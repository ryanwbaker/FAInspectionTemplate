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F3BC0" w14:textId="77777777" w:rsidR="00CE65F0" w:rsidRPr="00930048" w:rsidRDefault="00772834" w:rsidP="00A565BA">
      <w:pPr>
        <w:pStyle w:val="Heading1"/>
        <w:spacing w:after="120"/>
        <w:ind w:left="1134" w:hanging="1134"/>
      </w:pPr>
      <w:bookmarkStart w:id="0" w:name="_Hlk11261627"/>
      <w:r w:rsidRPr="00930048">
        <w:t>Annual Fire Alarm System Test and Inspection Record</w:t>
      </w:r>
    </w:p>
    <w:p w14:paraId="23D43FBE" w14:textId="77777777" w:rsidR="00772834" w:rsidRPr="00A565BA" w:rsidRDefault="00772834" w:rsidP="00A565BA">
      <w:r w:rsidRPr="00772834">
        <w:t>NOTE: Refer to Section 7.1 of CAN/ULC-S536:2019-REV1</w:t>
      </w:r>
    </w:p>
    <w:p w14:paraId="209E33C4" w14:textId="77777777" w:rsidR="00772834" w:rsidRPr="00930048" w:rsidRDefault="00772834" w:rsidP="00194284">
      <w:pPr>
        <w:pStyle w:val="Heading2"/>
      </w:pPr>
      <w:r w:rsidRPr="00930048">
        <w:t>Fire Alarm Annual Test and Inspection Report</w:t>
      </w:r>
    </w:p>
    <w:p w14:paraId="7034B493" w14:textId="77777777" w:rsidR="00CE65F0" w:rsidRPr="00814B85" w:rsidRDefault="00CE65F0" w:rsidP="00A565BA"/>
    <w:tbl>
      <w:tblPr>
        <w:tblW w:w="11120" w:type="dxa"/>
        <w:tblBorders>
          <w:insideH w:val="single" w:sz="4" w:space="0" w:color="auto"/>
          <w:insideV w:val="single" w:sz="4" w:space="0" w:color="auto"/>
        </w:tblBorders>
        <w:tblLook w:val="04A0" w:firstRow="1" w:lastRow="0" w:firstColumn="1" w:lastColumn="0" w:noHBand="0" w:noVBand="1"/>
      </w:tblPr>
      <w:tblGrid>
        <w:gridCol w:w="1641"/>
        <w:gridCol w:w="393"/>
        <w:gridCol w:w="119"/>
        <w:gridCol w:w="448"/>
        <w:gridCol w:w="2345"/>
        <w:gridCol w:w="496"/>
        <w:gridCol w:w="342"/>
        <w:gridCol w:w="496"/>
        <w:gridCol w:w="496"/>
        <w:gridCol w:w="496"/>
        <w:gridCol w:w="497"/>
        <w:gridCol w:w="496"/>
        <w:gridCol w:w="709"/>
        <w:gridCol w:w="2146"/>
      </w:tblGrid>
      <w:tr w:rsidR="00EC5549" w:rsidRPr="00814B85" w14:paraId="11B584AA" w14:textId="77777777" w:rsidTr="00814B85">
        <w:trPr>
          <w:trHeight w:val="284"/>
        </w:trPr>
        <w:tc>
          <w:tcPr>
            <w:tcW w:w="1641" w:type="dxa"/>
            <w:shd w:val="clear" w:color="auto" w:fill="auto"/>
            <w:noWrap/>
            <w:vAlign w:val="center"/>
          </w:tcPr>
          <w:p w14:paraId="31006B75" w14:textId="77777777" w:rsidR="00EC5549" w:rsidRPr="00814B85" w:rsidRDefault="00EC5549" w:rsidP="00A565BA">
            <w:pPr>
              <w:rPr>
                <w:lang w:eastAsia="en-CA"/>
              </w:rPr>
            </w:pPr>
            <w:r w:rsidRPr="00814B85">
              <w:rPr>
                <w:lang w:eastAsia="en-CA"/>
              </w:rPr>
              <w:t>Work Order Number</w:t>
            </w:r>
          </w:p>
        </w:tc>
        <w:sdt>
          <w:sdtPr>
            <w:rPr>
              <w:lang w:eastAsia="en-CA"/>
            </w:rPr>
            <w:id w:val="-1985767014"/>
            <w:placeholder>
              <w:docPart w:val="79FC364D31624724815EBC772EACAC57"/>
            </w:placeholder>
          </w:sdtPr>
          <w:sdtContent>
            <w:tc>
              <w:tcPr>
                <w:tcW w:w="9479" w:type="dxa"/>
                <w:gridSpan w:val="13"/>
                <w:shd w:val="clear" w:color="auto" w:fill="F2F2F2" w:themeFill="background1" w:themeFillShade="F2"/>
                <w:noWrap/>
                <w:vAlign w:val="center"/>
              </w:tcPr>
              <w:p w14:paraId="78272B50" w14:textId="1B3887AB" w:rsidR="00EC5549" w:rsidRPr="00814B85" w:rsidRDefault="00EC5549" w:rsidP="00A565BA">
                <w:pPr>
                  <w:rPr>
                    <w:lang w:eastAsia="en-CA"/>
                  </w:rPr>
                </w:pPr>
                <w:r w:rsidRPr="00814B85">
                  <w:rPr>
                    <w:lang w:eastAsia="en-CA"/>
                  </w:rPr>
                  <w:t xml:space="preserve"> </w:t>
                </w:r>
                <w:r w:rsidR="00174B20">
                  <w:rPr>
                    <w:lang w:eastAsia="en-CA"/>
                  </w:rPr>
                  <w:t>5654</w:t>
                </w:r>
                <w:r w:rsidR="00761688">
                  <w:rPr>
                    <w:lang w:eastAsia="en-CA"/>
                  </w:rPr>
                  <w:t>6</w:t>
                </w:r>
              </w:p>
            </w:tc>
          </w:sdtContent>
        </w:sdt>
      </w:tr>
      <w:tr w:rsidR="003274CB" w:rsidRPr="00814B85" w14:paraId="7DF3B934" w14:textId="77777777" w:rsidTr="00814B85">
        <w:trPr>
          <w:trHeight w:val="284"/>
        </w:trPr>
        <w:tc>
          <w:tcPr>
            <w:tcW w:w="1641" w:type="dxa"/>
            <w:shd w:val="clear" w:color="auto" w:fill="auto"/>
            <w:noWrap/>
            <w:vAlign w:val="center"/>
            <w:hideMark/>
          </w:tcPr>
          <w:p w14:paraId="7BAF371C" w14:textId="77777777" w:rsidR="003274CB" w:rsidRPr="00814B85" w:rsidRDefault="00BF0860" w:rsidP="00A565BA">
            <w:pPr>
              <w:rPr>
                <w:lang w:eastAsia="en-CA"/>
              </w:rPr>
            </w:pPr>
            <w:r w:rsidRPr="00814B85">
              <w:rPr>
                <w:lang w:eastAsia="en-CA"/>
              </w:rPr>
              <w:t xml:space="preserve">Inspection </w:t>
            </w:r>
            <w:r w:rsidR="008776C8" w:rsidRPr="00814B85">
              <w:rPr>
                <w:lang w:eastAsia="en-CA"/>
              </w:rPr>
              <w:t>Date</w:t>
            </w:r>
            <w:r w:rsidR="00CE053A" w:rsidRPr="00814B85">
              <w:rPr>
                <w:lang w:eastAsia="en-CA"/>
              </w:rPr>
              <w:t xml:space="preserve"> (</w:t>
            </w:r>
            <w:r w:rsidR="00814B85" w:rsidRPr="00814B85">
              <w:rPr>
                <w:lang w:eastAsia="en-CA"/>
              </w:rPr>
              <w:t>YYYY-MM-DD</w:t>
            </w:r>
            <w:r w:rsidR="00CE053A" w:rsidRPr="00814B85">
              <w:rPr>
                <w:lang w:eastAsia="en-CA"/>
              </w:rPr>
              <w:t>)</w:t>
            </w:r>
          </w:p>
        </w:tc>
        <w:sdt>
          <w:sdtPr>
            <w:rPr>
              <w:lang w:eastAsia="en-CA"/>
            </w:rPr>
            <w:id w:val="1028994224"/>
            <w:placeholder>
              <w:docPart w:val="D95F2E6BEE954A8D83EE0BD471DBCF1C"/>
            </w:placeholder>
          </w:sdtPr>
          <w:sdtContent>
            <w:tc>
              <w:tcPr>
                <w:tcW w:w="9479" w:type="dxa"/>
                <w:gridSpan w:val="13"/>
                <w:shd w:val="clear" w:color="auto" w:fill="F2F2F2" w:themeFill="background1" w:themeFillShade="F2"/>
                <w:noWrap/>
                <w:vAlign w:val="center"/>
              </w:tcPr>
              <w:p w14:paraId="0BE226B6" w14:textId="62B9668A" w:rsidR="003274CB" w:rsidRPr="00814B85" w:rsidRDefault="00CF2827" w:rsidP="00A565BA">
                <w:pPr>
                  <w:rPr>
                    <w:lang w:eastAsia="en-CA"/>
                  </w:rPr>
                </w:pPr>
                <w:r w:rsidRPr="00814B85">
                  <w:rPr>
                    <w:lang w:eastAsia="en-CA"/>
                  </w:rPr>
                  <w:t xml:space="preserve"> </w:t>
                </w:r>
                <w:r w:rsidR="00761688">
                  <w:rPr>
                    <w:lang w:eastAsia="en-CA"/>
                  </w:rPr>
                  <w:t>2024-10-07</w:t>
                </w:r>
              </w:p>
            </w:tc>
          </w:sdtContent>
        </w:sdt>
      </w:tr>
      <w:tr w:rsidR="00CE053A" w:rsidRPr="00814B85" w14:paraId="68F07A60" w14:textId="77777777" w:rsidTr="00814B85">
        <w:trPr>
          <w:trHeight w:val="284"/>
        </w:trPr>
        <w:tc>
          <w:tcPr>
            <w:tcW w:w="1641" w:type="dxa"/>
            <w:shd w:val="clear" w:color="auto" w:fill="auto"/>
            <w:noWrap/>
            <w:vAlign w:val="center"/>
          </w:tcPr>
          <w:p w14:paraId="0A14FCBA" w14:textId="77777777" w:rsidR="00CE053A" w:rsidRPr="00814B85" w:rsidRDefault="00CE053A" w:rsidP="00A565BA">
            <w:pPr>
              <w:rPr>
                <w:lang w:eastAsia="en-CA"/>
              </w:rPr>
            </w:pPr>
            <w:r w:rsidRPr="00814B85">
              <w:rPr>
                <w:lang w:eastAsia="en-CA"/>
              </w:rPr>
              <w:t>Revision Date (</w:t>
            </w:r>
            <w:r w:rsidR="00814B85" w:rsidRPr="00814B85">
              <w:rPr>
                <w:lang w:eastAsia="en-CA"/>
              </w:rPr>
              <w:t>YYYY-MM-DD</w:t>
            </w:r>
            <w:r w:rsidRPr="00814B85">
              <w:rPr>
                <w:lang w:eastAsia="en-CA"/>
              </w:rPr>
              <w:t>)</w:t>
            </w:r>
          </w:p>
        </w:tc>
        <w:sdt>
          <w:sdtPr>
            <w:rPr>
              <w:lang w:eastAsia="en-CA"/>
            </w:rPr>
            <w:id w:val="1878280089"/>
            <w:placeholder>
              <w:docPart w:val="76ADDF8B829040799591D2DED1B01BD4"/>
            </w:placeholder>
          </w:sdtPr>
          <w:sdtContent>
            <w:tc>
              <w:tcPr>
                <w:tcW w:w="9479" w:type="dxa"/>
                <w:gridSpan w:val="13"/>
                <w:shd w:val="clear" w:color="auto" w:fill="F2F2F2" w:themeFill="background1" w:themeFillShade="F2"/>
                <w:noWrap/>
                <w:vAlign w:val="center"/>
              </w:tcPr>
              <w:p w14:paraId="6230105C" w14:textId="1767D229" w:rsidR="00CE053A" w:rsidRPr="00814B85" w:rsidRDefault="00CE053A" w:rsidP="00A565BA">
                <w:pPr>
                  <w:rPr>
                    <w:lang w:eastAsia="en-CA"/>
                  </w:rPr>
                </w:pPr>
                <w:r w:rsidRPr="00814B85">
                  <w:rPr>
                    <w:lang w:eastAsia="en-CA"/>
                  </w:rPr>
                  <w:t xml:space="preserve"> </w:t>
                </w:r>
                <w:r w:rsidR="00761688">
                  <w:rPr>
                    <w:lang w:eastAsia="en-CA"/>
                  </w:rPr>
                  <w:t>2024-10-11</w:t>
                </w:r>
              </w:p>
            </w:tc>
          </w:sdtContent>
        </w:sdt>
      </w:tr>
      <w:tr w:rsidR="003274CB" w:rsidRPr="00814B85" w14:paraId="1A76972D" w14:textId="77777777" w:rsidTr="00814B85">
        <w:trPr>
          <w:trHeight w:val="284"/>
        </w:trPr>
        <w:tc>
          <w:tcPr>
            <w:tcW w:w="1641" w:type="dxa"/>
            <w:shd w:val="clear" w:color="auto" w:fill="auto"/>
            <w:noWrap/>
            <w:vAlign w:val="center"/>
            <w:hideMark/>
          </w:tcPr>
          <w:p w14:paraId="6C93B6B9" w14:textId="77777777" w:rsidR="003274CB" w:rsidRPr="00814B85" w:rsidRDefault="008776C8" w:rsidP="00A565BA">
            <w:pPr>
              <w:rPr>
                <w:lang w:eastAsia="en-CA"/>
              </w:rPr>
            </w:pPr>
            <w:r w:rsidRPr="00814B85">
              <w:rPr>
                <w:lang w:eastAsia="en-CA"/>
              </w:rPr>
              <w:t>Building Name</w:t>
            </w:r>
          </w:p>
        </w:tc>
        <w:sdt>
          <w:sdtPr>
            <w:rPr>
              <w:lang w:eastAsia="en-CA"/>
            </w:rPr>
            <w:id w:val="-1488939669"/>
            <w:placeholder>
              <w:docPart w:val="1EB25E2887E64E2CB0544AF0763927D7"/>
            </w:placeholder>
          </w:sdtPr>
          <w:sdtContent>
            <w:tc>
              <w:tcPr>
                <w:tcW w:w="9479" w:type="dxa"/>
                <w:gridSpan w:val="13"/>
                <w:shd w:val="clear" w:color="auto" w:fill="F2F2F2" w:themeFill="background1" w:themeFillShade="F2"/>
                <w:noWrap/>
                <w:vAlign w:val="center"/>
              </w:tcPr>
              <w:p w14:paraId="79D5CF17" w14:textId="79BBA65C" w:rsidR="003274CB" w:rsidRPr="00814B85" w:rsidRDefault="00EA561A" w:rsidP="00A565BA">
                <w:pPr>
                  <w:rPr>
                    <w:lang w:eastAsia="en-CA"/>
                  </w:rPr>
                </w:pPr>
                <w:r>
                  <w:rPr>
                    <w:lang w:eastAsia="en-CA"/>
                  </w:rPr>
                  <w:t>Medicine Hat Mall</w:t>
                </w:r>
              </w:p>
            </w:tc>
          </w:sdtContent>
        </w:sdt>
      </w:tr>
      <w:tr w:rsidR="003274CB" w:rsidRPr="00814B85" w14:paraId="63D8CACC" w14:textId="77777777" w:rsidTr="00814B85">
        <w:trPr>
          <w:trHeight w:val="284"/>
        </w:trPr>
        <w:tc>
          <w:tcPr>
            <w:tcW w:w="1641" w:type="dxa"/>
            <w:vMerge w:val="restart"/>
            <w:shd w:val="clear" w:color="auto" w:fill="auto"/>
            <w:noWrap/>
            <w:vAlign w:val="center"/>
            <w:hideMark/>
          </w:tcPr>
          <w:p w14:paraId="52924987" w14:textId="77777777" w:rsidR="00CE053A" w:rsidRPr="00814B85" w:rsidRDefault="008776C8" w:rsidP="00A565BA">
            <w:pPr>
              <w:rPr>
                <w:lang w:eastAsia="en-CA"/>
              </w:rPr>
            </w:pPr>
            <w:r w:rsidRPr="00814B85">
              <w:rPr>
                <w:lang w:eastAsia="en-CA"/>
              </w:rPr>
              <w:t>Address</w:t>
            </w:r>
            <w:r w:rsidR="00CE053A" w:rsidRPr="00814B85">
              <w:rPr>
                <w:lang w:eastAsia="en-CA"/>
              </w:rPr>
              <w:t xml:space="preserve">, City, Province, </w:t>
            </w:r>
          </w:p>
          <w:p w14:paraId="511B9204" w14:textId="77777777" w:rsidR="003274CB" w:rsidRPr="00814B85" w:rsidRDefault="00CE053A" w:rsidP="00A565BA">
            <w:pPr>
              <w:rPr>
                <w:lang w:eastAsia="en-CA"/>
              </w:rPr>
            </w:pPr>
            <w:r w:rsidRPr="00814B85">
              <w:rPr>
                <w:lang w:eastAsia="en-CA"/>
              </w:rPr>
              <w:t>Postal Code</w:t>
            </w:r>
          </w:p>
        </w:tc>
        <w:sdt>
          <w:sdtPr>
            <w:rPr>
              <w:lang w:eastAsia="en-CA"/>
            </w:rPr>
            <w:id w:val="-1431961253"/>
            <w:placeholder>
              <w:docPart w:val="E6D572A8E6C0486F90B2B870217A742B"/>
            </w:placeholder>
          </w:sdtPr>
          <w:sdtContent>
            <w:tc>
              <w:tcPr>
                <w:tcW w:w="9479" w:type="dxa"/>
                <w:gridSpan w:val="13"/>
                <w:shd w:val="clear" w:color="auto" w:fill="F2F2F2" w:themeFill="background1" w:themeFillShade="F2"/>
                <w:noWrap/>
                <w:vAlign w:val="center"/>
              </w:tcPr>
              <w:p w14:paraId="29BD725B" w14:textId="4AFC28CE" w:rsidR="003274CB" w:rsidRPr="00814B85" w:rsidRDefault="002A4A96" w:rsidP="00A565BA">
                <w:pPr>
                  <w:rPr>
                    <w:lang w:eastAsia="en-CA"/>
                  </w:rPr>
                </w:pPr>
                <w:r>
                  <w:rPr>
                    <w:lang w:eastAsia="en-CA"/>
                  </w:rPr>
                  <w:t>3292 Dunmore Rd SE</w:t>
                </w:r>
              </w:p>
            </w:tc>
          </w:sdtContent>
        </w:sdt>
      </w:tr>
      <w:tr w:rsidR="003274CB" w:rsidRPr="00814B85" w14:paraId="0095F20F" w14:textId="77777777" w:rsidTr="00814B85">
        <w:trPr>
          <w:trHeight w:val="284"/>
        </w:trPr>
        <w:tc>
          <w:tcPr>
            <w:tcW w:w="1641" w:type="dxa"/>
            <w:vMerge/>
            <w:vAlign w:val="center"/>
            <w:hideMark/>
          </w:tcPr>
          <w:p w14:paraId="0EE8E7BA" w14:textId="77777777" w:rsidR="003274CB" w:rsidRPr="00814B85" w:rsidRDefault="003274CB" w:rsidP="00A565BA">
            <w:pPr>
              <w:rPr>
                <w:lang w:eastAsia="en-CA"/>
              </w:rPr>
            </w:pPr>
          </w:p>
        </w:tc>
        <w:sdt>
          <w:sdtPr>
            <w:rPr>
              <w:lang w:eastAsia="en-CA"/>
            </w:rPr>
            <w:id w:val="1453360160"/>
            <w:placeholder>
              <w:docPart w:val="CA03254056244B2D9B6525B678F235E4"/>
            </w:placeholder>
          </w:sdtPr>
          <w:sdtContent>
            <w:tc>
              <w:tcPr>
                <w:tcW w:w="9479" w:type="dxa"/>
                <w:gridSpan w:val="13"/>
                <w:shd w:val="clear" w:color="auto" w:fill="F2F2F2" w:themeFill="background1" w:themeFillShade="F2"/>
                <w:noWrap/>
                <w:vAlign w:val="center"/>
              </w:tcPr>
              <w:p w14:paraId="180E8877" w14:textId="3439CF0F" w:rsidR="003274CB" w:rsidRPr="00814B85" w:rsidRDefault="002A4A96" w:rsidP="00A565BA">
                <w:pPr>
                  <w:rPr>
                    <w:lang w:eastAsia="en-CA"/>
                  </w:rPr>
                </w:pPr>
                <w:r>
                  <w:rPr>
                    <w:lang w:eastAsia="en-CA"/>
                  </w:rPr>
                  <w:t>Medicine Hat, Alberta</w:t>
                </w:r>
              </w:p>
            </w:tc>
          </w:sdtContent>
        </w:sdt>
      </w:tr>
      <w:tr w:rsidR="003274CB" w:rsidRPr="00814B85" w14:paraId="19B5064A" w14:textId="77777777" w:rsidTr="00814B85">
        <w:trPr>
          <w:trHeight w:val="284"/>
        </w:trPr>
        <w:tc>
          <w:tcPr>
            <w:tcW w:w="1641" w:type="dxa"/>
            <w:vMerge/>
            <w:vAlign w:val="center"/>
            <w:hideMark/>
          </w:tcPr>
          <w:p w14:paraId="1373DF1A" w14:textId="77777777" w:rsidR="003274CB" w:rsidRPr="00814B85" w:rsidRDefault="003274CB" w:rsidP="00A565BA">
            <w:pPr>
              <w:rPr>
                <w:lang w:eastAsia="en-CA"/>
              </w:rPr>
            </w:pPr>
          </w:p>
        </w:tc>
        <w:sdt>
          <w:sdtPr>
            <w:rPr>
              <w:lang w:eastAsia="en-CA"/>
            </w:rPr>
            <w:id w:val="1645003497"/>
            <w:placeholder>
              <w:docPart w:val="A0DBB991D8384C7AA9E499CED85AC5D4"/>
            </w:placeholder>
          </w:sdtPr>
          <w:sdtContent>
            <w:tc>
              <w:tcPr>
                <w:tcW w:w="9479" w:type="dxa"/>
                <w:gridSpan w:val="13"/>
                <w:shd w:val="clear" w:color="auto" w:fill="F2F2F2" w:themeFill="background1" w:themeFillShade="F2"/>
                <w:noWrap/>
                <w:vAlign w:val="center"/>
              </w:tcPr>
              <w:p w14:paraId="5F429E05" w14:textId="689D686A" w:rsidR="003274CB" w:rsidRPr="00814B85" w:rsidRDefault="002A4A96" w:rsidP="00A565BA">
                <w:pPr>
                  <w:rPr>
                    <w:lang w:eastAsia="en-CA"/>
                  </w:rPr>
                </w:pPr>
                <w:r>
                  <w:rPr>
                    <w:lang w:eastAsia="en-CA"/>
                  </w:rPr>
                  <w:t>T1B 2R4</w:t>
                </w:r>
              </w:p>
            </w:tc>
          </w:sdtContent>
        </w:sdt>
      </w:tr>
      <w:tr w:rsidR="00126F0F" w:rsidRPr="00814B85" w14:paraId="02A7FEE3" w14:textId="77777777" w:rsidTr="00814B85">
        <w:trPr>
          <w:trHeight w:val="284"/>
        </w:trPr>
        <w:tc>
          <w:tcPr>
            <w:tcW w:w="1641" w:type="dxa"/>
            <w:tcBorders>
              <w:bottom w:val="single" w:sz="4" w:space="0" w:color="auto"/>
            </w:tcBorders>
            <w:shd w:val="clear" w:color="auto" w:fill="auto"/>
            <w:noWrap/>
            <w:vAlign w:val="center"/>
          </w:tcPr>
          <w:p w14:paraId="50BF0638" w14:textId="77777777" w:rsidR="00126F0F" w:rsidRPr="00814B85" w:rsidRDefault="00126F0F" w:rsidP="00A565BA">
            <w:pPr>
              <w:rPr>
                <w:lang w:eastAsia="en-CA"/>
              </w:rPr>
            </w:pPr>
            <w:r w:rsidRPr="00814B85">
              <w:rPr>
                <w:i/>
                <w:iCs/>
                <w:lang w:eastAsia="en-CA"/>
              </w:rPr>
              <w:t>Building</w:t>
            </w:r>
            <w:r w:rsidRPr="00814B85">
              <w:rPr>
                <w:lang w:eastAsia="en-CA"/>
              </w:rPr>
              <w:t xml:space="preserve"> Owner</w:t>
            </w:r>
            <w:proofErr w:type="gramStart"/>
            <w:r w:rsidRPr="00814B85">
              <w:rPr>
                <w:lang w:eastAsia="en-CA"/>
              </w:rPr>
              <w:t>/  Representative</w:t>
            </w:r>
            <w:proofErr w:type="gramEnd"/>
          </w:p>
        </w:tc>
        <w:sdt>
          <w:sdtPr>
            <w:rPr>
              <w:lang w:eastAsia="en-CA"/>
            </w:rPr>
            <w:id w:val="769590085"/>
            <w:placeholder>
              <w:docPart w:val="2DBC2E6547D2475BA814F9E6CFB866E6"/>
            </w:placeholder>
          </w:sdtPr>
          <w:sdtContent>
            <w:tc>
              <w:tcPr>
                <w:tcW w:w="9479" w:type="dxa"/>
                <w:gridSpan w:val="13"/>
                <w:tcBorders>
                  <w:bottom w:val="single" w:sz="4" w:space="0" w:color="auto"/>
                </w:tcBorders>
                <w:shd w:val="clear" w:color="auto" w:fill="F2F2F2" w:themeFill="background1" w:themeFillShade="F2"/>
                <w:noWrap/>
                <w:vAlign w:val="center"/>
              </w:tcPr>
              <w:p w14:paraId="4B5E7B2B" w14:textId="43B0F523" w:rsidR="00126F0F" w:rsidRPr="00814B85" w:rsidRDefault="00080F53" w:rsidP="00A565BA">
                <w:pPr>
                  <w:rPr>
                    <w:lang w:eastAsia="en-CA"/>
                  </w:rPr>
                </w:pPr>
                <w:r>
                  <w:rPr>
                    <w:lang w:eastAsia="en-CA"/>
                  </w:rPr>
                  <w:t xml:space="preserve"> </w:t>
                </w:r>
                <w:r w:rsidR="005F4D9F">
                  <w:rPr>
                    <w:lang w:eastAsia="en-CA"/>
                  </w:rPr>
                  <w:t xml:space="preserve">Christina Seguin     </w:t>
                </w:r>
                <w:proofErr w:type="gramStart"/>
                <w:r w:rsidR="005F4D9F">
                  <w:rPr>
                    <w:lang w:eastAsia="en-CA"/>
                  </w:rPr>
                  <w:t>EMAIL :</w:t>
                </w:r>
                <w:proofErr w:type="gramEnd"/>
                <w:r w:rsidR="005F4D9F">
                  <w:rPr>
                    <w:lang w:eastAsia="en-CA"/>
                  </w:rPr>
                  <w:t xml:space="preserve"> Seguin@primarisreit.com</w:t>
                </w:r>
              </w:p>
            </w:tc>
          </w:sdtContent>
        </w:sdt>
      </w:tr>
      <w:tr w:rsidR="003274CB" w:rsidRPr="00814B85" w14:paraId="58F9E2DD" w14:textId="77777777" w:rsidTr="00814B85">
        <w:trPr>
          <w:trHeight w:val="284"/>
        </w:trPr>
        <w:tc>
          <w:tcPr>
            <w:tcW w:w="1641" w:type="dxa"/>
            <w:tcBorders>
              <w:bottom w:val="single" w:sz="4" w:space="0" w:color="auto"/>
            </w:tcBorders>
            <w:shd w:val="clear" w:color="auto" w:fill="auto"/>
            <w:noWrap/>
            <w:vAlign w:val="center"/>
            <w:hideMark/>
          </w:tcPr>
          <w:p w14:paraId="01E9EAEA" w14:textId="77777777" w:rsidR="003274CB" w:rsidRPr="00814B85" w:rsidRDefault="008776C8" w:rsidP="00A565BA">
            <w:pPr>
              <w:rPr>
                <w:lang w:eastAsia="en-CA"/>
              </w:rPr>
            </w:pPr>
            <w:r w:rsidRPr="00814B85">
              <w:rPr>
                <w:lang w:eastAsia="en-CA"/>
              </w:rPr>
              <w:t>System Manufacturer</w:t>
            </w:r>
          </w:p>
        </w:tc>
        <w:sdt>
          <w:sdtPr>
            <w:rPr>
              <w:lang w:eastAsia="en-CA"/>
            </w:rPr>
            <w:id w:val="826470277"/>
            <w:placeholder>
              <w:docPart w:val="A87FD8420CE340A69AC9270E2D4D5C43"/>
            </w:placeholder>
          </w:sdtPr>
          <w:sdtContent>
            <w:tc>
              <w:tcPr>
                <w:tcW w:w="9479" w:type="dxa"/>
                <w:gridSpan w:val="13"/>
                <w:tcBorders>
                  <w:bottom w:val="single" w:sz="4" w:space="0" w:color="auto"/>
                </w:tcBorders>
                <w:shd w:val="clear" w:color="auto" w:fill="F2F2F2" w:themeFill="background1" w:themeFillShade="F2"/>
                <w:noWrap/>
                <w:vAlign w:val="center"/>
              </w:tcPr>
              <w:p w14:paraId="05E5B914" w14:textId="36F0A46E" w:rsidR="003274CB" w:rsidRPr="00814B85" w:rsidRDefault="00CF2827" w:rsidP="00A565BA">
                <w:pPr>
                  <w:rPr>
                    <w:lang w:eastAsia="en-CA"/>
                  </w:rPr>
                </w:pPr>
                <w:r w:rsidRPr="00814B85">
                  <w:rPr>
                    <w:lang w:eastAsia="en-CA"/>
                  </w:rPr>
                  <w:t xml:space="preserve"> </w:t>
                </w:r>
                <w:r w:rsidR="005F4D9F">
                  <w:rPr>
                    <w:lang w:eastAsia="en-CA"/>
                  </w:rPr>
                  <w:t>Edwards</w:t>
                </w:r>
              </w:p>
            </w:tc>
          </w:sdtContent>
        </w:sdt>
      </w:tr>
      <w:tr w:rsidR="003274CB" w:rsidRPr="00814B85" w14:paraId="7B1ECE2C" w14:textId="77777777" w:rsidTr="00814B85">
        <w:trPr>
          <w:trHeight w:val="284"/>
        </w:trPr>
        <w:tc>
          <w:tcPr>
            <w:tcW w:w="1641" w:type="dxa"/>
            <w:tcBorders>
              <w:top w:val="single" w:sz="4" w:space="0" w:color="auto"/>
              <w:bottom w:val="single" w:sz="4" w:space="0" w:color="auto"/>
            </w:tcBorders>
            <w:shd w:val="clear" w:color="auto" w:fill="auto"/>
            <w:noWrap/>
            <w:vAlign w:val="center"/>
            <w:hideMark/>
          </w:tcPr>
          <w:p w14:paraId="0581301D" w14:textId="77777777" w:rsidR="003274CB" w:rsidRPr="00814B85" w:rsidRDefault="008776C8" w:rsidP="00A565BA">
            <w:pPr>
              <w:rPr>
                <w:lang w:eastAsia="en-CA"/>
              </w:rPr>
            </w:pPr>
            <w:r w:rsidRPr="00814B85">
              <w:rPr>
                <w:lang w:eastAsia="en-CA"/>
              </w:rPr>
              <w:t>Model Number</w:t>
            </w:r>
          </w:p>
        </w:tc>
        <w:sdt>
          <w:sdtPr>
            <w:rPr>
              <w:lang w:eastAsia="en-CA"/>
            </w:rPr>
            <w:id w:val="535703233"/>
            <w:placeholder>
              <w:docPart w:val="8BBE5E4B45C14312ACDCC5390656D143"/>
            </w:placeholder>
          </w:sdtPr>
          <w:sdtContent>
            <w:tc>
              <w:tcPr>
                <w:tcW w:w="9479" w:type="dxa"/>
                <w:gridSpan w:val="13"/>
                <w:tcBorders>
                  <w:top w:val="single" w:sz="4" w:space="0" w:color="auto"/>
                  <w:bottom w:val="single" w:sz="4" w:space="0" w:color="auto"/>
                </w:tcBorders>
                <w:shd w:val="clear" w:color="auto" w:fill="F2F2F2" w:themeFill="background1" w:themeFillShade="F2"/>
                <w:noWrap/>
                <w:vAlign w:val="center"/>
              </w:tcPr>
              <w:p w14:paraId="481F7D82" w14:textId="23C71174" w:rsidR="003274CB" w:rsidRPr="00814B85" w:rsidRDefault="00CF2827" w:rsidP="00A565BA">
                <w:pPr>
                  <w:rPr>
                    <w:lang w:eastAsia="en-CA"/>
                  </w:rPr>
                </w:pPr>
                <w:r w:rsidRPr="00814B85">
                  <w:rPr>
                    <w:lang w:eastAsia="en-CA"/>
                  </w:rPr>
                  <w:t xml:space="preserve"> </w:t>
                </w:r>
                <w:r w:rsidR="005F4D9F">
                  <w:rPr>
                    <w:lang w:eastAsia="en-CA"/>
                  </w:rPr>
                  <w:t>EST 3X</w:t>
                </w:r>
              </w:p>
            </w:tc>
          </w:sdtContent>
        </w:sdt>
      </w:tr>
      <w:tr w:rsidR="00C81D96" w:rsidRPr="00814B85" w14:paraId="640DB401" w14:textId="77777777" w:rsidTr="00814B85">
        <w:trPr>
          <w:trHeight w:val="284"/>
        </w:trPr>
        <w:tc>
          <w:tcPr>
            <w:tcW w:w="1641" w:type="dxa"/>
            <w:tcBorders>
              <w:top w:val="single" w:sz="4" w:space="0" w:color="auto"/>
              <w:bottom w:val="single" w:sz="4" w:space="0" w:color="auto"/>
            </w:tcBorders>
            <w:shd w:val="clear" w:color="auto" w:fill="auto"/>
            <w:noWrap/>
            <w:vAlign w:val="center"/>
          </w:tcPr>
          <w:p w14:paraId="67D8680A" w14:textId="77777777" w:rsidR="00126F0F" w:rsidRPr="00814B85" w:rsidRDefault="00126F0F" w:rsidP="00A565BA">
            <w:pPr>
              <w:rPr>
                <w:lang w:eastAsia="en-CA"/>
              </w:rPr>
            </w:pPr>
            <w:r w:rsidRPr="00814B85">
              <w:rPr>
                <w:lang w:eastAsia="en-CA"/>
              </w:rPr>
              <w:t>Systems Provides</w:t>
            </w:r>
          </w:p>
        </w:tc>
        <w:tc>
          <w:tcPr>
            <w:tcW w:w="512" w:type="dxa"/>
            <w:gridSpan w:val="2"/>
            <w:tcBorders>
              <w:top w:val="single" w:sz="4" w:space="0" w:color="auto"/>
              <w:bottom w:val="single" w:sz="4" w:space="0" w:color="auto"/>
              <w:right w:val="nil"/>
            </w:tcBorders>
            <w:shd w:val="clear" w:color="auto" w:fill="F2F2F2" w:themeFill="background1" w:themeFillShade="F2"/>
            <w:noWrap/>
            <w:vAlign w:val="center"/>
          </w:tcPr>
          <w:p w14:paraId="741C43C9" w14:textId="77777777" w:rsidR="00126F0F" w:rsidRPr="00814B85" w:rsidRDefault="00000000" w:rsidP="00A565BA">
            <w:pPr>
              <w:rPr>
                <w:lang w:eastAsia="en-CA"/>
              </w:rPr>
            </w:pPr>
            <w:sdt>
              <w:sdtPr>
                <w:rPr>
                  <w:lang w:eastAsia="en-CA"/>
                </w:rPr>
                <w:id w:val="-1705706864"/>
                <w14:checkbox>
                  <w14:checked w14:val="0"/>
                  <w14:checkedState w14:val="0050" w14:font="Wingdings 2"/>
                  <w14:uncheckedState w14:val="0020" w14:font="Wingdings 2"/>
                </w14:checkbox>
              </w:sdtPr>
              <w:sdtContent>
                <w:r w:rsidR="00EC7DCD">
                  <w:rPr>
                    <w:lang w:eastAsia="en-CA"/>
                  </w:rPr>
                  <w:sym w:font="Wingdings 2" w:char="F020"/>
                </w:r>
              </w:sdtContent>
            </w:sdt>
          </w:p>
        </w:tc>
        <w:tc>
          <w:tcPr>
            <w:tcW w:w="2793" w:type="dxa"/>
            <w:gridSpan w:val="2"/>
            <w:tcBorders>
              <w:top w:val="single" w:sz="4" w:space="0" w:color="auto"/>
              <w:left w:val="nil"/>
              <w:bottom w:val="single" w:sz="4" w:space="0" w:color="auto"/>
              <w:right w:val="single" w:sz="4" w:space="0" w:color="auto"/>
            </w:tcBorders>
            <w:shd w:val="clear" w:color="auto" w:fill="auto"/>
            <w:vAlign w:val="center"/>
          </w:tcPr>
          <w:p w14:paraId="7B617565" w14:textId="77777777" w:rsidR="00126F0F" w:rsidRPr="00814B85" w:rsidRDefault="00126F0F" w:rsidP="00A565BA">
            <w:pPr>
              <w:rPr>
                <w:lang w:eastAsia="en-CA"/>
              </w:rPr>
            </w:pPr>
            <w:r w:rsidRPr="00814B85">
              <w:rPr>
                <w:lang w:eastAsia="en-CA"/>
              </w:rPr>
              <w:t>Single Stage Operation</w:t>
            </w:r>
          </w:p>
        </w:tc>
        <w:tc>
          <w:tcPr>
            <w:tcW w:w="496"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64E19BCD" w14:textId="2EDD8176" w:rsidR="00126F0F" w:rsidRPr="00814B85" w:rsidRDefault="00000000" w:rsidP="00A565BA">
            <w:pPr>
              <w:rPr>
                <w:lang w:eastAsia="en-CA"/>
              </w:rPr>
            </w:pPr>
            <w:sdt>
              <w:sdtPr>
                <w:rPr>
                  <w:lang w:eastAsia="en-CA"/>
                </w:rPr>
                <w:id w:val="-1230689917"/>
                <w14:checkbox>
                  <w14:checked w14:val="1"/>
                  <w14:checkedState w14:val="0050" w14:font="Wingdings 2"/>
                  <w14:uncheckedState w14:val="0020" w14:font="Wingdings 2"/>
                </w14:checkbox>
              </w:sdtPr>
              <w:sdtContent>
                <w:r w:rsidR="005F4D9F">
                  <w:rPr>
                    <w:lang w:eastAsia="en-CA"/>
                  </w:rPr>
                  <w:sym w:font="Wingdings 2" w:char="F050"/>
                </w:r>
              </w:sdtContent>
            </w:sdt>
          </w:p>
        </w:tc>
        <w:tc>
          <w:tcPr>
            <w:tcW w:w="2327" w:type="dxa"/>
            <w:gridSpan w:val="5"/>
            <w:tcBorders>
              <w:top w:val="single" w:sz="4" w:space="0" w:color="auto"/>
              <w:left w:val="nil"/>
              <w:bottom w:val="single" w:sz="4" w:space="0" w:color="auto"/>
            </w:tcBorders>
            <w:shd w:val="clear" w:color="auto" w:fill="auto"/>
            <w:vAlign w:val="center"/>
          </w:tcPr>
          <w:p w14:paraId="3E22E7E8" w14:textId="77777777" w:rsidR="00126F0F" w:rsidRPr="00814B85" w:rsidRDefault="00126F0F" w:rsidP="00A565BA">
            <w:pPr>
              <w:rPr>
                <w:lang w:eastAsia="en-CA"/>
              </w:rPr>
            </w:pPr>
            <w:r w:rsidRPr="00814B85">
              <w:rPr>
                <w:lang w:eastAsia="en-CA"/>
              </w:rPr>
              <w:t>Two Stage Operation</w:t>
            </w:r>
          </w:p>
        </w:tc>
        <w:tc>
          <w:tcPr>
            <w:tcW w:w="496" w:type="dxa"/>
            <w:tcBorders>
              <w:top w:val="single" w:sz="4" w:space="0" w:color="auto"/>
              <w:bottom w:val="single" w:sz="4" w:space="0" w:color="auto"/>
              <w:right w:val="nil"/>
            </w:tcBorders>
            <w:shd w:val="clear" w:color="auto" w:fill="F2F2F2" w:themeFill="background1" w:themeFillShade="F2"/>
            <w:vAlign w:val="center"/>
          </w:tcPr>
          <w:p w14:paraId="5C27805A" w14:textId="77777777" w:rsidR="00126F0F" w:rsidRPr="00814B85" w:rsidRDefault="00000000" w:rsidP="00A565BA">
            <w:pPr>
              <w:rPr>
                <w:lang w:eastAsia="en-CA"/>
              </w:rPr>
            </w:pPr>
            <w:sdt>
              <w:sdtPr>
                <w:rPr>
                  <w:lang w:eastAsia="en-CA"/>
                </w:rPr>
                <w:id w:val="905884093"/>
                <w14:checkbox>
                  <w14:checked w14:val="0"/>
                  <w14:checkedState w14:val="0050" w14:font="Wingdings 2"/>
                  <w14:uncheckedState w14:val="0020" w14:font="Wingdings 2"/>
                </w14:checkbox>
              </w:sdtPr>
              <w:sdtContent>
                <w:r w:rsidR="00080F53">
                  <w:rPr>
                    <w:lang w:eastAsia="en-CA"/>
                  </w:rPr>
                  <w:sym w:font="Wingdings 2" w:char="F020"/>
                </w:r>
              </w:sdtContent>
            </w:sdt>
          </w:p>
        </w:tc>
        <w:tc>
          <w:tcPr>
            <w:tcW w:w="2855" w:type="dxa"/>
            <w:gridSpan w:val="2"/>
            <w:tcBorders>
              <w:top w:val="single" w:sz="4" w:space="0" w:color="auto"/>
              <w:left w:val="nil"/>
              <w:bottom w:val="single" w:sz="4" w:space="0" w:color="auto"/>
            </w:tcBorders>
            <w:shd w:val="clear" w:color="auto" w:fill="auto"/>
            <w:vAlign w:val="center"/>
          </w:tcPr>
          <w:p w14:paraId="7273EB10" w14:textId="77777777" w:rsidR="00126F0F" w:rsidRPr="00814B85" w:rsidRDefault="00126F0F" w:rsidP="00A565BA">
            <w:pPr>
              <w:rPr>
                <w:lang w:eastAsia="en-CA"/>
              </w:rPr>
            </w:pPr>
            <w:r w:rsidRPr="00814B85">
              <w:rPr>
                <w:lang w:eastAsia="en-CA"/>
              </w:rPr>
              <w:t>Other (Describe Special Operation)</w:t>
            </w:r>
          </w:p>
        </w:tc>
      </w:tr>
      <w:tr w:rsidR="00126F0F" w:rsidRPr="00814B85" w14:paraId="31FE16CD" w14:textId="77777777" w:rsidTr="00814B85">
        <w:trPr>
          <w:trHeight w:val="284"/>
        </w:trPr>
        <w:tc>
          <w:tcPr>
            <w:tcW w:w="1641" w:type="dxa"/>
            <w:tcBorders>
              <w:top w:val="single" w:sz="4" w:space="0" w:color="auto"/>
              <w:bottom w:val="single" w:sz="4" w:space="0" w:color="auto"/>
            </w:tcBorders>
            <w:shd w:val="clear" w:color="auto" w:fill="auto"/>
            <w:noWrap/>
            <w:vAlign w:val="center"/>
          </w:tcPr>
          <w:p w14:paraId="7CBF797B" w14:textId="77777777" w:rsidR="00126F0F" w:rsidRPr="00814B85" w:rsidRDefault="00126F0F" w:rsidP="00A565BA">
            <w:pPr>
              <w:rPr>
                <w:lang w:eastAsia="en-CA"/>
              </w:rPr>
            </w:pPr>
            <w:r w:rsidRPr="00814B85">
              <w:rPr>
                <w:lang w:eastAsia="en-CA"/>
              </w:rPr>
              <w:t>Description of Special Operation</w:t>
            </w:r>
            <w:r w:rsidR="00C81D96" w:rsidRPr="00814B85">
              <w:rPr>
                <w:lang w:eastAsia="en-CA"/>
              </w:rPr>
              <w:t xml:space="preserve"> (if applicable)</w:t>
            </w:r>
          </w:p>
        </w:tc>
        <w:sdt>
          <w:sdtPr>
            <w:rPr>
              <w:lang w:eastAsia="en-CA"/>
            </w:rPr>
            <w:id w:val="-451706411"/>
            <w:placeholder>
              <w:docPart w:val="72CACDA5100F47DE81C34A591E6E987C"/>
            </w:placeholder>
          </w:sdtPr>
          <w:sdtContent>
            <w:tc>
              <w:tcPr>
                <w:tcW w:w="9479" w:type="dxa"/>
                <w:gridSpan w:val="13"/>
                <w:tcBorders>
                  <w:top w:val="single" w:sz="4" w:space="0" w:color="auto"/>
                  <w:bottom w:val="single" w:sz="4" w:space="0" w:color="auto"/>
                </w:tcBorders>
                <w:shd w:val="clear" w:color="auto" w:fill="F2F2F2" w:themeFill="background1" w:themeFillShade="F2"/>
                <w:noWrap/>
              </w:tcPr>
              <w:p w14:paraId="58A44BD5" w14:textId="77777777" w:rsidR="00126F0F" w:rsidRPr="00814B85" w:rsidRDefault="00126F0F" w:rsidP="00A565BA">
                <w:pPr>
                  <w:rPr>
                    <w:lang w:eastAsia="en-CA"/>
                  </w:rPr>
                </w:pPr>
                <w:r w:rsidRPr="00814B85">
                  <w:rPr>
                    <w:lang w:eastAsia="en-CA"/>
                  </w:rPr>
                  <w:t xml:space="preserve"> </w:t>
                </w:r>
              </w:p>
            </w:tc>
          </w:sdtContent>
        </w:sdt>
      </w:tr>
      <w:tr w:rsidR="00C81D96" w:rsidRPr="00814B85" w14:paraId="427DF64E" w14:textId="77777777" w:rsidTr="00814B85">
        <w:trPr>
          <w:trHeight w:val="284"/>
        </w:trPr>
        <w:tc>
          <w:tcPr>
            <w:tcW w:w="5784" w:type="dxa"/>
            <w:gridSpan w:val="7"/>
            <w:tcBorders>
              <w:top w:val="single" w:sz="4" w:space="0" w:color="auto"/>
              <w:bottom w:val="single" w:sz="4" w:space="0" w:color="auto"/>
            </w:tcBorders>
            <w:shd w:val="clear" w:color="auto" w:fill="auto"/>
            <w:noWrap/>
            <w:vAlign w:val="center"/>
          </w:tcPr>
          <w:p w14:paraId="7BBD89F1" w14:textId="77777777" w:rsidR="00C81D96" w:rsidRPr="00814B85" w:rsidRDefault="00C81D96" w:rsidP="00A565BA">
            <w:pPr>
              <w:rPr>
                <w:lang w:eastAsia="en-CA"/>
              </w:rPr>
            </w:pPr>
            <w:r w:rsidRPr="00814B85">
              <w:rPr>
                <w:lang w:eastAsia="en-CA"/>
              </w:rPr>
              <w:t>The fire alarm system is connected to a fire signal receiving centre.</w:t>
            </w:r>
          </w:p>
        </w:tc>
        <w:tc>
          <w:tcPr>
            <w:tcW w:w="496" w:type="dxa"/>
            <w:tcBorders>
              <w:top w:val="single" w:sz="4" w:space="0" w:color="auto"/>
              <w:bottom w:val="single" w:sz="4" w:space="0" w:color="auto"/>
              <w:right w:val="nil"/>
            </w:tcBorders>
            <w:shd w:val="clear" w:color="auto" w:fill="F2F2F2" w:themeFill="background1" w:themeFillShade="F2"/>
            <w:vAlign w:val="center"/>
          </w:tcPr>
          <w:p w14:paraId="3161C9BA" w14:textId="0F6BAFE1" w:rsidR="00C81D96" w:rsidRPr="00814B85" w:rsidRDefault="00000000" w:rsidP="00A565BA">
            <w:pPr>
              <w:rPr>
                <w:lang w:eastAsia="en-CA"/>
              </w:rPr>
            </w:pPr>
            <w:sdt>
              <w:sdtPr>
                <w:rPr>
                  <w:lang w:eastAsia="en-CA"/>
                </w:rPr>
                <w:id w:val="1913272914"/>
                <w14:checkbox>
                  <w14:checked w14:val="1"/>
                  <w14:checkedState w14:val="0050" w14:font="Wingdings 2"/>
                  <w14:uncheckedState w14:val="0020" w14:font="Wingdings 2"/>
                </w14:checkbox>
              </w:sdtPr>
              <w:sdtContent>
                <w:r w:rsidR="005F4D9F">
                  <w:rPr>
                    <w:lang w:eastAsia="en-CA"/>
                  </w:rPr>
                  <w:sym w:font="Wingdings 2" w:char="F050"/>
                </w:r>
              </w:sdtContent>
            </w:sdt>
          </w:p>
        </w:tc>
        <w:tc>
          <w:tcPr>
            <w:tcW w:w="496" w:type="dxa"/>
            <w:tcBorders>
              <w:top w:val="single" w:sz="4" w:space="0" w:color="auto"/>
              <w:left w:val="nil"/>
              <w:bottom w:val="single" w:sz="4" w:space="0" w:color="auto"/>
            </w:tcBorders>
            <w:shd w:val="clear" w:color="auto" w:fill="auto"/>
            <w:vAlign w:val="center"/>
          </w:tcPr>
          <w:p w14:paraId="0F84C30F" w14:textId="77777777" w:rsidR="00C81D96" w:rsidRPr="00814B85" w:rsidRDefault="00C81D96" w:rsidP="00A565BA">
            <w:pPr>
              <w:rPr>
                <w:lang w:eastAsia="en-CA"/>
              </w:rPr>
            </w:pPr>
            <w:r w:rsidRPr="00814B85">
              <w:rPr>
                <w:lang w:eastAsia="en-CA"/>
              </w:rPr>
              <w:t>Yes</w:t>
            </w:r>
          </w:p>
        </w:tc>
        <w:tc>
          <w:tcPr>
            <w:tcW w:w="496" w:type="dxa"/>
            <w:tcBorders>
              <w:top w:val="single" w:sz="4" w:space="0" w:color="auto"/>
              <w:bottom w:val="single" w:sz="4" w:space="0" w:color="auto"/>
              <w:right w:val="nil"/>
            </w:tcBorders>
            <w:shd w:val="clear" w:color="auto" w:fill="F2F2F2" w:themeFill="background1" w:themeFillShade="F2"/>
            <w:vAlign w:val="center"/>
          </w:tcPr>
          <w:p w14:paraId="733BCBCC" w14:textId="77777777" w:rsidR="00C81D96" w:rsidRPr="00814B85" w:rsidRDefault="00000000" w:rsidP="00A565BA">
            <w:pPr>
              <w:rPr>
                <w:lang w:eastAsia="en-CA"/>
              </w:rPr>
            </w:pPr>
            <w:sdt>
              <w:sdtPr>
                <w:rPr>
                  <w:lang w:eastAsia="en-CA"/>
                </w:rPr>
                <w:id w:val="1920051110"/>
                <w14:checkbox>
                  <w14:checked w14:val="0"/>
                  <w14:checkedState w14:val="0050" w14:font="Wingdings 2"/>
                  <w14:uncheckedState w14:val="0020" w14:font="Wingdings 2"/>
                </w14:checkbox>
              </w:sdtPr>
              <w:sdtContent>
                <w:r w:rsidR="00C81D96" w:rsidRPr="00814B85">
                  <w:rPr>
                    <w:lang w:eastAsia="en-CA"/>
                  </w:rPr>
                  <w:sym w:font="Wingdings 2" w:char="F020"/>
                </w:r>
              </w:sdtContent>
            </w:sdt>
          </w:p>
        </w:tc>
        <w:tc>
          <w:tcPr>
            <w:tcW w:w="497" w:type="dxa"/>
            <w:tcBorders>
              <w:top w:val="single" w:sz="4" w:space="0" w:color="auto"/>
              <w:left w:val="nil"/>
              <w:bottom w:val="single" w:sz="4" w:space="0" w:color="auto"/>
            </w:tcBorders>
            <w:shd w:val="clear" w:color="auto" w:fill="auto"/>
            <w:vAlign w:val="center"/>
          </w:tcPr>
          <w:p w14:paraId="58063789" w14:textId="77777777" w:rsidR="00C81D96" w:rsidRPr="00814B85" w:rsidRDefault="00C81D96" w:rsidP="00A565BA">
            <w:pPr>
              <w:rPr>
                <w:lang w:eastAsia="en-CA"/>
              </w:rPr>
            </w:pPr>
            <w:r w:rsidRPr="00814B85">
              <w:rPr>
                <w:lang w:eastAsia="en-CA"/>
              </w:rPr>
              <w:t>No</w:t>
            </w:r>
          </w:p>
        </w:tc>
        <w:tc>
          <w:tcPr>
            <w:tcW w:w="1205" w:type="dxa"/>
            <w:gridSpan w:val="2"/>
            <w:tcBorders>
              <w:top w:val="single" w:sz="4" w:space="0" w:color="auto"/>
              <w:bottom w:val="single" w:sz="4" w:space="0" w:color="auto"/>
              <w:right w:val="nil"/>
            </w:tcBorders>
            <w:shd w:val="clear" w:color="auto" w:fill="auto"/>
            <w:vAlign w:val="center"/>
          </w:tcPr>
          <w:p w14:paraId="018D684D" w14:textId="77777777" w:rsidR="00C81D96" w:rsidRPr="00814B85" w:rsidRDefault="00C81D96" w:rsidP="00A565BA">
            <w:pPr>
              <w:rPr>
                <w:lang w:eastAsia="en-CA"/>
              </w:rPr>
            </w:pPr>
            <w:r w:rsidRPr="00814B85">
              <w:rPr>
                <w:lang w:eastAsia="en-CA"/>
              </w:rPr>
              <w:t>Name (if applicable)</w:t>
            </w:r>
          </w:p>
        </w:tc>
        <w:sdt>
          <w:sdtPr>
            <w:rPr>
              <w:lang w:eastAsia="en-CA"/>
            </w:rPr>
            <w:id w:val="-668483978"/>
            <w:placeholder>
              <w:docPart w:val="D1BB162729784F508CD21522E8FBA6F6"/>
            </w:placeholder>
          </w:sdtPr>
          <w:sdtContent>
            <w:tc>
              <w:tcPr>
                <w:tcW w:w="2146" w:type="dxa"/>
                <w:tcBorders>
                  <w:top w:val="single" w:sz="4" w:space="0" w:color="auto"/>
                  <w:left w:val="nil"/>
                  <w:bottom w:val="single" w:sz="4" w:space="0" w:color="auto"/>
                </w:tcBorders>
                <w:shd w:val="clear" w:color="auto" w:fill="F2F2F2" w:themeFill="background1" w:themeFillShade="F2"/>
              </w:tcPr>
              <w:p w14:paraId="28E70A2C" w14:textId="2DDC1ED5" w:rsidR="00C81D96" w:rsidRPr="00814B85" w:rsidRDefault="00C81D96" w:rsidP="00A565BA">
                <w:pPr>
                  <w:rPr>
                    <w:lang w:eastAsia="en-CA"/>
                  </w:rPr>
                </w:pPr>
                <w:r w:rsidRPr="00814B85">
                  <w:rPr>
                    <w:lang w:eastAsia="en-CA"/>
                  </w:rPr>
                  <w:t xml:space="preserve">  </w:t>
                </w:r>
                <w:proofErr w:type="spellStart"/>
                <w:r w:rsidR="005F4D9F">
                  <w:rPr>
                    <w:lang w:eastAsia="en-CA"/>
                  </w:rPr>
                  <w:t>Quickway</w:t>
                </w:r>
                <w:proofErr w:type="spellEnd"/>
                <w:r w:rsidR="005F4D9F">
                  <w:rPr>
                    <w:lang w:eastAsia="en-CA"/>
                  </w:rPr>
                  <w:t xml:space="preserve"> Electric &amp; Security</w:t>
                </w:r>
              </w:p>
            </w:tc>
          </w:sdtContent>
        </w:sdt>
      </w:tr>
      <w:tr w:rsidR="00814B85" w:rsidRPr="00814B85" w14:paraId="1EB58D80" w14:textId="77777777" w:rsidTr="00814B85">
        <w:trPr>
          <w:trHeight w:val="284"/>
        </w:trPr>
        <w:tc>
          <w:tcPr>
            <w:tcW w:w="2034" w:type="dxa"/>
            <w:gridSpan w:val="2"/>
            <w:tcBorders>
              <w:top w:val="single" w:sz="4" w:space="0" w:color="auto"/>
              <w:bottom w:val="single" w:sz="4" w:space="0" w:color="auto"/>
              <w:right w:val="nil"/>
            </w:tcBorders>
            <w:shd w:val="clear" w:color="auto" w:fill="auto"/>
            <w:noWrap/>
            <w:vAlign w:val="center"/>
          </w:tcPr>
          <w:p w14:paraId="755ED5C7" w14:textId="77777777" w:rsidR="00814B85" w:rsidRPr="00814B85" w:rsidRDefault="00814B85" w:rsidP="00A565BA">
            <w:pPr>
              <w:rPr>
                <w:lang w:eastAsia="en-CA"/>
              </w:rPr>
            </w:pPr>
            <w:r w:rsidRPr="00814B85">
              <w:rPr>
                <w:lang w:eastAsia="en-CA"/>
              </w:rPr>
              <w:t>This Report comprises of</w:t>
            </w:r>
          </w:p>
        </w:tc>
        <w:sdt>
          <w:sdtPr>
            <w:rPr>
              <w:lang w:eastAsia="en-CA"/>
            </w:rPr>
            <w:id w:val="872889433"/>
            <w:placeholder>
              <w:docPart w:val="45C6BBB6AC154F628B2F877E011F8947"/>
            </w:placeholder>
          </w:sdtPr>
          <w:sdtContent>
            <w:tc>
              <w:tcPr>
                <w:tcW w:w="567" w:type="dxa"/>
                <w:gridSpan w:val="2"/>
                <w:tcBorders>
                  <w:top w:val="single" w:sz="4" w:space="0" w:color="auto"/>
                  <w:left w:val="nil"/>
                  <w:bottom w:val="single" w:sz="4" w:space="0" w:color="auto"/>
                  <w:right w:val="nil"/>
                </w:tcBorders>
                <w:shd w:val="clear" w:color="auto" w:fill="F2F2F2" w:themeFill="background1" w:themeFillShade="F2"/>
              </w:tcPr>
              <w:p w14:paraId="523C27BB" w14:textId="77777777" w:rsidR="00814B85" w:rsidRPr="00814B85" w:rsidRDefault="00814B85" w:rsidP="00A565BA">
                <w:pPr>
                  <w:rPr>
                    <w:lang w:eastAsia="en-CA"/>
                  </w:rPr>
                </w:pPr>
                <w:r w:rsidRPr="00814B85">
                  <w:rPr>
                    <w:lang w:eastAsia="en-CA"/>
                  </w:rPr>
                  <w:t xml:space="preserve"> </w:t>
                </w:r>
                <w:r w:rsidR="00080F53">
                  <w:rPr>
                    <w:lang w:eastAsia="en-CA"/>
                  </w:rPr>
                  <w:t xml:space="preserve"> </w:t>
                </w:r>
              </w:p>
            </w:tc>
          </w:sdtContent>
        </w:sdt>
        <w:tc>
          <w:tcPr>
            <w:tcW w:w="8519" w:type="dxa"/>
            <w:gridSpan w:val="10"/>
            <w:tcBorders>
              <w:top w:val="single" w:sz="4" w:space="0" w:color="auto"/>
              <w:left w:val="nil"/>
              <w:bottom w:val="single" w:sz="4" w:space="0" w:color="auto"/>
            </w:tcBorders>
            <w:shd w:val="clear" w:color="auto" w:fill="auto"/>
            <w:vAlign w:val="center"/>
          </w:tcPr>
          <w:p w14:paraId="68CD1543" w14:textId="77777777" w:rsidR="00814B85" w:rsidRPr="00814B85" w:rsidRDefault="00814B85" w:rsidP="00A565BA">
            <w:pPr>
              <w:rPr>
                <w:lang w:eastAsia="en-CA"/>
              </w:rPr>
            </w:pPr>
            <w:r w:rsidRPr="00814B85">
              <w:rPr>
                <w:lang w:eastAsia="en-CA"/>
              </w:rPr>
              <w:t>pages</w:t>
            </w:r>
          </w:p>
        </w:tc>
      </w:tr>
    </w:tbl>
    <w:tbl>
      <w:tblPr>
        <w:tblStyle w:val="TableGrid"/>
        <w:tblpPr w:leftFromText="180" w:rightFromText="180" w:vertAnchor="text" w:horzAnchor="margin" w:tblpY="313"/>
        <w:tblW w:w="11052" w:type="dxa"/>
        <w:tblLook w:val="04A0" w:firstRow="1" w:lastRow="0" w:firstColumn="1" w:lastColumn="0" w:noHBand="0" w:noVBand="1"/>
      </w:tblPr>
      <w:tblGrid>
        <w:gridCol w:w="8784"/>
        <w:gridCol w:w="497"/>
        <w:gridCol w:w="496"/>
        <w:gridCol w:w="517"/>
        <w:gridCol w:w="758"/>
      </w:tblGrid>
      <w:tr w:rsidR="00814B85" w:rsidRPr="00814B85" w14:paraId="5EA7BAE2" w14:textId="77777777" w:rsidTr="00814B85">
        <w:tc>
          <w:tcPr>
            <w:tcW w:w="8784" w:type="dxa"/>
            <w:tcBorders>
              <w:left w:val="nil"/>
            </w:tcBorders>
            <w:vAlign w:val="center"/>
          </w:tcPr>
          <w:p w14:paraId="36021907" w14:textId="77777777" w:rsidR="00814B85" w:rsidRPr="00814B85" w:rsidRDefault="00814B85" w:rsidP="00A565BA">
            <w:r w:rsidRPr="00814B85">
              <w:t xml:space="preserve">The entire </w:t>
            </w:r>
            <w:r w:rsidRPr="00814B85">
              <w:rPr>
                <w:i/>
                <w:iCs/>
              </w:rPr>
              <w:t xml:space="preserve">fire alarm system </w:t>
            </w:r>
            <w:r w:rsidRPr="00814B85">
              <w:t>has been inspected and tested in accordance with CAN/ULC-S536:2019, Inspection and Testing of Fire Alarm Systems.</w:t>
            </w:r>
          </w:p>
        </w:tc>
        <w:tc>
          <w:tcPr>
            <w:tcW w:w="497" w:type="dxa"/>
            <w:tcBorders>
              <w:right w:val="nil"/>
            </w:tcBorders>
            <w:vAlign w:val="center"/>
          </w:tcPr>
          <w:p w14:paraId="0986FDDC" w14:textId="77777777" w:rsidR="00814B85" w:rsidRPr="00814B85" w:rsidRDefault="00814B85" w:rsidP="00A565BA">
            <w:r w:rsidRPr="00814B85">
              <w:t>Yes</w:t>
            </w:r>
          </w:p>
        </w:tc>
        <w:tc>
          <w:tcPr>
            <w:tcW w:w="496" w:type="dxa"/>
            <w:tcBorders>
              <w:left w:val="nil"/>
            </w:tcBorders>
            <w:shd w:val="clear" w:color="auto" w:fill="F2F2F2" w:themeFill="background1" w:themeFillShade="F2"/>
            <w:vAlign w:val="center"/>
          </w:tcPr>
          <w:p w14:paraId="1AC58C02" w14:textId="0531794A" w:rsidR="00814B85" w:rsidRPr="00814B85" w:rsidRDefault="00000000" w:rsidP="00A565BA">
            <w:sdt>
              <w:sdtPr>
                <w:rPr>
                  <w:lang w:eastAsia="en-CA"/>
                </w:rPr>
                <w:id w:val="1482818589"/>
                <w14:checkbox>
                  <w14:checked w14:val="1"/>
                  <w14:checkedState w14:val="0050" w14:font="Wingdings 2"/>
                  <w14:uncheckedState w14:val="0020" w14:font="Wingdings 2"/>
                </w14:checkbox>
              </w:sdtPr>
              <w:sdtContent>
                <w:r w:rsidR="005F4D9F">
                  <w:rPr>
                    <w:lang w:eastAsia="en-CA"/>
                  </w:rPr>
                  <w:sym w:font="Wingdings 2" w:char="F050"/>
                </w:r>
              </w:sdtContent>
            </w:sdt>
          </w:p>
        </w:tc>
        <w:tc>
          <w:tcPr>
            <w:tcW w:w="517" w:type="dxa"/>
            <w:tcBorders>
              <w:right w:val="nil"/>
            </w:tcBorders>
            <w:vAlign w:val="center"/>
          </w:tcPr>
          <w:p w14:paraId="2798ED36" w14:textId="77777777" w:rsidR="00814B85" w:rsidRPr="00814B85" w:rsidRDefault="00814B85" w:rsidP="00A565BA">
            <w:r w:rsidRPr="00814B85">
              <w:t>No</w:t>
            </w:r>
          </w:p>
        </w:tc>
        <w:tc>
          <w:tcPr>
            <w:tcW w:w="758" w:type="dxa"/>
            <w:tcBorders>
              <w:left w:val="nil"/>
              <w:right w:val="nil"/>
            </w:tcBorders>
            <w:shd w:val="clear" w:color="auto" w:fill="F2F2F2" w:themeFill="background1" w:themeFillShade="F2"/>
            <w:vAlign w:val="center"/>
          </w:tcPr>
          <w:p w14:paraId="30D10B35" w14:textId="77777777" w:rsidR="00814B85" w:rsidRPr="00814B85" w:rsidRDefault="00000000" w:rsidP="00A565BA">
            <w:sdt>
              <w:sdtPr>
                <w:rPr>
                  <w:lang w:eastAsia="en-CA"/>
                </w:rPr>
                <w:id w:val="-339239675"/>
                <w14:checkbox>
                  <w14:checked w14:val="0"/>
                  <w14:checkedState w14:val="0050" w14:font="Wingdings 2"/>
                  <w14:uncheckedState w14:val="0020" w14:font="Wingdings 2"/>
                </w14:checkbox>
              </w:sdtPr>
              <w:sdtContent>
                <w:r w:rsidR="00141EC2">
                  <w:rPr>
                    <w:lang w:eastAsia="en-CA"/>
                  </w:rPr>
                  <w:sym w:font="Wingdings 2" w:char="F020"/>
                </w:r>
              </w:sdtContent>
            </w:sdt>
          </w:p>
        </w:tc>
      </w:tr>
      <w:tr w:rsidR="00A565BA" w:rsidRPr="00814B85" w14:paraId="436CE53C" w14:textId="77777777" w:rsidTr="00814B85">
        <w:tc>
          <w:tcPr>
            <w:tcW w:w="8784" w:type="dxa"/>
            <w:tcBorders>
              <w:left w:val="nil"/>
            </w:tcBorders>
          </w:tcPr>
          <w:p w14:paraId="63B946A4" w14:textId="77777777" w:rsidR="00814B85" w:rsidRPr="00814B85" w:rsidRDefault="00814B85" w:rsidP="00A565BA">
            <w:r w:rsidRPr="00814B85">
              <w:t xml:space="preserve">The </w:t>
            </w:r>
            <w:r w:rsidRPr="00814B85">
              <w:rPr>
                <w:i/>
                <w:iCs/>
              </w:rPr>
              <w:t>fire alarm system</w:t>
            </w:r>
            <w:r w:rsidRPr="00814B85">
              <w:t xml:space="preserve"> is fully functional</w:t>
            </w:r>
          </w:p>
        </w:tc>
        <w:tc>
          <w:tcPr>
            <w:tcW w:w="497" w:type="dxa"/>
            <w:tcBorders>
              <w:right w:val="nil"/>
            </w:tcBorders>
            <w:vAlign w:val="center"/>
          </w:tcPr>
          <w:p w14:paraId="55D7F9E9" w14:textId="77777777" w:rsidR="00814B85" w:rsidRPr="00814B85" w:rsidRDefault="00814B85" w:rsidP="00A565BA">
            <w:r w:rsidRPr="00814B85">
              <w:t>Yes</w:t>
            </w:r>
          </w:p>
        </w:tc>
        <w:tc>
          <w:tcPr>
            <w:tcW w:w="496" w:type="dxa"/>
            <w:tcBorders>
              <w:left w:val="nil"/>
            </w:tcBorders>
            <w:shd w:val="clear" w:color="auto" w:fill="F2F2F2" w:themeFill="background1" w:themeFillShade="F2"/>
            <w:vAlign w:val="center"/>
          </w:tcPr>
          <w:p w14:paraId="599B54E8" w14:textId="593BDCDF" w:rsidR="00814B85" w:rsidRPr="00814B85" w:rsidRDefault="00000000" w:rsidP="00A565BA">
            <w:sdt>
              <w:sdtPr>
                <w:rPr>
                  <w:lang w:eastAsia="en-CA"/>
                </w:rPr>
                <w:id w:val="-1839066859"/>
                <w14:checkbox>
                  <w14:checked w14:val="1"/>
                  <w14:checkedState w14:val="0050" w14:font="Wingdings 2"/>
                  <w14:uncheckedState w14:val="0020" w14:font="Wingdings 2"/>
                </w14:checkbox>
              </w:sdtPr>
              <w:sdtContent>
                <w:r w:rsidR="005F4D9F">
                  <w:rPr>
                    <w:lang w:eastAsia="en-CA"/>
                  </w:rPr>
                  <w:sym w:font="Wingdings 2" w:char="F050"/>
                </w:r>
              </w:sdtContent>
            </w:sdt>
          </w:p>
        </w:tc>
        <w:tc>
          <w:tcPr>
            <w:tcW w:w="517" w:type="dxa"/>
            <w:tcBorders>
              <w:right w:val="nil"/>
            </w:tcBorders>
            <w:vAlign w:val="center"/>
          </w:tcPr>
          <w:p w14:paraId="37152C63" w14:textId="77777777" w:rsidR="00814B85" w:rsidRPr="00814B85" w:rsidRDefault="00814B85" w:rsidP="00A565BA">
            <w:r w:rsidRPr="00814B85">
              <w:t>No</w:t>
            </w:r>
          </w:p>
        </w:tc>
        <w:tc>
          <w:tcPr>
            <w:tcW w:w="758" w:type="dxa"/>
            <w:tcBorders>
              <w:left w:val="nil"/>
              <w:right w:val="nil"/>
            </w:tcBorders>
            <w:shd w:val="clear" w:color="auto" w:fill="F2F2F2" w:themeFill="background1" w:themeFillShade="F2"/>
            <w:vAlign w:val="center"/>
          </w:tcPr>
          <w:p w14:paraId="42549F37" w14:textId="77777777" w:rsidR="00814B85" w:rsidRPr="00814B85" w:rsidRDefault="00000000" w:rsidP="00A565BA">
            <w:sdt>
              <w:sdtPr>
                <w:rPr>
                  <w:lang w:eastAsia="en-CA"/>
                </w:rPr>
                <w:id w:val="-1446223539"/>
                <w14:checkbox>
                  <w14:checked w14:val="0"/>
                  <w14:checkedState w14:val="0050" w14:font="Wingdings 2"/>
                  <w14:uncheckedState w14:val="0020" w14:font="Wingdings 2"/>
                </w14:checkbox>
              </w:sdtPr>
              <w:sdtContent>
                <w:r w:rsidR="00814B85" w:rsidRPr="00814B85">
                  <w:rPr>
                    <w:lang w:eastAsia="en-CA"/>
                  </w:rPr>
                  <w:sym w:font="Wingdings 2" w:char="F020"/>
                </w:r>
              </w:sdtContent>
            </w:sdt>
          </w:p>
        </w:tc>
      </w:tr>
      <w:tr w:rsidR="00A565BA" w:rsidRPr="00814B85" w14:paraId="0E9D5C3A" w14:textId="77777777" w:rsidTr="00174B20">
        <w:tc>
          <w:tcPr>
            <w:tcW w:w="8784" w:type="dxa"/>
            <w:tcBorders>
              <w:left w:val="nil"/>
            </w:tcBorders>
          </w:tcPr>
          <w:p w14:paraId="43A309FC" w14:textId="77777777" w:rsidR="00814B85" w:rsidRPr="00814B85" w:rsidRDefault="00814B85" w:rsidP="00A565BA">
            <w:r w:rsidRPr="00814B85">
              <w:t>During the Annual Inspection and Test were any Deficiencies Identified? See Page 2, if applicable.</w:t>
            </w:r>
          </w:p>
        </w:tc>
        <w:tc>
          <w:tcPr>
            <w:tcW w:w="497" w:type="dxa"/>
            <w:tcBorders>
              <w:right w:val="nil"/>
            </w:tcBorders>
            <w:vAlign w:val="center"/>
          </w:tcPr>
          <w:p w14:paraId="60C2E48F" w14:textId="77777777" w:rsidR="00814B85" w:rsidRPr="00814B85" w:rsidRDefault="00814B85" w:rsidP="00A565BA">
            <w:r w:rsidRPr="00814B85">
              <w:t>Yes</w:t>
            </w:r>
          </w:p>
        </w:tc>
        <w:tc>
          <w:tcPr>
            <w:tcW w:w="496" w:type="dxa"/>
            <w:tcBorders>
              <w:left w:val="nil"/>
            </w:tcBorders>
            <w:shd w:val="clear" w:color="auto" w:fill="F2F2F2" w:themeFill="background1" w:themeFillShade="F2"/>
            <w:vAlign w:val="center"/>
          </w:tcPr>
          <w:p w14:paraId="2FC71DE3" w14:textId="77777777" w:rsidR="00814B85" w:rsidRPr="00814B85" w:rsidRDefault="00000000" w:rsidP="00A565BA">
            <w:sdt>
              <w:sdtPr>
                <w:rPr>
                  <w:lang w:eastAsia="en-CA"/>
                </w:rPr>
                <w:id w:val="1857997116"/>
                <w14:checkbox>
                  <w14:checked w14:val="0"/>
                  <w14:checkedState w14:val="0050" w14:font="Wingdings 2"/>
                  <w14:uncheckedState w14:val="0020" w14:font="Wingdings 2"/>
                </w14:checkbox>
              </w:sdtPr>
              <w:sdtContent>
                <w:r w:rsidR="00814B85" w:rsidRPr="00814B85">
                  <w:rPr>
                    <w:lang w:eastAsia="en-CA"/>
                  </w:rPr>
                  <w:sym w:font="Wingdings 2" w:char="F020"/>
                </w:r>
              </w:sdtContent>
            </w:sdt>
          </w:p>
        </w:tc>
        <w:tc>
          <w:tcPr>
            <w:tcW w:w="517" w:type="dxa"/>
            <w:tcBorders>
              <w:right w:val="nil"/>
            </w:tcBorders>
            <w:vAlign w:val="center"/>
          </w:tcPr>
          <w:p w14:paraId="04D26270" w14:textId="77777777" w:rsidR="00814B85" w:rsidRPr="00814B85" w:rsidRDefault="00814B85" w:rsidP="00A565BA">
            <w:r w:rsidRPr="00814B85">
              <w:t>No</w:t>
            </w:r>
          </w:p>
        </w:tc>
        <w:tc>
          <w:tcPr>
            <w:tcW w:w="758" w:type="dxa"/>
            <w:tcBorders>
              <w:left w:val="nil"/>
              <w:right w:val="nil"/>
            </w:tcBorders>
            <w:shd w:val="clear" w:color="auto" w:fill="F2F2F2" w:themeFill="background1" w:themeFillShade="F2"/>
            <w:vAlign w:val="center"/>
          </w:tcPr>
          <w:p w14:paraId="1617156B" w14:textId="41B04824" w:rsidR="00814B85" w:rsidRPr="00814B85" w:rsidRDefault="00000000" w:rsidP="00A565BA">
            <w:sdt>
              <w:sdtPr>
                <w:rPr>
                  <w:lang w:eastAsia="en-CA"/>
                </w:rPr>
                <w:id w:val="1810899581"/>
                <w14:checkbox>
                  <w14:checked w14:val="1"/>
                  <w14:checkedState w14:val="0050" w14:font="Wingdings 2"/>
                  <w14:uncheckedState w14:val="0020" w14:font="Wingdings 2"/>
                </w14:checkbox>
              </w:sdtPr>
              <w:sdtContent>
                <w:r w:rsidR="005F4D9F">
                  <w:rPr>
                    <w:lang w:eastAsia="en-CA"/>
                  </w:rPr>
                  <w:sym w:font="Wingdings 2" w:char="F050"/>
                </w:r>
              </w:sdtContent>
            </w:sdt>
          </w:p>
        </w:tc>
      </w:tr>
      <w:tr w:rsidR="00814B85" w:rsidRPr="00814B85" w14:paraId="7B0FE34B" w14:textId="77777777" w:rsidTr="00814B85">
        <w:tc>
          <w:tcPr>
            <w:tcW w:w="8784" w:type="dxa"/>
            <w:tcBorders>
              <w:left w:val="nil"/>
            </w:tcBorders>
          </w:tcPr>
          <w:p w14:paraId="45E7D2F2" w14:textId="77777777" w:rsidR="00814B85" w:rsidRPr="00814B85" w:rsidRDefault="00814B85" w:rsidP="00A565BA">
            <w:r w:rsidRPr="00814B85">
              <w:t>As of the following date (</w:t>
            </w:r>
            <w:r w:rsidRPr="00814B85">
              <w:rPr>
                <w:lang w:eastAsia="en-CA"/>
              </w:rPr>
              <w:t>YYYY-MM-DD) all Deficiencies have been corrected:</w:t>
            </w:r>
          </w:p>
        </w:tc>
        <w:sdt>
          <w:sdtPr>
            <w:rPr>
              <w:lang w:eastAsia="en-CA"/>
            </w:rPr>
            <w:id w:val="-1035577106"/>
            <w:placeholder>
              <w:docPart w:val="55E5E55756F5446089AC761FD93CA3AD"/>
            </w:placeholder>
          </w:sdtPr>
          <w:sdtContent>
            <w:tc>
              <w:tcPr>
                <w:tcW w:w="2268" w:type="dxa"/>
                <w:gridSpan w:val="4"/>
                <w:tcBorders>
                  <w:right w:val="nil"/>
                </w:tcBorders>
                <w:shd w:val="clear" w:color="auto" w:fill="F2F2F2" w:themeFill="background1" w:themeFillShade="F2"/>
              </w:tcPr>
              <w:p w14:paraId="69945864" w14:textId="77777777" w:rsidR="00814B85" w:rsidRPr="00814B85" w:rsidRDefault="00814B85" w:rsidP="00A565BA">
                <w:r w:rsidRPr="00814B85">
                  <w:rPr>
                    <w:lang w:eastAsia="en-CA"/>
                  </w:rPr>
                  <w:t xml:space="preserve"> </w:t>
                </w:r>
              </w:p>
            </w:tc>
          </w:sdtContent>
        </w:sdt>
      </w:tr>
      <w:tr w:rsidR="00A565BA" w:rsidRPr="00814B85" w14:paraId="7D13C600" w14:textId="77777777" w:rsidTr="00174B20">
        <w:tc>
          <w:tcPr>
            <w:tcW w:w="8784" w:type="dxa"/>
            <w:tcBorders>
              <w:left w:val="nil"/>
            </w:tcBorders>
          </w:tcPr>
          <w:p w14:paraId="2B8FB4D3" w14:textId="77777777" w:rsidR="00814B85" w:rsidRPr="00814B85" w:rsidRDefault="00814B85" w:rsidP="00A565BA">
            <w:r w:rsidRPr="00814B85">
              <w:t xml:space="preserve">During the Annual Inspection and Test were any </w:t>
            </w:r>
            <w:r w:rsidRPr="00814B85">
              <w:rPr>
                <w:i/>
                <w:iCs/>
              </w:rPr>
              <w:t xml:space="preserve">Recommendations </w:t>
            </w:r>
            <w:r w:rsidRPr="00814B85">
              <w:t>Identified? See Page 3, if applicable.</w:t>
            </w:r>
          </w:p>
        </w:tc>
        <w:tc>
          <w:tcPr>
            <w:tcW w:w="497" w:type="dxa"/>
            <w:tcBorders>
              <w:right w:val="nil"/>
            </w:tcBorders>
            <w:vAlign w:val="center"/>
          </w:tcPr>
          <w:p w14:paraId="4318D0CD" w14:textId="77777777" w:rsidR="00814B85" w:rsidRPr="00814B85" w:rsidRDefault="00814B85" w:rsidP="00A565BA">
            <w:r w:rsidRPr="00814B85">
              <w:t>Yes</w:t>
            </w:r>
          </w:p>
        </w:tc>
        <w:tc>
          <w:tcPr>
            <w:tcW w:w="496" w:type="dxa"/>
            <w:tcBorders>
              <w:left w:val="nil"/>
            </w:tcBorders>
            <w:shd w:val="clear" w:color="auto" w:fill="F2F2F2" w:themeFill="background1" w:themeFillShade="F2"/>
            <w:vAlign w:val="center"/>
          </w:tcPr>
          <w:p w14:paraId="2A0F339F" w14:textId="13987972" w:rsidR="00814B85" w:rsidRPr="00814B85" w:rsidRDefault="00000000" w:rsidP="00A565BA">
            <w:sdt>
              <w:sdtPr>
                <w:rPr>
                  <w:lang w:eastAsia="en-CA"/>
                </w:rPr>
                <w:id w:val="1129433453"/>
                <w14:checkbox>
                  <w14:checked w14:val="1"/>
                  <w14:checkedState w14:val="0050" w14:font="Wingdings 2"/>
                  <w14:uncheckedState w14:val="0020" w14:font="Wingdings 2"/>
                </w14:checkbox>
              </w:sdtPr>
              <w:sdtContent>
                <w:r w:rsidR="005F4D9F">
                  <w:rPr>
                    <w:lang w:eastAsia="en-CA"/>
                  </w:rPr>
                  <w:sym w:font="Wingdings 2" w:char="F050"/>
                </w:r>
              </w:sdtContent>
            </w:sdt>
          </w:p>
        </w:tc>
        <w:tc>
          <w:tcPr>
            <w:tcW w:w="517" w:type="dxa"/>
            <w:tcBorders>
              <w:right w:val="nil"/>
            </w:tcBorders>
            <w:vAlign w:val="center"/>
          </w:tcPr>
          <w:p w14:paraId="243C2ADD" w14:textId="77777777" w:rsidR="00814B85" w:rsidRPr="00814B85" w:rsidRDefault="00814B85" w:rsidP="00A565BA">
            <w:r w:rsidRPr="00814B85">
              <w:t>No</w:t>
            </w:r>
          </w:p>
        </w:tc>
        <w:tc>
          <w:tcPr>
            <w:tcW w:w="758" w:type="dxa"/>
            <w:tcBorders>
              <w:left w:val="nil"/>
              <w:right w:val="nil"/>
            </w:tcBorders>
            <w:shd w:val="clear" w:color="auto" w:fill="F2F2F2" w:themeFill="background1" w:themeFillShade="F2"/>
            <w:vAlign w:val="center"/>
          </w:tcPr>
          <w:p w14:paraId="33451A6E" w14:textId="77777777" w:rsidR="00814B85" w:rsidRPr="00814B85" w:rsidRDefault="00000000" w:rsidP="00A565BA">
            <w:sdt>
              <w:sdtPr>
                <w:rPr>
                  <w:lang w:eastAsia="en-CA"/>
                </w:rPr>
                <w:id w:val="-1254270936"/>
                <w14:checkbox>
                  <w14:checked w14:val="0"/>
                  <w14:checkedState w14:val="0050" w14:font="Wingdings 2"/>
                  <w14:uncheckedState w14:val="0020" w14:font="Wingdings 2"/>
                </w14:checkbox>
              </w:sdtPr>
              <w:sdtContent>
                <w:r w:rsidR="00814B85" w:rsidRPr="00814B85">
                  <w:rPr>
                    <w:lang w:eastAsia="en-CA"/>
                  </w:rPr>
                  <w:sym w:font="Wingdings 2" w:char="F020"/>
                </w:r>
              </w:sdtContent>
            </w:sdt>
          </w:p>
        </w:tc>
      </w:tr>
    </w:tbl>
    <w:p w14:paraId="7A9FD83F" w14:textId="77777777" w:rsidR="00C81D96" w:rsidRPr="00814B85" w:rsidRDefault="00C81D96" w:rsidP="00A565BA"/>
    <w:p w14:paraId="6137D89A" w14:textId="77777777" w:rsidR="00814B85" w:rsidRPr="00814B85" w:rsidRDefault="00814B85" w:rsidP="00A565BA"/>
    <w:p w14:paraId="367D858E" w14:textId="77777777" w:rsidR="00814B85" w:rsidRPr="00814B85" w:rsidRDefault="00814B85" w:rsidP="00A565BA">
      <w:r>
        <w:t>The following person is responsible for ensuring that the information contained in this Test and Inspection Report is correct and complete:</w:t>
      </w:r>
    </w:p>
    <w:p w14:paraId="08796ADC" w14:textId="77777777" w:rsidR="00814B85" w:rsidRPr="00814B85" w:rsidRDefault="00814B85" w:rsidP="00A565BA"/>
    <w:tbl>
      <w:tblPr>
        <w:tblStyle w:val="TableGrid"/>
        <w:tblW w:w="10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3599"/>
        <w:gridCol w:w="117"/>
        <w:gridCol w:w="4723"/>
        <w:gridCol w:w="142"/>
        <w:gridCol w:w="2313"/>
      </w:tblGrid>
      <w:tr w:rsidR="00814B85" w:rsidRPr="00814B85" w14:paraId="6C1900CA" w14:textId="77777777" w:rsidTr="00677FC3">
        <w:trPr>
          <w:trHeight w:val="291"/>
        </w:trPr>
        <w:sdt>
          <w:sdtPr>
            <w:id w:val="129294545"/>
            <w:placeholder>
              <w:docPart w:val="7FE1296279254788B458B99F394CC83A"/>
            </w:placeholder>
          </w:sdtPr>
          <w:sdtContent>
            <w:tc>
              <w:tcPr>
                <w:tcW w:w="3599" w:type="dxa"/>
                <w:tcBorders>
                  <w:bottom w:val="single" w:sz="4" w:space="0" w:color="auto"/>
                </w:tcBorders>
                <w:shd w:val="clear" w:color="auto" w:fill="F2F2F2" w:themeFill="background1" w:themeFillShade="F2"/>
                <w:vAlign w:val="bottom"/>
              </w:tcPr>
              <w:p w14:paraId="35053E55" w14:textId="14A44B74" w:rsidR="00814B85" w:rsidRPr="00814B85" w:rsidRDefault="00814B85" w:rsidP="00A565BA">
                <w:pPr>
                  <w:jc w:val="center"/>
                </w:pPr>
                <w:r w:rsidRPr="00814B85">
                  <w:t xml:space="preserve"> </w:t>
                </w:r>
                <w:r w:rsidR="005F4D9F">
                  <w:t>Troy Willerton</w:t>
                </w:r>
              </w:p>
            </w:tc>
          </w:sdtContent>
        </w:sdt>
        <w:tc>
          <w:tcPr>
            <w:tcW w:w="117" w:type="dxa"/>
          </w:tcPr>
          <w:p w14:paraId="25351680" w14:textId="77777777" w:rsidR="00814B85" w:rsidRPr="00814B85" w:rsidRDefault="00814B85" w:rsidP="00A565BA">
            <w:pPr>
              <w:jc w:val="center"/>
            </w:pPr>
          </w:p>
        </w:tc>
        <w:tc>
          <w:tcPr>
            <w:tcW w:w="4723" w:type="dxa"/>
            <w:tcBorders>
              <w:bottom w:val="single" w:sz="4" w:space="0" w:color="auto"/>
            </w:tcBorders>
            <w:vAlign w:val="bottom"/>
          </w:tcPr>
          <w:p w14:paraId="00ACFB41" w14:textId="77777777" w:rsidR="00814B85" w:rsidRPr="00814B85" w:rsidRDefault="00814B85" w:rsidP="00A565BA">
            <w:pPr>
              <w:jc w:val="center"/>
            </w:pPr>
            <w:r w:rsidRPr="00814B85">
              <w:t>Quick Way Electrical (1999) Ltd.</w:t>
            </w:r>
          </w:p>
        </w:tc>
        <w:tc>
          <w:tcPr>
            <w:tcW w:w="142" w:type="dxa"/>
          </w:tcPr>
          <w:p w14:paraId="072F9C6C" w14:textId="77777777" w:rsidR="00814B85" w:rsidRPr="00814B85" w:rsidRDefault="00814B85" w:rsidP="00A565BA">
            <w:pPr>
              <w:jc w:val="center"/>
            </w:pPr>
          </w:p>
        </w:tc>
        <w:tc>
          <w:tcPr>
            <w:tcW w:w="2312" w:type="dxa"/>
            <w:tcBorders>
              <w:bottom w:val="single" w:sz="4" w:space="0" w:color="auto"/>
            </w:tcBorders>
            <w:vAlign w:val="bottom"/>
          </w:tcPr>
          <w:p w14:paraId="48908A5E" w14:textId="77777777" w:rsidR="00814B85" w:rsidRPr="00814B85" w:rsidRDefault="00814B85" w:rsidP="00A565BA">
            <w:pPr>
              <w:jc w:val="center"/>
            </w:pPr>
            <w:r w:rsidRPr="00814B85">
              <w:t>(403) 526-0688</w:t>
            </w:r>
          </w:p>
        </w:tc>
      </w:tr>
      <w:tr w:rsidR="00814B85" w:rsidRPr="00814B85" w14:paraId="1F48A3CB" w14:textId="77777777" w:rsidTr="00174B20">
        <w:trPr>
          <w:trHeight w:val="364"/>
        </w:trPr>
        <w:tc>
          <w:tcPr>
            <w:tcW w:w="3599" w:type="dxa"/>
            <w:tcBorders>
              <w:top w:val="single" w:sz="4" w:space="0" w:color="auto"/>
            </w:tcBorders>
          </w:tcPr>
          <w:p w14:paraId="1640363A" w14:textId="77777777" w:rsidR="00814B85" w:rsidRPr="00814B85" w:rsidRDefault="00814B85" w:rsidP="00A565BA">
            <w:pPr>
              <w:jc w:val="center"/>
            </w:pPr>
            <w:r w:rsidRPr="00814B85">
              <w:t>Printed Name</w:t>
            </w:r>
            <w:r w:rsidR="00141EC2">
              <w:t xml:space="preserve"> of Person Responsible</w:t>
            </w:r>
          </w:p>
        </w:tc>
        <w:tc>
          <w:tcPr>
            <w:tcW w:w="117" w:type="dxa"/>
          </w:tcPr>
          <w:p w14:paraId="386D17D4" w14:textId="77777777" w:rsidR="00814B85" w:rsidRPr="00814B85" w:rsidRDefault="00814B85" w:rsidP="00A565BA">
            <w:pPr>
              <w:jc w:val="center"/>
            </w:pPr>
          </w:p>
        </w:tc>
        <w:tc>
          <w:tcPr>
            <w:tcW w:w="4723" w:type="dxa"/>
            <w:tcBorders>
              <w:top w:val="single" w:sz="4" w:space="0" w:color="auto"/>
            </w:tcBorders>
          </w:tcPr>
          <w:p w14:paraId="4C37E1CD" w14:textId="77777777" w:rsidR="00814B85" w:rsidRPr="00814B85" w:rsidRDefault="00814B85" w:rsidP="00A565BA">
            <w:pPr>
              <w:jc w:val="center"/>
            </w:pPr>
            <w:r w:rsidRPr="00814B85">
              <w:t>Company</w:t>
            </w:r>
            <w:r w:rsidR="00141EC2">
              <w:t xml:space="preserve"> Conducting Test</w:t>
            </w:r>
          </w:p>
        </w:tc>
        <w:tc>
          <w:tcPr>
            <w:tcW w:w="142" w:type="dxa"/>
          </w:tcPr>
          <w:p w14:paraId="16DE61BF" w14:textId="77777777" w:rsidR="00814B85" w:rsidRPr="00814B85" w:rsidRDefault="00814B85" w:rsidP="00A565BA">
            <w:pPr>
              <w:jc w:val="center"/>
            </w:pPr>
          </w:p>
        </w:tc>
        <w:tc>
          <w:tcPr>
            <w:tcW w:w="2312" w:type="dxa"/>
            <w:tcBorders>
              <w:top w:val="single" w:sz="4" w:space="0" w:color="auto"/>
            </w:tcBorders>
          </w:tcPr>
          <w:p w14:paraId="6C58A1EB" w14:textId="77777777" w:rsidR="00814B85" w:rsidRPr="00814B85" w:rsidRDefault="00141EC2" w:rsidP="00A565BA">
            <w:pPr>
              <w:jc w:val="center"/>
            </w:pPr>
            <w:r>
              <w:t xml:space="preserve">Company </w:t>
            </w:r>
            <w:r w:rsidR="00814B85" w:rsidRPr="00814B85">
              <w:t>Telephone</w:t>
            </w:r>
          </w:p>
        </w:tc>
      </w:tr>
      <w:tr w:rsidR="00814B85" w:rsidRPr="00814B85" w14:paraId="45C6BD42" w14:textId="77777777" w:rsidTr="00677FC3">
        <w:trPr>
          <w:trHeight w:val="410"/>
        </w:trPr>
        <w:tc>
          <w:tcPr>
            <w:tcW w:w="3599" w:type="dxa"/>
            <w:tcBorders>
              <w:bottom w:val="single" w:sz="4" w:space="0" w:color="auto"/>
            </w:tcBorders>
            <w:vAlign w:val="bottom"/>
          </w:tcPr>
          <w:p w14:paraId="40C05A1E" w14:textId="77777777" w:rsidR="00814B85" w:rsidRPr="00814B85" w:rsidRDefault="00814B85" w:rsidP="00A565BA">
            <w:pPr>
              <w:jc w:val="center"/>
            </w:pPr>
          </w:p>
        </w:tc>
        <w:tc>
          <w:tcPr>
            <w:tcW w:w="117" w:type="dxa"/>
          </w:tcPr>
          <w:p w14:paraId="2E4E13A8" w14:textId="77777777" w:rsidR="00814B85" w:rsidRPr="00814B85" w:rsidRDefault="00814B85" w:rsidP="00A565BA">
            <w:pPr>
              <w:jc w:val="center"/>
            </w:pPr>
          </w:p>
        </w:tc>
        <w:sdt>
          <w:sdtPr>
            <w:id w:val="692189040"/>
            <w:placeholder>
              <w:docPart w:val="CC19EB12D665493C95FFFCB36DF5BB76"/>
            </w:placeholder>
          </w:sdtPr>
          <w:sdtContent>
            <w:tc>
              <w:tcPr>
                <w:tcW w:w="7178" w:type="dxa"/>
                <w:gridSpan w:val="3"/>
                <w:tcBorders>
                  <w:bottom w:val="single" w:sz="4" w:space="0" w:color="auto"/>
                </w:tcBorders>
                <w:shd w:val="clear" w:color="auto" w:fill="F2F2F2" w:themeFill="background1" w:themeFillShade="F2"/>
                <w:vAlign w:val="bottom"/>
              </w:tcPr>
              <w:p w14:paraId="0454D6F2" w14:textId="7DEF5C1B" w:rsidR="00814B85" w:rsidRPr="00814B85" w:rsidRDefault="005F4D9F" w:rsidP="00A565BA">
                <w:pPr>
                  <w:jc w:val="center"/>
                </w:pPr>
                <w:r>
                  <w:t>6849</w:t>
                </w:r>
                <w:r w:rsidR="00814B85" w:rsidRPr="00814B85">
                  <w:t xml:space="preserve"> </w:t>
                </w:r>
              </w:p>
            </w:tc>
          </w:sdtContent>
        </w:sdt>
      </w:tr>
      <w:tr w:rsidR="00814B85" w:rsidRPr="00814B85" w14:paraId="0107B6D4" w14:textId="77777777" w:rsidTr="00174B20">
        <w:trPr>
          <w:trHeight w:val="379"/>
        </w:trPr>
        <w:tc>
          <w:tcPr>
            <w:tcW w:w="3599" w:type="dxa"/>
            <w:tcBorders>
              <w:top w:val="single" w:sz="4" w:space="0" w:color="auto"/>
              <w:bottom w:val="single" w:sz="12" w:space="0" w:color="auto"/>
            </w:tcBorders>
          </w:tcPr>
          <w:p w14:paraId="7457616B" w14:textId="77777777" w:rsidR="00814B85" w:rsidRPr="00814B85" w:rsidRDefault="00814B85" w:rsidP="00A565BA">
            <w:pPr>
              <w:jc w:val="center"/>
            </w:pPr>
            <w:r w:rsidRPr="00814B85">
              <w:t xml:space="preserve">Signature </w:t>
            </w:r>
            <w:r w:rsidR="00141EC2">
              <w:t>(This certifies that the information contained in this Fire Alarm System Annual Test and Inspection Report is correct and complete)</w:t>
            </w:r>
          </w:p>
        </w:tc>
        <w:tc>
          <w:tcPr>
            <w:tcW w:w="117" w:type="dxa"/>
            <w:tcBorders>
              <w:bottom w:val="single" w:sz="12" w:space="0" w:color="auto"/>
            </w:tcBorders>
          </w:tcPr>
          <w:p w14:paraId="57413AE8" w14:textId="77777777" w:rsidR="00814B85" w:rsidRPr="00814B85" w:rsidRDefault="00814B85" w:rsidP="00A565BA">
            <w:pPr>
              <w:jc w:val="center"/>
            </w:pPr>
          </w:p>
        </w:tc>
        <w:tc>
          <w:tcPr>
            <w:tcW w:w="7178" w:type="dxa"/>
            <w:gridSpan w:val="3"/>
            <w:tcBorders>
              <w:top w:val="single" w:sz="4" w:space="0" w:color="auto"/>
              <w:bottom w:val="single" w:sz="12" w:space="0" w:color="auto"/>
            </w:tcBorders>
          </w:tcPr>
          <w:p w14:paraId="7C7DCBFD" w14:textId="77777777" w:rsidR="00814B85" w:rsidRPr="00814B85" w:rsidRDefault="00141EC2" w:rsidP="00A565BA">
            <w:pPr>
              <w:jc w:val="center"/>
            </w:pPr>
            <w:r>
              <w:t>Certificate/ID Number of Person Responsible</w:t>
            </w:r>
          </w:p>
        </w:tc>
      </w:tr>
    </w:tbl>
    <w:p w14:paraId="1FFD97B1" w14:textId="77777777" w:rsidR="00814B85" w:rsidRPr="00814B85" w:rsidRDefault="00814B85" w:rsidP="00A565BA"/>
    <w:tbl>
      <w:tblPr>
        <w:tblStyle w:val="TableGrid"/>
        <w:tblpPr w:leftFromText="180" w:rightFromText="180" w:vertAnchor="text" w:horzAnchor="margin" w:tblpY="-30"/>
        <w:tblW w:w="11052" w:type="dxa"/>
        <w:tblLook w:val="04A0" w:firstRow="1" w:lastRow="0" w:firstColumn="1" w:lastColumn="0" w:noHBand="0" w:noVBand="1"/>
      </w:tblPr>
      <w:tblGrid>
        <w:gridCol w:w="8784"/>
        <w:gridCol w:w="497"/>
        <w:gridCol w:w="496"/>
        <w:gridCol w:w="517"/>
        <w:gridCol w:w="758"/>
      </w:tblGrid>
      <w:tr w:rsidR="00141EC2" w:rsidRPr="00814B85" w14:paraId="59B66843" w14:textId="77777777" w:rsidTr="00141EC2">
        <w:tc>
          <w:tcPr>
            <w:tcW w:w="8784" w:type="dxa"/>
            <w:tcBorders>
              <w:left w:val="nil"/>
            </w:tcBorders>
          </w:tcPr>
          <w:p w14:paraId="5EB12F60" w14:textId="77777777" w:rsidR="00141EC2" w:rsidRPr="00814B85" w:rsidRDefault="00141EC2" w:rsidP="00A565BA">
            <w:r>
              <w:t>Was there a secondary person who conducted the Test and Inspection?</w:t>
            </w:r>
          </w:p>
        </w:tc>
        <w:tc>
          <w:tcPr>
            <w:tcW w:w="497" w:type="dxa"/>
            <w:tcBorders>
              <w:right w:val="nil"/>
            </w:tcBorders>
            <w:vAlign w:val="center"/>
          </w:tcPr>
          <w:p w14:paraId="4E73658E" w14:textId="77777777" w:rsidR="00141EC2" w:rsidRPr="00814B85" w:rsidRDefault="00141EC2" w:rsidP="00A565BA">
            <w:r w:rsidRPr="00814B85">
              <w:t>Yes</w:t>
            </w:r>
          </w:p>
        </w:tc>
        <w:tc>
          <w:tcPr>
            <w:tcW w:w="496" w:type="dxa"/>
            <w:tcBorders>
              <w:left w:val="nil"/>
            </w:tcBorders>
            <w:shd w:val="clear" w:color="auto" w:fill="F2F2F2" w:themeFill="background1" w:themeFillShade="F2"/>
            <w:vAlign w:val="center"/>
          </w:tcPr>
          <w:p w14:paraId="3C0BDB7E" w14:textId="6C6569DB" w:rsidR="00141EC2" w:rsidRPr="00814B85" w:rsidRDefault="00000000" w:rsidP="00A565BA">
            <w:sdt>
              <w:sdtPr>
                <w:rPr>
                  <w:lang w:eastAsia="en-CA"/>
                </w:rPr>
                <w:id w:val="-1483533933"/>
                <w14:checkbox>
                  <w14:checked w14:val="1"/>
                  <w14:checkedState w14:val="0050" w14:font="Wingdings 2"/>
                  <w14:uncheckedState w14:val="0020" w14:font="Wingdings 2"/>
                </w14:checkbox>
              </w:sdtPr>
              <w:sdtContent>
                <w:r w:rsidR="005F4D9F">
                  <w:rPr>
                    <w:lang w:eastAsia="en-CA"/>
                  </w:rPr>
                  <w:sym w:font="Wingdings 2" w:char="F050"/>
                </w:r>
              </w:sdtContent>
            </w:sdt>
          </w:p>
        </w:tc>
        <w:tc>
          <w:tcPr>
            <w:tcW w:w="517" w:type="dxa"/>
            <w:tcBorders>
              <w:right w:val="nil"/>
            </w:tcBorders>
            <w:vAlign w:val="center"/>
          </w:tcPr>
          <w:p w14:paraId="2DF0419F" w14:textId="77777777" w:rsidR="00141EC2" w:rsidRPr="00814B85" w:rsidRDefault="00141EC2" w:rsidP="00A565BA">
            <w:r w:rsidRPr="00814B85">
              <w:t>No</w:t>
            </w:r>
          </w:p>
        </w:tc>
        <w:tc>
          <w:tcPr>
            <w:tcW w:w="758" w:type="dxa"/>
            <w:tcBorders>
              <w:left w:val="nil"/>
              <w:right w:val="nil"/>
            </w:tcBorders>
            <w:shd w:val="clear" w:color="auto" w:fill="F2F2F2" w:themeFill="background1" w:themeFillShade="F2"/>
            <w:vAlign w:val="center"/>
          </w:tcPr>
          <w:p w14:paraId="75124A39" w14:textId="77777777" w:rsidR="00141EC2" w:rsidRPr="00814B85" w:rsidRDefault="00000000" w:rsidP="00A565BA">
            <w:sdt>
              <w:sdtPr>
                <w:rPr>
                  <w:lang w:eastAsia="en-CA"/>
                </w:rPr>
                <w:id w:val="1907574657"/>
                <w14:checkbox>
                  <w14:checked w14:val="0"/>
                  <w14:checkedState w14:val="0050" w14:font="Wingdings 2"/>
                  <w14:uncheckedState w14:val="0020" w14:font="Wingdings 2"/>
                </w14:checkbox>
              </w:sdtPr>
              <w:sdtContent>
                <w:r w:rsidR="00141EC2" w:rsidRPr="00814B85">
                  <w:rPr>
                    <w:lang w:eastAsia="en-CA"/>
                  </w:rPr>
                  <w:sym w:font="Wingdings 2" w:char="F020"/>
                </w:r>
              </w:sdtContent>
            </w:sdt>
          </w:p>
        </w:tc>
      </w:tr>
    </w:tbl>
    <w:tbl>
      <w:tblPr>
        <w:tblStyle w:val="TableGrid"/>
        <w:tblW w:w="10922" w:type="dxa"/>
        <w:tblInd w:w="-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3627"/>
        <w:gridCol w:w="117"/>
        <w:gridCol w:w="435"/>
        <w:gridCol w:w="286"/>
        <w:gridCol w:w="4002"/>
        <w:gridCol w:w="142"/>
        <w:gridCol w:w="2313"/>
      </w:tblGrid>
      <w:tr w:rsidR="00141EC2" w:rsidRPr="00814B85" w14:paraId="61937412" w14:textId="77777777" w:rsidTr="00677FC3">
        <w:trPr>
          <w:trHeight w:val="543"/>
        </w:trPr>
        <w:sdt>
          <w:sdtPr>
            <w:id w:val="-2104407298"/>
            <w:placeholder>
              <w:docPart w:val="47EE9EECA2404B7F9852D69918F1A9F2"/>
            </w:placeholder>
          </w:sdtPr>
          <w:sdtContent>
            <w:tc>
              <w:tcPr>
                <w:tcW w:w="3627" w:type="dxa"/>
                <w:tcBorders>
                  <w:bottom w:val="single" w:sz="4" w:space="0" w:color="auto"/>
                </w:tcBorders>
                <w:shd w:val="clear" w:color="auto" w:fill="F2F2F2" w:themeFill="background1" w:themeFillShade="F2"/>
                <w:vAlign w:val="bottom"/>
              </w:tcPr>
              <w:p w14:paraId="45CAC069" w14:textId="61E4EA5F" w:rsidR="00141EC2" w:rsidRPr="00814B85" w:rsidRDefault="005F4D9F" w:rsidP="00A565BA">
                <w:pPr>
                  <w:jc w:val="center"/>
                </w:pPr>
                <w:r>
                  <w:t>Buddy Laverdiere</w:t>
                </w:r>
                <w:r w:rsidR="00141EC2" w:rsidRPr="00814B85">
                  <w:t xml:space="preserve"> </w:t>
                </w:r>
              </w:p>
            </w:tc>
          </w:sdtContent>
        </w:sdt>
        <w:tc>
          <w:tcPr>
            <w:tcW w:w="117" w:type="dxa"/>
          </w:tcPr>
          <w:p w14:paraId="0E444F78" w14:textId="77777777" w:rsidR="00141EC2" w:rsidRPr="00814B85" w:rsidRDefault="00141EC2" w:rsidP="00A565BA">
            <w:pPr>
              <w:jc w:val="center"/>
            </w:pPr>
          </w:p>
        </w:tc>
        <w:tc>
          <w:tcPr>
            <w:tcW w:w="4723" w:type="dxa"/>
            <w:gridSpan w:val="3"/>
            <w:tcBorders>
              <w:bottom w:val="single" w:sz="4" w:space="0" w:color="auto"/>
            </w:tcBorders>
            <w:vAlign w:val="bottom"/>
          </w:tcPr>
          <w:p w14:paraId="6DA96178" w14:textId="77777777" w:rsidR="00141EC2" w:rsidRPr="00814B85" w:rsidRDefault="00141EC2" w:rsidP="00A565BA">
            <w:pPr>
              <w:jc w:val="center"/>
            </w:pPr>
            <w:r w:rsidRPr="00814B85">
              <w:t>Quick Way Electrical (1999) Ltd.</w:t>
            </w:r>
          </w:p>
        </w:tc>
        <w:tc>
          <w:tcPr>
            <w:tcW w:w="142" w:type="dxa"/>
          </w:tcPr>
          <w:p w14:paraId="160D1F40" w14:textId="77777777" w:rsidR="00141EC2" w:rsidRPr="00814B85" w:rsidRDefault="00141EC2" w:rsidP="00A565BA">
            <w:pPr>
              <w:jc w:val="center"/>
            </w:pPr>
          </w:p>
        </w:tc>
        <w:tc>
          <w:tcPr>
            <w:tcW w:w="2313" w:type="dxa"/>
            <w:tcBorders>
              <w:bottom w:val="single" w:sz="4" w:space="0" w:color="auto"/>
            </w:tcBorders>
            <w:vAlign w:val="bottom"/>
          </w:tcPr>
          <w:p w14:paraId="10748809" w14:textId="77777777" w:rsidR="00141EC2" w:rsidRPr="00814B85" w:rsidRDefault="00141EC2" w:rsidP="00A565BA">
            <w:pPr>
              <w:jc w:val="center"/>
            </w:pPr>
            <w:r w:rsidRPr="00814B85">
              <w:t>(403) 526-0688</w:t>
            </w:r>
          </w:p>
        </w:tc>
      </w:tr>
      <w:tr w:rsidR="00141EC2" w:rsidRPr="00814B85" w14:paraId="0994E8FA" w14:textId="77777777" w:rsidTr="00141EC2">
        <w:trPr>
          <w:trHeight w:val="379"/>
        </w:trPr>
        <w:tc>
          <w:tcPr>
            <w:tcW w:w="3627" w:type="dxa"/>
            <w:tcBorders>
              <w:top w:val="single" w:sz="4" w:space="0" w:color="auto"/>
            </w:tcBorders>
          </w:tcPr>
          <w:p w14:paraId="70D8B638" w14:textId="77777777" w:rsidR="00141EC2" w:rsidRPr="00814B85" w:rsidRDefault="00141EC2" w:rsidP="00A565BA">
            <w:pPr>
              <w:jc w:val="center"/>
            </w:pPr>
            <w:r w:rsidRPr="00814B85">
              <w:t xml:space="preserve">Printed Name of </w:t>
            </w:r>
            <w:r>
              <w:t>Secondary Person</w:t>
            </w:r>
          </w:p>
        </w:tc>
        <w:tc>
          <w:tcPr>
            <w:tcW w:w="117" w:type="dxa"/>
          </w:tcPr>
          <w:p w14:paraId="44D380D3" w14:textId="77777777" w:rsidR="00141EC2" w:rsidRPr="00814B85" w:rsidRDefault="00141EC2" w:rsidP="00A565BA">
            <w:pPr>
              <w:jc w:val="center"/>
            </w:pPr>
          </w:p>
        </w:tc>
        <w:tc>
          <w:tcPr>
            <w:tcW w:w="4723" w:type="dxa"/>
            <w:gridSpan w:val="3"/>
            <w:tcBorders>
              <w:top w:val="single" w:sz="4" w:space="0" w:color="auto"/>
            </w:tcBorders>
          </w:tcPr>
          <w:p w14:paraId="0101E983" w14:textId="77777777" w:rsidR="00141EC2" w:rsidRPr="00814B85" w:rsidRDefault="00141EC2" w:rsidP="00A565BA">
            <w:pPr>
              <w:jc w:val="center"/>
            </w:pPr>
            <w:r w:rsidRPr="00814B85">
              <w:t>Company</w:t>
            </w:r>
          </w:p>
        </w:tc>
        <w:tc>
          <w:tcPr>
            <w:tcW w:w="142" w:type="dxa"/>
          </w:tcPr>
          <w:p w14:paraId="4167E550" w14:textId="77777777" w:rsidR="00141EC2" w:rsidRPr="00814B85" w:rsidRDefault="00141EC2" w:rsidP="00A565BA">
            <w:pPr>
              <w:jc w:val="center"/>
            </w:pPr>
          </w:p>
        </w:tc>
        <w:tc>
          <w:tcPr>
            <w:tcW w:w="2313" w:type="dxa"/>
            <w:tcBorders>
              <w:top w:val="single" w:sz="4" w:space="0" w:color="auto"/>
            </w:tcBorders>
          </w:tcPr>
          <w:p w14:paraId="49D4F3AC" w14:textId="77777777" w:rsidR="00141EC2" w:rsidRPr="00814B85" w:rsidRDefault="00141EC2" w:rsidP="00A565BA">
            <w:pPr>
              <w:jc w:val="center"/>
            </w:pPr>
            <w:r>
              <w:t xml:space="preserve">Company </w:t>
            </w:r>
            <w:r w:rsidRPr="00814B85">
              <w:t>Telephone</w:t>
            </w:r>
          </w:p>
        </w:tc>
      </w:tr>
      <w:tr w:rsidR="00141EC2" w:rsidRPr="00814B85" w14:paraId="49AA10BA" w14:textId="77777777" w:rsidTr="00677FC3">
        <w:trPr>
          <w:trHeight w:val="435"/>
        </w:trPr>
        <w:tc>
          <w:tcPr>
            <w:tcW w:w="4179" w:type="dxa"/>
            <w:gridSpan w:val="3"/>
            <w:tcBorders>
              <w:bottom w:val="single" w:sz="4" w:space="0" w:color="auto"/>
            </w:tcBorders>
            <w:vAlign w:val="bottom"/>
          </w:tcPr>
          <w:p w14:paraId="30BA69FB" w14:textId="77777777" w:rsidR="00141EC2" w:rsidRPr="00814B85" w:rsidRDefault="00141EC2" w:rsidP="00A565BA">
            <w:pPr>
              <w:jc w:val="center"/>
            </w:pPr>
          </w:p>
        </w:tc>
        <w:tc>
          <w:tcPr>
            <w:tcW w:w="286" w:type="dxa"/>
          </w:tcPr>
          <w:p w14:paraId="7A808DA2" w14:textId="77777777" w:rsidR="00141EC2" w:rsidRPr="00814B85" w:rsidRDefault="00141EC2" w:rsidP="00A565BA">
            <w:pPr>
              <w:jc w:val="center"/>
            </w:pPr>
          </w:p>
        </w:tc>
        <w:sdt>
          <w:sdtPr>
            <w:id w:val="1061298199"/>
            <w:placeholder>
              <w:docPart w:val="7A7D33098CE24D67B82B4B063319FC40"/>
            </w:placeholder>
          </w:sdtPr>
          <w:sdtContent>
            <w:tc>
              <w:tcPr>
                <w:tcW w:w="6457" w:type="dxa"/>
                <w:gridSpan w:val="3"/>
                <w:tcBorders>
                  <w:bottom w:val="single" w:sz="4" w:space="0" w:color="auto"/>
                </w:tcBorders>
                <w:shd w:val="clear" w:color="auto" w:fill="F2F2F2" w:themeFill="background1" w:themeFillShade="F2"/>
                <w:vAlign w:val="bottom"/>
              </w:tcPr>
              <w:p w14:paraId="30C67CAF" w14:textId="7C2F6EF3" w:rsidR="00141EC2" w:rsidRPr="00814B85" w:rsidRDefault="004517C1" w:rsidP="00A565BA">
                <w:pPr>
                  <w:jc w:val="center"/>
                </w:pPr>
                <w:r>
                  <w:t>6340</w:t>
                </w:r>
                <w:r w:rsidR="00141EC2" w:rsidRPr="00814B85">
                  <w:t xml:space="preserve"> </w:t>
                </w:r>
              </w:p>
            </w:tc>
          </w:sdtContent>
        </w:sdt>
      </w:tr>
      <w:tr w:rsidR="00141EC2" w:rsidRPr="00814B85" w14:paraId="35F6B5EA" w14:textId="77777777" w:rsidTr="00141EC2">
        <w:trPr>
          <w:trHeight w:val="277"/>
        </w:trPr>
        <w:tc>
          <w:tcPr>
            <w:tcW w:w="4179" w:type="dxa"/>
            <w:gridSpan w:val="3"/>
            <w:tcBorders>
              <w:top w:val="single" w:sz="4" w:space="0" w:color="auto"/>
            </w:tcBorders>
          </w:tcPr>
          <w:p w14:paraId="1C509088" w14:textId="77777777" w:rsidR="00141EC2" w:rsidRPr="00814B85" w:rsidRDefault="00141EC2" w:rsidP="00A565BA">
            <w:pPr>
              <w:jc w:val="center"/>
            </w:pPr>
            <w:r w:rsidRPr="00814B85">
              <w:t xml:space="preserve">Signature of </w:t>
            </w:r>
            <w:r>
              <w:t>Secondary Person (This certifies that the information contained in this Fire Alarm System Annual Test and Inspection Report is correct and complete)</w:t>
            </w:r>
          </w:p>
        </w:tc>
        <w:tc>
          <w:tcPr>
            <w:tcW w:w="286" w:type="dxa"/>
          </w:tcPr>
          <w:p w14:paraId="59C56687" w14:textId="77777777" w:rsidR="00141EC2" w:rsidRPr="00814B85" w:rsidRDefault="00141EC2" w:rsidP="00A565BA">
            <w:pPr>
              <w:jc w:val="center"/>
            </w:pPr>
          </w:p>
        </w:tc>
        <w:tc>
          <w:tcPr>
            <w:tcW w:w="6457" w:type="dxa"/>
            <w:gridSpan w:val="3"/>
            <w:tcBorders>
              <w:top w:val="single" w:sz="4" w:space="0" w:color="auto"/>
            </w:tcBorders>
          </w:tcPr>
          <w:p w14:paraId="04FB40EF" w14:textId="77777777" w:rsidR="00141EC2" w:rsidRPr="00814B85" w:rsidRDefault="00141EC2" w:rsidP="00A565BA">
            <w:pPr>
              <w:jc w:val="center"/>
            </w:pPr>
            <w:r>
              <w:t>Certificate/ID Number of Secondary Person</w:t>
            </w:r>
          </w:p>
        </w:tc>
      </w:tr>
    </w:tbl>
    <w:p w14:paraId="54ADA879" w14:textId="77777777" w:rsidR="00141EC2" w:rsidRDefault="00141EC2" w:rsidP="00A565BA"/>
    <w:p w14:paraId="25251B53" w14:textId="77777777" w:rsidR="00930048" w:rsidRDefault="00930048" w:rsidP="00A565BA"/>
    <w:p w14:paraId="1B96122D" w14:textId="77777777" w:rsidR="00930048" w:rsidRDefault="00930048" w:rsidP="00194284">
      <w:pPr>
        <w:pStyle w:val="Heading3"/>
      </w:pPr>
      <w:r>
        <w:t>The inspection and testing records required by this standard and this section, shall follow a tabular format as shown. The “Notes” provided in this section are optional in the report. Tests or inspections may not be reworded or revised in order or format. Companies may recreate these required reports for their use, which may contain additions such as a corporate logo as an example.</w:t>
      </w:r>
    </w:p>
    <w:p w14:paraId="674405B6" w14:textId="77777777" w:rsidR="00930048" w:rsidRDefault="00930048" w:rsidP="00194284">
      <w:pPr>
        <w:pStyle w:val="Heading2"/>
      </w:pPr>
      <w:r>
        <w:t>Deficiencies</w:t>
      </w:r>
    </w:p>
    <w:p w14:paraId="379C0E41" w14:textId="77777777" w:rsidR="00930048" w:rsidRPr="00930048" w:rsidRDefault="00930048" w:rsidP="00194284">
      <w:pPr>
        <w:pStyle w:val="Heading3"/>
      </w:pPr>
      <w:r w:rsidRPr="00930048">
        <w:t xml:space="preserve">For the purposes of this Standard, </w:t>
      </w:r>
      <w:r w:rsidRPr="00930048">
        <w:rPr>
          <w:i/>
          <w:iCs/>
        </w:rPr>
        <w:t>deficiency</w:t>
      </w:r>
      <w:r w:rsidRPr="00930048">
        <w:t xml:space="preserve"> refers to a device or function that:</w:t>
      </w:r>
    </w:p>
    <w:p w14:paraId="78DBA61B" w14:textId="77777777" w:rsidR="00930048" w:rsidRDefault="00930048" w:rsidP="00A565BA">
      <w:pPr>
        <w:pStyle w:val="ListParagraph"/>
        <w:numPr>
          <w:ilvl w:val="0"/>
          <w:numId w:val="6"/>
        </w:numPr>
      </w:pPr>
      <w:r w:rsidRPr="00930048">
        <w:t xml:space="preserve">Does not operate as </w:t>
      </w:r>
      <w:proofErr w:type="gramStart"/>
      <w:r w:rsidRPr="00930048">
        <w:t>intended;</w:t>
      </w:r>
      <w:proofErr w:type="gramEnd"/>
    </w:p>
    <w:p w14:paraId="1D80597D" w14:textId="77777777" w:rsidR="00E9105B" w:rsidRDefault="00E9105B" w:rsidP="00A565BA">
      <w:pPr>
        <w:pStyle w:val="ListParagraph"/>
        <w:numPr>
          <w:ilvl w:val="0"/>
          <w:numId w:val="6"/>
        </w:numPr>
      </w:pPr>
      <w:r>
        <w:t xml:space="preserve">Due to alteration in the </w:t>
      </w:r>
      <w:r>
        <w:rPr>
          <w:i/>
          <w:iCs/>
        </w:rPr>
        <w:t>building</w:t>
      </w:r>
      <w:r>
        <w:t xml:space="preserve"> layout or contents, is installed in a location which is not readily accessible for service, testing, maintenance purposes due to safety considerations, and was not tested in the last 24 </w:t>
      </w:r>
      <w:proofErr w:type="gramStart"/>
      <w:r>
        <w:t>months;</w:t>
      </w:r>
      <w:proofErr w:type="gramEnd"/>
    </w:p>
    <w:p w14:paraId="5FF5D7AA" w14:textId="77777777" w:rsidR="00E9105B" w:rsidRDefault="00E9105B" w:rsidP="00A565BA">
      <w:pPr>
        <w:pStyle w:val="ListParagraph"/>
        <w:numPr>
          <w:ilvl w:val="0"/>
          <w:numId w:val="6"/>
        </w:numPr>
      </w:pPr>
      <w:r>
        <w:t xml:space="preserve">Is installed in an environment which is not </w:t>
      </w:r>
      <w:r>
        <w:rPr>
          <w:i/>
          <w:iCs/>
        </w:rPr>
        <w:t>compatible</w:t>
      </w:r>
      <w:r>
        <w:t xml:space="preserve"> with the documented operating conditions of the specific device; or</w:t>
      </w:r>
    </w:p>
    <w:p w14:paraId="755F8AFE" w14:textId="77777777" w:rsidR="00E9105B" w:rsidRDefault="00E9105B" w:rsidP="00A565BA">
      <w:pPr>
        <w:pStyle w:val="ListParagraph"/>
        <w:numPr>
          <w:ilvl w:val="0"/>
          <w:numId w:val="6"/>
        </w:numPr>
      </w:pPr>
      <w:r>
        <w:t>Is installed in an orientation or location not specifically indicated by the Installation Instructions of the specific device.</w:t>
      </w:r>
    </w:p>
    <w:p w14:paraId="6D64243D" w14:textId="77777777" w:rsidR="00E9105B" w:rsidRDefault="00E9105B" w:rsidP="00A565BA"/>
    <w:p w14:paraId="35CF1CA4" w14:textId="77777777" w:rsidR="00E9105B" w:rsidRPr="00E9105B" w:rsidRDefault="00E9105B" w:rsidP="00A565BA">
      <w:pPr>
        <w:sectPr w:rsidR="00E9105B" w:rsidRPr="00E9105B" w:rsidSect="007D4B8A">
          <w:headerReference w:type="default" r:id="rId8"/>
          <w:footerReference w:type="default" r:id="rId9"/>
          <w:pgSz w:w="12240" w:h="15840"/>
          <w:pgMar w:top="720" w:right="720" w:bottom="720" w:left="720" w:header="567" w:footer="567" w:gutter="0"/>
          <w:cols w:space="708"/>
          <w:docGrid w:linePitch="360"/>
        </w:sectPr>
      </w:pPr>
      <w:r>
        <w:t xml:space="preserve">NOTE:  System and device installation locations may differ from those described in CAN/ULC-S524 if a </w:t>
      </w:r>
      <w:proofErr w:type="gramStart"/>
      <w:r>
        <w:t>performance based</w:t>
      </w:r>
      <w:proofErr w:type="gramEnd"/>
      <w:r>
        <w:t xml:space="preserve"> </w:t>
      </w:r>
      <w:r>
        <w:rPr>
          <w:i/>
          <w:iCs/>
        </w:rPr>
        <w:t>design</w:t>
      </w:r>
      <w:r>
        <w:t xml:space="preserve"> and alternate solution documents were submitted and approved by the authority having jurisdiction for the system under test.</w:t>
      </w:r>
    </w:p>
    <w:tbl>
      <w:tblPr>
        <w:tblStyle w:val="TableGrid"/>
        <w:tblW w:w="0" w:type="auto"/>
        <w:tblLook w:val="04A0" w:firstRow="1" w:lastRow="0" w:firstColumn="1" w:lastColumn="0" w:noHBand="0" w:noVBand="1"/>
      </w:tblPr>
      <w:tblGrid>
        <w:gridCol w:w="704"/>
        <w:gridCol w:w="851"/>
        <w:gridCol w:w="1842"/>
        <w:gridCol w:w="2268"/>
        <w:gridCol w:w="993"/>
        <w:gridCol w:w="1417"/>
        <w:gridCol w:w="1276"/>
        <w:gridCol w:w="2551"/>
        <w:gridCol w:w="2488"/>
      </w:tblGrid>
      <w:tr w:rsidR="00A84284" w14:paraId="0EC54B39" w14:textId="77777777" w:rsidTr="00174B20">
        <w:tc>
          <w:tcPr>
            <w:tcW w:w="14390" w:type="dxa"/>
            <w:gridSpan w:val="9"/>
          </w:tcPr>
          <w:p w14:paraId="658A8961" w14:textId="77777777" w:rsidR="00A84284" w:rsidRDefault="00A84284" w:rsidP="00A565BA">
            <w:r w:rsidRPr="00571868">
              <w:lastRenderedPageBreak/>
              <w:t>The Inspection and Testing of any corrections/repairs of deficiencies noted on this form has been completed by qualified personnel in the column marked “Technician Name &amp; Certifica</w:t>
            </w:r>
            <w:r w:rsidR="00571868">
              <w:t>te</w:t>
            </w:r>
            <w:r w:rsidRPr="00571868">
              <w:t xml:space="preserve"> No.”</w:t>
            </w:r>
          </w:p>
        </w:tc>
      </w:tr>
      <w:tr w:rsidR="00571868" w14:paraId="797DC6EB" w14:textId="77777777" w:rsidTr="00677FC3">
        <w:trPr>
          <w:cantSplit/>
          <w:trHeight w:val="1814"/>
        </w:trPr>
        <w:tc>
          <w:tcPr>
            <w:tcW w:w="704" w:type="dxa"/>
            <w:vAlign w:val="bottom"/>
          </w:tcPr>
          <w:p w14:paraId="41E37C49" w14:textId="77777777" w:rsidR="003764CF" w:rsidRDefault="00A84284" w:rsidP="00677FC3">
            <w:r>
              <w:t>Item #</w:t>
            </w:r>
          </w:p>
        </w:tc>
        <w:tc>
          <w:tcPr>
            <w:tcW w:w="851" w:type="dxa"/>
            <w:textDirection w:val="btLr"/>
          </w:tcPr>
          <w:p w14:paraId="4F23C74C" w14:textId="77777777" w:rsidR="003764CF" w:rsidRDefault="00A84284" w:rsidP="00677FC3">
            <w:pPr>
              <w:ind w:left="113" w:right="113"/>
            </w:pPr>
            <w:r>
              <w:t>Device Type</w:t>
            </w:r>
            <w:r w:rsidR="00571868">
              <w:t xml:space="preserve"> </w:t>
            </w:r>
            <w:r w:rsidR="00571868" w:rsidRPr="003337DC">
              <w:t xml:space="preserve">(See </w:t>
            </w:r>
            <w:r w:rsidR="003337DC" w:rsidRPr="003337DC">
              <w:t>23.1 Field Device Testing – Legend and Notes)</w:t>
            </w:r>
          </w:p>
        </w:tc>
        <w:tc>
          <w:tcPr>
            <w:tcW w:w="1842" w:type="dxa"/>
            <w:vAlign w:val="bottom"/>
          </w:tcPr>
          <w:p w14:paraId="2AA19317" w14:textId="77777777" w:rsidR="003764CF" w:rsidRDefault="00A84284" w:rsidP="00677FC3">
            <w:r>
              <w:t>Device Location</w:t>
            </w:r>
          </w:p>
        </w:tc>
        <w:tc>
          <w:tcPr>
            <w:tcW w:w="2268" w:type="dxa"/>
            <w:vAlign w:val="bottom"/>
          </w:tcPr>
          <w:p w14:paraId="1394A317" w14:textId="77777777" w:rsidR="003764CF" w:rsidRDefault="00A84284" w:rsidP="00677FC3">
            <w:r>
              <w:t>Deficiency</w:t>
            </w:r>
          </w:p>
        </w:tc>
        <w:tc>
          <w:tcPr>
            <w:tcW w:w="993" w:type="dxa"/>
            <w:vAlign w:val="bottom"/>
          </w:tcPr>
          <w:p w14:paraId="484152A4" w14:textId="77777777" w:rsidR="003764CF" w:rsidRDefault="00A84284" w:rsidP="00677FC3">
            <w:r>
              <w:t>CAN/ULC-S536 Standard Reference Clause</w:t>
            </w:r>
          </w:p>
        </w:tc>
        <w:tc>
          <w:tcPr>
            <w:tcW w:w="1417" w:type="dxa"/>
            <w:vAlign w:val="bottom"/>
          </w:tcPr>
          <w:p w14:paraId="0D0C3AA4" w14:textId="77777777" w:rsidR="003764CF" w:rsidRDefault="00A84284" w:rsidP="00677FC3">
            <w:r>
              <w:t>Date Corrected (YYYY-MM-DD)</w:t>
            </w:r>
          </w:p>
        </w:tc>
        <w:tc>
          <w:tcPr>
            <w:tcW w:w="1276" w:type="dxa"/>
            <w:vAlign w:val="bottom"/>
          </w:tcPr>
          <w:p w14:paraId="29326FFC" w14:textId="77777777" w:rsidR="003764CF" w:rsidRDefault="00A84284" w:rsidP="00677FC3">
            <w:r>
              <w:t>Work Order or Reference No.</w:t>
            </w:r>
          </w:p>
        </w:tc>
        <w:tc>
          <w:tcPr>
            <w:tcW w:w="2551" w:type="dxa"/>
            <w:vAlign w:val="bottom"/>
          </w:tcPr>
          <w:p w14:paraId="0EFED830" w14:textId="77777777" w:rsidR="003764CF" w:rsidRDefault="00A84284" w:rsidP="00677FC3">
            <w:r>
              <w:t>Company Which Corrected the Deficiency</w:t>
            </w:r>
          </w:p>
        </w:tc>
        <w:tc>
          <w:tcPr>
            <w:tcW w:w="2488" w:type="dxa"/>
            <w:vAlign w:val="bottom"/>
          </w:tcPr>
          <w:p w14:paraId="61B86168" w14:textId="77777777" w:rsidR="003764CF" w:rsidRDefault="00A84284" w:rsidP="00677FC3">
            <w:r>
              <w:t>Technician Name &amp; Certificate No.</w:t>
            </w:r>
          </w:p>
        </w:tc>
      </w:tr>
      <w:tr w:rsidR="00FC5FF2" w14:paraId="7B35F400" w14:textId="77777777" w:rsidTr="00677FC3">
        <w:sdt>
          <w:sdtPr>
            <w:rPr>
              <w:lang w:eastAsia="en-CA"/>
            </w:rPr>
            <w:id w:val="1211078479"/>
            <w:placeholder>
              <w:docPart w:val="39891FC1F1724B6D85450941510ABB82"/>
            </w:placeholder>
          </w:sdtPr>
          <w:sdtContent>
            <w:tc>
              <w:tcPr>
                <w:tcW w:w="704" w:type="dxa"/>
                <w:shd w:val="clear" w:color="auto" w:fill="F2F2F2" w:themeFill="background1" w:themeFillShade="F2"/>
                <w:vAlign w:val="center"/>
              </w:tcPr>
              <w:p w14:paraId="6945140A" w14:textId="38969142" w:rsidR="008C3A55" w:rsidRDefault="008C3A55" w:rsidP="00677FC3">
                <w:r w:rsidRPr="00814B85">
                  <w:rPr>
                    <w:lang w:eastAsia="en-CA"/>
                  </w:rPr>
                  <w:t xml:space="preserve"> </w:t>
                </w:r>
                <w:r w:rsidR="004517C1">
                  <w:rPr>
                    <w:lang w:eastAsia="en-CA"/>
                  </w:rPr>
                  <w:t>N/A</w:t>
                </w:r>
              </w:p>
            </w:tc>
          </w:sdtContent>
        </w:sdt>
        <w:sdt>
          <w:sdtPr>
            <w:rPr>
              <w:lang w:eastAsia="en-CA"/>
            </w:rPr>
            <w:id w:val="-900976869"/>
            <w:placeholder>
              <w:docPart w:val="6B5F3573034545478BDA386878F17990"/>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1A1EA86A" w14:textId="77777777" w:rsidR="008C3A55" w:rsidRDefault="008C3A55" w:rsidP="00677FC3">
                <w:r w:rsidRPr="00814B85">
                  <w:rPr>
                    <w:lang w:eastAsia="en-CA"/>
                  </w:rPr>
                  <w:t xml:space="preserve">   </w:t>
                </w:r>
              </w:p>
            </w:tc>
          </w:sdtContent>
        </w:sdt>
        <w:sdt>
          <w:sdtPr>
            <w:rPr>
              <w:lang w:eastAsia="en-CA"/>
            </w:rPr>
            <w:id w:val="1303109763"/>
            <w:placeholder>
              <w:docPart w:val="45BFA5C196D24F1DAA588DBF783BD91C"/>
            </w:placeholder>
          </w:sdtPr>
          <w:sdtContent>
            <w:tc>
              <w:tcPr>
                <w:tcW w:w="1842" w:type="dxa"/>
                <w:shd w:val="clear" w:color="auto" w:fill="F2F2F2" w:themeFill="background1" w:themeFillShade="F2"/>
                <w:vAlign w:val="center"/>
              </w:tcPr>
              <w:p w14:paraId="252FA9C0" w14:textId="034F6593" w:rsidR="008C3A55" w:rsidRDefault="008C3A55" w:rsidP="00677FC3">
                <w:r w:rsidRPr="00814B85">
                  <w:rPr>
                    <w:lang w:eastAsia="en-CA"/>
                  </w:rPr>
                  <w:t xml:space="preserve"> </w:t>
                </w:r>
                <w:r w:rsidR="004517C1">
                  <w:rPr>
                    <w:lang w:eastAsia="en-CA"/>
                  </w:rPr>
                  <w:t>N/A</w:t>
                </w:r>
              </w:p>
            </w:tc>
          </w:sdtContent>
        </w:sdt>
        <w:sdt>
          <w:sdtPr>
            <w:rPr>
              <w:lang w:eastAsia="en-CA"/>
            </w:rPr>
            <w:id w:val="414452970"/>
            <w:placeholder>
              <w:docPart w:val="8B0F013E4F7F4D529E344A038A5B05D9"/>
            </w:placeholder>
          </w:sdtPr>
          <w:sdtContent>
            <w:tc>
              <w:tcPr>
                <w:tcW w:w="2268" w:type="dxa"/>
                <w:shd w:val="clear" w:color="auto" w:fill="F2F2F2" w:themeFill="background1" w:themeFillShade="F2"/>
                <w:vAlign w:val="center"/>
              </w:tcPr>
              <w:p w14:paraId="308FE9EA" w14:textId="5CCAEA17" w:rsidR="008C3A55" w:rsidRDefault="004517C1" w:rsidP="004517C1">
                <w:r>
                  <w:rPr>
                    <w:lang w:eastAsia="en-CA"/>
                  </w:rPr>
                  <w:t>N/A</w:t>
                </w:r>
              </w:p>
            </w:tc>
          </w:sdtContent>
        </w:sdt>
        <w:sdt>
          <w:sdtPr>
            <w:rPr>
              <w:lang w:eastAsia="en-CA"/>
            </w:rPr>
            <w:id w:val="636069912"/>
            <w:placeholder>
              <w:docPart w:val="097A9270C02646008FE75AC37C05A9F3"/>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1C0D9492" w14:textId="77777777" w:rsidR="008C3A55" w:rsidRDefault="008C3A55" w:rsidP="00677FC3">
                <w:r w:rsidRPr="00814B85">
                  <w:rPr>
                    <w:lang w:eastAsia="en-CA"/>
                  </w:rPr>
                  <w:t xml:space="preserve">   </w:t>
                </w:r>
              </w:p>
            </w:tc>
          </w:sdtContent>
        </w:sdt>
        <w:sdt>
          <w:sdtPr>
            <w:rPr>
              <w:lang w:eastAsia="en-CA"/>
            </w:rPr>
            <w:id w:val="1461688686"/>
            <w:placeholder>
              <w:docPart w:val="44E92CF097524A898B45D66A452D2375"/>
            </w:placeholder>
          </w:sdtPr>
          <w:sdtContent>
            <w:tc>
              <w:tcPr>
                <w:tcW w:w="1417" w:type="dxa"/>
                <w:shd w:val="clear" w:color="auto" w:fill="F2F2F2" w:themeFill="background1" w:themeFillShade="F2"/>
                <w:vAlign w:val="center"/>
              </w:tcPr>
              <w:p w14:paraId="5009615B" w14:textId="6F836D36" w:rsidR="008C3A55" w:rsidRDefault="008C3A55" w:rsidP="00677FC3">
                <w:r w:rsidRPr="00814B85">
                  <w:rPr>
                    <w:lang w:eastAsia="en-CA"/>
                  </w:rPr>
                  <w:t xml:space="preserve"> </w:t>
                </w:r>
                <w:r w:rsidR="004517C1">
                  <w:rPr>
                    <w:lang w:eastAsia="en-CA"/>
                  </w:rPr>
                  <w:t>N/A</w:t>
                </w:r>
              </w:p>
            </w:tc>
          </w:sdtContent>
        </w:sdt>
        <w:sdt>
          <w:sdtPr>
            <w:rPr>
              <w:lang w:eastAsia="en-CA"/>
            </w:rPr>
            <w:id w:val="1851441630"/>
            <w:placeholder>
              <w:docPart w:val="0FBB22D22C684118B6EA4632493F2E83"/>
            </w:placeholder>
          </w:sdtPr>
          <w:sdtContent>
            <w:tc>
              <w:tcPr>
                <w:tcW w:w="1276" w:type="dxa"/>
                <w:shd w:val="clear" w:color="auto" w:fill="F2F2F2" w:themeFill="background1" w:themeFillShade="F2"/>
                <w:vAlign w:val="center"/>
              </w:tcPr>
              <w:p w14:paraId="12E8C25E" w14:textId="1F43DEDB" w:rsidR="008C3A55" w:rsidRDefault="004517C1" w:rsidP="004517C1">
                <w:r>
                  <w:rPr>
                    <w:lang w:eastAsia="en-CA"/>
                  </w:rPr>
                  <w:t>N/A</w:t>
                </w:r>
              </w:p>
            </w:tc>
          </w:sdtContent>
        </w:sdt>
        <w:sdt>
          <w:sdtPr>
            <w:rPr>
              <w:lang w:eastAsia="en-CA"/>
            </w:rPr>
            <w:id w:val="-759285189"/>
            <w:placeholder>
              <w:docPart w:val="C2AD8CCFE13645E9859B52DD01F1E551"/>
            </w:placeholder>
          </w:sdtPr>
          <w:sdtContent>
            <w:tc>
              <w:tcPr>
                <w:tcW w:w="2551" w:type="dxa"/>
                <w:shd w:val="clear" w:color="auto" w:fill="F2F2F2" w:themeFill="background1" w:themeFillShade="F2"/>
                <w:vAlign w:val="center"/>
              </w:tcPr>
              <w:p w14:paraId="06754F9E" w14:textId="31E0ECFC" w:rsidR="008C3A55" w:rsidRDefault="004517C1" w:rsidP="004517C1">
                <w:r>
                  <w:rPr>
                    <w:lang w:eastAsia="en-CA"/>
                  </w:rPr>
                  <w:t>N/A</w:t>
                </w:r>
              </w:p>
            </w:tc>
          </w:sdtContent>
        </w:sdt>
        <w:sdt>
          <w:sdtPr>
            <w:rPr>
              <w:lang w:eastAsia="en-CA"/>
            </w:rPr>
            <w:id w:val="-1058929806"/>
            <w:placeholder>
              <w:docPart w:val="8C2064ECF1804AF39FCB73445A4A441B"/>
            </w:placeholder>
          </w:sdtPr>
          <w:sdtContent>
            <w:tc>
              <w:tcPr>
                <w:tcW w:w="2488" w:type="dxa"/>
                <w:shd w:val="clear" w:color="auto" w:fill="F2F2F2" w:themeFill="background1" w:themeFillShade="F2"/>
                <w:vAlign w:val="center"/>
              </w:tcPr>
              <w:p w14:paraId="5D7C0E1A" w14:textId="1DDE0CF6" w:rsidR="008C3A55" w:rsidRDefault="004517C1" w:rsidP="004517C1">
                <w:r>
                  <w:rPr>
                    <w:lang w:eastAsia="en-CA"/>
                  </w:rPr>
                  <w:t>N/A</w:t>
                </w:r>
              </w:p>
            </w:tc>
          </w:sdtContent>
        </w:sdt>
      </w:tr>
      <w:tr w:rsidR="008C3A55" w14:paraId="13366DD0" w14:textId="77777777" w:rsidTr="00677FC3">
        <w:sdt>
          <w:sdtPr>
            <w:rPr>
              <w:lang w:eastAsia="en-CA"/>
            </w:rPr>
            <w:id w:val="-1965875300"/>
            <w:placeholder>
              <w:docPart w:val="FC757C9DBA57481E86AC9F5A3F17FB41"/>
            </w:placeholder>
          </w:sdtPr>
          <w:sdtContent>
            <w:tc>
              <w:tcPr>
                <w:tcW w:w="704" w:type="dxa"/>
                <w:shd w:val="clear" w:color="auto" w:fill="F2F2F2" w:themeFill="background1" w:themeFillShade="F2"/>
                <w:vAlign w:val="center"/>
              </w:tcPr>
              <w:p w14:paraId="5FDEAE2B" w14:textId="77777777" w:rsidR="008C3A55" w:rsidRDefault="008C3A55" w:rsidP="00677FC3">
                <w:r w:rsidRPr="00814B85">
                  <w:rPr>
                    <w:lang w:eastAsia="en-CA"/>
                  </w:rPr>
                  <w:t xml:space="preserve"> </w:t>
                </w:r>
              </w:p>
            </w:tc>
          </w:sdtContent>
        </w:sdt>
        <w:sdt>
          <w:sdtPr>
            <w:rPr>
              <w:lang w:eastAsia="en-CA"/>
            </w:rPr>
            <w:id w:val="-343707663"/>
            <w:placeholder>
              <w:docPart w:val="AB2E943A311145E4A2CF487A41D37922"/>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7CCC7F5C" w14:textId="77777777" w:rsidR="008C3A55" w:rsidRDefault="008C3A55" w:rsidP="00677FC3">
                <w:r w:rsidRPr="00814B85">
                  <w:rPr>
                    <w:lang w:eastAsia="en-CA"/>
                  </w:rPr>
                  <w:t xml:space="preserve">   </w:t>
                </w:r>
              </w:p>
            </w:tc>
          </w:sdtContent>
        </w:sdt>
        <w:sdt>
          <w:sdtPr>
            <w:rPr>
              <w:lang w:eastAsia="en-CA"/>
            </w:rPr>
            <w:id w:val="-594708577"/>
            <w:placeholder>
              <w:docPart w:val="982F9FB4269D4F538EBCDF17F0BB2486"/>
            </w:placeholder>
          </w:sdtPr>
          <w:sdtContent>
            <w:tc>
              <w:tcPr>
                <w:tcW w:w="1842" w:type="dxa"/>
                <w:shd w:val="clear" w:color="auto" w:fill="F2F2F2" w:themeFill="background1" w:themeFillShade="F2"/>
                <w:vAlign w:val="center"/>
              </w:tcPr>
              <w:p w14:paraId="4C3EE129" w14:textId="77777777" w:rsidR="008C3A55" w:rsidRDefault="008C3A55" w:rsidP="00677FC3">
                <w:r w:rsidRPr="00814B85">
                  <w:rPr>
                    <w:lang w:eastAsia="en-CA"/>
                  </w:rPr>
                  <w:t xml:space="preserve"> </w:t>
                </w:r>
              </w:p>
            </w:tc>
          </w:sdtContent>
        </w:sdt>
        <w:sdt>
          <w:sdtPr>
            <w:rPr>
              <w:lang w:eastAsia="en-CA"/>
            </w:rPr>
            <w:id w:val="1534691088"/>
            <w:placeholder>
              <w:docPart w:val="E41230AF06254516909C7B37B88FBEEF"/>
            </w:placeholder>
          </w:sdtPr>
          <w:sdtContent>
            <w:tc>
              <w:tcPr>
                <w:tcW w:w="2268" w:type="dxa"/>
                <w:shd w:val="clear" w:color="auto" w:fill="F2F2F2" w:themeFill="background1" w:themeFillShade="F2"/>
                <w:vAlign w:val="center"/>
              </w:tcPr>
              <w:p w14:paraId="2350BBBC" w14:textId="77777777" w:rsidR="008C3A55" w:rsidRDefault="008C3A55" w:rsidP="00677FC3">
                <w:r w:rsidRPr="00814B85">
                  <w:rPr>
                    <w:lang w:eastAsia="en-CA"/>
                  </w:rPr>
                  <w:t xml:space="preserve"> </w:t>
                </w:r>
              </w:p>
            </w:tc>
          </w:sdtContent>
        </w:sdt>
        <w:sdt>
          <w:sdtPr>
            <w:rPr>
              <w:lang w:eastAsia="en-CA"/>
            </w:rPr>
            <w:id w:val="-1028100386"/>
            <w:placeholder>
              <w:docPart w:val="70FF2FC3308D47EEAE79DA1BFEAD44A6"/>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6B3EECF7" w14:textId="77777777" w:rsidR="008C3A55" w:rsidRDefault="008C3A55" w:rsidP="00677FC3">
                <w:r w:rsidRPr="00814B85">
                  <w:rPr>
                    <w:lang w:eastAsia="en-CA"/>
                  </w:rPr>
                  <w:t xml:space="preserve">   </w:t>
                </w:r>
              </w:p>
            </w:tc>
          </w:sdtContent>
        </w:sdt>
        <w:sdt>
          <w:sdtPr>
            <w:rPr>
              <w:lang w:eastAsia="en-CA"/>
            </w:rPr>
            <w:id w:val="-1685818909"/>
            <w:placeholder>
              <w:docPart w:val="1D2D3606015E48DCA29E28ED24B5B890"/>
            </w:placeholder>
          </w:sdtPr>
          <w:sdtContent>
            <w:tc>
              <w:tcPr>
                <w:tcW w:w="1417" w:type="dxa"/>
                <w:shd w:val="clear" w:color="auto" w:fill="F2F2F2" w:themeFill="background1" w:themeFillShade="F2"/>
                <w:vAlign w:val="center"/>
              </w:tcPr>
              <w:p w14:paraId="6815BF7B" w14:textId="77777777" w:rsidR="008C3A55" w:rsidRDefault="008C3A55" w:rsidP="00677FC3">
                <w:r w:rsidRPr="00814B85">
                  <w:rPr>
                    <w:lang w:eastAsia="en-CA"/>
                  </w:rPr>
                  <w:t xml:space="preserve"> </w:t>
                </w:r>
              </w:p>
            </w:tc>
          </w:sdtContent>
        </w:sdt>
        <w:sdt>
          <w:sdtPr>
            <w:rPr>
              <w:lang w:eastAsia="en-CA"/>
            </w:rPr>
            <w:id w:val="2083556948"/>
            <w:placeholder>
              <w:docPart w:val="909A17D2402341349DA5415655043582"/>
            </w:placeholder>
          </w:sdtPr>
          <w:sdtContent>
            <w:tc>
              <w:tcPr>
                <w:tcW w:w="1276" w:type="dxa"/>
                <w:shd w:val="clear" w:color="auto" w:fill="F2F2F2" w:themeFill="background1" w:themeFillShade="F2"/>
                <w:vAlign w:val="center"/>
              </w:tcPr>
              <w:p w14:paraId="255FC659" w14:textId="77777777" w:rsidR="008C3A55" w:rsidRDefault="008C3A55" w:rsidP="00677FC3">
                <w:r w:rsidRPr="00814B85">
                  <w:rPr>
                    <w:lang w:eastAsia="en-CA"/>
                  </w:rPr>
                  <w:t xml:space="preserve"> </w:t>
                </w:r>
              </w:p>
            </w:tc>
          </w:sdtContent>
        </w:sdt>
        <w:sdt>
          <w:sdtPr>
            <w:rPr>
              <w:lang w:eastAsia="en-CA"/>
            </w:rPr>
            <w:id w:val="2064825852"/>
            <w:placeholder>
              <w:docPart w:val="DBEADE2E89124FC1ABDC511776071777"/>
            </w:placeholder>
          </w:sdtPr>
          <w:sdtContent>
            <w:tc>
              <w:tcPr>
                <w:tcW w:w="2551" w:type="dxa"/>
                <w:shd w:val="clear" w:color="auto" w:fill="F2F2F2" w:themeFill="background1" w:themeFillShade="F2"/>
                <w:vAlign w:val="center"/>
              </w:tcPr>
              <w:p w14:paraId="6649170D" w14:textId="77777777" w:rsidR="008C3A55" w:rsidRDefault="008C3A55" w:rsidP="00677FC3">
                <w:r w:rsidRPr="00814B85">
                  <w:rPr>
                    <w:lang w:eastAsia="en-CA"/>
                  </w:rPr>
                  <w:t xml:space="preserve"> </w:t>
                </w:r>
                <w:r>
                  <w:rPr>
                    <w:lang w:eastAsia="en-CA"/>
                  </w:rPr>
                  <w:t xml:space="preserve"> </w:t>
                </w:r>
              </w:p>
            </w:tc>
          </w:sdtContent>
        </w:sdt>
        <w:sdt>
          <w:sdtPr>
            <w:rPr>
              <w:lang w:eastAsia="en-CA"/>
            </w:rPr>
            <w:id w:val="-1070663523"/>
            <w:placeholder>
              <w:docPart w:val="E2005E48E1F44BB08C4A884F5F9160C8"/>
            </w:placeholder>
          </w:sdtPr>
          <w:sdtContent>
            <w:tc>
              <w:tcPr>
                <w:tcW w:w="2488" w:type="dxa"/>
                <w:shd w:val="clear" w:color="auto" w:fill="F2F2F2" w:themeFill="background1" w:themeFillShade="F2"/>
                <w:vAlign w:val="center"/>
              </w:tcPr>
              <w:p w14:paraId="1D063BF2" w14:textId="77777777" w:rsidR="008C3A55" w:rsidRDefault="008C3A55" w:rsidP="00677FC3">
                <w:r w:rsidRPr="00814B85">
                  <w:rPr>
                    <w:lang w:eastAsia="en-CA"/>
                  </w:rPr>
                  <w:t xml:space="preserve"> </w:t>
                </w:r>
              </w:p>
            </w:tc>
          </w:sdtContent>
        </w:sdt>
      </w:tr>
      <w:tr w:rsidR="008C3A55" w14:paraId="51656133" w14:textId="77777777" w:rsidTr="00677FC3">
        <w:sdt>
          <w:sdtPr>
            <w:rPr>
              <w:lang w:eastAsia="en-CA"/>
            </w:rPr>
            <w:id w:val="907044922"/>
            <w:placeholder>
              <w:docPart w:val="914D76076F5D440392056A62DED8DCD7"/>
            </w:placeholder>
          </w:sdtPr>
          <w:sdtContent>
            <w:tc>
              <w:tcPr>
                <w:tcW w:w="704" w:type="dxa"/>
                <w:shd w:val="clear" w:color="auto" w:fill="F2F2F2" w:themeFill="background1" w:themeFillShade="F2"/>
                <w:vAlign w:val="center"/>
              </w:tcPr>
              <w:p w14:paraId="2A1F6F33" w14:textId="77777777" w:rsidR="008C3A55" w:rsidRDefault="008C3A55" w:rsidP="00677FC3">
                <w:r w:rsidRPr="00814B85">
                  <w:rPr>
                    <w:lang w:eastAsia="en-CA"/>
                  </w:rPr>
                  <w:t xml:space="preserve"> </w:t>
                </w:r>
              </w:p>
            </w:tc>
          </w:sdtContent>
        </w:sdt>
        <w:sdt>
          <w:sdtPr>
            <w:rPr>
              <w:lang w:eastAsia="en-CA"/>
            </w:rPr>
            <w:id w:val="-710115729"/>
            <w:placeholder>
              <w:docPart w:val="3556AC1C9E614DD58C97FF66C200D57D"/>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12F9B891" w14:textId="77777777" w:rsidR="008C3A55" w:rsidRDefault="008C3A55" w:rsidP="00677FC3">
                <w:r w:rsidRPr="00814B85">
                  <w:rPr>
                    <w:lang w:eastAsia="en-CA"/>
                  </w:rPr>
                  <w:t xml:space="preserve">   </w:t>
                </w:r>
              </w:p>
            </w:tc>
          </w:sdtContent>
        </w:sdt>
        <w:sdt>
          <w:sdtPr>
            <w:rPr>
              <w:lang w:eastAsia="en-CA"/>
            </w:rPr>
            <w:id w:val="-1990241921"/>
            <w:placeholder>
              <w:docPart w:val="0EEDEAE28EC04FCE95C092B075FB4111"/>
            </w:placeholder>
          </w:sdtPr>
          <w:sdtContent>
            <w:tc>
              <w:tcPr>
                <w:tcW w:w="1842" w:type="dxa"/>
                <w:shd w:val="clear" w:color="auto" w:fill="F2F2F2" w:themeFill="background1" w:themeFillShade="F2"/>
                <w:vAlign w:val="center"/>
              </w:tcPr>
              <w:p w14:paraId="112A5FA1" w14:textId="77777777" w:rsidR="008C3A55" w:rsidRDefault="008C3A55" w:rsidP="00677FC3">
                <w:r w:rsidRPr="00814B85">
                  <w:rPr>
                    <w:lang w:eastAsia="en-CA"/>
                  </w:rPr>
                  <w:t xml:space="preserve"> </w:t>
                </w:r>
              </w:p>
            </w:tc>
          </w:sdtContent>
        </w:sdt>
        <w:sdt>
          <w:sdtPr>
            <w:rPr>
              <w:lang w:eastAsia="en-CA"/>
            </w:rPr>
            <w:id w:val="1831178490"/>
            <w:placeholder>
              <w:docPart w:val="096433820F26418E93F60B8655DD96D1"/>
            </w:placeholder>
          </w:sdtPr>
          <w:sdtContent>
            <w:tc>
              <w:tcPr>
                <w:tcW w:w="2268" w:type="dxa"/>
                <w:shd w:val="clear" w:color="auto" w:fill="F2F2F2" w:themeFill="background1" w:themeFillShade="F2"/>
                <w:vAlign w:val="center"/>
              </w:tcPr>
              <w:p w14:paraId="21A36BDF" w14:textId="77777777" w:rsidR="008C3A55" w:rsidRDefault="008C3A55" w:rsidP="00677FC3">
                <w:r w:rsidRPr="00814B85">
                  <w:rPr>
                    <w:lang w:eastAsia="en-CA"/>
                  </w:rPr>
                  <w:t xml:space="preserve"> </w:t>
                </w:r>
              </w:p>
            </w:tc>
          </w:sdtContent>
        </w:sdt>
        <w:sdt>
          <w:sdtPr>
            <w:rPr>
              <w:lang w:eastAsia="en-CA"/>
            </w:rPr>
            <w:id w:val="-1551140254"/>
            <w:placeholder>
              <w:docPart w:val="68ABC80FFDF54712A42CDEFCF694EDE2"/>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156E0F53" w14:textId="77777777" w:rsidR="008C3A55" w:rsidRDefault="008C3A55" w:rsidP="00677FC3">
                <w:r w:rsidRPr="00814B85">
                  <w:rPr>
                    <w:lang w:eastAsia="en-CA"/>
                  </w:rPr>
                  <w:t xml:space="preserve">   </w:t>
                </w:r>
              </w:p>
            </w:tc>
          </w:sdtContent>
        </w:sdt>
        <w:sdt>
          <w:sdtPr>
            <w:rPr>
              <w:lang w:eastAsia="en-CA"/>
            </w:rPr>
            <w:id w:val="116886018"/>
            <w:placeholder>
              <w:docPart w:val="B7853EEFA8D648D1B041FC8312FBF4B4"/>
            </w:placeholder>
          </w:sdtPr>
          <w:sdtContent>
            <w:tc>
              <w:tcPr>
                <w:tcW w:w="1417" w:type="dxa"/>
                <w:shd w:val="clear" w:color="auto" w:fill="F2F2F2" w:themeFill="background1" w:themeFillShade="F2"/>
                <w:vAlign w:val="center"/>
              </w:tcPr>
              <w:p w14:paraId="3A4E974E" w14:textId="77777777" w:rsidR="008C3A55" w:rsidRDefault="008C3A55" w:rsidP="00677FC3">
                <w:r w:rsidRPr="00814B85">
                  <w:rPr>
                    <w:lang w:eastAsia="en-CA"/>
                  </w:rPr>
                  <w:t xml:space="preserve"> </w:t>
                </w:r>
              </w:p>
            </w:tc>
          </w:sdtContent>
        </w:sdt>
        <w:sdt>
          <w:sdtPr>
            <w:rPr>
              <w:lang w:eastAsia="en-CA"/>
            </w:rPr>
            <w:id w:val="-941842489"/>
            <w:placeholder>
              <w:docPart w:val="CA5611B82FA04F9896FAF1C9400241A7"/>
            </w:placeholder>
          </w:sdtPr>
          <w:sdtContent>
            <w:tc>
              <w:tcPr>
                <w:tcW w:w="1276" w:type="dxa"/>
                <w:shd w:val="clear" w:color="auto" w:fill="F2F2F2" w:themeFill="background1" w:themeFillShade="F2"/>
                <w:vAlign w:val="center"/>
              </w:tcPr>
              <w:p w14:paraId="740F4EFE" w14:textId="77777777" w:rsidR="008C3A55" w:rsidRDefault="008C3A55" w:rsidP="00677FC3">
                <w:r w:rsidRPr="00814B85">
                  <w:rPr>
                    <w:lang w:eastAsia="en-CA"/>
                  </w:rPr>
                  <w:t xml:space="preserve"> </w:t>
                </w:r>
              </w:p>
            </w:tc>
          </w:sdtContent>
        </w:sdt>
        <w:sdt>
          <w:sdtPr>
            <w:rPr>
              <w:lang w:eastAsia="en-CA"/>
            </w:rPr>
            <w:id w:val="-593397890"/>
            <w:placeholder>
              <w:docPart w:val="9C0D4A8B76C14A29B4B899889A3A30B9"/>
            </w:placeholder>
          </w:sdtPr>
          <w:sdtContent>
            <w:tc>
              <w:tcPr>
                <w:tcW w:w="2551" w:type="dxa"/>
                <w:shd w:val="clear" w:color="auto" w:fill="F2F2F2" w:themeFill="background1" w:themeFillShade="F2"/>
                <w:vAlign w:val="center"/>
              </w:tcPr>
              <w:p w14:paraId="0A56674E" w14:textId="77777777" w:rsidR="008C3A55" w:rsidRDefault="008C3A55" w:rsidP="00677FC3">
                <w:r w:rsidRPr="00814B85">
                  <w:rPr>
                    <w:lang w:eastAsia="en-CA"/>
                  </w:rPr>
                  <w:t xml:space="preserve"> </w:t>
                </w:r>
                <w:r>
                  <w:rPr>
                    <w:lang w:eastAsia="en-CA"/>
                  </w:rPr>
                  <w:t xml:space="preserve"> </w:t>
                </w:r>
              </w:p>
            </w:tc>
          </w:sdtContent>
        </w:sdt>
        <w:sdt>
          <w:sdtPr>
            <w:rPr>
              <w:lang w:eastAsia="en-CA"/>
            </w:rPr>
            <w:id w:val="-1158529040"/>
            <w:placeholder>
              <w:docPart w:val="0A04AE160A4245D7AEF7B678674B235C"/>
            </w:placeholder>
          </w:sdtPr>
          <w:sdtContent>
            <w:tc>
              <w:tcPr>
                <w:tcW w:w="2488" w:type="dxa"/>
                <w:shd w:val="clear" w:color="auto" w:fill="F2F2F2" w:themeFill="background1" w:themeFillShade="F2"/>
                <w:vAlign w:val="center"/>
              </w:tcPr>
              <w:p w14:paraId="2FC5C6B9" w14:textId="77777777" w:rsidR="008C3A55" w:rsidRDefault="008C3A55" w:rsidP="00677FC3">
                <w:r w:rsidRPr="00814B85">
                  <w:rPr>
                    <w:lang w:eastAsia="en-CA"/>
                  </w:rPr>
                  <w:t xml:space="preserve"> </w:t>
                </w:r>
              </w:p>
            </w:tc>
          </w:sdtContent>
        </w:sdt>
      </w:tr>
      <w:tr w:rsidR="008C3A55" w14:paraId="37A4D926" w14:textId="77777777" w:rsidTr="00677FC3">
        <w:sdt>
          <w:sdtPr>
            <w:rPr>
              <w:lang w:eastAsia="en-CA"/>
            </w:rPr>
            <w:id w:val="-2007899074"/>
            <w:placeholder>
              <w:docPart w:val="58F3638752C94D30B92E133B7C2D4026"/>
            </w:placeholder>
          </w:sdtPr>
          <w:sdtContent>
            <w:tc>
              <w:tcPr>
                <w:tcW w:w="704" w:type="dxa"/>
                <w:shd w:val="clear" w:color="auto" w:fill="F2F2F2" w:themeFill="background1" w:themeFillShade="F2"/>
                <w:vAlign w:val="center"/>
              </w:tcPr>
              <w:p w14:paraId="394ED1FF" w14:textId="77777777" w:rsidR="008C3A55" w:rsidRDefault="008C3A55" w:rsidP="00677FC3">
                <w:r w:rsidRPr="00814B85">
                  <w:rPr>
                    <w:lang w:eastAsia="en-CA"/>
                  </w:rPr>
                  <w:t xml:space="preserve"> </w:t>
                </w:r>
              </w:p>
            </w:tc>
          </w:sdtContent>
        </w:sdt>
        <w:sdt>
          <w:sdtPr>
            <w:rPr>
              <w:lang w:eastAsia="en-CA"/>
            </w:rPr>
            <w:id w:val="1877503075"/>
            <w:placeholder>
              <w:docPart w:val="7C348314BD874445914AE137944F576A"/>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1FDAEFC4" w14:textId="77777777" w:rsidR="008C3A55" w:rsidRDefault="008C3A55" w:rsidP="00677FC3">
                <w:r w:rsidRPr="00814B85">
                  <w:rPr>
                    <w:lang w:eastAsia="en-CA"/>
                  </w:rPr>
                  <w:t xml:space="preserve">   </w:t>
                </w:r>
              </w:p>
            </w:tc>
          </w:sdtContent>
        </w:sdt>
        <w:sdt>
          <w:sdtPr>
            <w:rPr>
              <w:lang w:eastAsia="en-CA"/>
            </w:rPr>
            <w:id w:val="-1245724512"/>
            <w:placeholder>
              <w:docPart w:val="B9C9099CC4214FCF84A02DF196ABD040"/>
            </w:placeholder>
          </w:sdtPr>
          <w:sdtContent>
            <w:tc>
              <w:tcPr>
                <w:tcW w:w="1842" w:type="dxa"/>
                <w:shd w:val="clear" w:color="auto" w:fill="F2F2F2" w:themeFill="background1" w:themeFillShade="F2"/>
                <w:vAlign w:val="center"/>
              </w:tcPr>
              <w:p w14:paraId="2D2CFAA9" w14:textId="77777777" w:rsidR="008C3A55" w:rsidRDefault="008C3A55" w:rsidP="00677FC3">
                <w:r w:rsidRPr="00814B85">
                  <w:rPr>
                    <w:lang w:eastAsia="en-CA"/>
                  </w:rPr>
                  <w:t xml:space="preserve"> </w:t>
                </w:r>
              </w:p>
            </w:tc>
          </w:sdtContent>
        </w:sdt>
        <w:sdt>
          <w:sdtPr>
            <w:rPr>
              <w:lang w:eastAsia="en-CA"/>
            </w:rPr>
            <w:id w:val="133383392"/>
            <w:placeholder>
              <w:docPart w:val="8A54715ADC1446A296D982579F6E88BF"/>
            </w:placeholder>
          </w:sdtPr>
          <w:sdtContent>
            <w:tc>
              <w:tcPr>
                <w:tcW w:w="2268" w:type="dxa"/>
                <w:shd w:val="clear" w:color="auto" w:fill="F2F2F2" w:themeFill="background1" w:themeFillShade="F2"/>
                <w:vAlign w:val="center"/>
              </w:tcPr>
              <w:p w14:paraId="3198F1AC" w14:textId="77777777" w:rsidR="008C3A55" w:rsidRDefault="008C3A55" w:rsidP="00677FC3">
                <w:r w:rsidRPr="00814B85">
                  <w:rPr>
                    <w:lang w:eastAsia="en-CA"/>
                  </w:rPr>
                  <w:t xml:space="preserve"> </w:t>
                </w:r>
              </w:p>
            </w:tc>
          </w:sdtContent>
        </w:sdt>
        <w:sdt>
          <w:sdtPr>
            <w:rPr>
              <w:lang w:eastAsia="en-CA"/>
            </w:rPr>
            <w:id w:val="-516075924"/>
            <w:placeholder>
              <w:docPart w:val="C4B061F661174452913A6C361561EA40"/>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537C29E0" w14:textId="77777777" w:rsidR="008C3A55" w:rsidRDefault="008C3A55" w:rsidP="00677FC3">
                <w:r w:rsidRPr="00814B85">
                  <w:rPr>
                    <w:lang w:eastAsia="en-CA"/>
                  </w:rPr>
                  <w:t xml:space="preserve">   </w:t>
                </w:r>
              </w:p>
            </w:tc>
          </w:sdtContent>
        </w:sdt>
        <w:sdt>
          <w:sdtPr>
            <w:rPr>
              <w:lang w:eastAsia="en-CA"/>
            </w:rPr>
            <w:id w:val="858857613"/>
            <w:placeholder>
              <w:docPart w:val="A8F61EE0592E4B6CAC58D3A1B2B8C09C"/>
            </w:placeholder>
          </w:sdtPr>
          <w:sdtContent>
            <w:tc>
              <w:tcPr>
                <w:tcW w:w="1417" w:type="dxa"/>
                <w:shd w:val="clear" w:color="auto" w:fill="F2F2F2" w:themeFill="background1" w:themeFillShade="F2"/>
                <w:vAlign w:val="center"/>
              </w:tcPr>
              <w:p w14:paraId="5D5F60C6" w14:textId="77777777" w:rsidR="008C3A55" w:rsidRDefault="008C3A55" w:rsidP="00677FC3">
                <w:r w:rsidRPr="00814B85">
                  <w:rPr>
                    <w:lang w:eastAsia="en-CA"/>
                  </w:rPr>
                  <w:t xml:space="preserve"> </w:t>
                </w:r>
              </w:p>
            </w:tc>
          </w:sdtContent>
        </w:sdt>
        <w:sdt>
          <w:sdtPr>
            <w:rPr>
              <w:lang w:eastAsia="en-CA"/>
            </w:rPr>
            <w:id w:val="1469009748"/>
            <w:placeholder>
              <w:docPart w:val="6B132EB8F3AB4AFEB9953D2049B10A56"/>
            </w:placeholder>
          </w:sdtPr>
          <w:sdtContent>
            <w:tc>
              <w:tcPr>
                <w:tcW w:w="1276" w:type="dxa"/>
                <w:shd w:val="clear" w:color="auto" w:fill="F2F2F2" w:themeFill="background1" w:themeFillShade="F2"/>
                <w:vAlign w:val="center"/>
              </w:tcPr>
              <w:p w14:paraId="2F106313" w14:textId="77777777" w:rsidR="008C3A55" w:rsidRDefault="008C3A55" w:rsidP="00677FC3">
                <w:r w:rsidRPr="00814B85">
                  <w:rPr>
                    <w:lang w:eastAsia="en-CA"/>
                  </w:rPr>
                  <w:t xml:space="preserve"> </w:t>
                </w:r>
              </w:p>
            </w:tc>
          </w:sdtContent>
        </w:sdt>
        <w:sdt>
          <w:sdtPr>
            <w:rPr>
              <w:lang w:eastAsia="en-CA"/>
            </w:rPr>
            <w:id w:val="-428659663"/>
            <w:placeholder>
              <w:docPart w:val="7F35BADF64C94680A5340DF392A60F95"/>
            </w:placeholder>
          </w:sdtPr>
          <w:sdtContent>
            <w:tc>
              <w:tcPr>
                <w:tcW w:w="2551" w:type="dxa"/>
                <w:shd w:val="clear" w:color="auto" w:fill="F2F2F2" w:themeFill="background1" w:themeFillShade="F2"/>
                <w:vAlign w:val="center"/>
              </w:tcPr>
              <w:p w14:paraId="22B58CE5" w14:textId="77777777" w:rsidR="008C3A55" w:rsidRDefault="008C3A55" w:rsidP="00677FC3">
                <w:r w:rsidRPr="00814B85">
                  <w:rPr>
                    <w:lang w:eastAsia="en-CA"/>
                  </w:rPr>
                  <w:t xml:space="preserve"> </w:t>
                </w:r>
                <w:r>
                  <w:rPr>
                    <w:lang w:eastAsia="en-CA"/>
                  </w:rPr>
                  <w:t xml:space="preserve"> </w:t>
                </w:r>
              </w:p>
            </w:tc>
          </w:sdtContent>
        </w:sdt>
        <w:sdt>
          <w:sdtPr>
            <w:rPr>
              <w:lang w:eastAsia="en-CA"/>
            </w:rPr>
            <w:id w:val="-707877778"/>
            <w:placeholder>
              <w:docPart w:val="F4782A09CF434CF6A24737B119851A76"/>
            </w:placeholder>
          </w:sdtPr>
          <w:sdtContent>
            <w:tc>
              <w:tcPr>
                <w:tcW w:w="2488" w:type="dxa"/>
                <w:shd w:val="clear" w:color="auto" w:fill="F2F2F2" w:themeFill="background1" w:themeFillShade="F2"/>
                <w:vAlign w:val="center"/>
              </w:tcPr>
              <w:p w14:paraId="29EB017D" w14:textId="77777777" w:rsidR="008C3A55" w:rsidRDefault="008C3A55" w:rsidP="00677FC3">
                <w:r w:rsidRPr="00814B85">
                  <w:rPr>
                    <w:lang w:eastAsia="en-CA"/>
                  </w:rPr>
                  <w:t xml:space="preserve"> </w:t>
                </w:r>
              </w:p>
            </w:tc>
          </w:sdtContent>
        </w:sdt>
      </w:tr>
      <w:tr w:rsidR="008C3A55" w14:paraId="06238E0F" w14:textId="77777777" w:rsidTr="00677FC3">
        <w:sdt>
          <w:sdtPr>
            <w:rPr>
              <w:lang w:eastAsia="en-CA"/>
            </w:rPr>
            <w:id w:val="795258143"/>
            <w:placeholder>
              <w:docPart w:val="391ADAB07BA54A34B8DFE7E339D60946"/>
            </w:placeholder>
          </w:sdtPr>
          <w:sdtContent>
            <w:tc>
              <w:tcPr>
                <w:tcW w:w="704" w:type="dxa"/>
                <w:shd w:val="clear" w:color="auto" w:fill="F2F2F2" w:themeFill="background1" w:themeFillShade="F2"/>
                <w:vAlign w:val="center"/>
              </w:tcPr>
              <w:p w14:paraId="4A2B5E3F" w14:textId="77777777" w:rsidR="008C3A55" w:rsidRDefault="008C3A55" w:rsidP="00677FC3">
                <w:r w:rsidRPr="00814B85">
                  <w:rPr>
                    <w:lang w:eastAsia="en-CA"/>
                  </w:rPr>
                  <w:t xml:space="preserve"> </w:t>
                </w:r>
              </w:p>
            </w:tc>
          </w:sdtContent>
        </w:sdt>
        <w:sdt>
          <w:sdtPr>
            <w:rPr>
              <w:lang w:eastAsia="en-CA"/>
            </w:rPr>
            <w:id w:val="-720669979"/>
            <w:placeholder>
              <w:docPart w:val="C8B90E9AF27D4E62A484EA10A6834360"/>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7CCB6FC0" w14:textId="77777777" w:rsidR="008C3A55" w:rsidRDefault="008C3A55" w:rsidP="00677FC3">
                <w:r w:rsidRPr="00814B85">
                  <w:rPr>
                    <w:lang w:eastAsia="en-CA"/>
                  </w:rPr>
                  <w:t xml:space="preserve">   </w:t>
                </w:r>
              </w:p>
            </w:tc>
          </w:sdtContent>
        </w:sdt>
        <w:sdt>
          <w:sdtPr>
            <w:rPr>
              <w:lang w:eastAsia="en-CA"/>
            </w:rPr>
            <w:id w:val="571783873"/>
            <w:placeholder>
              <w:docPart w:val="4E54AA7DE1474E779B7605E2647C1FD4"/>
            </w:placeholder>
          </w:sdtPr>
          <w:sdtContent>
            <w:tc>
              <w:tcPr>
                <w:tcW w:w="1842" w:type="dxa"/>
                <w:shd w:val="clear" w:color="auto" w:fill="F2F2F2" w:themeFill="background1" w:themeFillShade="F2"/>
                <w:vAlign w:val="center"/>
              </w:tcPr>
              <w:p w14:paraId="238B02ED" w14:textId="77777777" w:rsidR="008C3A55" w:rsidRDefault="008C3A55" w:rsidP="00677FC3">
                <w:r w:rsidRPr="00814B85">
                  <w:rPr>
                    <w:lang w:eastAsia="en-CA"/>
                  </w:rPr>
                  <w:t xml:space="preserve"> </w:t>
                </w:r>
              </w:p>
            </w:tc>
          </w:sdtContent>
        </w:sdt>
        <w:sdt>
          <w:sdtPr>
            <w:rPr>
              <w:lang w:eastAsia="en-CA"/>
            </w:rPr>
            <w:id w:val="1359540770"/>
            <w:placeholder>
              <w:docPart w:val="4BF6434A93F84762A4733360D4D19626"/>
            </w:placeholder>
          </w:sdtPr>
          <w:sdtContent>
            <w:tc>
              <w:tcPr>
                <w:tcW w:w="2268" w:type="dxa"/>
                <w:shd w:val="clear" w:color="auto" w:fill="F2F2F2" w:themeFill="background1" w:themeFillShade="F2"/>
                <w:vAlign w:val="center"/>
              </w:tcPr>
              <w:p w14:paraId="26FC0069" w14:textId="77777777" w:rsidR="008C3A55" w:rsidRDefault="008C3A55" w:rsidP="00677FC3">
                <w:r w:rsidRPr="00814B85">
                  <w:rPr>
                    <w:lang w:eastAsia="en-CA"/>
                  </w:rPr>
                  <w:t xml:space="preserve"> </w:t>
                </w:r>
              </w:p>
            </w:tc>
          </w:sdtContent>
        </w:sdt>
        <w:sdt>
          <w:sdtPr>
            <w:rPr>
              <w:lang w:eastAsia="en-CA"/>
            </w:rPr>
            <w:id w:val="-920172957"/>
            <w:placeholder>
              <w:docPart w:val="310C5773CD4744B2935F089A90CD7503"/>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2CA88C78" w14:textId="77777777" w:rsidR="008C3A55" w:rsidRDefault="008C3A55" w:rsidP="00677FC3">
                <w:r w:rsidRPr="00814B85">
                  <w:rPr>
                    <w:lang w:eastAsia="en-CA"/>
                  </w:rPr>
                  <w:t xml:space="preserve">   </w:t>
                </w:r>
              </w:p>
            </w:tc>
          </w:sdtContent>
        </w:sdt>
        <w:sdt>
          <w:sdtPr>
            <w:rPr>
              <w:lang w:eastAsia="en-CA"/>
            </w:rPr>
            <w:id w:val="1715305632"/>
            <w:placeholder>
              <w:docPart w:val="DFF21B36970F43389A86964F9509137A"/>
            </w:placeholder>
          </w:sdtPr>
          <w:sdtContent>
            <w:tc>
              <w:tcPr>
                <w:tcW w:w="1417" w:type="dxa"/>
                <w:shd w:val="clear" w:color="auto" w:fill="F2F2F2" w:themeFill="background1" w:themeFillShade="F2"/>
                <w:vAlign w:val="center"/>
              </w:tcPr>
              <w:p w14:paraId="5921A6A4" w14:textId="77777777" w:rsidR="008C3A55" w:rsidRDefault="008C3A55" w:rsidP="00677FC3">
                <w:r w:rsidRPr="00814B85">
                  <w:rPr>
                    <w:lang w:eastAsia="en-CA"/>
                  </w:rPr>
                  <w:t xml:space="preserve"> </w:t>
                </w:r>
              </w:p>
            </w:tc>
          </w:sdtContent>
        </w:sdt>
        <w:sdt>
          <w:sdtPr>
            <w:rPr>
              <w:lang w:eastAsia="en-CA"/>
            </w:rPr>
            <w:id w:val="-1163395371"/>
            <w:placeholder>
              <w:docPart w:val="A36913FDABEF4BFD845CE3BF47D3180B"/>
            </w:placeholder>
          </w:sdtPr>
          <w:sdtContent>
            <w:tc>
              <w:tcPr>
                <w:tcW w:w="1276" w:type="dxa"/>
                <w:shd w:val="clear" w:color="auto" w:fill="F2F2F2" w:themeFill="background1" w:themeFillShade="F2"/>
                <w:vAlign w:val="center"/>
              </w:tcPr>
              <w:p w14:paraId="7B02D39E" w14:textId="77777777" w:rsidR="008C3A55" w:rsidRDefault="008C3A55" w:rsidP="00677FC3">
                <w:r w:rsidRPr="00814B85">
                  <w:rPr>
                    <w:lang w:eastAsia="en-CA"/>
                  </w:rPr>
                  <w:t xml:space="preserve"> </w:t>
                </w:r>
              </w:p>
            </w:tc>
          </w:sdtContent>
        </w:sdt>
        <w:sdt>
          <w:sdtPr>
            <w:rPr>
              <w:lang w:eastAsia="en-CA"/>
            </w:rPr>
            <w:id w:val="-695011203"/>
            <w:placeholder>
              <w:docPart w:val="B07C25A762504486827D3D10F67198F4"/>
            </w:placeholder>
          </w:sdtPr>
          <w:sdtContent>
            <w:tc>
              <w:tcPr>
                <w:tcW w:w="2551" w:type="dxa"/>
                <w:shd w:val="clear" w:color="auto" w:fill="F2F2F2" w:themeFill="background1" w:themeFillShade="F2"/>
                <w:vAlign w:val="center"/>
              </w:tcPr>
              <w:p w14:paraId="367D3FC6" w14:textId="77777777" w:rsidR="008C3A55" w:rsidRDefault="008C3A55" w:rsidP="00677FC3">
                <w:r w:rsidRPr="00814B85">
                  <w:rPr>
                    <w:lang w:eastAsia="en-CA"/>
                  </w:rPr>
                  <w:t xml:space="preserve"> </w:t>
                </w:r>
                <w:r>
                  <w:rPr>
                    <w:lang w:eastAsia="en-CA"/>
                  </w:rPr>
                  <w:t xml:space="preserve"> </w:t>
                </w:r>
              </w:p>
            </w:tc>
          </w:sdtContent>
        </w:sdt>
        <w:sdt>
          <w:sdtPr>
            <w:rPr>
              <w:lang w:eastAsia="en-CA"/>
            </w:rPr>
            <w:id w:val="2130586946"/>
            <w:placeholder>
              <w:docPart w:val="282270C1D21E476C8D61ADCEC4349E6B"/>
            </w:placeholder>
          </w:sdtPr>
          <w:sdtContent>
            <w:tc>
              <w:tcPr>
                <w:tcW w:w="2488" w:type="dxa"/>
                <w:shd w:val="clear" w:color="auto" w:fill="F2F2F2" w:themeFill="background1" w:themeFillShade="F2"/>
                <w:vAlign w:val="center"/>
              </w:tcPr>
              <w:p w14:paraId="7E044DA4" w14:textId="77777777" w:rsidR="008C3A55" w:rsidRDefault="008C3A55" w:rsidP="00677FC3">
                <w:r w:rsidRPr="00814B85">
                  <w:rPr>
                    <w:lang w:eastAsia="en-CA"/>
                  </w:rPr>
                  <w:t xml:space="preserve"> </w:t>
                </w:r>
              </w:p>
            </w:tc>
          </w:sdtContent>
        </w:sdt>
      </w:tr>
      <w:tr w:rsidR="008C3A55" w14:paraId="4F9B6A61" w14:textId="77777777" w:rsidTr="00677FC3">
        <w:sdt>
          <w:sdtPr>
            <w:rPr>
              <w:lang w:eastAsia="en-CA"/>
            </w:rPr>
            <w:id w:val="291102755"/>
            <w:placeholder>
              <w:docPart w:val="BC914075DC8142B6BB738EBAF4B2E1AE"/>
            </w:placeholder>
          </w:sdtPr>
          <w:sdtContent>
            <w:tc>
              <w:tcPr>
                <w:tcW w:w="704" w:type="dxa"/>
                <w:shd w:val="clear" w:color="auto" w:fill="F2F2F2" w:themeFill="background1" w:themeFillShade="F2"/>
                <w:vAlign w:val="center"/>
              </w:tcPr>
              <w:p w14:paraId="1D0D8422" w14:textId="77777777" w:rsidR="008C3A55" w:rsidRDefault="008C3A55" w:rsidP="00677FC3">
                <w:r w:rsidRPr="00814B85">
                  <w:rPr>
                    <w:lang w:eastAsia="en-CA"/>
                  </w:rPr>
                  <w:t xml:space="preserve"> </w:t>
                </w:r>
              </w:p>
            </w:tc>
          </w:sdtContent>
        </w:sdt>
        <w:sdt>
          <w:sdtPr>
            <w:rPr>
              <w:lang w:eastAsia="en-CA"/>
            </w:rPr>
            <w:id w:val="-664008905"/>
            <w:placeholder>
              <w:docPart w:val="F91FDE6CEE164376B17F87FFBDA11C74"/>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2A92C60C" w14:textId="77777777" w:rsidR="008C3A55" w:rsidRDefault="008C3A55" w:rsidP="00677FC3">
                <w:r w:rsidRPr="00814B85">
                  <w:rPr>
                    <w:lang w:eastAsia="en-CA"/>
                  </w:rPr>
                  <w:t xml:space="preserve">   </w:t>
                </w:r>
              </w:p>
            </w:tc>
          </w:sdtContent>
        </w:sdt>
        <w:sdt>
          <w:sdtPr>
            <w:rPr>
              <w:lang w:eastAsia="en-CA"/>
            </w:rPr>
            <w:id w:val="-837992943"/>
            <w:placeholder>
              <w:docPart w:val="DCB49919FF7B4A0A8110B56F71A0195E"/>
            </w:placeholder>
          </w:sdtPr>
          <w:sdtContent>
            <w:tc>
              <w:tcPr>
                <w:tcW w:w="1842" w:type="dxa"/>
                <w:shd w:val="clear" w:color="auto" w:fill="F2F2F2" w:themeFill="background1" w:themeFillShade="F2"/>
                <w:vAlign w:val="center"/>
              </w:tcPr>
              <w:p w14:paraId="5BC48EF4" w14:textId="77777777" w:rsidR="008C3A55" w:rsidRDefault="008C3A55" w:rsidP="00677FC3">
                <w:r w:rsidRPr="00814B85">
                  <w:rPr>
                    <w:lang w:eastAsia="en-CA"/>
                  </w:rPr>
                  <w:t xml:space="preserve"> </w:t>
                </w:r>
              </w:p>
            </w:tc>
          </w:sdtContent>
        </w:sdt>
        <w:sdt>
          <w:sdtPr>
            <w:rPr>
              <w:lang w:eastAsia="en-CA"/>
            </w:rPr>
            <w:id w:val="-1997326722"/>
            <w:placeholder>
              <w:docPart w:val="59F50FF1E0904CB4A32B3C1449D63144"/>
            </w:placeholder>
          </w:sdtPr>
          <w:sdtContent>
            <w:tc>
              <w:tcPr>
                <w:tcW w:w="2268" w:type="dxa"/>
                <w:shd w:val="clear" w:color="auto" w:fill="F2F2F2" w:themeFill="background1" w:themeFillShade="F2"/>
                <w:vAlign w:val="center"/>
              </w:tcPr>
              <w:p w14:paraId="1EAD0341" w14:textId="77777777" w:rsidR="008C3A55" w:rsidRDefault="008C3A55" w:rsidP="00677FC3">
                <w:r w:rsidRPr="00814B85">
                  <w:rPr>
                    <w:lang w:eastAsia="en-CA"/>
                  </w:rPr>
                  <w:t xml:space="preserve"> </w:t>
                </w:r>
              </w:p>
            </w:tc>
          </w:sdtContent>
        </w:sdt>
        <w:sdt>
          <w:sdtPr>
            <w:rPr>
              <w:lang w:eastAsia="en-CA"/>
            </w:rPr>
            <w:id w:val="1934783702"/>
            <w:placeholder>
              <w:docPart w:val="5037D20E859348058FCB60AD6F662A40"/>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6E629B91" w14:textId="77777777" w:rsidR="008C3A55" w:rsidRDefault="008C3A55" w:rsidP="00677FC3">
                <w:r w:rsidRPr="00814B85">
                  <w:rPr>
                    <w:lang w:eastAsia="en-CA"/>
                  </w:rPr>
                  <w:t xml:space="preserve">   </w:t>
                </w:r>
              </w:p>
            </w:tc>
          </w:sdtContent>
        </w:sdt>
        <w:sdt>
          <w:sdtPr>
            <w:rPr>
              <w:lang w:eastAsia="en-CA"/>
            </w:rPr>
            <w:id w:val="757176224"/>
            <w:placeholder>
              <w:docPart w:val="F1EA84B223784F379C82917C39D5F3D9"/>
            </w:placeholder>
          </w:sdtPr>
          <w:sdtContent>
            <w:tc>
              <w:tcPr>
                <w:tcW w:w="1417" w:type="dxa"/>
                <w:shd w:val="clear" w:color="auto" w:fill="F2F2F2" w:themeFill="background1" w:themeFillShade="F2"/>
                <w:vAlign w:val="center"/>
              </w:tcPr>
              <w:p w14:paraId="57F70A67" w14:textId="77777777" w:rsidR="008C3A55" w:rsidRDefault="008C3A55" w:rsidP="00677FC3">
                <w:r w:rsidRPr="00814B85">
                  <w:rPr>
                    <w:lang w:eastAsia="en-CA"/>
                  </w:rPr>
                  <w:t xml:space="preserve"> </w:t>
                </w:r>
              </w:p>
            </w:tc>
          </w:sdtContent>
        </w:sdt>
        <w:sdt>
          <w:sdtPr>
            <w:rPr>
              <w:lang w:eastAsia="en-CA"/>
            </w:rPr>
            <w:id w:val="-794450270"/>
            <w:placeholder>
              <w:docPart w:val="3ACE30AA80204312957D5C4C7539669C"/>
            </w:placeholder>
          </w:sdtPr>
          <w:sdtContent>
            <w:tc>
              <w:tcPr>
                <w:tcW w:w="1276" w:type="dxa"/>
                <w:shd w:val="clear" w:color="auto" w:fill="F2F2F2" w:themeFill="background1" w:themeFillShade="F2"/>
                <w:vAlign w:val="center"/>
              </w:tcPr>
              <w:p w14:paraId="3B56EDA8" w14:textId="77777777" w:rsidR="008C3A55" w:rsidRDefault="008C3A55" w:rsidP="00677FC3">
                <w:r w:rsidRPr="00814B85">
                  <w:rPr>
                    <w:lang w:eastAsia="en-CA"/>
                  </w:rPr>
                  <w:t xml:space="preserve"> </w:t>
                </w:r>
              </w:p>
            </w:tc>
          </w:sdtContent>
        </w:sdt>
        <w:sdt>
          <w:sdtPr>
            <w:rPr>
              <w:lang w:eastAsia="en-CA"/>
            </w:rPr>
            <w:id w:val="-1379848221"/>
            <w:placeholder>
              <w:docPart w:val="2621EBFE6D984884B959A76746773CB2"/>
            </w:placeholder>
          </w:sdtPr>
          <w:sdtContent>
            <w:tc>
              <w:tcPr>
                <w:tcW w:w="2551" w:type="dxa"/>
                <w:shd w:val="clear" w:color="auto" w:fill="F2F2F2" w:themeFill="background1" w:themeFillShade="F2"/>
                <w:vAlign w:val="center"/>
              </w:tcPr>
              <w:p w14:paraId="10E81083" w14:textId="77777777" w:rsidR="008C3A55" w:rsidRDefault="008C3A55" w:rsidP="00677FC3">
                <w:r w:rsidRPr="00814B85">
                  <w:rPr>
                    <w:lang w:eastAsia="en-CA"/>
                  </w:rPr>
                  <w:t xml:space="preserve"> </w:t>
                </w:r>
                <w:r>
                  <w:rPr>
                    <w:lang w:eastAsia="en-CA"/>
                  </w:rPr>
                  <w:t xml:space="preserve"> </w:t>
                </w:r>
              </w:p>
            </w:tc>
          </w:sdtContent>
        </w:sdt>
        <w:sdt>
          <w:sdtPr>
            <w:rPr>
              <w:lang w:eastAsia="en-CA"/>
            </w:rPr>
            <w:id w:val="-1417011330"/>
            <w:placeholder>
              <w:docPart w:val="0D9B8236F0144307B9F834D4DB05721E"/>
            </w:placeholder>
          </w:sdtPr>
          <w:sdtContent>
            <w:tc>
              <w:tcPr>
                <w:tcW w:w="2488" w:type="dxa"/>
                <w:shd w:val="clear" w:color="auto" w:fill="F2F2F2" w:themeFill="background1" w:themeFillShade="F2"/>
                <w:vAlign w:val="center"/>
              </w:tcPr>
              <w:p w14:paraId="31CE3A32" w14:textId="77777777" w:rsidR="008C3A55" w:rsidRDefault="008C3A55" w:rsidP="00677FC3">
                <w:r w:rsidRPr="00814B85">
                  <w:rPr>
                    <w:lang w:eastAsia="en-CA"/>
                  </w:rPr>
                  <w:t xml:space="preserve"> </w:t>
                </w:r>
              </w:p>
            </w:tc>
          </w:sdtContent>
        </w:sdt>
      </w:tr>
      <w:tr w:rsidR="008C3A55" w14:paraId="62E2BF09" w14:textId="77777777" w:rsidTr="00677FC3">
        <w:sdt>
          <w:sdtPr>
            <w:rPr>
              <w:lang w:eastAsia="en-CA"/>
            </w:rPr>
            <w:id w:val="825552244"/>
            <w:placeholder>
              <w:docPart w:val="C0F2901E9BD8416889BC7987846F2D93"/>
            </w:placeholder>
          </w:sdtPr>
          <w:sdtContent>
            <w:tc>
              <w:tcPr>
                <w:tcW w:w="704" w:type="dxa"/>
                <w:shd w:val="clear" w:color="auto" w:fill="F2F2F2" w:themeFill="background1" w:themeFillShade="F2"/>
                <w:vAlign w:val="center"/>
              </w:tcPr>
              <w:p w14:paraId="184CD964" w14:textId="77777777" w:rsidR="008C3A55" w:rsidRDefault="008C3A55" w:rsidP="00677FC3">
                <w:r w:rsidRPr="00814B85">
                  <w:rPr>
                    <w:lang w:eastAsia="en-CA"/>
                  </w:rPr>
                  <w:t xml:space="preserve"> </w:t>
                </w:r>
              </w:p>
            </w:tc>
          </w:sdtContent>
        </w:sdt>
        <w:sdt>
          <w:sdtPr>
            <w:rPr>
              <w:lang w:eastAsia="en-CA"/>
            </w:rPr>
            <w:id w:val="-182970011"/>
            <w:placeholder>
              <w:docPart w:val="FD8B8441B5904EC2AEEAAB99BEBFBE2C"/>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573C961C" w14:textId="77777777" w:rsidR="008C3A55" w:rsidRPr="00814B85" w:rsidRDefault="008C3A55" w:rsidP="00677FC3">
                <w:pPr>
                  <w:rPr>
                    <w:lang w:eastAsia="en-CA"/>
                  </w:rPr>
                </w:pPr>
                <w:r w:rsidRPr="00814B85">
                  <w:rPr>
                    <w:lang w:eastAsia="en-CA"/>
                  </w:rPr>
                  <w:t xml:space="preserve">   </w:t>
                </w:r>
              </w:p>
            </w:tc>
          </w:sdtContent>
        </w:sdt>
        <w:sdt>
          <w:sdtPr>
            <w:rPr>
              <w:lang w:eastAsia="en-CA"/>
            </w:rPr>
            <w:id w:val="585511547"/>
            <w:placeholder>
              <w:docPart w:val="59C7366151C4401E84019E079C4B8CAA"/>
            </w:placeholder>
          </w:sdtPr>
          <w:sdtContent>
            <w:tc>
              <w:tcPr>
                <w:tcW w:w="1842" w:type="dxa"/>
                <w:shd w:val="clear" w:color="auto" w:fill="F2F2F2" w:themeFill="background1" w:themeFillShade="F2"/>
                <w:vAlign w:val="center"/>
              </w:tcPr>
              <w:p w14:paraId="4A57A6A2" w14:textId="77777777" w:rsidR="008C3A55" w:rsidRDefault="008C3A55" w:rsidP="00677FC3">
                <w:r w:rsidRPr="00814B85">
                  <w:rPr>
                    <w:lang w:eastAsia="en-CA"/>
                  </w:rPr>
                  <w:t xml:space="preserve"> </w:t>
                </w:r>
              </w:p>
            </w:tc>
          </w:sdtContent>
        </w:sdt>
        <w:sdt>
          <w:sdtPr>
            <w:rPr>
              <w:lang w:eastAsia="en-CA"/>
            </w:rPr>
            <w:id w:val="-2126218380"/>
            <w:placeholder>
              <w:docPart w:val="F59D81C9B56B4602AF9E313E50FEBA75"/>
            </w:placeholder>
          </w:sdtPr>
          <w:sdtContent>
            <w:tc>
              <w:tcPr>
                <w:tcW w:w="2268" w:type="dxa"/>
                <w:shd w:val="clear" w:color="auto" w:fill="F2F2F2" w:themeFill="background1" w:themeFillShade="F2"/>
                <w:vAlign w:val="center"/>
              </w:tcPr>
              <w:p w14:paraId="1FA0755D" w14:textId="77777777" w:rsidR="008C3A55" w:rsidRDefault="008C3A55" w:rsidP="00677FC3">
                <w:r w:rsidRPr="00814B85">
                  <w:rPr>
                    <w:lang w:eastAsia="en-CA"/>
                  </w:rPr>
                  <w:t xml:space="preserve"> </w:t>
                </w:r>
              </w:p>
            </w:tc>
          </w:sdtContent>
        </w:sdt>
        <w:sdt>
          <w:sdtPr>
            <w:rPr>
              <w:lang w:eastAsia="en-CA"/>
            </w:rPr>
            <w:id w:val="589827515"/>
            <w:placeholder>
              <w:docPart w:val="95E240CB21194E358AB01D772DA54C80"/>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69C32276" w14:textId="77777777" w:rsidR="008C3A55" w:rsidRDefault="008C3A55" w:rsidP="00677FC3">
                <w:r w:rsidRPr="00814B85">
                  <w:rPr>
                    <w:lang w:eastAsia="en-CA"/>
                  </w:rPr>
                  <w:t xml:space="preserve">   </w:t>
                </w:r>
              </w:p>
            </w:tc>
          </w:sdtContent>
        </w:sdt>
        <w:sdt>
          <w:sdtPr>
            <w:rPr>
              <w:lang w:eastAsia="en-CA"/>
            </w:rPr>
            <w:id w:val="-957720885"/>
            <w:placeholder>
              <w:docPart w:val="31BFF213B2CF416C8202B40B7ECA7B02"/>
            </w:placeholder>
          </w:sdtPr>
          <w:sdtContent>
            <w:tc>
              <w:tcPr>
                <w:tcW w:w="1417" w:type="dxa"/>
                <w:shd w:val="clear" w:color="auto" w:fill="F2F2F2" w:themeFill="background1" w:themeFillShade="F2"/>
                <w:vAlign w:val="center"/>
              </w:tcPr>
              <w:p w14:paraId="7E0DF31D" w14:textId="77777777" w:rsidR="008C3A55" w:rsidRPr="00814B85" w:rsidRDefault="008C3A55" w:rsidP="00677FC3">
                <w:pPr>
                  <w:rPr>
                    <w:lang w:eastAsia="en-CA"/>
                  </w:rPr>
                </w:pPr>
                <w:r w:rsidRPr="00814B85">
                  <w:rPr>
                    <w:lang w:eastAsia="en-CA"/>
                  </w:rPr>
                  <w:t xml:space="preserve"> </w:t>
                </w:r>
              </w:p>
            </w:tc>
          </w:sdtContent>
        </w:sdt>
        <w:sdt>
          <w:sdtPr>
            <w:rPr>
              <w:lang w:eastAsia="en-CA"/>
            </w:rPr>
            <w:id w:val="1040244258"/>
            <w:placeholder>
              <w:docPart w:val="2B6DE552E5B943BD98BD598FA51B17FC"/>
            </w:placeholder>
          </w:sdtPr>
          <w:sdtContent>
            <w:tc>
              <w:tcPr>
                <w:tcW w:w="1276" w:type="dxa"/>
                <w:shd w:val="clear" w:color="auto" w:fill="F2F2F2" w:themeFill="background1" w:themeFillShade="F2"/>
                <w:vAlign w:val="center"/>
              </w:tcPr>
              <w:p w14:paraId="78348F1A" w14:textId="77777777" w:rsidR="008C3A55" w:rsidRPr="00814B85" w:rsidRDefault="008C3A55" w:rsidP="00677FC3">
                <w:pPr>
                  <w:rPr>
                    <w:lang w:eastAsia="en-CA"/>
                  </w:rPr>
                </w:pPr>
                <w:r w:rsidRPr="00814B85">
                  <w:rPr>
                    <w:lang w:eastAsia="en-CA"/>
                  </w:rPr>
                  <w:t xml:space="preserve"> </w:t>
                </w:r>
              </w:p>
            </w:tc>
          </w:sdtContent>
        </w:sdt>
        <w:sdt>
          <w:sdtPr>
            <w:rPr>
              <w:lang w:eastAsia="en-CA"/>
            </w:rPr>
            <w:id w:val="1721862353"/>
            <w:placeholder>
              <w:docPart w:val="15E07971F398437BAB1917AE272B3A32"/>
            </w:placeholder>
          </w:sdtPr>
          <w:sdtContent>
            <w:tc>
              <w:tcPr>
                <w:tcW w:w="2551" w:type="dxa"/>
                <w:shd w:val="clear" w:color="auto" w:fill="F2F2F2" w:themeFill="background1" w:themeFillShade="F2"/>
                <w:vAlign w:val="center"/>
              </w:tcPr>
              <w:p w14:paraId="1362C41F"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122540141"/>
            <w:placeholder>
              <w:docPart w:val="C93BDC0FA3E943838AA1ECF197C47237"/>
            </w:placeholder>
          </w:sdtPr>
          <w:sdtContent>
            <w:tc>
              <w:tcPr>
                <w:tcW w:w="2488" w:type="dxa"/>
                <w:shd w:val="clear" w:color="auto" w:fill="F2F2F2" w:themeFill="background1" w:themeFillShade="F2"/>
                <w:vAlign w:val="center"/>
              </w:tcPr>
              <w:p w14:paraId="4F0A8D7C" w14:textId="77777777" w:rsidR="008C3A55" w:rsidRPr="00814B85" w:rsidRDefault="008C3A55" w:rsidP="00677FC3">
                <w:pPr>
                  <w:rPr>
                    <w:lang w:eastAsia="en-CA"/>
                  </w:rPr>
                </w:pPr>
                <w:r w:rsidRPr="00814B85">
                  <w:rPr>
                    <w:lang w:eastAsia="en-CA"/>
                  </w:rPr>
                  <w:t xml:space="preserve"> </w:t>
                </w:r>
              </w:p>
            </w:tc>
          </w:sdtContent>
        </w:sdt>
      </w:tr>
      <w:tr w:rsidR="008C3A55" w14:paraId="5C51AF3E" w14:textId="77777777" w:rsidTr="00677FC3">
        <w:sdt>
          <w:sdtPr>
            <w:rPr>
              <w:lang w:eastAsia="en-CA"/>
            </w:rPr>
            <w:id w:val="-1581987081"/>
            <w:placeholder>
              <w:docPart w:val="A8FF2DD9FB8C4962B85773D0DED11703"/>
            </w:placeholder>
          </w:sdtPr>
          <w:sdtContent>
            <w:tc>
              <w:tcPr>
                <w:tcW w:w="704" w:type="dxa"/>
                <w:shd w:val="clear" w:color="auto" w:fill="F2F2F2" w:themeFill="background1" w:themeFillShade="F2"/>
                <w:vAlign w:val="center"/>
              </w:tcPr>
              <w:p w14:paraId="2FC7B92D" w14:textId="77777777" w:rsidR="008C3A55" w:rsidRDefault="008C3A55" w:rsidP="00677FC3">
                <w:r w:rsidRPr="00814B85">
                  <w:rPr>
                    <w:lang w:eastAsia="en-CA"/>
                  </w:rPr>
                  <w:t xml:space="preserve"> </w:t>
                </w:r>
              </w:p>
            </w:tc>
          </w:sdtContent>
        </w:sdt>
        <w:sdt>
          <w:sdtPr>
            <w:rPr>
              <w:lang w:eastAsia="en-CA"/>
            </w:rPr>
            <w:id w:val="1199519210"/>
            <w:placeholder>
              <w:docPart w:val="97E2AF566FFB46148845B99809B1EB9C"/>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1C17C552" w14:textId="77777777" w:rsidR="008C3A55" w:rsidRPr="00814B85" w:rsidRDefault="008C3A55" w:rsidP="00677FC3">
                <w:pPr>
                  <w:rPr>
                    <w:lang w:eastAsia="en-CA"/>
                  </w:rPr>
                </w:pPr>
                <w:r w:rsidRPr="00814B85">
                  <w:rPr>
                    <w:lang w:eastAsia="en-CA"/>
                  </w:rPr>
                  <w:t xml:space="preserve">   </w:t>
                </w:r>
              </w:p>
            </w:tc>
          </w:sdtContent>
        </w:sdt>
        <w:sdt>
          <w:sdtPr>
            <w:rPr>
              <w:lang w:eastAsia="en-CA"/>
            </w:rPr>
            <w:id w:val="403800953"/>
            <w:placeholder>
              <w:docPart w:val="A708FCF30D6F4BE087F37F4B1090C4AE"/>
            </w:placeholder>
          </w:sdtPr>
          <w:sdtContent>
            <w:tc>
              <w:tcPr>
                <w:tcW w:w="1842" w:type="dxa"/>
                <w:shd w:val="clear" w:color="auto" w:fill="F2F2F2" w:themeFill="background1" w:themeFillShade="F2"/>
                <w:vAlign w:val="center"/>
              </w:tcPr>
              <w:p w14:paraId="56F9A9B0" w14:textId="77777777" w:rsidR="008C3A55" w:rsidRDefault="008C3A55" w:rsidP="00677FC3">
                <w:r w:rsidRPr="00814B85">
                  <w:rPr>
                    <w:lang w:eastAsia="en-CA"/>
                  </w:rPr>
                  <w:t xml:space="preserve"> </w:t>
                </w:r>
              </w:p>
            </w:tc>
          </w:sdtContent>
        </w:sdt>
        <w:sdt>
          <w:sdtPr>
            <w:rPr>
              <w:lang w:eastAsia="en-CA"/>
            </w:rPr>
            <w:id w:val="-424729750"/>
            <w:placeholder>
              <w:docPart w:val="827B35C4D0184B8281BEE1C6D129C6E2"/>
            </w:placeholder>
          </w:sdtPr>
          <w:sdtContent>
            <w:tc>
              <w:tcPr>
                <w:tcW w:w="2268" w:type="dxa"/>
                <w:shd w:val="clear" w:color="auto" w:fill="F2F2F2" w:themeFill="background1" w:themeFillShade="F2"/>
                <w:vAlign w:val="center"/>
              </w:tcPr>
              <w:p w14:paraId="42EFA90B" w14:textId="77777777" w:rsidR="008C3A55" w:rsidRDefault="008C3A55" w:rsidP="00677FC3">
                <w:r w:rsidRPr="00814B85">
                  <w:rPr>
                    <w:lang w:eastAsia="en-CA"/>
                  </w:rPr>
                  <w:t xml:space="preserve"> </w:t>
                </w:r>
              </w:p>
            </w:tc>
          </w:sdtContent>
        </w:sdt>
        <w:sdt>
          <w:sdtPr>
            <w:rPr>
              <w:lang w:eastAsia="en-CA"/>
            </w:rPr>
            <w:id w:val="1610463896"/>
            <w:placeholder>
              <w:docPart w:val="9C25ED7B50234043AFDFC6AFC7FA69FC"/>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7F34D83E" w14:textId="77777777" w:rsidR="008C3A55" w:rsidRDefault="008C3A55" w:rsidP="00677FC3">
                <w:r w:rsidRPr="00814B85">
                  <w:rPr>
                    <w:lang w:eastAsia="en-CA"/>
                  </w:rPr>
                  <w:t xml:space="preserve">   </w:t>
                </w:r>
              </w:p>
            </w:tc>
          </w:sdtContent>
        </w:sdt>
        <w:sdt>
          <w:sdtPr>
            <w:rPr>
              <w:lang w:eastAsia="en-CA"/>
            </w:rPr>
            <w:id w:val="818086776"/>
            <w:placeholder>
              <w:docPart w:val="81EB731226014CDC9A69D3B41F7C7582"/>
            </w:placeholder>
          </w:sdtPr>
          <w:sdtContent>
            <w:tc>
              <w:tcPr>
                <w:tcW w:w="1417" w:type="dxa"/>
                <w:shd w:val="clear" w:color="auto" w:fill="F2F2F2" w:themeFill="background1" w:themeFillShade="F2"/>
                <w:vAlign w:val="center"/>
              </w:tcPr>
              <w:p w14:paraId="2958CD24" w14:textId="77777777" w:rsidR="008C3A55" w:rsidRPr="00814B85" w:rsidRDefault="008C3A55" w:rsidP="00677FC3">
                <w:pPr>
                  <w:rPr>
                    <w:lang w:eastAsia="en-CA"/>
                  </w:rPr>
                </w:pPr>
                <w:r w:rsidRPr="00814B85">
                  <w:rPr>
                    <w:lang w:eastAsia="en-CA"/>
                  </w:rPr>
                  <w:t xml:space="preserve"> </w:t>
                </w:r>
              </w:p>
            </w:tc>
          </w:sdtContent>
        </w:sdt>
        <w:sdt>
          <w:sdtPr>
            <w:rPr>
              <w:lang w:eastAsia="en-CA"/>
            </w:rPr>
            <w:id w:val="907964610"/>
            <w:placeholder>
              <w:docPart w:val="C531F632A3A94D0D8E08DAADF3B49931"/>
            </w:placeholder>
          </w:sdtPr>
          <w:sdtContent>
            <w:tc>
              <w:tcPr>
                <w:tcW w:w="1276" w:type="dxa"/>
                <w:shd w:val="clear" w:color="auto" w:fill="F2F2F2" w:themeFill="background1" w:themeFillShade="F2"/>
                <w:vAlign w:val="center"/>
              </w:tcPr>
              <w:p w14:paraId="4EC2B96A" w14:textId="77777777" w:rsidR="008C3A55" w:rsidRPr="00814B85" w:rsidRDefault="008C3A55" w:rsidP="00677FC3">
                <w:pPr>
                  <w:rPr>
                    <w:lang w:eastAsia="en-CA"/>
                  </w:rPr>
                </w:pPr>
                <w:r w:rsidRPr="00814B85">
                  <w:rPr>
                    <w:lang w:eastAsia="en-CA"/>
                  </w:rPr>
                  <w:t xml:space="preserve"> </w:t>
                </w:r>
              </w:p>
            </w:tc>
          </w:sdtContent>
        </w:sdt>
        <w:sdt>
          <w:sdtPr>
            <w:rPr>
              <w:lang w:eastAsia="en-CA"/>
            </w:rPr>
            <w:id w:val="-599261977"/>
            <w:placeholder>
              <w:docPart w:val="7F1EE687B7964D83BD2B486B85B86F7F"/>
            </w:placeholder>
          </w:sdtPr>
          <w:sdtContent>
            <w:tc>
              <w:tcPr>
                <w:tcW w:w="2551" w:type="dxa"/>
                <w:shd w:val="clear" w:color="auto" w:fill="F2F2F2" w:themeFill="background1" w:themeFillShade="F2"/>
                <w:vAlign w:val="center"/>
              </w:tcPr>
              <w:p w14:paraId="1F500175"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318960099"/>
            <w:placeholder>
              <w:docPart w:val="8D5F8833D1EC43C6AA27002CCF8987CD"/>
            </w:placeholder>
          </w:sdtPr>
          <w:sdtContent>
            <w:tc>
              <w:tcPr>
                <w:tcW w:w="2488" w:type="dxa"/>
                <w:shd w:val="clear" w:color="auto" w:fill="F2F2F2" w:themeFill="background1" w:themeFillShade="F2"/>
                <w:vAlign w:val="center"/>
              </w:tcPr>
              <w:p w14:paraId="5B54B933" w14:textId="77777777" w:rsidR="008C3A55" w:rsidRPr="00814B85" w:rsidRDefault="008C3A55" w:rsidP="00677FC3">
                <w:pPr>
                  <w:rPr>
                    <w:lang w:eastAsia="en-CA"/>
                  </w:rPr>
                </w:pPr>
                <w:r w:rsidRPr="00814B85">
                  <w:rPr>
                    <w:lang w:eastAsia="en-CA"/>
                  </w:rPr>
                  <w:t xml:space="preserve"> </w:t>
                </w:r>
              </w:p>
            </w:tc>
          </w:sdtContent>
        </w:sdt>
      </w:tr>
      <w:tr w:rsidR="008C3A55" w14:paraId="0350AE84" w14:textId="77777777" w:rsidTr="00677FC3">
        <w:sdt>
          <w:sdtPr>
            <w:rPr>
              <w:lang w:eastAsia="en-CA"/>
            </w:rPr>
            <w:id w:val="-304629665"/>
            <w:placeholder>
              <w:docPart w:val="0F1BA5C97A7F4B489849DBC56B850E4D"/>
            </w:placeholder>
          </w:sdtPr>
          <w:sdtContent>
            <w:tc>
              <w:tcPr>
                <w:tcW w:w="704" w:type="dxa"/>
                <w:shd w:val="clear" w:color="auto" w:fill="F2F2F2" w:themeFill="background1" w:themeFillShade="F2"/>
                <w:vAlign w:val="center"/>
              </w:tcPr>
              <w:p w14:paraId="44BCD5EF" w14:textId="77777777" w:rsidR="008C3A55" w:rsidRDefault="008C3A55" w:rsidP="00677FC3">
                <w:r w:rsidRPr="00814B85">
                  <w:rPr>
                    <w:lang w:eastAsia="en-CA"/>
                  </w:rPr>
                  <w:t xml:space="preserve"> </w:t>
                </w:r>
              </w:p>
            </w:tc>
          </w:sdtContent>
        </w:sdt>
        <w:sdt>
          <w:sdtPr>
            <w:rPr>
              <w:lang w:eastAsia="en-CA"/>
            </w:rPr>
            <w:id w:val="1677691741"/>
            <w:placeholder>
              <w:docPart w:val="3AA11AEF98F6417CA2DC28295679C318"/>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1B6807B2" w14:textId="77777777" w:rsidR="008C3A55" w:rsidRPr="00814B85" w:rsidRDefault="008C3A55" w:rsidP="00677FC3">
                <w:pPr>
                  <w:rPr>
                    <w:lang w:eastAsia="en-CA"/>
                  </w:rPr>
                </w:pPr>
                <w:r w:rsidRPr="00814B85">
                  <w:rPr>
                    <w:lang w:eastAsia="en-CA"/>
                  </w:rPr>
                  <w:t xml:space="preserve">   </w:t>
                </w:r>
              </w:p>
            </w:tc>
          </w:sdtContent>
        </w:sdt>
        <w:sdt>
          <w:sdtPr>
            <w:rPr>
              <w:lang w:eastAsia="en-CA"/>
            </w:rPr>
            <w:id w:val="-137037955"/>
            <w:placeholder>
              <w:docPart w:val="E2CDF2EF9B8143679395180AA14D7780"/>
            </w:placeholder>
          </w:sdtPr>
          <w:sdtContent>
            <w:tc>
              <w:tcPr>
                <w:tcW w:w="1842" w:type="dxa"/>
                <w:shd w:val="clear" w:color="auto" w:fill="F2F2F2" w:themeFill="background1" w:themeFillShade="F2"/>
                <w:vAlign w:val="center"/>
              </w:tcPr>
              <w:p w14:paraId="00FBF14A" w14:textId="77777777" w:rsidR="008C3A55" w:rsidRDefault="008C3A55" w:rsidP="00677FC3">
                <w:r w:rsidRPr="00814B85">
                  <w:rPr>
                    <w:lang w:eastAsia="en-CA"/>
                  </w:rPr>
                  <w:t xml:space="preserve"> </w:t>
                </w:r>
              </w:p>
            </w:tc>
          </w:sdtContent>
        </w:sdt>
        <w:sdt>
          <w:sdtPr>
            <w:rPr>
              <w:lang w:eastAsia="en-CA"/>
            </w:rPr>
            <w:id w:val="1213078735"/>
            <w:placeholder>
              <w:docPart w:val="ED61078D83864E1CBE7D8C5E94E026C5"/>
            </w:placeholder>
          </w:sdtPr>
          <w:sdtContent>
            <w:tc>
              <w:tcPr>
                <w:tcW w:w="2268" w:type="dxa"/>
                <w:shd w:val="clear" w:color="auto" w:fill="F2F2F2" w:themeFill="background1" w:themeFillShade="F2"/>
                <w:vAlign w:val="center"/>
              </w:tcPr>
              <w:p w14:paraId="5C644B25" w14:textId="77777777" w:rsidR="008C3A55" w:rsidRDefault="008C3A55" w:rsidP="00677FC3">
                <w:r w:rsidRPr="00814B85">
                  <w:rPr>
                    <w:lang w:eastAsia="en-CA"/>
                  </w:rPr>
                  <w:t xml:space="preserve"> </w:t>
                </w:r>
              </w:p>
            </w:tc>
          </w:sdtContent>
        </w:sdt>
        <w:sdt>
          <w:sdtPr>
            <w:rPr>
              <w:lang w:eastAsia="en-CA"/>
            </w:rPr>
            <w:id w:val="1539084361"/>
            <w:placeholder>
              <w:docPart w:val="C33064E063844BE7A548155542B3ED36"/>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0EA3AB2E" w14:textId="77777777" w:rsidR="008C3A55" w:rsidRDefault="008C3A55" w:rsidP="00677FC3">
                <w:r w:rsidRPr="00814B85">
                  <w:rPr>
                    <w:lang w:eastAsia="en-CA"/>
                  </w:rPr>
                  <w:t xml:space="preserve">   </w:t>
                </w:r>
              </w:p>
            </w:tc>
          </w:sdtContent>
        </w:sdt>
        <w:sdt>
          <w:sdtPr>
            <w:rPr>
              <w:lang w:eastAsia="en-CA"/>
            </w:rPr>
            <w:id w:val="342372801"/>
            <w:placeholder>
              <w:docPart w:val="D2CAAEA078D645CF88F39A1EB172D168"/>
            </w:placeholder>
          </w:sdtPr>
          <w:sdtContent>
            <w:tc>
              <w:tcPr>
                <w:tcW w:w="1417" w:type="dxa"/>
                <w:shd w:val="clear" w:color="auto" w:fill="F2F2F2" w:themeFill="background1" w:themeFillShade="F2"/>
                <w:vAlign w:val="center"/>
              </w:tcPr>
              <w:p w14:paraId="37EAAF65" w14:textId="77777777" w:rsidR="008C3A55" w:rsidRPr="00814B85" w:rsidRDefault="008C3A55" w:rsidP="00677FC3">
                <w:pPr>
                  <w:rPr>
                    <w:lang w:eastAsia="en-CA"/>
                  </w:rPr>
                </w:pPr>
                <w:r w:rsidRPr="00814B85">
                  <w:rPr>
                    <w:lang w:eastAsia="en-CA"/>
                  </w:rPr>
                  <w:t xml:space="preserve"> </w:t>
                </w:r>
              </w:p>
            </w:tc>
          </w:sdtContent>
        </w:sdt>
        <w:sdt>
          <w:sdtPr>
            <w:rPr>
              <w:lang w:eastAsia="en-CA"/>
            </w:rPr>
            <w:id w:val="598143940"/>
            <w:placeholder>
              <w:docPart w:val="C7EF47A810E94F48894DE1481BD8F090"/>
            </w:placeholder>
          </w:sdtPr>
          <w:sdtContent>
            <w:tc>
              <w:tcPr>
                <w:tcW w:w="1276" w:type="dxa"/>
                <w:shd w:val="clear" w:color="auto" w:fill="F2F2F2" w:themeFill="background1" w:themeFillShade="F2"/>
                <w:vAlign w:val="center"/>
              </w:tcPr>
              <w:p w14:paraId="41578B8F" w14:textId="77777777" w:rsidR="008C3A55" w:rsidRPr="00814B85" w:rsidRDefault="008C3A55" w:rsidP="00677FC3">
                <w:pPr>
                  <w:rPr>
                    <w:lang w:eastAsia="en-CA"/>
                  </w:rPr>
                </w:pPr>
                <w:r w:rsidRPr="00814B85">
                  <w:rPr>
                    <w:lang w:eastAsia="en-CA"/>
                  </w:rPr>
                  <w:t xml:space="preserve"> </w:t>
                </w:r>
              </w:p>
            </w:tc>
          </w:sdtContent>
        </w:sdt>
        <w:sdt>
          <w:sdtPr>
            <w:rPr>
              <w:lang w:eastAsia="en-CA"/>
            </w:rPr>
            <w:id w:val="-712349833"/>
            <w:placeholder>
              <w:docPart w:val="EA7C8EC8C98D4C1C81E71FF89B165DC3"/>
            </w:placeholder>
          </w:sdtPr>
          <w:sdtContent>
            <w:tc>
              <w:tcPr>
                <w:tcW w:w="2551" w:type="dxa"/>
                <w:shd w:val="clear" w:color="auto" w:fill="F2F2F2" w:themeFill="background1" w:themeFillShade="F2"/>
                <w:vAlign w:val="center"/>
              </w:tcPr>
              <w:p w14:paraId="5691CCEE"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2106690689"/>
            <w:placeholder>
              <w:docPart w:val="BDE511C14AC745109FD3D4F620AA7B0B"/>
            </w:placeholder>
          </w:sdtPr>
          <w:sdtContent>
            <w:tc>
              <w:tcPr>
                <w:tcW w:w="2488" w:type="dxa"/>
                <w:shd w:val="clear" w:color="auto" w:fill="F2F2F2" w:themeFill="background1" w:themeFillShade="F2"/>
                <w:vAlign w:val="center"/>
              </w:tcPr>
              <w:p w14:paraId="326FBA73" w14:textId="77777777" w:rsidR="008C3A55" w:rsidRPr="00814B85" w:rsidRDefault="008C3A55" w:rsidP="00677FC3">
                <w:pPr>
                  <w:rPr>
                    <w:lang w:eastAsia="en-CA"/>
                  </w:rPr>
                </w:pPr>
                <w:r w:rsidRPr="00814B85">
                  <w:rPr>
                    <w:lang w:eastAsia="en-CA"/>
                  </w:rPr>
                  <w:t xml:space="preserve"> </w:t>
                </w:r>
              </w:p>
            </w:tc>
          </w:sdtContent>
        </w:sdt>
      </w:tr>
      <w:tr w:rsidR="008C3A55" w14:paraId="59E36099" w14:textId="77777777" w:rsidTr="00677FC3">
        <w:sdt>
          <w:sdtPr>
            <w:rPr>
              <w:lang w:eastAsia="en-CA"/>
            </w:rPr>
            <w:id w:val="1280296294"/>
            <w:placeholder>
              <w:docPart w:val="B13924C956264F1CAD74C2401129404B"/>
            </w:placeholder>
          </w:sdtPr>
          <w:sdtContent>
            <w:tc>
              <w:tcPr>
                <w:tcW w:w="704" w:type="dxa"/>
                <w:shd w:val="clear" w:color="auto" w:fill="F2F2F2" w:themeFill="background1" w:themeFillShade="F2"/>
                <w:vAlign w:val="center"/>
              </w:tcPr>
              <w:p w14:paraId="49439E2C" w14:textId="77777777" w:rsidR="008C3A55" w:rsidRDefault="008C3A55" w:rsidP="00677FC3">
                <w:r w:rsidRPr="00814B85">
                  <w:rPr>
                    <w:lang w:eastAsia="en-CA"/>
                  </w:rPr>
                  <w:t xml:space="preserve"> </w:t>
                </w:r>
              </w:p>
            </w:tc>
          </w:sdtContent>
        </w:sdt>
        <w:sdt>
          <w:sdtPr>
            <w:rPr>
              <w:lang w:eastAsia="en-CA"/>
            </w:rPr>
            <w:id w:val="-1556162687"/>
            <w:placeholder>
              <w:docPart w:val="78A4745652994E70A2B90886DC0B8200"/>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4217DBDF" w14:textId="77777777" w:rsidR="008C3A55" w:rsidRPr="00814B85" w:rsidRDefault="008C3A55" w:rsidP="00677FC3">
                <w:pPr>
                  <w:rPr>
                    <w:lang w:eastAsia="en-CA"/>
                  </w:rPr>
                </w:pPr>
                <w:r w:rsidRPr="00814B85">
                  <w:rPr>
                    <w:lang w:eastAsia="en-CA"/>
                  </w:rPr>
                  <w:t xml:space="preserve">   </w:t>
                </w:r>
              </w:p>
            </w:tc>
          </w:sdtContent>
        </w:sdt>
        <w:sdt>
          <w:sdtPr>
            <w:rPr>
              <w:lang w:eastAsia="en-CA"/>
            </w:rPr>
            <w:id w:val="943034785"/>
            <w:placeholder>
              <w:docPart w:val="E4A938D6F85B4839AA1951BE5074AD2D"/>
            </w:placeholder>
          </w:sdtPr>
          <w:sdtContent>
            <w:tc>
              <w:tcPr>
                <w:tcW w:w="1842" w:type="dxa"/>
                <w:shd w:val="clear" w:color="auto" w:fill="F2F2F2" w:themeFill="background1" w:themeFillShade="F2"/>
                <w:vAlign w:val="center"/>
              </w:tcPr>
              <w:p w14:paraId="285ADB58" w14:textId="77777777" w:rsidR="008C3A55" w:rsidRDefault="008C3A55" w:rsidP="00677FC3">
                <w:r w:rsidRPr="00814B85">
                  <w:rPr>
                    <w:lang w:eastAsia="en-CA"/>
                  </w:rPr>
                  <w:t xml:space="preserve"> </w:t>
                </w:r>
              </w:p>
            </w:tc>
          </w:sdtContent>
        </w:sdt>
        <w:sdt>
          <w:sdtPr>
            <w:rPr>
              <w:lang w:eastAsia="en-CA"/>
            </w:rPr>
            <w:id w:val="-1382004451"/>
            <w:placeholder>
              <w:docPart w:val="4A7CAF8F16A549CC864256791DA354AA"/>
            </w:placeholder>
          </w:sdtPr>
          <w:sdtContent>
            <w:tc>
              <w:tcPr>
                <w:tcW w:w="2268" w:type="dxa"/>
                <w:shd w:val="clear" w:color="auto" w:fill="F2F2F2" w:themeFill="background1" w:themeFillShade="F2"/>
                <w:vAlign w:val="center"/>
              </w:tcPr>
              <w:p w14:paraId="409D96EF" w14:textId="77777777" w:rsidR="008C3A55" w:rsidRDefault="008C3A55" w:rsidP="00677FC3">
                <w:r w:rsidRPr="00814B85">
                  <w:rPr>
                    <w:lang w:eastAsia="en-CA"/>
                  </w:rPr>
                  <w:t xml:space="preserve"> </w:t>
                </w:r>
              </w:p>
            </w:tc>
          </w:sdtContent>
        </w:sdt>
        <w:sdt>
          <w:sdtPr>
            <w:rPr>
              <w:lang w:eastAsia="en-CA"/>
            </w:rPr>
            <w:id w:val="-2113352623"/>
            <w:placeholder>
              <w:docPart w:val="743E0741DA704B10A5CA98DCEA4299E9"/>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78B4321A" w14:textId="77777777" w:rsidR="008C3A55" w:rsidRDefault="008C3A55" w:rsidP="00677FC3">
                <w:r w:rsidRPr="00814B85">
                  <w:rPr>
                    <w:lang w:eastAsia="en-CA"/>
                  </w:rPr>
                  <w:t xml:space="preserve">   </w:t>
                </w:r>
              </w:p>
            </w:tc>
          </w:sdtContent>
        </w:sdt>
        <w:sdt>
          <w:sdtPr>
            <w:rPr>
              <w:lang w:eastAsia="en-CA"/>
            </w:rPr>
            <w:id w:val="-1016306870"/>
            <w:placeholder>
              <w:docPart w:val="6BD6841618B04F06837AFDB380DF7064"/>
            </w:placeholder>
          </w:sdtPr>
          <w:sdtContent>
            <w:tc>
              <w:tcPr>
                <w:tcW w:w="1417" w:type="dxa"/>
                <w:shd w:val="clear" w:color="auto" w:fill="F2F2F2" w:themeFill="background1" w:themeFillShade="F2"/>
                <w:vAlign w:val="center"/>
              </w:tcPr>
              <w:p w14:paraId="33F30323" w14:textId="77777777" w:rsidR="008C3A55" w:rsidRPr="00814B85" w:rsidRDefault="008C3A55" w:rsidP="00677FC3">
                <w:pPr>
                  <w:rPr>
                    <w:lang w:eastAsia="en-CA"/>
                  </w:rPr>
                </w:pPr>
                <w:r w:rsidRPr="00814B85">
                  <w:rPr>
                    <w:lang w:eastAsia="en-CA"/>
                  </w:rPr>
                  <w:t xml:space="preserve"> </w:t>
                </w:r>
              </w:p>
            </w:tc>
          </w:sdtContent>
        </w:sdt>
        <w:sdt>
          <w:sdtPr>
            <w:rPr>
              <w:lang w:eastAsia="en-CA"/>
            </w:rPr>
            <w:id w:val="685555784"/>
            <w:placeholder>
              <w:docPart w:val="390D938A1ACD45F79A7EB1FBE91E7BE6"/>
            </w:placeholder>
          </w:sdtPr>
          <w:sdtContent>
            <w:tc>
              <w:tcPr>
                <w:tcW w:w="1276" w:type="dxa"/>
                <w:shd w:val="clear" w:color="auto" w:fill="F2F2F2" w:themeFill="background1" w:themeFillShade="F2"/>
                <w:vAlign w:val="center"/>
              </w:tcPr>
              <w:p w14:paraId="0CCC1A94" w14:textId="77777777" w:rsidR="008C3A55" w:rsidRPr="00814B85" w:rsidRDefault="008C3A55" w:rsidP="00677FC3">
                <w:pPr>
                  <w:rPr>
                    <w:lang w:eastAsia="en-CA"/>
                  </w:rPr>
                </w:pPr>
                <w:r w:rsidRPr="00814B85">
                  <w:rPr>
                    <w:lang w:eastAsia="en-CA"/>
                  </w:rPr>
                  <w:t xml:space="preserve"> </w:t>
                </w:r>
              </w:p>
            </w:tc>
          </w:sdtContent>
        </w:sdt>
        <w:sdt>
          <w:sdtPr>
            <w:rPr>
              <w:lang w:eastAsia="en-CA"/>
            </w:rPr>
            <w:id w:val="859012306"/>
            <w:placeholder>
              <w:docPart w:val="4EB8D29C72FC4B29A90B12F91AC5D74C"/>
            </w:placeholder>
          </w:sdtPr>
          <w:sdtContent>
            <w:tc>
              <w:tcPr>
                <w:tcW w:w="2551" w:type="dxa"/>
                <w:shd w:val="clear" w:color="auto" w:fill="F2F2F2" w:themeFill="background1" w:themeFillShade="F2"/>
                <w:vAlign w:val="center"/>
              </w:tcPr>
              <w:p w14:paraId="0D245079"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1079943226"/>
            <w:placeholder>
              <w:docPart w:val="86E0B4C4640F415F94C640DC2ACC240B"/>
            </w:placeholder>
          </w:sdtPr>
          <w:sdtContent>
            <w:tc>
              <w:tcPr>
                <w:tcW w:w="2488" w:type="dxa"/>
                <w:shd w:val="clear" w:color="auto" w:fill="F2F2F2" w:themeFill="background1" w:themeFillShade="F2"/>
                <w:vAlign w:val="center"/>
              </w:tcPr>
              <w:p w14:paraId="452FE7FB" w14:textId="77777777" w:rsidR="008C3A55" w:rsidRPr="00814B85" w:rsidRDefault="008C3A55" w:rsidP="00677FC3">
                <w:pPr>
                  <w:rPr>
                    <w:lang w:eastAsia="en-CA"/>
                  </w:rPr>
                </w:pPr>
                <w:r w:rsidRPr="00814B85">
                  <w:rPr>
                    <w:lang w:eastAsia="en-CA"/>
                  </w:rPr>
                  <w:t xml:space="preserve"> </w:t>
                </w:r>
              </w:p>
            </w:tc>
          </w:sdtContent>
        </w:sdt>
      </w:tr>
      <w:tr w:rsidR="008C3A55" w14:paraId="3F950599" w14:textId="77777777" w:rsidTr="00677FC3">
        <w:sdt>
          <w:sdtPr>
            <w:rPr>
              <w:lang w:eastAsia="en-CA"/>
            </w:rPr>
            <w:id w:val="1010490558"/>
            <w:placeholder>
              <w:docPart w:val="3C93216F4A6E457F81B61A9001D2C47F"/>
            </w:placeholder>
          </w:sdtPr>
          <w:sdtContent>
            <w:tc>
              <w:tcPr>
                <w:tcW w:w="704" w:type="dxa"/>
                <w:shd w:val="clear" w:color="auto" w:fill="F2F2F2" w:themeFill="background1" w:themeFillShade="F2"/>
                <w:vAlign w:val="center"/>
              </w:tcPr>
              <w:p w14:paraId="02FDB450" w14:textId="77777777" w:rsidR="008C3A55" w:rsidRDefault="008C3A55" w:rsidP="00677FC3">
                <w:r w:rsidRPr="00814B85">
                  <w:rPr>
                    <w:lang w:eastAsia="en-CA"/>
                  </w:rPr>
                  <w:t xml:space="preserve"> </w:t>
                </w:r>
              </w:p>
            </w:tc>
          </w:sdtContent>
        </w:sdt>
        <w:sdt>
          <w:sdtPr>
            <w:rPr>
              <w:lang w:eastAsia="en-CA"/>
            </w:rPr>
            <w:id w:val="175698107"/>
            <w:placeholder>
              <w:docPart w:val="9A06CED866C34747A96E41DDF59254AF"/>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59FB15A9" w14:textId="77777777" w:rsidR="008C3A55" w:rsidRPr="00814B85" w:rsidRDefault="008C3A55" w:rsidP="00677FC3">
                <w:pPr>
                  <w:rPr>
                    <w:lang w:eastAsia="en-CA"/>
                  </w:rPr>
                </w:pPr>
                <w:r w:rsidRPr="00814B85">
                  <w:rPr>
                    <w:lang w:eastAsia="en-CA"/>
                  </w:rPr>
                  <w:t xml:space="preserve">   </w:t>
                </w:r>
              </w:p>
            </w:tc>
          </w:sdtContent>
        </w:sdt>
        <w:sdt>
          <w:sdtPr>
            <w:rPr>
              <w:lang w:eastAsia="en-CA"/>
            </w:rPr>
            <w:id w:val="52127560"/>
            <w:placeholder>
              <w:docPart w:val="C2CED53826D44A858783E55EFB12E5C5"/>
            </w:placeholder>
          </w:sdtPr>
          <w:sdtContent>
            <w:tc>
              <w:tcPr>
                <w:tcW w:w="1842" w:type="dxa"/>
                <w:shd w:val="clear" w:color="auto" w:fill="F2F2F2" w:themeFill="background1" w:themeFillShade="F2"/>
                <w:vAlign w:val="center"/>
              </w:tcPr>
              <w:p w14:paraId="107AE1DF" w14:textId="77777777" w:rsidR="008C3A55" w:rsidRDefault="008C3A55" w:rsidP="00677FC3">
                <w:r w:rsidRPr="00814B85">
                  <w:rPr>
                    <w:lang w:eastAsia="en-CA"/>
                  </w:rPr>
                  <w:t xml:space="preserve"> </w:t>
                </w:r>
              </w:p>
            </w:tc>
          </w:sdtContent>
        </w:sdt>
        <w:sdt>
          <w:sdtPr>
            <w:rPr>
              <w:lang w:eastAsia="en-CA"/>
            </w:rPr>
            <w:id w:val="-338700683"/>
            <w:placeholder>
              <w:docPart w:val="A3B605010774488EBBE7CFF93512B37E"/>
            </w:placeholder>
          </w:sdtPr>
          <w:sdtContent>
            <w:tc>
              <w:tcPr>
                <w:tcW w:w="2268" w:type="dxa"/>
                <w:shd w:val="clear" w:color="auto" w:fill="F2F2F2" w:themeFill="background1" w:themeFillShade="F2"/>
                <w:vAlign w:val="center"/>
              </w:tcPr>
              <w:p w14:paraId="5537DA96" w14:textId="77777777" w:rsidR="008C3A55" w:rsidRDefault="008C3A55" w:rsidP="00677FC3">
                <w:r w:rsidRPr="00814B85">
                  <w:rPr>
                    <w:lang w:eastAsia="en-CA"/>
                  </w:rPr>
                  <w:t xml:space="preserve"> </w:t>
                </w:r>
              </w:p>
            </w:tc>
          </w:sdtContent>
        </w:sdt>
        <w:sdt>
          <w:sdtPr>
            <w:rPr>
              <w:lang w:eastAsia="en-CA"/>
            </w:rPr>
            <w:id w:val="-339925984"/>
            <w:placeholder>
              <w:docPart w:val="7FDC736FF04F4C019CC3BE00B1378835"/>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5AC99DA2" w14:textId="77777777" w:rsidR="008C3A55" w:rsidRDefault="008C3A55" w:rsidP="00677FC3">
                <w:r w:rsidRPr="00814B85">
                  <w:rPr>
                    <w:lang w:eastAsia="en-CA"/>
                  </w:rPr>
                  <w:t xml:space="preserve">   </w:t>
                </w:r>
              </w:p>
            </w:tc>
          </w:sdtContent>
        </w:sdt>
        <w:sdt>
          <w:sdtPr>
            <w:rPr>
              <w:lang w:eastAsia="en-CA"/>
            </w:rPr>
            <w:id w:val="1240215963"/>
            <w:placeholder>
              <w:docPart w:val="25961E31401E454F97E03BF6AD8989DA"/>
            </w:placeholder>
          </w:sdtPr>
          <w:sdtContent>
            <w:tc>
              <w:tcPr>
                <w:tcW w:w="1417" w:type="dxa"/>
                <w:shd w:val="clear" w:color="auto" w:fill="F2F2F2" w:themeFill="background1" w:themeFillShade="F2"/>
                <w:vAlign w:val="center"/>
              </w:tcPr>
              <w:p w14:paraId="03B13456" w14:textId="77777777" w:rsidR="008C3A55" w:rsidRPr="00814B85" w:rsidRDefault="008C3A55" w:rsidP="00677FC3">
                <w:pPr>
                  <w:rPr>
                    <w:lang w:eastAsia="en-CA"/>
                  </w:rPr>
                </w:pPr>
                <w:r w:rsidRPr="00814B85">
                  <w:rPr>
                    <w:lang w:eastAsia="en-CA"/>
                  </w:rPr>
                  <w:t xml:space="preserve"> </w:t>
                </w:r>
              </w:p>
            </w:tc>
          </w:sdtContent>
        </w:sdt>
        <w:sdt>
          <w:sdtPr>
            <w:rPr>
              <w:lang w:eastAsia="en-CA"/>
            </w:rPr>
            <w:id w:val="236604280"/>
            <w:placeholder>
              <w:docPart w:val="9B85713588B249D6AF86A2CB618A713A"/>
            </w:placeholder>
          </w:sdtPr>
          <w:sdtContent>
            <w:tc>
              <w:tcPr>
                <w:tcW w:w="1276" w:type="dxa"/>
                <w:shd w:val="clear" w:color="auto" w:fill="F2F2F2" w:themeFill="background1" w:themeFillShade="F2"/>
                <w:vAlign w:val="center"/>
              </w:tcPr>
              <w:p w14:paraId="40316A9C" w14:textId="77777777" w:rsidR="008C3A55" w:rsidRPr="00814B85" w:rsidRDefault="008C3A55" w:rsidP="00677FC3">
                <w:pPr>
                  <w:rPr>
                    <w:lang w:eastAsia="en-CA"/>
                  </w:rPr>
                </w:pPr>
                <w:r w:rsidRPr="00814B85">
                  <w:rPr>
                    <w:lang w:eastAsia="en-CA"/>
                  </w:rPr>
                  <w:t xml:space="preserve"> </w:t>
                </w:r>
              </w:p>
            </w:tc>
          </w:sdtContent>
        </w:sdt>
        <w:sdt>
          <w:sdtPr>
            <w:rPr>
              <w:lang w:eastAsia="en-CA"/>
            </w:rPr>
            <w:id w:val="-1324731542"/>
            <w:placeholder>
              <w:docPart w:val="5BF8F81EFBE6454994DFA815155CB222"/>
            </w:placeholder>
          </w:sdtPr>
          <w:sdtContent>
            <w:tc>
              <w:tcPr>
                <w:tcW w:w="2551" w:type="dxa"/>
                <w:shd w:val="clear" w:color="auto" w:fill="F2F2F2" w:themeFill="background1" w:themeFillShade="F2"/>
                <w:vAlign w:val="center"/>
              </w:tcPr>
              <w:p w14:paraId="42D3B252"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588349673"/>
            <w:placeholder>
              <w:docPart w:val="4E6873FBC0604AA08DCB8A30DFB7D33B"/>
            </w:placeholder>
          </w:sdtPr>
          <w:sdtContent>
            <w:tc>
              <w:tcPr>
                <w:tcW w:w="2488" w:type="dxa"/>
                <w:shd w:val="clear" w:color="auto" w:fill="F2F2F2" w:themeFill="background1" w:themeFillShade="F2"/>
                <w:vAlign w:val="center"/>
              </w:tcPr>
              <w:p w14:paraId="4E6CD0D9" w14:textId="77777777" w:rsidR="008C3A55" w:rsidRPr="00814B85" w:rsidRDefault="008C3A55" w:rsidP="00677FC3">
                <w:pPr>
                  <w:rPr>
                    <w:lang w:eastAsia="en-CA"/>
                  </w:rPr>
                </w:pPr>
                <w:r w:rsidRPr="00814B85">
                  <w:rPr>
                    <w:lang w:eastAsia="en-CA"/>
                  </w:rPr>
                  <w:t xml:space="preserve"> </w:t>
                </w:r>
              </w:p>
            </w:tc>
          </w:sdtContent>
        </w:sdt>
      </w:tr>
      <w:tr w:rsidR="008C3A55" w14:paraId="4AF05792" w14:textId="77777777" w:rsidTr="00677FC3">
        <w:sdt>
          <w:sdtPr>
            <w:rPr>
              <w:lang w:eastAsia="en-CA"/>
            </w:rPr>
            <w:id w:val="375673278"/>
            <w:placeholder>
              <w:docPart w:val="4E268A2EF84A46CBAAA002B0E98BE866"/>
            </w:placeholder>
          </w:sdtPr>
          <w:sdtContent>
            <w:tc>
              <w:tcPr>
                <w:tcW w:w="704" w:type="dxa"/>
                <w:shd w:val="clear" w:color="auto" w:fill="F2F2F2" w:themeFill="background1" w:themeFillShade="F2"/>
                <w:vAlign w:val="center"/>
              </w:tcPr>
              <w:p w14:paraId="5304A695" w14:textId="77777777" w:rsidR="008C3A55" w:rsidRDefault="008C3A55" w:rsidP="00677FC3">
                <w:r w:rsidRPr="00814B85">
                  <w:rPr>
                    <w:lang w:eastAsia="en-CA"/>
                  </w:rPr>
                  <w:t xml:space="preserve"> </w:t>
                </w:r>
              </w:p>
            </w:tc>
          </w:sdtContent>
        </w:sdt>
        <w:sdt>
          <w:sdtPr>
            <w:rPr>
              <w:lang w:eastAsia="en-CA"/>
            </w:rPr>
            <w:id w:val="426320425"/>
            <w:placeholder>
              <w:docPart w:val="AB1C2955F7414D188B08C3F2971D0590"/>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74778076" w14:textId="77777777" w:rsidR="008C3A55" w:rsidRPr="00814B85" w:rsidRDefault="008C3A55" w:rsidP="00677FC3">
                <w:pPr>
                  <w:rPr>
                    <w:lang w:eastAsia="en-CA"/>
                  </w:rPr>
                </w:pPr>
                <w:r w:rsidRPr="00814B85">
                  <w:rPr>
                    <w:lang w:eastAsia="en-CA"/>
                  </w:rPr>
                  <w:t xml:space="preserve">   </w:t>
                </w:r>
              </w:p>
            </w:tc>
          </w:sdtContent>
        </w:sdt>
        <w:sdt>
          <w:sdtPr>
            <w:rPr>
              <w:lang w:eastAsia="en-CA"/>
            </w:rPr>
            <w:id w:val="423222244"/>
            <w:placeholder>
              <w:docPart w:val="1F6D9582B4F34AA79B2968E643A8840F"/>
            </w:placeholder>
          </w:sdtPr>
          <w:sdtContent>
            <w:tc>
              <w:tcPr>
                <w:tcW w:w="1842" w:type="dxa"/>
                <w:shd w:val="clear" w:color="auto" w:fill="F2F2F2" w:themeFill="background1" w:themeFillShade="F2"/>
                <w:vAlign w:val="center"/>
              </w:tcPr>
              <w:p w14:paraId="27882302" w14:textId="77777777" w:rsidR="008C3A55" w:rsidRDefault="008C3A55" w:rsidP="00677FC3">
                <w:r w:rsidRPr="00814B85">
                  <w:rPr>
                    <w:lang w:eastAsia="en-CA"/>
                  </w:rPr>
                  <w:t xml:space="preserve"> </w:t>
                </w:r>
              </w:p>
            </w:tc>
          </w:sdtContent>
        </w:sdt>
        <w:sdt>
          <w:sdtPr>
            <w:rPr>
              <w:lang w:eastAsia="en-CA"/>
            </w:rPr>
            <w:id w:val="-732468717"/>
            <w:placeholder>
              <w:docPart w:val="5E0C154ADCE64A47BD46241CC3A34C13"/>
            </w:placeholder>
          </w:sdtPr>
          <w:sdtContent>
            <w:tc>
              <w:tcPr>
                <w:tcW w:w="2268" w:type="dxa"/>
                <w:shd w:val="clear" w:color="auto" w:fill="F2F2F2" w:themeFill="background1" w:themeFillShade="F2"/>
                <w:vAlign w:val="center"/>
              </w:tcPr>
              <w:p w14:paraId="2CB3CC2F" w14:textId="77777777" w:rsidR="008C3A55" w:rsidRDefault="008C3A55" w:rsidP="00677FC3">
                <w:r w:rsidRPr="00814B85">
                  <w:rPr>
                    <w:lang w:eastAsia="en-CA"/>
                  </w:rPr>
                  <w:t xml:space="preserve"> </w:t>
                </w:r>
              </w:p>
            </w:tc>
          </w:sdtContent>
        </w:sdt>
        <w:sdt>
          <w:sdtPr>
            <w:rPr>
              <w:lang w:eastAsia="en-CA"/>
            </w:rPr>
            <w:id w:val="-1144963368"/>
            <w:placeholder>
              <w:docPart w:val="C7156A7A29634FF2A94DCA1C5947FEAF"/>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08ACF35B" w14:textId="77777777" w:rsidR="008C3A55" w:rsidRDefault="008C3A55" w:rsidP="00677FC3">
                <w:r w:rsidRPr="00814B85">
                  <w:rPr>
                    <w:lang w:eastAsia="en-CA"/>
                  </w:rPr>
                  <w:t xml:space="preserve">   </w:t>
                </w:r>
              </w:p>
            </w:tc>
          </w:sdtContent>
        </w:sdt>
        <w:sdt>
          <w:sdtPr>
            <w:rPr>
              <w:lang w:eastAsia="en-CA"/>
            </w:rPr>
            <w:id w:val="-1041663027"/>
            <w:placeholder>
              <w:docPart w:val="51D8C1BEFDD44C88B4BDD6EF7291F512"/>
            </w:placeholder>
          </w:sdtPr>
          <w:sdtContent>
            <w:tc>
              <w:tcPr>
                <w:tcW w:w="1417" w:type="dxa"/>
                <w:shd w:val="clear" w:color="auto" w:fill="F2F2F2" w:themeFill="background1" w:themeFillShade="F2"/>
                <w:vAlign w:val="center"/>
              </w:tcPr>
              <w:p w14:paraId="6E009A16" w14:textId="77777777" w:rsidR="008C3A55" w:rsidRPr="00814B85" w:rsidRDefault="008C3A55" w:rsidP="00677FC3">
                <w:pPr>
                  <w:rPr>
                    <w:lang w:eastAsia="en-CA"/>
                  </w:rPr>
                </w:pPr>
                <w:r w:rsidRPr="00814B85">
                  <w:rPr>
                    <w:lang w:eastAsia="en-CA"/>
                  </w:rPr>
                  <w:t xml:space="preserve"> </w:t>
                </w:r>
              </w:p>
            </w:tc>
          </w:sdtContent>
        </w:sdt>
        <w:sdt>
          <w:sdtPr>
            <w:rPr>
              <w:lang w:eastAsia="en-CA"/>
            </w:rPr>
            <w:id w:val="-1940822031"/>
            <w:placeholder>
              <w:docPart w:val="6594F63193C94DB3ADF1E4DB9C03672D"/>
            </w:placeholder>
          </w:sdtPr>
          <w:sdtContent>
            <w:tc>
              <w:tcPr>
                <w:tcW w:w="1276" w:type="dxa"/>
                <w:shd w:val="clear" w:color="auto" w:fill="F2F2F2" w:themeFill="background1" w:themeFillShade="F2"/>
                <w:vAlign w:val="center"/>
              </w:tcPr>
              <w:p w14:paraId="28242864" w14:textId="77777777" w:rsidR="008C3A55" w:rsidRPr="00814B85" w:rsidRDefault="008C3A55" w:rsidP="00677FC3">
                <w:pPr>
                  <w:rPr>
                    <w:lang w:eastAsia="en-CA"/>
                  </w:rPr>
                </w:pPr>
                <w:r w:rsidRPr="00814B85">
                  <w:rPr>
                    <w:lang w:eastAsia="en-CA"/>
                  </w:rPr>
                  <w:t xml:space="preserve"> </w:t>
                </w:r>
              </w:p>
            </w:tc>
          </w:sdtContent>
        </w:sdt>
        <w:sdt>
          <w:sdtPr>
            <w:rPr>
              <w:lang w:eastAsia="en-CA"/>
            </w:rPr>
            <w:id w:val="1923980953"/>
            <w:placeholder>
              <w:docPart w:val="161D7CFF8EB34DD586B08C971145526B"/>
            </w:placeholder>
          </w:sdtPr>
          <w:sdtContent>
            <w:tc>
              <w:tcPr>
                <w:tcW w:w="2551" w:type="dxa"/>
                <w:shd w:val="clear" w:color="auto" w:fill="F2F2F2" w:themeFill="background1" w:themeFillShade="F2"/>
                <w:vAlign w:val="center"/>
              </w:tcPr>
              <w:p w14:paraId="0E2E5B79"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348488793"/>
            <w:placeholder>
              <w:docPart w:val="5B1E4B5D6D43416A95C3DA3AFEB28CA9"/>
            </w:placeholder>
          </w:sdtPr>
          <w:sdtContent>
            <w:tc>
              <w:tcPr>
                <w:tcW w:w="2488" w:type="dxa"/>
                <w:shd w:val="clear" w:color="auto" w:fill="F2F2F2" w:themeFill="background1" w:themeFillShade="F2"/>
                <w:vAlign w:val="center"/>
              </w:tcPr>
              <w:p w14:paraId="2377EDF3" w14:textId="77777777" w:rsidR="008C3A55" w:rsidRPr="00814B85" w:rsidRDefault="008C3A55" w:rsidP="00677FC3">
                <w:pPr>
                  <w:rPr>
                    <w:lang w:eastAsia="en-CA"/>
                  </w:rPr>
                </w:pPr>
                <w:r w:rsidRPr="00814B85">
                  <w:rPr>
                    <w:lang w:eastAsia="en-CA"/>
                  </w:rPr>
                  <w:t xml:space="preserve"> </w:t>
                </w:r>
              </w:p>
            </w:tc>
          </w:sdtContent>
        </w:sdt>
      </w:tr>
      <w:tr w:rsidR="008C3A55" w14:paraId="37FC1352" w14:textId="77777777" w:rsidTr="00677FC3">
        <w:sdt>
          <w:sdtPr>
            <w:rPr>
              <w:lang w:eastAsia="en-CA"/>
            </w:rPr>
            <w:id w:val="870034454"/>
            <w:placeholder>
              <w:docPart w:val="666D2C2C8A7746629D0C63092270DEBD"/>
            </w:placeholder>
          </w:sdtPr>
          <w:sdtContent>
            <w:tc>
              <w:tcPr>
                <w:tcW w:w="704" w:type="dxa"/>
                <w:shd w:val="clear" w:color="auto" w:fill="F2F2F2" w:themeFill="background1" w:themeFillShade="F2"/>
                <w:vAlign w:val="center"/>
              </w:tcPr>
              <w:p w14:paraId="015C6325" w14:textId="77777777" w:rsidR="008C3A55" w:rsidRDefault="008C3A55" w:rsidP="00677FC3">
                <w:r w:rsidRPr="00814B85">
                  <w:rPr>
                    <w:lang w:eastAsia="en-CA"/>
                  </w:rPr>
                  <w:t xml:space="preserve"> </w:t>
                </w:r>
              </w:p>
            </w:tc>
          </w:sdtContent>
        </w:sdt>
        <w:sdt>
          <w:sdtPr>
            <w:rPr>
              <w:lang w:eastAsia="en-CA"/>
            </w:rPr>
            <w:id w:val="-1312478510"/>
            <w:placeholder>
              <w:docPart w:val="392C838357C94B269ACD45D371E1BF59"/>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50543385" w14:textId="77777777" w:rsidR="008C3A55" w:rsidRPr="00814B85" w:rsidRDefault="008C3A55" w:rsidP="00677FC3">
                <w:pPr>
                  <w:rPr>
                    <w:lang w:eastAsia="en-CA"/>
                  </w:rPr>
                </w:pPr>
                <w:r w:rsidRPr="00814B85">
                  <w:rPr>
                    <w:lang w:eastAsia="en-CA"/>
                  </w:rPr>
                  <w:t xml:space="preserve">   </w:t>
                </w:r>
              </w:p>
            </w:tc>
          </w:sdtContent>
        </w:sdt>
        <w:sdt>
          <w:sdtPr>
            <w:rPr>
              <w:lang w:eastAsia="en-CA"/>
            </w:rPr>
            <w:id w:val="901178948"/>
            <w:placeholder>
              <w:docPart w:val="17ED369FD36A4EDFADF0D57FA88DE6AE"/>
            </w:placeholder>
          </w:sdtPr>
          <w:sdtContent>
            <w:tc>
              <w:tcPr>
                <w:tcW w:w="1842" w:type="dxa"/>
                <w:shd w:val="clear" w:color="auto" w:fill="F2F2F2" w:themeFill="background1" w:themeFillShade="F2"/>
                <w:vAlign w:val="center"/>
              </w:tcPr>
              <w:p w14:paraId="49494E2F" w14:textId="77777777" w:rsidR="008C3A55" w:rsidRDefault="008C3A55" w:rsidP="00677FC3">
                <w:r w:rsidRPr="00814B85">
                  <w:rPr>
                    <w:lang w:eastAsia="en-CA"/>
                  </w:rPr>
                  <w:t xml:space="preserve"> </w:t>
                </w:r>
              </w:p>
            </w:tc>
          </w:sdtContent>
        </w:sdt>
        <w:sdt>
          <w:sdtPr>
            <w:rPr>
              <w:lang w:eastAsia="en-CA"/>
            </w:rPr>
            <w:id w:val="1735121696"/>
            <w:placeholder>
              <w:docPart w:val="464CF672CB3446B7ADE63B58D89554E7"/>
            </w:placeholder>
          </w:sdtPr>
          <w:sdtContent>
            <w:tc>
              <w:tcPr>
                <w:tcW w:w="2268" w:type="dxa"/>
                <w:shd w:val="clear" w:color="auto" w:fill="F2F2F2" w:themeFill="background1" w:themeFillShade="F2"/>
                <w:vAlign w:val="center"/>
              </w:tcPr>
              <w:p w14:paraId="1C49305A" w14:textId="77777777" w:rsidR="008C3A55" w:rsidRDefault="008C3A55" w:rsidP="00677FC3">
                <w:r w:rsidRPr="00814B85">
                  <w:rPr>
                    <w:lang w:eastAsia="en-CA"/>
                  </w:rPr>
                  <w:t xml:space="preserve"> </w:t>
                </w:r>
              </w:p>
            </w:tc>
          </w:sdtContent>
        </w:sdt>
        <w:sdt>
          <w:sdtPr>
            <w:rPr>
              <w:lang w:eastAsia="en-CA"/>
            </w:rPr>
            <w:id w:val="1086501456"/>
            <w:placeholder>
              <w:docPart w:val="B11A0F1E84B64C4F83B30013901AA3A5"/>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3ED0A6EA" w14:textId="77777777" w:rsidR="008C3A55" w:rsidRDefault="008C3A55" w:rsidP="00677FC3">
                <w:r w:rsidRPr="00814B85">
                  <w:rPr>
                    <w:lang w:eastAsia="en-CA"/>
                  </w:rPr>
                  <w:t xml:space="preserve">   </w:t>
                </w:r>
              </w:p>
            </w:tc>
          </w:sdtContent>
        </w:sdt>
        <w:sdt>
          <w:sdtPr>
            <w:rPr>
              <w:lang w:eastAsia="en-CA"/>
            </w:rPr>
            <w:id w:val="441889987"/>
            <w:placeholder>
              <w:docPart w:val="D6A6834C460F454C8C14600A27E9E88F"/>
            </w:placeholder>
          </w:sdtPr>
          <w:sdtContent>
            <w:tc>
              <w:tcPr>
                <w:tcW w:w="1417" w:type="dxa"/>
                <w:shd w:val="clear" w:color="auto" w:fill="F2F2F2" w:themeFill="background1" w:themeFillShade="F2"/>
                <w:vAlign w:val="center"/>
              </w:tcPr>
              <w:p w14:paraId="65A03E04" w14:textId="77777777" w:rsidR="008C3A55" w:rsidRPr="00814B85" w:rsidRDefault="008C3A55" w:rsidP="00677FC3">
                <w:pPr>
                  <w:rPr>
                    <w:lang w:eastAsia="en-CA"/>
                  </w:rPr>
                </w:pPr>
                <w:r w:rsidRPr="00814B85">
                  <w:rPr>
                    <w:lang w:eastAsia="en-CA"/>
                  </w:rPr>
                  <w:t xml:space="preserve"> </w:t>
                </w:r>
              </w:p>
            </w:tc>
          </w:sdtContent>
        </w:sdt>
        <w:sdt>
          <w:sdtPr>
            <w:rPr>
              <w:lang w:eastAsia="en-CA"/>
            </w:rPr>
            <w:id w:val="539326281"/>
            <w:placeholder>
              <w:docPart w:val="5BF6ECF855D4484485A51A93757FA6B3"/>
            </w:placeholder>
          </w:sdtPr>
          <w:sdtContent>
            <w:tc>
              <w:tcPr>
                <w:tcW w:w="1276" w:type="dxa"/>
                <w:shd w:val="clear" w:color="auto" w:fill="F2F2F2" w:themeFill="background1" w:themeFillShade="F2"/>
                <w:vAlign w:val="center"/>
              </w:tcPr>
              <w:p w14:paraId="4F780594" w14:textId="77777777" w:rsidR="008C3A55" w:rsidRPr="00814B85" w:rsidRDefault="008C3A55" w:rsidP="00677FC3">
                <w:pPr>
                  <w:rPr>
                    <w:lang w:eastAsia="en-CA"/>
                  </w:rPr>
                </w:pPr>
                <w:r w:rsidRPr="00814B85">
                  <w:rPr>
                    <w:lang w:eastAsia="en-CA"/>
                  </w:rPr>
                  <w:t xml:space="preserve"> </w:t>
                </w:r>
              </w:p>
            </w:tc>
          </w:sdtContent>
        </w:sdt>
        <w:sdt>
          <w:sdtPr>
            <w:rPr>
              <w:lang w:eastAsia="en-CA"/>
            </w:rPr>
            <w:id w:val="-1660305132"/>
            <w:placeholder>
              <w:docPart w:val="90270AD36DF14FEFB111F70D7D12A950"/>
            </w:placeholder>
          </w:sdtPr>
          <w:sdtContent>
            <w:tc>
              <w:tcPr>
                <w:tcW w:w="2551" w:type="dxa"/>
                <w:shd w:val="clear" w:color="auto" w:fill="F2F2F2" w:themeFill="background1" w:themeFillShade="F2"/>
                <w:vAlign w:val="center"/>
              </w:tcPr>
              <w:p w14:paraId="4A7AEEB5"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2028602065"/>
            <w:placeholder>
              <w:docPart w:val="2BBEA68F35744C2A8BACB66BAEE3D15D"/>
            </w:placeholder>
          </w:sdtPr>
          <w:sdtContent>
            <w:tc>
              <w:tcPr>
                <w:tcW w:w="2488" w:type="dxa"/>
                <w:shd w:val="clear" w:color="auto" w:fill="F2F2F2" w:themeFill="background1" w:themeFillShade="F2"/>
                <w:vAlign w:val="center"/>
              </w:tcPr>
              <w:p w14:paraId="69247DD4" w14:textId="77777777" w:rsidR="008C3A55" w:rsidRPr="00814B85" w:rsidRDefault="008C3A55" w:rsidP="00677FC3">
                <w:pPr>
                  <w:rPr>
                    <w:lang w:eastAsia="en-CA"/>
                  </w:rPr>
                </w:pPr>
                <w:r w:rsidRPr="00814B85">
                  <w:rPr>
                    <w:lang w:eastAsia="en-CA"/>
                  </w:rPr>
                  <w:t xml:space="preserve"> </w:t>
                </w:r>
              </w:p>
            </w:tc>
          </w:sdtContent>
        </w:sdt>
      </w:tr>
      <w:tr w:rsidR="008C3A55" w14:paraId="39C83702" w14:textId="77777777" w:rsidTr="00677FC3">
        <w:sdt>
          <w:sdtPr>
            <w:rPr>
              <w:lang w:eastAsia="en-CA"/>
            </w:rPr>
            <w:id w:val="1778911284"/>
            <w:placeholder>
              <w:docPart w:val="0CDEF2EF2A8A4753A8B11B4B5653E398"/>
            </w:placeholder>
          </w:sdtPr>
          <w:sdtContent>
            <w:tc>
              <w:tcPr>
                <w:tcW w:w="704" w:type="dxa"/>
                <w:shd w:val="clear" w:color="auto" w:fill="F2F2F2" w:themeFill="background1" w:themeFillShade="F2"/>
                <w:vAlign w:val="center"/>
              </w:tcPr>
              <w:p w14:paraId="5C7DFA71" w14:textId="77777777" w:rsidR="008C3A55" w:rsidRDefault="008C3A55" w:rsidP="00677FC3">
                <w:r w:rsidRPr="00814B85">
                  <w:rPr>
                    <w:lang w:eastAsia="en-CA"/>
                  </w:rPr>
                  <w:t xml:space="preserve"> </w:t>
                </w:r>
              </w:p>
            </w:tc>
          </w:sdtContent>
        </w:sdt>
        <w:sdt>
          <w:sdtPr>
            <w:rPr>
              <w:lang w:eastAsia="en-CA"/>
            </w:rPr>
            <w:id w:val="-1163388536"/>
            <w:placeholder>
              <w:docPart w:val="3579681565C34BC0802FD0D7F26227EA"/>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67FDB018" w14:textId="77777777" w:rsidR="008C3A55" w:rsidRPr="00814B85" w:rsidRDefault="008C3A55" w:rsidP="00677FC3">
                <w:pPr>
                  <w:rPr>
                    <w:lang w:eastAsia="en-CA"/>
                  </w:rPr>
                </w:pPr>
                <w:r w:rsidRPr="00814B85">
                  <w:rPr>
                    <w:lang w:eastAsia="en-CA"/>
                  </w:rPr>
                  <w:t xml:space="preserve">   </w:t>
                </w:r>
              </w:p>
            </w:tc>
          </w:sdtContent>
        </w:sdt>
        <w:sdt>
          <w:sdtPr>
            <w:rPr>
              <w:lang w:eastAsia="en-CA"/>
            </w:rPr>
            <w:id w:val="-1368825442"/>
            <w:placeholder>
              <w:docPart w:val="33C9B4EAF91A4458B0B0FE95A781E767"/>
            </w:placeholder>
          </w:sdtPr>
          <w:sdtContent>
            <w:tc>
              <w:tcPr>
                <w:tcW w:w="1842" w:type="dxa"/>
                <w:shd w:val="clear" w:color="auto" w:fill="F2F2F2" w:themeFill="background1" w:themeFillShade="F2"/>
                <w:vAlign w:val="center"/>
              </w:tcPr>
              <w:p w14:paraId="0A5969E8" w14:textId="77777777" w:rsidR="008C3A55" w:rsidRDefault="008C3A55" w:rsidP="00677FC3">
                <w:r w:rsidRPr="00814B85">
                  <w:rPr>
                    <w:lang w:eastAsia="en-CA"/>
                  </w:rPr>
                  <w:t xml:space="preserve"> </w:t>
                </w:r>
              </w:p>
            </w:tc>
          </w:sdtContent>
        </w:sdt>
        <w:sdt>
          <w:sdtPr>
            <w:rPr>
              <w:lang w:eastAsia="en-CA"/>
            </w:rPr>
            <w:id w:val="-1644876119"/>
            <w:placeholder>
              <w:docPart w:val="4BAD3C42179D4D5EBE92BA54C2FD043E"/>
            </w:placeholder>
          </w:sdtPr>
          <w:sdtContent>
            <w:tc>
              <w:tcPr>
                <w:tcW w:w="2268" w:type="dxa"/>
                <w:shd w:val="clear" w:color="auto" w:fill="F2F2F2" w:themeFill="background1" w:themeFillShade="F2"/>
                <w:vAlign w:val="center"/>
              </w:tcPr>
              <w:p w14:paraId="23408CF3" w14:textId="77777777" w:rsidR="008C3A55" w:rsidRDefault="008C3A55" w:rsidP="00677FC3">
                <w:r w:rsidRPr="00814B85">
                  <w:rPr>
                    <w:lang w:eastAsia="en-CA"/>
                  </w:rPr>
                  <w:t xml:space="preserve"> </w:t>
                </w:r>
              </w:p>
            </w:tc>
          </w:sdtContent>
        </w:sdt>
        <w:sdt>
          <w:sdtPr>
            <w:rPr>
              <w:lang w:eastAsia="en-CA"/>
            </w:rPr>
            <w:id w:val="1132751961"/>
            <w:placeholder>
              <w:docPart w:val="F30FAF37B7884CC1A89237280ED00AA8"/>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7E6C0B6F" w14:textId="77777777" w:rsidR="008C3A55" w:rsidRDefault="008C3A55" w:rsidP="00677FC3">
                <w:r w:rsidRPr="00814B85">
                  <w:rPr>
                    <w:lang w:eastAsia="en-CA"/>
                  </w:rPr>
                  <w:t xml:space="preserve">   </w:t>
                </w:r>
              </w:p>
            </w:tc>
          </w:sdtContent>
        </w:sdt>
        <w:sdt>
          <w:sdtPr>
            <w:rPr>
              <w:lang w:eastAsia="en-CA"/>
            </w:rPr>
            <w:id w:val="1788310108"/>
            <w:placeholder>
              <w:docPart w:val="51F2D255BAD845918F7B9AB212605EF0"/>
            </w:placeholder>
          </w:sdtPr>
          <w:sdtContent>
            <w:tc>
              <w:tcPr>
                <w:tcW w:w="1417" w:type="dxa"/>
                <w:shd w:val="clear" w:color="auto" w:fill="F2F2F2" w:themeFill="background1" w:themeFillShade="F2"/>
                <w:vAlign w:val="center"/>
              </w:tcPr>
              <w:p w14:paraId="11FF9444" w14:textId="77777777" w:rsidR="008C3A55" w:rsidRPr="00814B85" w:rsidRDefault="008C3A55" w:rsidP="00677FC3">
                <w:pPr>
                  <w:rPr>
                    <w:lang w:eastAsia="en-CA"/>
                  </w:rPr>
                </w:pPr>
                <w:r w:rsidRPr="00814B85">
                  <w:rPr>
                    <w:lang w:eastAsia="en-CA"/>
                  </w:rPr>
                  <w:t xml:space="preserve"> </w:t>
                </w:r>
              </w:p>
            </w:tc>
          </w:sdtContent>
        </w:sdt>
        <w:sdt>
          <w:sdtPr>
            <w:rPr>
              <w:lang w:eastAsia="en-CA"/>
            </w:rPr>
            <w:id w:val="-896437478"/>
            <w:placeholder>
              <w:docPart w:val="149E4EBFA90548C7B5508B20798C6341"/>
            </w:placeholder>
          </w:sdtPr>
          <w:sdtContent>
            <w:tc>
              <w:tcPr>
                <w:tcW w:w="1276" w:type="dxa"/>
                <w:shd w:val="clear" w:color="auto" w:fill="F2F2F2" w:themeFill="background1" w:themeFillShade="F2"/>
                <w:vAlign w:val="center"/>
              </w:tcPr>
              <w:p w14:paraId="14E7C0C2" w14:textId="77777777" w:rsidR="008C3A55" w:rsidRPr="00814B85" w:rsidRDefault="008C3A55" w:rsidP="00677FC3">
                <w:pPr>
                  <w:rPr>
                    <w:lang w:eastAsia="en-CA"/>
                  </w:rPr>
                </w:pPr>
                <w:r w:rsidRPr="00814B85">
                  <w:rPr>
                    <w:lang w:eastAsia="en-CA"/>
                  </w:rPr>
                  <w:t xml:space="preserve"> </w:t>
                </w:r>
              </w:p>
            </w:tc>
          </w:sdtContent>
        </w:sdt>
        <w:sdt>
          <w:sdtPr>
            <w:rPr>
              <w:lang w:eastAsia="en-CA"/>
            </w:rPr>
            <w:id w:val="-556087442"/>
            <w:placeholder>
              <w:docPart w:val="FD0C12EE8D744CB3B1C1EF3B9F0B7714"/>
            </w:placeholder>
          </w:sdtPr>
          <w:sdtContent>
            <w:tc>
              <w:tcPr>
                <w:tcW w:w="2551" w:type="dxa"/>
                <w:shd w:val="clear" w:color="auto" w:fill="F2F2F2" w:themeFill="background1" w:themeFillShade="F2"/>
                <w:vAlign w:val="center"/>
              </w:tcPr>
              <w:p w14:paraId="19DA93F7"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1786957790"/>
            <w:placeholder>
              <w:docPart w:val="D513990C74304BECA6FF9828CE48313F"/>
            </w:placeholder>
          </w:sdtPr>
          <w:sdtContent>
            <w:tc>
              <w:tcPr>
                <w:tcW w:w="2488" w:type="dxa"/>
                <w:shd w:val="clear" w:color="auto" w:fill="F2F2F2" w:themeFill="background1" w:themeFillShade="F2"/>
                <w:vAlign w:val="center"/>
              </w:tcPr>
              <w:p w14:paraId="716B3B20" w14:textId="77777777" w:rsidR="008C3A55" w:rsidRPr="00814B85" w:rsidRDefault="008C3A55" w:rsidP="00677FC3">
                <w:pPr>
                  <w:rPr>
                    <w:lang w:eastAsia="en-CA"/>
                  </w:rPr>
                </w:pPr>
                <w:r w:rsidRPr="00814B85">
                  <w:rPr>
                    <w:lang w:eastAsia="en-CA"/>
                  </w:rPr>
                  <w:t xml:space="preserve"> </w:t>
                </w:r>
              </w:p>
            </w:tc>
          </w:sdtContent>
        </w:sdt>
      </w:tr>
      <w:tr w:rsidR="008C3A55" w14:paraId="3886565E" w14:textId="77777777" w:rsidTr="00677FC3">
        <w:sdt>
          <w:sdtPr>
            <w:rPr>
              <w:lang w:eastAsia="en-CA"/>
            </w:rPr>
            <w:id w:val="-178278019"/>
            <w:placeholder>
              <w:docPart w:val="863D6DAE44054313AD365C3BE548A0E8"/>
            </w:placeholder>
          </w:sdtPr>
          <w:sdtContent>
            <w:tc>
              <w:tcPr>
                <w:tcW w:w="704" w:type="dxa"/>
                <w:shd w:val="clear" w:color="auto" w:fill="F2F2F2" w:themeFill="background1" w:themeFillShade="F2"/>
                <w:vAlign w:val="center"/>
              </w:tcPr>
              <w:p w14:paraId="50F30F48" w14:textId="77777777" w:rsidR="008C3A55" w:rsidRDefault="008C3A55" w:rsidP="00677FC3">
                <w:r w:rsidRPr="00814B85">
                  <w:rPr>
                    <w:lang w:eastAsia="en-CA"/>
                  </w:rPr>
                  <w:t xml:space="preserve"> </w:t>
                </w:r>
              </w:p>
            </w:tc>
          </w:sdtContent>
        </w:sdt>
        <w:sdt>
          <w:sdtPr>
            <w:rPr>
              <w:lang w:eastAsia="en-CA"/>
            </w:rPr>
            <w:id w:val="-1775467109"/>
            <w:placeholder>
              <w:docPart w:val="E8748F5C68F64B8C9202CF4CD7FA21E7"/>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179E28E8" w14:textId="77777777" w:rsidR="008C3A55" w:rsidRPr="00814B85" w:rsidRDefault="008C3A55" w:rsidP="00677FC3">
                <w:pPr>
                  <w:rPr>
                    <w:lang w:eastAsia="en-CA"/>
                  </w:rPr>
                </w:pPr>
                <w:r w:rsidRPr="00814B85">
                  <w:rPr>
                    <w:lang w:eastAsia="en-CA"/>
                  </w:rPr>
                  <w:t xml:space="preserve">   </w:t>
                </w:r>
              </w:p>
            </w:tc>
          </w:sdtContent>
        </w:sdt>
        <w:sdt>
          <w:sdtPr>
            <w:rPr>
              <w:lang w:eastAsia="en-CA"/>
            </w:rPr>
            <w:id w:val="-463279437"/>
            <w:placeholder>
              <w:docPart w:val="C093B73E5FF04739902DD1261287D713"/>
            </w:placeholder>
          </w:sdtPr>
          <w:sdtContent>
            <w:tc>
              <w:tcPr>
                <w:tcW w:w="1842" w:type="dxa"/>
                <w:shd w:val="clear" w:color="auto" w:fill="F2F2F2" w:themeFill="background1" w:themeFillShade="F2"/>
                <w:vAlign w:val="center"/>
              </w:tcPr>
              <w:p w14:paraId="29940767" w14:textId="77777777" w:rsidR="008C3A55" w:rsidRDefault="008C3A55" w:rsidP="00677FC3">
                <w:r w:rsidRPr="00814B85">
                  <w:rPr>
                    <w:lang w:eastAsia="en-CA"/>
                  </w:rPr>
                  <w:t xml:space="preserve"> </w:t>
                </w:r>
              </w:p>
            </w:tc>
          </w:sdtContent>
        </w:sdt>
        <w:sdt>
          <w:sdtPr>
            <w:rPr>
              <w:lang w:eastAsia="en-CA"/>
            </w:rPr>
            <w:id w:val="-1173723502"/>
            <w:placeholder>
              <w:docPart w:val="1D21DC79F3DC4B69BA8E50C39D6BEA21"/>
            </w:placeholder>
          </w:sdtPr>
          <w:sdtContent>
            <w:tc>
              <w:tcPr>
                <w:tcW w:w="2268" w:type="dxa"/>
                <w:shd w:val="clear" w:color="auto" w:fill="F2F2F2" w:themeFill="background1" w:themeFillShade="F2"/>
                <w:vAlign w:val="center"/>
              </w:tcPr>
              <w:p w14:paraId="2EECB9F5" w14:textId="77777777" w:rsidR="008C3A55" w:rsidRDefault="008C3A55" w:rsidP="00677FC3">
                <w:r w:rsidRPr="00814B85">
                  <w:rPr>
                    <w:lang w:eastAsia="en-CA"/>
                  </w:rPr>
                  <w:t xml:space="preserve"> </w:t>
                </w:r>
              </w:p>
            </w:tc>
          </w:sdtContent>
        </w:sdt>
        <w:sdt>
          <w:sdtPr>
            <w:rPr>
              <w:lang w:eastAsia="en-CA"/>
            </w:rPr>
            <w:id w:val="-2082678288"/>
            <w:placeholder>
              <w:docPart w:val="748AD870D08C4C27B8D5B20FB8B8319F"/>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4AA6C70B" w14:textId="77777777" w:rsidR="008C3A55" w:rsidRDefault="008C3A55" w:rsidP="00677FC3">
                <w:r w:rsidRPr="00814B85">
                  <w:rPr>
                    <w:lang w:eastAsia="en-CA"/>
                  </w:rPr>
                  <w:t xml:space="preserve">   </w:t>
                </w:r>
              </w:p>
            </w:tc>
          </w:sdtContent>
        </w:sdt>
        <w:sdt>
          <w:sdtPr>
            <w:rPr>
              <w:lang w:eastAsia="en-CA"/>
            </w:rPr>
            <w:id w:val="-2007813147"/>
            <w:placeholder>
              <w:docPart w:val="BC709F57333C4146A26755A5D6E69875"/>
            </w:placeholder>
          </w:sdtPr>
          <w:sdtContent>
            <w:tc>
              <w:tcPr>
                <w:tcW w:w="1417" w:type="dxa"/>
                <w:shd w:val="clear" w:color="auto" w:fill="F2F2F2" w:themeFill="background1" w:themeFillShade="F2"/>
                <w:vAlign w:val="center"/>
              </w:tcPr>
              <w:p w14:paraId="7B2EBF11" w14:textId="77777777" w:rsidR="008C3A55" w:rsidRPr="00814B85" w:rsidRDefault="008C3A55" w:rsidP="00677FC3">
                <w:pPr>
                  <w:rPr>
                    <w:lang w:eastAsia="en-CA"/>
                  </w:rPr>
                </w:pPr>
                <w:r w:rsidRPr="00814B85">
                  <w:rPr>
                    <w:lang w:eastAsia="en-CA"/>
                  </w:rPr>
                  <w:t xml:space="preserve"> </w:t>
                </w:r>
              </w:p>
            </w:tc>
          </w:sdtContent>
        </w:sdt>
        <w:sdt>
          <w:sdtPr>
            <w:rPr>
              <w:lang w:eastAsia="en-CA"/>
            </w:rPr>
            <w:id w:val="-1770462422"/>
            <w:placeholder>
              <w:docPart w:val="540873FDB2854C0FB18B807B6CF44D30"/>
            </w:placeholder>
          </w:sdtPr>
          <w:sdtContent>
            <w:tc>
              <w:tcPr>
                <w:tcW w:w="1276" w:type="dxa"/>
                <w:shd w:val="clear" w:color="auto" w:fill="F2F2F2" w:themeFill="background1" w:themeFillShade="F2"/>
                <w:vAlign w:val="center"/>
              </w:tcPr>
              <w:p w14:paraId="4B64F9B8" w14:textId="77777777" w:rsidR="008C3A55" w:rsidRPr="00814B85" w:rsidRDefault="008C3A55" w:rsidP="00677FC3">
                <w:pPr>
                  <w:rPr>
                    <w:lang w:eastAsia="en-CA"/>
                  </w:rPr>
                </w:pPr>
                <w:r w:rsidRPr="00814B85">
                  <w:rPr>
                    <w:lang w:eastAsia="en-CA"/>
                  </w:rPr>
                  <w:t xml:space="preserve"> </w:t>
                </w:r>
              </w:p>
            </w:tc>
          </w:sdtContent>
        </w:sdt>
        <w:sdt>
          <w:sdtPr>
            <w:rPr>
              <w:lang w:eastAsia="en-CA"/>
            </w:rPr>
            <w:id w:val="570241972"/>
            <w:placeholder>
              <w:docPart w:val="E10055ED50C944BB9E95634E428E8C30"/>
            </w:placeholder>
          </w:sdtPr>
          <w:sdtContent>
            <w:tc>
              <w:tcPr>
                <w:tcW w:w="2551" w:type="dxa"/>
                <w:shd w:val="clear" w:color="auto" w:fill="F2F2F2" w:themeFill="background1" w:themeFillShade="F2"/>
                <w:vAlign w:val="center"/>
              </w:tcPr>
              <w:p w14:paraId="7BCCDC22"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2027154630"/>
            <w:placeholder>
              <w:docPart w:val="E5BECC7667A7430CB452DE23011E98E1"/>
            </w:placeholder>
          </w:sdtPr>
          <w:sdtContent>
            <w:tc>
              <w:tcPr>
                <w:tcW w:w="2488" w:type="dxa"/>
                <w:shd w:val="clear" w:color="auto" w:fill="F2F2F2" w:themeFill="background1" w:themeFillShade="F2"/>
                <w:vAlign w:val="center"/>
              </w:tcPr>
              <w:p w14:paraId="7D2611D0" w14:textId="77777777" w:rsidR="008C3A55" w:rsidRPr="00814B85" w:rsidRDefault="008C3A55" w:rsidP="00677FC3">
                <w:pPr>
                  <w:rPr>
                    <w:lang w:eastAsia="en-CA"/>
                  </w:rPr>
                </w:pPr>
                <w:r w:rsidRPr="00814B85">
                  <w:rPr>
                    <w:lang w:eastAsia="en-CA"/>
                  </w:rPr>
                  <w:t xml:space="preserve"> </w:t>
                </w:r>
              </w:p>
            </w:tc>
          </w:sdtContent>
        </w:sdt>
      </w:tr>
      <w:tr w:rsidR="008C3A55" w14:paraId="26690BEA" w14:textId="77777777" w:rsidTr="00677FC3">
        <w:sdt>
          <w:sdtPr>
            <w:rPr>
              <w:lang w:eastAsia="en-CA"/>
            </w:rPr>
            <w:id w:val="1179929933"/>
            <w:placeholder>
              <w:docPart w:val="6ABA61EB5F1D4AC0A48CBAB3DF4293D0"/>
            </w:placeholder>
          </w:sdtPr>
          <w:sdtContent>
            <w:tc>
              <w:tcPr>
                <w:tcW w:w="704" w:type="dxa"/>
                <w:shd w:val="clear" w:color="auto" w:fill="F2F2F2" w:themeFill="background1" w:themeFillShade="F2"/>
                <w:vAlign w:val="center"/>
              </w:tcPr>
              <w:p w14:paraId="14AC2D17" w14:textId="77777777" w:rsidR="008C3A55" w:rsidRDefault="008C3A55" w:rsidP="00677FC3">
                <w:r w:rsidRPr="00814B85">
                  <w:rPr>
                    <w:lang w:eastAsia="en-CA"/>
                  </w:rPr>
                  <w:t xml:space="preserve"> </w:t>
                </w:r>
              </w:p>
            </w:tc>
          </w:sdtContent>
        </w:sdt>
        <w:sdt>
          <w:sdtPr>
            <w:rPr>
              <w:lang w:eastAsia="en-CA"/>
            </w:rPr>
            <w:id w:val="458000817"/>
            <w:placeholder>
              <w:docPart w:val="431BDDC493454D89877C762E1B179136"/>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2C4A9623" w14:textId="77777777" w:rsidR="008C3A55" w:rsidRPr="00814B85" w:rsidRDefault="008C3A55" w:rsidP="00677FC3">
                <w:pPr>
                  <w:rPr>
                    <w:lang w:eastAsia="en-CA"/>
                  </w:rPr>
                </w:pPr>
                <w:r w:rsidRPr="00814B85">
                  <w:rPr>
                    <w:lang w:eastAsia="en-CA"/>
                  </w:rPr>
                  <w:t xml:space="preserve">   </w:t>
                </w:r>
              </w:p>
            </w:tc>
          </w:sdtContent>
        </w:sdt>
        <w:sdt>
          <w:sdtPr>
            <w:rPr>
              <w:lang w:eastAsia="en-CA"/>
            </w:rPr>
            <w:id w:val="-1128089202"/>
            <w:placeholder>
              <w:docPart w:val="E58A5E18259B472DB6E41631FAF0BBAE"/>
            </w:placeholder>
          </w:sdtPr>
          <w:sdtContent>
            <w:tc>
              <w:tcPr>
                <w:tcW w:w="1842" w:type="dxa"/>
                <w:shd w:val="clear" w:color="auto" w:fill="F2F2F2" w:themeFill="background1" w:themeFillShade="F2"/>
                <w:vAlign w:val="center"/>
              </w:tcPr>
              <w:p w14:paraId="446E7AD5" w14:textId="77777777" w:rsidR="008C3A55" w:rsidRDefault="008C3A55" w:rsidP="00677FC3">
                <w:r w:rsidRPr="00814B85">
                  <w:rPr>
                    <w:lang w:eastAsia="en-CA"/>
                  </w:rPr>
                  <w:t xml:space="preserve"> </w:t>
                </w:r>
              </w:p>
            </w:tc>
          </w:sdtContent>
        </w:sdt>
        <w:sdt>
          <w:sdtPr>
            <w:rPr>
              <w:lang w:eastAsia="en-CA"/>
            </w:rPr>
            <w:id w:val="-687608294"/>
            <w:placeholder>
              <w:docPart w:val="89FB6F61CEB949CEA9447A3EFBD8231C"/>
            </w:placeholder>
          </w:sdtPr>
          <w:sdtContent>
            <w:tc>
              <w:tcPr>
                <w:tcW w:w="2268" w:type="dxa"/>
                <w:shd w:val="clear" w:color="auto" w:fill="F2F2F2" w:themeFill="background1" w:themeFillShade="F2"/>
                <w:vAlign w:val="center"/>
              </w:tcPr>
              <w:p w14:paraId="5D6B071B" w14:textId="77777777" w:rsidR="008C3A55" w:rsidRDefault="008C3A55" w:rsidP="00677FC3">
                <w:r w:rsidRPr="00814B85">
                  <w:rPr>
                    <w:lang w:eastAsia="en-CA"/>
                  </w:rPr>
                  <w:t xml:space="preserve"> </w:t>
                </w:r>
              </w:p>
            </w:tc>
          </w:sdtContent>
        </w:sdt>
        <w:sdt>
          <w:sdtPr>
            <w:rPr>
              <w:lang w:eastAsia="en-CA"/>
            </w:rPr>
            <w:id w:val="-801848581"/>
            <w:placeholder>
              <w:docPart w:val="E2CBAAD015F449BE8A914CC85383F7E4"/>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6DFC8CD1" w14:textId="77777777" w:rsidR="008C3A55" w:rsidRDefault="008C3A55" w:rsidP="00677FC3">
                <w:r w:rsidRPr="00814B85">
                  <w:rPr>
                    <w:lang w:eastAsia="en-CA"/>
                  </w:rPr>
                  <w:t xml:space="preserve">   </w:t>
                </w:r>
              </w:p>
            </w:tc>
          </w:sdtContent>
        </w:sdt>
        <w:sdt>
          <w:sdtPr>
            <w:rPr>
              <w:lang w:eastAsia="en-CA"/>
            </w:rPr>
            <w:id w:val="-906306488"/>
            <w:placeholder>
              <w:docPart w:val="C3A90D043BAA4CE795989F6B05633483"/>
            </w:placeholder>
          </w:sdtPr>
          <w:sdtContent>
            <w:tc>
              <w:tcPr>
                <w:tcW w:w="1417" w:type="dxa"/>
                <w:shd w:val="clear" w:color="auto" w:fill="F2F2F2" w:themeFill="background1" w:themeFillShade="F2"/>
                <w:vAlign w:val="center"/>
              </w:tcPr>
              <w:p w14:paraId="0CB3315A" w14:textId="77777777" w:rsidR="008C3A55" w:rsidRPr="00814B85" w:rsidRDefault="008C3A55" w:rsidP="00677FC3">
                <w:pPr>
                  <w:rPr>
                    <w:lang w:eastAsia="en-CA"/>
                  </w:rPr>
                </w:pPr>
                <w:r w:rsidRPr="00814B85">
                  <w:rPr>
                    <w:lang w:eastAsia="en-CA"/>
                  </w:rPr>
                  <w:t xml:space="preserve"> </w:t>
                </w:r>
              </w:p>
            </w:tc>
          </w:sdtContent>
        </w:sdt>
        <w:sdt>
          <w:sdtPr>
            <w:rPr>
              <w:lang w:eastAsia="en-CA"/>
            </w:rPr>
            <w:id w:val="417831747"/>
            <w:placeholder>
              <w:docPart w:val="A81FEE7F36914302AB6231ABDA3345ED"/>
            </w:placeholder>
          </w:sdtPr>
          <w:sdtContent>
            <w:tc>
              <w:tcPr>
                <w:tcW w:w="1276" w:type="dxa"/>
                <w:shd w:val="clear" w:color="auto" w:fill="F2F2F2" w:themeFill="background1" w:themeFillShade="F2"/>
                <w:vAlign w:val="center"/>
              </w:tcPr>
              <w:p w14:paraId="51791440" w14:textId="77777777" w:rsidR="008C3A55" w:rsidRPr="00814B85" w:rsidRDefault="008C3A55" w:rsidP="00677FC3">
                <w:pPr>
                  <w:rPr>
                    <w:lang w:eastAsia="en-CA"/>
                  </w:rPr>
                </w:pPr>
                <w:r w:rsidRPr="00814B85">
                  <w:rPr>
                    <w:lang w:eastAsia="en-CA"/>
                  </w:rPr>
                  <w:t xml:space="preserve"> </w:t>
                </w:r>
              </w:p>
            </w:tc>
          </w:sdtContent>
        </w:sdt>
        <w:sdt>
          <w:sdtPr>
            <w:rPr>
              <w:lang w:eastAsia="en-CA"/>
            </w:rPr>
            <w:id w:val="567233806"/>
            <w:placeholder>
              <w:docPart w:val="DC3CD2E24C2448969D84EBB8F77A2E66"/>
            </w:placeholder>
          </w:sdtPr>
          <w:sdtContent>
            <w:tc>
              <w:tcPr>
                <w:tcW w:w="2551" w:type="dxa"/>
                <w:shd w:val="clear" w:color="auto" w:fill="F2F2F2" w:themeFill="background1" w:themeFillShade="F2"/>
                <w:vAlign w:val="center"/>
              </w:tcPr>
              <w:p w14:paraId="2D0AAAD3"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988024628"/>
            <w:placeholder>
              <w:docPart w:val="DBA75D1B5BBA4043B2918DB3B2D116E0"/>
            </w:placeholder>
          </w:sdtPr>
          <w:sdtContent>
            <w:tc>
              <w:tcPr>
                <w:tcW w:w="2488" w:type="dxa"/>
                <w:shd w:val="clear" w:color="auto" w:fill="F2F2F2" w:themeFill="background1" w:themeFillShade="F2"/>
                <w:vAlign w:val="center"/>
              </w:tcPr>
              <w:p w14:paraId="0D4836C0" w14:textId="77777777" w:rsidR="008C3A55" w:rsidRPr="00814B85" w:rsidRDefault="008C3A55" w:rsidP="00677FC3">
                <w:pPr>
                  <w:rPr>
                    <w:lang w:eastAsia="en-CA"/>
                  </w:rPr>
                </w:pPr>
                <w:r w:rsidRPr="00814B85">
                  <w:rPr>
                    <w:lang w:eastAsia="en-CA"/>
                  </w:rPr>
                  <w:t xml:space="preserve"> </w:t>
                </w:r>
              </w:p>
            </w:tc>
          </w:sdtContent>
        </w:sdt>
      </w:tr>
      <w:tr w:rsidR="008C3A55" w14:paraId="5791F3A3" w14:textId="77777777" w:rsidTr="00677FC3">
        <w:sdt>
          <w:sdtPr>
            <w:rPr>
              <w:lang w:eastAsia="en-CA"/>
            </w:rPr>
            <w:id w:val="-1306465794"/>
            <w:placeholder>
              <w:docPart w:val="4D4A48FCA7A747338300CCFC50E4C93D"/>
            </w:placeholder>
          </w:sdtPr>
          <w:sdtContent>
            <w:tc>
              <w:tcPr>
                <w:tcW w:w="704" w:type="dxa"/>
                <w:shd w:val="clear" w:color="auto" w:fill="F2F2F2" w:themeFill="background1" w:themeFillShade="F2"/>
                <w:vAlign w:val="center"/>
              </w:tcPr>
              <w:p w14:paraId="26FAD146" w14:textId="77777777" w:rsidR="008C3A55" w:rsidRDefault="008C3A55" w:rsidP="00677FC3">
                <w:r w:rsidRPr="00814B85">
                  <w:rPr>
                    <w:lang w:eastAsia="en-CA"/>
                  </w:rPr>
                  <w:t xml:space="preserve"> </w:t>
                </w:r>
              </w:p>
            </w:tc>
          </w:sdtContent>
        </w:sdt>
        <w:sdt>
          <w:sdtPr>
            <w:rPr>
              <w:lang w:eastAsia="en-CA"/>
            </w:rPr>
            <w:id w:val="1696662490"/>
            <w:placeholder>
              <w:docPart w:val="83F510F04E374CA0AB0AA55B70C1AE68"/>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7F3B25EB" w14:textId="77777777" w:rsidR="008C3A55" w:rsidRPr="00814B85" w:rsidRDefault="008C3A55" w:rsidP="00677FC3">
                <w:pPr>
                  <w:rPr>
                    <w:lang w:eastAsia="en-CA"/>
                  </w:rPr>
                </w:pPr>
                <w:r w:rsidRPr="00814B85">
                  <w:rPr>
                    <w:lang w:eastAsia="en-CA"/>
                  </w:rPr>
                  <w:t xml:space="preserve">   </w:t>
                </w:r>
              </w:p>
            </w:tc>
          </w:sdtContent>
        </w:sdt>
        <w:sdt>
          <w:sdtPr>
            <w:rPr>
              <w:lang w:eastAsia="en-CA"/>
            </w:rPr>
            <w:id w:val="455687178"/>
            <w:placeholder>
              <w:docPart w:val="DF67ED2D9BEC4C8C9E7AB7312BE6E800"/>
            </w:placeholder>
          </w:sdtPr>
          <w:sdtContent>
            <w:tc>
              <w:tcPr>
                <w:tcW w:w="1842" w:type="dxa"/>
                <w:shd w:val="clear" w:color="auto" w:fill="F2F2F2" w:themeFill="background1" w:themeFillShade="F2"/>
                <w:vAlign w:val="center"/>
              </w:tcPr>
              <w:p w14:paraId="1B2AB11E" w14:textId="77777777" w:rsidR="008C3A55" w:rsidRDefault="008C3A55" w:rsidP="00677FC3">
                <w:r w:rsidRPr="00814B85">
                  <w:rPr>
                    <w:lang w:eastAsia="en-CA"/>
                  </w:rPr>
                  <w:t xml:space="preserve"> </w:t>
                </w:r>
              </w:p>
            </w:tc>
          </w:sdtContent>
        </w:sdt>
        <w:sdt>
          <w:sdtPr>
            <w:rPr>
              <w:lang w:eastAsia="en-CA"/>
            </w:rPr>
            <w:id w:val="-173425410"/>
            <w:placeholder>
              <w:docPart w:val="DE99A61C52D4498DBDA2EF3D91B19B58"/>
            </w:placeholder>
          </w:sdtPr>
          <w:sdtContent>
            <w:tc>
              <w:tcPr>
                <w:tcW w:w="2268" w:type="dxa"/>
                <w:shd w:val="clear" w:color="auto" w:fill="F2F2F2" w:themeFill="background1" w:themeFillShade="F2"/>
                <w:vAlign w:val="center"/>
              </w:tcPr>
              <w:p w14:paraId="4FD99268" w14:textId="77777777" w:rsidR="008C3A55" w:rsidRDefault="008C3A55" w:rsidP="00677FC3">
                <w:r w:rsidRPr="00814B85">
                  <w:rPr>
                    <w:lang w:eastAsia="en-CA"/>
                  </w:rPr>
                  <w:t xml:space="preserve"> </w:t>
                </w:r>
              </w:p>
            </w:tc>
          </w:sdtContent>
        </w:sdt>
        <w:sdt>
          <w:sdtPr>
            <w:rPr>
              <w:lang w:eastAsia="en-CA"/>
            </w:rPr>
            <w:id w:val="1095673547"/>
            <w:placeholder>
              <w:docPart w:val="C86B0E3EC3894EF9ADEB2EBE55617A15"/>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68D276B2" w14:textId="77777777" w:rsidR="008C3A55" w:rsidRDefault="008C3A55" w:rsidP="00677FC3">
                <w:r w:rsidRPr="00814B85">
                  <w:rPr>
                    <w:lang w:eastAsia="en-CA"/>
                  </w:rPr>
                  <w:t xml:space="preserve">   </w:t>
                </w:r>
              </w:p>
            </w:tc>
          </w:sdtContent>
        </w:sdt>
        <w:sdt>
          <w:sdtPr>
            <w:rPr>
              <w:lang w:eastAsia="en-CA"/>
            </w:rPr>
            <w:id w:val="647568509"/>
            <w:placeholder>
              <w:docPart w:val="B07397CEB11A4AF190225C8DB7A5E3E9"/>
            </w:placeholder>
          </w:sdtPr>
          <w:sdtContent>
            <w:tc>
              <w:tcPr>
                <w:tcW w:w="1417" w:type="dxa"/>
                <w:shd w:val="clear" w:color="auto" w:fill="F2F2F2" w:themeFill="background1" w:themeFillShade="F2"/>
                <w:vAlign w:val="center"/>
              </w:tcPr>
              <w:p w14:paraId="6D207F7A" w14:textId="77777777" w:rsidR="008C3A55" w:rsidRPr="00814B85" w:rsidRDefault="008C3A55" w:rsidP="00677FC3">
                <w:pPr>
                  <w:rPr>
                    <w:lang w:eastAsia="en-CA"/>
                  </w:rPr>
                </w:pPr>
                <w:r w:rsidRPr="00814B85">
                  <w:rPr>
                    <w:lang w:eastAsia="en-CA"/>
                  </w:rPr>
                  <w:t xml:space="preserve"> </w:t>
                </w:r>
              </w:p>
            </w:tc>
          </w:sdtContent>
        </w:sdt>
        <w:sdt>
          <w:sdtPr>
            <w:rPr>
              <w:lang w:eastAsia="en-CA"/>
            </w:rPr>
            <w:id w:val="27768141"/>
            <w:placeholder>
              <w:docPart w:val="05898AA659294FC6BA7A33ED2037C163"/>
            </w:placeholder>
          </w:sdtPr>
          <w:sdtContent>
            <w:tc>
              <w:tcPr>
                <w:tcW w:w="1276" w:type="dxa"/>
                <w:shd w:val="clear" w:color="auto" w:fill="F2F2F2" w:themeFill="background1" w:themeFillShade="F2"/>
                <w:vAlign w:val="center"/>
              </w:tcPr>
              <w:p w14:paraId="12C74BFB" w14:textId="77777777" w:rsidR="008C3A55" w:rsidRPr="00814B85" w:rsidRDefault="008C3A55" w:rsidP="00677FC3">
                <w:pPr>
                  <w:rPr>
                    <w:lang w:eastAsia="en-CA"/>
                  </w:rPr>
                </w:pPr>
                <w:r w:rsidRPr="00814B85">
                  <w:rPr>
                    <w:lang w:eastAsia="en-CA"/>
                  </w:rPr>
                  <w:t xml:space="preserve"> </w:t>
                </w:r>
              </w:p>
            </w:tc>
          </w:sdtContent>
        </w:sdt>
        <w:sdt>
          <w:sdtPr>
            <w:rPr>
              <w:lang w:eastAsia="en-CA"/>
            </w:rPr>
            <w:id w:val="1731111659"/>
            <w:placeholder>
              <w:docPart w:val="A410F97B03F1489CAACBA17F654CFDD8"/>
            </w:placeholder>
          </w:sdtPr>
          <w:sdtContent>
            <w:tc>
              <w:tcPr>
                <w:tcW w:w="2551" w:type="dxa"/>
                <w:shd w:val="clear" w:color="auto" w:fill="F2F2F2" w:themeFill="background1" w:themeFillShade="F2"/>
                <w:vAlign w:val="center"/>
              </w:tcPr>
              <w:p w14:paraId="02BA9BF4"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1079244644"/>
            <w:placeholder>
              <w:docPart w:val="2E9421A63E3F418BBD8796AA0FD1E241"/>
            </w:placeholder>
          </w:sdtPr>
          <w:sdtContent>
            <w:tc>
              <w:tcPr>
                <w:tcW w:w="2488" w:type="dxa"/>
                <w:shd w:val="clear" w:color="auto" w:fill="F2F2F2" w:themeFill="background1" w:themeFillShade="F2"/>
                <w:vAlign w:val="center"/>
              </w:tcPr>
              <w:p w14:paraId="4BFD82DB" w14:textId="77777777" w:rsidR="008C3A55" w:rsidRPr="00814B85" w:rsidRDefault="008C3A55" w:rsidP="00677FC3">
                <w:pPr>
                  <w:rPr>
                    <w:lang w:eastAsia="en-CA"/>
                  </w:rPr>
                </w:pPr>
                <w:r w:rsidRPr="00814B85">
                  <w:rPr>
                    <w:lang w:eastAsia="en-CA"/>
                  </w:rPr>
                  <w:t xml:space="preserve"> </w:t>
                </w:r>
              </w:p>
            </w:tc>
          </w:sdtContent>
        </w:sdt>
      </w:tr>
      <w:tr w:rsidR="008C3A55" w14:paraId="7B7C78C9" w14:textId="77777777" w:rsidTr="00677FC3">
        <w:sdt>
          <w:sdtPr>
            <w:rPr>
              <w:lang w:eastAsia="en-CA"/>
            </w:rPr>
            <w:id w:val="-46835076"/>
            <w:placeholder>
              <w:docPart w:val="94D4CF868BE240BEA2E0B024FBE24D50"/>
            </w:placeholder>
          </w:sdtPr>
          <w:sdtContent>
            <w:tc>
              <w:tcPr>
                <w:tcW w:w="704" w:type="dxa"/>
                <w:shd w:val="clear" w:color="auto" w:fill="F2F2F2" w:themeFill="background1" w:themeFillShade="F2"/>
                <w:vAlign w:val="center"/>
              </w:tcPr>
              <w:p w14:paraId="153C8A29" w14:textId="77777777" w:rsidR="008C3A55" w:rsidRDefault="008C3A55" w:rsidP="00677FC3">
                <w:r w:rsidRPr="00814B85">
                  <w:rPr>
                    <w:lang w:eastAsia="en-CA"/>
                  </w:rPr>
                  <w:t xml:space="preserve"> </w:t>
                </w:r>
              </w:p>
            </w:tc>
          </w:sdtContent>
        </w:sdt>
        <w:sdt>
          <w:sdtPr>
            <w:rPr>
              <w:lang w:eastAsia="en-CA"/>
            </w:rPr>
            <w:id w:val="-989015295"/>
            <w:placeholder>
              <w:docPart w:val="6F7D06C4470E4661A52CF18361F288D8"/>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4E8D077B" w14:textId="77777777" w:rsidR="008C3A55" w:rsidRPr="00814B85" w:rsidRDefault="008C3A55" w:rsidP="00677FC3">
                <w:pPr>
                  <w:rPr>
                    <w:lang w:eastAsia="en-CA"/>
                  </w:rPr>
                </w:pPr>
                <w:r w:rsidRPr="00814B85">
                  <w:rPr>
                    <w:lang w:eastAsia="en-CA"/>
                  </w:rPr>
                  <w:t xml:space="preserve">   </w:t>
                </w:r>
              </w:p>
            </w:tc>
          </w:sdtContent>
        </w:sdt>
        <w:sdt>
          <w:sdtPr>
            <w:rPr>
              <w:lang w:eastAsia="en-CA"/>
            </w:rPr>
            <w:id w:val="-404688471"/>
            <w:placeholder>
              <w:docPart w:val="557FB3F794FF428792F8E0666B75C716"/>
            </w:placeholder>
          </w:sdtPr>
          <w:sdtContent>
            <w:tc>
              <w:tcPr>
                <w:tcW w:w="1842" w:type="dxa"/>
                <w:shd w:val="clear" w:color="auto" w:fill="F2F2F2" w:themeFill="background1" w:themeFillShade="F2"/>
                <w:vAlign w:val="center"/>
              </w:tcPr>
              <w:p w14:paraId="1364E98E" w14:textId="77777777" w:rsidR="008C3A55" w:rsidRDefault="008C3A55" w:rsidP="00677FC3">
                <w:r w:rsidRPr="00814B85">
                  <w:rPr>
                    <w:lang w:eastAsia="en-CA"/>
                  </w:rPr>
                  <w:t xml:space="preserve"> </w:t>
                </w:r>
              </w:p>
            </w:tc>
          </w:sdtContent>
        </w:sdt>
        <w:sdt>
          <w:sdtPr>
            <w:rPr>
              <w:lang w:eastAsia="en-CA"/>
            </w:rPr>
            <w:id w:val="946124075"/>
            <w:placeholder>
              <w:docPart w:val="45A7A74764534619834E46A5EAEA4453"/>
            </w:placeholder>
          </w:sdtPr>
          <w:sdtContent>
            <w:tc>
              <w:tcPr>
                <w:tcW w:w="2268" w:type="dxa"/>
                <w:shd w:val="clear" w:color="auto" w:fill="F2F2F2" w:themeFill="background1" w:themeFillShade="F2"/>
                <w:vAlign w:val="center"/>
              </w:tcPr>
              <w:p w14:paraId="2160A755" w14:textId="77777777" w:rsidR="008C3A55" w:rsidRDefault="008C3A55" w:rsidP="00677FC3">
                <w:r w:rsidRPr="00814B85">
                  <w:rPr>
                    <w:lang w:eastAsia="en-CA"/>
                  </w:rPr>
                  <w:t xml:space="preserve"> </w:t>
                </w:r>
              </w:p>
            </w:tc>
          </w:sdtContent>
        </w:sdt>
        <w:sdt>
          <w:sdtPr>
            <w:rPr>
              <w:lang w:eastAsia="en-CA"/>
            </w:rPr>
            <w:id w:val="-2077509563"/>
            <w:placeholder>
              <w:docPart w:val="99256C2DF5964A9EA693F6CF964EE76E"/>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14002AF1" w14:textId="77777777" w:rsidR="008C3A55" w:rsidRDefault="008C3A55" w:rsidP="00677FC3">
                <w:r w:rsidRPr="00814B85">
                  <w:rPr>
                    <w:lang w:eastAsia="en-CA"/>
                  </w:rPr>
                  <w:t xml:space="preserve">   </w:t>
                </w:r>
              </w:p>
            </w:tc>
          </w:sdtContent>
        </w:sdt>
        <w:sdt>
          <w:sdtPr>
            <w:rPr>
              <w:lang w:eastAsia="en-CA"/>
            </w:rPr>
            <w:id w:val="-1673173251"/>
            <w:placeholder>
              <w:docPart w:val="49E878FDF0F14CBD8BCA55C75CB02C58"/>
            </w:placeholder>
          </w:sdtPr>
          <w:sdtContent>
            <w:tc>
              <w:tcPr>
                <w:tcW w:w="1417" w:type="dxa"/>
                <w:shd w:val="clear" w:color="auto" w:fill="F2F2F2" w:themeFill="background1" w:themeFillShade="F2"/>
                <w:vAlign w:val="center"/>
              </w:tcPr>
              <w:p w14:paraId="657C28D4" w14:textId="77777777" w:rsidR="008C3A55" w:rsidRPr="00814B85" w:rsidRDefault="008C3A55" w:rsidP="00677FC3">
                <w:pPr>
                  <w:rPr>
                    <w:lang w:eastAsia="en-CA"/>
                  </w:rPr>
                </w:pPr>
                <w:r w:rsidRPr="00814B85">
                  <w:rPr>
                    <w:lang w:eastAsia="en-CA"/>
                  </w:rPr>
                  <w:t xml:space="preserve"> </w:t>
                </w:r>
              </w:p>
            </w:tc>
          </w:sdtContent>
        </w:sdt>
        <w:sdt>
          <w:sdtPr>
            <w:rPr>
              <w:lang w:eastAsia="en-CA"/>
            </w:rPr>
            <w:id w:val="731353640"/>
            <w:placeholder>
              <w:docPart w:val="401C2B020BB34FC4AD05FBE8860ED952"/>
            </w:placeholder>
          </w:sdtPr>
          <w:sdtContent>
            <w:tc>
              <w:tcPr>
                <w:tcW w:w="1276" w:type="dxa"/>
                <w:shd w:val="clear" w:color="auto" w:fill="F2F2F2" w:themeFill="background1" w:themeFillShade="F2"/>
                <w:vAlign w:val="center"/>
              </w:tcPr>
              <w:p w14:paraId="67373F94" w14:textId="77777777" w:rsidR="008C3A55" w:rsidRPr="00814B85" w:rsidRDefault="008C3A55" w:rsidP="00677FC3">
                <w:pPr>
                  <w:rPr>
                    <w:lang w:eastAsia="en-CA"/>
                  </w:rPr>
                </w:pPr>
                <w:r w:rsidRPr="00814B85">
                  <w:rPr>
                    <w:lang w:eastAsia="en-CA"/>
                  </w:rPr>
                  <w:t xml:space="preserve"> </w:t>
                </w:r>
              </w:p>
            </w:tc>
          </w:sdtContent>
        </w:sdt>
        <w:sdt>
          <w:sdtPr>
            <w:rPr>
              <w:lang w:eastAsia="en-CA"/>
            </w:rPr>
            <w:id w:val="-679586071"/>
            <w:placeholder>
              <w:docPart w:val="9017491C77854DCDA9A5D7AB807CEDC0"/>
            </w:placeholder>
          </w:sdtPr>
          <w:sdtContent>
            <w:tc>
              <w:tcPr>
                <w:tcW w:w="2551" w:type="dxa"/>
                <w:shd w:val="clear" w:color="auto" w:fill="F2F2F2" w:themeFill="background1" w:themeFillShade="F2"/>
                <w:vAlign w:val="center"/>
              </w:tcPr>
              <w:p w14:paraId="4D8F068D"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1398674059"/>
            <w:placeholder>
              <w:docPart w:val="2D94609AE6154BD4A7729AB635C48267"/>
            </w:placeholder>
          </w:sdtPr>
          <w:sdtContent>
            <w:tc>
              <w:tcPr>
                <w:tcW w:w="2488" w:type="dxa"/>
                <w:shd w:val="clear" w:color="auto" w:fill="F2F2F2" w:themeFill="background1" w:themeFillShade="F2"/>
                <w:vAlign w:val="center"/>
              </w:tcPr>
              <w:p w14:paraId="02FB3DBF" w14:textId="77777777" w:rsidR="008C3A55" w:rsidRPr="00814B85" w:rsidRDefault="008C3A55" w:rsidP="00677FC3">
                <w:pPr>
                  <w:rPr>
                    <w:lang w:eastAsia="en-CA"/>
                  </w:rPr>
                </w:pPr>
                <w:r w:rsidRPr="00814B85">
                  <w:rPr>
                    <w:lang w:eastAsia="en-CA"/>
                  </w:rPr>
                  <w:t xml:space="preserve"> </w:t>
                </w:r>
              </w:p>
            </w:tc>
          </w:sdtContent>
        </w:sdt>
      </w:tr>
      <w:tr w:rsidR="008C3A55" w14:paraId="7E8764F8" w14:textId="77777777" w:rsidTr="00677FC3">
        <w:sdt>
          <w:sdtPr>
            <w:rPr>
              <w:lang w:eastAsia="en-CA"/>
            </w:rPr>
            <w:id w:val="1644391583"/>
            <w:placeholder>
              <w:docPart w:val="6C7FF59B306447CFBB62F03B371C4278"/>
            </w:placeholder>
          </w:sdtPr>
          <w:sdtContent>
            <w:tc>
              <w:tcPr>
                <w:tcW w:w="704" w:type="dxa"/>
                <w:shd w:val="clear" w:color="auto" w:fill="F2F2F2" w:themeFill="background1" w:themeFillShade="F2"/>
                <w:vAlign w:val="center"/>
              </w:tcPr>
              <w:p w14:paraId="7132C442" w14:textId="77777777" w:rsidR="008C3A55" w:rsidRDefault="008C3A55" w:rsidP="00677FC3">
                <w:r w:rsidRPr="00814B85">
                  <w:rPr>
                    <w:lang w:eastAsia="en-CA"/>
                  </w:rPr>
                  <w:t xml:space="preserve"> </w:t>
                </w:r>
              </w:p>
            </w:tc>
          </w:sdtContent>
        </w:sdt>
        <w:sdt>
          <w:sdtPr>
            <w:rPr>
              <w:lang w:eastAsia="en-CA"/>
            </w:rPr>
            <w:id w:val="-2123143013"/>
            <w:placeholder>
              <w:docPart w:val="DA2C2F479C5E439E9F773028572E48A7"/>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43A017E1" w14:textId="77777777" w:rsidR="008C3A55" w:rsidRPr="00814B85" w:rsidRDefault="008C3A55" w:rsidP="00677FC3">
                <w:pPr>
                  <w:rPr>
                    <w:lang w:eastAsia="en-CA"/>
                  </w:rPr>
                </w:pPr>
                <w:r w:rsidRPr="00814B85">
                  <w:rPr>
                    <w:lang w:eastAsia="en-CA"/>
                  </w:rPr>
                  <w:t xml:space="preserve">   </w:t>
                </w:r>
              </w:p>
            </w:tc>
          </w:sdtContent>
        </w:sdt>
        <w:sdt>
          <w:sdtPr>
            <w:rPr>
              <w:lang w:eastAsia="en-CA"/>
            </w:rPr>
            <w:id w:val="2058043640"/>
            <w:placeholder>
              <w:docPart w:val="7C6B7E6CC94D4886B6F2CA72B0007312"/>
            </w:placeholder>
          </w:sdtPr>
          <w:sdtContent>
            <w:tc>
              <w:tcPr>
                <w:tcW w:w="1842" w:type="dxa"/>
                <w:shd w:val="clear" w:color="auto" w:fill="F2F2F2" w:themeFill="background1" w:themeFillShade="F2"/>
                <w:vAlign w:val="center"/>
              </w:tcPr>
              <w:p w14:paraId="6FC0EEF9" w14:textId="77777777" w:rsidR="008C3A55" w:rsidRDefault="008C3A55" w:rsidP="00677FC3">
                <w:r w:rsidRPr="00814B85">
                  <w:rPr>
                    <w:lang w:eastAsia="en-CA"/>
                  </w:rPr>
                  <w:t xml:space="preserve"> </w:t>
                </w:r>
              </w:p>
            </w:tc>
          </w:sdtContent>
        </w:sdt>
        <w:sdt>
          <w:sdtPr>
            <w:rPr>
              <w:lang w:eastAsia="en-CA"/>
            </w:rPr>
            <w:id w:val="-1808549827"/>
            <w:placeholder>
              <w:docPart w:val="ED8F8F94D2A7485C9297DC422D5554F5"/>
            </w:placeholder>
          </w:sdtPr>
          <w:sdtContent>
            <w:tc>
              <w:tcPr>
                <w:tcW w:w="2268" w:type="dxa"/>
                <w:shd w:val="clear" w:color="auto" w:fill="F2F2F2" w:themeFill="background1" w:themeFillShade="F2"/>
                <w:vAlign w:val="center"/>
              </w:tcPr>
              <w:p w14:paraId="579CB74C" w14:textId="77777777" w:rsidR="008C3A55" w:rsidRDefault="008C3A55" w:rsidP="00677FC3">
                <w:r w:rsidRPr="00814B85">
                  <w:rPr>
                    <w:lang w:eastAsia="en-CA"/>
                  </w:rPr>
                  <w:t xml:space="preserve"> </w:t>
                </w:r>
              </w:p>
            </w:tc>
          </w:sdtContent>
        </w:sdt>
        <w:sdt>
          <w:sdtPr>
            <w:rPr>
              <w:lang w:eastAsia="en-CA"/>
            </w:rPr>
            <w:id w:val="119576717"/>
            <w:placeholder>
              <w:docPart w:val="B58D49C58619442AAD6D93466C03561E"/>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3230CDBB" w14:textId="77777777" w:rsidR="008C3A55" w:rsidRDefault="008C3A55" w:rsidP="00677FC3">
                <w:r w:rsidRPr="00814B85">
                  <w:rPr>
                    <w:lang w:eastAsia="en-CA"/>
                  </w:rPr>
                  <w:t xml:space="preserve">   </w:t>
                </w:r>
              </w:p>
            </w:tc>
          </w:sdtContent>
        </w:sdt>
        <w:sdt>
          <w:sdtPr>
            <w:rPr>
              <w:lang w:eastAsia="en-CA"/>
            </w:rPr>
            <w:id w:val="-172035347"/>
            <w:placeholder>
              <w:docPart w:val="B0F0CFB0F1F446B3AFF566CE7FB62295"/>
            </w:placeholder>
          </w:sdtPr>
          <w:sdtContent>
            <w:tc>
              <w:tcPr>
                <w:tcW w:w="1417" w:type="dxa"/>
                <w:shd w:val="clear" w:color="auto" w:fill="F2F2F2" w:themeFill="background1" w:themeFillShade="F2"/>
                <w:vAlign w:val="center"/>
              </w:tcPr>
              <w:p w14:paraId="155140B9" w14:textId="77777777" w:rsidR="008C3A55" w:rsidRPr="00814B85" w:rsidRDefault="008C3A55" w:rsidP="00677FC3">
                <w:pPr>
                  <w:rPr>
                    <w:lang w:eastAsia="en-CA"/>
                  </w:rPr>
                </w:pPr>
                <w:r w:rsidRPr="00814B85">
                  <w:rPr>
                    <w:lang w:eastAsia="en-CA"/>
                  </w:rPr>
                  <w:t xml:space="preserve"> </w:t>
                </w:r>
              </w:p>
            </w:tc>
          </w:sdtContent>
        </w:sdt>
        <w:sdt>
          <w:sdtPr>
            <w:rPr>
              <w:lang w:eastAsia="en-CA"/>
            </w:rPr>
            <w:id w:val="1915896897"/>
            <w:placeholder>
              <w:docPart w:val="B1C21168D9F84930869FEB3ADB6F2430"/>
            </w:placeholder>
          </w:sdtPr>
          <w:sdtContent>
            <w:tc>
              <w:tcPr>
                <w:tcW w:w="1276" w:type="dxa"/>
                <w:shd w:val="clear" w:color="auto" w:fill="F2F2F2" w:themeFill="background1" w:themeFillShade="F2"/>
                <w:vAlign w:val="center"/>
              </w:tcPr>
              <w:p w14:paraId="692CBF1D" w14:textId="77777777" w:rsidR="008C3A55" w:rsidRPr="00814B85" w:rsidRDefault="008C3A55" w:rsidP="00677FC3">
                <w:pPr>
                  <w:rPr>
                    <w:lang w:eastAsia="en-CA"/>
                  </w:rPr>
                </w:pPr>
                <w:r w:rsidRPr="00814B85">
                  <w:rPr>
                    <w:lang w:eastAsia="en-CA"/>
                  </w:rPr>
                  <w:t xml:space="preserve"> </w:t>
                </w:r>
              </w:p>
            </w:tc>
          </w:sdtContent>
        </w:sdt>
        <w:sdt>
          <w:sdtPr>
            <w:rPr>
              <w:lang w:eastAsia="en-CA"/>
            </w:rPr>
            <w:id w:val="-117991879"/>
            <w:placeholder>
              <w:docPart w:val="EFC8A35D3049403A955F33783108857C"/>
            </w:placeholder>
          </w:sdtPr>
          <w:sdtContent>
            <w:tc>
              <w:tcPr>
                <w:tcW w:w="2551" w:type="dxa"/>
                <w:shd w:val="clear" w:color="auto" w:fill="F2F2F2" w:themeFill="background1" w:themeFillShade="F2"/>
                <w:vAlign w:val="center"/>
              </w:tcPr>
              <w:p w14:paraId="74ACA76E"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111588451"/>
            <w:placeholder>
              <w:docPart w:val="5807254608D04476842EE7BD2959DDD2"/>
            </w:placeholder>
          </w:sdtPr>
          <w:sdtContent>
            <w:tc>
              <w:tcPr>
                <w:tcW w:w="2488" w:type="dxa"/>
                <w:shd w:val="clear" w:color="auto" w:fill="F2F2F2" w:themeFill="background1" w:themeFillShade="F2"/>
                <w:vAlign w:val="center"/>
              </w:tcPr>
              <w:p w14:paraId="1EA01662" w14:textId="77777777" w:rsidR="008C3A55" w:rsidRPr="00814B85" w:rsidRDefault="008C3A55" w:rsidP="00677FC3">
                <w:pPr>
                  <w:rPr>
                    <w:lang w:eastAsia="en-CA"/>
                  </w:rPr>
                </w:pPr>
                <w:r w:rsidRPr="00814B85">
                  <w:rPr>
                    <w:lang w:eastAsia="en-CA"/>
                  </w:rPr>
                  <w:t xml:space="preserve"> </w:t>
                </w:r>
              </w:p>
            </w:tc>
          </w:sdtContent>
        </w:sdt>
      </w:tr>
      <w:tr w:rsidR="008C3A55" w14:paraId="36E4CBBD" w14:textId="77777777" w:rsidTr="00677FC3">
        <w:sdt>
          <w:sdtPr>
            <w:rPr>
              <w:lang w:eastAsia="en-CA"/>
            </w:rPr>
            <w:id w:val="1249464423"/>
            <w:placeholder>
              <w:docPart w:val="7E787DF762EE4334AB37697745F8089C"/>
            </w:placeholder>
          </w:sdtPr>
          <w:sdtContent>
            <w:tc>
              <w:tcPr>
                <w:tcW w:w="704" w:type="dxa"/>
                <w:shd w:val="clear" w:color="auto" w:fill="F2F2F2" w:themeFill="background1" w:themeFillShade="F2"/>
                <w:vAlign w:val="center"/>
              </w:tcPr>
              <w:p w14:paraId="2B398737" w14:textId="77777777" w:rsidR="008C3A55" w:rsidRDefault="008C3A55" w:rsidP="00677FC3">
                <w:r w:rsidRPr="00814B85">
                  <w:rPr>
                    <w:lang w:eastAsia="en-CA"/>
                  </w:rPr>
                  <w:t xml:space="preserve"> </w:t>
                </w:r>
              </w:p>
            </w:tc>
          </w:sdtContent>
        </w:sdt>
        <w:sdt>
          <w:sdtPr>
            <w:rPr>
              <w:lang w:eastAsia="en-CA"/>
            </w:rPr>
            <w:id w:val="-1253127736"/>
            <w:placeholder>
              <w:docPart w:val="10083C8F62CE43FAAAA77CF660D75EF4"/>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59050C0A" w14:textId="77777777" w:rsidR="008C3A55" w:rsidRPr="00814B85" w:rsidRDefault="008C3A55" w:rsidP="00677FC3">
                <w:pPr>
                  <w:rPr>
                    <w:lang w:eastAsia="en-CA"/>
                  </w:rPr>
                </w:pPr>
                <w:r w:rsidRPr="00814B85">
                  <w:rPr>
                    <w:lang w:eastAsia="en-CA"/>
                  </w:rPr>
                  <w:t xml:space="preserve">   </w:t>
                </w:r>
              </w:p>
            </w:tc>
          </w:sdtContent>
        </w:sdt>
        <w:sdt>
          <w:sdtPr>
            <w:rPr>
              <w:lang w:eastAsia="en-CA"/>
            </w:rPr>
            <w:id w:val="-2071956894"/>
            <w:placeholder>
              <w:docPart w:val="730CC0303673498691964BE84D34641B"/>
            </w:placeholder>
          </w:sdtPr>
          <w:sdtContent>
            <w:tc>
              <w:tcPr>
                <w:tcW w:w="1842" w:type="dxa"/>
                <w:shd w:val="clear" w:color="auto" w:fill="F2F2F2" w:themeFill="background1" w:themeFillShade="F2"/>
                <w:vAlign w:val="center"/>
              </w:tcPr>
              <w:p w14:paraId="31ABCB47" w14:textId="77777777" w:rsidR="008C3A55" w:rsidRDefault="008C3A55" w:rsidP="00677FC3">
                <w:r w:rsidRPr="00814B85">
                  <w:rPr>
                    <w:lang w:eastAsia="en-CA"/>
                  </w:rPr>
                  <w:t xml:space="preserve"> </w:t>
                </w:r>
              </w:p>
            </w:tc>
          </w:sdtContent>
        </w:sdt>
        <w:sdt>
          <w:sdtPr>
            <w:rPr>
              <w:lang w:eastAsia="en-CA"/>
            </w:rPr>
            <w:id w:val="1181096414"/>
            <w:placeholder>
              <w:docPart w:val="294EAF0DC5DF484F9C5DE232773EEFF0"/>
            </w:placeholder>
          </w:sdtPr>
          <w:sdtContent>
            <w:tc>
              <w:tcPr>
                <w:tcW w:w="2268" w:type="dxa"/>
                <w:shd w:val="clear" w:color="auto" w:fill="F2F2F2" w:themeFill="background1" w:themeFillShade="F2"/>
                <w:vAlign w:val="center"/>
              </w:tcPr>
              <w:p w14:paraId="26A22EFF" w14:textId="77777777" w:rsidR="008C3A55" w:rsidRDefault="008C3A55" w:rsidP="00677FC3">
                <w:r w:rsidRPr="00814B85">
                  <w:rPr>
                    <w:lang w:eastAsia="en-CA"/>
                  </w:rPr>
                  <w:t xml:space="preserve"> </w:t>
                </w:r>
              </w:p>
            </w:tc>
          </w:sdtContent>
        </w:sdt>
        <w:sdt>
          <w:sdtPr>
            <w:rPr>
              <w:lang w:eastAsia="en-CA"/>
            </w:rPr>
            <w:id w:val="-386878615"/>
            <w:placeholder>
              <w:docPart w:val="12B46184BC604A688439D26A20081A37"/>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36F1BC10" w14:textId="77777777" w:rsidR="008C3A55" w:rsidRDefault="008C3A55" w:rsidP="00677FC3">
                <w:r w:rsidRPr="00814B85">
                  <w:rPr>
                    <w:lang w:eastAsia="en-CA"/>
                  </w:rPr>
                  <w:t xml:space="preserve">   </w:t>
                </w:r>
              </w:p>
            </w:tc>
          </w:sdtContent>
        </w:sdt>
        <w:sdt>
          <w:sdtPr>
            <w:rPr>
              <w:lang w:eastAsia="en-CA"/>
            </w:rPr>
            <w:id w:val="-1812782268"/>
            <w:placeholder>
              <w:docPart w:val="2D119BCEE3B741E9A35E4B64F6DF57ED"/>
            </w:placeholder>
          </w:sdtPr>
          <w:sdtContent>
            <w:tc>
              <w:tcPr>
                <w:tcW w:w="1417" w:type="dxa"/>
                <w:shd w:val="clear" w:color="auto" w:fill="F2F2F2" w:themeFill="background1" w:themeFillShade="F2"/>
                <w:vAlign w:val="center"/>
              </w:tcPr>
              <w:p w14:paraId="72C879F7" w14:textId="77777777" w:rsidR="008C3A55" w:rsidRPr="00814B85" w:rsidRDefault="008C3A55" w:rsidP="00677FC3">
                <w:pPr>
                  <w:rPr>
                    <w:lang w:eastAsia="en-CA"/>
                  </w:rPr>
                </w:pPr>
                <w:r w:rsidRPr="00814B85">
                  <w:rPr>
                    <w:lang w:eastAsia="en-CA"/>
                  </w:rPr>
                  <w:t xml:space="preserve"> </w:t>
                </w:r>
              </w:p>
            </w:tc>
          </w:sdtContent>
        </w:sdt>
        <w:sdt>
          <w:sdtPr>
            <w:rPr>
              <w:lang w:eastAsia="en-CA"/>
            </w:rPr>
            <w:id w:val="878666231"/>
            <w:placeholder>
              <w:docPart w:val="91A828A4A76C4AB48882127B5F733071"/>
            </w:placeholder>
          </w:sdtPr>
          <w:sdtContent>
            <w:tc>
              <w:tcPr>
                <w:tcW w:w="1276" w:type="dxa"/>
                <w:shd w:val="clear" w:color="auto" w:fill="F2F2F2" w:themeFill="background1" w:themeFillShade="F2"/>
                <w:vAlign w:val="center"/>
              </w:tcPr>
              <w:p w14:paraId="0FFBF5DD" w14:textId="77777777" w:rsidR="008C3A55" w:rsidRPr="00814B85" w:rsidRDefault="008C3A55" w:rsidP="00677FC3">
                <w:pPr>
                  <w:rPr>
                    <w:lang w:eastAsia="en-CA"/>
                  </w:rPr>
                </w:pPr>
                <w:r w:rsidRPr="00814B85">
                  <w:rPr>
                    <w:lang w:eastAsia="en-CA"/>
                  </w:rPr>
                  <w:t xml:space="preserve"> </w:t>
                </w:r>
              </w:p>
            </w:tc>
          </w:sdtContent>
        </w:sdt>
        <w:sdt>
          <w:sdtPr>
            <w:rPr>
              <w:lang w:eastAsia="en-CA"/>
            </w:rPr>
            <w:id w:val="-1676109323"/>
            <w:placeholder>
              <w:docPart w:val="7D5E1A97517547769AA365E6E3D5F77F"/>
            </w:placeholder>
          </w:sdtPr>
          <w:sdtContent>
            <w:tc>
              <w:tcPr>
                <w:tcW w:w="2551" w:type="dxa"/>
                <w:shd w:val="clear" w:color="auto" w:fill="F2F2F2" w:themeFill="background1" w:themeFillShade="F2"/>
                <w:vAlign w:val="center"/>
              </w:tcPr>
              <w:p w14:paraId="5013DFF3"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1887937636"/>
            <w:placeholder>
              <w:docPart w:val="8A15D5A3FC974DF4B567A3E484F2BCD6"/>
            </w:placeholder>
          </w:sdtPr>
          <w:sdtContent>
            <w:tc>
              <w:tcPr>
                <w:tcW w:w="2488" w:type="dxa"/>
                <w:shd w:val="clear" w:color="auto" w:fill="F2F2F2" w:themeFill="background1" w:themeFillShade="F2"/>
                <w:vAlign w:val="center"/>
              </w:tcPr>
              <w:p w14:paraId="25833DC1" w14:textId="77777777" w:rsidR="008C3A55" w:rsidRPr="00814B85" w:rsidRDefault="008C3A55" w:rsidP="00677FC3">
                <w:pPr>
                  <w:rPr>
                    <w:lang w:eastAsia="en-CA"/>
                  </w:rPr>
                </w:pPr>
                <w:r w:rsidRPr="00814B85">
                  <w:rPr>
                    <w:lang w:eastAsia="en-CA"/>
                  </w:rPr>
                  <w:t xml:space="preserve"> </w:t>
                </w:r>
              </w:p>
            </w:tc>
          </w:sdtContent>
        </w:sdt>
      </w:tr>
      <w:tr w:rsidR="008C3A55" w14:paraId="392B27C3" w14:textId="77777777" w:rsidTr="00677FC3">
        <w:sdt>
          <w:sdtPr>
            <w:rPr>
              <w:lang w:eastAsia="en-CA"/>
            </w:rPr>
            <w:id w:val="961236060"/>
            <w:placeholder>
              <w:docPart w:val="F05AB40F085748F49B708F12D54221DF"/>
            </w:placeholder>
          </w:sdtPr>
          <w:sdtContent>
            <w:tc>
              <w:tcPr>
                <w:tcW w:w="704" w:type="dxa"/>
                <w:shd w:val="clear" w:color="auto" w:fill="F2F2F2" w:themeFill="background1" w:themeFillShade="F2"/>
                <w:vAlign w:val="center"/>
              </w:tcPr>
              <w:p w14:paraId="0268D51A" w14:textId="77777777" w:rsidR="008C3A55" w:rsidRDefault="008C3A55" w:rsidP="00677FC3">
                <w:r w:rsidRPr="00814B85">
                  <w:rPr>
                    <w:lang w:eastAsia="en-CA"/>
                  </w:rPr>
                  <w:t xml:space="preserve"> </w:t>
                </w:r>
              </w:p>
            </w:tc>
          </w:sdtContent>
        </w:sdt>
        <w:sdt>
          <w:sdtPr>
            <w:rPr>
              <w:lang w:eastAsia="en-CA"/>
            </w:rPr>
            <w:id w:val="-1737773044"/>
            <w:placeholder>
              <w:docPart w:val="9E96F373D7AD4627A3D9C2D04DAB678A"/>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0AC3E5D8" w14:textId="77777777" w:rsidR="008C3A55" w:rsidRPr="00814B85" w:rsidRDefault="008C3A55" w:rsidP="00677FC3">
                <w:pPr>
                  <w:rPr>
                    <w:lang w:eastAsia="en-CA"/>
                  </w:rPr>
                </w:pPr>
                <w:r w:rsidRPr="00814B85">
                  <w:rPr>
                    <w:lang w:eastAsia="en-CA"/>
                  </w:rPr>
                  <w:t xml:space="preserve">   </w:t>
                </w:r>
              </w:p>
            </w:tc>
          </w:sdtContent>
        </w:sdt>
        <w:sdt>
          <w:sdtPr>
            <w:rPr>
              <w:lang w:eastAsia="en-CA"/>
            </w:rPr>
            <w:id w:val="850297942"/>
            <w:placeholder>
              <w:docPart w:val="581F5958C9C34DABAB4A361034FF186F"/>
            </w:placeholder>
          </w:sdtPr>
          <w:sdtContent>
            <w:tc>
              <w:tcPr>
                <w:tcW w:w="1842" w:type="dxa"/>
                <w:shd w:val="clear" w:color="auto" w:fill="F2F2F2" w:themeFill="background1" w:themeFillShade="F2"/>
                <w:vAlign w:val="center"/>
              </w:tcPr>
              <w:p w14:paraId="18554712" w14:textId="77777777" w:rsidR="008C3A55" w:rsidRDefault="008C3A55" w:rsidP="00677FC3">
                <w:r w:rsidRPr="00814B85">
                  <w:rPr>
                    <w:lang w:eastAsia="en-CA"/>
                  </w:rPr>
                  <w:t xml:space="preserve"> </w:t>
                </w:r>
              </w:p>
            </w:tc>
          </w:sdtContent>
        </w:sdt>
        <w:sdt>
          <w:sdtPr>
            <w:rPr>
              <w:lang w:eastAsia="en-CA"/>
            </w:rPr>
            <w:id w:val="216323805"/>
            <w:placeholder>
              <w:docPart w:val="E989281337D14EBE8940C61059CADD60"/>
            </w:placeholder>
          </w:sdtPr>
          <w:sdtContent>
            <w:tc>
              <w:tcPr>
                <w:tcW w:w="2268" w:type="dxa"/>
                <w:shd w:val="clear" w:color="auto" w:fill="F2F2F2" w:themeFill="background1" w:themeFillShade="F2"/>
                <w:vAlign w:val="center"/>
              </w:tcPr>
              <w:p w14:paraId="1A943F78" w14:textId="77777777" w:rsidR="008C3A55" w:rsidRDefault="008C3A55" w:rsidP="00677FC3">
                <w:r w:rsidRPr="00814B85">
                  <w:rPr>
                    <w:lang w:eastAsia="en-CA"/>
                  </w:rPr>
                  <w:t xml:space="preserve"> </w:t>
                </w:r>
              </w:p>
            </w:tc>
          </w:sdtContent>
        </w:sdt>
        <w:sdt>
          <w:sdtPr>
            <w:rPr>
              <w:lang w:eastAsia="en-CA"/>
            </w:rPr>
            <w:id w:val="-739946353"/>
            <w:placeholder>
              <w:docPart w:val="86A5AA4AC79444B6890A31CF22CF5687"/>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4453A331" w14:textId="77777777" w:rsidR="008C3A55" w:rsidRDefault="008C3A55" w:rsidP="00677FC3">
                <w:r w:rsidRPr="00814B85">
                  <w:rPr>
                    <w:lang w:eastAsia="en-CA"/>
                  </w:rPr>
                  <w:t xml:space="preserve">   </w:t>
                </w:r>
              </w:p>
            </w:tc>
          </w:sdtContent>
        </w:sdt>
        <w:sdt>
          <w:sdtPr>
            <w:rPr>
              <w:lang w:eastAsia="en-CA"/>
            </w:rPr>
            <w:id w:val="1461928177"/>
            <w:placeholder>
              <w:docPart w:val="644FD8F6C3914849A48206C2E0C802C3"/>
            </w:placeholder>
          </w:sdtPr>
          <w:sdtContent>
            <w:tc>
              <w:tcPr>
                <w:tcW w:w="1417" w:type="dxa"/>
                <w:shd w:val="clear" w:color="auto" w:fill="F2F2F2" w:themeFill="background1" w:themeFillShade="F2"/>
                <w:vAlign w:val="center"/>
              </w:tcPr>
              <w:p w14:paraId="57A860A9" w14:textId="77777777" w:rsidR="008C3A55" w:rsidRPr="00814B85" w:rsidRDefault="008C3A55" w:rsidP="00677FC3">
                <w:pPr>
                  <w:rPr>
                    <w:lang w:eastAsia="en-CA"/>
                  </w:rPr>
                </w:pPr>
                <w:r w:rsidRPr="00814B85">
                  <w:rPr>
                    <w:lang w:eastAsia="en-CA"/>
                  </w:rPr>
                  <w:t xml:space="preserve"> </w:t>
                </w:r>
              </w:p>
            </w:tc>
          </w:sdtContent>
        </w:sdt>
        <w:sdt>
          <w:sdtPr>
            <w:rPr>
              <w:lang w:eastAsia="en-CA"/>
            </w:rPr>
            <w:id w:val="-1577592691"/>
            <w:placeholder>
              <w:docPart w:val="D675DF44BA844E3694C0116E12A79BB3"/>
            </w:placeholder>
          </w:sdtPr>
          <w:sdtContent>
            <w:tc>
              <w:tcPr>
                <w:tcW w:w="1276" w:type="dxa"/>
                <w:shd w:val="clear" w:color="auto" w:fill="F2F2F2" w:themeFill="background1" w:themeFillShade="F2"/>
                <w:vAlign w:val="center"/>
              </w:tcPr>
              <w:p w14:paraId="71910B0F" w14:textId="77777777" w:rsidR="008C3A55" w:rsidRPr="00814B85" w:rsidRDefault="008C3A55" w:rsidP="00677FC3">
                <w:pPr>
                  <w:rPr>
                    <w:lang w:eastAsia="en-CA"/>
                  </w:rPr>
                </w:pPr>
                <w:r w:rsidRPr="00814B85">
                  <w:rPr>
                    <w:lang w:eastAsia="en-CA"/>
                  </w:rPr>
                  <w:t xml:space="preserve"> </w:t>
                </w:r>
              </w:p>
            </w:tc>
          </w:sdtContent>
        </w:sdt>
        <w:sdt>
          <w:sdtPr>
            <w:rPr>
              <w:lang w:eastAsia="en-CA"/>
            </w:rPr>
            <w:id w:val="-1413163277"/>
            <w:placeholder>
              <w:docPart w:val="F713230778F64D259FF461C6D54D47A8"/>
            </w:placeholder>
          </w:sdtPr>
          <w:sdtContent>
            <w:tc>
              <w:tcPr>
                <w:tcW w:w="2551" w:type="dxa"/>
                <w:shd w:val="clear" w:color="auto" w:fill="F2F2F2" w:themeFill="background1" w:themeFillShade="F2"/>
                <w:vAlign w:val="center"/>
              </w:tcPr>
              <w:p w14:paraId="64622C38"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1361159269"/>
            <w:placeholder>
              <w:docPart w:val="8233E9834AE24FCC882035AFD98B21E4"/>
            </w:placeholder>
          </w:sdtPr>
          <w:sdtContent>
            <w:tc>
              <w:tcPr>
                <w:tcW w:w="2488" w:type="dxa"/>
                <w:shd w:val="clear" w:color="auto" w:fill="F2F2F2" w:themeFill="background1" w:themeFillShade="F2"/>
                <w:vAlign w:val="center"/>
              </w:tcPr>
              <w:p w14:paraId="25473E3B" w14:textId="77777777" w:rsidR="008C3A55" w:rsidRPr="00814B85" w:rsidRDefault="008C3A55" w:rsidP="00677FC3">
                <w:pPr>
                  <w:rPr>
                    <w:lang w:eastAsia="en-CA"/>
                  </w:rPr>
                </w:pPr>
                <w:r w:rsidRPr="00814B85">
                  <w:rPr>
                    <w:lang w:eastAsia="en-CA"/>
                  </w:rPr>
                  <w:t xml:space="preserve"> </w:t>
                </w:r>
              </w:p>
            </w:tc>
          </w:sdtContent>
        </w:sdt>
      </w:tr>
      <w:tr w:rsidR="008C3A55" w14:paraId="048047A6" w14:textId="77777777" w:rsidTr="00677FC3">
        <w:sdt>
          <w:sdtPr>
            <w:rPr>
              <w:lang w:eastAsia="en-CA"/>
            </w:rPr>
            <w:id w:val="-1672866623"/>
            <w:placeholder>
              <w:docPart w:val="17A1C808484F40848B6E70778C83D2C3"/>
            </w:placeholder>
          </w:sdtPr>
          <w:sdtContent>
            <w:tc>
              <w:tcPr>
                <w:tcW w:w="704" w:type="dxa"/>
                <w:shd w:val="clear" w:color="auto" w:fill="F2F2F2" w:themeFill="background1" w:themeFillShade="F2"/>
                <w:vAlign w:val="center"/>
              </w:tcPr>
              <w:p w14:paraId="47A144DF" w14:textId="77777777" w:rsidR="008C3A55" w:rsidRDefault="008C3A55" w:rsidP="00677FC3">
                <w:r w:rsidRPr="00814B85">
                  <w:rPr>
                    <w:lang w:eastAsia="en-CA"/>
                  </w:rPr>
                  <w:t xml:space="preserve"> </w:t>
                </w:r>
              </w:p>
            </w:tc>
          </w:sdtContent>
        </w:sdt>
        <w:sdt>
          <w:sdtPr>
            <w:rPr>
              <w:lang w:eastAsia="en-CA"/>
            </w:rPr>
            <w:id w:val="1111012765"/>
            <w:placeholder>
              <w:docPart w:val="A88643E50BC14867BC5A58CCA45C3F16"/>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10DC0178" w14:textId="77777777" w:rsidR="008C3A55" w:rsidRPr="00814B85" w:rsidRDefault="008C3A55" w:rsidP="00677FC3">
                <w:pPr>
                  <w:rPr>
                    <w:lang w:eastAsia="en-CA"/>
                  </w:rPr>
                </w:pPr>
                <w:r w:rsidRPr="00814B85">
                  <w:rPr>
                    <w:lang w:eastAsia="en-CA"/>
                  </w:rPr>
                  <w:t xml:space="preserve">   </w:t>
                </w:r>
              </w:p>
            </w:tc>
          </w:sdtContent>
        </w:sdt>
        <w:sdt>
          <w:sdtPr>
            <w:rPr>
              <w:lang w:eastAsia="en-CA"/>
            </w:rPr>
            <w:id w:val="169693898"/>
            <w:placeholder>
              <w:docPart w:val="AD3002618102479493C316AF3B4E7B76"/>
            </w:placeholder>
          </w:sdtPr>
          <w:sdtContent>
            <w:tc>
              <w:tcPr>
                <w:tcW w:w="1842" w:type="dxa"/>
                <w:shd w:val="clear" w:color="auto" w:fill="F2F2F2" w:themeFill="background1" w:themeFillShade="F2"/>
                <w:vAlign w:val="center"/>
              </w:tcPr>
              <w:p w14:paraId="633125FE" w14:textId="77777777" w:rsidR="008C3A55" w:rsidRDefault="008C3A55" w:rsidP="00677FC3">
                <w:r w:rsidRPr="00814B85">
                  <w:rPr>
                    <w:lang w:eastAsia="en-CA"/>
                  </w:rPr>
                  <w:t xml:space="preserve"> </w:t>
                </w:r>
              </w:p>
            </w:tc>
          </w:sdtContent>
        </w:sdt>
        <w:sdt>
          <w:sdtPr>
            <w:rPr>
              <w:lang w:eastAsia="en-CA"/>
            </w:rPr>
            <w:id w:val="-1569177398"/>
            <w:placeholder>
              <w:docPart w:val="C627056622EF460396E4221712017144"/>
            </w:placeholder>
          </w:sdtPr>
          <w:sdtContent>
            <w:tc>
              <w:tcPr>
                <w:tcW w:w="2268" w:type="dxa"/>
                <w:shd w:val="clear" w:color="auto" w:fill="F2F2F2" w:themeFill="background1" w:themeFillShade="F2"/>
                <w:vAlign w:val="center"/>
              </w:tcPr>
              <w:p w14:paraId="6F8B7376" w14:textId="77777777" w:rsidR="008C3A55" w:rsidRDefault="008C3A55" w:rsidP="00677FC3">
                <w:r w:rsidRPr="00814B85">
                  <w:rPr>
                    <w:lang w:eastAsia="en-CA"/>
                  </w:rPr>
                  <w:t xml:space="preserve"> </w:t>
                </w:r>
              </w:p>
            </w:tc>
          </w:sdtContent>
        </w:sdt>
        <w:sdt>
          <w:sdtPr>
            <w:rPr>
              <w:lang w:eastAsia="en-CA"/>
            </w:rPr>
            <w:id w:val="-724371392"/>
            <w:placeholder>
              <w:docPart w:val="E2DD22E43E9B4AA68E0D6B2A430164CE"/>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53D96F2D" w14:textId="77777777" w:rsidR="008C3A55" w:rsidRDefault="008C3A55" w:rsidP="00677FC3">
                <w:r w:rsidRPr="00814B85">
                  <w:rPr>
                    <w:lang w:eastAsia="en-CA"/>
                  </w:rPr>
                  <w:t xml:space="preserve">   </w:t>
                </w:r>
              </w:p>
            </w:tc>
          </w:sdtContent>
        </w:sdt>
        <w:sdt>
          <w:sdtPr>
            <w:rPr>
              <w:lang w:eastAsia="en-CA"/>
            </w:rPr>
            <w:id w:val="2017719520"/>
            <w:placeholder>
              <w:docPart w:val="5111DCE4E19748F8B9BE976B5D8B3AB3"/>
            </w:placeholder>
          </w:sdtPr>
          <w:sdtContent>
            <w:tc>
              <w:tcPr>
                <w:tcW w:w="1417" w:type="dxa"/>
                <w:shd w:val="clear" w:color="auto" w:fill="F2F2F2" w:themeFill="background1" w:themeFillShade="F2"/>
                <w:vAlign w:val="center"/>
              </w:tcPr>
              <w:p w14:paraId="578AEE2F" w14:textId="77777777" w:rsidR="008C3A55" w:rsidRPr="00814B85" w:rsidRDefault="008C3A55" w:rsidP="00677FC3">
                <w:pPr>
                  <w:rPr>
                    <w:lang w:eastAsia="en-CA"/>
                  </w:rPr>
                </w:pPr>
                <w:r w:rsidRPr="00814B85">
                  <w:rPr>
                    <w:lang w:eastAsia="en-CA"/>
                  </w:rPr>
                  <w:t xml:space="preserve"> </w:t>
                </w:r>
              </w:p>
            </w:tc>
          </w:sdtContent>
        </w:sdt>
        <w:sdt>
          <w:sdtPr>
            <w:rPr>
              <w:lang w:eastAsia="en-CA"/>
            </w:rPr>
            <w:id w:val="686019916"/>
            <w:placeholder>
              <w:docPart w:val="BB6829ACC10B4445B6407E6F41687DD3"/>
            </w:placeholder>
          </w:sdtPr>
          <w:sdtContent>
            <w:tc>
              <w:tcPr>
                <w:tcW w:w="1276" w:type="dxa"/>
                <w:shd w:val="clear" w:color="auto" w:fill="F2F2F2" w:themeFill="background1" w:themeFillShade="F2"/>
                <w:vAlign w:val="center"/>
              </w:tcPr>
              <w:p w14:paraId="07E05CF1" w14:textId="77777777" w:rsidR="008C3A55" w:rsidRPr="00814B85" w:rsidRDefault="008C3A55" w:rsidP="00677FC3">
                <w:pPr>
                  <w:rPr>
                    <w:lang w:eastAsia="en-CA"/>
                  </w:rPr>
                </w:pPr>
                <w:r w:rsidRPr="00814B85">
                  <w:rPr>
                    <w:lang w:eastAsia="en-CA"/>
                  </w:rPr>
                  <w:t xml:space="preserve"> </w:t>
                </w:r>
              </w:p>
            </w:tc>
          </w:sdtContent>
        </w:sdt>
        <w:sdt>
          <w:sdtPr>
            <w:rPr>
              <w:lang w:eastAsia="en-CA"/>
            </w:rPr>
            <w:id w:val="445968358"/>
            <w:placeholder>
              <w:docPart w:val="D7A181837E3B465A8CD2FF41116B419C"/>
            </w:placeholder>
          </w:sdtPr>
          <w:sdtContent>
            <w:tc>
              <w:tcPr>
                <w:tcW w:w="2551" w:type="dxa"/>
                <w:shd w:val="clear" w:color="auto" w:fill="F2F2F2" w:themeFill="background1" w:themeFillShade="F2"/>
                <w:vAlign w:val="center"/>
              </w:tcPr>
              <w:p w14:paraId="455A3130"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1217399522"/>
            <w:placeholder>
              <w:docPart w:val="52C739BBAB424467A1444C564889865B"/>
            </w:placeholder>
          </w:sdtPr>
          <w:sdtContent>
            <w:tc>
              <w:tcPr>
                <w:tcW w:w="2488" w:type="dxa"/>
                <w:shd w:val="clear" w:color="auto" w:fill="F2F2F2" w:themeFill="background1" w:themeFillShade="F2"/>
                <w:vAlign w:val="center"/>
              </w:tcPr>
              <w:p w14:paraId="301DDBA6" w14:textId="77777777" w:rsidR="008C3A55" w:rsidRPr="00814B85" w:rsidRDefault="008C3A55" w:rsidP="00677FC3">
                <w:pPr>
                  <w:rPr>
                    <w:lang w:eastAsia="en-CA"/>
                  </w:rPr>
                </w:pPr>
                <w:r w:rsidRPr="00814B85">
                  <w:rPr>
                    <w:lang w:eastAsia="en-CA"/>
                  </w:rPr>
                  <w:t xml:space="preserve"> </w:t>
                </w:r>
              </w:p>
            </w:tc>
          </w:sdtContent>
        </w:sdt>
      </w:tr>
      <w:tr w:rsidR="008C3A55" w14:paraId="4BA755C3" w14:textId="77777777" w:rsidTr="00677FC3">
        <w:sdt>
          <w:sdtPr>
            <w:rPr>
              <w:lang w:eastAsia="en-CA"/>
            </w:rPr>
            <w:id w:val="1582253380"/>
            <w:placeholder>
              <w:docPart w:val="C64F681EFB1043DA8BF0A20C6825DCC3"/>
            </w:placeholder>
          </w:sdtPr>
          <w:sdtContent>
            <w:tc>
              <w:tcPr>
                <w:tcW w:w="704" w:type="dxa"/>
                <w:shd w:val="clear" w:color="auto" w:fill="F2F2F2" w:themeFill="background1" w:themeFillShade="F2"/>
                <w:vAlign w:val="center"/>
              </w:tcPr>
              <w:p w14:paraId="484964B3" w14:textId="77777777" w:rsidR="008C3A55" w:rsidRDefault="008C3A55" w:rsidP="00677FC3">
                <w:r w:rsidRPr="00814B85">
                  <w:rPr>
                    <w:lang w:eastAsia="en-CA"/>
                  </w:rPr>
                  <w:t xml:space="preserve"> </w:t>
                </w:r>
              </w:p>
            </w:tc>
          </w:sdtContent>
        </w:sdt>
        <w:sdt>
          <w:sdtPr>
            <w:rPr>
              <w:lang w:eastAsia="en-CA"/>
            </w:rPr>
            <w:id w:val="201140385"/>
            <w:placeholder>
              <w:docPart w:val="205498E8723247CB9BA80C5B577A154B"/>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42A9061D" w14:textId="77777777" w:rsidR="008C3A55" w:rsidRPr="00814B85" w:rsidRDefault="008C3A55" w:rsidP="00677FC3">
                <w:pPr>
                  <w:rPr>
                    <w:lang w:eastAsia="en-CA"/>
                  </w:rPr>
                </w:pPr>
                <w:r w:rsidRPr="00814B85">
                  <w:rPr>
                    <w:lang w:eastAsia="en-CA"/>
                  </w:rPr>
                  <w:t xml:space="preserve">   </w:t>
                </w:r>
              </w:p>
            </w:tc>
          </w:sdtContent>
        </w:sdt>
        <w:sdt>
          <w:sdtPr>
            <w:rPr>
              <w:lang w:eastAsia="en-CA"/>
            </w:rPr>
            <w:id w:val="937486969"/>
            <w:placeholder>
              <w:docPart w:val="5CDDB750557B42E089DE0B4DC78CDFD1"/>
            </w:placeholder>
          </w:sdtPr>
          <w:sdtContent>
            <w:tc>
              <w:tcPr>
                <w:tcW w:w="1842" w:type="dxa"/>
                <w:shd w:val="clear" w:color="auto" w:fill="F2F2F2" w:themeFill="background1" w:themeFillShade="F2"/>
                <w:vAlign w:val="center"/>
              </w:tcPr>
              <w:p w14:paraId="695C4D44" w14:textId="77777777" w:rsidR="008C3A55" w:rsidRDefault="008C3A55" w:rsidP="00677FC3">
                <w:r w:rsidRPr="00814B85">
                  <w:rPr>
                    <w:lang w:eastAsia="en-CA"/>
                  </w:rPr>
                  <w:t xml:space="preserve"> </w:t>
                </w:r>
              </w:p>
            </w:tc>
          </w:sdtContent>
        </w:sdt>
        <w:sdt>
          <w:sdtPr>
            <w:rPr>
              <w:lang w:eastAsia="en-CA"/>
            </w:rPr>
            <w:id w:val="-504741790"/>
            <w:placeholder>
              <w:docPart w:val="692949091C27489A88E2DD470FBEDDCC"/>
            </w:placeholder>
          </w:sdtPr>
          <w:sdtContent>
            <w:tc>
              <w:tcPr>
                <w:tcW w:w="2268" w:type="dxa"/>
                <w:shd w:val="clear" w:color="auto" w:fill="F2F2F2" w:themeFill="background1" w:themeFillShade="F2"/>
                <w:vAlign w:val="center"/>
              </w:tcPr>
              <w:p w14:paraId="150D1587" w14:textId="77777777" w:rsidR="008C3A55" w:rsidRDefault="008C3A55" w:rsidP="00677FC3">
                <w:r w:rsidRPr="00814B85">
                  <w:rPr>
                    <w:lang w:eastAsia="en-CA"/>
                  </w:rPr>
                  <w:t xml:space="preserve"> </w:t>
                </w:r>
              </w:p>
            </w:tc>
          </w:sdtContent>
        </w:sdt>
        <w:sdt>
          <w:sdtPr>
            <w:rPr>
              <w:lang w:eastAsia="en-CA"/>
            </w:rPr>
            <w:id w:val="-228691610"/>
            <w:placeholder>
              <w:docPart w:val="ADCF2EFD7824462F82E40FF7B4338BA7"/>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31FF9E22" w14:textId="77777777" w:rsidR="008C3A55" w:rsidRDefault="008C3A55" w:rsidP="00677FC3">
                <w:r w:rsidRPr="00814B85">
                  <w:rPr>
                    <w:lang w:eastAsia="en-CA"/>
                  </w:rPr>
                  <w:t xml:space="preserve">   </w:t>
                </w:r>
              </w:p>
            </w:tc>
          </w:sdtContent>
        </w:sdt>
        <w:sdt>
          <w:sdtPr>
            <w:rPr>
              <w:lang w:eastAsia="en-CA"/>
            </w:rPr>
            <w:id w:val="170307685"/>
            <w:placeholder>
              <w:docPart w:val="D450CC1739C74EFDB41C568EE4995FAE"/>
            </w:placeholder>
          </w:sdtPr>
          <w:sdtContent>
            <w:tc>
              <w:tcPr>
                <w:tcW w:w="1417" w:type="dxa"/>
                <w:shd w:val="clear" w:color="auto" w:fill="F2F2F2" w:themeFill="background1" w:themeFillShade="F2"/>
                <w:vAlign w:val="center"/>
              </w:tcPr>
              <w:p w14:paraId="366239C5" w14:textId="77777777" w:rsidR="008C3A55" w:rsidRPr="00814B85" w:rsidRDefault="008C3A55" w:rsidP="00677FC3">
                <w:pPr>
                  <w:rPr>
                    <w:lang w:eastAsia="en-CA"/>
                  </w:rPr>
                </w:pPr>
                <w:r w:rsidRPr="00814B85">
                  <w:rPr>
                    <w:lang w:eastAsia="en-CA"/>
                  </w:rPr>
                  <w:t xml:space="preserve"> </w:t>
                </w:r>
              </w:p>
            </w:tc>
          </w:sdtContent>
        </w:sdt>
        <w:sdt>
          <w:sdtPr>
            <w:rPr>
              <w:lang w:eastAsia="en-CA"/>
            </w:rPr>
            <w:id w:val="1916193704"/>
            <w:placeholder>
              <w:docPart w:val="68251F0A15634018B54F8F30DBA206E4"/>
            </w:placeholder>
          </w:sdtPr>
          <w:sdtContent>
            <w:tc>
              <w:tcPr>
                <w:tcW w:w="1276" w:type="dxa"/>
                <w:shd w:val="clear" w:color="auto" w:fill="F2F2F2" w:themeFill="background1" w:themeFillShade="F2"/>
                <w:vAlign w:val="center"/>
              </w:tcPr>
              <w:p w14:paraId="714F15FA" w14:textId="77777777" w:rsidR="008C3A55" w:rsidRPr="00814B85" w:rsidRDefault="008C3A55" w:rsidP="00677FC3">
                <w:pPr>
                  <w:rPr>
                    <w:lang w:eastAsia="en-CA"/>
                  </w:rPr>
                </w:pPr>
                <w:r w:rsidRPr="00814B85">
                  <w:rPr>
                    <w:lang w:eastAsia="en-CA"/>
                  </w:rPr>
                  <w:t xml:space="preserve"> </w:t>
                </w:r>
              </w:p>
            </w:tc>
          </w:sdtContent>
        </w:sdt>
        <w:sdt>
          <w:sdtPr>
            <w:rPr>
              <w:lang w:eastAsia="en-CA"/>
            </w:rPr>
            <w:id w:val="2036150670"/>
            <w:placeholder>
              <w:docPart w:val="2A6B47B30B504B8989F36BE2C48F7D20"/>
            </w:placeholder>
          </w:sdtPr>
          <w:sdtContent>
            <w:tc>
              <w:tcPr>
                <w:tcW w:w="2551" w:type="dxa"/>
                <w:shd w:val="clear" w:color="auto" w:fill="F2F2F2" w:themeFill="background1" w:themeFillShade="F2"/>
                <w:vAlign w:val="center"/>
              </w:tcPr>
              <w:p w14:paraId="020B08BE"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2055573116"/>
            <w:placeholder>
              <w:docPart w:val="413175DCD69D45A98D88DB09A5E8BDC3"/>
            </w:placeholder>
          </w:sdtPr>
          <w:sdtContent>
            <w:tc>
              <w:tcPr>
                <w:tcW w:w="2488" w:type="dxa"/>
                <w:shd w:val="clear" w:color="auto" w:fill="F2F2F2" w:themeFill="background1" w:themeFillShade="F2"/>
                <w:vAlign w:val="center"/>
              </w:tcPr>
              <w:p w14:paraId="7C5B0A4E" w14:textId="77777777" w:rsidR="008C3A55" w:rsidRPr="00814B85" w:rsidRDefault="008C3A55" w:rsidP="00677FC3">
                <w:pPr>
                  <w:rPr>
                    <w:lang w:eastAsia="en-CA"/>
                  </w:rPr>
                </w:pPr>
                <w:r w:rsidRPr="00814B85">
                  <w:rPr>
                    <w:lang w:eastAsia="en-CA"/>
                  </w:rPr>
                  <w:t xml:space="preserve"> </w:t>
                </w:r>
              </w:p>
            </w:tc>
          </w:sdtContent>
        </w:sdt>
      </w:tr>
      <w:tr w:rsidR="008C3A55" w14:paraId="199F1935" w14:textId="77777777" w:rsidTr="00677FC3">
        <w:sdt>
          <w:sdtPr>
            <w:rPr>
              <w:lang w:eastAsia="en-CA"/>
            </w:rPr>
            <w:id w:val="-293057746"/>
            <w:placeholder>
              <w:docPart w:val="570C79BE1DD648B29EDC4307170291E4"/>
            </w:placeholder>
          </w:sdtPr>
          <w:sdtContent>
            <w:tc>
              <w:tcPr>
                <w:tcW w:w="704" w:type="dxa"/>
                <w:shd w:val="clear" w:color="auto" w:fill="F2F2F2" w:themeFill="background1" w:themeFillShade="F2"/>
                <w:vAlign w:val="center"/>
              </w:tcPr>
              <w:p w14:paraId="6D91FB52" w14:textId="77777777" w:rsidR="008C3A55" w:rsidRDefault="008C3A55" w:rsidP="00677FC3">
                <w:r w:rsidRPr="00814B85">
                  <w:rPr>
                    <w:lang w:eastAsia="en-CA"/>
                  </w:rPr>
                  <w:t xml:space="preserve"> </w:t>
                </w:r>
              </w:p>
            </w:tc>
          </w:sdtContent>
        </w:sdt>
        <w:sdt>
          <w:sdtPr>
            <w:rPr>
              <w:lang w:eastAsia="en-CA"/>
            </w:rPr>
            <w:id w:val="-865906349"/>
            <w:placeholder>
              <w:docPart w:val="8F83A30BCCAF41ECB3862823C150B820"/>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851" w:type="dxa"/>
                <w:shd w:val="clear" w:color="auto" w:fill="F2F2F2" w:themeFill="background1" w:themeFillShade="F2"/>
                <w:vAlign w:val="center"/>
              </w:tcPr>
              <w:p w14:paraId="14635EB2" w14:textId="77777777" w:rsidR="008C3A55" w:rsidRPr="00814B85" w:rsidRDefault="008C3A55" w:rsidP="00677FC3">
                <w:pPr>
                  <w:rPr>
                    <w:lang w:eastAsia="en-CA"/>
                  </w:rPr>
                </w:pPr>
                <w:r w:rsidRPr="00814B85">
                  <w:rPr>
                    <w:lang w:eastAsia="en-CA"/>
                  </w:rPr>
                  <w:t xml:space="preserve">   </w:t>
                </w:r>
              </w:p>
            </w:tc>
          </w:sdtContent>
        </w:sdt>
        <w:sdt>
          <w:sdtPr>
            <w:rPr>
              <w:lang w:eastAsia="en-CA"/>
            </w:rPr>
            <w:id w:val="-519854885"/>
            <w:placeholder>
              <w:docPart w:val="269FDEECF4F24818803C47AD79988C26"/>
            </w:placeholder>
          </w:sdtPr>
          <w:sdtContent>
            <w:tc>
              <w:tcPr>
                <w:tcW w:w="1842" w:type="dxa"/>
                <w:shd w:val="clear" w:color="auto" w:fill="F2F2F2" w:themeFill="background1" w:themeFillShade="F2"/>
                <w:vAlign w:val="center"/>
              </w:tcPr>
              <w:p w14:paraId="43348757" w14:textId="77777777" w:rsidR="008C3A55" w:rsidRDefault="008C3A55" w:rsidP="00677FC3">
                <w:r w:rsidRPr="00814B85">
                  <w:rPr>
                    <w:lang w:eastAsia="en-CA"/>
                  </w:rPr>
                  <w:t xml:space="preserve"> </w:t>
                </w:r>
              </w:p>
            </w:tc>
          </w:sdtContent>
        </w:sdt>
        <w:sdt>
          <w:sdtPr>
            <w:rPr>
              <w:lang w:eastAsia="en-CA"/>
            </w:rPr>
            <w:id w:val="1513336161"/>
            <w:placeholder>
              <w:docPart w:val="883FBD626B984D5F9D519121271A6DE2"/>
            </w:placeholder>
          </w:sdtPr>
          <w:sdtContent>
            <w:tc>
              <w:tcPr>
                <w:tcW w:w="2268" w:type="dxa"/>
                <w:shd w:val="clear" w:color="auto" w:fill="F2F2F2" w:themeFill="background1" w:themeFillShade="F2"/>
                <w:vAlign w:val="center"/>
              </w:tcPr>
              <w:p w14:paraId="5138E2AE" w14:textId="77777777" w:rsidR="008C3A55" w:rsidRDefault="008C3A55" w:rsidP="00677FC3">
                <w:r w:rsidRPr="00814B85">
                  <w:rPr>
                    <w:lang w:eastAsia="en-CA"/>
                  </w:rPr>
                  <w:t xml:space="preserve"> </w:t>
                </w:r>
              </w:p>
            </w:tc>
          </w:sdtContent>
        </w:sdt>
        <w:sdt>
          <w:sdtPr>
            <w:rPr>
              <w:lang w:eastAsia="en-CA"/>
            </w:rPr>
            <w:id w:val="320161245"/>
            <w:placeholder>
              <w:docPart w:val="8D1FB67F70394CF89BB481BE21725C20"/>
            </w:placeholder>
            <w:dropDownList>
              <w:listItem w:displayText="   " w:value=" "/>
              <w:listItem w:displayText="7.1" w:value="7.1"/>
              <w:listItem w:displayText="7.2" w:value="7.2"/>
              <w:listItem w:displayText="7.3" w:value="7.3"/>
              <w:listItem w:displayText="7.4" w:value="7.4"/>
              <w:listItem w:displayText="7.5" w:value="7.5"/>
              <w:listItem w:displayText="7.6" w:value="7.6"/>
              <w:listItem w:displayText="8.1.1" w:value="8.1.1"/>
              <w:listItem w:displayText="8.1.2" w:value="8.1.2"/>
              <w:listItem w:displayText="8.1.3" w:value="8.1.3"/>
              <w:listItem w:displayText="8.2.1" w:value="8.2.1"/>
              <w:listItem w:displayText="8.3.1" w:value="8.3.1"/>
              <w:listItem w:displayText="8.4.1" w:value="8.4.1"/>
              <w:listItem w:displayText="8.5.1" w:value="8.5.1"/>
              <w:listItem w:displayText="9.1" w:value="9.1"/>
              <w:listItem w:displayText="9.2" w:value="9.2"/>
              <w:listItem w:displayText="9.3" w:value="9.3"/>
              <w:listItem w:displayText="9.4" w:value="9.4"/>
              <w:listItem w:displayText="10.1" w:value="10.1"/>
              <w:listItem w:displayText="10.2" w:value="10.2"/>
              <w:listItem w:displayText="10.3" w:value="10.3"/>
              <w:listItem w:displayText="11.1" w:value="11.1"/>
              <w:listItem w:displayText="12.1" w:value="12.1"/>
              <w:listItem w:displayText="12.2" w:value="12.2"/>
              <w:listItem w:displayText="12.3" w:value="12.3"/>
              <w:listItem w:displayText="13.1" w:value="13.1"/>
              <w:listItem w:displayText="13.2" w:value="13.2"/>
              <w:listItem w:displayText="14.1.1" w:value="14.1.1"/>
              <w:listItem w:displayText="14.1.2" w:value="14.1.2"/>
              <w:listItem w:displayText="14.1.3" w:value="14.1.3"/>
              <w:listItem w:displayText="14.1.4" w:value="14.1.4"/>
              <w:listItem w:displayText="14.2.1" w:value="14.2.1"/>
              <w:listItem w:displayText="14.2.2" w:value="14.2.2"/>
              <w:listItem w:displayText="14.2.3" w:value="14.2.3"/>
              <w:listItem w:displayText="14.2.4" w:value="14.2.4"/>
              <w:listItem w:displayText="14.2.5" w:value="14.2.5"/>
              <w:listItem w:displayText="14.3.1" w:value="14.3.1"/>
              <w:listItem w:displayText="14.3.2" w:value="14.3.2"/>
              <w:listItem w:displayText="14.3.3" w:value="14.3.3"/>
              <w:listItem w:displayText="14.4.1.1" w:value="14.4.1.1"/>
              <w:listItem w:displayText="14.4.1.2" w:value="14.4.1.2"/>
              <w:listItem w:displayText="14.4.1.3" w:value="14.4.1.3"/>
              <w:listItem w:displayText="14.4.1.4" w:value="14.4.1.4"/>
              <w:listItem w:displayText="14.4.1.5" w:value="14.4.1.5"/>
              <w:listItem w:displayText="14.4.1.6" w:value="14.4.1.6"/>
              <w:listItem w:displayText="14.4.2.1" w:value="14.4.2.1"/>
              <w:listItem w:displayText="14.4.3.1" w:value="14.4.3.1"/>
              <w:listItem w:displayText="14.4.4.1" w:value="14.4.4.1"/>
              <w:listItem w:displayText="14.4.5.1" w:value="14.4.5.1"/>
              <w:listItem w:displayText="14.4.5.2" w:value="14.4.5.2"/>
              <w:listItem w:displayText="14.4.6.1" w:value="14.4.6.1"/>
              <w:listItem w:displayText="14.5.1" w:value="14.5.1"/>
              <w:listItem w:displayText="14.6.1" w:value="14.6.1"/>
              <w:listItem w:displayText="14.6.2" w:value="14.6.2"/>
              <w:listItem w:displayText="14.7.1" w:value="14.7.1"/>
              <w:listItem w:displayText="14.8.1" w:value="14.8.1"/>
              <w:listItem w:displayText="14.8.2" w:value="14.8.2"/>
              <w:listItem w:displayText="14.8.3" w:value="14.8.3"/>
              <w:listItem w:displayText="14.8.4" w:value="14.8.4"/>
              <w:listItem w:displayText="14.8.5" w:value="14.8.5"/>
              <w:listItem w:displayText="14.9.1" w:value="14.9.1"/>
              <w:listItem w:displayText="15.1.1" w:value="15.1.1"/>
              <w:listItem w:displayText="15.2.1" w:value="15.2.1"/>
              <w:listItem w:displayText="15.2.2" w:value="15.2.2"/>
              <w:listItem w:displayText="15.2.3" w:value="15.2.3"/>
              <w:listItem w:displayText="15.2.4" w:value="15.2.4"/>
              <w:listItem w:displayText="15.2.5" w:value="15.2.5"/>
              <w:listItem w:displayText="15.3.1" w:value="15.3.1"/>
              <w:listItem w:displayText="15.3.2" w:value="15.3.2"/>
              <w:listItem w:displayText="16.1" w:value="16.1"/>
              <w:listItem w:displayText="17.1" w:value="17.1"/>
              <w:listItem w:displayText="17.2" w:value="17.2"/>
              <w:listItem w:displayText="17.2A" w:value="17.2A"/>
              <w:listItem w:displayText="17.3" w:value="17.3"/>
              <w:listItem w:displayText="17.4" w:value="17.4"/>
              <w:listItem w:displayText="18.1" w:value="18.1"/>
              <w:listItem w:displayText="19.1" w:value="19.1"/>
            </w:dropDownList>
          </w:sdtPr>
          <w:sdtContent>
            <w:tc>
              <w:tcPr>
                <w:tcW w:w="993" w:type="dxa"/>
                <w:shd w:val="clear" w:color="auto" w:fill="F2F2F2" w:themeFill="background1" w:themeFillShade="F2"/>
                <w:vAlign w:val="center"/>
              </w:tcPr>
              <w:p w14:paraId="0E5D1165" w14:textId="77777777" w:rsidR="008C3A55" w:rsidRDefault="008C3A55" w:rsidP="00677FC3">
                <w:r w:rsidRPr="00814B85">
                  <w:rPr>
                    <w:lang w:eastAsia="en-CA"/>
                  </w:rPr>
                  <w:t xml:space="preserve">   </w:t>
                </w:r>
              </w:p>
            </w:tc>
          </w:sdtContent>
        </w:sdt>
        <w:sdt>
          <w:sdtPr>
            <w:rPr>
              <w:lang w:eastAsia="en-CA"/>
            </w:rPr>
            <w:id w:val="833022756"/>
            <w:placeholder>
              <w:docPart w:val="F06B106205874225A3929F7454F404EC"/>
            </w:placeholder>
          </w:sdtPr>
          <w:sdtContent>
            <w:tc>
              <w:tcPr>
                <w:tcW w:w="1417" w:type="dxa"/>
                <w:shd w:val="clear" w:color="auto" w:fill="F2F2F2" w:themeFill="background1" w:themeFillShade="F2"/>
                <w:vAlign w:val="center"/>
              </w:tcPr>
              <w:p w14:paraId="2370FD8D" w14:textId="77777777" w:rsidR="008C3A55" w:rsidRPr="00814B85" w:rsidRDefault="008C3A55" w:rsidP="00677FC3">
                <w:pPr>
                  <w:rPr>
                    <w:lang w:eastAsia="en-CA"/>
                  </w:rPr>
                </w:pPr>
                <w:r w:rsidRPr="00814B85">
                  <w:rPr>
                    <w:lang w:eastAsia="en-CA"/>
                  </w:rPr>
                  <w:t xml:space="preserve"> </w:t>
                </w:r>
              </w:p>
            </w:tc>
          </w:sdtContent>
        </w:sdt>
        <w:sdt>
          <w:sdtPr>
            <w:rPr>
              <w:lang w:eastAsia="en-CA"/>
            </w:rPr>
            <w:id w:val="1963539984"/>
            <w:placeholder>
              <w:docPart w:val="22E0A3B3C8F740D5BE1B40B517492305"/>
            </w:placeholder>
          </w:sdtPr>
          <w:sdtContent>
            <w:tc>
              <w:tcPr>
                <w:tcW w:w="1276" w:type="dxa"/>
                <w:shd w:val="clear" w:color="auto" w:fill="F2F2F2" w:themeFill="background1" w:themeFillShade="F2"/>
                <w:vAlign w:val="center"/>
              </w:tcPr>
              <w:p w14:paraId="40BBC3FE" w14:textId="77777777" w:rsidR="008C3A55" w:rsidRPr="00814B85" w:rsidRDefault="008C3A55" w:rsidP="00677FC3">
                <w:pPr>
                  <w:rPr>
                    <w:lang w:eastAsia="en-CA"/>
                  </w:rPr>
                </w:pPr>
                <w:r w:rsidRPr="00814B85">
                  <w:rPr>
                    <w:lang w:eastAsia="en-CA"/>
                  </w:rPr>
                  <w:t xml:space="preserve"> </w:t>
                </w:r>
              </w:p>
            </w:tc>
          </w:sdtContent>
        </w:sdt>
        <w:sdt>
          <w:sdtPr>
            <w:rPr>
              <w:lang w:eastAsia="en-CA"/>
            </w:rPr>
            <w:id w:val="900176538"/>
            <w:placeholder>
              <w:docPart w:val="ABD2A411DC004F818181E20A39B8E13A"/>
            </w:placeholder>
          </w:sdtPr>
          <w:sdtContent>
            <w:tc>
              <w:tcPr>
                <w:tcW w:w="2551" w:type="dxa"/>
                <w:shd w:val="clear" w:color="auto" w:fill="F2F2F2" w:themeFill="background1" w:themeFillShade="F2"/>
                <w:vAlign w:val="center"/>
              </w:tcPr>
              <w:p w14:paraId="7E5AC2D5" w14:textId="77777777" w:rsidR="008C3A55" w:rsidRPr="00814B85" w:rsidRDefault="008C3A55" w:rsidP="00677FC3">
                <w:pPr>
                  <w:rPr>
                    <w:lang w:eastAsia="en-CA"/>
                  </w:rPr>
                </w:pPr>
                <w:r w:rsidRPr="00814B85">
                  <w:rPr>
                    <w:lang w:eastAsia="en-CA"/>
                  </w:rPr>
                  <w:t xml:space="preserve"> </w:t>
                </w:r>
                <w:r>
                  <w:rPr>
                    <w:lang w:eastAsia="en-CA"/>
                  </w:rPr>
                  <w:t xml:space="preserve"> </w:t>
                </w:r>
              </w:p>
            </w:tc>
          </w:sdtContent>
        </w:sdt>
        <w:sdt>
          <w:sdtPr>
            <w:rPr>
              <w:lang w:eastAsia="en-CA"/>
            </w:rPr>
            <w:id w:val="411514235"/>
            <w:placeholder>
              <w:docPart w:val="35E61F648E1C410597D8EA6E4309FF1A"/>
            </w:placeholder>
          </w:sdtPr>
          <w:sdtContent>
            <w:tc>
              <w:tcPr>
                <w:tcW w:w="2488" w:type="dxa"/>
                <w:shd w:val="clear" w:color="auto" w:fill="F2F2F2" w:themeFill="background1" w:themeFillShade="F2"/>
                <w:vAlign w:val="center"/>
              </w:tcPr>
              <w:p w14:paraId="7AF1643B" w14:textId="77777777" w:rsidR="008C3A55" w:rsidRPr="00814B85" w:rsidRDefault="008C3A55" w:rsidP="00677FC3">
                <w:pPr>
                  <w:rPr>
                    <w:lang w:eastAsia="en-CA"/>
                  </w:rPr>
                </w:pPr>
                <w:r w:rsidRPr="00814B85">
                  <w:rPr>
                    <w:lang w:eastAsia="en-CA"/>
                  </w:rPr>
                  <w:t xml:space="preserve"> </w:t>
                </w:r>
              </w:p>
            </w:tc>
          </w:sdtContent>
        </w:sdt>
      </w:tr>
    </w:tbl>
    <w:p w14:paraId="0796BDC8" w14:textId="77777777" w:rsidR="00141EC2" w:rsidRDefault="00141EC2" w:rsidP="00A565BA"/>
    <w:p w14:paraId="3CFB459F" w14:textId="77777777" w:rsidR="00141EC2" w:rsidRDefault="00A84284" w:rsidP="00A565BA">
      <w:r>
        <w:t>I understand that all Deficiencies in the table above have been corrected: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417"/>
        <w:gridCol w:w="3402"/>
      </w:tblGrid>
      <w:tr w:rsidR="00A84284" w14:paraId="79E99B4A" w14:textId="77777777" w:rsidTr="00610DD5">
        <w:trPr>
          <w:trHeight w:val="397"/>
        </w:trPr>
        <w:tc>
          <w:tcPr>
            <w:tcW w:w="4111" w:type="dxa"/>
            <w:gridSpan w:val="2"/>
            <w:vAlign w:val="bottom"/>
          </w:tcPr>
          <w:p w14:paraId="0EAAC5CC" w14:textId="77777777" w:rsidR="00A84284" w:rsidRDefault="00A84284" w:rsidP="00A565BA">
            <w:r w:rsidRPr="00A565BA">
              <w:rPr>
                <w:i/>
                <w:iCs/>
              </w:rPr>
              <w:t>Building</w:t>
            </w:r>
            <w:r>
              <w:t xml:space="preserve"> Owner / Owner’s Representative Name:</w:t>
            </w:r>
          </w:p>
        </w:tc>
        <w:tc>
          <w:tcPr>
            <w:tcW w:w="3402" w:type="dxa"/>
            <w:tcBorders>
              <w:bottom w:val="single" w:sz="4" w:space="0" w:color="auto"/>
            </w:tcBorders>
            <w:shd w:val="clear" w:color="auto" w:fill="F2F2F2" w:themeFill="background1" w:themeFillShade="F2"/>
            <w:vAlign w:val="bottom"/>
          </w:tcPr>
          <w:p w14:paraId="4872DF34" w14:textId="77777777" w:rsidR="00A84284" w:rsidRDefault="00000000" w:rsidP="00A565BA">
            <w:sdt>
              <w:sdtPr>
                <w:rPr>
                  <w:lang w:eastAsia="en-CA"/>
                </w:rPr>
                <w:id w:val="1298253098"/>
                <w:placeholder>
                  <w:docPart w:val="1FBCCB86D13B4C01962CE808B4D89FD6"/>
                </w:placeholder>
              </w:sdtPr>
              <w:sdtContent>
                <w:r w:rsidR="00610DD5" w:rsidRPr="00814B85">
                  <w:rPr>
                    <w:lang w:eastAsia="en-CA"/>
                  </w:rPr>
                  <w:t xml:space="preserve"> </w:t>
                </w:r>
              </w:sdtContent>
            </w:sdt>
          </w:p>
        </w:tc>
      </w:tr>
      <w:tr w:rsidR="00A84284" w14:paraId="226C9898" w14:textId="77777777" w:rsidTr="00A84284">
        <w:trPr>
          <w:trHeight w:val="397"/>
        </w:trPr>
        <w:tc>
          <w:tcPr>
            <w:tcW w:w="4111" w:type="dxa"/>
            <w:gridSpan w:val="2"/>
            <w:vAlign w:val="bottom"/>
          </w:tcPr>
          <w:p w14:paraId="11F75814" w14:textId="77777777" w:rsidR="00A84284" w:rsidRDefault="00A84284" w:rsidP="00A565BA">
            <w:r w:rsidRPr="00A565BA">
              <w:rPr>
                <w:i/>
                <w:iCs/>
              </w:rPr>
              <w:t>Building</w:t>
            </w:r>
            <w:r>
              <w:t xml:space="preserve"> Owner / Owner’s Representative Signature:</w:t>
            </w:r>
          </w:p>
        </w:tc>
        <w:tc>
          <w:tcPr>
            <w:tcW w:w="3402" w:type="dxa"/>
            <w:tcBorders>
              <w:top w:val="single" w:sz="4" w:space="0" w:color="auto"/>
              <w:bottom w:val="single" w:sz="4" w:space="0" w:color="auto"/>
            </w:tcBorders>
            <w:vAlign w:val="bottom"/>
          </w:tcPr>
          <w:p w14:paraId="58FAA3D9" w14:textId="77777777" w:rsidR="00A84284" w:rsidRDefault="00A84284" w:rsidP="00A565BA"/>
        </w:tc>
      </w:tr>
      <w:tr w:rsidR="00A84284" w14:paraId="449EBFDE" w14:textId="77777777" w:rsidTr="00610DD5">
        <w:trPr>
          <w:trHeight w:val="397"/>
        </w:trPr>
        <w:tc>
          <w:tcPr>
            <w:tcW w:w="2694" w:type="dxa"/>
            <w:vAlign w:val="bottom"/>
          </w:tcPr>
          <w:p w14:paraId="3B26D41D" w14:textId="77777777" w:rsidR="00A84284" w:rsidRDefault="00A84284" w:rsidP="00A565BA">
            <w:r>
              <w:t>Date of Signature (YYYY-MM-DD):</w:t>
            </w:r>
          </w:p>
        </w:tc>
        <w:tc>
          <w:tcPr>
            <w:tcW w:w="4819" w:type="dxa"/>
            <w:gridSpan w:val="2"/>
            <w:tcBorders>
              <w:bottom w:val="single" w:sz="4" w:space="0" w:color="auto"/>
            </w:tcBorders>
            <w:shd w:val="clear" w:color="auto" w:fill="F2F2F2" w:themeFill="background1" w:themeFillShade="F2"/>
            <w:vAlign w:val="bottom"/>
          </w:tcPr>
          <w:p w14:paraId="5BA42EA8" w14:textId="77777777" w:rsidR="00A84284" w:rsidRDefault="00000000" w:rsidP="00A565BA">
            <w:sdt>
              <w:sdtPr>
                <w:rPr>
                  <w:lang w:eastAsia="en-CA"/>
                </w:rPr>
                <w:id w:val="-1120149121"/>
                <w:placeholder>
                  <w:docPart w:val="7D6DAD883A664B1E8AF969E3F5C1D6DA"/>
                </w:placeholder>
              </w:sdtPr>
              <w:sdtContent>
                <w:r w:rsidR="00610DD5" w:rsidRPr="00814B85">
                  <w:rPr>
                    <w:lang w:eastAsia="en-CA"/>
                  </w:rPr>
                  <w:t xml:space="preserve"> </w:t>
                </w:r>
              </w:sdtContent>
            </w:sdt>
          </w:p>
        </w:tc>
      </w:tr>
    </w:tbl>
    <w:p w14:paraId="19338383" w14:textId="77777777" w:rsidR="00141EC2" w:rsidRDefault="00A84284" w:rsidP="00A565BA">
      <w:r>
        <w:t>NOTE: Only the above table needs to be updated on the correction of deficiencies. The entire report does not have to be reissued.</w:t>
      </w:r>
    </w:p>
    <w:p w14:paraId="68490697" w14:textId="77777777" w:rsidR="00141EC2" w:rsidRDefault="00141EC2" w:rsidP="00A565BA">
      <w:pPr>
        <w:sectPr w:rsidR="00141EC2" w:rsidSect="00141EC2">
          <w:pgSz w:w="15840" w:h="12240" w:orient="landscape"/>
          <w:pgMar w:top="720" w:right="720" w:bottom="720" w:left="720" w:header="567" w:footer="567" w:gutter="0"/>
          <w:cols w:space="708"/>
          <w:docGrid w:linePitch="360"/>
        </w:sectPr>
      </w:pPr>
    </w:p>
    <w:p w14:paraId="548EAC11" w14:textId="77777777" w:rsidR="00E9105B" w:rsidRDefault="00E9105B" w:rsidP="00194284">
      <w:pPr>
        <w:pStyle w:val="Heading2"/>
      </w:pPr>
      <w:r>
        <w:lastRenderedPageBreak/>
        <w:t>Recommendations</w:t>
      </w:r>
    </w:p>
    <w:p w14:paraId="006BE085" w14:textId="77777777" w:rsidR="00E9105B" w:rsidRDefault="00E9105B" w:rsidP="00194284">
      <w:pPr>
        <w:pStyle w:val="Heading3"/>
      </w:pPr>
      <w:r>
        <w:t xml:space="preserve">For the purposes of this standard, </w:t>
      </w:r>
      <w:r>
        <w:rPr>
          <w:i/>
          <w:iCs/>
        </w:rPr>
        <w:t>Recommendation</w:t>
      </w:r>
      <w:r>
        <w:t xml:space="preserve"> is a proposal or suggestion as to the best course of action for improvement of system components or system operation / installation, including safety considerations, such as:</w:t>
      </w:r>
    </w:p>
    <w:p w14:paraId="459107B6" w14:textId="77777777" w:rsidR="00E9105B" w:rsidRPr="00E9105B" w:rsidRDefault="00E9105B" w:rsidP="00A565BA">
      <w:pPr>
        <w:pStyle w:val="ListParagraph"/>
        <w:numPr>
          <w:ilvl w:val="0"/>
          <w:numId w:val="7"/>
        </w:numPr>
        <w:rPr>
          <w:sz w:val="22"/>
          <w:szCs w:val="22"/>
        </w:rPr>
      </w:pPr>
      <w:r>
        <w:t xml:space="preserve">Identifying antiquated or obsolete </w:t>
      </w:r>
      <w:proofErr w:type="gramStart"/>
      <w:r>
        <w:t>equipment;</w:t>
      </w:r>
      <w:proofErr w:type="gramEnd"/>
    </w:p>
    <w:p w14:paraId="67E1B033" w14:textId="77777777" w:rsidR="00E9105B" w:rsidRPr="00E9105B" w:rsidRDefault="00E9105B" w:rsidP="00A565BA">
      <w:pPr>
        <w:pStyle w:val="ListParagraph"/>
        <w:numPr>
          <w:ilvl w:val="0"/>
          <w:numId w:val="7"/>
        </w:numPr>
        <w:rPr>
          <w:sz w:val="22"/>
          <w:szCs w:val="22"/>
        </w:rPr>
      </w:pPr>
      <w:r>
        <w:t xml:space="preserve">Availability of newer </w:t>
      </w:r>
      <w:proofErr w:type="gramStart"/>
      <w:r>
        <w:t>cost effective</w:t>
      </w:r>
      <w:proofErr w:type="gramEnd"/>
      <w:r>
        <w:t xml:space="preserve"> technology; or</w:t>
      </w:r>
    </w:p>
    <w:p w14:paraId="58318D16" w14:textId="77777777" w:rsidR="00E9105B" w:rsidRPr="00E9105B" w:rsidRDefault="00E9105B" w:rsidP="00A565BA">
      <w:pPr>
        <w:pStyle w:val="ListParagraph"/>
        <w:numPr>
          <w:ilvl w:val="0"/>
          <w:numId w:val="7"/>
        </w:numPr>
        <w:rPr>
          <w:sz w:val="22"/>
          <w:szCs w:val="22"/>
        </w:rPr>
      </w:pPr>
      <w:r>
        <w:t>Alternate methods of detection.</w:t>
      </w:r>
    </w:p>
    <w:p w14:paraId="7FFE68CB" w14:textId="77777777" w:rsidR="00E9105B" w:rsidRDefault="00E9105B" w:rsidP="00A565BA">
      <w:r>
        <w:t>Recommendations</w:t>
      </w:r>
    </w:p>
    <w:tbl>
      <w:tblPr>
        <w:tblStyle w:val="TableGrid"/>
        <w:tblW w:w="0" w:type="auto"/>
        <w:tblLook w:val="04A0" w:firstRow="1" w:lastRow="0" w:firstColumn="1" w:lastColumn="0" w:noHBand="0" w:noVBand="1"/>
      </w:tblPr>
      <w:tblGrid>
        <w:gridCol w:w="10790"/>
      </w:tblGrid>
      <w:tr w:rsidR="00E9105B" w14:paraId="551046A5" w14:textId="77777777" w:rsidTr="00E9105B">
        <w:trPr>
          <w:trHeight w:val="11045"/>
        </w:trPr>
        <w:tc>
          <w:tcPr>
            <w:tcW w:w="10790" w:type="dxa"/>
            <w:shd w:val="clear" w:color="auto" w:fill="F2F2F2" w:themeFill="background1" w:themeFillShade="F2"/>
          </w:tcPr>
          <w:p w14:paraId="5E0731D9" w14:textId="71696852" w:rsidR="00E9105B" w:rsidRDefault="00000000" w:rsidP="00A565BA">
            <w:sdt>
              <w:sdtPr>
                <w:rPr>
                  <w:lang w:eastAsia="en-CA"/>
                </w:rPr>
                <w:id w:val="-960260779"/>
                <w:placeholder>
                  <w:docPart w:val="74243257BD0F4EACA214C94F372DC279"/>
                </w:placeholder>
              </w:sdtPr>
              <w:sdtContent>
                <w:r w:rsidR="00E9105B" w:rsidRPr="00814B85">
                  <w:rPr>
                    <w:lang w:eastAsia="en-CA"/>
                  </w:rPr>
                  <w:t xml:space="preserve"> </w:t>
                </w:r>
                <w:r w:rsidR="004517C1">
                  <w:rPr>
                    <w:lang w:eastAsia="en-CA"/>
                  </w:rPr>
                  <w:t xml:space="preserve">The only recommendation </w:t>
                </w:r>
                <w:proofErr w:type="gramStart"/>
                <w:r w:rsidR="004517C1">
                  <w:rPr>
                    <w:lang w:eastAsia="en-CA"/>
                  </w:rPr>
                  <w:t>at this time</w:t>
                </w:r>
                <w:proofErr w:type="gramEnd"/>
                <w:r w:rsidR="004517C1">
                  <w:rPr>
                    <w:lang w:eastAsia="en-CA"/>
                  </w:rPr>
                  <w:t xml:space="preserve"> is to get a tech in to print a copy of a complete device list for the FA Program to cross reference with the current Inspection report.</w:t>
                </w:r>
              </w:sdtContent>
            </w:sdt>
          </w:p>
        </w:tc>
      </w:tr>
    </w:tbl>
    <w:p w14:paraId="6C730899" w14:textId="77777777" w:rsidR="00252A25" w:rsidRDefault="00E9105B" w:rsidP="00A565BA">
      <w:pPr>
        <w:sectPr w:rsidR="00252A25" w:rsidSect="007D4B8A">
          <w:pgSz w:w="12240" w:h="15840"/>
          <w:pgMar w:top="720" w:right="720" w:bottom="720" w:left="720" w:header="567" w:footer="567" w:gutter="0"/>
          <w:cols w:space="708"/>
          <w:docGrid w:linePitch="360"/>
        </w:sectPr>
      </w:pPr>
      <w:r>
        <w:br w:type="page"/>
      </w:r>
    </w:p>
    <w:p w14:paraId="141DBB90" w14:textId="77777777" w:rsidR="00A565BA" w:rsidRDefault="00A565BA" w:rsidP="00194284">
      <w:pPr>
        <w:pStyle w:val="Heading2"/>
      </w:pPr>
      <w:bookmarkStart w:id="3" w:name="_Hlk168946369"/>
      <w:r>
        <w:lastRenderedPageBreak/>
        <w:t>Technician Attendance Log</w:t>
      </w:r>
    </w:p>
    <w:p w14:paraId="53B13F08" w14:textId="77777777" w:rsidR="00A565BA" w:rsidRPr="00A565BA" w:rsidRDefault="00A565BA" w:rsidP="00A565BA">
      <w:r>
        <w:t>NOTE: See Section 7.4 of CAN/ULC-S536:REV1</w:t>
      </w:r>
    </w:p>
    <w:tbl>
      <w:tblPr>
        <w:tblStyle w:val="TableGrid"/>
        <w:tblW w:w="14454" w:type="dxa"/>
        <w:tblLook w:val="04A0" w:firstRow="1" w:lastRow="0" w:firstColumn="1" w:lastColumn="0" w:noHBand="0" w:noVBand="1"/>
      </w:tblPr>
      <w:tblGrid>
        <w:gridCol w:w="1413"/>
        <w:gridCol w:w="1843"/>
        <w:gridCol w:w="7654"/>
        <w:gridCol w:w="1843"/>
        <w:gridCol w:w="1701"/>
      </w:tblGrid>
      <w:tr w:rsidR="00252A25" w14:paraId="1F6EB8FA" w14:textId="77777777" w:rsidTr="00252A25">
        <w:tc>
          <w:tcPr>
            <w:tcW w:w="1413" w:type="dxa"/>
          </w:tcPr>
          <w:p w14:paraId="51CBE6D4" w14:textId="77777777" w:rsidR="00252A25" w:rsidRDefault="00252A25" w:rsidP="00A565BA">
            <w:pPr>
              <w:rPr>
                <w:b/>
                <w:bCs/>
              </w:rPr>
            </w:pPr>
            <w:r>
              <w:rPr>
                <w:b/>
                <w:bCs/>
              </w:rPr>
              <w:t xml:space="preserve">Date </w:t>
            </w:r>
          </w:p>
          <w:p w14:paraId="16633374" w14:textId="77777777" w:rsidR="00252A25" w:rsidRPr="00252A25" w:rsidRDefault="00252A25" w:rsidP="00A565BA">
            <w:pPr>
              <w:rPr>
                <w:b/>
                <w:bCs/>
              </w:rPr>
            </w:pPr>
            <w:r>
              <w:rPr>
                <w:b/>
                <w:bCs/>
              </w:rPr>
              <w:t>(YYYY-MM-DD)</w:t>
            </w:r>
          </w:p>
        </w:tc>
        <w:tc>
          <w:tcPr>
            <w:tcW w:w="1843" w:type="dxa"/>
          </w:tcPr>
          <w:p w14:paraId="76B993D9" w14:textId="77777777" w:rsidR="00252A25" w:rsidRPr="00252A25" w:rsidRDefault="00252A25" w:rsidP="00A565BA">
            <w:pPr>
              <w:rPr>
                <w:b/>
                <w:bCs/>
              </w:rPr>
            </w:pPr>
            <w:r>
              <w:rPr>
                <w:b/>
                <w:bCs/>
              </w:rPr>
              <w:t>Time In/Time Out</w:t>
            </w:r>
          </w:p>
        </w:tc>
        <w:tc>
          <w:tcPr>
            <w:tcW w:w="7654" w:type="dxa"/>
          </w:tcPr>
          <w:p w14:paraId="4869DA34" w14:textId="77777777" w:rsidR="00252A25" w:rsidRPr="00252A25" w:rsidRDefault="00252A25" w:rsidP="00A565BA">
            <w:pPr>
              <w:rPr>
                <w:b/>
                <w:bCs/>
              </w:rPr>
            </w:pPr>
            <w:r>
              <w:rPr>
                <w:b/>
                <w:bCs/>
              </w:rPr>
              <w:t>Notes (for the day)</w:t>
            </w:r>
          </w:p>
        </w:tc>
        <w:tc>
          <w:tcPr>
            <w:tcW w:w="1843" w:type="dxa"/>
          </w:tcPr>
          <w:p w14:paraId="1FE4C5CC" w14:textId="77777777" w:rsidR="00252A25" w:rsidRDefault="00252A25" w:rsidP="00A565BA">
            <w:pPr>
              <w:rPr>
                <w:b/>
                <w:bCs/>
              </w:rPr>
            </w:pPr>
            <w:r>
              <w:rPr>
                <w:b/>
                <w:bCs/>
              </w:rPr>
              <w:t xml:space="preserve">Primary Technician </w:t>
            </w:r>
          </w:p>
          <w:p w14:paraId="2684F2D6" w14:textId="77777777" w:rsidR="00252A25" w:rsidRPr="00252A25" w:rsidRDefault="00252A25" w:rsidP="00A565BA">
            <w:pPr>
              <w:rPr>
                <w:b/>
                <w:bCs/>
              </w:rPr>
            </w:pPr>
            <w:r>
              <w:rPr>
                <w:b/>
                <w:bCs/>
              </w:rPr>
              <w:t>Printed Name</w:t>
            </w:r>
          </w:p>
        </w:tc>
        <w:tc>
          <w:tcPr>
            <w:tcW w:w="1701" w:type="dxa"/>
          </w:tcPr>
          <w:p w14:paraId="5564B968" w14:textId="77777777" w:rsidR="00252A25" w:rsidRDefault="00252A25" w:rsidP="00A565BA">
            <w:pPr>
              <w:rPr>
                <w:b/>
                <w:bCs/>
              </w:rPr>
            </w:pPr>
            <w:r>
              <w:rPr>
                <w:b/>
                <w:bCs/>
              </w:rPr>
              <w:t xml:space="preserve">Primary Technician </w:t>
            </w:r>
          </w:p>
          <w:p w14:paraId="1429B76E" w14:textId="77777777" w:rsidR="00252A25" w:rsidRPr="00252A25" w:rsidRDefault="00252A25" w:rsidP="00A565BA">
            <w:pPr>
              <w:rPr>
                <w:b/>
                <w:bCs/>
              </w:rPr>
            </w:pPr>
            <w:r>
              <w:rPr>
                <w:b/>
                <w:bCs/>
              </w:rPr>
              <w:t>Certification No.</w:t>
            </w:r>
          </w:p>
        </w:tc>
      </w:tr>
      <w:tr w:rsidR="00252A25" w14:paraId="3D529B5A" w14:textId="77777777" w:rsidTr="00360E92">
        <w:tc>
          <w:tcPr>
            <w:tcW w:w="1413" w:type="dxa"/>
            <w:shd w:val="clear" w:color="auto" w:fill="F2F2F2" w:themeFill="background1" w:themeFillShade="F2"/>
          </w:tcPr>
          <w:p w14:paraId="75BB0344" w14:textId="73D3F2D2" w:rsidR="00252A25" w:rsidRDefault="00000000" w:rsidP="00A565BA">
            <w:sdt>
              <w:sdtPr>
                <w:rPr>
                  <w:lang w:eastAsia="en-CA"/>
                </w:rPr>
                <w:id w:val="-2139326715"/>
                <w:placeholder>
                  <w:docPart w:val="5E8338FBD505420BA2078D7BC27051A7"/>
                </w:placeholder>
              </w:sdtPr>
              <w:sdtContent>
                <w:r w:rsidR="00360E92" w:rsidRPr="00814B85">
                  <w:rPr>
                    <w:lang w:eastAsia="en-CA"/>
                  </w:rPr>
                  <w:t xml:space="preserve"> </w:t>
                </w:r>
                <w:r w:rsidR="004517C1">
                  <w:rPr>
                    <w:lang w:eastAsia="en-CA"/>
                  </w:rPr>
                  <w:t>2024-10-07</w:t>
                </w:r>
              </w:sdtContent>
            </w:sdt>
          </w:p>
        </w:tc>
        <w:tc>
          <w:tcPr>
            <w:tcW w:w="1843" w:type="dxa"/>
            <w:shd w:val="clear" w:color="auto" w:fill="F2F2F2" w:themeFill="background1" w:themeFillShade="F2"/>
          </w:tcPr>
          <w:p w14:paraId="22794D9A" w14:textId="4A6B8FE7" w:rsidR="00252A25" w:rsidRDefault="00000000" w:rsidP="004517C1">
            <w:sdt>
              <w:sdtPr>
                <w:rPr>
                  <w:lang w:eastAsia="en-CA"/>
                </w:rPr>
                <w:id w:val="1514880282"/>
                <w:placeholder>
                  <w:docPart w:val="18D1FC6ECE704231B64E860F56514AF1"/>
                </w:placeholder>
              </w:sdtPr>
              <w:sdtContent>
                <w:r w:rsidR="004517C1">
                  <w:rPr>
                    <w:lang w:eastAsia="en-CA"/>
                  </w:rPr>
                  <w:t>0700 / 1700</w:t>
                </w:r>
              </w:sdtContent>
            </w:sdt>
          </w:p>
        </w:tc>
        <w:tc>
          <w:tcPr>
            <w:tcW w:w="7654" w:type="dxa"/>
            <w:shd w:val="clear" w:color="auto" w:fill="F2F2F2" w:themeFill="background1" w:themeFillShade="F2"/>
          </w:tcPr>
          <w:p w14:paraId="22A2D734" w14:textId="4896974A" w:rsidR="00252A25" w:rsidRDefault="00000000" w:rsidP="004517C1">
            <w:sdt>
              <w:sdtPr>
                <w:rPr>
                  <w:lang w:eastAsia="en-CA"/>
                </w:rPr>
                <w:id w:val="-101884531"/>
                <w:placeholder>
                  <w:docPart w:val="7573A0D95FD84B9BA36535EA929FB1F7"/>
                </w:placeholder>
              </w:sdtPr>
              <w:sdtContent>
                <w:r w:rsidR="004517C1">
                  <w:rPr>
                    <w:lang w:eastAsia="en-CA"/>
                  </w:rPr>
                  <w:t>Testing Devices</w:t>
                </w:r>
              </w:sdtContent>
            </w:sdt>
          </w:p>
        </w:tc>
        <w:tc>
          <w:tcPr>
            <w:tcW w:w="1843" w:type="dxa"/>
            <w:shd w:val="clear" w:color="auto" w:fill="F2F2F2" w:themeFill="background1" w:themeFillShade="F2"/>
          </w:tcPr>
          <w:p w14:paraId="5C269997" w14:textId="669EACF2" w:rsidR="00252A25" w:rsidRDefault="00000000" w:rsidP="004517C1">
            <w:sdt>
              <w:sdtPr>
                <w:rPr>
                  <w:lang w:eastAsia="en-CA"/>
                </w:rPr>
                <w:id w:val="1671525721"/>
                <w:placeholder>
                  <w:docPart w:val="46B854D49F9C4164A62C98161415B4EA"/>
                </w:placeholder>
              </w:sdtPr>
              <w:sdtContent>
                <w:r w:rsidR="004517C1">
                  <w:rPr>
                    <w:lang w:eastAsia="en-CA"/>
                  </w:rPr>
                  <w:t>Troy Willerton</w:t>
                </w:r>
              </w:sdtContent>
            </w:sdt>
          </w:p>
        </w:tc>
        <w:tc>
          <w:tcPr>
            <w:tcW w:w="1701" w:type="dxa"/>
            <w:shd w:val="clear" w:color="auto" w:fill="F2F2F2" w:themeFill="background1" w:themeFillShade="F2"/>
          </w:tcPr>
          <w:p w14:paraId="4FDF1C6F" w14:textId="51848546" w:rsidR="00252A25" w:rsidRDefault="00000000" w:rsidP="004517C1">
            <w:sdt>
              <w:sdtPr>
                <w:rPr>
                  <w:lang w:eastAsia="en-CA"/>
                </w:rPr>
                <w:id w:val="371658905"/>
                <w:placeholder>
                  <w:docPart w:val="4DC301C005C348D68BAFF7D80FFBB9E1"/>
                </w:placeholder>
              </w:sdtPr>
              <w:sdtContent>
                <w:r w:rsidR="004517C1">
                  <w:rPr>
                    <w:lang w:eastAsia="en-CA"/>
                  </w:rPr>
                  <w:t>6849</w:t>
                </w:r>
              </w:sdtContent>
            </w:sdt>
          </w:p>
        </w:tc>
      </w:tr>
      <w:tr w:rsidR="00360E92" w14:paraId="707D39EF" w14:textId="77777777" w:rsidTr="00360E92">
        <w:tc>
          <w:tcPr>
            <w:tcW w:w="1413" w:type="dxa"/>
            <w:shd w:val="clear" w:color="auto" w:fill="F2F2F2" w:themeFill="background1" w:themeFillShade="F2"/>
          </w:tcPr>
          <w:p w14:paraId="251E9B0C" w14:textId="63F9BF58" w:rsidR="00360E92" w:rsidRDefault="00000000" w:rsidP="00360E92">
            <w:sdt>
              <w:sdtPr>
                <w:rPr>
                  <w:lang w:eastAsia="en-CA"/>
                </w:rPr>
                <w:id w:val="-454484416"/>
                <w:placeholder>
                  <w:docPart w:val="C688F40F3A60462EA0747EDBB2080411"/>
                </w:placeholder>
              </w:sdtPr>
              <w:sdtContent>
                <w:r w:rsidR="00360E92" w:rsidRPr="00814B85">
                  <w:rPr>
                    <w:lang w:eastAsia="en-CA"/>
                  </w:rPr>
                  <w:t xml:space="preserve"> </w:t>
                </w:r>
                <w:r w:rsidR="004517C1">
                  <w:rPr>
                    <w:lang w:eastAsia="en-CA"/>
                  </w:rPr>
                  <w:t>2024-10--08</w:t>
                </w:r>
              </w:sdtContent>
            </w:sdt>
          </w:p>
        </w:tc>
        <w:tc>
          <w:tcPr>
            <w:tcW w:w="1843" w:type="dxa"/>
            <w:shd w:val="clear" w:color="auto" w:fill="F2F2F2" w:themeFill="background1" w:themeFillShade="F2"/>
          </w:tcPr>
          <w:p w14:paraId="222EDC8D" w14:textId="6446850A" w:rsidR="00360E92" w:rsidRDefault="00000000" w:rsidP="004517C1">
            <w:sdt>
              <w:sdtPr>
                <w:rPr>
                  <w:lang w:eastAsia="en-CA"/>
                </w:rPr>
                <w:id w:val="-1073355725"/>
                <w:placeholder>
                  <w:docPart w:val="018591A51A2A419982E9CF0F33B2A6CD"/>
                </w:placeholder>
              </w:sdtPr>
              <w:sdtContent>
                <w:r w:rsidR="004517C1">
                  <w:rPr>
                    <w:lang w:eastAsia="en-CA"/>
                  </w:rPr>
                  <w:t>0800 / 1700</w:t>
                </w:r>
              </w:sdtContent>
            </w:sdt>
          </w:p>
        </w:tc>
        <w:tc>
          <w:tcPr>
            <w:tcW w:w="7654" w:type="dxa"/>
            <w:shd w:val="clear" w:color="auto" w:fill="F2F2F2" w:themeFill="background1" w:themeFillShade="F2"/>
          </w:tcPr>
          <w:p w14:paraId="7ACFC1BE" w14:textId="1252ABAF" w:rsidR="00360E92" w:rsidRDefault="00000000" w:rsidP="00360E92">
            <w:sdt>
              <w:sdtPr>
                <w:rPr>
                  <w:lang w:eastAsia="en-CA"/>
                </w:rPr>
                <w:id w:val="-245102714"/>
                <w:placeholder>
                  <w:docPart w:val="96B151989BCD47B9AFFAAA0F2BEB919E"/>
                </w:placeholder>
              </w:sdtPr>
              <w:sdtContent>
                <w:r w:rsidR="004517C1">
                  <w:rPr>
                    <w:lang w:eastAsia="en-CA"/>
                  </w:rPr>
                  <w:t>Testing Devices</w:t>
                </w:r>
              </w:sdtContent>
            </w:sdt>
          </w:p>
        </w:tc>
        <w:tc>
          <w:tcPr>
            <w:tcW w:w="1843" w:type="dxa"/>
            <w:shd w:val="clear" w:color="auto" w:fill="F2F2F2" w:themeFill="background1" w:themeFillShade="F2"/>
          </w:tcPr>
          <w:p w14:paraId="0F48A2E4" w14:textId="768F0703" w:rsidR="00360E92" w:rsidRDefault="00000000" w:rsidP="00360E92">
            <w:sdt>
              <w:sdtPr>
                <w:rPr>
                  <w:lang w:eastAsia="en-CA"/>
                </w:rPr>
                <w:id w:val="-388648360"/>
                <w:placeholder>
                  <w:docPart w:val="BC8D6BADA5854B0287664C13353D8899"/>
                </w:placeholder>
              </w:sdtPr>
              <w:sdtContent>
                <w:r w:rsidR="004517C1">
                  <w:rPr>
                    <w:lang w:eastAsia="en-CA"/>
                  </w:rPr>
                  <w:t>Troy Willerton</w:t>
                </w:r>
              </w:sdtContent>
            </w:sdt>
          </w:p>
        </w:tc>
        <w:tc>
          <w:tcPr>
            <w:tcW w:w="1701" w:type="dxa"/>
            <w:shd w:val="clear" w:color="auto" w:fill="F2F2F2" w:themeFill="background1" w:themeFillShade="F2"/>
          </w:tcPr>
          <w:p w14:paraId="709DCAE2" w14:textId="273C3E10" w:rsidR="00360E92" w:rsidRDefault="00000000" w:rsidP="004517C1">
            <w:sdt>
              <w:sdtPr>
                <w:rPr>
                  <w:lang w:eastAsia="en-CA"/>
                </w:rPr>
                <w:id w:val="764116192"/>
                <w:placeholder>
                  <w:docPart w:val="764FEE68CABF4BA08DEC2046CCDAAF2F"/>
                </w:placeholder>
              </w:sdtPr>
              <w:sdtContent>
                <w:r w:rsidR="004517C1">
                  <w:rPr>
                    <w:lang w:eastAsia="en-CA"/>
                  </w:rPr>
                  <w:t>6849</w:t>
                </w:r>
              </w:sdtContent>
            </w:sdt>
          </w:p>
        </w:tc>
      </w:tr>
      <w:tr w:rsidR="00360E92" w14:paraId="365D3FEB" w14:textId="77777777" w:rsidTr="00360E92">
        <w:tc>
          <w:tcPr>
            <w:tcW w:w="1413" w:type="dxa"/>
            <w:shd w:val="clear" w:color="auto" w:fill="F2F2F2" w:themeFill="background1" w:themeFillShade="F2"/>
          </w:tcPr>
          <w:p w14:paraId="0F246D27" w14:textId="60D1EFEF" w:rsidR="00360E92" w:rsidRDefault="00000000" w:rsidP="004517C1">
            <w:sdt>
              <w:sdtPr>
                <w:rPr>
                  <w:lang w:eastAsia="en-CA"/>
                </w:rPr>
                <w:id w:val="-119157998"/>
                <w:placeholder>
                  <w:docPart w:val="2543DCD8233643819777125F52F75CDB"/>
                </w:placeholder>
              </w:sdtPr>
              <w:sdtContent>
                <w:r w:rsidR="004517C1">
                  <w:rPr>
                    <w:lang w:eastAsia="en-CA"/>
                  </w:rPr>
                  <w:t>2024-10-09</w:t>
                </w:r>
              </w:sdtContent>
            </w:sdt>
          </w:p>
        </w:tc>
        <w:tc>
          <w:tcPr>
            <w:tcW w:w="1843" w:type="dxa"/>
            <w:shd w:val="clear" w:color="auto" w:fill="F2F2F2" w:themeFill="background1" w:themeFillShade="F2"/>
          </w:tcPr>
          <w:p w14:paraId="037C373B" w14:textId="39A401F3" w:rsidR="00360E92" w:rsidRDefault="00000000" w:rsidP="004517C1">
            <w:sdt>
              <w:sdtPr>
                <w:rPr>
                  <w:lang w:eastAsia="en-CA"/>
                </w:rPr>
                <w:id w:val="-1272693031"/>
                <w:placeholder>
                  <w:docPart w:val="5A44F50C8E65434986AE3E63AC893973"/>
                </w:placeholder>
              </w:sdtPr>
              <w:sdtContent>
                <w:r w:rsidR="004517C1">
                  <w:rPr>
                    <w:lang w:eastAsia="en-CA"/>
                  </w:rPr>
                  <w:t>0800 / 1730</w:t>
                </w:r>
              </w:sdtContent>
            </w:sdt>
          </w:p>
        </w:tc>
        <w:tc>
          <w:tcPr>
            <w:tcW w:w="7654" w:type="dxa"/>
            <w:shd w:val="clear" w:color="auto" w:fill="F2F2F2" w:themeFill="background1" w:themeFillShade="F2"/>
          </w:tcPr>
          <w:p w14:paraId="4F5F7F8A" w14:textId="389789FC" w:rsidR="00360E92" w:rsidRDefault="00000000" w:rsidP="004517C1">
            <w:sdt>
              <w:sdtPr>
                <w:rPr>
                  <w:lang w:eastAsia="en-CA"/>
                </w:rPr>
                <w:id w:val="-1847552431"/>
                <w:placeholder>
                  <w:docPart w:val="D61183A5BC8044B59263F61D2C38CF4E"/>
                </w:placeholder>
              </w:sdtPr>
              <w:sdtContent>
                <w:r w:rsidR="004517C1">
                  <w:rPr>
                    <w:lang w:eastAsia="en-CA"/>
                  </w:rPr>
                  <w:t>Testing Devices</w:t>
                </w:r>
              </w:sdtContent>
            </w:sdt>
          </w:p>
        </w:tc>
        <w:tc>
          <w:tcPr>
            <w:tcW w:w="1843" w:type="dxa"/>
            <w:shd w:val="clear" w:color="auto" w:fill="F2F2F2" w:themeFill="background1" w:themeFillShade="F2"/>
          </w:tcPr>
          <w:p w14:paraId="1DACB850" w14:textId="532BB2DC" w:rsidR="00360E92" w:rsidRDefault="00000000" w:rsidP="004517C1">
            <w:sdt>
              <w:sdtPr>
                <w:rPr>
                  <w:lang w:eastAsia="en-CA"/>
                </w:rPr>
                <w:id w:val="597841513"/>
                <w:placeholder>
                  <w:docPart w:val="D90D55C1F7194548B0A00EEF4C47411F"/>
                </w:placeholder>
              </w:sdtPr>
              <w:sdtContent>
                <w:r w:rsidR="004517C1">
                  <w:rPr>
                    <w:lang w:eastAsia="en-CA"/>
                  </w:rPr>
                  <w:t>Troy Willerton</w:t>
                </w:r>
              </w:sdtContent>
            </w:sdt>
          </w:p>
        </w:tc>
        <w:tc>
          <w:tcPr>
            <w:tcW w:w="1701" w:type="dxa"/>
            <w:shd w:val="clear" w:color="auto" w:fill="F2F2F2" w:themeFill="background1" w:themeFillShade="F2"/>
          </w:tcPr>
          <w:p w14:paraId="06278D1D" w14:textId="0C19EA57" w:rsidR="00360E92" w:rsidRDefault="00000000" w:rsidP="004517C1">
            <w:sdt>
              <w:sdtPr>
                <w:rPr>
                  <w:lang w:eastAsia="en-CA"/>
                </w:rPr>
                <w:id w:val="-1526167665"/>
                <w:placeholder>
                  <w:docPart w:val="AD30F9C70C66475B90E4CE5FC5135283"/>
                </w:placeholder>
              </w:sdtPr>
              <w:sdtContent>
                <w:r w:rsidR="004517C1">
                  <w:rPr>
                    <w:lang w:eastAsia="en-CA"/>
                  </w:rPr>
                  <w:t>6849</w:t>
                </w:r>
              </w:sdtContent>
            </w:sdt>
          </w:p>
        </w:tc>
      </w:tr>
      <w:tr w:rsidR="00360E92" w14:paraId="500D2B09" w14:textId="77777777" w:rsidTr="00360E92">
        <w:tc>
          <w:tcPr>
            <w:tcW w:w="1413" w:type="dxa"/>
            <w:shd w:val="clear" w:color="auto" w:fill="F2F2F2" w:themeFill="background1" w:themeFillShade="F2"/>
          </w:tcPr>
          <w:p w14:paraId="3269DE8F" w14:textId="147FC006" w:rsidR="00360E92" w:rsidRDefault="00000000" w:rsidP="004517C1">
            <w:sdt>
              <w:sdtPr>
                <w:rPr>
                  <w:lang w:eastAsia="en-CA"/>
                </w:rPr>
                <w:id w:val="1518654328"/>
                <w:placeholder>
                  <w:docPart w:val="4BAC85027DDC42B9A334E58525C3B782"/>
                </w:placeholder>
              </w:sdtPr>
              <w:sdtContent>
                <w:r w:rsidR="004517C1">
                  <w:rPr>
                    <w:lang w:eastAsia="en-CA"/>
                  </w:rPr>
                  <w:t>2024-10-10</w:t>
                </w:r>
              </w:sdtContent>
            </w:sdt>
          </w:p>
        </w:tc>
        <w:tc>
          <w:tcPr>
            <w:tcW w:w="1843" w:type="dxa"/>
            <w:shd w:val="clear" w:color="auto" w:fill="F2F2F2" w:themeFill="background1" w:themeFillShade="F2"/>
          </w:tcPr>
          <w:p w14:paraId="228BD2AB" w14:textId="1FB9246C" w:rsidR="00360E92" w:rsidRDefault="00000000" w:rsidP="004517C1">
            <w:sdt>
              <w:sdtPr>
                <w:rPr>
                  <w:lang w:eastAsia="en-CA"/>
                </w:rPr>
                <w:id w:val="-2137866114"/>
                <w:placeholder>
                  <w:docPart w:val="285730B92B4C4428B6E624D436B3E202"/>
                </w:placeholder>
              </w:sdtPr>
              <w:sdtContent>
                <w:r w:rsidR="004517C1">
                  <w:rPr>
                    <w:lang w:eastAsia="en-CA"/>
                  </w:rPr>
                  <w:t>0800 / 2230</w:t>
                </w:r>
              </w:sdtContent>
            </w:sdt>
          </w:p>
        </w:tc>
        <w:tc>
          <w:tcPr>
            <w:tcW w:w="7654" w:type="dxa"/>
            <w:shd w:val="clear" w:color="auto" w:fill="F2F2F2" w:themeFill="background1" w:themeFillShade="F2"/>
          </w:tcPr>
          <w:p w14:paraId="691D9EDE" w14:textId="15F38B53" w:rsidR="00360E92" w:rsidRDefault="00000000" w:rsidP="004517C1">
            <w:sdt>
              <w:sdtPr>
                <w:rPr>
                  <w:lang w:eastAsia="en-CA"/>
                </w:rPr>
                <w:id w:val="1988442350"/>
                <w:placeholder>
                  <w:docPart w:val="EB98D33E5F1D4D3384E6AAE99EB4CFE8"/>
                </w:placeholder>
              </w:sdtPr>
              <w:sdtContent>
                <w:r w:rsidR="004517C1">
                  <w:rPr>
                    <w:lang w:eastAsia="en-CA"/>
                  </w:rPr>
                  <w:t>Testing Devices</w:t>
                </w:r>
              </w:sdtContent>
            </w:sdt>
          </w:p>
        </w:tc>
        <w:tc>
          <w:tcPr>
            <w:tcW w:w="1843" w:type="dxa"/>
            <w:shd w:val="clear" w:color="auto" w:fill="F2F2F2" w:themeFill="background1" w:themeFillShade="F2"/>
          </w:tcPr>
          <w:p w14:paraId="3064A60E" w14:textId="157BCB74" w:rsidR="00360E92" w:rsidRDefault="00000000" w:rsidP="004517C1">
            <w:sdt>
              <w:sdtPr>
                <w:rPr>
                  <w:lang w:eastAsia="en-CA"/>
                </w:rPr>
                <w:id w:val="192275830"/>
                <w:placeholder>
                  <w:docPart w:val="0735B8DD970846969FCE6BCF9D8E1E80"/>
                </w:placeholder>
              </w:sdtPr>
              <w:sdtContent>
                <w:r w:rsidR="004517C1">
                  <w:rPr>
                    <w:lang w:eastAsia="en-CA"/>
                  </w:rPr>
                  <w:t>Troy Willerton</w:t>
                </w:r>
              </w:sdtContent>
            </w:sdt>
          </w:p>
        </w:tc>
        <w:tc>
          <w:tcPr>
            <w:tcW w:w="1701" w:type="dxa"/>
            <w:shd w:val="clear" w:color="auto" w:fill="F2F2F2" w:themeFill="background1" w:themeFillShade="F2"/>
          </w:tcPr>
          <w:p w14:paraId="20434725" w14:textId="133515B9" w:rsidR="00360E92" w:rsidRDefault="00000000" w:rsidP="004517C1">
            <w:sdt>
              <w:sdtPr>
                <w:rPr>
                  <w:lang w:eastAsia="en-CA"/>
                </w:rPr>
                <w:id w:val="-1929655161"/>
                <w:placeholder>
                  <w:docPart w:val="43E6C5DFB6A24FC6B19F6C744433A156"/>
                </w:placeholder>
              </w:sdtPr>
              <w:sdtContent>
                <w:r w:rsidR="004517C1">
                  <w:rPr>
                    <w:lang w:eastAsia="en-CA"/>
                  </w:rPr>
                  <w:t>6849</w:t>
                </w:r>
              </w:sdtContent>
            </w:sdt>
          </w:p>
        </w:tc>
      </w:tr>
      <w:tr w:rsidR="00360E92" w14:paraId="02159457" w14:textId="77777777" w:rsidTr="00360E92">
        <w:tc>
          <w:tcPr>
            <w:tcW w:w="1413" w:type="dxa"/>
            <w:shd w:val="clear" w:color="auto" w:fill="F2F2F2" w:themeFill="background1" w:themeFillShade="F2"/>
          </w:tcPr>
          <w:p w14:paraId="2438D4E2" w14:textId="77777777" w:rsidR="00360E92" w:rsidRDefault="00000000" w:rsidP="00360E92">
            <w:sdt>
              <w:sdtPr>
                <w:rPr>
                  <w:lang w:eastAsia="en-CA"/>
                </w:rPr>
                <w:id w:val="-1973435826"/>
                <w:placeholder>
                  <w:docPart w:val="6786A150BBBA45CEA569206942A366FD"/>
                </w:placeholder>
              </w:sdtPr>
              <w:sdtContent>
                <w:r w:rsidR="00360E92" w:rsidRPr="00814B85">
                  <w:rPr>
                    <w:lang w:eastAsia="en-CA"/>
                  </w:rPr>
                  <w:t xml:space="preserve"> </w:t>
                </w:r>
              </w:sdtContent>
            </w:sdt>
          </w:p>
        </w:tc>
        <w:tc>
          <w:tcPr>
            <w:tcW w:w="1843" w:type="dxa"/>
            <w:shd w:val="clear" w:color="auto" w:fill="F2F2F2" w:themeFill="background1" w:themeFillShade="F2"/>
          </w:tcPr>
          <w:p w14:paraId="334BA90F" w14:textId="77777777" w:rsidR="00360E92" w:rsidRDefault="00000000" w:rsidP="00360E92">
            <w:sdt>
              <w:sdtPr>
                <w:rPr>
                  <w:lang w:eastAsia="en-CA"/>
                </w:rPr>
                <w:id w:val="19753245"/>
                <w:placeholder>
                  <w:docPart w:val="DF0D4F6DF1A1461BAB43AD611ACF34AA"/>
                </w:placeholder>
              </w:sdtPr>
              <w:sdtContent>
                <w:r w:rsidR="00360E92" w:rsidRPr="00814B85">
                  <w:rPr>
                    <w:lang w:eastAsia="en-CA"/>
                  </w:rPr>
                  <w:t xml:space="preserve"> </w:t>
                </w:r>
              </w:sdtContent>
            </w:sdt>
          </w:p>
        </w:tc>
        <w:tc>
          <w:tcPr>
            <w:tcW w:w="7654" w:type="dxa"/>
            <w:shd w:val="clear" w:color="auto" w:fill="F2F2F2" w:themeFill="background1" w:themeFillShade="F2"/>
          </w:tcPr>
          <w:p w14:paraId="78A17ECF" w14:textId="77777777" w:rsidR="00360E92" w:rsidRDefault="00000000" w:rsidP="00360E92">
            <w:sdt>
              <w:sdtPr>
                <w:rPr>
                  <w:lang w:eastAsia="en-CA"/>
                </w:rPr>
                <w:id w:val="607861182"/>
                <w:placeholder>
                  <w:docPart w:val="DD62DFF16E89427A948EF20361C63C2A"/>
                </w:placeholder>
              </w:sdtPr>
              <w:sdtContent>
                <w:r w:rsidR="00360E92" w:rsidRPr="00814B85">
                  <w:rPr>
                    <w:lang w:eastAsia="en-CA"/>
                  </w:rPr>
                  <w:t xml:space="preserve"> </w:t>
                </w:r>
              </w:sdtContent>
            </w:sdt>
          </w:p>
        </w:tc>
        <w:tc>
          <w:tcPr>
            <w:tcW w:w="1843" w:type="dxa"/>
            <w:shd w:val="clear" w:color="auto" w:fill="F2F2F2" w:themeFill="background1" w:themeFillShade="F2"/>
          </w:tcPr>
          <w:p w14:paraId="668ACDA6" w14:textId="77777777" w:rsidR="00360E92" w:rsidRDefault="00000000" w:rsidP="00360E92">
            <w:sdt>
              <w:sdtPr>
                <w:rPr>
                  <w:lang w:eastAsia="en-CA"/>
                </w:rPr>
                <w:id w:val="-1949926863"/>
                <w:placeholder>
                  <w:docPart w:val="A0F9ABF473BF476A94F1CC057BD5FE96"/>
                </w:placeholder>
              </w:sdtPr>
              <w:sdtContent>
                <w:r w:rsidR="00360E92" w:rsidRPr="00814B85">
                  <w:rPr>
                    <w:lang w:eastAsia="en-CA"/>
                  </w:rPr>
                  <w:t xml:space="preserve"> </w:t>
                </w:r>
              </w:sdtContent>
            </w:sdt>
          </w:p>
        </w:tc>
        <w:tc>
          <w:tcPr>
            <w:tcW w:w="1701" w:type="dxa"/>
            <w:shd w:val="clear" w:color="auto" w:fill="F2F2F2" w:themeFill="background1" w:themeFillShade="F2"/>
          </w:tcPr>
          <w:p w14:paraId="76003C48" w14:textId="77777777" w:rsidR="00360E92" w:rsidRDefault="00000000" w:rsidP="00360E92">
            <w:sdt>
              <w:sdtPr>
                <w:rPr>
                  <w:lang w:eastAsia="en-CA"/>
                </w:rPr>
                <w:id w:val="891316959"/>
                <w:placeholder>
                  <w:docPart w:val="04787921F41C4A67BCBAEDC5098EBA94"/>
                </w:placeholder>
              </w:sdtPr>
              <w:sdtContent>
                <w:r w:rsidR="00360E92" w:rsidRPr="00814B85">
                  <w:rPr>
                    <w:lang w:eastAsia="en-CA"/>
                  </w:rPr>
                  <w:t xml:space="preserve"> </w:t>
                </w:r>
              </w:sdtContent>
            </w:sdt>
          </w:p>
        </w:tc>
      </w:tr>
      <w:tr w:rsidR="00360E92" w14:paraId="51396175" w14:textId="77777777" w:rsidTr="00360E92">
        <w:tc>
          <w:tcPr>
            <w:tcW w:w="1413" w:type="dxa"/>
            <w:shd w:val="clear" w:color="auto" w:fill="F2F2F2" w:themeFill="background1" w:themeFillShade="F2"/>
          </w:tcPr>
          <w:p w14:paraId="10E87C97" w14:textId="77777777" w:rsidR="00360E92" w:rsidRDefault="00000000" w:rsidP="00360E92">
            <w:sdt>
              <w:sdtPr>
                <w:rPr>
                  <w:lang w:eastAsia="en-CA"/>
                </w:rPr>
                <w:id w:val="521201733"/>
                <w:placeholder>
                  <w:docPart w:val="28767EBE3ADA493FBE7E12BFDB5B0AA0"/>
                </w:placeholder>
              </w:sdtPr>
              <w:sdtContent>
                <w:r w:rsidR="00360E92" w:rsidRPr="00814B85">
                  <w:rPr>
                    <w:lang w:eastAsia="en-CA"/>
                  </w:rPr>
                  <w:t xml:space="preserve"> </w:t>
                </w:r>
              </w:sdtContent>
            </w:sdt>
          </w:p>
        </w:tc>
        <w:tc>
          <w:tcPr>
            <w:tcW w:w="1843" w:type="dxa"/>
            <w:shd w:val="clear" w:color="auto" w:fill="F2F2F2" w:themeFill="background1" w:themeFillShade="F2"/>
          </w:tcPr>
          <w:p w14:paraId="42005C10" w14:textId="77777777" w:rsidR="00360E92" w:rsidRDefault="00000000" w:rsidP="00360E92">
            <w:sdt>
              <w:sdtPr>
                <w:rPr>
                  <w:lang w:eastAsia="en-CA"/>
                </w:rPr>
                <w:id w:val="-1773851355"/>
                <w:placeholder>
                  <w:docPart w:val="42952340D01746C7A582D387FAA6431F"/>
                </w:placeholder>
              </w:sdtPr>
              <w:sdtContent>
                <w:r w:rsidR="00360E92" w:rsidRPr="00814B85">
                  <w:rPr>
                    <w:lang w:eastAsia="en-CA"/>
                  </w:rPr>
                  <w:t xml:space="preserve"> </w:t>
                </w:r>
              </w:sdtContent>
            </w:sdt>
          </w:p>
        </w:tc>
        <w:tc>
          <w:tcPr>
            <w:tcW w:w="7654" w:type="dxa"/>
            <w:shd w:val="clear" w:color="auto" w:fill="F2F2F2" w:themeFill="background1" w:themeFillShade="F2"/>
          </w:tcPr>
          <w:p w14:paraId="22D8ACED" w14:textId="77777777" w:rsidR="00360E92" w:rsidRDefault="00000000" w:rsidP="00360E92">
            <w:sdt>
              <w:sdtPr>
                <w:rPr>
                  <w:lang w:eastAsia="en-CA"/>
                </w:rPr>
                <w:id w:val="-190379439"/>
                <w:placeholder>
                  <w:docPart w:val="25C01C15FE7542E5A88F36EA3A391896"/>
                </w:placeholder>
              </w:sdtPr>
              <w:sdtContent>
                <w:r w:rsidR="00360E92" w:rsidRPr="00814B85">
                  <w:rPr>
                    <w:lang w:eastAsia="en-CA"/>
                  </w:rPr>
                  <w:t xml:space="preserve"> </w:t>
                </w:r>
              </w:sdtContent>
            </w:sdt>
          </w:p>
        </w:tc>
        <w:tc>
          <w:tcPr>
            <w:tcW w:w="1843" w:type="dxa"/>
            <w:shd w:val="clear" w:color="auto" w:fill="F2F2F2" w:themeFill="background1" w:themeFillShade="F2"/>
          </w:tcPr>
          <w:p w14:paraId="6D6ED524" w14:textId="77777777" w:rsidR="00360E92" w:rsidRDefault="00000000" w:rsidP="00360E92">
            <w:sdt>
              <w:sdtPr>
                <w:rPr>
                  <w:lang w:eastAsia="en-CA"/>
                </w:rPr>
                <w:id w:val="-1173330190"/>
                <w:placeholder>
                  <w:docPart w:val="16762C636D524252A41264CEB8B1775D"/>
                </w:placeholder>
              </w:sdtPr>
              <w:sdtContent>
                <w:r w:rsidR="00360E92" w:rsidRPr="00814B85">
                  <w:rPr>
                    <w:lang w:eastAsia="en-CA"/>
                  </w:rPr>
                  <w:t xml:space="preserve"> </w:t>
                </w:r>
              </w:sdtContent>
            </w:sdt>
          </w:p>
        </w:tc>
        <w:tc>
          <w:tcPr>
            <w:tcW w:w="1701" w:type="dxa"/>
            <w:shd w:val="clear" w:color="auto" w:fill="F2F2F2" w:themeFill="background1" w:themeFillShade="F2"/>
          </w:tcPr>
          <w:p w14:paraId="4FF3A623" w14:textId="77777777" w:rsidR="00360E92" w:rsidRDefault="00000000" w:rsidP="00360E92">
            <w:sdt>
              <w:sdtPr>
                <w:rPr>
                  <w:lang w:eastAsia="en-CA"/>
                </w:rPr>
                <w:id w:val="-1315716899"/>
                <w:placeholder>
                  <w:docPart w:val="ED166338583C4DD898627C18A29F614B"/>
                </w:placeholder>
              </w:sdtPr>
              <w:sdtContent>
                <w:r w:rsidR="00360E92" w:rsidRPr="00814B85">
                  <w:rPr>
                    <w:lang w:eastAsia="en-CA"/>
                  </w:rPr>
                  <w:t xml:space="preserve"> </w:t>
                </w:r>
              </w:sdtContent>
            </w:sdt>
          </w:p>
        </w:tc>
      </w:tr>
      <w:tr w:rsidR="00360E92" w14:paraId="7C04619B" w14:textId="77777777" w:rsidTr="00360E92">
        <w:tc>
          <w:tcPr>
            <w:tcW w:w="1413" w:type="dxa"/>
            <w:shd w:val="clear" w:color="auto" w:fill="F2F2F2" w:themeFill="background1" w:themeFillShade="F2"/>
          </w:tcPr>
          <w:p w14:paraId="215CB00E" w14:textId="77777777" w:rsidR="00360E92" w:rsidRDefault="00000000" w:rsidP="00360E92">
            <w:sdt>
              <w:sdtPr>
                <w:rPr>
                  <w:lang w:eastAsia="en-CA"/>
                </w:rPr>
                <w:id w:val="-1808932996"/>
                <w:placeholder>
                  <w:docPart w:val="EB9CA71FD0594A58B9769CC4B7CB1843"/>
                </w:placeholder>
              </w:sdtPr>
              <w:sdtContent>
                <w:r w:rsidR="00360E92" w:rsidRPr="00814B85">
                  <w:rPr>
                    <w:lang w:eastAsia="en-CA"/>
                  </w:rPr>
                  <w:t xml:space="preserve"> </w:t>
                </w:r>
              </w:sdtContent>
            </w:sdt>
          </w:p>
        </w:tc>
        <w:tc>
          <w:tcPr>
            <w:tcW w:w="1843" w:type="dxa"/>
            <w:shd w:val="clear" w:color="auto" w:fill="F2F2F2" w:themeFill="background1" w:themeFillShade="F2"/>
          </w:tcPr>
          <w:p w14:paraId="7BDAC7CC" w14:textId="77777777" w:rsidR="00360E92" w:rsidRDefault="00000000" w:rsidP="00360E92">
            <w:sdt>
              <w:sdtPr>
                <w:rPr>
                  <w:lang w:eastAsia="en-CA"/>
                </w:rPr>
                <w:id w:val="-182434592"/>
                <w:placeholder>
                  <w:docPart w:val="A9913FEA971D4F7F9EE75268B8FDB089"/>
                </w:placeholder>
              </w:sdtPr>
              <w:sdtContent>
                <w:r w:rsidR="00360E92" w:rsidRPr="00814B85">
                  <w:rPr>
                    <w:lang w:eastAsia="en-CA"/>
                  </w:rPr>
                  <w:t xml:space="preserve"> </w:t>
                </w:r>
              </w:sdtContent>
            </w:sdt>
          </w:p>
        </w:tc>
        <w:tc>
          <w:tcPr>
            <w:tcW w:w="7654" w:type="dxa"/>
            <w:shd w:val="clear" w:color="auto" w:fill="F2F2F2" w:themeFill="background1" w:themeFillShade="F2"/>
          </w:tcPr>
          <w:p w14:paraId="132FDE97" w14:textId="77777777" w:rsidR="00360E92" w:rsidRDefault="00000000" w:rsidP="00360E92">
            <w:sdt>
              <w:sdtPr>
                <w:rPr>
                  <w:lang w:eastAsia="en-CA"/>
                </w:rPr>
                <w:id w:val="-1787194803"/>
                <w:placeholder>
                  <w:docPart w:val="5F91E7B504434BCC94EA2FFC0E38DBF7"/>
                </w:placeholder>
              </w:sdtPr>
              <w:sdtContent>
                <w:r w:rsidR="00360E92" w:rsidRPr="00814B85">
                  <w:rPr>
                    <w:lang w:eastAsia="en-CA"/>
                  </w:rPr>
                  <w:t xml:space="preserve"> </w:t>
                </w:r>
              </w:sdtContent>
            </w:sdt>
          </w:p>
        </w:tc>
        <w:tc>
          <w:tcPr>
            <w:tcW w:w="1843" w:type="dxa"/>
            <w:shd w:val="clear" w:color="auto" w:fill="F2F2F2" w:themeFill="background1" w:themeFillShade="F2"/>
          </w:tcPr>
          <w:p w14:paraId="2E7AF58A" w14:textId="77777777" w:rsidR="00360E92" w:rsidRDefault="00000000" w:rsidP="00360E92">
            <w:sdt>
              <w:sdtPr>
                <w:rPr>
                  <w:lang w:eastAsia="en-CA"/>
                </w:rPr>
                <w:id w:val="-1034890964"/>
                <w:placeholder>
                  <w:docPart w:val="F15A0C109557455580D1295B1E42C22B"/>
                </w:placeholder>
              </w:sdtPr>
              <w:sdtContent>
                <w:r w:rsidR="00360E92" w:rsidRPr="00814B85">
                  <w:rPr>
                    <w:lang w:eastAsia="en-CA"/>
                  </w:rPr>
                  <w:t xml:space="preserve"> </w:t>
                </w:r>
              </w:sdtContent>
            </w:sdt>
          </w:p>
        </w:tc>
        <w:tc>
          <w:tcPr>
            <w:tcW w:w="1701" w:type="dxa"/>
            <w:shd w:val="clear" w:color="auto" w:fill="F2F2F2" w:themeFill="background1" w:themeFillShade="F2"/>
          </w:tcPr>
          <w:p w14:paraId="3E2A68D4" w14:textId="77777777" w:rsidR="00360E92" w:rsidRDefault="00000000" w:rsidP="00360E92">
            <w:sdt>
              <w:sdtPr>
                <w:rPr>
                  <w:lang w:eastAsia="en-CA"/>
                </w:rPr>
                <w:id w:val="-1892873913"/>
                <w:placeholder>
                  <w:docPart w:val="A9884124757649AA88E34C95AA23BA9A"/>
                </w:placeholder>
              </w:sdtPr>
              <w:sdtContent>
                <w:r w:rsidR="00360E92" w:rsidRPr="00814B85">
                  <w:rPr>
                    <w:lang w:eastAsia="en-CA"/>
                  </w:rPr>
                  <w:t xml:space="preserve"> </w:t>
                </w:r>
              </w:sdtContent>
            </w:sdt>
          </w:p>
        </w:tc>
      </w:tr>
      <w:tr w:rsidR="00360E92" w14:paraId="27ED78D2" w14:textId="77777777" w:rsidTr="00360E92">
        <w:tc>
          <w:tcPr>
            <w:tcW w:w="1413" w:type="dxa"/>
            <w:shd w:val="clear" w:color="auto" w:fill="F2F2F2" w:themeFill="background1" w:themeFillShade="F2"/>
          </w:tcPr>
          <w:p w14:paraId="4F217A48" w14:textId="77777777" w:rsidR="00360E92" w:rsidRDefault="00000000" w:rsidP="00360E92">
            <w:sdt>
              <w:sdtPr>
                <w:rPr>
                  <w:lang w:eastAsia="en-CA"/>
                </w:rPr>
                <w:id w:val="-788819307"/>
                <w:placeholder>
                  <w:docPart w:val="A9AF52850DFF466F94CA19D6BADE1161"/>
                </w:placeholder>
              </w:sdtPr>
              <w:sdtContent>
                <w:r w:rsidR="00360E92" w:rsidRPr="00814B85">
                  <w:rPr>
                    <w:lang w:eastAsia="en-CA"/>
                  </w:rPr>
                  <w:t xml:space="preserve"> </w:t>
                </w:r>
              </w:sdtContent>
            </w:sdt>
          </w:p>
        </w:tc>
        <w:tc>
          <w:tcPr>
            <w:tcW w:w="1843" w:type="dxa"/>
            <w:shd w:val="clear" w:color="auto" w:fill="F2F2F2" w:themeFill="background1" w:themeFillShade="F2"/>
          </w:tcPr>
          <w:p w14:paraId="525D097A" w14:textId="77777777" w:rsidR="00360E92" w:rsidRDefault="00000000" w:rsidP="00360E92">
            <w:sdt>
              <w:sdtPr>
                <w:rPr>
                  <w:lang w:eastAsia="en-CA"/>
                </w:rPr>
                <w:id w:val="-1484694711"/>
                <w:placeholder>
                  <w:docPart w:val="990B9F31EBFB4588A80D2C89ED614C68"/>
                </w:placeholder>
              </w:sdtPr>
              <w:sdtContent>
                <w:r w:rsidR="00360E92" w:rsidRPr="00814B85">
                  <w:rPr>
                    <w:lang w:eastAsia="en-CA"/>
                  </w:rPr>
                  <w:t xml:space="preserve"> </w:t>
                </w:r>
              </w:sdtContent>
            </w:sdt>
          </w:p>
        </w:tc>
        <w:tc>
          <w:tcPr>
            <w:tcW w:w="7654" w:type="dxa"/>
            <w:shd w:val="clear" w:color="auto" w:fill="F2F2F2" w:themeFill="background1" w:themeFillShade="F2"/>
          </w:tcPr>
          <w:p w14:paraId="564167AF" w14:textId="77777777" w:rsidR="00360E92" w:rsidRDefault="00000000" w:rsidP="00360E92">
            <w:sdt>
              <w:sdtPr>
                <w:rPr>
                  <w:lang w:eastAsia="en-CA"/>
                </w:rPr>
                <w:id w:val="1949123551"/>
                <w:placeholder>
                  <w:docPart w:val="59961E671C1748D3BC235B8FAE504908"/>
                </w:placeholder>
              </w:sdtPr>
              <w:sdtContent>
                <w:r w:rsidR="00360E92" w:rsidRPr="00814B85">
                  <w:rPr>
                    <w:lang w:eastAsia="en-CA"/>
                  </w:rPr>
                  <w:t xml:space="preserve"> </w:t>
                </w:r>
              </w:sdtContent>
            </w:sdt>
          </w:p>
        </w:tc>
        <w:tc>
          <w:tcPr>
            <w:tcW w:w="1843" w:type="dxa"/>
            <w:shd w:val="clear" w:color="auto" w:fill="F2F2F2" w:themeFill="background1" w:themeFillShade="F2"/>
          </w:tcPr>
          <w:p w14:paraId="263380AA" w14:textId="77777777" w:rsidR="00360E92" w:rsidRDefault="00000000" w:rsidP="00360E92">
            <w:sdt>
              <w:sdtPr>
                <w:rPr>
                  <w:lang w:eastAsia="en-CA"/>
                </w:rPr>
                <w:id w:val="1099994415"/>
                <w:placeholder>
                  <w:docPart w:val="74B9894146894C68A4F02C0F63FF7DEC"/>
                </w:placeholder>
              </w:sdtPr>
              <w:sdtContent>
                <w:r w:rsidR="00360E92" w:rsidRPr="00814B85">
                  <w:rPr>
                    <w:lang w:eastAsia="en-CA"/>
                  </w:rPr>
                  <w:t xml:space="preserve"> </w:t>
                </w:r>
              </w:sdtContent>
            </w:sdt>
          </w:p>
        </w:tc>
        <w:tc>
          <w:tcPr>
            <w:tcW w:w="1701" w:type="dxa"/>
            <w:shd w:val="clear" w:color="auto" w:fill="F2F2F2" w:themeFill="background1" w:themeFillShade="F2"/>
          </w:tcPr>
          <w:p w14:paraId="20DBB64D" w14:textId="77777777" w:rsidR="00360E92" w:rsidRDefault="00000000" w:rsidP="00360E92">
            <w:sdt>
              <w:sdtPr>
                <w:rPr>
                  <w:lang w:eastAsia="en-CA"/>
                </w:rPr>
                <w:id w:val="316699053"/>
                <w:placeholder>
                  <w:docPart w:val="E5263A2118CB49599AC79B19C17A410F"/>
                </w:placeholder>
              </w:sdtPr>
              <w:sdtContent>
                <w:r w:rsidR="00360E92" w:rsidRPr="00814B85">
                  <w:rPr>
                    <w:lang w:eastAsia="en-CA"/>
                  </w:rPr>
                  <w:t xml:space="preserve"> </w:t>
                </w:r>
              </w:sdtContent>
            </w:sdt>
          </w:p>
        </w:tc>
      </w:tr>
      <w:tr w:rsidR="00360E92" w14:paraId="0AD3A307" w14:textId="77777777" w:rsidTr="00360E92">
        <w:tc>
          <w:tcPr>
            <w:tcW w:w="1413" w:type="dxa"/>
            <w:shd w:val="clear" w:color="auto" w:fill="F2F2F2" w:themeFill="background1" w:themeFillShade="F2"/>
          </w:tcPr>
          <w:p w14:paraId="5C40E9C1" w14:textId="77777777" w:rsidR="00360E92" w:rsidRDefault="00000000" w:rsidP="00360E92">
            <w:sdt>
              <w:sdtPr>
                <w:rPr>
                  <w:lang w:eastAsia="en-CA"/>
                </w:rPr>
                <w:id w:val="1411572892"/>
                <w:placeholder>
                  <w:docPart w:val="7C927BBE0E684235AB1439566CB05116"/>
                </w:placeholder>
              </w:sdtPr>
              <w:sdtContent>
                <w:r w:rsidR="00360E92" w:rsidRPr="00814B85">
                  <w:rPr>
                    <w:lang w:eastAsia="en-CA"/>
                  </w:rPr>
                  <w:t xml:space="preserve"> </w:t>
                </w:r>
              </w:sdtContent>
            </w:sdt>
          </w:p>
        </w:tc>
        <w:tc>
          <w:tcPr>
            <w:tcW w:w="1843" w:type="dxa"/>
            <w:shd w:val="clear" w:color="auto" w:fill="F2F2F2" w:themeFill="background1" w:themeFillShade="F2"/>
          </w:tcPr>
          <w:p w14:paraId="4154664F" w14:textId="77777777" w:rsidR="00360E92" w:rsidRDefault="00000000" w:rsidP="00360E92">
            <w:sdt>
              <w:sdtPr>
                <w:rPr>
                  <w:lang w:eastAsia="en-CA"/>
                </w:rPr>
                <w:id w:val="-1320262929"/>
                <w:placeholder>
                  <w:docPart w:val="B1F0CAE09457486889C7F241F0B2D905"/>
                </w:placeholder>
              </w:sdtPr>
              <w:sdtContent>
                <w:r w:rsidR="00360E92" w:rsidRPr="00814B85">
                  <w:rPr>
                    <w:lang w:eastAsia="en-CA"/>
                  </w:rPr>
                  <w:t xml:space="preserve"> </w:t>
                </w:r>
              </w:sdtContent>
            </w:sdt>
          </w:p>
        </w:tc>
        <w:tc>
          <w:tcPr>
            <w:tcW w:w="7654" w:type="dxa"/>
            <w:shd w:val="clear" w:color="auto" w:fill="F2F2F2" w:themeFill="background1" w:themeFillShade="F2"/>
          </w:tcPr>
          <w:p w14:paraId="5DE5AC54" w14:textId="77777777" w:rsidR="00360E92" w:rsidRDefault="00000000" w:rsidP="00360E92">
            <w:sdt>
              <w:sdtPr>
                <w:rPr>
                  <w:lang w:eastAsia="en-CA"/>
                </w:rPr>
                <w:id w:val="90356863"/>
                <w:placeholder>
                  <w:docPart w:val="00FD79DF9B334FF48BC715069534D6E6"/>
                </w:placeholder>
              </w:sdtPr>
              <w:sdtContent>
                <w:r w:rsidR="00360E92" w:rsidRPr="00814B85">
                  <w:rPr>
                    <w:lang w:eastAsia="en-CA"/>
                  </w:rPr>
                  <w:t xml:space="preserve"> </w:t>
                </w:r>
              </w:sdtContent>
            </w:sdt>
          </w:p>
        </w:tc>
        <w:tc>
          <w:tcPr>
            <w:tcW w:w="1843" w:type="dxa"/>
            <w:shd w:val="clear" w:color="auto" w:fill="F2F2F2" w:themeFill="background1" w:themeFillShade="F2"/>
          </w:tcPr>
          <w:p w14:paraId="4F11053B" w14:textId="77777777" w:rsidR="00360E92" w:rsidRDefault="00000000" w:rsidP="00360E92">
            <w:sdt>
              <w:sdtPr>
                <w:rPr>
                  <w:lang w:eastAsia="en-CA"/>
                </w:rPr>
                <w:id w:val="-1582981752"/>
                <w:placeholder>
                  <w:docPart w:val="8E79AFC2BA314E709738931CAB2D62B3"/>
                </w:placeholder>
              </w:sdtPr>
              <w:sdtContent>
                <w:r w:rsidR="00360E92" w:rsidRPr="00814B85">
                  <w:rPr>
                    <w:lang w:eastAsia="en-CA"/>
                  </w:rPr>
                  <w:t xml:space="preserve"> </w:t>
                </w:r>
              </w:sdtContent>
            </w:sdt>
          </w:p>
        </w:tc>
        <w:tc>
          <w:tcPr>
            <w:tcW w:w="1701" w:type="dxa"/>
            <w:shd w:val="clear" w:color="auto" w:fill="F2F2F2" w:themeFill="background1" w:themeFillShade="F2"/>
          </w:tcPr>
          <w:p w14:paraId="5B0285CB" w14:textId="77777777" w:rsidR="00360E92" w:rsidRDefault="00000000" w:rsidP="00360E92">
            <w:sdt>
              <w:sdtPr>
                <w:rPr>
                  <w:lang w:eastAsia="en-CA"/>
                </w:rPr>
                <w:id w:val="1289929310"/>
                <w:placeholder>
                  <w:docPart w:val="F9E470DC53424080915DCA083E34CBF5"/>
                </w:placeholder>
              </w:sdtPr>
              <w:sdtContent>
                <w:r w:rsidR="00360E92" w:rsidRPr="00814B85">
                  <w:rPr>
                    <w:lang w:eastAsia="en-CA"/>
                  </w:rPr>
                  <w:t xml:space="preserve"> </w:t>
                </w:r>
              </w:sdtContent>
            </w:sdt>
          </w:p>
        </w:tc>
      </w:tr>
      <w:tr w:rsidR="00360E92" w14:paraId="3B8586BD" w14:textId="77777777" w:rsidTr="00360E92">
        <w:tc>
          <w:tcPr>
            <w:tcW w:w="1413" w:type="dxa"/>
            <w:shd w:val="clear" w:color="auto" w:fill="F2F2F2" w:themeFill="background1" w:themeFillShade="F2"/>
          </w:tcPr>
          <w:p w14:paraId="7421F4B1" w14:textId="77777777" w:rsidR="00360E92" w:rsidRDefault="00000000" w:rsidP="00360E92">
            <w:sdt>
              <w:sdtPr>
                <w:rPr>
                  <w:lang w:eastAsia="en-CA"/>
                </w:rPr>
                <w:id w:val="-1599470812"/>
                <w:placeholder>
                  <w:docPart w:val="B1F9C9BBE7E44ACE971677E6299624D1"/>
                </w:placeholder>
              </w:sdtPr>
              <w:sdtContent>
                <w:r w:rsidR="00360E92" w:rsidRPr="00814B85">
                  <w:rPr>
                    <w:lang w:eastAsia="en-CA"/>
                  </w:rPr>
                  <w:t xml:space="preserve"> </w:t>
                </w:r>
              </w:sdtContent>
            </w:sdt>
          </w:p>
        </w:tc>
        <w:tc>
          <w:tcPr>
            <w:tcW w:w="1843" w:type="dxa"/>
            <w:shd w:val="clear" w:color="auto" w:fill="F2F2F2" w:themeFill="background1" w:themeFillShade="F2"/>
          </w:tcPr>
          <w:p w14:paraId="55B5307F" w14:textId="77777777" w:rsidR="00360E92" w:rsidRDefault="00000000" w:rsidP="00360E92">
            <w:sdt>
              <w:sdtPr>
                <w:rPr>
                  <w:lang w:eastAsia="en-CA"/>
                </w:rPr>
                <w:id w:val="-501821539"/>
                <w:placeholder>
                  <w:docPart w:val="413F9CBF54664191A8D1D39542F7164D"/>
                </w:placeholder>
              </w:sdtPr>
              <w:sdtContent>
                <w:r w:rsidR="00360E92" w:rsidRPr="00814B85">
                  <w:rPr>
                    <w:lang w:eastAsia="en-CA"/>
                  </w:rPr>
                  <w:t xml:space="preserve"> </w:t>
                </w:r>
              </w:sdtContent>
            </w:sdt>
          </w:p>
        </w:tc>
        <w:tc>
          <w:tcPr>
            <w:tcW w:w="7654" w:type="dxa"/>
            <w:shd w:val="clear" w:color="auto" w:fill="F2F2F2" w:themeFill="background1" w:themeFillShade="F2"/>
          </w:tcPr>
          <w:p w14:paraId="23125E44" w14:textId="77777777" w:rsidR="00360E92" w:rsidRDefault="00000000" w:rsidP="00360E92">
            <w:sdt>
              <w:sdtPr>
                <w:rPr>
                  <w:lang w:eastAsia="en-CA"/>
                </w:rPr>
                <w:id w:val="24762735"/>
                <w:placeholder>
                  <w:docPart w:val="5C2F2A3AA007407AB8FD688D10D62735"/>
                </w:placeholder>
              </w:sdtPr>
              <w:sdtContent>
                <w:r w:rsidR="00360E92" w:rsidRPr="00814B85">
                  <w:rPr>
                    <w:lang w:eastAsia="en-CA"/>
                  </w:rPr>
                  <w:t xml:space="preserve"> </w:t>
                </w:r>
              </w:sdtContent>
            </w:sdt>
          </w:p>
        </w:tc>
        <w:tc>
          <w:tcPr>
            <w:tcW w:w="1843" w:type="dxa"/>
            <w:shd w:val="clear" w:color="auto" w:fill="F2F2F2" w:themeFill="background1" w:themeFillShade="F2"/>
          </w:tcPr>
          <w:p w14:paraId="12B72049" w14:textId="77777777" w:rsidR="00360E92" w:rsidRDefault="00000000" w:rsidP="00360E92">
            <w:sdt>
              <w:sdtPr>
                <w:rPr>
                  <w:lang w:eastAsia="en-CA"/>
                </w:rPr>
                <w:id w:val="873654153"/>
                <w:placeholder>
                  <w:docPart w:val="FFAF450C69C44D92BFD69624C739235D"/>
                </w:placeholder>
              </w:sdtPr>
              <w:sdtContent>
                <w:r w:rsidR="00360E92" w:rsidRPr="00814B85">
                  <w:rPr>
                    <w:lang w:eastAsia="en-CA"/>
                  </w:rPr>
                  <w:t xml:space="preserve"> </w:t>
                </w:r>
              </w:sdtContent>
            </w:sdt>
          </w:p>
        </w:tc>
        <w:tc>
          <w:tcPr>
            <w:tcW w:w="1701" w:type="dxa"/>
            <w:shd w:val="clear" w:color="auto" w:fill="F2F2F2" w:themeFill="background1" w:themeFillShade="F2"/>
          </w:tcPr>
          <w:p w14:paraId="165E523C" w14:textId="77777777" w:rsidR="00360E92" w:rsidRDefault="00000000" w:rsidP="00360E92">
            <w:sdt>
              <w:sdtPr>
                <w:rPr>
                  <w:lang w:eastAsia="en-CA"/>
                </w:rPr>
                <w:id w:val="-985166145"/>
                <w:placeholder>
                  <w:docPart w:val="CCB27A33A9CE4310970DBA4CD74B84AF"/>
                </w:placeholder>
              </w:sdtPr>
              <w:sdtContent>
                <w:r w:rsidR="00360E92" w:rsidRPr="00814B85">
                  <w:rPr>
                    <w:lang w:eastAsia="en-CA"/>
                  </w:rPr>
                  <w:t xml:space="preserve"> </w:t>
                </w:r>
              </w:sdtContent>
            </w:sdt>
          </w:p>
        </w:tc>
      </w:tr>
      <w:tr w:rsidR="00360E92" w14:paraId="52C9C9CA" w14:textId="77777777" w:rsidTr="00360E92">
        <w:tc>
          <w:tcPr>
            <w:tcW w:w="1413" w:type="dxa"/>
            <w:shd w:val="clear" w:color="auto" w:fill="F2F2F2" w:themeFill="background1" w:themeFillShade="F2"/>
          </w:tcPr>
          <w:p w14:paraId="0C8ECA51" w14:textId="77777777" w:rsidR="00360E92" w:rsidRDefault="00000000" w:rsidP="00360E92">
            <w:sdt>
              <w:sdtPr>
                <w:rPr>
                  <w:lang w:eastAsia="en-CA"/>
                </w:rPr>
                <w:id w:val="875125542"/>
                <w:placeholder>
                  <w:docPart w:val="42BDBC9C469B45ECA8AD94CDE906F645"/>
                </w:placeholder>
              </w:sdtPr>
              <w:sdtContent>
                <w:r w:rsidR="00360E92" w:rsidRPr="00814B85">
                  <w:rPr>
                    <w:lang w:eastAsia="en-CA"/>
                  </w:rPr>
                  <w:t xml:space="preserve"> </w:t>
                </w:r>
              </w:sdtContent>
            </w:sdt>
          </w:p>
        </w:tc>
        <w:tc>
          <w:tcPr>
            <w:tcW w:w="1843" w:type="dxa"/>
            <w:shd w:val="clear" w:color="auto" w:fill="F2F2F2" w:themeFill="background1" w:themeFillShade="F2"/>
          </w:tcPr>
          <w:p w14:paraId="5CF44E1B" w14:textId="77777777" w:rsidR="00360E92" w:rsidRDefault="00000000" w:rsidP="00360E92">
            <w:sdt>
              <w:sdtPr>
                <w:rPr>
                  <w:lang w:eastAsia="en-CA"/>
                </w:rPr>
                <w:id w:val="448899588"/>
                <w:placeholder>
                  <w:docPart w:val="3C123298252D4B3D919CFBFEDE71247F"/>
                </w:placeholder>
              </w:sdtPr>
              <w:sdtContent>
                <w:r w:rsidR="00360E92" w:rsidRPr="00814B85">
                  <w:rPr>
                    <w:lang w:eastAsia="en-CA"/>
                  </w:rPr>
                  <w:t xml:space="preserve"> </w:t>
                </w:r>
              </w:sdtContent>
            </w:sdt>
          </w:p>
        </w:tc>
        <w:tc>
          <w:tcPr>
            <w:tcW w:w="7654" w:type="dxa"/>
            <w:shd w:val="clear" w:color="auto" w:fill="F2F2F2" w:themeFill="background1" w:themeFillShade="F2"/>
          </w:tcPr>
          <w:p w14:paraId="236542FE" w14:textId="77777777" w:rsidR="00360E92" w:rsidRDefault="00000000" w:rsidP="00360E92">
            <w:sdt>
              <w:sdtPr>
                <w:rPr>
                  <w:lang w:eastAsia="en-CA"/>
                </w:rPr>
                <w:id w:val="-521940792"/>
                <w:placeholder>
                  <w:docPart w:val="F5C840F8FF37435AAB203CE41EF0FFF0"/>
                </w:placeholder>
              </w:sdtPr>
              <w:sdtContent>
                <w:r w:rsidR="00360E92" w:rsidRPr="00814B85">
                  <w:rPr>
                    <w:lang w:eastAsia="en-CA"/>
                  </w:rPr>
                  <w:t xml:space="preserve"> </w:t>
                </w:r>
              </w:sdtContent>
            </w:sdt>
          </w:p>
        </w:tc>
        <w:tc>
          <w:tcPr>
            <w:tcW w:w="1843" w:type="dxa"/>
            <w:shd w:val="clear" w:color="auto" w:fill="F2F2F2" w:themeFill="background1" w:themeFillShade="F2"/>
          </w:tcPr>
          <w:p w14:paraId="7EC7D44D" w14:textId="77777777" w:rsidR="00360E92" w:rsidRDefault="00000000" w:rsidP="00360E92">
            <w:sdt>
              <w:sdtPr>
                <w:rPr>
                  <w:lang w:eastAsia="en-CA"/>
                </w:rPr>
                <w:id w:val="-946087505"/>
                <w:placeholder>
                  <w:docPart w:val="52AF1446007E4E9092F86D8CFACC7313"/>
                </w:placeholder>
              </w:sdtPr>
              <w:sdtContent>
                <w:r w:rsidR="00360E92" w:rsidRPr="00814B85">
                  <w:rPr>
                    <w:lang w:eastAsia="en-CA"/>
                  </w:rPr>
                  <w:t xml:space="preserve"> </w:t>
                </w:r>
              </w:sdtContent>
            </w:sdt>
          </w:p>
        </w:tc>
        <w:tc>
          <w:tcPr>
            <w:tcW w:w="1701" w:type="dxa"/>
            <w:shd w:val="clear" w:color="auto" w:fill="F2F2F2" w:themeFill="background1" w:themeFillShade="F2"/>
          </w:tcPr>
          <w:p w14:paraId="5328797E" w14:textId="77777777" w:rsidR="00360E92" w:rsidRDefault="00000000" w:rsidP="00360E92">
            <w:sdt>
              <w:sdtPr>
                <w:rPr>
                  <w:lang w:eastAsia="en-CA"/>
                </w:rPr>
                <w:id w:val="1685313059"/>
                <w:placeholder>
                  <w:docPart w:val="0DDF272EF3984E2D95AD49999A9D3F42"/>
                </w:placeholder>
              </w:sdtPr>
              <w:sdtContent>
                <w:r w:rsidR="00360E92" w:rsidRPr="00814B85">
                  <w:rPr>
                    <w:lang w:eastAsia="en-CA"/>
                  </w:rPr>
                  <w:t xml:space="preserve"> </w:t>
                </w:r>
              </w:sdtContent>
            </w:sdt>
          </w:p>
        </w:tc>
      </w:tr>
      <w:tr w:rsidR="00360E92" w14:paraId="09D20B7B" w14:textId="77777777" w:rsidTr="00360E92">
        <w:tc>
          <w:tcPr>
            <w:tcW w:w="1413" w:type="dxa"/>
            <w:shd w:val="clear" w:color="auto" w:fill="F2F2F2" w:themeFill="background1" w:themeFillShade="F2"/>
          </w:tcPr>
          <w:p w14:paraId="224F1D41" w14:textId="77777777" w:rsidR="00360E92" w:rsidRDefault="00000000" w:rsidP="00360E92">
            <w:sdt>
              <w:sdtPr>
                <w:rPr>
                  <w:lang w:eastAsia="en-CA"/>
                </w:rPr>
                <w:id w:val="236754420"/>
                <w:placeholder>
                  <w:docPart w:val="AC7DD407821E48E492103CA6EECD900D"/>
                </w:placeholder>
              </w:sdtPr>
              <w:sdtContent>
                <w:r w:rsidR="00360E92" w:rsidRPr="00814B85">
                  <w:rPr>
                    <w:lang w:eastAsia="en-CA"/>
                  </w:rPr>
                  <w:t xml:space="preserve"> </w:t>
                </w:r>
              </w:sdtContent>
            </w:sdt>
          </w:p>
        </w:tc>
        <w:tc>
          <w:tcPr>
            <w:tcW w:w="1843" w:type="dxa"/>
            <w:shd w:val="clear" w:color="auto" w:fill="F2F2F2" w:themeFill="background1" w:themeFillShade="F2"/>
          </w:tcPr>
          <w:p w14:paraId="50221C68" w14:textId="77777777" w:rsidR="00360E92" w:rsidRDefault="00000000" w:rsidP="00360E92">
            <w:sdt>
              <w:sdtPr>
                <w:rPr>
                  <w:lang w:eastAsia="en-CA"/>
                </w:rPr>
                <w:id w:val="1257015781"/>
                <w:placeholder>
                  <w:docPart w:val="C7232702E23545DCABA6F149035B5297"/>
                </w:placeholder>
              </w:sdtPr>
              <w:sdtContent>
                <w:r w:rsidR="00360E92" w:rsidRPr="00814B85">
                  <w:rPr>
                    <w:lang w:eastAsia="en-CA"/>
                  </w:rPr>
                  <w:t xml:space="preserve"> </w:t>
                </w:r>
              </w:sdtContent>
            </w:sdt>
          </w:p>
        </w:tc>
        <w:tc>
          <w:tcPr>
            <w:tcW w:w="7654" w:type="dxa"/>
            <w:shd w:val="clear" w:color="auto" w:fill="F2F2F2" w:themeFill="background1" w:themeFillShade="F2"/>
          </w:tcPr>
          <w:p w14:paraId="47A89ACC" w14:textId="77777777" w:rsidR="00360E92" w:rsidRDefault="00000000" w:rsidP="00360E92">
            <w:sdt>
              <w:sdtPr>
                <w:rPr>
                  <w:lang w:eastAsia="en-CA"/>
                </w:rPr>
                <w:id w:val="436109602"/>
                <w:placeholder>
                  <w:docPart w:val="C7E1C52367D04D99B659D2D069A4F451"/>
                </w:placeholder>
              </w:sdtPr>
              <w:sdtContent>
                <w:r w:rsidR="00360E92" w:rsidRPr="00814B85">
                  <w:rPr>
                    <w:lang w:eastAsia="en-CA"/>
                  </w:rPr>
                  <w:t xml:space="preserve"> </w:t>
                </w:r>
              </w:sdtContent>
            </w:sdt>
          </w:p>
        </w:tc>
        <w:tc>
          <w:tcPr>
            <w:tcW w:w="1843" w:type="dxa"/>
            <w:shd w:val="clear" w:color="auto" w:fill="F2F2F2" w:themeFill="background1" w:themeFillShade="F2"/>
          </w:tcPr>
          <w:p w14:paraId="2A4755DC" w14:textId="77777777" w:rsidR="00360E92" w:rsidRDefault="00000000" w:rsidP="00360E92">
            <w:sdt>
              <w:sdtPr>
                <w:rPr>
                  <w:lang w:eastAsia="en-CA"/>
                </w:rPr>
                <w:id w:val="634910637"/>
                <w:placeholder>
                  <w:docPart w:val="5C1C39408EB24EED903E7D82172B3BBB"/>
                </w:placeholder>
              </w:sdtPr>
              <w:sdtContent>
                <w:r w:rsidR="00360E92" w:rsidRPr="00814B85">
                  <w:rPr>
                    <w:lang w:eastAsia="en-CA"/>
                  </w:rPr>
                  <w:t xml:space="preserve"> </w:t>
                </w:r>
              </w:sdtContent>
            </w:sdt>
          </w:p>
        </w:tc>
        <w:tc>
          <w:tcPr>
            <w:tcW w:w="1701" w:type="dxa"/>
            <w:shd w:val="clear" w:color="auto" w:fill="F2F2F2" w:themeFill="background1" w:themeFillShade="F2"/>
          </w:tcPr>
          <w:p w14:paraId="0DB592EB" w14:textId="77777777" w:rsidR="00360E92" w:rsidRDefault="00000000" w:rsidP="00360E92">
            <w:sdt>
              <w:sdtPr>
                <w:rPr>
                  <w:lang w:eastAsia="en-CA"/>
                </w:rPr>
                <w:id w:val="1934777205"/>
                <w:placeholder>
                  <w:docPart w:val="14E78CC126AD4EBCA9D038B09066DFDA"/>
                </w:placeholder>
              </w:sdtPr>
              <w:sdtContent>
                <w:r w:rsidR="00360E92" w:rsidRPr="00814B85">
                  <w:rPr>
                    <w:lang w:eastAsia="en-CA"/>
                  </w:rPr>
                  <w:t xml:space="preserve"> </w:t>
                </w:r>
              </w:sdtContent>
            </w:sdt>
          </w:p>
        </w:tc>
      </w:tr>
      <w:tr w:rsidR="00360E92" w14:paraId="0B7ECFF5" w14:textId="77777777" w:rsidTr="00360E92">
        <w:tc>
          <w:tcPr>
            <w:tcW w:w="1413" w:type="dxa"/>
            <w:shd w:val="clear" w:color="auto" w:fill="F2F2F2" w:themeFill="background1" w:themeFillShade="F2"/>
          </w:tcPr>
          <w:p w14:paraId="5A0F1372" w14:textId="77777777" w:rsidR="00360E92" w:rsidRDefault="00000000" w:rsidP="00360E92">
            <w:sdt>
              <w:sdtPr>
                <w:rPr>
                  <w:lang w:eastAsia="en-CA"/>
                </w:rPr>
                <w:id w:val="-1746794715"/>
                <w:placeholder>
                  <w:docPart w:val="B0EC15DBBC07483CB53D13720800288D"/>
                </w:placeholder>
              </w:sdtPr>
              <w:sdtContent>
                <w:r w:rsidR="00360E92" w:rsidRPr="00814B85">
                  <w:rPr>
                    <w:lang w:eastAsia="en-CA"/>
                  </w:rPr>
                  <w:t xml:space="preserve"> </w:t>
                </w:r>
              </w:sdtContent>
            </w:sdt>
          </w:p>
        </w:tc>
        <w:tc>
          <w:tcPr>
            <w:tcW w:w="1843" w:type="dxa"/>
            <w:shd w:val="clear" w:color="auto" w:fill="F2F2F2" w:themeFill="background1" w:themeFillShade="F2"/>
          </w:tcPr>
          <w:p w14:paraId="0F69EB3C" w14:textId="77777777" w:rsidR="00360E92" w:rsidRDefault="00000000" w:rsidP="00360E92">
            <w:sdt>
              <w:sdtPr>
                <w:rPr>
                  <w:lang w:eastAsia="en-CA"/>
                </w:rPr>
                <w:id w:val="-1510517961"/>
                <w:placeholder>
                  <w:docPart w:val="C3350F6DC2524D27BF91ECC3691D440A"/>
                </w:placeholder>
              </w:sdtPr>
              <w:sdtContent>
                <w:r w:rsidR="00360E92" w:rsidRPr="00814B85">
                  <w:rPr>
                    <w:lang w:eastAsia="en-CA"/>
                  </w:rPr>
                  <w:t xml:space="preserve"> </w:t>
                </w:r>
              </w:sdtContent>
            </w:sdt>
          </w:p>
        </w:tc>
        <w:tc>
          <w:tcPr>
            <w:tcW w:w="7654" w:type="dxa"/>
            <w:shd w:val="clear" w:color="auto" w:fill="F2F2F2" w:themeFill="background1" w:themeFillShade="F2"/>
          </w:tcPr>
          <w:p w14:paraId="6D722912" w14:textId="77777777" w:rsidR="00360E92" w:rsidRDefault="00000000" w:rsidP="00360E92">
            <w:sdt>
              <w:sdtPr>
                <w:rPr>
                  <w:lang w:eastAsia="en-CA"/>
                </w:rPr>
                <w:id w:val="840664504"/>
                <w:placeholder>
                  <w:docPart w:val="AC4D557C7173421EA74052259907209E"/>
                </w:placeholder>
              </w:sdtPr>
              <w:sdtContent>
                <w:r w:rsidR="00360E92" w:rsidRPr="00814B85">
                  <w:rPr>
                    <w:lang w:eastAsia="en-CA"/>
                  </w:rPr>
                  <w:t xml:space="preserve"> </w:t>
                </w:r>
              </w:sdtContent>
            </w:sdt>
          </w:p>
        </w:tc>
        <w:tc>
          <w:tcPr>
            <w:tcW w:w="1843" w:type="dxa"/>
            <w:shd w:val="clear" w:color="auto" w:fill="F2F2F2" w:themeFill="background1" w:themeFillShade="F2"/>
          </w:tcPr>
          <w:p w14:paraId="4F9E944B" w14:textId="77777777" w:rsidR="00360E92" w:rsidRDefault="00000000" w:rsidP="00360E92">
            <w:sdt>
              <w:sdtPr>
                <w:rPr>
                  <w:lang w:eastAsia="en-CA"/>
                </w:rPr>
                <w:id w:val="1725182622"/>
                <w:placeholder>
                  <w:docPart w:val="E86D196D5EE0474ABF6369DC44A0D206"/>
                </w:placeholder>
              </w:sdtPr>
              <w:sdtContent>
                <w:r w:rsidR="00360E92" w:rsidRPr="00814B85">
                  <w:rPr>
                    <w:lang w:eastAsia="en-CA"/>
                  </w:rPr>
                  <w:t xml:space="preserve"> </w:t>
                </w:r>
              </w:sdtContent>
            </w:sdt>
          </w:p>
        </w:tc>
        <w:tc>
          <w:tcPr>
            <w:tcW w:w="1701" w:type="dxa"/>
            <w:shd w:val="clear" w:color="auto" w:fill="F2F2F2" w:themeFill="background1" w:themeFillShade="F2"/>
          </w:tcPr>
          <w:p w14:paraId="11ABEBB9" w14:textId="77777777" w:rsidR="00360E92" w:rsidRDefault="00000000" w:rsidP="00360E92">
            <w:sdt>
              <w:sdtPr>
                <w:rPr>
                  <w:lang w:eastAsia="en-CA"/>
                </w:rPr>
                <w:id w:val="958762314"/>
                <w:placeholder>
                  <w:docPart w:val="06C6B2F465AD434CBB2701796FA82199"/>
                </w:placeholder>
              </w:sdtPr>
              <w:sdtContent>
                <w:r w:rsidR="00360E92" w:rsidRPr="00814B85">
                  <w:rPr>
                    <w:lang w:eastAsia="en-CA"/>
                  </w:rPr>
                  <w:t xml:space="preserve"> </w:t>
                </w:r>
              </w:sdtContent>
            </w:sdt>
          </w:p>
        </w:tc>
      </w:tr>
      <w:tr w:rsidR="00360E92" w14:paraId="7E3CE523" w14:textId="77777777" w:rsidTr="00360E92">
        <w:tc>
          <w:tcPr>
            <w:tcW w:w="1413" w:type="dxa"/>
            <w:shd w:val="clear" w:color="auto" w:fill="F2F2F2" w:themeFill="background1" w:themeFillShade="F2"/>
          </w:tcPr>
          <w:p w14:paraId="1AFCA2E1" w14:textId="77777777" w:rsidR="00360E92" w:rsidRDefault="00000000" w:rsidP="00360E92">
            <w:sdt>
              <w:sdtPr>
                <w:rPr>
                  <w:lang w:eastAsia="en-CA"/>
                </w:rPr>
                <w:id w:val="-93938675"/>
                <w:placeholder>
                  <w:docPart w:val="31E94A9D60844A48837B09B070D965A7"/>
                </w:placeholder>
              </w:sdtPr>
              <w:sdtContent>
                <w:r w:rsidR="00360E92" w:rsidRPr="00814B85">
                  <w:rPr>
                    <w:lang w:eastAsia="en-CA"/>
                  </w:rPr>
                  <w:t xml:space="preserve"> </w:t>
                </w:r>
              </w:sdtContent>
            </w:sdt>
          </w:p>
        </w:tc>
        <w:tc>
          <w:tcPr>
            <w:tcW w:w="1843" w:type="dxa"/>
            <w:shd w:val="clear" w:color="auto" w:fill="F2F2F2" w:themeFill="background1" w:themeFillShade="F2"/>
          </w:tcPr>
          <w:p w14:paraId="6901400B" w14:textId="77777777" w:rsidR="00360E92" w:rsidRDefault="00000000" w:rsidP="00360E92">
            <w:sdt>
              <w:sdtPr>
                <w:rPr>
                  <w:lang w:eastAsia="en-CA"/>
                </w:rPr>
                <w:id w:val="-880005455"/>
                <w:placeholder>
                  <w:docPart w:val="6DE1E1390580441C8FAADF8BFB4B37A2"/>
                </w:placeholder>
              </w:sdtPr>
              <w:sdtContent>
                <w:r w:rsidR="00360E92" w:rsidRPr="00814B85">
                  <w:rPr>
                    <w:lang w:eastAsia="en-CA"/>
                  </w:rPr>
                  <w:t xml:space="preserve"> </w:t>
                </w:r>
              </w:sdtContent>
            </w:sdt>
          </w:p>
        </w:tc>
        <w:tc>
          <w:tcPr>
            <w:tcW w:w="7654" w:type="dxa"/>
            <w:shd w:val="clear" w:color="auto" w:fill="F2F2F2" w:themeFill="background1" w:themeFillShade="F2"/>
          </w:tcPr>
          <w:p w14:paraId="7002C993" w14:textId="77777777" w:rsidR="00360E92" w:rsidRDefault="00000000" w:rsidP="00360E92">
            <w:sdt>
              <w:sdtPr>
                <w:rPr>
                  <w:lang w:eastAsia="en-CA"/>
                </w:rPr>
                <w:id w:val="1236509392"/>
                <w:placeholder>
                  <w:docPart w:val="6E8EA2E635FF4A7E9AF6ED1FF0EDF11A"/>
                </w:placeholder>
              </w:sdtPr>
              <w:sdtContent>
                <w:r w:rsidR="00360E92" w:rsidRPr="00814B85">
                  <w:rPr>
                    <w:lang w:eastAsia="en-CA"/>
                  </w:rPr>
                  <w:t xml:space="preserve"> </w:t>
                </w:r>
              </w:sdtContent>
            </w:sdt>
          </w:p>
        </w:tc>
        <w:tc>
          <w:tcPr>
            <w:tcW w:w="1843" w:type="dxa"/>
            <w:shd w:val="clear" w:color="auto" w:fill="F2F2F2" w:themeFill="background1" w:themeFillShade="F2"/>
          </w:tcPr>
          <w:p w14:paraId="35FBF59A" w14:textId="77777777" w:rsidR="00360E92" w:rsidRDefault="00000000" w:rsidP="00360E92">
            <w:sdt>
              <w:sdtPr>
                <w:rPr>
                  <w:lang w:eastAsia="en-CA"/>
                </w:rPr>
                <w:id w:val="99142907"/>
                <w:placeholder>
                  <w:docPart w:val="B3CCD9E6AA2249D3886F157FE551E564"/>
                </w:placeholder>
              </w:sdtPr>
              <w:sdtContent>
                <w:r w:rsidR="00360E92" w:rsidRPr="00814B85">
                  <w:rPr>
                    <w:lang w:eastAsia="en-CA"/>
                  </w:rPr>
                  <w:t xml:space="preserve"> </w:t>
                </w:r>
              </w:sdtContent>
            </w:sdt>
          </w:p>
        </w:tc>
        <w:tc>
          <w:tcPr>
            <w:tcW w:w="1701" w:type="dxa"/>
            <w:shd w:val="clear" w:color="auto" w:fill="F2F2F2" w:themeFill="background1" w:themeFillShade="F2"/>
          </w:tcPr>
          <w:p w14:paraId="1E09EFB0" w14:textId="77777777" w:rsidR="00360E92" w:rsidRDefault="00000000" w:rsidP="00360E92">
            <w:sdt>
              <w:sdtPr>
                <w:rPr>
                  <w:lang w:eastAsia="en-CA"/>
                </w:rPr>
                <w:id w:val="-1438209391"/>
                <w:placeholder>
                  <w:docPart w:val="D390AECCDD3148B0BA4E1873383243DE"/>
                </w:placeholder>
              </w:sdtPr>
              <w:sdtContent>
                <w:r w:rsidR="00360E92" w:rsidRPr="00814B85">
                  <w:rPr>
                    <w:lang w:eastAsia="en-CA"/>
                  </w:rPr>
                  <w:t xml:space="preserve"> </w:t>
                </w:r>
              </w:sdtContent>
            </w:sdt>
          </w:p>
        </w:tc>
      </w:tr>
      <w:tr w:rsidR="00360E92" w14:paraId="21863B8F" w14:textId="77777777" w:rsidTr="00360E92">
        <w:tc>
          <w:tcPr>
            <w:tcW w:w="1413" w:type="dxa"/>
            <w:shd w:val="clear" w:color="auto" w:fill="F2F2F2" w:themeFill="background1" w:themeFillShade="F2"/>
          </w:tcPr>
          <w:p w14:paraId="012F6462" w14:textId="77777777" w:rsidR="00360E92" w:rsidRDefault="00000000" w:rsidP="00360E92">
            <w:sdt>
              <w:sdtPr>
                <w:rPr>
                  <w:lang w:eastAsia="en-CA"/>
                </w:rPr>
                <w:id w:val="2026353508"/>
                <w:placeholder>
                  <w:docPart w:val="1571958B3457465F8A3A55CB49C75EF4"/>
                </w:placeholder>
              </w:sdtPr>
              <w:sdtContent>
                <w:r w:rsidR="00360E92" w:rsidRPr="00814B85">
                  <w:rPr>
                    <w:lang w:eastAsia="en-CA"/>
                  </w:rPr>
                  <w:t xml:space="preserve"> </w:t>
                </w:r>
              </w:sdtContent>
            </w:sdt>
          </w:p>
        </w:tc>
        <w:tc>
          <w:tcPr>
            <w:tcW w:w="1843" w:type="dxa"/>
            <w:shd w:val="clear" w:color="auto" w:fill="F2F2F2" w:themeFill="background1" w:themeFillShade="F2"/>
          </w:tcPr>
          <w:p w14:paraId="122AB00A" w14:textId="77777777" w:rsidR="00360E92" w:rsidRDefault="00000000" w:rsidP="00360E92">
            <w:sdt>
              <w:sdtPr>
                <w:rPr>
                  <w:lang w:eastAsia="en-CA"/>
                </w:rPr>
                <w:id w:val="-518081108"/>
                <w:placeholder>
                  <w:docPart w:val="AD15A7F969024A45B947BACA4F18211D"/>
                </w:placeholder>
              </w:sdtPr>
              <w:sdtContent>
                <w:r w:rsidR="00360E92" w:rsidRPr="00814B85">
                  <w:rPr>
                    <w:lang w:eastAsia="en-CA"/>
                  </w:rPr>
                  <w:t xml:space="preserve"> </w:t>
                </w:r>
              </w:sdtContent>
            </w:sdt>
          </w:p>
        </w:tc>
        <w:tc>
          <w:tcPr>
            <w:tcW w:w="7654" w:type="dxa"/>
            <w:shd w:val="clear" w:color="auto" w:fill="F2F2F2" w:themeFill="background1" w:themeFillShade="F2"/>
          </w:tcPr>
          <w:p w14:paraId="0AB01819" w14:textId="77777777" w:rsidR="00360E92" w:rsidRDefault="00000000" w:rsidP="00360E92">
            <w:sdt>
              <w:sdtPr>
                <w:rPr>
                  <w:lang w:eastAsia="en-CA"/>
                </w:rPr>
                <w:id w:val="-750186170"/>
                <w:placeholder>
                  <w:docPart w:val="4964AF3A286D42B290341F4680C90C92"/>
                </w:placeholder>
              </w:sdtPr>
              <w:sdtContent>
                <w:r w:rsidR="00360E92" w:rsidRPr="00814B85">
                  <w:rPr>
                    <w:lang w:eastAsia="en-CA"/>
                  </w:rPr>
                  <w:t xml:space="preserve"> </w:t>
                </w:r>
              </w:sdtContent>
            </w:sdt>
          </w:p>
        </w:tc>
        <w:tc>
          <w:tcPr>
            <w:tcW w:w="1843" w:type="dxa"/>
            <w:shd w:val="clear" w:color="auto" w:fill="F2F2F2" w:themeFill="background1" w:themeFillShade="F2"/>
          </w:tcPr>
          <w:p w14:paraId="2099395C" w14:textId="77777777" w:rsidR="00360E92" w:rsidRDefault="00000000" w:rsidP="00360E92">
            <w:sdt>
              <w:sdtPr>
                <w:rPr>
                  <w:lang w:eastAsia="en-CA"/>
                </w:rPr>
                <w:id w:val="-1017306180"/>
                <w:placeholder>
                  <w:docPart w:val="C5B04E0D248C4D43B901CC64A198D024"/>
                </w:placeholder>
              </w:sdtPr>
              <w:sdtContent>
                <w:r w:rsidR="00360E92" w:rsidRPr="00814B85">
                  <w:rPr>
                    <w:lang w:eastAsia="en-CA"/>
                  </w:rPr>
                  <w:t xml:space="preserve"> </w:t>
                </w:r>
              </w:sdtContent>
            </w:sdt>
          </w:p>
        </w:tc>
        <w:tc>
          <w:tcPr>
            <w:tcW w:w="1701" w:type="dxa"/>
            <w:shd w:val="clear" w:color="auto" w:fill="F2F2F2" w:themeFill="background1" w:themeFillShade="F2"/>
          </w:tcPr>
          <w:p w14:paraId="313A3815" w14:textId="77777777" w:rsidR="00360E92" w:rsidRDefault="00000000" w:rsidP="00360E92">
            <w:sdt>
              <w:sdtPr>
                <w:rPr>
                  <w:lang w:eastAsia="en-CA"/>
                </w:rPr>
                <w:id w:val="-1684653494"/>
                <w:placeholder>
                  <w:docPart w:val="D3B6006FB10C430F86C5017DCD9245BD"/>
                </w:placeholder>
              </w:sdtPr>
              <w:sdtContent>
                <w:r w:rsidR="00360E92" w:rsidRPr="00814B85">
                  <w:rPr>
                    <w:lang w:eastAsia="en-CA"/>
                  </w:rPr>
                  <w:t xml:space="preserve"> </w:t>
                </w:r>
              </w:sdtContent>
            </w:sdt>
          </w:p>
        </w:tc>
      </w:tr>
      <w:tr w:rsidR="00360E92" w14:paraId="30DC7550" w14:textId="77777777" w:rsidTr="00360E92">
        <w:tc>
          <w:tcPr>
            <w:tcW w:w="1413" w:type="dxa"/>
            <w:shd w:val="clear" w:color="auto" w:fill="F2F2F2" w:themeFill="background1" w:themeFillShade="F2"/>
          </w:tcPr>
          <w:p w14:paraId="35A7A871" w14:textId="77777777" w:rsidR="00360E92" w:rsidRDefault="00000000" w:rsidP="00360E92">
            <w:sdt>
              <w:sdtPr>
                <w:rPr>
                  <w:lang w:eastAsia="en-CA"/>
                </w:rPr>
                <w:id w:val="202454568"/>
                <w:placeholder>
                  <w:docPart w:val="82A5E7562C854672A8E654D473791A82"/>
                </w:placeholder>
              </w:sdtPr>
              <w:sdtContent>
                <w:r w:rsidR="00360E92" w:rsidRPr="00814B85">
                  <w:rPr>
                    <w:lang w:eastAsia="en-CA"/>
                  </w:rPr>
                  <w:t xml:space="preserve"> </w:t>
                </w:r>
              </w:sdtContent>
            </w:sdt>
          </w:p>
        </w:tc>
        <w:tc>
          <w:tcPr>
            <w:tcW w:w="1843" w:type="dxa"/>
            <w:shd w:val="clear" w:color="auto" w:fill="F2F2F2" w:themeFill="background1" w:themeFillShade="F2"/>
          </w:tcPr>
          <w:p w14:paraId="7BF5BDD1" w14:textId="77777777" w:rsidR="00360E92" w:rsidRDefault="00000000" w:rsidP="00360E92">
            <w:sdt>
              <w:sdtPr>
                <w:rPr>
                  <w:lang w:eastAsia="en-CA"/>
                </w:rPr>
                <w:id w:val="-1670404983"/>
                <w:placeholder>
                  <w:docPart w:val="ADF1C8E1A7E4459A8B8BC3DF0B1672DE"/>
                </w:placeholder>
              </w:sdtPr>
              <w:sdtContent>
                <w:r w:rsidR="00360E92" w:rsidRPr="00814B85">
                  <w:rPr>
                    <w:lang w:eastAsia="en-CA"/>
                  </w:rPr>
                  <w:t xml:space="preserve"> </w:t>
                </w:r>
              </w:sdtContent>
            </w:sdt>
          </w:p>
        </w:tc>
        <w:tc>
          <w:tcPr>
            <w:tcW w:w="7654" w:type="dxa"/>
            <w:shd w:val="clear" w:color="auto" w:fill="F2F2F2" w:themeFill="background1" w:themeFillShade="F2"/>
          </w:tcPr>
          <w:p w14:paraId="1D7FFD74" w14:textId="77777777" w:rsidR="00360E92" w:rsidRDefault="00000000" w:rsidP="00360E92">
            <w:sdt>
              <w:sdtPr>
                <w:rPr>
                  <w:lang w:eastAsia="en-CA"/>
                </w:rPr>
                <w:id w:val="1959056073"/>
                <w:placeholder>
                  <w:docPart w:val="B81A814CC1074EA9BF2D3D05E351AD62"/>
                </w:placeholder>
              </w:sdtPr>
              <w:sdtContent>
                <w:r w:rsidR="00360E92" w:rsidRPr="00814B85">
                  <w:rPr>
                    <w:lang w:eastAsia="en-CA"/>
                  </w:rPr>
                  <w:t xml:space="preserve"> </w:t>
                </w:r>
              </w:sdtContent>
            </w:sdt>
          </w:p>
        </w:tc>
        <w:tc>
          <w:tcPr>
            <w:tcW w:w="1843" w:type="dxa"/>
            <w:shd w:val="clear" w:color="auto" w:fill="F2F2F2" w:themeFill="background1" w:themeFillShade="F2"/>
          </w:tcPr>
          <w:p w14:paraId="522B0ECD" w14:textId="77777777" w:rsidR="00360E92" w:rsidRDefault="00000000" w:rsidP="00360E92">
            <w:sdt>
              <w:sdtPr>
                <w:rPr>
                  <w:lang w:eastAsia="en-CA"/>
                </w:rPr>
                <w:id w:val="1460300126"/>
                <w:placeholder>
                  <w:docPart w:val="40AC03CED8064268B17CC370FE9F84BE"/>
                </w:placeholder>
              </w:sdtPr>
              <w:sdtContent>
                <w:r w:rsidR="00360E92" w:rsidRPr="00814B85">
                  <w:rPr>
                    <w:lang w:eastAsia="en-CA"/>
                  </w:rPr>
                  <w:t xml:space="preserve"> </w:t>
                </w:r>
              </w:sdtContent>
            </w:sdt>
          </w:p>
        </w:tc>
        <w:tc>
          <w:tcPr>
            <w:tcW w:w="1701" w:type="dxa"/>
            <w:shd w:val="clear" w:color="auto" w:fill="F2F2F2" w:themeFill="background1" w:themeFillShade="F2"/>
          </w:tcPr>
          <w:p w14:paraId="58E3A922" w14:textId="77777777" w:rsidR="00360E92" w:rsidRDefault="00000000" w:rsidP="00360E92">
            <w:sdt>
              <w:sdtPr>
                <w:rPr>
                  <w:lang w:eastAsia="en-CA"/>
                </w:rPr>
                <w:id w:val="-689604071"/>
                <w:placeholder>
                  <w:docPart w:val="9B4BF1FF15014CA0B94FC6C259848FF7"/>
                </w:placeholder>
              </w:sdtPr>
              <w:sdtContent>
                <w:r w:rsidR="00360E92" w:rsidRPr="00814B85">
                  <w:rPr>
                    <w:lang w:eastAsia="en-CA"/>
                  </w:rPr>
                  <w:t xml:space="preserve"> </w:t>
                </w:r>
              </w:sdtContent>
            </w:sdt>
          </w:p>
        </w:tc>
      </w:tr>
      <w:tr w:rsidR="00360E92" w14:paraId="173A1A20" w14:textId="77777777" w:rsidTr="00360E92">
        <w:tc>
          <w:tcPr>
            <w:tcW w:w="1413" w:type="dxa"/>
            <w:shd w:val="clear" w:color="auto" w:fill="F2F2F2" w:themeFill="background1" w:themeFillShade="F2"/>
          </w:tcPr>
          <w:p w14:paraId="148D507D" w14:textId="77777777" w:rsidR="00360E92" w:rsidRDefault="00000000" w:rsidP="00360E92">
            <w:sdt>
              <w:sdtPr>
                <w:rPr>
                  <w:lang w:eastAsia="en-CA"/>
                </w:rPr>
                <w:id w:val="1977333278"/>
                <w:placeholder>
                  <w:docPart w:val="0EACA2F0654644819BDAF59027129DB4"/>
                </w:placeholder>
              </w:sdtPr>
              <w:sdtContent>
                <w:r w:rsidR="00360E92" w:rsidRPr="00814B85">
                  <w:rPr>
                    <w:lang w:eastAsia="en-CA"/>
                  </w:rPr>
                  <w:t xml:space="preserve"> </w:t>
                </w:r>
              </w:sdtContent>
            </w:sdt>
          </w:p>
        </w:tc>
        <w:tc>
          <w:tcPr>
            <w:tcW w:w="1843" w:type="dxa"/>
            <w:shd w:val="clear" w:color="auto" w:fill="F2F2F2" w:themeFill="background1" w:themeFillShade="F2"/>
          </w:tcPr>
          <w:p w14:paraId="0C557766" w14:textId="77777777" w:rsidR="00360E92" w:rsidRDefault="00000000" w:rsidP="00360E92">
            <w:sdt>
              <w:sdtPr>
                <w:rPr>
                  <w:lang w:eastAsia="en-CA"/>
                </w:rPr>
                <w:id w:val="-1054770157"/>
                <w:placeholder>
                  <w:docPart w:val="E71920BCD45C42E88C5131BC15CAFB4B"/>
                </w:placeholder>
              </w:sdtPr>
              <w:sdtContent>
                <w:r w:rsidR="00360E92" w:rsidRPr="00814B85">
                  <w:rPr>
                    <w:lang w:eastAsia="en-CA"/>
                  </w:rPr>
                  <w:t xml:space="preserve"> </w:t>
                </w:r>
              </w:sdtContent>
            </w:sdt>
          </w:p>
        </w:tc>
        <w:tc>
          <w:tcPr>
            <w:tcW w:w="7654" w:type="dxa"/>
            <w:shd w:val="clear" w:color="auto" w:fill="F2F2F2" w:themeFill="background1" w:themeFillShade="F2"/>
          </w:tcPr>
          <w:p w14:paraId="45D22912" w14:textId="77777777" w:rsidR="00360E92" w:rsidRDefault="00000000" w:rsidP="00360E92">
            <w:sdt>
              <w:sdtPr>
                <w:rPr>
                  <w:lang w:eastAsia="en-CA"/>
                </w:rPr>
                <w:id w:val="-346032846"/>
                <w:placeholder>
                  <w:docPart w:val="B71D7B1FEB1B4C868AB42DC286115A56"/>
                </w:placeholder>
              </w:sdtPr>
              <w:sdtContent>
                <w:r w:rsidR="00360E92" w:rsidRPr="00814B85">
                  <w:rPr>
                    <w:lang w:eastAsia="en-CA"/>
                  </w:rPr>
                  <w:t xml:space="preserve"> </w:t>
                </w:r>
              </w:sdtContent>
            </w:sdt>
          </w:p>
        </w:tc>
        <w:tc>
          <w:tcPr>
            <w:tcW w:w="1843" w:type="dxa"/>
            <w:shd w:val="clear" w:color="auto" w:fill="F2F2F2" w:themeFill="background1" w:themeFillShade="F2"/>
          </w:tcPr>
          <w:p w14:paraId="2A7E670A" w14:textId="77777777" w:rsidR="00360E92" w:rsidRDefault="00000000" w:rsidP="00360E92">
            <w:sdt>
              <w:sdtPr>
                <w:rPr>
                  <w:lang w:eastAsia="en-CA"/>
                </w:rPr>
                <w:id w:val="-981310538"/>
                <w:placeholder>
                  <w:docPart w:val="3C288239809A4F03A9AA8A28FD537159"/>
                </w:placeholder>
              </w:sdtPr>
              <w:sdtContent>
                <w:r w:rsidR="00360E92" w:rsidRPr="00814B85">
                  <w:rPr>
                    <w:lang w:eastAsia="en-CA"/>
                  </w:rPr>
                  <w:t xml:space="preserve"> </w:t>
                </w:r>
              </w:sdtContent>
            </w:sdt>
          </w:p>
        </w:tc>
        <w:tc>
          <w:tcPr>
            <w:tcW w:w="1701" w:type="dxa"/>
            <w:shd w:val="clear" w:color="auto" w:fill="F2F2F2" w:themeFill="background1" w:themeFillShade="F2"/>
          </w:tcPr>
          <w:p w14:paraId="4E43B9C2" w14:textId="77777777" w:rsidR="00360E92" w:rsidRDefault="00000000" w:rsidP="00360E92">
            <w:sdt>
              <w:sdtPr>
                <w:rPr>
                  <w:lang w:eastAsia="en-CA"/>
                </w:rPr>
                <w:id w:val="-984629346"/>
                <w:placeholder>
                  <w:docPart w:val="27BAA13BC2E84AFCAE6806CEB15FD6C6"/>
                </w:placeholder>
              </w:sdtPr>
              <w:sdtContent>
                <w:r w:rsidR="00360E92" w:rsidRPr="00814B85">
                  <w:rPr>
                    <w:lang w:eastAsia="en-CA"/>
                  </w:rPr>
                  <w:t xml:space="preserve"> </w:t>
                </w:r>
              </w:sdtContent>
            </w:sdt>
          </w:p>
        </w:tc>
      </w:tr>
      <w:tr w:rsidR="00360E92" w14:paraId="5EDF0A54" w14:textId="77777777" w:rsidTr="00360E92">
        <w:tc>
          <w:tcPr>
            <w:tcW w:w="1413" w:type="dxa"/>
            <w:shd w:val="clear" w:color="auto" w:fill="F2F2F2" w:themeFill="background1" w:themeFillShade="F2"/>
          </w:tcPr>
          <w:p w14:paraId="2B08FE84" w14:textId="77777777" w:rsidR="00360E92" w:rsidRDefault="00000000" w:rsidP="00360E92">
            <w:sdt>
              <w:sdtPr>
                <w:rPr>
                  <w:lang w:eastAsia="en-CA"/>
                </w:rPr>
                <w:id w:val="1347292193"/>
                <w:placeholder>
                  <w:docPart w:val="13B6FBFC60804532AA15007BCFAC2B65"/>
                </w:placeholder>
              </w:sdtPr>
              <w:sdtContent>
                <w:r w:rsidR="00360E92" w:rsidRPr="00814B85">
                  <w:rPr>
                    <w:lang w:eastAsia="en-CA"/>
                  </w:rPr>
                  <w:t xml:space="preserve"> </w:t>
                </w:r>
              </w:sdtContent>
            </w:sdt>
          </w:p>
        </w:tc>
        <w:tc>
          <w:tcPr>
            <w:tcW w:w="1843" w:type="dxa"/>
            <w:shd w:val="clear" w:color="auto" w:fill="F2F2F2" w:themeFill="background1" w:themeFillShade="F2"/>
          </w:tcPr>
          <w:p w14:paraId="1318CCF9" w14:textId="77777777" w:rsidR="00360E92" w:rsidRDefault="00000000" w:rsidP="00360E92">
            <w:sdt>
              <w:sdtPr>
                <w:rPr>
                  <w:lang w:eastAsia="en-CA"/>
                </w:rPr>
                <w:id w:val="-1103795217"/>
                <w:placeholder>
                  <w:docPart w:val="9271479FF60747CDB3C5BA36C1A152E9"/>
                </w:placeholder>
              </w:sdtPr>
              <w:sdtContent>
                <w:r w:rsidR="00360E92" w:rsidRPr="00814B85">
                  <w:rPr>
                    <w:lang w:eastAsia="en-CA"/>
                  </w:rPr>
                  <w:t xml:space="preserve"> </w:t>
                </w:r>
              </w:sdtContent>
            </w:sdt>
          </w:p>
        </w:tc>
        <w:tc>
          <w:tcPr>
            <w:tcW w:w="7654" w:type="dxa"/>
            <w:shd w:val="clear" w:color="auto" w:fill="F2F2F2" w:themeFill="background1" w:themeFillShade="F2"/>
          </w:tcPr>
          <w:p w14:paraId="397C16B8" w14:textId="77777777" w:rsidR="00360E92" w:rsidRDefault="00000000" w:rsidP="00360E92">
            <w:sdt>
              <w:sdtPr>
                <w:rPr>
                  <w:lang w:eastAsia="en-CA"/>
                </w:rPr>
                <w:id w:val="354461840"/>
                <w:placeholder>
                  <w:docPart w:val="26DA24127C9B443286CA723905638FAF"/>
                </w:placeholder>
              </w:sdtPr>
              <w:sdtContent>
                <w:r w:rsidR="00360E92" w:rsidRPr="00814B85">
                  <w:rPr>
                    <w:lang w:eastAsia="en-CA"/>
                  </w:rPr>
                  <w:t xml:space="preserve"> </w:t>
                </w:r>
              </w:sdtContent>
            </w:sdt>
          </w:p>
        </w:tc>
        <w:tc>
          <w:tcPr>
            <w:tcW w:w="1843" w:type="dxa"/>
            <w:shd w:val="clear" w:color="auto" w:fill="F2F2F2" w:themeFill="background1" w:themeFillShade="F2"/>
          </w:tcPr>
          <w:p w14:paraId="68805567" w14:textId="77777777" w:rsidR="00360E92" w:rsidRDefault="00000000" w:rsidP="00360E92">
            <w:sdt>
              <w:sdtPr>
                <w:rPr>
                  <w:lang w:eastAsia="en-CA"/>
                </w:rPr>
                <w:id w:val="1505246220"/>
                <w:placeholder>
                  <w:docPart w:val="F085AE4130C0457B922EACA884ABE080"/>
                </w:placeholder>
              </w:sdtPr>
              <w:sdtContent>
                <w:r w:rsidR="00360E92" w:rsidRPr="00814B85">
                  <w:rPr>
                    <w:lang w:eastAsia="en-CA"/>
                  </w:rPr>
                  <w:t xml:space="preserve"> </w:t>
                </w:r>
              </w:sdtContent>
            </w:sdt>
          </w:p>
        </w:tc>
        <w:tc>
          <w:tcPr>
            <w:tcW w:w="1701" w:type="dxa"/>
            <w:shd w:val="clear" w:color="auto" w:fill="F2F2F2" w:themeFill="background1" w:themeFillShade="F2"/>
          </w:tcPr>
          <w:p w14:paraId="1E5931FA" w14:textId="77777777" w:rsidR="00360E92" w:rsidRDefault="00000000" w:rsidP="00360E92">
            <w:sdt>
              <w:sdtPr>
                <w:rPr>
                  <w:lang w:eastAsia="en-CA"/>
                </w:rPr>
                <w:id w:val="-936434152"/>
                <w:placeholder>
                  <w:docPart w:val="234F2A006FEB48CDA4F043C10C0A98F9"/>
                </w:placeholder>
              </w:sdtPr>
              <w:sdtContent>
                <w:r w:rsidR="00360E92" w:rsidRPr="00814B85">
                  <w:rPr>
                    <w:lang w:eastAsia="en-CA"/>
                  </w:rPr>
                  <w:t xml:space="preserve"> </w:t>
                </w:r>
              </w:sdtContent>
            </w:sdt>
          </w:p>
        </w:tc>
      </w:tr>
      <w:tr w:rsidR="00360E92" w14:paraId="419995E6" w14:textId="77777777" w:rsidTr="00360E92">
        <w:tc>
          <w:tcPr>
            <w:tcW w:w="1413" w:type="dxa"/>
            <w:shd w:val="clear" w:color="auto" w:fill="F2F2F2" w:themeFill="background1" w:themeFillShade="F2"/>
          </w:tcPr>
          <w:p w14:paraId="2D9C0F6F" w14:textId="77777777" w:rsidR="00360E92" w:rsidRDefault="00000000" w:rsidP="00360E92">
            <w:sdt>
              <w:sdtPr>
                <w:rPr>
                  <w:lang w:eastAsia="en-CA"/>
                </w:rPr>
                <w:id w:val="-577355893"/>
                <w:placeholder>
                  <w:docPart w:val="1B9EAE23E4C844F5A38A241855562965"/>
                </w:placeholder>
              </w:sdtPr>
              <w:sdtContent>
                <w:r w:rsidR="00360E92" w:rsidRPr="00814B85">
                  <w:rPr>
                    <w:lang w:eastAsia="en-CA"/>
                  </w:rPr>
                  <w:t xml:space="preserve"> </w:t>
                </w:r>
              </w:sdtContent>
            </w:sdt>
          </w:p>
        </w:tc>
        <w:tc>
          <w:tcPr>
            <w:tcW w:w="1843" w:type="dxa"/>
            <w:shd w:val="clear" w:color="auto" w:fill="F2F2F2" w:themeFill="background1" w:themeFillShade="F2"/>
          </w:tcPr>
          <w:p w14:paraId="5708E3C6" w14:textId="77777777" w:rsidR="00360E92" w:rsidRDefault="00000000" w:rsidP="00360E92">
            <w:sdt>
              <w:sdtPr>
                <w:rPr>
                  <w:lang w:eastAsia="en-CA"/>
                </w:rPr>
                <w:id w:val="-1057467901"/>
                <w:placeholder>
                  <w:docPart w:val="2C390B1298FD494A8127C895FE8E5EEF"/>
                </w:placeholder>
              </w:sdtPr>
              <w:sdtContent>
                <w:r w:rsidR="00360E92" w:rsidRPr="00814B85">
                  <w:rPr>
                    <w:lang w:eastAsia="en-CA"/>
                  </w:rPr>
                  <w:t xml:space="preserve"> </w:t>
                </w:r>
              </w:sdtContent>
            </w:sdt>
          </w:p>
        </w:tc>
        <w:tc>
          <w:tcPr>
            <w:tcW w:w="7654" w:type="dxa"/>
            <w:shd w:val="clear" w:color="auto" w:fill="F2F2F2" w:themeFill="background1" w:themeFillShade="F2"/>
          </w:tcPr>
          <w:p w14:paraId="0B170397" w14:textId="77777777" w:rsidR="00360E92" w:rsidRDefault="00000000" w:rsidP="00360E92">
            <w:sdt>
              <w:sdtPr>
                <w:rPr>
                  <w:lang w:eastAsia="en-CA"/>
                </w:rPr>
                <w:id w:val="-1622227754"/>
                <w:placeholder>
                  <w:docPart w:val="CDE6276885E843FEB8F7B98D497583CA"/>
                </w:placeholder>
              </w:sdtPr>
              <w:sdtContent>
                <w:r w:rsidR="00360E92" w:rsidRPr="00814B85">
                  <w:rPr>
                    <w:lang w:eastAsia="en-CA"/>
                  </w:rPr>
                  <w:t xml:space="preserve"> </w:t>
                </w:r>
              </w:sdtContent>
            </w:sdt>
          </w:p>
        </w:tc>
        <w:tc>
          <w:tcPr>
            <w:tcW w:w="1843" w:type="dxa"/>
            <w:shd w:val="clear" w:color="auto" w:fill="F2F2F2" w:themeFill="background1" w:themeFillShade="F2"/>
          </w:tcPr>
          <w:p w14:paraId="0CF17779" w14:textId="77777777" w:rsidR="00360E92" w:rsidRDefault="00000000" w:rsidP="00360E92">
            <w:sdt>
              <w:sdtPr>
                <w:rPr>
                  <w:lang w:eastAsia="en-CA"/>
                </w:rPr>
                <w:id w:val="-1688290329"/>
                <w:placeholder>
                  <w:docPart w:val="59AEE26240464659840E25C60522004C"/>
                </w:placeholder>
              </w:sdtPr>
              <w:sdtContent>
                <w:r w:rsidR="00360E92" w:rsidRPr="00814B85">
                  <w:rPr>
                    <w:lang w:eastAsia="en-CA"/>
                  </w:rPr>
                  <w:t xml:space="preserve"> </w:t>
                </w:r>
              </w:sdtContent>
            </w:sdt>
          </w:p>
        </w:tc>
        <w:tc>
          <w:tcPr>
            <w:tcW w:w="1701" w:type="dxa"/>
            <w:shd w:val="clear" w:color="auto" w:fill="F2F2F2" w:themeFill="background1" w:themeFillShade="F2"/>
          </w:tcPr>
          <w:p w14:paraId="2681189A" w14:textId="77777777" w:rsidR="00360E92" w:rsidRDefault="00000000" w:rsidP="00360E92">
            <w:sdt>
              <w:sdtPr>
                <w:rPr>
                  <w:lang w:eastAsia="en-CA"/>
                </w:rPr>
                <w:id w:val="593365930"/>
                <w:placeholder>
                  <w:docPart w:val="9F7CC50C7AC74E6DB4585780C409792F"/>
                </w:placeholder>
              </w:sdtPr>
              <w:sdtContent>
                <w:r w:rsidR="00360E92" w:rsidRPr="00814B85">
                  <w:rPr>
                    <w:lang w:eastAsia="en-CA"/>
                  </w:rPr>
                  <w:t xml:space="preserve"> </w:t>
                </w:r>
              </w:sdtContent>
            </w:sdt>
          </w:p>
        </w:tc>
      </w:tr>
      <w:tr w:rsidR="00360E92" w14:paraId="4AC84813" w14:textId="77777777" w:rsidTr="00360E92">
        <w:tc>
          <w:tcPr>
            <w:tcW w:w="1413" w:type="dxa"/>
            <w:shd w:val="clear" w:color="auto" w:fill="F2F2F2" w:themeFill="background1" w:themeFillShade="F2"/>
          </w:tcPr>
          <w:p w14:paraId="3C187D1C" w14:textId="77777777" w:rsidR="00360E92" w:rsidRDefault="00000000" w:rsidP="00360E92">
            <w:sdt>
              <w:sdtPr>
                <w:rPr>
                  <w:lang w:eastAsia="en-CA"/>
                </w:rPr>
                <w:id w:val="626985523"/>
                <w:placeholder>
                  <w:docPart w:val="EAACF9EBB67F412CBBD94986DD0FEB4B"/>
                </w:placeholder>
              </w:sdtPr>
              <w:sdtContent>
                <w:r w:rsidR="00360E92" w:rsidRPr="00814B85">
                  <w:rPr>
                    <w:lang w:eastAsia="en-CA"/>
                  </w:rPr>
                  <w:t xml:space="preserve"> </w:t>
                </w:r>
              </w:sdtContent>
            </w:sdt>
          </w:p>
        </w:tc>
        <w:tc>
          <w:tcPr>
            <w:tcW w:w="1843" w:type="dxa"/>
            <w:shd w:val="clear" w:color="auto" w:fill="F2F2F2" w:themeFill="background1" w:themeFillShade="F2"/>
          </w:tcPr>
          <w:p w14:paraId="12846BDF" w14:textId="77777777" w:rsidR="00360E92" w:rsidRDefault="00000000" w:rsidP="00360E92">
            <w:sdt>
              <w:sdtPr>
                <w:rPr>
                  <w:lang w:eastAsia="en-CA"/>
                </w:rPr>
                <w:id w:val="-1636021701"/>
                <w:placeholder>
                  <w:docPart w:val="3CD52B64098E4800B45E39A67832C36F"/>
                </w:placeholder>
              </w:sdtPr>
              <w:sdtContent>
                <w:r w:rsidR="00360E92" w:rsidRPr="00814B85">
                  <w:rPr>
                    <w:lang w:eastAsia="en-CA"/>
                  </w:rPr>
                  <w:t xml:space="preserve"> </w:t>
                </w:r>
              </w:sdtContent>
            </w:sdt>
          </w:p>
        </w:tc>
        <w:tc>
          <w:tcPr>
            <w:tcW w:w="7654" w:type="dxa"/>
            <w:shd w:val="clear" w:color="auto" w:fill="F2F2F2" w:themeFill="background1" w:themeFillShade="F2"/>
          </w:tcPr>
          <w:p w14:paraId="7D2B1589" w14:textId="77777777" w:rsidR="00360E92" w:rsidRDefault="00000000" w:rsidP="00360E92">
            <w:sdt>
              <w:sdtPr>
                <w:rPr>
                  <w:lang w:eastAsia="en-CA"/>
                </w:rPr>
                <w:id w:val="630826437"/>
                <w:placeholder>
                  <w:docPart w:val="899EE5C1B8474F9D8AF03A697A0659DA"/>
                </w:placeholder>
              </w:sdtPr>
              <w:sdtContent>
                <w:r w:rsidR="00360E92" w:rsidRPr="00814B85">
                  <w:rPr>
                    <w:lang w:eastAsia="en-CA"/>
                  </w:rPr>
                  <w:t xml:space="preserve"> </w:t>
                </w:r>
              </w:sdtContent>
            </w:sdt>
          </w:p>
        </w:tc>
        <w:tc>
          <w:tcPr>
            <w:tcW w:w="1843" w:type="dxa"/>
            <w:shd w:val="clear" w:color="auto" w:fill="F2F2F2" w:themeFill="background1" w:themeFillShade="F2"/>
          </w:tcPr>
          <w:p w14:paraId="78E62C91" w14:textId="77777777" w:rsidR="00360E92" w:rsidRDefault="00000000" w:rsidP="00360E92">
            <w:sdt>
              <w:sdtPr>
                <w:rPr>
                  <w:lang w:eastAsia="en-CA"/>
                </w:rPr>
                <w:id w:val="-943996337"/>
                <w:placeholder>
                  <w:docPart w:val="433D3D9168C84276830675371E688E2B"/>
                </w:placeholder>
              </w:sdtPr>
              <w:sdtContent>
                <w:r w:rsidR="00360E92" w:rsidRPr="00814B85">
                  <w:rPr>
                    <w:lang w:eastAsia="en-CA"/>
                  </w:rPr>
                  <w:t xml:space="preserve"> </w:t>
                </w:r>
              </w:sdtContent>
            </w:sdt>
          </w:p>
        </w:tc>
        <w:tc>
          <w:tcPr>
            <w:tcW w:w="1701" w:type="dxa"/>
            <w:shd w:val="clear" w:color="auto" w:fill="F2F2F2" w:themeFill="background1" w:themeFillShade="F2"/>
          </w:tcPr>
          <w:p w14:paraId="3148A3FF" w14:textId="77777777" w:rsidR="00360E92" w:rsidRDefault="00000000" w:rsidP="00360E92">
            <w:sdt>
              <w:sdtPr>
                <w:rPr>
                  <w:lang w:eastAsia="en-CA"/>
                </w:rPr>
                <w:id w:val="1609616675"/>
                <w:placeholder>
                  <w:docPart w:val="347D9605BCBD40EBBE76B98294755155"/>
                </w:placeholder>
              </w:sdtPr>
              <w:sdtContent>
                <w:r w:rsidR="00360E92" w:rsidRPr="00814B85">
                  <w:rPr>
                    <w:lang w:eastAsia="en-CA"/>
                  </w:rPr>
                  <w:t xml:space="preserve"> </w:t>
                </w:r>
              </w:sdtContent>
            </w:sdt>
          </w:p>
        </w:tc>
      </w:tr>
      <w:tr w:rsidR="00360E92" w14:paraId="05B9F26C" w14:textId="77777777" w:rsidTr="00360E92">
        <w:tc>
          <w:tcPr>
            <w:tcW w:w="1413" w:type="dxa"/>
            <w:shd w:val="clear" w:color="auto" w:fill="F2F2F2" w:themeFill="background1" w:themeFillShade="F2"/>
          </w:tcPr>
          <w:p w14:paraId="0081E3F6" w14:textId="77777777" w:rsidR="00360E92" w:rsidRDefault="00000000" w:rsidP="00360E92">
            <w:sdt>
              <w:sdtPr>
                <w:rPr>
                  <w:lang w:eastAsia="en-CA"/>
                </w:rPr>
                <w:id w:val="2112704291"/>
                <w:placeholder>
                  <w:docPart w:val="10C499EE8B7547FBAEE4D45870EDAB2F"/>
                </w:placeholder>
              </w:sdtPr>
              <w:sdtContent>
                <w:r w:rsidR="00360E92" w:rsidRPr="00814B85">
                  <w:rPr>
                    <w:lang w:eastAsia="en-CA"/>
                  </w:rPr>
                  <w:t xml:space="preserve"> </w:t>
                </w:r>
              </w:sdtContent>
            </w:sdt>
          </w:p>
        </w:tc>
        <w:tc>
          <w:tcPr>
            <w:tcW w:w="1843" w:type="dxa"/>
            <w:shd w:val="clear" w:color="auto" w:fill="F2F2F2" w:themeFill="background1" w:themeFillShade="F2"/>
          </w:tcPr>
          <w:p w14:paraId="12130CCB" w14:textId="77777777" w:rsidR="00360E92" w:rsidRDefault="00000000" w:rsidP="00360E92">
            <w:sdt>
              <w:sdtPr>
                <w:rPr>
                  <w:lang w:eastAsia="en-CA"/>
                </w:rPr>
                <w:id w:val="-540362175"/>
                <w:placeholder>
                  <w:docPart w:val="735D3C46CB81490383A96E1A168B17BE"/>
                </w:placeholder>
              </w:sdtPr>
              <w:sdtContent>
                <w:r w:rsidR="00360E92" w:rsidRPr="00814B85">
                  <w:rPr>
                    <w:lang w:eastAsia="en-CA"/>
                  </w:rPr>
                  <w:t xml:space="preserve"> </w:t>
                </w:r>
              </w:sdtContent>
            </w:sdt>
          </w:p>
        </w:tc>
        <w:tc>
          <w:tcPr>
            <w:tcW w:w="7654" w:type="dxa"/>
            <w:shd w:val="clear" w:color="auto" w:fill="F2F2F2" w:themeFill="background1" w:themeFillShade="F2"/>
          </w:tcPr>
          <w:p w14:paraId="7FDE729A" w14:textId="77777777" w:rsidR="00360E92" w:rsidRDefault="00000000" w:rsidP="00360E92">
            <w:sdt>
              <w:sdtPr>
                <w:rPr>
                  <w:lang w:eastAsia="en-CA"/>
                </w:rPr>
                <w:id w:val="826171786"/>
                <w:placeholder>
                  <w:docPart w:val="4E8528B9DFD04F478E548EC2221F40C4"/>
                </w:placeholder>
              </w:sdtPr>
              <w:sdtContent>
                <w:r w:rsidR="00360E92" w:rsidRPr="00814B85">
                  <w:rPr>
                    <w:lang w:eastAsia="en-CA"/>
                  </w:rPr>
                  <w:t xml:space="preserve"> </w:t>
                </w:r>
              </w:sdtContent>
            </w:sdt>
          </w:p>
        </w:tc>
        <w:tc>
          <w:tcPr>
            <w:tcW w:w="1843" w:type="dxa"/>
            <w:shd w:val="clear" w:color="auto" w:fill="F2F2F2" w:themeFill="background1" w:themeFillShade="F2"/>
          </w:tcPr>
          <w:p w14:paraId="13DF85C2" w14:textId="77777777" w:rsidR="00360E92" w:rsidRDefault="00000000" w:rsidP="00360E92">
            <w:sdt>
              <w:sdtPr>
                <w:rPr>
                  <w:lang w:eastAsia="en-CA"/>
                </w:rPr>
                <w:id w:val="-810944469"/>
                <w:placeholder>
                  <w:docPart w:val="E5CE05617E6348C7B4F8EDC9F4353FFC"/>
                </w:placeholder>
              </w:sdtPr>
              <w:sdtContent>
                <w:r w:rsidR="00360E92" w:rsidRPr="00814B85">
                  <w:rPr>
                    <w:lang w:eastAsia="en-CA"/>
                  </w:rPr>
                  <w:t xml:space="preserve"> </w:t>
                </w:r>
              </w:sdtContent>
            </w:sdt>
          </w:p>
        </w:tc>
        <w:tc>
          <w:tcPr>
            <w:tcW w:w="1701" w:type="dxa"/>
            <w:shd w:val="clear" w:color="auto" w:fill="F2F2F2" w:themeFill="background1" w:themeFillShade="F2"/>
          </w:tcPr>
          <w:p w14:paraId="011B0C77" w14:textId="77777777" w:rsidR="00360E92" w:rsidRDefault="00000000" w:rsidP="00360E92">
            <w:sdt>
              <w:sdtPr>
                <w:rPr>
                  <w:lang w:eastAsia="en-CA"/>
                </w:rPr>
                <w:id w:val="1368251612"/>
                <w:placeholder>
                  <w:docPart w:val="E313DBA64A44498C919C91A8D1FA6542"/>
                </w:placeholder>
              </w:sdtPr>
              <w:sdtContent>
                <w:r w:rsidR="00360E92" w:rsidRPr="00814B85">
                  <w:rPr>
                    <w:lang w:eastAsia="en-CA"/>
                  </w:rPr>
                  <w:t xml:space="preserve"> </w:t>
                </w:r>
              </w:sdtContent>
            </w:sdt>
          </w:p>
        </w:tc>
      </w:tr>
      <w:tr w:rsidR="00360E92" w14:paraId="20BAB8EF" w14:textId="77777777" w:rsidTr="00360E92">
        <w:tc>
          <w:tcPr>
            <w:tcW w:w="1413" w:type="dxa"/>
            <w:shd w:val="clear" w:color="auto" w:fill="F2F2F2" w:themeFill="background1" w:themeFillShade="F2"/>
          </w:tcPr>
          <w:p w14:paraId="4995CDC3" w14:textId="77777777" w:rsidR="00360E92" w:rsidRDefault="00000000" w:rsidP="00360E92">
            <w:sdt>
              <w:sdtPr>
                <w:rPr>
                  <w:lang w:eastAsia="en-CA"/>
                </w:rPr>
                <w:id w:val="902574402"/>
                <w:placeholder>
                  <w:docPart w:val="196E041555BC4E7A858BF2901F2B4C6B"/>
                </w:placeholder>
              </w:sdtPr>
              <w:sdtContent>
                <w:r w:rsidR="00360E92" w:rsidRPr="00814B85">
                  <w:rPr>
                    <w:lang w:eastAsia="en-CA"/>
                  </w:rPr>
                  <w:t xml:space="preserve"> </w:t>
                </w:r>
              </w:sdtContent>
            </w:sdt>
          </w:p>
        </w:tc>
        <w:tc>
          <w:tcPr>
            <w:tcW w:w="1843" w:type="dxa"/>
            <w:shd w:val="clear" w:color="auto" w:fill="F2F2F2" w:themeFill="background1" w:themeFillShade="F2"/>
          </w:tcPr>
          <w:p w14:paraId="13037D7A" w14:textId="77777777" w:rsidR="00360E92" w:rsidRDefault="00000000" w:rsidP="00360E92">
            <w:sdt>
              <w:sdtPr>
                <w:rPr>
                  <w:lang w:eastAsia="en-CA"/>
                </w:rPr>
                <w:id w:val="-1561402824"/>
                <w:placeholder>
                  <w:docPart w:val="E6CACA90237749ECB1CA9D3B0B767C94"/>
                </w:placeholder>
              </w:sdtPr>
              <w:sdtContent>
                <w:r w:rsidR="00360E92" w:rsidRPr="00814B85">
                  <w:rPr>
                    <w:lang w:eastAsia="en-CA"/>
                  </w:rPr>
                  <w:t xml:space="preserve"> </w:t>
                </w:r>
              </w:sdtContent>
            </w:sdt>
          </w:p>
        </w:tc>
        <w:tc>
          <w:tcPr>
            <w:tcW w:w="7654" w:type="dxa"/>
            <w:shd w:val="clear" w:color="auto" w:fill="F2F2F2" w:themeFill="background1" w:themeFillShade="F2"/>
          </w:tcPr>
          <w:p w14:paraId="07F17E6D" w14:textId="77777777" w:rsidR="00360E92" w:rsidRDefault="00000000" w:rsidP="00360E92">
            <w:sdt>
              <w:sdtPr>
                <w:rPr>
                  <w:lang w:eastAsia="en-CA"/>
                </w:rPr>
                <w:id w:val="-1421949700"/>
                <w:placeholder>
                  <w:docPart w:val="3BD691DFA2B04A53B3F34C16878DD090"/>
                </w:placeholder>
              </w:sdtPr>
              <w:sdtContent>
                <w:r w:rsidR="00360E92" w:rsidRPr="00814B85">
                  <w:rPr>
                    <w:lang w:eastAsia="en-CA"/>
                  </w:rPr>
                  <w:t xml:space="preserve"> </w:t>
                </w:r>
              </w:sdtContent>
            </w:sdt>
          </w:p>
        </w:tc>
        <w:tc>
          <w:tcPr>
            <w:tcW w:w="1843" w:type="dxa"/>
            <w:shd w:val="clear" w:color="auto" w:fill="F2F2F2" w:themeFill="background1" w:themeFillShade="F2"/>
          </w:tcPr>
          <w:p w14:paraId="568BCB8D" w14:textId="77777777" w:rsidR="00360E92" w:rsidRDefault="00000000" w:rsidP="00360E92">
            <w:sdt>
              <w:sdtPr>
                <w:rPr>
                  <w:lang w:eastAsia="en-CA"/>
                </w:rPr>
                <w:id w:val="-1289508280"/>
                <w:placeholder>
                  <w:docPart w:val="992C5356FAC440E695CB4098BA849FEF"/>
                </w:placeholder>
              </w:sdtPr>
              <w:sdtContent>
                <w:r w:rsidR="00360E92" w:rsidRPr="00814B85">
                  <w:rPr>
                    <w:lang w:eastAsia="en-CA"/>
                  </w:rPr>
                  <w:t xml:space="preserve"> </w:t>
                </w:r>
              </w:sdtContent>
            </w:sdt>
          </w:p>
        </w:tc>
        <w:tc>
          <w:tcPr>
            <w:tcW w:w="1701" w:type="dxa"/>
            <w:shd w:val="clear" w:color="auto" w:fill="F2F2F2" w:themeFill="background1" w:themeFillShade="F2"/>
          </w:tcPr>
          <w:p w14:paraId="4C0CC3A7" w14:textId="77777777" w:rsidR="00360E92" w:rsidRDefault="00000000" w:rsidP="00360E92">
            <w:sdt>
              <w:sdtPr>
                <w:rPr>
                  <w:lang w:eastAsia="en-CA"/>
                </w:rPr>
                <w:id w:val="-155080984"/>
                <w:placeholder>
                  <w:docPart w:val="723E403261654101BEF3CBE9438910C5"/>
                </w:placeholder>
              </w:sdtPr>
              <w:sdtContent>
                <w:r w:rsidR="00360E92" w:rsidRPr="00814B85">
                  <w:rPr>
                    <w:lang w:eastAsia="en-CA"/>
                  </w:rPr>
                  <w:t xml:space="preserve"> </w:t>
                </w:r>
              </w:sdtContent>
            </w:sdt>
          </w:p>
        </w:tc>
      </w:tr>
      <w:tr w:rsidR="00360E92" w14:paraId="2442969E" w14:textId="77777777" w:rsidTr="00360E92">
        <w:tc>
          <w:tcPr>
            <w:tcW w:w="1413" w:type="dxa"/>
            <w:shd w:val="clear" w:color="auto" w:fill="F2F2F2" w:themeFill="background1" w:themeFillShade="F2"/>
          </w:tcPr>
          <w:p w14:paraId="36556571" w14:textId="77777777" w:rsidR="00360E92" w:rsidRDefault="00000000" w:rsidP="00360E92">
            <w:sdt>
              <w:sdtPr>
                <w:rPr>
                  <w:lang w:eastAsia="en-CA"/>
                </w:rPr>
                <w:id w:val="-1722820669"/>
                <w:placeholder>
                  <w:docPart w:val="DC34BF1981344A81ABE4984F8F7A6C79"/>
                </w:placeholder>
              </w:sdtPr>
              <w:sdtContent>
                <w:r w:rsidR="00360E92" w:rsidRPr="00814B85">
                  <w:rPr>
                    <w:lang w:eastAsia="en-CA"/>
                  </w:rPr>
                  <w:t xml:space="preserve"> </w:t>
                </w:r>
              </w:sdtContent>
            </w:sdt>
          </w:p>
        </w:tc>
        <w:tc>
          <w:tcPr>
            <w:tcW w:w="1843" w:type="dxa"/>
            <w:shd w:val="clear" w:color="auto" w:fill="F2F2F2" w:themeFill="background1" w:themeFillShade="F2"/>
          </w:tcPr>
          <w:p w14:paraId="052177DF" w14:textId="77777777" w:rsidR="00360E92" w:rsidRDefault="00000000" w:rsidP="00360E92">
            <w:sdt>
              <w:sdtPr>
                <w:rPr>
                  <w:lang w:eastAsia="en-CA"/>
                </w:rPr>
                <w:id w:val="1486662605"/>
                <w:placeholder>
                  <w:docPart w:val="E30C76AB1E124BCDB1E3A9FDB58D9F9C"/>
                </w:placeholder>
              </w:sdtPr>
              <w:sdtContent>
                <w:r w:rsidR="00360E92" w:rsidRPr="00814B85">
                  <w:rPr>
                    <w:lang w:eastAsia="en-CA"/>
                  </w:rPr>
                  <w:t xml:space="preserve"> </w:t>
                </w:r>
              </w:sdtContent>
            </w:sdt>
          </w:p>
        </w:tc>
        <w:tc>
          <w:tcPr>
            <w:tcW w:w="7654" w:type="dxa"/>
            <w:shd w:val="clear" w:color="auto" w:fill="F2F2F2" w:themeFill="background1" w:themeFillShade="F2"/>
          </w:tcPr>
          <w:p w14:paraId="700054FD" w14:textId="77777777" w:rsidR="00360E92" w:rsidRDefault="00000000" w:rsidP="00360E92">
            <w:sdt>
              <w:sdtPr>
                <w:rPr>
                  <w:lang w:eastAsia="en-CA"/>
                </w:rPr>
                <w:id w:val="583111100"/>
                <w:placeholder>
                  <w:docPart w:val="AF266AB99E5741879FCA27D906752A1C"/>
                </w:placeholder>
              </w:sdtPr>
              <w:sdtContent>
                <w:r w:rsidR="00360E92" w:rsidRPr="00814B85">
                  <w:rPr>
                    <w:lang w:eastAsia="en-CA"/>
                  </w:rPr>
                  <w:t xml:space="preserve"> </w:t>
                </w:r>
              </w:sdtContent>
            </w:sdt>
          </w:p>
        </w:tc>
        <w:tc>
          <w:tcPr>
            <w:tcW w:w="1843" w:type="dxa"/>
            <w:shd w:val="clear" w:color="auto" w:fill="F2F2F2" w:themeFill="background1" w:themeFillShade="F2"/>
          </w:tcPr>
          <w:p w14:paraId="57C969D7" w14:textId="77777777" w:rsidR="00360E92" w:rsidRDefault="00000000" w:rsidP="00360E92">
            <w:sdt>
              <w:sdtPr>
                <w:rPr>
                  <w:lang w:eastAsia="en-CA"/>
                </w:rPr>
                <w:id w:val="1104531387"/>
                <w:placeholder>
                  <w:docPart w:val="03FF82B6DB28425A8D5138FB607791AD"/>
                </w:placeholder>
              </w:sdtPr>
              <w:sdtContent>
                <w:r w:rsidR="00360E92" w:rsidRPr="00814B85">
                  <w:rPr>
                    <w:lang w:eastAsia="en-CA"/>
                  </w:rPr>
                  <w:t xml:space="preserve"> </w:t>
                </w:r>
              </w:sdtContent>
            </w:sdt>
          </w:p>
        </w:tc>
        <w:tc>
          <w:tcPr>
            <w:tcW w:w="1701" w:type="dxa"/>
            <w:shd w:val="clear" w:color="auto" w:fill="F2F2F2" w:themeFill="background1" w:themeFillShade="F2"/>
          </w:tcPr>
          <w:p w14:paraId="64EE47BA" w14:textId="77777777" w:rsidR="00360E92" w:rsidRDefault="00000000" w:rsidP="00360E92">
            <w:sdt>
              <w:sdtPr>
                <w:rPr>
                  <w:lang w:eastAsia="en-CA"/>
                </w:rPr>
                <w:id w:val="1417663985"/>
                <w:placeholder>
                  <w:docPart w:val="DC3AA02CDBFE4BD29FE128865FA98E8B"/>
                </w:placeholder>
              </w:sdtPr>
              <w:sdtContent>
                <w:r w:rsidR="00360E92" w:rsidRPr="00814B85">
                  <w:rPr>
                    <w:lang w:eastAsia="en-CA"/>
                  </w:rPr>
                  <w:t xml:space="preserve"> </w:t>
                </w:r>
              </w:sdtContent>
            </w:sdt>
          </w:p>
        </w:tc>
      </w:tr>
      <w:tr w:rsidR="00360E92" w14:paraId="7B6D15EB" w14:textId="77777777" w:rsidTr="00360E92">
        <w:tc>
          <w:tcPr>
            <w:tcW w:w="1413" w:type="dxa"/>
            <w:shd w:val="clear" w:color="auto" w:fill="F2F2F2" w:themeFill="background1" w:themeFillShade="F2"/>
          </w:tcPr>
          <w:p w14:paraId="29990264" w14:textId="77777777" w:rsidR="00360E92" w:rsidRDefault="00000000" w:rsidP="00360E92">
            <w:sdt>
              <w:sdtPr>
                <w:rPr>
                  <w:lang w:eastAsia="en-CA"/>
                </w:rPr>
                <w:id w:val="-917473805"/>
                <w:placeholder>
                  <w:docPart w:val="1A9261BE661148808C701D33EB182557"/>
                </w:placeholder>
              </w:sdtPr>
              <w:sdtContent>
                <w:r w:rsidR="00360E92" w:rsidRPr="00814B85">
                  <w:rPr>
                    <w:lang w:eastAsia="en-CA"/>
                  </w:rPr>
                  <w:t xml:space="preserve"> </w:t>
                </w:r>
              </w:sdtContent>
            </w:sdt>
          </w:p>
        </w:tc>
        <w:tc>
          <w:tcPr>
            <w:tcW w:w="1843" w:type="dxa"/>
            <w:shd w:val="clear" w:color="auto" w:fill="F2F2F2" w:themeFill="background1" w:themeFillShade="F2"/>
          </w:tcPr>
          <w:p w14:paraId="6DFD8BBE" w14:textId="77777777" w:rsidR="00360E92" w:rsidRDefault="00000000" w:rsidP="00360E92">
            <w:sdt>
              <w:sdtPr>
                <w:rPr>
                  <w:lang w:eastAsia="en-CA"/>
                </w:rPr>
                <w:id w:val="-1777704185"/>
                <w:placeholder>
                  <w:docPart w:val="8293804141C6422B9F9426AC4BEB11C0"/>
                </w:placeholder>
              </w:sdtPr>
              <w:sdtContent>
                <w:r w:rsidR="00360E92" w:rsidRPr="00814B85">
                  <w:rPr>
                    <w:lang w:eastAsia="en-CA"/>
                  </w:rPr>
                  <w:t xml:space="preserve"> </w:t>
                </w:r>
              </w:sdtContent>
            </w:sdt>
          </w:p>
        </w:tc>
        <w:tc>
          <w:tcPr>
            <w:tcW w:w="7654" w:type="dxa"/>
            <w:shd w:val="clear" w:color="auto" w:fill="F2F2F2" w:themeFill="background1" w:themeFillShade="F2"/>
          </w:tcPr>
          <w:p w14:paraId="32E6FAED" w14:textId="77777777" w:rsidR="00360E92" w:rsidRDefault="00000000" w:rsidP="00360E92">
            <w:sdt>
              <w:sdtPr>
                <w:rPr>
                  <w:lang w:eastAsia="en-CA"/>
                </w:rPr>
                <w:id w:val="518432882"/>
                <w:placeholder>
                  <w:docPart w:val="E532F24AEB1D4368A0D6C324306AE968"/>
                </w:placeholder>
              </w:sdtPr>
              <w:sdtContent>
                <w:r w:rsidR="00360E92" w:rsidRPr="00814B85">
                  <w:rPr>
                    <w:lang w:eastAsia="en-CA"/>
                  </w:rPr>
                  <w:t xml:space="preserve"> </w:t>
                </w:r>
              </w:sdtContent>
            </w:sdt>
          </w:p>
        </w:tc>
        <w:tc>
          <w:tcPr>
            <w:tcW w:w="1843" w:type="dxa"/>
            <w:shd w:val="clear" w:color="auto" w:fill="F2F2F2" w:themeFill="background1" w:themeFillShade="F2"/>
          </w:tcPr>
          <w:p w14:paraId="62351629" w14:textId="77777777" w:rsidR="00360E92" w:rsidRDefault="00000000" w:rsidP="00360E92">
            <w:sdt>
              <w:sdtPr>
                <w:rPr>
                  <w:lang w:eastAsia="en-CA"/>
                </w:rPr>
                <w:id w:val="546412947"/>
                <w:placeholder>
                  <w:docPart w:val="69CB23A6B74F4CCC9A8A78708E64543D"/>
                </w:placeholder>
              </w:sdtPr>
              <w:sdtContent>
                <w:r w:rsidR="00360E92" w:rsidRPr="00814B85">
                  <w:rPr>
                    <w:lang w:eastAsia="en-CA"/>
                  </w:rPr>
                  <w:t xml:space="preserve"> </w:t>
                </w:r>
              </w:sdtContent>
            </w:sdt>
          </w:p>
        </w:tc>
        <w:tc>
          <w:tcPr>
            <w:tcW w:w="1701" w:type="dxa"/>
            <w:shd w:val="clear" w:color="auto" w:fill="F2F2F2" w:themeFill="background1" w:themeFillShade="F2"/>
          </w:tcPr>
          <w:p w14:paraId="29A00859" w14:textId="77777777" w:rsidR="00360E92" w:rsidRDefault="00000000" w:rsidP="00360E92">
            <w:sdt>
              <w:sdtPr>
                <w:rPr>
                  <w:lang w:eastAsia="en-CA"/>
                </w:rPr>
                <w:id w:val="1185476118"/>
                <w:placeholder>
                  <w:docPart w:val="F1E8C33BFCA4462D9158699D07773381"/>
                </w:placeholder>
              </w:sdtPr>
              <w:sdtContent>
                <w:r w:rsidR="00360E92" w:rsidRPr="00814B85">
                  <w:rPr>
                    <w:lang w:eastAsia="en-CA"/>
                  </w:rPr>
                  <w:t xml:space="preserve"> </w:t>
                </w:r>
              </w:sdtContent>
            </w:sdt>
          </w:p>
        </w:tc>
      </w:tr>
      <w:tr w:rsidR="00360E92" w14:paraId="0F8B9FE9" w14:textId="77777777" w:rsidTr="00360E92">
        <w:tc>
          <w:tcPr>
            <w:tcW w:w="1413" w:type="dxa"/>
            <w:shd w:val="clear" w:color="auto" w:fill="F2F2F2" w:themeFill="background1" w:themeFillShade="F2"/>
          </w:tcPr>
          <w:p w14:paraId="22EEE58A" w14:textId="77777777" w:rsidR="00360E92" w:rsidRDefault="00000000" w:rsidP="00360E92">
            <w:sdt>
              <w:sdtPr>
                <w:rPr>
                  <w:lang w:eastAsia="en-CA"/>
                </w:rPr>
                <w:id w:val="-1199775286"/>
                <w:placeholder>
                  <w:docPart w:val="4E76C50E04E548B9A412797F65591FEC"/>
                </w:placeholder>
              </w:sdtPr>
              <w:sdtContent>
                <w:r w:rsidR="00360E92" w:rsidRPr="00814B85">
                  <w:rPr>
                    <w:lang w:eastAsia="en-CA"/>
                  </w:rPr>
                  <w:t xml:space="preserve"> </w:t>
                </w:r>
              </w:sdtContent>
            </w:sdt>
          </w:p>
        </w:tc>
        <w:tc>
          <w:tcPr>
            <w:tcW w:w="1843" w:type="dxa"/>
            <w:shd w:val="clear" w:color="auto" w:fill="F2F2F2" w:themeFill="background1" w:themeFillShade="F2"/>
          </w:tcPr>
          <w:p w14:paraId="41E89AB3" w14:textId="77777777" w:rsidR="00360E92" w:rsidRDefault="00000000" w:rsidP="00360E92">
            <w:sdt>
              <w:sdtPr>
                <w:rPr>
                  <w:lang w:eastAsia="en-CA"/>
                </w:rPr>
                <w:id w:val="-1024020584"/>
                <w:placeholder>
                  <w:docPart w:val="EF3EE7467C49418EB80C108C63D41E7F"/>
                </w:placeholder>
              </w:sdtPr>
              <w:sdtContent>
                <w:r w:rsidR="00360E92" w:rsidRPr="00814B85">
                  <w:rPr>
                    <w:lang w:eastAsia="en-CA"/>
                  </w:rPr>
                  <w:t xml:space="preserve"> </w:t>
                </w:r>
              </w:sdtContent>
            </w:sdt>
          </w:p>
        </w:tc>
        <w:tc>
          <w:tcPr>
            <w:tcW w:w="7654" w:type="dxa"/>
            <w:shd w:val="clear" w:color="auto" w:fill="F2F2F2" w:themeFill="background1" w:themeFillShade="F2"/>
          </w:tcPr>
          <w:p w14:paraId="1383AE61" w14:textId="77777777" w:rsidR="00360E92" w:rsidRDefault="00000000" w:rsidP="00360E92">
            <w:sdt>
              <w:sdtPr>
                <w:rPr>
                  <w:lang w:eastAsia="en-CA"/>
                </w:rPr>
                <w:id w:val="-1200541176"/>
                <w:placeholder>
                  <w:docPart w:val="7283CEB661C047E2AFC472039D3DDC53"/>
                </w:placeholder>
              </w:sdtPr>
              <w:sdtContent>
                <w:r w:rsidR="00360E92" w:rsidRPr="00814B85">
                  <w:rPr>
                    <w:lang w:eastAsia="en-CA"/>
                  </w:rPr>
                  <w:t xml:space="preserve"> </w:t>
                </w:r>
              </w:sdtContent>
            </w:sdt>
          </w:p>
        </w:tc>
        <w:tc>
          <w:tcPr>
            <w:tcW w:w="1843" w:type="dxa"/>
            <w:shd w:val="clear" w:color="auto" w:fill="F2F2F2" w:themeFill="background1" w:themeFillShade="F2"/>
          </w:tcPr>
          <w:p w14:paraId="3DC5818D" w14:textId="77777777" w:rsidR="00360E92" w:rsidRDefault="00000000" w:rsidP="00360E92">
            <w:sdt>
              <w:sdtPr>
                <w:rPr>
                  <w:lang w:eastAsia="en-CA"/>
                </w:rPr>
                <w:id w:val="-807011237"/>
                <w:placeholder>
                  <w:docPart w:val="B0D2A14E276D4E54AFC8A4A4F6951EC0"/>
                </w:placeholder>
              </w:sdtPr>
              <w:sdtContent>
                <w:r w:rsidR="00360E92" w:rsidRPr="00814B85">
                  <w:rPr>
                    <w:lang w:eastAsia="en-CA"/>
                  </w:rPr>
                  <w:t xml:space="preserve"> </w:t>
                </w:r>
              </w:sdtContent>
            </w:sdt>
          </w:p>
        </w:tc>
        <w:tc>
          <w:tcPr>
            <w:tcW w:w="1701" w:type="dxa"/>
            <w:shd w:val="clear" w:color="auto" w:fill="F2F2F2" w:themeFill="background1" w:themeFillShade="F2"/>
          </w:tcPr>
          <w:p w14:paraId="5D07CE8B" w14:textId="77777777" w:rsidR="00360E92" w:rsidRDefault="00000000" w:rsidP="00360E92">
            <w:sdt>
              <w:sdtPr>
                <w:rPr>
                  <w:lang w:eastAsia="en-CA"/>
                </w:rPr>
                <w:id w:val="299882050"/>
                <w:placeholder>
                  <w:docPart w:val="F808470DB08240C99D1C546A6E01F223"/>
                </w:placeholder>
              </w:sdtPr>
              <w:sdtContent>
                <w:r w:rsidR="00360E92" w:rsidRPr="00814B85">
                  <w:rPr>
                    <w:lang w:eastAsia="en-CA"/>
                  </w:rPr>
                  <w:t xml:space="preserve"> </w:t>
                </w:r>
              </w:sdtContent>
            </w:sdt>
          </w:p>
        </w:tc>
      </w:tr>
      <w:tr w:rsidR="00360E92" w14:paraId="3410A773" w14:textId="77777777" w:rsidTr="00360E92">
        <w:tc>
          <w:tcPr>
            <w:tcW w:w="1413" w:type="dxa"/>
            <w:shd w:val="clear" w:color="auto" w:fill="F2F2F2" w:themeFill="background1" w:themeFillShade="F2"/>
          </w:tcPr>
          <w:p w14:paraId="7A827952" w14:textId="77777777" w:rsidR="00360E92" w:rsidRDefault="00000000" w:rsidP="00360E92">
            <w:sdt>
              <w:sdtPr>
                <w:rPr>
                  <w:lang w:eastAsia="en-CA"/>
                </w:rPr>
                <w:id w:val="2058049322"/>
                <w:placeholder>
                  <w:docPart w:val="A202B3B9319A439EA8B62C6DC5122B6C"/>
                </w:placeholder>
              </w:sdtPr>
              <w:sdtContent>
                <w:r w:rsidR="00360E92" w:rsidRPr="00814B85">
                  <w:rPr>
                    <w:lang w:eastAsia="en-CA"/>
                  </w:rPr>
                  <w:t xml:space="preserve"> </w:t>
                </w:r>
              </w:sdtContent>
            </w:sdt>
          </w:p>
        </w:tc>
        <w:tc>
          <w:tcPr>
            <w:tcW w:w="1843" w:type="dxa"/>
            <w:shd w:val="clear" w:color="auto" w:fill="F2F2F2" w:themeFill="background1" w:themeFillShade="F2"/>
          </w:tcPr>
          <w:p w14:paraId="7A752A28" w14:textId="77777777" w:rsidR="00360E92" w:rsidRDefault="00000000" w:rsidP="00360E92">
            <w:sdt>
              <w:sdtPr>
                <w:rPr>
                  <w:lang w:eastAsia="en-CA"/>
                </w:rPr>
                <w:id w:val="-1719190291"/>
                <w:placeholder>
                  <w:docPart w:val="79A0A97C402B4EC0B6D315FE0F80D588"/>
                </w:placeholder>
              </w:sdtPr>
              <w:sdtContent>
                <w:r w:rsidR="00360E92" w:rsidRPr="00814B85">
                  <w:rPr>
                    <w:lang w:eastAsia="en-CA"/>
                  </w:rPr>
                  <w:t xml:space="preserve"> </w:t>
                </w:r>
              </w:sdtContent>
            </w:sdt>
          </w:p>
        </w:tc>
        <w:tc>
          <w:tcPr>
            <w:tcW w:w="7654" w:type="dxa"/>
            <w:shd w:val="clear" w:color="auto" w:fill="F2F2F2" w:themeFill="background1" w:themeFillShade="F2"/>
          </w:tcPr>
          <w:p w14:paraId="7BDF4BF8" w14:textId="77777777" w:rsidR="00360E92" w:rsidRDefault="00000000" w:rsidP="00360E92">
            <w:sdt>
              <w:sdtPr>
                <w:rPr>
                  <w:lang w:eastAsia="en-CA"/>
                </w:rPr>
                <w:id w:val="-1188904929"/>
                <w:placeholder>
                  <w:docPart w:val="3EC7D281F2194D29B0B7DE774B000B2A"/>
                </w:placeholder>
              </w:sdtPr>
              <w:sdtContent>
                <w:r w:rsidR="00360E92" w:rsidRPr="00814B85">
                  <w:rPr>
                    <w:lang w:eastAsia="en-CA"/>
                  </w:rPr>
                  <w:t xml:space="preserve"> </w:t>
                </w:r>
              </w:sdtContent>
            </w:sdt>
          </w:p>
        </w:tc>
        <w:tc>
          <w:tcPr>
            <w:tcW w:w="1843" w:type="dxa"/>
            <w:shd w:val="clear" w:color="auto" w:fill="F2F2F2" w:themeFill="background1" w:themeFillShade="F2"/>
          </w:tcPr>
          <w:p w14:paraId="40726AA5" w14:textId="77777777" w:rsidR="00360E92" w:rsidRDefault="00000000" w:rsidP="00360E92">
            <w:sdt>
              <w:sdtPr>
                <w:rPr>
                  <w:lang w:eastAsia="en-CA"/>
                </w:rPr>
                <w:id w:val="1217092768"/>
                <w:placeholder>
                  <w:docPart w:val="1767212DA08B4BD8B9392E98C944B7D6"/>
                </w:placeholder>
              </w:sdtPr>
              <w:sdtContent>
                <w:r w:rsidR="00360E92" w:rsidRPr="00814B85">
                  <w:rPr>
                    <w:lang w:eastAsia="en-CA"/>
                  </w:rPr>
                  <w:t xml:space="preserve"> </w:t>
                </w:r>
              </w:sdtContent>
            </w:sdt>
          </w:p>
        </w:tc>
        <w:tc>
          <w:tcPr>
            <w:tcW w:w="1701" w:type="dxa"/>
            <w:shd w:val="clear" w:color="auto" w:fill="F2F2F2" w:themeFill="background1" w:themeFillShade="F2"/>
          </w:tcPr>
          <w:p w14:paraId="00721808" w14:textId="77777777" w:rsidR="00360E92" w:rsidRDefault="00000000" w:rsidP="00360E92">
            <w:sdt>
              <w:sdtPr>
                <w:rPr>
                  <w:lang w:eastAsia="en-CA"/>
                </w:rPr>
                <w:id w:val="-633100527"/>
                <w:placeholder>
                  <w:docPart w:val="EB7CA25F39204581A07C2DD47F3E8420"/>
                </w:placeholder>
              </w:sdtPr>
              <w:sdtContent>
                <w:r w:rsidR="00360E92" w:rsidRPr="00814B85">
                  <w:rPr>
                    <w:lang w:eastAsia="en-CA"/>
                  </w:rPr>
                  <w:t xml:space="preserve"> </w:t>
                </w:r>
              </w:sdtContent>
            </w:sdt>
          </w:p>
        </w:tc>
      </w:tr>
      <w:tr w:rsidR="00360E92" w14:paraId="0AF23DC0" w14:textId="77777777" w:rsidTr="00360E92">
        <w:tc>
          <w:tcPr>
            <w:tcW w:w="1413" w:type="dxa"/>
            <w:shd w:val="clear" w:color="auto" w:fill="F2F2F2" w:themeFill="background1" w:themeFillShade="F2"/>
          </w:tcPr>
          <w:p w14:paraId="7DF4B79F" w14:textId="77777777" w:rsidR="00360E92" w:rsidRDefault="00000000" w:rsidP="00360E92">
            <w:sdt>
              <w:sdtPr>
                <w:rPr>
                  <w:lang w:eastAsia="en-CA"/>
                </w:rPr>
                <w:id w:val="-1781324563"/>
                <w:placeholder>
                  <w:docPart w:val="36883A40AD89495DB789CC4384004C92"/>
                </w:placeholder>
              </w:sdtPr>
              <w:sdtContent>
                <w:r w:rsidR="00360E92" w:rsidRPr="00814B85">
                  <w:rPr>
                    <w:lang w:eastAsia="en-CA"/>
                  </w:rPr>
                  <w:t xml:space="preserve"> </w:t>
                </w:r>
              </w:sdtContent>
            </w:sdt>
          </w:p>
        </w:tc>
        <w:tc>
          <w:tcPr>
            <w:tcW w:w="1843" w:type="dxa"/>
            <w:shd w:val="clear" w:color="auto" w:fill="F2F2F2" w:themeFill="background1" w:themeFillShade="F2"/>
          </w:tcPr>
          <w:p w14:paraId="30355A18" w14:textId="77777777" w:rsidR="00360E92" w:rsidRDefault="00000000" w:rsidP="00360E92">
            <w:sdt>
              <w:sdtPr>
                <w:rPr>
                  <w:lang w:eastAsia="en-CA"/>
                </w:rPr>
                <w:id w:val="429707359"/>
                <w:placeholder>
                  <w:docPart w:val="25A5FAF1C9C44952A78020240B890902"/>
                </w:placeholder>
              </w:sdtPr>
              <w:sdtContent>
                <w:r w:rsidR="00360E92" w:rsidRPr="00814B85">
                  <w:rPr>
                    <w:lang w:eastAsia="en-CA"/>
                  </w:rPr>
                  <w:t xml:space="preserve"> </w:t>
                </w:r>
              </w:sdtContent>
            </w:sdt>
          </w:p>
        </w:tc>
        <w:tc>
          <w:tcPr>
            <w:tcW w:w="7654" w:type="dxa"/>
            <w:shd w:val="clear" w:color="auto" w:fill="F2F2F2" w:themeFill="background1" w:themeFillShade="F2"/>
          </w:tcPr>
          <w:p w14:paraId="09CE083D" w14:textId="77777777" w:rsidR="00360E92" w:rsidRDefault="00000000" w:rsidP="00360E92">
            <w:sdt>
              <w:sdtPr>
                <w:rPr>
                  <w:lang w:eastAsia="en-CA"/>
                </w:rPr>
                <w:id w:val="955054228"/>
                <w:placeholder>
                  <w:docPart w:val="DC2305329E7E4248BA9F0A21645D600D"/>
                </w:placeholder>
              </w:sdtPr>
              <w:sdtContent>
                <w:r w:rsidR="00360E92" w:rsidRPr="00814B85">
                  <w:rPr>
                    <w:lang w:eastAsia="en-CA"/>
                  </w:rPr>
                  <w:t xml:space="preserve"> </w:t>
                </w:r>
              </w:sdtContent>
            </w:sdt>
          </w:p>
        </w:tc>
        <w:tc>
          <w:tcPr>
            <w:tcW w:w="1843" w:type="dxa"/>
            <w:shd w:val="clear" w:color="auto" w:fill="F2F2F2" w:themeFill="background1" w:themeFillShade="F2"/>
          </w:tcPr>
          <w:p w14:paraId="401EC482" w14:textId="77777777" w:rsidR="00360E92" w:rsidRDefault="00000000" w:rsidP="00360E92">
            <w:sdt>
              <w:sdtPr>
                <w:rPr>
                  <w:lang w:eastAsia="en-CA"/>
                </w:rPr>
                <w:id w:val="-1358035509"/>
                <w:placeholder>
                  <w:docPart w:val="C2D4D76C38A3465C81A00530428A13FF"/>
                </w:placeholder>
              </w:sdtPr>
              <w:sdtContent>
                <w:r w:rsidR="00360E92" w:rsidRPr="00814B85">
                  <w:rPr>
                    <w:lang w:eastAsia="en-CA"/>
                  </w:rPr>
                  <w:t xml:space="preserve"> </w:t>
                </w:r>
              </w:sdtContent>
            </w:sdt>
          </w:p>
        </w:tc>
        <w:tc>
          <w:tcPr>
            <w:tcW w:w="1701" w:type="dxa"/>
            <w:shd w:val="clear" w:color="auto" w:fill="F2F2F2" w:themeFill="background1" w:themeFillShade="F2"/>
          </w:tcPr>
          <w:p w14:paraId="7765797A" w14:textId="77777777" w:rsidR="00360E92" w:rsidRDefault="00000000" w:rsidP="00360E92">
            <w:sdt>
              <w:sdtPr>
                <w:rPr>
                  <w:lang w:eastAsia="en-CA"/>
                </w:rPr>
                <w:id w:val="98608161"/>
                <w:placeholder>
                  <w:docPart w:val="47CD2B03BE05436AA104ECCC6F227B99"/>
                </w:placeholder>
              </w:sdtPr>
              <w:sdtContent>
                <w:r w:rsidR="00360E92" w:rsidRPr="00814B85">
                  <w:rPr>
                    <w:lang w:eastAsia="en-CA"/>
                  </w:rPr>
                  <w:t xml:space="preserve"> </w:t>
                </w:r>
              </w:sdtContent>
            </w:sdt>
          </w:p>
        </w:tc>
      </w:tr>
      <w:tr w:rsidR="00360E92" w14:paraId="5020B09B" w14:textId="77777777" w:rsidTr="00360E92">
        <w:tc>
          <w:tcPr>
            <w:tcW w:w="1413" w:type="dxa"/>
            <w:shd w:val="clear" w:color="auto" w:fill="F2F2F2" w:themeFill="background1" w:themeFillShade="F2"/>
          </w:tcPr>
          <w:p w14:paraId="0A37AF1E" w14:textId="77777777" w:rsidR="00360E92" w:rsidRDefault="00000000" w:rsidP="00360E92">
            <w:sdt>
              <w:sdtPr>
                <w:rPr>
                  <w:lang w:eastAsia="en-CA"/>
                </w:rPr>
                <w:id w:val="-1979293894"/>
                <w:placeholder>
                  <w:docPart w:val="5ED90C169DA94C0EB940D474D90F170A"/>
                </w:placeholder>
              </w:sdtPr>
              <w:sdtContent>
                <w:r w:rsidR="00360E92" w:rsidRPr="00814B85">
                  <w:rPr>
                    <w:lang w:eastAsia="en-CA"/>
                  </w:rPr>
                  <w:t xml:space="preserve"> </w:t>
                </w:r>
              </w:sdtContent>
            </w:sdt>
          </w:p>
        </w:tc>
        <w:tc>
          <w:tcPr>
            <w:tcW w:w="1843" w:type="dxa"/>
            <w:shd w:val="clear" w:color="auto" w:fill="F2F2F2" w:themeFill="background1" w:themeFillShade="F2"/>
          </w:tcPr>
          <w:p w14:paraId="1545C680" w14:textId="77777777" w:rsidR="00360E92" w:rsidRDefault="00000000" w:rsidP="00360E92">
            <w:sdt>
              <w:sdtPr>
                <w:rPr>
                  <w:lang w:eastAsia="en-CA"/>
                </w:rPr>
                <w:id w:val="-1349169106"/>
                <w:placeholder>
                  <w:docPart w:val="7083443AB22641A581522CF7269D1938"/>
                </w:placeholder>
              </w:sdtPr>
              <w:sdtContent>
                <w:r w:rsidR="00360E92" w:rsidRPr="00814B85">
                  <w:rPr>
                    <w:lang w:eastAsia="en-CA"/>
                  </w:rPr>
                  <w:t xml:space="preserve"> </w:t>
                </w:r>
              </w:sdtContent>
            </w:sdt>
          </w:p>
        </w:tc>
        <w:tc>
          <w:tcPr>
            <w:tcW w:w="7654" w:type="dxa"/>
            <w:shd w:val="clear" w:color="auto" w:fill="F2F2F2" w:themeFill="background1" w:themeFillShade="F2"/>
          </w:tcPr>
          <w:p w14:paraId="30DCE39C" w14:textId="77777777" w:rsidR="00360E92" w:rsidRDefault="00000000" w:rsidP="00360E92">
            <w:sdt>
              <w:sdtPr>
                <w:rPr>
                  <w:lang w:eastAsia="en-CA"/>
                </w:rPr>
                <w:id w:val="2080629831"/>
                <w:placeholder>
                  <w:docPart w:val="5D410D4A91E24E75B30EDA5E63790852"/>
                </w:placeholder>
              </w:sdtPr>
              <w:sdtContent>
                <w:r w:rsidR="00360E92" w:rsidRPr="00814B85">
                  <w:rPr>
                    <w:lang w:eastAsia="en-CA"/>
                  </w:rPr>
                  <w:t xml:space="preserve"> </w:t>
                </w:r>
              </w:sdtContent>
            </w:sdt>
          </w:p>
        </w:tc>
        <w:tc>
          <w:tcPr>
            <w:tcW w:w="1843" w:type="dxa"/>
            <w:shd w:val="clear" w:color="auto" w:fill="F2F2F2" w:themeFill="background1" w:themeFillShade="F2"/>
          </w:tcPr>
          <w:p w14:paraId="2514999C" w14:textId="77777777" w:rsidR="00360E92" w:rsidRDefault="00000000" w:rsidP="00360E92">
            <w:sdt>
              <w:sdtPr>
                <w:rPr>
                  <w:lang w:eastAsia="en-CA"/>
                </w:rPr>
                <w:id w:val="-853879845"/>
                <w:placeholder>
                  <w:docPart w:val="99A88438821A4CFDB10D78C55AB3BE40"/>
                </w:placeholder>
              </w:sdtPr>
              <w:sdtContent>
                <w:r w:rsidR="00360E92" w:rsidRPr="00814B85">
                  <w:rPr>
                    <w:lang w:eastAsia="en-CA"/>
                  </w:rPr>
                  <w:t xml:space="preserve"> </w:t>
                </w:r>
              </w:sdtContent>
            </w:sdt>
          </w:p>
        </w:tc>
        <w:tc>
          <w:tcPr>
            <w:tcW w:w="1701" w:type="dxa"/>
            <w:shd w:val="clear" w:color="auto" w:fill="F2F2F2" w:themeFill="background1" w:themeFillShade="F2"/>
          </w:tcPr>
          <w:p w14:paraId="2255C985" w14:textId="77777777" w:rsidR="00360E92" w:rsidRDefault="00000000" w:rsidP="00360E92">
            <w:sdt>
              <w:sdtPr>
                <w:rPr>
                  <w:lang w:eastAsia="en-CA"/>
                </w:rPr>
                <w:id w:val="1746540594"/>
                <w:placeholder>
                  <w:docPart w:val="8270C158356444E191869426C7CD7754"/>
                </w:placeholder>
              </w:sdtPr>
              <w:sdtContent>
                <w:r w:rsidR="00360E92" w:rsidRPr="00814B85">
                  <w:rPr>
                    <w:lang w:eastAsia="en-CA"/>
                  </w:rPr>
                  <w:t xml:space="preserve"> </w:t>
                </w:r>
              </w:sdtContent>
            </w:sdt>
          </w:p>
        </w:tc>
      </w:tr>
      <w:tr w:rsidR="00360E92" w14:paraId="6D9D964D" w14:textId="77777777" w:rsidTr="00360E92">
        <w:tc>
          <w:tcPr>
            <w:tcW w:w="1413" w:type="dxa"/>
            <w:shd w:val="clear" w:color="auto" w:fill="F2F2F2" w:themeFill="background1" w:themeFillShade="F2"/>
          </w:tcPr>
          <w:p w14:paraId="11241A7B" w14:textId="77777777" w:rsidR="00360E92" w:rsidRDefault="00000000" w:rsidP="00360E92">
            <w:sdt>
              <w:sdtPr>
                <w:rPr>
                  <w:lang w:eastAsia="en-CA"/>
                </w:rPr>
                <w:id w:val="1997914933"/>
                <w:placeholder>
                  <w:docPart w:val="03E428975A99481DA923049810EC2A5C"/>
                </w:placeholder>
              </w:sdtPr>
              <w:sdtContent>
                <w:r w:rsidR="00360E92" w:rsidRPr="00814B85">
                  <w:rPr>
                    <w:lang w:eastAsia="en-CA"/>
                  </w:rPr>
                  <w:t xml:space="preserve"> </w:t>
                </w:r>
              </w:sdtContent>
            </w:sdt>
          </w:p>
        </w:tc>
        <w:tc>
          <w:tcPr>
            <w:tcW w:w="1843" w:type="dxa"/>
            <w:shd w:val="clear" w:color="auto" w:fill="F2F2F2" w:themeFill="background1" w:themeFillShade="F2"/>
          </w:tcPr>
          <w:p w14:paraId="311890F0" w14:textId="77777777" w:rsidR="00360E92" w:rsidRDefault="00000000" w:rsidP="00360E92">
            <w:sdt>
              <w:sdtPr>
                <w:rPr>
                  <w:lang w:eastAsia="en-CA"/>
                </w:rPr>
                <w:id w:val="-948317206"/>
                <w:placeholder>
                  <w:docPart w:val="0DD2404E257A4B4CA0D1B549ACBC02DE"/>
                </w:placeholder>
              </w:sdtPr>
              <w:sdtContent>
                <w:r w:rsidR="00360E92" w:rsidRPr="00814B85">
                  <w:rPr>
                    <w:lang w:eastAsia="en-CA"/>
                  </w:rPr>
                  <w:t xml:space="preserve"> </w:t>
                </w:r>
              </w:sdtContent>
            </w:sdt>
          </w:p>
        </w:tc>
        <w:tc>
          <w:tcPr>
            <w:tcW w:w="7654" w:type="dxa"/>
            <w:shd w:val="clear" w:color="auto" w:fill="F2F2F2" w:themeFill="background1" w:themeFillShade="F2"/>
          </w:tcPr>
          <w:p w14:paraId="167D2021" w14:textId="77777777" w:rsidR="00360E92" w:rsidRDefault="00000000" w:rsidP="00360E92">
            <w:sdt>
              <w:sdtPr>
                <w:rPr>
                  <w:lang w:eastAsia="en-CA"/>
                </w:rPr>
                <w:id w:val="-1359191065"/>
                <w:placeholder>
                  <w:docPart w:val="3BF249A19A324415B42317AD34CEEFE1"/>
                </w:placeholder>
              </w:sdtPr>
              <w:sdtContent>
                <w:r w:rsidR="00360E92" w:rsidRPr="00814B85">
                  <w:rPr>
                    <w:lang w:eastAsia="en-CA"/>
                  </w:rPr>
                  <w:t xml:space="preserve"> </w:t>
                </w:r>
              </w:sdtContent>
            </w:sdt>
          </w:p>
        </w:tc>
        <w:tc>
          <w:tcPr>
            <w:tcW w:w="1843" w:type="dxa"/>
            <w:shd w:val="clear" w:color="auto" w:fill="F2F2F2" w:themeFill="background1" w:themeFillShade="F2"/>
          </w:tcPr>
          <w:p w14:paraId="59465CC4" w14:textId="77777777" w:rsidR="00360E92" w:rsidRDefault="00000000" w:rsidP="00360E92">
            <w:sdt>
              <w:sdtPr>
                <w:rPr>
                  <w:lang w:eastAsia="en-CA"/>
                </w:rPr>
                <w:id w:val="-1659680401"/>
                <w:placeholder>
                  <w:docPart w:val="CB64B6D12FF946619AF3904888DCEDB1"/>
                </w:placeholder>
              </w:sdtPr>
              <w:sdtContent>
                <w:r w:rsidR="00360E92" w:rsidRPr="00814B85">
                  <w:rPr>
                    <w:lang w:eastAsia="en-CA"/>
                  </w:rPr>
                  <w:t xml:space="preserve"> </w:t>
                </w:r>
              </w:sdtContent>
            </w:sdt>
          </w:p>
        </w:tc>
        <w:tc>
          <w:tcPr>
            <w:tcW w:w="1701" w:type="dxa"/>
            <w:shd w:val="clear" w:color="auto" w:fill="F2F2F2" w:themeFill="background1" w:themeFillShade="F2"/>
          </w:tcPr>
          <w:p w14:paraId="7B61AFAE" w14:textId="77777777" w:rsidR="00360E92" w:rsidRDefault="00000000" w:rsidP="00360E92">
            <w:sdt>
              <w:sdtPr>
                <w:rPr>
                  <w:lang w:eastAsia="en-CA"/>
                </w:rPr>
                <w:id w:val="1685170678"/>
                <w:placeholder>
                  <w:docPart w:val="2ECCCB926A8B40F3BCBFD37C94E052C7"/>
                </w:placeholder>
              </w:sdtPr>
              <w:sdtContent>
                <w:r w:rsidR="00360E92" w:rsidRPr="00814B85">
                  <w:rPr>
                    <w:lang w:eastAsia="en-CA"/>
                  </w:rPr>
                  <w:t xml:space="preserve"> </w:t>
                </w:r>
              </w:sdtContent>
            </w:sdt>
          </w:p>
        </w:tc>
      </w:tr>
      <w:tr w:rsidR="00360E92" w14:paraId="0CB3EA3A" w14:textId="77777777" w:rsidTr="00360E92">
        <w:tc>
          <w:tcPr>
            <w:tcW w:w="1413" w:type="dxa"/>
            <w:shd w:val="clear" w:color="auto" w:fill="F2F2F2" w:themeFill="background1" w:themeFillShade="F2"/>
          </w:tcPr>
          <w:p w14:paraId="519BFDFC" w14:textId="77777777" w:rsidR="00360E92" w:rsidRDefault="00000000" w:rsidP="00360E92">
            <w:sdt>
              <w:sdtPr>
                <w:rPr>
                  <w:lang w:eastAsia="en-CA"/>
                </w:rPr>
                <w:id w:val="1393317619"/>
                <w:placeholder>
                  <w:docPart w:val="F545893B46AE49F4B236D2A7E8B38B9B"/>
                </w:placeholder>
              </w:sdtPr>
              <w:sdtContent>
                <w:r w:rsidR="00360E92" w:rsidRPr="00814B85">
                  <w:rPr>
                    <w:lang w:eastAsia="en-CA"/>
                  </w:rPr>
                  <w:t xml:space="preserve"> </w:t>
                </w:r>
              </w:sdtContent>
            </w:sdt>
          </w:p>
        </w:tc>
        <w:tc>
          <w:tcPr>
            <w:tcW w:w="1843" w:type="dxa"/>
            <w:shd w:val="clear" w:color="auto" w:fill="F2F2F2" w:themeFill="background1" w:themeFillShade="F2"/>
          </w:tcPr>
          <w:p w14:paraId="686B89AE" w14:textId="77777777" w:rsidR="00360E92" w:rsidRDefault="00000000" w:rsidP="00360E92">
            <w:sdt>
              <w:sdtPr>
                <w:rPr>
                  <w:lang w:eastAsia="en-CA"/>
                </w:rPr>
                <w:id w:val="-1258672191"/>
                <w:placeholder>
                  <w:docPart w:val="F8CF1FABC474429C85EF66C4DA9F3047"/>
                </w:placeholder>
              </w:sdtPr>
              <w:sdtContent>
                <w:r w:rsidR="00360E92" w:rsidRPr="00814B85">
                  <w:rPr>
                    <w:lang w:eastAsia="en-CA"/>
                  </w:rPr>
                  <w:t xml:space="preserve"> </w:t>
                </w:r>
              </w:sdtContent>
            </w:sdt>
          </w:p>
        </w:tc>
        <w:tc>
          <w:tcPr>
            <w:tcW w:w="7654" w:type="dxa"/>
            <w:shd w:val="clear" w:color="auto" w:fill="F2F2F2" w:themeFill="background1" w:themeFillShade="F2"/>
          </w:tcPr>
          <w:p w14:paraId="008DCFF3" w14:textId="77777777" w:rsidR="00360E92" w:rsidRDefault="00000000" w:rsidP="00360E92">
            <w:sdt>
              <w:sdtPr>
                <w:rPr>
                  <w:lang w:eastAsia="en-CA"/>
                </w:rPr>
                <w:id w:val="-1357271688"/>
                <w:placeholder>
                  <w:docPart w:val="92647B4577F6466E892BC13ABBF10973"/>
                </w:placeholder>
              </w:sdtPr>
              <w:sdtContent>
                <w:r w:rsidR="00360E92" w:rsidRPr="00814B85">
                  <w:rPr>
                    <w:lang w:eastAsia="en-CA"/>
                  </w:rPr>
                  <w:t xml:space="preserve"> </w:t>
                </w:r>
              </w:sdtContent>
            </w:sdt>
          </w:p>
        </w:tc>
        <w:tc>
          <w:tcPr>
            <w:tcW w:w="1843" w:type="dxa"/>
            <w:shd w:val="clear" w:color="auto" w:fill="F2F2F2" w:themeFill="background1" w:themeFillShade="F2"/>
          </w:tcPr>
          <w:p w14:paraId="5B6F5ACB" w14:textId="77777777" w:rsidR="00360E92" w:rsidRDefault="00000000" w:rsidP="00360E92">
            <w:sdt>
              <w:sdtPr>
                <w:rPr>
                  <w:lang w:eastAsia="en-CA"/>
                </w:rPr>
                <w:id w:val="142394668"/>
                <w:placeholder>
                  <w:docPart w:val="0BC91A84AEFF4A0DB4797566578D2B14"/>
                </w:placeholder>
              </w:sdtPr>
              <w:sdtContent>
                <w:r w:rsidR="00360E92" w:rsidRPr="00814B85">
                  <w:rPr>
                    <w:lang w:eastAsia="en-CA"/>
                  </w:rPr>
                  <w:t xml:space="preserve"> </w:t>
                </w:r>
              </w:sdtContent>
            </w:sdt>
          </w:p>
        </w:tc>
        <w:tc>
          <w:tcPr>
            <w:tcW w:w="1701" w:type="dxa"/>
            <w:shd w:val="clear" w:color="auto" w:fill="F2F2F2" w:themeFill="background1" w:themeFillShade="F2"/>
          </w:tcPr>
          <w:p w14:paraId="59FAFC75" w14:textId="77777777" w:rsidR="00360E92" w:rsidRDefault="00000000" w:rsidP="00360E92">
            <w:sdt>
              <w:sdtPr>
                <w:rPr>
                  <w:lang w:eastAsia="en-CA"/>
                </w:rPr>
                <w:id w:val="466858638"/>
                <w:placeholder>
                  <w:docPart w:val="DF40EB2F1587452E8BB8C3CA7FF4668F"/>
                </w:placeholder>
              </w:sdtPr>
              <w:sdtContent>
                <w:r w:rsidR="00360E92" w:rsidRPr="00814B85">
                  <w:rPr>
                    <w:lang w:eastAsia="en-CA"/>
                  </w:rPr>
                  <w:t xml:space="preserve"> </w:t>
                </w:r>
              </w:sdtContent>
            </w:sdt>
          </w:p>
        </w:tc>
      </w:tr>
      <w:tr w:rsidR="00360E92" w14:paraId="25A134E5" w14:textId="77777777" w:rsidTr="00360E92">
        <w:tc>
          <w:tcPr>
            <w:tcW w:w="1413" w:type="dxa"/>
            <w:shd w:val="clear" w:color="auto" w:fill="F2F2F2" w:themeFill="background1" w:themeFillShade="F2"/>
          </w:tcPr>
          <w:p w14:paraId="6D2D5EC0" w14:textId="77777777" w:rsidR="00360E92" w:rsidRDefault="00000000" w:rsidP="00360E92">
            <w:sdt>
              <w:sdtPr>
                <w:rPr>
                  <w:lang w:eastAsia="en-CA"/>
                </w:rPr>
                <w:id w:val="-1834449026"/>
                <w:placeholder>
                  <w:docPart w:val="984057A1FC6140BABC357FD8CAA5012A"/>
                </w:placeholder>
              </w:sdtPr>
              <w:sdtContent>
                <w:r w:rsidR="00360E92" w:rsidRPr="00814B85">
                  <w:rPr>
                    <w:lang w:eastAsia="en-CA"/>
                  </w:rPr>
                  <w:t xml:space="preserve"> </w:t>
                </w:r>
              </w:sdtContent>
            </w:sdt>
          </w:p>
        </w:tc>
        <w:tc>
          <w:tcPr>
            <w:tcW w:w="1843" w:type="dxa"/>
            <w:shd w:val="clear" w:color="auto" w:fill="F2F2F2" w:themeFill="background1" w:themeFillShade="F2"/>
          </w:tcPr>
          <w:p w14:paraId="0098E7FC" w14:textId="77777777" w:rsidR="00360E92" w:rsidRDefault="00000000" w:rsidP="00360E92">
            <w:sdt>
              <w:sdtPr>
                <w:rPr>
                  <w:lang w:eastAsia="en-CA"/>
                </w:rPr>
                <w:id w:val="-1327442152"/>
                <w:placeholder>
                  <w:docPart w:val="AF2C1AB0A9564751B1DB824DDB740352"/>
                </w:placeholder>
              </w:sdtPr>
              <w:sdtContent>
                <w:r w:rsidR="00360E92" w:rsidRPr="00814B85">
                  <w:rPr>
                    <w:lang w:eastAsia="en-CA"/>
                  </w:rPr>
                  <w:t xml:space="preserve"> </w:t>
                </w:r>
              </w:sdtContent>
            </w:sdt>
          </w:p>
        </w:tc>
        <w:tc>
          <w:tcPr>
            <w:tcW w:w="7654" w:type="dxa"/>
            <w:shd w:val="clear" w:color="auto" w:fill="F2F2F2" w:themeFill="background1" w:themeFillShade="F2"/>
          </w:tcPr>
          <w:p w14:paraId="05086852" w14:textId="77777777" w:rsidR="00360E92" w:rsidRDefault="00000000" w:rsidP="00360E92">
            <w:sdt>
              <w:sdtPr>
                <w:rPr>
                  <w:lang w:eastAsia="en-CA"/>
                </w:rPr>
                <w:id w:val="496620594"/>
                <w:placeholder>
                  <w:docPart w:val="5C559AC89CE541E1B13FF2EF598E10AE"/>
                </w:placeholder>
              </w:sdtPr>
              <w:sdtContent>
                <w:r w:rsidR="00360E92" w:rsidRPr="00814B85">
                  <w:rPr>
                    <w:lang w:eastAsia="en-CA"/>
                  </w:rPr>
                  <w:t xml:space="preserve"> </w:t>
                </w:r>
              </w:sdtContent>
            </w:sdt>
          </w:p>
        </w:tc>
        <w:tc>
          <w:tcPr>
            <w:tcW w:w="1843" w:type="dxa"/>
            <w:shd w:val="clear" w:color="auto" w:fill="F2F2F2" w:themeFill="background1" w:themeFillShade="F2"/>
          </w:tcPr>
          <w:p w14:paraId="2E96C6FE" w14:textId="77777777" w:rsidR="00360E92" w:rsidRDefault="00000000" w:rsidP="00360E92">
            <w:sdt>
              <w:sdtPr>
                <w:rPr>
                  <w:lang w:eastAsia="en-CA"/>
                </w:rPr>
                <w:id w:val="-343637789"/>
                <w:placeholder>
                  <w:docPart w:val="D90B024CFA06497290DA15AAB49FE5FE"/>
                </w:placeholder>
              </w:sdtPr>
              <w:sdtContent>
                <w:r w:rsidR="00360E92" w:rsidRPr="00814B85">
                  <w:rPr>
                    <w:lang w:eastAsia="en-CA"/>
                  </w:rPr>
                  <w:t xml:space="preserve"> </w:t>
                </w:r>
              </w:sdtContent>
            </w:sdt>
          </w:p>
        </w:tc>
        <w:tc>
          <w:tcPr>
            <w:tcW w:w="1701" w:type="dxa"/>
            <w:shd w:val="clear" w:color="auto" w:fill="F2F2F2" w:themeFill="background1" w:themeFillShade="F2"/>
          </w:tcPr>
          <w:p w14:paraId="695CBBE5" w14:textId="77777777" w:rsidR="00360E92" w:rsidRDefault="00000000" w:rsidP="00360E92">
            <w:sdt>
              <w:sdtPr>
                <w:rPr>
                  <w:lang w:eastAsia="en-CA"/>
                </w:rPr>
                <w:id w:val="59753909"/>
                <w:placeholder>
                  <w:docPart w:val="5F17304E3D1A4843B2600AEBEBB291E6"/>
                </w:placeholder>
              </w:sdtPr>
              <w:sdtContent>
                <w:r w:rsidR="00360E92" w:rsidRPr="00814B85">
                  <w:rPr>
                    <w:lang w:eastAsia="en-CA"/>
                  </w:rPr>
                  <w:t xml:space="preserve"> </w:t>
                </w:r>
              </w:sdtContent>
            </w:sdt>
          </w:p>
        </w:tc>
      </w:tr>
      <w:tr w:rsidR="00360E92" w14:paraId="5C3908F2" w14:textId="77777777" w:rsidTr="00360E92">
        <w:tc>
          <w:tcPr>
            <w:tcW w:w="1413" w:type="dxa"/>
            <w:shd w:val="clear" w:color="auto" w:fill="F2F2F2" w:themeFill="background1" w:themeFillShade="F2"/>
          </w:tcPr>
          <w:p w14:paraId="3476F82E" w14:textId="77777777" w:rsidR="00360E92" w:rsidRDefault="00000000" w:rsidP="00360E92">
            <w:sdt>
              <w:sdtPr>
                <w:rPr>
                  <w:lang w:eastAsia="en-CA"/>
                </w:rPr>
                <w:id w:val="1294708203"/>
                <w:placeholder>
                  <w:docPart w:val="ED5F265625094E0A97B101DD925AAD6E"/>
                </w:placeholder>
              </w:sdtPr>
              <w:sdtContent>
                <w:r w:rsidR="00360E92" w:rsidRPr="00814B85">
                  <w:rPr>
                    <w:lang w:eastAsia="en-CA"/>
                  </w:rPr>
                  <w:t xml:space="preserve"> </w:t>
                </w:r>
              </w:sdtContent>
            </w:sdt>
          </w:p>
        </w:tc>
        <w:tc>
          <w:tcPr>
            <w:tcW w:w="1843" w:type="dxa"/>
            <w:shd w:val="clear" w:color="auto" w:fill="F2F2F2" w:themeFill="background1" w:themeFillShade="F2"/>
          </w:tcPr>
          <w:p w14:paraId="531BBF06" w14:textId="77777777" w:rsidR="00360E92" w:rsidRDefault="00000000" w:rsidP="00360E92">
            <w:sdt>
              <w:sdtPr>
                <w:rPr>
                  <w:lang w:eastAsia="en-CA"/>
                </w:rPr>
                <w:id w:val="-1650967280"/>
                <w:placeholder>
                  <w:docPart w:val="FA105F757DC44D42869091327C308A97"/>
                </w:placeholder>
              </w:sdtPr>
              <w:sdtContent>
                <w:r w:rsidR="00360E92" w:rsidRPr="00814B85">
                  <w:rPr>
                    <w:lang w:eastAsia="en-CA"/>
                  </w:rPr>
                  <w:t xml:space="preserve"> </w:t>
                </w:r>
              </w:sdtContent>
            </w:sdt>
          </w:p>
        </w:tc>
        <w:tc>
          <w:tcPr>
            <w:tcW w:w="7654" w:type="dxa"/>
            <w:shd w:val="clear" w:color="auto" w:fill="F2F2F2" w:themeFill="background1" w:themeFillShade="F2"/>
          </w:tcPr>
          <w:p w14:paraId="6A7C1980" w14:textId="77777777" w:rsidR="00360E92" w:rsidRDefault="00000000" w:rsidP="00360E92">
            <w:sdt>
              <w:sdtPr>
                <w:rPr>
                  <w:lang w:eastAsia="en-CA"/>
                </w:rPr>
                <w:id w:val="-1087535825"/>
                <w:placeholder>
                  <w:docPart w:val="93C07E16D3EB4BEF845A642C617F2618"/>
                </w:placeholder>
              </w:sdtPr>
              <w:sdtContent>
                <w:r w:rsidR="00360E92" w:rsidRPr="00814B85">
                  <w:rPr>
                    <w:lang w:eastAsia="en-CA"/>
                  </w:rPr>
                  <w:t xml:space="preserve"> </w:t>
                </w:r>
              </w:sdtContent>
            </w:sdt>
          </w:p>
        </w:tc>
        <w:tc>
          <w:tcPr>
            <w:tcW w:w="1843" w:type="dxa"/>
            <w:shd w:val="clear" w:color="auto" w:fill="F2F2F2" w:themeFill="background1" w:themeFillShade="F2"/>
          </w:tcPr>
          <w:p w14:paraId="35EB38EA" w14:textId="77777777" w:rsidR="00360E92" w:rsidRDefault="00000000" w:rsidP="00360E92">
            <w:sdt>
              <w:sdtPr>
                <w:rPr>
                  <w:lang w:eastAsia="en-CA"/>
                </w:rPr>
                <w:id w:val="1330706385"/>
                <w:placeholder>
                  <w:docPart w:val="3ECBC762D02C40A3AEBA49C6C6711D41"/>
                </w:placeholder>
              </w:sdtPr>
              <w:sdtContent>
                <w:r w:rsidR="00360E92" w:rsidRPr="00814B85">
                  <w:rPr>
                    <w:lang w:eastAsia="en-CA"/>
                  </w:rPr>
                  <w:t xml:space="preserve"> </w:t>
                </w:r>
              </w:sdtContent>
            </w:sdt>
          </w:p>
        </w:tc>
        <w:tc>
          <w:tcPr>
            <w:tcW w:w="1701" w:type="dxa"/>
            <w:shd w:val="clear" w:color="auto" w:fill="F2F2F2" w:themeFill="background1" w:themeFillShade="F2"/>
          </w:tcPr>
          <w:p w14:paraId="1BF334B0" w14:textId="77777777" w:rsidR="00360E92" w:rsidRDefault="00000000" w:rsidP="00360E92">
            <w:sdt>
              <w:sdtPr>
                <w:rPr>
                  <w:lang w:eastAsia="en-CA"/>
                </w:rPr>
                <w:id w:val="-1159382423"/>
                <w:placeholder>
                  <w:docPart w:val="D6E4BA3B3B60424AABABC122C49208A1"/>
                </w:placeholder>
              </w:sdtPr>
              <w:sdtContent>
                <w:r w:rsidR="00360E92" w:rsidRPr="00814B85">
                  <w:rPr>
                    <w:lang w:eastAsia="en-CA"/>
                  </w:rPr>
                  <w:t xml:space="preserve"> </w:t>
                </w:r>
              </w:sdtContent>
            </w:sdt>
          </w:p>
        </w:tc>
      </w:tr>
      <w:tr w:rsidR="00360E92" w14:paraId="7972F5BD" w14:textId="77777777" w:rsidTr="00360E92">
        <w:tc>
          <w:tcPr>
            <w:tcW w:w="1413" w:type="dxa"/>
            <w:shd w:val="clear" w:color="auto" w:fill="F2F2F2" w:themeFill="background1" w:themeFillShade="F2"/>
          </w:tcPr>
          <w:p w14:paraId="131910EC" w14:textId="77777777" w:rsidR="00360E92" w:rsidRDefault="00000000" w:rsidP="00360E92">
            <w:sdt>
              <w:sdtPr>
                <w:rPr>
                  <w:lang w:eastAsia="en-CA"/>
                </w:rPr>
                <w:id w:val="630828644"/>
                <w:placeholder>
                  <w:docPart w:val="BCF12BE793184F5485D523FB70020905"/>
                </w:placeholder>
              </w:sdtPr>
              <w:sdtContent>
                <w:r w:rsidR="00360E92" w:rsidRPr="00814B85">
                  <w:rPr>
                    <w:lang w:eastAsia="en-CA"/>
                  </w:rPr>
                  <w:t xml:space="preserve"> </w:t>
                </w:r>
              </w:sdtContent>
            </w:sdt>
          </w:p>
        </w:tc>
        <w:tc>
          <w:tcPr>
            <w:tcW w:w="1843" w:type="dxa"/>
            <w:shd w:val="clear" w:color="auto" w:fill="F2F2F2" w:themeFill="background1" w:themeFillShade="F2"/>
          </w:tcPr>
          <w:p w14:paraId="43AADB84" w14:textId="77777777" w:rsidR="00360E92" w:rsidRDefault="00000000" w:rsidP="00360E92">
            <w:sdt>
              <w:sdtPr>
                <w:rPr>
                  <w:lang w:eastAsia="en-CA"/>
                </w:rPr>
                <w:id w:val="434329899"/>
                <w:placeholder>
                  <w:docPart w:val="23D9E0318A7C400BAE117BF8822052F5"/>
                </w:placeholder>
              </w:sdtPr>
              <w:sdtContent>
                <w:r w:rsidR="00360E92" w:rsidRPr="00814B85">
                  <w:rPr>
                    <w:lang w:eastAsia="en-CA"/>
                  </w:rPr>
                  <w:t xml:space="preserve"> </w:t>
                </w:r>
              </w:sdtContent>
            </w:sdt>
          </w:p>
        </w:tc>
        <w:tc>
          <w:tcPr>
            <w:tcW w:w="7654" w:type="dxa"/>
            <w:shd w:val="clear" w:color="auto" w:fill="F2F2F2" w:themeFill="background1" w:themeFillShade="F2"/>
          </w:tcPr>
          <w:p w14:paraId="0CB4301F" w14:textId="77777777" w:rsidR="00360E92" w:rsidRDefault="00000000" w:rsidP="00360E92">
            <w:sdt>
              <w:sdtPr>
                <w:rPr>
                  <w:lang w:eastAsia="en-CA"/>
                </w:rPr>
                <w:id w:val="-990483581"/>
                <w:placeholder>
                  <w:docPart w:val="E744329D7A5E44A081A396DD22656214"/>
                </w:placeholder>
              </w:sdtPr>
              <w:sdtContent>
                <w:r w:rsidR="00360E92" w:rsidRPr="00814B85">
                  <w:rPr>
                    <w:lang w:eastAsia="en-CA"/>
                  </w:rPr>
                  <w:t xml:space="preserve"> </w:t>
                </w:r>
              </w:sdtContent>
            </w:sdt>
          </w:p>
        </w:tc>
        <w:tc>
          <w:tcPr>
            <w:tcW w:w="1843" w:type="dxa"/>
            <w:shd w:val="clear" w:color="auto" w:fill="F2F2F2" w:themeFill="background1" w:themeFillShade="F2"/>
          </w:tcPr>
          <w:p w14:paraId="77A6CE94" w14:textId="77777777" w:rsidR="00360E92" w:rsidRDefault="00000000" w:rsidP="00360E92">
            <w:sdt>
              <w:sdtPr>
                <w:rPr>
                  <w:lang w:eastAsia="en-CA"/>
                </w:rPr>
                <w:id w:val="1285625334"/>
                <w:placeholder>
                  <w:docPart w:val="A40F5793C0E04E9682C9C38BC5ECCE74"/>
                </w:placeholder>
              </w:sdtPr>
              <w:sdtContent>
                <w:r w:rsidR="00360E92" w:rsidRPr="00814B85">
                  <w:rPr>
                    <w:lang w:eastAsia="en-CA"/>
                  </w:rPr>
                  <w:t xml:space="preserve"> </w:t>
                </w:r>
              </w:sdtContent>
            </w:sdt>
          </w:p>
        </w:tc>
        <w:tc>
          <w:tcPr>
            <w:tcW w:w="1701" w:type="dxa"/>
            <w:shd w:val="clear" w:color="auto" w:fill="F2F2F2" w:themeFill="background1" w:themeFillShade="F2"/>
          </w:tcPr>
          <w:p w14:paraId="5550023E" w14:textId="77777777" w:rsidR="00360E92" w:rsidRDefault="00000000" w:rsidP="00360E92">
            <w:sdt>
              <w:sdtPr>
                <w:rPr>
                  <w:lang w:eastAsia="en-CA"/>
                </w:rPr>
                <w:id w:val="880133689"/>
                <w:placeholder>
                  <w:docPart w:val="41A747439F4740588BFD0427399D69C9"/>
                </w:placeholder>
              </w:sdtPr>
              <w:sdtContent>
                <w:r w:rsidR="00360E92" w:rsidRPr="00814B85">
                  <w:rPr>
                    <w:lang w:eastAsia="en-CA"/>
                  </w:rPr>
                  <w:t xml:space="preserve"> </w:t>
                </w:r>
              </w:sdtContent>
            </w:sdt>
          </w:p>
        </w:tc>
      </w:tr>
      <w:tr w:rsidR="00360E92" w14:paraId="0D932E42" w14:textId="77777777" w:rsidTr="00360E92">
        <w:tc>
          <w:tcPr>
            <w:tcW w:w="1413" w:type="dxa"/>
            <w:shd w:val="clear" w:color="auto" w:fill="F2F2F2" w:themeFill="background1" w:themeFillShade="F2"/>
          </w:tcPr>
          <w:p w14:paraId="4A4A3F1B" w14:textId="77777777" w:rsidR="00360E92" w:rsidRDefault="00000000" w:rsidP="00360E92">
            <w:sdt>
              <w:sdtPr>
                <w:rPr>
                  <w:lang w:eastAsia="en-CA"/>
                </w:rPr>
                <w:id w:val="869731332"/>
                <w:placeholder>
                  <w:docPart w:val="154AC23984B04DA389210EA0FDF68938"/>
                </w:placeholder>
              </w:sdtPr>
              <w:sdtContent>
                <w:r w:rsidR="00360E92" w:rsidRPr="00814B85">
                  <w:rPr>
                    <w:lang w:eastAsia="en-CA"/>
                  </w:rPr>
                  <w:t xml:space="preserve"> </w:t>
                </w:r>
              </w:sdtContent>
            </w:sdt>
          </w:p>
        </w:tc>
        <w:tc>
          <w:tcPr>
            <w:tcW w:w="1843" w:type="dxa"/>
            <w:shd w:val="clear" w:color="auto" w:fill="F2F2F2" w:themeFill="background1" w:themeFillShade="F2"/>
          </w:tcPr>
          <w:p w14:paraId="1D63DAEF" w14:textId="77777777" w:rsidR="00360E92" w:rsidRDefault="00000000" w:rsidP="00360E92">
            <w:sdt>
              <w:sdtPr>
                <w:rPr>
                  <w:lang w:eastAsia="en-CA"/>
                </w:rPr>
                <w:id w:val="-1742783791"/>
                <w:placeholder>
                  <w:docPart w:val="AC6BB02214B848CD83C49CB4CC8644CA"/>
                </w:placeholder>
              </w:sdtPr>
              <w:sdtContent>
                <w:r w:rsidR="00360E92" w:rsidRPr="00814B85">
                  <w:rPr>
                    <w:lang w:eastAsia="en-CA"/>
                  </w:rPr>
                  <w:t xml:space="preserve"> </w:t>
                </w:r>
              </w:sdtContent>
            </w:sdt>
          </w:p>
        </w:tc>
        <w:tc>
          <w:tcPr>
            <w:tcW w:w="7654" w:type="dxa"/>
            <w:shd w:val="clear" w:color="auto" w:fill="F2F2F2" w:themeFill="background1" w:themeFillShade="F2"/>
          </w:tcPr>
          <w:p w14:paraId="1AD2BA6C" w14:textId="77777777" w:rsidR="00360E92" w:rsidRDefault="00000000" w:rsidP="00360E92">
            <w:sdt>
              <w:sdtPr>
                <w:rPr>
                  <w:lang w:eastAsia="en-CA"/>
                </w:rPr>
                <w:id w:val="-1621525091"/>
                <w:placeholder>
                  <w:docPart w:val="07F7C3E6B035413C9D3A2C8EEC1C8664"/>
                </w:placeholder>
              </w:sdtPr>
              <w:sdtContent>
                <w:r w:rsidR="00360E92" w:rsidRPr="00814B85">
                  <w:rPr>
                    <w:lang w:eastAsia="en-CA"/>
                  </w:rPr>
                  <w:t xml:space="preserve"> </w:t>
                </w:r>
              </w:sdtContent>
            </w:sdt>
          </w:p>
        </w:tc>
        <w:tc>
          <w:tcPr>
            <w:tcW w:w="1843" w:type="dxa"/>
            <w:shd w:val="clear" w:color="auto" w:fill="F2F2F2" w:themeFill="background1" w:themeFillShade="F2"/>
          </w:tcPr>
          <w:p w14:paraId="21469289" w14:textId="77777777" w:rsidR="00360E92" w:rsidRDefault="00000000" w:rsidP="00360E92">
            <w:sdt>
              <w:sdtPr>
                <w:rPr>
                  <w:lang w:eastAsia="en-CA"/>
                </w:rPr>
                <w:id w:val="-138578061"/>
                <w:placeholder>
                  <w:docPart w:val="D4677178609E4511BD0F647D4ECFE647"/>
                </w:placeholder>
              </w:sdtPr>
              <w:sdtContent>
                <w:r w:rsidR="00360E92" w:rsidRPr="00814B85">
                  <w:rPr>
                    <w:lang w:eastAsia="en-CA"/>
                  </w:rPr>
                  <w:t xml:space="preserve"> </w:t>
                </w:r>
              </w:sdtContent>
            </w:sdt>
          </w:p>
        </w:tc>
        <w:tc>
          <w:tcPr>
            <w:tcW w:w="1701" w:type="dxa"/>
            <w:shd w:val="clear" w:color="auto" w:fill="F2F2F2" w:themeFill="background1" w:themeFillShade="F2"/>
          </w:tcPr>
          <w:p w14:paraId="2B704852" w14:textId="77777777" w:rsidR="00360E92" w:rsidRDefault="00000000" w:rsidP="00360E92">
            <w:sdt>
              <w:sdtPr>
                <w:rPr>
                  <w:lang w:eastAsia="en-CA"/>
                </w:rPr>
                <w:id w:val="-866142210"/>
                <w:placeholder>
                  <w:docPart w:val="193DD9E69AAF4D099AA964672A08AF48"/>
                </w:placeholder>
              </w:sdtPr>
              <w:sdtContent>
                <w:r w:rsidR="00360E92" w:rsidRPr="00814B85">
                  <w:rPr>
                    <w:lang w:eastAsia="en-CA"/>
                  </w:rPr>
                  <w:t xml:space="preserve"> </w:t>
                </w:r>
              </w:sdtContent>
            </w:sdt>
          </w:p>
        </w:tc>
      </w:tr>
      <w:tr w:rsidR="00360E92" w14:paraId="4B87156C" w14:textId="77777777" w:rsidTr="00360E92">
        <w:tc>
          <w:tcPr>
            <w:tcW w:w="1413" w:type="dxa"/>
            <w:shd w:val="clear" w:color="auto" w:fill="F2F2F2" w:themeFill="background1" w:themeFillShade="F2"/>
          </w:tcPr>
          <w:p w14:paraId="626263DB" w14:textId="77777777" w:rsidR="00360E92" w:rsidRDefault="00000000" w:rsidP="00360E92">
            <w:sdt>
              <w:sdtPr>
                <w:rPr>
                  <w:lang w:eastAsia="en-CA"/>
                </w:rPr>
                <w:id w:val="671993701"/>
                <w:placeholder>
                  <w:docPart w:val="9F426D3CA5AB48CC938FCB657C391EF7"/>
                </w:placeholder>
              </w:sdtPr>
              <w:sdtContent>
                <w:r w:rsidR="00360E92" w:rsidRPr="00814B85">
                  <w:rPr>
                    <w:lang w:eastAsia="en-CA"/>
                  </w:rPr>
                  <w:t xml:space="preserve"> </w:t>
                </w:r>
              </w:sdtContent>
            </w:sdt>
          </w:p>
        </w:tc>
        <w:tc>
          <w:tcPr>
            <w:tcW w:w="1843" w:type="dxa"/>
            <w:shd w:val="clear" w:color="auto" w:fill="F2F2F2" w:themeFill="background1" w:themeFillShade="F2"/>
          </w:tcPr>
          <w:p w14:paraId="739DA624" w14:textId="77777777" w:rsidR="00360E92" w:rsidRDefault="00000000" w:rsidP="00360E92">
            <w:sdt>
              <w:sdtPr>
                <w:rPr>
                  <w:lang w:eastAsia="en-CA"/>
                </w:rPr>
                <w:id w:val="1838112694"/>
                <w:placeholder>
                  <w:docPart w:val="5B65AFEA4F1646208069CCF1923D2165"/>
                </w:placeholder>
              </w:sdtPr>
              <w:sdtContent>
                <w:r w:rsidR="00360E92" w:rsidRPr="00814B85">
                  <w:rPr>
                    <w:lang w:eastAsia="en-CA"/>
                  </w:rPr>
                  <w:t xml:space="preserve"> </w:t>
                </w:r>
              </w:sdtContent>
            </w:sdt>
          </w:p>
        </w:tc>
        <w:tc>
          <w:tcPr>
            <w:tcW w:w="7654" w:type="dxa"/>
            <w:shd w:val="clear" w:color="auto" w:fill="F2F2F2" w:themeFill="background1" w:themeFillShade="F2"/>
          </w:tcPr>
          <w:p w14:paraId="01FBAE44" w14:textId="77777777" w:rsidR="00360E92" w:rsidRDefault="00000000" w:rsidP="00360E92">
            <w:sdt>
              <w:sdtPr>
                <w:rPr>
                  <w:lang w:eastAsia="en-CA"/>
                </w:rPr>
                <w:id w:val="-1599632406"/>
                <w:placeholder>
                  <w:docPart w:val="1338C7540AF9430EB4213F85C27C0DB6"/>
                </w:placeholder>
              </w:sdtPr>
              <w:sdtContent>
                <w:r w:rsidR="00360E92" w:rsidRPr="00814B85">
                  <w:rPr>
                    <w:lang w:eastAsia="en-CA"/>
                  </w:rPr>
                  <w:t xml:space="preserve"> </w:t>
                </w:r>
              </w:sdtContent>
            </w:sdt>
          </w:p>
        </w:tc>
        <w:tc>
          <w:tcPr>
            <w:tcW w:w="1843" w:type="dxa"/>
            <w:shd w:val="clear" w:color="auto" w:fill="F2F2F2" w:themeFill="background1" w:themeFillShade="F2"/>
          </w:tcPr>
          <w:p w14:paraId="2F590B7F" w14:textId="77777777" w:rsidR="00360E92" w:rsidRDefault="00000000" w:rsidP="00360E92">
            <w:sdt>
              <w:sdtPr>
                <w:rPr>
                  <w:lang w:eastAsia="en-CA"/>
                </w:rPr>
                <w:id w:val="586654520"/>
                <w:placeholder>
                  <w:docPart w:val="522F1E54A0EC4FF58F4739A07A9F9ACF"/>
                </w:placeholder>
              </w:sdtPr>
              <w:sdtContent>
                <w:r w:rsidR="00360E92" w:rsidRPr="00814B85">
                  <w:rPr>
                    <w:lang w:eastAsia="en-CA"/>
                  </w:rPr>
                  <w:t xml:space="preserve"> </w:t>
                </w:r>
              </w:sdtContent>
            </w:sdt>
          </w:p>
        </w:tc>
        <w:tc>
          <w:tcPr>
            <w:tcW w:w="1701" w:type="dxa"/>
            <w:shd w:val="clear" w:color="auto" w:fill="F2F2F2" w:themeFill="background1" w:themeFillShade="F2"/>
          </w:tcPr>
          <w:p w14:paraId="061AC1BD" w14:textId="77777777" w:rsidR="00360E92" w:rsidRDefault="00000000" w:rsidP="00360E92">
            <w:sdt>
              <w:sdtPr>
                <w:rPr>
                  <w:lang w:eastAsia="en-CA"/>
                </w:rPr>
                <w:id w:val="213714936"/>
                <w:placeholder>
                  <w:docPart w:val="C8C3AA46167143EA9D2CF8967ED9DC7A"/>
                </w:placeholder>
              </w:sdtPr>
              <w:sdtContent>
                <w:r w:rsidR="00360E92" w:rsidRPr="00814B85">
                  <w:rPr>
                    <w:lang w:eastAsia="en-CA"/>
                  </w:rPr>
                  <w:t xml:space="preserve"> </w:t>
                </w:r>
              </w:sdtContent>
            </w:sdt>
          </w:p>
        </w:tc>
      </w:tr>
      <w:tr w:rsidR="00360E92" w14:paraId="7031F449" w14:textId="77777777" w:rsidTr="00360E92">
        <w:tc>
          <w:tcPr>
            <w:tcW w:w="1413" w:type="dxa"/>
            <w:shd w:val="clear" w:color="auto" w:fill="F2F2F2" w:themeFill="background1" w:themeFillShade="F2"/>
          </w:tcPr>
          <w:p w14:paraId="184DBF0E" w14:textId="77777777" w:rsidR="00360E92" w:rsidRDefault="00000000" w:rsidP="00360E92">
            <w:sdt>
              <w:sdtPr>
                <w:rPr>
                  <w:lang w:eastAsia="en-CA"/>
                </w:rPr>
                <w:id w:val="-615440723"/>
                <w:placeholder>
                  <w:docPart w:val="F287F01E43584EF68B20EAE694249174"/>
                </w:placeholder>
              </w:sdtPr>
              <w:sdtContent>
                <w:r w:rsidR="00360E92" w:rsidRPr="00814B85">
                  <w:rPr>
                    <w:lang w:eastAsia="en-CA"/>
                  </w:rPr>
                  <w:t xml:space="preserve"> </w:t>
                </w:r>
              </w:sdtContent>
            </w:sdt>
          </w:p>
        </w:tc>
        <w:tc>
          <w:tcPr>
            <w:tcW w:w="1843" w:type="dxa"/>
            <w:shd w:val="clear" w:color="auto" w:fill="F2F2F2" w:themeFill="background1" w:themeFillShade="F2"/>
          </w:tcPr>
          <w:p w14:paraId="79A7485C" w14:textId="77777777" w:rsidR="00360E92" w:rsidRDefault="00000000" w:rsidP="00360E92">
            <w:sdt>
              <w:sdtPr>
                <w:rPr>
                  <w:lang w:eastAsia="en-CA"/>
                </w:rPr>
                <w:id w:val="-1933956351"/>
                <w:placeholder>
                  <w:docPart w:val="697C8C1A663543369275C6399F42F977"/>
                </w:placeholder>
              </w:sdtPr>
              <w:sdtContent>
                <w:r w:rsidR="00360E92" w:rsidRPr="00814B85">
                  <w:rPr>
                    <w:lang w:eastAsia="en-CA"/>
                  </w:rPr>
                  <w:t xml:space="preserve"> </w:t>
                </w:r>
              </w:sdtContent>
            </w:sdt>
          </w:p>
        </w:tc>
        <w:tc>
          <w:tcPr>
            <w:tcW w:w="7654" w:type="dxa"/>
            <w:shd w:val="clear" w:color="auto" w:fill="F2F2F2" w:themeFill="background1" w:themeFillShade="F2"/>
          </w:tcPr>
          <w:p w14:paraId="218FEE2E" w14:textId="77777777" w:rsidR="00360E92" w:rsidRDefault="00000000" w:rsidP="00360E92">
            <w:sdt>
              <w:sdtPr>
                <w:rPr>
                  <w:lang w:eastAsia="en-CA"/>
                </w:rPr>
                <w:id w:val="1671362741"/>
                <w:placeholder>
                  <w:docPart w:val="4C41D910CA164F3FA097C41B45EED41D"/>
                </w:placeholder>
              </w:sdtPr>
              <w:sdtContent>
                <w:r w:rsidR="00360E92" w:rsidRPr="00814B85">
                  <w:rPr>
                    <w:lang w:eastAsia="en-CA"/>
                  </w:rPr>
                  <w:t xml:space="preserve"> </w:t>
                </w:r>
              </w:sdtContent>
            </w:sdt>
          </w:p>
        </w:tc>
        <w:tc>
          <w:tcPr>
            <w:tcW w:w="1843" w:type="dxa"/>
            <w:shd w:val="clear" w:color="auto" w:fill="F2F2F2" w:themeFill="background1" w:themeFillShade="F2"/>
          </w:tcPr>
          <w:p w14:paraId="29B11ED3" w14:textId="77777777" w:rsidR="00360E92" w:rsidRDefault="00000000" w:rsidP="00360E92">
            <w:sdt>
              <w:sdtPr>
                <w:rPr>
                  <w:lang w:eastAsia="en-CA"/>
                </w:rPr>
                <w:id w:val="-2097168042"/>
                <w:placeholder>
                  <w:docPart w:val="FDF37939BBCE41CE84604A08EE268CBC"/>
                </w:placeholder>
              </w:sdtPr>
              <w:sdtContent>
                <w:r w:rsidR="00360E92" w:rsidRPr="00814B85">
                  <w:rPr>
                    <w:lang w:eastAsia="en-CA"/>
                  </w:rPr>
                  <w:t xml:space="preserve"> </w:t>
                </w:r>
              </w:sdtContent>
            </w:sdt>
          </w:p>
        </w:tc>
        <w:tc>
          <w:tcPr>
            <w:tcW w:w="1701" w:type="dxa"/>
            <w:shd w:val="clear" w:color="auto" w:fill="F2F2F2" w:themeFill="background1" w:themeFillShade="F2"/>
          </w:tcPr>
          <w:p w14:paraId="0AF83C67" w14:textId="77777777" w:rsidR="00360E92" w:rsidRDefault="00000000" w:rsidP="00360E92">
            <w:sdt>
              <w:sdtPr>
                <w:rPr>
                  <w:lang w:eastAsia="en-CA"/>
                </w:rPr>
                <w:id w:val="140626186"/>
                <w:placeholder>
                  <w:docPart w:val="EF48CE9E9341421BB0BB1A806C27A7DF"/>
                </w:placeholder>
              </w:sdtPr>
              <w:sdtContent>
                <w:r w:rsidR="00360E92" w:rsidRPr="00814B85">
                  <w:rPr>
                    <w:lang w:eastAsia="en-CA"/>
                  </w:rPr>
                  <w:t xml:space="preserve"> </w:t>
                </w:r>
              </w:sdtContent>
            </w:sdt>
          </w:p>
        </w:tc>
      </w:tr>
      <w:tr w:rsidR="00360E92" w14:paraId="76DE2677" w14:textId="77777777" w:rsidTr="00360E92">
        <w:tc>
          <w:tcPr>
            <w:tcW w:w="1413" w:type="dxa"/>
            <w:shd w:val="clear" w:color="auto" w:fill="F2F2F2" w:themeFill="background1" w:themeFillShade="F2"/>
          </w:tcPr>
          <w:p w14:paraId="47758F8D" w14:textId="77777777" w:rsidR="00360E92" w:rsidRDefault="00000000" w:rsidP="00360E92">
            <w:sdt>
              <w:sdtPr>
                <w:rPr>
                  <w:lang w:eastAsia="en-CA"/>
                </w:rPr>
                <w:id w:val="-1676644172"/>
                <w:placeholder>
                  <w:docPart w:val="F656D1E1E22B423D9FEEC4329F6D1E31"/>
                </w:placeholder>
              </w:sdtPr>
              <w:sdtContent>
                <w:r w:rsidR="00360E92" w:rsidRPr="00814B85">
                  <w:rPr>
                    <w:lang w:eastAsia="en-CA"/>
                  </w:rPr>
                  <w:t xml:space="preserve"> </w:t>
                </w:r>
              </w:sdtContent>
            </w:sdt>
          </w:p>
        </w:tc>
        <w:tc>
          <w:tcPr>
            <w:tcW w:w="1843" w:type="dxa"/>
            <w:shd w:val="clear" w:color="auto" w:fill="F2F2F2" w:themeFill="background1" w:themeFillShade="F2"/>
          </w:tcPr>
          <w:p w14:paraId="0410F7F5" w14:textId="77777777" w:rsidR="00360E92" w:rsidRDefault="00000000" w:rsidP="00360E92">
            <w:sdt>
              <w:sdtPr>
                <w:rPr>
                  <w:lang w:eastAsia="en-CA"/>
                </w:rPr>
                <w:id w:val="-2003805257"/>
                <w:placeholder>
                  <w:docPart w:val="CC25D8C98D964E478DB23482DEE90CAB"/>
                </w:placeholder>
              </w:sdtPr>
              <w:sdtContent>
                <w:r w:rsidR="00360E92" w:rsidRPr="00814B85">
                  <w:rPr>
                    <w:lang w:eastAsia="en-CA"/>
                  </w:rPr>
                  <w:t xml:space="preserve"> </w:t>
                </w:r>
              </w:sdtContent>
            </w:sdt>
          </w:p>
        </w:tc>
        <w:tc>
          <w:tcPr>
            <w:tcW w:w="7654" w:type="dxa"/>
            <w:shd w:val="clear" w:color="auto" w:fill="F2F2F2" w:themeFill="background1" w:themeFillShade="F2"/>
          </w:tcPr>
          <w:p w14:paraId="1A051C6A" w14:textId="77777777" w:rsidR="00360E92" w:rsidRDefault="00000000" w:rsidP="00360E92">
            <w:sdt>
              <w:sdtPr>
                <w:rPr>
                  <w:lang w:eastAsia="en-CA"/>
                </w:rPr>
                <w:id w:val="-1950161457"/>
                <w:placeholder>
                  <w:docPart w:val="B6AC259A81B742B683C9D4D3128F9F02"/>
                </w:placeholder>
              </w:sdtPr>
              <w:sdtContent>
                <w:r w:rsidR="00360E92" w:rsidRPr="00814B85">
                  <w:rPr>
                    <w:lang w:eastAsia="en-CA"/>
                  </w:rPr>
                  <w:t xml:space="preserve"> </w:t>
                </w:r>
              </w:sdtContent>
            </w:sdt>
          </w:p>
        </w:tc>
        <w:tc>
          <w:tcPr>
            <w:tcW w:w="1843" w:type="dxa"/>
            <w:shd w:val="clear" w:color="auto" w:fill="F2F2F2" w:themeFill="background1" w:themeFillShade="F2"/>
          </w:tcPr>
          <w:p w14:paraId="511FE101" w14:textId="77777777" w:rsidR="00360E92" w:rsidRDefault="00000000" w:rsidP="00360E92">
            <w:sdt>
              <w:sdtPr>
                <w:rPr>
                  <w:lang w:eastAsia="en-CA"/>
                </w:rPr>
                <w:id w:val="-1626153946"/>
                <w:placeholder>
                  <w:docPart w:val="92B613408892470BACA56A538C4AA5F5"/>
                </w:placeholder>
              </w:sdtPr>
              <w:sdtContent>
                <w:r w:rsidR="00360E92" w:rsidRPr="00814B85">
                  <w:rPr>
                    <w:lang w:eastAsia="en-CA"/>
                  </w:rPr>
                  <w:t xml:space="preserve"> </w:t>
                </w:r>
              </w:sdtContent>
            </w:sdt>
          </w:p>
        </w:tc>
        <w:tc>
          <w:tcPr>
            <w:tcW w:w="1701" w:type="dxa"/>
            <w:shd w:val="clear" w:color="auto" w:fill="F2F2F2" w:themeFill="background1" w:themeFillShade="F2"/>
          </w:tcPr>
          <w:p w14:paraId="4F07BCAD" w14:textId="77777777" w:rsidR="00360E92" w:rsidRDefault="00000000" w:rsidP="00360E92">
            <w:sdt>
              <w:sdtPr>
                <w:rPr>
                  <w:lang w:eastAsia="en-CA"/>
                </w:rPr>
                <w:id w:val="-1400743040"/>
                <w:placeholder>
                  <w:docPart w:val="EA95040B454D489981D70152272F6CA9"/>
                </w:placeholder>
              </w:sdtPr>
              <w:sdtContent>
                <w:r w:rsidR="00360E92" w:rsidRPr="00814B85">
                  <w:rPr>
                    <w:lang w:eastAsia="en-CA"/>
                  </w:rPr>
                  <w:t xml:space="preserve"> </w:t>
                </w:r>
              </w:sdtContent>
            </w:sdt>
          </w:p>
        </w:tc>
      </w:tr>
    </w:tbl>
    <w:p w14:paraId="43769978" w14:textId="77777777" w:rsidR="00A565BA" w:rsidRDefault="00A565BA" w:rsidP="00A565BA"/>
    <w:bookmarkEnd w:id="3"/>
    <w:p w14:paraId="37EA5C59" w14:textId="77777777" w:rsidR="00A565BA" w:rsidRDefault="00A565BA" w:rsidP="00A565BA"/>
    <w:p w14:paraId="34E58E4F" w14:textId="77777777" w:rsidR="00252A25" w:rsidRDefault="00252A25" w:rsidP="00A565BA">
      <w:pPr>
        <w:sectPr w:rsidR="00252A25" w:rsidSect="00252A25">
          <w:pgSz w:w="15840" w:h="12240" w:orient="landscape"/>
          <w:pgMar w:top="720" w:right="720" w:bottom="720" w:left="720" w:header="567" w:footer="567" w:gutter="0"/>
          <w:cols w:space="708"/>
          <w:docGrid w:linePitch="360"/>
        </w:sectPr>
      </w:pPr>
    </w:p>
    <w:p w14:paraId="65914D94" w14:textId="77777777" w:rsidR="00127567" w:rsidRDefault="00127567" w:rsidP="00127567">
      <w:pPr>
        <w:pStyle w:val="Heading1"/>
        <w:ind w:left="1134" w:hanging="1134"/>
      </w:pPr>
      <w:r>
        <w:lastRenderedPageBreak/>
        <w:t>Documentation</w:t>
      </w:r>
    </w:p>
    <w:p w14:paraId="125A21A7" w14:textId="77777777" w:rsidR="00127567" w:rsidRDefault="00127567" w:rsidP="00127567">
      <w:r w:rsidRPr="00772834">
        <w:t>NOTE: Refer to Section 7 of CAN/ULC-S536:2019-REV1</w:t>
      </w:r>
    </w:p>
    <w:p w14:paraId="26C9B2F3" w14:textId="77777777" w:rsidR="00127567" w:rsidRDefault="00127567" w:rsidP="00194284">
      <w:pPr>
        <w:pStyle w:val="Heading2"/>
      </w:pPr>
      <w:r>
        <w:t xml:space="preserve">Documentation for the </w:t>
      </w:r>
      <w:r>
        <w:rPr>
          <w:i/>
          <w:iCs/>
        </w:rPr>
        <w:t>fire alarm system</w:t>
      </w:r>
      <w:r>
        <w:t xml:space="preserve"> is available or accessible on site and includes the following description of the </w:t>
      </w:r>
      <w:r>
        <w:rPr>
          <w:i/>
          <w:iCs/>
        </w:rPr>
        <w:t>fire alarm system</w:t>
      </w:r>
      <w:r>
        <w:t>:</w:t>
      </w:r>
    </w:p>
    <w:tbl>
      <w:tblPr>
        <w:tblStyle w:val="TableGrid"/>
        <w:tblW w:w="10914" w:type="dxa"/>
        <w:tblLook w:val="04A0" w:firstRow="1" w:lastRow="0" w:firstColumn="1" w:lastColumn="0" w:noHBand="0" w:noVBand="1"/>
      </w:tblPr>
      <w:tblGrid>
        <w:gridCol w:w="402"/>
        <w:gridCol w:w="7586"/>
        <w:gridCol w:w="473"/>
        <w:gridCol w:w="11"/>
        <w:gridCol w:w="241"/>
        <w:gridCol w:w="144"/>
        <w:gridCol w:w="102"/>
        <w:gridCol w:w="479"/>
        <w:gridCol w:w="428"/>
        <w:gridCol w:w="45"/>
        <w:gridCol w:w="20"/>
        <w:gridCol w:w="506"/>
        <w:gridCol w:w="7"/>
        <w:gridCol w:w="470"/>
      </w:tblGrid>
      <w:tr w:rsidR="00D0798A" w14:paraId="5C188A90" w14:textId="77777777" w:rsidTr="00FC5FF2">
        <w:tc>
          <w:tcPr>
            <w:tcW w:w="402" w:type="dxa"/>
            <w:tcBorders>
              <w:left w:val="nil"/>
            </w:tcBorders>
            <w:vAlign w:val="center"/>
          </w:tcPr>
          <w:p w14:paraId="22E2DF5C" w14:textId="77777777" w:rsidR="00127567" w:rsidRDefault="00127567" w:rsidP="00D0798A">
            <w:r>
              <w:t>A</w:t>
            </w:r>
          </w:p>
        </w:tc>
        <w:tc>
          <w:tcPr>
            <w:tcW w:w="7586" w:type="dxa"/>
          </w:tcPr>
          <w:p w14:paraId="749F800B" w14:textId="77777777" w:rsidR="00127567" w:rsidRPr="00127567" w:rsidRDefault="00127567" w:rsidP="00127567">
            <w:r>
              <w:t xml:space="preserve">Instructions for resetting the system and silencing </w:t>
            </w:r>
            <w:r>
              <w:rPr>
                <w:i/>
                <w:iCs/>
              </w:rPr>
              <w:t>alarm signals.</w:t>
            </w:r>
          </w:p>
        </w:tc>
        <w:tc>
          <w:tcPr>
            <w:tcW w:w="725" w:type="dxa"/>
            <w:gridSpan w:val="3"/>
            <w:tcBorders>
              <w:right w:val="nil"/>
            </w:tcBorders>
            <w:vAlign w:val="center"/>
          </w:tcPr>
          <w:p w14:paraId="26002BF8" w14:textId="77777777" w:rsidR="00127567" w:rsidRDefault="00127567" w:rsidP="00BC586A">
            <w:r w:rsidRPr="00814B85">
              <w:t>Yes</w:t>
            </w:r>
          </w:p>
        </w:tc>
        <w:tc>
          <w:tcPr>
            <w:tcW w:w="725" w:type="dxa"/>
            <w:gridSpan w:val="3"/>
            <w:tcBorders>
              <w:left w:val="nil"/>
            </w:tcBorders>
            <w:shd w:val="clear" w:color="auto" w:fill="F2F2F2" w:themeFill="background1" w:themeFillShade="F2"/>
            <w:vAlign w:val="center"/>
          </w:tcPr>
          <w:p w14:paraId="6FA39A3D" w14:textId="03216E93" w:rsidR="00127567" w:rsidRDefault="00000000" w:rsidP="00BC586A">
            <w:sdt>
              <w:sdtPr>
                <w:rPr>
                  <w:lang w:eastAsia="en-CA"/>
                </w:rPr>
                <w:id w:val="-50472364"/>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428" w:type="dxa"/>
            <w:tcBorders>
              <w:right w:val="nil"/>
            </w:tcBorders>
            <w:vAlign w:val="center"/>
          </w:tcPr>
          <w:p w14:paraId="72610B7F" w14:textId="77777777" w:rsidR="00127567" w:rsidRDefault="00127567" w:rsidP="00BC586A">
            <w:r w:rsidRPr="00814B85">
              <w:t>No</w:t>
            </w:r>
          </w:p>
        </w:tc>
        <w:tc>
          <w:tcPr>
            <w:tcW w:w="1048" w:type="dxa"/>
            <w:gridSpan w:val="5"/>
            <w:tcBorders>
              <w:left w:val="nil"/>
              <w:right w:val="nil"/>
            </w:tcBorders>
            <w:shd w:val="clear" w:color="auto" w:fill="F2F2F2" w:themeFill="background1" w:themeFillShade="F2"/>
            <w:vAlign w:val="center"/>
          </w:tcPr>
          <w:p w14:paraId="1002F25D" w14:textId="77777777" w:rsidR="00127567" w:rsidRDefault="00000000" w:rsidP="00BC586A">
            <w:sdt>
              <w:sdtPr>
                <w:rPr>
                  <w:lang w:eastAsia="en-CA"/>
                </w:rPr>
                <w:id w:val="574936020"/>
                <w14:checkbox>
                  <w14:checked w14:val="0"/>
                  <w14:checkedState w14:val="0050" w14:font="Wingdings 2"/>
                  <w14:uncheckedState w14:val="0020" w14:font="Wingdings 2"/>
                </w14:checkbox>
              </w:sdtPr>
              <w:sdtContent>
                <w:r w:rsidR="00127567">
                  <w:rPr>
                    <w:lang w:eastAsia="en-CA"/>
                  </w:rPr>
                  <w:sym w:font="Wingdings 2" w:char="F020"/>
                </w:r>
              </w:sdtContent>
            </w:sdt>
          </w:p>
        </w:tc>
      </w:tr>
      <w:tr w:rsidR="00FC5FF2" w14:paraId="381D89B6" w14:textId="77777777" w:rsidTr="00FC5FF2">
        <w:tc>
          <w:tcPr>
            <w:tcW w:w="402" w:type="dxa"/>
            <w:tcBorders>
              <w:left w:val="nil"/>
            </w:tcBorders>
            <w:vAlign w:val="center"/>
          </w:tcPr>
          <w:p w14:paraId="348899AB" w14:textId="77777777" w:rsidR="00FC5FF2" w:rsidRDefault="00FC5FF2" w:rsidP="00FC5FF2">
            <w:r>
              <w:t>B</w:t>
            </w:r>
          </w:p>
        </w:tc>
        <w:tc>
          <w:tcPr>
            <w:tcW w:w="7586" w:type="dxa"/>
          </w:tcPr>
          <w:p w14:paraId="777C096A" w14:textId="77777777" w:rsidR="00FC5FF2" w:rsidRPr="00BC586A" w:rsidRDefault="00FC5FF2" w:rsidP="00FC5FF2">
            <w:r>
              <w:t xml:space="preserve">Instructions for silencing the </w:t>
            </w:r>
            <w:r>
              <w:rPr>
                <w:i/>
                <w:iCs/>
              </w:rPr>
              <w:t xml:space="preserve">trouble signal </w:t>
            </w:r>
            <w:r>
              <w:t xml:space="preserve">and action to be taken when the </w:t>
            </w:r>
            <w:r>
              <w:rPr>
                <w:i/>
                <w:iCs/>
              </w:rPr>
              <w:t>trouble signal</w:t>
            </w:r>
            <w:r>
              <w:t xml:space="preserve"> sounds.</w:t>
            </w:r>
          </w:p>
        </w:tc>
        <w:tc>
          <w:tcPr>
            <w:tcW w:w="725" w:type="dxa"/>
            <w:gridSpan w:val="3"/>
            <w:tcBorders>
              <w:right w:val="nil"/>
            </w:tcBorders>
            <w:vAlign w:val="center"/>
          </w:tcPr>
          <w:p w14:paraId="6C820E9B" w14:textId="77777777" w:rsidR="00FC5FF2" w:rsidRDefault="00FC5FF2" w:rsidP="00FC5FF2">
            <w:r w:rsidRPr="00814B85">
              <w:t>Yes</w:t>
            </w:r>
          </w:p>
        </w:tc>
        <w:tc>
          <w:tcPr>
            <w:tcW w:w="725" w:type="dxa"/>
            <w:gridSpan w:val="3"/>
            <w:tcBorders>
              <w:left w:val="nil"/>
            </w:tcBorders>
            <w:shd w:val="clear" w:color="auto" w:fill="F2F2F2" w:themeFill="background1" w:themeFillShade="F2"/>
            <w:vAlign w:val="center"/>
          </w:tcPr>
          <w:p w14:paraId="54774E1D" w14:textId="55B20455" w:rsidR="00FC5FF2" w:rsidRDefault="00000000" w:rsidP="00FC5FF2">
            <w:sdt>
              <w:sdtPr>
                <w:rPr>
                  <w:lang w:eastAsia="en-CA"/>
                </w:rPr>
                <w:id w:val="1998061281"/>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428" w:type="dxa"/>
            <w:tcBorders>
              <w:right w:val="nil"/>
            </w:tcBorders>
            <w:vAlign w:val="center"/>
          </w:tcPr>
          <w:p w14:paraId="7FFC8779" w14:textId="77777777" w:rsidR="00FC5FF2" w:rsidRDefault="00FC5FF2" w:rsidP="00FC5FF2">
            <w:r w:rsidRPr="00814B85">
              <w:t>No</w:t>
            </w:r>
          </w:p>
        </w:tc>
        <w:tc>
          <w:tcPr>
            <w:tcW w:w="1048" w:type="dxa"/>
            <w:gridSpan w:val="5"/>
            <w:tcBorders>
              <w:left w:val="nil"/>
              <w:right w:val="nil"/>
            </w:tcBorders>
            <w:shd w:val="clear" w:color="auto" w:fill="F2F2F2" w:themeFill="background1" w:themeFillShade="F2"/>
            <w:vAlign w:val="center"/>
          </w:tcPr>
          <w:p w14:paraId="15E61E1A" w14:textId="77777777" w:rsidR="00FC5FF2" w:rsidRDefault="00000000" w:rsidP="00FC5FF2">
            <w:sdt>
              <w:sdtPr>
                <w:rPr>
                  <w:lang w:eastAsia="en-CA"/>
                </w:rPr>
                <w:id w:val="1540928614"/>
                <w14:checkbox>
                  <w14:checked w14:val="0"/>
                  <w14:checkedState w14:val="0050" w14:font="Wingdings 2"/>
                  <w14:uncheckedState w14:val="0020" w14:font="Wingdings 2"/>
                </w14:checkbox>
              </w:sdtPr>
              <w:sdtContent>
                <w:r w:rsidR="00FC5FF2">
                  <w:rPr>
                    <w:lang w:eastAsia="en-CA"/>
                  </w:rPr>
                  <w:sym w:font="Wingdings 2" w:char="F020"/>
                </w:r>
              </w:sdtContent>
            </w:sdt>
          </w:p>
        </w:tc>
      </w:tr>
      <w:tr w:rsidR="00FC5FF2" w14:paraId="2522056B" w14:textId="77777777" w:rsidTr="00FC5FF2">
        <w:tc>
          <w:tcPr>
            <w:tcW w:w="402" w:type="dxa"/>
            <w:tcBorders>
              <w:left w:val="nil"/>
            </w:tcBorders>
            <w:vAlign w:val="center"/>
          </w:tcPr>
          <w:p w14:paraId="6038E2C8" w14:textId="77777777" w:rsidR="00FC5FF2" w:rsidRDefault="00FC5FF2" w:rsidP="00FC5FF2">
            <w:r>
              <w:t>C</w:t>
            </w:r>
          </w:p>
        </w:tc>
        <w:tc>
          <w:tcPr>
            <w:tcW w:w="7586" w:type="dxa"/>
          </w:tcPr>
          <w:p w14:paraId="0161006E" w14:textId="77777777" w:rsidR="00FC5FF2" w:rsidRDefault="00FC5FF2" w:rsidP="00FC5FF2">
            <w:r>
              <w:t>Description of the function of each operating control and indicator on the fire alarm unit.</w:t>
            </w:r>
          </w:p>
        </w:tc>
        <w:tc>
          <w:tcPr>
            <w:tcW w:w="725" w:type="dxa"/>
            <w:gridSpan w:val="3"/>
            <w:tcBorders>
              <w:right w:val="nil"/>
            </w:tcBorders>
            <w:vAlign w:val="center"/>
          </w:tcPr>
          <w:p w14:paraId="015A3369" w14:textId="77777777" w:rsidR="00FC5FF2" w:rsidRDefault="00FC5FF2" w:rsidP="00FC5FF2">
            <w:r w:rsidRPr="00814B85">
              <w:t>Yes</w:t>
            </w:r>
          </w:p>
        </w:tc>
        <w:tc>
          <w:tcPr>
            <w:tcW w:w="725" w:type="dxa"/>
            <w:gridSpan w:val="3"/>
            <w:tcBorders>
              <w:left w:val="nil"/>
            </w:tcBorders>
            <w:shd w:val="clear" w:color="auto" w:fill="F2F2F2" w:themeFill="background1" w:themeFillShade="F2"/>
            <w:vAlign w:val="center"/>
          </w:tcPr>
          <w:p w14:paraId="7C730681" w14:textId="71E40157" w:rsidR="00FC5FF2" w:rsidRDefault="00000000" w:rsidP="00FC5FF2">
            <w:sdt>
              <w:sdtPr>
                <w:rPr>
                  <w:lang w:eastAsia="en-CA"/>
                </w:rPr>
                <w:id w:val="-1951012371"/>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428" w:type="dxa"/>
            <w:tcBorders>
              <w:right w:val="nil"/>
            </w:tcBorders>
            <w:vAlign w:val="center"/>
          </w:tcPr>
          <w:p w14:paraId="63CD7384" w14:textId="77777777" w:rsidR="00FC5FF2" w:rsidRDefault="00FC5FF2" w:rsidP="00FC5FF2">
            <w:r w:rsidRPr="00814B85">
              <w:t>No</w:t>
            </w:r>
          </w:p>
        </w:tc>
        <w:tc>
          <w:tcPr>
            <w:tcW w:w="1048" w:type="dxa"/>
            <w:gridSpan w:val="5"/>
            <w:tcBorders>
              <w:left w:val="nil"/>
              <w:right w:val="nil"/>
            </w:tcBorders>
            <w:shd w:val="clear" w:color="auto" w:fill="F2F2F2" w:themeFill="background1" w:themeFillShade="F2"/>
            <w:vAlign w:val="center"/>
          </w:tcPr>
          <w:p w14:paraId="5BD568CA" w14:textId="77777777" w:rsidR="00FC5FF2" w:rsidRDefault="00000000" w:rsidP="00FC5FF2">
            <w:sdt>
              <w:sdtPr>
                <w:rPr>
                  <w:lang w:eastAsia="en-CA"/>
                </w:rPr>
                <w:id w:val="-1885785209"/>
                <w14:checkbox>
                  <w14:checked w14:val="0"/>
                  <w14:checkedState w14:val="0050" w14:font="Wingdings 2"/>
                  <w14:uncheckedState w14:val="0020" w14:font="Wingdings 2"/>
                </w14:checkbox>
              </w:sdtPr>
              <w:sdtContent>
                <w:r w:rsidR="00FC5FF2">
                  <w:rPr>
                    <w:lang w:eastAsia="en-CA"/>
                  </w:rPr>
                  <w:sym w:font="Wingdings 2" w:char="F020"/>
                </w:r>
              </w:sdtContent>
            </w:sdt>
          </w:p>
        </w:tc>
      </w:tr>
      <w:tr w:rsidR="00FC5FF2" w14:paraId="1FCCC7E0" w14:textId="77777777" w:rsidTr="00FC5FF2">
        <w:tc>
          <w:tcPr>
            <w:tcW w:w="402" w:type="dxa"/>
            <w:tcBorders>
              <w:left w:val="nil"/>
            </w:tcBorders>
            <w:vAlign w:val="center"/>
          </w:tcPr>
          <w:p w14:paraId="2536B343" w14:textId="77777777" w:rsidR="00FC5FF2" w:rsidRDefault="00FC5FF2" w:rsidP="00FC5FF2">
            <w:r>
              <w:t>D</w:t>
            </w:r>
          </w:p>
        </w:tc>
        <w:tc>
          <w:tcPr>
            <w:tcW w:w="7586" w:type="dxa"/>
          </w:tcPr>
          <w:p w14:paraId="3E87DF91" w14:textId="77777777" w:rsidR="00FC5FF2" w:rsidRDefault="00FC5FF2" w:rsidP="00FC5FF2">
            <w:r>
              <w:t>Description of the area of fire zone protected by each alarm detection circuit (this may be in the form of a list or plan drawing).</w:t>
            </w:r>
          </w:p>
        </w:tc>
        <w:tc>
          <w:tcPr>
            <w:tcW w:w="725" w:type="dxa"/>
            <w:gridSpan w:val="3"/>
            <w:tcBorders>
              <w:right w:val="nil"/>
            </w:tcBorders>
            <w:vAlign w:val="center"/>
          </w:tcPr>
          <w:p w14:paraId="7D98896D" w14:textId="77777777" w:rsidR="00FC5FF2" w:rsidRDefault="00FC5FF2" w:rsidP="00FC5FF2">
            <w:r w:rsidRPr="00814B85">
              <w:t>Yes</w:t>
            </w:r>
          </w:p>
        </w:tc>
        <w:tc>
          <w:tcPr>
            <w:tcW w:w="725" w:type="dxa"/>
            <w:gridSpan w:val="3"/>
            <w:tcBorders>
              <w:left w:val="nil"/>
            </w:tcBorders>
            <w:shd w:val="clear" w:color="auto" w:fill="F2F2F2" w:themeFill="background1" w:themeFillShade="F2"/>
            <w:vAlign w:val="center"/>
          </w:tcPr>
          <w:p w14:paraId="5FDD0CF0" w14:textId="3BAEDF7F" w:rsidR="00FC5FF2" w:rsidRDefault="00000000" w:rsidP="00FC5FF2">
            <w:sdt>
              <w:sdtPr>
                <w:rPr>
                  <w:lang w:eastAsia="en-CA"/>
                </w:rPr>
                <w:id w:val="-817261346"/>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428" w:type="dxa"/>
            <w:tcBorders>
              <w:right w:val="nil"/>
            </w:tcBorders>
            <w:vAlign w:val="center"/>
          </w:tcPr>
          <w:p w14:paraId="3E463438" w14:textId="77777777" w:rsidR="00FC5FF2" w:rsidRDefault="00FC5FF2" w:rsidP="00FC5FF2">
            <w:r w:rsidRPr="00814B85">
              <w:t>No</w:t>
            </w:r>
          </w:p>
        </w:tc>
        <w:tc>
          <w:tcPr>
            <w:tcW w:w="1048" w:type="dxa"/>
            <w:gridSpan w:val="5"/>
            <w:tcBorders>
              <w:left w:val="nil"/>
              <w:right w:val="nil"/>
            </w:tcBorders>
            <w:shd w:val="clear" w:color="auto" w:fill="F2F2F2" w:themeFill="background1" w:themeFillShade="F2"/>
            <w:vAlign w:val="center"/>
          </w:tcPr>
          <w:p w14:paraId="264E2ACD" w14:textId="77777777" w:rsidR="00FC5FF2" w:rsidRDefault="00000000" w:rsidP="00FC5FF2">
            <w:sdt>
              <w:sdtPr>
                <w:rPr>
                  <w:lang w:eastAsia="en-CA"/>
                </w:rPr>
                <w:id w:val="-1275706238"/>
                <w14:checkbox>
                  <w14:checked w14:val="0"/>
                  <w14:checkedState w14:val="0050" w14:font="Wingdings 2"/>
                  <w14:uncheckedState w14:val="0020" w14:font="Wingdings 2"/>
                </w14:checkbox>
              </w:sdtPr>
              <w:sdtContent>
                <w:r w:rsidR="00FC5FF2">
                  <w:rPr>
                    <w:lang w:eastAsia="en-CA"/>
                  </w:rPr>
                  <w:sym w:font="Wingdings 2" w:char="F020"/>
                </w:r>
              </w:sdtContent>
            </w:sdt>
          </w:p>
        </w:tc>
      </w:tr>
      <w:tr w:rsidR="00FC5FF2" w14:paraId="7DB0C723" w14:textId="77777777" w:rsidTr="00FC5FF2">
        <w:tc>
          <w:tcPr>
            <w:tcW w:w="402" w:type="dxa"/>
            <w:tcBorders>
              <w:left w:val="nil"/>
            </w:tcBorders>
            <w:vAlign w:val="center"/>
          </w:tcPr>
          <w:p w14:paraId="0E1CA835" w14:textId="77777777" w:rsidR="00FC5FF2" w:rsidRDefault="00FC5FF2" w:rsidP="00FC5FF2">
            <w:r>
              <w:t>E</w:t>
            </w:r>
          </w:p>
        </w:tc>
        <w:tc>
          <w:tcPr>
            <w:tcW w:w="7586" w:type="dxa"/>
          </w:tcPr>
          <w:p w14:paraId="7C6DA5D5" w14:textId="77777777" w:rsidR="00FC5FF2" w:rsidRPr="00BC586A" w:rsidRDefault="00FC5FF2" w:rsidP="00FC5FF2">
            <w:r>
              <w:t xml:space="preserve">Description of alarm </w:t>
            </w:r>
            <w:r>
              <w:rPr>
                <w:i/>
                <w:iCs/>
              </w:rPr>
              <w:t>signal operation</w:t>
            </w:r>
            <w:r>
              <w:t>.</w:t>
            </w:r>
          </w:p>
        </w:tc>
        <w:tc>
          <w:tcPr>
            <w:tcW w:w="725" w:type="dxa"/>
            <w:gridSpan w:val="3"/>
            <w:tcBorders>
              <w:right w:val="nil"/>
            </w:tcBorders>
            <w:vAlign w:val="center"/>
          </w:tcPr>
          <w:p w14:paraId="157FDF82" w14:textId="77777777" w:rsidR="00FC5FF2" w:rsidRDefault="00FC5FF2" w:rsidP="00FC5FF2">
            <w:r w:rsidRPr="00814B85">
              <w:t>Yes</w:t>
            </w:r>
          </w:p>
        </w:tc>
        <w:tc>
          <w:tcPr>
            <w:tcW w:w="725" w:type="dxa"/>
            <w:gridSpan w:val="3"/>
            <w:tcBorders>
              <w:left w:val="nil"/>
            </w:tcBorders>
            <w:shd w:val="clear" w:color="auto" w:fill="F2F2F2" w:themeFill="background1" w:themeFillShade="F2"/>
            <w:vAlign w:val="center"/>
          </w:tcPr>
          <w:p w14:paraId="65AE2CE8" w14:textId="09F4B2CC" w:rsidR="00FC5FF2" w:rsidRDefault="00000000" w:rsidP="00FC5FF2">
            <w:sdt>
              <w:sdtPr>
                <w:rPr>
                  <w:lang w:eastAsia="en-CA"/>
                </w:rPr>
                <w:id w:val="839426847"/>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428" w:type="dxa"/>
            <w:tcBorders>
              <w:right w:val="nil"/>
            </w:tcBorders>
            <w:vAlign w:val="center"/>
          </w:tcPr>
          <w:p w14:paraId="65FDA056" w14:textId="77777777" w:rsidR="00FC5FF2" w:rsidRDefault="00FC5FF2" w:rsidP="00FC5FF2">
            <w:r w:rsidRPr="00814B85">
              <w:t>No</w:t>
            </w:r>
          </w:p>
        </w:tc>
        <w:tc>
          <w:tcPr>
            <w:tcW w:w="1048" w:type="dxa"/>
            <w:gridSpan w:val="5"/>
            <w:tcBorders>
              <w:left w:val="nil"/>
              <w:right w:val="nil"/>
            </w:tcBorders>
            <w:shd w:val="clear" w:color="auto" w:fill="F2F2F2" w:themeFill="background1" w:themeFillShade="F2"/>
            <w:vAlign w:val="center"/>
          </w:tcPr>
          <w:p w14:paraId="4DFCFE33" w14:textId="77777777" w:rsidR="00FC5FF2" w:rsidRDefault="00000000" w:rsidP="00FC5FF2">
            <w:sdt>
              <w:sdtPr>
                <w:rPr>
                  <w:lang w:eastAsia="en-CA"/>
                </w:rPr>
                <w:id w:val="-1371538004"/>
                <w14:checkbox>
                  <w14:checked w14:val="0"/>
                  <w14:checkedState w14:val="0050" w14:font="Wingdings 2"/>
                  <w14:uncheckedState w14:val="0020" w14:font="Wingdings 2"/>
                </w14:checkbox>
              </w:sdtPr>
              <w:sdtContent>
                <w:r w:rsidR="00FC5FF2">
                  <w:rPr>
                    <w:lang w:eastAsia="en-CA"/>
                  </w:rPr>
                  <w:sym w:font="Wingdings 2" w:char="F020"/>
                </w:r>
              </w:sdtContent>
            </w:sdt>
          </w:p>
        </w:tc>
      </w:tr>
      <w:tr w:rsidR="00FC5FF2" w14:paraId="0937BA6E" w14:textId="77777777" w:rsidTr="00FC5FF2">
        <w:tc>
          <w:tcPr>
            <w:tcW w:w="402" w:type="dxa"/>
            <w:tcBorders>
              <w:left w:val="nil"/>
            </w:tcBorders>
            <w:vAlign w:val="center"/>
          </w:tcPr>
          <w:p w14:paraId="01D4770A" w14:textId="77777777" w:rsidR="00FC5FF2" w:rsidRDefault="00FC5FF2" w:rsidP="00FC5FF2">
            <w:r>
              <w:t>F</w:t>
            </w:r>
          </w:p>
        </w:tc>
        <w:tc>
          <w:tcPr>
            <w:tcW w:w="7586" w:type="dxa"/>
          </w:tcPr>
          <w:p w14:paraId="4EE76EB5" w14:textId="77777777" w:rsidR="00FC5FF2" w:rsidRPr="00BC586A" w:rsidRDefault="00FC5FF2" w:rsidP="00FC5FF2">
            <w:r>
              <w:t xml:space="preserve">Description of ancillary equipment controlled by the </w:t>
            </w:r>
            <w:r>
              <w:rPr>
                <w:i/>
                <w:iCs/>
              </w:rPr>
              <w:t>fire alarm system</w:t>
            </w:r>
            <w:r>
              <w:t>.</w:t>
            </w:r>
          </w:p>
        </w:tc>
        <w:tc>
          <w:tcPr>
            <w:tcW w:w="725" w:type="dxa"/>
            <w:gridSpan w:val="3"/>
            <w:tcBorders>
              <w:right w:val="nil"/>
            </w:tcBorders>
            <w:vAlign w:val="center"/>
          </w:tcPr>
          <w:p w14:paraId="1F8EF8D0" w14:textId="77777777" w:rsidR="00FC5FF2" w:rsidRDefault="00FC5FF2" w:rsidP="00FC5FF2">
            <w:r w:rsidRPr="00814B85">
              <w:t>Yes</w:t>
            </w:r>
          </w:p>
        </w:tc>
        <w:tc>
          <w:tcPr>
            <w:tcW w:w="725" w:type="dxa"/>
            <w:gridSpan w:val="3"/>
            <w:tcBorders>
              <w:left w:val="nil"/>
            </w:tcBorders>
            <w:shd w:val="clear" w:color="auto" w:fill="F2F2F2" w:themeFill="background1" w:themeFillShade="F2"/>
            <w:vAlign w:val="center"/>
          </w:tcPr>
          <w:p w14:paraId="4AEC12FC" w14:textId="2C3E83B1" w:rsidR="00FC5FF2" w:rsidRDefault="00000000" w:rsidP="00FC5FF2">
            <w:sdt>
              <w:sdtPr>
                <w:rPr>
                  <w:lang w:eastAsia="en-CA"/>
                </w:rPr>
                <w:id w:val="1039246972"/>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428" w:type="dxa"/>
            <w:tcBorders>
              <w:right w:val="nil"/>
            </w:tcBorders>
            <w:vAlign w:val="center"/>
          </w:tcPr>
          <w:p w14:paraId="5DA13C11" w14:textId="77777777" w:rsidR="00FC5FF2" w:rsidRDefault="00FC5FF2" w:rsidP="00FC5FF2">
            <w:r w:rsidRPr="00814B85">
              <w:t>No</w:t>
            </w:r>
          </w:p>
        </w:tc>
        <w:tc>
          <w:tcPr>
            <w:tcW w:w="1048" w:type="dxa"/>
            <w:gridSpan w:val="5"/>
            <w:tcBorders>
              <w:left w:val="nil"/>
              <w:right w:val="nil"/>
            </w:tcBorders>
            <w:shd w:val="clear" w:color="auto" w:fill="F2F2F2" w:themeFill="background1" w:themeFillShade="F2"/>
            <w:vAlign w:val="center"/>
          </w:tcPr>
          <w:p w14:paraId="0D8A2EF2" w14:textId="77777777" w:rsidR="00FC5FF2" w:rsidRDefault="00000000" w:rsidP="00FC5FF2">
            <w:sdt>
              <w:sdtPr>
                <w:rPr>
                  <w:lang w:eastAsia="en-CA"/>
                </w:rPr>
                <w:id w:val="-240027496"/>
                <w14:checkbox>
                  <w14:checked w14:val="0"/>
                  <w14:checkedState w14:val="0050" w14:font="Wingdings 2"/>
                  <w14:uncheckedState w14:val="0020" w14:font="Wingdings 2"/>
                </w14:checkbox>
              </w:sdtPr>
              <w:sdtContent>
                <w:r w:rsidR="00FC5FF2">
                  <w:rPr>
                    <w:lang w:eastAsia="en-CA"/>
                  </w:rPr>
                  <w:sym w:font="Wingdings 2" w:char="F020"/>
                </w:r>
              </w:sdtContent>
            </w:sdt>
          </w:p>
        </w:tc>
      </w:tr>
      <w:tr w:rsidR="00FC5FF2" w14:paraId="6FBEDF09" w14:textId="77777777" w:rsidTr="00FC5FF2">
        <w:tc>
          <w:tcPr>
            <w:tcW w:w="402" w:type="dxa"/>
            <w:tcBorders>
              <w:left w:val="nil"/>
            </w:tcBorders>
            <w:vAlign w:val="center"/>
          </w:tcPr>
          <w:p w14:paraId="39F7D07F" w14:textId="77777777" w:rsidR="00FC5FF2" w:rsidRDefault="00FC5FF2" w:rsidP="00FC5FF2">
            <w:r>
              <w:t>G</w:t>
            </w:r>
          </w:p>
        </w:tc>
        <w:tc>
          <w:tcPr>
            <w:tcW w:w="7586" w:type="dxa"/>
          </w:tcPr>
          <w:p w14:paraId="73067D5D" w14:textId="77777777" w:rsidR="00FC5FF2" w:rsidRPr="00D0798A" w:rsidRDefault="00FC5FF2" w:rsidP="00FC5FF2">
            <w:r>
              <w:t xml:space="preserve">In systems that provide logical control of a </w:t>
            </w:r>
            <w:r>
              <w:rPr>
                <w:i/>
                <w:iCs/>
              </w:rPr>
              <w:t>smoke control system</w:t>
            </w:r>
            <w:r>
              <w:t xml:space="preserve">, documentation is on site and includes a sequence of operation of the </w:t>
            </w:r>
            <w:r>
              <w:rPr>
                <w:i/>
                <w:iCs/>
              </w:rPr>
              <w:t>smoke control system</w:t>
            </w:r>
            <w:r>
              <w:t xml:space="preserve">. </w:t>
            </w:r>
          </w:p>
        </w:tc>
        <w:tc>
          <w:tcPr>
            <w:tcW w:w="473" w:type="dxa"/>
            <w:tcBorders>
              <w:right w:val="nil"/>
            </w:tcBorders>
            <w:vAlign w:val="center"/>
          </w:tcPr>
          <w:p w14:paraId="5B0441D5" w14:textId="77777777" w:rsidR="00FC5FF2" w:rsidRDefault="00FC5FF2" w:rsidP="00FC5FF2">
            <w:r>
              <w:t>Yes</w:t>
            </w:r>
          </w:p>
        </w:tc>
        <w:tc>
          <w:tcPr>
            <w:tcW w:w="396" w:type="dxa"/>
            <w:gridSpan w:val="3"/>
            <w:tcBorders>
              <w:left w:val="nil"/>
              <w:right w:val="nil"/>
            </w:tcBorders>
            <w:shd w:val="clear" w:color="auto" w:fill="F2F2F2" w:themeFill="background1" w:themeFillShade="F2"/>
            <w:vAlign w:val="center"/>
          </w:tcPr>
          <w:p w14:paraId="4D5E7BB1" w14:textId="77777777" w:rsidR="00FC5FF2" w:rsidRDefault="00000000" w:rsidP="00FC5FF2">
            <w:sdt>
              <w:sdtPr>
                <w:rPr>
                  <w:lang w:eastAsia="en-CA"/>
                </w:rPr>
                <w:id w:val="-1470972566"/>
                <w14:checkbox>
                  <w14:checked w14:val="0"/>
                  <w14:checkedState w14:val="0050" w14:font="Wingdings 2"/>
                  <w14:uncheckedState w14:val="0020" w14:font="Wingdings 2"/>
                </w14:checkbox>
              </w:sdtPr>
              <w:sdtContent>
                <w:r w:rsidR="00FC5FF2">
                  <w:rPr>
                    <w:lang w:eastAsia="en-CA"/>
                  </w:rPr>
                  <w:sym w:font="Wingdings 2" w:char="F020"/>
                </w:r>
              </w:sdtContent>
            </w:sdt>
          </w:p>
        </w:tc>
        <w:tc>
          <w:tcPr>
            <w:tcW w:w="581" w:type="dxa"/>
            <w:gridSpan w:val="2"/>
            <w:tcBorders>
              <w:right w:val="nil"/>
            </w:tcBorders>
            <w:vAlign w:val="center"/>
          </w:tcPr>
          <w:p w14:paraId="3CBC240C" w14:textId="77777777" w:rsidR="00FC5FF2" w:rsidRDefault="00FC5FF2" w:rsidP="00FC5FF2">
            <w:r>
              <w:t>No</w:t>
            </w:r>
          </w:p>
        </w:tc>
        <w:tc>
          <w:tcPr>
            <w:tcW w:w="473" w:type="dxa"/>
            <w:gridSpan w:val="2"/>
            <w:tcBorders>
              <w:left w:val="nil"/>
              <w:right w:val="nil"/>
            </w:tcBorders>
            <w:shd w:val="clear" w:color="auto" w:fill="F2F2F2" w:themeFill="background1" w:themeFillShade="F2"/>
            <w:vAlign w:val="center"/>
          </w:tcPr>
          <w:p w14:paraId="18BFA5AC" w14:textId="77777777" w:rsidR="00FC5FF2" w:rsidRDefault="00000000" w:rsidP="00FC5FF2">
            <w:sdt>
              <w:sdtPr>
                <w:rPr>
                  <w:lang w:eastAsia="en-CA"/>
                </w:rPr>
                <w:id w:val="-279564879"/>
                <w14:checkbox>
                  <w14:checked w14:val="0"/>
                  <w14:checkedState w14:val="0050" w14:font="Wingdings 2"/>
                  <w14:uncheckedState w14:val="0020" w14:font="Wingdings 2"/>
                </w14:checkbox>
              </w:sdtPr>
              <w:sdtContent>
                <w:r w:rsidR="00FC5FF2">
                  <w:rPr>
                    <w:lang w:eastAsia="en-CA"/>
                  </w:rPr>
                  <w:sym w:font="Wingdings 2" w:char="F020"/>
                </w:r>
              </w:sdtContent>
            </w:sdt>
          </w:p>
        </w:tc>
        <w:tc>
          <w:tcPr>
            <w:tcW w:w="533" w:type="dxa"/>
            <w:gridSpan w:val="3"/>
            <w:tcBorders>
              <w:right w:val="nil"/>
            </w:tcBorders>
            <w:vAlign w:val="center"/>
          </w:tcPr>
          <w:p w14:paraId="0B436BA3" w14:textId="77777777" w:rsidR="00FC5FF2" w:rsidRDefault="00FC5FF2" w:rsidP="00FC5FF2">
            <w:r>
              <w:t>N/A</w:t>
            </w:r>
          </w:p>
        </w:tc>
        <w:tc>
          <w:tcPr>
            <w:tcW w:w="470" w:type="dxa"/>
            <w:tcBorders>
              <w:left w:val="nil"/>
              <w:right w:val="nil"/>
            </w:tcBorders>
            <w:shd w:val="clear" w:color="auto" w:fill="F2F2F2" w:themeFill="background1" w:themeFillShade="F2"/>
            <w:vAlign w:val="center"/>
          </w:tcPr>
          <w:p w14:paraId="34850FE0" w14:textId="6FF9226E" w:rsidR="00FC5FF2" w:rsidRDefault="00000000" w:rsidP="00FC5FF2">
            <w:sdt>
              <w:sdtPr>
                <w:rPr>
                  <w:lang w:eastAsia="en-CA"/>
                </w:rPr>
                <w:id w:val="1068699316"/>
                <w14:checkbox>
                  <w14:checked w14:val="1"/>
                  <w14:checkedState w14:val="0050" w14:font="Wingdings 2"/>
                  <w14:uncheckedState w14:val="0020" w14:font="Wingdings 2"/>
                </w14:checkbox>
              </w:sdtPr>
              <w:sdtContent>
                <w:r w:rsidR="00095F23">
                  <w:rPr>
                    <w:lang w:eastAsia="en-CA"/>
                  </w:rPr>
                  <w:sym w:font="Wingdings 2" w:char="F050"/>
                </w:r>
              </w:sdtContent>
            </w:sdt>
          </w:p>
        </w:tc>
      </w:tr>
      <w:tr w:rsidR="00FC5FF2" w14:paraId="50E421EF" w14:textId="77777777" w:rsidTr="00FC5FF2">
        <w:tc>
          <w:tcPr>
            <w:tcW w:w="402" w:type="dxa"/>
            <w:tcBorders>
              <w:left w:val="nil"/>
            </w:tcBorders>
            <w:vAlign w:val="center"/>
          </w:tcPr>
          <w:p w14:paraId="087F543C" w14:textId="77777777" w:rsidR="00FC5FF2" w:rsidRDefault="00FC5FF2" w:rsidP="00FC5FF2">
            <w:r>
              <w:t>H</w:t>
            </w:r>
          </w:p>
        </w:tc>
        <w:tc>
          <w:tcPr>
            <w:tcW w:w="7586" w:type="dxa"/>
          </w:tcPr>
          <w:p w14:paraId="17CF2DEF" w14:textId="77777777" w:rsidR="00FC5FF2" w:rsidRDefault="00FC5FF2" w:rsidP="00FC5FF2">
            <w:r>
              <w:rPr>
                <w:i/>
                <w:iCs/>
              </w:rPr>
              <w:t xml:space="preserve">Building </w:t>
            </w:r>
            <w:r>
              <w:t>diagrams are on site that clearly indicate the type and location of all smoke control equipment (fans, dampers, etc.).</w:t>
            </w:r>
          </w:p>
        </w:tc>
        <w:tc>
          <w:tcPr>
            <w:tcW w:w="473" w:type="dxa"/>
            <w:tcBorders>
              <w:right w:val="nil"/>
            </w:tcBorders>
            <w:vAlign w:val="center"/>
          </w:tcPr>
          <w:p w14:paraId="0221DCC8" w14:textId="77777777" w:rsidR="00FC5FF2" w:rsidRDefault="00FC5FF2" w:rsidP="00FC5FF2">
            <w:r>
              <w:t>Yes</w:t>
            </w:r>
          </w:p>
        </w:tc>
        <w:tc>
          <w:tcPr>
            <w:tcW w:w="396" w:type="dxa"/>
            <w:gridSpan w:val="3"/>
            <w:tcBorders>
              <w:left w:val="nil"/>
              <w:right w:val="nil"/>
            </w:tcBorders>
            <w:shd w:val="clear" w:color="auto" w:fill="F2F2F2" w:themeFill="background1" w:themeFillShade="F2"/>
            <w:vAlign w:val="center"/>
          </w:tcPr>
          <w:p w14:paraId="681F858C" w14:textId="77777777" w:rsidR="00FC5FF2" w:rsidRDefault="00000000" w:rsidP="00FC5FF2">
            <w:sdt>
              <w:sdtPr>
                <w:rPr>
                  <w:lang w:eastAsia="en-CA"/>
                </w:rPr>
                <w:id w:val="-385412646"/>
                <w14:checkbox>
                  <w14:checked w14:val="0"/>
                  <w14:checkedState w14:val="0050" w14:font="Wingdings 2"/>
                  <w14:uncheckedState w14:val="0020" w14:font="Wingdings 2"/>
                </w14:checkbox>
              </w:sdtPr>
              <w:sdtContent>
                <w:r w:rsidR="00FC5FF2">
                  <w:rPr>
                    <w:lang w:eastAsia="en-CA"/>
                  </w:rPr>
                  <w:sym w:font="Wingdings 2" w:char="F020"/>
                </w:r>
              </w:sdtContent>
            </w:sdt>
          </w:p>
        </w:tc>
        <w:tc>
          <w:tcPr>
            <w:tcW w:w="581" w:type="dxa"/>
            <w:gridSpan w:val="2"/>
            <w:tcBorders>
              <w:right w:val="nil"/>
            </w:tcBorders>
            <w:vAlign w:val="center"/>
          </w:tcPr>
          <w:p w14:paraId="1C53421A" w14:textId="77777777" w:rsidR="00FC5FF2" w:rsidRDefault="00FC5FF2" w:rsidP="00FC5FF2">
            <w:r>
              <w:t>No</w:t>
            </w:r>
          </w:p>
        </w:tc>
        <w:tc>
          <w:tcPr>
            <w:tcW w:w="473" w:type="dxa"/>
            <w:gridSpan w:val="2"/>
            <w:tcBorders>
              <w:left w:val="nil"/>
              <w:right w:val="nil"/>
            </w:tcBorders>
            <w:shd w:val="clear" w:color="auto" w:fill="F2F2F2" w:themeFill="background1" w:themeFillShade="F2"/>
            <w:vAlign w:val="center"/>
          </w:tcPr>
          <w:p w14:paraId="411B9BB0" w14:textId="77777777" w:rsidR="00FC5FF2" w:rsidRDefault="00000000" w:rsidP="00FC5FF2">
            <w:sdt>
              <w:sdtPr>
                <w:rPr>
                  <w:lang w:eastAsia="en-CA"/>
                </w:rPr>
                <w:id w:val="336811607"/>
                <w14:checkbox>
                  <w14:checked w14:val="0"/>
                  <w14:checkedState w14:val="0050" w14:font="Wingdings 2"/>
                  <w14:uncheckedState w14:val="0020" w14:font="Wingdings 2"/>
                </w14:checkbox>
              </w:sdtPr>
              <w:sdtContent>
                <w:r w:rsidR="00FC5FF2">
                  <w:rPr>
                    <w:lang w:eastAsia="en-CA"/>
                  </w:rPr>
                  <w:sym w:font="Wingdings 2" w:char="F020"/>
                </w:r>
              </w:sdtContent>
            </w:sdt>
          </w:p>
        </w:tc>
        <w:tc>
          <w:tcPr>
            <w:tcW w:w="533" w:type="dxa"/>
            <w:gridSpan w:val="3"/>
            <w:tcBorders>
              <w:right w:val="nil"/>
            </w:tcBorders>
            <w:vAlign w:val="center"/>
          </w:tcPr>
          <w:p w14:paraId="5B308A46" w14:textId="77777777" w:rsidR="00FC5FF2" w:rsidRDefault="00FC5FF2" w:rsidP="00FC5FF2">
            <w:r>
              <w:t>N/A</w:t>
            </w:r>
          </w:p>
        </w:tc>
        <w:tc>
          <w:tcPr>
            <w:tcW w:w="470" w:type="dxa"/>
            <w:tcBorders>
              <w:left w:val="nil"/>
              <w:right w:val="nil"/>
            </w:tcBorders>
            <w:shd w:val="clear" w:color="auto" w:fill="F2F2F2" w:themeFill="background1" w:themeFillShade="F2"/>
            <w:vAlign w:val="center"/>
          </w:tcPr>
          <w:p w14:paraId="70358960" w14:textId="0B06A518" w:rsidR="00FC5FF2" w:rsidRDefault="00000000" w:rsidP="00FC5FF2">
            <w:sdt>
              <w:sdtPr>
                <w:rPr>
                  <w:lang w:eastAsia="en-CA"/>
                </w:rPr>
                <w:id w:val="-1652813965"/>
                <w14:checkbox>
                  <w14:checked w14:val="1"/>
                  <w14:checkedState w14:val="0050" w14:font="Wingdings 2"/>
                  <w14:uncheckedState w14:val="0020" w14:font="Wingdings 2"/>
                </w14:checkbox>
              </w:sdtPr>
              <w:sdtContent>
                <w:r w:rsidR="00095F23">
                  <w:rPr>
                    <w:lang w:eastAsia="en-CA"/>
                  </w:rPr>
                  <w:sym w:font="Wingdings 2" w:char="F050"/>
                </w:r>
              </w:sdtContent>
            </w:sdt>
          </w:p>
        </w:tc>
      </w:tr>
      <w:tr w:rsidR="00FC5FF2" w14:paraId="660EC6CE" w14:textId="77777777" w:rsidTr="00FC5FF2">
        <w:tc>
          <w:tcPr>
            <w:tcW w:w="402" w:type="dxa"/>
            <w:tcBorders>
              <w:left w:val="nil"/>
            </w:tcBorders>
            <w:vAlign w:val="center"/>
          </w:tcPr>
          <w:p w14:paraId="5AF6A39E" w14:textId="77777777" w:rsidR="00FC5FF2" w:rsidRDefault="00FC5FF2" w:rsidP="00FC5FF2">
            <w:r>
              <w:t>I</w:t>
            </w:r>
          </w:p>
        </w:tc>
        <w:tc>
          <w:tcPr>
            <w:tcW w:w="7586" w:type="dxa"/>
          </w:tcPr>
          <w:p w14:paraId="42EFBD6A" w14:textId="77777777" w:rsidR="00FC5FF2" w:rsidRDefault="00FC5FF2" w:rsidP="00FC5FF2">
            <w:r>
              <w:t xml:space="preserve">Description of the </w:t>
            </w:r>
            <w:r>
              <w:rPr>
                <w:i/>
                <w:iCs/>
              </w:rPr>
              <w:t>fire alarm system</w:t>
            </w:r>
            <w:r>
              <w:t>:</w:t>
            </w:r>
          </w:p>
          <w:p w14:paraId="02425D42" w14:textId="77777777" w:rsidR="00FC5FF2" w:rsidRDefault="00FC5FF2" w:rsidP="00FC5FF2">
            <w:pPr>
              <w:pStyle w:val="ListParagraph"/>
              <w:numPr>
                <w:ilvl w:val="0"/>
                <w:numId w:val="10"/>
              </w:numPr>
              <w:ind w:left="619" w:hanging="425"/>
            </w:pPr>
            <w:r>
              <w:t>Sequence of operation (See Annex D).</w:t>
            </w:r>
          </w:p>
        </w:tc>
        <w:tc>
          <w:tcPr>
            <w:tcW w:w="725" w:type="dxa"/>
            <w:gridSpan w:val="3"/>
            <w:tcBorders>
              <w:right w:val="nil"/>
            </w:tcBorders>
            <w:vAlign w:val="center"/>
          </w:tcPr>
          <w:p w14:paraId="470066F9" w14:textId="77777777" w:rsidR="00FC5FF2" w:rsidRPr="006C64FC" w:rsidRDefault="00FC5FF2" w:rsidP="00FC5FF2">
            <w:r w:rsidRPr="00814B85">
              <w:t>Yes</w:t>
            </w:r>
          </w:p>
        </w:tc>
        <w:tc>
          <w:tcPr>
            <w:tcW w:w="725" w:type="dxa"/>
            <w:gridSpan w:val="3"/>
            <w:tcBorders>
              <w:left w:val="nil"/>
            </w:tcBorders>
            <w:shd w:val="clear" w:color="auto" w:fill="F2F2F2" w:themeFill="background1" w:themeFillShade="F2"/>
            <w:vAlign w:val="center"/>
          </w:tcPr>
          <w:p w14:paraId="757B288F" w14:textId="09783480" w:rsidR="00FC5FF2" w:rsidRDefault="00000000" w:rsidP="00FC5FF2">
            <w:sdt>
              <w:sdtPr>
                <w:rPr>
                  <w:lang w:eastAsia="en-CA"/>
                </w:rPr>
                <w:id w:val="1549639761"/>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428" w:type="dxa"/>
            <w:tcBorders>
              <w:right w:val="nil"/>
            </w:tcBorders>
            <w:vAlign w:val="center"/>
          </w:tcPr>
          <w:p w14:paraId="10CFFF72" w14:textId="77777777" w:rsidR="00FC5FF2" w:rsidRPr="00CE1B98" w:rsidRDefault="00FC5FF2" w:rsidP="00FC5FF2">
            <w:r w:rsidRPr="00814B85">
              <w:t>No</w:t>
            </w:r>
          </w:p>
        </w:tc>
        <w:tc>
          <w:tcPr>
            <w:tcW w:w="1048" w:type="dxa"/>
            <w:gridSpan w:val="5"/>
            <w:tcBorders>
              <w:left w:val="nil"/>
              <w:right w:val="nil"/>
            </w:tcBorders>
            <w:shd w:val="clear" w:color="auto" w:fill="F2F2F2" w:themeFill="background1" w:themeFillShade="F2"/>
            <w:vAlign w:val="center"/>
          </w:tcPr>
          <w:p w14:paraId="168777E2" w14:textId="77777777" w:rsidR="00FC5FF2" w:rsidRDefault="00000000" w:rsidP="00FC5FF2">
            <w:sdt>
              <w:sdtPr>
                <w:rPr>
                  <w:lang w:eastAsia="en-CA"/>
                </w:rPr>
                <w:id w:val="-1286738090"/>
                <w14:checkbox>
                  <w14:checked w14:val="0"/>
                  <w14:checkedState w14:val="0050" w14:font="Wingdings 2"/>
                  <w14:uncheckedState w14:val="0020" w14:font="Wingdings 2"/>
                </w14:checkbox>
              </w:sdtPr>
              <w:sdtContent>
                <w:r w:rsidR="00FC5FF2">
                  <w:rPr>
                    <w:lang w:eastAsia="en-CA"/>
                  </w:rPr>
                  <w:sym w:font="Wingdings 2" w:char="F020"/>
                </w:r>
              </w:sdtContent>
            </w:sdt>
          </w:p>
        </w:tc>
      </w:tr>
      <w:tr w:rsidR="00FC5FF2" w14:paraId="111E7241" w14:textId="77777777" w:rsidTr="00174B20">
        <w:tc>
          <w:tcPr>
            <w:tcW w:w="402" w:type="dxa"/>
            <w:tcBorders>
              <w:left w:val="nil"/>
            </w:tcBorders>
            <w:vAlign w:val="center"/>
          </w:tcPr>
          <w:p w14:paraId="5FEDC565" w14:textId="77777777" w:rsidR="00FC5FF2" w:rsidRDefault="00FC5FF2" w:rsidP="00FC5FF2"/>
        </w:tc>
        <w:tc>
          <w:tcPr>
            <w:tcW w:w="7586" w:type="dxa"/>
          </w:tcPr>
          <w:p w14:paraId="3FBA977F" w14:textId="77777777" w:rsidR="00FC5FF2" w:rsidRDefault="00FC5FF2" w:rsidP="00FC5FF2">
            <w:pPr>
              <w:pStyle w:val="ListParagraph"/>
              <w:numPr>
                <w:ilvl w:val="0"/>
                <w:numId w:val="10"/>
              </w:numPr>
              <w:ind w:left="619" w:hanging="425"/>
            </w:pPr>
            <w:r>
              <w:t>Operating Instructions (See Annex D).</w:t>
            </w:r>
          </w:p>
        </w:tc>
        <w:tc>
          <w:tcPr>
            <w:tcW w:w="725" w:type="dxa"/>
            <w:gridSpan w:val="3"/>
            <w:tcBorders>
              <w:right w:val="nil"/>
            </w:tcBorders>
            <w:vAlign w:val="center"/>
          </w:tcPr>
          <w:p w14:paraId="7452BAE0" w14:textId="77777777" w:rsidR="00FC5FF2" w:rsidRPr="006C64FC" w:rsidRDefault="00FC5FF2" w:rsidP="00FC5FF2">
            <w:r w:rsidRPr="00814B85">
              <w:t>Yes</w:t>
            </w:r>
          </w:p>
        </w:tc>
        <w:tc>
          <w:tcPr>
            <w:tcW w:w="725" w:type="dxa"/>
            <w:gridSpan w:val="3"/>
            <w:tcBorders>
              <w:left w:val="nil"/>
            </w:tcBorders>
            <w:shd w:val="clear" w:color="auto" w:fill="F2F2F2" w:themeFill="background1" w:themeFillShade="F2"/>
            <w:vAlign w:val="center"/>
          </w:tcPr>
          <w:p w14:paraId="24D8181E" w14:textId="29CF868E" w:rsidR="00FC5FF2" w:rsidRDefault="00000000" w:rsidP="00FC5FF2">
            <w:sdt>
              <w:sdtPr>
                <w:rPr>
                  <w:lang w:eastAsia="en-CA"/>
                </w:rPr>
                <w:id w:val="142781291"/>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428" w:type="dxa"/>
            <w:tcBorders>
              <w:right w:val="nil"/>
            </w:tcBorders>
            <w:vAlign w:val="center"/>
          </w:tcPr>
          <w:p w14:paraId="1121EA61" w14:textId="77777777" w:rsidR="00FC5FF2" w:rsidRPr="00CE1B98" w:rsidRDefault="00FC5FF2" w:rsidP="00FC5FF2">
            <w:r w:rsidRPr="00814B85">
              <w:t>No</w:t>
            </w:r>
          </w:p>
        </w:tc>
        <w:tc>
          <w:tcPr>
            <w:tcW w:w="1048" w:type="dxa"/>
            <w:gridSpan w:val="5"/>
            <w:tcBorders>
              <w:left w:val="nil"/>
              <w:right w:val="nil"/>
            </w:tcBorders>
            <w:shd w:val="clear" w:color="auto" w:fill="F2F2F2" w:themeFill="background1" w:themeFillShade="F2"/>
            <w:vAlign w:val="center"/>
          </w:tcPr>
          <w:p w14:paraId="5D29368C" w14:textId="77777777" w:rsidR="00FC5FF2" w:rsidRDefault="00000000" w:rsidP="00FC5FF2">
            <w:sdt>
              <w:sdtPr>
                <w:rPr>
                  <w:lang w:eastAsia="en-CA"/>
                </w:rPr>
                <w:id w:val="-1660995673"/>
                <w14:checkbox>
                  <w14:checked w14:val="0"/>
                  <w14:checkedState w14:val="0050" w14:font="Wingdings 2"/>
                  <w14:uncheckedState w14:val="0020" w14:font="Wingdings 2"/>
                </w14:checkbox>
              </w:sdtPr>
              <w:sdtContent>
                <w:r w:rsidR="00FC5FF2">
                  <w:rPr>
                    <w:lang w:eastAsia="en-CA"/>
                  </w:rPr>
                  <w:sym w:font="Wingdings 2" w:char="F020"/>
                </w:r>
              </w:sdtContent>
            </w:sdt>
          </w:p>
        </w:tc>
      </w:tr>
      <w:tr w:rsidR="00FC5FF2" w14:paraId="68F6C58C" w14:textId="77777777" w:rsidTr="00174B20">
        <w:tc>
          <w:tcPr>
            <w:tcW w:w="402" w:type="dxa"/>
            <w:tcBorders>
              <w:left w:val="nil"/>
            </w:tcBorders>
            <w:vAlign w:val="center"/>
          </w:tcPr>
          <w:p w14:paraId="5811CF79" w14:textId="77777777" w:rsidR="00FC5FF2" w:rsidRDefault="00FC5FF2" w:rsidP="00FC5FF2"/>
        </w:tc>
        <w:tc>
          <w:tcPr>
            <w:tcW w:w="7586" w:type="dxa"/>
          </w:tcPr>
          <w:p w14:paraId="3E514713" w14:textId="77777777" w:rsidR="00FC5FF2" w:rsidRDefault="00FC5FF2" w:rsidP="00FC5FF2">
            <w:pPr>
              <w:pStyle w:val="ListParagraph"/>
              <w:numPr>
                <w:ilvl w:val="0"/>
                <w:numId w:val="10"/>
              </w:numPr>
              <w:ind w:left="619" w:hanging="425"/>
            </w:pPr>
            <w:r>
              <w:t xml:space="preserve">Description of each type of </w:t>
            </w:r>
            <w:r>
              <w:rPr>
                <w:i/>
                <w:iCs/>
              </w:rPr>
              <w:t>field device</w:t>
            </w:r>
            <w:r>
              <w:t>.</w:t>
            </w:r>
          </w:p>
        </w:tc>
        <w:tc>
          <w:tcPr>
            <w:tcW w:w="725" w:type="dxa"/>
            <w:gridSpan w:val="3"/>
            <w:tcBorders>
              <w:right w:val="nil"/>
            </w:tcBorders>
            <w:vAlign w:val="center"/>
          </w:tcPr>
          <w:p w14:paraId="4F206FE1" w14:textId="77777777" w:rsidR="00FC5FF2" w:rsidRPr="006C64FC" w:rsidRDefault="00FC5FF2" w:rsidP="00FC5FF2">
            <w:r w:rsidRPr="00814B85">
              <w:t>Yes</w:t>
            </w:r>
          </w:p>
        </w:tc>
        <w:tc>
          <w:tcPr>
            <w:tcW w:w="725" w:type="dxa"/>
            <w:gridSpan w:val="3"/>
            <w:tcBorders>
              <w:left w:val="nil"/>
            </w:tcBorders>
            <w:shd w:val="clear" w:color="auto" w:fill="F2F2F2" w:themeFill="background1" w:themeFillShade="F2"/>
            <w:vAlign w:val="center"/>
          </w:tcPr>
          <w:p w14:paraId="2A70EB9F" w14:textId="0A58C502" w:rsidR="00FC5FF2" w:rsidRDefault="00000000" w:rsidP="00FC5FF2">
            <w:sdt>
              <w:sdtPr>
                <w:rPr>
                  <w:lang w:eastAsia="en-CA"/>
                </w:rPr>
                <w:id w:val="-652220937"/>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428" w:type="dxa"/>
            <w:tcBorders>
              <w:right w:val="nil"/>
            </w:tcBorders>
            <w:vAlign w:val="center"/>
          </w:tcPr>
          <w:p w14:paraId="490C0748" w14:textId="77777777" w:rsidR="00FC5FF2" w:rsidRPr="00CE1B98" w:rsidRDefault="00FC5FF2" w:rsidP="00FC5FF2">
            <w:r w:rsidRPr="00814B85">
              <w:t>No</w:t>
            </w:r>
          </w:p>
        </w:tc>
        <w:tc>
          <w:tcPr>
            <w:tcW w:w="1048" w:type="dxa"/>
            <w:gridSpan w:val="5"/>
            <w:tcBorders>
              <w:left w:val="nil"/>
              <w:right w:val="nil"/>
            </w:tcBorders>
            <w:shd w:val="clear" w:color="auto" w:fill="F2F2F2" w:themeFill="background1" w:themeFillShade="F2"/>
            <w:vAlign w:val="center"/>
          </w:tcPr>
          <w:p w14:paraId="6D802ACC" w14:textId="77777777" w:rsidR="00FC5FF2" w:rsidRDefault="00000000" w:rsidP="00FC5FF2">
            <w:sdt>
              <w:sdtPr>
                <w:rPr>
                  <w:lang w:eastAsia="en-CA"/>
                </w:rPr>
                <w:id w:val="1723017572"/>
                <w14:checkbox>
                  <w14:checked w14:val="0"/>
                  <w14:checkedState w14:val="0050" w14:font="Wingdings 2"/>
                  <w14:uncheckedState w14:val="0020" w14:font="Wingdings 2"/>
                </w14:checkbox>
              </w:sdtPr>
              <w:sdtContent>
                <w:r w:rsidR="00FC5FF2">
                  <w:rPr>
                    <w:lang w:eastAsia="en-CA"/>
                  </w:rPr>
                  <w:sym w:font="Wingdings 2" w:char="F020"/>
                </w:r>
              </w:sdtContent>
            </w:sdt>
          </w:p>
        </w:tc>
      </w:tr>
      <w:tr w:rsidR="00FC5FF2" w14:paraId="4CCDB66D" w14:textId="77777777" w:rsidTr="00174B20">
        <w:tc>
          <w:tcPr>
            <w:tcW w:w="402" w:type="dxa"/>
            <w:tcBorders>
              <w:left w:val="nil"/>
            </w:tcBorders>
            <w:vAlign w:val="center"/>
          </w:tcPr>
          <w:p w14:paraId="5E058C5C" w14:textId="77777777" w:rsidR="00FC5FF2" w:rsidRDefault="00FC5FF2" w:rsidP="00FC5FF2"/>
        </w:tc>
        <w:tc>
          <w:tcPr>
            <w:tcW w:w="7586" w:type="dxa"/>
          </w:tcPr>
          <w:p w14:paraId="15E692F8" w14:textId="77777777" w:rsidR="00FC5FF2" w:rsidRDefault="00FC5FF2" w:rsidP="00FC5FF2">
            <w:pPr>
              <w:pStyle w:val="ListParagraph"/>
              <w:numPr>
                <w:ilvl w:val="0"/>
                <w:numId w:val="10"/>
              </w:numPr>
              <w:ind w:left="619" w:hanging="425"/>
            </w:pPr>
            <w:r>
              <w:t>Details of input to programmed output functions for programmed systems.</w:t>
            </w:r>
          </w:p>
        </w:tc>
        <w:tc>
          <w:tcPr>
            <w:tcW w:w="725" w:type="dxa"/>
            <w:gridSpan w:val="3"/>
            <w:tcBorders>
              <w:right w:val="nil"/>
            </w:tcBorders>
            <w:vAlign w:val="center"/>
          </w:tcPr>
          <w:p w14:paraId="49A0FD00" w14:textId="77777777" w:rsidR="00FC5FF2" w:rsidRPr="006C64FC" w:rsidRDefault="00FC5FF2" w:rsidP="00FC5FF2">
            <w:r w:rsidRPr="00814B85">
              <w:t>Yes</w:t>
            </w:r>
          </w:p>
        </w:tc>
        <w:tc>
          <w:tcPr>
            <w:tcW w:w="725" w:type="dxa"/>
            <w:gridSpan w:val="3"/>
            <w:tcBorders>
              <w:left w:val="nil"/>
            </w:tcBorders>
            <w:shd w:val="clear" w:color="auto" w:fill="F2F2F2" w:themeFill="background1" w:themeFillShade="F2"/>
            <w:vAlign w:val="center"/>
          </w:tcPr>
          <w:p w14:paraId="4016B8B9" w14:textId="00646FE7" w:rsidR="00FC5FF2" w:rsidRDefault="00000000" w:rsidP="00FC5FF2">
            <w:sdt>
              <w:sdtPr>
                <w:rPr>
                  <w:lang w:eastAsia="en-CA"/>
                </w:rPr>
                <w:id w:val="-640412013"/>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428" w:type="dxa"/>
            <w:tcBorders>
              <w:right w:val="nil"/>
            </w:tcBorders>
            <w:vAlign w:val="center"/>
          </w:tcPr>
          <w:p w14:paraId="42B9753D" w14:textId="77777777" w:rsidR="00FC5FF2" w:rsidRPr="00CE1B98" w:rsidRDefault="00FC5FF2" w:rsidP="00FC5FF2">
            <w:r w:rsidRPr="00814B85">
              <w:t>No</w:t>
            </w:r>
          </w:p>
        </w:tc>
        <w:tc>
          <w:tcPr>
            <w:tcW w:w="1048" w:type="dxa"/>
            <w:gridSpan w:val="5"/>
            <w:tcBorders>
              <w:left w:val="nil"/>
              <w:right w:val="nil"/>
            </w:tcBorders>
            <w:shd w:val="clear" w:color="auto" w:fill="F2F2F2" w:themeFill="background1" w:themeFillShade="F2"/>
            <w:vAlign w:val="center"/>
          </w:tcPr>
          <w:p w14:paraId="5FD36B71" w14:textId="77777777" w:rsidR="00FC5FF2" w:rsidRDefault="00000000" w:rsidP="00FC5FF2">
            <w:sdt>
              <w:sdtPr>
                <w:rPr>
                  <w:lang w:eastAsia="en-CA"/>
                </w:rPr>
                <w:id w:val="1159812645"/>
                <w14:checkbox>
                  <w14:checked w14:val="0"/>
                  <w14:checkedState w14:val="0050" w14:font="Wingdings 2"/>
                  <w14:uncheckedState w14:val="0020" w14:font="Wingdings 2"/>
                </w14:checkbox>
              </w:sdtPr>
              <w:sdtContent>
                <w:r w:rsidR="00FC5FF2">
                  <w:rPr>
                    <w:lang w:eastAsia="en-CA"/>
                  </w:rPr>
                  <w:sym w:font="Wingdings 2" w:char="F020"/>
                </w:r>
              </w:sdtContent>
            </w:sdt>
          </w:p>
        </w:tc>
      </w:tr>
      <w:tr w:rsidR="00FC5FF2" w14:paraId="757F5A30" w14:textId="77777777" w:rsidTr="00174B20">
        <w:tc>
          <w:tcPr>
            <w:tcW w:w="402" w:type="dxa"/>
            <w:tcBorders>
              <w:left w:val="nil"/>
            </w:tcBorders>
            <w:vAlign w:val="center"/>
          </w:tcPr>
          <w:p w14:paraId="0ADC4E6A" w14:textId="77777777" w:rsidR="00FC5FF2" w:rsidRDefault="00FC5FF2" w:rsidP="00FC5FF2"/>
        </w:tc>
        <w:tc>
          <w:tcPr>
            <w:tcW w:w="7586" w:type="dxa"/>
          </w:tcPr>
          <w:p w14:paraId="40B8F1AE" w14:textId="77777777" w:rsidR="00FC5FF2" w:rsidRDefault="00FC5FF2" w:rsidP="00FC5FF2">
            <w:pPr>
              <w:pStyle w:val="ListParagraph"/>
              <w:numPr>
                <w:ilvl w:val="0"/>
                <w:numId w:val="10"/>
              </w:numPr>
              <w:ind w:left="619" w:hanging="425"/>
            </w:pPr>
            <w:r>
              <w:t xml:space="preserve">Connection to a fire </w:t>
            </w:r>
            <w:r>
              <w:rPr>
                <w:i/>
                <w:iCs/>
              </w:rPr>
              <w:t>signal receiving centre</w:t>
            </w:r>
            <w:r>
              <w:t>, if required by applicable codes and regulations.</w:t>
            </w:r>
          </w:p>
        </w:tc>
        <w:tc>
          <w:tcPr>
            <w:tcW w:w="725" w:type="dxa"/>
            <w:gridSpan w:val="3"/>
            <w:tcBorders>
              <w:right w:val="nil"/>
            </w:tcBorders>
            <w:vAlign w:val="center"/>
          </w:tcPr>
          <w:p w14:paraId="121C6A65" w14:textId="77777777" w:rsidR="00FC5FF2" w:rsidRPr="006C64FC" w:rsidRDefault="00FC5FF2" w:rsidP="00FC5FF2">
            <w:r w:rsidRPr="00814B85">
              <w:t>Yes</w:t>
            </w:r>
          </w:p>
        </w:tc>
        <w:tc>
          <w:tcPr>
            <w:tcW w:w="725" w:type="dxa"/>
            <w:gridSpan w:val="3"/>
            <w:tcBorders>
              <w:left w:val="nil"/>
            </w:tcBorders>
            <w:shd w:val="clear" w:color="auto" w:fill="F2F2F2" w:themeFill="background1" w:themeFillShade="F2"/>
            <w:vAlign w:val="center"/>
          </w:tcPr>
          <w:p w14:paraId="672A516C" w14:textId="489357AE" w:rsidR="00FC5FF2" w:rsidRDefault="00000000" w:rsidP="00FC5FF2">
            <w:sdt>
              <w:sdtPr>
                <w:rPr>
                  <w:lang w:eastAsia="en-CA"/>
                </w:rPr>
                <w:id w:val="1624495467"/>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428" w:type="dxa"/>
            <w:tcBorders>
              <w:right w:val="nil"/>
            </w:tcBorders>
            <w:vAlign w:val="center"/>
          </w:tcPr>
          <w:p w14:paraId="5D8286EE" w14:textId="77777777" w:rsidR="00FC5FF2" w:rsidRPr="00CE1B98" w:rsidRDefault="00FC5FF2" w:rsidP="00FC5FF2">
            <w:r w:rsidRPr="00814B85">
              <w:t>No</w:t>
            </w:r>
          </w:p>
        </w:tc>
        <w:tc>
          <w:tcPr>
            <w:tcW w:w="1048" w:type="dxa"/>
            <w:gridSpan w:val="5"/>
            <w:tcBorders>
              <w:left w:val="nil"/>
              <w:right w:val="nil"/>
            </w:tcBorders>
            <w:shd w:val="clear" w:color="auto" w:fill="F2F2F2" w:themeFill="background1" w:themeFillShade="F2"/>
            <w:vAlign w:val="center"/>
          </w:tcPr>
          <w:p w14:paraId="737F4B79" w14:textId="77777777" w:rsidR="00FC5FF2" w:rsidRDefault="00000000" w:rsidP="00FC5FF2">
            <w:sdt>
              <w:sdtPr>
                <w:rPr>
                  <w:lang w:eastAsia="en-CA"/>
                </w:rPr>
                <w:id w:val="-267087713"/>
                <w14:checkbox>
                  <w14:checked w14:val="0"/>
                  <w14:checkedState w14:val="0050" w14:font="Wingdings 2"/>
                  <w14:uncheckedState w14:val="0020" w14:font="Wingdings 2"/>
                </w14:checkbox>
              </w:sdtPr>
              <w:sdtContent>
                <w:r w:rsidR="00FC5FF2">
                  <w:rPr>
                    <w:lang w:eastAsia="en-CA"/>
                  </w:rPr>
                  <w:sym w:font="Wingdings 2" w:char="F020"/>
                </w:r>
              </w:sdtContent>
            </w:sdt>
          </w:p>
        </w:tc>
      </w:tr>
      <w:tr w:rsidR="00FC5FF2" w14:paraId="50744E13" w14:textId="77777777" w:rsidTr="00FC5FF2">
        <w:tc>
          <w:tcPr>
            <w:tcW w:w="402" w:type="dxa"/>
            <w:tcBorders>
              <w:left w:val="nil"/>
            </w:tcBorders>
            <w:vAlign w:val="center"/>
          </w:tcPr>
          <w:p w14:paraId="31B3DFBF" w14:textId="77777777" w:rsidR="00FC5FF2" w:rsidRDefault="00FC5FF2" w:rsidP="00FC5FF2"/>
        </w:tc>
        <w:tc>
          <w:tcPr>
            <w:tcW w:w="7586" w:type="dxa"/>
          </w:tcPr>
          <w:p w14:paraId="5C9B630C" w14:textId="77777777" w:rsidR="00FC5FF2" w:rsidRDefault="00FC5FF2" w:rsidP="00FC5FF2">
            <w:pPr>
              <w:pStyle w:val="ListParagraph"/>
              <w:numPr>
                <w:ilvl w:val="0"/>
                <w:numId w:val="10"/>
              </w:numPr>
              <w:ind w:left="619" w:hanging="425"/>
            </w:pPr>
            <w:r>
              <w:t>Previous verification report(s) and all documentation related to any modification showing approval of such modifications by the AHJ, if applicable.</w:t>
            </w:r>
          </w:p>
        </w:tc>
        <w:tc>
          <w:tcPr>
            <w:tcW w:w="484" w:type="dxa"/>
            <w:gridSpan w:val="2"/>
            <w:tcBorders>
              <w:right w:val="nil"/>
            </w:tcBorders>
            <w:vAlign w:val="center"/>
          </w:tcPr>
          <w:p w14:paraId="5033BA32" w14:textId="77777777" w:rsidR="00FC5FF2" w:rsidRDefault="00FC5FF2" w:rsidP="00FC5FF2">
            <w:r>
              <w:t>Yes</w:t>
            </w:r>
          </w:p>
        </w:tc>
        <w:tc>
          <w:tcPr>
            <w:tcW w:w="487" w:type="dxa"/>
            <w:gridSpan w:val="3"/>
            <w:tcBorders>
              <w:left w:val="nil"/>
              <w:right w:val="nil"/>
            </w:tcBorders>
            <w:shd w:val="clear" w:color="auto" w:fill="F2F2F2" w:themeFill="background1" w:themeFillShade="F2"/>
            <w:vAlign w:val="center"/>
          </w:tcPr>
          <w:p w14:paraId="6B7AED26" w14:textId="6E33AAE6" w:rsidR="00FC5FF2" w:rsidRDefault="00000000" w:rsidP="00FC5FF2">
            <w:sdt>
              <w:sdtPr>
                <w:rPr>
                  <w:lang w:eastAsia="en-CA"/>
                </w:rPr>
                <w:id w:val="-668247113"/>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479" w:type="dxa"/>
            <w:tcBorders>
              <w:right w:val="nil"/>
            </w:tcBorders>
            <w:vAlign w:val="center"/>
          </w:tcPr>
          <w:p w14:paraId="65E8B49A" w14:textId="77777777" w:rsidR="00FC5FF2" w:rsidRDefault="00FC5FF2" w:rsidP="00FC5FF2">
            <w:r>
              <w:t>No</w:t>
            </w:r>
          </w:p>
        </w:tc>
        <w:tc>
          <w:tcPr>
            <w:tcW w:w="493" w:type="dxa"/>
            <w:gridSpan w:val="3"/>
            <w:tcBorders>
              <w:left w:val="nil"/>
              <w:right w:val="nil"/>
            </w:tcBorders>
            <w:shd w:val="clear" w:color="auto" w:fill="F2F2F2" w:themeFill="background1" w:themeFillShade="F2"/>
            <w:vAlign w:val="center"/>
          </w:tcPr>
          <w:p w14:paraId="2B656412" w14:textId="77777777" w:rsidR="00FC5FF2" w:rsidRDefault="00000000" w:rsidP="00FC5FF2">
            <w:sdt>
              <w:sdtPr>
                <w:rPr>
                  <w:lang w:eastAsia="en-CA"/>
                </w:rPr>
                <w:id w:val="-492574029"/>
                <w14:checkbox>
                  <w14:checked w14:val="0"/>
                  <w14:checkedState w14:val="0050" w14:font="Wingdings 2"/>
                  <w14:uncheckedState w14:val="0020" w14:font="Wingdings 2"/>
                </w14:checkbox>
              </w:sdtPr>
              <w:sdtContent>
                <w:r w:rsidR="00FC5FF2">
                  <w:rPr>
                    <w:lang w:eastAsia="en-CA"/>
                  </w:rPr>
                  <w:sym w:font="Wingdings 2" w:char="F020"/>
                </w:r>
              </w:sdtContent>
            </w:sdt>
          </w:p>
        </w:tc>
        <w:tc>
          <w:tcPr>
            <w:tcW w:w="506" w:type="dxa"/>
            <w:tcBorders>
              <w:right w:val="nil"/>
            </w:tcBorders>
            <w:vAlign w:val="center"/>
          </w:tcPr>
          <w:p w14:paraId="6BBCBE22" w14:textId="77777777" w:rsidR="00FC5FF2" w:rsidRDefault="00FC5FF2" w:rsidP="00FC5FF2">
            <w:r>
              <w:t>N/A</w:t>
            </w:r>
          </w:p>
        </w:tc>
        <w:tc>
          <w:tcPr>
            <w:tcW w:w="477" w:type="dxa"/>
            <w:gridSpan w:val="2"/>
            <w:tcBorders>
              <w:left w:val="nil"/>
              <w:right w:val="nil"/>
            </w:tcBorders>
            <w:shd w:val="clear" w:color="auto" w:fill="F2F2F2" w:themeFill="background1" w:themeFillShade="F2"/>
            <w:vAlign w:val="center"/>
          </w:tcPr>
          <w:p w14:paraId="42D71603" w14:textId="77777777" w:rsidR="00FC5FF2" w:rsidRDefault="00000000" w:rsidP="00FC5FF2">
            <w:sdt>
              <w:sdtPr>
                <w:rPr>
                  <w:lang w:eastAsia="en-CA"/>
                </w:rPr>
                <w:id w:val="916979068"/>
                <w14:checkbox>
                  <w14:checked w14:val="0"/>
                  <w14:checkedState w14:val="0050" w14:font="Wingdings 2"/>
                  <w14:uncheckedState w14:val="0020" w14:font="Wingdings 2"/>
                </w14:checkbox>
              </w:sdtPr>
              <w:sdtContent>
                <w:r w:rsidR="00FC5FF2">
                  <w:rPr>
                    <w:lang w:eastAsia="en-CA"/>
                  </w:rPr>
                  <w:sym w:font="Wingdings 2" w:char="F020"/>
                </w:r>
              </w:sdtContent>
            </w:sdt>
          </w:p>
        </w:tc>
      </w:tr>
      <w:tr w:rsidR="00FC5FF2" w14:paraId="24416CF9" w14:textId="77777777" w:rsidTr="00174B20">
        <w:tc>
          <w:tcPr>
            <w:tcW w:w="402" w:type="dxa"/>
            <w:tcBorders>
              <w:left w:val="nil"/>
            </w:tcBorders>
            <w:vAlign w:val="center"/>
          </w:tcPr>
          <w:p w14:paraId="18E418B4" w14:textId="77777777" w:rsidR="00FC5FF2" w:rsidRDefault="00FC5FF2" w:rsidP="00FC5FF2"/>
        </w:tc>
        <w:tc>
          <w:tcPr>
            <w:tcW w:w="7586" w:type="dxa"/>
          </w:tcPr>
          <w:p w14:paraId="01947727" w14:textId="77777777" w:rsidR="00FC5FF2" w:rsidRDefault="00FC5FF2" w:rsidP="00FC5FF2">
            <w:pPr>
              <w:pStyle w:val="ListParagraph"/>
              <w:numPr>
                <w:ilvl w:val="0"/>
                <w:numId w:val="10"/>
              </w:numPr>
              <w:ind w:left="619" w:hanging="425"/>
            </w:pPr>
            <w:r>
              <w:t>The as-built drawings of the building fire alarm system (See Annex D).</w:t>
            </w:r>
          </w:p>
        </w:tc>
        <w:tc>
          <w:tcPr>
            <w:tcW w:w="725" w:type="dxa"/>
            <w:gridSpan w:val="3"/>
            <w:tcBorders>
              <w:right w:val="nil"/>
            </w:tcBorders>
            <w:vAlign w:val="center"/>
          </w:tcPr>
          <w:p w14:paraId="37ABCAC4" w14:textId="77777777" w:rsidR="00FC5FF2" w:rsidRPr="006C64FC" w:rsidRDefault="00FC5FF2" w:rsidP="00FC5FF2">
            <w:r w:rsidRPr="00814B85">
              <w:t>Yes</w:t>
            </w:r>
          </w:p>
        </w:tc>
        <w:tc>
          <w:tcPr>
            <w:tcW w:w="725" w:type="dxa"/>
            <w:gridSpan w:val="3"/>
            <w:tcBorders>
              <w:left w:val="nil"/>
            </w:tcBorders>
            <w:shd w:val="clear" w:color="auto" w:fill="F2F2F2" w:themeFill="background1" w:themeFillShade="F2"/>
            <w:vAlign w:val="center"/>
          </w:tcPr>
          <w:p w14:paraId="548E9280" w14:textId="77777777" w:rsidR="00FC5FF2" w:rsidRDefault="00000000" w:rsidP="00FC5FF2">
            <w:sdt>
              <w:sdtPr>
                <w:rPr>
                  <w:lang w:eastAsia="en-CA"/>
                </w:rPr>
                <w:id w:val="-46761669"/>
                <w14:checkbox>
                  <w14:checked w14:val="0"/>
                  <w14:checkedState w14:val="0050" w14:font="Wingdings 2"/>
                  <w14:uncheckedState w14:val="0020" w14:font="Wingdings 2"/>
                </w14:checkbox>
              </w:sdtPr>
              <w:sdtContent>
                <w:r w:rsidR="00FC5FF2">
                  <w:rPr>
                    <w:lang w:eastAsia="en-CA"/>
                  </w:rPr>
                  <w:sym w:font="Wingdings 2" w:char="F020"/>
                </w:r>
              </w:sdtContent>
            </w:sdt>
          </w:p>
        </w:tc>
        <w:tc>
          <w:tcPr>
            <w:tcW w:w="428" w:type="dxa"/>
            <w:tcBorders>
              <w:right w:val="nil"/>
            </w:tcBorders>
            <w:vAlign w:val="center"/>
          </w:tcPr>
          <w:p w14:paraId="7C9720DF" w14:textId="77777777" w:rsidR="00FC5FF2" w:rsidRPr="00CE1B98" w:rsidRDefault="00FC5FF2" w:rsidP="00FC5FF2">
            <w:r w:rsidRPr="00814B85">
              <w:t>No</w:t>
            </w:r>
          </w:p>
        </w:tc>
        <w:tc>
          <w:tcPr>
            <w:tcW w:w="1048" w:type="dxa"/>
            <w:gridSpan w:val="5"/>
            <w:tcBorders>
              <w:left w:val="nil"/>
              <w:right w:val="nil"/>
            </w:tcBorders>
            <w:shd w:val="clear" w:color="auto" w:fill="F2F2F2" w:themeFill="background1" w:themeFillShade="F2"/>
            <w:vAlign w:val="center"/>
          </w:tcPr>
          <w:p w14:paraId="4CD50C30" w14:textId="03593060" w:rsidR="00FC5FF2" w:rsidRDefault="00000000" w:rsidP="00FC5FF2">
            <w:sdt>
              <w:sdtPr>
                <w:rPr>
                  <w:lang w:eastAsia="en-CA"/>
                </w:rPr>
                <w:id w:val="927389691"/>
                <w14:checkbox>
                  <w14:checked w14:val="1"/>
                  <w14:checkedState w14:val="0050" w14:font="Wingdings 2"/>
                  <w14:uncheckedState w14:val="0020" w14:font="Wingdings 2"/>
                </w14:checkbox>
              </w:sdtPr>
              <w:sdtContent>
                <w:r w:rsidR="00095F23">
                  <w:rPr>
                    <w:lang w:eastAsia="en-CA"/>
                  </w:rPr>
                  <w:sym w:font="Wingdings 2" w:char="F050"/>
                </w:r>
              </w:sdtContent>
            </w:sdt>
          </w:p>
        </w:tc>
      </w:tr>
      <w:tr w:rsidR="00FC5FF2" w14:paraId="0C025EA2" w14:textId="77777777" w:rsidTr="00FC5FF2">
        <w:tc>
          <w:tcPr>
            <w:tcW w:w="402" w:type="dxa"/>
            <w:tcBorders>
              <w:left w:val="nil"/>
            </w:tcBorders>
            <w:vAlign w:val="center"/>
          </w:tcPr>
          <w:p w14:paraId="7CFE56A2" w14:textId="77777777" w:rsidR="00FC5FF2" w:rsidRDefault="00FC5FF2" w:rsidP="00FC5FF2"/>
        </w:tc>
        <w:tc>
          <w:tcPr>
            <w:tcW w:w="7586" w:type="dxa"/>
            <w:tcBorders>
              <w:bottom w:val="single" w:sz="4" w:space="0" w:color="auto"/>
            </w:tcBorders>
          </w:tcPr>
          <w:p w14:paraId="444E7E4F" w14:textId="77777777" w:rsidR="00FC5FF2" w:rsidRDefault="00FC5FF2" w:rsidP="00FC5FF2">
            <w:pPr>
              <w:pStyle w:val="ListParagraph"/>
              <w:numPr>
                <w:ilvl w:val="0"/>
                <w:numId w:val="10"/>
              </w:numPr>
              <w:ind w:left="619" w:hanging="425"/>
            </w:pPr>
            <w:r>
              <w:t xml:space="preserve">Copy of the </w:t>
            </w:r>
            <w:proofErr w:type="gramStart"/>
            <w:r>
              <w:t>site specific</w:t>
            </w:r>
            <w:proofErr w:type="gramEnd"/>
            <w:r>
              <w:t xml:space="preserve"> </w:t>
            </w:r>
            <w:r>
              <w:rPr>
                <w:i/>
                <w:iCs/>
              </w:rPr>
              <w:t>software</w:t>
            </w:r>
            <w:r>
              <w:t xml:space="preserve"> (if applicable).</w:t>
            </w:r>
          </w:p>
        </w:tc>
        <w:tc>
          <w:tcPr>
            <w:tcW w:w="484" w:type="dxa"/>
            <w:gridSpan w:val="2"/>
            <w:tcBorders>
              <w:bottom w:val="single" w:sz="4" w:space="0" w:color="auto"/>
              <w:right w:val="nil"/>
            </w:tcBorders>
            <w:vAlign w:val="center"/>
          </w:tcPr>
          <w:p w14:paraId="1250877A" w14:textId="77777777" w:rsidR="00FC5FF2" w:rsidRDefault="00FC5FF2" w:rsidP="00FC5FF2">
            <w:r>
              <w:t>Yes</w:t>
            </w:r>
          </w:p>
        </w:tc>
        <w:tc>
          <w:tcPr>
            <w:tcW w:w="487" w:type="dxa"/>
            <w:gridSpan w:val="3"/>
            <w:tcBorders>
              <w:left w:val="nil"/>
              <w:bottom w:val="single" w:sz="4" w:space="0" w:color="auto"/>
              <w:right w:val="nil"/>
            </w:tcBorders>
            <w:shd w:val="clear" w:color="auto" w:fill="F2F2F2" w:themeFill="background1" w:themeFillShade="F2"/>
            <w:vAlign w:val="center"/>
          </w:tcPr>
          <w:p w14:paraId="366A0094" w14:textId="6FC15799" w:rsidR="00FC5FF2" w:rsidRDefault="00000000" w:rsidP="00FC5FF2">
            <w:sdt>
              <w:sdtPr>
                <w:rPr>
                  <w:lang w:eastAsia="en-CA"/>
                </w:rPr>
                <w:id w:val="-1968656338"/>
                <w14:checkbox>
                  <w14:checked w14:val="0"/>
                  <w14:checkedState w14:val="0050" w14:font="Wingdings 2"/>
                  <w14:uncheckedState w14:val="0020" w14:font="Wingdings 2"/>
                </w14:checkbox>
              </w:sdtPr>
              <w:sdtContent>
                <w:r w:rsidR="00095F23">
                  <w:rPr>
                    <w:lang w:eastAsia="en-CA"/>
                  </w:rPr>
                  <w:sym w:font="Wingdings 2" w:char="F020"/>
                </w:r>
              </w:sdtContent>
            </w:sdt>
          </w:p>
        </w:tc>
        <w:tc>
          <w:tcPr>
            <w:tcW w:w="479" w:type="dxa"/>
            <w:tcBorders>
              <w:bottom w:val="single" w:sz="4" w:space="0" w:color="auto"/>
              <w:right w:val="nil"/>
            </w:tcBorders>
            <w:vAlign w:val="center"/>
          </w:tcPr>
          <w:p w14:paraId="1BA4FC85" w14:textId="77777777" w:rsidR="00FC5FF2" w:rsidRDefault="00FC5FF2" w:rsidP="00FC5FF2">
            <w:r>
              <w:t>No</w:t>
            </w:r>
          </w:p>
        </w:tc>
        <w:tc>
          <w:tcPr>
            <w:tcW w:w="493" w:type="dxa"/>
            <w:gridSpan w:val="3"/>
            <w:tcBorders>
              <w:left w:val="nil"/>
              <w:bottom w:val="single" w:sz="4" w:space="0" w:color="auto"/>
              <w:right w:val="nil"/>
            </w:tcBorders>
            <w:shd w:val="clear" w:color="auto" w:fill="F2F2F2" w:themeFill="background1" w:themeFillShade="F2"/>
            <w:vAlign w:val="center"/>
          </w:tcPr>
          <w:p w14:paraId="23782A1F" w14:textId="58B64C8E" w:rsidR="00FC5FF2" w:rsidRDefault="00000000" w:rsidP="00FC5FF2">
            <w:sdt>
              <w:sdtPr>
                <w:rPr>
                  <w:lang w:eastAsia="en-CA"/>
                </w:rPr>
                <w:id w:val="1053121371"/>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506" w:type="dxa"/>
            <w:tcBorders>
              <w:bottom w:val="single" w:sz="4" w:space="0" w:color="auto"/>
              <w:right w:val="nil"/>
            </w:tcBorders>
            <w:vAlign w:val="center"/>
          </w:tcPr>
          <w:p w14:paraId="53F4BCC1" w14:textId="77777777" w:rsidR="00FC5FF2" w:rsidRDefault="00FC5FF2" w:rsidP="00FC5FF2">
            <w:r>
              <w:t>N/A</w:t>
            </w:r>
          </w:p>
        </w:tc>
        <w:tc>
          <w:tcPr>
            <w:tcW w:w="477" w:type="dxa"/>
            <w:gridSpan w:val="2"/>
            <w:tcBorders>
              <w:left w:val="nil"/>
              <w:bottom w:val="single" w:sz="4" w:space="0" w:color="auto"/>
              <w:right w:val="nil"/>
            </w:tcBorders>
            <w:shd w:val="clear" w:color="auto" w:fill="F2F2F2" w:themeFill="background1" w:themeFillShade="F2"/>
            <w:vAlign w:val="center"/>
          </w:tcPr>
          <w:p w14:paraId="6EFA1B9E" w14:textId="77777777" w:rsidR="00FC5FF2" w:rsidRDefault="00000000" w:rsidP="00FC5FF2">
            <w:sdt>
              <w:sdtPr>
                <w:rPr>
                  <w:lang w:eastAsia="en-CA"/>
                </w:rPr>
                <w:id w:val="311995049"/>
                <w14:checkbox>
                  <w14:checked w14:val="0"/>
                  <w14:checkedState w14:val="0050" w14:font="Wingdings 2"/>
                  <w14:uncheckedState w14:val="0020" w14:font="Wingdings 2"/>
                </w14:checkbox>
              </w:sdtPr>
              <w:sdtContent>
                <w:r w:rsidR="00FC5FF2">
                  <w:rPr>
                    <w:lang w:eastAsia="en-CA"/>
                  </w:rPr>
                  <w:sym w:font="Wingdings 2" w:char="F020"/>
                </w:r>
              </w:sdtContent>
            </w:sdt>
          </w:p>
        </w:tc>
      </w:tr>
      <w:tr w:rsidR="00FC5FF2" w14:paraId="35891365" w14:textId="77777777" w:rsidTr="00FC5FF2">
        <w:trPr>
          <w:trHeight w:val="81"/>
        </w:trPr>
        <w:tc>
          <w:tcPr>
            <w:tcW w:w="402" w:type="dxa"/>
            <w:vMerge w:val="restart"/>
            <w:tcBorders>
              <w:left w:val="nil"/>
            </w:tcBorders>
            <w:vAlign w:val="center"/>
          </w:tcPr>
          <w:p w14:paraId="51F5256C" w14:textId="77777777" w:rsidR="00FC5FF2" w:rsidRDefault="00FC5FF2" w:rsidP="00FC5FF2">
            <w:r>
              <w:t>J</w:t>
            </w:r>
          </w:p>
        </w:tc>
        <w:tc>
          <w:tcPr>
            <w:tcW w:w="10512" w:type="dxa"/>
            <w:gridSpan w:val="13"/>
            <w:tcBorders>
              <w:bottom w:val="nil"/>
              <w:right w:val="nil"/>
            </w:tcBorders>
          </w:tcPr>
          <w:p w14:paraId="44A97F65" w14:textId="77777777" w:rsidR="00FC5FF2" w:rsidRDefault="00FC5FF2" w:rsidP="00FC5FF2">
            <w:r>
              <w:t>Indicate the location(s) and media type(s) of documentation:</w:t>
            </w:r>
          </w:p>
        </w:tc>
      </w:tr>
      <w:tr w:rsidR="00FC5FF2" w14:paraId="494A5868" w14:textId="77777777" w:rsidTr="00FC5FF2">
        <w:trPr>
          <w:trHeight w:val="80"/>
        </w:trPr>
        <w:tc>
          <w:tcPr>
            <w:tcW w:w="402" w:type="dxa"/>
            <w:vMerge/>
            <w:tcBorders>
              <w:left w:val="nil"/>
            </w:tcBorders>
          </w:tcPr>
          <w:p w14:paraId="66B9CB07" w14:textId="77777777" w:rsidR="00FC5FF2" w:rsidRDefault="00FC5FF2" w:rsidP="00FC5FF2"/>
        </w:tc>
        <w:tc>
          <w:tcPr>
            <w:tcW w:w="10512" w:type="dxa"/>
            <w:gridSpan w:val="13"/>
            <w:tcBorders>
              <w:top w:val="nil"/>
              <w:right w:val="nil"/>
            </w:tcBorders>
            <w:shd w:val="clear" w:color="auto" w:fill="F2F2F2" w:themeFill="background1" w:themeFillShade="F2"/>
          </w:tcPr>
          <w:p w14:paraId="00AEB45F" w14:textId="77777777" w:rsidR="00FC5FF2" w:rsidRDefault="00000000" w:rsidP="00FC5FF2">
            <w:sdt>
              <w:sdtPr>
                <w:rPr>
                  <w:lang w:eastAsia="en-CA"/>
                </w:rPr>
                <w:id w:val="2139678916"/>
                <w:placeholder>
                  <w:docPart w:val="BE0D981C4C674AA0AB4A759EF3DDAB4D"/>
                </w:placeholder>
              </w:sdtPr>
              <w:sdtContent>
                <w:r w:rsidR="00FC5FF2" w:rsidRPr="00814B85">
                  <w:rPr>
                    <w:lang w:eastAsia="en-CA"/>
                  </w:rPr>
                  <w:t xml:space="preserve"> </w:t>
                </w:r>
              </w:sdtContent>
            </w:sdt>
          </w:p>
        </w:tc>
      </w:tr>
    </w:tbl>
    <w:p w14:paraId="442E7AF4" w14:textId="77777777" w:rsidR="00127567" w:rsidRPr="00127567" w:rsidRDefault="00127567" w:rsidP="00127567"/>
    <w:p w14:paraId="462FBA88" w14:textId="0DD9816D" w:rsidR="00252A25" w:rsidRDefault="00FC5FF2" w:rsidP="00FC5FF2">
      <w:pPr>
        <w:pStyle w:val="Heading1"/>
        <w:ind w:left="1134" w:hanging="1134"/>
      </w:pPr>
      <w:r>
        <w:t>Control Unit or Transponder Test Record</w:t>
      </w:r>
    </w:p>
    <w:tbl>
      <w:tblPr>
        <w:tblStyle w:val="TableGrid"/>
        <w:tblW w:w="0" w:type="auto"/>
        <w:tblLook w:val="04A0" w:firstRow="1" w:lastRow="0" w:firstColumn="1" w:lastColumn="0" w:noHBand="0" w:noVBand="1"/>
      </w:tblPr>
      <w:tblGrid>
        <w:gridCol w:w="919"/>
        <w:gridCol w:w="700"/>
        <w:gridCol w:w="428"/>
        <w:gridCol w:w="396"/>
        <w:gridCol w:w="2058"/>
        <w:gridCol w:w="1029"/>
        <w:gridCol w:w="805"/>
        <w:gridCol w:w="2628"/>
      </w:tblGrid>
      <w:tr w:rsidR="00FC5FF2" w14:paraId="726EE6A7" w14:textId="77777777" w:rsidTr="000E036D">
        <w:tc>
          <w:tcPr>
            <w:tcW w:w="0" w:type="auto"/>
            <w:tcBorders>
              <w:left w:val="nil"/>
              <w:bottom w:val="nil"/>
              <w:right w:val="nil"/>
            </w:tcBorders>
            <w:vAlign w:val="center"/>
          </w:tcPr>
          <w:p w14:paraId="3013CFB8" w14:textId="77777777" w:rsidR="00FC5FF2" w:rsidRDefault="00FC5FF2" w:rsidP="00194284">
            <w:pPr>
              <w:jc w:val="right"/>
            </w:pPr>
            <w:r>
              <w:t>Yes</w:t>
            </w:r>
          </w:p>
        </w:tc>
        <w:tc>
          <w:tcPr>
            <w:tcW w:w="0" w:type="auto"/>
            <w:tcBorders>
              <w:left w:val="nil"/>
              <w:bottom w:val="nil"/>
            </w:tcBorders>
            <w:shd w:val="clear" w:color="auto" w:fill="F2F2F2" w:themeFill="background1" w:themeFillShade="F2"/>
            <w:vAlign w:val="center"/>
          </w:tcPr>
          <w:p w14:paraId="0314974B" w14:textId="4EF2B961" w:rsidR="00FC5FF2" w:rsidRDefault="00000000" w:rsidP="00861379">
            <w:pPr>
              <w:jc w:val="center"/>
            </w:pPr>
            <w:sdt>
              <w:sdtPr>
                <w:rPr>
                  <w:lang w:eastAsia="en-CA"/>
                </w:rPr>
                <w:id w:val="-2106254701"/>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47FCDCBB" w14:textId="77777777" w:rsidR="00FC5FF2" w:rsidRDefault="00FC5FF2" w:rsidP="00194284">
            <w:pPr>
              <w:jc w:val="right"/>
            </w:pPr>
            <w:r>
              <w:t>No</w:t>
            </w:r>
          </w:p>
        </w:tc>
        <w:tc>
          <w:tcPr>
            <w:tcW w:w="0" w:type="auto"/>
            <w:tcBorders>
              <w:left w:val="nil"/>
              <w:right w:val="nil"/>
            </w:tcBorders>
            <w:shd w:val="clear" w:color="auto" w:fill="F2F2F2" w:themeFill="background1" w:themeFillShade="F2"/>
            <w:vAlign w:val="center"/>
          </w:tcPr>
          <w:p w14:paraId="4AACCC86" w14:textId="77777777" w:rsidR="00FC5FF2" w:rsidRDefault="00000000" w:rsidP="00861379">
            <w:pPr>
              <w:jc w:val="center"/>
            </w:pPr>
            <w:sdt>
              <w:sdtPr>
                <w:rPr>
                  <w:lang w:eastAsia="en-CA"/>
                </w:rPr>
                <w:id w:val="-1998259821"/>
                <w14:checkbox>
                  <w14:checked w14:val="0"/>
                  <w14:checkedState w14:val="0050" w14:font="Wingdings 2"/>
                  <w14:uncheckedState w14:val="0020" w14:font="Wingdings 2"/>
                </w14:checkbox>
              </w:sdtPr>
              <w:sdtContent>
                <w:r w:rsidR="00861379">
                  <w:rPr>
                    <w:lang w:eastAsia="en-CA"/>
                  </w:rPr>
                  <w:sym w:font="Wingdings 2" w:char="F020"/>
                </w:r>
              </w:sdtContent>
            </w:sdt>
          </w:p>
        </w:tc>
        <w:tc>
          <w:tcPr>
            <w:tcW w:w="0" w:type="auto"/>
            <w:tcBorders>
              <w:left w:val="nil"/>
            </w:tcBorders>
            <w:vAlign w:val="center"/>
          </w:tcPr>
          <w:p w14:paraId="622F124F" w14:textId="77777777" w:rsidR="00FC5FF2" w:rsidRDefault="00FC5FF2" w:rsidP="00861379">
            <w:pPr>
              <w:jc w:val="center"/>
            </w:pPr>
            <w:r>
              <w:t>Did not operate correctly</w:t>
            </w:r>
          </w:p>
        </w:tc>
        <w:tc>
          <w:tcPr>
            <w:tcW w:w="0" w:type="auto"/>
            <w:tcBorders>
              <w:right w:val="nil"/>
            </w:tcBorders>
            <w:vAlign w:val="center"/>
          </w:tcPr>
          <w:p w14:paraId="42DE548A" w14:textId="77777777" w:rsidR="00FC5FF2" w:rsidRDefault="00FC5FF2" w:rsidP="00194284">
            <w:pPr>
              <w:jc w:val="right"/>
            </w:pPr>
            <w:r>
              <w:t>N/A</w:t>
            </w:r>
          </w:p>
        </w:tc>
        <w:tc>
          <w:tcPr>
            <w:tcW w:w="0" w:type="auto"/>
            <w:tcBorders>
              <w:left w:val="nil"/>
              <w:right w:val="nil"/>
            </w:tcBorders>
            <w:shd w:val="clear" w:color="auto" w:fill="F2F2F2" w:themeFill="background1" w:themeFillShade="F2"/>
            <w:vAlign w:val="center"/>
          </w:tcPr>
          <w:p w14:paraId="665E04ED" w14:textId="77777777" w:rsidR="00FC5FF2" w:rsidRDefault="00000000" w:rsidP="00861379">
            <w:pPr>
              <w:jc w:val="center"/>
            </w:pPr>
            <w:sdt>
              <w:sdtPr>
                <w:rPr>
                  <w:lang w:eastAsia="en-CA"/>
                </w:rPr>
                <w:id w:val="-1418474321"/>
                <w14:checkbox>
                  <w14:checked w14:val="0"/>
                  <w14:checkedState w14:val="0050" w14:font="Wingdings 2"/>
                  <w14:uncheckedState w14:val="0020" w14:font="Wingdings 2"/>
                </w14:checkbox>
              </w:sdtPr>
              <w:sdtContent>
                <w:r w:rsidR="00861379">
                  <w:rPr>
                    <w:lang w:eastAsia="en-CA"/>
                  </w:rPr>
                  <w:sym w:font="Wingdings 2" w:char="F020"/>
                </w:r>
              </w:sdtContent>
            </w:sdt>
          </w:p>
        </w:tc>
        <w:tc>
          <w:tcPr>
            <w:tcW w:w="0" w:type="auto"/>
            <w:tcBorders>
              <w:left w:val="nil"/>
              <w:right w:val="nil"/>
            </w:tcBorders>
            <w:vAlign w:val="center"/>
          </w:tcPr>
          <w:p w14:paraId="3FEFED49" w14:textId="77777777" w:rsidR="00FC5FF2" w:rsidRDefault="00FC5FF2" w:rsidP="00194284">
            <w:r>
              <w:t>Not Applicable</w:t>
            </w:r>
          </w:p>
        </w:tc>
      </w:tr>
      <w:tr w:rsidR="00FC5FF2" w14:paraId="6407C8F9" w14:textId="77777777" w:rsidTr="000E036D">
        <w:tc>
          <w:tcPr>
            <w:tcW w:w="0" w:type="auto"/>
            <w:gridSpan w:val="2"/>
            <w:tcBorders>
              <w:top w:val="nil"/>
              <w:left w:val="nil"/>
            </w:tcBorders>
            <w:vAlign w:val="center"/>
          </w:tcPr>
          <w:p w14:paraId="23938C68" w14:textId="77777777" w:rsidR="00FC5FF2" w:rsidRDefault="00861379" w:rsidP="00861379">
            <w:pPr>
              <w:jc w:val="center"/>
            </w:pPr>
            <w:r>
              <w:t>Operated Correctly</w:t>
            </w:r>
          </w:p>
        </w:tc>
        <w:tc>
          <w:tcPr>
            <w:tcW w:w="0" w:type="auto"/>
            <w:gridSpan w:val="3"/>
            <w:vAlign w:val="center"/>
          </w:tcPr>
          <w:p w14:paraId="6E7E2F72" w14:textId="77777777" w:rsidR="00FC5FF2" w:rsidRDefault="00861379" w:rsidP="00861379">
            <w:pPr>
              <w:jc w:val="center"/>
            </w:pPr>
            <w:r>
              <w:t>(Refer to Deficiencies, 20.2)</w:t>
            </w:r>
          </w:p>
        </w:tc>
        <w:tc>
          <w:tcPr>
            <w:tcW w:w="0" w:type="auto"/>
            <w:gridSpan w:val="3"/>
            <w:tcBorders>
              <w:right w:val="nil"/>
            </w:tcBorders>
            <w:vAlign w:val="center"/>
          </w:tcPr>
          <w:p w14:paraId="79EF150F" w14:textId="77777777" w:rsidR="00FC5FF2" w:rsidRDefault="00861379" w:rsidP="00861379">
            <w:pPr>
              <w:jc w:val="center"/>
            </w:pPr>
            <w:r>
              <w:t>Function or feature not provided on this fire alarm system</w:t>
            </w:r>
          </w:p>
        </w:tc>
      </w:tr>
    </w:tbl>
    <w:p w14:paraId="6A2D5136" w14:textId="77777777" w:rsidR="0031098F" w:rsidRDefault="0031098F" w:rsidP="0031098F">
      <w:pPr>
        <w:pStyle w:val="Heading2"/>
        <w:numPr>
          <w:ilvl w:val="0"/>
          <w:numId w:val="0"/>
        </w:numPr>
        <w:ind w:left="1134" w:hanging="1134"/>
      </w:pPr>
    </w:p>
    <w:p w14:paraId="5CD7E576" w14:textId="77777777" w:rsidR="000A2A5C" w:rsidRPr="000A2A5C" w:rsidRDefault="000A2A5C" w:rsidP="000A2A5C"/>
    <w:p w14:paraId="54B83CED" w14:textId="75BEC68A" w:rsidR="0031098F" w:rsidRDefault="000A2A5C" w:rsidP="000A2A5C">
      <w:pPr>
        <w:pStyle w:val="Heading1"/>
        <w:numPr>
          <w:ilvl w:val="0"/>
          <w:numId w:val="37"/>
        </w:numPr>
        <w:ind w:left="1134" w:hanging="1134"/>
      </w:pPr>
      <w:r>
        <w:t>Control Unit or Transponder Test Record</w:t>
      </w:r>
      <w:r>
        <w:t xml:space="preserve"> (</w:t>
      </w:r>
      <w:r w:rsidR="00D2445D">
        <w:t>2</w:t>
      </w:r>
      <w:r>
        <w:t>)</w:t>
      </w:r>
    </w:p>
    <w:tbl>
      <w:tblPr>
        <w:tblStyle w:val="TableGrid"/>
        <w:tblW w:w="0" w:type="auto"/>
        <w:tblLook w:val="04A0" w:firstRow="1" w:lastRow="0" w:firstColumn="1" w:lastColumn="0" w:noHBand="0" w:noVBand="1"/>
      </w:tblPr>
      <w:tblGrid>
        <w:gridCol w:w="919"/>
        <w:gridCol w:w="700"/>
        <w:gridCol w:w="428"/>
        <w:gridCol w:w="396"/>
        <w:gridCol w:w="2058"/>
        <w:gridCol w:w="1029"/>
        <w:gridCol w:w="805"/>
        <w:gridCol w:w="2628"/>
      </w:tblGrid>
      <w:tr w:rsidR="000A2A5C" w:rsidRPr="000A2A5C" w14:paraId="002EE97C" w14:textId="77777777" w:rsidTr="000A2A5C">
        <w:tc>
          <w:tcPr>
            <w:tcW w:w="0" w:type="auto"/>
            <w:tcBorders>
              <w:top w:val="single" w:sz="4" w:space="0" w:color="auto"/>
              <w:left w:val="nil"/>
              <w:bottom w:val="nil"/>
              <w:right w:val="nil"/>
            </w:tcBorders>
            <w:vAlign w:val="center"/>
            <w:hideMark/>
          </w:tcPr>
          <w:p w14:paraId="74BD3859" w14:textId="77777777" w:rsidR="000A2A5C" w:rsidRPr="000A2A5C" w:rsidRDefault="000A2A5C" w:rsidP="000A2A5C">
            <w:r w:rsidRPr="000A2A5C">
              <w:t>Yes</w:t>
            </w:r>
          </w:p>
        </w:tc>
        <w:tc>
          <w:tcPr>
            <w:tcW w:w="0" w:type="auto"/>
            <w:tcBorders>
              <w:top w:val="single" w:sz="4" w:space="0" w:color="auto"/>
              <w:left w:val="nil"/>
              <w:bottom w:val="nil"/>
              <w:right w:val="single" w:sz="4" w:space="0" w:color="auto"/>
            </w:tcBorders>
            <w:shd w:val="clear" w:color="auto" w:fill="F2F2F2" w:themeFill="background1" w:themeFillShade="F2"/>
            <w:vAlign w:val="center"/>
            <w:hideMark/>
          </w:tcPr>
          <w:p w14:paraId="1A279583" w14:textId="77777777" w:rsidR="000A2A5C" w:rsidRPr="000A2A5C" w:rsidRDefault="000A2A5C" w:rsidP="000A2A5C">
            <w:sdt>
              <w:sdtPr>
                <w:id w:val="263505312"/>
                <w14:checkbox>
                  <w14:checked w14:val="1"/>
                  <w14:checkedState w14:val="0050" w14:font="Wingdings 2"/>
                  <w14:uncheckedState w14:val="0020" w14:font="Wingdings 2"/>
                </w14:checkbox>
              </w:sdtPr>
              <w:sdtContent>
                <w:r w:rsidRPr="000A2A5C">
                  <w:sym w:font="Wingdings 2" w:char="F050"/>
                </w:r>
              </w:sdtContent>
            </w:sdt>
          </w:p>
        </w:tc>
        <w:tc>
          <w:tcPr>
            <w:tcW w:w="0" w:type="auto"/>
            <w:tcBorders>
              <w:top w:val="single" w:sz="4" w:space="0" w:color="auto"/>
              <w:left w:val="single" w:sz="4" w:space="0" w:color="auto"/>
              <w:bottom w:val="single" w:sz="4" w:space="0" w:color="auto"/>
              <w:right w:val="nil"/>
            </w:tcBorders>
            <w:vAlign w:val="center"/>
            <w:hideMark/>
          </w:tcPr>
          <w:p w14:paraId="7B9F7AB5" w14:textId="77777777" w:rsidR="000A2A5C" w:rsidRPr="000A2A5C" w:rsidRDefault="000A2A5C" w:rsidP="000A2A5C">
            <w:r w:rsidRPr="000A2A5C">
              <w:t>No</w:t>
            </w:r>
          </w:p>
        </w:tc>
        <w:tc>
          <w:tcPr>
            <w:tcW w:w="0" w:type="auto"/>
            <w:tcBorders>
              <w:top w:val="single" w:sz="4" w:space="0" w:color="auto"/>
              <w:left w:val="nil"/>
              <w:bottom w:val="single" w:sz="4" w:space="0" w:color="auto"/>
              <w:right w:val="nil"/>
            </w:tcBorders>
            <w:shd w:val="clear" w:color="auto" w:fill="F2F2F2" w:themeFill="background1" w:themeFillShade="F2"/>
            <w:vAlign w:val="center"/>
            <w:hideMark/>
          </w:tcPr>
          <w:p w14:paraId="303373D5" w14:textId="77777777" w:rsidR="000A2A5C" w:rsidRPr="000A2A5C" w:rsidRDefault="000A2A5C" w:rsidP="000A2A5C">
            <w:sdt>
              <w:sdtPr>
                <w:id w:val="-40837842"/>
                <w14:checkbox>
                  <w14:checked w14:val="0"/>
                  <w14:checkedState w14:val="0050" w14:font="Wingdings 2"/>
                  <w14:uncheckedState w14:val="0020" w14:font="Wingdings 2"/>
                </w14:checkbox>
              </w:sdtPr>
              <w:sdtContent>
                <w:r w:rsidRPr="000A2A5C">
                  <w:sym w:font="Wingdings 2" w:char="F020"/>
                </w:r>
              </w:sdtContent>
            </w:sdt>
          </w:p>
        </w:tc>
        <w:tc>
          <w:tcPr>
            <w:tcW w:w="0" w:type="auto"/>
            <w:tcBorders>
              <w:top w:val="single" w:sz="4" w:space="0" w:color="auto"/>
              <w:left w:val="nil"/>
              <w:bottom w:val="single" w:sz="4" w:space="0" w:color="auto"/>
              <w:right w:val="single" w:sz="4" w:space="0" w:color="auto"/>
            </w:tcBorders>
            <w:vAlign w:val="center"/>
            <w:hideMark/>
          </w:tcPr>
          <w:p w14:paraId="40EF7271" w14:textId="77777777" w:rsidR="000A2A5C" w:rsidRPr="000A2A5C" w:rsidRDefault="000A2A5C" w:rsidP="000A2A5C">
            <w:r w:rsidRPr="000A2A5C">
              <w:t>Did not operate correctly</w:t>
            </w:r>
          </w:p>
        </w:tc>
        <w:tc>
          <w:tcPr>
            <w:tcW w:w="0" w:type="auto"/>
            <w:tcBorders>
              <w:top w:val="single" w:sz="4" w:space="0" w:color="auto"/>
              <w:left w:val="single" w:sz="4" w:space="0" w:color="auto"/>
              <w:bottom w:val="single" w:sz="4" w:space="0" w:color="auto"/>
              <w:right w:val="nil"/>
            </w:tcBorders>
            <w:vAlign w:val="center"/>
            <w:hideMark/>
          </w:tcPr>
          <w:p w14:paraId="3D063E81" w14:textId="77777777" w:rsidR="000A2A5C" w:rsidRPr="000A2A5C" w:rsidRDefault="000A2A5C" w:rsidP="000A2A5C">
            <w:r w:rsidRPr="000A2A5C">
              <w:t>N/A</w:t>
            </w:r>
          </w:p>
        </w:tc>
        <w:tc>
          <w:tcPr>
            <w:tcW w:w="0" w:type="auto"/>
            <w:tcBorders>
              <w:top w:val="single" w:sz="4" w:space="0" w:color="auto"/>
              <w:left w:val="nil"/>
              <w:bottom w:val="single" w:sz="4" w:space="0" w:color="auto"/>
              <w:right w:val="nil"/>
            </w:tcBorders>
            <w:shd w:val="clear" w:color="auto" w:fill="F2F2F2" w:themeFill="background1" w:themeFillShade="F2"/>
            <w:vAlign w:val="center"/>
            <w:hideMark/>
          </w:tcPr>
          <w:p w14:paraId="3398B275" w14:textId="77777777" w:rsidR="000A2A5C" w:rsidRPr="000A2A5C" w:rsidRDefault="000A2A5C" w:rsidP="000A2A5C">
            <w:sdt>
              <w:sdtPr>
                <w:id w:val="-1716882609"/>
                <w14:checkbox>
                  <w14:checked w14:val="0"/>
                  <w14:checkedState w14:val="0050" w14:font="Wingdings 2"/>
                  <w14:uncheckedState w14:val="0020" w14:font="Wingdings 2"/>
                </w14:checkbox>
              </w:sdtPr>
              <w:sdtContent>
                <w:r w:rsidRPr="000A2A5C">
                  <w:sym w:font="Wingdings 2" w:char="F020"/>
                </w:r>
              </w:sdtContent>
            </w:sdt>
          </w:p>
        </w:tc>
        <w:tc>
          <w:tcPr>
            <w:tcW w:w="0" w:type="auto"/>
            <w:tcBorders>
              <w:top w:val="single" w:sz="4" w:space="0" w:color="auto"/>
              <w:left w:val="nil"/>
              <w:bottom w:val="single" w:sz="4" w:space="0" w:color="auto"/>
              <w:right w:val="nil"/>
            </w:tcBorders>
            <w:vAlign w:val="center"/>
            <w:hideMark/>
          </w:tcPr>
          <w:p w14:paraId="0402F2F2" w14:textId="77777777" w:rsidR="000A2A5C" w:rsidRPr="000A2A5C" w:rsidRDefault="000A2A5C" w:rsidP="000A2A5C">
            <w:r w:rsidRPr="000A2A5C">
              <w:t>Not Applicable</w:t>
            </w:r>
          </w:p>
        </w:tc>
      </w:tr>
      <w:tr w:rsidR="000A2A5C" w:rsidRPr="000A2A5C" w14:paraId="2FCC505C" w14:textId="77777777" w:rsidTr="000A2A5C">
        <w:tc>
          <w:tcPr>
            <w:tcW w:w="0" w:type="auto"/>
            <w:gridSpan w:val="2"/>
            <w:tcBorders>
              <w:top w:val="nil"/>
              <w:left w:val="nil"/>
              <w:bottom w:val="single" w:sz="4" w:space="0" w:color="auto"/>
              <w:right w:val="single" w:sz="4" w:space="0" w:color="auto"/>
            </w:tcBorders>
            <w:vAlign w:val="center"/>
            <w:hideMark/>
          </w:tcPr>
          <w:p w14:paraId="22BFFD09" w14:textId="77777777" w:rsidR="000A2A5C" w:rsidRPr="000A2A5C" w:rsidRDefault="000A2A5C" w:rsidP="000A2A5C">
            <w:r w:rsidRPr="000A2A5C">
              <w:t>Operated Correctly</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A5B0495" w14:textId="77777777" w:rsidR="000A2A5C" w:rsidRPr="000A2A5C" w:rsidRDefault="000A2A5C" w:rsidP="000A2A5C">
            <w:r w:rsidRPr="000A2A5C">
              <w:t>(Refer to Deficiencies, 20.2)</w:t>
            </w:r>
          </w:p>
        </w:tc>
        <w:tc>
          <w:tcPr>
            <w:tcW w:w="0" w:type="auto"/>
            <w:gridSpan w:val="3"/>
            <w:tcBorders>
              <w:top w:val="single" w:sz="4" w:space="0" w:color="auto"/>
              <w:left w:val="single" w:sz="4" w:space="0" w:color="auto"/>
              <w:bottom w:val="single" w:sz="4" w:space="0" w:color="auto"/>
              <w:right w:val="nil"/>
            </w:tcBorders>
            <w:vAlign w:val="center"/>
            <w:hideMark/>
          </w:tcPr>
          <w:p w14:paraId="50CBA6D6" w14:textId="77777777" w:rsidR="000A2A5C" w:rsidRPr="000A2A5C" w:rsidRDefault="000A2A5C" w:rsidP="000A2A5C">
            <w:r w:rsidRPr="000A2A5C">
              <w:t>Function or feature not provided on this fire alarm system</w:t>
            </w:r>
          </w:p>
        </w:tc>
      </w:tr>
    </w:tbl>
    <w:p w14:paraId="4760EF6C" w14:textId="77777777" w:rsidR="000A2A5C" w:rsidRDefault="000A2A5C" w:rsidP="0031098F"/>
    <w:p w14:paraId="3DF9CA00" w14:textId="0F323BCA" w:rsidR="0031098F" w:rsidRDefault="0031098F" w:rsidP="0031098F"/>
    <w:p w14:paraId="152C805D" w14:textId="77777777" w:rsidR="0031098F" w:rsidRDefault="0031098F">
      <w:pPr>
        <w:spacing w:after="200" w:line="276" w:lineRule="auto"/>
      </w:pPr>
      <w:r>
        <w:br w:type="page"/>
      </w:r>
    </w:p>
    <w:p w14:paraId="19B5E149" w14:textId="5EAB3C18" w:rsidR="00FC5FF2" w:rsidRDefault="00861379" w:rsidP="00194284">
      <w:pPr>
        <w:pStyle w:val="Heading2"/>
      </w:pPr>
      <w:r>
        <w:lastRenderedPageBreak/>
        <w:t>Control Unit or Transponder Inspection</w:t>
      </w:r>
    </w:p>
    <w:p w14:paraId="7190656A" w14:textId="77777777" w:rsidR="00861379" w:rsidRDefault="00861379" w:rsidP="00861379">
      <w:r>
        <w:t>NOTE 1: See 8.2</w:t>
      </w:r>
    </w:p>
    <w:p w14:paraId="4B8F80AE" w14:textId="77777777" w:rsidR="00861379" w:rsidRDefault="00861379" w:rsidP="00861379">
      <w:r>
        <w:t xml:space="preserve">NOTE 2: Complete section for each </w:t>
      </w:r>
      <w:r>
        <w:rPr>
          <w:i/>
          <w:iCs/>
        </w:rPr>
        <w:t>control unit</w:t>
      </w:r>
      <w:r>
        <w:t xml:space="preserve"> or </w:t>
      </w:r>
      <w:r>
        <w:rPr>
          <w:i/>
          <w:iCs/>
        </w:rPr>
        <w:t>transponder.</w:t>
      </w:r>
    </w:p>
    <w:tbl>
      <w:tblPr>
        <w:tblStyle w:val="TableGrid"/>
        <w:tblW w:w="0" w:type="auto"/>
        <w:tblLook w:val="04A0" w:firstRow="1" w:lastRow="0" w:firstColumn="1" w:lastColumn="0" w:noHBand="0" w:noVBand="1"/>
      </w:tblPr>
      <w:tblGrid>
        <w:gridCol w:w="569"/>
        <w:gridCol w:w="2349"/>
        <w:gridCol w:w="402"/>
        <w:gridCol w:w="3917"/>
        <w:gridCol w:w="533"/>
        <w:gridCol w:w="177"/>
        <w:gridCol w:w="177"/>
        <w:gridCol w:w="428"/>
        <w:gridCol w:w="519"/>
        <w:gridCol w:w="506"/>
        <w:gridCol w:w="1223"/>
      </w:tblGrid>
      <w:tr w:rsidR="00336109" w14:paraId="6AF2248A" w14:textId="77777777" w:rsidTr="00336109">
        <w:tc>
          <w:tcPr>
            <w:tcW w:w="2977" w:type="dxa"/>
            <w:gridSpan w:val="2"/>
            <w:tcBorders>
              <w:left w:val="nil"/>
              <w:right w:val="nil"/>
            </w:tcBorders>
          </w:tcPr>
          <w:p w14:paraId="5B485FB6" w14:textId="77777777" w:rsidR="00B36AD1" w:rsidRPr="00B36AD1" w:rsidRDefault="00B36AD1" w:rsidP="00B36AD1">
            <w:r>
              <w:rPr>
                <w:i/>
                <w:iCs/>
              </w:rPr>
              <w:t xml:space="preserve">Control unit </w:t>
            </w:r>
            <w:r>
              <w:t xml:space="preserve">or </w:t>
            </w:r>
            <w:r>
              <w:rPr>
                <w:i/>
                <w:iCs/>
              </w:rPr>
              <w:t>transponder</w:t>
            </w:r>
            <w:r>
              <w:t xml:space="preserve"> location:</w:t>
            </w:r>
          </w:p>
        </w:tc>
        <w:tc>
          <w:tcPr>
            <w:tcW w:w="7823" w:type="dxa"/>
            <w:gridSpan w:val="9"/>
            <w:tcBorders>
              <w:left w:val="nil"/>
              <w:right w:val="nil"/>
            </w:tcBorders>
            <w:shd w:val="clear" w:color="auto" w:fill="F2F2F2" w:themeFill="background1" w:themeFillShade="F2"/>
          </w:tcPr>
          <w:p w14:paraId="028CB46B" w14:textId="644A506A" w:rsidR="00B36AD1" w:rsidRDefault="00000000" w:rsidP="00B36AD1">
            <w:sdt>
              <w:sdtPr>
                <w:rPr>
                  <w:lang w:eastAsia="en-CA"/>
                </w:rPr>
                <w:id w:val="-1938056829"/>
                <w:placeholder>
                  <w:docPart w:val="8E9554770AEF494F92472B42289EE954"/>
                </w:placeholder>
              </w:sdtPr>
              <w:sdtContent>
                <w:r w:rsidR="00B36AD1" w:rsidRPr="00814B85">
                  <w:rPr>
                    <w:lang w:eastAsia="en-CA"/>
                  </w:rPr>
                  <w:t xml:space="preserve"> </w:t>
                </w:r>
                <w:r w:rsidR="00095F23">
                  <w:rPr>
                    <w:lang w:eastAsia="en-CA"/>
                  </w:rPr>
                  <w:t>Electrical Room 5</w:t>
                </w:r>
              </w:sdtContent>
            </w:sdt>
          </w:p>
        </w:tc>
      </w:tr>
      <w:tr w:rsidR="00336109" w14:paraId="27AF48DD" w14:textId="77777777" w:rsidTr="00336109">
        <w:tc>
          <w:tcPr>
            <w:tcW w:w="3371" w:type="dxa"/>
            <w:gridSpan w:val="3"/>
            <w:tcBorders>
              <w:left w:val="nil"/>
              <w:right w:val="nil"/>
            </w:tcBorders>
          </w:tcPr>
          <w:p w14:paraId="6670C0C3" w14:textId="77777777" w:rsidR="00B36AD1" w:rsidRPr="00B36AD1" w:rsidRDefault="00B36AD1" w:rsidP="00B36AD1">
            <w:r>
              <w:rPr>
                <w:i/>
                <w:iCs/>
              </w:rPr>
              <w:t>Control unit</w:t>
            </w:r>
            <w:r>
              <w:t xml:space="preserve"> or </w:t>
            </w:r>
            <w:r>
              <w:rPr>
                <w:i/>
                <w:iCs/>
              </w:rPr>
              <w:t>transponder</w:t>
            </w:r>
            <w:r>
              <w:t xml:space="preserve"> identification:</w:t>
            </w:r>
          </w:p>
        </w:tc>
        <w:tc>
          <w:tcPr>
            <w:tcW w:w="7429" w:type="dxa"/>
            <w:gridSpan w:val="8"/>
            <w:tcBorders>
              <w:left w:val="nil"/>
              <w:right w:val="nil"/>
            </w:tcBorders>
            <w:shd w:val="clear" w:color="auto" w:fill="F2F2F2" w:themeFill="background1" w:themeFillShade="F2"/>
          </w:tcPr>
          <w:p w14:paraId="0E9FE8B6" w14:textId="4EA108AD" w:rsidR="00B36AD1" w:rsidRDefault="00000000" w:rsidP="00B36AD1">
            <w:sdt>
              <w:sdtPr>
                <w:rPr>
                  <w:lang w:eastAsia="en-CA"/>
                </w:rPr>
                <w:id w:val="-928343502"/>
                <w:placeholder>
                  <w:docPart w:val="D59A9217B3924924A7987CA6B2E21846"/>
                </w:placeholder>
              </w:sdtPr>
              <w:sdtContent>
                <w:r w:rsidR="00B36AD1" w:rsidRPr="00814B85">
                  <w:rPr>
                    <w:lang w:eastAsia="en-CA"/>
                  </w:rPr>
                  <w:t xml:space="preserve"> </w:t>
                </w:r>
                <w:r w:rsidR="00095F23">
                  <w:rPr>
                    <w:lang w:eastAsia="en-CA"/>
                  </w:rPr>
                  <w:t>Main FACP</w:t>
                </w:r>
              </w:sdtContent>
            </w:sdt>
          </w:p>
        </w:tc>
      </w:tr>
      <w:tr w:rsidR="00336109" w14:paraId="6C00E9CA" w14:textId="77777777" w:rsidTr="00336109">
        <w:tc>
          <w:tcPr>
            <w:tcW w:w="569" w:type="dxa"/>
            <w:tcBorders>
              <w:left w:val="nil"/>
            </w:tcBorders>
            <w:vAlign w:val="center"/>
          </w:tcPr>
          <w:p w14:paraId="0A8B0959" w14:textId="77777777" w:rsidR="00B36AD1" w:rsidRDefault="00B36AD1" w:rsidP="00336109">
            <w:r>
              <w:t>A</w:t>
            </w:r>
          </w:p>
        </w:tc>
        <w:tc>
          <w:tcPr>
            <w:tcW w:w="6658" w:type="dxa"/>
            <w:gridSpan w:val="3"/>
          </w:tcPr>
          <w:p w14:paraId="12F2649D" w14:textId="77777777" w:rsidR="00B36AD1" w:rsidRPr="00B36AD1" w:rsidRDefault="00B36AD1" w:rsidP="00B36AD1">
            <w:r>
              <w:rPr>
                <w:i/>
                <w:iCs/>
              </w:rPr>
              <w:t>Input circuit</w:t>
            </w:r>
            <w:r>
              <w:t xml:space="preserve"> designations correctly identified in relation to connected </w:t>
            </w:r>
            <w:r>
              <w:rPr>
                <w:i/>
                <w:iCs/>
              </w:rPr>
              <w:t>field devices</w:t>
            </w:r>
            <w:r>
              <w:t>.</w:t>
            </w:r>
          </w:p>
        </w:tc>
        <w:tc>
          <w:tcPr>
            <w:tcW w:w="0" w:type="auto"/>
            <w:tcBorders>
              <w:right w:val="nil"/>
            </w:tcBorders>
            <w:vAlign w:val="center"/>
          </w:tcPr>
          <w:p w14:paraId="780AA73C" w14:textId="77777777" w:rsidR="00B36AD1" w:rsidRDefault="00B36AD1" w:rsidP="00B36AD1">
            <w:r>
              <w:t>Yes</w:t>
            </w:r>
          </w:p>
        </w:tc>
        <w:tc>
          <w:tcPr>
            <w:tcW w:w="0" w:type="auto"/>
            <w:gridSpan w:val="2"/>
            <w:tcBorders>
              <w:left w:val="nil"/>
            </w:tcBorders>
            <w:shd w:val="clear" w:color="auto" w:fill="F2F2F2" w:themeFill="background1" w:themeFillShade="F2"/>
            <w:vAlign w:val="center"/>
          </w:tcPr>
          <w:p w14:paraId="4BBE9E95" w14:textId="53E3C5FC" w:rsidR="00B36AD1" w:rsidRDefault="00000000" w:rsidP="00B36AD1">
            <w:sdt>
              <w:sdtPr>
                <w:rPr>
                  <w:lang w:eastAsia="en-CA"/>
                </w:rPr>
                <w:id w:val="-1078747296"/>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6AD6A8A5" w14:textId="77777777" w:rsidR="00B36AD1" w:rsidRDefault="00B36AD1" w:rsidP="00B36AD1">
            <w:r>
              <w:t>No</w:t>
            </w:r>
          </w:p>
        </w:tc>
        <w:tc>
          <w:tcPr>
            <w:tcW w:w="0" w:type="auto"/>
            <w:tcBorders>
              <w:left w:val="nil"/>
            </w:tcBorders>
            <w:shd w:val="clear" w:color="auto" w:fill="F2F2F2" w:themeFill="background1" w:themeFillShade="F2"/>
            <w:vAlign w:val="center"/>
          </w:tcPr>
          <w:p w14:paraId="4810BF12" w14:textId="77777777" w:rsidR="00B36AD1" w:rsidRDefault="00000000" w:rsidP="00B36AD1">
            <w:sdt>
              <w:sdtPr>
                <w:rPr>
                  <w:lang w:eastAsia="en-CA"/>
                </w:rPr>
                <w:id w:val="-2102094430"/>
                <w14:checkbox>
                  <w14:checked w14:val="0"/>
                  <w14:checkedState w14:val="0050" w14:font="Wingdings 2"/>
                  <w14:uncheckedState w14:val="0020" w14:font="Wingdings 2"/>
                </w14:checkbox>
              </w:sdtPr>
              <w:sdtContent>
                <w:r w:rsidR="00B36AD1">
                  <w:rPr>
                    <w:lang w:eastAsia="en-CA"/>
                  </w:rPr>
                  <w:sym w:font="Wingdings 2" w:char="F020"/>
                </w:r>
              </w:sdtContent>
            </w:sdt>
          </w:p>
        </w:tc>
        <w:tc>
          <w:tcPr>
            <w:tcW w:w="0" w:type="auto"/>
            <w:tcBorders>
              <w:right w:val="nil"/>
            </w:tcBorders>
            <w:vAlign w:val="center"/>
          </w:tcPr>
          <w:p w14:paraId="457EFC91" w14:textId="77777777" w:rsidR="00B36AD1" w:rsidRDefault="00B36AD1" w:rsidP="00B36AD1">
            <w:r>
              <w:t>N/A</w:t>
            </w:r>
          </w:p>
        </w:tc>
        <w:tc>
          <w:tcPr>
            <w:tcW w:w="1191" w:type="dxa"/>
            <w:tcBorders>
              <w:left w:val="nil"/>
              <w:right w:val="nil"/>
            </w:tcBorders>
            <w:shd w:val="clear" w:color="auto" w:fill="F2F2F2" w:themeFill="background1" w:themeFillShade="F2"/>
            <w:vAlign w:val="center"/>
          </w:tcPr>
          <w:p w14:paraId="33AC1726" w14:textId="77777777" w:rsidR="00B36AD1" w:rsidRDefault="00000000" w:rsidP="00B36AD1">
            <w:sdt>
              <w:sdtPr>
                <w:rPr>
                  <w:lang w:eastAsia="en-CA"/>
                </w:rPr>
                <w:id w:val="-1019311738"/>
                <w14:checkbox>
                  <w14:checked w14:val="0"/>
                  <w14:checkedState w14:val="0050" w14:font="Wingdings 2"/>
                  <w14:uncheckedState w14:val="0020" w14:font="Wingdings 2"/>
                </w14:checkbox>
              </w:sdtPr>
              <w:sdtContent>
                <w:r w:rsidR="00B36AD1">
                  <w:rPr>
                    <w:lang w:eastAsia="en-CA"/>
                  </w:rPr>
                  <w:sym w:font="Wingdings 2" w:char="F020"/>
                </w:r>
              </w:sdtContent>
            </w:sdt>
          </w:p>
        </w:tc>
      </w:tr>
      <w:tr w:rsidR="00336109" w14:paraId="727F173B" w14:textId="77777777" w:rsidTr="00336109">
        <w:tc>
          <w:tcPr>
            <w:tcW w:w="569" w:type="dxa"/>
            <w:tcBorders>
              <w:left w:val="nil"/>
            </w:tcBorders>
            <w:vAlign w:val="center"/>
          </w:tcPr>
          <w:p w14:paraId="7A15D42E" w14:textId="77777777" w:rsidR="00B36AD1" w:rsidRDefault="00B36AD1" w:rsidP="00336109">
            <w:r>
              <w:t>B</w:t>
            </w:r>
          </w:p>
        </w:tc>
        <w:tc>
          <w:tcPr>
            <w:tcW w:w="6658" w:type="dxa"/>
            <w:gridSpan w:val="3"/>
          </w:tcPr>
          <w:p w14:paraId="3279D4D5" w14:textId="77777777" w:rsidR="00B36AD1" w:rsidRPr="00B36AD1" w:rsidRDefault="00B36AD1" w:rsidP="00B36AD1">
            <w:r>
              <w:rPr>
                <w:i/>
                <w:iCs/>
              </w:rPr>
              <w:t xml:space="preserve">Output </w:t>
            </w:r>
            <w:r>
              <w:t xml:space="preserve">circuit designations correctly identified in relation to </w:t>
            </w:r>
            <w:r>
              <w:rPr>
                <w:i/>
                <w:iCs/>
              </w:rPr>
              <w:t>field devices.</w:t>
            </w:r>
          </w:p>
        </w:tc>
        <w:tc>
          <w:tcPr>
            <w:tcW w:w="0" w:type="auto"/>
            <w:tcBorders>
              <w:right w:val="nil"/>
            </w:tcBorders>
            <w:vAlign w:val="center"/>
          </w:tcPr>
          <w:p w14:paraId="06E6CD6B" w14:textId="77777777" w:rsidR="00B36AD1" w:rsidRDefault="00B36AD1" w:rsidP="00B36AD1">
            <w:r>
              <w:t>Yes</w:t>
            </w:r>
          </w:p>
        </w:tc>
        <w:tc>
          <w:tcPr>
            <w:tcW w:w="0" w:type="auto"/>
            <w:gridSpan w:val="2"/>
            <w:tcBorders>
              <w:left w:val="nil"/>
            </w:tcBorders>
            <w:shd w:val="clear" w:color="auto" w:fill="F2F2F2" w:themeFill="background1" w:themeFillShade="F2"/>
            <w:vAlign w:val="center"/>
          </w:tcPr>
          <w:p w14:paraId="5F6333C6" w14:textId="016999C3" w:rsidR="00B36AD1" w:rsidRDefault="00000000" w:rsidP="00B36AD1">
            <w:pPr>
              <w:rPr>
                <w:lang w:eastAsia="en-CA"/>
              </w:rPr>
            </w:pPr>
            <w:sdt>
              <w:sdtPr>
                <w:rPr>
                  <w:lang w:eastAsia="en-CA"/>
                </w:rPr>
                <w:id w:val="-686760227"/>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7BC60BB7" w14:textId="77777777" w:rsidR="00B36AD1" w:rsidRDefault="00B36AD1" w:rsidP="00B36AD1">
            <w:r>
              <w:t>No</w:t>
            </w:r>
          </w:p>
        </w:tc>
        <w:tc>
          <w:tcPr>
            <w:tcW w:w="0" w:type="auto"/>
            <w:tcBorders>
              <w:left w:val="nil"/>
            </w:tcBorders>
            <w:shd w:val="clear" w:color="auto" w:fill="F2F2F2" w:themeFill="background1" w:themeFillShade="F2"/>
            <w:vAlign w:val="center"/>
          </w:tcPr>
          <w:p w14:paraId="77BC750C" w14:textId="77777777" w:rsidR="00B36AD1" w:rsidRDefault="00000000" w:rsidP="00B36AD1">
            <w:pPr>
              <w:rPr>
                <w:lang w:eastAsia="en-CA"/>
              </w:rPr>
            </w:pPr>
            <w:sdt>
              <w:sdtPr>
                <w:rPr>
                  <w:lang w:eastAsia="en-CA"/>
                </w:rPr>
                <w:id w:val="1006636146"/>
                <w14:checkbox>
                  <w14:checked w14:val="0"/>
                  <w14:checkedState w14:val="0050" w14:font="Wingdings 2"/>
                  <w14:uncheckedState w14:val="0020" w14:font="Wingdings 2"/>
                </w14:checkbox>
              </w:sdtPr>
              <w:sdtContent>
                <w:r w:rsidR="00B36AD1">
                  <w:rPr>
                    <w:lang w:eastAsia="en-CA"/>
                  </w:rPr>
                  <w:sym w:font="Wingdings 2" w:char="F020"/>
                </w:r>
              </w:sdtContent>
            </w:sdt>
          </w:p>
        </w:tc>
        <w:tc>
          <w:tcPr>
            <w:tcW w:w="0" w:type="auto"/>
            <w:tcBorders>
              <w:right w:val="nil"/>
            </w:tcBorders>
            <w:vAlign w:val="center"/>
          </w:tcPr>
          <w:p w14:paraId="13E33A15" w14:textId="77777777" w:rsidR="00B36AD1" w:rsidRDefault="00B36AD1" w:rsidP="00B36AD1">
            <w:r>
              <w:t>N/A</w:t>
            </w:r>
          </w:p>
        </w:tc>
        <w:tc>
          <w:tcPr>
            <w:tcW w:w="1191" w:type="dxa"/>
            <w:tcBorders>
              <w:left w:val="nil"/>
              <w:right w:val="nil"/>
            </w:tcBorders>
            <w:shd w:val="clear" w:color="auto" w:fill="F2F2F2" w:themeFill="background1" w:themeFillShade="F2"/>
            <w:vAlign w:val="center"/>
          </w:tcPr>
          <w:p w14:paraId="0F3800B0" w14:textId="77777777" w:rsidR="00B36AD1" w:rsidRDefault="00000000" w:rsidP="00B36AD1">
            <w:pPr>
              <w:rPr>
                <w:lang w:eastAsia="en-CA"/>
              </w:rPr>
            </w:pPr>
            <w:sdt>
              <w:sdtPr>
                <w:rPr>
                  <w:lang w:eastAsia="en-CA"/>
                </w:rPr>
                <w:id w:val="-1344473271"/>
                <w14:checkbox>
                  <w14:checked w14:val="0"/>
                  <w14:checkedState w14:val="0050" w14:font="Wingdings 2"/>
                  <w14:uncheckedState w14:val="0020" w14:font="Wingdings 2"/>
                </w14:checkbox>
              </w:sdtPr>
              <w:sdtContent>
                <w:r w:rsidR="00B36AD1">
                  <w:rPr>
                    <w:lang w:eastAsia="en-CA"/>
                  </w:rPr>
                  <w:sym w:font="Wingdings 2" w:char="F020"/>
                </w:r>
              </w:sdtContent>
            </w:sdt>
          </w:p>
        </w:tc>
      </w:tr>
      <w:tr w:rsidR="00336109" w14:paraId="7F39FFF8" w14:textId="77777777" w:rsidTr="00336109">
        <w:tc>
          <w:tcPr>
            <w:tcW w:w="569" w:type="dxa"/>
            <w:tcBorders>
              <w:left w:val="nil"/>
            </w:tcBorders>
            <w:vAlign w:val="center"/>
          </w:tcPr>
          <w:p w14:paraId="10AB3496" w14:textId="77777777" w:rsidR="00B36AD1" w:rsidRDefault="00B36AD1" w:rsidP="00336109">
            <w:r>
              <w:t>C</w:t>
            </w:r>
          </w:p>
        </w:tc>
        <w:tc>
          <w:tcPr>
            <w:tcW w:w="6658" w:type="dxa"/>
            <w:gridSpan w:val="3"/>
          </w:tcPr>
          <w:p w14:paraId="130D259A" w14:textId="77777777" w:rsidR="00B36AD1" w:rsidRPr="00B36AD1" w:rsidRDefault="00B36AD1" w:rsidP="00B36AD1">
            <w:r>
              <w:t>Correct designations for common control functions and indicators.</w:t>
            </w:r>
          </w:p>
        </w:tc>
        <w:tc>
          <w:tcPr>
            <w:tcW w:w="0" w:type="auto"/>
            <w:tcBorders>
              <w:right w:val="nil"/>
            </w:tcBorders>
            <w:vAlign w:val="center"/>
          </w:tcPr>
          <w:p w14:paraId="7A6846E1" w14:textId="77777777" w:rsidR="00B36AD1" w:rsidRDefault="00B36AD1" w:rsidP="00B36AD1">
            <w:r>
              <w:t>Yes</w:t>
            </w:r>
          </w:p>
        </w:tc>
        <w:tc>
          <w:tcPr>
            <w:tcW w:w="0" w:type="auto"/>
            <w:gridSpan w:val="2"/>
            <w:tcBorders>
              <w:left w:val="nil"/>
            </w:tcBorders>
            <w:shd w:val="clear" w:color="auto" w:fill="F2F2F2" w:themeFill="background1" w:themeFillShade="F2"/>
            <w:vAlign w:val="center"/>
          </w:tcPr>
          <w:p w14:paraId="0D741FF3" w14:textId="1C11CDE5" w:rsidR="00B36AD1" w:rsidRDefault="00000000" w:rsidP="00B36AD1">
            <w:pPr>
              <w:rPr>
                <w:lang w:eastAsia="en-CA"/>
              </w:rPr>
            </w:pPr>
            <w:sdt>
              <w:sdtPr>
                <w:rPr>
                  <w:lang w:eastAsia="en-CA"/>
                </w:rPr>
                <w:id w:val="2100830379"/>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3AFA6AA5" w14:textId="77777777" w:rsidR="00B36AD1" w:rsidRDefault="00B36AD1" w:rsidP="00B36AD1">
            <w:r>
              <w:t>No</w:t>
            </w:r>
          </w:p>
        </w:tc>
        <w:tc>
          <w:tcPr>
            <w:tcW w:w="0" w:type="auto"/>
            <w:tcBorders>
              <w:left w:val="nil"/>
            </w:tcBorders>
            <w:shd w:val="clear" w:color="auto" w:fill="F2F2F2" w:themeFill="background1" w:themeFillShade="F2"/>
            <w:vAlign w:val="center"/>
          </w:tcPr>
          <w:p w14:paraId="33DA0CB7" w14:textId="77777777" w:rsidR="00B36AD1" w:rsidRDefault="00000000" w:rsidP="00B36AD1">
            <w:pPr>
              <w:rPr>
                <w:lang w:eastAsia="en-CA"/>
              </w:rPr>
            </w:pPr>
            <w:sdt>
              <w:sdtPr>
                <w:rPr>
                  <w:lang w:eastAsia="en-CA"/>
                </w:rPr>
                <w:id w:val="-2110661708"/>
                <w14:checkbox>
                  <w14:checked w14:val="0"/>
                  <w14:checkedState w14:val="0050" w14:font="Wingdings 2"/>
                  <w14:uncheckedState w14:val="0020" w14:font="Wingdings 2"/>
                </w14:checkbox>
              </w:sdtPr>
              <w:sdtContent>
                <w:r w:rsidR="00B36AD1">
                  <w:rPr>
                    <w:lang w:eastAsia="en-CA"/>
                  </w:rPr>
                  <w:sym w:font="Wingdings 2" w:char="F020"/>
                </w:r>
              </w:sdtContent>
            </w:sdt>
          </w:p>
        </w:tc>
        <w:tc>
          <w:tcPr>
            <w:tcW w:w="0" w:type="auto"/>
            <w:tcBorders>
              <w:right w:val="nil"/>
            </w:tcBorders>
            <w:vAlign w:val="center"/>
          </w:tcPr>
          <w:p w14:paraId="4F269AFA" w14:textId="77777777" w:rsidR="00B36AD1" w:rsidRDefault="00B36AD1" w:rsidP="00B36AD1">
            <w:r>
              <w:t>N/A</w:t>
            </w:r>
          </w:p>
        </w:tc>
        <w:tc>
          <w:tcPr>
            <w:tcW w:w="1191" w:type="dxa"/>
            <w:tcBorders>
              <w:left w:val="nil"/>
              <w:right w:val="nil"/>
            </w:tcBorders>
            <w:shd w:val="clear" w:color="auto" w:fill="F2F2F2" w:themeFill="background1" w:themeFillShade="F2"/>
            <w:vAlign w:val="center"/>
          </w:tcPr>
          <w:p w14:paraId="17144223" w14:textId="77777777" w:rsidR="00B36AD1" w:rsidRDefault="00000000" w:rsidP="00B36AD1">
            <w:pPr>
              <w:rPr>
                <w:lang w:eastAsia="en-CA"/>
              </w:rPr>
            </w:pPr>
            <w:sdt>
              <w:sdtPr>
                <w:rPr>
                  <w:lang w:eastAsia="en-CA"/>
                </w:rPr>
                <w:id w:val="-368530411"/>
                <w14:checkbox>
                  <w14:checked w14:val="0"/>
                  <w14:checkedState w14:val="0050" w14:font="Wingdings 2"/>
                  <w14:uncheckedState w14:val="0020" w14:font="Wingdings 2"/>
                </w14:checkbox>
              </w:sdtPr>
              <w:sdtContent>
                <w:r w:rsidR="00B36AD1">
                  <w:rPr>
                    <w:lang w:eastAsia="en-CA"/>
                  </w:rPr>
                  <w:sym w:font="Wingdings 2" w:char="F020"/>
                </w:r>
              </w:sdtContent>
            </w:sdt>
          </w:p>
        </w:tc>
      </w:tr>
      <w:tr w:rsidR="00336109" w14:paraId="7E9F66D8" w14:textId="77777777" w:rsidTr="00336109">
        <w:tc>
          <w:tcPr>
            <w:tcW w:w="569" w:type="dxa"/>
            <w:tcBorders>
              <w:left w:val="nil"/>
            </w:tcBorders>
            <w:vAlign w:val="center"/>
          </w:tcPr>
          <w:p w14:paraId="6F1DC354" w14:textId="77777777" w:rsidR="000E036D" w:rsidRDefault="000E036D" w:rsidP="00336109">
            <w:r>
              <w:t>D</w:t>
            </w:r>
          </w:p>
        </w:tc>
        <w:tc>
          <w:tcPr>
            <w:tcW w:w="6658" w:type="dxa"/>
            <w:gridSpan w:val="3"/>
          </w:tcPr>
          <w:p w14:paraId="63DB5FA1" w14:textId="77777777" w:rsidR="000E036D" w:rsidRDefault="000E036D" w:rsidP="000E036D">
            <w:r>
              <w:t>Plug-In components and modules securely in place.</w:t>
            </w:r>
          </w:p>
        </w:tc>
        <w:tc>
          <w:tcPr>
            <w:tcW w:w="0" w:type="auto"/>
            <w:tcBorders>
              <w:right w:val="nil"/>
            </w:tcBorders>
            <w:vAlign w:val="center"/>
          </w:tcPr>
          <w:p w14:paraId="71F095E7" w14:textId="77777777" w:rsidR="000E036D" w:rsidRDefault="000E036D" w:rsidP="000E036D">
            <w:r>
              <w:t>Yes</w:t>
            </w:r>
          </w:p>
        </w:tc>
        <w:tc>
          <w:tcPr>
            <w:tcW w:w="0" w:type="auto"/>
            <w:gridSpan w:val="2"/>
            <w:tcBorders>
              <w:left w:val="nil"/>
            </w:tcBorders>
            <w:shd w:val="clear" w:color="auto" w:fill="F2F2F2" w:themeFill="background1" w:themeFillShade="F2"/>
            <w:vAlign w:val="center"/>
          </w:tcPr>
          <w:p w14:paraId="35B3A6C5" w14:textId="1B9267D7" w:rsidR="000E036D" w:rsidRDefault="00000000" w:rsidP="000E036D">
            <w:pPr>
              <w:rPr>
                <w:lang w:eastAsia="en-CA"/>
              </w:rPr>
            </w:pPr>
            <w:sdt>
              <w:sdtPr>
                <w:rPr>
                  <w:lang w:eastAsia="en-CA"/>
                </w:rPr>
                <w:id w:val="-1816788308"/>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4811A41D" w14:textId="77777777" w:rsidR="000E036D" w:rsidRDefault="000E036D" w:rsidP="000E036D">
            <w:r>
              <w:t>No</w:t>
            </w:r>
          </w:p>
        </w:tc>
        <w:tc>
          <w:tcPr>
            <w:tcW w:w="0" w:type="auto"/>
            <w:tcBorders>
              <w:left w:val="nil"/>
            </w:tcBorders>
            <w:shd w:val="clear" w:color="auto" w:fill="F2F2F2" w:themeFill="background1" w:themeFillShade="F2"/>
            <w:vAlign w:val="center"/>
          </w:tcPr>
          <w:p w14:paraId="67D1D07D" w14:textId="77777777" w:rsidR="000E036D" w:rsidRDefault="00000000" w:rsidP="000E036D">
            <w:pPr>
              <w:rPr>
                <w:lang w:eastAsia="en-CA"/>
              </w:rPr>
            </w:pPr>
            <w:sdt>
              <w:sdtPr>
                <w:rPr>
                  <w:lang w:eastAsia="en-CA"/>
                </w:rPr>
                <w:id w:val="-1136175604"/>
                <w14:checkbox>
                  <w14:checked w14:val="0"/>
                  <w14:checkedState w14:val="0050" w14:font="Wingdings 2"/>
                  <w14:uncheckedState w14:val="0020" w14:font="Wingdings 2"/>
                </w14:checkbox>
              </w:sdtPr>
              <w:sdtContent>
                <w:r w:rsidR="000E036D">
                  <w:rPr>
                    <w:lang w:eastAsia="en-CA"/>
                  </w:rPr>
                  <w:sym w:font="Wingdings 2" w:char="F020"/>
                </w:r>
              </w:sdtContent>
            </w:sdt>
          </w:p>
        </w:tc>
        <w:tc>
          <w:tcPr>
            <w:tcW w:w="0" w:type="auto"/>
            <w:tcBorders>
              <w:right w:val="nil"/>
            </w:tcBorders>
            <w:vAlign w:val="center"/>
          </w:tcPr>
          <w:p w14:paraId="77383116" w14:textId="77777777" w:rsidR="000E036D" w:rsidRDefault="000E036D" w:rsidP="000E036D">
            <w:r>
              <w:t>N/A</w:t>
            </w:r>
          </w:p>
        </w:tc>
        <w:tc>
          <w:tcPr>
            <w:tcW w:w="1191" w:type="dxa"/>
            <w:tcBorders>
              <w:left w:val="nil"/>
              <w:right w:val="nil"/>
            </w:tcBorders>
            <w:shd w:val="clear" w:color="auto" w:fill="F2F2F2" w:themeFill="background1" w:themeFillShade="F2"/>
            <w:vAlign w:val="center"/>
          </w:tcPr>
          <w:p w14:paraId="41C0057D" w14:textId="77777777" w:rsidR="000E036D" w:rsidRDefault="00000000" w:rsidP="000E036D">
            <w:pPr>
              <w:rPr>
                <w:lang w:eastAsia="en-CA"/>
              </w:rPr>
            </w:pPr>
            <w:sdt>
              <w:sdtPr>
                <w:rPr>
                  <w:lang w:eastAsia="en-CA"/>
                </w:rPr>
                <w:id w:val="1425226098"/>
                <w14:checkbox>
                  <w14:checked w14:val="0"/>
                  <w14:checkedState w14:val="0050" w14:font="Wingdings 2"/>
                  <w14:uncheckedState w14:val="0020" w14:font="Wingdings 2"/>
                </w14:checkbox>
              </w:sdtPr>
              <w:sdtContent>
                <w:r w:rsidR="000E036D">
                  <w:rPr>
                    <w:lang w:eastAsia="en-CA"/>
                  </w:rPr>
                  <w:sym w:font="Wingdings 2" w:char="F020"/>
                </w:r>
              </w:sdtContent>
            </w:sdt>
          </w:p>
        </w:tc>
      </w:tr>
      <w:tr w:rsidR="00336109" w14:paraId="41338563" w14:textId="77777777" w:rsidTr="00336109">
        <w:tc>
          <w:tcPr>
            <w:tcW w:w="569" w:type="dxa"/>
            <w:tcBorders>
              <w:left w:val="nil"/>
            </w:tcBorders>
            <w:vAlign w:val="center"/>
          </w:tcPr>
          <w:p w14:paraId="443975E3" w14:textId="77777777" w:rsidR="000E036D" w:rsidRDefault="000E036D" w:rsidP="00336109">
            <w:r>
              <w:t>E</w:t>
            </w:r>
          </w:p>
        </w:tc>
        <w:tc>
          <w:tcPr>
            <w:tcW w:w="6658" w:type="dxa"/>
            <w:gridSpan w:val="3"/>
          </w:tcPr>
          <w:p w14:paraId="6B6C6466" w14:textId="77777777" w:rsidR="000E036D" w:rsidRDefault="000E036D" w:rsidP="000E036D">
            <w:r>
              <w:t>Plug-In cables securely in place.</w:t>
            </w:r>
          </w:p>
        </w:tc>
        <w:tc>
          <w:tcPr>
            <w:tcW w:w="0" w:type="auto"/>
            <w:tcBorders>
              <w:right w:val="nil"/>
            </w:tcBorders>
            <w:vAlign w:val="center"/>
          </w:tcPr>
          <w:p w14:paraId="38547C37" w14:textId="77777777" w:rsidR="000E036D" w:rsidRDefault="000E036D" w:rsidP="000E036D">
            <w:r>
              <w:t>Yes</w:t>
            </w:r>
          </w:p>
        </w:tc>
        <w:tc>
          <w:tcPr>
            <w:tcW w:w="0" w:type="auto"/>
            <w:gridSpan w:val="2"/>
            <w:tcBorders>
              <w:left w:val="nil"/>
            </w:tcBorders>
            <w:shd w:val="clear" w:color="auto" w:fill="F2F2F2" w:themeFill="background1" w:themeFillShade="F2"/>
            <w:vAlign w:val="center"/>
          </w:tcPr>
          <w:p w14:paraId="1C2E17D5" w14:textId="3E25B7D5" w:rsidR="000E036D" w:rsidRDefault="00000000" w:rsidP="000E036D">
            <w:pPr>
              <w:rPr>
                <w:lang w:eastAsia="en-CA"/>
              </w:rPr>
            </w:pPr>
            <w:sdt>
              <w:sdtPr>
                <w:rPr>
                  <w:lang w:eastAsia="en-CA"/>
                </w:rPr>
                <w:id w:val="-2907577"/>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2F5515A8" w14:textId="77777777" w:rsidR="000E036D" w:rsidRDefault="000E036D" w:rsidP="000E036D">
            <w:r>
              <w:t>No</w:t>
            </w:r>
          </w:p>
        </w:tc>
        <w:tc>
          <w:tcPr>
            <w:tcW w:w="0" w:type="auto"/>
            <w:tcBorders>
              <w:left w:val="nil"/>
            </w:tcBorders>
            <w:shd w:val="clear" w:color="auto" w:fill="F2F2F2" w:themeFill="background1" w:themeFillShade="F2"/>
            <w:vAlign w:val="center"/>
          </w:tcPr>
          <w:p w14:paraId="6E2C883F" w14:textId="77777777" w:rsidR="000E036D" w:rsidRDefault="00000000" w:rsidP="000E036D">
            <w:pPr>
              <w:rPr>
                <w:lang w:eastAsia="en-CA"/>
              </w:rPr>
            </w:pPr>
            <w:sdt>
              <w:sdtPr>
                <w:rPr>
                  <w:lang w:eastAsia="en-CA"/>
                </w:rPr>
                <w:id w:val="1244447824"/>
                <w14:checkbox>
                  <w14:checked w14:val="0"/>
                  <w14:checkedState w14:val="0050" w14:font="Wingdings 2"/>
                  <w14:uncheckedState w14:val="0020" w14:font="Wingdings 2"/>
                </w14:checkbox>
              </w:sdtPr>
              <w:sdtContent>
                <w:r w:rsidR="000E036D">
                  <w:rPr>
                    <w:lang w:eastAsia="en-CA"/>
                  </w:rPr>
                  <w:sym w:font="Wingdings 2" w:char="F020"/>
                </w:r>
              </w:sdtContent>
            </w:sdt>
          </w:p>
        </w:tc>
        <w:tc>
          <w:tcPr>
            <w:tcW w:w="0" w:type="auto"/>
            <w:tcBorders>
              <w:right w:val="nil"/>
            </w:tcBorders>
            <w:vAlign w:val="center"/>
          </w:tcPr>
          <w:p w14:paraId="3D73DE42" w14:textId="77777777" w:rsidR="000E036D" w:rsidRDefault="000E036D" w:rsidP="000E036D">
            <w:r>
              <w:t>N/A</w:t>
            </w:r>
          </w:p>
        </w:tc>
        <w:tc>
          <w:tcPr>
            <w:tcW w:w="1191" w:type="dxa"/>
            <w:tcBorders>
              <w:left w:val="nil"/>
              <w:right w:val="nil"/>
            </w:tcBorders>
            <w:shd w:val="clear" w:color="auto" w:fill="F2F2F2" w:themeFill="background1" w:themeFillShade="F2"/>
            <w:vAlign w:val="center"/>
          </w:tcPr>
          <w:p w14:paraId="2122701B" w14:textId="77777777" w:rsidR="000E036D" w:rsidRDefault="00000000" w:rsidP="000E036D">
            <w:pPr>
              <w:rPr>
                <w:lang w:eastAsia="en-CA"/>
              </w:rPr>
            </w:pPr>
            <w:sdt>
              <w:sdtPr>
                <w:rPr>
                  <w:lang w:eastAsia="en-CA"/>
                </w:rPr>
                <w:id w:val="1920901685"/>
                <w14:checkbox>
                  <w14:checked w14:val="0"/>
                  <w14:checkedState w14:val="0050" w14:font="Wingdings 2"/>
                  <w14:uncheckedState w14:val="0020" w14:font="Wingdings 2"/>
                </w14:checkbox>
              </w:sdtPr>
              <w:sdtContent>
                <w:r w:rsidR="000E036D">
                  <w:rPr>
                    <w:lang w:eastAsia="en-CA"/>
                  </w:rPr>
                  <w:sym w:font="Wingdings 2" w:char="F020"/>
                </w:r>
              </w:sdtContent>
            </w:sdt>
          </w:p>
        </w:tc>
      </w:tr>
      <w:tr w:rsidR="00336109" w14:paraId="1A28B0FD" w14:textId="77777777" w:rsidTr="00336109">
        <w:trPr>
          <w:trHeight w:val="81"/>
        </w:trPr>
        <w:tc>
          <w:tcPr>
            <w:tcW w:w="569" w:type="dxa"/>
            <w:vMerge w:val="restart"/>
            <w:tcBorders>
              <w:left w:val="nil"/>
            </w:tcBorders>
            <w:vAlign w:val="center"/>
          </w:tcPr>
          <w:p w14:paraId="70910F0A" w14:textId="77777777" w:rsidR="00336109" w:rsidRDefault="00336109" w:rsidP="00336109">
            <w:r>
              <w:t>F</w:t>
            </w:r>
          </w:p>
        </w:tc>
        <w:tc>
          <w:tcPr>
            <w:tcW w:w="6658" w:type="dxa"/>
            <w:gridSpan w:val="3"/>
            <w:vMerge w:val="restart"/>
          </w:tcPr>
          <w:p w14:paraId="07FAD7F1" w14:textId="77777777" w:rsidR="00336109" w:rsidRDefault="00336109" w:rsidP="000E036D">
            <w:pPr>
              <w:pStyle w:val="ListParagraph"/>
              <w:numPr>
                <w:ilvl w:val="0"/>
                <w:numId w:val="11"/>
              </w:numPr>
              <w:ind w:left="270" w:hanging="270"/>
            </w:pPr>
            <w:r>
              <w:t xml:space="preserve">Record the date, revision, and version of </w:t>
            </w:r>
            <w:r>
              <w:rPr>
                <w:i/>
                <w:iCs/>
              </w:rPr>
              <w:t>firmware</w:t>
            </w:r>
            <w:r>
              <w:t>.</w:t>
            </w:r>
          </w:p>
        </w:tc>
        <w:tc>
          <w:tcPr>
            <w:tcW w:w="731" w:type="dxa"/>
            <w:gridSpan w:val="2"/>
            <w:tcBorders>
              <w:right w:val="nil"/>
            </w:tcBorders>
            <w:vAlign w:val="center"/>
          </w:tcPr>
          <w:p w14:paraId="3D3ADBD8" w14:textId="77777777" w:rsidR="00336109" w:rsidRDefault="00336109" w:rsidP="00B36AD1">
            <w:pPr>
              <w:rPr>
                <w:lang w:eastAsia="en-CA"/>
              </w:rPr>
            </w:pPr>
            <w:r>
              <w:rPr>
                <w:lang w:eastAsia="en-CA"/>
              </w:rPr>
              <w:t>Date:</w:t>
            </w:r>
          </w:p>
        </w:tc>
        <w:tc>
          <w:tcPr>
            <w:tcW w:w="2842" w:type="dxa"/>
            <w:gridSpan w:val="5"/>
            <w:tcBorders>
              <w:left w:val="nil"/>
              <w:right w:val="nil"/>
            </w:tcBorders>
            <w:shd w:val="clear" w:color="auto" w:fill="F2F2F2" w:themeFill="background1" w:themeFillShade="F2"/>
            <w:vAlign w:val="center"/>
          </w:tcPr>
          <w:p w14:paraId="1610B627" w14:textId="4B3C7853" w:rsidR="00336109" w:rsidRDefault="00000000" w:rsidP="00B36AD1">
            <w:pPr>
              <w:rPr>
                <w:lang w:eastAsia="en-CA"/>
              </w:rPr>
            </w:pPr>
            <w:sdt>
              <w:sdtPr>
                <w:rPr>
                  <w:lang w:eastAsia="en-CA"/>
                </w:rPr>
                <w:id w:val="129136107"/>
                <w:placeholder>
                  <w:docPart w:val="6BC66D4871974DCBA94B2A34C0D3F36F"/>
                </w:placeholder>
              </w:sdtPr>
              <w:sdtContent>
                <w:r w:rsidR="007D549E" w:rsidRPr="00814B85">
                  <w:rPr>
                    <w:lang w:eastAsia="en-CA"/>
                  </w:rPr>
                  <w:t xml:space="preserve"> </w:t>
                </w:r>
                <w:r w:rsidR="00095F23">
                  <w:rPr>
                    <w:lang w:eastAsia="en-CA"/>
                  </w:rPr>
                  <w:t>2024-05-24</w:t>
                </w:r>
              </w:sdtContent>
            </w:sdt>
          </w:p>
        </w:tc>
      </w:tr>
      <w:tr w:rsidR="00336109" w14:paraId="75669F4B" w14:textId="77777777" w:rsidTr="00336109">
        <w:trPr>
          <w:trHeight w:val="80"/>
        </w:trPr>
        <w:tc>
          <w:tcPr>
            <w:tcW w:w="569" w:type="dxa"/>
            <w:vMerge/>
            <w:tcBorders>
              <w:left w:val="nil"/>
            </w:tcBorders>
            <w:vAlign w:val="center"/>
          </w:tcPr>
          <w:p w14:paraId="261AA3F1" w14:textId="77777777" w:rsidR="00336109" w:rsidRDefault="00336109" w:rsidP="00336109"/>
        </w:tc>
        <w:tc>
          <w:tcPr>
            <w:tcW w:w="6658" w:type="dxa"/>
            <w:gridSpan w:val="3"/>
            <w:vMerge/>
          </w:tcPr>
          <w:p w14:paraId="671019B5" w14:textId="77777777" w:rsidR="00336109" w:rsidRDefault="00336109" w:rsidP="000E036D">
            <w:pPr>
              <w:pStyle w:val="ListParagraph"/>
              <w:numPr>
                <w:ilvl w:val="0"/>
                <w:numId w:val="11"/>
              </w:numPr>
              <w:ind w:left="270" w:hanging="270"/>
            </w:pPr>
          </w:p>
        </w:tc>
        <w:tc>
          <w:tcPr>
            <w:tcW w:w="0" w:type="auto"/>
            <w:tcBorders>
              <w:right w:val="nil"/>
            </w:tcBorders>
            <w:vAlign w:val="center"/>
          </w:tcPr>
          <w:p w14:paraId="6FB727B1" w14:textId="77777777" w:rsidR="00336109" w:rsidRDefault="00336109" w:rsidP="00B36AD1">
            <w:pPr>
              <w:rPr>
                <w:lang w:eastAsia="en-CA"/>
              </w:rPr>
            </w:pPr>
            <w:r>
              <w:rPr>
                <w:lang w:eastAsia="en-CA"/>
              </w:rPr>
              <w:t>Rev:</w:t>
            </w:r>
          </w:p>
        </w:tc>
        <w:tc>
          <w:tcPr>
            <w:tcW w:w="0" w:type="auto"/>
            <w:gridSpan w:val="3"/>
            <w:tcBorders>
              <w:left w:val="nil"/>
            </w:tcBorders>
            <w:shd w:val="clear" w:color="auto" w:fill="F2F2F2" w:themeFill="background1" w:themeFillShade="F2"/>
            <w:vAlign w:val="center"/>
          </w:tcPr>
          <w:p w14:paraId="607AA391" w14:textId="69E0E19E" w:rsidR="00336109" w:rsidRDefault="00000000" w:rsidP="00B36AD1">
            <w:pPr>
              <w:rPr>
                <w:lang w:eastAsia="en-CA"/>
              </w:rPr>
            </w:pPr>
            <w:sdt>
              <w:sdtPr>
                <w:rPr>
                  <w:lang w:eastAsia="en-CA"/>
                </w:rPr>
                <w:id w:val="1283927046"/>
                <w:placeholder>
                  <w:docPart w:val="B9720FA89E834194849CBAD93A3E9EAE"/>
                </w:placeholder>
              </w:sdtPr>
              <w:sdtContent>
                <w:r w:rsidR="007D549E" w:rsidRPr="00814B85">
                  <w:rPr>
                    <w:lang w:eastAsia="en-CA"/>
                  </w:rPr>
                  <w:t xml:space="preserve"> </w:t>
                </w:r>
                <w:r w:rsidR="00095F23">
                  <w:rPr>
                    <w:lang w:eastAsia="en-CA"/>
                  </w:rPr>
                  <w:t>1.01.00</w:t>
                </w:r>
              </w:sdtContent>
            </w:sdt>
          </w:p>
        </w:tc>
        <w:tc>
          <w:tcPr>
            <w:tcW w:w="0" w:type="auto"/>
            <w:tcBorders>
              <w:right w:val="nil"/>
            </w:tcBorders>
            <w:vAlign w:val="center"/>
          </w:tcPr>
          <w:p w14:paraId="5BE1CBAA" w14:textId="77777777" w:rsidR="00336109" w:rsidRDefault="00336109" w:rsidP="00B36AD1">
            <w:pPr>
              <w:rPr>
                <w:lang w:eastAsia="en-CA"/>
              </w:rPr>
            </w:pPr>
            <w:r>
              <w:rPr>
                <w:lang w:eastAsia="en-CA"/>
              </w:rPr>
              <w:t>Ver:</w:t>
            </w:r>
          </w:p>
        </w:tc>
        <w:tc>
          <w:tcPr>
            <w:tcW w:w="1697" w:type="dxa"/>
            <w:gridSpan w:val="2"/>
            <w:tcBorders>
              <w:left w:val="nil"/>
              <w:right w:val="nil"/>
            </w:tcBorders>
            <w:shd w:val="clear" w:color="auto" w:fill="F2F2F2" w:themeFill="background1" w:themeFillShade="F2"/>
            <w:vAlign w:val="center"/>
          </w:tcPr>
          <w:p w14:paraId="004F185F" w14:textId="733C4B0E" w:rsidR="00336109" w:rsidRDefault="00000000" w:rsidP="00B36AD1">
            <w:pPr>
              <w:rPr>
                <w:lang w:eastAsia="en-CA"/>
              </w:rPr>
            </w:pPr>
            <w:sdt>
              <w:sdtPr>
                <w:rPr>
                  <w:lang w:eastAsia="en-CA"/>
                </w:rPr>
                <w:id w:val="1139989490"/>
                <w:placeholder>
                  <w:docPart w:val="FEC2D4156A6741168F452105B352F7F6"/>
                </w:placeholder>
              </w:sdtPr>
              <w:sdtContent>
                <w:r w:rsidR="007D549E" w:rsidRPr="00814B85">
                  <w:rPr>
                    <w:lang w:eastAsia="en-CA"/>
                  </w:rPr>
                  <w:t xml:space="preserve"> </w:t>
                </w:r>
                <w:r w:rsidR="00095F23">
                  <w:rPr>
                    <w:lang w:eastAsia="en-CA"/>
                  </w:rPr>
                  <w:t>5.45</w:t>
                </w:r>
              </w:sdtContent>
            </w:sdt>
          </w:p>
        </w:tc>
      </w:tr>
      <w:tr w:rsidR="00336109" w14:paraId="74E585E6" w14:textId="77777777" w:rsidTr="00336109">
        <w:trPr>
          <w:trHeight w:val="81"/>
        </w:trPr>
        <w:tc>
          <w:tcPr>
            <w:tcW w:w="569" w:type="dxa"/>
            <w:vMerge/>
            <w:tcBorders>
              <w:left w:val="nil"/>
            </w:tcBorders>
            <w:vAlign w:val="center"/>
          </w:tcPr>
          <w:p w14:paraId="7CF9F595" w14:textId="77777777" w:rsidR="00336109" w:rsidRDefault="00336109" w:rsidP="00336109"/>
        </w:tc>
        <w:tc>
          <w:tcPr>
            <w:tcW w:w="6658" w:type="dxa"/>
            <w:gridSpan w:val="3"/>
            <w:vMerge w:val="restart"/>
          </w:tcPr>
          <w:p w14:paraId="1C4F4E97" w14:textId="77777777" w:rsidR="00336109" w:rsidRDefault="00336109" w:rsidP="000E036D">
            <w:pPr>
              <w:pStyle w:val="ListParagraph"/>
              <w:numPr>
                <w:ilvl w:val="0"/>
                <w:numId w:val="11"/>
              </w:numPr>
              <w:ind w:left="270" w:hanging="270"/>
            </w:pPr>
            <w:r>
              <w:t xml:space="preserve">Record the date, revision, and version of </w:t>
            </w:r>
            <w:r>
              <w:rPr>
                <w:i/>
                <w:iCs/>
              </w:rPr>
              <w:t>software</w:t>
            </w:r>
            <w:r>
              <w:t>.</w:t>
            </w:r>
          </w:p>
        </w:tc>
        <w:tc>
          <w:tcPr>
            <w:tcW w:w="731" w:type="dxa"/>
            <w:gridSpan w:val="2"/>
            <w:tcBorders>
              <w:right w:val="nil"/>
            </w:tcBorders>
            <w:vAlign w:val="center"/>
          </w:tcPr>
          <w:p w14:paraId="2986BB44" w14:textId="77777777" w:rsidR="00336109" w:rsidRDefault="00336109" w:rsidP="000E036D">
            <w:pPr>
              <w:rPr>
                <w:lang w:eastAsia="en-CA"/>
              </w:rPr>
            </w:pPr>
            <w:r>
              <w:rPr>
                <w:lang w:eastAsia="en-CA"/>
              </w:rPr>
              <w:t>Date:</w:t>
            </w:r>
          </w:p>
        </w:tc>
        <w:tc>
          <w:tcPr>
            <w:tcW w:w="2842" w:type="dxa"/>
            <w:gridSpan w:val="5"/>
            <w:tcBorders>
              <w:left w:val="nil"/>
              <w:right w:val="nil"/>
            </w:tcBorders>
            <w:shd w:val="clear" w:color="auto" w:fill="F2F2F2" w:themeFill="background1" w:themeFillShade="F2"/>
            <w:vAlign w:val="center"/>
          </w:tcPr>
          <w:p w14:paraId="30CAF353" w14:textId="77777777" w:rsidR="00336109" w:rsidRDefault="00000000" w:rsidP="000E036D">
            <w:pPr>
              <w:rPr>
                <w:lang w:eastAsia="en-CA"/>
              </w:rPr>
            </w:pPr>
            <w:sdt>
              <w:sdtPr>
                <w:rPr>
                  <w:lang w:eastAsia="en-CA"/>
                </w:rPr>
                <w:id w:val="2025741195"/>
                <w:placeholder>
                  <w:docPart w:val="EAD2834C881E4219AD65C70411A86707"/>
                </w:placeholder>
              </w:sdtPr>
              <w:sdtContent>
                <w:r w:rsidR="007D549E" w:rsidRPr="00814B85">
                  <w:rPr>
                    <w:lang w:eastAsia="en-CA"/>
                  </w:rPr>
                  <w:t xml:space="preserve"> </w:t>
                </w:r>
              </w:sdtContent>
            </w:sdt>
          </w:p>
        </w:tc>
      </w:tr>
      <w:tr w:rsidR="00336109" w14:paraId="161F0BBC" w14:textId="77777777" w:rsidTr="00336109">
        <w:trPr>
          <w:trHeight w:val="80"/>
        </w:trPr>
        <w:tc>
          <w:tcPr>
            <w:tcW w:w="569" w:type="dxa"/>
            <w:vMerge/>
            <w:tcBorders>
              <w:left w:val="nil"/>
            </w:tcBorders>
            <w:vAlign w:val="center"/>
          </w:tcPr>
          <w:p w14:paraId="244EC516" w14:textId="77777777" w:rsidR="00336109" w:rsidRDefault="00336109" w:rsidP="00336109"/>
        </w:tc>
        <w:tc>
          <w:tcPr>
            <w:tcW w:w="6658" w:type="dxa"/>
            <w:gridSpan w:val="3"/>
            <w:vMerge/>
          </w:tcPr>
          <w:p w14:paraId="7CEBB2A2" w14:textId="77777777" w:rsidR="00336109" w:rsidRDefault="00336109" w:rsidP="000E036D">
            <w:pPr>
              <w:pStyle w:val="ListParagraph"/>
              <w:numPr>
                <w:ilvl w:val="0"/>
                <w:numId w:val="11"/>
              </w:numPr>
              <w:ind w:left="270" w:hanging="270"/>
            </w:pPr>
          </w:p>
        </w:tc>
        <w:tc>
          <w:tcPr>
            <w:tcW w:w="0" w:type="auto"/>
            <w:tcBorders>
              <w:right w:val="nil"/>
            </w:tcBorders>
            <w:vAlign w:val="center"/>
          </w:tcPr>
          <w:p w14:paraId="7930E24A" w14:textId="77777777" w:rsidR="00336109" w:rsidRDefault="00336109" w:rsidP="000E036D">
            <w:pPr>
              <w:rPr>
                <w:lang w:eastAsia="en-CA"/>
              </w:rPr>
            </w:pPr>
            <w:r>
              <w:rPr>
                <w:lang w:eastAsia="en-CA"/>
              </w:rPr>
              <w:t>Rev:</w:t>
            </w:r>
          </w:p>
        </w:tc>
        <w:tc>
          <w:tcPr>
            <w:tcW w:w="0" w:type="auto"/>
            <w:gridSpan w:val="3"/>
            <w:tcBorders>
              <w:left w:val="nil"/>
              <w:right w:val="nil"/>
            </w:tcBorders>
            <w:shd w:val="clear" w:color="auto" w:fill="F2F2F2" w:themeFill="background1" w:themeFillShade="F2"/>
            <w:vAlign w:val="center"/>
          </w:tcPr>
          <w:p w14:paraId="63663162" w14:textId="77777777" w:rsidR="00336109" w:rsidRDefault="00000000" w:rsidP="000E036D">
            <w:pPr>
              <w:rPr>
                <w:lang w:eastAsia="en-CA"/>
              </w:rPr>
            </w:pPr>
            <w:sdt>
              <w:sdtPr>
                <w:rPr>
                  <w:lang w:eastAsia="en-CA"/>
                </w:rPr>
                <w:id w:val="-462114198"/>
                <w:placeholder>
                  <w:docPart w:val="12AA5EAE21E84B1491C8ED8CBE2EF1BE"/>
                </w:placeholder>
              </w:sdtPr>
              <w:sdtContent>
                <w:r w:rsidR="007D549E" w:rsidRPr="00814B85">
                  <w:rPr>
                    <w:lang w:eastAsia="en-CA"/>
                  </w:rPr>
                  <w:t xml:space="preserve"> </w:t>
                </w:r>
              </w:sdtContent>
            </w:sdt>
          </w:p>
        </w:tc>
        <w:tc>
          <w:tcPr>
            <w:tcW w:w="0" w:type="auto"/>
            <w:tcBorders>
              <w:right w:val="nil"/>
            </w:tcBorders>
            <w:vAlign w:val="center"/>
          </w:tcPr>
          <w:p w14:paraId="62816A38" w14:textId="77777777" w:rsidR="00336109" w:rsidRDefault="00336109" w:rsidP="000E036D">
            <w:pPr>
              <w:rPr>
                <w:lang w:eastAsia="en-CA"/>
              </w:rPr>
            </w:pPr>
            <w:r>
              <w:rPr>
                <w:lang w:eastAsia="en-CA"/>
              </w:rPr>
              <w:t>Ver:</w:t>
            </w:r>
          </w:p>
        </w:tc>
        <w:tc>
          <w:tcPr>
            <w:tcW w:w="1697" w:type="dxa"/>
            <w:gridSpan w:val="2"/>
            <w:tcBorders>
              <w:left w:val="nil"/>
              <w:right w:val="nil"/>
            </w:tcBorders>
            <w:shd w:val="clear" w:color="auto" w:fill="F2F2F2" w:themeFill="background1" w:themeFillShade="F2"/>
            <w:vAlign w:val="center"/>
          </w:tcPr>
          <w:p w14:paraId="19D4DC95" w14:textId="77777777" w:rsidR="00336109" w:rsidRDefault="00000000" w:rsidP="000E036D">
            <w:pPr>
              <w:rPr>
                <w:lang w:eastAsia="en-CA"/>
              </w:rPr>
            </w:pPr>
            <w:sdt>
              <w:sdtPr>
                <w:rPr>
                  <w:lang w:eastAsia="en-CA"/>
                </w:rPr>
                <w:id w:val="796030193"/>
                <w:placeholder>
                  <w:docPart w:val="5185F6E6DFF3480A954E5E0E4B512F38"/>
                </w:placeholder>
              </w:sdtPr>
              <w:sdtContent>
                <w:r w:rsidR="007D549E" w:rsidRPr="00814B85">
                  <w:rPr>
                    <w:lang w:eastAsia="en-CA"/>
                  </w:rPr>
                  <w:t xml:space="preserve"> </w:t>
                </w:r>
              </w:sdtContent>
            </w:sdt>
          </w:p>
        </w:tc>
      </w:tr>
      <w:tr w:rsidR="00336109" w14:paraId="253F8072" w14:textId="77777777" w:rsidTr="00336109">
        <w:tc>
          <w:tcPr>
            <w:tcW w:w="569" w:type="dxa"/>
            <w:tcBorders>
              <w:left w:val="nil"/>
            </w:tcBorders>
            <w:vAlign w:val="center"/>
          </w:tcPr>
          <w:p w14:paraId="4011E956" w14:textId="77777777" w:rsidR="000E036D" w:rsidRDefault="000E036D" w:rsidP="00336109">
            <w:r>
              <w:t>G</w:t>
            </w:r>
          </w:p>
        </w:tc>
        <w:tc>
          <w:tcPr>
            <w:tcW w:w="6658" w:type="dxa"/>
            <w:gridSpan w:val="3"/>
          </w:tcPr>
          <w:p w14:paraId="0A31715F" w14:textId="77777777" w:rsidR="000E036D" w:rsidRDefault="000E036D" w:rsidP="000E036D">
            <w:r>
              <w:t>Clean and free of dust and dirt.</w:t>
            </w:r>
          </w:p>
        </w:tc>
        <w:tc>
          <w:tcPr>
            <w:tcW w:w="0" w:type="auto"/>
            <w:tcBorders>
              <w:right w:val="nil"/>
            </w:tcBorders>
            <w:vAlign w:val="center"/>
          </w:tcPr>
          <w:p w14:paraId="25D6F6EC" w14:textId="77777777" w:rsidR="000E036D" w:rsidRDefault="000E036D" w:rsidP="000E036D">
            <w:r>
              <w:t>Yes</w:t>
            </w:r>
          </w:p>
        </w:tc>
        <w:tc>
          <w:tcPr>
            <w:tcW w:w="0" w:type="auto"/>
            <w:gridSpan w:val="2"/>
            <w:tcBorders>
              <w:left w:val="nil"/>
            </w:tcBorders>
            <w:shd w:val="clear" w:color="auto" w:fill="F2F2F2" w:themeFill="background1" w:themeFillShade="F2"/>
            <w:vAlign w:val="center"/>
          </w:tcPr>
          <w:p w14:paraId="42CB720F" w14:textId="493AD973" w:rsidR="000E036D" w:rsidRDefault="00000000" w:rsidP="000E036D">
            <w:pPr>
              <w:rPr>
                <w:lang w:eastAsia="en-CA"/>
              </w:rPr>
            </w:pPr>
            <w:sdt>
              <w:sdtPr>
                <w:rPr>
                  <w:lang w:eastAsia="en-CA"/>
                </w:rPr>
                <w:id w:val="-1914541287"/>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11E37761" w14:textId="77777777" w:rsidR="000E036D" w:rsidRDefault="000E036D" w:rsidP="000E036D">
            <w:r>
              <w:t>No</w:t>
            </w:r>
          </w:p>
        </w:tc>
        <w:tc>
          <w:tcPr>
            <w:tcW w:w="0" w:type="auto"/>
            <w:tcBorders>
              <w:left w:val="nil"/>
            </w:tcBorders>
            <w:shd w:val="clear" w:color="auto" w:fill="F2F2F2" w:themeFill="background1" w:themeFillShade="F2"/>
            <w:vAlign w:val="center"/>
          </w:tcPr>
          <w:p w14:paraId="5E67741E" w14:textId="77777777" w:rsidR="000E036D" w:rsidRDefault="00000000" w:rsidP="000E036D">
            <w:pPr>
              <w:rPr>
                <w:lang w:eastAsia="en-CA"/>
              </w:rPr>
            </w:pPr>
            <w:sdt>
              <w:sdtPr>
                <w:rPr>
                  <w:lang w:eastAsia="en-CA"/>
                </w:rPr>
                <w:id w:val="-28190076"/>
                <w14:checkbox>
                  <w14:checked w14:val="0"/>
                  <w14:checkedState w14:val="0050" w14:font="Wingdings 2"/>
                  <w14:uncheckedState w14:val="0020" w14:font="Wingdings 2"/>
                </w14:checkbox>
              </w:sdtPr>
              <w:sdtContent>
                <w:r w:rsidR="000E036D">
                  <w:rPr>
                    <w:lang w:eastAsia="en-CA"/>
                  </w:rPr>
                  <w:sym w:font="Wingdings 2" w:char="F020"/>
                </w:r>
              </w:sdtContent>
            </w:sdt>
          </w:p>
        </w:tc>
        <w:tc>
          <w:tcPr>
            <w:tcW w:w="0" w:type="auto"/>
            <w:tcBorders>
              <w:right w:val="nil"/>
            </w:tcBorders>
            <w:vAlign w:val="center"/>
          </w:tcPr>
          <w:p w14:paraId="41DE7F5C" w14:textId="77777777" w:rsidR="000E036D" w:rsidRDefault="000E036D" w:rsidP="000E036D">
            <w:r>
              <w:t>N/A</w:t>
            </w:r>
          </w:p>
        </w:tc>
        <w:tc>
          <w:tcPr>
            <w:tcW w:w="1191" w:type="dxa"/>
            <w:tcBorders>
              <w:left w:val="nil"/>
              <w:right w:val="nil"/>
            </w:tcBorders>
            <w:shd w:val="clear" w:color="auto" w:fill="F2F2F2" w:themeFill="background1" w:themeFillShade="F2"/>
            <w:vAlign w:val="center"/>
          </w:tcPr>
          <w:p w14:paraId="0FC8CBCF" w14:textId="77777777" w:rsidR="000E036D" w:rsidRDefault="00000000" w:rsidP="000E036D">
            <w:pPr>
              <w:rPr>
                <w:lang w:eastAsia="en-CA"/>
              </w:rPr>
            </w:pPr>
            <w:sdt>
              <w:sdtPr>
                <w:rPr>
                  <w:lang w:eastAsia="en-CA"/>
                </w:rPr>
                <w:id w:val="1762716989"/>
                <w14:checkbox>
                  <w14:checked w14:val="0"/>
                  <w14:checkedState w14:val="0050" w14:font="Wingdings 2"/>
                  <w14:uncheckedState w14:val="0020" w14:font="Wingdings 2"/>
                </w14:checkbox>
              </w:sdtPr>
              <w:sdtContent>
                <w:r w:rsidR="000E036D">
                  <w:rPr>
                    <w:lang w:eastAsia="en-CA"/>
                  </w:rPr>
                  <w:sym w:font="Wingdings 2" w:char="F020"/>
                </w:r>
              </w:sdtContent>
            </w:sdt>
          </w:p>
        </w:tc>
      </w:tr>
      <w:tr w:rsidR="00336109" w14:paraId="51EEA73A" w14:textId="77777777" w:rsidTr="00336109">
        <w:tc>
          <w:tcPr>
            <w:tcW w:w="569" w:type="dxa"/>
            <w:tcBorders>
              <w:left w:val="nil"/>
            </w:tcBorders>
            <w:vAlign w:val="center"/>
          </w:tcPr>
          <w:p w14:paraId="102F4A64" w14:textId="77777777" w:rsidR="000E036D" w:rsidRDefault="000E036D" w:rsidP="00336109">
            <w:r>
              <w:t>H</w:t>
            </w:r>
          </w:p>
        </w:tc>
        <w:tc>
          <w:tcPr>
            <w:tcW w:w="6658" w:type="dxa"/>
            <w:gridSpan w:val="3"/>
          </w:tcPr>
          <w:p w14:paraId="0145A1EB" w14:textId="77777777" w:rsidR="000E036D" w:rsidRPr="000E036D" w:rsidRDefault="000E036D" w:rsidP="000E036D">
            <w:r>
              <w:t xml:space="preserve">Fuses in accordance with manufacturer’s </w:t>
            </w:r>
            <w:r>
              <w:rPr>
                <w:i/>
                <w:iCs/>
              </w:rPr>
              <w:t>specification</w:t>
            </w:r>
            <w:r>
              <w:t>.</w:t>
            </w:r>
          </w:p>
        </w:tc>
        <w:tc>
          <w:tcPr>
            <w:tcW w:w="0" w:type="auto"/>
            <w:tcBorders>
              <w:right w:val="nil"/>
            </w:tcBorders>
            <w:vAlign w:val="center"/>
          </w:tcPr>
          <w:p w14:paraId="676161B3" w14:textId="77777777" w:rsidR="000E036D" w:rsidRDefault="000E036D" w:rsidP="000E036D">
            <w:r>
              <w:t>Yes</w:t>
            </w:r>
          </w:p>
        </w:tc>
        <w:tc>
          <w:tcPr>
            <w:tcW w:w="0" w:type="auto"/>
            <w:gridSpan w:val="2"/>
            <w:tcBorders>
              <w:left w:val="nil"/>
            </w:tcBorders>
            <w:shd w:val="clear" w:color="auto" w:fill="F2F2F2" w:themeFill="background1" w:themeFillShade="F2"/>
            <w:vAlign w:val="center"/>
          </w:tcPr>
          <w:p w14:paraId="1DEE0C1D" w14:textId="47066523" w:rsidR="000E036D" w:rsidRDefault="00000000" w:rsidP="000E036D">
            <w:pPr>
              <w:rPr>
                <w:lang w:eastAsia="en-CA"/>
              </w:rPr>
            </w:pPr>
            <w:sdt>
              <w:sdtPr>
                <w:rPr>
                  <w:lang w:eastAsia="en-CA"/>
                </w:rPr>
                <w:id w:val="1117568146"/>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50536BAF" w14:textId="77777777" w:rsidR="000E036D" w:rsidRDefault="000E036D" w:rsidP="000E036D">
            <w:r>
              <w:t>No</w:t>
            </w:r>
          </w:p>
        </w:tc>
        <w:tc>
          <w:tcPr>
            <w:tcW w:w="0" w:type="auto"/>
            <w:tcBorders>
              <w:left w:val="nil"/>
            </w:tcBorders>
            <w:shd w:val="clear" w:color="auto" w:fill="F2F2F2" w:themeFill="background1" w:themeFillShade="F2"/>
            <w:vAlign w:val="center"/>
          </w:tcPr>
          <w:p w14:paraId="2B56E66D" w14:textId="77777777" w:rsidR="000E036D" w:rsidRDefault="00000000" w:rsidP="000E036D">
            <w:pPr>
              <w:rPr>
                <w:lang w:eastAsia="en-CA"/>
              </w:rPr>
            </w:pPr>
            <w:sdt>
              <w:sdtPr>
                <w:rPr>
                  <w:lang w:eastAsia="en-CA"/>
                </w:rPr>
                <w:id w:val="576320257"/>
                <w14:checkbox>
                  <w14:checked w14:val="0"/>
                  <w14:checkedState w14:val="0050" w14:font="Wingdings 2"/>
                  <w14:uncheckedState w14:val="0020" w14:font="Wingdings 2"/>
                </w14:checkbox>
              </w:sdtPr>
              <w:sdtContent>
                <w:r w:rsidR="000E036D">
                  <w:rPr>
                    <w:lang w:eastAsia="en-CA"/>
                  </w:rPr>
                  <w:sym w:font="Wingdings 2" w:char="F020"/>
                </w:r>
              </w:sdtContent>
            </w:sdt>
          </w:p>
        </w:tc>
        <w:tc>
          <w:tcPr>
            <w:tcW w:w="0" w:type="auto"/>
            <w:tcBorders>
              <w:right w:val="nil"/>
            </w:tcBorders>
            <w:vAlign w:val="center"/>
          </w:tcPr>
          <w:p w14:paraId="3FD2B2DF" w14:textId="77777777" w:rsidR="000E036D" w:rsidRDefault="000E036D" w:rsidP="000E036D">
            <w:r>
              <w:t>N/A</w:t>
            </w:r>
          </w:p>
        </w:tc>
        <w:tc>
          <w:tcPr>
            <w:tcW w:w="1191" w:type="dxa"/>
            <w:tcBorders>
              <w:left w:val="nil"/>
              <w:right w:val="nil"/>
            </w:tcBorders>
            <w:shd w:val="clear" w:color="auto" w:fill="F2F2F2" w:themeFill="background1" w:themeFillShade="F2"/>
            <w:vAlign w:val="center"/>
          </w:tcPr>
          <w:p w14:paraId="1124F599" w14:textId="77777777" w:rsidR="000E036D" w:rsidRDefault="00000000" w:rsidP="000E036D">
            <w:pPr>
              <w:rPr>
                <w:lang w:eastAsia="en-CA"/>
              </w:rPr>
            </w:pPr>
            <w:sdt>
              <w:sdtPr>
                <w:rPr>
                  <w:lang w:eastAsia="en-CA"/>
                </w:rPr>
                <w:id w:val="-1473363724"/>
                <w14:checkbox>
                  <w14:checked w14:val="0"/>
                  <w14:checkedState w14:val="0050" w14:font="Wingdings 2"/>
                  <w14:uncheckedState w14:val="0020" w14:font="Wingdings 2"/>
                </w14:checkbox>
              </w:sdtPr>
              <w:sdtContent>
                <w:r w:rsidR="000E036D">
                  <w:rPr>
                    <w:lang w:eastAsia="en-CA"/>
                  </w:rPr>
                  <w:sym w:font="Wingdings 2" w:char="F020"/>
                </w:r>
              </w:sdtContent>
            </w:sdt>
          </w:p>
        </w:tc>
      </w:tr>
      <w:tr w:rsidR="00336109" w14:paraId="0FB6E122" w14:textId="77777777" w:rsidTr="00336109">
        <w:tc>
          <w:tcPr>
            <w:tcW w:w="569" w:type="dxa"/>
            <w:tcBorders>
              <w:left w:val="nil"/>
            </w:tcBorders>
            <w:vAlign w:val="center"/>
          </w:tcPr>
          <w:p w14:paraId="4B924232" w14:textId="77777777" w:rsidR="000E036D" w:rsidRDefault="000E036D" w:rsidP="00336109">
            <w:r>
              <w:t>I</w:t>
            </w:r>
          </w:p>
        </w:tc>
        <w:tc>
          <w:tcPr>
            <w:tcW w:w="6658" w:type="dxa"/>
            <w:gridSpan w:val="3"/>
          </w:tcPr>
          <w:p w14:paraId="4502681B" w14:textId="77777777" w:rsidR="000E036D" w:rsidRPr="000E036D" w:rsidRDefault="000E036D" w:rsidP="000E036D">
            <w:r>
              <w:rPr>
                <w:i/>
                <w:iCs/>
              </w:rPr>
              <w:t>Control unit</w:t>
            </w:r>
            <w:r>
              <w:t xml:space="preserve"> or </w:t>
            </w:r>
            <w:r>
              <w:rPr>
                <w:i/>
                <w:iCs/>
              </w:rPr>
              <w:t>transponder</w:t>
            </w:r>
            <w:r>
              <w:t xml:space="preserve"> lock functional.</w:t>
            </w:r>
          </w:p>
        </w:tc>
        <w:tc>
          <w:tcPr>
            <w:tcW w:w="0" w:type="auto"/>
            <w:tcBorders>
              <w:right w:val="nil"/>
            </w:tcBorders>
            <w:vAlign w:val="center"/>
          </w:tcPr>
          <w:p w14:paraId="0860BBE3" w14:textId="77777777" w:rsidR="000E036D" w:rsidRDefault="000E036D" w:rsidP="000E036D">
            <w:r>
              <w:t>Yes</w:t>
            </w:r>
          </w:p>
        </w:tc>
        <w:tc>
          <w:tcPr>
            <w:tcW w:w="0" w:type="auto"/>
            <w:gridSpan w:val="2"/>
            <w:tcBorders>
              <w:left w:val="nil"/>
            </w:tcBorders>
            <w:shd w:val="clear" w:color="auto" w:fill="F2F2F2" w:themeFill="background1" w:themeFillShade="F2"/>
            <w:vAlign w:val="center"/>
          </w:tcPr>
          <w:p w14:paraId="0214B269" w14:textId="76A4AC39" w:rsidR="000E036D" w:rsidRDefault="00000000" w:rsidP="000E036D">
            <w:pPr>
              <w:rPr>
                <w:lang w:eastAsia="en-CA"/>
              </w:rPr>
            </w:pPr>
            <w:sdt>
              <w:sdtPr>
                <w:rPr>
                  <w:lang w:eastAsia="en-CA"/>
                </w:rPr>
                <w:id w:val="-2083980903"/>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6F0D096F" w14:textId="77777777" w:rsidR="000E036D" w:rsidRDefault="000E036D" w:rsidP="000E036D">
            <w:r>
              <w:t>No</w:t>
            </w:r>
          </w:p>
        </w:tc>
        <w:tc>
          <w:tcPr>
            <w:tcW w:w="0" w:type="auto"/>
            <w:tcBorders>
              <w:left w:val="nil"/>
            </w:tcBorders>
            <w:shd w:val="clear" w:color="auto" w:fill="F2F2F2" w:themeFill="background1" w:themeFillShade="F2"/>
            <w:vAlign w:val="center"/>
          </w:tcPr>
          <w:p w14:paraId="622FD65E" w14:textId="77777777" w:rsidR="000E036D" w:rsidRDefault="00000000" w:rsidP="000E036D">
            <w:pPr>
              <w:rPr>
                <w:lang w:eastAsia="en-CA"/>
              </w:rPr>
            </w:pPr>
            <w:sdt>
              <w:sdtPr>
                <w:rPr>
                  <w:lang w:eastAsia="en-CA"/>
                </w:rPr>
                <w:id w:val="1674224651"/>
                <w14:checkbox>
                  <w14:checked w14:val="0"/>
                  <w14:checkedState w14:val="0050" w14:font="Wingdings 2"/>
                  <w14:uncheckedState w14:val="0020" w14:font="Wingdings 2"/>
                </w14:checkbox>
              </w:sdtPr>
              <w:sdtContent>
                <w:r w:rsidR="000E036D">
                  <w:rPr>
                    <w:lang w:eastAsia="en-CA"/>
                  </w:rPr>
                  <w:sym w:font="Wingdings 2" w:char="F020"/>
                </w:r>
              </w:sdtContent>
            </w:sdt>
          </w:p>
        </w:tc>
        <w:tc>
          <w:tcPr>
            <w:tcW w:w="0" w:type="auto"/>
            <w:tcBorders>
              <w:right w:val="nil"/>
            </w:tcBorders>
            <w:vAlign w:val="center"/>
          </w:tcPr>
          <w:p w14:paraId="603FCC68" w14:textId="77777777" w:rsidR="000E036D" w:rsidRDefault="000E036D" w:rsidP="000E036D">
            <w:r>
              <w:t>N/A</w:t>
            </w:r>
          </w:p>
        </w:tc>
        <w:tc>
          <w:tcPr>
            <w:tcW w:w="1191" w:type="dxa"/>
            <w:tcBorders>
              <w:left w:val="nil"/>
              <w:right w:val="nil"/>
            </w:tcBorders>
            <w:shd w:val="clear" w:color="auto" w:fill="F2F2F2" w:themeFill="background1" w:themeFillShade="F2"/>
            <w:vAlign w:val="center"/>
          </w:tcPr>
          <w:p w14:paraId="0A91A014" w14:textId="77777777" w:rsidR="000E036D" w:rsidRDefault="00000000" w:rsidP="000E036D">
            <w:pPr>
              <w:rPr>
                <w:lang w:eastAsia="en-CA"/>
              </w:rPr>
            </w:pPr>
            <w:sdt>
              <w:sdtPr>
                <w:rPr>
                  <w:lang w:eastAsia="en-CA"/>
                </w:rPr>
                <w:id w:val="-366985871"/>
                <w14:checkbox>
                  <w14:checked w14:val="0"/>
                  <w14:checkedState w14:val="0050" w14:font="Wingdings 2"/>
                  <w14:uncheckedState w14:val="0020" w14:font="Wingdings 2"/>
                </w14:checkbox>
              </w:sdtPr>
              <w:sdtContent>
                <w:r w:rsidR="000E036D">
                  <w:rPr>
                    <w:lang w:eastAsia="en-CA"/>
                  </w:rPr>
                  <w:sym w:font="Wingdings 2" w:char="F020"/>
                </w:r>
              </w:sdtContent>
            </w:sdt>
          </w:p>
        </w:tc>
      </w:tr>
      <w:tr w:rsidR="00336109" w14:paraId="708D2350" w14:textId="77777777" w:rsidTr="00336109">
        <w:tc>
          <w:tcPr>
            <w:tcW w:w="569" w:type="dxa"/>
            <w:tcBorders>
              <w:left w:val="nil"/>
            </w:tcBorders>
            <w:vAlign w:val="center"/>
          </w:tcPr>
          <w:p w14:paraId="75E77BDD" w14:textId="77777777" w:rsidR="000E036D" w:rsidRDefault="000E036D" w:rsidP="00336109">
            <w:r>
              <w:t>J</w:t>
            </w:r>
          </w:p>
        </w:tc>
        <w:tc>
          <w:tcPr>
            <w:tcW w:w="6658" w:type="dxa"/>
            <w:gridSpan w:val="3"/>
          </w:tcPr>
          <w:p w14:paraId="4C87B50F" w14:textId="77777777" w:rsidR="000E036D" w:rsidRPr="000E036D" w:rsidRDefault="000E036D" w:rsidP="000E036D">
            <w:r>
              <w:t xml:space="preserve">Termination points from wiring to </w:t>
            </w:r>
            <w:r>
              <w:rPr>
                <w:i/>
                <w:iCs/>
              </w:rPr>
              <w:t>field devices</w:t>
            </w:r>
            <w:r>
              <w:t xml:space="preserve"> secure.</w:t>
            </w:r>
          </w:p>
        </w:tc>
        <w:tc>
          <w:tcPr>
            <w:tcW w:w="0" w:type="auto"/>
            <w:tcBorders>
              <w:right w:val="nil"/>
            </w:tcBorders>
            <w:vAlign w:val="center"/>
          </w:tcPr>
          <w:p w14:paraId="0D39F052" w14:textId="77777777" w:rsidR="000E036D" w:rsidRDefault="000E036D" w:rsidP="000E036D">
            <w:r>
              <w:t>Yes</w:t>
            </w:r>
          </w:p>
        </w:tc>
        <w:tc>
          <w:tcPr>
            <w:tcW w:w="0" w:type="auto"/>
            <w:gridSpan w:val="2"/>
            <w:tcBorders>
              <w:left w:val="nil"/>
            </w:tcBorders>
            <w:shd w:val="clear" w:color="auto" w:fill="F2F2F2" w:themeFill="background1" w:themeFillShade="F2"/>
            <w:vAlign w:val="center"/>
          </w:tcPr>
          <w:p w14:paraId="02C53489" w14:textId="306A458D" w:rsidR="000E036D" w:rsidRDefault="00000000" w:rsidP="000E036D">
            <w:pPr>
              <w:rPr>
                <w:lang w:eastAsia="en-CA"/>
              </w:rPr>
            </w:pPr>
            <w:sdt>
              <w:sdtPr>
                <w:rPr>
                  <w:lang w:eastAsia="en-CA"/>
                </w:rPr>
                <w:id w:val="-708879026"/>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627D2ED4" w14:textId="77777777" w:rsidR="000E036D" w:rsidRDefault="000E036D" w:rsidP="000E036D">
            <w:r>
              <w:t>No</w:t>
            </w:r>
          </w:p>
        </w:tc>
        <w:tc>
          <w:tcPr>
            <w:tcW w:w="0" w:type="auto"/>
            <w:tcBorders>
              <w:left w:val="nil"/>
            </w:tcBorders>
            <w:shd w:val="clear" w:color="auto" w:fill="F2F2F2" w:themeFill="background1" w:themeFillShade="F2"/>
            <w:vAlign w:val="center"/>
          </w:tcPr>
          <w:p w14:paraId="777A6AA8" w14:textId="77777777" w:rsidR="000E036D" w:rsidRDefault="00000000" w:rsidP="000E036D">
            <w:pPr>
              <w:rPr>
                <w:lang w:eastAsia="en-CA"/>
              </w:rPr>
            </w:pPr>
            <w:sdt>
              <w:sdtPr>
                <w:rPr>
                  <w:lang w:eastAsia="en-CA"/>
                </w:rPr>
                <w:id w:val="-894736732"/>
                <w14:checkbox>
                  <w14:checked w14:val="0"/>
                  <w14:checkedState w14:val="0050" w14:font="Wingdings 2"/>
                  <w14:uncheckedState w14:val="0020" w14:font="Wingdings 2"/>
                </w14:checkbox>
              </w:sdtPr>
              <w:sdtContent>
                <w:r w:rsidR="000E036D">
                  <w:rPr>
                    <w:lang w:eastAsia="en-CA"/>
                  </w:rPr>
                  <w:sym w:font="Wingdings 2" w:char="F020"/>
                </w:r>
              </w:sdtContent>
            </w:sdt>
          </w:p>
        </w:tc>
        <w:tc>
          <w:tcPr>
            <w:tcW w:w="0" w:type="auto"/>
            <w:tcBorders>
              <w:right w:val="nil"/>
            </w:tcBorders>
            <w:vAlign w:val="center"/>
          </w:tcPr>
          <w:p w14:paraId="2E5AB89A" w14:textId="77777777" w:rsidR="000E036D" w:rsidRDefault="000E036D" w:rsidP="000E036D">
            <w:r>
              <w:t>N/A</w:t>
            </w:r>
          </w:p>
        </w:tc>
        <w:tc>
          <w:tcPr>
            <w:tcW w:w="1191" w:type="dxa"/>
            <w:tcBorders>
              <w:left w:val="nil"/>
              <w:right w:val="nil"/>
            </w:tcBorders>
            <w:shd w:val="clear" w:color="auto" w:fill="F2F2F2" w:themeFill="background1" w:themeFillShade="F2"/>
            <w:vAlign w:val="center"/>
          </w:tcPr>
          <w:p w14:paraId="6968B24D" w14:textId="77777777" w:rsidR="000E036D" w:rsidRDefault="00000000" w:rsidP="000E036D">
            <w:pPr>
              <w:rPr>
                <w:lang w:eastAsia="en-CA"/>
              </w:rPr>
            </w:pPr>
            <w:sdt>
              <w:sdtPr>
                <w:rPr>
                  <w:lang w:eastAsia="en-CA"/>
                </w:rPr>
                <w:id w:val="29923409"/>
                <w14:checkbox>
                  <w14:checked w14:val="0"/>
                  <w14:checkedState w14:val="0050" w14:font="Wingdings 2"/>
                  <w14:uncheckedState w14:val="0020" w14:font="Wingdings 2"/>
                </w14:checkbox>
              </w:sdtPr>
              <w:sdtContent>
                <w:r w:rsidR="000E036D">
                  <w:rPr>
                    <w:lang w:eastAsia="en-CA"/>
                  </w:rPr>
                  <w:sym w:font="Wingdings 2" w:char="F020"/>
                </w:r>
              </w:sdtContent>
            </w:sdt>
          </w:p>
        </w:tc>
      </w:tr>
    </w:tbl>
    <w:p w14:paraId="7190B11D" w14:textId="77777777" w:rsidR="00861379" w:rsidRPr="00861379" w:rsidRDefault="00861379" w:rsidP="00861379"/>
    <w:p w14:paraId="2F2EC520" w14:textId="6FC95A05" w:rsidR="0031098F" w:rsidRDefault="0031098F" w:rsidP="0031098F">
      <w:pPr>
        <w:pStyle w:val="Heading2"/>
        <w:numPr>
          <w:ilvl w:val="1"/>
          <w:numId w:val="15"/>
        </w:numPr>
        <w:ind w:left="1134" w:hanging="1134"/>
      </w:pPr>
      <w:r>
        <w:t>Control Unit or Transponder Inspection (2)</w:t>
      </w:r>
    </w:p>
    <w:p w14:paraId="304D2A7A" w14:textId="77777777" w:rsidR="0031098F" w:rsidRDefault="0031098F" w:rsidP="0031098F">
      <w:r>
        <w:t>NOTE 1: See 8.2</w:t>
      </w:r>
    </w:p>
    <w:p w14:paraId="1B636519" w14:textId="77777777" w:rsidR="0031098F" w:rsidRDefault="0031098F" w:rsidP="0031098F">
      <w:r>
        <w:t xml:space="preserve">NOTE 2: Complete section for each </w:t>
      </w:r>
      <w:r>
        <w:rPr>
          <w:i/>
          <w:iCs/>
        </w:rPr>
        <w:t>control unit</w:t>
      </w:r>
      <w:r>
        <w:t xml:space="preserve"> or </w:t>
      </w:r>
      <w:r>
        <w:rPr>
          <w:i/>
          <w:iCs/>
        </w:rPr>
        <w:t>transponder.</w:t>
      </w:r>
    </w:p>
    <w:tbl>
      <w:tblPr>
        <w:tblStyle w:val="TableGrid"/>
        <w:tblW w:w="0" w:type="auto"/>
        <w:tblLook w:val="04A0" w:firstRow="1" w:lastRow="0" w:firstColumn="1" w:lastColumn="0" w:noHBand="0" w:noVBand="1"/>
      </w:tblPr>
      <w:tblGrid>
        <w:gridCol w:w="569"/>
        <w:gridCol w:w="2349"/>
        <w:gridCol w:w="402"/>
        <w:gridCol w:w="3917"/>
        <w:gridCol w:w="533"/>
        <w:gridCol w:w="177"/>
        <w:gridCol w:w="177"/>
        <w:gridCol w:w="428"/>
        <w:gridCol w:w="519"/>
        <w:gridCol w:w="506"/>
        <w:gridCol w:w="1223"/>
      </w:tblGrid>
      <w:tr w:rsidR="0031098F" w14:paraId="686322E5" w14:textId="77777777" w:rsidTr="00174B20">
        <w:tc>
          <w:tcPr>
            <w:tcW w:w="2977" w:type="dxa"/>
            <w:gridSpan w:val="2"/>
            <w:tcBorders>
              <w:left w:val="nil"/>
              <w:right w:val="nil"/>
            </w:tcBorders>
          </w:tcPr>
          <w:p w14:paraId="4F2A38F3" w14:textId="77777777" w:rsidR="0031098F" w:rsidRPr="00B36AD1" w:rsidRDefault="0031098F" w:rsidP="00174B20">
            <w:r>
              <w:rPr>
                <w:i/>
                <w:iCs/>
              </w:rPr>
              <w:t xml:space="preserve">Control unit </w:t>
            </w:r>
            <w:r>
              <w:t xml:space="preserve">or </w:t>
            </w:r>
            <w:r>
              <w:rPr>
                <w:i/>
                <w:iCs/>
              </w:rPr>
              <w:t>transponder</w:t>
            </w:r>
            <w:r>
              <w:t xml:space="preserve"> location:</w:t>
            </w:r>
          </w:p>
        </w:tc>
        <w:tc>
          <w:tcPr>
            <w:tcW w:w="7823" w:type="dxa"/>
            <w:gridSpan w:val="9"/>
            <w:tcBorders>
              <w:left w:val="nil"/>
              <w:right w:val="nil"/>
            </w:tcBorders>
            <w:shd w:val="clear" w:color="auto" w:fill="F2F2F2" w:themeFill="background1" w:themeFillShade="F2"/>
          </w:tcPr>
          <w:p w14:paraId="21D7A1B3" w14:textId="19BA83A3" w:rsidR="0031098F" w:rsidRDefault="00000000" w:rsidP="00174B20">
            <w:sdt>
              <w:sdtPr>
                <w:rPr>
                  <w:lang w:eastAsia="en-CA"/>
                </w:rPr>
                <w:id w:val="339290499"/>
                <w:placeholder>
                  <w:docPart w:val="F671A7627E1F4325ABB43DC5D3C2791F"/>
                </w:placeholder>
              </w:sdtPr>
              <w:sdtContent>
                <w:r w:rsidR="0031098F" w:rsidRPr="00814B85">
                  <w:rPr>
                    <w:lang w:eastAsia="en-CA"/>
                  </w:rPr>
                  <w:t xml:space="preserve"> </w:t>
                </w:r>
                <w:r w:rsidR="00095F23">
                  <w:rPr>
                    <w:lang w:eastAsia="en-CA"/>
                  </w:rPr>
                  <w:t>Electrical Room #104 (Hallway 1B)</w:t>
                </w:r>
              </w:sdtContent>
            </w:sdt>
          </w:p>
        </w:tc>
      </w:tr>
      <w:tr w:rsidR="0031098F" w14:paraId="10135A15" w14:textId="77777777" w:rsidTr="00174B20">
        <w:tc>
          <w:tcPr>
            <w:tcW w:w="3371" w:type="dxa"/>
            <w:gridSpan w:val="3"/>
            <w:tcBorders>
              <w:left w:val="nil"/>
              <w:right w:val="nil"/>
            </w:tcBorders>
          </w:tcPr>
          <w:p w14:paraId="3E3EA759" w14:textId="77777777" w:rsidR="0031098F" w:rsidRPr="00B36AD1" w:rsidRDefault="0031098F" w:rsidP="00174B20">
            <w:r>
              <w:rPr>
                <w:i/>
                <w:iCs/>
              </w:rPr>
              <w:t>Control unit</w:t>
            </w:r>
            <w:r>
              <w:t xml:space="preserve"> or </w:t>
            </w:r>
            <w:r>
              <w:rPr>
                <w:i/>
                <w:iCs/>
              </w:rPr>
              <w:t>transponder</w:t>
            </w:r>
            <w:r>
              <w:t xml:space="preserve"> identification:</w:t>
            </w:r>
          </w:p>
        </w:tc>
        <w:tc>
          <w:tcPr>
            <w:tcW w:w="7429" w:type="dxa"/>
            <w:gridSpan w:val="8"/>
            <w:tcBorders>
              <w:left w:val="nil"/>
              <w:right w:val="nil"/>
            </w:tcBorders>
            <w:shd w:val="clear" w:color="auto" w:fill="F2F2F2" w:themeFill="background1" w:themeFillShade="F2"/>
          </w:tcPr>
          <w:p w14:paraId="04A6DA5A" w14:textId="2BFEAB26" w:rsidR="0031098F" w:rsidRDefault="00000000" w:rsidP="00174B20">
            <w:sdt>
              <w:sdtPr>
                <w:rPr>
                  <w:lang w:eastAsia="en-CA"/>
                </w:rPr>
                <w:id w:val="-636029608"/>
                <w:placeholder>
                  <w:docPart w:val="2E03C335A20A44A5AC7D6C512A15426C"/>
                </w:placeholder>
              </w:sdtPr>
              <w:sdtContent>
                <w:r w:rsidR="0031098F" w:rsidRPr="00814B85">
                  <w:rPr>
                    <w:lang w:eastAsia="en-CA"/>
                  </w:rPr>
                  <w:t xml:space="preserve"> </w:t>
                </w:r>
                <w:r w:rsidR="00095F23">
                  <w:rPr>
                    <w:lang w:eastAsia="en-CA"/>
                  </w:rPr>
                  <w:t>Transponder Panel 4</w:t>
                </w:r>
              </w:sdtContent>
            </w:sdt>
          </w:p>
        </w:tc>
      </w:tr>
      <w:tr w:rsidR="0031098F" w14:paraId="0E0920D2" w14:textId="77777777" w:rsidTr="00174B20">
        <w:tc>
          <w:tcPr>
            <w:tcW w:w="569" w:type="dxa"/>
            <w:tcBorders>
              <w:left w:val="nil"/>
            </w:tcBorders>
            <w:vAlign w:val="center"/>
          </w:tcPr>
          <w:p w14:paraId="5173919F" w14:textId="77777777" w:rsidR="0031098F" w:rsidRDefault="0031098F" w:rsidP="00174B20">
            <w:r>
              <w:t>A</w:t>
            </w:r>
          </w:p>
        </w:tc>
        <w:tc>
          <w:tcPr>
            <w:tcW w:w="6658" w:type="dxa"/>
            <w:gridSpan w:val="3"/>
          </w:tcPr>
          <w:p w14:paraId="59A6713A" w14:textId="77777777" w:rsidR="0031098F" w:rsidRPr="00B36AD1" w:rsidRDefault="0031098F" w:rsidP="00174B20">
            <w:r>
              <w:rPr>
                <w:i/>
                <w:iCs/>
              </w:rPr>
              <w:t>Input circuit</w:t>
            </w:r>
            <w:r>
              <w:t xml:space="preserve"> designations correctly identified in relation to connected </w:t>
            </w:r>
            <w:r>
              <w:rPr>
                <w:i/>
                <w:iCs/>
              </w:rPr>
              <w:t>field devices</w:t>
            </w:r>
            <w:r>
              <w:t>.</w:t>
            </w:r>
          </w:p>
        </w:tc>
        <w:tc>
          <w:tcPr>
            <w:tcW w:w="0" w:type="auto"/>
            <w:tcBorders>
              <w:right w:val="nil"/>
            </w:tcBorders>
            <w:vAlign w:val="center"/>
          </w:tcPr>
          <w:p w14:paraId="6152B08F"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3C4C4CC5" w14:textId="50EBE4D6" w:rsidR="0031098F" w:rsidRDefault="00000000" w:rsidP="00174B20">
            <w:sdt>
              <w:sdtPr>
                <w:rPr>
                  <w:lang w:eastAsia="en-CA"/>
                </w:rPr>
                <w:id w:val="-1487626180"/>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5629EDD8" w14:textId="77777777" w:rsidR="0031098F" w:rsidRDefault="0031098F" w:rsidP="00174B20">
            <w:r>
              <w:t>No</w:t>
            </w:r>
          </w:p>
        </w:tc>
        <w:tc>
          <w:tcPr>
            <w:tcW w:w="0" w:type="auto"/>
            <w:tcBorders>
              <w:left w:val="nil"/>
            </w:tcBorders>
            <w:shd w:val="clear" w:color="auto" w:fill="F2F2F2" w:themeFill="background1" w:themeFillShade="F2"/>
            <w:vAlign w:val="center"/>
          </w:tcPr>
          <w:p w14:paraId="21964DDD" w14:textId="77777777" w:rsidR="0031098F" w:rsidRDefault="00000000" w:rsidP="00174B20">
            <w:sdt>
              <w:sdtPr>
                <w:rPr>
                  <w:lang w:eastAsia="en-CA"/>
                </w:rPr>
                <w:id w:val="1906949214"/>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1E35DB53"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132BAFEF" w14:textId="77777777" w:rsidR="0031098F" w:rsidRDefault="00000000" w:rsidP="00174B20">
            <w:sdt>
              <w:sdtPr>
                <w:rPr>
                  <w:lang w:eastAsia="en-CA"/>
                </w:rPr>
                <w:id w:val="-831052566"/>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5780BD85" w14:textId="77777777" w:rsidTr="00174B20">
        <w:tc>
          <w:tcPr>
            <w:tcW w:w="569" w:type="dxa"/>
            <w:tcBorders>
              <w:left w:val="nil"/>
            </w:tcBorders>
            <w:vAlign w:val="center"/>
          </w:tcPr>
          <w:p w14:paraId="0F3CC639" w14:textId="77777777" w:rsidR="0031098F" w:rsidRDefault="0031098F" w:rsidP="00174B20">
            <w:r>
              <w:t>B</w:t>
            </w:r>
          </w:p>
        </w:tc>
        <w:tc>
          <w:tcPr>
            <w:tcW w:w="6658" w:type="dxa"/>
            <w:gridSpan w:val="3"/>
          </w:tcPr>
          <w:p w14:paraId="298D3972" w14:textId="77777777" w:rsidR="0031098F" w:rsidRPr="00B36AD1" w:rsidRDefault="0031098F" w:rsidP="00174B20">
            <w:r>
              <w:rPr>
                <w:i/>
                <w:iCs/>
              </w:rPr>
              <w:t xml:space="preserve">Output </w:t>
            </w:r>
            <w:r>
              <w:t xml:space="preserve">circuit designations correctly identified in relation to </w:t>
            </w:r>
            <w:r>
              <w:rPr>
                <w:i/>
                <w:iCs/>
              </w:rPr>
              <w:t>field devices.</w:t>
            </w:r>
          </w:p>
        </w:tc>
        <w:tc>
          <w:tcPr>
            <w:tcW w:w="0" w:type="auto"/>
            <w:tcBorders>
              <w:right w:val="nil"/>
            </w:tcBorders>
            <w:vAlign w:val="center"/>
          </w:tcPr>
          <w:p w14:paraId="29E1A1DB"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500B276C" w14:textId="710EB23D" w:rsidR="0031098F" w:rsidRDefault="00000000" w:rsidP="00174B20">
            <w:pPr>
              <w:rPr>
                <w:lang w:eastAsia="en-CA"/>
              </w:rPr>
            </w:pPr>
            <w:sdt>
              <w:sdtPr>
                <w:rPr>
                  <w:lang w:eastAsia="en-CA"/>
                </w:rPr>
                <w:id w:val="2073078801"/>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56F44468" w14:textId="77777777" w:rsidR="0031098F" w:rsidRDefault="0031098F" w:rsidP="00174B20">
            <w:r>
              <w:t>No</w:t>
            </w:r>
          </w:p>
        </w:tc>
        <w:tc>
          <w:tcPr>
            <w:tcW w:w="0" w:type="auto"/>
            <w:tcBorders>
              <w:left w:val="nil"/>
            </w:tcBorders>
            <w:shd w:val="clear" w:color="auto" w:fill="F2F2F2" w:themeFill="background1" w:themeFillShade="F2"/>
            <w:vAlign w:val="center"/>
          </w:tcPr>
          <w:p w14:paraId="73F13261" w14:textId="77777777" w:rsidR="0031098F" w:rsidRDefault="00000000" w:rsidP="00174B20">
            <w:pPr>
              <w:rPr>
                <w:lang w:eastAsia="en-CA"/>
              </w:rPr>
            </w:pPr>
            <w:sdt>
              <w:sdtPr>
                <w:rPr>
                  <w:lang w:eastAsia="en-CA"/>
                </w:rPr>
                <w:id w:val="2092346394"/>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0726A2F6"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7046643F" w14:textId="77777777" w:rsidR="0031098F" w:rsidRDefault="00000000" w:rsidP="00174B20">
            <w:pPr>
              <w:rPr>
                <w:lang w:eastAsia="en-CA"/>
              </w:rPr>
            </w:pPr>
            <w:sdt>
              <w:sdtPr>
                <w:rPr>
                  <w:lang w:eastAsia="en-CA"/>
                </w:rPr>
                <w:id w:val="-1251656723"/>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36440AF1" w14:textId="77777777" w:rsidTr="00174B20">
        <w:tc>
          <w:tcPr>
            <w:tcW w:w="569" w:type="dxa"/>
            <w:tcBorders>
              <w:left w:val="nil"/>
            </w:tcBorders>
            <w:vAlign w:val="center"/>
          </w:tcPr>
          <w:p w14:paraId="00F3823E" w14:textId="77777777" w:rsidR="0031098F" w:rsidRDefault="0031098F" w:rsidP="00174B20">
            <w:r>
              <w:t>C</w:t>
            </w:r>
          </w:p>
        </w:tc>
        <w:tc>
          <w:tcPr>
            <w:tcW w:w="6658" w:type="dxa"/>
            <w:gridSpan w:val="3"/>
          </w:tcPr>
          <w:p w14:paraId="18D83FB8" w14:textId="77777777" w:rsidR="0031098F" w:rsidRPr="00B36AD1" w:rsidRDefault="0031098F" w:rsidP="00174B20">
            <w:r>
              <w:t>Correct designations for common control functions and indicators.</w:t>
            </w:r>
          </w:p>
        </w:tc>
        <w:tc>
          <w:tcPr>
            <w:tcW w:w="0" w:type="auto"/>
            <w:tcBorders>
              <w:right w:val="nil"/>
            </w:tcBorders>
            <w:vAlign w:val="center"/>
          </w:tcPr>
          <w:p w14:paraId="3B113C5A"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1F452B1E" w14:textId="267782B6" w:rsidR="0031098F" w:rsidRDefault="00000000" w:rsidP="00174B20">
            <w:pPr>
              <w:rPr>
                <w:lang w:eastAsia="en-CA"/>
              </w:rPr>
            </w:pPr>
            <w:sdt>
              <w:sdtPr>
                <w:rPr>
                  <w:lang w:eastAsia="en-CA"/>
                </w:rPr>
                <w:id w:val="1083652732"/>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3B93D499" w14:textId="77777777" w:rsidR="0031098F" w:rsidRDefault="0031098F" w:rsidP="00174B20">
            <w:r>
              <w:t>No</w:t>
            </w:r>
          </w:p>
        </w:tc>
        <w:tc>
          <w:tcPr>
            <w:tcW w:w="0" w:type="auto"/>
            <w:tcBorders>
              <w:left w:val="nil"/>
            </w:tcBorders>
            <w:shd w:val="clear" w:color="auto" w:fill="F2F2F2" w:themeFill="background1" w:themeFillShade="F2"/>
            <w:vAlign w:val="center"/>
          </w:tcPr>
          <w:p w14:paraId="314FBBFD" w14:textId="77777777" w:rsidR="0031098F" w:rsidRDefault="00000000" w:rsidP="00174B20">
            <w:pPr>
              <w:rPr>
                <w:lang w:eastAsia="en-CA"/>
              </w:rPr>
            </w:pPr>
            <w:sdt>
              <w:sdtPr>
                <w:rPr>
                  <w:lang w:eastAsia="en-CA"/>
                </w:rPr>
                <w:id w:val="134379781"/>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5AEB9A8C"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1B94CB32" w14:textId="77777777" w:rsidR="0031098F" w:rsidRDefault="00000000" w:rsidP="00174B20">
            <w:pPr>
              <w:rPr>
                <w:lang w:eastAsia="en-CA"/>
              </w:rPr>
            </w:pPr>
            <w:sdt>
              <w:sdtPr>
                <w:rPr>
                  <w:lang w:eastAsia="en-CA"/>
                </w:rPr>
                <w:id w:val="429246683"/>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04958FA1" w14:textId="77777777" w:rsidTr="00174B20">
        <w:tc>
          <w:tcPr>
            <w:tcW w:w="569" w:type="dxa"/>
            <w:tcBorders>
              <w:left w:val="nil"/>
            </w:tcBorders>
            <w:vAlign w:val="center"/>
          </w:tcPr>
          <w:p w14:paraId="6B6487DB" w14:textId="77777777" w:rsidR="0031098F" w:rsidRDefault="0031098F" w:rsidP="00174B20">
            <w:r>
              <w:t>D</w:t>
            </w:r>
          </w:p>
        </w:tc>
        <w:tc>
          <w:tcPr>
            <w:tcW w:w="6658" w:type="dxa"/>
            <w:gridSpan w:val="3"/>
          </w:tcPr>
          <w:p w14:paraId="0ABCC144" w14:textId="77777777" w:rsidR="0031098F" w:rsidRDefault="0031098F" w:rsidP="00174B20">
            <w:r>
              <w:t>Plug-In components and modules securely in place.</w:t>
            </w:r>
          </w:p>
        </w:tc>
        <w:tc>
          <w:tcPr>
            <w:tcW w:w="0" w:type="auto"/>
            <w:tcBorders>
              <w:right w:val="nil"/>
            </w:tcBorders>
            <w:vAlign w:val="center"/>
          </w:tcPr>
          <w:p w14:paraId="064F05FA"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20A50B1C" w14:textId="5659A9C6" w:rsidR="0031098F" w:rsidRDefault="00000000" w:rsidP="00174B20">
            <w:pPr>
              <w:rPr>
                <w:lang w:eastAsia="en-CA"/>
              </w:rPr>
            </w:pPr>
            <w:sdt>
              <w:sdtPr>
                <w:rPr>
                  <w:lang w:eastAsia="en-CA"/>
                </w:rPr>
                <w:id w:val="-470827547"/>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76A7E8FE" w14:textId="77777777" w:rsidR="0031098F" w:rsidRDefault="0031098F" w:rsidP="00174B20">
            <w:r>
              <w:t>No</w:t>
            </w:r>
          </w:p>
        </w:tc>
        <w:tc>
          <w:tcPr>
            <w:tcW w:w="0" w:type="auto"/>
            <w:tcBorders>
              <w:left w:val="nil"/>
            </w:tcBorders>
            <w:shd w:val="clear" w:color="auto" w:fill="F2F2F2" w:themeFill="background1" w:themeFillShade="F2"/>
            <w:vAlign w:val="center"/>
          </w:tcPr>
          <w:p w14:paraId="22A23E7A" w14:textId="77777777" w:rsidR="0031098F" w:rsidRDefault="00000000" w:rsidP="00174B20">
            <w:pPr>
              <w:rPr>
                <w:lang w:eastAsia="en-CA"/>
              </w:rPr>
            </w:pPr>
            <w:sdt>
              <w:sdtPr>
                <w:rPr>
                  <w:lang w:eastAsia="en-CA"/>
                </w:rPr>
                <w:id w:val="1665118846"/>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45439EDE"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4E328E9A" w14:textId="77777777" w:rsidR="0031098F" w:rsidRDefault="00000000" w:rsidP="00174B20">
            <w:pPr>
              <w:rPr>
                <w:lang w:eastAsia="en-CA"/>
              </w:rPr>
            </w:pPr>
            <w:sdt>
              <w:sdtPr>
                <w:rPr>
                  <w:lang w:eastAsia="en-CA"/>
                </w:rPr>
                <w:id w:val="-450085395"/>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0F7EF918" w14:textId="77777777" w:rsidTr="00174B20">
        <w:tc>
          <w:tcPr>
            <w:tcW w:w="569" w:type="dxa"/>
            <w:tcBorders>
              <w:left w:val="nil"/>
            </w:tcBorders>
            <w:vAlign w:val="center"/>
          </w:tcPr>
          <w:p w14:paraId="78B3B341" w14:textId="77777777" w:rsidR="0031098F" w:rsidRDefault="0031098F" w:rsidP="00174B20">
            <w:r>
              <w:t>E</w:t>
            </w:r>
          </w:p>
        </w:tc>
        <w:tc>
          <w:tcPr>
            <w:tcW w:w="6658" w:type="dxa"/>
            <w:gridSpan w:val="3"/>
          </w:tcPr>
          <w:p w14:paraId="20F0C56B" w14:textId="77777777" w:rsidR="0031098F" w:rsidRDefault="0031098F" w:rsidP="00174B20">
            <w:r>
              <w:t>Plug-In cables securely in place.</w:t>
            </w:r>
          </w:p>
        </w:tc>
        <w:tc>
          <w:tcPr>
            <w:tcW w:w="0" w:type="auto"/>
            <w:tcBorders>
              <w:right w:val="nil"/>
            </w:tcBorders>
            <w:vAlign w:val="center"/>
          </w:tcPr>
          <w:p w14:paraId="4FD256A3"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535290F7" w14:textId="6214903D" w:rsidR="0031098F" w:rsidRDefault="00000000" w:rsidP="00174B20">
            <w:pPr>
              <w:rPr>
                <w:lang w:eastAsia="en-CA"/>
              </w:rPr>
            </w:pPr>
            <w:sdt>
              <w:sdtPr>
                <w:rPr>
                  <w:lang w:eastAsia="en-CA"/>
                </w:rPr>
                <w:id w:val="-287049709"/>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21904732" w14:textId="77777777" w:rsidR="0031098F" w:rsidRDefault="0031098F" w:rsidP="00174B20">
            <w:r>
              <w:t>No</w:t>
            </w:r>
          </w:p>
        </w:tc>
        <w:tc>
          <w:tcPr>
            <w:tcW w:w="0" w:type="auto"/>
            <w:tcBorders>
              <w:left w:val="nil"/>
            </w:tcBorders>
            <w:shd w:val="clear" w:color="auto" w:fill="F2F2F2" w:themeFill="background1" w:themeFillShade="F2"/>
            <w:vAlign w:val="center"/>
          </w:tcPr>
          <w:p w14:paraId="37081F7B" w14:textId="77777777" w:rsidR="0031098F" w:rsidRDefault="00000000" w:rsidP="00174B20">
            <w:pPr>
              <w:rPr>
                <w:lang w:eastAsia="en-CA"/>
              </w:rPr>
            </w:pPr>
            <w:sdt>
              <w:sdtPr>
                <w:rPr>
                  <w:lang w:eastAsia="en-CA"/>
                </w:rPr>
                <w:id w:val="1832336625"/>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4DAC951D"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70E154CC" w14:textId="77777777" w:rsidR="0031098F" w:rsidRDefault="00000000" w:rsidP="00174B20">
            <w:pPr>
              <w:rPr>
                <w:lang w:eastAsia="en-CA"/>
              </w:rPr>
            </w:pPr>
            <w:sdt>
              <w:sdtPr>
                <w:rPr>
                  <w:lang w:eastAsia="en-CA"/>
                </w:rPr>
                <w:id w:val="1195968164"/>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3F9D4713" w14:textId="77777777" w:rsidTr="00174B20">
        <w:trPr>
          <w:trHeight w:val="81"/>
        </w:trPr>
        <w:tc>
          <w:tcPr>
            <w:tcW w:w="569" w:type="dxa"/>
            <w:vMerge w:val="restart"/>
            <w:tcBorders>
              <w:left w:val="nil"/>
            </w:tcBorders>
            <w:vAlign w:val="center"/>
          </w:tcPr>
          <w:p w14:paraId="1526BF40" w14:textId="77777777" w:rsidR="0031098F" w:rsidRDefault="0031098F" w:rsidP="00174B20">
            <w:r>
              <w:t>F</w:t>
            </w:r>
          </w:p>
        </w:tc>
        <w:tc>
          <w:tcPr>
            <w:tcW w:w="6658" w:type="dxa"/>
            <w:gridSpan w:val="3"/>
            <w:vMerge w:val="restart"/>
          </w:tcPr>
          <w:p w14:paraId="0A83B034" w14:textId="77777777" w:rsidR="0031098F" w:rsidRDefault="0031098F" w:rsidP="00174B20">
            <w:pPr>
              <w:pStyle w:val="ListParagraph"/>
              <w:numPr>
                <w:ilvl w:val="0"/>
                <w:numId w:val="11"/>
              </w:numPr>
              <w:ind w:left="270" w:hanging="270"/>
            </w:pPr>
            <w:r>
              <w:t xml:space="preserve">Record the date, revision, and version of </w:t>
            </w:r>
            <w:r>
              <w:rPr>
                <w:i/>
                <w:iCs/>
              </w:rPr>
              <w:t>firmware</w:t>
            </w:r>
            <w:r>
              <w:t>.</w:t>
            </w:r>
          </w:p>
        </w:tc>
        <w:tc>
          <w:tcPr>
            <w:tcW w:w="731" w:type="dxa"/>
            <w:gridSpan w:val="2"/>
            <w:tcBorders>
              <w:right w:val="nil"/>
            </w:tcBorders>
            <w:vAlign w:val="center"/>
          </w:tcPr>
          <w:p w14:paraId="790B65F9" w14:textId="77777777" w:rsidR="0031098F" w:rsidRDefault="0031098F" w:rsidP="00174B20">
            <w:pPr>
              <w:rPr>
                <w:lang w:eastAsia="en-CA"/>
              </w:rPr>
            </w:pPr>
            <w:r>
              <w:rPr>
                <w:lang w:eastAsia="en-CA"/>
              </w:rPr>
              <w:t>Date:</w:t>
            </w:r>
          </w:p>
        </w:tc>
        <w:tc>
          <w:tcPr>
            <w:tcW w:w="2842" w:type="dxa"/>
            <w:gridSpan w:val="5"/>
            <w:tcBorders>
              <w:left w:val="nil"/>
              <w:right w:val="nil"/>
            </w:tcBorders>
            <w:shd w:val="clear" w:color="auto" w:fill="F2F2F2" w:themeFill="background1" w:themeFillShade="F2"/>
            <w:vAlign w:val="center"/>
          </w:tcPr>
          <w:p w14:paraId="4553EC4E" w14:textId="77777777" w:rsidR="0031098F" w:rsidRDefault="00000000" w:rsidP="00174B20">
            <w:pPr>
              <w:rPr>
                <w:lang w:eastAsia="en-CA"/>
              </w:rPr>
            </w:pPr>
            <w:sdt>
              <w:sdtPr>
                <w:rPr>
                  <w:lang w:eastAsia="en-CA"/>
                </w:rPr>
                <w:id w:val="234741357"/>
                <w:placeholder>
                  <w:docPart w:val="612EBB1A93BB4FEC8ADDED71984B9625"/>
                </w:placeholder>
              </w:sdtPr>
              <w:sdtContent>
                <w:r w:rsidR="0031098F" w:rsidRPr="00814B85">
                  <w:rPr>
                    <w:lang w:eastAsia="en-CA"/>
                  </w:rPr>
                  <w:t xml:space="preserve"> </w:t>
                </w:r>
              </w:sdtContent>
            </w:sdt>
          </w:p>
        </w:tc>
      </w:tr>
      <w:tr w:rsidR="0031098F" w14:paraId="6ABAED2C" w14:textId="77777777" w:rsidTr="00174B20">
        <w:trPr>
          <w:trHeight w:val="80"/>
        </w:trPr>
        <w:tc>
          <w:tcPr>
            <w:tcW w:w="569" w:type="dxa"/>
            <w:vMerge/>
            <w:tcBorders>
              <w:left w:val="nil"/>
            </w:tcBorders>
            <w:vAlign w:val="center"/>
          </w:tcPr>
          <w:p w14:paraId="0FBC7C79" w14:textId="77777777" w:rsidR="0031098F" w:rsidRDefault="0031098F" w:rsidP="00174B20"/>
        </w:tc>
        <w:tc>
          <w:tcPr>
            <w:tcW w:w="6658" w:type="dxa"/>
            <w:gridSpan w:val="3"/>
            <w:vMerge/>
          </w:tcPr>
          <w:p w14:paraId="4CFFD5E5" w14:textId="77777777" w:rsidR="0031098F" w:rsidRDefault="0031098F" w:rsidP="00174B20">
            <w:pPr>
              <w:pStyle w:val="ListParagraph"/>
              <w:numPr>
                <w:ilvl w:val="0"/>
                <w:numId w:val="11"/>
              </w:numPr>
              <w:ind w:left="270" w:hanging="270"/>
            </w:pPr>
          </w:p>
        </w:tc>
        <w:tc>
          <w:tcPr>
            <w:tcW w:w="0" w:type="auto"/>
            <w:tcBorders>
              <w:right w:val="nil"/>
            </w:tcBorders>
            <w:vAlign w:val="center"/>
          </w:tcPr>
          <w:p w14:paraId="0DBD84EA" w14:textId="77777777" w:rsidR="0031098F" w:rsidRDefault="0031098F" w:rsidP="00174B20">
            <w:pPr>
              <w:rPr>
                <w:lang w:eastAsia="en-CA"/>
              </w:rPr>
            </w:pPr>
            <w:r>
              <w:rPr>
                <w:lang w:eastAsia="en-CA"/>
              </w:rPr>
              <w:t>Rev:</w:t>
            </w:r>
          </w:p>
        </w:tc>
        <w:tc>
          <w:tcPr>
            <w:tcW w:w="0" w:type="auto"/>
            <w:gridSpan w:val="3"/>
            <w:tcBorders>
              <w:left w:val="nil"/>
            </w:tcBorders>
            <w:shd w:val="clear" w:color="auto" w:fill="F2F2F2" w:themeFill="background1" w:themeFillShade="F2"/>
            <w:vAlign w:val="center"/>
          </w:tcPr>
          <w:p w14:paraId="3AA0CCDD" w14:textId="77777777" w:rsidR="0031098F" w:rsidRDefault="00000000" w:rsidP="00174B20">
            <w:pPr>
              <w:rPr>
                <w:lang w:eastAsia="en-CA"/>
              </w:rPr>
            </w:pPr>
            <w:sdt>
              <w:sdtPr>
                <w:rPr>
                  <w:lang w:eastAsia="en-CA"/>
                </w:rPr>
                <w:id w:val="1893380371"/>
                <w:placeholder>
                  <w:docPart w:val="D8F37114027E4596ACB42E2927E7600B"/>
                </w:placeholder>
              </w:sdtPr>
              <w:sdtContent>
                <w:r w:rsidR="0031098F" w:rsidRPr="00814B85">
                  <w:rPr>
                    <w:lang w:eastAsia="en-CA"/>
                  </w:rPr>
                  <w:t xml:space="preserve"> </w:t>
                </w:r>
              </w:sdtContent>
            </w:sdt>
          </w:p>
        </w:tc>
        <w:tc>
          <w:tcPr>
            <w:tcW w:w="0" w:type="auto"/>
            <w:tcBorders>
              <w:right w:val="nil"/>
            </w:tcBorders>
            <w:vAlign w:val="center"/>
          </w:tcPr>
          <w:p w14:paraId="45E01B8B" w14:textId="77777777" w:rsidR="0031098F" w:rsidRDefault="0031098F" w:rsidP="00174B20">
            <w:pPr>
              <w:rPr>
                <w:lang w:eastAsia="en-CA"/>
              </w:rPr>
            </w:pPr>
            <w:r>
              <w:rPr>
                <w:lang w:eastAsia="en-CA"/>
              </w:rPr>
              <w:t>Ver:</w:t>
            </w:r>
          </w:p>
        </w:tc>
        <w:tc>
          <w:tcPr>
            <w:tcW w:w="1697" w:type="dxa"/>
            <w:gridSpan w:val="2"/>
            <w:tcBorders>
              <w:left w:val="nil"/>
              <w:right w:val="nil"/>
            </w:tcBorders>
            <w:shd w:val="clear" w:color="auto" w:fill="F2F2F2" w:themeFill="background1" w:themeFillShade="F2"/>
            <w:vAlign w:val="center"/>
          </w:tcPr>
          <w:p w14:paraId="418D747E" w14:textId="77777777" w:rsidR="0031098F" w:rsidRDefault="00000000" w:rsidP="00174B20">
            <w:pPr>
              <w:rPr>
                <w:lang w:eastAsia="en-CA"/>
              </w:rPr>
            </w:pPr>
            <w:sdt>
              <w:sdtPr>
                <w:rPr>
                  <w:lang w:eastAsia="en-CA"/>
                </w:rPr>
                <w:id w:val="-1944906533"/>
                <w:placeholder>
                  <w:docPart w:val="384744A7ED4C4FDEBD0839375894738F"/>
                </w:placeholder>
              </w:sdtPr>
              <w:sdtContent>
                <w:r w:rsidR="0031098F" w:rsidRPr="00814B85">
                  <w:rPr>
                    <w:lang w:eastAsia="en-CA"/>
                  </w:rPr>
                  <w:t xml:space="preserve"> </w:t>
                </w:r>
              </w:sdtContent>
            </w:sdt>
          </w:p>
        </w:tc>
      </w:tr>
      <w:tr w:rsidR="0031098F" w14:paraId="729A7349" w14:textId="77777777" w:rsidTr="00174B20">
        <w:trPr>
          <w:trHeight w:val="81"/>
        </w:trPr>
        <w:tc>
          <w:tcPr>
            <w:tcW w:w="569" w:type="dxa"/>
            <w:vMerge/>
            <w:tcBorders>
              <w:left w:val="nil"/>
            </w:tcBorders>
            <w:vAlign w:val="center"/>
          </w:tcPr>
          <w:p w14:paraId="2029A44D" w14:textId="77777777" w:rsidR="0031098F" w:rsidRDefault="0031098F" w:rsidP="00174B20"/>
        </w:tc>
        <w:tc>
          <w:tcPr>
            <w:tcW w:w="6658" w:type="dxa"/>
            <w:gridSpan w:val="3"/>
            <w:vMerge w:val="restart"/>
          </w:tcPr>
          <w:p w14:paraId="7890E65A" w14:textId="77777777" w:rsidR="0031098F" w:rsidRDefault="0031098F" w:rsidP="00174B20">
            <w:pPr>
              <w:pStyle w:val="ListParagraph"/>
              <w:numPr>
                <w:ilvl w:val="0"/>
                <w:numId w:val="11"/>
              </w:numPr>
              <w:ind w:left="270" w:hanging="270"/>
            </w:pPr>
            <w:r>
              <w:t xml:space="preserve">Record the date, revision, and version of </w:t>
            </w:r>
            <w:r>
              <w:rPr>
                <w:i/>
                <w:iCs/>
              </w:rPr>
              <w:t>software</w:t>
            </w:r>
            <w:r>
              <w:t>.</w:t>
            </w:r>
          </w:p>
        </w:tc>
        <w:tc>
          <w:tcPr>
            <w:tcW w:w="731" w:type="dxa"/>
            <w:gridSpan w:val="2"/>
            <w:tcBorders>
              <w:right w:val="nil"/>
            </w:tcBorders>
            <w:vAlign w:val="center"/>
          </w:tcPr>
          <w:p w14:paraId="69E1F65D" w14:textId="77777777" w:rsidR="0031098F" w:rsidRDefault="0031098F" w:rsidP="00174B20">
            <w:pPr>
              <w:rPr>
                <w:lang w:eastAsia="en-CA"/>
              </w:rPr>
            </w:pPr>
            <w:r>
              <w:rPr>
                <w:lang w:eastAsia="en-CA"/>
              </w:rPr>
              <w:t>Date:</w:t>
            </w:r>
          </w:p>
        </w:tc>
        <w:tc>
          <w:tcPr>
            <w:tcW w:w="2842" w:type="dxa"/>
            <w:gridSpan w:val="5"/>
            <w:tcBorders>
              <w:left w:val="nil"/>
              <w:right w:val="nil"/>
            </w:tcBorders>
            <w:shd w:val="clear" w:color="auto" w:fill="F2F2F2" w:themeFill="background1" w:themeFillShade="F2"/>
            <w:vAlign w:val="center"/>
          </w:tcPr>
          <w:p w14:paraId="1CB54EBD" w14:textId="77777777" w:rsidR="0031098F" w:rsidRDefault="00000000" w:rsidP="00174B20">
            <w:pPr>
              <w:rPr>
                <w:lang w:eastAsia="en-CA"/>
              </w:rPr>
            </w:pPr>
            <w:sdt>
              <w:sdtPr>
                <w:rPr>
                  <w:lang w:eastAsia="en-CA"/>
                </w:rPr>
                <w:id w:val="1587571623"/>
                <w:placeholder>
                  <w:docPart w:val="A96B6A86940945B986FED99EACDCB8DC"/>
                </w:placeholder>
              </w:sdtPr>
              <w:sdtContent>
                <w:r w:rsidR="0031098F" w:rsidRPr="00814B85">
                  <w:rPr>
                    <w:lang w:eastAsia="en-CA"/>
                  </w:rPr>
                  <w:t xml:space="preserve"> </w:t>
                </w:r>
              </w:sdtContent>
            </w:sdt>
          </w:p>
        </w:tc>
      </w:tr>
      <w:tr w:rsidR="0031098F" w14:paraId="71DA856B" w14:textId="77777777" w:rsidTr="00174B20">
        <w:trPr>
          <w:trHeight w:val="80"/>
        </w:trPr>
        <w:tc>
          <w:tcPr>
            <w:tcW w:w="569" w:type="dxa"/>
            <w:vMerge/>
            <w:tcBorders>
              <w:left w:val="nil"/>
            </w:tcBorders>
            <w:vAlign w:val="center"/>
          </w:tcPr>
          <w:p w14:paraId="2A45B46D" w14:textId="77777777" w:rsidR="0031098F" w:rsidRDefault="0031098F" w:rsidP="00174B20"/>
        </w:tc>
        <w:tc>
          <w:tcPr>
            <w:tcW w:w="6658" w:type="dxa"/>
            <w:gridSpan w:val="3"/>
            <w:vMerge/>
          </w:tcPr>
          <w:p w14:paraId="4F278BA5" w14:textId="77777777" w:rsidR="0031098F" w:rsidRDefault="0031098F" w:rsidP="00174B20">
            <w:pPr>
              <w:pStyle w:val="ListParagraph"/>
              <w:numPr>
                <w:ilvl w:val="0"/>
                <w:numId w:val="11"/>
              </w:numPr>
              <w:ind w:left="270" w:hanging="270"/>
            </w:pPr>
          </w:p>
        </w:tc>
        <w:tc>
          <w:tcPr>
            <w:tcW w:w="0" w:type="auto"/>
            <w:tcBorders>
              <w:right w:val="nil"/>
            </w:tcBorders>
            <w:vAlign w:val="center"/>
          </w:tcPr>
          <w:p w14:paraId="3B250ECF" w14:textId="77777777" w:rsidR="0031098F" w:rsidRDefault="0031098F" w:rsidP="00174B20">
            <w:pPr>
              <w:rPr>
                <w:lang w:eastAsia="en-CA"/>
              </w:rPr>
            </w:pPr>
            <w:r>
              <w:rPr>
                <w:lang w:eastAsia="en-CA"/>
              </w:rPr>
              <w:t>Rev:</w:t>
            </w:r>
          </w:p>
        </w:tc>
        <w:tc>
          <w:tcPr>
            <w:tcW w:w="0" w:type="auto"/>
            <w:gridSpan w:val="3"/>
            <w:tcBorders>
              <w:left w:val="nil"/>
              <w:right w:val="nil"/>
            </w:tcBorders>
            <w:shd w:val="clear" w:color="auto" w:fill="F2F2F2" w:themeFill="background1" w:themeFillShade="F2"/>
            <w:vAlign w:val="center"/>
          </w:tcPr>
          <w:p w14:paraId="17B5FB2F" w14:textId="77777777" w:rsidR="0031098F" w:rsidRDefault="00000000" w:rsidP="00174B20">
            <w:pPr>
              <w:rPr>
                <w:lang w:eastAsia="en-CA"/>
              </w:rPr>
            </w:pPr>
            <w:sdt>
              <w:sdtPr>
                <w:rPr>
                  <w:lang w:eastAsia="en-CA"/>
                </w:rPr>
                <w:id w:val="1305358358"/>
                <w:placeholder>
                  <w:docPart w:val="7115F35C3E394A47BC98189A1D04D366"/>
                </w:placeholder>
              </w:sdtPr>
              <w:sdtContent>
                <w:r w:rsidR="0031098F" w:rsidRPr="00814B85">
                  <w:rPr>
                    <w:lang w:eastAsia="en-CA"/>
                  </w:rPr>
                  <w:t xml:space="preserve"> </w:t>
                </w:r>
              </w:sdtContent>
            </w:sdt>
          </w:p>
        </w:tc>
        <w:tc>
          <w:tcPr>
            <w:tcW w:w="0" w:type="auto"/>
            <w:tcBorders>
              <w:right w:val="nil"/>
            </w:tcBorders>
            <w:vAlign w:val="center"/>
          </w:tcPr>
          <w:p w14:paraId="3B7207B3" w14:textId="77777777" w:rsidR="0031098F" w:rsidRDefault="0031098F" w:rsidP="00174B20">
            <w:pPr>
              <w:rPr>
                <w:lang w:eastAsia="en-CA"/>
              </w:rPr>
            </w:pPr>
            <w:r>
              <w:rPr>
                <w:lang w:eastAsia="en-CA"/>
              </w:rPr>
              <w:t>Ver:</w:t>
            </w:r>
          </w:p>
        </w:tc>
        <w:tc>
          <w:tcPr>
            <w:tcW w:w="1697" w:type="dxa"/>
            <w:gridSpan w:val="2"/>
            <w:tcBorders>
              <w:left w:val="nil"/>
              <w:right w:val="nil"/>
            </w:tcBorders>
            <w:shd w:val="clear" w:color="auto" w:fill="F2F2F2" w:themeFill="background1" w:themeFillShade="F2"/>
            <w:vAlign w:val="center"/>
          </w:tcPr>
          <w:p w14:paraId="209E3EC3" w14:textId="77777777" w:rsidR="0031098F" w:rsidRDefault="00000000" w:rsidP="00174B20">
            <w:pPr>
              <w:rPr>
                <w:lang w:eastAsia="en-CA"/>
              </w:rPr>
            </w:pPr>
            <w:sdt>
              <w:sdtPr>
                <w:rPr>
                  <w:lang w:eastAsia="en-CA"/>
                </w:rPr>
                <w:id w:val="194895788"/>
                <w:placeholder>
                  <w:docPart w:val="85E79D53BBC740249E336B90CB8C23AC"/>
                </w:placeholder>
              </w:sdtPr>
              <w:sdtContent>
                <w:r w:rsidR="0031098F" w:rsidRPr="00814B85">
                  <w:rPr>
                    <w:lang w:eastAsia="en-CA"/>
                  </w:rPr>
                  <w:t xml:space="preserve"> </w:t>
                </w:r>
              </w:sdtContent>
            </w:sdt>
          </w:p>
        </w:tc>
      </w:tr>
      <w:tr w:rsidR="0031098F" w14:paraId="2BE39862" w14:textId="77777777" w:rsidTr="00174B20">
        <w:tc>
          <w:tcPr>
            <w:tcW w:w="569" w:type="dxa"/>
            <w:tcBorders>
              <w:left w:val="nil"/>
            </w:tcBorders>
            <w:vAlign w:val="center"/>
          </w:tcPr>
          <w:p w14:paraId="673D5E1E" w14:textId="77777777" w:rsidR="0031098F" w:rsidRDefault="0031098F" w:rsidP="00174B20">
            <w:r>
              <w:t>G</w:t>
            </w:r>
          </w:p>
        </w:tc>
        <w:tc>
          <w:tcPr>
            <w:tcW w:w="6658" w:type="dxa"/>
            <w:gridSpan w:val="3"/>
          </w:tcPr>
          <w:p w14:paraId="385095AB" w14:textId="77777777" w:rsidR="0031098F" w:rsidRDefault="0031098F" w:rsidP="00174B20">
            <w:r>
              <w:t>Clean and free of dust and dirt.</w:t>
            </w:r>
          </w:p>
        </w:tc>
        <w:tc>
          <w:tcPr>
            <w:tcW w:w="0" w:type="auto"/>
            <w:tcBorders>
              <w:right w:val="nil"/>
            </w:tcBorders>
            <w:vAlign w:val="center"/>
          </w:tcPr>
          <w:p w14:paraId="068A82C3"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0AC72AD1" w14:textId="5B9409B9" w:rsidR="0031098F" w:rsidRDefault="00000000" w:rsidP="00174B20">
            <w:pPr>
              <w:rPr>
                <w:lang w:eastAsia="en-CA"/>
              </w:rPr>
            </w:pPr>
            <w:sdt>
              <w:sdtPr>
                <w:rPr>
                  <w:lang w:eastAsia="en-CA"/>
                </w:rPr>
                <w:id w:val="925921219"/>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15C23B57" w14:textId="77777777" w:rsidR="0031098F" w:rsidRDefault="0031098F" w:rsidP="00174B20">
            <w:r>
              <w:t>No</w:t>
            </w:r>
          </w:p>
        </w:tc>
        <w:tc>
          <w:tcPr>
            <w:tcW w:w="0" w:type="auto"/>
            <w:tcBorders>
              <w:left w:val="nil"/>
            </w:tcBorders>
            <w:shd w:val="clear" w:color="auto" w:fill="F2F2F2" w:themeFill="background1" w:themeFillShade="F2"/>
            <w:vAlign w:val="center"/>
          </w:tcPr>
          <w:p w14:paraId="576B40E9" w14:textId="77777777" w:rsidR="0031098F" w:rsidRDefault="00000000" w:rsidP="00174B20">
            <w:pPr>
              <w:rPr>
                <w:lang w:eastAsia="en-CA"/>
              </w:rPr>
            </w:pPr>
            <w:sdt>
              <w:sdtPr>
                <w:rPr>
                  <w:lang w:eastAsia="en-CA"/>
                </w:rPr>
                <w:id w:val="-356111181"/>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48A60F59"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25A7A7F8" w14:textId="77777777" w:rsidR="0031098F" w:rsidRDefault="00000000" w:rsidP="00174B20">
            <w:pPr>
              <w:rPr>
                <w:lang w:eastAsia="en-CA"/>
              </w:rPr>
            </w:pPr>
            <w:sdt>
              <w:sdtPr>
                <w:rPr>
                  <w:lang w:eastAsia="en-CA"/>
                </w:rPr>
                <w:id w:val="328875978"/>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4FAF38B6" w14:textId="77777777" w:rsidTr="00174B20">
        <w:tc>
          <w:tcPr>
            <w:tcW w:w="569" w:type="dxa"/>
            <w:tcBorders>
              <w:left w:val="nil"/>
            </w:tcBorders>
            <w:vAlign w:val="center"/>
          </w:tcPr>
          <w:p w14:paraId="55599F6C" w14:textId="77777777" w:rsidR="0031098F" w:rsidRDefault="0031098F" w:rsidP="00174B20">
            <w:r>
              <w:t>H</w:t>
            </w:r>
          </w:p>
        </w:tc>
        <w:tc>
          <w:tcPr>
            <w:tcW w:w="6658" w:type="dxa"/>
            <w:gridSpan w:val="3"/>
          </w:tcPr>
          <w:p w14:paraId="6A45D86F" w14:textId="77777777" w:rsidR="0031098F" w:rsidRPr="000E036D" w:rsidRDefault="0031098F" w:rsidP="00174B20">
            <w:r>
              <w:t xml:space="preserve">Fuses in accordance with manufacturer’s </w:t>
            </w:r>
            <w:r>
              <w:rPr>
                <w:i/>
                <w:iCs/>
              </w:rPr>
              <w:t>specification</w:t>
            </w:r>
            <w:r>
              <w:t>.</w:t>
            </w:r>
          </w:p>
        </w:tc>
        <w:tc>
          <w:tcPr>
            <w:tcW w:w="0" w:type="auto"/>
            <w:tcBorders>
              <w:right w:val="nil"/>
            </w:tcBorders>
            <w:vAlign w:val="center"/>
          </w:tcPr>
          <w:p w14:paraId="148D113D"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02DB0EC1" w14:textId="6A8ED2B9" w:rsidR="0031098F" w:rsidRDefault="00000000" w:rsidP="00174B20">
            <w:pPr>
              <w:rPr>
                <w:lang w:eastAsia="en-CA"/>
              </w:rPr>
            </w:pPr>
            <w:sdt>
              <w:sdtPr>
                <w:rPr>
                  <w:lang w:eastAsia="en-CA"/>
                </w:rPr>
                <w:id w:val="1745986242"/>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28D1C16E" w14:textId="77777777" w:rsidR="0031098F" w:rsidRDefault="0031098F" w:rsidP="00174B20">
            <w:r>
              <w:t>No</w:t>
            </w:r>
          </w:p>
        </w:tc>
        <w:tc>
          <w:tcPr>
            <w:tcW w:w="0" w:type="auto"/>
            <w:tcBorders>
              <w:left w:val="nil"/>
            </w:tcBorders>
            <w:shd w:val="clear" w:color="auto" w:fill="F2F2F2" w:themeFill="background1" w:themeFillShade="F2"/>
            <w:vAlign w:val="center"/>
          </w:tcPr>
          <w:p w14:paraId="11F65F19" w14:textId="77777777" w:rsidR="0031098F" w:rsidRDefault="00000000" w:rsidP="00174B20">
            <w:pPr>
              <w:rPr>
                <w:lang w:eastAsia="en-CA"/>
              </w:rPr>
            </w:pPr>
            <w:sdt>
              <w:sdtPr>
                <w:rPr>
                  <w:lang w:eastAsia="en-CA"/>
                </w:rPr>
                <w:id w:val="1389605284"/>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33AB0D29"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4424B7E2" w14:textId="77777777" w:rsidR="0031098F" w:rsidRDefault="00000000" w:rsidP="00174B20">
            <w:pPr>
              <w:rPr>
                <w:lang w:eastAsia="en-CA"/>
              </w:rPr>
            </w:pPr>
            <w:sdt>
              <w:sdtPr>
                <w:rPr>
                  <w:lang w:eastAsia="en-CA"/>
                </w:rPr>
                <w:id w:val="1093438645"/>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7420CCF5" w14:textId="77777777" w:rsidTr="00174B20">
        <w:tc>
          <w:tcPr>
            <w:tcW w:w="569" w:type="dxa"/>
            <w:tcBorders>
              <w:left w:val="nil"/>
            </w:tcBorders>
            <w:vAlign w:val="center"/>
          </w:tcPr>
          <w:p w14:paraId="101F6F45" w14:textId="77777777" w:rsidR="0031098F" w:rsidRDefault="0031098F" w:rsidP="00174B20">
            <w:r>
              <w:t>I</w:t>
            </w:r>
          </w:p>
        </w:tc>
        <w:tc>
          <w:tcPr>
            <w:tcW w:w="6658" w:type="dxa"/>
            <w:gridSpan w:val="3"/>
          </w:tcPr>
          <w:p w14:paraId="20FC52AE" w14:textId="77777777" w:rsidR="0031098F" w:rsidRPr="000E036D" w:rsidRDefault="0031098F" w:rsidP="00174B20">
            <w:r>
              <w:rPr>
                <w:i/>
                <w:iCs/>
              </w:rPr>
              <w:t>Control unit</w:t>
            </w:r>
            <w:r>
              <w:t xml:space="preserve"> or </w:t>
            </w:r>
            <w:r>
              <w:rPr>
                <w:i/>
                <w:iCs/>
              </w:rPr>
              <w:t>transponder</w:t>
            </w:r>
            <w:r>
              <w:t xml:space="preserve"> lock functional.</w:t>
            </w:r>
          </w:p>
        </w:tc>
        <w:tc>
          <w:tcPr>
            <w:tcW w:w="0" w:type="auto"/>
            <w:tcBorders>
              <w:right w:val="nil"/>
            </w:tcBorders>
            <w:vAlign w:val="center"/>
          </w:tcPr>
          <w:p w14:paraId="0AFCA1EC"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18DCA3DE" w14:textId="4B995B30" w:rsidR="0031098F" w:rsidRDefault="00000000" w:rsidP="00174B20">
            <w:pPr>
              <w:rPr>
                <w:lang w:eastAsia="en-CA"/>
              </w:rPr>
            </w:pPr>
            <w:sdt>
              <w:sdtPr>
                <w:rPr>
                  <w:lang w:eastAsia="en-CA"/>
                </w:rPr>
                <w:id w:val="1696260304"/>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638739E9" w14:textId="77777777" w:rsidR="0031098F" w:rsidRDefault="0031098F" w:rsidP="00174B20">
            <w:r>
              <w:t>No</w:t>
            </w:r>
          </w:p>
        </w:tc>
        <w:tc>
          <w:tcPr>
            <w:tcW w:w="0" w:type="auto"/>
            <w:tcBorders>
              <w:left w:val="nil"/>
            </w:tcBorders>
            <w:shd w:val="clear" w:color="auto" w:fill="F2F2F2" w:themeFill="background1" w:themeFillShade="F2"/>
            <w:vAlign w:val="center"/>
          </w:tcPr>
          <w:p w14:paraId="55C59DAC" w14:textId="77777777" w:rsidR="0031098F" w:rsidRDefault="00000000" w:rsidP="00174B20">
            <w:pPr>
              <w:rPr>
                <w:lang w:eastAsia="en-CA"/>
              </w:rPr>
            </w:pPr>
            <w:sdt>
              <w:sdtPr>
                <w:rPr>
                  <w:lang w:eastAsia="en-CA"/>
                </w:rPr>
                <w:id w:val="-92552755"/>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193EBD42"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16EF446D" w14:textId="77777777" w:rsidR="0031098F" w:rsidRDefault="00000000" w:rsidP="00174B20">
            <w:pPr>
              <w:rPr>
                <w:lang w:eastAsia="en-CA"/>
              </w:rPr>
            </w:pPr>
            <w:sdt>
              <w:sdtPr>
                <w:rPr>
                  <w:lang w:eastAsia="en-CA"/>
                </w:rPr>
                <w:id w:val="998233536"/>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54602366" w14:textId="77777777" w:rsidTr="00174B20">
        <w:tc>
          <w:tcPr>
            <w:tcW w:w="569" w:type="dxa"/>
            <w:tcBorders>
              <w:left w:val="nil"/>
            </w:tcBorders>
            <w:vAlign w:val="center"/>
          </w:tcPr>
          <w:p w14:paraId="2963B829" w14:textId="77777777" w:rsidR="0031098F" w:rsidRDefault="0031098F" w:rsidP="00174B20">
            <w:r>
              <w:t>J</w:t>
            </w:r>
          </w:p>
        </w:tc>
        <w:tc>
          <w:tcPr>
            <w:tcW w:w="6658" w:type="dxa"/>
            <w:gridSpan w:val="3"/>
          </w:tcPr>
          <w:p w14:paraId="719CB8C2" w14:textId="77777777" w:rsidR="0031098F" w:rsidRPr="000E036D" w:rsidRDefault="0031098F" w:rsidP="00174B20">
            <w:r>
              <w:t xml:space="preserve">Termination points from wiring to </w:t>
            </w:r>
            <w:r>
              <w:rPr>
                <w:i/>
                <w:iCs/>
              </w:rPr>
              <w:t>field devices</w:t>
            </w:r>
            <w:r>
              <w:t xml:space="preserve"> secure.</w:t>
            </w:r>
          </w:p>
        </w:tc>
        <w:tc>
          <w:tcPr>
            <w:tcW w:w="0" w:type="auto"/>
            <w:tcBorders>
              <w:right w:val="nil"/>
            </w:tcBorders>
            <w:vAlign w:val="center"/>
          </w:tcPr>
          <w:p w14:paraId="2468EFB3"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68C07E5E" w14:textId="66E32192" w:rsidR="0031098F" w:rsidRDefault="00000000" w:rsidP="00174B20">
            <w:pPr>
              <w:rPr>
                <w:lang w:eastAsia="en-CA"/>
              </w:rPr>
            </w:pPr>
            <w:sdt>
              <w:sdtPr>
                <w:rPr>
                  <w:lang w:eastAsia="en-CA"/>
                </w:rPr>
                <w:id w:val="2132196753"/>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3BBCBBE8" w14:textId="77777777" w:rsidR="0031098F" w:rsidRDefault="0031098F" w:rsidP="00174B20">
            <w:r>
              <w:t>No</w:t>
            </w:r>
          </w:p>
        </w:tc>
        <w:tc>
          <w:tcPr>
            <w:tcW w:w="0" w:type="auto"/>
            <w:tcBorders>
              <w:left w:val="nil"/>
            </w:tcBorders>
            <w:shd w:val="clear" w:color="auto" w:fill="F2F2F2" w:themeFill="background1" w:themeFillShade="F2"/>
            <w:vAlign w:val="center"/>
          </w:tcPr>
          <w:p w14:paraId="5281925D" w14:textId="77777777" w:rsidR="0031098F" w:rsidRDefault="00000000" w:rsidP="00174B20">
            <w:pPr>
              <w:rPr>
                <w:lang w:eastAsia="en-CA"/>
              </w:rPr>
            </w:pPr>
            <w:sdt>
              <w:sdtPr>
                <w:rPr>
                  <w:lang w:eastAsia="en-CA"/>
                </w:rPr>
                <w:id w:val="-1070032594"/>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4FD8E6E1"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4F1E318F" w14:textId="77777777" w:rsidR="0031098F" w:rsidRDefault="00000000" w:rsidP="00174B20">
            <w:pPr>
              <w:rPr>
                <w:lang w:eastAsia="en-CA"/>
              </w:rPr>
            </w:pPr>
            <w:sdt>
              <w:sdtPr>
                <w:rPr>
                  <w:lang w:eastAsia="en-CA"/>
                </w:rPr>
                <w:id w:val="-937819452"/>
                <w14:checkbox>
                  <w14:checked w14:val="0"/>
                  <w14:checkedState w14:val="0050" w14:font="Wingdings 2"/>
                  <w14:uncheckedState w14:val="0020" w14:font="Wingdings 2"/>
                </w14:checkbox>
              </w:sdtPr>
              <w:sdtContent>
                <w:r w:rsidR="0031098F">
                  <w:rPr>
                    <w:lang w:eastAsia="en-CA"/>
                  </w:rPr>
                  <w:sym w:font="Wingdings 2" w:char="F020"/>
                </w:r>
              </w:sdtContent>
            </w:sdt>
          </w:p>
        </w:tc>
      </w:tr>
    </w:tbl>
    <w:p w14:paraId="01E52216" w14:textId="77777777" w:rsidR="0031098F" w:rsidRDefault="0031098F">
      <w:pPr>
        <w:spacing w:after="200" w:line="276" w:lineRule="auto"/>
      </w:pPr>
    </w:p>
    <w:p w14:paraId="3787F072" w14:textId="25B48AD5" w:rsidR="0031098F" w:rsidRDefault="0031098F" w:rsidP="0031098F">
      <w:pPr>
        <w:pStyle w:val="Heading2"/>
        <w:numPr>
          <w:ilvl w:val="1"/>
          <w:numId w:val="16"/>
        </w:numPr>
        <w:ind w:left="1134" w:hanging="1134"/>
      </w:pPr>
      <w:r>
        <w:t>Control Unit or Transponder Inspection (3)</w:t>
      </w:r>
    </w:p>
    <w:p w14:paraId="752014FC" w14:textId="77777777" w:rsidR="0031098F" w:rsidRDefault="0031098F" w:rsidP="0031098F">
      <w:r>
        <w:t>NOTE 1: See 8.2</w:t>
      </w:r>
    </w:p>
    <w:p w14:paraId="6AD20400" w14:textId="77777777" w:rsidR="0031098F" w:rsidRDefault="0031098F" w:rsidP="0031098F">
      <w:r>
        <w:t xml:space="preserve">NOTE 2: Complete section for each </w:t>
      </w:r>
      <w:r>
        <w:rPr>
          <w:i/>
          <w:iCs/>
        </w:rPr>
        <w:t>control unit</w:t>
      </w:r>
      <w:r>
        <w:t xml:space="preserve"> or </w:t>
      </w:r>
      <w:r>
        <w:rPr>
          <w:i/>
          <w:iCs/>
        </w:rPr>
        <w:t>transponder.</w:t>
      </w:r>
    </w:p>
    <w:tbl>
      <w:tblPr>
        <w:tblStyle w:val="TableGrid"/>
        <w:tblW w:w="0" w:type="auto"/>
        <w:tblLook w:val="04A0" w:firstRow="1" w:lastRow="0" w:firstColumn="1" w:lastColumn="0" w:noHBand="0" w:noVBand="1"/>
      </w:tblPr>
      <w:tblGrid>
        <w:gridCol w:w="569"/>
        <w:gridCol w:w="2349"/>
        <w:gridCol w:w="402"/>
        <w:gridCol w:w="3917"/>
        <w:gridCol w:w="533"/>
        <w:gridCol w:w="177"/>
        <w:gridCol w:w="177"/>
        <w:gridCol w:w="428"/>
        <w:gridCol w:w="519"/>
        <w:gridCol w:w="506"/>
        <w:gridCol w:w="1223"/>
      </w:tblGrid>
      <w:tr w:rsidR="0031098F" w14:paraId="2EF701F9" w14:textId="77777777" w:rsidTr="00174B20">
        <w:tc>
          <w:tcPr>
            <w:tcW w:w="2977" w:type="dxa"/>
            <w:gridSpan w:val="2"/>
            <w:tcBorders>
              <w:left w:val="nil"/>
              <w:right w:val="nil"/>
            </w:tcBorders>
          </w:tcPr>
          <w:p w14:paraId="15F068F7" w14:textId="77777777" w:rsidR="0031098F" w:rsidRPr="00B36AD1" w:rsidRDefault="0031098F" w:rsidP="00174B20">
            <w:r>
              <w:rPr>
                <w:i/>
                <w:iCs/>
              </w:rPr>
              <w:t xml:space="preserve">Control unit </w:t>
            </w:r>
            <w:r>
              <w:t xml:space="preserve">or </w:t>
            </w:r>
            <w:r>
              <w:rPr>
                <w:i/>
                <w:iCs/>
              </w:rPr>
              <w:t>transponder</w:t>
            </w:r>
            <w:r>
              <w:t xml:space="preserve"> location:</w:t>
            </w:r>
          </w:p>
        </w:tc>
        <w:tc>
          <w:tcPr>
            <w:tcW w:w="7823" w:type="dxa"/>
            <w:gridSpan w:val="9"/>
            <w:tcBorders>
              <w:left w:val="nil"/>
              <w:right w:val="nil"/>
            </w:tcBorders>
            <w:shd w:val="clear" w:color="auto" w:fill="F2F2F2" w:themeFill="background1" w:themeFillShade="F2"/>
          </w:tcPr>
          <w:p w14:paraId="42F79409" w14:textId="3952D5BE" w:rsidR="0031098F" w:rsidRDefault="00000000" w:rsidP="00174B20">
            <w:sdt>
              <w:sdtPr>
                <w:rPr>
                  <w:lang w:eastAsia="en-CA"/>
                </w:rPr>
                <w:id w:val="-818111075"/>
                <w:placeholder>
                  <w:docPart w:val="E1AB0011B79E4E9080ECA5FDF1995CEC"/>
                </w:placeholder>
              </w:sdtPr>
              <w:sdtContent>
                <w:r w:rsidR="0031098F" w:rsidRPr="00814B85">
                  <w:rPr>
                    <w:lang w:eastAsia="en-CA"/>
                  </w:rPr>
                  <w:t xml:space="preserve"> </w:t>
                </w:r>
                <w:r w:rsidR="00095F23">
                  <w:rPr>
                    <w:lang w:eastAsia="en-CA"/>
                  </w:rPr>
                  <w:t xml:space="preserve">Electrical Room #7 (Above Maintenance Shop) </w:t>
                </w:r>
              </w:sdtContent>
            </w:sdt>
          </w:p>
        </w:tc>
      </w:tr>
      <w:tr w:rsidR="0031098F" w14:paraId="0C5B5C8D" w14:textId="77777777" w:rsidTr="00174B20">
        <w:tc>
          <w:tcPr>
            <w:tcW w:w="3371" w:type="dxa"/>
            <w:gridSpan w:val="3"/>
            <w:tcBorders>
              <w:left w:val="nil"/>
              <w:right w:val="nil"/>
            </w:tcBorders>
          </w:tcPr>
          <w:p w14:paraId="55138C17" w14:textId="77777777" w:rsidR="0031098F" w:rsidRPr="00B36AD1" w:rsidRDefault="0031098F" w:rsidP="00174B20">
            <w:r>
              <w:rPr>
                <w:i/>
                <w:iCs/>
              </w:rPr>
              <w:t>Control unit</w:t>
            </w:r>
            <w:r>
              <w:t xml:space="preserve"> or </w:t>
            </w:r>
            <w:r>
              <w:rPr>
                <w:i/>
                <w:iCs/>
              </w:rPr>
              <w:t>transponder</w:t>
            </w:r>
            <w:r>
              <w:t xml:space="preserve"> identification:</w:t>
            </w:r>
          </w:p>
        </w:tc>
        <w:tc>
          <w:tcPr>
            <w:tcW w:w="7429" w:type="dxa"/>
            <w:gridSpan w:val="8"/>
            <w:tcBorders>
              <w:left w:val="nil"/>
              <w:right w:val="nil"/>
            </w:tcBorders>
            <w:shd w:val="clear" w:color="auto" w:fill="F2F2F2" w:themeFill="background1" w:themeFillShade="F2"/>
          </w:tcPr>
          <w:p w14:paraId="69F23801" w14:textId="2DD378AC" w:rsidR="0031098F" w:rsidRDefault="00000000" w:rsidP="00174B20">
            <w:sdt>
              <w:sdtPr>
                <w:rPr>
                  <w:lang w:eastAsia="en-CA"/>
                </w:rPr>
                <w:id w:val="-360118849"/>
                <w:placeholder>
                  <w:docPart w:val="F3274F45981249EE8F0057D9167D1DAF"/>
                </w:placeholder>
              </w:sdtPr>
              <w:sdtContent>
                <w:r w:rsidR="0031098F" w:rsidRPr="00814B85">
                  <w:rPr>
                    <w:lang w:eastAsia="en-CA"/>
                  </w:rPr>
                  <w:t xml:space="preserve"> </w:t>
                </w:r>
                <w:r w:rsidR="00095F23">
                  <w:rPr>
                    <w:lang w:eastAsia="en-CA"/>
                  </w:rPr>
                  <w:t>Transponder Panel #12</w:t>
                </w:r>
              </w:sdtContent>
            </w:sdt>
          </w:p>
        </w:tc>
      </w:tr>
      <w:tr w:rsidR="0031098F" w14:paraId="066603AF" w14:textId="77777777" w:rsidTr="00174B20">
        <w:tc>
          <w:tcPr>
            <w:tcW w:w="569" w:type="dxa"/>
            <w:tcBorders>
              <w:left w:val="nil"/>
            </w:tcBorders>
            <w:vAlign w:val="center"/>
          </w:tcPr>
          <w:p w14:paraId="27FA4D10" w14:textId="77777777" w:rsidR="0031098F" w:rsidRDefault="0031098F" w:rsidP="00174B20">
            <w:r>
              <w:t>A</w:t>
            </w:r>
          </w:p>
        </w:tc>
        <w:tc>
          <w:tcPr>
            <w:tcW w:w="6658" w:type="dxa"/>
            <w:gridSpan w:val="3"/>
          </w:tcPr>
          <w:p w14:paraId="486B2F5C" w14:textId="77777777" w:rsidR="0031098F" w:rsidRPr="00B36AD1" w:rsidRDefault="0031098F" w:rsidP="00174B20">
            <w:r>
              <w:rPr>
                <w:i/>
                <w:iCs/>
              </w:rPr>
              <w:t>Input circuit</w:t>
            </w:r>
            <w:r>
              <w:t xml:space="preserve"> designations correctly identified in relation to connected </w:t>
            </w:r>
            <w:r>
              <w:rPr>
                <w:i/>
                <w:iCs/>
              </w:rPr>
              <w:t>field devices</w:t>
            </w:r>
            <w:r>
              <w:t>.</w:t>
            </w:r>
          </w:p>
        </w:tc>
        <w:tc>
          <w:tcPr>
            <w:tcW w:w="0" w:type="auto"/>
            <w:tcBorders>
              <w:right w:val="nil"/>
            </w:tcBorders>
            <w:vAlign w:val="center"/>
          </w:tcPr>
          <w:p w14:paraId="5304C060"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7855088D" w14:textId="5343DF33" w:rsidR="0031098F" w:rsidRDefault="00000000" w:rsidP="00174B20">
            <w:sdt>
              <w:sdtPr>
                <w:rPr>
                  <w:lang w:eastAsia="en-CA"/>
                </w:rPr>
                <w:id w:val="-1014222649"/>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7135F5B7" w14:textId="77777777" w:rsidR="0031098F" w:rsidRDefault="0031098F" w:rsidP="00174B20">
            <w:r>
              <w:t>No</w:t>
            </w:r>
          </w:p>
        </w:tc>
        <w:tc>
          <w:tcPr>
            <w:tcW w:w="0" w:type="auto"/>
            <w:tcBorders>
              <w:left w:val="nil"/>
            </w:tcBorders>
            <w:shd w:val="clear" w:color="auto" w:fill="F2F2F2" w:themeFill="background1" w:themeFillShade="F2"/>
            <w:vAlign w:val="center"/>
          </w:tcPr>
          <w:p w14:paraId="3E206E48" w14:textId="77777777" w:rsidR="0031098F" w:rsidRDefault="00000000" w:rsidP="00174B20">
            <w:sdt>
              <w:sdtPr>
                <w:rPr>
                  <w:lang w:eastAsia="en-CA"/>
                </w:rPr>
                <w:id w:val="-1818092115"/>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7D33A348"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410C0D46" w14:textId="77777777" w:rsidR="0031098F" w:rsidRDefault="00000000" w:rsidP="00174B20">
            <w:sdt>
              <w:sdtPr>
                <w:rPr>
                  <w:lang w:eastAsia="en-CA"/>
                </w:rPr>
                <w:id w:val="-758052499"/>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23160E80" w14:textId="77777777" w:rsidTr="00174B20">
        <w:tc>
          <w:tcPr>
            <w:tcW w:w="569" w:type="dxa"/>
            <w:tcBorders>
              <w:left w:val="nil"/>
            </w:tcBorders>
            <w:vAlign w:val="center"/>
          </w:tcPr>
          <w:p w14:paraId="12A80E78" w14:textId="77777777" w:rsidR="0031098F" w:rsidRDefault="0031098F" w:rsidP="00174B20">
            <w:r>
              <w:t>B</w:t>
            </w:r>
          </w:p>
        </w:tc>
        <w:tc>
          <w:tcPr>
            <w:tcW w:w="6658" w:type="dxa"/>
            <w:gridSpan w:val="3"/>
          </w:tcPr>
          <w:p w14:paraId="543FC66B" w14:textId="77777777" w:rsidR="0031098F" w:rsidRPr="00B36AD1" w:rsidRDefault="0031098F" w:rsidP="00174B20">
            <w:r>
              <w:rPr>
                <w:i/>
                <w:iCs/>
              </w:rPr>
              <w:t xml:space="preserve">Output </w:t>
            </w:r>
            <w:r>
              <w:t xml:space="preserve">circuit designations correctly identified in relation to </w:t>
            </w:r>
            <w:r>
              <w:rPr>
                <w:i/>
                <w:iCs/>
              </w:rPr>
              <w:t>field devices.</w:t>
            </w:r>
          </w:p>
        </w:tc>
        <w:tc>
          <w:tcPr>
            <w:tcW w:w="0" w:type="auto"/>
            <w:tcBorders>
              <w:right w:val="nil"/>
            </w:tcBorders>
            <w:vAlign w:val="center"/>
          </w:tcPr>
          <w:p w14:paraId="2DABD2E2"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33C6040A" w14:textId="595EA29F" w:rsidR="0031098F" w:rsidRDefault="00000000" w:rsidP="00174B20">
            <w:pPr>
              <w:rPr>
                <w:lang w:eastAsia="en-CA"/>
              </w:rPr>
            </w:pPr>
            <w:sdt>
              <w:sdtPr>
                <w:rPr>
                  <w:lang w:eastAsia="en-CA"/>
                </w:rPr>
                <w:id w:val="-581294684"/>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4E95C89A" w14:textId="77777777" w:rsidR="0031098F" w:rsidRDefault="0031098F" w:rsidP="00174B20">
            <w:r>
              <w:t>No</w:t>
            </w:r>
          </w:p>
        </w:tc>
        <w:tc>
          <w:tcPr>
            <w:tcW w:w="0" w:type="auto"/>
            <w:tcBorders>
              <w:left w:val="nil"/>
            </w:tcBorders>
            <w:shd w:val="clear" w:color="auto" w:fill="F2F2F2" w:themeFill="background1" w:themeFillShade="F2"/>
            <w:vAlign w:val="center"/>
          </w:tcPr>
          <w:p w14:paraId="633D9509" w14:textId="77777777" w:rsidR="0031098F" w:rsidRDefault="00000000" w:rsidP="00174B20">
            <w:pPr>
              <w:rPr>
                <w:lang w:eastAsia="en-CA"/>
              </w:rPr>
            </w:pPr>
            <w:sdt>
              <w:sdtPr>
                <w:rPr>
                  <w:lang w:eastAsia="en-CA"/>
                </w:rPr>
                <w:id w:val="1367013482"/>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4C8B52FC"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17FB69C9" w14:textId="77777777" w:rsidR="0031098F" w:rsidRDefault="00000000" w:rsidP="00174B20">
            <w:pPr>
              <w:rPr>
                <w:lang w:eastAsia="en-CA"/>
              </w:rPr>
            </w:pPr>
            <w:sdt>
              <w:sdtPr>
                <w:rPr>
                  <w:lang w:eastAsia="en-CA"/>
                </w:rPr>
                <w:id w:val="1930461844"/>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2C7D0E8C" w14:textId="77777777" w:rsidTr="00174B20">
        <w:tc>
          <w:tcPr>
            <w:tcW w:w="569" w:type="dxa"/>
            <w:tcBorders>
              <w:left w:val="nil"/>
            </w:tcBorders>
            <w:vAlign w:val="center"/>
          </w:tcPr>
          <w:p w14:paraId="20370D1C" w14:textId="77777777" w:rsidR="0031098F" w:rsidRDefault="0031098F" w:rsidP="00174B20">
            <w:r>
              <w:t>C</w:t>
            </w:r>
          </w:p>
        </w:tc>
        <w:tc>
          <w:tcPr>
            <w:tcW w:w="6658" w:type="dxa"/>
            <w:gridSpan w:val="3"/>
          </w:tcPr>
          <w:p w14:paraId="7AFE9F05" w14:textId="77777777" w:rsidR="0031098F" w:rsidRPr="00B36AD1" w:rsidRDefault="0031098F" w:rsidP="00174B20">
            <w:r>
              <w:t>Correct designations for common control functions and indicators.</w:t>
            </w:r>
          </w:p>
        </w:tc>
        <w:tc>
          <w:tcPr>
            <w:tcW w:w="0" w:type="auto"/>
            <w:tcBorders>
              <w:right w:val="nil"/>
            </w:tcBorders>
            <w:vAlign w:val="center"/>
          </w:tcPr>
          <w:p w14:paraId="15277755"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2619BCBD" w14:textId="50FD65C1" w:rsidR="0031098F" w:rsidRDefault="00000000" w:rsidP="00174B20">
            <w:pPr>
              <w:rPr>
                <w:lang w:eastAsia="en-CA"/>
              </w:rPr>
            </w:pPr>
            <w:sdt>
              <w:sdtPr>
                <w:rPr>
                  <w:lang w:eastAsia="en-CA"/>
                </w:rPr>
                <w:id w:val="-1215652192"/>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446A75BA" w14:textId="77777777" w:rsidR="0031098F" w:rsidRDefault="0031098F" w:rsidP="00174B20">
            <w:r>
              <w:t>No</w:t>
            </w:r>
          </w:p>
        </w:tc>
        <w:tc>
          <w:tcPr>
            <w:tcW w:w="0" w:type="auto"/>
            <w:tcBorders>
              <w:left w:val="nil"/>
            </w:tcBorders>
            <w:shd w:val="clear" w:color="auto" w:fill="F2F2F2" w:themeFill="background1" w:themeFillShade="F2"/>
            <w:vAlign w:val="center"/>
          </w:tcPr>
          <w:p w14:paraId="43333CF5" w14:textId="77777777" w:rsidR="0031098F" w:rsidRDefault="00000000" w:rsidP="00174B20">
            <w:pPr>
              <w:rPr>
                <w:lang w:eastAsia="en-CA"/>
              </w:rPr>
            </w:pPr>
            <w:sdt>
              <w:sdtPr>
                <w:rPr>
                  <w:lang w:eastAsia="en-CA"/>
                </w:rPr>
                <w:id w:val="-1206708484"/>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1FB65B6C"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31DDFE99" w14:textId="77777777" w:rsidR="0031098F" w:rsidRDefault="00000000" w:rsidP="00174B20">
            <w:pPr>
              <w:rPr>
                <w:lang w:eastAsia="en-CA"/>
              </w:rPr>
            </w:pPr>
            <w:sdt>
              <w:sdtPr>
                <w:rPr>
                  <w:lang w:eastAsia="en-CA"/>
                </w:rPr>
                <w:id w:val="225192856"/>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71AAFDB0" w14:textId="77777777" w:rsidTr="00174B20">
        <w:tc>
          <w:tcPr>
            <w:tcW w:w="569" w:type="dxa"/>
            <w:tcBorders>
              <w:left w:val="nil"/>
            </w:tcBorders>
            <w:vAlign w:val="center"/>
          </w:tcPr>
          <w:p w14:paraId="54A3D7F7" w14:textId="77777777" w:rsidR="0031098F" w:rsidRDefault="0031098F" w:rsidP="00174B20">
            <w:r>
              <w:t>D</w:t>
            </w:r>
          </w:p>
        </w:tc>
        <w:tc>
          <w:tcPr>
            <w:tcW w:w="6658" w:type="dxa"/>
            <w:gridSpan w:val="3"/>
          </w:tcPr>
          <w:p w14:paraId="2CA10708" w14:textId="77777777" w:rsidR="0031098F" w:rsidRDefault="0031098F" w:rsidP="00174B20">
            <w:r>
              <w:t>Plug-In components and modules securely in place.</w:t>
            </w:r>
          </w:p>
        </w:tc>
        <w:tc>
          <w:tcPr>
            <w:tcW w:w="0" w:type="auto"/>
            <w:tcBorders>
              <w:right w:val="nil"/>
            </w:tcBorders>
            <w:vAlign w:val="center"/>
          </w:tcPr>
          <w:p w14:paraId="389791C0"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29BF5668" w14:textId="31ED82A4" w:rsidR="0031098F" w:rsidRDefault="00000000" w:rsidP="00174B20">
            <w:pPr>
              <w:rPr>
                <w:lang w:eastAsia="en-CA"/>
              </w:rPr>
            </w:pPr>
            <w:sdt>
              <w:sdtPr>
                <w:rPr>
                  <w:lang w:eastAsia="en-CA"/>
                </w:rPr>
                <w:id w:val="-1233855121"/>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2C629D96" w14:textId="77777777" w:rsidR="0031098F" w:rsidRDefault="0031098F" w:rsidP="00174B20">
            <w:r>
              <w:t>No</w:t>
            </w:r>
          </w:p>
        </w:tc>
        <w:tc>
          <w:tcPr>
            <w:tcW w:w="0" w:type="auto"/>
            <w:tcBorders>
              <w:left w:val="nil"/>
            </w:tcBorders>
            <w:shd w:val="clear" w:color="auto" w:fill="F2F2F2" w:themeFill="background1" w:themeFillShade="F2"/>
            <w:vAlign w:val="center"/>
          </w:tcPr>
          <w:p w14:paraId="5E445A1C" w14:textId="77777777" w:rsidR="0031098F" w:rsidRDefault="00000000" w:rsidP="00174B20">
            <w:pPr>
              <w:rPr>
                <w:lang w:eastAsia="en-CA"/>
              </w:rPr>
            </w:pPr>
            <w:sdt>
              <w:sdtPr>
                <w:rPr>
                  <w:lang w:eastAsia="en-CA"/>
                </w:rPr>
                <w:id w:val="1721624079"/>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7F41BD1C"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1800CC51" w14:textId="77777777" w:rsidR="0031098F" w:rsidRDefault="00000000" w:rsidP="00174B20">
            <w:pPr>
              <w:rPr>
                <w:lang w:eastAsia="en-CA"/>
              </w:rPr>
            </w:pPr>
            <w:sdt>
              <w:sdtPr>
                <w:rPr>
                  <w:lang w:eastAsia="en-CA"/>
                </w:rPr>
                <w:id w:val="661521768"/>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03604D26" w14:textId="77777777" w:rsidTr="00174B20">
        <w:tc>
          <w:tcPr>
            <w:tcW w:w="569" w:type="dxa"/>
            <w:tcBorders>
              <w:left w:val="nil"/>
            </w:tcBorders>
            <w:vAlign w:val="center"/>
          </w:tcPr>
          <w:p w14:paraId="47D346F7" w14:textId="77777777" w:rsidR="0031098F" w:rsidRDefault="0031098F" w:rsidP="00174B20">
            <w:r>
              <w:t>E</w:t>
            </w:r>
          </w:p>
        </w:tc>
        <w:tc>
          <w:tcPr>
            <w:tcW w:w="6658" w:type="dxa"/>
            <w:gridSpan w:val="3"/>
          </w:tcPr>
          <w:p w14:paraId="0F565FA7" w14:textId="77777777" w:rsidR="0031098F" w:rsidRDefault="0031098F" w:rsidP="00174B20">
            <w:r>
              <w:t>Plug-In cables securely in place.</w:t>
            </w:r>
          </w:p>
        </w:tc>
        <w:tc>
          <w:tcPr>
            <w:tcW w:w="0" w:type="auto"/>
            <w:tcBorders>
              <w:right w:val="nil"/>
            </w:tcBorders>
            <w:vAlign w:val="center"/>
          </w:tcPr>
          <w:p w14:paraId="7FA04F0C"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44058734" w14:textId="0FE58AB8" w:rsidR="0031098F" w:rsidRDefault="00000000" w:rsidP="00174B20">
            <w:pPr>
              <w:rPr>
                <w:lang w:eastAsia="en-CA"/>
              </w:rPr>
            </w:pPr>
            <w:sdt>
              <w:sdtPr>
                <w:rPr>
                  <w:lang w:eastAsia="en-CA"/>
                </w:rPr>
                <w:id w:val="-1408839560"/>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2320BBDF" w14:textId="77777777" w:rsidR="0031098F" w:rsidRDefault="0031098F" w:rsidP="00174B20">
            <w:r>
              <w:t>No</w:t>
            </w:r>
          </w:p>
        </w:tc>
        <w:tc>
          <w:tcPr>
            <w:tcW w:w="0" w:type="auto"/>
            <w:tcBorders>
              <w:left w:val="nil"/>
            </w:tcBorders>
            <w:shd w:val="clear" w:color="auto" w:fill="F2F2F2" w:themeFill="background1" w:themeFillShade="F2"/>
            <w:vAlign w:val="center"/>
          </w:tcPr>
          <w:p w14:paraId="39D415A8" w14:textId="77777777" w:rsidR="0031098F" w:rsidRDefault="00000000" w:rsidP="00174B20">
            <w:pPr>
              <w:rPr>
                <w:lang w:eastAsia="en-CA"/>
              </w:rPr>
            </w:pPr>
            <w:sdt>
              <w:sdtPr>
                <w:rPr>
                  <w:lang w:eastAsia="en-CA"/>
                </w:rPr>
                <w:id w:val="-408235098"/>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184F97FD"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4086831A" w14:textId="77777777" w:rsidR="0031098F" w:rsidRDefault="00000000" w:rsidP="00174B20">
            <w:pPr>
              <w:rPr>
                <w:lang w:eastAsia="en-CA"/>
              </w:rPr>
            </w:pPr>
            <w:sdt>
              <w:sdtPr>
                <w:rPr>
                  <w:lang w:eastAsia="en-CA"/>
                </w:rPr>
                <w:id w:val="-476149254"/>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6ACB9000" w14:textId="77777777" w:rsidTr="00174B20">
        <w:trPr>
          <w:trHeight w:val="81"/>
        </w:trPr>
        <w:tc>
          <w:tcPr>
            <w:tcW w:w="569" w:type="dxa"/>
            <w:vMerge w:val="restart"/>
            <w:tcBorders>
              <w:left w:val="nil"/>
            </w:tcBorders>
            <w:vAlign w:val="center"/>
          </w:tcPr>
          <w:p w14:paraId="207C4FF9" w14:textId="77777777" w:rsidR="0031098F" w:rsidRDefault="0031098F" w:rsidP="00174B20">
            <w:r>
              <w:t>F</w:t>
            </w:r>
          </w:p>
        </w:tc>
        <w:tc>
          <w:tcPr>
            <w:tcW w:w="6658" w:type="dxa"/>
            <w:gridSpan w:val="3"/>
            <w:vMerge w:val="restart"/>
          </w:tcPr>
          <w:p w14:paraId="5C14BA87" w14:textId="77777777" w:rsidR="0031098F" w:rsidRDefault="0031098F" w:rsidP="00174B20">
            <w:pPr>
              <w:pStyle w:val="ListParagraph"/>
              <w:numPr>
                <w:ilvl w:val="0"/>
                <w:numId w:val="11"/>
              </w:numPr>
              <w:ind w:left="270" w:hanging="270"/>
            </w:pPr>
            <w:r>
              <w:t xml:space="preserve">Record the date, revision, and version of </w:t>
            </w:r>
            <w:r>
              <w:rPr>
                <w:i/>
                <w:iCs/>
              </w:rPr>
              <w:t>firmware</w:t>
            </w:r>
            <w:r>
              <w:t>.</w:t>
            </w:r>
          </w:p>
        </w:tc>
        <w:tc>
          <w:tcPr>
            <w:tcW w:w="731" w:type="dxa"/>
            <w:gridSpan w:val="2"/>
            <w:tcBorders>
              <w:right w:val="nil"/>
            </w:tcBorders>
            <w:vAlign w:val="center"/>
          </w:tcPr>
          <w:p w14:paraId="2244BA4A" w14:textId="77777777" w:rsidR="0031098F" w:rsidRDefault="0031098F" w:rsidP="00174B20">
            <w:pPr>
              <w:rPr>
                <w:lang w:eastAsia="en-CA"/>
              </w:rPr>
            </w:pPr>
            <w:r>
              <w:rPr>
                <w:lang w:eastAsia="en-CA"/>
              </w:rPr>
              <w:t>Date:</w:t>
            </w:r>
          </w:p>
        </w:tc>
        <w:tc>
          <w:tcPr>
            <w:tcW w:w="2842" w:type="dxa"/>
            <w:gridSpan w:val="5"/>
            <w:tcBorders>
              <w:left w:val="nil"/>
              <w:right w:val="nil"/>
            </w:tcBorders>
            <w:shd w:val="clear" w:color="auto" w:fill="F2F2F2" w:themeFill="background1" w:themeFillShade="F2"/>
            <w:vAlign w:val="center"/>
          </w:tcPr>
          <w:p w14:paraId="41AB7C47" w14:textId="77777777" w:rsidR="0031098F" w:rsidRDefault="00000000" w:rsidP="00174B20">
            <w:pPr>
              <w:rPr>
                <w:lang w:eastAsia="en-CA"/>
              </w:rPr>
            </w:pPr>
            <w:sdt>
              <w:sdtPr>
                <w:rPr>
                  <w:lang w:eastAsia="en-CA"/>
                </w:rPr>
                <w:id w:val="-1480458399"/>
                <w:placeholder>
                  <w:docPart w:val="C104FFBAD7E14F2A9C93E3D791356980"/>
                </w:placeholder>
              </w:sdtPr>
              <w:sdtContent>
                <w:r w:rsidR="0031098F" w:rsidRPr="00814B85">
                  <w:rPr>
                    <w:lang w:eastAsia="en-CA"/>
                  </w:rPr>
                  <w:t xml:space="preserve"> </w:t>
                </w:r>
              </w:sdtContent>
            </w:sdt>
          </w:p>
        </w:tc>
      </w:tr>
      <w:tr w:rsidR="0031098F" w14:paraId="6A4EC38B" w14:textId="77777777" w:rsidTr="00174B20">
        <w:trPr>
          <w:trHeight w:val="80"/>
        </w:trPr>
        <w:tc>
          <w:tcPr>
            <w:tcW w:w="569" w:type="dxa"/>
            <w:vMerge/>
            <w:tcBorders>
              <w:left w:val="nil"/>
            </w:tcBorders>
            <w:vAlign w:val="center"/>
          </w:tcPr>
          <w:p w14:paraId="1E603288" w14:textId="77777777" w:rsidR="0031098F" w:rsidRDefault="0031098F" w:rsidP="00174B20"/>
        </w:tc>
        <w:tc>
          <w:tcPr>
            <w:tcW w:w="6658" w:type="dxa"/>
            <w:gridSpan w:val="3"/>
            <w:vMerge/>
          </w:tcPr>
          <w:p w14:paraId="6B7F5FD9" w14:textId="77777777" w:rsidR="0031098F" w:rsidRDefault="0031098F" w:rsidP="00174B20">
            <w:pPr>
              <w:pStyle w:val="ListParagraph"/>
              <w:numPr>
                <w:ilvl w:val="0"/>
                <w:numId w:val="11"/>
              </w:numPr>
              <w:ind w:left="270" w:hanging="270"/>
            </w:pPr>
          </w:p>
        </w:tc>
        <w:tc>
          <w:tcPr>
            <w:tcW w:w="0" w:type="auto"/>
            <w:tcBorders>
              <w:right w:val="nil"/>
            </w:tcBorders>
            <w:vAlign w:val="center"/>
          </w:tcPr>
          <w:p w14:paraId="108CFCE0" w14:textId="77777777" w:rsidR="0031098F" w:rsidRDefault="0031098F" w:rsidP="00174B20">
            <w:pPr>
              <w:rPr>
                <w:lang w:eastAsia="en-CA"/>
              </w:rPr>
            </w:pPr>
            <w:r>
              <w:rPr>
                <w:lang w:eastAsia="en-CA"/>
              </w:rPr>
              <w:t>Rev:</w:t>
            </w:r>
          </w:p>
        </w:tc>
        <w:tc>
          <w:tcPr>
            <w:tcW w:w="0" w:type="auto"/>
            <w:gridSpan w:val="3"/>
            <w:tcBorders>
              <w:left w:val="nil"/>
            </w:tcBorders>
            <w:shd w:val="clear" w:color="auto" w:fill="F2F2F2" w:themeFill="background1" w:themeFillShade="F2"/>
            <w:vAlign w:val="center"/>
          </w:tcPr>
          <w:p w14:paraId="0BCDC65D" w14:textId="77777777" w:rsidR="0031098F" w:rsidRDefault="00000000" w:rsidP="00174B20">
            <w:pPr>
              <w:rPr>
                <w:lang w:eastAsia="en-CA"/>
              </w:rPr>
            </w:pPr>
            <w:sdt>
              <w:sdtPr>
                <w:rPr>
                  <w:lang w:eastAsia="en-CA"/>
                </w:rPr>
                <w:id w:val="-1983992691"/>
                <w:placeholder>
                  <w:docPart w:val="94F9DA669CFC4A85A19E435924E2C829"/>
                </w:placeholder>
              </w:sdtPr>
              <w:sdtContent>
                <w:r w:rsidR="0031098F" w:rsidRPr="00814B85">
                  <w:rPr>
                    <w:lang w:eastAsia="en-CA"/>
                  </w:rPr>
                  <w:t xml:space="preserve"> </w:t>
                </w:r>
              </w:sdtContent>
            </w:sdt>
          </w:p>
        </w:tc>
        <w:tc>
          <w:tcPr>
            <w:tcW w:w="0" w:type="auto"/>
            <w:tcBorders>
              <w:right w:val="nil"/>
            </w:tcBorders>
            <w:vAlign w:val="center"/>
          </w:tcPr>
          <w:p w14:paraId="703F9EF8" w14:textId="77777777" w:rsidR="0031098F" w:rsidRDefault="0031098F" w:rsidP="00174B20">
            <w:pPr>
              <w:rPr>
                <w:lang w:eastAsia="en-CA"/>
              </w:rPr>
            </w:pPr>
            <w:r>
              <w:rPr>
                <w:lang w:eastAsia="en-CA"/>
              </w:rPr>
              <w:t>Ver:</w:t>
            </w:r>
          </w:p>
        </w:tc>
        <w:tc>
          <w:tcPr>
            <w:tcW w:w="1697" w:type="dxa"/>
            <w:gridSpan w:val="2"/>
            <w:tcBorders>
              <w:left w:val="nil"/>
              <w:right w:val="nil"/>
            </w:tcBorders>
            <w:shd w:val="clear" w:color="auto" w:fill="F2F2F2" w:themeFill="background1" w:themeFillShade="F2"/>
            <w:vAlign w:val="center"/>
          </w:tcPr>
          <w:p w14:paraId="53C29158" w14:textId="77777777" w:rsidR="0031098F" w:rsidRDefault="00000000" w:rsidP="00174B20">
            <w:pPr>
              <w:rPr>
                <w:lang w:eastAsia="en-CA"/>
              </w:rPr>
            </w:pPr>
            <w:sdt>
              <w:sdtPr>
                <w:rPr>
                  <w:lang w:eastAsia="en-CA"/>
                </w:rPr>
                <w:id w:val="-59167779"/>
                <w:placeholder>
                  <w:docPart w:val="105CB3719E314A0DB61F3404AC5CED84"/>
                </w:placeholder>
              </w:sdtPr>
              <w:sdtContent>
                <w:r w:rsidR="0031098F" w:rsidRPr="00814B85">
                  <w:rPr>
                    <w:lang w:eastAsia="en-CA"/>
                  </w:rPr>
                  <w:t xml:space="preserve"> </w:t>
                </w:r>
              </w:sdtContent>
            </w:sdt>
          </w:p>
        </w:tc>
      </w:tr>
      <w:tr w:rsidR="0031098F" w14:paraId="7A15A4CF" w14:textId="77777777" w:rsidTr="00174B20">
        <w:trPr>
          <w:trHeight w:val="81"/>
        </w:trPr>
        <w:tc>
          <w:tcPr>
            <w:tcW w:w="569" w:type="dxa"/>
            <w:vMerge/>
            <w:tcBorders>
              <w:left w:val="nil"/>
            </w:tcBorders>
            <w:vAlign w:val="center"/>
          </w:tcPr>
          <w:p w14:paraId="6AB09EE2" w14:textId="77777777" w:rsidR="0031098F" w:rsidRDefault="0031098F" w:rsidP="00174B20"/>
        </w:tc>
        <w:tc>
          <w:tcPr>
            <w:tcW w:w="6658" w:type="dxa"/>
            <w:gridSpan w:val="3"/>
            <w:vMerge w:val="restart"/>
          </w:tcPr>
          <w:p w14:paraId="14CC39D1" w14:textId="77777777" w:rsidR="0031098F" w:rsidRDefault="0031098F" w:rsidP="00174B20">
            <w:pPr>
              <w:pStyle w:val="ListParagraph"/>
              <w:numPr>
                <w:ilvl w:val="0"/>
                <w:numId w:val="11"/>
              </w:numPr>
              <w:ind w:left="270" w:hanging="270"/>
            </w:pPr>
            <w:r>
              <w:t xml:space="preserve">Record the date, revision, and version of </w:t>
            </w:r>
            <w:r>
              <w:rPr>
                <w:i/>
                <w:iCs/>
              </w:rPr>
              <w:t>software</w:t>
            </w:r>
            <w:r>
              <w:t>.</w:t>
            </w:r>
          </w:p>
        </w:tc>
        <w:tc>
          <w:tcPr>
            <w:tcW w:w="731" w:type="dxa"/>
            <w:gridSpan w:val="2"/>
            <w:tcBorders>
              <w:right w:val="nil"/>
            </w:tcBorders>
            <w:vAlign w:val="center"/>
          </w:tcPr>
          <w:p w14:paraId="79D2C81C" w14:textId="77777777" w:rsidR="0031098F" w:rsidRDefault="0031098F" w:rsidP="00174B20">
            <w:pPr>
              <w:rPr>
                <w:lang w:eastAsia="en-CA"/>
              </w:rPr>
            </w:pPr>
            <w:r>
              <w:rPr>
                <w:lang w:eastAsia="en-CA"/>
              </w:rPr>
              <w:t>Date:</w:t>
            </w:r>
          </w:p>
        </w:tc>
        <w:tc>
          <w:tcPr>
            <w:tcW w:w="2842" w:type="dxa"/>
            <w:gridSpan w:val="5"/>
            <w:tcBorders>
              <w:left w:val="nil"/>
              <w:right w:val="nil"/>
            </w:tcBorders>
            <w:shd w:val="clear" w:color="auto" w:fill="F2F2F2" w:themeFill="background1" w:themeFillShade="F2"/>
            <w:vAlign w:val="center"/>
          </w:tcPr>
          <w:p w14:paraId="2653DB6D" w14:textId="77777777" w:rsidR="0031098F" w:rsidRDefault="00000000" w:rsidP="00174B20">
            <w:pPr>
              <w:rPr>
                <w:lang w:eastAsia="en-CA"/>
              </w:rPr>
            </w:pPr>
            <w:sdt>
              <w:sdtPr>
                <w:rPr>
                  <w:lang w:eastAsia="en-CA"/>
                </w:rPr>
                <w:id w:val="503022873"/>
                <w:placeholder>
                  <w:docPart w:val="0F9EBFC8EE724962B91B2A65E21C5341"/>
                </w:placeholder>
              </w:sdtPr>
              <w:sdtContent>
                <w:r w:rsidR="0031098F" w:rsidRPr="00814B85">
                  <w:rPr>
                    <w:lang w:eastAsia="en-CA"/>
                  </w:rPr>
                  <w:t xml:space="preserve"> </w:t>
                </w:r>
              </w:sdtContent>
            </w:sdt>
          </w:p>
        </w:tc>
      </w:tr>
      <w:tr w:rsidR="0031098F" w14:paraId="748C58E4" w14:textId="77777777" w:rsidTr="00174B20">
        <w:trPr>
          <w:trHeight w:val="80"/>
        </w:trPr>
        <w:tc>
          <w:tcPr>
            <w:tcW w:w="569" w:type="dxa"/>
            <w:vMerge/>
            <w:tcBorders>
              <w:left w:val="nil"/>
            </w:tcBorders>
            <w:vAlign w:val="center"/>
          </w:tcPr>
          <w:p w14:paraId="2B608C97" w14:textId="77777777" w:rsidR="0031098F" w:rsidRDefault="0031098F" w:rsidP="00174B20"/>
        </w:tc>
        <w:tc>
          <w:tcPr>
            <w:tcW w:w="6658" w:type="dxa"/>
            <w:gridSpan w:val="3"/>
            <w:vMerge/>
          </w:tcPr>
          <w:p w14:paraId="31FE4C35" w14:textId="77777777" w:rsidR="0031098F" w:rsidRDefault="0031098F" w:rsidP="00174B20">
            <w:pPr>
              <w:pStyle w:val="ListParagraph"/>
              <w:numPr>
                <w:ilvl w:val="0"/>
                <w:numId w:val="11"/>
              </w:numPr>
              <w:ind w:left="270" w:hanging="270"/>
            </w:pPr>
          </w:p>
        </w:tc>
        <w:tc>
          <w:tcPr>
            <w:tcW w:w="0" w:type="auto"/>
            <w:tcBorders>
              <w:right w:val="nil"/>
            </w:tcBorders>
            <w:vAlign w:val="center"/>
          </w:tcPr>
          <w:p w14:paraId="03BE4E72" w14:textId="77777777" w:rsidR="0031098F" w:rsidRDefault="0031098F" w:rsidP="00174B20">
            <w:pPr>
              <w:rPr>
                <w:lang w:eastAsia="en-CA"/>
              </w:rPr>
            </w:pPr>
            <w:r>
              <w:rPr>
                <w:lang w:eastAsia="en-CA"/>
              </w:rPr>
              <w:t>Rev:</w:t>
            </w:r>
          </w:p>
        </w:tc>
        <w:tc>
          <w:tcPr>
            <w:tcW w:w="0" w:type="auto"/>
            <w:gridSpan w:val="3"/>
            <w:tcBorders>
              <w:left w:val="nil"/>
              <w:right w:val="nil"/>
            </w:tcBorders>
            <w:shd w:val="clear" w:color="auto" w:fill="F2F2F2" w:themeFill="background1" w:themeFillShade="F2"/>
            <w:vAlign w:val="center"/>
          </w:tcPr>
          <w:p w14:paraId="36D41FF1" w14:textId="77777777" w:rsidR="0031098F" w:rsidRDefault="00000000" w:rsidP="00174B20">
            <w:pPr>
              <w:rPr>
                <w:lang w:eastAsia="en-CA"/>
              </w:rPr>
            </w:pPr>
            <w:sdt>
              <w:sdtPr>
                <w:rPr>
                  <w:lang w:eastAsia="en-CA"/>
                </w:rPr>
                <w:id w:val="1908885465"/>
                <w:placeholder>
                  <w:docPart w:val="B002507C77224AEA9012BD9D2ECE742E"/>
                </w:placeholder>
              </w:sdtPr>
              <w:sdtContent>
                <w:r w:rsidR="0031098F" w:rsidRPr="00814B85">
                  <w:rPr>
                    <w:lang w:eastAsia="en-CA"/>
                  </w:rPr>
                  <w:t xml:space="preserve"> </w:t>
                </w:r>
              </w:sdtContent>
            </w:sdt>
          </w:p>
        </w:tc>
        <w:tc>
          <w:tcPr>
            <w:tcW w:w="0" w:type="auto"/>
            <w:tcBorders>
              <w:right w:val="nil"/>
            </w:tcBorders>
            <w:vAlign w:val="center"/>
          </w:tcPr>
          <w:p w14:paraId="02DA20B2" w14:textId="77777777" w:rsidR="0031098F" w:rsidRDefault="0031098F" w:rsidP="00174B20">
            <w:pPr>
              <w:rPr>
                <w:lang w:eastAsia="en-CA"/>
              </w:rPr>
            </w:pPr>
            <w:r>
              <w:rPr>
                <w:lang w:eastAsia="en-CA"/>
              </w:rPr>
              <w:t>Ver:</w:t>
            </w:r>
          </w:p>
        </w:tc>
        <w:tc>
          <w:tcPr>
            <w:tcW w:w="1697" w:type="dxa"/>
            <w:gridSpan w:val="2"/>
            <w:tcBorders>
              <w:left w:val="nil"/>
              <w:right w:val="nil"/>
            </w:tcBorders>
            <w:shd w:val="clear" w:color="auto" w:fill="F2F2F2" w:themeFill="background1" w:themeFillShade="F2"/>
            <w:vAlign w:val="center"/>
          </w:tcPr>
          <w:p w14:paraId="0524EC5D" w14:textId="77777777" w:rsidR="0031098F" w:rsidRDefault="00000000" w:rsidP="00174B20">
            <w:pPr>
              <w:rPr>
                <w:lang w:eastAsia="en-CA"/>
              </w:rPr>
            </w:pPr>
            <w:sdt>
              <w:sdtPr>
                <w:rPr>
                  <w:lang w:eastAsia="en-CA"/>
                </w:rPr>
                <w:id w:val="-1823957578"/>
                <w:placeholder>
                  <w:docPart w:val="BA365AA7DEFC4F4D8AF8C473F07B92DB"/>
                </w:placeholder>
              </w:sdtPr>
              <w:sdtContent>
                <w:r w:rsidR="0031098F" w:rsidRPr="00814B85">
                  <w:rPr>
                    <w:lang w:eastAsia="en-CA"/>
                  </w:rPr>
                  <w:t xml:space="preserve"> </w:t>
                </w:r>
              </w:sdtContent>
            </w:sdt>
          </w:p>
        </w:tc>
      </w:tr>
      <w:tr w:rsidR="0031098F" w14:paraId="3AB42C31" w14:textId="77777777" w:rsidTr="00174B20">
        <w:tc>
          <w:tcPr>
            <w:tcW w:w="569" w:type="dxa"/>
            <w:tcBorders>
              <w:left w:val="nil"/>
            </w:tcBorders>
            <w:vAlign w:val="center"/>
          </w:tcPr>
          <w:p w14:paraId="473B20FF" w14:textId="77777777" w:rsidR="0031098F" w:rsidRDefault="0031098F" w:rsidP="00174B20">
            <w:r>
              <w:t>G</w:t>
            </w:r>
          </w:p>
        </w:tc>
        <w:tc>
          <w:tcPr>
            <w:tcW w:w="6658" w:type="dxa"/>
            <w:gridSpan w:val="3"/>
          </w:tcPr>
          <w:p w14:paraId="426DC335" w14:textId="77777777" w:rsidR="0031098F" w:rsidRDefault="0031098F" w:rsidP="00174B20">
            <w:r>
              <w:t>Clean and free of dust and dirt.</w:t>
            </w:r>
          </w:p>
        </w:tc>
        <w:tc>
          <w:tcPr>
            <w:tcW w:w="0" w:type="auto"/>
            <w:tcBorders>
              <w:right w:val="nil"/>
            </w:tcBorders>
            <w:vAlign w:val="center"/>
          </w:tcPr>
          <w:p w14:paraId="07E6A9AA"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37079754" w14:textId="5CE35052" w:rsidR="0031098F" w:rsidRDefault="00000000" w:rsidP="00174B20">
            <w:pPr>
              <w:rPr>
                <w:lang w:eastAsia="en-CA"/>
              </w:rPr>
            </w:pPr>
            <w:sdt>
              <w:sdtPr>
                <w:rPr>
                  <w:lang w:eastAsia="en-CA"/>
                </w:rPr>
                <w:id w:val="-1384327781"/>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394550AD" w14:textId="77777777" w:rsidR="0031098F" w:rsidRDefault="0031098F" w:rsidP="00174B20">
            <w:r>
              <w:t>No</w:t>
            </w:r>
          </w:p>
        </w:tc>
        <w:tc>
          <w:tcPr>
            <w:tcW w:w="0" w:type="auto"/>
            <w:tcBorders>
              <w:left w:val="nil"/>
            </w:tcBorders>
            <w:shd w:val="clear" w:color="auto" w:fill="F2F2F2" w:themeFill="background1" w:themeFillShade="F2"/>
            <w:vAlign w:val="center"/>
          </w:tcPr>
          <w:p w14:paraId="3334CA8D" w14:textId="77777777" w:rsidR="0031098F" w:rsidRDefault="00000000" w:rsidP="00174B20">
            <w:pPr>
              <w:rPr>
                <w:lang w:eastAsia="en-CA"/>
              </w:rPr>
            </w:pPr>
            <w:sdt>
              <w:sdtPr>
                <w:rPr>
                  <w:lang w:eastAsia="en-CA"/>
                </w:rPr>
                <w:id w:val="-176195136"/>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0B4B4490"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61920AC6" w14:textId="77777777" w:rsidR="0031098F" w:rsidRDefault="00000000" w:rsidP="00174B20">
            <w:pPr>
              <w:rPr>
                <w:lang w:eastAsia="en-CA"/>
              </w:rPr>
            </w:pPr>
            <w:sdt>
              <w:sdtPr>
                <w:rPr>
                  <w:lang w:eastAsia="en-CA"/>
                </w:rPr>
                <w:id w:val="292328779"/>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722DC6F0" w14:textId="77777777" w:rsidTr="00174B20">
        <w:tc>
          <w:tcPr>
            <w:tcW w:w="569" w:type="dxa"/>
            <w:tcBorders>
              <w:left w:val="nil"/>
            </w:tcBorders>
            <w:vAlign w:val="center"/>
          </w:tcPr>
          <w:p w14:paraId="2D101A9C" w14:textId="77777777" w:rsidR="0031098F" w:rsidRDefault="0031098F" w:rsidP="00174B20">
            <w:r>
              <w:t>H</w:t>
            </w:r>
          </w:p>
        </w:tc>
        <w:tc>
          <w:tcPr>
            <w:tcW w:w="6658" w:type="dxa"/>
            <w:gridSpan w:val="3"/>
          </w:tcPr>
          <w:p w14:paraId="5DD99F19" w14:textId="77777777" w:rsidR="0031098F" w:rsidRPr="000E036D" w:rsidRDefault="0031098F" w:rsidP="00174B20">
            <w:r>
              <w:t xml:space="preserve">Fuses in accordance with manufacturer’s </w:t>
            </w:r>
            <w:r>
              <w:rPr>
                <w:i/>
                <w:iCs/>
              </w:rPr>
              <w:t>specification</w:t>
            </w:r>
            <w:r>
              <w:t>.</w:t>
            </w:r>
          </w:p>
        </w:tc>
        <w:tc>
          <w:tcPr>
            <w:tcW w:w="0" w:type="auto"/>
            <w:tcBorders>
              <w:right w:val="nil"/>
            </w:tcBorders>
            <w:vAlign w:val="center"/>
          </w:tcPr>
          <w:p w14:paraId="00B9666A"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639AAC4C" w14:textId="1F8C72F4" w:rsidR="0031098F" w:rsidRDefault="00000000" w:rsidP="00174B20">
            <w:pPr>
              <w:rPr>
                <w:lang w:eastAsia="en-CA"/>
              </w:rPr>
            </w:pPr>
            <w:sdt>
              <w:sdtPr>
                <w:rPr>
                  <w:lang w:eastAsia="en-CA"/>
                </w:rPr>
                <w:id w:val="-1327509756"/>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3FD0DDDD" w14:textId="77777777" w:rsidR="0031098F" w:rsidRDefault="0031098F" w:rsidP="00174B20">
            <w:r>
              <w:t>No</w:t>
            </w:r>
          </w:p>
        </w:tc>
        <w:tc>
          <w:tcPr>
            <w:tcW w:w="0" w:type="auto"/>
            <w:tcBorders>
              <w:left w:val="nil"/>
            </w:tcBorders>
            <w:shd w:val="clear" w:color="auto" w:fill="F2F2F2" w:themeFill="background1" w:themeFillShade="F2"/>
            <w:vAlign w:val="center"/>
          </w:tcPr>
          <w:p w14:paraId="4ADC4F0F" w14:textId="77777777" w:rsidR="0031098F" w:rsidRDefault="00000000" w:rsidP="00174B20">
            <w:pPr>
              <w:rPr>
                <w:lang w:eastAsia="en-CA"/>
              </w:rPr>
            </w:pPr>
            <w:sdt>
              <w:sdtPr>
                <w:rPr>
                  <w:lang w:eastAsia="en-CA"/>
                </w:rPr>
                <w:id w:val="1151566749"/>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00D1E23F"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0EE13EAA" w14:textId="77777777" w:rsidR="0031098F" w:rsidRDefault="00000000" w:rsidP="00174B20">
            <w:pPr>
              <w:rPr>
                <w:lang w:eastAsia="en-CA"/>
              </w:rPr>
            </w:pPr>
            <w:sdt>
              <w:sdtPr>
                <w:rPr>
                  <w:lang w:eastAsia="en-CA"/>
                </w:rPr>
                <w:id w:val="1778438950"/>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3088D75C" w14:textId="77777777" w:rsidTr="00174B20">
        <w:tc>
          <w:tcPr>
            <w:tcW w:w="569" w:type="dxa"/>
            <w:tcBorders>
              <w:left w:val="nil"/>
            </w:tcBorders>
            <w:vAlign w:val="center"/>
          </w:tcPr>
          <w:p w14:paraId="6135DFF5" w14:textId="77777777" w:rsidR="0031098F" w:rsidRDefault="0031098F" w:rsidP="00174B20">
            <w:r>
              <w:t>I</w:t>
            </w:r>
          </w:p>
        </w:tc>
        <w:tc>
          <w:tcPr>
            <w:tcW w:w="6658" w:type="dxa"/>
            <w:gridSpan w:val="3"/>
          </w:tcPr>
          <w:p w14:paraId="6ADD987C" w14:textId="77777777" w:rsidR="0031098F" w:rsidRPr="000E036D" w:rsidRDefault="0031098F" w:rsidP="00174B20">
            <w:r>
              <w:rPr>
                <w:i/>
                <w:iCs/>
              </w:rPr>
              <w:t>Control unit</w:t>
            </w:r>
            <w:r>
              <w:t xml:space="preserve"> or </w:t>
            </w:r>
            <w:r>
              <w:rPr>
                <w:i/>
                <w:iCs/>
              </w:rPr>
              <w:t>transponder</w:t>
            </w:r>
            <w:r>
              <w:t xml:space="preserve"> lock functional.</w:t>
            </w:r>
          </w:p>
        </w:tc>
        <w:tc>
          <w:tcPr>
            <w:tcW w:w="0" w:type="auto"/>
            <w:tcBorders>
              <w:right w:val="nil"/>
            </w:tcBorders>
            <w:vAlign w:val="center"/>
          </w:tcPr>
          <w:p w14:paraId="522FCF1F"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0F29BEB1" w14:textId="54470F7A" w:rsidR="0031098F" w:rsidRDefault="00000000" w:rsidP="00174B20">
            <w:pPr>
              <w:rPr>
                <w:lang w:eastAsia="en-CA"/>
              </w:rPr>
            </w:pPr>
            <w:sdt>
              <w:sdtPr>
                <w:rPr>
                  <w:lang w:eastAsia="en-CA"/>
                </w:rPr>
                <w:id w:val="-1181120219"/>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4F854B64" w14:textId="77777777" w:rsidR="0031098F" w:rsidRDefault="0031098F" w:rsidP="00174B20">
            <w:r>
              <w:t>No</w:t>
            </w:r>
          </w:p>
        </w:tc>
        <w:tc>
          <w:tcPr>
            <w:tcW w:w="0" w:type="auto"/>
            <w:tcBorders>
              <w:left w:val="nil"/>
            </w:tcBorders>
            <w:shd w:val="clear" w:color="auto" w:fill="F2F2F2" w:themeFill="background1" w:themeFillShade="F2"/>
            <w:vAlign w:val="center"/>
          </w:tcPr>
          <w:p w14:paraId="47AA12EB" w14:textId="77777777" w:rsidR="0031098F" w:rsidRDefault="00000000" w:rsidP="00174B20">
            <w:pPr>
              <w:rPr>
                <w:lang w:eastAsia="en-CA"/>
              </w:rPr>
            </w:pPr>
            <w:sdt>
              <w:sdtPr>
                <w:rPr>
                  <w:lang w:eastAsia="en-CA"/>
                </w:rPr>
                <w:id w:val="-1624151409"/>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62A4A82C"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61D481EA" w14:textId="77777777" w:rsidR="0031098F" w:rsidRDefault="00000000" w:rsidP="00174B20">
            <w:pPr>
              <w:rPr>
                <w:lang w:eastAsia="en-CA"/>
              </w:rPr>
            </w:pPr>
            <w:sdt>
              <w:sdtPr>
                <w:rPr>
                  <w:lang w:eastAsia="en-CA"/>
                </w:rPr>
                <w:id w:val="986520477"/>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28C45B07" w14:textId="77777777" w:rsidTr="00174B20">
        <w:tc>
          <w:tcPr>
            <w:tcW w:w="569" w:type="dxa"/>
            <w:tcBorders>
              <w:left w:val="nil"/>
            </w:tcBorders>
            <w:vAlign w:val="center"/>
          </w:tcPr>
          <w:p w14:paraId="0CBAA6BD" w14:textId="77777777" w:rsidR="0031098F" w:rsidRDefault="0031098F" w:rsidP="00174B20">
            <w:r>
              <w:t>J</w:t>
            </w:r>
          </w:p>
        </w:tc>
        <w:tc>
          <w:tcPr>
            <w:tcW w:w="6658" w:type="dxa"/>
            <w:gridSpan w:val="3"/>
          </w:tcPr>
          <w:p w14:paraId="6F9B4A9E" w14:textId="77777777" w:rsidR="0031098F" w:rsidRPr="000E036D" w:rsidRDefault="0031098F" w:rsidP="00174B20">
            <w:r>
              <w:t xml:space="preserve">Termination points from wiring to </w:t>
            </w:r>
            <w:r>
              <w:rPr>
                <w:i/>
                <w:iCs/>
              </w:rPr>
              <w:t>field devices</w:t>
            </w:r>
            <w:r>
              <w:t xml:space="preserve"> secure.</w:t>
            </w:r>
          </w:p>
        </w:tc>
        <w:tc>
          <w:tcPr>
            <w:tcW w:w="0" w:type="auto"/>
            <w:tcBorders>
              <w:right w:val="nil"/>
            </w:tcBorders>
            <w:vAlign w:val="center"/>
          </w:tcPr>
          <w:p w14:paraId="338A84D0" w14:textId="77777777" w:rsidR="0031098F" w:rsidRDefault="0031098F" w:rsidP="00174B20">
            <w:r>
              <w:t>Yes</w:t>
            </w:r>
          </w:p>
        </w:tc>
        <w:tc>
          <w:tcPr>
            <w:tcW w:w="0" w:type="auto"/>
            <w:gridSpan w:val="2"/>
            <w:tcBorders>
              <w:left w:val="nil"/>
            </w:tcBorders>
            <w:shd w:val="clear" w:color="auto" w:fill="F2F2F2" w:themeFill="background1" w:themeFillShade="F2"/>
            <w:vAlign w:val="center"/>
          </w:tcPr>
          <w:p w14:paraId="6415EB50" w14:textId="68998890" w:rsidR="0031098F" w:rsidRDefault="00000000" w:rsidP="00174B20">
            <w:pPr>
              <w:rPr>
                <w:lang w:eastAsia="en-CA"/>
              </w:rPr>
            </w:pPr>
            <w:sdt>
              <w:sdtPr>
                <w:rPr>
                  <w:lang w:eastAsia="en-CA"/>
                </w:rPr>
                <w:id w:val="-1607882144"/>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0" w:type="auto"/>
            <w:tcBorders>
              <w:right w:val="nil"/>
            </w:tcBorders>
            <w:vAlign w:val="center"/>
          </w:tcPr>
          <w:p w14:paraId="37F14E67" w14:textId="77777777" w:rsidR="0031098F" w:rsidRDefault="0031098F" w:rsidP="00174B20">
            <w:r>
              <w:t>No</w:t>
            </w:r>
          </w:p>
        </w:tc>
        <w:tc>
          <w:tcPr>
            <w:tcW w:w="0" w:type="auto"/>
            <w:tcBorders>
              <w:left w:val="nil"/>
            </w:tcBorders>
            <w:shd w:val="clear" w:color="auto" w:fill="F2F2F2" w:themeFill="background1" w:themeFillShade="F2"/>
            <w:vAlign w:val="center"/>
          </w:tcPr>
          <w:p w14:paraId="3F59A64D" w14:textId="77777777" w:rsidR="0031098F" w:rsidRDefault="00000000" w:rsidP="00174B20">
            <w:pPr>
              <w:rPr>
                <w:lang w:eastAsia="en-CA"/>
              </w:rPr>
            </w:pPr>
            <w:sdt>
              <w:sdtPr>
                <w:rPr>
                  <w:lang w:eastAsia="en-CA"/>
                </w:rPr>
                <w:id w:val="-2033708351"/>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0" w:type="auto"/>
            <w:tcBorders>
              <w:right w:val="nil"/>
            </w:tcBorders>
            <w:vAlign w:val="center"/>
          </w:tcPr>
          <w:p w14:paraId="6D4DAC7D" w14:textId="77777777" w:rsidR="0031098F" w:rsidRDefault="0031098F" w:rsidP="00174B20">
            <w:r>
              <w:t>N/A</w:t>
            </w:r>
          </w:p>
        </w:tc>
        <w:tc>
          <w:tcPr>
            <w:tcW w:w="1191" w:type="dxa"/>
            <w:tcBorders>
              <w:left w:val="nil"/>
              <w:right w:val="nil"/>
            </w:tcBorders>
            <w:shd w:val="clear" w:color="auto" w:fill="F2F2F2" w:themeFill="background1" w:themeFillShade="F2"/>
            <w:vAlign w:val="center"/>
          </w:tcPr>
          <w:p w14:paraId="57DF336A" w14:textId="77777777" w:rsidR="0031098F" w:rsidRDefault="00000000" w:rsidP="00174B20">
            <w:pPr>
              <w:rPr>
                <w:lang w:eastAsia="en-CA"/>
              </w:rPr>
            </w:pPr>
            <w:sdt>
              <w:sdtPr>
                <w:rPr>
                  <w:lang w:eastAsia="en-CA"/>
                </w:rPr>
                <w:id w:val="-1093626391"/>
                <w14:checkbox>
                  <w14:checked w14:val="0"/>
                  <w14:checkedState w14:val="0050" w14:font="Wingdings 2"/>
                  <w14:uncheckedState w14:val="0020" w14:font="Wingdings 2"/>
                </w14:checkbox>
              </w:sdtPr>
              <w:sdtContent>
                <w:r w:rsidR="0031098F">
                  <w:rPr>
                    <w:lang w:eastAsia="en-CA"/>
                  </w:rPr>
                  <w:sym w:font="Wingdings 2" w:char="F020"/>
                </w:r>
              </w:sdtContent>
            </w:sdt>
          </w:p>
        </w:tc>
      </w:tr>
    </w:tbl>
    <w:p w14:paraId="0DA0A9CC" w14:textId="77777777" w:rsidR="0031098F" w:rsidRDefault="0031098F">
      <w:pPr>
        <w:spacing w:after="200" w:line="276" w:lineRule="auto"/>
      </w:pPr>
    </w:p>
    <w:p w14:paraId="414283E1" w14:textId="77777777" w:rsidR="000A2A5C" w:rsidRDefault="000A2A5C">
      <w:pPr>
        <w:spacing w:after="200" w:line="276" w:lineRule="auto"/>
      </w:pPr>
    </w:p>
    <w:p w14:paraId="59504E71" w14:textId="46A6F388" w:rsidR="000A2A5C" w:rsidRPr="000A2A5C" w:rsidRDefault="000A2A5C" w:rsidP="000A2A5C">
      <w:pPr>
        <w:pStyle w:val="Heading2"/>
        <w:numPr>
          <w:ilvl w:val="1"/>
          <w:numId w:val="39"/>
        </w:numPr>
        <w:tabs>
          <w:tab w:val="num" w:pos="360"/>
        </w:tabs>
        <w:ind w:left="1134" w:hanging="1134"/>
        <w:rPr>
          <w:rFonts w:ascii="Calibri" w:eastAsia="Calibri" w:hAnsi="Calibri" w:cs="Times New Roman"/>
        </w:rPr>
      </w:pPr>
      <w:r w:rsidRPr="000A2A5C">
        <w:rPr>
          <w:rFonts w:ascii="Calibri" w:eastAsia="Calibri" w:hAnsi="Calibri" w:cs="Times New Roman"/>
        </w:rPr>
        <w:t>Control Unit or Transponder Inspection</w:t>
      </w:r>
      <w:r>
        <w:rPr>
          <w:rFonts w:ascii="Calibri" w:eastAsia="Calibri" w:hAnsi="Calibri" w:cs="Times New Roman"/>
        </w:rPr>
        <w:t xml:space="preserve"> (</w:t>
      </w:r>
      <w:r w:rsidR="00D2445D">
        <w:rPr>
          <w:rFonts w:ascii="Calibri" w:eastAsia="Calibri" w:hAnsi="Calibri" w:cs="Times New Roman"/>
        </w:rPr>
        <w:t>4</w:t>
      </w:r>
      <w:r>
        <w:rPr>
          <w:rFonts w:ascii="Calibri" w:eastAsia="Calibri" w:hAnsi="Calibri" w:cs="Times New Roman"/>
        </w:rPr>
        <w:t>)</w:t>
      </w:r>
    </w:p>
    <w:p w14:paraId="78DE25C8" w14:textId="77777777" w:rsidR="000A2A5C" w:rsidRPr="000A2A5C" w:rsidRDefault="000A2A5C" w:rsidP="000A2A5C">
      <w:pPr>
        <w:rPr>
          <w:rFonts w:ascii="Calibri" w:eastAsia="Calibri" w:hAnsi="Calibri" w:cs="Times New Roman"/>
        </w:rPr>
      </w:pPr>
      <w:r w:rsidRPr="000A2A5C">
        <w:rPr>
          <w:rFonts w:ascii="Calibri" w:eastAsia="Calibri" w:hAnsi="Calibri" w:cs="Times New Roman"/>
        </w:rPr>
        <w:t>NOTE 1: See 8.2</w:t>
      </w:r>
    </w:p>
    <w:p w14:paraId="7D5C5699" w14:textId="77777777" w:rsidR="000A2A5C" w:rsidRPr="000A2A5C" w:rsidRDefault="000A2A5C" w:rsidP="000A2A5C">
      <w:pPr>
        <w:rPr>
          <w:rFonts w:ascii="Calibri" w:eastAsia="Calibri" w:hAnsi="Calibri" w:cs="Times New Roman"/>
        </w:rPr>
      </w:pPr>
      <w:r w:rsidRPr="000A2A5C">
        <w:rPr>
          <w:rFonts w:ascii="Calibri" w:eastAsia="Calibri" w:hAnsi="Calibri" w:cs="Times New Roman"/>
        </w:rPr>
        <w:t xml:space="preserve">NOTE 2: Complete section for each </w:t>
      </w:r>
      <w:r w:rsidRPr="000A2A5C">
        <w:rPr>
          <w:rFonts w:ascii="Calibri" w:eastAsia="Calibri" w:hAnsi="Calibri" w:cs="Times New Roman"/>
          <w:i/>
          <w:iCs/>
        </w:rPr>
        <w:t>control unit</w:t>
      </w:r>
      <w:r w:rsidRPr="000A2A5C">
        <w:rPr>
          <w:rFonts w:ascii="Calibri" w:eastAsia="Calibri" w:hAnsi="Calibri" w:cs="Times New Roman"/>
        </w:rPr>
        <w:t xml:space="preserve"> or </w:t>
      </w:r>
      <w:r w:rsidRPr="000A2A5C">
        <w:rPr>
          <w:rFonts w:ascii="Calibri" w:eastAsia="Calibri" w:hAnsi="Calibri" w:cs="Times New Roman"/>
          <w:i/>
          <w:iCs/>
        </w:rPr>
        <w:t>transponder.</w:t>
      </w:r>
    </w:p>
    <w:tbl>
      <w:tblPr>
        <w:tblStyle w:val="TableGrid1"/>
        <w:tblW w:w="0" w:type="auto"/>
        <w:tblInd w:w="0" w:type="dxa"/>
        <w:tblLook w:val="04A0" w:firstRow="1" w:lastRow="0" w:firstColumn="1" w:lastColumn="0" w:noHBand="0" w:noVBand="1"/>
      </w:tblPr>
      <w:tblGrid>
        <w:gridCol w:w="569"/>
        <w:gridCol w:w="2349"/>
        <w:gridCol w:w="402"/>
        <w:gridCol w:w="3917"/>
        <w:gridCol w:w="533"/>
        <w:gridCol w:w="177"/>
        <w:gridCol w:w="177"/>
        <w:gridCol w:w="428"/>
        <w:gridCol w:w="519"/>
        <w:gridCol w:w="506"/>
        <w:gridCol w:w="1223"/>
      </w:tblGrid>
      <w:tr w:rsidR="000A2A5C" w:rsidRPr="000A2A5C" w14:paraId="18F65C71" w14:textId="77777777" w:rsidTr="000A2A5C">
        <w:tc>
          <w:tcPr>
            <w:tcW w:w="2977" w:type="dxa"/>
            <w:gridSpan w:val="2"/>
            <w:tcBorders>
              <w:top w:val="single" w:sz="4" w:space="0" w:color="auto"/>
              <w:left w:val="nil"/>
              <w:bottom w:val="single" w:sz="4" w:space="0" w:color="auto"/>
              <w:right w:val="nil"/>
            </w:tcBorders>
            <w:hideMark/>
          </w:tcPr>
          <w:p w14:paraId="5A732FFB" w14:textId="77777777" w:rsidR="000A2A5C" w:rsidRPr="000A2A5C" w:rsidRDefault="000A2A5C" w:rsidP="000A2A5C">
            <w:r w:rsidRPr="000A2A5C">
              <w:rPr>
                <w:i/>
                <w:iCs/>
              </w:rPr>
              <w:t xml:space="preserve">Control unit </w:t>
            </w:r>
            <w:r w:rsidRPr="000A2A5C">
              <w:t xml:space="preserve">or </w:t>
            </w:r>
            <w:r w:rsidRPr="000A2A5C">
              <w:rPr>
                <w:i/>
                <w:iCs/>
              </w:rPr>
              <w:t>transponder</w:t>
            </w:r>
            <w:r w:rsidRPr="000A2A5C">
              <w:t xml:space="preserve"> location:</w:t>
            </w:r>
          </w:p>
        </w:tc>
        <w:tc>
          <w:tcPr>
            <w:tcW w:w="7823" w:type="dxa"/>
            <w:gridSpan w:val="9"/>
            <w:tcBorders>
              <w:top w:val="single" w:sz="4" w:space="0" w:color="auto"/>
              <w:left w:val="nil"/>
              <w:bottom w:val="single" w:sz="4" w:space="0" w:color="auto"/>
              <w:right w:val="nil"/>
            </w:tcBorders>
            <w:shd w:val="clear" w:color="auto" w:fill="F2F2F2" w:themeFill="background1" w:themeFillShade="F2"/>
            <w:hideMark/>
          </w:tcPr>
          <w:p w14:paraId="10048887" w14:textId="77777777" w:rsidR="000A2A5C" w:rsidRPr="000A2A5C" w:rsidRDefault="000A2A5C" w:rsidP="000A2A5C">
            <w:sdt>
              <w:sdtPr>
                <w:rPr>
                  <w:lang w:eastAsia="en-CA"/>
                </w:rPr>
                <w:id w:val="-807019873"/>
                <w:placeholder>
                  <w:docPart w:val="F339387FE3214BE9A84BB1BC3A20F421"/>
                </w:placeholder>
              </w:sdtPr>
              <w:sdtContent>
                <w:r w:rsidRPr="000A2A5C">
                  <w:rPr>
                    <w:lang w:eastAsia="en-CA"/>
                  </w:rPr>
                  <w:t xml:space="preserve"> </w:t>
                </w:r>
                <w:proofErr w:type="spellStart"/>
                <w:r w:rsidRPr="000A2A5C">
                  <w:rPr>
                    <w:lang w:eastAsia="en-CA"/>
                  </w:rPr>
                  <w:t>Freshco</w:t>
                </w:r>
                <w:proofErr w:type="spellEnd"/>
                <w:r w:rsidRPr="000A2A5C">
                  <w:rPr>
                    <w:lang w:eastAsia="en-CA"/>
                  </w:rPr>
                  <w:t xml:space="preserve"> Electrical Room</w:t>
                </w:r>
              </w:sdtContent>
            </w:sdt>
          </w:p>
        </w:tc>
      </w:tr>
      <w:tr w:rsidR="000A2A5C" w:rsidRPr="000A2A5C" w14:paraId="56C09437" w14:textId="77777777" w:rsidTr="000A2A5C">
        <w:tc>
          <w:tcPr>
            <w:tcW w:w="3371" w:type="dxa"/>
            <w:gridSpan w:val="3"/>
            <w:tcBorders>
              <w:top w:val="single" w:sz="4" w:space="0" w:color="auto"/>
              <w:left w:val="nil"/>
              <w:bottom w:val="single" w:sz="4" w:space="0" w:color="auto"/>
              <w:right w:val="nil"/>
            </w:tcBorders>
            <w:hideMark/>
          </w:tcPr>
          <w:p w14:paraId="3E4513C6" w14:textId="77777777" w:rsidR="000A2A5C" w:rsidRPr="000A2A5C" w:rsidRDefault="000A2A5C" w:rsidP="000A2A5C">
            <w:r w:rsidRPr="000A2A5C">
              <w:rPr>
                <w:i/>
                <w:iCs/>
              </w:rPr>
              <w:t>Control unit</w:t>
            </w:r>
            <w:r w:rsidRPr="000A2A5C">
              <w:t xml:space="preserve"> or </w:t>
            </w:r>
            <w:r w:rsidRPr="000A2A5C">
              <w:rPr>
                <w:i/>
                <w:iCs/>
              </w:rPr>
              <w:t>transponder</w:t>
            </w:r>
            <w:r w:rsidRPr="000A2A5C">
              <w:t xml:space="preserve"> identification:</w:t>
            </w:r>
          </w:p>
        </w:tc>
        <w:tc>
          <w:tcPr>
            <w:tcW w:w="7429" w:type="dxa"/>
            <w:gridSpan w:val="8"/>
            <w:tcBorders>
              <w:top w:val="single" w:sz="4" w:space="0" w:color="auto"/>
              <w:left w:val="nil"/>
              <w:bottom w:val="single" w:sz="4" w:space="0" w:color="auto"/>
              <w:right w:val="nil"/>
            </w:tcBorders>
            <w:shd w:val="clear" w:color="auto" w:fill="F2F2F2" w:themeFill="background1" w:themeFillShade="F2"/>
            <w:hideMark/>
          </w:tcPr>
          <w:p w14:paraId="7B1459A9" w14:textId="77777777" w:rsidR="000A2A5C" w:rsidRPr="000A2A5C" w:rsidRDefault="000A2A5C" w:rsidP="000A2A5C">
            <w:sdt>
              <w:sdtPr>
                <w:rPr>
                  <w:lang w:eastAsia="en-CA"/>
                </w:rPr>
                <w:id w:val="1755774953"/>
                <w:placeholder>
                  <w:docPart w:val="31F4D3FCC65C40DB9C7E18A46043C959"/>
                </w:placeholder>
              </w:sdtPr>
              <w:sdtContent>
                <w:r w:rsidRPr="000A2A5C">
                  <w:rPr>
                    <w:lang w:eastAsia="en-CA"/>
                  </w:rPr>
                  <w:t xml:space="preserve"> Panel 10</w:t>
                </w:r>
              </w:sdtContent>
            </w:sdt>
          </w:p>
        </w:tc>
      </w:tr>
      <w:tr w:rsidR="000A2A5C" w:rsidRPr="000A2A5C" w14:paraId="2F7223DF" w14:textId="77777777" w:rsidTr="000A2A5C">
        <w:tc>
          <w:tcPr>
            <w:tcW w:w="569" w:type="dxa"/>
            <w:tcBorders>
              <w:top w:val="single" w:sz="4" w:space="0" w:color="auto"/>
              <w:left w:val="nil"/>
              <w:bottom w:val="single" w:sz="4" w:space="0" w:color="auto"/>
              <w:right w:val="single" w:sz="4" w:space="0" w:color="auto"/>
            </w:tcBorders>
            <w:vAlign w:val="center"/>
            <w:hideMark/>
          </w:tcPr>
          <w:p w14:paraId="3502EA82" w14:textId="77777777" w:rsidR="000A2A5C" w:rsidRPr="000A2A5C" w:rsidRDefault="000A2A5C" w:rsidP="000A2A5C">
            <w:r w:rsidRPr="000A2A5C">
              <w:t>A</w:t>
            </w:r>
          </w:p>
        </w:tc>
        <w:tc>
          <w:tcPr>
            <w:tcW w:w="6658" w:type="dxa"/>
            <w:gridSpan w:val="3"/>
            <w:tcBorders>
              <w:top w:val="single" w:sz="4" w:space="0" w:color="auto"/>
              <w:left w:val="single" w:sz="4" w:space="0" w:color="auto"/>
              <w:bottom w:val="single" w:sz="4" w:space="0" w:color="auto"/>
              <w:right w:val="single" w:sz="4" w:space="0" w:color="auto"/>
            </w:tcBorders>
            <w:hideMark/>
          </w:tcPr>
          <w:p w14:paraId="4BEB3F9D" w14:textId="77777777" w:rsidR="000A2A5C" w:rsidRPr="000A2A5C" w:rsidRDefault="000A2A5C" w:rsidP="000A2A5C">
            <w:r w:rsidRPr="000A2A5C">
              <w:rPr>
                <w:i/>
                <w:iCs/>
              </w:rPr>
              <w:t>Input circuit</w:t>
            </w:r>
            <w:r w:rsidRPr="000A2A5C">
              <w:t xml:space="preserve"> designations correctly identified in relation to connected </w:t>
            </w:r>
            <w:r w:rsidRPr="000A2A5C">
              <w:rPr>
                <w:i/>
                <w:iCs/>
              </w:rPr>
              <w:t>field devices</w:t>
            </w:r>
            <w:r w:rsidRPr="000A2A5C">
              <w:t>.</w:t>
            </w:r>
          </w:p>
        </w:tc>
        <w:tc>
          <w:tcPr>
            <w:tcW w:w="0" w:type="auto"/>
            <w:tcBorders>
              <w:top w:val="single" w:sz="4" w:space="0" w:color="auto"/>
              <w:left w:val="single" w:sz="4" w:space="0" w:color="auto"/>
              <w:bottom w:val="single" w:sz="4" w:space="0" w:color="auto"/>
              <w:right w:val="nil"/>
            </w:tcBorders>
            <w:vAlign w:val="center"/>
            <w:hideMark/>
          </w:tcPr>
          <w:p w14:paraId="1AF44154" w14:textId="77777777" w:rsidR="000A2A5C" w:rsidRPr="000A2A5C" w:rsidRDefault="000A2A5C" w:rsidP="000A2A5C">
            <w:r w:rsidRPr="000A2A5C">
              <w:t>Yes</w:t>
            </w:r>
          </w:p>
        </w:tc>
        <w:tc>
          <w:tcPr>
            <w:tcW w:w="0" w:type="auto"/>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77AFE72" w14:textId="77777777" w:rsidR="000A2A5C" w:rsidRPr="000A2A5C" w:rsidRDefault="000A2A5C" w:rsidP="000A2A5C">
            <w:sdt>
              <w:sdtPr>
                <w:rPr>
                  <w:lang w:eastAsia="en-CA"/>
                </w:rPr>
                <w:id w:val="-88621797"/>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0" w:type="auto"/>
            <w:tcBorders>
              <w:top w:val="single" w:sz="4" w:space="0" w:color="auto"/>
              <w:left w:val="single" w:sz="4" w:space="0" w:color="auto"/>
              <w:bottom w:val="single" w:sz="4" w:space="0" w:color="auto"/>
              <w:right w:val="nil"/>
            </w:tcBorders>
            <w:vAlign w:val="center"/>
            <w:hideMark/>
          </w:tcPr>
          <w:p w14:paraId="34802778" w14:textId="77777777" w:rsidR="000A2A5C" w:rsidRPr="000A2A5C" w:rsidRDefault="000A2A5C" w:rsidP="000A2A5C">
            <w:r w:rsidRPr="000A2A5C">
              <w:t>No</w:t>
            </w:r>
          </w:p>
        </w:tc>
        <w:tc>
          <w:tcPr>
            <w:tcW w:w="0" w:type="auto"/>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376E815" w14:textId="77777777" w:rsidR="000A2A5C" w:rsidRPr="000A2A5C" w:rsidRDefault="000A2A5C" w:rsidP="000A2A5C">
            <w:sdt>
              <w:sdtPr>
                <w:rPr>
                  <w:lang w:eastAsia="en-CA"/>
                </w:rPr>
                <w:id w:val="294804832"/>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0" w:type="auto"/>
            <w:tcBorders>
              <w:top w:val="single" w:sz="4" w:space="0" w:color="auto"/>
              <w:left w:val="single" w:sz="4" w:space="0" w:color="auto"/>
              <w:bottom w:val="single" w:sz="4" w:space="0" w:color="auto"/>
              <w:right w:val="nil"/>
            </w:tcBorders>
            <w:vAlign w:val="center"/>
            <w:hideMark/>
          </w:tcPr>
          <w:p w14:paraId="73B23E06" w14:textId="77777777" w:rsidR="000A2A5C" w:rsidRPr="000A2A5C" w:rsidRDefault="000A2A5C" w:rsidP="000A2A5C">
            <w:r w:rsidRPr="000A2A5C">
              <w:t>N/A</w:t>
            </w:r>
          </w:p>
        </w:tc>
        <w:tc>
          <w:tcPr>
            <w:tcW w:w="1191" w:type="dxa"/>
            <w:tcBorders>
              <w:top w:val="single" w:sz="4" w:space="0" w:color="auto"/>
              <w:left w:val="nil"/>
              <w:bottom w:val="single" w:sz="4" w:space="0" w:color="auto"/>
              <w:right w:val="nil"/>
            </w:tcBorders>
            <w:shd w:val="clear" w:color="auto" w:fill="F2F2F2" w:themeFill="background1" w:themeFillShade="F2"/>
            <w:vAlign w:val="center"/>
            <w:hideMark/>
          </w:tcPr>
          <w:p w14:paraId="18026890" w14:textId="77777777" w:rsidR="000A2A5C" w:rsidRPr="000A2A5C" w:rsidRDefault="000A2A5C" w:rsidP="000A2A5C">
            <w:sdt>
              <w:sdtPr>
                <w:rPr>
                  <w:lang w:eastAsia="en-CA"/>
                </w:rPr>
                <w:id w:val="-2062544378"/>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2210B597" w14:textId="77777777" w:rsidTr="000A2A5C">
        <w:tc>
          <w:tcPr>
            <w:tcW w:w="569" w:type="dxa"/>
            <w:tcBorders>
              <w:top w:val="single" w:sz="4" w:space="0" w:color="auto"/>
              <w:left w:val="nil"/>
              <w:bottom w:val="single" w:sz="4" w:space="0" w:color="auto"/>
              <w:right w:val="single" w:sz="4" w:space="0" w:color="auto"/>
            </w:tcBorders>
            <w:vAlign w:val="center"/>
            <w:hideMark/>
          </w:tcPr>
          <w:p w14:paraId="48D6E765" w14:textId="77777777" w:rsidR="000A2A5C" w:rsidRPr="000A2A5C" w:rsidRDefault="000A2A5C" w:rsidP="000A2A5C">
            <w:r w:rsidRPr="000A2A5C">
              <w:t>B</w:t>
            </w:r>
          </w:p>
        </w:tc>
        <w:tc>
          <w:tcPr>
            <w:tcW w:w="6658" w:type="dxa"/>
            <w:gridSpan w:val="3"/>
            <w:tcBorders>
              <w:top w:val="single" w:sz="4" w:space="0" w:color="auto"/>
              <w:left w:val="single" w:sz="4" w:space="0" w:color="auto"/>
              <w:bottom w:val="single" w:sz="4" w:space="0" w:color="auto"/>
              <w:right w:val="single" w:sz="4" w:space="0" w:color="auto"/>
            </w:tcBorders>
            <w:hideMark/>
          </w:tcPr>
          <w:p w14:paraId="7777EF2C" w14:textId="77777777" w:rsidR="000A2A5C" w:rsidRPr="000A2A5C" w:rsidRDefault="000A2A5C" w:rsidP="000A2A5C">
            <w:r w:rsidRPr="000A2A5C">
              <w:rPr>
                <w:i/>
                <w:iCs/>
              </w:rPr>
              <w:t xml:space="preserve">Output </w:t>
            </w:r>
            <w:r w:rsidRPr="000A2A5C">
              <w:t xml:space="preserve">circuit designations correctly identified in relation to </w:t>
            </w:r>
            <w:r w:rsidRPr="000A2A5C">
              <w:rPr>
                <w:i/>
                <w:iCs/>
              </w:rPr>
              <w:t>field devices.</w:t>
            </w:r>
          </w:p>
        </w:tc>
        <w:tc>
          <w:tcPr>
            <w:tcW w:w="0" w:type="auto"/>
            <w:tcBorders>
              <w:top w:val="single" w:sz="4" w:space="0" w:color="auto"/>
              <w:left w:val="single" w:sz="4" w:space="0" w:color="auto"/>
              <w:bottom w:val="single" w:sz="4" w:space="0" w:color="auto"/>
              <w:right w:val="nil"/>
            </w:tcBorders>
            <w:vAlign w:val="center"/>
            <w:hideMark/>
          </w:tcPr>
          <w:p w14:paraId="4F1F50E3" w14:textId="77777777" w:rsidR="000A2A5C" w:rsidRPr="000A2A5C" w:rsidRDefault="000A2A5C" w:rsidP="000A2A5C">
            <w:r w:rsidRPr="000A2A5C">
              <w:t>Yes</w:t>
            </w:r>
          </w:p>
        </w:tc>
        <w:tc>
          <w:tcPr>
            <w:tcW w:w="0" w:type="auto"/>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F6EEF80" w14:textId="77777777" w:rsidR="000A2A5C" w:rsidRPr="000A2A5C" w:rsidRDefault="000A2A5C" w:rsidP="000A2A5C">
            <w:pPr>
              <w:rPr>
                <w:lang w:eastAsia="en-CA"/>
              </w:rPr>
            </w:pPr>
            <w:sdt>
              <w:sdtPr>
                <w:rPr>
                  <w:lang w:eastAsia="en-CA"/>
                </w:rPr>
                <w:id w:val="-1398211773"/>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0" w:type="auto"/>
            <w:tcBorders>
              <w:top w:val="single" w:sz="4" w:space="0" w:color="auto"/>
              <w:left w:val="single" w:sz="4" w:space="0" w:color="auto"/>
              <w:bottom w:val="single" w:sz="4" w:space="0" w:color="auto"/>
              <w:right w:val="nil"/>
            </w:tcBorders>
            <w:vAlign w:val="center"/>
            <w:hideMark/>
          </w:tcPr>
          <w:p w14:paraId="5DE6F5F0" w14:textId="77777777" w:rsidR="000A2A5C" w:rsidRPr="000A2A5C" w:rsidRDefault="000A2A5C" w:rsidP="000A2A5C">
            <w:r w:rsidRPr="000A2A5C">
              <w:t>No</w:t>
            </w:r>
          </w:p>
        </w:tc>
        <w:tc>
          <w:tcPr>
            <w:tcW w:w="0" w:type="auto"/>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075DC85" w14:textId="77777777" w:rsidR="000A2A5C" w:rsidRPr="000A2A5C" w:rsidRDefault="000A2A5C" w:rsidP="000A2A5C">
            <w:pPr>
              <w:rPr>
                <w:lang w:eastAsia="en-CA"/>
              </w:rPr>
            </w:pPr>
            <w:sdt>
              <w:sdtPr>
                <w:rPr>
                  <w:lang w:eastAsia="en-CA"/>
                </w:rPr>
                <w:id w:val="-1694307908"/>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0" w:type="auto"/>
            <w:tcBorders>
              <w:top w:val="single" w:sz="4" w:space="0" w:color="auto"/>
              <w:left w:val="single" w:sz="4" w:space="0" w:color="auto"/>
              <w:bottom w:val="single" w:sz="4" w:space="0" w:color="auto"/>
              <w:right w:val="nil"/>
            </w:tcBorders>
            <w:vAlign w:val="center"/>
            <w:hideMark/>
          </w:tcPr>
          <w:p w14:paraId="4499961C" w14:textId="77777777" w:rsidR="000A2A5C" w:rsidRPr="000A2A5C" w:rsidRDefault="000A2A5C" w:rsidP="000A2A5C">
            <w:r w:rsidRPr="000A2A5C">
              <w:t>N/A</w:t>
            </w:r>
          </w:p>
        </w:tc>
        <w:tc>
          <w:tcPr>
            <w:tcW w:w="1191" w:type="dxa"/>
            <w:tcBorders>
              <w:top w:val="single" w:sz="4" w:space="0" w:color="auto"/>
              <w:left w:val="nil"/>
              <w:bottom w:val="single" w:sz="4" w:space="0" w:color="auto"/>
              <w:right w:val="nil"/>
            </w:tcBorders>
            <w:shd w:val="clear" w:color="auto" w:fill="F2F2F2" w:themeFill="background1" w:themeFillShade="F2"/>
            <w:vAlign w:val="center"/>
            <w:hideMark/>
          </w:tcPr>
          <w:p w14:paraId="53208810" w14:textId="77777777" w:rsidR="000A2A5C" w:rsidRPr="000A2A5C" w:rsidRDefault="000A2A5C" w:rsidP="000A2A5C">
            <w:pPr>
              <w:rPr>
                <w:lang w:eastAsia="en-CA"/>
              </w:rPr>
            </w:pPr>
            <w:sdt>
              <w:sdtPr>
                <w:rPr>
                  <w:lang w:eastAsia="en-CA"/>
                </w:rPr>
                <w:id w:val="1169835652"/>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6A415889" w14:textId="77777777" w:rsidTr="000A2A5C">
        <w:tc>
          <w:tcPr>
            <w:tcW w:w="569" w:type="dxa"/>
            <w:tcBorders>
              <w:top w:val="single" w:sz="4" w:space="0" w:color="auto"/>
              <w:left w:val="nil"/>
              <w:bottom w:val="single" w:sz="4" w:space="0" w:color="auto"/>
              <w:right w:val="single" w:sz="4" w:space="0" w:color="auto"/>
            </w:tcBorders>
            <w:vAlign w:val="center"/>
            <w:hideMark/>
          </w:tcPr>
          <w:p w14:paraId="76132B48" w14:textId="77777777" w:rsidR="000A2A5C" w:rsidRPr="000A2A5C" w:rsidRDefault="000A2A5C" w:rsidP="000A2A5C">
            <w:r w:rsidRPr="000A2A5C">
              <w:t>C</w:t>
            </w:r>
          </w:p>
        </w:tc>
        <w:tc>
          <w:tcPr>
            <w:tcW w:w="6658" w:type="dxa"/>
            <w:gridSpan w:val="3"/>
            <w:tcBorders>
              <w:top w:val="single" w:sz="4" w:space="0" w:color="auto"/>
              <w:left w:val="single" w:sz="4" w:space="0" w:color="auto"/>
              <w:bottom w:val="single" w:sz="4" w:space="0" w:color="auto"/>
              <w:right w:val="single" w:sz="4" w:space="0" w:color="auto"/>
            </w:tcBorders>
            <w:hideMark/>
          </w:tcPr>
          <w:p w14:paraId="587069A8" w14:textId="77777777" w:rsidR="000A2A5C" w:rsidRPr="000A2A5C" w:rsidRDefault="000A2A5C" w:rsidP="000A2A5C">
            <w:r w:rsidRPr="000A2A5C">
              <w:t>Correct designations for common control functions and indicators.</w:t>
            </w:r>
          </w:p>
        </w:tc>
        <w:tc>
          <w:tcPr>
            <w:tcW w:w="0" w:type="auto"/>
            <w:tcBorders>
              <w:top w:val="single" w:sz="4" w:space="0" w:color="auto"/>
              <w:left w:val="single" w:sz="4" w:space="0" w:color="auto"/>
              <w:bottom w:val="single" w:sz="4" w:space="0" w:color="auto"/>
              <w:right w:val="nil"/>
            </w:tcBorders>
            <w:vAlign w:val="center"/>
            <w:hideMark/>
          </w:tcPr>
          <w:p w14:paraId="6B923FA6" w14:textId="77777777" w:rsidR="000A2A5C" w:rsidRPr="000A2A5C" w:rsidRDefault="000A2A5C" w:rsidP="000A2A5C">
            <w:r w:rsidRPr="000A2A5C">
              <w:t>Yes</w:t>
            </w:r>
          </w:p>
        </w:tc>
        <w:tc>
          <w:tcPr>
            <w:tcW w:w="0" w:type="auto"/>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4A0B98A" w14:textId="77777777" w:rsidR="000A2A5C" w:rsidRPr="000A2A5C" w:rsidRDefault="000A2A5C" w:rsidP="000A2A5C">
            <w:pPr>
              <w:rPr>
                <w:lang w:eastAsia="en-CA"/>
              </w:rPr>
            </w:pPr>
            <w:sdt>
              <w:sdtPr>
                <w:rPr>
                  <w:lang w:eastAsia="en-CA"/>
                </w:rPr>
                <w:id w:val="-2120594638"/>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0" w:type="auto"/>
            <w:tcBorders>
              <w:top w:val="single" w:sz="4" w:space="0" w:color="auto"/>
              <w:left w:val="single" w:sz="4" w:space="0" w:color="auto"/>
              <w:bottom w:val="single" w:sz="4" w:space="0" w:color="auto"/>
              <w:right w:val="nil"/>
            </w:tcBorders>
            <w:vAlign w:val="center"/>
            <w:hideMark/>
          </w:tcPr>
          <w:p w14:paraId="04FAD541" w14:textId="77777777" w:rsidR="000A2A5C" w:rsidRPr="000A2A5C" w:rsidRDefault="000A2A5C" w:rsidP="000A2A5C">
            <w:r w:rsidRPr="000A2A5C">
              <w:t>No</w:t>
            </w:r>
          </w:p>
        </w:tc>
        <w:tc>
          <w:tcPr>
            <w:tcW w:w="0" w:type="auto"/>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5D3C43B" w14:textId="77777777" w:rsidR="000A2A5C" w:rsidRPr="000A2A5C" w:rsidRDefault="000A2A5C" w:rsidP="000A2A5C">
            <w:pPr>
              <w:rPr>
                <w:lang w:eastAsia="en-CA"/>
              </w:rPr>
            </w:pPr>
            <w:sdt>
              <w:sdtPr>
                <w:rPr>
                  <w:lang w:eastAsia="en-CA"/>
                </w:rPr>
                <w:id w:val="596750116"/>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0" w:type="auto"/>
            <w:tcBorders>
              <w:top w:val="single" w:sz="4" w:space="0" w:color="auto"/>
              <w:left w:val="single" w:sz="4" w:space="0" w:color="auto"/>
              <w:bottom w:val="single" w:sz="4" w:space="0" w:color="auto"/>
              <w:right w:val="nil"/>
            </w:tcBorders>
            <w:vAlign w:val="center"/>
            <w:hideMark/>
          </w:tcPr>
          <w:p w14:paraId="481BC5F4" w14:textId="77777777" w:rsidR="000A2A5C" w:rsidRPr="000A2A5C" w:rsidRDefault="000A2A5C" w:rsidP="000A2A5C">
            <w:r w:rsidRPr="000A2A5C">
              <w:t>N/A</w:t>
            </w:r>
          </w:p>
        </w:tc>
        <w:tc>
          <w:tcPr>
            <w:tcW w:w="1191" w:type="dxa"/>
            <w:tcBorders>
              <w:top w:val="single" w:sz="4" w:space="0" w:color="auto"/>
              <w:left w:val="nil"/>
              <w:bottom w:val="single" w:sz="4" w:space="0" w:color="auto"/>
              <w:right w:val="nil"/>
            </w:tcBorders>
            <w:shd w:val="clear" w:color="auto" w:fill="F2F2F2" w:themeFill="background1" w:themeFillShade="F2"/>
            <w:vAlign w:val="center"/>
            <w:hideMark/>
          </w:tcPr>
          <w:p w14:paraId="6C85F628" w14:textId="77777777" w:rsidR="000A2A5C" w:rsidRPr="000A2A5C" w:rsidRDefault="000A2A5C" w:rsidP="000A2A5C">
            <w:pPr>
              <w:rPr>
                <w:lang w:eastAsia="en-CA"/>
              </w:rPr>
            </w:pPr>
            <w:sdt>
              <w:sdtPr>
                <w:rPr>
                  <w:lang w:eastAsia="en-CA"/>
                </w:rPr>
                <w:id w:val="1233199862"/>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0474731E" w14:textId="77777777" w:rsidTr="000A2A5C">
        <w:tc>
          <w:tcPr>
            <w:tcW w:w="569" w:type="dxa"/>
            <w:tcBorders>
              <w:top w:val="single" w:sz="4" w:space="0" w:color="auto"/>
              <w:left w:val="nil"/>
              <w:bottom w:val="single" w:sz="4" w:space="0" w:color="auto"/>
              <w:right w:val="single" w:sz="4" w:space="0" w:color="auto"/>
            </w:tcBorders>
            <w:vAlign w:val="center"/>
            <w:hideMark/>
          </w:tcPr>
          <w:p w14:paraId="67EE7149" w14:textId="77777777" w:rsidR="000A2A5C" w:rsidRPr="000A2A5C" w:rsidRDefault="000A2A5C" w:rsidP="000A2A5C">
            <w:r w:rsidRPr="000A2A5C">
              <w:t>D</w:t>
            </w:r>
          </w:p>
        </w:tc>
        <w:tc>
          <w:tcPr>
            <w:tcW w:w="6658" w:type="dxa"/>
            <w:gridSpan w:val="3"/>
            <w:tcBorders>
              <w:top w:val="single" w:sz="4" w:space="0" w:color="auto"/>
              <w:left w:val="single" w:sz="4" w:space="0" w:color="auto"/>
              <w:bottom w:val="single" w:sz="4" w:space="0" w:color="auto"/>
              <w:right w:val="single" w:sz="4" w:space="0" w:color="auto"/>
            </w:tcBorders>
            <w:hideMark/>
          </w:tcPr>
          <w:p w14:paraId="417CDE7A" w14:textId="77777777" w:rsidR="000A2A5C" w:rsidRPr="000A2A5C" w:rsidRDefault="000A2A5C" w:rsidP="000A2A5C">
            <w:r w:rsidRPr="000A2A5C">
              <w:t>Plug-In components and modules securely in place.</w:t>
            </w:r>
          </w:p>
        </w:tc>
        <w:tc>
          <w:tcPr>
            <w:tcW w:w="0" w:type="auto"/>
            <w:tcBorders>
              <w:top w:val="single" w:sz="4" w:space="0" w:color="auto"/>
              <w:left w:val="single" w:sz="4" w:space="0" w:color="auto"/>
              <w:bottom w:val="single" w:sz="4" w:space="0" w:color="auto"/>
              <w:right w:val="nil"/>
            </w:tcBorders>
            <w:vAlign w:val="center"/>
            <w:hideMark/>
          </w:tcPr>
          <w:p w14:paraId="6E6FC9CE" w14:textId="77777777" w:rsidR="000A2A5C" w:rsidRPr="000A2A5C" w:rsidRDefault="000A2A5C" w:rsidP="000A2A5C">
            <w:r w:rsidRPr="000A2A5C">
              <w:t>Yes</w:t>
            </w:r>
          </w:p>
        </w:tc>
        <w:tc>
          <w:tcPr>
            <w:tcW w:w="0" w:type="auto"/>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19DDBB8" w14:textId="77777777" w:rsidR="000A2A5C" w:rsidRPr="000A2A5C" w:rsidRDefault="000A2A5C" w:rsidP="000A2A5C">
            <w:pPr>
              <w:rPr>
                <w:lang w:eastAsia="en-CA"/>
              </w:rPr>
            </w:pPr>
            <w:sdt>
              <w:sdtPr>
                <w:rPr>
                  <w:lang w:eastAsia="en-CA"/>
                </w:rPr>
                <w:id w:val="2019265741"/>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0" w:type="auto"/>
            <w:tcBorders>
              <w:top w:val="single" w:sz="4" w:space="0" w:color="auto"/>
              <w:left w:val="single" w:sz="4" w:space="0" w:color="auto"/>
              <w:bottom w:val="single" w:sz="4" w:space="0" w:color="auto"/>
              <w:right w:val="nil"/>
            </w:tcBorders>
            <w:vAlign w:val="center"/>
            <w:hideMark/>
          </w:tcPr>
          <w:p w14:paraId="300313A9" w14:textId="77777777" w:rsidR="000A2A5C" w:rsidRPr="000A2A5C" w:rsidRDefault="000A2A5C" w:rsidP="000A2A5C">
            <w:r w:rsidRPr="000A2A5C">
              <w:t>No</w:t>
            </w:r>
          </w:p>
        </w:tc>
        <w:tc>
          <w:tcPr>
            <w:tcW w:w="0" w:type="auto"/>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11610DE" w14:textId="77777777" w:rsidR="000A2A5C" w:rsidRPr="000A2A5C" w:rsidRDefault="000A2A5C" w:rsidP="000A2A5C">
            <w:pPr>
              <w:rPr>
                <w:lang w:eastAsia="en-CA"/>
              </w:rPr>
            </w:pPr>
            <w:sdt>
              <w:sdtPr>
                <w:rPr>
                  <w:lang w:eastAsia="en-CA"/>
                </w:rPr>
                <w:id w:val="-6286264"/>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0" w:type="auto"/>
            <w:tcBorders>
              <w:top w:val="single" w:sz="4" w:space="0" w:color="auto"/>
              <w:left w:val="single" w:sz="4" w:space="0" w:color="auto"/>
              <w:bottom w:val="single" w:sz="4" w:space="0" w:color="auto"/>
              <w:right w:val="nil"/>
            </w:tcBorders>
            <w:vAlign w:val="center"/>
            <w:hideMark/>
          </w:tcPr>
          <w:p w14:paraId="4691B94A" w14:textId="77777777" w:rsidR="000A2A5C" w:rsidRPr="000A2A5C" w:rsidRDefault="000A2A5C" w:rsidP="000A2A5C">
            <w:r w:rsidRPr="000A2A5C">
              <w:t>N/A</w:t>
            </w:r>
          </w:p>
        </w:tc>
        <w:tc>
          <w:tcPr>
            <w:tcW w:w="1191" w:type="dxa"/>
            <w:tcBorders>
              <w:top w:val="single" w:sz="4" w:space="0" w:color="auto"/>
              <w:left w:val="nil"/>
              <w:bottom w:val="single" w:sz="4" w:space="0" w:color="auto"/>
              <w:right w:val="nil"/>
            </w:tcBorders>
            <w:shd w:val="clear" w:color="auto" w:fill="F2F2F2" w:themeFill="background1" w:themeFillShade="F2"/>
            <w:vAlign w:val="center"/>
            <w:hideMark/>
          </w:tcPr>
          <w:p w14:paraId="5F7E1EE7" w14:textId="77777777" w:rsidR="000A2A5C" w:rsidRPr="000A2A5C" w:rsidRDefault="000A2A5C" w:rsidP="000A2A5C">
            <w:pPr>
              <w:rPr>
                <w:lang w:eastAsia="en-CA"/>
              </w:rPr>
            </w:pPr>
            <w:sdt>
              <w:sdtPr>
                <w:rPr>
                  <w:lang w:eastAsia="en-CA"/>
                </w:rPr>
                <w:id w:val="1664195646"/>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3BC62C2C" w14:textId="77777777" w:rsidTr="000A2A5C">
        <w:tc>
          <w:tcPr>
            <w:tcW w:w="569" w:type="dxa"/>
            <w:tcBorders>
              <w:top w:val="single" w:sz="4" w:space="0" w:color="auto"/>
              <w:left w:val="nil"/>
              <w:bottom w:val="single" w:sz="4" w:space="0" w:color="auto"/>
              <w:right w:val="single" w:sz="4" w:space="0" w:color="auto"/>
            </w:tcBorders>
            <w:vAlign w:val="center"/>
            <w:hideMark/>
          </w:tcPr>
          <w:p w14:paraId="0270E84B" w14:textId="77777777" w:rsidR="000A2A5C" w:rsidRPr="000A2A5C" w:rsidRDefault="000A2A5C" w:rsidP="000A2A5C">
            <w:r w:rsidRPr="000A2A5C">
              <w:t>E</w:t>
            </w:r>
          </w:p>
        </w:tc>
        <w:tc>
          <w:tcPr>
            <w:tcW w:w="6658" w:type="dxa"/>
            <w:gridSpan w:val="3"/>
            <w:tcBorders>
              <w:top w:val="single" w:sz="4" w:space="0" w:color="auto"/>
              <w:left w:val="single" w:sz="4" w:space="0" w:color="auto"/>
              <w:bottom w:val="single" w:sz="4" w:space="0" w:color="auto"/>
              <w:right w:val="single" w:sz="4" w:space="0" w:color="auto"/>
            </w:tcBorders>
            <w:hideMark/>
          </w:tcPr>
          <w:p w14:paraId="408C4709" w14:textId="77777777" w:rsidR="000A2A5C" w:rsidRPr="000A2A5C" w:rsidRDefault="000A2A5C" w:rsidP="000A2A5C">
            <w:r w:rsidRPr="000A2A5C">
              <w:t>Plug-In cables securely in place.</w:t>
            </w:r>
          </w:p>
        </w:tc>
        <w:tc>
          <w:tcPr>
            <w:tcW w:w="0" w:type="auto"/>
            <w:tcBorders>
              <w:top w:val="single" w:sz="4" w:space="0" w:color="auto"/>
              <w:left w:val="single" w:sz="4" w:space="0" w:color="auto"/>
              <w:bottom w:val="single" w:sz="4" w:space="0" w:color="auto"/>
              <w:right w:val="nil"/>
            </w:tcBorders>
            <w:vAlign w:val="center"/>
            <w:hideMark/>
          </w:tcPr>
          <w:p w14:paraId="608DEA2E" w14:textId="77777777" w:rsidR="000A2A5C" w:rsidRPr="000A2A5C" w:rsidRDefault="000A2A5C" w:rsidP="000A2A5C">
            <w:r w:rsidRPr="000A2A5C">
              <w:t>Yes</w:t>
            </w:r>
          </w:p>
        </w:tc>
        <w:tc>
          <w:tcPr>
            <w:tcW w:w="0" w:type="auto"/>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F5DC33F" w14:textId="77777777" w:rsidR="000A2A5C" w:rsidRPr="000A2A5C" w:rsidRDefault="000A2A5C" w:rsidP="000A2A5C">
            <w:pPr>
              <w:rPr>
                <w:lang w:eastAsia="en-CA"/>
              </w:rPr>
            </w:pPr>
            <w:sdt>
              <w:sdtPr>
                <w:rPr>
                  <w:lang w:eastAsia="en-CA"/>
                </w:rPr>
                <w:id w:val="1726025799"/>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0" w:type="auto"/>
            <w:tcBorders>
              <w:top w:val="single" w:sz="4" w:space="0" w:color="auto"/>
              <w:left w:val="single" w:sz="4" w:space="0" w:color="auto"/>
              <w:bottom w:val="single" w:sz="4" w:space="0" w:color="auto"/>
              <w:right w:val="nil"/>
            </w:tcBorders>
            <w:vAlign w:val="center"/>
            <w:hideMark/>
          </w:tcPr>
          <w:p w14:paraId="0B182E3E" w14:textId="77777777" w:rsidR="000A2A5C" w:rsidRPr="000A2A5C" w:rsidRDefault="000A2A5C" w:rsidP="000A2A5C">
            <w:r w:rsidRPr="000A2A5C">
              <w:t>No</w:t>
            </w:r>
          </w:p>
        </w:tc>
        <w:tc>
          <w:tcPr>
            <w:tcW w:w="0" w:type="auto"/>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9B2B8A5" w14:textId="77777777" w:rsidR="000A2A5C" w:rsidRPr="000A2A5C" w:rsidRDefault="000A2A5C" w:rsidP="000A2A5C">
            <w:pPr>
              <w:rPr>
                <w:lang w:eastAsia="en-CA"/>
              </w:rPr>
            </w:pPr>
            <w:sdt>
              <w:sdtPr>
                <w:rPr>
                  <w:lang w:eastAsia="en-CA"/>
                </w:rPr>
                <w:id w:val="-1098331847"/>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0" w:type="auto"/>
            <w:tcBorders>
              <w:top w:val="single" w:sz="4" w:space="0" w:color="auto"/>
              <w:left w:val="single" w:sz="4" w:space="0" w:color="auto"/>
              <w:bottom w:val="single" w:sz="4" w:space="0" w:color="auto"/>
              <w:right w:val="nil"/>
            </w:tcBorders>
            <w:vAlign w:val="center"/>
            <w:hideMark/>
          </w:tcPr>
          <w:p w14:paraId="18626DA8" w14:textId="77777777" w:rsidR="000A2A5C" w:rsidRPr="000A2A5C" w:rsidRDefault="000A2A5C" w:rsidP="000A2A5C">
            <w:r w:rsidRPr="000A2A5C">
              <w:t>N/A</w:t>
            </w:r>
          </w:p>
        </w:tc>
        <w:tc>
          <w:tcPr>
            <w:tcW w:w="1191" w:type="dxa"/>
            <w:tcBorders>
              <w:top w:val="single" w:sz="4" w:space="0" w:color="auto"/>
              <w:left w:val="nil"/>
              <w:bottom w:val="single" w:sz="4" w:space="0" w:color="auto"/>
              <w:right w:val="nil"/>
            </w:tcBorders>
            <w:shd w:val="clear" w:color="auto" w:fill="F2F2F2" w:themeFill="background1" w:themeFillShade="F2"/>
            <w:vAlign w:val="center"/>
            <w:hideMark/>
          </w:tcPr>
          <w:p w14:paraId="13158619" w14:textId="77777777" w:rsidR="000A2A5C" w:rsidRPr="000A2A5C" w:rsidRDefault="000A2A5C" w:rsidP="000A2A5C">
            <w:pPr>
              <w:rPr>
                <w:lang w:eastAsia="en-CA"/>
              </w:rPr>
            </w:pPr>
            <w:sdt>
              <w:sdtPr>
                <w:rPr>
                  <w:lang w:eastAsia="en-CA"/>
                </w:rPr>
                <w:id w:val="-123165608"/>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79CD9FE3" w14:textId="77777777" w:rsidTr="000A2A5C">
        <w:trPr>
          <w:trHeight w:val="81"/>
        </w:trPr>
        <w:tc>
          <w:tcPr>
            <w:tcW w:w="569" w:type="dxa"/>
            <w:vMerge w:val="restart"/>
            <w:tcBorders>
              <w:top w:val="single" w:sz="4" w:space="0" w:color="auto"/>
              <w:left w:val="nil"/>
              <w:bottom w:val="single" w:sz="4" w:space="0" w:color="auto"/>
              <w:right w:val="single" w:sz="4" w:space="0" w:color="auto"/>
            </w:tcBorders>
            <w:vAlign w:val="center"/>
            <w:hideMark/>
          </w:tcPr>
          <w:p w14:paraId="3C996B93" w14:textId="77777777" w:rsidR="000A2A5C" w:rsidRPr="000A2A5C" w:rsidRDefault="000A2A5C" w:rsidP="000A2A5C">
            <w:r w:rsidRPr="000A2A5C">
              <w:t>F</w:t>
            </w:r>
          </w:p>
        </w:tc>
        <w:tc>
          <w:tcPr>
            <w:tcW w:w="6658" w:type="dxa"/>
            <w:gridSpan w:val="3"/>
            <w:vMerge w:val="restart"/>
            <w:tcBorders>
              <w:top w:val="single" w:sz="4" w:space="0" w:color="auto"/>
              <w:left w:val="single" w:sz="4" w:space="0" w:color="auto"/>
              <w:bottom w:val="single" w:sz="4" w:space="0" w:color="auto"/>
              <w:right w:val="single" w:sz="4" w:space="0" w:color="auto"/>
            </w:tcBorders>
            <w:hideMark/>
          </w:tcPr>
          <w:p w14:paraId="64C0CD34" w14:textId="77777777" w:rsidR="000A2A5C" w:rsidRPr="000A2A5C" w:rsidRDefault="000A2A5C" w:rsidP="000A2A5C">
            <w:pPr>
              <w:numPr>
                <w:ilvl w:val="0"/>
                <w:numId w:val="38"/>
              </w:numPr>
              <w:ind w:left="270" w:hanging="270"/>
              <w:contextualSpacing/>
            </w:pPr>
            <w:r w:rsidRPr="000A2A5C">
              <w:t xml:space="preserve">Record the date, revision, and version of </w:t>
            </w:r>
            <w:r w:rsidRPr="000A2A5C">
              <w:rPr>
                <w:i/>
                <w:iCs/>
              </w:rPr>
              <w:t>firmware</w:t>
            </w:r>
            <w:r w:rsidRPr="000A2A5C">
              <w:t>.</w:t>
            </w:r>
          </w:p>
        </w:tc>
        <w:tc>
          <w:tcPr>
            <w:tcW w:w="731" w:type="dxa"/>
            <w:gridSpan w:val="2"/>
            <w:tcBorders>
              <w:top w:val="single" w:sz="4" w:space="0" w:color="auto"/>
              <w:left w:val="single" w:sz="4" w:space="0" w:color="auto"/>
              <w:bottom w:val="single" w:sz="4" w:space="0" w:color="auto"/>
              <w:right w:val="nil"/>
            </w:tcBorders>
            <w:vAlign w:val="center"/>
            <w:hideMark/>
          </w:tcPr>
          <w:p w14:paraId="538D25D2" w14:textId="77777777" w:rsidR="000A2A5C" w:rsidRPr="000A2A5C" w:rsidRDefault="000A2A5C" w:rsidP="000A2A5C">
            <w:pPr>
              <w:rPr>
                <w:lang w:eastAsia="en-CA"/>
              </w:rPr>
            </w:pPr>
            <w:r w:rsidRPr="000A2A5C">
              <w:rPr>
                <w:lang w:eastAsia="en-CA"/>
              </w:rPr>
              <w:t>Date:</w:t>
            </w:r>
          </w:p>
        </w:tc>
        <w:tc>
          <w:tcPr>
            <w:tcW w:w="2842" w:type="dxa"/>
            <w:gridSpan w:val="5"/>
            <w:tcBorders>
              <w:top w:val="single" w:sz="4" w:space="0" w:color="auto"/>
              <w:left w:val="nil"/>
              <w:bottom w:val="single" w:sz="4" w:space="0" w:color="auto"/>
              <w:right w:val="nil"/>
            </w:tcBorders>
            <w:shd w:val="clear" w:color="auto" w:fill="F2F2F2" w:themeFill="background1" w:themeFillShade="F2"/>
            <w:vAlign w:val="center"/>
            <w:hideMark/>
          </w:tcPr>
          <w:p w14:paraId="68F0D2A3" w14:textId="77777777" w:rsidR="000A2A5C" w:rsidRPr="000A2A5C" w:rsidRDefault="000A2A5C" w:rsidP="000A2A5C">
            <w:pPr>
              <w:rPr>
                <w:lang w:eastAsia="en-CA"/>
              </w:rPr>
            </w:pPr>
            <w:sdt>
              <w:sdtPr>
                <w:rPr>
                  <w:lang w:eastAsia="en-CA"/>
                </w:rPr>
                <w:id w:val="602380345"/>
                <w:placeholder>
                  <w:docPart w:val="A784B300CCE04EB0AB24ACEADDA5925A"/>
                </w:placeholder>
              </w:sdtPr>
              <w:sdtContent>
                <w:r w:rsidRPr="000A2A5C">
                  <w:rPr>
                    <w:lang w:eastAsia="en-CA"/>
                  </w:rPr>
                  <w:t xml:space="preserve"> July 4, 2023</w:t>
                </w:r>
              </w:sdtContent>
            </w:sdt>
          </w:p>
        </w:tc>
      </w:tr>
      <w:tr w:rsidR="000A2A5C" w:rsidRPr="000A2A5C" w14:paraId="1AB02455" w14:textId="77777777" w:rsidTr="000A2A5C">
        <w:trPr>
          <w:trHeight w:val="80"/>
        </w:trPr>
        <w:tc>
          <w:tcPr>
            <w:tcW w:w="0" w:type="auto"/>
            <w:vMerge/>
            <w:tcBorders>
              <w:top w:val="single" w:sz="4" w:space="0" w:color="auto"/>
              <w:left w:val="nil"/>
              <w:bottom w:val="single" w:sz="4" w:space="0" w:color="auto"/>
              <w:right w:val="single" w:sz="4" w:space="0" w:color="auto"/>
            </w:tcBorders>
            <w:vAlign w:val="center"/>
            <w:hideMark/>
          </w:tcPr>
          <w:p w14:paraId="607BBE26" w14:textId="77777777" w:rsidR="000A2A5C" w:rsidRPr="000A2A5C" w:rsidRDefault="000A2A5C" w:rsidP="000A2A5C"/>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063AAD39" w14:textId="77777777" w:rsidR="000A2A5C" w:rsidRPr="000A2A5C" w:rsidRDefault="000A2A5C" w:rsidP="000A2A5C"/>
        </w:tc>
        <w:tc>
          <w:tcPr>
            <w:tcW w:w="0" w:type="auto"/>
            <w:tcBorders>
              <w:top w:val="single" w:sz="4" w:space="0" w:color="auto"/>
              <w:left w:val="single" w:sz="4" w:space="0" w:color="auto"/>
              <w:bottom w:val="single" w:sz="4" w:space="0" w:color="auto"/>
              <w:right w:val="nil"/>
            </w:tcBorders>
            <w:vAlign w:val="center"/>
            <w:hideMark/>
          </w:tcPr>
          <w:p w14:paraId="14140906" w14:textId="77777777" w:rsidR="000A2A5C" w:rsidRPr="000A2A5C" w:rsidRDefault="000A2A5C" w:rsidP="000A2A5C">
            <w:pPr>
              <w:rPr>
                <w:lang w:eastAsia="en-CA"/>
              </w:rPr>
            </w:pPr>
            <w:r w:rsidRPr="000A2A5C">
              <w:rPr>
                <w:lang w:eastAsia="en-CA"/>
              </w:rPr>
              <w:t>Rev:</w:t>
            </w:r>
          </w:p>
        </w:tc>
        <w:tc>
          <w:tcPr>
            <w:tcW w:w="0" w:type="auto"/>
            <w:gridSpan w:val="3"/>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FAAF030" w14:textId="77777777" w:rsidR="000A2A5C" w:rsidRPr="000A2A5C" w:rsidRDefault="000A2A5C" w:rsidP="000A2A5C">
            <w:pPr>
              <w:rPr>
                <w:lang w:eastAsia="en-CA"/>
              </w:rPr>
            </w:pPr>
            <w:sdt>
              <w:sdtPr>
                <w:rPr>
                  <w:lang w:eastAsia="en-CA"/>
                </w:rPr>
                <w:id w:val="489304011"/>
                <w:placeholder>
                  <w:docPart w:val="97941E6FF715421EBF5FEE90FF2EA848"/>
                </w:placeholder>
              </w:sdtPr>
              <w:sdtContent>
                <w:r w:rsidRPr="000A2A5C">
                  <w:rPr>
                    <w:lang w:eastAsia="en-CA"/>
                  </w:rPr>
                  <w:t xml:space="preserve"> 1.01.00</w:t>
                </w:r>
              </w:sdtContent>
            </w:sdt>
          </w:p>
        </w:tc>
        <w:tc>
          <w:tcPr>
            <w:tcW w:w="0" w:type="auto"/>
            <w:tcBorders>
              <w:top w:val="single" w:sz="4" w:space="0" w:color="auto"/>
              <w:left w:val="single" w:sz="4" w:space="0" w:color="auto"/>
              <w:bottom w:val="single" w:sz="4" w:space="0" w:color="auto"/>
              <w:right w:val="nil"/>
            </w:tcBorders>
            <w:vAlign w:val="center"/>
            <w:hideMark/>
          </w:tcPr>
          <w:p w14:paraId="3BCD4671" w14:textId="77777777" w:rsidR="000A2A5C" w:rsidRPr="000A2A5C" w:rsidRDefault="000A2A5C" w:rsidP="000A2A5C">
            <w:pPr>
              <w:rPr>
                <w:lang w:eastAsia="en-CA"/>
              </w:rPr>
            </w:pPr>
            <w:r w:rsidRPr="000A2A5C">
              <w:rPr>
                <w:lang w:eastAsia="en-CA"/>
              </w:rPr>
              <w:t>Ver:</w:t>
            </w:r>
          </w:p>
        </w:tc>
        <w:tc>
          <w:tcPr>
            <w:tcW w:w="1697"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4D143132" w14:textId="77777777" w:rsidR="000A2A5C" w:rsidRPr="000A2A5C" w:rsidRDefault="000A2A5C" w:rsidP="000A2A5C">
            <w:pPr>
              <w:rPr>
                <w:lang w:eastAsia="en-CA"/>
              </w:rPr>
            </w:pPr>
            <w:sdt>
              <w:sdtPr>
                <w:rPr>
                  <w:lang w:eastAsia="en-CA"/>
                </w:rPr>
                <w:id w:val="-1130158724"/>
                <w:placeholder>
                  <w:docPart w:val="64724AC74BE84AFCB7A022A159BCAC6B"/>
                </w:placeholder>
              </w:sdtPr>
              <w:sdtContent>
                <w:r w:rsidRPr="000A2A5C">
                  <w:rPr>
                    <w:lang w:eastAsia="en-CA"/>
                  </w:rPr>
                  <w:t xml:space="preserve"> 4.45</w:t>
                </w:r>
              </w:sdtContent>
            </w:sdt>
          </w:p>
        </w:tc>
      </w:tr>
      <w:tr w:rsidR="000A2A5C" w:rsidRPr="000A2A5C" w14:paraId="49B098C6" w14:textId="77777777" w:rsidTr="000A2A5C">
        <w:trPr>
          <w:trHeight w:val="81"/>
        </w:trPr>
        <w:tc>
          <w:tcPr>
            <w:tcW w:w="0" w:type="auto"/>
            <w:vMerge/>
            <w:tcBorders>
              <w:top w:val="single" w:sz="4" w:space="0" w:color="auto"/>
              <w:left w:val="nil"/>
              <w:bottom w:val="single" w:sz="4" w:space="0" w:color="auto"/>
              <w:right w:val="single" w:sz="4" w:space="0" w:color="auto"/>
            </w:tcBorders>
            <w:vAlign w:val="center"/>
            <w:hideMark/>
          </w:tcPr>
          <w:p w14:paraId="726E8A32" w14:textId="77777777" w:rsidR="000A2A5C" w:rsidRPr="000A2A5C" w:rsidRDefault="000A2A5C" w:rsidP="000A2A5C"/>
        </w:tc>
        <w:tc>
          <w:tcPr>
            <w:tcW w:w="6658" w:type="dxa"/>
            <w:gridSpan w:val="3"/>
            <w:vMerge w:val="restart"/>
            <w:tcBorders>
              <w:top w:val="single" w:sz="4" w:space="0" w:color="auto"/>
              <w:left w:val="single" w:sz="4" w:space="0" w:color="auto"/>
              <w:bottom w:val="single" w:sz="4" w:space="0" w:color="auto"/>
              <w:right w:val="single" w:sz="4" w:space="0" w:color="auto"/>
            </w:tcBorders>
            <w:hideMark/>
          </w:tcPr>
          <w:p w14:paraId="15B89EA5" w14:textId="77777777" w:rsidR="000A2A5C" w:rsidRPr="000A2A5C" w:rsidRDefault="000A2A5C" w:rsidP="000A2A5C">
            <w:pPr>
              <w:numPr>
                <w:ilvl w:val="0"/>
                <w:numId w:val="38"/>
              </w:numPr>
              <w:ind w:left="270" w:hanging="270"/>
              <w:contextualSpacing/>
            </w:pPr>
            <w:r w:rsidRPr="000A2A5C">
              <w:t xml:space="preserve">Record the date, revision, and version of </w:t>
            </w:r>
            <w:r w:rsidRPr="000A2A5C">
              <w:rPr>
                <w:i/>
                <w:iCs/>
              </w:rPr>
              <w:t>software</w:t>
            </w:r>
            <w:r w:rsidRPr="000A2A5C">
              <w:t>.</w:t>
            </w:r>
          </w:p>
        </w:tc>
        <w:tc>
          <w:tcPr>
            <w:tcW w:w="731" w:type="dxa"/>
            <w:gridSpan w:val="2"/>
            <w:tcBorders>
              <w:top w:val="single" w:sz="4" w:space="0" w:color="auto"/>
              <w:left w:val="single" w:sz="4" w:space="0" w:color="auto"/>
              <w:bottom w:val="single" w:sz="4" w:space="0" w:color="auto"/>
              <w:right w:val="nil"/>
            </w:tcBorders>
            <w:vAlign w:val="center"/>
            <w:hideMark/>
          </w:tcPr>
          <w:p w14:paraId="66AAEACB" w14:textId="77777777" w:rsidR="000A2A5C" w:rsidRPr="000A2A5C" w:rsidRDefault="000A2A5C" w:rsidP="000A2A5C">
            <w:pPr>
              <w:rPr>
                <w:lang w:eastAsia="en-CA"/>
              </w:rPr>
            </w:pPr>
            <w:r w:rsidRPr="000A2A5C">
              <w:rPr>
                <w:lang w:eastAsia="en-CA"/>
              </w:rPr>
              <w:t>Date:</w:t>
            </w:r>
          </w:p>
        </w:tc>
        <w:tc>
          <w:tcPr>
            <w:tcW w:w="2842" w:type="dxa"/>
            <w:gridSpan w:val="5"/>
            <w:tcBorders>
              <w:top w:val="single" w:sz="4" w:space="0" w:color="auto"/>
              <w:left w:val="nil"/>
              <w:bottom w:val="single" w:sz="4" w:space="0" w:color="auto"/>
              <w:right w:val="nil"/>
            </w:tcBorders>
            <w:shd w:val="clear" w:color="auto" w:fill="F2F2F2" w:themeFill="background1" w:themeFillShade="F2"/>
            <w:vAlign w:val="center"/>
            <w:hideMark/>
          </w:tcPr>
          <w:p w14:paraId="45FE5931" w14:textId="77777777" w:rsidR="000A2A5C" w:rsidRPr="000A2A5C" w:rsidRDefault="000A2A5C" w:rsidP="000A2A5C">
            <w:pPr>
              <w:rPr>
                <w:lang w:eastAsia="en-CA"/>
              </w:rPr>
            </w:pPr>
            <w:sdt>
              <w:sdtPr>
                <w:rPr>
                  <w:lang w:eastAsia="en-CA"/>
                </w:rPr>
                <w:id w:val="1108240675"/>
                <w:placeholder>
                  <w:docPart w:val="2FA56FF3583141F9A1ACF1725AE7A1E4"/>
                </w:placeholder>
              </w:sdtPr>
              <w:sdtContent>
                <w:r w:rsidRPr="000A2A5C">
                  <w:rPr>
                    <w:lang w:eastAsia="en-CA"/>
                  </w:rPr>
                  <w:t xml:space="preserve"> </w:t>
                </w:r>
              </w:sdtContent>
            </w:sdt>
          </w:p>
        </w:tc>
      </w:tr>
      <w:tr w:rsidR="000A2A5C" w:rsidRPr="000A2A5C" w14:paraId="5EA8568B" w14:textId="77777777" w:rsidTr="000A2A5C">
        <w:trPr>
          <w:trHeight w:val="80"/>
        </w:trPr>
        <w:tc>
          <w:tcPr>
            <w:tcW w:w="0" w:type="auto"/>
            <w:vMerge/>
            <w:tcBorders>
              <w:top w:val="single" w:sz="4" w:space="0" w:color="auto"/>
              <w:left w:val="nil"/>
              <w:bottom w:val="single" w:sz="4" w:space="0" w:color="auto"/>
              <w:right w:val="single" w:sz="4" w:space="0" w:color="auto"/>
            </w:tcBorders>
            <w:vAlign w:val="center"/>
            <w:hideMark/>
          </w:tcPr>
          <w:p w14:paraId="16E1B3F5" w14:textId="77777777" w:rsidR="000A2A5C" w:rsidRPr="000A2A5C" w:rsidRDefault="000A2A5C" w:rsidP="000A2A5C"/>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BC1712D" w14:textId="77777777" w:rsidR="000A2A5C" w:rsidRPr="000A2A5C" w:rsidRDefault="000A2A5C" w:rsidP="000A2A5C"/>
        </w:tc>
        <w:tc>
          <w:tcPr>
            <w:tcW w:w="0" w:type="auto"/>
            <w:tcBorders>
              <w:top w:val="single" w:sz="4" w:space="0" w:color="auto"/>
              <w:left w:val="single" w:sz="4" w:space="0" w:color="auto"/>
              <w:bottom w:val="single" w:sz="4" w:space="0" w:color="auto"/>
              <w:right w:val="nil"/>
            </w:tcBorders>
            <w:vAlign w:val="center"/>
            <w:hideMark/>
          </w:tcPr>
          <w:p w14:paraId="771FCDDF" w14:textId="77777777" w:rsidR="000A2A5C" w:rsidRPr="000A2A5C" w:rsidRDefault="000A2A5C" w:rsidP="000A2A5C">
            <w:pPr>
              <w:rPr>
                <w:lang w:eastAsia="en-CA"/>
              </w:rPr>
            </w:pPr>
            <w:r w:rsidRPr="000A2A5C">
              <w:rPr>
                <w:lang w:eastAsia="en-CA"/>
              </w:rPr>
              <w:t>Rev:</w:t>
            </w:r>
          </w:p>
        </w:tc>
        <w:tc>
          <w:tcPr>
            <w:tcW w:w="0" w:type="auto"/>
            <w:gridSpan w:val="3"/>
            <w:tcBorders>
              <w:top w:val="single" w:sz="4" w:space="0" w:color="auto"/>
              <w:left w:val="nil"/>
              <w:bottom w:val="single" w:sz="4" w:space="0" w:color="auto"/>
              <w:right w:val="nil"/>
            </w:tcBorders>
            <w:shd w:val="clear" w:color="auto" w:fill="F2F2F2" w:themeFill="background1" w:themeFillShade="F2"/>
            <w:vAlign w:val="center"/>
            <w:hideMark/>
          </w:tcPr>
          <w:p w14:paraId="1A29CE0A" w14:textId="77777777" w:rsidR="000A2A5C" w:rsidRPr="000A2A5C" w:rsidRDefault="000A2A5C" w:rsidP="000A2A5C">
            <w:pPr>
              <w:rPr>
                <w:lang w:eastAsia="en-CA"/>
              </w:rPr>
            </w:pPr>
            <w:sdt>
              <w:sdtPr>
                <w:rPr>
                  <w:lang w:eastAsia="en-CA"/>
                </w:rPr>
                <w:id w:val="-1338923442"/>
                <w:placeholder>
                  <w:docPart w:val="C9EC21F0AF4B492E809A1D688B97EC37"/>
                </w:placeholder>
              </w:sdtPr>
              <w:sdtContent>
                <w:r w:rsidRPr="000A2A5C">
                  <w:rPr>
                    <w:lang w:eastAsia="en-CA"/>
                  </w:rPr>
                  <w:t xml:space="preserve"> </w:t>
                </w:r>
              </w:sdtContent>
            </w:sdt>
          </w:p>
        </w:tc>
        <w:tc>
          <w:tcPr>
            <w:tcW w:w="0" w:type="auto"/>
            <w:tcBorders>
              <w:top w:val="single" w:sz="4" w:space="0" w:color="auto"/>
              <w:left w:val="single" w:sz="4" w:space="0" w:color="auto"/>
              <w:bottom w:val="single" w:sz="4" w:space="0" w:color="auto"/>
              <w:right w:val="nil"/>
            </w:tcBorders>
            <w:vAlign w:val="center"/>
            <w:hideMark/>
          </w:tcPr>
          <w:p w14:paraId="50D20A02" w14:textId="77777777" w:rsidR="000A2A5C" w:rsidRPr="000A2A5C" w:rsidRDefault="000A2A5C" w:rsidP="000A2A5C">
            <w:pPr>
              <w:rPr>
                <w:lang w:eastAsia="en-CA"/>
              </w:rPr>
            </w:pPr>
            <w:r w:rsidRPr="000A2A5C">
              <w:rPr>
                <w:lang w:eastAsia="en-CA"/>
              </w:rPr>
              <w:t>Ver:</w:t>
            </w:r>
          </w:p>
        </w:tc>
        <w:tc>
          <w:tcPr>
            <w:tcW w:w="1697"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24D6C74B" w14:textId="77777777" w:rsidR="000A2A5C" w:rsidRPr="000A2A5C" w:rsidRDefault="000A2A5C" w:rsidP="000A2A5C">
            <w:pPr>
              <w:rPr>
                <w:lang w:eastAsia="en-CA"/>
              </w:rPr>
            </w:pPr>
            <w:sdt>
              <w:sdtPr>
                <w:rPr>
                  <w:lang w:eastAsia="en-CA"/>
                </w:rPr>
                <w:id w:val="1463310733"/>
                <w:placeholder>
                  <w:docPart w:val="D090AA44522543E19C925EBF543CA76C"/>
                </w:placeholder>
              </w:sdtPr>
              <w:sdtContent>
                <w:r w:rsidRPr="000A2A5C">
                  <w:rPr>
                    <w:lang w:eastAsia="en-CA"/>
                  </w:rPr>
                  <w:t xml:space="preserve"> </w:t>
                </w:r>
              </w:sdtContent>
            </w:sdt>
          </w:p>
        </w:tc>
      </w:tr>
      <w:tr w:rsidR="000A2A5C" w:rsidRPr="000A2A5C" w14:paraId="76E1085B" w14:textId="77777777" w:rsidTr="000A2A5C">
        <w:tc>
          <w:tcPr>
            <w:tcW w:w="569" w:type="dxa"/>
            <w:tcBorders>
              <w:top w:val="single" w:sz="4" w:space="0" w:color="auto"/>
              <w:left w:val="nil"/>
              <w:bottom w:val="single" w:sz="4" w:space="0" w:color="auto"/>
              <w:right w:val="single" w:sz="4" w:space="0" w:color="auto"/>
            </w:tcBorders>
            <w:vAlign w:val="center"/>
            <w:hideMark/>
          </w:tcPr>
          <w:p w14:paraId="7B0D0B94" w14:textId="77777777" w:rsidR="000A2A5C" w:rsidRPr="000A2A5C" w:rsidRDefault="000A2A5C" w:rsidP="000A2A5C">
            <w:r w:rsidRPr="000A2A5C">
              <w:t>G</w:t>
            </w:r>
          </w:p>
        </w:tc>
        <w:tc>
          <w:tcPr>
            <w:tcW w:w="6658" w:type="dxa"/>
            <w:gridSpan w:val="3"/>
            <w:tcBorders>
              <w:top w:val="single" w:sz="4" w:space="0" w:color="auto"/>
              <w:left w:val="single" w:sz="4" w:space="0" w:color="auto"/>
              <w:bottom w:val="single" w:sz="4" w:space="0" w:color="auto"/>
              <w:right w:val="single" w:sz="4" w:space="0" w:color="auto"/>
            </w:tcBorders>
            <w:hideMark/>
          </w:tcPr>
          <w:p w14:paraId="3E821AFC" w14:textId="77777777" w:rsidR="000A2A5C" w:rsidRPr="000A2A5C" w:rsidRDefault="000A2A5C" w:rsidP="000A2A5C">
            <w:r w:rsidRPr="000A2A5C">
              <w:t>Clean and free of dust and dirt.</w:t>
            </w:r>
          </w:p>
        </w:tc>
        <w:tc>
          <w:tcPr>
            <w:tcW w:w="0" w:type="auto"/>
            <w:tcBorders>
              <w:top w:val="single" w:sz="4" w:space="0" w:color="auto"/>
              <w:left w:val="single" w:sz="4" w:space="0" w:color="auto"/>
              <w:bottom w:val="single" w:sz="4" w:space="0" w:color="auto"/>
              <w:right w:val="nil"/>
            </w:tcBorders>
            <w:vAlign w:val="center"/>
            <w:hideMark/>
          </w:tcPr>
          <w:p w14:paraId="205216E2" w14:textId="77777777" w:rsidR="000A2A5C" w:rsidRPr="000A2A5C" w:rsidRDefault="000A2A5C" w:rsidP="000A2A5C">
            <w:r w:rsidRPr="000A2A5C">
              <w:t>Yes</w:t>
            </w:r>
          </w:p>
        </w:tc>
        <w:tc>
          <w:tcPr>
            <w:tcW w:w="0" w:type="auto"/>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8448DB5" w14:textId="77777777" w:rsidR="000A2A5C" w:rsidRPr="000A2A5C" w:rsidRDefault="000A2A5C" w:rsidP="000A2A5C">
            <w:pPr>
              <w:rPr>
                <w:lang w:eastAsia="en-CA"/>
              </w:rPr>
            </w:pPr>
            <w:sdt>
              <w:sdtPr>
                <w:rPr>
                  <w:lang w:eastAsia="en-CA"/>
                </w:rPr>
                <w:id w:val="-863907022"/>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0" w:type="auto"/>
            <w:tcBorders>
              <w:top w:val="single" w:sz="4" w:space="0" w:color="auto"/>
              <w:left w:val="single" w:sz="4" w:space="0" w:color="auto"/>
              <w:bottom w:val="single" w:sz="4" w:space="0" w:color="auto"/>
              <w:right w:val="nil"/>
            </w:tcBorders>
            <w:vAlign w:val="center"/>
            <w:hideMark/>
          </w:tcPr>
          <w:p w14:paraId="48FD15AC" w14:textId="77777777" w:rsidR="000A2A5C" w:rsidRPr="000A2A5C" w:rsidRDefault="000A2A5C" w:rsidP="000A2A5C">
            <w:r w:rsidRPr="000A2A5C">
              <w:t>No</w:t>
            </w:r>
          </w:p>
        </w:tc>
        <w:tc>
          <w:tcPr>
            <w:tcW w:w="0" w:type="auto"/>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03534D0" w14:textId="77777777" w:rsidR="000A2A5C" w:rsidRPr="000A2A5C" w:rsidRDefault="000A2A5C" w:rsidP="000A2A5C">
            <w:pPr>
              <w:rPr>
                <w:lang w:eastAsia="en-CA"/>
              </w:rPr>
            </w:pPr>
            <w:sdt>
              <w:sdtPr>
                <w:rPr>
                  <w:lang w:eastAsia="en-CA"/>
                </w:rPr>
                <w:id w:val="-1807306814"/>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0" w:type="auto"/>
            <w:tcBorders>
              <w:top w:val="single" w:sz="4" w:space="0" w:color="auto"/>
              <w:left w:val="single" w:sz="4" w:space="0" w:color="auto"/>
              <w:bottom w:val="single" w:sz="4" w:space="0" w:color="auto"/>
              <w:right w:val="nil"/>
            </w:tcBorders>
            <w:vAlign w:val="center"/>
            <w:hideMark/>
          </w:tcPr>
          <w:p w14:paraId="0437D46D" w14:textId="77777777" w:rsidR="000A2A5C" w:rsidRPr="000A2A5C" w:rsidRDefault="000A2A5C" w:rsidP="000A2A5C">
            <w:r w:rsidRPr="000A2A5C">
              <w:t>N/A</w:t>
            </w:r>
          </w:p>
        </w:tc>
        <w:tc>
          <w:tcPr>
            <w:tcW w:w="1191" w:type="dxa"/>
            <w:tcBorders>
              <w:top w:val="single" w:sz="4" w:space="0" w:color="auto"/>
              <w:left w:val="nil"/>
              <w:bottom w:val="single" w:sz="4" w:space="0" w:color="auto"/>
              <w:right w:val="nil"/>
            </w:tcBorders>
            <w:shd w:val="clear" w:color="auto" w:fill="F2F2F2" w:themeFill="background1" w:themeFillShade="F2"/>
            <w:vAlign w:val="center"/>
            <w:hideMark/>
          </w:tcPr>
          <w:p w14:paraId="6CDD0A4C" w14:textId="77777777" w:rsidR="000A2A5C" w:rsidRPr="000A2A5C" w:rsidRDefault="000A2A5C" w:rsidP="000A2A5C">
            <w:pPr>
              <w:rPr>
                <w:lang w:eastAsia="en-CA"/>
              </w:rPr>
            </w:pPr>
            <w:sdt>
              <w:sdtPr>
                <w:rPr>
                  <w:lang w:eastAsia="en-CA"/>
                </w:rPr>
                <w:id w:val="45648916"/>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67FF6632" w14:textId="77777777" w:rsidTr="000A2A5C">
        <w:tc>
          <w:tcPr>
            <w:tcW w:w="569" w:type="dxa"/>
            <w:tcBorders>
              <w:top w:val="single" w:sz="4" w:space="0" w:color="auto"/>
              <w:left w:val="nil"/>
              <w:bottom w:val="single" w:sz="4" w:space="0" w:color="auto"/>
              <w:right w:val="single" w:sz="4" w:space="0" w:color="auto"/>
            </w:tcBorders>
            <w:vAlign w:val="center"/>
            <w:hideMark/>
          </w:tcPr>
          <w:p w14:paraId="320A89EA" w14:textId="77777777" w:rsidR="000A2A5C" w:rsidRPr="000A2A5C" w:rsidRDefault="000A2A5C" w:rsidP="000A2A5C">
            <w:r w:rsidRPr="000A2A5C">
              <w:t>H</w:t>
            </w:r>
          </w:p>
        </w:tc>
        <w:tc>
          <w:tcPr>
            <w:tcW w:w="6658" w:type="dxa"/>
            <w:gridSpan w:val="3"/>
            <w:tcBorders>
              <w:top w:val="single" w:sz="4" w:space="0" w:color="auto"/>
              <w:left w:val="single" w:sz="4" w:space="0" w:color="auto"/>
              <w:bottom w:val="single" w:sz="4" w:space="0" w:color="auto"/>
              <w:right w:val="single" w:sz="4" w:space="0" w:color="auto"/>
            </w:tcBorders>
            <w:hideMark/>
          </w:tcPr>
          <w:p w14:paraId="59599D6A" w14:textId="77777777" w:rsidR="000A2A5C" w:rsidRPr="000A2A5C" w:rsidRDefault="000A2A5C" w:rsidP="000A2A5C">
            <w:r w:rsidRPr="000A2A5C">
              <w:t xml:space="preserve">Fuses in accordance with manufacturer’s </w:t>
            </w:r>
            <w:r w:rsidRPr="000A2A5C">
              <w:rPr>
                <w:i/>
                <w:iCs/>
              </w:rPr>
              <w:t>specification</w:t>
            </w:r>
            <w:r w:rsidRPr="000A2A5C">
              <w:t>.</w:t>
            </w:r>
          </w:p>
        </w:tc>
        <w:tc>
          <w:tcPr>
            <w:tcW w:w="0" w:type="auto"/>
            <w:tcBorders>
              <w:top w:val="single" w:sz="4" w:space="0" w:color="auto"/>
              <w:left w:val="single" w:sz="4" w:space="0" w:color="auto"/>
              <w:bottom w:val="single" w:sz="4" w:space="0" w:color="auto"/>
              <w:right w:val="nil"/>
            </w:tcBorders>
            <w:vAlign w:val="center"/>
            <w:hideMark/>
          </w:tcPr>
          <w:p w14:paraId="5DF8C951" w14:textId="77777777" w:rsidR="000A2A5C" w:rsidRPr="000A2A5C" w:rsidRDefault="000A2A5C" w:rsidP="000A2A5C">
            <w:r w:rsidRPr="000A2A5C">
              <w:t>Yes</w:t>
            </w:r>
          </w:p>
        </w:tc>
        <w:tc>
          <w:tcPr>
            <w:tcW w:w="0" w:type="auto"/>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C501227" w14:textId="77777777" w:rsidR="000A2A5C" w:rsidRPr="000A2A5C" w:rsidRDefault="000A2A5C" w:rsidP="000A2A5C">
            <w:pPr>
              <w:rPr>
                <w:lang w:eastAsia="en-CA"/>
              </w:rPr>
            </w:pPr>
            <w:sdt>
              <w:sdtPr>
                <w:rPr>
                  <w:lang w:eastAsia="en-CA"/>
                </w:rPr>
                <w:id w:val="1154872197"/>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0" w:type="auto"/>
            <w:tcBorders>
              <w:top w:val="single" w:sz="4" w:space="0" w:color="auto"/>
              <w:left w:val="single" w:sz="4" w:space="0" w:color="auto"/>
              <w:bottom w:val="single" w:sz="4" w:space="0" w:color="auto"/>
              <w:right w:val="nil"/>
            </w:tcBorders>
            <w:vAlign w:val="center"/>
            <w:hideMark/>
          </w:tcPr>
          <w:p w14:paraId="16D520F6" w14:textId="77777777" w:rsidR="000A2A5C" w:rsidRPr="000A2A5C" w:rsidRDefault="000A2A5C" w:rsidP="000A2A5C">
            <w:r w:rsidRPr="000A2A5C">
              <w:t>No</w:t>
            </w:r>
          </w:p>
        </w:tc>
        <w:tc>
          <w:tcPr>
            <w:tcW w:w="0" w:type="auto"/>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95E3917" w14:textId="77777777" w:rsidR="000A2A5C" w:rsidRPr="000A2A5C" w:rsidRDefault="000A2A5C" w:rsidP="000A2A5C">
            <w:pPr>
              <w:rPr>
                <w:lang w:eastAsia="en-CA"/>
              </w:rPr>
            </w:pPr>
            <w:sdt>
              <w:sdtPr>
                <w:rPr>
                  <w:lang w:eastAsia="en-CA"/>
                </w:rPr>
                <w:id w:val="-1543279074"/>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0" w:type="auto"/>
            <w:tcBorders>
              <w:top w:val="single" w:sz="4" w:space="0" w:color="auto"/>
              <w:left w:val="single" w:sz="4" w:space="0" w:color="auto"/>
              <w:bottom w:val="single" w:sz="4" w:space="0" w:color="auto"/>
              <w:right w:val="nil"/>
            </w:tcBorders>
            <w:vAlign w:val="center"/>
            <w:hideMark/>
          </w:tcPr>
          <w:p w14:paraId="7EC0D1E9" w14:textId="77777777" w:rsidR="000A2A5C" w:rsidRPr="000A2A5C" w:rsidRDefault="000A2A5C" w:rsidP="000A2A5C">
            <w:r w:rsidRPr="000A2A5C">
              <w:t>N/A</w:t>
            </w:r>
          </w:p>
        </w:tc>
        <w:tc>
          <w:tcPr>
            <w:tcW w:w="1191" w:type="dxa"/>
            <w:tcBorders>
              <w:top w:val="single" w:sz="4" w:space="0" w:color="auto"/>
              <w:left w:val="nil"/>
              <w:bottom w:val="single" w:sz="4" w:space="0" w:color="auto"/>
              <w:right w:val="nil"/>
            </w:tcBorders>
            <w:shd w:val="clear" w:color="auto" w:fill="F2F2F2" w:themeFill="background1" w:themeFillShade="F2"/>
            <w:vAlign w:val="center"/>
            <w:hideMark/>
          </w:tcPr>
          <w:p w14:paraId="4641DE71" w14:textId="77777777" w:rsidR="000A2A5C" w:rsidRPr="000A2A5C" w:rsidRDefault="000A2A5C" w:rsidP="000A2A5C">
            <w:pPr>
              <w:rPr>
                <w:lang w:eastAsia="en-CA"/>
              </w:rPr>
            </w:pPr>
            <w:sdt>
              <w:sdtPr>
                <w:rPr>
                  <w:lang w:eastAsia="en-CA"/>
                </w:rPr>
                <w:id w:val="-1069339234"/>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197AD344" w14:textId="77777777" w:rsidTr="000A2A5C">
        <w:tc>
          <w:tcPr>
            <w:tcW w:w="569" w:type="dxa"/>
            <w:tcBorders>
              <w:top w:val="single" w:sz="4" w:space="0" w:color="auto"/>
              <w:left w:val="nil"/>
              <w:bottom w:val="single" w:sz="4" w:space="0" w:color="auto"/>
              <w:right w:val="single" w:sz="4" w:space="0" w:color="auto"/>
            </w:tcBorders>
            <w:vAlign w:val="center"/>
            <w:hideMark/>
          </w:tcPr>
          <w:p w14:paraId="4C008180" w14:textId="77777777" w:rsidR="000A2A5C" w:rsidRPr="000A2A5C" w:rsidRDefault="000A2A5C" w:rsidP="000A2A5C">
            <w:r w:rsidRPr="000A2A5C">
              <w:t>I</w:t>
            </w:r>
          </w:p>
        </w:tc>
        <w:tc>
          <w:tcPr>
            <w:tcW w:w="6658" w:type="dxa"/>
            <w:gridSpan w:val="3"/>
            <w:tcBorders>
              <w:top w:val="single" w:sz="4" w:space="0" w:color="auto"/>
              <w:left w:val="single" w:sz="4" w:space="0" w:color="auto"/>
              <w:bottom w:val="single" w:sz="4" w:space="0" w:color="auto"/>
              <w:right w:val="single" w:sz="4" w:space="0" w:color="auto"/>
            </w:tcBorders>
            <w:hideMark/>
          </w:tcPr>
          <w:p w14:paraId="4A74F692" w14:textId="77777777" w:rsidR="000A2A5C" w:rsidRPr="000A2A5C" w:rsidRDefault="000A2A5C" w:rsidP="000A2A5C">
            <w:r w:rsidRPr="000A2A5C">
              <w:rPr>
                <w:i/>
                <w:iCs/>
              </w:rPr>
              <w:t>Control unit</w:t>
            </w:r>
            <w:r w:rsidRPr="000A2A5C">
              <w:t xml:space="preserve"> or </w:t>
            </w:r>
            <w:r w:rsidRPr="000A2A5C">
              <w:rPr>
                <w:i/>
                <w:iCs/>
              </w:rPr>
              <w:t>transponder</w:t>
            </w:r>
            <w:r w:rsidRPr="000A2A5C">
              <w:t xml:space="preserve"> lock functional.</w:t>
            </w:r>
          </w:p>
        </w:tc>
        <w:tc>
          <w:tcPr>
            <w:tcW w:w="0" w:type="auto"/>
            <w:tcBorders>
              <w:top w:val="single" w:sz="4" w:space="0" w:color="auto"/>
              <w:left w:val="single" w:sz="4" w:space="0" w:color="auto"/>
              <w:bottom w:val="single" w:sz="4" w:space="0" w:color="auto"/>
              <w:right w:val="nil"/>
            </w:tcBorders>
            <w:vAlign w:val="center"/>
            <w:hideMark/>
          </w:tcPr>
          <w:p w14:paraId="04242E89" w14:textId="77777777" w:rsidR="000A2A5C" w:rsidRPr="000A2A5C" w:rsidRDefault="000A2A5C" w:rsidP="000A2A5C">
            <w:r w:rsidRPr="000A2A5C">
              <w:t>Yes</w:t>
            </w:r>
          </w:p>
        </w:tc>
        <w:tc>
          <w:tcPr>
            <w:tcW w:w="0" w:type="auto"/>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B19FC08" w14:textId="77777777" w:rsidR="000A2A5C" w:rsidRPr="000A2A5C" w:rsidRDefault="000A2A5C" w:rsidP="000A2A5C">
            <w:pPr>
              <w:rPr>
                <w:lang w:eastAsia="en-CA"/>
              </w:rPr>
            </w:pPr>
            <w:sdt>
              <w:sdtPr>
                <w:rPr>
                  <w:lang w:eastAsia="en-CA"/>
                </w:rPr>
                <w:id w:val="1562450975"/>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0" w:type="auto"/>
            <w:tcBorders>
              <w:top w:val="single" w:sz="4" w:space="0" w:color="auto"/>
              <w:left w:val="single" w:sz="4" w:space="0" w:color="auto"/>
              <w:bottom w:val="single" w:sz="4" w:space="0" w:color="auto"/>
              <w:right w:val="nil"/>
            </w:tcBorders>
            <w:vAlign w:val="center"/>
            <w:hideMark/>
          </w:tcPr>
          <w:p w14:paraId="2EE6BCF0" w14:textId="77777777" w:rsidR="000A2A5C" w:rsidRPr="000A2A5C" w:rsidRDefault="000A2A5C" w:rsidP="000A2A5C">
            <w:r w:rsidRPr="000A2A5C">
              <w:t>No</w:t>
            </w:r>
          </w:p>
        </w:tc>
        <w:tc>
          <w:tcPr>
            <w:tcW w:w="0" w:type="auto"/>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4EB0ABE" w14:textId="77777777" w:rsidR="000A2A5C" w:rsidRPr="000A2A5C" w:rsidRDefault="000A2A5C" w:rsidP="000A2A5C">
            <w:pPr>
              <w:rPr>
                <w:lang w:eastAsia="en-CA"/>
              </w:rPr>
            </w:pPr>
            <w:sdt>
              <w:sdtPr>
                <w:rPr>
                  <w:lang w:eastAsia="en-CA"/>
                </w:rPr>
                <w:id w:val="638923889"/>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0" w:type="auto"/>
            <w:tcBorders>
              <w:top w:val="single" w:sz="4" w:space="0" w:color="auto"/>
              <w:left w:val="single" w:sz="4" w:space="0" w:color="auto"/>
              <w:bottom w:val="single" w:sz="4" w:space="0" w:color="auto"/>
              <w:right w:val="nil"/>
            </w:tcBorders>
            <w:vAlign w:val="center"/>
            <w:hideMark/>
          </w:tcPr>
          <w:p w14:paraId="280806C6" w14:textId="77777777" w:rsidR="000A2A5C" w:rsidRPr="000A2A5C" w:rsidRDefault="000A2A5C" w:rsidP="000A2A5C">
            <w:r w:rsidRPr="000A2A5C">
              <w:t>N/A</w:t>
            </w:r>
          </w:p>
        </w:tc>
        <w:tc>
          <w:tcPr>
            <w:tcW w:w="1191" w:type="dxa"/>
            <w:tcBorders>
              <w:top w:val="single" w:sz="4" w:space="0" w:color="auto"/>
              <w:left w:val="nil"/>
              <w:bottom w:val="single" w:sz="4" w:space="0" w:color="auto"/>
              <w:right w:val="nil"/>
            </w:tcBorders>
            <w:shd w:val="clear" w:color="auto" w:fill="F2F2F2" w:themeFill="background1" w:themeFillShade="F2"/>
            <w:vAlign w:val="center"/>
            <w:hideMark/>
          </w:tcPr>
          <w:p w14:paraId="56F8950C" w14:textId="77777777" w:rsidR="000A2A5C" w:rsidRPr="000A2A5C" w:rsidRDefault="000A2A5C" w:rsidP="000A2A5C">
            <w:pPr>
              <w:rPr>
                <w:lang w:eastAsia="en-CA"/>
              </w:rPr>
            </w:pPr>
            <w:sdt>
              <w:sdtPr>
                <w:rPr>
                  <w:lang w:eastAsia="en-CA"/>
                </w:rPr>
                <w:id w:val="646942157"/>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19B125EB" w14:textId="77777777" w:rsidTr="000A2A5C">
        <w:tc>
          <w:tcPr>
            <w:tcW w:w="569" w:type="dxa"/>
            <w:tcBorders>
              <w:top w:val="single" w:sz="4" w:space="0" w:color="auto"/>
              <w:left w:val="nil"/>
              <w:bottom w:val="single" w:sz="4" w:space="0" w:color="auto"/>
              <w:right w:val="single" w:sz="4" w:space="0" w:color="auto"/>
            </w:tcBorders>
            <w:vAlign w:val="center"/>
            <w:hideMark/>
          </w:tcPr>
          <w:p w14:paraId="18078C61" w14:textId="77777777" w:rsidR="000A2A5C" w:rsidRPr="000A2A5C" w:rsidRDefault="000A2A5C" w:rsidP="000A2A5C">
            <w:r w:rsidRPr="000A2A5C">
              <w:t>J</w:t>
            </w:r>
          </w:p>
        </w:tc>
        <w:tc>
          <w:tcPr>
            <w:tcW w:w="6658" w:type="dxa"/>
            <w:gridSpan w:val="3"/>
            <w:tcBorders>
              <w:top w:val="single" w:sz="4" w:space="0" w:color="auto"/>
              <w:left w:val="single" w:sz="4" w:space="0" w:color="auto"/>
              <w:bottom w:val="single" w:sz="4" w:space="0" w:color="auto"/>
              <w:right w:val="single" w:sz="4" w:space="0" w:color="auto"/>
            </w:tcBorders>
            <w:hideMark/>
          </w:tcPr>
          <w:p w14:paraId="74A13350" w14:textId="77777777" w:rsidR="000A2A5C" w:rsidRPr="000A2A5C" w:rsidRDefault="000A2A5C" w:rsidP="000A2A5C">
            <w:r w:rsidRPr="000A2A5C">
              <w:t xml:space="preserve">Termination points from wiring to </w:t>
            </w:r>
            <w:r w:rsidRPr="000A2A5C">
              <w:rPr>
                <w:i/>
                <w:iCs/>
              </w:rPr>
              <w:t>field devices</w:t>
            </w:r>
            <w:r w:rsidRPr="000A2A5C">
              <w:t xml:space="preserve"> secure.</w:t>
            </w:r>
          </w:p>
        </w:tc>
        <w:tc>
          <w:tcPr>
            <w:tcW w:w="0" w:type="auto"/>
            <w:tcBorders>
              <w:top w:val="single" w:sz="4" w:space="0" w:color="auto"/>
              <w:left w:val="single" w:sz="4" w:space="0" w:color="auto"/>
              <w:bottom w:val="single" w:sz="4" w:space="0" w:color="auto"/>
              <w:right w:val="nil"/>
            </w:tcBorders>
            <w:vAlign w:val="center"/>
            <w:hideMark/>
          </w:tcPr>
          <w:p w14:paraId="673A683D" w14:textId="77777777" w:rsidR="000A2A5C" w:rsidRPr="000A2A5C" w:rsidRDefault="000A2A5C" w:rsidP="000A2A5C">
            <w:r w:rsidRPr="000A2A5C">
              <w:t>Yes</w:t>
            </w:r>
          </w:p>
        </w:tc>
        <w:tc>
          <w:tcPr>
            <w:tcW w:w="0" w:type="auto"/>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6BDE6D1" w14:textId="77777777" w:rsidR="000A2A5C" w:rsidRPr="000A2A5C" w:rsidRDefault="000A2A5C" w:rsidP="000A2A5C">
            <w:pPr>
              <w:rPr>
                <w:lang w:eastAsia="en-CA"/>
              </w:rPr>
            </w:pPr>
            <w:sdt>
              <w:sdtPr>
                <w:rPr>
                  <w:lang w:eastAsia="en-CA"/>
                </w:rPr>
                <w:id w:val="1587041383"/>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0" w:type="auto"/>
            <w:tcBorders>
              <w:top w:val="single" w:sz="4" w:space="0" w:color="auto"/>
              <w:left w:val="single" w:sz="4" w:space="0" w:color="auto"/>
              <w:bottom w:val="single" w:sz="4" w:space="0" w:color="auto"/>
              <w:right w:val="nil"/>
            </w:tcBorders>
            <w:vAlign w:val="center"/>
            <w:hideMark/>
          </w:tcPr>
          <w:p w14:paraId="7E4CC706" w14:textId="77777777" w:rsidR="000A2A5C" w:rsidRPr="000A2A5C" w:rsidRDefault="000A2A5C" w:rsidP="000A2A5C">
            <w:r w:rsidRPr="000A2A5C">
              <w:t>No</w:t>
            </w:r>
          </w:p>
        </w:tc>
        <w:tc>
          <w:tcPr>
            <w:tcW w:w="0" w:type="auto"/>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27C2EFC" w14:textId="77777777" w:rsidR="000A2A5C" w:rsidRPr="000A2A5C" w:rsidRDefault="000A2A5C" w:rsidP="000A2A5C">
            <w:pPr>
              <w:rPr>
                <w:lang w:eastAsia="en-CA"/>
              </w:rPr>
            </w:pPr>
            <w:sdt>
              <w:sdtPr>
                <w:rPr>
                  <w:lang w:eastAsia="en-CA"/>
                </w:rPr>
                <w:id w:val="-1864741605"/>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0" w:type="auto"/>
            <w:tcBorders>
              <w:top w:val="single" w:sz="4" w:space="0" w:color="auto"/>
              <w:left w:val="single" w:sz="4" w:space="0" w:color="auto"/>
              <w:bottom w:val="single" w:sz="4" w:space="0" w:color="auto"/>
              <w:right w:val="nil"/>
            </w:tcBorders>
            <w:vAlign w:val="center"/>
            <w:hideMark/>
          </w:tcPr>
          <w:p w14:paraId="5123527C" w14:textId="77777777" w:rsidR="000A2A5C" w:rsidRPr="000A2A5C" w:rsidRDefault="000A2A5C" w:rsidP="000A2A5C">
            <w:r w:rsidRPr="000A2A5C">
              <w:t>N/A</w:t>
            </w:r>
          </w:p>
        </w:tc>
        <w:tc>
          <w:tcPr>
            <w:tcW w:w="1191" w:type="dxa"/>
            <w:tcBorders>
              <w:top w:val="single" w:sz="4" w:space="0" w:color="auto"/>
              <w:left w:val="nil"/>
              <w:bottom w:val="single" w:sz="4" w:space="0" w:color="auto"/>
              <w:right w:val="nil"/>
            </w:tcBorders>
            <w:shd w:val="clear" w:color="auto" w:fill="F2F2F2" w:themeFill="background1" w:themeFillShade="F2"/>
            <w:vAlign w:val="center"/>
            <w:hideMark/>
          </w:tcPr>
          <w:p w14:paraId="53205030" w14:textId="77777777" w:rsidR="000A2A5C" w:rsidRPr="000A2A5C" w:rsidRDefault="000A2A5C" w:rsidP="000A2A5C">
            <w:pPr>
              <w:rPr>
                <w:lang w:eastAsia="en-CA"/>
              </w:rPr>
            </w:pPr>
            <w:sdt>
              <w:sdtPr>
                <w:rPr>
                  <w:lang w:eastAsia="en-CA"/>
                </w:rPr>
                <w:id w:val="1198501630"/>
                <w14:checkbox>
                  <w14:checked w14:val="0"/>
                  <w14:checkedState w14:val="0050" w14:font="Wingdings 2"/>
                  <w14:uncheckedState w14:val="0020" w14:font="Wingdings 2"/>
                </w14:checkbox>
              </w:sdtPr>
              <w:sdtContent>
                <w:r w:rsidRPr="000A2A5C">
                  <w:rPr>
                    <w:lang w:eastAsia="en-CA"/>
                  </w:rPr>
                  <w:sym w:font="Wingdings 2" w:char="F020"/>
                </w:r>
              </w:sdtContent>
            </w:sdt>
          </w:p>
        </w:tc>
      </w:tr>
    </w:tbl>
    <w:p w14:paraId="1CD6A3BC" w14:textId="715411F9" w:rsidR="000A2A5C" w:rsidRDefault="000A2A5C">
      <w:pPr>
        <w:spacing w:after="200" w:line="276" w:lineRule="auto"/>
        <w:rPr>
          <w:noProof/>
          <w:sz w:val="24"/>
          <w:szCs w:val="24"/>
        </w:rPr>
      </w:pPr>
      <w:r>
        <w:br w:type="page"/>
      </w:r>
    </w:p>
    <w:p w14:paraId="10B9CACE" w14:textId="752B6535" w:rsidR="00336109" w:rsidRDefault="00336109" w:rsidP="00194284">
      <w:pPr>
        <w:pStyle w:val="Heading2"/>
      </w:pPr>
      <w:r>
        <w:lastRenderedPageBreak/>
        <w:t>Control Unit or Transponder Test</w:t>
      </w:r>
    </w:p>
    <w:p w14:paraId="42A6022C" w14:textId="77777777" w:rsidR="00336109" w:rsidRDefault="00336109" w:rsidP="00336109">
      <w:r>
        <w:t>See 8.3</w:t>
      </w:r>
    </w:p>
    <w:p w14:paraId="75AE3ACE" w14:textId="77777777" w:rsidR="00336109" w:rsidRDefault="00336109" w:rsidP="00336109">
      <w:r>
        <w:t xml:space="preserve">Complete section for each </w:t>
      </w:r>
      <w:r>
        <w:rPr>
          <w:i/>
          <w:iCs/>
        </w:rPr>
        <w:t>control unit</w:t>
      </w:r>
      <w:r>
        <w:t xml:space="preserve"> or </w:t>
      </w:r>
      <w:r>
        <w:rPr>
          <w:i/>
          <w:iCs/>
        </w:rPr>
        <w:t>transponder</w:t>
      </w:r>
      <w:r>
        <w:t>.</w:t>
      </w:r>
    </w:p>
    <w:tbl>
      <w:tblPr>
        <w:tblStyle w:val="TableGrid"/>
        <w:tblW w:w="0" w:type="auto"/>
        <w:tblLayout w:type="fixed"/>
        <w:tblLook w:val="04A0" w:firstRow="1" w:lastRow="0" w:firstColumn="1" w:lastColumn="0" w:noHBand="0" w:noVBand="1"/>
      </w:tblPr>
      <w:tblGrid>
        <w:gridCol w:w="567"/>
        <w:gridCol w:w="707"/>
        <w:gridCol w:w="1674"/>
        <w:gridCol w:w="402"/>
        <w:gridCol w:w="3927"/>
        <w:gridCol w:w="661"/>
        <w:gridCol w:w="851"/>
        <w:gridCol w:w="567"/>
        <w:gridCol w:w="425"/>
        <w:gridCol w:w="567"/>
        <w:gridCol w:w="452"/>
      </w:tblGrid>
      <w:tr w:rsidR="00336109" w14:paraId="4B5E5704" w14:textId="77777777" w:rsidTr="008D2F63">
        <w:tc>
          <w:tcPr>
            <w:tcW w:w="2948" w:type="dxa"/>
            <w:gridSpan w:val="3"/>
            <w:tcBorders>
              <w:left w:val="nil"/>
              <w:right w:val="nil"/>
            </w:tcBorders>
          </w:tcPr>
          <w:p w14:paraId="3812F576" w14:textId="77777777" w:rsidR="00336109" w:rsidRPr="00B36AD1" w:rsidRDefault="00336109" w:rsidP="00174B20">
            <w:r>
              <w:rPr>
                <w:i/>
                <w:iCs/>
              </w:rPr>
              <w:t xml:space="preserve">Control unit </w:t>
            </w:r>
            <w:r>
              <w:t xml:space="preserve">or </w:t>
            </w:r>
            <w:r>
              <w:rPr>
                <w:i/>
                <w:iCs/>
              </w:rPr>
              <w:t>transponder</w:t>
            </w:r>
            <w:r>
              <w:t xml:space="preserve"> location:</w:t>
            </w:r>
          </w:p>
        </w:tc>
        <w:tc>
          <w:tcPr>
            <w:tcW w:w="7852" w:type="dxa"/>
            <w:gridSpan w:val="8"/>
            <w:tcBorders>
              <w:left w:val="nil"/>
              <w:right w:val="nil"/>
            </w:tcBorders>
            <w:shd w:val="clear" w:color="auto" w:fill="F2F2F2" w:themeFill="background1" w:themeFillShade="F2"/>
          </w:tcPr>
          <w:p w14:paraId="4A5F76D3" w14:textId="476A057E" w:rsidR="00336109" w:rsidRDefault="00000000" w:rsidP="00174B20">
            <w:sdt>
              <w:sdtPr>
                <w:rPr>
                  <w:lang w:eastAsia="en-CA"/>
                </w:rPr>
                <w:id w:val="-2098393508"/>
                <w:placeholder>
                  <w:docPart w:val="B361822CC2E347FDB8F456E199535D8B"/>
                </w:placeholder>
              </w:sdtPr>
              <w:sdtContent>
                <w:r w:rsidR="00336109" w:rsidRPr="00814B85">
                  <w:rPr>
                    <w:lang w:eastAsia="en-CA"/>
                  </w:rPr>
                  <w:t xml:space="preserve"> </w:t>
                </w:r>
                <w:r w:rsidR="00095F23">
                  <w:rPr>
                    <w:lang w:eastAsia="en-CA"/>
                  </w:rPr>
                  <w:t>Electrical Room #5 (Hallway 10A)</w:t>
                </w:r>
              </w:sdtContent>
            </w:sdt>
          </w:p>
        </w:tc>
      </w:tr>
      <w:tr w:rsidR="00336109" w14:paraId="4B878D7B" w14:textId="77777777" w:rsidTr="008D2F63">
        <w:tc>
          <w:tcPr>
            <w:tcW w:w="3350" w:type="dxa"/>
            <w:gridSpan w:val="4"/>
            <w:tcBorders>
              <w:left w:val="nil"/>
              <w:right w:val="nil"/>
            </w:tcBorders>
          </w:tcPr>
          <w:p w14:paraId="7D3D1089" w14:textId="77777777" w:rsidR="00336109" w:rsidRPr="00B36AD1" w:rsidRDefault="00336109" w:rsidP="00174B20">
            <w:r>
              <w:rPr>
                <w:i/>
                <w:iCs/>
              </w:rPr>
              <w:t>Control unit</w:t>
            </w:r>
            <w:r>
              <w:t xml:space="preserve"> or </w:t>
            </w:r>
            <w:r>
              <w:rPr>
                <w:i/>
                <w:iCs/>
              </w:rPr>
              <w:t>transponder</w:t>
            </w:r>
            <w:r>
              <w:t xml:space="preserve"> identification:</w:t>
            </w:r>
          </w:p>
        </w:tc>
        <w:tc>
          <w:tcPr>
            <w:tcW w:w="7450" w:type="dxa"/>
            <w:gridSpan w:val="7"/>
            <w:tcBorders>
              <w:left w:val="nil"/>
              <w:right w:val="nil"/>
            </w:tcBorders>
            <w:shd w:val="clear" w:color="auto" w:fill="F2F2F2" w:themeFill="background1" w:themeFillShade="F2"/>
          </w:tcPr>
          <w:p w14:paraId="2AB0610A" w14:textId="01C46F98" w:rsidR="00336109" w:rsidRDefault="00000000" w:rsidP="00174B20">
            <w:sdt>
              <w:sdtPr>
                <w:rPr>
                  <w:lang w:eastAsia="en-CA"/>
                </w:rPr>
                <w:id w:val="964080046"/>
                <w:placeholder>
                  <w:docPart w:val="F27A84080B894C0F92E95D84B7994609"/>
                </w:placeholder>
              </w:sdtPr>
              <w:sdtContent>
                <w:r w:rsidR="00336109" w:rsidRPr="00814B85">
                  <w:rPr>
                    <w:lang w:eastAsia="en-CA"/>
                  </w:rPr>
                  <w:t xml:space="preserve"> </w:t>
                </w:r>
                <w:r w:rsidR="00095F23">
                  <w:rPr>
                    <w:lang w:eastAsia="en-CA"/>
                  </w:rPr>
                  <w:t>Main FACP</w:t>
                </w:r>
              </w:sdtContent>
            </w:sdt>
          </w:p>
        </w:tc>
      </w:tr>
      <w:tr w:rsidR="008D2F63" w14:paraId="72DC3699" w14:textId="77777777" w:rsidTr="00610DD5">
        <w:tc>
          <w:tcPr>
            <w:tcW w:w="567" w:type="dxa"/>
            <w:tcBorders>
              <w:left w:val="nil"/>
            </w:tcBorders>
            <w:vAlign w:val="center"/>
          </w:tcPr>
          <w:p w14:paraId="2A4B8126" w14:textId="77777777" w:rsidR="00336109" w:rsidRDefault="00336109" w:rsidP="00174B20">
            <w:r>
              <w:t>A</w:t>
            </w:r>
          </w:p>
        </w:tc>
        <w:tc>
          <w:tcPr>
            <w:tcW w:w="6710" w:type="dxa"/>
            <w:gridSpan w:val="4"/>
          </w:tcPr>
          <w:p w14:paraId="2DA66400" w14:textId="77777777" w:rsidR="00336109" w:rsidRPr="00336109" w:rsidRDefault="00336109" w:rsidP="00174B20">
            <w:r>
              <w:t>Power ‘ON’ visual indicator operates.</w:t>
            </w:r>
          </w:p>
        </w:tc>
        <w:tc>
          <w:tcPr>
            <w:tcW w:w="661" w:type="dxa"/>
            <w:tcBorders>
              <w:right w:val="nil"/>
            </w:tcBorders>
            <w:vAlign w:val="center"/>
          </w:tcPr>
          <w:p w14:paraId="63571BA1" w14:textId="77777777" w:rsidR="00336109" w:rsidRDefault="00336109" w:rsidP="00174B20">
            <w:r>
              <w:t>Yes</w:t>
            </w:r>
          </w:p>
        </w:tc>
        <w:tc>
          <w:tcPr>
            <w:tcW w:w="851" w:type="dxa"/>
            <w:tcBorders>
              <w:left w:val="nil"/>
            </w:tcBorders>
            <w:shd w:val="clear" w:color="auto" w:fill="F2F2F2" w:themeFill="background1" w:themeFillShade="F2"/>
            <w:vAlign w:val="center"/>
          </w:tcPr>
          <w:p w14:paraId="1FCBE235" w14:textId="728C1769" w:rsidR="00336109" w:rsidRDefault="00000000" w:rsidP="00174B20">
            <w:sdt>
              <w:sdtPr>
                <w:rPr>
                  <w:lang w:eastAsia="en-CA"/>
                </w:rPr>
                <w:id w:val="-967498492"/>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567" w:type="dxa"/>
            <w:tcBorders>
              <w:right w:val="nil"/>
            </w:tcBorders>
            <w:vAlign w:val="center"/>
          </w:tcPr>
          <w:p w14:paraId="6BB1C240" w14:textId="77777777" w:rsidR="00336109" w:rsidRDefault="00336109" w:rsidP="00174B20">
            <w:r>
              <w:t>No</w:t>
            </w:r>
          </w:p>
        </w:tc>
        <w:tc>
          <w:tcPr>
            <w:tcW w:w="425" w:type="dxa"/>
            <w:tcBorders>
              <w:left w:val="nil"/>
            </w:tcBorders>
            <w:shd w:val="clear" w:color="auto" w:fill="F2F2F2" w:themeFill="background1" w:themeFillShade="F2"/>
            <w:vAlign w:val="center"/>
          </w:tcPr>
          <w:p w14:paraId="1D75F788" w14:textId="77777777" w:rsidR="00336109" w:rsidRDefault="00000000" w:rsidP="00174B20">
            <w:sdt>
              <w:sdtPr>
                <w:rPr>
                  <w:lang w:eastAsia="en-CA"/>
                </w:rPr>
                <w:id w:val="1246697986"/>
                <w14:checkbox>
                  <w14:checked w14:val="0"/>
                  <w14:checkedState w14:val="0050" w14:font="Wingdings 2"/>
                  <w14:uncheckedState w14:val="0020" w14:font="Wingdings 2"/>
                </w14:checkbox>
              </w:sdtPr>
              <w:sdtContent>
                <w:r w:rsidR="00336109">
                  <w:rPr>
                    <w:lang w:eastAsia="en-CA"/>
                  </w:rPr>
                  <w:sym w:font="Wingdings 2" w:char="F020"/>
                </w:r>
              </w:sdtContent>
            </w:sdt>
          </w:p>
        </w:tc>
        <w:tc>
          <w:tcPr>
            <w:tcW w:w="567" w:type="dxa"/>
            <w:tcBorders>
              <w:right w:val="nil"/>
            </w:tcBorders>
            <w:vAlign w:val="center"/>
          </w:tcPr>
          <w:p w14:paraId="51A5CDA2" w14:textId="77777777" w:rsidR="00336109" w:rsidRDefault="00336109" w:rsidP="00174B20"/>
        </w:tc>
        <w:tc>
          <w:tcPr>
            <w:tcW w:w="452" w:type="dxa"/>
            <w:tcBorders>
              <w:left w:val="nil"/>
              <w:right w:val="nil"/>
            </w:tcBorders>
            <w:shd w:val="clear" w:color="auto" w:fill="auto"/>
            <w:vAlign w:val="center"/>
          </w:tcPr>
          <w:p w14:paraId="60CEA6A7" w14:textId="77777777" w:rsidR="00336109" w:rsidRDefault="00336109" w:rsidP="00174B20"/>
        </w:tc>
      </w:tr>
      <w:tr w:rsidR="00610DD5" w14:paraId="092DD759" w14:textId="77777777" w:rsidTr="00610DD5">
        <w:tc>
          <w:tcPr>
            <w:tcW w:w="567" w:type="dxa"/>
            <w:tcBorders>
              <w:left w:val="nil"/>
            </w:tcBorders>
            <w:vAlign w:val="center"/>
          </w:tcPr>
          <w:p w14:paraId="052774EF" w14:textId="77777777" w:rsidR="00610DD5" w:rsidRDefault="00610DD5" w:rsidP="00610DD5">
            <w:r>
              <w:t>B</w:t>
            </w:r>
          </w:p>
        </w:tc>
        <w:tc>
          <w:tcPr>
            <w:tcW w:w="6710" w:type="dxa"/>
            <w:gridSpan w:val="4"/>
          </w:tcPr>
          <w:p w14:paraId="55BDB749" w14:textId="77777777" w:rsidR="00610DD5" w:rsidRDefault="00610DD5" w:rsidP="00610DD5">
            <w:r>
              <w:t>Time and date indication corresponds with local time and date.</w:t>
            </w:r>
          </w:p>
        </w:tc>
        <w:tc>
          <w:tcPr>
            <w:tcW w:w="661" w:type="dxa"/>
            <w:tcBorders>
              <w:right w:val="nil"/>
            </w:tcBorders>
            <w:vAlign w:val="center"/>
          </w:tcPr>
          <w:p w14:paraId="6A2D49C7" w14:textId="77777777" w:rsidR="00610DD5" w:rsidRDefault="00610DD5" w:rsidP="00610DD5">
            <w:r>
              <w:t>Yes</w:t>
            </w:r>
          </w:p>
        </w:tc>
        <w:tc>
          <w:tcPr>
            <w:tcW w:w="851" w:type="dxa"/>
            <w:tcBorders>
              <w:left w:val="nil"/>
            </w:tcBorders>
            <w:shd w:val="clear" w:color="auto" w:fill="F2F2F2" w:themeFill="background1" w:themeFillShade="F2"/>
            <w:vAlign w:val="center"/>
          </w:tcPr>
          <w:p w14:paraId="66744476" w14:textId="39FC1617" w:rsidR="00610DD5" w:rsidRDefault="00000000" w:rsidP="00610DD5">
            <w:pPr>
              <w:rPr>
                <w:lang w:eastAsia="en-CA"/>
              </w:rPr>
            </w:pPr>
            <w:sdt>
              <w:sdtPr>
                <w:rPr>
                  <w:lang w:eastAsia="en-CA"/>
                </w:rPr>
                <w:id w:val="-59410257"/>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567" w:type="dxa"/>
            <w:tcBorders>
              <w:right w:val="nil"/>
            </w:tcBorders>
            <w:vAlign w:val="center"/>
          </w:tcPr>
          <w:p w14:paraId="157355A9" w14:textId="77777777" w:rsidR="00610DD5" w:rsidRDefault="00610DD5" w:rsidP="00610DD5">
            <w:r>
              <w:t>No</w:t>
            </w:r>
          </w:p>
        </w:tc>
        <w:tc>
          <w:tcPr>
            <w:tcW w:w="425" w:type="dxa"/>
            <w:tcBorders>
              <w:left w:val="nil"/>
            </w:tcBorders>
            <w:shd w:val="clear" w:color="auto" w:fill="F2F2F2" w:themeFill="background1" w:themeFillShade="F2"/>
            <w:vAlign w:val="center"/>
          </w:tcPr>
          <w:p w14:paraId="04A9F25D" w14:textId="77777777" w:rsidR="00610DD5" w:rsidRDefault="00000000" w:rsidP="00610DD5">
            <w:pPr>
              <w:rPr>
                <w:lang w:eastAsia="en-CA"/>
              </w:rPr>
            </w:pPr>
            <w:sdt>
              <w:sdtPr>
                <w:rPr>
                  <w:lang w:eastAsia="en-CA"/>
                </w:rPr>
                <w:id w:val="857003668"/>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06C39595"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184E26A9" w14:textId="77777777" w:rsidR="00610DD5" w:rsidRDefault="00000000" w:rsidP="00610DD5">
            <w:pPr>
              <w:rPr>
                <w:lang w:eastAsia="en-CA"/>
              </w:rPr>
            </w:pPr>
            <w:sdt>
              <w:sdtPr>
                <w:rPr>
                  <w:lang w:eastAsia="en-CA"/>
                </w:rPr>
                <w:id w:val="1541551095"/>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7310E91E" w14:textId="77777777" w:rsidTr="00610DD5">
        <w:tc>
          <w:tcPr>
            <w:tcW w:w="567" w:type="dxa"/>
            <w:tcBorders>
              <w:left w:val="nil"/>
            </w:tcBorders>
            <w:vAlign w:val="center"/>
          </w:tcPr>
          <w:p w14:paraId="3EAB1C6B" w14:textId="77777777" w:rsidR="00610DD5" w:rsidRDefault="00610DD5" w:rsidP="00610DD5">
            <w:r>
              <w:t>C</w:t>
            </w:r>
          </w:p>
        </w:tc>
        <w:tc>
          <w:tcPr>
            <w:tcW w:w="6710" w:type="dxa"/>
            <w:gridSpan w:val="4"/>
          </w:tcPr>
          <w:p w14:paraId="456DF95B" w14:textId="77777777" w:rsidR="00610DD5" w:rsidRPr="00336109" w:rsidRDefault="00610DD5" w:rsidP="00610DD5">
            <w:r>
              <w:t xml:space="preserve">Common visual </w:t>
            </w:r>
            <w:r>
              <w:rPr>
                <w:i/>
                <w:iCs/>
              </w:rPr>
              <w:t>trouble signal</w:t>
            </w:r>
            <w:r>
              <w:t xml:space="preserve"> operates.</w:t>
            </w:r>
          </w:p>
        </w:tc>
        <w:tc>
          <w:tcPr>
            <w:tcW w:w="661" w:type="dxa"/>
            <w:tcBorders>
              <w:right w:val="nil"/>
            </w:tcBorders>
            <w:vAlign w:val="center"/>
          </w:tcPr>
          <w:p w14:paraId="2703F2A6" w14:textId="77777777" w:rsidR="00610DD5" w:rsidRDefault="00610DD5" w:rsidP="00610DD5">
            <w:r>
              <w:t>Yes</w:t>
            </w:r>
          </w:p>
        </w:tc>
        <w:tc>
          <w:tcPr>
            <w:tcW w:w="851" w:type="dxa"/>
            <w:tcBorders>
              <w:left w:val="nil"/>
            </w:tcBorders>
            <w:shd w:val="clear" w:color="auto" w:fill="F2F2F2" w:themeFill="background1" w:themeFillShade="F2"/>
            <w:vAlign w:val="center"/>
          </w:tcPr>
          <w:p w14:paraId="5D8094EF" w14:textId="651D783E" w:rsidR="00610DD5" w:rsidRDefault="00000000" w:rsidP="00610DD5">
            <w:pPr>
              <w:rPr>
                <w:lang w:eastAsia="en-CA"/>
              </w:rPr>
            </w:pPr>
            <w:sdt>
              <w:sdtPr>
                <w:rPr>
                  <w:lang w:eastAsia="en-CA"/>
                </w:rPr>
                <w:id w:val="-65960367"/>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567" w:type="dxa"/>
            <w:tcBorders>
              <w:right w:val="nil"/>
            </w:tcBorders>
            <w:vAlign w:val="center"/>
          </w:tcPr>
          <w:p w14:paraId="28DE6B5E" w14:textId="77777777" w:rsidR="00610DD5" w:rsidRDefault="00610DD5" w:rsidP="00610DD5">
            <w:r>
              <w:t>No</w:t>
            </w:r>
          </w:p>
        </w:tc>
        <w:tc>
          <w:tcPr>
            <w:tcW w:w="425" w:type="dxa"/>
            <w:tcBorders>
              <w:left w:val="nil"/>
            </w:tcBorders>
            <w:shd w:val="clear" w:color="auto" w:fill="F2F2F2" w:themeFill="background1" w:themeFillShade="F2"/>
            <w:vAlign w:val="center"/>
          </w:tcPr>
          <w:p w14:paraId="77C9C71E" w14:textId="77777777" w:rsidR="00610DD5" w:rsidRDefault="00000000" w:rsidP="00610DD5">
            <w:pPr>
              <w:rPr>
                <w:lang w:eastAsia="en-CA"/>
              </w:rPr>
            </w:pPr>
            <w:sdt>
              <w:sdtPr>
                <w:rPr>
                  <w:lang w:eastAsia="en-CA"/>
                </w:rPr>
                <w:id w:val="-1368220738"/>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12E8BF2A" w14:textId="77777777" w:rsidR="00610DD5" w:rsidRDefault="00610DD5" w:rsidP="00610DD5"/>
        </w:tc>
        <w:tc>
          <w:tcPr>
            <w:tcW w:w="452" w:type="dxa"/>
            <w:tcBorders>
              <w:left w:val="nil"/>
              <w:right w:val="nil"/>
            </w:tcBorders>
            <w:shd w:val="clear" w:color="auto" w:fill="auto"/>
            <w:vAlign w:val="center"/>
          </w:tcPr>
          <w:p w14:paraId="05FA6C14" w14:textId="77777777" w:rsidR="00610DD5" w:rsidRDefault="00610DD5" w:rsidP="00610DD5">
            <w:pPr>
              <w:rPr>
                <w:lang w:eastAsia="en-CA"/>
              </w:rPr>
            </w:pPr>
          </w:p>
        </w:tc>
      </w:tr>
      <w:tr w:rsidR="00610DD5" w14:paraId="4E8D3CDF" w14:textId="77777777" w:rsidTr="00610DD5">
        <w:tc>
          <w:tcPr>
            <w:tcW w:w="567" w:type="dxa"/>
            <w:tcBorders>
              <w:left w:val="nil"/>
            </w:tcBorders>
            <w:vAlign w:val="center"/>
          </w:tcPr>
          <w:p w14:paraId="6ACC2A64" w14:textId="77777777" w:rsidR="00610DD5" w:rsidRDefault="00610DD5" w:rsidP="00610DD5">
            <w:r>
              <w:t>D</w:t>
            </w:r>
          </w:p>
        </w:tc>
        <w:tc>
          <w:tcPr>
            <w:tcW w:w="6710" w:type="dxa"/>
            <w:gridSpan w:val="4"/>
          </w:tcPr>
          <w:p w14:paraId="35834054" w14:textId="77777777" w:rsidR="00610DD5" w:rsidRPr="00336109" w:rsidRDefault="00610DD5" w:rsidP="00610DD5">
            <w:r>
              <w:t xml:space="preserve">Common audible </w:t>
            </w:r>
            <w:r>
              <w:rPr>
                <w:i/>
                <w:iCs/>
              </w:rPr>
              <w:t>trouble signal</w:t>
            </w:r>
            <w:r>
              <w:t xml:space="preserve"> operates.</w:t>
            </w:r>
          </w:p>
        </w:tc>
        <w:tc>
          <w:tcPr>
            <w:tcW w:w="661" w:type="dxa"/>
            <w:tcBorders>
              <w:right w:val="nil"/>
            </w:tcBorders>
            <w:vAlign w:val="center"/>
          </w:tcPr>
          <w:p w14:paraId="0747B60E" w14:textId="77777777" w:rsidR="00610DD5" w:rsidRDefault="00610DD5" w:rsidP="00610DD5">
            <w:r>
              <w:t>Yes</w:t>
            </w:r>
          </w:p>
        </w:tc>
        <w:tc>
          <w:tcPr>
            <w:tcW w:w="851" w:type="dxa"/>
            <w:tcBorders>
              <w:left w:val="nil"/>
            </w:tcBorders>
            <w:shd w:val="clear" w:color="auto" w:fill="F2F2F2" w:themeFill="background1" w:themeFillShade="F2"/>
            <w:vAlign w:val="center"/>
          </w:tcPr>
          <w:p w14:paraId="651FDAE6" w14:textId="6E5AB25A" w:rsidR="00610DD5" w:rsidRDefault="00000000" w:rsidP="00610DD5">
            <w:pPr>
              <w:rPr>
                <w:lang w:eastAsia="en-CA"/>
              </w:rPr>
            </w:pPr>
            <w:sdt>
              <w:sdtPr>
                <w:rPr>
                  <w:lang w:eastAsia="en-CA"/>
                </w:rPr>
                <w:id w:val="597372133"/>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567" w:type="dxa"/>
            <w:tcBorders>
              <w:right w:val="nil"/>
            </w:tcBorders>
            <w:vAlign w:val="center"/>
          </w:tcPr>
          <w:p w14:paraId="121DA304" w14:textId="77777777" w:rsidR="00610DD5" w:rsidRDefault="00610DD5" w:rsidP="00610DD5">
            <w:r>
              <w:t>No</w:t>
            </w:r>
          </w:p>
        </w:tc>
        <w:tc>
          <w:tcPr>
            <w:tcW w:w="425" w:type="dxa"/>
            <w:tcBorders>
              <w:left w:val="nil"/>
            </w:tcBorders>
            <w:shd w:val="clear" w:color="auto" w:fill="F2F2F2" w:themeFill="background1" w:themeFillShade="F2"/>
            <w:vAlign w:val="center"/>
          </w:tcPr>
          <w:p w14:paraId="160394CA" w14:textId="77777777" w:rsidR="00610DD5" w:rsidRDefault="00000000" w:rsidP="00610DD5">
            <w:pPr>
              <w:rPr>
                <w:lang w:eastAsia="en-CA"/>
              </w:rPr>
            </w:pPr>
            <w:sdt>
              <w:sdtPr>
                <w:rPr>
                  <w:lang w:eastAsia="en-CA"/>
                </w:rPr>
                <w:id w:val="791482697"/>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226FD609" w14:textId="77777777" w:rsidR="00610DD5" w:rsidRDefault="00610DD5" w:rsidP="00610DD5"/>
        </w:tc>
        <w:tc>
          <w:tcPr>
            <w:tcW w:w="452" w:type="dxa"/>
            <w:tcBorders>
              <w:left w:val="nil"/>
              <w:right w:val="nil"/>
            </w:tcBorders>
            <w:shd w:val="clear" w:color="auto" w:fill="auto"/>
            <w:vAlign w:val="center"/>
          </w:tcPr>
          <w:p w14:paraId="3772EA24" w14:textId="77777777" w:rsidR="00610DD5" w:rsidRDefault="00610DD5" w:rsidP="00610DD5">
            <w:pPr>
              <w:rPr>
                <w:lang w:eastAsia="en-CA"/>
              </w:rPr>
            </w:pPr>
          </w:p>
        </w:tc>
      </w:tr>
      <w:tr w:rsidR="00610DD5" w14:paraId="249E6DC0" w14:textId="77777777" w:rsidTr="00610DD5">
        <w:tc>
          <w:tcPr>
            <w:tcW w:w="567" w:type="dxa"/>
            <w:tcBorders>
              <w:left w:val="nil"/>
            </w:tcBorders>
            <w:vAlign w:val="center"/>
          </w:tcPr>
          <w:p w14:paraId="1B651007" w14:textId="77777777" w:rsidR="00610DD5" w:rsidRDefault="00610DD5" w:rsidP="00610DD5">
            <w:r>
              <w:t>E</w:t>
            </w:r>
          </w:p>
        </w:tc>
        <w:tc>
          <w:tcPr>
            <w:tcW w:w="6710" w:type="dxa"/>
            <w:gridSpan w:val="4"/>
          </w:tcPr>
          <w:p w14:paraId="0F24AE4B" w14:textId="77777777" w:rsidR="00610DD5" w:rsidRPr="00336109" w:rsidRDefault="00610DD5" w:rsidP="00610DD5">
            <w:r>
              <w:rPr>
                <w:i/>
                <w:iCs/>
              </w:rPr>
              <w:t>Trouble signal</w:t>
            </w:r>
            <w:r>
              <w:t xml:space="preserve"> silence switch operates.</w:t>
            </w:r>
          </w:p>
        </w:tc>
        <w:tc>
          <w:tcPr>
            <w:tcW w:w="661" w:type="dxa"/>
            <w:tcBorders>
              <w:right w:val="nil"/>
            </w:tcBorders>
            <w:vAlign w:val="center"/>
          </w:tcPr>
          <w:p w14:paraId="0D3F2D3E" w14:textId="77777777" w:rsidR="00610DD5" w:rsidRDefault="00610DD5" w:rsidP="00610DD5">
            <w:r>
              <w:t>Yes</w:t>
            </w:r>
          </w:p>
        </w:tc>
        <w:tc>
          <w:tcPr>
            <w:tcW w:w="851" w:type="dxa"/>
            <w:tcBorders>
              <w:left w:val="nil"/>
            </w:tcBorders>
            <w:shd w:val="clear" w:color="auto" w:fill="F2F2F2" w:themeFill="background1" w:themeFillShade="F2"/>
            <w:vAlign w:val="center"/>
          </w:tcPr>
          <w:p w14:paraId="4BB76DA1" w14:textId="4A3DBE3B" w:rsidR="00610DD5" w:rsidRDefault="00000000" w:rsidP="00610DD5">
            <w:pPr>
              <w:rPr>
                <w:lang w:eastAsia="en-CA"/>
              </w:rPr>
            </w:pPr>
            <w:sdt>
              <w:sdtPr>
                <w:rPr>
                  <w:lang w:eastAsia="en-CA"/>
                </w:rPr>
                <w:id w:val="2100371614"/>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567" w:type="dxa"/>
            <w:tcBorders>
              <w:right w:val="nil"/>
            </w:tcBorders>
            <w:vAlign w:val="center"/>
          </w:tcPr>
          <w:p w14:paraId="56F5859D" w14:textId="77777777" w:rsidR="00610DD5" w:rsidRDefault="00610DD5" w:rsidP="00610DD5">
            <w:r>
              <w:t>No</w:t>
            </w:r>
          </w:p>
        </w:tc>
        <w:tc>
          <w:tcPr>
            <w:tcW w:w="425" w:type="dxa"/>
            <w:tcBorders>
              <w:left w:val="nil"/>
            </w:tcBorders>
            <w:shd w:val="clear" w:color="auto" w:fill="F2F2F2" w:themeFill="background1" w:themeFillShade="F2"/>
            <w:vAlign w:val="center"/>
          </w:tcPr>
          <w:p w14:paraId="2413C6DB" w14:textId="77777777" w:rsidR="00610DD5" w:rsidRDefault="00000000" w:rsidP="00610DD5">
            <w:pPr>
              <w:rPr>
                <w:lang w:eastAsia="en-CA"/>
              </w:rPr>
            </w:pPr>
            <w:sdt>
              <w:sdtPr>
                <w:rPr>
                  <w:lang w:eastAsia="en-CA"/>
                </w:rPr>
                <w:id w:val="-1989469408"/>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25C08BD6" w14:textId="77777777" w:rsidR="00610DD5" w:rsidRDefault="00610DD5" w:rsidP="00610DD5"/>
        </w:tc>
        <w:tc>
          <w:tcPr>
            <w:tcW w:w="452" w:type="dxa"/>
            <w:tcBorders>
              <w:left w:val="nil"/>
              <w:right w:val="nil"/>
            </w:tcBorders>
            <w:shd w:val="clear" w:color="auto" w:fill="auto"/>
            <w:vAlign w:val="center"/>
          </w:tcPr>
          <w:p w14:paraId="66C16722" w14:textId="77777777" w:rsidR="00610DD5" w:rsidRDefault="00610DD5" w:rsidP="00610DD5">
            <w:pPr>
              <w:rPr>
                <w:lang w:eastAsia="en-CA"/>
              </w:rPr>
            </w:pPr>
          </w:p>
        </w:tc>
      </w:tr>
      <w:tr w:rsidR="00610DD5" w14:paraId="508AF2FA" w14:textId="77777777" w:rsidTr="00610DD5">
        <w:tc>
          <w:tcPr>
            <w:tcW w:w="567" w:type="dxa"/>
            <w:tcBorders>
              <w:left w:val="nil"/>
            </w:tcBorders>
            <w:vAlign w:val="center"/>
          </w:tcPr>
          <w:p w14:paraId="6CE535E4" w14:textId="77777777" w:rsidR="00610DD5" w:rsidRDefault="00610DD5" w:rsidP="00610DD5">
            <w:r>
              <w:t>F</w:t>
            </w:r>
          </w:p>
        </w:tc>
        <w:tc>
          <w:tcPr>
            <w:tcW w:w="6710" w:type="dxa"/>
            <w:gridSpan w:val="4"/>
          </w:tcPr>
          <w:p w14:paraId="30514F2F" w14:textId="77777777" w:rsidR="00610DD5" w:rsidRPr="00336109" w:rsidRDefault="00610DD5" w:rsidP="00610DD5">
            <w:r>
              <w:rPr>
                <w:i/>
                <w:iCs/>
              </w:rPr>
              <w:t xml:space="preserve">Main power supply </w:t>
            </w:r>
            <w:r>
              <w:t xml:space="preserve">failure </w:t>
            </w:r>
            <w:r>
              <w:rPr>
                <w:i/>
                <w:iCs/>
              </w:rPr>
              <w:t>trouble signal</w:t>
            </w:r>
            <w:r>
              <w:t xml:space="preserve"> operates.</w:t>
            </w:r>
          </w:p>
        </w:tc>
        <w:tc>
          <w:tcPr>
            <w:tcW w:w="661" w:type="dxa"/>
            <w:tcBorders>
              <w:right w:val="nil"/>
            </w:tcBorders>
            <w:vAlign w:val="center"/>
          </w:tcPr>
          <w:p w14:paraId="3A579285" w14:textId="77777777" w:rsidR="00610DD5" w:rsidRDefault="00610DD5" w:rsidP="00610DD5">
            <w:r>
              <w:t>Yes</w:t>
            </w:r>
          </w:p>
        </w:tc>
        <w:tc>
          <w:tcPr>
            <w:tcW w:w="851" w:type="dxa"/>
            <w:tcBorders>
              <w:left w:val="nil"/>
            </w:tcBorders>
            <w:shd w:val="clear" w:color="auto" w:fill="F2F2F2" w:themeFill="background1" w:themeFillShade="F2"/>
            <w:vAlign w:val="center"/>
          </w:tcPr>
          <w:p w14:paraId="4C9CC6FE" w14:textId="4C40E720" w:rsidR="00610DD5" w:rsidRDefault="00000000" w:rsidP="00610DD5">
            <w:pPr>
              <w:rPr>
                <w:lang w:eastAsia="en-CA"/>
              </w:rPr>
            </w:pPr>
            <w:sdt>
              <w:sdtPr>
                <w:rPr>
                  <w:lang w:eastAsia="en-CA"/>
                </w:rPr>
                <w:id w:val="1735665164"/>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567" w:type="dxa"/>
            <w:tcBorders>
              <w:right w:val="nil"/>
            </w:tcBorders>
            <w:vAlign w:val="center"/>
          </w:tcPr>
          <w:p w14:paraId="358ACD79" w14:textId="77777777" w:rsidR="00610DD5" w:rsidRDefault="00610DD5" w:rsidP="00610DD5">
            <w:r>
              <w:t>No</w:t>
            </w:r>
          </w:p>
        </w:tc>
        <w:tc>
          <w:tcPr>
            <w:tcW w:w="425" w:type="dxa"/>
            <w:tcBorders>
              <w:left w:val="nil"/>
            </w:tcBorders>
            <w:shd w:val="clear" w:color="auto" w:fill="F2F2F2" w:themeFill="background1" w:themeFillShade="F2"/>
            <w:vAlign w:val="center"/>
          </w:tcPr>
          <w:p w14:paraId="28F97493" w14:textId="77777777" w:rsidR="00610DD5" w:rsidRDefault="00000000" w:rsidP="00610DD5">
            <w:pPr>
              <w:rPr>
                <w:lang w:eastAsia="en-CA"/>
              </w:rPr>
            </w:pPr>
            <w:sdt>
              <w:sdtPr>
                <w:rPr>
                  <w:lang w:eastAsia="en-CA"/>
                </w:rPr>
                <w:id w:val="-932595596"/>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04F9E82C"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024C9F61" w14:textId="77777777" w:rsidR="00610DD5" w:rsidRDefault="00000000" w:rsidP="00610DD5">
            <w:pPr>
              <w:rPr>
                <w:lang w:eastAsia="en-CA"/>
              </w:rPr>
            </w:pPr>
            <w:sdt>
              <w:sdtPr>
                <w:rPr>
                  <w:lang w:eastAsia="en-CA"/>
                </w:rPr>
                <w:id w:val="559520240"/>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38EEEFEA" w14:textId="77777777" w:rsidTr="00610DD5">
        <w:tc>
          <w:tcPr>
            <w:tcW w:w="567" w:type="dxa"/>
            <w:tcBorders>
              <w:left w:val="nil"/>
            </w:tcBorders>
            <w:vAlign w:val="center"/>
          </w:tcPr>
          <w:p w14:paraId="7D983723" w14:textId="77777777" w:rsidR="00610DD5" w:rsidRDefault="00610DD5" w:rsidP="00610DD5">
            <w:r>
              <w:t>G</w:t>
            </w:r>
          </w:p>
        </w:tc>
        <w:tc>
          <w:tcPr>
            <w:tcW w:w="6710" w:type="dxa"/>
            <w:gridSpan w:val="4"/>
          </w:tcPr>
          <w:p w14:paraId="53883426" w14:textId="77777777" w:rsidR="00610DD5" w:rsidRPr="00336109" w:rsidRDefault="00610DD5" w:rsidP="00610DD5">
            <w:r>
              <w:rPr>
                <w:i/>
                <w:iCs/>
              </w:rPr>
              <w:t xml:space="preserve">Trouble signal </w:t>
            </w:r>
            <w:r>
              <w:t xml:space="preserve">operates during positive and negative </w:t>
            </w:r>
            <w:r>
              <w:rPr>
                <w:i/>
                <w:iCs/>
              </w:rPr>
              <w:t>ground fault</w:t>
            </w:r>
            <w:r>
              <w:t xml:space="preserve"> tests.</w:t>
            </w:r>
          </w:p>
        </w:tc>
        <w:tc>
          <w:tcPr>
            <w:tcW w:w="661" w:type="dxa"/>
            <w:tcBorders>
              <w:right w:val="nil"/>
            </w:tcBorders>
            <w:vAlign w:val="center"/>
          </w:tcPr>
          <w:p w14:paraId="2B456827" w14:textId="77777777" w:rsidR="00610DD5" w:rsidRDefault="00610DD5" w:rsidP="00610DD5">
            <w:r>
              <w:t>Yes</w:t>
            </w:r>
          </w:p>
        </w:tc>
        <w:tc>
          <w:tcPr>
            <w:tcW w:w="851" w:type="dxa"/>
            <w:tcBorders>
              <w:left w:val="nil"/>
            </w:tcBorders>
            <w:shd w:val="clear" w:color="auto" w:fill="F2F2F2" w:themeFill="background1" w:themeFillShade="F2"/>
            <w:vAlign w:val="center"/>
          </w:tcPr>
          <w:p w14:paraId="20B96B8C" w14:textId="347FB4A2" w:rsidR="00610DD5" w:rsidRDefault="00000000" w:rsidP="00610DD5">
            <w:pPr>
              <w:rPr>
                <w:lang w:eastAsia="en-CA"/>
              </w:rPr>
            </w:pPr>
            <w:sdt>
              <w:sdtPr>
                <w:rPr>
                  <w:lang w:eastAsia="en-CA"/>
                </w:rPr>
                <w:id w:val="-1032186366"/>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567" w:type="dxa"/>
            <w:tcBorders>
              <w:right w:val="nil"/>
            </w:tcBorders>
            <w:vAlign w:val="center"/>
          </w:tcPr>
          <w:p w14:paraId="045FA95D" w14:textId="77777777" w:rsidR="00610DD5" w:rsidRDefault="00610DD5" w:rsidP="00610DD5">
            <w:r>
              <w:t>No</w:t>
            </w:r>
          </w:p>
        </w:tc>
        <w:tc>
          <w:tcPr>
            <w:tcW w:w="425" w:type="dxa"/>
            <w:tcBorders>
              <w:left w:val="nil"/>
            </w:tcBorders>
            <w:shd w:val="clear" w:color="auto" w:fill="F2F2F2" w:themeFill="background1" w:themeFillShade="F2"/>
            <w:vAlign w:val="center"/>
          </w:tcPr>
          <w:p w14:paraId="64F0FD8B" w14:textId="77777777" w:rsidR="00610DD5" w:rsidRDefault="00000000" w:rsidP="00610DD5">
            <w:pPr>
              <w:rPr>
                <w:lang w:eastAsia="en-CA"/>
              </w:rPr>
            </w:pPr>
            <w:sdt>
              <w:sdtPr>
                <w:rPr>
                  <w:lang w:eastAsia="en-CA"/>
                </w:rPr>
                <w:id w:val="1530532090"/>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0C3BB682"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69D55A1D" w14:textId="77777777" w:rsidR="00610DD5" w:rsidRDefault="00000000" w:rsidP="00610DD5">
            <w:pPr>
              <w:rPr>
                <w:lang w:eastAsia="en-CA"/>
              </w:rPr>
            </w:pPr>
            <w:sdt>
              <w:sdtPr>
                <w:rPr>
                  <w:lang w:eastAsia="en-CA"/>
                </w:rPr>
                <w:id w:val="622657420"/>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52E46F3F" w14:textId="77777777" w:rsidTr="00610DD5">
        <w:tc>
          <w:tcPr>
            <w:tcW w:w="567" w:type="dxa"/>
            <w:tcBorders>
              <w:left w:val="nil"/>
            </w:tcBorders>
            <w:vAlign w:val="center"/>
          </w:tcPr>
          <w:p w14:paraId="4176B4A2" w14:textId="77777777" w:rsidR="00610DD5" w:rsidRDefault="00610DD5" w:rsidP="00610DD5">
            <w:r>
              <w:t>H</w:t>
            </w:r>
          </w:p>
        </w:tc>
        <w:tc>
          <w:tcPr>
            <w:tcW w:w="6710" w:type="dxa"/>
            <w:gridSpan w:val="4"/>
          </w:tcPr>
          <w:p w14:paraId="01FC6F6A" w14:textId="77777777" w:rsidR="00610DD5" w:rsidRPr="00336109" w:rsidRDefault="00610DD5" w:rsidP="00610DD5">
            <w:r>
              <w:rPr>
                <w:i/>
                <w:iCs/>
              </w:rPr>
              <w:t>Alert signal</w:t>
            </w:r>
            <w:r>
              <w:t xml:space="preserve"> operates.</w:t>
            </w:r>
          </w:p>
        </w:tc>
        <w:tc>
          <w:tcPr>
            <w:tcW w:w="661" w:type="dxa"/>
            <w:tcBorders>
              <w:right w:val="nil"/>
            </w:tcBorders>
            <w:vAlign w:val="center"/>
          </w:tcPr>
          <w:p w14:paraId="4C4AF0B3" w14:textId="77777777" w:rsidR="00610DD5" w:rsidRDefault="00610DD5" w:rsidP="00610DD5">
            <w:r>
              <w:t>Yes</w:t>
            </w:r>
          </w:p>
        </w:tc>
        <w:tc>
          <w:tcPr>
            <w:tcW w:w="851" w:type="dxa"/>
            <w:tcBorders>
              <w:left w:val="nil"/>
            </w:tcBorders>
            <w:shd w:val="clear" w:color="auto" w:fill="F2F2F2" w:themeFill="background1" w:themeFillShade="F2"/>
            <w:vAlign w:val="center"/>
          </w:tcPr>
          <w:p w14:paraId="7200EFE6" w14:textId="12B65F7F" w:rsidR="00610DD5" w:rsidRDefault="00000000" w:rsidP="00610DD5">
            <w:pPr>
              <w:rPr>
                <w:lang w:eastAsia="en-CA"/>
              </w:rPr>
            </w:pPr>
            <w:sdt>
              <w:sdtPr>
                <w:rPr>
                  <w:lang w:eastAsia="en-CA"/>
                </w:rPr>
                <w:id w:val="-999801057"/>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900387A" w14:textId="77777777" w:rsidR="00610DD5" w:rsidRDefault="00610DD5" w:rsidP="00610DD5">
            <w:r>
              <w:t>No</w:t>
            </w:r>
          </w:p>
        </w:tc>
        <w:tc>
          <w:tcPr>
            <w:tcW w:w="425" w:type="dxa"/>
            <w:tcBorders>
              <w:left w:val="nil"/>
            </w:tcBorders>
            <w:shd w:val="clear" w:color="auto" w:fill="F2F2F2" w:themeFill="background1" w:themeFillShade="F2"/>
            <w:vAlign w:val="center"/>
          </w:tcPr>
          <w:p w14:paraId="088365C8" w14:textId="77777777" w:rsidR="00610DD5" w:rsidRDefault="00000000" w:rsidP="00610DD5">
            <w:pPr>
              <w:rPr>
                <w:lang w:eastAsia="en-CA"/>
              </w:rPr>
            </w:pPr>
            <w:sdt>
              <w:sdtPr>
                <w:rPr>
                  <w:lang w:eastAsia="en-CA"/>
                </w:rPr>
                <w:id w:val="1364091860"/>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33E46BBE"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5D0639CE" w14:textId="6F3B08AF" w:rsidR="00610DD5" w:rsidRDefault="00000000" w:rsidP="00610DD5">
            <w:pPr>
              <w:rPr>
                <w:lang w:eastAsia="en-CA"/>
              </w:rPr>
            </w:pPr>
            <w:sdt>
              <w:sdtPr>
                <w:rPr>
                  <w:lang w:eastAsia="en-CA"/>
                </w:rPr>
                <w:id w:val="1550338696"/>
                <w14:checkbox>
                  <w14:checked w14:val="0"/>
                  <w14:checkedState w14:val="0050" w14:font="Wingdings 2"/>
                  <w14:uncheckedState w14:val="0020" w14:font="Wingdings 2"/>
                </w14:checkbox>
              </w:sdtPr>
              <w:sdtContent>
                <w:r w:rsidR="00007CAA">
                  <w:rPr>
                    <w:lang w:eastAsia="en-CA"/>
                  </w:rPr>
                  <w:sym w:font="Wingdings 2" w:char="F020"/>
                </w:r>
              </w:sdtContent>
            </w:sdt>
          </w:p>
        </w:tc>
      </w:tr>
      <w:tr w:rsidR="00610DD5" w14:paraId="36FD6022" w14:textId="77777777" w:rsidTr="00610DD5">
        <w:tc>
          <w:tcPr>
            <w:tcW w:w="567" w:type="dxa"/>
            <w:tcBorders>
              <w:left w:val="nil"/>
            </w:tcBorders>
            <w:vAlign w:val="center"/>
          </w:tcPr>
          <w:p w14:paraId="208CB4CE" w14:textId="77777777" w:rsidR="00610DD5" w:rsidRDefault="00610DD5" w:rsidP="00610DD5">
            <w:r>
              <w:t>I</w:t>
            </w:r>
          </w:p>
        </w:tc>
        <w:tc>
          <w:tcPr>
            <w:tcW w:w="6710" w:type="dxa"/>
            <w:gridSpan w:val="4"/>
          </w:tcPr>
          <w:p w14:paraId="51011269" w14:textId="77777777" w:rsidR="00610DD5" w:rsidRPr="00336109" w:rsidRDefault="00610DD5" w:rsidP="00610DD5">
            <w:r>
              <w:rPr>
                <w:i/>
                <w:iCs/>
              </w:rPr>
              <w:t>Alarm signal</w:t>
            </w:r>
            <w:r>
              <w:t xml:space="preserve"> operates.</w:t>
            </w:r>
          </w:p>
        </w:tc>
        <w:tc>
          <w:tcPr>
            <w:tcW w:w="661" w:type="dxa"/>
            <w:tcBorders>
              <w:right w:val="nil"/>
            </w:tcBorders>
            <w:vAlign w:val="center"/>
          </w:tcPr>
          <w:p w14:paraId="312C1C3D" w14:textId="77777777" w:rsidR="00610DD5" w:rsidRDefault="00610DD5" w:rsidP="00610DD5">
            <w:r>
              <w:t>Yes</w:t>
            </w:r>
          </w:p>
        </w:tc>
        <w:tc>
          <w:tcPr>
            <w:tcW w:w="851" w:type="dxa"/>
            <w:tcBorders>
              <w:left w:val="nil"/>
            </w:tcBorders>
            <w:shd w:val="clear" w:color="auto" w:fill="F2F2F2" w:themeFill="background1" w:themeFillShade="F2"/>
            <w:vAlign w:val="center"/>
          </w:tcPr>
          <w:p w14:paraId="04441EB0" w14:textId="3645A995" w:rsidR="00610DD5" w:rsidRDefault="00000000" w:rsidP="00610DD5">
            <w:pPr>
              <w:rPr>
                <w:lang w:eastAsia="en-CA"/>
              </w:rPr>
            </w:pPr>
            <w:sdt>
              <w:sdtPr>
                <w:rPr>
                  <w:lang w:eastAsia="en-CA"/>
                </w:rPr>
                <w:id w:val="-528336727"/>
                <w14:checkbox>
                  <w14:checked w14:val="1"/>
                  <w14:checkedState w14:val="0050" w14:font="Wingdings 2"/>
                  <w14:uncheckedState w14:val="0020" w14:font="Wingdings 2"/>
                </w14:checkbox>
              </w:sdtPr>
              <w:sdtContent>
                <w:r w:rsidR="00095F23">
                  <w:rPr>
                    <w:lang w:eastAsia="en-CA"/>
                  </w:rPr>
                  <w:sym w:font="Wingdings 2" w:char="F050"/>
                </w:r>
              </w:sdtContent>
            </w:sdt>
          </w:p>
        </w:tc>
        <w:tc>
          <w:tcPr>
            <w:tcW w:w="567" w:type="dxa"/>
            <w:tcBorders>
              <w:right w:val="nil"/>
            </w:tcBorders>
            <w:vAlign w:val="center"/>
          </w:tcPr>
          <w:p w14:paraId="445A0733" w14:textId="77777777" w:rsidR="00610DD5" w:rsidRDefault="00610DD5" w:rsidP="00610DD5">
            <w:r>
              <w:t>No</w:t>
            </w:r>
          </w:p>
        </w:tc>
        <w:tc>
          <w:tcPr>
            <w:tcW w:w="425" w:type="dxa"/>
            <w:tcBorders>
              <w:left w:val="nil"/>
            </w:tcBorders>
            <w:shd w:val="clear" w:color="auto" w:fill="F2F2F2" w:themeFill="background1" w:themeFillShade="F2"/>
            <w:vAlign w:val="center"/>
          </w:tcPr>
          <w:p w14:paraId="4CD31162" w14:textId="77777777" w:rsidR="00610DD5" w:rsidRDefault="00000000" w:rsidP="00610DD5">
            <w:pPr>
              <w:rPr>
                <w:lang w:eastAsia="en-CA"/>
              </w:rPr>
            </w:pPr>
            <w:sdt>
              <w:sdtPr>
                <w:rPr>
                  <w:lang w:eastAsia="en-CA"/>
                </w:rPr>
                <w:id w:val="-2096471883"/>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584EBEFB"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60018FFA" w14:textId="77777777" w:rsidR="00610DD5" w:rsidRDefault="00000000" w:rsidP="00610DD5">
            <w:pPr>
              <w:rPr>
                <w:lang w:eastAsia="en-CA"/>
              </w:rPr>
            </w:pPr>
            <w:sdt>
              <w:sdtPr>
                <w:rPr>
                  <w:lang w:eastAsia="en-CA"/>
                </w:rPr>
                <w:id w:val="531926089"/>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6A3B3AD9" w14:textId="77777777" w:rsidTr="00610DD5">
        <w:tc>
          <w:tcPr>
            <w:tcW w:w="567" w:type="dxa"/>
            <w:vMerge w:val="restart"/>
            <w:tcBorders>
              <w:left w:val="nil"/>
            </w:tcBorders>
            <w:vAlign w:val="center"/>
          </w:tcPr>
          <w:p w14:paraId="315DCAEC" w14:textId="77777777" w:rsidR="00610DD5" w:rsidRDefault="00610DD5" w:rsidP="00610DD5">
            <w:r>
              <w:t>J</w:t>
            </w:r>
          </w:p>
        </w:tc>
        <w:tc>
          <w:tcPr>
            <w:tcW w:w="6710" w:type="dxa"/>
            <w:gridSpan w:val="4"/>
          </w:tcPr>
          <w:p w14:paraId="763EA004" w14:textId="77777777" w:rsidR="00610DD5" w:rsidRPr="00336109" w:rsidRDefault="00610DD5" w:rsidP="00610DD5">
            <w:r>
              <w:t xml:space="preserve">Automatic transfer from </w:t>
            </w:r>
            <w:r>
              <w:rPr>
                <w:i/>
                <w:iCs/>
              </w:rPr>
              <w:t>alert signal</w:t>
            </w:r>
            <w:r>
              <w:t xml:space="preserve"> to </w:t>
            </w:r>
            <w:r>
              <w:rPr>
                <w:i/>
                <w:iCs/>
              </w:rPr>
              <w:t>alarm signal</w:t>
            </w:r>
            <w:r>
              <w:t xml:space="preserve"> operates.</w:t>
            </w:r>
          </w:p>
        </w:tc>
        <w:tc>
          <w:tcPr>
            <w:tcW w:w="661" w:type="dxa"/>
            <w:tcBorders>
              <w:right w:val="nil"/>
            </w:tcBorders>
            <w:vAlign w:val="center"/>
          </w:tcPr>
          <w:p w14:paraId="5B8DA2F3" w14:textId="77777777" w:rsidR="00610DD5" w:rsidRDefault="00610DD5" w:rsidP="00610DD5">
            <w:r>
              <w:t>Yes</w:t>
            </w:r>
          </w:p>
        </w:tc>
        <w:tc>
          <w:tcPr>
            <w:tcW w:w="851" w:type="dxa"/>
            <w:tcBorders>
              <w:left w:val="nil"/>
            </w:tcBorders>
            <w:shd w:val="clear" w:color="auto" w:fill="F2F2F2" w:themeFill="background1" w:themeFillShade="F2"/>
            <w:vAlign w:val="center"/>
          </w:tcPr>
          <w:p w14:paraId="63B13AE3" w14:textId="28EE9169" w:rsidR="00610DD5" w:rsidRDefault="00000000" w:rsidP="00610DD5">
            <w:pPr>
              <w:rPr>
                <w:lang w:eastAsia="en-CA"/>
              </w:rPr>
            </w:pPr>
            <w:sdt>
              <w:sdtPr>
                <w:rPr>
                  <w:lang w:eastAsia="en-CA"/>
                </w:rPr>
                <w:id w:val="-407610622"/>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12D04E9" w14:textId="77777777" w:rsidR="00610DD5" w:rsidRDefault="00610DD5" w:rsidP="00610DD5">
            <w:r>
              <w:t>No</w:t>
            </w:r>
          </w:p>
        </w:tc>
        <w:tc>
          <w:tcPr>
            <w:tcW w:w="425" w:type="dxa"/>
            <w:tcBorders>
              <w:left w:val="nil"/>
            </w:tcBorders>
            <w:shd w:val="clear" w:color="auto" w:fill="F2F2F2" w:themeFill="background1" w:themeFillShade="F2"/>
            <w:vAlign w:val="center"/>
          </w:tcPr>
          <w:p w14:paraId="57222E71" w14:textId="77777777" w:rsidR="00610DD5" w:rsidRDefault="00000000" w:rsidP="00610DD5">
            <w:pPr>
              <w:rPr>
                <w:lang w:eastAsia="en-CA"/>
              </w:rPr>
            </w:pPr>
            <w:sdt>
              <w:sdtPr>
                <w:rPr>
                  <w:lang w:eastAsia="en-CA"/>
                </w:rPr>
                <w:id w:val="1390306256"/>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555C900C"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5B0F04E2" w14:textId="77777777" w:rsidR="00610DD5" w:rsidRDefault="00000000" w:rsidP="00610DD5">
            <w:pPr>
              <w:rPr>
                <w:lang w:eastAsia="en-CA"/>
              </w:rPr>
            </w:pPr>
            <w:sdt>
              <w:sdtPr>
                <w:rPr>
                  <w:lang w:eastAsia="en-CA"/>
                </w:rPr>
                <w:id w:val="-2023081947"/>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0FD75231" w14:textId="77777777" w:rsidTr="00610DD5">
        <w:tc>
          <w:tcPr>
            <w:tcW w:w="567" w:type="dxa"/>
            <w:vMerge/>
            <w:tcBorders>
              <w:left w:val="nil"/>
            </w:tcBorders>
            <w:vAlign w:val="center"/>
          </w:tcPr>
          <w:p w14:paraId="7D4D947C" w14:textId="77777777" w:rsidR="00610DD5" w:rsidRDefault="00610DD5" w:rsidP="00610DD5"/>
        </w:tc>
        <w:tc>
          <w:tcPr>
            <w:tcW w:w="707" w:type="dxa"/>
            <w:tcBorders>
              <w:right w:val="nil"/>
            </w:tcBorders>
          </w:tcPr>
          <w:p w14:paraId="24464A57" w14:textId="77777777" w:rsidR="00610DD5" w:rsidRDefault="00610DD5" w:rsidP="00610DD5">
            <w:r>
              <w:t>Time:</w:t>
            </w:r>
          </w:p>
        </w:tc>
        <w:tc>
          <w:tcPr>
            <w:tcW w:w="6003" w:type="dxa"/>
            <w:gridSpan w:val="3"/>
            <w:tcBorders>
              <w:left w:val="nil"/>
            </w:tcBorders>
            <w:shd w:val="clear" w:color="auto" w:fill="F2F2F2" w:themeFill="background1" w:themeFillShade="F2"/>
          </w:tcPr>
          <w:p w14:paraId="379EB7A9" w14:textId="77777777" w:rsidR="00610DD5" w:rsidRDefault="00000000" w:rsidP="00610DD5">
            <w:sdt>
              <w:sdtPr>
                <w:rPr>
                  <w:lang w:eastAsia="en-CA"/>
                </w:rPr>
                <w:id w:val="2130585647"/>
                <w:placeholder>
                  <w:docPart w:val="B6BD754496CD41BDB3F67F3E39B637B7"/>
                </w:placeholder>
              </w:sdtPr>
              <w:sdtContent>
                <w:r w:rsidR="00610DD5" w:rsidRPr="00814B85">
                  <w:rPr>
                    <w:lang w:eastAsia="en-CA"/>
                  </w:rPr>
                  <w:t xml:space="preserve"> </w:t>
                </w:r>
              </w:sdtContent>
            </w:sdt>
          </w:p>
        </w:tc>
        <w:tc>
          <w:tcPr>
            <w:tcW w:w="661" w:type="dxa"/>
            <w:tcBorders>
              <w:right w:val="nil"/>
            </w:tcBorders>
            <w:vAlign w:val="center"/>
          </w:tcPr>
          <w:p w14:paraId="5EF88FE1" w14:textId="77777777" w:rsidR="00610DD5" w:rsidRDefault="00610DD5" w:rsidP="00610DD5">
            <w:r>
              <w:t>Yes</w:t>
            </w:r>
          </w:p>
        </w:tc>
        <w:tc>
          <w:tcPr>
            <w:tcW w:w="851" w:type="dxa"/>
            <w:tcBorders>
              <w:left w:val="nil"/>
            </w:tcBorders>
            <w:shd w:val="clear" w:color="auto" w:fill="F2F2F2" w:themeFill="background1" w:themeFillShade="F2"/>
            <w:vAlign w:val="center"/>
          </w:tcPr>
          <w:p w14:paraId="00B4A181" w14:textId="224C9A8C" w:rsidR="00610DD5" w:rsidRDefault="00000000" w:rsidP="00610DD5">
            <w:pPr>
              <w:rPr>
                <w:lang w:eastAsia="en-CA"/>
              </w:rPr>
            </w:pPr>
            <w:sdt>
              <w:sdtPr>
                <w:rPr>
                  <w:lang w:eastAsia="en-CA"/>
                </w:rPr>
                <w:id w:val="1441731912"/>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CA48185" w14:textId="77777777" w:rsidR="00610DD5" w:rsidRDefault="00610DD5" w:rsidP="00610DD5">
            <w:r>
              <w:t>No</w:t>
            </w:r>
          </w:p>
        </w:tc>
        <w:tc>
          <w:tcPr>
            <w:tcW w:w="425" w:type="dxa"/>
            <w:tcBorders>
              <w:left w:val="nil"/>
            </w:tcBorders>
            <w:shd w:val="clear" w:color="auto" w:fill="F2F2F2" w:themeFill="background1" w:themeFillShade="F2"/>
            <w:vAlign w:val="center"/>
          </w:tcPr>
          <w:p w14:paraId="3E0992E0" w14:textId="77777777" w:rsidR="00610DD5" w:rsidRDefault="00000000" w:rsidP="00610DD5">
            <w:pPr>
              <w:rPr>
                <w:lang w:eastAsia="en-CA"/>
              </w:rPr>
            </w:pPr>
            <w:sdt>
              <w:sdtPr>
                <w:rPr>
                  <w:lang w:eastAsia="en-CA"/>
                </w:rPr>
                <w:id w:val="719101065"/>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10546C43"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11CA1013" w14:textId="77777777" w:rsidR="00610DD5" w:rsidRDefault="00000000" w:rsidP="00610DD5">
            <w:pPr>
              <w:rPr>
                <w:lang w:eastAsia="en-CA"/>
              </w:rPr>
            </w:pPr>
            <w:sdt>
              <w:sdtPr>
                <w:rPr>
                  <w:lang w:eastAsia="en-CA"/>
                </w:rPr>
                <w:id w:val="-1532721038"/>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0C671ED8" w14:textId="77777777" w:rsidTr="00610DD5">
        <w:tc>
          <w:tcPr>
            <w:tcW w:w="567" w:type="dxa"/>
            <w:tcBorders>
              <w:left w:val="nil"/>
            </w:tcBorders>
            <w:vAlign w:val="center"/>
          </w:tcPr>
          <w:p w14:paraId="5278D87F" w14:textId="77777777" w:rsidR="00610DD5" w:rsidRDefault="00610DD5" w:rsidP="00610DD5">
            <w:r>
              <w:t>K</w:t>
            </w:r>
          </w:p>
        </w:tc>
        <w:tc>
          <w:tcPr>
            <w:tcW w:w="6710" w:type="dxa"/>
            <w:gridSpan w:val="4"/>
          </w:tcPr>
          <w:p w14:paraId="011670E8" w14:textId="77777777" w:rsidR="00610DD5" w:rsidRPr="00336109" w:rsidRDefault="00610DD5" w:rsidP="00610DD5">
            <w:r>
              <w:t xml:space="preserve">Manual transfer from </w:t>
            </w:r>
            <w:r>
              <w:rPr>
                <w:i/>
                <w:iCs/>
              </w:rPr>
              <w:t>alert signal</w:t>
            </w:r>
            <w:r>
              <w:t xml:space="preserve"> to </w:t>
            </w:r>
            <w:r>
              <w:rPr>
                <w:i/>
                <w:iCs/>
              </w:rPr>
              <w:t>alarm signal</w:t>
            </w:r>
            <w:r>
              <w:t xml:space="preserve"> operates</w:t>
            </w:r>
          </w:p>
        </w:tc>
        <w:tc>
          <w:tcPr>
            <w:tcW w:w="661" w:type="dxa"/>
            <w:tcBorders>
              <w:right w:val="nil"/>
            </w:tcBorders>
            <w:vAlign w:val="center"/>
          </w:tcPr>
          <w:p w14:paraId="54F635EB" w14:textId="77777777" w:rsidR="00610DD5" w:rsidRDefault="00610DD5" w:rsidP="00610DD5">
            <w:r>
              <w:t>Yes</w:t>
            </w:r>
          </w:p>
        </w:tc>
        <w:tc>
          <w:tcPr>
            <w:tcW w:w="851" w:type="dxa"/>
            <w:tcBorders>
              <w:left w:val="nil"/>
            </w:tcBorders>
            <w:shd w:val="clear" w:color="auto" w:fill="F2F2F2" w:themeFill="background1" w:themeFillShade="F2"/>
            <w:vAlign w:val="center"/>
          </w:tcPr>
          <w:p w14:paraId="047F56B6" w14:textId="57DB7698" w:rsidR="00610DD5" w:rsidRDefault="00000000" w:rsidP="00610DD5">
            <w:pPr>
              <w:rPr>
                <w:lang w:eastAsia="en-CA"/>
              </w:rPr>
            </w:pPr>
            <w:sdt>
              <w:sdtPr>
                <w:rPr>
                  <w:lang w:eastAsia="en-CA"/>
                </w:rPr>
                <w:id w:val="-711189503"/>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42E36FF" w14:textId="77777777" w:rsidR="00610DD5" w:rsidRDefault="00610DD5" w:rsidP="00610DD5">
            <w:r>
              <w:t>No</w:t>
            </w:r>
          </w:p>
        </w:tc>
        <w:tc>
          <w:tcPr>
            <w:tcW w:w="425" w:type="dxa"/>
            <w:tcBorders>
              <w:left w:val="nil"/>
            </w:tcBorders>
            <w:shd w:val="clear" w:color="auto" w:fill="F2F2F2" w:themeFill="background1" w:themeFillShade="F2"/>
            <w:vAlign w:val="center"/>
          </w:tcPr>
          <w:p w14:paraId="1C0094ED" w14:textId="77777777" w:rsidR="00610DD5" w:rsidRDefault="00000000" w:rsidP="00610DD5">
            <w:pPr>
              <w:rPr>
                <w:lang w:eastAsia="en-CA"/>
              </w:rPr>
            </w:pPr>
            <w:sdt>
              <w:sdtPr>
                <w:rPr>
                  <w:lang w:eastAsia="en-CA"/>
                </w:rPr>
                <w:id w:val="-1914467433"/>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5D5E1C17"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7E688FF1" w14:textId="77777777" w:rsidR="00610DD5" w:rsidRDefault="00000000" w:rsidP="00610DD5">
            <w:pPr>
              <w:rPr>
                <w:lang w:eastAsia="en-CA"/>
              </w:rPr>
            </w:pPr>
            <w:sdt>
              <w:sdtPr>
                <w:rPr>
                  <w:lang w:eastAsia="en-CA"/>
                </w:rPr>
                <w:id w:val="-1911144067"/>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4B0C5732" w14:textId="77777777" w:rsidTr="00610DD5">
        <w:tc>
          <w:tcPr>
            <w:tcW w:w="567" w:type="dxa"/>
            <w:tcBorders>
              <w:left w:val="nil"/>
            </w:tcBorders>
            <w:vAlign w:val="center"/>
          </w:tcPr>
          <w:p w14:paraId="6B16F58B" w14:textId="77777777" w:rsidR="00610DD5" w:rsidRDefault="00610DD5" w:rsidP="00610DD5">
            <w:r>
              <w:t>L</w:t>
            </w:r>
          </w:p>
        </w:tc>
        <w:tc>
          <w:tcPr>
            <w:tcW w:w="6710" w:type="dxa"/>
            <w:gridSpan w:val="4"/>
          </w:tcPr>
          <w:p w14:paraId="6AD6D4B9" w14:textId="77777777" w:rsidR="00610DD5" w:rsidRPr="008D2F63" w:rsidRDefault="00610DD5" w:rsidP="00610DD5">
            <w:r>
              <w:t xml:space="preserve">Automatic transfer from </w:t>
            </w:r>
            <w:r>
              <w:rPr>
                <w:i/>
                <w:iCs/>
              </w:rPr>
              <w:t>alert signal</w:t>
            </w:r>
            <w:r>
              <w:t xml:space="preserve"> to </w:t>
            </w:r>
            <w:r>
              <w:rPr>
                <w:i/>
                <w:iCs/>
              </w:rPr>
              <w:t xml:space="preserve">alarm signal </w:t>
            </w:r>
            <w:r>
              <w:t>cancel (acknowledge) feature operates on a two-stage system.</w:t>
            </w:r>
          </w:p>
        </w:tc>
        <w:tc>
          <w:tcPr>
            <w:tcW w:w="661" w:type="dxa"/>
            <w:tcBorders>
              <w:right w:val="nil"/>
            </w:tcBorders>
            <w:vAlign w:val="center"/>
          </w:tcPr>
          <w:p w14:paraId="4EABA788" w14:textId="77777777" w:rsidR="00610DD5" w:rsidRDefault="00610DD5" w:rsidP="00610DD5">
            <w:r>
              <w:t>Yes</w:t>
            </w:r>
          </w:p>
        </w:tc>
        <w:tc>
          <w:tcPr>
            <w:tcW w:w="851" w:type="dxa"/>
            <w:tcBorders>
              <w:left w:val="nil"/>
            </w:tcBorders>
            <w:shd w:val="clear" w:color="auto" w:fill="F2F2F2" w:themeFill="background1" w:themeFillShade="F2"/>
            <w:vAlign w:val="center"/>
          </w:tcPr>
          <w:p w14:paraId="2A46DCA8" w14:textId="4E8D5A84" w:rsidR="00610DD5" w:rsidRDefault="00000000" w:rsidP="00610DD5">
            <w:pPr>
              <w:rPr>
                <w:lang w:eastAsia="en-CA"/>
              </w:rPr>
            </w:pPr>
            <w:sdt>
              <w:sdtPr>
                <w:rPr>
                  <w:lang w:eastAsia="en-CA"/>
                </w:rPr>
                <w:id w:val="1416667455"/>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7B8BE11C" w14:textId="77777777" w:rsidR="00610DD5" w:rsidRDefault="00610DD5" w:rsidP="00610DD5">
            <w:r>
              <w:t>No</w:t>
            </w:r>
          </w:p>
        </w:tc>
        <w:tc>
          <w:tcPr>
            <w:tcW w:w="425" w:type="dxa"/>
            <w:tcBorders>
              <w:left w:val="nil"/>
            </w:tcBorders>
            <w:shd w:val="clear" w:color="auto" w:fill="F2F2F2" w:themeFill="background1" w:themeFillShade="F2"/>
            <w:vAlign w:val="center"/>
          </w:tcPr>
          <w:p w14:paraId="4047E556" w14:textId="77777777" w:rsidR="00610DD5" w:rsidRDefault="00000000" w:rsidP="00610DD5">
            <w:pPr>
              <w:rPr>
                <w:lang w:eastAsia="en-CA"/>
              </w:rPr>
            </w:pPr>
            <w:sdt>
              <w:sdtPr>
                <w:rPr>
                  <w:lang w:eastAsia="en-CA"/>
                </w:rPr>
                <w:id w:val="1124189809"/>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2135D8F4"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29D0D1C6" w14:textId="77777777" w:rsidR="00610DD5" w:rsidRDefault="00000000" w:rsidP="00610DD5">
            <w:pPr>
              <w:rPr>
                <w:lang w:eastAsia="en-CA"/>
              </w:rPr>
            </w:pPr>
            <w:sdt>
              <w:sdtPr>
                <w:rPr>
                  <w:lang w:eastAsia="en-CA"/>
                </w:rPr>
                <w:id w:val="1266802498"/>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78DED1CE" w14:textId="77777777" w:rsidTr="00610DD5">
        <w:tc>
          <w:tcPr>
            <w:tcW w:w="567" w:type="dxa"/>
            <w:tcBorders>
              <w:left w:val="nil"/>
            </w:tcBorders>
            <w:vAlign w:val="center"/>
          </w:tcPr>
          <w:p w14:paraId="3379F0D5" w14:textId="77777777" w:rsidR="00610DD5" w:rsidRDefault="00610DD5" w:rsidP="00610DD5">
            <w:r>
              <w:t>M</w:t>
            </w:r>
          </w:p>
        </w:tc>
        <w:tc>
          <w:tcPr>
            <w:tcW w:w="6710" w:type="dxa"/>
            <w:gridSpan w:val="4"/>
          </w:tcPr>
          <w:p w14:paraId="6818E2C9" w14:textId="77777777" w:rsidR="00610DD5" w:rsidRPr="008D2F63" w:rsidRDefault="00610DD5" w:rsidP="00610DD5">
            <w:r>
              <w:rPr>
                <w:i/>
                <w:iCs/>
              </w:rPr>
              <w:t>Alarm signal</w:t>
            </w:r>
            <w:r>
              <w:t xml:space="preserve"> silence inhibit function operates.</w:t>
            </w:r>
          </w:p>
        </w:tc>
        <w:tc>
          <w:tcPr>
            <w:tcW w:w="661" w:type="dxa"/>
            <w:tcBorders>
              <w:right w:val="nil"/>
            </w:tcBorders>
            <w:vAlign w:val="center"/>
          </w:tcPr>
          <w:p w14:paraId="1DC116D5" w14:textId="77777777" w:rsidR="00610DD5" w:rsidRDefault="00610DD5" w:rsidP="00610DD5">
            <w:r>
              <w:t>Yes</w:t>
            </w:r>
          </w:p>
        </w:tc>
        <w:tc>
          <w:tcPr>
            <w:tcW w:w="851" w:type="dxa"/>
            <w:tcBorders>
              <w:left w:val="nil"/>
            </w:tcBorders>
            <w:shd w:val="clear" w:color="auto" w:fill="F2F2F2" w:themeFill="background1" w:themeFillShade="F2"/>
            <w:vAlign w:val="center"/>
          </w:tcPr>
          <w:p w14:paraId="1395ACBE" w14:textId="50B044A6" w:rsidR="00610DD5" w:rsidRDefault="00000000" w:rsidP="00610DD5">
            <w:pPr>
              <w:rPr>
                <w:lang w:eastAsia="en-CA"/>
              </w:rPr>
            </w:pPr>
            <w:sdt>
              <w:sdtPr>
                <w:rPr>
                  <w:lang w:eastAsia="en-CA"/>
                </w:rPr>
                <w:id w:val="1701057821"/>
                <w14:checkbox>
                  <w14:checked w14:val="0"/>
                  <w14:checkedState w14:val="0050" w14:font="Wingdings 2"/>
                  <w14:uncheckedState w14:val="0020" w14:font="Wingdings 2"/>
                </w14:checkbox>
              </w:sdtPr>
              <w:sdtContent>
                <w:r w:rsidR="00007CAA">
                  <w:rPr>
                    <w:lang w:eastAsia="en-CA"/>
                  </w:rPr>
                  <w:sym w:font="Wingdings 2" w:char="F020"/>
                </w:r>
              </w:sdtContent>
            </w:sdt>
          </w:p>
        </w:tc>
        <w:tc>
          <w:tcPr>
            <w:tcW w:w="567" w:type="dxa"/>
            <w:tcBorders>
              <w:right w:val="nil"/>
            </w:tcBorders>
            <w:vAlign w:val="center"/>
          </w:tcPr>
          <w:p w14:paraId="7010B3D0" w14:textId="77777777" w:rsidR="00610DD5" w:rsidRDefault="00610DD5" w:rsidP="00610DD5">
            <w:r>
              <w:t>No</w:t>
            </w:r>
          </w:p>
        </w:tc>
        <w:tc>
          <w:tcPr>
            <w:tcW w:w="425" w:type="dxa"/>
            <w:tcBorders>
              <w:left w:val="nil"/>
            </w:tcBorders>
            <w:shd w:val="clear" w:color="auto" w:fill="F2F2F2" w:themeFill="background1" w:themeFillShade="F2"/>
            <w:vAlign w:val="center"/>
          </w:tcPr>
          <w:p w14:paraId="4BCF14A5" w14:textId="77777777" w:rsidR="00610DD5" w:rsidRDefault="00000000" w:rsidP="00610DD5">
            <w:pPr>
              <w:rPr>
                <w:lang w:eastAsia="en-CA"/>
              </w:rPr>
            </w:pPr>
            <w:sdt>
              <w:sdtPr>
                <w:rPr>
                  <w:lang w:eastAsia="en-CA"/>
                </w:rPr>
                <w:id w:val="1277215859"/>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6257CEF0"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5DAAB496" w14:textId="20375972" w:rsidR="00610DD5" w:rsidRDefault="00000000" w:rsidP="00610DD5">
            <w:pPr>
              <w:rPr>
                <w:lang w:eastAsia="en-CA"/>
              </w:rPr>
            </w:pPr>
            <w:sdt>
              <w:sdtPr>
                <w:rPr>
                  <w:lang w:eastAsia="en-CA"/>
                </w:rPr>
                <w:id w:val="-836461506"/>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610DD5" w14:paraId="456670FB" w14:textId="77777777" w:rsidTr="00610DD5">
        <w:tc>
          <w:tcPr>
            <w:tcW w:w="567" w:type="dxa"/>
            <w:tcBorders>
              <w:left w:val="nil"/>
            </w:tcBorders>
            <w:vAlign w:val="center"/>
          </w:tcPr>
          <w:p w14:paraId="1723BA95" w14:textId="77777777" w:rsidR="00610DD5" w:rsidRDefault="00610DD5" w:rsidP="00610DD5">
            <w:r>
              <w:t>N</w:t>
            </w:r>
          </w:p>
        </w:tc>
        <w:tc>
          <w:tcPr>
            <w:tcW w:w="6710" w:type="dxa"/>
            <w:gridSpan w:val="4"/>
          </w:tcPr>
          <w:p w14:paraId="50B9AB96" w14:textId="77777777" w:rsidR="00610DD5" w:rsidRPr="008D2F63" w:rsidRDefault="00610DD5" w:rsidP="00610DD5">
            <w:r>
              <w:rPr>
                <w:i/>
                <w:iCs/>
              </w:rPr>
              <w:t xml:space="preserve">Alarm signal </w:t>
            </w:r>
            <w:r>
              <w:t>manual silence operates.</w:t>
            </w:r>
          </w:p>
        </w:tc>
        <w:tc>
          <w:tcPr>
            <w:tcW w:w="661" w:type="dxa"/>
            <w:tcBorders>
              <w:right w:val="nil"/>
            </w:tcBorders>
            <w:vAlign w:val="center"/>
          </w:tcPr>
          <w:p w14:paraId="7DF881F0" w14:textId="77777777" w:rsidR="00610DD5" w:rsidRDefault="00610DD5" w:rsidP="00610DD5">
            <w:r>
              <w:t>Yes</w:t>
            </w:r>
          </w:p>
        </w:tc>
        <w:tc>
          <w:tcPr>
            <w:tcW w:w="851" w:type="dxa"/>
            <w:tcBorders>
              <w:left w:val="nil"/>
            </w:tcBorders>
            <w:shd w:val="clear" w:color="auto" w:fill="F2F2F2" w:themeFill="background1" w:themeFillShade="F2"/>
            <w:vAlign w:val="center"/>
          </w:tcPr>
          <w:p w14:paraId="419DDC55" w14:textId="4C803625" w:rsidR="00610DD5" w:rsidRDefault="00000000" w:rsidP="00610DD5">
            <w:pPr>
              <w:rPr>
                <w:lang w:eastAsia="en-CA"/>
              </w:rPr>
            </w:pPr>
            <w:sdt>
              <w:sdtPr>
                <w:rPr>
                  <w:lang w:eastAsia="en-CA"/>
                </w:rPr>
                <w:id w:val="867728748"/>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601A845D" w14:textId="77777777" w:rsidR="00610DD5" w:rsidRDefault="00610DD5" w:rsidP="00610DD5">
            <w:r>
              <w:t>No</w:t>
            </w:r>
          </w:p>
        </w:tc>
        <w:tc>
          <w:tcPr>
            <w:tcW w:w="425" w:type="dxa"/>
            <w:tcBorders>
              <w:left w:val="nil"/>
            </w:tcBorders>
            <w:shd w:val="clear" w:color="auto" w:fill="F2F2F2" w:themeFill="background1" w:themeFillShade="F2"/>
            <w:vAlign w:val="center"/>
          </w:tcPr>
          <w:p w14:paraId="7454DBAB" w14:textId="77777777" w:rsidR="00610DD5" w:rsidRDefault="00000000" w:rsidP="00610DD5">
            <w:pPr>
              <w:rPr>
                <w:lang w:eastAsia="en-CA"/>
              </w:rPr>
            </w:pPr>
            <w:sdt>
              <w:sdtPr>
                <w:rPr>
                  <w:lang w:eastAsia="en-CA"/>
                </w:rPr>
                <w:id w:val="1194041337"/>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767C20EF"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13086DBC" w14:textId="77777777" w:rsidR="00610DD5" w:rsidRDefault="00000000" w:rsidP="00610DD5">
            <w:pPr>
              <w:rPr>
                <w:lang w:eastAsia="en-CA"/>
              </w:rPr>
            </w:pPr>
            <w:sdt>
              <w:sdtPr>
                <w:rPr>
                  <w:lang w:eastAsia="en-CA"/>
                </w:rPr>
                <w:id w:val="-289438090"/>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3293CBEA" w14:textId="77777777" w:rsidTr="00610DD5">
        <w:tc>
          <w:tcPr>
            <w:tcW w:w="567" w:type="dxa"/>
            <w:tcBorders>
              <w:left w:val="nil"/>
            </w:tcBorders>
            <w:vAlign w:val="center"/>
          </w:tcPr>
          <w:p w14:paraId="0609230E" w14:textId="77777777" w:rsidR="00610DD5" w:rsidRDefault="00610DD5" w:rsidP="00610DD5">
            <w:r>
              <w:t>O</w:t>
            </w:r>
          </w:p>
        </w:tc>
        <w:tc>
          <w:tcPr>
            <w:tcW w:w="6710" w:type="dxa"/>
            <w:gridSpan w:val="4"/>
          </w:tcPr>
          <w:p w14:paraId="279289B5" w14:textId="77777777" w:rsidR="00610DD5" w:rsidRPr="008D2F63" w:rsidRDefault="00610DD5" w:rsidP="00610DD5">
            <w:r>
              <w:rPr>
                <w:i/>
                <w:iCs/>
              </w:rPr>
              <w:t>Alarm signal</w:t>
            </w:r>
            <w:r>
              <w:t xml:space="preserve"> silence visual indication operates</w:t>
            </w:r>
          </w:p>
        </w:tc>
        <w:tc>
          <w:tcPr>
            <w:tcW w:w="661" w:type="dxa"/>
            <w:tcBorders>
              <w:right w:val="nil"/>
            </w:tcBorders>
            <w:vAlign w:val="center"/>
          </w:tcPr>
          <w:p w14:paraId="3BB9B261" w14:textId="77777777" w:rsidR="00610DD5" w:rsidRDefault="00610DD5" w:rsidP="00610DD5">
            <w:r>
              <w:t>Yes</w:t>
            </w:r>
          </w:p>
        </w:tc>
        <w:tc>
          <w:tcPr>
            <w:tcW w:w="851" w:type="dxa"/>
            <w:tcBorders>
              <w:left w:val="nil"/>
            </w:tcBorders>
            <w:shd w:val="clear" w:color="auto" w:fill="F2F2F2" w:themeFill="background1" w:themeFillShade="F2"/>
            <w:vAlign w:val="center"/>
          </w:tcPr>
          <w:p w14:paraId="5DFD13F8" w14:textId="2DDF77BE" w:rsidR="00610DD5" w:rsidRDefault="00000000" w:rsidP="00610DD5">
            <w:pPr>
              <w:rPr>
                <w:lang w:eastAsia="en-CA"/>
              </w:rPr>
            </w:pPr>
            <w:sdt>
              <w:sdtPr>
                <w:rPr>
                  <w:lang w:eastAsia="en-CA"/>
                </w:rPr>
                <w:id w:val="-1754264277"/>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50F3FE0A" w14:textId="77777777" w:rsidR="00610DD5" w:rsidRDefault="00610DD5" w:rsidP="00610DD5">
            <w:r>
              <w:t>No</w:t>
            </w:r>
          </w:p>
        </w:tc>
        <w:tc>
          <w:tcPr>
            <w:tcW w:w="425" w:type="dxa"/>
            <w:tcBorders>
              <w:left w:val="nil"/>
            </w:tcBorders>
            <w:shd w:val="clear" w:color="auto" w:fill="F2F2F2" w:themeFill="background1" w:themeFillShade="F2"/>
            <w:vAlign w:val="center"/>
          </w:tcPr>
          <w:p w14:paraId="3B65A385" w14:textId="77777777" w:rsidR="00610DD5" w:rsidRDefault="00000000" w:rsidP="00610DD5">
            <w:pPr>
              <w:rPr>
                <w:lang w:eastAsia="en-CA"/>
              </w:rPr>
            </w:pPr>
            <w:sdt>
              <w:sdtPr>
                <w:rPr>
                  <w:lang w:eastAsia="en-CA"/>
                </w:rPr>
                <w:id w:val="-1161238941"/>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453EEFA5"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1A7C6DFA" w14:textId="77777777" w:rsidR="00610DD5" w:rsidRDefault="00000000" w:rsidP="00610DD5">
            <w:pPr>
              <w:rPr>
                <w:lang w:eastAsia="en-CA"/>
              </w:rPr>
            </w:pPr>
            <w:sdt>
              <w:sdtPr>
                <w:rPr>
                  <w:lang w:eastAsia="en-CA"/>
                </w:rPr>
                <w:id w:val="1644237695"/>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013D8B55" w14:textId="77777777" w:rsidTr="00610DD5">
        <w:tc>
          <w:tcPr>
            <w:tcW w:w="567" w:type="dxa"/>
            <w:tcBorders>
              <w:left w:val="nil"/>
            </w:tcBorders>
            <w:vAlign w:val="center"/>
          </w:tcPr>
          <w:p w14:paraId="6B029D68" w14:textId="77777777" w:rsidR="00610DD5" w:rsidRDefault="00610DD5" w:rsidP="00610DD5">
            <w:r>
              <w:t>P</w:t>
            </w:r>
          </w:p>
        </w:tc>
        <w:tc>
          <w:tcPr>
            <w:tcW w:w="6710" w:type="dxa"/>
            <w:gridSpan w:val="4"/>
          </w:tcPr>
          <w:p w14:paraId="5E5D90F8" w14:textId="77777777" w:rsidR="00610DD5" w:rsidRPr="008D2F63" w:rsidRDefault="00610DD5" w:rsidP="00610DD5">
            <w:r>
              <w:rPr>
                <w:i/>
                <w:iCs/>
              </w:rPr>
              <w:t>Alarm signals</w:t>
            </w:r>
            <w:r>
              <w:t xml:space="preserve"> when silenced, automatically reinitiate only upon </w:t>
            </w:r>
            <w:r>
              <w:rPr>
                <w:i/>
                <w:iCs/>
              </w:rPr>
              <w:t>subsequent</w:t>
            </w:r>
            <w:r>
              <w:t xml:space="preserve"> alarm from another NBC required fire alarm zone.</w:t>
            </w:r>
          </w:p>
        </w:tc>
        <w:tc>
          <w:tcPr>
            <w:tcW w:w="661" w:type="dxa"/>
            <w:tcBorders>
              <w:right w:val="nil"/>
            </w:tcBorders>
            <w:vAlign w:val="center"/>
          </w:tcPr>
          <w:p w14:paraId="468F7367" w14:textId="77777777" w:rsidR="00610DD5" w:rsidRDefault="00610DD5" w:rsidP="00610DD5">
            <w:r>
              <w:t>Yes</w:t>
            </w:r>
          </w:p>
        </w:tc>
        <w:tc>
          <w:tcPr>
            <w:tcW w:w="851" w:type="dxa"/>
            <w:tcBorders>
              <w:left w:val="nil"/>
            </w:tcBorders>
            <w:shd w:val="clear" w:color="auto" w:fill="F2F2F2" w:themeFill="background1" w:themeFillShade="F2"/>
            <w:vAlign w:val="center"/>
          </w:tcPr>
          <w:p w14:paraId="084B132F" w14:textId="6413A44D" w:rsidR="00610DD5" w:rsidRDefault="00000000" w:rsidP="00610DD5">
            <w:pPr>
              <w:rPr>
                <w:lang w:eastAsia="en-CA"/>
              </w:rPr>
            </w:pPr>
            <w:sdt>
              <w:sdtPr>
                <w:rPr>
                  <w:lang w:eastAsia="en-CA"/>
                </w:rPr>
                <w:id w:val="-500044831"/>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432BA09B" w14:textId="77777777" w:rsidR="00610DD5" w:rsidRDefault="00610DD5" w:rsidP="00610DD5">
            <w:r>
              <w:t>No</w:t>
            </w:r>
          </w:p>
        </w:tc>
        <w:tc>
          <w:tcPr>
            <w:tcW w:w="425" w:type="dxa"/>
            <w:tcBorders>
              <w:left w:val="nil"/>
            </w:tcBorders>
            <w:shd w:val="clear" w:color="auto" w:fill="F2F2F2" w:themeFill="background1" w:themeFillShade="F2"/>
            <w:vAlign w:val="center"/>
          </w:tcPr>
          <w:p w14:paraId="7BBD2C6D" w14:textId="77777777" w:rsidR="00610DD5" w:rsidRDefault="00000000" w:rsidP="00610DD5">
            <w:pPr>
              <w:rPr>
                <w:lang w:eastAsia="en-CA"/>
              </w:rPr>
            </w:pPr>
            <w:sdt>
              <w:sdtPr>
                <w:rPr>
                  <w:lang w:eastAsia="en-CA"/>
                </w:rPr>
                <w:id w:val="-542896885"/>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235E54CD"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74E7F20B" w14:textId="77777777" w:rsidR="00610DD5" w:rsidRDefault="00000000" w:rsidP="00610DD5">
            <w:pPr>
              <w:rPr>
                <w:lang w:eastAsia="en-CA"/>
              </w:rPr>
            </w:pPr>
            <w:sdt>
              <w:sdtPr>
                <w:rPr>
                  <w:lang w:eastAsia="en-CA"/>
                </w:rPr>
                <w:id w:val="1979493826"/>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8D2F63" w14:paraId="6DD91337" w14:textId="77777777" w:rsidTr="00610DD5">
        <w:tc>
          <w:tcPr>
            <w:tcW w:w="567" w:type="dxa"/>
            <w:tcBorders>
              <w:left w:val="nil"/>
            </w:tcBorders>
            <w:vAlign w:val="center"/>
          </w:tcPr>
          <w:p w14:paraId="3116EEC2" w14:textId="77777777" w:rsidR="008D2F63" w:rsidRDefault="008D2F63" w:rsidP="00174B20">
            <w:r>
              <w:t>Q</w:t>
            </w:r>
          </w:p>
        </w:tc>
        <w:tc>
          <w:tcPr>
            <w:tcW w:w="6710" w:type="dxa"/>
            <w:gridSpan w:val="4"/>
          </w:tcPr>
          <w:p w14:paraId="57D248C4" w14:textId="77777777" w:rsidR="008D2F63" w:rsidRPr="008D2F63" w:rsidRDefault="008D2F63" w:rsidP="00174B20">
            <w:r>
              <w:t xml:space="preserve">Duration of </w:t>
            </w:r>
            <w:r>
              <w:rPr>
                <w:i/>
                <w:iCs/>
              </w:rPr>
              <w:t>alarm signal</w:t>
            </w:r>
            <w:r>
              <w:t xml:space="preserve"> prior to automatic silence.</w:t>
            </w:r>
          </w:p>
        </w:tc>
        <w:tc>
          <w:tcPr>
            <w:tcW w:w="661" w:type="dxa"/>
            <w:tcBorders>
              <w:right w:val="nil"/>
            </w:tcBorders>
            <w:vAlign w:val="center"/>
          </w:tcPr>
          <w:p w14:paraId="393E66B3" w14:textId="77777777" w:rsidR="008D2F63" w:rsidRDefault="008D2F63" w:rsidP="00174B20">
            <w:r>
              <w:t>Time:</w:t>
            </w:r>
          </w:p>
        </w:tc>
        <w:tc>
          <w:tcPr>
            <w:tcW w:w="851" w:type="dxa"/>
            <w:tcBorders>
              <w:left w:val="nil"/>
            </w:tcBorders>
            <w:shd w:val="clear" w:color="auto" w:fill="F2F2F2" w:themeFill="background1" w:themeFillShade="F2"/>
            <w:vAlign w:val="center"/>
          </w:tcPr>
          <w:p w14:paraId="29F6BAF1" w14:textId="77777777" w:rsidR="008D2F63" w:rsidRDefault="008D2F63" w:rsidP="00174B20">
            <w:pPr>
              <w:rPr>
                <w:lang w:eastAsia="en-CA"/>
              </w:rPr>
            </w:pPr>
          </w:p>
        </w:tc>
        <w:tc>
          <w:tcPr>
            <w:tcW w:w="567" w:type="dxa"/>
            <w:tcBorders>
              <w:right w:val="nil"/>
            </w:tcBorders>
            <w:vAlign w:val="center"/>
          </w:tcPr>
          <w:p w14:paraId="796E8830" w14:textId="77777777" w:rsidR="008D2F63" w:rsidRDefault="00A14BC5" w:rsidP="00174B20">
            <w:r>
              <w:t>No</w:t>
            </w:r>
          </w:p>
        </w:tc>
        <w:tc>
          <w:tcPr>
            <w:tcW w:w="425" w:type="dxa"/>
            <w:tcBorders>
              <w:left w:val="nil"/>
            </w:tcBorders>
            <w:shd w:val="clear" w:color="auto" w:fill="F2F2F2" w:themeFill="background1" w:themeFillShade="F2"/>
            <w:vAlign w:val="center"/>
          </w:tcPr>
          <w:p w14:paraId="206B9512" w14:textId="77777777" w:rsidR="008D2F63" w:rsidRDefault="008D2F63" w:rsidP="00174B20">
            <w:pPr>
              <w:rPr>
                <w:lang w:eastAsia="en-CA"/>
              </w:rPr>
            </w:pPr>
          </w:p>
        </w:tc>
        <w:tc>
          <w:tcPr>
            <w:tcW w:w="567" w:type="dxa"/>
            <w:tcBorders>
              <w:right w:val="nil"/>
            </w:tcBorders>
            <w:vAlign w:val="center"/>
          </w:tcPr>
          <w:p w14:paraId="5A42A24A" w14:textId="01F1AFF6" w:rsidR="008D2F63" w:rsidRDefault="00007CAA" w:rsidP="00174B20">
            <w:r>
              <w:t>N/A</w:t>
            </w:r>
          </w:p>
        </w:tc>
        <w:tc>
          <w:tcPr>
            <w:tcW w:w="452" w:type="dxa"/>
            <w:tcBorders>
              <w:left w:val="nil"/>
              <w:right w:val="nil"/>
            </w:tcBorders>
            <w:shd w:val="clear" w:color="auto" w:fill="F2F2F2" w:themeFill="background1" w:themeFillShade="F2"/>
            <w:vAlign w:val="center"/>
          </w:tcPr>
          <w:p w14:paraId="4958C70D" w14:textId="1770C81D" w:rsidR="008D2F63" w:rsidRDefault="00000000" w:rsidP="00174B20">
            <w:pPr>
              <w:rPr>
                <w:lang w:eastAsia="en-CA"/>
              </w:rPr>
            </w:pPr>
            <w:sdt>
              <w:sdtPr>
                <w:rPr>
                  <w:lang w:eastAsia="en-CA"/>
                </w:rPr>
                <w:id w:val="567155191"/>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8D2F63" w14:paraId="34E9D6FA" w14:textId="77777777" w:rsidTr="00610DD5">
        <w:tc>
          <w:tcPr>
            <w:tcW w:w="567" w:type="dxa"/>
            <w:tcBorders>
              <w:left w:val="nil"/>
            </w:tcBorders>
            <w:vAlign w:val="center"/>
          </w:tcPr>
          <w:p w14:paraId="3BC3087C" w14:textId="77777777" w:rsidR="008D2F63" w:rsidRDefault="008D2F63" w:rsidP="00174B20">
            <w:r>
              <w:t>R</w:t>
            </w:r>
          </w:p>
        </w:tc>
        <w:tc>
          <w:tcPr>
            <w:tcW w:w="6710" w:type="dxa"/>
            <w:gridSpan w:val="4"/>
          </w:tcPr>
          <w:p w14:paraId="44295F47" w14:textId="77777777" w:rsidR="008D2F63" w:rsidRPr="008D2F63" w:rsidRDefault="008D2F63" w:rsidP="00174B20">
            <w:r>
              <w:t xml:space="preserve">Audible and visual </w:t>
            </w:r>
            <w:r>
              <w:rPr>
                <w:i/>
                <w:iCs/>
              </w:rPr>
              <w:t>alert signals</w:t>
            </w:r>
            <w:r>
              <w:t xml:space="preserve"> and </w:t>
            </w:r>
            <w:r>
              <w:rPr>
                <w:i/>
                <w:iCs/>
              </w:rPr>
              <w:t>alarm signals</w:t>
            </w:r>
            <w:r>
              <w:t xml:space="preserve"> programmed and operate per design and </w:t>
            </w:r>
            <w:r>
              <w:rPr>
                <w:i/>
                <w:iCs/>
              </w:rPr>
              <w:t>specification</w:t>
            </w:r>
            <w:r>
              <w:t>; or documentation as provided in Section 21.</w:t>
            </w:r>
          </w:p>
        </w:tc>
        <w:tc>
          <w:tcPr>
            <w:tcW w:w="661" w:type="dxa"/>
            <w:tcBorders>
              <w:right w:val="nil"/>
            </w:tcBorders>
            <w:vAlign w:val="center"/>
          </w:tcPr>
          <w:p w14:paraId="023905A8" w14:textId="77777777" w:rsidR="008D2F63" w:rsidRDefault="008D2F63" w:rsidP="00174B20">
            <w:r>
              <w:t>Time:</w:t>
            </w:r>
          </w:p>
        </w:tc>
        <w:tc>
          <w:tcPr>
            <w:tcW w:w="1843" w:type="dxa"/>
            <w:gridSpan w:val="3"/>
            <w:tcBorders>
              <w:left w:val="nil"/>
            </w:tcBorders>
            <w:shd w:val="clear" w:color="auto" w:fill="F2F2F2" w:themeFill="background1" w:themeFillShade="F2"/>
            <w:vAlign w:val="center"/>
          </w:tcPr>
          <w:p w14:paraId="609AAFDB" w14:textId="77777777" w:rsidR="008D2F63" w:rsidRDefault="008D2F63" w:rsidP="00174B20">
            <w:pPr>
              <w:rPr>
                <w:lang w:eastAsia="en-CA"/>
              </w:rPr>
            </w:pPr>
          </w:p>
        </w:tc>
        <w:tc>
          <w:tcPr>
            <w:tcW w:w="567" w:type="dxa"/>
            <w:tcBorders>
              <w:right w:val="nil"/>
            </w:tcBorders>
            <w:vAlign w:val="center"/>
          </w:tcPr>
          <w:p w14:paraId="29595CBF" w14:textId="77777777" w:rsidR="008D2F63" w:rsidRDefault="008D2F63" w:rsidP="00174B20">
            <w:r>
              <w:t>N/A</w:t>
            </w:r>
          </w:p>
        </w:tc>
        <w:tc>
          <w:tcPr>
            <w:tcW w:w="452" w:type="dxa"/>
            <w:tcBorders>
              <w:left w:val="nil"/>
              <w:right w:val="nil"/>
            </w:tcBorders>
            <w:shd w:val="clear" w:color="auto" w:fill="F2F2F2" w:themeFill="background1" w:themeFillShade="F2"/>
            <w:vAlign w:val="center"/>
          </w:tcPr>
          <w:p w14:paraId="6447E35A" w14:textId="1B591570" w:rsidR="008D2F63" w:rsidRDefault="00000000" w:rsidP="00174B20">
            <w:pPr>
              <w:rPr>
                <w:lang w:eastAsia="en-CA"/>
              </w:rPr>
            </w:pPr>
            <w:sdt>
              <w:sdtPr>
                <w:rPr>
                  <w:lang w:eastAsia="en-CA"/>
                </w:rPr>
                <w:id w:val="-1183663240"/>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A14BC5" w14:paraId="030FD41F" w14:textId="77777777" w:rsidTr="00A14BC5">
        <w:tc>
          <w:tcPr>
            <w:tcW w:w="567" w:type="dxa"/>
            <w:tcBorders>
              <w:left w:val="nil"/>
            </w:tcBorders>
            <w:vAlign w:val="center"/>
          </w:tcPr>
          <w:p w14:paraId="09E90226" w14:textId="77777777" w:rsidR="00A14BC5" w:rsidRDefault="00A14BC5" w:rsidP="00A14BC5">
            <w:r>
              <w:t>S</w:t>
            </w:r>
          </w:p>
        </w:tc>
        <w:tc>
          <w:tcPr>
            <w:tcW w:w="6710" w:type="dxa"/>
            <w:gridSpan w:val="4"/>
          </w:tcPr>
          <w:p w14:paraId="4B0430AA" w14:textId="77777777" w:rsidR="00A14BC5" w:rsidRPr="00066AAB" w:rsidRDefault="00A14BC5" w:rsidP="00A14BC5">
            <w:r>
              <w:rPr>
                <w:i/>
                <w:iCs/>
              </w:rPr>
              <w:t xml:space="preserve">Input circuit, </w:t>
            </w:r>
            <w:r>
              <w:t>alarm and supervisory operation, including audible and visual indication operates.</w:t>
            </w:r>
          </w:p>
        </w:tc>
        <w:tc>
          <w:tcPr>
            <w:tcW w:w="661" w:type="dxa"/>
            <w:tcBorders>
              <w:right w:val="nil"/>
            </w:tcBorders>
            <w:vAlign w:val="center"/>
          </w:tcPr>
          <w:p w14:paraId="7ACBC0D2" w14:textId="77777777" w:rsidR="00A14BC5" w:rsidRDefault="00A14BC5" w:rsidP="00A14BC5">
            <w:r>
              <w:t>Yes</w:t>
            </w:r>
          </w:p>
        </w:tc>
        <w:tc>
          <w:tcPr>
            <w:tcW w:w="851" w:type="dxa"/>
            <w:tcBorders>
              <w:left w:val="nil"/>
            </w:tcBorders>
            <w:shd w:val="clear" w:color="auto" w:fill="F2F2F2" w:themeFill="background1" w:themeFillShade="F2"/>
            <w:vAlign w:val="center"/>
          </w:tcPr>
          <w:p w14:paraId="75B13B09" w14:textId="3CDA6EFC" w:rsidR="00A14BC5" w:rsidRDefault="00000000" w:rsidP="00A14BC5">
            <w:pPr>
              <w:rPr>
                <w:lang w:eastAsia="en-CA"/>
              </w:rPr>
            </w:pPr>
            <w:sdt>
              <w:sdtPr>
                <w:rPr>
                  <w:lang w:eastAsia="en-CA"/>
                </w:rPr>
                <w:id w:val="1310746474"/>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B32C720" w14:textId="77777777" w:rsidR="00A14BC5" w:rsidRDefault="00A14BC5" w:rsidP="00A14BC5">
            <w:r>
              <w:t>No</w:t>
            </w:r>
          </w:p>
        </w:tc>
        <w:tc>
          <w:tcPr>
            <w:tcW w:w="425" w:type="dxa"/>
            <w:tcBorders>
              <w:left w:val="nil"/>
            </w:tcBorders>
            <w:shd w:val="clear" w:color="auto" w:fill="F2F2F2" w:themeFill="background1" w:themeFillShade="F2"/>
            <w:vAlign w:val="center"/>
          </w:tcPr>
          <w:p w14:paraId="560DDE08" w14:textId="77777777" w:rsidR="00A14BC5" w:rsidRDefault="00000000" w:rsidP="00A14BC5">
            <w:pPr>
              <w:rPr>
                <w:lang w:eastAsia="en-CA"/>
              </w:rPr>
            </w:pPr>
            <w:sdt>
              <w:sdtPr>
                <w:rPr>
                  <w:lang w:eastAsia="en-CA"/>
                </w:rPr>
                <w:id w:val="-1189448237"/>
                <w14:checkbox>
                  <w14:checked w14:val="0"/>
                  <w14:checkedState w14:val="0050" w14:font="Wingdings 2"/>
                  <w14:uncheckedState w14:val="0020" w14:font="Wingdings 2"/>
                </w14:checkbox>
              </w:sdtPr>
              <w:sdtContent>
                <w:r w:rsidR="00A14BC5">
                  <w:rPr>
                    <w:lang w:eastAsia="en-CA"/>
                  </w:rPr>
                  <w:sym w:font="Wingdings 2" w:char="F020"/>
                </w:r>
              </w:sdtContent>
            </w:sdt>
          </w:p>
        </w:tc>
        <w:tc>
          <w:tcPr>
            <w:tcW w:w="567" w:type="dxa"/>
            <w:tcBorders>
              <w:right w:val="nil"/>
            </w:tcBorders>
            <w:vAlign w:val="center"/>
          </w:tcPr>
          <w:p w14:paraId="6D0BB6B7" w14:textId="77777777" w:rsidR="00A14BC5" w:rsidRDefault="00A14BC5" w:rsidP="00A14BC5"/>
        </w:tc>
        <w:tc>
          <w:tcPr>
            <w:tcW w:w="452" w:type="dxa"/>
            <w:tcBorders>
              <w:left w:val="nil"/>
              <w:right w:val="nil"/>
            </w:tcBorders>
            <w:shd w:val="clear" w:color="auto" w:fill="auto"/>
            <w:vAlign w:val="center"/>
          </w:tcPr>
          <w:p w14:paraId="756D7434" w14:textId="77777777" w:rsidR="00A14BC5" w:rsidRDefault="00A14BC5" w:rsidP="00A14BC5">
            <w:pPr>
              <w:rPr>
                <w:lang w:eastAsia="en-CA"/>
              </w:rPr>
            </w:pPr>
          </w:p>
        </w:tc>
      </w:tr>
      <w:tr w:rsidR="00610DD5" w14:paraId="4CEB27C2" w14:textId="77777777" w:rsidTr="00610DD5">
        <w:tc>
          <w:tcPr>
            <w:tcW w:w="567" w:type="dxa"/>
            <w:tcBorders>
              <w:left w:val="nil"/>
            </w:tcBorders>
            <w:vAlign w:val="center"/>
          </w:tcPr>
          <w:p w14:paraId="11496C07" w14:textId="77777777" w:rsidR="00610DD5" w:rsidRDefault="00610DD5" w:rsidP="00610DD5">
            <w:r>
              <w:t>T</w:t>
            </w:r>
          </w:p>
        </w:tc>
        <w:tc>
          <w:tcPr>
            <w:tcW w:w="6710" w:type="dxa"/>
            <w:gridSpan w:val="4"/>
          </w:tcPr>
          <w:p w14:paraId="48C1F5F4" w14:textId="77777777" w:rsidR="00610DD5" w:rsidRPr="00610DD5" w:rsidRDefault="00610DD5" w:rsidP="00610DD5">
            <w:r>
              <w:rPr>
                <w:i/>
                <w:iCs/>
              </w:rPr>
              <w:t>Input circuit</w:t>
            </w:r>
            <w:r>
              <w:t xml:space="preserve"> supervision fault causes a trouble indication.</w:t>
            </w:r>
          </w:p>
        </w:tc>
        <w:tc>
          <w:tcPr>
            <w:tcW w:w="661" w:type="dxa"/>
            <w:tcBorders>
              <w:right w:val="nil"/>
            </w:tcBorders>
            <w:vAlign w:val="center"/>
          </w:tcPr>
          <w:p w14:paraId="54055EF7" w14:textId="77777777" w:rsidR="00610DD5" w:rsidRDefault="00610DD5" w:rsidP="00610DD5">
            <w:r>
              <w:t>Yes</w:t>
            </w:r>
          </w:p>
        </w:tc>
        <w:tc>
          <w:tcPr>
            <w:tcW w:w="851" w:type="dxa"/>
            <w:tcBorders>
              <w:left w:val="nil"/>
            </w:tcBorders>
            <w:shd w:val="clear" w:color="auto" w:fill="F2F2F2" w:themeFill="background1" w:themeFillShade="F2"/>
            <w:vAlign w:val="center"/>
          </w:tcPr>
          <w:p w14:paraId="6D1914F3" w14:textId="19AEAF3B" w:rsidR="00610DD5" w:rsidRDefault="00000000" w:rsidP="00610DD5">
            <w:pPr>
              <w:rPr>
                <w:lang w:eastAsia="en-CA"/>
              </w:rPr>
            </w:pPr>
            <w:sdt>
              <w:sdtPr>
                <w:rPr>
                  <w:lang w:eastAsia="en-CA"/>
                </w:rPr>
                <w:id w:val="2033845822"/>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7645ABB4" w14:textId="77777777" w:rsidR="00610DD5" w:rsidRDefault="00610DD5" w:rsidP="00610DD5">
            <w:r>
              <w:t>No</w:t>
            </w:r>
          </w:p>
        </w:tc>
        <w:tc>
          <w:tcPr>
            <w:tcW w:w="425" w:type="dxa"/>
            <w:tcBorders>
              <w:left w:val="nil"/>
            </w:tcBorders>
            <w:shd w:val="clear" w:color="auto" w:fill="F2F2F2" w:themeFill="background1" w:themeFillShade="F2"/>
            <w:vAlign w:val="center"/>
          </w:tcPr>
          <w:p w14:paraId="69D91B4A" w14:textId="77777777" w:rsidR="00610DD5" w:rsidRDefault="00000000" w:rsidP="00610DD5">
            <w:pPr>
              <w:rPr>
                <w:lang w:eastAsia="en-CA"/>
              </w:rPr>
            </w:pPr>
            <w:sdt>
              <w:sdtPr>
                <w:rPr>
                  <w:lang w:eastAsia="en-CA"/>
                </w:rPr>
                <w:id w:val="-1009596944"/>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48F8CC4F"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0BC2D828" w14:textId="77777777" w:rsidR="00610DD5" w:rsidRDefault="00000000" w:rsidP="00610DD5">
            <w:pPr>
              <w:rPr>
                <w:lang w:eastAsia="en-CA"/>
              </w:rPr>
            </w:pPr>
            <w:sdt>
              <w:sdtPr>
                <w:rPr>
                  <w:lang w:eastAsia="en-CA"/>
                </w:rPr>
                <w:id w:val="-698631574"/>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66CBD18B" w14:textId="77777777" w:rsidTr="00610DD5">
        <w:tc>
          <w:tcPr>
            <w:tcW w:w="567" w:type="dxa"/>
            <w:tcBorders>
              <w:left w:val="nil"/>
            </w:tcBorders>
            <w:vAlign w:val="center"/>
          </w:tcPr>
          <w:p w14:paraId="74612446" w14:textId="77777777" w:rsidR="00610DD5" w:rsidRDefault="00610DD5" w:rsidP="00610DD5">
            <w:r>
              <w:t>U</w:t>
            </w:r>
          </w:p>
        </w:tc>
        <w:tc>
          <w:tcPr>
            <w:tcW w:w="6710" w:type="dxa"/>
            <w:gridSpan w:val="4"/>
          </w:tcPr>
          <w:p w14:paraId="4DB999B9" w14:textId="77777777" w:rsidR="00610DD5" w:rsidRPr="00610DD5" w:rsidRDefault="00610DD5" w:rsidP="00610DD5">
            <w:r>
              <w:rPr>
                <w:i/>
                <w:iCs/>
              </w:rPr>
              <w:t>Output circuit</w:t>
            </w:r>
            <w:r>
              <w:t xml:space="preserve"> alarm indicators operate.</w:t>
            </w:r>
          </w:p>
        </w:tc>
        <w:tc>
          <w:tcPr>
            <w:tcW w:w="661" w:type="dxa"/>
            <w:tcBorders>
              <w:right w:val="nil"/>
            </w:tcBorders>
            <w:vAlign w:val="center"/>
          </w:tcPr>
          <w:p w14:paraId="644B37A1" w14:textId="77777777" w:rsidR="00610DD5" w:rsidRDefault="00610DD5" w:rsidP="00610DD5">
            <w:r>
              <w:t>Yes</w:t>
            </w:r>
          </w:p>
        </w:tc>
        <w:tc>
          <w:tcPr>
            <w:tcW w:w="851" w:type="dxa"/>
            <w:tcBorders>
              <w:left w:val="nil"/>
            </w:tcBorders>
            <w:shd w:val="clear" w:color="auto" w:fill="F2F2F2" w:themeFill="background1" w:themeFillShade="F2"/>
            <w:vAlign w:val="center"/>
          </w:tcPr>
          <w:p w14:paraId="34A20B22" w14:textId="572F816F" w:rsidR="00610DD5" w:rsidRDefault="00000000" w:rsidP="00610DD5">
            <w:pPr>
              <w:rPr>
                <w:lang w:eastAsia="en-CA"/>
              </w:rPr>
            </w:pPr>
            <w:sdt>
              <w:sdtPr>
                <w:rPr>
                  <w:lang w:eastAsia="en-CA"/>
                </w:rPr>
                <w:id w:val="-799992572"/>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4791E38E" w14:textId="77777777" w:rsidR="00610DD5" w:rsidRDefault="00610DD5" w:rsidP="00610DD5">
            <w:r>
              <w:t>No</w:t>
            </w:r>
          </w:p>
        </w:tc>
        <w:tc>
          <w:tcPr>
            <w:tcW w:w="425" w:type="dxa"/>
            <w:tcBorders>
              <w:left w:val="nil"/>
            </w:tcBorders>
            <w:shd w:val="clear" w:color="auto" w:fill="F2F2F2" w:themeFill="background1" w:themeFillShade="F2"/>
            <w:vAlign w:val="center"/>
          </w:tcPr>
          <w:p w14:paraId="42D38E03" w14:textId="77777777" w:rsidR="00610DD5" w:rsidRDefault="00000000" w:rsidP="00610DD5">
            <w:pPr>
              <w:rPr>
                <w:lang w:eastAsia="en-CA"/>
              </w:rPr>
            </w:pPr>
            <w:sdt>
              <w:sdtPr>
                <w:rPr>
                  <w:lang w:eastAsia="en-CA"/>
                </w:rPr>
                <w:id w:val="-1698386073"/>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48FBD13F"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7F9734A6" w14:textId="77777777" w:rsidR="00610DD5" w:rsidRDefault="00000000" w:rsidP="00610DD5">
            <w:pPr>
              <w:rPr>
                <w:lang w:eastAsia="en-CA"/>
              </w:rPr>
            </w:pPr>
            <w:sdt>
              <w:sdtPr>
                <w:rPr>
                  <w:lang w:eastAsia="en-CA"/>
                </w:rPr>
                <w:id w:val="-1120986712"/>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192258AD" w14:textId="77777777" w:rsidTr="00610DD5">
        <w:tc>
          <w:tcPr>
            <w:tcW w:w="567" w:type="dxa"/>
            <w:tcBorders>
              <w:left w:val="nil"/>
            </w:tcBorders>
            <w:vAlign w:val="center"/>
          </w:tcPr>
          <w:p w14:paraId="3432AA79" w14:textId="77777777" w:rsidR="00610DD5" w:rsidRDefault="00610DD5" w:rsidP="00610DD5">
            <w:r>
              <w:t>V</w:t>
            </w:r>
          </w:p>
        </w:tc>
        <w:tc>
          <w:tcPr>
            <w:tcW w:w="6710" w:type="dxa"/>
            <w:gridSpan w:val="4"/>
          </w:tcPr>
          <w:p w14:paraId="16C2A9CB" w14:textId="77777777" w:rsidR="00610DD5" w:rsidRPr="00610DD5" w:rsidRDefault="00610DD5" w:rsidP="00610DD5">
            <w:r>
              <w:rPr>
                <w:i/>
                <w:iCs/>
              </w:rPr>
              <w:t xml:space="preserve">Output circuit </w:t>
            </w:r>
            <w:r>
              <w:t>supervision fault causes a trouble indication.</w:t>
            </w:r>
          </w:p>
        </w:tc>
        <w:tc>
          <w:tcPr>
            <w:tcW w:w="661" w:type="dxa"/>
            <w:tcBorders>
              <w:right w:val="nil"/>
            </w:tcBorders>
            <w:vAlign w:val="center"/>
          </w:tcPr>
          <w:p w14:paraId="44F88F50" w14:textId="77777777" w:rsidR="00610DD5" w:rsidRDefault="00610DD5" w:rsidP="00610DD5">
            <w:r>
              <w:t>Yes</w:t>
            </w:r>
          </w:p>
        </w:tc>
        <w:tc>
          <w:tcPr>
            <w:tcW w:w="851" w:type="dxa"/>
            <w:tcBorders>
              <w:left w:val="nil"/>
            </w:tcBorders>
            <w:shd w:val="clear" w:color="auto" w:fill="F2F2F2" w:themeFill="background1" w:themeFillShade="F2"/>
            <w:vAlign w:val="center"/>
          </w:tcPr>
          <w:p w14:paraId="0E9EBD3E" w14:textId="1F213F3C" w:rsidR="00610DD5" w:rsidRDefault="00000000" w:rsidP="00610DD5">
            <w:pPr>
              <w:rPr>
                <w:lang w:eastAsia="en-CA"/>
              </w:rPr>
            </w:pPr>
            <w:sdt>
              <w:sdtPr>
                <w:rPr>
                  <w:lang w:eastAsia="en-CA"/>
                </w:rPr>
                <w:id w:val="788095353"/>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7ACEAA71" w14:textId="77777777" w:rsidR="00610DD5" w:rsidRDefault="00610DD5" w:rsidP="00610DD5">
            <w:r>
              <w:t>No</w:t>
            </w:r>
          </w:p>
        </w:tc>
        <w:tc>
          <w:tcPr>
            <w:tcW w:w="425" w:type="dxa"/>
            <w:tcBorders>
              <w:left w:val="nil"/>
            </w:tcBorders>
            <w:shd w:val="clear" w:color="auto" w:fill="F2F2F2" w:themeFill="background1" w:themeFillShade="F2"/>
            <w:vAlign w:val="center"/>
          </w:tcPr>
          <w:p w14:paraId="656DB6B9" w14:textId="77777777" w:rsidR="00610DD5" w:rsidRDefault="00000000" w:rsidP="00610DD5">
            <w:pPr>
              <w:rPr>
                <w:lang w:eastAsia="en-CA"/>
              </w:rPr>
            </w:pPr>
            <w:sdt>
              <w:sdtPr>
                <w:rPr>
                  <w:lang w:eastAsia="en-CA"/>
                </w:rPr>
                <w:id w:val="-1419557377"/>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3D07B2D8"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6B64E7ED" w14:textId="77777777" w:rsidR="00610DD5" w:rsidRDefault="00000000" w:rsidP="00610DD5">
            <w:pPr>
              <w:rPr>
                <w:lang w:eastAsia="en-CA"/>
              </w:rPr>
            </w:pPr>
            <w:sdt>
              <w:sdtPr>
                <w:rPr>
                  <w:lang w:eastAsia="en-CA"/>
                </w:rPr>
                <w:id w:val="1515881654"/>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6723F6E2" w14:textId="77777777" w:rsidTr="00610DD5">
        <w:tc>
          <w:tcPr>
            <w:tcW w:w="567" w:type="dxa"/>
            <w:tcBorders>
              <w:left w:val="nil"/>
            </w:tcBorders>
            <w:vAlign w:val="center"/>
          </w:tcPr>
          <w:p w14:paraId="55B095C6" w14:textId="77777777" w:rsidR="00610DD5" w:rsidRDefault="00610DD5" w:rsidP="00610DD5">
            <w:r>
              <w:t>W</w:t>
            </w:r>
          </w:p>
        </w:tc>
        <w:tc>
          <w:tcPr>
            <w:tcW w:w="6710" w:type="dxa"/>
            <w:gridSpan w:val="4"/>
          </w:tcPr>
          <w:p w14:paraId="726EBE38" w14:textId="77777777" w:rsidR="00610DD5" w:rsidRPr="00610DD5" w:rsidRDefault="00610DD5" w:rsidP="00610DD5">
            <w:r>
              <w:t>Visual Indicator test (lamp test) operates.</w:t>
            </w:r>
          </w:p>
        </w:tc>
        <w:tc>
          <w:tcPr>
            <w:tcW w:w="661" w:type="dxa"/>
            <w:tcBorders>
              <w:right w:val="nil"/>
            </w:tcBorders>
            <w:vAlign w:val="center"/>
          </w:tcPr>
          <w:p w14:paraId="1D845CC3" w14:textId="77777777" w:rsidR="00610DD5" w:rsidRDefault="00610DD5" w:rsidP="00610DD5">
            <w:r>
              <w:t>Yes</w:t>
            </w:r>
          </w:p>
        </w:tc>
        <w:tc>
          <w:tcPr>
            <w:tcW w:w="851" w:type="dxa"/>
            <w:tcBorders>
              <w:left w:val="nil"/>
            </w:tcBorders>
            <w:shd w:val="clear" w:color="auto" w:fill="F2F2F2" w:themeFill="background1" w:themeFillShade="F2"/>
            <w:vAlign w:val="center"/>
          </w:tcPr>
          <w:p w14:paraId="79E76666" w14:textId="2CE998E8" w:rsidR="00610DD5" w:rsidRDefault="00000000" w:rsidP="00610DD5">
            <w:pPr>
              <w:rPr>
                <w:lang w:eastAsia="en-CA"/>
              </w:rPr>
            </w:pPr>
            <w:sdt>
              <w:sdtPr>
                <w:rPr>
                  <w:lang w:eastAsia="en-CA"/>
                </w:rPr>
                <w:id w:val="1887061022"/>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3D5054C9" w14:textId="77777777" w:rsidR="00610DD5" w:rsidRDefault="00610DD5" w:rsidP="00610DD5">
            <w:r>
              <w:t>No</w:t>
            </w:r>
          </w:p>
        </w:tc>
        <w:tc>
          <w:tcPr>
            <w:tcW w:w="425" w:type="dxa"/>
            <w:tcBorders>
              <w:left w:val="nil"/>
            </w:tcBorders>
            <w:shd w:val="clear" w:color="auto" w:fill="F2F2F2" w:themeFill="background1" w:themeFillShade="F2"/>
            <w:vAlign w:val="center"/>
          </w:tcPr>
          <w:p w14:paraId="4DD17511" w14:textId="77777777" w:rsidR="00610DD5" w:rsidRDefault="00000000" w:rsidP="00610DD5">
            <w:pPr>
              <w:rPr>
                <w:lang w:eastAsia="en-CA"/>
              </w:rPr>
            </w:pPr>
            <w:sdt>
              <w:sdtPr>
                <w:rPr>
                  <w:lang w:eastAsia="en-CA"/>
                </w:rPr>
                <w:id w:val="-638190719"/>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7784E30A"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4006FCFB" w14:textId="77777777" w:rsidR="00610DD5" w:rsidRDefault="00000000" w:rsidP="00610DD5">
            <w:pPr>
              <w:rPr>
                <w:lang w:eastAsia="en-CA"/>
              </w:rPr>
            </w:pPr>
            <w:sdt>
              <w:sdtPr>
                <w:rPr>
                  <w:lang w:eastAsia="en-CA"/>
                </w:rPr>
                <w:id w:val="1511800402"/>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07F67F7B" w14:textId="77777777" w:rsidTr="00610DD5">
        <w:tc>
          <w:tcPr>
            <w:tcW w:w="567" w:type="dxa"/>
            <w:tcBorders>
              <w:left w:val="nil"/>
            </w:tcBorders>
            <w:vAlign w:val="center"/>
          </w:tcPr>
          <w:p w14:paraId="69C323CD" w14:textId="77777777" w:rsidR="00610DD5" w:rsidRDefault="00610DD5" w:rsidP="00610DD5">
            <w:r>
              <w:t>X</w:t>
            </w:r>
          </w:p>
        </w:tc>
        <w:tc>
          <w:tcPr>
            <w:tcW w:w="6710" w:type="dxa"/>
            <w:gridSpan w:val="4"/>
          </w:tcPr>
          <w:p w14:paraId="7E41584B" w14:textId="77777777" w:rsidR="00610DD5" w:rsidRPr="00610DD5" w:rsidRDefault="00610DD5" w:rsidP="00610DD5">
            <w:r>
              <w:t xml:space="preserve">Coded signal sequences operate not less than the required number of times and the correct </w:t>
            </w:r>
            <w:r>
              <w:rPr>
                <w:i/>
                <w:iCs/>
              </w:rPr>
              <w:t>alarm signal</w:t>
            </w:r>
            <w:r>
              <w:t xml:space="preserve"> operates thereafter.</w:t>
            </w:r>
          </w:p>
        </w:tc>
        <w:tc>
          <w:tcPr>
            <w:tcW w:w="661" w:type="dxa"/>
            <w:tcBorders>
              <w:right w:val="nil"/>
            </w:tcBorders>
            <w:vAlign w:val="center"/>
          </w:tcPr>
          <w:p w14:paraId="2BE539DF" w14:textId="77777777" w:rsidR="00610DD5" w:rsidRDefault="00610DD5" w:rsidP="00610DD5">
            <w:r>
              <w:t>Yes</w:t>
            </w:r>
          </w:p>
        </w:tc>
        <w:tc>
          <w:tcPr>
            <w:tcW w:w="851" w:type="dxa"/>
            <w:tcBorders>
              <w:left w:val="nil"/>
            </w:tcBorders>
            <w:shd w:val="clear" w:color="auto" w:fill="F2F2F2" w:themeFill="background1" w:themeFillShade="F2"/>
            <w:vAlign w:val="center"/>
          </w:tcPr>
          <w:p w14:paraId="13E9E6F9" w14:textId="3AFA24A5" w:rsidR="00610DD5" w:rsidRDefault="00000000" w:rsidP="00610DD5">
            <w:pPr>
              <w:rPr>
                <w:lang w:eastAsia="en-CA"/>
              </w:rPr>
            </w:pPr>
            <w:sdt>
              <w:sdtPr>
                <w:rPr>
                  <w:lang w:eastAsia="en-CA"/>
                </w:rPr>
                <w:id w:val="1850518863"/>
                <w14:checkbox>
                  <w14:checked w14:val="0"/>
                  <w14:checkedState w14:val="0050" w14:font="Wingdings 2"/>
                  <w14:uncheckedState w14:val="0020" w14:font="Wingdings 2"/>
                </w14:checkbox>
              </w:sdtPr>
              <w:sdtContent>
                <w:r w:rsidR="00007CAA">
                  <w:rPr>
                    <w:lang w:eastAsia="en-CA"/>
                  </w:rPr>
                  <w:sym w:font="Wingdings 2" w:char="F020"/>
                </w:r>
              </w:sdtContent>
            </w:sdt>
          </w:p>
        </w:tc>
        <w:tc>
          <w:tcPr>
            <w:tcW w:w="567" w:type="dxa"/>
            <w:tcBorders>
              <w:right w:val="nil"/>
            </w:tcBorders>
            <w:vAlign w:val="center"/>
          </w:tcPr>
          <w:p w14:paraId="0F4E9276" w14:textId="77777777" w:rsidR="00610DD5" w:rsidRDefault="00610DD5" w:rsidP="00610DD5">
            <w:r>
              <w:t>No</w:t>
            </w:r>
          </w:p>
        </w:tc>
        <w:tc>
          <w:tcPr>
            <w:tcW w:w="425" w:type="dxa"/>
            <w:tcBorders>
              <w:left w:val="nil"/>
            </w:tcBorders>
            <w:shd w:val="clear" w:color="auto" w:fill="F2F2F2" w:themeFill="background1" w:themeFillShade="F2"/>
            <w:vAlign w:val="center"/>
          </w:tcPr>
          <w:p w14:paraId="54556E97" w14:textId="77777777" w:rsidR="00610DD5" w:rsidRDefault="00000000" w:rsidP="00610DD5">
            <w:pPr>
              <w:rPr>
                <w:lang w:eastAsia="en-CA"/>
              </w:rPr>
            </w:pPr>
            <w:sdt>
              <w:sdtPr>
                <w:rPr>
                  <w:lang w:eastAsia="en-CA"/>
                </w:rPr>
                <w:id w:val="1469713434"/>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6C8079C2"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17CBFEB1" w14:textId="170AE88C" w:rsidR="00610DD5" w:rsidRDefault="00000000" w:rsidP="00610DD5">
            <w:pPr>
              <w:rPr>
                <w:lang w:eastAsia="en-CA"/>
              </w:rPr>
            </w:pPr>
            <w:sdt>
              <w:sdtPr>
                <w:rPr>
                  <w:lang w:eastAsia="en-CA"/>
                </w:rPr>
                <w:id w:val="1146559691"/>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610DD5" w14:paraId="016E7B29" w14:textId="77777777" w:rsidTr="00610DD5">
        <w:tc>
          <w:tcPr>
            <w:tcW w:w="567" w:type="dxa"/>
            <w:tcBorders>
              <w:left w:val="nil"/>
            </w:tcBorders>
            <w:vAlign w:val="center"/>
          </w:tcPr>
          <w:p w14:paraId="1685477C" w14:textId="77777777" w:rsidR="00610DD5" w:rsidRDefault="00610DD5" w:rsidP="00610DD5">
            <w:r>
              <w:t>Y</w:t>
            </w:r>
          </w:p>
        </w:tc>
        <w:tc>
          <w:tcPr>
            <w:tcW w:w="6710" w:type="dxa"/>
            <w:gridSpan w:val="4"/>
          </w:tcPr>
          <w:p w14:paraId="1214238F" w14:textId="77777777" w:rsidR="00610DD5" w:rsidRPr="00610DD5" w:rsidRDefault="00610DD5" w:rsidP="00610DD5">
            <w:r>
              <w:t xml:space="preserve">Coded signal sequences are not interrupted by </w:t>
            </w:r>
            <w:r>
              <w:rPr>
                <w:i/>
                <w:iCs/>
              </w:rPr>
              <w:t>subsequent alarms.</w:t>
            </w:r>
          </w:p>
        </w:tc>
        <w:tc>
          <w:tcPr>
            <w:tcW w:w="661" w:type="dxa"/>
            <w:tcBorders>
              <w:right w:val="nil"/>
            </w:tcBorders>
            <w:vAlign w:val="center"/>
          </w:tcPr>
          <w:p w14:paraId="29A4F1AD" w14:textId="77777777" w:rsidR="00610DD5" w:rsidRDefault="00610DD5" w:rsidP="00610DD5">
            <w:r>
              <w:t>Yes</w:t>
            </w:r>
          </w:p>
        </w:tc>
        <w:tc>
          <w:tcPr>
            <w:tcW w:w="851" w:type="dxa"/>
            <w:tcBorders>
              <w:left w:val="nil"/>
            </w:tcBorders>
            <w:shd w:val="clear" w:color="auto" w:fill="F2F2F2" w:themeFill="background1" w:themeFillShade="F2"/>
            <w:vAlign w:val="center"/>
          </w:tcPr>
          <w:p w14:paraId="37D853B0" w14:textId="77777777" w:rsidR="00610DD5" w:rsidRDefault="00000000" w:rsidP="00610DD5">
            <w:pPr>
              <w:rPr>
                <w:lang w:eastAsia="en-CA"/>
              </w:rPr>
            </w:pPr>
            <w:sdt>
              <w:sdtPr>
                <w:rPr>
                  <w:lang w:eastAsia="en-CA"/>
                </w:rPr>
                <w:id w:val="-251507053"/>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010F589D" w14:textId="77777777" w:rsidR="00610DD5" w:rsidRDefault="00610DD5" w:rsidP="00610DD5">
            <w:r>
              <w:t>No</w:t>
            </w:r>
          </w:p>
        </w:tc>
        <w:tc>
          <w:tcPr>
            <w:tcW w:w="425" w:type="dxa"/>
            <w:tcBorders>
              <w:left w:val="nil"/>
            </w:tcBorders>
            <w:shd w:val="clear" w:color="auto" w:fill="F2F2F2" w:themeFill="background1" w:themeFillShade="F2"/>
            <w:vAlign w:val="center"/>
          </w:tcPr>
          <w:p w14:paraId="44C73210" w14:textId="77777777" w:rsidR="00610DD5" w:rsidRDefault="00000000" w:rsidP="00610DD5">
            <w:pPr>
              <w:rPr>
                <w:lang w:eastAsia="en-CA"/>
              </w:rPr>
            </w:pPr>
            <w:sdt>
              <w:sdtPr>
                <w:rPr>
                  <w:lang w:eastAsia="en-CA"/>
                </w:rPr>
                <w:id w:val="1126977726"/>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28D85E0A"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0F9C7CDA" w14:textId="2E653DB6" w:rsidR="00610DD5" w:rsidRDefault="00000000" w:rsidP="00610DD5">
            <w:pPr>
              <w:rPr>
                <w:lang w:eastAsia="en-CA"/>
              </w:rPr>
            </w:pPr>
            <w:sdt>
              <w:sdtPr>
                <w:rPr>
                  <w:lang w:eastAsia="en-CA"/>
                </w:rPr>
                <w:id w:val="500085135"/>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610DD5" w14:paraId="55444575" w14:textId="77777777" w:rsidTr="00610DD5">
        <w:tc>
          <w:tcPr>
            <w:tcW w:w="567" w:type="dxa"/>
            <w:tcBorders>
              <w:left w:val="nil"/>
            </w:tcBorders>
            <w:vAlign w:val="center"/>
          </w:tcPr>
          <w:p w14:paraId="06777DB5" w14:textId="77777777" w:rsidR="00610DD5" w:rsidRDefault="00610DD5" w:rsidP="00610DD5">
            <w:r>
              <w:t>Z</w:t>
            </w:r>
          </w:p>
        </w:tc>
        <w:tc>
          <w:tcPr>
            <w:tcW w:w="6710" w:type="dxa"/>
            <w:gridSpan w:val="4"/>
          </w:tcPr>
          <w:p w14:paraId="311E49DE" w14:textId="77777777" w:rsidR="00610DD5" w:rsidRPr="00610DD5" w:rsidRDefault="00610DD5" w:rsidP="00610DD5">
            <w:r>
              <w:t xml:space="preserve">Ancillary device by-pass results in a </w:t>
            </w:r>
            <w:r>
              <w:rPr>
                <w:i/>
                <w:iCs/>
              </w:rPr>
              <w:t>trouble signal</w:t>
            </w:r>
            <w:r>
              <w:t>.</w:t>
            </w:r>
          </w:p>
        </w:tc>
        <w:tc>
          <w:tcPr>
            <w:tcW w:w="661" w:type="dxa"/>
            <w:tcBorders>
              <w:right w:val="nil"/>
            </w:tcBorders>
            <w:vAlign w:val="center"/>
          </w:tcPr>
          <w:p w14:paraId="7204A910" w14:textId="77777777" w:rsidR="00610DD5" w:rsidRDefault="00610DD5" w:rsidP="00610DD5">
            <w:r>
              <w:t>Yes</w:t>
            </w:r>
          </w:p>
        </w:tc>
        <w:tc>
          <w:tcPr>
            <w:tcW w:w="851" w:type="dxa"/>
            <w:tcBorders>
              <w:left w:val="nil"/>
            </w:tcBorders>
            <w:shd w:val="clear" w:color="auto" w:fill="F2F2F2" w:themeFill="background1" w:themeFillShade="F2"/>
            <w:vAlign w:val="center"/>
          </w:tcPr>
          <w:p w14:paraId="37D6BC71" w14:textId="62137B89" w:rsidR="00610DD5" w:rsidRDefault="00000000" w:rsidP="00610DD5">
            <w:pPr>
              <w:rPr>
                <w:lang w:eastAsia="en-CA"/>
              </w:rPr>
            </w:pPr>
            <w:sdt>
              <w:sdtPr>
                <w:rPr>
                  <w:lang w:eastAsia="en-CA"/>
                </w:rPr>
                <w:id w:val="-999419659"/>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44081364" w14:textId="77777777" w:rsidR="00610DD5" w:rsidRDefault="00610DD5" w:rsidP="00610DD5">
            <w:r>
              <w:t>No</w:t>
            </w:r>
          </w:p>
        </w:tc>
        <w:tc>
          <w:tcPr>
            <w:tcW w:w="425" w:type="dxa"/>
            <w:tcBorders>
              <w:left w:val="nil"/>
            </w:tcBorders>
            <w:shd w:val="clear" w:color="auto" w:fill="F2F2F2" w:themeFill="background1" w:themeFillShade="F2"/>
            <w:vAlign w:val="center"/>
          </w:tcPr>
          <w:p w14:paraId="04DCC317" w14:textId="77777777" w:rsidR="00610DD5" w:rsidRDefault="00000000" w:rsidP="00610DD5">
            <w:pPr>
              <w:rPr>
                <w:lang w:eastAsia="en-CA"/>
              </w:rPr>
            </w:pPr>
            <w:sdt>
              <w:sdtPr>
                <w:rPr>
                  <w:lang w:eastAsia="en-CA"/>
                </w:rPr>
                <w:id w:val="-144209850"/>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24350214"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209D8000" w14:textId="77777777" w:rsidR="00610DD5" w:rsidRDefault="00000000" w:rsidP="00610DD5">
            <w:pPr>
              <w:rPr>
                <w:lang w:eastAsia="en-CA"/>
              </w:rPr>
            </w:pPr>
            <w:sdt>
              <w:sdtPr>
                <w:rPr>
                  <w:lang w:eastAsia="en-CA"/>
                </w:rPr>
                <w:id w:val="294954015"/>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50DEE29E" w14:textId="77777777" w:rsidTr="00610DD5">
        <w:tc>
          <w:tcPr>
            <w:tcW w:w="567" w:type="dxa"/>
            <w:tcBorders>
              <w:left w:val="nil"/>
            </w:tcBorders>
            <w:vAlign w:val="center"/>
          </w:tcPr>
          <w:p w14:paraId="372981F4" w14:textId="77777777" w:rsidR="00610DD5" w:rsidRDefault="00610DD5" w:rsidP="00610DD5">
            <w:r>
              <w:t>AA</w:t>
            </w:r>
          </w:p>
        </w:tc>
        <w:tc>
          <w:tcPr>
            <w:tcW w:w="6710" w:type="dxa"/>
            <w:gridSpan w:val="4"/>
          </w:tcPr>
          <w:p w14:paraId="4E6B4F6C" w14:textId="77777777" w:rsidR="00610DD5" w:rsidRPr="00610DD5" w:rsidRDefault="00610DD5" w:rsidP="00610DD5">
            <w:r>
              <w:rPr>
                <w:i/>
                <w:iCs/>
              </w:rPr>
              <w:t>Input circuit</w:t>
            </w:r>
            <w:r>
              <w:t xml:space="preserve"> to </w:t>
            </w:r>
            <w:r>
              <w:rPr>
                <w:i/>
                <w:iCs/>
              </w:rPr>
              <w:t>output circuit</w:t>
            </w:r>
            <w:r>
              <w:t xml:space="preserve"> operation, including ancillary device </w:t>
            </w:r>
            <w:r>
              <w:rPr>
                <w:i/>
                <w:iCs/>
              </w:rPr>
              <w:t>circuits,</w:t>
            </w:r>
            <w:r>
              <w:t xml:space="preserve"> for correct program operation, as per </w:t>
            </w:r>
            <w:r>
              <w:rPr>
                <w:i/>
                <w:iCs/>
              </w:rPr>
              <w:t>design</w:t>
            </w:r>
            <w:r>
              <w:t xml:space="preserve"> and </w:t>
            </w:r>
            <w:r>
              <w:rPr>
                <w:i/>
                <w:iCs/>
              </w:rPr>
              <w:t>specification</w:t>
            </w:r>
            <w:r>
              <w:t>, or documentation as detailed in Annex D (Description of Fire Alarm System for Inspection and Test Procedures).</w:t>
            </w:r>
          </w:p>
        </w:tc>
        <w:tc>
          <w:tcPr>
            <w:tcW w:w="661" w:type="dxa"/>
            <w:tcBorders>
              <w:right w:val="nil"/>
            </w:tcBorders>
            <w:vAlign w:val="center"/>
          </w:tcPr>
          <w:p w14:paraId="05D2BDA7" w14:textId="77777777" w:rsidR="00610DD5" w:rsidRDefault="00610DD5" w:rsidP="00610DD5">
            <w:r>
              <w:t>Yes</w:t>
            </w:r>
          </w:p>
        </w:tc>
        <w:tc>
          <w:tcPr>
            <w:tcW w:w="851" w:type="dxa"/>
            <w:tcBorders>
              <w:left w:val="nil"/>
            </w:tcBorders>
            <w:shd w:val="clear" w:color="auto" w:fill="F2F2F2" w:themeFill="background1" w:themeFillShade="F2"/>
            <w:vAlign w:val="center"/>
          </w:tcPr>
          <w:p w14:paraId="00C253DD" w14:textId="1399B8C7" w:rsidR="00610DD5" w:rsidRDefault="00000000" w:rsidP="00610DD5">
            <w:pPr>
              <w:rPr>
                <w:lang w:eastAsia="en-CA"/>
              </w:rPr>
            </w:pPr>
            <w:sdt>
              <w:sdtPr>
                <w:rPr>
                  <w:lang w:eastAsia="en-CA"/>
                </w:rPr>
                <w:id w:val="-1325507576"/>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3A17EE7F" w14:textId="77777777" w:rsidR="00610DD5" w:rsidRDefault="00610DD5" w:rsidP="00610DD5">
            <w:r>
              <w:t>No</w:t>
            </w:r>
          </w:p>
        </w:tc>
        <w:tc>
          <w:tcPr>
            <w:tcW w:w="425" w:type="dxa"/>
            <w:tcBorders>
              <w:left w:val="nil"/>
            </w:tcBorders>
            <w:shd w:val="clear" w:color="auto" w:fill="F2F2F2" w:themeFill="background1" w:themeFillShade="F2"/>
            <w:vAlign w:val="center"/>
          </w:tcPr>
          <w:p w14:paraId="4325543B" w14:textId="77777777" w:rsidR="00610DD5" w:rsidRDefault="00000000" w:rsidP="00610DD5">
            <w:pPr>
              <w:rPr>
                <w:lang w:eastAsia="en-CA"/>
              </w:rPr>
            </w:pPr>
            <w:sdt>
              <w:sdtPr>
                <w:rPr>
                  <w:lang w:eastAsia="en-CA"/>
                </w:rPr>
                <w:id w:val="-719129790"/>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0A1D356D"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1D974FD8" w14:textId="77777777" w:rsidR="00610DD5" w:rsidRDefault="00000000" w:rsidP="00610DD5">
            <w:pPr>
              <w:rPr>
                <w:lang w:eastAsia="en-CA"/>
              </w:rPr>
            </w:pPr>
            <w:sdt>
              <w:sdtPr>
                <w:rPr>
                  <w:lang w:eastAsia="en-CA"/>
                </w:rPr>
                <w:id w:val="-783886381"/>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A14BC5" w14:paraId="75BA7B19" w14:textId="77777777" w:rsidTr="00A14BC5">
        <w:tc>
          <w:tcPr>
            <w:tcW w:w="567" w:type="dxa"/>
            <w:tcBorders>
              <w:left w:val="nil"/>
            </w:tcBorders>
            <w:vAlign w:val="center"/>
          </w:tcPr>
          <w:p w14:paraId="11A89660" w14:textId="77777777" w:rsidR="00A14BC5" w:rsidRDefault="00A14BC5" w:rsidP="00A14BC5">
            <w:r>
              <w:t>BB</w:t>
            </w:r>
          </w:p>
        </w:tc>
        <w:tc>
          <w:tcPr>
            <w:tcW w:w="6710" w:type="dxa"/>
            <w:gridSpan w:val="4"/>
          </w:tcPr>
          <w:p w14:paraId="0B9DA596" w14:textId="77777777" w:rsidR="00A14BC5" w:rsidRPr="00610DD5" w:rsidRDefault="00A14BC5" w:rsidP="00A14BC5">
            <w:r>
              <w:t>System Reset operates.</w:t>
            </w:r>
          </w:p>
        </w:tc>
        <w:tc>
          <w:tcPr>
            <w:tcW w:w="661" w:type="dxa"/>
            <w:tcBorders>
              <w:right w:val="nil"/>
            </w:tcBorders>
            <w:vAlign w:val="center"/>
          </w:tcPr>
          <w:p w14:paraId="39E6349F" w14:textId="77777777" w:rsidR="00A14BC5" w:rsidRDefault="00A14BC5" w:rsidP="00A14BC5">
            <w:r>
              <w:t>Yes</w:t>
            </w:r>
          </w:p>
        </w:tc>
        <w:tc>
          <w:tcPr>
            <w:tcW w:w="851" w:type="dxa"/>
            <w:tcBorders>
              <w:left w:val="nil"/>
            </w:tcBorders>
            <w:shd w:val="clear" w:color="auto" w:fill="F2F2F2" w:themeFill="background1" w:themeFillShade="F2"/>
            <w:vAlign w:val="center"/>
          </w:tcPr>
          <w:p w14:paraId="4F7D9C64" w14:textId="721D9DA6" w:rsidR="00A14BC5" w:rsidRDefault="00000000" w:rsidP="00A14BC5">
            <w:pPr>
              <w:rPr>
                <w:lang w:eastAsia="en-CA"/>
              </w:rPr>
            </w:pPr>
            <w:sdt>
              <w:sdtPr>
                <w:rPr>
                  <w:lang w:eastAsia="en-CA"/>
                </w:rPr>
                <w:id w:val="1668981915"/>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0E57FFF" w14:textId="77777777" w:rsidR="00A14BC5" w:rsidRDefault="00A14BC5" w:rsidP="00A14BC5">
            <w:r>
              <w:t>No</w:t>
            </w:r>
          </w:p>
        </w:tc>
        <w:tc>
          <w:tcPr>
            <w:tcW w:w="425" w:type="dxa"/>
            <w:tcBorders>
              <w:left w:val="nil"/>
            </w:tcBorders>
            <w:shd w:val="clear" w:color="auto" w:fill="F2F2F2" w:themeFill="background1" w:themeFillShade="F2"/>
            <w:vAlign w:val="center"/>
          </w:tcPr>
          <w:p w14:paraId="1F6C210C" w14:textId="77777777" w:rsidR="00A14BC5" w:rsidRDefault="00000000" w:rsidP="00A14BC5">
            <w:pPr>
              <w:rPr>
                <w:lang w:eastAsia="en-CA"/>
              </w:rPr>
            </w:pPr>
            <w:sdt>
              <w:sdtPr>
                <w:rPr>
                  <w:lang w:eastAsia="en-CA"/>
                </w:rPr>
                <w:id w:val="301203717"/>
                <w14:checkbox>
                  <w14:checked w14:val="0"/>
                  <w14:checkedState w14:val="0050" w14:font="Wingdings 2"/>
                  <w14:uncheckedState w14:val="0020" w14:font="Wingdings 2"/>
                </w14:checkbox>
              </w:sdtPr>
              <w:sdtContent>
                <w:r w:rsidR="00A14BC5">
                  <w:rPr>
                    <w:lang w:eastAsia="en-CA"/>
                  </w:rPr>
                  <w:sym w:font="Wingdings 2" w:char="F020"/>
                </w:r>
              </w:sdtContent>
            </w:sdt>
          </w:p>
        </w:tc>
        <w:tc>
          <w:tcPr>
            <w:tcW w:w="567" w:type="dxa"/>
            <w:tcBorders>
              <w:right w:val="nil"/>
            </w:tcBorders>
            <w:vAlign w:val="center"/>
          </w:tcPr>
          <w:p w14:paraId="123C80CF" w14:textId="77777777" w:rsidR="00A14BC5" w:rsidRDefault="00A14BC5" w:rsidP="00A14BC5"/>
        </w:tc>
        <w:tc>
          <w:tcPr>
            <w:tcW w:w="452" w:type="dxa"/>
            <w:tcBorders>
              <w:left w:val="nil"/>
              <w:right w:val="nil"/>
            </w:tcBorders>
            <w:shd w:val="clear" w:color="auto" w:fill="auto"/>
            <w:vAlign w:val="center"/>
          </w:tcPr>
          <w:p w14:paraId="36264890" w14:textId="77777777" w:rsidR="00A14BC5" w:rsidRDefault="00A14BC5" w:rsidP="00A14BC5">
            <w:pPr>
              <w:rPr>
                <w:lang w:eastAsia="en-CA"/>
              </w:rPr>
            </w:pPr>
          </w:p>
        </w:tc>
      </w:tr>
      <w:tr w:rsidR="00610DD5" w14:paraId="6D6A2304" w14:textId="77777777" w:rsidTr="00610DD5">
        <w:tc>
          <w:tcPr>
            <w:tcW w:w="567" w:type="dxa"/>
            <w:tcBorders>
              <w:left w:val="nil"/>
            </w:tcBorders>
            <w:vAlign w:val="center"/>
          </w:tcPr>
          <w:p w14:paraId="0E117688" w14:textId="77777777" w:rsidR="00610DD5" w:rsidRDefault="00610DD5" w:rsidP="00610DD5">
            <w:r>
              <w:t>CC</w:t>
            </w:r>
          </w:p>
        </w:tc>
        <w:tc>
          <w:tcPr>
            <w:tcW w:w="6710" w:type="dxa"/>
            <w:gridSpan w:val="4"/>
          </w:tcPr>
          <w:p w14:paraId="4EFCEA0A" w14:textId="77777777" w:rsidR="00610DD5" w:rsidRPr="00610DD5" w:rsidRDefault="00610DD5" w:rsidP="00610DD5">
            <w:r>
              <w:rPr>
                <w:i/>
                <w:iCs/>
              </w:rPr>
              <w:t>Main power supply</w:t>
            </w:r>
            <w:r>
              <w:t xml:space="preserve"> to </w:t>
            </w:r>
            <w:r>
              <w:rPr>
                <w:i/>
                <w:iCs/>
              </w:rPr>
              <w:t>emergency power supply</w:t>
            </w:r>
            <w:r>
              <w:t xml:space="preserve"> transfer operates.</w:t>
            </w:r>
          </w:p>
        </w:tc>
        <w:tc>
          <w:tcPr>
            <w:tcW w:w="661" w:type="dxa"/>
            <w:tcBorders>
              <w:right w:val="nil"/>
            </w:tcBorders>
            <w:vAlign w:val="center"/>
          </w:tcPr>
          <w:p w14:paraId="57AB6908" w14:textId="77777777" w:rsidR="00610DD5" w:rsidRDefault="00610DD5" w:rsidP="00610DD5">
            <w:r>
              <w:t>Yes</w:t>
            </w:r>
          </w:p>
        </w:tc>
        <w:tc>
          <w:tcPr>
            <w:tcW w:w="851" w:type="dxa"/>
            <w:tcBorders>
              <w:left w:val="nil"/>
            </w:tcBorders>
            <w:shd w:val="clear" w:color="auto" w:fill="F2F2F2" w:themeFill="background1" w:themeFillShade="F2"/>
            <w:vAlign w:val="center"/>
          </w:tcPr>
          <w:p w14:paraId="65E94B38" w14:textId="2F603C94" w:rsidR="00610DD5" w:rsidRDefault="00000000" w:rsidP="00610DD5">
            <w:pPr>
              <w:rPr>
                <w:lang w:eastAsia="en-CA"/>
              </w:rPr>
            </w:pPr>
            <w:sdt>
              <w:sdtPr>
                <w:rPr>
                  <w:lang w:eastAsia="en-CA"/>
                </w:rPr>
                <w:id w:val="1426689570"/>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41F79217" w14:textId="77777777" w:rsidR="00610DD5" w:rsidRDefault="00610DD5" w:rsidP="00610DD5">
            <w:r>
              <w:t>No</w:t>
            </w:r>
          </w:p>
        </w:tc>
        <w:tc>
          <w:tcPr>
            <w:tcW w:w="425" w:type="dxa"/>
            <w:tcBorders>
              <w:left w:val="nil"/>
            </w:tcBorders>
            <w:shd w:val="clear" w:color="auto" w:fill="F2F2F2" w:themeFill="background1" w:themeFillShade="F2"/>
            <w:vAlign w:val="center"/>
          </w:tcPr>
          <w:p w14:paraId="51AC41AA" w14:textId="77777777" w:rsidR="00610DD5" w:rsidRDefault="00000000" w:rsidP="00610DD5">
            <w:pPr>
              <w:rPr>
                <w:lang w:eastAsia="en-CA"/>
              </w:rPr>
            </w:pPr>
            <w:sdt>
              <w:sdtPr>
                <w:rPr>
                  <w:lang w:eastAsia="en-CA"/>
                </w:rPr>
                <w:id w:val="1343516113"/>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585FF145"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73B7CE16" w14:textId="77777777" w:rsidR="00610DD5" w:rsidRDefault="00000000" w:rsidP="00610DD5">
            <w:pPr>
              <w:rPr>
                <w:lang w:eastAsia="en-CA"/>
              </w:rPr>
            </w:pPr>
            <w:sdt>
              <w:sdtPr>
                <w:rPr>
                  <w:lang w:eastAsia="en-CA"/>
                </w:rPr>
                <w:id w:val="-580906477"/>
                <w14:checkbox>
                  <w14:checked w14:val="0"/>
                  <w14:checkedState w14:val="0050" w14:font="Wingdings 2"/>
                  <w14:uncheckedState w14:val="0020" w14:font="Wingdings 2"/>
                </w14:checkbox>
              </w:sdtPr>
              <w:sdtContent>
                <w:r w:rsidR="00610DD5">
                  <w:rPr>
                    <w:lang w:eastAsia="en-CA"/>
                  </w:rPr>
                  <w:sym w:font="Wingdings 2" w:char="F020"/>
                </w:r>
              </w:sdtContent>
            </w:sdt>
          </w:p>
        </w:tc>
      </w:tr>
      <w:tr w:rsidR="00610DD5" w14:paraId="6F0D2068" w14:textId="77777777" w:rsidTr="00610DD5">
        <w:tc>
          <w:tcPr>
            <w:tcW w:w="567" w:type="dxa"/>
            <w:tcBorders>
              <w:left w:val="nil"/>
            </w:tcBorders>
            <w:vAlign w:val="center"/>
          </w:tcPr>
          <w:p w14:paraId="1BCE4891" w14:textId="77777777" w:rsidR="00610DD5" w:rsidRDefault="00610DD5" w:rsidP="00610DD5">
            <w:r>
              <w:t>DD</w:t>
            </w:r>
          </w:p>
        </w:tc>
        <w:tc>
          <w:tcPr>
            <w:tcW w:w="6710" w:type="dxa"/>
            <w:gridSpan w:val="4"/>
          </w:tcPr>
          <w:p w14:paraId="53C29CBF" w14:textId="77777777" w:rsidR="00610DD5" w:rsidRPr="00610DD5" w:rsidRDefault="00610DD5" w:rsidP="00610DD5">
            <w:r>
              <w:rPr>
                <w:i/>
                <w:iCs/>
              </w:rPr>
              <w:t xml:space="preserve">Smoke detector </w:t>
            </w:r>
            <w:r>
              <w:t>alarm verification (status change confirmation) verified. [Refer to 14.4.3: Smoke Detector Alarm Verification (Status Change Confirmation)].</w:t>
            </w:r>
          </w:p>
        </w:tc>
        <w:tc>
          <w:tcPr>
            <w:tcW w:w="661" w:type="dxa"/>
            <w:tcBorders>
              <w:right w:val="nil"/>
            </w:tcBorders>
            <w:vAlign w:val="center"/>
          </w:tcPr>
          <w:p w14:paraId="6C041C75" w14:textId="77777777" w:rsidR="00610DD5" w:rsidRDefault="00610DD5" w:rsidP="00610DD5">
            <w:r>
              <w:t>Yes</w:t>
            </w:r>
          </w:p>
        </w:tc>
        <w:tc>
          <w:tcPr>
            <w:tcW w:w="851" w:type="dxa"/>
            <w:tcBorders>
              <w:left w:val="nil"/>
            </w:tcBorders>
            <w:shd w:val="clear" w:color="auto" w:fill="F2F2F2" w:themeFill="background1" w:themeFillShade="F2"/>
            <w:vAlign w:val="center"/>
          </w:tcPr>
          <w:p w14:paraId="74C4A2DF" w14:textId="77777777" w:rsidR="00610DD5" w:rsidRDefault="00000000" w:rsidP="00610DD5">
            <w:pPr>
              <w:rPr>
                <w:lang w:eastAsia="en-CA"/>
              </w:rPr>
            </w:pPr>
            <w:sdt>
              <w:sdtPr>
                <w:rPr>
                  <w:lang w:eastAsia="en-CA"/>
                </w:rPr>
                <w:id w:val="-996573363"/>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36A93448" w14:textId="77777777" w:rsidR="00610DD5" w:rsidRDefault="00610DD5" w:rsidP="00610DD5">
            <w:r>
              <w:t>No</w:t>
            </w:r>
          </w:p>
        </w:tc>
        <w:tc>
          <w:tcPr>
            <w:tcW w:w="425" w:type="dxa"/>
            <w:tcBorders>
              <w:left w:val="nil"/>
            </w:tcBorders>
            <w:shd w:val="clear" w:color="auto" w:fill="F2F2F2" w:themeFill="background1" w:themeFillShade="F2"/>
            <w:vAlign w:val="center"/>
          </w:tcPr>
          <w:p w14:paraId="14477DF5" w14:textId="77777777" w:rsidR="00610DD5" w:rsidRDefault="00000000" w:rsidP="00610DD5">
            <w:pPr>
              <w:rPr>
                <w:lang w:eastAsia="en-CA"/>
              </w:rPr>
            </w:pPr>
            <w:sdt>
              <w:sdtPr>
                <w:rPr>
                  <w:lang w:eastAsia="en-CA"/>
                </w:rPr>
                <w:id w:val="-753587210"/>
                <w14:checkbox>
                  <w14:checked w14:val="0"/>
                  <w14:checkedState w14:val="0050" w14:font="Wingdings 2"/>
                  <w14:uncheckedState w14:val="0020" w14:font="Wingdings 2"/>
                </w14:checkbox>
              </w:sdtPr>
              <w:sdtContent>
                <w:r w:rsidR="00610DD5">
                  <w:rPr>
                    <w:lang w:eastAsia="en-CA"/>
                  </w:rPr>
                  <w:sym w:font="Wingdings 2" w:char="F020"/>
                </w:r>
              </w:sdtContent>
            </w:sdt>
          </w:p>
        </w:tc>
        <w:tc>
          <w:tcPr>
            <w:tcW w:w="567" w:type="dxa"/>
            <w:tcBorders>
              <w:right w:val="nil"/>
            </w:tcBorders>
            <w:vAlign w:val="center"/>
          </w:tcPr>
          <w:p w14:paraId="15B7E4A4" w14:textId="77777777" w:rsidR="00610DD5" w:rsidRDefault="00610DD5" w:rsidP="00610DD5">
            <w:r>
              <w:t>N/A</w:t>
            </w:r>
          </w:p>
        </w:tc>
        <w:tc>
          <w:tcPr>
            <w:tcW w:w="452" w:type="dxa"/>
            <w:tcBorders>
              <w:left w:val="nil"/>
              <w:right w:val="nil"/>
            </w:tcBorders>
            <w:shd w:val="clear" w:color="auto" w:fill="F2F2F2" w:themeFill="background1" w:themeFillShade="F2"/>
            <w:vAlign w:val="center"/>
          </w:tcPr>
          <w:p w14:paraId="4ACB29BD" w14:textId="2CA5F446" w:rsidR="00610DD5" w:rsidRDefault="00000000" w:rsidP="00610DD5">
            <w:pPr>
              <w:rPr>
                <w:lang w:eastAsia="en-CA"/>
              </w:rPr>
            </w:pPr>
            <w:sdt>
              <w:sdtPr>
                <w:rPr>
                  <w:lang w:eastAsia="en-CA"/>
                </w:rPr>
                <w:id w:val="2082409905"/>
                <w14:checkbox>
                  <w14:checked w14:val="1"/>
                  <w14:checkedState w14:val="0050" w14:font="Wingdings 2"/>
                  <w14:uncheckedState w14:val="0020" w14:font="Wingdings 2"/>
                </w14:checkbox>
              </w:sdtPr>
              <w:sdtContent>
                <w:r w:rsidR="00007CAA">
                  <w:rPr>
                    <w:lang w:eastAsia="en-CA"/>
                  </w:rPr>
                  <w:sym w:font="Wingdings 2" w:char="F050"/>
                </w:r>
              </w:sdtContent>
            </w:sdt>
          </w:p>
        </w:tc>
      </w:tr>
    </w:tbl>
    <w:p w14:paraId="65A1336F" w14:textId="77777777" w:rsidR="00252A25" w:rsidRDefault="00252A25" w:rsidP="00336109">
      <w:r>
        <w:br w:type="page"/>
      </w:r>
    </w:p>
    <w:p w14:paraId="222D9D3C" w14:textId="77777777" w:rsidR="0031098F" w:rsidRDefault="0031098F" w:rsidP="00336109"/>
    <w:p w14:paraId="5879DC9B" w14:textId="6D7922C7" w:rsidR="0031098F" w:rsidRDefault="0031098F" w:rsidP="0031098F">
      <w:pPr>
        <w:pStyle w:val="Heading2"/>
        <w:numPr>
          <w:ilvl w:val="1"/>
          <w:numId w:val="17"/>
        </w:numPr>
        <w:ind w:left="1134" w:hanging="1134"/>
      </w:pPr>
      <w:r>
        <w:t>Control Unit or Transponder Test (2)</w:t>
      </w:r>
    </w:p>
    <w:p w14:paraId="56111B1F" w14:textId="77777777" w:rsidR="0031098F" w:rsidRDefault="0031098F" w:rsidP="0031098F">
      <w:r>
        <w:t>See 8.3</w:t>
      </w:r>
    </w:p>
    <w:p w14:paraId="694A54EB" w14:textId="77777777" w:rsidR="0031098F" w:rsidRDefault="0031098F" w:rsidP="0031098F">
      <w:r>
        <w:t xml:space="preserve">Complete section for each </w:t>
      </w:r>
      <w:r>
        <w:rPr>
          <w:i/>
          <w:iCs/>
        </w:rPr>
        <w:t>control unit</w:t>
      </w:r>
      <w:r>
        <w:t xml:space="preserve"> or </w:t>
      </w:r>
      <w:r>
        <w:rPr>
          <w:i/>
          <w:iCs/>
        </w:rPr>
        <w:t>transponder</w:t>
      </w:r>
      <w:r>
        <w:t>.</w:t>
      </w:r>
    </w:p>
    <w:tbl>
      <w:tblPr>
        <w:tblStyle w:val="TableGrid"/>
        <w:tblW w:w="0" w:type="auto"/>
        <w:tblLayout w:type="fixed"/>
        <w:tblLook w:val="04A0" w:firstRow="1" w:lastRow="0" w:firstColumn="1" w:lastColumn="0" w:noHBand="0" w:noVBand="1"/>
      </w:tblPr>
      <w:tblGrid>
        <w:gridCol w:w="567"/>
        <w:gridCol w:w="707"/>
        <w:gridCol w:w="1674"/>
        <w:gridCol w:w="402"/>
        <w:gridCol w:w="3927"/>
        <w:gridCol w:w="661"/>
        <w:gridCol w:w="851"/>
        <w:gridCol w:w="567"/>
        <w:gridCol w:w="425"/>
        <w:gridCol w:w="567"/>
        <w:gridCol w:w="452"/>
      </w:tblGrid>
      <w:tr w:rsidR="0031098F" w14:paraId="35339490" w14:textId="77777777" w:rsidTr="00174B20">
        <w:tc>
          <w:tcPr>
            <w:tcW w:w="2948" w:type="dxa"/>
            <w:gridSpan w:val="3"/>
            <w:tcBorders>
              <w:left w:val="nil"/>
              <w:right w:val="nil"/>
            </w:tcBorders>
          </w:tcPr>
          <w:p w14:paraId="63A8A159" w14:textId="77777777" w:rsidR="0031098F" w:rsidRPr="00B36AD1" w:rsidRDefault="0031098F" w:rsidP="00174B20">
            <w:r>
              <w:rPr>
                <w:i/>
                <w:iCs/>
              </w:rPr>
              <w:t xml:space="preserve">Control unit </w:t>
            </w:r>
            <w:r>
              <w:t xml:space="preserve">or </w:t>
            </w:r>
            <w:r>
              <w:rPr>
                <w:i/>
                <w:iCs/>
              </w:rPr>
              <w:t>transponder</w:t>
            </w:r>
            <w:r>
              <w:t xml:space="preserve"> location:</w:t>
            </w:r>
          </w:p>
        </w:tc>
        <w:tc>
          <w:tcPr>
            <w:tcW w:w="7852" w:type="dxa"/>
            <w:gridSpan w:val="8"/>
            <w:tcBorders>
              <w:left w:val="nil"/>
              <w:right w:val="nil"/>
            </w:tcBorders>
            <w:shd w:val="clear" w:color="auto" w:fill="F2F2F2" w:themeFill="background1" w:themeFillShade="F2"/>
          </w:tcPr>
          <w:p w14:paraId="5742B556" w14:textId="6D4E1521" w:rsidR="0031098F" w:rsidRDefault="00000000" w:rsidP="00174B20">
            <w:sdt>
              <w:sdtPr>
                <w:rPr>
                  <w:lang w:eastAsia="en-CA"/>
                </w:rPr>
                <w:id w:val="-2018754121"/>
                <w:placeholder>
                  <w:docPart w:val="08B7C84E8F1449498CE2202633414D4A"/>
                </w:placeholder>
              </w:sdtPr>
              <w:sdtContent>
                <w:r w:rsidR="0031098F" w:rsidRPr="00814B85">
                  <w:rPr>
                    <w:lang w:eastAsia="en-CA"/>
                  </w:rPr>
                  <w:t xml:space="preserve"> </w:t>
                </w:r>
                <w:r w:rsidR="00007CAA">
                  <w:rPr>
                    <w:lang w:eastAsia="en-CA"/>
                  </w:rPr>
                  <w:t>Electrical Room #104 (Hallway 1B)</w:t>
                </w:r>
              </w:sdtContent>
            </w:sdt>
          </w:p>
        </w:tc>
      </w:tr>
      <w:tr w:rsidR="0031098F" w14:paraId="5F6C16D7" w14:textId="77777777" w:rsidTr="00174B20">
        <w:tc>
          <w:tcPr>
            <w:tcW w:w="3350" w:type="dxa"/>
            <w:gridSpan w:val="4"/>
            <w:tcBorders>
              <w:left w:val="nil"/>
              <w:right w:val="nil"/>
            </w:tcBorders>
          </w:tcPr>
          <w:p w14:paraId="16D71681" w14:textId="77777777" w:rsidR="0031098F" w:rsidRPr="00B36AD1" w:rsidRDefault="0031098F" w:rsidP="00174B20">
            <w:r>
              <w:rPr>
                <w:i/>
                <w:iCs/>
              </w:rPr>
              <w:t>Control unit</w:t>
            </w:r>
            <w:r>
              <w:t xml:space="preserve"> or </w:t>
            </w:r>
            <w:r>
              <w:rPr>
                <w:i/>
                <w:iCs/>
              </w:rPr>
              <w:t>transponder</w:t>
            </w:r>
            <w:r>
              <w:t xml:space="preserve"> identification:</w:t>
            </w:r>
          </w:p>
        </w:tc>
        <w:tc>
          <w:tcPr>
            <w:tcW w:w="7450" w:type="dxa"/>
            <w:gridSpan w:val="7"/>
            <w:tcBorders>
              <w:left w:val="nil"/>
              <w:right w:val="nil"/>
            </w:tcBorders>
            <w:shd w:val="clear" w:color="auto" w:fill="F2F2F2" w:themeFill="background1" w:themeFillShade="F2"/>
          </w:tcPr>
          <w:p w14:paraId="5487238F" w14:textId="59B41B58" w:rsidR="0031098F" w:rsidRDefault="00000000" w:rsidP="00174B20">
            <w:sdt>
              <w:sdtPr>
                <w:rPr>
                  <w:lang w:eastAsia="en-CA"/>
                </w:rPr>
                <w:id w:val="1707519665"/>
                <w:placeholder>
                  <w:docPart w:val="CAB5244445364963ACD6FAAAD2CF99C7"/>
                </w:placeholder>
              </w:sdtPr>
              <w:sdtContent>
                <w:r w:rsidR="0031098F" w:rsidRPr="00814B85">
                  <w:rPr>
                    <w:lang w:eastAsia="en-CA"/>
                  </w:rPr>
                  <w:t xml:space="preserve"> </w:t>
                </w:r>
                <w:r w:rsidR="00007CAA">
                  <w:rPr>
                    <w:lang w:eastAsia="en-CA"/>
                  </w:rPr>
                  <w:t>Transponder Panel #4</w:t>
                </w:r>
              </w:sdtContent>
            </w:sdt>
          </w:p>
        </w:tc>
      </w:tr>
      <w:tr w:rsidR="0031098F" w14:paraId="6337621E" w14:textId="77777777" w:rsidTr="00174B20">
        <w:tc>
          <w:tcPr>
            <w:tcW w:w="567" w:type="dxa"/>
            <w:tcBorders>
              <w:left w:val="nil"/>
            </w:tcBorders>
            <w:vAlign w:val="center"/>
          </w:tcPr>
          <w:p w14:paraId="50B5138A" w14:textId="77777777" w:rsidR="0031098F" w:rsidRDefault="0031098F" w:rsidP="00174B20">
            <w:r>
              <w:t>A</w:t>
            </w:r>
          </w:p>
        </w:tc>
        <w:tc>
          <w:tcPr>
            <w:tcW w:w="6710" w:type="dxa"/>
            <w:gridSpan w:val="4"/>
          </w:tcPr>
          <w:p w14:paraId="4DBB8261" w14:textId="77777777" w:rsidR="0031098F" w:rsidRPr="00336109" w:rsidRDefault="0031098F" w:rsidP="00174B20">
            <w:r>
              <w:t>Power ‘ON’ visual indicator operates.</w:t>
            </w:r>
          </w:p>
        </w:tc>
        <w:tc>
          <w:tcPr>
            <w:tcW w:w="661" w:type="dxa"/>
            <w:tcBorders>
              <w:right w:val="nil"/>
            </w:tcBorders>
            <w:vAlign w:val="center"/>
          </w:tcPr>
          <w:p w14:paraId="2D8596A3" w14:textId="77777777" w:rsidR="0031098F" w:rsidRDefault="0031098F" w:rsidP="00174B20">
            <w:r>
              <w:t>Yes</w:t>
            </w:r>
          </w:p>
        </w:tc>
        <w:tc>
          <w:tcPr>
            <w:tcW w:w="851" w:type="dxa"/>
            <w:tcBorders>
              <w:left w:val="nil"/>
            </w:tcBorders>
            <w:shd w:val="clear" w:color="auto" w:fill="F2F2F2" w:themeFill="background1" w:themeFillShade="F2"/>
            <w:vAlign w:val="center"/>
          </w:tcPr>
          <w:p w14:paraId="78F0A50E" w14:textId="5C71CD51" w:rsidR="0031098F" w:rsidRDefault="00000000" w:rsidP="00174B20">
            <w:sdt>
              <w:sdtPr>
                <w:rPr>
                  <w:lang w:eastAsia="en-CA"/>
                </w:rPr>
                <w:id w:val="367255461"/>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42F912FB" w14:textId="77777777" w:rsidR="0031098F" w:rsidRDefault="0031098F" w:rsidP="00174B20">
            <w:r>
              <w:t>No</w:t>
            </w:r>
          </w:p>
        </w:tc>
        <w:tc>
          <w:tcPr>
            <w:tcW w:w="425" w:type="dxa"/>
            <w:tcBorders>
              <w:left w:val="nil"/>
            </w:tcBorders>
            <w:shd w:val="clear" w:color="auto" w:fill="F2F2F2" w:themeFill="background1" w:themeFillShade="F2"/>
            <w:vAlign w:val="center"/>
          </w:tcPr>
          <w:p w14:paraId="6859FBA0" w14:textId="77777777" w:rsidR="0031098F" w:rsidRDefault="00000000" w:rsidP="00174B20">
            <w:sdt>
              <w:sdtPr>
                <w:rPr>
                  <w:lang w:eastAsia="en-CA"/>
                </w:rPr>
                <w:id w:val="812828167"/>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5F171E29" w14:textId="77777777" w:rsidR="0031098F" w:rsidRDefault="0031098F" w:rsidP="00174B20"/>
        </w:tc>
        <w:tc>
          <w:tcPr>
            <w:tcW w:w="452" w:type="dxa"/>
            <w:tcBorders>
              <w:left w:val="nil"/>
              <w:right w:val="nil"/>
            </w:tcBorders>
            <w:shd w:val="clear" w:color="auto" w:fill="auto"/>
            <w:vAlign w:val="center"/>
          </w:tcPr>
          <w:p w14:paraId="14ED0076" w14:textId="77777777" w:rsidR="0031098F" w:rsidRDefault="0031098F" w:rsidP="00174B20"/>
        </w:tc>
      </w:tr>
      <w:tr w:rsidR="0031098F" w14:paraId="73287732" w14:textId="77777777" w:rsidTr="00174B20">
        <w:tc>
          <w:tcPr>
            <w:tcW w:w="567" w:type="dxa"/>
            <w:tcBorders>
              <w:left w:val="nil"/>
            </w:tcBorders>
            <w:vAlign w:val="center"/>
          </w:tcPr>
          <w:p w14:paraId="5EBBFC07" w14:textId="77777777" w:rsidR="0031098F" w:rsidRDefault="0031098F" w:rsidP="00174B20">
            <w:r>
              <w:t>B</w:t>
            </w:r>
          </w:p>
        </w:tc>
        <w:tc>
          <w:tcPr>
            <w:tcW w:w="6710" w:type="dxa"/>
            <w:gridSpan w:val="4"/>
          </w:tcPr>
          <w:p w14:paraId="6CC07E4B" w14:textId="77777777" w:rsidR="0031098F" w:rsidRDefault="0031098F" w:rsidP="00174B20">
            <w:r>
              <w:t>Time and date indication corresponds with local time and date.</w:t>
            </w:r>
          </w:p>
        </w:tc>
        <w:tc>
          <w:tcPr>
            <w:tcW w:w="661" w:type="dxa"/>
            <w:tcBorders>
              <w:right w:val="nil"/>
            </w:tcBorders>
            <w:vAlign w:val="center"/>
          </w:tcPr>
          <w:p w14:paraId="2FB9F6B6" w14:textId="77777777" w:rsidR="0031098F" w:rsidRDefault="0031098F" w:rsidP="00174B20">
            <w:r>
              <w:t>Yes</w:t>
            </w:r>
          </w:p>
        </w:tc>
        <w:tc>
          <w:tcPr>
            <w:tcW w:w="851" w:type="dxa"/>
            <w:tcBorders>
              <w:left w:val="nil"/>
            </w:tcBorders>
            <w:shd w:val="clear" w:color="auto" w:fill="F2F2F2" w:themeFill="background1" w:themeFillShade="F2"/>
            <w:vAlign w:val="center"/>
          </w:tcPr>
          <w:p w14:paraId="0C3A7A83" w14:textId="6F28303A" w:rsidR="0031098F" w:rsidRDefault="00000000" w:rsidP="00174B20">
            <w:pPr>
              <w:rPr>
                <w:lang w:eastAsia="en-CA"/>
              </w:rPr>
            </w:pPr>
            <w:sdt>
              <w:sdtPr>
                <w:rPr>
                  <w:lang w:eastAsia="en-CA"/>
                </w:rPr>
                <w:id w:val="1352153306"/>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3A7AB7A0" w14:textId="77777777" w:rsidR="0031098F" w:rsidRDefault="0031098F" w:rsidP="00174B20">
            <w:r>
              <w:t>No</w:t>
            </w:r>
          </w:p>
        </w:tc>
        <w:tc>
          <w:tcPr>
            <w:tcW w:w="425" w:type="dxa"/>
            <w:tcBorders>
              <w:left w:val="nil"/>
            </w:tcBorders>
            <w:shd w:val="clear" w:color="auto" w:fill="F2F2F2" w:themeFill="background1" w:themeFillShade="F2"/>
            <w:vAlign w:val="center"/>
          </w:tcPr>
          <w:p w14:paraId="10E34C45" w14:textId="77777777" w:rsidR="0031098F" w:rsidRDefault="00000000" w:rsidP="00174B20">
            <w:pPr>
              <w:rPr>
                <w:lang w:eastAsia="en-CA"/>
              </w:rPr>
            </w:pPr>
            <w:sdt>
              <w:sdtPr>
                <w:rPr>
                  <w:lang w:eastAsia="en-CA"/>
                </w:rPr>
                <w:id w:val="1348373023"/>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7AF1B00E"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24FC03BF" w14:textId="77777777" w:rsidR="0031098F" w:rsidRDefault="00000000" w:rsidP="00174B20">
            <w:pPr>
              <w:rPr>
                <w:lang w:eastAsia="en-CA"/>
              </w:rPr>
            </w:pPr>
            <w:sdt>
              <w:sdtPr>
                <w:rPr>
                  <w:lang w:eastAsia="en-CA"/>
                </w:rPr>
                <w:id w:val="717475942"/>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78E00A3B" w14:textId="77777777" w:rsidTr="00174B20">
        <w:tc>
          <w:tcPr>
            <w:tcW w:w="567" w:type="dxa"/>
            <w:tcBorders>
              <w:left w:val="nil"/>
            </w:tcBorders>
            <w:vAlign w:val="center"/>
          </w:tcPr>
          <w:p w14:paraId="7271BDEF" w14:textId="77777777" w:rsidR="0031098F" w:rsidRDefault="0031098F" w:rsidP="00174B20">
            <w:r>
              <w:t>C</w:t>
            </w:r>
          </w:p>
        </w:tc>
        <w:tc>
          <w:tcPr>
            <w:tcW w:w="6710" w:type="dxa"/>
            <w:gridSpan w:val="4"/>
          </w:tcPr>
          <w:p w14:paraId="109074EF" w14:textId="77777777" w:rsidR="0031098F" w:rsidRPr="00336109" w:rsidRDefault="0031098F" w:rsidP="00174B20">
            <w:r>
              <w:t xml:space="preserve">Common visual </w:t>
            </w:r>
            <w:r>
              <w:rPr>
                <w:i/>
                <w:iCs/>
              </w:rPr>
              <w:t>trouble signal</w:t>
            </w:r>
            <w:r>
              <w:t xml:space="preserve"> operates.</w:t>
            </w:r>
          </w:p>
        </w:tc>
        <w:tc>
          <w:tcPr>
            <w:tcW w:w="661" w:type="dxa"/>
            <w:tcBorders>
              <w:right w:val="nil"/>
            </w:tcBorders>
            <w:vAlign w:val="center"/>
          </w:tcPr>
          <w:p w14:paraId="10E2B916" w14:textId="77777777" w:rsidR="0031098F" w:rsidRDefault="0031098F" w:rsidP="00174B20">
            <w:r>
              <w:t>Yes</w:t>
            </w:r>
          </w:p>
        </w:tc>
        <w:tc>
          <w:tcPr>
            <w:tcW w:w="851" w:type="dxa"/>
            <w:tcBorders>
              <w:left w:val="nil"/>
            </w:tcBorders>
            <w:shd w:val="clear" w:color="auto" w:fill="F2F2F2" w:themeFill="background1" w:themeFillShade="F2"/>
            <w:vAlign w:val="center"/>
          </w:tcPr>
          <w:p w14:paraId="64E346AC" w14:textId="6C95683D" w:rsidR="0031098F" w:rsidRDefault="00000000" w:rsidP="00174B20">
            <w:pPr>
              <w:rPr>
                <w:lang w:eastAsia="en-CA"/>
              </w:rPr>
            </w:pPr>
            <w:sdt>
              <w:sdtPr>
                <w:rPr>
                  <w:lang w:eastAsia="en-CA"/>
                </w:rPr>
                <w:id w:val="1247155004"/>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7E1B31D6" w14:textId="77777777" w:rsidR="0031098F" w:rsidRDefault="0031098F" w:rsidP="00174B20">
            <w:r>
              <w:t>No</w:t>
            </w:r>
          </w:p>
        </w:tc>
        <w:tc>
          <w:tcPr>
            <w:tcW w:w="425" w:type="dxa"/>
            <w:tcBorders>
              <w:left w:val="nil"/>
            </w:tcBorders>
            <w:shd w:val="clear" w:color="auto" w:fill="F2F2F2" w:themeFill="background1" w:themeFillShade="F2"/>
            <w:vAlign w:val="center"/>
          </w:tcPr>
          <w:p w14:paraId="7453DA85" w14:textId="77777777" w:rsidR="0031098F" w:rsidRDefault="00000000" w:rsidP="00174B20">
            <w:pPr>
              <w:rPr>
                <w:lang w:eastAsia="en-CA"/>
              </w:rPr>
            </w:pPr>
            <w:sdt>
              <w:sdtPr>
                <w:rPr>
                  <w:lang w:eastAsia="en-CA"/>
                </w:rPr>
                <w:id w:val="1141007469"/>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4FF32337" w14:textId="77777777" w:rsidR="0031098F" w:rsidRDefault="0031098F" w:rsidP="00174B20"/>
        </w:tc>
        <w:tc>
          <w:tcPr>
            <w:tcW w:w="452" w:type="dxa"/>
            <w:tcBorders>
              <w:left w:val="nil"/>
              <w:right w:val="nil"/>
            </w:tcBorders>
            <w:shd w:val="clear" w:color="auto" w:fill="auto"/>
            <w:vAlign w:val="center"/>
          </w:tcPr>
          <w:p w14:paraId="3D9ADB68" w14:textId="77777777" w:rsidR="0031098F" w:rsidRDefault="0031098F" w:rsidP="00174B20">
            <w:pPr>
              <w:rPr>
                <w:lang w:eastAsia="en-CA"/>
              </w:rPr>
            </w:pPr>
          </w:p>
        </w:tc>
      </w:tr>
      <w:tr w:rsidR="0031098F" w14:paraId="7AB614D6" w14:textId="77777777" w:rsidTr="00174B20">
        <w:tc>
          <w:tcPr>
            <w:tcW w:w="567" w:type="dxa"/>
            <w:tcBorders>
              <w:left w:val="nil"/>
            </w:tcBorders>
            <w:vAlign w:val="center"/>
          </w:tcPr>
          <w:p w14:paraId="45F57763" w14:textId="77777777" w:rsidR="0031098F" w:rsidRDefault="0031098F" w:rsidP="00174B20">
            <w:r>
              <w:t>D</w:t>
            </w:r>
          </w:p>
        </w:tc>
        <w:tc>
          <w:tcPr>
            <w:tcW w:w="6710" w:type="dxa"/>
            <w:gridSpan w:val="4"/>
          </w:tcPr>
          <w:p w14:paraId="74F1F7D7" w14:textId="77777777" w:rsidR="0031098F" w:rsidRPr="00336109" w:rsidRDefault="0031098F" w:rsidP="00174B20">
            <w:r>
              <w:t xml:space="preserve">Common audible </w:t>
            </w:r>
            <w:r>
              <w:rPr>
                <w:i/>
                <w:iCs/>
              </w:rPr>
              <w:t>trouble signal</w:t>
            </w:r>
            <w:r>
              <w:t xml:space="preserve"> operates.</w:t>
            </w:r>
          </w:p>
        </w:tc>
        <w:tc>
          <w:tcPr>
            <w:tcW w:w="661" w:type="dxa"/>
            <w:tcBorders>
              <w:right w:val="nil"/>
            </w:tcBorders>
            <w:vAlign w:val="center"/>
          </w:tcPr>
          <w:p w14:paraId="01BDDC02" w14:textId="77777777" w:rsidR="0031098F" w:rsidRDefault="0031098F" w:rsidP="00174B20">
            <w:r>
              <w:t>Yes</w:t>
            </w:r>
          </w:p>
        </w:tc>
        <w:tc>
          <w:tcPr>
            <w:tcW w:w="851" w:type="dxa"/>
            <w:tcBorders>
              <w:left w:val="nil"/>
            </w:tcBorders>
            <w:shd w:val="clear" w:color="auto" w:fill="F2F2F2" w:themeFill="background1" w:themeFillShade="F2"/>
            <w:vAlign w:val="center"/>
          </w:tcPr>
          <w:p w14:paraId="6BADF797" w14:textId="62B6FBFA" w:rsidR="0031098F" w:rsidRDefault="00000000" w:rsidP="00174B20">
            <w:pPr>
              <w:rPr>
                <w:lang w:eastAsia="en-CA"/>
              </w:rPr>
            </w:pPr>
            <w:sdt>
              <w:sdtPr>
                <w:rPr>
                  <w:lang w:eastAsia="en-CA"/>
                </w:rPr>
                <w:id w:val="133531223"/>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0C0044E9" w14:textId="77777777" w:rsidR="0031098F" w:rsidRDefault="0031098F" w:rsidP="00174B20">
            <w:r>
              <w:t>No</w:t>
            </w:r>
          </w:p>
        </w:tc>
        <w:tc>
          <w:tcPr>
            <w:tcW w:w="425" w:type="dxa"/>
            <w:tcBorders>
              <w:left w:val="nil"/>
            </w:tcBorders>
            <w:shd w:val="clear" w:color="auto" w:fill="F2F2F2" w:themeFill="background1" w:themeFillShade="F2"/>
            <w:vAlign w:val="center"/>
          </w:tcPr>
          <w:p w14:paraId="01605C2A" w14:textId="77777777" w:rsidR="0031098F" w:rsidRDefault="00000000" w:rsidP="00174B20">
            <w:pPr>
              <w:rPr>
                <w:lang w:eastAsia="en-CA"/>
              </w:rPr>
            </w:pPr>
            <w:sdt>
              <w:sdtPr>
                <w:rPr>
                  <w:lang w:eastAsia="en-CA"/>
                </w:rPr>
                <w:id w:val="483124251"/>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68BC6F9A" w14:textId="77777777" w:rsidR="0031098F" w:rsidRDefault="0031098F" w:rsidP="00174B20"/>
        </w:tc>
        <w:tc>
          <w:tcPr>
            <w:tcW w:w="452" w:type="dxa"/>
            <w:tcBorders>
              <w:left w:val="nil"/>
              <w:right w:val="nil"/>
            </w:tcBorders>
            <w:shd w:val="clear" w:color="auto" w:fill="auto"/>
            <w:vAlign w:val="center"/>
          </w:tcPr>
          <w:p w14:paraId="20125791" w14:textId="77777777" w:rsidR="0031098F" w:rsidRDefault="0031098F" w:rsidP="00174B20">
            <w:pPr>
              <w:rPr>
                <w:lang w:eastAsia="en-CA"/>
              </w:rPr>
            </w:pPr>
          </w:p>
        </w:tc>
      </w:tr>
      <w:tr w:rsidR="0031098F" w14:paraId="7DB6327D" w14:textId="77777777" w:rsidTr="00174B20">
        <w:tc>
          <w:tcPr>
            <w:tcW w:w="567" w:type="dxa"/>
            <w:tcBorders>
              <w:left w:val="nil"/>
            </w:tcBorders>
            <w:vAlign w:val="center"/>
          </w:tcPr>
          <w:p w14:paraId="364A5AAA" w14:textId="77777777" w:rsidR="0031098F" w:rsidRDefault="0031098F" w:rsidP="00174B20">
            <w:r>
              <w:t>E</w:t>
            </w:r>
          </w:p>
        </w:tc>
        <w:tc>
          <w:tcPr>
            <w:tcW w:w="6710" w:type="dxa"/>
            <w:gridSpan w:val="4"/>
          </w:tcPr>
          <w:p w14:paraId="5D850E96" w14:textId="77777777" w:rsidR="0031098F" w:rsidRPr="00336109" w:rsidRDefault="0031098F" w:rsidP="00174B20">
            <w:r>
              <w:rPr>
                <w:i/>
                <w:iCs/>
              </w:rPr>
              <w:t>Trouble signal</w:t>
            </w:r>
            <w:r>
              <w:t xml:space="preserve"> silence switch operates.</w:t>
            </w:r>
          </w:p>
        </w:tc>
        <w:tc>
          <w:tcPr>
            <w:tcW w:w="661" w:type="dxa"/>
            <w:tcBorders>
              <w:right w:val="nil"/>
            </w:tcBorders>
            <w:vAlign w:val="center"/>
          </w:tcPr>
          <w:p w14:paraId="548D80BC" w14:textId="77777777" w:rsidR="0031098F" w:rsidRDefault="0031098F" w:rsidP="00174B20">
            <w:r>
              <w:t>Yes</w:t>
            </w:r>
          </w:p>
        </w:tc>
        <w:tc>
          <w:tcPr>
            <w:tcW w:w="851" w:type="dxa"/>
            <w:tcBorders>
              <w:left w:val="nil"/>
            </w:tcBorders>
            <w:shd w:val="clear" w:color="auto" w:fill="F2F2F2" w:themeFill="background1" w:themeFillShade="F2"/>
            <w:vAlign w:val="center"/>
          </w:tcPr>
          <w:p w14:paraId="539089E2" w14:textId="5757ADBD" w:rsidR="0031098F" w:rsidRDefault="00000000" w:rsidP="00174B20">
            <w:pPr>
              <w:rPr>
                <w:lang w:eastAsia="en-CA"/>
              </w:rPr>
            </w:pPr>
            <w:sdt>
              <w:sdtPr>
                <w:rPr>
                  <w:lang w:eastAsia="en-CA"/>
                </w:rPr>
                <w:id w:val="1221407230"/>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6B0677EB" w14:textId="77777777" w:rsidR="0031098F" w:rsidRDefault="0031098F" w:rsidP="00174B20">
            <w:r>
              <w:t>No</w:t>
            </w:r>
          </w:p>
        </w:tc>
        <w:tc>
          <w:tcPr>
            <w:tcW w:w="425" w:type="dxa"/>
            <w:tcBorders>
              <w:left w:val="nil"/>
            </w:tcBorders>
            <w:shd w:val="clear" w:color="auto" w:fill="F2F2F2" w:themeFill="background1" w:themeFillShade="F2"/>
            <w:vAlign w:val="center"/>
          </w:tcPr>
          <w:p w14:paraId="723363E2" w14:textId="77777777" w:rsidR="0031098F" w:rsidRDefault="00000000" w:rsidP="00174B20">
            <w:pPr>
              <w:rPr>
                <w:lang w:eastAsia="en-CA"/>
              </w:rPr>
            </w:pPr>
            <w:sdt>
              <w:sdtPr>
                <w:rPr>
                  <w:lang w:eastAsia="en-CA"/>
                </w:rPr>
                <w:id w:val="630903749"/>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388BDC7F" w14:textId="77777777" w:rsidR="0031098F" w:rsidRDefault="0031098F" w:rsidP="00174B20"/>
        </w:tc>
        <w:tc>
          <w:tcPr>
            <w:tcW w:w="452" w:type="dxa"/>
            <w:tcBorders>
              <w:left w:val="nil"/>
              <w:right w:val="nil"/>
            </w:tcBorders>
            <w:shd w:val="clear" w:color="auto" w:fill="auto"/>
            <w:vAlign w:val="center"/>
          </w:tcPr>
          <w:p w14:paraId="6896D6AA" w14:textId="77777777" w:rsidR="0031098F" w:rsidRDefault="0031098F" w:rsidP="00174B20">
            <w:pPr>
              <w:rPr>
                <w:lang w:eastAsia="en-CA"/>
              </w:rPr>
            </w:pPr>
          </w:p>
        </w:tc>
      </w:tr>
      <w:tr w:rsidR="0031098F" w14:paraId="670C7FE6" w14:textId="77777777" w:rsidTr="00174B20">
        <w:tc>
          <w:tcPr>
            <w:tcW w:w="567" w:type="dxa"/>
            <w:tcBorders>
              <w:left w:val="nil"/>
            </w:tcBorders>
            <w:vAlign w:val="center"/>
          </w:tcPr>
          <w:p w14:paraId="51BBD37B" w14:textId="77777777" w:rsidR="0031098F" w:rsidRDefault="0031098F" w:rsidP="00174B20">
            <w:r>
              <w:t>F</w:t>
            </w:r>
          </w:p>
        </w:tc>
        <w:tc>
          <w:tcPr>
            <w:tcW w:w="6710" w:type="dxa"/>
            <w:gridSpan w:val="4"/>
          </w:tcPr>
          <w:p w14:paraId="2DACE915" w14:textId="77777777" w:rsidR="0031098F" w:rsidRPr="00336109" w:rsidRDefault="0031098F" w:rsidP="00174B20">
            <w:r>
              <w:rPr>
                <w:i/>
                <w:iCs/>
              </w:rPr>
              <w:t xml:space="preserve">Main power supply </w:t>
            </w:r>
            <w:r>
              <w:t xml:space="preserve">failure </w:t>
            </w:r>
            <w:r>
              <w:rPr>
                <w:i/>
                <w:iCs/>
              </w:rPr>
              <w:t>trouble signal</w:t>
            </w:r>
            <w:r>
              <w:t xml:space="preserve"> operates.</w:t>
            </w:r>
          </w:p>
        </w:tc>
        <w:tc>
          <w:tcPr>
            <w:tcW w:w="661" w:type="dxa"/>
            <w:tcBorders>
              <w:right w:val="nil"/>
            </w:tcBorders>
            <w:vAlign w:val="center"/>
          </w:tcPr>
          <w:p w14:paraId="5D768479" w14:textId="77777777" w:rsidR="0031098F" w:rsidRDefault="0031098F" w:rsidP="00174B20">
            <w:r>
              <w:t>Yes</w:t>
            </w:r>
          </w:p>
        </w:tc>
        <w:tc>
          <w:tcPr>
            <w:tcW w:w="851" w:type="dxa"/>
            <w:tcBorders>
              <w:left w:val="nil"/>
            </w:tcBorders>
            <w:shd w:val="clear" w:color="auto" w:fill="F2F2F2" w:themeFill="background1" w:themeFillShade="F2"/>
            <w:vAlign w:val="center"/>
          </w:tcPr>
          <w:p w14:paraId="26C4F87D" w14:textId="7A490D58" w:rsidR="0031098F" w:rsidRDefault="00000000" w:rsidP="00174B20">
            <w:pPr>
              <w:rPr>
                <w:lang w:eastAsia="en-CA"/>
              </w:rPr>
            </w:pPr>
            <w:sdt>
              <w:sdtPr>
                <w:rPr>
                  <w:lang w:eastAsia="en-CA"/>
                </w:rPr>
                <w:id w:val="-2080199532"/>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6D7DA7C7" w14:textId="77777777" w:rsidR="0031098F" w:rsidRDefault="0031098F" w:rsidP="00174B20">
            <w:r>
              <w:t>No</w:t>
            </w:r>
          </w:p>
        </w:tc>
        <w:tc>
          <w:tcPr>
            <w:tcW w:w="425" w:type="dxa"/>
            <w:tcBorders>
              <w:left w:val="nil"/>
            </w:tcBorders>
            <w:shd w:val="clear" w:color="auto" w:fill="F2F2F2" w:themeFill="background1" w:themeFillShade="F2"/>
            <w:vAlign w:val="center"/>
          </w:tcPr>
          <w:p w14:paraId="089A6B5E" w14:textId="77777777" w:rsidR="0031098F" w:rsidRDefault="00000000" w:rsidP="00174B20">
            <w:pPr>
              <w:rPr>
                <w:lang w:eastAsia="en-CA"/>
              </w:rPr>
            </w:pPr>
            <w:sdt>
              <w:sdtPr>
                <w:rPr>
                  <w:lang w:eastAsia="en-CA"/>
                </w:rPr>
                <w:id w:val="225109006"/>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715A22F"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03FB9EEC" w14:textId="77777777" w:rsidR="0031098F" w:rsidRDefault="00000000" w:rsidP="00174B20">
            <w:pPr>
              <w:rPr>
                <w:lang w:eastAsia="en-CA"/>
              </w:rPr>
            </w:pPr>
            <w:sdt>
              <w:sdtPr>
                <w:rPr>
                  <w:lang w:eastAsia="en-CA"/>
                </w:rPr>
                <w:id w:val="1581710521"/>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21ADAB15" w14:textId="77777777" w:rsidTr="00174B20">
        <w:tc>
          <w:tcPr>
            <w:tcW w:w="567" w:type="dxa"/>
            <w:tcBorders>
              <w:left w:val="nil"/>
            </w:tcBorders>
            <w:vAlign w:val="center"/>
          </w:tcPr>
          <w:p w14:paraId="65939549" w14:textId="77777777" w:rsidR="0031098F" w:rsidRDefault="0031098F" w:rsidP="00174B20">
            <w:r>
              <w:t>G</w:t>
            </w:r>
          </w:p>
        </w:tc>
        <w:tc>
          <w:tcPr>
            <w:tcW w:w="6710" w:type="dxa"/>
            <w:gridSpan w:val="4"/>
          </w:tcPr>
          <w:p w14:paraId="69D2FF96" w14:textId="77777777" w:rsidR="0031098F" w:rsidRPr="00336109" w:rsidRDefault="0031098F" w:rsidP="00174B20">
            <w:r>
              <w:rPr>
                <w:i/>
                <w:iCs/>
              </w:rPr>
              <w:t xml:space="preserve">Trouble signal </w:t>
            </w:r>
            <w:r>
              <w:t xml:space="preserve">operates during positive and negative </w:t>
            </w:r>
            <w:r>
              <w:rPr>
                <w:i/>
                <w:iCs/>
              </w:rPr>
              <w:t>ground fault</w:t>
            </w:r>
            <w:r>
              <w:t xml:space="preserve"> tests.</w:t>
            </w:r>
          </w:p>
        </w:tc>
        <w:tc>
          <w:tcPr>
            <w:tcW w:w="661" w:type="dxa"/>
            <w:tcBorders>
              <w:right w:val="nil"/>
            </w:tcBorders>
            <w:vAlign w:val="center"/>
          </w:tcPr>
          <w:p w14:paraId="5EA4172D" w14:textId="77777777" w:rsidR="0031098F" w:rsidRDefault="0031098F" w:rsidP="00174B20">
            <w:r>
              <w:t>Yes</w:t>
            </w:r>
          </w:p>
        </w:tc>
        <w:tc>
          <w:tcPr>
            <w:tcW w:w="851" w:type="dxa"/>
            <w:tcBorders>
              <w:left w:val="nil"/>
            </w:tcBorders>
            <w:shd w:val="clear" w:color="auto" w:fill="F2F2F2" w:themeFill="background1" w:themeFillShade="F2"/>
            <w:vAlign w:val="center"/>
          </w:tcPr>
          <w:p w14:paraId="5819F296" w14:textId="7D011F6A" w:rsidR="0031098F" w:rsidRDefault="00000000" w:rsidP="00174B20">
            <w:pPr>
              <w:rPr>
                <w:lang w:eastAsia="en-CA"/>
              </w:rPr>
            </w:pPr>
            <w:sdt>
              <w:sdtPr>
                <w:rPr>
                  <w:lang w:eastAsia="en-CA"/>
                </w:rPr>
                <w:id w:val="-1590847241"/>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767C4B24" w14:textId="77777777" w:rsidR="0031098F" w:rsidRDefault="0031098F" w:rsidP="00174B20">
            <w:r>
              <w:t>No</w:t>
            </w:r>
          </w:p>
        </w:tc>
        <w:tc>
          <w:tcPr>
            <w:tcW w:w="425" w:type="dxa"/>
            <w:tcBorders>
              <w:left w:val="nil"/>
            </w:tcBorders>
            <w:shd w:val="clear" w:color="auto" w:fill="F2F2F2" w:themeFill="background1" w:themeFillShade="F2"/>
            <w:vAlign w:val="center"/>
          </w:tcPr>
          <w:p w14:paraId="195B9E70" w14:textId="77777777" w:rsidR="0031098F" w:rsidRDefault="00000000" w:rsidP="00174B20">
            <w:pPr>
              <w:rPr>
                <w:lang w:eastAsia="en-CA"/>
              </w:rPr>
            </w:pPr>
            <w:sdt>
              <w:sdtPr>
                <w:rPr>
                  <w:lang w:eastAsia="en-CA"/>
                </w:rPr>
                <w:id w:val="-1805760022"/>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6AD9F9FD"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47584DCE" w14:textId="77777777" w:rsidR="0031098F" w:rsidRDefault="00000000" w:rsidP="00174B20">
            <w:pPr>
              <w:rPr>
                <w:lang w:eastAsia="en-CA"/>
              </w:rPr>
            </w:pPr>
            <w:sdt>
              <w:sdtPr>
                <w:rPr>
                  <w:lang w:eastAsia="en-CA"/>
                </w:rPr>
                <w:id w:val="-640967694"/>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5DABE488" w14:textId="77777777" w:rsidTr="00174B20">
        <w:tc>
          <w:tcPr>
            <w:tcW w:w="567" w:type="dxa"/>
            <w:tcBorders>
              <w:left w:val="nil"/>
            </w:tcBorders>
            <w:vAlign w:val="center"/>
          </w:tcPr>
          <w:p w14:paraId="1E8916E7" w14:textId="77777777" w:rsidR="0031098F" w:rsidRDefault="0031098F" w:rsidP="00174B20">
            <w:r>
              <w:t>H</w:t>
            </w:r>
          </w:p>
        </w:tc>
        <w:tc>
          <w:tcPr>
            <w:tcW w:w="6710" w:type="dxa"/>
            <w:gridSpan w:val="4"/>
          </w:tcPr>
          <w:p w14:paraId="0C406055" w14:textId="77777777" w:rsidR="0031098F" w:rsidRPr="00336109" w:rsidRDefault="0031098F" w:rsidP="00174B20">
            <w:r>
              <w:rPr>
                <w:i/>
                <w:iCs/>
              </w:rPr>
              <w:t>Alert signal</w:t>
            </w:r>
            <w:r>
              <w:t xml:space="preserve"> operates.</w:t>
            </w:r>
          </w:p>
        </w:tc>
        <w:tc>
          <w:tcPr>
            <w:tcW w:w="661" w:type="dxa"/>
            <w:tcBorders>
              <w:right w:val="nil"/>
            </w:tcBorders>
            <w:vAlign w:val="center"/>
          </w:tcPr>
          <w:p w14:paraId="1CBC4A23" w14:textId="77777777" w:rsidR="0031098F" w:rsidRDefault="0031098F" w:rsidP="00174B20">
            <w:r>
              <w:t>Yes</w:t>
            </w:r>
          </w:p>
        </w:tc>
        <w:tc>
          <w:tcPr>
            <w:tcW w:w="851" w:type="dxa"/>
            <w:tcBorders>
              <w:left w:val="nil"/>
            </w:tcBorders>
            <w:shd w:val="clear" w:color="auto" w:fill="F2F2F2" w:themeFill="background1" w:themeFillShade="F2"/>
            <w:vAlign w:val="center"/>
          </w:tcPr>
          <w:p w14:paraId="7E74EF76" w14:textId="567B4585" w:rsidR="0031098F" w:rsidRDefault="00000000" w:rsidP="00174B20">
            <w:pPr>
              <w:rPr>
                <w:lang w:eastAsia="en-CA"/>
              </w:rPr>
            </w:pPr>
            <w:sdt>
              <w:sdtPr>
                <w:rPr>
                  <w:lang w:eastAsia="en-CA"/>
                </w:rPr>
                <w:id w:val="-185605269"/>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67137E65" w14:textId="77777777" w:rsidR="0031098F" w:rsidRDefault="0031098F" w:rsidP="00174B20">
            <w:r>
              <w:t>No</w:t>
            </w:r>
          </w:p>
        </w:tc>
        <w:tc>
          <w:tcPr>
            <w:tcW w:w="425" w:type="dxa"/>
            <w:tcBorders>
              <w:left w:val="nil"/>
            </w:tcBorders>
            <w:shd w:val="clear" w:color="auto" w:fill="F2F2F2" w:themeFill="background1" w:themeFillShade="F2"/>
            <w:vAlign w:val="center"/>
          </w:tcPr>
          <w:p w14:paraId="71E4E4B2" w14:textId="77777777" w:rsidR="0031098F" w:rsidRDefault="00000000" w:rsidP="00174B20">
            <w:pPr>
              <w:rPr>
                <w:lang w:eastAsia="en-CA"/>
              </w:rPr>
            </w:pPr>
            <w:sdt>
              <w:sdtPr>
                <w:rPr>
                  <w:lang w:eastAsia="en-CA"/>
                </w:rPr>
                <w:id w:val="-393353587"/>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7526721A"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5EF44FF2" w14:textId="77777777" w:rsidR="0031098F" w:rsidRDefault="00000000" w:rsidP="00174B20">
            <w:pPr>
              <w:rPr>
                <w:lang w:eastAsia="en-CA"/>
              </w:rPr>
            </w:pPr>
            <w:sdt>
              <w:sdtPr>
                <w:rPr>
                  <w:lang w:eastAsia="en-CA"/>
                </w:rPr>
                <w:id w:val="732970775"/>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6BABB86C" w14:textId="77777777" w:rsidTr="00174B20">
        <w:tc>
          <w:tcPr>
            <w:tcW w:w="567" w:type="dxa"/>
            <w:tcBorders>
              <w:left w:val="nil"/>
            </w:tcBorders>
            <w:vAlign w:val="center"/>
          </w:tcPr>
          <w:p w14:paraId="266B2BA5" w14:textId="77777777" w:rsidR="0031098F" w:rsidRDefault="0031098F" w:rsidP="00174B20">
            <w:r>
              <w:t>I</w:t>
            </w:r>
          </w:p>
        </w:tc>
        <w:tc>
          <w:tcPr>
            <w:tcW w:w="6710" w:type="dxa"/>
            <w:gridSpan w:val="4"/>
          </w:tcPr>
          <w:p w14:paraId="7876248A" w14:textId="77777777" w:rsidR="0031098F" w:rsidRPr="00336109" w:rsidRDefault="0031098F" w:rsidP="00174B20">
            <w:r>
              <w:rPr>
                <w:i/>
                <w:iCs/>
              </w:rPr>
              <w:t>Alarm signal</w:t>
            </w:r>
            <w:r>
              <w:t xml:space="preserve"> operates.</w:t>
            </w:r>
          </w:p>
        </w:tc>
        <w:tc>
          <w:tcPr>
            <w:tcW w:w="661" w:type="dxa"/>
            <w:tcBorders>
              <w:right w:val="nil"/>
            </w:tcBorders>
            <w:vAlign w:val="center"/>
          </w:tcPr>
          <w:p w14:paraId="6764CCE6" w14:textId="77777777" w:rsidR="0031098F" w:rsidRDefault="0031098F" w:rsidP="00174B20">
            <w:r>
              <w:t>Yes</w:t>
            </w:r>
          </w:p>
        </w:tc>
        <w:tc>
          <w:tcPr>
            <w:tcW w:w="851" w:type="dxa"/>
            <w:tcBorders>
              <w:left w:val="nil"/>
            </w:tcBorders>
            <w:shd w:val="clear" w:color="auto" w:fill="F2F2F2" w:themeFill="background1" w:themeFillShade="F2"/>
            <w:vAlign w:val="center"/>
          </w:tcPr>
          <w:p w14:paraId="21157CAE" w14:textId="37ECBF20" w:rsidR="0031098F" w:rsidRDefault="00000000" w:rsidP="00174B20">
            <w:pPr>
              <w:rPr>
                <w:lang w:eastAsia="en-CA"/>
              </w:rPr>
            </w:pPr>
            <w:sdt>
              <w:sdtPr>
                <w:rPr>
                  <w:lang w:eastAsia="en-CA"/>
                </w:rPr>
                <w:id w:val="-1684729008"/>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505CF2FB" w14:textId="77777777" w:rsidR="0031098F" w:rsidRDefault="0031098F" w:rsidP="00174B20">
            <w:r>
              <w:t>No</w:t>
            </w:r>
          </w:p>
        </w:tc>
        <w:tc>
          <w:tcPr>
            <w:tcW w:w="425" w:type="dxa"/>
            <w:tcBorders>
              <w:left w:val="nil"/>
            </w:tcBorders>
            <w:shd w:val="clear" w:color="auto" w:fill="F2F2F2" w:themeFill="background1" w:themeFillShade="F2"/>
            <w:vAlign w:val="center"/>
          </w:tcPr>
          <w:p w14:paraId="18E263DF" w14:textId="77777777" w:rsidR="0031098F" w:rsidRDefault="00000000" w:rsidP="00174B20">
            <w:pPr>
              <w:rPr>
                <w:lang w:eastAsia="en-CA"/>
              </w:rPr>
            </w:pPr>
            <w:sdt>
              <w:sdtPr>
                <w:rPr>
                  <w:lang w:eastAsia="en-CA"/>
                </w:rPr>
                <w:id w:val="1052881408"/>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401E2FF0"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6121E06E" w14:textId="77777777" w:rsidR="0031098F" w:rsidRDefault="00000000" w:rsidP="00174B20">
            <w:pPr>
              <w:rPr>
                <w:lang w:eastAsia="en-CA"/>
              </w:rPr>
            </w:pPr>
            <w:sdt>
              <w:sdtPr>
                <w:rPr>
                  <w:lang w:eastAsia="en-CA"/>
                </w:rPr>
                <w:id w:val="196750695"/>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3C344AB5" w14:textId="77777777" w:rsidTr="00174B20">
        <w:tc>
          <w:tcPr>
            <w:tcW w:w="567" w:type="dxa"/>
            <w:vMerge w:val="restart"/>
            <w:tcBorders>
              <w:left w:val="nil"/>
            </w:tcBorders>
            <w:vAlign w:val="center"/>
          </w:tcPr>
          <w:p w14:paraId="35CEE69E" w14:textId="77777777" w:rsidR="0031098F" w:rsidRDefault="0031098F" w:rsidP="00174B20">
            <w:r>
              <w:t>J</w:t>
            </w:r>
          </w:p>
        </w:tc>
        <w:tc>
          <w:tcPr>
            <w:tcW w:w="6710" w:type="dxa"/>
            <w:gridSpan w:val="4"/>
          </w:tcPr>
          <w:p w14:paraId="5D721E14" w14:textId="77777777" w:rsidR="0031098F" w:rsidRPr="00336109" w:rsidRDefault="0031098F" w:rsidP="00174B20">
            <w:r>
              <w:t xml:space="preserve">Automatic transfer from </w:t>
            </w:r>
            <w:r>
              <w:rPr>
                <w:i/>
                <w:iCs/>
              </w:rPr>
              <w:t>alert signal</w:t>
            </w:r>
            <w:r>
              <w:t xml:space="preserve"> to </w:t>
            </w:r>
            <w:r>
              <w:rPr>
                <w:i/>
                <w:iCs/>
              </w:rPr>
              <w:t>alarm signal</w:t>
            </w:r>
            <w:r>
              <w:t xml:space="preserve"> operates.</w:t>
            </w:r>
          </w:p>
        </w:tc>
        <w:tc>
          <w:tcPr>
            <w:tcW w:w="661" w:type="dxa"/>
            <w:tcBorders>
              <w:right w:val="nil"/>
            </w:tcBorders>
            <w:vAlign w:val="center"/>
          </w:tcPr>
          <w:p w14:paraId="7DF8C791" w14:textId="77777777" w:rsidR="0031098F" w:rsidRDefault="0031098F" w:rsidP="00174B20">
            <w:r>
              <w:t>Yes</w:t>
            </w:r>
          </w:p>
        </w:tc>
        <w:tc>
          <w:tcPr>
            <w:tcW w:w="851" w:type="dxa"/>
            <w:tcBorders>
              <w:left w:val="nil"/>
            </w:tcBorders>
            <w:shd w:val="clear" w:color="auto" w:fill="F2F2F2" w:themeFill="background1" w:themeFillShade="F2"/>
            <w:vAlign w:val="center"/>
          </w:tcPr>
          <w:p w14:paraId="4C0D11DE" w14:textId="419172E9" w:rsidR="0031098F" w:rsidRDefault="00000000" w:rsidP="00174B20">
            <w:pPr>
              <w:rPr>
                <w:lang w:eastAsia="en-CA"/>
              </w:rPr>
            </w:pPr>
            <w:sdt>
              <w:sdtPr>
                <w:rPr>
                  <w:lang w:eastAsia="en-CA"/>
                </w:rPr>
                <w:id w:val="263116362"/>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C7345CB" w14:textId="77777777" w:rsidR="0031098F" w:rsidRDefault="0031098F" w:rsidP="00174B20">
            <w:r>
              <w:t>No</w:t>
            </w:r>
          </w:p>
        </w:tc>
        <w:tc>
          <w:tcPr>
            <w:tcW w:w="425" w:type="dxa"/>
            <w:tcBorders>
              <w:left w:val="nil"/>
            </w:tcBorders>
            <w:shd w:val="clear" w:color="auto" w:fill="F2F2F2" w:themeFill="background1" w:themeFillShade="F2"/>
            <w:vAlign w:val="center"/>
          </w:tcPr>
          <w:p w14:paraId="5D4955E9" w14:textId="77777777" w:rsidR="0031098F" w:rsidRDefault="00000000" w:rsidP="00174B20">
            <w:pPr>
              <w:rPr>
                <w:lang w:eastAsia="en-CA"/>
              </w:rPr>
            </w:pPr>
            <w:sdt>
              <w:sdtPr>
                <w:rPr>
                  <w:lang w:eastAsia="en-CA"/>
                </w:rPr>
                <w:id w:val="1155730279"/>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6171AB54"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60C68DA1" w14:textId="77777777" w:rsidR="0031098F" w:rsidRDefault="00000000" w:rsidP="00174B20">
            <w:pPr>
              <w:rPr>
                <w:lang w:eastAsia="en-CA"/>
              </w:rPr>
            </w:pPr>
            <w:sdt>
              <w:sdtPr>
                <w:rPr>
                  <w:lang w:eastAsia="en-CA"/>
                </w:rPr>
                <w:id w:val="-1051534462"/>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673C6E13" w14:textId="77777777" w:rsidTr="00174B20">
        <w:tc>
          <w:tcPr>
            <w:tcW w:w="567" w:type="dxa"/>
            <w:vMerge/>
            <w:tcBorders>
              <w:left w:val="nil"/>
            </w:tcBorders>
            <w:vAlign w:val="center"/>
          </w:tcPr>
          <w:p w14:paraId="3D22C6D7" w14:textId="77777777" w:rsidR="0031098F" w:rsidRDefault="0031098F" w:rsidP="00174B20"/>
        </w:tc>
        <w:tc>
          <w:tcPr>
            <w:tcW w:w="707" w:type="dxa"/>
            <w:tcBorders>
              <w:right w:val="nil"/>
            </w:tcBorders>
          </w:tcPr>
          <w:p w14:paraId="7A32EBB6" w14:textId="77777777" w:rsidR="0031098F" w:rsidRDefault="0031098F" w:rsidP="00174B20">
            <w:r>
              <w:t>Time:</w:t>
            </w:r>
          </w:p>
        </w:tc>
        <w:tc>
          <w:tcPr>
            <w:tcW w:w="6003" w:type="dxa"/>
            <w:gridSpan w:val="3"/>
            <w:tcBorders>
              <w:left w:val="nil"/>
            </w:tcBorders>
            <w:shd w:val="clear" w:color="auto" w:fill="F2F2F2" w:themeFill="background1" w:themeFillShade="F2"/>
          </w:tcPr>
          <w:p w14:paraId="0E899B82" w14:textId="77777777" w:rsidR="0031098F" w:rsidRDefault="00000000" w:rsidP="00174B20">
            <w:sdt>
              <w:sdtPr>
                <w:rPr>
                  <w:lang w:eastAsia="en-CA"/>
                </w:rPr>
                <w:id w:val="1655256515"/>
                <w:placeholder>
                  <w:docPart w:val="20335DBC3A704AD0AD1A06E28E475D1A"/>
                </w:placeholder>
              </w:sdtPr>
              <w:sdtContent>
                <w:r w:rsidR="0031098F" w:rsidRPr="00814B85">
                  <w:rPr>
                    <w:lang w:eastAsia="en-CA"/>
                  </w:rPr>
                  <w:t xml:space="preserve"> </w:t>
                </w:r>
              </w:sdtContent>
            </w:sdt>
          </w:p>
        </w:tc>
        <w:tc>
          <w:tcPr>
            <w:tcW w:w="661" w:type="dxa"/>
            <w:tcBorders>
              <w:right w:val="nil"/>
            </w:tcBorders>
            <w:vAlign w:val="center"/>
          </w:tcPr>
          <w:p w14:paraId="501F7D67" w14:textId="77777777" w:rsidR="0031098F" w:rsidRDefault="0031098F" w:rsidP="00174B20">
            <w:r>
              <w:t>Yes</w:t>
            </w:r>
          </w:p>
        </w:tc>
        <w:tc>
          <w:tcPr>
            <w:tcW w:w="851" w:type="dxa"/>
            <w:tcBorders>
              <w:left w:val="nil"/>
            </w:tcBorders>
            <w:shd w:val="clear" w:color="auto" w:fill="F2F2F2" w:themeFill="background1" w:themeFillShade="F2"/>
            <w:vAlign w:val="center"/>
          </w:tcPr>
          <w:p w14:paraId="631AB494" w14:textId="7EC2A7A3" w:rsidR="0031098F" w:rsidRDefault="00000000" w:rsidP="00174B20">
            <w:pPr>
              <w:rPr>
                <w:lang w:eastAsia="en-CA"/>
              </w:rPr>
            </w:pPr>
            <w:sdt>
              <w:sdtPr>
                <w:rPr>
                  <w:lang w:eastAsia="en-CA"/>
                </w:rPr>
                <w:id w:val="-1097873083"/>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128E7BA4" w14:textId="77777777" w:rsidR="0031098F" w:rsidRDefault="0031098F" w:rsidP="00174B20">
            <w:r>
              <w:t>No</w:t>
            </w:r>
          </w:p>
        </w:tc>
        <w:tc>
          <w:tcPr>
            <w:tcW w:w="425" w:type="dxa"/>
            <w:tcBorders>
              <w:left w:val="nil"/>
            </w:tcBorders>
            <w:shd w:val="clear" w:color="auto" w:fill="F2F2F2" w:themeFill="background1" w:themeFillShade="F2"/>
            <w:vAlign w:val="center"/>
          </w:tcPr>
          <w:p w14:paraId="7F2A0F4D" w14:textId="77777777" w:rsidR="0031098F" w:rsidRDefault="00000000" w:rsidP="00174B20">
            <w:pPr>
              <w:rPr>
                <w:lang w:eastAsia="en-CA"/>
              </w:rPr>
            </w:pPr>
            <w:sdt>
              <w:sdtPr>
                <w:rPr>
                  <w:lang w:eastAsia="en-CA"/>
                </w:rPr>
                <w:id w:val="-943914933"/>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0B99FD2E"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2D927919" w14:textId="77777777" w:rsidR="0031098F" w:rsidRDefault="00000000" w:rsidP="00174B20">
            <w:pPr>
              <w:rPr>
                <w:lang w:eastAsia="en-CA"/>
              </w:rPr>
            </w:pPr>
            <w:sdt>
              <w:sdtPr>
                <w:rPr>
                  <w:lang w:eastAsia="en-CA"/>
                </w:rPr>
                <w:id w:val="-1926959170"/>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19314ADD" w14:textId="77777777" w:rsidTr="00174B20">
        <w:tc>
          <w:tcPr>
            <w:tcW w:w="567" w:type="dxa"/>
            <w:tcBorders>
              <w:left w:val="nil"/>
            </w:tcBorders>
            <w:vAlign w:val="center"/>
          </w:tcPr>
          <w:p w14:paraId="1457BF5F" w14:textId="77777777" w:rsidR="0031098F" w:rsidRDefault="0031098F" w:rsidP="00174B20">
            <w:r>
              <w:t>K</w:t>
            </w:r>
          </w:p>
        </w:tc>
        <w:tc>
          <w:tcPr>
            <w:tcW w:w="6710" w:type="dxa"/>
            <w:gridSpan w:val="4"/>
          </w:tcPr>
          <w:p w14:paraId="05556BA5" w14:textId="77777777" w:rsidR="0031098F" w:rsidRPr="00336109" w:rsidRDefault="0031098F" w:rsidP="00174B20">
            <w:r>
              <w:t xml:space="preserve">Manual transfer from </w:t>
            </w:r>
            <w:r>
              <w:rPr>
                <w:i/>
                <w:iCs/>
              </w:rPr>
              <w:t>alert signal</w:t>
            </w:r>
            <w:r>
              <w:t xml:space="preserve"> to </w:t>
            </w:r>
            <w:r>
              <w:rPr>
                <w:i/>
                <w:iCs/>
              </w:rPr>
              <w:t>alarm signal</w:t>
            </w:r>
            <w:r>
              <w:t xml:space="preserve"> operates</w:t>
            </w:r>
          </w:p>
        </w:tc>
        <w:tc>
          <w:tcPr>
            <w:tcW w:w="661" w:type="dxa"/>
            <w:tcBorders>
              <w:right w:val="nil"/>
            </w:tcBorders>
            <w:vAlign w:val="center"/>
          </w:tcPr>
          <w:p w14:paraId="390F3B09" w14:textId="77777777" w:rsidR="0031098F" w:rsidRDefault="0031098F" w:rsidP="00174B20">
            <w:r>
              <w:t>Yes</w:t>
            </w:r>
          </w:p>
        </w:tc>
        <w:tc>
          <w:tcPr>
            <w:tcW w:w="851" w:type="dxa"/>
            <w:tcBorders>
              <w:left w:val="nil"/>
            </w:tcBorders>
            <w:shd w:val="clear" w:color="auto" w:fill="F2F2F2" w:themeFill="background1" w:themeFillShade="F2"/>
            <w:vAlign w:val="center"/>
          </w:tcPr>
          <w:p w14:paraId="1858948D" w14:textId="58041512" w:rsidR="0031098F" w:rsidRDefault="00000000" w:rsidP="00174B20">
            <w:pPr>
              <w:rPr>
                <w:lang w:eastAsia="en-CA"/>
              </w:rPr>
            </w:pPr>
            <w:sdt>
              <w:sdtPr>
                <w:rPr>
                  <w:lang w:eastAsia="en-CA"/>
                </w:rPr>
                <w:id w:val="-1153906535"/>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19479541" w14:textId="77777777" w:rsidR="0031098F" w:rsidRDefault="0031098F" w:rsidP="00174B20">
            <w:r>
              <w:t>No</w:t>
            </w:r>
          </w:p>
        </w:tc>
        <w:tc>
          <w:tcPr>
            <w:tcW w:w="425" w:type="dxa"/>
            <w:tcBorders>
              <w:left w:val="nil"/>
            </w:tcBorders>
            <w:shd w:val="clear" w:color="auto" w:fill="F2F2F2" w:themeFill="background1" w:themeFillShade="F2"/>
            <w:vAlign w:val="center"/>
          </w:tcPr>
          <w:p w14:paraId="6A35A2A5" w14:textId="77777777" w:rsidR="0031098F" w:rsidRDefault="00000000" w:rsidP="00174B20">
            <w:pPr>
              <w:rPr>
                <w:lang w:eastAsia="en-CA"/>
              </w:rPr>
            </w:pPr>
            <w:sdt>
              <w:sdtPr>
                <w:rPr>
                  <w:lang w:eastAsia="en-CA"/>
                </w:rPr>
                <w:id w:val="-242647322"/>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6AD9173"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6BB1A5C4" w14:textId="77777777" w:rsidR="0031098F" w:rsidRDefault="00000000" w:rsidP="00174B20">
            <w:pPr>
              <w:rPr>
                <w:lang w:eastAsia="en-CA"/>
              </w:rPr>
            </w:pPr>
            <w:sdt>
              <w:sdtPr>
                <w:rPr>
                  <w:lang w:eastAsia="en-CA"/>
                </w:rPr>
                <w:id w:val="-1556386567"/>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757DD0CF" w14:textId="77777777" w:rsidTr="00174B20">
        <w:tc>
          <w:tcPr>
            <w:tcW w:w="567" w:type="dxa"/>
            <w:tcBorders>
              <w:left w:val="nil"/>
            </w:tcBorders>
            <w:vAlign w:val="center"/>
          </w:tcPr>
          <w:p w14:paraId="1311C11A" w14:textId="77777777" w:rsidR="0031098F" w:rsidRDefault="0031098F" w:rsidP="00174B20">
            <w:r>
              <w:t>L</w:t>
            </w:r>
          </w:p>
        </w:tc>
        <w:tc>
          <w:tcPr>
            <w:tcW w:w="6710" w:type="dxa"/>
            <w:gridSpan w:val="4"/>
          </w:tcPr>
          <w:p w14:paraId="2B29BA7E" w14:textId="77777777" w:rsidR="0031098F" w:rsidRPr="008D2F63" w:rsidRDefault="0031098F" w:rsidP="00174B20">
            <w:r>
              <w:t xml:space="preserve">Automatic transfer from </w:t>
            </w:r>
            <w:r>
              <w:rPr>
                <w:i/>
                <w:iCs/>
              </w:rPr>
              <w:t>alert signal</w:t>
            </w:r>
            <w:r>
              <w:t xml:space="preserve"> to </w:t>
            </w:r>
            <w:r>
              <w:rPr>
                <w:i/>
                <w:iCs/>
              </w:rPr>
              <w:t xml:space="preserve">alarm signal </w:t>
            </w:r>
            <w:r>
              <w:t>cancel (acknowledge) feature operates on a two-stage system.</w:t>
            </w:r>
          </w:p>
        </w:tc>
        <w:tc>
          <w:tcPr>
            <w:tcW w:w="661" w:type="dxa"/>
            <w:tcBorders>
              <w:right w:val="nil"/>
            </w:tcBorders>
            <w:vAlign w:val="center"/>
          </w:tcPr>
          <w:p w14:paraId="7AE44884" w14:textId="77777777" w:rsidR="0031098F" w:rsidRDefault="0031098F" w:rsidP="00174B20">
            <w:r>
              <w:t>Yes</w:t>
            </w:r>
          </w:p>
        </w:tc>
        <w:tc>
          <w:tcPr>
            <w:tcW w:w="851" w:type="dxa"/>
            <w:tcBorders>
              <w:left w:val="nil"/>
            </w:tcBorders>
            <w:shd w:val="clear" w:color="auto" w:fill="F2F2F2" w:themeFill="background1" w:themeFillShade="F2"/>
            <w:vAlign w:val="center"/>
          </w:tcPr>
          <w:p w14:paraId="22BEDA81" w14:textId="0C18A78E" w:rsidR="0031098F" w:rsidRDefault="00000000" w:rsidP="00174B20">
            <w:pPr>
              <w:rPr>
                <w:lang w:eastAsia="en-CA"/>
              </w:rPr>
            </w:pPr>
            <w:sdt>
              <w:sdtPr>
                <w:rPr>
                  <w:lang w:eastAsia="en-CA"/>
                </w:rPr>
                <w:id w:val="-381248793"/>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0ED145BB" w14:textId="77777777" w:rsidR="0031098F" w:rsidRDefault="0031098F" w:rsidP="00174B20">
            <w:r>
              <w:t>No</w:t>
            </w:r>
          </w:p>
        </w:tc>
        <w:tc>
          <w:tcPr>
            <w:tcW w:w="425" w:type="dxa"/>
            <w:tcBorders>
              <w:left w:val="nil"/>
            </w:tcBorders>
            <w:shd w:val="clear" w:color="auto" w:fill="F2F2F2" w:themeFill="background1" w:themeFillShade="F2"/>
            <w:vAlign w:val="center"/>
          </w:tcPr>
          <w:p w14:paraId="0D6CD9A0" w14:textId="77777777" w:rsidR="0031098F" w:rsidRDefault="00000000" w:rsidP="00174B20">
            <w:pPr>
              <w:rPr>
                <w:lang w:eastAsia="en-CA"/>
              </w:rPr>
            </w:pPr>
            <w:sdt>
              <w:sdtPr>
                <w:rPr>
                  <w:lang w:eastAsia="en-CA"/>
                </w:rPr>
                <w:id w:val="-393582796"/>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3E57591"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34DBF61F" w14:textId="77777777" w:rsidR="0031098F" w:rsidRDefault="00000000" w:rsidP="00174B20">
            <w:pPr>
              <w:rPr>
                <w:lang w:eastAsia="en-CA"/>
              </w:rPr>
            </w:pPr>
            <w:sdt>
              <w:sdtPr>
                <w:rPr>
                  <w:lang w:eastAsia="en-CA"/>
                </w:rPr>
                <w:id w:val="-1870516303"/>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012A269D" w14:textId="77777777" w:rsidTr="00174B20">
        <w:tc>
          <w:tcPr>
            <w:tcW w:w="567" w:type="dxa"/>
            <w:tcBorders>
              <w:left w:val="nil"/>
            </w:tcBorders>
            <w:vAlign w:val="center"/>
          </w:tcPr>
          <w:p w14:paraId="76C09553" w14:textId="77777777" w:rsidR="0031098F" w:rsidRDefault="0031098F" w:rsidP="00174B20">
            <w:r>
              <w:t>M</w:t>
            </w:r>
          </w:p>
        </w:tc>
        <w:tc>
          <w:tcPr>
            <w:tcW w:w="6710" w:type="dxa"/>
            <w:gridSpan w:val="4"/>
          </w:tcPr>
          <w:p w14:paraId="552D825E" w14:textId="77777777" w:rsidR="0031098F" w:rsidRPr="008D2F63" w:rsidRDefault="0031098F" w:rsidP="00174B20">
            <w:r>
              <w:rPr>
                <w:i/>
                <w:iCs/>
              </w:rPr>
              <w:t>Alarm signal</w:t>
            </w:r>
            <w:r>
              <w:t xml:space="preserve"> silence inhibit function operates.</w:t>
            </w:r>
          </w:p>
        </w:tc>
        <w:tc>
          <w:tcPr>
            <w:tcW w:w="661" w:type="dxa"/>
            <w:tcBorders>
              <w:right w:val="nil"/>
            </w:tcBorders>
            <w:vAlign w:val="center"/>
          </w:tcPr>
          <w:p w14:paraId="4DEF3BAC" w14:textId="77777777" w:rsidR="0031098F" w:rsidRDefault="0031098F" w:rsidP="00174B20">
            <w:r>
              <w:t>Yes</w:t>
            </w:r>
          </w:p>
        </w:tc>
        <w:tc>
          <w:tcPr>
            <w:tcW w:w="851" w:type="dxa"/>
            <w:tcBorders>
              <w:left w:val="nil"/>
            </w:tcBorders>
            <w:shd w:val="clear" w:color="auto" w:fill="F2F2F2" w:themeFill="background1" w:themeFillShade="F2"/>
            <w:vAlign w:val="center"/>
          </w:tcPr>
          <w:p w14:paraId="6DD1020F" w14:textId="77777777" w:rsidR="0031098F" w:rsidRDefault="00000000" w:rsidP="00174B20">
            <w:pPr>
              <w:rPr>
                <w:lang w:eastAsia="en-CA"/>
              </w:rPr>
            </w:pPr>
            <w:sdt>
              <w:sdtPr>
                <w:rPr>
                  <w:lang w:eastAsia="en-CA"/>
                </w:rPr>
                <w:id w:val="-470741922"/>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0648EBB8" w14:textId="77777777" w:rsidR="0031098F" w:rsidRDefault="0031098F" w:rsidP="00174B20">
            <w:r>
              <w:t>No</w:t>
            </w:r>
          </w:p>
        </w:tc>
        <w:tc>
          <w:tcPr>
            <w:tcW w:w="425" w:type="dxa"/>
            <w:tcBorders>
              <w:left w:val="nil"/>
            </w:tcBorders>
            <w:shd w:val="clear" w:color="auto" w:fill="F2F2F2" w:themeFill="background1" w:themeFillShade="F2"/>
            <w:vAlign w:val="center"/>
          </w:tcPr>
          <w:p w14:paraId="3687A578" w14:textId="77777777" w:rsidR="0031098F" w:rsidRDefault="00000000" w:rsidP="00174B20">
            <w:pPr>
              <w:rPr>
                <w:lang w:eastAsia="en-CA"/>
              </w:rPr>
            </w:pPr>
            <w:sdt>
              <w:sdtPr>
                <w:rPr>
                  <w:lang w:eastAsia="en-CA"/>
                </w:rPr>
                <w:id w:val="-1159609920"/>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0CE3CC35"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1A1DB80A" w14:textId="3976B1D2" w:rsidR="0031098F" w:rsidRDefault="00000000" w:rsidP="00174B20">
            <w:pPr>
              <w:rPr>
                <w:lang w:eastAsia="en-CA"/>
              </w:rPr>
            </w:pPr>
            <w:sdt>
              <w:sdtPr>
                <w:rPr>
                  <w:lang w:eastAsia="en-CA"/>
                </w:rPr>
                <w:id w:val="1053200468"/>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31098F" w14:paraId="38F35B75" w14:textId="77777777" w:rsidTr="00174B20">
        <w:tc>
          <w:tcPr>
            <w:tcW w:w="567" w:type="dxa"/>
            <w:tcBorders>
              <w:left w:val="nil"/>
            </w:tcBorders>
            <w:vAlign w:val="center"/>
          </w:tcPr>
          <w:p w14:paraId="4917F362" w14:textId="77777777" w:rsidR="0031098F" w:rsidRDefault="0031098F" w:rsidP="00174B20">
            <w:r>
              <w:t>N</w:t>
            </w:r>
          </w:p>
        </w:tc>
        <w:tc>
          <w:tcPr>
            <w:tcW w:w="6710" w:type="dxa"/>
            <w:gridSpan w:val="4"/>
          </w:tcPr>
          <w:p w14:paraId="36E0BFBC" w14:textId="77777777" w:rsidR="0031098F" w:rsidRPr="008D2F63" w:rsidRDefault="0031098F" w:rsidP="00174B20">
            <w:r>
              <w:rPr>
                <w:i/>
                <w:iCs/>
              </w:rPr>
              <w:t xml:space="preserve">Alarm signal </w:t>
            </w:r>
            <w:r>
              <w:t>manual silence operates.</w:t>
            </w:r>
          </w:p>
        </w:tc>
        <w:tc>
          <w:tcPr>
            <w:tcW w:w="661" w:type="dxa"/>
            <w:tcBorders>
              <w:right w:val="nil"/>
            </w:tcBorders>
            <w:vAlign w:val="center"/>
          </w:tcPr>
          <w:p w14:paraId="67285906" w14:textId="77777777" w:rsidR="0031098F" w:rsidRDefault="0031098F" w:rsidP="00174B20">
            <w:r>
              <w:t>Yes</w:t>
            </w:r>
          </w:p>
        </w:tc>
        <w:tc>
          <w:tcPr>
            <w:tcW w:w="851" w:type="dxa"/>
            <w:tcBorders>
              <w:left w:val="nil"/>
            </w:tcBorders>
            <w:shd w:val="clear" w:color="auto" w:fill="F2F2F2" w:themeFill="background1" w:themeFillShade="F2"/>
            <w:vAlign w:val="center"/>
          </w:tcPr>
          <w:p w14:paraId="11EC3132" w14:textId="4E215C0B" w:rsidR="0031098F" w:rsidRDefault="00000000" w:rsidP="00174B20">
            <w:pPr>
              <w:rPr>
                <w:lang w:eastAsia="en-CA"/>
              </w:rPr>
            </w:pPr>
            <w:sdt>
              <w:sdtPr>
                <w:rPr>
                  <w:lang w:eastAsia="en-CA"/>
                </w:rPr>
                <w:id w:val="1091591694"/>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D2801DD" w14:textId="77777777" w:rsidR="0031098F" w:rsidRDefault="0031098F" w:rsidP="00174B20">
            <w:r>
              <w:t>No</w:t>
            </w:r>
          </w:p>
        </w:tc>
        <w:tc>
          <w:tcPr>
            <w:tcW w:w="425" w:type="dxa"/>
            <w:tcBorders>
              <w:left w:val="nil"/>
            </w:tcBorders>
            <w:shd w:val="clear" w:color="auto" w:fill="F2F2F2" w:themeFill="background1" w:themeFillShade="F2"/>
            <w:vAlign w:val="center"/>
          </w:tcPr>
          <w:p w14:paraId="72DC45B0" w14:textId="77777777" w:rsidR="0031098F" w:rsidRDefault="00000000" w:rsidP="00174B20">
            <w:pPr>
              <w:rPr>
                <w:lang w:eastAsia="en-CA"/>
              </w:rPr>
            </w:pPr>
            <w:sdt>
              <w:sdtPr>
                <w:rPr>
                  <w:lang w:eastAsia="en-CA"/>
                </w:rPr>
                <w:id w:val="-1673486855"/>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076A58F1"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15E2CD86" w14:textId="77777777" w:rsidR="0031098F" w:rsidRDefault="00000000" w:rsidP="00174B20">
            <w:pPr>
              <w:rPr>
                <w:lang w:eastAsia="en-CA"/>
              </w:rPr>
            </w:pPr>
            <w:sdt>
              <w:sdtPr>
                <w:rPr>
                  <w:lang w:eastAsia="en-CA"/>
                </w:rPr>
                <w:id w:val="-1162541151"/>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28AA403A" w14:textId="77777777" w:rsidTr="00174B20">
        <w:tc>
          <w:tcPr>
            <w:tcW w:w="567" w:type="dxa"/>
            <w:tcBorders>
              <w:left w:val="nil"/>
            </w:tcBorders>
            <w:vAlign w:val="center"/>
          </w:tcPr>
          <w:p w14:paraId="6B085FCF" w14:textId="77777777" w:rsidR="0031098F" w:rsidRDefault="0031098F" w:rsidP="00174B20">
            <w:r>
              <w:t>O</w:t>
            </w:r>
          </w:p>
        </w:tc>
        <w:tc>
          <w:tcPr>
            <w:tcW w:w="6710" w:type="dxa"/>
            <w:gridSpan w:val="4"/>
          </w:tcPr>
          <w:p w14:paraId="3B506CE7" w14:textId="77777777" w:rsidR="0031098F" w:rsidRPr="008D2F63" w:rsidRDefault="0031098F" w:rsidP="00174B20">
            <w:r>
              <w:rPr>
                <w:i/>
                <w:iCs/>
              </w:rPr>
              <w:t>Alarm signal</w:t>
            </w:r>
            <w:r>
              <w:t xml:space="preserve"> silence visual indication operates</w:t>
            </w:r>
          </w:p>
        </w:tc>
        <w:tc>
          <w:tcPr>
            <w:tcW w:w="661" w:type="dxa"/>
            <w:tcBorders>
              <w:right w:val="nil"/>
            </w:tcBorders>
            <w:vAlign w:val="center"/>
          </w:tcPr>
          <w:p w14:paraId="176EB88E" w14:textId="77777777" w:rsidR="0031098F" w:rsidRDefault="0031098F" w:rsidP="00174B20">
            <w:r>
              <w:t>Yes</w:t>
            </w:r>
          </w:p>
        </w:tc>
        <w:tc>
          <w:tcPr>
            <w:tcW w:w="851" w:type="dxa"/>
            <w:tcBorders>
              <w:left w:val="nil"/>
            </w:tcBorders>
            <w:shd w:val="clear" w:color="auto" w:fill="F2F2F2" w:themeFill="background1" w:themeFillShade="F2"/>
            <w:vAlign w:val="center"/>
          </w:tcPr>
          <w:p w14:paraId="0DAAE2E0" w14:textId="343FD8B7" w:rsidR="0031098F" w:rsidRDefault="00000000" w:rsidP="00174B20">
            <w:pPr>
              <w:rPr>
                <w:lang w:eastAsia="en-CA"/>
              </w:rPr>
            </w:pPr>
            <w:sdt>
              <w:sdtPr>
                <w:rPr>
                  <w:lang w:eastAsia="en-CA"/>
                </w:rPr>
                <w:id w:val="-219368076"/>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6FCE6332" w14:textId="77777777" w:rsidR="0031098F" w:rsidRDefault="0031098F" w:rsidP="00174B20">
            <w:r>
              <w:t>No</w:t>
            </w:r>
          </w:p>
        </w:tc>
        <w:tc>
          <w:tcPr>
            <w:tcW w:w="425" w:type="dxa"/>
            <w:tcBorders>
              <w:left w:val="nil"/>
            </w:tcBorders>
            <w:shd w:val="clear" w:color="auto" w:fill="F2F2F2" w:themeFill="background1" w:themeFillShade="F2"/>
            <w:vAlign w:val="center"/>
          </w:tcPr>
          <w:p w14:paraId="5BC05B5D" w14:textId="77777777" w:rsidR="0031098F" w:rsidRDefault="00000000" w:rsidP="00174B20">
            <w:pPr>
              <w:rPr>
                <w:lang w:eastAsia="en-CA"/>
              </w:rPr>
            </w:pPr>
            <w:sdt>
              <w:sdtPr>
                <w:rPr>
                  <w:lang w:eastAsia="en-CA"/>
                </w:rPr>
                <w:id w:val="2129348845"/>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7D7DF5B1"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6447919E" w14:textId="77777777" w:rsidR="0031098F" w:rsidRDefault="00000000" w:rsidP="00174B20">
            <w:pPr>
              <w:rPr>
                <w:lang w:eastAsia="en-CA"/>
              </w:rPr>
            </w:pPr>
            <w:sdt>
              <w:sdtPr>
                <w:rPr>
                  <w:lang w:eastAsia="en-CA"/>
                </w:rPr>
                <w:id w:val="166531898"/>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75DF20CE" w14:textId="77777777" w:rsidTr="00174B20">
        <w:tc>
          <w:tcPr>
            <w:tcW w:w="567" w:type="dxa"/>
            <w:tcBorders>
              <w:left w:val="nil"/>
            </w:tcBorders>
            <w:vAlign w:val="center"/>
          </w:tcPr>
          <w:p w14:paraId="266EC524" w14:textId="77777777" w:rsidR="0031098F" w:rsidRDefault="0031098F" w:rsidP="00174B20">
            <w:r>
              <w:t>P</w:t>
            </w:r>
          </w:p>
        </w:tc>
        <w:tc>
          <w:tcPr>
            <w:tcW w:w="6710" w:type="dxa"/>
            <w:gridSpan w:val="4"/>
          </w:tcPr>
          <w:p w14:paraId="028DC847" w14:textId="77777777" w:rsidR="0031098F" w:rsidRPr="008D2F63" w:rsidRDefault="0031098F" w:rsidP="00174B20">
            <w:r>
              <w:rPr>
                <w:i/>
                <w:iCs/>
              </w:rPr>
              <w:t>Alarm signals</w:t>
            </w:r>
            <w:r>
              <w:t xml:space="preserve"> when silenced, automatically reinitiate only upon </w:t>
            </w:r>
            <w:r>
              <w:rPr>
                <w:i/>
                <w:iCs/>
              </w:rPr>
              <w:t>subsequent</w:t>
            </w:r>
            <w:r>
              <w:t xml:space="preserve"> alarm from another NBC required fire alarm zone.</w:t>
            </w:r>
          </w:p>
        </w:tc>
        <w:tc>
          <w:tcPr>
            <w:tcW w:w="661" w:type="dxa"/>
            <w:tcBorders>
              <w:right w:val="nil"/>
            </w:tcBorders>
            <w:vAlign w:val="center"/>
          </w:tcPr>
          <w:p w14:paraId="1449093D" w14:textId="77777777" w:rsidR="0031098F" w:rsidRDefault="0031098F" w:rsidP="00174B20">
            <w:r>
              <w:t>Yes</w:t>
            </w:r>
          </w:p>
        </w:tc>
        <w:tc>
          <w:tcPr>
            <w:tcW w:w="851" w:type="dxa"/>
            <w:tcBorders>
              <w:left w:val="nil"/>
            </w:tcBorders>
            <w:shd w:val="clear" w:color="auto" w:fill="F2F2F2" w:themeFill="background1" w:themeFillShade="F2"/>
            <w:vAlign w:val="center"/>
          </w:tcPr>
          <w:p w14:paraId="50F41A8A" w14:textId="77777777" w:rsidR="0031098F" w:rsidRDefault="00000000" w:rsidP="00174B20">
            <w:pPr>
              <w:rPr>
                <w:lang w:eastAsia="en-CA"/>
              </w:rPr>
            </w:pPr>
            <w:sdt>
              <w:sdtPr>
                <w:rPr>
                  <w:lang w:eastAsia="en-CA"/>
                </w:rPr>
                <w:id w:val="-544911760"/>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3FAB0583" w14:textId="77777777" w:rsidR="0031098F" w:rsidRDefault="0031098F" w:rsidP="00174B20">
            <w:r>
              <w:t>No</w:t>
            </w:r>
          </w:p>
        </w:tc>
        <w:tc>
          <w:tcPr>
            <w:tcW w:w="425" w:type="dxa"/>
            <w:tcBorders>
              <w:left w:val="nil"/>
            </w:tcBorders>
            <w:shd w:val="clear" w:color="auto" w:fill="F2F2F2" w:themeFill="background1" w:themeFillShade="F2"/>
            <w:vAlign w:val="center"/>
          </w:tcPr>
          <w:p w14:paraId="1EFF4337" w14:textId="77777777" w:rsidR="0031098F" w:rsidRDefault="00000000" w:rsidP="00174B20">
            <w:pPr>
              <w:rPr>
                <w:lang w:eastAsia="en-CA"/>
              </w:rPr>
            </w:pPr>
            <w:sdt>
              <w:sdtPr>
                <w:rPr>
                  <w:lang w:eastAsia="en-CA"/>
                </w:rPr>
                <w:id w:val="-1542204116"/>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41C2598A"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57F1E4B0" w14:textId="77777777" w:rsidR="0031098F" w:rsidRDefault="00000000" w:rsidP="00174B20">
            <w:pPr>
              <w:rPr>
                <w:lang w:eastAsia="en-CA"/>
              </w:rPr>
            </w:pPr>
            <w:sdt>
              <w:sdtPr>
                <w:rPr>
                  <w:lang w:eastAsia="en-CA"/>
                </w:rPr>
                <w:id w:val="1431394593"/>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7C181798" w14:textId="77777777" w:rsidTr="00174B20">
        <w:tc>
          <w:tcPr>
            <w:tcW w:w="567" w:type="dxa"/>
            <w:tcBorders>
              <w:left w:val="nil"/>
            </w:tcBorders>
            <w:vAlign w:val="center"/>
          </w:tcPr>
          <w:p w14:paraId="0BFA7C1F" w14:textId="77777777" w:rsidR="0031098F" w:rsidRDefault="0031098F" w:rsidP="00174B20">
            <w:r>
              <w:t>Q</w:t>
            </w:r>
          </w:p>
        </w:tc>
        <w:tc>
          <w:tcPr>
            <w:tcW w:w="6710" w:type="dxa"/>
            <w:gridSpan w:val="4"/>
          </w:tcPr>
          <w:p w14:paraId="2378595A" w14:textId="77777777" w:rsidR="0031098F" w:rsidRPr="008D2F63" w:rsidRDefault="0031098F" w:rsidP="00174B20">
            <w:r>
              <w:t xml:space="preserve">Duration of </w:t>
            </w:r>
            <w:r>
              <w:rPr>
                <w:i/>
                <w:iCs/>
              </w:rPr>
              <w:t>alarm signal</w:t>
            </w:r>
            <w:r>
              <w:t xml:space="preserve"> prior to automatic silence.</w:t>
            </w:r>
          </w:p>
        </w:tc>
        <w:tc>
          <w:tcPr>
            <w:tcW w:w="661" w:type="dxa"/>
            <w:tcBorders>
              <w:right w:val="nil"/>
            </w:tcBorders>
            <w:vAlign w:val="center"/>
          </w:tcPr>
          <w:p w14:paraId="5B088BFD" w14:textId="77777777" w:rsidR="0031098F" w:rsidRDefault="0031098F" w:rsidP="00174B20">
            <w:r>
              <w:t>Time:</w:t>
            </w:r>
          </w:p>
        </w:tc>
        <w:tc>
          <w:tcPr>
            <w:tcW w:w="851" w:type="dxa"/>
            <w:tcBorders>
              <w:left w:val="nil"/>
            </w:tcBorders>
            <w:shd w:val="clear" w:color="auto" w:fill="F2F2F2" w:themeFill="background1" w:themeFillShade="F2"/>
            <w:vAlign w:val="center"/>
          </w:tcPr>
          <w:p w14:paraId="71EF4EE3" w14:textId="77777777" w:rsidR="0031098F" w:rsidRDefault="0031098F" w:rsidP="00174B20">
            <w:pPr>
              <w:rPr>
                <w:lang w:eastAsia="en-CA"/>
              </w:rPr>
            </w:pPr>
          </w:p>
        </w:tc>
        <w:tc>
          <w:tcPr>
            <w:tcW w:w="567" w:type="dxa"/>
            <w:tcBorders>
              <w:right w:val="nil"/>
            </w:tcBorders>
            <w:vAlign w:val="center"/>
          </w:tcPr>
          <w:p w14:paraId="04B23C7A" w14:textId="77777777" w:rsidR="0031098F" w:rsidRDefault="0031098F" w:rsidP="00174B20">
            <w:r>
              <w:t>No</w:t>
            </w:r>
          </w:p>
        </w:tc>
        <w:tc>
          <w:tcPr>
            <w:tcW w:w="425" w:type="dxa"/>
            <w:tcBorders>
              <w:left w:val="nil"/>
            </w:tcBorders>
            <w:shd w:val="clear" w:color="auto" w:fill="F2F2F2" w:themeFill="background1" w:themeFillShade="F2"/>
            <w:vAlign w:val="center"/>
          </w:tcPr>
          <w:p w14:paraId="44C6B7E9" w14:textId="77777777" w:rsidR="0031098F" w:rsidRDefault="0031098F" w:rsidP="00174B20">
            <w:pPr>
              <w:rPr>
                <w:lang w:eastAsia="en-CA"/>
              </w:rPr>
            </w:pPr>
          </w:p>
        </w:tc>
        <w:tc>
          <w:tcPr>
            <w:tcW w:w="567" w:type="dxa"/>
            <w:tcBorders>
              <w:right w:val="nil"/>
            </w:tcBorders>
            <w:vAlign w:val="center"/>
          </w:tcPr>
          <w:p w14:paraId="168A4A33" w14:textId="4837150D" w:rsidR="0031098F" w:rsidRDefault="00007CAA" w:rsidP="00174B20">
            <w:r>
              <w:t>N/A</w:t>
            </w:r>
          </w:p>
        </w:tc>
        <w:tc>
          <w:tcPr>
            <w:tcW w:w="452" w:type="dxa"/>
            <w:tcBorders>
              <w:left w:val="nil"/>
              <w:right w:val="nil"/>
            </w:tcBorders>
            <w:shd w:val="clear" w:color="auto" w:fill="F2F2F2" w:themeFill="background1" w:themeFillShade="F2"/>
            <w:vAlign w:val="center"/>
          </w:tcPr>
          <w:p w14:paraId="524D5739" w14:textId="4DF9FF07" w:rsidR="0031098F" w:rsidRDefault="00000000" w:rsidP="00174B20">
            <w:pPr>
              <w:rPr>
                <w:lang w:eastAsia="en-CA"/>
              </w:rPr>
            </w:pPr>
            <w:sdt>
              <w:sdtPr>
                <w:rPr>
                  <w:lang w:eastAsia="en-CA"/>
                </w:rPr>
                <w:id w:val="140400715"/>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31098F" w14:paraId="08D26F1E" w14:textId="77777777" w:rsidTr="00174B20">
        <w:tc>
          <w:tcPr>
            <w:tcW w:w="567" w:type="dxa"/>
            <w:tcBorders>
              <w:left w:val="nil"/>
            </w:tcBorders>
            <w:vAlign w:val="center"/>
          </w:tcPr>
          <w:p w14:paraId="434E2605" w14:textId="77777777" w:rsidR="0031098F" w:rsidRDefault="0031098F" w:rsidP="00174B20">
            <w:r>
              <w:t>R</w:t>
            </w:r>
          </w:p>
        </w:tc>
        <w:tc>
          <w:tcPr>
            <w:tcW w:w="6710" w:type="dxa"/>
            <w:gridSpan w:val="4"/>
          </w:tcPr>
          <w:p w14:paraId="281554C6" w14:textId="77777777" w:rsidR="0031098F" w:rsidRPr="008D2F63" w:rsidRDefault="0031098F" w:rsidP="00174B20">
            <w:r>
              <w:t xml:space="preserve">Audible and visual </w:t>
            </w:r>
            <w:r>
              <w:rPr>
                <w:i/>
                <w:iCs/>
              </w:rPr>
              <w:t>alert signals</w:t>
            </w:r>
            <w:r>
              <w:t xml:space="preserve"> and </w:t>
            </w:r>
            <w:r>
              <w:rPr>
                <w:i/>
                <w:iCs/>
              </w:rPr>
              <w:t>alarm signals</w:t>
            </w:r>
            <w:r>
              <w:t xml:space="preserve"> programmed and operate per design and </w:t>
            </w:r>
            <w:r>
              <w:rPr>
                <w:i/>
                <w:iCs/>
              </w:rPr>
              <w:t>specification</w:t>
            </w:r>
            <w:r>
              <w:t>; or documentation as provided in Section 21.</w:t>
            </w:r>
          </w:p>
        </w:tc>
        <w:tc>
          <w:tcPr>
            <w:tcW w:w="661" w:type="dxa"/>
            <w:tcBorders>
              <w:right w:val="nil"/>
            </w:tcBorders>
            <w:vAlign w:val="center"/>
          </w:tcPr>
          <w:p w14:paraId="55620A4B" w14:textId="77777777" w:rsidR="0031098F" w:rsidRDefault="0031098F" w:rsidP="00174B20">
            <w:r>
              <w:t>Time:</w:t>
            </w:r>
          </w:p>
        </w:tc>
        <w:tc>
          <w:tcPr>
            <w:tcW w:w="1843" w:type="dxa"/>
            <w:gridSpan w:val="3"/>
            <w:tcBorders>
              <w:left w:val="nil"/>
            </w:tcBorders>
            <w:shd w:val="clear" w:color="auto" w:fill="F2F2F2" w:themeFill="background1" w:themeFillShade="F2"/>
            <w:vAlign w:val="center"/>
          </w:tcPr>
          <w:p w14:paraId="2D31BB56" w14:textId="77777777" w:rsidR="0031098F" w:rsidRDefault="0031098F" w:rsidP="00174B20">
            <w:pPr>
              <w:rPr>
                <w:lang w:eastAsia="en-CA"/>
              </w:rPr>
            </w:pPr>
          </w:p>
        </w:tc>
        <w:tc>
          <w:tcPr>
            <w:tcW w:w="567" w:type="dxa"/>
            <w:tcBorders>
              <w:right w:val="nil"/>
            </w:tcBorders>
            <w:vAlign w:val="center"/>
          </w:tcPr>
          <w:p w14:paraId="67EC8EC8"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792E85DD" w14:textId="5B4B8BF8" w:rsidR="0031098F" w:rsidRDefault="00000000" w:rsidP="00174B20">
            <w:pPr>
              <w:rPr>
                <w:lang w:eastAsia="en-CA"/>
              </w:rPr>
            </w:pPr>
            <w:sdt>
              <w:sdtPr>
                <w:rPr>
                  <w:lang w:eastAsia="en-CA"/>
                </w:rPr>
                <w:id w:val="359797698"/>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31098F" w14:paraId="299EC9EE" w14:textId="77777777" w:rsidTr="00174B20">
        <w:tc>
          <w:tcPr>
            <w:tcW w:w="567" w:type="dxa"/>
            <w:tcBorders>
              <w:left w:val="nil"/>
            </w:tcBorders>
            <w:vAlign w:val="center"/>
          </w:tcPr>
          <w:p w14:paraId="0BFD80E2" w14:textId="77777777" w:rsidR="0031098F" w:rsidRDefault="0031098F" w:rsidP="00174B20">
            <w:r>
              <w:t>S</w:t>
            </w:r>
          </w:p>
        </w:tc>
        <w:tc>
          <w:tcPr>
            <w:tcW w:w="6710" w:type="dxa"/>
            <w:gridSpan w:val="4"/>
          </w:tcPr>
          <w:p w14:paraId="17460D4F" w14:textId="77777777" w:rsidR="0031098F" w:rsidRPr="00066AAB" w:rsidRDefault="0031098F" w:rsidP="00174B20">
            <w:r>
              <w:rPr>
                <w:i/>
                <w:iCs/>
              </w:rPr>
              <w:t xml:space="preserve">Input circuit, </w:t>
            </w:r>
            <w:r>
              <w:t>alarm and supervisory operation, including audible and visual indication operates.</w:t>
            </w:r>
          </w:p>
        </w:tc>
        <w:tc>
          <w:tcPr>
            <w:tcW w:w="661" w:type="dxa"/>
            <w:tcBorders>
              <w:right w:val="nil"/>
            </w:tcBorders>
            <w:vAlign w:val="center"/>
          </w:tcPr>
          <w:p w14:paraId="757953CE" w14:textId="77777777" w:rsidR="0031098F" w:rsidRDefault="0031098F" w:rsidP="00174B20">
            <w:r>
              <w:t>Yes</w:t>
            </w:r>
          </w:p>
        </w:tc>
        <w:tc>
          <w:tcPr>
            <w:tcW w:w="851" w:type="dxa"/>
            <w:tcBorders>
              <w:left w:val="nil"/>
            </w:tcBorders>
            <w:shd w:val="clear" w:color="auto" w:fill="F2F2F2" w:themeFill="background1" w:themeFillShade="F2"/>
            <w:vAlign w:val="center"/>
          </w:tcPr>
          <w:p w14:paraId="4A910A4F" w14:textId="435565DC" w:rsidR="0031098F" w:rsidRDefault="00000000" w:rsidP="00174B20">
            <w:pPr>
              <w:rPr>
                <w:lang w:eastAsia="en-CA"/>
              </w:rPr>
            </w:pPr>
            <w:sdt>
              <w:sdtPr>
                <w:rPr>
                  <w:lang w:eastAsia="en-CA"/>
                </w:rPr>
                <w:id w:val="-1531650020"/>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394557EF" w14:textId="77777777" w:rsidR="0031098F" w:rsidRDefault="0031098F" w:rsidP="00174B20">
            <w:r>
              <w:t>No</w:t>
            </w:r>
          </w:p>
        </w:tc>
        <w:tc>
          <w:tcPr>
            <w:tcW w:w="425" w:type="dxa"/>
            <w:tcBorders>
              <w:left w:val="nil"/>
            </w:tcBorders>
            <w:shd w:val="clear" w:color="auto" w:fill="F2F2F2" w:themeFill="background1" w:themeFillShade="F2"/>
            <w:vAlign w:val="center"/>
          </w:tcPr>
          <w:p w14:paraId="344B407F" w14:textId="77777777" w:rsidR="0031098F" w:rsidRDefault="00000000" w:rsidP="00174B20">
            <w:pPr>
              <w:rPr>
                <w:lang w:eastAsia="en-CA"/>
              </w:rPr>
            </w:pPr>
            <w:sdt>
              <w:sdtPr>
                <w:rPr>
                  <w:lang w:eastAsia="en-CA"/>
                </w:rPr>
                <w:id w:val="107468033"/>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45F6055A" w14:textId="77777777" w:rsidR="0031098F" w:rsidRDefault="0031098F" w:rsidP="00174B20"/>
        </w:tc>
        <w:tc>
          <w:tcPr>
            <w:tcW w:w="452" w:type="dxa"/>
            <w:tcBorders>
              <w:left w:val="nil"/>
              <w:right w:val="nil"/>
            </w:tcBorders>
            <w:shd w:val="clear" w:color="auto" w:fill="auto"/>
            <w:vAlign w:val="center"/>
          </w:tcPr>
          <w:p w14:paraId="0A3836E6" w14:textId="77777777" w:rsidR="0031098F" w:rsidRDefault="0031098F" w:rsidP="00174B20">
            <w:pPr>
              <w:rPr>
                <w:lang w:eastAsia="en-CA"/>
              </w:rPr>
            </w:pPr>
          </w:p>
        </w:tc>
      </w:tr>
      <w:tr w:rsidR="0031098F" w14:paraId="2E49AAA9" w14:textId="77777777" w:rsidTr="00174B20">
        <w:tc>
          <w:tcPr>
            <w:tcW w:w="567" w:type="dxa"/>
            <w:tcBorders>
              <w:left w:val="nil"/>
            </w:tcBorders>
            <w:vAlign w:val="center"/>
          </w:tcPr>
          <w:p w14:paraId="4BB58807" w14:textId="77777777" w:rsidR="0031098F" w:rsidRDefault="0031098F" w:rsidP="00174B20">
            <w:r>
              <w:t>T</w:t>
            </w:r>
          </w:p>
        </w:tc>
        <w:tc>
          <w:tcPr>
            <w:tcW w:w="6710" w:type="dxa"/>
            <w:gridSpan w:val="4"/>
          </w:tcPr>
          <w:p w14:paraId="0E3042D9" w14:textId="77777777" w:rsidR="0031098F" w:rsidRPr="00610DD5" w:rsidRDefault="0031098F" w:rsidP="00174B20">
            <w:r>
              <w:rPr>
                <w:i/>
                <w:iCs/>
              </w:rPr>
              <w:t>Input circuit</w:t>
            </w:r>
            <w:r>
              <w:t xml:space="preserve"> supervision fault causes a trouble indication.</w:t>
            </w:r>
          </w:p>
        </w:tc>
        <w:tc>
          <w:tcPr>
            <w:tcW w:w="661" w:type="dxa"/>
            <w:tcBorders>
              <w:right w:val="nil"/>
            </w:tcBorders>
            <w:vAlign w:val="center"/>
          </w:tcPr>
          <w:p w14:paraId="6C812B30" w14:textId="77777777" w:rsidR="0031098F" w:rsidRDefault="0031098F" w:rsidP="00174B20">
            <w:r>
              <w:t>Yes</w:t>
            </w:r>
          </w:p>
        </w:tc>
        <w:tc>
          <w:tcPr>
            <w:tcW w:w="851" w:type="dxa"/>
            <w:tcBorders>
              <w:left w:val="nil"/>
            </w:tcBorders>
            <w:shd w:val="clear" w:color="auto" w:fill="F2F2F2" w:themeFill="background1" w:themeFillShade="F2"/>
            <w:vAlign w:val="center"/>
          </w:tcPr>
          <w:p w14:paraId="3262BEA8" w14:textId="0A615C50" w:rsidR="0031098F" w:rsidRDefault="00000000" w:rsidP="00174B20">
            <w:pPr>
              <w:rPr>
                <w:lang w:eastAsia="en-CA"/>
              </w:rPr>
            </w:pPr>
            <w:sdt>
              <w:sdtPr>
                <w:rPr>
                  <w:lang w:eastAsia="en-CA"/>
                </w:rPr>
                <w:id w:val="-19776118"/>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1139145E" w14:textId="77777777" w:rsidR="0031098F" w:rsidRDefault="0031098F" w:rsidP="00174B20">
            <w:r>
              <w:t>No</w:t>
            </w:r>
          </w:p>
        </w:tc>
        <w:tc>
          <w:tcPr>
            <w:tcW w:w="425" w:type="dxa"/>
            <w:tcBorders>
              <w:left w:val="nil"/>
            </w:tcBorders>
            <w:shd w:val="clear" w:color="auto" w:fill="F2F2F2" w:themeFill="background1" w:themeFillShade="F2"/>
            <w:vAlign w:val="center"/>
          </w:tcPr>
          <w:p w14:paraId="55CF0BC0" w14:textId="77777777" w:rsidR="0031098F" w:rsidRDefault="00000000" w:rsidP="00174B20">
            <w:pPr>
              <w:rPr>
                <w:lang w:eastAsia="en-CA"/>
              </w:rPr>
            </w:pPr>
            <w:sdt>
              <w:sdtPr>
                <w:rPr>
                  <w:lang w:eastAsia="en-CA"/>
                </w:rPr>
                <w:id w:val="1018035336"/>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0302A809"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17F5083C" w14:textId="77777777" w:rsidR="0031098F" w:rsidRDefault="00000000" w:rsidP="00174B20">
            <w:pPr>
              <w:rPr>
                <w:lang w:eastAsia="en-CA"/>
              </w:rPr>
            </w:pPr>
            <w:sdt>
              <w:sdtPr>
                <w:rPr>
                  <w:lang w:eastAsia="en-CA"/>
                </w:rPr>
                <w:id w:val="1497684324"/>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522A9E15" w14:textId="77777777" w:rsidTr="00174B20">
        <w:tc>
          <w:tcPr>
            <w:tcW w:w="567" w:type="dxa"/>
            <w:tcBorders>
              <w:left w:val="nil"/>
            </w:tcBorders>
            <w:vAlign w:val="center"/>
          </w:tcPr>
          <w:p w14:paraId="5B24DD19" w14:textId="77777777" w:rsidR="0031098F" w:rsidRDefault="0031098F" w:rsidP="00174B20">
            <w:r>
              <w:t>U</w:t>
            </w:r>
          </w:p>
        </w:tc>
        <w:tc>
          <w:tcPr>
            <w:tcW w:w="6710" w:type="dxa"/>
            <w:gridSpan w:val="4"/>
          </w:tcPr>
          <w:p w14:paraId="304301C4" w14:textId="77777777" w:rsidR="0031098F" w:rsidRPr="00610DD5" w:rsidRDefault="0031098F" w:rsidP="00174B20">
            <w:r>
              <w:rPr>
                <w:i/>
                <w:iCs/>
              </w:rPr>
              <w:t>Output circuit</w:t>
            </w:r>
            <w:r>
              <w:t xml:space="preserve"> alarm indicators operate.</w:t>
            </w:r>
          </w:p>
        </w:tc>
        <w:tc>
          <w:tcPr>
            <w:tcW w:w="661" w:type="dxa"/>
            <w:tcBorders>
              <w:right w:val="nil"/>
            </w:tcBorders>
            <w:vAlign w:val="center"/>
          </w:tcPr>
          <w:p w14:paraId="15A79572" w14:textId="77777777" w:rsidR="0031098F" w:rsidRDefault="0031098F" w:rsidP="00174B20">
            <w:r>
              <w:t>Yes</w:t>
            </w:r>
          </w:p>
        </w:tc>
        <w:tc>
          <w:tcPr>
            <w:tcW w:w="851" w:type="dxa"/>
            <w:tcBorders>
              <w:left w:val="nil"/>
            </w:tcBorders>
            <w:shd w:val="clear" w:color="auto" w:fill="F2F2F2" w:themeFill="background1" w:themeFillShade="F2"/>
            <w:vAlign w:val="center"/>
          </w:tcPr>
          <w:p w14:paraId="591CF6B4" w14:textId="472C7C19" w:rsidR="0031098F" w:rsidRDefault="00000000" w:rsidP="00174B20">
            <w:pPr>
              <w:rPr>
                <w:lang w:eastAsia="en-CA"/>
              </w:rPr>
            </w:pPr>
            <w:sdt>
              <w:sdtPr>
                <w:rPr>
                  <w:lang w:eastAsia="en-CA"/>
                </w:rPr>
                <w:id w:val="927548297"/>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47312B63" w14:textId="77777777" w:rsidR="0031098F" w:rsidRDefault="0031098F" w:rsidP="00174B20">
            <w:r>
              <w:t>No</w:t>
            </w:r>
          </w:p>
        </w:tc>
        <w:tc>
          <w:tcPr>
            <w:tcW w:w="425" w:type="dxa"/>
            <w:tcBorders>
              <w:left w:val="nil"/>
            </w:tcBorders>
            <w:shd w:val="clear" w:color="auto" w:fill="F2F2F2" w:themeFill="background1" w:themeFillShade="F2"/>
            <w:vAlign w:val="center"/>
          </w:tcPr>
          <w:p w14:paraId="445A4031" w14:textId="77777777" w:rsidR="0031098F" w:rsidRDefault="00000000" w:rsidP="00174B20">
            <w:pPr>
              <w:rPr>
                <w:lang w:eastAsia="en-CA"/>
              </w:rPr>
            </w:pPr>
            <w:sdt>
              <w:sdtPr>
                <w:rPr>
                  <w:lang w:eastAsia="en-CA"/>
                </w:rPr>
                <w:id w:val="531228003"/>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555D7FBA"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7EF9D9EF" w14:textId="77777777" w:rsidR="0031098F" w:rsidRDefault="00000000" w:rsidP="00174B20">
            <w:pPr>
              <w:rPr>
                <w:lang w:eastAsia="en-CA"/>
              </w:rPr>
            </w:pPr>
            <w:sdt>
              <w:sdtPr>
                <w:rPr>
                  <w:lang w:eastAsia="en-CA"/>
                </w:rPr>
                <w:id w:val="1768963622"/>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7F3B5A66" w14:textId="77777777" w:rsidTr="00174B20">
        <w:tc>
          <w:tcPr>
            <w:tcW w:w="567" w:type="dxa"/>
            <w:tcBorders>
              <w:left w:val="nil"/>
            </w:tcBorders>
            <w:vAlign w:val="center"/>
          </w:tcPr>
          <w:p w14:paraId="47FF7A00" w14:textId="77777777" w:rsidR="0031098F" w:rsidRDefault="0031098F" w:rsidP="00174B20">
            <w:r>
              <w:t>V</w:t>
            </w:r>
          </w:p>
        </w:tc>
        <w:tc>
          <w:tcPr>
            <w:tcW w:w="6710" w:type="dxa"/>
            <w:gridSpan w:val="4"/>
          </w:tcPr>
          <w:p w14:paraId="2EF81AD5" w14:textId="77777777" w:rsidR="0031098F" w:rsidRPr="00610DD5" w:rsidRDefault="0031098F" w:rsidP="00174B20">
            <w:r>
              <w:rPr>
                <w:i/>
                <w:iCs/>
              </w:rPr>
              <w:t xml:space="preserve">Output circuit </w:t>
            </w:r>
            <w:r>
              <w:t>supervision fault causes a trouble indication.</w:t>
            </w:r>
          </w:p>
        </w:tc>
        <w:tc>
          <w:tcPr>
            <w:tcW w:w="661" w:type="dxa"/>
            <w:tcBorders>
              <w:right w:val="nil"/>
            </w:tcBorders>
            <w:vAlign w:val="center"/>
          </w:tcPr>
          <w:p w14:paraId="7F2A2621" w14:textId="77777777" w:rsidR="0031098F" w:rsidRDefault="0031098F" w:rsidP="00174B20">
            <w:r>
              <w:t>Yes</w:t>
            </w:r>
          </w:p>
        </w:tc>
        <w:tc>
          <w:tcPr>
            <w:tcW w:w="851" w:type="dxa"/>
            <w:tcBorders>
              <w:left w:val="nil"/>
            </w:tcBorders>
            <w:shd w:val="clear" w:color="auto" w:fill="F2F2F2" w:themeFill="background1" w:themeFillShade="F2"/>
            <w:vAlign w:val="center"/>
          </w:tcPr>
          <w:p w14:paraId="0F05CE81" w14:textId="274320C0" w:rsidR="0031098F" w:rsidRDefault="00000000" w:rsidP="00174B20">
            <w:pPr>
              <w:rPr>
                <w:lang w:eastAsia="en-CA"/>
              </w:rPr>
            </w:pPr>
            <w:sdt>
              <w:sdtPr>
                <w:rPr>
                  <w:lang w:eastAsia="en-CA"/>
                </w:rPr>
                <w:id w:val="-1673023240"/>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6CCFF0EB" w14:textId="77777777" w:rsidR="0031098F" w:rsidRDefault="0031098F" w:rsidP="00174B20">
            <w:r>
              <w:t>No</w:t>
            </w:r>
          </w:p>
        </w:tc>
        <w:tc>
          <w:tcPr>
            <w:tcW w:w="425" w:type="dxa"/>
            <w:tcBorders>
              <w:left w:val="nil"/>
            </w:tcBorders>
            <w:shd w:val="clear" w:color="auto" w:fill="F2F2F2" w:themeFill="background1" w:themeFillShade="F2"/>
            <w:vAlign w:val="center"/>
          </w:tcPr>
          <w:p w14:paraId="005A6135" w14:textId="77777777" w:rsidR="0031098F" w:rsidRDefault="00000000" w:rsidP="00174B20">
            <w:pPr>
              <w:rPr>
                <w:lang w:eastAsia="en-CA"/>
              </w:rPr>
            </w:pPr>
            <w:sdt>
              <w:sdtPr>
                <w:rPr>
                  <w:lang w:eastAsia="en-CA"/>
                </w:rPr>
                <w:id w:val="-2146804489"/>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64FEF38"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6398FD54" w14:textId="77777777" w:rsidR="0031098F" w:rsidRDefault="00000000" w:rsidP="00174B20">
            <w:pPr>
              <w:rPr>
                <w:lang w:eastAsia="en-CA"/>
              </w:rPr>
            </w:pPr>
            <w:sdt>
              <w:sdtPr>
                <w:rPr>
                  <w:lang w:eastAsia="en-CA"/>
                </w:rPr>
                <w:id w:val="-727613696"/>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1F5AEC95" w14:textId="77777777" w:rsidTr="00174B20">
        <w:tc>
          <w:tcPr>
            <w:tcW w:w="567" w:type="dxa"/>
            <w:tcBorders>
              <w:left w:val="nil"/>
            </w:tcBorders>
            <w:vAlign w:val="center"/>
          </w:tcPr>
          <w:p w14:paraId="230807EC" w14:textId="77777777" w:rsidR="0031098F" w:rsidRDefault="0031098F" w:rsidP="00174B20">
            <w:r>
              <w:t>W</w:t>
            </w:r>
          </w:p>
        </w:tc>
        <w:tc>
          <w:tcPr>
            <w:tcW w:w="6710" w:type="dxa"/>
            <w:gridSpan w:val="4"/>
          </w:tcPr>
          <w:p w14:paraId="0624AECC" w14:textId="77777777" w:rsidR="0031098F" w:rsidRPr="00610DD5" w:rsidRDefault="0031098F" w:rsidP="00174B20">
            <w:r>
              <w:t>Visual Indicator test (lamp test) operates.</w:t>
            </w:r>
          </w:p>
        </w:tc>
        <w:tc>
          <w:tcPr>
            <w:tcW w:w="661" w:type="dxa"/>
            <w:tcBorders>
              <w:right w:val="nil"/>
            </w:tcBorders>
            <w:vAlign w:val="center"/>
          </w:tcPr>
          <w:p w14:paraId="48527537" w14:textId="77777777" w:rsidR="0031098F" w:rsidRDefault="0031098F" w:rsidP="00174B20">
            <w:r>
              <w:t>Yes</w:t>
            </w:r>
          </w:p>
        </w:tc>
        <w:tc>
          <w:tcPr>
            <w:tcW w:w="851" w:type="dxa"/>
            <w:tcBorders>
              <w:left w:val="nil"/>
            </w:tcBorders>
            <w:shd w:val="clear" w:color="auto" w:fill="F2F2F2" w:themeFill="background1" w:themeFillShade="F2"/>
            <w:vAlign w:val="center"/>
          </w:tcPr>
          <w:p w14:paraId="1E67A629" w14:textId="6495CA8D" w:rsidR="0031098F" w:rsidRDefault="00000000" w:rsidP="00174B20">
            <w:pPr>
              <w:rPr>
                <w:lang w:eastAsia="en-CA"/>
              </w:rPr>
            </w:pPr>
            <w:sdt>
              <w:sdtPr>
                <w:rPr>
                  <w:lang w:eastAsia="en-CA"/>
                </w:rPr>
                <w:id w:val="-1890334081"/>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095E2AF2" w14:textId="77777777" w:rsidR="0031098F" w:rsidRDefault="0031098F" w:rsidP="00174B20">
            <w:r>
              <w:t>No</w:t>
            </w:r>
          </w:p>
        </w:tc>
        <w:tc>
          <w:tcPr>
            <w:tcW w:w="425" w:type="dxa"/>
            <w:tcBorders>
              <w:left w:val="nil"/>
            </w:tcBorders>
            <w:shd w:val="clear" w:color="auto" w:fill="F2F2F2" w:themeFill="background1" w:themeFillShade="F2"/>
            <w:vAlign w:val="center"/>
          </w:tcPr>
          <w:p w14:paraId="7CA2344B" w14:textId="77777777" w:rsidR="0031098F" w:rsidRDefault="00000000" w:rsidP="00174B20">
            <w:pPr>
              <w:rPr>
                <w:lang w:eastAsia="en-CA"/>
              </w:rPr>
            </w:pPr>
            <w:sdt>
              <w:sdtPr>
                <w:rPr>
                  <w:lang w:eastAsia="en-CA"/>
                </w:rPr>
                <w:id w:val="-821969295"/>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75BD0BCB"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707A4FF9" w14:textId="77777777" w:rsidR="0031098F" w:rsidRDefault="00000000" w:rsidP="00174B20">
            <w:pPr>
              <w:rPr>
                <w:lang w:eastAsia="en-CA"/>
              </w:rPr>
            </w:pPr>
            <w:sdt>
              <w:sdtPr>
                <w:rPr>
                  <w:lang w:eastAsia="en-CA"/>
                </w:rPr>
                <w:id w:val="1204284186"/>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769748A5" w14:textId="77777777" w:rsidTr="00174B20">
        <w:tc>
          <w:tcPr>
            <w:tcW w:w="567" w:type="dxa"/>
            <w:tcBorders>
              <w:left w:val="nil"/>
            </w:tcBorders>
            <w:vAlign w:val="center"/>
          </w:tcPr>
          <w:p w14:paraId="7E32E3F8" w14:textId="77777777" w:rsidR="0031098F" w:rsidRDefault="0031098F" w:rsidP="00174B20">
            <w:r>
              <w:t>X</w:t>
            </w:r>
          </w:p>
        </w:tc>
        <w:tc>
          <w:tcPr>
            <w:tcW w:w="6710" w:type="dxa"/>
            <w:gridSpan w:val="4"/>
          </w:tcPr>
          <w:p w14:paraId="0160AB1E" w14:textId="77777777" w:rsidR="0031098F" w:rsidRPr="00610DD5" w:rsidRDefault="0031098F" w:rsidP="00174B20">
            <w:r>
              <w:t xml:space="preserve">Coded signal sequences operate not less than the required number of times and the correct </w:t>
            </w:r>
            <w:r>
              <w:rPr>
                <w:i/>
                <w:iCs/>
              </w:rPr>
              <w:t>alarm signal</w:t>
            </w:r>
            <w:r>
              <w:t xml:space="preserve"> operates thereafter.</w:t>
            </w:r>
          </w:p>
        </w:tc>
        <w:tc>
          <w:tcPr>
            <w:tcW w:w="661" w:type="dxa"/>
            <w:tcBorders>
              <w:right w:val="nil"/>
            </w:tcBorders>
            <w:vAlign w:val="center"/>
          </w:tcPr>
          <w:p w14:paraId="7491417D" w14:textId="77777777" w:rsidR="0031098F" w:rsidRDefault="0031098F" w:rsidP="00174B20">
            <w:r>
              <w:t>Yes</w:t>
            </w:r>
          </w:p>
        </w:tc>
        <w:tc>
          <w:tcPr>
            <w:tcW w:w="851" w:type="dxa"/>
            <w:tcBorders>
              <w:left w:val="nil"/>
            </w:tcBorders>
            <w:shd w:val="clear" w:color="auto" w:fill="F2F2F2" w:themeFill="background1" w:themeFillShade="F2"/>
            <w:vAlign w:val="center"/>
          </w:tcPr>
          <w:p w14:paraId="038A3CF8" w14:textId="77777777" w:rsidR="0031098F" w:rsidRDefault="00000000" w:rsidP="00174B20">
            <w:pPr>
              <w:rPr>
                <w:lang w:eastAsia="en-CA"/>
              </w:rPr>
            </w:pPr>
            <w:sdt>
              <w:sdtPr>
                <w:rPr>
                  <w:lang w:eastAsia="en-CA"/>
                </w:rPr>
                <w:id w:val="-1070726600"/>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6951ABF7" w14:textId="77777777" w:rsidR="0031098F" w:rsidRDefault="0031098F" w:rsidP="00174B20">
            <w:r>
              <w:t>No</w:t>
            </w:r>
          </w:p>
        </w:tc>
        <w:tc>
          <w:tcPr>
            <w:tcW w:w="425" w:type="dxa"/>
            <w:tcBorders>
              <w:left w:val="nil"/>
            </w:tcBorders>
            <w:shd w:val="clear" w:color="auto" w:fill="F2F2F2" w:themeFill="background1" w:themeFillShade="F2"/>
            <w:vAlign w:val="center"/>
          </w:tcPr>
          <w:p w14:paraId="7D3F1392" w14:textId="77777777" w:rsidR="0031098F" w:rsidRDefault="00000000" w:rsidP="00174B20">
            <w:pPr>
              <w:rPr>
                <w:lang w:eastAsia="en-CA"/>
              </w:rPr>
            </w:pPr>
            <w:sdt>
              <w:sdtPr>
                <w:rPr>
                  <w:lang w:eastAsia="en-CA"/>
                </w:rPr>
                <w:id w:val="1488514737"/>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77DEB701"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361FA204" w14:textId="16828589" w:rsidR="0031098F" w:rsidRDefault="00000000" w:rsidP="00174B20">
            <w:pPr>
              <w:rPr>
                <w:lang w:eastAsia="en-CA"/>
              </w:rPr>
            </w:pPr>
            <w:sdt>
              <w:sdtPr>
                <w:rPr>
                  <w:lang w:eastAsia="en-CA"/>
                </w:rPr>
                <w:id w:val="1604147477"/>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31098F" w14:paraId="3A2114D2" w14:textId="77777777" w:rsidTr="00174B20">
        <w:tc>
          <w:tcPr>
            <w:tcW w:w="567" w:type="dxa"/>
            <w:tcBorders>
              <w:left w:val="nil"/>
            </w:tcBorders>
            <w:vAlign w:val="center"/>
          </w:tcPr>
          <w:p w14:paraId="24CACFF0" w14:textId="77777777" w:rsidR="0031098F" w:rsidRDefault="0031098F" w:rsidP="00174B20">
            <w:r>
              <w:t>Y</w:t>
            </w:r>
          </w:p>
        </w:tc>
        <w:tc>
          <w:tcPr>
            <w:tcW w:w="6710" w:type="dxa"/>
            <w:gridSpan w:val="4"/>
          </w:tcPr>
          <w:p w14:paraId="1397F68B" w14:textId="77777777" w:rsidR="0031098F" w:rsidRPr="00610DD5" w:rsidRDefault="0031098F" w:rsidP="00174B20">
            <w:r>
              <w:t xml:space="preserve">Coded signal sequences are not interrupted by </w:t>
            </w:r>
            <w:r>
              <w:rPr>
                <w:i/>
                <w:iCs/>
              </w:rPr>
              <w:t>subsequent alarms.</w:t>
            </w:r>
          </w:p>
        </w:tc>
        <w:tc>
          <w:tcPr>
            <w:tcW w:w="661" w:type="dxa"/>
            <w:tcBorders>
              <w:right w:val="nil"/>
            </w:tcBorders>
            <w:vAlign w:val="center"/>
          </w:tcPr>
          <w:p w14:paraId="47D9E97E" w14:textId="77777777" w:rsidR="0031098F" w:rsidRDefault="0031098F" w:rsidP="00174B20">
            <w:r>
              <w:t>Yes</w:t>
            </w:r>
          </w:p>
        </w:tc>
        <w:tc>
          <w:tcPr>
            <w:tcW w:w="851" w:type="dxa"/>
            <w:tcBorders>
              <w:left w:val="nil"/>
            </w:tcBorders>
            <w:shd w:val="clear" w:color="auto" w:fill="F2F2F2" w:themeFill="background1" w:themeFillShade="F2"/>
            <w:vAlign w:val="center"/>
          </w:tcPr>
          <w:p w14:paraId="0DDF6D0E" w14:textId="77777777" w:rsidR="0031098F" w:rsidRDefault="00000000" w:rsidP="00174B20">
            <w:pPr>
              <w:rPr>
                <w:lang w:eastAsia="en-CA"/>
              </w:rPr>
            </w:pPr>
            <w:sdt>
              <w:sdtPr>
                <w:rPr>
                  <w:lang w:eastAsia="en-CA"/>
                </w:rPr>
                <w:id w:val="-809397376"/>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4F67633D" w14:textId="77777777" w:rsidR="0031098F" w:rsidRDefault="0031098F" w:rsidP="00174B20">
            <w:r>
              <w:t>No</w:t>
            </w:r>
          </w:p>
        </w:tc>
        <w:tc>
          <w:tcPr>
            <w:tcW w:w="425" w:type="dxa"/>
            <w:tcBorders>
              <w:left w:val="nil"/>
            </w:tcBorders>
            <w:shd w:val="clear" w:color="auto" w:fill="F2F2F2" w:themeFill="background1" w:themeFillShade="F2"/>
            <w:vAlign w:val="center"/>
          </w:tcPr>
          <w:p w14:paraId="4C56FAFE" w14:textId="77777777" w:rsidR="0031098F" w:rsidRDefault="00000000" w:rsidP="00174B20">
            <w:pPr>
              <w:rPr>
                <w:lang w:eastAsia="en-CA"/>
              </w:rPr>
            </w:pPr>
            <w:sdt>
              <w:sdtPr>
                <w:rPr>
                  <w:lang w:eastAsia="en-CA"/>
                </w:rPr>
                <w:id w:val="-352270427"/>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3FE7C853"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39FD0121" w14:textId="2A848851" w:rsidR="0031098F" w:rsidRDefault="00000000" w:rsidP="00174B20">
            <w:pPr>
              <w:rPr>
                <w:lang w:eastAsia="en-CA"/>
              </w:rPr>
            </w:pPr>
            <w:sdt>
              <w:sdtPr>
                <w:rPr>
                  <w:lang w:eastAsia="en-CA"/>
                </w:rPr>
                <w:id w:val="1731569876"/>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31098F" w14:paraId="6E6AE141" w14:textId="77777777" w:rsidTr="00174B20">
        <w:tc>
          <w:tcPr>
            <w:tcW w:w="567" w:type="dxa"/>
            <w:tcBorders>
              <w:left w:val="nil"/>
            </w:tcBorders>
            <w:vAlign w:val="center"/>
          </w:tcPr>
          <w:p w14:paraId="2228A138" w14:textId="77777777" w:rsidR="0031098F" w:rsidRDefault="0031098F" w:rsidP="00174B20">
            <w:r>
              <w:t>Z</w:t>
            </w:r>
          </w:p>
        </w:tc>
        <w:tc>
          <w:tcPr>
            <w:tcW w:w="6710" w:type="dxa"/>
            <w:gridSpan w:val="4"/>
          </w:tcPr>
          <w:p w14:paraId="0BBDAE86" w14:textId="77777777" w:rsidR="0031098F" w:rsidRPr="00610DD5" w:rsidRDefault="0031098F" w:rsidP="00174B20">
            <w:r>
              <w:t xml:space="preserve">Ancillary device by-pass results in a </w:t>
            </w:r>
            <w:r>
              <w:rPr>
                <w:i/>
                <w:iCs/>
              </w:rPr>
              <w:t>trouble signal</w:t>
            </w:r>
            <w:r>
              <w:t>.</w:t>
            </w:r>
          </w:p>
        </w:tc>
        <w:tc>
          <w:tcPr>
            <w:tcW w:w="661" w:type="dxa"/>
            <w:tcBorders>
              <w:right w:val="nil"/>
            </w:tcBorders>
            <w:vAlign w:val="center"/>
          </w:tcPr>
          <w:p w14:paraId="06DD019B" w14:textId="77777777" w:rsidR="0031098F" w:rsidRDefault="0031098F" w:rsidP="00174B20">
            <w:r>
              <w:t>Yes</w:t>
            </w:r>
          </w:p>
        </w:tc>
        <w:tc>
          <w:tcPr>
            <w:tcW w:w="851" w:type="dxa"/>
            <w:tcBorders>
              <w:left w:val="nil"/>
            </w:tcBorders>
            <w:shd w:val="clear" w:color="auto" w:fill="F2F2F2" w:themeFill="background1" w:themeFillShade="F2"/>
            <w:vAlign w:val="center"/>
          </w:tcPr>
          <w:p w14:paraId="67935041" w14:textId="1FB2E1EB" w:rsidR="0031098F" w:rsidRDefault="00000000" w:rsidP="00174B20">
            <w:pPr>
              <w:rPr>
                <w:lang w:eastAsia="en-CA"/>
              </w:rPr>
            </w:pPr>
            <w:sdt>
              <w:sdtPr>
                <w:rPr>
                  <w:lang w:eastAsia="en-CA"/>
                </w:rPr>
                <w:id w:val="767663611"/>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197AA941" w14:textId="77777777" w:rsidR="0031098F" w:rsidRDefault="0031098F" w:rsidP="00174B20">
            <w:r>
              <w:t>No</w:t>
            </w:r>
          </w:p>
        </w:tc>
        <w:tc>
          <w:tcPr>
            <w:tcW w:w="425" w:type="dxa"/>
            <w:tcBorders>
              <w:left w:val="nil"/>
            </w:tcBorders>
            <w:shd w:val="clear" w:color="auto" w:fill="F2F2F2" w:themeFill="background1" w:themeFillShade="F2"/>
            <w:vAlign w:val="center"/>
          </w:tcPr>
          <w:p w14:paraId="11BBDBB6" w14:textId="77777777" w:rsidR="0031098F" w:rsidRDefault="00000000" w:rsidP="00174B20">
            <w:pPr>
              <w:rPr>
                <w:lang w:eastAsia="en-CA"/>
              </w:rPr>
            </w:pPr>
            <w:sdt>
              <w:sdtPr>
                <w:rPr>
                  <w:lang w:eastAsia="en-CA"/>
                </w:rPr>
                <w:id w:val="-5378747"/>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6EE89853"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6C28A5BB" w14:textId="77777777" w:rsidR="0031098F" w:rsidRDefault="00000000" w:rsidP="00174B20">
            <w:pPr>
              <w:rPr>
                <w:lang w:eastAsia="en-CA"/>
              </w:rPr>
            </w:pPr>
            <w:sdt>
              <w:sdtPr>
                <w:rPr>
                  <w:lang w:eastAsia="en-CA"/>
                </w:rPr>
                <w:id w:val="-902762646"/>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49D48A8F" w14:textId="77777777" w:rsidTr="00174B20">
        <w:tc>
          <w:tcPr>
            <w:tcW w:w="567" w:type="dxa"/>
            <w:tcBorders>
              <w:left w:val="nil"/>
            </w:tcBorders>
            <w:vAlign w:val="center"/>
          </w:tcPr>
          <w:p w14:paraId="1550713A" w14:textId="77777777" w:rsidR="0031098F" w:rsidRDefault="0031098F" w:rsidP="00174B20">
            <w:r>
              <w:t>AA</w:t>
            </w:r>
          </w:p>
        </w:tc>
        <w:tc>
          <w:tcPr>
            <w:tcW w:w="6710" w:type="dxa"/>
            <w:gridSpan w:val="4"/>
          </w:tcPr>
          <w:p w14:paraId="4A14863A" w14:textId="77777777" w:rsidR="0031098F" w:rsidRPr="00610DD5" w:rsidRDefault="0031098F" w:rsidP="00174B20">
            <w:r>
              <w:rPr>
                <w:i/>
                <w:iCs/>
              </w:rPr>
              <w:t>Input circuit</w:t>
            </w:r>
            <w:r>
              <w:t xml:space="preserve"> to </w:t>
            </w:r>
            <w:r>
              <w:rPr>
                <w:i/>
                <w:iCs/>
              </w:rPr>
              <w:t>output circuit</w:t>
            </w:r>
            <w:r>
              <w:t xml:space="preserve"> operation, including ancillary device </w:t>
            </w:r>
            <w:r>
              <w:rPr>
                <w:i/>
                <w:iCs/>
              </w:rPr>
              <w:t>circuits,</w:t>
            </w:r>
            <w:r>
              <w:t xml:space="preserve"> for correct program operation, as per </w:t>
            </w:r>
            <w:r>
              <w:rPr>
                <w:i/>
                <w:iCs/>
              </w:rPr>
              <w:t>design</w:t>
            </w:r>
            <w:r>
              <w:t xml:space="preserve"> and </w:t>
            </w:r>
            <w:r>
              <w:rPr>
                <w:i/>
                <w:iCs/>
              </w:rPr>
              <w:t>specification</w:t>
            </w:r>
            <w:r>
              <w:t>, or documentation as detailed in Annex D (Description of Fire Alarm System for Inspection and Test Procedures).</w:t>
            </w:r>
          </w:p>
        </w:tc>
        <w:tc>
          <w:tcPr>
            <w:tcW w:w="661" w:type="dxa"/>
            <w:tcBorders>
              <w:right w:val="nil"/>
            </w:tcBorders>
            <w:vAlign w:val="center"/>
          </w:tcPr>
          <w:p w14:paraId="106E35D7" w14:textId="77777777" w:rsidR="0031098F" w:rsidRDefault="0031098F" w:rsidP="00174B20">
            <w:r>
              <w:t>Yes</w:t>
            </w:r>
          </w:p>
        </w:tc>
        <w:tc>
          <w:tcPr>
            <w:tcW w:w="851" w:type="dxa"/>
            <w:tcBorders>
              <w:left w:val="nil"/>
            </w:tcBorders>
            <w:shd w:val="clear" w:color="auto" w:fill="F2F2F2" w:themeFill="background1" w:themeFillShade="F2"/>
            <w:vAlign w:val="center"/>
          </w:tcPr>
          <w:p w14:paraId="6F14399E" w14:textId="59EF9948" w:rsidR="0031098F" w:rsidRDefault="00000000" w:rsidP="00174B20">
            <w:pPr>
              <w:rPr>
                <w:lang w:eastAsia="en-CA"/>
              </w:rPr>
            </w:pPr>
            <w:sdt>
              <w:sdtPr>
                <w:rPr>
                  <w:lang w:eastAsia="en-CA"/>
                </w:rPr>
                <w:id w:val="378296059"/>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75F34B4C" w14:textId="77777777" w:rsidR="0031098F" w:rsidRDefault="0031098F" w:rsidP="00174B20">
            <w:r>
              <w:t>No</w:t>
            </w:r>
          </w:p>
        </w:tc>
        <w:tc>
          <w:tcPr>
            <w:tcW w:w="425" w:type="dxa"/>
            <w:tcBorders>
              <w:left w:val="nil"/>
            </w:tcBorders>
            <w:shd w:val="clear" w:color="auto" w:fill="F2F2F2" w:themeFill="background1" w:themeFillShade="F2"/>
            <w:vAlign w:val="center"/>
          </w:tcPr>
          <w:p w14:paraId="119C87D7" w14:textId="77777777" w:rsidR="0031098F" w:rsidRDefault="00000000" w:rsidP="00174B20">
            <w:pPr>
              <w:rPr>
                <w:lang w:eastAsia="en-CA"/>
              </w:rPr>
            </w:pPr>
            <w:sdt>
              <w:sdtPr>
                <w:rPr>
                  <w:lang w:eastAsia="en-CA"/>
                </w:rPr>
                <w:id w:val="634909075"/>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3D1405DE"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4431E96B" w14:textId="77777777" w:rsidR="0031098F" w:rsidRDefault="00000000" w:rsidP="00174B20">
            <w:pPr>
              <w:rPr>
                <w:lang w:eastAsia="en-CA"/>
              </w:rPr>
            </w:pPr>
            <w:sdt>
              <w:sdtPr>
                <w:rPr>
                  <w:lang w:eastAsia="en-CA"/>
                </w:rPr>
                <w:id w:val="43342387"/>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5C7FC2C3" w14:textId="77777777" w:rsidTr="00174B20">
        <w:tc>
          <w:tcPr>
            <w:tcW w:w="567" w:type="dxa"/>
            <w:tcBorders>
              <w:left w:val="nil"/>
            </w:tcBorders>
            <w:vAlign w:val="center"/>
          </w:tcPr>
          <w:p w14:paraId="79D45DDF" w14:textId="77777777" w:rsidR="0031098F" w:rsidRDefault="0031098F" w:rsidP="00174B20">
            <w:r>
              <w:t>BB</w:t>
            </w:r>
          </w:p>
        </w:tc>
        <w:tc>
          <w:tcPr>
            <w:tcW w:w="6710" w:type="dxa"/>
            <w:gridSpan w:val="4"/>
          </w:tcPr>
          <w:p w14:paraId="6322309E" w14:textId="77777777" w:rsidR="0031098F" w:rsidRPr="00610DD5" w:rsidRDefault="0031098F" w:rsidP="00174B20">
            <w:r>
              <w:t>System Reset operates.</w:t>
            </w:r>
          </w:p>
        </w:tc>
        <w:tc>
          <w:tcPr>
            <w:tcW w:w="661" w:type="dxa"/>
            <w:tcBorders>
              <w:right w:val="nil"/>
            </w:tcBorders>
            <w:vAlign w:val="center"/>
          </w:tcPr>
          <w:p w14:paraId="31AFF9F0" w14:textId="77777777" w:rsidR="0031098F" w:rsidRDefault="0031098F" w:rsidP="00174B20">
            <w:r>
              <w:t>Yes</w:t>
            </w:r>
          </w:p>
        </w:tc>
        <w:tc>
          <w:tcPr>
            <w:tcW w:w="851" w:type="dxa"/>
            <w:tcBorders>
              <w:left w:val="nil"/>
            </w:tcBorders>
            <w:shd w:val="clear" w:color="auto" w:fill="F2F2F2" w:themeFill="background1" w:themeFillShade="F2"/>
            <w:vAlign w:val="center"/>
          </w:tcPr>
          <w:p w14:paraId="47142C2D" w14:textId="7F484E58" w:rsidR="0031098F" w:rsidRDefault="00000000" w:rsidP="00174B20">
            <w:pPr>
              <w:rPr>
                <w:lang w:eastAsia="en-CA"/>
              </w:rPr>
            </w:pPr>
            <w:sdt>
              <w:sdtPr>
                <w:rPr>
                  <w:lang w:eastAsia="en-CA"/>
                </w:rPr>
                <w:id w:val="-1550445200"/>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6BEF98D4" w14:textId="77777777" w:rsidR="0031098F" w:rsidRDefault="0031098F" w:rsidP="00174B20">
            <w:r>
              <w:t>No</w:t>
            </w:r>
          </w:p>
        </w:tc>
        <w:tc>
          <w:tcPr>
            <w:tcW w:w="425" w:type="dxa"/>
            <w:tcBorders>
              <w:left w:val="nil"/>
            </w:tcBorders>
            <w:shd w:val="clear" w:color="auto" w:fill="F2F2F2" w:themeFill="background1" w:themeFillShade="F2"/>
            <w:vAlign w:val="center"/>
          </w:tcPr>
          <w:p w14:paraId="61C6FF17" w14:textId="77777777" w:rsidR="0031098F" w:rsidRDefault="00000000" w:rsidP="00174B20">
            <w:pPr>
              <w:rPr>
                <w:lang w:eastAsia="en-CA"/>
              </w:rPr>
            </w:pPr>
            <w:sdt>
              <w:sdtPr>
                <w:rPr>
                  <w:lang w:eastAsia="en-CA"/>
                </w:rPr>
                <w:id w:val="-1080978767"/>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A34FBC9" w14:textId="77777777" w:rsidR="0031098F" w:rsidRDefault="0031098F" w:rsidP="00174B20"/>
        </w:tc>
        <w:tc>
          <w:tcPr>
            <w:tcW w:w="452" w:type="dxa"/>
            <w:tcBorders>
              <w:left w:val="nil"/>
              <w:right w:val="nil"/>
            </w:tcBorders>
            <w:shd w:val="clear" w:color="auto" w:fill="auto"/>
            <w:vAlign w:val="center"/>
          </w:tcPr>
          <w:p w14:paraId="4DAC0D1C" w14:textId="77777777" w:rsidR="0031098F" w:rsidRDefault="0031098F" w:rsidP="00174B20">
            <w:pPr>
              <w:rPr>
                <w:lang w:eastAsia="en-CA"/>
              </w:rPr>
            </w:pPr>
          </w:p>
        </w:tc>
      </w:tr>
      <w:tr w:rsidR="0031098F" w14:paraId="661A58E0" w14:textId="77777777" w:rsidTr="00174B20">
        <w:tc>
          <w:tcPr>
            <w:tcW w:w="567" w:type="dxa"/>
            <w:tcBorders>
              <w:left w:val="nil"/>
            </w:tcBorders>
            <w:vAlign w:val="center"/>
          </w:tcPr>
          <w:p w14:paraId="2C5F99A5" w14:textId="77777777" w:rsidR="0031098F" w:rsidRDefault="0031098F" w:rsidP="00174B20">
            <w:r>
              <w:t>CC</w:t>
            </w:r>
          </w:p>
        </w:tc>
        <w:tc>
          <w:tcPr>
            <w:tcW w:w="6710" w:type="dxa"/>
            <w:gridSpan w:val="4"/>
          </w:tcPr>
          <w:p w14:paraId="6A960A82" w14:textId="77777777" w:rsidR="0031098F" w:rsidRPr="00610DD5" w:rsidRDefault="0031098F" w:rsidP="00174B20">
            <w:r>
              <w:rPr>
                <w:i/>
                <w:iCs/>
              </w:rPr>
              <w:t>Main power supply</w:t>
            </w:r>
            <w:r>
              <w:t xml:space="preserve"> to </w:t>
            </w:r>
            <w:r>
              <w:rPr>
                <w:i/>
                <w:iCs/>
              </w:rPr>
              <w:t>emergency power supply</w:t>
            </w:r>
            <w:r>
              <w:t xml:space="preserve"> transfer operates.</w:t>
            </w:r>
          </w:p>
        </w:tc>
        <w:tc>
          <w:tcPr>
            <w:tcW w:w="661" w:type="dxa"/>
            <w:tcBorders>
              <w:right w:val="nil"/>
            </w:tcBorders>
            <w:vAlign w:val="center"/>
          </w:tcPr>
          <w:p w14:paraId="191E0694" w14:textId="77777777" w:rsidR="0031098F" w:rsidRDefault="0031098F" w:rsidP="00174B20">
            <w:r>
              <w:t>Yes</w:t>
            </w:r>
          </w:p>
        </w:tc>
        <w:tc>
          <w:tcPr>
            <w:tcW w:w="851" w:type="dxa"/>
            <w:tcBorders>
              <w:left w:val="nil"/>
            </w:tcBorders>
            <w:shd w:val="clear" w:color="auto" w:fill="F2F2F2" w:themeFill="background1" w:themeFillShade="F2"/>
            <w:vAlign w:val="center"/>
          </w:tcPr>
          <w:p w14:paraId="2FEF1E14" w14:textId="22F8033D" w:rsidR="0031098F" w:rsidRDefault="00000000" w:rsidP="00174B20">
            <w:pPr>
              <w:rPr>
                <w:lang w:eastAsia="en-CA"/>
              </w:rPr>
            </w:pPr>
            <w:sdt>
              <w:sdtPr>
                <w:rPr>
                  <w:lang w:eastAsia="en-CA"/>
                </w:rPr>
                <w:id w:val="-211345620"/>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0361B598" w14:textId="77777777" w:rsidR="0031098F" w:rsidRDefault="0031098F" w:rsidP="00174B20">
            <w:r>
              <w:t>No</w:t>
            </w:r>
          </w:p>
        </w:tc>
        <w:tc>
          <w:tcPr>
            <w:tcW w:w="425" w:type="dxa"/>
            <w:tcBorders>
              <w:left w:val="nil"/>
            </w:tcBorders>
            <w:shd w:val="clear" w:color="auto" w:fill="F2F2F2" w:themeFill="background1" w:themeFillShade="F2"/>
            <w:vAlign w:val="center"/>
          </w:tcPr>
          <w:p w14:paraId="568030E7" w14:textId="77777777" w:rsidR="0031098F" w:rsidRDefault="00000000" w:rsidP="00174B20">
            <w:pPr>
              <w:rPr>
                <w:lang w:eastAsia="en-CA"/>
              </w:rPr>
            </w:pPr>
            <w:sdt>
              <w:sdtPr>
                <w:rPr>
                  <w:lang w:eastAsia="en-CA"/>
                </w:rPr>
                <w:id w:val="756949136"/>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0EE0FFF6"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68C84560" w14:textId="77777777" w:rsidR="0031098F" w:rsidRDefault="00000000" w:rsidP="00174B20">
            <w:pPr>
              <w:rPr>
                <w:lang w:eastAsia="en-CA"/>
              </w:rPr>
            </w:pPr>
            <w:sdt>
              <w:sdtPr>
                <w:rPr>
                  <w:lang w:eastAsia="en-CA"/>
                </w:rPr>
                <w:id w:val="1880736638"/>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6525F1DE" w14:textId="77777777" w:rsidTr="00174B20">
        <w:tc>
          <w:tcPr>
            <w:tcW w:w="567" w:type="dxa"/>
            <w:tcBorders>
              <w:left w:val="nil"/>
            </w:tcBorders>
            <w:vAlign w:val="center"/>
          </w:tcPr>
          <w:p w14:paraId="1BD083E3" w14:textId="77777777" w:rsidR="0031098F" w:rsidRDefault="0031098F" w:rsidP="00174B20">
            <w:r>
              <w:t>DD</w:t>
            </w:r>
          </w:p>
        </w:tc>
        <w:tc>
          <w:tcPr>
            <w:tcW w:w="6710" w:type="dxa"/>
            <w:gridSpan w:val="4"/>
          </w:tcPr>
          <w:p w14:paraId="29604E45" w14:textId="77777777" w:rsidR="0031098F" w:rsidRPr="00610DD5" w:rsidRDefault="0031098F" w:rsidP="00174B20">
            <w:r>
              <w:rPr>
                <w:i/>
                <w:iCs/>
              </w:rPr>
              <w:t xml:space="preserve">Smoke detector </w:t>
            </w:r>
            <w:r>
              <w:t>alarm verification (status change confirmation) verified. [Refer to 14.4.3: Smoke Detector Alarm Verification (Status Change Confirmation)].</w:t>
            </w:r>
          </w:p>
        </w:tc>
        <w:tc>
          <w:tcPr>
            <w:tcW w:w="661" w:type="dxa"/>
            <w:tcBorders>
              <w:right w:val="nil"/>
            </w:tcBorders>
            <w:vAlign w:val="center"/>
          </w:tcPr>
          <w:p w14:paraId="6EA76662" w14:textId="77777777" w:rsidR="0031098F" w:rsidRDefault="0031098F" w:rsidP="00174B20">
            <w:r>
              <w:t>Yes</w:t>
            </w:r>
          </w:p>
        </w:tc>
        <w:tc>
          <w:tcPr>
            <w:tcW w:w="851" w:type="dxa"/>
            <w:tcBorders>
              <w:left w:val="nil"/>
            </w:tcBorders>
            <w:shd w:val="clear" w:color="auto" w:fill="F2F2F2" w:themeFill="background1" w:themeFillShade="F2"/>
            <w:vAlign w:val="center"/>
          </w:tcPr>
          <w:p w14:paraId="270FBC15" w14:textId="77777777" w:rsidR="0031098F" w:rsidRDefault="00000000" w:rsidP="00174B20">
            <w:pPr>
              <w:rPr>
                <w:lang w:eastAsia="en-CA"/>
              </w:rPr>
            </w:pPr>
            <w:sdt>
              <w:sdtPr>
                <w:rPr>
                  <w:lang w:eastAsia="en-CA"/>
                </w:rPr>
                <w:id w:val="703060111"/>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1AF3C7C" w14:textId="77777777" w:rsidR="0031098F" w:rsidRDefault="0031098F" w:rsidP="00174B20">
            <w:r>
              <w:t>No</w:t>
            </w:r>
          </w:p>
        </w:tc>
        <w:tc>
          <w:tcPr>
            <w:tcW w:w="425" w:type="dxa"/>
            <w:tcBorders>
              <w:left w:val="nil"/>
            </w:tcBorders>
            <w:shd w:val="clear" w:color="auto" w:fill="F2F2F2" w:themeFill="background1" w:themeFillShade="F2"/>
            <w:vAlign w:val="center"/>
          </w:tcPr>
          <w:p w14:paraId="5AB02621" w14:textId="77777777" w:rsidR="0031098F" w:rsidRDefault="00000000" w:rsidP="00174B20">
            <w:pPr>
              <w:rPr>
                <w:lang w:eastAsia="en-CA"/>
              </w:rPr>
            </w:pPr>
            <w:sdt>
              <w:sdtPr>
                <w:rPr>
                  <w:lang w:eastAsia="en-CA"/>
                </w:rPr>
                <w:id w:val="1623499585"/>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32B3ABF6"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31D8CC64" w14:textId="586113B5" w:rsidR="0031098F" w:rsidRDefault="00000000" w:rsidP="00174B20">
            <w:pPr>
              <w:rPr>
                <w:lang w:eastAsia="en-CA"/>
              </w:rPr>
            </w:pPr>
            <w:sdt>
              <w:sdtPr>
                <w:rPr>
                  <w:lang w:eastAsia="en-CA"/>
                </w:rPr>
                <w:id w:val="1473025441"/>
                <w14:checkbox>
                  <w14:checked w14:val="1"/>
                  <w14:checkedState w14:val="0050" w14:font="Wingdings 2"/>
                  <w14:uncheckedState w14:val="0020" w14:font="Wingdings 2"/>
                </w14:checkbox>
              </w:sdtPr>
              <w:sdtContent>
                <w:r w:rsidR="00007CAA">
                  <w:rPr>
                    <w:lang w:eastAsia="en-CA"/>
                  </w:rPr>
                  <w:sym w:font="Wingdings 2" w:char="F050"/>
                </w:r>
              </w:sdtContent>
            </w:sdt>
          </w:p>
        </w:tc>
      </w:tr>
    </w:tbl>
    <w:p w14:paraId="7BBCADCF" w14:textId="77777777" w:rsidR="0031098F" w:rsidRDefault="0031098F" w:rsidP="0031098F">
      <w:r>
        <w:br w:type="page"/>
      </w:r>
    </w:p>
    <w:p w14:paraId="71CBE0E4" w14:textId="23CD9767" w:rsidR="0031098F" w:rsidRDefault="0031098F" w:rsidP="0031098F">
      <w:pPr>
        <w:pStyle w:val="Heading2"/>
        <w:numPr>
          <w:ilvl w:val="1"/>
          <w:numId w:val="18"/>
        </w:numPr>
        <w:ind w:left="1134" w:hanging="1134"/>
      </w:pPr>
      <w:r>
        <w:lastRenderedPageBreak/>
        <w:t>Control Unit or Transponder Test (3)</w:t>
      </w:r>
    </w:p>
    <w:p w14:paraId="357F7288" w14:textId="77777777" w:rsidR="0031098F" w:rsidRDefault="0031098F" w:rsidP="0031098F">
      <w:r>
        <w:t>See 8.3</w:t>
      </w:r>
    </w:p>
    <w:p w14:paraId="75598DDD" w14:textId="77777777" w:rsidR="0031098F" w:rsidRDefault="0031098F" w:rsidP="0031098F">
      <w:r>
        <w:t xml:space="preserve">Complete section for each </w:t>
      </w:r>
      <w:r>
        <w:rPr>
          <w:i/>
          <w:iCs/>
        </w:rPr>
        <w:t>control unit</w:t>
      </w:r>
      <w:r>
        <w:t xml:space="preserve"> or </w:t>
      </w:r>
      <w:r>
        <w:rPr>
          <w:i/>
          <w:iCs/>
        </w:rPr>
        <w:t>transponder</w:t>
      </w:r>
      <w:r>
        <w:t>.</w:t>
      </w:r>
    </w:p>
    <w:tbl>
      <w:tblPr>
        <w:tblStyle w:val="TableGrid"/>
        <w:tblW w:w="0" w:type="auto"/>
        <w:tblLayout w:type="fixed"/>
        <w:tblLook w:val="04A0" w:firstRow="1" w:lastRow="0" w:firstColumn="1" w:lastColumn="0" w:noHBand="0" w:noVBand="1"/>
      </w:tblPr>
      <w:tblGrid>
        <w:gridCol w:w="567"/>
        <w:gridCol w:w="707"/>
        <w:gridCol w:w="1674"/>
        <w:gridCol w:w="402"/>
        <w:gridCol w:w="3927"/>
        <w:gridCol w:w="661"/>
        <w:gridCol w:w="851"/>
        <w:gridCol w:w="567"/>
        <w:gridCol w:w="425"/>
        <w:gridCol w:w="567"/>
        <w:gridCol w:w="452"/>
      </w:tblGrid>
      <w:tr w:rsidR="0031098F" w14:paraId="4BF7AE4F" w14:textId="77777777" w:rsidTr="00174B20">
        <w:tc>
          <w:tcPr>
            <w:tcW w:w="2948" w:type="dxa"/>
            <w:gridSpan w:val="3"/>
            <w:tcBorders>
              <w:left w:val="nil"/>
              <w:right w:val="nil"/>
            </w:tcBorders>
          </w:tcPr>
          <w:p w14:paraId="07A45BE9" w14:textId="77777777" w:rsidR="0031098F" w:rsidRPr="00B36AD1" w:rsidRDefault="0031098F" w:rsidP="00174B20">
            <w:r>
              <w:rPr>
                <w:i/>
                <w:iCs/>
              </w:rPr>
              <w:t xml:space="preserve">Control unit </w:t>
            </w:r>
            <w:r>
              <w:t xml:space="preserve">or </w:t>
            </w:r>
            <w:r>
              <w:rPr>
                <w:i/>
                <w:iCs/>
              </w:rPr>
              <w:t>transponder</w:t>
            </w:r>
            <w:r>
              <w:t xml:space="preserve"> location:</w:t>
            </w:r>
          </w:p>
        </w:tc>
        <w:tc>
          <w:tcPr>
            <w:tcW w:w="7852" w:type="dxa"/>
            <w:gridSpan w:val="8"/>
            <w:tcBorders>
              <w:left w:val="nil"/>
              <w:right w:val="nil"/>
            </w:tcBorders>
            <w:shd w:val="clear" w:color="auto" w:fill="F2F2F2" w:themeFill="background1" w:themeFillShade="F2"/>
          </w:tcPr>
          <w:p w14:paraId="4766C09A" w14:textId="720670CB" w:rsidR="0031098F" w:rsidRDefault="00000000" w:rsidP="00174B20">
            <w:sdt>
              <w:sdtPr>
                <w:rPr>
                  <w:lang w:eastAsia="en-CA"/>
                </w:rPr>
                <w:id w:val="935563789"/>
                <w:placeholder>
                  <w:docPart w:val="726600D0894B43229547ECE309A43C6D"/>
                </w:placeholder>
              </w:sdtPr>
              <w:sdtContent>
                <w:r w:rsidR="0031098F" w:rsidRPr="00814B85">
                  <w:rPr>
                    <w:lang w:eastAsia="en-CA"/>
                  </w:rPr>
                  <w:t xml:space="preserve"> </w:t>
                </w:r>
                <w:r w:rsidR="00007CAA">
                  <w:rPr>
                    <w:lang w:eastAsia="en-CA"/>
                  </w:rPr>
                  <w:t xml:space="preserve">Electrical </w:t>
                </w:r>
                <w:proofErr w:type="spellStart"/>
                <w:r w:rsidR="00007CAA">
                  <w:rPr>
                    <w:lang w:eastAsia="en-CA"/>
                  </w:rPr>
                  <w:t>Roonm</w:t>
                </w:r>
                <w:proofErr w:type="spellEnd"/>
                <w:r w:rsidR="00007CAA">
                  <w:rPr>
                    <w:lang w:eastAsia="en-CA"/>
                  </w:rPr>
                  <w:t xml:space="preserve"> #7 (Above Maintenance Shop)</w:t>
                </w:r>
              </w:sdtContent>
            </w:sdt>
          </w:p>
        </w:tc>
      </w:tr>
      <w:tr w:rsidR="0031098F" w14:paraId="1189D9F3" w14:textId="77777777" w:rsidTr="00174B20">
        <w:tc>
          <w:tcPr>
            <w:tcW w:w="3350" w:type="dxa"/>
            <w:gridSpan w:val="4"/>
            <w:tcBorders>
              <w:left w:val="nil"/>
              <w:right w:val="nil"/>
            </w:tcBorders>
          </w:tcPr>
          <w:p w14:paraId="77E6E8C8" w14:textId="77777777" w:rsidR="0031098F" w:rsidRPr="00B36AD1" w:rsidRDefault="0031098F" w:rsidP="00174B20">
            <w:r>
              <w:rPr>
                <w:i/>
                <w:iCs/>
              </w:rPr>
              <w:t>Control unit</w:t>
            </w:r>
            <w:r>
              <w:t xml:space="preserve"> or </w:t>
            </w:r>
            <w:r>
              <w:rPr>
                <w:i/>
                <w:iCs/>
              </w:rPr>
              <w:t>transponder</w:t>
            </w:r>
            <w:r>
              <w:t xml:space="preserve"> identification:</w:t>
            </w:r>
          </w:p>
        </w:tc>
        <w:tc>
          <w:tcPr>
            <w:tcW w:w="7450" w:type="dxa"/>
            <w:gridSpan w:val="7"/>
            <w:tcBorders>
              <w:left w:val="nil"/>
              <w:right w:val="nil"/>
            </w:tcBorders>
            <w:shd w:val="clear" w:color="auto" w:fill="F2F2F2" w:themeFill="background1" w:themeFillShade="F2"/>
          </w:tcPr>
          <w:p w14:paraId="707D49EC" w14:textId="001D3663" w:rsidR="0031098F" w:rsidRDefault="00000000" w:rsidP="00007CAA">
            <w:sdt>
              <w:sdtPr>
                <w:rPr>
                  <w:lang w:eastAsia="en-CA"/>
                </w:rPr>
                <w:id w:val="1438716405"/>
                <w:placeholder>
                  <w:docPart w:val="FB317B160D6443E6A756223099C25142"/>
                </w:placeholder>
              </w:sdtPr>
              <w:sdtContent>
                <w:r w:rsidR="00007CAA">
                  <w:rPr>
                    <w:lang w:eastAsia="en-CA"/>
                  </w:rPr>
                  <w:t>Transponder Panel #12</w:t>
                </w:r>
              </w:sdtContent>
            </w:sdt>
          </w:p>
        </w:tc>
      </w:tr>
      <w:tr w:rsidR="0031098F" w14:paraId="40FF30EC" w14:textId="77777777" w:rsidTr="00174B20">
        <w:tc>
          <w:tcPr>
            <w:tcW w:w="567" w:type="dxa"/>
            <w:tcBorders>
              <w:left w:val="nil"/>
            </w:tcBorders>
            <w:vAlign w:val="center"/>
          </w:tcPr>
          <w:p w14:paraId="707AF273" w14:textId="77777777" w:rsidR="0031098F" w:rsidRDefault="0031098F" w:rsidP="00174B20">
            <w:r>
              <w:t>A</w:t>
            </w:r>
          </w:p>
        </w:tc>
        <w:tc>
          <w:tcPr>
            <w:tcW w:w="6710" w:type="dxa"/>
            <w:gridSpan w:val="4"/>
          </w:tcPr>
          <w:p w14:paraId="37B4284E" w14:textId="77777777" w:rsidR="0031098F" w:rsidRPr="00336109" w:rsidRDefault="0031098F" w:rsidP="00174B20">
            <w:r>
              <w:t>Power ‘ON’ visual indicator operates.</w:t>
            </w:r>
          </w:p>
        </w:tc>
        <w:tc>
          <w:tcPr>
            <w:tcW w:w="661" w:type="dxa"/>
            <w:tcBorders>
              <w:right w:val="nil"/>
            </w:tcBorders>
            <w:vAlign w:val="center"/>
          </w:tcPr>
          <w:p w14:paraId="157AFC00" w14:textId="77777777" w:rsidR="0031098F" w:rsidRDefault="0031098F" w:rsidP="00174B20">
            <w:r>
              <w:t>Yes</w:t>
            </w:r>
          </w:p>
        </w:tc>
        <w:tc>
          <w:tcPr>
            <w:tcW w:w="851" w:type="dxa"/>
            <w:tcBorders>
              <w:left w:val="nil"/>
            </w:tcBorders>
            <w:shd w:val="clear" w:color="auto" w:fill="F2F2F2" w:themeFill="background1" w:themeFillShade="F2"/>
            <w:vAlign w:val="center"/>
          </w:tcPr>
          <w:p w14:paraId="2A22404D" w14:textId="7B98535A" w:rsidR="0031098F" w:rsidRDefault="00000000" w:rsidP="00174B20">
            <w:sdt>
              <w:sdtPr>
                <w:rPr>
                  <w:lang w:eastAsia="en-CA"/>
                </w:rPr>
                <w:id w:val="574636625"/>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7F099B91" w14:textId="77777777" w:rsidR="0031098F" w:rsidRDefault="0031098F" w:rsidP="00174B20">
            <w:r>
              <w:t>No</w:t>
            </w:r>
          </w:p>
        </w:tc>
        <w:tc>
          <w:tcPr>
            <w:tcW w:w="425" w:type="dxa"/>
            <w:tcBorders>
              <w:left w:val="nil"/>
            </w:tcBorders>
            <w:shd w:val="clear" w:color="auto" w:fill="F2F2F2" w:themeFill="background1" w:themeFillShade="F2"/>
            <w:vAlign w:val="center"/>
          </w:tcPr>
          <w:p w14:paraId="2EA20276" w14:textId="77777777" w:rsidR="0031098F" w:rsidRDefault="00000000" w:rsidP="00174B20">
            <w:sdt>
              <w:sdtPr>
                <w:rPr>
                  <w:lang w:eastAsia="en-CA"/>
                </w:rPr>
                <w:id w:val="1602372436"/>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18453B37" w14:textId="77777777" w:rsidR="0031098F" w:rsidRDefault="0031098F" w:rsidP="00174B20"/>
        </w:tc>
        <w:tc>
          <w:tcPr>
            <w:tcW w:w="452" w:type="dxa"/>
            <w:tcBorders>
              <w:left w:val="nil"/>
              <w:right w:val="nil"/>
            </w:tcBorders>
            <w:shd w:val="clear" w:color="auto" w:fill="auto"/>
            <w:vAlign w:val="center"/>
          </w:tcPr>
          <w:p w14:paraId="32FD785C" w14:textId="77777777" w:rsidR="0031098F" w:rsidRDefault="0031098F" w:rsidP="00174B20"/>
        </w:tc>
      </w:tr>
      <w:tr w:rsidR="0031098F" w14:paraId="0A92D2CA" w14:textId="77777777" w:rsidTr="00174B20">
        <w:tc>
          <w:tcPr>
            <w:tcW w:w="567" w:type="dxa"/>
            <w:tcBorders>
              <w:left w:val="nil"/>
            </w:tcBorders>
            <w:vAlign w:val="center"/>
          </w:tcPr>
          <w:p w14:paraId="19049CDD" w14:textId="77777777" w:rsidR="0031098F" w:rsidRDefault="0031098F" w:rsidP="00174B20">
            <w:r>
              <w:t>B</w:t>
            </w:r>
          </w:p>
        </w:tc>
        <w:tc>
          <w:tcPr>
            <w:tcW w:w="6710" w:type="dxa"/>
            <w:gridSpan w:val="4"/>
          </w:tcPr>
          <w:p w14:paraId="61027691" w14:textId="77777777" w:rsidR="0031098F" w:rsidRDefault="0031098F" w:rsidP="00174B20">
            <w:r>
              <w:t>Time and date indication corresponds with local time and date.</w:t>
            </w:r>
          </w:p>
        </w:tc>
        <w:tc>
          <w:tcPr>
            <w:tcW w:w="661" w:type="dxa"/>
            <w:tcBorders>
              <w:right w:val="nil"/>
            </w:tcBorders>
            <w:vAlign w:val="center"/>
          </w:tcPr>
          <w:p w14:paraId="368B7FEE" w14:textId="77777777" w:rsidR="0031098F" w:rsidRDefault="0031098F" w:rsidP="00174B20">
            <w:r>
              <w:t>Yes</w:t>
            </w:r>
          </w:p>
        </w:tc>
        <w:tc>
          <w:tcPr>
            <w:tcW w:w="851" w:type="dxa"/>
            <w:tcBorders>
              <w:left w:val="nil"/>
            </w:tcBorders>
            <w:shd w:val="clear" w:color="auto" w:fill="F2F2F2" w:themeFill="background1" w:themeFillShade="F2"/>
            <w:vAlign w:val="center"/>
          </w:tcPr>
          <w:p w14:paraId="20B78C7A" w14:textId="4D6193F5" w:rsidR="0031098F" w:rsidRDefault="00000000" w:rsidP="00174B20">
            <w:pPr>
              <w:rPr>
                <w:lang w:eastAsia="en-CA"/>
              </w:rPr>
            </w:pPr>
            <w:sdt>
              <w:sdtPr>
                <w:rPr>
                  <w:lang w:eastAsia="en-CA"/>
                </w:rPr>
                <w:id w:val="869955720"/>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3C94F4F2" w14:textId="77777777" w:rsidR="0031098F" w:rsidRDefault="0031098F" w:rsidP="00174B20">
            <w:r>
              <w:t>No</w:t>
            </w:r>
          </w:p>
        </w:tc>
        <w:tc>
          <w:tcPr>
            <w:tcW w:w="425" w:type="dxa"/>
            <w:tcBorders>
              <w:left w:val="nil"/>
            </w:tcBorders>
            <w:shd w:val="clear" w:color="auto" w:fill="F2F2F2" w:themeFill="background1" w:themeFillShade="F2"/>
            <w:vAlign w:val="center"/>
          </w:tcPr>
          <w:p w14:paraId="3985AC79" w14:textId="77777777" w:rsidR="0031098F" w:rsidRDefault="00000000" w:rsidP="00174B20">
            <w:pPr>
              <w:rPr>
                <w:lang w:eastAsia="en-CA"/>
              </w:rPr>
            </w:pPr>
            <w:sdt>
              <w:sdtPr>
                <w:rPr>
                  <w:lang w:eastAsia="en-CA"/>
                </w:rPr>
                <w:id w:val="1607083881"/>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58367F83"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3DC6B176" w14:textId="77777777" w:rsidR="0031098F" w:rsidRDefault="00000000" w:rsidP="00174B20">
            <w:pPr>
              <w:rPr>
                <w:lang w:eastAsia="en-CA"/>
              </w:rPr>
            </w:pPr>
            <w:sdt>
              <w:sdtPr>
                <w:rPr>
                  <w:lang w:eastAsia="en-CA"/>
                </w:rPr>
                <w:id w:val="865414340"/>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53BEFF83" w14:textId="77777777" w:rsidTr="00174B20">
        <w:tc>
          <w:tcPr>
            <w:tcW w:w="567" w:type="dxa"/>
            <w:tcBorders>
              <w:left w:val="nil"/>
            </w:tcBorders>
            <w:vAlign w:val="center"/>
          </w:tcPr>
          <w:p w14:paraId="3DAD3778" w14:textId="77777777" w:rsidR="0031098F" w:rsidRDefault="0031098F" w:rsidP="00174B20">
            <w:r>
              <w:t>C</w:t>
            </w:r>
          </w:p>
        </w:tc>
        <w:tc>
          <w:tcPr>
            <w:tcW w:w="6710" w:type="dxa"/>
            <w:gridSpan w:val="4"/>
          </w:tcPr>
          <w:p w14:paraId="3935D741" w14:textId="77777777" w:rsidR="0031098F" w:rsidRPr="00336109" w:rsidRDefault="0031098F" w:rsidP="00174B20">
            <w:r>
              <w:t xml:space="preserve">Common visual </w:t>
            </w:r>
            <w:r>
              <w:rPr>
                <w:i/>
                <w:iCs/>
              </w:rPr>
              <w:t>trouble signal</w:t>
            </w:r>
            <w:r>
              <w:t xml:space="preserve"> operates.</w:t>
            </w:r>
          </w:p>
        </w:tc>
        <w:tc>
          <w:tcPr>
            <w:tcW w:w="661" w:type="dxa"/>
            <w:tcBorders>
              <w:right w:val="nil"/>
            </w:tcBorders>
            <w:vAlign w:val="center"/>
          </w:tcPr>
          <w:p w14:paraId="618F983A" w14:textId="77777777" w:rsidR="0031098F" w:rsidRDefault="0031098F" w:rsidP="00174B20">
            <w:r>
              <w:t>Yes</w:t>
            </w:r>
          </w:p>
        </w:tc>
        <w:tc>
          <w:tcPr>
            <w:tcW w:w="851" w:type="dxa"/>
            <w:tcBorders>
              <w:left w:val="nil"/>
            </w:tcBorders>
            <w:shd w:val="clear" w:color="auto" w:fill="F2F2F2" w:themeFill="background1" w:themeFillShade="F2"/>
            <w:vAlign w:val="center"/>
          </w:tcPr>
          <w:p w14:paraId="5CCFCB13" w14:textId="528EEA29" w:rsidR="0031098F" w:rsidRDefault="00000000" w:rsidP="00174B20">
            <w:pPr>
              <w:rPr>
                <w:lang w:eastAsia="en-CA"/>
              </w:rPr>
            </w:pPr>
            <w:sdt>
              <w:sdtPr>
                <w:rPr>
                  <w:lang w:eastAsia="en-CA"/>
                </w:rPr>
                <w:id w:val="-1377309637"/>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AAE8839" w14:textId="77777777" w:rsidR="0031098F" w:rsidRDefault="0031098F" w:rsidP="00174B20">
            <w:r>
              <w:t>No</w:t>
            </w:r>
          </w:p>
        </w:tc>
        <w:tc>
          <w:tcPr>
            <w:tcW w:w="425" w:type="dxa"/>
            <w:tcBorders>
              <w:left w:val="nil"/>
            </w:tcBorders>
            <w:shd w:val="clear" w:color="auto" w:fill="F2F2F2" w:themeFill="background1" w:themeFillShade="F2"/>
            <w:vAlign w:val="center"/>
          </w:tcPr>
          <w:p w14:paraId="04ACB0E7" w14:textId="77777777" w:rsidR="0031098F" w:rsidRDefault="00000000" w:rsidP="00174B20">
            <w:pPr>
              <w:rPr>
                <w:lang w:eastAsia="en-CA"/>
              </w:rPr>
            </w:pPr>
            <w:sdt>
              <w:sdtPr>
                <w:rPr>
                  <w:lang w:eastAsia="en-CA"/>
                </w:rPr>
                <w:id w:val="289713755"/>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700B3840" w14:textId="77777777" w:rsidR="0031098F" w:rsidRDefault="0031098F" w:rsidP="00174B20"/>
        </w:tc>
        <w:tc>
          <w:tcPr>
            <w:tcW w:w="452" w:type="dxa"/>
            <w:tcBorders>
              <w:left w:val="nil"/>
              <w:right w:val="nil"/>
            </w:tcBorders>
            <w:shd w:val="clear" w:color="auto" w:fill="auto"/>
            <w:vAlign w:val="center"/>
          </w:tcPr>
          <w:p w14:paraId="7979E123" w14:textId="77777777" w:rsidR="0031098F" w:rsidRDefault="0031098F" w:rsidP="00174B20">
            <w:pPr>
              <w:rPr>
                <w:lang w:eastAsia="en-CA"/>
              </w:rPr>
            </w:pPr>
          </w:p>
        </w:tc>
      </w:tr>
      <w:tr w:rsidR="0031098F" w14:paraId="5FDF1B0A" w14:textId="77777777" w:rsidTr="00174B20">
        <w:tc>
          <w:tcPr>
            <w:tcW w:w="567" w:type="dxa"/>
            <w:tcBorders>
              <w:left w:val="nil"/>
            </w:tcBorders>
            <w:vAlign w:val="center"/>
          </w:tcPr>
          <w:p w14:paraId="615D31E9" w14:textId="77777777" w:rsidR="0031098F" w:rsidRDefault="0031098F" w:rsidP="00174B20">
            <w:r>
              <w:t>D</w:t>
            </w:r>
          </w:p>
        </w:tc>
        <w:tc>
          <w:tcPr>
            <w:tcW w:w="6710" w:type="dxa"/>
            <w:gridSpan w:val="4"/>
          </w:tcPr>
          <w:p w14:paraId="4F509202" w14:textId="77777777" w:rsidR="0031098F" w:rsidRPr="00336109" w:rsidRDefault="0031098F" w:rsidP="00174B20">
            <w:r>
              <w:t xml:space="preserve">Common audible </w:t>
            </w:r>
            <w:r>
              <w:rPr>
                <w:i/>
                <w:iCs/>
              </w:rPr>
              <w:t>trouble signal</w:t>
            </w:r>
            <w:r>
              <w:t xml:space="preserve"> operates.</w:t>
            </w:r>
          </w:p>
        </w:tc>
        <w:tc>
          <w:tcPr>
            <w:tcW w:w="661" w:type="dxa"/>
            <w:tcBorders>
              <w:right w:val="nil"/>
            </w:tcBorders>
            <w:vAlign w:val="center"/>
          </w:tcPr>
          <w:p w14:paraId="60FE32D0" w14:textId="77777777" w:rsidR="0031098F" w:rsidRDefault="0031098F" w:rsidP="00174B20">
            <w:r>
              <w:t>Yes</w:t>
            </w:r>
          </w:p>
        </w:tc>
        <w:tc>
          <w:tcPr>
            <w:tcW w:w="851" w:type="dxa"/>
            <w:tcBorders>
              <w:left w:val="nil"/>
            </w:tcBorders>
            <w:shd w:val="clear" w:color="auto" w:fill="F2F2F2" w:themeFill="background1" w:themeFillShade="F2"/>
            <w:vAlign w:val="center"/>
          </w:tcPr>
          <w:p w14:paraId="12F03879" w14:textId="3127B687" w:rsidR="0031098F" w:rsidRDefault="00000000" w:rsidP="00174B20">
            <w:pPr>
              <w:rPr>
                <w:lang w:eastAsia="en-CA"/>
              </w:rPr>
            </w:pPr>
            <w:sdt>
              <w:sdtPr>
                <w:rPr>
                  <w:lang w:eastAsia="en-CA"/>
                </w:rPr>
                <w:id w:val="1270973464"/>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4B32472" w14:textId="77777777" w:rsidR="0031098F" w:rsidRDefault="0031098F" w:rsidP="00174B20">
            <w:r>
              <w:t>No</w:t>
            </w:r>
          </w:p>
        </w:tc>
        <w:tc>
          <w:tcPr>
            <w:tcW w:w="425" w:type="dxa"/>
            <w:tcBorders>
              <w:left w:val="nil"/>
            </w:tcBorders>
            <w:shd w:val="clear" w:color="auto" w:fill="F2F2F2" w:themeFill="background1" w:themeFillShade="F2"/>
            <w:vAlign w:val="center"/>
          </w:tcPr>
          <w:p w14:paraId="0789DC85" w14:textId="77777777" w:rsidR="0031098F" w:rsidRDefault="00000000" w:rsidP="00174B20">
            <w:pPr>
              <w:rPr>
                <w:lang w:eastAsia="en-CA"/>
              </w:rPr>
            </w:pPr>
            <w:sdt>
              <w:sdtPr>
                <w:rPr>
                  <w:lang w:eastAsia="en-CA"/>
                </w:rPr>
                <w:id w:val="-210970737"/>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4EDD8925" w14:textId="77777777" w:rsidR="0031098F" w:rsidRDefault="0031098F" w:rsidP="00174B20"/>
        </w:tc>
        <w:tc>
          <w:tcPr>
            <w:tcW w:w="452" w:type="dxa"/>
            <w:tcBorders>
              <w:left w:val="nil"/>
              <w:right w:val="nil"/>
            </w:tcBorders>
            <w:shd w:val="clear" w:color="auto" w:fill="auto"/>
            <w:vAlign w:val="center"/>
          </w:tcPr>
          <w:p w14:paraId="23E33E70" w14:textId="77777777" w:rsidR="0031098F" w:rsidRDefault="0031098F" w:rsidP="00174B20">
            <w:pPr>
              <w:rPr>
                <w:lang w:eastAsia="en-CA"/>
              </w:rPr>
            </w:pPr>
          </w:p>
        </w:tc>
      </w:tr>
      <w:tr w:rsidR="0031098F" w14:paraId="2D019E96" w14:textId="77777777" w:rsidTr="00174B20">
        <w:tc>
          <w:tcPr>
            <w:tcW w:w="567" w:type="dxa"/>
            <w:tcBorders>
              <w:left w:val="nil"/>
            </w:tcBorders>
            <w:vAlign w:val="center"/>
          </w:tcPr>
          <w:p w14:paraId="0D1D2BFF" w14:textId="77777777" w:rsidR="0031098F" w:rsidRDefault="0031098F" w:rsidP="00174B20">
            <w:r>
              <w:t>E</w:t>
            </w:r>
          </w:p>
        </w:tc>
        <w:tc>
          <w:tcPr>
            <w:tcW w:w="6710" w:type="dxa"/>
            <w:gridSpan w:val="4"/>
          </w:tcPr>
          <w:p w14:paraId="332D958D" w14:textId="77777777" w:rsidR="0031098F" w:rsidRPr="00336109" w:rsidRDefault="0031098F" w:rsidP="00174B20">
            <w:r>
              <w:rPr>
                <w:i/>
                <w:iCs/>
              </w:rPr>
              <w:t>Trouble signal</w:t>
            </w:r>
            <w:r>
              <w:t xml:space="preserve"> silence switch operates.</w:t>
            </w:r>
          </w:p>
        </w:tc>
        <w:tc>
          <w:tcPr>
            <w:tcW w:w="661" w:type="dxa"/>
            <w:tcBorders>
              <w:right w:val="nil"/>
            </w:tcBorders>
            <w:vAlign w:val="center"/>
          </w:tcPr>
          <w:p w14:paraId="76CF19BC" w14:textId="77777777" w:rsidR="0031098F" w:rsidRDefault="0031098F" w:rsidP="00174B20">
            <w:r>
              <w:t>Yes</w:t>
            </w:r>
          </w:p>
        </w:tc>
        <w:tc>
          <w:tcPr>
            <w:tcW w:w="851" w:type="dxa"/>
            <w:tcBorders>
              <w:left w:val="nil"/>
            </w:tcBorders>
            <w:shd w:val="clear" w:color="auto" w:fill="F2F2F2" w:themeFill="background1" w:themeFillShade="F2"/>
            <w:vAlign w:val="center"/>
          </w:tcPr>
          <w:p w14:paraId="021B477F" w14:textId="0E41AD1E" w:rsidR="0031098F" w:rsidRDefault="00000000" w:rsidP="00174B20">
            <w:pPr>
              <w:rPr>
                <w:lang w:eastAsia="en-CA"/>
              </w:rPr>
            </w:pPr>
            <w:sdt>
              <w:sdtPr>
                <w:rPr>
                  <w:lang w:eastAsia="en-CA"/>
                </w:rPr>
                <w:id w:val="-319123426"/>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6B9292E6" w14:textId="77777777" w:rsidR="0031098F" w:rsidRDefault="0031098F" w:rsidP="00174B20">
            <w:r>
              <w:t>No</w:t>
            </w:r>
          </w:p>
        </w:tc>
        <w:tc>
          <w:tcPr>
            <w:tcW w:w="425" w:type="dxa"/>
            <w:tcBorders>
              <w:left w:val="nil"/>
            </w:tcBorders>
            <w:shd w:val="clear" w:color="auto" w:fill="F2F2F2" w:themeFill="background1" w:themeFillShade="F2"/>
            <w:vAlign w:val="center"/>
          </w:tcPr>
          <w:p w14:paraId="711A717F" w14:textId="77777777" w:rsidR="0031098F" w:rsidRDefault="00000000" w:rsidP="00174B20">
            <w:pPr>
              <w:rPr>
                <w:lang w:eastAsia="en-CA"/>
              </w:rPr>
            </w:pPr>
            <w:sdt>
              <w:sdtPr>
                <w:rPr>
                  <w:lang w:eastAsia="en-CA"/>
                </w:rPr>
                <w:id w:val="686185222"/>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1E81144B" w14:textId="77777777" w:rsidR="0031098F" w:rsidRDefault="0031098F" w:rsidP="00174B20"/>
        </w:tc>
        <w:tc>
          <w:tcPr>
            <w:tcW w:w="452" w:type="dxa"/>
            <w:tcBorders>
              <w:left w:val="nil"/>
              <w:right w:val="nil"/>
            </w:tcBorders>
            <w:shd w:val="clear" w:color="auto" w:fill="auto"/>
            <w:vAlign w:val="center"/>
          </w:tcPr>
          <w:p w14:paraId="58F43E29" w14:textId="77777777" w:rsidR="0031098F" w:rsidRDefault="0031098F" w:rsidP="00174B20">
            <w:pPr>
              <w:rPr>
                <w:lang w:eastAsia="en-CA"/>
              </w:rPr>
            </w:pPr>
          </w:p>
        </w:tc>
      </w:tr>
      <w:tr w:rsidR="0031098F" w14:paraId="02486470" w14:textId="77777777" w:rsidTr="00174B20">
        <w:tc>
          <w:tcPr>
            <w:tcW w:w="567" w:type="dxa"/>
            <w:tcBorders>
              <w:left w:val="nil"/>
            </w:tcBorders>
            <w:vAlign w:val="center"/>
          </w:tcPr>
          <w:p w14:paraId="322DA55A" w14:textId="77777777" w:rsidR="0031098F" w:rsidRDefault="0031098F" w:rsidP="00174B20">
            <w:r>
              <w:t>F</w:t>
            </w:r>
          </w:p>
        </w:tc>
        <w:tc>
          <w:tcPr>
            <w:tcW w:w="6710" w:type="dxa"/>
            <w:gridSpan w:val="4"/>
          </w:tcPr>
          <w:p w14:paraId="1C2D44C4" w14:textId="77777777" w:rsidR="0031098F" w:rsidRPr="00336109" w:rsidRDefault="0031098F" w:rsidP="00174B20">
            <w:r>
              <w:rPr>
                <w:i/>
                <w:iCs/>
              </w:rPr>
              <w:t xml:space="preserve">Main power supply </w:t>
            </w:r>
            <w:r>
              <w:t xml:space="preserve">failure </w:t>
            </w:r>
            <w:r>
              <w:rPr>
                <w:i/>
                <w:iCs/>
              </w:rPr>
              <w:t>trouble signal</w:t>
            </w:r>
            <w:r>
              <w:t xml:space="preserve"> operates.</w:t>
            </w:r>
          </w:p>
        </w:tc>
        <w:tc>
          <w:tcPr>
            <w:tcW w:w="661" w:type="dxa"/>
            <w:tcBorders>
              <w:right w:val="nil"/>
            </w:tcBorders>
            <w:vAlign w:val="center"/>
          </w:tcPr>
          <w:p w14:paraId="0FB3C93B" w14:textId="77777777" w:rsidR="0031098F" w:rsidRDefault="0031098F" w:rsidP="00174B20">
            <w:r>
              <w:t>Yes</w:t>
            </w:r>
          </w:p>
        </w:tc>
        <w:tc>
          <w:tcPr>
            <w:tcW w:w="851" w:type="dxa"/>
            <w:tcBorders>
              <w:left w:val="nil"/>
            </w:tcBorders>
            <w:shd w:val="clear" w:color="auto" w:fill="F2F2F2" w:themeFill="background1" w:themeFillShade="F2"/>
            <w:vAlign w:val="center"/>
          </w:tcPr>
          <w:p w14:paraId="7F3B8E7B" w14:textId="42B66984" w:rsidR="0031098F" w:rsidRDefault="00000000" w:rsidP="00174B20">
            <w:pPr>
              <w:rPr>
                <w:lang w:eastAsia="en-CA"/>
              </w:rPr>
            </w:pPr>
            <w:sdt>
              <w:sdtPr>
                <w:rPr>
                  <w:lang w:eastAsia="en-CA"/>
                </w:rPr>
                <w:id w:val="1142923786"/>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AD611C6" w14:textId="77777777" w:rsidR="0031098F" w:rsidRDefault="0031098F" w:rsidP="00174B20">
            <w:r>
              <w:t>No</w:t>
            </w:r>
          </w:p>
        </w:tc>
        <w:tc>
          <w:tcPr>
            <w:tcW w:w="425" w:type="dxa"/>
            <w:tcBorders>
              <w:left w:val="nil"/>
            </w:tcBorders>
            <w:shd w:val="clear" w:color="auto" w:fill="F2F2F2" w:themeFill="background1" w:themeFillShade="F2"/>
            <w:vAlign w:val="center"/>
          </w:tcPr>
          <w:p w14:paraId="7174B3F7" w14:textId="77777777" w:rsidR="0031098F" w:rsidRDefault="00000000" w:rsidP="00174B20">
            <w:pPr>
              <w:rPr>
                <w:lang w:eastAsia="en-CA"/>
              </w:rPr>
            </w:pPr>
            <w:sdt>
              <w:sdtPr>
                <w:rPr>
                  <w:lang w:eastAsia="en-CA"/>
                </w:rPr>
                <w:id w:val="-1058944052"/>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528FF2C"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30D1F8F4" w14:textId="77777777" w:rsidR="0031098F" w:rsidRDefault="00000000" w:rsidP="00174B20">
            <w:pPr>
              <w:rPr>
                <w:lang w:eastAsia="en-CA"/>
              </w:rPr>
            </w:pPr>
            <w:sdt>
              <w:sdtPr>
                <w:rPr>
                  <w:lang w:eastAsia="en-CA"/>
                </w:rPr>
                <w:id w:val="-1298760751"/>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1065A168" w14:textId="77777777" w:rsidTr="00174B20">
        <w:tc>
          <w:tcPr>
            <w:tcW w:w="567" w:type="dxa"/>
            <w:tcBorders>
              <w:left w:val="nil"/>
            </w:tcBorders>
            <w:vAlign w:val="center"/>
          </w:tcPr>
          <w:p w14:paraId="2E41CE37" w14:textId="77777777" w:rsidR="0031098F" w:rsidRDefault="0031098F" w:rsidP="00174B20">
            <w:r>
              <w:t>G</w:t>
            </w:r>
          </w:p>
        </w:tc>
        <w:tc>
          <w:tcPr>
            <w:tcW w:w="6710" w:type="dxa"/>
            <w:gridSpan w:val="4"/>
          </w:tcPr>
          <w:p w14:paraId="2D90F04C" w14:textId="77777777" w:rsidR="0031098F" w:rsidRPr="00336109" w:rsidRDefault="0031098F" w:rsidP="00174B20">
            <w:r>
              <w:rPr>
                <w:i/>
                <w:iCs/>
              </w:rPr>
              <w:t xml:space="preserve">Trouble signal </w:t>
            </w:r>
            <w:r>
              <w:t xml:space="preserve">operates during positive and negative </w:t>
            </w:r>
            <w:r>
              <w:rPr>
                <w:i/>
                <w:iCs/>
              </w:rPr>
              <w:t>ground fault</w:t>
            </w:r>
            <w:r>
              <w:t xml:space="preserve"> tests.</w:t>
            </w:r>
          </w:p>
        </w:tc>
        <w:tc>
          <w:tcPr>
            <w:tcW w:w="661" w:type="dxa"/>
            <w:tcBorders>
              <w:right w:val="nil"/>
            </w:tcBorders>
            <w:vAlign w:val="center"/>
          </w:tcPr>
          <w:p w14:paraId="2C5F55B3" w14:textId="77777777" w:rsidR="0031098F" w:rsidRDefault="0031098F" w:rsidP="00174B20">
            <w:r>
              <w:t>Yes</w:t>
            </w:r>
          </w:p>
        </w:tc>
        <w:tc>
          <w:tcPr>
            <w:tcW w:w="851" w:type="dxa"/>
            <w:tcBorders>
              <w:left w:val="nil"/>
            </w:tcBorders>
            <w:shd w:val="clear" w:color="auto" w:fill="F2F2F2" w:themeFill="background1" w:themeFillShade="F2"/>
            <w:vAlign w:val="center"/>
          </w:tcPr>
          <w:p w14:paraId="60676F72" w14:textId="32194660" w:rsidR="0031098F" w:rsidRDefault="00000000" w:rsidP="00174B20">
            <w:pPr>
              <w:rPr>
                <w:lang w:eastAsia="en-CA"/>
              </w:rPr>
            </w:pPr>
            <w:sdt>
              <w:sdtPr>
                <w:rPr>
                  <w:lang w:eastAsia="en-CA"/>
                </w:rPr>
                <w:id w:val="1424533074"/>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7B2B43D3" w14:textId="77777777" w:rsidR="0031098F" w:rsidRDefault="0031098F" w:rsidP="00174B20">
            <w:r>
              <w:t>No</w:t>
            </w:r>
          </w:p>
        </w:tc>
        <w:tc>
          <w:tcPr>
            <w:tcW w:w="425" w:type="dxa"/>
            <w:tcBorders>
              <w:left w:val="nil"/>
            </w:tcBorders>
            <w:shd w:val="clear" w:color="auto" w:fill="F2F2F2" w:themeFill="background1" w:themeFillShade="F2"/>
            <w:vAlign w:val="center"/>
          </w:tcPr>
          <w:p w14:paraId="45D5E692" w14:textId="77777777" w:rsidR="0031098F" w:rsidRDefault="00000000" w:rsidP="00174B20">
            <w:pPr>
              <w:rPr>
                <w:lang w:eastAsia="en-CA"/>
              </w:rPr>
            </w:pPr>
            <w:sdt>
              <w:sdtPr>
                <w:rPr>
                  <w:lang w:eastAsia="en-CA"/>
                </w:rPr>
                <w:id w:val="-10142735"/>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39FB3EB0"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76A0C2FF" w14:textId="77777777" w:rsidR="0031098F" w:rsidRDefault="00000000" w:rsidP="00174B20">
            <w:pPr>
              <w:rPr>
                <w:lang w:eastAsia="en-CA"/>
              </w:rPr>
            </w:pPr>
            <w:sdt>
              <w:sdtPr>
                <w:rPr>
                  <w:lang w:eastAsia="en-CA"/>
                </w:rPr>
                <w:id w:val="-835537201"/>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67C0B185" w14:textId="77777777" w:rsidTr="00174B20">
        <w:tc>
          <w:tcPr>
            <w:tcW w:w="567" w:type="dxa"/>
            <w:tcBorders>
              <w:left w:val="nil"/>
            </w:tcBorders>
            <w:vAlign w:val="center"/>
          </w:tcPr>
          <w:p w14:paraId="25EDD47F" w14:textId="77777777" w:rsidR="0031098F" w:rsidRDefault="0031098F" w:rsidP="00174B20">
            <w:r>
              <w:t>H</w:t>
            </w:r>
          </w:p>
        </w:tc>
        <w:tc>
          <w:tcPr>
            <w:tcW w:w="6710" w:type="dxa"/>
            <w:gridSpan w:val="4"/>
          </w:tcPr>
          <w:p w14:paraId="2FFDCB14" w14:textId="77777777" w:rsidR="0031098F" w:rsidRPr="00336109" w:rsidRDefault="0031098F" w:rsidP="00174B20">
            <w:r>
              <w:rPr>
                <w:i/>
                <w:iCs/>
              </w:rPr>
              <w:t>Alert signal</w:t>
            </w:r>
            <w:r>
              <w:t xml:space="preserve"> operates.</w:t>
            </w:r>
          </w:p>
        </w:tc>
        <w:tc>
          <w:tcPr>
            <w:tcW w:w="661" w:type="dxa"/>
            <w:tcBorders>
              <w:right w:val="nil"/>
            </w:tcBorders>
            <w:vAlign w:val="center"/>
          </w:tcPr>
          <w:p w14:paraId="366487EC" w14:textId="77777777" w:rsidR="0031098F" w:rsidRDefault="0031098F" w:rsidP="00174B20">
            <w:r>
              <w:t>Yes</w:t>
            </w:r>
          </w:p>
        </w:tc>
        <w:tc>
          <w:tcPr>
            <w:tcW w:w="851" w:type="dxa"/>
            <w:tcBorders>
              <w:left w:val="nil"/>
            </w:tcBorders>
            <w:shd w:val="clear" w:color="auto" w:fill="F2F2F2" w:themeFill="background1" w:themeFillShade="F2"/>
            <w:vAlign w:val="center"/>
          </w:tcPr>
          <w:p w14:paraId="49BF316A" w14:textId="3655CD58" w:rsidR="0031098F" w:rsidRDefault="00000000" w:rsidP="00174B20">
            <w:pPr>
              <w:rPr>
                <w:lang w:eastAsia="en-CA"/>
              </w:rPr>
            </w:pPr>
            <w:sdt>
              <w:sdtPr>
                <w:rPr>
                  <w:lang w:eastAsia="en-CA"/>
                </w:rPr>
                <w:id w:val="2080942660"/>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46D790B1" w14:textId="77777777" w:rsidR="0031098F" w:rsidRDefault="0031098F" w:rsidP="00174B20">
            <w:r>
              <w:t>No</w:t>
            </w:r>
          </w:p>
        </w:tc>
        <w:tc>
          <w:tcPr>
            <w:tcW w:w="425" w:type="dxa"/>
            <w:tcBorders>
              <w:left w:val="nil"/>
            </w:tcBorders>
            <w:shd w:val="clear" w:color="auto" w:fill="F2F2F2" w:themeFill="background1" w:themeFillShade="F2"/>
            <w:vAlign w:val="center"/>
          </w:tcPr>
          <w:p w14:paraId="56D6A054" w14:textId="77777777" w:rsidR="0031098F" w:rsidRDefault="00000000" w:rsidP="00174B20">
            <w:pPr>
              <w:rPr>
                <w:lang w:eastAsia="en-CA"/>
              </w:rPr>
            </w:pPr>
            <w:sdt>
              <w:sdtPr>
                <w:rPr>
                  <w:lang w:eastAsia="en-CA"/>
                </w:rPr>
                <w:id w:val="1653254823"/>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02D1A20B"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3F422636" w14:textId="77777777" w:rsidR="0031098F" w:rsidRDefault="00000000" w:rsidP="00174B20">
            <w:pPr>
              <w:rPr>
                <w:lang w:eastAsia="en-CA"/>
              </w:rPr>
            </w:pPr>
            <w:sdt>
              <w:sdtPr>
                <w:rPr>
                  <w:lang w:eastAsia="en-CA"/>
                </w:rPr>
                <w:id w:val="633598050"/>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51656350" w14:textId="77777777" w:rsidTr="00174B20">
        <w:tc>
          <w:tcPr>
            <w:tcW w:w="567" w:type="dxa"/>
            <w:tcBorders>
              <w:left w:val="nil"/>
            </w:tcBorders>
            <w:vAlign w:val="center"/>
          </w:tcPr>
          <w:p w14:paraId="66672C3B" w14:textId="77777777" w:rsidR="0031098F" w:rsidRDefault="0031098F" w:rsidP="00174B20">
            <w:r>
              <w:t>I</w:t>
            </w:r>
          </w:p>
        </w:tc>
        <w:tc>
          <w:tcPr>
            <w:tcW w:w="6710" w:type="dxa"/>
            <w:gridSpan w:val="4"/>
          </w:tcPr>
          <w:p w14:paraId="1F18C960" w14:textId="77777777" w:rsidR="0031098F" w:rsidRPr="00336109" w:rsidRDefault="0031098F" w:rsidP="00174B20">
            <w:r>
              <w:rPr>
                <w:i/>
                <w:iCs/>
              </w:rPr>
              <w:t>Alarm signal</w:t>
            </w:r>
            <w:r>
              <w:t xml:space="preserve"> operates.</w:t>
            </w:r>
          </w:p>
        </w:tc>
        <w:tc>
          <w:tcPr>
            <w:tcW w:w="661" w:type="dxa"/>
            <w:tcBorders>
              <w:right w:val="nil"/>
            </w:tcBorders>
            <w:vAlign w:val="center"/>
          </w:tcPr>
          <w:p w14:paraId="14F2179B" w14:textId="77777777" w:rsidR="0031098F" w:rsidRDefault="0031098F" w:rsidP="00174B20">
            <w:r>
              <w:t>Yes</w:t>
            </w:r>
          </w:p>
        </w:tc>
        <w:tc>
          <w:tcPr>
            <w:tcW w:w="851" w:type="dxa"/>
            <w:tcBorders>
              <w:left w:val="nil"/>
            </w:tcBorders>
            <w:shd w:val="clear" w:color="auto" w:fill="F2F2F2" w:themeFill="background1" w:themeFillShade="F2"/>
            <w:vAlign w:val="center"/>
          </w:tcPr>
          <w:p w14:paraId="268063D6" w14:textId="455D947E" w:rsidR="0031098F" w:rsidRDefault="00000000" w:rsidP="00174B20">
            <w:pPr>
              <w:rPr>
                <w:lang w:eastAsia="en-CA"/>
              </w:rPr>
            </w:pPr>
            <w:sdt>
              <w:sdtPr>
                <w:rPr>
                  <w:lang w:eastAsia="en-CA"/>
                </w:rPr>
                <w:id w:val="1072540435"/>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682CA02" w14:textId="77777777" w:rsidR="0031098F" w:rsidRDefault="0031098F" w:rsidP="00174B20">
            <w:r>
              <w:t>No</w:t>
            </w:r>
          </w:p>
        </w:tc>
        <w:tc>
          <w:tcPr>
            <w:tcW w:w="425" w:type="dxa"/>
            <w:tcBorders>
              <w:left w:val="nil"/>
            </w:tcBorders>
            <w:shd w:val="clear" w:color="auto" w:fill="F2F2F2" w:themeFill="background1" w:themeFillShade="F2"/>
            <w:vAlign w:val="center"/>
          </w:tcPr>
          <w:p w14:paraId="028C6A39" w14:textId="77777777" w:rsidR="0031098F" w:rsidRDefault="00000000" w:rsidP="00174B20">
            <w:pPr>
              <w:rPr>
                <w:lang w:eastAsia="en-CA"/>
              </w:rPr>
            </w:pPr>
            <w:sdt>
              <w:sdtPr>
                <w:rPr>
                  <w:lang w:eastAsia="en-CA"/>
                </w:rPr>
                <w:id w:val="1620416723"/>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5FD3C8B9"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5AC84E01" w14:textId="77777777" w:rsidR="0031098F" w:rsidRDefault="00000000" w:rsidP="00174B20">
            <w:pPr>
              <w:rPr>
                <w:lang w:eastAsia="en-CA"/>
              </w:rPr>
            </w:pPr>
            <w:sdt>
              <w:sdtPr>
                <w:rPr>
                  <w:lang w:eastAsia="en-CA"/>
                </w:rPr>
                <w:id w:val="981120676"/>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0A451344" w14:textId="77777777" w:rsidTr="00174B20">
        <w:tc>
          <w:tcPr>
            <w:tcW w:w="567" w:type="dxa"/>
            <w:vMerge w:val="restart"/>
            <w:tcBorders>
              <w:left w:val="nil"/>
            </w:tcBorders>
            <w:vAlign w:val="center"/>
          </w:tcPr>
          <w:p w14:paraId="399FE3EE" w14:textId="77777777" w:rsidR="0031098F" w:rsidRDefault="0031098F" w:rsidP="00174B20">
            <w:r>
              <w:t>J</w:t>
            </w:r>
          </w:p>
        </w:tc>
        <w:tc>
          <w:tcPr>
            <w:tcW w:w="6710" w:type="dxa"/>
            <w:gridSpan w:val="4"/>
          </w:tcPr>
          <w:p w14:paraId="45F80291" w14:textId="77777777" w:rsidR="0031098F" w:rsidRPr="00336109" w:rsidRDefault="0031098F" w:rsidP="00174B20">
            <w:r>
              <w:t xml:space="preserve">Automatic transfer from </w:t>
            </w:r>
            <w:r>
              <w:rPr>
                <w:i/>
                <w:iCs/>
              </w:rPr>
              <w:t>alert signal</w:t>
            </w:r>
            <w:r>
              <w:t xml:space="preserve"> to </w:t>
            </w:r>
            <w:r>
              <w:rPr>
                <w:i/>
                <w:iCs/>
              </w:rPr>
              <w:t>alarm signal</w:t>
            </w:r>
            <w:r>
              <w:t xml:space="preserve"> operates.</w:t>
            </w:r>
          </w:p>
        </w:tc>
        <w:tc>
          <w:tcPr>
            <w:tcW w:w="661" w:type="dxa"/>
            <w:tcBorders>
              <w:right w:val="nil"/>
            </w:tcBorders>
            <w:vAlign w:val="center"/>
          </w:tcPr>
          <w:p w14:paraId="56875E19" w14:textId="77777777" w:rsidR="0031098F" w:rsidRDefault="0031098F" w:rsidP="00174B20">
            <w:r>
              <w:t>Yes</w:t>
            </w:r>
          </w:p>
        </w:tc>
        <w:tc>
          <w:tcPr>
            <w:tcW w:w="851" w:type="dxa"/>
            <w:tcBorders>
              <w:left w:val="nil"/>
            </w:tcBorders>
            <w:shd w:val="clear" w:color="auto" w:fill="F2F2F2" w:themeFill="background1" w:themeFillShade="F2"/>
            <w:vAlign w:val="center"/>
          </w:tcPr>
          <w:p w14:paraId="2231D4BA" w14:textId="2424BBF8" w:rsidR="0031098F" w:rsidRDefault="00000000" w:rsidP="00174B20">
            <w:pPr>
              <w:rPr>
                <w:lang w:eastAsia="en-CA"/>
              </w:rPr>
            </w:pPr>
            <w:sdt>
              <w:sdtPr>
                <w:rPr>
                  <w:lang w:eastAsia="en-CA"/>
                </w:rPr>
                <w:id w:val="545105383"/>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6CBAAFC5" w14:textId="77777777" w:rsidR="0031098F" w:rsidRDefault="0031098F" w:rsidP="00174B20">
            <w:r>
              <w:t>No</w:t>
            </w:r>
          </w:p>
        </w:tc>
        <w:tc>
          <w:tcPr>
            <w:tcW w:w="425" w:type="dxa"/>
            <w:tcBorders>
              <w:left w:val="nil"/>
            </w:tcBorders>
            <w:shd w:val="clear" w:color="auto" w:fill="F2F2F2" w:themeFill="background1" w:themeFillShade="F2"/>
            <w:vAlign w:val="center"/>
          </w:tcPr>
          <w:p w14:paraId="50F60E5A" w14:textId="77777777" w:rsidR="0031098F" w:rsidRDefault="00000000" w:rsidP="00174B20">
            <w:pPr>
              <w:rPr>
                <w:lang w:eastAsia="en-CA"/>
              </w:rPr>
            </w:pPr>
            <w:sdt>
              <w:sdtPr>
                <w:rPr>
                  <w:lang w:eastAsia="en-CA"/>
                </w:rPr>
                <w:id w:val="-83221991"/>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0A918138"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0B16F1C0" w14:textId="77777777" w:rsidR="0031098F" w:rsidRDefault="00000000" w:rsidP="00174B20">
            <w:pPr>
              <w:rPr>
                <w:lang w:eastAsia="en-CA"/>
              </w:rPr>
            </w:pPr>
            <w:sdt>
              <w:sdtPr>
                <w:rPr>
                  <w:lang w:eastAsia="en-CA"/>
                </w:rPr>
                <w:id w:val="1602452115"/>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653265B1" w14:textId="77777777" w:rsidTr="00174B20">
        <w:tc>
          <w:tcPr>
            <w:tcW w:w="567" w:type="dxa"/>
            <w:vMerge/>
            <w:tcBorders>
              <w:left w:val="nil"/>
            </w:tcBorders>
            <w:vAlign w:val="center"/>
          </w:tcPr>
          <w:p w14:paraId="1700DA3E" w14:textId="77777777" w:rsidR="0031098F" w:rsidRDefault="0031098F" w:rsidP="00174B20"/>
        </w:tc>
        <w:tc>
          <w:tcPr>
            <w:tcW w:w="707" w:type="dxa"/>
            <w:tcBorders>
              <w:right w:val="nil"/>
            </w:tcBorders>
          </w:tcPr>
          <w:p w14:paraId="16C13B64" w14:textId="77777777" w:rsidR="0031098F" w:rsidRDefault="0031098F" w:rsidP="00174B20">
            <w:r>
              <w:t>Time:</w:t>
            </w:r>
          </w:p>
        </w:tc>
        <w:tc>
          <w:tcPr>
            <w:tcW w:w="6003" w:type="dxa"/>
            <w:gridSpan w:val="3"/>
            <w:tcBorders>
              <w:left w:val="nil"/>
            </w:tcBorders>
            <w:shd w:val="clear" w:color="auto" w:fill="F2F2F2" w:themeFill="background1" w:themeFillShade="F2"/>
          </w:tcPr>
          <w:p w14:paraId="0E102E05" w14:textId="77777777" w:rsidR="0031098F" w:rsidRDefault="00000000" w:rsidP="00174B20">
            <w:sdt>
              <w:sdtPr>
                <w:rPr>
                  <w:lang w:eastAsia="en-CA"/>
                </w:rPr>
                <w:id w:val="-1159617461"/>
                <w:placeholder>
                  <w:docPart w:val="D36F8C9717044E598958D0B4F9D3092C"/>
                </w:placeholder>
              </w:sdtPr>
              <w:sdtContent>
                <w:r w:rsidR="0031098F" w:rsidRPr="00814B85">
                  <w:rPr>
                    <w:lang w:eastAsia="en-CA"/>
                  </w:rPr>
                  <w:t xml:space="preserve"> </w:t>
                </w:r>
              </w:sdtContent>
            </w:sdt>
          </w:p>
        </w:tc>
        <w:tc>
          <w:tcPr>
            <w:tcW w:w="661" w:type="dxa"/>
            <w:tcBorders>
              <w:right w:val="nil"/>
            </w:tcBorders>
            <w:vAlign w:val="center"/>
          </w:tcPr>
          <w:p w14:paraId="1DC21C42" w14:textId="77777777" w:rsidR="0031098F" w:rsidRDefault="0031098F" w:rsidP="00174B20">
            <w:r>
              <w:t>Yes</w:t>
            </w:r>
          </w:p>
        </w:tc>
        <w:tc>
          <w:tcPr>
            <w:tcW w:w="851" w:type="dxa"/>
            <w:tcBorders>
              <w:left w:val="nil"/>
            </w:tcBorders>
            <w:shd w:val="clear" w:color="auto" w:fill="F2F2F2" w:themeFill="background1" w:themeFillShade="F2"/>
            <w:vAlign w:val="center"/>
          </w:tcPr>
          <w:p w14:paraId="3AC2CA6C" w14:textId="681EC142" w:rsidR="0031098F" w:rsidRDefault="00000000" w:rsidP="00174B20">
            <w:pPr>
              <w:rPr>
                <w:lang w:eastAsia="en-CA"/>
              </w:rPr>
            </w:pPr>
            <w:sdt>
              <w:sdtPr>
                <w:rPr>
                  <w:lang w:eastAsia="en-CA"/>
                </w:rPr>
                <w:id w:val="1174543780"/>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5DDC5EC9" w14:textId="77777777" w:rsidR="0031098F" w:rsidRDefault="0031098F" w:rsidP="00174B20">
            <w:r>
              <w:t>No</w:t>
            </w:r>
          </w:p>
        </w:tc>
        <w:tc>
          <w:tcPr>
            <w:tcW w:w="425" w:type="dxa"/>
            <w:tcBorders>
              <w:left w:val="nil"/>
            </w:tcBorders>
            <w:shd w:val="clear" w:color="auto" w:fill="F2F2F2" w:themeFill="background1" w:themeFillShade="F2"/>
            <w:vAlign w:val="center"/>
          </w:tcPr>
          <w:p w14:paraId="6A2D1EC8" w14:textId="77777777" w:rsidR="0031098F" w:rsidRDefault="00000000" w:rsidP="00174B20">
            <w:pPr>
              <w:rPr>
                <w:lang w:eastAsia="en-CA"/>
              </w:rPr>
            </w:pPr>
            <w:sdt>
              <w:sdtPr>
                <w:rPr>
                  <w:lang w:eastAsia="en-CA"/>
                </w:rPr>
                <w:id w:val="1720938603"/>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6002CFB9"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66E7C9B7" w14:textId="77777777" w:rsidR="0031098F" w:rsidRDefault="00000000" w:rsidP="00174B20">
            <w:pPr>
              <w:rPr>
                <w:lang w:eastAsia="en-CA"/>
              </w:rPr>
            </w:pPr>
            <w:sdt>
              <w:sdtPr>
                <w:rPr>
                  <w:lang w:eastAsia="en-CA"/>
                </w:rPr>
                <w:id w:val="81722264"/>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3EA4F30F" w14:textId="77777777" w:rsidTr="00174B20">
        <w:tc>
          <w:tcPr>
            <w:tcW w:w="567" w:type="dxa"/>
            <w:tcBorders>
              <w:left w:val="nil"/>
            </w:tcBorders>
            <w:vAlign w:val="center"/>
          </w:tcPr>
          <w:p w14:paraId="59742CF0" w14:textId="77777777" w:rsidR="0031098F" w:rsidRDefault="0031098F" w:rsidP="00174B20">
            <w:r>
              <w:t>K</w:t>
            </w:r>
          </w:p>
        </w:tc>
        <w:tc>
          <w:tcPr>
            <w:tcW w:w="6710" w:type="dxa"/>
            <w:gridSpan w:val="4"/>
          </w:tcPr>
          <w:p w14:paraId="58ECD3C5" w14:textId="77777777" w:rsidR="0031098F" w:rsidRPr="00336109" w:rsidRDefault="0031098F" w:rsidP="00174B20">
            <w:r>
              <w:t xml:space="preserve">Manual transfer from </w:t>
            </w:r>
            <w:r>
              <w:rPr>
                <w:i/>
                <w:iCs/>
              </w:rPr>
              <w:t>alert signal</w:t>
            </w:r>
            <w:r>
              <w:t xml:space="preserve"> to </w:t>
            </w:r>
            <w:r>
              <w:rPr>
                <w:i/>
                <w:iCs/>
              </w:rPr>
              <w:t>alarm signal</w:t>
            </w:r>
            <w:r>
              <w:t xml:space="preserve"> operates</w:t>
            </w:r>
          </w:p>
        </w:tc>
        <w:tc>
          <w:tcPr>
            <w:tcW w:w="661" w:type="dxa"/>
            <w:tcBorders>
              <w:right w:val="nil"/>
            </w:tcBorders>
            <w:vAlign w:val="center"/>
          </w:tcPr>
          <w:p w14:paraId="10850B94" w14:textId="77777777" w:rsidR="0031098F" w:rsidRDefault="0031098F" w:rsidP="00174B20">
            <w:r>
              <w:t>Yes</w:t>
            </w:r>
          </w:p>
        </w:tc>
        <w:tc>
          <w:tcPr>
            <w:tcW w:w="851" w:type="dxa"/>
            <w:tcBorders>
              <w:left w:val="nil"/>
            </w:tcBorders>
            <w:shd w:val="clear" w:color="auto" w:fill="F2F2F2" w:themeFill="background1" w:themeFillShade="F2"/>
            <w:vAlign w:val="center"/>
          </w:tcPr>
          <w:p w14:paraId="5B19EC87" w14:textId="4AD0DF8A" w:rsidR="0031098F" w:rsidRDefault="00000000" w:rsidP="00174B20">
            <w:pPr>
              <w:rPr>
                <w:lang w:eastAsia="en-CA"/>
              </w:rPr>
            </w:pPr>
            <w:sdt>
              <w:sdtPr>
                <w:rPr>
                  <w:lang w:eastAsia="en-CA"/>
                </w:rPr>
                <w:id w:val="1672910378"/>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0C93E6FD" w14:textId="77777777" w:rsidR="0031098F" w:rsidRDefault="0031098F" w:rsidP="00174B20">
            <w:r>
              <w:t>No</w:t>
            </w:r>
          </w:p>
        </w:tc>
        <w:tc>
          <w:tcPr>
            <w:tcW w:w="425" w:type="dxa"/>
            <w:tcBorders>
              <w:left w:val="nil"/>
            </w:tcBorders>
            <w:shd w:val="clear" w:color="auto" w:fill="F2F2F2" w:themeFill="background1" w:themeFillShade="F2"/>
            <w:vAlign w:val="center"/>
          </w:tcPr>
          <w:p w14:paraId="211139A0" w14:textId="77777777" w:rsidR="0031098F" w:rsidRDefault="00000000" w:rsidP="00174B20">
            <w:pPr>
              <w:rPr>
                <w:lang w:eastAsia="en-CA"/>
              </w:rPr>
            </w:pPr>
            <w:sdt>
              <w:sdtPr>
                <w:rPr>
                  <w:lang w:eastAsia="en-CA"/>
                </w:rPr>
                <w:id w:val="452441251"/>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CDC6E11"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1F774BD5" w14:textId="77777777" w:rsidR="0031098F" w:rsidRDefault="00000000" w:rsidP="00174B20">
            <w:pPr>
              <w:rPr>
                <w:lang w:eastAsia="en-CA"/>
              </w:rPr>
            </w:pPr>
            <w:sdt>
              <w:sdtPr>
                <w:rPr>
                  <w:lang w:eastAsia="en-CA"/>
                </w:rPr>
                <w:id w:val="1069160228"/>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4463150F" w14:textId="77777777" w:rsidTr="00174B20">
        <w:tc>
          <w:tcPr>
            <w:tcW w:w="567" w:type="dxa"/>
            <w:tcBorders>
              <w:left w:val="nil"/>
            </w:tcBorders>
            <w:vAlign w:val="center"/>
          </w:tcPr>
          <w:p w14:paraId="590D67A1" w14:textId="77777777" w:rsidR="0031098F" w:rsidRDefault="0031098F" w:rsidP="00174B20">
            <w:r>
              <w:t>L</w:t>
            </w:r>
          </w:p>
        </w:tc>
        <w:tc>
          <w:tcPr>
            <w:tcW w:w="6710" w:type="dxa"/>
            <w:gridSpan w:val="4"/>
          </w:tcPr>
          <w:p w14:paraId="724D7BE1" w14:textId="77777777" w:rsidR="0031098F" w:rsidRPr="008D2F63" w:rsidRDefault="0031098F" w:rsidP="00174B20">
            <w:r>
              <w:t xml:space="preserve">Automatic transfer from </w:t>
            </w:r>
            <w:r>
              <w:rPr>
                <w:i/>
                <w:iCs/>
              </w:rPr>
              <w:t>alert signal</w:t>
            </w:r>
            <w:r>
              <w:t xml:space="preserve"> to </w:t>
            </w:r>
            <w:r>
              <w:rPr>
                <w:i/>
                <w:iCs/>
              </w:rPr>
              <w:t xml:space="preserve">alarm signal </w:t>
            </w:r>
            <w:r>
              <w:t>cancel (acknowledge) feature operates on a two-stage system.</w:t>
            </w:r>
          </w:p>
        </w:tc>
        <w:tc>
          <w:tcPr>
            <w:tcW w:w="661" w:type="dxa"/>
            <w:tcBorders>
              <w:right w:val="nil"/>
            </w:tcBorders>
            <w:vAlign w:val="center"/>
          </w:tcPr>
          <w:p w14:paraId="21965243" w14:textId="77777777" w:rsidR="0031098F" w:rsidRDefault="0031098F" w:rsidP="00174B20">
            <w:r>
              <w:t>Yes</w:t>
            </w:r>
          </w:p>
        </w:tc>
        <w:tc>
          <w:tcPr>
            <w:tcW w:w="851" w:type="dxa"/>
            <w:tcBorders>
              <w:left w:val="nil"/>
            </w:tcBorders>
            <w:shd w:val="clear" w:color="auto" w:fill="F2F2F2" w:themeFill="background1" w:themeFillShade="F2"/>
            <w:vAlign w:val="center"/>
          </w:tcPr>
          <w:p w14:paraId="1EDEA0FE" w14:textId="448ABE70" w:rsidR="0031098F" w:rsidRDefault="00000000" w:rsidP="00174B20">
            <w:pPr>
              <w:rPr>
                <w:lang w:eastAsia="en-CA"/>
              </w:rPr>
            </w:pPr>
            <w:sdt>
              <w:sdtPr>
                <w:rPr>
                  <w:lang w:eastAsia="en-CA"/>
                </w:rPr>
                <w:id w:val="161280596"/>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5DD30325" w14:textId="77777777" w:rsidR="0031098F" w:rsidRDefault="0031098F" w:rsidP="00174B20">
            <w:r>
              <w:t>No</w:t>
            </w:r>
          </w:p>
        </w:tc>
        <w:tc>
          <w:tcPr>
            <w:tcW w:w="425" w:type="dxa"/>
            <w:tcBorders>
              <w:left w:val="nil"/>
            </w:tcBorders>
            <w:shd w:val="clear" w:color="auto" w:fill="F2F2F2" w:themeFill="background1" w:themeFillShade="F2"/>
            <w:vAlign w:val="center"/>
          </w:tcPr>
          <w:p w14:paraId="032C783D" w14:textId="77777777" w:rsidR="0031098F" w:rsidRDefault="00000000" w:rsidP="00174B20">
            <w:pPr>
              <w:rPr>
                <w:lang w:eastAsia="en-CA"/>
              </w:rPr>
            </w:pPr>
            <w:sdt>
              <w:sdtPr>
                <w:rPr>
                  <w:lang w:eastAsia="en-CA"/>
                </w:rPr>
                <w:id w:val="-355813809"/>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5C0D6ECF"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0A60F351" w14:textId="77777777" w:rsidR="0031098F" w:rsidRDefault="00000000" w:rsidP="00174B20">
            <w:pPr>
              <w:rPr>
                <w:lang w:eastAsia="en-CA"/>
              </w:rPr>
            </w:pPr>
            <w:sdt>
              <w:sdtPr>
                <w:rPr>
                  <w:lang w:eastAsia="en-CA"/>
                </w:rPr>
                <w:id w:val="1378196217"/>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0A21D660" w14:textId="77777777" w:rsidTr="00174B20">
        <w:tc>
          <w:tcPr>
            <w:tcW w:w="567" w:type="dxa"/>
            <w:tcBorders>
              <w:left w:val="nil"/>
            </w:tcBorders>
            <w:vAlign w:val="center"/>
          </w:tcPr>
          <w:p w14:paraId="282BC7DA" w14:textId="77777777" w:rsidR="0031098F" w:rsidRDefault="0031098F" w:rsidP="00174B20">
            <w:r>
              <w:t>M</w:t>
            </w:r>
          </w:p>
        </w:tc>
        <w:tc>
          <w:tcPr>
            <w:tcW w:w="6710" w:type="dxa"/>
            <w:gridSpan w:val="4"/>
          </w:tcPr>
          <w:p w14:paraId="329EC326" w14:textId="77777777" w:rsidR="0031098F" w:rsidRPr="008D2F63" w:rsidRDefault="0031098F" w:rsidP="00174B20">
            <w:r>
              <w:rPr>
                <w:i/>
                <w:iCs/>
              </w:rPr>
              <w:t>Alarm signal</w:t>
            </w:r>
            <w:r>
              <w:t xml:space="preserve"> silence inhibit function operates.</w:t>
            </w:r>
          </w:p>
        </w:tc>
        <w:tc>
          <w:tcPr>
            <w:tcW w:w="661" w:type="dxa"/>
            <w:tcBorders>
              <w:right w:val="nil"/>
            </w:tcBorders>
            <w:vAlign w:val="center"/>
          </w:tcPr>
          <w:p w14:paraId="0FB15130" w14:textId="77777777" w:rsidR="0031098F" w:rsidRDefault="0031098F" w:rsidP="00174B20">
            <w:r>
              <w:t>Yes</w:t>
            </w:r>
          </w:p>
        </w:tc>
        <w:tc>
          <w:tcPr>
            <w:tcW w:w="851" w:type="dxa"/>
            <w:tcBorders>
              <w:left w:val="nil"/>
            </w:tcBorders>
            <w:shd w:val="clear" w:color="auto" w:fill="F2F2F2" w:themeFill="background1" w:themeFillShade="F2"/>
            <w:vAlign w:val="center"/>
          </w:tcPr>
          <w:p w14:paraId="208463C0" w14:textId="2564CD96" w:rsidR="0031098F" w:rsidRDefault="00000000" w:rsidP="00174B20">
            <w:pPr>
              <w:rPr>
                <w:lang w:eastAsia="en-CA"/>
              </w:rPr>
            </w:pPr>
            <w:sdt>
              <w:sdtPr>
                <w:rPr>
                  <w:lang w:eastAsia="en-CA"/>
                </w:rPr>
                <w:id w:val="-1431494657"/>
                <w14:checkbox>
                  <w14:checked w14:val="0"/>
                  <w14:checkedState w14:val="0050" w14:font="Wingdings 2"/>
                  <w14:uncheckedState w14:val="0020" w14:font="Wingdings 2"/>
                </w14:checkbox>
              </w:sdtPr>
              <w:sdtContent>
                <w:r w:rsidR="00007CAA">
                  <w:rPr>
                    <w:lang w:eastAsia="en-CA"/>
                  </w:rPr>
                  <w:sym w:font="Wingdings 2" w:char="F020"/>
                </w:r>
              </w:sdtContent>
            </w:sdt>
          </w:p>
        </w:tc>
        <w:tc>
          <w:tcPr>
            <w:tcW w:w="567" w:type="dxa"/>
            <w:tcBorders>
              <w:right w:val="nil"/>
            </w:tcBorders>
            <w:vAlign w:val="center"/>
          </w:tcPr>
          <w:p w14:paraId="11F370E7" w14:textId="77777777" w:rsidR="0031098F" w:rsidRDefault="0031098F" w:rsidP="00174B20">
            <w:r>
              <w:t>No</w:t>
            </w:r>
          </w:p>
        </w:tc>
        <w:tc>
          <w:tcPr>
            <w:tcW w:w="425" w:type="dxa"/>
            <w:tcBorders>
              <w:left w:val="nil"/>
            </w:tcBorders>
            <w:shd w:val="clear" w:color="auto" w:fill="F2F2F2" w:themeFill="background1" w:themeFillShade="F2"/>
            <w:vAlign w:val="center"/>
          </w:tcPr>
          <w:p w14:paraId="433F1194" w14:textId="77777777" w:rsidR="0031098F" w:rsidRDefault="00000000" w:rsidP="00174B20">
            <w:pPr>
              <w:rPr>
                <w:lang w:eastAsia="en-CA"/>
              </w:rPr>
            </w:pPr>
            <w:sdt>
              <w:sdtPr>
                <w:rPr>
                  <w:lang w:eastAsia="en-CA"/>
                </w:rPr>
                <w:id w:val="-993105205"/>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6592356D"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35188E8F" w14:textId="0FA8F969" w:rsidR="0031098F" w:rsidRDefault="00000000" w:rsidP="00174B20">
            <w:pPr>
              <w:rPr>
                <w:lang w:eastAsia="en-CA"/>
              </w:rPr>
            </w:pPr>
            <w:sdt>
              <w:sdtPr>
                <w:rPr>
                  <w:lang w:eastAsia="en-CA"/>
                </w:rPr>
                <w:id w:val="1508641053"/>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31098F" w14:paraId="37857D3E" w14:textId="77777777" w:rsidTr="00174B20">
        <w:tc>
          <w:tcPr>
            <w:tcW w:w="567" w:type="dxa"/>
            <w:tcBorders>
              <w:left w:val="nil"/>
            </w:tcBorders>
            <w:vAlign w:val="center"/>
          </w:tcPr>
          <w:p w14:paraId="4F29CCDB" w14:textId="77777777" w:rsidR="0031098F" w:rsidRDefault="0031098F" w:rsidP="00174B20">
            <w:r>
              <w:t>N</w:t>
            </w:r>
          </w:p>
        </w:tc>
        <w:tc>
          <w:tcPr>
            <w:tcW w:w="6710" w:type="dxa"/>
            <w:gridSpan w:val="4"/>
          </w:tcPr>
          <w:p w14:paraId="11A4DF4E" w14:textId="77777777" w:rsidR="0031098F" w:rsidRPr="008D2F63" w:rsidRDefault="0031098F" w:rsidP="00174B20">
            <w:r>
              <w:rPr>
                <w:i/>
                <w:iCs/>
              </w:rPr>
              <w:t xml:space="preserve">Alarm signal </w:t>
            </w:r>
            <w:r>
              <w:t>manual silence operates.</w:t>
            </w:r>
          </w:p>
        </w:tc>
        <w:tc>
          <w:tcPr>
            <w:tcW w:w="661" w:type="dxa"/>
            <w:tcBorders>
              <w:right w:val="nil"/>
            </w:tcBorders>
            <w:vAlign w:val="center"/>
          </w:tcPr>
          <w:p w14:paraId="7D175C78" w14:textId="77777777" w:rsidR="0031098F" w:rsidRDefault="0031098F" w:rsidP="00174B20">
            <w:r>
              <w:t>Yes</w:t>
            </w:r>
          </w:p>
        </w:tc>
        <w:tc>
          <w:tcPr>
            <w:tcW w:w="851" w:type="dxa"/>
            <w:tcBorders>
              <w:left w:val="nil"/>
            </w:tcBorders>
            <w:shd w:val="clear" w:color="auto" w:fill="F2F2F2" w:themeFill="background1" w:themeFillShade="F2"/>
            <w:vAlign w:val="center"/>
          </w:tcPr>
          <w:p w14:paraId="04435D16" w14:textId="6AF89042" w:rsidR="0031098F" w:rsidRDefault="00000000" w:rsidP="00174B20">
            <w:pPr>
              <w:rPr>
                <w:lang w:eastAsia="en-CA"/>
              </w:rPr>
            </w:pPr>
            <w:sdt>
              <w:sdtPr>
                <w:rPr>
                  <w:lang w:eastAsia="en-CA"/>
                </w:rPr>
                <w:id w:val="-538128057"/>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756C147" w14:textId="77777777" w:rsidR="0031098F" w:rsidRDefault="0031098F" w:rsidP="00174B20">
            <w:r>
              <w:t>No</w:t>
            </w:r>
          </w:p>
        </w:tc>
        <w:tc>
          <w:tcPr>
            <w:tcW w:w="425" w:type="dxa"/>
            <w:tcBorders>
              <w:left w:val="nil"/>
            </w:tcBorders>
            <w:shd w:val="clear" w:color="auto" w:fill="F2F2F2" w:themeFill="background1" w:themeFillShade="F2"/>
            <w:vAlign w:val="center"/>
          </w:tcPr>
          <w:p w14:paraId="464181AE" w14:textId="77777777" w:rsidR="0031098F" w:rsidRDefault="00000000" w:rsidP="00174B20">
            <w:pPr>
              <w:rPr>
                <w:lang w:eastAsia="en-CA"/>
              </w:rPr>
            </w:pPr>
            <w:sdt>
              <w:sdtPr>
                <w:rPr>
                  <w:lang w:eastAsia="en-CA"/>
                </w:rPr>
                <w:id w:val="-95092657"/>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5A18D596"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05C6D27B" w14:textId="77777777" w:rsidR="0031098F" w:rsidRDefault="00000000" w:rsidP="00174B20">
            <w:pPr>
              <w:rPr>
                <w:lang w:eastAsia="en-CA"/>
              </w:rPr>
            </w:pPr>
            <w:sdt>
              <w:sdtPr>
                <w:rPr>
                  <w:lang w:eastAsia="en-CA"/>
                </w:rPr>
                <w:id w:val="633150910"/>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5E5FF93C" w14:textId="77777777" w:rsidTr="00174B20">
        <w:tc>
          <w:tcPr>
            <w:tcW w:w="567" w:type="dxa"/>
            <w:tcBorders>
              <w:left w:val="nil"/>
            </w:tcBorders>
            <w:vAlign w:val="center"/>
          </w:tcPr>
          <w:p w14:paraId="17229515" w14:textId="77777777" w:rsidR="0031098F" w:rsidRDefault="0031098F" w:rsidP="00174B20">
            <w:r>
              <w:t>O</w:t>
            </w:r>
          </w:p>
        </w:tc>
        <w:tc>
          <w:tcPr>
            <w:tcW w:w="6710" w:type="dxa"/>
            <w:gridSpan w:val="4"/>
          </w:tcPr>
          <w:p w14:paraId="24BE0D23" w14:textId="77777777" w:rsidR="0031098F" w:rsidRPr="008D2F63" w:rsidRDefault="0031098F" w:rsidP="00174B20">
            <w:r>
              <w:rPr>
                <w:i/>
                <w:iCs/>
              </w:rPr>
              <w:t>Alarm signal</w:t>
            </w:r>
            <w:r>
              <w:t xml:space="preserve"> silence visual indication operates</w:t>
            </w:r>
          </w:p>
        </w:tc>
        <w:tc>
          <w:tcPr>
            <w:tcW w:w="661" w:type="dxa"/>
            <w:tcBorders>
              <w:right w:val="nil"/>
            </w:tcBorders>
            <w:vAlign w:val="center"/>
          </w:tcPr>
          <w:p w14:paraId="2A0ACEA2" w14:textId="77777777" w:rsidR="0031098F" w:rsidRDefault="0031098F" w:rsidP="00174B20">
            <w:r>
              <w:t>Yes</w:t>
            </w:r>
          </w:p>
        </w:tc>
        <w:tc>
          <w:tcPr>
            <w:tcW w:w="851" w:type="dxa"/>
            <w:tcBorders>
              <w:left w:val="nil"/>
            </w:tcBorders>
            <w:shd w:val="clear" w:color="auto" w:fill="F2F2F2" w:themeFill="background1" w:themeFillShade="F2"/>
            <w:vAlign w:val="center"/>
          </w:tcPr>
          <w:p w14:paraId="7BA5EB4C" w14:textId="455E4576" w:rsidR="0031098F" w:rsidRDefault="00000000" w:rsidP="00174B20">
            <w:pPr>
              <w:rPr>
                <w:lang w:eastAsia="en-CA"/>
              </w:rPr>
            </w:pPr>
            <w:sdt>
              <w:sdtPr>
                <w:rPr>
                  <w:lang w:eastAsia="en-CA"/>
                </w:rPr>
                <w:id w:val="1490445614"/>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740C9A2" w14:textId="77777777" w:rsidR="0031098F" w:rsidRDefault="0031098F" w:rsidP="00174B20">
            <w:r>
              <w:t>No</w:t>
            </w:r>
          </w:p>
        </w:tc>
        <w:tc>
          <w:tcPr>
            <w:tcW w:w="425" w:type="dxa"/>
            <w:tcBorders>
              <w:left w:val="nil"/>
            </w:tcBorders>
            <w:shd w:val="clear" w:color="auto" w:fill="F2F2F2" w:themeFill="background1" w:themeFillShade="F2"/>
            <w:vAlign w:val="center"/>
          </w:tcPr>
          <w:p w14:paraId="7B840B9D" w14:textId="77777777" w:rsidR="0031098F" w:rsidRDefault="00000000" w:rsidP="00174B20">
            <w:pPr>
              <w:rPr>
                <w:lang w:eastAsia="en-CA"/>
              </w:rPr>
            </w:pPr>
            <w:sdt>
              <w:sdtPr>
                <w:rPr>
                  <w:lang w:eastAsia="en-CA"/>
                </w:rPr>
                <w:id w:val="-152457197"/>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13BE75FB"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0CC0E00D" w14:textId="77777777" w:rsidR="0031098F" w:rsidRDefault="00000000" w:rsidP="00174B20">
            <w:pPr>
              <w:rPr>
                <w:lang w:eastAsia="en-CA"/>
              </w:rPr>
            </w:pPr>
            <w:sdt>
              <w:sdtPr>
                <w:rPr>
                  <w:lang w:eastAsia="en-CA"/>
                </w:rPr>
                <w:id w:val="1013029016"/>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113149B4" w14:textId="77777777" w:rsidTr="00174B20">
        <w:tc>
          <w:tcPr>
            <w:tcW w:w="567" w:type="dxa"/>
            <w:tcBorders>
              <w:left w:val="nil"/>
            </w:tcBorders>
            <w:vAlign w:val="center"/>
          </w:tcPr>
          <w:p w14:paraId="22E95A93" w14:textId="77777777" w:rsidR="0031098F" w:rsidRDefault="0031098F" w:rsidP="00174B20">
            <w:r>
              <w:t>P</w:t>
            </w:r>
          </w:p>
        </w:tc>
        <w:tc>
          <w:tcPr>
            <w:tcW w:w="6710" w:type="dxa"/>
            <w:gridSpan w:val="4"/>
          </w:tcPr>
          <w:p w14:paraId="6D4482D4" w14:textId="77777777" w:rsidR="0031098F" w:rsidRPr="008D2F63" w:rsidRDefault="0031098F" w:rsidP="00174B20">
            <w:r>
              <w:rPr>
                <w:i/>
                <w:iCs/>
              </w:rPr>
              <w:t>Alarm signals</w:t>
            </w:r>
            <w:r>
              <w:t xml:space="preserve"> when silenced, automatically reinitiate only upon </w:t>
            </w:r>
            <w:r>
              <w:rPr>
                <w:i/>
                <w:iCs/>
              </w:rPr>
              <w:t>subsequent</w:t>
            </w:r>
            <w:r>
              <w:t xml:space="preserve"> alarm from another NBC required fire alarm zone.</w:t>
            </w:r>
          </w:p>
        </w:tc>
        <w:tc>
          <w:tcPr>
            <w:tcW w:w="661" w:type="dxa"/>
            <w:tcBorders>
              <w:right w:val="nil"/>
            </w:tcBorders>
            <w:vAlign w:val="center"/>
          </w:tcPr>
          <w:p w14:paraId="785BFF84" w14:textId="77777777" w:rsidR="0031098F" w:rsidRDefault="0031098F" w:rsidP="00174B20">
            <w:r>
              <w:t>Yes</w:t>
            </w:r>
          </w:p>
        </w:tc>
        <w:tc>
          <w:tcPr>
            <w:tcW w:w="851" w:type="dxa"/>
            <w:tcBorders>
              <w:left w:val="nil"/>
            </w:tcBorders>
            <w:shd w:val="clear" w:color="auto" w:fill="F2F2F2" w:themeFill="background1" w:themeFillShade="F2"/>
            <w:vAlign w:val="center"/>
          </w:tcPr>
          <w:p w14:paraId="7C665892" w14:textId="066D7D10" w:rsidR="0031098F" w:rsidRDefault="00000000" w:rsidP="00174B20">
            <w:pPr>
              <w:rPr>
                <w:lang w:eastAsia="en-CA"/>
              </w:rPr>
            </w:pPr>
            <w:sdt>
              <w:sdtPr>
                <w:rPr>
                  <w:lang w:eastAsia="en-CA"/>
                </w:rPr>
                <w:id w:val="1403637634"/>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7D60CF59" w14:textId="77777777" w:rsidR="0031098F" w:rsidRDefault="0031098F" w:rsidP="00174B20">
            <w:r>
              <w:t>No</w:t>
            </w:r>
          </w:p>
        </w:tc>
        <w:tc>
          <w:tcPr>
            <w:tcW w:w="425" w:type="dxa"/>
            <w:tcBorders>
              <w:left w:val="nil"/>
            </w:tcBorders>
            <w:shd w:val="clear" w:color="auto" w:fill="F2F2F2" w:themeFill="background1" w:themeFillShade="F2"/>
            <w:vAlign w:val="center"/>
          </w:tcPr>
          <w:p w14:paraId="05FF8258" w14:textId="77777777" w:rsidR="0031098F" w:rsidRDefault="00000000" w:rsidP="00174B20">
            <w:pPr>
              <w:rPr>
                <w:lang w:eastAsia="en-CA"/>
              </w:rPr>
            </w:pPr>
            <w:sdt>
              <w:sdtPr>
                <w:rPr>
                  <w:lang w:eastAsia="en-CA"/>
                </w:rPr>
                <w:id w:val="517048225"/>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36382AEF"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23D3D8CF" w14:textId="77777777" w:rsidR="0031098F" w:rsidRDefault="00000000" w:rsidP="00174B20">
            <w:pPr>
              <w:rPr>
                <w:lang w:eastAsia="en-CA"/>
              </w:rPr>
            </w:pPr>
            <w:sdt>
              <w:sdtPr>
                <w:rPr>
                  <w:lang w:eastAsia="en-CA"/>
                </w:rPr>
                <w:id w:val="2117397997"/>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2EFD9803" w14:textId="77777777" w:rsidTr="00174B20">
        <w:tc>
          <w:tcPr>
            <w:tcW w:w="567" w:type="dxa"/>
            <w:tcBorders>
              <w:left w:val="nil"/>
            </w:tcBorders>
            <w:vAlign w:val="center"/>
          </w:tcPr>
          <w:p w14:paraId="2AE54354" w14:textId="77777777" w:rsidR="0031098F" w:rsidRDefault="0031098F" w:rsidP="00174B20">
            <w:r>
              <w:t>Q</w:t>
            </w:r>
          </w:p>
        </w:tc>
        <w:tc>
          <w:tcPr>
            <w:tcW w:w="6710" w:type="dxa"/>
            <w:gridSpan w:val="4"/>
          </w:tcPr>
          <w:p w14:paraId="3854A530" w14:textId="77777777" w:rsidR="0031098F" w:rsidRPr="008D2F63" w:rsidRDefault="0031098F" w:rsidP="00174B20">
            <w:r>
              <w:t xml:space="preserve">Duration of </w:t>
            </w:r>
            <w:r>
              <w:rPr>
                <w:i/>
                <w:iCs/>
              </w:rPr>
              <w:t>alarm signal</w:t>
            </w:r>
            <w:r>
              <w:t xml:space="preserve"> prior to automatic silence.</w:t>
            </w:r>
          </w:p>
        </w:tc>
        <w:tc>
          <w:tcPr>
            <w:tcW w:w="661" w:type="dxa"/>
            <w:tcBorders>
              <w:right w:val="nil"/>
            </w:tcBorders>
            <w:vAlign w:val="center"/>
          </w:tcPr>
          <w:p w14:paraId="2251FAB5" w14:textId="77777777" w:rsidR="0031098F" w:rsidRDefault="0031098F" w:rsidP="00174B20">
            <w:r>
              <w:t>Time:</w:t>
            </w:r>
          </w:p>
        </w:tc>
        <w:tc>
          <w:tcPr>
            <w:tcW w:w="851" w:type="dxa"/>
            <w:tcBorders>
              <w:left w:val="nil"/>
            </w:tcBorders>
            <w:shd w:val="clear" w:color="auto" w:fill="F2F2F2" w:themeFill="background1" w:themeFillShade="F2"/>
            <w:vAlign w:val="center"/>
          </w:tcPr>
          <w:p w14:paraId="3E0BA42E" w14:textId="77777777" w:rsidR="0031098F" w:rsidRDefault="0031098F" w:rsidP="00174B20">
            <w:pPr>
              <w:rPr>
                <w:lang w:eastAsia="en-CA"/>
              </w:rPr>
            </w:pPr>
          </w:p>
        </w:tc>
        <w:tc>
          <w:tcPr>
            <w:tcW w:w="567" w:type="dxa"/>
            <w:tcBorders>
              <w:right w:val="nil"/>
            </w:tcBorders>
            <w:vAlign w:val="center"/>
          </w:tcPr>
          <w:p w14:paraId="5FA65BEA" w14:textId="77777777" w:rsidR="0031098F" w:rsidRDefault="0031098F" w:rsidP="00174B20">
            <w:r>
              <w:t>No</w:t>
            </w:r>
          </w:p>
        </w:tc>
        <w:tc>
          <w:tcPr>
            <w:tcW w:w="425" w:type="dxa"/>
            <w:tcBorders>
              <w:left w:val="nil"/>
            </w:tcBorders>
            <w:shd w:val="clear" w:color="auto" w:fill="F2F2F2" w:themeFill="background1" w:themeFillShade="F2"/>
            <w:vAlign w:val="center"/>
          </w:tcPr>
          <w:p w14:paraId="0C210CBB" w14:textId="77777777" w:rsidR="0031098F" w:rsidRDefault="0031098F" w:rsidP="00174B20">
            <w:pPr>
              <w:rPr>
                <w:lang w:eastAsia="en-CA"/>
              </w:rPr>
            </w:pPr>
          </w:p>
        </w:tc>
        <w:tc>
          <w:tcPr>
            <w:tcW w:w="567" w:type="dxa"/>
            <w:tcBorders>
              <w:right w:val="nil"/>
            </w:tcBorders>
            <w:vAlign w:val="center"/>
          </w:tcPr>
          <w:p w14:paraId="6AF22AE9" w14:textId="476164E5" w:rsidR="0031098F" w:rsidRDefault="00007CAA" w:rsidP="00174B20">
            <w:r>
              <w:t>N/A</w:t>
            </w:r>
          </w:p>
        </w:tc>
        <w:tc>
          <w:tcPr>
            <w:tcW w:w="452" w:type="dxa"/>
            <w:tcBorders>
              <w:left w:val="nil"/>
              <w:right w:val="nil"/>
            </w:tcBorders>
            <w:shd w:val="clear" w:color="auto" w:fill="F2F2F2" w:themeFill="background1" w:themeFillShade="F2"/>
            <w:vAlign w:val="center"/>
          </w:tcPr>
          <w:p w14:paraId="676529B3" w14:textId="022EE6A5" w:rsidR="0031098F" w:rsidRDefault="00000000" w:rsidP="00174B20">
            <w:pPr>
              <w:rPr>
                <w:lang w:eastAsia="en-CA"/>
              </w:rPr>
            </w:pPr>
            <w:sdt>
              <w:sdtPr>
                <w:rPr>
                  <w:lang w:eastAsia="en-CA"/>
                </w:rPr>
                <w:id w:val="-53538941"/>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31098F" w14:paraId="035EAAB9" w14:textId="77777777" w:rsidTr="00174B20">
        <w:tc>
          <w:tcPr>
            <w:tcW w:w="567" w:type="dxa"/>
            <w:tcBorders>
              <w:left w:val="nil"/>
            </w:tcBorders>
            <w:vAlign w:val="center"/>
          </w:tcPr>
          <w:p w14:paraId="51BD78B7" w14:textId="77777777" w:rsidR="0031098F" w:rsidRDefault="0031098F" w:rsidP="00174B20">
            <w:r>
              <w:t>R</w:t>
            </w:r>
          </w:p>
        </w:tc>
        <w:tc>
          <w:tcPr>
            <w:tcW w:w="6710" w:type="dxa"/>
            <w:gridSpan w:val="4"/>
          </w:tcPr>
          <w:p w14:paraId="6CCCE536" w14:textId="77777777" w:rsidR="0031098F" w:rsidRPr="008D2F63" w:rsidRDefault="0031098F" w:rsidP="00174B20">
            <w:r>
              <w:t xml:space="preserve">Audible and visual </w:t>
            </w:r>
            <w:r>
              <w:rPr>
                <w:i/>
                <w:iCs/>
              </w:rPr>
              <w:t>alert signals</w:t>
            </w:r>
            <w:r>
              <w:t xml:space="preserve"> and </w:t>
            </w:r>
            <w:r>
              <w:rPr>
                <w:i/>
                <w:iCs/>
              </w:rPr>
              <w:t>alarm signals</w:t>
            </w:r>
            <w:r>
              <w:t xml:space="preserve"> programmed and operate per design and </w:t>
            </w:r>
            <w:r>
              <w:rPr>
                <w:i/>
                <w:iCs/>
              </w:rPr>
              <w:t>specification</w:t>
            </w:r>
            <w:r>
              <w:t>; or documentation as provided in Section 21.</w:t>
            </w:r>
          </w:p>
        </w:tc>
        <w:tc>
          <w:tcPr>
            <w:tcW w:w="661" w:type="dxa"/>
            <w:tcBorders>
              <w:right w:val="nil"/>
            </w:tcBorders>
            <w:vAlign w:val="center"/>
          </w:tcPr>
          <w:p w14:paraId="0B823591" w14:textId="77777777" w:rsidR="0031098F" w:rsidRDefault="0031098F" w:rsidP="00174B20">
            <w:r>
              <w:t>Time:</w:t>
            </w:r>
          </w:p>
        </w:tc>
        <w:tc>
          <w:tcPr>
            <w:tcW w:w="1843" w:type="dxa"/>
            <w:gridSpan w:val="3"/>
            <w:tcBorders>
              <w:left w:val="nil"/>
            </w:tcBorders>
            <w:shd w:val="clear" w:color="auto" w:fill="F2F2F2" w:themeFill="background1" w:themeFillShade="F2"/>
            <w:vAlign w:val="center"/>
          </w:tcPr>
          <w:p w14:paraId="1D4DB35A" w14:textId="77777777" w:rsidR="0031098F" w:rsidRDefault="0031098F" w:rsidP="00174B20">
            <w:pPr>
              <w:rPr>
                <w:lang w:eastAsia="en-CA"/>
              </w:rPr>
            </w:pPr>
          </w:p>
        </w:tc>
        <w:tc>
          <w:tcPr>
            <w:tcW w:w="567" w:type="dxa"/>
            <w:tcBorders>
              <w:right w:val="nil"/>
            </w:tcBorders>
            <w:vAlign w:val="center"/>
          </w:tcPr>
          <w:p w14:paraId="48E63599"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42A3075F" w14:textId="7512285A" w:rsidR="0031098F" w:rsidRDefault="00000000" w:rsidP="00174B20">
            <w:pPr>
              <w:rPr>
                <w:lang w:eastAsia="en-CA"/>
              </w:rPr>
            </w:pPr>
            <w:sdt>
              <w:sdtPr>
                <w:rPr>
                  <w:lang w:eastAsia="en-CA"/>
                </w:rPr>
                <w:id w:val="-1197086508"/>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31098F" w14:paraId="051DB541" w14:textId="77777777" w:rsidTr="00174B20">
        <w:tc>
          <w:tcPr>
            <w:tcW w:w="567" w:type="dxa"/>
            <w:tcBorders>
              <w:left w:val="nil"/>
            </w:tcBorders>
            <w:vAlign w:val="center"/>
          </w:tcPr>
          <w:p w14:paraId="61C81B33" w14:textId="77777777" w:rsidR="0031098F" w:rsidRDefault="0031098F" w:rsidP="00174B20">
            <w:r>
              <w:t>S</w:t>
            </w:r>
          </w:p>
        </w:tc>
        <w:tc>
          <w:tcPr>
            <w:tcW w:w="6710" w:type="dxa"/>
            <w:gridSpan w:val="4"/>
          </w:tcPr>
          <w:p w14:paraId="54C862DF" w14:textId="77777777" w:rsidR="0031098F" w:rsidRPr="00066AAB" w:rsidRDefault="0031098F" w:rsidP="00174B20">
            <w:r>
              <w:rPr>
                <w:i/>
                <w:iCs/>
              </w:rPr>
              <w:t xml:space="preserve">Input circuit, </w:t>
            </w:r>
            <w:r>
              <w:t>alarm and supervisory operation, including audible and visual indication operates.</w:t>
            </w:r>
          </w:p>
        </w:tc>
        <w:tc>
          <w:tcPr>
            <w:tcW w:w="661" w:type="dxa"/>
            <w:tcBorders>
              <w:right w:val="nil"/>
            </w:tcBorders>
            <w:vAlign w:val="center"/>
          </w:tcPr>
          <w:p w14:paraId="2685DBB5" w14:textId="77777777" w:rsidR="0031098F" w:rsidRDefault="0031098F" w:rsidP="00174B20">
            <w:r>
              <w:t>Yes</w:t>
            </w:r>
          </w:p>
        </w:tc>
        <w:tc>
          <w:tcPr>
            <w:tcW w:w="851" w:type="dxa"/>
            <w:tcBorders>
              <w:left w:val="nil"/>
            </w:tcBorders>
            <w:shd w:val="clear" w:color="auto" w:fill="F2F2F2" w:themeFill="background1" w:themeFillShade="F2"/>
            <w:vAlign w:val="center"/>
          </w:tcPr>
          <w:p w14:paraId="784A684C" w14:textId="0CD1BF60" w:rsidR="0031098F" w:rsidRDefault="00000000" w:rsidP="00174B20">
            <w:pPr>
              <w:rPr>
                <w:lang w:eastAsia="en-CA"/>
              </w:rPr>
            </w:pPr>
            <w:sdt>
              <w:sdtPr>
                <w:rPr>
                  <w:lang w:eastAsia="en-CA"/>
                </w:rPr>
                <w:id w:val="-70517476"/>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599018A1" w14:textId="77777777" w:rsidR="0031098F" w:rsidRDefault="0031098F" w:rsidP="00174B20">
            <w:r>
              <w:t>No</w:t>
            </w:r>
          </w:p>
        </w:tc>
        <w:tc>
          <w:tcPr>
            <w:tcW w:w="425" w:type="dxa"/>
            <w:tcBorders>
              <w:left w:val="nil"/>
            </w:tcBorders>
            <w:shd w:val="clear" w:color="auto" w:fill="F2F2F2" w:themeFill="background1" w:themeFillShade="F2"/>
            <w:vAlign w:val="center"/>
          </w:tcPr>
          <w:p w14:paraId="080DBD6C" w14:textId="77777777" w:rsidR="0031098F" w:rsidRDefault="00000000" w:rsidP="00174B20">
            <w:pPr>
              <w:rPr>
                <w:lang w:eastAsia="en-CA"/>
              </w:rPr>
            </w:pPr>
            <w:sdt>
              <w:sdtPr>
                <w:rPr>
                  <w:lang w:eastAsia="en-CA"/>
                </w:rPr>
                <w:id w:val="-1842845934"/>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12287F0D" w14:textId="77777777" w:rsidR="0031098F" w:rsidRDefault="0031098F" w:rsidP="00174B20"/>
        </w:tc>
        <w:tc>
          <w:tcPr>
            <w:tcW w:w="452" w:type="dxa"/>
            <w:tcBorders>
              <w:left w:val="nil"/>
              <w:right w:val="nil"/>
            </w:tcBorders>
            <w:shd w:val="clear" w:color="auto" w:fill="auto"/>
            <w:vAlign w:val="center"/>
          </w:tcPr>
          <w:p w14:paraId="369ECCA5" w14:textId="77777777" w:rsidR="0031098F" w:rsidRDefault="0031098F" w:rsidP="00174B20">
            <w:pPr>
              <w:rPr>
                <w:lang w:eastAsia="en-CA"/>
              </w:rPr>
            </w:pPr>
          </w:p>
        </w:tc>
      </w:tr>
      <w:tr w:rsidR="0031098F" w14:paraId="73413809" w14:textId="77777777" w:rsidTr="00174B20">
        <w:tc>
          <w:tcPr>
            <w:tcW w:w="567" w:type="dxa"/>
            <w:tcBorders>
              <w:left w:val="nil"/>
            </w:tcBorders>
            <w:vAlign w:val="center"/>
          </w:tcPr>
          <w:p w14:paraId="5FBF33E3" w14:textId="77777777" w:rsidR="0031098F" w:rsidRDefault="0031098F" w:rsidP="00174B20">
            <w:r>
              <w:t>T</w:t>
            </w:r>
          </w:p>
        </w:tc>
        <w:tc>
          <w:tcPr>
            <w:tcW w:w="6710" w:type="dxa"/>
            <w:gridSpan w:val="4"/>
          </w:tcPr>
          <w:p w14:paraId="45366AEC" w14:textId="77777777" w:rsidR="0031098F" w:rsidRPr="00610DD5" w:rsidRDefault="0031098F" w:rsidP="00174B20">
            <w:r>
              <w:rPr>
                <w:i/>
                <w:iCs/>
              </w:rPr>
              <w:t>Input circuit</w:t>
            </w:r>
            <w:r>
              <w:t xml:space="preserve"> supervision fault causes a trouble indication.</w:t>
            </w:r>
          </w:p>
        </w:tc>
        <w:tc>
          <w:tcPr>
            <w:tcW w:w="661" w:type="dxa"/>
            <w:tcBorders>
              <w:right w:val="nil"/>
            </w:tcBorders>
            <w:vAlign w:val="center"/>
          </w:tcPr>
          <w:p w14:paraId="53B0C94F" w14:textId="77777777" w:rsidR="0031098F" w:rsidRDefault="0031098F" w:rsidP="00174B20">
            <w:r>
              <w:t>Yes</w:t>
            </w:r>
          </w:p>
        </w:tc>
        <w:tc>
          <w:tcPr>
            <w:tcW w:w="851" w:type="dxa"/>
            <w:tcBorders>
              <w:left w:val="nil"/>
            </w:tcBorders>
            <w:shd w:val="clear" w:color="auto" w:fill="F2F2F2" w:themeFill="background1" w:themeFillShade="F2"/>
            <w:vAlign w:val="center"/>
          </w:tcPr>
          <w:p w14:paraId="4027B2EB" w14:textId="64436ABD" w:rsidR="0031098F" w:rsidRDefault="00000000" w:rsidP="00174B20">
            <w:pPr>
              <w:rPr>
                <w:lang w:eastAsia="en-CA"/>
              </w:rPr>
            </w:pPr>
            <w:sdt>
              <w:sdtPr>
                <w:rPr>
                  <w:lang w:eastAsia="en-CA"/>
                </w:rPr>
                <w:id w:val="1805346844"/>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4E07A555" w14:textId="77777777" w:rsidR="0031098F" w:rsidRDefault="0031098F" w:rsidP="00174B20">
            <w:r>
              <w:t>No</w:t>
            </w:r>
          </w:p>
        </w:tc>
        <w:tc>
          <w:tcPr>
            <w:tcW w:w="425" w:type="dxa"/>
            <w:tcBorders>
              <w:left w:val="nil"/>
            </w:tcBorders>
            <w:shd w:val="clear" w:color="auto" w:fill="F2F2F2" w:themeFill="background1" w:themeFillShade="F2"/>
            <w:vAlign w:val="center"/>
          </w:tcPr>
          <w:p w14:paraId="165E7E0E" w14:textId="77777777" w:rsidR="0031098F" w:rsidRDefault="00000000" w:rsidP="00174B20">
            <w:pPr>
              <w:rPr>
                <w:lang w:eastAsia="en-CA"/>
              </w:rPr>
            </w:pPr>
            <w:sdt>
              <w:sdtPr>
                <w:rPr>
                  <w:lang w:eastAsia="en-CA"/>
                </w:rPr>
                <w:id w:val="1700044544"/>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4216A033"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790C9872" w14:textId="77777777" w:rsidR="0031098F" w:rsidRDefault="00000000" w:rsidP="00174B20">
            <w:pPr>
              <w:rPr>
                <w:lang w:eastAsia="en-CA"/>
              </w:rPr>
            </w:pPr>
            <w:sdt>
              <w:sdtPr>
                <w:rPr>
                  <w:lang w:eastAsia="en-CA"/>
                </w:rPr>
                <w:id w:val="531308131"/>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009D6435" w14:textId="77777777" w:rsidTr="00174B20">
        <w:tc>
          <w:tcPr>
            <w:tcW w:w="567" w:type="dxa"/>
            <w:tcBorders>
              <w:left w:val="nil"/>
            </w:tcBorders>
            <w:vAlign w:val="center"/>
          </w:tcPr>
          <w:p w14:paraId="280F9D65" w14:textId="77777777" w:rsidR="0031098F" w:rsidRDefault="0031098F" w:rsidP="00174B20">
            <w:r>
              <w:t>U</w:t>
            </w:r>
          </w:p>
        </w:tc>
        <w:tc>
          <w:tcPr>
            <w:tcW w:w="6710" w:type="dxa"/>
            <w:gridSpan w:val="4"/>
          </w:tcPr>
          <w:p w14:paraId="7A15E35C" w14:textId="77777777" w:rsidR="0031098F" w:rsidRPr="00610DD5" w:rsidRDefault="0031098F" w:rsidP="00174B20">
            <w:r>
              <w:rPr>
                <w:i/>
                <w:iCs/>
              </w:rPr>
              <w:t>Output circuit</w:t>
            </w:r>
            <w:r>
              <w:t xml:space="preserve"> alarm indicators operate.</w:t>
            </w:r>
          </w:p>
        </w:tc>
        <w:tc>
          <w:tcPr>
            <w:tcW w:w="661" w:type="dxa"/>
            <w:tcBorders>
              <w:right w:val="nil"/>
            </w:tcBorders>
            <w:vAlign w:val="center"/>
          </w:tcPr>
          <w:p w14:paraId="34C03F0D" w14:textId="77777777" w:rsidR="0031098F" w:rsidRDefault="0031098F" w:rsidP="00174B20">
            <w:r>
              <w:t>Yes</w:t>
            </w:r>
          </w:p>
        </w:tc>
        <w:tc>
          <w:tcPr>
            <w:tcW w:w="851" w:type="dxa"/>
            <w:tcBorders>
              <w:left w:val="nil"/>
            </w:tcBorders>
            <w:shd w:val="clear" w:color="auto" w:fill="F2F2F2" w:themeFill="background1" w:themeFillShade="F2"/>
            <w:vAlign w:val="center"/>
          </w:tcPr>
          <w:p w14:paraId="4E3FAEA9" w14:textId="2A710ECD" w:rsidR="0031098F" w:rsidRDefault="00000000" w:rsidP="00174B20">
            <w:pPr>
              <w:rPr>
                <w:lang w:eastAsia="en-CA"/>
              </w:rPr>
            </w:pPr>
            <w:sdt>
              <w:sdtPr>
                <w:rPr>
                  <w:lang w:eastAsia="en-CA"/>
                </w:rPr>
                <w:id w:val="82653817"/>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7C1C7A88" w14:textId="77777777" w:rsidR="0031098F" w:rsidRDefault="0031098F" w:rsidP="00174B20">
            <w:r>
              <w:t>No</w:t>
            </w:r>
          </w:p>
        </w:tc>
        <w:tc>
          <w:tcPr>
            <w:tcW w:w="425" w:type="dxa"/>
            <w:tcBorders>
              <w:left w:val="nil"/>
            </w:tcBorders>
            <w:shd w:val="clear" w:color="auto" w:fill="F2F2F2" w:themeFill="background1" w:themeFillShade="F2"/>
            <w:vAlign w:val="center"/>
          </w:tcPr>
          <w:p w14:paraId="6B95BE3F" w14:textId="77777777" w:rsidR="0031098F" w:rsidRDefault="00000000" w:rsidP="00174B20">
            <w:pPr>
              <w:rPr>
                <w:lang w:eastAsia="en-CA"/>
              </w:rPr>
            </w:pPr>
            <w:sdt>
              <w:sdtPr>
                <w:rPr>
                  <w:lang w:eastAsia="en-CA"/>
                </w:rPr>
                <w:id w:val="-1676571237"/>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6AB0670D"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0C6E5AC8" w14:textId="77777777" w:rsidR="0031098F" w:rsidRDefault="00000000" w:rsidP="00174B20">
            <w:pPr>
              <w:rPr>
                <w:lang w:eastAsia="en-CA"/>
              </w:rPr>
            </w:pPr>
            <w:sdt>
              <w:sdtPr>
                <w:rPr>
                  <w:lang w:eastAsia="en-CA"/>
                </w:rPr>
                <w:id w:val="-1086458055"/>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6B8266E4" w14:textId="77777777" w:rsidTr="00174B20">
        <w:tc>
          <w:tcPr>
            <w:tcW w:w="567" w:type="dxa"/>
            <w:tcBorders>
              <w:left w:val="nil"/>
            </w:tcBorders>
            <w:vAlign w:val="center"/>
          </w:tcPr>
          <w:p w14:paraId="3119E58D" w14:textId="77777777" w:rsidR="0031098F" w:rsidRDefault="0031098F" w:rsidP="00174B20">
            <w:r>
              <w:t>V</w:t>
            </w:r>
          </w:p>
        </w:tc>
        <w:tc>
          <w:tcPr>
            <w:tcW w:w="6710" w:type="dxa"/>
            <w:gridSpan w:val="4"/>
          </w:tcPr>
          <w:p w14:paraId="498810B7" w14:textId="77777777" w:rsidR="0031098F" w:rsidRPr="00610DD5" w:rsidRDefault="0031098F" w:rsidP="00174B20">
            <w:r>
              <w:rPr>
                <w:i/>
                <w:iCs/>
              </w:rPr>
              <w:t xml:space="preserve">Output circuit </w:t>
            </w:r>
            <w:r>
              <w:t>supervision fault causes a trouble indication.</w:t>
            </w:r>
          </w:p>
        </w:tc>
        <w:tc>
          <w:tcPr>
            <w:tcW w:w="661" w:type="dxa"/>
            <w:tcBorders>
              <w:right w:val="nil"/>
            </w:tcBorders>
            <w:vAlign w:val="center"/>
          </w:tcPr>
          <w:p w14:paraId="03F60E32" w14:textId="77777777" w:rsidR="0031098F" w:rsidRDefault="0031098F" w:rsidP="00174B20">
            <w:r>
              <w:t>Yes</w:t>
            </w:r>
          </w:p>
        </w:tc>
        <w:tc>
          <w:tcPr>
            <w:tcW w:w="851" w:type="dxa"/>
            <w:tcBorders>
              <w:left w:val="nil"/>
            </w:tcBorders>
            <w:shd w:val="clear" w:color="auto" w:fill="F2F2F2" w:themeFill="background1" w:themeFillShade="F2"/>
            <w:vAlign w:val="center"/>
          </w:tcPr>
          <w:p w14:paraId="118B3789" w14:textId="2CEC7FA9" w:rsidR="0031098F" w:rsidRDefault="00000000" w:rsidP="00174B20">
            <w:pPr>
              <w:rPr>
                <w:lang w:eastAsia="en-CA"/>
              </w:rPr>
            </w:pPr>
            <w:sdt>
              <w:sdtPr>
                <w:rPr>
                  <w:lang w:eastAsia="en-CA"/>
                </w:rPr>
                <w:id w:val="-1087687184"/>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4DE2C0F" w14:textId="77777777" w:rsidR="0031098F" w:rsidRDefault="0031098F" w:rsidP="00174B20">
            <w:r>
              <w:t>No</w:t>
            </w:r>
          </w:p>
        </w:tc>
        <w:tc>
          <w:tcPr>
            <w:tcW w:w="425" w:type="dxa"/>
            <w:tcBorders>
              <w:left w:val="nil"/>
            </w:tcBorders>
            <w:shd w:val="clear" w:color="auto" w:fill="F2F2F2" w:themeFill="background1" w:themeFillShade="F2"/>
            <w:vAlign w:val="center"/>
          </w:tcPr>
          <w:p w14:paraId="7A4CF225" w14:textId="77777777" w:rsidR="0031098F" w:rsidRDefault="00000000" w:rsidP="00174B20">
            <w:pPr>
              <w:rPr>
                <w:lang w:eastAsia="en-CA"/>
              </w:rPr>
            </w:pPr>
            <w:sdt>
              <w:sdtPr>
                <w:rPr>
                  <w:lang w:eastAsia="en-CA"/>
                </w:rPr>
                <w:id w:val="-1982066259"/>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74F26635"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1247E755" w14:textId="77777777" w:rsidR="0031098F" w:rsidRDefault="00000000" w:rsidP="00174B20">
            <w:pPr>
              <w:rPr>
                <w:lang w:eastAsia="en-CA"/>
              </w:rPr>
            </w:pPr>
            <w:sdt>
              <w:sdtPr>
                <w:rPr>
                  <w:lang w:eastAsia="en-CA"/>
                </w:rPr>
                <w:id w:val="1677073242"/>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5964F952" w14:textId="77777777" w:rsidTr="00174B20">
        <w:tc>
          <w:tcPr>
            <w:tcW w:w="567" w:type="dxa"/>
            <w:tcBorders>
              <w:left w:val="nil"/>
            </w:tcBorders>
            <w:vAlign w:val="center"/>
          </w:tcPr>
          <w:p w14:paraId="04B22FD1" w14:textId="77777777" w:rsidR="0031098F" w:rsidRDefault="0031098F" w:rsidP="00174B20">
            <w:r>
              <w:t>W</w:t>
            </w:r>
          </w:p>
        </w:tc>
        <w:tc>
          <w:tcPr>
            <w:tcW w:w="6710" w:type="dxa"/>
            <w:gridSpan w:val="4"/>
          </w:tcPr>
          <w:p w14:paraId="42E1297C" w14:textId="77777777" w:rsidR="0031098F" w:rsidRPr="00610DD5" w:rsidRDefault="0031098F" w:rsidP="00174B20">
            <w:r>
              <w:t>Visual Indicator test (lamp test) operates.</w:t>
            </w:r>
          </w:p>
        </w:tc>
        <w:tc>
          <w:tcPr>
            <w:tcW w:w="661" w:type="dxa"/>
            <w:tcBorders>
              <w:right w:val="nil"/>
            </w:tcBorders>
            <w:vAlign w:val="center"/>
          </w:tcPr>
          <w:p w14:paraId="53015B9A" w14:textId="77777777" w:rsidR="0031098F" w:rsidRDefault="0031098F" w:rsidP="00174B20">
            <w:r>
              <w:t>Yes</w:t>
            </w:r>
          </w:p>
        </w:tc>
        <w:tc>
          <w:tcPr>
            <w:tcW w:w="851" w:type="dxa"/>
            <w:tcBorders>
              <w:left w:val="nil"/>
            </w:tcBorders>
            <w:shd w:val="clear" w:color="auto" w:fill="F2F2F2" w:themeFill="background1" w:themeFillShade="F2"/>
            <w:vAlign w:val="center"/>
          </w:tcPr>
          <w:p w14:paraId="76240FD0" w14:textId="3FA2672C" w:rsidR="0031098F" w:rsidRDefault="00000000" w:rsidP="00174B20">
            <w:pPr>
              <w:rPr>
                <w:lang w:eastAsia="en-CA"/>
              </w:rPr>
            </w:pPr>
            <w:sdt>
              <w:sdtPr>
                <w:rPr>
                  <w:lang w:eastAsia="en-CA"/>
                </w:rPr>
                <w:id w:val="-1832822102"/>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607F9BD7" w14:textId="77777777" w:rsidR="0031098F" w:rsidRDefault="0031098F" w:rsidP="00174B20">
            <w:r>
              <w:t>No</w:t>
            </w:r>
          </w:p>
        </w:tc>
        <w:tc>
          <w:tcPr>
            <w:tcW w:w="425" w:type="dxa"/>
            <w:tcBorders>
              <w:left w:val="nil"/>
            </w:tcBorders>
            <w:shd w:val="clear" w:color="auto" w:fill="F2F2F2" w:themeFill="background1" w:themeFillShade="F2"/>
            <w:vAlign w:val="center"/>
          </w:tcPr>
          <w:p w14:paraId="1A8A7BEC" w14:textId="77777777" w:rsidR="0031098F" w:rsidRDefault="00000000" w:rsidP="00174B20">
            <w:pPr>
              <w:rPr>
                <w:lang w:eastAsia="en-CA"/>
              </w:rPr>
            </w:pPr>
            <w:sdt>
              <w:sdtPr>
                <w:rPr>
                  <w:lang w:eastAsia="en-CA"/>
                </w:rPr>
                <w:id w:val="-1790660072"/>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4DC0C707"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77A03D84" w14:textId="77777777" w:rsidR="0031098F" w:rsidRDefault="00000000" w:rsidP="00174B20">
            <w:pPr>
              <w:rPr>
                <w:lang w:eastAsia="en-CA"/>
              </w:rPr>
            </w:pPr>
            <w:sdt>
              <w:sdtPr>
                <w:rPr>
                  <w:lang w:eastAsia="en-CA"/>
                </w:rPr>
                <w:id w:val="-1318949281"/>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2AE8C4E6" w14:textId="77777777" w:rsidTr="00174B20">
        <w:tc>
          <w:tcPr>
            <w:tcW w:w="567" w:type="dxa"/>
            <w:tcBorders>
              <w:left w:val="nil"/>
            </w:tcBorders>
            <w:vAlign w:val="center"/>
          </w:tcPr>
          <w:p w14:paraId="11BDAF1C" w14:textId="77777777" w:rsidR="0031098F" w:rsidRDefault="0031098F" w:rsidP="00174B20">
            <w:r>
              <w:t>X</w:t>
            </w:r>
          </w:p>
        </w:tc>
        <w:tc>
          <w:tcPr>
            <w:tcW w:w="6710" w:type="dxa"/>
            <w:gridSpan w:val="4"/>
          </w:tcPr>
          <w:p w14:paraId="34F3835D" w14:textId="77777777" w:rsidR="0031098F" w:rsidRPr="00610DD5" w:rsidRDefault="0031098F" w:rsidP="00174B20">
            <w:r>
              <w:t xml:space="preserve">Coded signal sequences operate not less than the required number of times and the correct </w:t>
            </w:r>
            <w:r>
              <w:rPr>
                <w:i/>
                <w:iCs/>
              </w:rPr>
              <w:t>alarm signal</w:t>
            </w:r>
            <w:r>
              <w:t xml:space="preserve"> operates thereafter.</w:t>
            </w:r>
          </w:p>
        </w:tc>
        <w:tc>
          <w:tcPr>
            <w:tcW w:w="661" w:type="dxa"/>
            <w:tcBorders>
              <w:right w:val="nil"/>
            </w:tcBorders>
            <w:vAlign w:val="center"/>
          </w:tcPr>
          <w:p w14:paraId="7D03577B" w14:textId="77777777" w:rsidR="0031098F" w:rsidRDefault="0031098F" w:rsidP="00174B20">
            <w:r>
              <w:t>Yes</w:t>
            </w:r>
          </w:p>
        </w:tc>
        <w:tc>
          <w:tcPr>
            <w:tcW w:w="851" w:type="dxa"/>
            <w:tcBorders>
              <w:left w:val="nil"/>
            </w:tcBorders>
            <w:shd w:val="clear" w:color="auto" w:fill="F2F2F2" w:themeFill="background1" w:themeFillShade="F2"/>
            <w:vAlign w:val="center"/>
          </w:tcPr>
          <w:p w14:paraId="043FFB94" w14:textId="77777777" w:rsidR="0031098F" w:rsidRDefault="00000000" w:rsidP="00174B20">
            <w:pPr>
              <w:rPr>
                <w:lang w:eastAsia="en-CA"/>
              </w:rPr>
            </w:pPr>
            <w:sdt>
              <w:sdtPr>
                <w:rPr>
                  <w:lang w:eastAsia="en-CA"/>
                </w:rPr>
                <w:id w:val="-275870122"/>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5A313D7" w14:textId="77777777" w:rsidR="0031098F" w:rsidRDefault="0031098F" w:rsidP="00174B20">
            <w:r>
              <w:t>No</w:t>
            </w:r>
          </w:p>
        </w:tc>
        <w:tc>
          <w:tcPr>
            <w:tcW w:w="425" w:type="dxa"/>
            <w:tcBorders>
              <w:left w:val="nil"/>
            </w:tcBorders>
            <w:shd w:val="clear" w:color="auto" w:fill="F2F2F2" w:themeFill="background1" w:themeFillShade="F2"/>
            <w:vAlign w:val="center"/>
          </w:tcPr>
          <w:p w14:paraId="7C3CE5FC" w14:textId="77777777" w:rsidR="0031098F" w:rsidRDefault="00000000" w:rsidP="00174B20">
            <w:pPr>
              <w:rPr>
                <w:lang w:eastAsia="en-CA"/>
              </w:rPr>
            </w:pPr>
            <w:sdt>
              <w:sdtPr>
                <w:rPr>
                  <w:lang w:eastAsia="en-CA"/>
                </w:rPr>
                <w:id w:val="-430816898"/>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474FEE4E"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6076069E" w14:textId="095F7E87" w:rsidR="0031098F" w:rsidRDefault="00000000" w:rsidP="00174B20">
            <w:pPr>
              <w:rPr>
                <w:lang w:eastAsia="en-CA"/>
              </w:rPr>
            </w:pPr>
            <w:sdt>
              <w:sdtPr>
                <w:rPr>
                  <w:lang w:eastAsia="en-CA"/>
                </w:rPr>
                <w:id w:val="-458502698"/>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31098F" w14:paraId="602BFAD2" w14:textId="77777777" w:rsidTr="00174B20">
        <w:tc>
          <w:tcPr>
            <w:tcW w:w="567" w:type="dxa"/>
            <w:tcBorders>
              <w:left w:val="nil"/>
            </w:tcBorders>
            <w:vAlign w:val="center"/>
          </w:tcPr>
          <w:p w14:paraId="3ED67BCE" w14:textId="77777777" w:rsidR="0031098F" w:rsidRDefault="0031098F" w:rsidP="00174B20">
            <w:r>
              <w:t>Y</w:t>
            </w:r>
          </w:p>
        </w:tc>
        <w:tc>
          <w:tcPr>
            <w:tcW w:w="6710" w:type="dxa"/>
            <w:gridSpan w:val="4"/>
          </w:tcPr>
          <w:p w14:paraId="455855EB" w14:textId="77777777" w:rsidR="0031098F" w:rsidRPr="00610DD5" w:rsidRDefault="0031098F" w:rsidP="00174B20">
            <w:r>
              <w:t xml:space="preserve">Coded signal sequences are not interrupted by </w:t>
            </w:r>
            <w:r>
              <w:rPr>
                <w:i/>
                <w:iCs/>
              </w:rPr>
              <w:t>subsequent alarms.</w:t>
            </w:r>
          </w:p>
        </w:tc>
        <w:tc>
          <w:tcPr>
            <w:tcW w:w="661" w:type="dxa"/>
            <w:tcBorders>
              <w:right w:val="nil"/>
            </w:tcBorders>
            <w:vAlign w:val="center"/>
          </w:tcPr>
          <w:p w14:paraId="68E4E82B" w14:textId="77777777" w:rsidR="0031098F" w:rsidRDefault="0031098F" w:rsidP="00174B20">
            <w:r>
              <w:t>Yes</w:t>
            </w:r>
          </w:p>
        </w:tc>
        <w:tc>
          <w:tcPr>
            <w:tcW w:w="851" w:type="dxa"/>
            <w:tcBorders>
              <w:left w:val="nil"/>
            </w:tcBorders>
            <w:shd w:val="clear" w:color="auto" w:fill="F2F2F2" w:themeFill="background1" w:themeFillShade="F2"/>
            <w:vAlign w:val="center"/>
          </w:tcPr>
          <w:p w14:paraId="30ABA49F" w14:textId="77777777" w:rsidR="0031098F" w:rsidRDefault="00000000" w:rsidP="00174B20">
            <w:pPr>
              <w:rPr>
                <w:lang w:eastAsia="en-CA"/>
              </w:rPr>
            </w:pPr>
            <w:sdt>
              <w:sdtPr>
                <w:rPr>
                  <w:lang w:eastAsia="en-CA"/>
                </w:rPr>
                <w:id w:val="-370604006"/>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43D729EC" w14:textId="77777777" w:rsidR="0031098F" w:rsidRDefault="0031098F" w:rsidP="00174B20">
            <w:r>
              <w:t>No</w:t>
            </w:r>
          </w:p>
        </w:tc>
        <w:tc>
          <w:tcPr>
            <w:tcW w:w="425" w:type="dxa"/>
            <w:tcBorders>
              <w:left w:val="nil"/>
            </w:tcBorders>
            <w:shd w:val="clear" w:color="auto" w:fill="F2F2F2" w:themeFill="background1" w:themeFillShade="F2"/>
            <w:vAlign w:val="center"/>
          </w:tcPr>
          <w:p w14:paraId="30702B7C" w14:textId="77777777" w:rsidR="0031098F" w:rsidRDefault="00000000" w:rsidP="00174B20">
            <w:pPr>
              <w:rPr>
                <w:lang w:eastAsia="en-CA"/>
              </w:rPr>
            </w:pPr>
            <w:sdt>
              <w:sdtPr>
                <w:rPr>
                  <w:lang w:eastAsia="en-CA"/>
                </w:rPr>
                <w:id w:val="607548890"/>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5A410B56"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0C5CD38A" w14:textId="365A1046" w:rsidR="0031098F" w:rsidRDefault="00000000" w:rsidP="00174B20">
            <w:pPr>
              <w:rPr>
                <w:lang w:eastAsia="en-CA"/>
              </w:rPr>
            </w:pPr>
            <w:sdt>
              <w:sdtPr>
                <w:rPr>
                  <w:lang w:eastAsia="en-CA"/>
                </w:rPr>
                <w:id w:val="2001229848"/>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31098F" w14:paraId="12743160" w14:textId="77777777" w:rsidTr="00174B20">
        <w:tc>
          <w:tcPr>
            <w:tcW w:w="567" w:type="dxa"/>
            <w:tcBorders>
              <w:left w:val="nil"/>
            </w:tcBorders>
            <w:vAlign w:val="center"/>
          </w:tcPr>
          <w:p w14:paraId="12423225" w14:textId="77777777" w:rsidR="0031098F" w:rsidRDefault="0031098F" w:rsidP="00174B20">
            <w:r>
              <w:t>Z</w:t>
            </w:r>
          </w:p>
        </w:tc>
        <w:tc>
          <w:tcPr>
            <w:tcW w:w="6710" w:type="dxa"/>
            <w:gridSpan w:val="4"/>
          </w:tcPr>
          <w:p w14:paraId="108A5F7B" w14:textId="77777777" w:rsidR="0031098F" w:rsidRPr="00610DD5" w:rsidRDefault="0031098F" w:rsidP="00174B20">
            <w:r>
              <w:t xml:space="preserve">Ancillary device by-pass results in a </w:t>
            </w:r>
            <w:r>
              <w:rPr>
                <w:i/>
                <w:iCs/>
              </w:rPr>
              <w:t>trouble signal</w:t>
            </w:r>
            <w:r>
              <w:t>.</w:t>
            </w:r>
          </w:p>
        </w:tc>
        <w:tc>
          <w:tcPr>
            <w:tcW w:w="661" w:type="dxa"/>
            <w:tcBorders>
              <w:right w:val="nil"/>
            </w:tcBorders>
            <w:vAlign w:val="center"/>
          </w:tcPr>
          <w:p w14:paraId="277DA157" w14:textId="77777777" w:rsidR="0031098F" w:rsidRDefault="0031098F" w:rsidP="00174B20">
            <w:r>
              <w:t>Yes</w:t>
            </w:r>
          </w:p>
        </w:tc>
        <w:tc>
          <w:tcPr>
            <w:tcW w:w="851" w:type="dxa"/>
            <w:tcBorders>
              <w:left w:val="nil"/>
            </w:tcBorders>
            <w:shd w:val="clear" w:color="auto" w:fill="F2F2F2" w:themeFill="background1" w:themeFillShade="F2"/>
            <w:vAlign w:val="center"/>
          </w:tcPr>
          <w:p w14:paraId="19A34E2A" w14:textId="051EE6F0" w:rsidR="0031098F" w:rsidRDefault="00000000" w:rsidP="00174B20">
            <w:pPr>
              <w:rPr>
                <w:lang w:eastAsia="en-CA"/>
              </w:rPr>
            </w:pPr>
            <w:sdt>
              <w:sdtPr>
                <w:rPr>
                  <w:lang w:eastAsia="en-CA"/>
                </w:rPr>
                <w:id w:val="-713809827"/>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28FA66A5" w14:textId="77777777" w:rsidR="0031098F" w:rsidRDefault="0031098F" w:rsidP="00174B20">
            <w:r>
              <w:t>No</w:t>
            </w:r>
          </w:p>
        </w:tc>
        <w:tc>
          <w:tcPr>
            <w:tcW w:w="425" w:type="dxa"/>
            <w:tcBorders>
              <w:left w:val="nil"/>
            </w:tcBorders>
            <w:shd w:val="clear" w:color="auto" w:fill="F2F2F2" w:themeFill="background1" w:themeFillShade="F2"/>
            <w:vAlign w:val="center"/>
          </w:tcPr>
          <w:p w14:paraId="29408310" w14:textId="77777777" w:rsidR="0031098F" w:rsidRDefault="00000000" w:rsidP="00174B20">
            <w:pPr>
              <w:rPr>
                <w:lang w:eastAsia="en-CA"/>
              </w:rPr>
            </w:pPr>
            <w:sdt>
              <w:sdtPr>
                <w:rPr>
                  <w:lang w:eastAsia="en-CA"/>
                </w:rPr>
                <w:id w:val="-404071330"/>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AF0BC5A"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7076A3BB" w14:textId="77777777" w:rsidR="0031098F" w:rsidRDefault="00000000" w:rsidP="00174B20">
            <w:pPr>
              <w:rPr>
                <w:lang w:eastAsia="en-CA"/>
              </w:rPr>
            </w:pPr>
            <w:sdt>
              <w:sdtPr>
                <w:rPr>
                  <w:lang w:eastAsia="en-CA"/>
                </w:rPr>
                <w:id w:val="-766618045"/>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2DDB5BB9" w14:textId="77777777" w:rsidTr="00174B20">
        <w:tc>
          <w:tcPr>
            <w:tcW w:w="567" w:type="dxa"/>
            <w:tcBorders>
              <w:left w:val="nil"/>
            </w:tcBorders>
            <w:vAlign w:val="center"/>
          </w:tcPr>
          <w:p w14:paraId="0E96EDD8" w14:textId="77777777" w:rsidR="0031098F" w:rsidRDefault="0031098F" w:rsidP="00174B20">
            <w:r>
              <w:t>AA</w:t>
            </w:r>
          </w:p>
        </w:tc>
        <w:tc>
          <w:tcPr>
            <w:tcW w:w="6710" w:type="dxa"/>
            <w:gridSpan w:val="4"/>
          </w:tcPr>
          <w:p w14:paraId="4F2F3343" w14:textId="77777777" w:rsidR="0031098F" w:rsidRPr="00610DD5" w:rsidRDefault="0031098F" w:rsidP="00174B20">
            <w:r>
              <w:rPr>
                <w:i/>
                <w:iCs/>
              </w:rPr>
              <w:t>Input circuit</w:t>
            </w:r>
            <w:r>
              <w:t xml:space="preserve"> to </w:t>
            </w:r>
            <w:r>
              <w:rPr>
                <w:i/>
                <w:iCs/>
              </w:rPr>
              <w:t>output circuit</w:t>
            </w:r>
            <w:r>
              <w:t xml:space="preserve"> operation, including ancillary device </w:t>
            </w:r>
            <w:r>
              <w:rPr>
                <w:i/>
                <w:iCs/>
              </w:rPr>
              <w:t>circuits,</w:t>
            </w:r>
            <w:r>
              <w:t xml:space="preserve"> for correct program operation, as per </w:t>
            </w:r>
            <w:r>
              <w:rPr>
                <w:i/>
                <w:iCs/>
              </w:rPr>
              <w:t>design</w:t>
            </w:r>
            <w:r>
              <w:t xml:space="preserve"> and </w:t>
            </w:r>
            <w:r>
              <w:rPr>
                <w:i/>
                <w:iCs/>
              </w:rPr>
              <w:t>specification</w:t>
            </w:r>
            <w:r>
              <w:t>, or documentation as detailed in Annex D (Description of Fire Alarm System for Inspection and Test Procedures).</w:t>
            </w:r>
          </w:p>
        </w:tc>
        <w:tc>
          <w:tcPr>
            <w:tcW w:w="661" w:type="dxa"/>
            <w:tcBorders>
              <w:right w:val="nil"/>
            </w:tcBorders>
            <w:vAlign w:val="center"/>
          </w:tcPr>
          <w:p w14:paraId="60CE693B" w14:textId="77777777" w:rsidR="0031098F" w:rsidRDefault="0031098F" w:rsidP="00174B20">
            <w:r>
              <w:t>Yes</w:t>
            </w:r>
          </w:p>
        </w:tc>
        <w:tc>
          <w:tcPr>
            <w:tcW w:w="851" w:type="dxa"/>
            <w:tcBorders>
              <w:left w:val="nil"/>
            </w:tcBorders>
            <w:shd w:val="clear" w:color="auto" w:fill="F2F2F2" w:themeFill="background1" w:themeFillShade="F2"/>
            <w:vAlign w:val="center"/>
          </w:tcPr>
          <w:p w14:paraId="69A7D8BE" w14:textId="2628EC06" w:rsidR="0031098F" w:rsidRDefault="00000000" w:rsidP="00174B20">
            <w:pPr>
              <w:rPr>
                <w:lang w:eastAsia="en-CA"/>
              </w:rPr>
            </w:pPr>
            <w:sdt>
              <w:sdtPr>
                <w:rPr>
                  <w:lang w:eastAsia="en-CA"/>
                </w:rPr>
                <w:id w:val="-1443071577"/>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6732E8D5" w14:textId="77777777" w:rsidR="0031098F" w:rsidRDefault="0031098F" w:rsidP="00174B20">
            <w:r>
              <w:t>No</w:t>
            </w:r>
          </w:p>
        </w:tc>
        <w:tc>
          <w:tcPr>
            <w:tcW w:w="425" w:type="dxa"/>
            <w:tcBorders>
              <w:left w:val="nil"/>
            </w:tcBorders>
            <w:shd w:val="clear" w:color="auto" w:fill="F2F2F2" w:themeFill="background1" w:themeFillShade="F2"/>
            <w:vAlign w:val="center"/>
          </w:tcPr>
          <w:p w14:paraId="271B1E3A" w14:textId="77777777" w:rsidR="0031098F" w:rsidRDefault="00000000" w:rsidP="00174B20">
            <w:pPr>
              <w:rPr>
                <w:lang w:eastAsia="en-CA"/>
              </w:rPr>
            </w:pPr>
            <w:sdt>
              <w:sdtPr>
                <w:rPr>
                  <w:lang w:eastAsia="en-CA"/>
                </w:rPr>
                <w:id w:val="1376200759"/>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566371A8"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400C2B06" w14:textId="77777777" w:rsidR="0031098F" w:rsidRDefault="00000000" w:rsidP="00174B20">
            <w:pPr>
              <w:rPr>
                <w:lang w:eastAsia="en-CA"/>
              </w:rPr>
            </w:pPr>
            <w:sdt>
              <w:sdtPr>
                <w:rPr>
                  <w:lang w:eastAsia="en-CA"/>
                </w:rPr>
                <w:id w:val="395088459"/>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1ED68D34" w14:textId="77777777" w:rsidTr="00174B20">
        <w:tc>
          <w:tcPr>
            <w:tcW w:w="567" w:type="dxa"/>
            <w:tcBorders>
              <w:left w:val="nil"/>
            </w:tcBorders>
            <w:vAlign w:val="center"/>
          </w:tcPr>
          <w:p w14:paraId="535A9A2D" w14:textId="77777777" w:rsidR="0031098F" w:rsidRDefault="0031098F" w:rsidP="00174B20">
            <w:r>
              <w:t>BB</w:t>
            </w:r>
          </w:p>
        </w:tc>
        <w:tc>
          <w:tcPr>
            <w:tcW w:w="6710" w:type="dxa"/>
            <w:gridSpan w:val="4"/>
          </w:tcPr>
          <w:p w14:paraId="55D9A59C" w14:textId="77777777" w:rsidR="0031098F" w:rsidRPr="00610DD5" w:rsidRDefault="0031098F" w:rsidP="00174B20">
            <w:r>
              <w:t>System Reset operates.</w:t>
            </w:r>
          </w:p>
        </w:tc>
        <w:tc>
          <w:tcPr>
            <w:tcW w:w="661" w:type="dxa"/>
            <w:tcBorders>
              <w:right w:val="nil"/>
            </w:tcBorders>
            <w:vAlign w:val="center"/>
          </w:tcPr>
          <w:p w14:paraId="19B335C7" w14:textId="77777777" w:rsidR="0031098F" w:rsidRDefault="0031098F" w:rsidP="00174B20">
            <w:r>
              <w:t>Yes</w:t>
            </w:r>
          </w:p>
        </w:tc>
        <w:tc>
          <w:tcPr>
            <w:tcW w:w="851" w:type="dxa"/>
            <w:tcBorders>
              <w:left w:val="nil"/>
            </w:tcBorders>
            <w:shd w:val="clear" w:color="auto" w:fill="F2F2F2" w:themeFill="background1" w:themeFillShade="F2"/>
            <w:vAlign w:val="center"/>
          </w:tcPr>
          <w:p w14:paraId="0B22E08C" w14:textId="374BDB9F" w:rsidR="0031098F" w:rsidRDefault="00000000" w:rsidP="00174B20">
            <w:pPr>
              <w:rPr>
                <w:lang w:eastAsia="en-CA"/>
              </w:rPr>
            </w:pPr>
            <w:sdt>
              <w:sdtPr>
                <w:rPr>
                  <w:lang w:eastAsia="en-CA"/>
                </w:rPr>
                <w:id w:val="-1569251938"/>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540D18C0" w14:textId="77777777" w:rsidR="0031098F" w:rsidRDefault="0031098F" w:rsidP="00174B20">
            <w:r>
              <w:t>No</w:t>
            </w:r>
          </w:p>
        </w:tc>
        <w:tc>
          <w:tcPr>
            <w:tcW w:w="425" w:type="dxa"/>
            <w:tcBorders>
              <w:left w:val="nil"/>
            </w:tcBorders>
            <w:shd w:val="clear" w:color="auto" w:fill="F2F2F2" w:themeFill="background1" w:themeFillShade="F2"/>
            <w:vAlign w:val="center"/>
          </w:tcPr>
          <w:p w14:paraId="157B58F1" w14:textId="77777777" w:rsidR="0031098F" w:rsidRDefault="00000000" w:rsidP="00174B20">
            <w:pPr>
              <w:rPr>
                <w:lang w:eastAsia="en-CA"/>
              </w:rPr>
            </w:pPr>
            <w:sdt>
              <w:sdtPr>
                <w:rPr>
                  <w:lang w:eastAsia="en-CA"/>
                </w:rPr>
                <w:id w:val="2004316450"/>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380FCB33" w14:textId="77777777" w:rsidR="0031098F" w:rsidRDefault="0031098F" w:rsidP="00174B20"/>
        </w:tc>
        <w:tc>
          <w:tcPr>
            <w:tcW w:w="452" w:type="dxa"/>
            <w:tcBorders>
              <w:left w:val="nil"/>
              <w:right w:val="nil"/>
            </w:tcBorders>
            <w:shd w:val="clear" w:color="auto" w:fill="auto"/>
            <w:vAlign w:val="center"/>
          </w:tcPr>
          <w:p w14:paraId="50F33F77" w14:textId="77777777" w:rsidR="0031098F" w:rsidRDefault="0031098F" w:rsidP="00174B20">
            <w:pPr>
              <w:rPr>
                <w:lang w:eastAsia="en-CA"/>
              </w:rPr>
            </w:pPr>
          </w:p>
        </w:tc>
      </w:tr>
      <w:tr w:rsidR="0031098F" w14:paraId="5DE9E0DB" w14:textId="77777777" w:rsidTr="00174B20">
        <w:tc>
          <w:tcPr>
            <w:tcW w:w="567" w:type="dxa"/>
            <w:tcBorders>
              <w:left w:val="nil"/>
            </w:tcBorders>
            <w:vAlign w:val="center"/>
          </w:tcPr>
          <w:p w14:paraId="27F3B69E" w14:textId="77777777" w:rsidR="0031098F" w:rsidRDefault="0031098F" w:rsidP="00174B20">
            <w:r>
              <w:t>CC</w:t>
            </w:r>
          </w:p>
        </w:tc>
        <w:tc>
          <w:tcPr>
            <w:tcW w:w="6710" w:type="dxa"/>
            <w:gridSpan w:val="4"/>
          </w:tcPr>
          <w:p w14:paraId="4BB1A41D" w14:textId="77777777" w:rsidR="0031098F" w:rsidRPr="00610DD5" w:rsidRDefault="0031098F" w:rsidP="00174B20">
            <w:r>
              <w:rPr>
                <w:i/>
                <w:iCs/>
              </w:rPr>
              <w:t>Main power supply</w:t>
            </w:r>
            <w:r>
              <w:t xml:space="preserve"> to </w:t>
            </w:r>
            <w:r>
              <w:rPr>
                <w:i/>
                <w:iCs/>
              </w:rPr>
              <w:t>emergency power supply</w:t>
            </w:r>
            <w:r>
              <w:t xml:space="preserve"> transfer operates.</w:t>
            </w:r>
          </w:p>
        </w:tc>
        <w:tc>
          <w:tcPr>
            <w:tcW w:w="661" w:type="dxa"/>
            <w:tcBorders>
              <w:right w:val="nil"/>
            </w:tcBorders>
            <w:vAlign w:val="center"/>
          </w:tcPr>
          <w:p w14:paraId="78F1C8C5" w14:textId="77777777" w:rsidR="0031098F" w:rsidRDefault="0031098F" w:rsidP="00174B20">
            <w:r>
              <w:t>Yes</w:t>
            </w:r>
          </w:p>
        </w:tc>
        <w:tc>
          <w:tcPr>
            <w:tcW w:w="851" w:type="dxa"/>
            <w:tcBorders>
              <w:left w:val="nil"/>
            </w:tcBorders>
            <w:shd w:val="clear" w:color="auto" w:fill="F2F2F2" w:themeFill="background1" w:themeFillShade="F2"/>
            <w:vAlign w:val="center"/>
          </w:tcPr>
          <w:p w14:paraId="6EB01E68" w14:textId="397C9074" w:rsidR="0031098F" w:rsidRDefault="00000000" w:rsidP="00174B20">
            <w:pPr>
              <w:rPr>
                <w:lang w:eastAsia="en-CA"/>
              </w:rPr>
            </w:pPr>
            <w:sdt>
              <w:sdtPr>
                <w:rPr>
                  <w:lang w:eastAsia="en-CA"/>
                </w:rPr>
                <w:id w:val="2133592463"/>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67" w:type="dxa"/>
            <w:tcBorders>
              <w:right w:val="nil"/>
            </w:tcBorders>
            <w:vAlign w:val="center"/>
          </w:tcPr>
          <w:p w14:paraId="758B6AE6" w14:textId="77777777" w:rsidR="0031098F" w:rsidRDefault="0031098F" w:rsidP="00174B20">
            <w:r>
              <w:t>No</w:t>
            </w:r>
          </w:p>
        </w:tc>
        <w:tc>
          <w:tcPr>
            <w:tcW w:w="425" w:type="dxa"/>
            <w:tcBorders>
              <w:left w:val="nil"/>
            </w:tcBorders>
            <w:shd w:val="clear" w:color="auto" w:fill="F2F2F2" w:themeFill="background1" w:themeFillShade="F2"/>
            <w:vAlign w:val="center"/>
          </w:tcPr>
          <w:p w14:paraId="0090E1C9" w14:textId="77777777" w:rsidR="0031098F" w:rsidRDefault="00000000" w:rsidP="00174B20">
            <w:pPr>
              <w:rPr>
                <w:lang w:eastAsia="en-CA"/>
              </w:rPr>
            </w:pPr>
            <w:sdt>
              <w:sdtPr>
                <w:rPr>
                  <w:lang w:eastAsia="en-CA"/>
                </w:rPr>
                <w:id w:val="16277937"/>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5132829B"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19C9630E" w14:textId="77777777" w:rsidR="0031098F" w:rsidRDefault="00000000" w:rsidP="00174B20">
            <w:pPr>
              <w:rPr>
                <w:lang w:eastAsia="en-CA"/>
              </w:rPr>
            </w:pPr>
            <w:sdt>
              <w:sdtPr>
                <w:rPr>
                  <w:lang w:eastAsia="en-CA"/>
                </w:rPr>
                <w:id w:val="139771425"/>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3D459FE0" w14:textId="77777777" w:rsidTr="00174B20">
        <w:tc>
          <w:tcPr>
            <w:tcW w:w="567" w:type="dxa"/>
            <w:tcBorders>
              <w:left w:val="nil"/>
            </w:tcBorders>
            <w:vAlign w:val="center"/>
          </w:tcPr>
          <w:p w14:paraId="70642A6A" w14:textId="77777777" w:rsidR="0031098F" w:rsidRDefault="0031098F" w:rsidP="00174B20">
            <w:r>
              <w:t>DD</w:t>
            </w:r>
          </w:p>
        </w:tc>
        <w:tc>
          <w:tcPr>
            <w:tcW w:w="6710" w:type="dxa"/>
            <w:gridSpan w:val="4"/>
          </w:tcPr>
          <w:p w14:paraId="4DBC242F" w14:textId="77777777" w:rsidR="0031098F" w:rsidRPr="00610DD5" w:rsidRDefault="0031098F" w:rsidP="00174B20">
            <w:r>
              <w:rPr>
                <w:i/>
                <w:iCs/>
              </w:rPr>
              <w:t xml:space="preserve">Smoke detector </w:t>
            </w:r>
            <w:r>
              <w:t>alarm verification (status change confirmation) verified. [Refer to 14.4.3: Smoke Detector Alarm Verification (Status Change Confirmation)].</w:t>
            </w:r>
          </w:p>
        </w:tc>
        <w:tc>
          <w:tcPr>
            <w:tcW w:w="661" w:type="dxa"/>
            <w:tcBorders>
              <w:right w:val="nil"/>
            </w:tcBorders>
            <w:vAlign w:val="center"/>
          </w:tcPr>
          <w:p w14:paraId="45C50CB2" w14:textId="77777777" w:rsidR="0031098F" w:rsidRDefault="0031098F" w:rsidP="00174B20">
            <w:r>
              <w:t>Yes</w:t>
            </w:r>
          </w:p>
        </w:tc>
        <w:tc>
          <w:tcPr>
            <w:tcW w:w="851" w:type="dxa"/>
            <w:tcBorders>
              <w:left w:val="nil"/>
            </w:tcBorders>
            <w:shd w:val="clear" w:color="auto" w:fill="F2F2F2" w:themeFill="background1" w:themeFillShade="F2"/>
            <w:vAlign w:val="center"/>
          </w:tcPr>
          <w:p w14:paraId="3384D88A" w14:textId="77777777" w:rsidR="0031098F" w:rsidRDefault="00000000" w:rsidP="00174B20">
            <w:pPr>
              <w:rPr>
                <w:lang w:eastAsia="en-CA"/>
              </w:rPr>
            </w:pPr>
            <w:sdt>
              <w:sdtPr>
                <w:rPr>
                  <w:lang w:eastAsia="en-CA"/>
                </w:rPr>
                <w:id w:val="1326401525"/>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0A73F1BD" w14:textId="77777777" w:rsidR="0031098F" w:rsidRDefault="0031098F" w:rsidP="00174B20">
            <w:r>
              <w:t>No</w:t>
            </w:r>
          </w:p>
        </w:tc>
        <w:tc>
          <w:tcPr>
            <w:tcW w:w="425" w:type="dxa"/>
            <w:tcBorders>
              <w:left w:val="nil"/>
            </w:tcBorders>
            <w:shd w:val="clear" w:color="auto" w:fill="F2F2F2" w:themeFill="background1" w:themeFillShade="F2"/>
            <w:vAlign w:val="center"/>
          </w:tcPr>
          <w:p w14:paraId="1D0D9DB4" w14:textId="77777777" w:rsidR="0031098F" w:rsidRDefault="00000000" w:rsidP="00174B20">
            <w:pPr>
              <w:rPr>
                <w:lang w:eastAsia="en-CA"/>
              </w:rPr>
            </w:pPr>
            <w:sdt>
              <w:sdtPr>
                <w:rPr>
                  <w:lang w:eastAsia="en-CA"/>
                </w:rPr>
                <w:id w:val="-538513098"/>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E67C527"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5E033CF0" w14:textId="7B2F6C4D" w:rsidR="0031098F" w:rsidRDefault="00000000" w:rsidP="00174B20">
            <w:pPr>
              <w:rPr>
                <w:lang w:eastAsia="en-CA"/>
              </w:rPr>
            </w:pPr>
            <w:sdt>
              <w:sdtPr>
                <w:rPr>
                  <w:lang w:eastAsia="en-CA"/>
                </w:rPr>
                <w:id w:val="86973543"/>
                <w14:checkbox>
                  <w14:checked w14:val="1"/>
                  <w14:checkedState w14:val="0050" w14:font="Wingdings 2"/>
                  <w14:uncheckedState w14:val="0020" w14:font="Wingdings 2"/>
                </w14:checkbox>
              </w:sdtPr>
              <w:sdtContent>
                <w:r w:rsidR="00007CAA">
                  <w:rPr>
                    <w:lang w:eastAsia="en-CA"/>
                  </w:rPr>
                  <w:sym w:font="Wingdings 2" w:char="F050"/>
                </w:r>
              </w:sdtContent>
            </w:sdt>
          </w:p>
        </w:tc>
      </w:tr>
    </w:tbl>
    <w:p w14:paraId="5350DD2B" w14:textId="77777777" w:rsidR="000A2A5C" w:rsidRDefault="0031098F">
      <w:pPr>
        <w:spacing w:after="200" w:line="276" w:lineRule="auto"/>
      </w:pPr>
      <w:r>
        <w:br w:type="page"/>
      </w:r>
    </w:p>
    <w:p w14:paraId="4EF4C405" w14:textId="77777777" w:rsidR="000A2A5C" w:rsidRDefault="000A2A5C">
      <w:pPr>
        <w:spacing w:after="200" w:line="276" w:lineRule="auto"/>
      </w:pPr>
    </w:p>
    <w:p w14:paraId="78E3F3C2" w14:textId="0724F7EB" w:rsidR="000A2A5C" w:rsidRPr="000A2A5C" w:rsidRDefault="000A2A5C" w:rsidP="000A2A5C">
      <w:pPr>
        <w:pStyle w:val="Heading2"/>
        <w:numPr>
          <w:ilvl w:val="1"/>
          <w:numId w:val="40"/>
        </w:numPr>
        <w:ind w:left="1134" w:hanging="1134"/>
        <w:rPr>
          <w:rFonts w:ascii="Calibri" w:eastAsia="Calibri" w:hAnsi="Calibri" w:cs="Times New Roman"/>
        </w:rPr>
      </w:pPr>
      <w:r w:rsidRPr="000A2A5C">
        <w:rPr>
          <w:rFonts w:ascii="Calibri" w:eastAsia="Calibri" w:hAnsi="Calibri" w:cs="Times New Roman"/>
        </w:rPr>
        <w:t>Control Unit or Transponder Test</w:t>
      </w:r>
      <w:r w:rsidR="00D2445D">
        <w:rPr>
          <w:rFonts w:ascii="Calibri" w:eastAsia="Calibri" w:hAnsi="Calibri" w:cs="Times New Roman"/>
        </w:rPr>
        <w:t xml:space="preserve"> (4)</w:t>
      </w:r>
    </w:p>
    <w:p w14:paraId="5C0B534F" w14:textId="77777777" w:rsidR="000A2A5C" w:rsidRPr="000A2A5C" w:rsidRDefault="000A2A5C" w:rsidP="000A2A5C">
      <w:pPr>
        <w:rPr>
          <w:rFonts w:ascii="Calibri" w:eastAsia="Calibri" w:hAnsi="Calibri" w:cs="Times New Roman"/>
        </w:rPr>
      </w:pPr>
      <w:r w:rsidRPr="000A2A5C">
        <w:rPr>
          <w:rFonts w:ascii="Calibri" w:eastAsia="Calibri" w:hAnsi="Calibri" w:cs="Times New Roman"/>
        </w:rPr>
        <w:t>See 8.3</w:t>
      </w:r>
    </w:p>
    <w:p w14:paraId="3987E507" w14:textId="77777777" w:rsidR="000A2A5C" w:rsidRPr="000A2A5C" w:rsidRDefault="000A2A5C" w:rsidP="000A2A5C">
      <w:pPr>
        <w:rPr>
          <w:rFonts w:ascii="Calibri" w:eastAsia="Calibri" w:hAnsi="Calibri" w:cs="Times New Roman"/>
        </w:rPr>
      </w:pPr>
      <w:r w:rsidRPr="000A2A5C">
        <w:rPr>
          <w:rFonts w:ascii="Calibri" w:eastAsia="Calibri" w:hAnsi="Calibri" w:cs="Times New Roman"/>
        </w:rPr>
        <w:t xml:space="preserve">Complete section for each </w:t>
      </w:r>
      <w:r w:rsidRPr="000A2A5C">
        <w:rPr>
          <w:rFonts w:ascii="Calibri" w:eastAsia="Calibri" w:hAnsi="Calibri" w:cs="Times New Roman"/>
          <w:i/>
          <w:iCs/>
        </w:rPr>
        <w:t>control unit</w:t>
      </w:r>
      <w:r w:rsidRPr="000A2A5C">
        <w:rPr>
          <w:rFonts w:ascii="Calibri" w:eastAsia="Calibri" w:hAnsi="Calibri" w:cs="Times New Roman"/>
        </w:rPr>
        <w:t xml:space="preserve"> or </w:t>
      </w:r>
      <w:r w:rsidRPr="000A2A5C">
        <w:rPr>
          <w:rFonts w:ascii="Calibri" w:eastAsia="Calibri" w:hAnsi="Calibri" w:cs="Times New Roman"/>
          <w:i/>
          <w:iCs/>
        </w:rPr>
        <w:t>transponder</w:t>
      </w:r>
      <w:r w:rsidRPr="000A2A5C">
        <w:rPr>
          <w:rFonts w:ascii="Calibri" w:eastAsia="Calibri" w:hAnsi="Calibri" w:cs="Times New Roman"/>
        </w:rPr>
        <w:t>.</w:t>
      </w:r>
    </w:p>
    <w:tbl>
      <w:tblPr>
        <w:tblStyle w:val="TableGrid2"/>
        <w:tblW w:w="0" w:type="auto"/>
        <w:tblInd w:w="0" w:type="dxa"/>
        <w:tblLayout w:type="fixed"/>
        <w:tblLook w:val="04A0" w:firstRow="1" w:lastRow="0" w:firstColumn="1" w:lastColumn="0" w:noHBand="0" w:noVBand="1"/>
      </w:tblPr>
      <w:tblGrid>
        <w:gridCol w:w="567"/>
        <w:gridCol w:w="707"/>
        <w:gridCol w:w="1674"/>
        <w:gridCol w:w="402"/>
        <w:gridCol w:w="3927"/>
        <w:gridCol w:w="661"/>
        <w:gridCol w:w="851"/>
        <w:gridCol w:w="567"/>
        <w:gridCol w:w="425"/>
        <w:gridCol w:w="567"/>
        <w:gridCol w:w="452"/>
      </w:tblGrid>
      <w:tr w:rsidR="000A2A5C" w:rsidRPr="000A2A5C" w14:paraId="069EA5CC" w14:textId="77777777" w:rsidTr="000A2A5C">
        <w:tc>
          <w:tcPr>
            <w:tcW w:w="2948" w:type="dxa"/>
            <w:gridSpan w:val="3"/>
            <w:tcBorders>
              <w:top w:val="single" w:sz="4" w:space="0" w:color="auto"/>
              <w:left w:val="nil"/>
              <w:bottom w:val="single" w:sz="4" w:space="0" w:color="auto"/>
              <w:right w:val="nil"/>
            </w:tcBorders>
            <w:hideMark/>
          </w:tcPr>
          <w:p w14:paraId="2D6A0387" w14:textId="77777777" w:rsidR="000A2A5C" w:rsidRPr="000A2A5C" w:rsidRDefault="000A2A5C" w:rsidP="000A2A5C">
            <w:r w:rsidRPr="000A2A5C">
              <w:rPr>
                <w:i/>
                <w:iCs/>
              </w:rPr>
              <w:t xml:space="preserve">Control unit </w:t>
            </w:r>
            <w:r w:rsidRPr="000A2A5C">
              <w:t xml:space="preserve">or </w:t>
            </w:r>
            <w:r w:rsidRPr="000A2A5C">
              <w:rPr>
                <w:i/>
                <w:iCs/>
              </w:rPr>
              <w:t>transponder</w:t>
            </w:r>
            <w:r w:rsidRPr="000A2A5C">
              <w:t xml:space="preserve"> location:</w:t>
            </w:r>
          </w:p>
        </w:tc>
        <w:tc>
          <w:tcPr>
            <w:tcW w:w="7852" w:type="dxa"/>
            <w:gridSpan w:val="8"/>
            <w:tcBorders>
              <w:top w:val="single" w:sz="4" w:space="0" w:color="auto"/>
              <w:left w:val="nil"/>
              <w:bottom w:val="single" w:sz="4" w:space="0" w:color="auto"/>
              <w:right w:val="nil"/>
            </w:tcBorders>
            <w:shd w:val="clear" w:color="auto" w:fill="F2F2F2" w:themeFill="background1" w:themeFillShade="F2"/>
            <w:hideMark/>
          </w:tcPr>
          <w:p w14:paraId="57161E8B" w14:textId="77777777" w:rsidR="000A2A5C" w:rsidRPr="000A2A5C" w:rsidRDefault="000A2A5C" w:rsidP="000A2A5C">
            <w:sdt>
              <w:sdtPr>
                <w:rPr>
                  <w:lang w:eastAsia="en-CA"/>
                </w:rPr>
                <w:id w:val="-786975238"/>
                <w:placeholder>
                  <w:docPart w:val="25028228A50148C0B5ACA3739AFAE63E"/>
                </w:placeholder>
              </w:sdtPr>
              <w:sdtContent>
                <w:r w:rsidRPr="000A2A5C">
                  <w:rPr>
                    <w:lang w:eastAsia="en-CA"/>
                  </w:rPr>
                  <w:t xml:space="preserve"> </w:t>
                </w:r>
                <w:proofErr w:type="spellStart"/>
                <w:r w:rsidRPr="000A2A5C">
                  <w:rPr>
                    <w:lang w:eastAsia="en-CA"/>
                  </w:rPr>
                  <w:t>Freshco</w:t>
                </w:r>
                <w:proofErr w:type="spellEnd"/>
                <w:r w:rsidRPr="000A2A5C">
                  <w:rPr>
                    <w:lang w:eastAsia="en-CA"/>
                  </w:rPr>
                  <w:t xml:space="preserve"> Electrical Room </w:t>
                </w:r>
              </w:sdtContent>
            </w:sdt>
          </w:p>
        </w:tc>
      </w:tr>
      <w:tr w:rsidR="000A2A5C" w:rsidRPr="000A2A5C" w14:paraId="26805087" w14:textId="77777777" w:rsidTr="000A2A5C">
        <w:tc>
          <w:tcPr>
            <w:tcW w:w="3350" w:type="dxa"/>
            <w:gridSpan w:val="4"/>
            <w:tcBorders>
              <w:top w:val="single" w:sz="4" w:space="0" w:color="auto"/>
              <w:left w:val="nil"/>
              <w:bottom w:val="single" w:sz="4" w:space="0" w:color="auto"/>
              <w:right w:val="nil"/>
            </w:tcBorders>
            <w:hideMark/>
          </w:tcPr>
          <w:p w14:paraId="0F4B3AC9" w14:textId="77777777" w:rsidR="000A2A5C" w:rsidRPr="000A2A5C" w:rsidRDefault="000A2A5C" w:rsidP="000A2A5C">
            <w:r w:rsidRPr="000A2A5C">
              <w:rPr>
                <w:i/>
                <w:iCs/>
              </w:rPr>
              <w:t>Control unit</w:t>
            </w:r>
            <w:r w:rsidRPr="000A2A5C">
              <w:t xml:space="preserve"> or </w:t>
            </w:r>
            <w:r w:rsidRPr="000A2A5C">
              <w:rPr>
                <w:i/>
                <w:iCs/>
              </w:rPr>
              <w:t>transponder</w:t>
            </w:r>
            <w:r w:rsidRPr="000A2A5C">
              <w:t xml:space="preserve"> identification:</w:t>
            </w:r>
          </w:p>
        </w:tc>
        <w:tc>
          <w:tcPr>
            <w:tcW w:w="7450" w:type="dxa"/>
            <w:gridSpan w:val="7"/>
            <w:tcBorders>
              <w:top w:val="single" w:sz="4" w:space="0" w:color="auto"/>
              <w:left w:val="nil"/>
              <w:bottom w:val="single" w:sz="4" w:space="0" w:color="auto"/>
              <w:right w:val="nil"/>
            </w:tcBorders>
            <w:shd w:val="clear" w:color="auto" w:fill="F2F2F2" w:themeFill="background1" w:themeFillShade="F2"/>
            <w:hideMark/>
          </w:tcPr>
          <w:p w14:paraId="541AE2EC" w14:textId="77777777" w:rsidR="000A2A5C" w:rsidRPr="000A2A5C" w:rsidRDefault="000A2A5C" w:rsidP="000A2A5C">
            <w:sdt>
              <w:sdtPr>
                <w:rPr>
                  <w:lang w:eastAsia="en-CA"/>
                </w:rPr>
                <w:id w:val="-1586291024"/>
                <w:placeholder>
                  <w:docPart w:val="E5790DA035FE41F48460D4D0BA45AAB8"/>
                </w:placeholder>
              </w:sdtPr>
              <w:sdtContent>
                <w:r w:rsidRPr="000A2A5C">
                  <w:rPr>
                    <w:lang w:eastAsia="en-CA"/>
                  </w:rPr>
                  <w:t xml:space="preserve"> </w:t>
                </w:r>
              </w:sdtContent>
            </w:sdt>
          </w:p>
        </w:tc>
      </w:tr>
      <w:tr w:rsidR="000A2A5C" w:rsidRPr="000A2A5C" w14:paraId="15E4DA21" w14:textId="77777777" w:rsidTr="000A2A5C">
        <w:tc>
          <w:tcPr>
            <w:tcW w:w="567" w:type="dxa"/>
            <w:tcBorders>
              <w:top w:val="single" w:sz="4" w:space="0" w:color="auto"/>
              <w:left w:val="nil"/>
              <w:bottom w:val="single" w:sz="4" w:space="0" w:color="auto"/>
              <w:right w:val="single" w:sz="4" w:space="0" w:color="auto"/>
            </w:tcBorders>
            <w:vAlign w:val="center"/>
            <w:hideMark/>
          </w:tcPr>
          <w:p w14:paraId="239E07E3" w14:textId="77777777" w:rsidR="000A2A5C" w:rsidRPr="000A2A5C" w:rsidRDefault="000A2A5C" w:rsidP="000A2A5C">
            <w:r w:rsidRPr="000A2A5C">
              <w:t>A</w:t>
            </w:r>
          </w:p>
        </w:tc>
        <w:tc>
          <w:tcPr>
            <w:tcW w:w="6710" w:type="dxa"/>
            <w:gridSpan w:val="4"/>
            <w:tcBorders>
              <w:top w:val="single" w:sz="4" w:space="0" w:color="auto"/>
              <w:left w:val="single" w:sz="4" w:space="0" w:color="auto"/>
              <w:bottom w:val="single" w:sz="4" w:space="0" w:color="auto"/>
              <w:right w:val="single" w:sz="4" w:space="0" w:color="auto"/>
            </w:tcBorders>
            <w:hideMark/>
          </w:tcPr>
          <w:p w14:paraId="00A155D4" w14:textId="77777777" w:rsidR="000A2A5C" w:rsidRPr="000A2A5C" w:rsidRDefault="000A2A5C" w:rsidP="000A2A5C">
            <w:r w:rsidRPr="000A2A5C">
              <w:t>Power ‘ON’ visual indicator operates.</w:t>
            </w:r>
          </w:p>
        </w:tc>
        <w:tc>
          <w:tcPr>
            <w:tcW w:w="661" w:type="dxa"/>
            <w:tcBorders>
              <w:top w:val="single" w:sz="4" w:space="0" w:color="auto"/>
              <w:left w:val="single" w:sz="4" w:space="0" w:color="auto"/>
              <w:bottom w:val="single" w:sz="4" w:space="0" w:color="auto"/>
              <w:right w:val="nil"/>
            </w:tcBorders>
            <w:vAlign w:val="center"/>
            <w:hideMark/>
          </w:tcPr>
          <w:p w14:paraId="486648A2"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6FD458C" w14:textId="77777777" w:rsidR="000A2A5C" w:rsidRPr="000A2A5C" w:rsidRDefault="000A2A5C" w:rsidP="000A2A5C">
            <w:sdt>
              <w:sdtPr>
                <w:rPr>
                  <w:lang w:eastAsia="en-CA"/>
                </w:rPr>
                <w:id w:val="-1589378000"/>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0D61D0DF"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C96B9A6" w14:textId="77777777" w:rsidR="000A2A5C" w:rsidRPr="000A2A5C" w:rsidRDefault="000A2A5C" w:rsidP="000A2A5C">
            <w:sdt>
              <w:sdtPr>
                <w:rPr>
                  <w:lang w:eastAsia="en-CA"/>
                </w:rPr>
                <w:id w:val="-590168689"/>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tcPr>
          <w:p w14:paraId="3D5D0FD0" w14:textId="77777777" w:rsidR="000A2A5C" w:rsidRPr="000A2A5C" w:rsidRDefault="000A2A5C" w:rsidP="000A2A5C"/>
        </w:tc>
        <w:tc>
          <w:tcPr>
            <w:tcW w:w="452" w:type="dxa"/>
            <w:tcBorders>
              <w:top w:val="single" w:sz="4" w:space="0" w:color="auto"/>
              <w:left w:val="nil"/>
              <w:bottom w:val="single" w:sz="4" w:space="0" w:color="auto"/>
              <w:right w:val="nil"/>
            </w:tcBorders>
            <w:vAlign w:val="center"/>
          </w:tcPr>
          <w:p w14:paraId="363477CE" w14:textId="77777777" w:rsidR="000A2A5C" w:rsidRPr="000A2A5C" w:rsidRDefault="000A2A5C" w:rsidP="000A2A5C"/>
        </w:tc>
      </w:tr>
      <w:tr w:rsidR="000A2A5C" w:rsidRPr="000A2A5C" w14:paraId="4AFFAA08" w14:textId="77777777" w:rsidTr="000A2A5C">
        <w:tc>
          <w:tcPr>
            <w:tcW w:w="567" w:type="dxa"/>
            <w:tcBorders>
              <w:top w:val="single" w:sz="4" w:space="0" w:color="auto"/>
              <w:left w:val="nil"/>
              <w:bottom w:val="single" w:sz="4" w:space="0" w:color="auto"/>
              <w:right w:val="single" w:sz="4" w:space="0" w:color="auto"/>
            </w:tcBorders>
            <w:vAlign w:val="center"/>
            <w:hideMark/>
          </w:tcPr>
          <w:p w14:paraId="0790D1A0" w14:textId="77777777" w:rsidR="000A2A5C" w:rsidRPr="000A2A5C" w:rsidRDefault="000A2A5C" w:rsidP="000A2A5C">
            <w:r w:rsidRPr="000A2A5C">
              <w:t>B</w:t>
            </w:r>
          </w:p>
        </w:tc>
        <w:tc>
          <w:tcPr>
            <w:tcW w:w="6710" w:type="dxa"/>
            <w:gridSpan w:val="4"/>
            <w:tcBorders>
              <w:top w:val="single" w:sz="4" w:space="0" w:color="auto"/>
              <w:left w:val="single" w:sz="4" w:space="0" w:color="auto"/>
              <w:bottom w:val="single" w:sz="4" w:space="0" w:color="auto"/>
              <w:right w:val="single" w:sz="4" w:space="0" w:color="auto"/>
            </w:tcBorders>
            <w:hideMark/>
          </w:tcPr>
          <w:p w14:paraId="59C68BFD" w14:textId="77777777" w:rsidR="000A2A5C" w:rsidRPr="000A2A5C" w:rsidRDefault="000A2A5C" w:rsidP="000A2A5C">
            <w:r w:rsidRPr="000A2A5C">
              <w:t>Time and date indication corresponds with local time and date.</w:t>
            </w:r>
          </w:p>
        </w:tc>
        <w:tc>
          <w:tcPr>
            <w:tcW w:w="661" w:type="dxa"/>
            <w:tcBorders>
              <w:top w:val="single" w:sz="4" w:space="0" w:color="auto"/>
              <w:left w:val="single" w:sz="4" w:space="0" w:color="auto"/>
              <w:bottom w:val="single" w:sz="4" w:space="0" w:color="auto"/>
              <w:right w:val="nil"/>
            </w:tcBorders>
            <w:vAlign w:val="center"/>
            <w:hideMark/>
          </w:tcPr>
          <w:p w14:paraId="30F550D6"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E2AF91C" w14:textId="77777777" w:rsidR="000A2A5C" w:rsidRPr="000A2A5C" w:rsidRDefault="000A2A5C" w:rsidP="000A2A5C">
            <w:pPr>
              <w:rPr>
                <w:lang w:eastAsia="en-CA"/>
              </w:rPr>
            </w:pPr>
            <w:sdt>
              <w:sdtPr>
                <w:rPr>
                  <w:lang w:eastAsia="en-CA"/>
                </w:rPr>
                <w:id w:val="1947191828"/>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61A37911"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7686F78" w14:textId="77777777" w:rsidR="000A2A5C" w:rsidRPr="000A2A5C" w:rsidRDefault="000A2A5C" w:rsidP="000A2A5C">
            <w:pPr>
              <w:rPr>
                <w:lang w:eastAsia="en-CA"/>
              </w:rPr>
            </w:pPr>
            <w:sdt>
              <w:sdtPr>
                <w:rPr>
                  <w:lang w:eastAsia="en-CA"/>
                </w:rPr>
                <w:id w:val="-949005244"/>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5C8936D1"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1708E32B" w14:textId="77777777" w:rsidR="000A2A5C" w:rsidRPr="000A2A5C" w:rsidRDefault="000A2A5C" w:rsidP="000A2A5C">
            <w:pPr>
              <w:rPr>
                <w:lang w:eastAsia="en-CA"/>
              </w:rPr>
            </w:pPr>
            <w:sdt>
              <w:sdtPr>
                <w:rPr>
                  <w:lang w:eastAsia="en-CA"/>
                </w:rPr>
                <w:id w:val="388316565"/>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718EFCF7" w14:textId="77777777" w:rsidTr="000A2A5C">
        <w:tc>
          <w:tcPr>
            <w:tcW w:w="567" w:type="dxa"/>
            <w:tcBorders>
              <w:top w:val="single" w:sz="4" w:space="0" w:color="auto"/>
              <w:left w:val="nil"/>
              <w:bottom w:val="single" w:sz="4" w:space="0" w:color="auto"/>
              <w:right w:val="single" w:sz="4" w:space="0" w:color="auto"/>
            </w:tcBorders>
            <w:vAlign w:val="center"/>
            <w:hideMark/>
          </w:tcPr>
          <w:p w14:paraId="4D2AE4B3" w14:textId="77777777" w:rsidR="000A2A5C" w:rsidRPr="000A2A5C" w:rsidRDefault="000A2A5C" w:rsidP="000A2A5C">
            <w:r w:rsidRPr="000A2A5C">
              <w:t>C</w:t>
            </w:r>
          </w:p>
        </w:tc>
        <w:tc>
          <w:tcPr>
            <w:tcW w:w="6710" w:type="dxa"/>
            <w:gridSpan w:val="4"/>
            <w:tcBorders>
              <w:top w:val="single" w:sz="4" w:space="0" w:color="auto"/>
              <w:left w:val="single" w:sz="4" w:space="0" w:color="auto"/>
              <w:bottom w:val="single" w:sz="4" w:space="0" w:color="auto"/>
              <w:right w:val="single" w:sz="4" w:space="0" w:color="auto"/>
            </w:tcBorders>
            <w:hideMark/>
          </w:tcPr>
          <w:p w14:paraId="0194812C" w14:textId="77777777" w:rsidR="000A2A5C" w:rsidRPr="000A2A5C" w:rsidRDefault="000A2A5C" w:rsidP="000A2A5C">
            <w:r w:rsidRPr="000A2A5C">
              <w:t xml:space="preserve">Common visual </w:t>
            </w:r>
            <w:r w:rsidRPr="000A2A5C">
              <w:rPr>
                <w:i/>
                <w:iCs/>
              </w:rPr>
              <w:t>trouble signal</w:t>
            </w:r>
            <w:r w:rsidRPr="000A2A5C">
              <w:t xml:space="preserve"> operates.</w:t>
            </w:r>
          </w:p>
        </w:tc>
        <w:tc>
          <w:tcPr>
            <w:tcW w:w="661" w:type="dxa"/>
            <w:tcBorders>
              <w:top w:val="single" w:sz="4" w:space="0" w:color="auto"/>
              <w:left w:val="single" w:sz="4" w:space="0" w:color="auto"/>
              <w:bottom w:val="single" w:sz="4" w:space="0" w:color="auto"/>
              <w:right w:val="nil"/>
            </w:tcBorders>
            <w:vAlign w:val="center"/>
            <w:hideMark/>
          </w:tcPr>
          <w:p w14:paraId="392C15CE"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B4D48BD" w14:textId="77777777" w:rsidR="000A2A5C" w:rsidRPr="000A2A5C" w:rsidRDefault="000A2A5C" w:rsidP="000A2A5C">
            <w:pPr>
              <w:rPr>
                <w:lang w:eastAsia="en-CA"/>
              </w:rPr>
            </w:pPr>
            <w:sdt>
              <w:sdtPr>
                <w:rPr>
                  <w:lang w:eastAsia="en-CA"/>
                </w:rPr>
                <w:id w:val="-666090215"/>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0EEC7C37"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165FFB5" w14:textId="77777777" w:rsidR="000A2A5C" w:rsidRPr="000A2A5C" w:rsidRDefault="000A2A5C" w:rsidP="000A2A5C">
            <w:pPr>
              <w:rPr>
                <w:lang w:eastAsia="en-CA"/>
              </w:rPr>
            </w:pPr>
            <w:sdt>
              <w:sdtPr>
                <w:rPr>
                  <w:lang w:eastAsia="en-CA"/>
                </w:rPr>
                <w:id w:val="389625912"/>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tcPr>
          <w:p w14:paraId="610F7F4B" w14:textId="77777777" w:rsidR="000A2A5C" w:rsidRPr="000A2A5C" w:rsidRDefault="000A2A5C" w:rsidP="000A2A5C"/>
        </w:tc>
        <w:tc>
          <w:tcPr>
            <w:tcW w:w="452" w:type="dxa"/>
            <w:tcBorders>
              <w:top w:val="single" w:sz="4" w:space="0" w:color="auto"/>
              <w:left w:val="nil"/>
              <w:bottom w:val="single" w:sz="4" w:space="0" w:color="auto"/>
              <w:right w:val="nil"/>
            </w:tcBorders>
            <w:vAlign w:val="center"/>
          </w:tcPr>
          <w:p w14:paraId="2A935775" w14:textId="77777777" w:rsidR="000A2A5C" w:rsidRPr="000A2A5C" w:rsidRDefault="000A2A5C" w:rsidP="000A2A5C">
            <w:pPr>
              <w:rPr>
                <w:lang w:eastAsia="en-CA"/>
              </w:rPr>
            </w:pPr>
          </w:p>
        </w:tc>
      </w:tr>
      <w:tr w:rsidR="000A2A5C" w:rsidRPr="000A2A5C" w14:paraId="1BE8F731" w14:textId="77777777" w:rsidTr="000A2A5C">
        <w:tc>
          <w:tcPr>
            <w:tcW w:w="567" w:type="dxa"/>
            <w:tcBorders>
              <w:top w:val="single" w:sz="4" w:space="0" w:color="auto"/>
              <w:left w:val="nil"/>
              <w:bottom w:val="single" w:sz="4" w:space="0" w:color="auto"/>
              <w:right w:val="single" w:sz="4" w:space="0" w:color="auto"/>
            </w:tcBorders>
            <w:vAlign w:val="center"/>
            <w:hideMark/>
          </w:tcPr>
          <w:p w14:paraId="158B8B4A" w14:textId="77777777" w:rsidR="000A2A5C" w:rsidRPr="000A2A5C" w:rsidRDefault="000A2A5C" w:rsidP="000A2A5C">
            <w:r w:rsidRPr="000A2A5C">
              <w:t>D</w:t>
            </w:r>
          </w:p>
        </w:tc>
        <w:tc>
          <w:tcPr>
            <w:tcW w:w="6710" w:type="dxa"/>
            <w:gridSpan w:val="4"/>
            <w:tcBorders>
              <w:top w:val="single" w:sz="4" w:space="0" w:color="auto"/>
              <w:left w:val="single" w:sz="4" w:space="0" w:color="auto"/>
              <w:bottom w:val="single" w:sz="4" w:space="0" w:color="auto"/>
              <w:right w:val="single" w:sz="4" w:space="0" w:color="auto"/>
            </w:tcBorders>
            <w:hideMark/>
          </w:tcPr>
          <w:p w14:paraId="256B5D97" w14:textId="77777777" w:rsidR="000A2A5C" w:rsidRPr="000A2A5C" w:rsidRDefault="000A2A5C" w:rsidP="000A2A5C">
            <w:r w:rsidRPr="000A2A5C">
              <w:t xml:space="preserve">Common audible </w:t>
            </w:r>
            <w:r w:rsidRPr="000A2A5C">
              <w:rPr>
                <w:i/>
                <w:iCs/>
              </w:rPr>
              <w:t>trouble signal</w:t>
            </w:r>
            <w:r w:rsidRPr="000A2A5C">
              <w:t xml:space="preserve"> operates.</w:t>
            </w:r>
          </w:p>
        </w:tc>
        <w:tc>
          <w:tcPr>
            <w:tcW w:w="661" w:type="dxa"/>
            <w:tcBorders>
              <w:top w:val="single" w:sz="4" w:space="0" w:color="auto"/>
              <w:left w:val="single" w:sz="4" w:space="0" w:color="auto"/>
              <w:bottom w:val="single" w:sz="4" w:space="0" w:color="auto"/>
              <w:right w:val="nil"/>
            </w:tcBorders>
            <w:vAlign w:val="center"/>
            <w:hideMark/>
          </w:tcPr>
          <w:p w14:paraId="22F23D2E"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221C096" w14:textId="77777777" w:rsidR="000A2A5C" w:rsidRPr="000A2A5C" w:rsidRDefault="000A2A5C" w:rsidP="000A2A5C">
            <w:pPr>
              <w:rPr>
                <w:lang w:eastAsia="en-CA"/>
              </w:rPr>
            </w:pPr>
            <w:sdt>
              <w:sdtPr>
                <w:rPr>
                  <w:lang w:eastAsia="en-CA"/>
                </w:rPr>
                <w:id w:val="516507463"/>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23E62125"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E925C6F" w14:textId="77777777" w:rsidR="000A2A5C" w:rsidRPr="000A2A5C" w:rsidRDefault="000A2A5C" w:rsidP="000A2A5C">
            <w:pPr>
              <w:rPr>
                <w:lang w:eastAsia="en-CA"/>
              </w:rPr>
            </w:pPr>
            <w:sdt>
              <w:sdtPr>
                <w:rPr>
                  <w:lang w:eastAsia="en-CA"/>
                </w:rPr>
                <w:id w:val="-1267231530"/>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tcPr>
          <w:p w14:paraId="5FF0FFEA" w14:textId="77777777" w:rsidR="000A2A5C" w:rsidRPr="000A2A5C" w:rsidRDefault="000A2A5C" w:rsidP="000A2A5C"/>
        </w:tc>
        <w:tc>
          <w:tcPr>
            <w:tcW w:w="452" w:type="dxa"/>
            <w:tcBorders>
              <w:top w:val="single" w:sz="4" w:space="0" w:color="auto"/>
              <w:left w:val="nil"/>
              <w:bottom w:val="single" w:sz="4" w:space="0" w:color="auto"/>
              <w:right w:val="nil"/>
            </w:tcBorders>
            <w:vAlign w:val="center"/>
          </w:tcPr>
          <w:p w14:paraId="3B969BEF" w14:textId="77777777" w:rsidR="000A2A5C" w:rsidRPr="000A2A5C" w:rsidRDefault="000A2A5C" w:rsidP="000A2A5C">
            <w:pPr>
              <w:rPr>
                <w:lang w:eastAsia="en-CA"/>
              </w:rPr>
            </w:pPr>
          </w:p>
        </w:tc>
      </w:tr>
      <w:tr w:rsidR="000A2A5C" w:rsidRPr="000A2A5C" w14:paraId="5795DEC8" w14:textId="77777777" w:rsidTr="000A2A5C">
        <w:tc>
          <w:tcPr>
            <w:tcW w:w="567" w:type="dxa"/>
            <w:tcBorders>
              <w:top w:val="single" w:sz="4" w:space="0" w:color="auto"/>
              <w:left w:val="nil"/>
              <w:bottom w:val="single" w:sz="4" w:space="0" w:color="auto"/>
              <w:right w:val="single" w:sz="4" w:space="0" w:color="auto"/>
            </w:tcBorders>
            <w:vAlign w:val="center"/>
            <w:hideMark/>
          </w:tcPr>
          <w:p w14:paraId="535FE4B2" w14:textId="77777777" w:rsidR="000A2A5C" w:rsidRPr="000A2A5C" w:rsidRDefault="000A2A5C" w:rsidP="000A2A5C">
            <w:r w:rsidRPr="000A2A5C">
              <w:t>E</w:t>
            </w:r>
          </w:p>
        </w:tc>
        <w:tc>
          <w:tcPr>
            <w:tcW w:w="6710" w:type="dxa"/>
            <w:gridSpan w:val="4"/>
            <w:tcBorders>
              <w:top w:val="single" w:sz="4" w:space="0" w:color="auto"/>
              <w:left w:val="single" w:sz="4" w:space="0" w:color="auto"/>
              <w:bottom w:val="single" w:sz="4" w:space="0" w:color="auto"/>
              <w:right w:val="single" w:sz="4" w:space="0" w:color="auto"/>
            </w:tcBorders>
            <w:hideMark/>
          </w:tcPr>
          <w:p w14:paraId="20D56EF6" w14:textId="77777777" w:rsidR="000A2A5C" w:rsidRPr="000A2A5C" w:rsidRDefault="000A2A5C" w:rsidP="000A2A5C">
            <w:r w:rsidRPr="000A2A5C">
              <w:rPr>
                <w:i/>
                <w:iCs/>
              </w:rPr>
              <w:t>Trouble signal</w:t>
            </w:r>
            <w:r w:rsidRPr="000A2A5C">
              <w:t xml:space="preserve"> silence switch operates.</w:t>
            </w:r>
          </w:p>
        </w:tc>
        <w:tc>
          <w:tcPr>
            <w:tcW w:w="661" w:type="dxa"/>
            <w:tcBorders>
              <w:top w:val="single" w:sz="4" w:space="0" w:color="auto"/>
              <w:left w:val="single" w:sz="4" w:space="0" w:color="auto"/>
              <w:bottom w:val="single" w:sz="4" w:space="0" w:color="auto"/>
              <w:right w:val="nil"/>
            </w:tcBorders>
            <w:vAlign w:val="center"/>
            <w:hideMark/>
          </w:tcPr>
          <w:p w14:paraId="370E953B"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57FC54F" w14:textId="77777777" w:rsidR="000A2A5C" w:rsidRPr="000A2A5C" w:rsidRDefault="000A2A5C" w:rsidP="000A2A5C">
            <w:pPr>
              <w:rPr>
                <w:lang w:eastAsia="en-CA"/>
              </w:rPr>
            </w:pPr>
            <w:sdt>
              <w:sdtPr>
                <w:rPr>
                  <w:lang w:eastAsia="en-CA"/>
                </w:rPr>
                <w:id w:val="662746126"/>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51C14F79"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012C4C1" w14:textId="77777777" w:rsidR="000A2A5C" w:rsidRPr="000A2A5C" w:rsidRDefault="000A2A5C" w:rsidP="000A2A5C">
            <w:pPr>
              <w:rPr>
                <w:lang w:eastAsia="en-CA"/>
              </w:rPr>
            </w:pPr>
            <w:sdt>
              <w:sdtPr>
                <w:rPr>
                  <w:lang w:eastAsia="en-CA"/>
                </w:rPr>
                <w:id w:val="-620223018"/>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tcPr>
          <w:p w14:paraId="6B12D3E3" w14:textId="77777777" w:rsidR="000A2A5C" w:rsidRPr="000A2A5C" w:rsidRDefault="000A2A5C" w:rsidP="000A2A5C"/>
        </w:tc>
        <w:tc>
          <w:tcPr>
            <w:tcW w:w="452" w:type="dxa"/>
            <w:tcBorders>
              <w:top w:val="single" w:sz="4" w:space="0" w:color="auto"/>
              <w:left w:val="nil"/>
              <w:bottom w:val="single" w:sz="4" w:space="0" w:color="auto"/>
              <w:right w:val="nil"/>
            </w:tcBorders>
            <w:vAlign w:val="center"/>
          </w:tcPr>
          <w:p w14:paraId="4C579903" w14:textId="77777777" w:rsidR="000A2A5C" w:rsidRPr="000A2A5C" w:rsidRDefault="000A2A5C" w:rsidP="000A2A5C">
            <w:pPr>
              <w:rPr>
                <w:lang w:eastAsia="en-CA"/>
              </w:rPr>
            </w:pPr>
          </w:p>
        </w:tc>
      </w:tr>
      <w:tr w:rsidR="000A2A5C" w:rsidRPr="000A2A5C" w14:paraId="3ABE4170" w14:textId="77777777" w:rsidTr="000A2A5C">
        <w:tc>
          <w:tcPr>
            <w:tcW w:w="567" w:type="dxa"/>
            <w:tcBorders>
              <w:top w:val="single" w:sz="4" w:space="0" w:color="auto"/>
              <w:left w:val="nil"/>
              <w:bottom w:val="single" w:sz="4" w:space="0" w:color="auto"/>
              <w:right w:val="single" w:sz="4" w:space="0" w:color="auto"/>
            </w:tcBorders>
            <w:vAlign w:val="center"/>
            <w:hideMark/>
          </w:tcPr>
          <w:p w14:paraId="2B907E91" w14:textId="77777777" w:rsidR="000A2A5C" w:rsidRPr="000A2A5C" w:rsidRDefault="000A2A5C" w:rsidP="000A2A5C">
            <w:r w:rsidRPr="000A2A5C">
              <w:t>F</w:t>
            </w:r>
          </w:p>
        </w:tc>
        <w:tc>
          <w:tcPr>
            <w:tcW w:w="6710" w:type="dxa"/>
            <w:gridSpan w:val="4"/>
            <w:tcBorders>
              <w:top w:val="single" w:sz="4" w:space="0" w:color="auto"/>
              <w:left w:val="single" w:sz="4" w:space="0" w:color="auto"/>
              <w:bottom w:val="single" w:sz="4" w:space="0" w:color="auto"/>
              <w:right w:val="single" w:sz="4" w:space="0" w:color="auto"/>
            </w:tcBorders>
            <w:hideMark/>
          </w:tcPr>
          <w:p w14:paraId="61544755" w14:textId="77777777" w:rsidR="000A2A5C" w:rsidRPr="000A2A5C" w:rsidRDefault="000A2A5C" w:rsidP="000A2A5C">
            <w:r w:rsidRPr="000A2A5C">
              <w:rPr>
                <w:i/>
                <w:iCs/>
              </w:rPr>
              <w:t xml:space="preserve">Main power supply </w:t>
            </w:r>
            <w:r w:rsidRPr="000A2A5C">
              <w:t xml:space="preserve">failure </w:t>
            </w:r>
            <w:r w:rsidRPr="000A2A5C">
              <w:rPr>
                <w:i/>
                <w:iCs/>
              </w:rPr>
              <w:t>trouble signal</w:t>
            </w:r>
            <w:r w:rsidRPr="000A2A5C">
              <w:t xml:space="preserve"> operates.</w:t>
            </w:r>
          </w:p>
        </w:tc>
        <w:tc>
          <w:tcPr>
            <w:tcW w:w="661" w:type="dxa"/>
            <w:tcBorders>
              <w:top w:val="single" w:sz="4" w:space="0" w:color="auto"/>
              <w:left w:val="single" w:sz="4" w:space="0" w:color="auto"/>
              <w:bottom w:val="single" w:sz="4" w:space="0" w:color="auto"/>
              <w:right w:val="nil"/>
            </w:tcBorders>
            <w:vAlign w:val="center"/>
            <w:hideMark/>
          </w:tcPr>
          <w:p w14:paraId="79416CBB"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DF52E81" w14:textId="77777777" w:rsidR="000A2A5C" w:rsidRPr="000A2A5C" w:rsidRDefault="000A2A5C" w:rsidP="000A2A5C">
            <w:pPr>
              <w:rPr>
                <w:lang w:eastAsia="en-CA"/>
              </w:rPr>
            </w:pPr>
            <w:sdt>
              <w:sdtPr>
                <w:rPr>
                  <w:lang w:eastAsia="en-CA"/>
                </w:rPr>
                <w:id w:val="-542824708"/>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2205EC59"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848D1DF" w14:textId="77777777" w:rsidR="000A2A5C" w:rsidRPr="000A2A5C" w:rsidRDefault="000A2A5C" w:rsidP="000A2A5C">
            <w:pPr>
              <w:rPr>
                <w:lang w:eastAsia="en-CA"/>
              </w:rPr>
            </w:pPr>
            <w:sdt>
              <w:sdtPr>
                <w:rPr>
                  <w:lang w:eastAsia="en-CA"/>
                </w:rPr>
                <w:id w:val="-573895125"/>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7CA8330C"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5BBB47CC" w14:textId="77777777" w:rsidR="000A2A5C" w:rsidRPr="000A2A5C" w:rsidRDefault="000A2A5C" w:rsidP="000A2A5C">
            <w:pPr>
              <w:rPr>
                <w:lang w:eastAsia="en-CA"/>
              </w:rPr>
            </w:pPr>
            <w:sdt>
              <w:sdtPr>
                <w:rPr>
                  <w:lang w:eastAsia="en-CA"/>
                </w:rPr>
                <w:id w:val="-488254142"/>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178443E3" w14:textId="77777777" w:rsidTr="000A2A5C">
        <w:tc>
          <w:tcPr>
            <w:tcW w:w="567" w:type="dxa"/>
            <w:tcBorders>
              <w:top w:val="single" w:sz="4" w:space="0" w:color="auto"/>
              <w:left w:val="nil"/>
              <w:bottom w:val="single" w:sz="4" w:space="0" w:color="auto"/>
              <w:right w:val="single" w:sz="4" w:space="0" w:color="auto"/>
            </w:tcBorders>
            <w:vAlign w:val="center"/>
            <w:hideMark/>
          </w:tcPr>
          <w:p w14:paraId="2FE147D8" w14:textId="77777777" w:rsidR="000A2A5C" w:rsidRPr="000A2A5C" w:rsidRDefault="000A2A5C" w:rsidP="000A2A5C">
            <w:r w:rsidRPr="000A2A5C">
              <w:t>G</w:t>
            </w:r>
          </w:p>
        </w:tc>
        <w:tc>
          <w:tcPr>
            <w:tcW w:w="6710" w:type="dxa"/>
            <w:gridSpan w:val="4"/>
            <w:tcBorders>
              <w:top w:val="single" w:sz="4" w:space="0" w:color="auto"/>
              <w:left w:val="single" w:sz="4" w:space="0" w:color="auto"/>
              <w:bottom w:val="single" w:sz="4" w:space="0" w:color="auto"/>
              <w:right w:val="single" w:sz="4" w:space="0" w:color="auto"/>
            </w:tcBorders>
            <w:hideMark/>
          </w:tcPr>
          <w:p w14:paraId="708E015B" w14:textId="77777777" w:rsidR="000A2A5C" w:rsidRPr="000A2A5C" w:rsidRDefault="000A2A5C" w:rsidP="000A2A5C">
            <w:r w:rsidRPr="000A2A5C">
              <w:rPr>
                <w:i/>
                <w:iCs/>
              </w:rPr>
              <w:t xml:space="preserve">Trouble signal </w:t>
            </w:r>
            <w:r w:rsidRPr="000A2A5C">
              <w:t xml:space="preserve">operates during positive and negative </w:t>
            </w:r>
            <w:r w:rsidRPr="000A2A5C">
              <w:rPr>
                <w:i/>
                <w:iCs/>
              </w:rPr>
              <w:t>ground fault</w:t>
            </w:r>
            <w:r w:rsidRPr="000A2A5C">
              <w:t xml:space="preserve"> tests.</w:t>
            </w:r>
          </w:p>
        </w:tc>
        <w:tc>
          <w:tcPr>
            <w:tcW w:w="661" w:type="dxa"/>
            <w:tcBorders>
              <w:top w:val="single" w:sz="4" w:space="0" w:color="auto"/>
              <w:left w:val="single" w:sz="4" w:space="0" w:color="auto"/>
              <w:bottom w:val="single" w:sz="4" w:space="0" w:color="auto"/>
              <w:right w:val="nil"/>
            </w:tcBorders>
            <w:vAlign w:val="center"/>
            <w:hideMark/>
          </w:tcPr>
          <w:p w14:paraId="12D702BD"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D90B7BE" w14:textId="77777777" w:rsidR="000A2A5C" w:rsidRPr="000A2A5C" w:rsidRDefault="000A2A5C" w:rsidP="000A2A5C">
            <w:pPr>
              <w:rPr>
                <w:lang w:eastAsia="en-CA"/>
              </w:rPr>
            </w:pPr>
            <w:sdt>
              <w:sdtPr>
                <w:rPr>
                  <w:lang w:eastAsia="en-CA"/>
                </w:rPr>
                <w:id w:val="-1382941890"/>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13E5DEE0"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4A3EB99" w14:textId="77777777" w:rsidR="000A2A5C" w:rsidRPr="000A2A5C" w:rsidRDefault="000A2A5C" w:rsidP="000A2A5C">
            <w:pPr>
              <w:rPr>
                <w:lang w:eastAsia="en-CA"/>
              </w:rPr>
            </w:pPr>
            <w:sdt>
              <w:sdtPr>
                <w:rPr>
                  <w:lang w:eastAsia="en-CA"/>
                </w:rPr>
                <w:id w:val="-376243936"/>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4F923D93"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385106F2" w14:textId="77777777" w:rsidR="000A2A5C" w:rsidRPr="000A2A5C" w:rsidRDefault="000A2A5C" w:rsidP="000A2A5C">
            <w:pPr>
              <w:rPr>
                <w:lang w:eastAsia="en-CA"/>
              </w:rPr>
            </w:pPr>
            <w:sdt>
              <w:sdtPr>
                <w:rPr>
                  <w:lang w:eastAsia="en-CA"/>
                </w:rPr>
                <w:id w:val="-1293981418"/>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0C960C00" w14:textId="77777777" w:rsidTr="000A2A5C">
        <w:tc>
          <w:tcPr>
            <w:tcW w:w="567" w:type="dxa"/>
            <w:tcBorders>
              <w:top w:val="single" w:sz="4" w:space="0" w:color="auto"/>
              <w:left w:val="nil"/>
              <w:bottom w:val="single" w:sz="4" w:space="0" w:color="auto"/>
              <w:right w:val="single" w:sz="4" w:space="0" w:color="auto"/>
            </w:tcBorders>
            <w:vAlign w:val="center"/>
            <w:hideMark/>
          </w:tcPr>
          <w:p w14:paraId="482D2A5D" w14:textId="77777777" w:rsidR="000A2A5C" w:rsidRPr="000A2A5C" w:rsidRDefault="000A2A5C" w:rsidP="000A2A5C">
            <w:r w:rsidRPr="000A2A5C">
              <w:t>H</w:t>
            </w:r>
          </w:p>
        </w:tc>
        <w:tc>
          <w:tcPr>
            <w:tcW w:w="6710" w:type="dxa"/>
            <w:gridSpan w:val="4"/>
            <w:tcBorders>
              <w:top w:val="single" w:sz="4" w:space="0" w:color="auto"/>
              <w:left w:val="single" w:sz="4" w:space="0" w:color="auto"/>
              <w:bottom w:val="single" w:sz="4" w:space="0" w:color="auto"/>
              <w:right w:val="single" w:sz="4" w:space="0" w:color="auto"/>
            </w:tcBorders>
            <w:hideMark/>
          </w:tcPr>
          <w:p w14:paraId="07BF15E5" w14:textId="77777777" w:rsidR="000A2A5C" w:rsidRPr="000A2A5C" w:rsidRDefault="000A2A5C" w:rsidP="000A2A5C">
            <w:r w:rsidRPr="000A2A5C">
              <w:rPr>
                <w:i/>
                <w:iCs/>
              </w:rPr>
              <w:t>Alert signal</w:t>
            </w:r>
            <w:r w:rsidRPr="000A2A5C">
              <w:t xml:space="preserve"> operates.</w:t>
            </w:r>
          </w:p>
        </w:tc>
        <w:tc>
          <w:tcPr>
            <w:tcW w:w="661" w:type="dxa"/>
            <w:tcBorders>
              <w:top w:val="single" w:sz="4" w:space="0" w:color="auto"/>
              <w:left w:val="single" w:sz="4" w:space="0" w:color="auto"/>
              <w:bottom w:val="single" w:sz="4" w:space="0" w:color="auto"/>
              <w:right w:val="nil"/>
            </w:tcBorders>
            <w:vAlign w:val="center"/>
            <w:hideMark/>
          </w:tcPr>
          <w:p w14:paraId="48B79914"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6787885" w14:textId="77777777" w:rsidR="000A2A5C" w:rsidRPr="000A2A5C" w:rsidRDefault="000A2A5C" w:rsidP="000A2A5C">
            <w:pPr>
              <w:rPr>
                <w:lang w:eastAsia="en-CA"/>
              </w:rPr>
            </w:pPr>
            <w:sdt>
              <w:sdtPr>
                <w:rPr>
                  <w:lang w:eastAsia="en-CA"/>
                </w:rPr>
                <w:id w:val="-701402119"/>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16B46182"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10D6DE1" w14:textId="77777777" w:rsidR="000A2A5C" w:rsidRPr="000A2A5C" w:rsidRDefault="000A2A5C" w:rsidP="000A2A5C">
            <w:pPr>
              <w:rPr>
                <w:lang w:eastAsia="en-CA"/>
              </w:rPr>
            </w:pPr>
            <w:sdt>
              <w:sdtPr>
                <w:rPr>
                  <w:lang w:eastAsia="en-CA"/>
                </w:rPr>
                <w:id w:val="1846584638"/>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1B3D0651"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0F280009" w14:textId="77777777" w:rsidR="000A2A5C" w:rsidRPr="000A2A5C" w:rsidRDefault="000A2A5C" w:rsidP="000A2A5C">
            <w:pPr>
              <w:rPr>
                <w:lang w:eastAsia="en-CA"/>
              </w:rPr>
            </w:pPr>
            <w:sdt>
              <w:sdtPr>
                <w:rPr>
                  <w:lang w:eastAsia="en-CA"/>
                </w:rPr>
                <w:id w:val="-1520466174"/>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58946622" w14:textId="77777777" w:rsidTr="000A2A5C">
        <w:tc>
          <w:tcPr>
            <w:tcW w:w="567" w:type="dxa"/>
            <w:tcBorders>
              <w:top w:val="single" w:sz="4" w:space="0" w:color="auto"/>
              <w:left w:val="nil"/>
              <w:bottom w:val="single" w:sz="4" w:space="0" w:color="auto"/>
              <w:right w:val="single" w:sz="4" w:space="0" w:color="auto"/>
            </w:tcBorders>
            <w:vAlign w:val="center"/>
            <w:hideMark/>
          </w:tcPr>
          <w:p w14:paraId="73570E59" w14:textId="77777777" w:rsidR="000A2A5C" w:rsidRPr="000A2A5C" w:rsidRDefault="000A2A5C" w:rsidP="000A2A5C">
            <w:r w:rsidRPr="000A2A5C">
              <w:t>I</w:t>
            </w:r>
          </w:p>
        </w:tc>
        <w:tc>
          <w:tcPr>
            <w:tcW w:w="6710" w:type="dxa"/>
            <w:gridSpan w:val="4"/>
            <w:tcBorders>
              <w:top w:val="single" w:sz="4" w:space="0" w:color="auto"/>
              <w:left w:val="single" w:sz="4" w:space="0" w:color="auto"/>
              <w:bottom w:val="single" w:sz="4" w:space="0" w:color="auto"/>
              <w:right w:val="single" w:sz="4" w:space="0" w:color="auto"/>
            </w:tcBorders>
            <w:hideMark/>
          </w:tcPr>
          <w:p w14:paraId="6DCE6EEE" w14:textId="77777777" w:rsidR="000A2A5C" w:rsidRPr="000A2A5C" w:rsidRDefault="000A2A5C" w:rsidP="000A2A5C">
            <w:r w:rsidRPr="000A2A5C">
              <w:rPr>
                <w:i/>
                <w:iCs/>
              </w:rPr>
              <w:t>Alarm signal</w:t>
            </w:r>
            <w:r w:rsidRPr="000A2A5C">
              <w:t xml:space="preserve"> operates.</w:t>
            </w:r>
          </w:p>
        </w:tc>
        <w:tc>
          <w:tcPr>
            <w:tcW w:w="661" w:type="dxa"/>
            <w:tcBorders>
              <w:top w:val="single" w:sz="4" w:space="0" w:color="auto"/>
              <w:left w:val="single" w:sz="4" w:space="0" w:color="auto"/>
              <w:bottom w:val="single" w:sz="4" w:space="0" w:color="auto"/>
              <w:right w:val="nil"/>
            </w:tcBorders>
            <w:vAlign w:val="center"/>
            <w:hideMark/>
          </w:tcPr>
          <w:p w14:paraId="23829161"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31005E3" w14:textId="77777777" w:rsidR="000A2A5C" w:rsidRPr="000A2A5C" w:rsidRDefault="000A2A5C" w:rsidP="000A2A5C">
            <w:pPr>
              <w:rPr>
                <w:lang w:eastAsia="en-CA"/>
              </w:rPr>
            </w:pPr>
            <w:sdt>
              <w:sdtPr>
                <w:rPr>
                  <w:lang w:eastAsia="en-CA"/>
                </w:rPr>
                <w:id w:val="-1353488321"/>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78BEB286"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6D3AF72" w14:textId="77777777" w:rsidR="000A2A5C" w:rsidRPr="000A2A5C" w:rsidRDefault="000A2A5C" w:rsidP="000A2A5C">
            <w:pPr>
              <w:rPr>
                <w:lang w:eastAsia="en-CA"/>
              </w:rPr>
            </w:pPr>
            <w:sdt>
              <w:sdtPr>
                <w:rPr>
                  <w:lang w:eastAsia="en-CA"/>
                </w:rPr>
                <w:id w:val="-1981305401"/>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41FE907D"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5DF9F0B6" w14:textId="77777777" w:rsidR="000A2A5C" w:rsidRPr="000A2A5C" w:rsidRDefault="000A2A5C" w:rsidP="000A2A5C">
            <w:pPr>
              <w:rPr>
                <w:lang w:eastAsia="en-CA"/>
              </w:rPr>
            </w:pPr>
            <w:sdt>
              <w:sdtPr>
                <w:rPr>
                  <w:lang w:eastAsia="en-CA"/>
                </w:rPr>
                <w:id w:val="-73282358"/>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686E4406" w14:textId="77777777" w:rsidTr="000A2A5C">
        <w:tc>
          <w:tcPr>
            <w:tcW w:w="567" w:type="dxa"/>
            <w:vMerge w:val="restart"/>
            <w:tcBorders>
              <w:top w:val="single" w:sz="4" w:space="0" w:color="auto"/>
              <w:left w:val="nil"/>
              <w:bottom w:val="single" w:sz="4" w:space="0" w:color="auto"/>
              <w:right w:val="single" w:sz="4" w:space="0" w:color="auto"/>
            </w:tcBorders>
            <w:vAlign w:val="center"/>
            <w:hideMark/>
          </w:tcPr>
          <w:p w14:paraId="501F1565" w14:textId="77777777" w:rsidR="000A2A5C" w:rsidRPr="000A2A5C" w:rsidRDefault="000A2A5C" w:rsidP="000A2A5C">
            <w:r w:rsidRPr="000A2A5C">
              <w:t>J</w:t>
            </w:r>
          </w:p>
        </w:tc>
        <w:tc>
          <w:tcPr>
            <w:tcW w:w="6710" w:type="dxa"/>
            <w:gridSpan w:val="4"/>
            <w:tcBorders>
              <w:top w:val="single" w:sz="4" w:space="0" w:color="auto"/>
              <w:left w:val="single" w:sz="4" w:space="0" w:color="auto"/>
              <w:bottom w:val="single" w:sz="4" w:space="0" w:color="auto"/>
              <w:right w:val="single" w:sz="4" w:space="0" w:color="auto"/>
            </w:tcBorders>
            <w:hideMark/>
          </w:tcPr>
          <w:p w14:paraId="5384A4DF" w14:textId="77777777" w:rsidR="000A2A5C" w:rsidRPr="000A2A5C" w:rsidRDefault="000A2A5C" w:rsidP="000A2A5C">
            <w:r w:rsidRPr="000A2A5C">
              <w:t xml:space="preserve">Automatic transfer from </w:t>
            </w:r>
            <w:r w:rsidRPr="000A2A5C">
              <w:rPr>
                <w:i/>
                <w:iCs/>
              </w:rPr>
              <w:t>alert signal</w:t>
            </w:r>
            <w:r w:rsidRPr="000A2A5C">
              <w:t xml:space="preserve"> to </w:t>
            </w:r>
            <w:r w:rsidRPr="000A2A5C">
              <w:rPr>
                <w:i/>
                <w:iCs/>
              </w:rPr>
              <w:t>alarm signal</w:t>
            </w:r>
            <w:r w:rsidRPr="000A2A5C">
              <w:t xml:space="preserve"> operates.</w:t>
            </w:r>
          </w:p>
        </w:tc>
        <w:tc>
          <w:tcPr>
            <w:tcW w:w="661" w:type="dxa"/>
            <w:tcBorders>
              <w:top w:val="single" w:sz="4" w:space="0" w:color="auto"/>
              <w:left w:val="single" w:sz="4" w:space="0" w:color="auto"/>
              <w:bottom w:val="single" w:sz="4" w:space="0" w:color="auto"/>
              <w:right w:val="nil"/>
            </w:tcBorders>
            <w:vAlign w:val="center"/>
            <w:hideMark/>
          </w:tcPr>
          <w:p w14:paraId="22B5EF68"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8AE2DF1" w14:textId="77777777" w:rsidR="000A2A5C" w:rsidRPr="000A2A5C" w:rsidRDefault="000A2A5C" w:rsidP="000A2A5C">
            <w:pPr>
              <w:rPr>
                <w:lang w:eastAsia="en-CA"/>
              </w:rPr>
            </w:pPr>
            <w:sdt>
              <w:sdtPr>
                <w:rPr>
                  <w:lang w:eastAsia="en-CA"/>
                </w:rPr>
                <w:id w:val="-956940347"/>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0D254322"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98D14E3" w14:textId="77777777" w:rsidR="000A2A5C" w:rsidRPr="000A2A5C" w:rsidRDefault="000A2A5C" w:rsidP="000A2A5C">
            <w:pPr>
              <w:rPr>
                <w:lang w:eastAsia="en-CA"/>
              </w:rPr>
            </w:pPr>
            <w:sdt>
              <w:sdtPr>
                <w:rPr>
                  <w:lang w:eastAsia="en-CA"/>
                </w:rPr>
                <w:id w:val="-1198155691"/>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646748BD"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695E79A9" w14:textId="77777777" w:rsidR="000A2A5C" w:rsidRPr="000A2A5C" w:rsidRDefault="000A2A5C" w:rsidP="000A2A5C">
            <w:pPr>
              <w:rPr>
                <w:lang w:eastAsia="en-CA"/>
              </w:rPr>
            </w:pPr>
            <w:sdt>
              <w:sdtPr>
                <w:rPr>
                  <w:lang w:eastAsia="en-CA"/>
                </w:rPr>
                <w:id w:val="1389536366"/>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03641738" w14:textId="77777777" w:rsidTr="000A2A5C">
        <w:tc>
          <w:tcPr>
            <w:tcW w:w="300" w:type="dxa"/>
            <w:vMerge/>
            <w:tcBorders>
              <w:top w:val="single" w:sz="4" w:space="0" w:color="auto"/>
              <w:left w:val="nil"/>
              <w:bottom w:val="single" w:sz="4" w:space="0" w:color="auto"/>
              <w:right w:val="single" w:sz="4" w:space="0" w:color="auto"/>
            </w:tcBorders>
            <w:vAlign w:val="center"/>
            <w:hideMark/>
          </w:tcPr>
          <w:p w14:paraId="69348F24" w14:textId="77777777" w:rsidR="000A2A5C" w:rsidRPr="000A2A5C" w:rsidRDefault="000A2A5C" w:rsidP="000A2A5C"/>
        </w:tc>
        <w:tc>
          <w:tcPr>
            <w:tcW w:w="707" w:type="dxa"/>
            <w:tcBorders>
              <w:top w:val="single" w:sz="4" w:space="0" w:color="auto"/>
              <w:left w:val="single" w:sz="4" w:space="0" w:color="auto"/>
              <w:bottom w:val="single" w:sz="4" w:space="0" w:color="auto"/>
              <w:right w:val="nil"/>
            </w:tcBorders>
            <w:hideMark/>
          </w:tcPr>
          <w:p w14:paraId="206446AD" w14:textId="77777777" w:rsidR="000A2A5C" w:rsidRPr="000A2A5C" w:rsidRDefault="000A2A5C" w:rsidP="000A2A5C">
            <w:r w:rsidRPr="000A2A5C">
              <w:t>Time:</w:t>
            </w:r>
          </w:p>
        </w:tc>
        <w:tc>
          <w:tcPr>
            <w:tcW w:w="6003" w:type="dxa"/>
            <w:gridSpan w:val="3"/>
            <w:tcBorders>
              <w:top w:val="single" w:sz="4" w:space="0" w:color="auto"/>
              <w:left w:val="nil"/>
              <w:bottom w:val="single" w:sz="4" w:space="0" w:color="auto"/>
              <w:right w:val="single" w:sz="4" w:space="0" w:color="auto"/>
            </w:tcBorders>
            <w:shd w:val="clear" w:color="auto" w:fill="F2F2F2" w:themeFill="background1" w:themeFillShade="F2"/>
            <w:hideMark/>
          </w:tcPr>
          <w:p w14:paraId="41F81238" w14:textId="77777777" w:rsidR="000A2A5C" w:rsidRPr="000A2A5C" w:rsidRDefault="000A2A5C" w:rsidP="000A2A5C">
            <w:sdt>
              <w:sdtPr>
                <w:rPr>
                  <w:lang w:eastAsia="en-CA"/>
                </w:rPr>
                <w:id w:val="1701905383"/>
                <w:placeholder>
                  <w:docPart w:val="6B5B7987A7974605B1070CB54D340BC6"/>
                </w:placeholder>
              </w:sdtPr>
              <w:sdtContent>
                <w:r w:rsidRPr="000A2A5C">
                  <w:rPr>
                    <w:lang w:eastAsia="en-CA"/>
                  </w:rPr>
                  <w:t xml:space="preserve"> </w:t>
                </w:r>
              </w:sdtContent>
            </w:sdt>
          </w:p>
        </w:tc>
        <w:tc>
          <w:tcPr>
            <w:tcW w:w="661" w:type="dxa"/>
            <w:tcBorders>
              <w:top w:val="single" w:sz="4" w:space="0" w:color="auto"/>
              <w:left w:val="single" w:sz="4" w:space="0" w:color="auto"/>
              <w:bottom w:val="single" w:sz="4" w:space="0" w:color="auto"/>
              <w:right w:val="nil"/>
            </w:tcBorders>
            <w:vAlign w:val="center"/>
            <w:hideMark/>
          </w:tcPr>
          <w:p w14:paraId="64DFD119"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965955A" w14:textId="77777777" w:rsidR="000A2A5C" w:rsidRPr="000A2A5C" w:rsidRDefault="000A2A5C" w:rsidP="000A2A5C">
            <w:pPr>
              <w:rPr>
                <w:lang w:eastAsia="en-CA"/>
              </w:rPr>
            </w:pPr>
            <w:sdt>
              <w:sdtPr>
                <w:rPr>
                  <w:lang w:eastAsia="en-CA"/>
                </w:rPr>
                <w:id w:val="128755558"/>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491FA5C4"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E2724A5" w14:textId="77777777" w:rsidR="000A2A5C" w:rsidRPr="000A2A5C" w:rsidRDefault="000A2A5C" w:rsidP="000A2A5C">
            <w:pPr>
              <w:rPr>
                <w:lang w:eastAsia="en-CA"/>
              </w:rPr>
            </w:pPr>
            <w:sdt>
              <w:sdtPr>
                <w:rPr>
                  <w:lang w:eastAsia="en-CA"/>
                </w:rPr>
                <w:id w:val="1749000960"/>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1EB5C2FB"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3E05E662" w14:textId="77777777" w:rsidR="000A2A5C" w:rsidRPr="000A2A5C" w:rsidRDefault="000A2A5C" w:rsidP="000A2A5C">
            <w:pPr>
              <w:rPr>
                <w:lang w:eastAsia="en-CA"/>
              </w:rPr>
            </w:pPr>
            <w:sdt>
              <w:sdtPr>
                <w:rPr>
                  <w:lang w:eastAsia="en-CA"/>
                </w:rPr>
                <w:id w:val="-1678723719"/>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17F0796E" w14:textId="77777777" w:rsidTr="000A2A5C">
        <w:tc>
          <w:tcPr>
            <w:tcW w:w="567" w:type="dxa"/>
            <w:tcBorders>
              <w:top w:val="single" w:sz="4" w:space="0" w:color="auto"/>
              <w:left w:val="nil"/>
              <w:bottom w:val="single" w:sz="4" w:space="0" w:color="auto"/>
              <w:right w:val="single" w:sz="4" w:space="0" w:color="auto"/>
            </w:tcBorders>
            <w:vAlign w:val="center"/>
            <w:hideMark/>
          </w:tcPr>
          <w:p w14:paraId="31DB7C1D" w14:textId="77777777" w:rsidR="000A2A5C" w:rsidRPr="000A2A5C" w:rsidRDefault="000A2A5C" w:rsidP="000A2A5C">
            <w:r w:rsidRPr="000A2A5C">
              <w:t>K</w:t>
            </w:r>
          </w:p>
        </w:tc>
        <w:tc>
          <w:tcPr>
            <w:tcW w:w="6710" w:type="dxa"/>
            <w:gridSpan w:val="4"/>
            <w:tcBorders>
              <w:top w:val="single" w:sz="4" w:space="0" w:color="auto"/>
              <w:left w:val="single" w:sz="4" w:space="0" w:color="auto"/>
              <w:bottom w:val="single" w:sz="4" w:space="0" w:color="auto"/>
              <w:right w:val="single" w:sz="4" w:space="0" w:color="auto"/>
            </w:tcBorders>
            <w:hideMark/>
          </w:tcPr>
          <w:p w14:paraId="4C3523ED" w14:textId="77777777" w:rsidR="000A2A5C" w:rsidRPr="000A2A5C" w:rsidRDefault="000A2A5C" w:rsidP="000A2A5C">
            <w:r w:rsidRPr="000A2A5C">
              <w:t xml:space="preserve">Manual transfer from </w:t>
            </w:r>
            <w:r w:rsidRPr="000A2A5C">
              <w:rPr>
                <w:i/>
                <w:iCs/>
              </w:rPr>
              <w:t>alert signal</w:t>
            </w:r>
            <w:r w:rsidRPr="000A2A5C">
              <w:t xml:space="preserve"> to </w:t>
            </w:r>
            <w:r w:rsidRPr="000A2A5C">
              <w:rPr>
                <w:i/>
                <w:iCs/>
              </w:rPr>
              <w:t>alarm signal</w:t>
            </w:r>
            <w:r w:rsidRPr="000A2A5C">
              <w:t xml:space="preserve"> operates</w:t>
            </w:r>
          </w:p>
        </w:tc>
        <w:tc>
          <w:tcPr>
            <w:tcW w:w="661" w:type="dxa"/>
            <w:tcBorders>
              <w:top w:val="single" w:sz="4" w:space="0" w:color="auto"/>
              <w:left w:val="single" w:sz="4" w:space="0" w:color="auto"/>
              <w:bottom w:val="single" w:sz="4" w:space="0" w:color="auto"/>
              <w:right w:val="nil"/>
            </w:tcBorders>
            <w:vAlign w:val="center"/>
            <w:hideMark/>
          </w:tcPr>
          <w:p w14:paraId="2DB00833"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53762D8" w14:textId="77777777" w:rsidR="000A2A5C" w:rsidRPr="000A2A5C" w:rsidRDefault="000A2A5C" w:rsidP="000A2A5C">
            <w:pPr>
              <w:rPr>
                <w:lang w:eastAsia="en-CA"/>
              </w:rPr>
            </w:pPr>
            <w:sdt>
              <w:sdtPr>
                <w:rPr>
                  <w:lang w:eastAsia="en-CA"/>
                </w:rPr>
                <w:id w:val="1204983596"/>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48D7DBE6"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C1BE1D2" w14:textId="77777777" w:rsidR="000A2A5C" w:rsidRPr="000A2A5C" w:rsidRDefault="000A2A5C" w:rsidP="000A2A5C">
            <w:pPr>
              <w:rPr>
                <w:lang w:eastAsia="en-CA"/>
              </w:rPr>
            </w:pPr>
            <w:sdt>
              <w:sdtPr>
                <w:rPr>
                  <w:lang w:eastAsia="en-CA"/>
                </w:rPr>
                <w:id w:val="-978151369"/>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74B2F1E7"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0FF7291A" w14:textId="77777777" w:rsidR="000A2A5C" w:rsidRPr="000A2A5C" w:rsidRDefault="000A2A5C" w:rsidP="000A2A5C">
            <w:pPr>
              <w:rPr>
                <w:lang w:eastAsia="en-CA"/>
              </w:rPr>
            </w:pPr>
            <w:sdt>
              <w:sdtPr>
                <w:rPr>
                  <w:lang w:eastAsia="en-CA"/>
                </w:rPr>
                <w:id w:val="-992101348"/>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2304C48B" w14:textId="77777777" w:rsidTr="000A2A5C">
        <w:tc>
          <w:tcPr>
            <w:tcW w:w="567" w:type="dxa"/>
            <w:tcBorders>
              <w:top w:val="single" w:sz="4" w:space="0" w:color="auto"/>
              <w:left w:val="nil"/>
              <w:bottom w:val="single" w:sz="4" w:space="0" w:color="auto"/>
              <w:right w:val="single" w:sz="4" w:space="0" w:color="auto"/>
            </w:tcBorders>
            <w:vAlign w:val="center"/>
            <w:hideMark/>
          </w:tcPr>
          <w:p w14:paraId="7F6F202A" w14:textId="77777777" w:rsidR="000A2A5C" w:rsidRPr="000A2A5C" w:rsidRDefault="000A2A5C" w:rsidP="000A2A5C">
            <w:r w:rsidRPr="000A2A5C">
              <w:t>L</w:t>
            </w:r>
          </w:p>
        </w:tc>
        <w:tc>
          <w:tcPr>
            <w:tcW w:w="6710" w:type="dxa"/>
            <w:gridSpan w:val="4"/>
            <w:tcBorders>
              <w:top w:val="single" w:sz="4" w:space="0" w:color="auto"/>
              <w:left w:val="single" w:sz="4" w:space="0" w:color="auto"/>
              <w:bottom w:val="single" w:sz="4" w:space="0" w:color="auto"/>
              <w:right w:val="single" w:sz="4" w:space="0" w:color="auto"/>
            </w:tcBorders>
            <w:hideMark/>
          </w:tcPr>
          <w:p w14:paraId="6531D5BB" w14:textId="77777777" w:rsidR="000A2A5C" w:rsidRPr="000A2A5C" w:rsidRDefault="000A2A5C" w:rsidP="000A2A5C">
            <w:r w:rsidRPr="000A2A5C">
              <w:t xml:space="preserve">Automatic transfer from </w:t>
            </w:r>
            <w:r w:rsidRPr="000A2A5C">
              <w:rPr>
                <w:i/>
                <w:iCs/>
              </w:rPr>
              <w:t>alert signal</w:t>
            </w:r>
            <w:r w:rsidRPr="000A2A5C">
              <w:t xml:space="preserve"> to </w:t>
            </w:r>
            <w:r w:rsidRPr="000A2A5C">
              <w:rPr>
                <w:i/>
                <w:iCs/>
              </w:rPr>
              <w:t xml:space="preserve">alarm signal </w:t>
            </w:r>
            <w:r w:rsidRPr="000A2A5C">
              <w:t>cancel (acknowledge) feature operates on a two-stage system.</w:t>
            </w:r>
          </w:p>
        </w:tc>
        <w:tc>
          <w:tcPr>
            <w:tcW w:w="661" w:type="dxa"/>
            <w:tcBorders>
              <w:top w:val="single" w:sz="4" w:space="0" w:color="auto"/>
              <w:left w:val="single" w:sz="4" w:space="0" w:color="auto"/>
              <w:bottom w:val="single" w:sz="4" w:space="0" w:color="auto"/>
              <w:right w:val="nil"/>
            </w:tcBorders>
            <w:vAlign w:val="center"/>
            <w:hideMark/>
          </w:tcPr>
          <w:p w14:paraId="43E1451E"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425761A" w14:textId="77777777" w:rsidR="000A2A5C" w:rsidRPr="000A2A5C" w:rsidRDefault="000A2A5C" w:rsidP="000A2A5C">
            <w:pPr>
              <w:rPr>
                <w:lang w:eastAsia="en-CA"/>
              </w:rPr>
            </w:pPr>
            <w:sdt>
              <w:sdtPr>
                <w:rPr>
                  <w:lang w:eastAsia="en-CA"/>
                </w:rPr>
                <w:id w:val="-669244968"/>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1C3093FF"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EAA5B3B" w14:textId="77777777" w:rsidR="000A2A5C" w:rsidRPr="000A2A5C" w:rsidRDefault="000A2A5C" w:rsidP="000A2A5C">
            <w:pPr>
              <w:rPr>
                <w:lang w:eastAsia="en-CA"/>
              </w:rPr>
            </w:pPr>
            <w:sdt>
              <w:sdtPr>
                <w:rPr>
                  <w:lang w:eastAsia="en-CA"/>
                </w:rPr>
                <w:id w:val="-1695230622"/>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387AA5C0"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54357CE2" w14:textId="77777777" w:rsidR="000A2A5C" w:rsidRPr="000A2A5C" w:rsidRDefault="000A2A5C" w:rsidP="000A2A5C">
            <w:pPr>
              <w:rPr>
                <w:lang w:eastAsia="en-CA"/>
              </w:rPr>
            </w:pPr>
            <w:sdt>
              <w:sdtPr>
                <w:rPr>
                  <w:lang w:eastAsia="en-CA"/>
                </w:rPr>
                <w:id w:val="-2081436456"/>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43C27D28" w14:textId="77777777" w:rsidTr="000A2A5C">
        <w:tc>
          <w:tcPr>
            <w:tcW w:w="567" w:type="dxa"/>
            <w:tcBorders>
              <w:top w:val="single" w:sz="4" w:space="0" w:color="auto"/>
              <w:left w:val="nil"/>
              <w:bottom w:val="single" w:sz="4" w:space="0" w:color="auto"/>
              <w:right w:val="single" w:sz="4" w:space="0" w:color="auto"/>
            </w:tcBorders>
            <w:vAlign w:val="center"/>
            <w:hideMark/>
          </w:tcPr>
          <w:p w14:paraId="08F4C531" w14:textId="77777777" w:rsidR="000A2A5C" w:rsidRPr="000A2A5C" w:rsidRDefault="000A2A5C" w:rsidP="000A2A5C">
            <w:r w:rsidRPr="000A2A5C">
              <w:t>M</w:t>
            </w:r>
          </w:p>
        </w:tc>
        <w:tc>
          <w:tcPr>
            <w:tcW w:w="6710" w:type="dxa"/>
            <w:gridSpan w:val="4"/>
            <w:tcBorders>
              <w:top w:val="single" w:sz="4" w:space="0" w:color="auto"/>
              <w:left w:val="single" w:sz="4" w:space="0" w:color="auto"/>
              <w:bottom w:val="single" w:sz="4" w:space="0" w:color="auto"/>
              <w:right w:val="single" w:sz="4" w:space="0" w:color="auto"/>
            </w:tcBorders>
            <w:hideMark/>
          </w:tcPr>
          <w:p w14:paraId="313DA139" w14:textId="77777777" w:rsidR="000A2A5C" w:rsidRPr="000A2A5C" w:rsidRDefault="000A2A5C" w:rsidP="000A2A5C">
            <w:r w:rsidRPr="000A2A5C">
              <w:rPr>
                <w:i/>
                <w:iCs/>
              </w:rPr>
              <w:t>Alarm signal</w:t>
            </w:r>
            <w:r w:rsidRPr="000A2A5C">
              <w:t xml:space="preserve"> silence inhibit function operates.</w:t>
            </w:r>
          </w:p>
        </w:tc>
        <w:tc>
          <w:tcPr>
            <w:tcW w:w="661" w:type="dxa"/>
            <w:tcBorders>
              <w:top w:val="single" w:sz="4" w:space="0" w:color="auto"/>
              <w:left w:val="single" w:sz="4" w:space="0" w:color="auto"/>
              <w:bottom w:val="single" w:sz="4" w:space="0" w:color="auto"/>
              <w:right w:val="nil"/>
            </w:tcBorders>
            <w:vAlign w:val="center"/>
            <w:hideMark/>
          </w:tcPr>
          <w:p w14:paraId="245ED8EE"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5B4F867" w14:textId="77777777" w:rsidR="000A2A5C" w:rsidRPr="000A2A5C" w:rsidRDefault="000A2A5C" w:rsidP="000A2A5C">
            <w:pPr>
              <w:rPr>
                <w:lang w:eastAsia="en-CA"/>
              </w:rPr>
            </w:pPr>
            <w:sdt>
              <w:sdtPr>
                <w:rPr>
                  <w:lang w:eastAsia="en-CA"/>
                </w:rPr>
                <w:id w:val="-600174631"/>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6AAA6E5E"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758FC05" w14:textId="77777777" w:rsidR="000A2A5C" w:rsidRPr="000A2A5C" w:rsidRDefault="000A2A5C" w:rsidP="000A2A5C">
            <w:pPr>
              <w:rPr>
                <w:lang w:eastAsia="en-CA"/>
              </w:rPr>
            </w:pPr>
            <w:sdt>
              <w:sdtPr>
                <w:rPr>
                  <w:lang w:eastAsia="en-CA"/>
                </w:rPr>
                <w:id w:val="945817801"/>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1BC90690"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0A0D8560" w14:textId="77777777" w:rsidR="000A2A5C" w:rsidRPr="000A2A5C" w:rsidRDefault="000A2A5C" w:rsidP="000A2A5C">
            <w:pPr>
              <w:rPr>
                <w:lang w:eastAsia="en-CA"/>
              </w:rPr>
            </w:pPr>
            <w:sdt>
              <w:sdtPr>
                <w:rPr>
                  <w:lang w:eastAsia="en-CA"/>
                </w:rPr>
                <w:id w:val="1391689615"/>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729FA9F6" w14:textId="77777777" w:rsidTr="000A2A5C">
        <w:tc>
          <w:tcPr>
            <w:tcW w:w="567" w:type="dxa"/>
            <w:tcBorders>
              <w:top w:val="single" w:sz="4" w:space="0" w:color="auto"/>
              <w:left w:val="nil"/>
              <w:bottom w:val="single" w:sz="4" w:space="0" w:color="auto"/>
              <w:right w:val="single" w:sz="4" w:space="0" w:color="auto"/>
            </w:tcBorders>
            <w:vAlign w:val="center"/>
            <w:hideMark/>
          </w:tcPr>
          <w:p w14:paraId="174833BC" w14:textId="77777777" w:rsidR="000A2A5C" w:rsidRPr="000A2A5C" w:rsidRDefault="000A2A5C" w:rsidP="000A2A5C">
            <w:r w:rsidRPr="000A2A5C">
              <w:t>N</w:t>
            </w:r>
          </w:p>
        </w:tc>
        <w:tc>
          <w:tcPr>
            <w:tcW w:w="6710" w:type="dxa"/>
            <w:gridSpan w:val="4"/>
            <w:tcBorders>
              <w:top w:val="single" w:sz="4" w:space="0" w:color="auto"/>
              <w:left w:val="single" w:sz="4" w:space="0" w:color="auto"/>
              <w:bottom w:val="single" w:sz="4" w:space="0" w:color="auto"/>
              <w:right w:val="single" w:sz="4" w:space="0" w:color="auto"/>
            </w:tcBorders>
            <w:hideMark/>
          </w:tcPr>
          <w:p w14:paraId="47F582B9" w14:textId="77777777" w:rsidR="000A2A5C" w:rsidRPr="000A2A5C" w:rsidRDefault="000A2A5C" w:rsidP="000A2A5C">
            <w:r w:rsidRPr="000A2A5C">
              <w:rPr>
                <w:i/>
                <w:iCs/>
              </w:rPr>
              <w:t xml:space="preserve">Alarm signal </w:t>
            </w:r>
            <w:r w:rsidRPr="000A2A5C">
              <w:t>manual silence operates.</w:t>
            </w:r>
          </w:p>
        </w:tc>
        <w:tc>
          <w:tcPr>
            <w:tcW w:w="661" w:type="dxa"/>
            <w:tcBorders>
              <w:top w:val="single" w:sz="4" w:space="0" w:color="auto"/>
              <w:left w:val="single" w:sz="4" w:space="0" w:color="auto"/>
              <w:bottom w:val="single" w:sz="4" w:space="0" w:color="auto"/>
              <w:right w:val="nil"/>
            </w:tcBorders>
            <w:vAlign w:val="center"/>
            <w:hideMark/>
          </w:tcPr>
          <w:p w14:paraId="30A4BB5D"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AB4B58E" w14:textId="77777777" w:rsidR="000A2A5C" w:rsidRPr="000A2A5C" w:rsidRDefault="000A2A5C" w:rsidP="000A2A5C">
            <w:pPr>
              <w:rPr>
                <w:lang w:eastAsia="en-CA"/>
              </w:rPr>
            </w:pPr>
            <w:sdt>
              <w:sdtPr>
                <w:rPr>
                  <w:lang w:eastAsia="en-CA"/>
                </w:rPr>
                <w:id w:val="-369224724"/>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41A5C919"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020ACFC" w14:textId="77777777" w:rsidR="000A2A5C" w:rsidRPr="000A2A5C" w:rsidRDefault="000A2A5C" w:rsidP="000A2A5C">
            <w:pPr>
              <w:rPr>
                <w:lang w:eastAsia="en-CA"/>
              </w:rPr>
            </w:pPr>
            <w:sdt>
              <w:sdtPr>
                <w:rPr>
                  <w:lang w:eastAsia="en-CA"/>
                </w:rPr>
                <w:id w:val="-1993859063"/>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5098FE69"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1864EB32" w14:textId="77777777" w:rsidR="000A2A5C" w:rsidRPr="000A2A5C" w:rsidRDefault="000A2A5C" w:rsidP="000A2A5C">
            <w:pPr>
              <w:rPr>
                <w:lang w:eastAsia="en-CA"/>
              </w:rPr>
            </w:pPr>
            <w:sdt>
              <w:sdtPr>
                <w:rPr>
                  <w:lang w:eastAsia="en-CA"/>
                </w:rPr>
                <w:id w:val="1437783710"/>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7DCC0C89" w14:textId="77777777" w:rsidTr="000A2A5C">
        <w:tc>
          <w:tcPr>
            <w:tcW w:w="567" w:type="dxa"/>
            <w:tcBorders>
              <w:top w:val="single" w:sz="4" w:space="0" w:color="auto"/>
              <w:left w:val="nil"/>
              <w:bottom w:val="single" w:sz="4" w:space="0" w:color="auto"/>
              <w:right w:val="single" w:sz="4" w:space="0" w:color="auto"/>
            </w:tcBorders>
            <w:vAlign w:val="center"/>
            <w:hideMark/>
          </w:tcPr>
          <w:p w14:paraId="72484989" w14:textId="77777777" w:rsidR="000A2A5C" w:rsidRPr="000A2A5C" w:rsidRDefault="000A2A5C" w:rsidP="000A2A5C">
            <w:r w:rsidRPr="000A2A5C">
              <w:t>O</w:t>
            </w:r>
          </w:p>
        </w:tc>
        <w:tc>
          <w:tcPr>
            <w:tcW w:w="6710" w:type="dxa"/>
            <w:gridSpan w:val="4"/>
            <w:tcBorders>
              <w:top w:val="single" w:sz="4" w:space="0" w:color="auto"/>
              <w:left w:val="single" w:sz="4" w:space="0" w:color="auto"/>
              <w:bottom w:val="single" w:sz="4" w:space="0" w:color="auto"/>
              <w:right w:val="single" w:sz="4" w:space="0" w:color="auto"/>
            </w:tcBorders>
            <w:hideMark/>
          </w:tcPr>
          <w:p w14:paraId="5A3A00AF" w14:textId="77777777" w:rsidR="000A2A5C" w:rsidRPr="000A2A5C" w:rsidRDefault="000A2A5C" w:rsidP="000A2A5C">
            <w:r w:rsidRPr="000A2A5C">
              <w:rPr>
                <w:i/>
                <w:iCs/>
              </w:rPr>
              <w:t>Alarm signal</w:t>
            </w:r>
            <w:r w:rsidRPr="000A2A5C">
              <w:t xml:space="preserve"> silence visual indication operates</w:t>
            </w:r>
          </w:p>
        </w:tc>
        <w:tc>
          <w:tcPr>
            <w:tcW w:w="661" w:type="dxa"/>
            <w:tcBorders>
              <w:top w:val="single" w:sz="4" w:space="0" w:color="auto"/>
              <w:left w:val="single" w:sz="4" w:space="0" w:color="auto"/>
              <w:bottom w:val="single" w:sz="4" w:space="0" w:color="auto"/>
              <w:right w:val="nil"/>
            </w:tcBorders>
            <w:vAlign w:val="center"/>
            <w:hideMark/>
          </w:tcPr>
          <w:p w14:paraId="7E391369"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EAA9B2D" w14:textId="77777777" w:rsidR="000A2A5C" w:rsidRPr="000A2A5C" w:rsidRDefault="000A2A5C" w:rsidP="000A2A5C">
            <w:pPr>
              <w:rPr>
                <w:lang w:eastAsia="en-CA"/>
              </w:rPr>
            </w:pPr>
            <w:sdt>
              <w:sdtPr>
                <w:rPr>
                  <w:lang w:eastAsia="en-CA"/>
                </w:rPr>
                <w:id w:val="-853420741"/>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22100D41"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CD92C7C" w14:textId="77777777" w:rsidR="000A2A5C" w:rsidRPr="000A2A5C" w:rsidRDefault="000A2A5C" w:rsidP="000A2A5C">
            <w:pPr>
              <w:rPr>
                <w:lang w:eastAsia="en-CA"/>
              </w:rPr>
            </w:pPr>
            <w:sdt>
              <w:sdtPr>
                <w:rPr>
                  <w:lang w:eastAsia="en-CA"/>
                </w:rPr>
                <w:id w:val="-1643339240"/>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128C81E4"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335FD06F" w14:textId="77777777" w:rsidR="000A2A5C" w:rsidRPr="000A2A5C" w:rsidRDefault="000A2A5C" w:rsidP="000A2A5C">
            <w:pPr>
              <w:rPr>
                <w:lang w:eastAsia="en-CA"/>
              </w:rPr>
            </w:pPr>
            <w:sdt>
              <w:sdtPr>
                <w:rPr>
                  <w:lang w:eastAsia="en-CA"/>
                </w:rPr>
                <w:id w:val="-431898595"/>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3FA7A03A" w14:textId="77777777" w:rsidTr="000A2A5C">
        <w:tc>
          <w:tcPr>
            <w:tcW w:w="567" w:type="dxa"/>
            <w:tcBorders>
              <w:top w:val="single" w:sz="4" w:space="0" w:color="auto"/>
              <w:left w:val="nil"/>
              <w:bottom w:val="single" w:sz="4" w:space="0" w:color="auto"/>
              <w:right w:val="single" w:sz="4" w:space="0" w:color="auto"/>
            </w:tcBorders>
            <w:vAlign w:val="center"/>
            <w:hideMark/>
          </w:tcPr>
          <w:p w14:paraId="1809D849" w14:textId="77777777" w:rsidR="000A2A5C" w:rsidRPr="000A2A5C" w:rsidRDefault="000A2A5C" w:rsidP="000A2A5C">
            <w:r w:rsidRPr="000A2A5C">
              <w:t>P</w:t>
            </w:r>
          </w:p>
        </w:tc>
        <w:tc>
          <w:tcPr>
            <w:tcW w:w="6710" w:type="dxa"/>
            <w:gridSpan w:val="4"/>
            <w:tcBorders>
              <w:top w:val="single" w:sz="4" w:space="0" w:color="auto"/>
              <w:left w:val="single" w:sz="4" w:space="0" w:color="auto"/>
              <w:bottom w:val="single" w:sz="4" w:space="0" w:color="auto"/>
              <w:right w:val="single" w:sz="4" w:space="0" w:color="auto"/>
            </w:tcBorders>
            <w:hideMark/>
          </w:tcPr>
          <w:p w14:paraId="4CBB2D61" w14:textId="77777777" w:rsidR="000A2A5C" w:rsidRPr="000A2A5C" w:rsidRDefault="000A2A5C" w:rsidP="000A2A5C">
            <w:r w:rsidRPr="000A2A5C">
              <w:rPr>
                <w:i/>
                <w:iCs/>
              </w:rPr>
              <w:t>Alarm signals</w:t>
            </w:r>
            <w:r w:rsidRPr="000A2A5C">
              <w:t xml:space="preserve"> when silenced, automatically reinitiate only upon </w:t>
            </w:r>
            <w:r w:rsidRPr="000A2A5C">
              <w:rPr>
                <w:i/>
                <w:iCs/>
              </w:rPr>
              <w:t>subsequent</w:t>
            </w:r>
            <w:r w:rsidRPr="000A2A5C">
              <w:t xml:space="preserve"> alarm from another NBC required fire alarm zone.</w:t>
            </w:r>
          </w:p>
        </w:tc>
        <w:tc>
          <w:tcPr>
            <w:tcW w:w="661" w:type="dxa"/>
            <w:tcBorders>
              <w:top w:val="single" w:sz="4" w:space="0" w:color="auto"/>
              <w:left w:val="single" w:sz="4" w:space="0" w:color="auto"/>
              <w:bottom w:val="single" w:sz="4" w:space="0" w:color="auto"/>
              <w:right w:val="nil"/>
            </w:tcBorders>
            <w:vAlign w:val="center"/>
            <w:hideMark/>
          </w:tcPr>
          <w:p w14:paraId="43C8B94E"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679C1BA" w14:textId="77777777" w:rsidR="000A2A5C" w:rsidRPr="000A2A5C" w:rsidRDefault="000A2A5C" w:rsidP="000A2A5C">
            <w:pPr>
              <w:rPr>
                <w:lang w:eastAsia="en-CA"/>
              </w:rPr>
            </w:pPr>
            <w:sdt>
              <w:sdtPr>
                <w:rPr>
                  <w:lang w:eastAsia="en-CA"/>
                </w:rPr>
                <w:id w:val="-2048979799"/>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0809AEA0"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67CF07C" w14:textId="77777777" w:rsidR="000A2A5C" w:rsidRPr="000A2A5C" w:rsidRDefault="000A2A5C" w:rsidP="000A2A5C">
            <w:pPr>
              <w:rPr>
                <w:lang w:eastAsia="en-CA"/>
              </w:rPr>
            </w:pPr>
            <w:sdt>
              <w:sdtPr>
                <w:rPr>
                  <w:lang w:eastAsia="en-CA"/>
                </w:rPr>
                <w:id w:val="-150217476"/>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3222C660"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7B211821" w14:textId="77777777" w:rsidR="000A2A5C" w:rsidRPr="000A2A5C" w:rsidRDefault="000A2A5C" w:rsidP="000A2A5C">
            <w:pPr>
              <w:rPr>
                <w:lang w:eastAsia="en-CA"/>
              </w:rPr>
            </w:pPr>
            <w:sdt>
              <w:sdtPr>
                <w:rPr>
                  <w:lang w:eastAsia="en-CA"/>
                </w:rPr>
                <w:id w:val="465627130"/>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19F9EAC0" w14:textId="77777777" w:rsidTr="000A2A5C">
        <w:tc>
          <w:tcPr>
            <w:tcW w:w="567" w:type="dxa"/>
            <w:tcBorders>
              <w:top w:val="single" w:sz="4" w:space="0" w:color="auto"/>
              <w:left w:val="nil"/>
              <w:bottom w:val="single" w:sz="4" w:space="0" w:color="auto"/>
              <w:right w:val="single" w:sz="4" w:space="0" w:color="auto"/>
            </w:tcBorders>
            <w:vAlign w:val="center"/>
            <w:hideMark/>
          </w:tcPr>
          <w:p w14:paraId="1CBA9CD3" w14:textId="77777777" w:rsidR="000A2A5C" w:rsidRPr="000A2A5C" w:rsidRDefault="000A2A5C" w:rsidP="000A2A5C">
            <w:r w:rsidRPr="000A2A5C">
              <w:t>Q</w:t>
            </w:r>
          </w:p>
        </w:tc>
        <w:tc>
          <w:tcPr>
            <w:tcW w:w="6710" w:type="dxa"/>
            <w:gridSpan w:val="4"/>
            <w:tcBorders>
              <w:top w:val="single" w:sz="4" w:space="0" w:color="auto"/>
              <w:left w:val="single" w:sz="4" w:space="0" w:color="auto"/>
              <w:bottom w:val="single" w:sz="4" w:space="0" w:color="auto"/>
              <w:right w:val="single" w:sz="4" w:space="0" w:color="auto"/>
            </w:tcBorders>
            <w:hideMark/>
          </w:tcPr>
          <w:p w14:paraId="3E1F16A1" w14:textId="77777777" w:rsidR="000A2A5C" w:rsidRPr="000A2A5C" w:rsidRDefault="000A2A5C" w:rsidP="000A2A5C">
            <w:r w:rsidRPr="000A2A5C">
              <w:t xml:space="preserve">Duration of </w:t>
            </w:r>
            <w:r w:rsidRPr="000A2A5C">
              <w:rPr>
                <w:i/>
                <w:iCs/>
              </w:rPr>
              <w:t>alarm signal</w:t>
            </w:r>
            <w:r w:rsidRPr="000A2A5C">
              <w:t xml:space="preserve"> prior to automatic silence.</w:t>
            </w:r>
          </w:p>
        </w:tc>
        <w:tc>
          <w:tcPr>
            <w:tcW w:w="661" w:type="dxa"/>
            <w:tcBorders>
              <w:top w:val="single" w:sz="4" w:space="0" w:color="auto"/>
              <w:left w:val="single" w:sz="4" w:space="0" w:color="auto"/>
              <w:bottom w:val="single" w:sz="4" w:space="0" w:color="auto"/>
              <w:right w:val="nil"/>
            </w:tcBorders>
            <w:vAlign w:val="center"/>
            <w:hideMark/>
          </w:tcPr>
          <w:p w14:paraId="49B3FF5F" w14:textId="77777777" w:rsidR="000A2A5C" w:rsidRPr="000A2A5C" w:rsidRDefault="000A2A5C" w:rsidP="000A2A5C">
            <w:r w:rsidRPr="000A2A5C">
              <w:t>Time:</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1958B409" w14:textId="77777777" w:rsidR="000A2A5C" w:rsidRPr="000A2A5C" w:rsidRDefault="000A2A5C" w:rsidP="000A2A5C">
            <w:pPr>
              <w:rPr>
                <w:lang w:eastAsia="en-CA"/>
              </w:rPr>
            </w:pPr>
          </w:p>
        </w:tc>
        <w:tc>
          <w:tcPr>
            <w:tcW w:w="567" w:type="dxa"/>
            <w:tcBorders>
              <w:top w:val="single" w:sz="4" w:space="0" w:color="auto"/>
              <w:left w:val="single" w:sz="4" w:space="0" w:color="auto"/>
              <w:bottom w:val="single" w:sz="4" w:space="0" w:color="auto"/>
              <w:right w:val="nil"/>
            </w:tcBorders>
            <w:vAlign w:val="center"/>
            <w:hideMark/>
          </w:tcPr>
          <w:p w14:paraId="7AFF6C8C"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33F4284D" w14:textId="77777777" w:rsidR="000A2A5C" w:rsidRPr="000A2A5C" w:rsidRDefault="000A2A5C" w:rsidP="000A2A5C">
            <w:pPr>
              <w:rPr>
                <w:lang w:eastAsia="en-CA"/>
              </w:rPr>
            </w:pPr>
          </w:p>
        </w:tc>
        <w:tc>
          <w:tcPr>
            <w:tcW w:w="567" w:type="dxa"/>
            <w:tcBorders>
              <w:top w:val="single" w:sz="4" w:space="0" w:color="auto"/>
              <w:left w:val="single" w:sz="4" w:space="0" w:color="auto"/>
              <w:bottom w:val="single" w:sz="4" w:space="0" w:color="auto"/>
              <w:right w:val="nil"/>
            </w:tcBorders>
            <w:vAlign w:val="center"/>
            <w:hideMark/>
          </w:tcPr>
          <w:p w14:paraId="38BAEC1D"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7600DBB7" w14:textId="77777777" w:rsidR="000A2A5C" w:rsidRPr="000A2A5C" w:rsidRDefault="000A2A5C" w:rsidP="000A2A5C">
            <w:pPr>
              <w:rPr>
                <w:lang w:eastAsia="en-CA"/>
              </w:rPr>
            </w:pPr>
            <w:sdt>
              <w:sdtPr>
                <w:rPr>
                  <w:lang w:eastAsia="en-CA"/>
                </w:rPr>
                <w:id w:val="1911187196"/>
                <w14:checkbox>
                  <w14:checked w14:val="1"/>
                  <w14:checkedState w14:val="0050" w14:font="Wingdings 2"/>
                  <w14:uncheckedState w14:val="0020" w14:font="Wingdings 2"/>
                </w14:checkbox>
              </w:sdtPr>
              <w:sdtContent>
                <w:r w:rsidRPr="000A2A5C">
                  <w:rPr>
                    <w:lang w:eastAsia="en-CA"/>
                  </w:rPr>
                  <w:sym w:font="Wingdings 2" w:char="F050"/>
                </w:r>
              </w:sdtContent>
            </w:sdt>
          </w:p>
        </w:tc>
      </w:tr>
      <w:tr w:rsidR="000A2A5C" w:rsidRPr="000A2A5C" w14:paraId="35DAEB4C" w14:textId="77777777" w:rsidTr="000A2A5C">
        <w:tc>
          <w:tcPr>
            <w:tcW w:w="567" w:type="dxa"/>
            <w:tcBorders>
              <w:top w:val="single" w:sz="4" w:space="0" w:color="auto"/>
              <w:left w:val="nil"/>
              <w:bottom w:val="single" w:sz="4" w:space="0" w:color="auto"/>
              <w:right w:val="single" w:sz="4" w:space="0" w:color="auto"/>
            </w:tcBorders>
            <w:vAlign w:val="center"/>
            <w:hideMark/>
          </w:tcPr>
          <w:p w14:paraId="23AF978D" w14:textId="77777777" w:rsidR="000A2A5C" w:rsidRPr="000A2A5C" w:rsidRDefault="000A2A5C" w:rsidP="000A2A5C">
            <w:r w:rsidRPr="000A2A5C">
              <w:t>R</w:t>
            </w:r>
          </w:p>
        </w:tc>
        <w:tc>
          <w:tcPr>
            <w:tcW w:w="6710" w:type="dxa"/>
            <w:gridSpan w:val="4"/>
            <w:tcBorders>
              <w:top w:val="single" w:sz="4" w:space="0" w:color="auto"/>
              <w:left w:val="single" w:sz="4" w:space="0" w:color="auto"/>
              <w:bottom w:val="single" w:sz="4" w:space="0" w:color="auto"/>
              <w:right w:val="single" w:sz="4" w:space="0" w:color="auto"/>
            </w:tcBorders>
            <w:hideMark/>
          </w:tcPr>
          <w:p w14:paraId="2255C0DC" w14:textId="77777777" w:rsidR="000A2A5C" w:rsidRPr="000A2A5C" w:rsidRDefault="000A2A5C" w:rsidP="000A2A5C">
            <w:r w:rsidRPr="000A2A5C">
              <w:t xml:space="preserve">Audible and visual </w:t>
            </w:r>
            <w:r w:rsidRPr="000A2A5C">
              <w:rPr>
                <w:i/>
                <w:iCs/>
              </w:rPr>
              <w:t>alert signals</w:t>
            </w:r>
            <w:r w:rsidRPr="000A2A5C">
              <w:t xml:space="preserve"> and </w:t>
            </w:r>
            <w:r w:rsidRPr="000A2A5C">
              <w:rPr>
                <w:i/>
                <w:iCs/>
              </w:rPr>
              <w:t>alarm signals</w:t>
            </w:r>
            <w:r w:rsidRPr="000A2A5C">
              <w:t xml:space="preserve"> programmed and operate per design and </w:t>
            </w:r>
            <w:r w:rsidRPr="000A2A5C">
              <w:rPr>
                <w:i/>
                <w:iCs/>
              </w:rPr>
              <w:t>specification</w:t>
            </w:r>
            <w:r w:rsidRPr="000A2A5C">
              <w:t>; or documentation as provided in Section 21.</w:t>
            </w:r>
          </w:p>
        </w:tc>
        <w:tc>
          <w:tcPr>
            <w:tcW w:w="661" w:type="dxa"/>
            <w:tcBorders>
              <w:top w:val="single" w:sz="4" w:space="0" w:color="auto"/>
              <w:left w:val="single" w:sz="4" w:space="0" w:color="auto"/>
              <w:bottom w:val="single" w:sz="4" w:space="0" w:color="auto"/>
              <w:right w:val="nil"/>
            </w:tcBorders>
            <w:vAlign w:val="center"/>
            <w:hideMark/>
          </w:tcPr>
          <w:p w14:paraId="4ED47A15" w14:textId="77777777" w:rsidR="000A2A5C" w:rsidRPr="000A2A5C" w:rsidRDefault="000A2A5C" w:rsidP="000A2A5C">
            <w:r w:rsidRPr="000A2A5C">
              <w:t>Time:</w:t>
            </w:r>
          </w:p>
        </w:tc>
        <w:tc>
          <w:tcPr>
            <w:tcW w:w="1843" w:type="dxa"/>
            <w:gridSpan w:val="3"/>
            <w:tcBorders>
              <w:top w:val="single" w:sz="4" w:space="0" w:color="auto"/>
              <w:left w:val="nil"/>
              <w:bottom w:val="single" w:sz="4" w:space="0" w:color="auto"/>
              <w:right w:val="single" w:sz="4" w:space="0" w:color="auto"/>
            </w:tcBorders>
            <w:shd w:val="clear" w:color="auto" w:fill="F2F2F2" w:themeFill="background1" w:themeFillShade="F2"/>
            <w:vAlign w:val="center"/>
          </w:tcPr>
          <w:p w14:paraId="485C6061" w14:textId="77777777" w:rsidR="000A2A5C" w:rsidRPr="000A2A5C" w:rsidRDefault="000A2A5C" w:rsidP="000A2A5C">
            <w:pPr>
              <w:rPr>
                <w:lang w:eastAsia="en-CA"/>
              </w:rPr>
            </w:pPr>
          </w:p>
        </w:tc>
        <w:tc>
          <w:tcPr>
            <w:tcW w:w="567" w:type="dxa"/>
            <w:tcBorders>
              <w:top w:val="single" w:sz="4" w:space="0" w:color="auto"/>
              <w:left w:val="single" w:sz="4" w:space="0" w:color="auto"/>
              <w:bottom w:val="single" w:sz="4" w:space="0" w:color="auto"/>
              <w:right w:val="nil"/>
            </w:tcBorders>
            <w:vAlign w:val="center"/>
            <w:hideMark/>
          </w:tcPr>
          <w:p w14:paraId="1AEA4088"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27BA6C56" w14:textId="77777777" w:rsidR="000A2A5C" w:rsidRPr="000A2A5C" w:rsidRDefault="000A2A5C" w:rsidP="000A2A5C">
            <w:pPr>
              <w:rPr>
                <w:lang w:eastAsia="en-CA"/>
              </w:rPr>
            </w:pPr>
            <w:sdt>
              <w:sdtPr>
                <w:rPr>
                  <w:lang w:eastAsia="en-CA"/>
                </w:rPr>
                <w:id w:val="-1270551558"/>
                <w14:checkbox>
                  <w14:checked w14:val="1"/>
                  <w14:checkedState w14:val="0050" w14:font="Wingdings 2"/>
                  <w14:uncheckedState w14:val="0020" w14:font="Wingdings 2"/>
                </w14:checkbox>
              </w:sdtPr>
              <w:sdtContent>
                <w:r w:rsidRPr="000A2A5C">
                  <w:rPr>
                    <w:lang w:eastAsia="en-CA"/>
                  </w:rPr>
                  <w:sym w:font="Wingdings 2" w:char="F050"/>
                </w:r>
              </w:sdtContent>
            </w:sdt>
          </w:p>
        </w:tc>
      </w:tr>
      <w:tr w:rsidR="000A2A5C" w:rsidRPr="000A2A5C" w14:paraId="689A7474" w14:textId="77777777" w:rsidTr="000A2A5C">
        <w:tc>
          <w:tcPr>
            <w:tcW w:w="567" w:type="dxa"/>
            <w:tcBorders>
              <w:top w:val="single" w:sz="4" w:space="0" w:color="auto"/>
              <w:left w:val="nil"/>
              <w:bottom w:val="single" w:sz="4" w:space="0" w:color="auto"/>
              <w:right w:val="single" w:sz="4" w:space="0" w:color="auto"/>
            </w:tcBorders>
            <w:vAlign w:val="center"/>
            <w:hideMark/>
          </w:tcPr>
          <w:p w14:paraId="2A818419" w14:textId="77777777" w:rsidR="000A2A5C" w:rsidRPr="000A2A5C" w:rsidRDefault="000A2A5C" w:rsidP="000A2A5C">
            <w:r w:rsidRPr="000A2A5C">
              <w:t>S</w:t>
            </w:r>
          </w:p>
        </w:tc>
        <w:tc>
          <w:tcPr>
            <w:tcW w:w="6710" w:type="dxa"/>
            <w:gridSpan w:val="4"/>
            <w:tcBorders>
              <w:top w:val="single" w:sz="4" w:space="0" w:color="auto"/>
              <w:left w:val="single" w:sz="4" w:space="0" w:color="auto"/>
              <w:bottom w:val="single" w:sz="4" w:space="0" w:color="auto"/>
              <w:right w:val="single" w:sz="4" w:space="0" w:color="auto"/>
            </w:tcBorders>
            <w:hideMark/>
          </w:tcPr>
          <w:p w14:paraId="45B5837B" w14:textId="77777777" w:rsidR="000A2A5C" w:rsidRPr="000A2A5C" w:rsidRDefault="000A2A5C" w:rsidP="000A2A5C">
            <w:r w:rsidRPr="000A2A5C">
              <w:rPr>
                <w:i/>
                <w:iCs/>
              </w:rPr>
              <w:t xml:space="preserve">Input circuit, </w:t>
            </w:r>
            <w:r w:rsidRPr="000A2A5C">
              <w:t>alarm and supervisory operation, including audible and visual indication operates.</w:t>
            </w:r>
          </w:p>
        </w:tc>
        <w:tc>
          <w:tcPr>
            <w:tcW w:w="661" w:type="dxa"/>
            <w:tcBorders>
              <w:top w:val="single" w:sz="4" w:space="0" w:color="auto"/>
              <w:left w:val="single" w:sz="4" w:space="0" w:color="auto"/>
              <w:bottom w:val="single" w:sz="4" w:space="0" w:color="auto"/>
              <w:right w:val="nil"/>
            </w:tcBorders>
            <w:vAlign w:val="center"/>
            <w:hideMark/>
          </w:tcPr>
          <w:p w14:paraId="5F81DBB3"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3D64FF3" w14:textId="77777777" w:rsidR="000A2A5C" w:rsidRPr="000A2A5C" w:rsidRDefault="000A2A5C" w:rsidP="000A2A5C">
            <w:pPr>
              <w:rPr>
                <w:lang w:eastAsia="en-CA"/>
              </w:rPr>
            </w:pPr>
            <w:sdt>
              <w:sdtPr>
                <w:rPr>
                  <w:lang w:eastAsia="en-CA"/>
                </w:rPr>
                <w:id w:val="-535813965"/>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1FC5E2AA"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5954EE1" w14:textId="77777777" w:rsidR="000A2A5C" w:rsidRPr="000A2A5C" w:rsidRDefault="000A2A5C" w:rsidP="000A2A5C">
            <w:pPr>
              <w:rPr>
                <w:lang w:eastAsia="en-CA"/>
              </w:rPr>
            </w:pPr>
            <w:sdt>
              <w:sdtPr>
                <w:rPr>
                  <w:lang w:eastAsia="en-CA"/>
                </w:rPr>
                <w:id w:val="-1367130361"/>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tcPr>
          <w:p w14:paraId="4BFFCD47" w14:textId="77777777" w:rsidR="000A2A5C" w:rsidRPr="000A2A5C" w:rsidRDefault="000A2A5C" w:rsidP="000A2A5C"/>
        </w:tc>
        <w:tc>
          <w:tcPr>
            <w:tcW w:w="452" w:type="dxa"/>
            <w:tcBorders>
              <w:top w:val="single" w:sz="4" w:space="0" w:color="auto"/>
              <w:left w:val="nil"/>
              <w:bottom w:val="single" w:sz="4" w:space="0" w:color="auto"/>
              <w:right w:val="nil"/>
            </w:tcBorders>
            <w:vAlign w:val="center"/>
          </w:tcPr>
          <w:p w14:paraId="2F72F7D5" w14:textId="77777777" w:rsidR="000A2A5C" w:rsidRPr="000A2A5C" w:rsidRDefault="000A2A5C" w:rsidP="000A2A5C">
            <w:pPr>
              <w:rPr>
                <w:lang w:eastAsia="en-CA"/>
              </w:rPr>
            </w:pPr>
          </w:p>
        </w:tc>
      </w:tr>
      <w:tr w:rsidR="000A2A5C" w:rsidRPr="000A2A5C" w14:paraId="62BCC5D0" w14:textId="77777777" w:rsidTr="000A2A5C">
        <w:tc>
          <w:tcPr>
            <w:tcW w:w="567" w:type="dxa"/>
            <w:tcBorders>
              <w:top w:val="single" w:sz="4" w:space="0" w:color="auto"/>
              <w:left w:val="nil"/>
              <w:bottom w:val="single" w:sz="4" w:space="0" w:color="auto"/>
              <w:right w:val="single" w:sz="4" w:space="0" w:color="auto"/>
            </w:tcBorders>
            <w:vAlign w:val="center"/>
            <w:hideMark/>
          </w:tcPr>
          <w:p w14:paraId="08726A53" w14:textId="77777777" w:rsidR="000A2A5C" w:rsidRPr="000A2A5C" w:rsidRDefault="000A2A5C" w:rsidP="000A2A5C">
            <w:r w:rsidRPr="000A2A5C">
              <w:t>T</w:t>
            </w:r>
          </w:p>
        </w:tc>
        <w:tc>
          <w:tcPr>
            <w:tcW w:w="6710" w:type="dxa"/>
            <w:gridSpan w:val="4"/>
            <w:tcBorders>
              <w:top w:val="single" w:sz="4" w:space="0" w:color="auto"/>
              <w:left w:val="single" w:sz="4" w:space="0" w:color="auto"/>
              <w:bottom w:val="single" w:sz="4" w:space="0" w:color="auto"/>
              <w:right w:val="single" w:sz="4" w:space="0" w:color="auto"/>
            </w:tcBorders>
            <w:hideMark/>
          </w:tcPr>
          <w:p w14:paraId="2865A003" w14:textId="77777777" w:rsidR="000A2A5C" w:rsidRPr="000A2A5C" w:rsidRDefault="000A2A5C" w:rsidP="000A2A5C">
            <w:r w:rsidRPr="000A2A5C">
              <w:rPr>
                <w:i/>
                <w:iCs/>
              </w:rPr>
              <w:t>Input circuit</w:t>
            </w:r>
            <w:r w:rsidRPr="000A2A5C">
              <w:t xml:space="preserve"> supervision fault causes a trouble indication.</w:t>
            </w:r>
          </w:p>
        </w:tc>
        <w:tc>
          <w:tcPr>
            <w:tcW w:w="661" w:type="dxa"/>
            <w:tcBorders>
              <w:top w:val="single" w:sz="4" w:space="0" w:color="auto"/>
              <w:left w:val="single" w:sz="4" w:space="0" w:color="auto"/>
              <w:bottom w:val="single" w:sz="4" w:space="0" w:color="auto"/>
              <w:right w:val="nil"/>
            </w:tcBorders>
            <w:vAlign w:val="center"/>
            <w:hideMark/>
          </w:tcPr>
          <w:p w14:paraId="5DB84CDC"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2696F7D" w14:textId="77777777" w:rsidR="000A2A5C" w:rsidRPr="000A2A5C" w:rsidRDefault="000A2A5C" w:rsidP="000A2A5C">
            <w:pPr>
              <w:rPr>
                <w:lang w:eastAsia="en-CA"/>
              </w:rPr>
            </w:pPr>
            <w:sdt>
              <w:sdtPr>
                <w:rPr>
                  <w:lang w:eastAsia="en-CA"/>
                </w:rPr>
                <w:id w:val="1007719393"/>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21E6C08A"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C753578" w14:textId="77777777" w:rsidR="000A2A5C" w:rsidRPr="000A2A5C" w:rsidRDefault="000A2A5C" w:rsidP="000A2A5C">
            <w:pPr>
              <w:rPr>
                <w:lang w:eastAsia="en-CA"/>
              </w:rPr>
            </w:pPr>
            <w:sdt>
              <w:sdtPr>
                <w:rPr>
                  <w:lang w:eastAsia="en-CA"/>
                </w:rPr>
                <w:id w:val="-2060322142"/>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7910414"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015631AF" w14:textId="77777777" w:rsidR="000A2A5C" w:rsidRPr="000A2A5C" w:rsidRDefault="000A2A5C" w:rsidP="000A2A5C">
            <w:pPr>
              <w:rPr>
                <w:lang w:eastAsia="en-CA"/>
              </w:rPr>
            </w:pPr>
            <w:sdt>
              <w:sdtPr>
                <w:rPr>
                  <w:lang w:eastAsia="en-CA"/>
                </w:rPr>
                <w:id w:val="-1935509008"/>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354B650E" w14:textId="77777777" w:rsidTr="000A2A5C">
        <w:tc>
          <w:tcPr>
            <w:tcW w:w="567" w:type="dxa"/>
            <w:tcBorders>
              <w:top w:val="single" w:sz="4" w:space="0" w:color="auto"/>
              <w:left w:val="nil"/>
              <w:bottom w:val="single" w:sz="4" w:space="0" w:color="auto"/>
              <w:right w:val="single" w:sz="4" w:space="0" w:color="auto"/>
            </w:tcBorders>
            <w:vAlign w:val="center"/>
            <w:hideMark/>
          </w:tcPr>
          <w:p w14:paraId="7EFDA217" w14:textId="77777777" w:rsidR="000A2A5C" w:rsidRPr="000A2A5C" w:rsidRDefault="000A2A5C" w:rsidP="000A2A5C">
            <w:r w:rsidRPr="000A2A5C">
              <w:t>U</w:t>
            </w:r>
          </w:p>
        </w:tc>
        <w:tc>
          <w:tcPr>
            <w:tcW w:w="6710" w:type="dxa"/>
            <w:gridSpan w:val="4"/>
            <w:tcBorders>
              <w:top w:val="single" w:sz="4" w:space="0" w:color="auto"/>
              <w:left w:val="single" w:sz="4" w:space="0" w:color="auto"/>
              <w:bottom w:val="single" w:sz="4" w:space="0" w:color="auto"/>
              <w:right w:val="single" w:sz="4" w:space="0" w:color="auto"/>
            </w:tcBorders>
            <w:hideMark/>
          </w:tcPr>
          <w:p w14:paraId="63403661" w14:textId="77777777" w:rsidR="000A2A5C" w:rsidRPr="000A2A5C" w:rsidRDefault="000A2A5C" w:rsidP="000A2A5C">
            <w:r w:rsidRPr="000A2A5C">
              <w:rPr>
                <w:i/>
                <w:iCs/>
              </w:rPr>
              <w:t>Output circuit</w:t>
            </w:r>
            <w:r w:rsidRPr="000A2A5C">
              <w:t xml:space="preserve"> alarm indicators operate.</w:t>
            </w:r>
          </w:p>
        </w:tc>
        <w:tc>
          <w:tcPr>
            <w:tcW w:w="661" w:type="dxa"/>
            <w:tcBorders>
              <w:top w:val="single" w:sz="4" w:space="0" w:color="auto"/>
              <w:left w:val="single" w:sz="4" w:space="0" w:color="auto"/>
              <w:bottom w:val="single" w:sz="4" w:space="0" w:color="auto"/>
              <w:right w:val="nil"/>
            </w:tcBorders>
            <w:vAlign w:val="center"/>
            <w:hideMark/>
          </w:tcPr>
          <w:p w14:paraId="317301FA"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41FAC63" w14:textId="77777777" w:rsidR="000A2A5C" w:rsidRPr="000A2A5C" w:rsidRDefault="000A2A5C" w:rsidP="000A2A5C">
            <w:pPr>
              <w:rPr>
                <w:lang w:eastAsia="en-CA"/>
              </w:rPr>
            </w:pPr>
            <w:sdt>
              <w:sdtPr>
                <w:rPr>
                  <w:lang w:eastAsia="en-CA"/>
                </w:rPr>
                <w:id w:val="1074791784"/>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6E252043"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153A36D" w14:textId="77777777" w:rsidR="000A2A5C" w:rsidRPr="000A2A5C" w:rsidRDefault="000A2A5C" w:rsidP="000A2A5C">
            <w:pPr>
              <w:rPr>
                <w:lang w:eastAsia="en-CA"/>
              </w:rPr>
            </w:pPr>
            <w:sdt>
              <w:sdtPr>
                <w:rPr>
                  <w:lang w:eastAsia="en-CA"/>
                </w:rPr>
                <w:id w:val="-1294368674"/>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0B15475"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4E01C766" w14:textId="77777777" w:rsidR="000A2A5C" w:rsidRPr="000A2A5C" w:rsidRDefault="000A2A5C" w:rsidP="000A2A5C">
            <w:pPr>
              <w:rPr>
                <w:lang w:eastAsia="en-CA"/>
              </w:rPr>
            </w:pPr>
            <w:sdt>
              <w:sdtPr>
                <w:rPr>
                  <w:lang w:eastAsia="en-CA"/>
                </w:rPr>
                <w:id w:val="-244181858"/>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10EAD88A" w14:textId="77777777" w:rsidTr="000A2A5C">
        <w:tc>
          <w:tcPr>
            <w:tcW w:w="567" w:type="dxa"/>
            <w:tcBorders>
              <w:top w:val="single" w:sz="4" w:space="0" w:color="auto"/>
              <w:left w:val="nil"/>
              <w:bottom w:val="single" w:sz="4" w:space="0" w:color="auto"/>
              <w:right w:val="single" w:sz="4" w:space="0" w:color="auto"/>
            </w:tcBorders>
            <w:vAlign w:val="center"/>
            <w:hideMark/>
          </w:tcPr>
          <w:p w14:paraId="28708B20" w14:textId="77777777" w:rsidR="000A2A5C" w:rsidRPr="000A2A5C" w:rsidRDefault="000A2A5C" w:rsidP="000A2A5C">
            <w:r w:rsidRPr="000A2A5C">
              <w:t>V</w:t>
            </w:r>
          </w:p>
        </w:tc>
        <w:tc>
          <w:tcPr>
            <w:tcW w:w="6710" w:type="dxa"/>
            <w:gridSpan w:val="4"/>
            <w:tcBorders>
              <w:top w:val="single" w:sz="4" w:space="0" w:color="auto"/>
              <w:left w:val="single" w:sz="4" w:space="0" w:color="auto"/>
              <w:bottom w:val="single" w:sz="4" w:space="0" w:color="auto"/>
              <w:right w:val="single" w:sz="4" w:space="0" w:color="auto"/>
            </w:tcBorders>
            <w:hideMark/>
          </w:tcPr>
          <w:p w14:paraId="00961795" w14:textId="77777777" w:rsidR="000A2A5C" w:rsidRPr="000A2A5C" w:rsidRDefault="000A2A5C" w:rsidP="000A2A5C">
            <w:r w:rsidRPr="000A2A5C">
              <w:rPr>
                <w:i/>
                <w:iCs/>
              </w:rPr>
              <w:t xml:space="preserve">Output circuit </w:t>
            </w:r>
            <w:r w:rsidRPr="000A2A5C">
              <w:t>supervision fault causes a trouble indication.</w:t>
            </w:r>
          </w:p>
        </w:tc>
        <w:tc>
          <w:tcPr>
            <w:tcW w:w="661" w:type="dxa"/>
            <w:tcBorders>
              <w:top w:val="single" w:sz="4" w:space="0" w:color="auto"/>
              <w:left w:val="single" w:sz="4" w:space="0" w:color="auto"/>
              <w:bottom w:val="single" w:sz="4" w:space="0" w:color="auto"/>
              <w:right w:val="nil"/>
            </w:tcBorders>
            <w:vAlign w:val="center"/>
            <w:hideMark/>
          </w:tcPr>
          <w:p w14:paraId="19135126"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51CE41E" w14:textId="77777777" w:rsidR="000A2A5C" w:rsidRPr="000A2A5C" w:rsidRDefault="000A2A5C" w:rsidP="000A2A5C">
            <w:pPr>
              <w:rPr>
                <w:lang w:eastAsia="en-CA"/>
              </w:rPr>
            </w:pPr>
            <w:sdt>
              <w:sdtPr>
                <w:rPr>
                  <w:lang w:eastAsia="en-CA"/>
                </w:rPr>
                <w:id w:val="1045179067"/>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1068128E"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39C7D89" w14:textId="77777777" w:rsidR="000A2A5C" w:rsidRPr="000A2A5C" w:rsidRDefault="000A2A5C" w:rsidP="000A2A5C">
            <w:pPr>
              <w:rPr>
                <w:lang w:eastAsia="en-CA"/>
              </w:rPr>
            </w:pPr>
            <w:sdt>
              <w:sdtPr>
                <w:rPr>
                  <w:lang w:eastAsia="en-CA"/>
                </w:rPr>
                <w:id w:val="-1651904970"/>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588A57C"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0641446E" w14:textId="77777777" w:rsidR="000A2A5C" w:rsidRPr="000A2A5C" w:rsidRDefault="000A2A5C" w:rsidP="000A2A5C">
            <w:pPr>
              <w:rPr>
                <w:lang w:eastAsia="en-CA"/>
              </w:rPr>
            </w:pPr>
            <w:sdt>
              <w:sdtPr>
                <w:rPr>
                  <w:lang w:eastAsia="en-CA"/>
                </w:rPr>
                <w:id w:val="-27102673"/>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34704CA5" w14:textId="77777777" w:rsidTr="000A2A5C">
        <w:tc>
          <w:tcPr>
            <w:tcW w:w="567" w:type="dxa"/>
            <w:tcBorders>
              <w:top w:val="single" w:sz="4" w:space="0" w:color="auto"/>
              <w:left w:val="nil"/>
              <w:bottom w:val="single" w:sz="4" w:space="0" w:color="auto"/>
              <w:right w:val="single" w:sz="4" w:space="0" w:color="auto"/>
            </w:tcBorders>
            <w:vAlign w:val="center"/>
            <w:hideMark/>
          </w:tcPr>
          <w:p w14:paraId="1C81D42E" w14:textId="77777777" w:rsidR="000A2A5C" w:rsidRPr="000A2A5C" w:rsidRDefault="000A2A5C" w:rsidP="000A2A5C">
            <w:r w:rsidRPr="000A2A5C">
              <w:t>W</w:t>
            </w:r>
          </w:p>
        </w:tc>
        <w:tc>
          <w:tcPr>
            <w:tcW w:w="6710" w:type="dxa"/>
            <w:gridSpan w:val="4"/>
            <w:tcBorders>
              <w:top w:val="single" w:sz="4" w:space="0" w:color="auto"/>
              <w:left w:val="single" w:sz="4" w:space="0" w:color="auto"/>
              <w:bottom w:val="single" w:sz="4" w:space="0" w:color="auto"/>
              <w:right w:val="single" w:sz="4" w:space="0" w:color="auto"/>
            </w:tcBorders>
            <w:hideMark/>
          </w:tcPr>
          <w:p w14:paraId="3BB5A0B8" w14:textId="77777777" w:rsidR="000A2A5C" w:rsidRPr="000A2A5C" w:rsidRDefault="000A2A5C" w:rsidP="000A2A5C">
            <w:r w:rsidRPr="000A2A5C">
              <w:t>Visual Indicator test (lamp test) operates.</w:t>
            </w:r>
          </w:p>
        </w:tc>
        <w:tc>
          <w:tcPr>
            <w:tcW w:w="661" w:type="dxa"/>
            <w:tcBorders>
              <w:top w:val="single" w:sz="4" w:space="0" w:color="auto"/>
              <w:left w:val="single" w:sz="4" w:space="0" w:color="auto"/>
              <w:bottom w:val="single" w:sz="4" w:space="0" w:color="auto"/>
              <w:right w:val="nil"/>
            </w:tcBorders>
            <w:vAlign w:val="center"/>
            <w:hideMark/>
          </w:tcPr>
          <w:p w14:paraId="41E39749"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32FA4FC" w14:textId="77777777" w:rsidR="000A2A5C" w:rsidRPr="000A2A5C" w:rsidRDefault="000A2A5C" w:rsidP="000A2A5C">
            <w:pPr>
              <w:rPr>
                <w:lang w:eastAsia="en-CA"/>
              </w:rPr>
            </w:pPr>
            <w:sdt>
              <w:sdtPr>
                <w:rPr>
                  <w:lang w:eastAsia="en-CA"/>
                </w:rPr>
                <w:id w:val="-742488384"/>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65D92CBD"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7963CA7" w14:textId="77777777" w:rsidR="000A2A5C" w:rsidRPr="000A2A5C" w:rsidRDefault="000A2A5C" w:rsidP="000A2A5C">
            <w:pPr>
              <w:rPr>
                <w:lang w:eastAsia="en-CA"/>
              </w:rPr>
            </w:pPr>
            <w:sdt>
              <w:sdtPr>
                <w:rPr>
                  <w:lang w:eastAsia="en-CA"/>
                </w:rPr>
                <w:id w:val="-1074203467"/>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39A1C562"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0E1E1DF7" w14:textId="77777777" w:rsidR="000A2A5C" w:rsidRPr="000A2A5C" w:rsidRDefault="000A2A5C" w:rsidP="000A2A5C">
            <w:pPr>
              <w:rPr>
                <w:lang w:eastAsia="en-CA"/>
              </w:rPr>
            </w:pPr>
            <w:sdt>
              <w:sdtPr>
                <w:rPr>
                  <w:lang w:eastAsia="en-CA"/>
                </w:rPr>
                <w:id w:val="1127746483"/>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669ABD79" w14:textId="77777777" w:rsidTr="000A2A5C">
        <w:tc>
          <w:tcPr>
            <w:tcW w:w="567" w:type="dxa"/>
            <w:tcBorders>
              <w:top w:val="single" w:sz="4" w:space="0" w:color="auto"/>
              <w:left w:val="nil"/>
              <w:bottom w:val="single" w:sz="4" w:space="0" w:color="auto"/>
              <w:right w:val="single" w:sz="4" w:space="0" w:color="auto"/>
            </w:tcBorders>
            <w:vAlign w:val="center"/>
            <w:hideMark/>
          </w:tcPr>
          <w:p w14:paraId="53392D75" w14:textId="77777777" w:rsidR="000A2A5C" w:rsidRPr="000A2A5C" w:rsidRDefault="000A2A5C" w:rsidP="000A2A5C">
            <w:r w:rsidRPr="000A2A5C">
              <w:t>X</w:t>
            </w:r>
          </w:p>
        </w:tc>
        <w:tc>
          <w:tcPr>
            <w:tcW w:w="6710" w:type="dxa"/>
            <w:gridSpan w:val="4"/>
            <w:tcBorders>
              <w:top w:val="single" w:sz="4" w:space="0" w:color="auto"/>
              <w:left w:val="single" w:sz="4" w:space="0" w:color="auto"/>
              <w:bottom w:val="single" w:sz="4" w:space="0" w:color="auto"/>
              <w:right w:val="single" w:sz="4" w:space="0" w:color="auto"/>
            </w:tcBorders>
            <w:hideMark/>
          </w:tcPr>
          <w:p w14:paraId="5391C156" w14:textId="77777777" w:rsidR="000A2A5C" w:rsidRPr="000A2A5C" w:rsidRDefault="000A2A5C" w:rsidP="000A2A5C">
            <w:r w:rsidRPr="000A2A5C">
              <w:t xml:space="preserve">Coded signal sequences operate not less than the required number of times and the correct </w:t>
            </w:r>
            <w:r w:rsidRPr="000A2A5C">
              <w:rPr>
                <w:i/>
                <w:iCs/>
              </w:rPr>
              <w:t>alarm signal</w:t>
            </w:r>
            <w:r w:rsidRPr="000A2A5C">
              <w:t xml:space="preserve"> operates thereafter.</w:t>
            </w:r>
          </w:p>
        </w:tc>
        <w:tc>
          <w:tcPr>
            <w:tcW w:w="661" w:type="dxa"/>
            <w:tcBorders>
              <w:top w:val="single" w:sz="4" w:space="0" w:color="auto"/>
              <w:left w:val="single" w:sz="4" w:space="0" w:color="auto"/>
              <w:bottom w:val="single" w:sz="4" w:space="0" w:color="auto"/>
              <w:right w:val="nil"/>
            </w:tcBorders>
            <w:vAlign w:val="center"/>
            <w:hideMark/>
          </w:tcPr>
          <w:p w14:paraId="19B2E64C"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F39B438" w14:textId="77777777" w:rsidR="000A2A5C" w:rsidRPr="000A2A5C" w:rsidRDefault="000A2A5C" w:rsidP="000A2A5C">
            <w:pPr>
              <w:rPr>
                <w:lang w:eastAsia="en-CA"/>
              </w:rPr>
            </w:pPr>
            <w:sdt>
              <w:sdtPr>
                <w:rPr>
                  <w:lang w:eastAsia="en-CA"/>
                </w:rPr>
                <w:id w:val="218180651"/>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63C3B48A"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5F1F70F" w14:textId="77777777" w:rsidR="000A2A5C" w:rsidRPr="000A2A5C" w:rsidRDefault="000A2A5C" w:rsidP="000A2A5C">
            <w:pPr>
              <w:rPr>
                <w:lang w:eastAsia="en-CA"/>
              </w:rPr>
            </w:pPr>
            <w:sdt>
              <w:sdtPr>
                <w:rPr>
                  <w:lang w:eastAsia="en-CA"/>
                </w:rPr>
                <w:id w:val="-1282952493"/>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0E9FEDFE"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2879E033" w14:textId="77777777" w:rsidR="000A2A5C" w:rsidRPr="000A2A5C" w:rsidRDefault="000A2A5C" w:rsidP="000A2A5C">
            <w:pPr>
              <w:rPr>
                <w:lang w:eastAsia="en-CA"/>
              </w:rPr>
            </w:pPr>
            <w:sdt>
              <w:sdtPr>
                <w:rPr>
                  <w:lang w:eastAsia="en-CA"/>
                </w:rPr>
                <w:id w:val="-1551459464"/>
                <w14:checkbox>
                  <w14:checked w14:val="1"/>
                  <w14:checkedState w14:val="0050" w14:font="Wingdings 2"/>
                  <w14:uncheckedState w14:val="0020" w14:font="Wingdings 2"/>
                </w14:checkbox>
              </w:sdtPr>
              <w:sdtContent>
                <w:r w:rsidRPr="000A2A5C">
                  <w:rPr>
                    <w:lang w:eastAsia="en-CA"/>
                  </w:rPr>
                  <w:sym w:font="Wingdings 2" w:char="F050"/>
                </w:r>
              </w:sdtContent>
            </w:sdt>
          </w:p>
        </w:tc>
      </w:tr>
      <w:tr w:rsidR="000A2A5C" w:rsidRPr="000A2A5C" w14:paraId="5CEFE7A6" w14:textId="77777777" w:rsidTr="000A2A5C">
        <w:tc>
          <w:tcPr>
            <w:tcW w:w="567" w:type="dxa"/>
            <w:tcBorders>
              <w:top w:val="single" w:sz="4" w:space="0" w:color="auto"/>
              <w:left w:val="nil"/>
              <w:bottom w:val="single" w:sz="4" w:space="0" w:color="auto"/>
              <w:right w:val="single" w:sz="4" w:space="0" w:color="auto"/>
            </w:tcBorders>
            <w:vAlign w:val="center"/>
            <w:hideMark/>
          </w:tcPr>
          <w:p w14:paraId="5963A698" w14:textId="77777777" w:rsidR="000A2A5C" w:rsidRPr="000A2A5C" w:rsidRDefault="000A2A5C" w:rsidP="000A2A5C">
            <w:r w:rsidRPr="000A2A5C">
              <w:t>Y</w:t>
            </w:r>
          </w:p>
        </w:tc>
        <w:tc>
          <w:tcPr>
            <w:tcW w:w="6710" w:type="dxa"/>
            <w:gridSpan w:val="4"/>
            <w:tcBorders>
              <w:top w:val="single" w:sz="4" w:space="0" w:color="auto"/>
              <w:left w:val="single" w:sz="4" w:space="0" w:color="auto"/>
              <w:bottom w:val="single" w:sz="4" w:space="0" w:color="auto"/>
              <w:right w:val="single" w:sz="4" w:space="0" w:color="auto"/>
            </w:tcBorders>
            <w:hideMark/>
          </w:tcPr>
          <w:p w14:paraId="5EFAF4AD" w14:textId="77777777" w:rsidR="000A2A5C" w:rsidRPr="000A2A5C" w:rsidRDefault="000A2A5C" w:rsidP="000A2A5C">
            <w:r w:rsidRPr="000A2A5C">
              <w:t xml:space="preserve">Coded signal sequences are not interrupted by </w:t>
            </w:r>
            <w:r w:rsidRPr="000A2A5C">
              <w:rPr>
                <w:i/>
                <w:iCs/>
              </w:rPr>
              <w:t>subsequent alarms.</w:t>
            </w:r>
          </w:p>
        </w:tc>
        <w:tc>
          <w:tcPr>
            <w:tcW w:w="661" w:type="dxa"/>
            <w:tcBorders>
              <w:top w:val="single" w:sz="4" w:space="0" w:color="auto"/>
              <w:left w:val="single" w:sz="4" w:space="0" w:color="auto"/>
              <w:bottom w:val="single" w:sz="4" w:space="0" w:color="auto"/>
              <w:right w:val="nil"/>
            </w:tcBorders>
            <w:vAlign w:val="center"/>
            <w:hideMark/>
          </w:tcPr>
          <w:p w14:paraId="5C897A6C"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12A5874" w14:textId="77777777" w:rsidR="000A2A5C" w:rsidRPr="000A2A5C" w:rsidRDefault="000A2A5C" w:rsidP="000A2A5C">
            <w:pPr>
              <w:rPr>
                <w:lang w:eastAsia="en-CA"/>
              </w:rPr>
            </w:pPr>
            <w:sdt>
              <w:sdtPr>
                <w:rPr>
                  <w:lang w:eastAsia="en-CA"/>
                </w:rPr>
                <w:id w:val="-1153752868"/>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70901E19"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3DF9B9E" w14:textId="77777777" w:rsidR="000A2A5C" w:rsidRPr="000A2A5C" w:rsidRDefault="000A2A5C" w:rsidP="000A2A5C">
            <w:pPr>
              <w:rPr>
                <w:lang w:eastAsia="en-CA"/>
              </w:rPr>
            </w:pPr>
            <w:sdt>
              <w:sdtPr>
                <w:rPr>
                  <w:lang w:eastAsia="en-CA"/>
                </w:rPr>
                <w:id w:val="-644355022"/>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1461E407"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0A759C0A" w14:textId="77777777" w:rsidR="000A2A5C" w:rsidRPr="000A2A5C" w:rsidRDefault="000A2A5C" w:rsidP="000A2A5C">
            <w:pPr>
              <w:rPr>
                <w:lang w:eastAsia="en-CA"/>
              </w:rPr>
            </w:pPr>
            <w:sdt>
              <w:sdtPr>
                <w:rPr>
                  <w:lang w:eastAsia="en-CA"/>
                </w:rPr>
                <w:id w:val="-1180119287"/>
                <w14:checkbox>
                  <w14:checked w14:val="1"/>
                  <w14:checkedState w14:val="0050" w14:font="Wingdings 2"/>
                  <w14:uncheckedState w14:val="0020" w14:font="Wingdings 2"/>
                </w14:checkbox>
              </w:sdtPr>
              <w:sdtContent>
                <w:r w:rsidRPr="000A2A5C">
                  <w:rPr>
                    <w:lang w:eastAsia="en-CA"/>
                  </w:rPr>
                  <w:sym w:font="Wingdings 2" w:char="F050"/>
                </w:r>
              </w:sdtContent>
            </w:sdt>
          </w:p>
        </w:tc>
      </w:tr>
      <w:tr w:rsidR="000A2A5C" w:rsidRPr="000A2A5C" w14:paraId="770963DE" w14:textId="77777777" w:rsidTr="000A2A5C">
        <w:tc>
          <w:tcPr>
            <w:tcW w:w="567" w:type="dxa"/>
            <w:tcBorders>
              <w:top w:val="single" w:sz="4" w:space="0" w:color="auto"/>
              <w:left w:val="nil"/>
              <w:bottom w:val="single" w:sz="4" w:space="0" w:color="auto"/>
              <w:right w:val="single" w:sz="4" w:space="0" w:color="auto"/>
            </w:tcBorders>
            <w:vAlign w:val="center"/>
            <w:hideMark/>
          </w:tcPr>
          <w:p w14:paraId="7A96B819" w14:textId="77777777" w:rsidR="000A2A5C" w:rsidRPr="000A2A5C" w:rsidRDefault="000A2A5C" w:rsidP="000A2A5C">
            <w:r w:rsidRPr="000A2A5C">
              <w:t>Z</w:t>
            </w:r>
          </w:p>
        </w:tc>
        <w:tc>
          <w:tcPr>
            <w:tcW w:w="6710" w:type="dxa"/>
            <w:gridSpan w:val="4"/>
            <w:tcBorders>
              <w:top w:val="single" w:sz="4" w:space="0" w:color="auto"/>
              <w:left w:val="single" w:sz="4" w:space="0" w:color="auto"/>
              <w:bottom w:val="single" w:sz="4" w:space="0" w:color="auto"/>
              <w:right w:val="single" w:sz="4" w:space="0" w:color="auto"/>
            </w:tcBorders>
            <w:hideMark/>
          </w:tcPr>
          <w:p w14:paraId="03218D66" w14:textId="77777777" w:rsidR="000A2A5C" w:rsidRPr="000A2A5C" w:rsidRDefault="000A2A5C" w:rsidP="000A2A5C">
            <w:r w:rsidRPr="000A2A5C">
              <w:t xml:space="preserve">Ancillary device by-pass results in a </w:t>
            </w:r>
            <w:r w:rsidRPr="000A2A5C">
              <w:rPr>
                <w:i/>
                <w:iCs/>
              </w:rPr>
              <w:t>trouble signal</w:t>
            </w:r>
            <w:r w:rsidRPr="000A2A5C">
              <w:t>.</w:t>
            </w:r>
          </w:p>
        </w:tc>
        <w:tc>
          <w:tcPr>
            <w:tcW w:w="661" w:type="dxa"/>
            <w:tcBorders>
              <w:top w:val="single" w:sz="4" w:space="0" w:color="auto"/>
              <w:left w:val="single" w:sz="4" w:space="0" w:color="auto"/>
              <w:bottom w:val="single" w:sz="4" w:space="0" w:color="auto"/>
              <w:right w:val="nil"/>
            </w:tcBorders>
            <w:vAlign w:val="center"/>
            <w:hideMark/>
          </w:tcPr>
          <w:p w14:paraId="393A2E57"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8108080" w14:textId="77777777" w:rsidR="000A2A5C" w:rsidRPr="000A2A5C" w:rsidRDefault="000A2A5C" w:rsidP="000A2A5C">
            <w:pPr>
              <w:rPr>
                <w:lang w:eastAsia="en-CA"/>
              </w:rPr>
            </w:pPr>
            <w:sdt>
              <w:sdtPr>
                <w:rPr>
                  <w:lang w:eastAsia="en-CA"/>
                </w:rPr>
                <w:id w:val="-225607092"/>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7C1E5E27"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40EEC17" w14:textId="77777777" w:rsidR="000A2A5C" w:rsidRPr="000A2A5C" w:rsidRDefault="000A2A5C" w:rsidP="000A2A5C">
            <w:pPr>
              <w:rPr>
                <w:lang w:eastAsia="en-CA"/>
              </w:rPr>
            </w:pPr>
            <w:sdt>
              <w:sdtPr>
                <w:rPr>
                  <w:lang w:eastAsia="en-CA"/>
                </w:rPr>
                <w:id w:val="-340010261"/>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3B83F3D1"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502D5B03" w14:textId="77777777" w:rsidR="000A2A5C" w:rsidRPr="000A2A5C" w:rsidRDefault="000A2A5C" w:rsidP="000A2A5C">
            <w:pPr>
              <w:rPr>
                <w:lang w:eastAsia="en-CA"/>
              </w:rPr>
            </w:pPr>
            <w:sdt>
              <w:sdtPr>
                <w:rPr>
                  <w:lang w:eastAsia="en-CA"/>
                </w:rPr>
                <w:id w:val="-843161492"/>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19023248" w14:textId="77777777" w:rsidTr="000A2A5C">
        <w:tc>
          <w:tcPr>
            <w:tcW w:w="567" w:type="dxa"/>
            <w:tcBorders>
              <w:top w:val="single" w:sz="4" w:space="0" w:color="auto"/>
              <w:left w:val="nil"/>
              <w:bottom w:val="single" w:sz="4" w:space="0" w:color="auto"/>
              <w:right w:val="single" w:sz="4" w:space="0" w:color="auto"/>
            </w:tcBorders>
            <w:vAlign w:val="center"/>
            <w:hideMark/>
          </w:tcPr>
          <w:p w14:paraId="3E493D6D" w14:textId="77777777" w:rsidR="000A2A5C" w:rsidRPr="000A2A5C" w:rsidRDefault="000A2A5C" w:rsidP="000A2A5C">
            <w:r w:rsidRPr="000A2A5C">
              <w:t>AA</w:t>
            </w:r>
          </w:p>
        </w:tc>
        <w:tc>
          <w:tcPr>
            <w:tcW w:w="6710" w:type="dxa"/>
            <w:gridSpan w:val="4"/>
            <w:tcBorders>
              <w:top w:val="single" w:sz="4" w:space="0" w:color="auto"/>
              <w:left w:val="single" w:sz="4" w:space="0" w:color="auto"/>
              <w:bottom w:val="single" w:sz="4" w:space="0" w:color="auto"/>
              <w:right w:val="single" w:sz="4" w:space="0" w:color="auto"/>
            </w:tcBorders>
            <w:hideMark/>
          </w:tcPr>
          <w:p w14:paraId="1AC64927" w14:textId="77777777" w:rsidR="000A2A5C" w:rsidRPr="000A2A5C" w:rsidRDefault="000A2A5C" w:rsidP="000A2A5C">
            <w:r w:rsidRPr="000A2A5C">
              <w:rPr>
                <w:i/>
                <w:iCs/>
              </w:rPr>
              <w:t>Input circuit</w:t>
            </w:r>
            <w:r w:rsidRPr="000A2A5C">
              <w:t xml:space="preserve"> to </w:t>
            </w:r>
            <w:r w:rsidRPr="000A2A5C">
              <w:rPr>
                <w:i/>
                <w:iCs/>
              </w:rPr>
              <w:t>output circuit</w:t>
            </w:r>
            <w:r w:rsidRPr="000A2A5C">
              <w:t xml:space="preserve"> operation, including ancillary device </w:t>
            </w:r>
            <w:r w:rsidRPr="000A2A5C">
              <w:rPr>
                <w:i/>
                <w:iCs/>
              </w:rPr>
              <w:t>circuits,</w:t>
            </w:r>
            <w:r w:rsidRPr="000A2A5C">
              <w:t xml:space="preserve"> for correct program operation, as per </w:t>
            </w:r>
            <w:r w:rsidRPr="000A2A5C">
              <w:rPr>
                <w:i/>
                <w:iCs/>
              </w:rPr>
              <w:t>design</w:t>
            </w:r>
            <w:r w:rsidRPr="000A2A5C">
              <w:t xml:space="preserve"> and </w:t>
            </w:r>
            <w:r w:rsidRPr="000A2A5C">
              <w:rPr>
                <w:i/>
                <w:iCs/>
              </w:rPr>
              <w:t>specification</w:t>
            </w:r>
            <w:r w:rsidRPr="000A2A5C">
              <w:t>, or documentation as detailed in Annex D (Description of Fire Alarm System for Inspection and Test Procedures).</w:t>
            </w:r>
          </w:p>
        </w:tc>
        <w:tc>
          <w:tcPr>
            <w:tcW w:w="661" w:type="dxa"/>
            <w:tcBorders>
              <w:top w:val="single" w:sz="4" w:space="0" w:color="auto"/>
              <w:left w:val="single" w:sz="4" w:space="0" w:color="auto"/>
              <w:bottom w:val="single" w:sz="4" w:space="0" w:color="auto"/>
              <w:right w:val="nil"/>
            </w:tcBorders>
            <w:vAlign w:val="center"/>
            <w:hideMark/>
          </w:tcPr>
          <w:p w14:paraId="43F12CBE"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64E4B1E" w14:textId="77777777" w:rsidR="000A2A5C" w:rsidRPr="000A2A5C" w:rsidRDefault="000A2A5C" w:rsidP="000A2A5C">
            <w:pPr>
              <w:rPr>
                <w:lang w:eastAsia="en-CA"/>
              </w:rPr>
            </w:pPr>
            <w:sdt>
              <w:sdtPr>
                <w:rPr>
                  <w:lang w:eastAsia="en-CA"/>
                </w:rPr>
                <w:id w:val="1986278860"/>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54A48C6C"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7ABF2DC" w14:textId="77777777" w:rsidR="000A2A5C" w:rsidRPr="000A2A5C" w:rsidRDefault="000A2A5C" w:rsidP="000A2A5C">
            <w:pPr>
              <w:rPr>
                <w:lang w:eastAsia="en-CA"/>
              </w:rPr>
            </w:pPr>
            <w:sdt>
              <w:sdtPr>
                <w:rPr>
                  <w:lang w:eastAsia="en-CA"/>
                </w:rPr>
                <w:id w:val="634221918"/>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A90C3C8"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0EB38BAD" w14:textId="77777777" w:rsidR="000A2A5C" w:rsidRPr="000A2A5C" w:rsidRDefault="000A2A5C" w:rsidP="000A2A5C">
            <w:pPr>
              <w:rPr>
                <w:lang w:eastAsia="en-CA"/>
              </w:rPr>
            </w:pPr>
            <w:sdt>
              <w:sdtPr>
                <w:rPr>
                  <w:lang w:eastAsia="en-CA"/>
                </w:rPr>
                <w:id w:val="72398667"/>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3EDAEDEA" w14:textId="77777777" w:rsidTr="000A2A5C">
        <w:tc>
          <w:tcPr>
            <w:tcW w:w="567" w:type="dxa"/>
            <w:tcBorders>
              <w:top w:val="single" w:sz="4" w:space="0" w:color="auto"/>
              <w:left w:val="nil"/>
              <w:bottom w:val="single" w:sz="4" w:space="0" w:color="auto"/>
              <w:right w:val="single" w:sz="4" w:space="0" w:color="auto"/>
            </w:tcBorders>
            <w:vAlign w:val="center"/>
            <w:hideMark/>
          </w:tcPr>
          <w:p w14:paraId="044FC41C" w14:textId="77777777" w:rsidR="000A2A5C" w:rsidRPr="000A2A5C" w:rsidRDefault="000A2A5C" w:rsidP="000A2A5C">
            <w:r w:rsidRPr="000A2A5C">
              <w:t>BB</w:t>
            </w:r>
          </w:p>
        </w:tc>
        <w:tc>
          <w:tcPr>
            <w:tcW w:w="6710" w:type="dxa"/>
            <w:gridSpan w:val="4"/>
            <w:tcBorders>
              <w:top w:val="single" w:sz="4" w:space="0" w:color="auto"/>
              <w:left w:val="single" w:sz="4" w:space="0" w:color="auto"/>
              <w:bottom w:val="single" w:sz="4" w:space="0" w:color="auto"/>
              <w:right w:val="single" w:sz="4" w:space="0" w:color="auto"/>
            </w:tcBorders>
            <w:hideMark/>
          </w:tcPr>
          <w:p w14:paraId="03231262" w14:textId="77777777" w:rsidR="000A2A5C" w:rsidRPr="000A2A5C" w:rsidRDefault="000A2A5C" w:rsidP="000A2A5C">
            <w:r w:rsidRPr="000A2A5C">
              <w:t>System Reset operates.</w:t>
            </w:r>
          </w:p>
        </w:tc>
        <w:tc>
          <w:tcPr>
            <w:tcW w:w="661" w:type="dxa"/>
            <w:tcBorders>
              <w:top w:val="single" w:sz="4" w:space="0" w:color="auto"/>
              <w:left w:val="single" w:sz="4" w:space="0" w:color="auto"/>
              <w:bottom w:val="single" w:sz="4" w:space="0" w:color="auto"/>
              <w:right w:val="nil"/>
            </w:tcBorders>
            <w:vAlign w:val="center"/>
            <w:hideMark/>
          </w:tcPr>
          <w:p w14:paraId="7384F385"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E7F1ED1" w14:textId="77777777" w:rsidR="000A2A5C" w:rsidRPr="000A2A5C" w:rsidRDefault="000A2A5C" w:rsidP="000A2A5C">
            <w:pPr>
              <w:rPr>
                <w:lang w:eastAsia="en-CA"/>
              </w:rPr>
            </w:pPr>
            <w:sdt>
              <w:sdtPr>
                <w:rPr>
                  <w:lang w:eastAsia="en-CA"/>
                </w:rPr>
                <w:id w:val="424693306"/>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7DCE1F40"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791C698" w14:textId="77777777" w:rsidR="000A2A5C" w:rsidRPr="000A2A5C" w:rsidRDefault="000A2A5C" w:rsidP="000A2A5C">
            <w:pPr>
              <w:rPr>
                <w:lang w:eastAsia="en-CA"/>
              </w:rPr>
            </w:pPr>
            <w:sdt>
              <w:sdtPr>
                <w:rPr>
                  <w:lang w:eastAsia="en-CA"/>
                </w:rPr>
                <w:id w:val="1451201262"/>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tcPr>
          <w:p w14:paraId="5E7CA83B" w14:textId="77777777" w:rsidR="000A2A5C" w:rsidRPr="000A2A5C" w:rsidRDefault="000A2A5C" w:rsidP="000A2A5C"/>
        </w:tc>
        <w:tc>
          <w:tcPr>
            <w:tcW w:w="452" w:type="dxa"/>
            <w:tcBorders>
              <w:top w:val="single" w:sz="4" w:space="0" w:color="auto"/>
              <w:left w:val="nil"/>
              <w:bottom w:val="single" w:sz="4" w:space="0" w:color="auto"/>
              <w:right w:val="nil"/>
            </w:tcBorders>
            <w:vAlign w:val="center"/>
          </w:tcPr>
          <w:p w14:paraId="6F4ED8AA" w14:textId="77777777" w:rsidR="000A2A5C" w:rsidRPr="000A2A5C" w:rsidRDefault="000A2A5C" w:rsidP="000A2A5C">
            <w:pPr>
              <w:rPr>
                <w:lang w:eastAsia="en-CA"/>
              </w:rPr>
            </w:pPr>
          </w:p>
        </w:tc>
      </w:tr>
      <w:tr w:rsidR="000A2A5C" w:rsidRPr="000A2A5C" w14:paraId="0E0E9E20" w14:textId="77777777" w:rsidTr="000A2A5C">
        <w:tc>
          <w:tcPr>
            <w:tcW w:w="567" w:type="dxa"/>
            <w:tcBorders>
              <w:top w:val="single" w:sz="4" w:space="0" w:color="auto"/>
              <w:left w:val="nil"/>
              <w:bottom w:val="single" w:sz="4" w:space="0" w:color="auto"/>
              <w:right w:val="single" w:sz="4" w:space="0" w:color="auto"/>
            </w:tcBorders>
            <w:vAlign w:val="center"/>
            <w:hideMark/>
          </w:tcPr>
          <w:p w14:paraId="6FE60318" w14:textId="77777777" w:rsidR="000A2A5C" w:rsidRPr="000A2A5C" w:rsidRDefault="000A2A5C" w:rsidP="000A2A5C">
            <w:r w:rsidRPr="000A2A5C">
              <w:t>CC</w:t>
            </w:r>
          </w:p>
        </w:tc>
        <w:tc>
          <w:tcPr>
            <w:tcW w:w="6710" w:type="dxa"/>
            <w:gridSpan w:val="4"/>
            <w:tcBorders>
              <w:top w:val="single" w:sz="4" w:space="0" w:color="auto"/>
              <w:left w:val="single" w:sz="4" w:space="0" w:color="auto"/>
              <w:bottom w:val="single" w:sz="4" w:space="0" w:color="auto"/>
              <w:right w:val="single" w:sz="4" w:space="0" w:color="auto"/>
            </w:tcBorders>
            <w:hideMark/>
          </w:tcPr>
          <w:p w14:paraId="6611AECC" w14:textId="77777777" w:rsidR="000A2A5C" w:rsidRPr="000A2A5C" w:rsidRDefault="000A2A5C" w:rsidP="000A2A5C">
            <w:r w:rsidRPr="000A2A5C">
              <w:rPr>
                <w:i/>
                <w:iCs/>
              </w:rPr>
              <w:t>Main power supply</w:t>
            </w:r>
            <w:r w:rsidRPr="000A2A5C">
              <w:t xml:space="preserve"> to </w:t>
            </w:r>
            <w:r w:rsidRPr="000A2A5C">
              <w:rPr>
                <w:i/>
                <w:iCs/>
              </w:rPr>
              <w:t>emergency power supply</w:t>
            </w:r>
            <w:r w:rsidRPr="000A2A5C">
              <w:t xml:space="preserve"> transfer operates.</w:t>
            </w:r>
          </w:p>
        </w:tc>
        <w:tc>
          <w:tcPr>
            <w:tcW w:w="661" w:type="dxa"/>
            <w:tcBorders>
              <w:top w:val="single" w:sz="4" w:space="0" w:color="auto"/>
              <w:left w:val="single" w:sz="4" w:space="0" w:color="auto"/>
              <w:bottom w:val="single" w:sz="4" w:space="0" w:color="auto"/>
              <w:right w:val="nil"/>
            </w:tcBorders>
            <w:vAlign w:val="center"/>
            <w:hideMark/>
          </w:tcPr>
          <w:p w14:paraId="4F6BA458"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F8CB4CF" w14:textId="77777777" w:rsidR="000A2A5C" w:rsidRPr="000A2A5C" w:rsidRDefault="000A2A5C" w:rsidP="000A2A5C">
            <w:pPr>
              <w:rPr>
                <w:lang w:eastAsia="en-CA"/>
              </w:rPr>
            </w:pPr>
            <w:sdt>
              <w:sdtPr>
                <w:rPr>
                  <w:lang w:eastAsia="en-CA"/>
                </w:rPr>
                <w:id w:val="333575145"/>
                <w14:checkbox>
                  <w14:checked w14:val="1"/>
                  <w14:checkedState w14:val="0050" w14:font="Wingdings 2"/>
                  <w14:uncheckedState w14:val="0020" w14:font="Wingdings 2"/>
                </w14:checkbox>
              </w:sdtPr>
              <w:sdtContent>
                <w:r w:rsidRPr="000A2A5C">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0401582C"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2A043E9" w14:textId="77777777" w:rsidR="000A2A5C" w:rsidRPr="000A2A5C" w:rsidRDefault="000A2A5C" w:rsidP="000A2A5C">
            <w:pPr>
              <w:rPr>
                <w:lang w:eastAsia="en-CA"/>
              </w:rPr>
            </w:pPr>
            <w:sdt>
              <w:sdtPr>
                <w:rPr>
                  <w:lang w:eastAsia="en-CA"/>
                </w:rPr>
                <w:id w:val="-1926718297"/>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195A16C4"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30281DDE" w14:textId="77777777" w:rsidR="000A2A5C" w:rsidRPr="000A2A5C" w:rsidRDefault="000A2A5C" w:rsidP="000A2A5C">
            <w:pPr>
              <w:rPr>
                <w:lang w:eastAsia="en-CA"/>
              </w:rPr>
            </w:pPr>
            <w:sdt>
              <w:sdtPr>
                <w:rPr>
                  <w:lang w:eastAsia="en-CA"/>
                </w:rPr>
                <w:id w:val="95302162"/>
                <w14:checkbox>
                  <w14:checked w14:val="0"/>
                  <w14:checkedState w14:val="0050" w14:font="Wingdings 2"/>
                  <w14:uncheckedState w14:val="0020" w14:font="Wingdings 2"/>
                </w14:checkbox>
              </w:sdtPr>
              <w:sdtContent>
                <w:r w:rsidRPr="000A2A5C">
                  <w:rPr>
                    <w:lang w:eastAsia="en-CA"/>
                  </w:rPr>
                  <w:sym w:font="Wingdings 2" w:char="F020"/>
                </w:r>
              </w:sdtContent>
            </w:sdt>
          </w:p>
        </w:tc>
      </w:tr>
      <w:tr w:rsidR="000A2A5C" w:rsidRPr="000A2A5C" w14:paraId="61875D27" w14:textId="77777777" w:rsidTr="000A2A5C">
        <w:tc>
          <w:tcPr>
            <w:tcW w:w="567" w:type="dxa"/>
            <w:tcBorders>
              <w:top w:val="single" w:sz="4" w:space="0" w:color="auto"/>
              <w:left w:val="nil"/>
              <w:bottom w:val="single" w:sz="4" w:space="0" w:color="auto"/>
              <w:right w:val="single" w:sz="4" w:space="0" w:color="auto"/>
            </w:tcBorders>
            <w:vAlign w:val="center"/>
            <w:hideMark/>
          </w:tcPr>
          <w:p w14:paraId="61D4E83F" w14:textId="77777777" w:rsidR="000A2A5C" w:rsidRPr="000A2A5C" w:rsidRDefault="000A2A5C" w:rsidP="000A2A5C">
            <w:r w:rsidRPr="000A2A5C">
              <w:t>DD</w:t>
            </w:r>
          </w:p>
        </w:tc>
        <w:tc>
          <w:tcPr>
            <w:tcW w:w="6710" w:type="dxa"/>
            <w:gridSpan w:val="4"/>
            <w:tcBorders>
              <w:top w:val="single" w:sz="4" w:space="0" w:color="auto"/>
              <w:left w:val="single" w:sz="4" w:space="0" w:color="auto"/>
              <w:bottom w:val="single" w:sz="4" w:space="0" w:color="auto"/>
              <w:right w:val="single" w:sz="4" w:space="0" w:color="auto"/>
            </w:tcBorders>
            <w:hideMark/>
          </w:tcPr>
          <w:p w14:paraId="3FDEA2B0" w14:textId="77777777" w:rsidR="000A2A5C" w:rsidRPr="000A2A5C" w:rsidRDefault="000A2A5C" w:rsidP="000A2A5C">
            <w:r w:rsidRPr="000A2A5C">
              <w:rPr>
                <w:i/>
                <w:iCs/>
              </w:rPr>
              <w:t xml:space="preserve">Smoke detector </w:t>
            </w:r>
            <w:r w:rsidRPr="000A2A5C">
              <w:t>alarm verification (status change confirmation) verified. [Refer to 14.4.3: Smoke Detector Alarm Verification (Status Change Confirmation)].</w:t>
            </w:r>
          </w:p>
        </w:tc>
        <w:tc>
          <w:tcPr>
            <w:tcW w:w="661" w:type="dxa"/>
            <w:tcBorders>
              <w:top w:val="single" w:sz="4" w:space="0" w:color="auto"/>
              <w:left w:val="single" w:sz="4" w:space="0" w:color="auto"/>
              <w:bottom w:val="single" w:sz="4" w:space="0" w:color="auto"/>
              <w:right w:val="nil"/>
            </w:tcBorders>
            <w:vAlign w:val="center"/>
            <w:hideMark/>
          </w:tcPr>
          <w:p w14:paraId="5B13FFB2" w14:textId="77777777" w:rsidR="000A2A5C" w:rsidRPr="000A2A5C" w:rsidRDefault="000A2A5C" w:rsidP="000A2A5C">
            <w:r w:rsidRPr="000A2A5C">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9452DA0" w14:textId="77777777" w:rsidR="000A2A5C" w:rsidRPr="000A2A5C" w:rsidRDefault="000A2A5C" w:rsidP="000A2A5C">
            <w:pPr>
              <w:rPr>
                <w:lang w:eastAsia="en-CA"/>
              </w:rPr>
            </w:pPr>
            <w:sdt>
              <w:sdtPr>
                <w:rPr>
                  <w:lang w:eastAsia="en-CA"/>
                </w:rPr>
                <w:id w:val="837577961"/>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5DF4246C" w14:textId="77777777" w:rsidR="000A2A5C" w:rsidRPr="000A2A5C" w:rsidRDefault="000A2A5C" w:rsidP="000A2A5C">
            <w:r w:rsidRPr="000A2A5C">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A262024" w14:textId="77777777" w:rsidR="000A2A5C" w:rsidRPr="000A2A5C" w:rsidRDefault="000A2A5C" w:rsidP="000A2A5C">
            <w:pPr>
              <w:rPr>
                <w:lang w:eastAsia="en-CA"/>
              </w:rPr>
            </w:pPr>
            <w:sdt>
              <w:sdtPr>
                <w:rPr>
                  <w:lang w:eastAsia="en-CA"/>
                </w:rPr>
                <w:id w:val="-1875462895"/>
                <w14:checkbox>
                  <w14:checked w14:val="0"/>
                  <w14:checkedState w14:val="0050" w14:font="Wingdings 2"/>
                  <w14:uncheckedState w14:val="0020" w14:font="Wingdings 2"/>
                </w14:checkbox>
              </w:sdtPr>
              <w:sdtContent>
                <w:r w:rsidRPr="000A2A5C">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3AC0E46" w14:textId="77777777" w:rsidR="000A2A5C" w:rsidRPr="000A2A5C" w:rsidRDefault="000A2A5C" w:rsidP="000A2A5C">
            <w:r w:rsidRPr="000A2A5C">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1AAC5D63" w14:textId="77777777" w:rsidR="000A2A5C" w:rsidRPr="000A2A5C" w:rsidRDefault="000A2A5C" w:rsidP="000A2A5C">
            <w:pPr>
              <w:rPr>
                <w:lang w:eastAsia="en-CA"/>
              </w:rPr>
            </w:pPr>
            <w:sdt>
              <w:sdtPr>
                <w:rPr>
                  <w:lang w:eastAsia="en-CA"/>
                </w:rPr>
                <w:id w:val="-1328664274"/>
                <w14:checkbox>
                  <w14:checked w14:val="1"/>
                  <w14:checkedState w14:val="0050" w14:font="Wingdings 2"/>
                  <w14:uncheckedState w14:val="0020" w14:font="Wingdings 2"/>
                </w14:checkbox>
              </w:sdtPr>
              <w:sdtContent>
                <w:r w:rsidRPr="000A2A5C">
                  <w:rPr>
                    <w:lang w:eastAsia="en-CA"/>
                  </w:rPr>
                  <w:sym w:font="Wingdings 2" w:char="F050"/>
                </w:r>
              </w:sdtContent>
            </w:sdt>
          </w:p>
        </w:tc>
      </w:tr>
    </w:tbl>
    <w:p w14:paraId="3313224D" w14:textId="604194C2" w:rsidR="000A2A5C" w:rsidRDefault="000A2A5C">
      <w:pPr>
        <w:spacing w:after="200" w:line="276" w:lineRule="auto"/>
      </w:pPr>
      <w:r>
        <w:br w:type="page"/>
      </w:r>
    </w:p>
    <w:p w14:paraId="5372D8F6" w14:textId="77777777" w:rsidR="0031098F" w:rsidRDefault="0031098F" w:rsidP="0031098F"/>
    <w:p w14:paraId="379095D5" w14:textId="77777777" w:rsidR="00BA64CE" w:rsidRDefault="00BA64CE" w:rsidP="0031098F"/>
    <w:p w14:paraId="1E7C4DE6" w14:textId="77777777" w:rsidR="0031098F" w:rsidRDefault="0031098F" w:rsidP="00336109"/>
    <w:p w14:paraId="743F1AB0" w14:textId="77777777" w:rsidR="00252A25" w:rsidRDefault="00F56EF8" w:rsidP="00194284">
      <w:pPr>
        <w:pStyle w:val="Heading2"/>
      </w:pPr>
      <w:r w:rsidRPr="00F56EF8">
        <w:t>Voice Communication Test</w:t>
      </w:r>
    </w:p>
    <w:p w14:paraId="33EFCB53" w14:textId="77777777" w:rsidR="00F56EF8" w:rsidRDefault="00F56EF8" w:rsidP="00F56EF8">
      <w:r>
        <w:t>NOTE: See Subsection 8.5</w:t>
      </w:r>
    </w:p>
    <w:tbl>
      <w:tblPr>
        <w:tblStyle w:val="TableGrid"/>
        <w:tblW w:w="0" w:type="auto"/>
        <w:tblLayout w:type="fixed"/>
        <w:tblLook w:val="04A0" w:firstRow="1" w:lastRow="0" w:firstColumn="1" w:lastColumn="0" w:noHBand="0" w:noVBand="1"/>
      </w:tblPr>
      <w:tblGrid>
        <w:gridCol w:w="567"/>
        <w:gridCol w:w="4395"/>
        <w:gridCol w:w="567"/>
        <w:gridCol w:w="1748"/>
        <w:gridCol w:w="661"/>
        <w:gridCol w:w="709"/>
        <w:gridCol w:w="567"/>
        <w:gridCol w:w="567"/>
        <w:gridCol w:w="567"/>
        <w:gridCol w:w="452"/>
      </w:tblGrid>
      <w:tr w:rsidR="00194284" w14:paraId="5FFECB95" w14:textId="77777777" w:rsidTr="00194284">
        <w:tc>
          <w:tcPr>
            <w:tcW w:w="4962" w:type="dxa"/>
            <w:gridSpan w:val="2"/>
            <w:tcBorders>
              <w:left w:val="nil"/>
              <w:right w:val="nil"/>
            </w:tcBorders>
            <w:vAlign w:val="center"/>
          </w:tcPr>
          <w:p w14:paraId="1157EC86" w14:textId="77777777" w:rsidR="00194284" w:rsidRPr="00F56EF8" w:rsidRDefault="00194284" w:rsidP="00174B20">
            <w:r>
              <w:t xml:space="preserve">There are no </w:t>
            </w:r>
            <w:r>
              <w:rPr>
                <w:i/>
                <w:iCs/>
              </w:rPr>
              <w:t>Voice Communication</w:t>
            </w:r>
            <w:r>
              <w:t xml:space="preserve"> Capabilities on this system.</w:t>
            </w:r>
          </w:p>
        </w:tc>
        <w:tc>
          <w:tcPr>
            <w:tcW w:w="567" w:type="dxa"/>
            <w:tcBorders>
              <w:left w:val="nil"/>
              <w:right w:val="nil"/>
            </w:tcBorders>
            <w:shd w:val="clear" w:color="auto" w:fill="F2F2F2" w:themeFill="background1" w:themeFillShade="F2"/>
            <w:vAlign w:val="center"/>
          </w:tcPr>
          <w:p w14:paraId="75197B16" w14:textId="64BC91C0" w:rsidR="00194284" w:rsidRDefault="00000000" w:rsidP="00174B20">
            <w:pPr>
              <w:rPr>
                <w:lang w:eastAsia="en-CA"/>
              </w:rPr>
            </w:pPr>
            <w:sdt>
              <w:sdtPr>
                <w:rPr>
                  <w:lang w:eastAsia="en-CA"/>
                </w:rPr>
                <w:id w:val="-1202700580"/>
                <w14:checkbox>
                  <w14:checked w14:val="1"/>
                  <w14:checkedState w14:val="0050" w14:font="Wingdings 2"/>
                  <w14:uncheckedState w14:val="0020" w14:font="Wingdings 2"/>
                </w14:checkbox>
              </w:sdtPr>
              <w:sdtContent>
                <w:r w:rsidR="00007CAA">
                  <w:rPr>
                    <w:lang w:eastAsia="en-CA"/>
                  </w:rPr>
                  <w:sym w:font="Wingdings 2" w:char="F050"/>
                </w:r>
              </w:sdtContent>
            </w:sdt>
          </w:p>
        </w:tc>
        <w:tc>
          <w:tcPr>
            <w:tcW w:w="5271" w:type="dxa"/>
            <w:gridSpan w:val="7"/>
            <w:tcBorders>
              <w:left w:val="nil"/>
              <w:right w:val="nil"/>
            </w:tcBorders>
            <w:shd w:val="clear" w:color="auto" w:fill="auto"/>
            <w:vAlign w:val="center"/>
          </w:tcPr>
          <w:p w14:paraId="6D93F3D9" w14:textId="77777777" w:rsidR="00194284" w:rsidRDefault="00194284" w:rsidP="00174B20">
            <w:pPr>
              <w:rPr>
                <w:lang w:eastAsia="en-CA"/>
              </w:rPr>
            </w:pPr>
          </w:p>
        </w:tc>
      </w:tr>
      <w:tr w:rsidR="00194284" w14:paraId="64066804" w14:textId="77777777" w:rsidTr="00F56EF8">
        <w:tc>
          <w:tcPr>
            <w:tcW w:w="567" w:type="dxa"/>
            <w:tcBorders>
              <w:left w:val="nil"/>
            </w:tcBorders>
            <w:vAlign w:val="center"/>
          </w:tcPr>
          <w:p w14:paraId="4CD507CB" w14:textId="77777777" w:rsidR="00194284" w:rsidRDefault="00194284" w:rsidP="00194284">
            <w:r>
              <w:t>A</w:t>
            </w:r>
          </w:p>
        </w:tc>
        <w:tc>
          <w:tcPr>
            <w:tcW w:w="6710" w:type="dxa"/>
            <w:gridSpan w:val="3"/>
          </w:tcPr>
          <w:p w14:paraId="2398C978" w14:textId="77777777" w:rsidR="00194284" w:rsidRDefault="00194284" w:rsidP="00194284">
            <w:r>
              <w:t>Power ‘ON’ indicator operates.</w:t>
            </w:r>
          </w:p>
        </w:tc>
        <w:tc>
          <w:tcPr>
            <w:tcW w:w="661" w:type="dxa"/>
            <w:tcBorders>
              <w:right w:val="nil"/>
            </w:tcBorders>
            <w:vAlign w:val="center"/>
          </w:tcPr>
          <w:p w14:paraId="3775C873" w14:textId="77777777" w:rsidR="00194284" w:rsidRDefault="00194284" w:rsidP="00194284">
            <w:r>
              <w:t>Yes</w:t>
            </w:r>
          </w:p>
        </w:tc>
        <w:tc>
          <w:tcPr>
            <w:tcW w:w="709" w:type="dxa"/>
            <w:tcBorders>
              <w:left w:val="nil"/>
            </w:tcBorders>
            <w:shd w:val="clear" w:color="auto" w:fill="F2F2F2" w:themeFill="background1" w:themeFillShade="F2"/>
            <w:vAlign w:val="center"/>
          </w:tcPr>
          <w:p w14:paraId="3C97C509" w14:textId="77777777" w:rsidR="00194284" w:rsidRDefault="00000000" w:rsidP="00194284">
            <w:pPr>
              <w:rPr>
                <w:lang w:eastAsia="en-CA"/>
              </w:rPr>
            </w:pPr>
            <w:sdt>
              <w:sdtPr>
                <w:rPr>
                  <w:lang w:eastAsia="en-CA"/>
                </w:rPr>
                <w:id w:val="-1362198045"/>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256EBB45" w14:textId="77777777" w:rsidR="00194284" w:rsidRDefault="00194284" w:rsidP="00194284">
            <w:r>
              <w:t>No</w:t>
            </w:r>
          </w:p>
        </w:tc>
        <w:tc>
          <w:tcPr>
            <w:tcW w:w="567" w:type="dxa"/>
            <w:tcBorders>
              <w:left w:val="nil"/>
            </w:tcBorders>
            <w:shd w:val="clear" w:color="auto" w:fill="F2F2F2" w:themeFill="background1" w:themeFillShade="F2"/>
            <w:vAlign w:val="center"/>
          </w:tcPr>
          <w:p w14:paraId="2413071B" w14:textId="77777777" w:rsidR="00194284" w:rsidRDefault="00000000" w:rsidP="00194284">
            <w:pPr>
              <w:rPr>
                <w:lang w:eastAsia="en-CA"/>
              </w:rPr>
            </w:pPr>
            <w:sdt>
              <w:sdtPr>
                <w:rPr>
                  <w:lang w:eastAsia="en-CA"/>
                </w:rPr>
                <w:id w:val="-1342545144"/>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090463C3"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0873F839" w14:textId="27D40D8D" w:rsidR="00194284" w:rsidRDefault="00000000" w:rsidP="00194284">
            <w:pPr>
              <w:rPr>
                <w:lang w:eastAsia="en-CA"/>
              </w:rPr>
            </w:pPr>
            <w:sdt>
              <w:sdtPr>
                <w:rPr>
                  <w:lang w:eastAsia="en-CA"/>
                </w:rPr>
                <w:id w:val="-1538203446"/>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5B45D4A9" w14:textId="77777777" w:rsidTr="00F56EF8">
        <w:tc>
          <w:tcPr>
            <w:tcW w:w="567" w:type="dxa"/>
            <w:tcBorders>
              <w:left w:val="nil"/>
            </w:tcBorders>
            <w:vAlign w:val="center"/>
          </w:tcPr>
          <w:p w14:paraId="64D13BF7" w14:textId="77777777" w:rsidR="00194284" w:rsidRDefault="00194284" w:rsidP="00194284">
            <w:r>
              <w:t>B</w:t>
            </w:r>
          </w:p>
        </w:tc>
        <w:tc>
          <w:tcPr>
            <w:tcW w:w="6710" w:type="dxa"/>
            <w:gridSpan w:val="3"/>
          </w:tcPr>
          <w:p w14:paraId="49F65CC1" w14:textId="77777777" w:rsidR="00194284" w:rsidRPr="00F56EF8" w:rsidRDefault="00194284" w:rsidP="00194284">
            <w:r>
              <w:t xml:space="preserve">Common visual </w:t>
            </w:r>
            <w:r>
              <w:rPr>
                <w:i/>
                <w:iCs/>
              </w:rPr>
              <w:t>trouble signal</w:t>
            </w:r>
            <w:r>
              <w:t xml:space="preserve"> operates.</w:t>
            </w:r>
          </w:p>
        </w:tc>
        <w:tc>
          <w:tcPr>
            <w:tcW w:w="661" w:type="dxa"/>
            <w:tcBorders>
              <w:right w:val="nil"/>
            </w:tcBorders>
            <w:vAlign w:val="center"/>
          </w:tcPr>
          <w:p w14:paraId="0B5132C8" w14:textId="77777777" w:rsidR="00194284" w:rsidRDefault="00194284" w:rsidP="00194284">
            <w:r>
              <w:t>Yes</w:t>
            </w:r>
          </w:p>
        </w:tc>
        <w:tc>
          <w:tcPr>
            <w:tcW w:w="709" w:type="dxa"/>
            <w:tcBorders>
              <w:left w:val="nil"/>
            </w:tcBorders>
            <w:shd w:val="clear" w:color="auto" w:fill="F2F2F2" w:themeFill="background1" w:themeFillShade="F2"/>
            <w:vAlign w:val="center"/>
          </w:tcPr>
          <w:p w14:paraId="4515CDE4" w14:textId="77777777" w:rsidR="00194284" w:rsidRDefault="00000000" w:rsidP="00194284">
            <w:pPr>
              <w:rPr>
                <w:lang w:eastAsia="en-CA"/>
              </w:rPr>
            </w:pPr>
            <w:sdt>
              <w:sdtPr>
                <w:rPr>
                  <w:lang w:eastAsia="en-CA"/>
                </w:rPr>
                <w:id w:val="-1408294435"/>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7088763F" w14:textId="77777777" w:rsidR="00194284" w:rsidRDefault="00194284" w:rsidP="00194284">
            <w:r>
              <w:t>No</w:t>
            </w:r>
          </w:p>
        </w:tc>
        <w:tc>
          <w:tcPr>
            <w:tcW w:w="567" w:type="dxa"/>
            <w:tcBorders>
              <w:left w:val="nil"/>
            </w:tcBorders>
            <w:shd w:val="clear" w:color="auto" w:fill="F2F2F2" w:themeFill="background1" w:themeFillShade="F2"/>
            <w:vAlign w:val="center"/>
          </w:tcPr>
          <w:p w14:paraId="3E2D4799" w14:textId="77777777" w:rsidR="00194284" w:rsidRDefault="00000000" w:rsidP="00194284">
            <w:pPr>
              <w:rPr>
                <w:lang w:eastAsia="en-CA"/>
              </w:rPr>
            </w:pPr>
            <w:sdt>
              <w:sdtPr>
                <w:rPr>
                  <w:lang w:eastAsia="en-CA"/>
                </w:rPr>
                <w:id w:val="1839422647"/>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6A208408"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7C7623BC" w14:textId="056D9642" w:rsidR="00194284" w:rsidRDefault="00000000" w:rsidP="00194284">
            <w:pPr>
              <w:rPr>
                <w:lang w:eastAsia="en-CA"/>
              </w:rPr>
            </w:pPr>
            <w:sdt>
              <w:sdtPr>
                <w:rPr>
                  <w:lang w:eastAsia="en-CA"/>
                </w:rPr>
                <w:id w:val="643693951"/>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012F29D9" w14:textId="77777777" w:rsidTr="00F56EF8">
        <w:tc>
          <w:tcPr>
            <w:tcW w:w="567" w:type="dxa"/>
            <w:tcBorders>
              <w:left w:val="nil"/>
            </w:tcBorders>
            <w:vAlign w:val="center"/>
          </w:tcPr>
          <w:p w14:paraId="20FC50DB" w14:textId="77777777" w:rsidR="00194284" w:rsidRDefault="00194284" w:rsidP="00194284">
            <w:r>
              <w:t>C</w:t>
            </w:r>
          </w:p>
        </w:tc>
        <w:tc>
          <w:tcPr>
            <w:tcW w:w="6710" w:type="dxa"/>
            <w:gridSpan w:val="3"/>
          </w:tcPr>
          <w:p w14:paraId="0AB6A5E6" w14:textId="77777777" w:rsidR="00194284" w:rsidRPr="00F56EF8" w:rsidRDefault="00194284" w:rsidP="00194284">
            <w:r>
              <w:t xml:space="preserve">Common audible </w:t>
            </w:r>
            <w:r>
              <w:rPr>
                <w:i/>
                <w:iCs/>
              </w:rPr>
              <w:t>trouble signal</w:t>
            </w:r>
            <w:r>
              <w:t xml:space="preserve"> operates.</w:t>
            </w:r>
          </w:p>
        </w:tc>
        <w:tc>
          <w:tcPr>
            <w:tcW w:w="661" w:type="dxa"/>
            <w:tcBorders>
              <w:right w:val="nil"/>
            </w:tcBorders>
            <w:vAlign w:val="center"/>
          </w:tcPr>
          <w:p w14:paraId="1C070ED8" w14:textId="77777777" w:rsidR="00194284" w:rsidRDefault="00194284" w:rsidP="00194284">
            <w:r>
              <w:t>Yes</w:t>
            </w:r>
          </w:p>
        </w:tc>
        <w:tc>
          <w:tcPr>
            <w:tcW w:w="709" w:type="dxa"/>
            <w:tcBorders>
              <w:left w:val="nil"/>
            </w:tcBorders>
            <w:shd w:val="clear" w:color="auto" w:fill="F2F2F2" w:themeFill="background1" w:themeFillShade="F2"/>
            <w:vAlign w:val="center"/>
          </w:tcPr>
          <w:p w14:paraId="55D14757" w14:textId="77777777" w:rsidR="00194284" w:rsidRDefault="00000000" w:rsidP="00194284">
            <w:pPr>
              <w:rPr>
                <w:lang w:eastAsia="en-CA"/>
              </w:rPr>
            </w:pPr>
            <w:sdt>
              <w:sdtPr>
                <w:rPr>
                  <w:lang w:eastAsia="en-CA"/>
                </w:rPr>
                <w:id w:val="975104076"/>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58AAAA66" w14:textId="77777777" w:rsidR="00194284" w:rsidRDefault="00194284" w:rsidP="00194284">
            <w:r>
              <w:t>No</w:t>
            </w:r>
          </w:p>
        </w:tc>
        <w:tc>
          <w:tcPr>
            <w:tcW w:w="567" w:type="dxa"/>
            <w:tcBorders>
              <w:left w:val="nil"/>
            </w:tcBorders>
            <w:shd w:val="clear" w:color="auto" w:fill="F2F2F2" w:themeFill="background1" w:themeFillShade="F2"/>
            <w:vAlign w:val="center"/>
          </w:tcPr>
          <w:p w14:paraId="2657E412" w14:textId="77777777" w:rsidR="00194284" w:rsidRDefault="00000000" w:rsidP="00194284">
            <w:pPr>
              <w:rPr>
                <w:lang w:eastAsia="en-CA"/>
              </w:rPr>
            </w:pPr>
            <w:sdt>
              <w:sdtPr>
                <w:rPr>
                  <w:lang w:eastAsia="en-CA"/>
                </w:rPr>
                <w:id w:val="567229959"/>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14D5584A"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57A8C8E0" w14:textId="62D065F0" w:rsidR="00194284" w:rsidRDefault="00000000" w:rsidP="00194284">
            <w:pPr>
              <w:rPr>
                <w:lang w:eastAsia="en-CA"/>
              </w:rPr>
            </w:pPr>
            <w:sdt>
              <w:sdtPr>
                <w:rPr>
                  <w:lang w:eastAsia="en-CA"/>
                </w:rPr>
                <w:id w:val="93068741"/>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554E10DE" w14:textId="77777777" w:rsidTr="00F56EF8">
        <w:tc>
          <w:tcPr>
            <w:tcW w:w="567" w:type="dxa"/>
            <w:tcBorders>
              <w:left w:val="nil"/>
            </w:tcBorders>
            <w:vAlign w:val="center"/>
          </w:tcPr>
          <w:p w14:paraId="09650F99" w14:textId="77777777" w:rsidR="00194284" w:rsidRPr="00F56EF8" w:rsidRDefault="00194284" w:rsidP="00194284">
            <w:pPr>
              <w:rPr>
                <w:i/>
                <w:iCs/>
              </w:rPr>
            </w:pPr>
            <w:r>
              <w:t>D</w:t>
            </w:r>
          </w:p>
        </w:tc>
        <w:tc>
          <w:tcPr>
            <w:tcW w:w="6710" w:type="dxa"/>
            <w:gridSpan w:val="3"/>
          </w:tcPr>
          <w:p w14:paraId="0514290B" w14:textId="77777777" w:rsidR="00194284" w:rsidRPr="00F56EF8" w:rsidRDefault="00194284" w:rsidP="00194284">
            <w:r>
              <w:rPr>
                <w:i/>
                <w:iCs/>
              </w:rPr>
              <w:t>Trouble signal</w:t>
            </w:r>
            <w:r>
              <w:t xml:space="preserve"> silence switch operates.</w:t>
            </w:r>
          </w:p>
        </w:tc>
        <w:tc>
          <w:tcPr>
            <w:tcW w:w="661" w:type="dxa"/>
            <w:tcBorders>
              <w:right w:val="nil"/>
            </w:tcBorders>
            <w:vAlign w:val="center"/>
          </w:tcPr>
          <w:p w14:paraId="71773C69" w14:textId="77777777" w:rsidR="00194284" w:rsidRDefault="00194284" w:rsidP="00194284">
            <w:r>
              <w:t>Yes</w:t>
            </w:r>
          </w:p>
        </w:tc>
        <w:tc>
          <w:tcPr>
            <w:tcW w:w="709" w:type="dxa"/>
            <w:tcBorders>
              <w:left w:val="nil"/>
            </w:tcBorders>
            <w:shd w:val="clear" w:color="auto" w:fill="F2F2F2" w:themeFill="background1" w:themeFillShade="F2"/>
            <w:vAlign w:val="center"/>
          </w:tcPr>
          <w:p w14:paraId="06556D30" w14:textId="77777777" w:rsidR="00194284" w:rsidRDefault="00000000" w:rsidP="00194284">
            <w:pPr>
              <w:rPr>
                <w:lang w:eastAsia="en-CA"/>
              </w:rPr>
            </w:pPr>
            <w:sdt>
              <w:sdtPr>
                <w:rPr>
                  <w:lang w:eastAsia="en-CA"/>
                </w:rPr>
                <w:id w:val="10042148"/>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164A8F00" w14:textId="77777777" w:rsidR="00194284" w:rsidRDefault="00194284" w:rsidP="00194284">
            <w:r>
              <w:t>No</w:t>
            </w:r>
          </w:p>
        </w:tc>
        <w:tc>
          <w:tcPr>
            <w:tcW w:w="567" w:type="dxa"/>
            <w:tcBorders>
              <w:left w:val="nil"/>
            </w:tcBorders>
            <w:shd w:val="clear" w:color="auto" w:fill="F2F2F2" w:themeFill="background1" w:themeFillShade="F2"/>
            <w:vAlign w:val="center"/>
          </w:tcPr>
          <w:p w14:paraId="455CAE31" w14:textId="77777777" w:rsidR="00194284" w:rsidRDefault="00000000" w:rsidP="00194284">
            <w:pPr>
              <w:rPr>
                <w:lang w:eastAsia="en-CA"/>
              </w:rPr>
            </w:pPr>
            <w:sdt>
              <w:sdtPr>
                <w:rPr>
                  <w:lang w:eastAsia="en-CA"/>
                </w:rPr>
                <w:id w:val="-1179577193"/>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0F937AAD"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27D5EF67" w14:textId="09A64E30" w:rsidR="00194284" w:rsidRDefault="00000000" w:rsidP="00194284">
            <w:pPr>
              <w:rPr>
                <w:lang w:eastAsia="en-CA"/>
              </w:rPr>
            </w:pPr>
            <w:sdt>
              <w:sdtPr>
                <w:rPr>
                  <w:lang w:eastAsia="en-CA"/>
                </w:rPr>
                <w:id w:val="2010481618"/>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0C7EC003" w14:textId="77777777" w:rsidTr="00F56EF8">
        <w:tc>
          <w:tcPr>
            <w:tcW w:w="567" w:type="dxa"/>
            <w:tcBorders>
              <w:left w:val="nil"/>
            </w:tcBorders>
            <w:vAlign w:val="center"/>
          </w:tcPr>
          <w:p w14:paraId="2EE9F54F" w14:textId="77777777" w:rsidR="00194284" w:rsidRDefault="00194284" w:rsidP="00194284">
            <w:r>
              <w:t>E</w:t>
            </w:r>
          </w:p>
        </w:tc>
        <w:tc>
          <w:tcPr>
            <w:tcW w:w="6710" w:type="dxa"/>
            <w:gridSpan w:val="3"/>
          </w:tcPr>
          <w:p w14:paraId="60749750" w14:textId="77777777" w:rsidR="00194284" w:rsidRPr="00F56EF8" w:rsidRDefault="00194284" w:rsidP="00194284">
            <w:r>
              <w:t xml:space="preserve">All-call </w:t>
            </w:r>
            <w:r>
              <w:rPr>
                <w:i/>
                <w:iCs/>
              </w:rPr>
              <w:t>voice paging</w:t>
            </w:r>
            <w:r>
              <w:t>, including visual indicator, operates.</w:t>
            </w:r>
          </w:p>
        </w:tc>
        <w:tc>
          <w:tcPr>
            <w:tcW w:w="661" w:type="dxa"/>
            <w:tcBorders>
              <w:right w:val="nil"/>
            </w:tcBorders>
            <w:vAlign w:val="center"/>
          </w:tcPr>
          <w:p w14:paraId="73DDBA11" w14:textId="77777777" w:rsidR="00194284" w:rsidRDefault="00194284" w:rsidP="00194284">
            <w:r>
              <w:t>Yes</w:t>
            </w:r>
          </w:p>
        </w:tc>
        <w:tc>
          <w:tcPr>
            <w:tcW w:w="709" w:type="dxa"/>
            <w:tcBorders>
              <w:left w:val="nil"/>
            </w:tcBorders>
            <w:shd w:val="clear" w:color="auto" w:fill="F2F2F2" w:themeFill="background1" w:themeFillShade="F2"/>
            <w:vAlign w:val="center"/>
          </w:tcPr>
          <w:p w14:paraId="1C380E7F" w14:textId="77777777" w:rsidR="00194284" w:rsidRDefault="00000000" w:rsidP="00194284">
            <w:pPr>
              <w:rPr>
                <w:lang w:eastAsia="en-CA"/>
              </w:rPr>
            </w:pPr>
            <w:sdt>
              <w:sdtPr>
                <w:rPr>
                  <w:lang w:eastAsia="en-CA"/>
                </w:rPr>
                <w:id w:val="-559484792"/>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2D90DC67" w14:textId="77777777" w:rsidR="00194284" w:rsidRDefault="00194284" w:rsidP="00194284">
            <w:r>
              <w:t>No</w:t>
            </w:r>
          </w:p>
        </w:tc>
        <w:tc>
          <w:tcPr>
            <w:tcW w:w="567" w:type="dxa"/>
            <w:tcBorders>
              <w:left w:val="nil"/>
            </w:tcBorders>
            <w:shd w:val="clear" w:color="auto" w:fill="F2F2F2" w:themeFill="background1" w:themeFillShade="F2"/>
            <w:vAlign w:val="center"/>
          </w:tcPr>
          <w:p w14:paraId="29643316" w14:textId="77777777" w:rsidR="00194284" w:rsidRDefault="00000000" w:rsidP="00194284">
            <w:pPr>
              <w:rPr>
                <w:lang w:eastAsia="en-CA"/>
              </w:rPr>
            </w:pPr>
            <w:sdt>
              <w:sdtPr>
                <w:rPr>
                  <w:lang w:eastAsia="en-CA"/>
                </w:rPr>
                <w:id w:val="-1528174654"/>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04089A67"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591818DD" w14:textId="72DDEF81" w:rsidR="00194284" w:rsidRDefault="00000000" w:rsidP="00194284">
            <w:pPr>
              <w:rPr>
                <w:lang w:eastAsia="en-CA"/>
              </w:rPr>
            </w:pPr>
            <w:sdt>
              <w:sdtPr>
                <w:rPr>
                  <w:lang w:eastAsia="en-CA"/>
                </w:rPr>
                <w:id w:val="460311976"/>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7707693D" w14:textId="77777777" w:rsidTr="00F56EF8">
        <w:tc>
          <w:tcPr>
            <w:tcW w:w="567" w:type="dxa"/>
            <w:tcBorders>
              <w:left w:val="nil"/>
            </w:tcBorders>
            <w:vAlign w:val="center"/>
          </w:tcPr>
          <w:p w14:paraId="7598F1E0" w14:textId="77777777" w:rsidR="00194284" w:rsidRDefault="00194284" w:rsidP="00194284">
            <w:r>
              <w:t>F</w:t>
            </w:r>
          </w:p>
        </w:tc>
        <w:tc>
          <w:tcPr>
            <w:tcW w:w="6710" w:type="dxa"/>
            <w:gridSpan w:val="3"/>
          </w:tcPr>
          <w:p w14:paraId="078426D3" w14:textId="77777777" w:rsidR="00194284" w:rsidRPr="00F56EF8" w:rsidRDefault="00194284" w:rsidP="00194284">
            <w:r>
              <w:rPr>
                <w:i/>
                <w:iCs/>
              </w:rPr>
              <w:t>Output circuits</w:t>
            </w:r>
            <w:r>
              <w:t xml:space="preserve"> for selective </w:t>
            </w:r>
            <w:r>
              <w:rPr>
                <w:i/>
                <w:iCs/>
              </w:rPr>
              <w:t>voice paging</w:t>
            </w:r>
            <w:r>
              <w:t xml:space="preserve"> including visual indication, operates</w:t>
            </w:r>
          </w:p>
        </w:tc>
        <w:tc>
          <w:tcPr>
            <w:tcW w:w="661" w:type="dxa"/>
            <w:tcBorders>
              <w:right w:val="nil"/>
            </w:tcBorders>
            <w:vAlign w:val="center"/>
          </w:tcPr>
          <w:p w14:paraId="73D21749" w14:textId="77777777" w:rsidR="00194284" w:rsidRDefault="00194284" w:rsidP="00194284">
            <w:r>
              <w:t>Yes</w:t>
            </w:r>
          </w:p>
        </w:tc>
        <w:tc>
          <w:tcPr>
            <w:tcW w:w="709" w:type="dxa"/>
            <w:tcBorders>
              <w:left w:val="nil"/>
            </w:tcBorders>
            <w:shd w:val="clear" w:color="auto" w:fill="F2F2F2" w:themeFill="background1" w:themeFillShade="F2"/>
            <w:vAlign w:val="center"/>
          </w:tcPr>
          <w:p w14:paraId="5DD432EB" w14:textId="77777777" w:rsidR="00194284" w:rsidRDefault="00000000" w:rsidP="00194284">
            <w:pPr>
              <w:rPr>
                <w:lang w:eastAsia="en-CA"/>
              </w:rPr>
            </w:pPr>
            <w:sdt>
              <w:sdtPr>
                <w:rPr>
                  <w:lang w:eastAsia="en-CA"/>
                </w:rPr>
                <w:id w:val="420300916"/>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30B254B0" w14:textId="77777777" w:rsidR="00194284" w:rsidRDefault="00194284" w:rsidP="00194284">
            <w:r>
              <w:t>No</w:t>
            </w:r>
          </w:p>
        </w:tc>
        <w:tc>
          <w:tcPr>
            <w:tcW w:w="567" w:type="dxa"/>
            <w:tcBorders>
              <w:left w:val="nil"/>
            </w:tcBorders>
            <w:shd w:val="clear" w:color="auto" w:fill="F2F2F2" w:themeFill="background1" w:themeFillShade="F2"/>
            <w:vAlign w:val="center"/>
          </w:tcPr>
          <w:p w14:paraId="4467AC51" w14:textId="77777777" w:rsidR="00194284" w:rsidRDefault="00000000" w:rsidP="00194284">
            <w:pPr>
              <w:rPr>
                <w:lang w:eastAsia="en-CA"/>
              </w:rPr>
            </w:pPr>
            <w:sdt>
              <w:sdtPr>
                <w:rPr>
                  <w:lang w:eastAsia="en-CA"/>
                </w:rPr>
                <w:id w:val="1060360640"/>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584A8B19"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3EC71899" w14:textId="1B59BA5C" w:rsidR="00194284" w:rsidRDefault="00000000" w:rsidP="00194284">
            <w:pPr>
              <w:rPr>
                <w:lang w:eastAsia="en-CA"/>
              </w:rPr>
            </w:pPr>
            <w:sdt>
              <w:sdtPr>
                <w:rPr>
                  <w:lang w:eastAsia="en-CA"/>
                </w:rPr>
                <w:id w:val="1800105602"/>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3A899C99" w14:textId="77777777" w:rsidTr="00F56EF8">
        <w:tc>
          <w:tcPr>
            <w:tcW w:w="567" w:type="dxa"/>
            <w:tcBorders>
              <w:left w:val="nil"/>
            </w:tcBorders>
            <w:vAlign w:val="center"/>
          </w:tcPr>
          <w:p w14:paraId="725D4A2F" w14:textId="77777777" w:rsidR="00194284" w:rsidRDefault="00194284" w:rsidP="00194284">
            <w:r>
              <w:t>G</w:t>
            </w:r>
          </w:p>
        </w:tc>
        <w:tc>
          <w:tcPr>
            <w:tcW w:w="6710" w:type="dxa"/>
            <w:gridSpan w:val="3"/>
          </w:tcPr>
          <w:p w14:paraId="7FF3E52E" w14:textId="77777777" w:rsidR="00194284" w:rsidRPr="00F56EF8" w:rsidRDefault="00194284" w:rsidP="00194284">
            <w:r>
              <w:rPr>
                <w:i/>
                <w:iCs/>
              </w:rPr>
              <w:t xml:space="preserve">Output circuits </w:t>
            </w:r>
            <w:r>
              <w:t xml:space="preserve">for selective </w:t>
            </w:r>
            <w:r>
              <w:rPr>
                <w:i/>
                <w:iCs/>
              </w:rPr>
              <w:t>voice paging</w:t>
            </w:r>
            <w:r>
              <w:t xml:space="preserve"> trouble operation, including visual indication, operates</w:t>
            </w:r>
          </w:p>
        </w:tc>
        <w:tc>
          <w:tcPr>
            <w:tcW w:w="661" w:type="dxa"/>
            <w:tcBorders>
              <w:right w:val="nil"/>
            </w:tcBorders>
            <w:vAlign w:val="center"/>
          </w:tcPr>
          <w:p w14:paraId="4AAC1C82" w14:textId="77777777" w:rsidR="00194284" w:rsidRDefault="00194284" w:rsidP="00194284">
            <w:r>
              <w:t>Yes</w:t>
            </w:r>
          </w:p>
        </w:tc>
        <w:tc>
          <w:tcPr>
            <w:tcW w:w="709" w:type="dxa"/>
            <w:tcBorders>
              <w:left w:val="nil"/>
            </w:tcBorders>
            <w:shd w:val="clear" w:color="auto" w:fill="F2F2F2" w:themeFill="background1" w:themeFillShade="F2"/>
            <w:vAlign w:val="center"/>
          </w:tcPr>
          <w:p w14:paraId="47CE7860" w14:textId="77777777" w:rsidR="00194284" w:rsidRDefault="00000000" w:rsidP="00194284">
            <w:pPr>
              <w:rPr>
                <w:lang w:eastAsia="en-CA"/>
              </w:rPr>
            </w:pPr>
            <w:sdt>
              <w:sdtPr>
                <w:rPr>
                  <w:lang w:eastAsia="en-CA"/>
                </w:rPr>
                <w:id w:val="-954634639"/>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56ECC9D9" w14:textId="77777777" w:rsidR="00194284" w:rsidRDefault="00194284" w:rsidP="00194284">
            <w:r>
              <w:t>No</w:t>
            </w:r>
          </w:p>
        </w:tc>
        <w:tc>
          <w:tcPr>
            <w:tcW w:w="567" w:type="dxa"/>
            <w:tcBorders>
              <w:left w:val="nil"/>
            </w:tcBorders>
            <w:shd w:val="clear" w:color="auto" w:fill="F2F2F2" w:themeFill="background1" w:themeFillShade="F2"/>
            <w:vAlign w:val="center"/>
          </w:tcPr>
          <w:p w14:paraId="550874E7" w14:textId="77777777" w:rsidR="00194284" w:rsidRDefault="00000000" w:rsidP="00194284">
            <w:pPr>
              <w:rPr>
                <w:lang w:eastAsia="en-CA"/>
              </w:rPr>
            </w:pPr>
            <w:sdt>
              <w:sdtPr>
                <w:rPr>
                  <w:lang w:eastAsia="en-CA"/>
                </w:rPr>
                <w:id w:val="540792911"/>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4079B169"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1797EDC7" w14:textId="60CD35C9" w:rsidR="00194284" w:rsidRDefault="00000000" w:rsidP="00194284">
            <w:pPr>
              <w:rPr>
                <w:lang w:eastAsia="en-CA"/>
              </w:rPr>
            </w:pPr>
            <w:sdt>
              <w:sdtPr>
                <w:rPr>
                  <w:lang w:eastAsia="en-CA"/>
                </w:rPr>
                <w:id w:val="1631591212"/>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2CE6A915" w14:textId="77777777" w:rsidTr="00F56EF8">
        <w:tc>
          <w:tcPr>
            <w:tcW w:w="567" w:type="dxa"/>
            <w:tcBorders>
              <w:left w:val="nil"/>
            </w:tcBorders>
            <w:vAlign w:val="center"/>
          </w:tcPr>
          <w:p w14:paraId="4C4960FD" w14:textId="77777777" w:rsidR="00194284" w:rsidRDefault="00194284" w:rsidP="00194284">
            <w:r>
              <w:t>H</w:t>
            </w:r>
          </w:p>
        </w:tc>
        <w:tc>
          <w:tcPr>
            <w:tcW w:w="6710" w:type="dxa"/>
            <w:gridSpan w:val="3"/>
          </w:tcPr>
          <w:p w14:paraId="361AA7B9" w14:textId="77777777" w:rsidR="00194284" w:rsidRPr="00F56EF8" w:rsidRDefault="00194284" w:rsidP="00194284">
            <w:r>
              <w:t>Microphone, including press to talk switch, operates.</w:t>
            </w:r>
          </w:p>
        </w:tc>
        <w:tc>
          <w:tcPr>
            <w:tcW w:w="661" w:type="dxa"/>
            <w:tcBorders>
              <w:right w:val="nil"/>
            </w:tcBorders>
            <w:vAlign w:val="center"/>
          </w:tcPr>
          <w:p w14:paraId="37A12792" w14:textId="77777777" w:rsidR="00194284" w:rsidRDefault="00194284" w:rsidP="00194284">
            <w:r>
              <w:t>Yes</w:t>
            </w:r>
          </w:p>
        </w:tc>
        <w:tc>
          <w:tcPr>
            <w:tcW w:w="709" w:type="dxa"/>
            <w:tcBorders>
              <w:left w:val="nil"/>
            </w:tcBorders>
            <w:shd w:val="clear" w:color="auto" w:fill="F2F2F2" w:themeFill="background1" w:themeFillShade="F2"/>
            <w:vAlign w:val="center"/>
          </w:tcPr>
          <w:p w14:paraId="3C77CAD4" w14:textId="77777777" w:rsidR="00194284" w:rsidRDefault="00000000" w:rsidP="00194284">
            <w:pPr>
              <w:rPr>
                <w:lang w:eastAsia="en-CA"/>
              </w:rPr>
            </w:pPr>
            <w:sdt>
              <w:sdtPr>
                <w:rPr>
                  <w:lang w:eastAsia="en-CA"/>
                </w:rPr>
                <w:id w:val="1259874344"/>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5AAD0918" w14:textId="77777777" w:rsidR="00194284" w:rsidRDefault="00194284" w:rsidP="00194284">
            <w:r>
              <w:t>No</w:t>
            </w:r>
          </w:p>
        </w:tc>
        <w:tc>
          <w:tcPr>
            <w:tcW w:w="567" w:type="dxa"/>
            <w:tcBorders>
              <w:left w:val="nil"/>
            </w:tcBorders>
            <w:shd w:val="clear" w:color="auto" w:fill="F2F2F2" w:themeFill="background1" w:themeFillShade="F2"/>
            <w:vAlign w:val="center"/>
          </w:tcPr>
          <w:p w14:paraId="3B42D501" w14:textId="77777777" w:rsidR="00194284" w:rsidRDefault="00000000" w:rsidP="00194284">
            <w:pPr>
              <w:rPr>
                <w:lang w:eastAsia="en-CA"/>
              </w:rPr>
            </w:pPr>
            <w:sdt>
              <w:sdtPr>
                <w:rPr>
                  <w:lang w:eastAsia="en-CA"/>
                </w:rPr>
                <w:id w:val="236675270"/>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0DF267CD"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2784CE2F" w14:textId="67B114E4" w:rsidR="00194284" w:rsidRDefault="00000000" w:rsidP="00194284">
            <w:pPr>
              <w:rPr>
                <w:lang w:eastAsia="en-CA"/>
              </w:rPr>
            </w:pPr>
            <w:sdt>
              <w:sdtPr>
                <w:rPr>
                  <w:lang w:eastAsia="en-CA"/>
                </w:rPr>
                <w:id w:val="-50158290"/>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2C65CCF8" w14:textId="77777777" w:rsidTr="00F56EF8">
        <w:tc>
          <w:tcPr>
            <w:tcW w:w="567" w:type="dxa"/>
            <w:tcBorders>
              <w:left w:val="nil"/>
            </w:tcBorders>
            <w:vAlign w:val="center"/>
          </w:tcPr>
          <w:p w14:paraId="27F15376" w14:textId="77777777" w:rsidR="00194284" w:rsidRDefault="00194284" w:rsidP="00194284">
            <w:r>
              <w:t>I</w:t>
            </w:r>
          </w:p>
        </w:tc>
        <w:tc>
          <w:tcPr>
            <w:tcW w:w="6710" w:type="dxa"/>
            <w:gridSpan w:val="3"/>
          </w:tcPr>
          <w:p w14:paraId="701B9E9F" w14:textId="77777777" w:rsidR="00194284" w:rsidRPr="00F56EF8" w:rsidRDefault="00194284" w:rsidP="00194284">
            <w:r>
              <w:t xml:space="preserve">Operation of </w:t>
            </w:r>
            <w:r>
              <w:rPr>
                <w:i/>
                <w:iCs/>
              </w:rPr>
              <w:t xml:space="preserve">voice paging </w:t>
            </w:r>
            <w:r>
              <w:t xml:space="preserve">does not interfere with initial inhibit time of </w:t>
            </w:r>
            <w:r>
              <w:rPr>
                <w:i/>
                <w:iCs/>
              </w:rPr>
              <w:t>alert signal</w:t>
            </w:r>
            <w:r>
              <w:t xml:space="preserve"> or </w:t>
            </w:r>
            <w:r>
              <w:rPr>
                <w:i/>
                <w:iCs/>
              </w:rPr>
              <w:t>alarm signal</w:t>
            </w:r>
            <w:r>
              <w:t>.</w:t>
            </w:r>
          </w:p>
        </w:tc>
        <w:tc>
          <w:tcPr>
            <w:tcW w:w="661" w:type="dxa"/>
            <w:tcBorders>
              <w:right w:val="nil"/>
            </w:tcBorders>
            <w:vAlign w:val="center"/>
          </w:tcPr>
          <w:p w14:paraId="6EA121E9" w14:textId="77777777" w:rsidR="00194284" w:rsidRDefault="00194284" w:rsidP="00194284">
            <w:r>
              <w:t>Yes</w:t>
            </w:r>
          </w:p>
        </w:tc>
        <w:tc>
          <w:tcPr>
            <w:tcW w:w="709" w:type="dxa"/>
            <w:tcBorders>
              <w:left w:val="nil"/>
            </w:tcBorders>
            <w:shd w:val="clear" w:color="auto" w:fill="F2F2F2" w:themeFill="background1" w:themeFillShade="F2"/>
            <w:vAlign w:val="center"/>
          </w:tcPr>
          <w:p w14:paraId="369ED411" w14:textId="77777777" w:rsidR="00194284" w:rsidRDefault="00000000" w:rsidP="00194284">
            <w:pPr>
              <w:rPr>
                <w:lang w:eastAsia="en-CA"/>
              </w:rPr>
            </w:pPr>
            <w:sdt>
              <w:sdtPr>
                <w:rPr>
                  <w:lang w:eastAsia="en-CA"/>
                </w:rPr>
                <w:id w:val="278075290"/>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063A63BA" w14:textId="77777777" w:rsidR="00194284" w:rsidRDefault="00194284" w:rsidP="00194284">
            <w:r>
              <w:t>No</w:t>
            </w:r>
          </w:p>
        </w:tc>
        <w:tc>
          <w:tcPr>
            <w:tcW w:w="567" w:type="dxa"/>
            <w:tcBorders>
              <w:left w:val="nil"/>
            </w:tcBorders>
            <w:shd w:val="clear" w:color="auto" w:fill="F2F2F2" w:themeFill="background1" w:themeFillShade="F2"/>
            <w:vAlign w:val="center"/>
          </w:tcPr>
          <w:p w14:paraId="091077FE" w14:textId="77777777" w:rsidR="00194284" w:rsidRDefault="00000000" w:rsidP="00194284">
            <w:pPr>
              <w:rPr>
                <w:lang w:eastAsia="en-CA"/>
              </w:rPr>
            </w:pPr>
            <w:sdt>
              <w:sdtPr>
                <w:rPr>
                  <w:lang w:eastAsia="en-CA"/>
                </w:rPr>
                <w:id w:val="-1010371944"/>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57D7FF33"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14661CA6" w14:textId="0CFABC1C" w:rsidR="00194284" w:rsidRDefault="00000000" w:rsidP="00194284">
            <w:pPr>
              <w:rPr>
                <w:lang w:eastAsia="en-CA"/>
              </w:rPr>
            </w:pPr>
            <w:sdt>
              <w:sdtPr>
                <w:rPr>
                  <w:lang w:eastAsia="en-CA"/>
                </w:rPr>
                <w:id w:val="-50690910"/>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0EF8ED7D" w14:textId="77777777" w:rsidTr="00F56EF8">
        <w:tc>
          <w:tcPr>
            <w:tcW w:w="567" w:type="dxa"/>
            <w:tcBorders>
              <w:left w:val="nil"/>
            </w:tcBorders>
            <w:vAlign w:val="center"/>
          </w:tcPr>
          <w:p w14:paraId="58751691" w14:textId="77777777" w:rsidR="00194284" w:rsidRDefault="00194284" w:rsidP="00194284">
            <w:r>
              <w:t>J</w:t>
            </w:r>
          </w:p>
        </w:tc>
        <w:tc>
          <w:tcPr>
            <w:tcW w:w="6710" w:type="dxa"/>
            <w:gridSpan w:val="3"/>
          </w:tcPr>
          <w:p w14:paraId="1EEF95AA" w14:textId="77777777" w:rsidR="00194284" w:rsidRPr="00F56EF8" w:rsidRDefault="00194284" w:rsidP="00194284">
            <w:r>
              <w:t xml:space="preserve">All-call </w:t>
            </w:r>
            <w:r>
              <w:rPr>
                <w:i/>
                <w:iCs/>
              </w:rPr>
              <w:t>voice paging</w:t>
            </w:r>
            <w:r>
              <w:t xml:space="preserve"> operates (on </w:t>
            </w:r>
            <w:r>
              <w:rPr>
                <w:i/>
                <w:iCs/>
              </w:rPr>
              <w:t>emergency power supply</w:t>
            </w:r>
            <w:r>
              <w:t>).</w:t>
            </w:r>
          </w:p>
        </w:tc>
        <w:tc>
          <w:tcPr>
            <w:tcW w:w="661" w:type="dxa"/>
            <w:tcBorders>
              <w:right w:val="nil"/>
            </w:tcBorders>
            <w:vAlign w:val="center"/>
          </w:tcPr>
          <w:p w14:paraId="684D5E31" w14:textId="77777777" w:rsidR="00194284" w:rsidRDefault="00194284" w:rsidP="00194284">
            <w:r>
              <w:t>Yes</w:t>
            </w:r>
          </w:p>
        </w:tc>
        <w:tc>
          <w:tcPr>
            <w:tcW w:w="709" w:type="dxa"/>
            <w:tcBorders>
              <w:left w:val="nil"/>
            </w:tcBorders>
            <w:shd w:val="clear" w:color="auto" w:fill="F2F2F2" w:themeFill="background1" w:themeFillShade="F2"/>
            <w:vAlign w:val="center"/>
          </w:tcPr>
          <w:p w14:paraId="7B2369EB" w14:textId="77777777" w:rsidR="00194284" w:rsidRDefault="00000000" w:rsidP="00194284">
            <w:pPr>
              <w:rPr>
                <w:lang w:eastAsia="en-CA"/>
              </w:rPr>
            </w:pPr>
            <w:sdt>
              <w:sdtPr>
                <w:rPr>
                  <w:lang w:eastAsia="en-CA"/>
                </w:rPr>
                <w:id w:val="-629867646"/>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18A360B2" w14:textId="77777777" w:rsidR="00194284" w:rsidRDefault="00194284" w:rsidP="00194284">
            <w:r>
              <w:t>No</w:t>
            </w:r>
          </w:p>
        </w:tc>
        <w:tc>
          <w:tcPr>
            <w:tcW w:w="567" w:type="dxa"/>
            <w:tcBorders>
              <w:left w:val="nil"/>
            </w:tcBorders>
            <w:shd w:val="clear" w:color="auto" w:fill="F2F2F2" w:themeFill="background1" w:themeFillShade="F2"/>
            <w:vAlign w:val="center"/>
          </w:tcPr>
          <w:p w14:paraId="4EC15E1C" w14:textId="77777777" w:rsidR="00194284" w:rsidRDefault="00000000" w:rsidP="00194284">
            <w:pPr>
              <w:rPr>
                <w:lang w:eastAsia="en-CA"/>
              </w:rPr>
            </w:pPr>
            <w:sdt>
              <w:sdtPr>
                <w:rPr>
                  <w:lang w:eastAsia="en-CA"/>
                </w:rPr>
                <w:id w:val="244083922"/>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6B444304"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34CBF168" w14:textId="027DAFAA" w:rsidR="00194284" w:rsidRDefault="00000000" w:rsidP="00194284">
            <w:pPr>
              <w:rPr>
                <w:lang w:eastAsia="en-CA"/>
              </w:rPr>
            </w:pPr>
            <w:sdt>
              <w:sdtPr>
                <w:rPr>
                  <w:lang w:eastAsia="en-CA"/>
                </w:rPr>
                <w:id w:val="197214955"/>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73172B3B" w14:textId="77777777" w:rsidTr="00F56EF8">
        <w:tc>
          <w:tcPr>
            <w:tcW w:w="567" w:type="dxa"/>
            <w:tcBorders>
              <w:left w:val="nil"/>
            </w:tcBorders>
            <w:vAlign w:val="center"/>
          </w:tcPr>
          <w:p w14:paraId="7EBB8B8E" w14:textId="77777777" w:rsidR="00194284" w:rsidRDefault="00194284" w:rsidP="00194284">
            <w:r>
              <w:t>K</w:t>
            </w:r>
          </w:p>
        </w:tc>
        <w:tc>
          <w:tcPr>
            <w:tcW w:w="6710" w:type="dxa"/>
            <w:gridSpan w:val="3"/>
          </w:tcPr>
          <w:p w14:paraId="7BE5BACC" w14:textId="77777777" w:rsidR="00194284" w:rsidRDefault="00194284" w:rsidP="00194284">
            <w:r>
              <w:t>Where systems use back-up amplifiers, the automatic transfer feature operates.</w:t>
            </w:r>
          </w:p>
        </w:tc>
        <w:tc>
          <w:tcPr>
            <w:tcW w:w="661" w:type="dxa"/>
            <w:tcBorders>
              <w:right w:val="nil"/>
            </w:tcBorders>
            <w:vAlign w:val="center"/>
          </w:tcPr>
          <w:p w14:paraId="373C19D3" w14:textId="77777777" w:rsidR="00194284" w:rsidRDefault="00194284" w:rsidP="00194284">
            <w:r>
              <w:t>Yes</w:t>
            </w:r>
          </w:p>
        </w:tc>
        <w:tc>
          <w:tcPr>
            <w:tcW w:w="709" w:type="dxa"/>
            <w:tcBorders>
              <w:left w:val="nil"/>
            </w:tcBorders>
            <w:shd w:val="clear" w:color="auto" w:fill="F2F2F2" w:themeFill="background1" w:themeFillShade="F2"/>
            <w:vAlign w:val="center"/>
          </w:tcPr>
          <w:p w14:paraId="17B774EB" w14:textId="77777777" w:rsidR="00194284" w:rsidRDefault="00000000" w:rsidP="00194284">
            <w:pPr>
              <w:rPr>
                <w:lang w:eastAsia="en-CA"/>
              </w:rPr>
            </w:pPr>
            <w:sdt>
              <w:sdtPr>
                <w:rPr>
                  <w:lang w:eastAsia="en-CA"/>
                </w:rPr>
                <w:id w:val="1310752598"/>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740D16DC" w14:textId="77777777" w:rsidR="00194284" w:rsidRDefault="00194284" w:rsidP="00194284">
            <w:r>
              <w:t>No</w:t>
            </w:r>
          </w:p>
        </w:tc>
        <w:tc>
          <w:tcPr>
            <w:tcW w:w="567" w:type="dxa"/>
            <w:tcBorders>
              <w:left w:val="nil"/>
            </w:tcBorders>
            <w:shd w:val="clear" w:color="auto" w:fill="F2F2F2" w:themeFill="background1" w:themeFillShade="F2"/>
            <w:vAlign w:val="center"/>
          </w:tcPr>
          <w:p w14:paraId="3532FEAB" w14:textId="77777777" w:rsidR="00194284" w:rsidRDefault="00000000" w:rsidP="00194284">
            <w:pPr>
              <w:rPr>
                <w:lang w:eastAsia="en-CA"/>
              </w:rPr>
            </w:pPr>
            <w:sdt>
              <w:sdtPr>
                <w:rPr>
                  <w:lang w:eastAsia="en-CA"/>
                </w:rPr>
                <w:id w:val="-1832136605"/>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0060ACA2"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17CB7368" w14:textId="71A079AF" w:rsidR="00194284" w:rsidRDefault="00000000" w:rsidP="00194284">
            <w:pPr>
              <w:rPr>
                <w:lang w:eastAsia="en-CA"/>
              </w:rPr>
            </w:pPr>
            <w:sdt>
              <w:sdtPr>
                <w:rPr>
                  <w:lang w:eastAsia="en-CA"/>
                </w:rPr>
                <w:id w:val="1533844890"/>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52DEB803" w14:textId="77777777" w:rsidTr="00F56EF8">
        <w:tc>
          <w:tcPr>
            <w:tcW w:w="567" w:type="dxa"/>
            <w:tcBorders>
              <w:left w:val="nil"/>
            </w:tcBorders>
            <w:vAlign w:val="center"/>
          </w:tcPr>
          <w:p w14:paraId="5AE26575" w14:textId="77777777" w:rsidR="00194284" w:rsidRDefault="00194284" w:rsidP="00194284">
            <w:r>
              <w:t>L</w:t>
            </w:r>
          </w:p>
        </w:tc>
        <w:tc>
          <w:tcPr>
            <w:tcW w:w="6710" w:type="dxa"/>
            <w:gridSpan w:val="3"/>
          </w:tcPr>
          <w:p w14:paraId="3A5B22A1" w14:textId="77777777" w:rsidR="00194284" w:rsidRPr="00F56EF8" w:rsidRDefault="00194284" w:rsidP="00194284">
            <w:r>
              <w:rPr>
                <w:i/>
                <w:iCs/>
              </w:rPr>
              <w:t xml:space="preserve">Circuits </w:t>
            </w:r>
            <w:r>
              <w:t xml:space="preserve">for </w:t>
            </w:r>
            <w:r>
              <w:rPr>
                <w:i/>
                <w:iCs/>
              </w:rPr>
              <w:t>emergency telephone</w:t>
            </w:r>
            <w:r>
              <w:t xml:space="preserve"> call-in operation, including audible and visual indication, operates.</w:t>
            </w:r>
          </w:p>
        </w:tc>
        <w:tc>
          <w:tcPr>
            <w:tcW w:w="661" w:type="dxa"/>
            <w:tcBorders>
              <w:right w:val="nil"/>
            </w:tcBorders>
            <w:vAlign w:val="center"/>
          </w:tcPr>
          <w:p w14:paraId="554C4E42" w14:textId="77777777" w:rsidR="00194284" w:rsidRDefault="00194284" w:rsidP="00194284">
            <w:r>
              <w:t>Yes</w:t>
            </w:r>
          </w:p>
        </w:tc>
        <w:tc>
          <w:tcPr>
            <w:tcW w:w="709" w:type="dxa"/>
            <w:tcBorders>
              <w:left w:val="nil"/>
            </w:tcBorders>
            <w:shd w:val="clear" w:color="auto" w:fill="F2F2F2" w:themeFill="background1" w:themeFillShade="F2"/>
            <w:vAlign w:val="center"/>
          </w:tcPr>
          <w:p w14:paraId="6B6316A9" w14:textId="77777777" w:rsidR="00194284" w:rsidRDefault="00000000" w:rsidP="00194284">
            <w:pPr>
              <w:rPr>
                <w:lang w:eastAsia="en-CA"/>
              </w:rPr>
            </w:pPr>
            <w:sdt>
              <w:sdtPr>
                <w:rPr>
                  <w:lang w:eastAsia="en-CA"/>
                </w:rPr>
                <w:id w:val="-1330440160"/>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536945AF" w14:textId="77777777" w:rsidR="00194284" w:rsidRDefault="00194284" w:rsidP="00194284">
            <w:r>
              <w:t>No</w:t>
            </w:r>
          </w:p>
        </w:tc>
        <w:tc>
          <w:tcPr>
            <w:tcW w:w="567" w:type="dxa"/>
            <w:tcBorders>
              <w:left w:val="nil"/>
            </w:tcBorders>
            <w:shd w:val="clear" w:color="auto" w:fill="F2F2F2" w:themeFill="background1" w:themeFillShade="F2"/>
            <w:vAlign w:val="center"/>
          </w:tcPr>
          <w:p w14:paraId="08A320D2" w14:textId="77777777" w:rsidR="00194284" w:rsidRDefault="00000000" w:rsidP="00194284">
            <w:pPr>
              <w:rPr>
                <w:lang w:eastAsia="en-CA"/>
              </w:rPr>
            </w:pPr>
            <w:sdt>
              <w:sdtPr>
                <w:rPr>
                  <w:lang w:eastAsia="en-CA"/>
                </w:rPr>
                <w:id w:val="1928465658"/>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752ECE62"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1FB08B5A" w14:textId="42A19520" w:rsidR="00194284" w:rsidRDefault="00000000" w:rsidP="00194284">
            <w:pPr>
              <w:rPr>
                <w:lang w:eastAsia="en-CA"/>
              </w:rPr>
            </w:pPr>
            <w:sdt>
              <w:sdtPr>
                <w:rPr>
                  <w:lang w:eastAsia="en-CA"/>
                </w:rPr>
                <w:id w:val="2122249870"/>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1815FD01" w14:textId="77777777" w:rsidTr="00F56EF8">
        <w:tc>
          <w:tcPr>
            <w:tcW w:w="567" w:type="dxa"/>
            <w:tcBorders>
              <w:left w:val="nil"/>
            </w:tcBorders>
            <w:vAlign w:val="center"/>
          </w:tcPr>
          <w:p w14:paraId="45462D65" w14:textId="77777777" w:rsidR="00194284" w:rsidRDefault="00194284" w:rsidP="00194284">
            <w:r>
              <w:t>M</w:t>
            </w:r>
          </w:p>
        </w:tc>
        <w:tc>
          <w:tcPr>
            <w:tcW w:w="6710" w:type="dxa"/>
            <w:gridSpan w:val="3"/>
          </w:tcPr>
          <w:p w14:paraId="30486185" w14:textId="77777777" w:rsidR="00194284" w:rsidRPr="00F56EF8" w:rsidRDefault="00194284" w:rsidP="00194284">
            <w:r>
              <w:rPr>
                <w:i/>
                <w:iCs/>
              </w:rPr>
              <w:t>Circuits for emergency telephones</w:t>
            </w:r>
            <w:r>
              <w:t xml:space="preserve"> for operation, two-way </w:t>
            </w:r>
            <w:r>
              <w:rPr>
                <w:i/>
                <w:iCs/>
              </w:rPr>
              <w:t>voice communication</w:t>
            </w:r>
            <w:r>
              <w:t>, operates.</w:t>
            </w:r>
          </w:p>
        </w:tc>
        <w:tc>
          <w:tcPr>
            <w:tcW w:w="661" w:type="dxa"/>
            <w:tcBorders>
              <w:right w:val="nil"/>
            </w:tcBorders>
            <w:vAlign w:val="center"/>
          </w:tcPr>
          <w:p w14:paraId="63D1FF62" w14:textId="77777777" w:rsidR="00194284" w:rsidRDefault="00194284" w:rsidP="00194284">
            <w:r>
              <w:t>Yes</w:t>
            </w:r>
          </w:p>
        </w:tc>
        <w:tc>
          <w:tcPr>
            <w:tcW w:w="709" w:type="dxa"/>
            <w:tcBorders>
              <w:left w:val="nil"/>
            </w:tcBorders>
            <w:shd w:val="clear" w:color="auto" w:fill="F2F2F2" w:themeFill="background1" w:themeFillShade="F2"/>
            <w:vAlign w:val="center"/>
          </w:tcPr>
          <w:p w14:paraId="0A3F4B2A" w14:textId="77777777" w:rsidR="00194284" w:rsidRDefault="00000000" w:rsidP="00194284">
            <w:pPr>
              <w:rPr>
                <w:lang w:eastAsia="en-CA"/>
              </w:rPr>
            </w:pPr>
            <w:sdt>
              <w:sdtPr>
                <w:rPr>
                  <w:lang w:eastAsia="en-CA"/>
                </w:rPr>
                <w:id w:val="-909835543"/>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393347B3" w14:textId="77777777" w:rsidR="00194284" w:rsidRDefault="00194284" w:rsidP="00194284">
            <w:r>
              <w:t>No</w:t>
            </w:r>
          </w:p>
        </w:tc>
        <w:tc>
          <w:tcPr>
            <w:tcW w:w="567" w:type="dxa"/>
            <w:tcBorders>
              <w:left w:val="nil"/>
            </w:tcBorders>
            <w:shd w:val="clear" w:color="auto" w:fill="F2F2F2" w:themeFill="background1" w:themeFillShade="F2"/>
            <w:vAlign w:val="center"/>
          </w:tcPr>
          <w:p w14:paraId="7F5275C4" w14:textId="77777777" w:rsidR="00194284" w:rsidRDefault="00000000" w:rsidP="00194284">
            <w:pPr>
              <w:rPr>
                <w:lang w:eastAsia="en-CA"/>
              </w:rPr>
            </w:pPr>
            <w:sdt>
              <w:sdtPr>
                <w:rPr>
                  <w:lang w:eastAsia="en-CA"/>
                </w:rPr>
                <w:id w:val="-1740008687"/>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197CD4F2"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6501FB63" w14:textId="5665EF15" w:rsidR="00194284" w:rsidRDefault="00000000" w:rsidP="00194284">
            <w:pPr>
              <w:rPr>
                <w:lang w:eastAsia="en-CA"/>
              </w:rPr>
            </w:pPr>
            <w:sdt>
              <w:sdtPr>
                <w:rPr>
                  <w:lang w:eastAsia="en-CA"/>
                </w:rPr>
                <w:id w:val="502404258"/>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6B7632B8" w14:textId="77777777" w:rsidTr="00F56EF8">
        <w:tc>
          <w:tcPr>
            <w:tcW w:w="567" w:type="dxa"/>
            <w:tcBorders>
              <w:left w:val="nil"/>
            </w:tcBorders>
            <w:vAlign w:val="center"/>
          </w:tcPr>
          <w:p w14:paraId="1E97C264" w14:textId="77777777" w:rsidR="00194284" w:rsidRDefault="00194284" w:rsidP="00194284">
            <w:r>
              <w:t>N</w:t>
            </w:r>
          </w:p>
        </w:tc>
        <w:tc>
          <w:tcPr>
            <w:tcW w:w="6710" w:type="dxa"/>
            <w:gridSpan w:val="3"/>
          </w:tcPr>
          <w:p w14:paraId="3F09448E" w14:textId="77777777" w:rsidR="00194284" w:rsidRPr="00F56EF8" w:rsidRDefault="00194284" w:rsidP="00194284">
            <w:r>
              <w:rPr>
                <w:i/>
                <w:iCs/>
              </w:rPr>
              <w:t>Circuits</w:t>
            </w:r>
            <w:r>
              <w:t xml:space="preserve"> for </w:t>
            </w:r>
            <w:r>
              <w:rPr>
                <w:i/>
                <w:iCs/>
              </w:rPr>
              <w:t>emergency telephone</w:t>
            </w:r>
            <w:r>
              <w:t xml:space="preserve"> trouble operation, including visual operation, operates.</w:t>
            </w:r>
          </w:p>
        </w:tc>
        <w:tc>
          <w:tcPr>
            <w:tcW w:w="661" w:type="dxa"/>
            <w:tcBorders>
              <w:right w:val="nil"/>
            </w:tcBorders>
            <w:vAlign w:val="center"/>
          </w:tcPr>
          <w:p w14:paraId="6197C756" w14:textId="77777777" w:rsidR="00194284" w:rsidRDefault="00194284" w:rsidP="00194284">
            <w:r>
              <w:t>Yes</w:t>
            </w:r>
          </w:p>
        </w:tc>
        <w:tc>
          <w:tcPr>
            <w:tcW w:w="709" w:type="dxa"/>
            <w:tcBorders>
              <w:left w:val="nil"/>
            </w:tcBorders>
            <w:shd w:val="clear" w:color="auto" w:fill="F2F2F2" w:themeFill="background1" w:themeFillShade="F2"/>
            <w:vAlign w:val="center"/>
          </w:tcPr>
          <w:p w14:paraId="16C72096" w14:textId="77777777" w:rsidR="00194284" w:rsidRDefault="00000000" w:rsidP="00194284">
            <w:pPr>
              <w:rPr>
                <w:lang w:eastAsia="en-CA"/>
              </w:rPr>
            </w:pPr>
            <w:sdt>
              <w:sdtPr>
                <w:rPr>
                  <w:lang w:eastAsia="en-CA"/>
                </w:rPr>
                <w:id w:val="-1911762735"/>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7039D502" w14:textId="77777777" w:rsidR="00194284" w:rsidRDefault="00194284" w:rsidP="00194284">
            <w:r>
              <w:t>No</w:t>
            </w:r>
          </w:p>
        </w:tc>
        <w:tc>
          <w:tcPr>
            <w:tcW w:w="567" w:type="dxa"/>
            <w:tcBorders>
              <w:left w:val="nil"/>
            </w:tcBorders>
            <w:shd w:val="clear" w:color="auto" w:fill="F2F2F2" w:themeFill="background1" w:themeFillShade="F2"/>
            <w:vAlign w:val="center"/>
          </w:tcPr>
          <w:p w14:paraId="75ADA89B" w14:textId="77777777" w:rsidR="00194284" w:rsidRDefault="00000000" w:rsidP="00194284">
            <w:pPr>
              <w:rPr>
                <w:lang w:eastAsia="en-CA"/>
              </w:rPr>
            </w:pPr>
            <w:sdt>
              <w:sdtPr>
                <w:rPr>
                  <w:lang w:eastAsia="en-CA"/>
                </w:rPr>
                <w:id w:val="1672215279"/>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222A3E51"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49A57494" w14:textId="39272D0D" w:rsidR="00194284" w:rsidRDefault="00000000" w:rsidP="00194284">
            <w:pPr>
              <w:rPr>
                <w:lang w:eastAsia="en-CA"/>
              </w:rPr>
            </w:pPr>
            <w:sdt>
              <w:sdtPr>
                <w:rPr>
                  <w:lang w:eastAsia="en-CA"/>
                </w:rPr>
                <w:id w:val="1266967245"/>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02F871A3" w14:textId="77777777" w:rsidTr="00F56EF8">
        <w:tc>
          <w:tcPr>
            <w:tcW w:w="567" w:type="dxa"/>
            <w:tcBorders>
              <w:left w:val="nil"/>
            </w:tcBorders>
            <w:vAlign w:val="center"/>
          </w:tcPr>
          <w:p w14:paraId="3084BEB2" w14:textId="77777777" w:rsidR="00194284" w:rsidRDefault="00194284" w:rsidP="00194284">
            <w:r>
              <w:t>O</w:t>
            </w:r>
          </w:p>
        </w:tc>
        <w:tc>
          <w:tcPr>
            <w:tcW w:w="6710" w:type="dxa"/>
            <w:gridSpan w:val="3"/>
          </w:tcPr>
          <w:p w14:paraId="6F948442" w14:textId="77777777" w:rsidR="00194284" w:rsidRPr="00F56EF8" w:rsidRDefault="00194284" w:rsidP="00194284">
            <w:r>
              <w:rPr>
                <w:i/>
                <w:iCs/>
              </w:rPr>
              <w:t>Emergency telephone</w:t>
            </w:r>
            <w:r>
              <w:t xml:space="preserve"> verbal communication operates.</w:t>
            </w:r>
          </w:p>
        </w:tc>
        <w:tc>
          <w:tcPr>
            <w:tcW w:w="661" w:type="dxa"/>
            <w:tcBorders>
              <w:right w:val="nil"/>
            </w:tcBorders>
            <w:vAlign w:val="center"/>
          </w:tcPr>
          <w:p w14:paraId="2FA2D0C3" w14:textId="77777777" w:rsidR="00194284" w:rsidRDefault="00194284" w:rsidP="00194284">
            <w:r>
              <w:t>Yes</w:t>
            </w:r>
          </w:p>
        </w:tc>
        <w:tc>
          <w:tcPr>
            <w:tcW w:w="709" w:type="dxa"/>
            <w:tcBorders>
              <w:left w:val="nil"/>
            </w:tcBorders>
            <w:shd w:val="clear" w:color="auto" w:fill="F2F2F2" w:themeFill="background1" w:themeFillShade="F2"/>
            <w:vAlign w:val="center"/>
          </w:tcPr>
          <w:p w14:paraId="142F9B30" w14:textId="77777777" w:rsidR="00194284" w:rsidRDefault="00000000" w:rsidP="00194284">
            <w:pPr>
              <w:rPr>
                <w:lang w:eastAsia="en-CA"/>
              </w:rPr>
            </w:pPr>
            <w:sdt>
              <w:sdtPr>
                <w:rPr>
                  <w:lang w:eastAsia="en-CA"/>
                </w:rPr>
                <w:id w:val="-2086907065"/>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01614BD2" w14:textId="77777777" w:rsidR="00194284" w:rsidRDefault="00194284" w:rsidP="00194284">
            <w:r>
              <w:t>No</w:t>
            </w:r>
          </w:p>
        </w:tc>
        <w:tc>
          <w:tcPr>
            <w:tcW w:w="567" w:type="dxa"/>
            <w:tcBorders>
              <w:left w:val="nil"/>
            </w:tcBorders>
            <w:shd w:val="clear" w:color="auto" w:fill="F2F2F2" w:themeFill="background1" w:themeFillShade="F2"/>
            <w:vAlign w:val="center"/>
          </w:tcPr>
          <w:p w14:paraId="0CA6606E" w14:textId="77777777" w:rsidR="00194284" w:rsidRDefault="00000000" w:rsidP="00194284">
            <w:pPr>
              <w:rPr>
                <w:lang w:eastAsia="en-CA"/>
              </w:rPr>
            </w:pPr>
            <w:sdt>
              <w:sdtPr>
                <w:rPr>
                  <w:lang w:eastAsia="en-CA"/>
                </w:rPr>
                <w:id w:val="1115949444"/>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65CE04B9"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2B980B5B" w14:textId="7DE8D7F5" w:rsidR="00194284" w:rsidRDefault="00000000" w:rsidP="00194284">
            <w:pPr>
              <w:rPr>
                <w:lang w:eastAsia="en-CA"/>
              </w:rPr>
            </w:pPr>
            <w:sdt>
              <w:sdtPr>
                <w:rPr>
                  <w:lang w:eastAsia="en-CA"/>
                </w:rPr>
                <w:id w:val="1902937011"/>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09A76645" w14:textId="77777777" w:rsidTr="00F56EF8">
        <w:tc>
          <w:tcPr>
            <w:tcW w:w="567" w:type="dxa"/>
            <w:tcBorders>
              <w:left w:val="nil"/>
            </w:tcBorders>
            <w:vAlign w:val="center"/>
          </w:tcPr>
          <w:p w14:paraId="102C29F3" w14:textId="77777777" w:rsidR="00194284" w:rsidRDefault="00194284" w:rsidP="00194284">
            <w:r>
              <w:t>P</w:t>
            </w:r>
          </w:p>
        </w:tc>
        <w:tc>
          <w:tcPr>
            <w:tcW w:w="6710" w:type="dxa"/>
            <w:gridSpan w:val="3"/>
          </w:tcPr>
          <w:p w14:paraId="0951F772" w14:textId="77777777" w:rsidR="00194284" w:rsidRPr="00F56EF8" w:rsidRDefault="00194284" w:rsidP="00194284">
            <w:r>
              <w:rPr>
                <w:i/>
                <w:iCs/>
              </w:rPr>
              <w:t xml:space="preserve">Emergency telephone </w:t>
            </w:r>
            <w:r>
              <w:t>operable or in-use tone at handset operates.</w:t>
            </w:r>
          </w:p>
        </w:tc>
        <w:tc>
          <w:tcPr>
            <w:tcW w:w="661" w:type="dxa"/>
            <w:tcBorders>
              <w:right w:val="nil"/>
            </w:tcBorders>
            <w:vAlign w:val="center"/>
          </w:tcPr>
          <w:p w14:paraId="288E8251" w14:textId="77777777" w:rsidR="00194284" w:rsidRDefault="00194284" w:rsidP="00194284">
            <w:r>
              <w:t>Yes</w:t>
            </w:r>
          </w:p>
        </w:tc>
        <w:tc>
          <w:tcPr>
            <w:tcW w:w="709" w:type="dxa"/>
            <w:tcBorders>
              <w:left w:val="nil"/>
            </w:tcBorders>
            <w:shd w:val="clear" w:color="auto" w:fill="F2F2F2" w:themeFill="background1" w:themeFillShade="F2"/>
            <w:vAlign w:val="center"/>
          </w:tcPr>
          <w:p w14:paraId="7E2A3636" w14:textId="77777777" w:rsidR="00194284" w:rsidRDefault="00000000" w:rsidP="00194284">
            <w:pPr>
              <w:rPr>
                <w:lang w:eastAsia="en-CA"/>
              </w:rPr>
            </w:pPr>
            <w:sdt>
              <w:sdtPr>
                <w:rPr>
                  <w:lang w:eastAsia="en-CA"/>
                </w:rPr>
                <w:id w:val="1452750657"/>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346EBF30" w14:textId="77777777" w:rsidR="00194284" w:rsidRDefault="00194284" w:rsidP="00194284">
            <w:r>
              <w:t>No</w:t>
            </w:r>
          </w:p>
        </w:tc>
        <w:tc>
          <w:tcPr>
            <w:tcW w:w="567" w:type="dxa"/>
            <w:tcBorders>
              <w:left w:val="nil"/>
            </w:tcBorders>
            <w:shd w:val="clear" w:color="auto" w:fill="F2F2F2" w:themeFill="background1" w:themeFillShade="F2"/>
            <w:vAlign w:val="center"/>
          </w:tcPr>
          <w:p w14:paraId="17A95ACC" w14:textId="77777777" w:rsidR="00194284" w:rsidRDefault="00000000" w:rsidP="00194284">
            <w:pPr>
              <w:rPr>
                <w:lang w:eastAsia="en-CA"/>
              </w:rPr>
            </w:pPr>
            <w:sdt>
              <w:sdtPr>
                <w:rPr>
                  <w:lang w:eastAsia="en-CA"/>
                </w:rPr>
                <w:id w:val="1850907535"/>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570D0D17"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2ABC020D" w14:textId="0B0A93DC" w:rsidR="00194284" w:rsidRDefault="00000000" w:rsidP="00194284">
            <w:pPr>
              <w:rPr>
                <w:lang w:eastAsia="en-CA"/>
              </w:rPr>
            </w:pPr>
            <w:sdt>
              <w:sdtPr>
                <w:rPr>
                  <w:lang w:eastAsia="en-CA"/>
                </w:rPr>
                <w:id w:val="-1553449692"/>
                <w14:checkbox>
                  <w14:checked w14:val="1"/>
                  <w14:checkedState w14:val="0050" w14:font="Wingdings 2"/>
                  <w14:uncheckedState w14:val="0020" w14:font="Wingdings 2"/>
                </w14:checkbox>
              </w:sdtPr>
              <w:sdtContent>
                <w:r w:rsidR="00007CAA">
                  <w:rPr>
                    <w:lang w:eastAsia="en-CA"/>
                  </w:rPr>
                  <w:sym w:font="Wingdings 2" w:char="F050"/>
                </w:r>
              </w:sdtContent>
            </w:sdt>
          </w:p>
        </w:tc>
      </w:tr>
      <w:tr w:rsidR="00194284" w14:paraId="2CA0F6A5" w14:textId="77777777" w:rsidTr="00F56EF8">
        <w:tc>
          <w:tcPr>
            <w:tcW w:w="567" w:type="dxa"/>
            <w:tcBorders>
              <w:left w:val="nil"/>
            </w:tcBorders>
            <w:vAlign w:val="center"/>
          </w:tcPr>
          <w:p w14:paraId="760B2BB9" w14:textId="77777777" w:rsidR="00194284" w:rsidRDefault="00194284" w:rsidP="00194284">
            <w:r>
              <w:t>Q</w:t>
            </w:r>
          </w:p>
        </w:tc>
        <w:tc>
          <w:tcPr>
            <w:tcW w:w="6710" w:type="dxa"/>
            <w:gridSpan w:val="3"/>
          </w:tcPr>
          <w:p w14:paraId="25993D10" w14:textId="77777777" w:rsidR="00194284" w:rsidRPr="003416D1" w:rsidRDefault="00194284" w:rsidP="00194284">
            <w:r>
              <w:t xml:space="preserve">In standby mode, a short, or open on a paging, alert, alarm, or </w:t>
            </w:r>
            <w:r>
              <w:rPr>
                <w:i/>
                <w:iCs/>
              </w:rPr>
              <w:t>emergency telephone voice communication buss</w:t>
            </w:r>
            <w:r>
              <w:t xml:space="preserve"> results in a </w:t>
            </w:r>
            <w:r>
              <w:rPr>
                <w:i/>
                <w:iCs/>
              </w:rPr>
              <w:t>buss</w:t>
            </w:r>
            <w:r>
              <w:t xml:space="preserve"> specific trouble condition.</w:t>
            </w:r>
          </w:p>
        </w:tc>
        <w:tc>
          <w:tcPr>
            <w:tcW w:w="661" w:type="dxa"/>
            <w:tcBorders>
              <w:right w:val="nil"/>
            </w:tcBorders>
            <w:vAlign w:val="center"/>
          </w:tcPr>
          <w:p w14:paraId="02C8552D" w14:textId="77777777" w:rsidR="00194284" w:rsidRDefault="00194284" w:rsidP="00194284">
            <w:r>
              <w:t>Yes</w:t>
            </w:r>
          </w:p>
        </w:tc>
        <w:tc>
          <w:tcPr>
            <w:tcW w:w="709" w:type="dxa"/>
            <w:tcBorders>
              <w:left w:val="nil"/>
            </w:tcBorders>
            <w:shd w:val="clear" w:color="auto" w:fill="F2F2F2" w:themeFill="background1" w:themeFillShade="F2"/>
            <w:vAlign w:val="center"/>
          </w:tcPr>
          <w:p w14:paraId="5A7841F7" w14:textId="77777777" w:rsidR="00194284" w:rsidRDefault="00000000" w:rsidP="00194284">
            <w:pPr>
              <w:rPr>
                <w:lang w:eastAsia="en-CA"/>
              </w:rPr>
            </w:pPr>
            <w:sdt>
              <w:sdtPr>
                <w:rPr>
                  <w:lang w:eastAsia="en-CA"/>
                </w:rPr>
                <w:id w:val="831345086"/>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5287776D" w14:textId="77777777" w:rsidR="00194284" w:rsidRDefault="00194284" w:rsidP="00194284">
            <w:r>
              <w:t>No</w:t>
            </w:r>
          </w:p>
        </w:tc>
        <w:tc>
          <w:tcPr>
            <w:tcW w:w="567" w:type="dxa"/>
            <w:tcBorders>
              <w:left w:val="nil"/>
            </w:tcBorders>
            <w:shd w:val="clear" w:color="auto" w:fill="F2F2F2" w:themeFill="background1" w:themeFillShade="F2"/>
            <w:vAlign w:val="center"/>
          </w:tcPr>
          <w:p w14:paraId="31FD6126" w14:textId="77777777" w:rsidR="00194284" w:rsidRDefault="00000000" w:rsidP="00194284">
            <w:pPr>
              <w:rPr>
                <w:lang w:eastAsia="en-CA"/>
              </w:rPr>
            </w:pPr>
            <w:sdt>
              <w:sdtPr>
                <w:rPr>
                  <w:lang w:eastAsia="en-CA"/>
                </w:rPr>
                <w:id w:val="283467654"/>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6084AC65"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5CD6845E" w14:textId="6B3CA9F4" w:rsidR="00194284" w:rsidRDefault="00000000" w:rsidP="00194284">
            <w:pPr>
              <w:rPr>
                <w:lang w:eastAsia="en-CA"/>
              </w:rPr>
            </w:pPr>
            <w:sdt>
              <w:sdtPr>
                <w:rPr>
                  <w:lang w:eastAsia="en-CA"/>
                </w:rPr>
                <w:id w:val="-482468167"/>
                <w14:checkbox>
                  <w14:checked w14:val="1"/>
                  <w14:checkedState w14:val="0050" w14:font="Wingdings 2"/>
                  <w14:uncheckedState w14:val="0020" w14:font="Wingdings 2"/>
                </w14:checkbox>
              </w:sdtPr>
              <w:sdtContent>
                <w:r w:rsidR="00007CAA">
                  <w:rPr>
                    <w:lang w:eastAsia="en-CA"/>
                  </w:rPr>
                  <w:sym w:font="Wingdings 2" w:char="F050"/>
                </w:r>
              </w:sdtContent>
            </w:sdt>
          </w:p>
        </w:tc>
      </w:tr>
    </w:tbl>
    <w:p w14:paraId="3622F261" w14:textId="77777777" w:rsidR="00252A25" w:rsidRPr="00194284" w:rsidRDefault="00194284" w:rsidP="00194284">
      <w:pPr>
        <w:pStyle w:val="Heading2"/>
      </w:pPr>
      <w:r w:rsidRPr="00194284">
        <w:t>Power Supply Inspection</w:t>
      </w:r>
    </w:p>
    <w:p w14:paraId="75B9564A" w14:textId="77777777" w:rsidR="00194284" w:rsidRDefault="00194284" w:rsidP="00194284">
      <w:r>
        <w:t>NOTE: See Section 9, Power Supplies</w:t>
      </w:r>
    </w:p>
    <w:tbl>
      <w:tblPr>
        <w:tblStyle w:val="TableGrid"/>
        <w:tblW w:w="0" w:type="auto"/>
        <w:tblLayout w:type="fixed"/>
        <w:tblLook w:val="04A0" w:firstRow="1" w:lastRow="0" w:firstColumn="1" w:lastColumn="0" w:noHBand="0" w:noVBand="1"/>
      </w:tblPr>
      <w:tblGrid>
        <w:gridCol w:w="567"/>
        <w:gridCol w:w="2381"/>
        <w:gridCol w:w="402"/>
        <w:gridCol w:w="194"/>
        <w:gridCol w:w="425"/>
        <w:gridCol w:w="3402"/>
        <w:gridCol w:w="567"/>
        <w:gridCol w:w="851"/>
        <w:gridCol w:w="567"/>
        <w:gridCol w:w="425"/>
        <w:gridCol w:w="567"/>
        <w:gridCol w:w="452"/>
      </w:tblGrid>
      <w:tr w:rsidR="00194284" w14:paraId="742CC5CD" w14:textId="77777777" w:rsidTr="00174B20">
        <w:tc>
          <w:tcPr>
            <w:tcW w:w="2948" w:type="dxa"/>
            <w:gridSpan w:val="2"/>
            <w:tcBorders>
              <w:left w:val="nil"/>
              <w:right w:val="nil"/>
            </w:tcBorders>
          </w:tcPr>
          <w:p w14:paraId="62305A07" w14:textId="77777777" w:rsidR="00194284" w:rsidRPr="00B36AD1" w:rsidRDefault="00194284" w:rsidP="00174B20">
            <w:r>
              <w:rPr>
                <w:i/>
                <w:iCs/>
              </w:rPr>
              <w:t xml:space="preserve">Control unit </w:t>
            </w:r>
            <w:r>
              <w:t xml:space="preserve">or </w:t>
            </w:r>
            <w:r>
              <w:rPr>
                <w:i/>
                <w:iCs/>
              </w:rPr>
              <w:t>transponder</w:t>
            </w:r>
            <w:r>
              <w:t xml:space="preserve"> location:</w:t>
            </w:r>
          </w:p>
        </w:tc>
        <w:tc>
          <w:tcPr>
            <w:tcW w:w="7852" w:type="dxa"/>
            <w:gridSpan w:val="10"/>
            <w:tcBorders>
              <w:left w:val="nil"/>
              <w:right w:val="nil"/>
            </w:tcBorders>
            <w:shd w:val="clear" w:color="auto" w:fill="F2F2F2" w:themeFill="background1" w:themeFillShade="F2"/>
          </w:tcPr>
          <w:p w14:paraId="73FAB633" w14:textId="5FEEFCDB" w:rsidR="00194284" w:rsidRDefault="00000000" w:rsidP="00174B20">
            <w:sdt>
              <w:sdtPr>
                <w:rPr>
                  <w:lang w:eastAsia="en-CA"/>
                </w:rPr>
                <w:id w:val="604387756"/>
                <w:placeholder>
                  <w:docPart w:val="E86EA20E7C73419999D31CD1880A475C"/>
                </w:placeholder>
              </w:sdtPr>
              <w:sdtContent>
                <w:r w:rsidR="00194284" w:rsidRPr="00814B85">
                  <w:rPr>
                    <w:lang w:eastAsia="en-CA"/>
                  </w:rPr>
                  <w:t xml:space="preserve"> </w:t>
                </w:r>
                <w:r w:rsidR="00007CAA">
                  <w:rPr>
                    <w:lang w:eastAsia="en-CA"/>
                  </w:rPr>
                  <w:t>Electrical Room #5</w:t>
                </w:r>
              </w:sdtContent>
            </w:sdt>
          </w:p>
        </w:tc>
      </w:tr>
      <w:tr w:rsidR="00194284" w14:paraId="5E8BD983" w14:textId="77777777" w:rsidTr="00174B20">
        <w:tc>
          <w:tcPr>
            <w:tcW w:w="3350" w:type="dxa"/>
            <w:gridSpan w:val="3"/>
            <w:tcBorders>
              <w:left w:val="nil"/>
              <w:right w:val="nil"/>
            </w:tcBorders>
          </w:tcPr>
          <w:p w14:paraId="74AD2C4D" w14:textId="77777777" w:rsidR="00194284" w:rsidRPr="00B36AD1" w:rsidRDefault="00194284" w:rsidP="00174B20">
            <w:r>
              <w:rPr>
                <w:i/>
                <w:iCs/>
              </w:rPr>
              <w:t>Control unit</w:t>
            </w:r>
            <w:r>
              <w:t xml:space="preserve"> or </w:t>
            </w:r>
            <w:r>
              <w:rPr>
                <w:i/>
                <w:iCs/>
              </w:rPr>
              <w:t>transponder</w:t>
            </w:r>
            <w:r>
              <w:t xml:space="preserve"> identification:</w:t>
            </w:r>
          </w:p>
        </w:tc>
        <w:tc>
          <w:tcPr>
            <w:tcW w:w="7450" w:type="dxa"/>
            <w:gridSpan w:val="9"/>
            <w:tcBorders>
              <w:left w:val="nil"/>
              <w:right w:val="nil"/>
            </w:tcBorders>
            <w:shd w:val="clear" w:color="auto" w:fill="F2F2F2" w:themeFill="background1" w:themeFillShade="F2"/>
          </w:tcPr>
          <w:p w14:paraId="3289764B" w14:textId="19AC0AFD" w:rsidR="00194284" w:rsidRDefault="00000000" w:rsidP="00174B20">
            <w:sdt>
              <w:sdtPr>
                <w:rPr>
                  <w:lang w:eastAsia="en-CA"/>
                </w:rPr>
                <w:id w:val="-670183695"/>
                <w:placeholder>
                  <w:docPart w:val="57C51349962E408289A4DED5FC49181B"/>
                </w:placeholder>
              </w:sdtPr>
              <w:sdtContent>
                <w:r w:rsidR="00194284" w:rsidRPr="00814B85">
                  <w:rPr>
                    <w:lang w:eastAsia="en-CA"/>
                  </w:rPr>
                  <w:t xml:space="preserve"> </w:t>
                </w:r>
                <w:r w:rsidR="00007CAA">
                  <w:rPr>
                    <w:lang w:eastAsia="en-CA"/>
                  </w:rPr>
                  <w:t>Main FACP</w:t>
                </w:r>
              </w:sdtContent>
            </w:sdt>
          </w:p>
        </w:tc>
      </w:tr>
      <w:tr w:rsidR="00194284" w14:paraId="51D0EA69" w14:textId="77777777" w:rsidTr="00194284">
        <w:tc>
          <w:tcPr>
            <w:tcW w:w="3544" w:type="dxa"/>
            <w:gridSpan w:val="4"/>
            <w:tcBorders>
              <w:left w:val="nil"/>
              <w:right w:val="nil"/>
            </w:tcBorders>
          </w:tcPr>
          <w:p w14:paraId="36244E42" w14:textId="77777777" w:rsidR="00194284" w:rsidRPr="00194284" w:rsidRDefault="00194284" w:rsidP="00194284">
            <w:r>
              <w:rPr>
                <w:i/>
                <w:iCs/>
              </w:rPr>
              <w:t>Circuit</w:t>
            </w:r>
            <w:r>
              <w:t xml:space="preserve"> disconnect means or breaker location:</w:t>
            </w:r>
          </w:p>
        </w:tc>
        <w:tc>
          <w:tcPr>
            <w:tcW w:w="7256" w:type="dxa"/>
            <w:gridSpan w:val="8"/>
            <w:tcBorders>
              <w:left w:val="nil"/>
              <w:right w:val="nil"/>
            </w:tcBorders>
            <w:shd w:val="clear" w:color="auto" w:fill="F2F2F2" w:themeFill="background1" w:themeFillShade="F2"/>
          </w:tcPr>
          <w:p w14:paraId="29DB0163" w14:textId="538BC98D" w:rsidR="00194284" w:rsidRDefault="00000000" w:rsidP="00194284">
            <w:pPr>
              <w:rPr>
                <w:lang w:eastAsia="en-CA"/>
              </w:rPr>
            </w:pPr>
            <w:sdt>
              <w:sdtPr>
                <w:rPr>
                  <w:lang w:eastAsia="en-CA"/>
                </w:rPr>
                <w:id w:val="-1968810357"/>
                <w:placeholder>
                  <w:docPart w:val="D80F29474BD84C14B88E68C904BF574E"/>
                </w:placeholder>
              </w:sdtPr>
              <w:sdtContent>
                <w:r w:rsidR="00194284" w:rsidRPr="00814B85">
                  <w:rPr>
                    <w:lang w:eastAsia="en-CA"/>
                  </w:rPr>
                  <w:t xml:space="preserve"> </w:t>
                </w:r>
                <w:r w:rsidR="00007CAA">
                  <w:rPr>
                    <w:lang w:eastAsia="en-CA"/>
                  </w:rPr>
                  <w:t>Elec</w:t>
                </w:r>
                <w:r w:rsidR="005B5437">
                  <w:rPr>
                    <w:lang w:eastAsia="en-CA"/>
                  </w:rPr>
                  <w:t>trical Room #5 (Disconnect Adja</w:t>
                </w:r>
                <w:r w:rsidR="00007CAA">
                  <w:rPr>
                    <w:lang w:eastAsia="en-CA"/>
                  </w:rPr>
                  <w:t>cent to FACP)</w:t>
                </w:r>
              </w:sdtContent>
            </w:sdt>
          </w:p>
        </w:tc>
      </w:tr>
      <w:tr w:rsidR="00194284" w14:paraId="0D399E8F" w14:textId="77777777" w:rsidTr="00194284">
        <w:tc>
          <w:tcPr>
            <w:tcW w:w="3969" w:type="dxa"/>
            <w:gridSpan w:val="5"/>
            <w:tcBorders>
              <w:left w:val="nil"/>
              <w:right w:val="nil"/>
            </w:tcBorders>
          </w:tcPr>
          <w:p w14:paraId="56BDA7DE" w14:textId="77777777" w:rsidR="00194284" w:rsidRPr="00194284" w:rsidRDefault="00194284" w:rsidP="00194284">
            <w:r>
              <w:rPr>
                <w:i/>
                <w:iCs/>
              </w:rPr>
              <w:t xml:space="preserve">Circuit </w:t>
            </w:r>
            <w:r>
              <w:t>disconnect means or breaker identification:</w:t>
            </w:r>
          </w:p>
        </w:tc>
        <w:tc>
          <w:tcPr>
            <w:tcW w:w="6831" w:type="dxa"/>
            <w:gridSpan w:val="7"/>
            <w:tcBorders>
              <w:left w:val="nil"/>
              <w:right w:val="nil"/>
            </w:tcBorders>
            <w:shd w:val="clear" w:color="auto" w:fill="F2F2F2" w:themeFill="background1" w:themeFillShade="F2"/>
          </w:tcPr>
          <w:p w14:paraId="44DDD4CD" w14:textId="73ECBA92" w:rsidR="00194284" w:rsidRDefault="00000000" w:rsidP="00194284">
            <w:pPr>
              <w:rPr>
                <w:lang w:eastAsia="en-CA"/>
              </w:rPr>
            </w:pPr>
            <w:sdt>
              <w:sdtPr>
                <w:rPr>
                  <w:lang w:eastAsia="en-CA"/>
                </w:rPr>
                <w:id w:val="903106412"/>
                <w:placeholder>
                  <w:docPart w:val="A727E8D7768B4EB8B88822CC5AC88E90"/>
                </w:placeholder>
              </w:sdtPr>
              <w:sdtContent>
                <w:r w:rsidR="00194284" w:rsidRPr="00814B85">
                  <w:rPr>
                    <w:lang w:eastAsia="en-CA"/>
                  </w:rPr>
                  <w:t xml:space="preserve"> </w:t>
                </w:r>
                <w:r w:rsidR="005B5437">
                  <w:rPr>
                    <w:lang w:eastAsia="en-CA"/>
                  </w:rPr>
                  <w:t>30 Amp Disconnect</w:t>
                </w:r>
              </w:sdtContent>
            </w:sdt>
          </w:p>
        </w:tc>
      </w:tr>
      <w:tr w:rsidR="00194284" w14:paraId="3975B622" w14:textId="77777777" w:rsidTr="00194284">
        <w:tc>
          <w:tcPr>
            <w:tcW w:w="567" w:type="dxa"/>
            <w:tcBorders>
              <w:left w:val="nil"/>
            </w:tcBorders>
            <w:vAlign w:val="center"/>
          </w:tcPr>
          <w:p w14:paraId="76847E81" w14:textId="77777777" w:rsidR="00194284" w:rsidRDefault="00194284" w:rsidP="00194284">
            <w:r>
              <w:t>A</w:t>
            </w:r>
          </w:p>
        </w:tc>
        <w:tc>
          <w:tcPr>
            <w:tcW w:w="6804" w:type="dxa"/>
            <w:gridSpan w:val="5"/>
          </w:tcPr>
          <w:p w14:paraId="53F621A9" w14:textId="77777777" w:rsidR="00194284" w:rsidRPr="00336109" w:rsidRDefault="00194284" w:rsidP="00194284">
            <w:r>
              <w:t>Fused in accordance with the manufacturer’s marked rating of the system.</w:t>
            </w:r>
          </w:p>
        </w:tc>
        <w:tc>
          <w:tcPr>
            <w:tcW w:w="567" w:type="dxa"/>
            <w:tcBorders>
              <w:right w:val="nil"/>
            </w:tcBorders>
            <w:vAlign w:val="center"/>
          </w:tcPr>
          <w:p w14:paraId="2476218B" w14:textId="77777777" w:rsidR="00194284" w:rsidRDefault="00194284" w:rsidP="00194284">
            <w:r>
              <w:t>Yes</w:t>
            </w:r>
          </w:p>
        </w:tc>
        <w:tc>
          <w:tcPr>
            <w:tcW w:w="851" w:type="dxa"/>
            <w:tcBorders>
              <w:left w:val="nil"/>
            </w:tcBorders>
            <w:shd w:val="clear" w:color="auto" w:fill="F2F2F2" w:themeFill="background1" w:themeFillShade="F2"/>
            <w:vAlign w:val="center"/>
          </w:tcPr>
          <w:p w14:paraId="62F1A078" w14:textId="32A5D6BA" w:rsidR="00194284" w:rsidRDefault="00000000" w:rsidP="00194284">
            <w:sdt>
              <w:sdtPr>
                <w:rPr>
                  <w:lang w:eastAsia="en-CA"/>
                </w:rPr>
                <w:id w:val="1680161707"/>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6AA606AA" w14:textId="77777777" w:rsidR="00194284" w:rsidRDefault="00194284" w:rsidP="00194284">
            <w:r>
              <w:t>No</w:t>
            </w:r>
          </w:p>
        </w:tc>
        <w:tc>
          <w:tcPr>
            <w:tcW w:w="425" w:type="dxa"/>
            <w:tcBorders>
              <w:left w:val="nil"/>
            </w:tcBorders>
            <w:shd w:val="clear" w:color="auto" w:fill="F2F2F2" w:themeFill="background1" w:themeFillShade="F2"/>
            <w:vAlign w:val="center"/>
          </w:tcPr>
          <w:p w14:paraId="7E5A973F" w14:textId="77777777" w:rsidR="00194284" w:rsidRDefault="00000000" w:rsidP="00194284">
            <w:sdt>
              <w:sdtPr>
                <w:rPr>
                  <w:lang w:eastAsia="en-CA"/>
                </w:rPr>
                <w:id w:val="1776976776"/>
                <w14:checkbox>
                  <w14:checked w14:val="0"/>
                  <w14:checkedState w14:val="0050" w14:font="Wingdings 2"/>
                  <w14:uncheckedState w14:val="0020" w14:font="Wingdings 2"/>
                </w14:checkbox>
              </w:sdtPr>
              <w:sdtContent>
                <w:r w:rsidR="00194284">
                  <w:rPr>
                    <w:lang w:eastAsia="en-CA"/>
                  </w:rPr>
                  <w:sym w:font="Wingdings 2" w:char="F020"/>
                </w:r>
              </w:sdtContent>
            </w:sdt>
          </w:p>
        </w:tc>
        <w:tc>
          <w:tcPr>
            <w:tcW w:w="567" w:type="dxa"/>
            <w:tcBorders>
              <w:right w:val="nil"/>
            </w:tcBorders>
            <w:vAlign w:val="center"/>
          </w:tcPr>
          <w:p w14:paraId="746956E0" w14:textId="77777777" w:rsidR="00194284" w:rsidRDefault="00194284" w:rsidP="00194284">
            <w:r>
              <w:t>N/A</w:t>
            </w:r>
          </w:p>
        </w:tc>
        <w:tc>
          <w:tcPr>
            <w:tcW w:w="452" w:type="dxa"/>
            <w:tcBorders>
              <w:left w:val="nil"/>
              <w:right w:val="nil"/>
            </w:tcBorders>
            <w:shd w:val="clear" w:color="auto" w:fill="F2F2F2" w:themeFill="background1" w:themeFillShade="F2"/>
            <w:vAlign w:val="center"/>
          </w:tcPr>
          <w:p w14:paraId="0836CD7C" w14:textId="77777777" w:rsidR="00194284" w:rsidRDefault="00000000" w:rsidP="00194284">
            <w:sdt>
              <w:sdtPr>
                <w:rPr>
                  <w:lang w:eastAsia="en-CA"/>
                </w:rPr>
                <w:id w:val="-2146655796"/>
                <w14:checkbox>
                  <w14:checked w14:val="0"/>
                  <w14:checkedState w14:val="0050" w14:font="Wingdings 2"/>
                  <w14:uncheckedState w14:val="0020" w14:font="Wingdings 2"/>
                </w14:checkbox>
              </w:sdtPr>
              <w:sdtContent>
                <w:r w:rsidR="00194284">
                  <w:rPr>
                    <w:lang w:eastAsia="en-CA"/>
                  </w:rPr>
                  <w:sym w:font="Wingdings 2" w:char="F020"/>
                </w:r>
              </w:sdtContent>
            </w:sdt>
          </w:p>
        </w:tc>
      </w:tr>
      <w:tr w:rsidR="002A280B" w14:paraId="26A70B34" w14:textId="77777777" w:rsidTr="00194284">
        <w:tc>
          <w:tcPr>
            <w:tcW w:w="567" w:type="dxa"/>
            <w:tcBorders>
              <w:left w:val="nil"/>
            </w:tcBorders>
            <w:vAlign w:val="center"/>
          </w:tcPr>
          <w:p w14:paraId="73D91702" w14:textId="77777777" w:rsidR="002A280B" w:rsidRDefault="002A280B" w:rsidP="002A280B">
            <w:r>
              <w:t>B</w:t>
            </w:r>
          </w:p>
        </w:tc>
        <w:tc>
          <w:tcPr>
            <w:tcW w:w="6804" w:type="dxa"/>
            <w:gridSpan w:val="5"/>
          </w:tcPr>
          <w:p w14:paraId="6A548DB4" w14:textId="77777777" w:rsidR="002A280B" w:rsidRDefault="002A280B" w:rsidP="002A280B">
            <w:r>
              <w:t>The primary supply is equipped with the identified disconnect means.</w:t>
            </w:r>
          </w:p>
        </w:tc>
        <w:tc>
          <w:tcPr>
            <w:tcW w:w="567" w:type="dxa"/>
            <w:tcBorders>
              <w:right w:val="nil"/>
            </w:tcBorders>
            <w:vAlign w:val="center"/>
          </w:tcPr>
          <w:p w14:paraId="48CD1479" w14:textId="77777777" w:rsidR="002A280B" w:rsidRDefault="002A280B" w:rsidP="002A280B">
            <w:r>
              <w:t>Yes</w:t>
            </w:r>
          </w:p>
        </w:tc>
        <w:tc>
          <w:tcPr>
            <w:tcW w:w="851" w:type="dxa"/>
            <w:tcBorders>
              <w:left w:val="nil"/>
            </w:tcBorders>
            <w:shd w:val="clear" w:color="auto" w:fill="F2F2F2" w:themeFill="background1" w:themeFillShade="F2"/>
            <w:vAlign w:val="center"/>
          </w:tcPr>
          <w:p w14:paraId="7E9736E0" w14:textId="5D049D31" w:rsidR="002A280B" w:rsidRDefault="00000000" w:rsidP="002A280B">
            <w:pPr>
              <w:rPr>
                <w:lang w:eastAsia="en-CA"/>
              </w:rPr>
            </w:pPr>
            <w:sdt>
              <w:sdtPr>
                <w:rPr>
                  <w:lang w:eastAsia="en-CA"/>
                </w:rPr>
                <w:id w:val="578027645"/>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0A21362D" w14:textId="77777777" w:rsidR="002A280B" w:rsidRDefault="002A280B" w:rsidP="002A280B">
            <w:r>
              <w:t>No</w:t>
            </w:r>
          </w:p>
        </w:tc>
        <w:tc>
          <w:tcPr>
            <w:tcW w:w="425" w:type="dxa"/>
            <w:tcBorders>
              <w:left w:val="nil"/>
            </w:tcBorders>
            <w:shd w:val="clear" w:color="auto" w:fill="F2F2F2" w:themeFill="background1" w:themeFillShade="F2"/>
            <w:vAlign w:val="center"/>
          </w:tcPr>
          <w:p w14:paraId="37280722" w14:textId="77777777" w:rsidR="002A280B" w:rsidRDefault="00000000" w:rsidP="002A280B">
            <w:pPr>
              <w:rPr>
                <w:lang w:eastAsia="en-CA"/>
              </w:rPr>
            </w:pPr>
            <w:sdt>
              <w:sdtPr>
                <w:rPr>
                  <w:lang w:eastAsia="en-CA"/>
                </w:rPr>
                <w:id w:val="233130405"/>
                <w14:checkbox>
                  <w14:checked w14:val="0"/>
                  <w14:checkedState w14:val="0050" w14:font="Wingdings 2"/>
                  <w14:uncheckedState w14:val="0020" w14:font="Wingdings 2"/>
                </w14:checkbox>
              </w:sdtPr>
              <w:sdtContent>
                <w:r w:rsidR="002A280B">
                  <w:rPr>
                    <w:lang w:eastAsia="en-CA"/>
                  </w:rPr>
                  <w:sym w:font="Wingdings 2" w:char="F020"/>
                </w:r>
              </w:sdtContent>
            </w:sdt>
          </w:p>
        </w:tc>
        <w:tc>
          <w:tcPr>
            <w:tcW w:w="567" w:type="dxa"/>
            <w:tcBorders>
              <w:right w:val="nil"/>
            </w:tcBorders>
            <w:vAlign w:val="center"/>
          </w:tcPr>
          <w:p w14:paraId="15A67254" w14:textId="77777777" w:rsidR="002A280B" w:rsidRDefault="002A280B" w:rsidP="002A280B">
            <w:r>
              <w:t>N/A</w:t>
            </w:r>
          </w:p>
        </w:tc>
        <w:tc>
          <w:tcPr>
            <w:tcW w:w="452" w:type="dxa"/>
            <w:tcBorders>
              <w:left w:val="nil"/>
              <w:right w:val="nil"/>
            </w:tcBorders>
            <w:shd w:val="clear" w:color="auto" w:fill="F2F2F2" w:themeFill="background1" w:themeFillShade="F2"/>
            <w:vAlign w:val="center"/>
          </w:tcPr>
          <w:p w14:paraId="2D7CC53A" w14:textId="77777777" w:rsidR="002A280B" w:rsidRDefault="00000000" w:rsidP="002A280B">
            <w:pPr>
              <w:rPr>
                <w:lang w:eastAsia="en-CA"/>
              </w:rPr>
            </w:pPr>
            <w:sdt>
              <w:sdtPr>
                <w:rPr>
                  <w:lang w:eastAsia="en-CA"/>
                </w:rPr>
                <w:id w:val="-1705164011"/>
                <w14:checkbox>
                  <w14:checked w14:val="0"/>
                  <w14:checkedState w14:val="0050" w14:font="Wingdings 2"/>
                  <w14:uncheckedState w14:val="0020" w14:font="Wingdings 2"/>
                </w14:checkbox>
              </w:sdtPr>
              <w:sdtContent>
                <w:r w:rsidR="002A280B">
                  <w:rPr>
                    <w:lang w:eastAsia="en-CA"/>
                  </w:rPr>
                  <w:sym w:font="Wingdings 2" w:char="F020"/>
                </w:r>
              </w:sdtContent>
            </w:sdt>
          </w:p>
        </w:tc>
      </w:tr>
      <w:tr w:rsidR="002A280B" w14:paraId="060AFFF2" w14:textId="77777777" w:rsidTr="00194284">
        <w:tc>
          <w:tcPr>
            <w:tcW w:w="567" w:type="dxa"/>
            <w:tcBorders>
              <w:left w:val="nil"/>
            </w:tcBorders>
            <w:vAlign w:val="center"/>
          </w:tcPr>
          <w:p w14:paraId="71658827" w14:textId="77777777" w:rsidR="002A280B" w:rsidRDefault="002A280B" w:rsidP="002A280B">
            <w:r>
              <w:t>C</w:t>
            </w:r>
          </w:p>
        </w:tc>
        <w:tc>
          <w:tcPr>
            <w:tcW w:w="6804" w:type="dxa"/>
            <w:gridSpan w:val="5"/>
          </w:tcPr>
          <w:p w14:paraId="5F253E32" w14:textId="77777777" w:rsidR="002A280B" w:rsidRDefault="002A280B" w:rsidP="002A280B">
            <w:r>
              <w:t>Adequate to meet the requirements of the system.</w:t>
            </w:r>
          </w:p>
        </w:tc>
        <w:tc>
          <w:tcPr>
            <w:tcW w:w="567" w:type="dxa"/>
            <w:tcBorders>
              <w:right w:val="nil"/>
            </w:tcBorders>
            <w:vAlign w:val="center"/>
          </w:tcPr>
          <w:p w14:paraId="32CFF216" w14:textId="77777777" w:rsidR="002A280B" w:rsidRDefault="002A280B" w:rsidP="002A280B">
            <w:r>
              <w:t>Yes</w:t>
            </w:r>
          </w:p>
        </w:tc>
        <w:tc>
          <w:tcPr>
            <w:tcW w:w="851" w:type="dxa"/>
            <w:tcBorders>
              <w:left w:val="nil"/>
            </w:tcBorders>
            <w:shd w:val="clear" w:color="auto" w:fill="F2F2F2" w:themeFill="background1" w:themeFillShade="F2"/>
            <w:vAlign w:val="center"/>
          </w:tcPr>
          <w:p w14:paraId="6E86FB60" w14:textId="0720B689" w:rsidR="002A280B" w:rsidRDefault="00000000" w:rsidP="002A280B">
            <w:pPr>
              <w:rPr>
                <w:lang w:eastAsia="en-CA"/>
              </w:rPr>
            </w:pPr>
            <w:sdt>
              <w:sdtPr>
                <w:rPr>
                  <w:lang w:eastAsia="en-CA"/>
                </w:rPr>
                <w:id w:val="375438035"/>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4B66735B" w14:textId="77777777" w:rsidR="002A280B" w:rsidRDefault="002A280B" w:rsidP="002A280B">
            <w:r>
              <w:t>No</w:t>
            </w:r>
          </w:p>
        </w:tc>
        <w:tc>
          <w:tcPr>
            <w:tcW w:w="425" w:type="dxa"/>
            <w:tcBorders>
              <w:left w:val="nil"/>
            </w:tcBorders>
            <w:shd w:val="clear" w:color="auto" w:fill="F2F2F2" w:themeFill="background1" w:themeFillShade="F2"/>
            <w:vAlign w:val="center"/>
          </w:tcPr>
          <w:p w14:paraId="34645009" w14:textId="77777777" w:rsidR="002A280B" w:rsidRDefault="00000000" w:rsidP="002A280B">
            <w:pPr>
              <w:rPr>
                <w:lang w:eastAsia="en-CA"/>
              </w:rPr>
            </w:pPr>
            <w:sdt>
              <w:sdtPr>
                <w:rPr>
                  <w:lang w:eastAsia="en-CA"/>
                </w:rPr>
                <w:id w:val="-2093845237"/>
                <w14:checkbox>
                  <w14:checked w14:val="0"/>
                  <w14:checkedState w14:val="0050" w14:font="Wingdings 2"/>
                  <w14:uncheckedState w14:val="0020" w14:font="Wingdings 2"/>
                </w14:checkbox>
              </w:sdtPr>
              <w:sdtContent>
                <w:r w:rsidR="002A280B">
                  <w:rPr>
                    <w:lang w:eastAsia="en-CA"/>
                  </w:rPr>
                  <w:sym w:font="Wingdings 2" w:char="F020"/>
                </w:r>
              </w:sdtContent>
            </w:sdt>
          </w:p>
        </w:tc>
        <w:tc>
          <w:tcPr>
            <w:tcW w:w="567" w:type="dxa"/>
            <w:tcBorders>
              <w:right w:val="nil"/>
            </w:tcBorders>
            <w:vAlign w:val="center"/>
          </w:tcPr>
          <w:p w14:paraId="075F4B48" w14:textId="77777777" w:rsidR="002A280B" w:rsidRDefault="002A280B" w:rsidP="002A280B">
            <w:r>
              <w:t>N/A</w:t>
            </w:r>
          </w:p>
        </w:tc>
        <w:tc>
          <w:tcPr>
            <w:tcW w:w="452" w:type="dxa"/>
            <w:tcBorders>
              <w:left w:val="nil"/>
              <w:right w:val="nil"/>
            </w:tcBorders>
            <w:shd w:val="clear" w:color="auto" w:fill="F2F2F2" w:themeFill="background1" w:themeFillShade="F2"/>
            <w:vAlign w:val="center"/>
          </w:tcPr>
          <w:p w14:paraId="6DD7ACBF" w14:textId="77777777" w:rsidR="002A280B" w:rsidRDefault="00000000" w:rsidP="002A280B">
            <w:pPr>
              <w:rPr>
                <w:lang w:eastAsia="en-CA"/>
              </w:rPr>
            </w:pPr>
            <w:sdt>
              <w:sdtPr>
                <w:rPr>
                  <w:lang w:eastAsia="en-CA"/>
                </w:rPr>
                <w:id w:val="425311469"/>
                <w14:checkbox>
                  <w14:checked w14:val="0"/>
                  <w14:checkedState w14:val="0050" w14:font="Wingdings 2"/>
                  <w14:uncheckedState w14:val="0020" w14:font="Wingdings 2"/>
                </w14:checkbox>
              </w:sdtPr>
              <w:sdtContent>
                <w:r w:rsidR="002A280B">
                  <w:rPr>
                    <w:lang w:eastAsia="en-CA"/>
                  </w:rPr>
                  <w:sym w:font="Wingdings 2" w:char="F020"/>
                </w:r>
              </w:sdtContent>
            </w:sdt>
          </w:p>
        </w:tc>
      </w:tr>
      <w:tr w:rsidR="002A280B" w14:paraId="30BB05E3" w14:textId="77777777" w:rsidTr="00194284">
        <w:tc>
          <w:tcPr>
            <w:tcW w:w="567" w:type="dxa"/>
            <w:tcBorders>
              <w:left w:val="nil"/>
            </w:tcBorders>
            <w:vAlign w:val="center"/>
          </w:tcPr>
          <w:p w14:paraId="6F099165" w14:textId="77777777" w:rsidR="002A280B" w:rsidRDefault="002A280B" w:rsidP="002A280B">
            <w:r>
              <w:t>D</w:t>
            </w:r>
          </w:p>
        </w:tc>
        <w:tc>
          <w:tcPr>
            <w:tcW w:w="6804" w:type="dxa"/>
            <w:gridSpan w:val="5"/>
          </w:tcPr>
          <w:p w14:paraId="5D1BCF85" w14:textId="77777777" w:rsidR="002A280B" w:rsidRDefault="002A280B" w:rsidP="002A280B">
            <w:r>
              <w:t>A short on the isolated side of each power isolation module results in a trouble condition.</w:t>
            </w:r>
          </w:p>
        </w:tc>
        <w:tc>
          <w:tcPr>
            <w:tcW w:w="567" w:type="dxa"/>
            <w:tcBorders>
              <w:right w:val="nil"/>
            </w:tcBorders>
            <w:vAlign w:val="center"/>
          </w:tcPr>
          <w:p w14:paraId="0EF4F6AA" w14:textId="77777777" w:rsidR="002A280B" w:rsidRDefault="002A280B" w:rsidP="002A280B">
            <w:r>
              <w:t>Yes</w:t>
            </w:r>
          </w:p>
        </w:tc>
        <w:tc>
          <w:tcPr>
            <w:tcW w:w="851" w:type="dxa"/>
            <w:tcBorders>
              <w:left w:val="nil"/>
            </w:tcBorders>
            <w:shd w:val="clear" w:color="auto" w:fill="F2F2F2" w:themeFill="background1" w:themeFillShade="F2"/>
            <w:vAlign w:val="center"/>
          </w:tcPr>
          <w:p w14:paraId="66A786F6" w14:textId="6CE0C41A" w:rsidR="002A280B" w:rsidRDefault="00000000" w:rsidP="002A280B">
            <w:pPr>
              <w:rPr>
                <w:lang w:eastAsia="en-CA"/>
              </w:rPr>
            </w:pPr>
            <w:sdt>
              <w:sdtPr>
                <w:rPr>
                  <w:lang w:eastAsia="en-CA"/>
                </w:rPr>
                <w:id w:val="-1908680145"/>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43F175D7" w14:textId="77777777" w:rsidR="002A280B" w:rsidRDefault="002A280B" w:rsidP="002A280B">
            <w:r>
              <w:t>No</w:t>
            </w:r>
          </w:p>
        </w:tc>
        <w:tc>
          <w:tcPr>
            <w:tcW w:w="425" w:type="dxa"/>
            <w:tcBorders>
              <w:left w:val="nil"/>
            </w:tcBorders>
            <w:shd w:val="clear" w:color="auto" w:fill="F2F2F2" w:themeFill="background1" w:themeFillShade="F2"/>
            <w:vAlign w:val="center"/>
          </w:tcPr>
          <w:p w14:paraId="21429738" w14:textId="77777777" w:rsidR="002A280B" w:rsidRDefault="00000000" w:rsidP="002A280B">
            <w:pPr>
              <w:rPr>
                <w:lang w:eastAsia="en-CA"/>
              </w:rPr>
            </w:pPr>
            <w:sdt>
              <w:sdtPr>
                <w:rPr>
                  <w:lang w:eastAsia="en-CA"/>
                </w:rPr>
                <w:id w:val="696356587"/>
                <w14:checkbox>
                  <w14:checked w14:val="0"/>
                  <w14:checkedState w14:val="0050" w14:font="Wingdings 2"/>
                  <w14:uncheckedState w14:val="0020" w14:font="Wingdings 2"/>
                </w14:checkbox>
              </w:sdtPr>
              <w:sdtContent>
                <w:r w:rsidR="002A280B">
                  <w:rPr>
                    <w:lang w:eastAsia="en-CA"/>
                  </w:rPr>
                  <w:sym w:font="Wingdings 2" w:char="F020"/>
                </w:r>
              </w:sdtContent>
            </w:sdt>
          </w:p>
        </w:tc>
        <w:tc>
          <w:tcPr>
            <w:tcW w:w="567" w:type="dxa"/>
            <w:tcBorders>
              <w:right w:val="nil"/>
            </w:tcBorders>
            <w:vAlign w:val="center"/>
          </w:tcPr>
          <w:p w14:paraId="12AFF838" w14:textId="77777777" w:rsidR="002A280B" w:rsidRDefault="002A280B" w:rsidP="002A280B">
            <w:r>
              <w:t>N/A</w:t>
            </w:r>
          </w:p>
        </w:tc>
        <w:tc>
          <w:tcPr>
            <w:tcW w:w="452" w:type="dxa"/>
            <w:tcBorders>
              <w:left w:val="nil"/>
              <w:right w:val="nil"/>
            </w:tcBorders>
            <w:shd w:val="clear" w:color="auto" w:fill="F2F2F2" w:themeFill="background1" w:themeFillShade="F2"/>
            <w:vAlign w:val="center"/>
          </w:tcPr>
          <w:p w14:paraId="03D22AA7" w14:textId="77777777" w:rsidR="002A280B" w:rsidRDefault="00000000" w:rsidP="002A280B">
            <w:pPr>
              <w:rPr>
                <w:lang w:eastAsia="en-CA"/>
              </w:rPr>
            </w:pPr>
            <w:sdt>
              <w:sdtPr>
                <w:rPr>
                  <w:lang w:eastAsia="en-CA"/>
                </w:rPr>
                <w:id w:val="-1126544688"/>
                <w14:checkbox>
                  <w14:checked w14:val="0"/>
                  <w14:checkedState w14:val="0050" w14:font="Wingdings 2"/>
                  <w14:uncheckedState w14:val="0020" w14:font="Wingdings 2"/>
                </w14:checkbox>
              </w:sdtPr>
              <w:sdtContent>
                <w:r w:rsidR="002A280B">
                  <w:rPr>
                    <w:lang w:eastAsia="en-CA"/>
                  </w:rPr>
                  <w:sym w:font="Wingdings 2" w:char="F020"/>
                </w:r>
              </w:sdtContent>
            </w:sdt>
          </w:p>
        </w:tc>
      </w:tr>
      <w:tr w:rsidR="002A280B" w14:paraId="73E2C65B" w14:textId="77777777" w:rsidTr="00194284">
        <w:tc>
          <w:tcPr>
            <w:tcW w:w="567" w:type="dxa"/>
            <w:tcBorders>
              <w:left w:val="nil"/>
            </w:tcBorders>
            <w:vAlign w:val="center"/>
          </w:tcPr>
          <w:p w14:paraId="11DD984E" w14:textId="77777777" w:rsidR="002A280B" w:rsidRDefault="002A280B" w:rsidP="002A280B">
            <w:r>
              <w:t>E</w:t>
            </w:r>
          </w:p>
        </w:tc>
        <w:tc>
          <w:tcPr>
            <w:tcW w:w="6804" w:type="dxa"/>
            <w:gridSpan w:val="5"/>
          </w:tcPr>
          <w:p w14:paraId="7D289CB5" w14:textId="77777777" w:rsidR="002A280B" w:rsidRDefault="002A280B" w:rsidP="002A280B">
            <w:r>
              <w:t>Operation of a device on the source side of each shorted power isolation module is confirmed.</w:t>
            </w:r>
          </w:p>
        </w:tc>
        <w:tc>
          <w:tcPr>
            <w:tcW w:w="567" w:type="dxa"/>
            <w:tcBorders>
              <w:right w:val="nil"/>
            </w:tcBorders>
            <w:vAlign w:val="center"/>
          </w:tcPr>
          <w:p w14:paraId="1A10CAAF" w14:textId="77777777" w:rsidR="002A280B" w:rsidRDefault="002A280B" w:rsidP="002A280B">
            <w:r>
              <w:t>Yes</w:t>
            </w:r>
          </w:p>
        </w:tc>
        <w:tc>
          <w:tcPr>
            <w:tcW w:w="851" w:type="dxa"/>
            <w:tcBorders>
              <w:left w:val="nil"/>
            </w:tcBorders>
            <w:shd w:val="clear" w:color="auto" w:fill="F2F2F2" w:themeFill="background1" w:themeFillShade="F2"/>
            <w:vAlign w:val="center"/>
          </w:tcPr>
          <w:p w14:paraId="113C6A07" w14:textId="180DCE2A" w:rsidR="002A280B" w:rsidRDefault="00000000" w:rsidP="002A280B">
            <w:pPr>
              <w:rPr>
                <w:lang w:eastAsia="en-CA"/>
              </w:rPr>
            </w:pPr>
            <w:sdt>
              <w:sdtPr>
                <w:rPr>
                  <w:lang w:eastAsia="en-CA"/>
                </w:rPr>
                <w:id w:val="-904905135"/>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55BC48D6" w14:textId="77777777" w:rsidR="002A280B" w:rsidRDefault="002A280B" w:rsidP="002A280B">
            <w:r>
              <w:t>No</w:t>
            </w:r>
          </w:p>
        </w:tc>
        <w:tc>
          <w:tcPr>
            <w:tcW w:w="425" w:type="dxa"/>
            <w:tcBorders>
              <w:left w:val="nil"/>
            </w:tcBorders>
            <w:shd w:val="clear" w:color="auto" w:fill="F2F2F2" w:themeFill="background1" w:themeFillShade="F2"/>
            <w:vAlign w:val="center"/>
          </w:tcPr>
          <w:p w14:paraId="33431FB8" w14:textId="77777777" w:rsidR="002A280B" w:rsidRDefault="00000000" w:rsidP="002A280B">
            <w:pPr>
              <w:rPr>
                <w:lang w:eastAsia="en-CA"/>
              </w:rPr>
            </w:pPr>
            <w:sdt>
              <w:sdtPr>
                <w:rPr>
                  <w:lang w:eastAsia="en-CA"/>
                </w:rPr>
                <w:id w:val="-259376190"/>
                <w14:checkbox>
                  <w14:checked w14:val="0"/>
                  <w14:checkedState w14:val="0050" w14:font="Wingdings 2"/>
                  <w14:uncheckedState w14:val="0020" w14:font="Wingdings 2"/>
                </w14:checkbox>
              </w:sdtPr>
              <w:sdtContent>
                <w:r w:rsidR="002A280B">
                  <w:rPr>
                    <w:lang w:eastAsia="en-CA"/>
                  </w:rPr>
                  <w:sym w:font="Wingdings 2" w:char="F020"/>
                </w:r>
              </w:sdtContent>
            </w:sdt>
          </w:p>
        </w:tc>
        <w:tc>
          <w:tcPr>
            <w:tcW w:w="567" w:type="dxa"/>
            <w:tcBorders>
              <w:right w:val="nil"/>
            </w:tcBorders>
            <w:vAlign w:val="center"/>
          </w:tcPr>
          <w:p w14:paraId="3124B7DA" w14:textId="77777777" w:rsidR="002A280B" w:rsidRDefault="002A280B" w:rsidP="002A280B">
            <w:r>
              <w:t>N/A</w:t>
            </w:r>
          </w:p>
        </w:tc>
        <w:tc>
          <w:tcPr>
            <w:tcW w:w="452" w:type="dxa"/>
            <w:tcBorders>
              <w:left w:val="nil"/>
              <w:right w:val="nil"/>
            </w:tcBorders>
            <w:shd w:val="clear" w:color="auto" w:fill="F2F2F2" w:themeFill="background1" w:themeFillShade="F2"/>
            <w:vAlign w:val="center"/>
          </w:tcPr>
          <w:p w14:paraId="68ADF026" w14:textId="77777777" w:rsidR="002A280B" w:rsidRDefault="00000000" w:rsidP="002A280B">
            <w:pPr>
              <w:rPr>
                <w:lang w:eastAsia="en-CA"/>
              </w:rPr>
            </w:pPr>
            <w:sdt>
              <w:sdtPr>
                <w:rPr>
                  <w:lang w:eastAsia="en-CA"/>
                </w:rPr>
                <w:id w:val="1409804396"/>
                <w14:checkbox>
                  <w14:checked w14:val="0"/>
                  <w14:checkedState w14:val="0050" w14:font="Wingdings 2"/>
                  <w14:uncheckedState w14:val="0020" w14:font="Wingdings 2"/>
                </w14:checkbox>
              </w:sdtPr>
              <w:sdtContent>
                <w:r w:rsidR="002A280B">
                  <w:rPr>
                    <w:lang w:eastAsia="en-CA"/>
                  </w:rPr>
                  <w:sym w:font="Wingdings 2" w:char="F020"/>
                </w:r>
              </w:sdtContent>
            </w:sdt>
          </w:p>
        </w:tc>
      </w:tr>
      <w:tr w:rsidR="002A280B" w14:paraId="458F8863" w14:textId="77777777" w:rsidTr="00194284">
        <w:tc>
          <w:tcPr>
            <w:tcW w:w="567" w:type="dxa"/>
            <w:tcBorders>
              <w:left w:val="nil"/>
            </w:tcBorders>
            <w:vAlign w:val="center"/>
          </w:tcPr>
          <w:p w14:paraId="5DE0881E" w14:textId="77777777" w:rsidR="002A280B" w:rsidRDefault="002A280B" w:rsidP="002A280B">
            <w:r>
              <w:t>F</w:t>
            </w:r>
          </w:p>
        </w:tc>
        <w:tc>
          <w:tcPr>
            <w:tcW w:w="6804" w:type="dxa"/>
            <w:gridSpan w:val="5"/>
          </w:tcPr>
          <w:p w14:paraId="09D2D8DE" w14:textId="77777777" w:rsidR="002A280B" w:rsidRPr="002A280B" w:rsidRDefault="002A280B" w:rsidP="002A280B">
            <w:r>
              <w:t xml:space="preserve">Power for ancillary devices is taken from a source separate from the </w:t>
            </w:r>
            <w:r>
              <w:rPr>
                <w:i/>
                <w:iCs/>
              </w:rPr>
              <w:t>fire alarm system control unit</w:t>
            </w:r>
            <w:r>
              <w:t xml:space="preserve"> or </w:t>
            </w:r>
            <w:r>
              <w:rPr>
                <w:i/>
                <w:iCs/>
              </w:rPr>
              <w:t>transponder</w:t>
            </w:r>
            <w:r>
              <w:t xml:space="preserve"> power supply.</w:t>
            </w:r>
          </w:p>
        </w:tc>
        <w:tc>
          <w:tcPr>
            <w:tcW w:w="567" w:type="dxa"/>
            <w:tcBorders>
              <w:right w:val="nil"/>
            </w:tcBorders>
            <w:vAlign w:val="center"/>
          </w:tcPr>
          <w:p w14:paraId="78D67AB0" w14:textId="77777777" w:rsidR="002A280B" w:rsidRDefault="002A280B" w:rsidP="002A280B">
            <w:r>
              <w:t>Yes</w:t>
            </w:r>
          </w:p>
        </w:tc>
        <w:tc>
          <w:tcPr>
            <w:tcW w:w="851" w:type="dxa"/>
            <w:tcBorders>
              <w:left w:val="nil"/>
            </w:tcBorders>
            <w:shd w:val="clear" w:color="auto" w:fill="F2F2F2" w:themeFill="background1" w:themeFillShade="F2"/>
            <w:vAlign w:val="center"/>
          </w:tcPr>
          <w:p w14:paraId="572D9B10" w14:textId="0BC67E68" w:rsidR="002A280B" w:rsidRDefault="00000000" w:rsidP="002A280B">
            <w:pPr>
              <w:rPr>
                <w:lang w:eastAsia="en-CA"/>
              </w:rPr>
            </w:pPr>
            <w:sdt>
              <w:sdtPr>
                <w:rPr>
                  <w:lang w:eastAsia="en-CA"/>
                </w:rPr>
                <w:id w:val="179712219"/>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0BA288A9" w14:textId="77777777" w:rsidR="002A280B" w:rsidRDefault="002A280B" w:rsidP="002A280B">
            <w:r>
              <w:t>No</w:t>
            </w:r>
          </w:p>
        </w:tc>
        <w:tc>
          <w:tcPr>
            <w:tcW w:w="425" w:type="dxa"/>
            <w:tcBorders>
              <w:left w:val="nil"/>
            </w:tcBorders>
            <w:shd w:val="clear" w:color="auto" w:fill="F2F2F2" w:themeFill="background1" w:themeFillShade="F2"/>
            <w:vAlign w:val="center"/>
          </w:tcPr>
          <w:p w14:paraId="756178AF" w14:textId="77777777" w:rsidR="002A280B" w:rsidRDefault="00000000" w:rsidP="002A280B">
            <w:pPr>
              <w:rPr>
                <w:lang w:eastAsia="en-CA"/>
              </w:rPr>
            </w:pPr>
            <w:sdt>
              <w:sdtPr>
                <w:rPr>
                  <w:lang w:eastAsia="en-CA"/>
                </w:rPr>
                <w:id w:val="1049419925"/>
                <w14:checkbox>
                  <w14:checked w14:val="0"/>
                  <w14:checkedState w14:val="0050" w14:font="Wingdings 2"/>
                  <w14:uncheckedState w14:val="0020" w14:font="Wingdings 2"/>
                </w14:checkbox>
              </w:sdtPr>
              <w:sdtContent>
                <w:r w:rsidR="002A280B">
                  <w:rPr>
                    <w:lang w:eastAsia="en-CA"/>
                  </w:rPr>
                  <w:sym w:font="Wingdings 2" w:char="F020"/>
                </w:r>
              </w:sdtContent>
            </w:sdt>
          </w:p>
        </w:tc>
        <w:tc>
          <w:tcPr>
            <w:tcW w:w="567" w:type="dxa"/>
            <w:tcBorders>
              <w:right w:val="nil"/>
            </w:tcBorders>
            <w:vAlign w:val="center"/>
          </w:tcPr>
          <w:p w14:paraId="375FC1BE" w14:textId="77777777" w:rsidR="002A280B" w:rsidRDefault="002A280B" w:rsidP="002A280B">
            <w:r>
              <w:t>N/A</w:t>
            </w:r>
          </w:p>
        </w:tc>
        <w:tc>
          <w:tcPr>
            <w:tcW w:w="452" w:type="dxa"/>
            <w:tcBorders>
              <w:left w:val="nil"/>
              <w:right w:val="nil"/>
            </w:tcBorders>
            <w:shd w:val="clear" w:color="auto" w:fill="F2F2F2" w:themeFill="background1" w:themeFillShade="F2"/>
            <w:vAlign w:val="center"/>
          </w:tcPr>
          <w:p w14:paraId="6F986CB7" w14:textId="77777777" w:rsidR="002A280B" w:rsidRDefault="00000000" w:rsidP="002A280B">
            <w:pPr>
              <w:rPr>
                <w:lang w:eastAsia="en-CA"/>
              </w:rPr>
            </w:pPr>
            <w:sdt>
              <w:sdtPr>
                <w:rPr>
                  <w:lang w:eastAsia="en-CA"/>
                </w:rPr>
                <w:id w:val="1432780428"/>
                <w14:checkbox>
                  <w14:checked w14:val="0"/>
                  <w14:checkedState w14:val="0050" w14:font="Wingdings 2"/>
                  <w14:uncheckedState w14:val="0020" w14:font="Wingdings 2"/>
                </w14:checkbox>
              </w:sdtPr>
              <w:sdtContent>
                <w:r w:rsidR="002A280B">
                  <w:rPr>
                    <w:lang w:eastAsia="en-CA"/>
                  </w:rPr>
                  <w:sym w:font="Wingdings 2" w:char="F020"/>
                </w:r>
              </w:sdtContent>
            </w:sdt>
          </w:p>
        </w:tc>
      </w:tr>
      <w:tr w:rsidR="002A280B" w14:paraId="28B02D02" w14:textId="77777777" w:rsidTr="00194284">
        <w:tc>
          <w:tcPr>
            <w:tcW w:w="567" w:type="dxa"/>
            <w:tcBorders>
              <w:left w:val="nil"/>
            </w:tcBorders>
            <w:vAlign w:val="center"/>
          </w:tcPr>
          <w:p w14:paraId="2E702AFD" w14:textId="77777777" w:rsidR="002A280B" w:rsidRDefault="002A280B" w:rsidP="002A280B">
            <w:r>
              <w:t>G</w:t>
            </w:r>
          </w:p>
        </w:tc>
        <w:tc>
          <w:tcPr>
            <w:tcW w:w="6804" w:type="dxa"/>
            <w:gridSpan w:val="5"/>
          </w:tcPr>
          <w:p w14:paraId="202DEA67" w14:textId="77777777" w:rsidR="002A280B" w:rsidRPr="002A280B" w:rsidRDefault="002A280B" w:rsidP="002A280B">
            <w:r>
              <w:t xml:space="preserve">Power for ancillary devices is taken from the </w:t>
            </w:r>
            <w:r>
              <w:rPr>
                <w:i/>
                <w:iCs/>
              </w:rPr>
              <w:t>control unit</w:t>
            </w:r>
            <w:r>
              <w:t xml:space="preserve"> or </w:t>
            </w:r>
            <w:r>
              <w:rPr>
                <w:i/>
                <w:iCs/>
              </w:rPr>
              <w:t>transponder</w:t>
            </w:r>
            <w:r>
              <w:t xml:space="preserve"> that is designed to provide such power.</w:t>
            </w:r>
          </w:p>
        </w:tc>
        <w:tc>
          <w:tcPr>
            <w:tcW w:w="567" w:type="dxa"/>
            <w:tcBorders>
              <w:right w:val="nil"/>
            </w:tcBorders>
            <w:vAlign w:val="center"/>
          </w:tcPr>
          <w:p w14:paraId="1C8637A1" w14:textId="77777777" w:rsidR="002A280B" w:rsidRDefault="002A280B" w:rsidP="002A280B">
            <w:r>
              <w:t>Yes</w:t>
            </w:r>
          </w:p>
        </w:tc>
        <w:tc>
          <w:tcPr>
            <w:tcW w:w="851" w:type="dxa"/>
            <w:tcBorders>
              <w:left w:val="nil"/>
            </w:tcBorders>
            <w:shd w:val="clear" w:color="auto" w:fill="F2F2F2" w:themeFill="background1" w:themeFillShade="F2"/>
            <w:vAlign w:val="center"/>
          </w:tcPr>
          <w:p w14:paraId="6410D688" w14:textId="77777777" w:rsidR="002A280B" w:rsidRDefault="00000000" w:rsidP="002A280B">
            <w:pPr>
              <w:rPr>
                <w:lang w:eastAsia="en-CA"/>
              </w:rPr>
            </w:pPr>
            <w:sdt>
              <w:sdtPr>
                <w:rPr>
                  <w:lang w:eastAsia="en-CA"/>
                </w:rPr>
                <w:id w:val="1178386712"/>
                <w14:checkbox>
                  <w14:checked w14:val="0"/>
                  <w14:checkedState w14:val="0050" w14:font="Wingdings 2"/>
                  <w14:uncheckedState w14:val="0020" w14:font="Wingdings 2"/>
                </w14:checkbox>
              </w:sdtPr>
              <w:sdtContent>
                <w:r w:rsidR="002A280B">
                  <w:rPr>
                    <w:lang w:eastAsia="en-CA"/>
                  </w:rPr>
                  <w:sym w:font="Wingdings 2" w:char="F020"/>
                </w:r>
              </w:sdtContent>
            </w:sdt>
          </w:p>
        </w:tc>
        <w:tc>
          <w:tcPr>
            <w:tcW w:w="567" w:type="dxa"/>
            <w:tcBorders>
              <w:right w:val="nil"/>
            </w:tcBorders>
            <w:vAlign w:val="center"/>
          </w:tcPr>
          <w:p w14:paraId="7502FE56" w14:textId="77777777" w:rsidR="002A280B" w:rsidRDefault="002A280B" w:rsidP="002A280B">
            <w:r>
              <w:t>No</w:t>
            </w:r>
          </w:p>
        </w:tc>
        <w:tc>
          <w:tcPr>
            <w:tcW w:w="425" w:type="dxa"/>
            <w:tcBorders>
              <w:left w:val="nil"/>
            </w:tcBorders>
            <w:shd w:val="clear" w:color="auto" w:fill="F2F2F2" w:themeFill="background1" w:themeFillShade="F2"/>
            <w:vAlign w:val="center"/>
          </w:tcPr>
          <w:p w14:paraId="0EE42EC5" w14:textId="77777777" w:rsidR="002A280B" w:rsidRDefault="00000000" w:rsidP="002A280B">
            <w:pPr>
              <w:rPr>
                <w:lang w:eastAsia="en-CA"/>
              </w:rPr>
            </w:pPr>
            <w:sdt>
              <w:sdtPr>
                <w:rPr>
                  <w:lang w:eastAsia="en-CA"/>
                </w:rPr>
                <w:id w:val="-1236553329"/>
                <w14:checkbox>
                  <w14:checked w14:val="0"/>
                  <w14:checkedState w14:val="0050" w14:font="Wingdings 2"/>
                  <w14:uncheckedState w14:val="0020" w14:font="Wingdings 2"/>
                </w14:checkbox>
              </w:sdtPr>
              <w:sdtContent>
                <w:r w:rsidR="002A280B">
                  <w:rPr>
                    <w:lang w:eastAsia="en-CA"/>
                  </w:rPr>
                  <w:sym w:font="Wingdings 2" w:char="F020"/>
                </w:r>
              </w:sdtContent>
            </w:sdt>
          </w:p>
        </w:tc>
        <w:tc>
          <w:tcPr>
            <w:tcW w:w="567" w:type="dxa"/>
            <w:tcBorders>
              <w:right w:val="nil"/>
            </w:tcBorders>
            <w:vAlign w:val="center"/>
          </w:tcPr>
          <w:p w14:paraId="62E2E30D" w14:textId="77777777" w:rsidR="002A280B" w:rsidRDefault="002A280B" w:rsidP="002A280B">
            <w:r>
              <w:t>N/A</w:t>
            </w:r>
          </w:p>
        </w:tc>
        <w:tc>
          <w:tcPr>
            <w:tcW w:w="452" w:type="dxa"/>
            <w:tcBorders>
              <w:left w:val="nil"/>
              <w:right w:val="nil"/>
            </w:tcBorders>
            <w:shd w:val="clear" w:color="auto" w:fill="F2F2F2" w:themeFill="background1" w:themeFillShade="F2"/>
            <w:vAlign w:val="center"/>
          </w:tcPr>
          <w:p w14:paraId="352D5F5C" w14:textId="75A46B08" w:rsidR="002A280B" w:rsidRDefault="00000000" w:rsidP="002A280B">
            <w:pPr>
              <w:rPr>
                <w:lang w:eastAsia="en-CA"/>
              </w:rPr>
            </w:pPr>
            <w:sdt>
              <w:sdtPr>
                <w:rPr>
                  <w:lang w:eastAsia="en-CA"/>
                </w:rPr>
                <w:id w:val="262577342"/>
                <w14:checkbox>
                  <w14:checked w14:val="1"/>
                  <w14:checkedState w14:val="0050" w14:font="Wingdings 2"/>
                  <w14:uncheckedState w14:val="0020" w14:font="Wingdings 2"/>
                </w14:checkbox>
              </w:sdtPr>
              <w:sdtContent>
                <w:r w:rsidR="005B5437">
                  <w:rPr>
                    <w:lang w:eastAsia="en-CA"/>
                  </w:rPr>
                  <w:sym w:font="Wingdings 2" w:char="F050"/>
                </w:r>
              </w:sdtContent>
            </w:sdt>
          </w:p>
        </w:tc>
      </w:tr>
      <w:tr w:rsidR="002A280B" w14:paraId="110C33FE" w14:textId="77777777" w:rsidTr="00194284">
        <w:tc>
          <w:tcPr>
            <w:tcW w:w="567" w:type="dxa"/>
            <w:tcBorders>
              <w:left w:val="nil"/>
            </w:tcBorders>
            <w:vAlign w:val="center"/>
          </w:tcPr>
          <w:p w14:paraId="09BB5E60" w14:textId="77777777" w:rsidR="002A280B" w:rsidRDefault="002A280B" w:rsidP="002A280B">
            <w:r>
              <w:t>H</w:t>
            </w:r>
          </w:p>
        </w:tc>
        <w:tc>
          <w:tcPr>
            <w:tcW w:w="6804" w:type="dxa"/>
            <w:gridSpan w:val="5"/>
          </w:tcPr>
          <w:p w14:paraId="742048A3" w14:textId="77777777" w:rsidR="002A280B" w:rsidRPr="002A280B" w:rsidRDefault="002A280B" w:rsidP="002A280B">
            <w:r>
              <w:t xml:space="preserve">Ancillary devices, which are powered from </w:t>
            </w:r>
            <w:r>
              <w:rPr>
                <w:i/>
                <w:iCs/>
              </w:rPr>
              <w:t>control unit</w:t>
            </w:r>
            <w:r>
              <w:t xml:space="preserve"> or </w:t>
            </w:r>
            <w:r>
              <w:rPr>
                <w:i/>
                <w:iCs/>
              </w:rPr>
              <w:t>transponder</w:t>
            </w:r>
            <w:r>
              <w:t>, are recorded.</w:t>
            </w:r>
          </w:p>
        </w:tc>
        <w:tc>
          <w:tcPr>
            <w:tcW w:w="567" w:type="dxa"/>
            <w:tcBorders>
              <w:right w:val="nil"/>
            </w:tcBorders>
            <w:vAlign w:val="center"/>
          </w:tcPr>
          <w:p w14:paraId="158F8529" w14:textId="77777777" w:rsidR="002A280B" w:rsidRDefault="002A280B" w:rsidP="002A280B">
            <w:r>
              <w:t>Yes</w:t>
            </w:r>
          </w:p>
        </w:tc>
        <w:tc>
          <w:tcPr>
            <w:tcW w:w="851" w:type="dxa"/>
            <w:tcBorders>
              <w:left w:val="nil"/>
            </w:tcBorders>
            <w:shd w:val="clear" w:color="auto" w:fill="F2F2F2" w:themeFill="background1" w:themeFillShade="F2"/>
            <w:vAlign w:val="center"/>
          </w:tcPr>
          <w:p w14:paraId="3DF437C2" w14:textId="77777777" w:rsidR="002A280B" w:rsidRDefault="00000000" w:rsidP="002A280B">
            <w:pPr>
              <w:rPr>
                <w:lang w:eastAsia="en-CA"/>
              </w:rPr>
            </w:pPr>
            <w:sdt>
              <w:sdtPr>
                <w:rPr>
                  <w:lang w:eastAsia="en-CA"/>
                </w:rPr>
                <w:id w:val="62925015"/>
                <w14:checkbox>
                  <w14:checked w14:val="0"/>
                  <w14:checkedState w14:val="0050" w14:font="Wingdings 2"/>
                  <w14:uncheckedState w14:val="0020" w14:font="Wingdings 2"/>
                </w14:checkbox>
              </w:sdtPr>
              <w:sdtContent>
                <w:r w:rsidR="002A280B">
                  <w:rPr>
                    <w:lang w:eastAsia="en-CA"/>
                  </w:rPr>
                  <w:sym w:font="Wingdings 2" w:char="F020"/>
                </w:r>
              </w:sdtContent>
            </w:sdt>
          </w:p>
        </w:tc>
        <w:tc>
          <w:tcPr>
            <w:tcW w:w="567" w:type="dxa"/>
            <w:tcBorders>
              <w:right w:val="nil"/>
            </w:tcBorders>
            <w:vAlign w:val="center"/>
          </w:tcPr>
          <w:p w14:paraId="5D0BDA5A" w14:textId="77777777" w:rsidR="002A280B" w:rsidRDefault="002A280B" w:rsidP="002A280B">
            <w:r>
              <w:t>No</w:t>
            </w:r>
          </w:p>
        </w:tc>
        <w:tc>
          <w:tcPr>
            <w:tcW w:w="425" w:type="dxa"/>
            <w:tcBorders>
              <w:left w:val="nil"/>
            </w:tcBorders>
            <w:shd w:val="clear" w:color="auto" w:fill="F2F2F2" w:themeFill="background1" w:themeFillShade="F2"/>
            <w:vAlign w:val="center"/>
          </w:tcPr>
          <w:p w14:paraId="2AC49679" w14:textId="77777777" w:rsidR="002A280B" w:rsidRDefault="00000000" w:rsidP="002A280B">
            <w:pPr>
              <w:rPr>
                <w:lang w:eastAsia="en-CA"/>
              </w:rPr>
            </w:pPr>
            <w:sdt>
              <w:sdtPr>
                <w:rPr>
                  <w:lang w:eastAsia="en-CA"/>
                </w:rPr>
                <w:id w:val="-1767381822"/>
                <w14:checkbox>
                  <w14:checked w14:val="0"/>
                  <w14:checkedState w14:val="0050" w14:font="Wingdings 2"/>
                  <w14:uncheckedState w14:val="0020" w14:font="Wingdings 2"/>
                </w14:checkbox>
              </w:sdtPr>
              <w:sdtContent>
                <w:r w:rsidR="002A280B">
                  <w:rPr>
                    <w:lang w:eastAsia="en-CA"/>
                  </w:rPr>
                  <w:sym w:font="Wingdings 2" w:char="F020"/>
                </w:r>
              </w:sdtContent>
            </w:sdt>
          </w:p>
        </w:tc>
        <w:tc>
          <w:tcPr>
            <w:tcW w:w="567" w:type="dxa"/>
            <w:tcBorders>
              <w:right w:val="nil"/>
            </w:tcBorders>
            <w:vAlign w:val="center"/>
          </w:tcPr>
          <w:p w14:paraId="52CD6963" w14:textId="77777777" w:rsidR="002A280B" w:rsidRDefault="002A280B" w:rsidP="002A280B">
            <w:r>
              <w:t>N/A</w:t>
            </w:r>
          </w:p>
        </w:tc>
        <w:tc>
          <w:tcPr>
            <w:tcW w:w="452" w:type="dxa"/>
            <w:tcBorders>
              <w:left w:val="nil"/>
              <w:right w:val="nil"/>
            </w:tcBorders>
            <w:shd w:val="clear" w:color="auto" w:fill="F2F2F2" w:themeFill="background1" w:themeFillShade="F2"/>
            <w:vAlign w:val="center"/>
          </w:tcPr>
          <w:p w14:paraId="2D50D51B" w14:textId="1D5ED67A" w:rsidR="002A280B" w:rsidRDefault="00000000" w:rsidP="002A280B">
            <w:pPr>
              <w:rPr>
                <w:lang w:eastAsia="en-CA"/>
              </w:rPr>
            </w:pPr>
            <w:sdt>
              <w:sdtPr>
                <w:rPr>
                  <w:lang w:eastAsia="en-CA"/>
                </w:rPr>
                <w:id w:val="-648435672"/>
                <w14:checkbox>
                  <w14:checked w14:val="1"/>
                  <w14:checkedState w14:val="0050" w14:font="Wingdings 2"/>
                  <w14:uncheckedState w14:val="0020" w14:font="Wingdings 2"/>
                </w14:checkbox>
              </w:sdtPr>
              <w:sdtContent>
                <w:r w:rsidR="005B5437">
                  <w:rPr>
                    <w:lang w:eastAsia="en-CA"/>
                  </w:rPr>
                  <w:sym w:font="Wingdings 2" w:char="F050"/>
                </w:r>
              </w:sdtContent>
            </w:sdt>
          </w:p>
        </w:tc>
      </w:tr>
    </w:tbl>
    <w:p w14:paraId="1C33602E" w14:textId="77777777" w:rsidR="00194284" w:rsidRDefault="00194284" w:rsidP="00194284"/>
    <w:p w14:paraId="7E3F3922" w14:textId="77777777" w:rsidR="0031098F" w:rsidRDefault="0031098F">
      <w:pPr>
        <w:spacing w:after="200" w:line="276" w:lineRule="auto"/>
      </w:pPr>
      <w:r>
        <w:br w:type="page"/>
      </w:r>
    </w:p>
    <w:p w14:paraId="380C2DCC" w14:textId="60AAF3B1" w:rsidR="0031098F" w:rsidRPr="00194284" w:rsidRDefault="0031098F" w:rsidP="0031098F">
      <w:pPr>
        <w:pStyle w:val="Heading2"/>
        <w:numPr>
          <w:ilvl w:val="1"/>
          <w:numId w:val="19"/>
        </w:numPr>
        <w:ind w:left="1276" w:hanging="1276"/>
      </w:pPr>
      <w:r w:rsidRPr="00194284">
        <w:lastRenderedPageBreak/>
        <w:t>Power Supply Inspection</w:t>
      </w:r>
      <w:r>
        <w:t xml:space="preserve"> (2)</w:t>
      </w:r>
    </w:p>
    <w:p w14:paraId="4645B537" w14:textId="77777777" w:rsidR="0031098F" w:rsidRDefault="0031098F" w:rsidP="0031098F">
      <w:r>
        <w:t>NOTE: See Section 9, Power Supplies</w:t>
      </w:r>
    </w:p>
    <w:tbl>
      <w:tblPr>
        <w:tblStyle w:val="TableGrid"/>
        <w:tblW w:w="0" w:type="auto"/>
        <w:tblLayout w:type="fixed"/>
        <w:tblLook w:val="04A0" w:firstRow="1" w:lastRow="0" w:firstColumn="1" w:lastColumn="0" w:noHBand="0" w:noVBand="1"/>
      </w:tblPr>
      <w:tblGrid>
        <w:gridCol w:w="567"/>
        <w:gridCol w:w="2381"/>
        <w:gridCol w:w="402"/>
        <w:gridCol w:w="194"/>
        <w:gridCol w:w="425"/>
        <w:gridCol w:w="3402"/>
        <w:gridCol w:w="567"/>
        <w:gridCol w:w="851"/>
        <w:gridCol w:w="567"/>
        <w:gridCol w:w="425"/>
        <w:gridCol w:w="567"/>
        <w:gridCol w:w="452"/>
      </w:tblGrid>
      <w:tr w:rsidR="0031098F" w14:paraId="3B1721D7" w14:textId="77777777" w:rsidTr="00174B20">
        <w:tc>
          <w:tcPr>
            <w:tcW w:w="2948" w:type="dxa"/>
            <w:gridSpan w:val="2"/>
            <w:tcBorders>
              <w:left w:val="nil"/>
              <w:right w:val="nil"/>
            </w:tcBorders>
          </w:tcPr>
          <w:p w14:paraId="7B45CB1B" w14:textId="77777777" w:rsidR="0031098F" w:rsidRPr="00B36AD1" w:rsidRDefault="0031098F" w:rsidP="00174B20">
            <w:r>
              <w:rPr>
                <w:i/>
                <w:iCs/>
              </w:rPr>
              <w:t xml:space="preserve">Control unit </w:t>
            </w:r>
            <w:r>
              <w:t xml:space="preserve">or </w:t>
            </w:r>
            <w:r>
              <w:rPr>
                <w:i/>
                <w:iCs/>
              </w:rPr>
              <w:t>transponder</w:t>
            </w:r>
            <w:r>
              <w:t xml:space="preserve"> location:</w:t>
            </w:r>
          </w:p>
        </w:tc>
        <w:tc>
          <w:tcPr>
            <w:tcW w:w="7852" w:type="dxa"/>
            <w:gridSpan w:val="10"/>
            <w:tcBorders>
              <w:left w:val="nil"/>
              <w:right w:val="nil"/>
            </w:tcBorders>
            <w:shd w:val="clear" w:color="auto" w:fill="F2F2F2" w:themeFill="background1" w:themeFillShade="F2"/>
          </w:tcPr>
          <w:p w14:paraId="3F8DB9A1" w14:textId="64169E80" w:rsidR="0031098F" w:rsidRDefault="00000000" w:rsidP="00174B20">
            <w:sdt>
              <w:sdtPr>
                <w:rPr>
                  <w:lang w:eastAsia="en-CA"/>
                </w:rPr>
                <w:id w:val="-1258363191"/>
                <w:placeholder>
                  <w:docPart w:val="E7201C48761E4846A5AC21F2115D12A6"/>
                </w:placeholder>
              </w:sdtPr>
              <w:sdtContent>
                <w:r w:rsidR="0031098F" w:rsidRPr="00814B85">
                  <w:rPr>
                    <w:lang w:eastAsia="en-CA"/>
                  </w:rPr>
                  <w:t xml:space="preserve"> </w:t>
                </w:r>
                <w:r w:rsidR="005B5437">
                  <w:rPr>
                    <w:lang w:eastAsia="en-CA"/>
                  </w:rPr>
                  <w:t>Electrical Room #104 (Hallway 1B)</w:t>
                </w:r>
              </w:sdtContent>
            </w:sdt>
          </w:p>
        </w:tc>
      </w:tr>
      <w:tr w:rsidR="0031098F" w14:paraId="3B2E63BF" w14:textId="77777777" w:rsidTr="00174B20">
        <w:tc>
          <w:tcPr>
            <w:tcW w:w="3350" w:type="dxa"/>
            <w:gridSpan w:val="3"/>
            <w:tcBorders>
              <w:left w:val="nil"/>
              <w:right w:val="nil"/>
            </w:tcBorders>
          </w:tcPr>
          <w:p w14:paraId="017A1278" w14:textId="77777777" w:rsidR="0031098F" w:rsidRPr="00B36AD1" w:rsidRDefault="0031098F" w:rsidP="00174B20">
            <w:r>
              <w:rPr>
                <w:i/>
                <w:iCs/>
              </w:rPr>
              <w:t>Control unit</w:t>
            </w:r>
            <w:r>
              <w:t xml:space="preserve"> or </w:t>
            </w:r>
            <w:r>
              <w:rPr>
                <w:i/>
                <w:iCs/>
              </w:rPr>
              <w:t>transponder</w:t>
            </w:r>
            <w:r>
              <w:t xml:space="preserve"> identification:</w:t>
            </w:r>
          </w:p>
        </w:tc>
        <w:tc>
          <w:tcPr>
            <w:tcW w:w="7450" w:type="dxa"/>
            <w:gridSpan w:val="9"/>
            <w:tcBorders>
              <w:left w:val="nil"/>
              <w:right w:val="nil"/>
            </w:tcBorders>
            <w:shd w:val="clear" w:color="auto" w:fill="F2F2F2" w:themeFill="background1" w:themeFillShade="F2"/>
          </w:tcPr>
          <w:p w14:paraId="43234582" w14:textId="1B220554" w:rsidR="0031098F" w:rsidRDefault="00000000" w:rsidP="005B5437">
            <w:sdt>
              <w:sdtPr>
                <w:rPr>
                  <w:lang w:eastAsia="en-CA"/>
                </w:rPr>
                <w:id w:val="562301551"/>
                <w:placeholder>
                  <w:docPart w:val="2C82704079F84AAEA488D13BE86190B3"/>
                </w:placeholder>
              </w:sdtPr>
              <w:sdtContent>
                <w:r w:rsidR="005B5437">
                  <w:rPr>
                    <w:lang w:eastAsia="en-CA"/>
                  </w:rPr>
                  <w:t>Transponder Panel #4</w:t>
                </w:r>
              </w:sdtContent>
            </w:sdt>
          </w:p>
        </w:tc>
      </w:tr>
      <w:tr w:rsidR="0031098F" w14:paraId="2BAD14FF" w14:textId="77777777" w:rsidTr="00174B20">
        <w:tc>
          <w:tcPr>
            <w:tcW w:w="3544" w:type="dxa"/>
            <w:gridSpan w:val="4"/>
            <w:tcBorders>
              <w:left w:val="nil"/>
              <w:right w:val="nil"/>
            </w:tcBorders>
          </w:tcPr>
          <w:p w14:paraId="7DB55B51" w14:textId="77777777" w:rsidR="0031098F" w:rsidRPr="00194284" w:rsidRDefault="0031098F" w:rsidP="00174B20">
            <w:r>
              <w:rPr>
                <w:i/>
                <w:iCs/>
              </w:rPr>
              <w:t>Circuit</w:t>
            </w:r>
            <w:r>
              <w:t xml:space="preserve"> disconnect means or breaker location:</w:t>
            </w:r>
          </w:p>
        </w:tc>
        <w:tc>
          <w:tcPr>
            <w:tcW w:w="7256" w:type="dxa"/>
            <w:gridSpan w:val="8"/>
            <w:tcBorders>
              <w:left w:val="nil"/>
              <w:right w:val="nil"/>
            </w:tcBorders>
            <w:shd w:val="clear" w:color="auto" w:fill="F2F2F2" w:themeFill="background1" w:themeFillShade="F2"/>
          </w:tcPr>
          <w:p w14:paraId="317D36D3" w14:textId="7206EC51" w:rsidR="0031098F" w:rsidRDefault="00000000" w:rsidP="005B5437">
            <w:pPr>
              <w:rPr>
                <w:lang w:eastAsia="en-CA"/>
              </w:rPr>
            </w:pPr>
            <w:sdt>
              <w:sdtPr>
                <w:rPr>
                  <w:lang w:eastAsia="en-CA"/>
                </w:rPr>
                <w:id w:val="-1622834439"/>
                <w:placeholder>
                  <w:docPart w:val="53CB9C8507A04EC1902D9A033043B202"/>
                </w:placeholder>
              </w:sdtPr>
              <w:sdtContent>
                <w:r w:rsidR="005B5437">
                  <w:rPr>
                    <w:lang w:eastAsia="en-CA"/>
                  </w:rPr>
                  <w:t>Electrical Room #104 (Hallway 1B)</w:t>
                </w:r>
              </w:sdtContent>
            </w:sdt>
          </w:p>
        </w:tc>
      </w:tr>
      <w:tr w:rsidR="0031098F" w14:paraId="1A04D802" w14:textId="77777777" w:rsidTr="00174B20">
        <w:tc>
          <w:tcPr>
            <w:tcW w:w="3969" w:type="dxa"/>
            <w:gridSpan w:val="5"/>
            <w:tcBorders>
              <w:left w:val="nil"/>
              <w:right w:val="nil"/>
            </w:tcBorders>
          </w:tcPr>
          <w:p w14:paraId="2A0B3409" w14:textId="77777777" w:rsidR="0031098F" w:rsidRPr="00194284" w:rsidRDefault="0031098F" w:rsidP="00174B20">
            <w:r>
              <w:rPr>
                <w:i/>
                <w:iCs/>
              </w:rPr>
              <w:t xml:space="preserve">Circuit </w:t>
            </w:r>
            <w:r>
              <w:t>disconnect means or breaker identification:</w:t>
            </w:r>
          </w:p>
        </w:tc>
        <w:tc>
          <w:tcPr>
            <w:tcW w:w="6831" w:type="dxa"/>
            <w:gridSpan w:val="7"/>
            <w:tcBorders>
              <w:left w:val="nil"/>
              <w:right w:val="nil"/>
            </w:tcBorders>
            <w:shd w:val="clear" w:color="auto" w:fill="F2F2F2" w:themeFill="background1" w:themeFillShade="F2"/>
          </w:tcPr>
          <w:p w14:paraId="0AD7F5FE" w14:textId="3549B12B" w:rsidR="0031098F" w:rsidRDefault="00000000" w:rsidP="00174B20">
            <w:pPr>
              <w:rPr>
                <w:lang w:eastAsia="en-CA"/>
              </w:rPr>
            </w:pPr>
            <w:sdt>
              <w:sdtPr>
                <w:rPr>
                  <w:lang w:eastAsia="en-CA"/>
                </w:rPr>
                <w:id w:val="-676885211"/>
                <w:placeholder>
                  <w:docPart w:val="36406384B3ED4B9FA30D51117567B2B3"/>
                </w:placeholder>
              </w:sdtPr>
              <w:sdtContent>
                <w:r w:rsidR="0031098F" w:rsidRPr="00814B85">
                  <w:rPr>
                    <w:lang w:eastAsia="en-CA"/>
                  </w:rPr>
                  <w:t xml:space="preserve"> </w:t>
                </w:r>
                <w:r w:rsidR="005B5437">
                  <w:rPr>
                    <w:lang w:eastAsia="en-CA"/>
                  </w:rPr>
                  <w:t>Panel HP2A CCT 50</w:t>
                </w:r>
              </w:sdtContent>
            </w:sdt>
          </w:p>
        </w:tc>
      </w:tr>
      <w:tr w:rsidR="0031098F" w14:paraId="7B2CAC9A" w14:textId="77777777" w:rsidTr="00174B20">
        <w:tc>
          <w:tcPr>
            <w:tcW w:w="567" w:type="dxa"/>
            <w:tcBorders>
              <w:left w:val="nil"/>
            </w:tcBorders>
            <w:vAlign w:val="center"/>
          </w:tcPr>
          <w:p w14:paraId="46DF8A2F" w14:textId="77777777" w:rsidR="0031098F" w:rsidRDefault="0031098F" w:rsidP="00174B20">
            <w:r>
              <w:t>A</w:t>
            </w:r>
          </w:p>
        </w:tc>
        <w:tc>
          <w:tcPr>
            <w:tcW w:w="6804" w:type="dxa"/>
            <w:gridSpan w:val="5"/>
          </w:tcPr>
          <w:p w14:paraId="08C51587" w14:textId="77777777" w:rsidR="0031098F" w:rsidRPr="00336109" w:rsidRDefault="0031098F" w:rsidP="00174B20">
            <w:r>
              <w:t>Fused in accordance with the manufacturer’s marked rating of the system.</w:t>
            </w:r>
          </w:p>
        </w:tc>
        <w:tc>
          <w:tcPr>
            <w:tcW w:w="567" w:type="dxa"/>
            <w:tcBorders>
              <w:right w:val="nil"/>
            </w:tcBorders>
            <w:vAlign w:val="center"/>
          </w:tcPr>
          <w:p w14:paraId="0BD79777" w14:textId="77777777" w:rsidR="0031098F" w:rsidRDefault="0031098F" w:rsidP="00174B20">
            <w:r>
              <w:t>Yes</w:t>
            </w:r>
          </w:p>
        </w:tc>
        <w:tc>
          <w:tcPr>
            <w:tcW w:w="851" w:type="dxa"/>
            <w:tcBorders>
              <w:left w:val="nil"/>
            </w:tcBorders>
            <w:shd w:val="clear" w:color="auto" w:fill="F2F2F2" w:themeFill="background1" w:themeFillShade="F2"/>
            <w:vAlign w:val="center"/>
          </w:tcPr>
          <w:p w14:paraId="68DA6547" w14:textId="1A75A7EE" w:rsidR="0031098F" w:rsidRDefault="00000000" w:rsidP="00174B20">
            <w:sdt>
              <w:sdtPr>
                <w:rPr>
                  <w:lang w:eastAsia="en-CA"/>
                </w:rPr>
                <w:id w:val="867336931"/>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1D6C45B6" w14:textId="77777777" w:rsidR="0031098F" w:rsidRDefault="0031098F" w:rsidP="00174B20">
            <w:r>
              <w:t>No</w:t>
            </w:r>
          </w:p>
        </w:tc>
        <w:tc>
          <w:tcPr>
            <w:tcW w:w="425" w:type="dxa"/>
            <w:tcBorders>
              <w:left w:val="nil"/>
            </w:tcBorders>
            <w:shd w:val="clear" w:color="auto" w:fill="F2F2F2" w:themeFill="background1" w:themeFillShade="F2"/>
            <w:vAlign w:val="center"/>
          </w:tcPr>
          <w:p w14:paraId="5DBB26B1" w14:textId="77777777" w:rsidR="0031098F" w:rsidRDefault="00000000" w:rsidP="00174B20">
            <w:sdt>
              <w:sdtPr>
                <w:rPr>
                  <w:lang w:eastAsia="en-CA"/>
                </w:rPr>
                <w:id w:val="-1658450280"/>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6FC82A64"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6D0F3337" w14:textId="77777777" w:rsidR="0031098F" w:rsidRDefault="00000000" w:rsidP="00174B20">
            <w:sdt>
              <w:sdtPr>
                <w:rPr>
                  <w:lang w:eastAsia="en-CA"/>
                </w:rPr>
                <w:id w:val="983587555"/>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2836DB92" w14:textId="77777777" w:rsidTr="00174B20">
        <w:tc>
          <w:tcPr>
            <w:tcW w:w="567" w:type="dxa"/>
            <w:tcBorders>
              <w:left w:val="nil"/>
            </w:tcBorders>
            <w:vAlign w:val="center"/>
          </w:tcPr>
          <w:p w14:paraId="7BE6983D" w14:textId="77777777" w:rsidR="0031098F" w:rsidRDefault="0031098F" w:rsidP="00174B20">
            <w:r>
              <w:t>B</w:t>
            </w:r>
          </w:p>
        </w:tc>
        <w:tc>
          <w:tcPr>
            <w:tcW w:w="6804" w:type="dxa"/>
            <w:gridSpan w:val="5"/>
          </w:tcPr>
          <w:p w14:paraId="586B4595" w14:textId="77777777" w:rsidR="0031098F" w:rsidRDefault="0031098F" w:rsidP="00174B20">
            <w:r>
              <w:t>The primary supply is equipped with the identified disconnect means.</w:t>
            </w:r>
          </w:p>
        </w:tc>
        <w:tc>
          <w:tcPr>
            <w:tcW w:w="567" w:type="dxa"/>
            <w:tcBorders>
              <w:right w:val="nil"/>
            </w:tcBorders>
            <w:vAlign w:val="center"/>
          </w:tcPr>
          <w:p w14:paraId="265954D9" w14:textId="77777777" w:rsidR="0031098F" w:rsidRDefault="0031098F" w:rsidP="00174B20">
            <w:r>
              <w:t>Yes</w:t>
            </w:r>
          </w:p>
        </w:tc>
        <w:tc>
          <w:tcPr>
            <w:tcW w:w="851" w:type="dxa"/>
            <w:tcBorders>
              <w:left w:val="nil"/>
            </w:tcBorders>
            <w:shd w:val="clear" w:color="auto" w:fill="F2F2F2" w:themeFill="background1" w:themeFillShade="F2"/>
            <w:vAlign w:val="center"/>
          </w:tcPr>
          <w:p w14:paraId="4C18DC01" w14:textId="69AB1DC6" w:rsidR="0031098F" w:rsidRDefault="00000000" w:rsidP="00174B20">
            <w:pPr>
              <w:rPr>
                <w:lang w:eastAsia="en-CA"/>
              </w:rPr>
            </w:pPr>
            <w:sdt>
              <w:sdtPr>
                <w:rPr>
                  <w:lang w:eastAsia="en-CA"/>
                </w:rPr>
                <w:id w:val="414973641"/>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70BCDDAA" w14:textId="77777777" w:rsidR="0031098F" w:rsidRDefault="0031098F" w:rsidP="00174B20">
            <w:r>
              <w:t>No</w:t>
            </w:r>
          </w:p>
        </w:tc>
        <w:tc>
          <w:tcPr>
            <w:tcW w:w="425" w:type="dxa"/>
            <w:tcBorders>
              <w:left w:val="nil"/>
            </w:tcBorders>
            <w:shd w:val="clear" w:color="auto" w:fill="F2F2F2" w:themeFill="background1" w:themeFillShade="F2"/>
            <w:vAlign w:val="center"/>
          </w:tcPr>
          <w:p w14:paraId="1890B1A8" w14:textId="77777777" w:rsidR="0031098F" w:rsidRDefault="00000000" w:rsidP="00174B20">
            <w:pPr>
              <w:rPr>
                <w:lang w:eastAsia="en-CA"/>
              </w:rPr>
            </w:pPr>
            <w:sdt>
              <w:sdtPr>
                <w:rPr>
                  <w:lang w:eastAsia="en-CA"/>
                </w:rPr>
                <w:id w:val="-959491486"/>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01FC26EB"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416DB148" w14:textId="77777777" w:rsidR="0031098F" w:rsidRDefault="00000000" w:rsidP="00174B20">
            <w:pPr>
              <w:rPr>
                <w:lang w:eastAsia="en-CA"/>
              </w:rPr>
            </w:pPr>
            <w:sdt>
              <w:sdtPr>
                <w:rPr>
                  <w:lang w:eastAsia="en-CA"/>
                </w:rPr>
                <w:id w:val="-802534953"/>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791A6D05" w14:textId="77777777" w:rsidTr="00174B20">
        <w:tc>
          <w:tcPr>
            <w:tcW w:w="567" w:type="dxa"/>
            <w:tcBorders>
              <w:left w:val="nil"/>
            </w:tcBorders>
            <w:vAlign w:val="center"/>
          </w:tcPr>
          <w:p w14:paraId="5B92344C" w14:textId="77777777" w:rsidR="0031098F" w:rsidRDefault="0031098F" w:rsidP="00174B20">
            <w:r>
              <w:t>C</w:t>
            </w:r>
          </w:p>
        </w:tc>
        <w:tc>
          <w:tcPr>
            <w:tcW w:w="6804" w:type="dxa"/>
            <w:gridSpan w:val="5"/>
          </w:tcPr>
          <w:p w14:paraId="12ED33A9" w14:textId="77777777" w:rsidR="0031098F" w:rsidRDefault="0031098F" w:rsidP="00174B20">
            <w:r>
              <w:t>Adequate to meet the requirements of the system.</w:t>
            </w:r>
          </w:p>
        </w:tc>
        <w:tc>
          <w:tcPr>
            <w:tcW w:w="567" w:type="dxa"/>
            <w:tcBorders>
              <w:right w:val="nil"/>
            </w:tcBorders>
            <w:vAlign w:val="center"/>
          </w:tcPr>
          <w:p w14:paraId="30E38B06" w14:textId="77777777" w:rsidR="0031098F" w:rsidRDefault="0031098F" w:rsidP="00174B20">
            <w:r>
              <w:t>Yes</w:t>
            </w:r>
          </w:p>
        </w:tc>
        <w:tc>
          <w:tcPr>
            <w:tcW w:w="851" w:type="dxa"/>
            <w:tcBorders>
              <w:left w:val="nil"/>
            </w:tcBorders>
            <w:shd w:val="clear" w:color="auto" w:fill="F2F2F2" w:themeFill="background1" w:themeFillShade="F2"/>
            <w:vAlign w:val="center"/>
          </w:tcPr>
          <w:p w14:paraId="24593A9A" w14:textId="3B50A862" w:rsidR="0031098F" w:rsidRDefault="00000000" w:rsidP="00174B20">
            <w:pPr>
              <w:rPr>
                <w:lang w:eastAsia="en-CA"/>
              </w:rPr>
            </w:pPr>
            <w:sdt>
              <w:sdtPr>
                <w:rPr>
                  <w:lang w:eastAsia="en-CA"/>
                </w:rPr>
                <w:id w:val="373279409"/>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0E29DC1F" w14:textId="77777777" w:rsidR="0031098F" w:rsidRDefault="0031098F" w:rsidP="00174B20">
            <w:r>
              <w:t>No</w:t>
            </w:r>
          </w:p>
        </w:tc>
        <w:tc>
          <w:tcPr>
            <w:tcW w:w="425" w:type="dxa"/>
            <w:tcBorders>
              <w:left w:val="nil"/>
            </w:tcBorders>
            <w:shd w:val="clear" w:color="auto" w:fill="F2F2F2" w:themeFill="background1" w:themeFillShade="F2"/>
            <w:vAlign w:val="center"/>
          </w:tcPr>
          <w:p w14:paraId="76EE513F" w14:textId="77777777" w:rsidR="0031098F" w:rsidRDefault="00000000" w:rsidP="00174B20">
            <w:pPr>
              <w:rPr>
                <w:lang w:eastAsia="en-CA"/>
              </w:rPr>
            </w:pPr>
            <w:sdt>
              <w:sdtPr>
                <w:rPr>
                  <w:lang w:eastAsia="en-CA"/>
                </w:rPr>
                <w:id w:val="1218864502"/>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FAFE2BC"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099A2216" w14:textId="77777777" w:rsidR="0031098F" w:rsidRDefault="00000000" w:rsidP="00174B20">
            <w:pPr>
              <w:rPr>
                <w:lang w:eastAsia="en-CA"/>
              </w:rPr>
            </w:pPr>
            <w:sdt>
              <w:sdtPr>
                <w:rPr>
                  <w:lang w:eastAsia="en-CA"/>
                </w:rPr>
                <w:id w:val="-1084375774"/>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67B0D32A" w14:textId="77777777" w:rsidTr="00174B20">
        <w:tc>
          <w:tcPr>
            <w:tcW w:w="567" w:type="dxa"/>
            <w:tcBorders>
              <w:left w:val="nil"/>
            </w:tcBorders>
            <w:vAlign w:val="center"/>
          </w:tcPr>
          <w:p w14:paraId="05D56084" w14:textId="77777777" w:rsidR="0031098F" w:rsidRDefault="0031098F" w:rsidP="00174B20">
            <w:r>
              <w:t>D</w:t>
            </w:r>
          </w:p>
        </w:tc>
        <w:tc>
          <w:tcPr>
            <w:tcW w:w="6804" w:type="dxa"/>
            <w:gridSpan w:val="5"/>
          </w:tcPr>
          <w:p w14:paraId="65E459A1" w14:textId="77777777" w:rsidR="0031098F" w:rsidRDefault="0031098F" w:rsidP="00174B20">
            <w:r>
              <w:t>A short on the isolated side of each power isolation module results in a trouble condition.</w:t>
            </w:r>
          </w:p>
        </w:tc>
        <w:tc>
          <w:tcPr>
            <w:tcW w:w="567" w:type="dxa"/>
            <w:tcBorders>
              <w:right w:val="nil"/>
            </w:tcBorders>
            <w:vAlign w:val="center"/>
          </w:tcPr>
          <w:p w14:paraId="044F5FBE" w14:textId="77777777" w:rsidR="0031098F" w:rsidRDefault="0031098F" w:rsidP="00174B20">
            <w:r>
              <w:t>Yes</w:t>
            </w:r>
          </w:p>
        </w:tc>
        <w:tc>
          <w:tcPr>
            <w:tcW w:w="851" w:type="dxa"/>
            <w:tcBorders>
              <w:left w:val="nil"/>
            </w:tcBorders>
            <w:shd w:val="clear" w:color="auto" w:fill="F2F2F2" w:themeFill="background1" w:themeFillShade="F2"/>
            <w:vAlign w:val="center"/>
          </w:tcPr>
          <w:p w14:paraId="74189EDD" w14:textId="7D35B73C" w:rsidR="0031098F" w:rsidRDefault="00000000" w:rsidP="00174B20">
            <w:pPr>
              <w:rPr>
                <w:lang w:eastAsia="en-CA"/>
              </w:rPr>
            </w:pPr>
            <w:sdt>
              <w:sdtPr>
                <w:rPr>
                  <w:lang w:eastAsia="en-CA"/>
                </w:rPr>
                <w:id w:val="662820757"/>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6F936FE1" w14:textId="77777777" w:rsidR="0031098F" w:rsidRDefault="0031098F" w:rsidP="00174B20">
            <w:r>
              <w:t>No</w:t>
            </w:r>
          </w:p>
        </w:tc>
        <w:tc>
          <w:tcPr>
            <w:tcW w:w="425" w:type="dxa"/>
            <w:tcBorders>
              <w:left w:val="nil"/>
            </w:tcBorders>
            <w:shd w:val="clear" w:color="auto" w:fill="F2F2F2" w:themeFill="background1" w:themeFillShade="F2"/>
            <w:vAlign w:val="center"/>
          </w:tcPr>
          <w:p w14:paraId="063804A7" w14:textId="77777777" w:rsidR="0031098F" w:rsidRDefault="00000000" w:rsidP="00174B20">
            <w:pPr>
              <w:rPr>
                <w:lang w:eastAsia="en-CA"/>
              </w:rPr>
            </w:pPr>
            <w:sdt>
              <w:sdtPr>
                <w:rPr>
                  <w:lang w:eastAsia="en-CA"/>
                </w:rPr>
                <w:id w:val="-560871944"/>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E171C2A"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47A03227" w14:textId="77777777" w:rsidR="0031098F" w:rsidRDefault="00000000" w:rsidP="00174B20">
            <w:pPr>
              <w:rPr>
                <w:lang w:eastAsia="en-CA"/>
              </w:rPr>
            </w:pPr>
            <w:sdt>
              <w:sdtPr>
                <w:rPr>
                  <w:lang w:eastAsia="en-CA"/>
                </w:rPr>
                <w:id w:val="841285843"/>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390188EC" w14:textId="77777777" w:rsidTr="00174B20">
        <w:tc>
          <w:tcPr>
            <w:tcW w:w="567" w:type="dxa"/>
            <w:tcBorders>
              <w:left w:val="nil"/>
            </w:tcBorders>
            <w:vAlign w:val="center"/>
          </w:tcPr>
          <w:p w14:paraId="05A1D9AA" w14:textId="77777777" w:rsidR="0031098F" w:rsidRDefault="0031098F" w:rsidP="00174B20">
            <w:r>
              <w:t>E</w:t>
            </w:r>
          </w:p>
        </w:tc>
        <w:tc>
          <w:tcPr>
            <w:tcW w:w="6804" w:type="dxa"/>
            <w:gridSpan w:val="5"/>
          </w:tcPr>
          <w:p w14:paraId="2D27F559" w14:textId="77777777" w:rsidR="0031098F" w:rsidRDefault="0031098F" w:rsidP="00174B20">
            <w:r>
              <w:t>Operation of a device on the source side of each shorted power isolation module is confirmed.</w:t>
            </w:r>
          </w:p>
        </w:tc>
        <w:tc>
          <w:tcPr>
            <w:tcW w:w="567" w:type="dxa"/>
            <w:tcBorders>
              <w:right w:val="nil"/>
            </w:tcBorders>
            <w:vAlign w:val="center"/>
          </w:tcPr>
          <w:p w14:paraId="70FC1FB6" w14:textId="77777777" w:rsidR="0031098F" w:rsidRDefault="0031098F" w:rsidP="00174B20">
            <w:r>
              <w:t>Yes</w:t>
            </w:r>
          </w:p>
        </w:tc>
        <w:tc>
          <w:tcPr>
            <w:tcW w:w="851" w:type="dxa"/>
            <w:tcBorders>
              <w:left w:val="nil"/>
            </w:tcBorders>
            <w:shd w:val="clear" w:color="auto" w:fill="F2F2F2" w:themeFill="background1" w:themeFillShade="F2"/>
            <w:vAlign w:val="center"/>
          </w:tcPr>
          <w:p w14:paraId="135974CB" w14:textId="32FAC9B8" w:rsidR="0031098F" w:rsidRDefault="00000000" w:rsidP="00174B20">
            <w:pPr>
              <w:rPr>
                <w:lang w:eastAsia="en-CA"/>
              </w:rPr>
            </w:pPr>
            <w:sdt>
              <w:sdtPr>
                <w:rPr>
                  <w:lang w:eastAsia="en-CA"/>
                </w:rPr>
                <w:id w:val="-632792886"/>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69E243F8" w14:textId="77777777" w:rsidR="0031098F" w:rsidRDefault="0031098F" w:rsidP="00174B20">
            <w:r>
              <w:t>No</w:t>
            </w:r>
          </w:p>
        </w:tc>
        <w:tc>
          <w:tcPr>
            <w:tcW w:w="425" w:type="dxa"/>
            <w:tcBorders>
              <w:left w:val="nil"/>
            </w:tcBorders>
            <w:shd w:val="clear" w:color="auto" w:fill="F2F2F2" w:themeFill="background1" w:themeFillShade="F2"/>
            <w:vAlign w:val="center"/>
          </w:tcPr>
          <w:p w14:paraId="28567216" w14:textId="77777777" w:rsidR="0031098F" w:rsidRDefault="00000000" w:rsidP="00174B20">
            <w:pPr>
              <w:rPr>
                <w:lang w:eastAsia="en-CA"/>
              </w:rPr>
            </w:pPr>
            <w:sdt>
              <w:sdtPr>
                <w:rPr>
                  <w:lang w:eastAsia="en-CA"/>
                </w:rPr>
                <w:id w:val="-1901286552"/>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17638C8A"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611335BD" w14:textId="77777777" w:rsidR="0031098F" w:rsidRDefault="00000000" w:rsidP="00174B20">
            <w:pPr>
              <w:rPr>
                <w:lang w:eastAsia="en-CA"/>
              </w:rPr>
            </w:pPr>
            <w:sdt>
              <w:sdtPr>
                <w:rPr>
                  <w:lang w:eastAsia="en-CA"/>
                </w:rPr>
                <w:id w:val="406188310"/>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6F02D561" w14:textId="77777777" w:rsidTr="00174B20">
        <w:tc>
          <w:tcPr>
            <w:tcW w:w="567" w:type="dxa"/>
            <w:tcBorders>
              <w:left w:val="nil"/>
            </w:tcBorders>
            <w:vAlign w:val="center"/>
          </w:tcPr>
          <w:p w14:paraId="0AEEA9D8" w14:textId="77777777" w:rsidR="0031098F" w:rsidRDefault="0031098F" w:rsidP="00174B20">
            <w:r>
              <w:t>F</w:t>
            </w:r>
          </w:p>
        </w:tc>
        <w:tc>
          <w:tcPr>
            <w:tcW w:w="6804" w:type="dxa"/>
            <w:gridSpan w:val="5"/>
          </w:tcPr>
          <w:p w14:paraId="00F66A5C" w14:textId="77777777" w:rsidR="0031098F" w:rsidRPr="002A280B" w:rsidRDefault="0031098F" w:rsidP="00174B20">
            <w:r>
              <w:t xml:space="preserve">Power for ancillary devices is taken from a source separate from the </w:t>
            </w:r>
            <w:r>
              <w:rPr>
                <w:i/>
                <w:iCs/>
              </w:rPr>
              <w:t>fire alarm system control unit</w:t>
            </w:r>
            <w:r>
              <w:t xml:space="preserve"> or </w:t>
            </w:r>
            <w:r>
              <w:rPr>
                <w:i/>
                <w:iCs/>
              </w:rPr>
              <w:t>transponder</w:t>
            </w:r>
            <w:r>
              <w:t xml:space="preserve"> power supply.</w:t>
            </w:r>
          </w:p>
        </w:tc>
        <w:tc>
          <w:tcPr>
            <w:tcW w:w="567" w:type="dxa"/>
            <w:tcBorders>
              <w:right w:val="nil"/>
            </w:tcBorders>
            <w:vAlign w:val="center"/>
          </w:tcPr>
          <w:p w14:paraId="085B0951" w14:textId="77777777" w:rsidR="0031098F" w:rsidRDefault="0031098F" w:rsidP="00174B20">
            <w:r>
              <w:t>Yes</w:t>
            </w:r>
          </w:p>
        </w:tc>
        <w:tc>
          <w:tcPr>
            <w:tcW w:w="851" w:type="dxa"/>
            <w:tcBorders>
              <w:left w:val="nil"/>
            </w:tcBorders>
            <w:shd w:val="clear" w:color="auto" w:fill="F2F2F2" w:themeFill="background1" w:themeFillShade="F2"/>
            <w:vAlign w:val="center"/>
          </w:tcPr>
          <w:p w14:paraId="27811D41" w14:textId="1DBDB1A7" w:rsidR="0031098F" w:rsidRDefault="00000000" w:rsidP="00174B20">
            <w:pPr>
              <w:rPr>
                <w:lang w:eastAsia="en-CA"/>
              </w:rPr>
            </w:pPr>
            <w:sdt>
              <w:sdtPr>
                <w:rPr>
                  <w:lang w:eastAsia="en-CA"/>
                </w:rPr>
                <w:id w:val="1028295981"/>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1F4C07C4" w14:textId="77777777" w:rsidR="0031098F" w:rsidRDefault="0031098F" w:rsidP="00174B20">
            <w:r>
              <w:t>No</w:t>
            </w:r>
          </w:p>
        </w:tc>
        <w:tc>
          <w:tcPr>
            <w:tcW w:w="425" w:type="dxa"/>
            <w:tcBorders>
              <w:left w:val="nil"/>
            </w:tcBorders>
            <w:shd w:val="clear" w:color="auto" w:fill="F2F2F2" w:themeFill="background1" w:themeFillShade="F2"/>
            <w:vAlign w:val="center"/>
          </w:tcPr>
          <w:p w14:paraId="42D2AE6D" w14:textId="77777777" w:rsidR="0031098F" w:rsidRDefault="00000000" w:rsidP="00174B20">
            <w:pPr>
              <w:rPr>
                <w:lang w:eastAsia="en-CA"/>
              </w:rPr>
            </w:pPr>
            <w:sdt>
              <w:sdtPr>
                <w:rPr>
                  <w:lang w:eastAsia="en-CA"/>
                </w:rPr>
                <w:id w:val="1124355514"/>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77A60FB"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1CE74305" w14:textId="77777777" w:rsidR="0031098F" w:rsidRDefault="00000000" w:rsidP="00174B20">
            <w:pPr>
              <w:rPr>
                <w:lang w:eastAsia="en-CA"/>
              </w:rPr>
            </w:pPr>
            <w:sdt>
              <w:sdtPr>
                <w:rPr>
                  <w:lang w:eastAsia="en-CA"/>
                </w:rPr>
                <w:id w:val="563604153"/>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78423393" w14:textId="77777777" w:rsidTr="00174B20">
        <w:tc>
          <w:tcPr>
            <w:tcW w:w="567" w:type="dxa"/>
            <w:tcBorders>
              <w:left w:val="nil"/>
            </w:tcBorders>
            <w:vAlign w:val="center"/>
          </w:tcPr>
          <w:p w14:paraId="5AC0DDC7" w14:textId="77777777" w:rsidR="0031098F" w:rsidRDefault="0031098F" w:rsidP="00174B20">
            <w:r>
              <w:t>G</w:t>
            </w:r>
          </w:p>
        </w:tc>
        <w:tc>
          <w:tcPr>
            <w:tcW w:w="6804" w:type="dxa"/>
            <w:gridSpan w:val="5"/>
          </w:tcPr>
          <w:p w14:paraId="3408F8BB" w14:textId="77777777" w:rsidR="0031098F" w:rsidRPr="002A280B" w:rsidRDefault="0031098F" w:rsidP="00174B20">
            <w:r>
              <w:t xml:space="preserve">Power for ancillary devices is taken from the </w:t>
            </w:r>
            <w:r>
              <w:rPr>
                <w:i/>
                <w:iCs/>
              </w:rPr>
              <w:t>control unit</w:t>
            </w:r>
            <w:r>
              <w:t xml:space="preserve"> or </w:t>
            </w:r>
            <w:r>
              <w:rPr>
                <w:i/>
                <w:iCs/>
              </w:rPr>
              <w:t>transponder</w:t>
            </w:r>
            <w:r>
              <w:t xml:space="preserve"> that is designed to provide such power.</w:t>
            </w:r>
          </w:p>
        </w:tc>
        <w:tc>
          <w:tcPr>
            <w:tcW w:w="567" w:type="dxa"/>
            <w:tcBorders>
              <w:right w:val="nil"/>
            </w:tcBorders>
            <w:vAlign w:val="center"/>
          </w:tcPr>
          <w:p w14:paraId="573AE4D1" w14:textId="77777777" w:rsidR="0031098F" w:rsidRDefault="0031098F" w:rsidP="00174B20">
            <w:r>
              <w:t>Yes</w:t>
            </w:r>
          </w:p>
        </w:tc>
        <w:tc>
          <w:tcPr>
            <w:tcW w:w="851" w:type="dxa"/>
            <w:tcBorders>
              <w:left w:val="nil"/>
            </w:tcBorders>
            <w:shd w:val="clear" w:color="auto" w:fill="F2F2F2" w:themeFill="background1" w:themeFillShade="F2"/>
            <w:vAlign w:val="center"/>
          </w:tcPr>
          <w:p w14:paraId="0968F953" w14:textId="77777777" w:rsidR="0031098F" w:rsidRDefault="00000000" w:rsidP="00174B20">
            <w:pPr>
              <w:rPr>
                <w:lang w:eastAsia="en-CA"/>
              </w:rPr>
            </w:pPr>
            <w:sdt>
              <w:sdtPr>
                <w:rPr>
                  <w:lang w:eastAsia="en-CA"/>
                </w:rPr>
                <w:id w:val="368880861"/>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1B319F00" w14:textId="77777777" w:rsidR="0031098F" w:rsidRDefault="0031098F" w:rsidP="00174B20">
            <w:r>
              <w:t>No</w:t>
            </w:r>
          </w:p>
        </w:tc>
        <w:tc>
          <w:tcPr>
            <w:tcW w:w="425" w:type="dxa"/>
            <w:tcBorders>
              <w:left w:val="nil"/>
            </w:tcBorders>
            <w:shd w:val="clear" w:color="auto" w:fill="F2F2F2" w:themeFill="background1" w:themeFillShade="F2"/>
            <w:vAlign w:val="center"/>
          </w:tcPr>
          <w:p w14:paraId="59AD7F2B" w14:textId="77777777" w:rsidR="0031098F" w:rsidRDefault="00000000" w:rsidP="00174B20">
            <w:pPr>
              <w:rPr>
                <w:lang w:eastAsia="en-CA"/>
              </w:rPr>
            </w:pPr>
            <w:sdt>
              <w:sdtPr>
                <w:rPr>
                  <w:lang w:eastAsia="en-CA"/>
                </w:rPr>
                <w:id w:val="29625521"/>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6FF468FD"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0E6C9FFC" w14:textId="08EE265D" w:rsidR="0031098F" w:rsidRDefault="00000000" w:rsidP="00174B20">
            <w:pPr>
              <w:rPr>
                <w:lang w:eastAsia="en-CA"/>
              </w:rPr>
            </w:pPr>
            <w:sdt>
              <w:sdtPr>
                <w:rPr>
                  <w:lang w:eastAsia="en-CA"/>
                </w:rPr>
                <w:id w:val="1041178456"/>
                <w14:checkbox>
                  <w14:checked w14:val="1"/>
                  <w14:checkedState w14:val="0050" w14:font="Wingdings 2"/>
                  <w14:uncheckedState w14:val="0020" w14:font="Wingdings 2"/>
                </w14:checkbox>
              </w:sdtPr>
              <w:sdtContent>
                <w:r w:rsidR="005B5437">
                  <w:rPr>
                    <w:lang w:eastAsia="en-CA"/>
                  </w:rPr>
                  <w:sym w:font="Wingdings 2" w:char="F050"/>
                </w:r>
              </w:sdtContent>
            </w:sdt>
          </w:p>
        </w:tc>
      </w:tr>
      <w:tr w:rsidR="0031098F" w14:paraId="0C746018" w14:textId="77777777" w:rsidTr="00174B20">
        <w:tc>
          <w:tcPr>
            <w:tcW w:w="567" w:type="dxa"/>
            <w:tcBorders>
              <w:left w:val="nil"/>
            </w:tcBorders>
            <w:vAlign w:val="center"/>
          </w:tcPr>
          <w:p w14:paraId="1EC194FA" w14:textId="77777777" w:rsidR="0031098F" w:rsidRDefault="0031098F" w:rsidP="00174B20">
            <w:r>
              <w:t>H</w:t>
            </w:r>
          </w:p>
        </w:tc>
        <w:tc>
          <w:tcPr>
            <w:tcW w:w="6804" w:type="dxa"/>
            <w:gridSpan w:val="5"/>
          </w:tcPr>
          <w:p w14:paraId="037CF6FE" w14:textId="77777777" w:rsidR="0031098F" w:rsidRPr="002A280B" w:rsidRDefault="0031098F" w:rsidP="00174B20">
            <w:r>
              <w:t xml:space="preserve">Ancillary devices, which are powered from </w:t>
            </w:r>
            <w:r>
              <w:rPr>
                <w:i/>
                <w:iCs/>
              </w:rPr>
              <w:t>control unit</w:t>
            </w:r>
            <w:r>
              <w:t xml:space="preserve"> or </w:t>
            </w:r>
            <w:r>
              <w:rPr>
                <w:i/>
                <w:iCs/>
              </w:rPr>
              <w:t>transponder</w:t>
            </w:r>
            <w:r>
              <w:t>, are recorded.</w:t>
            </w:r>
          </w:p>
        </w:tc>
        <w:tc>
          <w:tcPr>
            <w:tcW w:w="567" w:type="dxa"/>
            <w:tcBorders>
              <w:right w:val="nil"/>
            </w:tcBorders>
            <w:vAlign w:val="center"/>
          </w:tcPr>
          <w:p w14:paraId="6C1C1C47" w14:textId="77777777" w:rsidR="0031098F" w:rsidRDefault="0031098F" w:rsidP="00174B20">
            <w:r>
              <w:t>Yes</w:t>
            </w:r>
          </w:p>
        </w:tc>
        <w:tc>
          <w:tcPr>
            <w:tcW w:w="851" w:type="dxa"/>
            <w:tcBorders>
              <w:left w:val="nil"/>
            </w:tcBorders>
            <w:shd w:val="clear" w:color="auto" w:fill="F2F2F2" w:themeFill="background1" w:themeFillShade="F2"/>
            <w:vAlign w:val="center"/>
          </w:tcPr>
          <w:p w14:paraId="0D75BDDE" w14:textId="77777777" w:rsidR="0031098F" w:rsidRDefault="00000000" w:rsidP="00174B20">
            <w:pPr>
              <w:rPr>
                <w:lang w:eastAsia="en-CA"/>
              </w:rPr>
            </w:pPr>
            <w:sdt>
              <w:sdtPr>
                <w:rPr>
                  <w:lang w:eastAsia="en-CA"/>
                </w:rPr>
                <w:id w:val="-904829458"/>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79019AAD" w14:textId="77777777" w:rsidR="0031098F" w:rsidRDefault="0031098F" w:rsidP="00174B20">
            <w:r>
              <w:t>No</w:t>
            </w:r>
          </w:p>
        </w:tc>
        <w:tc>
          <w:tcPr>
            <w:tcW w:w="425" w:type="dxa"/>
            <w:tcBorders>
              <w:left w:val="nil"/>
            </w:tcBorders>
            <w:shd w:val="clear" w:color="auto" w:fill="F2F2F2" w:themeFill="background1" w:themeFillShade="F2"/>
            <w:vAlign w:val="center"/>
          </w:tcPr>
          <w:p w14:paraId="4D97E56B" w14:textId="77777777" w:rsidR="0031098F" w:rsidRDefault="00000000" w:rsidP="00174B20">
            <w:pPr>
              <w:rPr>
                <w:lang w:eastAsia="en-CA"/>
              </w:rPr>
            </w:pPr>
            <w:sdt>
              <w:sdtPr>
                <w:rPr>
                  <w:lang w:eastAsia="en-CA"/>
                </w:rPr>
                <w:id w:val="-1425184158"/>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57491C67"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2AD36FCA" w14:textId="16B80C3F" w:rsidR="0031098F" w:rsidRDefault="00000000" w:rsidP="00174B20">
            <w:pPr>
              <w:rPr>
                <w:lang w:eastAsia="en-CA"/>
              </w:rPr>
            </w:pPr>
            <w:sdt>
              <w:sdtPr>
                <w:rPr>
                  <w:lang w:eastAsia="en-CA"/>
                </w:rPr>
                <w:id w:val="-2039411907"/>
                <w14:checkbox>
                  <w14:checked w14:val="1"/>
                  <w14:checkedState w14:val="0050" w14:font="Wingdings 2"/>
                  <w14:uncheckedState w14:val="0020" w14:font="Wingdings 2"/>
                </w14:checkbox>
              </w:sdtPr>
              <w:sdtContent>
                <w:r w:rsidR="005B5437">
                  <w:rPr>
                    <w:lang w:eastAsia="en-CA"/>
                  </w:rPr>
                  <w:sym w:font="Wingdings 2" w:char="F050"/>
                </w:r>
              </w:sdtContent>
            </w:sdt>
          </w:p>
        </w:tc>
      </w:tr>
    </w:tbl>
    <w:p w14:paraId="43C8D411" w14:textId="77777777" w:rsidR="0031098F" w:rsidRDefault="0031098F">
      <w:pPr>
        <w:spacing w:after="200" w:line="276" w:lineRule="auto"/>
      </w:pPr>
    </w:p>
    <w:p w14:paraId="08134EC2" w14:textId="3697DF38" w:rsidR="0031098F" w:rsidRPr="00194284" w:rsidRDefault="0031098F" w:rsidP="0031098F">
      <w:pPr>
        <w:pStyle w:val="Heading2"/>
        <w:numPr>
          <w:ilvl w:val="1"/>
          <w:numId w:val="20"/>
        </w:numPr>
        <w:ind w:left="1276" w:hanging="1276"/>
      </w:pPr>
      <w:r w:rsidRPr="00194284">
        <w:t>Power Supply Inspection</w:t>
      </w:r>
      <w:r>
        <w:t xml:space="preserve"> (3)</w:t>
      </w:r>
    </w:p>
    <w:p w14:paraId="67C12B3C" w14:textId="77777777" w:rsidR="0031098F" w:rsidRDefault="0031098F" w:rsidP="0031098F">
      <w:r>
        <w:t>NOTE: See Section 9, Power Supplies</w:t>
      </w:r>
    </w:p>
    <w:tbl>
      <w:tblPr>
        <w:tblStyle w:val="TableGrid"/>
        <w:tblW w:w="0" w:type="auto"/>
        <w:tblLayout w:type="fixed"/>
        <w:tblLook w:val="04A0" w:firstRow="1" w:lastRow="0" w:firstColumn="1" w:lastColumn="0" w:noHBand="0" w:noVBand="1"/>
      </w:tblPr>
      <w:tblGrid>
        <w:gridCol w:w="567"/>
        <w:gridCol w:w="2381"/>
        <w:gridCol w:w="402"/>
        <w:gridCol w:w="194"/>
        <w:gridCol w:w="425"/>
        <w:gridCol w:w="3402"/>
        <w:gridCol w:w="567"/>
        <w:gridCol w:w="851"/>
        <w:gridCol w:w="567"/>
        <w:gridCol w:w="425"/>
        <w:gridCol w:w="567"/>
        <w:gridCol w:w="452"/>
      </w:tblGrid>
      <w:tr w:rsidR="0031098F" w14:paraId="55B550CE" w14:textId="77777777" w:rsidTr="00174B20">
        <w:tc>
          <w:tcPr>
            <w:tcW w:w="2948" w:type="dxa"/>
            <w:gridSpan w:val="2"/>
            <w:tcBorders>
              <w:left w:val="nil"/>
              <w:right w:val="nil"/>
            </w:tcBorders>
          </w:tcPr>
          <w:p w14:paraId="78A496ED" w14:textId="77777777" w:rsidR="0031098F" w:rsidRPr="00B36AD1" w:rsidRDefault="0031098F" w:rsidP="00174B20">
            <w:r>
              <w:rPr>
                <w:i/>
                <w:iCs/>
              </w:rPr>
              <w:t xml:space="preserve">Control unit </w:t>
            </w:r>
            <w:r>
              <w:t xml:space="preserve">or </w:t>
            </w:r>
            <w:r>
              <w:rPr>
                <w:i/>
                <w:iCs/>
              </w:rPr>
              <w:t>transponder</w:t>
            </w:r>
            <w:r>
              <w:t xml:space="preserve"> location:</w:t>
            </w:r>
          </w:p>
        </w:tc>
        <w:tc>
          <w:tcPr>
            <w:tcW w:w="7852" w:type="dxa"/>
            <w:gridSpan w:val="10"/>
            <w:tcBorders>
              <w:left w:val="nil"/>
              <w:right w:val="nil"/>
            </w:tcBorders>
            <w:shd w:val="clear" w:color="auto" w:fill="F2F2F2" w:themeFill="background1" w:themeFillShade="F2"/>
          </w:tcPr>
          <w:p w14:paraId="5D3F0525" w14:textId="21193A75" w:rsidR="0031098F" w:rsidRDefault="00000000" w:rsidP="00174B20">
            <w:sdt>
              <w:sdtPr>
                <w:rPr>
                  <w:lang w:eastAsia="en-CA"/>
                </w:rPr>
                <w:id w:val="351848444"/>
                <w:placeholder>
                  <w:docPart w:val="97DFBAEC2A8944DCAB052BF57C6E893B"/>
                </w:placeholder>
              </w:sdtPr>
              <w:sdtContent>
                <w:r w:rsidR="0031098F" w:rsidRPr="00814B85">
                  <w:rPr>
                    <w:lang w:eastAsia="en-CA"/>
                  </w:rPr>
                  <w:t xml:space="preserve"> </w:t>
                </w:r>
                <w:r w:rsidR="005B5437">
                  <w:rPr>
                    <w:lang w:eastAsia="en-CA"/>
                  </w:rPr>
                  <w:t>Electrical Room #104 (Hallway 1B)</w:t>
                </w:r>
              </w:sdtContent>
            </w:sdt>
          </w:p>
        </w:tc>
      </w:tr>
      <w:tr w:rsidR="0031098F" w14:paraId="41FE72C9" w14:textId="77777777" w:rsidTr="00174B20">
        <w:tc>
          <w:tcPr>
            <w:tcW w:w="3350" w:type="dxa"/>
            <w:gridSpan w:val="3"/>
            <w:tcBorders>
              <w:left w:val="nil"/>
              <w:right w:val="nil"/>
            </w:tcBorders>
          </w:tcPr>
          <w:p w14:paraId="27E9CC0C" w14:textId="77777777" w:rsidR="0031098F" w:rsidRPr="00B36AD1" w:rsidRDefault="0031098F" w:rsidP="00174B20">
            <w:r>
              <w:rPr>
                <w:i/>
                <w:iCs/>
              </w:rPr>
              <w:t>Control unit</w:t>
            </w:r>
            <w:r>
              <w:t xml:space="preserve"> or </w:t>
            </w:r>
            <w:r>
              <w:rPr>
                <w:i/>
                <w:iCs/>
              </w:rPr>
              <w:t>transponder</w:t>
            </w:r>
            <w:r>
              <w:t xml:space="preserve"> identification:</w:t>
            </w:r>
          </w:p>
        </w:tc>
        <w:tc>
          <w:tcPr>
            <w:tcW w:w="7450" w:type="dxa"/>
            <w:gridSpan w:val="9"/>
            <w:tcBorders>
              <w:left w:val="nil"/>
              <w:right w:val="nil"/>
            </w:tcBorders>
            <w:shd w:val="clear" w:color="auto" w:fill="F2F2F2" w:themeFill="background1" w:themeFillShade="F2"/>
          </w:tcPr>
          <w:p w14:paraId="4F45C0B3" w14:textId="06416DCC" w:rsidR="0031098F" w:rsidRDefault="00000000" w:rsidP="00174B20">
            <w:sdt>
              <w:sdtPr>
                <w:rPr>
                  <w:lang w:eastAsia="en-CA"/>
                </w:rPr>
                <w:id w:val="1744910892"/>
                <w:placeholder>
                  <w:docPart w:val="91D09C891A174E12A7710F024F689D87"/>
                </w:placeholder>
              </w:sdtPr>
              <w:sdtContent>
                <w:r w:rsidR="0031098F" w:rsidRPr="00814B85">
                  <w:rPr>
                    <w:lang w:eastAsia="en-CA"/>
                  </w:rPr>
                  <w:t xml:space="preserve"> </w:t>
                </w:r>
                <w:r w:rsidR="005B5437">
                  <w:rPr>
                    <w:lang w:eastAsia="en-CA"/>
                  </w:rPr>
                  <w:t>Transponder Panel #12</w:t>
                </w:r>
              </w:sdtContent>
            </w:sdt>
          </w:p>
        </w:tc>
      </w:tr>
      <w:tr w:rsidR="0031098F" w14:paraId="0CB98BF5" w14:textId="77777777" w:rsidTr="00174B20">
        <w:tc>
          <w:tcPr>
            <w:tcW w:w="3544" w:type="dxa"/>
            <w:gridSpan w:val="4"/>
            <w:tcBorders>
              <w:left w:val="nil"/>
              <w:right w:val="nil"/>
            </w:tcBorders>
          </w:tcPr>
          <w:p w14:paraId="5986681A" w14:textId="77777777" w:rsidR="0031098F" w:rsidRPr="00194284" w:rsidRDefault="0031098F" w:rsidP="00174B20">
            <w:r>
              <w:rPr>
                <w:i/>
                <w:iCs/>
              </w:rPr>
              <w:t>Circuit</w:t>
            </w:r>
            <w:r>
              <w:t xml:space="preserve"> disconnect means or breaker location:</w:t>
            </w:r>
          </w:p>
        </w:tc>
        <w:tc>
          <w:tcPr>
            <w:tcW w:w="7256" w:type="dxa"/>
            <w:gridSpan w:val="8"/>
            <w:tcBorders>
              <w:left w:val="nil"/>
              <w:right w:val="nil"/>
            </w:tcBorders>
            <w:shd w:val="clear" w:color="auto" w:fill="F2F2F2" w:themeFill="background1" w:themeFillShade="F2"/>
          </w:tcPr>
          <w:p w14:paraId="14549A8B" w14:textId="45B90AFF" w:rsidR="0031098F" w:rsidRDefault="00000000" w:rsidP="00174B20">
            <w:pPr>
              <w:rPr>
                <w:lang w:eastAsia="en-CA"/>
              </w:rPr>
            </w:pPr>
            <w:sdt>
              <w:sdtPr>
                <w:rPr>
                  <w:lang w:eastAsia="en-CA"/>
                </w:rPr>
                <w:id w:val="118113595"/>
                <w:placeholder>
                  <w:docPart w:val="FF1D1A60977043D7B28CA1F33D24EF7A"/>
                </w:placeholder>
              </w:sdtPr>
              <w:sdtContent>
                <w:r w:rsidR="0031098F" w:rsidRPr="00814B85">
                  <w:rPr>
                    <w:lang w:eastAsia="en-CA"/>
                  </w:rPr>
                  <w:t xml:space="preserve"> </w:t>
                </w:r>
              </w:sdtContent>
            </w:sdt>
            <w:r w:rsidR="005B5437">
              <w:rPr>
                <w:lang w:eastAsia="en-CA"/>
              </w:rPr>
              <w:t xml:space="preserve"> Electrical Room #104 (Hallway 1B)</w:t>
            </w:r>
          </w:p>
        </w:tc>
      </w:tr>
      <w:tr w:rsidR="0031098F" w14:paraId="48DD5621" w14:textId="77777777" w:rsidTr="00174B20">
        <w:tc>
          <w:tcPr>
            <w:tcW w:w="3969" w:type="dxa"/>
            <w:gridSpan w:val="5"/>
            <w:tcBorders>
              <w:left w:val="nil"/>
              <w:right w:val="nil"/>
            </w:tcBorders>
          </w:tcPr>
          <w:p w14:paraId="453AF817" w14:textId="77777777" w:rsidR="0031098F" w:rsidRPr="00194284" w:rsidRDefault="0031098F" w:rsidP="00174B20">
            <w:r>
              <w:rPr>
                <w:i/>
                <w:iCs/>
              </w:rPr>
              <w:t xml:space="preserve">Circuit </w:t>
            </w:r>
            <w:r>
              <w:t>disconnect means or breaker identification:</w:t>
            </w:r>
          </w:p>
        </w:tc>
        <w:tc>
          <w:tcPr>
            <w:tcW w:w="6831" w:type="dxa"/>
            <w:gridSpan w:val="7"/>
            <w:tcBorders>
              <w:left w:val="nil"/>
              <w:right w:val="nil"/>
            </w:tcBorders>
            <w:shd w:val="clear" w:color="auto" w:fill="F2F2F2" w:themeFill="background1" w:themeFillShade="F2"/>
          </w:tcPr>
          <w:p w14:paraId="024C6C24" w14:textId="57A3DF76" w:rsidR="0031098F" w:rsidRDefault="00000000" w:rsidP="00174B20">
            <w:pPr>
              <w:rPr>
                <w:lang w:eastAsia="en-CA"/>
              </w:rPr>
            </w:pPr>
            <w:sdt>
              <w:sdtPr>
                <w:rPr>
                  <w:lang w:eastAsia="en-CA"/>
                </w:rPr>
                <w:id w:val="929397155"/>
                <w:placeholder>
                  <w:docPart w:val="B692668325E64681850479E83CFF6B04"/>
                </w:placeholder>
              </w:sdtPr>
              <w:sdtContent>
                <w:r w:rsidR="0031098F" w:rsidRPr="00814B85">
                  <w:rPr>
                    <w:lang w:eastAsia="en-CA"/>
                  </w:rPr>
                  <w:t xml:space="preserve"> </w:t>
                </w:r>
                <w:r w:rsidR="005B5437">
                  <w:rPr>
                    <w:lang w:eastAsia="en-CA"/>
                  </w:rPr>
                  <w:t>Panel H2A CCT 01</w:t>
                </w:r>
              </w:sdtContent>
            </w:sdt>
          </w:p>
        </w:tc>
      </w:tr>
      <w:tr w:rsidR="0031098F" w14:paraId="46E7D38B" w14:textId="77777777" w:rsidTr="00174B20">
        <w:tc>
          <w:tcPr>
            <w:tcW w:w="567" w:type="dxa"/>
            <w:tcBorders>
              <w:left w:val="nil"/>
            </w:tcBorders>
            <w:vAlign w:val="center"/>
          </w:tcPr>
          <w:p w14:paraId="6E3DFA8B" w14:textId="77777777" w:rsidR="0031098F" w:rsidRDefault="0031098F" w:rsidP="00174B20">
            <w:r>
              <w:t>A</w:t>
            </w:r>
          </w:p>
        </w:tc>
        <w:tc>
          <w:tcPr>
            <w:tcW w:w="6804" w:type="dxa"/>
            <w:gridSpan w:val="5"/>
          </w:tcPr>
          <w:p w14:paraId="5AC18D12" w14:textId="77777777" w:rsidR="0031098F" w:rsidRPr="00336109" w:rsidRDefault="0031098F" w:rsidP="00174B20">
            <w:r>
              <w:t>Fused in accordance with the manufacturer’s marked rating of the system.</w:t>
            </w:r>
          </w:p>
        </w:tc>
        <w:tc>
          <w:tcPr>
            <w:tcW w:w="567" w:type="dxa"/>
            <w:tcBorders>
              <w:right w:val="nil"/>
            </w:tcBorders>
            <w:vAlign w:val="center"/>
          </w:tcPr>
          <w:p w14:paraId="4E4DDF01" w14:textId="77777777" w:rsidR="0031098F" w:rsidRDefault="0031098F" w:rsidP="00174B20">
            <w:r>
              <w:t>Yes</w:t>
            </w:r>
          </w:p>
        </w:tc>
        <w:tc>
          <w:tcPr>
            <w:tcW w:w="851" w:type="dxa"/>
            <w:tcBorders>
              <w:left w:val="nil"/>
            </w:tcBorders>
            <w:shd w:val="clear" w:color="auto" w:fill="F2F2F2" w:themeFill="background1" w:themeFillShade="F2"/>
            <w:vAlign w:val="center"/>
          </w:tcPr>
          <w:p w14:paraId="1C70FFAF" w14:textId="04156561" w:rsidR="0031098F" w:rsidRDefault="00000000" w:rsidP="00174B20">
            <w:sdt>
              <w:sdtPr>
                <w:rPr>
                  <w:lang w:eastAsia="en-CA"/>
                </w:rPr>
                <w:id w:val="-1070962856"/>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360D99A4" w14:textId="77777777" w:rsidR="0031098F" w:rsidRDefault="0031098F" w:rsidP="00174B20">
            <w:r>
              <w:t>No</w:t>
            </w:r>
          </w:p>
        </w:tc>
        <w:tc>
          <w:tcPr>
            <w:tcW w:w="425" w:type="dxa"/>
            <w:tcBorders>
              <w:left w:val="nil"/>
            </w:tcBorders>
            <w:shd w:val="clear" w:color="auto" w:fill="F2F2F2" w:themeFill="background1" w:themeFillShade="F2"/>
            <w:vAlign w:val="center"/>
          </w:tcPr>
          <w:p w14:paraId="42CC03D7" w14:textId="77777777" w:rsidR="0031098F" w:rsidRDefault="00000000" w:rsidP="00174B20">
            <w:sdt>
              <w:sdtPr>
                <w:rPr>
                  <w:lang w:eastAsia="en-CA"/>
                </w:rPr>
                <w:id w:val="-215585583"/>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7BC3216"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79DA4DCE" w14:textId="77777777" w:rsidR="0031098F" w:rsidRDefault="00000000" w:rsidP="00174B20">
            <w:sdt>
              <w:sdtPr>
                <w:rPr>
                  <w:lang w:eastAsia="en-CA"/>
                </w:rPr>
                <w:id w:val="-615445956"/>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305FBAD5" w14:textId="77777777" w:rsidTr="00174B20">
        <w:tc>
          <w:tcPr>
            <w:tcW w:w="567" w:type="dxa"/>
            <w:tcBorders>
              <w:left w:val="nil"/>
            </w:tcBorders>
            <w:vAlign w:val="center"/>
          </w:tcPr>
          <w:p w14:paraId="46AB5124" w14:textId="77777777" w:rsidR="0031098F" w:rsidRDefault="0031098F" w:rsidP="00174B20">
            <w:r>
              <w:t>B</w:t>
            </w:r>
          </w:p>
        </w:tc>
        <w:tc>
          <w:tcPr>
            <w:tcW w:w="6804" w:type="dxa"/>
            <w:gridSpan w:val="5"/>
          </w:tcPr>
          <w:p w14:paraId="35549D28" w14:textId="77777777" w:rsidR="0031098F" w:rsidRDefault="0031098F" w:rsidP="00174B20">
            <w:r>
              <w:t>The primary supply is equipped with the identified disconnect means.</w:t>
            </w:r>
          </w:p>
        </w:tc>
        <w:tc>
          <w:tcPr>
            <w:tcW w:w="567" w:type="dxa"/>
            <w:tcBorders>
              <w:right w:val="nil"/>
            </w:tcBorders>
            <w:vAlign w:val="center"/>
          </w:tcPr>
          <w:p w14:paraId="0A1DE186" w14:textId="77777777" w:rsidR="0031098F" w:rsidRDefault="0031098F" w:rsidP="00174B20">
            <w:r>
              <w:t>Yes</w:t>
            </w:r>
          </w:p>
        </w:tc>
        <w:tc>
          <w:tcPr>
            <w:tcW w:w="851" w:type="dxa"/>
            <w:tcBorders>
              <w:left w:val="nil"/>
            </w:tcBorders>
            <w:shd w:val="clear" w:color="auto" w:fill="F2F2F2" w:themeFill="background1" w:themeFillShade="F2"/>
            <w:vAlign w:val="center"/>
          </w:tcPr>
          <w:p w14:paraId="37618AED" w14:textId="597DA0B9" w:rsidR="0031098F" w:rsidRDefault="00000000" w:rsidP="00174B20">
            <w:pPr>
              <w:rPr>
                <w:lang w:eastAsia="en-CA"/>
              </w:rPr>
            </w:pPr>
            <w:sdt>
              <w:sdtPr>
                <w:rPr>
                  <w:lang w:eastAsia="en-CA"/>
                </w:rPr>
                <w:id w:val="-497117132"/>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341B773F" w14:textId="77777777" w:rsidR="0031098F" w:rsidRDefault="0031098F" w:rsidP="00174B20">
            <w:r>
              <w:t>No</w:t>
            </w:r>
          </w:p>
        </w:tc>
        <w:tc>
          <w:tcPr>
            <w:tcW w:w="425" w:type="dxa"/>
            <w:tcBorders>
              <w:left w:val="nil"/>
            </w:tcBorders>
            <w:shd w:val="clear" w:color="auto" w:fill="F2F2F2" w:themeFill="background1" w:themeFillShade="F2"/>
            <w:vAlign w:val="center"/>
          </w:tcPr>
          <w:p w14:paraId="1CBA7ADD" w14:textId="77777777" w:rsidR="0031098F" w:rsidRDefault="00000000" w:rsidP="00174B20">
            <w:pPr>
              <w:rPr>
                <w:lang w:eastAsia="en-CA"/>
              </w:rPr>
            </w:pPr>
            <w:sdt>
              <w:sdtPr>
                <w:rPr>
                  <w:lang w:eastAsia="en-CA"/>
                </w:rPr>
                <w:id w:val="1343123189"/>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390834FF"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0AE5E3C5" w14:textId="77777777" w:rsidR="0031098F" w:rsidRDefault="00000000" w:rsidP="00174B20">
            <w:pPr>
              <w:rPr>
                <w:lang w:eastAsia="en-CA"/>
              </w:rPr>
            </w:pPr>
            <w:sdt>
              <w:sdtPr>
                <w:rPr>
                  <w:lang w:eastAsia="en-CA"/>
                </w:rPr>
                <w:id w:val="313150660"/>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4D55C587" w14:textId="77777777" w:rsidTr="00174B20">
        <w:tc>
          <w:tcPr>
            <w:tcW w:w="567" w:type="dxa"/>
            <w:tcBorders>
              <w:left w:val="nil"/>
            </w:tcBorders>
            <w:vAlign w:val="center"/>
          </w:tcPr>
          <w:p w14:paraId="638F550B" w14:textId="77777777" w:rsidR="0031098F" w:rsidRDefault="0031098F" w:rsidP="00174B20">
            <w:r>
              <w:t>C</w:t>
            </w:r>
          </w:p>
        </w:tc>
        <w:tc>
          <w:tcPr>
            <w:tcW w:w="6804" w:type="dxa"/>
            <w:gridSpan w:val="5"/>
          </w:tcPr>
          <w:p w14:paraId="0CBE74C5" w14:textId="77777777" w:rsidR="0031098F" w:rsidRDefault="0031098F" w:rsidP="00174B20">
            <w:r>
              <w:t>Adequate to meet the requirements of the system.</w:t>
            </w:r>
          </w:p>
        </w:tc>
        <w:tc>
          <w:tcPr>
            <w:tcW w:w="567" w:type="dxa"/>
            <w:tcBorders>
              <w:right w:val="nil"/>
            </w:tcBorders>
            <w:vAlign w:val="center"/>
          </w:tcPr>
          <w:p w14:paraId="01926104" w14:textId="77777777" w:rsidR="0031098F" w:rsidRDefault="0031098F" w:rsidP="00174B20">
            <w:r>
              <w:t>Yes</w:t>
            </w:r>
          </w:p>
        </w:tc>
        <w:tc>
          <w:tcPr>
            <w:tcW w:w="851" w:type="dxa"/>
            <w:tcBorders>
              <w:left w:val="nil"/>
            </w:tcBorders>
            <w:shd w:val="clear" w:color="auto" w:fill="F2F2F2" w:themeFill="background1" w:themeFillShade="F2"/>
            <w:vAlign w:val="center"/>
          </w:tcPr>
          <w:p w14:paraId="67A099D0" w14:textId="6104A92B" w:rsidR="0031098F" w:rsidRDefault="00000000" w:rsidP="00174B20">
            <w:pPr>
              <w:rPr>
                <w:lang w:eastAsia="en-CA"/>
              </w:rPr>
            </w:pPr>
            <w:sdt>
              <w:sdtPr>
                <w:rPr>
                  <w:lang w:eastAsia="en-CA"/>
                </w:rPr>
                <w:id w:val="1394924179"/>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1739A5B8" w14:textId="77777777" w:rsidR="0031098F" w:rsidRDefault="0031098F" w:rsidP="00174B20">
            <w:r>
              <w:t>No</w:t>
            </w:r>
          </w:p>
        </w:tc>
        <w:tc>
          <w:tcPr>
            <w:tcW w:w="425" w:type="dxa"/>
            <w:tcBorders>
              <w:left w:val="nil"/>
            </w:tcBorders>
            <w:shd w:val="clear" w:color="auto" w:fill="F2F2F2" w:themeFill="background1" w:themeFillShade="F2"/>
            <w:vAlign w:val="center"/>
          </w:tcPr>
          <w:p w14:paraId="19974B07" w14:textId="77777777" w:rsidR="0031098F" w:rsidRDefault="00000000" w:rsidP="00174B20">
            <w:pPr>
              <w:rPr>
                <w:lang w:eastAsia="en-CA"/>
              </w:rPr>
            </w:pPr>
            <w:sdt>
              <w:sdtPr>
                <w:rPr>
                  <w:lang w:eastAsia="en-CA"/>
                </w:rPr>
                <w:id w:val="-1422411914"/>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5C261472"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3BEB4F80" w14:textId="77777777" w:rsidR="0031098F" w:rsidRDefault="00000000" w:rsidP="00174B20">
            <w:pPr>
              <w:rPr>
                <w:lang w:eastAsia="en-CA"/>
              </w:rPr>
            </w:pPr>
            <w:sdt>
              <w:sdtPr>
                <w:rPr>
                  <w:lang w:eastAsia="en-CA"/>
                </w:rPr>
                <w:id w:val="-1703393743"/>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4D0FB6D6" w14:textId="77777777" w:rsidTr="00174B20">
        <w:tc>
          <w:tcPr>
            <w:tcW w:w="567" w:type="dxa"/>
            <w:tcBorders>
              <w:left w:val="nil"/>
            </w:tcBorders>
            <w:vAlign w:val="center"/>
          </w:tcPr>
          <w:p w14:paraId="6E87B8B0" w14:textId="77777777" w:rsidR="0031098F" w:rsidRDefault="0031098F" w:rsidP="00174B20">
            <w:r>
              <w:t>D</w:t>
            </w:r>
          </w:p>
        </w:tc>
        <w:tc>
          <w:tcPr>
            <w:tcW w:w="6804" w:type="dxa"/>
            <w:gridSpan w:val="5"/>
          </w:tcPr>
          <w:p w14:paraId="67C5204F" w14:textId="77777777" w:rsidR="0031098F" w:rsidRDefault="0031098F" w:rsidP="00174B20">
            <w:r>
              <w:t>A short on the isolated side of each power isolation module results in a trouble condition.</w:t>
            </w:r>
          </w:p>
        </w:tc>
        <w:tc>
          <w:tcPr>
            <w:tcW w:w="567" w:type="dxa"/>
            <w:tcBorders>
              <w:right w:val="nil"/>
            </w:tcBorders>
            <w:vAlign w:val="center"/>
          </w:tcPr>
          <w:p w14:paraId="107577F4" w14:textId="77777777" w:rsidR="0031098F" w:rsidRDefault="0031098F" w:rsidP="00174B20">
            <w:r>
              <w:t>Yes</w:t>
            </w:r>
          </w:p>
        </w:tc>
        <w:tc>
          <w:tcPr>
            <w:tcW w:w="851" w:type="dxa"/>
            <w:tcBorders>
              <w:left w:val="nil"/>
            </w:tcBorders>
            <w:shd w:val="clear" w:color="auto" w:fill="F2F2F2" w:themeFill="background1" w:themeFillShade="F2"/>
            <w:vAlign w:val="center"/>
          </w:tcPr>
          <w:p w14:paraId="05878BC8" w14:textId="0523145A" w:rsidR="0031098F" w:rsidRDefault="00000000" w:rsidP="00174B20">
            <w:pPr>
              <w:rPr>
                <w:lang w:eastAsia="en-CA"/>
              </w:rPr>
            </w:pPr>
            <w:sdt>
              <w:sdtPr>
                <w:rPr>
                  <w:lang w:eastAsia="en-CA"/>
                </w:rPr>
                <w:id w:val="521976252"/>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3C0A3DB7" w14:textId="77777777" w:rsidR="0031098F" w:rsidRDefault="0031098F" w:rsidP="00174B20">
            <w:r>
              <w:t>No</w:t>
            </w:r>
          </w:p>
        </w:tc>
        <w:tc>
          <w:tcPr>
            <w:tcW w:w="425" w:type="dxa"/>
            <w:tcBorders>
              <w:left w:val="nil"/>
            </w:tcBorders>
            <w:shd w:val="clear" w:color="auto" w:fill="F2F2F2" w:themeFill="background1" w:themeFillShade="F2"/>
            <w:vAlign w:val="center"/>
          </w:tcPr>
          <w:p w14:paraId="6FEE68F3" w14:textId="77777777" w:rsidR="0031098F" w:rsidRDefault="00000000" w:rsidP="00174B20">
            <w:pPr>
              <w:rPr>
                <w:lang w:eastAsia="en-CA"/>
              </w:rPr>
            </w:pPr>
            <w:sdt>
              <w:sdtPr>
                <w:rPr>
                  <w:lang w:eastAsia="en-CA"/>
                </w:rPr>
                <w:id w:val="-835146046"/>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83D1975"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4B0655A0" w14:textId="77777777" w:rsidR="0031098F" w:rsidRDefault="00000000" w:rsidP="00174B20">
            <w:pPr>
              <w:rPr>
                <w:lang w:eastAsia="en-CA"/>
              </w:rPr>
            </w:pPr>
            <w:sdt>
              <w:sdtPr>
                <w:rPr>
                  <w:lang w:eastAsia="en-CA"/>
                </w:rPr>
                <w:id w:val="-1171331821"/>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17B9D1A1" w14:textId="77777777" w:rsidTr="00174B20">
        <w:tc>
          <w:tcPr>
            <w:tcW w:w="567" w:type="dxa"/>
            <w:tcBorders>
              <w:left w:val="nil"/>
            </w:tcBorders>
            <w:vAlign w:val="center"/>
          </w:tcPr>
          <w:p w14:paraId="6EE6162B" w14:textId="77777777" w:rsidR="0031098F" w:rsidRDefault="0031098F" w:rsidP="00174B20">
            <w:r>
              <w:t>E</w:t>
            </w:r>
          </w:p>
        </w:tc>
        <w:tc>
          <w:tcPr>
            <w:tcW w:w="6804" w:type="dxa"/>
            <w:gridSpan w:val="5"/>
          </w:tcPr>
          <w:p w14:paraId="0BED5514" w14:textId="77777777" w:rsidR="0031098F" w:rsidRDefault="0031098F" w:rsidP="00174B20">
            <w:r>
              <w:t>Operation of a device on the source side of each shorted power isolation module is confirmed.</w:t>
            </w:r>
          </w:p>
        </w:tc>
        <w:tc>
          <w:tcPr>
            <w:tcW w:w="567" w:type="dxa"/>
            <w:tcBorders>
              <w:right w:val="nil"/>
            </w:tcBorders>
            <w:vAlign w:val="center"/>
          </w:tcPr>
          <w:p w14:paraId="2AE591A5" w14:textId="77777777" w:rsidR="0031098F" w:rsidRDefault="0031098F" w:rsidP="00174B20">
            <w:r>
              <w:t>Yes</w:t>
            </w:r>
          </w:p>
        </w:tc>
        <w:tc>
          <w:tcPr>
            <w:tcW w:w="851" w:type="dxa"/>
            <w:tcBorders>
              <w:left w:val="nil"/>
            </w:tcBorders>
            <w:shd w:val="clear" w:color="auto" w:fill="F2F2F2" w:themeFill="background1" w:themeFillShade="F2"/>
            <w:vAlign w:val="center"/>
          </w:tcPr>
          <w:p w14:paraId="44113551" w14:textId="2E8D2A1C" w:rsidR="0031098F" w:rsidRDefault="00000000" w:rsidP="00174B20">
            <w:pPr>
              <w:rPr>
                <w:lang w:eastAsia="en-CA"/>
              </w:rPr>
            </w:pPr>
            <w:sdt>
              <w:sdtPr>
                <w:rPr>
                  <w:lang w:eastAsia="en-CA"/>
                </w:rPr>
                <w:id w:val="-2122062510"/>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63373E1D" w14:textId="77777777" w:rsidR="0031098F" w:rsidRDefault="0031098F" w:rsidP="00174B20">
            <w:r>
              <w:t>No</w:t>
            </w:r>
          </w:p>
        </w:tc>
        <w:tc>
          <w:tcPr>
            <w:tcW w:w="425" w:type="dxa"/>
            <w:tcBorders>
              <w:left w:val="nil"/>
            </w:tcBorders>
            <w:shd w:val="clear" w:color="auto" w:fill="F2F2F2" w:themeFill="background1" w:themeFillShade="F2"/>
            <w:vAlign w:val="center"/>
          </w:tcPr>
          <w:p w14:paraId="5956C8A2" w14:textId="77777777" w:rsidR="0031098F" w:rsidRDefault="00000000" w:rsidP="00174B20">
            <w:pPr>
              <w:rPr>
                <w:lang w:eastAsia="en-CA"/>
              </w:rPr>
            </w:pPr>
            <w:sdt>
              <w:sdtPr>
                <w:rPr>
                  <w:lang w:eastAsia="en-CA"/>
                </w:rPr>
                <w:id w:val="-139042222"/>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715BD07B"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6A59F285" w14:textId="77777777" w:rsidR="0031098F" w:rsidRDefault="00000000" w:rsidP="00174B20">
            <w:pPr>
              <w:rPr>
                <w:lang w:eastAsia="en-CA"/>
              </w:rPr>
            </w:pPr>
            <w:sdt>
              <w:sdtPr>
                <w:rPr>
                  <w:lang w:eastAsia="en-CA"/>
                </w:rPr>
                <w:id w:val="1234047982"/>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0121B0D1" w14:textId="77777777" w:rsidTr="00174B20">
        <w:tc>
          <w:tcPr>
            <w:tcW w:w="567" w:type="dxa"/>
            <w:tcBorders>
              <w:left w:val="nil"/>
            </w:tcBorders>
            <w:vAlign w:val="center"/>
          </w:tcPr>
          <w:p w14:paraId="4EABC3E3" w14:textId="77777777" w:rsidR="0031098F" w:rsidRDefault="0031098F" w:rsidP="00174B20">
            <w:r>
              <w:t>F</w:t>
            </w:r>
          </w:p>
        </w:tc>
        <w:tc>
          <w:tcPr>
            <w:tcW w:w="6804" w:type="dxa"/>
            <w:gridSpan w:val="5"/>
          </w:tcPr>
          <w:p w14:paraId="2E86B05C" w14:textId="77777777" w:rsidR="0031098F" w:rsidRPr="002A280B" w:rsidRDefault="0031098F" w:rsidP="00174B20">
            <w:r>
              <w:t xml:space="preserve">Power for ancillary devices is taken from a source separate from the </w:t>
            </w:r>
            <w:r>
              <w:rPr>
                <w:i/>
                <w:iCs/>
              </w:rPr>
              <w:t>fire alarm system control unit</w:t>
            </w:r>
            <w:r>
              <w:t xml:space="preserve"> or </w:t>
            </w:r>
            <w:r>
              <w:rPr>
                <w:i/>
                <w:iCs/>
              </w:rPr>
              <w:t>transponder</w:t>
            </w:r>
            <w:r>
              <w:t xml:space="preserve"> power supply.</w:t>
            </w:r>
          </w:p>
        </w:tc>
        <w:tc>
          <w:tcPr>
            <w:tcW w:w="567" w:type="dxa"/>
            <w:tcBorders>
              <w:right w:val="nil"/>
            </w:tcBorders>
            <w:vAlign w:val="center"/>
          </w:tcPr>
          <w:p w14:paraId="00288B8C" w14:textId="77777777" w:rsidR="0031098F" w:rsidRDefault="0031098F" w:rsidP="00174B20">
            <w:r>
              <w:t>Yes</w:t>
            </w:r>
          </w:p>
        </w:tc>
        <w:tc>
          <w:tcPr>
            <w:tcW w:w="851" w:type="dxa"/>
            <w:tcBorders>
              <w:left w:val="nil"/>
            </w:tcBorders>
            <w:shd w:val="clear" w:color="auto" w:fill="F2F2F2" w:themeFill="background1" w:themeFillShade="F2"/>
            <w:vAlign w:val="center"/>
          </w:tcPr>
          <w:p w14:paraId="2E7E3055" w14:textId="10B0F3DB" w:rsidR="0031098F" w:rsidRDefault="00000000" w:rsidP="00174B20">
            <w:pPr>
              <w:rPr>
                <w:lang w:eastAsia="en-CA"/>
              </w:rPr>
            </w:pPr>
            <w:sdt>
              <w:sdtPr>
                <w:rPr>
                  <w:lang w:eastAsia="en-CA"/>
                </w:rPr>
                <w:id w:val="-396591257"/>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567" w:type="dxa"/>
            <w:tcBorders>
              <w:right w:val="nil"/>
            </w:tcBorders>
            <w:vAlign w:val="center"/>
          </w:tcPr>
          <w:p w14:paraId="3A1108BE" w14:textId="77777777" w:rsidR="0031098F" w:rsidRDefault="0031098F" w:rsidP="00174B20">
            <w:r>
              <w:t>No</w:t>
            </w:r>
          </w:p>
        </w:tc>
        <w:tc>
          <w:tcPr>
            <w:tcW w:w="425" w:type="dxa"/>
            <w:tcBorders>
              <w:left w:val="nil"/>
            </w:tcBorders>
            <w:shd w:val="clear" w:color="auto" w:fill="F2F2F2" w:themeFill="background1" w:themeFillShade="F2"/>
            <w:vAlign w:val="center"/>
          </w:tcPr>
          <w:p w14:paraId="3A893D69" w14:textId="77777777" w:rsidR="0031098F" w:rsidRDefault="00000000" w:rsidP="00174B20">
            <w:pPr>
              <w:rPr>
                <w:lang w:eastAsia="en-CA"/>
              </w:rPr>
            </w:pPr>
            <w:sdt>
              <w:sdtPr>
                <w:rPr>
                  <w:lang w:eastAsia="en-CA"/>
                </w:rPr>
                <w:id w:val="-444931670"/>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3E05BD8F"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7D45FDAC" w14:textId="77777777" w:rsidR="0031098F" w:rsidRDefault="00000000" w:rsidP="00174B20">
            <w:pPr>
              <w:rPr>
                <w:lang w:eastAsia="en-CA"/>
              </w:rPr>
            </w:pPr>
            <w:sdt>
              <w:sdtPr>
                <w:rPr>
                  <w:lang w:eastAsia="en-CA"/>
                </w:rPr>
                <w:id w:val="-1720819028"/>
                <w14:checkbox>
                  <w14:checked w14:val="0"/>
                  <w14:checkedState w14:val="0050" w14:font="Wingdings 2"/>
                  <w14:uncheckedState w14:val="0020" w14:font="Wingdings 2"/>
                </w14:checkbox>
              </w:sdtPr>
              <w:sdtContent>
                <w:r w:rsidR="0031098F">
                  <w:rPr>
                    <w:lang w:eastAsia="en-CA"/>
                  </w:rPr>
                  <w:sym w:font="Wingdings 2" w:char="F020"/>
                </w:r>
              </w:sdtContent>
            </w:sdt>
          </w:p>
        </w:tc>
      </w:tr>
      <w:tr w:rsidR="0031098F" w14:paraId="427AEA10" w14:textId="77777777" w:rsidTr="00174B20">
        <w:tc>
          <w:tcPr>
            <w:tcW w:w="567" w:type="dxa"/>
            <w:tcBorders>
              <w:left w:val="nil"/>
            </w:tcBorders>
            <w:vAlign w:val="center"/>
          </w:tcPr>
          <w:p w14:paraId="0488E2D3" w14:textId="77777777" w:rsidR="0031098F" w:rsidRDefault="0031098F" w:rsidP="00174B20">
            <w:r>
              <w:t>G</w:t>
            </w:r>
          </w:p>
        </w:tc>
        <w:tc>
          <w:tcPr>
            <w:tcW w:w="6804" w:type="dxa"/>
            <w:gridSpan w:val="5"/>
          </w:tcPr>
          <w:p w14:paraId="1272622B" w14:textId="77777777" w:rsidR="0031098F" w:rsidRPr="002A280B" w:rsidRDefault="0031098F" w:rsidP="00174B20">
            <w:r>
              <w:t xml:space="preserve">Power for ancillary devices is taken from the </w:t>
            </w:r>
            <w:r>
              <w:rPr>
                <w:i/>
                <w:iCs/>
              </w:rPr>
              <w:t>control unit</w:t>
            </w:r>
            <w:r>
              <w:t xml:space="preserve"> or </w:t>
            </w:r>
            <w:r>
              <w:rPr>
                <w:i/>
                <w:iCs/>
              </w:rPr>
              <w:t>transponder</w:t>
            </w:r>
            <w:r>
              <w:t xml:space="preserve"> that is designed to provide such power.</w:t>
            </w:r>
          </w:p>
        </w:tc>
        <w:tc>
          <w:tcPr>
            <w:tcW w:w="567" w:type="dxa"/>
            <w:tcBorders>
              <w:right w:val="nil"/>
            </w:tcBorders>
            <w:vAlign w:val="center"/>
          </w:tcPr>
          <w:p w14:paraId="492CBC5B" w14:textId="77777777" w:rsidR="0031098F" w:rsidRDefault="0031098F" w:rsidP="00174B20">
            <w:r>
              <w:t>Yes</w:t>
            </w:r>
          </w:p>
        </w:tc>
        <w:tc>
          <w:tcPr>
            <w:tcW w:w="851" w:type="dxa"/>
            <w:tcBorders>
              <w:left w:val="nil"/>
            </w:tcBorders>
            <w:shd w:val="clear" w:color="auto" w:fill="F2F2F2" w:themeFill="background1" w:themeFillShade="F2"/>
            <w:vAlign w:val="center"/>
          </w:tcPr>
          <w:p w14:paraId="5442DA7C" w14:textId="77777777" w:rsidR="0031098F" w:rsidRDefault="00000000" w:rsidP="00174B20">
            <w:pPr>
              <w:rPr>
                <w:lang w:eastAsia="en-CA"/>
              </w:rPr>
            </w:pPr>
            <w:sdt>
              <w:sdtPr>
                <w:rPr>
                  <w:lang w:eastAsia="en-CA"/>
                </w:rPr>
                <w:id w:val="-479854672"/>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3C4BAE3" w14:textId="77777777" w:rsidR="0031098F" w:rsidRDefault="0031098F" w:rsidP="00174B20">
            <w:r>
              <w:t>No</w:t>
            </w:r>
          </w:p>
        </w:tc>
        <w:tc>
          <w:tcPr>
            <w:tcW w:w="425" w:type="dxa"/>
            <w:tcBorders>
              <w:left w:val="nil"/>
            </w:tcBorders>
            <w:shd w:val="clear" w:color="auto" w:fill="F2F2F2" w:themeFill="background1" w:themeFillShade="F2"/>
            <w:vAlign w:val="center"/>
          </w:tcPr>
          <w:p w14:paraId="4D426943" w14:textId="77777777" w:rsidR="0031098F" w:rsidRDefault="00000000" w:rsidP="00174B20">
            <w:pPr>
              <w:rPr>
                <w:lang w:eastAsia="en-CA"/>
              </w:rPr>
            </w:pPr>
            <w:sdt>
              <w:sdtPr>
                <w:rPr>
                  <w:lang w:eastAsia="en-CA"/>
                </w:rPr>
                <w:id w:val="-2145495649"/>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07CCFE2B"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5E3F6E64" w14:textId="58BC16E9" w:rsidR="0031098F" w:rsidRDefault="00000000" w:rsidP="00174B20">
            <w:pPr>
              <w:rPr>
                <w:lang w:eastAsia="en-CA"/>
              </w:rPr>
            </w:pPr>
            <w:sdt>
              <w:sdtPr>
                <w:rPr>
                  <w:lang w:eastAsia="en-CA"/>
                </w:rPr>
                <w:id w:val="-2055229"/>
                <w14:checkbox>
                  <w14:checked w14:val="1"/>
                  <w14:checkedState w14:val="0050" w14:font="Wingdings 2"/>
                  <w14:uncheckedState w14:val="0020" w14:font="Wingdings 2"/>
                </w14:checkbox>
              </w:sdtPr>
              <w:sdtContent>
                <w:r w:rsidR="005B5437">
                  <w:rPr>
                    <w:lang w:eastAsia="en-CA"/>
                  </w:rPr>
                  <w:sym w:font="Wingdings 2" w:char="F050"/>
                </w:r>
              </w:sdtContent>
            </w:sdt>
          </w:p>
        </w:tc>
      </w:tr>
      <w:tr w:rsidR="0031098F" w14:paraId="27B42B12" w14:textId="77777777" w:rsidTr="00174B20">
        <w:tc>
          <w:tcPr>
            <w:tcW w:w="567" w:type="dxa"/>
            <w:tcBorders>
              <w:left w:val="nil"/>
            </w:tcBorders>
            <w:vAlign w:val="center"/>
          </w:tcPr>
          <w:p w14:paraId="00724BB2" w14:textId="77777777" w:rsidR="0031098F" w:rsidRDefault="0031098F" w:rsidP="00174B20">
            <w:r>
              <w:t>H</w:t>
            </w:r>
          </w:p>
        </w:tc>
        <w:tc>
          <w:tcPr>
            <w:tcW w:w="6804" w:type="dxa"/>
            <w:gridSpan w:val="5"/>
          </w:tcPr>
          <w:p w14:paraId="3BCEA403" w14:textId="77777777" w:rsidR="0031098F" w:rsidRPr="002A280B" w:rsidRDefault="0031098F" w:rsidP="00174B20">
            <w:r>
              <w:t xml:space="preserve">Ancillary devices, which are powered from </w:t>
            </w:r>
            <w:r>
              <w:rPr>
                <w:i/>
                <w:iCs/>
              </w:rPr>
              <w:t>control unit</w:t>
            </w:r>
            <w:r>
              <w:t xml:space="preserve"> or </w:t>
            </w:r>
            <w:r>
              <w:rPr>
                <w:i/>
                <w:iCs/>
              </w:rPr>
              <w:t>transponder</w:t>
            </w:r>
            <w:r>
              <w:t>, are recorded.</w:t>
            </w:r>
          </w:p>
        </w:tc>
        <w:tc>
          <w:tcPr>
            <w:tcW w:w="567" w:type="dxa"/>
            <w:tcBorders>
              <w:right w:val="nil"/>
            </w:tcBorders>
            <w:vAlign w:val="center"/>
          </w:tcPr>
          <w:p w14:paraId="0176D159" w14:textId="77777777" w:rsidR="0031098F" w:rsidRDefault="0031098F" w:rsidP="00174B20">
            <w:r>
              <w:t>Yes</w:t>
            </w:r>
          </w:p>
        </w:tc>
        <w:tc>
          <w:tcPr>
            <w:tcW w:w="851" w:type="dxa"/>
            <w:tcBorders>
              <w:left w:val="nil"/>
            </w:tcBorders>
            <w:shd w:val="clear" w:color="auto" w:fill="F2F2F2" w:themeFill="background1" w:themeFillShade="F2"/>
            <w:vAlign w:val="center"/>
          </w:tcPr>
          <w:p w14:paraId="464A027F" w14:textId="77777777" w:rsidR="0031098F" w:rsidRDefault="00000000" w:rsidP="00174B20">
            <w:pPr>
              <w:rPr>
                <w:lang w:eastAsia="en-CA"/>
              </w:rPr>
            </w:pPr>
            <w:sdt>
              <w:sdtPr>
                <w:rPr>
                  <w:lang w:eastAsia="en-CA"/>
                </w:rPr>
                <w:id w:val="-1015687698"/>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04EA0B3" w14:textId="77777777" w:rsidR="0031098F" w:rsidRDefault="0031098F" w:rsidP="00174B20">
            <w:r>
              <w:t>No</w:t>
            </w:r>
          </w:p>
        </w:tc>
        <w:tc>
          <w:tcPr>
            <w:tcW w:w="425" w:type="dxa"/>
            <w:tcBorders>
              <w:left w:val="nil"/>
            </w:tcBorders>
            <w:shd w:val="clear" w:color="auto" w:fill="F2F2F2" w:themeFill="background1" w:themeFillShade="F2"/>
            <w:vAlign w:val="center"/>
          </w:tcPr>
          <w:p w14:paraId="0377BAD0" w14:textId="77777777" w:rsidR="0031098F" w:rsidRDefault="00000000" w:rsidP="00174B20">
            <w:pPr>
              <w:rPr>
                <w:lang w:eastAsia="en-CA"/>
              </w:rPr>
            </w:pPr>
            <w:sdt>
              <w:sdtPr>
                <w:rPr>
                  <w:lang w:eastAsia="en-CA"/>
                </w:rPr>
                <w:id w:val="1879352032"/>
                <w14:checkbox>
                  <w14:checked w14:val="0"/>
                  <w14:checkedState w14:val="0050" w14:font="Wingdings 2"/>
                  <w14:uncheckedState w14:val="0020" w14:font="Wingdings 2"/>
                </w14:checkbox>
              </w:sdtPr>
              <w:sdtContent>
                <w:r w:rsidR="0031098F">
                  <w:rPr>
                    <w:lang w:eastAsia="en-CA"/>
                  </w:rPr>
                  <w:sym w:font="Wingdings 2" w:char="F020"/>
                </w:r>
              </w:sdtContent>
            </w:sdt>
          </w:p>
        </w:tc>
        <w:tc>
          <w:tcPr>
            <w:tcW w:w="567" w:type="dxa"/>
            <w:tcBorders>
              <w:right w:val="nil"/>
            </w:tcBorders>
            <w:vAlign w:val="center"/>
          </w:tcPr>
          <w:p w14:paraId="2346717D" w14:textId="77777777" w:rsidR="0031098F" w:rsidRDefault="0031098F" w:rsidP="00174B20">
            <w:r>
              <w:t>N/A</w:t>
            </w:r>
          </w:p>
        </w:tc>
        <w:tc>
          <w:tcPr>
            <w:tcW w:w="452" w:type="dxa"/>
            <w:tcBorders>
              <w:left w:val="nil"/>
              <w:right w:val="nil"/>
            </w:tcBorders>
            <w:shd w:val="clear" w:color="auto" w:fill="F2F2F2" w:themeFill="background1" w:themeFillShade="F2"/>
            <w:vAlign w:val="center"/>
          </w:tcPr>
          <w:p w14:paraId="607C9D87" w14:textId="2CE14C37" w:rsidR="0031098F" w:rsidRDefault="00000000" w:rsidP="00174B20">
            <w:pPr>
              <w:rPr>
                <w:lang w:eastAsia="en-CA"/>
              </w:rPr>
            </w:pPr>
            <w:sdt>
              <w:sdtPr>
                <w:rPr>
                  <w:lang w:eastAsia="en-CA"/>
                </w:rPr>
                <w:id w:val="-877391846"/>
                <w14:checkbox>
                  <w14:checked w14:val="1"/>
                  <w14:checkedState w14:val="0050" w14:font="Wingdings 2"/>
                  <w14:uncheckedState w14:val="0020" w14:font="Wingdings 2"/>
                </w14:checkbox>
              </w:sdtPr>
              <w:sdtContent>
                <w:r w:rsidR="005B5437">
                  <w:rPr>
                    <w:lang w:eastAsia="en-CA"/>
                  </w:rPr>
                  <w:sym w:font="Wingdings 2" w:char="F050"/>
                </w:r>
              </w:sdtContent>
            </w:sdt>
          </w:p>
        </w:tc>
      </w:tr>
    </w:tbl>
    <w:p w14:paraId="0F06B1C8" w14:textId="77777777" w:rsidR="000A2A5C" w:rsidRDefault="000A2A5C">
      <w:pPr>
        <w:spacing w:after="200" w:line="276" w:lineRule="auto"/>
      </w:pPr>
    </w:p>
    <w:p w14:paraId="31B20DE9" w14:textId="644E631D" w:rsidR="00D2445D" w:rsidRPr="00D2445D" w:rsidRDefault="00D2445D" w:rsidP="00D167A9">
      <w:pPr>
        <w:pStyle w:val="Heading2"/>
        <w:numPr>
          <w:ilvl w:val="1"/>
          <w:numId w:val="41"/>
        </w:numPr>
        <w:ind w:left="1134" w:hanging="1134"/>
        <w:rPr>
          <w:rFonts w:ascii="Calibri" w:eastAsia="Calibri" w:hAnsi="Calibri" w:cs="Times New Roman"/>
        </w:rPr>
      </w:pPr>
      <w:r w:rsidRPr="00D2445D">
        <w:rPr>
          <w:rFonts w:ascii="Calibri" w:eastAsia="Calibri" w:hAnsi="Calibri" w:cs="Times New Roman"/>
        </w:rPr>
        <w:t>Power Supply Inspection</w:t>
      </w:r>
      <w:r>
        <w:rPr>
          <w:rFonts w:ascii="Calibri" w:eastAsia="Calibri" w:hAnsi="Calibri" w:cs="Times New Roman"/>
        </w:rPr>
        <w:t xml:space="preserve"> (4)</w:t>
      </w:r>
    </w:p>
    <w:p w14:paraId="16CC6E0D" w14:textId="77777777" w:rsidR="00D2445D" w:rsidRPr="00D2445D" w:rsidRDefault="00D2445D" w:rsidP="00D2445D">
      <w:pPr>
        <w:rPr>
          <w:rFonts w:ascii="Calibri" w:eastAsia="Calibri" w:hAnsi="Calibri" w:cs="Times New Roman"/>
        </w:rPr>
      </w:pPr>
      <w:r w:rsidRPr="00D2445D">
        <w:rPr>
          <w:rFonts w:ascii="Calibri" w:eastAsia="Calibri" w:hAnsi="Calibri" w:cs="Times New Roman"/>
        </w:rPr>
        <w:t>NOTE: See Section 9, Power Supplies</w:t>
      </w:r>
    </w:p>
    <w:tbl>
      <w:tblPr>
        <w:tblStyle w:val="TableGrid3"/>
        <w:tblW w:w="0" w:type="auto"/>
        <w:tblInd w:w="0" w:type="dxa"/>
        <w:tblLayout w:type="fixed"/>
        <w:tblLook w:val="04A0" w:firstRow="1" w:lastRow="0" w:firstColumn="1" w:lastColumn="0" w:noHBand="0" w:noVBand="1"/>
      </w:tblPr>
      <w:tblGrid>
        <w:gridCol w:w="567"/>
        <w:gridCol w:w="2381"/>
        <w:gridCol w:w="402"/>
        <w:gridCol w:w="194"/>
        <w:gridCol w:w="425"/>
        <w:gridCol w:w="3402"/>
        <w:gridCol w:w="567"/>
        <w:gridCol w:w="851"/>
        <w:gridCol w:w="567"/>
        <w:gridCol w:w="425"/>
        <w:gridCol w:w="567"/>
        <w:gridCol w:w="452"/>
      </w:tblGrid>
      <w:tr w:rsidR="00D2445D" w:rsidRPr="00D2445D" w14:paraId="20000541" w14:textId="77777777" w:rsidTr="00D2445D">
        <w:tc>
          <w:tcPr>
            <w:tcW w:w="2948" w:type="dxa"/>
            <w:gridSpan w:val="2"/>
            <w:tcBorders>
              <w:top w:val="single" w:sz="4" w:space="0" w:color="auto"/>
              <w:left w:val="nil"/>
              <w:bottom w:val="single" w:sz="4" w:space="0" w:color="auto"/>
              <w:right w:val="nil"/>
            </w:tcBorders>
            <w:hideMark/>
          </w:tcPr>
          <w:p w14:paraId="3BA6AA5C" w14:textId="77777777" w:rsidR="00D2445D" w:rsidRPr="00D2445D" w:rsidRDefault="00D2445D" w:rsidP="00D2445D">
            <w:r w:rsidRPr="00D2445D">
              <w:rPr>
                <w:i/>
                <w:iCs/>
              </w:rPr>
              <w:t xml:space="preserve">Control unit </w:t>
            </w:r>
            <w:r w:rsidRPr="00D2445D">
              <w:t xml:space="preserve">or </w:t>
            </w:r>
            <w:r w:rsidRPr="00D2445D">
              <w:rPr>
                <w:i/>
                <w:iCs/>
              </w:rPr>
              <w:t>transponder</w:t>
            </w:r>
            <w:r w:rsidRPr="00D2445D">
              <w:t xml:space="preserve"> location:</w:t>
            </w:r>
          </w:p>
        </w:tc>
        <w:tc>
          <w:tcPr>
            <w:tcW w:w="7852" w:type="dxa"/>
            <w:gridSpan w:val="10"/>
            <w:tcBorders>
              <w:top w:val="single" w:sz="4" w:space="0" w:color="auto"/>
              <w:left w:val="nil"/>
              <w:bottom w:val="single" w:sz="4" w:space="0" w:color="auto"/>
              <w:right w:val="nil"/>
            </w:tcBorders>
            <w:shd w:val="clear" w:color="auto" w:fill="F2F2F2" w:themeFill="background1" w:themeFillShade="F2"/>
            <w:hideMark/>
          </w:tcPr>
          <w:p w14:paraId="03E269C3" w14:textId="77777777" w:rsidR="00D2445D" w:rsidRPr="00D2445D" w:rsidRDefault="00D2445D" w:rsidP="00D2445D">
            <w:sdt>
              <w:sdtPr>
                <w:rPr>
                  <w:lang w:eastAsia="en-CA"/>
                </w:rPr>
                <w:id w:val="-783264038"/>
                <w:placeholder>
                  <w:docPart w:val="9107C2B6788B44F3AB076157C105FBA2"/>
                </w:placeholder>
              </w:sdtPr>
              <w:sdtContent>
                <w:r w:rsidRPr="00D2445D">
                  <w:rPr>
                    <w:lang w:eastAsia="en-CA"/>
                  </w:rPr>
                  <w:t xml:space="preserve"> </w:t>
                </w:r>
                <w:proofErr w:type="spellStart"/>
                <w:r w:rsidRPr="00D2445D">
                  <w:rPr>
                    <w:lang w:eastAsia="en-CA"/>
                  </w:rPr>
                  <w:t>Freshco</w:t>
                </w:r>
                <w:proofErr w:type="spellEnd"/>
                <w:r w:rsidRPr="00D2445D">
                  <w:rPr>
                    <w:lang w:eastAsia="en-CA"/>
                  </w:rPr>
                  <w:t xml:space="preserve"> Electrical Room</w:t>
                </w:r>
              </w:sdtContent>
            </w:sdt>
          </w:p>
        </w:tc>
      </w:tr>
      <w:tr w:rsidR="00D2445D" w:rsidRPr="00D2445D" w14:paraId="0279698A" w14:textId="77777777" w:rsidTr="00D2445D">
        <w:tc>
          <w:tcPr>
            <w:tcW w:w="3350" w:type="dxa"/>
            <w:gridSpan w:val="3"/>
            <w:tcBorders>
              <w:top w:val="single" w:sz="4" w:space="0" w:color="auto"/>
              <w:left w:val="nil"/>
              <w:bottom w:val="single" w:sz="4" w:space="0" w:color="auto"/>
              <w:right w:val="nil"/>
            </w:tcBorders>
            <w:hideMark/>
          </w:tcPr>
          <w:p w14:paraId="3BD656EB" w14:textId="77777777" w:rsidR="00D2445D" w:rsidRPr="00D2445D" w:rsidRDefault="00D2445D" w:rsidP="00D2445D">
            <w:r w:rsidRPr="00D2445D">
              <w:rPr>
                <w:i/>
                <w:iCs/>
              </w:rPr>
              <w:t>Control unit</w:t>
            </w:r>
            <w:r w:rsidRPr="00D2445D">
              <w:t xml:space="preserve"> or </w:t>
            </w:r>
            <w:r w:rsidRPr="00D2445D">
              <w:rPr>
                <w:i/>
                <w:iCs/>
              </w:rPr>
              <w:t>transponder</w:t>
            </w:r>
            <w:r w:rsidRPr="00D2445D">
              <w:t xml:space="preserve"> identification:</w:t>
            </w:r>
          </w:p>
        </w:tc>
        <w:tc>
          <w:tcPr>
            <w:tcW w:w="7450" w:type="dxa"/>
            <w:gridSpan w:val="9"/>
            <w:tcBorders>
              <w:top w:val="single" w:sz="4" w:space="0" w:color="auto"/>
              <w:left w:val="nil"/>
              <w:bottom w:val="single" w:sz="4" w:space="0" w:color="auto"/>
              <w:right w:val="nil"/>
            </w:tcBorders>
            <w:shd w:val="clear" w:color="auto" w:fill="F2F2F2" w:themeFill="background1" w:themeFillShade="F2"/>
            <w:hideMark/>
          </w:tcPr>
          <w:p w14:paraId="28D15A14" w14:textId="77777777" w:rsidR="00D2445D" w:rsidRPr="00D2445D" w:rsidRDefault="00D2445D" w:rsidP="00D2445D">
            <w:sdt>
              <w:sdtPr>
                <w:rPr>
                  <w:lang w:eastAsia="en-CA"/>
                </w:rPr>
                <w:id w:val="1010095674"/>
                <w:placeholder>
                  <w:docPart w:val="8B19D804EA8046BB8B6D120DA5D8586F"/>
                </w:placeholder>
              </w:sdtPr>
              <w:sdtContent>
                <w:r w:rsidRPr="00D2445D">
                  <w:rPr>
                    <w:lang w:eastAsia="en-CA"/>
                  </w:rPr>
                  <w:t xml:space="preserve"> Panel 10</w:t>
                </w:r>
              </w:sdtContent>
            </w:sdt>
          </w:p>
        </w:tc>
      </w:tr>
      <w:tr w:rsidR="00D2445D" w:rsidRPr="00D2445D" w14:paraId="7CEEC747" w14:textId="77777777" w:rsidTr="00D2445D">
        <w:tc>
          <w:tcPr>
            <w:tcW w:w="3544" w:type="dxa"/>
            <w:gridSpan w:val="4"/>
            <w:tcBorders>
              <w:top w:val="single" w:sz="4" w:space="0" w:color="auto"/>
              <w:left w:val="nil"/>
              <w:bottom w:val="single" w:sz="4" w:space="0" w:color="auto"/>
              <w:right w:val="nil"/>
            </w:tcBorders>
            <w:hideMark/>
          </w:tcPr>
          <w:p w14:paraId="06D2966C" w14:textId="77777777" w:rsidR="00D2445D" w:rsidRPr="00D2445D" w:rsidRDefault="00D2445D" w:rsidP="00D2445D">
            <w:r w:rsidRPr="00D2445D">
              <w:rPr>
                <w:i/>
                <w:iCs/>
              </w:rPr>
              <w:t>Circuit</w:t>
            </w:r>
            <w:r w:rsidRPr="00D2445D">
              <w:t xml:space="preserve"> disconnect means or breaker location:</w:t>
            </w:r>
          </w:p>
        </w:tc>
        <w:tc>
          <w:tcPr>
            <w:tcW w:w="7256" w:type="dxa"/>
            <w:gridSpan w:val="8"/>
            <w:tcBorders>
              <w:top w:val="single" w:sz="4" w:space="0" w:color="auto"/>
              <w:left w:val="nil"/>
              <w:bottom w:val="single" w:sz="4" w:space="0" w:color="auto"/>
              <w:right w:val="nil"/>
            </w:tcBorders>
            <w:shd w:val="clear" w:color="auto" w:fill="F2F2F2" w:themeFill="background1" w:themeFillShade="F2"/>
            <w:hideMark/>
          </w:tcPr>
          <w:p w14:paraId="57E1650F" w14:textId="77777777" w:rsidR="00D2445D" w:rsidRPr="00D2445D" w:rsidRDefault="00D2445D" w:rsidP="00D2445D">
            <w:pPr>
              <w:rPr>
                <w:lang w:eastAsia="en-CA"/>
              </w:rPr>
            </w:pPr>
            <w:sdt>
              <w:sdtPr>
                <w:rPr>
                  <w:lang w:eastAsia="en-CA"/>
                </w:rPr>
                <w:id w:val="-915781759"/>
                <w:placeholder>
                  <w:docPart w:val="84FA5A77681546829BF7F74DBE9D528B"/>
                </w:placeholder>
              </w:sdtPr>
              <w:sdtContent>
                <w:r w:rsidRPr="00D2445D">
                  <w:rPr>
                    <w:lang w:eastAsia="en-CA"/>
                  </w:rPr>
                  <w:t xml:space="preserve"> </w:t>
                </w:r>
                <w:proofErr w:type="spellStart"/>
                <w:r w:rsidRPr="00D2445D">
                  <w:rPr>
                    <w:lang w:eastAsia="en-CA"/>
                  </w:rPr>
                  <w:t>Freshco</w:t>
                </w:r>
                <w:proofErr w:type="spellEnd"/>
                <w:r w:rsidRPr="00D2445D">
                  <w:rPr>
                    <w:lang w:eastAsia="en-CA"/>
                  </w:rPr>
                  <w:t xml:space="preserve"> Electrical Room</w:t>
                </w:r>
              </w:sdtContent>
            </w:sdt>
          </w:p>
        </w:tc>
      </w:tr>
      <w:tr w:rsidR="00D2445D" w:rsidRPr="00D2445D" w14:paraId="0A344505" w14:textId="77777777" w:rsidTr="00D2445D">
        <w:tc>
          <w:tcPr>
            <w:tcW w:w="3969" w:type="dxa"/>
            <w:gridSpan w:val="5"/>
            <w:tcBorders>
              <w:top w:val="single" w:sz="4" w:space="0" w:color="auto"/>
              <w:left w:val="nil"/>
              <w:bottom w:val="single" w:sz="4" w:space="0" w:color="auto"/>
              <w:right w:val="nil"/>
            </w:tcBorders>
            <w:hideMark/>
          </w:tcPr>
          <w:p w14:paraId="6F5FF3B7" w14:textId="77777777" w:rsidR="00D2445D" w:rsidRPr="00D2445D" w:rsidRDefault="00D2445D" w:rsidP="00D2445D">
            <w:r w:rsidRPr="00D2445D">
              <w:rPr>
                <w:i/>
                <w:iCs/>
              </w:rPr>
              <w:t xml:space="preserve">Circuit </w:t>
            </w:r>
            <w:r w:rsidRPr="00D2445D">
              <w:t>disconnect means or breaker identification:</w:t>
            </w:r>
          </w:p>
        </w:tc>
        <w:tc>
          <w:tcPr>
            <w:tcW w:w="6831" w:type="dxa"/>
            <w:gridSpan w:val="7"/>
            <w:tcBorders>
              <w:top w:val="single" w:sz="4" w:space="0" w:color="auto"/>
              <w:left w:val="nil"/>
              <w:bottom w:val="single" w:sz="4" w:space="0" w:color="auto"/>
              <w:right w:val="nil"/>
            </w:tcBorders>
            <w:shd w:val="clear" w:color="auto" w:fill="F2F2F2" w:themeFill="background1" w:themeFillShade="F2"/>
            <w:hideMark/>
          </w:tcPr>
          <w:p w14:paraId="4F15964F" w14:textId="77777777" w:rsidR="00D2445D" w:rsidRPr="00D2445D" w:rsidRDefault="00D2445D" w:rsidP="00D2445D">
            <w:pPr>
              <w:rPr>
                <w:lang w:eastAsia="en-CA"/>
              </w:rPr>
            </w:pPr>
            <w:sdt>
              <w:sdtPr>
                <w:rPr>
                  <w:lang w:eastAsia="en-CA"/>
                </w:rPr>
                <w:id w:val="1800645188"/>
                <w:placeholder>
                  <w:docPart w:val="A22635AE4184489B8C115CE11B0FB9C8"/>
                </w:placeholder>
              </w:sdtPr>
              <w:sdtContent>
                <w:r w:rsidRPr="00D2445D">
                  <w:rPr>
                    <w:lang w:eastAsia="en-CA"/>
                  </w:rPr>
                  <w:t xml:space="preserve"> Panel D CCT 4</w:t>
                </w:r>
              </w:sdtContent>
            </w:sdt>
          </w:p>
        </w:tc>
      </w:tr>
      <w:tr w:rsidR="00D2445D" w:rsidRPr="00D2445D" w14:paraId="52E053EC" w14:textId="77777777" w:rsidTr="00D2445D">
        <w:tc>
          <w:tcPr>
            <w:tcW w:w="567" w:type="dxa"/>
            <w:tcBorders>
              <w:top w:val="single" w:sz="4" w:space="0" w:color="auto"/>
              <w:left w:val="nil"/>
              <w:bottom w:val="single" w:sz="4" w:space="0" w:color="auto"/>
              <w:right w:val="single" w:sz="4" w:space="0" w:color="auto"/>
            </w:tcBorders>
            <w:vAlign w:val="center"/>
            <w:hideMark/>
          </w:tcPr>
          <w:p w14:paraId="12488F03" w14:textId="77777777" w:rsidR="00D2445D" w:rsidRPr="00D2445D" w:rsidRDefault="00D2445D" w:rsidP="00D2445D">
            <w:r w:rsidRPr="00D2445D">
              <w:t>A</w:t>
            </w:r>
          </w:p>
        </w:tc>
        <w:tc>
          <w:tcPr>
            <w:tcW w:w="6804" w:type="dxa"/>
            <w:gridSpan w:val="5"/>
            <w:tcBorders>
              <w:top w:val="single" w:sz="4" w:space="0" w:color="auto"/>
              <w:left w:val="single" w:sz="4" w:space="0" w:color="auto"/>
              <w:bottom w:val="single" w:sz="4" w:space="0" w:color="auto"/>
              <w:right w:val="single" w:sz="4" w:space="0" w:color="auto"/>
            </w:tcBorders>
            <w:hideMark/>
          </w:tcPr>
          <w:p w14:paraId="04A3106E" w14:textId="77777777" w:rsidR="00D2445D" w:rsidRPr="00D2445D" w:rsidRDefault="00D2445D" w:rsidP="00D2445D">
            <w:r w:rsidRPr="00D2445D">
              <w:t>Fused in accordance with the manufacturer’s marked rating of the system.</w:t>
            </w:r>
          </w:p>
        </w:tc>
        <w:tc>
          <w:tcPr>
            <w:tcW w:w="567" w:type="dxa"/>
            <w:tcBorders>
              <w:top w:val="single" w:sz="4" w:space="0" w:color="auto"/>
              <w:left w:val="single" w:sz="4" w:space="0" w:color="auto"/>
              <w:bottom w:val="single" w:sz="4" w:space="0" w:color="auto"/>
              <w:right w:val="nil"/>
            </w:tcBorders>
            <w:vAlign w:val="center"/>
            <w:hideMark/>
          </w:tcPr>
          <w:p w14:paraId="7EB9F11F" w14:textId="77777777" w:rsidR="00D2445D" w:rsidRPr="00D2445D" w:rsidRDefault="00D2445D" w:rsidP="00D2445D">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E643610" w14:textId="77777777" w:rsidR="00D2445D" w:rsidRPr="00D2445D" w:rsidRDefault="00D2445D" w:rsidP="00D2445D">
            <w:sdt>
              <w:sdtPr>
                <w:rPr>
                  <w:lang w:eastAsia="en-CA"/>
                </w:rPr>
                <w:id w:val="1371961430"/>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257ACAC6" w14:textId="77777777" w:rsidR="00D2445D" w:rsidRPr="00D2445D" w:rsidRDefault="00D2445D" w:rsidP="00D2445D">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2C1C1ED" w14:textId="77777777" w:rsidR="00D2445D" w:rsidRPr="00D2445D" w:rsidRDefault="00D2445D" w:rsidP="00D2445D">
            <w:sdt>
              <w:sdtPr>
                <w:rPr>
                  <w:lang w:eastAsia="en-CA"/>
                </w:rPr>
                <w:id w:val="-754285455"/>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0E39A38D" w14:textId="77777777" w:rsidR="00D2445D" w:rsidRPr="00D2445D" w:rsidRDefault="00D2445D" w:rsidP="00D2445D">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544414D7" w14:textId="77777777" w:rsidR="00D2445D" w:rsidRPr="00D2445D" w:rsidRDefault="00D2445D" w:rsidP="00D2445D">
            <w:sdt>
              <w:sdtPr>
                <w:rPr>
                  <w:lang w:eastAsia="en-CA"/>
                </w:rPr>
                <w:id w:val="1228799669"/>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6C09A747" w14:textId="77777777" w:rsidTr="00D2445D">
        <w:tc>
          <w:tcPr>
            <w:tcW w:w="567" w:type="dxa"/>
            <w:tcBorders>
              <w:top w:val="single" w:sz="4" w:space="0" w:color="auto"/>
              <w:left w:val="nil"/>
              <w:bottom w:val="single" w:sz="4" w:space="0" w:color="auto"/>
              <w:right w:val="single" w:sz="4" w:space="0" w:color="auto"/>
            </w:tcBorders>
            <w:vAlign w:val="center"/>
            <w:hideMark/>
          </w:tcPr>
          <w:p w14:paraId="03005A15" w14:textId="77777777" w:rsidR="00D2445D" w:rsidRPr="00D2445D" w:rsidRDefault="00D2445D" w:rsidP="00D2445D">
            <w:r w:rsidRPr="00D2445D">
              <w:t>B</w:t>
            </w:r>
          </w:p>
        </w:tc>
        <w:tc>
          <w:tcPr>
            <w:tcW w:w="6804" w:type="dxa"/>
            <w:gridSpan w:val="5"/>
            <w:tcBorders>
              <w:top w:val="single" w:sz="4" w:space="0" w:color="auto"/>
              <w:left w:val="single" w:sz="4" w:space="0" w:color="auto"/>
              <w:bottom w:val="single" w:sz="4" w:space="0" w:color="auto"/>
              <w:right w:val="single" w:sz="4" w:space="0" w:color="auto"/>
            </w:tcBorders>
            <w:hideMark/>
          </w:tcPr>
          <w:p w14:paraId="3F8C86D6" w14:textId="77777777" w:rsidR="00D2445D" w:rsidRPr="00D2445D" w:rsidRDefault="00D2445D" w:rsidP="00D2445D">
            <w:r w:rsidRPr="00D2445D">
              <w:t>The primary supply is equipped with the identified disconnect means.</w:t>
            </w:r>
          </w:p>
        </w:tc>
        <w:tc>
          <w:tcPr>
            <w:tcW w:w="567" w:type="dxa"/>
            <w:tcBorders>
              <w:top w:val="single" w:sz="4" w:space="0" w:color="auto"/>
              <w:left w:val="single" w:sz="4" w:space="0" w:color="auto"/>
              <w:bottom w:val="single" w:sz="4" w:space="0" w:color="auto"/>
              <w:right w:val="nil"/>
            </w:tcBorders>
            <w:vAlign w:val="center"/>
            <w:hideMark/>
          </w:tcPr>
          <w:p w14:paraId="0D1D83DC" w14:textId="77777777" w:rsidR="00D2445D" w:rsidRPr="00D2445D" w:rsidRDefault="00D2445D" w:rsidP="00D2445D">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058374F" w14:textId="77777777" w:rsidR="00D2445D" w:rsidRPr="00D2445D" w:rsidRDefault="00D2445D" w:rsidP="00D2445D">
            <w:pPr>
              <w:rPr>
                <w:lang w:eastAsia="en-CA"/>
              </w:rPr>
            </w:pPr>
            <w:sdt>
              <w:sdtPr>
                <w:rPr>
                  <w:lang w:eastAsia="en-CA"/>
                </w:rPr>
                <w:id w:val="-677122260"/>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134EA7DF" w14:textId="77777777" w:rsidR="00D2445D" w:rsidRPr="00D2445D" w:rsidRDefault="00D2445D" w:rsidP="00D2445D">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B8AC524" w14:textId="77777777" w:rsidR="00D2445D" w:rsidRPr="00D2445D" w:rsidRDefault="00D2445D" w:rsidP="00D2445D">
            <w:pPr>
              <w:rPr>
                <w:lang w:eastAsia="en-CA"/>
              </w:rPr>
            </w:pPr>
            <w:sdt>
              <w:sdtPr>
                <w:rPr>
                  <w:lang w:eastAsia="en-CA"/>
                </w:rPr>
                <w:id w:val="-532812164"/>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5B9D996" w14:textId="77777777" w:rsidR="00D2445D" w:rsidRPr="00D2445D" w:rsidRDefault="00D2445D" w:rsidP="00D2445D">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65DD0B5C" w14:textId="77777777" w:rsidR="00D2445D" w:rsidRPr="00D2445D" w:rsidRDefault="00D2445D" w:rsidP="00D2445D">
            <w:pPr>
              <w:rPr>
                <w:lang w:eastAsia="en-CA"/>
              </w:rPr>
            </w:pPr>
            <w:sdt>
              <w:sdtPr>
                <w:rPr>
                  <w:lang w:eastAsia="en-CA"/>
                </w:rPr>
                <w:id w:val="-2101242989"/>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61051F7E" w14:textId="77777777" w:rsidTr="00D2445D">
        <w:tc>
          <w:tcPr>
            <w:tcW w:w="567" w:type="dxa"/>
            <w:tcBorders>
              <w:top w:val="single" w:sz="4" w:space="0" w:color="auto"/>
              <w:left w:val="nil"/>
              <w:bottom w:val="single" w:sz="4" w:space="0" w:color="auto"/>
              <w:right w:val="single" w:sz="4" w:space="0" w:color="auto"/>
            </w:tcBorders>
            <w:vAlign w:val="center"/>
            <w:hideMark/>
          </w:tcPr>
          <w:p w14:paraId="49634D59" w14:textId="77777777" w:rsidR="00D2445D" w:rsidRPr="00D2445D" w:rsidRDefault="00D2445D" w:rsidP="00D2445D">
            <w:r w:rsidRPr="00D2445D">
              <w:t>C</w:t>
            </w:r>
          </w:p>
        </w:tc>
        <w:tc>
          <w:tcPr>
            <w:tcW w:w="6804" w:type="dxa"/>
            <w:gridSpan w:val="5"/>
            <w:tcBorders>
              <w:top w:val="single" w:sz="4" w:space="0" w:color="auto"/>
              <w:left w:val="single" w:sz="4" w:space="0" w:color="auto"/>
              <w:bottom w:val="single" w:sz="4" w:space="0" w:color="auto"/>
              <w:right w:val="single" w:sz="4" w:space="0" w:color="auto"/>
            </w:tcBorders>
            <w:hideMark/>
          </w:tcPr>
          <w:p w14:paraId="019B213C" w14:textId="77777777" w:rsidR="00D2445D" w:rsidRPr="00D2445D" w:rsidRDefault="00D2445D" w:rsidP="00D2445D">
            <w:r w:rsidRPr="00D2445D">
              <w:t>Adequate to meet the requirements of the system.</w:t>
            </w:r>
          </w:p>
        </w:tc>
        <w:tc>
          <w:tcPr>
            <w:tcW w:w="567" w:type="dxa"/>
            <w:tcBorders>
              <w:top w:val="single" w:sz="4" w:space="0" w:color="auto"/>
              <w:left w:val="single" w:sz="4" w:space="0" w:color="auto"/>
              <w:bottom w:val="single" w:sz="4" w:space="0" w:color="auto"/>
              <w:right w:val="nil"/>
            </w:tcBorders>
            <w:vAlign w:val="center"/>
            <w:hideMark/>
          </w:tcPr>
          <w:p w14:paraId="37569C5E" w14:textId="77777777" w:rsidR="00D2445D" w:rsidRPr="00D2445D" w:rsidRDefault="00D2445D" w:rsidP="00D2445D">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0B98404" w14:textId="77777777" w:rsidR="00D2445D" w:rsidRPr="00D2445D" w:rsidRDefault="00D2445D" w:rsidP="00D2445D">
            <w:pPr>
              <w:rPr>
                <w:lang w:eastAsia="en-CA"/>
              </w:rPr>
            </w:pPr>
            <w:sdt>
              <w:sdtPr>
                <w:rPr>
                  <w:lang w:eastAsia="en-CA"/>
                </w:rPr>
                <w:id w:val="-1120448700"/>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380A3F6E" w14:textId="77777777" w:rsidR="00D2445D" w:rsidRPr="00D2445D" w:rsidRDefault="00D2445D" w:rsidP="00D2445D">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C303EB7" w14:textId="77777777" w:rsidR="00D2445D" w:rsidRPr="00D2445D" w:rsidRDefault="00D2445D" w:rsidP="00D2445D">
            <w:pPr>
              <w:rPr>
                <w:lang w:eastAsia="en-CA"/>
              </w:rPr>
            </w:pPr>
            <w:sdt>
              <w:sdtPr>
                <w:rPr>
                  <w:lang w:eastAsia="en-CA"/>
                </w:rPr>
                <w:id w:val="800737877"/>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61E2F7ED" w14:textId="77777777" w:rsidR="00D2445D" w:rsidRPr="00D2445D" w:rsidRDefault="00D2445D" w:rsidP="00D2445D">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5B4E2C44" w14:textId="77777777" w:rsidR="00D2445D" w:rsidRPr="00D2445D" w:rsidRDefault="00D2445D" w:rsidP="00D2445D">
            <w:pPr>
              <w:rPr>
                <w:lang w:eastAsia="en-CA"/>
              </w:rPr>
            </w:pPr>
            <w:sdt>
              <w:sdtPr>
                <w:rPr>
                  <w:lang w:eastAsia="en-CA"/>
                </w:rPr>
                <w:id w:val="34853972"/>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5199E8BA" w14:textId="77777777" w:rsidTr="00D2445D">
        <w:tc>
          <w:tcPr>
            <w:tcW w:w="567" w:type="dxa"/>
            <w:tcBorders>
              <w:top w:val="single" w:sz="4" w:space="0" w:color="auto"/>
              <w:left w:val="nil"/>
              <w:bottom w:val="single" w:sz="4" w:space="0" w:color="auto"/>
              <w:right w:val="single" w:sz="4" w:space="0" w:color="auto"/>
            </w:tcBorders>
            <w:vAlign w:val="center"/>
            <w:hideMark/>
          </w:tcPr>
          <w:p w14:paraId="1C96091B" w14:textId="77777777" w:rsidR="00D2445D" w:rsidRPr="00D2445D" w:rsidRDefault="00D2445D" w:rsidP="00D2445D">
            <w:r w:rsidRPr="00D2445D">
              <w:t>D</w:t>
            </w:r>
          </w:p>
        </w:tc>
        <w:tc>
          <w:tcPr>
            <w:tcW w:w="6804" w:type="dxa"/>
            <w:gridSpan w:val="5"/>
            <w:tcBorders>
              <w:top w:val="single" w:sz="4" w:space="0" w:color="auto"/>
              <w:left w:val="single" w:sz="4" w:space="0" w:color="auto"/>
              <w:bottom w:val="single" w:sz="4" w:space="0" w:color="auto"/>
              <w:right w:val="single" w:sz="4" w:space="0" w:color="auto"/>
            </w:tcBorders>
            <w:hideMark/>
          </w:tcPr>
          <w:p w14:paraId="42E80C9A" w14:textId="77777777" w:rsidR="00D2445D" w:rsidRPr="00D2445D" w:rsidRDefault="00D2445D" w:rsidP="00D2445D">
            <w:r w:rsidRPr="00D2445D">
              <w:t>A short on the isolated side of each power isolation module results in a trouble condition.</w:t>
            </w:r>
          </w:p>
        </w:tc>
        <w:tc>
          <w:tcPr>
            <w:tcW w:w="567" w:type="dxa"/>
            <w:tcBorders>
              <w:top w:val="single" w:sz="4" w:space="0" w:color="auto"/>
              <w:left w:val="single" w:sz="4" w:space="0" w:color="auto"/>
              <w:bottom w:val="single" w:sz="4" w:space="0" w:color="auto"/>
              <w:right w:val="nil"/>
            </w:tcBorders>
            <w:vAlign w:val="center"/>
            <w:hideMark/>
          </w:tcPr>
          <w:p w14:paraId="5B3847D6" w14:textId="77777777" w:rsidR="00D2445D" w:rsidRPr="00D2445D" w:rsidRDefault="00D2445D" w:rsidP="00D2445D">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928B90E" w14:textId="77777777" w:rsidR="00D2445D" w:rsidRPr="00D2445D" w:rsidRDefault="00D2445D" w:rsidP="00D2445D">
            <w:pPr>
              <w:rPr>
                <w:lang w:eastAsia="en-CA"/>
              </w:rPr>
            </w:pPr>
            <w:sdt>
              <w:sdtPr>
                <w:rPr>
                  <w:lang w:eastAsia="en-CA"/>
                </w:rPr>
                <w:id w:val="-102346498"/>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4A501F88" w14:textId="77777777" w:rsidR="00D2445D" w:rsidRPr="00D2445D" w:rsidRDefault="00D2445D" w:rsidP="00D2445D">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ED68F40" w14:textId="77777777" w:rsidR="00D2445D" w:rsidRPr="00D2445D" w:rsidRDefault="00D2445D" w:rsidP="00D2445D">
            <w:pPr>
              <w:rPr>
                <w:lang w:eastAsia="en-CA"/>
              </w:rPr>
            </w:pPr>
            <w:sdt>
              <w:sdtPr>
                <w:rPr>
                  <w:lang w:eastAsia="en-CA"/>
                </w:rPr>
                <w:id w:val="-1521075196"/>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08428B35" w14:textId="77777777" w:rsidR="00D2445D" w:rsidRPr="00D2445D" w:rsidRDefault="00D2445D" w:rsidP="00D2445D">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7BE31497" w14:textId="77777777" w:rsidR="00D2445D" w:rsidRPr="00D2445D" w:rsidRDefault="00D2445D" w:rsidP="00D2445D">
            <w:pPr>
              <w:rPr>
                <w:lang w:eastAsia="en-CA"/>
              </w:rPr>
            </w:pPr>
            <w:sdt>
              <w:sdtPr>
                <w:rPr>
                  <w:lang w:eastAsia="en-CA"/>
                </w:rPr>
                <w:id w:val="-901360751"/>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720AA34D" w14:textId="77777777" w:rsidTr="00D2445D">
        <w:tc>
          <w:tcPr>
            <w:tcW w:w="567" w:type="dxa"/>
            <w:tcBorders>
              <w:top w:val="single" w:sz="4" w:space="0" w:color="auto"/>
              <w:left w:val="nil"/>
              <w:bottom w:val="single" w:sz="4" w:space="0" w:color="auto"/>
              <w:right w:val="single" w:sz="4" w:space="0" w:color="auto"/>
            </w:tcBorders>
            <w:vAlign w:val="center"/>
            <w:hideMark/>
          </w:tcPr>
          <w:p w14:paraId="18821BC9" w14:textId="77777777" w:rsidR="00D2445D" w:rsidRPr="00D2445D" w:rsidRDefault="00D2445D" w:rsidP="00D2445D">
            <w:r w:rsidRPr="00D2445D">
              <w:t>E</w:t>
            </w:r>
          </w:p>
        </w:tc>
        <w:tc>
          <w:tcPr>
            <w:tcW w:w="6804" w:type="dxa"/>
            <w:gridSpan w:val="5"/>
            <w:tcBorders>
              <w:top w:val="single" w:sz="4" w:space="0" w:color="auto"/>
              <w:left w:val="single" w:sz="4" w:space="0" w:color="auto"/>
              <w:bottom w:val="single" w:sz="4" w:space="0" w:color="auto"/>
              <w:right w:val="single" w:sz="4" w:space="0" w:color="auto"/>
            </w:tcBorders>
            <w:hideMark/>
          </w:tcPr>
          <w:p w14:paraId="5270BD4B" w14:textId="77777777" w:rsidR="00D2445D" w:rsidRPr="00D2445D" w:rsidRDefault="00D2445D" w:rsidP="00D2445D">
            <w:r w:rsidRPr="00D2445D">
              <w:t>Operation of a device on the source side of each shorted power isolation module is confirmed.</w:t>
            </w:r>
          </w:p>
        </w:tc>
        <w:tc>
          <w:tcPr>
            <w:tcW w:w="567" w:type="dxa"/>
            <w:tcBorders>
              <w:top w:val="single" w:sz="4" w:space="0" w:color="auto"/>
              <w:left w:val="single" w:sz="4" w:space="0" w:color="auto"/>
              <w:bottom w:val="single" w:sz="4" w:space="0" w:color="auto"/>
              <w:right w:val="nil"/>
            </w:tcBorders>
            <w:vAlign w:val="center"/>
            <w:hideMark/>
          </w:tcPr>
          <w:p w14:paraId="4A1AC6D4" w14:textId="77777777" w:rsidR="00D2445D" w:rsidRPr="00D2445D" w:rsidRDefault="00D2445D" w:rsidP="00D2445D">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04A9207" w14:textId="77777777" w:rsidR="00D2445D" w:rsidRPr="00D2445D" w:rsidRDefault="00D2445D" w:rsidP="00D2445D">
            <w:pPr>
              <w:rPr>
                <w:lang w:eastAsia="en-CA"/>
              </w:rPr>
            </w:pPr>
            <w:sdt>
              <w:sdtPr>
                <w:rPr>
                  <w:lang w:eastAsia="en-CA"/>
                </w:rPr>
                <w:id w:val="1062219696"/>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47D0D64F" w14:textId="77777777" w:rsidR="00D2445D" w:rsidRPr="00D2445D" w:rsidRDefault="00D2445D" w:rsidP="00D2445D">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1BA5E48" w14:textId="77777777" w:rsidR="00D2445D" w:rsidRPr="00D2445D" w:rsidRDefault="00D2445D" w:rsidP="00D2445D">
            <w:pPr>
              <w:rPr>
                <w:lang w:eastAsia="en-CA"/>
              </w:rPr>
            </w:pPr>
            <w:sdt>
              <w:sdtPr>
                <w:rPr>
                  <w:lang w:eastAsia="en-CA"/>
                </w:rPr>
                <w:id w:val="-1279560069"/>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55BFC041" w14:textId="77777777" w:rsidR="00D2445D" w:rsidRPr="00D2445D" w:rsidRDefault="00D2445D" w:rsidP="00D2445D">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383F5E1F" w14:textId="77777777" w:rsidR="00D2445D" w:rsidRPr="00D2445D" w:rsidRDefault="00D2445D" w:rsidP="00D2445D">
            <w:pPr>
              <w:rPr>
                <w:lang w:eastAsia="en-CA"/>
              </w:rPr>
            </w:pPr>
            <w:sdt>
              <w:sdtPr>
                <w:rPr>
                  <w:lang w:eastAsia="en-CA"/>
                </w:rPr>
                <w:id w:val="-1224292382"/>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1E80508D" w14:textId="77777777" w:rsidTr="00D2445D">
        <w:tc>
          <w:tcPr>
            <w:tcW w:w="567" w:type="dxa"/>
            <w:tcBorders>
              <w:top w:val="single" w:sz="4" w:space="0" w:color="auto"/>
              <w:left w:val="nil"/>
              <w:bottom w:val="single" w:sz="4" w:space="0" w:color="auto"/>
              <w:right w:val="single" w:sz="4" w:space="0" w:color="auto"/>
            </w:tcBorders>
            <w:vAlign w:val="center"/>
            <w:hideMark/>
          </w:tcPr>
          <w:p w14:paraId="1D27AB39" w14:textId="77777777" w:rsidR="00D2445D" w:rsidRPr="00D2445D" w:rsidRDefault="00D2445D" w:rsidP="00D2445D">
            <w:r w:rsidRPr="00D2445D">
              <w:t>F</w:t>
            </w:r>
          </w:p>
        </w:tc>
        <w:tc>
          <w:tcPr>
            <w:tcW w:w="6804" w:type="dxa"/>
            <w:gridSpan w:val="5"/>
            <w:tcBorders>
              <w:top w:val="single" w:sz="4" w:space="0" w:color="auto"/>
              <w:left w:val="single" w:sz="4" w:space="0" w:color="auto"/>
              <w:bottom w:val="single" w:sz="4" w:space="0" w:color="auto"/>
              <w:right w:val="single" w:sz="4" w:space="0" w:color="auto"/>
            </w:tcBorders>
            <w:hideMark/>
          </w:tcPr>
          <w:p w14:paraId="15E07311" w14:textId="77777777" w:rsidR="00D2445D" w:rsidRPr="00D2445D" w:rsidRDefault="00D2445D" w:rsidP="00D2445D">
            <w:r w:rsidRPr="00D2445D">
              <w:t xml:space="preserve">Power for ancillary devices is taken from a source separate from the </w:t>
            </w:r>
            <w:r w:rsidRPr="00D2445D">
              <w:rPr>
                <w:i/>
                <w:iCs/>
              </w:rPr>
              <w:t>fire alarm system control unit</w:t>
            </w:r>
            <w:r w:rsidRPr="00D2445D">
              <w:t xml:space="preserve"> or </w:t>
            </w:r>
            <w:r w:rsidRPr="00D2445D">
              <w:rPr>
                <w:i/>
                <w:iCs/>
              </w:rPr>
              <w:t>transponder</w:t>
            </w:r>
            <w:r w:rsidRPr="00D2445D">
              <w:t xml:space="preserve"> power supply.</w:t>
            </w:r>
          </w:p>
        </w:tc>
        <w:tc>
          <w:tcPr>
            <w:tcW w:w="567" w:type="dxa"/>
            <w:tcBorders>
              <w:top w:val="single" w:sz="4" w:space="0" w:color="auto"/>
              <w:left w:val="single" w:sz="4" w:space="0" w:color="auto"/>
              <w:bottom w:val="single" w:sz="4" w:space="0" w:color="auto"/>
              <w:right w:val="nil"/>
            </w:tcBorders>
            <w:vAlign w:val="center"/>
            <w:hideMark/>
          </w:tcPr>
          <w:p w14:paraId="5EAAFFFB" w14:textId="77777777" w:rsidR="00D2445D" w:rsidRPr="00D2445D" w:rsidRDefault="00D2445D" w:rsidP="00D2445D">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12B31D9" w14:textId="77777777" w:rsidR="00D2445D" w:rsidRPr="00D2445D" w:rsidRDefault="00D2445D" w:rsidP="00D2445D">
            <w:pPr>
              <w:rPr>
                <w:lang w:eastAsia="en-CA"/>
              </w:rPr>
            </w:pPr>
            <w:sdt>
              <w:sdtPr>
                <w:rPr>
                  <w:lang w:eastAsia="en-CA"/>
                </w:rPr>
                <w:id w:val="-1858795070"/>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512440BA" w14:textId="77777777" w:rsidR="00D2445D" w:rsidRPr="00D2445D" w:rsidRDefault="00D2445D" w:rsidP="00D2445D">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6D3F2D0" w14:textId="77777777" w:rsidR="00D2445D" w:rsidRPr="00D2445D" w:rsidRDefault="00D2445D" w:rsidP="00D2445D">
            <w:pPr>
              <w:rPr>
                <w:lang w:eastAsia="en-CA"/>
              </w:rPr>
            </w:pPr>
            <w:sdt>
              <w:sdtPr>
                <w:rPr>
                  <w:lang w:eastAsia="en-CA"/>
                </w:rPr>
                <w:id w:val="-1368138203"/>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3C170E33" w14:textId="77777777" w:rsidR="00D2445D" w:rsidRPr="00D2445D" w:rsidRDefault="00D2445D" w:rsidP="00D2445D">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5B887F16" w14:textId="77777777" w:rsidR="00D2445D" w:rsidRPr="00D2445D" w:rsidRDefault="00D2445D" w:rsidP="00D2445D">
            <w:pPr>
              <w:rPr>
                <w:lang w:eastAsia="en-CA"/>
              </w:rPr>
            </w:pPr>
            <w:sdt>
              <w:sdtPr>
                <w:rPr>
                  <w:lang w:eastAsia="en-CA"/>
                </w:rPr>
                <w:id w:val="-1570875341"/>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669B3041" w14:textId="77777777" w:rsidTr="00D2445D">
        <w:tc>
          <w:tcPr>
            <w:tcW w:w="567" w:type="dxa"/>
            <w:tcBorders>
              <w:top w:val="single" w:sz="4" w:space="0" w:color="auto"/>
              <w:left w:val="nil"/>
              <w:bottom w:val="single" w:sz="4" w:space="0" w:color="auto"/>
              <w:right w:val="single" w:sz="4" w:space="0" w:color="auto"/>
            </w:tcBorders>
            <w:vAlign w:val="center"/>
            <w:hideMark/>
          </w:tcPr>
          <w:p w14:paraId="3B9EF7BB" w14:textId="77777777" w:rsidR="00D2445D" w:rsidRPr="00D2445D" w:rsidRDefault="00D2445D" w:rsidP="00D2445D">
            <w:r w:rsidRPr="00D2445D">
              <w:t>G</w:t>
            </w:r>
          </w:p>
        </w:tc>
        <w:tc>
          <w:tcPr>
            <w:tcW w:w="6804" w:type="dxa"/>
            <w:gridSpan w:val="5"/>
            <w:tcBorders>
              <w:top w:val="single" w:sz="4" w:space="0" w:color="auto"/>
              <w:left w:val="single" w:sz="4" w:space="0" w:color="auto"/>
              <w:bottom w:val="single" w:sz="4" w:space="0" w:color="auto"/>
              <w:right w:val="single" w:sz="4" w:space="0" w:color="auto"/>
            </w:tcBorders>
            <w:hideMark/>
          </w:tcPr>
          <w:p w14:paraId="5C9297D9" w14:textId="77777777" w:rsidR="00D2445D" w:rsidRPr="00D2445D" w:rsidRDefault="00D2445D" w:rsidP="00D2445D">
            <w:r w:rsidRPr="00D2445D">
              <w:t xml:space="preserve">Power for ancillary devices is taken from the </w:t>
            </w:r>
            <w:r w:rsidRPr="00D2445D">
              <w:rPr>
                <w:i/>
                <w:iCs/>
              </w:rPr>
              <w:t>control unit</w:t>
            </w:r>
            <w:r w:rsidRPr="00D2445D">
              <w:t xml:space="preserve"> or </w:t>
            </w:r>
            <w:r w:rsidRPr="00D2445D">
              <w:rPr>
                <w:i/>
                <w:iCs/>
              </w:rPr>
              <w:t>transponder</w:t>
            </w:r>
            <w:r w:rsidRPr="00D2445D">
              <w:t xml:space="preserve"> that is designed to provide such power.</w:t>
            </w:r>
          </w:p>
        </w:tc>
        <w:tc>
          <w:tcPr>
            <w:tcW w:w="567" w:type="dxa"/>
            <w:tcBorders>
              <w:top w:val="single" w:sz="4" w:space="0" w:color="auto"/>
              <w:left w:val="single" w:sz="4" w:space="0" w:color="auto"/>
              <w:bottom w:val="single" w:sz="4" w:space="0" w:color="auto"/>
              <w:right w:val="nil"/>
            </w:tcBorders>
            <w:vAlign w:val="center"/>
            <w:hideMark/>
          </w:tcPr>
          <w:p w14:paraId="7ED854A4" w14:textId="77777777" w:rsidR="00D2445D" w:rsidRPr="00D2445D" w:rsidRDefault="00D2445D" w:rsidP="00D2445D">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C341E99" w14:textId="77777777" w:rsidR="00D2445D" w:rsidRPr="00D2445D" w:rsidRDefault="00D2445D" w:rsidP="00D2445D">
            <w:pPr>
              <w:rPr>
                <w:lang w:eastAsia="en-CA"/>
              </w:rPr>
            </w:pPr>
            <w:sdt>
              <w:sdtPr>
                <w:rPr>
                  <w:lang w:eastAsia="en-CA"/>
                </w:rPr>
                <w:id w:val="-300698982"/>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0686B9B7" w14:textId="77777777" w:rsidR="00D2445D" w:rsidRPr="00D2445D" w:rsidRDefault="00D2445D" w:rsidP="00D2445D">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98F44B2" w14:textId="77777777" w:rsidR="00D2445D" w:rsidRPr="00D2445D" w:rsidRDefault="00D2445D" w:rsidP="00D2445D">
            <w:pPr>
              <w:rPr>
                <w:lang w:eastAsia="en-CA"/>
              </w:rPr>
            </w:pPr>
            <w:sdt>
              <w:sdtPr>
                <w:rPr>
                  <w:lang w:eastAsia="en-CA"/>
                </w:rPr>
                <w:id w:val="495232614"/>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084B48BE" w14:textId="77777777" w:rsidR="00D2445D" w:rsidRPr="00D2445D" w:rsidRDefault="00D2445D" w:rsidP="00D2445D">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4B32600A" w14:textId="77777777" w:rsidR="00D2445D" w:rsidRPr="00D2445D" w:rsidRDefault="00D2445D" w:rsidP="00D2445D">
            <w:pPr>
              <w:rPr>
                <w:lang w:eastAsia="en-CA"/>
              </w:rPr>
            </w:pPr>
            <w:sdt>
              <w:sdtPr>
                <w:rPr>
                  <w:lang w:eastAsia="en-CA"/>
                </w:rPr>
                <w:id w:val="208381004"/>
                <w14:checkbox>
                  <w14:checked w14:val="1"/>
                  <w14:checkedState w14:val="0050" w14:font="Wingdings 2"/>
                  <w14:uncheckedState w14:val="0020" w14:font="Wingdings 2"/>
                </w14:checkbox>
              </w:sdtPr>
              <w:sdtContent>
                <w:r w:rsidRPr="00D2445D">
                  <w:rPr>
                    <w:lang w:eastAsia="en-CA"/>
                  </w:rPr>
                  <w:sym w:font="Wingdings 2" w:char="F050"/>
                </w:r>
              </w:sdtContent>
            </w:sdt>
          </w:p>
        </w:tc>
      </w:tr>
      <w:tr w:rsidR="00D2445D" w:rsidRPr="00D2445D" w14:paraId="3EB30E3A" w14:textId="77777777" w:rsidTr="00D2445D">
        <w:tc>
          <w:tcPr>
            <w:tcW w:w="567" w:type="dxa"/>
            <w:tcBorders>
              <w:top w:val="single" w:sz="4" w:space="0" w:color="auto"/>
              <w:left w:val="nil"/>
              <w:bottom w:val="single" w:sz="4" w:space="0" w:color="auto"/>
              <w:right w:val="single" w:sz="4" w:space="0" w:color="auto"/>
            </w:tcBorders>
            <w:vAlign w:val="center"/>
            <w:hideMark/>
          </w:tcPr>
          <w:p w14:paraId="6A971889" w14:textId="77777777" w:rsidR="00D2445D" w:rsidRPr="00D2445D" w:rsidRDefault="00D2445D" w:rsidP="00D2445D">
            <w:r w:rsidRPr="00D2445D">
              <w:t>H</w:t>
            </w:r>
          </w:p>
        </w:tc>
        <w:tc>
          <w:tcPr>
            <w:tcW w:w="6804" w:type="dxa"/>
            <w:gridSpan w:val="5"/>
            <w:tcBorders>
              <w:top w:val="single" w:sz="4" w:space="0" w:color="auto"/>
              <w:left w:val="single" w:sz="4" w:space="0" w:color="auto"/>
              <w:bottom w:val="single" w:sz="4" w:space="0" w:color="auto"/>
              <w:right w:val="single" w:sz="4" w:space="0" w:color="auto"/>
            </w:tcBorders>
            <w:hideMark/>
          </w:tcPr>
          <w:p w14:paraId="41952154" w14:textId="77777777" w:rsidR="00D2445D" w:rsidRPr="00D2445D" w:rsidRDefault="00D2445D" w:rsidP="00D2445D">
            <w:r w:rsidRPr="00D2445D">
              <w:t xml:space="preserve">Ancillary devices, which are powered from </w:t>
            </w:r>
            <w:r w:rsidRPr="00D2445D">
              <w:rPr>
                <w:i/>
                <w:iCs/>
              </w:rPr>
              <w:t>control unit</w:t>
            </w:r>
            <w:r w:rsidRPr="00D2445D">
              <w:t xml:space="preserve"> or </w:t>
            </w:r>
            <w:r w:rsidRPr="00D2445D">
              <w:rPr>
                <w:i/>
                <w:iCs/>
              </w:rPr>
              <w:t>transponder</w:t>
            </w:r>
            <w:r w:rsidRPr="00D2445D">
              <w:t>, are recorded.</w:t>
            </w:r>
          </w:p>
        </w:tc>
        <w:tc>
          <w:tcPr>
            <w:tcW w:w="567" w:type="dxa"/>
            <w:tcBorders>
              <w:top w:val="single" w:sz="4" w:space="0" w:color="auto"/>
              <w:left w:val="single" w:sz="4" w:space="0" w:color="auto"/>
              <w:bottom w:val="single" w:sz="4" w:space="0" w:color="auto"/>
              <w:right w:val="nil"/>
            </w:tcBorders>
            <w:vAlign w:val="center"/>
            <w:hideMark/>
          </w:tcPr>
          <w:p w14:paraId="112C5A07" w14:textId="77777777" w:rsidR="00D2445D" w:rsidRPr="00D2445D" w:rsidRDefault="00D2445D" w:rsidP="00D2445D">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D866F18" w14:textId="77777777" w:rsidR="00D2445D" w:rsidRPr="00D2445D" w:rsidRDefault="00D2445D" w:rsidP="00D2445D">
            <w:pPr>
              <w:rPr>
                <w:lang w:eastAsia="en-CA"/>
              </w:rPr>
            </w:pPr>
            <w:sdt>
              <w:sdtPr>
                <w:rPr>
                  <w:lang w:eastAsia="en-CA"/>
                </w:rPr>
                <w:id w:val="1289544176"/>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5960E088" w14:textId="77777777" w:rsidR="00D2445D" w:rsidRPr="00D2445D" w:rsidRDefault="00D2445D" w:rsidP="00D2445D">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492A223" w14:textId="77777777" w:rsidR="00D2445D" w:rsidRPr="00D2445D" w:rsidRDefault="00D2445D" w:rsidP="00D2445D">
            <w:pPr>
              <w:rPr>
                <w:lang w:eastAsia="en-CA"/>
              </w:rPr>
            </w:pPr>
            <w:sdt>
              <w:sdtPr>
                <w:rPr>
                  <w:lang w:eastAsia="en-CA"/>
                </w:rPr>
                <w:id w:val="320000866"/>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386305A9" w14:textId="77777777" w:rsidR="00D2445D" w:rsidRPr="00D2445D" w:rsidRDefault="00D2445D" w:rsidP="00D2445D">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49DD026E" w14:textId="77777777" w:rsidR="00D2445D" w:rsidRPr="00D2445D" w:rsidRDefault="00D2445D" w:rsidP="00D2445D">
            <w:pPr>
              <w:rPr>
                <w:lang w:eastAsia="en-CA"/>
              </w:rPr>
            </w:pPr>
            <w:sdt>
              <w:sdtPr>
                <w:rPr>
                  <w:lang w:eastAsia="en-CA"/>
                </w:rPr>
                <w:id w:val="-1183505928"/>
                <w14:checkbox>
                  <w14:checked w14:val="1"/>
                  <w14:checkedState w14:val="0050" w14:font="Wingdings 2"/>
                  <w14:uncheckedState w14:val="0020" w14:font="Wingdings 2"/>
                </w14:checkbox>
              </w:sdtPr>
              <w:sdtContent>
                <w:r w:rsidRPr="00D2445D">
                  <w:rPr>
                    <w:lang w:eastAsia="en-CA"/>
                  </w:rPr>
                  <w:sym w:font="Wingdings 2" w:char="F050"/>
                </w:r>
              </w:sdtContent>
            </w:sdt>
          </w:p>
        </w:tc>
      </w:tr>
    </w:tbl>
    <w:p w14:paraId="77993613" w14:textId="241D31A8" w:rsidR="000A2A5C" w:rsidRDefault="002A280B">
      <w:pPr>
        <w:spacing w:after="200" w:line="276" w:lineRule="auto"/>
      </w:pPr>
      <w:r>
        <w:br w:type="page"/>
      </w:r>
    </w:p>
    <w:p w14:paraId="3BFA7B50" w14:textId="77777777" w:rsidR="00D167A9" w:rsidRDefault="00D167A9">
      <w:pPr>
        <w:spacing w:after="200" w:line="276" w:lineRule="auto"/>
      </w:pPr>
    </w:p>
    <w:p w14:paraId="10F0327B" w14:textId="174AFEB0" w:rsidR="00D167A9" w:rsidRPr="00D167A9" w:rsidRDefault="00D167A9" w:rsidP="00D167A9">
      <w:pPr>
        <w:pStyle w:val="Heading2"/>
        <w:numPr>
          <w:ilvl w:val="1"/>
          <w:numId w:val="45"/>
        </w:numPr>
        <w:ind w:left="1134" w:hanging="1134"/>
        <w:rPr>
          <w:rFonts w:ascii="Calibri" w:eastAsia="Calibri" w:hAnsi="Calibri" w:cs="Times New Roman"/>
        </w:rPr>
      </w:pPr>
      <w:r w:rsidRPr="00D167A9">
        <w:rPr>
          <w:rFonts w:ascii="Calibri" w:eastAsia="Calibri" w:hAnsi="Calibri" w:cs="Times New Roman"/>
        </w:rPr>
        <w:t>Power Supply Inspection (</w:t>
      </w:r>
      <w:r w:rsidRPr="00D167A9">
        <w:rPr>
          <w:rFonts w:ascii="Calibri" w:eastAsia="Calibri" w:hAnsi="Calibri" w:cs="Times New Roman"/>
        </w:rPr>
        <w:t>5</w:t>
      </w:r>
      <w:r w:rsidRPr="00D167A9">
        <w:rPr>
          <w:rFonts w:ascii="Calibri" w:eastAsia="Calibri" w:hAnsi="Calibri" w:cs="Times New Roman"/>
        </w:rPr>
        <w:t>)</w:t>
      </w:r>
    </w:p>
    <w:p w14:paraId="69CD621C" w14:textId="77777777" w:rsidR="00D167A9" w:rsidRPr="00D2445D" w:rsidRDefault="00D167A9" w:rsidP="00D167A9">
      <w:pPr>
        <w:rPr>
          <w:rFonts w:ascii="Calibri" w:eastAsia="Calibri" w:hAnsi="Calibri" w:cs="Times New Roman"/>
        </w:rPr>
      </w:pPr>
      <w:r w:rsidRPr="00D2445D">
        <w:rPr>
          <w:rFonts w:ascii="Calibri" w:eastAsia="Calibri" w:hAnsi="Calibri" w:cs="Times New Roman"/>
        </w:rPr>
        <w:t>NOTE: See Section 9, Power Supplies</w:t>
      </w:r>
    </w:p>
    <w:tbl>
      <w:tblPr>
        <w:tblStyle w:val="TableGrid3"/>
        <w:tblW w:w="0" w:type="auto"/>
        <w:tblInd w:w="0" w:type="dxa"/>
        <w:tblLayout w:type="fixed"/>
        <w:tblLook w:val="04A0" w:firstRow="1" w:lastRow="0" w:firstColumn="1" w:lastColumn="0" w:noHBand="0" w:noVBand="1"/>
      </w:tblPr>
      <w:tblGrid>
        <w:gridCol w:w="567"/>
        <w:gridCol w:w="2381"/>
        <w:gridCol w:w="402"/>
        <w:gridCol w:w="194"/>
        <w:gridCol w:w="425"/>
        <w:gridCol w:w="3402"/>
        <w:gridCol w:w="567"/>
        <w:gridCol w:w="851"/>
        <w:gridCol w:w="567"/>
        <w:gridCol w:w="425"/>
        <w:gridCol w:w="567"/>
        <w:gridCol w:w="452"/>
      </w:tblGrid>
      <w:tr w:rsidR="00D167A9" w:rsidRPr="00D2445D" w14:paraId="42D28BD0" w14:textId="77777777" w:rsidTr="00503020">
        <w:tc>
          <w:tcPr>
            <w:tcW w:w="2948" w:type="dxa"/>
            <w:gridSpan w:val="2"/>
            <w:tcBorders>
              <w:top w:val="single" w:sz="4" w:space="0" w:color="auto"/>
              <w:left w:val="nil"/>
              <w:bottom w:val="single" w:sz="4" w:space="0" w:color="auto"/>
              <w:right w:val="nil"/>
            </w:tcBorders>
            <w:hideMark/>
          </w:tcPr>
          <w:p w14:paraId="0739CCAD" w14:textId="77777777" w:rsidR="00D167A9" w:rsidRPr="00D2445D" w:rsidRDefault="00D167A9" w:rsidP="00503020">
            <w:r w:rsidRPr="00D2445D">
              <w:rPr>
                <w:i/>
                <w:iCs/>
              </w:rPr>
              <w:t xml:space="preserve">Control unit </w:t>
            </w:r>
            <w:r w:rsidRPr="00D2445D">
              <w:t xml:space="preserve">or </w:t>
            </w:r>
            <w:r w:rsidRPr="00D2445D">
              <w:rPr>
                <w:i/>
                <w:iCs/>
              </w:rPr>
              <w:t>transponder</w:t>
            </w:r>
            <w:r w:rsidRPr="00D2445D">
              <w:t xml:space="preserve"> location:</w:t>
            </w:r>
          </w:p>
        </w:tc>
        <w:tc>
          <w:tcPr>
            <w:tcW w:w="7852" w:type="dxa"/>
            <w:gridSpan w:val="10"/>
            <w:tcBorders>
              <w:top w:val="single" w:sz="4" w:space="0" w:color="auto"/>
              <w:left w:val="nil"/>
              <w:bottom w:val="single" w:sz="4" w:space="0" w:color="auto"/>
              <w:right w:val="nil"/>
            </w:tcBorders>
            <w:shd w:val="clear" w:color="auto" w:fill="F2F2F2" w:themeFill="background1" w:themeFillShade="F2"/>
            <w:hideMark/>
          </w:tcPr>
          <w:p w14:paraId="4F6DD007" w14:textId="6DA4F365" w:rsidR="00D167A9" w:rsidRPr="00D2445D" w:rsidRDefault="00D167A9" w:rsidP="00503020">
            <w:sdt>
              <w:sdtPr>
                <w:rPr>
                  <w:lang w:eastAsia="en-CA"/>
                </w:rPr>
                <w:id w:val="1150867643"/>
                <w:placeholder>
                  <w:docPart w:val="758D282F6C0D4E1E8E7EBFCF0FB054AE"/>
                </w:placeholder>
              </w:sdtPr>
              <w:sdtContent>
                <w:r w:rsidRPr="00D2445D">
                  <w:rPr>
                    <w:lang w:eastAsia="en-CA"/>
                  </w:rPr>
                  <w:t xml:space="preserve"> </w:t>
                </w:r>
                <w:r>
                  <w:rPr>
                    <w:lang w:eastAsia="en-CA"/>
                  </w:rPr>
                  <w:t xml:space="preserve"> </w:t>
                </w:r>
              </w:sdtContent>
            </w:sdt>
          </w:p>
        </w:tc>
      </w:tr>
      <w:tr w:rsidR="00D167A9" w:rsidRPr="00D2445D" w14:paraId="6ACDB581" w14:textId="77777777" w:rsidTr="00503020">
        <w:tc>
          <w:tcPr>
            <w:tcW w:w="3350" w:type="dxa"/>
            <w:gridSpan w:val="3"/>
            <w:tcBorders>
              <w:top w:val="single" w:sz="4" w:space="0" w:color="auto"/>
              <w:left w:val="nil"/>
              <w:bottom w:val="single" w:sz="4" w:space="0" w:color="auto"/>
              <w:right w:val="nil"/>
            </w:tcBorders>
            <w:hideMark/>
          </w:tcPr>
          <w:p w14:paraId="224A7A4A" w14:textId="77777777" w:rsidR="00D167A9" w:rsidRPr="00D2445D" w:rsidRDefault="00D167A9" w:rsidP="00503020">
            <w:r w:rsidRPr="00D2445D">
              <w:rPr>
                <w:i/>
                <w:iCs/>
              </w:rPr>
              <w:t>Control unit</w:t>
            </w:r>
            <w:r w:rsidRPr="00D2445D">
              <w:t xml:space="preserve"> or </w:t>
            </w:r>
            <w:r w:rsidRPr="00D2445D">
              <w:rPr>
                <w:i/>
                <w:iCs/>
              </w:rPr>
              <w:t>transponder</w:t>
            </w:r>
            <w:r w:rsidRPr="00D2445D">
              <w:t xml:space="preserve"> identification:</w:t>
            </w:r>
          </w:p>
        </w:tc>
        <w:tc>
          <w:tcPr>
            <w:tcW w:w="7450" w:type="dxa"/>
            <w:gridSpan w:val="9"/>
            <w:tcBorders>
              <w:top w:val="single" w:sz="4" w:space="0" w:color="auto"/>
              <w:left w:val="nil"/>
              <w:bottom w:val="single" w:sz="4" w:space="0" w:color="auto"/>
              <w:right w:val="nil"/>
            </w:tcBorders>
            <w:shd w:val="clear" w:color="auto" w:fill="F2F2F2" w:themeFill="background1" w:themeFillShade="F2"/>
            <w:hideMark/>
          </w:tcPr>
          <w:p w14:paraId="1E42268D" w14:textId="49580ACD" w:rsidR="00D167A9" w:rsidRPr="00D2445D" w:rsidRDefault="00D167A9" w:rsidP="00503020">
            <w:sdt>
              <w:sdtPr>
                <w:rPr>
                  <w:lang w:eastAsia="en-CA"/>
                </w:rPr>
                <w:id w:val="-435372823"/>
                <w:placeholder>
                  <w:docPart w:val="05806FA0744E4F378F99135FC0945237"/>
                </w:placeholder>
              </w:sdtPr>
              <w:sdtContent>
                <w:r w:rsidRPr="00D2445D">
                  <w:rPr>
                    <w:lang w:eastAsia="en-CA"/>
                  </w:rPr>
                  <w:t xml:space="preserve"> </w:t>
                </w:r>
                <w:r>
                  <w:rPr>
                    <w:lang w:eastAsia="en-CA"/>
                  </w:rPr>
                  <w:t xml:space="preserve"> </w:t>
                </w:r>
              </w:sdtContent>
            </w:sdt>
          </w:p>
        </w:tc>
      </w:tr>
      <w:tr w:rsidR="00D167A9" w:rsidRPr="00D2445D" w14:paraId="4CABC3F0" w14:textId="77777777" w:rsidTr="00503020">
        <w:tc>
          <w:tcPr>
            <w:tcW w:w="3544" w:type="dxa"/>
            <w:gridSpan w:val="4"/>
            <w:tcBorders>
              <w:top w:val="single" w:sz="4" w:space="0" w:color="auto"/>
              <w:left w:val="nil"/>
              <w:bottom w:val="single" w:sz="4" w:space="0" w:color="auto"/>
              <w:right w:val="nil"/>
            </w:tcBorders>
            <w:hideMark/>
          </w:tcPr>
          <w:p w14:paraId="70B8FE3C" w14:textId="77777777" w:rsidR="00D167A9" w:rsidRPr="00D2445D" w:rsidRDefault="00D167A9" w:rsidP="00503020">
            <w:r w:rsidRPr="00D2445D">
              <w:rPr>
                <w:i/>
                <w:iCs/>
              </w:rPr>
              <w:t>Circuit</w:t>
            </w:r>
            <w:r w:rsidRPr="00D2445D">
              <w:t xml:space="preserve"> disconnect means or breaker location:</w:t>
            </w:r>
          </w:p>
        </w:tc>
        <w:tc>
          <w:tcPr>
            <w:tcW w:w="7256" w:type="dxa"/>
            <w:gridSpan w:val="8"/>
            <w:tcBorders>
              <w:top w:val="single" w:sz="4" w:space="0" w:color="auto"/>
              <w:left w:val="nil"/>
              <w:bottom w:val="single" w:sz="4" w:space="0" w:color="auto"/>
              <w:right w:val="nil"/>
            </w:tcBorders>
            <w:shd w:val="clear" w:color="auto" w:fill="F2F2F2" w:themeFill="background1" w:themeFillShade="F2"/>
            <w:hideMark/>
          </w:tcPr>
          <w:p w14:paraId="03FE450D" w14:textId="7E8AA22D" w:rsidR="00D167A9" w:rsidRPr="00D2445D" w:rsidRDefault="00D167A9" w:rsidP="00503020">
            <w:pPr>
              <w:rPr>
                <w:lang w:eastAsia="en-CA"/>
              </w:rPr>
            </w:pPr>
            <w:sdt>
              <w:sdtPr>
                <w:rPr>
                  <w:lang w:eastAsia="en-CA"/>
                </w:rPr>
                <w:id w:val="-1628467660"/>
                <w:placeholder>
                  <w:docPart w:val="C32E0E3EE59B4EF3B16CFE0A13A676E5"/>
                </w:placeholder>
              </w:sdtPr>
              <w:sdtContent>
                <w:r w:rsidRPr="00D2445D">
                  <w:rPr>
                    <w:lang w:eastAsia="en-CA"/>
                  </w:rPr>
                  <w:t xml:space="preserve"> </w:t>
                </w:r>
                <w:r>
                  <w:rPr>
                    <w:lang w:eastAsia="en-CA"/>
                  </w:rPr>
                  <w:t xml:space="preserve"> </w:t>
                </w:r>
              </w:sdtContent>
            </w:sdt>
          </w:p>
        </w:tc>
      </w:tr>
      <w:tr w:rsidR="00D167A9" w:rsidRPr="00D2445D" w14:paraId="105DEA25" w14:textId="77777777" w:rsidTr="00503020">
        <w:tc>
          <w:tcPr>
            <w:tcW w:w="3969" w:type="dxa"/>
            <w:gridSpan w:val="5"/>
            <w:tcBorders>
              <w:top w:val="single" w:sz="4" w:space="0" w:color="auto"/>
              <w:left w:val="nil"/>
              <w:bottom w:val="single" w:sz="4" w:space="0" w:color="auto"/>
              <w:right w:val="nil"/>
            </w:tcBorders>
            <w:hideMark/>
          </w:tcPr>
          <w:p w14:paraId="74889B36" w14:textId="77777777" w:rsidR="00D167A9" w:rsidRPr="00D2445D" w:rsidRDefault="00D167A9" w:rsidP="00503020">
            <w:r w:rsidRPr="00D2445D">
              <w:rPr>
                <w:i/>
                <w:iCs/>
              </w:rPr>
              <w:t xml:space="preserve">Circuit </w:t>
            </w:r>
            <w:r w:rsidRPr="00D2445D">
              <w:t>disconnect means or breaker identification:</w:t>
            </w:r>
          </w:p>
        </w:tc>
        <w:tc>
          <w:tcPr>
            <w:tcW w:w="6831" w:type="dxa"/>
            <w:gridSpan w:val="7"/>
            <w:tcBorders>
              <w:top w:val="single" w:sz="4" w:space="0" w:color="auto"/>
              <w:left w:val="nil"/>
              <w:bottom w:val="single" w:sz="4" w:space="0" w:color="auto"/>
              <w:right w:val="nil"/>
            </w:tcBorders>
            <w:shd w:val="clear" w:color="auto" w:fill="F2F2F2" w:themeFill="background1" w:themeFillShade="F2"/>
            <w:hideMark/>
          </w:tcPr>
          <w:p w14:paraId="37B75C55" w14:textId="7353DB30" w:rsidR="00D167A9" w:rsidRPr="00D2445D" w:rsidRDefault="00D167A9" w:rsidP="00503020">
            <w:pPr>
              <w:rPr>
                <w:lang w:eastAsia="en-CA"/>
              </w:rPr>
            </w:pPr>
            <w:sdt>
              <w:sdtPr>
                <w:rPr>
                  <w:lang w:eastAsia="en-CA"/>
                </w:rPr>
                <w:id w:val="-1027707808"/>
                <w:placeholder>
                  <w:docPart w:val="93CC17025C004509A921F0E4001A08D0"/>
                </w:placeholder>
              </w:sdtPr>
              <w:sdtContent>
                <w:r w:rsidRPr="00D2445D">
                  <w:rPr>
                    <w:lang w:eastAsia="en-CA"/>
                  </w:rPr>
                  <w:t xml:space="preserve"> </w:t>
                </w:r>
                <w:r>
                  <w:rPr>
                    <w:lang w:eastAsia="en-CA"/>
                  </w:rPr>
                  <w:t xml:space="preserve"> </w:t>
                </w:r>
              </w:sdtContent>
            </w:sdt>
          </w:p>
        </w:tc>
      </w:tr>
      <w:tr w:rsidR="00D167A9" w:rsidRPr="00D2445D" w14:paraId="6F6DAF62" w14:textId="77777777" w:rsidTr="00503020">
        <w:tc>
          <w:tcPr>
            <w:tcW w:w="567" w:type="dxa"/>
            <w:tcBorders>
              <w:top w:val="single" w:sz="4" w:space="0" w:color="auto"/>
              <w:left w:val="nil"/>
              <w:bottom w:val="single" w:sz="4" w:space="0" w:color="auto"/>
              <w:right w:val="single" w:sz="4" w:space="0" w:color="auto"/>
            </w:tcBorders>
            <w:vAlign w:val="center"/>
            <w:hideMark/>
          </w:tcPr>
          <w:p w14:paraId="7DEC48EE" w14:textId="77777777" w:rsidR="00D167A9" w:rsidRPr="00D2445D" w:rsidRDefault="00D167A9" w:rsidP="00503020">
            <w:r w:rsidRPr="00D2445D">
              <w:t>A</w:t>
            </w:r>
          </w:p>
        </w:tc>
        <w:tc>
          <w:tcPr>
            <w:tcW w:w="6804" w:type="dxa"/>
            <w:gridSpan w:val="5"/>
            <w:tcBorders>
              <w:top w:val="single" w:sz="4" w:space="0" w:color="auto"/>
              <w:left w:val="single" w:sz="4" w:space="0" w:color="auto"/>
              <w:bottom w:val="single" w:sz="4" w:space="0" w:color="auto"/>
              <w:right w:val="single" w:sz="4" w:space="0" w:color="auto"/>
            </w:tcBorders>
            <w:hideMark/>
          </w:tcPr>
          <w:p w14:paraId="6CB6DB34" w14:textId="77777777" w:rsidR="00D167A9" w:rsidRPr="00D2445D" w:rsidRDefault="00D167A9" w:rsidP="00503020">
            <w:r w:rsidRPr="00D2445D">
              <w:t>Fused in accordance with the manufacturer’s marked rating of the system.</w:t>
            </w:r>
          </w:p>
        </w:tc>
        <w:tc>
          <w:tcPr>
            <w:tcW w:w="567" w:type="dxa"/>
            <w:tcBorders>
              <w:top w:val="single" w:sz="4" w:space="0" w:color="auto"/>
              <w:left w:val="single" w:sz="4" w:space="0" w:color="auto"/>
              <w:bottom w:val="single" w:sz="4" w:space="0" w:color="auto"/>
              <w:right w:val="nil"/>
            </w:tcBorders>
            <w:vAlign w:val="center"/>
            <w:hideMark/>
          </w:tcPr>
          <w:p w14:paraId="3E0446C3" w14:textId="77777777" w:rsidR="00D167A9" w:rsidRPr="00D2445D" w:rsidRDefault="00D167A9" w:rsidP="00503020">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51B7DD5" w14:textId="6FF2555D" w:rsidR="00D167A9" w:rsidRPr="00D2445D" w:rsidRDefault="00D167A9" w:rsidP="00503020">
            <w:sdt>
              <w:sdtPr>
                <w:rPr>
                  <w:lang w:eastAsia="en-CA"/>
                </w:rPr>
                <w:id w:val="-366224619"/>
                <w14:checkbox>
                  <w14:checked w14:val="0"/>
                  <w14:checkedState w14:val="0050" w14:font="Wingdings 2"/>
                  <w14:uncheckedState w14:val="0020" w14:font="Wingdings 2"/>
                </w14:checkbox>
              </w:sdtPr>
              <w:sdtContent>
                <w:r>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4AB729CC" w14:textId="77777777" w:rsidR="00D167A9" w:rsidRPr="00D2445D" w:rsidRDefault="00D167A9" w:rsidP="00503020">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FCB53A5" w14:textId="77777777" w:rsidR="00D167A9" w:rsidRPr="00D2445D" w:rsidRDefault="00D167A9" w:rsidP="00503020">
            <w:sdt>
              <w:sdtPr>
                <w:rPr>
                  <w:lang w:eastAsia="en-CA"/>
                </w:rPr>
                <w:id w:val="595902070"/>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6654C74B" w14:textId="77777777" w:rsidR="00D167A9" w:rsidRPr="00D2445D" w:rsidRDefault="00D167A9" w:rsidP="00503020">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5D6E66E1" w14:textId="77777777" w:rsidR="00D167A9" w:rsidRPr="00D2445D" w:rsidRDefault="00D167A9" w:rsidP="00503020">
            <w:sdt>
              <w:sdtPr>
                <w:rPr>
                  <w:lang w:eastAsia="en-CA"/>
                </w:rPr>
                <w:id w:val="296649045"/>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167A9" w:rsidRPr="00D2445D" w14:paraId="04FA5541" w14:textId="77777777" w:rsidTr="00503020">
        <w:tc>
          <w:tcPr>
            <w:tcW w:w="567" w:type="dxa"/>
            <w:tcBorders>
              <w:top w:val="single" w:sz="4" w:space="0" w:color="auto"/>
              <w:left w:val="nil"/>
              <w:bottom w:val="single" w:sz="4" w:space="0" w:color="auto"/>
              <w:right w:val="single" w:sz="4" w:space="0" w:color="auto"/>
            </w:tcBorders>
            <w:vAlign w:val="center"/>
            <w:hideMark/>
          </w:tcPr>
          <w:p w14:paraId="5DEE4726" w14:textId="77777777" w:rsidR="00D167A9" w:rsidRPr="00D2445D" w:rsidRDefault="00D167A9" w:rsidP="00503020">
            <w:r w:rsidRPr="00D2445D">
              <w:t>B</w:t>
            </w:r>
          </w:p>
        </w:tc>
        <w:tc>
          <w:tcPr>
            <w:tcW w:w="6804" w:type="dxa"/>
            <w:gridSpan w:val="5"/>
            <w:tcBorders>
              <w:top w:val="single" w:sz="4" w:space="0" w:color="auto"/>
              <w:left w:val="single" w:sz="4" w:space="0" w:color="auto"/>
              <w:bottom w:val="single" w:sz="4" w:space="0" w:color="auto"/>
              <w:right w:val="single" w:sz="4" w:space="0" w:color="auto"/>
            </w:tcBorders>
            <w:hideMark/>
          </w:tcPr>
          <w:p w14:paraId="192C6316" w14:textId="77777777" w:rsidR="00D167A9" w:rsidRPr="00D2445D" w:rsidRDefault="00D167A9" w:rsidP="00503020">
            <w:r w:rsidRPr="00D2445D">
              <w:t>The primary supply is equipped with the identified disconnect means.</w:t>
            </w:r>
          </w:p>
        </w:tc>
        <w:tc>
          <w:tcPr>
            <w:tcW w:w="567" w:type="dxa"/>
            <w:tcBorders>
              <w:top w:val="single" w:sz="4" w:space="0" w:color="auto"/>
              <w:left w:val="single" w:sz="4" w:space="0" w:color="auto"/>
              <w:bottom w:val="single" w:sz="4" w:space="0" w:color="auto"/>
              <w:right w:val="nil"/>
            </w:tcBorders>
            <w:vAlign w:val="center"/>
            <w:hideMark/>
          </w:tcPr>
          <w:p w14:paraId="56E1F425" w14:textId="77777777" w:rsidR="00D167A9" w:rsidRPr="00D2445D" w:rsidRDefault="00D167A9" w:rsidP="00503020">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5600F47" w14:textId="33208E1F" w:rsidR="00D167A9" w:rsidRPr="00D2445D" w:rsidRDefault="00D167A9" w:rsidP="00503020">
            <w:pPr>
              <w:rPr>
                <w:lang w:eastAsia="en-CA"/>
              </w:rPr>
            </w:pPr>
            <w:sdt>
              <w:sdtPr>
                <w:rPr>
                  <w:lang w:eastAsia="en-CA"/>
                </w:rPr>
                <w:id w:val="73708359"/>
                <w14:checkbox>
                  <w14:checked w14:val="0"/>
                  <w14:checkedState w14:val="0050" w14:font="Wingdings 2"/>
                  <w14:uncheckedState w14:val="0020" w14:font="Wingdings 2"/>
                </w14:checkbox>
              </w:sdtPr>
              <w:sdtContent>
                <w:r>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4136D67B" w14:textId="77777777" w:rsidR="00D167A9" w:rsidRPr="00D2445D" w:rsidRDefault="00D167A9" w:rsidP="00503020">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FCF15A8" w14:textId="77777777" w:rsidR="00D167A9" w:rsidRPr="00D2445D" w:rsidRDefault="00D167A9" w:rsidP="00503020">
            <w:pPr>
              <w:rPr>
                <w:lang w:eastAsia="en-CA"/>
              </w:rPr>
            </w:pPr>
            <w:sdt>
              <w:sdtPr>
                <w:rPr>
                  <w:lang w:eastAsia="en-CA"/>
                </w:rPr>
                <w:id w:val="-59485752"/>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767EBA3A" w14:textId="77777777" w:rsidR="00D167A9" w:rsidRPr="00D2445D" w:rsidRDefault="00D167A9" w:rsidP="00503020">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76BB27FF" w14:textId="77777777" w:rsidR="00D167A9" w:rsidRPr="00D2445D" w:rsidRDefault="00D167A9" w:rsidP="00503020">
            <w:pPr>
              <w:rPr>
                <w:lang w:eastAsia="en-CA"/>
              </w:rPr>
            </w:pPr>
            <w:sdt>
              <w:sdtPr>
                <w:rPr>
                  <w:lang w:eastAsia="en-CA"/>
                </w:rPr>
                <w:id w:val="-1225067258"/>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167A9" w:rsidRPr="00D2445D" w14:paraId="01C02563" w14:textId="77777777" w:rsidTr="00503020">
        <w:tc>
          <w:tcPr>
            <w:tcW w:w="567" w:type="dxa"/>
            <w:tcBorders>
              <w:top w:val="single" w:sz="4" w:space="0" w:color="auto"/>
              <w:left w:val="nil"/>
              <w:bottom w:val="single" w:sz="4" w:space="0" w:color="auto"/>
              <w:right w:val="single" w:sz="4" w:space="0" w:color="auto"/>
            </w:tcBorders>
            <w:vAlign w:val="center"/>
            <w:hideMark/>
          </w:tcPr>
          <w:p w14:paraId="12A55C95" w14:textId="77777777" w:rsidR="00D167A9" w:rsidRPr="00D2445D" w:rsidRDefault="00D167A9" w:rsidP="00503020">
            <w:r w:rsidRPr="00D2445D">
              <w:t>C</w:t>
            </w:r>
          </w:p>
        </w:tc>
        <w:tc>
          <w:tcPr>
            <w:tcW w:w="6804" w:type="dxa"/>
            <w:gridSpan w:val="5"/>
            <w:tcBorders>
              <w:top w:val="single" w:sz="4" w:space="0" w:color="auto"/>
              <w:left w:val="single" w:sz="4" w:space="0" w:color="auto"/>
              <w:bottom w:val="single" w:sz="4" w:space="0" w:color="auto"/>
              <w:right w:val="single" w:sz="4" w:space="0" w:color="auto"/>
            </w:tcBorders>
            <w:hideMark/>
          </w:tcPr>
          <w:p w14:paraId="6CDD7BEB" w14:textId="77777777" w:rsidR="00D167A9" w:rsidRPr="00D2445D" w:rsidRDefault="00D167A9" w:rsidP="00503020">
            <w:r w:rsidRPr="00D2445D">
              <w:t>Adequate to meet the requirements of the system.</w:t>
            </w:r>
          </w:p>
        </w:tc>
        <w:tc>
          <w:tcPr>
            <w:tcW w:w="567" w:type="dxa"/>
            <w:tcBorders>
              <w:top w:val="single" w:sz="4" w:space="0" w:color="auto"/>
              <w:left w:val="single" w:sz="4" w:space="0" w:color="auto"/>
              <w:bottom w:val="single" w:sz="4" w:space="0" w:color="auto"/>
              <w:right w:val="nil"/>
            </w:tcBorders>
            <w:vAlign w:val="center"/>
            <w:hideMark/>
          </w:tcPr>
          <w:p w14:paraId="07E7E4A1" w14:textId="77777777" w:rsidR="00D167A9" w:rsidRPr="00D2445D" w:rsidRDefault="00D167A9" w:rsidP="00503020">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63AAA82" w14:textId="2B69465C" w:rsidR="00D167A9" w:rsidRPr="00D2445D" w:rsidRDefault="00D167A9" w:rsidP="00503020">
            <w:pPr>
              <w:rPr>
                <w:lang w:eastAsia="en-CA"/>
              </w:rPr>
            </w:pPr>
            <w:sdt>
              <w:sdtPr>
                <w:rPr>
                  <w:lang w:eastAsia="en-CA"/>
                </w:rPr>
                <w:id w:val="1518428458"/>
                <w14:checkbox>
                  <w14:checked w14:val="0"/>
                  <w14:checkedState w14:val="0050" w14:font="Wingdings 2"/>
                  <w14:uncheckedState w14:val="0020" w14:font="Wingdings 2"/>
                </w14:checkbox>
              </w:sdtPr>
              <w:sdtContent>
                <w:r>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73AC3C01" w14:textId="77777777" w:rsidR="00D167A9" w:rsidRPr="00D2445D" w:rsidRDefault="00D167A9" w:rsidP="00503020">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186D917" w14:textId="77777777" w:rsidR="00D167A9" w:rsidRPr="00D2445D" w:rsidRDefault="00D167A9" w:rsidP="00503020">
            <w:pPr>
              <w:rPr>
                <w:lang w:eastAsia="en-CA"/>
              </w:rPr>
            </w:pPr>
            <w:sdt>
              <w:sdtPr>
                <w:rPr>
                  <w:lang w:eastAsia="en-CA"/>
                </w:rPr>
                <w:id w:val="-732469327"/>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1D432265" w14:textId="77777777" w:rsidR="00D167A9" w:rsidRPr="00D2445D" w:rsidRDefault="00D167A9" w:rsidP="00503020">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338B4AC5" w14:textId="77777777" w:rsidR="00D167A9" w:rsidRPr="00D2445D" w:rsidRDefault="00D167A9" w:rsidP="00503020">
            <w:pPr>
              <w:rPr>
                <w:lang w:eastAsia="en-CA"/>
              </w:rPr>
            </w:pPr>
            <w:sdt>
              <w:sdtPr>
                <w:rPr>
                  <w:lang w:eastAsia="en-CA"/>
                </w:rPr>
                <w:id w:val="1421141522"/>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167A9" w:rsidRPr="00D2445D" w14:paraId="6F83D66E" w14:textId="77777777" w:rsidTr="00503020">
        <w:tc>
          <w:tcPr>
            <w:tcW w:w="567" w:type="dxa"/>
            <w:tcBorders>
              <w:top w:val="single" w:sz="4" w:space="0" w:color="auto"/>
              <w:left w:val="nil"/>
              <w:bottom w:val="single" w:sz="4" w:space="0" w:color="auto"/>
              <w:right w:val="single" w:sz="4" w:space="0" w:color="auto"/>
            </w:tcBorders>
            <w:vAlign w:val="center"/>
            <w:hideMark/>
          </w:tcPr>
          <w:p w14:paraId="4366F4D2" w14:textId="77777777" w:rsidR="00D167A9" w:rsidRPr="00D2445D" w:rsidRDefault="00D167A9" w:rsidP="00503020">
            <w:r w:rsidRPr="00D2445D">
              <w:t>D</w:t>
            </w:r>
          </w:p>
        </w:tc>
        <w:tc>
          <w:tcPr>
            <w:tcW w:w="6804" w:type="dxa"/>
            <w:gridSpan w:val="5"/>
            <w:tcBorders>
              <w:top w:val="single" w:sz="4" w:space="0" w:color="auto"/>
              <w:left w:val="single" w:sz="4" w:space="0" w:color="auto"/>
              <w:bottom w:val="single" w:sz="4" w:space="0" w:color="auto"/>
              <w:right w:val="single" w:sz="4" w:space="0" w:color="auto"/>
            </w:tcBorders>
            <w:hideMark/>
          </w:tcPr>
          <w:p w14:paraId="5FCAFC6C" w14:textId="77777777" w:rsidR="00D167A9" w:rsidRPr="00D2445D" w:rsidRDefault="00D167A9" w:rsidP="00503020">
            <w:r w:rsidRPr="00D2445D">
              <w:t>A short on the isolated side of each power isolation module results in a trouble condition.</w:t>
            </w:r>
          </w:p>
        </w:tc>
        <w:tc>
          <w:tcPr>
            <w:tcW w:w="567" w:type="dxa"/>
            <w:tcBorders>
              <w:top w:val="single" w:sz="4" w:space="0" w:color="auto"/>
              <w:left w:val="single" w:sz="4" w:space="0" w:color="auto"/>
              <w:bottom w:val="single" w:sz="4" w:space="0" w:color="auto"/>
              <w:right w:val="nil"/>
            </w:tcBorders>
            <w:vAlign w:val="center"/>
            <w:hideMark/>
          </w:tcPr>
          <w:p w14:paraId="0942ADCE" w14:textId="77777777" w:rsidR="00D167A9" w:rsidRPr="00D2445D" w:rsidRDefault="00D167A9" w:rsidP="00503020">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E1260E5" w14:textId="42B3E2D0" w:rsidR="00D167A9" w:rsidRPr="00D2445D" w:rsidRDefault="00D167A9" w:rsidP="00503020">
            <w:pPr>
              <w:rPr>
                <w:lang w:eastAsia="en-CA"/>
              </w:rPr>
            </w:pPr>
            <w:sdt>
              <w:sdtPr>
                <w:rPr>
                  <w:lang w:eastAsia="en-CA"/>
                </w:rPr>
                <w:id w:val="-1125303556"/>
                <w14:checkbox>
                  <w14:checked w14:val="0"/>
                  <w14:checkedState w14:val="0050" w14:font="Wingdings 2"/>
                  <w14:uncheckedState w14:val="0020" w14:font="Wingdings 2"/>
                </w14:checkbox>
              </w:sdtPr>
              <w:sdtContent>
                <w:r>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021C1FB7" w14:textId="77777777" w:rsidR="00D167A9" w:rsidRPr="00D2445D" w:rsidRDefault="00D167A9" w:rsidP="00503020">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BF95FE3" w14:textId="77777777" w:rsidR="00D167A9" w:rsidRPr="00D2445D" w:rsidRDefault="00D167A9" w:rsidP="00503020">
            <w:pPr>
              <w:rPr>
                <w:lang w:eastAsia="en-CA"/>
              </w:rPr>
            </w:pPr>
            <w:sdt>
              <w:sdtPr>
                <w:rPr>
                  <w:lang w:eastAsia="en-CA"/>
                </w:rPr>
                <w:id w:val="689113145"/>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78E047FA" w14:textId="77777777" w:rsidR="00D167A9" w:rsidRPr="00D2445D" w:rsidRDefault="00D167A9" w:rsidP="00503020">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4F3641B7" w14:textId="77777777" w:rsidR="00D167A9" w:rsidRPr="00D2445D" w:rsidRDefault="00D167A9" w:rsidP="00503020">
            <w:pPr>
              <w:rPr>
                <w:lang w:eastAsia="en-CA"/>
              </w:rPr>
            </w:pPr>
            <w:sdt>
              <w:sdtPr>
                <w:rPr>
                  <w:lang w:eastAsia="en-CA"/>
                </w:rPr>
                <w:id w:val="-1048835768"/>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167A9" w:rsidRPr="00D2445D" w14:paraId="72F4FBCA" w14:textId="77777777" w:rsidTr="00503020">
        <w:tc>
          <w:tcPr>
            <w:tcW w:w="567" w:type="dxa"/>
            <w:tcBorders>
              <w:top w:val="single" w:sz="4" w:space="0" w:color="auto"/>
              <w:left w:val="nil"/>
              <w:bottom w:val="single" w:sz="4" w:space="0" w:color="auto"/>
              <w:right w:val="single" w:sz="4" w:space="0" w:color="auto"/>
            </w:tcBorders>
            <w:vAlign w:val="center"/>
            <w:hideMark/>
          </w:tcPr>
          <w:p w14:paraId="2FC628B5" w14:textId="77777777" w:rsidR="00D167A9" w:rsidRPr="00D2445D" w:rsidRDefault="00D167A9" w:rsidP="00503020">
            <w:r w:rsidRPr="00D2445D">
              <w:t>E</w:t>
            </w:r>
          </w:p>
        </w:tc>
        <w:tc>
          <w:tcPr>
            <w:tcW w:w="6804" w:type="dxa"/>
            <w:gridSpan w:val="5"/>
            <w:tcBorders>
              <w:top w:val="single" w:sz="4" w:space="0" w:color="auto"/>
              <w:left w:val="single" w:sz="4" w:space="0" w:color="auto"/>
              <w:bottom w:val="single" w:sz="4" w:space="0" w:color="auto"/>
              <w:right w:val="single" w:sz="4" w:space="0" w:color="auto"/>
            </w:tcBorders>
            <w:hideMark/>
          </w:tcPr>
          <w:p w14:paraId="60146D36" w14:textId="77777777" w:rsidR="00D167A9" w:rsidRPr="00D2445D" w:rsidRDefault="00D167A9" w:rsidP="00503020">
            <w:r w:rsidRPr="00D2445D">
              <w:t>Operation of a device on the source side of each shorted power isolation module is confirmed.</w:t>
            </w:r>
          </w:p>
        </w:tc>
        <w:tc>
          <w:tcPr>
            <w:tcW w:w="567" w:type="dxa"/>
            <w:tcBorders>
              <w:top w:val="single" w:sz="4" w:space="0" w:color="auto"/>
              <w:left w:val="single" w:sz="4" w:space="0" w:color="auto"/>
              <w:bottom w:val="single" w:sz="4" w:space="0" w:color="auto"/>
              <w:right w:val="nil"/>
            </w:tcBorders>
            <w:vAlign w:val="center"/>
            <w:hideMark/>
          </w:tcPr>
          <w:p w14:paraId="0AAE9912" w14:textId="77777777" w:rsidR="00D167A9" w:rsidRPr="00D2445D" w:rsidRDefault="00D167A9" w:rsidP="00503020">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73302F5" w14:textId="4B3C0BBA" w:rsidR="00D167A9" w:rsidRPr="00D2445D" w:rsidRDefault="00D167A9" w:rsidP="00503020">
            <w:pPr>
              <w:rPr>
                <w:lang w:eastAsia="en-CA"/>
              </w:rPr>
            </w:pPr>
            <w:sdt>
              <w:sdtPr>
                <w:rPr>
                  <w:lang w:eastAsia="en-CA"/>
                </w:rPr>
                <w:id w:val="1401788622"/>
                <w14:checkbox>
                  <w14:checked w14:val="0"/>
                  <w14:checkedState w14:val="0050" w14:font="Wingdings 2"/>
                  <w14:uncheckedState w14:val="0020" w14:font="Wingdings 2"/>
                </w14:checkbox>
              </w:sdtPr>
              <w:sdtContent>
                <w:r>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B054C6B" w14:textId="77777777" w:rsidR="00D167A9" w:rsidRPr="00D2445D" w:rsidRDefault="00D167A9" w:rsidP="00503020">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5516F6E" w14:textId="77777777" w:rsidR="00D167A9" w:rsidRPr="00D2445D" w:rsidRDefault="00D167A9" w:rsidP="00503020">
            <w:pPr>
              <w:rPr>
                <w:lang w:eastAsia="en-CA"/>
              </w:rPr>
            </w:pPr>
            <w:sdt>
              <w:sdtPr>
                <w:rPr>
                  <w:lang w:eastAsia="en-CA"/>
                </w:rPr>
                <w:id w:val="1849056977"/>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02C782C" w14:textId="77777777" w:rsidR="00D167A9" w:rsidRPr="00D2445D" w:rsidRDefault="00D167A9" w:rsidP="00503020">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650B0613" w14:textId="77777777" w:rsidR="00D167A9" w:rsidRPr="00D2445D" w:rsidRDefault="00D167A9" w:rsidP="00503020">
            <w:pPr>
              <w:rPr>
                <w:lang w:eastAsia="en-CA"/>
              </w:rPr>
            </w:pPr>
            <w:sdt>
              <w:sdtPr>
                <w:rPr>
                  <w:lang w:eastAsia="en-CA"/>
                </w:rPr>
                <w:id w:val="-906526325"/>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167A9" w:rsidRPr="00D2445D" w14:paraId="15CDE600" w14:textId="77777777" w:rsidTr="00503020">
        <w:tc>
          <w:tcPr>
            <w:tcW w:w="567" w:type="dxa"/>
            <w:tcBorders>
              <w:top w:val="single" w:sz="4" w:space="0" w:color="auto"/>
              <w:left w:val="nil"/>
              <w:bottom w:val="single" w:sz="4" w:space="0" w:color="auto"/>
              <w:right w:val="single" w:sz="4" w:space="0" w:color="auto"/>
            </w:tcBorders>
            <w:vAlign w:val="center"/>
            <w:hideMark/>
          </w:tcPr>
          <w:p w14:paraId="3B6C5C02" w14:textId="77777777" w:rsidR="00D167A9" w:rsidRPr="00D2445D" w:rsidRDefault="00D167A9" w:rsidP="00503020">
            <w:r w:rsidRPr="00D2445D">
              <w:t>F</w:t>
            </w:r>
          </w:p>
        </w:tc>
        <w:tc>
          <w:tcPr>
            <w:tcW w:w="6804" w:type="dxa"/>
            <w:gridSpan w:val="5"/>
            <w:tcBorders>
              <w:top w:val="single" w:sz="4" w:space="0" w:color="auto"/>
              <w:left w:val="single" w:sz="4" w:space="0" w:color="auto"/>
              <w:bottom w:val="single" w:sz="4" w:space="0" w:color="auto"/>
              <w:right w:val="single" w:sz="4" w:space="0" w:color="auto"/>
            </w:tcBorders>
            <w:hideMark/>
          </w:tcPr>
          <w:p w14:paraId="47129AA8" w14:textId="77777777" w:rsidR="00D167A9" w:rsidRPr="00D2445D" w:rsidRDefault="00D167A9" w:rsidP="00503020">
            <w:r w:rsidRPr="00D2445D">
              <w:t xml:space="preserve">Power for ancillary devices is taken from a source separate from the </w:t>
            </w:r>
            <w:r w:rsidRPr="00D2445D">
              <w:rPr>
                <w:i/>
                <w:iCs/>
              </w:rPr>
              <w:t>fire alarm system control unit</w:t>
            </w:r>
            <w:r w:rsidRPr="00D2445D">
              <w:t xml:space="preserve"> or </w:t>
            </w:r>
            <w:r w:rsidRPr="00D2445D">
              <w:rPr>
                <w:i/>
                <w:iCs/>
              </w:rPr>
              <w:t>transponder</w:t>
            </w:r>
            <w:r w:rsidRPr="00D2445D">
              <w:t xml:space="preserve"> power supply.</w:t>
            </w:r>
          </w:p>
        </w:tc>
        <w:tc>
          <w:tcPr>
            <w:tcW w:w="567" w:type="dxa"/>
            <w:tcBorders>
              <w:top w:val="single" w:sz="4" w:space="0" w:color="auto"/>
              <w:left w:val="single" w:sz="4" w:space="0" w:color="auto"/>
              <w:bottom w:val="single" w:sz="4" w:space="0" w:color="auto"/>
              <w:right w:val="nil"/>
            </w:tcBorders>
            <w:vAlign w:val="center"/>
            <w:hideMark/>
          </w:tcPr>
          <w:p w14:paraId="2FC40862" w14:textId="77777777" w:rsidR="00D167A9" w:rsidRPr="00D2445D" w:rsidRDefault="00D167A9" w:rsidP="00503020">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E8259EB" w14:textId="788646FA" w:rsidR="00D167A9" w:rsidRPr="00D2445D" w:rsidRDefault="00D167A9" w:rsidP="00503020">
            <w:pPr>
              <w:rPr>
                <w:lang w:eastAsia="en-CA"/>
              </w:rPr>
            </w:pPr>
            <w:sdt>
              <w:sdtPr>
                <w:rPr>
                  <w:lang w:eastAsia="en-CA"/>
                </w:rPr>
                <w:id w:val="334492913"/>
                <w14:checkbox>
                  <w14:checked w14:val="0"/>
                  <w14:checkedState w14:val="0050" w14:font="Wingdings 2"/>
                  <w14:uncheckedState w14:val="0020" w14:font="Wingdings 2"/>
                </w14:checkbox>
              </w:sdtPr>
              <w:sdtContent>
                <w:r>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39C03655" w14:textId="77777777" w:rsidR="00D167A9" w:rsidRPr="00D2445D" w:rsidRDefault="00D167A9" w:rsidP="00503020">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DF129EE" w14:textId="77777777" w:rsidR="00D167A9" w:rsidRPr="00D2445D" w:rsidRDefault="00D167A9" w:rsidP="00503020">
            <w:pPr>
              <w:rPr>
                <w:lang w:eastAsia="en-CA"/>
              </w:rPr>
            </w:pPr>
            <w:sdt>
              <w:sdtPr>
                <w:rPr>
                  <w:lang w:eastAsia="en-CA"/>
                </w:rPr>
                <w:id w:val="898166211"/>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47E25B23" w14:textId="77777777" w:rsidR="00D167A9" w:rsidRPr="00D2445D" w:rsidRDefault="00D167A9" w:rsidP="00503020">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51CF3916" w14:textId="77777777" w:rsidR="00D167A9" w:rsidRPr="00D2445D" w:rsidRDefault="00D167A9" w:rsidP="00503020">
            <w:pPr>
              <w:rPr>
                <w:lang w:eastAsia="en-CA"/>
              </w:rPr>
            </w:pPr>
            <w:sdt>
              <w:sdtPr>
                <w:rPr>
                  <w:lang w:eastAsia="en-CA"/>
                </w:rPr>
                <w:id w:val="-1352176958"/>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167A9" w:rsidRPr="00D2445D" w14:paraId="6065A984" w14:textId="77777777" w:rsidTr="00503020">
        <w:tc>
          <w:tcPr>
            <w:tcW w:w="567" w:type="dxa"/>
            <w:tcBorders>
              <w:top w:val="single" w:sz="4" w:space="0" w:color="auto"/>
              <w:left w:val="nil"/>
              <w:bottom w:val="single" w:sz="4" w:space="0" w:color="auto"/>
              <w:right w:val="single" w:sz="4" w:space="0" w:color="auto"/>
            </w:tcBorders>
            <w:vAlign w:val="center"/>
            <w:hideMark/>
          </w:tcPr>
          <w:p w14:paraId="16FD3BC9" w14:textId="77777777" w:rsidR="00D167A9" w:rsidRPr="00D2445D" w:rsidRDefault="00D167A9" w:rsidP="00503020">
            <w:r w:rsidRPr="00D2445D">
              <w:t>G</w:t>
            </w:r>
          </w:p>
        </w:tc>
        <w:tc>
          <w:tcPr>
            <w:tcW w:w="6804" w:type="dxa"/>
            <w:gridSpan w:val="5"/>
            <w:tcBorders>
              <w:top w:val="single" w:sz="4" w:space="0" w:color="auto"/>
              <w:left w:val="single" w:sz="4" w:space="0" w:color="auto"/>
              <w:bottom w:val="single" w:sz="4" w:space="0" w:color="auto"/>
              <w:right w:val="single" w:sz="4" w:space="0" w:color="auto"/>
            </w:tcBorders>
            <w:hideMark/>
          </w:tcPr>
          <w:p w14:paraId="0BEB40D3" w14:textId="77777777" w:rsidR="00D167A9" w:rsidRPr="00D2445D" w:rsidRDefault="00D167A9" w:rsidP="00503020">
            <w:r w:rsidRPr="00D2445D">
              <w:t xml:space="preserve">Power for ancillary devices is taken from the </w:t>
            </w:r>
            <w:r w:rsidRPr="00D2445D">
              <w:rPr>
                <w:i/>
                <w:iCs/>
              </w:rPr>
              <w:t>control unit</w:t>
            </w:r>
            <w:r w:rsidRPr="00D2445D">
              <w:t xml:space="preserve"> or </w:t>
            </w:r>
            <w:r w:rsidRPr="00D2445D">
              <w:rPr>
                <w:i/>
                <w:iCs/>
              </w:rPr>
              <w:t>transponder</w:t>
            </w:r>
            <w:r w:rsidRPr="00D2445D">
              <w:t xml:space="preserve"> that is designed to provide such power.</w:t>
            </w:r>
          </w:p>
        </w:tc>
        <w:tc>
          <w:tcPr>
            <w:tcW w:w="567" w:type="dxa"/>
            <w:tcBorders>
              <w:top w:val="single" w:sz="4" w:space="0" w:color="auto"/>
              <w:left w:val="single" w:sz="4" w:space="0" w:color="auto"/>
              <w:bottom w:val="single" w:sz="4" w:space="0" w:color="auto"/>
              <w:right w:val="nil"/>
            </w:tcBorders>
            <w:vAlign w:val="center"/>
            <w:hideMark/>
          </w:tcPr>
          <w:p w14:paraId="5B2297F9" w14:textId="77777777" w:rsidR="00D167A9" w:rsidRPr="00D2445D" w:rsidRDefault="00D167A9" w:rsidP="00503020">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92D0392" w14:textId="77777777" w:rsidR="00D167A9" w:rsidRPr="00D2445D" w:rsidRDefault="00D167A9" w:rsidP="00503020">
            <w:pPr>
              <w:rPr>
                <w:lang w:eastAsia="en-CA"/>
              </w:rPr>
            </w:pPr>
            <w:sdt>
              <w:sdtPr>
                <w:rPr>
                  <w:lang w:eastAsia="en-CA"/>
                </w:rPr>
                <w:id w:val="-116376721"/>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EEEE942" w14:textId="77777777" w:rsidR="00D167A9" w:rsidRPr="00D2445D" w:rsidRDefault="00D167A9" w:rsidP="00503020">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E774E10" w14:textId="77777777" w:rsidR="00D167A9" w:rsidRPr="00D2445D" w:rsidRDefault="00D167A9" w:rsidP="00503020">
            <w:pPr>
              <w:rPr>
                <w:lang w:eastAsia="en-CA"/>
              </w:rPr>
            </w:pPr>
            <w:sdt>
              <w:sdtPr>
                <w:rPr>
                  <w:lang w:eastAsia="en-CA"/>
                </w:rPr>
                <w:id w:val="1982424491"/>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61FA816B" w14:textId="77777777" w:rsidR="00D167A9" w:rsidRPr="00D2445D" w:rsidRDefault="00D167A9" w:rsidP="00503020">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6243DC42" w14:textId="6321315F" w:rsidR="00D167A9" w:rsidRPr="00D2445D" w:rsidRDefault="00D167A9" w:rsidP="00503020">
            <w:pPr>
              <w:rPr>
                <w:lang w:eastAsia="en-CA"/>
              </w:rPr>
            </w:pPr>
            <w:sdt>
              <w:sdtPr>
                <w:rPr>
                  <w:lang w:eastAsia="en-CA"/>
                </w:rPr>
                <w:id w:val="-1441994753"/>
                <w14:checkbox>
                  <w14:checked w14:val="0"/>
                  <w14:checkedState w14:val="0050" w14:font="Wingdings 2"/>
                  <w14:uncheckedState w14:val="0020" w14:font="Wingdings 2"/>
                </w14:checkbox>
              </w:sdtPr>
              <w:sdtContent>
                <w:r>
                  <w:rPr>
                    <w:lang w:eastAsia="en-CA"/>
                  </w:rPr>
                  <w:sym w:font="Wingdings 2" w:char="F020"/>
                </w:r>
              </w:sdtContent>
            </w:sdt>
          </w:p>
        </w:tc>
      </w:tr>
      <w:tr w:rsidR="00D167A9" w:rsidRPr="00D2445D" w14:paraId="3EE225D3" w14:textId="77777777" w:rsidTr="00503020">
        <w:tc>
          <w:tcPr>
            <w:tcW w:w="567" w:type="dxa"/>
            <w:tcBorders>
              <w:top w:val="single" w:sz="4" w:space="0" w:color="auto"/>
              <w:left w:val="nil"/>
              <w:bottom w:val="single" w:sz="4" w:space="0" w:color="auto"/>
              <w:right w:val="single" w:sz="4" w:space="0" w:color="auto"/>
            </w:tcBorders>
            <w:vAlign w:val="center"/>
            <w:hideMark/>
          </w:tcPr>
          <w:p w14:paraId="3725091E" w14:textId="77777777" w:rsidR="00D167A9" w:rsidRPr="00D2445D" w:rsidRDefault="00D167A9" w:rsidP="00503020">
            <w:r w:rsidRPr="00D2445D">
              <w:t>H</w:t>
            </w:r>
          </w:p>
        </w:tc>
        <w:tc>
          <w:tcPr>
            <w:tcW w:w="6804" w:type="dxa"/>
            <w:gridSpan w:val="5"/>
            <w:tcBorders>
              <w:top w:val="single" w:sz="4" w:space="0" w:color="auto"/>
              <w:left w:val="single" w:sz="4" w:space="0" w:color="auto"/>
              <w:bottom w:val="single" w:sz="4" w:space="0" w:color="auto"/>
              <w:right w:val="single" w:sz="4" w:space="0" w:color="auto"/>
            </w:tcBorders>
            <w:hideMark/>
          </w:tcPr>
          <w:p w14:paraId="22DB8769" w14:textId="77777777" w:rsidR="00D167A9" w:rsidRPr="00D2445D" w:rsidRDefault="00D167A9" w:rsidP="00503020">
            <w:r w:rsidRPr="00D2445D">
              <w:t xml:space="preserve">Ancillary devices, which are powered from </w:t>
            </w:r>
            <w:r w:rsidRPr="00D2445D">
              <w:rPr>
                <w:i/>
                <w:iCs/>
              </w:rPr>
              <w:t>control unit</w:t>
            </w:r>
            <w:r w:rsidRPr="00D2445D">
              <w:t xml:space="preserve"> or </w:t>
            </w:r>
            <w:r w:rsidRPr="00D2445D">
              <w:rPr>
                <w:i/>
                <w:iCs/>
              </w:rPr>
              <w:t>transponder</w:t>
            </w:r>
            <w:r w:rsidRPr="00D2445D">
              <w:t>, are recorded.</w:t>
            </w:r>
          </w:p>
        </w:tc>
        <w:tc>
          <w:tcPr>
            <w:tcW w:w="567" w:type="dxa"/>
            <w:tcBorders>
              <w:top w:val="single" w:sz="4" w:space="0" w:color="auto"/>
              <w:left w:val="single" w:sz="4" w:space="0" w:color="auto"/>
              <w:bottom w:val="single" w:sz="4" w:space="0" w:color="auto"/>
              <w:right w:val="nil"/>
            </w:tcBorders>
            <w:vAlign w:val="center"/>
            <w:hideMark/>
          </w:tcPr>
          <w:p w14:paraId="5AE693DF" w14:textId="77777777" w:rsidR="00D167A9" w:rsidRPr="00D2445D" w:rsidRDefault="00D167A9" w:rsidP="00503020">
            <w:r w:rsidRPr="00D2445D">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AC3ABD9" w14:textId="77777777" w:rsidR="00D167A9" w:rsidRPr="00D2445D" w:rsidRDefault="00D167A9" w:rsidP="00503020">
            <w:pPr>
              <w:rPr>
                <w:lang w:eastAsia="en-CA"/>
              </w:rPr>
            </w:pPr>
            <w:sdt>
              <w:sdtPr>
                <w:rPr>
                  <w:lang w:eastAsia="en-CA"/>
                </w:rPr>
                <w:id w:val="-1935736482"/>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1FA49BDF" w14:textId="77777777" w:rsidR="00D167A9" w:rsidRPr="00D2445D" w:rsidRDefault="00D167A9" w:rsidP="00503020">
            <w:r w:rsidRPr="00D2445D">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8FC6D0B" w14:textId="77777777" w:rsidR="00D167A9" w:rsidRPr="00D2445D" w:rsidRDefault="00D167A9" w:rsidP="00503020">
            <w:pPr>
              <w:rPr>
                <w:lang w:eastAsia="en-CA"/>
              </w:rPr>
            </w:pPr>
            <w:sdt>
              <w:sdtPr>
                <w:rPr>
                  <w:lang w:eastAsia="en-CA"/>
                </w:rPr>
                <w:id w:val="-834913059"/>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56EFE6DB" w14:textId="77777777" w:rsidR="00D167A9" w:rsidRPr="00D2445D" w:rsidRDefault="00D167A9" w:rsidP="00503020">
            <w:r w:rsidRPr="00D2445D">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4C7851AD" w14:textId="7CE79246" w:rsidR="00D167A9" w:rsidRPr="00D2445D" w:rsidRDefault="00D167A9" w:rsidP="00503020">
            <w:pPr>
              <w:rPr>
                <w:lang w:eastAsia="en-CA"/>
              </w:rPr>
            </w:pPr>
            <w:sdt>
              <w:sdtPr>
                <w:rPr>
                  <w:lang w:eastAsia="en-CA"/>
                </w:rPr>
                <w:id w:val="1160584303"/>
                <w14:checkbox>
                  <w14:checked w14:val="0"/>
                  <w14:checkedState w14:val="0050" w14:font="Wingdings 2"/>
                  <w14:uncheckedState w14:val="0020" w14:font="Wingdings 2"/>
                </w14:checkbox>
              </w:sdtPr>
              <w:sdtContent>
                <w:r>
                  <w:rPr>
                    <w:lang w:eastAsia="en-CA"/>
                  </w:rPr>
                  <w:sym w:font="Wingdings 2" w:char="F020"/>
                </w:r>
              </w:sdtContent>
            </w:sdt>
          </w:p>
        </w:tc>
      </w:tr>
    </w:tbl>
    <w:p w14:paraId="341BDCD2" w14:textId="3D59E031" w:rsidR="00D167A9" w:rsidRDefault="00D167A9">
      <w:pPr>
        <w:spacing w:after="200" w:line="276" w:lineRule="auto"/>
      </w:pPr>
      <w:r>
        <w:br w:type="page"/>
      </w:r>
    </w:p>
    <w:p w14:paraId="10344A5B" w14:textId="4999B925" w:rsidR="00194284" w:rsidRDefault="002A280B" w:rsidP="002A280B">
      <w:pPr>
        <w:pStyle w:val="Heading2"/>
      </w:pPr>
      <w:bookmarkStart w:id="4" w:name="_Hlk168946106"/>
      <w:bookmarkStart w:id="5" w:name="_Hlk168945989"/>
      <w:r>
        <w:lastRenderedPageBreak/>
        <w:t>Emergency Power Supply Test and Inspection</w:t>
      </w:r>
      <w:r w:rsidR="00D2445D">
        <w:t xml:space="preserve"> (1)</w:t>
      </w:r>
    </w:p>
    <w:p w14:paraId="41154B6B" w14:textId="77777777" w:rsidR="002A280B" w:rsidRDefault="002A280B" w:rsidP="002A280B">
      <w:r>
        <w:t>NOTE 1: See 9.2, 9.3, 9.4, and Annex C, Battery Tests</w:t>
      </w:r>
    </w:p>
    <w:p w14:paraId="68FB10D9" w14:textId="77777777" w:rsidR="002A280B" w:rsidRPr="002A280B" w:rsidRDefault="002A280B" w:rsidP="002A280B">
      <w:r>
        <w:t xml:space="preserve">NOTE 2: Complete section for each </w:t>
      </w:r>
      <w:r>
        <w:rPr>
          <w:i/>
          <w:iCs/>
        </w:rPr>
        <w:t>emergency power supply.</w:t>
      </w:r>
    </w:p>
    <w:p w14:paraId="02C251E4" w14:textId="77777777" w:rsidR="00194284" w:rsidRDefault="00194284" w:rsidP="00194284"/>
    <w:tbl>
      <w:tblPr>
        <w:tblStyle w:val="TableGrid"/>
        <w:tblW w:w="0" w:type="auto"/>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2A280B" w14:paraId="2E4DDB44" w14:textId="77777777" w:rsidTr="00174B20">
        <w:tc>
          <w:tcPr>
            <w:tcW w:w="2948" w:type="dxa"/>
            <w:gridSpan w:val="3"/>
            <w:tcBorders>
              <w:left w:val="nil"/>
              <w:right w:val="nil"/>
            </w:tcBorders>
          </w:tcPr>
          <w:p w14:paraId="73CC515F" w14:textId="77777777" w:rsidR="002A280B" w:rsidRPr="00B36AD1" w:rsidRDefault="002A280B" w:rsidP="00174B20">
            <w:r>
              <w:rPr>
                <w:i/>
                <w:iCs/>
              </w:rPr>
              <w:t>Emergency power supply</w:t>
            </w:r>
            <w:r>
              <w:t xml:space="preserve"> location:</w:t>
            </w:r>
          </w:p>
        </w:tc>
        <w:tc>
          <w:tcPr>
            <w:tcW w:w="7852" w:type="dxa"/>
            <w:gridSpan w:val="19"/>
            <w:tcBorders>
              <w:left w:val="nil"/>
              <w:right w:val="nil"/>
            </w:tcBorders>
            <w:shd w:val="clear" w:color="auto" w:fill="F2F2F2" w:themeFill="background1" w:themeFillShade="F2"/>
          </w:tcPr>
          <w:p w14:paraId="005A968A" w14:textId="2898FEB7" w:rsidR="002A280B" w:rsidRDefault="00000000" w:rsidP="00174B20">
            <w:sdt>
              <w:sdtPr>
                <w:rPr>
                  <w:lang w:eastAsia="en-CA"/>
                </w:rPr>
                <w:id w:val="827707512"/>
                <w:placeholder>
                  <w:docPart w:val="BB76DFB42BCB4033B192D8FC5AA15300"/>
                </w:placeholder>
              </w:sdtPr>
              <w:sdtContent>
                <w:r w:rsidR="002A280B" w:rsidRPr="00814B85">
                  <w:rPr>
                    <w:lang w:eastAsia="en-CA"/>
                  </w:rPr>
                  <w:t xml:space="preserve"> </w:t>
                </w:r>
                <w:r w:rsidR="005B5437">
                  <w:rPr>
                    <w:lang w:eastAsia="en-CA"/>
                  </w:rPr>
                  <w:t>Main FACP</w:t>
                </w:r>
              </w:sdtContent>
            </w:sdt>
          </w:p>
        </w:tc>
      </w:tr>
      <w:tr w:rsidR="002A280B" w14:paraId="74D63521" w14:textId="77777777" w:rsidTr="002A280B">
        <w:tc>
          <w:tcPr>
            <w:tcW w:w="3119" w:type="dxa"/>
            <w:gridSpan w:val="4"/>
            <w:tcBorders>
              <w:left w:val="nil"/>
              <w:right w:val="nil"/>
            </w:tcBorders>
          </w:tcPr>
          <w:p w14:paraId="7BE17CD8" w14:textId="77777777" w:rsidR="002A280B" w:rsidRDefault="002A280B" w:rsidP="00174B20">
            <w:pPr>
              <w:rPr>
                <w:i/>
                <w:iCs/>
              </w:rPr>
            </w:pPr>
            <w:r>
              <w:rPr>
                <w:i/>
                <w:iCs/>
              </w:rPr>
              <w:t xml:space="preserve">Emergency power supply </w:t>
            </w:r>
            <w:r w:rsidRPr="002A280B">
              <w:t>identification:</w:t>
            </w:r>
          </w:p>
        </w:tc>
        <w:tc>
          <w:tcPr>
            <w:tcW w:w="7681" w:type="dxa"/>
            <w:gridSpan w:val="18"/>
            <w:tcBorders>
              <w:left w:val="nil"/>
              <w:right w:val="nil"/>
            </w:tcBorders>
            <w:shd w:val="clear" w:color="auto" w:fill="F2F2F2" w:themeFill="background1" w:themeFillShade="F2"/>
          </w:tcPr>
          <w:p w14:paraId="147F5B17" w14:textId="42F8100E" w:rsidR="002A280B" w:rsidRPr="00814B85" w:rsidRDefault="00000000" w:rsidP="00174B20">
            <w:pPr>
              <w:rPr>
                <w:lang w:eastAsia="en-CA"/>
              </w:rPr>
            </w:pPr>
            <w:sdt>
              <w:sdtPr>
                <w:rPr>
                  <w:lang w:eastAsia="en-CA"/>
                </w:rPr>
                <w:id w:val="-277794721"/>
                <w:placeholder>
                  <w:docPart w:val="B6C170D61BC44AB0AB6BA8E6EA2E1E3A"/>
                </w:placeholder>
              </w:sdtPr>
              <w:sdtContent>
                <w:r w:rsidR="0058272A" w:rsidRPr="00814B85">
                  <w:rPr>
                    <w:lang w:eastAsia="en-CA"/>
                  </w:rPr>
                  <w:t xml:space="preserve"> </w:t>
                </w:r>
                <w:r w:rsidR="005B5437">
                  <w:rPr>
                    <w:lang w:eastAsia="en-CA"/>
                  </w:rPr>
                  <w:t>Main FACP Batteries</w:t>
                </w:r>
              </w:sdtContent>
            </w:sdt>
          </w:p>
        </w:tc>
      </w:tr>
      <w:tr w:rsidR="002A280B" w14:paraId="0C68AC51" w14:textId="77777777" w:rsidTr="002A280B">
        <w:tc>
          <w:tcPr>
            <w:tcW w:w="3119" w:type="dxa"/>
            <w:gridSpan w:val="4"/>
            <w:tcBorders>
              <w:left w:val="nil"/>
              <w:bottom w:val="single" w:sz="4" w:space="0" w:color="auto"/>
              <w:right w:val="nil"/>
            </w:tcBorders>
          </w:tcPr>
          <w:p w14:paraId="58C12088" w14:textId="77777777" w:rsidR="002A280B" w:rsidRPr="002A280B" w:rsidRDefault="002A280B" w:rsidP="00174B20">
            <w:r>
              <w:rPr>
                <w:i/>
                <w:iCs/>
              </w:rPr>
              <w:t>Emergency power supply</w:t>
            </w:r>
            <w:r>
              <w:t xml:space="preserve"> provided by:</w:t>
            </w:r>
          </w:p>
        </w:tc>
        <w:tc>
          <w:tcPr>
            <w:tcW w:w="7681" w:type="dxa"/>
            <w:gridSpan w:val="18"/>
            <w:tcBorders>
              <w:left w:val="nil"/>
              <w:bottom w:val="single" w:sz="4" w:space="0" w:color="auto"/>
              <w:right w:val="nil"/>
            </w:tcBorders>
            <w:shd w:val="clear" w:color="auto" w:fill="F2F2F2" w:themeFill="background1" w:themeFillShade="F2"/>
          </w:tcPr>
          <w:p w14:paraId="0409F0D4" w14:textId="77777777" w:rsidR="002A280B" w:rsidRPr="00814B85" w:rsidRDefault="00000000" w:rsidP="00174B20">
            <w:pPr>
              <w:rPr>
                <w:lang w:eastAsia="en-CA"/>
              </w:rPr>
            </w:pPr>
            <w:sdt>
              <w:sdtPr>
                <w:rPr>
                  <w:lang w:eastAsia="en-CA"/>
                </w:rPr>
                <w:id w:val="-1672861058"/>
                <w:placeholder>
                  <w:docPart w:val="EA2EFB086EEF4D7D8A051078D5806C91"/>
                </w:placeholder>
              </w:sdtPr>
              <w:sdtContent>
                <w:r w:rsidR="0058272A" w:rsidRPr="00814B85">
                  <w:rPr>
                    <w:lang w:eastAsia="en-CA"/>
                  </w:rPr>
                  <w:t xml:space="preserve"> </w:t>
                </w:r>
              </w:sdtContent>
            </w:sdt>
          </w:p>
        </w:tc>
      </w:tr>
      <w:tr w:rsidR="002A280B" w14:paraId="785D6959" w14:textId="77777777" w:rsidTr="00C73289">
        <w:tc>
          <w:tcPr>
            <w:tcW w:w="1350" w:type="dxa"/>
            <w:tcBorders>
              <w:left w:val="nil"/>
              <w:bottom w:val="single" w:sz="4" w:space="0" w:color="auto"/>
              <w:right w:val="nil"/>
            </w:tcBorders>
          </w:tcPr>
          <w:p w14:paraId="26A754DA" w14:textId="77777777" w:rsidR="002A280B" w:rsidRPr="00814B85" w:rsidRDefault="002A280B" w:rsidP="002A280B">
            <w:pPr>
              <w:jc w:val="right"/>
              <w:rPr>
                <w:lang w:eastAsia="en-CA"/>
              </w:rPr>
            </w:pPr>
            <w:r>
              <w:rPr>
                <w:lang w:eastAsia="en-CA"/>
              </w:rPr>
              <w:t>Batteries</w:t>
            </w:r>
          </w:p>
        </w:tc>
        <w:tc>
          <w:tcPr>
            <w:tcW w:w="1350" w:type="dxa"/>
            <w:tcBorders>
              <w:left w:val="nil"/>
              <w:bottom w:val="single" w:sz="4" w:space="0" w:color="auto"/>
              <w:right w:val="single" w:sz="4" w:space="0" w:color="auto"/>
            </w:tcBorders>
            <w:shd w:val="clear" w:color="auto" w:fill="F2F2F2" w:themeFill="background1" w:themeFillShade="F2"/>
            <w:vAlign w:val="center"/>
          </w:tcPr>
          <w:p w14:paraId="7C6EF639" w14:textId="50BA08C9" w:rsidR="002A280B" w:rsidRPr="00814B85" w:rsidRDefault="00000000" w:rsidP="002A280B">
            <w:pPr>
              <w:rPr>
                <w:lang w:eastAsia="en-CA"/>
              </w:rPr>
            </w:pPr>
            <w:sdt>
              <w:sdtPr>
                <w:rPr>
                  <w:lang w:eastAsia="en-CA"/>
                </w:rPr>
                <w:id w:val="1980796984"/>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1350" w:type="dxa"/>
            <w:gridSpan w:val="4"/>
            <w:tcBorders>
              <w:left w:val="single" w:sz="4" w:space="0" w:color="auto"/>
              <w:bottom w:val="single" w:sz="4" w:space="0" w:color="auto"/>
              <w:right w:val="nil"/>
            </w:tcBorders>
          </w:tcPr>
          <w:p w14:paraId="47E8F067" w14:textId="77777777" w:rsidR="002A280B" w:rsidRPr="00814B85" w:rsidRDefault="002A280B" w:rsidP="002A280B">
            <w:pPr>
              <w:jc w:val="right"/>
              <w:rPr>
                <w:lang w:eastAsia="en-CA"/>
              </w:rPr>
            </w:pPr>
            <w:r>
              <w:rPr>
                <w:lang w:eastAsia="en-CA"/>
              </w:rPr>
              <w:t>Generator</w:t>
            </w:r>
          </w:p>
        </w:tc>
        <w:tc>
          <w:tcPr>
            <w:tcW w:w="1350" w:type="dxa"/>
            <w:gridSpan w:val="4"/>
            <w:tcBorders>
              <w:left w:val="nil"/>
              <w:bottom w:val="single" w:sz="4" w:space="0" w:color="auto"/>
              <w:right w:val="single" w:sz="4" w:space="0" w:color="auto"/>
            </w:tcBorders>
            <w:shd w:val="clear" w:color="auto" w:fill="F2F2F2" w:themeFill="background1" w:themeFillShade="F2"/>
            <w:vAlign w:val="center"/>
          </w:tcPr>
          <w:p w14:paraId="4E5B7775" w14:textId="77777777" w:rsidR="002A280B" w:rsidRPr="00814B85" w:rsidRDefault="00000000" w:rsidP="002A280B">
            <w:pPr>
              <w:rPr>
                <w:lang w:eastAsia="en-CA"/>
              </w:rPr>
            </w:pPr>
            <w:sdt>
              <w:sdtPr>
                <w:rPr>
                  <w:lang w:eastAsia="en-CA"/>
                </w:rPr>
                <w:id w:val="1342056074"/>
                <w14:checkbox>
                  <w14:checked w14:val="0"/>
                  <w14:checkedState w14:val="0050" w14:font="Wingdings 2"/>
                  <w14:uncheckedState w14:val="0020" w14:font="Wingdings 2"/>
                </w14:checkbox>
              </w:sdtPr>
              <w:sdtContent>
                <w:r w:rsidR="002A280B">
                  <w:rPr>
                    <w:lang w:eastAsia="en-CA"/>
                  </w:rPr>
                  <w:sym w:font="Wingdings 2" w:char="F020"/>
                </w:r>
              </w:sdtContent>
            </w:sdt>
          </w:p>
        </w:tc>
        <w:tc>
          <w:tcPr>
            <w:tcW w:w="1350" w:type="dxa"/>
            <w:gridSpan w:val="3"/>
            <w:tcBorders>
              <w:left w:val="single" w:sz="4" w:space="0" w:color="auto"/>
              <w:bottom w:val="single" w:sz="4" w:space="0" w:color="auto"/>
              <w:right w:val="nil"/>
            </w:tcBorders>
          </w:tcPr>
          <w:p w14:paraId="2602ADC1" w14:textId="77777777" w:rsidR="002A280B" w:rsidRPr="00814B85" w:rsidRDefault="002A280B" w:rsidP="002A280B">
            <w:pPr>
              <w:jc w:val="right"/>
              <w:rPr>
                <w:lang w:eastAsia="en-CA"/>
              </w:rPr>
            </w:pPr>
            <w:r>
              <w:rPr>
                <w:lang w:eastAsia="en-CA"/>
              </w:rPr>
              <w:t>UPS</w:t>
            </w:r>
          </w:p>
        </w:tc>
        <w:tc>
          <w:tcPr>
            <w:tcW w:w="1350" w:type="dxa"/>
            <w:gridSpan w:val="3"/>
            <w:tcBorders>
              <w:left w:val="nil"/>
              <w:bottom w:val="single" w:sz="4" w:space="0" w:color="auto"/>
              <w:right w:val="single" w:sz="4" w:space="0" w:color="auto"/>
            </w:tcBorders>
            <w:shd w:val="clear" w:color="auto" w:fill="F2F2F2" w:themeFill="background1" w:themeFillShade="F2"/>
            <w:vAlign w:val="center"/>
          </w:tcPr>
          <w:p w14:paraId="4FD08E51" w14:textId="77777777" w:rsidR="002A280B" w:rsidRPr="00814B85" w:rsidRDefault="00000000" w:rsidP="002A280B">
            <w:pPr>
              <w:rPr>
                <w:lang w:eastAsia="en-CA"/>
              </w:rPr>
            </w:pPr>
            <w:sdt>
              <w:sdtPr>
                <w:rPr>
                  <w:lang w:eastAsia="en-CA"/>
                </w:rPr>
                <w:id w:val="-1489626802"/>
                <w14:checkbox>
                  <w14:checked w14:val="0"/>
                  <w14:checkedState w14:val="0050" w14:font="Wingdings 2"/>
                  <w14:uncheckedState w14:val="0020" w14:font="Wingdings 2"/>
                </w14:checkbox>
              </w:sdtPr>
              <w:sdtContent>
                <w:r w:rsidR="002A280B">
                  <w:rPr>
                    <w:lang w:eastAsia="en-CA"/>
                  </w:rPr>
                  <w:sym w:font="Wingdings 2" w:char="F020"/>
                </w:r>
              </w:sdtContent>
            </w:sdt>
          </w:p>
        </w:tc>
        <w:tc>
          <w:tcPr>
            <w:tcW w:w="1350" w:type="dxa"/>
            <w:gridSpan w:val="3"/>
            <w:tcBorders>
              <w:left w:val="single" w:sz="4" w:space="0" w:color="auto"/>
              <w:bottom w:val="single" w:sz="4" w:space="0" w:color="auto"/>
              <w:right w:val="nil"/>
            </w:tcBorders>
          </w:tcPr>
          <w:p w14:paraId="0EF0A507" w14:textId="77777777" w:rsidR="002A280B" w:rsidRPr="00814B85" w:rsidRDefault="002A280B" w:rsidP="002A280B">
            <w:pPr>
              <w:jc w:val="right"/>
              <w:rPr>
                <w:lang w:eastAsia="en-CA"/>
              </w:rPr>
            </w:pPr>
            <w:r>
              <w:rPr>
                <w:lang w:eastAsia="en-CA"/>
              </w:rPr>
              <w:t>Combination</w:t>
            </w:r>
          </w:p>
        </w:tc>
        <w:tc>
          <w:tcPr>
            <w:tcW w:w="1350" w:type="dxa"/>
            <w:gridSpan w:val="3"/>
            <w:tcBorders>
              <w:left w:val="nil"/>
              <w:bottom w:val="single" w:sz="4" w:space="0" w:color="auto"/>
              <w:right w:val="nil"/>
            </w:tcBorders>
            <w:shd w:val="clear" w:color="auto" w:fill="F2F2F2" w:themeFill="background1" w:themeFillShade="F2"/>
            <w:vAlign w:val="center"/>
          </w:tcPr>
          <w:p w14:paraId="40F7AABA" w14:textId="77777777" w:rsidR="002A280B" w:rsidRPr="00814B85" w:rsidRDefault="00000000" w:rsidP="002A280B">
            <w:pPr>
              <w:rPr>
                <w:lang w:eastAsia="en-CA"/>
              </w:rPr>
            </w:pPr>
            <w:sdt>
              <w:sdtPr>
                <w:rPr>
                  <w:lang w:eastAsia="en-CA"/>
                </w:rPr>
                <w:id w:val="-1671200"/>
                <w14:checkbox>
                  <w14:checked w14:val="0"/>
                  <w14:checkedState w14:val="0050" w14:font="Wingdings 2"/>
                  <w14:uncheckedState w14:val="0020" w14:font="Wingdings 2"/>
                </w14:checkbox>
              </w:sdtPr>
              <w:sdtContent>
                <w:r w:rsidR="002A280B">
                  <w:rPr>
                    <w:lang w:eastAsia="en-CA"/>
                  </w:rPr>
                  <w:sym w:font="Wingdings 2" w:char="F020"/>
                </w:r>
              </w:sdtContent>
            </w:sdt>
          </w:p>
        </w:tc>
      </w:tr>
      <w:tr w:rsidR="002A280B" w14:paraId="7D7DAF38" w14:textId="77777777" w:rsidTr="00C73289">
        <w:tc>
          <w:tcPr>
            <w:tcW w:w="3544" w:type="dxa"/>
            <w:gridSpan w:val="5"/>
            <w:tcBorders>
              <w:left w:val="nil"/>
              <w:right w:val="single" w:sz="4" w:space="0" w:color="auto"/>
            </w:tcBorders>
          </w:tcPr>
          <w:p w14:paraId="329F7BFC" w14:textId="77777777" w:rsidR="002A280B" w:rsidRDefault="002A280B" w:rsidP="002A280B">
            <w:pPr>
              <w:rPr>
                <w:lang w:eastAsia="en-CA"/>
              </w:rPr>
            </w:pPr>
            <w:r>
              <w:rPr>
                <w:lang w:eastAsia="en-CA"/>
              </w:rPr>
              <w:t>NBC required full load alarm operation time</w:t>
            </w:r>
          </w:p>
        </w:tc>
        <w:tc>
          <w:tcPr>
            <w:tcW w:w="907" w:type="dxa"/>
            <w:gridSpan w:val="2"/>
            <w:tcBorders>
              <w:left w:val="single" w:sz="4" w:space="0" w:color="auto"/>
              <w:right w:val="nil"/>
            </w:tcBorders>
          </w:tcPr>
          <w:p w14:paraId="2B6447BE" w14:textId="77777777" w:rsidR="002A280B" w:rsidRDefault="002A280B" w:rsidP="00C73289">
            <w:pPr>
              <w:jc w:val="right"/>
              <w:rPr>
                <w:lang w:eastAsia="en-CA"/>
              </w:rPr>
            </w:pPr>
            <w:r>
              <w:rPr>
                <w:lang w:eastAsia="en-CA"/>
              </w:rPr>
              <w:t>2h</w:t>
            </w:r>
          </w:p>
        </w:tc>
        <w:tc>
          <w:tcPr>
            <w:tcW w:w="907" w:type="dxa"/>
            <w:gridSpan w:val="2"/>
            <w:tcBorders>
              <w:left w:val="nil"/>
              <w:right w:val="single" w:sz="4" w:space="0" w:color="auto"/>
            </w:tcBorders>
            <w:shd w:val="clear" w:color="auto" w:fill="F2F2F2" w:themeFill="background1" w:themeFillShade="F2"/>
          </w:tcPr>
          <w:p w14:paraId="41210BA8" w14:textId="77777777" w:rsidR="002A280B" w:rsidRDefault="00000000" w:rsidP="002A280B">
            <w:pPr>
              <w:rPr>
                <w:lang w:eastAsia="en-CA"/>
              </w:rPr>
            </w:pPr>
            <w:sdt>
              <w:sdtPr>
                <w:rPr>
                  <w:lang w:eastAsia="en-CA"/>
                </w:rPr>
                <w:id w:val="-75204595"/>
                <w14:checkbox>
                  <w14:checked w14:val="0"/>
                  <w14:checkedState w14:val="0050" w14:font="Wingdings 2"/>
                  <w14:uncheckedState w14:val="0020" w14:font="Wingdings 2"/>
                </w14:checkbox>
              </w:sdtPr>
              <w:sdtContent>
                <w:r w:rsidR="00402662">
                  <w:rPr>
                    <w:lang w:eastAsia="en-CA"/>
                  </w:rPr>
                  <w:sym w:font="Wingdings 2" w:char="F020"/>
                </w:r>
              </w:sdtContent>
            </w:sdt>
          </w:p>
        </w:tc>
        <w:tc>
          <w:tcPr>
            <w:tcW w:w="907" w:type="dxa"/>
            <w:gridSpan w:val="3"/>
            <w:tcBorders>
              <w:left w:val="single" w:sz="4" w:space="0" w:color="auto"/>
              <w:right w:val="nil"/>
            </w:tcBorders>
          </w:tcPr>
          <w:p w14:paraId="2BC8F862" w14:textId="77777777" w:rsidR="002A280B" w:rsidRDefault="002A280B" w:rsidP="00C73289">
            <w:pPr>
              <w:jc w:val="right"/>
              <w:rPr>
                <w:lang w:eastAsia="en-CA"/>
              </w:rPr>
            </w:pPr>
            <w:r>
              <w:rPr>
                <w:lang w:eastAsia="en-CA"/>
              </w:rPr>
              <w:t>1h</w:t>
            </w:r>
          </w:p>
        </w:tc>
        <w:tc>
          <w:tcPr>
            <w:tcW w:w="907" w:type="dxa"/>
            <w:gridSpan w:val="2"/>
            <w:tcBorders>
              <w:left w:val="nil"/>
              <w:right w:val="single" w:sz="4" w:space="0" w:color="auto"/>
            </w:tcBorders>
            <w:shd w:val="clear" w:color="auto" w:fill="F2F2F2" w:themeFill="background1" w:themeFillShade="F2"/>
          </w:tcPr>
          <w:p w14:paraId="57EDA4F6" w14:textId="77777777" w:rsidR="002A280B" w:rsidRDefault="00000000" w:rsidP="002A280B">
            <w:pPr>
              <w:rPr>
                <w:lang w:eastAsia="en-CA"/>
              </w:rPr>
            </w:pPr>
            <w:sdt>
              <w:sdtPr>
                <w:rPr>
                  <w:lang w:eastAsia="en-CA"/>
                </w:rPr>
                <w:id w:val="173772336"/>
                <w14:checkbox>
                  <w14:checked w14:val="0"/>
                  <w14:checkedState w14:val="0050" w14:font="Wingdings 2"/>
                  <w14:uncheckedState w14:val="0020" w14:font="Wingdings 2"/>
                </w14:checkbox>
              </w:sdtPr>
              <w:sdtContent>
                <w:r w:rsidR="00402662">
                  <w:rPr>
                    <w:lang w:eastAsia="en-CA"/>
                  </w:rPr>
                  <w:sym w:font="Wingdings 2" w:char="F020"/>
                </w:r>
              </w:sdtContent>
            </w:sdt>
          </w:p>
        </w:tc>
        <w:tc>
          <w:tcPr>
            <w:tcW w:w="907" w:type="dxa"/>
            <w:tcBorders>
              <w:left w:val="single" w:sz="4" w:space="0" w:color="auto"/>
              <w:right w:val="nil"/>
            </w:tcBorders>
          </w:tcPr>
          <w:p w14:paraId="52DE57A5" w14:textId="77777777" w:rsidR="002A280B" w:rsidRDefault="002A280B" w:rsidP="00C73289">
            <w:pPr>
              <w:jc w:val="right"/>
              <w:rPr>
                <w:lang w:eastAsia="en-CA"/>
              </w:rPr>
            </w:pPr>
            <w:r>
              <w:rPr>
                <w:lang w:eastAsia="en-CA"/>
              </w:rPr>
              <w:t>30min</w:t>
            </w:r>
          </w:p>
        </w:tc>
        <w:tc>
          <w:tcPr>
            <w:tcW w:w="907" w:type="dxa"/>
            <w:gridSpan w:val="3"/>
            <w:tcBorders>
              <w:left w:val="nil"/>
              <w:right w:val="single" w:sz="4" w:space="0" w:color="auto"/>
            </w:tcBorders>
            <w:shd w:val="clear" w:color="auto" w:fill="F2F2F2" w:themeFill="background1" w:themeFillShade="F2"/>
          </w:tcPr>
          <w:p w14:paraId="36D52C75" w14:textId="0DA61D2F" w:rsidR="002A280B" w:rsidRDefault="00000000" w:rsidP="002A280B">
            <w:pPr>
              <w:rPr>
                <w:lang w:eastAsia="en-CA"/>
              </w:rPr>
            </w:pPr>
            <w:sdt>
              <w:sdtPr>
                <w:rPr>
                  <w:lang w:eastAsia="en-CA"/>
                </w:rPr>
                <w:id w:val="1286310664"/>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907" w:type="dxa"/>
            <w:gridSpan w:val="3"/>
            <w:tcBorders>
              <w:left w:val="single" w:sz="4" w:space="0" w:color="auto"/>
              <w:right w:val="nil"/>
            </w:tcBorders>
          </w:tcPr>
          <w:p w14:paraId="2B176457" w14:textId="77777777" w:rsidR="002A280B" w:rsidRDefault="002A280B" w:rsidP="00C73289">
            <w:pPr>
              <w:jc w:val="right"/>
              <w:rPr>
                <w:lang w:eastAsia="en-CA"/>
              </w:rPr>
            </w:pPr>
            <w:r>
              <w:rPr>
                <w:lang w:eastAsia="en-CA"/>
              </w:rPr>
              <w:t>5 min</w:t>
            </w:r>
          </w:p>
        </w:tc>
        <w:tc>
          <w:tcPr>
            <w:tcW w:w="907" w:type="dxa"/>
            <w:tcBorders>
              <w:left w:val="nil"/>
              <w:right w:val="nil"/>
            </w:tcBorders>
            <w:shd w:val="clear" w:color="auto" w:fill="F2F2F2" w:themeFill="background1" w:themeFillShade="F2"/>
          </w:tcPr>
          <w:p w14:paraId="3B711D4C" w14:textId="77777777" w:rsidR="002A280B" w:rsidRDefault="00000000" w:rsidP="002A280B">
            <w:pPr>
              <w:rPr>
                <w:lang w:eastAsia="en-CA"/>
              </w:rPr>
            </w:pPr>
            <w:sdt>
              <w:sdtPr>
                <w:rPr>
                  <w:lang w:eastAsia="en-CA"/>
                </w:rPr>
                <w:id w:val="989216647"/>
                <w14:checkbox>
                  <w14:checked w14:val="0"/>
                  <w14:checkedState w14:val="0050" w14:font="Wingdings 2"/>
                  <w14:uncheckedState w14:val="0020" w14:font="Wingdings 2"/>
                </w14:checkbox>
              </w:sdtPr>
              <w:sdtContent>
                <w:r w:rsidR="00402662">
                  <w:rPr>
                    <w:lang w:eastAsia="en-CA"/>
                  </w:rPr>
                  <w:sym w:font="Wingdings 2" w:char="F020"/>
                </w:r>
              </w:sdtContent>
            </w:sdt>
          </w:p>
        </w:tc>
      </w:tr>
      <w:tr w:rsidR="00C73289" w14:paraId="1E0B6A7C" w14:textId="77777777" w:rsidTr="00C73289">
        <w:tc>
          <w:tcPr>
            <w:tcW w:w="3544" w:type="dxa"/>
            <w:gridSpan w:val="5"/>
            <w:tcBorders>
              <w:left w:val="nil"/>
              <w:right w:val="single" w:sz="4" w:space="0" w:color="auto"/>
            </w:tcBorders>
          </w:tcPr>
          <w:p w14:paraId="59B7E38A" w14:textId="77777777" w:rsidR="00C73289" w:rsidRDefault="00C73289" w:rsidP="002A280B">
            <w:pPr>
              <w:rPr>
                <w:lang w:eastAsia="en-CA"/>
              </w:rPr>
            </w:pPr>
            <w:r>
              <w:rPr>
                <w:lang w:eastAsia="en-CA"/>
              </w:rPr>
              <w:t>Installed batteries</w:t>
            </w:r>
          </w:p>
        </w:tc>
        <w:tc>
          <w:tcPr>
            <w:tcW w:w="1209" w:type="dxa"/>
            <w:gridSpan w:val="3"/>
            <w:tcBorders>
              <w:left w:val="single" w:sz="4" w:space="0" w:color="auto"/>
              <w:right w:val="nil"/>
            </w:tcBorders>
          </w:tcPr>
          <w:p w14:paraId="7EA10A0F" w14:textId="77777777" w:rsidR="00C73289" w:rsidRDefault="00C73289" w:rsidP="00C73289">
            <w:pPr>
              <w:jc w:val="right"/>
              <w:rPr>
                <w:lang w:eastAsia="en-CA"/>
              </w:rPr>
            </w:pPr>
            <w:r>
              <w:rPr>
                <w:lang w:eastAsia="en-CA"/>
              </w:rPr>
              <w:t>Qty:</w:t>
            </w:r>
          </w:p>
        </w:tc>
        <w:tc>
          <w:tcPr>
            <w:tcW w:w="1209" w:type="dxa"/>
            <w:gridSpan w:val="3"/>
            <w:tcBorders>
              <w:left w:val="nil"/>
              <w:right w:val="single" w:sz="4" w:space="0" w:color="auto"/>
            </w:tcBorders>
            <w:shd w:val="clear" w:color="auto" w:fill="F2F2F2" w:themeFill="background1" w:themeFillShade="F2"/>
          </w:tcPr>
          <w:p w14:paraId="030BD4FE" w14:textId="38BA3B1D" w:rsidR="00C73289" w:rsidRDefault="00000000" w:rsidP="002A280B">
            <w:pPr>
              <w:rPr>
                <w:lang w:eastAsia="en-CA"/>
              </w:rPr>
            </w:pPr>
            <w:sdt>
              <w:sdtPr>
                <w:rPr>
                  <w:lang w:eastAsia="en-CA"/>
                </w:rPr>
                <w:id w:val="1722099624"/>
                <w:placeholder>
                  <w:docPart w:val="FDDDA12806244249B48F5CD6C4B61B69"/>
                </w:placeholder>
              </w:sdtPr>
              <w:sdtContent>
                <w:r w:rsidR="00402662" w:rsidRPr="00814B85">
                  <w:rPr>
                    <w:lang w:eastAsia="en-CA"/>
                  </w:rPr>
                  <w:t xml:space="preserve"> </w:t>
                </w:r>
                <w:r w:rsidR="005B5437">
                  <w:rPr>
                    <w:lang w:eastAsia="en-CA"/>
                  </w:rPr>
                  <w:t>2</w:t>
                </w:r>
              </w:sdtContent>
            </w:sdt>
          </w:p>
        </w:tc>
        <w:tc>
          <w:tcPr>
            <w:tcW w:w="1210" w:type="dxa"/>
            <w:gridSpan w:val="3"/>
            <w:tcBorders>
              <w:left w:val="single" w:sz="4" w:space="0" w:color="auto"/>
              <w:right w:val="nil"/>
            </w:tcBorders>
          </w:tcPr>
          <w:p w14:paraId="77F6CB58" w14:textId="77777777" w:rsidR="00C73289" w:rsidRDefault="00C73289" w:rsidP="00C73289">
            <w:pPr>
              <w:jc w:val="right"/>
              <w:rPr>
                <w:lang w:eastAsia="en-CA"/>
              </w:rPr>
            </w:pPr>
            <w:r>
              <w:rPr>
                <w:lang w:eastAsia="en-CA"/>
              </w:rPr>
              <w:t>V(dc):</w:t>
            </w:r>
          </w:p>
        </w:tc>
        <w:tc>
          <w:tcPr>
            <w:tcW w:w="1209" w:type="dxa"/>
            <w:gridSpan w:val="3"/>
            <w:tcBorders>
              <w:left w:val="nil"/>
              <w:right w:val="single" w:sz="4" w:space="0" w:color="auto"/>
            </w:tcBorders>
            <w:shd w:val="clear" w:color="auto" w:fill="F2F2F2" w:themeFill="background1" w:themeFillShade="F2"/>
          </w:tcPr>
          <w:p w14:paraId="51E3DC37" w14:textId="5B7A935C" w:rsidR="00C73289" w:rsidRDefault="00000000" w:rsidP="002A280B">
            <w:pPr>
              <w:rPr>
                <w:lang w:eastAsia="en-CA"/>
              </w:rPr>
            </w:pPr>
            <w:sdt>
              <w:sdtPr>
                <w:rPr>
                  <w:lang w:eastAsia="en-CA"/>
                </w:rPr>
                <w:id w:val="-1388944296"/>
                <w:placeholder>
                  <w:docPart w:val="8448CD464A6D43D8B007EF462C7E13C7"/>
                </w:placeholder>
              </w:sdtPr>
              <w:sdtContent>
                <w:r w:rsidR="00402662" w:rsidRPr="00814B85">
                  <w:rPr>
                    <w:lang w:eastAsia="en-CA"/>
                  </w:rPr>
                  <w:t xml:space="preserve"> </w:t>
                </w:r>
                <w:r w:rsidR="005B5437">
                  <w:rPr>
                    <w:lang w:eastAsia="en-CA"/>
                  </w:rPr>
                  <w:t>12</w:t>
                </w:r>
              </w:sdtContent>
            </w:sdt>
          </w:p>
        </w:tc>
        <w:tc>
          <w:tcPr>
            <w:tcW w:w="1209" w:type="dxa"/>
            <w:gridSpan w:val="3"/>
            <w:tcBorders>
              <w:left w:val="single" w:sz="4" w:space="0" w:color="auto"/>
              <w:right w:val="nil"/>
            </w:tcBorders>
          </w:tcPr>
          <w:p w14:paraId="2D841474" w14:textId="77777777" w:rsidR="00C73289" w:rsidRDefault="00C73289" w:rsidP="00C73289">
            <w:pPr>
              <w:jc w:val="right"/>
              <w:rPr>
                <w:lang w:eastAsia="en-CA"/>
              </w:rPr>
            </w:pPr>
            <w:proofErr w:type="spellStart"/>
            <w:r>
              <w:rPr>
                <w:lang w:eastAsia="en-CA"/>
              </w:rPr>
              <w:t>A</w:t>
            </w:r>
            <w:r>
              <w:rPr>
                <w:rFonts w:cstheme="minorHAnsi"/>
                <w:lang w:eastAsia="en-CA"/>
              </w:rPr>
              <w:t>∙</w:t>
            </w:r>
            <w:r>
              <w:rPr>
                <w:lang w:eastAsia="en-CA"/>
              </w:rPr>
              <w:t>h</w:t>
            </w:r>
            <w:proofErr w:type="spellEnd"/>
            <w:r>
              <w:rPr>
                <w:lang w:eastAsia="en-CA"/>
              </w:rPr>
              <w:t>:</w:t>
            </w:r>
          </w:p>
        </w:tc>
        <w:tc>
          <w:tcPr>
            <w:tcW w:w="1210" w:type="dxa"/>
            <w:gridSpan w:val="2"/>
            <w:tcBorders>
              <w:left w:val="nil"/>
              <w:right w:val="nil"/>
            </w:tcBorders>
            <w:shd w:val="clear" w:color="auto" w:fill="F2F2F2" w:themeFill="background1" w:themeFillShade="F2"/>
          </w:tcPr>
          <w:p w14:paraId="3F118440" w14:textId="087429BC" w:rsidR="00C73289" w:rsidRDefault="00000000" w:rsidP="002A280B">
            <w:pPr>
              <w:rPr>
                <w:lang w:eastAsia="en-CA"/>
              </w:rPr>
            </w:pPr>
            <w:sdt>
              <w:sdtPr>
                <w:rPr>
                  <w:lang w:eastAsia="en-CA"/>
                </w:rPr>
                <w:id w:val="750316308"/>
                <w:placeholder>
                  <w:docPart w:val="02ABD444AD79448A8F6E32C398670224"/>
                </w:placeholder>
              </w:sdtPr>
              <w:sdtContent>
                <w:r w:rsidR="00402662" w:rsidRPr="00814B85">
                  <w:rPr>
                    <w:lang w:eastAsia="en-CA"/>
                  </w:rPr>
                  <w:t xml:space="preserve"> </w:t>
                </w:r>
                <w:r w:rsidR="005B5437">
                  <w:rPr>
                    <w:lang w:eastAsia="en-CA"/>
                  </w:rPr>
                  <w:t>50</w:t>
                </w:r>
              </w:sdtContent>
            </w:sdt>
          </w:p>
        </w:tc>
      </w:tr>
    </w:tbl>
    <w:p w14:paraId="3700EBB7" w14:textId="77777777" w:rsidR="00194284" w:rsidRDefault="00194284" w:rsidP="00194284"/>
    <w:p w14:paraId="395FAF10" w14:textId="77777777" w:rsidR="00194284" w:rsidRDefault="00194284" w:rsidP="00194284"/>
    <w:tbl>
      <w:tblPr>
        <w:tblStyle w:val="TableGrid"/>
        <w:tblW w:w="11146" w:type="dxa"/>
        <w:tblLayout w:type="fixed"/>
        <w:tblLook w:val="04A0" w:firstRow="1" w:lastRow="0" w:firstColumn="1" w:lastColumn="0" w:noHBand="0" w:noVBand="1"/>
      </w:tblPr>
      <w:tblGrid>
        <w:gridCol w:w="567"/>
        <w:gridCol w:w="3738"/>
        <w:gridCol w:w="3492"/>
        <w:gridCol w:w="477"/>
        <w:gridCol w:w="10"/>
        <w:gridCol w:w="576"/>
        <w:gridCol w:w="354"/>
        <w:gridCol w:w="478"/>
        <w:gridCol w:w="10"/>
        <w:gridCol w:w="301"/>
        <w:gridCol w:w="62"/>
        <w:gridCol w:w="708"/>
        <w:gridCol w:w="363"/>
        <w:gridCol w:w="10"/>
      </w:tblGrid>
      <w:tr w:rsidR="00C73289" w14:paraId="70EAAA0A" w14:textId="77777777" w:rsidTr="00295E56">
        <w:tc>
          <w:tcPr>
            <w:tcW w:w="11146" w:type="dxa"/>
            <w:gridSpan w:val="14"/>
            <w:tcBorders>
              <w:left w:val="nil"/>
              <w:right w:val="nil"/>
            </w:tcBorders>
          </w:tcPr>
          <w:p w14:paraId="26CBBBA7" w14:textId="77777777" w:rsidR="00C73289" w:rsidRPr="00C73289" w:rsidRDefault="00C73289" w:rsidP="00C73289">
            <w:pPr>
              <w:jc w:val="center"/>
              <w:rPr>
                <w:lang w:eastAsia="en-CA"/>
              </w:rPr>
            </w:pPr>
            <w:r>
              <w:t>BATTERY TESTS (Reference: 9.2)</w:t>
            </w:r>
          </w:p>
        </w:tc>
      </w:tr>
      <w:tr w:rsidR="00C73289" w14:paraId="41F99373" w14:textId="77777777" w:rsidTr="00295E56">
        <w:tc>
          <w:tcPr>
            <w:tcW w:w="567" w:type="dxa"/>
            <w:tcBorders>
              <w:left w:val="nil"/>
            </w:tcBorders>
            <w:vAlign w:val="center"/>
          </w:tcPr>
          <w:p w14:paraId="758A408F" w14:textId="77777777" w:rsidR="00C73289" w:rsidRDefault="00C73289" w:rsidP="00174B20">
            <w:r>
              <w:t>A</w:t>
            </w:r>
          </w:p>
        </w:tc>
        <w:tc>
          <w:tcPr>
            <w:tcW w:w="7230" w:type="dxa"/>
            <w:gridSpan w:val="2"/>
            <w:vAlign w:val="center"/>
          </w:tcPr>
          <w:p w14:paraId="53DBA2C3" w14:textId="77777777" w:rsidR="00C73289" w:rsidRPr="00336109" w:rsidRDefault="00C73289" w:rsidP="00C73289">
            <w:r>
              <w:t>Correct battery type as recommended by manufacturer</w:t>
            </w:r>
          </w:p>
        </w:tc>
        <w:tc>
          <w:tcPr>
            <w:tcW w:w="487" w:type="dxa"/>
            <w:gridSpan w:val="2"/>
            <w:tcBorders>
              <w:right w:val="nil"/>
            </w:tcBorders>
            <w:vAlign w:val="center"/>
          </w:tcPr>
          <w:p w14:paraId="2BFFF393" w14:textId="77777777" w:rsidR="00C73289" w:rsidRDefault="00C73289" w:rsidP="00174B20">
            <w:r>
              <w:t>Yes</w:t>
            </w:r>
          </w:p>
        </w:tc>
        <w:tc>
          <w:tcPr>
            <w:tcW w:w="930" w:type="dxa"/>
            <w:gridSpan w:val="2"/>
            <w:tcBorders>
              <w:left w:val="nil"/>
            </w:tcBorders>
            <w:shd w:val="clear" w:color="auto" w:fill="F2F2F2" w:themeFill="background1" w:themeFillShade="F2"/>
            <w:vAlign w:val="center"/>
          </w:tcPr>
          <w:p w14:paraId="153014FD" w14:textId="0706CC90" w:rsidR="00C73289" w:rsidRDefault="00000000" w:rsidP="00174B20">
            <w:sdt>
              <w:sdtPr>
                <w:rPr>
                  <w:lang w:eastAsia="en-CA"/>
                </w:rPr>
                <w:id w:val="-1517066467"/>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488" w:type="dxa"/>
            <w:gridSpan w:val="2"/>
            <w:tcBorders>
              <w:right w:val="nil"/>
            </w:tcBorders>
            <w:vAlign w:val="center"/>
          </w:tcPr>
          <w:p w14:paraId="70A1E56E" w14:textId="77777777" w:rsidR="00C73289" w:rsidRDefault="00C73289" w:rsidP="00174B20">
            <w:r>
              <w:t>No</w:t>
            </w:r>
          </w:p>
        </w:tc>
        <w:tc>
          <w:tcPr>
            <w:tcW w:w="363" w:type="dxa"/>
            <w:gridSpan w:val="2"/>
            <w:tcBorders>
              <w:left w:val="nil"/>
            </w:tcBorders>
            <w:shd w:val="clear" w:color="auto" w:fill="F2F2F2" w:themeFill="background1" w:themeFillShade="F2"/>
            <w:vAlign w:val="center"/>
          </w:tcPr>
          <w:p w14:paraId="0DEB9DA8" w14:textId="77777777" w:rsidR="00C73289" w:rsidRDefault="00000000" w:rsidP="00174B20">
            <w:sdt>
              <w:sdtPr>
                <w:rPr>
                  <w:lang w:eastAsia="en-CA"/>
                </w:rPr>
                <w:id w:val="667745728"/>
                <w14:checkbox>
                  <w14:checked w14:val="0"/>
                  <w14:checkedState w14:val="0050" w14:font="Wingdings 2"/>
                  <w14:uncheckedState w14:val="0020" w14:font="Wingdings 2"/>
                </w14:checkbox>
              </w:sdtPr>
              <w:sdtContent>
                <w:r w:rsidR="00C73289">
                  <w:rPr>
                    <w:lang w:eastAsia="en-CA"/>
                  </w:rPr>
                  <w:sym w:font="Wingdings 2" w:char="F020"/>
                </w:r>
              </w:sdtContent>
            </w:sdt>
          </w:p>
        </w:tc>
        <w:tc>
          <w:tcPr>
            <w:tcW w:w="708" w:type="dxa"/>
            <w:tcBorders>
              <w:right w:val="nil"/>
            </w:tcBorders>
            <w:vAlign w:val="center"/>
          </w:tcPr>
          <w:p w14:paraId="230BF0B4" w14:textId="77777777" w:rsidR="00C73289" w:rsidRDefault="00C73289" w:rsidP="00174B20">
            <w:r>
              <w:t>N/A</w:t>
            </w:r>
          </w:p>
        </w:tc>
        <w:tc>
          <w:tcPr>
            <w:tcW w:w="373" w:type="dxa"/>
            <w:gridSpan w:val="2"/>
            <w:tcBorders>
              <w:left w:val="nil"/>
              <w:right w:val="nil"/>
            </w:tcBorders>
            <w:shd w:val="clear" w:color="auto" w:fill="F2F2F2" w:themeFill="background1" w:themeFillShade="F2"/>
            <w:vAlign w:val="center"/>
          </w:tcPr>
          <w:p w14:paraId="1C1DE57C" w14:textId="77777777" w:rsidR="00C73289" w:rsidRDefault="00000000" w:rsidP="00174B20">
            <w:sdt>
              <w:sdtPr>
                <w:rPr>
                  <w:lang w:eastAsia="en-CA"/>
                </w:rPr>
                <w:id w:val="294253489"/>
                <w14:checkbox>
                  <w14:checked w14:val="0"/>
                  <w14:checkedState w14:val="0050" w14:font="Wingdings 2"/>
                  <w14:uncheckedState w14:val="0020" w14:font="Wingdings 2"/>
                </w14:checkbox>
              </w:sdtPr>
              <w:sdtContent>
                <w:r w:rsidR="00C73289">
                  <w:rPr>
                    <w:lang w:eastAsia="en-CA"/>
                  </w:rPr>
                  <w:sym w:font="Wingdings 2" w:char="F020"/>
                </w:r>
              </w:sdtContent>
            </w:sdt>
          </w:p>
        </w:tc>
      </w:tr>
      <w:tr w:rsidR="00C73289" w14:paraId="360B6EF8" w14:textId="77777777" w:rsidTr="00295E56">
        <w:tc>
          <w:tcPr>
            <w:tcW w:w="567" w:type="dxa"/>
            <w:tcBorders>
              <w:left w:val="nil"/>
            </w:tcBorders>
            <w:vAlign w:val="center"/>
          </w:tcPr>
          <w:p w14:paraId="1E9A6E9B" w14:textId="77777777" w:rsidR="00C73289" w:rsidRDefault="00C73289" w:rsidP="00174B20">
            <w:r>
              <w:t>B</w:t>
            </w:r>
          </w:p>
        </w:tc>
        <w:tc>
          <w:tcPr>
            <w:tcW w:w="7230" w:type="dxa"/>
            <w:gridSpan w:val="2"/>
            <w:vAlign w:val="center"/>
          </w:tcPr>
          <w:p w14:paraId="25920342" w14:textId="77777777" w:rsidR="00C73289" w:rsidRDefault="00C73289" w:rsidP="00C73289">
            <w:r>
              <w:t>Correct battery rating as determined by battery calculations based on full system load.</w:t>
            </w:r>
          </w:p>
        </w:tc>
        <w:tc>
          <w:tcPr>
            <w:tcW w:w="487" w:type="dxa"/>
            <w:gridSpan w:val="2"/>
            <w:tcBorders>
              <w:bottom w:val="single" w:sz="4" w:space="0" w:color="auto"/>
              <w:right w:val="nil"/>
            </w:tcBorders>
            <w:vAlign w:val="center"/>
          </w:tcPr>
          <w:p w14:paraId="6D93B15F" w14:textId="77777777" w:rsidR="00C73289" w:rsidRDefault="00C73289" w:rsidP="00174B20">
            <w:r>
              <w:t>Yes</w:t>
            </w:r>
          </w:p>
        </w:tc>
        <w:tc>
          <w:tcPr>
            <w:tcW w:w="930" w:type="dxa"/>
            <w:gridSpan w:val="2"/>
            <w:tcBorders>
              <w:left w:val="nil"/>
              <w:bottom w:val="single" w:sz="4" w:space="0" w:color="auto"/>
            </w:tcBorders>
            <w:shd w:val="clear" w:color="auto" w:fill="F2F2F2" w:themeFill="background1" w:themeFillShade="F2"/>
            <w:vAlign w:val="center"/>
          </w:tcPr>
          <w:p w14:paraId="560884C5" w14:textId="48F5DB3F" w:rsidR="00C73289" w:rsidRDefault="00000000" w:rsidP="00174B20">
            <w:pPr>
              <w:rPr>
                <w:lang w:eastAsia="en-CA"/>
              </w:rPr>
            </w:pPr>
            <w:sdt>
              <w:sdtPr>
                <w:rPr>
                  <w:lang w:eastAsia="en-CA"/>
                </w:rPr>
                <w:id w:val="809374609"/>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488" w:type="dxa"/>
            <w:gridSpan w:val="2"/>
            <w:tcBorders>
              <w:bottom w:val="single" w:sz="4" w:space="0" w:color="auto"/>
              <w:right w:val="nil"/>
            </w:tcBorders>
            <w:vAlign w:val="center"/>
          </w:tcPr>
          <w:p w14:paraId="1FDA4BC4" w14:textId="77777777" w:rsidR="00C73289" w:rsidRDefault="00C73289" w:rsidP="00174B20">
            <w:r>
              <w:t>No</w:t>
            </w:r>
          </w:p>
        </w:tc>
        <w:tc>
          <w:tcPr>
            <w:tcW w:w="363" w:type="dxa"/>
            <w:gridSpan w:val="2"/>
            <w:tcBorders>
              <w:left w:val="nil"/>
              <w:bottom w:val="single" w:sz="4" w:space="0" w:color="auto"/>
            </w:tcBorders>
            <w:shd w:val="clear" w:color="auto" w:fill="F2F2F2" w:themeFill="background1" w:themeFillShade="F2"/>
            <w:vAlign w:val="center"/>
          </w:tcPr>
          <w:p w14:paraId="14995BA6" w14:textId="77777777" w:rsidR="00C73289" w:rsidRDefault="00000000" w:rsidP="00174B20">
            <w:pPr>
              <w:rPr>
                <w:lang w:eastAsia="en-CA"/>
              </w:rPr>
            </w:pPr>
            <w:sdt>
              <w:sdtPr>
                <w:rPr>
                  <w:lang w:eastAsia="en-CA"/>
                </w:rPr>
                <w:id w:val="1785527947"/>
                <w14:checkbox>
                  <w14:checked w14:val="0"/>
                  <w14:checkedState w14:val="0050" w14:font="Wingdings 2"/>
                  <w14:uncheckedState w14:val="0020" w14:font="Wingdings 2"/>
                </w14:checkbox>
              </w:sdtPr>
              <w:sdtContent>
                <w:r w:rsidR="00C73289">
                  <w:rPr>
                    <w:lang w:eastAsia="en-CA"/>
                  </w:rPr>
                  <w:sym w:font="Wingdings 2" w:char="F020"/>
                </w:r>
              </w:sdtContent>
            </w:sdt>
          </w:p>
        </w:tc>
        <w:tc>
          <w:tcPr>
            <w:tcW w:w="708" w:type="dxa"/>
            <w:tcBorders>
              <w:bottom w:val="single" w:sz="4" w:space="0" w:color="auto"/>
              <w:right w:val="nil"/>
            </w:tcBorders>
            <w:vAlign w:val="center"/>
          </w:tcPr>
          <w:p w14:paraId="5A5DA0AE" w14:textId="77777777" w:rsidR="00C73289" w:rsidRDefault="00C73289" w:rsidP="00174B20">
            <w:r>
              <w:t>N/A</w:t>
            </w:r>
          </w:p>
        </w:tc>
        <w:tc>
          <w:tcPr>
            <w:tcW w:w="373" w:type="dxa"/>
            <w:gridSpan w:val="2"/>
            <w:tcBorders>
              <w:left w:val="nil"/>
              <w:bottom w:val="single" w:sz="4" w:space="0" w:color="auto"/>
              <w:right w:val="nil"/>
            </w:tcBorders>
            <w:shd w:val="clear" w:color="auto" w:fill="F2F2F2" w:themeFill="background1" w:themeFillShade="F2"/>
            <w:vAlign w:val="center"/>
          </w:tcPr>
          <w:p w14:paraId="54EA27F3" w14:textId="77777777" w:rsidR="00C73289" w:rsidRDefault="00000000" w:rsidP="00174B20">
            <w:pPr>
              <w:rPr>
                <w:lang w:eastAsia="en-CA"/>
              </w:rPr>
            </w:pPr>
            <w:sdt>
              <w:sdtPr>
                <w:rPr>
                  <w:lang w:eastAsia="en-CA"/>
                </w:rPr>
                <w:id w:val="2126122006"/>
                <w14:checkbox>
                  <w14:checked w14:val="0"/>
                  <w14:checkedState w14:val="0050" w14:font="Wingdings 2"/>
                  <w14:uncheckedState w14:val="0020" w14:font="Wingdings 2"/>
                </w14:checkbox>
              </w:sdtPr>
              <w:sdtContent>
                <w:r w:rsidR="00C73289">
                  <w:rPr>
                    <w:lang w:eastAsia="en-CA"/>
                  </w:rPr>
                  <w:sym w:font="Wingdings 2" w:char="F020"/>
                </w:r>
              </w:sdtContent>
            </w:sdt>
          </w:p>
        </w:tc>
      </w:tr>
      <w:tr w:rsidR="002B7696" w14:paraId="6CF21211" w14:textId="77777777" w:rsidTr="00295E56">
        <w:trPr>
          <w:trHeight w:val="113"/>
        </w:trPr>
        <w:tc>
          <w:tcPr>
            <w:tcW w:w="567" w:type="dxa"/>
            <w:vMerge w:val="restart"/>
            <w:tcBorders>
              <w:left w:val="nil"/>
            </w:tcBorders>
            <w:vAlign w:val="center"/>
          </w:tcPr>
          <w:p w14:paraId="6FACE3D4" w14:textId="77777777" w:rsidR="002B7696" w:rsidRDefault="002B7696" w:rsidP="002B7696">
            <w:r>
              <w:t>C</w:t>
            </w:r>
          </w:p>
        </w:tc>
        <w:tc>
          <w:tcPr>
            <w:tcW w:w="7230" w:type="dxa"/>
            <w:gridSpan w:val="2"/>
            <w:vMerge w:val="restart"/>
            <w:tcBorders>
              <w:right w:val="single" w:sz="4" w:space="0" w:color="auto"/>
            </w:tcBorders>
            <w:vAlign w:val="center"/>
          </w:tcPr>
          <w:p w14:paraId="56AD1DA5" w14:textId="77777777" w:rsidR="002B7696" w:rsidRPr="00C73289" w:rsidRDefault="002B7696" w:rsidP="002B7696">
            <w:r>
              <w:t xml:space="preserve">Battery voltage with </w:t>
            </w:r>
            <w:r>
              <w:rPr>
                <w:i/>
                <w:iCs/>
              </w:rPr>
              <w:t>main power supply</w:t>
            </w:r>
            <w:r>
              <w:t xml:space="preserve"> ‘ON’.</w:t>
            </w:r>
          </w:p>
        </w:tc>
        <w:tc>
          <w:tcPr>
            <w:tcW w:w="1063" w:type="dxa"/>
            <w:gridSpan w:val="3"/>
            <w:tcBorders>
              <w:top w:val="single" w:sz="4" w:space="0" w:color="auto"/>
              <w:left w:val="single" w:sz="4" w:space="0" w:color="auto"/>
              <w:bottom w:val="nil"/>
              <w:right w:val="nil"/>
            </w:tcBorders>
            <w:vAlign w:val="center"/>
          </w:tcPr>
          <w:p w14:paraId="4A5736DB" w14:textId="77777777" w:rsidR="002B7696" w:rsidRDefault="002B7696" w:rsidP="002B7696">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0EE04953" w14:textId="1AE8D7A1" w:rsidR="002B7696" w:rsidRDefault="00000000" w:rsidP="002B7696">
            <w:pPr>
              <w:jc w:val="right"/>
              <w:rPr>
                <w:lang w:eastAsia="en-CA"/>
              </w:rPr>
            </w:pPr>
            <w:sdt>
              <w:sdtPr>
                <w:rPr>
                  <w:lang w:eastAsia="en-CA"/>
                </w:rPr>
                <w:id w:val="-35042937"/>
                <w:placeholder>
                  <w:docPart w:val="2276280C5BCF4A058E88DAE2E3F7D9F6"/>
                </w:placeholder>
              </w:sdtPr>
              <w:sdtContent>
                <w:r w:rsidR="005B5437">
                  <w:rPr>
                    <w:lang w:eastAsia="en-CA"/>
                  </w:rPr>
                  <w:t>26.99</w:t>
                </w:r>
                <w:r w:rsidR="002B7696" w:rsidRPr="00814B85">
                  <w:rPr>
                    <w:lang w:eastAsia="en-CA"/>
                  </w:rPr>
                  <w:t xml:space="preserve"> </w:t>
                </w:r>
              </w:sdtContent>
            </w:sdt>
          </w:p>
        </w:tc>
        <w:tc>
          <w:tcPr>
            <w:tcW w:w="1143" w:type="dxa"/>
            <w:gridSpan w:val="4"/>
            <w:tcBorders>
              <w:top w:val="single" w:sz="4" w:space="0" w:color="auto"/>
              <w:left w:val="nil"/>
              <w:bottom w:val="nil"/>
              <w:right w:val="nil"/>
            </w:tcBorders>
            <w:vAlign w:val="center"/>
          </w:tcPr>
          <w:p w14:paraId="4D69BFDB" w14:textId="77777777" w:rsidR="002B7696" w:rsidRDefault="002B7696" w:rsidP="002B7696">
            <w:pPr>
              <w:rPr>
                <w:lang w:eastAsia="en-CA"/>
              </w:rPr>
            </w:pPr>
            <w:r>
              <w:rPr>
                <w:lang w:eastAsia="en-CA"/>
              </w:rPr>
              <w:t>V dc</w:t>
            </w:r>
          </w:p>
        </w:tc>
      </w:tr>
      <w:tr w:rsidR="002B7696" w14:paraId="304DC2ED" w14:textId="77777777" w:rsidTr="00295E56">
        <w:trPr>
          <w:trHeight w:val="112"/>
        </w:trPr>
        <w:tc>
          <w:tcPr>
            <w:tcW w:w="567" w:type="dxa"/>
            <w:vMerge/>
            <w:tcBorders>
              <w:left w:val="nil"/>
              <w:bottom w:val="single" w:sz="4" w:space="0" w:color="auto"/>
            </w:tcBorders>
            <w:vAlign w:val="center"/>
          </w:tcPr>
          <w:p w14:paraId="1DAC0A64" w14:textId="77777777" w:rsidR="002B7696" w:rsidRDefault="002B7696" w:rsidP="002B7696"/>
        </w:tc>
        <w:tc>
          <w:tcPr>
            <w:tcW w:w="7230" w:type="dxa"/>
            <w:gridSpan w:val="2"/>
            <w:vMerge/>
            <w:tcBorders>
              <w:right w:val="single" w:sz="4" w:space="0" w:color="auto"/>
            </w:tcBorders>
          </w:tcPr>
          <w:p w14:paraId="6C176DAD" w14:textId="77777777" w:rsidR="002B7696" w:rsidRDefault="002B7696" w:rsidP="002B7696"/>
        </w:tc>
        <w:tc>
          <w:tcPr>
            <w:tcW w:w="1063" w:type="dxa"/>
            <w:gridSpan w:val="3"/>
            <w:tcBorders>
              <w:top w:val="nil"/>
              <w:left w:val="single" w:sz="4" w:space="0" w:color="auto"/>
              <w:bottom w:val="single" w:sz="4" w:space="0" w:color="auto"/>
              <w:right w:val="nil"/>
            </w:tcBorders>
            <w:vAlign w:val="center"/>
          </w:tcPr>
          <w:p w14:paraId="59D76D66" w14:textId="77777777" w:rsidR="002B7696" w:rsidRDefault="002B7696" w:rsidP="002B7696">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388CBD18" w14:textId="71A509DC" w:rsidR="002B7696" w:rsidRDefault="00000000" w:rsidP="002B7696">
            <w:pPr>
              <w:jc w:val="right"/>
              <w:rPr>
                <w:lang w:eastAsia="en-CA"/>
              </w:rPr>
            </w:pPr>
            <w:sdt>
              <w:sdtPr>
                <w:rPr>
                  <w:lang w:eastAsia="en-CA"/>
                </w:rPr>
                <w:id w:val="1765337277"/>
                <w:placeholder>
                  <w:docPart w:val="4899AFD1E12D46798A24314AB6CC1CD3"/>
                </w:placeholder>
              </w:sdtPr>
              <w:sdtContent>
                <w:r w:rsidR="005B5437">
                  <w:rPr>
                    <w:lang w:eastAsia="en-CA"/>
                  </w:rPr>
                  <w:t>0.03</w:t>
                </w:r>
                <w:r w:rsidR="002B7696" w:rsidRPr="00814B85">
                  <w:rPr>
                    <w:lang w:eastAsia="en-CA"/>
                  </w:rPr>
                  <w:t xml:space="preserve"> </w:t>
                </w:r>
              </w:sdtContent>
            </w:sdt>
          </w:p>
        </w:tc>
        <w:tc>
          <w:tcPr>
            <w:tcW w:w="1143" w:type="dxa"/>
            <w:gridSpan w:val="4"/>
            <w:tcBorders>
              <w:top w:val="nil"/>
              <w:left w:val="nil"/>
              <w:bottom w:val="single" w:sz="4" w:space="0" w:color="auto"/>
              <w:right w:val="nil"/>
            </w:tcBorders>
            <w:vAlign w:val="center"/>
          </w:tcPr>
          <w:p w14:paraId="0A3F0FCC" w14:textId="77777777" w:rsidR="002B7696" w:rsidRDefault="002B7696" w:rsidP="002B7696">
            <w:pPr>
              <w:rPr>
                <w:lang w:eastAsia="en-CA"/>
              </w:rPr>
            </w:pPr>
            <w:r>
              <w:rPr>
                <w:lang w:eastAsia="en-CA"/>
              </w:rPr>
              <w:t>A</w:t>
            </w:r>
          </w:p>
        </w:tc>
      </w:tr>
      <w:tr w:rsidR="002B7696" w14:paraId="50846414" w14:textId="77777777" w:rsidTr="00295E56">
        <w:trPr>
          <w:trHeight w:val="113"/>
        </w:trPr>
        <w:tc>
          <w:tcPr>
            <w:tcW w:w="567" w:type="dxa"/>
            <w:vMerge w:val="restart"/>
            <w:tcBorders>
              <w:left w:val="nil"/>
            </w:tcBorders>
          </w:tcPr>
          <w:p w14:paraId="323BD251" w14:textId="77777777" w:rsidR="002B7696" w:rsidRDefault="002B7696" w:rsidP="002B7696">
            <w:r>
              <w:t>D</w:t>
            </w:r>
          </w:p>
        </w:tc>
        <w:tc>
          <w:tcPr>
            <w:tcW w:w="7230" w:type="dxa"/>
            <w:gridSpan w:val="2"/>
            <w:vMerge w:val="restart"/>
            <w:tcBorders>
              <w:right w:val="single" w:sz="4" w:space="0" w:color="auto"/>
            </w:tcBorders>
          </w:tcPr>
          <w:p w14:paraId="3C004D8F" w14:textId="77777777" w:rsidR="002B7696" w:rsidRPr="00C73289" w:rsidRDefault="0058272A" w:rsidP="0058272A">
            <w:r>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tcPr>
          <w:p w14:paraId="72AC4282" w14:textId="77777777" w:rsidR="002B7696" w:rsidRDefault="002B7696" w:rsidP="002B7696">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55807414" w14:textId="63783CF9" w:rsidR="002B7696" w:rsidRDefault="00000000" w:rsidP="002B7696">
            <w:pPr>
              <w:jc w:val="right"/>
              <w:rPr>
                <w:lang w:eastAsia="en-CA"/>
              </w:rPr>
            </w:pPr>
            <w:sdt>
              <w:sdtPr>
                <w:rPr>
                  <w:lang w:eastAsia="en-CA"/>
                </w:rPr>
                <w:id w:val="20604144"/>
                <w:placeholder>
                  <w:docPart w:val="C88736FCED844450840F97394CAFC429"/>
                </w:placeholder>
              </w:sdtPr>
              <w:sdtContent>
                <w:r w:rsidR="005B5437">
                  <w:rPr>
                    <w:lang w:eastAsia="en-CA"/>
                  </w:rPr>
                  <w:t>26.29</w:t>
                </w:r>
                <w:r w:rsidR="002B7696" w:rsidRPr="00814B85">
                  <w:rPr>
                    <w:lang w:eastAsia="en-CA"/>
                  </w:rPr>
                  <w:t xml:space="preserve"> </w:t>
                </w:r>
              </w:sdtContent>
            </w:sdt>
          </w:p>
        </w:tc>
        <w:tc>
          <w:tcPr>
            <w:tcW w:w="1143" w:type="dxa"/>
            <w:gridSpan w:val="4"/>
            <w:tcBorders>
              <w:top w:val="single" w:sz="4" w:space="0" w:color="auto"/>
              <w:left w:val="nil"/>
              <w:bottom w:val="nil"/>
              <w:right w:val="nil"/>
            </w:tcBorders>
          </w:tcPr>
          <w:p w14:paraId="3BF21109" w14:textId="77777777" w:rsidR="002B7696" w:rsidRDefault="002B7696" w:rsidP="002B7696">
            <w:pPr>
              <w:rPr>
                <w:lang w:eastAsia="en-CA"/>
              </w:rPr>
            </w:pPr>
            <w:r>
              <w:rPr>
                <w:lang w:eastAsia="en-CA"/>
              </w:rPr>
              <w:t>V dc</w:t>
            </w:r>
          </w:p>
        </w:tc>
      </w:tr>
      <w:tr w:rsidR="002B7696" w14:paraId="0F1FEF9A" w14:textId="77777777" w:rsidTr="00295E56">
        <w:trPr>
          <w:trHeight w:val="112"/>
        </w:trPr>
        <w:tc>
          <w:tcPr>
            <w:tcW w:w="567" w:type="dxa"/>
            <w:vMerge/>
            <w:tcBorders>
              <w:left w:val="nil"/>
            </w:tcBorders>
          </w:tcPr>
          <w:p w14:paraId="02003CFE" w14:textId="77777777" w:rsidR="002B7696" w:rsidRDefault="002B7696" w:rsidP="002B7696"/>
        </w:tc>
        <w:tc>
          <w:tcPr>
            <w:tcW w:w="7230" w:type="dxa"/>
            <w:gridSpan w:val="2"/>
            <w:vMerge/>
            <w:tcBorders>
              <w:right w:val="single" w:sz="4" w:space="0" w:color="auto"/>
            </w:tcBorders>
          </w:tcPr>
          <w:p w14:paraId="5E309B10" w14:textId="77777777" w:rsidR="002B7696" w:rsidRDefault="002B7696" w:rsidP="002B7696"/>
        </w:tc>
        <w:tc>
          <w:tcPr>
            <w:tcW w:w="1063" w:type="dxa"/>
            <w:gridSpan w:val="3"/>
            <w:tcBorders>
              <w:top w:val="nil"/>
              <w:left w:val="single" w:sz="4" w:space="0" w:color="auto"/>
              <w:bottom w:val="single" w:sz="4" w:space="0" w:color="auto"/>
              <w:right w:val="nil"/>
            </w:tcBorders>
          </w:tcPr>
          <w:p w14:paraId="09B996E6" w14:textId="77777777" w:rsidR="002B7696" w:rsidRDefault="002B7696" w:rsidP="002B7696">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2FDEB71E" w14:textId="16C806A2" w:rsidR="002B7696" w:rsidRDefault="00000000" w:rsidP="002B7696">
            <w:pPr>
              <w:jc w:val="right"/>
              <w:rPr>
                <w:lang w:eastAsia="en-CA"/>
              </w:rPr>
            </w:pPr>
            <w:sdt>
              <w:sdtPr>
                <w:rPr>
                  <w:lang w:eastAsia="en-CA"/>
                </w:rPr>
                <w:id w:val="-1117677950"/>
                <w:placeholder>
                  <w:docPart w:val="6CA2F90F99D14BF1A1A2766DB19B6D37"/>
                </w:placeholder>
              </w:sdtPr>
              <w:sdtContent>
                <w:r w:rsidR="005B5437">
                  <w:rPr>
                    <w:lang w:eastAsia="en-CA"/>
                  </w:rPr>
                  <w:t>1.05</w:t>
                </w:r>
                <w:r w:rsidR="002B7696" w:rsidRPr="00814B85">
                  <w:rPr>
                    <w:lang w:eastAsia="en-CA"/>
                  </w:rPr>
                  <w:t xml:space="preserve"> </w:t>
                </w:r>
              </w:sdtContent>
            </w:sdt>
          </w:p>
        </w:tc>
        <w:tc>
          <w:tcPr>
            <w:tcW w:w="1143" w:type="dxa"/>
            <w:gridSpan w:val="4"/>
            <w:tcBorders>
              <w:top w:val="nil"/>
              <w:left w:val="nil"/>
              <w:bottom w:val="single" w:sz="4" w:space="0" w:color="auto"/>
              <w:right w:val="nil"/>
            </w:tcBorders>
          </w:tcPr>
          <w:p w14:paraId="0E23D145" w14:textId="77777777" w:rsidR="002B7696" w:rsidRDefault="002B7696" w:rsidP="002B7696">
            <w:pPr>
              <w:rPr>
                <w:lang w:eastAsia="en-CA"/>
              </w:rPr>
            </w:pPr>
            <w:r>
              <w:rPr>
                <w:lang w:eastAsia="en-CA"/>
              </w:rPr>
              <w:t>A</w:t>
            </w:r>
          </w:p>
        </w:tc>
      </w:tr>
      <w:tr w:rsidR="002B7696" w14:paraId="07B29473" w14:textId="77777777" w:rsidTr="00295E56">
        <w:trPr>
          <w:trHeight w:val="113"/>
        </w:trPr>
        <w:tc>
          <w:tcPr>
            <w:tcW w:w="567" w:type="dxa"/>
            <w:vMerge w:val="restart"/>
            <w:tcBorders>
              <w:left w:val="nil"/>
            </w:tcBorders>
          </w:tcPr>
          <w:p w14:paraId="5737AEE0" w14:textId="77777777" w:rsidR="002B7696" w:rsidRDefault="002B7696" w:rsidP="002B7696">
            <w:r>
              <w:t>E</w:t>
            </w:r>
          </w:p>
        </w:tc>
        <w:tc>
          <w:tcPr>
            <w:tcW w:w="7230" w:type="dxa"/>
            <w:gridSpan w:val="2"/>
            <w:vMerge w:val="restart"/>
            <w:tcBorders>
              <w:right w:val="single" w:sz="4" w:space="0" w:color="auto"/>
            </w:tcBorders>
          </w:tcPr>
          <w:p w14:paraId="0E3CAF9B" w14:textId="77777777" w:rsidR="002B7696" w:rsidRPr="00C73289" w:rsidRDefault="0058272A" w:rsidP="0058272A">
            <w:r>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tcPr>
          <w:p w14:paraId="492973D2" w14:textId="77777777" w:rsidR="002B7696" w:rsidRDefault="002B7696" w:rsidP="002B7696">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564D2710" w14:textId="12B33717" w:rsidR="002B7696" w:rsidRDefault="00000000" w:rsidP="002B7696">
            <w:pPr>
              <w:jc w:val="right"/>
              <w:rPr>
                <w:lang w:eastAsia="en-CA"/>
              </w:rPr>
            </w:pPr>
            <w:sdt>
              <w:sdtPr>
                <w:rPr>
                  <w:lang w:eastAsia="en-CA"/>
                </w:rPr>
                <w:id w:val="-1800597812"/>
                <w:placeholder>
                  <w:docPart w:val="2D6D410CF26A46C9A9B87B1E803B4769"/>
                </w:placeholder>
              </w:sdtPr>
              <w:sdtContent>
                <w:r w:rsidR="005B5437">
                  <w:rPr>
                    <w:lang w:eastAsia="en-CA"/>
                  </w:rPr>
                  <w:t>24.58</w:t>
                </w:r>
                <w:r w:rsidR="002B7696" w:rsidRPr="00814B85">
                  <w:rPr>
                    <w:lang w:eastAsia="en-CA"/>
                  </w:rPr>
                  <w:t xml:space="preserve"> </w:t>
                </w:r>
              </w:sdtContent>
            </w:sdt>
          </w:p>
        </w:tc>
        <w:tc>
          <w:tcPr>
            <w:tcW w:w="1143" w:type="dxa"/>
            <w:gridSpan w:val="4"/>
            <w:tcBorders>
              <w:top w:val="single" w:sz="4" w:space="0" w:color="auto"/>
              <w:left w:val="nil"/>
              <w:bottom w:val="nil"/>
              <w:right w:val="nil"/>
            </w:tcBorders>
          </w:tcPr>
          <w:p w14:paraId="68E0809A" w14:textId="77777777" w:rsidR="002B7696" w:rsidRDefault="002B7696" w:rsidP="002B7696">
            <w:pPr>
              <w:rPr>
                <w:lang w:eastAsia="en-CA"/>
              </w:rPr>
            </w:pPr>
            <w:r>
              <w:rPr>
                <w:lang w:eastAsia="en-CA"/>
              </w:rPr>
              <w:t>V dc</w:t>
            </w:r>
          </w:p>
        </w:tc>
      </w:tr>
      <w:tr w:rsidR="002B7696" w14:paraId="30B64072" w14:textId="77777777" w:rsidTr="00295E56">
        <w:trPr>
          <w:trHeight w:val="112"/>
        </w:trPr>
        <w:tc>
          <w:tcPr>
            <w:tcW w:w="567" w:type="dxa"/>
            <w:vMerge/>
            <w:tcBorders>
              <w:left w:val="nil"/>
            </w:tcBorders>
          </w:tcPr>
          <w:p w14:paraId="68F5C6F5" w14:textId="77777777" w:rsidR="002B7696" w:rsidRDefault="002B7696" w:rsidP="002B7696"/>
        </w:tc>
        <w:tc>
          <w:tcPr>
            <w:tcW w:w="7230" w:type="dxa"/>
            <w:gridSpan w:val="2"/>
            <w:vMerge/>
            <w:tcBorders>
              <w:right w:val="single" w:sz="4" w:space="0" w:color="auto"/>
            </w:tcBorders>
          </w:tcPr>
          <w:p w14:paraId="37DE9446" w14:textId="77777777" w:rsidR="002B7696" w:rsidRDefault="002B7696" w:rsidP="002B7696"/>
        </w:tc>
        <w:tc>
          <w:tcPr>
            <w:tcW w:w="1063" w:type="dxa"/>
            <w:gridSpan w:val="3"/>
            <w:tcBorders>
              <w:top w:val="nil"/>
              <w:left w:val="single" w:sz="4" w:space="0" w:color="auto"/>
              <w:bottom w:val="single" w:sz="4" w:space="0" w:color="auto"/>
              <w:right w:val="nil"/>
            </w:tcBorders>
          </w:tcPr>
          <w:p w14:paraId="70EB1127" w14:textId="77777777" w:rsidR="002B7696" w:rsidRDefault="002B7696" w:rsidP="002B7696">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04FDE934" w14:textId="005536B7" w:rsidR="002B7696" w:rsidRDefault="00000000" w:rsidP="002B7696">
            <w:pPr>
              <w:jc w:val="right"/>
              <w:rPr>
                <w:lang w:eastAsia="en-CA"/>
              </w:rPr>
            </w:pPr>
            <w:sdt>
              <w:sdtPr>
                <w:rPr>
                  <w:lang w:eastAsia="en-CA"/>
                </w:rPr>
                <w:id w:val="-1325115606"/>
                <w:placeholder>
                  <w:docPart w:val="02691EDCC6284D9CA718662AE7A46A42"/>
                </w:placeholder>
              </w:sdtPr>
              <w:sdtContent>
                <w:r w:rsidR="005B5437">
                  <w:rPr>
                    <w:lang w:eastAsia="en-CA"/>
                  </w:rPr>
                  <w:t>8.11</w:t>
                </w:r>
                <w:r w:rsidR="002B7696" w:rsidRPr="00814B85">
                  <w:rPr>
                    <w:lang w:eastAsia="en-CA"/>
                  </w:rPr>
                  <w:t xml:space="preserve"> </w:t>
                </w:r>
              </w:sdtContent>
            </w:sdt>
          </w:p>
        </w:tc>
        <w:tc>
          <w:tcPr>
            <w:tcW w:w="1143" w:type="dxa"/>
            <w:gridSpan w:val="4"/>
            <w:tcBorders>
              <w:top w:val="nil"/>
              <w:left w:val="nil"/>
              <w:bottom w:val="single" w:sz="4" w:space="0" w:color="auto"/>
              <w:right w:val="nil"/>
            </w:tcBorders>
          </w:tcPr>
          <w:p w14:paraId="1BE80FE3" w14:textId="77777777" w:rsidR="002B7696" w:rsidRDefault="002B7696" w:rsidP="002B7696">
            <w:pPr>
              <w:rPr>
                <w:lang w:eastAsia="en-CA"/>
              </w:rPr>
            </w:pPr>
            <w:r>
              <w:rPr>
                <w:lang w:eastAsia="en-CA"/>
              </w:rPr>
              <w:t>A</w:t>
            </w:r>
          </w:p>
        </w:tc>
      </w:tr>
      <w:tr w:rsidR="002B7696" w14:paraId="591CBB12" w14:textId="77777777" w:rsidTr="00295E56">
        <w:tc>
          <w:tcPr>
            <w:tcW w:w="567" w:type="dxa"/>
            <w:tcBorders>
              <w:left w:val="nil"/>
            </w:tcBorders>
            <w:vAlign w:val="center"/>
          </w:tcPr>
          <w:p w14:paraId="5AD32C1B" w14:textId="77777777" w:rsidR="002B7696" w:rsidRDefault="002B7696" w:rsidP="002B7696">
            <w:r>
              <w:t>F</w:t>
            </w:r>
          </w:p>
        </w:tc>
        <w:tc>
          <w:tcPr>
            <w:tcW w:w="7230" w:type="dxa"/>
            <w:gridSpan w:val="2"/>
            <w:vAlign w:val="center"/>
          </w:tcPr>
          <w:p w14:paraId="724FE7B7" w14:textId="77777777" w:rsidR="002B7696" w:rsidRDefault="002B7696" w:rsidP="002B7696">
            <w:r>
              <w:t>Battery free of physical damage.</w:t>
            </w:r>
          </w:p>
        </w:tc>
        <w:tc>
          <w:tcPr>
            <w:tcW w:w="487" w:type="dxa"/>
            <w:gridSpan w:val="2"/>
            <w:tcBorders>
              <w:top w:val="single" w:sz="4" w:space="0" w:color="auto"/>
              <w:bottom w:val="single" w:sz="4" w:space="0" w:color="auto"/>
              <w:right w:val="nil"/>
            </w:tcBorders>
            <w:vAlign w:val="center"/>
          </w:tcPr>
          <w:p w14:paraId="7E79447F" w14:textId="77777777" w:rsidR="002B7696" w:rsidRDefault="002B7696" w:rsidP="002B7696">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D45C76F" w14:textId="62245D2F" w:rsidR="002B7696" w:rsidRDefault="00000000" w:rsidP="002B7696">
            <w:pPr>
              <w:rPr>
                <w:lang w:eastAsia="en-CA"/>
              </w:rPr>
            </w:pPr>
            <w:sdt>
              <w:sdtPr>
                <w:rPr>
                  <w:lang w:eastAsia="en-CA"/>
                </w:rPr>
                <w:id w:val="1378735111"/>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49009436" w14:textId="77777777" w:rsidR="002B7696" w:rsidRDefault="002B7696" w:rsidP="002B7696">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642BFDF" w14:textId="77777777" w:rsidR="002B7696" w:rsidRDefault="00000000" w:rsidP="002B7696">
            <w:pPr>
              <w:rPr>
                <w:lang w:eastAsia="en-CA"/>
              </w:rPr>
            </w:pPr>
            <w:sdt>
              <w:sdtPr>
                <w:rPr>
                  <w:lang w:eastAsia="en-CA"/>
                </w:rPr>
                <w:id w:val="1863935294"/>
                <w14:checkbox>
                  <w14:checked w14:val="0"/>
                  <w14:checkedState w14:val="0050" w14:font="Wingdings 2"/>
                  <w14:uncheckedState w14:val="0020" w14:font="Wingdings 2"/>
                </w14:checkbox>
              </w:sdtPr>
              <w:sdtContent>
                <w:r w:rsidR="002B7696">
                  <w:rPr>
                    <w:lang w:eastAsia="en-CA"/>
                  </w:rPr>
                  <w:sym w:font="Wingdings 2" w:char="F020"/>
                </w:r>
              </w:sdtContent>
            </w:sdt>
          </w:p>
        </w:tc>
        <w:tc>
          <w:tcPr>
            <w:tcW w:w="708" w:type="dxa"/>
            <w:tcBorders>
              <w:top w:val="single" w:sz="4" w:space="0" w:color="auto"/>
              <w:bottom w:val="single" w:sz="4" w:space="0" w:color="auto"/>
              <w:right w:val="nil"/>
            </w:tcBorders>
            <w:vAlign w:val="center"/>
          </w:tcPr>
          <w:p w14:paraId="39C7A933" w14:textId="77777777" w:rsidR="002B7696" w:rsidRDefault="002B7696" w:rsidP="002B7696">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BB2E58A" w14:textId="77777777" w:rsidR="002B7696" w:rsidRDefault="00000000" w:rsidP="002B7696">
            <w:pPr>
              <w:rPr>
                <w:lang w:eastAsia="en-CA"/>
              </w:rPr>
            </w:pPr>
            <w:sdt>
              <w:sdtPr>
                <w:rPr>
                  <w:lang w:eastAsia="en-CA"/>
                </w:rPr>
                <w:id w:val="1161350794"/>
                <w14:checkbox>
                  <w14:checked w14:val="0"/>
                  <w14:checkedState w14:val="0050" w14:font="Wingdings 2"/>
                  <w14:uncheckedState w14:val="0020" w14:font="Wingdings 2"/>
                </w14:checkbox>
              </w:sdtPr>
              <w:sdtContent>
                <w:r w:rsidR="002B7696">
                  <w:rPr>
                    <w:lang w:eastAsia="en-CA"/>
                  </w:rPr>
                  <w:sym w:font="Wingdings 2" w:char="F020"/>
                </w:r>
              </w:sdtContent>
            </w:sdt>
          </w:p>
        </w:tc>
      </w:tr>
      <w:tr w:rsidR="00295E56" w14:paraId="3DFA09D2" w14:textId="77777777" w:rsidTr="00295E56">
        <w:tc>
          <w:tcPr>
            <w:tcW w:w="567" w:type="dxa"/>
            <w:tcBorders>
              <w:left w:val="nil"/>
            </w:tcBorders>
            <w:vAlign w:val="center"/>
          </w:tcPr>
          <w:p w14:paraId="3E417682" w14:textId="77777777" w:rsidR="00295E56" w:rsidRDefault="00295E56" w:rsidP="00295E56">
            <w:r>
              <w:t>G</w:t>
            </w:r>
          </w:p>
        </w:tc>
        <w:tc>
          <w:tcPr>
            <w:tcW w:w="7230" w:type="dxa"/>
            <w:gridSpan w:val="2"/>
            <w:vAlign w:val="center"/>
          </w:tcPr>
          <w:p w14:paraId="706C3250" w14:textId="77777777" w:rsidR="00295E56" w:rsidRDefault="00295E56" w:rsidP="00295E56">
            <w:r>
              <w:t>Battery terminals cleaned and lubricated.</w:t>
            </w:r>
          </w:p>
        </w:tc>
        <w:tc>
          <w:tcPr>
            <w:tcW w:w="487" w:type="dxa"/>
            <w:gridSpan w:val="2"/>
            <w:tcBorders>
              <w:top w:val="single" w:sz="4" w:space="0" w:color="auto"/>
              <w:bottom w:val="single" w:sz="4" w:space="0" w:color="auto"/>
              <w:right w:val="nil"/>
            </w:tcBorders>
            <w:vAlign w:val="center"/>
          </w:tcPr>
          <w:p w14:paraId="01D32625" w14:textId="77777777" w:rsidR="00295E56" w:rsidRDefault="00295E56" w:rsidP="00295E56">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C6B0F51" w14:textId="34C75E82" w:rsidR="00295E56" w:rsidRDefault="00000000" w:rsidP="00295E56">
            <w:pPr>
              <w:rPr>
                <w:lang w:eastAsia="en-CA"/>
              </w:rPr>
            </w:pPr>
            <w:sdt>
              <w:sdtPr>
                <w:rPr>
                  <w:lang w:eastAsia="en-CA"/>
                </w:rPr>
                <w:id w:val="830331253"/>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523760E8" w14:textId="77777777" w:rsidR="00295E56" w:rsidRDefault="00295E56" w:rsidP="00295E56">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18D83E4" w14:textId="77777777" w:rsidR="00295E56" w:rsidRDefault="00000000" w:rsidP="00295E56">
            <w:pPr>
              <w:rPr>
                <w:lang w:eastAsia="en-CA"/>
              </w:rPr>
            </w:pPr>
            <w:sdt>
              <w:sdtPr>
                <w:rPr>
                  <w:lang w:eastAsia="en-CA"/>
                </w:rPr>
                <w:id w:val="-968588484"/>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708" w:type="dxa"/>
            <w:tcBorders>
              <w:top w:val="single" w:sz="4" w:space="0" w:color="auto"/>
              <w:bottom w:val="single" w:sz="4" w:space="0" w:color="auto"/>
              <w:right w:val="nil"/>
            </w:tcBorders>
            <w:vAlign w:val="center"/>
          </w:tcPr>
          <w:p w14:paraId="1D0992FA" w14:textId="77777777" w:rsidR="00295E56" w:rsidRDefault="00295E56" w:rsidP="00295E56">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3584FCC" w14:textId="77777777" w:rsidR="00295E56" w:rsidRDefault="00000000" w:rsidP="00295E56">
            <w:pPr>
              <w:rPr>
                <w:lang w:eastAsia="en-CA"/>
              </w:rPr>
            </w:pPr>
            <w:sdt>
              <w:sdtPr>
                <w:rPr>
                  <w:lang w:eastAsia="en-CA"/>
                </w:rPr>
                <w:id w:val="-116061947"/>
                <w14:checkbox>
                  <w14:checked w14:val="0"/>
                  <w14:checkedState w14:val="0050" w14:font="Wingdings 2"/>
                  <w14:uncheckedState w14:val="0020" w14:font="Wingdings 2"/>
                </w14:checkbox>
              </w:sdtPr>
              <w:sdtContent>
                <w:r w:rsidR="00295E56">
                  <w:rPr>
                    <w:lang w:eastAsia="en-CA"/>
                  </w:rPr>
                  <w:sym w:font="Wingdings 2" w:char="F020"/>
                </w:r>
              </w:sdtContent>
            </w:sdt>
          </w:p>
        </w:tc>
      </w:tr>
      <w:tr w:rsidR="00295E56" w14:paraId="19317B44" w14:textId="77777777" w:rsidTr="00295E56">
        <w:tc>
          <w:tcPr>
            <w:tcW w:w="567" w:type="dxa"/>
            <w:tcBorders>
              <w:left w:val="nil"/>
            </w:tcBorders>
            <w:vAlign w:val="center"/>
          </w:tcPr>
          <w:p w14:paraId="3C57866B" w14:textId="77777777" w:rsidR="00295E56" w:rsidRDefault="00295E56" w:rsidP="00295E56">
            <w:r>
              <w:t>H</w:t>
            </w:r>
          </w:p>
        </w:tc>
        <w:tc>
          <w:tcPr>
            <w:tcW w:w="7230" w:type="dxa"/>
            <w:gridSpan w:val="2"/>
            <w:vAlign w:val="center"/>
          </w:tcPr>
          <w:p w14:paraId="04CC9B81" w14:textId="77777777" w:rsidR="00295E56" w:rsidRDefault="00295E56" w:rsidP="00295E56">
            <w:r>
              <w:t>Battery terminals clamped tightly.</w:t>
            </w:r>
          </w:p>
        </w:tc>
        <w:tc>
          <w:tcPr>
            <w:tcW w:w="487" w:type="dxa"/>
            <w:gridSpan w:val="2"/>
            <w:tcBorders>
              <w:top w:val="single" w:sz="4" w:space="0" w:color="auto"/>
              <w:bottom w:val="single" w:sz="4" w:space="0" w:color="auto"/>
              <w:right w:val="nil"/>
            </w:tcBorders>
            <w:vAlign w:val="center"/>
          </w:tcPr>
          <w:p w14:paraId="3876552B" w14:textId="77777777" w:rsidR="00295E56" w:rsidRDefault="00295E56" w:rsidP="00295E56">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EAE1A07" w14:textId="0660A115" w:rsidR="00295E56" w:rsidRDefault="00000000" w:rsidP="00295E56">
            <w:pPr>
              <w:rPr>
                <w:lang w:eastAsia="en-CA"/>
              </w:rPr>
            </w:pPr>
            <w:sdt>
              <w:sdtPr>
                <w:rPr>
                  <w:lang w:eastAsia="en-CA"/>
                </w:rPr>
                <w:id w:val="1891455290"/>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68295C5A" w14:textId="77777777" w:rsidR="00295E56" w:rsidRDefault="00295E56" w:rsidP="00295E56">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5C8D26C" w14:textId="77777777" w:rsidR="00295E56" w:rsidRDefault="00000000" w:rsidP="00295E56">
            <w:pPr>
              <w:rPr>
                <w:lang w:eastAsia="en-CA"/>
              </w:rPr>
            </w:pPr>
            <w:sdt>
              <w:sdtPr>
                <w:rPr>
                  <w:lang w:eastAsia="en-CA"/>
                </w:rPr>
                <w:id w:val="-664093646"/>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708" w:type="dxa"/>
            <w:tcBorders>
              <w:top w:val="single" w:sz="4" w:space="0" w:color="auto"/>
              <w:bottom w:val="single" w:sz="4" w:space="0" w:color="auto"/>
              <w:right w:val="nil"/>
            </w:tcBorders>
            <w:vAlign w:val="center"/>
          </w:tcPr>
          <w:p w14:paraId="543D3806" w14:textId="77777777" w:rsidR="00295E56" w:rsidRDefault="00295E56" w:rsidP="00295E56">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B9B2043" w14:textId="77777777" w:rsidR="00295E56" w:rsidRDefault="00000000" w:rsidP="00295E56">
            <w:pPr>
              <w:rPr>
                <w:lang w:eastAsia="en-CA"/>
              </w:rPr>
            </w:pPr>
            <w:sdt>
              <w:sdtPr>
                <w:rPr>
                  <w:lang w:eastAsia="en-CA"/>
                </w:rPr>
                <w:id w:val="2097895870"/>
                <w14:checkbox>
                  <w14:checked w14:val="0"/>
                  <w14:checkedState w14:val="0050" w14:font="Wingdings 2"/>
                  <w14:uncheckedState w14:val="0020" w14:font="Wingdings 2"/>
                </w14:checkbox>
              </w:sdtPr>
              <w:sdtContent>
                <w:r w:rsidR="00295E56">
                  <w:rPr>
                    <w:lang w:eastAsia="en-CA"/>
                  </w:rPr>
                  <w:sym w:font="Wingdings 2" w:char="F020"/>
                </w:r>
              </w:sdtContent>
            </w:sdt>
          </w:p>
        </w:tc>
      </w:tr>
      <w:tr w:rsidR="00295E56" w14:paraId="7BC1CF5B" w14:textId="77777777" w:rsidTr="00295E56">
        <w:tc>
          <w:tcPr>
            <w:tcW w:w="567" w:type="dxa"/>
            <w:tcBorders>
              <w:left w:val="nil"/>
            </w:tcBorders>
            <w:vAlign w:val="center"/>
          </w:tcPr>
          <w:p w14:paraId="1A5299C6" w14:textId="77777777" w:rsidR="00295E56" w:rsidRDefault="00295E56" w:rsidP="00295E56">
            <w:r>
              <w:t>J</w:t>
            </w:r>
          </w:p>
        </w:tc>
        <w:tc>
          <w:tcPr>
            <w:tcW w:w="7230" w:type="dxa"/>
            <w:gridSpan w:val="2"/>
            <w:vAlign w:val="center"/>
          </w:tcPr>
          <w:p w14:paraId="6DE21200" w14:textId="77777777" w:rsidR="00295E56" w:rsidRPr="002B7696" w:rsidRDefault="00295E56" w:rsidP="00295E56">
            <w:r>
              <w:t xml:space="preserve">Specific gravity of electrolyte is within manufacturer’s </w:t>
            </w:r>
            <w:r>
              <w:rPr>
                <w:i/>
                <w:iCs/>
              </w:rPr>
              <w:t>specifications</w:t>
            </w:r>
            <w:r>
              <w:t>.</w:t>
            </w:r>
          </w:p>
        </w:tc>
        <w:tc>
          <w:tcPr>
            <w:tcW w:w="487" w:type="dxa"/>
            <w:gridSpan w:val="2"/>
            <w:tcBorders>
              <w:top w:val="single" w:sz="4" w:space="0" w:color="auto"/>
              <w:bottom w:val="single" w:sz="4" w:space="0" w:color="auto"/>
              <w:right w:val="nil"/>
            </w:tcBorders>
            <w:vAlign w:val="center"/>
          </w:tcPr>
          <w:p w14:paraId="14D9785F" w14:textId="77777777" w:rsidR="00295E56" w:rsidRDefault="00295E56" w:rsidP="00295E56">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5EB9D6A" w14:textId="77777777" w:rsidR="00295E56" w:rsidRDefault="00000000" w:rsidP="00295E56">
            <w:pPr>
              <w:rPr>
                <w:lang w:eastAsia="en-CA"/>
              </w:rPr>
            </w:pPr>
            <w:sdt>
              <w:sdtPr>
                <w:rPr>
                  <w:lang w:eastAsia="en-CA"/>
                </w:rPr>
                <w:id w:val="755174617"/>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6B02E198" w14:textId="77777777" w:rsidR="00295E56" w:rsidRDefault="00295E56" w:rsidP="00295E56">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895683F" w14:textId="77777777" w:rsidR="00295E56" w:rsidRDefault="00000000" w:rsidP="00295E56">
            <w:pPr>
              <w:rPr>
                <w:lang w:eastAsia="en-CA"/>
              </w:rPr>
            </w:pPr>
            <w:sdt>
              <w:sdtPr>
                <w:rPr>
                  <w:lang w:eastAsia="en-CA"/>
                </w:rPr>
                <w:id w:val="468720486"/>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708" w:type="dxa"/>
            <w:tcBorders>
              <w:top w:val="single" w:sz="4" w:space="0" w:color="auto"/>
              <w:bottom w:val="single" w:sz="4" w:space="0" w:color="auto"/>
              <w:right w:val="nil"/>
            </w:tcBorders>
            <w:vAlign w:val="center"/>
          </w:tcPr>
          <w:p w14:paraId="46CD259C" w14:textId="77777777" w:rsidR="00295E56" w:rsidRDefault="00295E56" w:rsidP="00295E56">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7289AA7" w14:textId="42FD6D62" w:rsidR="00295E56" w:rsidRDefault="00000000" w:rsidP="00295E56">
            <w:pPr>
              <w:rPr>
                <w:lang w:eastAsia="en-CA"/>
              </w:rPr>
            </w:pPr>
            <w:sdt>
              <w:sdtPr>
                <w:rPr>
                  <w:lang w:eastAsia="en-CA"/>
                </w:rPr>
                <w:id w:val="1391229843"/>
                <w14:checkbox>
                  <w14:checked w14:val="1"/>
                  <w14:checkedState w14:val="0050" w14:font="Wingdings 2"/>
                  <w14:uncheckedState w14:val="0020" w14:font="Wingdings 2"/>
                </w14:checkbox>
              </w:sdtPr>
              <w:sdtContent>
                <w:r w:rsidR="005B5437">
                  <w:rPr>
                    <w:lang w:eastAsia="en-CA"/>
                  </w:rPr>
                  <w:sym w:font="Wingdings 2" w:char="F050"/>
                </w:r>
              </w:sdtContent>
            </w:sdt>
          </w:p>
        </w:tc>
      </w:tr>
      <w:tr w:rsidR="00295E56" w14:paraId="1C0C3794" w14:textId="77777777" w:rsidTr="00295E56">
        <w:tc>
          <w:tcPr>
            <w:tcW w:w="567" w:type="dxa"/>
            <w:tcBorders>
              <w:left w:val="nil"/>
            </w:tcBorders>
            <w:vAlign w:val="center"/>
          </w:tcPr>
          <w:p w14:paraId="553CDC54" w14:textId="77777777" w:rsidR="00295E56" w:rsidRDefault="00295E56" w:rsidP="00295E56">
            <w:r>
              <w:t>K</w:t>
            </w:r>
          </w:p>
        </w:tc>
        <w:tc>
          <w:tcPr>
            <w:tcW w:w="7230" w:type="dxa"/>
            <w:gridSpan w:val="2"/>
            <w:vAlign w:val="center"/>
          </w:tcPr>
          <w:p w14:paraId="1ADD6F8A" w14:textId="77777777" w:rsidR="00295E56" w:rsidRDefault="00295E56" w:rsidP="00295E56">
            <w:r>
              <w:t>Battery free of electrolyte leakage.</w:t>
            </w:r>
          </w:p>
        </w:tc>
        <w:tc>
          <w:tcPr>
            <w:tcW w:w="487" w:type="dxa"/>
            <w:gridSpan w:val="2"/>
            <w:tcBorders>
              <w:top w:val="single" w:sz="4" w:space="0" w:color="auto"/>
              <w:bottom w:val="single" w:sz="4" w:space="0" w:color="auto"/>
              <w:right w:val="nil"/>
            </w:tcBorders>
            <w:vAlign w:val="center"/>
          </w:tcPr>
          <w:p w14:paraId="3C0CBFA0" w14:textId="77777777" w:rsidR="00295E56" w:rsidRDefault="00295E56" w:rsidP="00295E56">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0202355" w14:textId="1183283B" w:rsidR="00295E56" w:rsidRDefault="00000000" w:rsidP="00295E56">
            <w:pPr>
              <w:rPr>
                <w:lang w:eastAsia="en-CA"/>
              </w:rPr>
            </w:pPr>
            <w:sdt>
              <w:sdtPr>
                <w:rPr>
                  <w:lang w:eastAsia="en-CA"/>
                </w:rPr>
                <w:id w:val="155112032"/>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BF85548" w14:textId="77777777" w:rsidR="00295E56" w:rsidRDefault="00295E56" w:rsidP="00295E56">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0ECB075" w14:textId="77777777" w:rsidR="00295E56" w:rsidRDefault="00000000" w:rsidP="00295E56">
            <w:pPr>
              <w:rPr>
                <w:lang w:eastAsia="en-CA"/>
              </w:rPr>
            </w:pPr>
            <w:sdt>
              <w:sdtPr>
                <w:rPr>
                  <w:lang w:eastAsia="en-CA"/>
                </w:rPr>
                <w:id w:val="-1288497731"/>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708" w:type="dxa"/>
            <w:tcBorders>
              <w:top w:val="single" w:sz="4" w:space="0" w:color="auto"/>
              <w:bottom w:val="single" w:sz="4" w:space="0" w:color="auto"/>
              <w:right w:val="nil"/>
            </w:tcBorders>
            <w:vAlign w:val="center"/>
          </w:tcPr>
          <w:p w14:paraId="133A3161" w14:textId="77777777" w:rsidR="00295E56" w:rsidRDefault="00295E56" w:rsidP="00295E56">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A85048C" w14:textId="77777777" w:rsidR="00295E56" w:rsidRDefault="00000000" w:rsidP="00295E56">
            <w:pPr>
              <w:rPr>
                <w:lang w:eastAsia="en-CA"/>
              </w:rPr>
            </w:pPr>
            <w:sdt>
              <w:sdtPr>
                <w:rPr>
                  <w:lang w:eastAsia="en-CA"/>
                </w:rPr>
                <w:id w:val="-899294650"/>
                <w14:checkbox>
                  <w14:checked w14:val="0"/>
                  <w14:checkedState w14:val="0050" w14:font="Wingdings 2"/>
                  <w14:uncheckedState w14:val="0020" w14:font="Wingdings 2"/>
                </w14:checkbox>
              </w:sdtPr>
              <w:sdtContent>
                <w:r w:rsidR="00295E56">
                  <w:rPr>
                    <w:lang w:eastAsia="en-CA"/>
                  </w:rPr>
                  <w:sym w:font="Wingdings 2" w:char="F020"/>
                </w:r>
              </w:sdtContent>
            </w:sdt>
          </w:p>
        </w:tc>
      </w:tr>
      <w:tr w:rsidR="00295E56" w14:paraId="76B78C6B" w14:textId="77777777" w:rsidTr="00295E56">
        <w:tc>
          <w:tcPr>
            <w:tcW w:w="567" w:type="dxa"/>
            <w:tcBorders>
              <w:left w:val="nil"/>
            </w:tcBorders>
            <w:vAlign w:val="center"/>
          </w:tcPr>
          <w:p w14:paraId="1BBCFA4A" w14:textId="77777777" w:rsidR="00295E56" w:rsidRDefault="00295E56" w:rsidP="00295E56">
            <w:r>
              <w:t>L</w:t>
            </w:r>
          </w:p>
        </w:tc>
        <w:tc>
          <w:tcPr>
            <w:tcW w:w="7230" w:type="dxa"/>
            <w:gridSpan w:val="2"/>
            <w:vAlign w:val="center"/>
          </w:tcPr>
          <w:p w14:paraId="3BDAB456" w14:textId="77777777" w:rsidR="00295E56" w:rsidRDefault="00295E56" w:rsidP="00295E56">
            <w:r>
              <w:t>Adequately ventilated.</w:t>
            </w:r>
          </w:p>
        </w:tc>
        <w:tc>
          <w:tcPr>
            <w:tcW w:w="487" w:type="dxa"/>
            <w:gridSpan w:val="2"/>
            <w:tcBorders>
              <w:top w:val="single" w:sz="4" w:space="0" w:color="auto"/>
              <w:bottom w:val="single" w:sz="4" w:space="0" w:color="auto"/>
              <w:right w:val="nil"/>
            </w:tcBorders>
            <w:vAlign w:val="center"/>
          </w:tcPr>
          <w:p w14:paraId="50451DB5" w14:textId="77777777" w:rsidR="00295E56" w:rsidRDefault="00295E56" w:rsidP="00295E56">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6919A20" w14:textId="149BFCCE" w:rsidR="00295E56" w:rsidRDefault="00000000" w:rsidP="00295E56">
            <w:pPr>
              <w:rPr>
                <w:lang w:eastAsia="en-CA"/>
              </w:rPr>
            </w:pPr>
            <w:sdt>
              <w:sdtPr>
                <w:rPr>
                  <w:lang w:eastAsia="en-CA"/>
                </w:rPr>
                <w:id w:val="-1491244979"/>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1AD26A49" w14:textId="77777777" w:rsidR="00295E56" w:rsidRDefault="00295E56" w:rsidP="00295E56">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5442FE4" w14:textId="77777777" w:rsidR="00295E56" w:rsidRDefault="00000000" w:rsidP="00295E56">
            <w:pPr>
              <w:rPr>
                <w:lang w:eastAsia="en-CA"/>
              </w:rPr>
            </w:pPr>
            <w:sdt>
              <w:sdtPr>
                <w:rPr>
                  <w:lang w:eastAsia="en-CA"/>
                </w:rPr>
                <w:id w:val="-1074595248"/>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708" w:type="dxa"/>
            <w:tcBorders>
              <w:top w:val="single" w:sz="4" w:space="0" w:color="auto"/>
              <w:bottom w:val="single" w:sz="4" w:space="0" w:color="auto"/>
              <w:right w:val="nil"/>
            </w:tcBorders>
            <w:vAlign w:val="center"/>
          </w:tcPr>
          <w:p w14:paraId="73EDE83C" w14:textId="77777777" w:rsidR="00295E56" w:rsidRDefault="00295E56" w:rsidP="00295E56">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8F33EA9" w14:textId="77777777" w:rsidR="00295E56" w:rsidRDefault="00000000" w:rsidP="00295E56">
            <w:pPr>
              <w:rPr>
                <w:lang w:eastAsia="en-CA"/>
              </w:rPr>
            </w:pPr>
            <w:sdt>
              <w:sdtPr>
                <w:rPr>
                  <w:lang w:eastAsia="en-CA"/>
                </w:rPr>
                <w:id w:val="-1244103149"/>
                <w14:checkbox>
                  <w14:checked w14:val="0"/>
                  <w14:checkedState w14:val="0050" w14:font="Wingdings 2"/>
                  <w14:uncheckedState w14:val="0020" w14:font="Wingdings 2"/>
                </w14:checkbox>
              </w:sdtPr>
              <w:sdtContent>
                <w:r w:rsidR="00295E56">
                  <w:rPr>
                    <w:lang w:eastAsia="en-CA"/>
                  </w:rPr>
                  <w:sym w:font="Wingdings 2" w:char="F020"/>
                </w:r>
              </w:sdtContent>
            </w:sdt>
          </w:p>
        </w:tc>
      </w:tr>
      <w:tr w:rsidR="002B7696" w14:paraId="2B32DBC7" w14:textId="77777777" w:rsidTr="00295E56">
        <w:tc>
          <w:tcPr>
            <w:tcW w:w="567" w:type="dxa"/>
            <w:tcBorders>
              <w:left w:val="nil"/>
            </w:tcBorders>
            <w:vAlign w:val="center"/>
          </w:tcPr>
          <w:p w14:paraId="7A92D975" w14:textId="77777777" w:rsidR="002B7696" w:rsidRDefault="002B7696" w:rsidP="002B7696">
            <w:r>
              <w:t>M</w:t>
            </w:r>
          </w:p>
        </w:tc>
        <w:tc>
          <w:tcPr>
            <w:tcW w:w="7230" w:type="dxa"/>
            <w:gridSpan w:val="2"/>
            <w:vAlign w:val="center"/>
          </w:tcPr>
          <w:p w14:paraId="6EAD4F9E" w14:textId="77777777" w:rsidR="002B7696" w:rsidRDefault="002B7696" w:rsidP="002B7696">
            <w:r>
              <w:t>Battery manufacturer’s date code:</w:t>
            </w:r>
          </w:p>
        </w:tc>
        <w:tc>
          <w:tcPr>
            <w:tcW w:w="1417" w:type="dxa"/>
            <w:gridSpan w:val="4"/>
            <w:tcBorders>
              <w:top w:val="single" w:sz="4" w:space="0" w:color="auto"/>
              <w:bottom w:val="single" w:sz="4" w:space="0" w:color="auto"/>
              <w:right w:val="nil"/>
            </w:tcBorders>
            <w:vAlign w:val="center"/>
          </w:tcPr>
          <w:p w14:paraId="09D452D1" w14:textId="77777777" w:rsidR="002B7696" w:rsidRDefault="002B7696" w:rsidP="002B7696">
            <w:pPr>
              <w:jc w:val="right"/>
              <w:rPr>
                <w:lang w:eastAsia="en-CA"/>
              </w:rPr>
            </w:pPr>
            <w:r>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tcPr>
          <w:p w14:paraId="3179DD7D" w14:textId="2F83C7E2" w:rsidR="002B7696" w:rsidRDefault="00000000" w:rsidP="002B7696">
            <w:pPr>
              <w:rPr>
                <w:lang w:eastAsia="en-CA"/>
              </w:rPr>
            </w:pPr>
            <w:sdt>
              <w:sdtPr>
                <w:rPr>
                  <w:lang w:eastAsia="en-CA"/>
                </w:rPr>
                <w:id w:val="-732774094"/>
                <w:placeholder>
                  <w:docPart w:val="B5472FFC110342178D9CD76D3E15C643"/>
                </w:placeholder>
              </w:sdtPr>
              <w:sdtContent>
                <w:r w:rsidR="002B7696" w:rsidRPr="00814B85">
                  <w:rPr>
                    <w:lang w:eastAsia="en-CA"/>
                  </w:rPr>
                  <w:t xml:space="preserve"> </w:t>
                </w:r>
                <w:r w:rsidR="005B5437">
                  <w:rPr>
                    <w:lang w:eastAsia="en-CA"/>
                  </w:rPr>
                  <w:t>W15Y2023 x 2</w:t>
                </w:r>
              </w:sdtContent>
            </w:sdt>
          </w:p>
        </w:tc>
      </w:tr>
      <w:tr w:rsidR="002B7696" w14:paraId="57557E3C" w14:textId="77777777" w:rsidTr="00295E56">
        <w:tc>
          <w:tcPr>
            <w:tcW w:w="567" w:type="dxa"/>
            <w:tcBorders>
              <w:left w:val="nil"/>
            </w:tcBorders>
            <w:vAlign w:val="center"/>
          </w:tcPr>
          <w:p w14:paraId="59263330" w14:textId="77777777" w:rsidR="002B7696" w:rsidRDefault="002B7696" w:rsidP="00174B20">
            <w:r>
              <w:t>N</w:t>
            </w:r>
          </w:p>
        </w:tc>
        <w:tc>
          <w:tcPr>
            <w:tcW w:w="7230" w:type="dxa"/>
            <w:gridSpan w:val="2"/>
            <w:tcBorders>
              <w:bottom w:val="single" w:sz="4" w:space="0" w:color="auto"/>
            </w:tcBorders>
            <w:vAlign w:val="center"/>
          </w:tcPr>
          <w:p w14:paraId="2986A6BC" w14:textId="77777777" w:rsidR="002B7696" w:rsidRPr="002B7696" w:rsidRDefault="002B7696" w:rsidP="00174B20">
            <w:r>
              <w:t xml:space="preserve">Disconnection of battery causes </w:t>
            </w:r>
            <w:r>
              <w:rPr>
                <w:i/>
                <w:iCs/>
              </w:rPr>
              <w:t>trouble signal</w:t>
            </w:r>
            <w:r>
              <w:t xml:space="preserve"> at the fire alarm </w:t>
            </w:r>
            <w:r>
              <w:rPr>
                <w:i/>
                <w:iCs/>
              </w:rPr>
              <w:t>control unit</w:t>
            </w:r>
            <w:r>
              <w:t>.</w:t>
            </w:r>
          </w:p>
        </w:tc>
        <w:tc>
          <w:tcPr>
            <w:tcW w:w="487" w:type="dxa"/>
            <w:gridSpan w:val="2"/>
            <w:tcBorders>
              <w:top w:val="single" w:sz="4" w:space="0" w:color="auto"/>
              <w:bottom w:val="single" w:sz="4" w:space="0" w:color="auto"/>
              <w:right w:val="nil"/>
            </w:tcBorders>
            <w:vAlign w:val="center"/>
          </w:tcPr>
          <w:p w14:paraId="2DB73C29" w14:textId="77777777" w:rsidR="002B7696" w:rsidRDefault="002B7696"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98BBDC5" w14:textId="77777777" w:rsidR="002B7696" w:rsidRDefault="00000000" w:rsidP="00174B20">
            <w:pPr>
              <w:rPr>
                <w:lang w:eastAsia="en-CA"/>
              </w:rPr>
            </w:pPr>
            <w:sdt>
              <w:sdtPr>
                <w:rPr>
                  <w:lang w:eastAsia="en-CA"/>
                </w:rPr>
                <w:id w:val="-1696525933"/>
                <w14:checkbox>
                  <w14:checked w14:val="0"/>
                  <w14:checkedState w14:val="0050" w14:font="Wingdings 2"/>
                  <w14:uncheckedState w14:val="0020" w14:font="Wingdings 2"/>
                </w14:checkbox>
              </w:sdtPr>
              <w:sdtContent>
                <w:r w:rsidR="002B7696">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30FC1658" w14:textId="77777777" w:rsidR="002B7696" w:rsidRDefault="002B7696"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1F1F766" w14:textId="77777777" w:rsidR="002B7696" w:rsidRDefault="00000000" w:rsidP="00174B20">
            <w:pPr>
              <w:rPr>
                <w:lang w:eastAsia="en-CA"/>
              </w:rPr>
            </w:pPr>
            <w:sdt>
              <w:sdtPr>
                <w:rPr>
                  <w:lang w:eastAsia="en-CA"/>
                </w:rPr>
                <w:id w:val="2086327272"/>
                <w14:checkbox>
                  <w14:checked w14:val="0"/>
                  <w14:checkedState w14:val="0050" w14:font="Wingdings 2"/>
                  <w14:uncheckedState w14:val="0020" w14:font="Wingdings 2"/>
                </w14:checkbox>
              </w:sdtPr>
              <w:sdtContent>
                <w:r w:rsidR="002B7696">
                  <w:rPr>
                    <w:lang w:eastAsia="en-CA"/>
                  </w:rPr>
                  <w:sym w:font="Wingdings 2" w:char="F020"/>
                </w:r>
              </w:sdtContent>
            </w:sdt>
          </w:p>
        </w:tc>
        <w:tc>
          <w:tcPr>
            <w:tcW w:w="708" w:type="dxa"/>
            <w:tcBorders>
              <w:top w:val="single" w:sz="4" w:space="0" w:color="auto"/>
              <w:bottom w:val="single" w:sz="4" w:space="0" w:color="auto"/>
              <w:right w:val="nil"/>
            </w:tcBorders>
            <w:vAlign w:val="center"/>
          </w:tcPr>
          <w:p w14:paraId="4AACDE31" w14:textId="77777777" w:rsidR="002B7696" w:rsidRDefault="002B7696"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4D4EB58" w14:textId="77777777" w:rsidR="002B7696" w:rsidRDefault="00000000" w:rsidP="00174B20">
            <w:pPr>
              <w:rPr>
                <w:lang w:eastAsia="en-CA"/>
              </w:rPr>
            </w:pPr>
            <w:sdt>
              <w:sdtPr>
                <w:rPr>
                  <w:lang w:eastAsia="en-CA"/>
                </w:rPr>
                <w:id w:val="-973905072"/>
                <w14:checkbox>
                  <w14:checked w14:val="0"/>
                  <w14:checkedState w14:val="0050" w14:font="Wingdings 2"/>
                  <w14:uncheckedState w14:val="0020" w14:font="Wingdings 2"/>
                </w14:checkbox>
              </w:sdtPr>
              <w:sdtContent>
                <w:r w:rsidR="002B7696">
                  <w:rPr>
                    <w:lang w:eastAsia="en-CA"/>
                  </w:rPr>
                  <w:sym w:font="Wingdings 2" w:char="F020"/>
                </w:r>
              </w:sdtContent>
            </w:sdt>
          </w:p>
        </w:tc>
      </w:tr>
      <w:tr w:rsidR="00FD096B" w14:paraId="0A9899A3" w14:textId="77777777" w:rsidTr="00295E56">
        <w:tc>
          <w:tcPr>
            <w:tcW w:w="567" w:type="dxa"/>
            <w:vMerge w:val="restart"/>
            <w:tcBorders>
              <w:left w:val="nil"/>
            </w:tcBorders>
            <w:vAlign w:val="center"/>
          </w:tcPr>
          <w:p w14:paraId="05D8B9E3" w14:textId="77777777" w:rsidR="00FD096B" w:rsidRDefault="00FD096B" w:rsidP="00174B20">
            <w:r>
              <w:t>O</w:t>
            </w:r>
          </w:p>
        </w:tc>
        <w:tc>
          <w:tcPr>
            <w:tcW w:w="10579" w:type="dxa"/>
            <w:gridSpan w:val="13"/>
            <w:tcBorders>
              <w:right w:val="nil"/>
            </w:tcBorders>
            <w:vAlign w:val="center"/>
          </w:tcPr>
          <w:p w14:paraId="665FF721" w14:textId="77777777" w:rsidR="00FD096B" w:rsidRDefault="00FD096B" w:rsidP="00174B20">
            <w:pPr>
              <w:rPr>
                <w:lang w:eastAsia="en-CA"/>
              </w:rPr>
            </w:pPr>
            <w:r>
              <w:t>Indicate the type of battery tests performed</w:t>
            </w:r>
          </w:p>
        </w:tc>
      </w:tr>
      <w:tr w:rsidR="00FD096B" w14:paraId="29DF748B" w14:textId="77777777" w:rsidTr="00295E56">
        <w:tc>
          <w:tcPr>
            <w:tcW w:w="567" w:type="dxa"/>
            <w:vMerge/>
            <w:tcBorders>
              <w:left w:val="nil"/>
            </w:tcBorders>
            <w:vAlign w:val="center"/>
          </w:tcPr>
          <w:p w14:paraId="1B4AC43B" w14:textId="77777777" w:rsidR="00FD096B" w:rsidRDefault="00FD096B" w:rsidP="00174B20"/>
        </w:tc>
        <w:tc>
          <w:tcPr>
            <w:tcW w:w="7230" w:type="dxa"/>
            <w:gridSpan w:val="2"/>
            <w:vAlign w:val="center"/>
          </w:tcPr>
          <w:p w14:paraId="1E56BFE3" w14:textId="77777777" w:rsidR="00FD096B" w:rsidRDefault="00FD096B" w:rsidP="00FD096B">
            <w:pPr>
              <w:pStyle w:val="ListParagraph"/>
              <w:numPr>
                <w:ilvl w:val="0"/>
                <w:numId w:val="12"/>
              </w:numPr>
              <w:ind w:left="458" w:hanging="458"/>
            </w:pPr>
            <w:r>
              <w:t>Required supervisory load for 24 h followed by the full required load operation; or</w:t>
            </w:r>
          </w:p>
        </w:tc>
        <w:tc>
          <w:tcPr>
            <w:tcW w:w="487" w:type="dxa"/>
            <w:gridSpan w:val="2"/>
            <w:tcBorders>
              <w:top w:val="single" w:sz="4" w:space="0" w:color="auto"/>
              <w:bottom w:val="single" w:sz="4" w:space="0" w:color="auto"/>
              <w:right w:val="nil"/>
            </w:tcBorders>
            <w:vAlign w:val="center"/>
          </w:tcPr>
          <w:p w14:paraId="010C20A4" w14:textId="77777777" w:rsidR="00FD096B" w:rsidRDefault="00FD096B"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94CD765" w14:textId="77777777" w:rsidR="00FD096B" w:rsidRDefault="00000000" w:rsidP="00174B20">
            <w:pPr>
              <w:rPr>
                <w:lang w:eastAsia="en-CA"/>
              </w:rPr>
            </w:pPr>
            <w:sdt>
              <w:sdtPr>
                <w:rPr>
                  <w:lang w:eastAsia="en-CA"/>
                </w:rPr>
                <w:id w:val="1221794799"/>
                <w14:checkbox>
                  <w14:checked w14:val="0"/>
                  <w14:checkedState w14:val="0050" w14:font="Wingdings 2"/>
                  <w14:uncheckedState w14:val="0020" w14:font="Wingdings 2"/>
                </w14:checkbox>
              </w:sdtPr>
              <w:sdtContent>
                <w:r w:rsidR="00FD096B">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23F010CA" w14:textId="77777777" w:rsidR="00FD096B" w:rsidRDefault="00FD096B"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BC0E52E" w14:textId="77777777" w:rsidR="00FD096B" w:rsidRDefault="00000000" w:rsidP="00174B20">
            <w:pPr>
              <w:rPr>
                <w:lang w:eastAsia="en-CA"/>
              </w:rPr>
            </w:pPr>
            <w:sdt>
              <w:sdtPr>
                <w:rPr>
                  <w:lang w:eastAsia="en-CA"/>
                </w:rPr>
                <w:id w:val="-512768051"/>
                <w14:checkbox>
                  <w14:checked w14:val="0"/>
                  <w14:checkedState w14:val="0050" w14:font="Wingdings 2"/>
                  <w14:uncheckedState w14:val="0020" w14:font="Wingdings 2"/>
                </w14:checkbox>
              </w:sdtPr>
              <w:sdtContent>
                <w:r w:rsidR="00FD096B">
                  <w:rPr>
                    <w:lang w:eastAsia="en-CA"/>
                  </w:rPr>
                  <w:sym w:font="Wingdings 2" w:char="F020"/>
                </w:r>
              </w:sdtContent>
            </w:sdt>
          </w:p>
        </w:tc>
        <w:tc>
          <w:tcPr>
            <w:tcW w:w="708" w:type="dxa"/>
            <w:tcBorders>
              <w:top w:val="single" w:sz="4" w:space="0" w:color="auto"/>
              <w:bottom w:val="single" w:sz="4" w:space="0" w:color="auto"/>
              <w:right w:val="nil"/>
            </w:tcBorders>
            <w:vAlign w:val="center"/>
          </w:tcPr>
          <w:p w14:paraId="422500B5" w14:textId="77777777" w:rsidR="00FD096B" w:rsidRDefault="00FD096B"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0990848" w14:textId="77777777" w:rsidR="00FD096B" w:rsidRDefault="00000000" w:rsidP="00174B20">
            <w:pPr>
              <w:rPr>
                <w:lang w:eastAsia="en-CA"/>
              </w:rPr>
            </w:pPr>
            <w:sdt>
              <w:sdtPr>
                <w:rPr>
                  <w:lang w:eastAsia="en-CA"/>
                </w:rPr>
                <w:id w:val="1562527010"/>
                <w14:checkbox>
                  <w14:checked w14:val="0"/>
                  <w14:checkedState w14:val="0050" w14:font="Wingdings 2"/>
                  <w14:uncheckedState w14:val="0020" w14:font="Wingdings 2"/>
                </w14:checkbox>
              </w:sdtPr>
              <w:sdtContent>
                <w:r w:rsidR="00FD096B">
                  <w:rPr>
                    <w:lang w:eastAsia="en-CA"/>
                  </w:rPr>
                  <w:sym w:font="Wingdings 2" w:char="F020"/>
                </w:r>
              </w:sdtContent>
            </w:sdt>
          </w:p>
        </w:tc>
      </w:tr>
      <w:tr w:rsidR="00295E56" w14:paraId="4DDD1762" w14:textId="77777777" w:rsidTr="00295E56">
        <w:tc>
          <w:tcPr>
            <w:tcW w:w="567" w:type="dxa"/>
            <w:vMerge/>
            <w:tcBorders>
              <w:left w:val="nil"/>
            </w:tcBorders>
            <w:vAlign w:val="center"/>
          </w:tcPr>
          <w:p w14:paraId="7C86CFC9" w14:textId="77777777" w:rsidR="00295E56" w:rsidRDefault="00295E56" w:rsidP="00295E56"/>
        </w:tc>
        <w:tc>
          <w:tcPr>
            <w:tcW w:w="7230" w:type="dxa"/>
            <w:gridSpan w:val="2"/>
            <w:vAlign w:val="center"/>
          </w:tcPr>
          <w:p w14:paraId="5ADE434F" w14:textId="77777777" w:rsidR="00295E56" w:rsidRDefault="00295E56" w:rsidP="00295E56">
            <w:pPr>
              <w:pStyle w:val="ListParagraph"/>
              <w:numPr>
                <w:ilvl w:val="0"/>
                <w:numId w:val="12"/>
              </w:numPr>
              <w:ind w:left="458" w:hanging="458"/>
            </w:pPr>
            <w:r>
              <w:t>Silent accelerated test. (Refer to Annex C1, New Silent Accelerated Test Method); or</w:t>
            </w:r>
          </w:p>
        </w:tc>
        <w:tc>
          <w:tcPr>
            <w:tcW w:w="487" w:type="dxa"/>
            <w:gridSpan w:val="2"/>
            <w:tcBorders>
              <w:top w:val="single" w:sz="4" w:space="0" w:color="auto"/>
              <w:bottom w:val="single" w:sz="4" w:space="0" w:color="auto"/>
              <w:right w:val="nil"/>
            </w:tcBorders>
            <w:vAlign w:val="center"/>
          </w:tcPr>
          <w:p w14:paraId="1BC9201E" w14:textId="77777777" w:rsidR="00295E56" w:rsidRDefault="00295E56" w:rsidP="00295E56">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DE1E064" w14:textId="7A5CB8BD" w:rsidR="00295E56" w:rsidRDefault="00000000" w:rsidP="00295E56">
            <w:pPr>
              <w:rPr>
                <w:lang w:eastAsia="en-CA"/>
              </w:rPr>
            </w:pPr>
            <w:sdt>
              <w:sdtPr>
                <w:rPr>
                  <w:lang w:eastAsia="en-CA"/>
                </w:rPr>
                <w:id w:val="1885146016"/>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2D6A065D" w14:textId="77777777" w:rsidR="00295E56" w:rsidRDefault="00295E56" w:rsidP="00295E56">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782F3CD" w14:textId="77777777" w:rsidR="00295E56" w:rsidRDefault="00000000" w:rsidP="00295E56">
            <w:pPr>
              <w:rPr>
                <w:lang w:eastAsia="en-CA"/>
              </w:rPr>
            </w:pPr>
            <w:sdt>
              <w:sdtPr>
                <w:rPr>
                  <w:lang w:eastAsia="en-CA"/>
                </w:rPr>
                <w:id w:val="1376353174"/>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708" w:type="dxa"/>
            <w:tcBorders>
              <w:top w:val="single" w:sz="4" w:space="0" w:color="auto"/>
              <w:bottom w:val="single" w:sz="4" w:space="0" w:color="auto"/>
              <w:right w:val="nil"/>
            </w:tcBorders>
            <w:vAlign w:val="center"/>
          </w:tcPr>
          <w:p w14:paraId="55CFED64" w14:textId="77777777" w:rsidR="00295E56" w:rsidRDefault="00295E56" w:rsidP="00295E56">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4D30114" w14:textId="77777777" w:rsidR="00295E56" w:rsidRDefault="00000000" w:rsidP="00295E56">
            <w:pPr>
              <w:rPr>
                <w:lang w:eastAsia="en-CA"/>
              </w:rPr>
            </w:pPr>
            <w:sdt>
              <w:sdtPr>
                <w:rPr>
                  <w:lang w:eastAsia="en-CA"/>
                </w:rPr>
                <w:id w:val="-1827505051"/>
                <w14:checkbox>
                  <w14:checked w14:val="0"/>
                  <w14:checkedState w14:val="0050" w14:font="Wingdings 2"/>
                  <w14:uncheckedState w14:val="0020" w14:font="Wingdings 2"/>
                </w14:checkbox>
              </w:sdtPr>
              <w:sdtContent>
                <w:r w:rsidR="00295E56">
                  <w:rPr>
                    <w:lang w:eastAsia="en-CA"/>
                  </w:rPr>
                  <w:sym w:font="Wingdings 2" w:char="F020"/>
                </w:r>
              </w:sdtContent>
            </w:sdt>
          </w:p>
        </w:tc>
      </w:tr>
      <w:tr w:rsidR="00295E56" w14:paraId="6EF808B0" w14:textId="77777777" w:rsidTr="00295E56">
        <w:trPr>
          <w:gridAfter w:val="1"/>
          <w:wAfter w:w="10" w:type="dxa"/>
        </w:trPr>
        <w:tc>
          <w:tcPr>
            <w:tcW w:w="567" w:type="dxa"/>
            <w:vMerge/>
            <w:tcBorders>
              <w:left w:val="nil"/>
            </w:tcBorders>
            <w:vAlign w:val="center"/>
          </w:tcPr>
          <w:p w14:paraId="35D6F081" w14:textId="77777777" w:rsidR="00295E56" w:rsidRDefault="00295E56" w:rsidP="00295E56"/>
        </w:tc>
        <w:tc>
          <w:tcPr>
            <w:tcW w:w="3738" w:type="dxa"/>
            <w:tcBorders>
              <w:right w:val="nil"/>
            </w:tcBorders>
            <w:vAlign w:val="center"/>
          </w:tcPr>
          <w:p w14:paraId="11D55FE8" w14:textId="77777777" w:rsidR="00295E56" w:rsidRDefault="00295E56" w:rsidP="00295E56">
            <w:pPr>
              <w:pStyle w:val="ListParagraph"/>
              <w:numPr>
                <w:ilvl w:val="0"/>
                <w:numId w:val="12"/>
              </w:numPr>
              <w:ind w:left="458" w:hanging="458"/>
            </w:pPr>
            <w:r>
              <w:t>Battery manufacturer’s method. Specify:</w:t>
            </w:r>
          </w:p>
        </w:tc>
        <w:tc>
          <w:tcPr>
            <w:tcW w:w="3492" w:type="dxa"/>
            <w:tcBorders>
              <w:left w:val="nil"/>
            </w:tcBorders>
            <w:shd w:val="clear" w:color="auto" w:fill="F2F2F2" w:themeFill="background1" w:themeFillShade="F2"/>
          </w:tcPr>
          <w:p w14:paraId="41CCEEFE" w14:textId="77777777" w:rsidR="00295E56" w:rsidRDefault="00000000" w:rsidP="00295E56">
            <w:sdt>
              <w:sdtPr>
                <w:rPr>
                  <w:lang w:eastAsia="en-CA"/>
                </w:rPr>
                <w:id w:val="-1852334470"/>
                <w:placeholder>
                  <w:docPart w:val="D7A904232FC94AADBA421DAD903F5FD9"/>
                </w:placeholder>
              </w:sdtPr>
              <w:sdtContent>
                <w:r w:rsidR="00295E56" w:rsidRPr="00814B85">
                  <w:rPr>
                    <w:lang w:eastAsia="en-CA"/>
                  </w:rPr>
                  <w:t xml:space="preserve"> </w:t>
                </w:r>
              </w:sdtContent>
            </w:sdt>
          </w:p>
        </w:tc>
        <w:tc>
          <w:tcPr>
            <w:tcW w:w="477" w:type="dxa"/>
            <w:tcBorders>
              <w:top w:val="single" w:sz="4" w:space="0" w:color="auto"/>
              <w:bottom w:val="single" w:sz="4" w:space="0" w:color="auto"/>
              <w:right w:val="nil"/>
            </w:tcBorders>
            <w:vAlign w:val="center"/>
          </w:tcPr>
          <w:p w14:paraId="6DF96A73" w14:textId="77777777" w:rsidR="00295E56" w:rsidRDefault="00295E56" w:rsidP="00295E56">
            <w:r>
              <w:t>Yes</w:t>
            </w:r>
          </w:p>
        </w:tc>
        <w:tc>
          <w:tcPr>
            <w:tcW w:w="940" w:type="dxa"/>
            <w:gridSpan w:val="3"/>
            <w:tcBorders>
              <w:top w:val="single" w:sz="4" w:space="0" w:color="auto"/>
              <w:left w:val="nil"/>
              <w:bottom w:val="single" w:sz="4" w:space="0" w:color="auto"/>
            </w:tcBorders>
            <w:shd w:val="clear" w:color="auto" w:fill="F2F2F2" w:themeFill="background1" w:themeFillShade="F2"/>
            <w:vAlign w:val="center"/>
          </w:tcPr>
          <w:p w14:paraId="1475B85D" w14:textId="77777777" w:rsidR="00295E56" w:rsidRDefault="00000000" w:rsidP="00295E56">
            <w:pPr>
              <w:rPr>
                <w:lang w:eastAsia="en-CA"/>
              </w:rPr>
            </w:pPr>
            <w:sdt>
              <w:sdtPr>
                <w:rPr>
                  <w:lang w:eastAsia="en-CA"/>
                </w:rPr>
                <w:id w:val="566532082"/>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478" w:type="dxa"/>
            <w:tcBorders>
              <w:top w:val="single" w:sz="4" w:space="0" w:color="auto"/>
              <w:bottom w:val="single" w:sz="4" w:space="0" w:color="auto"/>
              <w:right w:val="nil"/>
            </w:tcBorders>
            <w:vAlign w:val="center"/>
          </w:tcPr>
          <w:p w14:paraId="032E818F" w14:textId="77777777" w:rsidR="00295E56" w:rsidRDefault="00295E56" w:rsidP="00295E56">
            <w:r>
              <w:t>No</w:t>
            </w:r>
          </w:p>
        </w:tc>
        <w:tc>
          <w:tcPr>
            <w:tcW w:w="373" w:type="dxa"/>
            <w:gridSpan w:val="3"/>
            <w:tcBorders>
              <w:top w:val="single" w:sz="4" w:space="0" w:color="auto"/>
              <w:left w:val="nil"/>
              <w:bottom w:val="single" w:sz="4" w:space="0" w:color="auto"/>
            </w:tcBorders>
            <w:shd w:val="clear" w:color="auto" w:fill="F2F2F2" w:themeFill="background1" w:themeFillShade="F2"/>
            <w:vAlign w:val="center"/>
          </w:tcPr>
          <w:p w14:paraId="2A2D0026" w14:textId="77777777" w:rsidR="00295E56" w:rsidRDefault="00000000" w:rsidP="00295E56">
            <w:pPr>
              <w:rPr>
                <w:lang w:eastAsia="en-CA"/>
              </w:rPr>
            </w:pPr>
            <w:sdt>
              <w:sdtPr>
                <w:rPr>
                  <w:lang w:eastAsia="en-CA"/>
                </w:rPr>
                <w:id w:val="-1879614400"/>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708" w:type="dxa"/>
            <w:tcBorders>
              <w:top w:val="single" w:sz="4" w:space="0" w:color="auto"/>
              <w:bottom w:val="single" w:sz="4" w:space="0" w:color="auto"/>
              <w:right w:val="nil"/>
            </w:tcBorders>
            <w:vAlign w:val="center"/>
          </w:tcPr>
          <w:p w14:paraId="1B6B8A4D" w14:textId="77777777" w:rsidR="00295E56" w:rsidRDefault="00295E56" w:rsidP="00295E56">
            <w:r>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tcPr>
          <w:p w14:paraId="07A563F3" w14:textId="77777777" w:rsidR="00295E56" w:rsidRDefault="00000000" w:rsidP="00295E56">
            <w:pPr>
              <w:rPr>
                <w:lang w:eastAsia="en-CA"/>
              </w:rPr>
            </w:pPr>
            <w:sdt>
              <w:sdtPr>
                <w:rPr>
                  <w:lang w:eastAsia="en-CA"/>
                </w:rPr>
                <w:id w:val="1829086152"/>
                <w14:checkbox>
                  <w14:checked w14:val="0"/>
                  <w14:checkedState w14:val="0050" w14:font="Wingdings 2"/>
                  <w14:uncheckedState w14:val="0020" w14:font="Wingdings 2"/>
                </w14:checkbox>
              </w:sdtPr>
              <w:sdtContent>
                <w:r w:rsidR="00295E56">
                  <w:rPr>
                    <w:lang w:eastAsia="en-CA"/>
                  </w:rPr>
                  <w:sym w:font="Wingdings 2" w:char="F020"/>
                </w:r>
              </w:sdtContent>
            </w:sdt>
          </w:p>
        </w:tc>
      </w:tr>
      <w:tr w:rsidR="00FD096B" w14:paraId="5F6F23F2" w14:textId="77777777" w:rsidTr="00295E56">
        <w:trPr>
          <w:gridAfter w:val="1"/>
          <w:wAfter w:w="10" w:type="dxa"/>
        </w:trPr>
        <w:tc>
          <w:tcPr>
            <w:tcW w:w="567" w:type="dxa"/>
            <w:tcBorders>
              <w:left w:val="nil"/>
            </w:tcBorders>
            <w:vAlign w:val="center"/>
          </w:tcPr>
          <w:p w14:paraId="3C72369B" w14:textId="77777777" w:rsidR="00FD096B" w:rsidRDefault="00FD096B" w:rsidP="00FD096B">
            <w:r>
              <w:t>P</w:t>
            </w:r>
          </w:p>
        </w:tc>
        <w:tc>
          <w:tcPr>
            <w:tcW w:w="7230" w:type="dxa"/>
            <w:gridSpan w:val="2"/>
            <w:vAlign w:val="center"/>
          </w:tcPr>
          <w:p w14:paraId="04A5BD17" w14:textId="77777777" w:rsidR="00FD096B" w:rsidRPr="00814B85" w:rsidRDefault="00FD096B" w:rsidP="00FD096B">
            <w:pPr>
              <w:rPr>
                <w:lang w:eastAsia="en-CA"/>
              </w:rPr>
            </w:pPr>
            <w:r>
              <w:rPr>
                <w:lang w:eastAsia="en-CA"/>
              </w:rPr>
              <w:t>Record calculated battery capacity (Refer to Annex C2).</w:t>
            </w:r>
          </w:p>
        </w:tc>
        <w:tc>
          <w:tcPr>
            <w:tcW w:w="2268" w:type="dxa"/>
            <w:gridSpan w:val="8"/>
            <w:tcBorders>
              <w:top w:val="single" w:sz="4" w:space="0" w:color="auto"/>
              <w:bottom w:val="single" w:sz="4" w:space="0" w:color="auto"/>
              <w:right w:val="nil"/>
            </w:tcBorders>
            <w:shd w:val="clear" w:color="auto" w:fill="F2F2F2" w:themeFill="background1" w:themeFillShade="F2"/>
          </w:tcPr>
          <w:p w14:paraId="6553DA98" w14:textId="5228265E" w:rsidR="00FD096B" w:rsidRDefault="00000000" w:rsidP="00FD096B">
            <w:pPr>
              <w:jc w:val="right"/>
              <w:rPr>
                <w:lang w:eastAsia="en-CA"/>
              </w:rPr>
            </w:pPr>
            <w:sdt>
              <w:sdtPr>
                <w:rPr>
                  <w:lang w:eastAsia="en-CA"/>
                </w:rPr>
                <w:id w:val="-1519077118"/>
                <w:placeholder>
                  <w:docPart w:val="A19509C5716A47D8BAA9E4B3FBC1A5C1"/>
                </w:placeholder>
              </w:sdtPr>
              <w:sdtContent>
                <w:r w:rsidR="005B5437">
                  <w:rPr>
                    <w:lang w:eastAsia="en-CA"/>
                  </w:rPr>
                  <w:t>29.255</w:t>
                </w:r>
                <w:r w:rsidR="00FD096B"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5CF5DEBF" w14:textId="77777777" w:rsidR="00FD096B" w:rsidRDefault="00FD096B" w:rsidP="00FD096B">
            <w:pPr>
              <w:rPr>
                <w:lang w:eastAsia="en-CA"/>
              </w:rPr>
            </w:pPr>
            <w:proofErr w:type="spellStart"/>
            <w:r>
              <w:rPr>
                <w:lang w:eastAsia="en-CA"/>
              </w:rPr>
              <w:t>A</w:t>
            </w:r>
            <w:r>
              <w:rPr>
                <w:rFonts w:cstheme="minorHAnsi"/>
                <w:lang w:eastAsia="en-CA"/>
              </w:rPr>
              <w:t>∙</w:t>
            </w:r>
            <w:r>
              <w:rPr>
                <w:lang w:eastAsia="en-CA"/>
              </w:rPr>
              <w:t>h</w:t>
            </w:r>
            <w:proofErr w:type="spellEnd"/>
          </w:p>
        </w:tc>
      </w:tr>
      <w:tr w:rsidR="00295E56" w14:paraId="16C0ECCF" w14:textId="77777777" w:rsidTr="00295E56">
        <w:trPr>
          <w:gridAfter w:val="1"/>
          <w:wAfter w:w="10" w:type="dxa"/>
        </w:trPr>
        <w:tc>
          <w:tcPr>
            <w:tcW w:w="567" w:type="dxa"/>
            <w:tcBorders>
              <w:left w:val="nil"/>
            </w:tcBorders>
            <w:vAlign w:val="center"/>
          </w:tcPr>
          <w:p w14:paraId="45C2DD98" w14:textId="77777777" w:rsidR="00295E56" w:rsidRDefault="00295E56" w:rsidP="00295E56">
            <w:r>
              <w:t>Q</w:t>
            </w:r>
          </w:p>
        </w:tc>
        <w:tc>
          <w:tcPr>
            <w:tcW w:w="7230" w:type="dxa"/>
            <w:gridSpan w:val="2"/>
            <w:vAlign w:val="center"/>
          </w:tcPr>
          <w:p w14:paraId="5FBBF286" w14:textId="77777777" w:rsidR="00295E56" w:rsidRDefault="00295E56" w:rsidP="00295E56">
            <w:pPr>
              <w:rPr>
                <w:lang w:eastAsia="en-CA"/>
              </w:rPr>
            </w:pPr>
            <w:r>
              <w:rPr>
                <w:lang w:eastAsia="en-CA"/>
              </w:rPr>
              <w:t>Record battery terminal voltage after completion of tests.</w:t>
            </w:r>
          </w:p>
        </w:tc>
        <w:tc>
          <w:tcPr>
            <w:tcW w:w="2268" w:type="dxa"/>
            <w:gridSpan w:val="8"/>
            <w:tcBorders>
              <w:top w:val="single" w:sz="4" w:space="0" w:color="auto"/>
              <w:bottom w:val="single" w:sz="4" w:space="0" w:color="auto"/>
              <w:right w:val="nil"/>
            </w:tcBorders>
            <w:shd w:val="clear" w:color="auto" w:fill="F2F2F2" w:themeFill="background1" w:themeFillShade="F2"/>
          </w:tcPr>
          <w:p w14:paraId="4853E482" w14:textId="6954B9CA" w:rsidR="00295E56" w:rsidRPr="00814B85" w:rsidRDefault="00000000" w:rsidP="00295E56">
            <w:pPr>
              <w:jc w:val="right"/>
              <w:rPr>
                <w:lang w:eastAsia="en-CA"/>
              </w:rPr>
            </w:pPr>
            <w:sdt>
              <w:sdtPr>
                <w:rPr>
                  <w:lang w:eastAsia="en-CA"/>
                </w:rPr>
                <w:id w:val="1649320648"/>
                <w:placeholder>
                  <w:docPart w:val="271C1F0E3C514000975B1AD739348086"/>
                </w:placeholder>
              </w:sdtPr>
              <w:sdtContent>
                <w:r w:rsidR="005B5437">
                  <w:rPr>
                    <w:lang w:eastAsia="en-CA"/>
                  </w:rPr>
                  <w:t>24.77</w:t>
                </w:r>
                <w:r w:rsidR="00295E56"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5572234C" w14:textId="77777777" w:rsidR="00295E56" w:rsidRDefault="00295E56" w:rsidP="00295E56">
            <w:pPr>
              <w:rPr>
                <w:lang w:eastAsia="en-CA"/>
              </w:rPr>
            </w:pPr>
            <w:r>
              <w:rPr>
                <w:lang w:eastAsia="en-CA"/>
              </w:rPr>
              <w:t>V dc</w:t>
            </w:r>
          </w:p>
        </w:tc>
      </w:tr>
      <w:tr w:rsidR="00295E56" w:rsidRPr="00C73289" w14:paraId="588C3151" w14:textId="77777777" w:rsidTr="00295E56">
        <w:tc>
          <w:tcPr>
            <w:tcW w:w="11146" w:type="dxa"/>
            <w:gridSpan w:val="14"/>
            <w:tcBorders>
              <w:left w:val="nil"/>
              <w:right w:val="nil"/>
            </w:tcBorders>
          </w:tcPr>
          <w:p w14:paraId="02497EA5" w14:textId="77777777" w:rsidR="00295E56" w:rsidRPr="00C73289" w:rsidRDefault="00295E56" w:rsidP="00295E56">
            <w:pPr>
              <w:jc w:val="center"/>
              <w:rPr>
                <w:lang w:eastAsia="en-CA"/>
              </w:rPr>
            </w:pPr>
            <w:r>
              <w:t>EMERGENCY POWER TESTS (Reference: 9.3)</w:t>
            </w:r>
          </w:p>
        </w:tc>
      </w:tr>
      <w:tr w:rsidR="00295E56" w14:paraId="066D6055" w14:textId="77777777" w:rsidTr="00295E56">
        <w:tc>
          <w:tcPr>
            <w:tcW w:w="567" w:type="dxa"/>
            <w:tcBorders>
              <w:left w:val="nil"/>
            </w:tcBorders>
            <w:vAlign w:val="center"/>
          </w:tcPr>
          <w:p w14:paraId="154CE52B" w14:textId="77777777" w:rsidR="00295E56" w:rsidRDefault="00295E56" w:rsidP="00295E56">
            <w:r>
              <w:t>A</w:t>
            </w:r>
          </w:p>
        </w:tc>
        <w:tc>
          <w:tcPr>
            <w:tcW w:w="7230" w:type="dxa"/>
            <w:gridSpan w:val="2"/>
            <w:vAlign w:val="center"/>
          </w:tcPr>
          <w:p w14:paraId="42006CF3" w14:textId="77777777" w:rsidR="00295E56" w:rsidRPr="00295E56" w:rsidRDefault="00295E56" w:rsidP="00295E56">
            <w:r>
              <w:t xml:space="preserve">Generator provides power to the AC </w:t>
            </w:r>
            <w:r>
              <w:rPr>
                <w:i/>
                <w:iCs/>
              </w:rPr>
              <w:t>circuit</w:t>
            </w:r>
            <w:r>
              <w:t xml:space="preserve"> serving the </w:t>
            </w:r>
            <w:r>
              <w:rPr>
                <w:i/>
                <w:iCs/>
              </w:rPr>
              <w:t>fire alarm</w:t>
            </w:r>
            <w:r>
              <w:t xml:space="preserve"> system.</w:t>
            </w:r>
          </w:p>
        </w:tc>
        <w:tc>
          <w:tcPr>
            <w:tcW w:w="487" w:type="dxa"/>
            <w:gridSpan w:val="2"/>
            <w:tcBorders>
              <w:top w:val="single" w:sz="4" w:space="0" w:color="auto"/>
              <w:bottom w:val="single" w:sz="4" w:space="0" w:color="auto"/>
              <w:right w:val="nil"/>
            </w:tcBorders>
            <w:vAlign w:val="center"/>
          </w:tcPr>
          <w:p w14:paraId="25608750" w14:textId="77777777" w:rsidR="00295E56" w:rsidRDefault="00295E56" w:rsidP="00295E56">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333C429" w14:textId="77777777" w:rsidR="00295E56" w:rsidRDefault="00000000" w:rsidP="00295E56">
            <w:pPr>
              <w:rPr>
                <w:lang w:eastAsia="en-CA"/>
              </w:rPr>
            </w:pPr>
            <w:sdt>
              <w:sdtPr>
                <w:rPr>
                  <w:lang w:eastAsia="en-CA"/>
                </w:rPr>
                <w:id w:val="1257021191"/>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73F8FFEE" w14:textId="77777777" w:rsidR="00295E56" w:rsidRDefault="00295E56" w:rsidP="00295E56">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27F3FA8" w14:textId="2AFD57A5" w:rsidR="00295E56" w:rsidRDefault="00000000" w:rsidP="00295E56">
            <w:pPr>
              <w:rPr>
                <w:lang w:eastAsia="en-CA"/>
              </w:rPr>
            </w:pPr>
            <w:sdt>
              <w:sdtPr>
                <w:rPr>
                  <w:lang w:eastAsia="en-CA"/>
                </w:rPr>
                <w:id w:val="1066526444"/>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708" w:type="dxa"/>
            <w:tcBorders>
              <w:top w:val="single" w:sz="4" w:space="0" w:color="auto"/>
              <w:bottom w:val="single" w:sz="4" w:space="0" w:color="auto"/>
              <w:right w:val="nil"/>
            </w:tcBorders>
            <w:vAlign w:val="center"/>
          </w:tcPr>
          <w:p w14:paraId="56B9D3B1" w14:textId="77777777" w:rsidR="00295E56" w:rsidRDefault="00295E56" w:rsidP="00295E56">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1FB07F7" w14:textId="77777777" w:rsidR="00295E56" w:rsidRDefault="00000000" w:rsidP="00295E56">
            <w:pPr>
              <w:rPr>
                <w:lang w:eastAsia="en-CA"/>
              </w:rPr>
            </w:pPr>
            <w:sdt>
              <w:sdtPr>
                <w:rPr>
                  <w:lang w:eastAsia="en-CA"/>
                </w:rPr>
                <w:id w:val="1247151839"/>
                <w14:checkbox>
                  <w14:checked w14:val="0"/>
                  <w14:checkedState w14:val="0050" w14:font="Wingdings 2"/>
                  <w14:uncheckedState w14:val="0020" w14:font="Wingdings 2"/>
                </w14:checkbox>
              </w:sdtPr>
              <w:sdtContent>
                <w:r w:rsidR="00295E56">
                  <w:rPr>
                    <w:lang w:eastAsia="en-CA"/>
                  </w:rPr>
                  <w:sym w:font="Wingdings 2" w:char="F020"/>
                </w:r>
              </w:sdtContent>
            </w:sdt>
          </w:p>
        </w:tc>
      </w:tr>
      <w:tr w:rsidR="00295E56" w14:paraId="4CFAF769" w14:textId="77777777" w:rsidTr="00295E56">
        <w:tc>
          <w:tcPr>
            <w:tcW w:w="567" w:type="dxa"/>
            <w:tcBorders>
              <w:left w:val="nil"/>
            </w:tcBorders>
            <w:vAlign w:val="center"/>
          </w:tcPr>
          <w:p w14:paraId="2D1548F0" w14:textId="77777777" w:rsidR="00295E56" w:rsidRDefault="00295E56" w:rsidP="00295E56">
            <w:r>
              <w:t>B</w:t>
            </w:r>
          </w:p>
        </w:tc>
        <w:tc>
          <w:tcPr>
            <w:tcW w:w="7230" w:type="dxa"/>
            <w:gridSpan w:val="2"/>
            <w:vAlign w:val="center"/>
          </w:tcPr>
          <w:p w14:paraId="249BF189" w14:textId="77777777" w:rsidR="00295E56" w:rsidRPr="00295E56" w:rsidRDefault="00295E56" w:rsidP="00295E56">
            <w:r>
              <w:t xml:space="preserve">Trouble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0D8DE027" w14:textId="77777777" w:rsidR="00295E56" w:rsidRDefault="00295E56" w:rsidP="00295E56">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6DCE14E" w14:textId="77777777" w:rsidR="00295E56" w:rsidRDefault="00000000" w:rsidP="00295E56">
            <w:pPr>
              <w:rPr>
                <w:lang w:eastAsia="en-CA"/>
              </w:rPr>
            </w:pPr>
            <w:sdt>
              <w:sdtPr>
                <w:rPr>
                  <w:lang w:eastAsia="en-CA"/>
                </w:rPr>
                <w:id w:val="770822481"/>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32BC3C76" w14:textId="77777777" w:rsidR="00295E56" w:rsidRDefault="00295E56" w:rsidP="00295E56">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A684D83" w14:textId="77777777" w:rsidR="00295E56" w:rsidRDefault="00000000" w:rsidP="00295E56">
            <w:pPr>
              <w:rPr>
                <w:lang w:eastAsia="en-CA"/>
              </w:rPr>
            </w:pPr>
            <w:sdt>
              <w:sdtPr>
                <w:rPr>
                  <w:lang w:eastAsia="en-CA"/>
                </w:rPr>
                <w:id w:val="-2004731752"/>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708" w:type="dxa"/>
            <w:tcBorders>
              <w:top w:val="single" w:sz="4" w:space="0" w:color="auto"/>
              <w:bottom w:val="single" w:sz="4" w:space="0" w:color="auto"/>
              <w:right w:val="nil"/>
            </w:tcBorders>
            <w:vAlign w:val="center"/>
          </w:tcPr>
          <w:p w14:paraId="0E7281D8" w14:textId="77777777" w:rsidR="00295E56" w:rsidRDefault="00295E56" w:rsidP="00295E56">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9EBFAA2" w14:textId="39E7F875" w:rsidR="00295E56" w:rsidRDefault="00000000" w:rsidP="00295E56">
            <w:pPr>
              <w:rPr>
                <w:lang w:eastAsia="en-CA"/>
              </w:rPr>
            </w:pPr>
            <w:sdt>
              <w:sdtPr>
                <w:rPr>
                  <w:lang w:eastAsia="en-CA"/>
                </w:rPr>
                <w:id w:val="2095664258"/>
                <w14:checkbox>
                  <w14:checked w14:val="1"/>
                  <w14:checkedState w14:val="0050" w14:font="Wingdings 2"/>
                  <w14:uncheckedState w14:val="0020" w14:font="Wingdings 2"/>
                </w14:checkbox>
              </w:sdtPr>
              <w:sdtContent>
                <w:r w:rsidR="005B5437">
                  <w:rPr>
                    <w:lang w:eastAsia="en-CA"/>
                  </w:rPr>
                  <w:sym w:font="Wingdings 2" w:char="F050"/>
                </w:r>
              </w:sdtContent>
            </w:sdt>
          </w:p>
        </w:tc>
      </w:tr>
      <w:tr w:rsidR="00295E56" w14:paraId="73324A84" w14:textId="77777777" w:rsidTr="00295E56">
        <w:tc>
          <w:tcPr>
            <w:tcW w:w="567" w:type="dxa"/>
            <w:tcBorders>
              <w:left w:val="nil"/>
            </w:tcBorders>
            <w:vAlign w:val="center"/>
          </w:tcPr>
          <w:p w14:paraId="52F259D3" w14:textId="77777777" w:rsidR="00295E56" w:rsidRDefault="00295E56" w:rsidP="00295E56">
            <w:r>
              <w:t>C</w:t>
            </w:r>
          </w:p>
        </w:tc>
        <w:tc>
          <w:tcPr>
            <w:tcW w:w="7230" w:type="dxa"/>
            <w:gridSpan w:val="2"/>
            <w:vAlign w:val="center"/>
          </w:tcPr>
          <w:p w14:paraId="366CD5F6" w14:textId="77777777" w:rsidR="00295E56" w:rsidRPr="00295E56" w:rsidRDefault="00295E56" w:rsidP="00295E56">
            <w:r>
              <w:t xml:space="preserve">Generator Run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0858FDD6" w14:textId="77777777" w:rsidR="00295E56" w:rsidRDefault="00295E56" w:rsidP="00295E56">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90EA872" w14:textId="77777777" w:rsidR="00295E56" w:rsidRDefault="00000000" w:rsidP="00295E56">
            <w:pPr>
              <w:rPr>
                <w:lang w:eastAsia="en-CA"/>
              </w:rPr>
            </w:pPr>
            <w:sdt>
              <w:sdtPr>
                <w:rPr>
                  <w:lang w:eastAsia="en-CA"/>
                </w:rPr>
                <w:id w:val="225731596"/>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226115FA" w14:textId="77777777" w:rsidR="00295E56" w:rsidRDefault="00295E56" w:rsidP="00295E56">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194D544" w14:textId="77777777" w:rsidR="00295E56" w:rsidRDefault="00000000" w:rsidP="00295E56">
            <w:pPr>
              <w:rPr>
                <w:lang w:eastAsia="en-CA"/>
              </w:rPr>
            </w:pPr>
            <w:sdt>
              <w:sdtPr>
                <w:rPr>
                  <w:lang w:eastAsia="en-CA"/>
                </w:rPr>
                <w:id w:val="2110161215"/>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708" w:type="dxa"/>
            <w:tcBorders>
              <w:top w:val="single" w:sz="4" w:space="0" w:color="auto"/>
              <w:bottom w:val="single" w:sz="4" w:space="0" w:color="auto"/>
              <w:right w:val="nil"/>
            </w:tcBorders>
            <w:vAlign w:val="center"/>
          </w:tcPr>
          <w:p w14:paraId="45C64315" w14:textId="77777777" w:rsidR="00295E56" w:rsidRDefault="00295E56" w:rsidP="00295E56">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2084B01" w14:textId="36AA6D82" w:rsidR="00295E56" w:rsidRDefault="00000000" w:rsidP="00295E56">
            <w:pPr>
              <w:rPr>
                <w:lang w:eastAsia="en-CA"/>
              </w:rPr>
            </w:pPr>
            <w:sdt>
              <w:sdtPr>
                <w:rPr>
                  <w:lang w:eastAsia="en-CA"/>
                </w:rPr>
                <w:id w:val="1903327100"/>
                <w14:checkbox>
                  <w14:checked w14:val="1"/>
                  <w14:checkedState w14:val="0050" w14:font="Wingdings 2"/>
                  <w14:uncheckedState w14:val="0020" w14:font="Wingdings 2"/>
                </w14:checkbox>
              </w:sdtPr>
              <w:sdtContent>
                <w:r w:rsidR="005B5437">
                  <w:rPr>
                    <w:lang w:eastAsia="en-CA"/>
                  </w:rPr>
                  <w:sym w:font="Wingdings 2" w:char="F050"/>
                </w:r>
              </w:sdtContent>
            </w:sdt>
          </w:p>
        </w:tc>
      </w:tr>
    </w:tbl>
    <w:p w14:paraId="6B618C08" w14:textId="77777777" w:rsidR="00194284" w:rsidRDefault="00194284" w:rsidP="00194284"/>
    <w:bookmarkEnd w:id="4"/>
    <w:p w14:paraId="18460645" w14:textId="77777777" w:rsidR="00194284" w:rsidRDefault="00194284" w:rsidP="00194284"/>
    <w:p w14:paraId="16717CD5" w14:textId="69ACB6F6" w:rsidR="00320B27" w:rsidRDefault="00295E56" w:rsidP="00D2445D">
      <w:pPr>
        <w:pStyle w:val="Heading2"/>
        <w:numPr>
          <w:ilvl w:val="1"/>
          <w:numId w:val="21"/>
        </w:numPr>
        <w:ind w:left="1134" w:hanging="1141"/>
      </w:pPr>
      <w:r>
        <w:br w:type="page"/>
      </w:r>
      <w:r w:rsidR="00320B27">
        <w:lastRenderedPageBreak/>
        <w:t>Emergency Power Supply Test and Inspection (2)</w:t>
      </w:r>
    </w:p>
    <w:p w14:paraId="1ACEABAE" w14:textId="77777777" w:rsidR="00320B27" w:rsidRDefault="00320B27" w:rsidP="00320B27">
      <w:r>
        <w:t>NOTE 1: See 9.2, 9.3, 9.4, and Annex C, Battery Tests</w:t>
      </w:r>
    </w:p>
    <w:p w14:paraId="059D03D0" w14:textId="77777777" w:rsidR="00320B27" w:rsidRPr="002A280B" w:rsidRDefault="00320B27" w:rsidP="00320B27">
      <w:r>
        <w:t xml:space="preserve">NOTE 2: Complete section for each </w:t>
      </w:r>
      <w:r>
        <w:rPr>
          <w:i/>
          <w:iCs/>
        </w:rPr>
        <w:t>emergency power supply.</w:t>
      </w:r>
    </w:p>
    <w:p w14:paraId="73A7EE9E" w14:textId="77777777" w:rsidR="00320B27" w:rsidRDefault="00320B27" w:rsidP="00320B27"/>
    <w:tbl>
      <w:tblPr>
        <w:tblStyle w:val="TableGrid"/>
        <w:tblW w:w="0" w:type="auto"/>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320B27" w14:paraId="4C6AB598" w14:textId="77777777" w:rsidTr="00174B20">
        <w:tc>
          <w:tcPr>
            <w:tcW w:w="2948" w:type="dxa"/>
            <w:gridSpan w:val="3"/>
            <w:tcBorders>
              <w:left w:val="nil"/>
              <w:right w:val="nil"/>
            </w:tcBorders>
          </w:tcPr>
          <w:p w14:paraId="0C7A1C1D" w14:textId="77777777" w:rsidR="00320B27" w:rsidRPr="00B36AD1" w:rsidRDefault="00320B27" w:rsidP="00174B20">
            <w:r>
              <w:rPr>
                <w:i/>
                <w:iCs/>
              </w:rPr>
              <w:t>Emergency power supply</w:t>
            </w:r>
            <w:r>
              <w:t xml:space="preserve"> location:</w:t>
            </w:r>
          </w:p>
        </w:tc>
        <w:tc>
          <w:tcPr>
            <w:tcW w:w="7852" w:type="dxa"/>
            <w:gridSpan w:val="19"/>
            <w:tcBorders>
              <w:left w:val="nil"/>
              <w:right w:val="nil"/>
            </w:tcBorders>
            <w:shd w:val="clear" w:color="auto" w:fill="F2F2F2" w:themeFill="background1" w:themeFillShade="F2"/>
          </w:tcPr>
          <w:p w14:paraId="439529A0" w14:textId="6FAB4600" w:rsidR="00320B27" w:rsidRDefault="00000000" w:rsidP="00174B20">
            <w:sdt>
              <w:sdtPr>
                <w:rPr>
                  <w:lang w:eastAsia="en-CA"/>
                </w:rPr>
                <w:id w:val="2070457207"/>
                <w:placeholder>
                  <w:docPart w:val="B5C3FB6DB4ED47ACB2FFDCE608497FD4"/>
                </w:placeholder>
              </w:sdtPr>
              <w:sdtContent>
                <w:r w:rsidR="00320B27" w:rsidRPr="00814B85">
                  <w:rPr>
                    <w:lang w:eastAsia="en-CA"/>
                  </w:rPr>
                  <w:t xml:space="preserve"> </w:t>
                </w:r>
                <w:r w:rsidR="005B5437">
                  <w:rPr>
                    <w:lang w:eastAsia="en-CA"/>
                  </w:rPr>
                  <w:t>Transponder Panel #4</w:t>
                </w:r>
              </w:sdtContent>
            </w:sdt>
          </w:p>
        </w:tc>
      </w:tr>
      <w:tr w:rsidR="00320B27" w14:paraId="27EEB74D" w14:textId="77777777" w:rsidTr="00174B20">
        <w:tc>
          <w:tcPr>
            <w:tcW w:w="3119" w:type="dxa"/>
            <w:gridSpan w:val="4"/>
            <w:tcBorders>
              <w:left w:val="nil"/>
              <w:right w:val="nil"/>
            </w:tcBorders>
          </w:tcPr>
          <w:p w14:paraId="34C55339" w14:textId="77777777" w:rsidR="00320B27" w:rsidRDefault="00320B27" w:rsidP="00174B20">
            <w:pPr>
              <w:rPr>
                <w:i/>
                <w:iCs/>
              </w:rPr>
            </w:pPr>
            <w:r>
              <w:rPr>
                <w:i/>
                <w:iCs/>
              </w:rPr>
              <w:t xml:space="preserve">Emergency power supply </w:t>
            </w:r>
            <w:r w:rsidRPr="002A280B">
              <w:t>identification:</w:t>
            </w:r>
          </w:p>
        </w:tc>
        <w:tc>
          <w:tcPr>
            <w:tcW w:w="7681" w:type="dxa"/>
            <w:gridSpan w:val="18"/>
            <w:tcBorders>
              <w:left w:val="nil"/>
              <w:right w:val="nil"/>
            </w:tcBorders>
            <w:shd w:val="clear" w:color="auto" w:fill="F2F2F2" w:themeFill="background1" w:themeFillShade="F2"/>
          </w:tcPr>
          <w:p w14:paraId="111684BB" w14:textId="11ED03D4" w:rsidR="00320B27" w:rsidRPr="00814B85" w:rsidRDefault="00000000" w:rsidP="00174B20">
            <w:pPr>
              <w:rPr>
                <w:lang w:eastAsia="en-CA"/>
              </w:rPr>
            </w:pPr>
            <w:sdt>
              <w:sdtPr>
                <w:rPr>
                  <w:lang w:eastAsia="en-CA"/>
                </w:rPr>
                <w:id w:val="1764946911"/>
                <w:placeholder>
                  <w:docPart w:val="311F8D29F1DE497EBC3D7BD793EE1F84"/>
                </w:placeholder>
              </w:sdtPr>
              <w:sdtContent>
                <w:r w:rsidR="00320B27" w:rsidRPr="00814B85">
                  <w:rPr>
                    <w:lang w:eastAsia="en-CA"/>
                  </w:rPr>
                  <w:t xml:space="preserve"> </w:t>
                </w:r>
                <w:r w:rsidR="005B5437">
                  <w:rPr>
                    <w:lang w:eastAsia="en-CA"/>
                  </w:rPr>
                  <w:t>Transponder Panel #4 Batteries</w:t>
                </w:r>
              </w:sdtContent>
            </w:sdt>
          </w:p>
        </w:tc>
      </w:tr>
      <w:tr w:rsidR="00320B27" w14:paraId="2235016B" w14:textId="77777777" w:rsidTr="00174B20">
        <w:tc>
          <w:tcPr>
            <w:tcW w:w="3119" w:type="dxa"/>
            <w:gridSpan w:val="4"/>
            <w:tcBorders>
              <w:left w:val="nil"/>
              <w:bottom w:val="single" w:sz="4" w:space="0" w:color="auto"/>
              <w:right w:val="nil"/>
            </w:tcBorders>
          </w:tcPr>
          <w:p w14:paraId="0BFAD5C0" w14:textId="77777777" w:rsidR="00320B27" w:rsidRPr="002A280B" w:rsidRDefault="00320B27" w:rsidP="00174B20">
            <w:r>
              <w:rPr>
                <w:i/>
                <w:iCs/>
              </w:rPr>
              <w:t>Emergency power supply</w:t>
            </w:r>
            <w:r>
              <w:t xml:space="preserve"> provided by:</w:t>
            </w:r>
          </w:p>
        </w:tc>
        <w:tc>
          <w:tcPr>
            <w:tcW w:w="7681" w:type="dxa"/>
            <w:gridSpan w:val="18"/>
            <w:tcBorders>
              <w:left w:val="nil"/>
              <w:bottom w:val="single" w:sz="4" w:space="0" w:color="auto"/>
              <w:right w:val="nil"/>
            </w:tcBorders>
            <w:shd w:val="clear" w:color="auto" w:fill="F2F2F2" w:themeFill="background1" w:themeFillShade="F2"/>
          </w:tcPr>
          <w:p w14:paraId="30E6D2E2" w14:textId="77777777" w:rsidR="00320B27" w:rsidRPr="00814B85" w:rsidRDefault="00000000" w:rsidP="00174B20">
            <w:pPr>
              <w:rPr>
                <w:lang w:eastAsia="en-CA"/>
              </w:rPr>
            </w:pPr>
            <w:sdt>
              <w:sdtPr>
                <w:rPr>
                  <w:lang w:eastAsia="en-CA"/>
                </w:rPr>
                <w:id w:val="459143999"/>
                <w:placeholder>
                  <w:docPart w:val="FEA20ED89617433C824BA3348A9A4B35"/>
                </w:placeholder>
              </w:sdtPr>
              <w:sdtContent>
                <w:r w:rsidR="00320B27" w:rsidRPr="00814B85">
                  <w:rPr>
                    <w:lang w:eastAsia="en-CA"/>
                  </w:rPr>
                  <w:t xml:space="preserve"> </w:t>
                </w:r>
              </w:sdtContent>
            </w:sdt>
          </w:p>
        </w:tc>
      </w:tr>
      <w:tr w:rsidR="00320B27" w14:paraId="204827FC" w14:textId="77777777" w:rsidTr="00174B20">
        <w:tc>
          <w:tcPr>
            <w:tcW w:w="1350" w:type="dxa"/>
            <w:tcBorders>
              <w:left w:val="nil"/>
              <w:bottom w:val="single" w:sz="4" w:space="0" w:color="auto"/>
              <w:right w:val="nil"/>
            </w:tcBorders>
          </w:tcPr>
          <w:p w14:paraId="66842D20" w14:textId="77777777" w:rsidR="00320B27" w:rsidRPr="00814B85" w:rsidRDefault="00320B27" w:rsidP="00174B20">
            <w:pPr>
              <w:jc w:val="right"/>
              <w:rPr>
                <w:lang w:eastAsia="en-CA"/>
              </w:rPr>
            </w:pPr>
            <w:r>
              <w:rPr>
                <w:lang w:eastAsia="en-CA"/>
              </w:rPr>
              <w:t>Batteries</w:t>
            </w:r>
          </w:p>
        </w:tc>
        <w:tc>
          <w:tcPr>
            <w:tcW w:w="1350" w:type="dxa"/>
            <w:tcBorders>
              <w:left w:val="nil"/>
              <w:bottom w:val="single" w:sz="4" w:space="0" w:color="auto"/>
              <w:right w:val="single" w:sz="4" w:space="0" w:color="auto"/>
            </w:tcBorders>
            <w:shd w:val="clear" w:color="auto" w:fill="F2F2F2" w:themeFill="background1" w:themeFillShade="F2"/>
            <w:vAlign w:val="center"/>
          </w:tcPr>
          <w:p w14:paraId="77C41ADC" w14:textId="61E0E9DD" w:rsidR="00320B27" w:rsidRPr="00814B85" w:rsidRDefault="00000000" w:rsidP="00174B20">
            <w:pPr>
              <w:rPr>
                <w:lang w:eastAsia="en-CA"/>
              </w:rPr>
            </w:pPr>
            <w:sdt>
              <w:sdtPr>
                <w:rPr>
                  <w:lang w:eastAsia="en-CA"/>
                </w:rPr>
                <w:id w:val="23832947"/>
                <w14:checkbox>
                  <w14:checked w14:val="1"/>
                  <w14:checkedState w14:val="0050" w14:font="Wingdings 2"/>
                  <w14:uncheckedState w14:val="0020" w14:font="Wingdings 2"/>
                </w14:checkbox>
              </w:sdtPr>
              <w:sdtContent>
                <w:r w:rsidR="005B5437">
                  <w:rPr>
                    <w:lang w:eastAsia="en-CA"/>
                  </w:rPr>
                  <w:sym w:font="Wingdings 2" w:char="F050"/>
                </w:r>
              </w:sdtContent>
            </w:sdt>
          </w:p>
        </w:tc>
        <w:tc>
          <w:tcPr>
            <w:tcW w:w="1350" w:type="dxa"/>
            <w:gridSpan w:val="4"/>
            <w:tcBorders>
              <w:left w:val="single" w:sz="4" w:space="0" w:color="auto"/>
              <w:bottom w:val="single" w:sz="4" w:space="0" w:color="auto"/>
              <w:right w:val="nil"/>
            </w:tcBorders>
          </w:tcPr>
          <w:p w14:paraId="39475BE3" w14:textId="77777777" w:rsidR="00320B27" w:rsidRPr="00814B85" w:rsidRDefault="00320B27" w:rsidP="00174B20">
            <w:pPr>
              <w:jc w:val="right"/>
              <w:rPr>
                <w:lang w:eastAsia="en-CA"/>
              </w:rPr>
            </w:pPr>
            <w:r>
              <w:rPr>
                <w:lang w:eastAsia="en-CA"/>
              </w:rPr>
              <w:t>Generator</w:t>
            </w:r>
          </w:p>
        </w:tc>
        <w:tc>
          <w:tcPr>
            <w:tcW w:w="1350" w:type="dxa"/>
            <w:gridSpan w:val="4"/>
            <w:tcBorders>
              <w:left w:val="nil"/>
              <w:bottom w:val="single" w:sz="4" w:space="0" w:color="auto"/>
              <w:right w:val="single" w:sz="4" w:space="0" w:color="auto"/>
            </w:tcBorders>
            <w:shd w:val="clear" w:color="auto" w:fill="F2F2F2" w:themeFill="background1" w:themeFillShade="F2"/>
            <w:vAlign w:val="center"/>
          </w:tcPr>
          <w:p w14:paraId="019CF7F3" w14:textId="77777777" w:rsidR="00320B27" w:rsidRPr="00814B85" w:rsidRDefault="00000000" w:rsidP="00174B20">
            <w:pPr>
              <w:rPr>
                <w:lang w:eastAsia="en-CA"/>
              </w:rPr>
            </w:pPr>
            <w:sdt>
              <w:sdtPr>
                <w:rPr>
                  <w:lang w:eastAsia="en-CA"/>
                </w:rPr>
                <w:id w:val="11756900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7DE0C8A4" w14:textId="77777777" w:rsidR="00320B27" w:rsidRPr="00814B85" w:rsidRDefault="00320B27" w:rsidP="00174B20">
            <w:pPr>
              <w:jc w:val="right"/>
              <w:rPr>
                <w:lang w:eastAsia="en-CA"/>
              </w:rPr>
            </w:pPr>
            <w:r>
              <w:rPr>
                <w:lang w:eastAsia="en-CA"/>
              </w:rPr>
              <w:t>UPS</w:t>
            </w:r>
          </w:p>
        </w:tc>
        <w:tc>
          <w:tcPr>
            <w:tcW w:w="1350" w:type="dxa"/>
            <w:gridSpan w:val="3"/>
            <w:tcBorders>
              <w:left w:val="nil"/>
              <w:bottom w:val="single" w:sz="4" w:space="0" w:color="auto"/>
              <w:right w:val="single" w:sz="4" w:space="0" w:color="auto"/>
            </w:tcBorders>
            <w:shd w:val="clear" w:color="auto" w:fill="F2F2F2" w:themeFill="background1" w:themeFillShade="F2"/>
            <w:vAlign w:val="center"/>
          </w:tcPr>
          <w:p w14:paraId="337E3198" w14:textId="77777777" w:rsidR="00320B27" w:rsidRPr="00814B85" w:rsidRDefault="00000000" w:rsidP="00174B20">
            <w:pPr>
              <w:rPr>
                <w:lang w:eastAsia="en-CA"/>
              </w:rPr>
            </w:pPr>
            <w:sdt>
              <w:sdtPr>
                <w:rPr>
                  <w:lang w:eastAsia="en-CA"/>
                </w:rPr>
                <w:id w:val="162997388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0B415689" w14:textId="77777777" w:rsidR="00320B27" w:rsidRPr="00814B85" w:rsidRDefault="00320B27" w:rsidP="00174B20">
            <w:pPr>
              <w:jc w:val="right"/>
              <w:rPr>
                <w:lang w:eastAsia="en-CA"/>
              </w:rPr>
            </w:pPr>
            <w:r>
              <w:rPr>
                <w:lang w:eastAsia="en-CA"/>
              </w:rPr>
              <w:t>Combination</w:t>
            </w:r>
          </w:p>
        </w:tc>
        <w:tc>
          <w:tcPr>
            <w:tcW w:w="1350" w:type="dxa"/>
            <w:gridSpan w:val="3"/>
            <w:tcBorders>
              <w:left w:val="nil"/>
              <w:bottom w:val="single" w:sz="4" w:space="0" w:color="auto"/>
              <w:right w:val="nil"/>
            </w:tcBorders>
            <w:shd w:val="clear" w:color="auto" w:fill="F2F2F2" w:themeFill="background1" w:themeFillShade="F2"/>
            <w:vAlign w:val="center"/>
          </w:tcPr>
          <w:p w14:paraId="64A16FBA" w14:textId="77777777" w:rsidR="00320B27" w:rsidRPr="00814B85" w:rsidRDefault="00000000" w:rsidP="00174B20">
            <w:pPr>
              <w:rPr>
                <w:lang w:eastAsia="en-CA"/>
              </w:rPr>
            </w:pPr>
            <w:sdt>
              <w:sdtPr>
                <w:rPr>
                  <w:lang w:eastAsia="en-CA"/>
                </w:rPr>
                <w:id w:val="-14945114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51FFF2A" w14:textId="77777777" w:rsidTr="00174B20">
        <w:tc>
          <w:tcPr>
            <w:tcW w:w="3544" w:type="dxa"/>
            <w:gridSpan w:val="5"/>
            <w:tcBorders>
              <w:left w:val="nil"/>
              <w:right w:val="single" w:sz="4" w:space="0" w:color="auto"/>
            </w:tcBorders>
          </w:tcPr>
          <w:p w14:paraId="0B32BA3A" w14:textId="77777777" w:rsidR="00320B27" w:rsidRDefault="00320B27" w:rsidP="00174B20">
            <w:pPr>
              <w:rPr>
                <w:lang w:eastAsia="en-CA"/>
              </w:rPr>
            </w:pPr>
            <w:r>
              <w:rPr>
                <w:lang w:eastAsia="en-CA"/>
              </w:rPr>
              <w:t>NBC required full load alarm operation time</w:t>
            </w:r>
          </w:p>
        </w:tc>
        <w:tc>
          <w:tcPr>
            <w:tcW w:w="907" w:type="dxa"/>
            <w:gridSpan w:val="2"/>
            <w:tcBorders>
              <w:left w:val="single" w:sz="4" w:space="0" w:color="auto"/>
              <w:right w:val="nil"/>
            </w:tcBorders>
          </w:tcPr>
          <w:p w14:paraId="341F0815" w14:textId="77777777" w:rsidR="00320B27" w:rsidRDefault="00320B27" w:rsidP="00174B20">
            <w:pPr>
              <w:jc w:val="right"/>
              <w:rPr>
                <w:lang w:eastAsia="en-CA"/>
              </w:rPr>
            </w:pPr>
            <w:r>
              <w:rPr>
                <w:lang w:eastAsia="en-CA"/>
              </w:rPr>
              <w:t>2h</w:t>
            </w:r>
          </w:p>
        </w:tc>
        <w:tc>
          <w:tcPr>
            <w:tcW w:w="907" w:type="dxa"/>
            <w:gridSpan w:val="2"/>
            <w:tcBorders>
              <w:left w:val="nil"/>
              <w:right w:val="single" w:sz="4" w:space="0" w:color="auto"/>
            </w:tcBorders>
            <w:shd w:val="clear" w:color="auto" w:fill="F2F2F2" w:themeFill="background1" w:themeFillShade="F2"/>
          </w:tcPr>
          <w:p w14:paraId="2585CC45" w14:textId="77777777" w:rsidR="00320B27" w:rsidRDefault="00000000" w:rsidP="00174B20">
            <w:pPr>
              <w:rPr>
                <w:lang w:eastAsia="en-CA"/>
              </w:rPr>
            </w:pPr>
            <w:sdt>
              <w:sdtPr>
                <w:rPr>
                  <w:lang w:eastAsia="en-CA"/>
                </w:rPr>
                <w:id w:val="180627343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gridSpan w:val="3"/>
            <w:tcBorders>
              <w:left w:val="single" w:sz="4" w:space="0" w:color="auto"/>
              <w:right w:val="nil"/>
            </w:tcBorders>
          </w:tcPr>
          <w:p w14:paraId="18FA4737" w14:textId="77777777" w:rsidR="00320B27" w:rsidRDefault="00320B27" w:rsidP="00174B20">
            <w:pPr>
              <w:jc w:val="right"/>
              <w:rPr>
                <w:lang w:eastAsia="en-CA"/>
              </w:rPr>
            </w:pPr>
            <w:r>
              <w:rPr>
                <w:lang w:eastAsia="en-CA"/>
              </w:rPr>
              <w:t>1h</w:t>
            </w:r>
          </w:p>
        </w:tc>
        <w:tc>
          <w:tcPr>
            <w:tcW w:w="907" w:type="dxa"/>
            <w:gridSpan w:val="2"/>
            <w:tcBorders>
              <w:left w:val="nil"/>
              <w:right w:val="single" w:sz="4" w:space="0" w:color="auto"/>
            </w:tcBorders>
            <w:shd w:val="clear" w:color="auto" w:fill="F2F2F2" w:themeFill="background1" w:themeFillShade="F2"/>
          </w:tcPr>
          <w:p w14:paraId="548ABBC8" w14:textId="77777777" w:rsidR="00320B27" w:rsidRDefault="00000000" w:rsidP="00174B20">
            <w:pPr>
              <w:rPr>
                <w:lang w:eastAsia="en-CA"/>
              </w:rPr>
            </w:pPr>
            <w:sdt>
              <w:sdtPr>
                <w:rPr>
                  <w:lang w:eastAsia="en-CA"/>
                </w:rPr>
                <w:id w:val="208140492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tcBorders>
              <w:left w:val="single" w:sz="4" w:space="0" w:color="auto"/>
              <w:right w:val="nil"/>
            </w:tcBorders>
          </w:tcPr>
          <w:p w14:paraId="6952C756" w14:textId="77777777" w:rsidR="00320B27" w:rsidRDefault="00320B27" w:rsidP="00174B20">
            <w:pPr>
              <w:jc w:val="right"/>
              <w:rPr>
                <w:lang w:eastAsia="en-CA"/>
              </w:rPr>
            </w:pPr>
            <w:r>
              <w:rPr>
                <w:lang w:eastAsia="en-CA"/>
              </w:rPr>
              <w:t>30min</w:t>
            </w:r>
          </w:p>
        </w:tc>
        <w:tc>
          <w:tcPr>
            <w:tcW w:w="907" w:type="dxa"/>
            <w:gridSpan w:val="3"/>
            <w:tcBorders>
              <w:left w:val="nil"/>
              <w:right w:val="single" w:sz="4" w:space="0" w:color="auto"/>
            </w:tcBorders>
            <w:shd w:val="clear" w:color="auto" w:fill="F2F2F2" w:themeFill="background1" w:themeFillShade="F2"/>
          </w:tcPr>
          <w:p w14:paraId="27B62CB9" w14:textId="77777777" w:rsidR="00320B27" w:rsidRDefault="00000000" w:rsidP="00174B20">
            <w:pPr>
              <w:rPr>
                <w:lang w:eastAsia="en-CA"/>
              </w:rPr>
            </w:pPr>
            <w:sdt>
              <w:sdtPr>
                <w:rPr>
                  <w:lang w:eastAsia="en-CA"/>
                </w:rPr>
                <w:id w:val="82717327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gridSpan w:val="3"/>
            <w:tcBorders>
              <w:left w:val="single" w:sz="4" w:space="0" w:color="auto"/>
              <w:right w:val="nil"/>
            </w:tcBorders>
          </w:tcPr>
          <w:p w14:paraId="12DE8010" w14:textId="77777777" w:rsidR="00320B27" w:rsidRDefault="00320B27" w:rsidP="00174B20">
            <w:pPr>
              <w:jc w:val="right"/>
              <w:rPr>
                <w:lang w:eastAsia="en-CA"/>
              </w:rPr>
            </w:pPr>
            <w:r>
              <w:rPr>
                <w:lang w:eastAsia="en-CA"/>
              </w:rPr>
              <w:t>5 min</w:t>
            </w:r>
          </w:p>
        </w:tc>
        <w:tc>
          <w:tcPr>
            <w:tcW w:w="907" w:type="dxa"/>
            <w:tcBorders>
              <w:left w:val="nil"/>
              <w:right w:val="nil"/>
            </w:tcBorders>
            <w:shd w:val="clear" w:color="auto" w:fill="F2F2F2" w:themeFill="background1" w:themeFillShade="F2"/>
          </w:tcPr>
          <w:p w14:paraId="7CE3AAE5" w14:textId="3C57131D" w:rsidR="00320B27" w:rsidRDefault="00000000" w:rsidP="00174B20">
            <w:pPr>
              <w:rPr>
                <w:lang w:eastAsia="en-CA"/>
              </w:rPr>
            </w:pPr>
            <w:sdt>
              <w:sdtPr>
                <w:rPr>
                  <w:lang w:eastAsia="en-CA"/>
                </w:rPr>
                <w:id w:val="1005320132"/>
                <w14:checkbox>
                  <w14:checked w14:val="1"/>
                  <w14:checkedState w14:val="0050" w14:font="Wingdings 2"/>
                  <w14:uncheckedState w14:val="0020" w14:font="Wingdings 2"/>
                </w14:checkbox>
              </w:sdtPr>
              <w:sdtContent>
                <w:r w:rsidR="005B5437">
                  <w:rPr>
                    <w:lang w:eastAsia="en-CA"/>
                  </w:rPr>
                  <w:sym w:font="Wingdings 2" w:char="F050"/>
                </w:r>
              </w:sdtContent>
            </w:sdt>
          </w:p>
        </w:tc>
      </w:tr>
      <w:tr w:rsidR="00320B27" w14:paraId="13B3A61A" w14:textId="77777777" w:rsidTr="00174B20">
        <w:tc>
          <w:tcPr>
            <w:tcW w:w="3544" w:type="dxa"/>
            <w:gridSpan w:val="5"/>
            <w:tcBorders>
              <w:left w:val="nil"/>
              <w:right w:val="single" w:sz="4" w:space="0" w:color="auto"/>
            </w:tcBorders>
          </w:tcPr>
          <w:p w14:paraId="778CBE5A" w14:textId="77777777" w:rsidR="00320B27" w:rsidRDefault="00320B27" w:rsidP="00174B20">
            <w:pPr>
              <w:rPr>
                <w:lang w:eastAsia="en-CA"/>
              </w:rPr>
            </w:pPr>
            <w:r>
              <w:rPr>
                <w:lang w:eastAsia="en-CA"/>
              </w:rPr>
              <w:t>Installed batteries</w:t>
            </w:r>
          </w:p>
        </w:tc>
        <w:tc>
          <w:tcPr>
            <w:tcW w:w="1209" w:type="dxa"/>
            <w:gridSpan w:val="3"/>
            <w:tcBorders>
              <w:left w:val="single" w:sz="4" w:space="0" w:color="auto"/>
              <w:right w:val="nil"/>
            </w:tcBorders>
          </w:tcPr>
          <w:p w14:paraId="6D6F8990" w14:textId="77777777" w:rsidR="00320B27" w:rsidRDefault="00320B27" w:rsidP="00174B20">
            <w:pPr>
              <w:jc w:val="right"/>
              <w:rPr>
                <w:lang w:eastAsia="en-CA"/>
              </w:rPr>
            </w:pPr>
            <w:r>
              <w:rPr>
                <w:lang w:eastAsia="en-CA"/>
              </w:rPr>
              <w:t>Qty:</w:t>
            </w:r>
          </w:p>
        </w:tc>
        <w:tc>
          <w:tcPr>
            <w:tcW w:w="1209" w:type="dxa"/>
            <w:gridSpan w:val="3"/>
            <w:tcBorders>
              <w:left w:val="nil"/>
              <w:right w:val="single" w:sz="4" w:space="0" w:color="auto"/>
            </w:tcBorders>
            <w:shd w:val="clear" w:color="auto" w:fill="F2F2F2" w:themeFill="background1" w:themeFillShade="F2"/>
          </w:tcPr>
          <w:p w14:paraId="6AFD57B7" w14:textId="0C78A6A5" w:rsidR="00320B27" w:rsidRDefault="00000000" w:rsidP="00174B20">
            <w:pPr>
              <w:rPr>
                <w:lang w:eastAsia="en-CA"/>
              </w:rPr>
            </w:pPr>
            <w:sdt>
              <w:sdtPr>
                <w:rPr>
                  <w:lang w:eastAsia="en-CA"/>
                </w:rPr>
                <w:id w:val="-1816556412"/>
                <w:placeholder>
                  <w:docPart w:val="5D3824A1201F4258BEE27FD362842025"/>
                </w:placeholder>
              </w:sdtPr>
              <w:sdtContent>
                <w:r w:rsidR="00320B27" w:rsidRPr="00814B85">
                  <w:rPr>
                    <w:lang w:eastAsia="en-CA"/>
                  </w:rPr>
                  <w:t xml:space="preserve"> </w:t>
                </w:r>
                <w:r w:rsidR="005B5437">
                  <w:rPr>
                    <w:lang w:eastAsia="en-CA"/>
                  </w:rPr>
                  <w:t>2</w:t>
                </w:r>
              </w:sdtContent>
            </w:sdt>
          </w:p>
        </w:tc>
        <w:tc>
          <w:tcPr>
            <w:tcW w:w="1210" w:type="dxa"/>
            <w:gridSpan w:val="3"/>
            <w:tcBorders>
              <w:left w:val="single" w:sz="4" w:space="0" w:color="auto"/>
              <w:right w:val="nil"/>
            </w:tcBorders>
          </w:tcPr>
          <w:p w14:paraId="141AF1CF" w14:textId="77777777" w:rsidR="00320B27" w:rsidRDefault="00320B27" w:rsidP="00174B20">
            <w:pPr>
              <w:jc w:val="right"/>
              <w:rPr>
                <w:lang w:eastAsia="en-CA"/>
              </w:rPr>
            </w:pPr>
            <w:r>
              <w:rPr>
                <w:lang w:eastAsia="en-CA"/>
              </w:rPr>
              <w:t>V(dc):</w:t>
            </w:r>
          </w:p>
        </w:tc>
        <w:tc>
          <w:tcPr>
            <w:tcW w:w="1209" w:type="dxa"/>
            <w:gridSpan w:val="3"/>
            <w:tcBorders>
              <w:left w:val="nil"/>
              <w:right w:val="single" w:sz="4" w:space="0" w:color="auto"/>
            </w:tcBorders>
            <w:shd w:val="clear" w:color="auto" w:fill="F2F2F2" w:themeFill="background1" w:themeFillShade="F2"/>
          </w:tcPr>
          <w:p w14:paraId="68BB3C15" w14:textId="738516F9" w:rsidR="00320B27" w:rsidRDefault="00000000" w:rsidP="00174B20">
            <w:pPr>
              <w:rPr>
                <w:lang w:eastAsia="en-CA"/>
              </w:rPr>
            </w:pPr>
            <w:sdt>
              <w:sdtPr>
                <w:rPr>
                  <w:lang w:eastAsia="en-CA"/>
                </w:rPr>
                <w:id w:val="-99726014"/>
                <w:placeholder>
                  <w:docPart w:val="E205165FB72641358EB0FFC98EABF9C7"/>
                </w:placeholder>
              </w:sdtPr>
              <w:sdtContent>
                <w:r w:rsidR="00320B27" w:rsidRPr="00814B85">
                  <w:rPr>
                    <w:lang w:eastAsia="en-CA"/>
                  </w:rPr>
                  <w:t xml:space="preserve"> </w:t>
                </w:r>
                <w:r w:rsidR="005B5437">
                  <w:rPr>
                    <w:lang w:eastAsia="en-CA"/>
                  </w:rPr>
                  <w:t>12</w:t>
                </w:r>
              </w:sdtContent>
            </w:sdt>
          </w:p>
        </w:tc>
        <w:tc>
          <w:tcPr>
            <w:tcW w:w="1209" w:type="dxa"/>
            <w:gridSpan w:val="3"/>
            <w:tcBorders>
              <w:left w:val="single" w:sz="4" w:space="0" w:color="auto"/>
              <w:right w:val="nil"/>
            </w:tcBorders>
          </w:tcPr>
          <w:p w14:paraId="71FCE012" w14:textId="77777777" w:rsidR="00320B27" w:rsidRDefault="00320B27" w:rsidP="00174B20">
            <w:pPr>
              <w:jc w:val="right"/>
              <w:rPr>
                <w:lang w:eastAsia="en-CA"/>
              </w:rPr>
            </w:pPr>
            <w:proofErr w:type="spellStart"/>
            <w:r>
              <w:rPr>
                <w:lang w:eastAsia="en-CA"/>
              </w:rPr>
              <w:t>A</w:t>
            </w:r>
            <w:r>
              <w:rPr>
                <w:rFonts w:cstheme="minorHAnsi"/>
                <w:lang w:eastAsia="en-CA"/>
              </w:rPr>
              <w:t>∙</w:t>
            </w:r>
            <w:r>
              <w:rPr>
                <w:lang w:eastAsia="en-CA"/>
              </w:rPr>
              <w:t>h</w:t>
            </w:r>
            <w:proofErr w:type="spellEnd"/>
            <w:r>
              <w:rPr>
                <w:lang w:eastAsia="en-CA"/>
              </w:rPr>
              <w:t>:</w:t>
            </w:r>
          </w:p>
        </w:tc>
        <w:tc>
          <w:tcPr>
            <w:tcW w:w="1210" w:type="dxa"/>
            <w:gridSpan w:val="2"/>
            <w:tcBorders>
              <w:left w:val="nil"/>
              <w:right w:val="nil"/>
            </w:tcBorders>
            <w:shd w:val="clear" w:color="auto" w:fill="F2F2F2" w:themeFill="background1" w:themeFillShade="F2"/>
          </w:tcPr>
          <w:p w14:paraId="0D2D08B4" w14:textId="65C384C0" w:rsidR="00320B27" w:rsidRDefault="00000000" w:rsidP="00174B20">
            <w:pPr>
              <w:rPr>
                <w:lang w:eastAsia="en-CA"/>
              </w:rPr>
            </w:pPr>
            <w:sdt>
              <w:sdtPr>
                <w:rPr>
                  <w:lang w:eastAsia="en-CA"/>
                </w:rPr>
                <w:id w:val="1053276124"/>
                <w:placeholder>
                  <w:docPart w:val="420BA6A46EE34977AF2063A7957ED414"/>
                </w:placeholder>
              </w:sdtPr>
              <w:sdtContent>
                <w:r w:rsidR="00320B27" w:rsidRPr="00814B85">
                  <w:rPr>
                    <w:lang w:eastAsia="en-CA"/>
                  </w:rPr>
                  <w:t xml:space="preserve"> </w:t>
                </w:r>
                <w:r w:rsidR="00B51EC2">
                  <w:rPr>
                    <w:lang w:eastAsia="en-CA"/>
                  </w:rPr>
                  <w:t>35</w:t>
                </w:r>
              </w:sdtContent>
            </w:sdt>
          </w:p>
        </w:tc>
      </w:tr>
    </w:tbl>
    <w:p w14:paraId="6DF7FC93" w14:textId="77777777" w:rsidR="00320B27" w:rsidRDefault="00320B27" w:rsidP="00320B27"/>
    <w:p w14:paraId="5DA17808" w14:textId="77777777" w:rsidR="00320B27" w:rsidRDefault="00320B27" w:rsidP="00320B27"/>
    <w:tbl>
      <w:tblPr>
        <w:tblStyle w:val="TableGrid"/>
        <w:tblW w:w="11146" w:type="dxa"/>
        <w:tblLayout w:type="fixed"/>
        <w:tblLook w:val="04A0" w:firstRow="1" w:lastRow="0" w:firstColumn="1" w:lastColumn="0" w:noHBand="0" w:noVBand="1"/>
      </w:tblPr>
      <w:tblGrid>
        <w:gridCol w:w="567"/>
        <w:gridCol w:w="3738"/>
        <w:gridCol w:w="3492"/>
        <w:gridCol w:w="477"/>
        <w:gridCol w:w="10"/>
        <w:gridCol w:w="576"/>
        <w:gridCol w:w="354"/>
        <w:gridCol w:w="478"/>
        <w:gridCol w:w="10"/>
        <w:gridCol w:w="301"/>
        <w:gridCol w:w="62"/>
        <w:gridCol w:w="708"/>
        <w:gridCol w:w="363"/>
        <w:gridCol w:w="10"/>
      </w:tblGrid>
      <w:tr w:rsidR="00320B27" w14:paraId="461A88AE" w14:textId="77777777" w:rsidTr="00174B20">
        <w:tc>
          <w:tcPr>
            <w:tcW w:w="11146" w:type="dxa"/>
            <w:gridSpan w:val="14"/>
            <w:tcBorders>
              <w:left w:val="nil"/>
              <w:right w:val="nil"/>
            </w:tcBorders>
          </w:tcPr>
          <w:p w14:paraId="1686A2A6" w14:textId="77777777" w:rsidR="00320B27" w:rsidRPr="00C73289" w:rsidRDefault="00320B27" w:rsidP="00174B20">
            <w:pPr>
              <w:jc w:val="center"/>
              <w:rPr>
                <w:lang w:eastAsia="en-CA"/>
              </w:rPr>
            </w:pPr>
            <w:r>
              <w:t>BATTERY TESTS (Reference: 9.2)</w:t>
            </w:r>
          </w:p>
        </w:tc>
      </w:tr>
      <w:tr w:rsidR="00320B27" w14:paraId="4BAAAA48" w14:textId="77777777" w:rsidTr="00174B20">
        <w:tc>
          <w:tcPr>
            <w:tcW w:w="567" w:type="dxa"/>
            <w:tcBorders>
              <w:left w:val="nil"/>
            </w:tcBorders>
            <w:vAlign w:val="center"/>
          </w:tcPr>
          <w:p w14:paraId="02FA54E7" w14:textId="77777777" w:rsidR="00320B27" w:rsidRDefault="00320B27" w:rsidP="00174B20">
            <w:r>
              <w:t>A</w:t>
            </w:r>
          </w:p>
        </w:tc>
        <w:tc>
          <w:tcPr>
            <w:tcW w:w="7230" w:type="dxa"/>
            <w:gridSpan w:val="2"/>
            <w:vAlign w:val="center"/>
          </w:tcPr>
          <w:p w14:paraId="5897E5A7" w14:textId="77777777" w:rsidR="00320B27" w:rsidRPr="00336109" w:rsidRDefault="00320B27" w:rsidP="00174B20">
            <w:r>
              <w:t>Correct battery type as recommended by manufacturer</w:t>
            </w:r>
          </w:p>
        </w:tc>
        <w:tc>
          <w:tcPr>
            <w:tcW w:w="487" w:type="dxa"/>
            <w:gridSpan w:val="2"/>
            <w:tcBorders>
              <w:right w:val="nil"/>
            </w:tcBorders>
            <w:vAlign w:val="center"/>
          </w:tcPr>
          <w:p w14:paraId="5652194D" w14:textId="77777777" w:rsidR="00320B27" w:rsidRDefault="00320B27" w:rsidP="00174B20">
            <w:r>
              <w:t>Yes</w:t>
            </w:r>
          </w:p>
        </w:tc>
        <w:tc>
          <w:tcPr>
            <w:tcW w:w="930" w:type="dxa"/>
            <w:gridSpan w:val="2"/>
            <w:tcBorders>
              <w:left w:val="nil"/>
            </w:tcBorders>
            <w:shd w:val="clear" w:color="auto" w:fill="F2F2F2" w:themeFill="background1" w:themeFillShade="F2"/>
            <w:vAlign w:val="center"/>
          </w:tcPr>
          <w:p w14:paraId="26A18374" w14:textId="63D8423F" w:rsidR="00320B27" w:rsidRDefault="00000000" w:rsidP="00174B20">
            <w:sdt>
              <w:sdtPr>
                <w:rPr>
                  <w:lang w:eastAsia="en-CA"/>
                </w:rPr>
                <w:id w:val="-718820679"/>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right w:val="nil"/>
            </w:tcBorders>
            <w:vAlign w:val="center"/>
          </w:tcPr>
          <w:p w14:paraId="1D3CC2DF" w14:textId="77777777" w:rsidR="00320B27" w:rsidRDefault="00320B27" w:rsidP="00174B20">
            <w:r>
              <w:t>No</w:t>
            </w:r>
          </w:p>
        </w:tc>
        <w:tc>
          <w:tcPr>
            <w:tcW w:w="363" w:type="dxa"/>
            <w:gridSpan w:val="2"/>
            <w:tcBorders>
              <w:left w:val="nil"/>
            </w:tcBorders>
            <w:shd w:val="clear" w:color="auto" w:fill="F2F2F2" w:themeFill="background1" w:themeFillShade="F2"/>
            <w:vAlign w:val="center"/>
          </w:tcPr>
          <w:p w14:paraId="3F0CB4A9" w14:textId="77777777" w:rsidR="00320B27" w:rsidRDefault="00000000" w:rsidP="00174B20">
            <w:sdt>
              <w:sdtPr>
                <w:rPr>
                  <w:lang w:eastAsia="en-CA"/>
                </w:rPr>
                <w:id w:val="-68844664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right w:val="nil"/>
            </w:tcBorders>
            <w:vAlign w:val="center"/>
          </w:tcPr>
          <w:p w14:paraId="657B9474" w14:textId="77777777" w:rsidR="00320B27" w:rsidRDefault="00320B27" w:rsidP="00174B20">
            <w:r>
              <w:t>N/A</w:t>
            </w:r>
          </w:p>
        </w:tc>
        <w:tc>
          <w:tcPr>
            <w:tcW w:w="373" w:type="dxa"/>
            <w:gridSpan w:val="2"/>
            <w:tcBorders>
              <w:left w:val="nil"/>
              <w:right w:val="nil"/>
            </w:tcBorders>
            <w:shd w:val="clear" w:color="auto" w:fill="F2F2F2" w:themeFill="background1" w:themeFillShade="F2"/>
            <w:vAlign w:val="center"/>
          </w:tcPr>
          <w:p w14:paraId="50FB16E8" w14:textId="77777777" w:rsidR="00320B27" w:rsidRDefault="00000000" w:rsidP="00174B20">
            <w:sdt>
              <w:sdtPr>
                <w:rPr>
                  <w:lang w:eastAsia="en-CA"/>
                </w:rPr>
                <w:id w:val="-46365206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5278A65" w14:textId="77777777" w:rsidTr="00174B20">
        <w:tc>
          <w:tcPr>
            <w:tcW w:w="567" w:type="dxa"/>
            <w:tcBorders>
              <w:left w:val="nil"/>
            </w:tcBorders>
            <w:vAlign w:val="center"/>
          </w:tcPr>
          <w:p w14:paraId="6D536A7D" w14:textId="77777777" w:rsidR="00320B27" w:rsidRDefault="00320B27" w:rsidP="00174B20">
            <w:r>
              <w:t>B</w:t>
            </w:r>
          </w:p>
        </w:tc>
        <w:tc>
          <w:tcPr>
            <w:tcW w:w="7230" w:type="dxa"/>
            <w:gridSpan w:val="2"/>
            <w:vAlign w:val="center"/>
          </w:tcPr>
          <w:p w14:paraId="3429318D" w14:textId="77777777" w:rsidR="00320B27" w:rsidRDefault="00320B27" w:rsidP="00174B20">
            <w:r>
              <w:t>Correct battery rating as determined by battery calculations based on full system load.</w:t>
            </w:r>
          </w:p>
        </w:tc>
        <w:tc>
          <w:tcPr>
            <w:tcW w:w="487" w:type="dxa"/>
            <w:gridSpan w:val="2"/>
            <w:tcBorders>
              <w:bottom w:val="single" w:sz="4" w:space="0" w:color="auto"/>
              <w:right w:val="nil"/>
            </w:tcBorders>
            <w:vAlign w:val="center"/>
          </w:tcPr>
          <w:p w14:paraId="2B5EB6AE" w14:textId="77777777" w:rsidR="00320B27" w:rsidRDefault="00320B27" w:rsidP="00174B20">
            <w:r>
              <w:t>Yes</w:t>
            </w:r>
          </w:p>
        </w:tc>
        <w:tc>
          <w:tcPr>
            <w:tcW w:w="930" w:type="dxa"/>
            <w:gridSpan w:val="2"/>
            <w:tcBorders>
              <w:left w:val="nil"/>
              <w:bottom w:val="single" w:sz="4" w:space="0" w:color="auto"/>
            </w:tcBorders>
            <w:shd w:val="clear" w:color="auto" w:fill="F2F2F2" w:themeFill="background1" w:themeFillShade="F2"/>
            <w:vAlign w:val="center"/>
          </w:tcPr>
          <w:p w14:paraId="6B92FD7C" w14:textId="10837A0D" w:rsidR="00320B27" w:rsidRDefault="00000000" w:rsidP="00174B20">
            <w:pPr>
              <w:rPr>
                <w:lang w:eastAsia="en-CA"/>
              </w:rPr>
            </w:pPr>
            <w:sdt>
              <w:sdtPr>
                <w:rPr>
                  <w:lang w:eastAsia="en-CA"/>
                </w:rPr>
                <w:id w:val="104011984"/>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bottom w:val="single" w:sz="4" w:space="0" w:color="auto"/>
              <w:right w:val="nil"/>
            </w:tcBorders>
            <w:vAlign w:val="center"/>
          </w:tcPr>
          <w:p w14:paraId="01137ACF" w14:textId="77777777" w:rsidR="00320B27" w:rsidRDefault="00320B27" w:rsidP="00174B20">
            <w:r>
              <w:t>No</w:t>
            </w:r>
          </w:p>
        </w:tc>
        <w:tc>
          <w:tcPr>
            <w:tcW w:w="363" w:type="dxa"/>
            <w:gridSpan w:val="2"/>
            <w:tcBorders>
              <w:left w:val="nil"/>
              <w:bottom w:val="single" w:sz="4" w:space="0" w:color="auto"/>
            </w:tcBorders>
            <w:shd w:val="clear" w:color="auto" w:fill="F2F2F2" w:themeFill="background1" w:themeFillShade="F2"/>
            <w:vAlign w:val="center"/>
          </w:tcPr>
          <w:p w14:paraId="635AF4F2" w14:textId="77777777" w:rsidR="00320B27" w:rsidRDefault="00000000" w:rsidP="00174B20">
            <w:pPr>
              <w:rPr>
                <w:lang w:eastAsia="en-CA"/>
              </w:rPr>
            </w:pPr>
            <w:sdt>
              <w:sdtPr>
                <w:rPr>
                  <w:lang w:eastAsia="en-CA"/>
                </w:rPr>
                <w:id w:val="50517621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bottom w:val="single" w:sz="4" w:space="0" w:color="auto"/>
              <w:right w:val="nil"/>
            </w:tcBorders>
            <w:vAlign w:val="center"/>
          </w:tcPr>
          <w:p w14:paraId="3373C607" w14:textId="77777777" w:rsidR="00320B27" w:rsidRDefault="00320B27" w:rsidP="00174B20">
            <w:r>
              <w:t>N/A</w:t>
            </w:r>
          </w:p>
        </w:tc>
        <w:tc>
          <w:tcPr>
            <w:tcW w:w="373" w:type="dxa"/>
            <w:gridSpan w:val="2"/>
            <w:tcBorders>
              <w:left w:val="nil"/>
              <w:bottom w:val="single" w:sz="4" w:space="0" w:color="auto"/>
              <w:right w:val="nil"/>
            </w:tcBorders>
            <w:shd w:val="clear" w:color="auto" w:fill="F2F2F2" w:themeFill="background1" w:themeFillShade="F2"/>
            <w:vAlign w:val="center"/>
          </w:tcPr>
          <w:p w14:paraId="7B80BEE0" w14:textId="77777777" w:rsidR="00320B27" w:rsidRDefault="00000000" w:rsidP="00174B20">
            <w:pPr>
              <w:rPr>
                <w:lang w:eastAsia="en-CA"/>
              </w:rPr>
            </w:pPr>
            <w:sdt>
              <w:sdtPr>
                <w:rPr>
                  <w:lang w:eastAsia="en-CA"/>
                </w:rPr>
                <w:id w:val="107377860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1DF3D6C" w14:textId="77777777" w:rsidTr="00174B20">
        <w:trPr>
          <w:trHeight w:val="113"/>
        </w:trPr>
        <w:tc>
          <w:tcPr>
            <w:tcW w:w="567" w:type="dxa"/>
            <w:vMerge w:val="restart"/>
            <w:tcBorders>
              <w:left w:val="nil"/>
            </w:tcBorders>
            <w:vAlign w:val="center"/>
          </w:tcPr>
          <w:p w14:paraId="28F4F147" w14:textId="77777777" w:rsidR="00320B27" w:rsidRDefault="00320B27" w:rsidP="00174B20">
            <w:r>
              <w:t>C</w:t>
            </w:r>
          </w:p>
        </w:tc>
        <w:tc>
          <w:tcPr>
            <w:tcW w:w="7230" w:type="dxa"/>
            <w:gridSpan w:val="2"/>
            <w:vMerge w:val="restart"/>
            <w:tcBorders>
              <w:right w:val="single" w:sz="4" w:space="0" w:color="auto"/>
            </w:tcBorders>
            <w:vAlign w:val="center"/>
          </w:tcPr>
          <w:p w14:paraId="57D8E731" w14:textId="77777777" w:rsidR="00320B27" w:rsidRPr="00C73289" w:rsidRDefault="00320B27" w:rsidP="00174B20">
            <w:r>
              <w:t xml:space="preserve">Battery voltage with </w:t>
            </w:r>
            <w:r>
              <w:rPr>
                <w:i/>
                <w:iCs/>
              </w:rPr>
              <w:t>main power supply</w:t>
            </w:r>
            <w:r>
              <w:t xml:space="preserve"> ‘ON’.</w:t>
            </w:r>
          </w:p>
        </w:tc>
        <w:tc>
          <w:tcPr>
            <w:tcW w:w="1063" w:type="dxa"/>
            <w:gridSpan w:val="3"/>
            <w:tcBorders>
              <w:top w:val="single" w:sz="4" w:space="0" w:color="auto"/>
              <w:left w:val="single" w:sz="4" w:space="0" w:color="auto"/>
              <w:bottom w:val="nil"/>
              <w:right w:val="nil"/>
            </w:tcBorders>
            <w:vAlign w:val="center"/>
          </w:tcPr>
          <w:p w14:paraId="372A17B2"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64DBD9C9" w14:textId="1EEDFC66" w:rsidR="00320B27" w:rsidRDefault="00000000" w:rsidP="00174B20">
            <w:pPr>
              <w:jc w:val="right"/>
              <w:rPr>
                <w:lang w:eastAsia="en-CA"/>
              </w:rPr>
            </w:pPr>
            <w:sdt>
              <w:sdtPr>
                <w:rPr>
                  <w:lang w:eastAsia="en-CA"/>
                </w:rPr>
                <w:id w:val="-2037654325"/>
                <w:placeholder>
                  <w:docPart w:val="DB788E1127334C10A8E5F19C10D854AB"/>
                </w:placeholder>
              </w:sdtPr>
              <w:sdtContent>
                <w:r w:rsidR="00B51EC2">
                  <w:rPr>
                    <w:lang w:eastAsia="en-CA"/>
                  </w:rPr>
                  <w:t>26.87</w:t>
                </w:r>
                <w:r w:rsidR="00320B27" w:rsidRPr="00814B85">
                  <w:rPr>
                    <w:lang w:eastAsia="en-CA"/>
                  </w:rPr>
                  <w:t xml:space="preserve"> </w:t>
                </w:r>
              </w:sdtContent>
            </w:sdt>
          </w:p>
        </w:tc>
        <w:tc>
          <w:tcPr>
            <w:tcW w:w="1143" w:type="dxa"/>
            <w:gridSpan w:val="4"/>
            <w:tcBorders>
              <w:top w:val="single" w:sz="4" w:space="0" w:color="auto"/>
              <w:left w:val="nil"/>
              <w:bottom w:val="nil"/>
              <w:right w:val="nil"/>
            </w:tcBorders>
            <w:vAlign w:val="center"/>
          </w:tcPr>
          <w:p w14:paraId="613ED0DB" w14:textId="77777777" w:rsidR="00320B27" w:rsidRDefault="00320B27" w:rsidP="00174B20">
            <w:pPr>
              <w:rPr>
                <w:lang w:eastAsia="en-CA"/>
              </w:rPr>
            </w:pPr>
            <w:r>
              <w:rPr>
                <w:lang w:eastAsia="en-CA"/>
              </w:rPr>
              <w:t>V dc</w:t>
            </w:r>
          </w:p>
        </w:tc>
      </w:tr>
      <w:tr w:rsidR="00320B27" w14:paraId="1A10F961" w14:textId="77777777" w:rsidTr="00174B20">
        <w:trPr>
          <w:trHeight w:val="112"/>
        </w:trPr>
        <w:tc>
          <w:tcPr>
            <w:tcW w:w="567" w:type="dxa"/>
            <w:vMerge/>
            <w:tcBorders>
              <w:left w:val="nil"/>
              <w:bottom w:val="single" w:sz="4" w:space="0" w:color="auto"/>
            </w:tcBorders>
            <w:vAlign w:val="center"/>
          </w:tcPr>
          <w:p w14:paraId="2C44263C" w14:textId="77777777" w:rsidR="00320B27" w:rsidRDefault="00320B27" w:rsidP="00174B20"/>
        </w:tc>
        <w:tc>
          <w:tcPr>
            <w:tcW w:w="7230" w:type="dxa"/>
            <w:gridSpan w:val="2"/>
            <w:vMerge/>
            <w:tcBorders>
              <w:right w:val="single" w:sz="4" w:space="0" w:color="auto"/>
            </w:tcBorders>
          </w:tcPr>
          <w:p w14:paraId="4D7BA902" w14:textId="77777777" w:rsidR="00320B27" w:rsidRDefault="00320B27" w:rsidP="00174B20"/>
        </w:tc>
        <w:tc>
          <w:tcPr>
            <w:tcW w:w="1063" w:type="dxa"/>
            <w:gridSpan w:val="3"/>
            <w:tcBorders>
              <w:top w:val="nil"/>
              <w:left w:val="single" w:sz="4" w:space="0" w:color="auto"/>
              <w:bottom w:val="single" w:sz="4" w:space="0" w:color="auto"/>
              <w:right w:val="nil"/>
            </w:tcBorders>
            <w:vAlign w:val="center"/>
          </w:tcPr>
          <w:p w14:paraId="1C0F8A12"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1B308DF0" w14:textId="2AF886F5" w:rsidR="00320B27" w:rsidRDefault="00000000" w:rsidP="00174B20">
            <w:pPr>
              <w:jc w:val="right"/>
              <w:rPr>
                <w:lang w:eastAsia="en-CA"/>
              </w:rPr>
            </w:pPr>
            <w:sdt>
              <w:sdtPr>
                <w:rPr>
                  <w:lang w:eastAsia="en-CA"/>
                </w:rPr>
                <w:id w:val="-1185738046"/>
                <w:placeholder>
                  <w:docPart w:val="50B73538209B4F05843D508E6876B91D"/>
                </w:placeholder>
              </w:sdtPr>
              <w:sdtContent>
                <w:r w:rsidR="00B51EC2">
                  <w:rPr>
                    <w:lang w:eastAsia="en-CA"/>
                  </w:rPr>
                  <w:t>0.01</w:t>
                </w:r>
                <w:r w:rsidR="00320B27" w:rsidRPr="00814B85">
                  <w:rPr>
                    <w:lang w:eastAsia="en-CA"/>
                  </w:rPr>
                  <w:t xml:space="preserve"> </w:t>
                </w:r>
              </w:sdtContent>
            </w:sdt>
          </w:p>
        </w:tc>
        <w:tc>
          <w:tcPr>
            <w:tcW w:w="1143" w:type="dxa"/>
            <w:gridSpan w:val="4"/>
            <w:tcBorders>
              <w:top w:val="nil"/>
              <w:left w:val="nil"/>
              <w:bottom w:val="single" w:sz="4" w:space="0" w:color="auto"/>
              <w:right w:val="nil"/>
            </w:tcBorders>
            <w:vAlign w:val="center"/>
          </w:tcPr>
          <w:p w14:paraId="30C1E8E9" w14:textId="77777777" w:rsidR="00320B27" w:rsidRDefault="00320B27" w:rsidP="00174B20">
            <w:pPr>
              <w:rPr>
                <w:lang w:eastAsia="en-CA"/>
              </w:rPr>
            </w:pPr>
            <w:r>
              <w:rPr>
                <w:lang w:eastAsia="en-CA"/>
              </w:rPr>
              <w:t>A</w:t>
            </w:r>
          </w:p>
        </w:tc>
      </w:tr>
      <w:tr w:rsidR="00320B27" w14:paraId="446298F8" w14:textId="77777777" w:rsidTr="00174B20">
        <w:trPr>
          <w:trHeight w:val="113"/>
        </w:trPr>
        <w:tc>
          <w:tcPr>
            <w:tcW w:w="567" w:type="dxa"/>
            <w:vMerge w:val="restart"/>
            <w:tcBorders>
              <w:left w:val="nil"/>
            </w:tcBorders>
          </w:tcPr>
          <w:p w14:paraId="183BC3B3" w14:textId="77777777" w:rsidR="00320B27" w:rsidRDefault="00320B27" w:rsidP="00174B20">
            <w:r>
              <w:t>D</w:t>
            </w:r>
          </w:p>
        </w:tc>
        <w:tc>
          <w:tcPr>
            <w:tcW w:w="7230" w:type="dxa"/>
            <w:gridSpan w:val="2"/>
            <w:vMerge w:val="restart"/>
            <w:tcBorders>
              <w:right w:val="single" w:sz="4" w:space="0" w:color="auto"/>
            </w:tcBorders>
          </w:tcPr>
          <w:p w14:paraId="47CF6C1D" w14:textId="77777777" w:rsidR="00320B27" w:rsidRPr="00C73289" w:rsidRDefault="00320B27" w:rsidP="00174B20">
            <w:r>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tcPr>
          <w:p w14:paraId="7B737650"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178EDCD7" w14:textId="1B5E3DCC" w:rsidR="00320B27" w:rsidRDefault="00000000" w:rsidP="00174B20">
            <w:pPr>
              <w:jc w:val="right"/>
              <w:rPr>
                <w:lang w:eastAsia="en-CA"/>
              </w:rPr>
            </w:pPr>
            <w:sdt>
              <w:sdtPr>
                <w:rPr>
                  <w:lang w:eastAsia="en-CA"/>
                </w:rPr>
                <w:id w:val="-182059982"/>
                <w:placeholder>
                  <w:docPart w:val="0036A0262C684543AD5E7F9D12B75634"/>
                </w:placeholder>
              </w:sdtPr>
              <w:sdtContent>
                <w:r w:rsidR="00B51EC2">
                  <w:rPr>
                    <w:lang w:eastAsia="en-CA"/>
                  </w:rPr>
                  <w:t>25.72</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5EBAEEA8" w14:textId="77777777" w:rsidR="00320B27" w:rsidRDefault="00320B27" w:rsidP="00174B20">
            <w:pPr>
              <w:rPr>
                <w:lang w:eastAsia="en-CA"/>
              </w:rPr>
            </w:pPr>
            <w:r>
              <w:rPr>
                <w:lang w:eastAsia="en-CA"/>
              </w:rPr>
              <w:t>V dc</w:t>
            </w:r>
          </w:p>
        </w:tc>
      </w:tr>
      <w:tr w:rsidR="00320B27" w14:paraId="3E26E3F2" w14:textId="77777777" w:rsidTr="00174B20">
        <w:trPr>
          <w:trHeight w:val="112"/>
        </w:trPr>
        <w:tc>
          <w:tcPr>
            <w:tcW w:w="567" w:type="dxa"/>
            <w:vMerge/>
            <w:tcBorders>
              <w:left w:val="nil"/>
            </w:tcBorders>
          </w:tcPr>
          <w:p w14:paraId="15933830" w14:textId="77777777" w:rsidR="00320B27" w:rsidRDefault="00320B27" w:rsidP="00174B20"/>
        </w:tc>
        <w:tc>
          <w:tcPr>
            <w:tcW w:w="7230" w:type="dxa"/>
            <w:gridSpan w:val="2"/>
            <w:vMerge/>
            <w:tcBorders>
              <w:right w:val="single" w:sz="4" w:space="0" w:color="auto"/>
            </w:tcBorders>
          </w:tcPr>
          <w:p w14:paraId="4BDF57F6" w14:textId="77777777" w:rsidR="00320B27" w:rsidRDefault="00320B27" w:rsidP="00174B20"/>
        </w:tc>
        <w:tc>
          <w:tcPr>
            <w:tcW w:w="1063" w:type="dxa"/>
            <w:gridSpan w:val="3"/>
            <w:tcBorders>
              <w:top w:val="nil"/>
              <w:left w:val="single" w:sz="4" w:space="0" w:color="auto"/>
              <w:bottom w:val="single" w:sz="4" w:space="0" w:color="auto"/>
              <w:right w:val="nil"/>
            </w:tcBorders>
          </w:tcPr>
          <w:p w14:paraId="523E5FFE"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3DF57521" w14:textId="097577F4" w:rsidR="00320B27" w:rsidRDefault="00000000" w:rsidP="00174B20">
            <w:pPr>
              <w:jc w:val="right"/>
              <w:rPr>
                <w:lang w:eastAsia="en-CA"/>
              </w:rPr>
            </w:pPr>
            <w:sdt>
              <w:sdtPr>
                <w:rPr>
                  <w:lang w:eastAsia="en-CA"/>
                </w:rPr>
                <w:id w:val="1753536341"/>
                <w:placeholder>
                  <w:docPart w:val="457D7406C8B44767B64B60579F1A4654"/>
                </w:placeholder>
              </w:sdtPr>
              <w:sdtContent>
                <w:r w:rsidR="00B51EC2">
                  <w:rPr>
                    <w:lang w:eastAsia="en-CA"/>
                  </w:rPr>
                  <w:t>0.68</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0C9B555F" w14:textId="77777777" w:rsidR="00320B27" w:rsidRDefault="00320B27" w:rsidP="00174B20">
            <w:pPr>
              <w:rPr>
                <w:lang w:eastAsia="en-CA"/>
              </w:rPr>
            </w:pPr>
            <w:r>
              <w:rPr>
                <w:lang w:eastAsia="en-CA"/>
              </w:rPr>
              <w:t>A</w:t>
            </w:r>
          </w:p>
        </w:tc>
      </w:tr>
      <w:tr w:rsidR="00320B27" w14:paraId="20F68870" w14:textId="77777777" w:rsidTr="00174B20">
        <w:trPr>
          <w:trHeight w:val="113"/>
        </w:trPr>
        <w:tc>
          <w:tcPr>
            <w:tcW w:w="567" w:type="dxa"/>
            <w:vMerge w:val="restart"/>
            <w:tcBorders>
              <w:left w:val="nil"/>
            </w:tcBorders>
          </w:tcPr>
          <w:p w14:paraId="75038ADC" w14:textId="77777777" w:rsidR="00320B27" w:rsidRDefault="00320B27" w:rsidP="00174B20">
            <w:r>
              <w:t>E</w:t>
            </w:r>
          </w:p>
        </w:tc>
        <w:tc>
          <w:tcPr>
            <w:tcW w:w="7230" w:type="dxa"/>
            <w:gridSpan w:val="2"/>
            <w:vMerge w:val="restart"/>
            <w:tcBorders>
              <w:right w:val="single" w:sz="4" w:space="0" w:color="auto"/>
            </w:tcBorders>
          </w:tcPr>
          <w:p w14:paraId="23F312DC" w14:textId="77777777" w:rsidR="00320B27" w:rsidRPr="00C73289" w:rsidRDefault="00320B27" w:rsidP="00174B20">
            <w:r>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tcPr>
          <w:p w14:paraId="3F273BFE"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5F355058" w14:textId="7A8791FF" w:rsidR="00320B27" w:rsidRDefault="00000000" w:rsidP="00174B20">
            <w:pPr>
              <w:jc w:val="right"/>
              <w:rPr>
                <w:lang w:eastAsia="en-CA"/>
              </w:rPr>
            </w:pPr>
            <w:sdt>
              <w:sdtPr>
                <w:rPr>
                  <w:lang w:eastAsia="en-CA"/>
                </w:rPr>
                <w:id w:val="1388536157"/>
                <w:placeholder>
                  <w:docPart w:val="E09EF2A1129F4A779A3B0766F5F9AD71"/>
                </w:placeholder>
              </w:sdtPr>
              <w:sdtContent>
                <w:r w:rsidR="00B51EC2">
                  <w:rPr>
                    <w:lang w:eastAsia="en-CA"/>
                  </w:rPr>
                  <w:t>25.33</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1B582E57" w14:textId="77777777" w:rsidR="00320B27" w:rsidRDefault="00320B27" w:rsidP="00174B20">
            <w:pPr>
              <w:rPr>
                <w:lang w:eastAsia="en-CA"/>
              </w:rPr>
            </w:pPr>
            <w:r>
              <w:rPr>
                <w:lang w:eastAsia="en-CA"/>
              </w:rPr>
              <w:t>V dc</w:t>
            </w:r>
          </w:p>
        </w:tc>
      </w:tr>
      <w:tr w:rsidR="00320B27" w14:paraId="2D684165" w14:textId="77777777" w:rsidTr="00174B20">
        <w:trPr>
          <w:trHeight w:val="112"/>
        </w:trPr>
        <w:tc>
          <w:tcPr>
            <w:tcW w:w="567" w:type="dxa"/>
            <w:vMerge/>
            <w:tcBorders>
              <w:left w:val="nil"/>
            </w:tcBorders>
          </w:tcPr>
          <w:p w14:paraId="2CDCF972" w14:textId="77777777" w:rsidR="00320B27" w:rsidRDefault="00320B27" w:rsidP="00174B20"/>
        </w:tc>
        <w:tc>
          <w:tcPr>
            <w:tcW w:w="7230" w:type="dxa"/>
            <w:gridSpan w:val="2"/>
            <w:vMerge/>
            <w:tcBorders>
              <w:right w:val="single" w:sz="4" w:space="0" w:color="auto"/>
            </w:tcBorders>
          </w:tcPr>
          <w:p w14:paraId="345A4C34" w14:textId="77777777" w:rsidR="00320B27" w:rsidRDefault="00320B27" w:rsidP="00174B20"/>
        </w:tc>
        <w:tc>
          <w:tcPr>
            <w:tcW w:w="1063" w:type="dxa"/>
            <w:gridSpan w:val="3"/>
            <w:tcBorders>
              <w:top w:val="nil"/>
              <w:left w:val="single" w:sz="4" w:space="0" w:color="auto"/>
              <w:bottom w:val="single" w:sz="4" w:space="0" w:color="auto"/>
              <w:right w:val="nil"/>
            </w:tcBorders>
          </w:tcPr>
          <w:p w14:paraId="072A2CCD"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78057A01" w14:textId="3DF8D2FB" w:rsidR="00320B27" w:rsidRDefault="00000000" w:rsidP="00174B20">
            <w:pPr>
              <w:jc w:val="right"/>
              <w:rPr>
                <w:lang w:eastAsia="en-CA"/>
              </w:rPr>
            </w:pPr>
            <w:sdt>
              <w:sdtPr>
                <w:rPr>
                  <w:lang w:eastAsia="en-CA"/>
                </w:rPr>
                <w:id w:val="-1778315945"/>
                <w:placeholder>
                  <w:docPart w:val="C02243FE661A469C9CBE75FB53BC7FC8"/>
                </w:placeholder>
              </w:sdtPr>
              <w:sdtContent>
                <w:r w:rsidR="00B51EC2">
                  <w:rPr>
                    <w:lang w:eastAsia="en-CA"/>
                  </w:rPr>
                  <w:t>0.77</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052667C9" w14:textId="77777777" w:rsidR="00320B27" w:rsidRDefault="00320B27" w:rsidP="00174B20">
            <w:pPr>
              <w:rPr>
                <w:lang w:eastAsia="en-CA"/>
              </w:rPr>
            </w:pPr>
            <w:r>
              <w:rPr>
                <w:lang w:eastAsia="en-CA"/>
              </w:rPr>
              <w:t>A</w:t>
            </w:r>
          </w:p>
        </w:tc>
      </w:tr>
      <w:tr w:rsidR="00320B27" w14:paraId="188603A7" w14:textId="77777777" w:rsidTr="00174B20">
        <w:tc>
          <w:tcPr>
            <w:tcW w:w="567" w:type="dxa"/>
            <w:tcBorders>
              <w:left w:val="nil"/>
            </w:tcBorders>
            <w:vAlign w:val="center"/>
          </w:tcPr>
          <w:p w14:paraId="13A17C16" w14:textId="77777777" w:rsidR="00320B27" w:rsidRDefault="00320B27" w:rsidP="00174B20">
            <w:r>
              <w:t>F</w:t>
            </w:r>
          </w:p>
        </w:tc>
        <w:tc>
          <w:tcPr>
            <w:tcW w:w="7230" w:type="dxa"/>
            <w:gridSpan w:val="2"/>
            <w:vAlign w:val="center"/>
          </w:tcPr>
          <w:p w14:paraId="35221AE7" w14:textId="77777777" w:rsidR="00320B27" w:rsidRDefault="00320B27" w:rsidP="00174B20">
            <w:r>
              <w:t>Battery free of physical damage.</w:t>
            </w:r>
          </w:p>
        </w:tc>
        <w:tc>
          <w:tcPr>
            <w:tcW w:w="487" w:type="dxa"/>
            <w:gridSpan w:val="2"/>
            <w:tcBorders>
              <w:top w:val="single" w:sz="4" w:space="0" w:color="auto"/>
              <w:bottom w:val="single" w:sz="4" w:space="0" w:color="auto"/>
              <w:right w:val="nil"/>
            </w:tcBorders>
            <w:vAlign w:val="center"/>
          </w:tcPr>
          <w:p w14:paraId="786EF19F"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3385B91" w14:textId="0300DA07" w:rsidR="00320B27" w:rsidRDefault="00000000" w:rsidP="00174B20">
            <w:pPr>
              <w:rPr>
                <w:lang w:eastAsia="en-CA"/>
              </w:rPr>
            </w:pPr>
            <w:sdt>
              <w:sdtPr>
                <w:rPr>
                  <w:lang w:eastAsia="en-CA"/>
                </w:rPr>
                <w:id w:val="400263048"/>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41DBEC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42D218C" w14:textId="77777777" w:rsidR="00320B27" w:rsidRDefault="00000000" w:rsidP="00174B20">
            <w:pPr>
              <w:rPr>
                <w:lang w:eastAsia="en-CA"/>
              </w:rPr>
            </w:pPr>
            <w:sdt>
              <w:sdtPr>
                <w:rPr>
                  <w:lang w:eastAsia="en-CA"/>
                </w:rPr>
                <w:id w:val="-77687184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26CF3B8"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8CE9710" w14:textId="77777777" w:rsidR="00320B27" w:rsidRDefault="00000000" w:rsidP="00174B20">
            <w:pPr>
              <w:rPr>
                <w:lang w:eastAsia="en-CA"/>
              </w:rPr>
            </w:pPr>
            <w:sdt>
              <w:sdtPr>
                <w:rPr>
                  <w:lang w:eastAsia="en-CA"/>
                </w:rPr>
                <w:id w:val="-30763712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6437E9B" w14:textId="77777777" w:rsidTr="00174B20">
        <w:tc>
          <w:tcPr>
            <w:tcW w:w="567" w:type="dxa"/>
            <w:tcBorders>
              <w:left w:val="nil"/>
            </w:tcBorders>
            <w:vAlign w:val="center"/>
          </w:tcPr>
          <w:p w14:paraId="6846E90B" w14:textId="77777777" w:rsidR="00320B27" w:rsidRDefault="00320B27" w:rsidP="00174B20">
            <w:r>
              <w:t>G</w:t>
            </w:r>
          </w:p>
        </w:tc>
        <w:tc>
          <w:tcPr>
            <w:tcW w:w="7230" w:type="dxa"/>
            <w:gridSpan w:val="2"/>
            <w:vAlign w:val="center"/>
          </w:tcPr>
          <w:p w14:paraId="036740DD" w14:textId="77777777" w:rsidR="00320B27" w:rsidRDefault="00320B27" w:rsidP="00174B20">
            <w:r>
              <w:t>Battery terminals cleaned and lubricated.</w:t>
            </w:r>
          </w:p>
        </w:tc>
        <w:tc>
          <w:tcPr>
            <w:tcW w:w="487" w:type="dxa"/>
            <w:gridSpan w:val="2"/>
            <w:tcBorders>
              <w:top w:val="single" w:sz="4" w:space="0" w:color="auto"/>
              <w:bottom w:val="single" w:sz="4" w:space="0" w:color="auto"/>
              <w:right w:val="nil"/>
            </w:tcBorders>
            <w:vAlign w:val="center"/>
          </w:tcPr>
          <w:p w14:paraId="2B30070C"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C8B2A01" w14:textId="1DCD289D" w:rsidR="00320B27" w:rsidRDefault="00000000" w:rsidP="00174B20">
            <w:pPr>
              <w:rPr>
                <w:lang w:eastAsia="en-CA"/>
              </w:rPr>
            </w:pPr>
            <w:sdt>
              <w:sdtPr>
                <w:rPr>
                  <w:lang w:eastAsia="en-CA"/>
                </w:rPr>
                <w:id w:val="859624688"/>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1D74F9E"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C161F91" w14:textId="77777777" w:rsidR="00320B27" w:rsidRDefault="00000000" w:rsidP="00174B20">
            <w:pPr>
              <w:rPr>
                <w:lang w:eastAsia="en-CA"/>
              </w:rPr>
            </w:pPr>
            <w:sdt>
              <w:sdtPr>
                <w:rPr>
                  <w:lang w:eastAsia="en-CA"/>
                </w:rPr>
                <w:id w:val="174799347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7C5B5DF"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6DF0EB2" w14:textId="77777777" w:rsidR="00320B27" w:rsidRDefault="00000000" w:rsidP="00174B20">
            <w:pPr>
              <w:rPr>
                <w:lang w:eastAsia="en-CA"/>
              </w:rPr>
            </w:pPr>
            <w:sdt>
              <w:sdtPr>
                <w:rPr>
                  <w:lang w:eastAsia="en-CA"/>
                </w:rPr>
                <w:id w:val="-113771868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7EF2648" w14:textId="77777777" w:rsidTr="00174B20">
        <w:tc>
          <w:tcPr>
            <w:tcW w:w="567" w:type="dxa"/>
            <w:tcBorders>
              <w:left w:val="nil"/>
            </w:tcBorders>
            <w:vAlign w:val="center"/>
          </w:tcPr>
          <w:p w14:paraId="765CE622" w14:textId="77777777" w:rsidR="00320B27" w:rsidRDefault="00320B27" w:rsidP="00174B20">
            <w:r>
              <w:t>H</w:t>
            </w:r>
          </w:p>
        </w:tc>
        <w:tc>
          <w:tcPr>
            <w:tcW w:w="7230" w:type="dxa"/>
            <w:gridSpan w:val="2"/>
            <w:vAlign w:val="center"/>
          </w:tcPr>
          <w:p w14:paraId="64F5A0C8" w14:textId="77777777" w:rsidR="00320B27" w:rsidRDefault="00320B27" w:rsidP="00174B20">
            <w:r>
              <w:t>Battery terminals clamped tightly.</w:t>
            </w:r>
          </w:p>
        </w:tc>
        <w:tc>
          <w:tcPr>
            <w:tcW w:w="487" w:type="dxa"/>
            <w:gridSpan w:val="2"/>
            <w:tcBorders>
              <w:top w:val="single" w:sz="4" w:space="0" w:color="auto"/>
              <w:bottom w:val="single" w:sz="4" w:space="0" w:color="auto"/>
              <w:right w:val="nil"/>
            </w:tcBorders>
            <w:vAlign w:val="center"/>
          </w:tcPr>
          <w:p w14:paraId="3E26115E"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5750E86" w14:textId="0BF5139A" w:rsidR="00320B27" w:rsidRDefault="00000000" w:rsidP="00174B20">
            <w:pPr>
              <w:rPr>
                <w:lang w:eastAsia="en-CA"/>
              </w:rPr>
            </w:pPr>
            <w:sdt>
              <w:sdtPr>
                <w:rPr>
                  <w:lang w:eastAsia="en-CA"/>
                </w:rPr>
                <w:id w:val="-2146264260"/>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06BB208C"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3DC439F" w14:textId="77777777" w:rsidR="00320B27" w:rsidRDefault="00000000" w:rsidP="00174B20">
            <w:pPr>
              <w:rPr>
                <w:lang w:eastAsia="en-CA"/>
              </w:rPr>
            </w:pPr>
            <w:sdt>
              <w:sdtPr>
                <w:rPr>
                  <w:lang w:eastAsia="en-CA"/>
                </w:rPr>
                <w:id w:val="-123846929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41AFD68"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A786608" w14:textId="77777777" w:rsidR="00320B27" w:rsidRDefault="00000000" w:rsidP="00174B20">
            <w:pPr>
              <w:rPr>
                <w:lang w:eastAsia="en-CA"/>
              </w:rPr>
            </w:pPr>
            <w:sdt>
              <w:sdtPr>
                <w:rPr>
                  <w:lang w:eastAsia="en-CA"/>
                </w:rPr>
                <w:id w:val="-150573943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53A5309" w14:textId="77777777" w:rsidTr="00174B20">
        <w:tc>
          <w:tcPr>
            <w:tcW w:w="567" w:type="dxa"/>
            <w:tcBorders>
              <w:left w:val="nil"/>
            </w:tcBorders>
            <w:vAlign w:val="center"/>
          </w:tcPr>
          <w:p w14:paraId="0C9C8F25" w14:textId="77777777" w:rsidR="00320B27" w:rsidRDefault="00320B27" w:rsidP="00174B20">
            <w:r>
              <w:t>J</w:t>
            </w:r>
          </w:p>
        </w:tc>
        <w:tc>
          <w:tcPr>
            <w:tcW w:w="7230" w:type="dxa"/>
            <w:gridSpan w:val="2"/>
            <w:vAlign w:val="center"/>
          </w:tcPr>
          <w:p w14:paraId="6D2C4300" w14:textId="77777777" w:rsidR="00320B27" w:rsidRPr="002B7696" w:rsidRDefault="00320B27" w:rsidP="00174B20">
            <w:r>
              <w:t xml:space="preserve">Specific gravity of electrolyte is within manufacturer’s </w:t>
            </w:r>
            <w:r>
              <w:rPr>
                <w:i/>
                <w:iCs/>
              </w:rPr>
              <w:t>specifications</w:t>
            </w:r>
            <w:r>
              <w:t>.</w:t>
            </w:r>
          </w:p>
        </w:tc>
        <w:tc>
          <w:tcPr>
            <w:tcW w:w="487" w:type="dxa"/>
            <w:gridSpan w:val="2"/>
            <w:tcBorders>
              <w:top w:val="single" w:sz="4" w:space="0" w:color="auto"/>
              <w:bottom w:val="single" w:sz="4" w:space="0" w:color="auto"/>
              <w:right w:val="nil"/>
            </w:tcBorders>
            <w:vAlign w:val="center"/>
          </w:tcPr>
          <w:p w14:paraId="5613388E"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A6D8C9B" w14:textId="77777777" w:rsidR="00320B27" w:rsidRDefault="00000000" w:rsidP="00174B20">
            <w:pPr>
              <w:rPr>
                <w:lang w:eastAsia="en-CA"/>
              </w:rPr>
            </w:pPr>
            <w:sdt>
              <w:sdtPr>
                <w:rPr>
                  <w:lang w:eastAsia="en-CA"/>
                </w:rPr>
                <w:id w:val="-112777457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17B7FB2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82B4078" w14:textId="77777777" w:rsidR="00320B27" w:rsidRDefault="00000000" w:rsidP="00174B20">
            <w:pPr>
              <w:rPr>
                <w:lang w:eastAsia="en-CA"/>
              </w:rPr>
            </w:pPr>
            <w:sdt>
              <w:sdtPr>
                <w:rPr>
                  <w:lang w:eastAsia="en-CA"/>
                </w:rPr>
                <w:id w:val="-92503274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E54F6A2"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C86AA27" w14:textId="603D75EB" w:rsidR="00320B27" w:rsidRDefault="00000000" w:rsidP="00174B20">
            <w:pPr>
              <w:rPr>
                <w:lang w:eastAsia="en-CA"/>
              </w:rPr>
            </w:pPr>
            <w:sdt>
              <w:sdtPr>
                <w:rPr>
                  <w:lang w:eastAsia="en-CA"/>
                </w:rPr>
                <w:id w:val="-1400747748"/>
                <w14:checkbox>
                  <w14:checked w14:val="1"/>
                  <w14:checkedState w14:val="0050" w14:font="Wingdings 2"/>
                  <w14:uncheckedState w14:val="0020" w14:font="Wingdings 2"/>
                </w14:checkbox>
              </w:sdtPr>
              <w:sdtContent>
                <w:r w:rsidR="00B51EC2">
                  <w:rPr>
                    <w:lang w:eastAsia="en-CA"/>
                  </w:rPr>
                  <w:sym w:font="Wingdings 2" w:char="F050"/>
                </w:r>
              </w:sdtContent>
            </w:sdt>
          </w:p>
        </w:tc>
      </w:tr>
      <w:tr w:rsidR="00320B27" w14:paraId="42EBEE9F" w14:textId="77777777" w:rsidTr="00174B20">
        <w:tc>
          <w:tcPr>
            <w:tcW w:w="567" w:type="dxa"/>
            <w:tcBorders>
              <w:left w:val="nil"/>
            </w:tcBorders>
            <w:vAlign w:val="center"/>
          </w:tcPr>
          <w:p w14:paraId="59907B4D" w14:textId="77777777" w:rsidR="00320B27" w:rsidRDefault="00320B27" w:rsidP="00174B20">
            <w:r>
              <w:t>K</w:t>
            </w:r>
          </w:p>
        </w:tc>
        <w:tc>
          <w:tcPr>
            <w:tcW w:w="7230" w:type="dxa"/>
            <w:gridSpan w:val="2"/>
            <w:vAlign w:val="center"/>
          </w:tcPr>
          <w:p w14:paraId="16D71CB4" w14:textId="77777777" w:rsidR="00320B27" w:rsidRDefault="00320B27" w:rsidP="00174B20">
            <w:r>
              <w:t>Battery free of electrolyte leakage.</w:t>
            </w:r>
          </w:p>
        </w:tc>
        <w:tc>
          <w:tcPr>
            <w:tcW w:w="487" w:type="dxa"/>
            <w:gridSpan w:val="2"/>
            <w:tcBorders>
              <w:top w:val="single" w:sz="4" w:space="0" w:color="auto"/>
              <w:bottom w:val="single" w:sz="4" w:space="0" w:color="auto"/>
              <w:right w:val="nil"/>
            </w:tcBorders>
            <w:vAlign w:val="center"/>
          </w:tcPr>
          <w:p w14:paraId="5574F62A"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3147BC2" w14:textId="478C0639" w:rsidR="00320B27" w:rsidRDefault="00000000" w:rsidP="00174B20">
            <w:pPr>
              <w:rPr>
                <w:lang w:eastAsia="en-CA"/>
              </w:rPr>
            </w:pPr>
            <w:sdt>
              <w:sdtPr>
                <w:rPr>
                  <w:lang w:eastAsia="en-CA"/>
                </w:rPr>
                <w:id w:val="233908364"/>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43DC746E"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B6B6737" w14:textId="77777777" w:rsidR="00320B27" w:rsidRDefault="00000000" w:rsidP="00174B20">
            <w:pPr>
              <w:rPr>
                <w:lang w:eastAsia="en-CA"/>
              </w:rPr>
            </w:pPr>
            <w:sdt>
              <w:sdtPr>
                <w:rPr>
                  <w:lang w:eastAsia="en-CA"/>
                </w:rPr>
                <w:id w:val="-56641809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263B638"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6526B52" w14:textId="77777777" w:rsidR="00320B27" w:rsidRDefault="00000000" w:rsidP="00174B20">
            <w:pPr>
              <w:rPr>
                <w:lang w:eastAsia="en-CA"/>
              </w:rPr>
            </w:pPr>
            <w:sdt>
              <w:sdtPr>
                <w:rPr>
                  <w:lang w:eastAsia="en-CA"/>
                </w:rPr>
                <w:id w:val="-64914161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B8172A9" w14:textId="77777777" w:rsidTr="00174B20">
        <w:tc>
          <w:tcPr>
            <w:tcW w:w="567" w:type="dxa"/>
            <w:tcBorders>
              <w:left w:val="nil"/>
            </w:tcBorders>
            <w:vAlign w:val="center"/>
          </w:tcPr>
          <w:p w14:paraId="702E2EB0" w14:textId="77777777" w:rsidR="00320B27" w:rsidRDefault="00320B27" w:rsidP="00174B20">
            <w:r>
              <w:t>L</w:t>
            </w:r>
          </w:p>
        </w:tc>
        <w:tc>
          <w:tcPr>
            <w:tcW w:w="7230" w:type="dxa"/>
            <w:gridSpan w:val="2"/>
            <w:vAlign w:val="center"/>
          </w:tcPr>
          <w:p w14:paraId="36C2097A" w14:textId="77777777" w:rsidR="00320B27" w:rsidRDefault="00320B27" w:rsidP="00174B20">
            <w:r>
              <w:t>Adequately ventilated.</w:t>
            </w:r>
          </w:p>
        </w:tc>
        <w:tc>
          <w:tcPr>
            <w:tcW w:w="487" w:type="dxa"/>
            <w:gridSpan w:val="2"/>
            <w:tcBorders>
              <w:top w:val="single" w:sz="4" w:space="0" w:color="auto"/>
              <w:bottom w:val="single" w:sz="4" w:space="0" w:color="auto"/>
              <w:right w:val="nil"/>
            </w:tcBorders>
            <w:vAlign w:val="center"/>
          </w:tcPr>
          <w:p w14:paraId="4CF26AC1"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AF65B5D" w14:textId="26DE6DDE" w:rsidR="00320B27" w:rsidRDefault="00000000" w:rsidP="00174B20">
            <w:pPr>
              <w:rPr>
                <w:lang w:eastAsia="en-CA"/>
              </w:rPr>
            </w:pPr>
            <w:sdt>
              <w:sdtPr>
                <w:rPr>
                  <w:lang w:eastAsia="en-CA"/>
                </w:rPr>
                <w:id w:val="-1524008089"/>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281BABD2"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89B5122" w14:textId="77777777" w:rsidR="00320B27" w:rsidRDefault="00000000" w:rsidP="00174B20">
            <w:pPr>
              <w:rPr>
                <w:lang w:eastAsia="en-CA"/>
              </w:rPr>
            </w:pPr>
            <w:sdt>
              <w:sdtPr>
                <w:rPr>
                  <w:lang w:eastAsia="en-CA"/>
                </w:rPr>
                <w:id w:val="-203617983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98467E3"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7921D79" w14:textId="77777777" w:rsidR="00320B27" w:rsidRDefault="00000000" w:rsidP="00174B20">
            <w:pPr>
              <w:rPr>
                <w:lang w:eastAsia="en-CA"/>
              </w:rPr>
            </w:pPr>
            <w:sdt>
              <w:sdtPr>
                <w:rPr>
                  <w:lang w:eastAsia="en-CA"/>
                </w:rPr>
                <w:id w:val="78315471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FC67681" w14:textId="77777777" w:rsidTr="00174B20">
        <w:tc>
          <w:tcPr>
            <w:tcW w:w="567" w:type="dxa"/>
            <w:tcBorders>
              <w:left w:val="nil"/>
            </w:tcBorders>
            <w:vAlign w:val="center"/>
          </w:tcPr>
          <w:p w14:paraId="3018B714" w14:textId="77777777" w:rsidR="00320B27" w:rsidRDefault="00320B27" w:rsidP="00174B20">
            <w:r>
              <w:t>M</w:t>
            </w:r>
          </w:p>
        </w:tc>
        <w:tc>
          <w:tcPr>
            <w:tcW w:w="7230" w:type="dxa"/>
            <w:gridSpan w:val="2"/>
            <w:vAlign w:val="center"/>
          </w:tcPr>
          <w:p w14:paraId="3F345381" w14:textId="77777777" w:rsidR="00320B27" w:rsidRDefault="00320B27" w:rsidP="00174B20">
            <w:r>
              <w:t>Battery manufacturer’s date code:</w:t>
            </w:r>
          </w:p>
        </w:tc>
        <w:tc>
          <w:tcPr>
            <w:tcW w:w="1417" w:type="dxa"/>
            <w:gridSpan w:val="4"/>
            <w:tcBorders>
              <w:top w:val="single" w:sz="4" w:space="0" w:color="auto"/>
              <w:bottom w:val="single" w:sz="4" w:space="0" w:color="auto"/>
              <w:right w:val="nil"/>
            </w:tcBorders>
            <w:vAlign w:val="center"/>
          </w:tcPr>
          <w:p w14:paraId="55746284" w14:textId="77777777" w:rsidR="00320B27" w:rsidRDefault="00320B27" w:rsidP="00174B20">
            <w:pPr>
              <w:jc w:val="right"/>
              <w:rPr>
                <w:lang w:eastAsia="en-CA"/>
              </w:rPr>
            </w:pPr>
            <w:r>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tcPr>
          <w:p w14:paraId="6CF435F2" w14:textId="267EB3C6" w:rsidR="00320B27" w:rsidRDefault="00000000" w:rsidP="00174B20">
            <w:pPr>
              <w:rPr>
                <w:lang w:eastAsia="en-CA"/>
              </w:rPr>
            </w:pPr>
            <w:sdt>
              <w:sdtPr>
                <w:rPr>
                  <w:lang w:eastAsia="en-CA"/>
                </w:rPr>
                <w:id w:val="-1912537764"/>
                <w:placeholder>
                  <w:docPart w:val="BDAF6DF9DA404C5DA8EA3E99198369D4"/>
                </w:placeholder>
              </w:sdtPr>
              <w:sdtContent>
                <w:r w:rsidR="00320B27" w:rsidRPr="00814B85">
                  <w:rPr>
                    <w:lang w:eastAsia="en-CA"/>
                  </w:rPr>
                  <w:t xml:space="preserve"> </w:t>
                </w:r>
                <w:r w:rsidR="00B51EC2">
                  <w:rPr>
                    <w:lang w:eastAsia="en-CA"/>
                  </w:rPr>
                  <w:t>OD236H / OD184H</w:t>
                </w:r>
              </w:sdtContent>
            </w:sdt>
          </w:p>
        </w:tc>
      </w:tr>
      <w:tr w:rsidR="00320B27" w14:paraId="5884108B" w14:textId="77777777" w:rsidTr="00174B20">
        <w:tc>
          <w:tcPr>
            <w:tcW w:w="567" w:type="dxa"/>
            <w:tcBorders>
              <w:left w:val="nil"/>
            </w:tcBorders>
            <w:vAlign w:val="center"/>
          </w:tcPr>
          <w:p w14:paraId="2BBD1ACA" w14:textId="77777777" w:rsidR="00320B27" w:rsidRDefault="00320B27" w:rsidP="00174B20">
            <w:r>
              <w:t>N</w:t>
            </w:r>
          </w:p>
        </w:tc>
        <w:tc>
          <w:tcPr>
            <w:tcW w:w="7230" w:type="dxa"/>
            <w:gridSpan w:val="2"/>
            <w:tcBorders>
              <w:bottom w:val="single" w:sz="4" w:space="0" w:color="auto"/>
            </w:tcBorders>
            <w:vAlign w:val="center"/>
          </w:tcPr>
          <w:p w14:paraId="10B98ED4" w14:textId="77777777" w:rsidR="00320B27" w:rsidRPr="002B7696" w:rsidRDefault="00320B27" w:rsidP="00174B20">
            <w:r>
              <w:t xml:space="preserve">Disconnection of battery causes </w:t>
            </w:r>
            <w:r>
              <w:rPr>
                <w:i/>
                <w:iCs/>
              </w:rPr>
              <w:t>trouble signal</w:t>
            </w:r>
            <w:r>
              <w:t xml:space="preserve"> at the fire alarm </w:t>
            </w:r>
            <w:r>
              <w:rPr>
                <w:i/>
                <w:iCs/>
              </w:rPr>
              <w:t>control unit</w:t>
            </w:r>
            <w:r>
              <w:t>.</w:t>
            </w:r>
          </w:p>
        </w:tc>
        <w:tc>
          <w:tcPr>
            <w:tcW w:w="487" w:type="dxa"/>
            <w:gridSpan w:val="2"/>
            <w:tcBorders>
              <w:top w:val="single" w:sz="4" w:space="0" w:color="auto"/>
              <w:bottom w:val="single" w:sz="4" w:space="0" w:color="auto"/>
              <w:right w:val="nil"/>
            </w:tcBorders>
            <w:vAlign w:val="center"/>
          </w:tcPr>
          <w:p w14:paraId="39A90D85"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5786B21" w14:textId="4A28D3D4" w:rsidR="00320B27" w:rsidRDefault="00000000" w:rsidP="00174B20">
            <w:pPr>
              <w:rPr>
                <w:lang w:eastAsia="en-CA"/>
              </w:rPr>
            </w:pPr>
            <w:sdt>
              <w:sdtPr>
                <w:rPr>
                  <w:lang w:eastAsia="en-CA"/>
                </w:rPr>
                <w:id w:val="528996502"/>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17B2933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8C6E16D" w14:textId="77777777" w:rsidR="00320B27" w:rsidRDefault="00000000" w:rsidP="00174B20">
            <w:pPr>
              <w:rPr>
                <w:lang w:eastAsia="en-CA"/>
              </w:rPr>
            </w:pPr>
            <w:sdt>
              <w:sdtPr>
                <w:rPr>
                  <w:lang w:eastAsia="en-CA"/>
                </w:rPr>
                <w:id w:val="138722040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0C2E5C5"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FF581DF" w14:textId="77777777" w:rsidR="00320B27" w:rsidRDefault="00000000" w:rsidP="00174B20">
            <w:pPr>
              <w:rPr>
                <w:lang w:eastAsia="en-CA"/>
              </w:rPr>
            </w:pPr>
            <w:sdt>
              <w:sdtPr>
                <w:rPr>
                  <w:lang w:eastAsia="en-CA"/>
                </w:rPr>
                <w:id w:val="-126645549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005D604" w14:textId="77777777" w:rsidTr="00174B20">
        <w:tc>
          <w:tcPr>
            <w:tcW w:w="567" w:type="dxa"/>
            <w:vMerge w:val="restart"/>
            <w:tcBorders>
              <w:left w:val="nil"/>
            </w:tcBorders>
            <w:vAlign w:val="center"/>
          </w:tcPr>
          <w:p w14:paraId="5D7B77BD" w14:textId="77777777" w:rsidR="00320B27" w:rsidRDefault="00320B27" w:rsidP="00174B20">
            <w:r>
              <w:t>O</w:t>
            </w:r>
          </w:p>
        </w:tc>
        <w:tc>
          <w:tcPr>
            <w:tcW w:w="10579" w:type="dxa"/>
            <w:gridSpan w:val="13"/>
            <w:tcBorders>
              <w:right w:val="nil"/>
            </w:tcBorders>
            <w:vAlign w:val="center"/>
          </w:tcPr>
          <w:p w14:paraId="64AD864B" w14:textId="77777777" w:rsidR="00320B27" w:rsidRDefault="00320B27" w:rsidP="00174B20">
            <w:pPr>
              <w:rPr>
                <w:lang w:eastAsia="en-CA"/>
              </w:rPr>
            </w:pPr>
            <w:r>
              <w:t>Indicate the type of battery tests performed</w:t>
            </w:r>
          </w:p>
        </w:tc>
      </w:tr>
      <w:tr w:rsidR="00320B27" w14:paraId="247123DD" w14:textId="77777777" w:rsidTr="00174B20">
        <w:tc>
          <w:tcPr>
            <w:tcW w:w="567" w:type="dxa"/>
            <w:vMerge/>
            <w:tcBorders>
              <w:left w:val="nil"/>
            </w:tcBorders>
            <w:vAlign w:val="center"/>
          </w:tcPr>
          <w:p w14:paraId="2AF05170" w14:textId="77777777" w:rsidR="00320B27" w:rsidRDefault="00320B27" w:rsidP="00174B20"/>
        </w:tc>
        <w:tc>
          <w:tcPr>
            <w:tcW w:w="7230" w:type="dxa"/>
            <w:gridSpan w:val="2"/>
            <w:vAlign w:val="center"/>
          </w:tcPr>
          <w:p w14:paraId="6071046F" w14:textId="77777777" w:rsidR="00320B27" w:rsidRDefault="00320B27" w:rsidP="00174B20">
            <w:pPr>
              <w:pStyle w:val="ListParagraph"/>
              <w:numPr>
                <w:ilvl w:val="0"/>
                <w:numId w:val="12"/>
              </w:numPr>
              <w:ind w:left="458" w:hanging="458"/>
            </w:pPr>
            <w:r>
              <w:t>Required supervisory load for 24 h followed by the full required load operation; or</w:t>
            </w:r>
          </w:p>
        </w:tc>
        <w:tc>
          <w:tcPr>
            <w:tcW w:w="487" w:type="dxa"/>
            <w:gridSpan w:val="2"/>
            <w:tcBorders>
              <w:top w:val="single" w:sz="4" w:space="0" w:color="auto"/>
              <w:bottom w:val="single" w:sz="4" w:space="0" w:color="auto"/>
              <w:right w:val="nil"/>
            </w:tcBorders>
            <w:vAlign w:val="center"/>
          </w:tcPr>
          <w:p w14:paraId="6AC412DA"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F14310C" w14:textId="77777777" w:rsidR="00320B27" w:rsidRDefault="00000000" w:rsidP="00174B20">
            <w:pPr>
              <w:rPr>
                <w:lang w:eastAsia="en-CA"/>
              </w:rPr>
            </w:pPr>
            <w:sdt>
              <w:sdtPr>
                <w:rPr>
                  <w:lang w:eastAsia="en-CA"/>
                </w:rPr>
                <w:id w:val="-60373596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44AAA33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144CA4D" w14:textId="77777777" w:rsidR="00320B27" w:rsidRDefault="00000000" w:rsidP="00174B20">
            <w:pPr>
              <w:rPr>
                <w:lang w:eastAsia="en-CA"/>
              </w:rPr>
            </w:pPr>
            <w:sdt>
              <w:sdtPr>
                <w:rPr>
                  <w:lang w:eastAsia="en-CA"/>
                </w:rPr>
                <w:id w:val="147471749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711CAD5"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09F2591" w14:textId="77777777" w:rsidR="00320B27" w:rsidRDefault="00000000" w:rsidP="00174B20">
            <w:pPr>
              <w:rPr>
                <w:lang w:eastAsia="en-CA"/>
              </w:rPr>
            </w:pPr>
            <w:sdt>
              <w:sdtPr>
                <w:rPr>
                  <w:lang w:eastAsia="en-CA"/>
                </w:rPr>
                <w:id w:val="-168650126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2FAE2AC" w14:textId="77777777" w:rsidTr="00174B20">
        <w:tc>
          <w:tcPr>
            <w:tcW w:w="567" w:type="dxa"/>
            <w:vMerge/>
            <w:tcBorders>
              <w:left w:val="nil"/>
            </w:tcBorders>
            <w:vAlign w:val="center"/>
          </w:tcPr>
          <w:p w14:paraId="23799640" w14:textId="77777777" w:rsidR="00320B27" w:rsidRDefault="00320B27" w:rsidP="00174B20"/>
        </w:tc>
        <w:tc>
          <w:tcPr>
            <w:tcW w:w="7230" w:type="dxa"/>
            <w:gridSpan w:val="2"/>
            <w:vAlign w:val="center"/>
          </w:tcPr>
          <w:p w14:paraId="0A85DB3D" w14:textId="77777777" w:rsidR="00320B27" w:rsidRDefault="00320B27" w:rsidP="00174B20">
            <w:pPr>
              <w:pStyle w:val="ListParagraph"/>
              <w:numPr>
                <w:ilvl w:val="0"/>
                <w:numId w:val="12"/>
              </w:numPr>
              <w:ind w:left="458" w:hanging="458"/>
            </w:pPr>
            <w:r>
              <w:t>Silent accelerated test. (Refer to Annex C1, New Silent Accelerated Test Method); or</w:t>
            </w:r>
          </w:p>
        </w:tc>
        <w:tc>
          <w:tcPr>
            <w:tcW w:w="487" w:type="dxa"/>
            <w:gridSpan w:val="2"/>
            <w:tcBorders>
              <w:top w:val="single" w:sz="4" w:space="0" w:color="auto"/>
              <w:bottom w:val="single" w:sz="4" w:space="0" w:color="auto"/>
              <w:right w:val="nil"/>
            </w:tcBorders>
            <w:vAlign w:val="center"/>
          </w:tcPr>
          <w:p w14:paraId="4C38594C"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8C6A3E9" w14:textId="38BF5790" w:rsidR="00320B27" w:rsidRDefault="00000000" w:rsidP="00174B20">
            <w:pPr>
              <w:rPr>
                <w:lang w:eastAsia="en-CA"/>
              </w:rPr>
            </w:pPr>
            <w:sdt>
              <w:sdtPr>
                <w:rPr>
                  <w:lang w:eastAsia="en-CA"/>
                </w:rPr>
                <w:id w:val="-1682659972"/>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678AD950"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4BFD0B1" w14:textId="77777777" w:rsidR="00320B27" w:rsidRDefault="00000000" w:rsidP="00174B20">
            <w:pPr>
              <w:rPr>
                <w:lang w:eastAsia="en-CA"/>
              </w:rPr>
            </w:pPr>
            <w:sdt>
              <w:sdtPr>
                <w:rPr>
                  <w:lang w:eastAsia="en-CA"/>
                </w:rPr>
                <w:id w:val="-13879860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DB5EF17"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7A22890" w14:textId="77777777" w:rsidR="00320B27" w:rsidRDefault="00000000" w:rsidP="00174B20">
            <w:pPr>
              <w:rPr>
                <w:lang w:eastAsia="en-CA"/>
              </w:rPr>
            </w:pPr>
            <w:sdt>
              <w:sdtPr>
                <w:rPr>
                  <w:lang w:eastAsia="en-CA"/>
                </w:rPr>
                <w:id w:val="82185816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53DC01C" w14:textId="77777777" w:rsidTr="00174B20">
        <w:trPr>
          <w:gridAfter w:val="1"/>
          <w:wAfter w:w="10" w:type="dxa"/>
        </w:trPr>
        <w:tc>
          <w:tcPr>
            <w:tcW w:w="567" w:type="dxa"/>
            <w:vMerge/>
            <w:tcBorders>
              <w:left w:val="nil"/>
            </w:tcBorders>
            <w:vAlign w:val="center"/>
          </w:tcPr>
          <w:p w14:paraId="3DD6A977" w14:textId="77777777" w:rsidR="00320B27" w:rsidRDefault="00320B27" w:rsidP="00174B20"/>
        </w:tc>
        <w:tc>
          <w:tcPr>
            <w:tcW w:w="3738" w:type="dxa"/>
            <w:tcBorders>
              <w:right w:val="nil"/>
            </w:tcBorders>
            <w:vAlign w:val="center"/>
          </w:tcPr>
          <w:p w14:paraId="6F3010EC" w14:textId="77777777" w:rsidR="00320B27" w:rsidRDefault="00320B27" w:rsidP="00174B20">
            <w:pPr>
              <w:pStyle w:val="ListParagraph"/>
              <w:numPr>
                <w:ilvl w:val="0"/>
                <w:numId w:val="12"/>
              </w:numPr>
              <w:ind w:left="458" w:hanging="458"/>
            </w:pPr>
            <w:r>
              <w:t>Battery manufacturer’s method. Specify:</w:t>
            </w:r>
          </w:p>
        </w:tc>
        <w:tc>
          <w:tcPr>
            <w:tcW w:w="3492" w:type="dxa"/>
            <w:tcBorders>
              <w:left w:val="nil"/>
            </w:tcBorders>
            <w:shd w:val="clear" w:color="auto" w:fill="F2F2F2" w:themeFill="background1" w:themeFillShade="F2"/>
          </w:tcPr>
          <w:p w14:paraId="22060DA5" w14:textId="77777777" w:rsidR="00320B27" w:rsidRDefault="00000000" w:rsidP="00174B20">
            <w:sdt>
              <w:sdtPr>
                <w:rPr>
                  <w:lang w:eastAsia="en-CA"/>
                </w:rPr>
                <w:id w:val="1698966111"/>
                <w:placeholder>
                  <w:docPart w:val="0DEB2C739C8C42419994C33BC559D339"/>
                </w:placeholder>
              </w:sdtPr>
              <w:sdtContent>
                <w:r w:rsidR="00320B27" w:rsidRPr="00814B85">
                  <w:rPr>
                    <w:lang w:eastAsia="en-CA"/>
                  </w:rPr>
                  <w:t xml:space="preserve"> </w:t>
                </w:r>
              </w:sdtContent>
            </w:sdt>
          </w:p>
        </w:tc>
        <w:tc>
          <w:tcPr>
            <w:tcW w:w="477" w:type="dxa"/>
            <w:tcBorders>
              <w:top w:val="single" w:sz="4" w:space="0" w:color="auto"/>
              <w:bottom w:val="single" w:sz="4" w:space="0" w:color="auto"/>
              <w:right w:val="nil"/>
            </w:tcBorders>
            <w:vAlign w:val="center"/>
          </w:tcPr>
          <w:p w14:paraId="5D463999" w14:textId="77777777" w:rsidR="00320B27" w:rsidRDefault="00320B27" w:rsidP="00174B20">
            <w:r>
              <w:t>Yes</w:t>
            </w:r>
          </w:p>
        </w:tc>
        <w:tc>
          <w:tcPr>
            <w:tcW w:w="940" w:type="dxa"/>
            <w:gridSpan w:val="3"/>
            <w:tcBorders>
              <w:top w:val="single" w:sz="4" w:space="0" w:color="auto"/>
              <w:left w:val="nil"/>
              <w:bottom w:val="single" w:sz="4" w:space="0" w:color="auto"/>
            </w:tcBorders>
            <w:shd w:val="clear" w:color="auto" w:fill="F2F2F2" w:themeFill="background1" w:themeFillShade="F2"/>
            <w:vAlign w:val="center"/>
          </w:tcPr>
          <w:p w14:paraId="6A1C876F" w14:textId="77777777" w:rsidR="00320B27" w:rsidRDefault="00000000" w:rsidP="00174B20">
            <w:pPr>
              <w:rPr>
                <w:lang w:eastAsia="en-CA"/>
              </w:rPr>
            </w:pPr>
            <w:sdt>
              <w:sdtPr>
                <w:rPr>
                  <w:lang w:eastAsia="en-CA"/>
                </w:rPr>
                <w:id w:val="-114389063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78" w:type="dxa"/>
            <w:tcBorders>
              <w:top w:val="single" w:sz="4" w:space="0" w:color="auto"/>
              <w:bottom w:val="single" w:sz="4" w:space="0" w:color="auto"/>
              <w:right w:val="nil"/>
            </w:tcBorders>
            <w:vAlign w:val="center"/>
          </w:tcPr>
          <w:p w14:paraId="638499E5" w14:textId="77777777" w:rsidR="00320B27" w:rsidRDefault="00320B27" w:rsidP="00174B20">
            <w:r>
              <w:t>No</w:t>
            </w:r>
          </w:p>
        </w:tc>
        <w:tc>
          <w:tcPr>
            <w:tcW w:w="373" w:type="dxa"/>
            <w:gridSpan w:val="3"/>
            <w:tcBorders>
              <w:top w:val="single" w:sz="4" w:space="0" w:color="auto"/>
              <w:left w:val="nil"/>
              <w:bottom w:val="single" w:sz="4" w:space="0" w:color="auto"/>
            </w:tcBorders>
            <w:shd w:val="clear" w:color="auto" w:fill="F2F2F2" w:themeFill="background1" w:themeFillShade="F2"/>
            <w:vAlign w:val="center"/>
          </w:tcPr>
          <w:p w14:paraId="7110C798" w14:textId="77777777" w:rsidR="00320B27" w:rsidRDefault="00000000" w:rsidP="00174B20">
            <w:pPr>
              <w:rPr>
                <w:lang w:eastAsia="en-CA"/>
              </w:rPr>
            </w:pPr>
            <w:sdt>
              <w:sdtPr>
                <w:rPr>
                  <w:lang w:eastAsia="en-CA"/>
                </w:rPr>
                <w:id w:val="23112586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BC61785" w14:textId="77777777" w:rsidR="00320B27" w:rsidRDefault="00320B27" w:rsidP="00174B20">
            <w:r>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tcPr>
          <w:p w14:paraId="6981022F" w14:textId="77777777" w:rsidR="00320B27" w:rsidRDefault="00000000" w:rsidP="00174B20">
            <w:pPr>
              <w:rPr>
                <w:lang w:eastAsia="en-CA"/>
              </w:rPr>
            </w:pPr>
            <w:sdt>
              <w:sdtPr>
                <w:rPr>
                  <w:lang w:eastAsia="en-CA"/>
                </w:rPr>
                <w:id w:val="119719328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E20930F" w14:textId="77777777" w:rsidTr="00174B20">
        <w:trPr>
          <w:gridAfter w:val="1"/>
          <w:wAfter w:w="10" w:type="dxa"/>
        </w:trPr>
        <w:tc>
          <w:tcPr>
            <w:tcW w:w="567" w:type="dxa"/>
            <w:tcBorders>
              <w:left w:val="nil"/>
            </w:tcBorders>
            <w:vAlign w:val="center"/>
          </w:tcPr>
          <w:p w14:paraId="7CFFAF63" w14:textId="77777777" w:rsidR="00320B27" w:rsidRDefault="00320B27" w:rsidP="00174B20">
            <w:r>
              <w:t>P</w:t>
            </w:r>
          </w:p>
        </w:tc>
        <w:tc>
          <w:tcPr>
            <w:tcW w:w="7230" w:type="dxa"/>
            <w:gridSpan w:val="2"/>
            <w:vAlign w:val="center"/>
          </w:tcPr>
          <w:p w14:paraId="77F85229" w14:textId="77777777" w:rsidR="00320B27" w:rsidRPr="00814B85" w:rsidRDefault="00320B27" w:rsidP="00174B20">
            <w:pPr>
              <w:rPr>
                <w:lang w:eastAsia="en-CA"/>
              </w:rPr>
            </w:pPr>
            <w:r>
              <w:rPr>
                <w:lang w:eastAsia="en-CA"/>
              </w:rPr>
              <w:t>Record calculated battery capacity (Refer to Annex C2).</w:t>
            </w:r>
          </w:p>
        </w:tc>
        <w:tc>
          <w:tcPr>
            <w:tcW w:w="2268" w:type="dxa"/>
            <w:gridSpan w:val="8"/>
            <w:tcBorders>
              <w:top w:val="single" w:sz="4" w:space="0" w:color="auto"/>
              <w:bottom w:val="single" w:sz="4" w:space="0" w:color="auto"/>
              <w:right w:val="nil"/>
            </w:tcBorders>
            <w:shd w:val="clear" w:color="auto" w:fill="F2F2F2" w:themeFill="background1" w:themeFillShade="F2"/>
          </w:tcPr>
          <w:p w14:paraId="0C74F000" w14:textId="30E1A4B8" w:rsidR="00320B27" w:rsidRDefault="00000000" w:rsidP="00174B20">
            <w:pPr>
              <w:jc w:val="right"/>
              <w:rPr>
                <w:lang w:eastAsia="en-CA"/>
              </w:rPr>
            </w:pPr>
            <w:sdt>
              <w:sdtPr>
                <w:rPr>
                  <w:lang w:eastAsia="en-CA"/>
                </w:rPr>
                <w:id w:val="825015447"/>
                <w:placeholder>
                  <w:docPart w:val="24D064EC81564B3793D16A52BCCE8C73"/>
                </w:placeholder>
              </w:sdtPr>
              <w:sdtContent>
                <w:r w:rsidR="00B51EC2">
                  <w:rPr>
                    <w:lang w:eastAsia="en-CA"/>
                  </w:rPr>
                  <w:t>16.705</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7D27E246" w14:textId="77777777" w:rsidR="00320B27" w:rsidRDefault="00320B27" w:rsidP="00174B20">
            <w:pPr>
              <w:rPr>
                <w:lang w:eastAsia="en-CA"/>
              </w:rPr>
            </w:pPr>
            <w:proofErr w:type="spellStart"/>
            <w:r>
              <w:rPr>
                <w:lang w:eastAsia="en-CA"/>
              </w:rPr>
              <w:t>A</w:t>
            </w:r>
            <w:r>
              <w:rPr>
                <w:rFonts w:cstheme="minorHAnsi"/>
                <w:lang w:eastAsia="en-CA"/>
              </w:rPr>
              <w:t>∙</w:t>
            </w:r>
            <w:r>
              <w:rPr>
                <w:lang w:eastAsia="en-CA"/>
              </w:rPr>
              <w:t>h</w:t>
            </w:r>
            <w:proofErr w:type="spellEnd"/>
          </w:p>
        </w:tc>
      </w:tr>
      <w:tr w:rsidR="00320B27" w14:paraId="13351B60" w14:textId="77777777" w:rsidTr="00174B20">
        <w:trPr>
          <w:gridAfter w:val="1"/>
          <w:wAfter w:w="10" w:type="dxa"/>
        </w:trPr>
        <w:tc>
          <w:tcPr>
            <w:tcW w:w="567" w:type="dxa"/>
            <w:tcBorders>
              <w:left w:val="nil"/>
            </w:tcBorders>
            <w:vAlign w:val="center"/>
          </w:tcPr>
          <w:p w14:paraId="42B69B90" w14:textId="77777777" w:rsidR="00320B27" w:rsidRDefault="00320B27" w:rsidP="00174B20">
            <w:r>
              <w:t>Q</w:t>
            </w:r>
          </w:p>
        </w:tc>
        <w:tc>
          <w:tcPr>
            <w:tcW w:w="7230" w:type="dxa"/>
            <w:gridSpan w:val="2"/>
            <w:vAlign w:val="center"/>
          </w:tcPr>
          <w:p w14:paraId="727AB98D" w14:textId="77777777" w:rsidR="00320B27" w:rsidRDefault="00320B27" w:rsidP="00174B20">
            <w:pPr>
              <w:rPr>
                <w:lang w:eastAsia="en-CA"/>
              </w:rPr>
            </w:pPr>
            <w:r>
              <w:rPr>
                <w:lang w:eastAsia="en-CA"/>
              </w:rPr>
              <w:t>Record battery terminal voltage after completion of tests.</w:t>
            </w:r>
          </w:p>
        </w:tc>
        <w:tc>
          <w:tcPr>
            <w:tcW w:w="2268" w:type="dxa"/>
            <w:gridSpan w:val="8"/>
            <w:tcBorders>
              <w:top w:val="single" w:sz="4" w:space="0" w:color="auto"/>
              <w:bottom w:val="single" w:sz="4" w:space="0" w:color="auto"/>
              <w:right w:val="nil"/>
            </w:tcBorders>
            <w:shd w:val="clear" w:color="auto" w:fill="F2F2F2" w:themeFill="background1" w:themeFillShade="F2"/>
          </w:tcPr>
          <w:p w14:paraId="692D590C" w14:textId="5B78F358" w:rsidR="00320B27" w:rsidRPr="00814B85" w:rsidRDefault="00000000" w:rsidP="00174B20">
            <w:pPr>
              <w:jc w:val="right"/>
              <w:rPr>
                <w:lang w:eastAsia="en-CA"/>
              </w:rPr>
            </w:pPr>
            <w:sdt>
              <w:sdtPr>
                <w:rPr>
                  <w:lang w:eastAsia="en-CA"/>
                </w:rPr>
                <w:id w:val="1302664913"/>
                <w:placeholder>
                  <w:docPart w:val="C98D66EEA8754F89B3E004794CEC4F29"/>
                </w:placeholder>
              </w:sdtPr>
              <w:sdtContent>
                <w:r w:rsidR="00B51EC2">
                  <w:rPr>
                    <w:lang w:eastAsia="en-CA"/>
                  </w:rPr>
                  <w:t>24.93</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0BBE00E5" w14:textId="77777777" w:rsidR="00320B27" w:rsidRDefault="00320B27" w:rsidP="00174B20">
            <w:pPr>
              <w:rPr>
                <w:lang w:eastAsia="en-CA"/>
              </w:rPr>
            </w:pPr>
            <w:r>
              <w:rPr>
                <w:lang w:eastAsia="en-CA"/>
              </w:rPr>
              <w:t>V dc</w:t>
            </w:r>
          </w:p>
        </w:tc>
      </w:tr>
      <w:tr w:rsidR="00320B27" w:rsidRPr="00C73289" w14:paraId="66D3CB01" w14:textId="77777777" w:rsidTr="00174B20">
        <w:tc>
          <w:tcPr>
            <w:tcW w:w="11146" w:type="dxa"/>
            <w:gridSpan w:val="14"/>
            <w:tcBorders>
              <w:left w:val="nil"/>
              <w:right w:val="nil"/>
            </w:tcBorders>
          </w:tcPr>
          <w:p w14:paraId="7767DE9B" w14:textId="77777777" w:rsidR="00320B27" w:rsidRPr="00C73289" w:rsidRDefault="00320B27" w:rsidP="00174B20">
            <w:pPr>
              <w:jc w:val="center"/>
              <w:rPr>
                <w:lang w:eastAsia="en-CA"/>
              </w:rPr>
            </w:pPr>
            <w:r>
              <w:t>EMERGENCY POWER TESTS (Reference: 9.3)</w:t>
            </w:r>
          </w:p>
        </w:tc>
      </w:tr>
      <w:tr w:rsidR="00320B27" w14:paraId="78BDC31A" w14:textId="77777777" w:rsidTr="00174B20">
        <w:tc>
          <w:tcPr>
            <w:tcW w:w="567" w:type="dxa"/>
            <w:tcBorders>
              <w:left w:val="nil"/>
            </w:tcBorders>
            <w:vAlign w:val="center"/>
          </w:tcPr>
          <w:p w14:paraId="661FD860" w14:textId="77777777" w:rsidR="00320B27" w:rsidRDefault="00320B27" w:rsidP="00174B20">
            <w:r>
              <w:t>A</w:t>
            </w:r>
          </w:p>
        </w:tc>
        <w:tc>
          <w:tcPr>
            <w:tcW w:w="7230" w:type="dxa"/>
            <w:gridSpan w:val="2"/>
            <w:vAlign w:val="center"/>
          </w:tcPr>
          <w:p w14:paraId="6EBCD41B" w14:textId="77777777" w:rsidR="00320B27" w:rsidRPr="00295E56" w:rsidRDefault="00320B27" w:rsidP="00174B20">
            <w:r>
              <w:t xml:space="preserve">Generator provides power to the AC </w:t>
            </w:r>
            <w:r>
              <w:rPr>
                <w:i/>
                <w:iCs/>
              </w:rPr>
              <w:t>circuit</w:t>
            </w:r>
            <w:r>
              <w:t xml:space="preserve"> serving the </w:t>
            </w:r>
            <w:r>
              <w:rPr>
                <w:i/>
                <w:iCs/>
              </w:rPr>
              <w:t>fire alarm</w:t>
            </w:r>
            <w:r>
              <w:t xml:space="preserve"> system.</w:t>
            </w:r>
          </w:p>
        </w:tc>
        <w:tc>
          <w:tcPr>
            <w:tcW w:w="487" w:type="dxa"/>
            <w:gridSpan w:val="2"/>
            <w:tcBorders>
              <w:top w:val="single" w:sz="4" w:space="0" w:color="auto"/>
              <w:bottom w:val="single" w:sz="4" w:space="0" w:color="auto"/>
              <w:right w:val="nil"/>
            </w:tcBorders>
            <w:vAlign w:val="center"/>
          </w:tcPr>
          <w:p w14:paraId="5D220BF7"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E31DBD1" w14:textId="77777777" w:rsidR="00320B27" w:rsidRDefault="00000000" w:rsidP="00174B20">
            <w:pPr>
              <w:rPr>
                <w:lang w:eastAsia="en-CA"/>
              </w:rPr>
            </w:pPr>
            <w:sdt>
              <w:sdtPr>
                <w:rPr>
                  <w:lang w:eastAsia="en-CA"/>
                </w:rPr>
                <w:id w:val="-173137178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59CAE001"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7006299" w14:textId="3DF2A8BD" w:rsidR="00320B27" w:rsidRDefault="00000000" w:rsidP="00174B20">
            <w:pPr>
              <w:rPr>
                <w:lang w:eastAsia="en-CA"/>
              </w:rPr>
            </w:pPr>
            <w:sdt>
              <w:sdtPr>
                <w:rPr>
                  <w:lang w:eastAsia="en-CA"/>
                </w:rPr>
                <w:id w:val="-1419328710"/>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708" w:type="dxa"/>
            <w:tcBorders>
              <w:top w:val="single" w:sz="4" w:space="0" w:color="auto"/>
              <w:bottom w:val="single" w:sz="4" w:space="0" w:color="auto"/>
              <w:right w:val="nil"/>
            </w:tcBorders>
            <w:vAlign w:val="center"/>
          </w:tcPr>
          <w:p w14:paraId="44D3786D"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FBFB633" w14:textId="77777777" w:rsidR="00320B27" w:rsidRDefault="00000000" w:rsidP="00174B20">
            <w:pPr>
              <w:rPr>
                <w:lang w:eastAsia="en-CA"/>
              </w:rPr>
            </w:pPr>
            <w:sdt>
              <w:sdtPr>
                <w:rPr>
                  <w:lang w:eastAsia="en-CA"/>
                </w:rPr>
                <w:id w:val="-45148708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A091D49" w14:textId="77777777" w:rsidTr="00174B20">
        <w:tc>
          <w:tcPr>
            <w:tcW w:w="567" w:type="dxa"/>
            <w:tcBorders>
              <w:left w:val="nil"/>
            </w:tcBorders>
            <w:vAlign w:val="center"/>
          </w:tcPr>
          <w:p w14:paraId="22F2B0F6" w14:textId="77777777" w:rsidR="00320B27" w:rsidRDefault="00320B27" w:rsidP="00174B20">
            <w:r>
              <w:t>B</w:t>
            </w:r>
          </w:p>
        </w:tc>
        <w:tc>
          <w:tcPr>
            <w:tcW w:w="7230" w:type="dxa"/>
            <w:gridSpan w:val="2"/>
            <w:vAlign w:val="center"/>
          </w:tcPr>
          <w:p w14:paraId="537B923A" w14:textId="77777777" w:rsidR="00320B27" w:rsidRPr="00295E56" w:rsidRDefault="00320B27" w:rsidP="00174B20">
            <w:r>
              <w:t xml:space="preserve">Trouble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46A59223"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8E4251A" w14:textId="77777777" w:rsidR="00320B27" w:rsidRDefault="00000000" w:rsidP="00174B20">
            <w:pPr>
              <w:rPr>
                <w:lang w:eastAsia="en-CA"/>
              </w:rPr>
            </w:pPr>
            <w:sdt>
              <w:sdtPr>
                <w:rPr>
                  <w:lang w:eastAsia="en-CA"/>
                </w:rPr>
                <w:id w:val="-140483120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43702EDC"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1C294A6" w14:textId="77777777" w:rsidR="00320B27" w:rsidRDefault="00000000" w:rsidP="00174B20">
            <w:pPr>
              <w:rPr>
                <w:lang w:eastAsia="en-CA"/>
              </w:rPr>
            </w:pPr>
            <w:sdt>
              <w:sdtPr>
                <w:rPr>
                  <w:lang w:eastAsia="en-CA"/>
                </w:rPr>
                <w:id w:val="-10303818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0CD7F44"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698412C" w14:textId="36EE86E3" w:rsidR="00320B27" w:rsidRDefault="00000000" w:rsidP="00174B20">
            <w:pPr>
              <w:rPr>
                <w:lang w:eastAsia="en-CA"/>
              </w:rPr>
            </w:pPr>
            <w:sdt>
              <w:sdtPr>
                <w:rPr>
                  <w:lang w:eastAsia="en-CA"/>
                </w:rPr>
                <w:id w:val="656349628"/>
                <w14:checkbox>
                  <w14:checked w14:val="1"/>
                  <w14:checkedState w14:val="0050" w14:font="Wingdings 2"/>
                  <w14:uncheckedState w14:val="0020" w14:font="Wingdings 2"/>
                </w14:checkbox>
              </w:sdtPr>
              <w:sdtContent>
                <w:r w:rsidR="00B51EC2">
                  <w:rPr>
                    <w:lang w:eastAsia="en-CA"/>
                  </w:rPr>
                  <w:sym w:font="Wingdings 2" w:char="F050"/>
                </w:r>
              </w:sdtContent>
            </w:sdt>
          </w:p>
        </w:tc>
      </w:tr>
      <w:tr w:rsidR="00320B27" w14:paraId="4A60E154" w14:textId="77777777" w:rsidTr="00174B20">
        <w:tc>
          <w:tcPr>
            <w:tcW w:w="567" w:type="dxa"/>
            <w:tcBorders>
              <w:left w:val="nil"/>
            </w:tcBorders>
            <w:vAlign w:val="center"/>
          </w:tcPr>
          <w:p w14:paraId="2AB54D5E" w14:textId="77777777" w:rsidR="00320B27" w:rsidRDefault="00320B27" w:rsidP="00174B20">
            <w:r>
              <w:t>C</w:t>
            </w:r>
          </w:p>
        </w:tc>
        <w:tc>
          <w:tcPr>
            <w:tcW w:w="7230" w:type="dxa"/>
            <w:gridSpan w:val="2"/>
            <w:vAlign w:val="center"/>
          </w:tcPr>
          <w:p w14:paraId="0865CC72" w14:textId="77777777" w:rsidR="00320B27" w:rsidRPr="00295E56" w:rsidRDefault="00320B27" w:rsidP="00174B20">
            <w:r>
              <w:t xml:space="preserve">Generator Run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4460D4DB"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1D2AC2D" w14:textId="77777777" w:rsidR="00320B27" w:rsidRDefault="00000000" w:rsidP="00174B20">
            <w:pPr>
              <w:rPr>
                <w:lang w:eastAsia="en-CA"/>
              </w:rPr>
            </w:pPr>
            <w:sdt>
              <w:sdtPr>
                <w:rPr>
                  <w:lang w:eastAsia="en-CA"/>
                </w:rPr>
                <w:id w:val="-164040677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1A24134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504C8A9" w14:textId="77777777" w:rsidR="00320B27" w:rsidRDefault="00000000" w:rsidP="00174B20">
            <w:pPr>
              <w:rPr>
                <w:lang w:eastAsia="en-CA"/>
              </w:rPr>
            </w:pPr>
            <w:sdt>
              <w:sdtPr>
                <w:rPr>
                  <w:lang w:eastAsia="en-CA"/>
                </w:rPr>
                <w:id w:val="70307247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392DFDF"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4A35E2E" w14:textId="25AFADD8" w:rsidR="00320B27" w:rsidRDefault="00000000" w:rsidP="00174B20">
            <w:pPr>
              <w:rPr>
                <w:lang w:eastAsia="en-CA"/>
              </w:rPr>
            </w:pPr>
            <w:sdt>
              <w:sdtPr>
                <w:rPr>
                  <w:lang w:eastAsia="en-CA"/>
                </w:rPr>
                <w:id w:val="628127252"/>
                <w14:checkbox>
                  <w14:checked w14:val="1"/>
                  <w14:checkedState w14:val="0050" w14:font="Wingdings 2"/>
                  <w14:uncheckedState w14:val="0020" w14:font="Wingdings 2"/>
                </w14:checkbox>
              </w:sdtPr>
              <w:sdtContent>
                <w:r w:rsidR="00B51EC2">
                  <w:rPr>
                    <w:lang w:eastAsia="en-CA"/>
                  </w:rPr>
                  <w:sym w:font="Wingdings 2" w:char="F050"/>
                </w:r>
              </w:sdtContent>
            </w:sdt>
          </w:p>
        </w:tc>
      </w:tr>
    </w:tbl>
    <w:p w14:paraId="01B12C76" w14:textId="77777777" w:rsidR="00320B27" w:rsidRDefault="00320B27" w:rsidP="00320B27"/>
    <w:p w14:paraId="05034F49" w14:textId="77777777" w:rsidR="00320B27" w:rsidRDefault="00320B27" w:rsidP="00320B27"/>
    <w:p w14:paraId="5FE22573" w14:textId="6B0561A3" w:rsidR="0031098F" w:rsidRDefault="0031098F">
      <w:pPr>
        <w:spacing w:after="200" w:line="276" w:lineRule="auto"/>
      </w:pPr>
      <w:r>
        <w:br w:type="page"/>
      </w:r>
    </w:p>
    <w:p w14:paraId="567156F7" w14:textId="39852FE4" w:rsidR="00320B27" w:rsidRDefault="00320B27" w:rsidP="00D2445D">
      <w:pPr>
        <w:pStyle w:val="Heading2"/>
        <w:numPr>
          <w:ilvl w:val="1"/>
          <w:numId w:val="24"/>
        </w:numPr>
        <w:ind w:left="1134" w:hanging="1134"/>
      </w:pPr>
      <w:r>
        <w:lastRenderedPageBreak/>
        <w:t>Emergency Power Supply Test and Inspection (3)</w:t>
      </w:r>
    </w:p>
    <w:p w14:paraId="552225FC" w14:textId="77777777" w:rsidR="00320B27" w:rsidRDefault="00320B27" w:rsidP="00320B27">
      <w:r>
        <w:t>NOTE 1: See 9.2, 9.3, 9.4, and Annex C, Battery Tests</w:t>
      </w:r>
    </w:p>
    <w:p w14:paraId="1A181B34" w14:textId="77777777" w:rsidR="00320B27" w:rsidRPr="002A280B" w:rsidRDefault="00320B27" w:rsidP="00320B27">
      <w:r>
        <w:t xml:space="preserve">NOTE 2: Complete section for each </w:t>
      </w:r>
      <w:r>
        <w:rPr>
          <w:i/>
          <w:iCs/>
        </w:rPr>
        <w:t>emergency power supply.</w:t>
      </w:r>
    </w:p>
    <w:p w14:paraId="29D84786" w14:textId="77777777" w:rsidR="00320B27" w:rsidRDefault="00320B27" w:rsidP="00320B27"/>
    <w:tbl>
      <w:tblPr>
        <w:tblStyle w:val="TableGrid"/>
        <w:tblW w:w="0" w:type="auto"/>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320B27" w14:paraId="4F11BE9F" w14:textId="77777777" w:rsidTr="00174B20">
        <w:tc>
          <w:tcPr>
            <w:tcW w:w="2948" w:type="dxa"/>
            <w:gridSpan w:val="3"/>
            <w:tcBorders>
              <w:left w:val="nil"/>
              <w:right w:val="nil"/>
            </w:tcBorders>
          </w:tcPr>
          <w:p w14:paraId="693CAAE8" w14:textId="77777777" w:rsidR="00320B27" w:rsidRPr="00B36AD1" w:rsidRDefault="00320B27" w:rsidP="00174B20">
            <w:r>
              <w:rPr>
                <w:i/>
                <w:iCs/>
              </w:rPr>
              <w:t>Emergency power supply</w:t>
            </w:r>
            <w:r>
              <w:t xml:space="preserve"> location:</w:t>
            </w:r>
          </w:p>
        </w:tc>
        <w:tc>
          <w:tcPr>
            <w:tcW w:w="7852" w:type="dxa"/>
            <w:gridSpan w:val="19"/>
            <w:tcBorders>
              <w:left w:val="nil"/>
              <w:right w:val="nil"/>
            </w:tcBorders>
            <w:shd w:val="clear" w:color="auto" w:fill="F2F2F2" w:themeFill="background1" w:themeFillShade="F2"/>
          </w:tcPr>
          <w:p w14:paraId="57756E35" w14:textId="2A891501" w:rsidR="00320B27" w:rsidRDefault="00000000" w:rsidP="00174B20">
            <w:sdt>
              <w:sdtPr>
                <w:rPr>
                  <w:lang w:eastAsia="en-CA"/>
                </w:rPr>
                <w:id w:val="1884282609"/>
                <w:placeholder>
                  <w:docPart w:val="BCA900BBCB594675AB57661A209B65FD"/>
                </w:placeholder>
              </w:sdtPr>
              <w:sdtContent>
                <w:r w:rsidR="00320B27" w:rsidRPr="00814B85">
                  <w:rPr>
                    <w:lang w:eastAsia="en-CA"/>
                  </w:rPr>
                  <w:t xml:space="preserve"> </w:t>
                </w:r>
                <w:r w:rsidR="00B51EC2">
                  <w:rPr>
                    <w:lang w:eastAsia="en-CA"/>
                  </w:rPr>
                  <w:t>Transponder Panel #12</w:t>
                </w:r>
              </w:sdtContent>
            </w:sdt>
          </w:p>
        </w:tc>
      </w:tr>
      <w:tr w:rsidR="00320B27" w14:paraId="1A526A61" w14:textId="77777777" w:rsidTr="00174B20">
        <w:tc>
          <w:tcPr>
            <w:tcW w:w="3119" w:type="dxa"/>
            <w:gridSpan w:val="4"/>
            <w:tcBorders>
              <w:left w:val="nil"/>
              <w:right w:val="nil"/>
            </w:tcBorders>
          </w:tcPr>
          <w:p w14:paraId="76CAABA8" w14:textId="77777777" w:rsidR="00320B27" w:rsidRDefault="00320B27" w:rsidP="00174B20">
            <w:pPr>
              <w:rPr>
                <w:i/>
                <w:iCs/>
              </w:rPr>
            </w:pPr>
            <w:r>
              <w:rPr>
                <w:i/>
                <w:iCs/>
              </w:rPr>
              <w:t xml:space="preserve">Emergency power supply </w:t>
            </w:r>
            <w:r w:rsidRPr="002A280B">
              <w:t>identification:</w:t>
            </w:r>
          </w:p>
        </w:tc>
        <w:tc>
          <w:tcPr>
            <w:tcW w:w="7681" w:type="dxa"/>
            <w:gridSpan w:val="18"/>
            <w:tcBorders>
              <w:left w:val="nil"/>
              <w:right w:val="nil"/>
            </w:tcBorders>
            <w:shd w:val="clear" w:color="auto" w:fill="F2F2F2" w:themeFill="background1" w:themeFillShade="F2"/>
          </w:tcPr>
          <w:p w14:paraId="58283A53" w14:textId="1BF51037" w:rsidR="00320B27" w:rsidRPr="00814B85" w:rsidRDefault="00000000" w:rsidP="00174B20">
            <w:pPr>
              <w:rPr>
                <w:lang w:eastAsia="en-CA"/>
              </w:rPr>
            </w:pPr>
            <w:sdt>
              <w:sdtPr>
                <w:rPr>
                  <w:lang w:eastAsia="en-CA"/>
                </w:rPr>
                <w:id w:val="497922542"/>
                <w:placeholder>
                  <w:docPart w:val="687E505A0C144D928BE36E6FD6999333"/>
                </w:placeholder>
              </w:sdtPr>
              <w:sdtContent>
                <w:r w:rsidR="00320B27" w:rsidRPr="00814B85">
                  <w:rPr>
                    <w:lang w:eastAsia="en-CA"/>
                  </w:rPr>
                  <w:t xml:space="preserve"> </w:t>
                </w:r>
                <w:r w:rsidR="00B51EC2">
                  <w:rPr>
                    <w:lang w:eastAsia="en-CA"/>
                  </w:rPr>
                  <w:t>Transponder Panel #12 Batteries</w:t>
                </w:r>
              </w:sdtContent>
            </w:sdt>
          </w:p>
        </w:tc>
      </w:tr>
      <w:tr w:rsidR="00320B27" w14:paraId="653D9E7E" w14:textId="77777777" w:rsidTr="00174B20">
        <w:tc>
          <w:tcPr>
            <w:tcW w:w="3119" w:type="dxa"/>
            <w:gridSpan w:val="4"/>
            <w:tcBorders>
              <w:left w:val="nil"/>
              <w:bottom w:val="single" w:sz="4" w:space="0" w:color="auto"/>
              <w:right w:val="nil"/>
            </w:tcBorders>
          </w:tcPr>
          <w:p w14:paraId="66C7D81D" w14:textId="77777777" w:rsidR="00320B27" w:rsidRPr="002A280B" w:rsidRDefault="00320B27" w:rsidP="00174B20">
            <w:r>
              <w:rPr>
                <w:i/>
                <w:iCs/>
              </w:rPr>
              <w:t>Emergency power supply</w:t>
            </w:r>
            <w:r>
              <w:t xml:space="preserve"> provided by:</w:t>
            </w:r>
          </w:p>
        </w:tc>
        <w:tc>
          <w:tcPr>
            <w:tcW w:w="7681" w:type="dxa"/>
            <w:gridSpan w:val="18"/>
            <w:tcBorders>
              <w:left w:val="nil"/>
              <w:bottom w:val="single" w:sz="4" w:space="0" w:color="auto"/>
              <w:right w:val="nil"/>
            </w:tcBorders>
            <w:shd w:val="clear" w:color="auto" w:fill="F2F2F2" w:themeFill="background1" w:themeFillShade="F2"/>
          </w:tcPr>
          <w:p w14:paraId="1BBAB850" w14:textId="77777777" w:rsidR="00320B27" w:rsidRPr="00814B85" w:rsidRDefault="00000000" w:rsidP="00174B20">
            <w:pPr>
              <w:rPr>
                <w:lang w:eastAsia="en-CA"/>
              </w:rPr>
            </w:pPr>
            <w:sdt>
              <w:sdtPr>
                <w:rPr>
                  <w:lang w:eastAsia="en-CA"/>
                </w:rPr>
                <w:id w:val="1297499163"/>
                <w:placeholder>
                  <w:docPart w:val="55ABDFDF75AE4E9794B61F248343BCD9"/>
                </w:placeholder>
              </w:sdtPr>
              <w:sdtContent>
                <w:r w:rsidR="00320B27" w:rsidRPr="00814B85">
                  <w:rPr>
                    <w:lang w:eastAsia="en-CA"/>
                  </w:rPr>
                  <w:t xml:space="preserve"> </w:t>
                </w:r>
              </w:sdtContent>
            </w:sdt>
          </w:p>
        </w:tc>
      </w:tr>
      <w:tr w:rsidR="00320B27" w14:paraId="0CC7CB4A" w14:textId="77777777" w:rsidTr="00174B20">
        <w:tc>
          <w:tcPr>
            <w:tcW w:w="1350" w:type="dxa"/>
            <w:tcBorders>
              <w:left w:val="nil"/>
              <w:bottom w:val="single" w:sz="4" w:space="0" w:color="auto"/>
              <w:right w:val="nil"/>
            </w:tcBorders>
          </w:tcPr>
          <w:p w14:paraId="07F621EA" w14:textId="77777777" w:rsidR="00320B27" w:rsidRPr="00814B85" w:rsidRDefault="00320B27" w:rsidP="00174B20">
            <w:pPr>
              <w:jc w:val="right"/>
              <w:rPr>
                <w:lang w:eastAsia="en-CA"/>
              </w:rPr>
            </w:pPr>
            <w:r>
              <w:rPr>
                <w:lang w:eastAsia="en-CA"/>
              </w:rPr>
              <w:t>Batteries</w:t>
            </w:r>
          </w:p>
        </w:tc>
        <w:tc>
          <w:tcPr>
            <w:tcW w:w="1350" w:type="dxa"/>
            <w:tcBorders>
              <w:left w:val="nil"/>
              <w:bottom w:val="single" w:sz="4" w:space="0" w:color="auto"/>
              <w:right w:val="single" w:sz="4" w:space="0" w:color="auto"/>
            </w:tcBorders>
            <w:shd w:val="clear" w:color="auto" w:fill="F2F2F2" w:themeFill="background1" w:themeFillShade="F2"/>
            <w:vAlign w:val="center"/>
          </w:tcPr>
          <w:p w14:paraId="087FD532" w14:textId="5D747A47" w:rsidR="00320B27" w:rsidRPr="00814B85" w:rsidRDefault="00000000" w:rsidP="00174B20">
            <w:pPr>
              <w:rPr>
                <w:lang w:eastAsia="en-CA"/>
              </w:rPr>
            </w:pPr>
            <w:sdt>
              <w:sdtPr>
                <w:rPr>
                  <w:lang w:eastAsia="en-CA"/>
                </w:rPr>
                <w:id w:val="468482140"/>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1350" w:type="dxa"/>
            <w:gridSpan w:val="4"/>
            <w:tcBorders>
              <w:left w:val="single" w:sz="4" w:space="0" w:color="auto"/>
              <w:bottom w:val="single" w:sz="4" w:space="0" w:color="auto"/>
              <w:right w:val="nil"/>
            </w:tcBorders>
          </w:tcPr>
          <w:p w14:paraId="2B2281B5" w14:textId="77777777" w:rsidR="00320B27" w:rsidRPr="00814B85" w:rsidRDefault="00320B27" w:rsidP="00174B20">
            <w:pPr>
              <w:jc w:val="right"/>
              <w:rPr>
                <w:lang w:eastAsia="en-CA"/>
              </w:rPr>
            </w:pPr>
            <w:r>
              <w:rPr>
                <w:lang w:eastAsia="en-CA"/>
              </w:rPr>
              <w:t>Generator</w:t>
            </w:r>
          </w:p>
        </w:tc>
        <w:tc>
          <w:tcPr>
            <w:tcW w:w="1350" w:type="dxa"/>
            <w:gridSpan w:val="4"/>
            <w:tcBorders>
              <w:left w:val="nil"/>
              <w:bottom w:val="single" w:sz="4" w:space="0" w:color="auto"/>
              <w:right w:val="single" w:sz="4" w:space="0" w:color="auto"/>
            </w:tcBorders>
            <w:shd w:val="clear" w:color="auto" w:fill="F2F2F2" w:themeFill="background1" w:themeFillShade="F2"/>
            <w:vAlign w:val="center"/>
          </w:tcPr>
          <w:p w14:paraId="65D6CC7A" w14:textId="77777777" w:rsidR="00320B27" w:rsidRPr="00814B85" w:rsidRDefault="00000000" w:rsidP="00174B20">
            <w:pPr>
              <w:rPr>
                <w:lang w:eastAsia="en-CA"/>
              </w:rPr>
            </w:pPr>
            <w:sdt>
              <w:sdtPr>
                <w:rPr>
                  <w:lang w:eastAsia="en-CA"/>
                </w:rPr>
                <w:id w:val="-88609583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7C6F4859" w14:textId="77777777" w:rsidR="00320B27" w:rsidRPr="00814B85" w:rsidRDefault="00320B27" w:rsidP="00174B20">
            <w:pPr>
              <w:jc w:val="right"/>
              <w:rPr>
                <w:lang w:eastAsia="en-CA"/>
              </w:rPr>
            </w:pPr>
            <w:r>
              <w:rPr>
                <w:lang w:eastAsia="en-CA"/>
              </w:rPr>
              <w:t>UPS</w:t>
            </w:r>
          </w:p>
        </w:tc>
        <w:tc>
          <w:tcPr>
            <w:tcW w:w="1350" w:type="dxa"/>
            <w:gridSpan w:val="3"/>
            <w:tcBorders>
              <w:left w:val="nil"/>
              <w:bottom w:val="single" w:sz="4" w:space="0" w:color="auto"/>
              <w:right w:val="single" w:sz="4" w:space="0" w:color="auto"/>
            </w:tcBorders>
            <w:shd w:val="clear" w:color="auto" w:fill="F2F2F2" w:themeFill="background1" w:themeFillShade="F2"/>
            <w:vAlign w:val="center"/>
          </w:tcPr>
          <w:p w14:paraId="54376AFA" w14:textId="77777777" w:rsidR="00320B27" w:rsidRPr="00814B85" w:rsidRDefault="00000000" w:rsidP="00174B20">
            <w:pPr>
              <w:rPr>
                <w:lang w:eastAsia="en-CA"/>
              </w:rPr>
            </w:pPr>
            <w:sdt>
              <w:sdtPr>
                <w:rPr>
                  <w:lang w:eastAsia="en-CA"/>
                </w:rPr>
                <w:id w:val="194604114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6D0FE158" w14:textId="77777777" w:rsidR="00320B27" w:rsidRPr="00814B85" w:rsidRDefault="00320B27" w:rsidP="00174B20">
            <w:pPr>
              <w:jc w:val="right"/>
              <w:rPr>
                <w:lang w:eastAsia="en-CA"/>
              </w:rPr>
            </w:pPr>
            <w:r>
              <w:rPr>
                <w:lang w:eastAsia="en-CA"/>
              </w:rPr>
              <w:t>Combination</w:t>
            </w:r>
          </w:p>
        </w:tc>
        <w:tc>
          <w:tcPr>
            <w:tcW w:w="1350" w:type="dxa"/>
            <w:gridSpan w:val="3"/>
            <w:tcBorders>
              <w:left w:val="nil"/>
              <w:bottom w:val="single" w:sz="4" w:space="0" w:color="auto"/>
              <w:right w:val="nil"/>
            </w:tcBorders>
            <w:shd w:val="clear" w:color="auto" w:fill="F2F2F2" w:themeFill="background1" w:themeFillShade="F2"/>
            <w:vAlign w:val="center"/>
          </w:tcPr>
          <w:p w14:paraId="1544D5B9" w14:textId="77777777" w:rsidR="00320B27" w:rsidRPr="00814B85" w:rsidRDefault="00000000" w:rsidP="00174B20">
            <w:pPr>
              <w:rPr>
                <w:lang w:eastAsia="en-CA"/>
              </w:rPr>
            </w:pPr>
            <w:sdt>
              <w:sdtPr>
                <w:rPr>
                  <w:lang w:eastAsia="en-CA"/>
                </w:rPr>
                <w:id w:val="-125374201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EC1C786" w14:textId="77777777" w:rsidTr="00174B20">
        <w:tc>
          <w:tcPr>
            <w:tcW w:w="3544" w:type="dxa"/>
            <w:gridSpan w:val="5"/>
            <w:tcBorders>
              <w:left w:val="nil"/>
              <w:right w:val="single" w:sz="4" w:space="0" w:color="auto"/>
            </w:tcBorders>
          </w:tcPr>
          <w:p w14:paraId="67CE8862" w14:textId="77777777" w:rsidR="00320B27" w:rsidRDefault="00320B27" w:rsidP="00174B20">
            <w:pPr>
              <w:rPr>
                <w:lang w:eastAsia="en-CA"/>
              </w:rPr>
            </w:pPr>
            <w:r>
              <w:rPr>
                <w:lang w:eastAsia="en-CA"/>
              </w:rPr>
              <w:t>NBC required full load alarm operation time</w:t>
            </w:r>
          </w:p>
        </w:tc>
        <w:tc>
          <w:tcPr>
            <w:tcW w:w="907" w:type="dxa"/>
            <w:gridSpan w:val="2"/>
            <w:tcBorders>
              <w:left w:val="single" w:sz="4" w:space="0" w:color="auto"/>
              <w:right w:val="nil"/>
            </w:tcBorders>
          </w:tcPr>
          <w:p w14:paraId="795301C6" w14:textId="77777777" w:rsidR="00320B27" w:rsidRDefault="00320B27" w:rsidP="00174B20">
            <w:pPr>
              <w:jc w:val="right"/>
              <w:rPr>
                <w:lang w:eastAsia="en-CA"/>
              </w:rPr>
            </w:pPr>
            <w:r>
              <w:rPr>
                <w:lang w:eastAsia="en-CA"/>
              </w:rPr>
              <w:t>2h</w:t>
            </w:r>
          </w:p>
        </w:tc>
        <w:tc>
          <w:tcPr>
            <w:tcW w:w="907" w:type="dxa"/>
            <w:gridSpan w:val="2"/>
            <w:tcBorders>
              <w:left w:val="nil"/>
              <w:right w:val="single" w:sz="4" w:space="0" w:color="auto"/>
            </w:tcBorders>
            <w:shd w:val="clear" w:color="auto" w:fill="F2F2F2" w:themeFill="background1" w:themeFillShade="F2"/>
          </w:tcPr>
          <w:p w14:paraId="0077F189" w14:textId="77777777" w:rsidR="00320B27" w:rsidRDefault="00000000" w:rsidP="00174B20">
            <w:pPr>
              <w:rPr>
                <w:lang w:eastAsia="en-CA"/>
              </w:rPr>
            </w:pPr>
            <w:sdt>
              <w:sdtPr>
                <w:rPr>
                  <w:lang w:eastAsia="en-CA"/>
                </w:rPr>
                <w:id w:val="-15823415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gridSpan w:val="3"/>
            <w:tcBorders>
              <w:left w:val="single" w:sz="4" w:space="0" w:color="auto"/>
              <w:right w:val="nil"/>
            </w:tcBorders>
          </w:tcPr>
          <w:p w14:paraId="1479B7C4" w14:textId="77777777" w:rsidR="00320B27" w:rsidRDefault="00320B27" w:rsidP="00174B20">
            <w:pPr>
              <w:jc w:val="right"/>
              <w:rPr>
                <w:lang w:eastAsia="en-CA"/>
              </w:rPr>
            </w:pPr>
            <w:r>
              <w:rPr>
                <w:lang w:eastAsia="en-CA"/>
              </w:rPr>
              <w:t>1h</w:t>
            </w:r>
          </w:p>
        </w:tc>
        <w:tc>
          <w:tcPr>
            <w:tcW w:w="907" w:type="dxa"/>
            <w:gridSpan w:val="2"/>
            <w:tcBorders>
              <w:left w:val="nil"/>
              <w:right w:val="single" w:sz="4" w:space="0" w:color="auto"/>
            </w:tcBorders>
            <w:shd w:val="clear" w:color="auto" w:fill="F2F2F2" w:themeFill="background1" w:themeFillShade="F2"/>
          </w:tcPr>
          <w:p w14:paraId="1C8B8704" w14:textId="77777777" w:rsidR="00320B27" w:rsidRDefault="00000000" w:rsidP="00174B20">
            <w:pPr>
              <w:rPr>
                <w:lang w:eastAsia="en-CA"/>
              </w:rPr>
            </w:pPr>
            <w:sdt>
              <w:sdtPr>
                <w:rPr>
                  <w:lang w:eastAsia="en-CA"/>
                </w:rPr>
                <w:id w:val="180256527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tcBorders>
              <w:left w:val="single" w:sz="4" w:space="0" w:color="auto"/>
              <w:right w:val="nil"/>
            </w:tcBorders>
          </w:tcPr>
          <w:p w14:paraId="2FC754E5" w14:textId="77777777" w:rsidR="00320B27" w:rsidRDefault="00320B27" w:rsidP="00174B20">
            <w:pPr>
              <w:jc w:val="right"/>
              <w:rPr>
                <w:lang w:eastAsia="en-CA"/>
              </w:rPr>
            </w:pPr>
            <w:r>
              <w:rPr>
                <w:lang w:eastAsia="en-CA"/>
              </w:rPr>
              <w:t>30min</w:t>
            </w:r>
          </w:p>
        </w:tc>
        <w:tc>
          <w:tcPr>
            <w:tcW w:w="907" w:type="dxa"/>
            <w:gridSpan w:val="3"/>
            <w:tcBorders>
              <w:left w:val="nil"/>
              <w:right w:val="single" w:sz="4" w:space="0" w:color="auto"/>
            </w:tcBorders>
            <w:shd w:val="clear" w:color="auto" w:fill="F2F2F2" w:themeFill="background1" w:themeFillShade="F2"/>
          </w:tcPr>
          <w:p w14:paraId="0D10AC60" w14:textId="5702E605" w:rsidR="00320B27" w:rsidRDefault="00000000" w:rsidP="00174B20">
            <w:pPr>
              <w:rPr>
                <w:lang w:eastAsia="en-CA"/>
              </w:rPr>
            </w:pPr>
            <w:sdt>
              <w:sdtPr>
                <w:rPr>
                  <w:lang w:eastAsia="en-CA"/>
                </w:rPr>
                <w:id w:val="1360310205"/>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907" w:type="dxa"/>
            <w:gridSpan w:val="3"/>
            <w:tcBorders>
              <w:left w:val="single" w:sz="4" w:space="0" w:color="auto"/>
              <w:right w:val="nil"/>
            </w:tcBorders>
          </w:tcPr>
          <w:p w14:paraId="53B18C2B" w14:textId="77777777" w:rsidR="00320B27" w:rsidRDefault="00320B27" w:rsidP="00174B20">
            <w:pPr>
              <w:jc w:val="right"/>
              <w:rPr>
                <w:lang w:eastAsia="en-CA"/>
              </w:rPr>
            </w:pPr>
            <w:r>
              <w:rPr>
                <w:lang w:eastAsia="en-CA"/>
              </w:rPr>
              <w:t>5 min</w:t>
            </w:r>
          </w:p>
        </w:tc>
        <w:tc>
          <w:tcPr>
            <w:tcW w:w="907" w:type="dxa"/>
            <w:tcBorders>
              <w:left w:val="nil"/>
              <w:right w:val="nil"/>
            </w:tcBorders>
            <w:shd w:val="clear" w:color="auto" w:fill="F2F2F2" w:themeFill="background1" w:themeFillShade="F2"/>
          </w:tcPr>
          <w:p w14:paraId="5D5B3309" w14:textId="77777777" w:rsidR="00320B27" w:rsidRDefault="00000000" w:rsidP="00174B20">
            <w:pPr>
              <w:rPr>
                <w:lang w:eastAsia="en-CA"/>
              </w:rPr>
            </w:pPr>
            <w:sdt>
              <w:sdtPr>
                <w:rPr>
                  <w:lang w:eastAsia="en-CA"/>
                </w:rPr>
                <w:id w:val="101620529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586456B" w14:textId="77777777" w:rsidTr="00174B20">
        <w:tc>
          <w:tcPr>
            <w:tcW w:w="3544" w:type="dxa"/>
            <w:gridSpan w:val="5"/>
            <w:tcBorders>
              <w:left w:val="nil"/>
              <w:right w:val="single" w:sz="4" w:space="0" w:color="auto"/>
            </w:tcBorders>
          </w:tcPr>
          <w:p w14:paraId="3B101EB2" w14:textId="77777777" w:rsidR="00320B27" w:rsidRDefault="00320B27" w:rsidP="00174B20">
            <w:pPr>
              <w:rPr>
                <w:lang w:eastAsia="en-CA"/>
              </w:rPr>
            </w:pPr>
            <w:r>
              <w:rPr>
                <w:lang w:eastAsia="en-CA"/>
              </w:rPr>
              <w:t>Installed batteries</w:t>
            </w:r>
          </w:p>
        </w:tc>
        <w:tc>
          <w:tcPr>
            <w:tcW w:w="1209" w:type="dxa"/>
            <w:gridSpan w:val="3"/>
            <w:tcBorders>
              <w:left w:val="single" w:sz="4" w:space="0" w:color="auto"/>
              <w:right w:val="nil"/>
            </w:tcBorders>
          </w:tcPr>
          <w:p w14:paraId="74766349" w14:textId="77777777" w:rsidR="00320B27" w:rsidRDefault="00320B27" w:rsidP="00174B20">
            <w:pPr>
              <w:jc w:val="right"/>
              <w:rPr>
                <w:lang w:eastAsia="en-CA"/>
              </w:rPr>
            </w:pPr>
            <w:r>
              <w:rPr>
                <w:lang w:eastAsia="en-CA"/>
              </w:rPr>
              <w:t>Qty:</w:t>
            </w:r>
          </w:p>
        </w:tc>
        <w:tc>
          <w:tcPr>
            <w:tcW w:w="1209" w:type="dxa"/>
            <w:gridSpan w:val="3"/>
            <w:tcBorders>
              <w:left w:val="nil"/>
              <w:right w:val="single" w:sz="4" w:space="0" w:color="auto"/>
            </w:tcBorders>
            <w:shd w:val="clear" w:color="auto" w:fill="F2F2F2" w:themeFill="background1" w:themeFillShade="F2"/>
          </w:tcPr>
          <w:p w14:paraId="7CCBD270" w14:textId="253F215D" w:rsidR="00320B27" w:rsidRDefault="00000000" w:rsidP="00174B20">
            <w:pPr>
              <w:rPr>
                <w:lang w:eastAsia="en-CA"/>
              </w:rPr>
            </w:pPr>
            <w:sdt>
              <w:sdtPr>
                <w:rPr>
                  <w:lang w:eastAsia="en-CA"/>
                </w:rPr>
                <w:id w:val="1611772327"/>
                <w:placeholder>
                  <w:docPart w:val="D4554977F09F43F1941E38B254825C2E"/>
                </w:placeholder>
              </w:sdtPr>
              <w:sdtContent>
                <w:r w:rsidR="00320B27" w:rsidRPr="00814B85">
                  <w:rPr>
                    <w:lang w:eastAsia="en-CA"/>
                  </w:rPr>
                  <w:t xml:space="preserve"> </w:t>
                </w:r>
                <w:r w:rsidR="00B51EC2">
                  <w:rPr>
                    <w:lang w:eastAsia="en-CA"/>
                  </w:rPr>
                  <w:t>2</w:t>
                </w:r>
              </w:sdtContent>
            </w:sdt>
          </w:p>
        </w:tc>
        <w:tc>
          <w:tcPr>
            <w:tcW w:w="1210" w:type="dxa"/>
            <w:gridSpan w:val="3"/>
            <w:tcBorders>
              <w:left w:val="single" w:sz="4" w:space="0" w:color="auto"/>
              <w:right w:val="nil"/>
            </w:tcBorders>
          </w:tcPr>
          <w:p w14:paraId="32551AAF" w14:textId="77777777" w:rsidR="00320B27" w:rsidRDefault="00320B27" w:rsidP="00174B20">
            <w:pPr>
              <w:jc w:val="right"/>
              <w:rPr>
                <w:lang w:eastAsia="en-CA"/>
              </w:rPr>
            </w:pPr>
            <w:r>
              <w:rPr>
                <w:lang w:eastAsia="en-CA"/>
              </w:rPr>
              <w:t>V(dc):</w:t>
            </w:r>
          </w:p>
        </w:tc>
        <w:tc>
          <w:tcPr>
            <w:tcW w:w="1209" w:type="dxa"/>
            <w:gridSpan w:val="3"/>
            <w:tcBorders>
              <w:left w:val="nil"/>
              <w:right w:val="single" w:sz="4" w:space="0" w:color="auto"/>
            </w:tcBorders>
            <w:shd w:val="clear" w:color="auto" w:fill="F2F2F2" w:themeFill="background1" w:themeFillShade="F2"/>
          </w:tcPr>
          <w:p w14:paraId="05ED7921" w14:textId="01EFB492" w:rsidR="00320B27" w:rsidRDefault="00000000" w:rsidP="00174B20">
            <w:pPr>
              <w:rPr>
                <w:lang w:eastAsia="en-CA"/>
              </w:rPr>
            </w:pPr>
            <w:sdt>
              <w:sdtPr>
                <w:rPr>
                  <w:lang w:eastAsia="en-CA"/>
                </w:rPr>
                <w:id w:val="-1421791839"/>
                <w:placeholder>
                  <w:docPart w:val="0826AB1FDB7D4323B25F1CEF86A50214"/>
                </w:placeholder>
              </w:sdtPr>
              <w:sdtContent>
                <w:r w:rsidR="00320B27" w:rsidRPr="00814B85">
                  <w:rPr>
                    <w:lang w:eastAsia="en-CA"/>
                  </w:rPr>
                  <w:t xml:space="preserve"> </w:t>
                </w:r>
                <w:r w:rsidR="00B51EC2">
                  <w:rPr>
                    <w:lang w:eastAsia="en-CA"/>
                  </w:rPr>
                  <w:t>12</w:t>
                </w:r>
              </w:sdtContent>
            </w:sdt>
          </w:p>
        </w:tc>
        <w:tc>
          <w:tcPr>
            <w:tcW w:w="1209" w:type="dxa"/>
            <w:gridSpan w:val="3"/>
            <w:tcBorders>
              <w:left w:val="single" w:sz="4" w:space="0" w:color="auto"/>
              <w:right w:val="nil"/>
            </w:tcBorders>
          </w:tcPr>
          <w:p w14:paraId="024C9A65" w14:textId="77777777" w:rsidR="00320B27" w:rsidRDefault="00320B27" w:rsidP="00174B20">
            <w:pPr>
              <w:jc w:val="right"/>
              <w:rPr>
                <w:lang w:eastAsia="en-CA"/>
              </w:rPr>
            </w:pPr>
            <w:proofErr w:type="spellStart"/>
            <w:r>
              <w:rPr>
                <w:lang w:eastAsia="en-CA"/>
              </w:rPr>
              <w:t>A</w:t>
            </w:r>
            <w:r>
              <w:rPr>
                <w:rFonts w:cstheme="minorHAnsi"/>
                <w:lang w:eastAsia="en-CA"/>
              </w:rPr>
              <w:t>∙</w:t>
            </w:r>
            <w:r>
              <w:rPr>
                <w:lang w:eastAsia="en-CA"/>
              </w:rPr>
              <w:t>h</w:t>
            </w:r>
            <w:proofErr w:type="spellEnd"/>
            <w:r>
              <w:rPr>
                <w:lang w:eastAsia="en-CA"/>
              </w:rPr>
              <w:t>:</w:t>
            </w:r>
          </w:p>
        </w:tc>
        <w:tc>
          <w:tcPr>
            <w:tcW w:w="1210" w:type="dxa"/>
            <w:gridSpan w:val="2"/>
            <w:tcBorders>
              <w:left w:val="nil"/>
              <w:right w:val="nil"/>
            </w:tcBorders>
            <w:shd w:val="clear" w:color="auto" w:fill="F2F2F2" w:themeFill="background1" w:themeFillShade="F2"/>
          </w:tcPr>
          <w:p w14:paraId="4FCBB908" w14:textId="63EEF8F6" w:rsidR="00320B27" w:rsidRDefault="00000000" w:rsidP="00174B20">
            <w:pPr>
              <w:rPr>
                <w:lang w:eastAsia="en-CA"/>
              </w:rPr>
            </w:pPr>
            <w:sdt>
              <w:sdtPr>
                <w:rPr>
                  <w:lang w:eastAsia="en-CA"/>
                </w:rPr>
                <w:id w:val="-1006056712"/>
                <w:placeholder>
                  <w:docPart w:val="EA13F277FDC741C985782890C8D4C0F4"/>
                </w:placeholder>
              </w:sdtPr>
              <w:sdtContent>
                <w:r w:rsidR="00320B27" w:rsidRPr="00814B85">
                  <w:rPr>
                    <w:lang w:eastAsia="en-CA"/>
                  </w:rPr>
                  <w:t xml:space="preserve"> </w:t>
                </w:r>
                <w:r w:rsidR="00B51EC2">
                  <w:rPr>
                    <w:lang w:eastAsia="en-CA"/>
                  </w:rPr>
                  <w:t>26</w:t>
                </w:r>
              </w:sdtContent>
            </w:sdt>
          </w:p>
        </w:tc>
      </w:tr>
    </w:tbl>
    <w:p w14:paraId="1B21FEBA" w14:textId="77777777" w:rsidR="00320B27" w:rsidRDefault="00320B27" w:rsidP="00320B27"/>
    <w:p w14:paraId="0235EBC8" w14:textId="77777777" w:rsidR="00320B27" w:rsidRDefault="00320B27" w:rsidP="00320B27"/>
    <w:tbl>
      <w:tblPr>
        <w:tblStyle w:val="TableGrid"/>
        <w:tblW w:w="11146" w:type="dxa"/>
        <w:tblLayout w:type="fixed"/>
        <w:tblLook w:val="04A0" w:firstRow="1" w:lastRow="0" w:firstColumn="1" w:lastColumn="0" w:noHBand="0" w:noVBand="1"/>
      </w:tblPr>
      <w:tblGrid>
        <w:gridCol w:w="567"/>
        <w:gridCol w:w="3738"/>
        <w:gridCol w:w="3492"/>
        <w:gridCol w:w="477"/>
        <w:gridCol w:w="10"/>
        <w:gridCol w:w="576"/>
        <w:gridCol w:w="354"/>
        <w:gridCol w:w="478"/>
        <w:gridCol w:w="10"/>
        <w:gridCol w:w="301"/>
        <w:gridCol w:w="62"/>
        <w:gridCol w:w="708"/>
        <w:gridCol w:w="363"/>
        <w:gridCol w:w="10"/>
      </w:tblGrid>
      <w:tr w:rsidR="00320B27" w14:paraId="30113BF7" w14:textId="77777777" w:rsidTr="00174B20">
        <w:tc>
          <w:tcPr>
            <w:tcW w:w="11146" w:type="dxa"/>
            <w:gridSpan w:val="14"/>
            <w:tcBorders>
              <w:left w:val="nil"/>
              <w:right w:val="nil"/>
            </w:tcBorders>
          </w:tcPr>
          <w:p w14:paraId="69A312B3" w14:textId="77777777" w:rsidR="00320B27" w:rsidRPr="00C73289" w:rsidRDefault="00320B27" w:rsidP="00174B20">
            <w:pPr>
              <w:jc w:val="center"/>
              <w:rPr>
                <w:lang w:eastAsia="en-CA"/>
              </w:rPr>
            </w:pPr>
            <w:r>
              <w:t>BATTERY TESTS (Reference: 9.2)</w:t>
            </w:r>
          </w:p>
        </w:tc>
      </w:tr>
      <w:tr w:rsidR="00320B27" w14:paraId="1A2F8214" w14:textId="77777777" w:rsidTr="00174B20">
        <w:tc>
          <w:tcPr>
            <w:tcW w:w="567" w:type="dxa"/>
            <w:tcBorders>
              <w:left w:val="nil"/>
            </w:tcBorders>
            <w:vAlign w:val="center"/>
          </w:tcPr>
          <w:p w14:paraId="20364288" w14:textId="77777777" w:rsidR="00320B27" w:rsidRDefault="00320B27" w:rsidP="00174B20">
            <w:r>
              <w:t>A</w:t>
            </w:r>
          </w:p>
        </w:tc>
        <w:tc>
          <w:tcPr>
            <w:tcW w:w="7230" w:type="dxa"/>
            <w:gridSpan w:val="2"/>
            <w:vAlign w:val="center"/>
          </w:tcPr>
          <w:p w14:paraId="5CA3200A" w14:textId="77777777" w:rsidR="00320B27" w:rsidRPr="00336109" w:rsidRDefault="00320B27" w:rsidP="00174B20">
            <w:r>
              <w:t>Correct battery type as recommended by manufacturer</w:t>
            </w:r>
          </w:p>
        </w:tc>
        <w:tc>
          <w:tcPr>
            <w:tcW w:w="487" w:type="dxa"/>
            <w:gridSpan w:val="2"/>
            <w:tcBorders>
              <w:right w:val="nil"/>
            </w:tcBorders>
            <w:vAlign w:val="center"/>
          </w:tcPr>
          <w:p w14:paraId="79110828" w14:textId="77777777" w:rsidR="00320B27" w:rsidRDefault="00320B27" w:rsidP="00174B20">
            <w:r>
              <w:t>Yes</w:t>
            </w:r>
          </w:p>
        </w:tc>
        <w:tc>
          <w:tcPr>
            <w:tcW w:w="930" w:type="dxa"/>
            <w:gridSpan w:val="2"/>
            <w:tcBorders>
              <w:left w:val="nil"/>
            </w:tcBorders>
            <w:shd w:val="clear" w:color="auto" w:fill="F2F2F2" w:themeFill="background1" w:themeFillShade="F2"/>
            <w:vAlign w:val="center"/>
          </w:tcPr>
          <w:p w14:paraId="1D72CF49" w14:textId="4E11B2DC" w:rsidR="00320B27" w:rsidRDefault="00000000" w:rsidP="00174B20">
            <w:sdt>
              <w:sdtPr>
                <w:rPr>
                  <w:lang w:eastAsia="en-CA"/>
                </w:rPr>
                <w:id w:val="-216822215"/>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right w:val="nil"/>
            </w:tcBorders>
            <w:vAlign w:val="center"/>
          </w:tcPr>
          <w:p w14:paraId="5886D499" w14:textId="77777777" w:rsidR="00320B27" w:rsidRDefault="00320B27" w:rsidP="00174B20">
            <w:r>
              <w:t>No</w:t>
            </w:r>
          </w:p>
        </w:tc>
        <w:tc>
          <w:tcPr>
            <w:tcW w:w="363" w:type="dxa"/>
            <w:gridSpan w:val="2"/>
            <w:tcBorders>
              <w:left w:val="nil"/>
            </w:tcBorders>
            <w:shd w:val="clear" w:color="auto" w:fill="F2F2F2" w:themeFill="background1" w:themeFillShade="F2"/>
            <w:vAlign w:val="center"/>
          </w:tcPr>
          <w:p w14:paraId="4796CA72" w14:textId="77777777" w:rsidR="00320B27" w:rsidRDefault="00000000" w:rsidP="00174B20">
            <w:sdt>
              <w:sdtPr>
                <w:rPr>
                  <w:lang w:eastAsia="en-CA"/>
                </w:rPr>
                <w:id w:val="214306979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right w:val="nil"/>
            </w:tcBorders>
            <w:vAlign w:val="center"/>
          </w:tcPr>
          <w:p w14:paraId="7EE16195" w14:textId="77777777" w:rsidR="00320B27" w:rsidRDefault="00320B27" w:rsidP="00174B20">
            <w:r>
              <w:t>N/A</w:t>
            </w:r>
          </w:p>
        </w:tc>
        <w:tc>
          <w:tcPr>
            <w:tcW w:w="373" w:type="dxa"/>
            <w:gridSpan w:val="2"/>
            <w:tcBorders>
              <w:left w:val="nil"/>
              <w:right w:val="nil"/>
            </w:tcBorders>
            <w:shd w:val="clear" w:color="auto" w:fill="F2F2F2" w:themeFill="background1" w:themeFillShade="F2"/>
            <w:vAlign w:val="center"/>
          </w:tcPr>
          <w:p w14:paraId="2769A018" w14:textId="77777777" w:rsidR="00320B27" w:rsidRDefault="00000000" w:rsidP="00174B20">
            <w:sdt>
              <w:sdtPr>
                <w:rPr>
                  <w:lang w:eastAsia="en-CA"/>
                </w:rPr>
                <w:id w:val="10462738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A77B450" w14:textId="77777777" w:rsidTr="00174B20">
        <w:tc>
          <w:tcPr>
            <w:tcW w:w="567" w:type="dxa"/>
            <w:tcBorders>
              <w:left w:val="nil"/>
            </w:tcBorders>
            <w:vAlign w:val="center"/>
          </w:tcPr>
          <w:p w14:paraId="2B9DE613" w14:textId="77777777" w:rsidR="00320B27" w:rsidRDefault="00320B27" w:rsidP="00174B20">
            <w:r>
              <w:t>B</w:t>
            </w:r>
          </w:p>
        </w:tc>
        <w:tc>
          <w:tcPr>
            <w:tcW w:w="7230" w:type="dxa"/>
            <w:gridSpan w:val="2"/>
            <w:vAlign w:val="center"/>
          </w:tcPr>
          <w:p w14:paraId="63903234" w14:textId="77777777" w:rsidR="00320B27" w:rsidRDefault="00320B27" w:rsidP="00174B20">
            <w:r>
              <w:t>Correct battery rating as determined by battery calculations based on full system load.</w:t>
            </w:r>
          </w:p>
        </w:tc>
        <w:tc>
          <w:tcPr>
            <w:tcW w:w="487" w:type="dxa"/>
            <w:gridSpan w:val="2"/>
            <w:tcBorders>
              <w:bottom w:val="single" w:sz="4" w:space="0" w:color="auto"/>
              <w:right w:val="nil"/>
            </w:tcBorders>
            <w:vAlign w:val="center"/>
          </w:tcPr>
          <w:p w14:paraId="2DE2E3C9" w14:textId="77777777" w:rsidR="00320B27" w:rsidRDefault="00320B27" w:rsidP="00174B20">
            <w:r>
              <w:t>Yes</w:t>
            </w:r>
          </w:p>
        </w:tc>
        <w:tc>
          <w:tcPr>
            <w:tcW w:w="930" w:type="dxa"/>
            <w:gridSpan w:val="2"/>
            <w:tcBorders>
              <w:left w:val="nil"/>
              <w:bottom w:val="single" w:sz="4" w:space="0" w:color="auto"/>
            </w:tcBorders>
            <w:shd w:val="clear" w:color="auto" w:fill="F2F2F2" w:themeFill="background1" w:themeFillShade="F2"/>
            <w:vAlign w:val="center"/>
          </w:tcPr>
          <w:p w14:paraId="74496943" w14:textId="7520571C" w:rsidR="00320B27" w:rsidRDefault="00000000" w:rsidP="00174B20">
            <w:pPr>
              <w:rPr>
                <w:lang w:eastAsia="en-CA"/>
              </w:rPr>
            </w:pPr>
            <w:sdt>
              <w:sdtPr>
                <w:rPr>
                  <w:lang w:eastAsia="en-CA"/>
                </w:rPr>
                <w:id w:val="98530711"/>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bottom w:val="single" w:sz="4" w:space="0" w:color="auto"/>
              <w:right w:val="nil"/>
            </w:tcBorders>
            <w:vAlign w:val="center"/>
          </w:tcPr>
          <w:p w14:paraId="3F5827FA" w14:textId="77777777" w:rsidR="00320B27" w:rsidRDefault="00320B27" w:rsidP="00174B20">
            <w:r>
              <w:t>No</w:t>
            </w:r>
          </w:p>
        </w:tc>
        <w:tc>
          <w:tcPr>
            <w:tcW w:w="363" w:type="dxa"/>
            <w:gridSpan w:val="2"/>
            <w:tcBorders>
              <w:left w:val="nil"/>
              <w:bottom w:val="single" w:sz="4" w:space="0" w:color="auto"/>
            </w:tcBorders>
            <w:shd w:val="clear" w:color="auto" w:fill="F2F2F2" w:themeFill="background1" w:themeFillShade="F2"/>
            <w:vAlign w:val="center"/>
          </w:tcPr>
          <w:p w14:paraId="34026661" w14:textId="77777777" w:rsidR="00320B27" w:rsidRDefault="00000000" w:rsidP="00174B20">
            <w:pPr>
              <w:rPr>
                <w:lang w:eastAsia="en-CA"/>
              </w:rPr>
            </w:pPr>
            <w:sdt>
              <w:sdtPr>
                <w:rPr>
                  <w:lang w:eastAsia="en-CA"/>
                </w:rPr>
                <w:id w:val="-207426749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bottom w:val="single" w:sz="4" w:space="0" w:color="auto"/>
              <w:right w:val="nil"/>
            </w:tcBorders>
            <w:vAlign w:val="center"/>
          </w:tcPr>
          <w:p w14:paraId="5B1E78CB" w14:textId="77777777" w:rsidR="00320B27" w:rsidRDefault="00320B27" w:rsidP="00174B20">
            <w:r>
              <w:t>N/A</w:t>
            </w:r>
          </w:p>
        </w:tc>
        <w:tc>
          <w:tcPr>
            <w:tcW w:w="373" w:type="dxa"/>
            <w:gridSpan w:val="2"/>
            <w:tcBorders>
              <w:left w:val="nil"/>
              <w:bottom w:val="single" w:sz="4" w:space="0" w:color="auto"/>
              <w:right w:val="nil"/>
            </w:tcBorders>
            <w:shd w:val="clear" w:color="auto" w:fill="F2F2F2" w:themeFill="background1" w:themeFillShade="F2"/>
            <w:vAlign w:val="center"/>
          </w:tcPr>
          <w:p w14:paraId="3B0CF09E" w14:textId="77777777" w:rsidR="00320B27" w:rsidRDefault="00000000" w:rsidP="00174B20">
            <w:pPr>
              <w:rPr>
                <w:lang w:eastAsia="en-CA"/>
              </w:rPr>
            </w:pPr>
            <w:sdt>
              <w:sdtPr>
                <w:rPr>
                  <w:lang w:eastAsia="en-CA"/>
                </w:rPr>
                <w:id w:val="-180507195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81AE27A" w14:textId="77777777" w:rsidTr="00174B20">
        <w:trPr>
          <w:trHeight w:val="113"/>
        </w:trPr>
        <w:tc>
          <w:tcPr>
            <w:tcW w:w="567" w:type="dxa"/>
            <w:vMerge w:val="restart"/>
            <w:tcBorders>
              <w:left w:val="nil"/>
            </w:tcBorders>
            <w:vAlign w:val="center"/>
          </w:tcPr>
          <w:p w14:paraId="5D4D55E0" w14:textId="77777777" w:rsidR="00320B27" w:rsidRDefault="00320B27" w:rsidP="00174B20">
            <w:r>
              <w:t>C</w:t>
            </w:r>
          </w:p>
        </w:tc>
        <w:tc>
          <w:tcPr>
            <w:tcW w:w="7230" w:type="dxa"/>
            <w:gridSpan w:val="2"/>
            <w:vMerge w:val="restart"/>
            <w:tcBorders>
              <w:right w:val="single" w:sz="4" w:space="0" w:color="auto"/>
            </w:tcBorders>
            <w:vAlign w:val="center"/>
          </w:tcPr>
          <w:p w14:paraId="7AE4531B" w14:textId="77777777" w:rsidR="00320B27" w:rsidRPr="00C73289" w:rsidRDefault="00320B27" w:rsidP="00174B20">
            <w:r>
              <w:t xml:space="preserve">Battery voltage with </w:t>
            </w:r>
            <w:r>
              <w:rPr>
                <w:i/>
                <w:iCs/>
              </w:rPr>
              <w:t>main power supply</w:t>
            </w:r>
            <w:r>
              <w:t xml:space="preserve"> ‘ON’.</w:t>
            </w:r>
          </w:p>
        </w:tc>
        <w:tc>
          <w:tcPr>
            <w:tcW w:w="1063" w:type="dxa"/>
            <w:gridSpan w:val="3"/>
            <w:tcBorders>
              <w:top w:val="single" w:sz="4" w:space="0" w:color="auto"/>
              <w:left w:val="single" w:sz="4" w:space="0" w:color="auto"/>
              <w:bottom w:val="nil"/>
              <w:right w:val="nil"/>
            </w:tcBorders>
            <w:vAlign w:val="center"/>
          </w:tcPr>
          <w:p w14:paraId="24551FC2"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70B00D25" w14:textId="74BAB6E5" w:rsidR="00320B27" w:rsidRDefault="00000000" w:rsidP="00174B20">
            <w:pPr>
              <w:jc w:val="right"/>
              <w:rPr>
                <w:lang w:eastAsia="en-CA"/>
              </w:rPr>
            </w:pPr>
            <w:sdt>
              <w:sdtPr>
                <w:rPr>
                  <w:lang w:eastAsia="en-CA"/>
                </w:rPr>
                <w:id w:val="-734932753"/>
                <w:placeholder>
                  <w:docPart w:val="8681F0AE59FA4D7595DAD6C285AC7E4D"/>
                </w:placeholder>
              </w:sdtPr>
              <w:sdtContent>
                <w:r w:rsidR="00B51EC2">
                  <w:rPr>
                    <w:lang w:eastAsia="en-CA"/>
                  </w:rPr>
                  <w:t>27.13</w:t>
                </w:r>
                <w:r w:rsidR="00320B27" w:rsidRPr="00814B85">
                  <w:rPr>
                    <w:lang w:eastAsia="en-CA"/>
                  </w:rPr>
                  <w:t xml:space="preserve"> </w:t>
                </w:r>
              </w:sdtContent>
            </w:sdt>
          </w:p>
        </w:tc>
        <w:tc>
          <w:tcPr>
            <w:tcW w:w="1143" w:type="dxa"/>
            <w:gridSpan w:val="4"/>
            <w:tcBorders>
              <w:top w:val="single" w:sz="4" w:space="0" w:color="auto"/>
              <w:left w:val="nil"/>
              <w:bottom w:val="nil"/>
              <w:right w:val="nil"/>
            </w:tcBorders>
            <w:vAlign w:val="center"/>
          </w:tcPr>
          <w:p w14:paraId="2CF54312" w14:textId="77777777" w:rsidR="00320B27" w:rsidRDefault="00320B27" w:rsidP="00174B20">
            <w:pPr>
              <w:rPr>
                <w:lang w:eastAsia="en-CA"/>
              </w:rPr>
            </w:pPr>
            <w:r>
              <w:rPr>
                <w:lang w:eastAsia="en-CA"/>
              </w:rPr>
              <w:t>V dc</w:t>
            </w:r>
          </w:p>
        </w:tc>
      </w:tr>
      <w:tr w:rsidR="00320B27" w14:paraId="479E0ADD" w14:textId="77777777" w:rsidTr="00174B20">
        <w:trPr>
          <w:trHeight w:val="112"/>
        </w:trPr>
        <w:tc>
          <w:tcPr>
            <w:tcW w:w="567" w:type="dxa"/>
            <w:vMerge/>
            <w:tcBorders>
              <w:left w:val="nil"/>
              <w:bottom w:val="single" w:sz="4" w:space="0" w:color="auto"/>
            </w:tcBorders>
            <w:vAlign w:val="center"/>
          </w:tcPr>
          <w:p w14:paraId="1A6F5377" w14:textId="77777777" w:rsidR="00320B27" w:rsidRDefault="00320B27" w:rsidP="00174B20"/>
        </w:tc>
        <w:tc>
          <w:tcPr>
            <w:tcW w:w="7230" w:type="dxa"/>
            <w:gridSpan w:val="2"/>
            <w:vMerge/>
            <w:tcBorders>
              <w:right w:val="single" w:sz="4" w:space="0" w:color="auto"/>
            </w:tcBorders>
          </w:tcPr>
          <w:p w14:paraId="3BE1BA59" w14:textId="77777777" w:rsidR="00320B27" w:rsidRDefault="00320B27" w:rsidP="00174B20"/>
        </w:tc>
        <w:tc>
          <w:tcPr>
            <w:tcW w:w="1063" w:type="dxa"/>
            <w:gridSpan w:val="3"/>
            <w:tcBorders>
              <w:top w:val="nil"/>
              <w:left w:val="single" w:sz="4" w:space="0" w:color="auto"/>
              <w:bottom w:val="single" w:sz="4" w:space="0" w:color="auto"/>
              <w:right w:val="nil"/>
            </w:tcBorders>
            <w:vAlign w:val="center"/>
          </w:tcPr>
          <w:p w14:paraId="5DB6B20F"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44D9DF76" w14:textId="3A07546C" w:rsidR="00320B27" w:rsidRDefault="00000000" w:rsidP="00174B20">
            <w:pPr>
              <w:jc w:val="right"/>
              <w:rPr>
                <w:lang w:eastAsia="en-CA"/>
              </w:rPr>
            </w:pPr>
            <w:sdt>
              <w:sdtPr>
                <w:rPr>
                  <w:lang w:eastAsia="en-CA"/>
                </w:rPr>
                <w:id w:val="-1002515864"/>
                <w:placeholder>
                  <w:docPart w:val="B53766BF051B43BF832480F61A82B630"/>
                </w:placeholder>
              </w:sdtPr>
              <w:sdtContent>
                <w:r w:rsidR="00B51EC2">
                  <w:rPr>
                    <w:lang w:eastAsia="en-CA"/>
                  </w:rPr>
                  <w:t>0.01</w:t>
                </w:r>
                <w:r w:rsidR="00320B27" w:rsidRPr="00814B85">
                  <w:rPr>
                    <w:lang w:eastAsia="en-CA"/>
                  </w:rPr>
                  <w:t xml:space="preserve"> </w:t>
                </w:r>
              </w:sdtContent>
            </w:sdt>
          </w:p>
        </w:tc>
        <w:tc>
          <w:tcPr>
            <w:tcW w:w="1143" w:type="dxa"/>
            <w:gridSpan w:val="4"/>
            <w:tcBorders>
              <w:top w:val="nil"/>
              <w:left w:val="nil"/>
              <w:bottom w:val="single" w:sz="4" w:space="0" w:color="auto"/>
              <w:right w:val="nil"/>
            </w:tcBorders>
            <w:vAlign w:val="center"/>
          </w:tcPr>
          <w:p w14:paraId="755E8EED" w14:textId="77777777" w:rsidR="00320B27" w:rsidRDefault="00320B27" w:rsidP="00174B20">
            <w:pPr>
              <w:rPr>
                <w:lang w:eastAsia="en-CA"/>
              </w:rPr>
            </w:pPr>
            <w:r>
              <w:rPr>
                <w:lang w:eastAsia="en-CA"/>
              </w:rPr>
              <w:t>A</w:t>
            </w:r>
          </w:p>
        </w:tc>
      </w:tr>
      <w:tr w:rsidR="00320B27" w14:paraId="6356CCDA" w14:textId="77777777" w:rsidTr="00174B20">
        <w:trPr>
          <w:trHeight w:val="113"/>
        </w:trPr>
        <w:tc>
          <w:tcPr>
            <w:tcW w:w="567" w:type="dxa"/>
            <w:vMerge w:val="restart"/>
            <w:tcBorders>
              <w:left w:val="nil"/>
            </w:tcBorders>
          </w:tcPr>
          <w:p w14:paraId="1513A85D" w14:textId="77777777" w:rsidR="00320B27" w:rsidRDefault="00320B27" w:rsidP="00174B20">
            <w:r>
              <w:t>D</w:t>
            </w:r>
          </w:p>
        </w:tc>
        <w:tc>
          <w:tcPr>
            <w:tcW w:w="7230" w:type="dxa"/>
            <w:gridSpan w:val="2"/>
            <w:vMerge w:val="restart"/>
            <w:tcBorders>
              <w:right w:val="single" w:sz="4" w:space="0" w:color="auto"/>
            </w:tcBorders>
          </w:tcPr>
          <w:p w14:paraId="2E2EB6BA" w14:textId="77777777" w:rsidR="00320B27" w:rsidRPr="00C73289" w:rsidRDefault="00320B27" w:rsidP="00174B20">
            <w:r>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tcPr>
          <w:p w14:paraId="5124C739"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0AFBC4C1" w14:textId="346AAED9" w:rsidR="00320B27" w:rsidRDefault="00000000" w:rsidP="00174B20">
            <w:pPr>
              <w:jc w:val="right"/>
              <w:rPr>
                <w:lang w:eastAsia="en-CA"/>
              </w:rPr>
            </w:pPr>
            <w:sdt>
              <w:sdtPr>
                <w:rPr>
                  <w:lang w:eastAsia="en-CA"/>
                </w:rPr>
                <w:id w:val="1084116055"/>
                <w:placeholder>
                  <w:docPart w:val="58C7389C1C254CDBB07AF669BD4A6303"/>
                </w:placeholder>
              </w:sdtPr>
              <w:sdtContent>
                <w:r w:rsidR="00B51EC2">
                  <w:rPr>
                    <w:lang w:eastAsia="en-CA"/>
                  </w:rPr>
                  <w:t>26.60</w:t>
                </w:r>
              </w:sdtContent>
            </w:sdt>
          </w:p>
        </w:tc>
        <w:tc>
          <w:tcPr>
            <w:tcW w:w="1143" w:type="dxa"/>
            <w:gridSpan w:val="4"/>
            <w:tcBorders>
              <w:top w:val="single" w:sz="4" w:space="0" w:color="auto"/>
              <w:left w:val="nil"/>
              <w:bottom w:val="nil"/>
              <w:right w:val="nil"/>
            </w:tcBorders>
          </w:tcPr>
          <w:p w14:paraId="77B7DAEE" w14:textId="77777777" w:rsidR="00320B27" w:rsidRDefault="00320B27" w:rsidP="00174B20">
            <w:pPr>
              <w:rPr>
                <w:lang w:eastAsia="en-CA"/>
              </w:rPr>
            </w:pPr>
            <w:r>
              <w:rPr>
                <w:lang w:eastAsia="en-CA"/>
              </w:rPr>
              <w:t>V dc</w:t>
            </w:r>
          </w:p>
        </w:tc>
      </w:tr>
      <w:tr w:rsidR="00320B27" w14:paraId="1CD05442" w14:textId="77777777" w:rsidTr="00174B20">
        <w:trPr>
          <w:trHeight w:val="112"/>
        </w:trPr>
        <w:tc>
          <w:tcPr>
            <w:tcW w:w="567" w:type="dxa"/>
            <w:vMerge/>
            <w:tcBorders>
              <w:left w:val="nil"/>
            </w:tcBorders>
          </w:tcPr>
          <w:p w14:paraId="13FDB2B8" w14:textId="77777777" w:rsidR="00320B27" w:rsidRDefault="00320B27" w:rsidP="00174B20"/>
        </w:tc>
        <w:tc>
          <w:tcPr>
            <w:tcW w:w="7230" w:type="dxa"/>
            <w:gridSpan w:val="2"/>
            <w:vMerge/>
            <w:tcBorders>
              <w:right w:val="single" w:sz="4" w:space="0" w:color="auto"/>
            </w:tcBorders>
          </w:tcPr>
          <w:p w14:paraId="06BE096D" w14:textId="77777777" w:rsidR="00320B27" w:rsidRDefault="00320B27" w:rsidP="00174B20"/>
        </w:tc>
        <w:tc>
          <w:tcPr>
            <w:tcW w:w="1063" w:type="dxa"/>
            <w:gridSpan w:val="3"/>
            <w:tcBorders>
              <w:top w:val="nil"/>
              <w:left w:val="single" w:sz="4" w:space="0" w:color="auto"/>
              <w:bottom w:val="single" w:sz="4" w:space="0" w:color="auto"/>
              <w:right w:val="nil"/>
            </w:tcBorders>
          </w:tcPr>
          <w:p w14:paraId="437C4023"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10B558A2" w14:textId="65418B68" w:rsidR="00320B27" w:rsidRDefault="00000000" w:rsidP="00174B20">
            <w:pPr>
              <w:jc w:val="right"/>
              <w:rPr>
                <w:lang w:eastAsia="en-CA"/>
              </w:rPr>
            </w:pPr>
            <w:sdt>
              <w:sdtPr>
                <w:rPr>
                  <w:lang w:eastAsia="en-CA"/>
                </w:rPr>
                <w:id w:val="34393722"/>
                <w:placeholder>
                  <w:docPart w:val="16336F3A5EA24DFC91001D4192C32639"/>
                </w:placeholder>
              </w:sdtPr>
              <w:sdtContent>
                <w:r w:rsidR="00B51EC2">
                  <w:rPr>
                    <w:lang w:eastAsia="en-CA"/>
                  </w:rPr>
                  <w:t>0.75</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1815F122" w14:textId="77777777" w:rsidR="00320B27" w:rsidRDefault="00320B27" w:rsidP="00174B20">
            <w:pPr>
              <w:rPr>
                <w:lang w:eastAsia="en-CA"/>
              </w:rPr>
            </w:pPr>
            <w:r>
              <w:rPr>
                <w:lang w:eastAsia="en-CA"/>
              </w:rPr>
              <w:t>A</w:t>
            </w:r>
          </w:p>
        </w:tc>
      </w:tr>
      <w:tr w:rsidR="00320B27" w14:paraId="068A2B88" w14:textId="77777777" w:rsidTr="00174B20">
        <w:trPr>
          <w:trHeight w:val="113"/>
        </w:trPr>
        <w:tc>
          <w:tcPr>
            <w:tcW w:w="567" w:type="dxa"/>
            <w:vMerge w:val="restart"/>
            <w:tcBorders>
              <w:left w:val="nil"/>
            </w:tcBorders>
          </w:tcPr>
          <w:p w14:paraId="7F3D3693" w14:textId="77777777" w:rsidR="00320B27" w:rsidRDefault="00320B27" w:rsidP="00174B20">
            <w:r>
              <w:t>E</w:t>
            </w:r>
          </w:p>
        </w:tc>
        <w:tc>
          <w:tcPr>
            <w:tcW w:w="7230" w:type="dxa"/>
            <w:gridSpan w:val="2"/>
            <w:vMerge w:val="restart"/>
            <w:tcBorders>
              <w:right w:val="single" w:sz="4" w:space="0" w:color="auto"/>
            </w:tcBorders>
          </w:tcPr>
          <w:p w14:paraId="6A6393FF" w14:textId="77777777" w:rsidR="00320B27" w:rsidRPr="00C73289" w:rsidRDefault="00320B27" w:rsidP="00174B20">
            <w:r>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tcPr>
          <w:p w14:paraId="09317B60"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4A56CE44" w14:textId="1E8DF178" w:rsidR="00320B27" w:rsidRDefault="00000000" w:rsidP="00174B20">
            <w:pPr>
              <w:jc w:val="right"/>
              <w:rPr>
                <w:lang w:eastAsia="en-CA"/>
              </w:rPr>
            </w:pPr>
            <w:sdt>
              <w:sdtPr>
                <w:rPr>
                  <w:lang w:eastAsia="en-CA"/>
                </w:rPr>
                <w:id w:val="-2060616020"/>
                <w:placeholder>
                  <w:docPart w:val="46115B2AD5A7494A90A540F300D79634"/>
                </w:placeholder>
              </w:sdtPr>
              <w:sdtContent>
                <w:r w:rsidR="00B51EC2">
                  <w:rPr>
                    <w:lang w:eastAsia="en-CA"/>
                  </w:rPr>
                  <w:t>25.34</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7F33EFF9" w14:textId="77777777" w:rsidR="00320B27" w:rsidRDefault="00320B27" w:rsidP="00174B20">
            <w:pPr>
              <w:rPr>
                <w:lang w:eastAsia="en-CA"/>
              </w:rPr>
            </w:pPr>
            <w:r>
              <w:rPr>
                <w:lang w:eastAsia="en-CA"/>
              </w:rPr>
              <w:t>V dc</w:t>
            </w:r>
          </w:p>
        </w:tc>
      </w:tr>
      <w:tr w:rsidR="00320B27" w14:paraId="41324460" w14:textId="77777777" w:rsidTr="00174B20">
        <w:trPr>
          <w:trHeight w:val="112"/>
        </w:trPr>
        <w:tc>
          <w:tcPr>
            <w:tcW w:w="567" w:type="dxa"/>
            <w:vMerge/>
            <w:tcBorders>
              <w:left w:val="nil"/>
            </w:tcBorders>
          </w:tcPr>
          <w:p w14:paraId="7DB4AE7C" w14:textId="77777777" w:rsidR="00320B27" w:rsidRDefault="00320B27" w:rsidP="00174B20"/>
        </w:tc>
        <w:tc>
          <w:tcPr>
            <w:tcW w:w="7230" w:type="dxa"/>
            <w:gridSpan w:val="2"/>
            <w:vMerge/>
            <w:tcBorders>
              <w:right w:val="single" w:sz="4" w:space="0" w:color="auto"/>
            </w:tcBorders>
          </w:tcPr>
          <w:p w14:paraId="1796C016" w14:textId="77777777" w:rsidR="00320B27" w:rsidRDefault="00320B27" w:rsidP="00174B20"/>
        </w:tc>
        <w:tc>
          <w:tcPr>
            <w:tcW w:w="1063" w:type="dxa"/>
            <w:gridSpan w:val="3"/>
            <w:tcBorders>
              <w:top w:val="nil"/>
              <w:left w:val="single" w:sz="4" w:space="0" w:color="auto"/>
              <w:bottom w:val="single" w:sz="4" w:space="0" w:color="auto"/>
              <w:right w:val="nil"/>
            </w:tcBorders>
          </w:tcPr>
          <w:p w14:paraId="0D53DB58"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65128028" w14:textId="46755685" w:rsidR="00320B27" w:rsidRDefault="00000000" w:rsidP="00174B20">
            <w:pPr>
              <w:jc w:val="right"/>
              <w:rPr>
                <w:lang w:eastAsia="en-CA"/>
              </w:rPr>
            </w:pPr>
            <w:sdt>
              <w:sdtPr>
                <w:rPr>
                  <w:lang w:eastAsia="en-CA"/>
                </w:rPr>
                <w:id w:val="-648593723"/>
                <w:placeholder>
                  <w:docPart w:val="1132BC2F506E4643A0653B3F8FA13A90"/>
                </w:placeholder>
              </w:sdtPr>
              <w:sdtContent>
                <w:r w:rsidR="00B51EC2">
                  <w:rPr>
                    <w:lang w:eastAsia="en-CA"/>
                  </w:rPr>
                  <w:t>0.57</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11CB596C" w14:textId="77777777" w:rsidR="00320B27" w:rsidRDefault="00320B27" w:rsidP="00174B20">
            <w:pPr>
              <w:rPr>
                <w:lang w:eastAsia="en-CA"/>
              </w:rPr>
            </w:pPr>
            <w:r>
              <w:rPr>
                <w:lang w:eastAsia="en-CA"/>
              </w:rPr>
              <w:t>A</w:t>
            </w:r>
          </w:p>
        </w:tc>
      </w:tr>
      <w:tr w:rsidR="00320B27" w14:paraId="10B068AC" w14:textId="77777777" w:rsidTr="00174B20">
        <w:tc>
          <w:tcPr>
            <w:tcW w:w="567" w:type="dxa"/>
            <w:tcBorders>
              <w:left w:val="nil"/>
            </w:tcBorders>
            <w:vAlign w:val="center"/>
          </w:tcPr>
          <w:p w14:paraId="4075DCEF" w14:textId="77777777" w:rsidR="00320B27" w:rsidRDefault="00320B27" w:rsidP="00174B20">
            <w:r>
              <w:t>F</w:t>
            </w:r>
          </w:p>
        </w:tc>
        <w:tc>
          <w:tcPr>
            <w:tcW w:w="7230" w:type="dxa"/>
            <w:gridSpan w:val="2"/>
            <w:vAlign w:val="center"/>
          </w:tcPr>
          <w:p w14:paraId="04A9904C" w14:textId="77777777" w:rsidR="00320B27" w:rsidRDefault="00320B27" w:rsidP="00174B20">
            <w:r>
              <w:t>Battery free of physical damage.</w:t>
            </w:r>
          </w:p>
        </w:tc>
        <w:tc>
          <w:tcPr>
            <w:tcW w:w="487" w:type="dxa"/>
            <w:gridSpan w:val="2"/>
            <w:tcBorders>
              <w:top w:val="single" w:sz="4" w:space="0" w:color="auto"/>
              <w:bottom w:val="single" w:sz="4" w:space="0" w:color="auto"/>
              <w:right w:val="nil"/>
            </w:tcBorders>
            <w:vAlign w:val="center"/>
          </w:tcPr>
          <w:p w14:paraId="7811746B"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0AC31A5" w14:textId="6FC00468" w:rsidR="00320B27" w:rsidRDefault="00000000" w:rsidP="00174B20">
            <w:pPr>
              <w:rPr>
                <w:lang w:eastAsia="en-CA"/>
              </w:rPr>
            </w:pPr>
            <w:sdt>
              <w:sdtPr>
                <w:rPr>
                  <w:lang w:eastAsia="en-CA"/>
                </w:rPr>
                <w:id w:val="1526830198"/>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8F95BAF"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13F3320" w14:textId="77777777" w:rsidR="00320B27" w:rsidRDefault="00000000" w:rsidP="00174B20">
            <w:pPr>
              <w:rPr>
                <w:lang w:eastAsia="en-CA"/>
              </w:rPr>
            </w:pPr>
            <w:sdt>
              <w:sdtPr>
                <w:rPr>
                  <w:lang w:eastAsia="en-CA"/>
                </w:rPr>
                <w:id w:val="-76799595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099117D"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B40D176" w14:textId="77777777" w:rsidR="00320B27" w:rsidRDefault="00000000" w:rsidP="00174B20">
            <w:pPr>
              <w:rPr>
                <w:lang w:eastAsia="en-CA"/>
              </w:rPr>
            </w:pPr>
            <w:sdt>
              <w:sdtPr>
                <w:rPr>
                  <w:lang w:eastAsia="en-CA"/>
                </w:rPr>
                <w:id w:val="-37107615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E4D4B68" w14:textId="77777777" w:rsidTr="00174B20">
        <w:tc>
          <w:tcPr>
            <w:tcW w:w="567" w:type="dxa"/>
            <w:tcBorders>
              <w:left w:val="nil"/>
            </w:tcBorders>
            <w:vAlign w:val="center"/>
          </w:tcPr>
          <w:p w14:paraId="5AAC48ED" w14:textId="77777777" w:rsidR="00320B27" w:rsidRDefault="00320B27" w:rsidP="00174B20">
            <w:r>
              <w:t>G</w:t>
            </w:r>
          </w:p>
        </w:tc>
        <w:tc>
          <w:tcPr>
            <w:tcW w:w="7230" w:type="dxa"/>
            <w:gridSpan w:val="2"/>
            <w:vAlign w:val="center"/>
          </w:tcPr>
          <w:p w14:paraId="1E76A004" w14:textId="77777777" w:rsidR="00320B27" w:rsidRDefault="00320B27" w:rsidP="00174B20">
            <w:r>
              <w:t>Battery terminals cleaned and lubricated.</w:t>
            </w:r>
          </w:p>
        </w:tc>
        <w:tc>
          <w:tcPr>
            <w:tcW w:w="487" w:type="dxa"/>
            <w:gridSpan w:val="2"/>
            <w:tcBorders>
              <w:top w:val="single" w:sz="4" w:space="0" w:color="auto"/>
              <w:bottom w:val="single" w:sz="4" w:space="0" w:color="auto"/>
              <w:right w:val="nil"/>
            </w:tcBorders>
            <w:vAlign w:val="center"/>
          </w:tcPr>
          <w:p w14:paraId="47E56CDB"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78DD843" w14:textId="303E90BA" w:rsidR="00320B27" w:rsidRDefault="00000000" w:rsidP="00174B20">
            <w:pPr>
              <w:rPr>
                <w:lang w:eastAsia="en-CA"/>
              </w:rPr>
            </w:pPr>
            <w:sdt>
              <w:sdtPr>
                <w:rPr>
                  <w:lang w:eastAsia="en-CA"/>
                </w:rPr>
                <w:id w:val="1627665505"/>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27AE5FD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79FFC0B" w14:textId="77777777" w:rsidR="00320B27" w:rsidRDefault="00000000" w:rsidP="00174B20">
            <w:pPr>
              <w:rPr>
                <w:lang w:eastAsia="en-CA"/>
              </w:rPr>
            </w:pPr>
            <w:sdt>
              <w:sdtPr>
                <w:rPr>
                  <w:lang w:eastAsia="en-CA"/>
                </w:rPr>
                <w:id w:val="-110349268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F9527A1"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81E5270" w14:textId="77777777" w:rsidR="00320B27" w:rsidRDefault="00000000" w:rsidP="00174B20">
            <w:pPr>
              <w:rPr>
                <w:lang w:eastAsia="en-CA"/>
              </w:rPr>
            </w:pPr>
            <w:sdt>
              <w:sdtPr>
                <w:rPr>
                  <w:lang w:eastAsia="en-CA"/>
                </w:rPr>
                <w:id w:val="-207258022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6EA7076" w14:textId="77777777" w:rsidTr="00174B20">
        <w:tc>
          <w:tcPr>
            <w:tcW w:w="567" w:type="dxa"/>
            <w:tcBorders>
              <w:left w:val="nil"/>
            </w:tcBorders>
            <w:vAlign w:val="center"/>
          </w:tcPr>
          <w:p w14:paraId="5652C1E0" w14:textId="77777777" w:rsidR="00320B27" w:rsidRDefault="00320B27" w:rsidP="00174B20">
            <w:r>
              <w:t>H</w:t>
            </w:r>
          </w:p>
        </w:tc>
        <w:tc>
          <w:tcPr>
            <w:tcW w:w="7230" w:type="dxa"/>
            <w:gridSpan w:val="2"/>
            <w:vAlign w:val="center"/>
          </w:tcPr>
          <w:p w14:paraId="3FE49A32" w14:textId="77777777" w:rsidR="00320B27" w:rsidRDefault="00320B27" w:rsidP="00174B20">
            <w:r>
              <w:t>Battery terminals clamped tightly.</w:t>
            </w:r>
          </w:p>
        </w:tc>
        <w:tc>
          <w:tcPr>
            <w:tcW w:w="487" w:type="dxa"/>
            <w:gridSpan w:val="2"/>
            <w:tcBorders>
              <w:top w:val="single" w:sz="4" w:space="0" w:color="auto"/>
              <w:bottom w:val="single" w:sz="4" w:space="0" w:color="auto"/>
              <w:right w:val="nil"/>
            </w:tcBorders>
            <w:vAlign w:val="center"/>
          </w:tcPr>
          <w:p w14:paraId="3FFC589D"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EE060D1" w14:textId="0151E66C" w:rsidR="00320B27" w:rsidRDefault="00000000" w:rsidP="00174B20">
            <w:pPr>
              <w:rPr>
                <w:lang w:eastAsia="en-CA"/>
              </w:rPr>
            </w:pPr>
            <w:sdt>
              <w:sdtPr>
                <w:rPr>
                  <w:lang w:eastAsia="en-CA"/>
                </w:rPr>
                <w:id w:val="1797247493"/>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10EF0D57"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DDF8D29" w14:textId="77777777" w:rsidR="00320B27" w:rsidRDefault="00000000" w:rsidP="00174B20">
            <w:pPr>
              <w:rPr>
                <w:lang w:eastAsia="en-CA"/>
              </w:rPr>
            </w:pPr>
            <w:sdt>
              <w:sdtPr>
                <w:rPr>
                  <w:lang w:eastAsia="en-CA"/>
                </w:rPr>
                <w:id w:val="204393754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4372D78"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3D82AB0" w14:textId="77777777" w:rsidR="00320B27" w:rsidRDefault="00000000" w:rsidP="00174B20">
            <w:pPr>
              <w:rPr>
                <w:lang w:eastAsia="en-CA"/>
              </w:rPr>
            </w:pPr>
            <w:sdt>
              <w:sdtPr>
                <w:rPr>
                  <w:lang w:eastAsia="en-CA"/>
                </w:rPr>
                <w:id w:val="-26931912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64C4B34" w14:textId="77777777" w:rsidTr="00174B20">
        <w:tc>
          <w:tcPr>
            <w:tcW w:w="567" w:type="dxa"/>
            <w:tcBorders>
              <w:left w:val="nil"/>
            </w:tcBorders>
            <w:vAlign w:val="center"/>
          </w:tcPr>
          <w:p w14:paraId="4AE9467E" w14:textId="77777777" w:rsidR="00320B27" w:rsidRDefault="00320B27" w:rsidP="00174B20">
            <w:r>
              <w:t>J</w:t>
            </w:r>
          </w:p>
        </w:tc>
        <w:tc>
          <w:tcPr>
            <w:tcW w:w="7230" w:type="dxa"/>
            <w:gridSpan w:val="2"/>
            <w:vAlign w:val="center"/>
          </w:tcPr>
          <w:p w14:paraId="724231A1" w14:textId="77777777" w:rsidR="00320B27" w:rsidRPr="002B7696" w:rsidRDefault="00320B27" w:rsidP="00174B20">
            <w:r>
              <w:t xml:space="preserve">Specific gravity of electrolyte is within manufacturer’s </w:t>
            </w:r>
            <w:r>
              <w:rPr>
                <w:i/>
                <w:iCs/>
              </w:rPr>
              <w:t>specifications</w:t>
            </w:r>
            <w:r>
              <w:t>.</w:t>
            </w:r>
          </w:p>
        </w:tc>
        <w:tc>
          <w:tcPr>
            <w:tcW w:w="487" w:type="dxa"/>
            <w:gridSpan w:val="2"/>
            <w:tcBorders>
              <w:top w:val="single" w:sz="4" w:space="0" w:color="auto"/>
              <w:bottom w:val="single" w:sz="4" w:space="0" w:color="auto"/>
              <w:right w:val="nil"/>
            </w:tcBorders>
            <w:vAlign w:val="center"/>
          </w:tcPr>
          <w:p w14:paraId="7076CFDE"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9116486" w14:textId="5773519E" w:rsidR="00320B27" w:rsidRDefault="00000000" w:rsidP="00174B20">
            <w:pPr>
              <w:rPr>
                <w:lang w:eastAsia="en-CA"/>
              </w:rPr>
            </w:pPr>
            <w:sdt>
              <w:sdtPr>
                <w:rPr>
                  <w:lang w:eastAsia="en-CA"/>
                </w:rPr>
                <w:id w:val="-1230844937"/>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4B4A194F"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4B9C11D" w14:textId="77777777" w:rsidR="00320B27" w:rsidRDefault="00000000" w:rsidP="00174B20">
            <w:pPr>
              <w:rPr>
                <w:lang w:eastAsia="en-CA"/>
              </w:rPr>
            </w:pPr>
            <w:sdt>
              <w:sdtPr>
                <w:rPr>
                  <w:lang w:eastAsia="en-CA"/>
                </w:rPr>
                <w:id w:val="93447479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532787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C4320C0" w14:textId="77777777" w:rsidR="00320B27" w:rsidRDefault="00000000" w:rsidP="00174B20">
            <w:pPr>
              <w:rPr>
                <w:lang w:eastAsia="en-CA"/>
              </w:rPr>
            </w:pPr>
            <w:sdt>
              <w:sdtPr>
                <w:rPr>
                  <w:lang w:eastAsia="en-CA"/>
                </w:rPr>
                <w:id w:val="-156046483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1531A00" w14:textId="77777777" w:rsidTr="00174B20">
        <w:tc>
          <w:tcPr>
            <w:tcW w:w="567" w:type="dxa"/>
            <w:tcBorders>
              <w:left w:val="nil"/>
            </w:tcBorders>
            <w:vAlign w:val="center"/>
          </w:tcPr>
          <w:p w14:paraId="77EDE17B" w14:textId="77777777" w:rsidR="00320B27" w:rsidRDefault="00320B27" w:rsidP="00174B20">
            <w:r>
              <w:t>K</w:t>
            </w:r>
          </w:p>
        </w:tc>
        <w:tc>
          <w:tcPr>
            <w:tcW w:w="7230" w:type="dxa"/>
            <w:gridSpan w:val="2"/>
            <w:vAlign w:val="center"/>
          </w:tcPr>
          <w:p w14:paraId="7BF0127B" w14:textId="77777777" w:rsidR="00320B27" w:rsidRDefault="00320B27" w:rsidP="00174B20">
            <w:r>
              <w:t>Battery free of electrolyte leakage.</w:t>
            </w:r>
          </w:p>
        </w:tc>
        <w:tc>
          <w:tcPr>
            <w:tcW w:w="487" w:type="dxa"/>
            <w:gridSpan w:val="2"/>
            <w:tcBorders>
              <w:top w:val="single" w:sz="4" w:space="0" w:color="auto"/>
              <w:bottom w:val="single" w:sz="4" w:space="0" w:color="auto"/>
              <w:right w:val="nil"/>
            </w:tcBorders>
            <w:vAlign w:val="center"/>
          </w:tcPr>
          <w:p w14:paraId="440200FA"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BEC603F" w14:textId="21549BF6" w:rsidR="00320B27" w:rsidRDefault="00000000" w:rsidP="00174B20">
            <w:pPr>
              <w:rPr>
                <w:lang w:eastAsia="en-CA"/>
              </w:rPr>
            </w:pPr>
            <w:sdt>
              <w:sdtPr>
                <w:rPr>
                  <w:lang w:eastAsia="en-CA"/>
                </w:rPr>
                <w:id w:val="1760179201"/>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56351A2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E39AFD3" w14:textId="77777777" w:rsidR="00320B27" w:rsidRDefault="00000000" w:rsidP="00174B20">
            <w:pPr>
              <w:rPr>
                <w:lang w:eastAsia="en-CA"/>
              </w:rPr>
            </w:pPr>
            <w:sdt>
              <w:sdtPr>
                <w:rPr>
                  <w:lang w:eastAsia="en-CA"/>
                </w:rPr>
                <w:id w:val="151918775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61B0114"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505246C" w14:textId="77777777" w:rsidR="00320B27" w:rsidRDefault="00000000" w:rsidP="00174B20">
            <w:pPr>
              <w:rPr>
                <w:lang w:eastAsia="en-CA"/>
              </w:rPr>
            </w:pPr>
            <w:sdt>
              <w:sdtPr>
                <w:rPr>
                  <w:lang w:eastAsia="en-CA"/>
                </w:rPr>
                <w:id w:val="10924801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03A525F" w14:textId="77777777" w:rsidTr="00174B20">
        <w:tc>
          <w:tcPr>
            <w:tcW w:w="567" w:type="dxa"/>
            <w:tcBorders>
              <w:left w:val="nil"/>
            </w:tcBorders>
            <w:vAlign w:val="center"/>
          </w:tcPr>
          <w:p w14:paraId="7C1958E0" w14:textId="77777777" w:rsidR="00320B27" w:rsidRDefault="00320B27" w:rsidP="00174B20">
            <w:r>
              <w:t>L</w:t>
            </w:r>
          </w:p>
        </w:tc>
        <w:tc>
          <w:tcPr>
            <w:tcW w:w="7230" w:type="dxa"/>
            <w:gridSpan w:val="2"/>
            <w:vAlign w:val="center"/>
          </w:tcPr>
          <w:p w14:paraId="73737246" w14:textId="77777777" w:rsidR="00320B27" w:rsidRDefault="00320B27" w:rsidP="00174B20">
            <w:r>
              <w:t>Adequately ventilated.</w:t>
            </w:r>
          </w:p>
        </w:tc>
        <w:tc>
          <w:tcPr>
            <w:tcW w:w="487" w:type="dxa"/>
            <w:gridSpan w:val="2"/>
            <w:tcBorders>
              <w:top w:val="single" w:sz="4" w:space="0" w:color="auto"/>
              <w:bottom w:val="single" w:sz="4" w:space="0" w:color="auto"/>
              <w:right w:val="nil"/>
            </w:tcBorders>
            <w:vAlign w:val="center"/>
          </w:tcPr>
          <w:p w14:paraId="2EF3CCA9"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9FF3228" w14:textId="1F6DE781" w:rsidR="00320B27" w:rsidRDefault="00000000" w:rsidP="00174B20">
            <w:pPr>
              <w:rPr>
                <w:lang w:eastAsia="en-CA"/>
              </w:rPr>
            </w:pPr>
            <w:sdt>
              <w:sdtPr>
                <w:rPr>
                  <w:lang w:eastAsia="en-CA"/>
                </w:rPr>
                <w:id w:val="1000935048"/>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2E33FC4D"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B62F2A9" w14:textId="77777777" w:rsidR="00320B27" w:rsidRDefault="00000000" w:rsidP="00174B20">
            <w:pPr>
              <w:rPr>
                <w:lang w:eastAsia="en-CA"/>
              </w:rPr>
            </w:pPr>
            <w:sdt>
              <w:sdtPr>
                <w:rPr>
                  <w:lang w:eastAsia="en-CA"/>
                </w:rPr>
                <w:id w:val="-90051736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3E040B52"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C331F08" w14:textId="77777777" w:rsidR="00320B27" w:rsidRDefault="00000000" w:rsidP="00174B20">
            <w:pPr>
              <w:rPr>
                <w:lang w:eastAsia="en-CA"/>
              </w:rPr>
            </w:pPr>
            <w:sdt>
              <w:sdtPr>
                <w:rPr>
                  <w:lang w:eastAsia="en-CA"/>
                </w:rPr>
                <w:id w:val="166482530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EB8126D" w14:textId="77777777" w:rsidTr="00174B20">
        <w:tc>
          <w:tcPr>
            <w:tcW w:w="567" w:type="dxa"/>
            <w:tcBorders>
              <w:left w:val="nil"/>
            </w:tcBorders>
            <w:vAlign w:val="center"/>
          </w:tcPr>
          <w:p w14:paraId="2876BF89" w14:textId="77777777" w:rsidR="00320B27" w:rsidRDefault="00320B27" w:rsidP="00174B20">
            <w:r>
              <w:t>M</w:t>
            </w:r>
          </w:p>
        </w:tc>
        <w:tc>
          <w:tcPr>
            <w:tcW w:w="7230" w:type="dxa"/>
            <w:gridSpan w:val="2"/>
            <w:vAlign w:val="center"/>
          </w:tcPr>
          <w:p w14:paraId="6E9EA702" w14:textId="77777777" w:rsidR="00320B27" w:rsidRDefault="00320B27" w:rsidP="00174B20">
            <w:r>
              <w:t>Battery manufacturer’s date code:</w:t>
            </w:r>
          </w:p>
        </w:tc>
        <w:tc>
          <w:tcPr>
            <w:tcW w:w="1417" w:type="dxa"/>
            <w:gridSpan w:val="4"/>
            <w:tcBorders>
              <w:top w:val="single" w:sz="4" w:space="0" w:color="auto"/>
              <w:bottom w:val="single" w:sz="4" w:space="0" w:color="auto"/>
              <w:right w:val="nil"/>
            </w:tcBorders>
            <w:vAlign w:val="center"/>
          </w:tcPr>
          <w:p w14:paraId="5779F96D" w14:textId="77777777" w:rsidR="00320B27" w:rsidRDefault="00320B27" w:rsidP="00174B20">
            <w:pPr>
              <w:jc w:val="right"/>
              <w:rPr>
                <w:lang w:eastAsia="en-CA"/>
              </w:rPr>
            </w:pPr>
            <w:r>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tcPr>
          <w:p w14:paraId="7D62B49E" w14:textId="0433FD35" w:rsidR="00320B27" w:rsidRDefault="00000000" w:rsidP="00174B20">
            <w:pPr>
              <w:rPr>
                <w:lang w:eastAsia="en-CA"/>
              </w:rPr>
            </w:pPr>
            <w:sdt>
              <w:sdtPr>
                <w:rPr>
                  <w:lang w:eastAsia="en-CA"/>
                </w:rPr>
                <w:id w:val="-1251117594"/>
                <w:placeholder>
                  <w:docPart w:val="ACBBC0EB49D44980A37962EB138B1B69"/>
                </w:placeholder>
              </w:sdtPr>
              <w:sdtContent>
                <w:r w:rsidR="00320B27" w:rsidRPr="00814B85">
                  <w:rPr>
                    <w:lang w:eastAsia="en-CA"/>
                  </w:rPr>
                  <w:t xml:space="preserve"> </w:t>
                </w:r>
                <w:r w:rsidR="00B51EC2">
                  <w:rPr>
                    <w:lang w:eastAsia="en-CA"/>
                  </w:rPr>
                  <w:t>OD284H x 2</w:t>
                </w:r>
              </w:sdtContent>
            </w:sdt>
          </w:p>
        </w:tc>
      </w:tr>
      <w:tr w:rsidR="00320B27" w14:paraId="62BBF1B2" w14:textId="77777777" w:rsidTr="00174B20">
        <w:tc>
          <w:tcPr>
            <w:tcW w:w="567" w:type="dxa"/>
            <w:tcBorders>
              <w:left w:val="nil"/>
            </w:tcBorders>
            <w:vAlign w:val="center"/>
          </w:tcPr>
          <w:p w14:paraId="06A7B159" w14:textId="77777777" w:rsidR="00320B27" w:rsidRDefault="00320B27" w:rsidP="00174B20">
            <w:r>
              <w:t>N</w:t>
            </w:r>
          </w:p>
        </w:tc>
        <w:tc>
          <w:tcPr>
            <w:tcW w:w="7230" w:type="dxa"/>
            <w:gridSpan w:val="2"/>
            <w:tcBorders>
              <w:bottom w:val="single" w:sz="4" w:space="0" w:color="auto"/>
            </w:tcBorders>
            <w:vAlign w:val="center"/>
          </w:tcPr>
          <w:p w14:paraId="6A4B5D53" w14:textId="77777777" w:rsidR="00320B27" w:rsidRPr="002B7696" w:rsidRDefault="00320B27" w:rsidP="00174B20">
            <w:r>
              <w:t xml:space="preserve">Disconnection of battery causes </w:t>
            </w:r>
            <w:r>
              <w:rPr>
                <w:i/>
                <w:iCs/>
              </w:rPr>
              <w:t>trouble signal</w:t>
            </w:r>
            <w:r>
              <w:t xml:space="preserve"> at the fire alarm </w:t>
            </w:r>
            <w:r>
              <w:rPr>
                <w:i/>
                <w:iCs/>
              </w:rPr>
              <w:t>control unit</w:t>
            </w:r>
            <w:r>
              <w:t>.</w:t>
            </w:r>
          </w:p>
        </w:tc>
        <w:tc>
          <w:tcPr>
            <w:tcW w:w="487" w:type="dxa"/>
            <w:gridSpan w:val="2"/>
            <w:tcBorders>
              <w:top w:val="single" w:sz="4" w:space="0" w:color="auto"/>
              <w:bottom w:val="single" w:sz="4" w:space="0" w:color="auto"/>
              <w:right w:val="nil"/>
            </w:tcBorders>
            <w:vAlign w:val="center"/>
          </w:tcPr>
          <w:p w14:paraId="6848299E"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37184E4" w14:textId="77777777" w:rsidR="00320B27" w:rsidRDefault="00000000" w:rsidP="00174B20">
            <w:pPr>
              <w:rPr>
                <w:lang w:eastAsia="en-CA"/>
              </w:rPr>
            </w:pPr>
            <w:sdt>
              <w:sdtPr>
                <w:rPr>
                  <w:lang w:eastAsia="en-CA"/>
                </w:rPr>
                <w:id w:val="110553889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2503E749"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1CCA7CC" w14:textId="77777777" w:rsidR="00320B27" w:rsidRDefault="00000000" w:rsidP="00174B20">
            <w:pPr>
              <w:rPr>
                <w:lang w:eastAsia="en-CA"/>
              </w:rPr>
            </w:pPr>
            <w:sdt>
              <w:sdtPr>
                <w:rPr>
                  <w:lang w:eastAsia="en-CA"/>
                </w:rPr>
                <w:id w:val="-89580622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34E138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54EFFE6" w14:textId="77777777" w:rsidR="00320B27" w:rsidRDefault="00000000" w:rsidP="00174B20">
            <w:pPr>
              <w:rPr>
                <w:lang w:eastAsia="en-CA"/>
              </w:rPr>
            </w:pPr>
            <w:sdt>
              <w:sdtPr>
                <w:rPr>
                  <w:lang w:eastAsia="en-CA"/>
                </w:rPr>
                <w:id w:val="132893263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F4BA246" w14:textId="77777777" w:rsidTr="00174B20">
        <w:tc>
          <w:tcPr>
            <w:tcW w:w="567" w:type="dxa"/>
            <w:vMerge w:val="restart"/>
            <w:tcBorders>
              <w:left w:val="nil"/>
            </w:tcBorders>
            <w:vAlign w:val="center"/>
          </w:tcPr>
          <w:p w14:paraId="5F341D04" w14:textId="77777777" w:rsidR="00320B27" w:rsidRDefault="00320B27" w:rsidP="00174B20">
            <w:r>
              <w:t>O</w:t>
            </w:r>
          </w:p>
        </w:tc>
        <w:tc>
          <w:tcPr>
            <w:tcW w:w="10579" w:type="dxa"/>
            <w:gridSpan w:val="13"/>
            <w:tcBorders>
              <w:right w:val="nil"/>
            </w:tcBorders>
            <w:vAlign w:val="center"/>
          </w:tcPr>
          <w:p w14:paraId="6D4A1D1C" w14:textId="77777777" w:rsidR="00320B27" w:rsidRDefault="00320B27" w:rsidP="00174B20">
            <w:pPr>
              <w:rPr>
                <w:lang w:eastAsia="en-CA"/>
              </w:rPr>
            </w:pPr>
            <w:r>
              <w:t>Indicate the type of battery tests performed</w:t>
            </w:r>
          </w:p>
        </w:tc>
      </w:tr>
      <w:tr w:rsidR="00320B27" w14:paraId="65D93F49" w14:textId="77777777" w:rsidTr="00174B20">
        <w:tc>
          <w:tcPr>
            <w:tcW w:w="567" w:type="dxa"/>
            <w:vMerge/>
            <w:tcBorders>
              <w:left w:val="nil"/>
            </w:tcBorders>
            <w:vAlign w:val="center"/>
          </w:tcPr>
          <w:p w14:paraId="239D2EE0" w14:textId="77777777" w:rsidR="00320B27" w:rsidRDefault="00320B27" w:rsidP="00174B20"/>
        </w:tc>
        <w:tc>
          <w:tcPr>
            <w:tcW w:w="7230" w:type="dxa"/>
            <w:gridSpan w:val="2"/>
            <w:vAlign w:val="center"/>
          </w:tcPr>
          <w:p w14:paraId="601BF9E0" w14:textId="77777777" w:rsidR="00320B27" w:rsidRDefault="00320B27" w:rsidP="00320B27">
            <w:pPr>
              <w:pStyle w:val="ListParagraph"/>
              <w:numPr>
                <w:ilvl w:val="0"/>
                <w:numId w:val="12"/>
              </w:numPr>
              <w:ind w:left="458" w:hanging="458"/>
            </w:pPr>
            <w:r>
              <w:t>Required supervisory load for 24 h followed by the full required load operation; or</w:t>
            </w:r>
          </w:p>
        </w:tc>
        <w:tc>
          <w:tcPr>
            <w:tcW w:w="487" w:type="dxa"/>
            <w:gridSpan w:val="2"/>
            <w:tcBorders>
              <w:top w:val="single" w:sz="4" w:space="0" w:color="auto"/>
              <w:bottom w:val="single" w:sz="4" w:space="0" w:color="auto"/>
              <w:right w:val="nil"/>
            </w:tcBorders>
            <w:vAlign w:val="center"/>
          </w:tcPr>
          <w:p w14:paraId="2C4DF08D"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5121376" w14:textId="77777777" w:rsidR="00320B27" w:rsidRDefault="00000000" w:rsidP="00174B20">
            <w:pPr>
              <w:rPr>
                <w:lang w:eastAsia="en-CA"/>
              </w:rPr>
            </w:pPr>
            <w:sdt>
              <w:sdtPr>
                <w:rPr>
                  <w:lang w:eastAsia="en-CA"/>
                </w:rPr>
                <w:id w:val="-18799425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61815F38"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B2EE0E1" w14:textId="77777777" w:rsidR="00320B27" w:rsidRDefault="00000000" w:rsidP="00174B20">
            <w:pPr>
              <w:rPr>
                <w:lang w:eastAsia="en-CA"/>
              </w:rPr>
            </w:pPr>
            <w:sdt>
              <w:sdtPr>
                <w:rPr>
                  <w:lang w:eastAsia="en-CA"/>
                </w:rPr>
                <w:id w:val="67993827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075E30B"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593E588" w14:textId="77777777" w:rsidR="00320B27" w:rsidRDefault="00000000" w:rsidP="00174B20">
            <w:pPr>
              <w:rPr>
                <w:lang w:eastAsia="en-CA"/>
              </w:rPr>
            </w:pPr>
            <w:sdt>
              <w:sdtPr>
                <w:rPr>
                  <w:lang w:eastAsia="en-CA"/>
                </w:rPr>
                <w:id w:val="199953424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35B5A31" w14:textId="77777777" w:rsidTr="00174B20">
        <w:tc>
          <w:tcPr>
            <w:tcW w:w="567" w:type="dxa"/>
            <w:vMerge/>
            <w:tcBorders>
              <w:left w:val="nil"/>
            </w:tcBorders>
            <w:vAlign w:val="center"/>
          </w:tcPr>
          <w:p w14:paraId="5A5DCC27" w14:textId="77777777" w:rsidR="00320B27" w:rsidRDefault="00320B27" w:rsidP="00174B20"/>
        </w:tc>
        <w:tc>
          <w:tcPr>
            <w:tcW w:w="7230" w:type="dxa"/>
            <w:gridSpan w:val="2"/>
            <w:vAlign w:val="center"/>
          </w:tcPr>
          <w:p w14:paraId="5B6DDEF0" w14:textId="77777777" w:rsidR="00320B27" w:rsidRDefault="00320B27" w:rsidP="00320B27">
            <w:pPr>
              <w:pStyle w:val="ListParagraph"/>
              <w:numPr>
                <w:ilvl w:val="0"/>
                <w:numId w:val="12"/>
              </w:numPr>
              <w:ind w:left="458" w:hanging="458"/>
            </w:pPr>
            <w:r>
              <w:t>Silent accelerated test. (Refer to Annex C1, New Silent Accelerated Test Method); or</w:t>
            </w:r>
          </w:p>
        </w:tc>
        <w:tc>
          <w:tcPr>
            <w:tcW w:w="487" w:type="dxa"/>
            <w:gridSpan w:val="2"/>
            <w:tcBorders>
              <w:top w:val="single" w:sz="4" w:space="0" w:color="auto"/>
              <w:bottom w:val="single" w:sz="4" w:space="0" w:color="auto"/>
              <w:right w:val="nil"/>
            </w:tcBorders>
            <w:vAlign w:val="center"/>
          </w:tcPr>
          <w:p w14:paraId="210E972C"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7CA41BC" w14:textId="74B4C3EE" w:rsidR="00320B27" w:rsidRDefault="00000000" w:rsidP="00174B20">
            <w:pPr>
              <w:rPr>
                <w:lang w:eastAsia="en-CA"/>
              </w:rPr>
            </w:pPr>
            <w:sdt>
              <w:sdtPr>
                <w:rPr>
                  <w:lang w:eastAsia="en-CA"/>
                </w:rPr>
                <w:id w:val="592598489"/>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5489F77"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E1A6DB9" w14:textId="77777777" w:rsidR="00320B27" w:rsidRDefault="00000000" w:rsidP="00174B20">
            <w:pPr>
              <w:rPr>
                <w:lang w:eastAsia="en-CA"/>
              </w:rPr>
            </w:pPr>
            <w:sdt>
              <w:sdtPr>
                <w:rPr>
                  <w:lang w:eastAsia="en-CA"/>
                </w:rPr>
                <w:id w:val="-127841451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6F035B7"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849695A" w14:textId="77777777" w:rsidR="00320B27" w:rsidRDefault="00000000" w:rsidP="00174B20">
            <w:pPr>
              <w:rPr>
                <w:lang w:eastAsia="en-CA"/>
              </w:rPr>
            </w:pPr>
            <w:sdt>
              <w:sdtPr>
                <w:rPr>
                  <w:lang w:eastAsia="en-CA"/>
                </w:rPr>
                <w:id w:val="27151451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943B63F" w14:textId="77777777" w:rsidTr="00174B20">
        <w:trPr>
          <w:gridAfter w:val="1"/>
          <w:wAfter w:w="10" w:type="dxa"/>
        </w:trPr>
        <w:tc>
          <w:tcPr>
            <w:tcW w:w="567" w:type="dxa"/>
            <w:vMerge/>
            <w:tcBorders>
              <w:left w:val="nil"/>
            </w:tcBorders>
            <w:vAlign w:val="center"/>
          </w:tcPr>
          <w:p w14:paraId="729FE1FD" w14:textId="77777777" w:rsidR="00320B27" w:rsidRDefault="00320B27" w:rsidP="00174B20"/>
        </w:tc>
        <w:tc>
          <w:tcPr>
            <w:tcW w:w="3738" w:type="dxa"/>
            <w:tcBorders>
              <w:right w:val="nil"/>
            </w:tcBorders>
            <w:vAlign w:val="center"/>
          </w:tcPr>
          <w:p w14:paraId="7AAD9F18" w14:textId="77777777" w:rsidR="00320B27" w:rsidRDefault="00320B27" w:rsidP="00320B27">
            <w:pPr>
              <w:pStyle w:val="ListParagraph"/>
              <w:numPr>
                <w:ilvl w:val="0"/>
                <w:numId w:val="12"/>
              </w:numPr>
              <w:ind w:left="458" w:hanging="458"/>
            </w:pPr>
            <w:r>
              <w:t>Battery manufacturer’s method. Specify:</w:t>
            </w:r>
          </w:p>
        </w:tc>
        <w:tc>
          <w:tcPr>
            <w:tcW w:w="3492" w:type="dxa"/>
            <w:tcBorders>
              <w:left w:val="nil"/>
            </w:tcBorders>
            <w:shd w:val="clear" w:color="auto" w:fill="F2F2F2" w:themeFill="background1" w:themeFillShade="F2"/>
          </w:tcPr>
          <w:p w14:paraId="71BD430B" w14:textId="77777777" w:rsidR="00320B27" w:rsidRDefault="00000000" w:rsidP="00174B20">
            <w:sdt>
              <w:sdtPr>
                <w:rPr>
                  <w:lang w:eastAsia="en-CA"/>
                </w:rPr>
                <w:id w:val="8347245"/>
                <w:placeholder>
                  <w:docPart w:val="638C5A4A9D8A40CEB75A272F0162EBD7"/>
                </w:placeholder>
              </w:sdtPr>
              <w:sdtContent>
                <w:r w:rsidR="00320B27" w:rsidRPr="00814B85">
                  <w:rPr>
                    <w:lang w:eastAsia="en-CA"/>
                  </w:rPr>
                  <w:t xml:space="preserve"> </w:t>
                </w:r>
              </w:sdtContent>
            </w:sdt>
          </w:p>
        </w:tc>
        <w:tc>
          <w:tcPr>
            <w:tcW w:w="477" w:type="dxa"/>
            <w:tcBorders>
              <w:top w:val="single" w:sz="4" w:space="0" w:color="auto"/>
              <w:bottom w:val="single" w:sz="4" w:space="0" w:color="auto"/>
              <w:right w:val="nil"/>
            </w:tcBorders>
            <w:vAlign w:val="center"/>
          </w:tcPr>
          <w:p w14:paraId="04C1E96C" w14:textId="77777777" w:rsidR="00320B27" w:rsidRDefault="00320B27" w:rsidP="00174B20">
            <w:r>
              <w:t>Yes</w:t>
            </w:r>
          </w:p>
        </w:tc>
        <w:tc>
          <w:tcPr>
            <w:tcW w:w="940" w:type="dxa"/>
            <w:gridSpan w:val="3"/>
            <w:tcBorders>
              <w:top w:val="single" w:sz="4" w:space="0" w:color="auto"/>
              <w:left w:val="nil"/>
              <w:bottom w:val="single" w:sz="4" w:space="0" w:color="auto"/>
            </w:tcBorders>
            <w:shd w:val="clear" w:color="auto" w:fill="F2F2F2" w:themeFill="background1" w:themeFillShade="F2"/>
            <w:vAlign w:val="center"/>
          </w:tcPr>
          <w:p w14:paraId="1E24816B" w14:textId="77777777" w:rsidR="00320B27" w:rsidRDefault="00000000" w:rsidP="00174B20">
            <w:pPr>
              <w:rPr>
                <w:lang w:eastAsia="en-CA"/>
              </w:rPr>
            </w:pPr>
            <w:sdt>
              <w:sdtPr>
                <w:rPr>
                  <w:lang w:eastAsia="en-CA"/>
                </w:rPr>
                <w:id w:val="-79937487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78" w:type="dxa"/>
            <w:tcBorders>
              <w:top w:val="single" w:sz="4" w:space="0" w:color="auto"/>
              <w:bottom w:val="single" w:sz="4" w:space="0" w:color="auto"/>
              <w:right w:val="nil"/>
            </w:tcBorders>
            <w:vAlign w:val="center"/>
          </w:tcPr>
          <w:p w14:paraId="7985ADA6" w14:textId="77777777" w:rsidR="00320B27" w:rsidRDefault="00320B27" w:rsidP="00174B20">
            <w:r>
              <w:t>No</w:t>
            </w:r>
          </w:p>
        </w:tc>
        <w:tc>
          <w:tcPr>
            <w:tcW w:w="373" w:type="dxa"/>
            <w:gridSpan w:val="3"/>
            <w:tcBorders>
              <w:top w:val="single" w:sz="4" w:space="0" w:color="auto"/>
              <w:left w:val="nil"/>
              <w:bottom w:val="single" w:sz="4" w:space="0" w:color="auto"/>
            </w:tcBorders>
            <w:shd w:val="clear" w:color="auto" w:fill="F2F2F2" w:themeFill="background1" w:themeFillShade="F2"/>
            <w:vAlign w:val="center"/>
          </w:tcPr>
          <w:p w14:paraId="1863B9F6" w14:textId="77777777" w:rsidR="00320B27" w:rsidRDefault="00000000" w:rsidP="00174B20">
            <w:pPr>
              <w:rPr>
                <w:lang w:eastAsia="en-CA"/>
              </w:rPr>
            </w:pPr>
            <w:sdt>
              <w:sdtPr>
                <w:rPr>
                  <w:lang w:eastAsia="en-CA"/>
                </w:rPr>
                <w:id w:val="-76930666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4E1C133" w14:textId="77777777" w:rsidR="00320B27" w:rsidRDefault="00320B27" w:rsidP="00174B20">
            <w:r>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tcPr>
          <w:p w14:paraId="23BD8929" w14:textId="77777777" w:rsidR="00320B27" w:rsidRDefault="00000000" w:rsidP="00174B20">
            <w:pPr>
              <w:rPr>
                <w:lang w:eastAsia="en-CA"/>
              </w:rPr>
            </w:pPr>
            <w:sdt>
              <w:sdtPr>
                <w:rPr>
                  <w:lang w:eastAsia="en-CA"/>
                </w:rPr>
                <w:id w:val="-22252600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10078A7" w14:textId="77777777" w:rsidTr="00174B20">
        <w:trPr>
          <w:gridAfter w:val="1"/>
          <w:wAfter w:w="10" w:type="dxa"/>
        </w:trPr>
        <w:tc>
          <w:tcPr>
            <w:tcW w:w="567" w:type="dxa"/>
            <w:tcBorders>
              <w:left w:val="nil"/>
            </w:tcBorders>
            <w:vAlign w:val="center"/>
          </w:tcPr>
          <w:p w14:paraId="75B36C3F" w14:textId="77777777" w:rsidR="00320B27" w:rsidRDefault="00320B27" w:rsidP="00174B20">
            <w:r>
              <w:t>P</w:t>
            </w:r>
          </w:p>
        </w:tc>
        <w:tc>
          <w:tcPr>
            <w:tcW w:w="7230" w:type="dxa"/>
            <w:gridSpan w:val="2"/>
            <w:vAlign w:val="center"/>
          </w:tcPr>
          <w:p w14:paraId="7F4C9329" w14:textId="77777777" w:rsidR="00320B27" w:rsidRPr="00814B85" w:rsidRDefault="00320B27" w:rsidP="00174B20">
            <w:pPr>
              <w:rPr>
                <w:lang w:eastAsia="en-CA"/>
              </w:rPr>
            </w:pPr>
            <w:r>
              <w:rPr>
                <w:lang w:eastAsia="en-CA"/>
              </w:rPr>
              <w:t>Record calculated battery capacity (Refer to Annex C2).</w:t>
            </w:r>
          </w:p>
        </w:tc>
        <w:tc>
          <w:tcPr>
            <w:tcW w:w="2268" w:type="dxa"/>
            <w:gridSpan w:val="8"/>
            <w:tcBorders>
              <w:top w:val="single" w:sz="4" w:space="0" w:color="auto"/>
              <w:bottom w:val="single" w:sz="4" w:space="0" w:color="auto"/>
              <w:right w:val="nil"/>
            </w:tcBorders>
            <w:shd w:val="clear" w:color="auto" w:fill="F2F2F2" w:themeFill="background1" w:themeFillShade="F2"/>
          </w:tcPr>
          <w:p w14:paraId="37B689DA" w14:textId="55CD6CFB" w:rsidR="00320B27" w:rsidRDefault="00000000" w:rsidP="00174B20">
            <w:pPr>
              <w:jc w:val="right"/>
              <w:rPr>
                <w:lang w:eastAsia="en-CA"/>
              </w:rPr>
            </w:pPr>
            <w:sdt>
              <w:sdtPr>
                <w:rPr>
                  <w:lang w:eastAsia="en-CA"/>
                </w:rPr>
                <w:id w:val="-1149588292"/>
                <w:placeholder>
                  <w:docPart w:val="4B71F84C0857424F854B40E7BC2C5873"/>
                </w:placeholder>
              </w:sdtPr>
              <w:sdtContent>
                <w:r w:rsidR="00B51EC2">
                  <w:rPr>
                    <w:lang w:eastAsia="en-CA"/>
                  </w:rPr>
                  <w:t>18.285</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70D330B5" w14:textId="77777777" w:rsidR="00320B27" w:rsidRDefault="00320B27" w:rsidP="00174B20">
            <w:pPr>
              <w:rPr>
                <w:lang w:eastAsia="en-CA"/>
              </w:rPr>
            </w:pPr>
            <w:proofErr w:type="spellStart"/>
            <w:r>
              <w:rPr>
                <w:lang w:eastAsia="en-CA"/>
              </w:rPr>
              <w:t>A</w:t>
            </w:r>
            <w:r>
              <w:rPr>
                <w:rFonts w:cstheme="minorHAnsi"/>
                <w:lang w:eastAsia="en-CA"/>
              </w:rPr>
              <w:t>∙</w:t>
            </w:r>
            <w:r>
              <w:rPr>
                <w:lang w:eastAsia="en-CA"/>
              </w:rPr>
              <w:t>h</w:t>
            </w:r>
            <w:proofErr w:type="spellEnd"/>
          </w:p>
        </w:tc>
      </w:tr>
      <w:tr w:rsidR="00320B27" w14:paraId="01302F20" w14:textId="77777777" w:rsidTr="00174B20">
        <w:trPr>
          <w:gridAfter w:val="1"/>
          <w:wAfter w:w="10" w:type="dxa"/>
        </w:trPr>
        <w:tc>
          <w:tcPr>
            <w:tcW w:w="567" w:type="dxa"/>
            <w:tcBorders>
              <w:left w:val="nil"/>
            </w:tcBorders>
            <w:vAlign w:val="center"/>
          </w:tcPr>
          <w:p w14:paraId="3A2183E6" w14:textId="77777777" w:rsidR="00320B27" w:rsidRDefault="00320B27" w:rsidP="00174B20">
            <w:r>
              <w:t>Q</w:t>
            </w:r>
          </w:p>
        </w:tc>
        <w:tc>
          <w:tcPr>
            <w:tcW w:w="7230" w:type="dxa"/>
            <w:gridSpan w:val="2"/>
            <w:vAlign w:val="center"/>
          </w:tcPr>
          <w:p w14:paraId="32CDD151" w14:textId="77777777" w:rsidR="00320B27" w:rsidRDefault="00320B27" w:rsidP="00174B20">
            <w:pPr>
              <w:rPr>
                <w:lang w:eastAsia="en-CA"/>
              </w:rPr>
            </w:pPr>
            <w:r>
              <w:rPr>
                <w:lang w:eastAsia="en-CA"/>
              </w:rPr>
              <w:t>Record battery terminal voltage after completion of tests.</w:t>
            </w:r>
          </w:p>
        </w:tc>
        <w:tc>
          <w:tcPr>
            <w:tcW w:w="2268" w:type="dxa"/>
            <w:gridSpan w:val="8"/>
            <w:tcBorders>
              <w:top w:val="single" w:sz="4" w:space="0" w:color="auto"/>
              <w:bottom w:val="single" w:sz="4" w:space="0" w:color="auto"/>
              <w:right w:val="nil"/>
            </w:tcBorders>
            <w:shd w:val="clear" w:color="auto" w:fill="F2F2F2" w:themeFill="background1" w:themeFillShade="F2"/>
          </w:tcPr>
          <w:p w14:paraId="1CE3E433" w14:textId="44DACC33" w:rsidR="00320B27" w:rsidRPr="00814B85" w:rsidRDefault="00000000" w:rsidP="00174B20">
            <w:pPr>
              <w:jc w:val="right"/>
              <w:rPr>
                <w:lang w:eastAsia="en-CA"/>
              </w:rPr>
            </w:pPr>
            <w:sdt>
              <w:sdtPr>
                <w:rPr>
                  <w:lang w:eastAsia="en-CA"/>
                </w:rPr>
                <w:id w:val="100304898"/>
                <w:placeholder>
                  <w:docPart w:val="21FE7634F0C64D68AA304D613946411A"/>
                </w:placeholder>
              </w:sdtPr>
              <w:sdtContent>
                <w:r w:rsidR="00B51EC2">
                  <w:rPr>
                    <w:lang w:eastAsia="en-CA"/>
                  </w:rPr>
                  <w:t>26.34</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6DB62ED9" w14:textId="77777777" w:rsidR="00320B27" w:rsidRDefault="00320B27" w:rsidP="00174B20">
            <w:pPr>
              <w:rPr>
                <w:lang w:eastAsia="en-CA"/>
              </w:rPr>
            </w:pPr>
            <w:r>
              <w:rPr>
                <w:lang w:eastAsia="en-CA"/>
              </w:rPr>
              <w:t>V dc</w:t>
            </w:r>
          </w:p>
        </w:tc>
      </w:tr>
      <w:tr w:rsidR="00320B27" w:rsidRPr="00C73289" w14:paraId="1B43C754" w14:textId="77777777" w:rsidTr="00174B20">
        <w:tc>
          <w:tcPr>
            <w:tcW w:w="11146" w:type="dxa"/>
            <w:gridSpan w:val="14"/>
            <w:tcBorders>
              <w:left w:val="nil"/>
              <w:right w:val="nil"/>
            </w:tcBorders>
          </w:tcPr>
          <w:p w14:paraId="308C8E81" w14:textId="77777777" w:rsidR="00320B27" w:rsidRPr="00C73289" w:rsidRDefault="00320B27" w:rsidP="00174B20">
            <w:pPr>
              <w:jc w:val="center"/>
              <w:rPr>
                <w:lang w:eastAsia="en-CA"/>
              </w:rPr>
            </w:pPr>
            <w:r>
              <w:t>EMERGENCY POWER TESTS (Reference: 9.3)</w:t>
            </w:r>
          </w:p>
        </w:tc>
      </w:tr>
      <w:tr w:rsidR="00320B27" w14:paraId="4FCD6ADB" w14:textId="77777777" w:rsidTr="00174B20">
        <w:tc>
          <w:tcPr>
            <w:tcW w:w="567" w:type="dxa"/>
            <w:tcBorders>
              <w:left w:val="nil"/>
            </w:tcBorders>
            <w:vAlign w:val="center"/>
          </w:tcPr>
          <w:p w14:paraId="1242A60A" w14:textId="77777777" w:rsidR="00320B27" w:rsidRDefault="00320B27" w:rsidP="00174B20">
            <w:r>
              <w:t>A</w:t>
            </w:r>
          </w:p>
        </w:tc>
        <w:tc>
          <w:tcPr>
            <w:tcW w:w="7230" w:type="dxa"/>
            <w:gridSpan w:val="2"/>
            <w:vAlign w:val="center"/>
          </w:tcPr>
          <w:p w14:paraId="21E89887" w14:textId="77777777" w:rsidR="00320B27" w:rsidRPr="00295E56" w:rsidRDefault="00320B27" w:rsidP="00174B20">
            <w:r>
              <w:t xml:space="preserve">Generator provides power to the AC </w:t>
            </w:r>
            <w:r>
              <w:rPr>
                <w:i/>
                <w:iCs/>
              </w:rPr>
              <w:t>circuit</w:t>
            </w:r>
            <w:r>
              <w:t xml:space="preserve"> serving the </w:t>
            </w:r>
            <w:r>
              <w:rPr>
                <w:i/>
                <w:iCs/>
              </w:rPr>
              <w:t>fire alarm</w:t>
            </w:r>
            <w:r>
              <w:t xml:space="preserve"> system.</w:t>
            </w:r>
          </w:p>
        </w:tc>
        <w:tc>
          <w:tcPr>
            <w:tcW w:w="487" w:type="dxa"/>
            <w:gridSpan w:val="2"/>
            <w:tcBorders>
              <w:top w:val="single" w:sz="4" w:space="0" w:color="auto"/>
              <w:bottom w:val="single" w:sz="4" w:space="0" w:color="auto"/>
              <w:right w:val="nil"/>
            </w:tcBorders>
            <w:vAlign w:val="center"/>
          </w:tcPr>
          <w:p w14:paraId="7330286D"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98BDAB1" w14:textId="77777777" w:rsidR="00320B27" w:rsidRDefault="00000000" w:rsidP="00174B20">
            <w:pPr>
              <w:rPr>
                <w:lang w:eastAsia="en-CA"/>
              </w:rPr>
            </w:pPr>
            <w:sdt>
              <w:sdtPr>
                <w:rPr>
                  <w:lang w:eastAsia="en-CA"/>
                </w:rPr>
                <w:id w:val="28023427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2551888D"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3F0514E" w14:textId="7197EA1F" w:rsidR="00320B27" w:rsidRDefault="00000000" w:rsidP="00174B20">
            <w:pPr>
              <w:rPr>
                <w:lang w:eastAsia="en-CA"/>
              </w:rPr>
            </w:pPr>
            <w:sdt>
              <w:sdtPr>
                <w:rPr>
                  <w:lang w:eastAsia="en-CA"/>
                </w:rPr>
                <w:id w:val="1538845070"/>
                <w14:checkbox>
                  <w14:checked w14:val="1"/>
                  <w14:checkedState w14:val="0050" w14:font="Wingdings 2"/>
                  <w14:uncheckedState w14:val="0020" w14:font="Wingdings 2"/>
                </w14:checkbox>
              </w:sdtPr>
              <w:sdtContent>
                <w:r w:rsidR="00B51EC2">
                  <w:rPr>
                    <w:lang w:eastAsia="en-CA"/>
                  </w:rPr>
                  <w:sym w:font="Wingdings 2" w:char="F050"/>
                </w:r>
              </w:sdtContent>
            </w:sdt>
          </w:p>
        </w:tc>
        <w:tc>
          <w:tcPr>
            <w:tcW w:w="708" w:type="dxa"/>
            <w:tcBorders>
              <w:top w:val="single" w:sz="4" w:space="0" w:color="auto"/>
              <w:bottom w:val="single" w:sz="4" w:space="0" w:color="auto"/>
              <w:right w:val="nil"/>
            </w:tcBorders>
            <w:vAlign w:val="center"/>
          </w:tcPr>
          <w:p w14:paraId="756BED22"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8751C59" w14:textId="77777777" w:rsidR="00320B27" w:rsidRDefault="00000000" w:rsidP="00174B20">
            <w:pPr>
              <w:rPr>
                <w:lang w:eastAsia="en-CA"/>
              </w:rPr>
            </w:pPr>
            <w:sdt>
              <w:sdtPr>
                <w:rPr>
                  <w:lang w:eastAsia="en-CA"/>
                </w:rPr>
                <w:id w:val="145435972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B4B0ECD" w14:textId="77777777" w:rsidTr="00174B20">
        <w:tc>
          <w:tcPr>
            <w:tcW w:w="567" w:type="dxa"/>
            <w:tcBorders>
              <w:left w:val="nil"/>
            </w:tcBorders>
            <w:vAlign w:val="center"/>
          </w:tcPr>
          <w:p w14:paraId="16893C50" w14:textId="77777777" w:rsidR="00320B27" w:rsidRDefault="00320B27" w:rsidP="00174B20">
            <w:r>
              <w:t>B</w:t>
            </w:r>
          </w:p>
        </w:tc>
        <w:tc>
          <w:tcPr>
            <w:tcW w:w="7230" w:type="dxa"/>
            <w:gridSpan w:val="2"/>
            <w:vAlign w:val="center"/>
          </w:tcPr>
          <w:p w14:paraId="29DB79FE" w14:textId="77777777" w:rsidR="00320B27" w:rsidRPr="00295E56" w:rsidRDefault="00320B27" w:rsidP="00174B20">
            <w:r>
              <w:t xml:space="preserve">Trouble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63E3D033"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5B726F2" w14:textId="77777777" w:rsidR="00320B27" w:rsidRDefault="00000000" w:rsidP="00174B20">
            <w:pPr>
              <w:rPr>
                <w:lang w:eastAsia="en-CA"/>
              </w:rPr>
            </w:pPr>
            <w:sdt>
              <w:sdtPr>
                <w:rPr>
                  <w:lang w:eastAsia="en-CA"/>
                </w:rPr>
                <w:id w:val="95506978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4E5DD367"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083E6D2" w14:textId="77777777" w:rsidR="00320B27" w:rsidRDefault="00000000" w:rsidP="00174B20">
            <w:pPr>
              <w:rPr>
                <w:lang w:eastAsia="en-CA"/>
              </w:rPr>
            </w:pPr>
            <w:sdt>
              <w:sdtPr>
                <w:rPr>
                  <w:lang w:eastAsia="en-CA"/>
                </w:rPr>
                <w:id w:val="209158219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F3AB5F1"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A62CC78" w14:textId="7AB86CE0" w:rsidR="00320B27" w:rsidRDefault="00000000" w:rsidP="00174B20">
            <w:pPr>
              <w:rPr>
                <w:lang w:eastAsia="en-CA"/>
              </w:rPr>
            </w:pPr>
            <w:sdt>
              <w:sdtPr>
                <w:rPr>
                  <w:lang w:eastAsia="en-CA"/>
                </w:rPr>
                <w:id w:val="-87163216"/>
                <w14:checkbox>
                  <w14:checked w14:val="1"/>
                  <w14:checkedState w14:val="0050" w14:font="Wingdings 2"/>
                  <w14:uncheckedState w14:val="0020" w14:font="Wingdings 2"/>
                </w14:checkbox>
              </w:sdtPr>
              <w:sdtContent>
                <w:r w:rsidR="00B51EC2">
                  <w:rPr>
                    <w:lang w:eastAsia="en-CA"/>
                  </w:rPr>
                  <w:sym w:font="Wingdings 2" w:char="F050"/>
                </w:r>
              </w:sdtContent>
            </w:sdt>
          </w:p>
        </w:tc>
      </w:tr>
      <w:tr w:rsidR="00320B27" w14:paraId="39CB53D3" w14:textId="77777777" w:rsidTr="00174B20">
        <w:tc>
          <w:tcPr>
            <w:tcW w:w="567" w:type="dxa"/>
            <w:tcBorders>
              <w:left w:val="nil"/>
            </w:tcBorders>
            <w:vAlign w:val="center"/>
          </w:tcPr>
          <w:p w14:paraId="3983CE4D" w14:textId="77777777" w:rsidR="00320B27" w:rsidRDefault="00320B27" w:rsidP="00174B20">
            <w:r>
              <w:t>C</w:t>
            </w:r>
          </w:p>
        </w:tc>
        <w:tc>
          <w:tcPr>
            <w:tcW w:w="7230" w:type="dxa"/>
            <w:gridSpan w:val="2"/>
            <w:vAlign w:val="center"/>
          </w:tcPr>
          <w:p w14:paraId="108E3552" w14:textId="77777777" w:rsidR="00320B27" w:rsidRPr="00295E56" w:rsidRDefault="00320B27" w:rsidP="00174B20">
            <w:r>
              <w:t xml:space="preserve">Generator Run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3AA039FF"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FDDAFBF" w14:textId="77777777" w:rsidR="00320B27" w:rsidRDefault="00000000" w:rsidP="00174B20">
            <w:pPr>
              <w:rPr>
                <w:lang w:eastAsia="en-CA"/>
              </w:rPr>
            </w:pPr>
            <w:sdt>
              <w:sdtPr>
                <w:rPr>
                  <w:lang w:eastAsia="en-CA"/>
                </w:rPr>
                <w:id w:val="36556873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66AC107F"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201B75E" w14:textId="77777777" w:rsidR="00320B27" w:rsidRDefault="00000000" w:rsidP="00174B20">
            <w:pPr>
              <w:rPr>
                <w:lang w:eastAsia="en-CA"/>
              </w:rPr>
            </w:pPr>
            <w:sdt>
              <w:sdtPr>
                <w:rPr>
                  <w:lang w:eastAsia="en-CA"/>
                </w:rPr>
                <w:id w:val="196654964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6E48C2E"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8E2A471" w14:textId="78539895" w:rsidR="00320B27" w:rsidRDefault="00000000" w:rsidP="00174B20">
            <w:pPr>
              <w:rPr>
                <w:lang w:eastAsia="en-CA"/>
              </w:rPr>
            </w:pPr>
            <w:sdt>
              <w:sdtPr>
                <w:rPr>
                  <w:lang w:eastAsia="en-CA"/>
                </w:rPr>
                <w:id w:val="2082800099"/>
                <w14:checkbox>
                  <w14:checked w14:val="1"/>
                  <w14:checkedState w14:val="0050" w14:font="Wingdings 2"/>
                  <w14:uncheckedState w14:val="0020" w14:font="Wingdings 2"/>
                </w14:checkbox>
              </w:sdtPr>
              <w:sdtContent>
                <w:r w:rsidR="00B51EC2">
                  <w:rPr>
                    <w:lang w:eastAsia="en-CA"/>
                  </w:rPr>
                  <w:sym w:font="Wingdings 2" w:char="F050"/>
                </w:r>
              </w:sdtContent>
            </w:sdt>
          </w:p>
        </w:tc>
      </w:tr>
    </w:tbl>
    <w:p w14:paraId="485B9826" w14:textId="77777777" w:rsidR="00320B27" w:rsidRDefault="00320B27" w:rsidP="00320B27"/>
    <w:p w14:paraId="7CE8C31E" w14:textId="77777777" w:rsidR="00320B27" w:rsidRDefault="00320B27" w:rsidP="00320B27"/>
    <w:p w14:paraId="7728520C" w14:textId="0F37F388" w:rsidR="00320B27" w:rsidRDefault="0031098F" w:rsidP="00D2445D">
      <w:pPr>
        <w:pStyle w:val="Heading2"/>
        <w:numPr>
          <w:ilvl w:val="1"/>
          <w:numId w:val="22"/>
        </w:numPr>
        <w:ind w:left="1134" w:hanging="1141"/>
        <w:jc w:val="left"/>
      </w:pPr>
      <w:r w:rsidRPr="00320B27">
        <w:br w:type="page"/>
      </w:r>
      <w:r w:rsidR="00320B27">
        <w:lastRenderedPageBreak/>
        <w:t>Emergency Power Supply Test and Inspection (4)</w:t>
      </w:r>
    </w:p>
    <w:p w14:paraId="60E08C98" w14:textId="77777777" w:rsidR="00320B27" w:rsidRDefault="00320B27" w:rsidP="00320B27">
      <w:r>
        <w:t>NOTE 1: See 9.2, 9.3, 9.4, and Annex C, Battery Tests</w:t>
      </w:r>
    </w:p>
    <w:p w14:paraId="217E9556" w14:textId="77777777" w:rsidR="00320B27" w:rsidRPr="002A280B" w:rsidRDefault="00320B27" w:rsidP="00320B27">
      <w:r>
        <w:t xml:space="preserve">NOTE 2: Complete section for each </w:t>
      </w:r>
      <w:r>
        <w:rPr>
          <w:i/>
          <w:iCs/>
        </w:rPr>
        <w:t>emergency power supply.</w:t>
      </w:r>
    </w:p>
    <w:p w14:paraId="1033D039" w14:textId="77777777" w:rsidR="00320B27" w:rsidRDefault="00320B27" w:rsidP="00320B27"/>
    <w:tbl>
      <w:tblPr>
        <w:tblStyle w:val="TableGrid"/>
        <w:tblW w:w="0" w:type="auto"/>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320B27" w14:paraId="51DA047F" w14:textId="77777777" w:rsidTr="00174B20">
        <w:tc>
          <w:tcPr>
            <w:tcW w:w="2948" w:type="dxa"/>
            <w:gridSpan w:val="3"/>
            <w:tcBorders>
              <w:left w:val="nil"/>
              <w:right w:val="nil"/>
            </w:tcBorders>
          </w:tcPr>
          <w:p w14:paraId="2EC7D53A" w14:textId="77777777" w:rsidR="00320B27" w:rsidRPr="00B36AD1" w:rsidRDefault="00320B27" w:rsidP="00174B20">
            <w:r>
              <w:rPr>
                <w:i/>
                <w:iCs/>
              </w:rPr>
              <w:t>Emergency power supply</w:t>
            </w:r>
            <w:r>
              <w:t xml:space="preserve"> location:</w:t>
            </w:r>
          </w:p>
        </w:tc>
        <w:tc>
          <w:tcPr>
            <w:tcW w:w="7852" w:type="dxa"/>
            <w:gridSpan w:val="19"/>
            <w:tcBorders>
              <w:left w:val="nil"/>
              <w:right w:val="nil"/>
            </w:tcBorders>
            <w:shd w:val="clear" w:color="auto" w:fill="F2F2F2" w:themeFill="background1" w:themeFillShade="F2"/>
          </w:tcPr>
          <w:p w14:paraId="434BE697" w14:textId="4AF817AE" w:rsidR="00320B27" w:rsidRDefault="00000000" w:rsidP="00174B20">
            <w:sdt>
              <w:sdtPr>
                <w:rPr>
                  <w:lang w:eastAsia="en-CA"/>
                </w:rPr>
                <w:id w:val="1139230838"/>
                <w:placeholder>
                  <w:docPart w:val="4DE0B10447E5437AAD7BF83309F4DDAE"/>
                </w:placeholder>
              </w:sdtPr>
              <w:sdtContent>
                <w:r w:rsidR="00320B27" w:rsidRPr="00814B85">
                  <w:rPr>
                    <w:lang w:eastAsia="en-CA"/>
                  </w:rPr>
                  <w:t xml:space="preserve"> </w:t>
                </w:r>
                <w:r w:rsidR="008B3397">
                  <w:rPr>
                    <w:lang w:eastAsia="en-CA"/>
                  </w:rPr>
                  <w:t xml:space="preserve">Booster </w:t>
                </w:r>
                <w:r w:rsidR="00BA64CE">
                  <w:rPr>
                    <w:lang w:eastAsia="en-CA"/>
                  </w:rPr>
                  <w:t>#</w:t>
                </w:r>
                <w:r w:rsidR="008B3397">
                  <w:rPr>
                    <w:lang w:eastAsia="en-CA"/>
                  </w:rPr>
                  <w:t>1</w:t>
                </w:r>
                <w:r w:rsidR="0005018F">
                  <w:rPr>
                    <w:lang w:eastAsia="en-CA"/>
                  </w:rPr>
                  <w:t xml:space="preserve"> (PNL-2A CCT-50) </w:t>
                </w:r>
              </w:sdtContent>
            </w:sdt>
          </w:p>
        </w:tc>
      </w:tr>
      <w:tr w:rsidR="00320B27" w14:paraId="103EEBBA" w14:textId="77777777" w:rsidTr="00174B20">
        <w:tc>
          <w:tcPr>
            <w:tcW w:w="3119" w:type="dxa"/>
            <w:gridSpan w:val="4"/>
            <w:tcBorders>
              <w:left w:val="nil"/>
              <w:right w:val="nil"/>
            </w:tcBorders>
          </w:tcPr>
          <w:p w14:paraId="33EB6D94" w14:textId="77777777" w:rsidR="00320B27" w:rsidRDefault="00320B27" w:rsidP="00174B20">
            <w:pPr>
              <w:rPr>
                <w:i/>
                <w:iCs/>
              </w:rPr>
            </w:pPr>
            <w:r>
              <w:rPr>
                <w:i/>
                <w:iCs/>
              </w:rPr>
              <w:t xml:space="preserve">Emergency power supply </w:t>
            </w:r>
            <w:r w:rsidRPr="002A280B">
              <w:t>identification:</w:t>
            </w:r>
          </w:p>
        </w:tc>
        <w:tc>
          <w:tcPr>
            <w:tcW w:w="7681" w:type="dxa"/>
            <w:gridSpan w:val="18"/>
            <w:tcBorders>
              <w:left w:val="nil"/>
              <w:right w:val="nil"/>
            </w:tcBorders>
            <w:shd w:val="clear" w:color="auto" w:fill="F2F2F2" w:themeFill="background1" w:themeFillShade="F2"/>
          </w:tcPr>
          <w:p w14:paraId="69D7A0C1" w14:textId="47891563" w:rsidR="00320B27" w:rsidRPr="00814B85" w:rsidRDefault="00000000" w:rsidP="00174B20">
            <w:pPr>
              <w:rPr>
                <w:lang w:eastAsia="en-CA"/>
              </w:rPr>
            </w:pPr>
            <w:sdt>
              <w:sdtPr>
                <w:rPr>
                  <w:lang w:eastAsia="en-CA"/>
                </w:rPr>
                <w:id w:val="606856733"/>
                <w:placeholder>
                  <w:docPart w:val="A35EBD32B3ED45DABF0B1849DD808C06"/>
                </w:placeholder>
              </w:sdtPr>
              <w:sdtContent>
                <w:r w:rsidR="00320B27" w:rsidRPr="00814B85">
                  <w:rPr>
                    <w:lang w:eastAsia="en-CA"/>
                  </w:rPr>
                  <w:t xml:space="preserve"> </w:t>
                </w:r>
                <w:r w:rsidR="008B3397">
                  <w:rPr>
                    <w:lang w:eastAsia="en-CA"/>
                  </w:rPr>
                  <w:t xml:space="preserve">Booster </w:t>
                </w:r>
                <w:r w:rsidR="00BA64CE">
                  <w:rPr>
                    <w:lang w:eastAsia="en-CA"/>
                  </w:rPr>
                  <w:t>#</w:t>
                </w:r>
                <w:r w:rsidR="008B3397">
                  <w:rPr>
                    <w:lang w:eastAsia="en-CA"/>
                  </w:rPr>
                  <w:t>1 Batteries</w:t>
                </w:r>
              </w:sdtContent>
            </w:sdt>
          </w:p>
        </w:tc>
      </w:tr>
      <w:tr w:rsidR="00320B27" w14:paraId="411E78FB" w14:textId="77777777" w:rsidTr="00174B20">
        <w:tc>
          <w:tcPr>
            <w:tcW w:w="3119" w:type="dxa"/>
            <w:gridSpan w:val="4"/>
            <w:tcBorders>
              <w:left w:val="nil"/>
              <w:bottom w:val="single" w:sz="4" w:space="0" w:color="auto"/>
              <w:right w:val="nil"/>
            </w:tcBorders>
          </w:tcPr>
          <w:p w14:paraId="58E5E95A" w14:textId="77777777" w:rsidR="00320B27" w:rsidRPr="002A280B" w:rsidRDefault="00320B27" w:rsidP="00174B20">
            <w:r>
              <w:rPr>
                <w:i/>
                <w:iCs/>
              </w:rPr>
              <w:t>Emergency power supply</w:t>
            </w:r>
            <w:r>
              <w:t xml:space="preserve"> provided by:</w:t>
            </w:r>
          </w:p>
        </w:tc>
        <w:tc>
          <w:tcPr>
            <w:tcW w:w="7681" w:type="dxa"/>
            <w:gridSpan w:val="18"/>
            <w:tcBorders>
              <w:left w:val="nil"/>
              <w:bottom w:val="single" w:sz="4" w:space="0" w:color="auto"/>
              <w:right w:val="nil"/>
            </w:tcBorders>
            <w:shd w:val="clear" w:color="auto" w:fill="F2F2F2" w:themeFill="background1" w:themeFillShade="F2"/>
          </w:tcPr>
          <w:p w14:paraId="07361709" w14:textId="77777777" w:rsidR="00320B27" w:rsidRPr="00814B85" w:rsidRDefault="00000000" w:rsidP="00174B20">
            <w:pPr>
              <w:rPr>
                <w:lang w:eastAsia="en-CA"/>
              </w:rPr>
            </w:pPr>
            <w:sdt>
              <w:sdtPr>
                <w:rPr>
                  <w:lang w:eastAsia="en-CA"/>
                </w:rPr>
                <w:id w:val="1530913380"/>
                <w:placeholder>
                  <w:docPart w:val="D41B6429795142DDBB6AB03BE8219298"/>
                </w:placeholder>
              </w:sdtPr>
              <w:sdtContent>
                <w:r w:rsidR="00320B27" w:rsidRPr="00814B85">
                  <w:rPr>
                    <w:lang w:eastAsia="en-CA"/>
                  </w:rPr>
                  <w:t xml:space="preserve"> </w:t>
                </w:r>
              </w:sdtContent>
            </w:sdt>
          </w:p>
        </w:tc>
      </w:tr>
      <w:tr w:rsidR="00320B27" w14:paraId="0A84DA1A" w14:textId="77777777" w:rsidTr="00174B20">
        <w:tc>
          <w:tcPr>
            <w:tcW w:w="1350" w:type="dxa"/>
            <w:tcBorders>
              <w:left w:val="nil"/>
              <w:bottom w:val="single" w:sz="4" w:space="0" w:color="auto"/>
              <w:right w:val="nil"/>
            </w:tcBorders>
          </w:tcPr>
          <w:p w14:paraId="4913FE50" w14:textId="77777777" w:rsidR="00320B27" w:rsidRPr="00814B85" w:rsidRDefault="00320B27" w:rsidP="00174B20">
            <w:pPr>
              <w:jc w:val="right"/>
              <w:rPr>
                <w:lang w:eastAsia="en-CA"/>
              </w:rPr>
            </w:pPr>
            <w:r>
              <w:rPr>
                <w:lang w:eastAsia="en-CA"/>
              </w:rPr>
              <w:t>Batteries</w:t>
            </w:r>
          </w:p>
        </w:tc>
        <w:tc>
          <w:tcPr>
            <w:tcW w:w="1350" w:type="dxa"/>
            <w:tcBorders>
              <w:left w:val="nil"/>
              <w:bottom w:val="single" w:sz="4" w:space="0" w:color="auto"/>
              <w:right w:val="single" w:sz="4" w:space="0" w:color="auto"/>
            </w:tcBorders>
            <w:shd w:val="clear" w:color="auto" w:fill="F2F2F2" w:themeFill="background1" w:themeFillShade="F2"/>
            <w:vAlign w:val="center"/>
          </w:tcPr>
          <w:p w14:paraId="1F1027B2" w14:textId="42A53B4A" w:rsidR="00320B27" w:rsidRPr="00814B85" w:rsidRDefault="00000000" w:rsidP="00174B20">
            <w:pPr>
              <w:rPr>
                <w:lang w:eastAsia="en-CA"/>
              </w:rPr>
            </w:pPr>
            <w:sdt>
              <w:sdtPr>
                <w:rPr>
                  <w:lang w:eastAsia="en-CA"/>
                </w:rPr>
                <w:id w:val="-2063017901"/>
                <w14:checkbox>
                  <w14:checked w14:val="1"/>
                  <w14:checkedState w14:val="0050" w14:font="Wingdings 2"/>
                  <w14:uncheckedState w14:val="0020" w14:font="Wingdings 2"/>
                </w14:checkbox>
              </w:sdtPr>
              <w:sdtContent>
                <w:r w:rsidR="008B3397">
                  <w:rPr>
                    <w:lang w:eastAsia="en-CA"/>
                  </w:rPr>
                  <w:sym w:font="Wingdings 2" w:char="F050"/>
                </w:r>
              </w:sdtContent>
            </w:sdt>
          </w:p>
        </w:tc>
        <w:tc>
          <w:tcPr>
            <w:tcW w:w="1350" w:type="dxa"/>
            <w:gridSpan w:val="4"/>
            <w:tcBorders>
              <w:left w:val="single" w:sz="4" w:space="0" w:color="auto"/>
              <w:bottom w:val="single" w:sz="4" w:space="0" w:color="auto"/>
              <w:right w:val="nil"/>
            </w:tcBorders>
          </w:tcPr>
          <w:p w14:paraId="49CF88F7" w14:textId="77777777" w:rsidR="00320B27" w:rsidRPr="00814B85" w:rsidRDefault="00320B27" w:rsidP="00174B20">
            <w:pPr>
              <w:jc w:val="right"/>
              <w:rPr>
                <w:lang w:eastAsia="en-CA"/>
              </w:rPr>
            </w:pPr>
            <w:r>
              <w:rPr>
                <w:lang w:eastAsia="en-CA"/>
              </w:rPr>
              <w:t>Generator</w:t>
            </w:r>
          </w:p>
        </w:tc>
        <w:tc>
          <w:tcPr>
            <w:tcW w:w="1350" w:type="dxa"/>
            <w:gridSpan w:val="4"/>
            <w:tcBorders>
              <w:left w:val="nil"/>
              <w:bottom w:val="single" w:sz="4" w:space="0" w:color="auto"/>
              <w:right w:val="single" w:sz="4" w:space="0" w:color="auto"/>
            </w:tcBorders>
            <w:shd w:val="clear" w:color="auto" w:fill="F2F2F2" w:themeFill="background1" w:themeFillShade="F2"/>
            <w:vAlign w:val="center"/>
          </w:tcPr>
          <w:p w14:paraId="39C65980" w14:textId="77777777" w:rsidR="00320B27" w:rsidRPr="00814B85" w:rsidRDefault="00000000" w:rsidP="00174B20">
            <w:pPr>
              <w:rPr>
                <w:lang w:eastAsia="en-CA"/>
              </w:rPr>
            </w:pPr>
            <w:sdt>
              <w:sdtPr>
                <w:rPr>
                  <w:lang w:eastAsia="en-CA"/>
                </w:rPr>
                <w:id w:val="111225078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09646150" w14:textId="77777777" w:rsidR="00320B27" w:rsidRPr="00814B85" w:rsidRDefault="00320B27" w:rsidP="00174B20">
            <w:pPr>
              <w:jc w:val="right"/>
              <w:rPr>
                <w:lang w:eastAsia="en-CA"/>
              </w:rPr>
            </w:pPr>
            <w:r>
              <w:rPr>
                <w:lang w:eastAsia="en-CA"/>
              </w:rPr>
              <w:t>UPS</w:t>
            </w:r>
          </w:p>
        </w:tc>
        <w:tc>
          <w:tcPr>
            <w:tcW w:w="1350" w:type="dxa"/>
            <w:gridSpan w:val="3"/>
            <w:tcBorders>
              <w:left w:val="nil"/>
              <w:bottom w:val="single" w:sz="4" w:space="0" w:color="auto"/>
              <w:right w:val="single" w:sz="4" w:space="0" w:color="auto"/>
            </w:tcBorders>
            <w:shd w:val="clear" w:color="auto" w:fill="F2F2F2" w:themeFill="background1" w:themeFillShade="F2"/>
            <w:vAlign w:val="center"/>
          </w:tcPr>
          <w:p w14:paraId="6AF5FD6C" w14:textId="77777777" w:rsidR="00320B27" w:rsidRPr="00814B85" w:rsidRDefault="00000000" w:rsidP="00174B20">
            <w:pPr>
              <w:rPr>
                <w:lang w:eastAsia="en-CA"/>
              </w:rPr>
            </w:pPr>
            <w:sdt>
              <w:sdtPr>
                <w:rPr>
                  <w:lang w:eastAsia="en-CA"/>
                </w:rPr>
                <w:id w:val="-44076257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7A07FD62" w14:textId="77777777" w:rsidR="00320B27" w:rsidRPr="00814B85" w:rsidRDefault="00320B27" w:rsidP="00174B20">
            <w:pPr>
              <w:jc w:val="right"/>
              <w:rPr>
                <w:lang w:eastAsia="en-CA"/>
              </w:rPr>
            </w:pPr>
            <w:r>
              <w:rPr>
                <w:lang w:eastAsia="en-CA"/>
              </w:rPr>
              <w:t>Combination</w:t>
            </w:r>
          </w:p>
        </w:tc>
        <w:tc>
          <w:tcPr>
            <w:tcW w:w="1350" w:type="dxa"/>
            <w:gridSpan w:val="3"/>
            <w:tcBorders>
              <w:left w:val="nil"/>
              <w:bottom w:val="single" w:sz="4" w:space="0" w:color="auto"/>
              <w:right w:val="nil"/>
            </w:tcBorders>
            <w:shd w:val="clear" w:color="auto" w:fill="F2F2F2" w:themeFill="background1" w:themeFillShade="F2"/>
            <w:vAlign w:val="center"/>
          </w:tcPr>
          <w:p w14:paraId="1F90A133" w14:textId="77777777" w:rsidR="00320B27" w:rsidRPr="00814B85" w:rsidRDefault="00000000" w:rsidP="00174B20">
            <w:pPr>
              <w:rPr>
                <w:lang w:eastAsia="en-CA"/>
              </w:rPr>
            </w:pPr>
            <w:sdt>
              <w:sdtPr>
                <w:rPr>
                  <w:lang w:eastAsia="en-CA"/>
                </w:rPr>
                <w:id w:val="101434373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C8A3FAA" w14:textId="77777777" w:rsidTr="00174B20">
        <w:tc>
          <w:tcPr>
            <w:tcW w:w="3544" w:type="dxa"/>
            <w:gridSpan w:val="5"/>
            <w:tcBorders>
              <w:left w:val="nil"/>
              <w:right w:val="single" w:sz="4" w:space="0" w:color="auto"/>
            </w:tcBorders>
          </w:tcPr>
          <w:p w14:paraId="25AFD03E" w14:textId="77777777" w:rsidR="00320B27" w:rsidRDefault="00320B27" w:rsidP="00174B20">
            <w:pPr>
              <w:rPr>
                <w:lang w:eastAsia="en-CA"/>
              </w:rPr>
            </w:pPr>
            <w:r>
              <w:rPr>
                <w:lang w:eastAsia="en-CA"/>
              </w:rPr>
              <w:t>NBC required full load alarm operation time</w:t>
            </w:r>
          </w:p>
        </w:tc>
        <w:tc>
          <w:tcPr>
            <w:tcW w:w="907" w:type="dxa"/>
            <w:gridSpan w:val="2"/>
            <w:tcBorders>
              <w:left w:val="single" w:sz="4" w:space="0" w:color="auto"/>
              <w:right w:val="nil"/>
            </w:tcBorders>
          </w:tcPr>
          <w:p w14:paraId="64D4A839" w14:textId="77777777" w:rsidR="00320B27" w:rsidRDefault="00320B27" w:rsidP="00174B20">
            <w:pPr>
              <w:jc w:val="right"/>
              <w:rPr>
                <w:lang w:eastAsia="en-CA"/>
              </w:rPr>
            </w:pPr>
            <w:r>
              <w:rPr>
                <w:lang w:eastAsia="en-CA"/>
              </w:rPr>
              <w:t>2h</w:t>
            </w:r>
          </w:p>
        </w:tc>
        <w:tc>
          <w:tcPr>
            <w:tcW w:w="907" w:type="dxa"/>
            <w:gridSpan w:val="2"/>
            <w:tcBorders>
              <w:left w:val="nil"/>
              <w:right w:val="single" w:sz="4" w:space="0" w:color="auto"/>
            </w:tcBorders>
            <w:shd w:val="clear" w:color="auto" w:fill="F2F2F2" w:themeFill="background1" w:themeFillShade="F2"/>
          </w:tcPr>
          <w:p w14:paraId="4D467A68" w14:textId="77777777" w:rsidR="00320B27" w:rsidRDefault="00000000" w:rsidP="00174B20">
            <w:pPr>
              <w:rPr>
                <w:lang w:eastAsia="en-CA"/>
              </w:rPr>
            </w:pPr>
            <w:sdt>
              <w:sdtPr>
                <w:rPr>
                  <w:lang w:eastAsia="en-CA"/>
                </w:rPr>
                <w:id w:val="-157936663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gridSpan w:val="3"/>
            <w:tcBorders>
              <w:left w:val="single" w:sz="4" w:space="0" w:color="auto"/>
              <w:right w:val="nil"/>
            </w:tcBorders>
          </w:tcPr>
          <w:p w14:paraId="23D2D09C" w14:textId="77777777" w:rsidR="00320B27" w:rsidRDefault="00320B27" w:rsidP="00174B20">
            <w:pPr>
              <w:jc w:val="right"/>
              <w:rPr>
                <w:lang w:eastAsia="en-CA"/>
              </w:rPr>
            </w:pPr>
            <w:r>
              <w:rPr>
                <w:lang w:eastAsia="en-CA"/>
              </w:rPr>
              <w:t>1h</w:t>
            </w:r>
          </w:p>
        </w:tc>
        <w:tc>
          <w:tcPr>
            <w:tcW w:w="907" w:type="dxa"/>
            <w:gridSpan w:val="2"/>
            <w:tcBorders>
              <w:left w:val="nil"/>
              <w:right w:val="single" w:sz="4" w:space="0" w:color="auto"/>
            </w:tcBorders>
            <w:shd w:val="clear" w:color="auto" w:fill="F2F2F2" w:themeFill="background1" w:themeFillShade="F2"/>
          </w:tcPr>
          <w:p w14:paraId="6999A891" w14:textId="77777777" w:rsidR="00320B27" w:rsidRDefault="00000000" w:rsidP="00174B20">
            <w:pPr>
              <w:rPr>
                <w:lang w:eastAsia="en-CA"/>
              </w:rPr>
            </w:pPr>
            <w:sdt>
              <w:sdtPr>
                <w:rPr>
                  <w:lang w:eastAsia="en-CA"/>
                </w:rPr>
                <w:id w:val="-62083957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tcBorders>
              <w:left w:val="single" w:sz="4" w:space="0" w:color="auto"/>
              <w:right w:val="nil"/>
            </w:tcBorders>
          </w:tcPr>
          <w:p w14:paraId="46E4AFD9" w14:textId="77777777" w:rsidR="00320B27" w:rsidRDefault="00320B27" w:rsidP="00174B20">
            <w:pPr>
              <w:jc w:val="right"/>
              <w:rPr>
                <w:lang w:eastAsia="en-CA"/>
              </w:rPr>
            </w:pPr>
            <w:r>
              <w:rPr>
                <w:lang w:eastAsia="en-CA"/>
              </w:rPr>
              <w:t>30min</w:t>
            </w:r>
          </w:p>
        </w:tc>
        <w:tc>
          <w:tcPr>
            <w:tcW w:w="907" w:type="dxa"/>
            <w:gridSpan w:val="3"/>
            <w:tcBorders>
              <w:left w:val="nil"/>
              <w:right w:val="single" w:sz="4" w:space="0" w:color="auto"/>
            </w:tcBorders>
            <w:shd w:val="clear" w:color="auto" w:fill="F2F2F2" w:themeFill="background1" w:themeFillShade="F2"/>
          </w:tcPr>
          <w:p w14:paraId="4E3AE442" w14:textId="192E10F6" w:rsidR="00320B27" w:rsidRDefault="00000000" w:rsidP="00174B20">
            <w:pPr>
              <w:rPr>
                <w:lang w:eastAsia="en-CA"/>
              </w:rPr>
            </w:pPr>
            <w:sdt>
              <w:sdtPr>
                <w:rPr>
                  <w:lang w:eastAsia="en-CA"/>
                </w:rPr>
                <w:id w:val="258497304"/>
                <w14:checkbox>
                  <w14:checked w14:val="1"/>
                  <w14:checkedState w14:val="0050" w14:font="Wingdings 2"/>
                  <w14:uncheckedState w14:val="0020" w14:font="Wingdings 2"/>
                </w14:checkbox>
              </w:sdtPr>
              <w:sdtContent>
                <w:r w:rsidR="008B3397">
                  <w:rPr>
                    <w:lang w:eastAsia="en-CA"/>
                  </w:rPr>
                  <w:sym w:font="Wingdings 2" w:char="F050"/>
                </w:r>
              </w:sdtContent>
            </w:sdt>
          </w:p>
        </w:tc>
        <w:tc>
          <w:tcPr>
            <w:tcW w:w="907" w:type="dxa"/>
            <w:gridSpan w:val="3"/>
            <w:tcBorders>
              <w:left w:val="single" w:sz="4" w:space="0" w:color="auto"/>
              <w:right w:val="nil"/>
            </w:tcBorders>
          </w:tcPr>
          <w:p w14:paraId="44539C4E" w14:textId="77777777" w:rsidR="00320B27" w:rsidRDefault="00320B27" w:rsidP="00174B20">
            <w:pPr>
              <w:jc w:val="right"/>
              <w:rPr>
                <w:lang w:eastAsia="en-CA"/>
              </w:rPr>
            </w:pPr>
            <w:r>
              <w:rPr>
                <w:lang w:eastAsia="en-CA"/>
              </w:rPr>
              <w:t>5 min</w:t>
            </w:r>
          </w:p>
        </w:tc>
        <w:tc>
          <w:tcPr>
            <w:tcW w:w="907" w:type="dxa"/>
            <w:tcBorders>
              <w:left w:val="nil"/>
              <w:right w:val="nil"/>
            </w:tcBorders>
            <w:shd w:val="clear" w:color="auto" w:fill="F2F2F2" w:themeFill="background1" w:themeFillShade="F2"/>
          </w:tcPr>
          <w:p w14:paraId="56A03E7E" w14:textId="77777777" w:rsidR="00320B27" w:rsidRDefault="00000000" w:rsidP="00174B20">
            <w:pPr>
              <w:rPr>
                <w:lang w:eastAsia="en-CA"/>
              </w:rPr>
            </w:pPr>
            <w:sdt>
              <w:sdtPr>
                <w:rPr>
                  <w:lang w:eastAsia="en-CA"/>
                </w:rPr>
                <w:id w:val="9183188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180296C" w14:textId="77777777" w:rsidTr="00174B20">
        <w:tc>
          <w:tcPr>
            <w:tcW w:w="3544" w:type="dxa"/>
            <w:gridSpan w:val="5"/>
            <w:tcBorders>
              <w:left w:val="nil"/>
              <w:right w:val="single" w:sz="4" w:space="0" w:color="auto"/>
            </w:tcBorders>
          </w:tcPr>
          <w:p w14:paraId="3EB93912" w14:textId="77777777" w:rsidR="00320B27" w:rsidRDefault="00320B27" w:rsidP="00174B20">
            <w:pPr>
              <w:rPr>
                <w:lang w:eastAsia="en-CA"/>
              </w:rPr>
            </w:pPr>
            <w:r>
              <w:rPr>
                <w:lang w:eastAsia="en-CA"/>
              </w:rPr>
              <w:t>Installed batteries</w:t>
            </w:r>
          </w:p>
        </w:tc>
        <w:tc>
          <w:tcPr>
            <w:tcW w:w="1209" w:type="dxa"/>
            <w:gridSpan w:val="3"/>
            <w:tcBorders>
              <w:left w:val="single" w:sz="4" w:space="0" w:color="auto"/>
              <w:right w:val="nil"/>
            </w:tcBorders>
          </w:tcPr>
          <w:p w14:paraId="62CF38FC" w14:textId="77777777" w:rsidR="00320B27" w:rsidRDefault="00320B27" w:rsidP="00174B20">
            <w:pPr>
              <w:jc w:val="right"/>
              <w:rPr>
                <w:lang w:eastAsia="en-CA"/>
              </w:rPr>
            </w:pPr>
            <w:r>
              <w:rPr>
                <w:lang w:eastAsia="en-CA"/>
              </w:rPr>
              <w:t>Qty:</w:t>
            </w:r>
          </w:p>
        </w:tc>
        <w:tc>
          <w:tcPr>
            <w:tcW w:w="1209" w:type="dxa"/>
            <w:gridSpan w:val="3"/>
            <w:tcBorders>
              <w:left w:val="nil"/>
              <w:right w:val="single" w:sz="4" w:space="0" w:color="auto"/>
            </w:tcBorders>
            <w:shd w:val="clear" w:color="auto" w:fill="F2F2F2" w:themeFill="background1" w:themeFillShade="F2"/>
          </w:tcPr>
          <w:p w14:paraId="42CA0665" w14:textId="174D6FFB" w:rsidR="00320B27" w:rsidRDefault="00000000" w:rsidP="00174B20">
            <w:pPr>
              <w:rPr>
                <w:lang w:eastAsia="en-CA"/>
              </w:rPr>
            </w:pPr>
            <w:sdt>
              <w:sdtPr>
                <w:rPr>
                  <w:lang w:eastAsia="en-CA"/>
                </w:rPr>
                <w:id w:val="11960667"/>
                <w:placeholder>
                  <w:docPart w:val="5C64B27D7CB54DC78A9008D3C71F8FE4"/>
                </w:placeholder>
              </w:sdtPr>
              <w:sdtContent>
                <w:r w:rsidR="00320B27" w:rsidRPr="00814B85">
                  <w:rPr>
                    <w:lang w:eastAsia="en-CA"/>
                  </w:rPr>
                  <w:t xml:space="preserve"> </w:t>
                </w:r>
                <w:r w:rsidR="008B3397">
                  <w:rPr>
                    <w:lang w:eastAsia="en-CA"/>
                  </w:rPr>
                  <w:t>2</w:t>
                </w:r>
              </w:sdtContent>
            </w:sdt>
          </w:p>
        </w:tc>
        <w:tc>
          <w:tcPr>
            <w:tcW w:w="1210" w:type="dxa"/>
            <w:gridSpan w:val="3"/>
            <w:tcBorders>
              <w:left w:val="single" w:sz="4" w:space="0" w:color="auto"/>
              <w:right w:val="nil"/>
            </w:tcBorders>
          </w:tcPr>
          <w:p w14:paraId="5B642B47" w14:textId="77777777" w:rsidR="00320B27" w:rsidRDefault="00320B27" w:rsidP="00174B20">
            <w:pPr>
              <w:jc w:val="right"/>
              <w:rPr>
                <w:lang w:eastAsia="en-CA"/>
              </w:rPr>
            </w:pPr>
            <w:r>
              <w:rPr>
                <w:lang w:eastAsia="en-CA"/>
              </w:rPr>
              <w:t>V(dc):</w:t>
            </w:r>
          </w:p>
        </w:tc>
        <w:tc>
          <w:tcPr>
            <w:tcW w:w="1209" w:type="dxa"/>
            <w:gridSpan w:val="3"/>
            <w:tcBorders>
              <w:left w:val="nil"/>
              <w:right w:val="single" w:sz="4" w:space="0" w:color="auto"/>
            </w:tcBorders>
            <w:shd w:val="clear" w:color="auto" w:fill="F2F2F2" w:themeFill="background1" w:themeFillShade="F2"/>
          </w:tcPr>
          <w:p w14:paraId="2CDD33C9" w14:textId="10CDB605" w:rsidR="00320B27" w:rsidRDefault="00000000" w:rsidP="00174B20">
            <w:pPr>
              <w:rPr>
                <w:lang w:eastAsia="en-CA"/>
              </w:rPr>
            </w:pPr>
            <w:sdt>
              <w:sdtPr>
                <w:rPr>
                  <w:lang w:eastAsia="en-CA"/>
                </w:rPr>
                <w:id w:val="-805623796"/>
                <w:placeholder>
                  <w:docPart w:val="165C45CCDD4148168AB1AFE9D98EECBA"/>
                </w:placeholder>
              </w:sdtPr>
              <w:sdtContent>
                <w:r w:rsidR="00320B27" w:rsidRPr="00814B85">
                  <w:rPr>
                    <w:lang w:eastAsia="en-CA"/>
                  </w:rPr>
                  <w:t xml:space="preserve"> </w:t>
                </w:r>
                <w:r w:rsidR="008B3397">
                  <w:rPr>
                    <w:lang w:eastAsia="en-CA"/>
                  </w:rPr>
                  <w:t>12</w:t>
                </w:r>
              </w:sdtContent>
            </w:sdt>
          </w:p>
        </w:tc>
        <w:tc>
          <w:tcPr>
            <w:tcW w:w="1209" w:type="dxa"/>
            <w:gridSpan w:val="3"/>
            <w:tcBorders>
              <w:left w:val="single" w:sz="4" w:space="0" w:color="auto"/>
              <w:right w:val="nil"/>
            </w:tcBorders>
          </w:tcPr>
          <w:p w14:paraId="3D187C90" w14:textId="77777777" w:rsidR="00320B27" w:rsidRDefault="00320B27" w:rsidP="00174B20">
            <w:pPr>
              <w:jc w:val="right"/>
              <w:rPr>
                <w:lang w:eastAsia="en-CA"/>
              </w:rPr>
            </w:pPr>
            <w:proofErr w:type="spellStart"/>
            <w:r>
              <w:rPr>
                <w:lang w:eastAsia="en-CA"/>
              </w:rPr>
              <w:t>A</w:t>
            </w:r>
            <w:r>
              <w:rPr>
                <w:rFonts w:cstheme="minorHAnsi"/>
                <w:lang w:eastAsia="en-CA"/>
              </w:rPr>
              <w:t>∙</w:t>
            </w:r>
            <w:r>
              <w:rPr>
                <w:lang w:eastAsia="en-CA"/>
              </w:rPr>
              <w:t>h</w:t>
            </w:r>
            <w:proofErr w:type="spellEnd"/>
            <w:r>
              <w:rPr>
                <w:lang w:eastAsia="en-CA"/>
              </w:rPr>
              <w:t>:</w:t>
            </w:r>
          </w:p>
        </w:tc>
        <w:tc>
          <w:tcPr>
            <w:tcW w:w="1210" w:type="dxa"/>
            <w:gridSpan w:val="2"/>
            <w:tcBorders>
              <w:left w:val="nil"/>
              <w:right w:val="nil"/>
            </w:tcBorders>
            <w:shd w:val="clear" w:color="auto" w:fill="F2F2F2" w:themeFill="background1" w:themeFillShade="F2"/>
          </w:tcPr>
          <w:p w14:paraId="6F6F7248" w14:textId="65DD3132" w:rsidR="00320B27" w:rsidRDefault="00000000" w:rsidP="00174B20">
            <w:pPr>
              <w:rPr>
                <w:lang w:eastAsia="en-CA"/>
              </w:rPr>
            </w:pPr>
            <w:sdt>
              <w:sdtPr>
                <w:rPr>
                  <w:lang w:eastAsia="en-CA"/>
                </w:rPr>
                <w:id w:val="-1495714342"/>
                <w:placeholder>
                  <w:docPart w:val="21335AC7A3AD48998F2CE3B574CB39D3"/>
                </w:placeholder>
              </w:sdtPr>
              <w:sdtContent>
                <w:r w:rsidR="00320B27" w:rsidRPr="00814B85">
                  <w:rPr>
                    <w:lang w:eastAsia="en-CA"/>
                  </w:rPr>
                  <w:t xml:space="preserve"> </w:t>
                </w:r>
                <w:r w:rsidR="008B3397">
                  <w:rPr>
                    <w:lang w:eastAsia="en-CA"/>
                  </w:rPr>
                  <w:t>13</w:t>
                </w:r>
              </w:sdtContent>
            </w:sdt>
          </w:p>
        </w:tc>
      </w:tr>
    </w:tbl>
    <w:p w14:paraId="4CC1D20D" w14:textId="77777777" w:rsidR="00320B27" w:rsidRDefault="00320B27" w:rsidP="00320B27"/>
    <w:p w14:paraId="42A410F1" w14:textId="77777777" w:rsidR="00320B27" w:rsidRDefault="00320B27" w:rsidP="00320B27"/>
    <w:tbl>
      <w:tblPr>
        <w:tblStyle w:val="TableGrid"/>
        <w:tblW w:w="11146" w:type="dxa"/>
        <w:tblLayout w:type="fixed"/>
        <w:tblLook w:val="04A0" w:firstRow="1" w:lastRow="0" w:firstColumn="1" w:lastColumn="0" w:noHBand="0" w:noVBand="1"/>
      </w:tblPr>
      <w:tblGrid>
        <w:gridCol w:w="567"/>
        <w:gridCol w:w="3738"/>
        <w:gridCol w:w="3492"/>
        <w:gridCol w:w="477"/>
        <w:gridCol w:w="10"/>
        <w:gridCol w:w="576"/>
        <w:gridCol w:w="354"/>
        <w:gridCol w:w="478"/>
        <w:gridCol w:w="10"/>
        <w:gridCol w:w="301"/>
        <w:gridCol w:w="62"/>
        <w:gridCol w:w="708"/>
        <w:gridCol w:w="363"/>
        <w:gridCol w:w="10"/>
      </w:tblGrid>
      <w:tr w:rsidR="00320B27" w14:paraId="24218E23" w14:textId="77777777" w:rsidTr="00174B20">
        <w:tc>
          <w:tcPr>
            <w:tcW w:w="11146" w:type="dxa"/>
            <w:gridSpan w:val="14"/>
            <w:tcBorders>
              <w:left w:val="nil"/>
              <w:right w:val="nil"/>
            </w:tcBorders>
          </w:tcPr>
          <w:p w14:paraId="2B2ACDAF" w14:textId="77777777" w:rsidR="00320B27" w:rsidRPr="00C73289" w:rsidRDefault="00320B27" w:rsidP="00174B20">
            <w:pPr>
              <w:jc w:val="center"/>
              <w:rPr>
                <w:lang w:eastAsia="en-CA"/>
              </w:rPr>
            </w:pPr>
            <w:r>
              <w:t>BATTERY TESTS (Reference: 9.2)</w:t>
            </w:r>
          </w:p>
        </w:tc>
      </w:tr>
      <w:tr w:rsidR="00320B27" w14:paraId="68AF133D" w14:textId="77777777" w:rsidTr="00174B20">
        <w:tc>
          <w:tcPr>
            <w:tcW w:w="567" w:type="dxa"/>
            <w:tcBorders>
              <w:left w:val="nil"/>
            </w:tcBorders>
            <w:vAlign w:val="center"/>
          </w:tcPr>
          <w:p w14:paraId="3656AD35" w14:textId="77777777" w:rsidR="00320B27" w:rsidRDefault="00320B27" w:rsidP="00174B20">
            <w:r>
              <w:t>A</w:t>
            </w:r>
          </w:p>
        </w:tc>
        <w:tc>
          <w:tcPr>
            <w:tcW w:w="7230" w:type="dxa"/>
            <w:gridSpan w:val="2"/>
            <w:vAlign w:val="center"/>
          </w:tcPr>
          <w:p w14:paraId="363F9196" w14:textId="77777777" w:rsidR="00320B27" w:rsidRPr="00336109" w:rsidRDefault="00320B27" w:rsidP="00174B20">
            <w:r>
              <w:t>Correct battery type as recommended by manufacturer</w:t>
            </w:r>
          </w:p>
        </w:tc>
        <w:tc>
          <w:tcPr>
            <w:tcW w:w="487" w:type="dxa"/>
            <w:gridSpan w:val="2"/>
            <w:tcBorders>
              <w:right w:val="nil"/>
            </w:tcBorders>
            <w:vAlign w:val="center"/>
          </w:tcPr>
          <w:p w14:paraId="3FC0FE56" w14:textId="77777777" w:rsidR="00320B27" w:rsidRDefault="00320B27" w:rsidP="00174B20">
            <w:r>
              <w:t>Yes</w:t>
            </w:r>
          </w:p>
        </w:tc>
        <w:tc>
          <w:tcPr>
            <w:tcW w:w="930" w:type="dxa"/>
            <w:gridSpan w:val="2"/>
            <w:tcBorders>
              <w:left w:val="nil"/>
            </w:tcBorders>
            <w:shd w:val="clear" w:color="auto" w:fill="F2F2F2" w:themeFill="background1" w:themeFillShade="F2"/>
            <w:vAlign w:val="center"/>
          </w:tcPr>
          <w:p w14:paraId="69E9F0B9" w14:textId="0CE8891D" w:rsidR="00320B27" w:rsidRDefault="00000000" w:rsidP="00174B20">
            <w:sdt>
              <w:sdtPr>
                <w:rPr>
                  <w:lang w:eastAsia="en-CA"/>
                </w:rPr>
                <w:id w:val="991749683"/>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right w:val="nil"/>
            </w:tcBorders>
            <w:vAlign w:val="center"/>
          </w:tcPr>
          <w:p w14:paraId="4EC4CDFC" w14:textId="77777777" w:rsidR="00320B27" w:rsidRDefault="00320B27" w:rsidP="00174B20">
            <w:r>
              <w:t>No</w:t>
            </w:r>
          </w:p>
        </w:tc>
        <w:tc>
          <w:tcPr>
            <w:tcW w:w="363" w:type="dxa"/>
            <w:gridSpan w:val="2"/>
            <w:tcBorders>
              <w:left w:val="nil"/>
            </w:tcBorders>
            <w:shd w:val="clear" w:color="auto" w:fill="F2F2F2" w:themeFill="background1" w:themeFillShade="F2"/>
            <w:vAlign w:val="center"/>
          </w:tcPr>
          <w:p w14:paraId="6F1F2226" w14:textId="77777777" w:rsidR="00320B27" w:rsidRDefault="00000000" w:rsidP="00174B20">
            <w:sdt>
              <w:sdtPr>
                <w:rPr>
                  <w:lang w:eastAsia="en-CA"/>
                </w:rPr>
                <w:id w:val="-139288064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right w:val="nil"/>
            </w:tcBorders>
            <w:vAlign w:val="center"/>
          </w:tcPr>
          <w:p w14:paraId="186DF156" w14:textId="77777777" w:rsidR="00320B27" w:rsidRDefault="00320B27" w:rsidP="00174B20">
            <w:r>
              <w:t>N/A</w:t>
            </w:r>
          </w:p>
        </w:tc>
        <w:tc>
          <w:tcPr>
            <w:tcW w:w="373" w:type="dxa"/>
            <w:gridSpan w:val="2"/>
            <w:tcBorders>
              <w:left w:val="nil"/>
              <w:right w:val="nil"/>
            </w:tcBorders>
            <w:shd w:val="clear" w:color="auto" w:fill="F2F2F2" w:themeFill="background1" w:themeFillShade="F2"/>
            <w:vAlign w:val="center"/>
          </w:tcPr>
          <w:p w14:paraId="4CD02883" w14:textId="77777777" w:rsidR="00320B27" w:rsidRDefault="00000000" w:rsidP="00174B20">
            <w:sdt>
              <w:sdtPr>
                <w:rPr>
                  <w:lang w:eastAsia="en-CA"/>
                </w:rPr>
                <w:id w:val="41875372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D4C29E6" w14:textId="77777777" w:rsidTr="00174B20">
        <w:tc>
          <w:tcPr>
            <w:tcW w:w="567" w:type="dxa"/>
            <w:tcBorders>
              <w:left w:val="nil"/>
            </w:tcBorders>
            <w:vAlign w:val="center"/>
          </w:tcPr>
          <w:p w14:paraId="1F81E959" w14:textId="77777777" w:rsidR="00320B27" w:rsidRDefault="00320B27" w:rsidP="00174B20">
            <w:r>
              <w:t>B</w:t>
            </w:r>
          </w:p>
        </w:tc>
        <w:tc>
          <w:tcPr>
            <w:tcW w:w="7230" w:type="dxa"/>
            <w:gridSpan w:val="2"/>
            <w:vAlign w:val="center"/>
          </w:tcPr>
          <w:p w14:paraId="55E1BB2C" w14:textId="77777777" w:rsidR="00320B27" w:rsidRDefault="00320B27" w:rsidP="00174B20">
            <w:r>
              <w:t>Correct battery rating as determined by battery calculations based on full system load.</w:t>
            </w:r>
          </w:p>
        </w:tc>
        <w:tc>
          <w:tcPr>
            <w:tcW w:w="487" w:type="dxa"/>
            <w:gridSpan w:val="2"/>
            <w:tcBorders>
              <w:bottom w:val="single" w:sz="4" w:space="0" w:color="auto"/>
              <w:right w:val="nil"/>
            </w:tcBorders>
            <w:vAlign w:val="center"/>
          </w:tcPr>
          <w:p w14:paraId="4FD65788" w14:textId="77777777" w:rsidR="00320B27" w:rsidRDefault="00320B27" w:rsidP="00174B20">
            <w:r>
              <w:t>Yes</w:t>
            </w:r>
          </w:p>
        </w:tc>
        <w:tc>
          <w:tcPr>
            <w:tcW w:w="930" w:type="dxa"/>
            <w:gridSpan w:val="2"/>
            <w:tcBorders>
              <w:left w:val="nil"/>
              <w:bottom w:val="single" w:sz="4" w:space="0" w:color="auto"/>
            </w:tcBorders>
            <w:shd w:val="clear" w:color="auto" w:fill="F2F2F2" w:themeFill="background1" w:themeFillShade="F2"/>
            <w:vAlign w:val="center"/>
          </w:tcPr>
          <w:p w14:paraId="6CE8E05C" w14:textId="4EAD6E69" w:rsidR="00320B27" w:rsidRDefault="00000000" w:rsidP="00174B20">
            <w:pPr>
              <w:rPr>
                <w:lang w:eastAsia="en-CA"/>
              </w:rPr>
            </w:pPr>
            <w:sdt>
              <w:sdtPr>
                <w:rPr>
                  <w:lang w:eastAsia="en-CA"/>
                </w:rPr>
                <w:id w:val="-1243876025"/>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bottom w:val="single" w:sz="4" w:space="0" w:color="auto"/>
              <w:right w:val="nil"/>
            </w:tcBorders>
            <w:vAlign w:val="center"/>
          </w:tcPr>
          <w:p w14:paraId="3CF40F1A" w14:textId="77777777" w:rsidR="00320B27" w:rsidRDefault="00320B27" w:rsidP="00174B20">
            <w:r>
              <w:t>No</w:t>
            </w:r>
          </w:p>
        </w:tc>
        <w:tc>
          <w:tcPr>
            <w:tcW w:w="363" w:type="dxa"/>
            <w:gridSpan w:val="2"/>
            <w:tcBorders>
              <w:left w:val="nil"/>
              <w:bottom w:val="single" w:sz="4" w:space="0" w:color="auto"/>
            </w:tcBorders>
            <w:shd w:val="clear" w:color="auto" w:fill="F2F2F2" w:themeFill="background1" w:themeFillShade="F2"/>
            <w:vAlign w:val="center"/>
          </w:tcPr>
          <w:p w14:paraId="79F41EA6" w14:textId="77777777" w:rsidR="00320B27" w:rsidRDefault="00000000" w:rsidP="00174B20">
            <w:pPr>
              <w:rPr>
                <w:lang w:eastAsia="en-CA"/>
              </w:rPr>
            </w:pPr>
            <w:sdt>
              <w:sdtPr>
                <w:rPr>
                  <w:lang w:eastAsia="en-CA"/>
                </w:rPr>
                <w:id w:val="17847972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bottom w:val="single" w:sz="4" w:space="0" w:color="auto"/>
              <w:right w:val="nil"/>
            </w:tcBorders>
            <w:vAlign w:val="center"/>
          </w:tcPr>
          <w:p w14:paraId="2548CE14" w14:textId="77777777" w:rsidR="00320B27" w:rsidRDefault="00320B27" w:rsidP="00174B20">
            <w:r>
              <w:t>N/A</w:t>
            </w:r>
          </w:p>
        </w:tc>
        <w:tc>
          <w:tcPr>
            <w:tcW w:w="373" w:type="dxa"/>
            <w:gridSpan w:val="2"/>
            <w:tcBorders>
              <w:left w:val="nil"/>
              <w:bottom w:val="single" w:sz="4" w:space="0" w:color="auto"/>
              <w:right w:val="nil"/>
            </w:tcBorders>
            <w:shd w:val="clear" w:color="auto" w:fill="F2F2F2" w:themeFill="background1" w:themeFillShade="F2"/>
            <w:vAlign w:val="center"/>
          </w:tcPr>
          <w:p w14:paraId="75168DD5" w14:textId="77777777" w:rsidR="00320B27" w:rsidRDefault="00000000" w:rsidP="00174B20">
            <w:pPr>
              <w:rPr>
                <w:lang w:eastAsia="en-CA"/>
              </w:rPr>
            </w:pPr>
            <w:sdt>
              <w:sdtPr>
                <w:rPr>
                  <w:lang w:eastAsia="en-CA"/>
                </w:rPr>
                <w:id w:val="-105462256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0DFA326" w14:textId="77777777" w:rsidTr="00174B20">
        <w:trPr>
          <w:trHeight w:val="113"/>
        </w:trPr>
        <w:tc>
          <w:tcPr>
            <w:tcW w:w="567" w:type="dxa"/>
            <w:vMerge w:val="restart"/>
            <w:tcBorders>
              <w:left w:val="nil"/>
            </w:tcBorders>
            <w:vAlign w:val="center"/>
          </w:tcPr>
          <w:p w14:paraId="6DF050C4" w14:textId="77777777" w:rsidR="00320B27" w:rsidRDefault="00320B27" w:rsidP="00174B20">
            <w:r>
              <w:t>C</w:t>
            </w:r>
          </w:p>
        </w:tc>
        <w:tc>
          <w:tcPr>
            <w:tcW w:w="7230" w:type="dxa"/>
            <w:gridSpan w:val="2"/>
            <w:vMerge w:val="restart"/>
            <w:tcBorders>
              <w:right w:val="single" w:sz="4" w:space="0" w:color="auto"/>
            </w:tcBorders>
            <w:vAlign w:val="center"/>
          </w:tcPr>
          <w:p w14:paraId="375764EB" w14:textId="77777777" w:rsidR="00320B27" w:rsidRPr="00C73289" w:rsidRDefault="00320B27" w:rsidP="00174B20">
            <w:r>
              <w:t xml:space="preserve">Battery voltage with </w:t>
            </w:r>
            <w:r>
              <w:rPr>
                <w:i/>
                <w:iCs/>
              </w:rPr>
              <w:t>main power supply</w:t>
            </w:r>
            <w:r>
              <w:t xml:space="preserve"> ‘ON’.</w:t>
            </w:r>
          </w:p>
        </w:tc>
        <w:tc>
          <w:tcPr>
            <w:tcW w:w="1063" w:type="dxa"/>
            <w:gridSpan w:val="3"/>
            <w:tcBorders>
              <w:top w:val="single" w:sz="4" w:space="0" w:color="auto"/>
              <w:left w:val="single" w:sz="4" w:space="0" w:color="auto"/>
              <w:bottom w:val="nil"/>
              <w:right w:val="nil"/>
            </w:tcBorders>
            <w:vAlign w:val="center"/>
          </w:tcPr>
          <w:p w14:paraId="2EC74CA3"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2ED3C4B6" w14:textId="6E719559" w:rsidR="00320B27" w:rsidRDefault="00000000" w:rsidP="00174B20">
            <w:pPr>
              <w:jc w:val="right"/>
              <w:rPr>
                <w:lang w:eastAsia="en-CA"/>
              </w:rPr>
            </w:pPr>
            <w:sdt>
              <w:sdtPr>
                <w:rPr>
                  <w:lang w:eastAsia="en-CA"/>
                </w:rPr>
                <w:id w:val="-1941595002"/>
                <w:placeholder>
                  <w:docPart w:val="88F10D3E3DFA4991B61177E23AA7C15B"/>
                </w:placeholder>
              </w:sdtPr>
              <w:sdtContent>
                <w:r w:rsidR="00BA64CE">
                  <w:rPr>
                    <w:lang w:eastAsia="en-CA"/>
                  </w:rPr>
                  <w:t>26.59</w:t>
                </w:r>
                <w:r w:rsidR="00320B27" w:rsidRPr="00814B85">
                  <w:rPr>
                    <w:lang w:eastAsia="en-CA"/>
                  </w:rPr>
                  <w:t xml:space="preserve"> </w:t>
                </w:r>
              </w:sdtContent>
            </w:sdt>
          </w:p>
        </w:tc>
        <w:tc>
          <w:tcPr>
            <w:tcW w:w="1143" w:type="dxa"/>
            <w:gridSpan w:val="4"/>
            <w:tcBorders>
              <w:top w:val="single" w:sz="4" w:space="0" w:color="auto"/>
              <w:left w:val="nil"/>
              <w:bottom w:val="nil"/>
              <w:right w:val="nil"/>
            </w:tcBorders>
            <w:vAlign w:val="center"/>
          </w:tcPr>
          <w:p w14:paraId="0D2E3623" w14:textId="77777777" w:rsidR="00320B27" w:rsidRDefault="00320B27" w:rsidP="00174B20">
            <w:pPr>
              <w:rPr>
                <w:lang w:eastAsia="en-CA"/>
              </w:rPr>
            </w:pPr>
            <w:r>
              <w:rPr>
                <w:lang w:eastAsia="en-CA"/>
              </w:rPr>
              <w:t>V dc</w:t>
            </w:r>
          </w:p>
        </w:tc>
      </w:tr>
      <w:tr w:rsidR="00320B27" w14:paraId="3FC6D41C" w14:textId="77777777" w:rsidTr="00174B20">
        <w:trPr>
          <w:trHeight w:val="112"/>
        </w:trPr>
        <w:tc>
          <w:tcPr>
            <w:tcW w:w="567" w:type="dxa"/>
            <w:vMerge/>
            <w:tcBorders>
              <w:left w:val="nil"/>
              <w:bottom w:val="single" w:sz="4" w:space="0" w:color="auto"/>
            </w:tcBorders>
            <w:vAlign w:val="center"/>
          </w:tcPr>
          <w:p w14:paraId="5E82B8C0" w14:textId="77777777" w:rsidR="00320B27" w:rsidRDefault="00320B27" w:rsidP="00174B20"/>
        </w:tc>
        <w:tc>
          <w:tcPr>
            <w:tcW w:w="7230" w:type="dxa"/>
            <w:gridSpan w:val="2"/>
            <w:vMerge/>
            <w:tcBorders>
              <w:right w:val="single" w:sz="4" w:space="0" w:color="auto"/>
            </w:tcBorders>
          </w:tcPr>
          <w:p w14:paraId="57F696AF" w14:textId="77777777" w:rsidR="00320B27" w:rsidRDefault="00320B27" w:rsidP="00174B20"/>
        </w:tc>
        <w:tc>
          <w:tcPr>
            <w:tcW w:w="1063" w:type="dxa"/>
            <w:gridSpan w:val="3"/>
            <w:tcBorders>
              <w:top w:val="nil"/>
              <w:left w:val="single" w:sz="4" w:space="0" w:color="auto"/>
              <w:bottom w:val="single" w:sz="4" w:space="0" w:color="auto"/>
              <w:right w:val="nil"/>
            </w:tcBorders>
            <w:vAlign w:val="center"/>
          </w:tcPr>
          <w:p w14:paraId="29FF97DC"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4D71960F" w14:textId="167B640E" w:rsidR="00320B27" w:rsidRDefault="00000000" w:rsidP="00174B20">
            <w:pPr>
              <w:jc w:val="right"/>
              <w:rPr>
                <w:lang w:eastAsia="en-CA"/>
              </w:rPr>
            </w:pPr>
            <w:sdt>
              <w:sdtPr>
                <w:rPr>
                  <w:lang w:eastAsia="en-CA"/>
                </w:rPr>
                <w:id w:val="380446195"/>
                <w:placeholder>
                  <w:docPart w:val="395456BF22E747E5B4A9207598C451F3"/>
                </w:placeholder>
              </w:sdtPr>
              <w:sdtContent>
                <w:r w:rsidR="00BA64CE">
                  <w:rPr>
                    <w:lang w:eastAsia="en-CA"/>
                  </w:rPr>
                  <w:t>0.01</w:t>
                </w:r>
                <w:r w:rsidR="00320B27" w:rsidRPr="00814B85">
                  <w:rPr>
                    <w:lang w:eastAsia="en-CA"/>
                  </w:rPr>
                  <w:t xml:space="preserve"> </w:t>
                </w:r>
              </w:sdtContent>
            </w:sdt>
          </w:p>
        </w:tc>
        <w:tc>
          <w:tcPr>
            <w:tcW w:w="1143" w:type="dxa"/>
            <w:gridSpan w:val="4"/>
            <w:tcBorders>
              <w:top w:val="nil"/>
              <w:left w:val="nil"/>
              <w:bottom w:val="single" w:sz="4" w:space="0" w:color="auto"/>
              <w:right w:val="nil"/>
            </w:tcBorders>
            <w:vAlign w:val="center"/>
          </w:tcPr>
          <w:p w14:paraId="19968DB3" w14:textId="77777777" w:rsidR="00320B27" w:rsidRDefault="00320B27" w:rsidP="00174B20">
            <w:pPr>
              <w:rPr>
                <w:lang w:eastAsia="en-CA"/>
              </w:rPr>
            </w:pPr>
            <w:r>
              <w:rPr>
                <w:lang w:eastAsia="en-CA"/>
              </w:rPr>
              <w:t>A</w:t>
            </w:r>
          </w:p>
        </w:tc>
      </w:tr>
      <w:tr w:rsidR="00320B27" w14:paraId="654BDD7D" w14:textId="77777777" w:rsidTr="00174B20">
        <w:trPr>
          <w:trHeight w:val="113"/>
        </w:trPr>
        <w:tc>
          <w:tcPr>
            <w:tcW w:w="567" w:type="dxa"/>
            <w:vMerge w:val="restart"/>
            <w:tcBorders>
              <w:left w:val="nil"/>
            </w:tcBorders>
          </w:tcPr>
          <w:p w14:paraId="49C405F8" w14:textId="77777777" w:rsidR="00320B27" w:rsidRDefault="00320B27" w:rsidP="00174B20">
            <w:r>
              <w:t>D</w:t>
            </w:r>
          </w:p>
        </w:tc>
        <w:tc>
          <w:tcPr>
            <w:tcW w:w="7230" w:type="dxa"/>
            <w:gridSpan w:val="2"/>
            <w:vMerge w:val="restart"/>
            <w:tcBorders>
              <w:right w:val="single" w:sz="4" w:space="0" w:color="auto"/>
            </w:tcBorders>
          </w:tcPr>
          <w:p w14:paraId="0025E618" w14:textId="77777777" w:rsidR="00320B27" w:rsidRPr="00C73289" w:rsidRDefault="00320B27" w:rsidP="00174B20">
            <w:r>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tcPr>
          <w:p w14:paraId="48F8E8E1"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100AE87E" w14:textId="16BA3625" w:rsidR="00320B27" w:rsidRDefault="00000000" w:rsidP="00174B20">
            <w:pPr>
              <w:jc w:val="right"/>
              <w:rPr>
                <w:lang w:eastAsia="en-CA"/>
              </w:rPr>
            </w:pPr>
            <w:sdt>
              <w:sdtPr>
                <w:rPr>
                  <w:lang w:eastAsia="en-CA"/>
                </w:rPr>
                <w:id w:val="612716306"/>
                <w:placeholder>
                  <w:docPart w:val="82C01E15C19F4EB187F25AE4A1B0F8DC"/>
                </w:placeholder>
              </w:sdtPr>
              <w:sdtContent>
                <w:r w:rsidR="00BA64CE">
                  <w:rPr>
                    <w:lang w:eastAsia="en-CA"/>
                  </w:rPr>
                  <w:t>26.19</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0D85E917" w14:textId="77777777" w:rsidR="00320B27" w:rsidRDefault="00320B27" w:rsidP="00174B20">
            <w:pPr>
              <w:rPr>
                <w:lang w:eastAsia="en-CA"/>
              </w:rPr>
            </w:pPr>
            <w:r>
              <w:rPr>
                <w:lang w:eastAsia="en-CA"/>
              </w:rPr>
              <w:t>V dc</w:t>
            </w:r>
          </w:p>
        </w:tc>
      </w:tr>
      <w:tr w:rsidR="00320B27" w14:paraId="78DECD81" w14:textId="77777777" w:rsidTr="00174B20">
        <w:trPr>
          <w:trHeight w:val="112"/>
        </w:trPr>
        <w:tc>
          <w:tcPr>
            <w:tcW w:w="567" w:type="dxa"/>
            <w:vMerge/>
            <w:tcBorders>
              <w:left w:val="nil"/>
            </w:tcBorders>
          </w:tcPr>
          <w:p w14:paraId="2A7CDEDA" w14:textId="77777777" w:rsidR="00320B27" w:rsidRDefault="00320B27" w:rsidP="00174B20"/>
        </w:tc>
        <w:tc>
          <w:tcPr>
            <w:tcW w:w="7230" w:type="dxa"/>
            <w:gridSpan w:val="2"/>
            <w:vMerge/>
            <w:tcBorders>
              <w:right w:val="single" w:sz="4" w:space="0" w:color="auto"/>
            </w:tcBorders>
          </w:tcPr>
          <w:p w14:paraId="137E0DE4" w14:textId="77777777" w:rsidR="00320B27" w:rsidRDefault="00320B27" w:rsidP="00174B20"/>
        </w:tc>
        <w:tc>
          <w:tcPr>
            <w:tcW w:w="1063" w:type="dxa"/>
            <w:gridSpan w:val="3"/>
            <w:tcBorders>
              <w:top w:val="nil"/>
              <w:left w:val="single" w:sz="4" w:space="0" w:color="auto"/>
              <w:bottom w:val="single" w:sz="4" w:space="0" w:color="auto"/>
              <w:right w:val="nil"/>
            </w:tcBorders>
          </w:tcPr>
          <w:p w14:paraId="65E79C3F"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0162147A" w14:textId="00BBE0BE" w:rsidR="00320B27" w:rsidRDefault="00000000" w:rsidP="00174B20">
            <w:pPr>
              <w:jc w:val="right"/>
              <w:rPr>
                <w:lang w:eastAsia="en-CA"/>
              </w:rPr>
            </w:pPr>
            <w:sdt>
              <w:sdtPr>
                <w:rPr>
                  <w:lang w:eastAsia="en-CA"/>
                </w:rPr>
                <w:id w:val="-1310788361"/>
                <w:placeholder>
                  <w:docPart w:val="FCE60A5559F846E59FB66566C8210F6B"/>
                </w:placeholder>
              </w:sdtPr>
              <w:sdtContent>
                <w:r w:rsidR="00BA64CE">
                  <w:rPr>
                    <w:lang w:eastAsia="en-CA"/>
                  </w:rPr>
                  <w:t>0.04</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2AB83BE7" w14:textId="77777777" w:rsidR="00320B27" w:rsidRDefault="00320B27" w:rsidP="00174B20">
            <w:pPr>
              <w:rPr>
                <w:lang w:eastAsia="en-CA"/>
              </w:rPr>
            </w:pPr>
            <w:r>
              <w:rPr>
                <w:lang w:eastAsia="en-CA"/>
              </w:rPr>
              <w:t>A</w:t>
            </w:r>
          </w:p>
        </w:tc>
      </w:tr>
      <w:tr w:rsidR="00320B27" w14:paraId="7CD09E54" w14:textId="77777777" w:rsidTr="00174B20">
        <w:trPr>
          <w:trHeight w:val="113"/>
        </w:trPr>
        <w:tc>
          <w:tcPr>
            <w:tcW w:w="567" w:type="dxa"/>
            <w:vMerge w:val="restart"/>
            <w:tcBorders>
              <w:left w:val="nil"/>
            </w:tcBorders>
          </w:tcPr>
          <w:p w14:paraId="167EC93C" w14:textId="77777777" w:rsidR="00320B27" w:rsidRDefault="00320B27" w:rsidP="00174B20">
            <w:r>
              <w:t>E</w:t>
            </w:r>
          </w:p>
        </w:tc>
        <w:tc>
          <w:tcPr>
            <w:tcW w:w="7230" w:type="dxa"/>
            <w:gridSpan w:val="2"/>
            <w:vMerge w:val="restart"/>
            <w:tcBorders>
              <w:right w:val="single" w:sz="4" w:space="0" w:color="auto"/>
            </w:tcBorders>
          </w:tcPr>
          <w:p w14:paraId="18FACC4E" w14:textId="77777777" w:rsidR="00320B27" w:rsidRPr="00C73289" w:rsidRDefault="00320B27" w:rsidP="00174B20">
            <w:r>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tcPr>
          <w:p w14:paraId="687C8714"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0C56F3B1" w14:textId="42A98E73" w:rsidR="00320B27" w:rsidRDefault="00000000" w:rsidP="00174B20">
            <w:pPr>
              <w:jc w:val="right"/>
              <w:rPr>
                <w:lang w:eastAsia="en-CA"/>
              </w:rPr>
            </w:pPr>
            <w:sdt>
              <w:sdtPr>
                <w:rPr>
                  <w:lang w:eastAsia="en-CA"/>
                </w:rPr>
                <w:id w:val="410131992"/>
                <w:placeholder>
                  <w:docPart w:val="4BDC6C10CBD94CDDAEC45FF8178D50C2"/>
                </w:placeholder>
              </w:sdtPr>
              <w:sdtContent>
                <w:r w:rsidR="00BA64CE">
                  <w:rPr>
                    <w:lang w:eastAsia="en-CA"/>
                  </w:rPr>
                  <w:t>24.97</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7ECF9694" w14:textId="77777777" w:rsidR="00320B27" w:rsidRDefault="00320B27" w:rsidP="00174B20">
            <w:pPr>
              <w:rPr>
                <w:lang w:eastAsia="en-CA"/>
              </w:rPr>
            </w:pPr>
            <w:r>
              <w:rPr>
                <w:lang w:eastAsia="en-CA"/>
              </w:rPr>
              <w:t>V dc</w:t>
            </w:r>
          </w:p>
        </w:tc>
      </w:tr>
      <w:tr w:rsidR="00320B27" w14:paraId="2E0BD1C8" w14:textId="77777777" w:rsidTr="00174B20">
        <w:trPr>
          <w:trHeight w:val="112"/>
        </w:trPr>
        <w:tc>
          <w:tcPr>
            <w:tcW w:w="567" w:type="dxa"/>
            <w:vMerge/>
            <w:tcBorders>
              <w:left w:val="nil"/>
            </w:tcBorders>
          </w:tcPr>
          <w:p w14:paraId="6A56F260" w14:textId="77777777" w:rsidR="00320B27" w:rsidRDefault="00320B27" w:rsidP="00174B20"/>
        </w:tc>
        <w:tc>
          <w:tcPr>
            <w:tcW w:w="7230" w:type="dxa"/>
            <w:gridSpan w:val="2"/>
            <w:vMerge/>
            <w:tcBorders>
              <w:right w:val="single" w:sz="4" w:space="0" w:color="auto"/>
            </w:tcBorders>
          </w:tcPr>
          <w:p w14:paraId="249D4271" w14:textId="77777777" w:rsidR="00320B27" w:rsidRDefault="00320B27" w:rsidP="00174B20"/>
        </w:tc>
        <w:tc>
          <w:tcPr>
            <w:tcW w:w="1063" w:type="dxa"/>
            <w:gridSpan w:val="3"/>
            <w:tcBorders>
              <w:top w:val="nil"/>
              <w:left w:val="single" w:sz="4" w:space="0" w:color="auto"/>
              <w:bottom w:val="single" w:sz="4" w:space="0" w:color="auto"/>
              <w:right w:val="nil"/>
            </w:tcBorders>
          </w:tcPr>
          <w:p w14:paraId="400A9C4D"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721B191A" w14:textId="7DCA98CF" w:rsidR="00320B27" w:rsidRDefault="00000000" w:rsidP="00174B20">
            <w:pPr>
              <w:jc w:val="right"/>
              <w:rPr>
                <w:lang w:eastAsia="en-CA"/>
              </w:rPr>
            </w:pPr>
            <w:sdt>
              <w:sdtPr>
                <w:rPr>
                  <w:lang w:eastAsia="en-CA"/>
                </w:rPr>
                <w:id w:val="-1119601454"/>
                <w:placeholder>
                  <w:docPart w:val="E325048F5213476C841F2E80CC76B602"/>
                </w:placeholder>
              </w:sdtPr>
              <w:sdtContent>
                <w:r w:rsidR="00BA64CE">
                  <w:rPr>
                    <w:lang w:eastAsia="en-CA"/>
                  </w:rPr>
                  <w:t>3.41</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149EE033" w14:textId="77777777" w:rsidR="00320B27" w:rsidRDefault="00320B27" w:rsidP="00174B20">
            <w:pPr>
              <w:rPr>
                <w:lang w:eastAsia="en-CA"/>
              </w:rPr>
            </w:pPr>
            <w:r>
              <w:rPr>
                <w:lang w:eastAsia="en-CA"/>
              </w:rPr>
              <w:t>A</w:t>
            </w:r>
          </w:p>
        </w:tc>
      </w:tr>
      <w:tr w:rsidR="00320B27" w14:paraId="76DBE8D9" w14:textId="77777777" w:rsidTr="00174B20">
        <w:tc>
          <w:tcPr>
            <w:tcW w:w="567" w:type="dxa"/>
            <w:tcBorders>
              <w:left w:val="nil"/>
            </w:tcBorders>
            <w:vAlign w:val="center"/>
          </w:tcPr>
          <w:p w14:paraId="167BA38D" w14:textId="77777777" w:rsidR="00320B27" w:rsidRDefault="00320B27" w:rsidP="00174B20">
            <w:r>
              <w:t>F</w:t>
            </w:r>
          </w:p>
        </w:tc>
        <w:tc>
          <w:tcPr>
            <w:tcW w:w="7230" w:type="dxa"/>
            <w:gridSpan w:val="2"/>
            <w:vAlign w:val="center"/>
          </w:tcPr>
          <w:p w14:paraId="203E0D0D" w14:textId="77777777" w:rsidR="00320B27" w:rsidRDefault="00320B27" w:rsidP="00174B20">
            <w:r>
              <w:t>Battery free of physical damage.</w:t>
            </w:r>
          </w:p>
        </w:tc>
        <w:tc>
          <w:tcPr>
            <w:tcW w:w="487" w:type="dxa"/>
            <w:gridSpan w:val="2"/>
            <w:tcBorders>
              <w:top w:val="single" w:sz="4" w:space="0" w:color="auto"/>
              <w:bottom w:val="single" w:sz="4" w:space="0" w:color="auto"/>
              <w:right w:val="nil"/>
            </w:tcBorders>
            <w:vAlign w:val="center"/>
          </w:tcPr>
          <w:p w14:paraId="07876160"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FAF5572" w14:textId="697FC218" w:rsidR="00320B27" w:rsidRDefault="00000000" w:rsidP="00174B20">
            <w:pPr>
              <w:rPr>
                <w:lang w:eastAsia="en-CA"/>
              </w:rPr>
            </w:pPr>
            <w:sdt>
              <w:sdtPr>
                <w:rPr>
                  <w:lang w:eastAsia="en-CA"/>
                </w:rPr>
                <w:id w:val="-1695530629"/>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46DF1BF"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8E005A0" w14:textId="77777777" w:rsidR="00320B27" w:rsidRDefault="00000000" w:rsidP="00174B20">
            <w:pPr>
              <w:rPr>
                <w:lang w:eastAsia="en-CA"/>
              </w:rPr>
            </w:pPr>
            <w:sdt>
              <w:sdtPr>
                <w:rPr>
                  <w:lang w:eastAsia="en-CA"/>
                </w:rPr>
                <w:id w:val="138969369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544B1C7"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764F36F" w14:textId="77777777" w:rsidR="00320B27" w:rsidRDefault="00000000" w:rsidP="00174B20">
            <w:pPr>
              <w:rPr>
                <w:lang w:eastAsia="en-CA"/>
              </w:rPr>
            </w:pPr>
            <w:sdt>
              <w:sdtPr>
                <w:rPr>
                  <w:lang w:eastAsia="en-CA"/>
                </w:rPr>
                <w:id w:val="141474886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2C2B9AD" w14:textId="77777777" w:rsidTr="00174B20">
        <w:tc>
          <w:tcPr>
            <w:tcW w:w="567" w:type="dxa"/>
            <w:tcBorders>
              <w:left w:val="nil"/>
            </w:tcBorders>
            <w:vAlign w:val="center"/>
          </w:tcPr>
          <w:p w14:paraId="6D80D307" w14:textId="77777777" w:rsidR="00320B27" w:rsidRDefault="00320B27" w:rsidP="00174B20">
            <w:r>
              <w:t>G</w:t>
            </w:r>
          </w:p>
        </w:tc>
        <w:tc>
          <w:tcPr>
            <w:tcW w:w="7230" w:type="dxa"/>
            <w:gridSpan w:val="2"/>
            <w:vAlign w:val="center"/>
          </w:tcPr>
          <w:p w14:paraId="022C99AD" w14:textId="77777777" w:rsidR="00320B27" w:rsidRDefault="00320B27" w:rsidP="00174B20">
            <w:r>
              <w:t>Battery terminals cleaned and lubricated.</w:t>
            </w:r>
          </w:p>
        </w:tc>
        <w:tc>
          <w:tcPr>
            <w:tcW w:w="487" w:type="dxa"/>
            <w:gridSpan w:val="2"/>
            <w:tcBorders>
              <w:top w:val="single" w:sz="4" w:space="0" w:color="auto"/>
              <w:bottom w:val="single" w:sz="4" w:space="0" w:color="auto"/>
              <w:right w:val="nil"/>
            </w:tcBorders>
            <w:vAlign w:val="center"/>
          </w:tcPr>
          <w:p w14:paraId="04102525"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A6D9EC2" w14:textId="50850CC5" w:rsidR="00320B27" w:rsidRDefault="00000000" w:rsidP="00174B20">
            <w:pPr>
              <w:rPr>
                <w:lang w:eastAsia="en-CA"/>
              </w:rPr>
            </w:pPr>
            <w:sdt>
              <w:sdtPr>
                <w:rPr>
                  <w:lang w:eastAsia="en-CA"/>
                </w:rPr>
                <w:id w:val="1783603854"/>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5A7070A7"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69E8EDC" w14:textId="77777777" w:rsidR="00320B27" w:rsidRDefault="00000000" w:rsidP="00174B20">
            <w:pPr>
              <w:rPr>
                <w:lang w:eastAsia="en-CA"/>
              </w:rPr>
            </w:pPr>
            <w:sdt>
              <w:sdtPr>
                <w:rPr>
                  <w:lang w:eastAsia="en-CA"/>
                </w:rPr>
                <w:id w:val="207800398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BDB5FBF"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9F4E35A" w14:textId="77777777" w:rsidR="00320B27" w:rsidRDefault="00000000" w:rsidP="00174B20">
            <w:pPr>
              <w:rPr>
                <w:lang w:eastAsia="en-CA"/>
              </w:rPr>
            </w:pPr>
            <w:sdt>
              <w:sdtPr>
                <w:rPr>
                  <w:lang w:eastAsia="en-CA"/>
                </w:rPr>
                <w:id w:val="-35280624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F625E96" w14:textId="77777777" w:rsidTr="00174B20">
        <w:tc>
          <w:tcPr>
            <w:tcW w:w="567" w:type="dxa"/>
            <w:tcBorders>
              <w:left w:val="nil"/>
            </w:tcBorders>
            <w:vAlign w:val="center"/>
          </w:tcPr>
          <w:p w14:paraId="635A14B6" w14:textId="77777777" w:rsidR="00320B27" w:rsidRDefault="00320B27" w:rsidP="00174B20">
            <w:r>
              <w:t>H</w:t>
            </w:r>
          </w:p>
        </w:tc>
        <w:tc>
          <w:tcPr>
            <w:tcW w:w="7230" w:type="dxa"/>
            <w:gridSpan w:val="2"/>
            <w:vAlign w:val="center"/>
          </w:tcPr>
          <w:p w14:paraId="11D9756B" w14:textId="77777777" w:rsidR="00320B27" w:rsidRDefault="00320B27" w:rsidP="00174B20">
            <w:r>
              <w:t>Battery terminals clamped tightly.</w:t>
            </w:r>
          </w:p>
        </w:tc>
        <w:tc>
          <w:tcPr>
            <w:tcW w:w="487" w:type="dxa"/>
            <w:gridSpan w:val="2"/>
            <w:tcBorders>
              <w:top w:val="single" w:sz="4" w:space="0" w:color="auto"/>
              <w:bottom w:val="single" w:sz="4" w:space="0" w:color="auto"/>
              <w:right w:val="nil"/>
            </w:tcBorders>
            <w:vAlign w:val="center"/>
          </w:tcPr>
          <w:p w14:paraId="5E7A418B"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33149C4" w14:textId="32F8E311" w:rsidR="00320B27" w:rsidRDefault="00000000" w:rsidP="00174B20">
            <w:pPr>
              <w:rPr>
                <w:lang w:eastAsia="en-CA"/>
              </w:rPr>
            </w:pPr>
            <w:sdt>
              <w:sdtPr>
                <w:rPr>
                  <w:lang w:eastAsia="en-CA"/>
                </w:rPr>
                <w:id w:val="1005241322"/>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64E796A1"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38A81B2" w14:textId="77777777" w:rsidR="00320B27" w:rsidRDefault="00000000" w:rsidP="00174B20">
            <w:pPr>
              <w:rPr>
                <w:lang w:eastAsia="en-CA"/>
              </w:rPr>
            </w:pPr>
            <w:sdt>
              <w:sdtPr>
                <w:rPr>
                  <w:lang w:eastAsia="en-CA"/>
                </w:rPr>
                <w:id w:val="101257296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39E5006"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B70BF29" w14:textId="77777777" w:rsidR="00320B27" w:rsidRDefault="00000000" w:rsidP="00174B20">
            <w:pPr>
              <w:rPr>
                <w:lang w:eastAsia="en-CA"/>
              </w:rPr>
            </w:pPr>
            <w:sdt>
              <w:sdtPr>
                <w:rPr>
                  <w:lang w:eastAsia="en-CA"/>
                </w:rPr>
                <w:id w:val="47641985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600A752" w14:textId="77777777" w:rsidTr="00174B20">
        <w:tc>
          <w:tcPr>
            <w:tcW w:w="567" w:type="dxa"/>
            <w:tcBorders>
              <w:left w:val="nil"/>
            </w:tcBorders>
            <w:vAlign w:val="center"/>
          </w:tcPr>
          <w:p w14:paraId="2BD38067" w14:textId="77777777" w:rsidR="00320B27" w:rsidRDefault="00320B27" w:rsidP="00174B20">
            <w:r>
              <w:t>J</w:t>
            </w:r>
          </w:p>
        </w:tc>
        <w:tc>
          <w:tcPr>
            <w:tcW w:w="7230" w:type="dxa"/>
            <w:gridSpan w:val="2"/>
            <w:vAlign w:val="center"/>
          </w:tcPr>
          <w:p w14:paraId="6BF1B613" w14:textId="77777777" w:rsidR="00320B27" w:rsidRPr="002B7696" w:rsidRDefault="00320B27" w:rsidP="00174B20">
            <w:r>
              <w:t xml:space="preserve">Specific gravity of electrolyte is within manufacturer’s </w:t>
            </w:r>
            <w:r>
              <w:rPr>
                <w:i/>
                <w:iCs/>
              </w:rPr>
              <w:t>specifications</w:t>
            </w:r>
            <w:r>
              <w:t>.</w:t>
            </w:r>
          </w:p>
        </w:tc>
        <w:tc>
          <w:tcPr>
            <w:tcW w:w="487" w:type="dxa"/>
            <w:gridSpan w:val="2"/>
            <w:tcBorders>
              <w:top w:val="single" w:sz="4" w:space="0" w:color="auto"/>
              <w:bottom w:val="single" w:sz="4" w:space="0" w:color="auto"/>
              <w:right w:val="nil"/>
            </w:tcBorders>
            <w:vAlign w:val="center"/>
          </w:tcPr>
          <w:p w14:paraId="32E2DBC2"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41567D6" w14:textId="77777777" w:rsidR="00320B27" w:rsidRDefault="00000000" w:rsidP="00174B20">
            <w:pPr>
              <w:rPr>
                <w:lang w:eastAsia="en-CA"/>
              </w:rPr>
            </w:pPr>
            <w:sdt>
              <w:sdtPr>
                <w:rPr>
                  <w:lang w:eastAsia="en-CA"/>
                </w:rPr>
                <w:id w:val="-183737576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043D45B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DA8A0E6" w14:textId="77777777" w:rsidR="00320B27" w:rsidRDefault="00000000" w:rsidP="00174B20">
            <w:pPr>
              <w:rPr>
                <w:lang w:eastAsia="en-CA"/>
              </w:rPr>
            </w:pPr>
            <w:sdt>
              <w:sdtPr>
                <w:rPr>
                  <w:lang w:eastAsia="en-CA"/>
                </w:rPr>
                <w:id w:val="-29305482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9317777"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9C0D6E3" w14:textId="3AAD5454" w:rsidR="00320B27" w:rsidRDefault="00000000" w:rsidP="00174B20">
            <w:pPr>
              <w:rPr>
                <w:lang w:eastAsia="en-CA"/>
              </w:rPr>
            </w:pPr>
            <w:sdt>
              <w:sdtPr>
                <w:rPr>
                  <w:lang w:eastAsia="en-CA"/>
                </w:rPr>
                <w:id w:val="-502579924"/>
                <w14:checkbox>
                  <w14:checked w14:val="1"/>
                  <w14:checkedState w14:val="0050" w14:font="Wingdings 2"/>
                  <w14:uncheckedState w14:val="0020" w14:font="Wingdings 2"/>
                </w14:checkbox>
              </w:sdtPr>
              <w:sdtContent>
                <w:r w:rsidR="00BA64CE">
                  <w:rPr>
                    <w:lang w:eastAsia="en-CA"/>
                  </w:rPr>
                  <w:sym w:font="Wingdings 2" w:char="F050"/>
                </w:r>
              </w:sdtContent>
            </w:sdt>
          </w:p>
        </w:tc>
      </w:tr>
      <w:tr w:rsidR="00320B27" w14:paraId="16F60D72" w14:textId="77777777" w:rsidTr="00174B20">
        <w:tc>
          <w:tcPr>
            <w:tcW w:w="567" w:type="dxa"/>
            <w:tcBorders>
              <w:left w:val="nil"/>
            </w:tcBorders>
            <w:vAlign w:val="center"/>
          </w:tcPr>
          <w:p w14:paraId="621FBAFF" w14:textId="77777777" w:rsidR="00320B27" w:rsidRDefault="00320B27" w:rsidP="00174B20">
            <w:r>
              <w:t>K</w:t>
            </w:r>
          </w:p>
        </w:tc>
        <w:tc>
          <w:tcPr>
            <w:tcW w:w="7230" w:type="dxa"/>
            <w:gridSpan w:val="2"/>
            <w:vAlign w:val="center"/>
          </w:tcPr>
          <w:p w14:paraId="7655AA0A" w14:textId="77777777" w:rsidR="00320B27" w:rsidRDefault="00320B27" w:rsidP="00174B20">
            <w:r>
              <w:t>Battery free of electrolyte leakage.</w:t>
            </w:r>
          </w:p>
        </w:tc>
        <w:tc>
          <w:tcPr>
            <w:tcW w:w="487" w:type="dxa"/>
            <w:gridSpan w:val="2"/>
            <w:tcBorders>
              <w:top w:val="single" w:sz="4" w:space="0" w:color="auto"/>
              <w:bottom w:val="single" w:sz="4" w:space="0" w:color="auto"/>
              <w:right w:val="nil"/>
            </w:tcBorders>
            <w:vAlign w:val="center"/>
          </w:tcPr>
          <w:p w14:paraId="4F6946EE"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4D2F7B3" w14:textId="1BDA6F51" w:rsidR="00320B27" w:rsidRDefault="00000000" w:rsidP="00174B20">
            <w:pPr>
              <w:rPr>
                <w:lang w:eastAsia="en-CA"/>
              </w:rPr>
            </w:pPr>
            <w:sdt>
              <w:sdtPr>
                <w:rPr>
                  <w:lang w:eastAsia="en-CA"/>
                </w:rPr>
                <w:id w:val="57611086"/>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C753C54"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8986C76" w14:textId="77777777" w:rsidR="00320B27" w:rsidRDefault="00000000" w:rsidP="00174B20">
            <w:pPr>
              <w:rPr>
                <w:lang w:eastAsia="en-CA"/>
              </w:rPr>
            </w:pPr>
            <w:sdt>
              <w:sdtPr>
                <w:rPr>
                  <w:lang w:eastAsia="en-CA"/>
                </w:rPr>
                <w:id w:val="-37185684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A85ADC7"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5688D01" w14:textId="77777777" w:rsidR="00320B27" w:rsidRDefault="00000000" w:rsidP="00174B20">
            <w:pPr>
              <w:rPr>
                <w:lang w:eastAsia="en-CA"/>
              </w:rPr>
            </w:pPr>
            <w:sdt>
              <w:sdtPr>
                <w:rPr>
                  <w:lang w:eastAsia="en-CA"/>
                </w:rPr>
                <w:id w:val="7486699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781BDDC" w14:textId="77777777" w:rsidTr="00174B20">
        <w:tc>
          <w:tcPr>
            <w:tcW w:w="567" w:type="dxa"/>
            <w:tcBorders>
              <w:left w:val="nil"/>
            </w:tcBorders>
            <w:vAlign w:val="center"/>
          </w:tcPr>
          <w:p w14:paraId="786E9D16" w14:textId="77777777" w:rsidR="00320B27" w:rsidRDefault="00320B27" w:rsidP="00174B20">
            <w:r>
              <w:t>L</w:t>
            </w:r>
          </w:p>
        </w:tc>
        <w:tc>
          <w:tcPr>
            <w:tcW w:w="7230" w:type="dxa"/>
            <w:gridSpan w:val="2"/>
            <w:vAlign w:val="center"/>
          </w:tcPr>
          <w:p w14:paraId="468D4A8E" w14:textId="77777777" w:rsidR="00320B27" w:rsidRDefault="00320B27" w:rsidP="00174B20">
            <w:r>
              <w:t>Adequately ventilated.</w:t>
            </w:r>
          </w:p>
        </w:tc>
        <w:tc>
          <w:tcPr>
            <w:tcW w:w="487" w:type="dxa"/>
            <w:gridSpan w:val="2"/>
            <w:tcBorders>
              <w:top w:val="single" w:sz="4" w:space="0" w:color="auto"/>
              <w:bottom w:val="single" w:sz="4" w:space="0" w:color="auto"/>
              <w:right w:val="nil"/>
            </w:tcBorders>
            <w:vAlign w:val="center"/>
          </w:tcPr>
          <w:p w14:paraId="35720347"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1F47E87" w14:textId="64A55F15" w:rsidR="00320B27" w:rsidRDefault="00000000" w:rsidP="00174B20">
            <w:pPr>
              <w:rPr>
                <w:lang w:eastAsia="en-CA"/>
              </w:rPr>
            </w:pPr>
            <w:sdt>
              <w:sdtPr>
                <w:rPr>
                  <w:lang w:eastAsia="en-CA"/>
                </w:rPr>
                <w:id w:val="2041308301"/>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4BA6E2AD"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C52D466" w14:textId="77777777" w:rsidR="00320B27" w:rsidRDefault="00000000" w:rsidP="00174B20">
            <w:pPr>
              <w:rPr>
                <w:lang w:eastAsia="en-CA"/>
              </w:rPr>
            </w:pPr>
            <w:sdt>
              <w:sdtPr>
                <w:rPr>
                  <w:lang w:eastAsia="en-CA"/>
                </w:rPr>
                <w:id w:val="157277697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0AB26D1"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0FD10FD" w14:textId="77777777" w:rsidR="00320B27" w:rsidRDefault="00000000" w:rsidP="00174B20">
            <w:pPr>
              <w:rPr>
                <w:lang w:eastAsia="en-CA"/>
              </w:rPr>
            </w:pPr>
            <w:sdt>
              <w:sdtPr>
                <w:rPr>
                  <w:lang w:eastAsia="en-CA"/>
                </w:rPr>
                <w:id w:val="-122814376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C72768C" w14:textId="77777777" w:rsidTr="00174B20">
        <w:tc>
          <w:tcPr>
            <w:tcW w:w="567" w:type="dxa"/>
            <w:tcBorders>
              <w:left w:val="nil"/>
            </w:tcBorders>
            <w:vAlign w:val="center"/>
          </w:tcPr>
          <w:p w14:paraId="075D75D2" w14:textId="77777777" w:rsidR="00320B27" w:rsidRDefault="00320B27" w:rsidP="00174B20">
            <w:r>
              <w:t>M</w:t>
            </w:r>
          </w:p>
        </w:tc>
        <w:tc>
          <w:tcPr>
            <w:tcW w:w="7230" w:type="dxa"/>
            <w:gridSpan w:val="2"/>
            <w:vAlign w:val="center"/>
          </w:tcPr>
          <w:p w14:paraId="277DA50D" w14:textId="77777777" w:rsidR="00320B27" w:rsidRDefault="00320B27" w:rsidP="00174B20">
            <w:r>
              <w:t>Battery manufacturer’s date code:</w:t>
            </w:r>
          </w:p>
        </w:tc>
        <w:tc>
          <w:tcPr>
            <w:tcW w:w="1417" w:type="dxa"/>
            <w:gridSpan w:val="4"/>
            <w:tcBorders>
              <w:top w:val="single" w:sz="4" w:space="0" w:color="auto"/>
              <w:bottom w:val="single" w:sz="4" w:space="0" w:color="auto"/>
              <w:right w:val="nil"/>
            </w:tcBorders>
            <w:vAlign w:val="center"/>
          </w:tcPr>
          <w:p w14:paraId="1A319A33" w14:textId="77777777" w:rsidR="00320B27" w:rsidRDefault="00320B27" w:rsidP="00174B20">
            <w:pPr>
              <w:jc w:val="right"/>
              <w:rPr>
                <w:lang w:eastAsia="en-CA"/>
              </w:rPr>
            </w:pPr>
            <w:r>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tcPr>
          <w:p w14:paraId="7BF54C06" w14:textId="4A7FB970" w:rsidR="00320B27" w:rsidRDefault="00000000" w:rsidP="00174B20">
            <w:pPr>
              <w:rPr>
                <w:lang w:eastAsia="en-CA"/>
              </w:rPr>
            </w:pPr>
            <w:sdt>
              <w:sdtPr>
                <w:rPr>
                  <w:lang w:eastAsia="en-CA"/>
                </w:rPr>
                <w:id w:val="1350527305"/>
                <w:placeholder>
                  <w:docPart w:val="7385E26EDFB64BF482AACB70CCD492F0"/>
                </w:placeholder>
              </w:sdtPr>
              <w:sdtContent>
                <w:r w:rsidR="00320B27" w:rsidRPr="00814B85">
                  <w:rPr>
                    <w:lang w:eastAsia="en-CA"/>
                  </w:rPr>
                  <w:t xml:space="preserve"> </w:t>
                </w:r>
                <w:r w:rsidR="00BA64CE">
                  <w:rPr>
                    <w:lang w:eastAsia="en-CA"/>
                  </w:rPr>
                  <w:t>W20Y2023 x 2</w:t>
                </w:r>
              </w:sdtContent>
            </w:sdt>
          </w:p>
        </w:tc>
      </w:tr>
      <w:tr w:rsidR="00320B27" w14:paraId="7C6AE026" w14:textId="77777777" w:rsidTr="00174B20">
        <w:tc>
          <w:tcPr>
            <w:tcW w:w="567" w:type="dxa"/>
            <w:tcBorders>
              <w:left w:val="nil"/>
            </w:tcBorders>
            <w:vAlign w:val="center"/>
          </w:tcPr>
          <w:p w14:paraId="1E3A8FC9" w14:textId="77777777" w:rsidR="00320B27" w:rsidRDefault="00320B27" w:rsidP="00174B20">
            <w:r>
              <w:t>N</w:t>
            </w:r>
          </w:p>
        </w:tc>
        <w:tc>
          <w:tcPr>
            <w:tcW w:w="7230" w:type="dxa"/>
            <w:gridSpan w:val="2"/>
            <w:tcBorders>
              <w:bottom w:val="single" w:sz="4" w:space="0" w:color="auto"/>
            </w:tcBorders>
            <w:vAlign w:val="center"/>
          </w:tcPr>
          <w:p w14:paraId="47AACAF7" w14:textId="77777777" w:rsidR="00320B27" w:rsidRPr="002B7696" w:rsidRDefault="00320B27" w:rsidP="00174B20">
            <w:r>
              <w:t xml:space="preserve">Disconnection of battery causes </w:t>
            </w:r>
            <w:r>
              <w:rPr>
                <w:i/>
                <w:iCs/>
              </w:rPr>
              <w:t>trouble signal</w:t>
            </w:r>
            <w:r>
              <w:t xml:space="preserve"> at the fire alarm </w:t>
            </w:r>
            <w:r>
              <w:rPr>
                <w:i/>
                <w:iCs/>
              </w:rPr>
              <w:t>control unit</w:t>
            </w:r>
            <w:r>
              <w:t>.</w:t>
            </w:r>
          </w:p>
        </w:tc>
        <w:tc>
          <w:tcPr>
            <w:tcW w:w="487" w:type="dxa"/>
            <w:gridSpan w:val="2"/>
            <w:tcBorders>
              <w:top w:val="single" w:sz="4" w:space="0" w:color="auto"/>
              <w:bottom w:val="single" w:sz="4" w:space="0" w:color="auto"/>
              <w:right w:val="nil"/>
            </w:tcBorders>
            <w:vAlign w:val="center"/>
          </w:tcPr>
          <w:p w14:paraId="7E39415D"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58D929B" w14:textId="0952679E" w:rsidR="00320B27" w:rsidRDefault="00000000" w:rsidP="00174B20">
            <w:pPr>
              <w:rPr>
                <w:lang w:eastAsia="en-CA"/>
              </w:rPr>
            </w:pPr>
            <w:sdt>
              <w:sdtPr>
                <w:rPr>
                  <w:lang w:eastAsia="en-CA"/>
                </w:rPr>
                <w:id w:val="1657642618"/>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533E2E08"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378CE23" w14:textId="77777777" w:rsidR="00320B27" w:rsidRDefault="00000000" w:rsidP="00174B20">
            <w:pPr>
              <w:rPr>
                <w:lang w:eastAsia="en-CA"/>
              </w:rPr>
            </w:pPr>
            <w:sdt>
              <w:sdtPr>
                <w:rPr>
                  <w:lang w:eastAsia="en-CA"/>
                </w:rPr>
                <w:id w:val="-2241454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C88D767"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8BC5738" w14:textId="77777777" w:rsidR="00320B27" w:rsidRDefault="00000000" w:rsidP="00174B20">
            <w:pPr>
              <w:rPr>
                <w:lang w:eastAsia="en-CA"/>
              </w:rPr>
            </w:pPr>
            <w:sdt>
              <w:sdtPr>
                <w:rPr>
                  <w:lang w:eastAsia="en-CA"/>
                </w:rPr>
                <w:id w:val="128701221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669343F" w14:textId="77777777" w:rsidTr="00174B20">
        <w:tc>
          <w:tcPr>
            <w:tcW w:w="567" w:type="dxa"/>
            <w:vMerge w:val="restart"/>
            <w:tcBorders>
              <w:left w:val="nil"/>
            </w:tcBorders>
            <w:vAlign w:val="center"/>
          </w:tcPr>
          <w:p w14:paraId="2B2605B8" w14:textId="77777777" w:rsidR="00320B27" w:rsidRDefault="00320B27" w:rsidP="00174B20">
            <w:r>
              <w:t>O</w:t>
            </w:r>
          </w:p>
        </w:tc>
        <w:tc>
          <w:tcPr>
            <w:tcW w:w="10579" w:type="dxa"/>
            <w:gridSpan w:val="13"/>
            <w:tcBorders>
              <w:right w:val="nil"/>
            </w:tcBorders>
            <w:vAlign w:val="center"/>
          </w:tcPr>
          <w:p w14:paraId="6CB63DAE" w14:textId="77777777" w:rsidR="00320B27" w:rsidRDefault="00320B27" w:rsidP="00174B20">
            <w:pPr>
              <w:rPr>
                <w:lang w:eastAsia="en-CA"/>
              </w:rPr>
            </w:pPr>
            <w:r>
              <w:t>Indicate the type of battery tests performed</w:t>
            </w:r>
          </w:p>
        </w:tc>
      </w:tr>
      <w:tr w:rsidR="00320B27" w14:paraId="59946014" w14:textId="77777777" w:rsidTr="00174B20">
        <w:tc>
          <w:tcPr>
            <w:tcW w:w="567" w:type="dxa"/>
            <w:vMerge/>
            <w:tcBorders>
              <w:left w:val="nil"/>
            </w:tcBorders>
            <w:vAlign w:val="center"/>
          </w:tcPr>
          <w:p w14:paraId="2D062E6D" w14:textId="77777777" w:rsidR="00320B27" w:rsidRDefault="00320B27" w:rsidP="00174B20"/>
        </w:tc>
        <w:tc>
          <w:tcPr>
            <w:tcW w:w="7230" w:type="dxa"/>
            <w:gridSpan w:val="2"/>
            <w:vAlign w:val="center"/>
          </w:tcPr>
          <w:p w14:paraId="612FE7C2" w14:textId="77777777" w:rsidR="00320B27" w:rsidRDefault="00320B27" w:rsidP="00320B27">
            <w:pPr>
              <w:pStyle w:val="ListParagraph"/>
              <w:numPr>
                <w:ilvl w:val="0"/>
                <w:numId w:val="12"/>
              </w:numPr>
              <w:ind w:left="458" w:hanging="458"/>
            </w:pPr>
            <w:r>
              <w:t>Required supervisory load for 24 h followed by the full required load operation; or</w:t>
            </w:r>
          </w:p>
        </w:tc>
        <w:tc>
          <w:tcPr>
            <w:tcW w:w="487" w:type="dxa"/>
            <w:gridSpan w:val="2"/>
            <w:tcBorders>
              <w:top w:val="single" w:sz="4" w:space="0" w:color="auto"/>
              <w:bottom w:val="single" w:sz="4" w:space="0" w:color="auto"/>
              <w:right w:val="nil"/>
            </w:tcBorders>
            <w:vAlign w:val="center"/>
          </w:tcPr>
          <w:p w14:paraId="05DAE75B"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9EA346C" w14:textId="77777777" w:rsidR="00320B27" w:rsidRDefault="00000000" w:rsidP="00174B20">
            <w:pPr>
              <w:rPr>
                <w:lang w:eastAsia="en-CA"/>
              </w:rPr>
            </w:pPr>
            <w:sdt>
              <w:sdtPr>
                <w:rPr>
                  <w:lang w:eastAsia="en-CA"/>
                </w:rPr>
                <w:id w:val="31045453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68E9ED12"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138C392" w14:textId="77777777" w:rsidR="00320B27" w:rsidRDefault="00000000" w:rsidP="00174B20">
            <w:pPr>
              <w:rPr>
                <w:lang w:eastAsia="en-CA"/>
              </w:rPr>
            </w:pPr>
            <w:sdt>
              <w:sdtPr>
                <w:rPr>
                  <w:lang w:eastAsia="en-CA"/>
                </w:rPr>
                <w:id w:val="-114812991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9B3B7CB"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E9EB50B" w14:textId="77777777" w:rsidR="00320B27" w:rsidRDefault="00000000" w:rsidP="00174B20">
            <w:pPr>
              <w:rPr>
                <w:lang w:eastAsia="en-CA"/>
              </w:rPr>
            </w:pPr>
            <w:sdt>
              <w:sdtPr>
                <w:rPr>
                  <w:lang w:eastAsia="en-CA"/>
                </w:rPr>
                <w:id w:val="-45447895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C745B86" w14:textId="77777777" w:rsidTr="00174B20">
        <w:tc>
          <w:tcPr>
            <w:tcW w:w="567" w:type="dxa"/>
            <w:vMerge/>
            <w:tcBorders>
              <w:left w:val="nil"/>
            </w:tcBorders>
            <w:vAlign w:val="center"/>
          </w:tcPr>
          <w:p w14:paraId="2C36CD7D" w14:textId="77777777" w:rsidR="00320B27" w:rsidRDefault="00320B27" w:rsidP="00174B20"/>
        </w:tc>
        <w:tc>
          <w:tcPr>
            <w:tcW w:w="7230" w:type="dxa"/>
            <w:gridSpan w:val="2"/>
            <w:vAlign w:val="center"/>
          </w:tcPr>
          <w:p w14:paraId="4D75EF4E" w14:textId="77777777" w:rsidR="00320B27" w:rsidRDefault="00320B27" w:rsidP="00320B27">
            <w:pPr>
              <w:pStyle w:val="ListParagraph"/>
              <w:numPr>
                <w:ilvl w:val="0"/>
                <w:numId w:val="12"/>
              </w:numPr>
              <w:ind w:left="458" w:hanging="458"/>
            </w:pPr>
            <w:r>
              <w:t>Silent accelerated test. (Refer to Annex C1, New Silent Accelerated Test Method); or</w:t>
            </w:r>
          </w:p>
        </w:tc>
        <w:tc>
          <w:tcPr>
            <w:tcW w:w="487" w:type="dxa"/>
            <w:gridSpan w:val="2"/>
            <w:tcBorders>
              <w:top w:val="single" w:sz="4" w:space="0" w:color="auto"/>
              <w:bottom w:val="single" w:sz="4" w:space="0" w:color="auto"/>
              <w:right w:val="nil"/>
            </w:tcBorders>
            <w:vAlign w:val="center"/>
          </w:tcPr>
          <w:p w14:paraId="406A5455"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A322848" w14:textId="31F41D19" w:rsidR="00320B27" w:rsidRDefault="00000000" w:rsidP="00174B20">
            <w:pPr>
              <w:rPr>
                <w:lang w:eastAsia="en-CA"/>
              </w:rPr>
            </w:pPr>
            <w:sdt>
              <w:sdtPr>
                <w:rPr>
                  <w:lang w:eastAsia="en-CA"/>
                </w:rPr>
                <w:id w:val="-1159840751"/>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01401F1D"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3F63D8E" w14:textId="77777777" w:rsidR="00320B27" w:rsidRDefault="00000000" w:rsidP="00174B20">
            <w:pPr>
              <w:rPr>
                <w:lang w:eastAsia="en-CA"/>
              </w:rPr>
            </w:pPr>
            <w:sdt>
              <w:sdtPr>
                <w:rPr>
                  <w:lang w:eastAsia="en-CA"/>
                </w:rPr>
                <w:id w:val="-171596095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8A435E5"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EB47834" w14:textId="77777777" w:rsidR="00320B27" w:rsidRDefault="00000000" w:rsidP="00174B20">
            <w:pPr>
              <w:rPr>
                <w:lang w:eastAsia="en-CA"/>
              </w:rPr>
            </w:pPr>
            <w:sdt>
              <w:sdtPr>
                <w:rPr>
                  <w:lang w:eastAsia="en-CA"/>
                </w:rPr>
                <w:id w:val="-12430774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60EEC98" w14:textId="77777777" w:rsidTr="00174B20">
        <w:trPr>
          <w:gridAfter w:val="1"/>
          <w:wAfter w:w="10" w:type="dxa"/>
        </w:trPr>
        <w:tc>
          <w:tcPr>
            <w:tcW w:w="567" w:type="dxa"/>
            <w:vMerge/>
            <w:tcBorders>
              <w:left w:val="nil"/>
            </w:tcBorders>
            <w:vAlign w:val="center"/>
          </w:tcPr>
          <w:p w14:paraId="46E80E9A" w14:textId="77777777" w:rsidR="00320B27" w:rsidRDefault="00320B27" w:rsidP="00174B20"/>
        </w:tc>
        <w:tc>
          <w:tcPr>
            <w:tcW w:w="3738" w:type="dxa"/>
            <w:tcBorders>
              <w:right w:val="nil"/>
            </w:tcBorders>
            <w:vAlign w:val="center"/>
          </w:tcPr>
          <w:p w14:paraId="4F850B94" w14:textId="77777777" w:rsidR="00320B27" w:rsidRDefault="00320B27" w:rsidP="00320B27">
            <w:pPr>
              <w:pStyle w:val="ListParagraph"/>
              <w:numPr>
                <w:ilvl w:val="0"/>
                <w:numId w:val="12"/>
              </w:numPr>
              <w:ind w:left="458" w:hanging="458"/>
            </w:pPr>
            <w:r>
              <w:t>Battery manufacturer’s method. Specify:</w:t>
            </w:r>
          </w:p>
        </w:tc>
        <w:tc>
          <w:tcPr>
            <w:tcW w:w="3492" w:type="dxa"/>
            <w:tcBorders>
              <w:left w:val="nil"/>
            </w:tcBorders>
            <w:shd w:val="clear" w:color="auto" w:fill="F2F2F2" w:themeFill="background1" w:themeFillShade="F2"/>
          </w:tcPr>
          <w:p w14:paraId="3E19FA3E" w14:textId="77777777" w:rsidR="00320B27" w:rsidRDefault="00000000" w:rsidP="00174B20">
            <w:sdt>
              <w:sdtPr>
                <w:rPr>
                  <w:lang w:eastAsia="en-CA"/>
                </w:rPr>
                <w:id w:val="-290211464"/>
                <w:placeholder>
                  <w:docPart w:val="0813B71476E5486499DFB2EF0344F587"/>
                </w:placeholder>
              </w:sdtPr>
              <w:sdtContent>
                <w:r w:rsidR="00320B27" w:rsidRPr="00814B85">
                  <w:rPr>
                    <w:lang w:eastAsia="en-CA"/>
                  </w:rPr>
                  <w:t xml:space="preserve"> </w:t>
                </w:r>
              </w:sdtContent>
            </w:sdt>
          </w:p>
        </w:tc>
        <w:tc>
          <w:tcPr>
            <w:tcW w:w="477" w:type="dxa"/>
            <w:tcBorders>
              <w:top w:val="single" w:sz="4" w:space="0" w:color="auto"/>
              <w:bottom w:val="single" w:sz="4" w:space="0" w:color="auto"/>
              <w:right w:val="nil"/>
            </w:tcBorders>
            <w:vAlign w:val="center"/>
          </w:tcPr>
          <w:p w14:paraId="05A1EF53" w14:textId="77777777" w:rsidR="00320B27" w:rsidRDefault="00320B27" w:rsidP="00174B20">
            <w:r>
              <w:t>Yes</w:t>
            </w:r>
          </w:p>
        </w:tc>
        <w:tc>
          <w:tcPr>
            <w:tcW w:w="940" w:type="dxa"/>
            <w:gridSpan w:val="3"/>
            <w:tcBorders>
              <w:top w:val="single" w:sz="4" w:space="0" w:color="auto"/>
              <w:left w:val="nil"/>
              <w:bottom w:val="single" w:sz="4" w:space="0" w:color="auto"/>
            </w:tcBorders>
            <w:shd w:val="clear" w:color="auto" w:fill="F2F2F2" w:themeFill="background1" w:themeFillShade="F2"/>
            <w:vAlign w:val="center"/>
          </w:tcPr>
          <w:p w14:paraId="3066EB9D" w14:textId="77777777" w:rsidR="00320B27" w:rsidRDefault="00000000" w:rsidP="00174B20">
            <w:pPr>
              <w:rPr>
                <w:lang w:eastAsia="en-CA"/>
              </w:rPr>
            </w:pPr>
            <w:sdt>
              <w:sdtPr>
                <w:rPr>
                  <w:lang w:eastAsia="en-CA"/>
                </w:rPr>
                <w:id w:val="-196679874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78" w:type="dxa"/>
            <w:tcBorders>
              <w:top w:val="single" w:sz="4" w:space="0" w:color="auto"/>
              <w:bottom w:val="single" w:sz="4" w:space="0" w:color="auto"/>
              <w:right w:val="nil"/>
            </w:tcBorders>
            <w:vAlign w:val="center"/>
          </w:tcPr>
          <w:p w14:paraId="7769C32B" w14:textId="77777777" w:rsidR="00320B27" w:rsidRDefault="00320B27" w:rsidP="00174B20">
            <w:r>
              <w:t>No</w:t>
            </w:r>
          </w:p>
        </w:tc>
        <w:tc>
          <w:tcPr>
            <w:tcW w:w="373" w:type="dxa"/>
            <w:gridSpan w:val="3"/>
            <w:tcBorders>
              <w:top w:val="single" w:sz="4" w:space="0" w:color="auto"/>
              <w:left w:val="nil"/>
              <w:bottom w:val="single" w:sz="4" w:space="0" w:color="auto"/>
            </w:tcBorders>
            <w:shd w:val="clear" w:color="auto" w:fill="F2F2F2" w:themeFill="background1" w:themeFillShade="F2"/>
            <w:vAlign w:val="center"/>
          </w:tcPr>
          <w:p w14:paraId="2F71405C" w14:textId="77777777" w:rsidR="00320B27" w:rsidRDefault="00000000" w:rsidP="00174B20">
            <w:pPr>
              <w:rPr>
                <w:lang w:eastAsia="en-CA"/>
              </w:rPr>
            </w:pPr>
            <w:sdt>
              <w:sdtPr>
                <w:rPr>
                  <w:lang w:eastAsia="en-CA"/>
                </w:rPr>
                <w:id w:val="91760243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6BEC717" w14:textId="77777777" w:rsidR="00320B27" w:rsidRDefault="00320B27" w:rsidP="00174B20">
            <w:r>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tcPr>
          <w:p w14:paraId="7FE883A2" w14:textId="77777777" w:rsidR="00320B27" w:rsidRDefault="00000000" w:rsidP="00174B20">
            <w:pPr>
              <w:rPr>
                <w:lang w:eastAsia="en-CA"/>
              </w:rPr>
            </w:pPr>
            <w:sdt>
              <w:sdtPr>
                <w:rPr>
                  <w:lang w:eastAsia="en-CA"/>
                </w:rPr>
                <w:id w:val="110763101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3D55B56" w14:textId="77777777" w:rsidTr="00174B20">
        <w:trPr>
          <w:gridAfter w:val="1"/>
          <w:wAfter w:w="10" w:type="dxa"/>
        </w:trPr>
        <w:tc>
          <w:tcPr>
            <w:tcW w:w="567" w:type="dxa"/>
            <w:tcBorders>
              <w:left w:val="nil"/>
            </w:tcBorders>
            <w:vAlign w:val="center"/>
          </w:tcPr>
          <w:p w14:paraId="559737BE" w14:textId="77777777" w:rsidR="00320B27" w:rsidRDefault="00320B27" w:rsidP="00174B20">
            <w:r>
              <w:t>P</w:t>
            </w:r>
          </w:p>
        </w:tc>
        <w:tc>
          <w:tcPr>
            <w:tcW w:w="7230" w:type="dxa"/>
            <w:gridSpan w:val="2"/>
            <w:vAlign w:val="center"/>
          </w:tcPr>
          <w:p w14:paraId="25425A87" w14:textId="77777777" w:rsidR="00320B27" w:rsidRPr="00814B85" w:rsidRDefault="00320B27" w:rsidP="00174B20">
            <w:pPr>
              <w:rPr>
                <w:lang w:eastAsia="en-CA"/>
              </w:rPr>
            </w:pPr>
            <w:r>
              <w:rPr>
                <w:lang w:eastAsia="en-CA"/>
              </w:rPr>
              <w:t>Record calculated battery capacity (Refer to Annex C2).</w:t>
            </w:r>
          </w:p>
        </w:tc>
        <w:tc>
          <w:tcPr>
            <w:tcW w:w="2268" w:type="dxa"/>
            <w:gridSpan w:val="8"/>
            <w:tcBorders>
              <w:top w:val="single" w:sz="4" w:space="0" w:color="auto"/>
              <w:bottom w:val="single" w:sz="4" w:space="0" w:color="auto"/>
              <w:right w:val="nil"/>
            </w:tcBorders>
            <w:shd w:val="clear" w:color="auto" w:fill="F2F2F2" w:themeFill="background1" w:themeFillShade="F2"/>
          </w:tcPr>
          <w:p w14:paraId="7D97B319" w14:textId="7014C423" w:rsidR="00320B27" w:rsidRDefault="00000000" w:rsidP="00174B20">
            <w:pPr>
              <w:jc w:val="right"/>
              <w:rPr>
                <w:lang w:eastAsia="en-CA"/>
              </w:rPr>
            </w:pPr>
            <w:sdt>
              <w:sdtPr>
                <w:rPr>
                  <w:lang w:eastAsia="en-CA"/>
                </w:rPr>
                <w:id w:val="-2115428117"/>
                <w:placeholder>
                  <w:docPart w:val="21805A3DD85D4E46B914B3AD9FA8C9D9"/>
                </w:placeholder>
              </w:sdtPr>
              <w:sdtContent>
                <w:r w:rsidR="00BA64CE">
                  <w:rPr>
                    <w:lang w:eastAsia="en-CA"/>
                  </w:rPr>
                  <w:t>2.665</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3FBEBFEA" w14:textId="77777777" w:rsidR="00320B27" w:rsidRDefault="00320B27" w:rsidP="00174B20">
            <w:pPr>
              <w:rPr>
                <w:lang w:eastAsia="en-CA"/>
              </w:rPr>
            </w:pPr>
            <w:proofErr w:type="spellStart"/>
            <w:r>
              <w:rPr>
                <w:lang w:eastAsia="en-CA"/>
              </w:rPr>
              <w:t>A</w:t>
            </w:r>
            <w:r>
              <w:rPr>
                <w:rFonts w:cstheme="minorHAnsi"/>
                <w:lang w:eastAsia="en-CA"/>
              </w:rPr>
              <w:t>∙</w:t>
            </w:r>
            <w:r>
              <w:rPr>
                <w:lang w:eastAsia="en-CA"/>
              </w:rPr>
              <w:t>h</w:t>
            </w:r>
            <w:proofErr w:type="spellEnd"/>
          </w:p>
        </w:tc>
      </w:tr>
      <w:tr w:rsidR="00320B27" w14:paraId="37ABD7F3" w14:textId="77777777" w:rsidTr="00174B20">
        <w:trPr>
          <w:gridAfter w:val="1"/>
          <w:wAfter w:w="10" w:type="dxa"/>
        </w:trPr>
        <w:tc>
          <w:tcPr>
            <w:tcW w:w="567" w:type="dxa"/>
            <w:tcBorders>
              <w:left w:val="nil"/>
            </w:tcBorders>
            <w:vAlign w:val="center"/>
          </w:tcPr>
          <w:p w14:paraId="7B1DB839" w14:textId="77777777" w:rsidR="00320B27" w:rsidRDefault="00320B27" w:rsidP="00174B20">
            <w:r>
              <w:t>Q</w:t>
            </w:r>
          </w:p>
        </w:tc>
        <w:tc>
          <w:tcPr>
            <w:tcW w:w="7230" w:type="dxa"/>
            <w:gridSpan w:val="2"/>
            <w:vAlign w:val="center"/>
          </w:tcPr>
          <w:p w14:paraId="3E315593" w14:textId="77777777" w:rsidR="00320B27" w:rsidRDefault="00320B27" w:rsidP="00174B20">
            <w:pPr>
              <w:rPr>
                <w:lang w:eastAsia="en-CA"/>
              </w:rPr>
            </w:pPr>
            <w:r>
              <w:rPr>
                <w:lang w:eastAsia="en-CA"/>
              </w:rPr>
              <w:t>Record battery terminal voltage after completion of tests.</w:t>
            </w:r>
          </w:p>
        </w:tc>
        <w:tc>
          <w:tcPr>
            <w:tcW w:w="2268" w:type="dxa"/>
            <w:gridSpan w:val="8"/>
            <w:tcBorders>
              <w:top w:val="single" w:sz="4" w:space="0" w:color="auto"/>
              <w:bottom w:val="single" w:sz="4" w:space="0" w:color="auto"/>
              <w:right w:val="nil"/>
            </w:tcBorders>
            <w:shd w:val="clear" w:color="auto" w:fill="F2F2F2" w:themeFill="background1" w:themeFillShade="F2"/>
          </w:tcPr>
          <w:p w14:paraId="05ACAD6A" w14:textId="784355CA" w:rsidR="00320B27" w:rsidRPr="00814B85" w:rsidRDefault="00000000" w:rsidP="00174B20">
            <w:pPr>
              <w:jc w:val="right"/>
              <w:rPr>
                <w:lang w:eastAsia="en-CA"/>
              </w:rPr>
            </w:pPr>
            <w:sdt>
              <w:sdtPr>
                <w:rPr>
                  <w:lang w:eastAsia="en-CA"/>
                </w:rPr>
                <w:id w:val="316774716"/>
                <w:placeholder>
                  <w:docPart w:val="6D15C0DEFFE1486493B017D1A0EFF61D"/>
                </w:placeholder>
              </w:sdtPr>
              <w:sdtContent>
                <w:r w:rsidR="00BA64CE">
                  <w:rPr>
                    <w:lang w:eastAsia="en-CA"/>
                  </w:rPr>
                  <w:t>25.2</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4C857A26" w14:textId="77777777" w:rsidR="00320B27" w:rsidRDefault="00320B27" w:rsidP="00174B20">
            <w:pPr>
              <w:rPr>
                <w:lang w:eastAsia="en-CA"/>
              </w:rPr>
            </w:pPr>
            <w:r>
              <w:rPr>
                <w:lang w:eastAsia="en-CA"/>
              </w:rPr>
              <w:t>V dc</w:t>
            </w:r>
          </w:p>
        </w:tc>
      </w:tr>
      <w:tr w:rsidR="00320B27" w:rsidRPr="00C73289" w14:paraId="489BF4BC" w14:textId="77777777" w:rsidTr="00174B20">
        <w:tc>
          <w:tcPr>
            <w:tcW w:w="11146" w:type="dxa"/>
            <w:gridSpan w:val="14"/>
            <w:tcBorders>
              <w:left w:val="nil"/>
              <w:right w:val="nil"/>
            </w:tcBorders>
          </w:tcPr>
          <w:p w14:paraId="56885E71" w14:textId="77777777" w:rsidR="00320B27" w:rsidRPr="00C73289" w:rsidRDefault="00320B27" w:rsidP="00174B20">
            <w:pPr>
              <w:jc w:val="center"/>
              <w:rPr>
                <w:lang w:eastAsia="en-CA"/>
              </w:rPr>
            </w:pPr>
            <w:r>
              <w:t>EMERGENCY POWER TESTS (Reference: 9.3)</w:t>
            </w:r>
          </w:p>
        </w:tc>
      </w:tr>
      <w:tr w:rsidR="00320B27" w14:paraId="462410FA" w14:textId="77777777" w:rsidTr="00174B20">
        <w:tc>
          <w:tcPr>
            <w:tcW w:w="567" w:type="dxa"/>
            <w:tcBorders>
              <w:left w:val="nil"/>
            </w:tcBorders>
            <w:vAlign w:val="center"/>
          </w:tcPr>
          <w:p w14:paraId="2208A86A" w14:textId="77777777" w:rsidR="00320B27" w:rsidRDefault="00320B27" w:rsidP="00174B20">
            <w:r>
              <w:t>A</w:t>
            </w:r>
          </w:p>
        </w:tc>
        <w:tc>
          <w:tcPr>
            <w:tcW w:w="7230" w:type="dxa"/>
            <w:gridSpan w:val="2"/>
            <w:vAlign w:val="center"/>
          </w:tcPr>
          <w:p w14:paraId="4131B55D" w14:textId="77777777" w:rsidR="00320B27" w:rsidRPr="00295E56" w:rsidRDefault="00320B27" w:rsidP="00174B20">
            <w:r>
              <w:t xml:space="preserve">Generator provides power to the AC </w:t>
            </w:r>
            <w:r>
              <w:rPr>
                <w:i/>
                <w:iCs/>
              </w:rPr>
              <w:t>circuit</w:t>
            </w:r>
            <w:r>
              <w:t xml:space="preserve"> serving the </w:t>
            </w:r>
            <w:r>
              <w:rPr>
                <w:i/>
                <w:iCs/>
              </w:rPr>
              <w:t>fire alarm</w:t>
            </w:r>
            <w:r>
              <w:t xml:space="preserve"> system.</w:t>
            </w:r>
          </w:p>
        </w:tc>
        <w:tc>
          <w:tcPr>
            <w:tcW w:w="487" w:type="dxa"/>
            <w:gridSpan w:val="2"/>
            <w:tcBorders>
              <w:top w:val="single" w:sz="4" w:space="0" w:color="auto"/>
              <w:bottom w:val="single" w:sz="4" w:space="0" w:color="auto"/>
              <w:right w:val="nil"/>
            </w:tcBorders>
            <w:vAlign w:val="center"/>
          </w:tcPr>
          <w:p w14:paraId="2B0775DF"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841B19E" w14:textId="77777777" w:rsidR="00320B27" w:rsidRDefault="00000000" w:rsidP="00174B20">
            <w:pPr>
              <w:rPr>
                <w:lang w:eastAsia="en-CA"/>
              </w:rPr>
            </w:pPr>
            <w:sdt>
              <w:sdtPr>
                <w:rPr>
                  <w:lang w:eastAsia="en-CA"/>
                </w:rPr>
                <w:id w:val="-31587703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6B47F0C8"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1ED288F" w14:textId="71ED1517" w:rsidR="00320B27" w:rsidRDefault="00000000" w:rsidP="00174B20">
            <w:pPr>
              <w:rPr>
                <w:lang w:eastAsia="en-CA"/>
              </w:rPr>
            </w:pPr>
            <w:sdt>
              <w:sdtPr>
                <w:rPr>
                  <w:lang w:eastAsia="en-CA"/>
                </w:rPr>
                <w:id w:val="-591624763"/>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708" w:type="dxa"/>
            <w:tcBorders>
              <w:top w:val="single" w:sz="4" w:space="0" w:color="auto"/>
              <w:bottom w:val="single" w:sz="4" w:space="0" w:color="auto"/>
              <w:right w:val="nil"/>
            </w:tcBorders>
            <w:vAlign w:val="center"/>
          </w:tcPr>
          <w:p w14:paraId="4239D23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F4145EB" w14:textId="77777777" w:rsidR="00320B27" w:rsidRDefault="00000000" w:rsidP="00174B20">
            <w:pPr>
              <w:rPr>
                <w:lang w:eastAsia="en-CA"/>
              </w:rPr>
            </w:pPr>
            <w:sdt>
              <w:sdtPr>
                <w:rPr>
                  <w:lang w:eastAsia="en-CA"/>
                </w:rPr>
                <w:id w:val="100324288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FCC740E" w14:textId="77777777" w:rsidTr="00174B20">
        <w:tc>
          <w:tcPr>
            <w:tcW w:w="567" w:type="dxa"/>
            <w:tcBorders>
              <w:left w:val="nil"/>
            </w:tcBorders>
            <w:vAlign w:val="center"/>
          </w:tcPr>
          <w:p w14:paraId="70AC2108" w14:textId="77777777" w:rsidR="00320B27" w:rsidRDefault="00320B27" w:rsidP="00174B20">
            <w:r>
              <w:t>B</w:t>
            </w:r>
          </w:p>
        </w:tc>
        <w:tc>
          <w:tcPr>
            <w:tcW w:w="7230" w:type="dxa"/>
            <w:gridSpan w:val="2"/>
            <w:vAlign w:val="center"/>
          </w:tcPr>
          <w:p w14:paraId="167C246C" w14:textId="77777777" w:rsidR="00320B27" w:rsidRPr="00295E56" w:rsidRDefault="00320B27" w:rsidP="00174B20">
            <w:r>
              <w:t xml:space="preserve">Trouble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338E0818"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AD957C8" w14:textId="77777777" w:rsidR="00320B27" w:rsidRDefault="00000000" w:rsidP="00174B20">
            <w:pPr>
              <w:rPr>
                <w:lang w:eastAsia="en-CA"/>
              </w:rPr>
            </w:pPr>
            <w:sdt>
              <w:sdtPr>
                <w:rPr>
                  <w:lang w:eastAsia="en-CA"/>
                </w:rPr>
                <w:id w:val="54126461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2F099668"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DDBEC46" w14:textId="77777777" w:rsidR="00320B27" w:rsidRDefault="00000000" w:rsidP="00174B20">
            <w:pPr>
              <w:rPr>
                <w:lang w:eastAsia="en-CA"/>
              </w:rPr>
            </w:pPr>
            <w:sdt>
              <w:sdtPr>
                <w:rPr>
                  <w:lang w:eastAsia="en-CA"/>
                </w:rPr>
                <w:id w:val="56822966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90400C4"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99E0FAE" w14:textId="46220005" w:rsidR="00320B27" w:rsidRDefault="00000000" w:rsidP="00174B20">
            <w:pPr>
              <w:rPr>
                <w:lang w:eastAsia="en-CA"/>
              </w:rPr>
            </w:pPr>
            <w:sdt>
              <w:sdtPr>
                <w:rPr>
                  <w:lang w:eastAsia="en-CA"/>
                </w:rPr>
                <w:id w:val="-454106973"/>
                <w14:checkbox>
                  <w14:checked w14:val="1"/>
                  <w14:checkedState w14:val="0050" w14:font="Wingdings 2"/>
                  <w14:uncheckedState w14:val="0020" w14:font="Wingdings 2"/>
                </w14:checkbox>
              </w:sdtPr>
              <w:sdtContent>
                <w:r w:rsidR="00BA64CE">
                  <w:rPr>
                    <w:lang w:eastAsia="en-CA"/>
                  </w:rPr>
                  <w:sym w:font="Wingdings 2" w:char="F050"/>
                </w:r>
              </w:sdtContent>
            </w:sdt>
          </w:p>
        </w:tc>
      </w:tr>
      <w:tr w:rsidR="00320B27" w14:paraId="737E35F5" w14:textId="77777777" w:rsidTr="00174B20">
        <w:tc>
          <w:tcPr>
            <w:tcW w:w="567" w:type="dxa"/>
            <w:tcBorders>
              <w:left w:val="nil"/>
            </w:tcBorders>
            <w:vAlign w:val="center"/>
          </w:tcPr>
          <w:p w14:paraId="718D21DD" w14:textId="77777777" w:rsidR="00320B27" w:rsidRDefault="00320B27" w:rsidP="00174B20">
            <w:r>
              <w:t>C</w:t>
            </w:r>
          </w:p>
        </w:tc>
        <w:tc>
          <w:tcPr>
            <w:tcW w:w="7230" w:type="dxa"/>
            <w:gridSpan w:val="2"/>
            <w:vAlign w:val="center"/>
          </w:tcPr>
          <w:p w14:paraId="4E5900E3" w14:textId="77777777" w:rsidR="00320B27" w:rsidRPr="00295E56" w:rsidRDefault="00320B27" w:rsidP="00174B20">
            <w:r>
              <w:t xml:space="preserve">Generator Run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4783E9FE"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AB493D6" w14:textId="77777777" w:rsidR="00320B27" w:rsidRDefault="00000000" w:rsidP="00174B20">
            <w:pPr>
              <w:rPr>
                <w:lang w:eastAsia="en-CA"/>
              </w:rPr>
            </w:pPr>
            <w:sdt>
              <w:sdtPr>
                <w:rPr>
                  <w:lang w:eastAsia="en-CA"/>
                </w:rPr>
                <w:id w:val="125856045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6C98350F"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63862C2" w14:textId="77777777" w:rsidR="00320B27" w:rsidRDefault="00000000" w:rsidP="00174B20">
            <w:pPr>
              <w:rPr>
                <w:lang w:eastAsia="en-CA"/>
              </w:rPr>
            </w:pPr>
            <w:sdt>
              <w:sdtPr>
                <w:rPr>
                  <w:lang w:eastAsia="en-CA"/>
                </w:rPr>
                <w:id w:val="-4584467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C316BF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F06D09E" w14:textId="50EFE948" w:rsidR="00320B27" w:rsidRDefault="00000000" w:rsidP="00174B20">
            <w:pPr>
              <w:rPr>
                <w:lang w:eastAsia="en-CA"/>
              </w:rPr>
            </w:pPr>
            <w:sdt>
              <w:sdtPr>
                <w:rPr>
                  <w:lang w:eastAsia="en-CA"/>
                </w:rPr>
                <w:id w:val="687568175"/>
                <w14:checkbox>
                  <w14:checked w14:val="1"/>
                  <w14:checkedState w14:val="0050" w14:font="Wingdings 2"/>
                  <w14:uncheckedState w14:val="0020" w14:font="Wingdings 2"/>
                </w14:checkbox>
              </w:sdtPr>
              <w:sdtContent>
                <w:r w:rsidR="00BA64CE">
                  <w:rPr>
                    <w:lang w:eastAsia="en-CA"/>
                  </w:rPr>
                  <w:sym w:font="Wingdings 2" w:char="F050"/>
                </w:r>
              </w:sdtContent>
            </w:sdt>
          </w:p>
        </w:tc>
      </w:tr>
    </w:tbl>
    <w:p w14:paraId="4BE8DBE2" w14:textId="77777777" w:rsidR="00320B27" w:rsidRDefault="00320B27" w:rsidP="00320B27"/>
    <w:p w14:paraId="3F484BE3" w14:textId="77777777" w:rsidR="00320B27" w:rsidRDefault="00320B27" w:rsidP="00320B27"/>
    <w:p w14:paraId="49BED724" w14:textId="539414B0" w:rsidR="0031098F" w:rsidRDefault="0031098F">
      <w:pPr>
        <w:spacing w:after="200" w:line="276" w:lineRule="auto"/>
      </w:pPr>
    </w:p>
    <w:p w14:paraId="5BB3083E" w14:textId="77777777" w:rsidR="0031098F" w:rsidRDefault="0031098F">
      <w:pPr>
        <w:spacing w:after="200" w:line="276" w:lineRule="auto"/>
      </w:pPr>
      <w:r>
        <w:br w:type="page"/>
      </w:r>
    </w:p>
    <w:p w14:paraId="3844BA30" w14:textId="06257A72" w:rsidR="00320B27" w:rsidRDefault="00320B27" w:rsidP="00D2445D">
      <w:pPr>
        <w:pStyle w:val="Heading2"/>
        <w:numPr>
          <w:ilvl w:val="1"/>
          <w:numId w:val="23"/>
        </w:numPr>
        <w:ind w:left="1134" w:hanging="1141"/>
      </w:pPr>
      <w:r>
        <w:lastRenderedPageBreak/>
        <w:t>Emergency Power Supply Test and Inspection (5)</w:t>
      </w:r>
    </w:p>
    <w:p w14:paraId="3FA78CF1" w14:textId="77777777" w:rsidR="00320B27" w:rsidRDefault="00320B27" w:rsidP="00320B27">
      <w:r>
        <w:t>NOTE 1: See 9.2, 9.3, 9.4, and Annex C, Battery Tests</w:t>
      </w:r>
    </w:p>
    <w:p w14:paraId="19D6DAA9" w14:textId="77777777" w:rsidR="00320B27" w:rsidRPr="002A280B" w:rsidRDefault="00320B27" w:rsidP="00320B27">
      <w:r>
        <w:t xml:space="preserve">NOTE 2: Complete section for each </w:t>
      </w:r>
      <w:r>
        <w:rPr>
          <w:i/>
          <w:iCs/>
        </w:rPr>
        <w:t>emergency power supply.</w:t>
      </w:r>
    </w:p>
    <w:p w14:paraId="628F4874" w14:textId="77777777" w:rsidR="00320B27" w:rsidRDefault="00320B27" w:rsidP="00320B27"/>
    <w:tbl>
      <w:tblPr>
        <w:tblStyle w:val="TableGrid"/>
        <w:tblW w:w="0" w:type="auto"/>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320B27" w14:paraId="2935BA22" w14:textId="77777777" w:rsidTr="00174B20">
        <w:tc>
          <w:tcPr>
            <w:tcW w:w="2948" w:type="dxa"/>
            <w:gridSpan w:val="3"/>
            <w:tcBorders>
              <w:left w:val="nil"/>
              <w:right w:val="nil"/>
            </w:tcBorders>
          </w:tcPr>
          <w:p w14:paraId="2DDB79C9" w14:textId="77777777" w:rsidR="00320B27" w:rsidRPr="00B36AD1" w:rsidRDefault="00320B27" w:rsidP="00174B20">
            <w:r>
              <w:rPr>
                <w:i/>
                <w:iCs/>
              </w:rPr>
              <w:t>Emergency power supply</w:t>
            </w:r>
            <w:r>
              <w:t xml:space="preserve"> location:</w:t>
            </w:r>
          </w:p>
        </w:tc>
        <w:tc>
          <w:tcPr>
            <w:tcW w:w="7852" w:type="dxa"/>
            <w:gridSpan w:val="19"/>
            <w:tcBorders>
              <w:left w:val="nil"/>
              <w:right w:val="nil"/>
            </w:tcBorders>
            <w:shd w:val="clear" w:color="auto" w:fill="F2F2F2" w:themeFill="background1" w:themeFillShade="F2"/>
          </w:tcPr>
          <w:p w14:paraId="57DBE038" w14:textId="0517845F" w:rsidR="00320B27" w:rsidRDefault="00000000" w:rsidP="00174B20">
            <w:sdt>
              <w:sdtPr>
                <w:rPr>
                  <w:lang w:eastAsia="en-CA"/>
                </w:rPr>
                <w:id w:val="431404783"/>
                <w:placeholder>
                  <w:docPart w:val="F5ACC4F48AEE4D13BB55C7C50BABA4C3"/>
                </w:placeholder>
              </w:sdtPr>
              <w:sdtContent>
                <w:r w:rsidR="00320B27" w:rsidRPr="00814B85">
                  <w:rPr>
                    <w:lang w:eastAsia="en-CA"/>
                  </w:rPr>
                  <w:t xml:space="preserve"> </w:t>
                </w:r>
                <w:r w:rsidR="00BA64CE">
                  <w:rPr>
                    <w:lang w:eastAsia="en-CA"/>
                  </w:rPr>
                  <w:t>Booster #2</w:t>
                </w:r>
                <w:r w:rsidR="00F81C58">
                  <w:rPr>
                    <w:lang w:eastAsia="en-CA"/>
                  </w:rPr>
                  <w:t xml:space="preserve"> </w:t>
                </w:r>
              </w:sdtContent>
            </w:sdt>
            <w:r w:rsidR="00F81C58">
              <w:rPr>
                <w:lang w:eastAsia="en-CA"/>
              </w:rPr>
              <w:t>(PNL-2A CCT-50)</w:t>
            </w:r>
          </w:p>
        </w:tc>
      </w:tr>
      <w:tr w:rsidR="00320B27" w14:paraId="6ABBE626" w14:textId="77777777" w:rsidTr="00174B20">
        <w:tc>
          <w:tcPr>
            <w:tcW w:w="3119" w:type="dxa"/>
            <w:gridSpan w:val="4"/>
            <w:tcBorders>
              <w:left w:val="nil"/>
              <w:right w:val="nil"/>
            </w:tcBorders>
          </w:tcPr>
          <w:p w14:paraId="0D327283" w14:textId="77777777" w:rsidR="00320B27" w:rsidRDefault="00320B27" w:rsidP="00174B20">
            <w:pPr>
              <w:rPr>
                <w:i/>
                <w:iCs/>
              </w:rPr>
            </w:pPr>
            <w:r>
              <w:rPr>
                <w:i/>
                <w:iCs/>
              </w:rPr>
              <w:t xml:space="preserve">Emergency power supply </w:t>
            </w:r>
            <w:r w:rsidRPr="002A280B">
              <w:t>identification:</w:t>
            </w:r>
          </w:p>
        </w:tc>
        <w:tc>
          <w:tcPr>
            <w:tcW w:w="7681" w:type="dxa"/>
            <w:gridSpan w:val="18"/>
            <w:tcBorders>
              <w:left w:val="nil"/>
              <w:right w:val="nil"/>
            </w:tcBorders>
            <w:shd w:val="clear" w:color="auto" w:fill="F2F2F2" w:themeFill="background1" w:themeFillShade="F2"/>
          </w:tcPr>
          <w:p w14:paraId="635FBBFE" w14:textId="6A9D1823" w:rsidR="00320B27" w:rsidRPr="00814B85" w:rsidRDefault="00000000" w:rsidP="00174B20">
            <w:pPr>
              <w:rPr>
                <w:lang w:eastAsia="en-CA"/>
              </w:rPr>
            </w:pPr>
            <w:sdt>
              <w:sdtPr>
                <w:rPr>
                  <w:lang w:eastAsia="en-CA"/>
                </w:rPr>
                <w:id w:val="1334028885"/>
                <w:placeholder>
                  <w:docPart w:val="E692911014FB4B1097429F0B36E5D572"/>
                </w:placeholder>
              </w:sdtPr>
              <w:sdtContent>
                <w:r w:rsidR="00320B27" w:rsidRPr="00814B85">
                  <w:rPr>
                    <w:lang w:eastAsia="en-CA"/>
                  </w:rPr>
                  <w:t xml:space="preserve"> </w:t>
                </w:r>
                <w:r w:rsidR="00BA64CE">
                  <w:rPr>
                    <w:lang w:eastAsia="en-CA"/>
                  </w:rPr>
                  <w:t>Booster #2 Batteries</w:t>
                </w:r>
              </w:sdtContent>
            </w:sdt>
          </w:p>
        </w:tc>
      </w:tr>
      <w:tr w:rsidR="00320B27" w14:paraId="3A3CA473" w14:textId="77777777" w:rsidTr="00174B20">
        <w:tc>
          <w:tcPr>
            <w:tcW w:w="3119" w:type="dxa"/>
            <w:gridSpan w:val="4"/>
            <w:tcBorders>
              <w:left w:val="nil"/>
              <w:bottom w:val="single" w:sz="4" w:space="0" w:color="auto"/>
              <w:right w:val="nil"/>
            </w:tcBorders>
          </w:tcPr>
          <w:p w14:paraId="457928B4" w14:textId="77777777" w:rsidR="00320B27" w:rsidRPr="002A280B" w:rsidRDefault="00320B27" w:rsidP="00174B20">
            <w:r>
              <w:rPr>
                <w:i/>
                <w:iCs/>
              </w:rPr>
              <w:t>Emergency power supply</w:t>
            </w:r>
            <w:r>
              <w:t xml:space="preserve"> provided by:</w:t>
            </w:r>
          </w:p>
        </w:tc>
        <w:tc>
          <w:tcPr>
            <w:tcW w:w="7681" w:type="dxa"/>
            <w:gridSpan w:val="18"/>
            <w:tcBorders>
              <w:left w:val="nil"/>
              <w:bottom w:val="single" w:sz="4" w:space="0" w:color="auto"/>
              <w:right w:val="nil"/>
            </w:tcBorders>
            <w:shd w:val="clear" w:color="auto" w:fill="F2F2F2" w:themeFill="background1" w:themeFillShade="F2"/>
          </w:tcPr>
          <w:p w14:paraId="541B669E" w14:textId="77777777" w:rsidR="00320B27" w:rsidRPr="00814B85" w:rsidRDefault="00000000" w:rsidP="00174B20">
            <w:pPr>
              <w:rPr>
                <w:lang w:eastAsia="en-CA"/>
              </w:rPr>
            </w:pPr>
            <w:sdt>
              <w:sdtPr>
                <w:rPr>
                  <w:lang w:eastAsia="en-CA"/>
                </w:rPr>
                <w:id w:val="-453410538"/>
                <w:placeholder>
                  <w:docPart w:val="58CFA90DD9A24439BC7AA1421987509D"/>
                </w:placeholder>
              </w:sdtPr>
              <w:sdtContent>
                <w:r w:rsidR="00320B27" w:rsidRPr="00814B85">
                  <w:rPr>
                    <w:lang w:eastAsia="en-CA"/>
                  </w:rPr>
                  <w:t xml:space="preserve"> </w:t>
                </w:r>
              </w:sdtContent>
            </w:sdt>
          </w:p>
        </w:tc>
      </w:tr>
      <w:tr w:rsidR="00320B27" w14:paraId="71F98FF7" w14:textId="77777777" w:rsidTr="00174B20">
        <w:tc>
          <w:tcPr>
            <w:tcW w:w="1350" w:type="dxa"/>
            <w:tcBorders>
              <w:left w:val="nil"/>
              <w:bottom w:val="single" w:sz="4" w:space="0" w:color="auto"/>
              <w:right w:val="nil"/>
            </w:tcBorders>
          </w:tcPr>
          <w:p w14:paraId="437D9C94" w14:textId="77777777" w:rsidR="00320B27" w:rsidRPr="00814B85" w:rsidRDefault="00320B27" w:rsidP="00174B20">
            <w:pPr>
              <w:jc w:val="right"/>
              <w:rPr>
                <w:lang w:eastAsia="en-CA"/>
              </w:rPr>
            </w:pPr>
            <w:r>
              <w:rPr>
                <w:lang w:eastAsia="en-CA"/>
              </w:rPr>
              <w:t>Batteries</w:t>
            </w:r>
          </w:p>
        </w:tc>
        <w:tc>
          <w:tcPr>
            <w:tcW w:w="1350" w:type="dxa"/>
            <w:tcBorders>
              <w:left w:val="nil"/>
              <w:bottom w:val="single" w:sz="4" w:space="0" w:color="auto"/>
              <w:right w:val="single" w:sz="4" w:space="0" w:color="auto"/>
            </w:tcBorders>
            <w:shd w:val="clear" w:color="auto" w:fill="F2F2F2" w:themeFill="background1" w:themeFillShade="F2"/>
            <w:vAlign w:val="center"/>
          </w:tcPr>
          <w:p w14:paraId="44ECBA93" w14:textId="6DAD2214" w:rsidR="00320B27" w:rsidRPr="00814B85" w:rsidRDefault="00000000" w:rsidP="00174B20">
            <w:pPr>
              <w:rPr>
                <w:lang w:eastAsia="en-CA"/>
              </w:rPr>
            </w:pPr>
            <w:sdt>
              <w:sdtPr>
                <w:rPr>
                  <w:lang w:eastAsia="en-CA"/>
                </w:rPr>
                <w:id w:val="2022658723"/>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1350" w:type="dxa"/>
            <w:gridSpan w:val="4"/>
            <w:tcBorders>
              <w:left w:val="single" w:sz="4" w:space="0" w:color="auto"/>
              <w:bottom w:val="single" w:sz="4" w:space="0" w:color="auto"/>
              <w:right w:val="nil"/>
            </w:tcBorders>
          </w:tcPr>
          <w:p w14:paraId="48BE66F4" w14:textId="77777777" w:rsidR="00320B27" w:rsidRPr="00814B85" w:rsidRDefault="00320B27" w:rsidP="00174B20">
            <w:pPr>
              <w:jc w:val="right"/>
              <w:rPr>
                <w:lang w:eastAsia="en-CA"/>
              </w:rPr>
            </w:pPr>
            <w:r>
              <w:rPr>
                <w:lang w:eastAsia="en-CA"/>
              </w:rPr>
              <w:t>Generator</w:t>
            </w:r>
          </w:p>
        </w:tc>
        <w:tc>
          <w:tcPr>
            <w:tcW w:w="1350" w:type="dxa"/>
            <w:gridSpan w:val="4"/>
            <w:tcBorders>
              <w:left w:val="nil"/>
              <w:bottom w:val="single" w:sz="4" w:space="0" w:color="auto"/>
              <w:right w:val="single" w:sz="4" w:space="0" w:color="auto"/>
            </w:tcBorders>
            <w:shd w:val="clear" w:color="auto" w:fill="F2F2F2" w:themeFill="background1" w:themeFillShade="F2"/>
            <w:vAlign w:val="center"/>
          </w:tcPr>
          <w:p w14:paraId="4B807868" w14:textId="77777777" w:rsidR="00320B27" w:rsidRPr="00814B85" w:rsidRDefault="00000000" w:rsidP="00174B20">
            <w:pPr>
              <w:rPr>
                <w:lang w:eastAsia="en-CA"/>
              </w:rPr>
            </w:pPr>
            <w:sdt>
              <w:sdtPr>
                <w:rPr>
                  <w:lang w:eastAsia="en-CA"/>
                </w:rPr>
                <w:id w:val="212110338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1A97F87D" w14:textId="77777777" w:rsidR="00320B27" w:rsidRPr="00814B85" w:rsidRDefault="00320B27" w:rsidP="00174B20">
            <w:pPr>
              <w:jc w:val="right"/>
              <w:rPr>
                <w:lang w:eastAsia="en-CA"/>
              </w:rPr>
            </w:pPr>
            <w:r>
              <w:rPr>
                <w:lang w:eastAsia="en-CA"/>
              </w:rPr>
              <w:t>UPS</w:t>
            </w:r>
          </w:p>
        </w:tc>
        <w:tc>
          <w:tcPr>
            <w:tcW w:w="1350" w:type="dxa"/>
            <w:gridSpan w:val="3"/>
            <w:tcBorders>
              <w:left w:val="nil"/>
              <w:bottom w:val="single" w:sz="4" w:space="0" w:color="auto"/>
              <w:right w:val="single" w:sz="4" w:space="0" w:color="auto"/>
            </w:tcBorders>
            <w:shd w:val="clear" w:color="auto" w:fill="F2F2F2" w:themeFill="background1" w:themeFillShade="F2"/>
            <w:vAlign w:val="center"/>
          </w:tcPr>
          <w:p w14:paraId="53248A8E" w14:textId="77777777" w:rsidR="00320B27" w:rsidRPr="00814B85" w:rsidRDefault="00000000" w:rsidP="00174B20">
            <w:pPr>
              <w:rPr>
                <w:lang w:eastAsia="en-CA"/>
              </w:rPr>
            </w:pPr>
            <w:sdt>
              <w:sdtPr>
                <w:rPr>
                  <w:lang w:eastAsia="en-CA"/>
                </w:rPr>
                <w:id w:val="-183706503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3BE45DCD" w14:textId="77777777" w:rsidR="00320B27" w:rsidRPr="00814B85" w:rsidRDefault="00320B27" w:rsidP="00174B20">
            <w:pPr>
              <w:jc w:val="right"/>
              <w:rPr>
                <w:lang w:eastAsia="en-CA"/>
              </w:rPr>
            </w:pPr>
            <w:r>
              <w:rPr>
                <w:lang w:eastAsia="en-CA"/>
              </w:rPr>
              <w:t>Combination</w:t>
            </w:r>
          </w:p>
        </w:tc>
        <w:tc>
          <w:tcPr>
            <w:tcW w:w="1350" w:type="dxa"/>
            <w:gridSpan w:val="3"/>
            <w:tcBorders>
              <w:left w:val="nil"/>
              <w:bottom w:val="single" w:sz="4" w:space="0" w:color="auto"/>
              <w:right w:val="nil"/>
            </w:tcBorders>
            <w:shd w:val="clear" w:color="auto" w:fill="F2F2F2" w:themeFill="background1" w:themeFillShade="F2"/>
            <w:vAlign w:val="center"/>
          </w:tcPr>
          <w:p w14:paraId="42EF50BF" w14:textId="77777777" w:rsidR="00320B27" w:rsidRPr="00814B85" w:rsidRDefault="00000000" w:rsidP="00174B20">
            <w:pPr>
              <w:rPr>
                <w:lang w:eastAsia="en-CA"/>
              </w:rPr>
            </w:pPr>
            <w:sdt>
              <w:sdtPr>
                <w:rPr>
                  <w:lang w:eastAsia="en-CA"/>
                </w:rPr>
                <w:id w:val="-35658119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A27EEE6" w14:textId="77777777" w:rsidTr="00174B20">
        <w:tc>
          <w:tcPr>
            <w:tcW w:w="3544" w:type="dxa"/>
            <w:gridSpan w:val="5"/>
            <w:tcBorders>
              <w:left w:val="nil"/>
              <w:right w:val="single" w:sz="4" w:space="0" w:color="auto"/>
            </w:tcBorders>
          </w:tcPr>
          <w:p w14:paraId="0E14FC1B" w14:textId="77777777" w:rsidR="00320B27" w:rsidRDefault="00320B27" w:rsidP="00174B20">
            <w:pPr>
              <w:rPr>
                <w:lang w:eastAsia="en-CA"/>
              </w:rPr>
            </w:pPr>
            <w:r>
              <w:rPr>
                <w:lang w:eastAsia="en-CA"/>
              </w:rPr>
              <w:t>NBC required full load alarm operation time</w:t>
            </w:r>
          </w:p>
        </w:tc>
        <w:tc>
          <w:tcPr>
            <w:tcW w:w="907" w:type="dxa"/>
            <w:gridSpan w:val="2"/>
            <w:tcBorders>
              <w:left w:val="single" w:sz="4" w:space="0" w:color="auto"/>
              <w:right w:val="nil"/>
            </w:tcBorders>
          </w:tcPr>
          <w:p w14:paraId="56185792" w14:textId="77777777" w:rsidR="00320B27" w:rsidRDefault="00320B27" w:rsidP="00174B20">
            <w:pPr>
              <w:jc w:val="right"/>
              <w:rPr>
                <w:lang w:eastAsia="en-CA"/>
              </w:rPr>
            </w:pPr>
            <w:r>
              <w:rPr>
                <w:lang w:eastAsia="en-CA"/>
              </w:rPr>
              <w:t>2h</w:t>
            </w:r>
          </w:p>
        </w:tc>
        <w:tc>
          <w:tcPr>
            <w:tcW w:w="907" w:type="dxa"/>
            <w:gridSpan w:val="2"/>
            <w:tcBorders>
              <w:left w:val="nil"/>
              <w:right w:val="single" w:sz="4" w:space="0" w:color="auto"/>
            </w:tcBorders>
            <w:shd w:val="clear" w:color="auto" w:fill="F2F2F2" w:themeFill="background1" w:themeFillShade="F2"/>
          </w:tcPr>
          <w:p w14:paraId="7EE46BFA" w14:textId="77777777" w:rsidR="00320B27" w:rsidRDefault="00000000" w:rsidP="00174B20">
            <w:pPr>
              <w:rPr>
                <w:lang w:eastAsia="en-CA"/>
              </w:rPr>
            </w:pPr>
            <w:sdt>
              <w:sdtPr>
                <w:rPr>
                  <w:lang w:eastAsia="en-CA"/>
                </w:rPr>
                <w:id w:val="38268518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gridSpan w:val="3"/>
            <w:tcBorders>
              <w:left w:val="single" w:sz="4" w:space="0" w:color="auto"/>
              <w:right w:val="nil"/>
            </w:tcBorders>
          </w:tcPr>
          <w:p w14:paraId="1C0F6443" w14:textId="77777777" w:rsidR="00320B27" w:rsidRDefault="00320B27" w:rsidP="00174B20">
            <w:pPr>
              <w:jc w:val="right"/>
              <w:rPr>
                <w:lang w:eastAsia="en-CA"/>
              </w:rPr>
            </w:pPr>
            <w:r>
              <w:rPr>
                <w:lang w:eastAsia="en-CA"/>
              </w:rPr>
              <w:t>1h</w:t>
            </w:r>
          </w:p>
        </w:tc>
        <w:tc>
          <w:tcPr>
            <w:tcW w:w="907" w:type="dxa"/>
            <w:gridSpan w:val="2"/>
            <w:tcBorders>
              <w:left w:val="nil"/>
              <w:right w:val="single" w:sz="4" w:space="0" w:color="auto"/>
            </w:tcBorders>
            <w:shd w:val="clear" w:color="auto" w:fill="F2F2F2" w:themeFill="background1" w:themeFillShade="F2"/>
          </w:tcPr>
          <w:p w14:paraId="15861D5C" w14:textId="77777777" w:rsidR="00320B27" w:rsidRDefault="00000000" w:rsidP="00174B20">
            <w:pPr>
              <w:rPr>
                <w:lang w:eastAsia="en-CA"/>
              </w:rPr>
            </w:pPr>
            <w:sdt>
              <w:sdtPr>
                <w:rPr>
                  <w:lang w:eastAsia="en-CA"/>
                </w:rPr>
                <w:id w:val="-122699382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tcBorders>
              <w:left w:val="single" w:sz="4" w:space="0" w:color="auto"/>
              <w:right w:val="nil"/>
            </w:tcBorders>
          </w:tcPr>
          <w:p w14:paraId="5520FCAE" w14:textId="77777777" w:rsidR="00320B27" w:rsidRDefault="00320B27" w:rsidP="00174B20">
            <w:pPr>
              <w:jc w:val="right"/>
              <w:rPr>
                <w:lang w:eastAsia="en-CA"/>
              </w:rPr>
            </w:pPr>
            <w:r>
              <w:rPr>
                <w:lang w:eastAsia="en-CA"/>
              </w:rPr>
              <w:t>30min</w:t>
            </w:r>
          </w:p>
        </w:tc>
        <w:tc>
          <w:tcPr>
            <w:tcW w:w="907" w:type="dxa"/>
            <w:gridSpan w:val="3"/>
            <w:tcBorders>
              <w:left w:val="nil"/>
              <w:right w:val="single" w:sz="4" w:space="0" w:color="auto"/>
            </w:tcBorders>
            <w:shd w:val="clear" w:color="auto" w:fill="F2F2F2" w:themeFill="background1" w:themeFillShade="F2"/>
          </w:tcPr>
          <w:p w14:paraId="6D8A8A22" w14:textId="543C148A" w:rsidR="00320B27" w:rsidRDefault="00000000" w:rsidP="00174B20">
            <w:pPr>
              <w:rPr>
                <w:lang w:eastAsia="en-CA"/>
              </w:rPr>
            </w:pPr>
            <w:sdt>
              <w:sdtPr>
                <w:rPr>
                  <w:lang w:eastAsia="en-CA"/>
                </w:rPr>
                <w:id w:val="238911182"/>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907" w:type="dxa"/>
            <w:gridSpan w:val="3"/>
            <w:tcBorders>
              <w:left w:val="single" w:sz="4" w:space="0" w:color="auto"/>
              <w:right w:val="nil"/>
            </w:tcBorders>
          </w:tcPr>
          <w:p w14:paraId="76E21BE8" w14:textId="77777777" w:rsidR="00320B27" w:rsidRDefault="00320B27" w:rsidP="00174B20">
            <w:pPr>
              <w:jc w:val="right"/>
              <w:rPr>
                <w:lang w:eastAsia="en-CA"/>
              </w:rPr>
            </w:pPr>
            <w:r>
              <w:rPr>
                <w:lang w:eastAsia="en-CA"/>
              </w:rPr>
              <w:t>5 min</w:t>
            </w:r>
          </w:p>
        </w:tc>
        <w:tc>
          <w:tcPr>
            <w:tcW w:w="907" w:type="dxa"/>
            <w:tcBorders>
              <w:left w:val="nil"/>
              <w:right w:val="nil"/>
            </w:tcBorders>
            <w:shd w:val="clear" w:color="auto" w:fill="F2F2F2" w:themeFill="background1" w:themeFillShade="F2"/>
          </w:tcPr>
          <w:p w14:paraId="5B55804D" w14:textId="77777777" w:rsidR="00320B27" w:rsidRDefault="00000000" w:rsidP="00174B20">
            <w:pPr>
              <w:rPr>
                <w:lang w:eastAsia="en-CA"/>
              </w:rPr>
            </w:pPr>
            <w:sdt>
              <w:sdtPr>
                <w:rPr>
                  <w:lang w:eastAsia="en-CA"/>
                </w:rPr>
                <w:id w:val="5759230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2556725" w14:textId="77777777" w:rsidTr="00174B20">
        <w:tc>
          <w:tcPr>
            <w:tcW w:w="3544" w:type="dxa"/>
            <w:gridSpan w:val="5"/>
            <w:tcBorders>
              <w:left w:val="nil"/>
              <w:right w:val="single" w:sz="4" w:space="0" w:color="auto"/>
            </w:tcBorders>
          </w:tcPr>
          <w:p w14:paraId="6904E118" w14:textId="77777777" w:rsidR="00320B27" w:rsidRDefault="00320B27" w:rsidP="00174B20">
            <w:pPr>
              <w:rPr>
                <w:lang w:eastAsia="en-CA"/>
              </w:rPr>
            </w:pPr>
            <w:r>
              <w:rPr>
                <w:lang w:eastAsia="en-CA"/>
              </w:rPr>
              <w:t>Installed batteries</w:t>
            </w:r>
          </w:p>
        </w:tc>
        <w:tc>
          <w:tcPr>
            <w:tcW w:w="1209" w:type="dxa"/>
            <w:gridSpan w:val="3"/>
            <w:tcBorders>
              <w:left w:val="single" w:sz="4" w:space="0" w:color="auto"/>
              <w:right w:val="nil"/>
            </w:tcBorders>
          </w:tcPr>
          <w:p w14:paraId="7B3C3327" w14:textId="77777777" w:rsidR="00320B27" w:rsidRDefault="00320B27" w:rsidP="00174B20">
            <w:pPr>
              <w:jc w:val="right"/>
              <w:rPr>
                <w:lang w:eastAsia="en-CA"/>
              </w:rPr>
            </w:pPr>
            <w:r>
              <w:rPr>
                <w:lang w:eastAsia="en-CA"/>
              </w:rPr>
              <w:t>Qty:</w:t>
            </w:r>
          </w:p>
        </w:tc>
        <w:tc>
          <w:tcPr>
            <w:tcW w:w="1209" w:type="dxa"/>
            <w:gridSpan w:val="3"/>
            <w:tcBorders>
              <w:left w:val="nil"/>
              <w:right w:val="single" w:sz="4" w:space="0" w:color="auto"/>
            </w:tcBorders>
            <w:shd w:val="clear" w:color="auto" w:fill="F2F2F2" w:themeFill="background1" w:themeFillShade="F2"/>
          </w:tcPr>
          <w:p w14:paraId="4F834C6A" w14:textId="1FECCBC0" w:rsidR="00320B27" w:rsidRDefault="00000000" w:rsidP="00174B20">
            <w:pPr>
              <w:rPr>
                <w:lang w:eastAsia="en-CA"/>
              </w:rPr>
            </w:pPr>
            <w:sdt>
              <w:sdtPr>
                <w:rPr>
                  <w:lang w:eastAsia="en-CA"/>
                </w:rPr>
                <w:id w:val="582887224"/>
                <w:placeholder>
                  <w:docPart w:val="CB3AD67D4DB0424DA5A2CA994EE87DBD"/>
                </w:placeholder>
              </w:sdtPr>
              <w:sdtContent>
                <w:r w:rsidR="00320B27" w:rsidRPr="00814B85">
                  <w:rPr>
                    <w:lang w:eastAsia="en-CA"/>
                  </w:rPr>
                  <w:t xml:space="preserve"> </w:t>
                </w:r>
                <w:r w:rsidR="00BA64CE">
                  <w:rPr>
                    <w:lang w:eastAsia="en-CA"/>
                  </w:rPr>
                  <w:t>2</w:t>
                </w:r>
              </w:sdtContent>
            </w:sdt>
          </w:p>
        </w:tc>
        <w:tc>
          <w:tcPr>
            <w:tcW w:w="1210" w:type="dxa"/>
            <w:gridSpan w:val="3"/>
            <w:tcBorders>
              <w:left w:val="single" w:sz="4" w:space="0" w:color="auto"/>
              <w:right w:val="nil"/>
            </w:tcBorders>
          </w:tcPr>
          <w:p w14:paraId="7B17520D" w14:textId="77777777" w:rsidR="00320B27" w:rsidRDefault="00320B27" w:rsidP="00174B20">
            <w:pPr>
              <w:jc w:val="right"/>
              <w:rPr>
                <w:lang w:eastAsia="en-CA"/>
              </w:rPr>
            </w:pPr>
            <w:r>
              <w:rPr>
                <w:lang w:eastAsia="en-CA"/>
              </w:rPr>
              <w:t>V(dc):</w:t>
            </w:r>
          </w:p>
        </w:tc>
        <w:tc>
          <w:tcPr>
            <w:tcW w:w="1209" w:type="dxa"/>
            <w:gridSpan w:val="3"/>
            <w:tcBorders>
              <w:left w:val="nil"/>
              <w:right w:val="single" w:sz="4" w:space="0" w:color="auto"/>
            </w:tcBorders>
            <w:shd w:val="clear" w:color="auto" w:fill="F2F2F2" w:themeFill="background1" w:themeFillShade="F2"/>
          </w:tcPr>
          <w:p w14:paraId="48B3AADE" w14:textId="5A514184" w:rsidR="00320B27" w:rsidRDefault="00000000" w:rsidP="00174B20">
            <w:pPr>
              <w:rPr>
                <w:lang w:eastAsia="en-CA"/>
              </w:rPr>
            </w:pPr>
            <w:sdt>
              <w:sdtPr>
                <w:rPr>
                  <w:lang w:eastAsia="en-CA"/>
                </w:rPr>
                <w:id w:val="-381479125"/>
                <w:placeholder>
                  <w:docPart w:val="319E73ADE6A54576AB8220C72A5EBD75"/>
                </w:placeholder>
              </w:sdtPr>
              <w:sdtContent>
                <w:r w:rsidR="00320B27" w:rsidRPr="00814B85">
                  <w:rPr>
                    <w:lang w:eastAsia="en-CA"/>
                  </w:rPr>
                  <w:t xml:space="preserve"> </w:t>
                </w:r>
                <w:r w:rsidR="00BA64CE">
                  <w:rPr>
                    <w:lang w:eastAsia="en-CA"/>
                  </w:rPr>
                  <w:t>12</w:t>
                </w:r>
              </w:sdtContent>
            </w:sdt>
          </w:p>
        </w:tc>
        <w:tc>
          <w:tcPr>
            <w:tcW w:w="1209" w:type="dxa"/>
            <w:gridSpan w:val="3"/>
            <w:tcBorders>
              <w:left w:val="single" w:sz="4" w:space="0" w:color="auto"/>
              <w:right w:val="nil"/>
            </w:tcBorders>
          </w:tcPr>
          <w:p w14:paraId="2FAEE117" w14:textId="77777777" w:rsidR="00320B27" w:rsidRDefault="00320B27" w:rsidP="00174B20">
            <w:pPr>
              <w:jc w:val="right"/>
              <w:rPr>
                <w:lang w:eastAsia="en-CA"/>
              </w:rPr>
            </w:pPr>
            <w:proofErr w:type="spellStart"/>
            <w:r>
              <w:rPr>
                <w:lang w:eastAsia="en-CA"/>
              </w:rPr>
              <w:t>A</w:t>
            </w:r>
            <w:r>
              <w:rPr>
                <w:rFonts w:cstheme="minorHAnsi"/>
                <w:lang w:eastAsia="en-CA"/>
              </w:rPr>
              <w:t>∙</w:t>
            </w:r>
            <w:r>
              <w:rPr>
                <w:lang w:eastAsia="en-CA"/>
              </w:rPr>
              <w:t>h</w:t>
            </w:r>
            <w:proofErr w:type="spellEnd"/>
            <w:r>
              <w:rPr>
                <w:lang w:eastAsia="en-CA"/>
              </w:rPr>
              <w:t>:</w:t>
            </w:r>
          </w:p>
        </w:tc>
        <w:tc>
          <w:tcPr>
            <w:tcW w:w="1210" w:type="dxa"/>
            <w:gridSpan w:val="2"/>
            <w:tcBorders>
              <w:left w:val="nil"/>
              <w:right w:val="nil"/>
            </w:tcBorders>
            <w:shd w:val="clear" w:color="auto" w:fill="F2F2F2" w:themeFill="background1" w:themeFillShade="F2"/>
          </w:tcPr>
          <w:p w14:paraId="62FDEC0C" w14:textId="7A4B4AB4" w:rsidR="00320B27" w:rsidRDefault="00000000" w:rsidP="00174B20">
            <w:pPr>
              <w:rPr>
                <w:lang w:eastAsia="en-CA"/>
              </w:rPr>
            </w:pPr>
            <w:sdt>
              <w:sdtPr>
                <w:rPr>
                  <w:lang w:eastAsia="en-CA"/>
                </w:rPr>
                <w:id w:val="262817851"/>
                <w:placeholder>
                  <w:docPart w:val="455FE42CB67840CA8EE973E009C702F5"/>
                </w:placeholder>
              </w:sdtPr>
              <w:sdtContent>
                <w:r w:rsidR="00320B27" w:rsidRPr="00814B85">
                  <w:rPr>
                    <w:lang w:eastAsia="en-CA"/>
                  </w:rPr>
                  <w:t xml:space="preserve"> </w:t>
                </w:r>
                <w:r w:rsidR="00BA64CE">
                  <w:rPr>
                    <w:lang w:eastAsia="en-CA"/>
                  </w:rPr>
                  <w:t>13</w:t>
                </w:r>
              </w:sdtContent>
            </w:sdt>
          </w:p>
        </w:tc>
      </w:tr>
    </w:tbl>
    <w:p w14:paraId="6162C7A9" w14:textId="77777777" w:rsidR="00320B27" w:rsidRDefault="00320B27" w:rsidP="00320B27"/>
    <w:p w14:paraId="25929AB4" w14:textId="77777777" w:rsidR="00320B27" w:rsidRDefault="00320B27" w:rsidP="00320B27"/>
    <w:tbl>
      <w:tblPr>
        <w:tblStyle w:val="TableGrid"/>
        <w:tblW w:w="11146" w:type="dxa"/>
        <w:tblLayout w:type="fixed"/>
        <w:tblLook w:val="04A0" w:firstRow="1" w:lastRow="0" w:firstColumn="1" w:lastColumn="0" w:noHBand="0" w:noVBand="1"/>
      </w:tblPr>
      <w:tblGrid>
        <w:gridCol w:w="567"/>
        <w:gridCol w:w="3738"/>
        <w:gridCol w:w="3492"/>
        <w:gridCol w:w="477"/>
        <w:gridCol w:w="10"/>
        <w:gridCol w:w="576"/>
        <w:gridCol w:w="354"/>
        <w:gridCol w:w="478"/>
        <w:gridCol w:w="10"/>
        <w:gridCol w:w="301"/>
        <w:gridCol w:w="62"/>
        <w:gridCol w:w="708"/>
        <w:gridCol w:w="363"/>
        <w:gridCol w:w="10"/>
      </w:tblGrid>
      <w:tr w:rsidR="00320B27" w14:paraId="7FE385AF" w14:textId="77777777" w:rsidTr="00174B20">
        <w:tc>
          <w:tcPr>
            <w:tcW w:w="11146" w:type="dxa"/>
            <w:gridSpan w:val="14"/>
            <w:tcBorders>
              <w:left w:val="nil"/>
              <w:right w:val="nil"/>
            </w:tcBorders>
          </w:tcPr>
          <w:p w14:paraId="0445ABFC" w14:textId="77777777" w:rsidR="00320B27" w:rsidRPr="00C73289" w:rsidRDefault="00320B27" w:rsidP="00174B20">
            <w:pPr>
              <w:jc w:val="center"/>
              <w:rPr>
                <w:lang w:eastAsia="en-CA"/>
              </w:rPr>
            </w:pPr>
            <w:r>
              <w:t>BATTERY TESTS (Reference: 9.2)</w:t>
            </w:r>
          </w:p>
        </w:tc>
      </w:tr>
      <w:tr w:rsidR="00320B27" w14:paraId="04EDC5B6" w14:textId="77777777" w:rsidTr="00174B20">
        <w:tc>
          <w:tcPr>
            <w:tcW w:w="567" w:type="dxa"/>
            <w:tcBorders>
              <w:left w:val="nil"/>
            </w:tcBorders>
            <w:vAlign w:val="center"/>
          </w:tcPr>
          <w:p w14:paraId="568C920B" w14:textId="77777777" w:rsidR="00320B27" w:rsidRDefault="00320B27" w:rsidP="00174B20">
            <w:r>
              <w:t>A</w:t>
            </w:r>
          </w:p>
        </w:tc>
        <w:tc>
          <w:tcPr>
            <w:tcW w:w="7230" w:type="dxa"/>
            <w:gridSpan w:val="2"/>
            <w:vAlign w:val="center"/>
          </w:tcPr>
          <w:p w14:paraId="69CB996B" w14:textId="77777777" w:rsidR="00320B27" w:rsidRPr="00336109" w:rsidRDefault="00320B27" w:rsidP="00174B20">
            <w:r>
              <w:t>Correct battery type as recommended by manufacturer</w:t>
            </w:r>
          </w:p>
        </w:tc>
        <w:tc>
          <w:tcPr>
            <w:tcW w:w="487" w:type="dxa"/>
            <w:gridSpan w:val="2"/>
            <w:tcBorders>
              <w:right w:val="nil"/>
            </w:tcBorders>
            <w:vAlign w:val="center"/>
          </w:tcPr>
          <w:p w14:paraId="42C98D84" w14:textId="77777777" w:rsidR="00320B27" w:rsidRDefault="00320B27" w:rsidP="00174B20">
            <w:r>
              <w:t>Yes</w:t>
            </w:r>
          </w:p>
        </w:tc>
        <w:tc>
          <w:tcPr>
            <w:tcW w:w="930" w:type="dxa"/>
            <w:gridSpan w:val="2"/>
            <w:tcBorders>
              <w:left w:val="nil"/>
            </w:tcBorders>
            <w:shd w:val="clear" w:color="auto" w:fill="F2F2F2" w:themeFill="background1" w:themeFillShade="F2"/>
            <w:vAlign w:val="center"/>
          </w:tcPr>
          <w:p w14:paraId="4946CD28" w14:textId="11126CFE" w:rsidR="00320B27" w:rsidRDefault="00000000" w:rsidP="00174B20">
            <w:sdt>
              <w:sdtPr>
                <w:rPr>
                  <w:lang w:eastAsia="en-CA"/>
                </w:rPr>
                <w:id w:val="1105378711"/>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right w:val="nil"/>
            </w:tcBorders>
            <w:vAlign w:val="center"/>
          </w:tcPr>
          <w:p w14:paraId="3C3946F5" w14:textId="77777777" w:rsidR="00320B27" w:rsidRDefault="00320B27" w:rsidP="00174B20">
            <w:r>
              <w:t>No</w:t>
            </w:r>
          </w:p>
        </w:tc>
        <w:tc>
          <w:tcPr>
            <w:tcW w:w="363" w:type="dxa"/>
            <w:gridSpan w:val="2"/>
            <w:tcBorders>
              <w:left w:val="nil"/>
            </w:tcBorders>
            <w:shd w:val="clear" w:color="auto" w:fill="F2F2F2" w:themeFill="background1" w:themeFillShade="F2"/>
            <w:vAlign w:val="center"/>
          </w:tcPr>
          <w:p w14:paraId="7C63ED28" w14:textId="77777777" w:rsidR="00320B27" w:rsidRDefault="00000000" w:rsidP="00174B20">
            <w:sdt>
              <w:sdtPr>
                <w:rPr>
                  <w:lang w:eastAsia="en-CA"/>
                </w:rPr>
                <w:id w:val="-131347076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right w:val="nil"/>
            </w:tcBorders>
            <w:vAlign w:val="center"/>
          </w:tcPr>
          <w:p w14:paraId="208E14AA" w14:textId="77777777" w:rsidR="00320B27" w:rsidRDefault="00320B27" w:rsidP="00174B20">
            <w:r>
              <w:t>N/A</w:t>
            </w:r>
          </w:p>
        </w:tc>
        <w:tc>
          <w:tcPr>
            <w:tcW w:w="373" w:type="dxa"/>
            <w:gridSpan w:val="2"/>
            <w:tcBorders>
              <w:left w:val="nil"/>
              <w:right w:val="nil"/>
            </w:tcBorders>
            <w:shd w:val="clear" w:color="auto" w:fill="F2F2F2" w:themeFill="background1" w:themeFillShade="F2"/>
            <w:vAlign w:val="center"/>
          </w:tcPr>
          <w:p w14:paraId="05BB7E6D" w14:textId="77777777" w:rsidR="00320B27" w:rsidRDefault="00000000" w:rsidP="00174B20">
            <w:sdt>
              <w:sdtPr>
                <w:rPr>
                  <w:lang w:eastAsia="en-CA"/>
                </w:rPr>
                <w:id w:val="33689616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5F0C166" w14:textId="77777777" w:rsidTr="00174B20">
        <w:tc>
          <w:tcPr>
            <w:tcW w:w="567" w:type="dxa"/>
            <w:tcBorders>
              <w:left w:val="nil"/>
            </w:tcBorders>
            <w:vAlign w:val="center"/>
          </w:tcPr>
          <w:p w14:paraId="30C68DBE" w14:textId="77777777" w:rsidR="00320B27" w:rsidRDefault="00320B27" w:rsidP="00174B20">
            <w:r>
              <w:t>B</w:t>
            </w:r>
          </w:p>
        </w:tc>
        <w:tc>
          <w:tcPr>
            <w:tcW w:w="7230" w:type="dxa"/>
            <w:gridSpan w:val="2"/>
            <w:vAlign w:val="center"/>
          </w:tcPr>
          <w:p w14:paraId="4C387575" w14:textId="77777777" w:rsidR="00320B27" w:rsidRDefault="00320B27" w:rsidP="00174B20">
            <w:r>
              <w:t>Correct battery rating as determined by battery calculations based on full system load.</w:t>
            </w:r>
          </w:p>
        </w:tc>
        <w:tc>
          <w:tcPr>
            <w:tcW w:w="487" w:type="dxa"/>
            <w:gridSpan w:val="2"/>
            <w:tcBorders>
              <w:bottom w:val="single" w:sz="4" w:space="0" w:color="auto"/>
              <w:right w:val="nil"/>
            </w:tcBorders>
            <w:vAlign w:val="center"/>
          </w:tcPr>
          <w:p w14:paraId="2CFEF5A0" w14:textId="77777777" w:rsidR="00320B27" w:rsidRDefault="00320B27" w:rsidP="00174B20">
            <w:r>
              <w:t>Yes</w:t>
            </w:r>
          </w:p>
        </w:tc>
        <w:tc>
          <w:tcPr>
            <w:tcW w:w="930" w:type="dxa"/>
            <w:gridSpan w:val="2"/>
            <w:tcBorders>
              <w:left w:val="nil"/>
              <w:bottom w:val="single" w:sz="4" w:space="0" w:color="auto"/>
            </w:tcBorders>
            <w:shd w:val="clear" w:color="auto" w:fill="F2F2F2" w:themeFill="background1" w:themeFillShade="F2"/>
            <w:vAlign w:val="center"/>
          </w:tcPr>
          <w:p w14:paraId="4C21D916" w14:textId="5AB3041A" w:rsidR="00320B27" w:rsidRDefault="00000000" w:rsidP="00174B20">
            <w:pPr>
              <w:rPr>
                <w:lang w:eastAsia="en-CA"/>
              </w:rPr>
            </w:pPr>
            <w:sdt>
              <w:sdtPr>
                <w:rPr>
                  <w:lang w:eastAsia="en-CA"/>
                </w:rPr>
                <w:id w:val="1665202202"/>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bottom w:val="single" w:sz="4" w:space="0" w:color="auto"/>
              <w:right w:val="nil"/>
            </w:tcBorders>
            <w:vAlign w:val="center"/>
          </w:tcPr>
          <w:p w14:paraId="4991F24A" w14:textId="77777777" w:rsidR="00320B27" w:rsidRDefault="00320B27" w:rsidP="00174B20">
            <w:r>
              <w:t>No</w:t>
            </w:r>
          </w:p>
        </w:tc>
        <w:tc>
          <w:tcPr>
            <w:tcW w:w="363" w:type="dxa"/>
            <w:gridSpan w:val="2"/>
            <w:tcBorders>
              <w:left w:val="nil"/>
              <w:bottom w:val="single" w:sz="4" w:space="0" w:color="auto"/>
            </w:tcBorders>
            <w:shd w:val="clear" w:color="auto" w:fill="F2F2F2" w:themeFill="background1" w:themeFillShade="F2"/>
            <w:vAlign w:val="center"/>
          </w:tcPr>
          <w:p w14:paraId="7F08DDCA" w14:textId="77777777" w:rsidR="00320B27" w:rsidRDefault="00000000" w:rsidP="00174B20">
            <w:pPr>
              <w:rPr>
                <w:lang w:eastAsia="en-CA"/>
              </w:rPr>
            </w:pPr>
            <w:sdt>
              <w:sdtPr>
                <w:rPr>
                  <w:lang w:eastAsia="en-CA"/>
                </w:rPr>
                <w:id w:val="181159126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bottom w:val="single" w:sz="4" w:space="0" w:color="auto"/>
              <w:right w:val="nil"/>
            </w:tcBorders>
            <w:vAlign w:val="center"/>
          </w:tcPr>
          <w:p w14:paraId="12319794" w14:textId="77777777" w:rsidR="00320B27" w:rsidRDefault="00320B27" w:rsidP="00174B20">
            <w:r>
              <w:t>N/A</w:t>
            </w:r>
          </w:p>
        </w:tc>
        <w:tc>
          <w:tcPr>
            <w:tcW w:w="373" w:type="dxa"/>
            <w:gridSpan w:val="2"/>
            <w:tcBorders>
              <w:left w:val="nil"/>
              <w:bottom w:val="single" w:sz="4" w:space="0" w:color="auto"/>
              <w:right w:val="nil"/>
            </w:tcBorders>
            <w:shd w:val="clear" w:color="auto" w:fill="F2F2F2" w:themeFill="background1" w:themeFillShade="F2"/>
            <w:vAlign w:val="center"/>
          </w:tcPr>
          <w:p w14:paraId="1390D2B9" w14:textId="77777777" w:rsidR="00320B27" w:rsidRDefault="00000000" w:rsidP="00174B20">
            <w:pPr>
              <w:rPr>
                <w:lang w:eastAsia="en-CA"/>
              </w:rPr>
            </w:pPr>
            <w:sdt>
              <w:sdtPr>
                <w:rPr>
                  <w:lang w:eastAsia="en-CA"/>
                </w:rPr>
                <w:id w:val="209457918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245656D" w14:textId="77777777" w:rsidTr="00174B20">
        <w:trPr>
          <w:trHeight w:val="113"/>
        </w:trPr>
        <w:tc>
          <w:tcPr>
            <w:tcW w:w="567" w:type="dxa"/>
            <w:vMerge w:val="restart"/>
            <w:tcBorders>
              <w:left w:val="nil"/>
            </w:tcBorders>
            <w:vAlign w:val="center"/>
          </w:tcPr>
          <w:p w14:paraId="703836C0" w14:textId="77777777" w:rsidR="00320B27" w:rsidRDefault="00320B27" w:rsidP="00174B20">
            <w:r>
              <w:t>C</w:t>
            </w:r>
          </w:p>
        </w:tc>
        <w:tc>
          <w:tcPr>
            <w:tcW w:w="7230" w:type="dxa"/>
            <w:gridSpan w:val="2"/>
            <w:vMerge w:val="restart"/>
            <w:tcBorders>
              <w:right w:val="single" w:sz="4" w:space="0" w:color="auto"/>
            </w:tcBorders>
            <w:vAlign w:val="center"/>
          </w:tcPr>
          <w:p w14:paraId="379955A4" w14:textId="77777777" w:rsidR="00320B27" w:rsidRPr="00C73289" w:rsidRDefault="00320B27" w:rsidP="00174B20">
            <w:r>
              <w:t xml:space="preserve">Battery voltage with </w:t>
            </w:r>
            <w:r>
              <w:rPr>
                <w:i/>
                <w:iCs/>
              </w:rPr>
              <w:t>main power supply</w:t>
            </w:r>
            <w:r>
              <w:t xml:space="preserve"> ‘ON’.</w:t>
            </w:r>
          </w:p>
        </w:tc>
        <w:tc>
          <w:tcPr>
            <w:tcW w:w="1063" w:type="dxa"/>
            <w:gridSpan w:val="3"/>
            <w:tcBorders>
              <w:top w:val="single" w:sz="4" w:space="0" w:color="auto"/>
              <w:left w:val="single" w:sz="4" w:space="0" w:color="auto"/>
              <w:bottom w:val="nil"/>
              <w:right w:val="nil"/>
            </w:tcBorders>
            <w:vAlign w:val="center"/>
          </w:tcPr>
          <w:p w14:paraId="10775204"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4C922A56" w14:textId="4572A41F" w:rsidR="00320B27" w:rsidRDefault="00000000" w:rsidP="00174B20">
            <w:pPr>
              <w:jc w:val="right"/>
              <w:rPr>
                <w:lang w:eastAsia="en-CA"/>
              </w:rPr>
            </w:pPr>
            <w:sdt>
              <w:sdtPr>
                <w:rPr>
                  <w:lang w:eastAsia="en-CA"/>
                </w:rPr>
                <w:id w:val="-206333992"/>
                <w:placeholder>
                  <w:docPart w:val="83A299F1505E43E5972DDCEB7FCD6728"/>
                </w:placeholder>
              </w:sdtPr>
              <w:sdtContent>
                <w:r w:rsidR="00320B27" w:rsidRPr="00814B85">
                  <w:rPr>
                    <w:lang w:eastAsia="en-CA"/>
                  </w:rPr>
                  <w:t xml:space="preserve"> </w:t>
                </w:r>
                <w:r w:rsidR="00BA64CE">
                  <w:rPr>
                    <w:lang w:eastAsia="en-CA"/>
                  </w:rPr>
                  <w:t>26.47</w:t>
                </w:r>
              </w:sdtContent>
            </w:sdt>
          </w:p>
        </w:tc>
        <w:tc>
          <w:tcPr>
            <w:tcW w:w="1143" w:type="dxa"/>
            <w:gridSpan w:val="4"/>
            <w:tcBorders>
              <w:top w:val="single" w:sz="4" w:space="0" w:color="auto"/>
              <w:left w:val="nil"/>
              <w:bottom w:val="nil"/>
              <w:right w:val="nil"/>
            </w:tcBorders>
            <w:vAlign w:val="center"/>
          </w:tcPr>
          <w:p w14:paraId="1E6EF8A4" w14:textId="77777777" w:rsidR="00320B27" w:rsidRDefault="00320B27" w:rsidP="00174B20">
            <w:pPr>
              <w:rPr>
                <w:lang w:eastAsia="en-CA"/>
              </w:rPr>
            </w:pPr>
            <w:r>
              <w:rPr>
                <w:lang w:eastAsia="en-CA"/>
              </w:rPr>
              <w:t>V dc</w:t>
            </w:r>
          </w:p>
        </w:tc>
      </w:tr>
      <w:tr w:rsidR="00320B27" w14:paraId="49FE7DD1" w14:textId="77777777" w:rsidTr="00174B20">
        <w:trPr>
          <w:trHeight w:val="112"/>
        </w:trPr>
        <w:tc>
          <w:tcPr>
            <w:tcW w:w="567" w:type="dxa"/>
            <w:vMerge/>
            <w:tcBorders>
              <w:left w:val="nil"/>
              <w:bottom w:val="single" w:sz="4" w:space="0" w:color="auto"/>
            </w:tcBorders>
            <w:vAlign w:val="center"/>
          </w:tcPr>
          <w:p w14:paraId="5B50C2C4" w14:textId="77777777" w:rsidR="00320B27" w:rsidRDefault="00320B27" w:rsidP="00174B20"/>
        </w:tc>
        <w:tc>
          <w:tcPr>
            <w:tcW w:w="7230" w:type="dxa"/>
            <w:gridSpan w:val="2"/>
            <w:vMerge/>
            <w:tcBorders>
              <w:right w:val="single" w:sz="4" w:space="0" w:color="auto"/>
            </w:tcBorders>
          </w:tcPr>
          <w:p w14:paraId="444CAD93" w14:textId="77777777" w:rsidR="00320B27" w:rsidRDefault="00320B27" w:rsidP="00174B20"/>
        </w:tc>
        <w:tc>
          <w:tcPr>
            <w:tcW w:w="1063" w:type="dxa"/>
            <w:gridSpan w:val="3"/>
            <w:tcBorders>
              <w:top w:val="nil"/>
              <w:left w:val="single" w:sz="4" w:space="0" w:color="auto"/>
              <w:bottom w:val="single" w:sz="4" w:space="0" w:color="auto"/>
              <w:right w:val="nil"/>
            </w:tcBorders>
            <w:vAlign w:val="center"/>
          </w:tcPr>
          <w:p w14:paraId="4CABA81C"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705D0D7D" w14:textId="39E00BFF" w:rsidR="00320B27" w:rsidRDefault="00000000" w:rsidP="00174B20">
            <w:pPr>
              <w:jc w:val="right"/>
              <w:rPr>
                <w:lang w:eastAsia="en-CA"/>
              </w:rPr>
            </w:pPr>
            <w:sdt>
              <w:sdtPr>
                <w:rPr>
                  <w:lang w:eastAsia="en-CA"/>
                </w:rPr>
                <w:id w:val="-1631312955"/>
                <w:placeholder>
                  <w:docPart w:val="95D3D6565465492CB8233C2692540D66"/>
                </w:placeholder>
              </w:sdtPr>
              <w:sdtContent>
                <w:r w:rsidR="00BA64CE">
                  <w:rPr>
                    <w:lang w:eastAsia="en-CA"/>
                  </w:rPr>
                  <w:t>0.01</w:t>
                </w:r>
                <w:r w:rsidR="00320B27" w:rsidRPr="00814B85">
                  <w:rPr>
                    <w:lang w:eastAsia="en-CA"/>
                  </w:rPr>
                  <w:t xml:space="preserve"> </w:t>
                </w:r>
              </w:sdtContent>
            </w:sdt>
          </w:p>
        </w:tc>
        <w:tc>
          <w:tcPr>
            <w:tcW w:w="1143" w:type="dxa"/>
            <w:gridSpan w:val="4"/>
            <w:tcBorders>
              <w:top w:val="nil"/>
              <w:left w:val="nil"/>
              <w:bottom w:val="single" w:sz="4" w:space="0" w:color="auto"/>
              <w:right w:val="nil"/>
            </w:tcBorders>
            <w:vAlign w:val="center"/>
          </w:tcPr>
          <w:p w14:paraId="3CDB7403" w14:textId="77777777" w:rsidR="00320B27" w:rsidRDefault="00320B27" w:rsidP="00174B20">
            <w:pPr>
              <w:rPr>
                <w:lang w:eastAsia="en-CA"/>
              </w:rPr>
            </w:pPr>
            <w:r>
              <w:rPr>
                <w:lang w:eastAsia="en-CA"/>
              </w:rPr>
              <w:t>A</w:t>
            </w:r>
          </w:p>
        </w:tc>
      </w:tr>
      <w:tr w:rsidR="00320B27" w14:paraId="27048A0E" w14:textId="77777777" w:rsidTr="00174B20">
        <w:trPr>
          <w:trHeight w:val="113"/>
        </w:trPr>
        <w:tc>
          <w:tcPr>
            <w:tcW w:w="567" w:type="dxa"/>
            <w:vMerge w:val="restart"/>
            <w:tcBorders>
              <w:left w:val="nil"/>
            </w:tcBorders>
          </w:tcPr>
          <w:p w14:paraId="432D95E4" w14:textId="77777777" w:rsidR="00320B27" w:rsidRDefault="00320B27" w:rsidP="00174B20">
            <w:r>
              <w:t>D</w:t>
            </w:r>
          </w:p>
        </w:tc>
        <w:tc>
          <w:tcPr>
            <w:tcW w:w="7230" w:type="dxa"/>
            <w:gridSpan w:val="2"/>
            <w:vMerge w:val="restart"/>
            <w:tcBorders>
              <w:right w:val="single" w:sz="4" w:space="0" w:color="auto"/>
            </w:tcBorders>
          </w:tcPr>
          <w:p w14:paraId="46DC12EF" w14:textId="77777777" w:rsidR="00320B27" w:rsidRPr="00C73289" w:rsidRDefault="00320B27" w:rsidP="00174B20">
            <w:r>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tcPr>
          <w:p w14:paraId="03CF4321"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414EF678" w14:textId="0CC49BFF" w:rsidR="00320B27" w:rsidRDefault="00000000" w:rsidP="00174B20">
            <w:pPr>
              <w:jc w:val="right"/>
              <w:rPr>
                <w:lang w:eastAsia="en-CA"/>
              </w:rPr>
            </w:pPr>
            <w:sdt>
              <w:sdtPr>
                <w:rPr>
                  <w:lang w:eastAsia="en-CA"/>
                </w:rPr>
                <w:id w:val="-2094547419"/>
                <w:placeholder>
                  <w:docPart w:val="17CA7F11EF894039988AF3070A03DEA4"/>
                </w:placeholder>
              </w:sdtPr>
              <w:sdtContent>
                <w:r w:rsidR="00BA64CE">
                  <w:rPr>
                    <w:lang w:eastAsia="en-CA"/>
                  </w:rPr>
                  <w:t>26.05</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0D523D40" w14:textId="77777777" w:rsidR="00320B27" w:rsidRDefault="00320B27" w:rsidP="00174B20">
            <w:pPr>
              <w:rPr>
                <w:lang w:eastAsia="en-CA"/>
              </w:rPr>
            </w:pPr>
            <w:r>
              <w:rPr>
                <w:lang w:eastAsia="en-CA"/>
              </w:rPr>
              <w:t>V dc</w:t>
            </w:r>
          </w:p>
        </w:tc>
      </w:tr>
      <w:tr w:rsidR="00320B27" w14:paraId="3A5F73A4" w14:textId="77777777" w:rsidTr="00174B20">
        <w:trPr>
          <w:trHeight w:val="112"/>
        </w:trPr>
        <w:tc>
          <w:tcPr>
            <w:tcW w:w="567" w:type="dxa"/>
            <w:vMerge/>
            <w:tcBorders>
              <w:left w:val="nil"/>
            </w:tcBorders>
          </w:tcPr>
          <w:p w14:paraId="743111B3" w14:textId="77777777" w:rsidR="00320B27" w:rsidRDefault="00320B27" w:rsidP="00174B20"/>
        </w:tc>
        <w:tc>
          <w:tcPr>
            <w:tcW w:w="7230" w:type="dxa"/>
            <w:gridSpan w:val="2"/>
            <w:vMerge/>
            <w:tcBorders>
              <w:right w:val="single" w:sz="4" w:space="0" w:color="auto"/>
            </w:tcBorders>
          </w:tcPr>
          <w:p w14:paraId="1980FF55" w14:textId="77777777" w:rsidR="00320B27" w:rsidRDefault="00320B27" w:rsidP="00174B20"/>
        </w:tc>
        <w:tc>
          <w:tcPr>
            <w:tcW w:w="1063" w:type="dxa"/>
            <w:gridSpan w:val="3"/>
            <w:tcBorders>
              <w:top w:val="nil"/>
              <w:left w:val="single" w:sz="4" w:space="0" w:color="auto"/>
              <w:bottom w:val="single" w:sz="4" w:space="0" w:color="auto"/>
              <w:right w:val="nil"/>
            </w:tcBorders>
          </w:tcPr>
          <w:p w14:paraId="04D02ABC"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41043362" w14:textId="6DA1318B" w:rsidR="00320B27" w:rsidRDefault="00000000" w:rsidP="00174B20">
            <w:pPr>
              <w:jc w:val="right"/>
              <w:rPr>
                <w:lang w:eastAsia="en-CA"/>
              </w:rPr>
            </w:pPr>
            <w:sdt>
              <w:sdtPr>
                <w:rPr>
                  <w:lang w:eastAsia="en-CA"/>
                </w:rPr>
                <w:id w:val="-42215660"/>
                <w:placeholder>
                  <w:docPart w:val="2CABF2AF792A4C94A7A32F110C44629A"/>
                </w:placeholder>
              </w:sdtPr>
              <w:sdtContent>
                <w:r w:rsidR="00BA64CE">
                  <w:rPr>
                    <w:lang w:eastAsia="en-CA"/>
                  </w:rPr>
                  <w:t>0.03</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5933FC35" w14:textId="77777777" w:rsidR="00320B27" w:rsidRDefault="00320B27" w:rsidP="00174B20">
            <w:pPr>
              <w:rPr>
                <w:lang w:eastAsia="en-CA"/>
              </w:rPr>
            </w:pPr>
            <w:r>
              <w:rPr>
                <w:lang w:eastAsia="en-CA"/>
              </w:rPr>
              <w:t>A</w:t>
            </w:r>
          </w:p>
        </w:tc>
      </w:tr>
      <w:tr w:rsidR="00320B27" w14:paraId="69D8A4D7" w14:textId="77777777" w:rsidTr="00174B20">
        <w:trPr>
          <w:trHeight w:val="113"/>
        </w:trPr>
        <w:tc>
          <w:tcPr>
            <w:tcW w:w="567" w:type="dxa"/>
            <w:vMerge w:val="restart"/>
            <w:tcBorders>
              <w:left w:val="nil"/>
            </w:tcBorders>
          </w:tcPr>
          <w:p w14:paraId="7AE4341D" w14:textId="77777777" w:rsidR="00320B27" w:rsidRDefault="00320B27" w:rsidP="00174B20">
            <w:r>
              <w:t>E</w:t>
            </w:r>
          </w:p>
        </w:tc>
        <w:tc>
          <w:tcPr>
            <w:tcW w:w="7230" w:type="dxa"/>
            <w:gridSpan w:val="2"/>
            <w:vMerge w:val="restart"/>
            <w:tcBorders>
              <w:right w:val="single" w:sz="4" w:space="0" w:color="auto"/>
            </w:tcBorders>
          </w:tcPr>
          <w:p w14:paraId="1FB03F10" w14:textId="77777777" w:rsidR="00320B27" w:rsidRPr="00C73289" w:rsidRDefault="00320B27" w:rsidP="00174B20">
            <w:r>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tcPr>
          <w:p w14:paraId="47700C79"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309B589F" w14:textId="5BF68C44" w:rsidR="00320B27" w:rsidRDefault="00000000" w:rsidP="00174B20">
            <w:pPr>
              <w:jc w:val="right"/>
              <w:rPr>
                <w:lang w:eastAsia="en-CA"/>
              </w:rPr>
            </w:pPr>
            <w:sdt>
              <w:sdtPr>
                <w:rPr>
                  <w:lang w:eastAsia="en-CA"/>
                </w:rPr>
                <w:id w:val="1917816258"/>
                <w:placeholder>
                  <w:docPart w:val="2CE9C99518474B238397214775F778C5"/>
                </w:placeholder>
              </w:sdtPr>
              <w:sdtContent>
                <w:r w:rsidR="00BA64CE">
                  <w:rPr>
                    <w:lang w:eastAsia="en-CA"/>
                  </w:rPr>
                  <w:t>24.7</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52A39D5C" w14:textId="77777777" w:rsidR="00320B27" w:rsidRDefault="00320B27" w:rsidP="00174B20">
            <w:pPr>
              <w:rPr>
                <w:lang w:eastAsia="en-CA"/>
              </w:rPr>
            </w:pPr>
            <w:r>
              <w:rPr>
                <w:lang w:eastAsia="en-CA"/>
              </w:rPr>
              <w:t>V dc</w:t>
            </w:r>
          </w:p>
        </w:tc>
      </w:tr>
      <w:tr w:rsidR="00320B27" w14:paraId="57BAFB7F" w14:textId="77777777" w:rsidTr="00174B20">
        <w:trPr>
          <w:trHeight w:val="112"/>
        </w:trPr>
        <w:tc>
          <w:tcPr>
            <w:tcW w:w="567" w:type="dxa"/>
            <w:vMerge/>
            <w:tcBorders>
              <w:left w:val="nil"/>
            </w:tcBorders>
          </w:tcPr>
          <w:p w14:paraId="3738C4D1" w14:textId="77777777" w:rsidR="00320B27" w:rsidRDefault="00320B27" w:rsidP="00174B20"/>
        </w:tc>
        <w:tc>
          <w:tcPr>
            <w:tcW w:w="7230" w:type="dxa"/>
            <w:gridSpan w:val="2"/>
            <w:vMerge/>
            <w:tcBorders>
              <w:right w:val="single" w:sz="4" w:space="0" w:color="auto"/>
            </w:tcBorders>
          </w:tcPr>
          <w:p w14:paraId="17E3514E" w14:textId="77777777" w:rsidR="00320B27" w:rsidRDefault="00320B27" w:rsidP="00174B20"/>
        </w:tc>
        <w:tc>
          <w:tcPr>
            <w:tcW w:w="1063" w:type="dxa"/>
            <w:gridSpan w:val="3"/>
            <w:tcBorders>
              <w:top w:val="nil"/>
              <w:left w:val="single" w:sz="4" w:space="0" w:color="auto"/>
              <w:bottom w:val="single" w:sz="4" w:space="0" w:color="auto"/>
              <w:right w:val="nil"/>
            </w:tcBorders>
          </w:tcPr>
          <w:p w14:paraId="06B2ECD7"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19349CDF" w14:textId="1C7006C4" w:rsidR="00320B27" w:rsidRDefault="00000000" w:rsidP="00174B20">
            <w:pPr>
              <w:jc w:val="right"/>
              <w:rPr>
                <w:lang w:eastAsia="en-CA"/>
              </w:rPr>
            </w:pPr>
            <w:sdt>
              <w:sdtPr>
                <w:rPr>
                  <w:lang w:eastAsia="en-CA"/>
                </w:rPr>
                <w:id w:val="-1464501200"/>
                <w:placeholder>
                  <w:docPart w:val="F1CF8EF4F8284DFEBF9B12B1F1A02798"/>
                </w:placeholder>
              </w:sdtPr>
              <w:sdtContent>
                <w:r w:rsidR="00BA64CE">
                  <w:rPr>
                    <w:lang w:eastAsia="en-CA"/>
                  </w:rPr>
                  <w:t>1.76</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1272C34C" w14:textId="77777777" w:rsidR="00320B27" w:rsidRDefault="00320B27" w:rsidP="00174B20">
            <w:pPr>
              <w:rPr>
                <w:lang w:eastAsia="en-CA"/>
              </w:rPr>
            </w:pPr>
            <w:r>
              <w:rPr>
                <w:lang w:eastAsia="en-CA"/>
              </w:rPr>
              <w:t>A</w:t>
            </w:r>
          </w:p>
        </w:tc>
      </w:tr>
      <w:tr w:rsidR="00320B27" w14:paraId="492FEEB8" w14:textId="77777777" w:rsidTr="00174B20">
        <w:tc>
          <w:tcPr>
            <w:tcW w:w="567" w:type="dxa"/>
            <w:tcBorders>
              <w:left w:val="nil"/>
            </w:tcBorders>
            <w:vAlign w:val="center"/>
          </w:tcPr>
          <w:p w14:paraId="3B4F1C84" w14:textId="77777777" w:rsidR="00320B27" w:rsidRDefault="00320B27" w:rsidP="00174B20">
            <w:r>
              <w:t>F</w:t>
            </w:r>
          </w:p>
        </w:tc>
        <w:tc>
          <w:tcPr>
            <w:tcW w:w="7230" w:type="dxa"/>
            <w:gridSpan w:val="2"/>
            <w:vAlign w:val="center"/>
          </w:tcPr>
          <w:p w14:paraId="6505C493" w14:textId="77777777" w:rsidR="00320B27" w:rsidRDefault="00320B27" w:rsidP="00174B20">
            <w:r>
              <w:t>Battery free of physical damage.</w:t>
            </w:r>
          </w:p>
        </w:tc>
        <w:tc>
          <w:tcPr>
            <w:tcW w:w="487" w:type="dxa"/>
            <w:gridSpan w:val="2"/>
            <w:tcBorders>
              <w:top w:val="single" w:sz="4" w:space="0" w:color="auto"/>
              <w:bottom w:val="single" w:sz="4" w:space="0" w:color="auto"/>
              <w:right w:val="nil"/>
            </w:tcBorders>
            <w:vAlign w:val="center"/>
          </w:tcPr>
          <w:p w14:paraId="29532654"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5F21FB5" w14:textId="370F24D8" w:rsidR="00320B27" w:rsidRDefault="00000000" w:rsidP="00174B20">
            <w:pPr>
              <w:rPr>
                <w:lang w:eastAsia="en-CA"/>
              </w:rPr>
            </w:pPr>
            <w:sdt>
              <w:sdtPr>
                <w:rPr>
                  <w:lang w:eastAsia="en-CA"/>
                </w:rPr>
                <w:id w:val="-1831438638"/>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64B74F9F"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776841D" w14:textId="77777777" w:rsidR="00320B27" w:rsidRDefault="00000000" w:rsidP="00174B20">
            <w:pPr>
              <w:rPr>
                <w:lang w:eastAsia="en-CA"/>
              </w:rPr>
            </w:pPr>
            <w:sdt>
              <w:sdtPr>
                <w:rPr>
                  <w:lang w:eastAsia="en-CA"/>
                </w:rPr>
                <w:id w:val="-152925397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8B74851"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A5E27F7" w14:textId="77777777" w:rsidR="00320B27" w:rsidRDefault="00000000" w:rsidP="00174B20">
            <w:pPr>
              <w:rPr>
                <w:lang w:eastAsia="en-CA"/>
              </w:rPr>
            </w:pPr>
            <w:sdt>
              <w:sdtPr>
                <w:rPr>
                  <w:lang w:eastAsia="en-CA"/>
                </w:rPr>
                <w:id w:val="-132126685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A38A3F2" w14:textId="77777777" w:rsidTr="00174B20">
        <w:tc>
          <w:tcPr>
            <w:tcW w:w="567" w:type="dxa"/>
            <w:tcBorders>
              <w:left w:val="nil"/>
            </w:tcBorders>
            <w:vAlign w:val="center"/>
          </w:tcPr>
          <w:p w14:paraId="4EE5E754" w14:textId="77777777" w:rsidR="00320B27" w:rsidRDefault="00320B27" w:rsidP="00174B20">
            <w:r>
              <w:t>G</w:t>
            </w:r>
          </w:p>
        </w:tc>
        <w:tc>
          <w:tcPr>
            <w:tcW w:w="7230" w:type="dxa"/>
            <w:gridSpan w:val="2"/>
            <w:vAlign w:val="center"/>
          </w:tcPr>
          <w:p w14:paraId="64E85D3A" w14:textId="77777777" w:rsidR="00320B27" w:rsidRDefault="00320B27" w:rsidP="00174B20">
            <w:r>
              <w:t>Battery terminals cleaned and lubricated.</w:t>
            </w:r>
          </w:p>
        </w:tc>
        <w:tc>
          <w:tcPr>
            <w:tcW w:w="487" w:type="dxa"/>
            <w:gridSpan w:val="2"/>
            <w:tcBorders>
              <w:top w:val="single" w:sz="4" w:space="0" w:color="auto"/>
              <w:bottom w:val="single" w:sz="4" w:space="0" w:color="auto"/>
              <w:right w:val="nil"/>
            </w:tcBorders>
            <w:vAlign w:val="center"/>
          </w:tcPr>
          <w:p w14:paraId="414D607F"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07BCD97" w14:textId="57A0C5B2" w:rsidR="00320B27" w:rsidRDefault="00000000" w:rsidP="00174B20">
            <w:pPr>
              <w:rPr>
                <w:lang w:eastAsia="en-CA"/>
              </w:rPr>
            </w:pPr>
            <w:sdt>
              <w:sdtPr>
                <w:rPr>
                  <w:lang w:eastAsia="en-CA"/>
                </w:rPr>
                <w:id w:val="1853604300"/>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88AF173"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55D8937" w14:textId="77777777" w:rsidR="00320B27" w:rsidRDefault="00000000" w:rsidP="00174B20">
            <w:pPr>
              <w:rPr>
                <w:lang w:eastAsia="en-CA"/>
              </w:rPr>
            </w:pPr>
            <w:sdt>
              <w:sdtPr>
                <w:rPr>
                  <w:lang w:eastAsia="en-CA"/>
                </w:rPr>
                <w:id w:val="27051368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3065E4EA"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00BA7FE" w14:textId="77777777" w:rsidR="00320B27" w:rsidRDefault="00000000" w:rsidP="00174B20">
            <w:pPr>
              <w:rPr>
                <w:lang w:eastAsia="en-CA"/>
              </w:rPr>
            </w:pPr>
            <w:sdt>
              <w:sdtPr>
                <w:rPr>
                  <w:lang w:eastAsia="en-CA"/>
                </w:rPr>
                <w:id w:val="124483627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9E85957" w14:textId="77777777" w:rsidTr="00174B20">
        <w:tc>
          <w:tcPr>
            <w:tcW w:w="567" w:type="dxa"/>
            <w:tcBorders>
              <w:left w:val="nil"/>
            </w:tcBorders>
            <w:vAlign w:val="center"/>
          </w:tcPr>
          <w:p w14:paraId="19F6719A" w14:textId="77777777" w:rsidR="00320B27" w:rsidRDefault="00320B27" w:rsidP="00174B20">
            <w:r>
              <w:t>H</w:t>
            </w:r>
          </w:p>
        </w:tc>
        <w:tc>
          <w:tcPr>
            <w:tcW w:w="7230" w:type="dxa"/>
            <w:gridSpan w:val="2"/>
            <w:vAlign w:val="center"/>
          </w:tcPr>
          <w:p w14:paraId="1E70EFFF" w14:textId="77777777" w:rsidR="00320B27" w:rsidRDefault="00320B27" w:rsidP="00174B20">
            <w:r>
              <w:t>Battery terminals clamped tightly.</w:t>
            </w:r>
          </w:p>
        </w:tc>
        <w:tc>
          <w:tcPr>
            <w:tcW w:w="487" w:type="dxa"/>
            <w:gridSpan w:val="2"/>
            <w:tcBorders>
              <w:top w:val="single" w:sz="4" w:space="0" w:color="auto"/>
              <w:bottom w:val="single" w:sz="4" w:space="0" w:color="auto"/>
              <w:right w:val="nil"/>
            </w:tcBorders>
            <w:vAlign w:val="center"/>
          </w:tcPr>
          <w:p w14:paraId="6DB3D550"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70B4970" w14:textId="198DF554" w:rsidR="00320B27" w:rsidRDefault="00000000" w:rsidP="00174B20">
            <w:pPr>
              <w:rPr>
                <w:lang w:eastAsia="en-CA"/>
              </w:rPr>
            </w:pPr>
            <w:sdt>
              <w:sdtPr>
                <w:rPr>
                  <w:lang w:eastAsia="en-CA"/>
                </w:rPr>
                <w:id w:val="-244111355"/>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70D0C66"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AA1A688" w14:textId="77777777" w:rsidR="00320B27" w:rsidRDefault="00000000" w:rsidP="00174B20">
            <w:pPr>
              <w:rPr>
                <w:lang w:eastAsia="en-CA"/>
              </w:rPr>
            </w:pPr>
            <w:sdt>
              <w:sdtPr>
                <w:rPr>
                  <w:lang w:eastAsia="en-CA"/>
                </w:rPr>
                <w:id w:val="-147520802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367E8473"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EAC0FD6" w14:textId="77777777" w:rsidR="00320B27" w:rsidRDefault="00000000" w:rsidP="00174B20">
            <w:pPr>
              <w:rPr>
                <w:lang w:eastAsia="en-CA"/>
              </w:rPr>
            </w:pPr>
            <w:sdt>
              <w:sdtPr>
                <w:rPr>
                  <w:lang w:eastAsia="en-CA"/>
                </w:rPr>
                <w:id w:val="49007830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E6F2E4C" w14:textId="77777777" w:rsidTr="00174B20">
        <w:tc>
          <w:tcPr>
            <w:tcW w:w="567" w:type="dxa"/>
            <w:tcBorders>
              <w:left w:val="nil"/>
            </w:tcBorders>
            <w:vAlign w:val="center"/>
          </w:tcPr>
          <w:p w14:paraId="01B814DC" w14:textId="77777777" w:rsidR="00320B27" w:rsidRDefault="00320B27" w:rsidP="00174B20">
            <w:r>
              <w:t>J</w:t>
            </w:r>
          </w:p>
        </w:tc>
        <w:tc>
          <w:tcPr>
            <w:tcW w:w="7230" w:type="dxa"/>
            <w:gridSpan w:val="2"/>
            <w:vAlign w:val="center"/>
          </w:tcPr>
          <w:p w14:paraId="0E04DC85" w14:textId="77777777" w:rsidR="00320B27" w:rsidRPr="002B7696" w:rsidRDefault="00320B27" w:rsidP="00174B20">
            <w:r>
              <w:t xml:space="preserve">Specific gravity of electrolyte is within manufacturer’s </w:t>
            </w:r>
            <w:r>
              <w:rPr>
                <w:i/>
                <w:iCs/>
              </w:rPr>
              <w:t>specifications</w:t>
            </w:r>
            <w:r>
              <w:t>.</w:t>
            </w:r>
          </w:p>
        </w:tc>
        <w:tc>
          <w:tcPr>
            <w:tcW w:w="487" w:type="dxa"/>
            <w:gridSpan w:val="2"/>
            <w:tcBorders>
              <w:top w:val="single" w:sz="4" w:space="0" w:color="auto"/>
              <w:bottom w:val="single" w:sz="4" w:space="0" w:color="auto"/>
              <w:right w:val="nil"/>
            </w:tcBorders>
            <w:vAlign w:val="center"/>
          </w:tcPr>
          <w:p w14:paraId="6B8C8E51"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A3CAC85" w14:textId="77777777" w:rsidR="00320B27" w:rsidRDefault="00000000" w:rsidP="00174B20">
            <w:pPr>
              <w:rPr>
                <w:lang w:eastAsia="en-CA"/>
              </w:rPr>
            </w:pPr>
            <w:sdt>
              <w:sdtPr>
                <w:rPr>
                  <w:lang w:eastAsia="en-CA"/>
                </w:rPr>
                <w:id w:val="-187067551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54B31DCB"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68AC66A" w14:textId="77777777" w:rsidR="00320B27" w:rsidRDefault="00000000" w:rsidP="00174B20">
            <w:pPr>
              <w:rPr>
                <w:lang w:eastAsia="en-CA"/>
              </w:rPr>
            </w:pPr>
            <w:sdt>
              <w:sdtPr>
                <w:rPr>
                  <w:lang w:eastAsia="en-CA"/>
                </w:rPr>
                <w:id w:val="-161088895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4EAD043"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F4468A3" w14:textId="6FFF3163" w:rsidR="00320B27" w:rsidRDefault="00000000" w:rsidP="00174B20">
            <w:pPr>
              <w:rPr>
                <w:lang w:eastAsia="en-CA"/>
              </w:rPr>
            </w:pPr>
            <w:sdt>
              <w:sdtPr>
                <w:rPr>
                  <w:lang w:eastAsia="en-CA"/>
                </w:rPr>
                <w:id w:val="-1384629936"/>
                <w14:checkbox>
                  <w14:checked w14:val="1"/>
                  <w14:checkedState w14:val="0050" w14:font="Wingdings 2"/>
                  <w14:uncheckedState w14:val="0020" w14:font="Wingdings 2"/>
                </w14:checkbox>
              </w:sdtPr>
              <w:sdtContent>
                <w:r w:rsidR="00BA64CE">
                  <w:rPr>
                    <w:lang w:eastAsia="en-CA"/>
                  </w:rPr>
                  <w:sym w:font="Wingdings 2" w:char="F050"/>
                </w:r>
              </w:sdtContent>
            </w:sdt>
          </w:p>
        </w:tc>
      </w:tr>
      <w:tr w:rsidR="00320B27" w14:paraId="154B3C23" w14:textId="77777777" w:rsidTr="00174B20">
        <w:tc>
          <w:tcPr>
            <w:tcW w:w="567" w:type="dxa"/>
            <w:tcBorders>
              <w:left w:val="nil"/>
            </w:tcBorders>
            <w:vAlign w:val="center"/>
          </w:tcPr>
          <w:p w14:paraId="0A5007D5" w14:textId="77777777" w:rsidR="00320B27" w:rsidRDefault="00320B27" w:rsidP="00174B20">
            <w:r>
              <w:t>K</w:t>
            </w:r>
          </w:p>
        </w:tc>
        <w:tc>
          <w:tcPr>
            <w:tcW w:w="7230" w:type="dxa"/>
            <w:gridSpan w:val="2"/>
            <w:vAlign w:val="center"/>
          </w:tcPr>
          <w:p w14:paraId="3B493159" w14:textId="77777777" w:rsidR="00320B27" w:rsidRDefault="00320B27" w:rsidP="00174B20">
            <w:r>
              <w:t>Battery free of electrolyte leakage.</w:t>
            </w:r>
          </w:p>
        </w:tc>
        <w:tc>
          <w:tcPr>
            <w:tcW w:w="487" w:type="dxa"/>
            <w:gridSpan w:val="2"/>
            <w:tcBorders>
              <w:top w:val="single" w:sz="4" w:space="0" w:color="auto"/>
              <w:bottom w:val="single" w:sz="4" w:space="0" w:color="auto"/>
              <w:right w:val="nil"/>
            </w:tcBorders>
            <w:vAlign w:val="center"/>
          </w:tcPr>
          <w:p w14:paraId="01F6FB4D"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B1375E3" w14:textId="1D645DC1" w:rsidR="00320B27" w:rsidRDefault="00000000" w:rsidP="00174B20">
            <w:pPr>
              <w:rPr>
                <w:lang w:eastAsia="en-CA"/>
              </w:rPr>
            </w:pPr>
            <w:sdt>
              <w:sdtPr>
                <w:rPr>
                  <w:lang w:eastAsia="en-CA"/>
                </w:rPr>
                <w:id w:val="313457408"/>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49E7928"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E9ACF78" w14:textId="77777777" w:rsidR="00320B27" w:rsidRDefault="00000000" w:rsidP="00174B20">
            <w:pPr>
              <w:rPr>
                <w:lang w:eastAsia="en-CA"/>
              </w:rPr>
            </w:pPr>
            <w:sdt>
              <w:sdtPr>
                <w:rPr>
                  <w:lang w:eastAsia="en-CA"/>
                </w:rPr>
                <w:id w:val="-150019066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416039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B938466" w14:textId="77777777" w:rsidR="00320B27" w:rsidRDefault="00000000" w:rsidP="00174B20">
            <w:pPr>
              <w:rPr>
                <w:lang w:eastAsia="en-CA"/>
              </w:rPr>
            </w:pPr>
            <w:sdt>
              <w:sdtPr>
                <w:rPr>
                  <w:lang w:eastAsia="en-CA"/>
                </w:rPr>
                <w:id w:val="-147829894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17F5A34" w14:textId="77777777" w:rsidTr="00174B20">
        <w:tc>
          <w:tcPr>
            <w:tcW w:w="567" w:type="dxa"/>
            <w:tcBorders>
              <w:left w:val="nil"/>
            </w:tcBorders>
            <w:vAlign w:val="center"/>
          </w:tcPr>
          <w:p w14:paraId="024EC098" w14:textId="77777777" w:rsidR="00320B27" w:rsidRDefault="00320B27" w:rsidP="00174B20">
            <w:r>
              <w:t>L</w:t>
            </w:r>
          </w:p>
        </w:tc>
        <w:tc>
          <w:tcPr>
            <w:tcW w:w="7230" w:type="dxa"/>
            <w:gridSpan w:val="2"/>
            <w:vAlign w:val="center"/>
          </w:tcPr>
          <w:p w14:paraId="223F2B56" w14:textId="77777777" w:rsidR="00320B27" w:rsidRDefault="00320B27" w:rsidP="00174B20">
            <w:r>
              <w:t>Adequately ventilated.</w:t>
            </w:r>
          </w:p>
        </w:tc>
        <w:tc>
          <w:tcPr>
            <w:tcW w:w="487" w:type="dxa"/>
            <w:gridSpan w:val="2"/>
            <w:tcBorders>
              <w:top w:val="single" w:sz="4" w:space="0" w:color="auto"/>
              <w:bottom w:val="single" w:sz="4" w:space="0" w:color="auto"/>
              <w:right w:val="nil"/>
            </w:tcBorders>
            <w:vAlign w:val="center"/>
          </w:tcPr>
          <w:p w14:paraId="6C6E4AD9"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E3A580C" w14:textId="232BCFA4" w:rsidR="00320B27" w:rsidRDefault="00000000" w:rsidP="00174B20">
            <w:pPr>
              <w:rPr>
                <w:lang w:eastAsia="en-CA"/>
              </w:rPr>
            </w:pPr>
            <w:sdt>
              <w:sdtPr>
                <w:rPr>
                  <w:lang w:eastAsia="en-CA"/>
                </w:rPr>
                <w:id w:val="815763951"/>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F50AFE1"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5783DAD" w14:textId="77777777" w:rsidR="00320B27" w:rsidRDefault="00000000" w:rsidP="00174B20">
            <w:pPr>
              <w:rPr>
                <w:lang w:eastAsia="en-CA"/>
              </w:rPr>
            </w:pPr>
            <w:sdt>
              <w:sdtPr>
                <w:rPr>
                  <w:lang w:eastAsia="en-CA"/>
                </w:rPr>
                <w:id w:val="-55716166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0E30844"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0C0DA31" w14:textId="77777777" w:rsidR="00320B27" w:rsidRDefault="00000000" w:rsidP="00174B20">
            <w:pPr>
              <w:rPr>
                <w:lang w:eastAsia="en-CA"/>
              </w:rPr>
            </w:pPr>
            <w:sdt>
              <w:sdtPr>
                <w:rPr>
                  <w:lang w:eastAsia="en-CA"/>
                </w:rPr>
                <w:id w:val="82979172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20D48B3" w14:textId="77777777" w:rsidTr="00174B20">
        <w:tc>
          <w:tcPr>
            <w:tcW w:w="567" w:type="dxa"/>
            <w:tcBorders>
              <w:left w:val="nil"/>
            </w:tcBorders>
            <w:vAlign w:val="center"/>
          </w:tcPr>
          <w:p w14:paraId="2DB4380C" w14:textId="77777777" w:rsidR="00320B27" w:rsidRDefault="00320B27" w:rsidP="00174B20">
            <w:r>
              <w:t>M</w:t>
            </w:r>
          </w:p>
        </w:tc>
        <w:tc>
          <w:tcPr>
            <w:tcW w:w="7230" w:type="dxa"/>
            <w:gridSpan w:val="2"/>
            <w:vAlign w:val="center"/>
          </w:tcPr>
          <w:p w14:paraId="75D6FA90" w14:textId="77777777" w:rsidR="00320B27" w:rsidRDefault="00320B27" w:rsidP="00174B20">
            <w:r>
              <w:t>Battery manufacturer’s date code:</w:t>
            </w:r>
          </w:p>
        </w:tc>
        <w:tc>
          <w:tcPr>
            <w:tcW w:w="1417" w:type="dxa"/>
            <w:gridSpan w:val="4"/>
            <w:tcBorders>
              <w:top w:val="single" w:sz="4" w:space="0" w:color="auto"/>
              <w:bottom w:val="single" w:sz="4" w:space="0" w:color="auto"/>
              <w:right w:val="nil"/>
            </w:tcBorders>
            <w:vAlign w:val="center"/>
          </w:tcPr>
          <w:p w14:paraId="53575278" w14:textId="77777777" w:rsidR="00320B27" w:rsidRDefault="00320B27" w:rsidP="00174B20">
            <w:pPr>
              <w:jc w:val="right"/>
              <w:rPr>
                <w:lang w:eastAsia="en-CA"/>
              </w:rPr>
            </w:pPr>
            <w:r>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tcPr>
          <w:p w14:paraId="5803BA42" w14:textId="25233E3D" w:rsidR="00320B27" w:rsidRDefault="00000000" w:rsidP="00174B20">
            <w:pPr>
              <w:rPr>
                <w:lang w:eastAsia="en-CA"/>
              </w:rPr>
            </w:pPr>
            <w:sdt>
              <w:sdtPr>
                <w:rPr>
                  <w:lang w:eastAsia="en-CA"/>
                </w:rPr>
                <w:id w:val="-2126152298"/>
                <w:placeholder>
                  <w:docPart w:val="6AD357ACCBDE4A6884E712A648346211"/>
                </w:placeholder>
              </w:sdtPr>
              <w:sdtContent>
                <w:r w:rsidR="00320B27" w:rsidRPr="00814B85">
                  <w:rPr>
                    <w:lang w:eastAsia="en-CA"/>
                  </w:rPr>
                  <w:t xml:space="preserve"> </w:t>
                </w:r>
                <w:r w:rsidR="00BA64CE">
                  <w:rPr>
                    <w:lang w:eastAsia="en-CA"/>
                  </w:rPr>
                  <w:t>160526HA x 2</w:t>
                </w:r>
              </w:sdtContent>
            </w:sdt>
          </w:p>
        </w:tc>
      </w:tr>
      <w:tr w:rsidR="00320B27" w14:paraId="315604DF" w14:textId="77777777" w:rsidTr="00174B20">
        <w:tc>
          <w:tcPr>
            <w:tcW w:w="567" w:type="dxa"/>
            <w:tcBorders>
              <w:left w:val="nil"/>
            </w:tcBorders>
            <w:vAlign w:val="center"/>
          </w:tcPr>
          <w:p w14:paraId="72AAC2E1" w14:textId="77777777" w:rsidR="00320B27" w:rsidRDefault="00320B27" w:rsidP="00174B20">
            <w:r>
              <w:t>N</w:t>
            </w:r>
          </w:p>
        </w:tc>
        <w:tc>
          <w:tcPr>
            <w:tcW w:w="7230" w:type="dxa"/>
            <w:gridSpan w:val="2"/>
            <w:tcBorders>
              <w:bottom w:val="single" w:sz="4" w:space="0" w:color="auto"/>
            </w:tcBorders>
            <w:vAlign w:val="center"/>
          </w:tcPr>
          <w:p w14:paraId="1C03395C" w14:textId="77777777" w:rsidR="00320B27" w:rsidRPr="002B7696" w:rsidRDefault="00320B27" w:rsidP="00174B20">
            <w:r>
              <w:t xml:space="preserve">Disconnection of battery causes </w:t>
            </w:r>
            <w:r>
              <w:rPr>
                <w:i/>
                <w:iCs/>
              </w:rPr>
              <w:t>trouble signal</w:t>
            </w:r>
            <w:r>
              <w:t xml:space="preserve"> at the fire alarm </w:t>
            </w:r>
            <w:r>
              <w:rPr>
                <w:i/>
                <w:iCs/>
              </w:rPr>
              <w:t>control unit</w:t>
            </w:r>
            <w:r>
              <w:t>.</w:t>
            </w:r>
          </w:p>
        </w:tc>
        <w:tc>
          <w:tcPr>
            <w:tcW w:w="487" w:type="dxa"/>
            <w:gridSpan w:val="2"/>
            <w:tcBorders>
              <w:top w:val="single" w:sz="4" w:space="0" w:color="auto"/>
              <w:bottom w:val="single" w:sz="4" w:space="0" w:color="auto"/>
              <w:right w:val="nil"/>
            </w:tcBorders>
            <w:vAlign w:val="center"/>
          </w:tcPr>
          <w:p w14:paraId="42BC4F92"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D456303" w14:textId="05582F1D" w:rsidR="00320B27" w:rsidRDefault="00000000" w:rsidP="00174B20">
            <w:pPr>
              <w:rPr>
                <w:lang w:eastAsia="en-CA"/>
              </w:rPr>
            </w:pPr>
            <w:sdt>
              <w:sdtPr>
                <w:rPr>
                  <w:lang w:eastAsia="en-CA"/>
                </w:rPr>
                <w:id w:val="990530801"/>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9F45529"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D73F564" w14:textId="77777777" w:rsidR="00320B27" w:rsidRDefault="00000000" w:rsidP="00174B20">
            <w:pPr>
              <w:rPr>
                <w:lang w:eastAsia="en-CA"/>
              </w:rPr>
            </w:pPr>
            <w:sdt>
              <w:sdtPr>
                <w:rPr>
                  <w:lang w:eastAsia="en-CA"/>
                </w:rPr>
                <w:id w:val="33380971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499BB98"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8BE8DE3" w14:textId="77777777" w:rsidR="00320B27" w:rsidRDefault="00000000" w:rsidP="00174B20">
            <w:pPr>
              <w:rPr>
                <w:lang w:eastAsia="en-CA"/>
              </w:rPr>
            </w:pPr>
            <w:sdt>
              <w:sdtPr>
                <w:rPr>
                  <w:lang w:eastAsia="en-CA"/>
                </w:rPr>
                <w:id w:val="129518838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1058E3E" w14:textId="77777777" w:rsidTr="00174B20">
        <w:tc>
          <w:tcPr>
            <w:tcW w:w="567" w:type="dxa"/>
            <w:vMerge w:val="restart"/>
            <w:tcBorders>
              <w:left w:val="nil"/>
            </w:tcBorders>
            <w:vAlign w:val="center"/>
          </w:tcPr>
          <w:p w14:paraId="4C05BCD2" w14:textId="77777777" w:rsidR="00320B27" w:rsidRDefault="00320B27" w:rsidP="00174B20">
            <w:r>
              <w:t>O</w:t>
            </w:r>
          </w:p>
        </w:tc>
        <w:tc>
          <w:tcPr>
            <w:tcW w:w="10579" w:type="dxa"/>
            <w:gridSpan w:val="13"/>
            <w:tcBorders>
              <w:right w:val="nil"/>
            </w:tcBorders>
            <w:vAlign w:val="center"/>
          </w:tcPr>
          <w:p w14:paraId="1329AE04" w14:textId="77777777" w:rsidR="00320B27" w:rsidRDefault="00320B27" w:rsidP="00174B20">
            <w:pPr>
              <w:rPr>
                <w:lang w:eastAsia="en-CA"/>
              </w:rPr>
            </w:pPr>
            <w:r>
              <w:t>Indicate the type of battery tests performed</w:t>
            </w:r>
          </w:p>
        </w:tc>
      </w:tr>
      <w:tr w:rsidR="00320B27" w14:paraId="3B7A2D9D" w14:textId="77777777" w:rsidTr="00174B20">
        <w:tc>
          <w:tcPr>
            <w:tcW w:w="567" w:type="dxa"/>
            <w:vMerge/>
            <w:tcBorders>
              <w:left w:val="nil"/>
            </w:tcBorders>
            <w:vAlign w:val="center"/>
          </w:tcPr>
          <w:p w14:paraId="0D2EC29C" w14:textId="77777777" w:rsidR="00320B27" w:rsidRDefault="00320B27" w:rsidP="00174B20"/>
        </w:tc>
        <w:tc>
          <w:tcPr>
            <w:tcW w:w="7230" w:type="dxa"/>
            <w:gridSpan w:val="2"/>
            <w:vAlign w:val="center"/>
          </w:tcPr>
          <w:p w14:paraId="55EC853B" w14:textId="77777777" w:rsidR="00320B27" w:rsidRDefault="00320B27" w:rsidP="00320B27">
            <w:pPr>
              <w:pStyle w:val="ListParagraph"/>
              <w:numPr>
                <w:ilvl w:val="0"/>
                <w:numId w:val="12"/>
              </w:numPr>
              <w:ind w:left="458" w:hanging="458"/>
            </w:pPr>
            <w:r>
              <w:t>Required supervisory load for 24 h followed by the full required load operation; or</w:t>
            </w:r>
          </w:p>
        </w:tc>
        <w:tc>
          <w:tcPr>
            <w:tcW w:w="487" w:type="dxa"/>
            <w:gridSpan w:val="2"/>
            <w:tcBorders>
              <w:top w:val="single" w:sz="4" w:space="0" w:color="auto"/>
              <w:bottom w:val="single" w:sz="4" w:space="0" w:color="auto"/>
              <w:right w:val="nil"/>
            </w:tcBorders>
            <w:vAlign w:val="center"/>
          </w:tcPr>
          <w:p w14:paraId="6DC008DD"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B20FDB8" w14:textId="77777777" w:rsidR="00320B27" w:rsidRDefault="00000000" w:rsidP="00174B20">
            <w:pPr>
              <w:rPr>
                <w:lang w:eastAsia="en-CA"/>
              </w:rPr>
            </w:pPr>
            <w:sdt>
              <w:sdtPr>
                <w:rPr>
                  <w:lang w:eastAsia="en-CA"/>
                </w:rPr>
                <w:id w:val="-120933731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3BB26A5D"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6A748A1" w14:textId="77777777" w:rsidR="00320B27" w:rsidRDefault="00000000" w:rsidP="00174B20">
            <w:pPr>
              <w:rPr>
                <w:lang w:eastAsia="en-CA"/>
              </w:rPr>
            </w:pPr>
            <w:sdt>
              <w:sdtPr>
                <w:rPr>
                  <w:lang w:eastAsia="en-CA"/>
                </w:rPr>
                <w:id w:val="-72436233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A9A0FF9"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36381E0" w14:textId="77777777" w:rsidR="00320B27" w:rsidRDefault="00000000" w:rsidP="00174B20">
            <w:pPr>
              <w:rPr>
                <w:lang w:eastAsia="en-CA"/>
              </w:rPr>
            </w:pPr>
            <w:sdt>
              <w:sdtPr>
                <w:rPr>
                  <w:lang w:eastAsia="en-CA"/>
                </w:rPr>
                <w:id w:val="-164518918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FD1115A" w14:textId="77777777" w:rsidTr="00174B20">
        <w:tc>
          <w:tcPr>
            <w:tcW w:w="567" w:type="dxa"/>
            <w:vMerge/>
            <w:tcBorders>
              <w:left w:val="nil"/>
            </w:tcBorders>
            <w:vAlign w:val="center"/>
          </w:tcPr>
          <w:p w14:paraId="5934C590" w14:textId="77777777" w:rsidR="00320B27" w:rsidRDefault="00320B27" w:rsidP="00174B20"/>
        </w:tc>
        <w:tc>
          <w:tcPr>
            <w:tcW w:w="7230" w:type="dxa"/>
            <w:gridSpan w:val="2"/>
            <w:vAlign w:val="center"/>
          </w:tcPr>
          <w:p w14:paraId="588C03DF" w14:textId="77777777" w:rsidR="00320B27" w:rsidRDefault="00320B27" w:rsidP="00320B27">
            <w:pPr>
              <w:pStyle w:val="ListParagraph"/>
              <w:numPr>
                <w:ilvl w:val="0"/>
                <w:numId w:val="12"/>
              </w:numPr>
              <w:ind w:left="458" w:hanging="458"/>
            </w:pPr>
            <w:r>
              <w:t>Silent accelerated test. (Refer to Annex C1, New Silent Accelerated Test Method); or</w:t>
            </w:r>
          </w:p>
        </w:tc>
        <w:tc>
          <w:tcPr>
            <w:tcW w:w="487" w:type="dxa"/>
            <w:gridSpan w:val="2"/>
            <w:tcBorders>
              <w:top w:val="single" w:sz="4" w:space="0" w:color="auto"/>
              <w:bottom w:val="single" w:sz="4" w:space="0" w:color="auto"/>
              <w:right w:val="nil"/>
            </w:tcBorders>
            <w:vAlign w:val="center"/>
          </w:tcPr>
          <w:p w14:paraId="0E7D64B2"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B8CBC9A" w14:textId="5255ED04" w:rsidR="00320B27" w:rsidRDefault="00000000" w:rsidP="00174B20">
            <w:pPr>
              <w:rPr>
                <w:lang w:eastAsia="en-CA"/>
              </w:rPr>
            </w:pPr>
            <w:sdt>
              <w:sdtPr>
                <w:rPr>
                  <w:lang w:eastAsia="en-CA"/>
                </w:rPr>
                <w:id w:val="-919410220"/>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612C6C22"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03D4EDD" w14:textId="77777777" w:rsidR="00320B27" w:rsidRDefault="00000000" w:rsidP="00174B20">
            <w:pPr>
              <w:rPr>
                <w:lang w:eastAsia="en-CA"/>
              </w:rPr>
            </w:pPr>
            <w:sdt>
              <w:sdtPr>
                <w:rPr>
                  <w:lang w:eastAsia="en-CA"/>
                </w:rPr>
                <w:id w:val="-98970985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B072716"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C7356AD" w14:textId="77777777" w:rsidR="00320B27" w:rsidRDefault="00000000" w:rsidP="00174B20">
            <w:pPr>
              <w:rPr>
                <w:lang w:eastAsia="en-CA"/>
              </w:rPr>
            </w:pPr>
            <w:sdt>
              <w:sdtPr>
                <w:rPr>
                  <w:lang w:eastAsia="en-CA"/>
                </w:rPr>
                <w:id w:val="2351874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61F484A" w14:textId="77777777" w:rsidTr="00174B20">
        <w:trPr>
          <w:gridAfter w:val="1"/>
          <w:wAfter w:w="10" w:type="dxa"/>
        </w:trPr>
        <w:tc>
          <w:tcPr>
            <w:tcW w:w="567" w:type="dxa"/>
            <w:vMerge/>
            <w:tcBorders>
              <w:left w:val="nil"/>
            </w:tcBorders>
            <w:vAlign w:val="center"/>
          </w:tcPr>
          <w:p w14:paraId="32936FC1" w14:textId="77777777" w:rsidR="00320B27" w:rsidRDefault="00320B27" w:rsidP="00174B20"/>
        </w:tc>
        <w:tc>
          <w:tcPr>
            <w:tcW w:w="3738" w:type="dxa"/>
            <w:tcBorders>
              <w:right w:val="nil"/>
            </w:tcBorders>
            <w:vAlign w:val="center"/>
          </w:tcPr>
          <w:p w14:paraId="5D331295" w14:textId="77777777" w:rsidR="00320B27" w:rsidRDefault="00320B27" w:rsidP="00320B27">
            <w:pPr>
              <w:pStyle w:val="ListParagraph"/>
              <w:numPr>
                <w:ilvl w:val="0"/>
                <w:numId w:val="12"/>
              </w:numPr>
              <w:ind w:left="458" w:hanging="458"/>
            </w:pPr>
            <w:r>
              <w:t>Battery manufacturer’s method. Specify:</w:t>
            </w:r>
          </w:p>
        </w:tc>
        <w:tc>
          <w:tcPr>
            <w:tcW w:w="3492" w:type="dxa"/>
            <w:tcBorders>
              <w:left w:val="nil"/>
            </w:tcBorders>
            <w:shd w:val="clear" w:color="auto" w:fill="F2F2F2" w:themeFill="background1" w:themeFillShade="F2"/>
          </w:tcPr>
          <w:p w14:paraId="0B5CC54F" w14:textId="77777777" w:rsidR="00320B27" w:rsidRDefault="00000000" w:rsidP="00174B20">
            <w:sdt>
              <w:sdtPr>
                <w:rPr>
                  <w:lang w:eastAsia="en-CA"/>
                </w:rPr>
                <w:id w:val="1667592768"/>
                <w:placeholder>
                  <w:docPart w:val="F07D58E0A9AD4230BE666C6E0AA9D505"/>
                </w:placeholder>
              </w:sdtPr>
              <w:sdtContent>
                <w:r w:rsidR="00320B27" w:rsidRPr="00814B85">
                  <w:rPr>
                    <w:lang w:eastAsia="en-CA"/>
                  </w:rPr>
                  <w:t xml:space="preserve"> </w:t>
                </w:r>
              </w:sdtContent>
            </w:sdt>
          </w:p>
        </w:tc>
        <w:tc>
          <w:tcPr>
            <w:tcW w:w="477" w:type="dxa"/>
            <w:tcBorders>
              <w:top w:val="single" w:sz="4" w:space="0" w:color="auto"/>
              <w:bottom w:val="single" w:sz="4" w:space="0" w:color="auto"/>
              <w:right w:val="nil"/>
            </w:tcBorders>
            <w:vAlign w:val="center"/>
          </w:tcPr>
          <w:p w14:paraId="010A1FC0" w14:textId="77777777" w:rsidR="00320B27" w:rsidRDefault="00320B27" w:rsidP="00174B20">
            <w:r>
              <w:t>Yes</w:t>
            </w:r>
          </w:p>
        </w:tc>
        <w:tc>
          <w:tcPr>
            <w:tcW w:w="940" w:type="dxa"/>
            <w:gridSpan w:val="3"/>
            <w:tcBorders>
              <w:top w:val="single" w:sz="4" w:space="0" w:color="auto"/>
              <w:left w:val="nil"/>
              <w:bottom w:val="single" w:sz="4" w:space="0" w:color="auto"/>
            </w:tcBorders>
            <w:shd w:val="clear" w:color="auto" w:fill="F2F2F2" w:themeFill="background1" w:themeFillShade="F2"/>
            <w:vAlign w:val="center"/>
          </w:tcPr>
          <w:p w14:paraId="7C70B721" w14:textId="77777777" w:rsidR="00320B27" w:rsidRDefault="00000000" w:rsidP="00174B20">
            <w:pPr>
              <w:rPr>
                <w:lang w:eastAsia="en-CA"/>
              </w:rPr>
            </w:pPr>
            <w:sdt>
              <w:sdtPr>
                <w:rPr>
                  <w:lang w:eastAsia="en-CA"/>
                </w:rPr>
                <w:id w:val="179849024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78" w:type="dxa"/>
            <w:tcBorders>
              <w:top w:val="single" w:sz="4" w:space="0" w:color="auto"/>
              <w:bottom w:val="single" w:sz="4" w:space="0" w:color="auto"/>
              <w:right w:val="nil"/>
            </w:tcBorders>
            <w:vAlign w:val="center"/>
          </w:tcPr>
          <w:p w14:paraId="0B2E578B" w14:textId="77777777" w:rsidR="00320B27" w:rsidRDefault="00320B27" w:rsidP="00174B20">
            <w:r>
              <w:t>No</w:t>
            </w:r>
          </w:p>
        </w:tc>
        <w:tc>
          <w:tcPr>
            <w:tcW w:w="373" w:type="dxa"/>
            <w:gridSpan w:val="3"/>
            <w:tcBorders>
              <w:top w:val="single" w:sz="4" w:space="0" w:color="auto"/>
              <w:left w:val="nil"/>
              <w:bottom w:val="single" w:sz="4" w:space="0" w:color="auto"/>
            </w:tcBorders>
            <w:shd w:val="clear" w:color="auto" w:fill="F2F2F2" w:themeFill="background1" w:themeFillShade="F2"/>
            <w:vAlign w:val="center"/>
          </w:tcPr>
          <w:p w14:paraId="0BE11364" w14:textId="77777777" w:rsidR="00320B27" w:rsidRDefault="00000000" w:rsidP="00174B20">
            <w:pPr>
              <w:rPr>
                <w:lang w:eastAsia="en-CA"/>
              </w:rPr>
            </w:pPr>
            <w:sdt>
              <w:sdtPr>
                <w:rPr>
                  <w:lang w:eastAsia="en-CA"/>
                </w:rPr>
                <w:id w:val="53100525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4B19707" w14:textId="77777777" w:rsidR="00320B27" w:rsidRDefault="00320B27" w:rsidP="00174B20">
            <w:r>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tcPr>
          <w:p w14:paraId="3BFBCE1F" w14:textId="77777777" w:rsidR="00320B27" w:rsidRDefault="00000000" w:rsidP="00174B20">
            <w:pPr>
              <w:rPr>
                <w:lang w:eastAsia="en-CA"/>
              </w:rPr>
            </w:pPr>
            <w:sdt>
              <w:sdtPr>
                <w:rPr>
                  <w:lang w:eastAsia="en-CA"/>
                </w:rPr>
                <w:id w:val="-198931091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03A2512" w14:textId="77777777" w:rsidTr="00174B20">
        <w:trPr>
          <w:gridAfter w:val="1"/>
          <w:wAfter w:w="10" w:type="dxa"/>
        </w:trPr>
        <w:tc>
          <w:tcPr>
            <w:tcW w:w="567" w:type="dxa"/>
            <w:tcBorders>
              <w:left w:val="nil"/>
            </w:tcBorders>
            <w:vAlign w:val="center"/>
          </w:tcPr>
          <w:p w14:paraId="39250E3C" w14:textId="77777777" w:rsidR="00320B27" w:rsidRDefault="00320B27" w:rsidP="00174B20">
            <w:r>
              <w:t>P</w:t>
            </w:r>
          </w:p>
        </w:tc>
        <w:tc>
          <w:tcPr>
            <w:tcW w:w="7230" w:type="dxa"/>
            <w:gridSpan w:val="2"/>
            <w:vAlign w:val="center"/>
          </w:tcPr>
          <w:p w14:paraId="5D9FD4FC" w14:textId="77777777" w:rsidR="00320B27" w:rsidRPr="00814B85" w:rsidRDefault="00320B27" w:rsidP="00174B20">
            <w:pPr>
              <w:rPr>
                <w:lang w:eastAsia="en-CA"/>
              </w:rPr>
            </w:pPr>
            <w:r>
              <w:rPr>
                <w:lang w:eastAsia="en-CA"/>
              </w:rPr>
              <w:t>Record calculated battery capacity (Refer to Annex C2).</w:t>
            </w:r>
          </w:p>
        </w:tc>
        <w:tc>
          <w:tcPr>
            <w:tcW w:w="2268" w:type="dxa"/>
            <w:gridSpan w:val="8"/>
            <w:tcBorders>
              <w:top w:val="single" w:sz="4" w:space="0" w:color="auto"/>
              <w:bottom w:val="single" w:sz="4" w:space="0" w:color="auto"/>
              <w:right w:val="nil"/>
            </w:tcBorders>
            <w:shd w:val="clear" w:color="auto" w:fill="F2F2F2" w:themeFill="background1" w:themeFillShade="F2"/>
          </w:tcPr>
          <w:p w14:paraId="57BAA26F" w14:textId="013CC54C" w:rsidR="00320B27" w:rsidRDefault="00000000" w:rsidP="00174B20">
            <w:pPr>
              <w:jc w:val="right"/>
              <w:rPr>
                <w:lang w:eastAsia="en-CA"/>
              </w:rPr>
            </w:pPr>
            <w:sdt>
              <w:sdtPr>
                <w:rPr>
                  <w:lang w:eastAsia="en-CA"/>
                </w:rPr>
                <w:id w:val="-1589689183"/>
                <w:placeholder>
                  <w:docPart w:val="A24EF22AC5174997A89360AC574F0E33"/>
                </w:placeholder>
              </w:sdtPr>
              <w:sdtContent>
                <w:r w:rsidR="00BA64CE">
                  <w:rPr>
                    <w:lang w:eastAsia="en-CA"/>
                  </w:rPr>
                  <w:t>1.6</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2DF662D4" w14:textId="77777777" w:rsidR="00320B27" w:rsidRDefault="00320B27" w:rsidP="00174B20">
            <w:pPr>
              <w:rPr>
                <w:lang w:eastAsia="en-CA"/>
              </w:rPr>
            </w:pPr>
            <w:proofErr w:type="spellStart"/>
            <w:r>
              <w:rPr>
                <w:lang w:eastAsia="en-CA"/>
              </w:rPr>
              <w:t>A</w:t>
            </w:r>
            <w:r>
              <w:rPr>
                <w:rFonts w:cstheme="minorHAnsi"/>
                <w:lang w:eastAsia="en-CA"/>
              </w:rPr>
              <w:t>∙</w:t>
            </w:r>
            <w:r>
              <w:rPr>
                <w:lang w:eastAsia="en-CA"/>
              </w:rPr>
              <w:t>h</w:t>
            </w:r>
            <w:proofErr w:type="spellEnd"/>
          </w:p>
        </w:tc>
      </w:tr>
      <w:tr w:rsidR="00320B27" w14:paraId="4B686C86" w14:textId="77777777" w:rsidTr="00174B20">
        <w:trPr>
          <w:gridAfter w:val="1"/>
          <w:wAfter w:w="10" w:type="dxa"/>
        </w:trPr>
        <w:tc>
          <w:tcPr>
            <w:tcW w:w="567" w:type="dxa"/>
            <w:tcBorders>
              <w:left w:val="nil"/>
            </w:tcBorders>
            <w:vAlign w:val="center"/>
          </w:tcPr>
          <w:p w14:paraId="31AD1D60" w14:textId="77777777" w:rsidR="00320B27" w:rsidRDefault="00320B27" w:rsidP="00174B20">
            <w:r>
              <w:t>Q</w:t>
            </w:r>
          </w:p>
        </w:tc>
        <w:tc>
          <w:tcPr>
            <w:tcW w:w="7230" w:type="dxa"/>
            <w:gridSpan w:val="2"/>
            <w:vAlign w:val="center"/>
          </w:tcPr>
          <w:p w14:paraId="594CACB0" w14:textId="77777777" w:rsidR="00320B27" w:rsidRDefault="00320B27" w:rsidP="00174B20">
            <w:pPr>
              <w:rPr>
                <w:lang w:eastAsia="en-CA"/>
              </w:rPr>
            </w:pPr>
            <w:r>
              <w:rPr>
                <w:lang w:eastAsia="en-CA"/>
              </w:rPr>
              <w:t>Record battery terminal voltage after completion of tests.</w:t>
            </w:r>
          </w:p>
        </w:tc>
        <w:tc>
          <w:tcPr>
            <w:tcW w:w="2268" w:type="dxa"/>
            <w:gridSpan w:val="8"/>
            <w:tcBorders>
              <w:top w:val="single" w:sz="4" w:space="0" w:color="auto"/>
              <w:bottom w:val="single" w:sz="4" w:space="0" w:color="auto"/>
              <w:right w:val="nil"/>
            </w:tcBorders>
            <w:shd w:val="clear" w:color="auto" w:fill="F2F2F2" w:themeFill="background1" w:themeFillShade="F2"/>
          </w:tcPr>
          <w:p w14:paraId="6D89BA58" w14:textId="13699B93" w:rsidR="00320B27" w:rsidRPr="00814B85" w:rsidRDefault="00000000" w:rsidP="00174B20">
            <w:pPr>
              <w:jc w:val="right"/>
              <w:rPr>
                <w:lang w:eastAsia="en-CA"/>
              </w:rPr>
            </w:pPr>
            <w:sdt>
              <w:sdtPr>
                <w:rPr>
                  <w:lang w:eastAsia="en-CA"/>
                </w:rPr>
                <w:id w:val="902718444"/>
                <w:placeholder>
                  <w:docPart w:val="07DBBE27E2434AE085F74187EB634F3B"/>
                </w:placeholder>
              </w:sdtPr>
              <w:sdtContent>
                <w:r w:rsidR="00BA64CE">
                  <w:rPr>
                    <w:lang w:eastAsia="en-CA"/>
                  </w:rPr>
                  <w:t>25.57</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57BEBD13" w14:textId="77777777" w:rsidR="00320B27" w:rsidRDefault="00320B27" w:rsidP="00174B20">
            <w:pPr>
              <w:rPr>
                <w:lang w:eastAsia="en-CA"/>
              </w:rPr>
            </w:pPr>
            <w:r>
              <w:rPr>
                <w:lang w:eastAsia="en-CA"/>
              </w:rPr>
              <w:t>V dc</w:t>
            </w:r>
          </w:p>
        </w:tc>
      </w:tr>
      <w:tr w:rsidR="00320B27" w:rsidRPr="00C73289" w14:paraId="3CDE8290" w14:textId="77777777" w:rsidTr="00174B20">
        <w:tc>
          <w:tcPr>
            <w:tcW w:w="11146" w:type="dxa"/>
            <w:gridSpan w:val="14"/>
            <w:tcBorders>
              <w:left w:val="nil"/>
              <w:right w:val="nil"/>
            </w:tcBorders>
          </w:tcPr>
          <w:p w14:paraId="00183CBB" w14:textId="77777777" w:rsidR="00320B27" w:rsidRPr="00C73289" w:rsidRDefault="00320B27" w:rsidP="00174B20">
            <w:pPr>
              <w:jc w:val="center"/>
              <w:rPr>
                <w:lang w:eastAsia="en-CA"/>
              </w:rPr>
            </w:pPr>
            <w:r>
              <w:t>EMERGENCY POWER TESTS (Reference: 9.3)</w:t>
            </w:r>
          </w:p>
        </w:tc>
      </w:tr>
      <w:tr w:rsidR="00320B27" w14:paraId="425C074A" w14:textId="77777777" w:rsidTr="00174B20">
        <w:tc>
          <w:tcPr>
            <w:tcW w:w="567" w:type="dxa"/>
            <w:tcBorders>
              <w:left w:val="nil"/>
            </w:tcBorders>
            <w:vAlign w:val="center"/>
          </w:tcPr>
          <w:p w14:paraId="3F43A3BC" w14:textId="77777777" w:rsidR="00320B27" w:rsidRDefault="00320B27" w:rsidP="00174B20">
            <w:r>
              <w:t>A</w:t>
            </w:r>
          </w:p>
        </w:tc>
        <w:tc>
          <w:tcPr>
            <w:tcW w:w="7230" w:type="dxa"/>
            <w:gridSpan w:val="2"/>
            <w:vAlign w:val="center"/>
          </w:tcPr>
          <w:p w14:paraId="20ED271C" w14:textId="77777777" w:rsidR="00320B27" w:rsidRPr="00295E56" w:rsidRDefault="00320B27" w:rsidP="00174B20">
            <w:r>
              <w:t xml:space="preserve">Generator provides power to the AC </w:t>
            </w:r>
            <w:r>
              <w:rPr>
                <w:i/>
                <w:iCs/>
              </w:rPr>
              <w:t>circuit</w:t>
            </w:r>
            <w:r>
              <w:t xml:space="preserve"> serving the </w:t>
            </w:r>
            <w:r>
              <w:rPr>
                <w:i/>
                <w:iCs/>
              </w:rPr>
              <w:t>fire alarm</w:t>
            </w:r>
            <w:r>
              <w:t xml:space="preserve"> system.</w:t>
            </w:r>
          </w:p>
        </w:tc>
        <w:tc>
          <w:tcPr>
            <w:tcW w:w="487" w:type="dxa"/>
            <w:gridSpan w:val="2"/>
            <w:tcBorders>
              <w:top w:val="single" w:sz="4" w:space="0" w:color="auto"/>
              <w:bottom w:val="single" w:sz="4" w:space="0" w:color="auto"/>
              <w:right w:val="nil"/>
            </w:tcBorders>
            <w:vAlign w:val="center"/>
          </w:tcPr>
          <w:p w14:paraId="45021F69"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D7BC87F" w14:textId="77777777" w:rsidR="00320B27" w:rsidRDefault="00000000" w:rsidP="00174B20">
            <w:pPr>
              <w:rPr>
                <w:lang w:eastAsia="en-CA"/>
              </w:rPr>
            </w:pPr>
            <w:sdt>
              <w:sdtPr>
                <w:rPr>
                  <w:lang w:eastAsia="en-CA"/>
                </w:rPr>
                <w:id w:val="-154073584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10C7A9AC"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6C4F6F0" w14:textId="59729BB1" w:rsidR="00320B27" w:rsidRDefault="00000000" w:rsidP="00174B20">
            <w:pPr>
              <w:rPr>
                <w:lang w:eastAsia="en-CA"/>
              </w:rPr>
            </w:pPr>
            <w:sdt>
              <w:sdtPr>
                <w:rPr>
                  <w:lang w:eastAsia="en-CA"/>
                </w:rPr>
                <w:id w:val="-44218385"/>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708" w:type="dxa"/>
            <w:tcBorders>
              <w:top w:val="single" w:sz="4" w:space="0" w:color="auto"/>
              <w:bottom w:val="single" w:sz="4" w:space="0" w:color="auto"/>
              <w:right w:val="nil"/>
            </w:tcBorders>
            <w:vAlign w:val="center"/>
          </w:tcPr>
          <w:p w14:paraId="5D422BA7"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E919709" w14:textId="77777777" w:rsidR="00320B27" w:rsidRDefault="00000000" w:rsidP="00174B20">
            <w:pPr>
              <w:rPr>
                <w:lang w:eastAsia="en-CA"/>
              </w:rPr>
            </w:pPr>
            <w:sdt>
              <w:sdtPr>
                <w:rPr>
                  <w:lang w:eastAsia="en-CA"/>
                </w:rPr>
                <w:id w:val="-14651893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DD07949" w14:textId="77777777" w:rsidTr="00174B20">
        <w:tc>
          <w:tcPr>
            <w:tcW w:w="567" w:type="dxa"/>
            <w:tcBorders>
              <w:left w:val="nil"/>
            </w:tcBorders>
            <w:vAlign w:val="center"/>
          </w:tcPr>
          <w:p w14:paraId="5F90859C" w14:textId="77777777" w:rsidR="00320B27" w:rsidRDefault="00320B27" w:rsidP="00174B20">
            <w:r>
              <w:t>B</w:t>
            </w:r>
          </w:p>
        </w:tc>
        <w:tc>
          <w:tcPr>
            <w:tcW w:w="7230" w:type="dxa"/>
            <w:gridSpan w:val="2"/>
            <w:vAlign w:val="center"/>
          </w:tcPr>
          <w:p w14:paraId="4662A8CF" w14:textId="77777777" w:rsidR="00320B27" w:rsidRPr="00295E56" w:rsidRDefault="00320B27" w:rsidP="00174B20">
            <w:r>
              <w:t xml:space="preserve">Trouble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51F2DFB2"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D7C88FA" w14:textId="77777777" w:rsidR="00320B27" w:rsidRDefault="00000000" w:rsidP="00174B20">
            <w:pPr>
              <w:rPr>
                <w:lang w:eastAsia="en-CA"/>
              </w:rPr>
            </w:pPr>
            <w:sdt>
              <w:sdtPr>
                <w:rPr>
                  <w:lang w:eastAsia="en-CA"/>
                </w:rPr>
                <w:id w:val="-157404504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5D9FCC70"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672DB00" w14:textId="77777777" w:rsidR="00320B27" w:rsidRDefault="00000000" w:rsidP="00174B20">
            <w:pPr>
              <w:rPr>
                <w:lang w:eastAsia="en-CA"/>
              </w:rPr>
            </w:pPr>
            <w:sdt>
              <w:sdtPr>
                <w:rPr>
                  <w:lang w:eastAsia="en-CA"/>
                </w:rPr>
                <w:id w:val="-174340143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F486193"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6D3FE52" w14:textId="5307E250" w:rsidR="00320B27" w:rsidRDefault="00000000" w:rsidP="00174B20">
            <w:pPr>
              <w:rPr>
                <w:lang w:eastAsia="en-CA"/>
              </w:rPr>
            </w:pPr>
            <w:sdt>
              <w:sdtPr>
                <w:rPr>
                  <w:lang w:eastAsia="en-CA"/>
                </w:rPr>
                <w:id w:val="214167078"/>
                <w14:checkbox>
                  <w14:checked w14:val="1"/>
                  <w14:checkedState w14:val="0050" w14:font="Wingdings 2"/>
                  <w14:uncheckedState w14:val="0020" w14:font="Wingdings 2"/>
                </w14:checkbox>
              </w:sdtPr>
              <w:sdtContent>
                <w:r w:rsidR="00BA64CE">
                  <w:rPr>
                    <w:lang w:eastAsia="en-CA"/>
                  </w:rPr>
                  <w:sym w:font="Wingdings 2" w:char="F050"/>
                </w:r>
              </w:sdtContent>
            </w:sdt>
          </w:p>
        </w:tc>
      </w:tr>
      <w:tr w:rsidR="00320B27" w14:paraId="33DDBC99" w14:textId="77777777" w:rsidTr="00174B20">
        <w:tc>
          <w:tcPr>
            <w:tcW w:w="567" w:type="dxa"/>
            <w:tcBorders>
              <w:left w:val="nil"/>
            </w:tcBorders>
            <w:vAlign w:val="center"/>
          </w:tcPr>
          <w:p w14:paraId="71C9DC21" w14:textId="77777777" w:rsidR="00320B27" w:rsidRDefault="00320B27" w:rsidP="00174B20">
            <w:r>
              <w:t>C</w:t>
            </w:r>
          </w:p>
        </w:tc>
        <w:tc>
          <w:tcPr>
            <w:tcW w:w="7230" w:type="dxa"/>
            <w:gridSpan w:val="2"/>
            <w:vAlign w:val="center"/>
          </w:tcPr>
          <w:p w14:paraId="680ECC81" w14:textId="77777777" w:rsidR="00320B27" w:rsidRPr="00295E56" w:rsidRDefault="00320B27" w:rsidP="00174B20">
            <w:r>
              <w:t xml:space="preserve">Generator Run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1AC86E12"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6337006" w14:textId="77777777" w:rsidR="00320B27" w:rsidRDefault="00000000" w:rsidP="00174B20">
            <w:pPr>
              <w:rPr>
                <w:lang w:eastAsia="en-CA"/>
              </w:rPr>
            </w:pPr>
            <w:sdt>
              <w:sdtPr>
                <w:rPr>
                  <w:lang w:eastAsia="en-CA"/>
                </w:rPr>
                <w:id w:val="-160988444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4E5D5498"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D8330D2" w14:textId="77777777" w:rsidR="00320B27" w:rsidRDefault="00000000" w:rsidP="00174B20">
            <w:pPr>
              <w:rPr>
                <w:lang w:eastAsia="en-CA"/>
              </w:rPr>
            </w:pPr>
            <w:sdt>
              <w:sdtPr>
                <w:rPr>
                  <w:lang w:eastAsia="en-CA"/>
                </w:rPr>
                <w:id w:val="-74071044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CF4CDD1"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688A990" w14:textId="3F92E3DF" w:rsidR="00320B27" w:rsidRDefault="00000000" w:rsidP="00174B20">
            <w:pPr>
              <w:rPr>
                <w:lang w:eastAsia="en-CA"/>
              </w:rPr>
            </w:pPr>
            <w:sdt>
              <w:sdtPr>
                <w:rPr>
                  <w:lang w:eastAsia="en-CA"/>
                </w:rPr>
                <w:id w:val="1960216327"/>
                <w14:checkbox>
                  <w14:checked w14:val="1"/>
                  <w14:checkedState w14:val="0050" w14:font="Wingdings 2"/>
                  <w14:uncheckedState w14:val="0020" w14:font="Wingdings 2"/>
                </w14:checkbox>
              </w:sdtPr>
              <w:sdtContent>
                <w:r w:rsidR="00BA64CE">
                  <w:rPr>
                    <w:lang w:eastAsia="en-CA"/>
                  </w:rPr>
                  <w:sym w:font="Wingdings 2" w:char="F050"/>
                </w:r>
              </w:sdtContent>
            </w:sdt>
          </w:p>
        </w:tc>
      </w:tr>
    </w:tbl>
    <w:p w14:paraId="5C9917C4" w14:textId="77777777" w:rsidR="00320B27" w:rsidRDefault="00320B27" w:rsidP="00320B27"/>
    <w:p w14:paraId="7831A067" w14:textId="77777777" w:rsidR="00320B27" w:rsidRDefault="00320B27" w:rsidP="00320B27"/>
    <w:p w14:paraId="60A395B2" w14:textId="77777777" w:rsidR="0031098F" w:rsidRDefault="0031098F">
      <w:pPr>
        <w:spacing w:after="200" w:line="276" w:lineRule="auto"/>
      </w:pPr>
      <w:r>
        <w:br w:type="page"/>
      </w:r>
    </w:p>
    <w:p w14:paraId="468DEC41" w14:textId="074C9025" w:rsidR="00320B27" w:rsidRDefault="00320B27" w:rsidP="00D2445D">
      <w:pPr>
        <w:pStyle w:val="Heading2"/>
        <w:numPr>
          <w:ilvl w:val="1"/>
          <w:numId w:val="25"/>
        </w:numPr>
        <w:ind w:left="1134" w:hanging="1141"/>
      </w:pPr>
      <w:r>
        <w:lastRenderedPageBreak/>
        <w:t>Emergency Power Supply Test and Inspection (6)</w:t>
      </w:r>
    </w:p>
    <w:p w14:paraId="4DAD58D9" w14:textId="77777777" w:rsidR="00320B27" w:rsidRDefault="00320B27" w:rsidP="00320B27">
      <w:r>
        <w:t>NOTE 1: See 9.2, 9.3, 9.4, and Annex C, Battery Tests</w:t>
      </w:r>
    </w:p>
    <w:p w14:paraId="0E365181" w14:textId="77777777" w:rsidR="00320B27" w:rsidRPr="002A280B" w:rsidRDefault="00320B27" w:rsidP="00320B27">
      <w:r>
        <w:t xml:space="preserve">NOTE 2: Complete section for each </w:t>
      </w:r>
      <w:r>
        <w:rPr>
          <w:i/>
          <w:iCs/>
        </w:rPr>
        <w:t>emergency power supply.</w:t>
      </w:r>
    </w:p>
    <w:p w14:paraId="54E17F14" w14:textId="77777777" w:rsidR="00320B27" w:rsidRDefault="00320B27" w:rsidP="00320B27"/>
    <w:tbl>
      <w:tblPr>
        <w:tblStyle w:val="TableGrid"/>
        <w:tblW w:w="0" w:type="auto"/>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320B27" w14:paraId="19B638A9" w14:textId="77777777" w:rsidTr="00174B20">
        <w:tc>
          <w:tcPr>
            <w:tcW w:w="2948" w:type="dxa"/>
            <w:gridSpan w:val="3"/>
            <w:tcBorders>
              <w:left w:val="nil"/>
              <w:right w:val="nil"/>
            </w:tcBorders>
          </w:tcPr>
          <w:p w14:paraId="69D50B76" w14:textId="77777777" w:rsidR="00320B27" w:rsidRPr="00B36AD1" w:rsidRDefault="00320B27" w:rsidP="00174B20">
            <w:r>
              <w:rPr>
                <w:i/>
                <w:iCs/>
              </w:rPr>
              <w:t>Emergency power supply</w:t>
            </w:r>
            <w:r>
              <w:t xml:space="preserve"> location:</w:t>
            </w:r>
          </w:p>
        </w:tc>
        <w:tc>
          <w:tcPr>
            <w:tcW w:w="7852" w:type="dxa"/>
            <w:gridSpan w:val="19"/>
            <w:tcBorders>
              <w:left w:val="nil"/>
              <w:right w:val="nil"/>
            </w:tcBorders>
            <w:shd w:val="clear" w:color="auto" w:fill="F2F2F2" w:themeFill="background1" w:themeFillShade="F2"/>
          </w:tcPr>
          <w:p w14:paraId="2D25AEF8" w14:textId="5840EECC" w:rsidR="00320B27" w:rsidRDefault="00000000" w:rsidP="00174B20">
            <w:sdt>
              <w:sdtPr>
                <w:rPr>
                  <w:lang w:eastAsia="en-CA"/>
                </w:rPr>
                <w:id w:val="-844247154"/>
                <w:placeholder>
                  <w:docPart w:val="276BD6B933D247CDA3C9D8B3FB00DB11"/>
                </w:placeholder>
              </w:sdtPr>
              <w:sdtContent>
                <w:r w:rsidR="00320B27" w:rsidRPr="00814B85">
                  <w:rPr>
                    <w:lang w:eastAsia="en-CA"/>
                  </w:rPr>
                  <w:t xml:space="preserve"> </w:t>
                </w:r>
                <w:r w:rsidR="00BA64CE">
                  <w:rPr>
                    <w:lang w:eastAsia="en-CA"/>
                  </w:rPr>
                  <w:t>Booster #3</w:t>
                </w:r>
                <w:r w:rsidR="00F81C58">
                  <w:rPr>
                    <w:lang w:eastAsia="en-CA"/>
                  </w:rPr>
                  <w:t xml:space="preserve"> (PNL-2A CCT-50) </w:t>
                </w:r>
              </w:sdtContent>
            </w:sdt>
          </w:p>
        </w:tc>
      </w:tr>
      <w:tr w:rsidR="00320B27" w14:paraId="6FEAC1D2" w14:textId="77777777" w:rsidTr="00174B20">
        <w:tc>
          <w:tcPr>
            <w:tcW w:w="3119" w:type="dxa"/>
            <w:gridSpan w:val="4"/>
            <w:tcBorders>
              <w:left w:val="nil"/>
              <w:right w:val="nil"/>
            </w:tcBorders>
          </w:tcPr>
          <w:p w14:paraId="7EA879B1" w14:textId="77777777" w:rsidR="00320B27" w:rsidRDefault="00320B27" w:rsidP="00174B20">
            <w:pPr>
              <w:rPr>
                <w:i/>
                <w:iCs/>
              </w:rPr>
            </w:pPr>
            <w:r>
              <w:rPr>
                <w:i/>
                <w:iCs/>
              </w:rPr>
              <w:t xml:space="preserve">Emergency power supply </w:t>
            </w:r>
            <w:r w:rsidRPr="002A280B">
              <w:t>identification:</w:t>
            </w:r>
          </w:p>
        </w:tc>
        <w:tc>
          <w:tcPr>
            <w:tcW w:w="7681" w:type="dxa"/>
            <w:gridSpan w:val="18"/>
            <w:tcBorders>
              <w:left w:val="nil"/>
              <w:right w:val="nil"/>
            </w:tcBorders>
            <w:shd w:val="clear" w:color="auto" w:fill="F2F2F2" w:themeFill="background1" w:themeFillShade="F2"/>
          </w:tcPr>
          <w:p w14:paraId="20517463" w14:textId="48430157" w:rsidR="00320B27" w:rsidRPr="00814B85" w:rsidRDefault="00000000" w:rsidP="00174B20">
            <w:pPr>
              <w:rPr>
                <w:lang w:eastAsia="en-CA"/>
              </w:rPr>
            </w:pPr>
            <w:sdt>
              <w:sdtPr>
                <w:rPr>
                  <w:lang w:eastAsia="en-CA"/>
                </w:rPr>
                <w:id w:val="-764382634"/>
                <w:placeholder>
                  <w:docPart w:val="FA3376D9C9B543389EAF8F644BAF354E"/>
                </w:placeholder>
              </w:sdtPr>
              <w:sdtContent>
                <w:r w:rsidR="00320B27" w:rsidRPr="00814B85">
                  <w:rPr>
                    <w:lang w:eastAsia="en-CA"/>
                  </w:rPr>
                  <w:t xml:space="preserve"> </w:t>
                </w:r>
                <w:r w:rsidR="00BA64CE">
                  <w:rPr>
                    <w:lang w:eastAsia="en-CA"/>
                  </w:rPr>
                  <w:t>Booster #3 Batteries</w:t>
                </w:r>
              </w:sdtContent>
            </w:sdt>
          </w:p>
        </w:tc>
      </w:tr>
      <w:tr w:rsidR="00320B27" w14:paraId="1E80DDB4" w14:textId="77777777" w:rsidTr="00174B20">
        <w:tc>
          <w:tcPr>
            <w:tcW w:w="3119" w:type="dxa"/>
            <w:gridSpan w:val="4"/>
            <w:tcBorders>
              <w:left w:val="nil"/>
              <w:bottom w:val="single" w:sz="4" w:space="0" w:color="auto"/>
              <w:right w:val="nil"/>
            </w:tcBorders>
          </w:tcPr>
          <w:p w14:paraId="1C1A768C" w14:textId="77777777" w:rsidR="00320B27" w:rsidRPr="002A280B" w:rsidRDefault="00320B27" w:rsidP="00174B20">
            <w:r>
              <w:rPr>
                <w:i/>
                <w:iCs/>
              </w:rPr>
              <w:t>Emergency power supply</w:t>
            </w:r>
            <w:r>
              <w:t xml:space="preserve"> provided by:</w:t>
            </w:r>
          </w:p>
        </w:tc>
        <w:tc>
          <w:tcPr>
            <w:tcW w:w="7681" w:type="dxa"/>
            <w:gridSpan w:val="18"/>
            <w:tcBorders>
              <w:left w:val="nil"/>
              <w:bottom w:val="single" w:sz="4" w:space="0" w:color="auto"/>
              <w:right w:val="nil"/>
            </w:tcBorders>
            <w:shd w:val="clear" w:color="auto" w:fill="F2F2F2" w:themeFill="background1" w:themeFillShade="F2"/>
          </w:tcPr>
          <w:p w14:paraId="3E42AA02" w14:textId="77777777" w:rsidR="00320B27" w:rsidRPr="00814B85" w:rsidRDefault="00000000" w:rsidP="00174B20">
            <w:pPr>
              <w:rPr>
                <w:lang w:eastAsia="en-CA"/>
              </w:rPr>
            </w:pPr>
            <w:sdt>
              <w:sdtPr>
                <w:rPr>
                  <w:lang w:eastAsia="en-CA"/>
                </w:rPr>
                <w:id w:val="-1765141765"/>
                <w:placeholder>
                  <w:docPart w:val="CBF31D1A0AFB46C7815016590DAEAC9D"/>
                </w:placeholder>
              </w:sdtPr>
              <w:sdtContent>
                <w:r w:rsidR="00320B27" w:rsidRPr="00814B85">
                  <w:rPr>
                    <w:lang w:eastAsia="en-CA"/>
                  </w:rPr>
                  <w:t xml:space="preserve"> </w:t>
                </w:r>
              </w:sdtContent>
            </w:sdt>
          </w:p>
        </w:tc>
      </w:tr>
      <w:tr w:rsidR="00320B27" w14:paraId="01A22A8C" w14:textId="77777777" w:rsidTr="00174B20">
        <w:tc>
          <w:tcPr>
            <w:tcW w:w="1350" w:type="dxa"/>
            <w:tcBorders>
              <w:left w:val="nil"/>
              <w:bottom w:val="single" w:sz="4" w:space="0" w:color="auto"/>
              <w:right w:val="nil"/>
            </w:tcBorders>
          </w:tcPr>
          <w:p w14:paraId="50C60719" w14:textId="77777777" w:rsidR="00320B27" w:rsidRPr="00814B85" w:rsidRDefault="00320B27" w:rsidP="00174B20">
            <w:pPr>
              <w:jc w:val="right"/>
              <w:rPr>
                <w:lang w:eastAsia="en-CA"/>
              </w:rPr>
            </w:pPr>
            <w:r>
              <w:rPr>
                <w:lang w:eastAsia="en-CA"/>
              </w:rPr>
              <w:t>Batteries</w:t>
            </w:r>
          </w:p>
        </w:tc>
        <w:tc>
          <w:tcPr>
            <w:tcW w:w="1350" w:type="dxa"/>
            <w:tcBorders>
              <w:left w:val="nil"/>
              <w:bottom w:val="single" w:sz="4" w:space="0" w:color="auto"/>
              <w:right w:val="single" w:sz="4" w:space="0" w:color="auto"/>
            </w:tcBorders>
            <w:shd w:val="clear" w:color="auto" w:fill="F2F2F2" w:themeFill="background1" w:themeFillShade="F2"/>
            <w:vAlign w:val="center"/>
          </w:tcPr>
          <w:p w14:paraId="580B3993" w14:textId="523C937C" w:rsidR="00320B27" w:rsidRPr="00814B85" w:rsidRDefault="00000000" w:rsidP="00174B20">
            <w:pPr>
              <w:rPr>
                <w:lang w:eastAsia="en-CA"/>
              </w:rPr>
            </w:pPr>
            <w:sdt>
              <w:sdtPr>
                <w:rPr>
                  <w:lang w:eastAsia="en-CA"/>
                </w:rPr>
                <w:id w:val="1773582348"/>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1350" w:type="dxa"/>
            <w:gridSpan w:val="4"/>
            <w:tcBorders>
              <w:left w:val="single" w:sz="4" w:space="0" w:color="auto"/>
              <w:bottom w:val="single" w:sz="4" w:space="0" w:color="auto"/>
              <w:right w:val="nil"/>
            </w:tcBorders>
          </w:tcPr>
          <w:p w14:paraId="41ACA108" w14:textId="77777777" w:rsidR="00320B27" w:rsidRPr="00814B85" w:rsidRDefault="00320B27" w:rsidP="00174B20">
            <w:pPr>
              <w:jc w:val="right"/>
              <w:rPr>
                <w:lang w:eastAsia="en-CA"/>
              </w:rPr>
            </w:pPr>
            <w:r>
              <w:rPr>
                <w:lang w:eastAsia="en-CA"/>
              </w:rPr>
              <w:t>Generator</w:t>
            </w:r>
          </w:p>
        </w:tc>
        <w:tc>
          <w:tcPr>
            <w:tcW w:w="1350" w:type="dxa"/>
            <w:gridSpan w:val="4"/>
            <w:tcBorders>
              <w:left w:val="nil"/>
              <w:bottom w:val="single" w:sz="4" w:space="0" w:color="auto"/>
              <w:right w:val="single" w:sz="4" w:space="0" w:color="auto"/>
            </w:tcBorders>
            <w:shd w:val="clear" w:color="auto" w:fill="F2F2F2" w:themeFill="background1" w:themeFillShade="F2"/>
            <w:vAlign w:val="center"/>
          </w:tcPr>
          <w:p w14:paraId="16AA8793" w14:textId="77777777" w:rsidR="00320B27" w:rsidRPr="00814B85" w:rsidRDefault="00000000" w:rsidP="00174B20">
            <w:pPr>
              <w:rPr>
                <w:lang w:eastAsia="en-CA"/>
              </w:rPr>
            </w:pPr>
            <w:sdt>
              <w:sdtPr>
                <w:rPr>
                  <w:lang w:eastAsia="en-CA"/>
                </w:rPr>
                <w:id w:val="37251443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271FD9D0" w14:textId="77777777" w:rsidR="00320B27" w:rsidRPr="00814B85" w:rsidRDefault="00320B27" w:rsidP="00174B20">
            <w:pPr>
              <w:jc w:val="right"/>
              <w:rPr>
                <w:lang w:eastAsia="en-CA"/>
              </w:rPr>
            </w:pPr>
            <w:r>
              <w:rPr>
                <w:lang w:eastAsia="en-CA"/>
              </w:rPr>
              <w:t>UPS</w:t>
            </w:r>
          </w:p>
        </w:tc>
        <w:tc>
          <w:tcPr>
            <w:tcW w:w="1350" w:type="dxa"/>
            <w:gridSpan w:val="3"/>
            <w:tcBorders>
              <w:left w:val="nil"/>
              <w:bottom w:val="single" w:sz="4" w:space="0" w:color="auto"/>
              <w:right w:val="single" w:sz="4" w:space="0" w:color="auto"/>
            </w:tcBorders>
            <w:shd w:val="clear" w:color="auto" w:fill="F2F2F2" w:themeFill="background1" w:themeFillShade="F2"/>
            <w:vAlign w:val="center"/>
          </w:tcPr>
          <w:p w14:paraId="0BF3B803" w14:textId="77777777" w:rsidR="00320B27" w:rsidRPr="00814B85" w:rsidRDefault="00000000" w:rsidP="00174B20">
            <w:pPr>
              <w:rPr>
                <w:lang w:eastAsia="en-CA"/>
              </w:rPr>
            </w:pPr>
            <w:sdt>
              <w:sdtPr>
                <w:rPr>
                  <w:lang w:eastAsia="en-CA"/>
                </w:rPr>
                <w:id w:val="40595883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1FE70E74" w14:textId="77777777" w:rsidR="00320B27" w:rsidRPr="00814B85" w:rsidRDefault="00320B27" w:rsidP="00174B20">
            <w:pPr>
              <w:jc w:val="right"/>
              <w:rPr>
                <w:lang w:eastAsia="en-CA"/>
              </w:rPr>
            </w:pPr>
            <w:r>
              <w:rPr>
                <w:lang w:eastAsia="en-CA"/>
              </w:rPr>
              <w:t>Combination</w:t>
            </w:r>
          </w:p>
        </w:tc>
        <w:tc>
          <w:tcPr>
            <w:tcW w:w="1350" w:type="dxa"/>
            <w:gridSpan w:val="3"/>
            <w:tcBorders>
              <w:left w:val="nil"/>
              <w:bottom w:val="single" w:sz="4" w:space="0" w:color="auto"/>
              <w:right w:val="nil"/>
            </w:tcBorders>
            <w:shd w:val="clear" w:color="auto" w:fill="F2F2F2" w:themeFill="background1" w:themeFillShade="F2"/>
            <w:vAlign w:val="center"/>
          </w:tcPr>
          <w:p w14:paraId="7E2236ED" w14:textId="77777777" w:rsidR="00320B27" w:rsidRPr="00814B85" w:rsidRDefault="00000000" w:rsidP="00174B20">
            <w:pPr>
              <w:rPr>
                <w:lang w:eastAsia="en-CA"/>
              </w:rPr>
            </w:pPr>
            <w:sdt>
              <w:sdtPr>
                <w:rPr>
                  <w:lang w:eastAsia="en-CA"/>
                </w:rPr>
                <w:id w:val="183170814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FB4D7CE" w14:textId="77777777" w:rsidTr="00174B20">
        <w:tc>
          <w:tcPr>
            <w:tcW w:w="3544" w:type="dxa"/>
            <w:gridSpan w:val="5"/>
            <w:tcBorders>
              <w:left w:val="nil"/>
              <w:right w:val="single" w:sz="4" w:space="0" w:color="auto"/>
            </w:tcBorders>
          </w:tcPr>
          <w:p w14:paraId="4546E77E" w14:textId="77777777" w:rsidR="00320B27" w:rsidRDefault="00320B27" w:rsidP="00174B20">
            <w:pPr>
              <w:rPr>
                <w:lang w:eastAsia="en-CA"/>
              </w:rPr>
            </w:pPr>
            <w:r>
              <w:rPr>
                <w:lang w:eastAsia="en-CA"/>
              </w:rPr>
              <w:t>NBC required full load alarm operation time</w:t>
            </w:r>
          </w:p>
        </w:tc>
        <w:tc>
          <w:tcPr>
            <w:tcW w:w="907" w:type="dxa"/>
            <w:gridSpan w:val="2"/>
            <w:tcBorders>
              <w:left w:val="single" w:sz="4" w:space="0" w:color="auto"/>
              <w:right w:val="nil"/>
            </w:tcBorders>
          </w:tcPr>
          <w:p w14:paraId="4C2BB42D" w14:textId="77777777" w:rsidR="00320B27" w:rsidRDefault="00320B27" w:rsidP="00174B20">
            <w:pPr>
              <w:jc w:val="right"/>
              <w:rPr>
                <w:lang w:eastAsia="en-CA"/>
              </w:rPr>
            </w:pPr>
            <w:r>
              <w:rPr>
                <w:lang w:eastAsia="en-CA"/>
              </w:rPr>
              <w:t>2h</w:t>
            </w:r>
          </w:p>
        </w:tc>
        <w:tc>
          <w:tcPr>
            <w:tcW w:w="907" w:type="dxa"/>
            <w:gridSpan w:val="2"/>
            <w:tcBorders>
              <w:left w:val="nil"/>
              <w:right w:val="single" w:sz="4" w:space="0" w:color="auto"/>
            </w:tcBorders>
            <w:shd w:val="clear" w:color="auto" w:fill="F2F2F2" w:themeFill="background1" w:themeFillShade="F2"/>
          </w:tcPr>
          <w:p w14:paraId="43ABFAC3" w14:textId="77777777" w:rsidR="00320B27" w:rsidRDefault="00000000" w:rsidP="00174B20">
            <w:pPr>
              <w:rPr>
                <w:lang w:eastAsia="en-CA"/>
              </w:rPr>
            </w:pPr>
            <w:sdt>
              <w:sdtPr>
                <w:rPr>
                  <w:lang w:eastAsia="en-CA"/>
                </w:rPr>
                <w:id w:val="-37546835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gridSpan w:val="3"/>
            <w:tcBorders>
              <w:left w:val="single" w:sz="4" w:space="0" w:color="auto"/>
              <w:right w:val="nil"/>
            </w:tcBorders>
          </w:tcPr>
          <w:p w14:paraId="37BFF191" w14:textId="77777777" w:rsidR="00320B27" w:rsidRDefault="00320B27" w:rsidP="00174B20">
            <w:pPr>
              <w:jc w:val="right"/>
              <w:rPr>
                <w:lang w:eastAsia="en-CA"/>
              </w:rPr>
            </w:pPr>
            <w:r>
              <w:rPr>
                <w:lang w:eastAsia="en-CA"/>
              </w:rPr>
              <w:t>1h</w:t>
            </w:r>
          </w:p>
        </w:tc>
        <w:tc>
          <w:tcPr>
            <w:tcW w:w="907" w:type="dxa"/>
            <w:gridSpan w:val="2"/>
            <w:tcBorders>
              <w:left w:val="nil"/>
              <w:right w:val="single" w:sz="4" w:space="0" w:color="auto"/>
            </w:tcBorders>
            <w:shd w:val="clear" w:color="auto" w:fill="F2F2F2" w:themeFill="background1" w:themeFillShade="F2"/>
          </w:tcPr>
          <w:p w14:paraId="59A322A3" w14:textId="77777777" w:rsidR="00320B27" w:rsidRDefault="00000000" w:rsidP="00174B20">
            <w:pPr>
              <w:rPr>
                <w:lang w:eastAsia="en-CA"/>
              </w:rPr>
            </w:pPr>
            <w:sdt>
              <w:sdtPr>
                <w:rPr>
                  <w:lang w:eastAsia="en-CA"/>
                </w:rPr>
                <w:id w:val="-25289873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tcBorders>
              <w:left w:val="single" w:sz="4" w:space="0" w:color="auto"/>
              <w:right w:val="nil"/>
            </w:tcBorders>
          </w:tcPr>
          <w:p w14:paraId="6274B4AF" w14:textId="77777777" w:rsidR="00320B27" w:rsidRDefault="00320B27" w:rsidP="00174B20">
            <w:pPr>
              <w:jc w:val="right"/>
              <w:rPr>
                <w:lang w:eastAsia="en-CA"/>
              </w:rPr>
            </w:pPr>
            <w:r>
              <w:rPr>
                <w:lang w:eastAsia="en-CA"/>
              </w:rPr>
              <w:t>30min</w:t>
            </w:r>
          </w:p>
        </w:tc>
        <w:tc>
          <w:tcPr>
            <w:tcW w:w="907" w:type="dxa"/>
            <w:gridSpan w:val="3"/>
            <w:tcBorders>
              <w:left w:val="nil"/>
              <w:right w:val="single" w:sz="4" w:space="0" w:color="auto"/>
            </w:tcBorders>
            <w:shd w:val="clear" w:color="auto" w:fill="F2F2F2" w:themeFill="background1" w:themeFillShade="F2"/>
          </w:tcPr>
          <w:p w14:paraId="324485E0" w14:textId="6B1F118C" w:rsidR="00320B27" w:rsidRDefault="00000000" w:rsidP="00174B20">
            <w:pPr>
              <w:rPr>
                <w:lang w:eastAsia="en-CA"/>
              </w:rPr>
            </w:pPr>
            <w:sdt>
              <w:sdtPr>
                <w:rPr>
                  <w:lang w:eastAsia="en-CA"/>
                </w:rPr>
                <w:id w:val="1425300008"/>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907" w:type="dxa"/>
            <w:gridSpan w:val="3"/>
            <w:tcBorders>
              <w:left w:val="single" w:sz="4" w:space="0" w:color="auto"/>
              <w:right w:val="nil"/>
            </w:tcBorders>
          </w:tcPr>
          <w:p w14:paraId="09D0B639" w14:textId="77777777" w:rsidR="00320B27" w:rsidRDefault="00320B27" w:rsidP="00174B20">
            <w:pPr>
              <w:jc w:val="right"/>
              <w:rPr>
                <w:lang w:eastAsia="en-CA"/>
              </w:rPr>
            </w:pPr>
            <w:r>
              <w:rPr>
                <w:lang w:eastAsia="en-CA"/>
              </w:rPr>
              <w:t>5 min</w:t>
            </w:r>
          </w:p>
        </w:tc>
        <w:tc>
          <w:tcPr>
            <w:tcW w:w="907" w:type="dxa"/>
            <w:tcBorders>
              <w:left w:val="nil"/>
              <w:right w:val="nil"/>
            </w:tcBorders>
            <w:shd w:val="clear" w:color="auto" w:fill="F2F2F2" w:themeFill="background1" w:themeFillShade="F2"/>
          </w:tcPr>
          <w:p w14:paraId="26EB6600" w14:textId="77777777" w:rsidR="00320B27" w:rsidRDefault="00000000" w:rsidP="00174B20">
            <w:pPr>
              <w:rPr>
                <w:lang w:eastAsia="en-CA"/>
              </w:rPr>
            </w:pPr>
            <w:sdt>
              <w:sdtPr>
                <w:rPr>
                  <w:lang w:eastAsia="en-CA"/>
                </w:rPr>
                <w:id w:val="9329070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5F5DE57" w14:textId="77777777" w:rsidTr="00174B20">
        <w:tc>
          <w:tcPr>
            <w:tcW w:w="3544" w:type="dxa"/>
            <w:gridSpan w:val="5"/>
            <w:tcBorders>
              <w:left w:val="nil"/>
              <w:right w:val="single" w:sz="4" w:space="0" w:color="auto"/>
            </w:tcBorders>
          </w:tcPr>
          <w:p w14:paraId="47C7D074" w14:textId="77777777" w:rsidR="00320B27" w:rsidRDefault="00320B27" w:rsidP="00174B20">
            <w:pPr>
              <w:rPr>
                <w:lang w:eastAsia="en-CA"/>
              </w:rPr>
            </w:pPr>
            <w:r>
              <w:rPr>
                <w:lang w:eastAsia="en-CA"/>
              </w:rPr>
              <w:t>Installed batteries</w:t>
            </w:r>
          </w:p>
        </w:tc>
        <w:tc>
          <w:tcPr>
            <w:tcW w:w="1209" w:type="dxa"/>
            <w:gridSpan w:val="3"/>
            <w:tcBorders>
              <w:left w:val="single" w:sz="4" w:space="0" w:color="auto"/>
              <w:right w:val="nil"/>
            </w:tcBorders>
          </w:tcPr>
          <w:p w14:paraId="5794CB14" w14:textId="77777777" w:rsidR="00320B27" w:rsidRDefault="00320B27" w:rsidP="00174B20">
            <w:pPr>
              <w:jc w:val="right"/>
              <w:rPr>
                <w:lang w:eastAsia="en-CA"/>
              </w:rPr>
            </w:pPr>
            <w:r>
              <w:rPr>
                <w:lang w:eastAsia="en-CA"/>
              </w:rPr>
              <w:t>Qty:</w:t>
            </w:r>
          </w:p>
        </w:tc>
        <w:tc>
          <w:tcPr>
            <w:tcW w:w="1209" w:type="dxa"/>
            <w:gridSpan w:val="3"/>
            <w:tcBorders>
              <w:left w:val="nil"/>
              <w:right w:val="single" w:sz="4" w:space="0" w:color="auto"/>
            </w:tcBorders>
            <w:shd w:val="clear" w:color="auto" w:fill="F2F2F2" w:themeFill="background1" w:themeFillShade="F2"/>
          </w:tcPr>
          <w:p w14:paraId="023FAF69" w14:textId="21F11E79" w:rsidR="00320B27" w:rsidRDefault="00000000" w:rsidP="00174B20">
            <w:pPr>
              <w:rPr>
                <w:lang w:eastAsia="en-CA"/>
              </w:rPr>
            </w:pPr>
            <w:sdt>
              <w:sdtPr>
                <w:rPr>
                  <w:lang w:eastAsia="en-CA"/>
                </w:rPr>
                <w:id w:val="1094511591"/>
                <w:placeholder>
                  <w:docPart w:val="3658248EC00546A1AE6F38358200EA1D"/>
                </w:placeholder>
              </w:sdtPr>
              <w:sdtContent>
                <w:r w:rsidR="00320B27" w:rsidRPr="00814B85">
                  <w:rPr>
                    <w:lang w:eastAsia="en-CA"/>
                  </w:rPr>
                  <w:t xml:space="preserve"> </w:t>
                </w:r>
                <w:r w:rsidR="00BA64CE">
                  <w:rPr>
                    <w:lang w:eastAsia="en-CA"/>
                  </w:rPr>
                  <w:t>2</w:t>
                </w:r>
              </w:sdtContent>
            </w:sdt>
          </w:p>
        </w:tc>
        <w:tc>
          <w:tcPr>
            <w:tcW w:w="1210" w:type="dxa"/>
            <w:gridSpan w:val="3"/>
            <w:tcBorders>
              <w:left w:val="single" w:sz="4" w:space="0" w:color="auto"/>
              <w:right w:val="nil"/>
            </w:tcBorders>
          </w:tcPr>
          <w:p w14:paraId="60390D42" w14:textId="77777777" w:rsidR="00320B27" w:rsidRDefault="00320B27" w:rsidP="00174B20">
            <w:pPr>
              <w:jc w:val="right"/>
              <w:rPr>
                <w:lang w:eastAsia="en-CA"/>
              </w:rPr>
            </w:pPr>
            <w:r>
              <w:rPr>
                <w:lang w:eastAsia="en-CA"/>
              </w:rPr>
              <w:t>V(dc):</w:t>
            </w:r>
          </w:p>
        </w:tc>
        <w:tc>
          <w:tcPr>
            <w:tcW w:w="1209" w:type="dxa"/>
            <w:gridSpan w:val="3"/>
            <w:tcBorders>
              <w:left w:val="nil"/>
              <w:right w:val="single" w:sz="4" w:space="0" w:color="auto"/>
            </w:tcBorders>
            <w:shd w:val="clear" w:color="auto" w:fill="F2F2F2" w:themeFill="background1" w:themeFillShade="F2"/>
          </w:tcPr>
          <w:p w14:paraId="07BE8D13" w14:textId="3A2AD01D" w:rsidR="00320B27" w:rsidRDefault="00000000" w:rsidP="00174B20">
            <w:pPr>
              <w:rPr>
                <w:lang w:eastAsia="en-CA"/>
              </w:rPr>
            </w:pPr>
            <w:sdt>
              <w:sdtPr>
                <w:rPr>
                  <w:lang w:eastAsia="en-CA"/>
                </w:rPr>
                <w:id w:val="1492456356"/>
                <w:placeholder>
                  <w:docPart w:val="0E41D34727FA46C6AD32F15309522D67"/>
                </w:placeholder>
              </w:sdtPr>
              <w:sdtContent>
                <w:r w:rsidR="00320B27" w:rsidRPr="00814B85">
                  <w:rPr>
                    <w:lang w:eastAsia="en-CA"/>
                  </w:rPr>
                  <w:t xml:space="preserve"> </w:t>
                </w:r>
                <w:r w:rsidR="00BA64CE">
                  <w:rPr>
                    <w:lang w:eastAsia="en-CA"/>
                  </w:rPr>
                  <w:t>12</w:t>
                </w:r>
              </w:sdtContent>
            </w:sdt>
          </w:p>
        </w:tc>
        <w:tc>
          <w:tcPr>
            <w:tcW w:w="1209" w:type="dxa"/>
            <w:gridSpan w:val="3"/>
            <w:tcBorders>
              <w:left w:val="single" w:sz="4" w:space="0" w:color="auto"/>
              <w:right w:val="nil"/>
            </w:tcBorders>
          </w:tcPr>
          <w:p w14:paraId="3436D231" w14:textId="77777777" w:rsidR="00320B27" w:rsidRDefault="00320B27" w:rsidP="00174B20">
            <w:pPr>
              <w:jc w:val="right"/>
              <w:rPr>
                <w:lang w:eastAsia="en-CA"/>
              </w:rPr>
            </w:pPr>
            <w:proofErr w:type="spellStart"/>
            <w:r>
              <w:rPr>
                <w:lang w:eastAsia="en-CA"/>
              </w:rPr>
              <w:t>A</w:t>
            </w:r>
            <w:r>
              <w:rPr>
                <w:rFonts w:cstheme="minorHAnsi"/>
                <w:lang w:eastAsia="en-CA"/>
              </w:rPr>
              <w:t>∙</w:t>
            </w:r>
            <w:r>
              <w:rPr>
                <w:lang w:eastAsia="en-CA"/>
              </w:rPr>
              <w:t>h</w:t>
            </w:r>
            <w:proofErr w:type="spellEnd"/>
            <w:r>
              <w:rPr>
                <w:lang w:eastAsia="en-CA"/>
              </w:rPr>
              <w:t>:</w:t>
            </w:r>
          </w:p>
        </w:tc>
        <w:tc>
          <w:tcPr>
            <w:tcW w:w="1210" w:type="dxa"/>
            <w:gridSpan w:val="2"/>
            <w:tcBorders>
              <w:left w:val="nil"/>
              <w:right w:val="nil"/>
            </w:tcBorders>
            <w:shd w:val="clear" w:color="auto" w:fill="F2F2F2" w:themeFill="background1" w:themeFillShade="F2"/>
          </w:tcPr>
          <w:p w14:paraId="362A75CC" w14:textId="177EBF4E" w:rsidR="00320B27" w:rsidRDefault="00000000" w:rsidP="00174B20">
            <w:pPr>
              <w:rPr>
                <w:lang w:eastAsia="en-CA"/>
              </w:rPr>
            </w:pPr>
            <w:sdt>
              <w:sdtPr>
                <w:rPr>
                  <w:lang w:eastAsia="en-CA"/>
                </w:rPr>
                <w:id w:val="-677268876"/>
                <w:placeholder>
                  <w:docPart w:val="BAB756F07F5B4A00A9801BC12D1FB84B"/>
                </w:placeholder>
              </w:sdtPr>
              <w:sdtContent>
                <w:r w:rsidR="00320B27" w:rsidRPr="00814B85">
                  <w:rPr>
                    <w:lang w:eastAsia="en-CA"/>
                  </w:rPr>
                  <w:t xml:space="preserve"> </w:t>
                </w:r>
                <w:r w:rsidR="00BA64CE">
                  <w:rPr>
                    <w:lang w:eastAsia="en-CA"/>
                  </w:rPr>
                  <w:t>13</w:t>
                </w:r>
              </w:sdtContent>
            </w:sdt>
          </w:p>
        </w:tc>
      </w:tr>
    </w:tbl>
    <w:p w14:paraId="145F712C" w14:textId="77777777" w:rsidR="00320B27" w:rsidRDefault="00320B27" w:rsidP="00320B27"/>
    <w:p w14:paraId="2C8555FD" w14:textId="77777777" w:rsidR="00320B27" w:rsidRDefault="00320B27" w:rsidP="00320B27"/>
    <w:tbl>
      <w:tblPr>
        <w:tblStyle w:val="TableGrid"/>
        <w:tblW w:w="11146" w:type="dxa"/>
        <w:tblLayout w:type="fixed"/>
        <w:tblLook w:val="04A0" w:firstRow="1" w:lastRow="0" w:firstColumn="1" w:lastColumn="0" w:noHBand="0" w:noVBand="1"/>
      </w:tblPr>
      <w:tblGrid>
        <w:gridCol w:w="567"/>
        <w:gridCol w:w="3738"/>
        <w:gridCol w:w="3492"/>
        <w:gridCol w:w="477"/>
        <w:gridCol w:w="10"/>
        <w:gridCol w:w="576"/>
        <w:gridCol w:w="354"/>
        <w:gridCol w:w="478"/>
        <w:gridCol w:w="10"/>
        <w:gridCol w:w="301"/>
        <w:gridCol w:w="62"/>
        <w:gridCol w:w="708"/>
        <w:gridCol w:w="363"/>
        <w:gridCol w:w="10"/>
      </w:tblGrid>
      <w:tr w:rsidR="00320B27" w14:paraId="53CC7921" w14:textId="77777777" w:rsidTr="00174B20">
        <w:tc>
          <w:tcPr>
            <w:tcW w:w="11146" w:type="dxa"/>
            <w:gridSpan w:val="14"/>
            <w:tcBorders>
              <w:left w:val="nil"/>
              <w:right w:val="nil"/>
            </w:tcBorders>
          </w:tcPr>
          <w:p w14:paraId="12409CCF" w14:textId="77777777" w:rsidR="00320B27" w:rsidRPr="00C73289" w:rsidRDefault="00320B27" w:rsidP="00174B20">
            <w:pPr>
              <w:jc w:val="center"/>
              <w:rPr>
                <w:lang w:eastAsia="en-CA"/>
              </w:rPr>
            </w:pPr>
            <w:r>
              <w:t>BATTERY TESTS (Reference: 9.2)</w:t>
            </w:r>
          </w:p>
        </w:tc>
      </w:tr>
      <w:tr w:rsidR="00320B27" w14:paraId="0F929324" w14:textId="77777777" w:rsidTr="00174B20">
        <w:tc>
          <w:tcPr>
            <w:tcW w:w="567" w:type="dxa"/>
            <w:tcBorders>
              <w:left w:val="nil"/>
            </w:tcBorders>
            <w:vAlign w:val="center"/>
          </w:tcPr>
          <w:p w14:paraId="664FCF36" w14:textId="77777777" w:rsidR="00320B27" w:rsidRDefault="00320B27" w:rsidP="00174B20">
            <w:r>
              <w:t>A</w:t>
            </w:r>
          </w:p>
        </w:tc>
        <w:tc>
          <w:tcPr>
            <w:tcW w:w="7230" w:type="dxa"/>
            <w:gridSpan w:val="2"/>
            <w:vAlign w:val="center"/>
          </w:tcPr>
          <w:p w14:paraId="1ECD3DDC" w14:textId="77777777" w:rsidR="00320B27" w:rsidRPr="00336109" w:rsidRDefault="00320B27" w:rsidP="00174B20">
            <w:r>
              <w:t>Correct battery type as recommended by manufacturer</w:t>
            </w:r>
          </w:p>
        </w:tc>
        <w:tc>
          <w:tcPr>
            <w:tcW w:w="487" w:type="dxa"/>
            <w:gridSpan w:val="2"/>
            <w:tcBorders>
              <w:right w:val="nil"/>
            </w:tcBorders>
            <w:vAlign w:val="center"/>
          </w:tcPr>
          <w:p w14:paraId="42CAE256" w14:textId="77777777" w:rsidR="00320B27" w:rsidRDefault="00320B27" w:rsidP="00174B20">
            <w:r>
              <w:t>Yes</w:t>
            </w:r>
          </w:p>
        </w:tc>
        <w:tc>
          <w:tcPr>
            <w:tcW w:w="930" w:type="dxa"/>
            <w:gridSpan w:val="2"/>
            <w:tcBorders>
              <w:left w:val="nil"/>
            </w:tcBorders>
            <w:shd w:val="clear" w:color="auto" w:fill="F2F2F2" w:themeFill="background1" w:themeFillShade="F2"/>
            <w:vAlign w:val="center"/>
          </w:tcPr>
          <w:p w14:paraId="7C59C6AB" w14:textId="3B4320F2" w:rsidR="00320B27" w:rsidRDefault="00000000" w:rsidP="00174B20">
            <w:sdt>
              <w:sdtPr>
                <w:rPr>
                  <w:lang w:eastAsia="en-CA"/>
                </w:rPr>
                <w:id w:val="-2116514585"/>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right w:val="nil"/>
            </w:tcBorders>
            <w:vAlign w:val="center"/>
          </w:tcPr>
          <w:p w14:paraId="1B278EA0" w14:textId="77777777" w:rsidR="00320B27" w:rsidRDefault="00320B27" w:rsidP="00174B20">
            <w:r>
              <w:t>No</w:t>
            </w:r>
          </w:p>
        </w:tc>
        <w:tc>
          <w:tcPr>
            <w:tcW w:w="363" w:type="dxa"/>
            <w:gridSpan w:val="2"/>
            <w:tcBorders>
              <w:left w:val="nil"/>
            </w:tcBorders>
            <w:shd w:val="clear" w:color="auto" w:fill="F2F2F2" w:themeFill="background1" w:themeFillShade="F2"/>
            <w:vAlign w:val="center"/>
          </w:tcPr>
          <w:p w14:paraId="57975761" w14:textId="77777777" w:rsidR="00320B27" w:rsidRDefault="00000000" w:rsidP="00174B20">
            <w:sdt>
              <w:sdtPr>
                <w:rPr>
                  <w:lang w:eastAsia="en-CA"/>
                </w:rPr>
                <w:id w:val="-80114647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right w:val="nil"/>
            </w:tcBorders>
            <w:vAlign w:val="center"/>
          </w:tcPr>
          <w:p w14:paraId="64001A79" w14:textId="77777777" w:rsidR="00320B27" w:rsidRDefault="00320B27" w:rsidP="00174B20">
            <w:r>
              <w:t>N/A</w:t>
            </w:r>
          </w:p>
        </w:tc>
        <w:tc>
          <w:tcPr>
            <w:tcW w:w="373" w:type="dxa"/>
            <w:gridSpan w:val="2"/>
            <w:tcBorders>
              <w:left w:val="nil"/>
              <w:right w:val="nil"/>
            </w:tcBorders>
            <w:shd w:val="clear" w:color="auto" w:fill="F2F2F2" w:themeFill="background1" w:themeFillShade="F2"/>
            <w:vAlign w:val="center"/>
          </w:tcPr>
          <w:p w14:paraId="730485EC" w14:textId="77777777" w:rsidR="00320B27" w:rsidRDefault="00000000" w:rsidP="00174B20">
            <w:sdt>
              <w:sdtPr>
                <w:rPr>
                  <w:lang w:eastAsia="en-CA"/>
                </w:rPr>
                <w:id w:val="90811240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DEFBF44" w14:textId="77777777" w:rsidTr="00174B20">
        <w:tc>
          <w:tcPr>
            <w:tcW w:w="567" w:type="dxa"/>
            <w:tcBorders>
              <w:left w:val="nil"/>
            </w:tcBorders>
            <w:vAlign w:val="center"/>
          </w:tcPr>
          <w:p w14:paraId="05238ED8" w14:textId="77777777" w:rsidR="00320B27" w:rsidRDefault="00320B27" w:rsidP="00174B20">
            <w:r>
              <w:t>B</w:t>
            </w:r>
          </w:p>
        </w:tc>
        <w:tc>
          <w:tcPr>
            <w:tcW w:w="7230" w:type="dxa"/>
            <w:gridSpan w:val="2"/>
            <w:vAlign w:val="center"/>
          </w:tcPr>
          <w:p w14:paraId="402BA1E0" w14:textId="77777777" w:rsidR="00320B27" w:rsidRDefault="00320B27" w:rsidP="00174B20">
            <w:r>
              <w:t>Correct battery rating as determined by battery calculations based on full system load.</w:t>
            </w:r>
          </w:p>
        </w:tc>
        <w:tc>
          <w:tcPr>
            <w:tcW w:w="487" w:type="dxa"/>
            <w:gridSpan w:val="2"/>
            <w:tcBorders>
              <w:bottom w:val="single" w:sz="4" w:space="0" w:color="auto"/>
              <w:right w:val="nil"/>
            </w:tcBorders>
            <w:vAlign w:val="center"/>
          </w:tcPr>
          <w:p w14:paraId="64EDEB0F" w14:textId="77777777" w:rsidR="00320B27" w:rsidRDefault="00320B27" w:rsidP="00174B20">
            <w:r>
              <w:t>Yes</w:t>
            </w:r>
          </w:p>
        </w:tc>
        <w:tc>
          <w:tcPr>
            <w:tcW w:w="930" w:type="dxa"/>
            <w:gridSpan w:val="2"/>
            <w:tcBorders>
              <w:left w:val="nil"/>
              <w:bottom w:val="single" w:sz="4" w:space="0" w:color="auto"/>
            </w:tcBorders>
            <w:shd w:val="clear" w:color="auto" w:fill="F2F2F2" w:themeFill="background1" w:themeFillShade="F2"/>
            <w:vAlign w:val="center"/>
          </w:tcPr>
          <w:p w14:paraId="165F92BE" w14:textId="5D587E5C" w:rsidR="00320B27" w:rsidRDefault="00000000" w:rsidP="00174B20">
            <w:pPr>
              <w:rPr>
                <w:lang w:eastAsia="en-CA"/>
              </w:rPr>
            </w:pPr>
            <w:sdt>
              <w:sdtPr>
                <w:rPr>
                  <w:lang w:eastAsia="en-CA"/>
                </w:rPr>
                <w:id w:val="-934197917"/>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bottom w:val="single" w:sz="4" w:space="0" w:color="auto"/>
              <w:right w:val="nil"/>
            </w:tcBorders>
            <w:vAlign w:val="center"/>
          </w:tcPr>
          <w:p w14:paraId="6B8D32E6" w14:textId="77777777" w:rsidR="00320B27" w:rsidRDefault="00320B27" w:rsidP="00174B20">
            <w:r>
              <w:t>No</w:t>
            </w:r>
          </w:p>
        </w:tc>
        <w:tc>
          <w:tcPr>
            <w:tcW w:w="363" w:type="dxa"/>
            <w:gridSpan w:val="2"/>
            <w:tcBorders>
              <w:left w:val="nil"/>
              <w:bottom w:val="single" w:sz="4" w:space="0" w:color="auto"/>
            </w:tcBorders>
            <w:shd w:val="clear" w:color="auto" w:fill="F2F2F2" w:themeFill="background1" w:themeFillShade="F2"/>
            <w:vAlign w:val="center"/>
          </w:tcPr>
          <w:p w14:paraId="22E6A462" w14:textId="77777777" w:rsidR="00320B27" w:rsidRDefault="00000000" w:rsidP="00174B20">
            <w:pPr>
              <w:rPr>
                <w:lang w:eastAsia="en-CA"/>
              </w:rPr>
            </w:pPr>
            <w:sdt>
              <w:sdtPr>
                <w:rPr>
                  <w:lang w:eastAsia="en-CA"/>
                </w:rPr>
                <w:id w:val="77213071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bottom w:val="single" w:sz="4" w:space="0" w:color="auto"/>
              <w:right w:val="nil"/>
            </w:tcBorders>
            <w:vAlign w:val="center"/>
          </w:tcPr>
          <w:p w14:paraId="053CFCC7" w14:textId="77777777" w:rsidR="00320B27" w:rsidRDefault="00320B27" w:rsidP="00174B20">
            <w:r>
              <w:t>N/A</w:t>
            </w:r>
          </w:p>
        </w:tc>
        <w:tc>
          <w:tcPr>
            <w:tcW w:w="373" w:type="dxa"/>
            <w:gridSpan w:val="2"/>
            <w:tcBorders>
              <w:left w:val="nil"/>
              <w:bottom w:val="single" w:sz="4" w:space="0" w:color="auto"/>
              <w:right w:val="nil"/>
            </w:tcBorders>
            <w:shd w:val="clear" w:color="auto" w:fill="F2F2F2" w:themeFill="background1" w:themeFillShade="F2"/>
            <w:vAlign w:val="center"/>
          </w:tcPr>
          <w:p w14:paraId="0FBA021D" w14:textId="77777777" w:rsidR="00320B27" w:rsidRDefault="00000000" w:rsidP="00174B20">
            <w:pPr>
              <w:rPr>
                <w:lang w:eastAsia="en-CA"/>
              </w:rPr>
            </w:pPr>
            <w:sdt>
              <w:sdtPr>
                <w:rPr>
                  <w:lang w:eastAsia="en-CA"/>
                </w:rPr>
                <w:id w:val="-180321579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7662082" w14:textId="77777777" w:rsidTr="00174B20">
        <w:trPr>
          <w:trHeight w:val="113"/>
        </w:trPr>
        <w:tc>
          <w:tcPr>
            <w:tcW w:w="567" w:type="dxa"/>
            <w:vMerge w:val="restart"/>
            <w:tcBorders>
              <w:left w:val="nil"/>
            </w:tcBorders>
            <w:vAlign w:val="center"/>
          </w:tcPr>
          <w:p w14:paraId="21897E67" w14:textId="77777777" w:rsidR="00320B27" w:rsidRDefault="00320B27" w:rsidP="00174B20">
            <w:r>
              <w:t>C</w:t>
            </w:r>
          </w:p>
        </w:tc>
        <w:tc>
          <w:tcPr>
            <w:tcW w:w="7230" w:type="dxa"/>
            <w:gridSpan w:val="2"/>
            <w:vMerge w:val="restart"/>
            <w:tcBorders>
              <w:right w:val="single" w:sz="4" w:space="0" w:color="auto"/>
            </w:tcBorders>
            <w:vAlign w:val="center"/>
          </w:tcPr>
          <w:p w14:paraId="32C30212" w14:textId="77777777" w:rsidR="00320B27" w:rsidRPr="00C73289" w:rsidRDefault="00320B27" w:rsidP="00174B20">
            <w:r>
              <w:t xml:space="preserve">Battery voltage with </w:t>
            </w:r>
            <w:r>
              <w:rPr>
                <w:i/>
                <w:iCs/>
              </w:rPr>
              <w:t>main power supply</w:t>
            </w:r>
            <w:r>
              <w:t xml:space="preserve"> ‘ON’.</w:t>
            </w:r>
          </w:p>
        </w:tc>
        <w:tc>
          <w:tcPr>
            <w:tcW w:w="1063" w:type="dxa"/>
            <w:gridSpan w:val="3"/>
            <w:tcBorders>
              <w:top w:val="single" w:sz="4" w:space="0" w:color="auto"/>
              <w:left w:val="single" w:sz="4" w:space="0" w:color="auto"/>
              <w:bottom w:val="nil"/>
              <w:right w:val="nil"/>
            </w:tcBorders>
            <w:vAlign w:val="center"/>
          </w:tcPr>
          <w:p w14:paraId="7E333F68"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0F1474F1" w14:textId="275ACA1B" w:rsidR="00320B27" w:rsidRDefault="00000000" w:rsidP="00174B20">
            <w:pPr>
              <w:jc w:val="right"/>
              <w:rPr>
                <w:lang w:eastAsia="en-CA"/>
              </w:rPr>
            </w:pPr>
            <w:sdt>
              <w:sdtPr>
                <w:rPr>
                  <w:lang w:eastAsia="en-CA"/>
                </w:rPr>
                <w:id w:val="-2008974949"/>
                <w:placeholder>
                  <w:docPart w:val="AA4406F70B88422E88426C193C564072"/>
                </w:placeholder>
              </w:sdtPr>
              <w:sdtContent>
                <w:r w:rsidR="00BA64CE">
                  <w:rPr>
                    <w:lang w:eastAsia="en-CA"/>
                  </w:rPr>
                  <w:t>26.48</w:t>
                </w:r>
                <w:r w:rsidR="00320B27" w:rsidRPr="00814B85">
                  <w:rPr>
                    <w:lang w:eastAsia="en-CA"/>
                  </w:rPr>
                  <w:t xml:space="preserve"> </w:t>
                </w:r>
              </w:sdtContent>
            </w:sdt>
          </w:p>
        </w:tc>
        <w:tc>
          <w:tcPr>
            <w:tcW w:w="1143" w:type="dxa"/>
            <w:gridSpan w:val="4"/>
            <w:tcBorders>
              <w:top w:val="single" w:sz="4" w:space="0" w:color="auto"/>
              <w:left w:val="nil"/>
              <w:bottom w:val="nil"/>
              <w:right w:val="nil"/>
            </w:tcBorders>
            <w:vAlign w:val="center"/>
          </w:tcPr>
          <w:p w14:paraId="1ED6F448" w14:textId="77777777" w:rsidR="00320B27" w:rsidRDefault="00320B27" w:rsidP="00174B20">
            <w:pPr>
              <w:rPr>
                <w:lang w:eastAsia="en-CA"/>
              </w:rPr>
            </w:pPr>
            <w:r>
              <w:rPr>
                <w:lang w:eastAsia="en-CA"/>
              </w:rPr>
              <w:t>V dc</w:t>
            </w:r>
          </w:p>
        </w:tc>
      </w:tr>
      <w:tr w:rsidR="00320B27" w14:paraId="6B12AEBF" w14:textId="77777777" w:rsidTr="00174B20">
        <w:trPr>
          <w:trHeight w:val="112"/>
        </w:trPr>
        <w:tc>
          <w:tcPr>
            <w:tcW w:w="567" w:type="dxa"/>
            <w:vMerge/>
            <w:tcBorders>
              <w:left w:val="nil"/>
              <w:bottom w:val="single" w:sz="4" w:space="0" w:color="auto"/>
            </w:tcBorders>
            <w:vAlign w:val="center"/>
          </w:tcPr>
          <w:p w14:paraId="63F9F776" w14:textId="77777777" w:rsidR="00320B27" w:rsidRDefault="00320B27" w:rsidP="00174B20"/>
        </w:tc>
        <w:tc>
          <w:tcPr>
            <w:tcW w:w="7230" w:type="dxa"/>
            <w:gridSpan w:val="2"/>
            <w:vMerge/>
            <w:tcBorders>
              <w:right w:val="single" w:sz="4" w:space="0" w:color="auto"/>
            </w:tcBorders>
          </w:tcPr>
          <w:p w14:paraId="07975AB7" w14:textId="77777777" w:rsidR="00320B27" w:rsidRDefault="00320B27" w:rsidP="00174B20"/>
        </w:tc>
        <w:tc>
          <w:tcPr>
            <w:tcW w:w="1063" w:type="dxa"/>
            <w:gridSpan w:val="3"/>
            <w:tcBorders>
              <w:top w:val="nil"/>
              <w:left w:val="single" w:sz="4" w:space="0" w:color="auto"/>
              <w:bottom w:val="single" w:sz="4" w:space="0" w:color="auto"/>
              <w:right w:val="nil"/>
            </w:tcBorders>
            <w:vAlign w:val="center"/>
          </w:tcPr>
          <w:p w14:paraId="547FC0B9"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4411536C" w14:textId="610841A7" w:rsidR="00320B27" w:rsidRDefault="00000000" w:rsidP="00174B20">
            <w:pPr>
              <w:jc w:val="right"/>
              <w:rPr>
                <w:lang w:eastAsia="en-CA"/>
              </w:rPr>
            </w:pPr>
            <w:sdt>
              <w:sdtPr>
                <w:rPr>
                  <w:lang w:eastAsia="en-CA"/>
                </w:rPr>
                <w:id w:val="2110840885"/>
                <w:placeholder>
                  <w:docPart w:val="2FCB14ABBF0D4672B4802D0A04F1EC79"/>
                </w:placeholder>
              </w:sdtPr>
              <w:sdtContent>
                <w:r w:rsidR="00BA64CE">
                  <w:rPr>
                    <w:lang w:eastAsia="en-CA"/>
                  </w:rPr>
                  <w:t>0.01</w:t>
                </w:r>
                <w:r w:rsidR="00320B27" w:rsidRPr="00814B85">
                  <w:rPr>
                    <w:lang w:eastAsia="en-CA"/>
                  </w:rPr>
                  <w:t xml:space="preserve"> </w:t>
                </w:r>
              </w:sdtContent>
            </w:sdt>
          </w:p>
        </w:tc>
        <w:tc>
          <w:tcPr>
            <w:tcW w:w="1143" w:type="dxa"/>
            <w:gridSpan w:val="4"/>
            <w:tcBorders>
              <w:top w:val="nil"/>
              <w:left w:val="nil"/>
              <w:bottom w:val="single" w:sz="4" w:space="0" w:color="auto"/>
              <w:right w:val="nil"/>
            </w:tcBorders>
            <w:vAlign w:val="center"/>
          </w:tcPr>
          <w:p w14:paraId="67BA2462" w14:textId="77777777" w:rsidR="00320B27" w:rsidRDefault="00320B27" w:rsidP="00174B20">
            <w:pPr>
              <w:rPr>
                <w:lang w:eastAsia="en-CA"/>
              </w:rPr>
            </w:pPr>
            <w:r>
              <w:rPr>
                <w:lang w:eastAsia="en-CA"/>
              </w:rPr>
              <w:t>A</w:t>
            </w:r>
          </w:p>
        </w:tc>
      </w:tr>
      <w:tr w:rsidR="00320B27" w14:paraId="2E9F8A69" w14:textId="77777777" w:rsidTr="00174B20">
        <w:trPr>
          <w:trHeight w:val="113"/>
        </w:trPr>
        <w:tc>
          <w:tcPr>
            <w:tcW w:w="567" w:type="dxa"/>
            <w:vMerge w:val="restart"/>
            <w:tcBorders>
              <w:left w:val="nil"/>
            </w:tcBorders>
          </w:tcPr>
          <w:p w14:paraId="46C6CBD9" w14:textId="77777777" w:rsidR="00320B27" w:rsidRDefault="00320B27" w:rsidP="00174B20">
            <w:r>
              <w:t>D</w:t>
            </w:r>
          </w:p>
        </w:tc>
        <w:tc>
          <w:tcPr>
            <w:tcW w:w="7230" w:type="dxa"/>
            <w:gridSpan w:val="2"/>
            <w:vMerge w:val="restart"/>
            <w:tcBorders>
              <w:right w:val="single" w:sz="4" w:space="0" w:color="auto"/>
            </w:tcBorders>
          </w:tcPr>
          <w:p w14:paraId="5387246A" w14:textId="77777777" w:rsidR="00320B27" w:rsidRPr="00C73289" w:rsidRDefault="00320B27" w:rsidP="00174B20">
            <w:r>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tcPr>
          <w:p w14:paraId="028CD585"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6FE80F14" w14:textId="14CB8753" w:rsidR="00320B27" w:rsidRDefault="00000000" w:rsidP="00174B20">
            <w:pPr>
              <w:jc w:val="right"/>
              <w:rPr>
                <w:lang w:eastAsia="en-CA"/>
              </w:rPr>
            </w:pPr>
            <w:sdt>
              <w:sdtPr>
                <w:rPr>
                  <w:lang w:eastAsia="en-CA"/>
                </w:rPr>
                <w:id w:val="-1403903931"/>
                <w:placeholder>
                  <w:docPart w:val="26CFDB36DB8F44FE8CF84425ACB1A5FA"/>
                </w:placeholder>
              </w:sdtPr>
              <w:sdtContent>
                <w:r w:rsidR="00BA64CE">
                  <w:rPr>
                    <w:lang w:eastAsia="en-CA"/>
                  </w:rPr>
                  <w:t>26.08</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34976236" w14:textId="77777777" w:rsidR="00320B27" w:rsidRDefault="00320B27" w:rsidP="00174B20">
            <w:pPr>
              <w:rPr>
                <w:lang w:eastAsia="en-CA"/>
              </w:rPr>
            </w:pPr>
            <w:r>
              <w:rPr>
                <w:lang w:eastAsia="en-CA"/>
              </w:rPr>
              <w:t>V dc</w:t>
            </w:r>
          </w:p>
        </w:tc>
      </w:tr>
      <w:tr w:rsidR="00320B27" w14:paraId="4F5D3482" w14:textId="77777777" w:rsidTr="00174B20">
        <w:trPr>
          <w:trHeight w:val="112"/>
        </w:trPr>
        <w:tc>
          <w:tcPr>
            <w:tcW w:w="567" w:type="dxa"/>
            <w:vMerge/>
            <w:tcBorders>
              <w:left w:val="nil"/>
            </w:tcBorders>
          </w:tcPr>
          <w:p w14:paraId="398D9AFD" w14:textId="77777777" w:rsidR="00320B27" w:rsidRDefault="00320B27" w:rsidP="00174B20"/>
        </w:tc>
        <w:tc>
          <w:tcPr>
            <w:tcW w:w="7230" w:type="dxa"/>
            <w:gridSpan w:val="2"/>
            <w:vMerge/>
            <w:tcBorders>
              <w:right w:val="single" w:sz="4" w:space="0" w:color="auto"/>
            </w:tcBorders>
          </w:tcPr>
          <w:p w14:paraId="087FA246" w14:textId="77777777" w:rsidR="00320B27" w:rsidRDefault="00320B27" w:rsidP="00174B20"/>
        </w:tc>
        <w:tc>
          <w:tcPr>
            <w:tcW w:w="1063" w:type="dxa"/>
            <w:gridSpan w:val="3"/>
            <w:tcBorders>
              <w:top w:val="nil"/>
              <w:left w:val="single" w:sz="4" w:space="0" w:color="auto"/>
              <w:bottom w:val="single" w:sz="4" w:space="0" w:color="auto"/>
              <w:right w:val="nil"/>
            </w:tcBorders>
          </w:tcPr>
          <w:p w14:paraId="2380FA0C"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2605750E" w14:textId="5F1344F5" w:rsidR="00320B27" w:rsidRDefault="00000000" w:rsidP="00174B20">
            <w:pPr>
              <w:jc w:val="right"/>
              <w:rPr>
                <w:lang w:eastAsia="en-CA"/>
              </w:rPr>
            </w:pPr>
            <w:sdt>
              <w:sdtPr>
                <w:rPr>
                  <w:lang w:eastAsia="en-CA"/>
                </w:rPr>
                <w:id w:val="1398706796"/>
                <w:placeholder>
                  <w:docPart w:val="2A12412856754D01AD61786E846FB51F"/>
                </w:placeholder>
              </w:sdtPr>
              <w:sdtContent>
                <w:r w:rsidR="00BA64CE">
                  <w:rPr>
                    <w:lang w:eastAsia="en-CA"/>
                  </w:rPr>
                  <w:t>0.04</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3A6853A2" w14:textId="77777777" w:rsidR="00320B27" w:rsidRDefault="00320B27" w:rsidP="00174B20">
            <w:pPr>
              <w:rPr>
                <w:lang w:eastAsia="en-CA"/>
              </w:rPr>
            </w:pPr>
            <w:r>
              <w:rPr>
                <w:lang w:eastAsia="en-CA"/>
              </w:rPr>
              <w:t>A</w:t>
            </w:r>
          </w:p>
        </w:tc>
      </w:tr>
      <w:tr w:rsidR="00320B27" w14:paraId="6C63B0FD" w14:textId="77777777" w:rsidTr="00174B20">
        <w:trPr>
          <w:trHeight w:val="113"/>
        </w:trPr>
        <w:tc>
          <w:tcPr>
            <w:tcW w:w="567" w:type="dxa"/>
            <w:vMerge w:val="restart"/>
            <w:tcBorders>
              <w:left w:val="nil"/>
            </w:tcBorders>
          </w:tcPr>
          <w:p w14:paraId="45B44414" w14:textId="77777777" w:rsidR="00320B27" w:rsidRDefault="00320B27" w:rsidP="00174B20">
            <w:r>
              <w:t>E</w:t>
            </w:r>
          </w:p>
        </w:tc>
        <w:tc>
          <w:tcPr>
            <w:tcW w:w="7230" w:type="dxa"/>
            <w:gridSpan w:val="2"/>
            <w:vMerge w:val="restart"/>
            <w:tcBorders>
              <w:right w:val="single" w:sz="4" w:space="0" w:color="auto"/>
            </w:tcBorders>
          </w:tcPr>
          <w:p w14:paraId="2FA49FD7" w14:textId="77777777" w:rsidR="00320B27" w:rsidRPr="00C73289" w:rsidRDefault="00320B27" w:rsidP="00174B20">
            <w:r>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tcPr>
          <w:p w14:paraId="5994B626"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391CAEBD" w14:textId="014941A0" w:rsidR="00320B27" w:rsidRDefault="00000000" w:rsidP="00174B20">
            <w:pPr>
              <w:jc w:val="right"/>
              <w:rPr>
                <w:lang w:eastAsia="en-CA"/>
              </w:rPr>
            </w:pPr>
            <w:sdt>
              <w:sdtPr>
                <w:rPr>
                  <w:lang w:eastAsia="en-CA"/>
                </w:rPr>
                <w:id w:val="-1741634614"/>
                <w:placeholder>
                  <w:docPart w:val="E6740486BBE04288B005758846F422FF"/>
                </w:placeholder>
              </w:sdtPr>
              <w:sdtContent>
                <w:r w:rsidR="00BA64CE">
                  <w:rPr>
                    <w:lang w:eastAsia="en-CA"/>
                  </w:rPr>
                  <w:t>24.92</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1C6867D2" w14:textId="77777777" w:rsidR="00320B27" w:rsidRDefault="00320B27" w:rsidP="00174B20">
            <w:pPr>
              <w:rPr>
                <w:lang w:eastAsia="en-CA"/>
              </w:rPr>
            </w:pPr>
            <w:r>
              <w:rPr>
                <w:lang w:eastAsia="en-CA"/>
              </w:rPr>
              <w:t>V dc</w:t>
            </w:r>
          </w:p>
        </w:tc>
      </w:tr>
      <w:tr w:rsidR="00320B27" w14:paraId="763EB771" w14:textId="77777777" w:rsidTr="00174B20">
        <w:trPr>
          <w:trHeight w:val="112"/>
        </w:trPr>
        <w:tc>
          <w:tcPr>
            <w:tcW w:w="567" w:type="dxa"/>
            <w:vMerge/>
            <w:tcBorders>
              <w:left w:val="nil"/>
            </w:tcBorders>
          </w:tcPr>
          <w:p w14:paraId="4789C19C" w14:textId="77777777" w:rsidR="00320B27" w:rsidRDefault="00320B27" w:rsidP="00174B20"/>
        </w:tc>
        <w:tc>
          <w:tcPr>
            <w:tcW w:w="7230" w:type="dxa"/>
            <w:gridSpan w:val="2"/>
            <w:vMerge/>
            <w:tcBorders>
              <w:right w:val="single" w:sz="4" w:space="0" w:color="auto"/>
            </w:tcBorders>
          </w:tcPr>
          <w:p w14:paraId="0AD56680" w14:textId="77777777" w:rsidR="00320B27" w:rsidRDefault="00320B27" w:rsidP="00174B20"/>
        </w:tc>
        <w:tc>
          <w:tcPr>
            <w:tcW w:w="1063" w:type="dxa"/>
            <w:gridSpan w:val="3"/>
            <w:tcBorders>
              <w:top w:val="nil"/>
              <w:left w:val="single" w:sz="4" w:space="0" w:color="auto"/>
              <w:bottom w:val="single" w:sz="4" w:space="0" w:color="auto"/>
              <w:right w:val="nil"/>
            </w:tcBorders>
          </w:tcPr>
          <w:p w14:paraId="37C9F466"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59B1B3DC" w14:textId="726749B3" w:rsidR="00320B27" w:rsidRDefault="00000000" w:rsidP="00174B20">
            <w:pPr>
              <w:jc w:val="right"/>
              <w:rPr>
                <w:lang w:eastAsia="en-CA"/>
              </w:rPr>
            </w:pPr>
            <w:sdt>
              <w:sdtPr>
                <w:rPr>
                  <w:lang w:eastAsia="en-CA"/>
                </w:rPr>
                <w:id w:val="-2019305364"/>
                <w:placeholder>
                  <w:docPart w:val="7A36A563773B473E8832ABA9269F26C3"/>
                </w:placeholder>
              </w:sdtPr>
              <w:sdtContent>
                <w:r w:rsidR="00BA64CE">
                  <w:rPr>
                    <w:lang w:eastAsia="en-CA"/>
                  </w:rPr>
                  <w:t>2.68</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114DF1B7" w14:textId="77777777" w:rsidR="00320B27" w:rsidRDefault="00320B27" w:rsidP="00174B20">
            <w:pPr>
              <w:rPr>
                <w:lang w:eastAsia="en-CA"/>
              </w:rPr>
            </w:pPr>
            <w:r>
              <w:rPr>
                <w:lang w:eastAsia="en-CA"/>
              </w:rPr>
              <w:t>A</w:t>
            </w:r>
          </w:p>
        </w:tc>
      </w:tr>
      <w:tr w:rsidR="00320B27" w14:paraId="10F19449" w14:textId="77777777" w:rsidTr="00174B20">
        <w:tc>
          <w:tcPr>
            <w:tcW w:w="567" w:type="dxa"/>
            <w:tcBorders>
              <w:left w:val="nil"/>
            </w:tcBorders>
            <w:vAlign w:val="center"/>
          </w:tcPr>
          <w:p w14:paraId="5F107292" w14:textId="77777777" w:rsidR="00320B27" w:rsidRDefault="00320B27" w:rsidP="00174B20">
            <w:r>
              <w:t>F</w:t>
            </w:r>
          </w:p>
        </w:tc>
        <w:tc>
          <w:tcPr>
            <w:tcW w:w="7230" w:type="dxa"/>
            <w:gridSpan w:val="2"/>
            <w:vAlign w:val="center"/>
          </w:tcPr>
          <w:p w14:paraId="15082315" w14:textId="77777777" w:rsidR="00320B27" w:rsidRDefault="00320B27" w:rsidP="00174B20">
            <w:r>
              <w:t>Battery free of physical damage.</w:t>
            </w:r>
          </w:p>
        </w:tc>
        <w:tc>
          <w:tcPr>
            <w:tcW w:w="487" w:type="dxa"/>
            <w:gridSpan w:val="2"/>
            <w:tcBorders>
              <w:top w:val="single" w:sz="4" w:space="0" w:color="auto"/>
              <w:bottom w:val="single" w:sz="4" w:space="0" w:color="auto"/>
              <w:right w:val="nil"/>
            </w:tcBorders>
            <w:vAlign w:val="center"/>
          </w:tcPr>
          <w:p w14:paraId="7436A083"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EB8B128" w14:textId="1CE8EC74" w:rsidR="00320B27" w:rsidRDefault="00000000" w:rsidP="00174B20">
            <w:pPr>
              <w:rPr>
                <w:lang w:eastAsia="en-CA"/>
              </w:rPr>
            </w:pPr>
            <w:sdt>
              <w:sdtPr>
                <w:rPr>
                  <w:lang w:eastAsia="en-CA"/>
                </w:rPr>
                <w:id w:val="360015660"/>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E713734"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85FA07B" w14:textId="77777777" w:rsidR="00320B27" w:rsidRDefault="00000000" w:rsidP="00174B20">
            <w:pPr>
              <w:rPr>
                <w:lang w:eastAsia="en-CA"/>
              </w:rPr>
            </w:pPr>
            <w:sdt>
              <w:sdtPr>
                <w:rPr>
                  <w:lang w:eastAsia="en-CA"/>
                </w:rPr>
                <w:id w:val="144796817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79C595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41B289B" w14:textId="77777777" w:rsidR="00320B27" w:rsidRDefault="00000000" w:rsidP="00174B20">
            <w:pPr>
              <w:rPr>
                <w:lang w:eastAsia="en-CA"/>
              </w:rPr>
            </w:pPr>
            <w:sdt>
              <w:sdtPr>
                <w:rPr>
                  <w:lang w:eastAsia="en-CA"/>
                </w:rPr>
                <w:id w:val="-115760786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BC9454F" w14:textId="77777777" w:rsidTr="00174B20">
        <w:tc>
          <w:tcPr>
            <w:tcW w:w="567" w:type="dxa"/>
            <w:tcBorders>
              <w:left w:val="nil"/>
            </w:tcBorders>
            <w:vAlign w:val="center"/>
          </w:tcPr>
          <w:p w14:paraId="1ED25D0F" w14:textId="77777777" w:rsidR="00320B27" w:rsidRDefault="00320B27" w:rsidP="00174B20">
            <w:r>
              <w:t>G</w:t>
            </w:r>
          </w:p>
        </w:tc>
        <w:tc>
          <w:tcPr>
            <w:tcW w:w="7230" w:type="dxa"/>
            <w:gridSpan w:val="2"/>
            <w:vAlign w:val="center"/>
          </w:tcPr>
          <w:p w14:paraId="0748C632" w14:textId="77777777" w:rsidR="00320B27" w:rsidRDefault="00320B27" w:rsidP="00174B20">
            <w:r>
              <w:t>Battery terminals cleaned and lubricated.</w:t>
            </w:r>
          </w:p>
        </w:tc>
        <w:tc>
          <w:tcPr>
            <w:tcW w:w="487" w:type="dxa"/>
            <w:gridSpan w:val="2"/>
            <w:tcBorders>
              <w:top w:val="single" w:sz="4" w:space="0" w:color="auto"/>
              <w:bottom w:val="single" w:sz="4" w:space="0" w:color="auto"/>
              <w:right w:val="nil"/>
            </w:tcBorders>
            <w:vAlign w:val="center"/>
          </w:tcPr>
          <w:p w14:paraId="0DE8130E"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B2FBDFB" w14:textId="14279CE8" w:rsidR="00320B27" w:rsidRDefault="00000000" w:rsidP="00174B20">
            <w:pPr>
              <w:rPr>
                <w:lang w:eastAsia="en-CA"/>
              </w:rPr>
            </w:pPr>
            <w:sdt>
              <w:sdtPr>
                <w:rPr>
                  <w:lang w:eastAsia="en-CA"/>
                </w:rPr>
                <w:id w:val="-1688056187"/>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1197FB03"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E8557BE" w14:textId="77777777" w:rsidR="00320B27" w:rsidRDefault="00000000" w:rsidP="00174B20">
            <w:pPr>
              <w:rPr>
                <w:lang w:eastAsia="en-CA"/>
              </w:rPr>
            </w:pPr>
            <w:sdt>
              <w:sdtPr>
                <w:rPr>
                  <w:lang w:eastAsia="en-CA"/>
                </w:rPr>
                <w:id w:val="-153249882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C83C999"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6D9C78D" w14:textId="77777777" w:rsidR="00320B27" w:rsidRDefault="00000000" w:rsidP="00174B20">
            <w:pPr>
              <w:rPr>
                <w:lang w:eastAsia="en-CA"/>
              </w:rPr>
            </w:pPr>
            <w:sdt>
              <w:sdtPr>
                <w:rPr>
                  <w:lang w:eastAsia="en-CA"/>
                </w:rPr>
                <w:id w:val="-185541616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42DCDE3" w14:textId="77777777" w:rsidTr="00174B20">
        <w:tc>
          <w:tcPr>
            <w:tcW w:w="567" w:type="dxa"/>
            <w:tcBorders>
              <w:left w:val="nil"/>
            </w:tcBorders>
            <w:vAlign w:val="center"/>
          </w:tcPr>
          <w:p w14:paraId="7374E6C6" w14:textId="77777777" w:rsidR="00320B27" w:rsidRDefault="00320B27" w:rsidP="00174B20">
            <w:r>
              <w:t>H</w:t>
            </w:r>
          </w:p>
        </w:tc>
        <w:tc>
          <w:tcPr>
            <w:tcW w:w="7230" w:type="dxa"/>
            <w:gridSpan w:val="2"/>
            <w:vAlign w:val="center"/>
          </w:tcPr>
          <w:p w14:paraId="66C63C87" w14:textId="77777777" w:rsidR="00320B27" w:rsidRDefault="00320B27" w:rsidP="00174B20">
            <w:r>
              <w:t>Battery terminals clamped tightly.</w:t>
            </w:r>
          </w:p>
        </w:tc>
        <w:tc>
          <w:tcPr>
            <w:tcW w:w="487" w:type="dxa"/>
            <w:gridSpan w:val="2"/>
            <w:tcBorders>
              <w:top w:val="single" w:sz="4" w:space="0" w:color="auto"/>
              <w:bottom w:val="single" w:sz="4" w:space="0" w:color="auto"/>
              <w:right w:val="nil"/>
            </w:tcBorders>
            <w:vAlign w:val="center"/>
          </w:tcPr>
          <w:p w14:paraId="5E0CF7F5"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29167F1" w14:textId="3DA1579C" w:rsidR="00320B27" w:rsidRDefault="00000000" w:rsidP="00174B20">
            <w:pPr>
              <w:rPr>
                <w:lang w:eastAsia="en-CA"/>
              </w:rPr>
            </w:pPr>
            <w:sdt>
              <w:sdtPr>
                <w:rPr>
                  <w:lang w:eastAsia="en-CA"/>
                </w:rPr>
                <w:id w:val="1481653885"/>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0F4D5EA6"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634AE78" w14:textId="77777777" w:rsidR="00320B27" w:rsidRDefault="00000000" w:rsidP="00174B20">
            <w:pPr>
              <w:rPr>
                <w:lang w:eastAsia="en-CA"/>
              </w:rPr>
            </w:pPr>
            <w:sdt>
              <w:sdtPr>
                <w:rPr>
                  <w:lang w:eastAsia="en-CA"/>
                </w:rPr>
                <w:id w:val="-208960631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E15F2DB"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B129D6A" w14:textId="77777777" w:rsidR="00320B27" w:rsidRDefault="00000000" w:rsidP="00174B20">
            <w:pPr>
              <w:rPr>
                <w:lang w:eastAsia="en-CA"/>
              </w:rPr>
            </w:pPr>
            <w:sdt>
              <w:sdtPr>
                <w:rPr>
                  <w:lang w:eastAsia="en-CA"/>
                </w:rPr>
                <w:id w:val="-6356905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72D577C" w14:textId="77777777" w:rsidTr="00174B20">
        <w:tc>
          <w:tcPr>
            <w:tcW w:w="567" w:type="dxa"/>
            <w:tcBorders>
              <w:left w:val="nil"/>
            </w:tcBorders>
            <w:vAlign w:val="center"/>
          </w:tcPr>
          <w:p w14:paraId="7C406A42" w14:textId="77777777" w:rsidR="00320B27" w:rsidRDefault="00320B27" w:rsidP="00174B20">
            <w:r>
              <w:t>J</w:t>
            </w:r>
          </w:p>
        </w:tc>
        <w:tc>
          <w:tcPr>
            <w:tcW w:w="7230" w:type="dxa"/>
            <w:gridSpan w:val="2"/>
            <w:vAlign w:val="center"/>
          </w:tcPr>
          <w:p w14:paraId="4E395C4A" w14:textId="77777777" w:rsidR="00320B27" w:rsidRPr="002B7696" w:rsidRDefault="00320B27" w:rsidP="00174B20">
            <w:r>
              <w:t xml:space="preserve">Specific gravity of electrolyte is within manufacturer’s </w:t>
            </w:r>
            <w:r>
              <w:rPr>
                <w:i/>
                <w:iCs/>
              </w:rPr>
              <w:t>specifications</w:t>
            </w:r>
            <w:r>
              <w:t>.</w:t>
            </w:r>
          </w:p>
        </w:tc>
        <w:tc>
          <w:tcPr>
            <w:tcW w:w="487" w:type="dxa"/>
            <w:gridSpan w:val="2"/>
            <w:tcBorders>
              <w:top w:val="single" w:sz="4" w:space="0" w:color="auto"/>
              <w:bottom w:val="single" w:sz="4" w:space="0" w:color="auto"/>
              <w:right w:val="nil"/>
            </w:tcBorders>
            <w:vAlign w:val="center"/>
          </w:tcPr>
          <w:p w14:paraId="09965588"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75C034B" w14:textId="77777777" w:rsidR="00320B27" w:rsidRDefault="00000000" w:rsidP="00174B20">
            <w:pPr>
              <w:rPr>
                <w:lang w:eastAsia="en-CA"/>
              </w:rPr>
            </w:pPr>
            <w:sdt>
              <w:sdtPr>
                <w:rPr>
                  <w:lang w:eastAsia="en-CA"/>
                </w:rPr>
                <w:id w:val="209921093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4FF739A0"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A6A7FBF" w14:textId="77777777" w:rsidR="00320B27" w:rsidRDefault="00000000" w:rsidP="00174B20">
            <w:pPr>
              <w:rPr>
                <w:lang w:eastAsia="en-CA"/>
              </w:rPr>
            </w:pPr>
            <w:sdt>
              <w:sdtPr>
                <w:rPr>
                  <w:lang w:eastAsia="en-CA"/>
                </w:rPr>
                <w:id w:val="-63526165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2B3AD4F"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20C9143" w14:textId="648E7406" w:rsidR="00320B27" w:rsidRDefault="00000000" w:rsidP="00174B20">
            <w:pPr>
              <w:rPr>
                <w:lang w:eastAsia="en-CA"/>
              </w:rPr>
            </w:pPr>
            <w:sdt>
              <w:sdtPr>
                <w:rPr>
                  <w:lang w:eastAsia="en-CA"/>
                </w:rPr>
                <w:id w:val="-170179990"/>
                <w14:checkbox>
                  <w14:checked w14:val="1"/>
                  <w14:checkedState w14:val="0050" w14:font="Wingdings 2"/>
                  <w14:uncheckedState w14:val="0020" w14:font="Wingdings 2"/>
                </w14:checkbox>
              </w:sdtPr>
              <w:sdtContent>
                <w:r w:rsidR="00BA64CE">
                  <w:rPr>
                    <w:lang w:eastAsia="en-CA"/>
                  </w:rPr>
                  <w:sym w:font="Wingdings 2" w:char="F050"/>
                </w:r>
              </w:sdtContent>
            </w:sdt>
          </w:p>
        </w:tc>
      </w:tr>
      <w:tr w:rsidR="00320B27" w14:paraId="1047B566" w14:textId="77777777" w:rsidTr="00174B20">
        <w:tc>
          <w:tcPr>
            <w:tcW w:w="567" w:type="dxa"/>
            <w:tcBorders>
              <w:left w:val="nil"/>
            </w:tcBorders>
            <w:vAlign w:val="center"/>
          </w:tcPr>
          <w:p w14:paraId="618206F7" w14:textId="77777777" w:rsidR="00320B27" w:rsidRDefault="00320B27" w:rsidP="00174B20">
            <w:r>
              <w:t>K</w:t>
            </w:r>
          </w:p>
        </w:tc>
        <w:tc>
          <w:tcPr>
            <w:tcW w:w="7230" w:type="dxa"/>
            <w:gridSpan w:val="2"/>
            <w:vAlign w:val="center"/>
          </w:tcPr>
          <w:p w14:paraId="5452172F" w14:textId="77777777" w:rsidR="00320B27" w:rsidRDefault="00320B27" w:rsidP="00174B20">
            <w:r>
              <w:t>Battery free of electrolyte leakage.</w:t>
            </w:r>
          </w:p>
        </w:tc>
        <w:tc>
          <w:tcPr>
            <w:tcW w:w="487" w:type="dxa"/>
            <w:gridSpan w:val="2"/>
            <w:tcBorders>
              <w:top w:val="single" w:sz="4" w:space="0" w:color="auto"/>
              <w:bottom w:val="single" w:sz="4" w:space="0" w:color="auto"/>
              <w:right w:val="nil"/>
            </w:tcBorders>
            <w:vAlign w:val="center"/>
          </w:tcPr>
          <w:p w14:paraId="6C503DAA"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D5A898F" w14:textId="16EBD070" w:rsidR="00320B27" w:rsidRDefault="00000000" w:rsidP="00174B20">
            <w:pPr>
              <w:rPr>
                <w:lang w:eastAsia="en-CA"/>
              </w:rPr>
            </w:pPr>
            <w:sdt>
              <w:sdtPr>
                <w:rPr>
                  <w:lang w:eastAsia="en-CA"/>
                </w:rPr>
                <w:id w:val="480052072"/>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55C14E1"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899E516" w14:textId="77777777" w:rsidR="00320B27" w:rsidRDefault="00000000" w:rsidP="00174B20">
            <w:pPr>
              <w:rPr>
                <w:lang w:eastAsia="en-CA"/>
              </w:rPr>
            </w:pPr>
            <w:sdt>
              <w:sdtPr>
                <w:rPr>
                  <w:lang w:eastAsia="en-CA"/>
                </w:rPr>
                <w:id w:val="688589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2F665D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1ACE12F" w14:textId="77777777" w:rsidR="00320B27" w:rsidRDefault="00000000" w:rsidP="00174B20">
            <w:pPr>
              <w:rPr>
                <w:lang w:eastAsia="en-CA"/>
              </w:rPr>
            </w:pPr>
            <w:sdt>
              <w:sdtPr>
                <w:rPr>
                  <w:lang w:eastAsia="en-CA"/>
                </w:rPr>
                <w:id w:val="74546229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B61E557" w14:textId="77777777" w:rsidTr="00174B20">
        <w:tc>
          <w:tcPr>
            <w:tcW w:w="567" w:type="dxa"/>
            <w:tcBorders>
              <w:left w:val="nil"/>
            </w:tcBorders>
            <w:vAlign w:val="center"/>
          </w:tcPr>
          <w:p w14:paraId="2A06BE22" w14:textId="77777777" w:rsidR="00320B27" w:rsidRDefault="00320B27" w:rsidP="00174B20">
            <w:r>
              <w:t>L</w:t>
            </w:r>
          </w:p>
        </w:tc>
        <w:tc>
          <w:tcPr>
            <w:tcW w:w="7230" w:type="dxa"/>
            <w:gridSpan w:val="2"/>
            <w:vAlign w:val="center"/>
          </w:tcPr>
          <w:p w14:paraId="5FB8DB0B" w14:textId="77777777" w:rsidR="00320B27" w:rsidRDefault="00320B27" w:rsidP="00174B20">
            <w:r>
              <w:t>Adequately ventilated.</w:t>
            </w:r>
          </w:p>
        </w:tc>
        <w:tc>
          <w:tcPr>
            <w:tcW w:w="487" w:type="dxa"/>
            <w:gridSpan w:val="2"/>
            <w:tcBorders>
              <w:top w:val="single" w:sz="4" w:space="0" w:color="auto"/>
              <w:bottom w:val="single" w:sz="4" w:space="0" w:color="auto"/>
              <w:right w:val="nil"/>
            </w:tcBorders>
            <w:vAlign w:val="center"/>
          </w:tcPr>
          <w:p w14:paraId="51B813C8"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DDBB0E2" w14:textId="6735B1BD" w:rsidR="00320B27" w:rsidRDefault="00000000" w:rsidP="00174B20">
            <w:pPr>
              <w:rPr>
                <w:lang w:eastAsia="en-CA"/>
              </w:rPr>
            </w:pPr>
            <w:sdt>
              <w:sdtPr>
                <w:rPr>
                  <w:lang w:eastAsia="en-CA"/>
                </w:rPr>
                <w:id w:val="1260178189"/>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101D7DAF"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66B6329" w14:textId="77777777" w:rsidR="00320B27" w:rsidRDefault="00000000" w:rsidP="00174B20">
            <w:pPr>
              <w:rPr>
                <w:lang w:eastAsia="en-CA"/>
              </w:rPr>
            </w:pPr>
            <w:sdt>
              <w:sdtPr>
                <w:rPr>
                  <w:lang w:eastAsia="en-CA"/>
                </w:rPr>
                <w:id w:val="72896411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0C80BC3"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57818F2" w14:textId="77777777" w:rsidR="00320B27" w:rsidRDefault="00000000" w:rsidP="00174B20">
            <w:pPr>
              <w:rPr>
                <w:lang w:eastAsia="en-CA"/>
              </w:rPr>
            </w:pPr>
            <w:sdt>
              <w:sdtPr>
                <w:rPr>
                  <w:lang w:eastAsia="en-CA"/>
                </w:rPr>
                <w:id w:val="-134801963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D2CF137" w14:textId="77777777" w:rsidTr="00174B20">
        <w:tc>
          <w:tcPr>
            <w:tcW w:w="567" w:type="dxa"/>
            <w:tcBorders>
              <w:left w:val="nil"/>
            </w:tcBorders>
            <w:vAlign w:val="center"/>
          </w:tcPr>
          <w:p w14:paraId="65A803E2" w14:textId="77777777" w:rsidR="00320B27" w:rsidRDefault="00320B27" w:rsidP="00174B20">
            <w:r>
              <w:t>M</w:t>
            </w:r>
          </w:p>
        </w:tc>
        <w:tc>
          <w:tcPr>
            <w:tcW w:w="7230" w:type="dxa"/>
            <w:gridSpan w:val="2"/>
            <w:vAlign w:val="center"/>
          </w:tcPr>
          <w:p w14:paraId="79A9E7AA" w14:textId="77777777" w:rsidR="00320B27" w:rsidRDefault="00320B27" w:rsidP="00174B20">
            <w:r>
              <w:t>Battery manufacturer’s date code:</w:t>
            </w:r>
          </w:p>
        </w:tc>
        <w:tc>
          <w:tcPr>
            <w:tcW w:w="1417" w:type="dxa"/>
            <w:gridSpan w:val="4"/>
            <w:tcBorders>
              <w:top w:val="single" w:sz="4" w:space="0" w:color="auto"/>
              <w:bottom w:val="single" w:sz="4" w:space="0" w:color="auto"/>
              <w:right w:val="nil"/>
            </w:tcBorders>
            <w:vAlign w:val="center"/>
          </w:tcPr>
          <w:p w14:paraId="06295A8D" w14:textId="77777777" w:rsidR="00320B27" w:rsidRDefault="00320B27" w:rsidP="00174B20">
            <w:pPr>
              <w:jc w:val="right"/>
              <w:rPr>
                <w:lang w:eastAsia="en-CA"/>
              </w:rPr>
            </w:pPr>
            <w:r>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tcPr>
          <w:p w14:paraId="7B837503" w14:textId="7C320E48" w:rsidR="00320B27" w:rsidRDefault="00000000" w:rsidP="00174B20">
            <w:pPr>
              <w:rPr>
                <w:lang w:eastAsia="en-CA"/>
              </w:rPr>
            </w:pPr>
            <w:sdt>
              <w:sdtPr>
                <w:rPr>
                  <w:lang w:eastAsia="en-CA"/>
                </w:rPr>
                <w:id w:val="-1098792778"/>
                <w:placeholder>
                  <w:docPart w:val="4FDDAF028944449DB217A51DF2756AC0"/>
                </w:placeholder>
              </w:sdtPr>
              <w:sdtContent>
                <w:r w:rsidR="00320B27" w:rsidRPr="00814B85">
                  <w:rPr>
                    <w:lang w:eastAsia="en-CA"/>
                  </w:rPr>
                  <w:t xml:space="preserve"> </w:t>
                </w:r>
                <w:r w:rsidR="00BA64CE">
                  <w:rPr>
                    <w:lang w:eastAsia="en-CA"/>
                  </w:rPr>
                  <w:t>210430AB x 2</w:t>
                </w:r>
              </w:sdtContent>
            </w:sdt>
          </w:p>
        </w:tc>
      </w:tr>
      <w:tr w:rsidR="00320B27" w14:paraId="26329E11" w14:textId="77777777" w:rsidTr="00174B20">
        <w:tc>
          <w:tcPr>
            <w:tcW w:w="567" w:type="dxa"/>
            <w:tcBorders>
              <w:left w:val="nil"/>
            </w:tcBorders>
            <w:vAlign w:val="center"/>
          </w:tcPr>
          <w:p w14:paraId="402ED85F" w14:textId="77777777" w:rsidR="00320B27" w:rsidRDefault="00320B27" w:rsidP="00174B20">
            <w:r>
              <w:t>N</w:t>
            </w:r>
          </w:p>
        </w:tc>
        <w:tc>
          <w:tcPr>
            <w:tcW w:w="7230" w:type="dxa"/>
            <w:gridSpan w:val="2"/>
            <w:tcBorders>
              <w:bottom w:val="single" w:sz="4" w:space="0" w:color="auto"/>
            </w:tcBorders>
            <w:vAlign w:val="center"/>
          </w:tcPr>
          <w:p w14:paraId="602F850F" w14:textId="77777777" w:rsidR="00320B27" w:rsidRPr="002B7696" w:rsidRDefault="00320B27" w:rsidP="00174B20">
            <w:r>
              <w:t xml:space="preserve">Disconnection of battery causes </w:t>
            </w:r>
            <w:r>
              <w:rPr>
                <w:i/>
                <w:iCs/>
              </w:rPr>
              <w:t>trouble signal</w:t>
            </w:r>
            <w:r>
              <w:t xml:space="preserve"> at the fire alarm </w:t>
            </w:r>
            <w:r>
              <w:rPr>
                <w:i/>
                <w:iCs/>
              </w:rPr>
              <w:t>control unit</w:t>
            </w:r>
            <w:r>
              <w:t>.</w:t>
            </w:r>
          </w:p>
        </w:tc>
        <w:tc>
          <w:tcPr>
            <w:tcW w:w="487" w:type="dxa"/>
            <w:gridSpan w:val="2"/>
            <w:tcBorders>
              <w:top w:val="single" w:sz="4" w:space="0" w:color="auto"/>
              <w:bottom w:val="single" w:sz="4" w:space="0" w:color="auto"/>
              <w:right w:val="nil"/>
            </w:tcBorders>
            <w:vAlign w:val="center"/>
          </w:tcPr>
          <w:p w14:paraId="1A107468"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44E791A" w14:textId="77777777" w:rsidR="00320B27" w:rsidRDefault="00000000" w:rsidP="00174B20">
            <w:pPr>
              <w:rPr>
                <w:lang w:eastAsia="en-CA"/>
              </w:rPr>
            </w:pPr>
            <w:sdt>
              <w:sdtPr>
                <w:rPr>
                  <w:lang w:eastAsia="en-CA"/>
                </w:rPr>
                <w:id w:val="203268155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51887A37"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BC56A6A" w14:textId="77777777" w:rsidR="00320B27" w:rsidRDefault="00000000" w:rsidP="00174B20">
            <w:pPr>
              <w:rPr>
                <w:lang w:eastAsia="en-CA"/>
              </w:rPr>
            </w:pPr>
            <w:sdt>
              <w:sdtPr>
                <w:rPr>
                  <w:lang w:eastAsia="en-CA"/>
                </w:rPr>
                <w:id w:val="65380059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F906DED"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2D5FC08" w14:textId="77777777" w:rsidR="00320B27" w:rsidRDefault="00000000" w:rsidP="00174B20">
            <w:pPr>
              <w:rPr>
                <w:lang w:eastAsia="en-CA"/>
              </w:rPr>
            </w:pPr>
            <w:sdt>
              <w:sdtPr>
                <w:rPr>
                  <w:lang w:eastAsia="en-CA"/>
                </w:rPr>
                <w:id w:val="-64944398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016ADBA" w14:textId="77777777" w:rsidTr="00174B20">
        <w:tc>
          <w:tcPr>
            <w:tcW w:w="567" w:type="dxa"/>
            <w:vMerge w:val="restart"/>
            <w:tcBorders>
              <w:left w:val="nil"/>
            </w:tcBorders>
            <w:vAlign w:val="center"/>
          </w:tcPr>
          <w:p w14:paraId="7EE6BFDF" w14:textId="77777777" w:rsidR="00320B27" w:rsidRDefault="00320B27" w:rsidP="00174B20">
            <w:r>
              <w:t>O</w:t>
            </w:r>
          </w:p>
        </w:tc>
        <w:tc>
          <w:tcPr>
            <w:tcW w:w="10579" w:type="dxa"/>
            <w:gridSpan w:val="13"/>
            <w:tcBorders>
              <w:right w:val="nil"/>
            </w:tcBorders>
            <w:vAlign w:val="center"/>
          </w:tcPr>
          <w:p w14:paraId="755BDC13" w14:textId="77777777" w:rsidR="00320B27" w:rsidRDefault="00320B27" w:rsidP="00174B20">
            <w:pPr>
              <w:rPr>
                <w:lang w:eastAsia="en-CA"/>
              </w:rPr>
            </w:pPr>
            <w:r>
              <w:t>Indicate the type of battery tests performed</w:t>
            </w:r>
          </w:p>
        </w:tc>
      </w:tr>
      <w:tr w:rsidR="00320B27" w14:paraId="52294C54" w14:textId="77777777" w:rsidTr="00174B20">
        <w:tc>
          <w:tcPr>
            <w:tcW w:w="567" w:type="dxa"/>
            <w:vMerge/>
            <w:tcBorders>
              <w:left w:val="nil"/>
            </w:tcBorders>
            <w:vAlign w:val="center"/>
          </w:tcPr>
          <w:p w14:paraId="611396E7" w14:textId="77777777" w:rsidR="00320B27" w:rsidRDefault="00320B27" w:rsidP="00174B20"/>
        </w:tc>
        <w:tc>
          <w:tcPr>
            <w:tcW w:w="7230" w:type="dxa"/>
            <w:gridSpan w:val="2"/>
            <w:vAlign w:val="center"/>
          </w:tcPr>
          <w:p w14:paraId="4791100F" w14:textId="77777777" w:rsidR="00320B27" w:rsidRDefault="00320B27" w:rsidP="00320B27">
            <w:pPr>
              <w:pStyle w:val="ListParagraph"/>
              <w:numPr>
                <w:ilvl w:val="0"/>
                <w:numId w:val="12"/>
              </w:numPr>
              <w:ind w:left="458" w:hanging="458"/>
            </w:pPr>
            <w:r>
              <w:t>Required supervisory load for 24 h followed by the full required load operation; or</w:t>
            </w:r>
          </w:p>
        </w:tc>
        <w:tc>
          <w:tcPr>
            <w:tcW w:w="487" w:type="dxa"/>
            <w:gridSpan w:val="2"/>
            <w:tcBorders>
              <w:top w:val="single" w:sz="4" w:space="0" w:color="auto"/>
              <w:bottom w:val="single" w:sz="4" w:space="0" w:color="auto"/>
              <w:right w:val="nil"/>
            </w:tcBorders>
            <w:vAlign w:val="center"/>
          </w:tcPr>
          <w:p w14:paraId="2321D7C2"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45EEBD1" w14:textId="77777777" w:rsidR="00320B27" w:rsidRDefault="00000000" w:rsidP="00174B20">
            <w:pPr>
              <w:rPr>
                <w:lang w:eastAsia="en-CA"/>
              </w:rPr>
            </w:pPr>
            <w:sdt>
              <w:sdtPr>
                <w:rPr>
                  <w:lang w:eastAsia="en-CA"/>
                </w:rPr>
                <w:id w:val="113753846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28898F90"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0554A99" w14:textId="77777777" w:rsidR="00320B27" w:rsidRDefault="00000000" w:rsidP="00174B20">
            <w:pPr>
              <w:rPr>
                <w:lang w:eastAsia="en-CA"/>
              </w:rPr>
            </w:pPr>
            <w:sdt>
              <w:sdtPr>
                <w:rPr>
                  <w:lang w:eastAsia="en-CA"/>
                </w:rPr>
                <w:id w:val="-71906303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31BADC5"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7E61E67" w14:textId="77777777" w:rsidR="00320B27" w:rsidRDefault="00000000" w:rsidP="00174B20">
            <w:pPr>
              <w:rPr>
                <w:lang w:eastAsia="en-CA"/>
              </w:rPr>
            </w:pPr>
            <w:sdt>
              <w:sdtPr>
                <w:rPr>
                  <w:lang w:eastAsia="en-CA"/>
                </w:rPr>
                <w:id w:val="62735836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584A911" w14:textId="77777777" w:rsidTr="00174B20">
        <w:tc>
          <w:tcPr>
            <w:tcW w:w="567" w:type="dxa"/>
            <w:vMerge/>
            <w:tcBorders>
              <w:left w:val="nil"/>
            </w:tcBorders>
            <w:vAlign w:val="center"/>
          </w:tcPr>
          <w:p w14:paraId="1562168C" w14:textId="77777777" w:rsidR="00320B27" w:rsidRDefault="00320B27" w:rsidP="00174B20"/>
        </w:tc>
        <w:tc>
          <w:tcPr>
            <w:tcW w:w="7230" w:type="dxa"/>
            <w:gridSpan w:val="2"/>
            <w:vAlign w:val="center"/>
          </w:tcPr>
          <w:p w14:paraId="6F07BF24" w14:textId="77777777" w:rsidR="00320B27" w:rsidRDefault="00320B27" w:rsidP="00320B27">
            <w:pPr>
              <w:pStyle w:val="ListParagraph"/>
              <w:numPr>
                <w:ilvl w:val="0"/>
                <w:numId w:val="12"/>
              </w:numPr>
              <w:ind w:left="458" w:hanging="458"/>
            </w:pPr>
            <w:r>
              <w:t>Silent accelerated test. (Refer to Annex C1, New Silent Accelerated Test Method); or</w:t>
            </w:r>
          </w:p>
        </w:tc>
        <w:tc>
          <w:tcPr>
            <w:tcW w:w="487" w:type="dxa"/>
            <w:gridSpan w:val="2"/>
            <w:tcBorders>
              <w:top w:val="single" w:sz="4" w:space="0" w:color="auto"/>
              <w:bottom w:val="single" w:sz="4" w:space="0" w:color="auto"/>
              <w:right w:val="nil"/>
            </w:tcBorders>
            <w:vAlign w:val="center"/>
          </w:tcPr>
          <w:p w14:paraId="173CB075"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E4A2D08" w14:textId="2CC0A708" w:rsidR="00320B27" w:rsidRDefault="00000000" w:rsidP="00174B20">
            <w:pPr>
              <w:rPr>
                <w:lang w:eastAsia="en-CA"/>
              </w:rPr>
            </w:pPr>
            <w:sdt>
              <w:sdtPr>
                <w:rPr>
                  <w:lang w:eastAsia="en-CA"/>
                </w:rPr>
                <w:id w:val="-922566696"/>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4EAE4C0B"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FA82E6C" w14:textId="77777777" w:rsidR="00320B27" w:rsidRDefault="00000000" w:rsidP="00174B20">
            <w:pPr>
              <w:rPr>
                <w:lang w:eastAsia="en-CA"/>
              </w:rPr>
            </w:pPr>
            <w:sdt>
              <w:sdtPr>
                <w:rPr>
                  <w:lang w:eastAsia="en-CA"/>
                </w:rPr>
                <w:id w:val="58427038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2099257"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43FFAC9" w14:textId="77777777" w:rsidR="00320B27" w:rsidRDefault="00000000" w:rsidP="00174B20">
            <w:pPr>
              <w:rPr>
                <w:lang w:eastAsia="en-CA"/>
              </w:rPr>
            </w:pPr>
            <w:sdt>
              <w:sdtPr>
                <w:rPr>
                  <w:lang w:eastAsia="en-CA"/>
                </w:rPr>
                <w:id w:val="-94985338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093B685" w14:textId="77777777" w:rsidTr="00174B20">
        <w:trPr>
          <w:gridAfter w:val="1"/>
          <w:wAfter w:w="10" w:type="dxa"/>
        </w:trPr>
        <w:tc>
          <w:tcPr>
            <w:tcW w:w="567" w:type="dxa"/>
            <w:vMerge/>
            <w:tcBorders>
              <w:left w:val="nil"/>
            </w:tcBorders>
            <w:vAlign w:val="center"/>
          </w:tcPr>
          <w:p w14:paraId="6D56C5EB" w14:textId="77777777" w:rsidR="00320B27" w:rsidRDefault="00320B27" w:rsidP="00174B20"/>
        </w:tc>
        <w:tc>
          <w:tcPr>
            <w:tcW w:w="3738" w:type="dxa"/>
            <w:tcBorders>
              <w:right w:val="nil"/>
            </w:tcBorders>
            <w:vAlign w:val="center"/>
          </w:tcPr>
          <w:p w14:paraId="34F3B2EC" w14:textId="77777777" w:rsidR="00320B27" w:rsidRDefault="00320B27" w:rsidP="00320B27">
            <w:pPr>
              <w:pStyle w:val="ListParagraph"/>
              <w:numPr>
                <w:ilvl w:val="0"/>
                <w:numId w:val="12"/>
              </w:numPr>
              <w:ind w:left="458" w:hanging="458"/>
            </w:pPr>
            <w:r>
              <w:t>Battery manufacturer’s method. Specify:</w:t>
            </w:r>
          </w:p>
        </w:tc>
        <w:tc>
          <w:tcPr>
            <w:tcW w:w="3492" w:type="dxa"/>
            <w:tcBorders>
              <w:left w:val="nil"/>
            </w:tcBorders>
            <w:shd w:val="clear" w:color="auto" w:fill="F2F2F2" w:themeFill="background1" w:themeFillShade="F2"/>
          </w:tcPr>
          <w:p w14:paraId="0423C69A" w14:textId="77777777" w:rsidR="00320B27" w:rsidRDefault="00000000" w:rsidP="00174B20">
            <w:sdt>
              <w:sdtPr>
                <w:rPr>
                  <w:lang w:eastAsia="en-CA"/>
                </w:rPr>
                <w:id w:val="-1498811818"/>
                <w:placeholder>
                  <w:docPart w:val="CCD13F983FAF4302BC7BD66FA364C856"/>
                </w:placeholder>
              </w:sdtPr>
              <w:sdtContent>
                <w:r w:rsidR="00320B27" w:rsidRPr="00814B85">
                  <w:rPr>
                    <w:lang w:eastAsia="en-CA"/>
                  </w:rPr>
                  <w:t xml:space="preserve"> </w:t>
                </w:r>
              </w:sdtContent>
            </w:sdt>
          </w:p>
        </w:tc>
        <w:tc>
          <w:tcPr>
            <w:tcW w:w="477" w:type="dxa"/>
            <w:tcBorders>
              <w:top w:val="single" w:sz="4" w:space="0" w:color="auto"/>
              <w:bottom w:val="single" w:sz="4" w:space="0" w:color="auto"/>
              <w:right w:val="nil"/>
            </w:tcBorders>
            <w:vAlign w:val="center"/>
          </w:tcPr>
          <w:p w14:paraId="6B86C4A1" w14:textId="77777777" w:rsidR="00320B27" w:rsidRDefault="00320B27" w:rsidP="00174B20">
            <w:r>
              <w:t>Yes</w:t>
            </w:r>
          </w:p>
        </w:tc>
        <w:tc>
          <w:tcPr>
            <w:tcW w:w="940" w:type="dxa"/>
            <w:gridSpan w:val="3"/>
            <w:tcBorders>
              <w:top w:val="single" w:sz="4" w:space="0" w:color="auto"/>
              <w:left w:val="nil"/>
              <w:bottom w:val="single" w:sz="4" w:space="0" w:color="auto"/>
            </w:tcBorders>
            <w:shd w:val="clear" w:color="auto" w:fill="F2F2F2" w:themeFill="background1" w:themeFillShade="F2"/>
            <w:vAlign w:val="center"/>
          </w:tcPr>
          <w:p w14:paraId="2C3247A8" w14:textId="77777777" w:rsidR="00320B27" w:rsidRDefault="00000000" w:rsidP="00174B20">
            <w:pPr>
              <w:rPr>
                <w:lang w:eastAsia="en-CA"/>
              </w:rPr>
            </w:pPr>
            <w:sdt>
              <w:sdtPr>
                <w:rPr>
                  <w:lang w:eastAsia="en-CA"/>
                </w:rPr>
                <w:id w:val="94905543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78" w:type="dxa"/>
            <w:tcBorders>
              <w:top w:val="single" w:sz="4" w:space="0" w:color="auto"/>
              <w:bottom w:val="single" w:sz="4" w:space="0" w:color="auto"/>
              <w:right w:val="nil"/>
            </w:tcBorders>
            <w:vAlign w:val="center"/>
          </w:tcPr>
          <w:p w14:paraId="1FF3B28D" w14:textId="77777777" w:rsidR="00320B27" w:rsidRDefault="00320B27" w:rsidP="00174B20">
            <w:r>
              <w:t>No</w:t>
            </w:r>
          </w:p>
        </w:tc>
        <w:tc>
          <w:tcPr>
            <w:tcW w:w="373" w:type="dxa"/>
            <w:gridSpan w:val="3"/>
            <w:tcBorders>
              <w:top w:val="single" w:sz="4" w:space="0" w:color="auto"/>
              <w:left w:val="nil"/>
              <w:bottom w:val="single" w:sz="4" w:space="0" w:color="auto"/>
            </w:tcBorders>
            <w:shd w:val="clear" w:color="auto" w:fill="F2F2F2" w:themeFill="background1" w:themeFillShade="F2"/>
            <w:vAlign w:val="center"/>
          </w:tcPr>
          <w:p w14:paraId="63159FBD" w14:textId="77777777" w:rsidR="00320B27" w:rsidRDefault="00000000" w:rsidP="00174B20">
            <w:pPr>
              <w:rPr>
                <w:lang w:eastAsia="en-CA"/>
              </w:rPr>
            </w:pPr>
            <w:sdt>
              <w:sdtPr>
                <w:rPr>
                  <w:lang w:eastAsia="en-CA"/>
                </w:rPr>
                <w:id w:val="144372486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F9E11AA" w14:textId="77777777" w:rsidR="00320B27" w:rsidRDefault="00320B27" w:rsidP="00174B20">
            <w:r>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tcPr>
          <w:p w14:paraId="7E189832" w14:textId="77777777" w:rsidR="00320B27" w:rsidRDefault="00000000" w:rsidP="00174B20">
            <w:pPr>
              <w:rPr>
                <w:lang w:eastAsia="en-CA"/>
              </w:rPr>
            </w:pPr>
            <w:sdt>
              <w:sdtPr>
                <w:rPr>
                  <w:lang w:eastAsia="en-CA"/>
                </w:rPr>
                <w:id w:val="188020139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95A2F36" w14:textId="77777777" w:rsidTr="00174B20">
        <w:trPr>
          <w:gridAfter w:val="1"/>
          <w:wAfter w:w="10" w:type="dxa"/>
        </w:trPr>
        <w:tc>
          <w:tcPr>
            <w:tcW w:w="567" w:type="dxa"/>
            <w:tcBorders>
              <w:left w:val="nil"/>
            </w:tcBorders>
            <w:vAlign w:val="center"/>
          </w:tcPr>
          <w:p w14:paraId="0DCDC5A4" w14:textId="77777777" w:rsidR="00320B27" w:rsidRDefault="00320B27" w:rsidP="00174B20">
            <w:r>
              <w:t>P</w:t>
            </w:r>
          </w:p>
        </w:tc>
        <w:tc>
          <w:tcPr>
            <w:tcW w:w="7230" w:type="dxa"/>
            <w:gridSpan w:val="2"/>
            <w:vAlign w:val="center"/>
          </w:tcPr>
          <w:p w14:paraId="2A23D655" w14:textId="77777777" w:rsidR="00320B27" w:rsidRPr="00814B85" w:rsidRDefault="00320B27" w:rsidP="00174B20">
            <w:pPr>
              <w:rPr>
                <w:lang w:eastAsia="en-CA"/>
              </w:rPr>
            </w:pPr>
            <w:r>
              <w:rPr>
                <w:lang w:eastAsia="en-CA"/>
              </w:rPr>
              <w:t>Record calculated battery capacity (Refer to Annex C2).</w:t>
            </w:r>
          </w:p>
        </w:tc>
        <w:tc>
          <w:tcPr>
            <w:tcW w:w="2268" w:type="dxa"/>
            <w:gridSpan w:val="8"/>
            <w:tcBorders>
              <w:top w:val="single" w:sz="4" w:space="0" w:color="auto"/>
              <w:bottom w:val="single" w:sz="4" w:space="0" w:color="auto"/>
              <w:right w:val="nil"/>
            </w:tcBorders>
            <w:shd w:val="clear" w:color="auto" w:fill="F2F2F2" w:themeFill="background1" w:themeFillShade="F2"/>
          </w:tcPr>
          <w:p w14:paraId="3BE245BC" w14:textId="75D4A3D0" w:rsidR="00320B27" w:rsidRDefault="00000000" w:rsidP="00174B20">
            <w:pPr>
              <w:jc w:val="right"/>
              <w:rPr>
                <w:lang w:eastAsia="en-CA"/>
              </w:rPr>
            </w:pPr>
            <w:sdt>
              <w:sdtPr>
                <w:rPr>
                  <w:lang w:eastAsia="en-CA"/>
                </w:rPr>
                <w:id w:val="1307506357"/>
                <w:placeholder>
                  <w:docPart w:val="89FD1E5BC3EB478892219887CF450254"/>
                </w:placeholder>
              </w:sdtPr>
              <w:sdtContent>
                <w:r w:rsidR="00320B27" w:rsidRPr="00814B85">
                  <w:rPr>
                    <w:lang w:eastAsia="en-CA"/>
                  </w:rPr>
                  <w:t xml:space="preserve"> </w:t>
                </w:r>
                <w:r w:rsidR="00BA64CE">
                  <w:rPr>
                    <w:lang w:eastAsia="en-CA"/>
                  </w:rPr>
                  <w:t>2.3</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729A0261" w14:textId="77777777" w:rsidR="00320B27" w:rsidRDefault="00320B27" w:rsidP="00174B20">
            <w:pPr>
              <w:rPr>
                <w:lang w:eastAsia="en-CA"/>
              </w:rPr>
            </w:pPr>
            <w:proofErr w:type="spellStart"/>
            <w:r>
              <w:rPr>
                <w:lang w:eastAsia="en-CA"/>
              </w:rPr>
              <w:t>A</w:t>
            </w:r>
            <w:r>
              <w:rPr>
                <w:rFonts w:cstheme="minorHAnsi"/>
                <w:lang w:eastAsia="en-CA"/>
              </w:rPr>
              <w:t>∙</w:t>
            </w:r>
            <w:r>
              <w:rPr>
                <w:lang w:eastAsia="en-CA"/>
              </w:rPr>
              <w:t>h</w:t>
            </w:r>
            <w:proofErr w:type="spellEnd"/>
          </w:p>
        </w:tc>
      </w:tr>
      <w:tr w:rsidR="00320B27" w14:paraId="5207A73F" w14:textId="77777777" w:rsidTr="00174B20">
        <w:trPr>
          <w:gridAfter w:val="1"/>
          <w:wAfter w:w="10" w:type="dxa"/>
        </w:trPr>
        <w:tc>
          <w:tcPr>
            <w:tcW w:w="567" w:type="dxa"/>
            <w:tcBorders>
              <w:left w:val="nil"/>
            </w:tcBorders>
            <w:vAlign w:val="center"/>
          </w:tcPr>
          <w:p w14:paraId="33D1FAB7" w14:textId="77777777" w:rsidR="00320B27" w:rsidRDefault="00320B27" w:rsidP="00174B20">
            <w:r>
              <w:t>Q</w:t>
            </w:r>
          </w:p>
        </w:tc>
        <w:tc>
          <w:tcPr>
            <w:tcW w:w="7230" w:type="dxa"/>
            <w:gridSpan w:val="2"/>
            <w:vAlign w:val="center"/>
          </w:tcPr>
          <w:p w14:paraId="198C1EFE" w14:textId="77777777" w:rsidR="00320B27" w:rsidRDefault="00320B27" w:rsidP="00174B20">
            <w:pPr>
              <w:rPr>
                <w:lang w:eastAsia="en-CA"/>
              </w:rPr>
            </w:pPr>
            <w:r>
              <w:rPr>
                <w:lang w:eastAsia="en-CA"/>
              </w:rPr>
              <w:t>Record battery terminal voltage after completion of tests.</w:t>
            </w:r>
          </w:p>
        </w:tc>
        <w:tc>
          <w:tcPr>
            <w:tcW w:w="2268" w:type="dxa"/>
            <w:gridSpan w:val="8"/>
            <w:tcBorders>
              <w:top w:val="single" w:sz="4" w:space="0" w:color="auto"/>
              <w:bottom w:val="single" w:sz="4" w:space="0" w:color="auto"/>
              <w:right w:val="nil"/>
            </w:tcBorders>
            <w:shd w:val="clear" w:color="auto" w:fill="F2F2F2" w:themeFill="background1" w:themeFillShade="F2"/>
          </w:tcPr>
          <w:p w14:paraId="2F8DA7F4" w14:textId="799D4E75" w:rsidR="00320B27" w:rsidRPr="00814B85" w:rsidRDefault="00000000" w:rsidP="00174B20">
            <w:pPr>
              <w:jc w:val="right"/>
              <w:rPr>
                <w:lang w:eastAsia="en-CA"/>
              </w:rPr>
            </w:pPr>
            <w:sdt>
              <w:sdtPr>
                <w:rPr>
                  <w:lang w:eastAsia="en-CA"/>
                </w:rPr>
                <w:id w:val="-583914532"/>
                <w:placeholder>
                  <w:docPart w:val="3304F314108F4DE6BA113A01FEF5D06B"/>
                </w:placeholder>
              </w:sdtPr>
              <w:sdtContent>
                <w:r w:rsidR="00BA64CE">
                  <w:rPr>
                    <w:lang w:eastAsia="en-CA"/>
                  </w:rPr>
                  <w:t>25.13</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6870FF86" w14:textId="77777777" w:rsidR="00320B27" w:rsidRDefault="00320B27" w:rsidP="00174B20">
            <w:pPr>
              <w:rPr>
                <w:lang w:eastAsia="en-CA"/>
              </w:rPr>
            </w:pPr>
            <w:r>
              <w:rPr>
                <w:lang w:eastAsia="en-CA"/>
              </w:rPr>
              <w:t>V dc</w:t>
            </w:r>
          </w:p>
        </w:tc>
      </w:tr>
      <w:tr w:rsidR="00320B27" w:rsidRPr="00C73289" w14:paraId="6B33F397" w14:textId="77777777" w:rsidTr="00174B20">
        <w:tc>
          <w:tcPr>
            <w:tcW w:w="11146" w:type="dxa"/>
            <w:gridSpan w:val="14"/>
            <w:tcBorders>
              <w:left w:val="nil"/>
              <w:right w:val="nil"/>
            </w:tcBorders>
          </w:tcPr>
          <w:p w14:paraId="0AA8077D" w14:textId="77777777" w:rsidR="00320B27" w:rsidRPr="00C73289" w:rsidRDefault="00320B27" w:rsidP="00174B20">
            <w:pPr>
              <w:jc w:val="center"/>
              <w:rPr>
                <w:lang w:eastAsia="en-CA"/>
              </w:rPr>
            </w:pPr>
            <w:r>
              <w:t>EMERGENCY POWER TESTS (Reference: 9.3)</w:t>
            </w:r>
          </w:p>
        </w:tc>
      </w:tr>
      <w:tr w:rsidR="00320B27" w14:paraId="66DF6280" w14:textId="77777777" w:rsidTr="00174B20">
        <w:tc>
          <w:tcPr>
            <w:tcW w:w="567" w:type="dxa"/>
            <w:tcBorders>
              <w:left w:val="nil"/>
            </w:tcBorders>
            <w:vAlign w:val="center"/>
          </w:tcPr>
          <w:p w14:paraId="4314D600" w14:textId="77777777" w:rsidR="00320B27" w:rsidRDefault="00320B27" w:rsidP="00174B20">
            <w:r>
              <w:t>A</w:t>
            </w:r>
          </w:p>
        </w:tc>
        <w:tc>
          <w:tcPr>
            <w:tcW w:w="7230" w:type="dxa"/>
            <w:gridSpan w:val="2"/>
            <w:vAlign w:val="center"/>
          </w:tcPr>
          <w:p w14:paraId="11629871" w14:textId="77777777" w:rsidR="00320B27" w:rsidRPr="00295E56" w:rsidRDefault="00320B27" w:rsidP="00174B20">
            <w:r>
              <w:t xml:space="preserve">Generator provides power to the AC </w:t>
            </w:r>
            <w:r>
              <w:rPr>
                <w:i/>
                <w:iCs/>
              </w:rPr>
              <w:t>circuit</w:t>
            </w:r>
            <w:r>
              <w:t xml:space="preserve"> serving the </w:t>
            </w:r>
            <w:r>
              <w:rPr>
                <w:i/>
                <w:iCs/>
              </w:rPr>
              <w:t>fire alarm</w:t>
            </w:r>
            <w:r>
              <w:t xml:space="preserve"> system.</w:t>
            </w:r>
          </w:p>
        </w:tc>
        <w:tc>
          <w:tcPr>
            <w:tcW w:w="487" w:type="dxa"/>
            <w:gridSpan w:val="2"/>
            <w:tcBorders>
              <w:top w:val="single" w:sz="4" w:space="0" w:color="auto"/>
              <w:bottom w:val="single" w:sz="4" w:space="0" w:color="auto"/>
              <w:right w:val="nil"/>
            </w:tcBorders>
            <w:vAlign w:val="center"/>
          </w:tcPr>
          <w:p w14:paraId="0E7EE3BF"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4F3CECF" w14:textId="7445F551" w:rsidR="00320B27" w:rsidRDefault="00000000" w:rsidP="00174B20">
            <w:pPr>
              <w:rPr>
                <w:lang w:eastAsia="en-CA"/>
              </w:rPr>
            </w:pPr>
            <w:sdt>
              <w:sdtPr>
                <w:rPr>
                  <w:lang w:eastAsia="en-CA"/>
                </w:rPr>
                <w:id w:val="-423490525"/>
                <w14:checkbox>
                  <w14:checked w14:val="0"/>
                  <w14:checkedState w14:val="0050" w14:font="Wingdings 2"/>
                  <w14:uncheckedState w14:val="0020" w14:font="Wingdings 2"/>
                </w14:checkbox>
              </w:sdtPr>
              <w:sdtContent>
                <w:r w:rsidR="00F23F82">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0851AC6D"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050812D" w14:textId="4B0E38D0" w:rsidR="00320B27" w:rsidRDefault="00000000" w:rsidP="00174B20">
            <w:pPr>
              <w:rPr>
                <w:lang w:eastAsia="en-CA"/>
              </w:rPr>
            </w:pPr>
            <w:sdt>
              <w:sdtPr>
                <w:rPr>
                  <w:lang w:eastAsia="en-CA"/>
                </w:rPr>
                <w:id w:val="-174571637"/>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708" w:type="dxa"/>
            <w:tcBorders>
              <w:top w:val="single" w:sz="4" w:space="0" w:color="auto"/>
              <w:bottom w:val="single" w:sz="4" w:space="0" w:color="auto"/>
              <w:right w:val="nil"/>
            </w:tcBorders>
            <w:vAlign w:val="center"/>
          </w:tcPr>
          <w:p w14:paraId="6B78824C"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92B8D7B" w14:textId="77777777" w:rsidR="00320B27" w:rsidRDefault="00000000" w:rsidP="00174B20">
            <w:pPr>
              <w:rPr>
                <w:lang w:eastAsia="en-CA"/>
              </w:rPr>
            </w:pPr>
            <w:sdt>
              <w:sdtPr>
                <w:rPr>
                  <w:lang w:eastAsia="en-CA"/>
                </w:rPr>
                <w:id w:val="36402783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BF5764A" w14:textId="77777777" w:rsidTr="00174B20">
        <w:tc>
          <w:tcPr>
            <w:tcW w:w="567" w:type="dxa"/>
            <w:tcBorders>
              <w:left w:val="nil"/>
            </w:tcBorders>
            <w:vAlign w:val="center"/>
          </w:tcPr>
          <w:p w14:paraId="22D2B8E5" w14:textId="77777777" w:rsidR="00320B27" w:rsidRDefault="00320B27" w:rsidP="00174B20">
            <w:r>
              <w:t>B</w:t>
            </w:r>
          </w:p>
        </w:tc>
        <w:tc>
          <w:tcPr>
            <w:tcW w:w="7230" w:type="dxa"/>
            <w:gridSpan w:val="2"/>
            <w:vAlign w:val="center"/>
          </w:tcPr>
          <w:p w14:paraId="090BEE5B" w14:textId="77777777" w:rsidR="00320B27" w:rsidRPr="00295E56" w:rsidRDefault="00320B27" w:rsidP="00174B20">
            <w:r>
              <w:t xml:space="preserve">Trouble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29C3BF46"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58DAC55" w14:textId="77777777" w:rsidR="00320B27" w:rsidRDefault="00000000" w:rsidP="00174B20">
            <w:pPr>
              <w:rPr>
                <w:lang w:eastAsia="en-CA"/>
              </w:rPr>
            </w:pPr>
            <w:sdt>
              <w:sdtPr>
                <w:rPr>
                  <w:lang w:eastAsia="en-CA"/>
                </w:rPr>
                <w:id w:val="38646021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371912CB"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7F2CE63" w14:textId="77777777" w:rsidR="00320B27" w:rsidRDefault="00000000" w:rsidP="00174B20">
            <w:pPr>
              <w:rPr>
                <w:lang w:eastAsia="en-CA"/>
              </w:rPr>
            </w:pPr>
            <w:sdt>
              <w:sdtPr>
                <w:rPr>
                  <w:lang w:eastAsia="en-CA"/>
                </w:rPr>
                <w:id w:val="-45301864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8E4813C"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13EA966" w14:textId="783CBEA1" w:rsidR="00320B27" w:rsidRDefault="00000000" w:rsidP="00174B20">
            <w:pPr>
              <w:rPr>
                <w:lang w:eastAsia="en-CA"/>
              </w:rPr>
            </w:pPr>
            <w:sdt>
              <w:sdtPr>
                <w:rPr>
                  <w:lang w:eastAsia="en-CA"/>
                </w:rPr>
                <w:id w:val="2074773915"/>
                <w14:checkbox>
                  <w14:checked w14:val="1"/>
                  <w14:checkedState w14:val="0050" w14:font="Wingdings 2"/>
                  <w14:uncheckedState w14:val="0020" w14:font="Wingdings 2"/>
                </w14:checkbox>
              </w:sdtPr>
              <w:sdtContent>
                <w:r w:rsidR="00BA64CE">
                  <w:rPr>
                    <w:lang w:eastAsia="en-CA"/>
                  </w:rPr>
                  <w:sym w:font="Wingdings 2" w:char="F050"/>
                </w:r>
              </w:sdtContent>
            </w:sdt>
          </w:p>
        </w:tc>
      </w:tr>
      <w:tr w:rsidR="00320B27" w14:paraId="036C99F1" w14:textId="77777777" w:rsidTr="00174B20">
        <w:tc>
          <w:tcPr>
            <w:tcW w:w="567" w:type="dxa"/>
            <w:tcBorders>
              <w:left w:val="nil"/>
            </w:tcBorders>
            <w:vAlign w:val="center"/>
          </w:tcPr>
          <w:p w14:paraId="02C7AC42" w14:textId="77777777" w:rsidR="00320B27" w:rsidRDefault="00320B27" w:rsidP="00174B20">
            <w:r>
              <w:t>C</w:t>
            </w:r>
          </w:p>
        </w:tc>
        <w:tc>
          <w:tcPr>
            <w:tcW w:w="7230" w:type="dxa"/>
            <w:gridSpan w:val="2"/>
            <w:vAlign w:val="center"/>
          </w:tcPr>
          <w:p w14:paraId="41281C5E" w14:textId="77777777" w:rsidR="00320B27" w:rsidRPr="00295E56" w:rsidRDefault="00320B27" w:rsidP="00174B20">
            <w:r>
              <w:t xml:space="preserve">Generator Run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3AD52B6D"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EEFC6F2" w14:textId="77777777" w:rsidR="00320B27" w:rsidRDefault="00000000" w:rsidP="00174B20">
            <w:pPr>
              <w:rPr>
                <w:lang w:eastAsia="en-CA"/>
              </w:rPr>
            </w:pPr>
            <w:sdt>
              <w:sdtPr>
                <w:rPr>
                  <w:lang w:eastAsia="en-CA"/>
                </w:rPr>
                <w:id w:val="187596129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6FAFFD4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D94F5BF" w14:textId="77777777" w:rsidR="00320B27" w:rsidRDefault="00000000" w:rsidP="00174B20">
            <w:pPr>
              <w:rPr>
                <w:lang w:eastAsia="en-CA"/>
              </w:rPr>
            </w:pPr>
            <w:sdt>
              <w:sdtPr>
                <w:rPr>
                  <w:lang w:eastAsia="en-CA"/>
                </w:rPr>
                <w:id w:val="-108884330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6A46F95"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D59A71B" w14:textId="5F0B0E8A" w:rsidR="00320B27" w:rsidRDefault="00000000" w:rsidP="00174B20">
            <w:pPr>
              <w:rPr>
                <w:lang w:eastAsia="en-CA"/>
              </w:rPr>
            </w:pPr>
            <w:sdt>
              <w:sdtPr>
                <w:rPr>
                  <w:lang w:eastAsia="en-CA"/>
                </w:rPr>
                <w:id w:val="-984092038"/>
                <w14:checkbox>
                  <w14:checked w14:val="1"/>
                  <w14:checkedState w14:val="0050" w14:font="Wingdings 2"/>
                  <w14:uncheckedState w14:val="0020" w14:font="Wingdings 2"/>
                </w14:checkbox>
              </w:sdtPr>
              <w:sdtContent>
                <w:r w:rsidR="00BA64CE">
                  <w:rPr>
                    <w:lang w:eastAsia="en-CA"/>
                  </w:rPr>
                  <w:sym w:font="Wingdings 2" w:char="F050"/>
                </w:r>
              </w:sdtContent>
            </w:sdt>
          </w:p>
        </w:tc>
      </w:tr>
    </w:tbl>
    <w:p w14:paraId="785A71F0" w14:textId="77777777" w:rsidR="00320B27" w:rsidRDefault="00320B27" w:rsidP="00320B27"/>
    <w:p w14:paraId="40D1F7A7" w14:textId="77777777" w:rsidR="00320B27" w:rsidRDefault="00320B27" w:rsidP="00320B27"/>
    <w:p w14:paraId="29F5AD53" w14:textId="77777777" w:rsidR="0031098F" w:rsidRDefault="0031098F">
      <w:pPr>
        <w:spacing w:after="200" w:line="276" w:lineRule="auto"/>
      </w:pPr>
      <w:r>
        <w:br w:type="page"/>
      </w:r>
    </w:p>
    <w:p w14:paraId="19E2A6D6" w14:textId="515D12C0" w:rsidR="00320B27" w:rsidRDefault="00320B27" w:rsidP="00D2445D">
      <w:pPr>
        <w:pStyle w:val="Heading2"/>
        <w:numPr>
          <w:ilvl w:val="1"/>
          <w:numId w:val="26"/>
        </w:numPr>
        <w:ind w:left="1134" w:hanging="1134"/>
      </w:pPr>
      <w:r>
        <w:lastRenderedPageBreak/>
        <w:t>Emergency Power Supply Test and Inspection (7)</w:t>
      </w:r>
    </w:p>
    <w:p w14:paraId="272719F7" w14:textId="77777777" w:rsidR="00320B27" w:rsidRDefault="00320B27" w:rsidP="00320B27">
      <w:r>
        <w:t>NOTE 1: See 9.2, 9.3, 9.4, and Annex C, Battery Tests</w:t>
      </w:r>
    </w:p>
    <w:p w14:paraId="221BD161" w14:textId="77777777" w:rsidR="00320B27" w:rsidRPr="002A280B" w:rsidRDefault="00320B27" w:rsidP="00320B27">
      <w:r>
        <w:t xml:space="preserve">NOTE 2: Complete section for each </w:t>
      </w:r>
      <w:r>
        <w:rPr>
          <w:i/>
          <w:iCs/>
        </w:rPr>
        <w:t>emergency power supply.</w:t>
      </w:r>
    </w:p>
    <w:p w14:paraId="203C3601" w14:textId="77777777" w:rsidR="00320B27" w:rsidRDefault="00320B27" w:rsidP="00320B27"/>
    <w:tbl>
      <w:tblPr>
        <w:tblStyle w:val="TableGrid"/>
        <w:tblW w:w="0" w:type="auto"/>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320B27" w14:paraId="0AA9656E" w14:textId="77777777" w:rsidTr="00174B20">
        <w:tc>
          <w:tcPr>
            <w:tcW w:w="2948" w:type="dxa"/>
            <w:gridSpan w:val="3"/>
            <w:tcBorders>
              <w:left w:val="nil"/>
              <w:right w:val="nil"/>
            </w:tcBorders>
          </w:tcPr>
          <w:p w14:paraId="40F08DF1" w14:textId="77777777" w:rsidR="00320B27" w:rsidRPr="00B36AD1" w:rsidRDefault="00320B27" w:rsidP="00174B20">
            <w:r>
              <w:rPr>
                <w:i/>
                <w:iCs/>
              </w:rPr>
              <w:t>Emergency power supply</w:t>
            </w:r>
            <w:r>
              <w:t xml:space="preserve"> location:</w:t>
            </w:r>
          </w:p>
        </w:tc>
        <w:tc>
          <w:tcPr>
            <w:tcW w:w="7852" w:type="dxa"/>
            <w:gridSpan w:val="19"/>
            <w:tcBorders>
              <w:left w:val="nil"/>
              <w:right w:val="nil"/>
            </w:tcBorders>
            <w:shd w:val="clear" w:color="auto" w:fill="F2F2F2" w:themeFill="background1" w:themeFillShade="F2"/>
          </w:tcPr>
          <w:p w14:paraId="67823EA0" w14:textId="66C5D7E3" w:rsidR="00320B27" w:rsidRDefault="00000000" w:rsidP="00174B20">
            <w:sdt>
              <w:sdtPr>
                <w:rPr>
                  <w:lang w:eastAsia="en-CA"/>
                </w:rPr>
                <w:id w:val="1048883995"/>
                <w:placeholder>
                  <w:docPart w:val="030AF328D0E5493BBC9163800C3E4252"/>
                </w:placeholder>
              </w:sdtPr>
              <w:sdtContent>
                <w:r w:rsidR="00320B27" w:rsidRPr="00814B85">
                  <w:rPr>
                    <w:lang w:eastAsia="en-CA"/>
                  </w:rPr>
                  <w:t xml:space="preserve"> </w:t>
                </w:r>
                <w:r w:rsidR="00BA64CE">
                  <w:rPr>
                    <w:lang w:eastAsia="en-CA"/>
                  </w:rPr>
                  <w:t>Booster #4</w:t>
                </w:r>
                <w:r w:rsidR="00F81C58">
                  <w:rPr>
                    <w:lang w:eastAsia="en-CA"/>
                  </w:rPr>
                  <w:t xml:space="preserve"> (Electrical Rm #5 30A Disconnect)</w:t>
                </w:r>
              </w:sdtContent>
            </w:sdt>
          </w:p>
        </w:tc>
      </w:tr>
      <w:tr w:rsidR="00320B27" w14:paraId="0CF5E473" w14:textId="77777777" w:rsidTr="00174B20">
        <w:tc>
          <w:tcPr>
            <w:tcW w:w="3119" w:type="dxa"/>
            <w:gridSpan w:val="4"/>
            <w:tcBorders>
              <w:left w:val="nil"/>
              <w:right w:val="nil"/>
            </w:tcBorders>
          </w:tcPr>
          <w:p w14:paraId="1FA4F69E" w14:textId="77777777" w:rsidR="00320B27" w:rsidRDefault="00320B27" w:rsidP="00174B20">
            <w:pPr>
              <w:rPr>
                <w:i/>
                <w:iCs/>
              </w:rPr>
            </w:pPr>
            <w:r>
              <w:rPr>
                <w:i/>
                <w:iCs/>
              </w:rPr>
              <w:t xml:space="preserve">Emergency power supply </w:t>
            </w:r>
            <w:r w:rsidRPr="002A280B">
              <w:t>identification:</w:t>
            </w:r>
          </w:p>
        </w:tc>
        <w:tc>
          <w:tcPr>
            <w:tcW w:w="7681" w:type="dxa"/>
            <w:gridSpan w:val="18"/>
            <w:tcBorders>
              <w:left w:val="nil"/>
              <w:right w:val="nil"/>
            </w:tcBorders>
            <w:shd w:val="clear" w:color="auto" w:fill="F2F2F2" w:themeFill="background1" w:themeFillShade="F2"/>
          </w:tcPr>
          <w:p w14:paraId="1695D415" w14:textId="4789F8D5" w:rsidR="00320B27" w:rsidRPr="00814B85" w:rsidRDefault="00000000" w:rsidP="00174B20">
            <w:pPr>
              <w:rPr>
                <w:lang w:eastAsia="en-CA"/>
              </w:rPr>
            </w:pPr>
            <w:sdt>
              <w:sdtPr>
                <w:rPr>
                  <w:lang w:eastAsia="en-CA"/>
                </w:rPr>
                <w:id w:val="1900633018"/>
                <w:placeholder>
                  <w:docPart w:val="335BE3C1BC344EED805C848B666F2189"/>
                </w:placeholder>
              </w:sdtPr>
              <w:sdtContent>
                <w:r w:rsidR="00320B27" w:rsidRPr="00814B85">
                  <w:rPr>
                    <w:lang w:eastAsia="en-CA"/>
                  </w:rPr>
                  <w:t xml:space="preserve"> </w:t>
                </w:r>
                <w:r w:rsidR="00BA64CE">
                  <w:rPr>
                    <w:lang w:eastAsia="en-CA"/>
                  </w:rPr>
                  <w:t>Booster #4 Batteries</w:t>
                </w:r>
              </w:sdtContent>
            </w:sdt>
          </w:p>
        </w:tc>
      </w:tr>
      <w:tr w:rsidR="00320B27" w14:paraId="702F58FF" w14:textId="77777777" w:rsidTr="00174B20">
        <w:tc>
          <w:tcPr>
            <w:tcW w:w="3119" w:type="dxa"/>
            <w:gridSpan w:val="4"/>
            <w:tcBorders>
              <w:left w:val="nil"/>
              <w:bottom w:val="single" w:sz="4" w:space="0" w:color="auto"/>
              <w:right w:val="nil"/>
            </w:tcBorders>
          </w:tcPr>
          <w:p w14:paraId="5049D9CE" w14:textId="77777777" w:rsidR="00320B27" w:rsidRPr="002A280B" w:rsidRDefault="00320B27" w:rsidP="00174B20">
            <w:r>
              <w:rPr>
                <w:i/>
                <w:iCs/>
              </w:rPr>
              <w:t>Emergency power supply</w:t>
            </w:r>
            <w:r>
              <w:t xml:space="preserve"> provided by:</w:t>
            </w:r>
          </w:p>
        </w:tc>
        <w:tc>
          <w:tcPr>
            <w:tcW w:w="7681" w:type="dxa"/>
            <w:gridSpan w:val="18"/>
            <w:tcBorders>
              <w:left w:val="nil"/>
              <w:bottom w:val="single" w:sz="4" w:space="0" w:color="auto"/>
              <w:right w:val="nil"/>
            </w:tcBorders>
            <w:shd w:val="clear" w:color="auto" w:fill="F2F2F2" w:themeFill="background1" w:themeFillShade="F2"/>
          </w:tcPr>
          <w:p w14:paraId="3C359F5C" w14:textId="77777777" w:rsidR="00320B27" w:rsidRPr="00814B85" w:rsidRDefault="00000000" w:rsidP="00174B20">
            <w:pPr>
              <w:rPr>
                <w:lang w:eastAsia="en-CA"/>
              </w:rPr>
            </w:pPr>
            <w:sdt>
              <w:sdtPr>
                <w:rPr>
                  <w:lang w:eastAsia="en-CA"/>
                </w:rPr>
                <w:id w:val="1280528771"/>
                <w:placeholder>
                  <w:docPart w:val="BDB283F76A1B44D9B772EF19E6500FDB"/>
                </w:placeholder>
              </w:sdtPr>
              <w:sdtContent>
                <w:r w:rsidR="00320B27" w:rsidRPr="00814B85">
                  <w:rPr>
                    <w:lang w:eastAsia="en-CA"/>
                  </w:rPr>
                  <w:t xml:space="preserve"> </w:t>
                </w:r>
              </w:sdtContent>
            </w:sdt>
          </w:p>
        </w:tc>
      </w:tr>
      <w:tr w:rsidR="00320B27" w14:paraId="1DEC946E" w14:textId="77777777" w:rsidTr="00174B20">
        <w:tc>
          <w:tcPr>
            <w:tcW w:w="1350" w:type="dxa"/>
            <w:tcBorders>
              <w:left w:val="nil"/>
              <w:bottom w:val="single" w:sz="4" w:space="0" w:color="auto"/>
              <w:right w:val="nil"/>
            </w:tcBorders>
          </w:tcPr>
          <w:p w14:paraId="637620E7" w14:textId="77777777" w:rsidR="00320B27" w:rsidRPr="00814B85" w:rsidRDefault="00320B27" w:rsidP="00174B20">
            <w:pPr>
              <w:jc w:val="right"/>
              <w:rPr>
                <w:lang w:eastAsia="en-CA"/>
              </w:rPr>
            </w:pPr>
            <w:r>
              <w:rPr>
                <w:lang w:eastAsia="en-CA"/>
              </w:rPr>
              <w:t>Batteries</w:t>
            </w:r>
          </w:p>
        </w:tc>
        <w:tc>
          <w:tcPr>
            <w:tcW w:w="1350" w:type="dxa"/>
            <w:tcBorders>
              <w:left w:val="nil"/>
              <w:bottom w:val="single" w:sz="4" w:space="0" w:color="auto"/>
              <w:right w:val="single" w:sz="4" w:space="0" w:color="auto"/>
            </w:tcBorders>
            <w:shd w:val="clear" w:color="auto" w:fill="F2F2F2" w:themeFill="background1" w:themeFillShade="F2"/>
            <w:vAlign w:val="center"/>
          </w:tcPr>
          <w:p w14:paraId="45D917E8" w14:textId="2725693C" w:rsidR="00320B27" w:rsidRPr="00814B85" w:rsidRDefault="00000000" w:rsidP="00174B20">
            <w:pPr>
              <w:rPr>
                <w:lang w:eastAsia="en-CA"/>
              </w:rPr>
            </w:pPr>
            <w:sdt>
              <w:sdtPr>
                <w:rPr>
                  <w:lang w:eastAsia="en-CA"/>
                </w:rPr>
                <w:id w:val="1770739974"/>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1350" w:type="dxa"/>
            <w:gridSpan w:val="4"/>
            <w:tcBorders>
              <w:left w:val="single" w:sz="4" w:space="0" w:color="auto"/>
              <w:bottom w:val="single" w:sz="4" w:space="0" w:color="auto"/>
              <w:right w:val="nil"/>
            </w:tcBorders>
          </w:tcPr>
          <w:p w14:paraId="3476FEE4" w14:textId="77777777" w:rsidR="00320B27" w:rsidRPr="00814B85" w:rsidRDefault="00320B27" w:rsidP="00174B20">
            <w:pPr>
              <w:jc w:val="right"/>
              <w:rPr>
                <w:lang w:eastAsia="en-CA"/>
              </w:rPr>
            </w:pPr>
            <w:r>
              <w:rPr>
                <w:lang w:eastAsia="en-CA"/>
              </w:rPr>
              <w:t>Generator</w:t>
            </w:r>
          </w:p>
        </w:tc>
        <w:tc>
          <w:tcPr>
            <w:tcW w:w="1350" w:type="dxa"/>
            <w:gridSpan w:val="4"/>
            <w:tcBorders>
              <w:left w:val="nil"/>
              <w:bottom w:val="single" w:sz="4" w:space="0" w:color="auto"/>
              <w:right w:val="single" w:sz="4" w:space="0" w:color="auto"/>
            </w:tcBorders>
            <w:shd w:val="clear" w:color="auto" w:fill="F2F2F2" w:themeFill="background1" w:themeFillShade="F2"/>
            <w:vAlign w:val="center"/>
          </w:tcPr>
          <w:p w14:paraId="541D41F9" w14:textId="77777777" w:rsidR="00320B27" w:rsidRPr="00814B85" w:rsidRDefault="00000000" w:rsidP="00174B20">
            <w:pPr>
              <w:rPr>
                <w:lang w:eastAsia="en-CA"/>
              </w:rPr>
            </w:pPr>
            <w:sdt>
              <w:sdtPr>
                <w:rPr>
                  <w:lang w:eastAsia="en-CA"/>
                </w:rPr>
                <w:id w:val="-186535770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0178E2CD" w14:textId="77777777" w:rsidR="00320B27" w:rsidRPr="00814B85" w:rsidRDefault="00320B27" w:rsidP="00174B20">
            <w:pPr>
              <w:jc w:val="right"/>
              <w:rPr>
                <w:lang w:eastAsia="en-CA"/>
              </w:rPr>
            </w:pPr>
            <w:r>
              <w:rPr>
                <w:lang w:eastAsia="en-CA"/>
              </w:rPr>
              <w:t>UPS</w:t>
            </w:r>
          </w:p>
        </w:tc>
        <w:tc>
          <w:tcPr>
            <w:tcW w:w="1350" w:type="dxa"/>
            <w:gridSpan w:val="3"/>
            <w:tcBorders>
              <w:left w:val="nil"/>
              <w:bottom w:val="single" w:sz="4" w:space="0" w:color="auto"/>
              <w:right w:val="single" w:sz="4" w:space="0" w:color="auto"/>
            </w:tcBorders>
            <w:shd w:val="clear" w:color="auto" w:fill="F2F2F2" w:themeFill="background1" w:themeFillShade="F2"/>
            <w:vAlign w:val="center"/>
          </w:tcPr>
          <w:p w14:paraId="15A170D2" w14:textId="77777777" w:rsidR="00320B27" w:rsidRPr="00814B85" w:rsidRDefault="00000000" w:rsidP="00174B20">
            <w:pPr>
              <w:rPr>
                <w:lang w:eastAsia="en-CA"/>
              </w:rPr>
            </w:pPr>
            <w:sdt>
              <w:sdtPr>
                <w:rPr>
                  <w:lang w:eastAsia="en-CA"/>
                </w:rPr>
                <w:id w:val="-3905951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6D71F16B" w14:textId="77777777" w:rsidR="00320B27" w:rsidRPr="00814B85" w:rsidRDefault="00320B27" w:rsidP="00174B20">
            <w:pPr>
              <w:jc w:val="right"/>
              <w:rPr>
                <w:lang w:eastAsia="en-CA"/>
              </w:rPr>
            </w:pPr>
            <w:r>
              <w:rPr>
                <w:lang w:eastAsia="en-CA"/>
              </w:rPr>
              <w:t>Combination</w:t>
            </w:r>
          </w:p>
        </w:tc>
        <w:tc>
          <w:tcPr>
            <w:tcW w:w="1350" w:type="dxa"/>
            <w:gridSpan w:val="3"/>
            <w:tcBorders>
              <w:left w:val="nil"/>
              <w:bottom w:val="single" w:sz="4" w:space="0" w:color="auto"/>
              <w:right w:val="nil"/>
            </w:tcBorders>
            <w:shd w:val="clear" w:color="auto" w:fill="F2F2F2" w:themeFill="background1" w:themeFillShade="F2"/>
            <w:vAlign w:val="center"/>
          </w:tcPr>
          <w:p w14:paraId="47478600" w14:textId="77777777" w:rsidR="00320B27" w:rsidRPr="00814B85" w:rsidRDefault="00000000" w:rsidP="00174B20">
            <w:pPr>
              <w:rPr>
                <w:lang w:eastAsia="en-CA"/>
              </w:rPr>
            </w:pPr>
            <w:sdt>
              <w:sdtPr>
                <w:rPr>
                  <w:lang w:eastAsia="en-CA"/>
                </w:rPr>
                <w:id w:val="-212329230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9F2800D" w14:textId="77777777" w:rsidTr="00174B20">
        <w:tc>
          <w:tcPr>
            <w:tcW w:w="3544" w:type="dxa"/>
            <w:gridSpan w:val="5"/>
            <w:tcBorders>
              <w:left w:val="nil"/>
              <w:right w:val="single" w:sz="4" w:space="0" w:color="auto"/>
            </w:tcBorders>
          </w:tcPr>
          <w:p w14:paraId="1806FF0E" w14:textId="77777777" w:rsidR="00320B27" w:rsidRDefault="00320B27" w:rsidP="00174B20">
            <w:pPr>
              <w:rPr>
                <w:lang w:eastAsia="en-CA"/>
              </w:rPr>
            </w:pPr>
            <w:r>
              <w:rPr>
                <w:lang w:eastAsia="en-CA"/>
              </w:rPr>
              <w:t>NBC required full load alarm operation time</w:t>
            </w:r>
          </w:p>
        </w:tc>
        <w:tc>
          <w:tcPr>
            <w:tcW w:w="907" w:type="dxa"/>
            <w:gridSpan w:val="2"/>
            <w:tcBorders>
              <w:left w:val="single" w:sz="4" w:space="0" w:color="auto"/>
              <w:right w:val="nil"/>
            </w:tcBorders>
          </w:tcPr>
          <w:p w14:paraId="5F736D50" w14:textId="77777777" w:rsidR="00320B27" w:rsidRDefault="00320B27" w:rsidP="00174B20">
            <w:pPr>
              <w:jc w:val="right"/>
              <w:rPr>
                <w:lang w:eastAsia="en-CA"/>
              </w:rPr>
            </w:pPr>
            <w:r>
              <w:rPr>
                <w:lang w:eastAsia="en-CA"/>
              </w:rPr>
              <w:t>2h</w:t>
            </w:r>
          </w:p>
        </w:tc>
        <w:tc>
          <w:tcPr>
            <w:tcW w:w="907" w:type="dxa"/>
            <w:gridSpan w:val="2"/>
            <w:tcBorders>
              <w:left w:val="nil"/>
              <w:right w:val="single" w:sz="4" w:space="0" w:color="auto"/>
            </w:tcBorders>
            <w:shd w:val="clear" w:color="auto" w:fill="F2F2F2" w:themeFill="background1" w:themeFillShade="F2"/>
          </w:tcPr>
          <w:p w14:paraId="6A357CDD" w14:textId="77777777" w:rsidR="00320B27" w:rsidRDefault="00000000" w:rsidP="00174B20">
            <w:pPr>
              <w:rPr>
                <w:lang w:eastAsia="en-CA"/>
              </w:rPr>
            </w:pPr>
            <w:sdt>
              <w:sdtPr>
                <w:rPr>
                  <w:lang w:eastAsia="en-CA"/>
                </w:rPr>
                <w:id w:val="197741913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gridSpan w:val="3"/>
            <w:tcBorders>
              <w:left w:val="single" w:sz="4" w:space="0" w:color="auto"/>
              <w:right w:val="nil"/>
            </w:tcBorders>
          </w:tcPr>
          <w:p w14:paraId="21040C38" w14:textId="77777777" w:rsidR="00320B27" w:rsidRDefault="00320B27" w:rsidP="00174B20">
            <w:pPr>
              <w:jc w:val="right"/>
              <w:rPr>
                <w:lang w:eastAsia="en-CA"/>
              </w:rPr>
            </w:pPr>
            <w:r>
              <w:rPr>
                <w:lang w:eastAsia="en-CA"/>
              </w:rPr>
              <w:t>1h</w:t>
            </w:r>
          </w:p>
        </w:tc>
        <w:tc>
          <w:tcPr>
            <w:tcW w:w="907" w:type="dxa"/>
            <w:gridSpan w:val="2"/>
            <w:tcBorders>
              <w:left w:val="nil"/>
              <w:right w:val="single" w:sz="4" w:space="0" w:color="auto"/>
            </w:tcBorders>
            <w:shd w:val="clear" w:color="auto" w:fill="F2F2F2" w:themeFill="background1" w:themeFillShade="F2"/>
          </w:tcPr>
          <w:p w14:paraId="33558355" w14:textId="77777777" w:rsidR="00320B27" w:rsidRDefault="00000000" w:rsidP="00174B20">
            <w:pPr>
              <w:rPr>
                <w:lang w:eastAsia="en-CA"/>
              </w:rPr>
            </w:pPr>
            <w:sdt>
              <w:sdtPr>
                <w:rPr>
                  <w:lang w:eastAsia="en-CA"/>
                </w:rPr>
                <w:id w:val="-110442394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tcBorders>
              <w:left w:val="single" w:sz="4" w:space="0" w:color="auto"/>
              <w:right w:val="nil"/>
            </w:tcBorders>
          </w:tcPr>
          <w:p w14:paraId="729C1630" w14:textId="77777777" w:rsidR="00320B27" w:rsidRDefault="00320B27" w:rsidP="00174B20">
            <w:pPr>
              <w:jc w:val="right"/>
              <w:rPr>
                <w:lang w:eastAsia="en-CA"/>
              </w:rPr>
            </w:pPr>
            <w:r>
              <w:rPr>
                <w:lang w:eastAsia="en-CA"/>
              </w:rPr>
              <w:t>30min</w:t>
            </w:r>
          </w:p>
        </w:tc>
        <w:tc>
          <w:tcPr>
            <w:tcW w:w="907" w:type="dxa"/>
            <w:gridSpan w:val="3"/>
            <w:tcBorders>
              <w:left w:val="nil"/>
              <w:right w:val="single" w:sz="4" w:space="0" w:color="auto"/>
            </w:tcBorders>
            <w:shd w:val="clear" w:color="auto" w:fill="F2F2F2" w:themeFill="background1" w:themeFillShade="F2"/>
          </w:tcPr>
          <w:p w14:paraId="690C261F" w14:textId="2524BEB1" w:rsidR="00320B27" w:rsidRDefault="00000000" w:rsidP="00174B20">
            <w:pPr>
              <w:rPr>
                <w:lang w:eastAsia="en-CA"/>
              </w:rPr>
            </w:pPr>
            <w:sdt>
              <w:sdtPr>
                <w:rPr>
                  <w:lang w:eastAsia="en-CA"/>
                </w:rPr>
                <w:id w:val="914053167"/>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907" w:type="dxa"/>
            <w:gridSpan w:val="3"/>
            <w:tcBorders>
              <w:left w:val="single" w:sz="4" w:space="0" w:color="auto"/>
              <w:right w:val="nil"/>
            </w:tcBorders>
          </w:tcPr>
          <w:p w14:paraId="121F68AD" w14:textId="77777777" w:rsidR="00320B27" w:rsidRDefault="00320B27" w:rsidP="00174B20">
            <w:pPr>
              <w:jc w:val="right"/>
              <w:rPr>
                <w:lang w:eastAsia="en-CA"/>
              </w:rPr>
            </w:pPr>
            <w:r>
              <w:rPr>
                <w:lang w:eastAsia="en-CA"/>
              </w:rPr>
              <w:t>5 min</w:t>
            </w:r>
          </w:p>
        </w:tc>
        <w:tc>
          <w:tcPr>
            <w:tcW w:w="907" w:type="dxa"/>
            <w:tcBorders>
              <w:left w:val="nil"/>
              <w:right w:val="nil"/>
            </w:tcBorders>
            <w:shd w:val="clear" w:color="auto" w:fill="F2F2F2" w:themeFill="background1" w:themeFillShade="F2"/>
          </w:tcPr>
          <w:p w14:paraId="59FF8086" w14:textId="77777777" w:rsidR="00320B27" w:rsidRDefault="00000000" w:rsidP="00174B20">
            <w:pPr>
              <w:rPr>
                <w:lang w:eastAsia="en-CA"/>
              </w:rPr>
            </w:pPr>
            <w:sdt>
              <w:sdtPr>
                <w:rPr>
                  <w:lang w:eastAsia="en-CA"/>
                </w:rPr>
                <w:id w:val="166049978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8E98AC3" w14:textId="77777777" w:rsidTr="00174B20">
        <w:tc>
          <w:tcPr>
            <w:tcW w:w="3544" w:type="dxa"/>
            <w:gridSpan w:val="5"/>
            <w:tcBorders>
              <w:left w:val="nil"/>
              <w:right w:val="single" w:sz="4" w:space="0" w:color="auto"/>
            </w:tcBorders>
          </w:tcPr>
          <w:p w14:paraId="272757BA" w14:textId="77777777" w:rsidR="00320B27" w:rsidRDefault="00320B27" w:rsidP="00174B20">
            <w:pPr>
              <w:rPr>
                <w:lang w:eastAsia="en-CA"/>
              </w:rPr>
            </w:pPr>
            <w:r>
              <w:rPr>
                <w:lang w:eastAsia="en-CA"/>
              </w:rPr>
              <w:t>Installed batteries</w:t>
            </w:r>
          </w:p>
        </w:tc>
        <w:tc>
          <w:tcPr>
            <w:tcW w:w="1209" w:type="dxa"/>
            <w:gridSpan w:val="3"/>
            <w:tcBorders>
              <w:left w:val="single" w:sz="4" w:space="0" w:color="auto"/>
              <w:right w:val="nil"/>
            </w:tcBorders>
          </w:tcPr>
          <w:p w14:paraId="2B5D4EB7" w14:textId="77777777" w:rsidR="00320B27" w:rsidRDefault="00320B27" w:rsidP="00174B20">
            <w:pPr>
              <w:jc w:val="right"/>
              <w:rPr>
                <w:lang w:eastAsia="en-CA"/>
              </w:rPr>
            </w:pPr>
            <w:r>
              <w:rPr>
                <w:lang w:eastAsia="en-CA"/>
              </w:rPr>
              <w:t>Qty:</w:t>
            </w:r>
          </w:p>
        </w:tc>
        <w:tc>
          <w:tcPr>
            <w:tcW w:w="1209" w:type="dxa"/>
            <w:gridSpan w:val="3"/>
            <w:tcBorders>
              <w:left w:val="nil"/>
              <w:right w:val="single" w:sz="4" w:space="0" w:color="auto"/>
            </w:tcBorders>
            <w:shd w:val="clear" w:color="auto" w:fill="F2F2F2" w:themeFill="background1" w:themeFillShade="F2"/>
          </w:tcPr>
          <w:p w14:paraId="35A19BA5" w14:textId="0DB46518" w:rsidR="00320B27" w:rsidRDefault="00000000" w:rsidP="00174B20">
            <w:pPr>
              <w:rPr>
                <w:lang w:eastAsia="en-CA"/>
              </w:rPr>
            </w:pPr>
            <w:sdt>
              <w:sdtPr>
                <w:rPr>
                  <w:lang w:eastAsia="en-CA"/>
                </w:rPr>
                <w:id w:val="-800764374"/>
                <w:placeholder>
                  <w:docPart w:val="4D64272B047B4971AE69A6B8621E3F72"/>
                </w:placeholder>
              </w:sdtPr>
              <w:sdtContent>
                <w:r w:rsidR="00320B27" w:rsidRPr="00814B85">
                  <w:rPr>
                    <w:lang w:eastAsia="en-CA"/>
                  </w:rPr>
                  <w:t xml:space="preserve"> </w:t>
                </w:r>
                <w:r w:rsidR="00BA64CE">
                  <w:rPr>
                    <w:lang w:eastAsia="en-CA"/>
                  </w:rPr>
                  <w:t>2</w:t>
                </w:r>
              </w:sdtContent>
            </w:sdt>
          </w:p>
        </w:tc>
        <w:tc>
          <w:tcPr>
            <w:tcW w:w="1210" w:type="dxa"/>
            <w:gridSpan w:val="3"/>
            <w:tcBorders>
              <w:left w:val="single" w:sz="4" w:space="0" w:color="auto"/>
              <w:right w:val="nil"/>
            </w:tcBorders>
          </w:tcPr>
          <w:p w14:paraId="13DCE8A1" w14:textId="77777777" w:rsidR="00320B27" w:rsidRDefault="00320B27" w:rsidP="00174B20">
            <w:pPr>
              <w:jc w:val="right"/>
              <w:rPr>
                <w:lang w:eastAsia="en-CA"/>
              </w:rPr>
            </w:pPr>
            <w:r>
              <w:rPr>
                <w:lang w:eastAsia="en-CA"/>
              </w:rPr>
              <w:t>V(dc):</w:t>
            </w:r>
          </w:p>
        </w:tc>
        <w:tc>
          <w:tcPr>
            <w:tcW w:w="1209" w:type="dxa"/>
            <w:gridSpan w:val="3"/>
            <w:tcBorders>
              <w:left w:val="nil"/>
              <w:right w:val="single" w:sz="4" w:space="0" w:color="auto"/>
            </w:tcBorders>
            <w:shd w:val="clear" w:color="auto" w:fill="F2F2F2" w:themeFill="background1" w:themeFillShade="F2"/>
          </w:tcPr>
          <w:p w14:paraId="1CD51A3E" w14:textId="5C97068F" w:rsidR="00320B27" w:rsidRDefault="00000000" w:rsidP="00174B20">
            <w:pPr>
              <w:rPr>
                <w:lang w:eastAsia="en-CA"/>
              </w:rPr>
            </w:pPr>
            <w:sdt>
              <w:sdtPr>
                <w:rPr>
                  <w:lang w:eastAsia="en-CA"/>
                </w:rPr>
                <w:id w:val="-185836116"/>
                <w:placeholder>
                  <w:docPart w:val="E925D0D11F3A44C09622397E97DC7DB8"/>
                </w:placeholder>
              </w:sdtPr>
              <w:sdtContent>
                <w:r w:rsidR="00320B27" w:rsidRPr="00814B85">
                  <w:rPr>
                    <w:lang w:eastAsia="en-CA"/>
                  </w:rPr>
                  <w:t xml:space="preserve"> </w:t>
                </w:r>
                <w:r w:rsidR="00BA64CE">
                  <w:rPr>
                    <w:lang w:eastAsia="en-CA"/>
                  </w:rPr>
                  <w:t>12</w:t>
                </w:r>
              </w:sdtContent>
            </w:sdt>
          </w:p>
        </w:tc>
        <w:tc>
          <w:tcPr>
            <w:tcW w:w="1209" w:type="dxa"/>
            <w:gridSpan w:val="3"/>
            <w:tcBorders>
              <w:left w:val="single" w:sz="4" w:space="0" w:color="auto"/>
              <w:right w:val="nil"/>
            </w:tcBorders>
          </w:tcPr>
          <w:p w14:paraId="365C8761" w14:textId="77777777" w:rsidR="00320B27" w:rsidRDefault="00320B27" w:rsidP="00174B20">
            <w:pPr>
              <w:jc w:val="right"/>
              <w:rPr>
                <w:lang w:eastAsia="en-CA"/>
              </w:rPr>
            </w:pPr>
            <w:proofErr w:type="spellStart"/>
            <w:r>
              <w:rPr>
                <w:lang w:eastAsia="en-CA"/>
              </w:rPr>
              <w:t>A</w:t>
            </w:r>
            <w:r>
              <w:rPr>
                <w:rFonts w:cstheme="minorHAnsi"/>
                <w:lang w:eastAsia="en-CA"/>
              </w:rPr>
              <w:t>∙</w:t>
            </w:r>
            <w:r>
              <w:rPr>
                <w:lang w:eastAsia="en-CA"/>
              </w:rPr>
              <w:t>h</w:t>
            </w:r>
            <w:proofErr w:type="spellEnd"/>
            <w:r>
              <w:rPr>
                <w:lang w:eastAsia="en-CA"/>
              </w:rPr>
              <w:t>:</w:t>
            </w:r>
          </w:p>
        </w:tc>
        <w:tc>
          <w:tcPr>
            <w:tcW w:w="1210" w:type="dxa"/>
            <w:gridSpan w:val="2"/>
            <w:tcBorders>
              <w:left w:val="nil"/>
              <w:right w:val="nil"/>
            </w:tcBorders>
            <w:shd w:val="clear" w:color="auto" w:fill="F2F2F2" w:themeFill="background1" w:themeFillShade="F2"/>
          </w:tcPr>
          <w:p w14:paraId="16C25953" w14:textId="28E388AC" w:rsidR="00320B27" w:rsidRDefault="00000000" w:rsidP="00174B20">
            <w:pPr>
              <w:rPr>
                <w:lang w:eastAsia="en-CA"/>
              </w:rPr>
            </w:pPr>
            <w:sdt>
              <w:sdtPr>
                <w:rPr>
                  <w:lang w:eastAsia="en-CA"/>
                </w:rPr>
                <w:id w:val="-535494527"/>
                <w:placeholder>
                  <w:docPart w:val="3FFDCC916086410595B1F4B8B29F1C9F"/>
                </w:placeholder>
              </w:sdtPr>
              <w:sdtContent>
                <w:r w:rsidR="00320B27" w:rsidRPr="00814B85">
                  <w:rPr>
                    <w:lang w:eastAsia="en-CA"/>
                  </w:rPr>
                  <w:t xml:space="preserve"> </w:t>
                </w:r>
                <w:r w:rsidR="00BA64CE">
                  <w:rPr>
                    <w:lang w:eastAsia="en-CA"/>
                  </w:rPr>
                  <w:t>13</w:t>
                </w:r>
              </w:sdtContent>
            </w:sdt>
          </w:p>
        </w:tc>
      </w:tr>
    </w:tbl>
    <w:p w14:paraId="727D2ADC" w14:textId="77777777" w:rsidR="00320B27" w:rsidRDefault="00320B27" w:rsidP="00320B27"/>
    <w:p w14:paraId="46E239D3" w14:textId="77777777" w:rsidR="00320B27" w:rsidRDefault="00320B27" w:rsidP="00320B27"/>
    <w:tbl>
      <w:tblPr>
        <w:tblStyle w:val="TableGrid"/>
        <w:tblW w:w="11146" w:type="dxa"/>
        <w:tblLayout w:type="fixed"/>
        <w:tblLook w:val="04A0" w:firstRow="1" w:lastRow="0" w:firstColumn="1" w:lastColumn="0" w:noHBand="0" w:noVBand="1"/>
      </w:tblPr>
      <w:tblGrid>
        <w:gridCol w:w="567"/>
        <w:gridCol w:w="3738"/>
        <w:gridCol w:w="3492"/>
        <w:gridCol w:w="477"/>
        <w:gridCol w:w="10"/>
        <w:gridCol w:w="576"/>
        <w:gridCol w:w="354"/>
        <w:gridCol w:w="478"/>
        <w:gridCol w:w="10"/>
        <w:gridCol w:w="301"/>
        <w:gridCol w:w="62"/>
        <w:gridCol w:w="708"/>
        <w:gridCol w:w="363"/>
        <w:gridCol w:w="10"/>
      </w:tblGrid>
      <w:tr w:rsidR="00320B27" w14:paraId="4727084F" w14:textId="77777777" w:rsidTr="00174B20">
        <w:tc>
          <w:tcPr>
            <w:tcW w:w="11146" w:type="dxa"/>
            <w:gridSpan w:val="14"/>
            <w:tcBorders>
              <w:left w:val="nil"/>
              <w:right w:val="nil"/>
            </w:tcBorders>
          </w:tcPr>
          <w:p w14:paraId="6FD12FE3" w14:textId="77777777" w:rsidR="00320B27" w:rsidRPr="00C73289" w:rsidRDefault="00320B27" w:rsidP="00174B20">
            <w:pPr>
              <w:jc w:val="center"/>
              <w:rPr>
                <w:lang w:eastAsia="en-CA"/>
              </w:rPr>
            </w:pPr>
            <w:r>
              <w:t>BATTERY TESTS (Reference: 9.2)</w:t>
            </w:r>
          </w:p>
        </w:tc>
      </w:tr>
      <w:tr w:rsidR="00320B27" w14:paraId="6816A78E" w14:textId="77777777" w:rsidTr="00174B20">
        <w:tc>
          <w:tcPr>
            <w:tcW w:w="567" w:type="dxa"/>
            <w:tcBorders>
              <w:left w:val="nil"/>
            </w:tcBorders>
            <w:vAlign w:val="center"/>
          </w:tcPr>
          <w:p w14:paraId="3F768774" w14:textId="77777777" w:rsidR="00320B27" w:rsidRDefault="00320B27" w:rsidP="00174B20">
            <w:r>
              <w:t>A</w:t>
            </w:r>
          </w:p>
        </w:tc>
        <w:tc>
          <w:tcPr>
            <w:tcW w:w="7230" w:type="dxa"/>
            <w:gridSpan w:val="2"/>
            <w:vAlign w:val="center"/>
          </w:tcPr>
          <w:p w14:paraId="4137554B" w14:textId="77777777" w:rsidR="00320B27" w:rsidRPr="00336109" w:rsidRDefault="00320B27" w:rsidP="00174B20">
            <w:r>
              <w:t>Correct battery type as recommended by manufacturer</w:t>
            </w:r>
          </w:p>
        </w:tc>
        <w:tc>
          <w:tcPr>
            <w:tcW w:w="487" w:type="dxa"/>
            <w:gridSpan w:val="2"/>
            <w:tcBorders>
              <w:right w:val="nil"/>
            </w:tcBorders>
            <w:vAlign w:val="center"/>
          </w:tcPr>
          <w:p w14:paraId="02CFE429" w14:textId="77777777" w:rsidR="00320B27" w:rsidRDefault="00320B27" w:rsidP="00174B20">
            <w:r>
              <w:t>Yes</w:t>
            </w:r>
          </w:p>
        </w:tc>
        <w:tc>
          <w:tcPr>
            <w:tcW w:w="930" w:type="dxa"/>
            <w:gridSpan w:val="2"/>
            <w:tcBorders>
              <w:left w:val="nil"/>
            </w:tcBorders>
            <w:shd w:val="clear" w:color="auto" w:fill="F2F2F2" w:themeFill="background1" w:themeFillShade="F2"/>
            <w:vAlign w:val="center"/>
          </w:tcPr>
          <w:p w14:paraId="7C709810" w14:textId="1AFFBF9A" w:rsidR="00320B27" w:rsidRDefault="00000000" w:rsidP="00174B20">
            <w:sdt>
              <w:sdtPr>
                <w:rPr>
                  <w:lang w:eastAsia="en-CA"/>
                </w:rPr>
                <w:id w:val="-1509666118"/>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right w:val="nil"/>
            </w:tcBorders>
            <w:vAlign w:val="center"/>
          </w:tcPr>
          <w:p w14:paraId="06868D3D" w14:textId="77777777" w:rsidR="00320B27" w:rsidRDefault="00320B27" w:rsidP="00174B20">
            <w:r>
              <w:t>No</w:t>
            </w:r>
          </w:p>
        </w:tc>
        <w:tc>
          <w:tcPr>
            <w:tcW w:w="363" w:type="dxa"/>
            <w:gridSpan w:val="2"/>
            <w:tcBorders>
              <w:left w:val="nil"/>
            </w:tcBorders>
            <w:shd w:val="clear" w:color="auto" w:fill="F2F2F2" w:themeFill="background1" w:themeFillShade="F2"/>
            <w:vAlign w:val="center"/>
          </w:tcPr>
          <w:p w14:paraId="72E50518" w14:textId="77777777" w:rsidR="00320B27" w:rsidRDefault="00000000" w:rsidP="00174B20">
            <w:sdt>
              <w:sdtPr>
                <w:rPr>
                  <w:lang w:eastAsia="en-CA"/>
                </w:rPr>
                <w:id w:val="30444455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right w:val="nil"/>
            </w:tcBorders>
            <w:vAlign w:val="center"/>
          </w:tcPr>
          <w:p w14:paraId="570162CD" w14:textId="77777777" w:rsidR="00320B27" w:rsidRDefault="00320B27" w:rsidP="00174B20">
            <w:r>
              <w:t>N/A</w:t>
            </w:r>
          </w:p>
        </w:tc>
        <w:tc>
          <w:tcPr>
            <w:tcW w:w="373" w:type="dxa"/>
            <w:gridSpan w:val="2"/>
            <w:tcBorders>
              <w:left w:val="nil"/>
              <w:right w:val="nil"/>
            </w:tcBorders>
            <w:shd w:val="clear" w:color="auto" w:fill="F2F2F2" w:themeFill="background1" w:themeFillShade="F2"/>
            <w:vAlign w:val="center"/>
          </w:tcPr>
          <w:p w14:paraId="6B3840B1" w14:textId="77777777" w:rsidR="00320B27" w:rsidRDefault="00000000" w:rsidP="00174B20">
            <w:sdt>
              <w:sdtPr>
                <w:rPr>
                  <w:lang w:eastAsia="en-CA"/>
                </w:rPr>
                <w:id w:val="-203588159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F85C4E9" w14:textId="77777777" w:rsidTr="00174B20">
        <w:tc>
          <w:tcPr>
            <w:tcW w:w="567" w:type="dxa"/>
            <w:tcBorders>
              <w:left w:val="nil"/>
            </w:tcBorders>
            <w:vAlign w:val="center"/>
          </w:tcPr>
          <w:p w14:paraId="4826EA19" w14:textId="77777777" w:rsidR="00320B27" w:rsidRDefault="00320B27" w:rsidP="00174B20">
            <w:r>
              <w:t>B</w:t>
            </w:r>
          </w:p>
        </w:tc>
        <w:tc>
          <w:tcPr>
            <w:tcW w:w="7230" w:type="dxa"/>
            <w:gridSpan w:val="2"/>
            <w:vAlign w:val="center"/>
          </w:tcPr>
          <w:p w14:paraId="17EF900F" w14:textId="77777777" w:rsidR="00320B27" w:rsidRDefault="00320B27" w:rsidP="00174B20">
            <w:r>
              <w:t>Correct battery rating as determined by battery calculations based on full system load.</w:t>
            </w:r>
          </w:p>
        </w:tc>
        <w:tc>
          <w:tcPr>
            <w:tcW w:w="487" w:type="dxa"/>
            <w:gridSpan w:val="2"/>
            <w:tcBorders>
              <w:bottom w:val="single" w:sz="4" w:space="0" w:color="auto"/>
              <w:right w:val="nil"/>
            </w:tcBorders>
            <w:vAlign w:val="center"/>
          </w:tcPr>
          <w:p w14:paraId="5C765428" w14:textId="77777777" w:rsidR="00320B27" w:rsidRDefault="00320B27" w:rsidP="00174B20">
            <w:r>
              <w:t>Yes</w:t>
            </w:r>
          </w:p>
        </w:tc>
        <w:tc>
          <w:tcPr>
            <w:tcW w:w="930" w:type="dxa"/>
            <w:gridSpan w:val="2"/>
            <w:tcBorders>
              <w:left w:val="nil"/>
              <w:bottom w:val="single" w:sz="4" w:space="0" w:color="auto"/>
            </w:tcBorders>
            <w:shd w:val="clear" w:color="auto" w:fill="F2F2F2" w:themeFill="background1" w:themeFillShade="F2"/>
            <w:vAlign w:val="center"/>
          </w:tcPr>
          <w:p w14:paraId="42877206" w14:textId="2E5CA90E" w:rsidR="00320B27" w:rsidRDefault="00000000" w:rsidP="00174B20">
            <w:pPr>
              <w:rPr>
                <w:lang w:eastAsia="en-CA"/>
              </w:rPr>
            </w:pPr>
            <w:sdt>
              <w:sdtPr>
                <w:rPr>
                  <w:lang w:eastAsia="en-CA"/>
                </w:rPr>
                <w:id w:val="-1626460917"/>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bottom w:val="single" w:sz="4" w:space="0" w:color="auto"/>
              <w:right w:val="nil"/>
            </w:tcBorders>
            <w:vAlign w:val="center"/>
          </w:tcPr>
          <w:p w14:paraId="612E34CF" w14:textId="77777777" w:rsidR="00320B27" w:rsidRDefault="00320B27" w:rsidP="00174B20">
            <w:r>
              <w:t>No</w:t>
            </w:r>
          </w:p>
        </w:tc>
        <w:tc>
          <w:tcPr>
            <w:tcW w:w="363" w:type="dxa"/>
            <w:gridSpan w:val="2"/>
            <w:tcBorders>
              <w:left w:val="nil"/>
              <w:bottom w:val="single" w:sz="4" w:space="0" w:color="auto"/>
            </w:tcBorders>
            <w:shd w:val="clear" w:color="auto" w:fill="F2F2F2" w:themeFill="background1" w:themeFillShade="F2"/>
            <w:vAlign w:val="center"/>
          </w:tcPr>
          <w:p w14:paraId="44ACC0DE" w14:textId="77777777" w:rsidR="00320B27" w:rsidRDefault="00000000" w:rsidP="00174B20">
            <w:pPr>
              <w:rPr>
                <w:lang w:eastAsia="en-CA"/>
              </w:rPr>
            </w:pPr>
            <w:sdt>
              <w:sdtPr>
                <w:rPr>
                  <w:lang w:eastAsia="en-CA"/>
                </w:rPr>
                <w:id w:val="149398979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bottom w:val="single" w:sz="4" w:space="0" w:color="auto"/>
              <w:right w:val="nil"/>
            </w:tcBorders>
            <w:vAlign w:val="center"/>
          </w:tcPr>
          <w:p w14:paraId="326FCC0E" w14:textId="77777777" w:rsidR="00320B27" w:rsidRDefault="00320B27" w:rsidP="00174B20">
            <w:r>
              <w:t>N/A</w:t>
            </w:r>
          </w:p>
        </w:tc>
        <w:tc>
          <w:tcPr>
            <w:tcW w:w="373" w:type="dxa"/>
            <w:gridSpan w:val="2"/>
            <w:tcBorders>
              <w:left w:val="nil"/>
              <w:bottom w:val="single" w:sz="4" w:space="0" w:color="auto"/>
              <w:right w:val="nil"/>
            </w:tcBorders>
            <w:shd w:val="clear" w:color="auto" w:fill="F2F2F2" w:themeFill="background1" w:themeFillShade="F2"/>
            <w:vAlign w:val="center"/>
          </w:tcPr>
          <w:p w14:paraId="05F412E6" w14:textId="77777777" w:rsidR="00320B27" w:rsidRDefault="00000000" w:rsidP="00174B20">
            <w:pPr>
              <w:rPr>
                <w:lang w:eastAsia="en-CA"/>
              </w:rPr>
            </w:pPr>
            <w:sdt>
              <w:sdtPr>
                <w:rPr>
                  <w:lang w:eastAsia="en-CA"/>
                </w:rPr>
                <w:id w:val="4788316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A910583" w14:textId="77777777" w:rsidTr="00174B20">
        <w:trPr>
          <w:trHeight w:val="113"/>
        </w:trPr>
        <w:tc>
          <w:tcPr>
            <w:tcW w:w="567" w:type="dxa"/>
            <w:vMerge w:val="restart"/>
            <w:tcBorders>
              <w:left w:val="nil"/>
            </w:tcBorders>
            <w:vAlign w:val="center"/>
          </w:tcPr>
          <w:p w14:paraId="49E02A29" w14:textId="77777777" w:rsidR="00320B27" w:rsidRDefault="00320B27" w:rsidP="00174B20">
            <w:r>
              <w:t>C</w:t>
            </w:r>
          </w:p>
        </w:tc>
        <w:tc>
          <w:tcPr>
            <w:tcW w:w="7230" w:type="dxa"/>
            <w:gridSpan w:val="2"/>
            <w:vMerge w:val="restart"/>
            <w:tcBorders>
              <w:right w:val="single" w:sz="4" w:space="0" w:color="auto"/>
            </w:tcBorders>
            <w:vAlign w:val="center"/>
          </w:tcPr>
          <w:p w14:paraId="37BE4920" w14:textId="77777777" w:rsidR="00320B27" w:rsidRPr="00C73289" w:rsidRDefault="00320B27" w:rsidP="00174B20">
            <w:r>
              <w:t xml:space="preserve">Battery voltage with </w:t>
            </w:r>
            <w:r>
              <w:rPr>
                <w:i/>
                <w:iCs/>
              </w:rPr>
              <w:t>main power supply</w:t>
            </w:r>
            <w:r>
              <w:t xml:space="preserve"> ‘ON’.</w:t>
            </w:r>
          </w:p>
        </w:tc>
        <w:tc>
          <w:tcPr>
            <w:tcW w:w="1063" w:type="dxa"/>
            <w:gridSpan w:val="3"/>
            <w:tcBorders>
              <w:top w:val="single" w:sz="4" w:space="0" w:color="auto"/>
              <w:left w:val="single" w:sz="4" w:space="0" w:color="auto"/>
              <w:bottom w:val="nil"/>
              <w:right w:val="nil"/>
            </w:tcBorders>
            <w:vAlign w:val="center"/>
          </w:tcPr>
          <w:p w14:paraId="1A082F7D"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4712803D" w14:textId="33CE3CF4" w:rsidR="00320B27" w:rsidRDefault="00000000" w:rsidP="00174B20">
            <w:pPr>
              <w:jc w:val="right"/>
              <w:rPr>
                <w:lang w:eastAsia="en-CA"/>
              </w:rPr>
            </w:pPr>
            <w:sdt>
              <w:sdtPr>
                <w:rPr>
                  <w:lang w:eastAsia="en-CA"/>
                </w:rPr>
                <w:id w:val="-1366287605"/>
                <w:placeholder>
                  <w:docPart w:val="FF7BB47D7D0742F885B15485799C9CA4"/>
                </w:placeholder>
              </w:sdtPr>
              <w:sdtContent>
                <w:r w:rsidR="00320B27" w:rsidRPr="00814B85">
                  <w:rPr>
                    <w:lang w:eastAsia="en-CA"/>
                  </w:rPr>
                  <w:t xml:space="preserve"> </w:t>
                </w:r>
                <w:r w:rsidR="00BA64CE">
                  <w:rPr>
                    <w:lang w:eastAsia="en-CA"/>
                  </w:rPr>
                  <w:t>26.45</w:t>
                </w:r>
              </w:sdtContent>
            </w:sdt>
          </w:p>
        </w:tc>
        <w:tc>
          <w:tcPr>
            <w:tcW w:w="1143" w:type="dxa"/>
            <w:gridSpan w:val="4"/>
            <w:tcBorders>
              <w:top w:val="single" w:sz="4" w:space="0" w:color="auto"/>
              <w:left w:val="nil"/>
              <w:bottom w:val="nil"/>
              <w:right w:val="nil"/>
            </w:tcBorders>
            <w:vAlign w:val="center"/>
          </w:tcPr>
          <w:p w14:paraId="2BCE75FC" w14:textId="77777777" w:rsidR="00320B27" w:rsidRDefault="00320B27" w:rsidP="00174B20">
            <w:pPr>
              <w:rPr>
                <w:lang w:eastAsia="en-CA"/>
              </w:rPr>
            </w:pPr>
            <w:r>
              <w:rPr>
                <w:lang w:eastAsia="en-CA"/>
              </w:rPr>
              <w:t>V dc</w:t>
            </w:r>
          </w:p>
        </w:tc>
      </w:tr>
      <w:tr w:rsidR="00320B27" w14:paraId="4B381C94" w14:textId="77777777" w:rsidTr="00174B20">
        <w:trPr>
          <w:trHeight w:val="112"/>
        </w:trPr>
        <w:tc>
          <w:tcPr>
            <w:tcW w:w="567" w:type="dxa"/>
            <w:vMerge/>
            <w:tcBorders>
              <w:left w:val="nil"/>
              <w:bottom w:val="single" w:sz="4" w:space="0" w:color="auto"/>
            </w:tcBorders>
            <w:vAlign w:val="center"/>
          </w:tcPr>
          <w:p w14:paraId="188D3893" w14:textId="77777777" w:rsidR="00320B27" w:rsidRDefault="00320B27" w:rsidP="00174B20"/>
        </w:tc>
        <w:tc>
          <w:tcPr>
            <w:tcW w:w="7230" w:type="dxa"/>
            <w:gridSpan w:val="2"/>
            <w:vMerge/>
            <w:tcBorders>
              <w:right w:val="single" w:sz="4" w:space="0" w:color="auto"/>
            </w:tcBorders>
          </w:tcPr>
          <w:p w14:paraId="7CC02BE7" w14:textId="77777777" w:rsidR="00320B27" w:rsidRDefault="00320B27" w:rsidP="00174B20"/>
        </w:tc>
        <w:tc>
          <w:tcPr>
            <w:tcW w:w="1063" w:type="dxa"/>
            <w:gridSpan w:val="3"/>
            <w:tcBorders>
              <w:top w:val="nil"/>
              <w:left w:val="single" w:sz="4" w:space="0" w:color="auto"/>
              <w:bottom w:val="single" w:sz="4" w:space="0" w:color="auto"/>
              <w:right w:val="nil"/>
            </w:tcBorders>
            <w:vAlign w:val="center"/>
          </w:tcPr>
          <w:p w14:paraId="73612836"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7150A403" w14:textId="7EEC523B" w:rsidR="00320B27" w:rsidRDefault="00000000" w:rsidP="00174B20">
            <w:pPr>
              <w:jc w:val="right"/>
              <w:rPr>
                <w:lang w:eastAsia="en-CA"/>
              </w:rPr>
            </w:pPr>
            <w:sdt>
              <w:sdtPr>
                <w:rPr>
                  <w:lang w:eastAsia="en-CA"/>
                </w:rPr>
                <w:id w:val="-947766984"/>
                <w:placeholder>
                  <w:docPart w:val="8C7FC87DFB304D199968AA27C3DD0FCA"/>
                </w:placeholder>
              </w:sdtPr>
              <w:sdtContent>
                <w:r w:rsidR="0005018F">
                  <w:rPr>
                    <w:lang w:eastAsia="en-CA"/>
                  </w:rPr>
                  <w:t>0.02</w:t>
                </w:r>
                <w:r w:rsidR="00320B27" w:rsidRPr="00814B85">
                  <w:rPr>
                    <w:lang w:eastAsia="en-CA"/>
                  </w:rPr>
                  <w:t xml:space="preserve"> </w:t>
                </w:r>
              </w:sdtContent>
            </w:sdt>
          </w:p>
        </w:tc>
        <w:tc>
          <w:tcPr>
            <w:tcW w:w="1143" w:type="dxa"/>
            <w:gridSpan w:val="4"/>
            <w:tcBorders>
              <w:top w:val="nil"/>
              <w:left w:val="nil"/>
              <w:bottom w:val="single" w:sz="4" w:space="0" w:color="auto"/>
              <w:right w:val="nil"/>
            </w:tcBorders>
            <w:vAlign w:val="center"/>
          </w:tcPr>
          <w:p w14:paraId="3DB105CB" w14:textId="77777777" w:rsidR="00320B27" w:rsidRDefault="00320B27" w:rsidP="00174B20">
            <w:pPr>
              <w:rPr>
                <w:lang w:eastAsia="en-CA"/>
              </w:rPr>
            </w:pPr>
            <w:r>
              <w:rPr>
                <w:lang w:eastAsia="en-CA"/>
              </w:rPr>
              <w:t>A</w:t>
            </w:r>
          </w:p>
        </w:tc>
      </w:tr>
      <w:tr w:rsidR="00320B27" w14:paraId="51112940" w14:textId="77777777" w:rsidTr="00174B20">
        <w:trPr>
          <w:trHeight w:val="113"/>
        </w:trPr>
        <w:tc>
          <w:tcPr>
            <w:tcW w:w="567" w:type="dxa"/>
            <w:vMerge w:val="restart"/>
            <w:tcBorders>
              <w:left w:val="nil"/>
            </w:tcBorders>
          </w:tcPr>
          <w:p w14:paraId="42AD3FD1" w14:textId="77777777" w:rsidR="00320B27" w:rsidRDefault="00320B27" w:rsidP="00174B20">
            <w:r>
              <w:t>D</w:t>
            </w:r>
          </w:p>
        </w:tc>
        <w:tc>
          <w:tcPr>
            <w:tcW w:w="7230" w:type="dxa"/>
            <w:gridSpan w:val="2"/>
            <w:vMerge w:val="restart"/>
            <w:tcBorders>
              <w:right w:val="single" w:sz="4" w:space="0" w:color="auto"/>
            </w:tcBorders>
          </w:tcPr>
          <w:p w14:paraId="0B761DE7" w14:textId="77777777" w:rsidR="00320B27" w:rsidRPr="00C73289" w:rsidRDefault="00320B27" w:rsidP="00174B20">
            <w:r>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tcPr>
          <w:p w14:paraId="4D65ECC0"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5A3866AD" w14:textId="4B1B9559" w:rsidR="00320B27" w:rsidRDefault="00000000" w:rsidP="00174B20">
            <w:pPr>
              <w:jc w:val="right"/>
              <w:rPr>
                <w:lang w:eastAsia="en-CA"/>
              </w:rPr>
            </w:pPr>
            <w:sdt>
              <w:sdtPr>
                <w:rPr>
                  <w:lang w:eastAsia="en-CA"/>
                </w:rPr>
                <w:id w:val="1540247119"/>
                <w:placeholder>
                  <w:docPart w:val="F6D98632F7544A0EA77C2BB56C7D556D"/>
                </w:placeholder>
              </w:sdtPr>
              <w:sdtContent>
                <w:r w:rsidR="0005018F">
                  <w:rPr>
                    <w:lang w:eastAsia="en-CA"/>
                  </w:rPr>
                  <w:t>26.23</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40C7EE63" w14:textId="77777777" w:rsidR="00320B27" w:rsidRDefault="00320B27" w:rsidP="00174B20">
            <w:pPr>
              <w:rPr>
                <w:lang w:eastAsia="en-CA"/>
              </w:rPr>
            </w:pPr>
            <w:r>
              <w:rPr>
                <w:lang w:eastAsia="en-CA"/>
              </w:rPr>
              <w:t>V dc</w:t>
            </w:r>
          </w:p>
        </w:tc>
      </w:tr>
      <w:tr w:rsidR="00320B27" w14:paraId="6EF7A077" w14:textId="77777777" w:rsidTr="00174B20">
        <w:trPr>
          <w:trHeight w:val="112"/>
        </w:trPr>
        <w:tc>
          <w:tcPr>
            <w:tcW w:w="567" w:type="dxa"/>
            <w:vMerge/>
            <w:tcBorders>
              <w:left w:val="nil"/>
            </w:tcBorders>
          </w:tcPr>
          <w:p w14:paraId="1A685B90" w14:textId="77777777" w:rsidR="00320B27" w:rsidRDefault="00320B27" w:rsidP="00174B20"/>
        </w:tc>
        <w:tc>
          <w:tcPr>
            <w:tcW w:w="7230" w:type="dxa"/>
            <w:gridSpan w:val="2"/>
            <w:vMerge/>
            <w:tcBorders>
              <w:right w:val="single" w:sz="4" w:space="0" w:color="auto"/>
            </w:tcBorders>
          </w:tcPr>
          <w:p w14:paraId="308D5896" w14:textId="77777777" w:rsidR="00320B27" w:rsidRDefault="00320B27" w:rsidP="00174B20"/>
        </w:tc>
        <w:tc>
          <w:tcPr>
            <w:tcW w:w="1063" w:type="dxa"/>
            <w:gridSpan w:val="3"/>
            <w:tcBorders>
              <w:top w:val="nil"/>
              <w:left w:val="single" w:sz="4" w:space="0" w:color="auto"/>
              <w:bottom w:val="single" w:sz="4" w:space="0" w:color="auto"/>
              <w:right w:val="nil"/>
            </w:tcBorders>
          </w:tcPr>
          <w:p w14:paraId="398C51F4"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5730C0DA" w14:textId="7C3D5CB5" w:rsidR="00320B27" w:rsidRDefault="00000000" w:rsidP="00174B20">
            <w:pPr>
              <w:jc w:val="right"/>
              <w:rPr>
                <w:lang w:eastAsia="en-CA"/>
              </w:rPr>
            </w:pPr>
            <w:sdt>
              <w:sdtPr>
                <w:rPr>
                  <w:lang w:eastAsia="en-CA"/>
                </w:rPr>
                <w:id w:val="-2141715504"/>
                <w:placeholder>
                  <w:docPart w:val="B9A8EF5C76A2403ABAFAB4E9E78DC9AC"/>
                </w:placeholder>
              </w:sdtPr>
              <w:sdtContent>
                <w:r w:rsidR="0005018F">
                  <w:rPr>
                    <w:lang w:eastAsia="en-CA"/>
                  </w:rPr>
                  <w:t>0.09</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0463426A" w14:textId="77777777" w:rsidR="00320B27" w:rsidRDefault="00320B27" w:rsidP="00174B20">
            <w:pPr>
              <w:rPr>
                <w:lang w:eastAsia="en-CA"/>
              </w:rPr>
            </w:pPr>
            <w:r>
              <w:rPr>
                <w:lang w:eastAsia="en-CA"/>
              </w:rPr>
              <w:t>A</w:t>
            </w:r>
          </w:p>
        </w:tc>
      </w:tr>
      <w:tr w:rsidR="00320B27" w14:paraId="17FFA894" w14:textId="77777777" w:rsidTr="00174B20">
        <w:trPr>
          <w:trHeight w:val="113"/>
        </w:trPr>
        <w:tc>
          <w:tcPr>
            <w:tcW w:w="567" w:type="dxa"/>
            <w:vMerge w:val="restart"/>
            <w:tcBorders>
              <w:left w:val="nil"/>
            </w:tcBorders>
          </w:tcPr>
          <w:p w14:paraId="2CD3EBC5" w14:textId="77777777" w:rsidR="00320B27" w:rsidRDefault="00320B27" w:rsidP="00174B20">
            <w:r>
              <w:t>E</w:t>
            </w:r>
          </w:p>
        </w:tc>
        <w:tc>
          <w:tcPr>
            <w:tcW w:w="7230" w:type="dxa"/>
            <w:gridSpan w:val="2"/>
            <w:vMerge w:val="restart"/>
            <w:tcBorders>
              <w:right w:val="single" w:sz="4" w:space="0" w:color="auto"/>
            </w:tcBorders>
          </w:tcPr>
          <w:p w14:paraId="5908A5D4" w14:textId="77777777" w:rsidR="00320B27" w:rsidRPr="00C73289" w:rsidRDefault="00320B27" w:rsidP="00174B20">
            <w:r>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tcPr>
          <w:p w14:paraId="3BCE97DF"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7FA52864" w14:textId="591A82BD" w:rsidR="00320B27" w:rsidRDefault="00000000" w:rsidP="00174B20">
            <w:pPr>
              <w:jc w:val="right"/>
              <w:rPr>
                <w:lang w:eastAsia="en-CA"/>
              </w:rPr>
            </w:pPr>
            <w:sdt>
              <w:sdtPr>
                <w:rPr>
                  <w:lang w:eastAsia="en-CA"/>
                </w:rPr>
                <w:id w:val="2143461980"/>
                <w:placeholder>
                  <w:docPart w:val="FB027776CB554FB593F5486A8EC0ED99"/>
                </w:placeholder>
              </w:sdtPr>
              <w:sdtContent>
                <w:r w:rsidR="0005018F">
                  <w:rPr>
                    <w:lang w:eastAsia="en-CA"/>
                  </w:rPr>
                  <w:t>25.01</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7E0B711F" w14:textId="77777777" w:rsidR="00320B27" w:rsidRDefault="00320B27" w:rsidP="00174B20">
            <w:pPr>
              <w:rPr>
                <w:lang w:eastAsia="en-CA"/>
              </w:rPr>
            </w:pPr>
            <w:r>
              <w:rPr>
                <w:lang w:eastAsia="en-CA"/>
              </w:rPr>
              <w:t>V dc</w:t>
            </w:r>
          </w:p>
        </w:tc>
      </w:tr>
      <w:tr w:rsidR="00320B27" w14:paraId="22525463" w14:textId="77777777" w:rsidTr="00174B20">
        <w:trPr>
          <w:trHeight w:val="112"/>
        </w:trPr>
        <w:tc>
          <w:tcPr>
            <w:tcW w:w="567" w:type="dxa"/>
            <w:vMerge/>
            <w:tcBorders>
              <w:left w:val="nil"/>
            </w:tcBorders>
          </w:tcPr>
          <w:p w14:paraId="45F2E20C" w14:textId="77777777" w:rsidR="00320B27" w:rsidRDefault="00320B27" w:rsidP="00174B20"/>
        </w:tc>
        <w:tc>
          <w:tcPr>
            <w:tcW w:w="7230" w:type="dxa"/>
            <w:gridSpan w:val="2"/>
            <w:vMerge/>
            <w:tcBorders>
              <w:right w:val="single" w:sz="4" w:space="0" w:color="auto"/>
            </w:tcBorders>
          </w:tcPr>
          <w:p w14:paraId="11D6CD9D" w14:textId="77777777" w:rsidR="00320B27" w:rsidRDefault="00320B27" w:rsidP="00174B20"/>
        </w:tc>
        <w:tc>
          <w:tcPr>
            <w:tcW w:w="1063" w:type="dxa"/>
            <w:gridSpan w:val="3"/>
            <w:tcBorders>
              <w:top w:val="nil"/>
              <w:left w:val="single" w:sz="4" w:space="0" w:color="auto"/>
              <w:bottom w:val="single" w:sz="4" w:space="0" w:color="auto"/>
              <w:right w:val="nil"/>
            </w:tcBorders>
          </w:tcPr>
          <w:p w14:paraId="789ABF0C"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63A02658" w14:textId="69167795" w:rsidR="00320B27" w:rsidRDefault="00000000" w:rsidP="00174B20">
            <w:pPr>
              <w:jc w:val="right"/>
              <w:rPr>
                <w:lang w:eastAsia="en-CA"/>
              </w:rPr>
            </w:pPr>
            <w:sdt>
              <w:sdtPr>
                <w:rPr>
                  <w:lang w:eastAsia="en-CA"/>
                </w:rPr>
                <w:id w:val="-96254660"/>
                <w:placeholder>
                  <w:docPart w:val="F53AF76620D84139B8FF0292A0CBFD24"/>
                </w:placeholder>
              </w:sdtPr>
              <w:sdtContent>
                <w:r w:rsidR="0005018F">
                  <w:rPr>
                    <w:lang w:eastAsia="en-CA"/>
                  </w:rPr>
                  <w:t>2.48</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11EBE8E5" w14:textId="77777777" w:rsidR="00320B27" w:rsidRDefault="00320B27" w:rsidP="00174B20">
            <w:pPr>
              <w:rPr>
                <w:lang w:eastAsia="en-CA"/>
              </w:rPr>
            </w:pPr>
            <w:r>
              <w:rPr>
                <w:lang w:eastAsia="en-CA"/>
              </w:rPr>
              <w:t>A</w:t>
            </w:r>
          </w:p>
        </w:tc>
      </w:tr>
      <w:tr w:rsidR="00320B27" w14:paraId="6241D41E" w14:textId="77777777" w:rsidTr="00174B20">
        <w:tc>
          <w:tcPr>
            <w:tcW w:w="567" w:type="dxa"/>
            <w:tcBorders>
              <w:left w:val="nil"/>
            </w:tcBorders>
            <w:vAlign w:val="center"/>
          </w:tcPr>
          <w:p w14:paraId="4B7C2079" w14:textId="77777777" w:rsidR="00320B27" w:rsidRDefault="00320B27" w:rsidP="00174B20">
            <w:r>
              <w:t>F</w:t>
            </w:r>
          </w:p>
        </w:tc>
        <w:tc>
          <w:tcPr>
            <w:tcW w:w="7230" w:type="dxa"/>
            <w:gridSpan w:val="2"/>
            <w:vAlign w:val="center"/>
          </w:tcPr>
          <w:p w14:paraId="73F698DF" w14:textId="77777777" w:rsidR="00320B27" w:rsidRDefault="00320B27" w:rsidP="00174B20">
            <w:r>
              <w:t>Battery free of physical damage.</w:t>
            </w:r>
          </w:p>
        </w:tc>
        <w:tc>
          <w:tcPr>
            <w:tcW w:w="487" w:type="dxa"/>
            <w:gridSpan w:val="2"/>
            <w:tcBorders>
              <w:top w:val="single" w:sz="4" w:space="0" w:color="auto"/>
              <w:bottom w:val="single" w:sz="4" w:space="0" w:color="auto"/>
              <w:right w:val="nil"/>
            </w:tcBorders>
            <w:vAlign w:val="center"/>
          </w:tcPr>
          <w:p w14:paraId="565397D3"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FF45A62" w14:textId="75267D83" w:rsidR="00320B27" w:rsidRDefault="00000000" w:rsidP="00174B20">
            <w:pPr>
              <w:rPr>
                <w:lang w:eastAsia="en-CA"/>
              </w:rPr>
            </w:pPr>
            <w:sdt>
              <w:sdtPr>
                <w:rPr>
                  <w:lang w:eastAsia="en-CA"/>
                </w:rPr>
                <w:id w:val="1557353776"/>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C3C4E8C"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09E2EBE" w14:textId="77777777" w:rsidR="00320B27" w:rsidRDefault="00000000" w:rsidP="00174B20">
            <w:pPr>
              <w:rPr>
                <w:lang w:eastAsia="en-CA"/>
              </w:rPr>
            </w:pPr>
            <w:sdt>
              <w:sdtPr>
                <w:rPr>
                  <w:lang w:eastAsia="en-CA"/>
                </w:rPr>
                <w:id w:val="191527863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F741FB6"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4F19084" w14:textId="77777777" w:rsidR="00320B27" w:rsidRDefault="00000000" w:rsidP="00174B20">
            <w:pPr>
              <w:rPr>
                <w:lang w:eastAsia="en-CA"/>
              </w:rPr>
            </w:pPr>
            <w:sdt>
              <w:sdtPr>
                <w:rPr>
                  <w:lang w:eastAsia="en-CA"/>
                </w:rPr>
                <w:id w:val="80150343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D7B77E7" w14:textId="77777777" w:rsidTr="00174B20">
        <w:tc>
          <w:tcPr>
            <w:tcW w:w="567" w:type="dxa"/>
            <w:tcBorders>
              <w:left w:val="nil"/>
            </w:tcBorders>
            <w:vAlign w:val="center"/>
          </w:tcPr>
          <w:p w14:paraId="12737DA2" w14:textId="77777777" w:rsidR="00320B27" w:rsidRDefault="00320B27" w:rsidP="00174B20">
            <w:r>
              <w:t>G</w:t>
            </w:r>
          </w:p>
        </w:tc>
        <w:tc>
          <w:tcPr>
            <w:tcW w:w="7230" w:type="dxa"/>
            <w:gridSpan w:val="2"/>
            <w:vAlign w:val="center"/>
          </w:tcPr>
          <w:p w14:paraId="73A7778E" w14:textId="77777777" w:rsidR="00320B27" w:rsidRDefault="00320B27" w:rsidP="00174B20">
            <w:r>
              <w:t>Battery terminals cleaned and lubricated.</w:t>
            </w:r>
          </w:p>
        </w:tc>
        <w:tc>
          <w:tcPr>
            <w:tcW w:w="487" w:type="dxa"/>
            <w:gridSpan w:val="2"/>
            <w:tcBorders>
              <w:top w:val="single" w:sz="4" w:space="0" w:color="auto"/>
              <w:bottom w:val="single" w:sz="4" w:space="0" w:color="auto"/>
              <w:right w:val="nil"/>
            </w:tcBorders>
            <w:vAlign w:val="center"/>
          </w:tcPr>
          <w:p w14:paraId="7AA27C44"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6863C4E" w14:textId="77777777" w:rsidR="00320B27" w:rsidRDefault="00000000" w:rsidP="00174B20">
            <w:pPr>
              <w:rPr>
                <w:lang w:eastAsia="en-CA"/>
              </w:rPr>
            </w:pPr>
            <w:sdt>
              <w:sdtPr>
                <w:rPr>
                  <w:lang w:eastAsia="en-CA"/>
                </w:rPr>
                <w:id w:val="-191430030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26C46311"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71937C6" w14:textId="77777777" w:rsidR="00320B27" w:rsidRDefault="00000000" w:rsidP="00174B20">
            <w:pPr>
              <w:rPr>
                <w:lang w:eastAsia="en-CA"/>
              </w:rPr>
            </w:pPr>
            <w:sdt>
              <w:sdtPr>
                <w:rPr>
                  <w:lang w:eastAsia="en-CA"/>
                </w:rPr>
                <w:id w:val="5282130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D7D9466"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5B2F55B" w14:textId="77777777" w:rsidR="00320B27" w:rsidRDefault="00000000" w:rsidP="00174B20">
            <w:pPr>
              <w:rPr>
                <w:lang w:eastAsia="en-CA"/>
              </w:rPr>
            </w:pPr>
            <w:sdt>
              <w:sdtPr>
                <w:rPr>
                  <w:lang w:eastAsia="en-CA"/>
                </w:rPr>
                <w:id w:val="-206055013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CDD77F3" w14:textId="77777777" w:rsidTr="00174B20">
        <w:tc>
          <w:tcPr>
            <w:tcW w:w="567" w:type="dxa"/>
            <w:tcBorders>
              <w:left w:val="nil"/>
            </w:tcBorders>
            <w:vAlign w:val="center"/>
          </w:tcPr>
          <w:p w14:paraId="14B3BC93" w14:textId="77777777" w:rsidR="00320B27" w:rsidRDefault="00320B27" w:rsidP="00174B20">
            <w:r>
              <w:t>H</w:t>
            </w:r>
          </w:p>
        </w:tc>
        <w:tc>
          <w:tcPr>
            <w:tcW w:w="7230" w:type="dxa"/>
            <w:gridSpan w:val="2"/>
            <w:vAlign w:val="center"/>
          </w:tcPr>
          <w:p w14:paraId="4E561D35" w14:textId="77777777" w:rsidR="00320B27" w:rsidRDefault="00320B27" w:rsidP="00174B20">
            <w:r>
              <w:t>Battery terminals clamped tightly.</w:t>
            </w:r>
          </w:p>
        </w:tc>
        <w:tc>
          <w:tcPr>
            <w:tcW w:w="487" w:type="dxa"/>
            <w:gridSpan w:val="2"/>
            <w:tcBorders>
              <w:top w:val="single" w:sz="4" w:space="0" w:color="auto"/>
              <w:bottom w:val="single" w:sz="4" w:space="0" w:color="auto"/>
              <w:right w:val="nil"/>
            </w:tcBorders>
            <w:vAlign w:val="center"/>
          </w:tcPr>
          <w:p w14:paraId="58AB50DF"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F4A53F4" w14:textId="41F61BE5" w:rsidR="00320B27" w:rsidRDefault="00000000" w:rsidP="00174B20">
            <w:pPr>
              <w:rPr>
                <w:lang w:eastAsia="en-CA"/>
              </w:rPr>
            </w:pPr>
            <w:sdt>
              <w:sdtPr>
                <w:rPr>
                  <w:lang w:eastAsia="en-CA"/>
                </w:rPr>
                <w:id w:val="-777870389"/>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2183826C"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D2F2759" w14:textId="77777777" w:rsidR="00320B27" w:rsidRDefault="00000000" w:rsidP="00174B20">
            <w:pPr>
              <w:rPr>
                <w:lang w:eastAsia="en-CA"/>
              </w:rPr>
            </w:pPr>
            <w:sdt>
              <w:sdtPr>
                <w:rPr>
                  <w:lang w:eastAsia="en-CA"/>
                </w:rPr>
                <w:id w:val="-7751535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505716D"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CDD323F" w14:textId="77777777" w:rsidR="00320B27" w:rsidRDefault="00000000" w:rsidP="00174B20">
            <w:pPr>
              <w:rPr>
                <w:lang w:eastAsia="en-CA"/>
              </w:rPr>
            </w:pPr>
            <w:sdt>
              <w:sdtPr>
                <w:rPr>
                  <w:lang w:eastAsia="en-CA"/>
                </w:rPr>
                <w:id w:val="4727788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2F81BF1" w14:textId="77777777" w:rsidTr="00174B20">
        <w:tc>
          <w:tcPr>
            <w:tcW w:w="567" w:type="dxa"/>
            <w:tcBorders>
              <w:left w:val="nil"/>
            </w:tcBorders>
            <w:vAlign w:val="center"/>
          </w:tcPr>
          <w:p w14:paraId="474F6FAE" w14:textId="77777777" w:rsidR="00320B27" w:rsidRDefault="00320B27" w:rsidP="00174B20">
            <w:r>
              <w:t>J</w:t>
            </w:r>
          </w:p>
        </w:tc>
        <w:tc>
          <w:tcPr>
            <w:tcW w:w="7230" w:type="dxa"/>
            <w:gridSpan w:val="2"/>
            <w:vAlign w:val="center"/>
          </w:tcPr>
          <w:p w14:paraId="4D7C4E36" w14:textId="77777777" w:rsidR="00320B27" w:rsidRPr="002B7696" w:rsidRDefault="00320B27" w:rsidP="00174B20">
            <w:r>
              <w:t xml:space="preserve">Specific gravity of electrolyte is within manufacturer’s </w:t>
            </w:r>
            <w:r>
              <w:rPr>
                <w:i/>
                <w:iCs/>
              </w:rPr>
              <w:t>specifications</w:t>
            </w:r>
            <w:r>
              <w:t>.</w:t>
            </w:r>
          </w:p>
        </w:tc>
        <w:tc>
          <w:tcPr>
            <w:tcW w:w="487" w:type="dxa"/>
            <w:gridSpan w:val="2"/>
            <w:tcBorders>
              <w:top w:val="single" w:sz="4" w:space="0" w:color="auto"/>
              <w:bottom w:val="single" w:sz="4" w:space="0" w:color="auto"/>
              <w:right w:val="nil"/>
            </w:tcBorders>
            <w:vAlign w:val="center"/>
          </w:tcPr>
          <w:p w14:paraId="34D14BF4"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C5B9D6A" w14:textId="77777777" w:rsidR="00320B27" w:rsidRDefault="00000000" w:rsidP="00174B20">
            <w:pPr>
              <w:rPr>
                <w:lang w:eastAsia="en-CA"/>
              </w:rPr>
            </w:pPr>
            <w:sdt>
              <w:sdtPr>
                <w:rPr>
                  <w:lang w:eastAsia="en-CA"/>
                </w:rPr>
                <w:id w:val="-185355215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41B2DA2D"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568D50E" w14:textId="77777777" w:rsidR="00320B27" w:rsidRDefault="00000000" w:rsidP="00174B20">
            <w:pPr>
              <w:rPr>
                <w:lang w:eastAsia="en-CA"/>
              </w:rPr>
            </w:pPr>
            <w:sdt>
              <w:sdtPr>
                <w:rPr>
                  <w:lang w:eastAsia="en-CA"/>
                </w:rPr>
                <w:id w:val="-131240351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1C2325C"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212B6B5" w14:textId="7E7BD9A4" w:rsidR="00320B27" w:rsidRDefault="00000000" w:rsidP="00174B20">
            <w:pPr>
              <w:rPr>
                <w:lang w:eastAsia="en-CA"/>
              </w:rPr>
            </w:pPr>
            <w:sdt>
              <w:sdtPr>
                <w:rPr>
                  <w:lang w:eastAsia="en-CA"/>
                </w:rPr>
                <w:id w:val="753094218"/>
                <w14:checkbox>
                  <w14:checked w14:val="1"/>
                  <w14:checkedState w14:val="0050" w14:font="Wingdings 2"/>
                  <w14:uncheckedState w14:val="0020" w14:font="Wingdings 2"/>
                </w14:checkbox>
              </w:sdtPr>
              <w:sdtContent>
                <w:r w:rsidR="00BA64CE">
                  <w:rPr>
                    <w:lang w:eastAsia="en-CA"/>
                  </w:rPr>
                  <w:sym w:font="Wingdings 2" w:char="F050"/>
                </w:r>
              </w:sdtContent>
            </w:sdt>
          </w:p>
        </w:tc>
      </w:tr>
      <w:tr w:rsidR="00320B27" w14:paraId="03FD93B1" w14:textId="77777777" w:rsidTr="00174B20">
        <w:tc>
          <w:tcPr>
            <w:tcW w:w="567" w:type="dxa"/>
            <w:tcBorders>
              <w:left w:val="nil"/>
            </w:tcBorders>
            <w:vAlign w:val="center"/>
          </w:tcPr>
          <w:p w14:paraId="5354AC64" w14:textId="77777777" w:rsidR="00320B27" w:rsidRDefault="00320B27" w:rsidP="00174B20">
            <w:r>
              <w:t>K</w:t>
            </w:r>
          </w:p>
        </w:tc>
        <w:tc>
          <w:tcPr>
            <w:tcW w:w="7230" w:type="dxa"/>
            <w:gridSpan w:val="2"/>
            <w:vAlign w:val="center"/>
          </w:tcPr>
          <w:p w14:paraId="726648E0" w14:textId="77777777" w:rsidR="00320B27" w:rsidRDefault="00320B27" w:rsidP="00174B20">
            <w:r>
              <w:t>Battery free of electrolyte leakage.</w:t>
            </w:r>
          </w:p>
        </w:tc>
        <w:tc>
          <w:tcPr>
            <w:tcW w:w="487" w:type="dxa"/>
            <w:gridSpan w:val="2"/>
            <w:tcBorders>
              <w:top w:val="single" w:sz="4" w:space="0" w:color="auto"/>
              <w:bottom w:val="single" w:sz="4" w:space="0" w:color="auto"/>
              <w:right w:val="nil"/>
            </w:tcBorders>
            <w:vAlign w:val="center"/>
          </w:tcPr>
          <w:p w14:paraId="59069D54"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DCE8557" w14:textId="76784279" w:rsidR="00320B27" w:rsidRDefault="00000000" w:rsidP="00174B20">
            <w:pPr>
              <w:rPr>
                <w:lang w:eastAsia="en-CA"/>
              </w:rPr>
            </w:pPr>
            <w:sdt>
              <w:sdtPr>
                <w:rPr>
                  <w:lang w:eastAsia="en-CA"/>
                </w:rPr>
                <w:id w:val="-807935009"/>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26DE550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A7132FB" w14:textId="77777777" w:rsidR="00320B27" w:rsidRDefault="00000000" w:rsidP="00174B20">
            <w:pPr>
              <w:rPr>
                <w:lang w:eastAsia="en-CA"/>
              </w:rPr>
            </w:pPr>
            <w:sdt>
              <w:sdtPr>
                <w:rPr>
                  <w:lang w:eastAsia="en-CA"/>
                </w:rPr>
                <w:id w:val="128762487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3BD929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AAC6DD0" w14:textId="77777777" w:rsidR="00320B27" w:rsidRDefault="00000000" w:rsidP="00174B20">
            <w:pPr>
              <w:rPr>
                <w:lang w:eastAsia="en-CA"/>
              </w:rPr>
            </w:pPr>
            <w:sdt>
              <w:sdtPr>
                <w:rPr>
                  <w:lang w:eastAsia="en-CA"/>
                </w:rPr>
                <w:id w:val="194603838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9E79CFC" w14:textId="77777777" w:rsidTr="00174B20">
        <w:tc>
          <w:tcPr>
            <w:tcW w:w="567" w:type="dxa"/>
            <w:tcBorders>
              <w:left w:val="nil"/>
            </w:tcBorders>
            <w:vAlign w:val="center"/>
          </w:tcPr>
          <w:p w14:paraId="32179996" w14:textId="77777777" w:rsidR="00320B27" w:rsidRDefault="00320B27" w:rsidP="00174B20">
            <w:r>
              <w:t>L</w:t>
            </w:r>
          </w:p>
        </w:tc>
        <w:tc>
          <w:tcPr>
            <w:tcW w:w="7230" w:type="dxa"/>
            <w:gridSpan w:val="2"/>
            <w:vAlign w:val="center"/>
          </w:tcPr>
          <w:p w14:paraId="4E6BD061" w14:textId="77777777" w:rsidR="00320B27" w:rsidRDefault="00320B27" w:rsidP="00174B20">
            <w:r>
              <w:t>Adequately ventilated.</w:t>
            </w:r>
          </w:p>
        </w:tc>
        <w:tc>
          <w:tcPr>
            <w:tcW w:w="487" w:type="dxa"/>
            <w:gridSpan w:val="2"/>
            <w:tcBorders>
              <w:top w:val="single" w:sz="4" w:space="0" w:color="auto"/>
              <w:bottom w:val="single" w:sz="4" w:space="0" w:color="auto"/>
              <w:right w:val="nil"/>
            </w:tcBorders>
            <w:vAlign w:val="center"/>
          </w:tcPr>
          <w:p w14:paraId="1925FE9E"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1A5C405" w14:textId="797F38F1" w:rsidR="00320B27" w:rsidRDefault="00000000" w:rsidP="00174B20">
            <w:pPr>
              <w:rPr>
                <w:lang w:eastAsia="en-CA"/>
              </w:rPr>
            </w:pPr>
            <w:sdt>
              <w:sdtPr>
                <w:rPr>
                  <w:lang w:eastAsia="en-CA"/>
                </w:rPr>
                <w:id w:val="1564212272"/>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2F5DDEBE"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F36DA38" w14:textId="77777777" w:rsidR="00320B27" w:rsidRDefault="00000000" w:rsidP="00174B20">
            <w:pPr>
              <w:rPr>
                <w:lang w:eastAsia="en-CA"/>
              </w:rPr>
            </w:pPr>
            <w:sdt>
              <w:sdtPr>
                <w:rPr>
                  <w:lang w:eastAsia="en-CA"/>
                </w:rPr>
                <w:id w:val="84035197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365E5CDA"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D1CEE1C" w14:textId="77777777" w:rsidR="00320B27" w:rsidRDefault="00000000" w:rsidP="00174B20">
            <w:pPr>
              <w:rPr>
                <w:lang w:eastAsia="en-CA"/>
              </w:rPr>
            </w:pPr>
            <w:sdt>
              <w:sdtPr>
                <w:rPr>
                  <w:lang w:eastAsia="en-CA"/>
                </w:rPr>
                <w:id w:val="70045171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D019C19" w14:textId="77777777" w:rsidTr="00174B20">
        <w:tc>
          <w:tcPr>
            <w:tcW w:w="567" w:type="dxa"/>
            <w:tcBorders>
              <w:left w:val="nil"/>
            </w:tcBorders>
            <w:vAlign w:val="center"/>
          </w:tcPr>
          <w:p w14:paraId="057E5035" w14:textId="77777777" w:rsidR="00320B27" w:rsidRDefault="00320B27" w:rsidP="00174B20">
            <w:r>
              <w:t>M</w:t>
            </w:r>
          </w:p>
        </w:tc>
        <w:tc>
          <w:tcPr>
            <w:tcW w:w="7230" w:type="dxa"/>
            <w:gridSpan w:val="2"/>
            <w:vAlign w:val="center"/>
          </w:tcPr>
          <w:p w14:paraId="59D7C0DE" w14:textId="77777777" w:rsidR="00320B27" w:rsidRDefault="00320B27" w:rsidP="00174B20">
            <w:r>
              <w:t>Battery manufacturer’s date code:</w:t>
            </w:r>
          </w:p>
        </w:tc>
        <w:tc>
          <w:tcPr>
            <w:tcW w:w="1417" w:type="dxa"/>
            <w:gridSpan w:val="4"/>
            <w:tcBorders>
              <w:top w:val="single" w:sz="4" w:space="0" w:color="auto"/>
              <w:bottom w:val="single" w:sz="4" w:space="0" w:color="auto"/>
              <w:right w:val="nil"/>
            </w:tcBorders>
            <w:vAlign w:val="center"/>
          </w:tcPr>
          <w:p w14:paraId="450EE6A8" w14:textId="77777777" w:rsidR="00320B27" w:rsidRDefault="00320B27" w:rsidP="00174B20">
            <w:pPr>
              <w:jc w:val="right"/>
              <w:rPr>
                <w:lang w:eastAsia="en-CA"/>
              </w:rPr>
            </w:pPr>
            <w:r>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tcPr>
          <w:p w14:paraId="67B384FC" w14:textId="2F3D832F" w:rsidR="00320B27" w:rsidRDefault="00000000" w:rsidP="00174B20">
            <w:pPr>
              <w:rPr>
                <w:lang w:eastAsia="en-CA"/>
              </w:rPr>
            </w:pPr>
            <w:sdt>
              <w:sdtPr>
                <w:rPr>
                  <w:lang w:eastAsia="en-CA"/>
                </w:rPr>
                <w:id w:val="-416400617"/>
                <w:placeholder>
                  <w:docPart w:val="5A8CC8437C1A41C8A9CB5CEC92616D94"/>
                </w:placeholder>
              </w:sdtPr>
              <w:sdtContent>
                <w:r w:rsidR="00320B27" w:rsidRPr="00814B85">
                  <w:rPr>
                    <w:lang w:eastAsia="en-CA"/>
                  </w:rPr>
                  <w:t xml:space="preserve"> </w:t>
                </w:r>
                <w:r w:rsidR="00BA64CE">
                  <w:rPr>
                    <w:lang w:eastAsia="en-CA"/>
                  </w:rPr>
                  <w:t>W46Y2021 x 2</w:t>
                </w:r>
              </w:sdtContent>
            </w:sdt>
          </w:p>
        </w:tc>
      </w:tr>
      <w:tr w:rsidR="00320B27" w14:paraId="7BC0A141" w14:textId="77777777" w:rsidTr="00174B20">
        <w:tc>
          <w:tcPr>
            <w:tcW w:w="567" w:type="dxa"/>
            <w:tcBorders>
              <w:left w:val="nil"/>
            </w:tcBorders>
            <w:vAlign w:val="center"/>
          </w:tcPr>
          <w:p w14:paraId="71CE6224" w14:textId="77777777" w:rsidR="00320B27" w:rsidRDefault="00320B27" w:rsidP="00174B20">
            <w:r>
              <w:t>N</w:t>
            </w:r>
          </w:p>
        </w:tc>
        <w:tc>
          <w:tcPr>
            <w:tcW w:w="7230" w:type="dxa"/>
            <w:gridSpan w:val="2"/>
            <w:tcBorders>
              <w:bottom w:val="single" w:sz="4" w:space="0" w:color="auto"/>
            </w:tcBorders>
            <w:vAlign w:val="center"/>
          </w:tcPr>
          <w:p w14:paraId="1597F10C" w14:textId="77777777" w:rsidR="00320B27" w:rsidRPr="002B7696" w:rsidRDefault="00320B27" w:rsidP="00174B20">
            <w:r>
              <w:t xml:space="preserve">Disconnection of battery causes </w:t>
            </w:r>
            <w:r>
              <w:rPr>
                <w:i/>
                <w:iCs/>
              </w:rPr>
              <w:t>trouble signal</w:t>
            </w:r>
            <w:r>
              <w:t xml:space="preserve"> at the fire alarm </w:t>
            </w:r>
            <w:r>
              <w:rPr>
                <w:i/>
                <w:iCs/>
              </w:rPr>
              <w:t>control unit</w:t>
            </w:r>
            <w:r>
              <w:t>.</w:t>
            </w:r>
          </w:p>
        </w:tc>
        <w:tc>
          <w:tcPr>
            <w:tcW w:w="487" w:type="dxa"/>
            <w:gridSpan w:val="2"/>
            <w:tcBorders>
              <w:top w:val="single" w:sz="4" w:space="0" w:color="auto"/>
              <w:bottom w:val="single" w:sz="4" w:space="0" w:color="auto"/>
              <w:right w:val="nil"/>
            </w:tcBorders>
            <w:vAlign w:val="center"/>
          </w:tcPr>
          <w:p w14:paraId="0107177B"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81C6D0E" w14:textId="20AEDE03" w:rsidR="00320B27" w:rsidRDefault="00000000" w:rsidP="00174B20">
            <w:pPr>
              <w:rPr>
                <w:lang w:eastAsia="en-CA"/>
              </w:rPr>
            </w:pPr>
            <w:sdt>
              <w:sdtPr>
                <w:rPr>
                  <w:lang w:eastAsia="en-CA"/>
                </w:rPr>
                <w:id w:val="1135220151"/>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45905B5F"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E0E3413" w14:textId="77777777" w:rsidR="00320B27" w:rsidRDefault="00000000" w:rsidP="00174B20">
            <w:pPr>
              <w:rPr>
                <w:lang w:eastAsia="en-CA"/>
              </w:rPr>
            </w:pPr>
            <w:sdt>
              <w:sdtPr>
                <w:rPr>
                  <w:lang w:eastAsia="en-CA"/>
                </w:rPr>
                <w:id w:val="143524994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1F095EC"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5B42A1E" w14:textId="77777777" w:rsidR="00320B27" w:rsidRDefault="00000000" w:rsidP="00174B20">
            <w:pPr>
              <w:rPr>
                <w:lang w:eastAsia="en-CA"/>
              </w:rPr>
            </w:pPr>
            <w:sdt>
              <w:sdtPr>
                <w:rPr>
                  <w:lang w:eastAsia="en-CA"/>
                </w:rPr>
                <w:id w:val="44450842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E8D0ACE" w14:textId="77777777" w:rsidTr="00174B20">
        <w:tc>
          <w:tcPr>
            <w:tcW w:w="567" w:type="dxa"/>
            <w:vMerge w:val="restart"/>
            <w:tcBorders>
              <w:left w:val="nil"/>
            </w:tcBorders>
            <w:vAlign w:val="center"/>
          </w:tcPr>
          <w:p w14:paraId="27F72B15" w14:textId="77777777" w:rsidR="00320B27" w:rsidRDefault="00320B27" w:rsidP="00174B20">
            <w:r>
              <w:t>O</w:t>
            </w:r>
          </w:p>
        </w:tc>
        <w:tc>
          <w:tcPr>
            <w:tcW w:w="10579" w:type="dxa"/>
            <w:gridSpan w:val="13"/>
            <w:tcBorders>
              <w:right w:val="nil"/>
            </w:tcBorders>
            <w:vAlign w:val="center"/>
          </w:tcPr>
          <w:p w14:paraId="503C90D5" w14:textId="77777777" w:rsidR="00320B27" w:rsidRDefault="00320B27" w:rsidP="00174B20">
            <w:pPr>
              <w:rPr>
                <w:lang w:eastAsia="en-CA"/>
              </w:rPr>
            </w:pPr>
            <w:r>
              <w:t>Indicate the type of battery tests performed</w:t>
            </w:r>
          </w:p>
        </w:tc>
      </w:tr>
      <w:tr w:rsidR="00320B27" w14:paraId="50AAEAF0" w14:textId="77777777" w:rsidTr="00174B20">
        <w:tc>
          <w:tcPr>
            <w:tcW w:w="567" w:type="dxa"/>
            <w:vMerge/>
            <w:tcBorders>
              <w:left w:val="nil"/>
            </w:tcBorders>
            <w:vAlign w:val="center"/>
          </w:tcPr>
          <w:p w14:paraId="43E448FE" w14:textId="77777777" w:rsidR="00320B27" w:rsidRDefault="00320B27" w:rsidP="00174B20"/>
        </w:tc>
        <w:tc>
          <w:tcPr>
            <w:tcW w:w="7230" w:type="dxa"/>
            <w:gridSpan w:val="2"/>
            <w:vAlign w:val="center"/>
          </w:tcPr>
          <w:p w14:paraId="27D10F0B" w14:textId="77777777" w:rsidR="00320B27" w:rsidRDefault="00320B27" w:rsidP="00320B27">
            <w:pPr>
              <w:pStyle w:val="ListParagraph"/>
              <w:numPr>
                <w:ilvl w:val="0"/>
                <w:numId w:val="12"/>
              </w:numPr>
              <w:ind w:left="458" w:hanging="458"/>
            </w:pPr>
            <w:r>
              <w:t>Required supervisory load for 24 h followed by the full required load operation; or</w:t>
            </w:r>
          </w:p>
        </w:tc>
        <w:tc>
          <w:tcPr>
            <w:tcW w:w="487" w:type="dxa"/>
            <w:gridSpan w:val="2"/>
            <w:tcBorders>
              <w:top w:val="single" w:sz="4" w:space="0" w:color="auto"/>
              <w:bottom w:val="single" w:sz="4" w:space="0" w:color="auto"/>
              <w:right w:val="nil"/>
            </w:tcBorders>
            <w:vAlign w:val="center"/>
          </w:tcPr>
          <w:p w14:paraId="1A3AD983"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EB73920" w14:textId="77777777" w:rsidR="00320B27" w:rsidRDefault="00000000" w:rsidP="00174B20">
            <w:pPr>
              <w:rPr>
                <w:lang w:eastAsia="en-CA"/>
              </w:rPr>
            </w:pPr>
            <w:sdt>
              <w:sdtPr>
                <w:rPr>
                  <w:lang w:eastAsia="en-CA"/>
                </w:rPr>
                <w:id w:val="147418464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361765DB"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AAB453F" w14:textId="77777777" w:rsidR="00320B27" w:rsidRDefault="00000000" w:rsidP="00174B20">
            <w:pPr>
              <w:rPr>
                <w:lang w:eastAsia="en-CA"/>
              </w:rPr>
            </w:pPr>
            <w:sdt>
              <w:sdtPr>
                <w:rPr>
                  <w:lang w:eastAsia="en-CA"/>
                </w:rPr>
                <w:id w:val="207809596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78C4EB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CB396BF" w14:textId="77777777" w:rsidR="00320B27" w:rsidRDefault="00000000" w:rsidP="00174B20">
            <w:pPr>
              <w:rPr>
                <w:lang w:eastAsia="en-CA"/>
              </w:rPr>
            </w:pPr>
            <w:sdt>
              <w:sdtPr>
                <w:rPr>
                  <w:lang w:eastAsia="en-CA"/>
                </w:rPr>
                <w:id w:val="20553915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5718854" w14:textId="77777777" w:rsidTr="00174B20">
        <w:tc>
          <w:tcPr>
            <w:tcW w:w="567" w:type="dxa"/>
            <w:vMerge/>
            <w:tcBorders>
              <w:left w:val="nil"/>
            </w:tcBorders>
            <w:vAlign w:val="center"/>
          </w:tcPr>
          <w:p w14:paraId="4803D2F4" w14:textId="77777777" w:rsidR="00320B27" w:rsidRDefault="00320B27" w:rsidP="00174B20"/>
        </w:tc>
        <w:tc>
          <w:tcPr>
            <w:tcW w:w="7230" w:type="dxa"/>
            <w:gridSpan w:val="2"/>
            <w:vAlign w:val="center"/>
          </w:tcPr>
          <w:p w14:paraId="55C0A558" w14:textId="77777777" w:rsidR="00320B27" w:rsidRDefault="00320B27" w:rsidP="00320B27">
            <w:pPr>
              <w:pStyle w:val="ListParagraph"/>
              <w:numPr>
                <w:ilvl w:val="0"/>
                <w:numId w:val="12"/>
              </w:numPr>
              <w:ind w:left="458" w:hanging="458"/>
            </w:pPr>
            <w:r>
              <w:t>Silent accelerated test. (Refer to Annex C1, New Silent Accelerated Test Method); or</w:t>
            </w:r>
          </w:p>
        </w:tc>
        <w:tc>
          <w:tcPr>
            <w:tcW w:w="487" w:type="dxa"/>
            <w:gridSpan w:val="2"/>
            <w:tcBorders>
              <w:top w:val="single" w:sz="4" w:space="0" w:color="auto"/>
              <w:bottom w:val="single" w:sz="4" w:space="0" w:color="auto"/>
              <w:right w:val="nil"/>
            </w:tcBorders>
            <w:vAlign w:val="center"/>
          </w:tcPr>
          <w:p w14:paraId="5A93FE7A"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A968288" w14:textId="47024E15" w:rsidR="00320B27" w:rsidRDefault="00000000" w:rsidP="00174B20">
            <w:pPr>
              <w:rPr>
                <w:lang w:eastAsia="en-CA"/>
              </w:rPr>
            </w:pPr>
            <w:sdt>
              <w:sdtPr>
                <w:rPr>
                  <w:lang w:eastAsia="en-CA"/>
                </w:rPr>
                <w:id w:val="-1014456917"/>
                <w14:checkbox>
                  <w14:checked w14:val="1"/>
                  <w14:checkedState w14:val="0050" w14:font="Wingdings 2"/>
                  <w14:uncheckedState w14:val="0020" w14:font="Wingdings 2"/>
                </w14:checkbox>
              </w:sdtPr>
              <w:sdtContent>
                <w:r w:rsidR="00BA64CE">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B1A910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53B33BB" w14:textId="77777777" w:rsidR="00320B27" w:rsidRDefault="00000000" w:rsidP="00174B20">
            <w:pPr>
              <w:rPr>
                <w:lang w:eastAsia="en-CA"/>
              </w:rPr>
            </w:pPr>
            <w:sdt>
              <w:sdtPr>
                <w:rPr>
                  <w:lang w:eastAsia="en-CA"/>
                </w:rPr>
                <w:id w:val="28261994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B3C5398"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45FACB6" w14:textId="77777777" w:rsidR="00320B27" w:rsidRDefault="00000000" w:rsidP="00174B20">
            <w:pPr>
              <w:rPr>
                <w:lang w:eastAsia="en-CA"/>
              </w:rPr>
            </w:pPr>
            <w:sdt>
              <w:sdtPr>
                <w:rPr>
                  <w:lang w:eastAsia="en-CA"/>
                </w:rPr>
                <w:id w:val="-181956497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EE13E02" w14:textId="77777777" w:rsidTr="00174B20">
        <w:trPr>
          <w:gridAfter w:val="1"/>
          <w:wAfter w:w="10" w:type="dxa"/>
        </w:trPr>
        <w:tc>
          <w:tcPr>
            <w:tcW w:w="567" w:type="dxa"/>
            <w:vMerge/>
            <w:tcBorders>
              <w:left w:val="nil"/>
            </w:tcBorders>
            <w:vAlign w:val="center"/>
          </w:tcPr>
          <w:p w14:paraId="6F87B98E" w14:textId="77777777" w:rsidR="00320B27" w:rsidRDefault="00320B27" w:rsidP="00174B20"/>
        </w:tc>
        <w:tc>
          <w:tcPr>
            <w:tcW w:w="3738" w:type="dxa"/>
            <w:tcBorders>
              <w:right w:val="nil"/>
            </w:tcBorders>
            <w:vAlign w:val="center"/>
          </w:tcPr>
          <w:p w14:paraId="44E681E2" w14:textId="77777777" w:rsidR="00320B27" w:rsidRDefault="00320B27" w:rsidP="00320B27">
            <w:pPr>
              <w:pStyle w:val="ListParagraph"/>
              <w:numPr>
                <w:ilvl w:val="0"/>
                <w:numId w:val="12"/>
              </w:numPr>
              <w:ind w:left="458" w:hanging="458"/>
            </w:pPr>
            <w:r>
              <w:t>Battery manufacturer’s method. Specify:</w:t>
            </w:r>
          </w:p>
        </w:tc>
        <w:tc>
          <w:tcPr>
            <w:tcW w:w="3492" w:type="dxa"/>
            <w:tcBorders>
              <w:left w:val="nil"/>
            </w:tcBorders>
            <w:shd w:val="clear" w:color="auto" w:fill="F2F2F2" w:themeFill="background1" w:themeFillShade="F2"/>
          </w:tcPr>
          <w:p w14:paraId="5A119A56" w14:textId="77777777" w:rsidR="00320B27" w:rsidRDefault="00000000" w:rsidP="00174B20">
            <w:sdt>
              <w:sdtPr>
                <w:rPr>
                  <w:lang w:eastAsia="en-CA"/>
                </w:rPr>
                <w:id w:val="1977713506"/>
                <w:placeholder>
                  <w:docPart w:val="220F9187856F41379151D63008BF1542"/>
                </w:placeholder>
              </w:sdtPr>
              <w:sdtContent>
                <w:r w:rsidR="00320B27" w:rsidRPr="00814B85">
                  <w:rPr>
                    <w:lang w:eastAsia="en-CA"/>
                  </w:rPr>
                  <w:t xml:space="preserve"> </w:t>
                </w:r>
              </w:sdtContent>
            </w:sdt>
          </w:p>
        </w:tc>
        <w:tc>
          <w:tcPr>
            <w:tcW w:w="477" w:type="dxa"/>
            <w:tcBorders>
              <w:top w:val="single" w:sz="4" w:space="0" w:color="auto"/>
              <w:bottom w:val="single" w:sz="4" w:space="0" w:color="auto"/>
              <w:right w:val="nil"/>
            </w:tcBorders>
            <w:vAlign w:val="center"/>
          </w:tcPr>
          <w:p w14:paraId="705AA9E9" w14:textId="77777777" w:rsidR="00320B27" w:rsidRDefault="00320B27" w:rsidP="00174B20">
            <w:r>
              <w:t>Yes</w:t>
            </w:r>
          </w:p>
        </w:tc>
        <w:tc>
          <w:tcPr>
            <w:tcW w:w="940" w:type="dxa"/>
            <w:gridSpan w:val="3"/>
            <w:tcBorders>
              <w:top w:val="single" w:sz="4" w:space="0" w:color="auto"/>
              <w:left w:val="nil"/>
              <w:bottom w:val="single" w:sz="4" w:space="0" w:color="auto"/>
            </w:tcBorders>
            <w:shd w:val="clear" w:color="auto" w:fill="F2F2F2" w:themeFill="background1" w:themeFillShade="F2"/>
            <w:vAlign w:val="center"/>
          </w:tcPr>
          <w:p w14:paraId="61353339" w14:textId="77777777" w:rsidR="00320B27" w:rsidRDefault="00000000" w:rsidP="00174B20">
            <w:pPr>
              <w:rPr>
                <w:lang w:eastAsia="en-CA"/>
              </w:rPr>
            </w:pPr>
            <w:sdt>
              <w:sdtPr>
                <w:rPr>
                  <w:lang w:eastAsia="en-CA"/>
                </w:rPr>
                <w:id w:val="-153480419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78" w:type="dxa"/>
            <w:tcBorders>
              <w:top w:val="single" w:sz="4" w:space="0" w:color="auto"/>
              <w:bottom w:val="single" w:sz="4" w:space="0" w:color="auto"/>
              <w:right w:val="nil"/>
            </w:tcBorders>
            <w:vAlign w:val="center"/>
          </w:tcPr>
          <w:p w14:paraId="50FAFAFB" w14:textId="77777777" w:rsidR="00320B27" w:rsidRDefault="00320B27" w:rsidP="00174B20">
            <w:r>
              <w:t>No</w:t>
            </w:r>
          </w:p>
        </w:tc>
        <w:tc>
          <w:tcPr>
            <w:tcW w:w="373" w:type="dxa"/>
            <w:gridSpan w:val="3"/>
            <w:tcBorders>
              <w:top w:val="single" w:sz="4" w:space="0" w:color="auto"/>
              <w:left w:val="nil"/>
              <w:bottom w:val="single" w:sz="4" w:space="0" w:color="auto"/>
            </w:tcBorders>
            <w:shd w:val="clear" w:color="auto" w:fill="F2F2F2" w:themeFill="background1" w:themeFillShade="F2"/>
            <w:vAlign w:val="center"/>
          </w:tcPr>
          <w:p w14:paraId="477B50E4" w14:textId="77777777" w:rsidR="00320B27" w:rsidRDefault="00000000" w:rsidP="00174B20">
            <w:pPr>
              <w:rPr>
                <w:lang w:eastAsia="en-CA"/>
              </w:rPr>
            </w:pPr>
            <w:sdt>
              <w:sdtPr>
                <w:rPr>
                  <w:lang w:eastAsia="en-CA"/>
                </w:rPr>
                <w:id w:val="-141215574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0DB0F45" w14:textId="77777777" w:rsidR="00320B27" w:rsidRDefault="00320B27" w:rsidP="00174B20">
            <w:r>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tcPr>
          <w:p w14:paraId="4EE5BF1B" w14:textId="77777777" w:rsidR="00320B27" w:rsidRDefault="00000000" w:rsidP="00174B20">
            <w:pPr>
              <w:rPr>
                <w:lang w:eastAsia="en-CA"/>
              </w:rPr>
            </w:pPr>
            <w:sdt>
              <w:sdtPr>
                <w:rPr>
                  <w:lang w:eastAsia="en-CA"/>
                </w:rPr>
                <w:id w:val="144981989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6D65A24" w14:textId="77777777" w:rsidTr="00174B20">
        <w:trPr>
          <w:gridAfter w:val="1"/>
          <w:wAfter w:w="10" w:type="dxa"/>
        </w:trPr>
        <w:tc>
          <w:tcPr>
            <w:tcW w:w="567" w:type="dxa"/>
            <w:tcBorders>
              <w:left w:val="nil"/>
            </w:tcBorders>
            <w:vAlign w:val="center"/>
          </w:tcPr>
          <w:p w14:paraId="0214AC58" w14:textId="77777777" w:rsidR="00320B27" w:rsidRDefault="00320B27" w:rsidP="00174B20">
            <w:r>
              <w:t>P</w:t>
            </w:r>
          </w:p>
        </w:tc>
        <w:tc>
          <w:tcPr>
            <w:tcW w:w="7230" w:type="dxa"/>
            <w:gridSpan w:val="2"/>
            <w:vAlign w:val="center"/>
          </w:tcPr>
          <w:p w14:paraId="6E2468BC" w14:textId="77777777" w:rsidR="00320B27" w:rsidRPr="00814B85" w:rsidRDefault="00320B27" w:rsidP="00174B20">
            <w:pPr>
              <w:rPr>
                <w:lang w:eastAsia="en-CA"/>
              </w:rPr>
            </w:pPr>
            <w:r>
              <w:rPr>
                <w:lang w:eastAsia="en-CA"/>
              </w:rPr>
              <w:t>Record calculated battery capacity (Refer to Annex C2).</w:t>
            </w:r>
          </w:p>
        </w:tc>
        <w:tc>
          <w:tcPr>
            <w:tcW w:w="2268" w:type="dxa"/>
            <w:gridSpan w:val="8"/>
            <w:tcBorders>
              <w:top w:val="single" w:sz="4" w:space="0" w:color="auto"/>
              <w:bottom w:val="single" w:sz="4" w:space="0" w:color="auto"/>
              <w:right w:val="nil"/>
            </w:tcBorders>
            <w:shd w:val="clear" w:color="auto" w:fill="F2F2F2" w:themeFill="background1" w:themeFillShade="F2"/>
          </w:tcPr>
          <w:p w14:paraId="05D2DA0E" w14:textId="3E7A5385" w:rsidR="00320B27" w:rsidRDefault="00000000" w:rsidP="00174B20">
            <w:pPr>
              <w:jc w:val="right"/>
              <w:rPr>
                <w:lang w:eastAsia="en-CA"/>
              </w:rPr>
            </w:pPr>
            <w:sdt>
              <w:sdtPr>
                <w:rPr>
                  <w:lang w:eastAsia="en-CA"/>
                </w:rPr>
                <w:id w:val="2016806013"/>
                <w:placeholder>
                  <w:docPart w:val="BE4AF42D79494433BACD106FC9AA791C"/>
                </w:placeholder>
              </w:sdtPr>
              <w:sdtContent>
                <w:r w:rsidR="00BA64CE">
                  <w:rPr>
                    <w:lang w:eastAsia="en-CA"/>
                  </w:rPr>
                  <w:t>3.4</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050408E8" w14:textId="77777777" w:rsidR="00320B27" w:rsidRDefault="00320B27" w:rsidP="00174B20">
            <w:pPr>
              <w:rPr>
                <w:lang w:eastAsia="en-CA"/>
              </w:rPr>
            </w:pPr>
            <w:proofErr w:type="spellStart"/>
            <w:r>
              <w:rPr>
                <w:lang w:eastAsia="en-CA"/>
              </w:rPr>
              <w:t>A</w:t>
            </w:r>
            <w:r>
              <w:rPr>
                <w:rFonts w:cstheme="minorHAnsi"/>
                <w:lang w:eastAsia="en-CA"/>
              </w:rPr>
              <w:t>∙</w:t>
            </w:r>
            <w:r>
              <w:rPr>
                <w:lang w:eastAsia="en-CA"/>
              </w:rPr>
              <w:t>h</w:t>
            </w:r>
            <w:proofErr w:type="spellEnd"/>
          </w:p>
        </w:tc>
      </w:tr>
      <w:tr w:rsidR="00320B27" w14:paraId="420B79A0" w14:textId="77777777" w:rsidTr="00174B20">
        <w:trPr>
          <w:gridAfter w:val="1"/>
          <w:wAfter w:w="10" w:type="dxa"/>
        </w:trPr>
        <w:tc>
          <w:tcPr>
            <w:tcW w:w="567" w:type="dxa"/>
            <w:tcBorders>
              <w:left w:val="nil"/>
            </w:tcBorders>
            <w:vAlign w:val="center"/>
          </w:tcPr>
          <w:p w14:paraId="684CD0D9" w14:textId="77777777" w:rsidR="00320B27" w:rsidRDefault="00320B27" w:rsidP="00174B20">
            <w:r>
              <w:t>Q</w:t>
            </w:r>
          </w:p>
        </w:tc>
        <w:tc>
          <w:tcPr>
            <w:tcW w:w="7230" w:type="dxa"/>
            <w:gridSpan w:val="2"/>
            <w:vAlign w:val="center"/>
          </w:tcPr>
          <w:p w14:paraId="65F4F064" w14:textId="77777777" w:rsidR="00320B27" w:rsidRDefault="00320B27" w:rsidP="00174B20">
            <w:pPr>
              <w:rPr>
                <w:lang w:eastAsia="en-CA"/>
              </w:rPr>
            </w:pPr>
            <w:r>
              <w:rPr>
                <w:lang w:eastAsia="en-CA"/>
              </w:rPr>
              <w:t>Record battery terminal voltage after completion of tests.</w:t>
            </w:r>
          </w:p>
        </w:tc>
        <w:tc>
          <w:tcPr>
            <w:tcW w:w="2268" w:type="dxa"/>
            <w:gridSpan w:val="8"/>
            <w:tcBorders>
              <w:top w:val="single" w:sz="4" w:space="0" w:color="auto"/>
              <w:bottom w:val="single" w:sz="4" w:space="0" w:color="auto"/>
              <w:right w:val="nil"/>
            </w:tcBorders>
            <w:shd w:val="clear" w:color="auto" w:fill="F2F2F2" w:themeFill="background1" w:themeFillShade="F2"/>
          </w:tcPr>
          <w:p w14:paraId="00B72B30" w14:textId="75E2F1A0" w:rsidR="00320B27" w:rsidRPr="00814B85" w:rsidRDefault="00000000" w:rsidP="00174B20">
            <w:pPr>
              <w:jc w:val="right"/>
              <w:rPr>
                <w:lang w:eastAsia="en-CA"/>
              </w:rPr>
            </w:pPr>
            <w:sdt>
              <w:sdtPr>
                <w:rPr>
                  <w:lang w:eastAsia="en-CA"/>
                </w:rPr>
                <w:id w:val="1924294729"/>
                <w:placeholder>
                  <w:docPart w:val="395D647AAA1E4930B60F2F1EF41341D8"/>
                </w:placeholder>
              </w:sdtPr>
              <w:sdtContent>
                <w:r w:rsidR="00BA64CE">
                  <w:rPr>
                    <w:lang w:eastAsia="en-CA"/>
                  </w:rPr>
                  <w:t>25.2</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0E007169" w14:textId="77777777" w:rsidR="00320B27" w:rsidRDefault="00320B27" w:rsidP="00174B20">
            <w:pPr>
              <w:rPr>
                <w:lang w:eastAsia="en-CA"/>
              </w:rPr>
            </w:pPr>
            <w:r>
              <w:rPr>
                <w:lang w:eastAsia="en-CA"/>
              </w:rPr>
              <w:t>V dc</w:t>
            </w:r>
          </w:p>
        </w:tc>
      </w:tr>
      <w:tr w:rsidR="00320B27" w:rsidRPr="00C73289" w14:paraId="08347934" w14:textId="77777777" w:rsidTr="00174B20">
        <w:tc>
          <w:tcPr>
            <w:tcW w:w="11146" w:type="dxa"/>
            <w:gridSpan w:val="14"/>
            <w:tcBorders>
              <w:left w:val="nil"/>
              <w:right w:val="nil"/>
            </w:tcBorders>
          </w:tcPr>
          <w:p w14:paraId="4D45C21C" w14:textId="77777777" w:rsidR="00320B27" w:rsidRPr="00C73289" w:rsidRDefault="00320B27" w:rsidP="00174B20">
            <w:pPr>
              <w:jc w:val="center"/>
              <w:rPr>
                <w:lang w:eastAsia="en-CA"/>
              </w:rPr>
            </w:pPr>
            <w:r>
              <w:t>EMERGENCY POWER TESTS (Reference: 9.3)</w:t>
            </w:r>
          </w:p>
        </w:tc>
      </w:tr>
      <w:tr w:rsidR="00320B27" w14:paraId="29EC111F" w14:textId="77777777" w:rsidTr="00174B20">
        <w:tc>
          <w:tcPr>
            <w:tcW w:w="567" w:type="dxa"/>
            <w:tcBorders>
              <w:left w:val="nil"/>
            </w:tcBorders>
            <w:vAlign w:val="center"/>
          </w:tcPr>
          <w:p w14:paraId="601A68E0" w14:textId="77777777" w:rsidR="00320B27" w:rsidRDefault="00320B27" w:rsidP="00174B20">
            <w:r>
              <w:t>A</w:t>
            </w:r>
          </w:p>
        </w:tc>
        <w:tc>
          <w:tcPr>
            <w:tcW w:w="7230" w:type="dxa"/>
            <w:gridSpan w:val="2"/>
            <w:vAlign w:val="center"/>
          </w:tcPr>
          <w:p w14:paraId="703640EC" w14:textId="77777777" w:rsidR="00320B27" w:rsidRPr="00295E56" w:rsidRDefault="00320B27" w:rsidP="00174B20">
            <w:r>
              <w:t xml:space="preserve">Generator provides power to the AC </w:t>
            </w:r>
            <w:r>
              <w:rPr>
                <w:i/>
                <w:iCs/>
              </w:rPr>
              <w:t>circuit</w:t>
            </w:r>
            <w:r>
              <w:t xml:space="preserve"> serving the </w:t>
            </w:r>
            <w:r>
              <w:rPr>
                <w:i/>
                <w:iCs/>
              </w:rPr>
              <w:t>fire alarm</w:t>
            </w:r>
            <w:r>
              <w:t xml:space="preserve"> system.</w:t>
            </w:r>
          </w:p>
        </w:tc>
        <w:tc>
          <w:tcPr>
            <w:tcW w:w="487" w:type="dxa"/>
            <w:gridSpan w:val="2"/>
            <w:tcBorders>
              <w:top w:val="single" w:sz="4" w:space="0" w:color="auto"/>
              <w:bottom w:val="single" w:sz="4" w:space="0" w:color="auto"/>
              <w:right w:val="nil"/>
            </w:tcBorders>
            <w:vAlign w:val="center"/>
          </w:tcPr>
          <w:p w14:paraId="6C659EFC"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1911020" w14:textId="3F941CB5" w:rsidR="00320B27" w:rsidRDefault="00000000" w:rsidP="00174B20">
            <w:pPr>
              <w:rPr>
                <w:lang w:eastAsia="en-CA"/>
              </w:rPr>
            </w:pPr>
            <w:sdt>
              <w:sdtPr>
                <w:rPr>
                  <w:lang w:eastAsia="en-CA"/>
                </w:rPr>
                <w:id w:val="193281784"/>
                <w14:checkbox>
                  <w14:checked w14:val="0"/>
                  <w14:checkedState w14:val="0050" w14:font="Wingdings 2"/>
                  <w14:uncheckedState w14:val="0020" w14:font="Wingdings 2"/>
                </w14:checkbox>
              </w:sdtPr>
              <w:sdtContent>
                <w:r w:rsidR="00F23F82">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052468BB"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0D27DE3" w14:textId="2AB32411" w:rsidR="00320B27" w:rsidRDefault="00000000" w:rsidP="00174B20">
            <w:pPr>
              <w:rPr>
                <w:lang w:eastAsia="en-CA"/>
              </w:rPr>
            </w:pPr>
            <w:sdt>
              <w:sdtPr>
                <w:rPr>
                  <w:lang w:eastAsia="en-CA"/>
                </w:rPr>
                <w:id w:val="96610154"/>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708" w:type="dxa"/>
            <w:tcBorders>
              <w:top w:val="single" w:sz="4" w:space="0" w:color="auto"/>
              <w:bottom w:val="single" w:sz="4" w:space="0" w:color="auto"/>
              <w:right w:val="nil"/>
            </w:tcBorders>
            <w:vAlign w:val="center"/>
          </w:tcPr>
          <w:p w14:paraId="063450E6"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0103C75" w14:textId="77777777" w:rsidR="00320B27" w:rsidRDefault="00000000" w:rsidP="00174B20">
            <w:pPr>
              <w:rPr>
                <w:lang w:eastAsia="en-CA"/>
              </w:rPr>
            </w:pPr>
            <w:sdt>
              <w:sdtPr>
                <w:rPr>
                  <w:lang w:eastAsia="en-CA"/>
                </w:rPr>
                <w:id w:val="165625947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39D619F" w14:textId="77777777" w:rsidTr="00174B20">
        <w:tc>
          <w:tcPr>
            <w:tcW w:w="567" w:type="dxa"/>
            <w:tcBorders>
              <w:left w:val="nil"/>
            </w:tcBorders>
            <w:vAlign w:val="center"/>
          </w:tcPr>
          <w:p w14:paraId="6059AA13" w14:textId="77777777" w:rsidR="00320B27" w:rsidRDefault="00320B27" w:rsidP="00174B20">
            <w:r>
              <w:t>B</w:t>
            </w:r>
          </w:p>
        </w:tc>
        <w:tc>
          <w:tcPr>
            <w:tcW w:w="7230" w:type="dxa"/>
            <w:gridSpan w:val="2"/>
            <w:vAlign w:val="center"/>
          </w:tcPr>
          <w:p w14:paraId="6ADE969B" w14:textId="77777777" w:rsidR="00320B27" w:rsidRPr="00295E56" w:rsidRDefault="00320B27" w:rsidP="00174B20">
            <w:r>
              <w:t xml:space="preserve">Trouble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7844B43D"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EC372C8" w14:textId="77777777" w:rsidR="00320B27" w:rsidRDefault="00000000" w:rsidP="00174B20">
            <w:pPr>
              <w:rPr>
                <w:lang w:eastAsia="en-CA"/>
              </w:rPr>
            </w:pPr>
            <w:sdt>
              <w:sdtPr>
                <w:rPr>
                  <w:lang w:eastAsia="en-CA"/>
                </w:rPr>
                <w:id w:val="-17588166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2B174EC8"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8360654" w14:textId="77777777" w:rsidR="00320B27" w:rsidRDefault="00000000" w:rsidP="00174B20">
            <w:pPr>
              <w:rPr>
                <w:lang w:eastAsia="en-CA"/>
              </w:rPr>
            </w:pPr>
            <w:sdt>
              <w:sdtPr>
                <w:rPr>
                  <w:lang w:eastAsia="en-CA"/>
                </w:rPr>
                <w:id w:val="-203402055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B9D9CC9"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8947D72" w14:textId="1268742B" w:rsidR="00320B27" w:rsidRDefault="00000000" w:rsidP="00174B20">
            <w:pPr>
              <w:rPr>
                <w:lang w:eastAsia="en-CA"/>
              </w:rPr>
            </w:pPr>
            <w:sdt>
              <w:sdtPr>
                <w:rPr>
                  <w:lang w:eastAsia="en-CA"/>
                </w:rPr>
                <w:id w:val="-1727601812"/>
                <w14:checkbox>
                  <w14:checked w14:val="1"/>
                  <w14:checkedState w14:val="0050" w14:font="Wingdings 2"/>
                  <w14:uncheckedState w14:val="0020" w14:font="Wingdings 2"/>
                </w14:checkbox>
              </w:sdtPr>
              <w:sdtContent>
                <w:r w:rsidR="00BA64CE">
                  <w:rPr>
                    <w:lang w:eastAsia="en-CA"/>
                  </w:rPr>
                  <w:sym w:font="Wingdings 2" w:char="F050"/>
                </w:r>
              </w:sdtContent>
            </w:sdt>
          </w:p>
        </w:tc>
      </w:tr>
      <w:tr w:rsidR="00320B27" w14:paraId="0D9D1EC0" w14:textId="77777777" w:rsidTr="00174B20">
        <w:tc>
          <w:tcPr>
            <w:tcW w:w="567" w:type="dxa"/>
            <w:tcBorders>
              <w:left w:val="nil"/>
            </w:tcBorders>
            <w:vAlign w:val="center"/>
          </w:tcPr>
          <w:p w14:paraId="37B6D71F" w14:textId="77777777" w:rsidR="00320B27" w:rsidRDefault="00320B27" w:rsidP="00174B20">
            <w:r>
              <w:t>C</w:t>
            </w:r>
          </w:p>
        </w:tc>
        <w:tc>
          <w:tcPr>
            <w:tcW w:w="7230" w:type="dxa"/>
            <w:gridSpan w:val="2"/>
            <w:vAlign w:val="center"/>
          </w:tcPr>
          <w:p w14:paraId="7C67893D" w14:textId="77777777" w:rsidR="00320B27" w:rsidRPr="00295E56" w:rsidRDefault="00320B27" w:rsidP="00174B20">
            <w:r>
              <w:t xml:space="preserve">Generator Run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2B08E638"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F74ABF8" w14:textId="77777777" w:rsidR="00320B27" w:rsidRDefault="00000000" w:rsidP="00174B20">
            <w:pPr>
              <w:rPr>
                <w:lang w:eastAsia="en-CA"/>
              </w:rPr>
            </w:pPr>
            <w:sdt>
              <w:sdtPr>
                <w:rPr>
                  <w:lang w:eastAsia="en-CA"/>
                </w:rPr>
                <w:id w:val="52236990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09F5F05C"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B12B3CB" w14:textId="77777777" w:rsidR="00320B27" w:rsidRDefault="00000000" w:rsidP="00174B20">
            <w:pPr>
              <w:rPr>
                <w:lang w:eastAsia="en-CA"/>
              </w:rPr>
            </w:pPr>
            <w:sdt>
              <w:sdtPr>
                <w:rPr>
                  <w:lang w:eastAsia="en-CA"/>
                </w:rPr>
                <w:id w:val="22056803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7883954"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00C2967" w14:textId="27834C11" w:rsidR="00320B27" w:rsidRDefault="00000000" w:rsidP="00174B20">
            <w:pPr>
              <w:rPr>
                <w:lang w:eastAsia="en-CA"/>
              </w:rPr>
            </w:pPr>
            <w:sdt>
              <w:sdtPr>
                <w:rPr>
                  <w:lang w:eastAsia="en-CA"/>
                </w:rPr>
                <w:id w:val="796958424"/>
                <w14:checkbox>
                  <w14:checked w14:val="1"/>
                  <w14:checkedState w14:val="0050" w14:font="Wingdings 2"/>
                  <w14:uncheckedState w14:val="0020" w14:font="Wingdings 2"/>
                </w14:checkbox>
              </w:sdtPr>
              <w:sdtContent>
                <w:r w:rsidR="00BA64CE">
                  <w:rPr>
                    <w:lang w:eastAsia="en-CA"/>
                  </w:rPr>
                  <w:sym w:font="Wingdings 2" w:char="F050"/>
                </w:r>
              </w:sdtContent>
            </w:sdt>
          </w:p>
        </w:tc>
      </w:tr>
    </w:tbl>
    <w:p w14:paraId="5FB1666B" w14:textId="77777777" w:rsidR="00320B27" w:rsidRDefault="00320B27" w:rsidP="00320B27"/>
    <w:p w14:paraId="33B2F954" w14:textId="77777777" w:rsidR="00320B27" w:rsidRDefault="00320B27" w:rsidP="00320B27"/>
    <w:p w14:paraId="1957C1A3" w14:textId="77777777" w:rsidR="0031098F" w:rsidRDefault="0031098F">
      <w:pPr>
        <w:spacing w:after="200" w:line="276" w:lineRule="auto"/>
      </w:pPr>
      <w:r>
        <w:br w:type="page"/>
      </w:r>
    </w:p>
    <w:p w14:paraId="13D8CC2C" w14:textId="20B3EC2B" w:rsidR="00320B27" w:rsidRDefault="00320B27" w:rsidP="00D2445D">
      <w:pPr>
        <w:pStyle w:val="Heading2"/>
        <w:numPr>
          <w:ilvl w:val="1"/>
          <w:numId w:val="27"/>
        </w:numPr>
        <w:ind w:left="1134" w:hanging="1141"/>
      </w:pPr>
      <w:r>
        <w:lastRenderedPageBreak/>
        <w:t>Emergency Power Supply Test and Inspection (8)</w:t>
      </w:r>
    </w:p>
    <w:p w14:paraId="7F1D6728" w14:textId="77777777" w:rsidR="00320B27" w:rsidRDefault="00320B27" w:rsidP="00320B27">
      <w:r>
        <w:t>NOTE 1: See 9.2, 9.3, 9.4, and Annex C, Battery Tests</w:t>
      </w:r>
    </w:p>
    <w:p w14:paraId="260B6C0F" w14:textId="77777777" w:rsidR="00320B27" w:rsidRPr="002A280B" w:rsidRDefault="00320B27" w:rsidP="00320B27">
      <w:r>
        <w:t xml:space="preserve">NOTE 2: Complete section for each </w:t>
      </w:r>
      <w:r>
        <w:rPr>
          <w:i/>
          <w:iCs/>
        </w:rPr>
        <w:t>emergency power supply.</w:t>
      </w:r>
    </w:p>
    <w:p w14:paraId="1F3D3F1D" w14:textId="77777777" w:rsidR="00320B27" w:rsidRDefault="00320B27" w:rsidP="00320B27"/>
    <w:tbl>
      <w:tblPr>
        <w:tblStyle w:val="TableGrid"/>
        <w:tblW w:w="0" w:type="auto"/>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320B27" w14:paraId="50C2FA07" w14:textId="77777777" w:rsidTr="00174B20">
        <w:tc>
          <w:tcPr>
            <w:tcW w:w="2948" w:type="dxa"/>
            <w:gridSpan w:val="3"/>
            <w:tcBorders>
              <w:left w:val="nil"/>
              <w:right w:val="nil"/>
            </w:tcBorders>
          </w:tcPr>
          <w:p w14:paraId="0BAAEFD7" w14:textId="77777777" w:rsidR="00320B27" w:rsidRPr="00B36AD1" w:rsidRDefault="00320B27" w:rsidP="00174B20">
            <w:r>
              <w:rPr>
                <w:i/>
                <w:iCs/>
              </w:rPr>
              <w:t>Emergency power supply</w:t>
            </w:r>
            <w:r>
              <w:t xml:space="preserve"> location:</w:t>
            </w:r>
          </w:p>
        </w:tc>
        <w:tc>
          <w:tcPr>
            <w:tcW w:w="7852" w:type="dxa"/>
            <w:gridSpan w:val="19"/>
            <w:tcBorders>
              <w:left w:val="nil"/>
              <w:right w:val="nil"/>
            </w:tcBorders>
            <w:shd w:val="clear" w:color="auto" w:fill="F2F2F2" w:themeFill="background1" w:themeFillShade="F2"/>
          </w:tcPr>
          <w:p w14:paraId="37BFB657" w14:textId="0AD3F7B0" w:rsidR="00320B27" w:rsidRDefault="00000000" w:rsidP="00174B20">
            <w:sdt>
              <w:sdtPr>
                <w:rPr>
                  <w:lang w:eastAsia="en-CA"/>
                </w:rPr>
                <w:id w:val="1282227880"/>
                <w:placeholder>
                  <w:docPart w:val="E93EA33F56D04E12B946872D32950B4D"/>
                </w:placeholder>
              </w:sdtPr>
              <w:sdtContent>
                <w:r w:rsidR="00320B27" w:rsidRPr="00814B85">
                  <w:rPr>
                    <w:lang w:eastAsia="en-CA"/>
                  </w:rPr>
                  <w:t xml:space="preserve"> </w:t>
                </w:r>
                <w:r w:rsidR="0005018F">
                  <w:rPr>
                    <w:lang w:eastAsia="en-CA"/>
                  </w:rPr>
                  <w:t>Booster #5</w:t>
                </w:r>
                <w:r w:rsidR="00F81C58">
                  <w:rPr>
                    <w:lang w:eastAsia="en-CA"/>
                  </w:rPr>
                  <w:t xml:space="preserve"> (PNL-H2A CCT-1)</w:t>
                </w:r>
              </w:sdtContent>
            </w:sdt>
          </w:p>
        </w:tc>
      </w:tr>
      <w:tr w:rsidR="00320B27" w14:paraId="05904EC2" w14:textId="77777777" w:rsidTr="00174B20">
        <w:tc>
          <w:tcPr>
            <w:tcW w:w="3119" w:type="dxa"/>
            <w:gridSpan w:val="4"/>
            <w:tcBorders>
              <w:left w:val="nil"/>
              <w:right w:val="nil"/>
            </w:tcBorders>
          </w:tcPr>
          <w:p w14:paraId="62FEB0E3" w14:textId="77777777" w:rsidR="00320B27" w:rsidRDefault="00320B27" w:rsidP="00174B20">
            <w:pPr>
              <w:rPr>
                <w:i/>
                <w:iCs/>
              </w:rPr>
            </w:pPr>
            <w:r>
              <w:rPr>
                <w:i/>
                <w:iCs/>
              </w:rPr>
              <w:t xml:space="preserve">Emergency power supply </w:t>
            </w:r>
            <w:r w:rsidRPr="002A280B">
              <w:t>identification:</w:t>
            </w:r>
          </w:p>
        </w:tc>
        <w:tc>
          <w:tcPr>
            <w:tcW w:w="7681" w:type="dxa"/>
            <w:gridSpan w:val="18"/>
            <w:tcBorders>
              <w:left w:val="nil"/>
              <w:right w:val="nil"/>
            </w:tcBorders>
            <w:shd w:val="clear" w:color="auto" w:fill="F2F2F2" w:themeFill="background1" w:themeFillShade="F2"/>
          </w:tcPr>
          <w:p w14:paraId="5FD4E634" w14:textId="0197A6B2" w:rsidR="00320B27" w:rsidRPr="00814B85" w:rsidRDefault="00000000" w:rsidP="00174B20">
            <w:pPr>
              <w:rPr>
                <w:lang w:eastAsia="en-CA"/>
              </w:rPr>
            </w:pPr>
            <w:sdt>
              <w:sdtPr>
                <w:rPr>
                  <w:lang w:eastAsia="en-CA"/>
                </w:rPr>
                <w:id w:val="-53086482"/>
                <w:placeholder>
                  <w:docPart w:val="CCE7503BAC514BF7968C847F7741C4E6"/>
                </w:placeholder>
              </w:sdtPr>
              <w:sdtContent>
                <w:r w:rsidR="00320B27" w:rsidRPr="00814B85">
                  <w:rPr>
                    <w:lang w:eastAsia="en-CA"/>
                  </w:rPr>
                  <w:t xml:space="preserve"> </w:t>
                </w:r>
                <w:r w:rsidR="0005018F">
                  <w:rPr>
                    <w:lang w:eastAsia="en-CA"/>
                  </w:rPr>
                  <w:t>Booster #5 Batteries</w:t>
                </w:r>
              </w:sdtContent>
            </w:sdt>
          </w:p>
        </w:tc>
      </w:tr>
      <w:tr w:rsidR="00320B27" w14:paraId="7F3E7D15" w14:textId="77777777" w:rsidTr="00174B20">
        <w:tc>
          <w:tcPr>
            <w:tcW w:w="3119" w:type="dxa"/>
            <w:gridSpan w:val="4"/>
            <w:tcBorders>
              <w:left w:val="nil"/>
              <w:bottom w:val="single" w:sz="4" w:space="0" w:color="auto"/>
              <w:right w:val="nil"/>
            </w:tcBorders>
          </w:tcPr>
          <w:p w14:paraId="0C2A113E" w14:textId="77777777" w:rsidR="00320B27" w:rsidRPr="002A280B" w:rsidRDefault="00320B27" w:rsidP="00174B20">
            <w:r>
              <w:rPr>
                <w:i/>
                <w:iCs/>
              </w:rPr>
              <w:t>Emergency power supply</w:t>
            </w:r>
            <w:r>
              <w:t xml:space="preserve"> provided by:</w:t>
            </w:r>
          </w:p>
        </w:tc>
        <w:tc>
          <w:tcPr>
            <w:tcW w:w="7681" w:type="dxa"/>
            <w:gridSpan w:val="18"/>
            <w:tcBorders>
              <w:left w:val="nil"/>
              <w:bottom w:val="single" w:sz="4" w:space="0" w:color="auto"/>
              <w:right w:val="nil"/>
            </w:tcBorders>
            <w:shd w:val="clear" w:color="auto" w:fill="F2F2F2" w:themeFill="background1" w:themeFillShade="F2"/>
          </w:tcPr>
          <w:p w14:paraId="44E423CE" w14:textId="77777777" w:rsidR="00320B27" w:rsidRPr="00814B85" w:rsidRDefault="00000000" w:rsidP="00174B20">
            <w:pPr>
              <w:rPr>
                <w:lang w:eastAsia="en-CA"/>
              </w:rPr>
            </w:pPr>
            <w:sdt>
              <w:sdtPr>
                <w:rPr>
                  <w:lang w:eastAsia="en-CA"/>
                </w:rPr>
                <w:id w:val="1839112616"/>
                <w:placeholder>
                  <w:docPart w:val="C67830B39AC44C80904C2E5E4E2F13DB"/>
                </w:placeholder>
              </w:sdtPr>
              <w:sdtContent>
                <w:r w:rsidR="00320B27" w:rsidRPr="00814B85">
                  <w:rPr>
                    <w:lang w:eastAsia="en-CA"/>
                  </w:rPr>
                  <w:t xml:space="preserve"> </w:t>
                </w:r>
              </w:sdtContent>
            </w:sdt>
          </w:p>
        </w:tc>
      </w:tr>
      <w:tr w:rsidR="00320B27" w14:paraId="411EA410" w14:textId="77777777" w:rsidTr="00174B20">
        <w:tc>
          <w:tcPr>
            <w:tcW w:w="1350" w:type="dxa"/>
            <w:tcBorders>
              <w:left w:val="nil"/>
              <w:bottom w:val="single" w:sz="4" w:space="0" w:color="auto"/>
              <w:right w:val="nil"/>
            </w:tcBorders>
          </w:tcPr>
          <w:p w14:paraId="1B519A5F" w14:textId="77777777" w:rsidR="00320B27" w:rsidRPr="00814B85" w:rsidRDefault="00320B27" w:rsidP="00174B20">
            <w:pPr>
              <w:jc w:val="right"/>
              <w:rPr>
                <w:lang w:eastAsia="en-CA"/>
              </w:rPr>
            </w:pPr>
            <w:r>
              <w:rPr>
                <w:lang w:eastAsia="en-CA"/>
              </w:rPr>
              <w:t>Batteries</w:t>
            </w:r>
          </w:p>
        </w:tc>
        <w:tc>
          <w:tcPr>
            <w:tcW w:w="1350" w:type="dxa"/>
            <w:tcBorders>
              <w:left w:val="nil"/>
              <w:bottom w:val="single" w:sz="4" w:space="0" w:color="auto"/>
              <w:right w:val="single" w:sz="4" w:space="0" w:color="auto"/>
            </w:tcBorders>
            <w:shd w:val="clear" w:color="auto" w:fill="F2F2F2" w:themeFill="background1" w:themeFillShade="F2"/>
            <w:vAlign w:val="center"/>
          </w:tcPr>
          <w:p w14:paraId="249BFF36" w14:textId="2D91CF9A" w:rsidR="00320B27" w:rsidRPr="00814B85" w:rsidRDefault="00000000" w:rsidP="00174B20">
            <w:pPr>
              <w:rPr>
                <w:lang w:eastAsia="en-CA"/>
              </w:rPr>
            </w:pPr>
            <w:sdt>
              <w:sdtPr>
                <w:rPr>
                  <w:lang w:eastAsia="en-CA"/>
                </w:rPr>
                <w:id w:val="247312502"/>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1350" w:type="dxa"/>
            <w:gridSpan w:val="4"/>
            <w:tcBorders>
              <w:left w:val="single" w:sz="4" w:space="0" w:color="auto"/>
              <w:bottom w:val="single" w:sz="4" w:space="0" w:color="auto"/>
              <w:right w:val="nil"/>
            </w:tcBorders>
          </w:tcPr>
          <w:p w14:paraId="0F9A8626" w14:textId="77777777" w:rsidR="00320B27" w:rsidRPr="00814B85" w:rsidRDefault="00320B27" w:rsidP="00174B20">
            <w:pPr>
              <w:jc w:val="right"/>
              <w:rPr>
                <w:lang w:eastAsia="en-CA"/>
              </w:rPr>
            </w:pPr>
            <w:r>
              <w:rPr>
                <w:lang w:eastAsia="en-CA"/>
              </w:rPr>
              <w:t>Generator</w:t>
            </w:r>
          </w:p>
        </w:tc>
        <w:tc>
          <w:tcPr>
            <w:tcW w:w="1350" w:type="dxa"/>
            <w:gridSpan w:val="4"/>
            <w:tcBorders>
              <w:left w:val="nil"/>
              <w:bottom w:val="single" w:sz="4" w:space="0" w:color="auto"/>
              <w:right w:val="single" w:sz="4" w:space="0" w:color="auto"/>
            </w:tcBorders>
            <w:shd w:val="clear" w:color="auto" w:fill="F2F2F2" w:themeFill="background1" w:themeFillShade="F2"/>
            <w:vAlign w:val="center"/>
          </w:tcPr>
          <w:p w14:paraId="361916E1" w14:textId="77777777" w:rsidR="00320B27" w:rsidRPr="00814B85" w:rsidRDefault="00000000" w:rsidP="00174B20">
            <w:pPr>
              <w:rPr>
                <w:lang w:eastAsia="en-CA"/>
              </w:rPr>
            </w:pPr>
            <w:sdt>
              <w:sdtPr>
                <w:rPr>
                  <w:lang w:eastAsia="en-CA"/>
                </w:rPr>
                <w:id w:val="-18829837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7B8F7C9E" w14:textId="77777777" w:rsidR="00320B27" w:rsidRPr="00814B85" w:rsidRDefault="00320B27" w:rsidP="00174B20">
            <w:pPr>
              <w:jc w:val="right"/>
              <w:rPr>
                <w:lang w:eastAsia="en-CA"/>
              </w:rPr>
            </w:pPr>
            <w:r>
              <w:rPr>
                <w:lang w:eastAsia="en-CA"/>
              </w:rPr>
              <w:t>UPS</w:t>
            </w:r>
          </w:p>
        </w:tc>
        <w:tc>
          <w:tcPr>
            <w:tcW w:w="1350" w:type="dxa"/>
            <w:gridSpan w:val="3"/>
            <w:tcBorders>
              <w:left w:val="nil"/>
              <w:bottom w:val="single" w:sz="4" w:space="0" w:color="auto"/>
              <w:right w:val="single" w:sz="4" w:space="0" w:color="auto"/>
            </w:tcBorders>
            <w:shd w:val="clear" w:color="auto" w:fill="F2F2F2" w:themeFill="background1" w:themeFillShade="F2"/>
            <w:vAlign w:val="center"/>
          </w:tcPr>
          <w:p w14:paraId="4AACB328" w14:textId="77777777" w:rsidR="00320B27" w:rsidRPr="00814B85" w:rsidRDefault="00000000" w:rsidP="00174B20">
            <w:pPr>
              <w:rPr>
                <w:lang w:eastAsia="en-CA"/>
              </w:rPr>
            </w:pPr>
            <w:sdt>
              <w:sdtPr>
                <w:rPr>
                  <w:lang w:eastAsia="en-CA"/>
                </w:rPr>
                <w:id w:val="-167387563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5E61E5D0" w14:textId="77777777" w:rsidR="00320B27" w:rsidRPr="00814B85" w:rsidRDefault="00320B27" w:rsidP="00174B20">
            <w:pPr>
              <w:jc w:val="right"/>
              <w:rPr>
                <w:lang w:eastAsia="en-CA"/>
              </w:rPr>
            </w:pPr>
            <w:r>
              <w:rPr>
                <w:lang w:eastAsia="en-CA"/>
              </w:rPr>
              <w:t>Combination</w:t>
            </w:r>
          </w:p>
        </w:tc>
        <w:tc>
          <w:tcPr>
            <w:tcW w:w="1350" w:type="dxa"/>
            <w:gridSpan w:val="3"/>
            <w:tcBorders>
              <w:left w:val="nil"/>
              <w:bottom w:val="single" w:sz="4" w:space="0" w:color="auto"/>
              <w:right w:val="nil"/>
            </w:tcBorders>
            <w:shd w:val="clear" w:color="auto" w:fill="F2F2F2" w:themeFill="background1" w:themeFillShade="F2"/>
            <w:vAlign w:val="center"/>
          </w:tcPr>
          <w:p w14:paraId="6CBA460F" w14:textId="77777777" w:rsidR="00320B27" w:rsidRPr="00814B85" w:rsidRDefault="00000000" w:rsidP="00174B20">
            <w:pPr>
              <w:rPr>
                <w:lang w:eastAsia="en-CA"/>
              </w:rPr>
            </w:pPr>
            <w:sdt>
              <w:sdtPr>
                <w:rPr>
                  <w:lang w:eastAsia="en-CA"/>
                </w:rPr>
                <w:id w:val="88459772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C445F78" w14:textId="77777777" w:rsidTr="00174B20">
        <w:tc>
          <w:tcPr>
            <w:tcW w:w="3544" w:type="dxa"/>
            <w:gridSpan w:val="5"/>
            <w:tcBorders>
              <w:left w:val="nil"/>
              <w:right w:val="single" w:sz="4" w:space="0" w:color="auto"/>
            </w:tcBorders>
          </w:tcPr>
          <w:p w14:paraId="4F88C1F8" w14:textId="77777777" w:rsidR="00320B27" w:rsidRDefault="00320B27" w:rsidP="00174B20">
            <w:pPr>
              <w:rPr>
                <w:lang w:eastAsia="en-CA"/>
              </w:rPr>
            </w:pPr>
            <w:r>
              <w:rPr>
                <w:lang w:eastAsia="en-CA"/>
              </w:rPr>
              <w:t>NBC required full load alarm operation time</w:t>
            </w:r>
          </w:p>
        </w:tc>
        <w:tc>
          <w:tcPr>
            <w:tcW w:w="907" w:type="dxa"/>
            <w:gridSpan w:val="2"/>
            <w:tcBorders>
              <w:left w:val="single" w:sz="4" w:space="0" w:color="auto"/>
              <w:right w:val="nil"/>
            </w:tcBorders>
          </w:tcPr>
          <w:p w14:paraId="4C861DDC" w14:textId="77777777" w:rsidR="00320B27" w:rsidRDefault="00320B27" w:rsidP="00174B20">
            <w:pPr>
              <w:jc w:val="right"/>
              <w:rPr>
                <w:lang w:eastAsia="en-CA"/>
              </w:rPr>
            </w:pPr>
            <w:r>
              <w:rPr>
                <w:lang w:eastAsia="en-CA"/>
              </w:rPr>
              <w:t>2h</w:t>
            </w:r>
          </w:p>
        </w:tc>
        <w:tc>
          <w:tcPr>
            <w:tcW w:w="907" w:type="dxa"/>
            <w:gridSpan w:val="2"/>
            <w:tcBorders>
              <w:left w:val="nil"/>
              <w:right w:val="single" w:sz="4" w:space="0" w:color="auto"/>
            </w:tcBorders>
            <w:shd w:val="clear" w:color="auto" w:fill="F2F2F2" w:themeFill="background1" w:themeFillShade="F2"/>
          </w:tcPr>
          <w:p w14:paraId="503467CC" w14:textId="77777777" w:rsidR="00320B27" w:rsidRDefault="00000000" w:rsidP="00174B20">
            <w:pPr>
              <w:rPr>
                <w:lang w:eastAsia="en-CA"/>
              </w:rPr>
            </w:pPr>
            <w:sdt>
              <w:sdtPr>
                <w:rPr>
                  <w:lang w:eastAsia="en-CA"/>
                </w:rPr>
                <w:id w:val="-208258446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gridSpan w:val="3"/>
            <w:tcBorders>
              <w:left w:val="single" w:sz="4" w:space="0" w:color="auto"/>
              <w:right w:val="nil"/>
            </w:tcBorders>
          </w:tcPr>
          <w:p w14:paraId="057EE603" w14:textId="77777777" w:rsidR="00320B27" w:rsidRDefault="00320B27" w:rsidP="00174B20">
            <w:pPr>
              <w:jc w:val="right"/>
              <w:rPr>
                <w:lang w:eastAsia="en-CA"/>
              </w:rPr>
            </w:pPr>
            <w:r>
              <w:rPr>
                <w:lang w:eastAsia="en-CA"/>
              </w:rPr>
              <w:t>1h</w:t>
            </w:r>
          </w:p>
        </w:tc>
        <w:tc>
          <w:tcPr>
            <w:tcW w:w="907" w:type="dxa"/>
            <w:gridSpan w:val="2"/>
            <w:tcBorders>
              <w:left w:val="nil"/>
              <w:right w:val="single" w:sz="4" w:space="0" w:color="auto"/>
            </w:tcBorders>
            <w:shd w:val="clear" w:color="auto" w:fill="F2F2F2" w:themeFill="background1" w:themeFillShade="F2"/>
          </w:tcPr>
          <w:p w14:paraId="704ABFF4" w14:textId="77777777" w:rsidR="00320B27" w:rsidRDefault="00000000" w:rsidP="00174B20">
            <w:pPr>
              <w:rPr>
                <w:lang w:eastAsia="en-CA"/>
              </w:rPr>
            </w:pPr>
            <w:sdt>
              <w:sdtPr>
                <w:rPr>
                  <w:lang w:eastAsia="en-CA"/>
                </w:rPr>
                <w:id w:val="-191422620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tcBorders>
              <w:left w:val="single" w:sz="4" w:space="0" w:color="auto"/>
              <w:right w:val="nil"/>
            </w:tcBorders>
          </w:tcPr>
          <w:p w14:paraId="7EB2DCB0" w14:textId="77777777" w:rsidR="00320B27" w:rsidRDefault="00320B27" w:rsidP="00174B20">
            <w:pPr>
              <w:jc w:val="right"/>
              <w:rPr>
                <w:lang w:eastAsia="en-CA"/>
              </w:rPr>
            </w:pPr>
            <w:r>
              <w:rPr>
                <w:lang w:eastAsia="en-CA"/>
              </w:rPr>
              <w:t>30min</w:t>
            </w:r>
          </w:p>
        </w:tc>
        <w:tc>
          <w:tcPr>
            <w:tcW w:w="907" w:type="dxa"/>
            <w:gridSpan w:val="3"/>
            <w:tcBorders>
              <w:left w:val="nil"/>
              <w:right w:val="single" w:sz="4" w:space="0" w:color="auto"/>
            </w:tcBorders>
            <w:shd w:val="clear" w:color="auto" w:fill="F2F2F2" w:themeFill="background1" w:themeFillShade="F2"/>
          </w:tcPr>
          <w:p w14:paraId="2EC93F41" w14:textId="4526BBB1" w:rsidR="00320B27" w:rsidRDefault="00000000" w:rsidP="00174B20">
            <w:pPr>
              <w:rPr>
                <w:lang w:eastAsia="en-CA"/>
              </w:rPr>
            </w:pPr>
            <w:sdt>
              <w:sdtPr>
                <w:rPr>
                  <w:lang w:eastAsia="en-CA"/>
                </w:rPr>
                <w:id w:val="488680706"/>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907" w:type="dxa"/>
            <w:gridSpan w:val="3"/>
            <w:tcBorders>
              <w:left w:val="single" w:sz="4" w:space="0" w:color="auto"/>
              <w:right w:val="nil"/>
            </w:tcBorders>
          </w:tcPr>
          <w:p w14:paraId="798C6911" w14:textId="77777777" w:rsidR="00320B27" w:rsidRDefault="00320B27" w:rsidP="00174B20">
            <w:pPr>
              <w:jc w:val="right"/>
              <w:rPr>
                <w:lang w:eastAsia="en-CA"/>
              </w:rPr>
            </w:pPr>
            <w:r>
              <w:rPr>
                <w:lang w:eastAsia="en-CA"/>
              </w:rPr>
              <w:t>5 min</w:t>
            </w:r>
          </w:p>
        </w:tc>
        <w:tc>
          <w:tcPr>
            <w:tcW w:w="907" w:type="dxa"/>
            <w:tcBorders>
              <w:left w:val="nil"/>
              <w:right w:val="nil"/>
            </w:tcBorders>
            <w:shd w:val="clear" w:color="auto" w:fill="F2F2F2" w:themeFill="background1" w:themeFillShade="F2"/>
          </w:tcPr>
          <w:p w14:paraId="1AA7A3D2" w14:textId="77777777" w:rsidR="00320B27" w:rsidRDefault="00000000" w:rsidP="00174B20">
            <w:pPr>
              <w:rPr>
                <w:lang w:eastAsia="en-CA"/>
              </w:rPr>
            </w:pPr>
            <w:sdt>
              <w:sdtPr>
                <w:rPr>
                  <w:lang w:eastAsia="en-CA"/>
                </w:rPr>
                <w:id w:val="-201429118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A8EC296" w14:textId="77777777" w:rsidTr="00174B20">
        <w:tc>
          <w:tcPr>
            <w:tcW w:w="3544" w:type="dxa"/>
            <w:gridSpan w:val="5"/>
            <w:tcBorders>
              <w:left w:val="nil"/>
              <w:right w:val="single" w:sz="4" w:space="0" w:color="auto"/>
            </w:tcBorders>
          </w:tcPr>
          <w:p w14:paraId="560F5090" w14:textId="77777777" w:rsidR="00320B27" w:rsidRDefault="00320B27" w:rsidP="00174B20">
            <w:pPr>
              <w:rPr>
                <w:lang w:eastAsia="en-CA"/>
              </w:rPr>
            </w:pPr>
            <w:r>
              <w:rPr>
                <w:lang w:eastAsia="en-CA"/>
              </w:rPr>
              <w:t>Installed batteries</w:t>
            </w:r>
          </w:p>
        </w:tc>
        <w:tc>
          <w:tcPr>
            <w:tcW w:w="1209" w:type="dxa"/>
            <w:gridSpan w:val="3"/>
            <w:tcBorders>
              <w:left w:val="single" w:sz="4" w:space="0" w:color="auto"/>
              <w:right w:val="nil"/>
            </w:tcBorders>
          </w:tcPr>
          <w:p w14:paraId="24929994" w14:textId="77777777" w:rsidR="00320B27" w:rsidRDefault="00320B27" w:rsidP="00174B20">
            <w:pPr>
              <w:jc w:val="right"/>
              <w:rPr>
                <w:lang w:eastAsia="en-CA"/>
              </w:rPr>
            </w:pPr>
            <w:r>
              <w:rPr>
                <w:lang w:eastAsia="en-CA"/>
              </w:rPr>
              <w:t>Qty:</w:t>
            </w:r>
          </w:p>
        </w:tc>
        <w:tc>
          <w:tcPr>
            <w:tcW w:w="1209" w:type="dxa"/>
            <w:gridSpan w:val="3"/>
            <w:tcBorders>
              <w:left w:val="nil"/>
              <w:right w:val="single" w:sz="4" w:space="0" w:color="auto"/>
            </w:tcBorders>
            <w:shd w:val="clear" w:color="auto" w:fill="F2F2F2" w:themeFill="background1" w:themeFillShade="F2"/>
          </w:tcPr>
          <w:p w14:paraId="271A8082" w14:textId="38E42C14" w:rsidR="00320B27" w:rsidRDefault="00000000" w:rsidP="00174B20">
            <w:pPr>
              <w:rPr>
                <w:lang w:eastAsia="en-CA"/>
              </w:rPr>
            </w:pPr>
            <w:sdt>
              <w:sdtPr>
                <w:rPr>
                  <w:lang w:eastAsia="en-CA"/>
                </w:rPr>
                <w:id w:val="1562519390"/>
                <w:placeholder>
                  <w:docPart w:val="F95FEE5798D14438849B3C6AF75FC704"/>
                </w:placeholder>
              </w:sdtPr>
              <w:sdtContent>
                <w:r w:rsidR="00320B27" w:rsidRPr="00814B85">
                  <w:rPr>
                    <w:lang w:eastAsia="en-CA"/>
                  </w:rPr>
                  <w:t xml:space="preserve"> </w:t>
                </w:r>
                <w:r w:rsidR="0005018F">
                  <w:rPr>
                    <w:lang w:eastAsia="en-CA"/>
                  </w:rPr>
                  <w:t>2</w:t>
                </w:r>
              </w:sdtContent>
            </w:sdt>
          </w:p>
        </w:tc>
        <w:tc>
          <w:tcPr>
            <w:tcW w:w="1210" w:type="dxa"/>
            <w:gridSpan w:val="3"/>
            <w:tcBorders>
              <w:left w:val="single" w:sz="4" w:space="0" w:color="auto"/>
              <w:right w:val="nil"/>
            </w:tcBorders>
          </w:tcPr>
          <w:p w14:paraId="3EC0C87A" w14:textId="77777777" w:rsidR="00320B27" w:rsidRDefault="00320B27" w:rsidP="00174B20">
            <w:pPr>
              <w:jc w:val="right"/>
              <w:rPr>
                <w:lang w:eastAsia="en-CA"/>
              </w:rPr>
            </w:pPr>
            <w:r>
              <w:rPr>
                <w:lang w:eastAsia="en-CA"/>
              </w:rPr>
              <w:t>V(dc):</w:t>
            </w:r>
          </w:p>
        </w:tc>
        <w:tc>
          <w:tcPr>
            <w:tcW w:w="1209" w:type="dxa"/>
            <w:gridSpan w:val="3"/>
            <w:tcBorders>
              <w:left w:val="nil"/>
              <w:right w:val="single" w:sz="4" w:space="0" w:color="auto"/>
            </w:tcBorders>
            <w:shd w:val="clear" w:color="auto" w:fill="F2F2F2" w:themeFill="background1" w:themeFillShade="F2"/>
          </w:tcPr>
          <w:p w14:paraId="04D7D494" w14:textId="79FB4DCA" w:rsidR="00320B27" w:rsidRDefault="00000000" w:rsidP="00174B20">
            <w:pPr>
              <w:rPr>
                <w:lang w:eastAsia="en-CA"/>
              </w:rPr>
            </w:pPr>
            <w:sdt>
              <w:sdtPr>
                <w:rPr>
                  <w:lang w:eastAsia="en-CA"/>
                </w:rPr>
                <w:id w:val="-2115050122"/>
                <w:placeholder>
                  <w:docPart w:val="55F8974B50B74B0086244AFD2A5B10AD"/>
                </w:placeholder>
              </w:sdtPr>
              <w:sdtContent>
                <w:r w:rsidR="00320B27" w:rsidRPr="00814B85">
                  <w:rPr>
                    <w:lang w:eastAsia="en-CA"/>
                  </w:rPr>
                  <w:t xml:space="preserve"> </w:t>
                </w:r>
                <w:r w:rsidR="0005018F">
                  <w:rPr>
                    <w:lang w:eastAsia="en-CA"/>
                  </w:rPr>
                  <w:t>12</w:t>
                </w:r>
              </w:sdtContent>
            </w:sdt>
          </w:p>
        </w:tc>
        <w:tc>
          <w:tcPr>
            <w:tcW w:w="1209" w:type="dxa"/>
            <w:gridSpan w:val="3"/>
            <w:tcBorders>
              <w:left w:val="single" w:sz="4" w:space="0" w:color="auto"/>
              <w:right w:val="nil"/>
            </w:tcBorders>
          </w:tcPr>
          <w:p w14:paraId="6702E697" w14:textId="77777777" w:rsidR="00320B27" w:rsidRDefault="00320B27" w:rsidP="00174B20">
            <w:pPr>
              <w:jc w:val="right"/>
              <w:rPr>
                <w:lang w:eastAsia="en-CA"/>
              </w:rPr>
            </w:pPr>
            <w:proofErr w:type="spellStart"/>
            <w:r>
              <w:rPr>
                <w:lang w:eastAsia="en-CA"/>
              </w:rPr>
              <w:t>A</w:t>
            </w:r>
            <w:r>
              <w:rPr>
                <w:rFonts w:cstheme="minorHAnsi"/>
                <w:lang w:eastAsia="en-CA"/>
              </w:rPr>
              <w:t>∙</w:t>
            </w:r>
            <w:r>
              <w:rPr>
                <w:lang w:eastAsia="en-CA"/>
              </w:rPr>
              <w:t>h</w:t>
            </w:r>
            <w:proofErr w:type="spellEnd"/>
            <w:r>
              <w:rPr>
                <w:lang w:eastAsia="en-CA"/>
              </w:rPr>
              <w:t>:</w:t>
            </w:r>
          </w:p>
        </w:tc>
        <w:tc>
          <w:tcPr>
            <w:tcW w:w="1210" w:type="dxa"/>
            <w:gridSpan w:val="2"/>
            <w:tcBorders>
              <w:left w:val="nil"/>
              <w:right w:val="nil"/>
            </w:tcBorders>
            <w:shd w:val="clear" w:color="auto" w:fill="F2F2F2" w:themeFill="background1" w:themeFillShade="F2"/>
          </w:tcPr>
          <w:p w14:paraId="75550ADD" w14:textId="247BD21C" w:rsidR="00320B27" w:rsidRDefault="00000000" w:rsidP="00174B20">
            <w:pPr>
              <w:rPr>
                <w:lang w:eastAsia="en-CA"/>
              </w:rPr>
            </w:pPr>
            <w:sdt>
              <w:sdtPr>
                <w:rPr>
                  <w:lang w:eastAsia="en-CA"/>
                </w:rPr>
                <w:id w:val="1532998395"/>
                <w:placeholder>
                  <w:docPart w:val="605DBE7B230C444B87ED0D9BC55A9294"/>
                </w:placeholder>
              </w:sdtPr>
              <w:sdtContent>
                <w:r w:rsidR="00320B27" w:rsidRPr="00814B85">
                  <w:rPr>
                    <w:lang w:eastAsia="en-CA"/>
                  </w:rPr>
                  <w:t xml:space="preserve"> </w:t>
                </w:r>
                <w:r w:rsidR="0005018F">
                  <w:rPr>
                    <w:lang w:eastAsia="en-CA"/>
                  </w:rPr>
                  <w:t>7.2</w:t>
                </w:r>
              </w:sdtContent>
            </w:sdt>
          </w:p>
        </w:tc>
      </w:tr>
    </w:tbl>
    <w:p w14:paraId="31CBC989" w14:textId="77777777" w:rsidR="00320B27" w:rsidRDefault="00320B27" w:rsidP="00320B27"/>
    <w:p w14:paraId="71FF6CD3" w14:textId="77777777" w:rsidR="00320B27" w:rsidRDefault="00320B27" w:rsidP="00320B27"/>
    <w:tbl>
      <w:tblPr>
        <w:tblStyle w:val="TableGrid"/>
        <w:tblW w:w="11146" w:type="dxa"/>
        <w:tblLayout w:type="fixed"/>
        <w:tblLook w:val="04A0" w:firstRow="1" w:lastRow="0" w:firstColumn="1" w:lastColumn="0" w:noHBand="0" w:noVBand="1"/>
      </w:tblPr>
      <w:tblGrid>
        <w:gridCol w:w="567"/>
        <w:gridCol w:w="3738"/>
        <w:gridCol w:w="3492"/>
        <w:gridCol w:w="477"/>
        <w:gridCol w:w="10"/>
        <w:gridCol w:w="576"/>
        <w:gridCol w:w="354"/>
        <w:gridCol w:w="478"/>
        <w:gridCol w:w="10"/>
        <w:gridCol w:w="301"/>
        <w:gridCol w:w="62"/>
        <w:gridCol w:w="708"/>
        <w:gridCol w:w="363"/>
        <w:gridCol w:w="10"/>
      </w:tblGrid>
      <w:tr w:rsidR="00320B27" w14:paraId="41559E5C" w14:textId="77777777" w:rsidTr="00174B20">
        <w:tc>
          <w:tcPr>
            <w:tcW w:w="11146" w:type="dxa"/>
            <w:gridSpan w:val="14"/>
            <w:tcBorders>
              <w:left w:val="nil"/>
              <w:right w:val="nil"/>
            </w:tcBorders>
          </w:tcPr>
          <w:p w14:paraId="6EFED59B" w14:textId="77777777" w:rsidR="00320B27" w:rsidRPr="00C73289" w:rsidRDefault="00320B27" w:rsidP="00174B20">
            <w:pPr>
              <w:jc w:val="center"/>
              <w:rPr>
                <w:lang w:eastAsia="en-CA"/>
              </w:rPr>
            </w:pPr>
            <w:r>
              <w:t>BATTERY TESTS (Reference: 9.2)</w:t>
            </w:r>
          </w:p>
        </w:tc>
      </w:tr>
      <w:tr w:rsidR="00320B27" w14:paraId="501F4BA7" w14:textId="77777777" w:rsidTr="00174B20">
        <w:tc>
          <w:tcPr>
            <w:tcW w:w="567" w:type="dxa"/>
            <w:tcBorders>
              <w:left w:val="nil"/>
            </w:tcBorders>
            <w:vAlign w:val="center"/>
          </w:tcPr>
          <w:p w14:paraId="0CA8FD6D" w14:textId="77777777" w:rsidR="00320B27" w:rsidRDefault="00320B27" w:rsidP="00174B20">
            <w:r>
              <w:t>A</w:t>
            </w:r>
          </w:p>
        </w:tc>
        <w:tc>
          <w:tcPr>
            <w:tcW w:w="7230" w:type="dxa"/>
            <w:gridSpan w:val="2"/>
            <w:vAlign w:val="center"/>
          </w:tcPr>
          <w:p w14:paraId="4A0EF572" w14:textId="77777777" w:rsidR="00320B27" w:rsidRPr="00336109" w:rsidRDefault="00320B27" w:rsidP="00174B20">
            <w:r>
              <w:t>Correct battery type as recommended by manufacturer</w:t>
            </w:r>
          </w:p>
        </w:tc>
        <w:tc>
          <w:tcPr>
            <w:tcW w:w="487" w:type="dxa"/>
            <w:gridSpan w:val="2"/>
            <w:tcBorders>
              <w:right w:val="nil"/>
            </w:tcBorders>
            <w:vAlign w:val="center"/>
          </w:tcPr>
          <w:p w14:paraId="3AEAEEC1" w14:textId="77777777" w:rsidR="00320B27" w:rsidRDefault="00320B27" w:rsidP="00174B20">
            <w:r>
              <w:t>Yes</w:t>
            </w:r>
          </w:p>
        </w:tc>
        <w:tc>
          <w:tcPr>
            <w:tcW w:w="930" w:type="dxa"/>
            <w:gridSpan w:val="2"/>
            <w:tcBorders>
              <w:left w:val="nil"/>
            </w:tcBorders>
            <w:shd w:val="clear" w:color="auto" w:fill="F2F2F2" w:themeFill="background1" w:themeFillShade="F2"/>
            <w:vAlign w:val="center"/>
          </w:tcPr>
          <w:p w14:paraId="61D641DF" w14:textId="6BE97FFB" w:rsidR="00320B27" w:rsidRDefault="00000000" w:rsidP="00174B20">
            <w:sdt>
              <w:sdtPr>
                <w:rPr>
                  <w:lang w:eastAsia="en-CA"/>
                </w:rPr>
                <w:id w:val="-1552215895"/>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right w:val="nil"/>
            </w:tcBorders>
            <w:vAlign w:val="center"/>
          </w:tcPr>
          <w:p w14:paraId="73A9E718" w14:textId="77777777" w:rsidR="00320B27" w:rsidRDefault="00320B27" w:rsidP="00174B20">
            <w:r>
              <w:t>No</w:t>
            </w:r>
          </w:p>
        </w:tc>
        <w:tc>
          <w:tcPr>
            <w:tcW w:w="363" w:type="dxa"/>
            <w:gridSpan w:val="2"/>
            <w:tcBorders>
              <w:left w:val="nil"/>
            </w:tcBorders>
            <w:shd w:val="clear" w:color="auto" w:fill="F2F2F2" w:themeFill="background1" w:themeFillShade="F2"/>
            <w:vAlign w:val="center"/>
          </w:tcPr>
          <w:p w14:paraId="581370D0" w14:textId="77777777" w:rsidR="00320B27" w:rsidRDefault="00000000" w:rsidP="00174B20">
            <w:sdt>
              <w:sdtPr>
                <w:rPr>
                  <w:lang w:eastAsia="en-CA"/>
                </w:rPr>
                <w:id w:val="170397849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right w:val="nil"/>
            </w:tcBorders>
            <w:vAlign w:val="center"/>
          </w:tcPr>
          <w:p w14:paraId="7CDBC762" w14:textId="77777777" w:rsidR="00320B27" w:rsidRDefault="00320B27" w:rsidP="00174B20">
            <w:r>
              <w:t>N/A</w:t>
            </w:r>
          </w:p>
        </w:tc>
        <w:tc>
          <w:tcPr>
            <w:tcW w:w="373" w:type="dxa"/>
            <w:gridSpan w:val="2"/>
            <w:tcBorders>
              <w:left w:val="nil"/>
              <w:right w:val="nil"/>
            </w:tcBorders>
            <w:shd w:val="clear" w:color="auto" w:fill="F2F2F2" w:themeFill="background1" w:themeFillShade="F2"/>
            <w:vAlign w:val="center"/>
          </w:tcPr>
          <w:p w14:paraId="167CE30E" w14:textId="77777777" w:rsidR="00320B27" w:rsidRDefault="00000000" w:rsidP="00174B20">
            <w:sdt>
              <w:sdtPr>
                <w:rPr>
                  <w:lang w:eastAsia="en-CA"/>
                </w:rPr>
                <w:id w:val="-178249026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16A1556" w14:textId="77777777" w:rsidTr="00174B20">
        <w:tc>
          <w:tcPr>
            <w:tcW w:w="567" w:type="dxa"/>
            <w:tcBorders>
              <w:left w:val="nil"/>
            </w:tcBorders>
            <w:vAlign w:val="center"/>
          </w:tcPr>
          <w:p w14:paraId="5BA62F04" w14:textId="77777777" w:rsidR="00320B27" w:rsidRDefault="00320B27" w:rsidP="00174B20">
            <w:r>
              <w:t>B</w:t>
            </w:r>
          </w:p>
        </w:tc>
        <w:tc>
          <w:tcPr>
            <w:tcW w:w="7230" w:type="dxa"/>
            <w:gridSpan w:val="2"/>
            <w:vAlign w:val="center"/>
          </w:tcPr>
          <w:p w14:paraId="11669522" w14:textId="77777777" w:rsidR="00320B27" w:rsidRDefault="00320B27" w:rsidP="00174B20">
            <w:r>
              <w:t>Correct battery rating as determined by battery calculations based on full system load.</w:t>
            </w:r>
          </w:p>
        </w:tc>
        <w:tc>
          <w:tcPr>
            <w:tcW w:w="487" w:type="dxa"/>
            <w:gridSpan w:val="2"/>
            <w:tcBorders>
              <w:bottom w:val="single" w:sz="4" w:space="0" w:color="auto"/>
              <w:right w:val="nil"/>
            </w:tcBorders>
            <w:vAlign w:val="center"/>
          </w:tcPr>
          <w:p w14:paraId="2773E350" w14:textId="77777777" w:rsidR="00320B27" w:rsidRDefault="00320B27" w:rsidP="00174B20">
            <w:r>
              <w:t>Yes</w:t>
            </w:r>
          </w:p>
        </w:tc>
        <w:tc>
          <w:tcPr>
            <w:tcW w:w="930" w:type="dxa"/>
            <w:gridSpan w:val="2"/>
            <w:tcBorders>
              <w:left w:val="nil"/>
              <w:bottom w:val="single" w:sz="4" w:space="0" w:color="auto"/>
            </w:tcBorders>
            <w:shd w:val="clear" w:color="auto" w:fill="F2F2F2" w:themeFill="background1" w:themeFillShade="F2"/>
            <w:vAlign w:val="center"/>
          </w:tcPr>
          <w:p w14:paraId="23E4431D" w14:textId="45295E25" w:rsidR="00320B27" w:rsidRDefault="00000000" w:rsidP="00174B20">
            <w:pPr>
              <w:rPr>
                <w:lang w:eastAsia="en-CA"/>
              </w:rPr>
            </w:pPr>
            <w:sdt>
              <w:sdtPr>
                <w:rPr>
                  <w:lang w:eastAsia="en-CA"/>
                </w:rPr>
                <w:id w:val="-870835004"/>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bottom w:val="single" w:sz="4" w:space="0" w:color="auto"/>
              <w:right w:val="nil"/>
            </w:tcBorders>
            <w:vAlign w:val="center"/>
          </w:tcPr>
          <w:p w14:paraId="06EF7B37" w14:textId="77777777" w:rsidR="00320B27" w:rsidRDefault="00320B27" w:rsidP="00174B20">
            <w:r>
              <w:t>No</w:t>
            </w:r>
          </w:p>
        </w:tc>
        <w:tc>
          <w:tcPr>
            <w:tcW w:w="363" w:type="dxa"/>
            <w:gridSpan w:val="2"/>
            <w:tcBorders>
              <w:left w:val="nil"/>
              <w:bottom w:val="single" w:sz="4" w:space="0" w:color="auto"/>
            </w:tcBorders>
            <w:shd w:val="clear" w:color="auto" w:fill="F2F2F2" w:themeFill="background1" w:themeFillShade="F2"/>
            <w:vAlign w:val="center"/>
          </w:tcPr>
          <w:p w14:paraId="2C56B1FE" w14:textId="77777777" w:rsidR="00320B27" w:rsidRDefault="00000000" w:rsidP="00174B20">
            <w:pPr>
              <w:rPr>
                <w:lang w:eastAsia="en-CA"/>
              </w:rPr>
            </w:pPr>
            <w:sdt>
              <w:sdtPr>
                <w:rPr>
                  <w:lang w:eastAsia="en-CA"/>
                </w:rPr>
                <w:id w:val="-82859901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bottom w:val="single" w:sz="4" w:space="0" w:color="auto"/>
              <w:right w:val="nil"/>
            </w:tcBorders>
            <w:vAlign w:val="center"/>
          </w:tcPr>
          <w:p w14:paraId="14F71BEB" w14:textId="77777777" w:rsidR="00320B27" w:rsidRDefault="00320B27" w:rsidP="00174B20">
            <w:r>
              <w:t>N/A</w:t>
            </w:r>
          </w:p>
        </w:tc>
        <w:tc>
          <w:tcPr>
            <w:tcW w:w="373" w:type="dxa"/>
            <w:gridSpan w:val="2"/>
            <w:tcBorders>
              <w:left w:val="nil"/>
              <w:bottom w:val="single" w:sz="4" w:space="0" w:color="auto"/>
              <w:right w:val="nil"/>
            </w:tcBorders>
            <w:shd w:val="clear" w:color="auto" w:fill="F2F2F2" w:themeFill="background1" w:themeFillShade="F2"/>
            <w:vAlign w:val="center"/>
          </w:tcPr>
          <w:p w14:paraId="66F6B426" w14:textId="77777777" w:rsidR="00320B27" w:rsidRDefault="00000000" w:rsidP="00174B20">
            <w:pPr>
              <w:rPr>
                <w:lang w:eastAsia="en-CA"/>
              </w:rPr>
            </w:pPr>
            <w:sdt>
              <w:sdtPr>
                <w:rPr>
                  <w:lang w:eastAsia="en-CA"/>
                </w:rPr>
                <w:id w:val="-96535815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2A956D0" w14:textId="77777777" w:rsidTr="00174B20">
        <w:trPr>
          <w:trHeight w:val="113"/>
        </w:trPr>
        <w:tc>
          <w:tcPr>
            <w:tcW w:w="567" w:type="dxa"/>
            <w:vMerge w:val="restart"/>
            <w:tcBorders>
              <w:left w:val="nil"/>
            </w:tcBorders>
            <w:vAlign w:val="center"/>
          </w:tcPr>
          <w:p w14:paraId="7DC13D8F" w14:textId="77777777" w:rsidR="00320B27" w:rsidRDefault="00320B27" w:rsidP="00174B20">
            <w:r>
              <w:t>C</w:t>
            </w:r>
          </w:p>
        </w:tc>
        <w:tc>
          <w:tcPr>
            <w:tcW w:w="7230" w:type="dxa"/>
            <w:gridSpan w:val="2"/>
            <w:vMerge w:val="restart"/>
            <w:tcBorders>
              <w:right w:val="single" w:sz="4" w:space="0" w:color="auto"/>
            </w:tcBorders>
            <w:vAlign w:val="center"/>
          </w:tcPr>
          <w:p w14:paraId="7963956D" w14:textId="77777777" w:rsidR="00320B27" w:rsidRPr="00C73289" w:rsidRDefault="00320B27" w:rsidP="00174B20">
            <w:r>
              <w:t xml:space="preserve">Battery voltage with </w:t>
            </w:r>
            <w:r>
              <w:rPr>
                <w:i/>
                <w:iCs/>
              </w:rPr>
              <w:t>main power supply</w:t>
            </w:r>
            <w:r>
              <w:t xml:space="preserve"> ‘ON’.</w:t>
            </w:r>
          </w:p>
        </w:tc>
        <w:tc>
          <w:tcPr>
            <w:tcW w:w="1063" w:type="dxa"/>
            <w:gridSpan w:val="3"/>
            <w:tcBorders>
              <w:top w:val="single" w:sz="4" w:space="0" w:color="auto"/>
              <w:left w:val="single" w:sz="4" w:space="0" w:color="auto"/>
              <w:bottom w:val="nil"/>
              <w:right w:val="nil"/>
            </w:tcBorders>
            <w:vAlign w:val="center"/>
          </w:tcPr>
          <w:p w14:paraId="7C6867D0"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4C638216" w14:textId="5F0D8223" w:rsidR="00320B27" w:rsidRDefault="00000000" w:rsidP="00174B20">
            <w:pPr>
              <w:jc w:val="right"/>
              <w:rPr>
                <w:lang w:eastAsia="en-CA"/>
              </w:rPr>
            </w:pPr>
            <w:sdt>
              <w:sdtPr>
                <w:rPr>
                  <w:lang w:eastAsia="en-CA"/>
                </w:rPr>
                <w:id w:val="-148289296"/>
                <w:placeholder>
                  <w:docPart w:val="35C927F4312F436A93DC356D879FBF79"/>
                </w:placeholder>
              </w:sdtPr>
              <w:sdtContent>
                <w:r w:rsidR="0005018F">
                  <w:rPr>
                    <w:lang w:eastAsia="en-CA"/>
                  </w:rPr>
                  <w:t>26.49</w:t>
                </w:r>
                <w:r w:rsidR="00320B27" w:rsidRPr="00814B85">
                  <w:rPr>
                    <w:lang w:eastAsia="en-CA"/>
                  </w:rPr>
                  <w:t xml:space="preserve"> </w:t>
                </w:r>
              </w:sdtContent>
            </w:sdt>
          </w:p>
        </w:tc>
        <w:tc>
          <w:tcPr>
            <w:tcW w:w="1143" w:type="dxa"/>
            <w:gridSpan w:val="4"/>
            <w:tcBorders>
              <w:top w:val="single" w:sz="4" w:space="0" w:color="auto"/>
              <w:left w:val="nil"/>
              <w:bottom w:val="nil"/>
              <w:right w:val="nil"/>
            </w:tcBorders>
            <w:vAlign w:val="center"/>
          </w:tcPr>
          <w:p w14:paraId="208252A5" w14:textId="77777777" w:rsidR="00320B27" w:rsidRDefault="00320B27" w:rsidP="00174B20">
            <w:pPr>
              <w:rPr>
                <w:lang w:eastAsia="en-CA"/>
              </w:rPr>
            </w:pPr>
            <w:r>
              <w:rPr>
                <w:lang w:eastAsia="en-CA"/>
              </w:rPr>
              <w:t>V dc</w:t>
            </w:r>
          </w:p>
        </w:tc>
      </w:tr>
      <w:tr w:rsidR="00320B27" w14:paraId="2CF3A228" w14:textId="77777777" w:rsidTr="00174B20">
        <w:trPr>
          <w:trHeight w:val="112"/>
        </w:trPr>
        <w:tc>
          <w:tcPr>
            <w:tcW w:w="567" w:type="dxa"/>
            <w:vMerge/>
            <w:tcBorders>
              <w:left w:val="nil"/>
              <w:bottom w:val="single" w:sz="4" w:space="0" w:color="auto"/>
            </w:tcBorders>
            <w:vAlign w:val="center"/>
          </w:tcPr>
          <w:p w14:paraId="75743F5A" w14:textId="77777777" w:rsidR="00320B27" w:rsidRDefault="00320B27" w:rsidP="00174B20"/>
        </w:tc>
        <w:tc>
          <w:tcPr>
            <w:tcW w:w="7230" w:type="dxa"/>
            <w:gridSpan w:val="2"/>
            <w:vMerge/>
            <w:tcBorders>
              <w:right w:val="single" w:sz="4" w:space="0" w:color="auto"/>
            </w:tcBorders>
          </w:tcPr>
          <w:p w14:paraId="07AF5F14" w14:textId="77777777" w:rsidR="00320B27" w:rsidRDefault="00320B27" w:rsidP="00174B20"/>
        </w:tc>
        <w:tc>
          <w:tcPr>
            <w:tcW w:w="1063" w:type="dxa"/>
            <w:gridSpan w:val="3"/>
            <w:tcBorders>
              <w:top w:val="nil"/>
              <w:left w:val="single" w:sz="4" w:space="0" w:color="auto"/>
              <w:bottom w:val="single" w:sz="4" w:space="0" w:color="auto"/>
              <w:right w:val="nil"/>
            </w:tcBorders>
            <w:vAlign w:val="center"/>
          </w:tcPr>
          <w:p w14:paraId="6DDF2DA6"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25E719AA" w14:textId="24466A9C" w:rsidR="00320B27" w:rsidRDefault="00000000" w:rsidP="00174B20">
            <w:pPr>
              <w:jc w:val="right"/>
              <w:rPr>
                <w:lang w:eastAsia="en-CA"/>
              </w:rPr>
            </w:pPr>
            <w:sdt>
              <w:sdtPr>
                <w:rPr>
                  <w:lang w:eastAsia="en-CA"/>
                </w:rPr>
                <w:id w:val="1665277990"/>
                <w:placeholder>
                  <w:docPart w:val="C864308CD681467DA62031BD6AA2A7D0"/>
                </w:placeholder>
              </w:sdtPr>
              <w:sdtContent>
                <w:r w:rsidR="0005018F">
                  <w:rPr>
                    <w:lang w:eastAsia="en-CA"/>
                  </w:rPr>
                  <w:t>0.01</w:t>
                </w:r>
                <w:r w:rsidR="00320B27" w:rsidRPr="00814B85">
                  <w:rPr>
                    <w:lang w:eastAsia="en-CA"/>
                  </w:rPr>
                  <w:t xml:space="preserve"> </w:t>
                </w:r>
              </w:sdtContent>
            </w:sdt>
          </w:p>
        </w:tc>
        <w:tc>
          <w:tcPr>
            <w:tcW w:w="1143" w:type="dxa"/>
            <w:gridSpan w:val="4"/>
            <w:tcBorders>
              <w:top w:val="nil"/>
              <w:left w:val="nil"/>
              <w:bottom w:val="single" w:sz="4" w:space="0" w:color="auto"/>
              <w:right w:val="nil"/>
            </w:tcBorders>
            <w:vAlign w:val="center"/>
          </w:tcPr>
          <w:p w14:paraId="2DD05903" w14:textId="77777777" w:rsidR="00320B27" w:rsidRDefault="00320B27" w:rsidP="00174B20">
            <w:pPr>
              <w:rPr>
                <w:lang w:eastAsia="en-CA"/>
              </w:rPr>
            </w:pPr>
            <w:r>
              <w:rPr>
                <w:lang w:eastAsia="en-CA"/>
              </w:rPr>
              <w:t>A</w:t>
            </w:r>
          </w:p>
        </w:tc>
      </w:tr>
      <w:tr w:rsidR="00320B27" w14:paraId="3D137907" w14:textId="77777777" w:rsidTr="00174B20">
        <w:trPr>
          <w:trHeight w:val="113"/>
        </w:trPr>
        <w:tc>
          <w:tcPr>
            <w:tcW w:w="567" w:type="dxa"/>
            <w:vMerge w:val="restart"/>
            <w:tcBorders>
              <w:left w:val="nil"/>
            </w:tcBorders>
          </w:tcPr>
          <w:p w14:paraId="19A098BF" w14:textId="77777777" w:rsidR="00320B27" w:rsidRDefault="00320B27" w:rsidP="00174B20">
            <w:r>
              <w:t>D</w:t>
            </w:r>
          </w:p>
        </w:tc>
        <w:tc>
          <w:tcPr>
            <w:tcW w:w="7230" w:type="dxa"/>
            <w:gridSpan w:val="2"/>
            <w:vMerge w:val="restart"/>
            <w:tcBorders>
              <w:right w:val="single" w:sz="4" w:space="0" w:color="auto"/>
            </w:tcBorders>
          </w:tcPr>
          <w:p w14:paraId="4110A46A" w14:textId="77777777" w:rsidR="00320B27" w:rsidRPr="00C73289" w:rsidRDefault="00320B27" w:rsidP="00174B20">
            <w:r>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tcPr>
          <w:p w14:paraId="368045DC"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7204CA1B" w14:textId="3C7499BF" w:rsidR="00320B27" w:rsidRDefault="00000000" w:rsidP="00174B20">
            <w:pPr>
              <w:jc w:val="right"/>
              <w:rPr>
                <w:lang w:eastAsia="en-CA"/>
              </w:rPr>
            </w:pPr>
            <w:sdt>
              <w:sdtPr>
                <w:rPr>
                  <w:lang w:eastAsia="en-CA"/>
                </w:rPr>
                <w:id w:val="-1443138600"/>
                <w:placeholder>
                  <w:docPart w:val="1BC0E8FF8781442EA787E801E1BB4CF2"/>
                </w:placeholder>
              </w:sdtPr>
              <w:sdtContent>
                <w:r w:rsidR="0005018F">
                  <w:rPr>
                    <w:lang w:eastAsia="en-CA"/>
                  </w:rPr>
                  <w:t>25.52</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3CCA6F0F" w14:textId="77777777" w:rsidR="00320B27" w:rsidRDefault="00320B27" w:rsidP="00174B20">
            <w:pPr>
              <w:rPr>
                <w:lang w:eastAsia="en-CA"/>
              </w:rPr>
            </w:pPr>
            <w:r>
              <w:rPr>
                <w:lang w:eastAsia="en-CA"/>
              </w:rPr>
              <w:t>V dc</w:t>
            </w:r>
          </w:p>
        </w:tc>
      </w:tr>
      <w:tr w:rsidR="00320B27" w14:paraId="60EE55BA" w14:textId="77777777" w:rsidTr="00174B20">
        <w:trPr>
          <w:trHeight w:val="112"/>
        </w:trPr>
        <w:tc>
          <w:tcPr>
            <w:tcW w:w="567" w:type="dxa"/>
            <w:vMerge/>
            <w:tcBorders>
              <w:left w:val="nil"/>
            </w:tcBorders>
          </w:tcPr>
          <w:p w14:paraId="2F16CE92" w14:textId="77777777" w:rsidR="00320B27" w:rsidRDefault="00320B27" w:rsidP="00174B20"/>
        </w:tc>
        <w:tc>
          <w:tcPr>
            <w:tcW w:w="7230" w:type="dxa"/>
            <w:gridSpan w:val="2"/>
            <w:vMerge/>
            <w:tcBorders>
              <w:right w:val="single" w:sz="4" w:space="0" w:color="auto"/>
            </w:tcBorders>
          </w:tcPr>
          <w:p w14:paraId="18FF8664" w14:textId="77777777" w:rsidR="00320B27" w:rsidRDefault="00320B27" w:rsidP="00174B20"/>
        </w:tc>
        <w:tc>
          <w:tcPr>
            <w:tcW w:w="1063" w:type="dxa"/>
            <w:gridSpan w:val="3"/>
            <w:tcBorders>
              <w:top w:val="nil"/>
              <w:left w:val="single" w:sz="4" w:space="0" w:color="auto"/>
              <w:bottom w:val="single" w:sz="4" w:space="0" w:color="auto"/>
              <w:right w:val="nil"/>
            </w:tcBorders>
          </w:tcPr>
          <w:p w14:paraId="1DD36B85"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52D081D7" w14:textId="603AFB44" w:rsidR="00320B27" w:rsidRDefault="00000000" w:rsidP="00174B20">
            <w:pPr>
              <w:jc w:val="right"/>
              <w:rPr>
                <w:lang w:eastAsia="en-CA"/>
              </w:rPr>
            </w:pPr>
            <w:sdt>
              <w:sdtPr>
                <w:rPr>
                  <w:lang w:eastAsia="en-CA"/>
                </w:rPr>
                <w:id w:val="1979651452"/>
                <w:placeholder>
                  <w:docPart w:val="C24FC84319E344699903E4253FF07827"/>
                </w:placeholder>
              </w:sdtPr>
              <w:sdtContent>
                <w:r w:rsidR="0005018F">
                  <w:rPr>
                    <w:lang w:eastAsia="en-CA"/>
                  </w:rPr>
                  <w:t>0.09</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2411FB9C" w14:textId="77777777" w:rsidR="00320B27" w:rsidRDefault="00320B27" w:rsidP="00174B20">
            <w:pPr>
              <w:rPr>
                <w:lang w:eastAsia="en-CA"/>
              </w:rPr>
            </w:pPr>
            <w:r>
              <w:rPr>
                <w:lang w:eastAsia="en-CA"/>
              </w:rPr>
              <w:t>A</w:t>
            </w:r>
          </w:p>
        </w:tc>
      </w:tr>
      <w:tr w:rsidR="00320B27" w14:paraId="207E9D44" w14:textId="77777777" w:rsidTr="00174B20">
        <w:trPr>
          <w:trHeight w:val="113"/>
        </w:trPr>
        <w:tc>
          <w:tcPr>
            <w:tcW w:w="567" w:type="dxa"/>
            <w:vMerge w:val="restart"/>
            <w:tcBorders>
              <w:left w:val="nil"/>
            </w:tcBorders>
          </w:tcPr>
          <w:p w14:paraId="325BBA68" w14:textId="77777777" w:rsidR="00320B27" w:rsidRDefault="00320B27" w:rsidP="00174B20">
            <w:r>
              <w:t>E</w:t>
            </w:r>
          </w:p>
        </w:tc>
        <w:tc>
          <w:tcPr>
            <w:tcW w:w="7230" w:type="dxa"/>
            <w:gridSpan w:val="2"/>
            <w:vMerge w:val="restart"/>
            <w:tcBorders>
              <w:right w:val="single" w:sz="4" w:space="0" w:color="auto"/>
            </w:tcBorders>
          </w:tcPr>
          <w:p w14:paraId="040AE899" w14:textId="77777777" w:rsidR="00320B27" w:rsidRPr="00C73289" w:rsidRDefault="00320B27" w:rsidP="00174B20">
            <w:r>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tcPr>
          <w:p w14:paraId="3189EDA1"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136E0E3C" w14:textId="51C65976" w:rsidR="00320B27" w:rsidRDefault="00000000" w:rsidP="00174B20">
            <w:pPr>
              <w:jc w:val="right"/>
              <w:rPr>
                <w:lang w:eastAsia="en-CA"/>
              </w:rPr>
            </w:pPr>
            <w:sdt>
              <w:sdtPr>
                <w:rPr>
                  <w:lang w:eastAsia="en-CA"/>
                </w:rPr>
                <w:id w:val="-2107800258"/>
                <w:placeholder>
                  <w:docPart w:val="7467A380FAE34F00B6D22E81EBD16CDD"/>
                </w:placeholder>
              </w:sdtPr>
              <w:sdtContent>
                <w:r w:rsidR="0005018F">
                  <w:rPr>
                    <w:lang w:eastAsia="en-CA"/>
                  </w:rPr>
                  <w:t>24.17</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0024D7FC" w14:textId="77777777" w:rsidR="00320B27" w:rsidRDefault="00320B27" w:rsidP="00174B20">
            <w:pPr>
              <w:rPr>
                <w:lang w:eastAsia="en-CA"/>
              </w:rPr>
            </w:pPr>
            <w:r>
              <w:rPr>
                <w:lang w:eastAsia="en-CA"/>
              </w:rPr>
              <w:t>V dc</w:t>
            </w:r>
          </w:p>
        </w:tc>
      </w:tr>
      <w:tr w:rsidR="00320B27" w14:paraId="474BFC93" w14:textId="77777777" w:rsidTr="00174B20">
        <w:trPr>
          <w:trHeight w:val="112"/>
        </w:trPr>
        <w:tc>
          <w:tcPr>
            <w:tcW w:w="567" w:type="dxa"/>
            <w:vMerge/>
            <w:tcBorders>
              <w:left w:val="nil"/>
            </w:tcBorders>
          </w:tcPr>
          <w:p w14:paraId="3463EE75" w14:textId="77777777" w:rsidR="00320B27" w:rsidRDefault="00320B27" w:rsidP="00174B20"/>
        </w:tc>
        <w:tc>
          <w:tcPr>
            <w:tcW w:w="7230" w:type="dxa"/>
            <w:gridSpan w:val="2"/>
            <w:vMerge/>
            <w:tcBorders>
              <w:right w:val="single" w:sz="4" w:space="0" w:color="auto"/>
            </w:tcBorders>
          </w:tcPr>
          <w:p w14:paraId="78BFBB91" w14:textId="77777777" w:rsidR="00320B27" w:rsidRDefault="00320B27" w:rsidP="00174B20"/>
        </w:tc>
        <w:tc>
          <w:tcPr>
            <w:tcW w:w="1063" w:type="dxa"/>
            <w:gridSpan w:val="3"/>
            <w:tcBorders>
              <w:top w:val="nil"/>
              <w:left w:val="single" w:sz="4" w:space="0" w:color="auto"/>
              <w:bottom w:val="single" w:sz="4" w:space="0" w:color="auto"/>
              <w:right w:val="nil"/>
            </w:tcBorders>
          </w:tcPr>
          <w:p w14:paraId="6E8BAB4D"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7F378C19" w14:textId="4162E413" w:rsidR="00320B27" w:rsidRDefault="00000000" w:rsidP="00174B20">
            <w:pPr>
              <w:jc w:val="right"/>
              <w:rPr>
                <w:lang w:eastAsia="en-CA"/>
              </w:rPr>
            </w:pPr>
            <w:sdt>
              <w:sdtPr>
                <w:rPr>
                  <w:lang w:eastAsia="en-CA"/>
                </w:rPr>
                <w:id w:val="-256987534"/>
                <w:placeholder>
                  <w:docPart w:val="89082125E94544AAA34A39465733C5DA"/>
                </w:placeholder>
              </w:sdtPr>
              <w:sdtContent>
                <w:r w:rsidR="0005018F">
                  <w:rPr>
                    <w:lang w:eastAsia="en-CA"/>
                  </w:rPr>
                  <w:t>2.68</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1106A747" w14:textId="77777777" w:rsidR="00320B27" w:rsidRDefault="00320B27" w:rsidP="00174B20">
            <w:pPr>
              <w:rPr>
                <w:lang w:eastAsia="en-CA"/>
              </w:rPr>
            </w:pPr>
            <w:r>
              <w:rPr>
                <w:lang w:eastAsia="en-CA"/>
              </w:rPr>
              <w:t>A</w:t>
            </w:r>
          </w:p>
        </w:tc>
      </w:tr>
      <w:tr w:rsidR="00320B27" w14:paraId="240AB43D" w14:textId="77777777" w:rsidTr="00174B20">
        <w:tc>
          <w:tcPr>
            <w:tcW w:w="567" w:type="dxa"/>
            <w:tcBorders>
              <w:left w:val="nil"/>
            </w:tcBorders>
            <w:vAlign w:val="center"/>
          </w:tcPr>
          <w:p w14:paraId="49256C91" w14:textId="77777777" w:rsidR="00320B27" w:rsidRDefault="00320B27" w:rsidP="00174B20">
            <w:r>
              <w:t>F</w:t>
            </w:r>
          </w:p>
        </w:tc>
        <w:tc>
          <w:tcPr>
            <w:tcW w:w="7230" w:type="dxa"/>
            <w:gridSpan w:val="2"/>
            <w:vAlign w:val="center"/>
          </w:tcPr>
          <w:p w14:paraId="3BC2D65C" w14:textId="77777777" w:rsidR="00320B27" w:rsidRDefault="00320B27" w:rsidP="00174B20">
            <w:r>
              <w:t>Battery free of physical damage.</w:t>
            </w:r>
          </w:p>
        </w:tc>
        <w:tc>
          <w:tcPr>
            <w:tcW w:w="487" w:type="dxa"/>
            <w:gridSpan w:val="2"/>
            <w:tcBorders>
              <w:top w:val="single" w:sz="4" w:space="0" w:color="auto"/>
              <w:bottom w:val="single" w:sz="4" w:space="0" w:color="auto"/>
              <w:right w:val="nil"/>
            </w:tcBorders>
            <w:vAlign w:val="center"/>
          </w:tcPr>
          <w:p w14:paraId="3CA65F8A"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5ABFBFC" w14:textId="05C6A4D6" w:rsidR="00320B27" w:rsidRDefault="00000000" w:rsidP="00174B20">
            <w:pPr>
              <w:rPr>
                <w:lang w:eastAsia="en-CA"/>
              </w:rPr>
            </w:pPr>
            <w:sdt>
              <w:sdtPr>
                <w:rPr>
                  <w:lang w:eastAsia="en-CA"/>
                </w:rPr>
                <w:id w:val="-1045760230"/>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41EEDDFF"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3C74540" w14:textId="77777777" w:rsidR="00320B27" w:rsidRDefault="00000000" w:rsidP="00174B20">
            <w:pPr>
              <w:rPr>
                <w:lang w:eastAsia="en-CA"/>
              </w:rPr>
            </w:pPr>
            <w:sdt>
              <w:sdtPr>
                <w:rPr>
                  <w:lang w:eastAsia="en-CA"/>
                </w:rPr>
                <w:id w:val="-3258121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EB851EA"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02B312F" w14:textId="77777777" w:rsidR="00320B27" w:rsidRDefault="00000000" w:rsidP="00174B20">
            <w:pPr>
              <w:rPr>
                <w:lang w:eastAsia="en-CA"/>
              </w:rPr>
            </w:pPr>
            <w:sdt>
              <w:sdtPr>
                <w:rPr>
                  <w:lang w:eastAsia="en-CA"/>
                </w:rPr>
                <w:id w:val="25271385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725E6AC" w14:textId="77777777" w:rsidTr="00174B20">
        <w:tc>
          <w:tcPr>
            <w:tcW w:w="567" w:type="dxa"/>
            <w:tcBorders>
              <w:left w:val="nil"/>
            </w:tcBorders>
            <w:vAlign w:val="center"/>
          </w:tcPr>
          <w:p w14:paraId="49B14BAC" w14:textId="77777777" w:rsidR="00320B27" w:rsidRDefault="00320B27" w:rsidP="00174B20">
            <w:r>
              <w:t>G</w:t>
            </w:r>
          </w:p>
        </w:tc>
        <w:tc>
          <w:tcPr>
            <w:tcW w:w="7230" w:type="dxa"/>
            <w:gridSpan w:val="2"/>
            <w:vAlign w:val="center"/>
          </w:tcPr>
          <w:p w14:paraId="31B0D236" w14:textId="77777777" w:rsidR="00320B27" w:rsidRDefault="00320B27" w:rsidP="00174B20">
            <w:r>
              <w:t>Battery terminals cleaned and lubricated.</w:t>
            </w:r>
          </w:p>
        </w:tc>
        <w:tc>
          <w:tcPr>
            <w:tcW w:w="487" w:type="dxa"/>
            <w:gridSpan w:val="2"/>
            <w:tcBorders>
              <w:top w:val="single" w:sz="4" w:space="0" w:color="auto"/>
              <w:bottom w:val="single" w:sz="4" w:space="0" w:color="auto"/>
              <w:right w:val="nil"/>
            </w:tcBorders>
            <w:vAlign w:val="center"/>
          </w:tcPr>
          <w:p w14:paraId="677D3B74"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A5EC92D" w14:textId="0E0E3813" w:rsidR="00320B27" w:rsidRDefault="00000000" w:rsidP="00174B20">
            <w:pPr>
              <w:rPr>
                <w:lang w:eastAsia="en-CA"/>
              </w:rPr>
            </w:pPr>
            <w:sdt>
              <w:sdtPr>
                <w:rPr>
                  <w:lang w:eastAsia="en-CA"/>
                </w:rPr>
                <w:id w:val="1686095551"/>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1589CBD"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F81CCE3" w14:textId="77777777" w:rsidR="00320B27" w:rsidRDefault="00000000" w:rsidP="00174B20">
            <w:pPr>
              <w:rPr>
                <w:lang w:eastAsia="en-CA"/>
              </w:rPr>
            </w:pPr>
            <w:sdt>
              <w:sdtPr>
                <w:rPr>
                  <w:lang w:eastAsia="en-CA"/>
                </w:rPr>
                <w:id w:val="-15932291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19DEC38"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27BEC52" w14:textId="77777777" w:rsidR="00320B27" w:rsidRDefault="00000000" w:rsidP="00174B20">
            <w:pPr>
              <w:rPr>
                <w:lang w:eastAsia="en-CA"/>
              </w:rPr>
            </w:pPr>
            <w:sdt>
              <w:sdtPr>
                <w:rPr>
                  <w:lang w:eastAsia="en-CA"/>
                </w:rPr>
                <w:id w:val="-49634442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BDBD315" w14:textId="77777777" w:rsidTr="00174B20">
        <w:tc>
          <w:tcPr>
            <w:tcW w:w="567" w:type="dxa"/>
            <w:tcBorders>
              <w:left w:val="nil"/>
            </w:tcBorders>
            <w:vAlign w:val="center"/>
          </w:tcPr>
          <w:p w14:paraId="740F2900" w14:textId="77777777" w:rsidR="00320B27" w:rsidRDefault="00320B27" w:rsidP="00174B20">
            <w:r>
              <w:t>H</w:t>
            </w:r>
          </w:p>
        </w:tc>
        <w:tc>
          <w:tcPr>
            <w:tcW w:w="7230" w:type="dxa"/>
            <w:gridSpan w:val="2"/>
            <w:vAlign w:val="center"/>
          </w:tcPr>
          <w:p w14:paraId="04A4E103" w14:textId="77777777" w:rsidR="00320B27" w:rsidRDefault="00320B27" w:rsidP="00174B20">
            <w:r>
              <w:t>Battery terminals clamped tightly.</w:t>
            </w:r>
          </w:p>
        </w:tc>
        <w:tc>
          <w:tcPr>
            <w:tcW w:w="487" w:type="dxa"/>
            <w:gridSpan w:val="2"/>
            <w:tcBorders>
              <w:top w:val="single" w:sz="4" w:space="0" w:color="auto"/>
              <w:bottom w:val="single" w:sz="4" w:space="0" w:color="auto"/>
              <w:right w:val="nil"/>
            </w:tcBorders>
            <w:vAlign w:val="center"/>
          </w:tcPr>
          <w:p w14:paraId="4458D4E1"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EEB9CB3" w14:textId="61485F9D" w:rsidR="00320B27" w:rsidRDefault="00000000" w:rsidP="00174B20">
            <w:pPr>
              <w:rPr>
                <w:lang w:eastAsia="en-CA"/>
              </w:rPr>
            </w:pPr>
            <w:sdt>
              <w:sdtPr>
                <w:rPr>
                  <w:lang w:eastAsia="en-CA"/>
                </w:rPr>
                <w:id w:val="693200406"/>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4FE73427"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3C88DB0" w14:textId="77777777" w:rsidR="00320B27" w:rsidRDefault="00000000" w:rsidP="00174B20">
            <w:pPr>
              <w:rPr>
                <w:lang w:eastAsia="en-CA"/>
              </w:rPr>
            </w:pPr>
            <w:sdt>
              <w:sdtPr>
                <w:rPr>
                  <w:lang w:eastAsia="en-CA"/>
                </w:rPr>
                <w:id w:val="-131695304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FF08AC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A07E4A7" w14:textId="77777777" w:rsidR="00320B27" w:rsidRDefault="00000000" w:rsidP="00174B20">
            <w:pPr>
              <w:rPr>
                <w:lang w:eastAsia="en-CA"/>
              </w:rPr>
            </w:pPr>
            <w:sdt>
              <w:sdtPr>
                <w:rPr>
                  <w:lang w:eastAsia="en-CA"/>
                </w:rPr>
                <w:id w:val="158587665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F536FEC" w14:textId="77777777" w:rsidTr="00174B20">
        <w:tc>
          <w:tcPr>
            <w:tcW w:w="567" w:type="dxa"/>
            <w:tcBorders>
              <w:left w:val="nil"/>
            </w:tcBorders>
            <w:vAlign w:val="center"/>
          </w:tcPr>
          <w:p w14:paraId="5B3D7C35" w14:textId="77777777" w:rsidR="00320B27" w:rsidRDefault="00320B27" w:rsidP="00174B20">
            <w:r>
              <w:t>J</w:t>
            </w:r>
          </w:p>
        </w:tc>
        <w:tc>
          <w:tcPr>
            <w:tcW w:w="7230" w:type="dxa"/>
            <w:gridSpan w:val="2"/>
            <w:vAlign w:val="center"/>
          </w:tcPr>
          <w:p w14:paraId="60D2E434" w14:textId="77777777" w:rsidR="00320B27" w:rsidRPr="002B7696" w:rsidRDefault="00320B27" w:rsidP="00174B20">
            <w:r>
              <w:t xml:space="preserve">Specific gravity of electrolyte is within manufacturer’s </w:t>
            </w:r>
            <w:r>
              <w:rPr>
                <w:i/>
                <w:iCs/>
              </w:rPr>
              <w:t>specifications</w:t>
            </w:r>
            <w:r>
              <w:t>.</w:t>
            </w:r>
          </w:p>
        </w:tc>
        <w:tc>
          <w:tcPr>
            <w:tcW w:w="487" w:type="dxa"/>
            <w:gridSpan w:val="2"/>
            <w:tcBorders>
              <w:top w:val="single" w:sz="4" w:space="0" w:color="auto"/>
              <w:bottom w:val="single" w:sz="4" w:space="0" w:color="auto"/>
              <w:right w:val="nil"/>
            </w:tcBorders>
            <w:vAlign w:val="center"/>
          </w:tcPr>
          <w:p w14:paraId="15898EC3"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9368995" w14:textId="05BCD5E9" w:rsidR="00320B27" w:rsidRDefault="00000000" w:rsidP="00174B20">
            <w:pPr>
              <w:rPr>
                <w:lang w:eastAsia="en-CA"/>
              </w:rPr>
            </w:pPr>
            <w:sdt>
              <w:sdtPr>
                <w:rPr>
                  <w:lang w:eastAsia="en-CA"/>
                </w:rPr>
                <w:id w:val="-856042732"/>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1C49028E"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7F3CADE" w14:textId="77777777" w:rsidR="00320B27" w:rsidRDefault="00000000" w:rsidP="00174B20">
            <w:pPr>
              <w:rPr>
                <w:lang w:eastAsia="en-CA"/>
              </w:rPr>
            </w:pPr>
            <w:sdt>
              <w:sdtPr>
                <w:rPr>
                  <w:lang w:eastAsia="en-CA"/>
                </w:rPr>
                <w:id w:val="37505235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EBA72DA"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1D4E49E" w14:textId="77777777" w:rsidR="00320B27" w:rsidRDefault="00000000" w:rsidP="00174B20">
            <w:pPr>
              <w:rPr>
                <w:lang w:eastAsia="en-CA"/>
              </w:rPr>
            </w:pPr>
            <w:sdt>
              <w:sdtPr>
                <w:rPr>
                  <w:lang w:eastAsia="en-CA"/>
                </w:rPr>
                <w:id w:val="74654308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7B27279" w14:textId="77777777" w:rsidTr="00174B20">
        <w:tc>
          <w:tcPr>
            <w:tcW w:w="567" w:type="dxa"/>
            <w:tcBorders>
              <w:left w:val="nil"/>
            </w:tcBorders>
            <w:vAlign w:val="center"/>
          </w:tcPr>
          <w:p w14:paraId="0EF96137" w14:textId="77777777" w:rsidR="00320B27" w:rsidRDefault="00320B27" w:rsidP="00174B20">
            <w:r>
              <w:t>K</w:t>
            </w:r>
          </w:p>
        </w:tc>
        <w:tc>
          <w:tcPr>
            <w:tcW w:w="7230" w:type="dxa"/>
            <w:gridSpan w:val="2"/>
            <w:vAlign w:val="center"/>
          </w:tcPr>
          <w:p w14:paraId="10134277" w14:textId="77777777" w:rsidR="00320B27" w:rsidRDefault="00320B27" w:rsidP="00174B20">
            <w:r>
              <w:t>Battery free of electrolyte leakage.</w:t>
            </w:r>
          </w:p>
        </w:tc>
        <w:tc>
          <w:tcPr>
            <w:tcW w:w="487" w:type="dxa"/>
            <w:gridSpan w:val="2"/>
            <w:tcBorders>
              <w:top w:val="single" w:sz="4" w:space="0" w:color="auto"/>
              <w:bottom w:val="single" w:sz="4" w:space="0" w:color="auto"/>
              <w:right w:val="nil"/>
            </w:tcBorders>
            <w:vAlign w:val="center"/>
          </w:tcPr>
          <w:p w14:paraId="4DE98DA5"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3EBD88C" w14:textId="2F3EB005" w:rsidR="00320B27" w:rsidRDefault="00000000" w:rsidP="00174B20">
            <w:pPr>
              <w:rPr>
                <w:lang w:eastAsia="en-CA"/>
              </w:rPr>
            </w:pPr>
            <w:sdt>
              <w:sdtPr>
                <w:rPr>
                  <w:lang w:eastAsia="en-CA"/>
                </w:rPr>
                <w:id w:val="-295757311"/>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59DF3206"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28EEEBD" w14:textId="77777777" w:rsidR="00320B27" w:rsidRDefault="00000000" w:rsidP="00174B20">
            <w:pPr>
              <w:rPr>
                <w:lang w:eastAsia="en-CA"/>
              </w:rPr>
            </w:pPr>
            <w:sdt>
              <w:sdtPr>
                <w:rPr>
                  <w:lang w:eastAsia="en-CA"/>
                </w:rPr>
                <w:id w:val="-60310646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069AB58"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0DF0AEA" w14:textId="77777777" w:rsidR="00320B27" w:rsidRDefault="00000000" w:rsidP="00174B20">
            <w:pPr>
              <w:rPr>
                <w:lang w:eastAsia="en-CA"/>
              </w:rPr>
            </w:pPr>
            <w:sdt>
              <w:sdtPr>
                <w:rPr>
                  <w:lang w:eastAsia="en-CA"/>
                </w:rPr>
                <w:id w:val="58233913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1DC8B72" w14:textId="77777777" w:rsidTr="00174B20">
        <w:tc>
          <w:tcPr>
            <w:tcW w:w="567" w:type="dxa"/>
            <w:tcBorders>
              <w:left w:val="nil"/>
            </w:tcBorders>
            <w:vAlign w:val="center"/>
          </w:tcPr>
          <w:p w14:paraId="73DE6006" w14:textId="77777777" w:rsidR="00320B27" w:rsidRDefault="00320B27" w:rsidP="00174B20">
            <w:r>
              <w:t>L</w:t>
            </w:r>
          </w:p>
        </w:tc>
        <w:tc>
          <w:tcPr>
            <w:tcW w:w="7230" w:type="dxa"/>
            <w:gridSpan w:val="2"/>
            <w:vAlign w:val="center"/>
          </w:tcPr>
          <w:p w14:paraId="3516BEBE" w14:textId="77777777" w:rsidR="00320B27" w:rsidRDefault="00320B27" w:rsidP="00174B20">
            <w:r>
              <w:t>Adequately ventilated.</w:t>
            </w:r>
          </w:p>
        </w:tc>
        <w:tc>
          <w:tcPr>
            <w:tcW w:w="487" w:type="dxa"/>
            <w:gridSpan w:val="2"/>
            <w:tcBorders>
              <w:top w:val="single" w:sz="4" w:space="0" w:color="auto"/>
              <w:bottom w:val="single" w:sz="4" w:space="0" w:color="auto"/>
              <w:right w:val="nil"/>
            </w:tcBorders>
            <w:vAlign w:val="center"/>
          </w:tcPr>
          <w:p w14:paraId="44A03C8A"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23F58D7" w14:textId="75DC5FA3" w:rsidR="00320B27" w:rsidRDefault="00000000" w:rsidP="00174B20">
            <w:pPr>
              <w:rPr>
                <w:lang w:eastAsia="en-CA"/>
              </w:rPr>
            </w:pPr>
            <w:sdt>
              <w:sdtPr>
                <w:rPr>
                  <w:lang w:eastAsia="en-CA"/>
                </w:rPr>
                <w:id w:val="-1354026191"/>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634020B9"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E343346" w14:textId="77777777" w:rsidR="00320B27" w:rsidRDefault="00000000" w:rsidP="00174B20">
            <w:pPr>
              <w:rPr>
                <w:lang w:eastAsia="en-CA"/>
              </w:rPr>
            </w:pPr>
            <w:sdt>
              <w:sdtPr>
                <w:rPr>
                  <w:lang w:eastAsia="en-CA"/>
                </w:rPr>
                <w:id w:val="111239514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39FC4A5"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347BAF8" w14:textId="77777777" w:rsidR="00320B27" w:rsidRDefault="00000000" w:rsidP="00174B20">
            <w:pPr>
              <w:rPr>
                <w:lang w:eastAsia="en-CA"/>
              </w:rPr>
            </w:pPr>
            <w:sdt>
              <w:sdtPr>
                <w:rPr>
                  <w:lang w:eastAsia="en-CA"/>
                </w:rPr>
                <w:id w:val="-111767962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27A1A41" w14:textId="77777777" w:rsidTr="00174B20">
        <w:tc>
          <w:tcPr>
            <w:tcW w:w="567" w:type="dxa"/>
            <w:tcBorders>
              <w:left w:val="nil"/>
            </w:tcBorders>
            <w:vAlign w:val="center"/>
          </w:tcPr>
          <w:p w14:paraId="74DE5599" w14:textId="77777777" w:rsidR="00320B27" w:rsidRDefault="00320B27" w:rsidP="00174B20">
            <w:r>
              <w:t>M</w:t>
            </w:r>
          </w:p>
        </w:tc>
        <w:tc>
          <w:tcPr>
            <w:tcW w:w="7230" w:type="dxa"/>
            <w:gridSpan w:val="2"/>
            <w:vAlign w:val="center"/>
          </w:tcPr>
          <w:p w14:paraId="1086CFD6" w14:textId="77777777" w:rsidR="00320B27" w:rsidRDefault="00320B27" w:rsidP="00174B20">
            <w:r>
              <w:t>Battery manufacturer’s date code:</w:t>
            </w:r>
          </w:p>
        </w:tc>
        <w:tc>
          <w:tcPr>
            <w:tcW w:w="1417" w:type="dxa"/>
            <w:gridSpan w:val="4"/>
            <w:tcBorders>
              <w:top w:val="single" w:sz="4" w:space="0" w:color="auto"/>
              <w:bottom w:val="single" w:sz="4" w:space="0" w:color="auto"/>
              <w:right w:val="nil"/>
            </w:tcBorders>
            <w:vAlign w:val="center"/>
          </w:tcPr>
          <w:p w14:paraId="1EE004F5" w14:textId="77777777" w:rsidR="00320B27" w:rsidRDefault="00320B27" w:rsidP="00174B20">
            <w:pPr>
              <w:jc w:val="right"/>
              <w:rPr>
                <w:lang w:eastAsia="en-CA"/>
              </w:rPr>
            </w:pPr>
            <w:r>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tcPr>
          <w:p w14:paraId="132AF809" w14:textId="4C966378" w:rsidR="00320B27" w:rsidRDefault="00000000" w:rsidP="00174B20">
            <w:pPr>
              <w:rPr>
                <w:lang w:eastAsia="en-CA"/>
              </w:rPr>
            </w:pPr>
            <w:sdt>
              <w:sdtPr>
                <w:rPr>
                  <w:lang w:eastAsia="en-CA"/>
                </w:rPr>
                <w:id w:val="1298721731"/>
                <w:placeholder>
                  <w:docPart w:val="747EC2BD2C65488C9C1641BC250E8097"/>
                </w:placeholder>
              </w:sdtPr>
              <w:sdtContent>
                <w:r w:rsidR="00320B27" w:rsidRPr="00814B85">
                  <w:rPr>
                    <w:lang w:eastAsia="en-CA"/>
                  </w:rPr>
                  <w:t xml:space="preserve"> </w:t>
                </w:r>
                <w:r w:rsidR="0005018F">
                  <w:rPr>
                    <w:lang w:eastAsia="en-CA"/>
                  </w:rPr>
                  <w:t>W230507V553 / W230714NVB43C</w:t>
                </w:r>
              </w:sdtContent>
            </w:sdt>
          </w:p>
        </w:tc>
      </w:tr>
      <w:tr w:rsidR="00320B27" w14:paraId="44950C98" w14:textId="77777777" w:rsidTr="00174B20">
        <w:tc>
          <w:tcPr>
            <w:tcW w:w="567" w:type="dxa"/>
            <w:tcBorders>
              <w:left w:val="nil"/>
            </w:tcBorders>
            <w:vAlign w:val="center"/>
          </w:tcPr>
          <w:p w14:paraId="514E172A" w14:textId="77777777" w:rsidR="00320B27" w:rsidRDefault="00320B27" w:rsidP="00174B20">
            <w:r>
              <w:t>N</w:t>
            </w:r>
          </w:p>
        </w:tc>
        <w:tc>
          <w:tcPr>
            <w:tcW w:w="7230" w:type="dxa"/>
            <w:gridSpan w:val="2"/>
            <w:tcBorders>
              <w:bottom w:val="single" w:sz="4" w:space="0" w:color="auto"/>
            </w:tcBorders>
            <w:vAlign w:val="center"/>
          </w:tcPr>
          <w:p w14:paraId="3BDB814C" w14:textId="77777777" w:rsidR="00320B27" w:rsidRPr="002B7696" w:rsidRDefault="00320B27" w:rsidP="00174B20">
            <w:r>
              <w:t xml:space="preserve">Disconnection of battery causes </w:t>
            </w:r>
            <w:r>
              <w:rPr>
                <w:i/>
                <w:iCs/>
              </w:rPr>
              <w:t>trouble signal</w:t>
            </w:r>
            <w:r>
              <w:t xml:space="preserve"> at the fire alarm </w:t>
            </w:r>
            <w:r>
              <w:rPr>
                <w:i/>
                <w:iCs/>
              </w:rPr>
              <w:t>control unit</w:t>
            </w:r>
            <w:r>
              <w:t>.</w:t>
            </w:r>
          </w:p>
        </w:tc>
        <w:tc>
          <w:tcPr>
            <w:tcW w:w="487" w:type="dxa"/>
            <w:gridSpan w:val="2"/>
            <w:tcBorders>
              <w:top w:val="single" w:sz="4" w:space="0" w:color="auto"/>
              <w:bottom w:val="single" w:sz="4" w:space="0" w:color="auto"/>
              <w:right w:val="nil"/>
            </w:tcBorders>
            <w:vAlign w:val="center"/>
          </w:tcPr>
          <w:p w14:paraId="6EFC0EAF"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6CC33C1" w14:textId="5D1B9AA2" w:rsidR="00320B27" w:rsidRDefault="00000000" w:rsidP="00174B20">
            <w:pPr>
              <w:rPr>
                <w:lang w:eastAsia="en-CA"/>
              </w:rPr>
            </w:pPr>
            <w:sdt>
              <w:sdtPr>
                <w:rPr>
                  <w:lang w:eastAsia="en-CA"/>
                </w:rPr>
                <w:id w:val="62148389"/>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2EA4768"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0C247E3" w14:textId="77777777" w:rsidR="00320B27" w:rsidRDefault="00000000" w:rsidP="00174B20">
            <w:pPr>
              <w:rPr>
                <w:lang w:eastAsia="en-CA"/>
              </w:rPr>
            </w:pPr>
            <w:sdt>
              <w:sdtPr>
                <w:rPr>
                  <w:lang w:eastAsia="en-CA"/>
                </w:rPr>
                <w:id w:val="-204142634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84C808B"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9EC2D5D" w14:textId="77777777" w:rsidR="00320B27" w:rsidRDefault="00000000" w:rsidP="00174B20">
            <w:pPr>
              <w:rPr>
                <w:lang w:eastAsia="en-CA"/>
              </w:rPr>
            </w:pPr>
            <w:sdt>
              <w:sdtPr>
                <w:rPr>
                  <w:lang w:eastAsia="en-CA"/>
                </w:rPr>
                <w:id w:val="59189529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05FCD1C" w14:textId="77777777" w:rsidTr="00174B20">
        <w:tc>
          <w:tcPr>
            <w:tcW w:w="567" w:type="dxa"/>
            <w:vMerge w:val="restart"/>
            <w:tcBorders>
              <w:left w:val="nil"/>
            </w:tcBorders>
            <w:vAlign w:val="center"/>
          </w:tcPr>
          <w:p w14:paraId="25110BD2" w14:textId="77777777" w:rsidR="00320B27" w:rsidRDefault="00320B27" w:rsidP="00174B20">
            <w:r>
              <w:t>O</w:t>
            </w:r>
          </w:p>
        </w:tc>
        <w:tc>
          <w:tcPr>
            <w:tcW w:w="10579" w:type="dxa"/>
            <w:gridSpan w:val="13"/>
            <w:tcBorders>
              <w:right w:val="nil"/>
            </w:tcBorders>
            <w:vAlign w:val="center"/>
          </w:tcPr>
          <w:p w14:paraId="19FF40A6" w14:textId="77777777" w:rsidR="00320B27" w:rsidRDefault="00320B27" w:rsidP="00174B20">
            <w:pPr>
              <w:rPr>
                <w:lang w:eastAsia="en-CA"/>
              </w:rPr>
            </w:pPr>
            <w:r>
              <w:t>Indicate the type of battery tests performed</w:t>
            </w:r>
          </w:p>
        </w:tc>
      </w:tr>
      <w:tr w:rsidR="00320B27" w14:paraId="3DE513F2" w14:textId="77777777" w:rsidTr="00174B20">
        <w:tc>
          <w:tcPr>
            <w:tcW w:w="567" w:type="dxa"/>
            <w:vMerge/>
            <w:tcBorders>
              <w:left w:val="nil"/>
            </w:tcBorders>
            <w:vAlign w:val="center"/>
          </w:tcPr>
          <w:p w14:paraId="264C9CD7" w14:textId="77777777" w:rsidR="00320B27" w:rsidRDefault="00320B27" w:rsidP="00174B20"/>
        </w:tc>
        <w:tc>
          <w:tcPr>
            <w:tcW w:w="7230" w:type="dxa"/>
            <w:gridSpan w:val="2"/>
            <w:vAlign w:val="center"/>
          </w:tcPr>
          <w:p w14:paraId="6429ACB6" w14:textId="77777777" w:rsidR="00320B27" w:rsidRDefault="00320B27" w:rsidP="00320B27">
            <w:pPr>
              <w:pStyle w:val="ListParagraph"/>
              <w:numPr>
                <w:ilvl w:val="0"/>
                <w:numId w:val="12"/>
              </w:numPr>
              <w:ind w:left="458" w:hanging="458"/>
            </w:pPr>
            <w:r>
              <w:t>Required supervisory load for 24 h followed by the full required load operation; or</w:t>
            </w:r>
          </w:p>
        </w:tc>
        <w:tc>
          <w:tcPr>
            <w:tcW w:w="487" w:type="dxa"/>
            <w:gridSpan w:val="2"/>
            <w:tcBorders>
              <w:top w:val="single" w:sz="4" w:space="0" w:color="auto"/>
              <w:bottom w:val="single" w:sz="4" w:space="0" w:color="auto"/>
              <w:right w:val="nil"/>
            </w:tcBorders>
            <w:vAlign w:val="center"/>
          </w:tcPr>
          <w:p w14:paraId="2DD39C55"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A213708" w14:textId="77777777" w:rsidR="00320B27" w:rsidRDefault="00000000" w:rsidP="00174B20">
            <w:pPr>
              <w:rPr>
                <w:lang w:eastAsia="en-CA"/>
              </w:rPr>
            </w:pPr>
            <w:sdt>
              <w:sdtPr>
                <w:rPr>
                  <w:lang w:eastAsia="en-CA"/>
                </w:rPr>
                <w:id w:val="142792679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5748F2B0"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4934067" w14:textId="77777777" w:rsidR="00320B27" w:rsidRDefault="00000000" w:rsidP="00174B20">
            <w:pPr>
              <w:rPr>
                <w:lang w:eastAsia="en-CA"/>
              </w:rPr>
            </w:pPr>
            <w:sdt>
              <w:sdtPr>
                <w:rPr>
                  <w:lang w:eastAsia="en-CA"/>
                </w:rPr>
                <w:id w:val="-86327872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01A699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050915A" w14:textId="77777777" w:rsidR="00320B27" w:rsidRDefault="00000000" w:rsidP="00174B20">
            <w:pPr>
              <w:rPr>
                <w:lang w:eastAsia="en-CA"/>
              </w:rPr>
            </w:pPr>
            <w:sdt>
              <w:sdtPr>
                <w:rPr>
                  <w:lang w:eastAsia="en-CA"/>
                </w:rPr>
                <w:id w:val="193709518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CB552AF" w14:textId="77777777" w:rsidTr="00174B20">
        <w:tc>
          <w:tcPr>
            <w:tcW w:w="567" w:type="dxa"/>
            <w:vMerge/>
            <w:tcBorders>
              <w:left w:val="nil"/>
            </w:tcBorders>
            <w:vAlign w:val="center"/>
          </w:tcPr>
          <w:p w14:paraId="183AF41F" w14:textId="77777777" w:rsidR="00320B27" w:rsidRDefault="00320B27" w:rsidP="00174B20"/>
        </w:tc>
        <w:tc>
          <w:tcPr>
            <w:tcW w:w="7230" w:type="dxa"/>
            <w:gridSpan w:val="2"/>
            <w:vAlign w:val="center"/>
          </w:tcPr>
          <w:p w14:paraId="28B40E7F" w14:textId="77777777" w:rsidR="00320B27" w:rsidRDefault="00320B27" w:rsidP="00320B27">
            <w:pPr>
              <w:pStyle w:val="ListParagraph"/>
              <w:numPr>
                <w:ilvl w:val="0"/>
                <w:numId w:val="12"/>
              </w:numPr>
              <w:ind w:left="458" w:hanging="458"/>
            </w:pPr>
            <w:r>
              <w:t>Silent accelerated test. (Refer to Annex C1, New Silent Accelerated Test Method); or</w:t>
            </w:r>
          </w:p>
        </w:tc>
        <w:tc>
          <w:tcPr>
            <w:tcW w:w="487" w:type="dxa"/>
            <w:gridSpan w:val="2"/>
            <w:tcBorders>
              <w:top w:val="single" w:sz="4" w:space="0" w:color="auto"/>
              <w:bottom w:val="single" w:sz="4" w:space="0" w:color="auto"/>
              <w:right w:val="nil"/>
            </w:tcBorders>
            <w:vAlign w:val="center"/>
          </w:tcPr>
          <w:p w14:paraId="1E9CF1AF"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5F08E5C" w14:textId="0838B14D" w:rsidR="00320B27" w:rsidRDefault="00000000" w:rsidP="00174B20">
            <w:pPr>
              <w:rPr>
                <w:lang w:eastAsia="en-CA"/>
              </w:rPr>
            </w:pPr>
            <w:sdt>
              <w:sdtPr>
                <w:rPr>
                  <w:lang w:eastAsia="en-CA"/>
                </w:rPr>
                <w:id w:val="-1361115055"/>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8921358"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6FD1274" w14:textId="77777777" w:rsidR="00320B27" w:rsidRDefault="00000000" w:rsidP="00174B20">
            <w:pPr>
              <w:rPr>
                <w:lang w:eastAsia="en-CA"/>
              </w:rPr>
            </w:pPr>
            <w:sdt>
              <w:sdtPr>
                <w:rPr>
                  <w:lang w:eastAsia="en-CA"/>
                </w:rPr>
                <w:id w:val="124653566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5B9ACCF"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F272B4F" w14:textId="77777777" w:rsidR="00320B27" w:rsidRDefault="00000000" w:rsidP="00174B20">
            <w:pPr>
              <w:rPr>
                <w:lang w:eastAsia="en-CA"/>
              </w:rPr>
            </w:pPr>
            <w:sdt>
              <w:sdtPr>
                <w:rPr>
                  <w:lang w:eastAsia="en-CA"/>
                </w:rPr>
                <w:id w:val="-172027403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BDD82B2" w14:textId="77777777" w:rsidTr="00174B20">
        <w:trPr>
          <w:gridAfter w:val="1"/>
          <w:wAfter w:w="10" w:type="dxa"/>
        </w:trPr>
        <w:tc>
          <w:tcPr>
            <w:tcW w:w="567" w:type="dxa"/>
            <w:vMerge/>
            <w:tcBorders>
              <w:left w:val="nil"/>
            </w:tcBorders>
            <w:vAlign w:val="center"/>
          </w:tcPr>
          <w:p w14:paraId="3331ED60" w14:textId="77777777" w:rsidR="00320B27" w:rsidRDefault="00320B27" w:rsidP="00174B20"/>
        </w:tc>
        <w:tc>
          <w:tcPr>
            <w:tcW w:w="3738" w:type="dxa"/>
            <w:tcBorders>
              <w:right w:val="nil"/>
            </w:tcBorders>
            <w:vAlign w:val="center"/>
          </w:tcPr>
          <w:p w14:paraId="1D6C41A3" w14:textId="77777777" w:rsidR="00320B27" w:rsidRDefault="00320B27" w:rsidP="00320B27">
            <w:pPr>
              <w:pStyle w:val="ListParagraph"/>
              <w:numPr>
                <w:ilvl w:val="0"/>
                <w:numId w:val="12"/>
              </w:numPr>
              <w:ind w:left="458" w:hanging="458"/>
            </w:pPr>
            <w:r>
              <w:t>Battery manufacturer’s method. Specify:</w:t>
            </w:r>
          </w:p>
        </w:tc>
        <w:tc>
          <w:tcPr>
            <w:tcW w:w="3492" w:type="dxa"/>
            <w:tcBorders>
              <w:left w:val="nil"/>
            </w:tcBorders>
            <w:shd w:val="clear" w:color="auto" w:fill="F2F2F2" w:themeFill="background1" w:themeFillShade="F2"/>
          </w:tcPr>
          <w:p w14:paraId="5D1EC1CF" w14:textId="77777777" w:rsidR="00320B27" w:rsidRDefault="00000000" w:rsidP="00174B20">
            <w:sdt>
              <w:sdtPr>
                <w:rPr>
                  <w:lang w:eastAsia="en-CA"/>
                </w:rPr>
                <w:id w:val="221335298"/>
                <w:placeholder>
                  <w:docPart w:val="E591FAF674C54AC2BC6FEB977E46330F"/>
                </w:placeholder>
              </w:sdtPr>
              <w:sdtContent>
                <w:r w:rsidR="00320B27" w:rsidRPr="00814B85">
                  <w:rPr>
                    <w:lang w:eastAsia="en-CA"/>
                  </w:rPr>
                  <w:t xml:space="preserve"> </w:t>
                </w:r>
              </w:sdtContent>
            </w:sdt>
          </w:p>
        </w:tc>
        <w:tc>
          <w:tcPr>
            <w:tcW w:w="477" w:type="dxa"/>
            <w:tcBorders>
              <w:top w:val="single" w:sz="4" w:space="0" w:color="auto"/>
              <w:bottom w:val="single" w:sz="4" w:space="0" w:color="auto"/>
              <w:right w:val="nil"/>
            </w:tcBorders>
            <w:vAlign w:val="center"/>
          </w:tcPr>
          <w:p w14:paraId="7FFE19DB" w14:textId="77777777" w:rsidR="00320B27" w:rsidRDefault="00320B27" w:rsidP="00174B20">
            <w:r>
              <w:t>Yes</w:t>
            </w:r>
          </w:p>
        </w:tc>
        <w:tc>
          <w:tcPr>
            <w:tcW w:w="940" w:type="dxa"/>
            <w:gridSpan w:val="3"/>
            <w:tcBorders>
              <w:top w:val="single" w:sz="4" w:space="0" w:color="auto"/>
              <w:left w:val="nil"/>
              <w:bottom w:val="single" w:sz="4" w:space="0" w:color="auto"/>
            </w:tcBorders>
            <w:shd w:val="clear" w:color="auto" w:fill="F2F2F2" w:themeFill="background1" w:themeFillShade="F2"/>
            <w:vAlign w:val="center"/>
          </w:tcPr>
          <w:p w14:paraId="5232E9D5" w14:textId="77777777" w:rsidR="00320B27" w:rsidRDefault="00000000" w:rsidP="00174B20">
            <w:pPr>
              <w:rPr>
                <w:lang w:eastAsia="en-CA"/>
              </w:rPr>
            </w:pPr>
            <w:sdt>
              <w:sdtPr>
                <w:rPr>
                  <w:lang w:eastAsia="en-CA"/>
                </w:rPr>
                <w:id w:val="151749907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78" w:type="dxa"/>
            <w:tcBorders>
              <w:top w:val="single" w:sz="4" w:space="0" w:color="auto"/>
              <w:bottom w:val="single" w:sz="4" w:space="0" w:color="auto"/>
              <w:right w:val="nil"/>
            </w:tcBorders>
            <w:vAlign w:val="center"/>
          </w:tcPr>
          <w:p w14:paraId="06417337" w14:textId="77777777" w:rsidR="00320B27" w:rsidRDefault="00320B27" w:rsidP="00174B20">
            <w:r>
              <w:t>No</w:t>
            </w:r>
          </w:p>
        </w:tc>
        <w:tc>
          <w:tcPr>
            <w:tcW w:w="373" w:type="dxa"/>
            <w:gridSpan w:val="3"/>
            <w:tcBorders>
              <w:top w:val="single" w:sz="4" w:space="0" w:color="auto"/>
              <w:left w:val="nil"/>
              <w:bottom w:val="single" w:sz="4" w:space="0" w:color="auto"/>
            </w:tcBorders>
            <w:shd w:val="clear" w:color="auto" w:fill="F2F2F2" w:themeFill="background1" w:themeFillShade="F2"/>
            <w:vAlign w:val="center"/>
          </w:tcPr>
          <w:p w14:paraId="17EDA880" w14:textId="77777777" w:rsidR="00320B27" w:rsidRDefault="00000000" w:rsidP="00174B20">
            <w:pPr>
              <w:rPr>
                <w:lang w:eastAsia="en-CA"/>
              </w:rPr>
            </w:pPr>
            <w:sdt>
              <w:sdtPr>
                <w:rPr>
                  <w:lang w:eastAsia="en-CA"/>
                </w:rPr>
                <w:id w:val="182593144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365EDBA" w14:textId="77777777" w:rsidR="00320B27" w:rsidRDefault="00320B27" w:rsidP="00174B20">
            <w:r>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tcPr>
          <w:p w14:paraId="485DA707" w14:textId="77777777" w:rsidR="00320B27" w:rsidRDefault="00000000" w:rsidP="00174B20">
            <w:pPr>
              <w:rPr>
                <w:lang w:eastAsia="en-CA"/>
              </w:rPr>
            </w:pPr>
            <w:sdt>
              <w:sdtPr>
                <w:rPr>
                  <w:lang w:eastAsia="en-CA"/>
                </w:rPr>
                <w:id w:val="203059763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4904B12" w14:textId="77777777" w:rsidTr="00174B20">
        <w:trPr>
          <w:gridAfter w:val="1"/>
          <w:wAfter w:w="10" w:type="dxa"/>
        </w:trPr>
        <w:tc>
          <w:tcPr>
            <w:tcW w:w="567" w:type="dxa"/>
            <w:tcBorders>
              <w:left w:val="nil"/>
            </w:tcBorders>
            <w:vAlign w:val="center"/>
          </w:tcPr>
          <w:p w14:paraId="0BEBC7A0" w14:textId="77777777" w:rsidR="00320B27" w:rsidRDefault="00320B27" w:rsidP="00174B20">
            <w:r>
              <w:t>P</w:t>
            </w:r>
          </w:p>
        </w:tc>
        <w:tc>
          <w:tcPr>
            <w:tcW w:w="7230" w:type="dxa"/>
            <w:gridSpan w:val="2"/>
            <w:vAlign w:val="center"/>
          </w:tcPr>
          <w:p w14:paraId="6F55FA3F" w14:textId="77777777" w:rsidR="00320B27" w:rsidRPr="00814B85" w:rsidRDefault="00320B27" w:rsidP="00174B20">
            <w:pPr>
              <w:rPr>
                <w:lang w:eastAsia="en-CA"/>
              </w:rPr>
            </w:pPr>
            <w:r>
              <w:rPr>
                <w:lang w:eastAsia="en-CA"/>
              </w:rPr>
              <w:t>Record calculated battery capacity (Refer to Annex C2).</w:t>
            </w:r>
          </w:p>
        </w:tc>
        <w:tc>
          <w:tcPr>
            <w:tcW w:w="2268" w:type="dxa"/>
            <w:gridSpan w:val="8"/>
            <w:tcBorders>
              <w:top w:val="single" w:sz="4" w:space="0" w:color="auto"/>
              <w:bottom w:val="single" w:sz="4" w:space="0" w:color="auto"/>
              <w:right w:val="nil"/>
            </w:tcBorders>
            <w:shd w:val="clear" w:color="auto" w:fill="F2F2F2" w:themeFill="background1" w:themeFillShade="F2"/>
          </w:tcPr>
          <w:p w14:paraId="506E3AC5" w14:textId="01F68BE0" w:rsidR="00320B27" w:rsidRDefault="00000000" w:rsidP="00174B20">
            <w:pPr>
              <w:jc w:val="right"/>
              <w:rPr>
                <w:lang w:eastAsia="en-CA"/>
              </w:rPr>
            </w:pPr>
            <w:sdt>
              <w:sdtPr>
                <w:rPr>
                  <w:lang w:eastAsia="en-CA"/>
                </w:rPr>
                <w:id w:val="851302847"/>
                <w:placeholder>
                  <w:docPart w:val="7706FEB845A04A1A889FD26FFA957002"/>
                </w:placeholder>
              </w:sdtPr>
              <w:sdtContent>
                <w:r w:rsidR="0005018F">
                  <w:rPr>
                    <w:lang w:eastAsia="en-CA"/>
                  </w:rPr>
                  <w:t>3.5</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2FD18962" w14:textId="77777777" w:rsidR="00320B27" w:rsidRDefault="00320B27" w:rsidP="00174B20">
            <w:pPr>
              <w:rPr>
                <w:lang w:eastAsia="en-CA"/>
              </w:rPr>
            </w:pPr>
            <w:proofErr w:type="spellStart"/>
            <w:r>
              <w:rPr>
                <w:lang w:eastAsia="en-CA"/>
              </w:rPr>
              <w:t>A</w:t>
            </w:r>
            <w:r>
              <w:rPr>
                <w:rFonts w:cstheme="minorHAnsi"/>
                <w:lang w:eastAsia="en-CA"/>
              </w:rPr>
              <w:t>∙</w:t>
            </w:r>
            <w:r>
              <w:rPr>
                <w:lang w:eastAsia="en-CA"/>
              </w:rPr>
              <w:t>h</w:t>
            </w:r>
            <w:proofErr w:type="spellEnd"/>
          </w:p>
        </w:tc>
      </w:tr>
      <w:tr w:rsidR="00320B27" w14:paraId="2863CCD4" w14:textId="77777777" w:rsidTr="00174B20">
        <w:trPr>
          <w:gridAfter w:val="1"/>
          <w:wAfter w:w="10" w:type="dxa"/>
        </w:trPr>
        <w:tc>
          <w:tcPr>
            <w:tcW w:w="567" w:type="dxa"/>
            <w:tcBorders>
              <w:left w:val="nil"/>
            </w:tcBorders>
            <w:vAlign w:val="center"/>
          </w:tcPr>
          <w:p w14:paraId="7E9CBC8A" w14:textId="77777777" w:rsidR="00320B27" w:rsidRDefault="00320B27" w:rsidP="00174B20">
            <w:r>
              <w:t>Q</w:t>
            </w:r>
          </w:p>
        </w:tc>
        <w:tc>
          <w:tcPr>
            <w:tcW w:w="7230" w:type="dxa"/>
            <w:gridSpan w:val="2"/>
            <w:vAlign w:val="center"/>
          </w:tcPr>
          <w:p w14:paraId="5DF9F384" w14:textId="77777777" w:rsidR="00320B27" w:rsidRDefault="00320B27" w:rsidP="00174B20">
            <w:pPr>
              <w:rPr>
                <w:lang w:eastAsia="en-CA"/>
              </w:rPr>
            </w:pPr>
            <w:r>
              <w:rPr>
                <w:lang w:eastAsia="en-CA"/>
              </w:rPr>
              <w:t>Record battery terminal voltage after completion of tests.</w:t>
            </w:r>
          </w:p>
        </w:tc>
        <w:tc>
          <w:tcPr>
            <w:tcW w:w="2268" w:type="dxa"/>
            <w:gridSpan w:val="8"/>
            <w:tcBorders>
              <w:top w:val="single" w:sz="4" w:space="0" w:color="auto"/>
              <w:bottom w:val="single" w:sz="4" w:space="0" w:color="auto"/>
              <w:right w:val="nil"/>
            </w:tcBorders>
            <w:shd w:val="clear" w:color="auto" w:fill="F2F2F2" w:themeFill="background1" w:themeFillShade="F2"/>
          </w:tcPr>
          <w:p w14:paraId="58FFF2AE" w14:textId="6A60CCFD" w:rsidR="00320B27" w:rsidRPr="00814B85" w:rsidRDefault="00000000" w:rsidP="00174B20">
            <w:pPr>
              <w:jc w:val="right"/>
              <w:rPr>
                <w:lang w:eastAsia="en-CA"/>
              </w:rPr>
            </w:pPr>
            <w:sdt>
              <w:sdtPr>
                <w:rPr>
                  <w:lang w:eastAsia="en-CA"/>
                </w:rPr>
                <w:id w:val="-365452502"/>
                <w:placeholder>
                  <w:docPart w:val="F3D54A81938C42FDA10BA6E1FC39EB96"/>
                </w:placeholder>
              </w:sdtPr>
              <w:sdtContent>
                <w:r w:rsidR="0005018F">
                  <w:rPr>
                    <w:lang w:eastAsia="en-CA"/>
                  </w:rPr>
                  <w:t>25.07</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6E0DF458" w14:textId="77777777" w:rsidR="00320B27" w:rsidRDefault="00320B27" w:rsidP="00174B20">
            <w:pPr>
              <w:rPr>
                <w:lang w:eastAsia="en-CA"/>
              </w:rPr>
            </w:pPr>
            <w:r>
              <w:rPr>
                <w:lang w:eastAsia="en-CA"/>
              </w:rPr>
              <w:t>V dc</w:t>
            </w:r>
          </w:p>
        </w:tc>
      </w:tr>
      <w:tr w:rsidR="00320B27" w:rsidRPr="00C73289" w14:paraId="31BCF602" w14:textId="77777777" w:rsidTr="00174B20">
        <w:tc>
          <w:tcPr>
            <w:tcW w:w="11146" w:type="dxa"/>
            <w:gridSpan w:val="14"/>
            <w:tcBorders>
              <w:left w:val="nil"/>
              <w:right w:val="nil"/>
            </w:tcBorders>
          </w:tcPr>
          <w:p w14:paraId="17B5BA68" w14:textId="77777777" w:rsidR="00320B27" w:rsidRPr="00C73289" w:rsidRDefault="00320B27" w:rsidP="00174B20">
            <w:pPr>
              <w:jc w:val="center"/>
              <w:rPr>
                <w:lang w:eastAsia="en-CA"/>
              </w:rPr>
            </w:pPr>
            <w:r>
              <w:t>EMERGENCY POWER TESTS (Reference: 9.3)</w:t>
            </w:r>
          </w:p>
        </w:tc>
      </w:tr>
      <w:tr w:rsidR="00320B27" w14:paraId="72C4FC87" w14:textId="77777777" w:rsidTr="00174B20">
        <w:tc>
          <w:tcPr>
            <w:tcW w:w="567" w:type="dxa"/>
            <w:tcBorders>
              <w:left w:val="nil"/>
            </w:tcBorders>
            <w:vAlign w:val="center"/>
          </w:tcPr>
          <w:p w14:paraId="3936767B" w14:textId="77777777" w:rsidR="00320B27" w:rsidRDefault="00320B27" w:rsidP="00174B20">
            <w:r>
              <w:t>A</w:t>
            </w:r>
          </w:p>
        </w:tc>
        <w:tc>
          <w:tcPr>
            <w:tcW w:w="7230" w:type="dxa"/>
            <w:gridSpan w:val="2"/>
            <w:vAlign w:val="center"/>
          </w:tcPr>
          <w:p w14:paraId="796C18A8" w14:textId="77777777" w:rsidR="00320B27" w:rsidRPr="00295E56" w:rsidRDefault="00320B27" w:rsidP="00174B20">
            <w:r>
              <w:t xml:space="preserve">Generator provides power to the AC </w:t>
            </w:r>
            <w:r>
              <w:rPr>
                <w:i/>
                <w:iCs/>
              </w:rPr>
              <w:t>circuit</w:t>
            </w:r>
            <w:r>
              <w:t xml:space="preserve"> serving the </w:t>
            </w:r>
            <w:r>
              <w:rPr>
                <w:i/>
                <w:iCs/>
              </w:rPr>
              <w:t>fire alarm</w:t>
            </w:r>
            <w:r>
              <w:t xml:space="preserve"> system.</w:t>
            </w:r>
          </w:p>
        </w:tc>
        <w:tc>
          <w:tcPr>
            <w:tcW w:w="487" w:type="dxa"/>
            <w:gridSpan w:val="2"/>
            <w:tcBorders>
              <w:top w:val="single" w:sz="4" w:space="0" w:color="auto"/>
              <w:bottom w:val="single" w:sz="4" w:space="0" w:color="auto"/>
              <w:right w:val="nil"/>
            </w:tcBorders>
            <w:vAlign w:val="center"/>
          </w:tcPr>
          <w:p w14:paraId="42FAEC47"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F473463" w14:textId="5E6244B4" w:rsidR="00320B27" w:rsidRDefault="00000000" w:rsidP="00174B20">
            <w:pPr>
              <w:rPr>
                <w:lang w:eastAsia="en-CA"/>
              </w:rPr>
            </w:pPr>
            <w:sdt>
              <w:sdtPr>
                <w:rPr>
                  <w:lang w:eastAsia="en-CA"/>
                </w:rPr>
                <w:id w:val="367735062"/>
                <w14:checkbox>
                  <w14:checked w14:val="0"/>
                  <w14:checkedState w14:val="0050" w14:font="Wingdings 2"/>
                  <w14:uncheckedState w14:val="0020" w14:font="Wingdings 2"/>
                </w14:checkbox>
              </w:sdtPr>
              <w:sdtContent>
                <w:r w:rsidR="00F23F82">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59B19693"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CEA72BA" w14:textId="1518A1E5" w:rsidR="00320B27" w:rsidRDefault="00000000" w:rsidP="00174B20">
            <w:pPr>
              <w:rPr>
                <w:lang w:eastAsia="en-CA"/>
              </w:rPr>
            </w:pPr>
            <w:sdt>
              <w:sdtPr>
                <w:rPr>
                  <w:lang w:eastAsia="en-CA"/>
                </w:rPr>
                <w:id w:val="1686322593"/>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708" w:type="dxa"/>
            <w:tcBorders>
              <w:top w:val="single" w:sz="4" w:space="0" w:color="auto"/>
              <w:bottom w:val="single" w:sz="4" w:space="0" w:color="auto"/>
              <w:right w:val="nil"/>
            </w:tcBorders>
            <w:vAlign w:val="center"/>
          </w:tcPr>
          <w:p w14:paraId="193FFD93"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6EFA620" w14:textId="77777777" w:rsidR="00320B27" w:rsidRDefault="00000000" w:rsidP="00174B20">
            <w:pPr>
              <w:rPr>
                <w:lang w:eastAsia="en-CA"/>
              </w:rPr>
            </w:pPr>
            <w:sdt>
              <w:sdtPr>
                <w:rPr>
                  <w:lang w:eastAsia="en-CA"/>
                </w:rPr>
                <w:id w:val="-197004626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C8D5673" w14:textId="77777777" w:rsidTr="00174B20">
        <w:tc>
          <w:tcPr>
            <w:tcW w:w="567" w:type="dxa"/>
            <w:tcBorders>
              <w:left w:val="nil"/>
            </w:tcBorders>
            <w:vAlign w:val="center"/>
          </w:tcPr>
          <w:p w14:paraId="0A18BE42" w14:textId="77777777" w:rsidR="00320B27" w:rsidRDefault="00320B27" w:rsidP="00174B20">
            <w:r>
              <w:t>B</w:t>
            </w:r>
          </w:p>
        </w:tc>
        <w:tc>
          <w:tcPr>
            <w:tcW w:w="7230" w:type="dxa"/>
            <w:gridSpan w:val="2"/>
            <w:vAlign w:val="center"/>
          </w:tcPr>
          <w:p w14:paraId="72479D26" w14:textId="77777777" w:rsidR="00320B27" w:rsidRPr="00295E56" w:rsidRDefault="00320B27" w:rsidP="00174B20">
            <w:r>
              <w:t xml:space="preserve">Trouble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4064BD55"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3C02989" w14:textId="77777777" w:rsidR="00320B27" w:rsidRDefault="00000000" w:rsidP="00174B20">
            <w:pPr>
              <w:rPr>
                <w:lang w:eastAsia="en-CA"/>
              </w:rPr>
            </w:pPr>
            <w:sdt>
              <w:sdtPr>
                <w:rPr>
                  <w:lang w:eastAsia="en-CA"/>
                </w:rPr>
                <w:id w:val="183826154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2E066DCC"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7AEFCDB" w14:textId="77777777" w:rsidR="00320B27" w:rsidRDefault="00000000" w:rsidP="00174B20">
            <w:pPr>
              <w:rPr>
                <w:lang w:eastAsia="en-CA"/>
              </w:rPr>
            </w:pPr>
            <w:sdt>
              <w:sdtPr>
                <w:rPr>
                  <w:lang w:eastAsia="en-CA"/>
                </w:rPr>
                <w:id w:val="147364697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F273DEB"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F7F2A7A" w14:textId="2D17D348" w:rsidR="00320B27" w:rsidRDefault="00000000" w:rsidP="00174B20">
            <w:pPr>
              <w:rPr>
                <w:lang w:eastAsia="en-CA"/>
              </w:rPr>
            </w:pPr>
            <w:sdt>
              <w:sdtPr>
                <w:rPr>
                  <w:lang w:eastAsia="en-CA"/>
                </w:rPr>
                <w:id w:val="-366295715"/>
                <w14:checkbox>
                  <w14:checked w14:val="1"/>
                  <w14:checkedState w14:val="0050" w14:font="Wingdings 2"/>
                  <w14:uncheckedState w14:val="0020" w14:font="Wingdings 2"/>
                </w14:checkbox>
              </w:sdtPr>
              <w:sdtContent>
                <w:r w:rsidR="0005018F">
                  <w:rPr>
                    <w:lang w:eastAsia="en-CA"/>
                  </w:rPr>
                  <w:sym w:font="Wingdings 2" w:char="F050"/>
                </w:r>
              </w:sdtContent>
            </w:sdt>
          </w:p>
        </w:tc>
      </w:tr>
      <w:tr w:rsidR="00320B27" w14:paraId="3150C566" w14:textId="77777777" w:rsidTr="00174B20">
        <w:tc>
          <w:tcPr>
            <w:tcW w:w="567" w:type="dxa"/>
            <w:tcBorders>
              <w:left w:val="nil"/>
            </w:tcBorders>
            <w:vAlign w:val="center"/>
          </w:tcPr>
          <w:p w14:paraId="253A423C" w14:textId="77777777" w:rsidR="00320B27" w:rsidRDefault="00320B27" w:rsidP="00174B20">
            <w:r>
              <w:t>C</w:t>
            </w:r>
          </w:p>
        </w:tc>
        <w:tc>
          <w:tcPr>
            <w:tcW w:w="7230" w:type="dxa"/>
            <w:gridSpan w:val="2"/>
            <w:vAlign w:val="center"/>
          </w:tcPr>
          <w:p w14:paraId="470BC413" w14:textId="77777777" w:rsidR="00320B27" w:rsidRPr="00295E56" w:rsidRDefault="00320B27" w:rsidP="00174B20">
            <w:r>
              <w:t xml:space="preserve">Generator Run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296DE34C"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7B59EA4" w14:textId="77777777" w:rsidR="00320B27" w:rsidRDefault="00000000" w:rsidP="00174B20">
            <w:pPr>
              <w:rPr>
                <w:lang w:eastAsia="en-CA"/>
              </w:rPr>
            </w:pPr>
            <w:sdt>
              <w:sdtPr>
                <w:rPr>
                  <w:lang w:eastAsia="en-CA"/>
                </w:rPr>
                <w:id w:val="-69939005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0D93F716"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07AC410" w14:textId="77777777" w:rsidR="00320B27" w:rsidRDefault="00000000" w:rsidP="00174B20">
            <w:pPr>
              <w:rPr>
                <w:lang w:eastAsia="en-CA"/>
              </w:rPr>
            </w:pPr>
            <w:sdt>
              <w:sdtPr>
                <w:rPr>
                  <w:lang w:eastAsia="en-CA"/>
                </w:rPr>
                <w:id w:val="76957996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0C04EB7"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C987F19" w14:textId="61C675DC" w:rsidR="00320B27" w:rsidRDefault="00000000" w:rsidP="00174B20">
            <w:pPr>
              <w:rPr>
                <w:lang w:eastAsia="en-CA"/>
              </w:rPr>
            </w:pPr>
            <w:sdt>
              <w:sdtPr>
                <w:rPr>
                  <w:lang w:eastAsia="en-CA"/>
                </w:rPr>
                <w:id w:val="-1352491311"/>
                <w14:checkbox>
                  <w14:checked w14:val="1"/>
                  <w14:checkedState w14:val="0050" w14:font="Wingdings 2"/>
                  <w14:uncheckedState w14:val="0020" w14:font="Wingdings 2"/>
                </w14:checkbox>
              </w:sdtPr>
              <w:sdtContent>
                <w:r w:rsidR="0005018F">
                  <w:rPr>
                    <w:lang w:eastAsia="en-CA"/>
                  </w:rPr>
                  <w:sym w:font="Wingdings 2" w:char="F050"/>
                </w:r>
              </w:sdtContent>
            </w:sdt>
          </w:p>
        </w:tc>
      </w:tr>
    </w:tbl>
    <w:p w14:paraId="02B1A729" w14:textId="77777777" w:rsidR="00320B27" w:rsidRDefault="00320B27" w:rsidP="00320B27"/>
    <w:p w14:paraId="74667FD9" w14:textId="77777777" w:rsidR="00320B27" w:rsidRDefault="00320B27" w:rsidP="00320B27"/>
    <w:p w14:paraId="2CE391A4" w14:textId="77777777" w:rsidR="0031098F" w:rsidRDefault="0031098F">
      <w:pPr>
        <w:spacing w:after="200" w:line="276" w:lineRule="auto"/>
      </w:pPr>
      <w:r>
        <w:br w:type="page"/>
      </w:r>
    </w:p>
    <w:p w14:paraId="2FFF5796" w14:textId="77777777" w:rsidR="00320B27" w:rsidRDefault="00320B27">
      <w:pPr>
        <w:spacing w:after="200" w:line="276" w:lineRule="auto"/>
      </w:pPr>
    </w:p>
    <w:p w14:paraId="57D8D1FD" w14:textId="0338F5E9" w:rsidR="00320B27" w:rsidRDefault="00320B27" w:rsidP="00D2445D">
      <w:pPr>
        <w:pStyle w:val="Heading2"/>
        <w:numPr>
          <w:ilvl w:val="1"/>
          <w:numId w:val="28"/>
        </w:numPr>
        <w:ind w:left="1134" w:hanging="1141"/>
      </w:pPr>
      <w:r>
        <w:t>Emergency Power Supply Test and Inspection (9)</w:t>
      </w:r>
    </w:p>
    <w:p w14:paraId="33FCB16D" w14:textId="77777777" w:rsidR="00320B27" w:rsidRDefault="00320B27" w:rsidP="00320B27">
      <w:r>
        <w:t>NOTE 1: See 9.2, 9.3, 9.4, and Annex C, Battery Tests</w:t>
      </w:r>
    </w:p>
    <w:p w14:paraId="002F6643" w14:textId="77777777" w:rsidR="00320B27" w:rsidRPr="002A280B" w:rsidRDefault="00320B27" w:rsidP="00320B27">
      <w:r>
        <w:t xml:space="preserve">NOTE 2: Complete section for each </w:t>
      </w:r>
      <w:r>
        <w:rPr>
          <w:i/>
          <w:iCs/>
        </w:rPr>
        <w:t>emergency power supply.</w:t>
      </w:r>
    </w:p>
    <w:p w14:paraId="3572CCA4" w14:textId="77777777" w:rsidR="00320B27" w:rsidRDefault="00320B27" w:rsidP="00320B27"/>
    <w:tbl>
      <w:tblPr>
        <w:tblStyle w:val="TableGrid"/>
        <w:tblW w:w="0" w:type="auto"/>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320B27" w14:paraId="0058D816" w14:textId="77777777" w:rsidTr="00174B20">
        <w:tc>
          <w:tcPr>
            <w:tcW w:w="2948" w:type="dxa"/>
            <w:gridSpan w:val="3"/>
            <w:tcBorders>
              <w:left w:val="nil"/>
              <w:right w:val="nil"/>
            </w:tcBorders>
          </w:tcPr>
          <w:p w14:paraId="1021812E" w14:textId="77777777" w:rsidR="00320B27" w:rsidRPr="00B36AD1" w:rsidRDefault="00320B27" w:rsidP="00174B20">
            <w:r>
              <w:rPr>
                <w:i/>
                <w:iCs/>
              </w:rPr>
              <w:t>Emergency power supply</w:t>
            </w:r>
            <w:r>
              <w:t xml:space="preserve"> location:</w:t>
            </w:r>
          </w:p>
        </w:tc>
        <w:tc>
          <w:tcPr>
            <w:tcW w:w="7852" w:type="dxa"/>
            <w:gridSpan w:val="19"/>
            <w:tcBorders>
              <w:left w:val="nil"/>
              <w:right w:val="nil"/>
            </w:tcBorders>
            <w:shd w:val="clear" w:color="auto" w:fill="F2F2F2" w:themeFill="background1" w:themeFillShade="F2"/>
          </w:tcPr>
          <w:p w14:paraId="70657C27" w14:textId="0182A2D4" w:rsidR="00320B27" w:rsidRDefault="00000000" w:rsidP="00174B20">
            <w:sdt>
              <w:sdtPr>
                <w:rPr>
                  <w:lang w:eastAsia="en-CA"/>
                </w:rPr>
                <w:id w:val="1659879458"/>
                <w:placeholder>
                  <w:docPart w:val="1C0533A91E3C4B28A2DF8E9014BA13B9"/>
                </w:placeholder>
              </w:sdtPr>
              <w:sdtContent>
                <w:r w:rsidR="00320B27" w:rsidRPr="00814B85">
                  <w:rPr>
                    <w:lang w:eastAsia="en-CA"/>
                  </w:rPr>
                  <w:t xml:space="preserve"> </w:t>
                </w:r>
                <w:r w:rsidR="0005018F">
                  <w:rPr>
                    <w:lang w:eastAsia="en-CA"/>
                  </w:rPr>
                  <w:t>Booster #6A</w:t>
                </w:r>
                <w:r w:rsidR="00F81C58">
                  <w:rPr>
                    <w:lang w:eastAsia="en-CA"/>
                  </w:rPr>
                  <w:t xml:space="preserve"> (PNL H2EA CCT-4)</w:t>
                </w:r>
              </w:sdtContent>
            </w:sdt>
          </w:p>
        </w:tc>
      </w:tr>
      <w:tr w:rsidR="00320B27" w14:paraId="4A04007B" w14:textId="77777777" w:rsidTr="00174B20">
        <w:tc>
          <w:tcPr>
            <w:tcW w:w="3119" w:type="dxa"/>
            <w:gridSpan w:val="4"/>
            <w:tcBorders>
              <w:left w:val="nil"/>
              <w:right w:val="nil"/>
            </w:tcBorders>
          </w:tcPr>
          <w:p w14:paraId="6B667777" w14:textId="77777777" w:rsidR="00320B27" w:rsidRDefault="00320B27" w:rsidP="00174B20">
            <w:pPr>
              <w:rPr>
                <w:i/>
                <w:iCs/>
              </w:rPr>
            </w:pPr>
            <w:r>
              <w:rPr>
                <w:i/>
                <w:iCs/>
              </w:rPr>
              <w:t xml:space="preserve">Emergency power supply </w:t>
            </w:r>
            <w:r w:rsidRPr="002A280B">
              <w:t>identification:</w:t>
            </w:r>
          </w:p>
        </w:tc>
        <w:tc>
          <w:tcPr>
            <w:tcW w:w="7681" w:type="dxa"/>
            <w:gridSpan w:val="18"/>
            <w:tcBorders>
              <w:left w:val="nil"/>
              <w:right w:val="nil"/>
            </w:tcBorders>
            <w:shd w:val="clear" w:color="auto" w:fill="F2F2F2" w:themeFill="background1" w:themeFillShade="F2"/>
          </w:tcPr>
          <w:p w14:paraId="55020844" w14:textId="3DF312CC" w:rsidR="00320B27" w:rsidRPr="00814B85" w:rsidRDefault="00000000" w:rsidP="00174B20">
            <w:pPr>
              <w:rPr>
                <w:lang w:eastAsia="en-CA"/>
              </w:rPr>
            </w:pPr>
            <w:sdt>
              <w:sdtPr>
                <w:rPr>
                  <w:lang w:eastAsia="en-CA"/>
                </w:rPr>
                <w:id w:val="894156288"/>
                <w:placeholder>
                  <w:docPart w:val="C68DCAD717D946A3B28A568DF86B3CC4"/>
                </w:placeholder>
              </w:sdtPr>
              <w:sdtContent>
                <w:r w:rsidR="00320B27" w:rsidRPr="00814B85">
                  <w:rPr>
                    <w:lang w:eastAsia="en-CA"/>
                  </w:rPr>
                  <w:t xml:space="preserve"> </w:t>
                </w:r>
                <w:r w:rsidR="0005018F">
                  <w:rPr>
                    <w:lang w:eastAsia="en-CA"/>
                  </w:rPr>
                  <w:t>Booster #6A Batteries</w:t>
                </w:r>
              </w:sdtContent>
            </w:sdt>
          </w:p>
        </w:tc>
      </w:tr>
      <w:tr w:rsidR="00320B27" w14:paraId="2FC0D608" w14:textId="77777777" w:rsidTr="00174B20">
        <w:tc>
          <w:tcPr>
            <w:tcW w:w="3119" w:type="dxa"/>
            <w:gridSpan w:val="4"/>
            <w:tcBorders>
              <w:left w:val="nil"/>
              <w:bottom w:val="single" w:sz="4" w:space="0" w:color="auto"/>
              <w:right w:val="nil"/>
            </w:tcBorders>
          </w:tcPr>
          <w:p w14:paraId="1693381E" w14:textId="77777777" w:rsidR="00320B27" w:rsidRPr="002A280B" w:rsidRDefault="00320B27" w:rsidP="00174B20">
            <w:r>
              <w:rPr>
                <w:i/>
                <w:iCs/>
              </w:rPr>
              <w:t>Emergency power supply</w:t>
            </w:r>
            <w:r>
              <w:t xml:space="preserve"> provided by:</w:t>
            </w:r>
          </w:p>
        </w:tc>
        <w:tc>
          <w:tcPr>
            <w:tcW w:w="7681" w:type="dxa"/>
            <w:gridSpan w:val="18"/>
            <w:tcBorders>
              <w:left w:val="nil"/>
              <w:bottom w:val="single" w:sz="4" w:space="0" w:color="auto"/>
              <w:right w:val="nil"/>
            </w:tcBorders>
            <w:shd w:val="clear" w:color="auto" w:fill="F2F2F2" w:themeFill="background1" w:themeFillShade="F2"/>
          </w:tcPr>
          <w:p w14:paraId="28DC8AAD" w14:textId="77777777" w:rsidR="00320B27" w:rsidRPr="00814B85" w:rsidRDefault="00000000" w:rsidP="00174B20">
            <w:pPr>
              <w:rPr>
                <w:lang w:eastAsia="en-CA"/>
              </w:rPr>
            </w:pPr>
            <w:sdt>
              <w:sdtPr>
                <w:rPr>
                  <w:lang w:eastAsia="en-CA"/>
                </w:rPr>
                <w:id w:val="1793474656"/>
                <w:placeholder>
                  <w:docPart w:val="5B57B101069B4A348F254CC43B68274D"/>
                </w:placeholder>
              </w:sdtPr>
              <w:sdtContent>
                <w:r w:rsidR="00320B27" w:rsidRPr="00814B85">
                  <w:rPr>
                    <w:lang w:eastAsia="en-CA"/>
                  </w:rPr>
                  <w:t xml:space="preserve"> </w:t>
                </w:r>
              </w:sdtContent>
            </w:sdt>
          </w:p>
        </w:tc>
      </w:tr>
      <w:tr w:rsidR="00320B27" w14:paraId="5C41701B" w14:textId="77777777" w:rsidTr="00174B20">
        <w:tc>
          <w:tcPr>
            <w:tcW w:w="1350" w:type="dxa"/>
            <w:tcBorders>
              <w:left w:val="nil"/>
              <w:bottom w:val="single" w:sz="4" w:space="0" w:color="auto"/>
              <w:right w:val="nil"/>
            </w:tcBorders>
          </w:tcPr>
          <w:p w14:paraId="13DFB9D1" w14:textId="77777777" w:rsidR="00320B27" w:rsidRPr="00814B85" w:rsidRDefault="00320B27" w:rsidP="00174B20">
            <w:pPr>
              <w:jc w:val="right"/>
              <w:rPr>
                <w:lang w:eastAsia="en-CA"/>
              </w:rPr>
            </w:pPr>
            <w:r>
              <w:rPr>
                <w:lang w:eastAsia="en-CA"/>
              </w:rPr>
              <w:t>Batteries</w:t>
            </w:r>
          </w:p>
        </w:tc>
        <w:tc>
          <w:tcPr>
            <w:tcW w:w="1350" w:type="dxa"/>
            <w:tcBorders>
              <w:left w:val="nil"/>
              <w:bottom w:val="single" w:sz="4" w:space="0" w:color="auto"/>
              <w:right w:val="single" w:sz="4" w:space="0" w:color="auto"/>
            </w:tcBorders>
            <w:shd w:val="clear" w:color="auto" w:fill="F2F2F2" w:themeFill="background1" w:themeFillShade="F2"/>
            <w:vAlign w:val="center"/>
          </w:tcPr>
          <w:p w14:paraId="08E8304A" w14:textId="61E29BB4" w:rsidR="00320B27" w:rsidRPr="00814B85" w:rsidRDefault="00000000" w:rsidP="00174B20">
            <w:pPr>
              <w:rPr>
                <w:lang w:eastAsia="en-CA"/>
              </w:rPr>
            </w:pPr>
            <w:sdt>
              <w:sdtPr>
                <w:rPr>
                  <w:lang w:eastAsia="en-CA"/>
                </w:rPr>
                <w:id w:val="-301070085"/>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1350" w:type="dxa"/>
            <w:gridSpan w:val="4"/>
            <w:tcBorders>
              <w:left w:val="single" w:sz="4" w:space="0" w:color="auto"/>
              <w:bottom w:val="single" w:sz="4" w:space="0" w:color="auto"/>
              <w:right w:val="nil"/>
            </w:tcBorders>
          </w:tcPr>
          <w:p w14:paraId="4E91448C" w14:textId="77777777" w:rsidR="00320B27" w:rsidRPr="00814B85" w:rsidRDefault="00320B27" w:rsidP="00174B20">
            <w:pPr>
              <w:jc w:val="right"/>
              <w:rPr>
                <w:lang w:eastAsia="en-CA"/>
              </w:rPr>
            </w:pPr>
            <w:r>
              <w:rPr>
                <w:lang w:eastAsia="en-CA"/>
              </w:rPr>
              <w:t>Generator</w:t>
            </w:r>
          </w:p>
        </w:tc>
        <w:tc>
          <w:tcPr>
            <w:tcW w:w="1350" w:type="dxa"/>
            <w:gridSpan w:val="4"/>
            <w:tcBorders>
              <w:left w:val="nil"/>
              <w:bottom w:val="single" w:sz="4" w:space="0" w:color="auto"/>
              <w:right w:val="single" w:sz="4" w:space="0" w:color="auto"/>
            </w:tcBorders>
            <w:shd w:val="clear" w:color="auto" w:fill="F2F2F2" w:themeFill="background1" w:themeFillShade="F2"/>
            <w:vAlign w:val="center"/>
          </w:tcPr>
          <w:p w14:paraId="35FF9B82" w14:textId="77777777" w:rsidR="00320B27" w:rsidRPr="00814B85" w:rsidRDefault="00000000" w:rsidP="00174B20">
            <w:pPr>
              <w:rPr>
                <w:lang w:eastAsia="en-CA"/>
              </w:rPr>
            </w:pPr>
            <w:sdt>
              <w:sdtPr>
                <w:rPr>
                  <w:lang w:eastAsia="en-CA"/>
                </w:rPr>
                <w:id w:val="-69923744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29FD8C3D" w14:textId="77777777" w:rsidR="00320B27" w:rsidRPr="00814B85" w:rsidRDefault="00320B27" w:rsidP="00174B20">
            <w:pPr>
              <w:jc w:val="right"/>
              <w:rPr>
                <w:lang w:eastAsia="en-CA"/>
              </w:rPr>
            </w:pPr>
            <w:r>
              <w:rPr>
                <w:lang w:eastAsia="en-CA"/>
              </w:rPr>
              <w:t>UPS</w:t>
            </w:r>
          </w:p>
        </w:tc>
        <w:tc>
          <w:tcPr>
            <w:tcW w:w="1350" w:type="dxa"/>
            <w:gridSpan w:val="3"/>
            <w:tcBorders>
              <w:left w:val="nil"/>
              <w:bottom w:val="single" w:sz="4" w:space="0" w:color="auto"/>
              <w:right w:val="single" w:sz="4" w:space="0" w:color="auto"/>
            </w:tcBorders>
            <w:shd w:val="clear" w:color="auto" w:fill="F2F2F2" w:themeFill="background1" w:themeFillShade="F2"/>
            <w:vAlign w:val="center"/>
          </w:tcPr>
          <w:p w14:paraId="7EF9DAF8" w14:textId="77777777" w:rsidR="00320B27" w:rsidRPr="00814B85" w:rsidRDefault="00000000" w:rsidP="00174B20">
            <w:pPr>
              <w:rPr>
                <w:lang w:eastAsia="en-CA"/>
              </w:rPr>
            </w:pPr>
            <w:sdt>
              <w:sdtPr>
                <w:rPr>
                  <w:lang w:eastAsia="en-CA"/>
                </w:rPr>
                <w:id w:val="190325084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525261FD" w14:textId="77777777" w:rsidR="00320B27" w:rsidRPr="00814B85" w:rsidRDefault="00320B27" w:rsidP="00174B20">
            <w:pPr>
              <w:jc w:val="right"/>
              <w:rPr>
                <w:lang w:eastAsia="en-CA"/>
              </w:rPr>
            </w:pPr>
            <w:r>
              <w:rPr>
                <w:lang w:eastAsia="en-CA"/>
              </w:rPr>
              <w:t>Combination</w:t>
            </w:r>
          </w:p>
        </w:tc>
        <w:tc>
          <w:tcPr>
            <w:tcW w:w="1350" w:type="dxa"/>
            <w:gridSpan w:val="3"/>
            <w:tcBorders>
              <w:left w:val="nil"/>
              <w:bottom w:val="single" w:sz="4" w:space="0" w:color="auto"/>
              <w:right w:val="nil"/>
            </w:tcBorders>
            <w:shd w:val="clear" w:color="auto" w:fill="F2F2F2" w:themeFill="background1" w:themeFillShade="F2"/>
            <w:vAlign w:val="center"/>
          </w:tcPr>
          <w:p w14:paraId="3D861787" w14:textId="77777777" w:rsidR="00320B27" w:rsidRPr="00814B85" w:rsidRDefault="00000000" w:rsidP="00174B20">
            <w:pPr>
              <w:rPr>
                <w:lang w:eastAsia="en-CA"/>
              </w:rPr>
            </w:pPr>
            <w:sdt>
              <w:sdtPr>
                <w:rPr>
                  <w:lang w:eastAsia="en-CA"/>
                </w:rPr>
                <w:id w:val="162233362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C8B0F37" w14:textId="77777777" w:rsidTr="00174B20">
        <w:tc>
          <w:tcPr>
            <w:tcW w:w="3544" w:type="dxa"/>
            <w:gridSpan w:val="5"/>
            <w:tcBorders>
              <w:left w:val="nil"/>
              <w:right w:val="single" w:sz="4" w:space="0" w:color="auto"/>
            </w:tcBorders>
          </w:tcPr>
          <w:p w14:paraId="5576A262" w14:textId="77777777" w:rsidR="00320B27" w:rsidRDefault="00320B27" w:rsidP="00174B20">
            <w:pPr>
              <w:rPr>
                <w:lang w:eastAsia="en-CA"/>
              </w:rPr>
            </w:pPr>
            <w:r>
              <w:rPr>
                <w:lang w:eastAsia="en-CA"/>
              </w:rPr>
              <w:t>NBC required full load alarm operation time</w:t>
            </w:r>
          </w:p>
        </w:tc>
        <w:tc>
          <w:tcPr>
            <w:tcW w:w="907" w:type="dxa"/>
            <w:gridSpan w:val="2"/>
            <w:tcBorders>
              <w:left w:val="single" w:sz="4" w:space="0" w:color="auto"/>
              <w:right w:val="nil"/>
            </w:tcBorders>
          </w:tcPr>
          <w:p w14:paraId="43407CFE" w14:textId="77777777" w:rsidR="00320B27" w:rsidRDefault="00320B27" w:rsidP="00174B20">
            <w:pPr>
              <w:jc w:val="right"/>
              <w:rPr>
                <w:lang w:eastAsia="en-CA"/>
              </w:rPr>
            </w:pPr>
            <w:r>
              <w:rPr>
                <w:lang w:eastAsia="en-CA"/>
              </w:rPr>
              <w:t>2h</w:t>
            </w:r>
          </w:p>
        </w:tc>
        <w:tc>
          <w:tcPr>
            <w:tcW w:w="907" w:type="dxa"/>
            <w:gridSpan w:val="2"/>
            <w:tcBorders>
              <w:left w:val="nil"/>
              <w:right w:val="single" w:sz="4" w:space="0" w:color="auto"/>
            </w:tcBorders>
            <w:shd w:val="clear" w:color="auto" w:fill="F2F2F2" w:themeFill="background1" w:themeFillShade="F2"/>
          </w:tcPr>
          <w:p w14:paraId="1C07EBA0" w14:textId="77777777" w:rsidR="00320B27" w:rsidRDefault="00000000" w:rsidP="00174B20">
            <w:pPr>
              <w:rPr>
                <w:lang w:eastAsia="en-CA"/>
              </w:rPr>
            </w:pPr>
            <w:sdt>
              <w:sdtPr>
                <w:rPr>
                  <w:lang w:eastAsia="en-CA"/>
                </w:rPr>
                <w:id w:val="-35227127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gridSpan w:val="3"/>
            <w:tcBorders>
              <w:left w:val="single" w:sz="4" w:space="0" w:color="auto"/>
              <w:right w:val="nil"/>
            </w:tcBorders>
          </w:tcPr>
          <w:p w14:paraId="76E71A4F" w14:textId="77777777" w:rsidR="00320B27" w:rsidRDefault="00320B27" w:rsidP="00174B20">
            <w:pPr>
              <w:jc w:val="right"/>
              <w:rPr>
                <w:lang w:eastAsia="en-CA"/>
              </w:rPr>
            </w:pPr>
            <w:r>
              <w:rPr>
                <w:lang w:eastAsia="en-CA"/>
              </w:rPr>
              <w:t>1h</w:t>
            </w:r>
          </w:p>
        </w:tc>
        <w:tc>
          <w:tcPr>
            <w:tcW w:w="907" w:type="dxa"/>
            <w:gridSpan w:val="2"/>
            <w:tcBorders>
              <w:left w:val="nil"/>
              <w:right w:val="single" w:sz="4" w:space="0" w:color="auto"/>
            </w:tcBorders>
            <w:shd w:val="clear" w:color="auto" w:fill="F2F2F2" w:themeFill="background1" w:themeFillShade="F2"/>
          </w:tcPr>
          <w:p w14:paraId="1AE949F4" w14:textId="77777777" w:rsidR="00320B27" w:rsidRDefault="00000000" w:rsidP="00174B20">
            <w:pPr>
              <w:rPr>
                <w:lang w:eastAsia="en-CA"/>
              </w:rPr>
            </w:pPr>
            <w:sdt>
              <w:sdtPr>
                <w:rPr>
                  <w:lang w:eastAsia="en-CA"/>
                </w:rPr>
                <w:id w:val="-23324517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tcBorders>
              <w:left w:val="single" w:sz="4" w:space="0" w:color="auto"/>
              <w:right w:val="nil"/>
            </w:tcBorders>
          </w:tcPr>
          <w:p w14:paraId="02C6D5DC" w14:textId="77777777" w:rsidR="00320B27" w:rsidRDefault="00320B27" w:rsidP="00174B20">
            <w:pPr>
              <w:jc w:val="right"/>
              <w:rPr>
                <w:lang w:eastAsia="en-CA"/>
              </w:rPr>
            </w:pPr>
            <w:r>
              <w:rPr>
                <w:lang w:eastAsia="en-CA"/>
              </w:rPr>
              <w:t>30min</w:t>
            </w:r>
          </w:p>
        </w:tc>
        <w:tc>
          <w:tcPr>
            <w:tcW w:w="907" w:type="dxa"/>
            <w:gridSpan w:val="3"/>
            <w:tcBorders>
              <w:left w:val="nil"/>
              <w:right w:val="single" w:sz="4" w:space="0" w:color="auto"/>
            </w:tcBorders>
            <w:shd w:val="clear" w:color="auto" w:fill="F2F2F2" w:themeFill="background1" w:themeFillShade="F2"/>
          </w:tcPr>
          <w:p w14:paraId="2106FF96" w14:textId="2B9B8B03" w:rsidR="00320B27" w:rsidRDefault="00000000" w:rsidP="00174B20">
            <w:pPr>
              <w:rPr>
                <w:lang w:eastAsia="en-CA"/>
              </w:rPr>
            </w:pPr>
            <w:sdt>
              <w:sdtPr>
                <w:rPr>
                  <w:lang w:eastAsia="en-CA"/>
                </w:rPr>
                <w:id w:val="-1568716701"/>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907" w:type="dxa"/>
            <w:gridSpan w:val="3"/>
            <w:tcBorders>
              <w:left w:val="single" w:sz="4" w:space="0" w:color="auto"/>
              <w:right w:val="nil"/>
            </w:tcBorders>
          </w:tcPr>
          <w:p w14:paraId="2487ECD8" w14:textId="77777777" w:rsidR="00320B27" w:rsidRDefault="00320B27" w:rsidP="00174B20">
            <w:pPr>
              <w:jc w:val="right"/>
              <w:rPr>
                <w:lang w:eastAsia="en-CA"/>
              </w:rPr>
            </w:pPr>
            <w:r>
              <w:rPr>
                <w:lang w:eastAsia="en-CA"/>
              </w:rPr>
              <w:t>5 min</w:t>
            </w:r>
          </w:p>
        </w:tc>
        <w:tc>
          <w:tcPr>
            <w:tcW w:w="907" w:type="dxa"/>
            <w:tcBorders>
              <w:left w:val="nil"/>
              <w:right w:val="nil"/>
            </w:tcBorders>
            <w:shd w:val="clear" w:color="auto" w:fill="F2F2F2" w:themeFill="background1" w:themeFillShade="F2"/>
          </w:tcPr>
          <w:p w14:paraId="0D95F2AA" w14:textId="77777777" w:rsidR="00320B27" w:rsidRDefault="00000000" w:rsidP="00174B20">
            <w:pPr>
              <w:rPr>
                <w:lang w:eastAsia="en-CA"/>
              </w:rPr>
            </w:pPr>
            <w:sdt>
              <w:sdtPr>
                <w:rPr>
                  <w:lang w:eastAsia="en-CA"/>
                </w:rPr>
                <w:id w:val="158741240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46D5EB0" w14:textId="77777777" w:rsidTr="00174B20">
        <w:tc>
          <w:tcPr>
            <w:tcW w:w="3544" w:type="dxa"/>
            <w:gridSpan w:val="5"/>
            <w:tcBorders>
              <w:left w:val="nil"/>
              <w:right w:val="single" w:sz="4" w:space="0" w:color="auto"/>
            </w:tcBorders>
          </w:tcPr>
          <w:p w14:paraId="0DD3984F" w14:textId="77777777" w:rsidR="00320B27" w:rsidRDefault="00320B27" w:rsidP="00174B20">
            <w:pPr>
              <w:rPr>
                <w:lang w:eastAsia="en-CA"/>
              </w:rPr>
            </w:pPr>
            <w:r>
              <w:rPr>
                <w:lang w:eastAsia="en-CA"/>
              </w:rPr>
              <w:t>Installed batteries</w:t>
            </w:r>
          </w:p>
        </w:tc>
        <w:tc>
          <w:tcPr>
            <w:tcW w:w="1209" w:type="dxa"/>
            <w:gridSpan w:val="3"/>
            <w:tcBorders>
              <w:left w:val="single" w:sz="4" w:space="0" w:color="auto"/>
              <w:right w:val="nil"/>
            </w:tcBorders>
          </w:tcPr>
          <w:p w14:paraId="0986D4B0" w14:textId="77777777" w:rsidR="00320B27" w:rsidRDefault="00320B27" w:rsidP="00174B20">
            <w:pPr>
              <w:jc w:val="right"/>
              <w:rPr>
                <w:lang w:eastAsia="en-CA"/>
              </w:rPr>
            </w:pPr>
            <w:r>
              <w:rPr>
                <w:lang w:eastAsia="en-CA"/>
              </w:rPr>
              <w:t>Qty:</w:t>
            </w:r>
          </w:p>
        </w:tc>
        <w:tc>
          <w:tcPr>
            <w:tcW w:w="1209" w:type="dxa"/>
            <w:gridSpan w:val="3"/>
            <w:tcBorders>
              <w:left w:val="nil"/>
              <w:right w:val="single" w:sz="4" w:space="0" w:color="auto"/>
            </w:tcBorders>
            <w:shd w:val="clear" w:color="auto" w:fill="F2F2F2" w:themeFill="background1" w:themeFillShade="F2"/>
          </w:tcPr>
          <w:p w14:paraId="149A0A14" w14:textId="0930C6C4" w:rsidR="00320B27" w:rsidRDefault="00000000" w:rsidP="00174B20">
            <w:pPr>
              <w:rPr>
                <w:lang w:eastAsia="en-CA"/>
              </w:rPr>
            </w:pPr>
            <w:sdt>
              <w:sdtPr>
                <w:rPr>
                  <w:lang w:eastAsia="en-CA"/>
                </w:rPr>
                <w:id w:val="452982220"/>
                <w:placeholder>
                  <w:docPart w:val="C8ED4DEFF73948E1848AB553A45F0783"/>
                </w:placeholder>
              </w:sdtPr>
              <w:sdtContent>
                <w:r w:rsidR="00320B27" w:rsidRPr="00814B85">
                  <w:rPr>
                    <w:lang w:eastAsia="en-CA"/>
                  </w:rPr>
                  <w:t xml:space="preserve"> </w:t>
                </w:r>
                <w:r w:rsidR="0005018F">
                  <w:rPr>
                    <w:lang w:eastAsia="en-CA"/>
                  </w:rPr>
                  <w:t>2</w:t>
                </w:r>
              </w:sdtContent>
            </w:sdt>
          </w:p>
        </w:tc>
        <w:tc>
          <w:tcPr>
            <w:tcW w:w="1210" w:type="dxa"/>
            <w:gridSpan w:val="3"/>
            <w:tcBorders>
              <w:left w:val="single" w:sz="4" w:space="0" w:color="auto"/>
              <w:right w:val="nil"/>
            </w:tcBorders>
          </w:tcPr>
          <w:p w14:paraId="74816632" w14:textId="77777777" w:rsidR="00320B27" w:rsidRDefault="00320B27" w:rsidP="00174B20">
            <w:pPr>
              <w:jc w:val="right"/>
              <w:rPr>
                <w:lang w:eastAsia="en-CA"/>
              </w:rPr>
            </w:pPr>
            <w:r>
              <w:rPr>
                <w:lang w:eastAsia="en-CA"/>
              </w:rPr>
              <w:t>V(dc):</w:t>
            </w:r>
          </w:p>
        </w:tc>
        <w:tc>
          <w:tcPr>
            <w:tcW w:w="1209" w:type="dxa"/>
            <w:gridSpan w:val="3"/>
            <w:tcBorders>
              <w:left w:val="nil"/>
              <w:right w:val="single" w:sz="4" w:space="0" w:color="auto"/>
            </w:tcBorders>
            <w:shd w:val="clear" w:color="auto" w:fill="F2F2F2" w:themeFill="background1" w:themeFillShade="F2"/>
          </w:tcPr>
          <w:p w14:paraId="233A9090" w14:textId="2F45FB10" w:rsidR="00320B27" w:rsidRDefault="00000000" w:rsidP="00174B20">
            <w:pPr>
              <w:rPr>
                <w:lang w:eastAsia="en-CA"/>
              </w:rPr>
            </w:pPr>
            <w:sdt>
              <w:sdtPr>
                <w:rPr>
                  <w:lang w:eastAsia="en-CA"/>
                </w:rPr>
                <w:id w:val="204538698"/>
                <w:placeholder>
                  <w:docPart w:val="E3A8E1FE4E3C4BDE920E1E86727DCCF6"/>
                </w:placeholder>
              </w:sdtPr>
              <w:sdtContent>
                <w:r w:rsidR="00320B27" w:rsidRPr="00814B85">
                  <w:rPr>
                    <w:lang w:eastAsia="en-CA"/>
                  </w:rPr>
                  <w:t xml:space="preserve"> </w:t>
                </w:r>
                <w:r w:rsidR="0005018F">
                  <w:rPr>
                    <w:lang w:eastAsia="en-CA"/>
                  </w:rPr>
                  <w:t>12</w:t>
                </w:r>
              </w:sdtContent>
            </w:sdt>
          </w:p>
        </w:tc>
        <w:tc>
          <w:tcPr>
            <w:tcW w:w="1209" w:type="dxa"/>
            <w:gridSpan w:val="3"/>
            <w:tcBorders>
              <w:left w:val="single" w:sz="4" w:space="0" w:color="auto"/>
              <w:right w:val="nil"/>
            </w:tcBorders>
          </w:tcPr>
          <w:p w14:paraId="18C8BCA8" w14:textId="77777777" w:rsidR="00320B27" w:rsidRDefault="00320B27" w:rsidP="00174B20">
            <w:pPr>
              <w:jc w:val="right"/>
              <w:rPr>
                <w:lang w:eastAsia="en-CA"/>
              </w:rPr>
            </w:pPr>
            <w:proofErr w:type="spellStart"/>
            <w:r>
              <w:rPr>
                <w:lang w:eastAsia="en-CA"/>
              </w:rPr>
              <w:t>A</w:t>
            </w:r>
            <w:r>
              <w:rPr>
                <w:rFonts w:cstheme="minorHAnsi"/>
                <w:lang w:eastAsia="en-CA"/>
              </w:rPr>
              <w:t>∙</w:t>
            </w:r>
            <w:r>
              <w:rPr>
                <w:lang w:eastAsia="en-CA"/>
              </w:rPr>
              <w:t>h</w:t>
            </w:r>
            <w:proofErr w:type="spellEnd"/>
            <w:r>
              <w:rPr>
                <w:lang w:eastAsia="en-CA"/>
              </w:rPr>
              <w:t>:</w:t>
            </w:r>
          </w:p>
        </w:tc>
        <w:tc>
          <w:tcPr>
            <w:tcW w:w="1210" w:type="dxa"/>
            <w:gridSpan w:val="2"/>
            <w:tcBorders>
              <w:left w:val="nil"/>
              <w:right w:val="nil"/>
            </w:tcBorders>
            <w:shd w:val="clear" w:color="auto" w:fill="F2F2F2" w:themeFill="background1" w:themeFillShade="F2"/>
          </w:tcPr>
          <w:p w14:paraId="67FA326D" w14:textId="2ABD4E95" w:rsidR="00320B27" w:rsidRDefault="00000000" w:rsidP="00174B20">
            <w:pPr>
              <w:rPr>
                <w:lang w:eastAsia="en-CA"/>
              </w:rPr>
            </w:pPr>
            <w:sdt>
              <w:sdtPr>
                <w:rPr>
                  <w:lang w:eastAsia="en-CA"/>
                </w:rPr>
                <w:id w:val="2123486446"/>
                <w:placeholder>
                  <w:docPart w:val="F252B1AD42764B5E8945859A7F7A5965"/>
                </w:placeholder>
              </w:sdtPr>
              <w:sdtContent>
                <w:r w:rsidR="00320B27" w:rsidRPr="00814B85">
                  <w:rPr>
                    <w:lang w:eastAsia="en-CA"/>
                  </w:rPr>
                  <w:t xml:space="preserve"> </w:t>
                </w:r>
                <w:r w:rsidR="0005018F">
                  <w:rPr>
                    <w:lang w:eastAsia="en-CA"/>
                  </w:rPr>
                  <w:t>13</w:t>
                </w:r>
              </w:sdtContent>
            </w:sdt>
          </w:p>
        </w:tc>
      </w:tr>
    </w:tbl>
    <w:p w14:paraId="72D6264E" w14:textId="77777777" w:rsidR="00320B27" w:rsidRDefault="00320B27" w:rsidP="00320B27"/>
    <w:p w14:paraId="1C886A29" w14:textId="77777777" w:rsidR="00320B27" w:rsidRDefault="00320B27" w:rsidP="00320B27"/>
    <w:tbl>
      <w:tblPr>
        <w:tblStyle w:val="TableGrid"/>
        <w:tblW w:w="11146" w:type="dxa"/>
        <w:tblLayout w:type="fixed"/>
        <w:tblLook w:val="04A0" w:firstRow="1" w:lastRow="0" w:firstColumn="1" w:lastColumn="0" w:noHBand="0" w:noVBand="1"/>
      </w:tblPr>
      <w:tblGrid>
        <w:gridCol w:w="567"/>
        <w:gridCol w:w="3738"/>
        <w:gridCol w:w="3492"/>
        <w:gridCol w:w="477"/>
        <w:gridCol w:w="10"/>
        <w:gridCol w:w="576"/>
        <w:gridCol w:w="354"/>
        <w:gridCol w:w="478"/>
        <w:gridCol w:w="10"/>
        <w:gridCol w:w="301"/>
        <w:gridCol w:w="62"/>
        <w:gridCol w:w="708"/>
        <w:gridCol w:w="363"/>
        <w:gridCol w:w="10"/>
      </w:tblGrid>
      <w:tr w:rsidR="00320B27" w14:paraId="729426D5" w14:textId="77777777" w:rsidTr="00174B20">
        <w:tc>
          <w:tcPr>
            <w:tcW w:w="11146" w:type="dxa"/>
            <w:gridSpan w:val="14"/>
            <w:tcBorders>
              <w:left w:val="nil"/>
              <w:right w:val="nil"/>
            </w:tcBorders>
          </w:tcPr>
          <w:p w14:paraId="385D690F" w14:textId="77777777" w:rsidR="00320B27" w:rsidRPr="00C73289" w:rsidRDefault="00320B27" w:rsidP="00174B20">
            <w:pPr>
              <w:jc w:val="center"/>
              <w:rPr>
                <w:lang w:eastAsia="en-CA"/>
              </w:rPr>
            </w:pPr>
            <w:r>
              <w:t>BATTERY TESTS (Reference: 9.2)</w:t>
            </w:r>
          </w:p>
        </w:tc>
      </w:tr>
      <w:tr w:rsidR="00320B27" w14:paraId="35EE575D" w14:textId="77777777" w:rsidTr="00174B20">
        <w:tc>
          <w:tcPr>
            <w:tcW w:w="567" w:type="dxa"/>
            <w:tcBorders>
              <w:left w:val="nil"/>
            </w:tcBorders>
            <w:vAlign w:val="center"/>
          </w:tcPr>
          <w:p w14:paraId="38A2B709" w14:textId="77777777" w:rsidR="00320B27" w:rsidRDefault="00320B27" w:rsidP="00174B20">
            <w:r>
              <w:t>A</w:t>
            </w:r>
          </w:p>
        </w:tc>
        <w:tc>
          <w:tcPr>
            <w:tcW w:w="7230" w:type="dxa"/>
            <w:gridSpan w:val="2"/>
            <w:vAlign w:val="center"/>
          </w:tcPr>
          <w:p w14:paraId="55549F46" w14:textId="77777777" w:rsidR="00320B27" w:rsidRPr="00336109" w:rsidRDefault="00320B27" w:rsidP="00174B20">
            <w:r>
              <w:t>Correct battery type as recommended by manufacturer</w:t>
            </w:r>
          </w:p>
        </w:tc>
        <w:tc>
          <w:tcPr>
            <w:tcW w:w="487" w:type="dxa"/>
            <w:gridSpan w:val="2"/>
            <w:tcBorders>
              <w:right w:val="nil"/>
            </w:tcBorders>
            <w:vAlign w:val="center"/>
          </w:tcPr>
          <w:p w14:paraId="2A6F1374" w14:textId="77777777" w:rsidR="00320B27" w:rsidRDefault="00320B27" w:rsidP="00174B20">
            <w:r>
              <w:t>Yes</w:t>
            </w:r>
          </w:p>
        </w:tc>
        <w:tc>
          <w:tcPr>
            <w:tcW w:w="930" w:type="dxa"/>
            <w:gridSpan w:val="2"/>
            <w:tcBorders>
              <w:left w:val="nil"/>
            </w:tcBorders>
            <w:shd w:val="clear" w:color="auto" w:fill="F2F2F2" w:themeFill="background1" w:themeFillShade="F2"/>
            <w:vAlign w:val="center"/>
          </w:tcPr>
          <w:p w14:paraId="024A0683" w14:textId="77F8C41B" w:rsidR="00320B27" w:rsidRDefault="00000000" w:rsidP="00174B20">
            <w:sdt>
              <w:sdtPr>
                <w:rPr>
                  <w:lang w:eastAsia="en-CA"/>
                </w:rPr>
                <w:id w:val="647179660"/>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right w:val="nil"/>
            </w:tcBorders>
            <w:vAlign w:val="center"/>
          </w:tcPr>
          <w:p w14:paraId="6CE879FF" w14:textId="77777777" w:rsidR="00320B27" w:rsidRDefault="00320B27" w:rsidP="00174B20">
            <w:r>
              <w:t>No</w:t>
            </w:r>
          </w:p>
        </w:tc>
        <w:tc>
          <w:tcPr>
            <w:tcW w:w="363" w:type="dxa"/>
            <w:gridSpan w:val="2"/>
            <w:tcBorders>
              <w:left w:val="nil"/>
            </w:tcBorders>
            <w:shd w:val="clear" w:color="auto" w:fill="F2F2F2" w:themeFill="background1" w:themeFillShade="F2"/>
            <w:vAlign w:val="center"/>
          </w:tcPr>
          <w:p w14:paraId="2D9D2480" w14:textId="77777777" w:rsidR="00320B27" w:rsidRDefault="00000000" w:rsidP="00174B20">
            <w:sdt>
              <w:sdtPr>
                <w:rPr>
                  <w:lang w:eastAsia="en-CA"/>
                </w:rPr>
                <w:id w:val="-159470483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right w:val="nil"/>
            </w:tcBorders>
            <w:vAlign w:val="center"/>
          </w:tcPr>
          <w:p w14:paraId="008E0C75" w14:textId="77777777" w:rsidR="00320B27" w:rsidRDefault="00320B27" w:rsidP="00174B20">
            <w:r>
              <w:t>N/A</w:t>
            </w:r>
          </w:p>
        </w:tc>
        <w:tc>
          <w:tcPr>
            <w:tcW w:w="373" w:type="dxa"/>
            <w:gridSpan w:val="2"/>
            <w:tcBorders>
              <w:left w:val="nil"/>
              <w:right w:val="nil"/>
            </w:tcBorders>
            <w:shd w:val="clear" w:color="auto" w:fill="F2F2F2" w:themeFill="background1" w:themeFillShade="F2"/>
            <w:vAlign w:val="center"/>
          </w:tcPr>
          <w:p w14:paraId="6480A2B1" w14:textId="77777777" w:rsidR="00320B27" w:rsidRDefault="00000000" w:rsidP="00174B20">
            <w:sdt>
              <w:sdtPr>
                <w:rPr>
                  <w:lang w:eastAsia="en-CA"/>
                </w:rPr>
                <w:id w:val="37968127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4E0F0BB" w14:textId="77777777" w:rsidTr="00174B20">
        <w:tc>
          <w:tcPr>
            <w:tcW w:w="567" w:type="dxa"/>
            <w:tcBorders>
              <w:left w:val="nil"/>
            </w:tcBorders>
            <w:vAlign w:val="center"/>
          </w:tcPr>
          <w:p w14:paraId="139A61C8" w14:textId="77777777" w:rsidR="00320B27" w:rsidRDefault="00320B27" w:rsidP="00174B20">
            <w:r>
              <w:t>B</w:t>
            </w:r>
          </w:p>
        </w:tc>
        <w:tc>
          <w:tcPr>
            <w:tcW w:w="7230" w:type="dxa"/>
            <w:gridSpan w:val="2"/>
            <w:vAlign w:val="center"/>
          </w:tcPr>
          <w:p w14:paraId="24A5E4B7" w14:textId="77777777" w:rsidR="00320B27" w:rsidRDefault="00320B27" w:rsidP="00174B20">
            <w:r>
              <w:t>Correct battery rating as determined by battery calculations based on full system load.</w:t>
            </w:r>
          </w:p>
        </w:tc>
        <w:tc>
          <w:tcPr>
            <w:tcW w:w="487" w:type="dxa"/>
            <w:gridSpan w:val="2"/>
            <w:tcBorders>
              <w:bottom w:val="single" w:sz="4" w:space="0" w:color="auto"/>
              <w:right w:val="nil"/>
            </w:tcBorders>
            <w:vAlign w:val="center"/>
          </w:tcPr>
          <w:p w14:paraId="0B43F6A8" w14:textId="77777777" w:rsidR="00320B27" w:rsidRDefault="00320B27" w:rsidP="00174B20">
            <w:r>
              <w:t>Yes</w:t>
            </w:r>
          </w:p>
        </w:tc>
        <w:tc>
          <w:tcPr>
            <w:tcW w:w="930" w:type="dxa"/>
            <w:gridSpan w:val="2"/>
            <w:tcBorders>
              <w:left w:val="nil"/>
              <w:bottom w:val="single" w:sz="4" w:space="0" w:color="auto"/>
            </w:tcBorders>
            <w:shd w:val="clear" w:color="auto" w:fill="F2F2F2" w:themeFill="background1" w:themeFillShade="F2"/>
            <w:vAlign w:val="center"/>
          </w:tcPr>
          <w:p w14:paraId="495A4B05" w14:textId="76D5E5C2" w:rsidR="00320B27" w:rsidRDefault="00000000" w:rsidP="00174B20">
            <w:pPr>
              <w:rPr>
                <w:lang w:eastAsia="en-CA"/>
              </w:rPr>
            </w:pPr>
            <w:sdt>
              <w:sdtPr>
                <w:rPr>
                  <w:lang w:eastAsia="en-CA"/>
                </w:rPr>
                <w:id w:val="-1972051690"/>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bottom w:val="single" w:sz="4" w:space="0" w:color="auto"/>
              <w:right w:val="nil"/>
            </w:tcBorders>
            <w:vAlign w:val="center"/>
          </w:tcPr>
          <w:p w14:paraId="27FCDD4E" w14:textId="77777777" w:rsidR="00320B27" w:rsidRDefault="00320B27" w:rsidP="00174B20">
            <w:r>
              <w:t>No</w:t>
            </w:r>
          </w:p>
        </w:tc>
        <w:tc>
          <w:tcPr>
            <w:tcW w:w="363" w:type="dxa"/>
            <w:gridSpan w:val="2"/>
            <w:tcBorders>
              <w:left w:val="nil"/>
              <w:bottom w:val="single" w:sz="4" w:space="0" w:color="auto"/>
            </w:tcBorders>
            <w:shd w:val="clear" w:color="auto" w:fill="F2F2F2" w:themeFill="background1" w:themeFillShade="F2"/>
            <w:vAlign w:val="center"/>
          </w:tcPr>
          <w:p w14:paraId="2AC2AEB0" w14:textId="77777777" w:rsidR="00320B27" w:rsidRDefault="00000000" w:rsidP="00174B20">
            <w:pPr>
              <w:rPr>
                <w:lang w:eastAsia="en-CA"/>
              </w:rPr>
            </w:pPr>
            <w:sdt>
              <w:sdtPr>
                <w:rPr>
                  <w:lang w:eastAsia="en-CA"/>
                </w:rPr>
                <w:id w:val="197810184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bottom w:val="single" w:sz="4" w:space="0" w:color="auto"/>
              <w:right w:val="nil"/>
            </w:tcBorders>
            <w:vAlign w:val="center"/>
          </w:tcPr>
          <w:p w14:paraId="09B45601" w14:textId="77777777" w:rsidR="00320B27" w:rsidRDefault="00320B27" w:rsidP="00174B20">
            <w:r>
              <w:t>N/A</w:t>
            </w:r>
          </w:p>
        </w:tc>
        <w:tc>
          <w:tcPr>
            <w:tcW w:w="373" w:type="dxa"/>
            <w:gridSpan w:val="2"/>
            <w:tcBorders>
              <w:left w:val="nil"/>
              <w:bottom w:val="single" w:sz="4" w:space="0" w:color="auto"/>
              <w:right w:val="nil"/>
            </w:tcBorders>
            <w:shd w:val="clear" w:color="auto" w:fill="F2F2F2" w:themeFill="background1" w:themeFillShade="F2"/>
            <w:vAlign w:val="center"/>
          </w:tcPr>
          <w:p w14:paraId="66542373" w14:textId="77777777" w:rsidR="00320B27" w:rsidRDefault="00000000" w:rsidP="00174B20">
            <w:pPr>
              <w:rPr>
                <w:lang w:eastAsia="en-CA"/>
              </w:rPr>
            </w:pPr>
            <w:sdt>
              <w:sdtPr>
                <w:rPr>
                  <w:lang w:eastAsia="en-CA"/>
                </w:rPr>
                <w:id w:val="105033874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F2F2E1F" w14:textId="77777777" w:rsidTr="00174B20">
        <w:trPr>
          <w:trHeight w:val="113"/>
        </w:trPr>
        <w:tc>
          <w:tcPr>
            <w:tcW w:w="567" w:type="dxa"/>
            <w:vMerge w:val="restart"/>
            <w:tcBorders>
              <w:left w:val="nil"/>
            </w:tcBorders>
            <w:vAlign w:val="center"/>
          </w:tcPr>
          <w:p w14:paraId="04801CBD" w14:textId="77777777" w:rsidR="00320B27" w:rsidRDefault="00320B27" w:rsidP="00174B20">
            <w:r>
              <w:t>C</w:t>
            </w:r>
          </w:p>
        </w:tc>
        <w:tc>
          <w:tcPr>
            <w:tcW w:w="7230" w:type="dxa"/>
            <w:gridSpan w:val="2"/>
            <w:vMerge w:val="restart"/>
            <w:tcBorders>
              <w:right w:val="single" w:sz="4" w:space="0" w:color="auto"/>
            </w:tcBorders>
            <w:vAlign w:val="center"/>
          </w:tcPr>
          <w:p w14:paraId="41DB3A3A" w14:textId="77777777" w:rsidR="00320B27" w:rsidRPr="00C73289" w:rsidRDefault="00320B27" w:rsidP="00174B20">
            <w:r>
              <w:t xml:space="preserve">Battery voltage with </w:t>
            </w:r>
            <w:r>
              <w:rPr>
                <w:i/>
                <w:iCs/>
              </w:rPr>
              <w:t>main power supply</w:t>
            </w:r>
            <w:r>
              <w:t xml:space="preserve"> ‘ON’.</w:t>
            </w:r>
          </w:p>
        </w:tc>
        <w:tc>
          <w:tcPr>
            <w:tcW w:w="1063" w:type="dxa"/>
            <w:gridSpan w:val="3"/>
            <w:tcBorders>
              <w:top w:val="single" w:sz="4" w:space="0" w:color="auto"/>
              <w:left w:val="single" w:sz="4" w:space="0" w:color="auto"/>
              <w:bottom w:val="nil"/>
              <w:right w:val="nil"/>
            </w:tcBorders>
            <w:vAlign w:val="center"/>
          </w:tcPr>
          <w:p w14:paraId="1255AC6C"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7BC46D8B" w14:textId="0BAD5FE8" w:rsidR="00320B27" w:rsidRDefault="00000000" w:rsidP="00174B20">
            <w:pPr>
              <w:jc w:val="right"/>
              <w:rPr>
                <w:lang w:eastAsia="en-CA"/>
              </w:rPr>
            </w:pPr>
            <w:sdt>
              <w:sdtPr>
                <w:rPr>
                  <w:lang w:eastAsia="en-CA"/>
                </w:rPr>
                <w:id w:val="-54403275"/>
                <w:placeholder>
                  <w:docPart w:val="CD646EFA57C8474D95278841233C2466"/>
                </w:placeholder>
              </w:sdtPr>
              <w:sdtContent>
                <w:r w:rsidR="00F81C58">
                  <w:rPr>
                    <w:lang w:eastAsia="en-CA"/>
                  </w:rPr>
                  <w:t>26.43</w:t>
                </w:r>
                <w:r w:rsidR="00320B27" w:rsidRPr="00814B85">
                  <w:rPr>
                    <w:lang w:eastAsia="en-CA"/>
                  </w:rPr>
                  <w:t xml:space="preserve"> </w:t>
                </w:r>
              </w:sdtContent>
            </w:sdt>
          </w:p>
        </w:tc>
        <w:tc>
          <w:tcPr>
            <w:tcW w:w="1143" w:type="dxa"/>
            <w:gridSpan w:val="4"/>
            <w:tcBorders>
              <w:top w:val="single" w:sz="4" w:space="0" w:color="auto"/>
              <w:left w:val="nil"/>
              <w:bottom w:val="nil"/>
              <w:right w:val="nil"/>
            </w:tcBorders>
            <w:vAlign w:val="center"/>
          </w:tcPr>
          <w:p w14:paraId="39AB642F" w14:textId="77777777" w:rsidR="00320B27" w:rsidRDefault="00320B27" w:rsidP="00174B20">
            <w:pPr>
              <w:rPr>
                <w:lang w:eastAsia="en-CA"/>
              </w:rPr>
            </w:pPr>
            <w:r>
              <w:rPr>
                <w:lang w:eastAsia="en-CA"/>
              </w:rPr>
              <w:t>V dc</w:t>
            </w:r>
          </w:p>
        </w:tc>
      </w:tr>
      <w:tr w:rsidR="00320B27" w14:paraId="50D54F98" w14:textId="77777777" w:rsidTr="00174B20">
        <w:trPr>
          <w:trHeight w:val="112"/>
        </w:trPr>
        <w:tc>
          <w:tcPr>
            <w:tcW w:w="567" w:type="dxa"/>
            <w:vMerge/>
            <w:tcBorders>
              <w:left w:val="nil"/>
              <w:bottom w:val="single" w:sz="4" w:space="0" w:color="auto"/>
            </w:tcBorders>
            <w:vAlign w:val="center"/>
          </w:tcPr>
          <w:p w14:paraId="50094D4D" w14:textId="77777777" w:rsidR="00320B27" w:rsidRDefault="00320B27" w:rsidP="00174B20"/>
        </w:tc>
        <w:tc>
          <w:tcPr>
            <w:tcW w:w="7230" w:type="dxa"/>
            <w:gridSpan w:val="2"/>
            <w:vMerge/>
            <w:tcBorders>
              <w:right w:val="single" w:sz="4" w:space="0" w:color="auto"/>
            </w:tcBorders>
          </w:tcPr>
          <w:p w14:paraId="0FE76E7F" w14:textId="77777777" w:rsidR="00320B27" w:rsidRDefault="00320B27" w:rsidP="00174B20"/>
        </w:tc>
        <w:tc>
          <w:tcPr>
            <w:tcW w:w="1063" w:type="dxa"/>
            <w:gridSpan w:val="3"/>
            <w:tcBorders>
              <w:top w:val="nil"/>
              <w:left w:val="single" w:sz="4" w:space="0" w:color="auto"/>
              <w:bottom w:val="single" w:sz="4" w:space="0" w:color="auto"/>
              <w:right w:val="nil"/>
            </w:tcBorders>
            <w:vAlign w:val="center"/>
          </w:tcPr>
          <w:p w14:paraId="3C86CAB7"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1A1B9A63" w14:textId="1545064D" w:rsidR="00320B27" w:rsidRDefault="00000000" w:rsidP="00174B20">
            <w:pPr>
              <w:jc w:val="right"/>
              <w:rPr>
                <w:lang w:eastAsia="en-CA"/>
              </w:rPr>
            </w:pPr>
            <w:sdt>
              <w:sdtPr>
                <w:rPr>
                  <w:lang w:eastAsia="en-CA"/>
                </w:rPr>
                <w:id w:val="1535687878"/>
                <w:placeholder>
                  <w:docPart w:val="463623F81109485CA6DDCB6B95404446"/>
                </w:placeholder>
              </w:sdtPr>
              <w:sdtContent>
                <w:r w:rsidR="00F81C58">
                  <w:rPr>
                    <w:lang w:eastAsia="en-CA"/>
                  </w:rPr>
                  <w:t>0.01</w:t>
                </w:r>
                <w:r w:rsidR="00320B27" w:rsidRPr="00814B85">
                  <w:rPr>
                    <w:lang w:eastAsia="en-CA"/>
                  </w:rPr>
                  <w:t xml:space="preserve"> </w:t>
                </w:r>
              </w:sdtContent>
            </w:sdt>
          </w:p>
        </w:tc>
        <w:tc>
          <w:tcPr>
            <w:tcW w:w="1143" w:type="dxa"/>
            <w:gridSpan w:val="4"/>
            <w:tcBorders>
              <w:top w:val="nil"/>
              <w:left w:val="nil"/>
              <w:bottom w:val="single" w:sz="4" w:space="0" w:color="auto"/>
              <w:right w:val="nil"/>
            </w:tcBorders>
            <w:vAlign w:val="center"/>
          </w:tcPr>
          <w:p w14:paraId="2FFE7B84" w14:textId="77777777" w:rsidR="00320B27" w:rsidRDefault="00320B27" w:rsidP="00174B20">
            <w:pPr>
              <w:rPr>
                <w:lang w:eastAsia="en-CA"/>
              </w:rPr>
            </w:pPr>
            <w:r>
              <w:rPr>
                <w:lang w:eastAsia="en-CA"/>
              </w:rPr>
              <w:t>A</w:t>
            </w:r>
          </w:p>
        </w:tc>
      </w:tr>
      <w:tr w:rsidR="00320B27" w14:paraId="6E7AB977" w14:textId="77777777" w:rsidTr="00174B20">
        <w:trPr>
          <w:trHeight w:val="113"/>
        </w:trPr>
        <w:tc>
          <w:tcPr>
            <w:tcW w:w="567" w:type="dxa"/>
            <w:vMerge w:val="restart"/>
            <w:tcBorders>
              <w:left w:val="nil"/>
            </w:tcBorders>
          </w:tcPr>
          <w:p w14:paraId="225B4F7D" w14:textId="77777777" w:rsidR="00320B27" w:rsidRDefault="00320B27" w:rsidP="00174B20">
            <w:r>
              <w:t>D</w:t>
            </w:r>
          </w:p>
        </w:tc>
        <w:tc>
          <w:tcPr>
            <w:tcW w:w="7230" w:type="dxa"/>
            <w:gridSpan w:val="2"/>
            <w:vMerge w:val="restart"/>
            <w:tcBorders>
              <w:right w:val="single" w:sz="4" w:space="0" w:color="auto"/>
            </w:tcBorders>
          </w:tcPr>
          <w:p w14:paraId="24053D03" w14:textId="77777777" w:rsidR="00320B27" w:rsidRPr="00C73289" w:rsidRDefault="00320B27" w:rsidP="00174B20">
            <w:r>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tcPr>
          <w:p w14:paraId="78026451"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0ECF7B87" w14:textId="140F6DBD" w:rsidR="00320B27" w:rsidRDefault="00000000" w:rsidP="00174B20">
            <w:pPr>
              <w:jc w:val="right"/>
              <w:rPr>
                <w:lang w:eastAsia="en-CA"/>
              </w:rPr>
            </w:pPr>
            <w:sdt>
              <w:sdtPr>
                <w:rPr>
                  <w:lang w:eastAsia="en-CA"/>
                </w:rPr>
                <w:id w:val="1846666549"/>
                <w:placeholder>
                  <w:docPart w:val="1AA0F7FD363A4130A4150E9773305683"/>
                </w:placeholder>
              </w:sdtPr>
              <w:sdtContent>
                <w:r w:rsidR="00F81C58">
                  <w:rPr>
                    <w:lang w:eastAsia="en-CA"/>
                  </w:rPr>
                  <w:t>26.25</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48C2A683" w14:textId="77777777" w:rsidR="00320B27" w:rsidRDefault="00320B27" w:rsidP="00174B20">
            <w:pPr>
              <w:rPr>
                <w:lang w:eastAsia="en-CA"/>
              </w:rPr>
            </w:pPr>
            <w:r>
              <w:rPr>
                <w:lang w:eastAsia="en-CA"/>
              </w:rPr>
              <w:t>V dc</w:t>
            </w:r>
          </w:p>
        </w:tc>
      </w:tr>
      <w:tr w:rsidR="00320B27" w14:paraId="29495AA9" w14:textId="77777777" w:rsidTr="00174B20">
        <w:trPr>
          <w:trHeight w:val="112"/>
        </w:trPr>
        <w:tc>
          <w:tcPr>
            <w:tcW w:w="567" w:type="dxa"/>
            <w:vMerge/>
            <w:tcBorders>
              <w:left w:val="nil"/>
            </w:tcBorders>
          </w:tcPr>
          <w:p w14:paraId="752A0E2D" w14:textId="77777777" w:rsidR="00320B27" w:rsidRDefault="00320B27" w:rsidP="00174B20"/>
        </w:tc>
        <w:tc>
          <w:tcPr>
            <w:tcW w:w="7230" w:type="dxa"/>
            <w:gridSpan w:val="2"/>
            <w:vMerge/>
            <w:tcBorders>
              <w:right w:val="single" w:sz="4" w:space="0" w:color="auto"/>
            </w:tcBorders>
          </w:tcPr>
          <w:p w14:paraId="696ECF9A" w14:textId="77777777" w:rsidR="00320B27" w:rsidRDefault="00320B27" w:rsidP="00174B20"/>
        </w:tc>
        <w:tc>
          <w:tcPr>
            <w:tcW w:w="1063" w:type="dxa"/>
            <w:gridSpan w:val="3"/>
            <w:tcBorders>
              <w:top w:val="nil"/>
              <w:left w:val="single" w:sz="4" w:space="0" w:color="auto"/>
              <w:bottom w:val="single" w:sz="4" w:space="0" w:color="auto"/>
              <w:right w:val="nil"/>
            </w:tcBorders>
          </w:tcPr>
          <w:p w14:paraId="5B1F3F81"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58D41BAB" w14:textId="2EF19882" w:rsidR="00320B27" w:rsidRDefault="00000000" w:rsidP="00174B20">
            <w:pPr>
              <w:jc w:val="right"/>
              <w:rPr>
                <w:lang w:eastAsia="en-CA"/>
              </w:rPr>
            </w:pPr>
            <w:sdt>
              <w:sdtPr>
                <w:rPr>
                  <w:lang w:eastAsia="en-CA"/>
                </w:rPr>
                <w:id w:val="-2031947381"/>
                <w:placeholder>
                  <w:docPart w:val="12FD05DE35DC4A7C9BEF9B361294362B"/>
                </w:placeholder>
              </w:sdtPr>
              <w:sdtContent>
                <w:r w:rsidR="00F81C58">
                  <w:rPr>
                    <w:lang w:eastAsia="en-CA"/>
                  </w:rPr>
                  <w:t>0.07</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5C3646DC" w14:textId="77777777" w:rsidR="00320B27" w:rsidRDefault="00320B27" w:rsidP="00174B20">
            <w:pPr>
              <w:rPr>
                <w:lang w:eastAsia="en-CA"/>
              </w:rPr>
            </w:pPr>
            <w:r>
              <w:rPr>
                <w:lang w:eastAsia="en-CA"/>
              </w:rPr>
              <w:t>A</w:t>
            </w:r>
          </w:p>
        </w:tc>
      </w:tr>
      <w:tr w:rsidR="00320B27" w14:paraId="563129BD" w14:textId="77777777" w:rsidTr="00174B20">
        <w:trPr>
          <w:trHeight w:val="113"/>
        </w:trPr>
        <w:tc>
          <w:tcPr>
            <w:tcW w:w="567" w:type="dxa"/>
            <w:vMerge w:val="restart"/>
            <w:tcBorders>
              <w:left w:val="nil"/>
            </w:tcBorders>
          </w:tcPr>
          <w:p w14:paraId="7E27DF15" w14:textId="77777777" w:rsidR="00320B27" w:rsidRDefault="00320B27" w:rsidP="00174B20">
            <w:r>
              <w:t>E</w:t>
            </w:r>
          </w:p>
        </w:tc>
        <w:tc>
          <w:tcPr>
            <w:tcW w:w="7230" w:type="dxa"/>
            <w:gridSpan w:val="2"/>
            <w:vMerge w:val="restart"/>
            <w:tcBorders>
              <w:right w:val="single" w:sz="4" w:space="0" w:color="auto"/>
            </w:tcBorders>
          </w:tcPr>
          <w:p w14:paraId="5AA612BA" w14:textId="77777777" w:rsidR="00320B27" w:rsidRPr="00C73289" w:rsidRDefault="00320B27" w:rsidP="00174B20">
            <w:r>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tcPr>
          <w:p w14:paraId="30294B34"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3B36D75E" w14:textId="05746ED6" w:rsidR="00320B27" w:rsidRDefault="00000000" w:rsidP="00174B20">
            <w:pPr>
              <w:jc w:val="right"/>
              <w:rPr>
                <w:lang w:eastAsia="en-CA"/>
              </w:rPr>
            </w:pPr>
            <w:sdt>
              <w:sdtPr>
                <w:rPr>
                  <w:lang w:eastAsia="en-CA"/>
                </w:rPr>
                <w:id w:val="-776250915"/>
                <w:placeholder>
                  <w:docPart w:val="0B4ED0EFF8E44D818F93C877964A835A"/>
                </w:placeholder>
              </w:sdtPr>
              <w:sdtContent>
                <w:r w:rsidR="00F81C58">
                  <w:rPr>
                    <w:lang w:eastAsia="en-CA"/>
                  </w:rPr>
                  <w:t>25.12</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41F103F2" w14:textId="77777777" w:rsidR="00320B27" w:rsidRDefault="00320B27" w:rsidP="00174B20">
            <w:pPr>
              <w:rPr>
                <w:lang w:eastAsia="en-CA"/>
              </w:rPr>
            </w:pPr>
            <w:r>
              <w:rPr>
                <w:lang w:eastAsia="en-CA"/>
              </w:rPr>
              <w:t>V dc</w:t>
            </w:r>
          </w:p>
        </w:tc>
      </w:tr>
      <w:tr w:rsidR="00320B27" w14:paraId="18D8A864" w14:textId="77777777" w:rsidTr="00174B20">
        <w:trPr>
          <w:trHeight w:val="112"/>
        </w:trPr>
        <w:tc>
          <w:tcPr>
            <w:tcW w:w="567" w:type="dxa"/>
            <w:vMerge/>
            <w:tcBorders>
              <w:left w:val="nil"/>
            </w:tcBorders>
          </w:tcPr>
          <w:p w14:paraId="371B14CC" w14:textId="77777777" w:rsidR="00320B27" w:rsidRDefault="00320B27" w:rsidP="00174B20"/>
        </w:tc>
        <w:tc>
          <w:tcPr>
            <w:tcW w:w="7230" w:type="dxa"/>
            <w:gridSpan w:val="2"/>
            <w:vMerge/>
            <w:tcBorders>
              <w:right w:val="single" w:sz="4" w:space="0" w:color="auto"/>
            </w:tcBorders>
          </w:tcPr>
          <w:p w14:paraId="24F9A77C" w14:textId="77777777" w:rsidR="00320B27" w:rsidRDefault="00320B27" w:rsidP="00174B20"/>
        </w:tc>
        <w:tc>
          <w:tcPr>
            <w:tcW w:w="1063" w:type="dxa"/>
            <w:gridSpan w:val="3"/>
            <w:tcBorders>
              <w:top w:val="nil"/>
              <w:left w:val="single" w:sz="4" w:space="0" w:color="auto"/>
              <w:bottom w:val="single" w:sz="4" w:space="0" w:color="auto"/>
              <w:right w:val="nil"/>
            </w:tcBorders>
          </w:tcPr>
          <w:p w14:paraId="189AFD91"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0CFE5C06" w14:textId="5ECCBB07" w:rsidR="00320B27" w:rsidRDefault="00000000" w:rsidP="00174B20">
            <w:pPr>
              <w:jc w:val="right"/>
              <w:rPr>
                <w:lang w:eastAsia="en-CA"/>
              </w:rPr>
            </w:pPr>
            <w:sdt>
              <w:sdtPr>
                <w:rPr>
                  <w:lang w:eastAsia="en-CA"/>
                </w:rPr>
                <w:id w:val="-798216206"/>
                <w:placeholder>
                  <w:docPart w:val="CC278F2327D948F69F5FF842734A4C63"/>
                </w:placeholder>
              </w:sdtPr>
              <w:sdtContent>
                <w:r w:rsidR="00F81C58">
                  <w:rPr>
                    <w:lang w:eastAsia="en-CA"/>
                  </w:rPr>
                  <w:t>1.36</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151D1C70" w14:textId="77777777" w:rsidR="00320B27" w:rsidRDefault="00320B27" w:rsidP="00174B20">
            <w:pPr>
              <w:rPr>
                <w:lang w:eastAsia="en-CA"/>
              </w:rPr>
            </w:pPr>
            <w:r>
              <w:rPr>
                <w:lang w:eastAsia="en-CA"/>
              </w:rPr>
              <w:t>A</w:t>
            </w:r>
          </w:p>
        </w:tc>
      </w:tr>
      <w:tr w:rsidR="00320B27" w14:paraId="12A2C6C3" w14:textId="77777777" w:rsidTr="00174B20">
        <w:tc>
          <w:tcPr>
            <w:tcW w:w="567" w:type="dxa"/>
            <w:tcBorders>
              <w:left w:val="nil"/>
            </w:tcBorders>
            <w:vAlign w:val="center"/>
          </w:tcPr>
          <w:p w14:paraId="4AC0C48B" w14:textId="77777777" w:rsidR="00320B27" w:rsidRDefault="00320B27" w:rsidP="00174B20">
            <w:r>
              <w:t>F</w:t>
            </w:r>
          </w:p>
        </w:tc>
        <w:tc>
          <w:tcPr>
            <w:tcW w:w="7230" w:type="dxa"/>
            <w:gridSpan w:val="2"/>
            <w:vAlign w:val="center"/>
          </w:tcPr>
          <w:p w14:paraId="6040D585" w14:textId="77777777" w:rsidR="00320B27" w:rsidRDefault="00320B27" w:rsidP="00174B20">
            <w:r>
              <w:t>Battery free of physical damage.</w:t>
            </w:r>
          </w:p>
        </w:tc>
        <w:tc>
          <w:tcPr>
            <w:tcW w:w="487" w:type="dxa"/>
            <w:gridSpan w:val="2"/>
            <w:tcBorders>
              <w:top w:val="single" w:sz="4" w:space="0" w:color="auto"/>
              <w:bottom w:val="single" w:sz="4" w:space="0" w:color="auto"/>
              <w:right w:val="nil"/>
            </w:tcBorders>
            <w:vAlign w:val="center"/>
          </w:tcPr>
          <w:p w14:paraId="324C4508"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3010518" w14:textId="6E875CCC" w:rsidR="00320B27" w:rsidRDefault="00000000" w:rsidP="00174B20">
            <w:pPr>
              <w:rPr>
                <w:lang w:eastAsia="en-CA"/>
              </w:rPr>
            </w:pPr>
            <w:sdt>
              <w:sdtPr>
                <w:rPr>
                  <w:lang w:eastAsia="en-CA"/>
                </w:rPr>
                <w:id w:val="-1306459911"/>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492D449B"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8ADD4CF" w14:textId="77777777" w:rsidR="00320B27" w:rsidRDefault="00000000" w:rsidP="00174B20">
            <w:pPr>
              <w:rPr>
                <w:lang w:eastAsia="en-CA"/>
              </w:rPr>
            </w:pPr>
            <w:sdt>
              <w:sdtPr>
                <w:rPr>
                  <w:lang w:eastAsia="en-CA"/>
                </w:rPr>
                <w:id w:val="-191846570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FC9F59E"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1E0A83C" w14:textId="77777777" w:rsidR="00320B27" w:rsidRDefault="00000000" w:rsidP="00174B20">
            <w:pPr>
              <w:rPr>
                <w:lang w:eastAsia="en-CA"/>
              </w:rPr>
            </w:pPr>
            <w:sdt>
              <w:sdtPr>
                <w:rPr>
                  <w:lang w:eastAsia="en-CA"/>
                </w:rPr>
                <w:id w:val="-23415628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CA2216F" w14:textId="77777777" w:rsidTr="00174B20">
        <w:tc>
          <w:tcPr>
            <w:tcW w:w="567" w:type="dxa"/>
            <w:tcBorders>
              <w:left w:val="nil"/>
            </w:tcBorders>
            <w:vAlign w:val="center"/>
          </w:tcPr>
          <w:p w14:paraId="09AFECD4" w14:textId="77777777" w:rsidR="00320B27" w:rsidRDefault="00320B27" w:rsidP="00174B20">
            <w:r>
              <w:t>G</w:t>
            </w:r>
          </w:p>
        </w:tc>
        <w:tc>
          <w:tcPr>
            <w:tcW w:w="7230" w:type="dxa"/>
            <w:gridSpan w:val="2"/>
            <w:vAlign w:val="center"/>
          </w:tcPr>
          <w:p w14:paraId="3D1D2728" w14:textId="77777777" w:rsidR="00320B27" w:rsidRDefault="00320B27" w:rsidP="00174B20">
            <w:r>
              <w:t>Battery terminals cleaned and lubricated.</w:t>
            </w:r>
          </w:p>
        </w:tc>
        <w:tc>
          <w:tcPr>
            <w:tcW w:w="487" w:type="dxa"/>
            <w:gridSpan w:val="2"/>
            <w:tcBorders>
              <w:top w:val="single" w:sz="4" w:space="0" w:color="auto"/>
              <w:bottom w:val="single" w:sz="4" w:space="0" w:color="auto"/>
              <w:right w:val="nil"/>
            </w:tcBorders>
            <w:vAlign w:val="center"/>
          </w:tcPr>
          <w:p w14:paraId="2273EE78"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4902944" w14:textId="7F5CBC10" w:rsidR="00320B27" w:rsidRDefault="00000000" w:rsidP="00174B20">
            <w:pPr>
              <w:rPr>
                <w:lang w:eastAsia="en-CA"/>
              </w:rPr>
            </w:pPr>
            <w:sdt>
              <w:sdtPr>
                <w:rPr>
                  <w:lang w:eastAsia="en-CA"/>
                </w:rPr>
                <w:id w:val="100930164"/>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98BEDF8"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8351BE2" w14:textId="77777777" w:rsidR="00320B27" w:rsidRDefault="00000000" w:rsidP="00174B20">
            <w:pPr>
              <w:rPr>
                <w:lang w:eastAsia="en-CA"/>
              </w:rPr>
            </w:pPr>
            <w:sdt>
              <w:sdtPr>
                <w:rPr>
                  <w:lang w:eastAsia="en-CA"/>
                </w:rPr>
                <w:id w:val="106414705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387B904F"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75BED0E" w14:textId="77777777" w:rsidR="00320B27" w:rsidRDefault="00000000" w:rsidP="00174B20">
            <w:pPr>
              <w:rPr>
                <w:lang w:eastAsia="en-CA"/>
              </w:rPr>
            </w:pPr>
            <w:sdt>
              <w:sdtPr>
                <w:rPr>
                  <w:lang w:eastAsia="en-CA"/>
                </w:rPr>
                <w:id w:val="-93636238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E65E76F" w14:textId="77777777" w:rsidTr="00174B20">
        <w:tc>
          <w:tcPr>
            <w:tcW w:w="567" w:type="dxa"/>
            <w:tcBorders>
              <w:left w:val="nil"/>
            </w:tcBorders>
            <w:vAlign w:val="center"/>
          </w:tcPr>
          <w:p w14:paraId="12E94FCE" w14:textId="77777777" w:rsidR="00320B27" w:rsidRDefault="00320B27" w:rsidP="00174B20">
            <w:r>
              <w:t>H</w:t>
            </w:r>
          </w:p>
        </w:tc>
        <w:tc>
          <w:tcPr>
            <w:tcW w:w="7230" w:type="dxa"/>
            <w:gridSpan w:val="2"/>
            <w:vAlign w:val="center"/>
          </w:tcPr>
          <w:p w14:paraId="1BA75952" w14:textId="77777777" w:rsidR="00320B27" w:rsidRDefault="00320B27" w:rsidP="00174B20">
            <w:r>
              <w:t>Battery terminals clamped tightly.</w:t>
            </w:r>
          </w:p>
        </w:tc>
        <w:tc>
          <w:tcPr>
            <w:tcW w:w="487" w:type="dxa"/>
            <w:gridSpan w:val="2"/>
            <w:tcBorders>
              <w:top w:val="single" w:sz="4" w:space="0" w:color="auto"/>
              <w:bottom w:val="single" w:sz="4" w:space="0" w:color="auto"/>
              <w:right w:val="nil"/>
            </w:tcBorders>
            <w:vAlign w:val="center"/>
          </w:tcPr>
          <w:p w14:paraId="7E1A5D33"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476797E" w14:textId="704615CF" w:rsidR="00320B27" w:rsidRDefault="00000000" w:rsidP="00174B20">
            <w:pPr>
              <w:rPr>
                <w:lang w:eastAsia="en-CA"/>
              </w:rPr>
            </w:pPr>
            <w:sdt>
              <w:sdtPr>
                <w:rPr>
                  <w:lang w:eastAsia="en-CA"/>
                </w:rPr>
                <w:id w:val="1197046482"/>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601FBC4D"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C87B488" w14:textId="77777777" w:rsidR="00320B27" w:rsidRDefault="00000000" w:rsidP="00174B20">
            <w:pPr>
              <w:rPr>
                <w:lang w:eastAsia="en-CA"/>
              </w:rPr>
            </w:pPr>
            <w:sdt>
              <w:sdtPr>
                <w:rPr>
                  <w:lang w:eastAsia="en-CA"/>
                </w:rPr>
                <w:id w:val="64039206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3D25A816"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8AE364C" w14:textId="77777777" w:rsidR="00320B27" w:rsidRDefault="00000000" w:rsidP="00174B20">
            <w:pPr>
              <w:rPr>
                <w:lang w:eastAsia="en-CA"/>
              </w:rPr>
            </w:pPr>
            <w:sdt>
              <w:sdtPr>
                <w:rPr>
                  <w:lang w:eastAsia="en-CA"/>
                </w:rPr>
                <w:id w:val="103462822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ED6E9BD" w14:textId="77777777" w:rsidTr="00174B20">
        <w:tc>
          <w:tcPr>
            <w:tcW w:w="567" w:type="dxa"/>
            <w:tcBorders>
              <w:left w:val="nil"/>
            </w:tcBorders>
            <w:vAlign w:val="center"/>
          </w:tcPr>
          <w:p w14:paraId="266C87C2" w14:textId="77777777" w:rsidR="00320B27" w:rsidRDefault="00320B27" w:rsidP="00174B20">
            <w:r>
              <w:t>J</w:t>
            </w:r>
          </w:p>
        </w:tc>
        <w:tc>
          <w:tcPr>
            <w:tcW w:w="7230" w:type="dxa"/>
            <w:gridSpan w:val="2"/>
            <w:vAlign w:val="center"/>
          </w:tcPr>
          <w:p w14:paraId="2CA0EFD3" w14:textId="77777777" w:rsidR="00320B27" w:rsidRPr="002B7696" w:rsidRDefault="00320B27" w:rsidP="00174B20">
            <w:r>
              <w:t xml:space="preserve">Specific gravity of electrolyte is within manufacturer’s </w:t>
            </w:r>
            <w:r>
              <w:rPr>
                <w:i/>
                <w:iCs/>
              </w:rPr>
              <w:t>specifications</w:t>
            </w:r>
            <w:r>
              <w:t>.</w:t>
            </w:r>
          </w:p>
        </w:tc>
        <w:tc>
          <w:tcPr>
            <w:tcW w:w="487" w:type="dxa"/>
            <w:gridSpan w:val="2"/>
            <w:tcBorders>
              <w:top w:val="single" w:sz="4" w:space="0" w:color="auto"/>
              <w:bottom w:val="single" w:sz="4" w:space="0" w:color="auto"/>
              <w:right w:val="nil"/>
            </w:tcBorders>
            <w:vAlign w:val="center"/>
          </w:tcPr>
          <w:p w14:paraId="351D3D08"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DBB2B68" w14:textId="77777777" w:rsidR="00320B27" w:rsidRDefault="00000000" w:rsidP="00174B20">
            <w:pPr>
              <w:rPr>
                <w:lang w:eastAsia="en-CA"/>
              </w:rPr>
            </w:pPr>
            <w:sdt>
              <w:sdtPr>
                <w:rPr>
                  <w:lang w:eastAsia="en-CA"/>
                </w:rPr>
                <w:id w:val="100232123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507D03E8"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70BADED" w14:textId="77777777" w:rsidR="00320B27" w:rsidRDefault="00000000" w:rsidP="00174B20">
            <w:pPr>
              <w:rPr>
                <w:lang w:eastAsia="en-CA"/>
              </w:rPr>
            </w:pPr>
            <w:sdt>
              <w:sdtPr>
                <w:rPr>
                  <w:lang w:eastAsia="en-CA"/>
                </w:rPr>
                <w:id w:val="-83684518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61C4459"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576EFB6" w14:textId="44DBC08E" w:rsidR="00320B27" w:rsidRDefault="00000000" w:rsidP="00174B20">
            <w:pPr>
              <w:rPr>
                <w:lang w:eastAsia="en-CA"/>
              </w:rPr>
            </w:pPr>
            <w:sdt>
              <w:sdtPr>
                <w:rPr>
                  <w:lang w:eastAsia="en-CA"/>
                </w:rPr>
                <w:id w:val="-43456474"/>
                <w14:checkbox>
                  <w14:checked w14:val="1"/>
                  <w14:checkedState w14:val="0050" w14:font="Wingdings 2"/>
                  <w14:uncheckedState w14:val="0020" w14:font="Wingdings 2"/>
                </w14:checkbox>
              </w:sdtPr>
              <w:sdtContent>
                <w:r w:rsidR="0005018F">
                  <w:rPr>
                    <w:lang w:eastAsia="en-CA"/>
                  </w:rPr>
                  <w:sym w:font="Wingdings 2" w:char="F050"/>
                </w:r>
              </w:sdtContent>
            </w:sdt>
          </w:p>
        </w:tc>
      </w:tr>
      <w:tr w:rsidR="00320B27" w14:paraId="030FDCC2" w14:textId="77777777" w:rsidTr="00174B20">
        <w:tc>
          <w:tcPr>
            <w:tcW w:w="567" w:type="dxa"/>
            <w:tcBorders>
              <w:left w:val="nil"/>
            </w:tcBorders>
            <w:vAlign w:val="center"/>
          </w:tcPr>
          <w:p w14:paraId="15D1E296" w14:textId="77777777" w:rsidR="00320B27" w:rsidRDefault="00320B27" w:rsidP="00174B20">
            <w:r>
              <w:t>K</w:t>
            </w:r>
          </w:p>
        </w:tc>
        <w:tc>
          <w:tcPr>
            <w:tcW w:w="7230" w:type="dxa"/>
            <w:gridSpan w:val="2"/>
            <w:vAlign w:val="center"/>
          </w:tcPr>
          <w:p w14:paraId="2FEE4FC3" w14:textId="77777777" w:rsidR="00320B27" w:rsidRDefault="00320B27" w:rsidP="00174B20">
            <w:r>
              <w:t>Battery free of electrolyte leakage.</w:t>
            </w:r>
          </w:p>
        </w:tc>
        <w:tc>
          <w:tcPr>
            <w:tcW w:w="487" w:type="dxa"/>
            <w:gridSpan w:val="2"/>
            <w:tcBorders>
              <w:top w:val="single" w:sz="4" w:space="0" w:color="auto"/>
              <w:bottom w:val="single" w:sz="4" w:space="0" w:color="auto"/>
              <w:right w:val="nil"/>
            </w:tcBorders>
            <w:vAlign w:val="center"/>
          </w:tcPr>
          <w:p w14:paraId="6476B950"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9B02B39" w14:textId="547FAB1D" w:rsidR="00320B27" w:rsidRDefault="00000000" w:rsidP="00174B20">
            <w:pPr>
              <w:rPr>
                <w:lang w:eastAsia="en-CA"/>
              </w:rPr>
            </w:pPr>
            <w:sdt>
              <w:sdtPr>
                <w:rPr>
                  <w:lang w:eastAsia="en-CA"/>
                </w:rPr>
                <w:id w:val="1802958624"/>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676F888"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D29568C" w14:textId="77777777" w:rsidR="00320B27" w:rsidRDefault="00000000" w:rsidP="00174B20">
            <w:pPr>
              <w:rPr>
                <w:lang w:eastAsia="en-CA"/>
              </w:rPr>
            </w:pPr>
            <w:sdt>
              <w:sdtPr>
                <w:rPr>
                  <w:lang w:eastAsia="en-CA"/>
                </w:rPr>
                <w:id w:val="-22762057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5E9E3DF"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8D79F86" w14:textId="77777777" w:rsidR="00320B27" w:rsidRDefault="00000000" w:rsidP="00174B20">
            <w:pPr>
              <w:rPr>
                <w:lang w:eastAsia="en-CA"/>
              </w:rPr>
            </w:pPr>
            <w:sdt>
              <w:sdtPr>
                <w:rPr>
                  <w:lang w:eastAsia="en-CA"/>
                </w:rPr>
                <w:id w:val="105620385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BF04859" w14:textId="77777777" w:rsidTr="00174B20">
        <w:tc>
          <w:tcPr>
            <w:tcW w:w="567" w:type="dxa"/>
            <w:tcBorders>
              <w:left w:val="nil"/>
            </w:tcBorders>
            <w:vAlign w:val="center"/>
          </w:tcPr>
          <w:p w14:paraId="1294A25F" w14:textId="77777777" w:rsidR="00320B27" w:rsidRDefault="00320B27" w:rsidP="00174B20">
            <w:r>
              <w:t>L</w:t>
            </w:r>
          </w:p>
        </w:tc>
        <w:tc>
          <w:tcPr>
            <w:tcW w:w="7230" w:type="dxa"/>
            <w:gridSpan w:val="2"/>
            <w:vAlign w:val="center"/>
          </w:tcPr>
          <w:p w14:paraId="6B25CA36" w14:textId="77777777" w:rsidR="00320B27" w:rsidRDefault="00320B27" w:rsidP="00174B20">
            <w:r>
              <w:t>Adequately ventilated.</w:t>
            </w:r>
          </w:p>
        </w:tc>
        <w:tc>
          <w:tcPr>
            <w:tcW w:w="487" w:type="dxa"/>
            <w:gridSpan w:val="2"/>
            <w:tcBorders>
              <w:top w:val="single" w:sz="4" w:space="0" w:color="auto"/>
              <w:bottom w:val="single" w:sz="4" w:space="0" w:color="auto"/>
              <w:right w:val="nil"/>
            </w:tcBorders>
            <w:vAlign w:val="center"/>
          </w:tcPr>
          <w:p w14:paraId="23CB7733"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FA8A37D" w14:textId="6A7B47B3" w:rsidR="00320B27" w:rsidRDefault="00000000" w:rsidP="00174B20">
            <w:pPr>
              <w:rPr>
                <w:lang w:eastAsia="en-CA"/>
              </w:rPr>
            </w:pPr>
            <w:sdt>
              <w:sdtPr>
                <w:rPr>
                  <w:lang w:eastAsia="en-CA"/>
                </w:rPr>
                <w:id w:val="-618838619"/>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1394C296"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CF9B59B" w14:textId="77777777" w:rsidR="00320B27" w:rsidRDefault="00000000" w:rsidP="00174B20">
            <w:pPr>
              <w:rPr>
                <w:lang w:eastAsia="en-CA"/>
              </w:rPr>
            </w:pPr>
            <w:sdt>
              <w:sdtPr>
                <w:rPr>
                  <w:lang w:eastAsia="en-CA"/>
                </w:rPr>
                <w:id w:val="37820421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2B8CF3B"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6F2CEB2" w14:textId="77777777" w:rsidR="00320B27" w:rsidRDefault="00000000" w:rsidP="00174B20">
            <w:pPr>
              <w:rPr>
                <w:lang w:eastAsia="en-CA"/>
              </w:rPr>
            </w:pPr>
            <w:sdt>
              <w:sdtPr>
                <w:rPr>
                  <w:lang w:eastAsia="en-CA"/>
                </w:rPr>
                <w:id w:val="-61259128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C0A06C0" w14:textId="77777777" w:rsidTr="00174B20">
        <w:tc>
          <w:tcPr>
            <w:tcW w:w="567" w:type="dxa"/>
            <w:tcBorders>
              <w:left w:val="nil"/>
            </w:tcBorders>
            <w:vAlign w:val="center"/>
          </w:tcPr>
          <w:p w14:paraId="5C145553" w14:textId="77777777" w:rsidR="00320B27" w:rsidRDefault="00320B27" w:rsidP="00174B20">
            <w:r>
              <w:t>M</w:t>
            </w:r>
          </w:p>
        </w:tc>
        <w:tc>
          <w:tcPr>
            <w:tcW w:w="7230" w:type="dxa"/>
            <w:gridSpan w:val="2"/>
            <w:vAlign w:val="center"/>
          </w:tcPr>
          <w:p w14:paraId="131A2693" w14:textId="77777777" w:rsidR="00320B27" w:rsidRDefault="00320B27" w:rsidP="00174B20">
            <w:r>
              <w:t>Battery manufacturer’s date code:</w:t>
            </w:r>
          </w:p>
        </w:tc>
        <w:tc>
          <w:tcPr>
            <w:tcW w:w="1417" w:type="dxa"/>
            <w:gridSpan w:val="4"/>
            <w:tcBorders>
              <w:top w:val="single" w:sz="4" w:space="0" w:color="auto"/>
              <w:bottom w:val="single" w:sz="4" w:space="0" w:color="auto"/>
              <w:right w:val="nil"/>
            </w:tcBorders>
            <w:vAlign w:val="center"/>
          </w:tcPr>
          <w:p w14:paraId="6D468B93" w14:textId="77777777" w:rsidR="00320B27" w:rsidRDefault="00320B27" w:rsidP="00174B20">
            <w:pPr>
              <w:jc w:val="right"/>
              <w:rPr>
                <w:lang w:eastAsia="en-CA"/>
              </w:rPr>
            </w:pPr>
            <w:r>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tcPr>
          <w:p w14:paraId="46656CC1" w14:textId="1D55692C" w:rsidR="00320B27" w:rsidRDefault="00000000" w:rsidP="00174B20">
            <w:pPr>
              <w:rPr>
                <w:lang w:eastAsia="en-CA"/>
              </w:rPr>
            </w:pPr>
            <w:sdt>
              <w:sdtPr>
                <w:rPr>
                  <w:lang w:eastAsia="en-CA"/>
                </w:rPr>
                <w:id w:val="-1730140447"/>
                <w:placeholder>
                  <w:docPart w:val="A9178A75C8684A7285090468ACC356D3"/>
                </w:placeholder>
              </w:sdtPr>
              <w:sdtContent>
                <w:r w:rsidR="00320B27" w:rsidRPr="00814B85">
                  <w:rPr>
                    <w:lang w:eastAsia="en-CA"/>
                  </w:rPr>
                  <w:t xml:space="preserve"> </w:t>
                </w:r>
                <w:r w:rsidR="0005018F">
                  <w:rPr>
                    <w:lang w:eastAsia="en-CA"/>
                  </w:rPr>
                  <w:t>191121AB x 2</w:t>
                </w:r>
              </w:sdtContent>
            </w:sdt>
          </w:p>
        </w:tc>
      </w:tr>
      <w:tr w:rsidR="00320B27" w14:paraId="4E31E7A6" w14:textId="77777777" w:rsidTr="00174B20">
        <w:tc>
          <w:tcPr>
            <w:tcW w:w="567" w:type="dxa"/>
            <w:tcBorders>
              <w:left w:val="nil"/>
            </w:tcBorders>
            <w:vAlign w:val="center"/>
          </w:tcPr>
          <w:p w14:paraId="67B1B709" w14:textId="77777777" w:rsidR="00320B27" w:rsidRDefault="00320B27" w:rsidP="00174B20">
            <w:r>
              <w:t>N</w:t>
            </w:r>
          </w:p>
        </w:tc>
        <w:tc>
          <w:tcPr>
            <w:tcW w:w="7230" w:type="dxa"/>
            <w:gridSpan w:val="2"/>
            <w:tcBorders>
              <w:bottom w:val="single" w:sz="4" w:space="0" w:color="auto"/>
            </w:tcBorders>
            <w:vAlign w:val="center"/>
          </w:tcPr>
          <w:p w14:paraId="27C7B275" w14:textId="77777777" w:rsidR="00320B27" w:rsidRPr="002B7696" w:rsidRDefault="00320B27" w:rsidP="00174B20">
            <w:r>
              <w:t xml:space="preserve">Disconnection of battery causes </w:t>
            </w:r>
            <w:r>
              <w:rPr>
                <w:i/>
                <w:iCs/>
              </w:rPr>
              <w:t>trouble signal</w:t>
            </w:r>
            <w:r>
              <w:t xml:space="preserve"> at the fire alarm </w:t>
            </w:r>
            <w:r>
              <w:rPr>
                <w:i/>
                <w:iCs/>
              </w:rPr>
              <w:t>control unit</w:t>
            </w:r>
            <w:r>
              <w:t>.</w:t>
            </w:r>
          </w:p>
        </w:tc>
        <w:tc>
          <w:tcPr>
            <w:tcW w:w="487" w:type="dxa"/>
            <w:gridSpan w:val="2"/>
            <w:tcBorders>
              <w:top w:val="single" w:sz="4" w:space="0" w:color="auto"/>
              <w:bottom w:val="single" w:sz="4" w:space="0" w:color="auto"/>
              <w:right w:val="nil"/>
            </w:tcBorders>
            <w:vAlign w:val="center"/>
          </w:tcPr>
          <w:p w14:paraId="3315F258"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BFEEA84" w14:textId="73CCF33F" w:rsidR="00320B27" w:rsidRDefault="00000000" w:rsidP="00174B20">
            <w:pPr>
              <w:rPr>
                <w:lang w:eastAsia="en-CA"/>
              </w:rPr>
            </w:pPr>
            <w:sdt>
              <w:sdtPr>
                <w:rPr>
                  <w:lang w:eastAsia="en-CA"/>
                </w:rPr>
                <w:id w:val="-705166888"/>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2D77ADE9"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357831B" w14:textId="77777777" w:rsidR="00320B27" w:rsidRDefault="00000000" w:rsidP="00174B20">
            <w:pPr>
              <w:rPr>
                <w:lang w:eastAsia="en-CA"/>
              </w:rPr>
            </w:pPr>
            <w:sdt>
              <w:sdtPr>
                <w:rPr>
                  <w:lang w:eastAsia="en-CA"/>
                </w:rPr>
                <w:id w:val="-15554281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F4D9D3E"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F9625B8" w14:textId="77777777" w:rsidR="00320B27" w:rsidRDefault="00000000" w:rsidP="00174B20">
            <w:pPr>
              <w:rPr>
                <w:lang w:eastAsia="en-CA"/>
              </w:rPr>
            </w:pPr>
            <w:sdt>
              <w:sdtPr>
                <w:rPr>
                  <w:lang w:eastAsia="en-CA"/>
                </w:rPr>
                <w:id w:val="148620615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439F322" w14:textId="77777777" w:rsidTr="00174B20">
        <w:tc>
          <w:tcPr>
            <w:tcW w:w="567" w:type="dxa"/>
            <w:vMerge w:val="restart"/>
            <w:tcBorders>
              <w:left w:val="nil"/>
            </w:tcBorders>
            <w:vAlign w:val="center"/>
          </w:tcPr>
          <w:p w14:paraId="6B90A30B" w14:textId="77777777" w:rsidR="00320B27" w:rsidRDefault="00320B27" w:rsidP="00174B20">
            <w:r>
              <w:t>O</w:t>
            </w:r>
          </w:p>
        </w:tc>
        <w:tc>
          <w:tcPr>
            <w:tcW w:w="10579" w:type="dxa"/>
            <w:gridSpan w:val="13"/>
            <w:tcBorders>
              <w:right w:val="nil"/>
            </w:tcBorders>
            <w:vAlign w:val="center"/>
          </w:tcPr>
          <w:p w14:paraId="26CBD1BC" w14:textId="77777777" w:rsidR="00320B27" w:rsidRDefault="00320B27" w:rsidP="00174B20">
            <w:pPr>
              <w:rPr>
                <w:lang w:eastAsia="en-CA"/>
              </w:rPr>
            </w:pPr>
            <w:r>
              <w:t>Indicate the type of battery tests performed</w:t>
            </w:r>
          </w:p>
        </w:tc>
      </w:tr>
      <w:tr w:rsidR="00320B27" w14:paraId="520F5952" w14:textId="77777777" w:rsidTr="00174B20">
        <w:tc>
          <w:tcPr>
            <w:tcW w:w="567" w:type="dxa"/>
            <w:vMerge/>
            <w:tcBorders>
              <w:left w:val="nil"/>
            </w:tcBorders>
            <w:vAlign w:val="center"/>
          </w:tcPr>
          <w:p w14:paraId="6E315762" w14:textId="77777777" w:rsidR="00320B27" w:rsidRDefault="00320B27" w:rsidP="00174B20"/>
        </w:tc>
        <w:tc>
          <w:tcPr>
            <w:tcW w:w="7230" w:type="dxa"/>
            <w:gridSpan w:val="2"/>
            <w:vAlign w:val="center"/>
          </w:tcPr>
          <w:p w14:paraId="75F24A80" w14:textId="77777777" w:rsidR="00320B27" w:rsidRDefault="00320B27" w:rsidP="00320B27">
            <w:pPr>
              <w:pStyle w:val="ListParagraph"/>
              <w:numPr>
                <w:ilvl w:val="0"/>
                <w:numId w:val="12"/>
              </w:numPr>
              <w:ind w:left="458" w:hanging="458"/>
            </w:pPr>
            <w:r>
              <w:t>Required supervisory load for 24 h followed by the full required load operation; or</w:t>
            </w:r>
          </w:p>
        </w:tc>
        <w:tc>
          <w:tcPr>
            <w:tcW w:w="487" w:type="dxa"/>
            <w:gridSpan w:val="2"/>
            <w:tcBorders>
              <w:top w:val="single" w:sz="4" w:space="0" w:color="auto"/>
              <w:bottom w:val="single" w:sz="4" w:space="0" w:color="auto"/>
              <w:right w:val="nil"/>
            </w:tcBorders>
            <w:vAlign w:val="center"/>
          </w:tcPr>
          <w:p w14:paraId="6B211319"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EE696FF" w14:textId="77777777" w:rsidR="00320B27" w:rsidRDefault="00000000" w:rsidP="00174B20">
            <w:pPr>
              <w:rPr>
                <w:lang w:eastAsia="en-CA"/>
              </w:rPr>
            </w:pPr>
            <w:sdt>
              <w:sdtPr>
                <w:rPr>
                  <w:lang w:eastAsia="en-CA"/>
                </w:rPr>
                <w:id w:val="-134246367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1F3BAAA7"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F0E7F71" w14:textId="77777777" w:rsidR="00320B27" w:rsidRDefault="00000000" w:rsidP="00174B20">
            <w:pPr>
              <w:rPr>
                <w:lang w:eastAsia="en-CA"/>
              </w:rPr>
            </w:pPr>
            <w:sdt>
              <w:sdtPr>
                <w:rPr>
                  <w:lang w:eastAsia="en-CA"/>
                </w:rPr>
                <w:id w:val="150393653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A3BE36B"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6908A1D" w14:textId="77777777" w:rsidR="00320B27" w:rsidRDefault="00000000" w:rsidP="00174B20">
            <w:pPr>
              <w:rPr>
                <w:lang w:eastAsia="en-CA"/>
              </w:rPr>
            </w:pPr>
            <w:sdt>
              <w:sdtPr>
                <w:rPr>
                  <w:lang w:eastAsia="en-CA"/>
                </w:rPr>
                <w:id w:val="-81464402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EC4A8D1" w14:textId="77777777" w:rsidTr="00174B20">
        <w:tc>
          <w:tcPr>
            <w:tcW w:w="567" w:type="dxa"/>
            <w:vMerge/>
            <w:tcBorders>
              <w:left w:val="nil"/>
            </w:tcBorders>
            <w:vAlign w:val="center"/>
          </w:tcPr>
          <w:p w14:paraId="31E27003" w14:textId="77777777" w:rsidR="00320B27" w:rsidRDefault="00320B27" w:rsidP="00174B20"/>
        </w:tc>
        <w:tc>
          <w:tcPr>
            <w:tcW w:w="7230" w:type="dxa"/>
            <w:gridSpan w:val="2"/>
            <w:vAlign w:val="center"/>
          </w:tcPr>
          <w:p w14:paraId="56EFF908" w14:textId="77777777" w:rsidR="00320B27" w:rsidRDefault="00320B27" w:rsidP="00320B27">
            <w:pPr>
              <w:pStyle w:val="ListParagraph"/>
              <w:numPr>
                <w:ilvl w:val="0"/>
                <w:numId w:val="12"/>
              </w:numPr>
              <w:ind w:left="458" w:hanging="458"/>
            </w:pPr>
            <w:r>
              <w:t>Silent accelerated test. (Refer to Annex C1, New Silent Accelerated Test Method); or</w:t>
            </w:r>
          </w:p>
        </w:tc>
        <w:tc>
          <w:tcPr>
            <w:tcW w:w="487" w:type="dxa"/>
            <w:gridSpan w:val="2"/>
            <w:tcBorders>
              <w:top w:val="single" w:sz="4" w:space="0" w:color="auto"/>
              <w:bottom w:val="single" w:sz="4" w:space="0" w:color="auto"/>
              <w:right w:val="nil"/>
            </w:tcBorders>
            <w:vAlign w:val="center"/>
          </w:tcPr>
          <w:p w14:paraId="4F318EDB"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B42576D" w14:textId="4D71BACE" w:rsidR="00320B27" w:rsidRDefault="00000000" w:rsidP="00174B20">
            <w:pPr>
              <w:rPr>
                <w:lang w:eastAsia="en-CA"/>
              </w:rPr>
            </w:pPr>
            <w:sdt>
              <w:sdtPr>
                <w:rPr>
                  <w:lang w:eastAsia="en-CA"/>
                </w:rPr>
                <w:id w:val="-709115579"/>
                <w14:checkbox>
                  <w14:checked w14:val="1"/>
                  <w14:checkedState w14:val="0050" w14:font="Wingdings 2"/>
                  <w14:uncheckedState w14:val="0020" w14:font="Wingdings 2"/>
                </w14:checkbox>
              </w:sdtPr>
              <w:sdtContent>
                <w:r w:rsidR="0005018F">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B20D1B4"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519CFD1" w14:textId="77777777" w:rsidR="00320B27" w:rsidRDefault="00000000" w:rsidP="00174B20">
            <w:pPr>
              <w:rPr>
                <w:lang w:eastAsia="en-CA"/>
              </w:rPr>
            </w:pPr>
            <w:sdt>
              <w:sdtPr>
                <w:rPr>
                  <w:lang w:eastAsia="en-CA"/>
                </w:rPr>
                <w:id w:val="-47660804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3A464E48"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635F354" w14:textId="77777777" w:rsidR="00320B27" w:rsidRDefault="00000000" w:rsidP="00174B20">
            <w:pPr>
              <w:rPr>
                <w:lang w:eastAsia="en-CA"/>
              </w:rPr>
            </w:pPr>
            <w:sdt>
              <w:sdtPr>
                <w:rPr>
                  <w:lang w:eastAsia="en-CA"/>
                </w:rPr>
                <w:id w:val="-81379259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A0C302F" w14:textId="77777777" w:rsidTr="00174B20">
        <w:trPr>
          <w:gridAfter w:val="1"/>
          <w:wAfter w:w="10" w:type="dxa"/>
        </w:trPr>
        <w:tc>
          <w:tcPr>
            <w:tcW w:w="567" w:type="dxa"/>
            <w:vMerge/>
            <w:tcBorders>
              <w:left w:val="nil"/>
            </w:tcBorders>
            <w:vAlign w:val="center"/>
          </w:tcPr>
          <w:p w14:paraId="698D48D1" w14:textId="77777777" w:rsidR="00320B27" w:rsidRDefault="00320B27" w:rsidP="00174B20"/>
        </w:tc>
        <w:tc>
          <w:tcPr>
            <w:tcW w:w="3738" w:type="dxa"/>
            <w:tcBorders>
              <w:right w:val="nil"/>
            </w:tcBorders>
            <w:vAlign w:val="center"/>
          </w:tcPr>
          <w:p w14:paraId="6C2F7388" w14:textId="77777777" w:rsidR="00320B27" w:rsidRDefault="00320B27" w:rsidP="00320B27">
            <w:pPr>
              <w:pStyle w:val="ListParagraph"/>
              <w:numPr>
                <w:ilvl w:val="0"/>
                <w:numId w:val="12"/>
              </w:numPr>
              <w:ind w:left="458" w:hanging="458"/>
            </w:pPr>
            <w:r>
              <w:t>Battery manufacturer’s method. Specify:</w:t>
            </w:r>
          </w:p>
        </w:tc>
        <w:tc>
          <w:tcPr>
            <w:tcW w:w="3492" w:type="dxa"/>
            <w:tcBorders>
              <w:left w:val="nil"/>
            </w:tcBorders>
            <w:shd w:val="clear" w:color="auto" w:fill="F2F2F2" w:themeFill="background1" w:themeFillShade="F2"/>
          </w:tcPr>
          <w:p w14:paraId="7370210A" w14:textId="77777777" w:rsidR="00320B27" w:rsidRDefault="00000000" w:rsidP="00174B20">
            <w:sdt>
              <w:sdtPr>
                <w:rPr>
                  <w:lang w:eastAsia="en-CA"/>
                </w:rPr>
                <w:id w:val="-1321275942"/>
                <w:placeholder>
                  <w:docPart w:val="0489CD5F31D0470FBAA8865193BAF094"/>
                </w:placeholder>
              </w:sdtPr>
              <w:sdtContent>
                <w:r w:rsidR="00320B27" w:rsidRPr="00814B85">
                  <w:rPr>
                    <w:lang w:eastAsia="en-CA"/>
                  </w:rPr>
                  <w:t xml:space="preserve"> </w:t>
                </w:r>
              </w:sdtContent>
            </w:sdt>
          </w:p>
        </w:tc>
        <w:tc>
          <w:tcPr>
            <w:tcW w:w="477" w:type="dxa"/>
            <w:tcBorders>
              <w:top w:val="single" w:sz="4" w:space="0" w:color="auto"/>
              <w:bottom w:val="single" w:sz="4" w:space="0" w:color="auto"/>
              <w:right w:val="nil"/>
            </w:tcBorders>
            <w:vAlign w:val="center"/>
          </w:tcPr>
          <w:p w14:paraId="2FB0678F" w14:textId="77777777" w:rsidR="00320B27" w:rsidRDefault="00320B27" w:rsidP="00174B20">
            <w:r>
              <w:t>Yes</w:t>
            </w:r>
          </w:p>
        </w:tc>
        <w:tc>
          <w:tcPr>
            <w:tcW w:w="940" w:type="dxa"/>
            <w:gridSpan w:val="3"/>
            <w:tcBorders>
              <w:top w:val="single" w:sz="4" w:space="0" w:color="auto"/>
              <w:left w:val="nil"/>
              <w:bottom w:val="single" w:sz="4" w:space="0" w:color="auto"/>
            </w:tcBorders>
            <w:shd w:val="clear" w:color="auto" w:fill="F2F2F2" w:themeFill="background1" w:themeFillShade="F2"/>
            <w:vAlign w:val="center"/>
          </w:tcPr>
          <w:p w14:paraId="1D819438" w14:textId="77777777" w:rsidR="00320B27" w:rsidRDefault="00000000" w:rsidP="00174B20">
            <w:pPr>
              <w:rPr>
                <w:lang w:eastAsia="en-CA"/>
              </w:rPr>
            </w:pPr>
            <w:sdt>
              <w:sdtPr>
                <w:rPr>
                  <w:lang w:eastAsia="en-CA"/>
                </w:rPr>
                <w:id w:val="56260639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78" w:type="dxa"/>
            <w:tcBorders>
              <w:top w:val="single" w:sz="4" w:space="0" w:color="auto"/>
              <w:bottom w:val="single" w:sz="4" w:space="0" w:color="auto"/>
              <w:right w:val="nil"/>
            </w:tcBorders>
            <w:vAlign w:val="center"/>
          </w:tcPr>
          <w:p w14:paraId="0F1FF5D3" w14:textId="77777777" w:rsidR="00320B27" w:rsidRDefault="00320B27" w:rsidP="00174B20">
            <w:r>
              <w:t>No</w:t>
            </w:r>
          </w:p>
        </w:tc>
        <w:tc>
          <w:tcPr>
            <w:tcW w:w="373" w:type="dxa"/>
            <w:gridSpan w:val="3"/>
            <w:tcBorders>
              <w:top w:val="single" w:sz="4" w:space="0" w:color="auto"/>
              <w:left w:val="nil"/>
              <w:bottom w:val="single" w:sz="4" w:space="0" w:color="auto"/>
            </w:tcBorders>
            <w:shd w:val="clear" w:color="auto" w:fill="F2F2F2" w:themeFill="background1" w:themeFillShade="F2"/>
            <w:vAlign w:val="center"/>
          </w:tcPr>
          <w:p w14:paraId="58264C15" w14:textId="77777777" w:rsidR="00320B27" w:rsidRDefault="00000000" w:rsidP="00174B20">
            <w:pPr>
              <w:rPr>
                <w:lang w:eastAsia="en-CA"/>
              </w:rPr>
            </w:pPr>
            <w:sdt>
              <w:sdtPr>
                <w:rPr>
                  <w:lang w:eastAsia="en-CA"/>
                </w:rPr>
                <w:id w:val="-17812335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041B6D1" w14:textId="77777777" w:rsidR="00320B27" w:rsidRDefault="00320B27" w:rsidP="00174B20">
            <w:r>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tcPr>
          <w:p w14:paraId="040F4D11" w14:textId="77777777" w:rsidR="00320B27" w:rsidRDefault="00000000" w:rsidP="00174B20">
            <w:pPr>
              <w:rPr>
                <w:lang w:eastAsia="en-CA"/>
              </w:rPr>
            </w:pPr>
            <w:sdt>
              <w:sdtPr>
                <w:rPr>
                  <w:lang w:eastAsia="en-CA"/>
                </w:rPr>
                <w:id w:val="17785851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7A5832F" w14:textId="77777777" w:rsidTr="00174B20">
        <w:trPr>
          <w:gridAfter w:val="1"/>
          <w:wAfter w:w="10" w:type="dxa"/>
        </w:trPr>
        <w:tc>
          <w:tcPr>
            <w:tcW w:w="567" w:type="dxa"/>
            <w:tcBorders>
              <w:left w:val="nil"/>
            </w:tcBorders>
            <w:vAlign w:val="center"/>
          </w:tcPr>
          <w:p w14:paraId="20A15EF5" w14:textId="77777777" w:rsidR="00320B27" w:rsidRDefault="00320B27" w:rsidP="00174B20">
            <w:r>
              <w:t>P</w:t>
            </w:r>
          </w:p>
        </w:tc>
        <w:tc>
          <w:tcPr>
            <w:tcW w:w="7230" w:type="dxa"/>
            <w:gridSpan w:val="2"/>
            <w:vAlign w:val="center"/>
          </w:tcPr>
          <w:p w14:paraId="69C49559" w14:textId="77777777" w:rsidR="00320B27" w:rsidRPr="00814B85" w:rsidRDefault="00320B27" w:rsidP="00174B20">
            <w:pPr>
              <w:rPr>
                <w:lang w:eastAsia="en-CA"/>
              </w:rPr>
            </w:pPr>
            <w:r>
              <w:rPr>
                <w:lang w:eastAsia="en-CA"/>
              </w:rPr>
              <w:t>Record calculated battery capacity (Refer to Annex C2).</w:t>
            </w:r>
          </w:p>
        </w:tc>
        <w:tc>
          <w:tcPr>
            <w:tcW w:w="2268" w:type="dxa"/>
            <w:gridSpan w:val="8"/>
            <w:tcBorders>
              <w:top w:val="single" w:sz="4" w:space="0" w:color="auto"/>
              <w:bottom w:val="single" w:sz="4" w:space="0" w:color="auto"/>
              <w:right w:val="nil"/>
            </w:tcBorders>
            <w:shd w:val="clear" w:color="auto" w:fill="F2F2F2" w:themeFill="background1" w:themeFillShade="F2"/>
          </w:tcPr>
          <w:p w14:paraId="35A267F3" w14:textId="047F434C" w:rsidR="00320B27" w:rsidRDefault="00000000" w:rsidP="00174B20">
            <w:pPr>
              <w:jc w:val="right"/>
              <w:rPr>
                <w:lang w:eastAsia="en-CA"/>
              </w:rPr>
            </w:pPr>
            <w:sdt>
              <w:sdtPr>
                <w:rPr>
                  <w:lang w:eastAsia="en-CA"/>
                </w:rPr>
                <w:id w:val="-1603800306"/>
                <w:placeholder>
                  <w:docPart w:val="64D589E950EB4E739CD847927A00BF1D"/>
                </w:placeholder>
              </w:sdtPr>
              <w:sdtContent>
                <w:r w:rsidR="00320B27" w:rsidRPr="00814B85">
                  <w:rPr>
                    <w:lang w:eastAsia="en-CA"/>
                  </w:rPr>
                  <w:t xml:space="preserve"> </w:t>
                </w:r>
                <w:r w:rsidR="0005018F">
                  <w:rPr>
                    <w:lang w:eastAsia="en-CA"/>
                  </w:rPr>
                  <w:t>2.36</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327AAF58" w14:textId="77777777" w:rsidR="00320B27" w:rsidRDefault="00320B27" w:rsidP="00174B20">
            <w:pPr>
              <w:rPr>
                <w:lang w:eastAsia="en-CA"/>
              </w:rPr>
            </w:pPr>
            <w:proofErr w:type="spellStart"/>
            <w:r>
              <w:rPr>
                <w:lang w:eastAsia="en-CA"/>
              </w:rPr>
              <w:t>A</w:t>
            </w:r>
            <w:r>
              <w:rPr>
                <w:rFonts w:cstheme="minorHAnsi"/>
                <w:lang w:eastAsia="en-CA"/>
              </w:rPr>
              <w:t>∙</w:t>
            </w:r>
            <w:r>
              <w:rPr>
                <w:lang w:eastAsia="en-CA"/>
              </w:rPr>
              <w:t>h</w:t>
            </w:r>
            <w:proofErr w:type="spellEnd"/>
          </w:p>
        </w:tc>
      </w:tr>
      <w:tr w:rsidR="00320B27" w14:paraId="1BF08262" w14:textId="77777777" w:rsidTr="00174B20">
        <w:trPr>
          <w:gridAfter w:val="1"/>
          <w:wAfter w:w="10" w:type="dxa"/>
        </w:trPr>
        <w:tc>
          <w:tcPr>
            <w:tcW w:w="567" w:type="dxa"/>
            <w:tcBorders>
              <w:left w:val="nil"/>
            </w:tcBorders>
            <w:vAlign w:val="center"/>
          </w:tcPr>
          <w:p w14:paraId="13A66F1B" w14:textId="77777777" w:rsidR="00320B27" w:rsidRDefault="00320B27" w:rsidP="00174B20">
            <w:r>
              <w:t>Q</w:t>
            </w:r>
          </w:p>
        </w:tc>
        <w:tc>
          <w:tcPr>
            <w:tcW w:w="7230" w:type="dxa"/>
            <w:gridSpan w:val="2"/>
            <w:vAlign w:val="center"/>
          </w:tcPr>
          <w:p w14:paraId="730107CB" w14:textId="77777777" w:rsidR="00320B27" w:rsidRDefault="00320B27" w:rsidP="00174B20">
            <w:pPr>
              <w:rPr>
                <w:lang w:eastAsia="en-CA"/>
              </w:rPr>
            </w:pPr>
            <w:r>
              <w:rPr>
                <w:lang w:eastAsia="en-CA"/>
              </w:rPr>
              <w:t>Record battery terminal voltage after completion of tests.</w:t>
            </w:r>
          </w:p>
        </w:tc>
        <w:tc>
          <w:tcPr>
            <w:tcW w:w="2268" w:type="dxa"/>
            <w:gridSpan w:val="8"/>
            <w:tcBorders>
              <w:top w:val="single" w:sz="4" w:space="0" w:color="auto"/>
              <w:bottom w:val="single" w:sz="4" w:space="0" w:color="auto"/>
              <w:right w:val="nil"/>
            </w:tcBorders>
            <w:shd w:val="clear" w:color="auto" w:fill="F2F2F2" w:themeFill="background1" w:themeFillShade="F2"/>
          </w:tcPr>
          <w:p w14:paraId="0994DE4D" w14:textId="214562FF" w:rsidR="00320B27" w:rsidRPr="00814B85" w:rsidRDefault="00000000" w:rsidP="00174B20">
            <w:pPr>
              <w:jc w:val="right"/>
              <w:rPr>
                <w:lang w:eastAsia="en-CA"/>
              </w:rPr>
            </w:pPr>
            <w:sdt>
              <w:sdtPr>
                <w:rPr>
                  <w:lang w:eastAsia="en-CA"/>
                </w:rPr>
                <w:id w:val="-1121445658"/>
                <w:placeholder>
                  <w:docPart w:val="68D27EFA7EF14D5EA51B75FBE0991C83"/>
                </w:placeholder>
              </w:sdtPr>
              <w:sdtContent>
                <w:r w:rsidR="0005018F">
                  <w:rPr>
                    <w:lang w:eastAsia="en-CA"/>
                  </w:rPr>
                  <w:t>24.87</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2F20E4A6" w14:textId="77777777" w:rsidR="00320B27" w:rsidRDefault="00320B27" w:rsidP="00174B20">
            <w:pPr>
              <w:rPr>
                <w:lang w:eastAsia="en-CA"/>
              </w:rPr>
            </w:pPr>
            <w:r>
              <w:rPr>
                <w:lang w:eastAsia="en-CA"/>
              </w:rPr>
              <w:t>V dc</w:t>
            </w:r>
          </w:p>
        </w:tc>
      </w:tr>
      <w:tr w:rsidR="00320B27" w:rsidRPr="00C73289" w14:paraId="04118818" w14:textId="77777777" w:rsidTr="00174B20">
        <w:tc>
          <w:tcPr>
            <w:tcW w:w="11146" w:type="dxa"/>
            <w:gridSpan w:val="14"/>
            <w:tcBorders>
              <w:left w:val="nil"/>
              <w:right w:val="nil"/>
            </w:tcBorders>
          </w:tcPr>
          <w:p w14:paraId="74C6A76A" w14:textId="77777777" w:rsidR="00320B27" w:rsidRPr="00C73289" w:rsidRDefault="00320B27" w:rsidP="00174B20">
            <w:pPr>
              <w:jc w:val="center"/>
              <w:rPr>
                <w:lang w:eastAsia="en-CA"/>
              </w:rPr>
            </w:pPr>
            <w:r>
              <w:t>EMERGENCY POWER TESTS (Reference: 9.3)</w:t>
            </w:r>
          </w:p>
        </w:tc>
      </w:tr>
      <w:tr w:rsidR="00320B27" w14:paraId="49C8C92A" w14:textId="77777777" w:rsidTr="00174B20">
        <w:tc>
          <w:tcPr>
            <w:tcW w:w="567" w:type="dxa"/>
            <w:tcBorders>
              <w:left w:val="nil"/>
            </w:tcBorders>
            <w:vAlign w:val="center"/>
          </w:tcPr>
          <w:p w14:paraId="2F9EBA7D" w14:textId="77777777" w:rsidR="00320B27" w:rsidRDefault="00320B27" w:rsidP="00174B20">
            <w:r>
              <w:t>A</w:t>
            </w:r>
          </w:p>
        </w:tc>
        <w:tc>
          <w:tcPr>
            <w:tcW w:w="7230" w:type="dxa"/>
            <w:gridSpan w:val="2"/>
            <w:vAlign w:val="center"/>
          </w:tcPr>
          <w:p w14:paraId="776528F8" w14:textId="77777777" w:rsidR="00320B27" w:rsidRPr="00295E56" w:rsidRDefault="00320B27" w:rsidP="00174B20">
            <w:r>
              <w:t xml:space="preserve">Generator provides power to the AC </w:t>
            </w:r>
            <w:r>
              <w:rPr>
                <w:i/>
                <w:iCs/>
              </w:rPr>
              <w:t>circuit</w:t>
            </w:r>
            <w:r>
              <w:t xml:space="preserve"> serving the </w:t>
            </w:r>
            <w:r>
              <w:rPr>
                <w:i/>
                <w:iCs/>
              </w:rPr>
              <w:t>fire alarm</w:t>
            </w:r>
            <w:r>
              <w:t xml:space="preserve"> system.</w:t>
            </w:r>
          </w:p>
        </w:tc>
        <w:tc>
          <w:tcPr>
            <w:tcW w:w="487" w:type="dxa"/>
            <w:gridSpan w:val="2"/>
            <w:tcBorders>
              <w:top w:val="single" w:sz="4" w:space="0" w:color="auto"/>
              <w:bottom w:val="single" w:sz="4" w:space="0" w:color="auto"/>
              <w:right w:val="nil"/>
            </w:tcBorders>
            <w:vAlign w:val="center"/>
          </w:tcPr>
          <w:p w14:paraId="7EE1B0F2"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34E21AF" w14:textId="6FA54D80" w:rsidR="00320B27" w:rsidRDefault="00000000" w:rsidP="00174B20">
            <w:pPr>
              <w:rPr>
                <w:lang w:eastAsia="en-CA"/>
              </w:rPr>
            </w:pPr>
            <w:sdt>
              <w:sdtPr>
                <w:rPr>
                  <w:lang w:eastAsia="en-CA"/>
                </w:rPr>
                <w:id w:val="1886517552"/>
                <w14:checkbox>
                  <w14:checked w14:val="0"/>
                  <w14:checkedState w14:val="0050" w14:font="Wingdings 2"/>
                  <w14:uncheckedState w14:val="0020" w14:font="Wingdings 2"/>
                </w14:checkbox>
              </w:sdtPr>
              <w:sdtContent>
                <w:r w:rsidR="00F23F82">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576F1475"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B70BD32" w14:textId="5BFBEB4C" w:rsidR="00320B27" w:rsidRDefault="00000000" w:rsidP="00174B20">
            <w:pPr>
              <w:rPr>
                <w:lang w:eastAsia="en-CA"/>
              </w:rPr>
            </w:pPr>
            <w:sdt>
              <w:sdtPr>
                <w:rPr>
                  <w:lang w:eastAsia="en-CA"/>
                </w:rPr>
                <w:id w:val="294035324"/>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708" w:type="dxa"/>
            <w:tcBorders>
              <w:top w:val="single" w:sz="4" w:space="0" w:color="auto"/>
              <w:bottom w:val="single" w:sz="4" w:space="0" w:color="auto"/>
              <w:right w:val="nil"/>
            </w:tcBorders>
            <w:vAlign w:val="center"/>
          </w:tcPr>
          <w:p w14:paraId="0F170833"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1A248A0" w14:textId="77777777" w:rsidR="00320B27" w:rsidRDefault="00000000" w:rsidP="00174B20">
            <w:pPr>
              <w:rPr>
                <w:lang w:eastAsia="en-CA"/>
              </w:rPr>
            </w:pPr>
            <w:sdt>
              <w:sdtPr>
                <w:rPr>
                  <w:lang w:eastAsia="en-CA"/>
                </w:rPr>
                <w:id w:val="-140236831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AF7D357" w14:textId="77777777" w:rsidTr="00174B20">
        <w:tc>
          <w:tcPr>
            <w:tcW w:w="567" w:type="dxa"/>
            <w:tcBorders>
              <w:left w:val="nil"/>
            </w:tcBorders>
            <w:vAlign w:val="center"/>
          </w:tcPr>
          <w:p w14:paraId="36DA1C16" w14:textId="77777777" w:rsidR="00320B27" w:rsidRDefault="00320B27" w:rsidP="00174B20">
            <w:r>
              <w:t>B</w:t>
            </w:r>
          </w:p>
        </w:tc>
        <w:tc>
          <w:tcPr>
            <w:tcW w:w="7230" w:type="dxa"/>
            <w:gridSpan w:val="2"/>
            <w:vAlign w:val="center"/>
          </w:tcPr>
          <w:p w14:paraId="68745666" w14:textId="77777777" w:rsidR="00320B27" w:rsidRPr="00295E56" w:rsidRDefault="00320B27" w:rsidP="00174B20">
            <w:r>
              <w:t xml:space="preserve">Trouble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52238229"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7454972" w14:textId="77777777" w:rsidR="00320B27" w:rsidRDefault="00000000" w:rsidP="00174B20">
            <w:pPr>
              <w:rPr>
                <w:lang w:eastAsia="en-CA"/>
              </w:rPr>
            </w:pPr>
            <w:sdt>
              <w:sdtPr>
                <w:rPr>
                  <w:lang w:eastAsia="en-CA"/>
                </w:rPr>
                <w:id w:val="119434650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781F5920"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5AB2219" w14:textId="77777777" w:rsidR="00320B27" w:rsidRDefault="00000000" w:rsidP="00174B20">
            <w:pPr>
              <w:rPr>
                <w:lang w:eastAsia="en-CA"/>
              </w:rPr>
            </w:pPr>
            <w:sdt>
              <w:sdtPr>
                <w:rPr>
                  <w:lang w:eastAsia="en-CA"/>
                </w:rPr>
                <w:id w:val="-195593832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148147C"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546DF77" w14:textId="11EEF917" w:rsidR="00320B27" w:rsidRDefault="00000000" w:rsidP="00174B20">
            <w:pPr>
              <w:rPr>
                <w:lang w:eastAsia="en-CA"/>
              </w:rPr>
            </w:pPr>
            <w:sdt>
              <w:sdtPr>
                <w:rPr>
                  <w:lang w:eastAsia="en-CA"/>
                </w:rPr>
                <w:id w:val="1318224020"/>
                <w14:checkbox>
                  <w14:checked w14:val="1"/>
                  <w14:checkedState w14:val="0050" w14:font="Wingdings 2"/>
                  <w14:uncheckedState w14:val="0020" w14:font="Wingdings 2"/>
                </w14:checkbox>
              </w:sdtPr>
              <w:sdtContent>
                <w:r w:rsidR="0005018F">
                  <w:rPr>
                    <w:lang w:eastAsia="en-CA"/>
                  </w:rPr>
                  <w:sym w:font="Wingdings 2" w:char="F050"/>
                </w:r>
              </w:sdtContent>
            </w:sdt>
          </w:p>
        </w:tc>
      </w:tr>
      <w:tr w:rsidR="00320B27" w14:paraId="530AC340" w14:textId="77777777" w:rsidTr="00174B20">
        <w:tc>
          <w:tcPr>
            <w:tcW w:w="567" w:type="dxa"/>
            <w:tcBorders>
              <w:left w:val="nil"/>
            </w:tcBorders>
            <w:vAlign w:val="center"/>
          </w:tcPr>
          <w:p w14:paraId="507374DD" w14:textId="77777777" w:rsidR="00320B27" w:rsidRDefault="00320B27" w:rsidP="00174B20">
            <w:r>
              <w:t>C</w:t>
            </w:r>
          </w:p>
        </w:tc>
        <w:tc>
          <w:tcPr>
            <w:tcW w:w="7230" w:type="dxa"/>
            <w:gridSpan w:val="2"/>
            <w:vAlign w:val="center"/>
          </w:tcPr>
          <w:p w14:paraId="78572E54" w14:textId="77777777" w:rsidR="00320B27" w:rsidRPr="00295E56" w:rsidRDefault="00320B27" w:rsidP="00174B20">
            <w:r>
              <w:t xml:space="preserve">Generator Run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439949DF"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AB3C581" w14:textId="77777777" w:rsidR="00320B27" w:rsidRDefault="00000000" w:rsidP="00174B20">
            <w:pPr>
              <w:rPr>
                <w:lang w:eastAsia="en-CA"/>
              </w:rPr>
            </w:pPr>
            <w:sdt>
              <w:sdtPr>
                <w:rPr>
                  <w:lang w:eastAsia="en-CA"/>
                </w:rPr>
                <w:id w:val="33011250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0DACC95F"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8B5FD61" w14:textId="77777777" w:rsidR="00320B27" w:rsidRDefault="00000000" w:rsidP="00174B20">
            <w:pPr>
              <w:rPr>
                <w:lang w:eastAsia="en-CA"/>
              </w:rPr>
            </w:pPr>
            <w:sdt>
              <w:sdtPr>
                <w:rPr>
                  <w:lang w:eastAsia="en-CA"/>
                </w:rPr>
                <w:id w:val="98065230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38C65119"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B220446" w14:textId="10F8E0EA" w:rsidR="00320B27" w:rsidRDefault="00000000" w:rsidP="00174B20">
            <w:pPr>
              <w:rPr>
                <w:lang w:eastAsia="en-CA"/>
              </w:rPr>
            </w:pPr>
            <w:sdt>
              <w:sdtPr>
                <w:rPr>
                  <w:lang w:eastAsia="en-CA"/>
                </w:rPr>
                <w:id w:val="-527185329"/>
                <w14:checkbox>
                  <w14:checked w14:val="1"/>
                  <w14:checkedState w14:val="0050" w14:font="Wingdings 2"/>
                  <w14:uncheckedState w14:val="0020" w14:font="Wingdings 2"/>
                </w14:checkbox>
              </w:sdtPr>
              <w:sdtContent>
                <w:r w:rsidR="0005018F">
                  <w:rPr>
                    <w:lang w:eastAsia="en-CA"/>
                  </w:rPr>
                  <w:sym w:font="Wingdings 2" w:char="F050"/>
                </w:r>
              </w:sdtContent>
            </w:sdt>
          </w:p>
        </w:tc>
      </w:tr>
    </w:tbl>
    <w:p w14:paraId="5EF15593" w14:textId="77777777" w:rsidR="00320B27" w:rsidRDefault="00320B27" w:rsidP="00320B27"/>
    <w:p w14:paraId="6B6CD4BF" w14:textId="77777777" w:rsidR="00320B27" w:rsidRDefault="00320B27" w:rsidP="00320B27"/>
    <w:p w14:paraId="4DFE4581" w14:textId="77777777" w:rsidR="00320B27" w:rsidRDefault="00320B27">
      <w:pPr>
        <w:spacing w:after="200" w:line="276" w:lineRule="auto"/>
      </w:pPr>
    </w:p>
    <w:p w14:paraId="2C6737E5" w14:textId="77777777" w:rsidR="00320B27" w:rsidRDefault="00320B27">
      <w:pPr>
        <w:spacing w:after="200" w:line="276" w:lineRule="auto"/>
      </w:pPr>
    </w:p>
    <w:p w14:paraId="10584AB5" w14:textId="77777777" w:rsidR="00320B27" w:rsidRDefault="00320B27">
      <w:pPr>
        <w:spacing w:after="200" w:line="276" w:lineRule="auto"/>
      </w:pPr>
    </w:p>
    <w:p w14:paraId="73BA6244" w14:textId="77777777" w:rsidR="0031098F" w:rsidRDefault="0031098F">
      <w:pPr>
        <w:spacing w:after="200" w:line="276" w:lineRule="auto"/>
      </w:pPr>
      <w:r>
        <w:br w:type="page"/>
      </w:r>
    </w:p>
    <w:p w14:paraId="5085E465" w14:textId="045BB619" w:rsidR="00320B27" w:rsidRDefault="00320B27" w:rsidP="00D2445D">
      <w:pPr>
        <w:pStyle w:val="Heading2"/>
        <w:numPr>
          <w:ilvl w:val="1"/>
          <w:numId w:val="29"/>
        </w:numPr>
        <w:ind w:left="1134" w:hanging="1141"/>
      </w:pPr>
      <w:r>
        <w:lastRenderedPageBreak/>
        <w:t>Emergency Power Supply Test and Inspection (10)</w:t>
      </w:r>
    </w:p>
    <w:p w14:paraId="3B97C764" w14:textId="77777777" w:rsidR="00320B27" w:rsidRDefault="00320B27" w:rsidP="00320B27">
      <w:r>
        <w:t>NOTE 1: See 9.2, 9.3, 9.4, and Annex C, Battery Tests</w:t>
      </w:r>
    </w:p>
    <w:p w14:paraId="48C912DB" w14:textId="77777777" w:rsidR="00320B27" w:rsidRPr="002A280B" w:rsidRDefault="00320B27" w:rsidP="00320B27">
      <w:r>
        <w:t xml:space="preserve">NOTE 2: Complete section for each </w:t>
      </w:r>
      <w:r>
        <w:rPr>
          <w:i/>
          <w:iCs/>
        </w:rPr>
        <w:t>emergency power supply.</w:t>
      </w:r>
    </w:p>
    <w:p w14:paraId="64E538FE" w14:textId="77777777" w:rsidR="00320B27" w:rsidRDefault="00320B27" w:rsidP="00320B27"/>
    <w:tbl>
      <w:tblPr>
        <w:tblStyle w:val="TableGrid"/>
        <w:tblW w:w="0" w:type="auto"/>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320B27" w14:paraId="49C00053" w14:textId="77777777" w:rsidTr="00174B20">
        <w:tc>
          <w:tcPr>
            <w:tcW w:w="2948" w:type="dxa"/>
            <w:gridSpan w:val="3"/>
            <w:tcBorders>
              <w:left w:val="nil"/>
              <w:right w:val="nil"/>
            </w:tcBorders>
          </w:tcPr>
          <w:p w14:paraId="48C85585" w14:textId="77777777" w:rsidR="00320B27" w:rsidRPr="00B36AD1" w:rsidRDefault="00320B27" w:rsidP="00174B20">
            <w:r>
              <w:rPr>
                <w:i/>
                <w:iCs/>
              </w:rPr>
              <w:t>Emergency power supply</w:t>
            </w:r>
            <w:r>
              <w:t xml:space="preserve"> location:</w:t>
            </w:r>
          </w:p>
        </w:tc>
        <w:tc>
          <w:tcPr>
            <w:tcW w:w="7852" w:type="dxa"/>
            <w:gridSpan w:val="19"/>
            <w:tcBorders>
              <w:left w:val="nil"/>
              <w:right w:val="nil"/>
            </w:tcBorders>
            <w:shd w:val="clear" w:color="auto" w:fill="F2F2F2" w:themeFill="background1" w:themeFillShade="F2"/>
          </w:tcPr>
          <w:p w14:paraId="4885A2B6" w14:textId="28024A09" w:rsidR="00320B27" w:rsidRDefault="00000000" w:rsidP="00174B20">
            <w:sdt>
              <w:sdtPr>
                <w:rPr>
                  <w:lang w:eastAsia="en-CA"/>
                </w:rPr>
                <w:id w:val="-1795827672"/>
                <w:placeholder>
                  <w:docPart w:val="17BA9062490747B390DEFCEAB8C5D18A"/>
                </w:placeholder>
              </w:sdtPr>
              <w:sdtContent>
                <w:r w:rsidR="00320B27" w:rsidRPr="00814B85">
                  <w:rPr>
                    <w:lang w:eastAsia="en-CA"/>
                  </w:rPr>
                  <w:t xml:space="preserve"> </w:t>
                </w:r>
                <w:r w:rsidR="00F81C58">
                  <w:rPr>
                    <w:lang w:eastAsia="en-CA"/>
                  </w:rPr>
                  <w:t>Booster #7 (PNL-2H2 CCT-15)</w:t>
                </w:r>
              </w:sdtContent>
            </w:sdt>
          </w:p>
        </w:tc>
      </w:tr>
      <w:tr w:rsidR="00320B27" w14:paraId="5B7A269E" w14:textId="77777777" w:rsidTr="00174B20">
        <w:tc>
          <w:tcPr>
            <w:tcW w:w="3119" w:type="dxa"/>
            <w:gridSpan w:val="4"/>
            <w:tcBorders>
              <w:left w:val="nil"/>
              <w:right w:val="nil"/>
            </w:tcBorders>
          </w:tcPr>
          <w:p w14:paraId="65D952AE" w14:textId="77777777" w:rsidR="00320B27" w:rsidRDefault="00320B27" w:rsidP="00174B20">
            <w:pPr>
              <w:rPr>
                <w:i/>
                <w:iCs/>
              </w:rPr>
            </w:pPr>
            <w:r>
              <w:rPr>
                <w:i/>
                <w:iCs/>
              </w:rPr>
              <w:t xml:space="preserve">Emergency power supply </w:t>
            </w:r>
            <w:r w:rsidRPr="002A280B">
              <w:t>identification:</w:t>
            </w:r>
          </w:p>
        </w:tc>
        <w:tc>
          <w:tcPr>
            <w:tcW w:w="7681" w:type="dxa"/>
            <w:gridSpan w:val="18"/>
            <w:tcBorders>
              <w:left w:val="nil"/>
              <w:right w:val="nil"/>
            </w:tcBorders>
            <w:shd w:val="clear" w:color="auto" w:fill="F2F2F2" w:themeFill="background1" w:themeFillShade="F2"/>
          </w:tcPr>
          <w:p w14:paraId="5D45D7F1" w14:textId="53E30C99" w:rsidR="00320B27" w:rsidRPr="00814B85" w:rsidRDefault="00000000" w:rsidP="00174B20">
            <w:pPr>
              <w:rPr>
                <w:lang w:eastAsia="en-CA"/>
              </w:rPr>
            </w:pPr>
            <w:sdt>
              <w:sdtPr>
                <w:rPr>
                  <w:lang w:eastAsia="en-CA"/>
                </w:rPr>
                <w:id w:val="-501736831"/>
                <w:placeholder>
                  <w:docPart w:val="A58D9D8E0017489FABFDE61775FDE476"/>
                </w:placeholder>
              </w:sdtPr>
              <w:sdtContent>
                <w:r w:rsidR="00320B27" w:rsidRPr="00814B85">
                  <w:rPr>
                    <w:lang w:eastAsia="en-CA"/>
                  </w:rPr>
                  <w:t xml:space="preserve"> </w:t>
                </w:r>
                <w:r w:rsidR="00F81C58">
                  <w:rPr>
                    <w:lang w:eastAsia="en-CA"/>
                  </w:rPr>
                  <w:t>Booster #7 Batteries</w:t>
                </w:r>
              </w:sdtContent>
            </w:sdt>
          </w:p>
        </w:tc>
      </w:tr>
      <w:tr w:rsidR="00320B27" w14:paraId="50D64E60" w14:textId="77777777" w:rsidTr="00174B20">
        <w:tc>
          <w:tcPr>
            <w:tcW w:w="3119" w:type="dxa"/>
            <w:gridSpan w:val="4"/>
            <w:tcBorders>
              <w:left w:val="nil"/>
              <w:bottom w:val="single" w:sz="4" w:space="0" w:color="auto"/>
              <w:right w:val="nil"/>
            </w:tcBorders>
          </w:tcPr>
          <w:p w14:paraId="78287514" w14:textId="77777777" w:rsidR="00320B27" w:rsidRPr="002A280B" w:rsidRDefault="00320B27" w:rsidP="00174B20">
            <w:r>
              <w:rPr>
                <w:i/>
                <w:iCs/>
              </w:rPr>
              <w:t>Emergency power supply</w:t>
            </w:r>
            <w:r>
              <w:t xml:space="preserve"> provided by:</w:t>
            </w:r>
          </w:p>
        </w:tc>
        <w:tc>
          <w:tcPr>
            <w:tcW w:w="7681" w:type="dxa"/>
            <w:gridSpan w:val="18"/>
            <w:tcBorders>
              <w:left w:val="nil"/>
              <w:bottom w:val="single" w:sz="4" w:space="0" w:color="auto"/>
              <w:right w:val="nil"/>
            </w:tcBorders>
            <w:shd w:val="clear" w:color="auto" w:fill="F2F2F2" w:themeFill="background1" w:themeFillShade="F2"/>
          </w:tcPr>
          <w:p w14:paraId="43207FDE" w14:textId="77777777" w:rsidR="00320B27" w:rsidRPr="00814B85" w:rsidRDefault="00000000" w:rsidP="00174B20">
            <w:pPr>
              <w:rPr>
                <w:lang w:eastAsia="en-CA"/>
              </w:rPr>
            </w:pPr>
            <w:sdt>
              <w:sdtPr>
                <w:rPr>
                  <w:lang w:eastAsia="en-CA"/>
                </w:rPr>
                <w:id w:val="283163097"/>
                <w:placeholder>
                  <w:docPart w:val="5800409CE5DB488D98BCDF9490FEC38C"/>
                </w:placeholder>
              </w:sdtPr>
              <w:sdtContent>
                <w:r w:rsidR="00320B27" w:rsidRPr="00814B85">
                  <w:rPr>
                    <w:lang w:eastAsia="en-CA"/>
                  </w:rPr>
                  <w:t xml:space="preserve"> </w:t>
                </w:r>
              </w:sdtContent>
            </w:sdt>
          </w:p>
        </w:tc>
      </w:tr>
      <w:tr w:rsidR="00320B27" w14:paraId="2D4CD2A6" w14:textId="77777777" w:rsidTr="00174B20">
        <w:tc>
          <w:tcPr>
            <w:tcW w:w="1350" w:type="dxa"/>
            <w:tcBorders>
              <w:left w:val="nil"/>
              <w:bottom w:val="single" w:sz="4" w:space="0" w:color="auto"/>
              <w:right w:val="nil"/>
            </w:tcBorders>
          </w:tcPr>
          <w:p w14:paraId="488993D6" w14:textId="77777777" w:rsidR="00320B27" w:rsidRPr="00814B85" w:rsidRDefault="00320B27" w:rsidP="00174B20">
            <w:pPr>
              <w:jc w:val="right"/>
              <w:rPr>
                <w:lang w:eastAsia="en-CA"/>
              </w:rPr>
            </w:pPr>
            <w:r>
              <w:rPr>
                <w:lang w:eastAsia="en-CA"/>
              </w:rPr>
              <w:t>Batteries</w:t>
            </w:r>
          </w:p>
        </w:tc>
        <w:tc>
          <w:tcPr>
            <w:tcW w:w="1350" w:type="dxa"/>
            <w:tcBorders>
              <w:left w:val="nil"/>
              <w:bottom w:val="single" w:sz="4" w:space="0" w:color="auto"/>
              <w:right w:val="single" w:sz="4" w:space="0" w:color="auto"/>
            </w:tcBorders>
            <w:shd w:val="clear" w:color="auto" w:fill="F2F2F2" w:themeFill="background1" w:themeFillShade="F2"/>
            <w:vAlign w:val="center"/>
          </w:tcPr>
          <w:p w14:paraId="60F96636" w14:textId="46635684" w:rsidR="00320B27" w:rsidRPr="00814B85" w:rsidRDefault="00000000" w:rsidP="00174B20">
            <w:pPr>
              <w:rPr>
                <w:lang w:eastAsia="en-CA"/>
              </w:rPr>
            </w:pPr>
            <w:sdt>
              <w:sdtPr>
                <w:rPr>
                  <w:lang w:eastAsia="en-CA"/>
                </w:rPr>
                <w:id w:val="233209208"/>
                <w14:checkbox>
                  <w14:checked w14:val="1"/>
                  <w14:checkedState w14:val="0050" w14:font="Wingdings 2"/>
                  <w14:uncheckedState w14:val="0020" w14:font="Wingdings 2"/>
                </w14:checkbox>
              </w:sdtPr>
              <w:sdtContent>
                <w:r w:rsidR="00F81C58">
                  <w:rPr>
                    <w:lang w:eastAsia="en-CA"/>
                  </w:rPr>
                  <w:sym w:font="Wingdings 2" w:char="F050"/>
                </w:r>
              </w:sdtContent>
            </w:sdt>
          </w:p>
        </w:tc>
        <w:tc>
          <w:tcPr>
            <w:tcW w:w="1350" w:type="dxa"/>
            <w:gridSpan w:val="4"/>
            <w:tcBorders>
              <w:left w:val="single" w:sz="4" w:space="0" w:color="auto"/>
              <w:bottom w:val="single" w:sz="4" w:space="0" w:color="auto"/>
              <w:right w:val="nil"/>
            </w:tcBorders>
          </w:tcPr>
          <w:p w14:paraId="5AD30DEB" w14:textId="77777777" w:rsidR="00320B27" w:rsidRPr="00814B85" w:rsidRDefault="00320B27" w:rsidP="00174B20">
            <w:pPr>
              <w:jc w:val="right"/>
              <w:rPr>
                <w:lang w:eastAsia="en-CA"/>
              </w:rPr>
            </w:pPr>
            <w:r>
              <w:rPr>
                <w:lang w:eastAsia="en-CA"/>
              </w:rPr>
              <w:t>Generator</w:t>
            </w:r>
          </w:p>
        </w:tc>
        <w:tc>
          <w:tcPr>
            <w:tcW w:w="1350" w:type="dxa"/>
            <w:gridSpan w:val="4"/>
            <w:tcBorders>
              <w:left w:val="nil"/>
              <w:bottom w:val="single" w:sz="4" w:space="0" w:color="auto"/>
              <w:right w:val="single" w:sz="4" w:space="0" w:color="auto"/>
            </w:tcBorders>
            <w:shd w:val="clear" w:color="auto" w:fill="F2F2F2" w:themeFill="background1" w:themeFillShade="F2"/>
            <w:vAlign w:val="center"/>
          </w:tcPr>
          <w:p w14:paraId="6DC9C437" w14:textId="77777777" w:rsidR="00320B27" w:rsidRPr="00814B85" w:rsidRDefault="00000000" w:rsidP="00174B20">
            <w:pPr>
              <w:rPr>
                <w:lang w:eastAsia="en-CA"/>
              </w:rPr>
            </w:pPr>
            <w:sdt>
              <w:sdtPr>
                <w:rPr>
                  <w:lang w:eastAsia="en-CA"/>
                </w:rPr>
                <w:id w:val="-99858420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707955A2" w14:textId="77777777" w:rsidR="00320B27" w:rsidRPr="00814B85" w:rsidRDefault="00320B27" w:rsidP="00174B20">
            <w:pPr>
              <w:jc w:val="right"/>
              <w:rPr>
                <w:lang w:eastAsia="en-CA"/>
              </w:rPr>
            </w:pPr>
            <w:r>
              <w:rPr>
                <w:lang w:eastAsia="en-CA"/>
              </w:rPr>
              <w:t>UPS</w:t>
            </w:r>
          </w:p>
        </w:tc>
        <w:tc>
          <w:tcPr>
            <w:tcW w:w="1350" w:type="dxa"/>
            <w:gridSpan w:val="3"/>
            <w:tcBorders>
              <w:left w:val="nil"/>
              <w:bottom w:val="single" w:sz="4" w:space="0" w:color="auto"/>
              <w:right w:val="single" w:sz="4" w:space="0" w:color="auto"/>
            </w:tcBorders>
            <w:shd w:val="clear" w:color="auto" w:fill="F2F2F2" w:themeFill="background1" w:themeFillShade="F2"/>
            <w:vAlign w:val="center"/>
          </w:tcPr>
          <w:p w14:paraId="79D7182A" w14:textId="77777777" w:rsidR="00320B27" w:rsidRPr="00814B85" w:rsidRDefault="00000000" w:rsidP="00174B20">
            <w:pPr>
              <w:rPr>
                <w:lang w:eastAsia="en-CA"/>
              </w:rPr>
            </w:pPr>
            <w:sdt>
              <w:sdtPr>
                <w:rPr>
                  <w:lang w:eastAsia="en-CA"/>
                </w:rPr>
                <w:id w:val="-96295789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4BC70E40" w14:textId="77777777" w:rsidR="00320B27" w:rsidRPr="00814B85" w:rsidRDefault="00320B27" w:rsidP="00174B20">
            <w:pPr>
              <w:jc w:val="right"/>
              <w:rPr>
                <w:lang w:eastAsia="en-CA"/>
              </w:rPr>
            </w:pPr>
            <w:r>
              <w:rPr>
                <w:lang w:eastAsia="en-CA"/>
              </w:rPr>
              <w:t>Combination</w:t>
            </w:r>
          </w:p>
        </w:tc>
        <w:tc>
          <w:tcPr>
            <w:tcW w:w="1350" w:type="dxa"/>
            <w:gridSpan w:val="3"/>
            <w:tcBorders>
              <w:left w:val="nil"/>
              <w:bottom w:val="single" w:sz="4" w:space="0" w:color="auto"/>
              <w:right w:val="nil"/>
            </w:tcBorders>
            <w:shd w:val="clear" w:color="auto" w:fill="F2F2F2" w:themeFill="background1" w:themeFillShade="F2"/>
            <w:vAlign w:val="center"/>
          </w:tcPr>
          <w:p w14:paraId="2E7A84FE" w14:textId="77777777" w:rsidR="00320B27" w:rsidRPr="00814B85" w:rsidRDefault="00000000" w:rsidP="00174B20">
            <w:pPr>
              <w:rPr>
                <w:lang w:eastAsia="en-CA"/>
              </w:rPr>
            </w:pPr>
            <w:sdt>
              <w:sdtPr>
                <w:rPr>
                  <w:lang w:eastAsia="en-CA"/>
                </w:rPr>
                <w:id w:val="33103934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4CE23D6" w14:textId="77777777" w:rsidTr="00174B20">
        <w:tc>
          <w:tcPr>
            <w:tcW w:w="3544" w:type="dxa"/>
            <w:gridSpan w:val="5"/>
            <w:tcBorders>
              <w:left w:val="nil"/>
              <w:right w:val="single" w:sz="4" w:space="0" w:color="auto"/>
            </w:tcBorders>
          </w:tcPr>
          <w:p w14:paraId="773A03FE" w14:textId="77777777" w:rsidR="00320B27" w:rsidRDefault="00320B27" w:rsidP="00174B20">
            <w:pPr>
              <w:rPr>
                <w:lang w:eastAsia="en-CA"/>
              </w:rPr>
            </w:pPr>
            <w:r>
              <w:rPr>
                <w:lang w:eastAsia="en-CA"/>
              </w:rPr>
              <w:t>NBC required full load alarm operation time</w:t>
            </w:r>
          </w:p>
        </w:tc>
        <w:tc>
          <w:tcPr>
            <w:tcW w:w="907" w:type="dxa"/>
            <w:gridSpan w:val="2"/>
            <w:tcBorders>
              <w:left w:val="single" w:sz="4" w:space="0" w:color="auto"/>
              <w:right w:val="nil"/>
            </w:tcBorders>
          </w:tcPr>
          <w:p w14:paraId="07B81160" w14:textId="77777777" w:rsidR="00320B27" w:rsidRDefault="00320B27" w:rsidP="00174B20">
            <w:pPr>
              <w:jc w:val="right"/>
              <w:rPr>
                <w:lang w:eastAsia="en-CA"/>
              </w:rPr>
            </w:pPr>
            <w:r>
              <w:rPr>
                <w:lang w:eastAsia="en-CA"/>
              </w:rPr>
              <w:t>2h</w:t>
            </w:r>
          </w:p>
        </w:tc>
        <w:tc>
          <w:tcPr>
            <w:tcW w:w="907" w:type="dxa"/>
            <w:gridSpan w:val="2"/>
            <w:tcBorders>
              <w:left w:val="nil"/>
              <w:right w:val="single" w:sz="4" w:space="0" w:color="auto"/>
            </w:tcBorders>
            <w:shd w:val="clear" w:color="auto" w:fill="F2F2F2" w:themeFill="background1" w:themeFillShade="F2"/>
          </w:tcPr>
          <w:p w14:paraId="3B7F4B25" w14:textId="77777777" w:rsidR="00320B27" w:rsidRDefault="00000000" w:rsidP="00174B20">
            <w:pPr>
              <w:rPr>
                <w:lang w:eastAsia="en-CA"/>
              </w:rPr>
            </w:pPr>
            <w:sdt>
              <w:sdtPr>
                <w:rPr>
                  <w:lang w:eastAsia="en-CA"/>
                </w:rPr>
                <w:id w:val="-189519298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gridSpan w:val="3"/>
            <w:tcBorders>
              <w:left w:val="single" w:sz="4" w:space="0" w:color="auto"/>
              <w:right w:val="nil"/>
            </w:tcBorders>
          </w:tcPr>
          <w:p w14:paraId="1D7297EB" w14:textId="77777777" w:rsidR="00320B27" w:rsidRDefault="00320B27" w:rsidP="00174B20">
            <w:pPr>
              <w:jc w:val="right"/>
              <w:rPr>
                <w:lang w:eastAsia="en-CA"/>
              </w:rPr>
            </w:pPr>
            <w:r>
              <w:rPr>
                <w:lang w:eastAsia="en-CA"/>
              </w:rPr>
              <w:t>1h</w:t>
            </w:r>
          </w:p>
        </w:tc>
        <w:tc>
          <w:tcPr>
            <w:tcW w:w="907" w:type="dxa"/>
            <w:gridSpan w:val="2"/>
            <w:tcBorders>
              <w:left w:val="nil"/>
              <w:right w:val="single" w:sz="4" w:space="0" w:color="auto"/>
            </w:tcBorders>
            <w:shd w:val="clear" w:color="auto" w:fill="F2F2F2" w:themeFill="background1" w:themeFillShade="F2"/>
          </w:tcPr>
          <w:p w14:paraId="503AE52B" w14:textId="77777777" w:rsidR="00320B27" w:rsidRDefault="00000000" w:rsidP="00174B20">
            <w:pPr>
              <w:rPr>
                <w:lang w:eastAsia="en-CA"/>
              </w:rPr>
            </w:pPr>
            <w:sdt>
              <w:sdtPr>
                <w:rPr>
                  <w:lang w:eastAsia="en-CA"/>
                </w:rPr>
                <w:id w:val="213743852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tcBorders>
              <w:left w:val="single" w:sz="4" w:space="0" w:color="auto"/>
              <w:right w:val="nil"/>
            </w:tcBorders>
          </w:tcPr>
          <w:p w14:paraId="7E767171" w14:textId="77777777" w:rsidR="00320B27" w:rsidRDefault="00320B27" w:rsidP="00174B20">
            <w:pPr>
              <w:jc w:val="right"/>
              <w:rPr>
                <w:lang w:eastAsia="en-CA"/>
              </w:rPr>
            </w:pPr>
            <w:r>
              <w:rPr>
                <w:lang w:eastAsia="en-CA"/>
              </w:rPr>
              <w:t>30min</w:t>
            </w:r>
          </w:p>
        </w:tc>
        <w:tc>
          <w:tcPr>
            <w:tcW w:w="907" w:type="dxa"/>
            <w:gridSpan w:val="3"/>
            <w:tcBorders>
              <w:left w:val="nil"/>
              <w:right w:val="single" w:sz="4" w:space="0" w:color="auto"/>
            </w:tcBorders>
            <w:shd w:val="clear" w:color="auto" w:fill="F2F2F2" w:themeFill="background1" w:themeFillShade="F2"/>
          </w:tcPr>
          <w:p w14:paraId="20EAFF8D" w14:textId="5AA40904" w:rsidR="00320B27" w:rsidRDefault="00000000" w:rsidP="00174B20">
            <w:pPr>
              <w:rPr>
                <w:lang w:eastAsia="en-CA"/>
              </w:rPr>
            </w:pPr>
            <w:sdt>
              <w:sdtPr>
                <w:rPr>
                  <w:lang w:eastAsia="en-CA"/>
                </w:rPr>
                <w:id w:val="2095278320"/>
                <w14:checkbox>
                  <w14:checked w14:val="1"/>
                  <w14:checkedState w14:val="0050" w14:font="Wingdings 2"/>
                  <w14:uncheckedState w14:val="0020" w14:font="Wingdings 2"/>
                </w14:checkbox>
              </w:sdtPr>
              <w:sdtContent>
                <w:r w:rsidR="00F81C58">
                  <w:rPr>
                    <w:lang w:eastAsia="en-CA"/>
                  </w:rPr>
                  <w:sym w:font="Wingdings 2" w:char="F050"/>
                </w:r>
              </w:sdtContent>
            </w:sdt>
          </w:p>
        </w:tc>
        <w:tc>
          <w:tcPr>
            <w:tcW w:w="907" w:type="dxa"/>
            <w:gridSpan w:val="3"/>
            <w:tcBorders>
              <w:left w:val="single" w:sz="4" w:space="0" w:color="auto"/>
              <w:right w:val="nil"/>
            </w:tcBorders>
          </w:tcPr>
          <w:p w14:paraId="725A95AB" w14:textId="77777777" w:rsidR="00320B27" w:rsidRDefault="00320B27" w:rsidP="00174B20">
            <w:pPr>
              <w:jc w:val="right"/>
              <w:rPr>
                <w:lang w:eastAsia="en-CA"/>
              </w:rPr>
            </w:pPr>
            <w:r>
              <w:rPr>
                <w:lang w:eastAsia="en-CA"/>
              </w:rPr>
              <w:t>5 min</w:t>
            </w:r>
          </w:p>
        </w:tc>
        <w:tc>
          <w:tcPr>
            <w:tcW w:w="907" w:type="dxa"/>
            <w:tcBorders>
              <w:left w:val="nil"/>
              <w:right w:val="nil"/>
            </w:tcBorders>
            <w:shd w:val="clear" w:color="auto" w:fill="F2F2F2" w:themeFill="background1" w:themeFillShade="F2"/>
          </w:tcPr>
          <w:p w14:paraId="182CABF9" w14:textId="77777777" w:rsidR="00320B27" w:rsidRDefault="00000000" w:rsidP="00174B20">
            <w:pPr>
              <w:rPr>
                <w:lang w:eastAsia="en-CA"/>
              </w:rPr>
            </w:pPr>
            <w:sdt>
              <w:sdtPr>
                <w:rPr>
                  <w:lang w:eastAsia="en-CA"/>
                </w:rPr>
                <w:id w:val="31029013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4062CF5" w14:textId="77777777" w:rsidTr="00174B20">
        <w:tc>
          <w:tcPr>
            <w:tcW w:w="3544" w:type="dxa"/>
            <w:gridSpan w:val="5"/>
            <w:tcBorders>
              <w:left w:val="nil"/>
              <w:right w:val="single" w:sz="4" w:space="0" w:color="auto"/>
            </w:tcBorders>
          </w:tcPr>
          <w:p w14:paraId="73417AF1" w14:textId="77777777" w:rsidR="00320B27" w:rsidRDefault="00320B27" w:rsidP="00174B20">
            <w:pPr>
              <w:rPr>
                <w:lang w:eastAsia="en-CA"/>
              </w:rPr>
            </w:pPr>
            <w:r>
              <w:rPr>
                <w:lang w:eastAsia="en-CA"/>
              </w:rPr>
              <w:t>Installed batteries</w:t>
            </w:r>
          </w:p>
        </w:tc>
        <w:tc>
          <w:tcPr>
            <w:tcW w:w="1209" w:type="dxa"/>
            <w:gridSpan w:val="3"/>
            <w:tcBorders>
              <w:left w:val="single" w:sz="4" w:space="0" w:color="auto"/>
              <w:right w:val="nil"/>
            </w:tcBorders>
          </w:tcPr>
          <w:p w14:paraId="32166437" w14:textId="77777777" w:rsidR="00320B27" w:rsidRDefault="00320B27" w:rsidP="00174B20">
            <w:pPr>
              <w:jc w:val="right"/>
              <w:rPr>
                <w:lang w:eastAsia="en-CA"/>
              </w:rPr>
            </w:pPr>
            <w:r>
              <w:rPr>
                <w:lang w:eastAsia="en-CA"/>
              </w:rPr>
              <w:t>Qty:</w:t>
            </w:r>
          </w:p>
        </w:tc>
        <w:tc>
          <w:tcPr>
            <w:tcW w:w="1209" w:type="dxa"/>
            <w:gridSpan w:val="3"/>
            <w:tcBorders>
              <w:left w:val="nil"/>
              <w:right w:val="single" w:sz="4" w:space="0" w:color="auto"/>
            </w:tcBorders>
            <w:shd w:val="clear" w:color="auto" w:fill="F2F2F2" w:themeFill="background1" w:themeFillShade="F2"/>
          </w:tcPr>
          <w:p w14:paraId="200F64C7" w14:textId="61FABD8A" w:rsidR="00320B27" w:rsidRDefault="00000000" w:rsidP="00174B20">
            <w:pPr>
              <w:rPr>
                <w:lang w:eastAsia="en-CA"/>
              </w:rPr>
            </w:pPr>
            <w:sdt>
              <w:sdtPr>
                <w:rPr>
                  <w:lang w:eastAsia="en-CA"/>
                </w:rPr>
                <w:id w:val="1202208901"/>
                <w:placeholder>
                  <w:docPart w:val="341C92077CDE4D7A8D47554A715489B0"/>
                </w:placeholder>
              </w:sdtPr>
              <w:sdtContent>
                <w:r w:rsidR="00320B27" w:rsidRPr="00814B85">
                  <w:rPr>
                    <w:lang w:eastAsia="en-CA"/>
                  </w:rPr>
                  <w:t xml:space="preserve"> </w:t>
                </w:r>
                <w:r w:rsidR="00F81C58">
                  <w:rPr>
                    <w:lang w:eastAsia="en-CA"/>
                  </w:rPr>
                  <w:t>2</w:t>
                </w:r>
              </w:sdtContent>
            </w:sdt>
          </w:p>
        </w:tc>
        <w:tc>
          <w:tcPr>
            <w:tcW w:w="1210" w:type="dxa"/>
            <w:gridSpan w:val="3"/>
            <w:tcBorders>
              <w:left w:val="single" w:sz="4" w:space="0" w:color="auto"/>
              <w:right w:val="nil"/>
            </w:tcBorders>
          </w:tcPr>
          <w:p w14:paraId="0999F51F" w14:textId="77777777" w:rsidR="00320B27" w:rsidRDefault="00320B27" w:rsidP="00174B20">
            <w:pPr>
              <w:jc w:val="right"/>
              <w:rPr>
                <w:lang w:eastAsia="en-CA"/>
              </w:rPr>
            </w:pPr>
            <w:r>
              <w:rPr>
                <w:lang w:eastAsia="en-CA"/>
              </w:rPr>
              <w:t>V(dc):</w:t>
            </w:r>
          </w:p>
        </w:tc>
        <w:tc>
          <w:tcPr>
            <w:tcW w:w="1209" w:type="dxa"/>
            <w:gridSpan w:val="3"/>
            <w:tcBorders>
              <w:left w:val="nil"/>
              <w:right w:val="single" w:sz="4" w:space="0" w:color="auto"/>
            </w:tcBorders>
            <w:shd w:val="clear" w:color="auto" w:fill="F2F2F2" w:themeFill="background1" w:themeFillShade="F2"/>
          </w:tcPr>
          <w:p w14:paraId="725D5D08" w14:textId="7F670B67" w:rsidR="00320B27" w:rsidRDefault="00000000" w:rsidP="00174B20">
            <w:pPr>
              <w:rPr>
                <w:lang w:eastAsia="en-CA"/>
              </w:rPr>
            </w:pPr>
            <w:sdt>
              <w:sdtPr>
                <w:rPr>
                  <w:lang w:eastAsia="en-CA"/>
                </w:rPr>
                <w:id w:val="-2017688207"/>
                <w:placeholder>
                  <w:docPart w:val="5BC60908915841078D735FACE9D5EC15"/>
                </w:placeholder>
              </w:sdtPr>
              <w:sdtContent>
                <w:r w:rsidR="00320B27" w:rsidRPr="00814B85">
                  <w:rPr>
                    <w:lang w:eastAsia="en-CA"/>
                  </w:rPr>
                  <w:t xml:space="preserve"> </w:t>
                </w:r>
                <w:r w:rsidR="00F81C58">
                  <w:rPr>
                    <w:lang w:eastAsia="en-CA"/>
                  </w:rPr>
                  <w:t>12</w:t>
                </w:r>
              </w:sdtContent>
            </w:sdt>
          </w:p>
        </w:tc>
        <w:tc>
          <w:tcPr>
            <w:tcW w:w="1209" w:type="dxa"/>
            <w:gridSpan w:val="3"/>
            <w:tcBorders>
              <w:left w:val="single" w:sz="4" w:space="0" w:color="auto"/>
              <w:right w:val="nil"/>
            </w:tcBorders>
          </w:tcPr>
          <w:p w14:paraId="02C6F3A5" w14:textId="77777777" w:rsidR="00320B27" w:rsidRDefault="00320B27" w:rsidP="00174B20">
            <w:pPr>
              <w:jc w:val="right"/>
              <w:rPr>
                <w:lang w:eastAsia="en-CA"/>
              </w:rPr>
            </w:pPr>
            <w:proofErr w:type="spellStart"/>
            <w:r>
              <w:rPr>
                <w:lang w:eastAsia="en-CA"/>
              </w:rPr>
              <w:t>A</w:t>
            </w:r>
            <w:r>
              <w:rPr>
                <w:rFonts w:cstheme="minorHAnsi"/>
                <w:lang w:eastAsia="en-CA"/>
              </w:rPr>
              <w:t>∙</w:t>
            </w:r>
            <w:r>
              <w:rPr>
                <w:lang w:eastAsia="en-CA"/>
              </w:rPr>
              <w:t>h</w:t>
            </w:r>
            <w:proofErr w:type="spellEnd"/>
            <w:r>
              <w:rPr>
                <w:lang w:eastAsia="en-CA"/>
              </w:rPr>
              <w:t>:</w:t>
            </w:r>
          </w:p>
        </w:tc>
        <w:tc>
          <w:tcPr>
            <w:tcW w:w="1210" w:type="dxa"/>
            <w:gridSpan w:val="2"/>
            <w:tcBorders>
              <w:left w:val="nil"/>
              <w:right w:val="nil"/>
            </w:tcBorders>
            <w:shd w:val="clear" w:color="auto" w:fill="F2F2F2" w:themeFill="background1" w:themeFillShade="F2"/>
          </w:tcPr>
          <w:p w14:paraId="257DBE9C" w14:textId="2F2D57D8" w:rsidR="00320B27" w:rsidRDefault="00000000" w:rsidP="00174B20">
            <w:pPr>
              <w:rPr>
                <w:lang w:eastAsia="en-CA"/>
              </w:rPr>
            </w:pPr>
            <w:sdt>
              <w:sdtPr>
                <w:rPr>
                  <w:lang w:eastAsia="en-CA"/>
                </w:rPr>
                <w:id w:val="-1720430787"/>
                <w:placeholder>
                  <w:docPart w:val="5DF939D084264A359E34ADFF02F85679"/>
                </w:placeholder>
              </w:sdtPr>
              <w:sdtContent>
                <w:r w:rsidR="00320B27" w:rsidRPr="00814B85">
                  <w:rPr>
                    <w:lang w:eastAsia="en-CA"/>
                  </w:rPr>
                  <w:t xml:space="preserve"> </w:t>
                </w:r>
                <w:r w:rsidR="00F81C58">
                  <w:rPr>
                    <w:lang w:eastAsia="en-CA"/>
                  </w:rPr>
                  <w:t>13</w:t>
                </w:r>
              </w:sdtContent>
            </w:sdt>
          </w:p>
        </w:tc>
      </w:tr>
    </w:tbl>
    <w:p w14:paraId="5BF78C04" w14:textId="77777777" w:rsidR="00320B27" w:rsidRDefault="00320B27" w:rsidP="00320B27"/>
    <w:p w14:paraId="42C36D90" w14:textId="77777777" w:rsidR="00320B27" w:rsidRDefault="00320B27" w:rsidP="00320B27"/>
    <w:tbl>
      <w:tblPr>
        <w:tblStyle w:val="TableGrid"/>
        <w:tblW w:w="11146" w:type="dxa"/>
        <w:tblLayout w:type="fixed"/>
        <w:tblLook w:val="04A0" w:firstRow="1" w:lastRow="0" w:firstColumn="1" w:lastColumn="0" w:noHBand="0" w:noVBand="1"/>
      </w:tblPr>
      <w:tblGrid>
        <w:gridCol w:w="567"/>
        <w:gridCol w:w="3738"/>
        <w:gridCol w:w="3492"/>
        <w:gridCol w:w="477"/>
        <w:gridCol w:w="10"/>
        <w:gridCol w:w="576"/>
        <w:gridCol w:w="354"/>
        <w:gridCol w:w="478"/>
        <w:gridCol w:w="10"/>
        <w:gridCol w:w="301"/>
        <w:gridCol w:w="62"/>
        <w:gridCol w:w="708"/>
        <w:gridCol w:w="363"/>
        <w:gridCol w:w="10"/>
      </w:tblGrid>
      <w:tr w:rsidR="00320B27" w14:paraId="19CC4997" w14:textId="77777777" w:rsidTr="00174B20">
        <w:tc>
          <w:tcPr>
            <w:tcW w:w="11146" w:type="dxa"/>
            <w:gridSpan w:val="14"/>
            <w:tcBorders>
              <w:left w:val="nil"/>
              <w:right w:val="nil"/>
            </w:tcBorders>
          </w:tcPr>
          <w:p w14:paraId="5E4F0DAB" w14:textId="77777777" w:rsidR="00320B27" w:rsidRPr="00C73289" w:rsidRDefault="00320B27" w:rsidP="00174B20">
            <w:pPr>
              <w:jc w:val="center"/>
              <w:rPr>
                <w:lang w:eastAsia="en-CA"/>
              </w:rPr>
            </w:pPr>
            <w:r>
              <w:t>BATTERY TESTS (Reference: 9.2)</w:t>
            </w:r>
          </w:p>
        </w:tc>
      </w:tr>
      <w:tr w:rsidR="00320B27" w14:paraId="01727E5F" w14:textId="77777777" w:rsidTr="00174B20">
        <w:tc>
          <w:tcPr>
            <w:tcW w:w="567" w:type="dxa"/>
            <w:tcBorders>
              <w:left w:val="nil"/>
            </w:tcBorders>
            <w:vAlign w:val="center"/>
          </w:tcPr>
          <w:p w14:paraId="4D2FF1FB" w14:textId="77777777" w:rsidR="00320B27" w:rsidRDefault="00320B27" w:rsidP="00174B20">
            <w:r>
              <w:t>A</w:t>
            </w:r>
          </w:p>
        </w:tc>
        <w:tc>
          <w:tcPr>
            <w:tcW w:w="7230" w:type="dxa"/>
            <w:gridSpan w:val="2"/>
            <w:vAlign w:val="center"/>
          </w:tcPr>
          <w:p w14:paraId="43631901" w14:textId="77777777" w:rsidR="00320B27" w:rsidRPr="00336109" w:rsidRDefault="00320B27" w:rsidP="00174B20">
            <w:r>
              <w:t>Correct battery type as recommended by manufacturer</w:t>
            </w:r>
          </w:p>
        </w:tc>
        <w:tc>
          <w:tcPr>
            <w:tcW w:w="487" w:type="dxa"/>
            <w:gridSpan w:val="2"/>
            <w:tcBorders>
              <w:right w:val="nil"/>
            </w:tcBorders>
            <w:vAlign w:val="center"/>
          </w:tcPr>
          <w:p w14:paraId="4BC307A4" w14:textId="77777777" w:rsidR="00320B27" w:rsidRDefault="00320B27" w:rsidP="00174B20">
            <w:r>
              <w:t>Yes</w:t>
            </w:r>
          </w:p>
        </w:tc>
        <w:tc>
          <w:tcPr>
            <w:tcW w:w="930" w:type="dxa"/>
            <w:gridSpan w:val="2"/>
            <w:tcBorders>
              <w:left w:val="nil"/>
            </w:tcBorders>
            <w:shd w:val="clear" w:color="auto" w:fill="F2F2F2" w:themeFill="background1" w:themeFillShade="F2"/>
            <w:vAlign w:val="center"/>
          </w:tcPr>
          <w:p w14:paraId="1408F4F9" w14:textId="1B9FE747" w:rsidR="00320B27" w:rsidRDefault="00000000" w:rsidP="00174B20">
            <w:sdt>
              <w:sdtPr>
                <w:rPr>
                  <w:lang w:eastAsia="en-CA"/>
                </w:rPr>
                <w:id w:val="786620981"/>
                <w14:checkbox>
                  <w14:checked w14:val="1"/>
                  <w14:checkedState w14:val="0050" w14:font="Wingdings 2"/>
                  <w14:uncheckedState w14:val="0020" w14:font="Wingdings 2"/>
                </w14:checkbox>
              </w:sdtPr>
              <w:sdtContent>
                <w:r w:rsidR="00F81C58">
                  <w:rPr>
                    <w:lang w:eastAsia="en-CA"/>
                  </w:rPr>
                  <w:sym w:font="Wingdings 2" w:char="F050"/>
                </w:r>
              </w:sdtContent>
            </w:sdt>
          </w:p>
        </w:tc>
        <w:tc>
          <w:tcPr>
            <w:tcW w:w="488" w:type="dxa"/>
            <w:gridSpan w:val="2"/>
            <w:tcBorders>
              <w:right w:val="nil"/>
            </w:tcBorders>
            <w:vAlign w:val="center"/>
          </w:tcPr>
          <w:p w14:paraId="36AAB87E" w14:textId="77777777" w:rsidR="00320B27" w:rsidRDefault="00320B27" w:rsidP="00174B20">
            <w:r>
              <w:t>No</w:t>
            </w:r>
          </w:p>
        </w:tc>
        <w:tc>
          <w:tcPr>
            <w:tcW w:w="363" w:type="dxa"/>
            <w:gridSpan w:val="2"/>
            <w:tcBorders>
              <w:left w:val="nil"/>
            </w:tcBorders>
            <w:shd w:val="clear" w:color="auto" w:fill="F2F2F2" w:themeFill="background1" w:themeFillShade="F2"/>
            <w:vAlign w:val="center"/>
          </w:tcPr>
          <w:p w14:paraId="4E7490EA" w14:textId="77777777" w:rsidR="00320B27" w:rsidRDefault="00000000" w:rsidP="00174B20">
            <w:sdt>
              <w:sdtPr>
                <w:rPr>
                  <w:lang w:eastAsia="en-CA"/>
                </w:rPr>
                <w:id w:val="174260535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right w:val="nil"/>
            </w:tcBorders>
            <w:vAlign w:val="center"/>
          </w:tcPr>
          <w:p w14:paraId="68E8445C" w14:textId="77777777" w:rsidR="00320B27" w:rsidRDefault="00320B27" w:rsidP="00174B20">
            <w:r>
              <w:t>N/A</w:t>
            </w:r>
          </w:p>
        </w:tc>
        <w:tc>
          <w:tcPr>
            <w:tcW w:w="373" w:type="dxa"/>
            <w:gridSpan w:val="2"/>
            <w:tcBorders>
              <w:left w:val="nil"/>
              <w:right w:val="nil"/>
            </w:tcBorders>
            <w:shd w:val="clear" w:color="auto" w:fill="F2F2F2" w:themeFill="background1" w:themeFillShade="F2"/>
            <w:vAlign w:val="center"/>
          </w:tcPr>
          <w:p w14:paraId="31937815" w14:textId="77777777" w:rsidR="00320B27" w:rsidRDefault="00000000" w:rsidP="00174B20">
            <w:sdt>
              <w:sdtPr>
                <w:rPr>
                  <w:lang w:eastAsia="en-CA"/>
                </w:rPr>
                <w:id w:val="193509340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17B9EA7" w14:textId="77777777" w:rsidTr="00174B20">
        <w:tc>
          <w:tcPr>
            <w:tcW w:w="567" w:type="dxa"/>
            <w:tcBorders>
              <w:left w:val="nil"/>
            </w:tcBorders>
            <w:vAlign w:val="center"/>
          </w:tcPr>
          <w:p w14:paraId="2066B398" w14:textId="77777777" w:rsidR="00320B27" w:rsidRDefault="00320B27" w:rsidP="00174B20">
            <w:r>
              <w:t>B</w:t>
            </w:r>
          </w:p>
        </w:tc>
        <w:tc>
          <w:tcPr>
            <w:tcW w:w="7230" w:type="dxa"/>
            <w:gridSpan w:val="2"/>
            <w:vAlign w:val="center"/>
          </w:tcPr>
          <w:p w14:paraId="1F0480B9" w14:textId="77777777" w:rsidR="00320B27" w:rsidRDefault="00320B27" w:rsidP="00174B20">
            <w:r>
              <w:t>Correct battery rating as determined by battery calculations based on full system load.</w:t>
            </w:r>
          </w:p>
        </w:tc>
        <w:tc>
          <w:tcPr>
            <w:tcW w:w="487" w:type="dxa"/>
            <w:gridSpan w:val="2"/>
            <w:tcBorders>
              <w:bottom w:val="single" w:sz="4" w:space="0" w:color="auto"/>
              <w:right w:val="nil"/>
            </w:tcBorders>
            <w:vAlign w:val="center"/>
          </w:tcPr>
          <w:p w14:paraId="0ACB0886" w14:textId="77777777" w:rsidR="00320B27" w:rsidRDefault="00320B27" w:rsidP="00174B20">
            <w:r>
              <w:t>Yes</w:t>
            </w:r>
          </w:p>
        </w:tc>
        <w:tc>
          <w:tcPr>
            <w:tcW w:w="930" w:type="dxa"/>
            <w:gridSpan w:val="2"/>
            <w:tcBorders>
              <w:left w:val="nil"/>
              <w:bottom w:val="single" w:sz="4" w:space="0" w:color="auto"/>
            </w:tcBorders>
            <w:shd w:val="clear" w:color="auto" w:fill="F2F2F2" w:themeFill="background1" w:themeFillShade="F2"/>
            <w:vAlign w:val="center"/>
          </w:tcPr>
          <w:p w14:paraId="2A12A734" w14:textId="12C5CE9F" w:rsidR="00320B27" w:rsidRDefault="00000000" w:rsidP="00174B20">
            <w:pPr>
              <w:rPr>
                <w:lang w:eastAsia="en-CA"/>
              </w:rPr>
            </w:pPr>
            <w:sdt>
              <w:sdtPr>
                <w:rPr>
                  <w:lang w:eastAsia="en-CA"/>
                </w:rPr>
                <w:id w:val="59148118"/>
                <w14:checkbox>
                  <w14:checked w14:val="1"/>
                  <w14:checkedState w14:val="0050" w14:font="Wingdings 2"/>
                  <w14:uncheckedState w14:val="0020" w14:font="Wingdings 2"/>
                </w14:checkbox>
              </w:sdtPr>
              <w:sdtContent>
                <w:r w:rsidR="00F81C58">
                  <w:rPr>
                    <w:lang w:eastAsia="en-CA"/>
                  </w:rPr>
                  <w:sym w:font="Wingdings 2" w:char="F050"/>
                </w:r>
              </w:sdtContent>
            </w:sdt>
          </w:p>
        </w:tc>
        <w:tc>
          <w:tcPr>
            <w:tcW w:w="488" w:type="dxa"/>
            <w:gridSpan w:val="2"/>
            <w:tcBorders>
              <w:bottom w:val="single" w:sz="4" w:space="0" w:color="auto"/>
              <w:right w:val="nil"/>
            </w:tcBorders>
            <w:vAlign w:val="center"/>
          </w:tcPr>
          <w:p w14:paraId="28A53FA9" w14:textId="77777777" w:rsidR="00320B27" w:rsidRDefault="00320B27" w:rsidP="00174B20">
            <w:r>
              <w:t>No</w:t>
            </w:r>
          </w:p>
        </w:tc>
        <w:tc>
          <w:tcPr>
            <w:tcW w:w="363" w:type="dxa"/>
            <w:gridSpan w:val="2"/>
            <w:tcBorders>
              <w:left w:val="nil"/>
              <w:bottom w:val="single" w:sz="4" w:space="0" w:color="auto"/>
            </w:tcBorders>
            <w:shd w:val="clear" w:color="auto" w:fill="F2F2F2" w:themeFill="background1" w:themeFillShade="F2"/>
            <w:vAlign w:val="center"/>
          </w:tcPr>
          <w:p w14:paraId="6687F658" w14:textId="77777777" w:rsidR="00320B27" w:rsidRDefault="00000000" w:rsidP="00174B20">
            <w:pPr>
              <w:rPr>
                <w:lang w:eastAsia="en-CA"/>
              </w:rPr>
            </w:pPr>
            <w:sdt>
              <w:sdtPr>
                <w:rPr>
                  <w:lang w:eastAsia="en-CA"/>
                </w:rPr>
                <w:id w:val="134998818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bottom w:val="single" w:sz="4" w:space="0" w:color="auto"/>
              <w:right w:val="nil"/>
            </w:tcBorders>
            <w:vAlign w:val="center"/>
          </w:tcPr>
          <w:p w14:paraId="09027C28" w14:textId="77777777" w:rsidR="00320B27" w:rsidRDefault="00320B27" w:rsidP="00174B20">
            <w:r>
              <w:t>N/A</w:t>
            </w:r>
          </w:p>
        </w:tc>
        <w:tc>
          <w:tcPr>
            <w:tcW w:w="373" w:type="dxa"/>
            <w:gridSpan w:val="2"/>
            <w:tcBorders>
              <w:left w:val="nil"/>
              <w:bottom w:val="single" w:sz="4" w:space="0" w:color="auto"/>
              <w:right w:val="nil"/>
            </w:tcBorders>
            <w:shd w:val="clear" w:color="auto" w:fill="F2F2F2" w:themeFill="background1" w:themeFillShade="F2"/>
            <w:vAlign w:val="center"/>
          </w:tcPr>
          <w:p w14:paraId="3F61AECC" w14:textId="77777777" w:rsidR="00320B27" w:rsidRDefault="00000000" w:rsidP="00174B20">
            <w:pPr>
              <w:rPr>
                <w:lang w:eastAsia="en-CA"/>
              </w:rPr>
            </w:pPr>
            <w:sdt>
              <w:sdtPr>
                <w:rPr>
                  <w:lang w:eastAsia="en-CA"/>
                </w:rPr>
                <w:id w:val="-185310857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429422F" w14:textId="77777777" w:rsidTr="00174B20">
        <w:trPr>
          <w:trHeight w:val="113"/>
        </w:trPr>
        <w:tc>
          <w:tcPr>
            <w:tcW w:w="567" w:type="dxa"/>
            <w:vMerge w:val="restart"/>
            <w:tcBorders>
              <w:left w:val="nil"/>
            </w:tcBorders>
            <w:vAlign w:val="center"/>
          </w:tcPr>
          <w:p w14:paraId="1E823EA4" w14:textId="77777777" w:rsidR="00320B27" w:rsidRDefault="00320B27" w:rsidP="00174B20">
            <w:r>
              <w:t>C</w:t>
            </w:r>
          </w:p>
        </w:tc>
        <w:tc>
          <w:tcPr>
            <w:tcW w:w="7230" w:type="dxa"/>
            <w:gridSpan w:val="2"/>
            <w:vMerge w:val="restart"/>
            <w:tcBorders>
              <w:right w:val="single" w:sz="4" w:space="0" w:color="auto"/>
            </w:tcBorders>
            <w:vAlign w:val="center"/>
          </w:tcPr>
          <w:p w14:paraId="05A9E87B" w14:textId="77777777" w:rsidR="00320B27" w:rsidRPr="00C73289" w:rsidRDefault="00320B27" w:rsidP="00174B20">
            <w:r>
              <w:t xml:space="preserve">Battery voltage with </w:t>
            </w:r>
            <w:r>
              <w:rPr>
                <w:i/>
                <w:iCs/>
              </w:rPr>
              <w:t>main power supply</w:t>
            </w:r>
            <w:r>
              <w:t xml:space="preserve"> ‘ON’.</w:t>
            </w:r>
          </w:p>
        </w:tc>
        <w:tc>
          <w:tcPr>
            <w:tcW w:w="1063" w:type="dxa"/>
            <w:gridSpan w:val="3"/>
            <w:tcBorders>
              <w:top w:val="single" w:sz="4" w:space="0" w:color="auto"/>
              <w:left w:val="single" w:sz="4" w:space="0" w:color="auto"/>
              <w:bottom w:val="nil"/>
              <w:right w:val="nil"/>
            </w:tcBorders>
            <w:vAlign w:val="center"/>
          </w:tcPr>
          <w:p w14:paraId="6248746C"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10A746DA" w14:textId="38D5C73D" w:rsidR="00320B27" w:rsidRDefault="00000000" w:rsidP="00174B20">
            <w:pPr>
              <w:jc w:val="right"/>
              <w:rPr>
                <w:lang w:eastAsia="en-CA"/>
              </w:rPr>
            </w:pPr>
            <w:sdt>
              <w:sdtPr>
                <w:rPr>
                  <w:lang w:eastAsia="en-CA"/>
                </w:rPr>
                <w:id w:val="-1726443777"/>
                <w:placeholder>
                  <w:docPart w:val="0EFAAD798B9A419E8467D9E31E8D1874"/>
                </w:placeholder>
              </w:sdtPr>
              <w:sdtContent>
                <w:r w:rsidR="00F81C58">
                  <w:rPr>
                    <w:lang w:eastAsia="en-CA"/>
                  </w:rPr>
                  <w:t>26.51</w:t>
                </w:r>
                <w:r w:rsidR="00320B27" w:rsidRPr="00814B85">
                  <w:rPr>
                    <w:lang w:eastAsia="en-CA"/>
                  </w:rPr>
                  <w:t xml:space="preserve"> </w:t>
                </w:r>
              </w:sdtContent>
            </w:sdt>
          </w:p>
        </w:tc>
        <w:tc>
          <w:tcPr>
            <w:tcW w:w="1143" w:type="dxa"/>
            <w:gridSpan w:val="4"/>
            <w:tcBorders>
              <w:top w:val="single" w:sz="4" w:space="0" w:color="auto"/>
              <w:left w:val="nil"/>
              <w:bottom w:val="nil"/>
              <w:right w:val="nil"/>
            </w:tcBorders>
            <w:vAlign w:val="center"/>
          </w:tcPr>
          <w:p w14:paraId="7C55D715" w14:textId="77777777" w:rsidR="00320B27" w:rsidRDefault="00320B27" w:rsidP="00174B20">
            <w:pPr>
              <w:rPr>
                <w:lang w:eastAsia="en-CA"/>
              </w:rPr>
            </w:pPr>
            <w:r>
              <w:rPr>
                <w:lang w:eastAsia="en-CA"/>
              </w:rPr>
              <w:t>V dc</w:t>
            </w:r>
          </w:p>
        </w:tc>
      </w:tr>
      <w:tr w:rsidR="00320B27" w14:paraId="730C32BB" w14:textId="77777777" w:rsidTr="00174B20">
        <w:trPr>
          <w:trHeight w:val="112"/>
        </w:trPr>
        <w:tc>
          <w:tcPr>
            <w:tcW w:w="567" w:type="dxa"/>
            <w:vMerge/>
            <w:tcBorders>
              <w:left w:val="nil"/>
              <w:bottom w:val="single" w:sz="4" w:space="0" w:color="auto"/>
            </w:tcBorders>
            <w:vAlign w:val="center"/>
          </w:tcPr>
          <w:p w14:paraId="3DDCBACC" w14:textId="77777777" w:rsidR="00320B27" w:rsidRDefault="00320B27" w:rsidP="00174B20"/>
        </w:tc>
        <w:tc>
          <w:tcPr>
            <w:tcW w:w="7230" w:type="dxa"/>
            <w:gridSpan w:val="2"/>
            <w:vMerge/>
            <w:tcBorders>
              <w:right w:val="single" w:sz="4" w:space="0" w:color="auto"/>
            </w:tcBorders>
          </w:tcPr>
          <w:p w14:paraId="57F70703" w14:textId="77777777" w:rsidR="00320B27" w:rsidRDefault="00320B27" w:rsidP="00174B20"/>
        </w:tc>
        <w:tc>
          <w:tcPr>
            <w:tcW w:w="1063" w:type="dxa"/>
            <w:gridSpan w:val="3"/>
            <w:tcBorders>
              <w:top w:val="nil"/>
              <w:left w:val="single" w:sz="4" w:space="0" w:color="auto"/>
              <w:bottom w:val="single" w:sz="4" w:space="0" w:color="auto"/>
              <w:right w:val="nil"/>
            </w:tcBorders>
            <w:vAlign w:val="center"/>
          </w:tcPr>
          <w:p w14:paraId="3AD4F54D"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16D36471" w14:textId="7C493E6E" w:rsidR="00320B27" w:rsidRDefault="00000000" w:rsidP="00174B20">
            <w:pPr>
              <w:jc w:val="right"/>
              <w:rPr>
                <w:lang w:eastAsia="en-CA"/>
              </w:rPr>
            </w:pPr>
            <w:sdt>
              <w:sdtPr>
                <w:rPr>
                  <w:lang w:eastAsia="en-CA"/>
                </w:rPr>
                <w:id w:val="568078528"/>
                <w:placeholder>
                  <w:docPart w:val="EFC2564A21134EB4B952985194895FCC"/>
                </w:placeholder>
              </w:sdtPr>
              <w:sdtContent>
                <w:r w:rsidR="00F81C58">
                  <w:rPr>
                    <w:lang w:eastAsia="en-CA"/>
                  </w:rPr>
                  <w:t>0.01</w:t>
                </w:r>
                <w:r w:rsidR="00320B27" w:rsidRPr="00814B85">
                  <w:rPr>
                    <w:lang w:eastAsia="en-CA"/>
                  </w:rPr>
                  <w:t xml:space="preserve"> </w:t>
                </w:r>
              </w:sdtContent>
            </w:sdt>
          </w:p>
        </w:tc>
        <w:tc>
          <w:tcPr>
            <w:tcW w:w="1143" w:type="dxa"/>
            <w:gridSpan w:val="4"/>
            <w:tcBorders>
              <w:top w:val="nil"/>
              <w:left w:val="nil"/>
              <w:bottom w:val="single" w:sz="4" w:space="0" w:color="auto"/>
              <w:right w:val="nil"/>
            </w:tcBorders>
            <w:vAlign w:val="center"/>
          </w:tcPr>
          <w:p w14:paraId="46C0F1E2" w14:textId="77777777" w:rsidR="00320B27" w:rsidRDefault="00320B27" w:rsidP="00174B20">
            <w:pPr>
              <w:rPr>
                <w:lang w:eastAsia="en-CA"/>
              </w:rPr>
            </w:pPr>
            <w:r>
              <w:rPr>
                <w:lang w:eastAsia="en-CA"/>
              </w:rPr>
              <w:t>A</w:t>
            </w:r>
          </w:p>
        </w:tc>
      </w:tr>
      <w:tr w:rsidR="00320B27" w14:paraId="6F2D059D" w14:textId="77777777" w:rsidTr="00174B20">
        <w:trPr>
          <w:trHeight w:val="113"/>
        </w:trPr>
        <w:tc>
          <w:tcPr>
            <w:tcW w:w="567" w:type="dxa"/>
            <w:vMerge w:val="restart"/>
            <w:tcBorders>
              <w:left w:val="nil"/>
            </w:tcBorders>
          </w:tcPr>
          <w:p w14:paraId="360322A6" w14:textId="77777777" w:rsidR="00320B27" w:rsidRDefault="00320B27" w:rsidP="00174B20">
            <w:r>
              <w:t>D</w:t>
            </w:r>
          </w:p>
        </w:tc>
        <w:tc>
          <w:tcPr>
            <w:tcW w:w="7230" w:type="dxa"/>
            <w:gridSpan w:val="2"/>
            <w:vMerge w:val="restart"/>
            <w:tcBorders>
              <w:right w:val="single" w:sz="4" w:space="0" w:color="auto"/>
            </w:tcBorders>
          </w:tcPr>
          <w:p w14:paraId="315517BE" w14:textId="77777777" w:rsidR="00320B27" w:rsidRPr="00C73289" w:rsidRDefault="00320B27" w:rsidP="00174B20">
            <w:r>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tcPr>
          <w:p w14:paraId="287C9AE8"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4F4F89AD" w14:textId="20ED08E9" w:rsidR="00320B27" w:rsidRDefault="00000000" w:rsidP="00174B20">
            <w:pPr>
              <w:jc w:val="right"/>
              <w:rPr>
                <w:lang w:eastAsia="en-CA"/>
              </w:rPr>
            </w:pPr>
            <w:sdt>
              <w:sdtPr>
                <w:rPr>
                  <w:lang w:eastAsia="en-CA"/>
                </w:rPr>
                <w:id w:val="-1923328478"/>
                <w:placeholder>
                  <w:docPart w:val="7C48E7B3F3F74B3BB6BFC3F10F719455"/>
                </w:placeholder>
              </w:sdtPr>
              <w:sdtContent>
                <w:r w:rsidR="00F81C58">
                  <w:rPr>
                    <w:lang w:eastAsia="en-CA"/>
                  </w:rPr>
                  <w:t>26.27</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3961920E" w14:textId="77777777" w:rsidR="00320B27" w:rsidRDefault="00320B27" w:rsidP="00174B20">
            <w:pPr>
              <w:rPr>
                <w:lang w:eastAsia="en-CA"/>
              </w:rPr>
            </w:pPr>
            <w:r>
              <w:rPr>
                <w:lang w:eastAsia="en-CA"/>
              </w:rPr>
              <w:t>V dc</w:t>
            </w:r>
          </w:p>
        </w:tc>
      </w:tr>
      <w:tr w:rsidR="00320B27" w14:paraId="2A820C0C" w14:textId="77777777" w:rsidTr="00174B20">
        <w:trPr>
          <w:trHeight w:val="112"/>
        </w:trPr>
        <w:tc>
          <w:tcPr>
            <w:tcW w:w="567" w:type="dxa"/>
            <w:vMerge/>
            <w:tcBorders>
              <w:left w:val="nil"/>
            </w:tcBorders>
          </w:tcPr>
          <w:p w14:paraId="2D3D52C5" w14:textId="77777777" w:rsidR="00320B27" w:rsidRDefault="00320B27" w:rsidP="00174B20"/>
        </w:tc>
        <w:tc>
          <w:tcPr>
            <w:tcW w:w="7230" w:type="dxa"/>
            <w:gridSpan w:val="2"/>
            <w:vMerge/>
            <w:tcBorders>
              <w:right w:val="single" w:sz="4" w:space="0" w:color="auto"/>
            </w:tcBorders>
          </w:tcPr>
          <w:p w14:paraId="249D176D" w14:textId="77777777" w:rsidR="00320B27" w:rsidRDefault="00320B27" w:rsidP="00174B20"/>
        </w:tc>
        <w:tc>
          <w:tcPr>
            <w:tcW w:w="1063" w:type="dxa"/>
            <w:gridSpan w:val="3"/>
            <w:tcBorders>
              <w:top w:val="nil"/>
              <w:left w:val="single" w:sz="4" w:space="0" w:color="auto"/>
              <w:bottom w:val="single" w:sz="4" w:space="0" w:color="auto"/>
              <w:right w:val="nil"/>
            </w:tcBorders>
          </w:tcPr>
          <w:p w14:paraId="39986B7E"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276091C6" w14:textId="407B8B5E" w:rsidR="00320B27" w:rsidRDefault="00000000" w:rsidP="00174B20">
            <w:pPr>
              <w:jc w:val="right"/>
              <w:rPr>
                <w:lang w:eastAsia="en-CA"/>
              </w:rPr>
            </w:pPr>
            <w:sdt>
              <w:sdtPr>
                <w:rPr>
                  <w:lang w:eastAsia="en-CA"/>
                </w:rPr>
                <w:id w:val="-1176650079"/>
                <w:placeholder>
                  <w:docPart w:val="FAE06EB8F1B34E41B47B0FC42AA7FEE8"/>
                </w:placeholder>
              </w:sdtPr>
              <w:sdtContent>
                <w:r w:rsidR="00F81C58">
                  <w:rPr>
                    <w:lang w:eastAsia="en-CA"/>
                  </w:rPr>
                  <w:t>0.03</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3EC519F8" w14:textId="77777777" w:rsidR="00320B27" w:rsidRDefault="00320B27" w:rsidP="00174B20">
            <w:pPr>
              <w:rPr>
                <w:lang w:eastAsia="en-CA"/>
              </w:rPr>
            </w:pPr>
            <w:r>
              <w:rPr>
                <w:lang w:eastAsia="en-CA"/>
              </w:rPr>
              <w:t>A</w:t>
            </w:r>
          </w:p>
        </w:tc>
      </w:tr>
      <w:tr w:rsidR="00320B27" w14:paraId="3D038D05" w14:textId="77777777" w:rsidTr="00174B20">
        <w:trPr>
          <w:trHeight w:val="113"/>
        </w:trPr>
        <w:tc>
          <w:tcPr>
            <w:tcW w:w="567" w:type="dxa"/>
            <w:vMerge w:val="restart"/>
            <w:tcBorders>
              <w:left w:val="nil"/>
            </w:tcBorders>
          </w:tcPr>
          <w:p w14:paraId="5A14F0BD" w14:textId="77777777" w:rsidR="00320B27" w:rsidRDefault="00320B27" w:rsidP="00174B20">
            <w:r>
              <w:t>E</w:t>
            </w:r>
          </w:p>
        </w:tc>
        <w:tc>
          <w:tcPr>
            <w:tcW w:w="7230" w:type="dxa"/>
            <w:gridSpan w:val="2"/>
            <w:vMerge w:val="restart"/>
            <w:tcBorders>
              <w:right w:val="single" w:sz="4" w:space="0" w:color="auto"/>
            </w:tcBorders>
          </w:tcPr>
          <w:p w14:paraId="70646E54" w14:textId="77777777" w:rsidR="00320B27" w:rsidRPr="00C73289" w:rsidRDefault="00320B27" w:rsidP="00174B20">
            <w:r>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tcPr>
          <w:p w14:paraId="57E98D64"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35E21F5A" w14:textId="5E9E5BE1" w:rsidR="00320B27" w:rsidRDefault="00000000" w:rsidP="00174B20">
            <w:pPr>
              <w:jc w:val="right"/>
              <w:rPr>
                <w:lang w:eastAsia="en-CA"/>
              </w:rPr>
            </w:pPr>
            <w:sdt>
              <w:sdtPr>
                <w:rPr>
                  <w:lang w:eastAsia="en-CA"/>
                </w:rPr>
                <w:id w:val="-1689525630"/>
                <w:placeholder>
                  <w:docPart w:val="E25F079BAB384148BB7D3566327BABF0"/>
                </w:placeholder>
              </w:sdtPr>
              <w:sdtContent>
                <w:r w:rsidR="00F81C58">
                  <w:rPr>
                    <w:lang w:eastAsia="en-CA"/>
                  </w:rPr>
                  <w:t>24.8</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3ED99A5C" w14:textId="77777777" w:rsidR="00320B27" w:rsidRDefault="00320B27" w:rsidP="00174B20">
            <w:pPr>
              <w:rPr>
                <w:lang w:eastAsia="en-CA"/>
              </w:rPr>
            </w:pPr>
            <w:r>
              <w:rPr>
                <w:lang w:eastAsia="en-CA"/>
              </w:rPr>
              <w:t>V dc</w:t>
            </w:r>
          </w:p>
        </w:tc>
      </w:tr>
      <w:tr w:rsidR="00320B27" w14:paraId="17577ACD" w14:textId="77777777" w:rsidTr="00174B20">
        <w:trPr>
          <w:trHeight w:val="112"/>
        </w:trPr>
        <w:tc>
          <w:tcPr>
            <w:tcW w:w="567" w:type="dxa"/>
            <w:vMerge/>
            <w:tcBorders>
              <w:left w:val="nil"/>
            </w:tcBorders>
          </w:tcPr>
          <w:p w14:paraId="4C45CB3D" w14:textId="77777777" w:rsidR="00320B27" w:rsidRDefault="00320B27" w:rsidP="00174B20"/>
        </w:tc>
        <w:tc>
          <w:tcPr>
            <w:tcW w:w="7230" w:type="dxa"/>
            <w:gridSpan w:val="2"/>
            <w:vMerge/>
            <w:tcBorders>
              <w:right w:val="single" w:sz="4" w:space="0" w:color="auto"/>
            </w:tcBorders>
          </w:tcPr>
          <w:p w14:paraId="2C92B582" w14:textId="77777777" w:rsidR="00320B27" w:rsidRDefault="00320B27" w:rsidP="00174B20"/>
        </w:tc>
        <w:tc>
          <w:tcPr>
            <w:tcW w:w="1063" w:type="dxa"/>
            <w:gridSpan w:val="3"/>
            <w:tcBorders>
              <w:top w:val="nil"/>
              <w:left w:val="single" w:sz="4" w:space="0" w:color="auto"/>
              <w:bottom w:val="single" w:sz="4" w:space="0" w:color="auto"/>
              <w:right w:val="nil"/>
            </w:tcBorders>
          </w:tcPr>
          <w:p w14:paraId="134A079C"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1A1294CF" w14:textId="7C37B28F" w:rsidR="00320B27" w:rsidRDefault="00000000" w:rsidP="00174B20">
            <w:pPr>
              <w:jc w:val="right"/>
              <w:rPr>
                <w:lang w:eastAsia="en-CA"/>
              </w:rPr>
            </w:pPr>
            <w:sdt>
              <w:sdtPr>
                <w:rPr>
                  <w:lang w:eastAsia="en-CA"/>
                </w:rPr>
                <w:id w:val="-174574050"/>
                <w:placeholder>
                  <w:docPart w:val="BF0A10E11C53438B83B34743A5474127"/>
                </w:placeholder>
              </w:sdtPr>
              <w:sdtContent>
                <w:r w:rsidR="00F81C58">
                  <w:rPr>
                    <w:lang w:eastAsia="en-CA"/>
                  </w:rPr>
                  <w:t>1.4</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55E39853" w14:textId="77777777" w:rsidR="00320B27" w:rsidRDefault="00320B27" w:rsidP="00174B20">
            <w:pPr>
              <w:rPr>
                <w:lang w:eastAsia="en-CA"/>
              </w:rPr>
            </w:pPr>
            <w:r>
              <w:rPr>
                <w:lang w:eastAsia="en-CA"/>
              </w:rPr>
              <w:t>A</w:t>
            </w:r>
          </w:p>
        </w:tc>
      </w:tr>
      <w:tr w:rsidR="00320B27" w14:paraId="31388186" w14:textId="77777777" w:rsidTr="00174B20">
        <w:tc>
          <w:tcPr>
            <w:tcW w:w="567" w:type="dxa"/>
            <w:tcBorders>
              <w:left w:val="nil"/>
            </w:tcBorders>
            <w:vAlign w:val="center"/>
          </w:tcPr>
          <w:p w14:paraId="120ECB5D" w14:textId="77777777" w:rsidR="00320B27" w:rsidRDefault="00320B27" w:rsidP="00174B20">
            <w:r>
              <w:t>F</w:t>
            </w:r>
          </w:p>
        </w:tc>
        <w:tc>
          <w:tcPr>
            <w:tcW w:w="7230" w:type="dxa"/>
            <w:gridSpan w:val="2"/>
            <w:vAlign w:val="center"/>
          </w:tcPr>
          <w:p w14:paraId="5C9C6DCC" w14:textId="77777777" w:rsidR="00320B27" w:rsidRDefault="00320B27" w:rsidP="00174B20">
            <w:r>
              <w:t>Battery free of physical damage.</w:t>
            </w:r>
          </w:p>
        </w:tc>
        <w:tc>
          <w:tcPr>
            <w:tcW w:w="487" w:type="dxa"/>
            <w:gridSpan w:val="2"/>
            <w:tcBorders>
              <w:top w:val="single" w:sz="4" w:space="0" w:color="auto"/>
              <w:bottom w:val="single" w:sz="4" w:space="0" w:color="auto"/>
              <w:right w:val="nil"/>
            </w:tcBorders>
            <w:vAlign w:val="center"/>
          </w:tcPr>
          <w:p w14:paraId="782D2218"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681DDA3" w14:textId="20FB01EC" w:rsidR="00320B27" w:rsidRDefault="00000000" w:rsidP="00174B20">
            <w:pPr>
              <w:rPr>
                <w:lang w:eastAsia="en-CA"/>
              </w:rPr>
            </w:pPr>
            <w:sdt>
              <w:sdtPr>
                <w:rPr>
                  <w:lang w:eastAsia="en-CA"/>
                </w:rPr>
                <w:id w:val="2001694009"/>
                <w14:checkbox>
                  <w14:checked w14:val="1"/>
                  <w14:checkedState w14:val="0050" w14:font="Wingdings 2"/>
                  <w14:uncheckedState w14:val="0020" w14:font="Wingdings 2"/>
                </w14:checkbox>
              </w:sdtPr>
              <w:sdtContent>
                <w:r w:rsidR="00F81C58">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6F20BE35"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62DEB2B" w14:textId="77777777" w:rsidR="00320B27" w:rsidRDefault="00000000" w:rsidP="00174B20">
            <w:pPr>
              <w:rPr>
                <w:lang w:eastAsia="en-CA"/>
              </w:rPr>
            </w:pPr>
            <w:sdt>
              <w:sdtPr>
                <w:rPr>
                  <w:lang w:eastAsia="en-CA"/>
                </w:rPr>
                <w:id w:val="209597091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3AA3AA76"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3CF428A" w14:textId="77777777" w:rsidR="00320B27" w:rsidRDefault="00000000" w:rsidP="00174B20">
            <w:pPr>
              <w:rPr>
                <w:lang w:eastAsia="en-CA"/>
              </w:rPr>
            </w:pPr>
            <w:sdt>
              <w:sdtPr>
                <w:rPr>
                  <w:lang w:eastAsia="en-CA"/>
                </w:rPr>
                <w:id w:val="19003256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592FEB4" w14:textId="77777777" w:rsidTr="00174B20">
        <w:tc>
          <w:tcPr>
            <w:tcW w:w="567" w:type="dxa"/>
            <w:tcBorders>
              <w:left w:val="nil"/>
            </w:tcBorders>
            <w:vAlign w:val="center"/>
          </w:tcPr>
          <w:p w14:paraId="5FCDBFE7" w14:textId="77777777" w:rsidR="00320B27" w:rsidRDefault="00320B27" w:rsidP="00174B20">
            <w:r>
              <w:t>G</w:t>
            </w:r>
          </w:p>
        </w:tc>
        <w:tc>
          <w:tcPr>
            <w:tcW w:w="7230" w:type="dxa"/>
            <w:gridSpan w:val="2"/>
            <w:vAlign w:val="center"/>
          </w:tcPr>
          <w:p w14:paraId="7347F308" w14:textId="77777777" w:rsidR="00320B27" w:rsidRDefault="00320B27" w:rsidP="00174B20">
            <w:r>
              <w:t>Battery terminals cleaned and lubricated.</w:t>
            </w:r>
          </w:p>
        </w:tc>
        <w:tc>
          <w:tcPr>
            <w:tcW w:w="487" w:type="dxa"/>
            <w:gridSpan w:val="2"/>
            <w:tcBorders>
              <w:top w:val="single" w:sz="4" w:space="0" w:color="auto"/>
              <w:bottom w:val="single" w:sz="4" w:space="0" w:color="auto"/>
              <w:right w:val="nil"/>
            </w:tcBorders>
            <w:vAlign w:val="center"/>
          </w:tcPr>
          <w:p w14:paraId="2A436C40"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79C8DEA" w14:textId="536173F2" w:rsidR="00320B27" w:rsidRDefault="00000000" w:rsidP="00174B20">
            <w:pPr>
              <w:rPr>
                <w:lang w:eastAsia="en-CA"/>
              </w:rPr>
            </w:pPr>
            <w:sdt>
              <w:sdtPr>
                <w:rPr>
                  <w:lang w:eastAsia="en-CA"/>
                </w:rPr>
                <w:id w:val="464093529"/>
                <w14:checkbox>
                  <w14:checked w14:val="1"/>
                  <w14:checkedState w14:val="0050" w14:font="Wingdings 2"/>
                  <w14:uncheckedState w14:val="0020" w14:font="Wingdings 2"/>
                </w14:checkbox>
              </w:sdtPr>
              <w:sdtContent>
                <w:r w:rsidR="00F81C58">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4BFD52D4"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05F5C91" w14:textId="77777777" w:rsidR="00320B27" w:rsidRDefault="00000000" w:rsidP="00174B20">
            <w:pPr>
              <w:rPr>
                <w:lang w:eastAsia="en-CA"/>
              </w:rPr>
            </w:pPr>
            <w:sdt>
              <w:sdtPr>
                <w:rPr>
                  <w:lang w:eastAsia="en-CA"/>
                </w:rPr>
                <w:id w:val="-187075415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56F007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E70B9C1" w14:textId="77777777" w:rsidR="00320B27" w:rsidRDefault="00000000" w:rsidP="00174B20">
            <w:pPr>
              <w:rPr>
                <w:lang w:eastAsia="en-CA"/>
              </w:rPr>
            </w:pPr>
            <w:sdt>
              <w:sdtPr>
                <w:rPr>
                  <w:lang w:eastAsia="en-CA"/>
                </w:rPr>
                <w:id w:val="-149733990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B627934" w14:textId="77777777" w:rsidTr="00174B20">
        <w:tc>
          <w:tcPr>
            <w:tcW w:w="567" w:type="dxa"/>
            <w:tcBorders>
              <w:left w:val="nil"/>
            </w:tcBorders>
            <w:vAlign w:val="center"/>
          </w:tcPr>
          <w:p w14:paraId="7341EDD8" w14:textId="77777777" w:rsidR="00320B27" w:rsidRDefault="00320B27" w:rsidP="00174B20">
            <w:r>
              <w:t>H</w:t>
            </w:r>
          </w:p>
        </w:tc>
        <w:tc>
          <w:tcPr>
            <w:tcW w:w="7230" w:type="dxa"/>
            <w:gridSpan w:val="2"/>
            <w:vAlign w:val="center"/>
          </w:tcPr>
          <w:p w14:paraId="434E68FC" w14:textId="77777777" w:rsidR="00320B27" w:rsidRDefault="00320B27" w:rsidP="00174B20">
            <w:r>
              <w:t>Battery terminals clamped tightly.</w:t>
            </w:r>
          </w:p>
        </w:tc>
        <w:tc>
          <w:tcPr>
            <w:tcW w:w="487" w:type="dxa"/>
            <w:gridSpan w:val="2"/>
            <w:tcBorders>
              <w:top w:val="single" w:sz="4" w:space="0" w:color="auto"/>
              <w:bottom w:val="single" w:sz="4" w:space="0" w:color="auto"/>
              <w:right w:val="nil"/>
            </w:tcBorders>
            <w:vAlign w:val="center"/>
          </w:tcPr>
          <w:p w14:paraId="321E6C95"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4384C38" w14:textId="749C6326" w:rsidR="00320B27" w:rsidRDefault="00000000" w:rsidP="00174B20">
            <w:pPr>
              <w:rPr>
                <w:lang w:eastAsia="en-CA"/>
              </w:rPr>
            </w:pPr>
            <w:sdt>
              <w:sdtPr>
                <w:rPr>
                  <w:lang w:eastAsia="en-CA"/>
                </w:rPr>
                <w:id w:val="301964679"/>
                <w14:checkbox>
                  <w14:checked w14:val="1"/>
                  <w14:checkedState w14:val="0050" w14:font="Wingdings 2"/>
                  <w14:uncheckedState w14:val="0020" w14:font="Wingdings 2"/>
                </w14:checkbox>
              </w:sdtPr>
              <w:sdtContent>
                <w:r w:rsidR="00F81C58">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0ED0F41C"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131A201" w14:textId="77777777" w:rsidR="00320B27" w:rsidRDefault="00000000" w:rsidP="00174B20">
            <w:pPr>
              <w:rPr>
                <w:lang w:eastAsia="en-CA"/>
              </w:rPr>
            </w:pPr>
            <w:sdt>
              <w:sdtPr>
                <w:rPr>
                  <w:lang w:eastAsia="en-CA"/>
                </w:rPr>
                <w:id w:val="-172374750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820ACF2"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8979CAD" w14:textId="77777777" w:rsidR="00320B27" w:rsidRDefault="00000000" w:rsidP="00174B20">
            <w:pPr>
              <w:rPr>
                <w:lang w:eastAsia="en-CA"/>
              </w:rPr>
            </w:pPr>
            <w:sdt>
              <w:sdtPr>
                <w:rPr>
                  <w:lang w:eastAsia="en-CA"/>
                </w:rPr>
                <w:id w:val="176896787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D9AFEE5" w14:textId="77777777" w:rsidTr="00174B20">
        <w:tc>
          <w:tcPr>
            <w:tcW w:w="567" w:type="dxa"/>
            <w:tcBorders>
              <w:left w:val="nil"/>
            </w:tcBorders>
            <w:vAlign w:val="center"/>
          </w:tcPr>
          <w:p w14:paraId="0BD0B05D" w14:textId="77777777" w:rsidR="00320B27" w:rsidRDefault="00320B27" w:rsidP="00174B20">
            <w:r>
              <w:t>J</w:t>
            </w:r>
          </w:p>
        </w:tc>
        <w:tc>
          <w:tcPr>
            <w:tcW w:w="7230" w:type="dxa"/>
            <w:gridSpan w:val="2"/>
            <w:vAlign w:val="center"/>
          </w:tcPr>
          <w:p w14:paraId="600A859F" w14:textId="77777777" w:rsidR="00320B27" w:rsidRPr="002B7696" w:rsidRDefault="00320B27" w:rsidP="00174B20">
            <w:r>
              <w:t xml:space="preserve">Specific gravity of electrolyte is within manufacturer’s </w:t>
            </w:r>
            <w:r>
              <w:rPr>
                <w:i/>
                <w:iCs/>
              </w:rPr>
              <w:t>specifications</w:t>
            </w:r>
            <w:r>
              <w:t>.</w:t>
            </w:r>
          </w:p>
        </w:tc>
        <w:tc>
          <w:tcPr>
            <w:tcW w:w="487" w:type="dxa"/>
            <w:gridSpan w:val="2"/>
            <w:tcBorders>
              <w:top w:val="single" w:sz="4" w:space="0" w:color="auto"/>
              <w:bottom w:val="single" w:sz="4" w:space="0" w:color="auto"/>
              <w:right w:val="nil"/>
            </w:tcBorders>
            <w:vAlign w:val="center"/>
          </w:tcPr>
          <w:p w14:paraId="0EB51A8D"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4C85B61" w14:textId="77777777" w:rsidR="00320B27" w:rsidRDefault="00000000" w:rsidP="00174B20">
            <w:pPr>
              <w:rPr>
                <w:lang w:eastAsia="en-CA"/>
              </w:rPr>
            </w:pPr>
            <w:sdt>
              <w:sdtPr>
                <w:rPr>
                  <w:lang w:eastAsia="en-CA"/>
                </w:rPr>
                <w:id w:val="108210713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25666F02"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5BD603D" w14:textId="77777777" w:rsidR="00320B27" w:rsidRDefault="00000000" w:rsidP="00174B20">
            <w:pPr>
              <w:rPr>
                <w:lang w:eastAsia="en-CA"/>
              </w:rPr>
            </w:pPr>
            <w:sdt>
              <w:sdtPr>
                <w:rPr>
                  <w:lang w:eastAsia="en-CA"/>
                </w:rPr>
                <w:id w:val="-202808978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D21ED1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9903DAE" w14:textId="3278D678" w:rsidR="00320B27" w:rsidRDefault="00000000" w:rsidP="00174B20">
            <w:pPr>
              <w:rPr>
                <w:lang w:eastAsia="en-CA"/>
              </w:rPr>
            </w:pPr>
            <w:sdt>
              <w:sdtPr>
                <w:rPr>
                  <w:lang w:eastAsia="en-CA"/>
                </w:rPr>
                <w:id w:val="2112858099"/>
                <w14:checkbox>
                  <w14:checked w14:val="1"/>
                  <w14:checkedState w14:val="0050" w14:font="Wingdings 2"/>
                  <w14:uncheckedState w14:val="0020" w14:font="Wingdings 2"/>
                </w14:checkbox>
              </w:sdtPr>
              <w:sdtContent>
                <w:r w:rsidR="00F81C58">
                  <w:rPr>
                    <w:lang w:eastAsia="en-CA"/>
                  </w:rPr>
                  <w:sym w:font="Wingdings 2" w:char="F050"/>
                </w:r>
              </w:sdtContent>
            </w:sdt>
          </w:p>
        </w:tc>
      </w:tr>
      <w:tr w:rsidR="00320B27" w14:paraId="50566109" w14:textId="77777777" w:rsidTr="00174B20">
        <w:tc>
          <w:tcPr>
            <w:tcW w:w="567" w:type="dxa"/>
            <w:tcBorders>
              <w:left w:val="nil"/>
            </w:tcBorders>
            <w:vAlign w:val="center"/>
          </w:tcPr>
          <w:p w14:paraId="3E318A5B" w14:textId="77777777" w:rsidR="00320B27" w:rsidRDefault="00320B27" w:rsidP="00174B20">
            <w:r>
              <w:t>K</w:t>
            </w:r>
          </w:p>
        </w:tc>
        <w:tc>
          <w:tcPr>
            <w:tcW w:w="7230" w:type="dxa"/>
            <w:gridSpan w:val="2"/>
            <w:vAlign w:val="center"/>
          </w:tcPr>
          <w:p w14:paraId="0D95A5F2" w14:textId="77777777" w:rsidR="00320B27" w:rsidRDefault="00320B27" w:rsidP="00174B20">
            <w:r>
              <w:t>Battery free of electrolyte leakage.</w:t>
            </w:r>
          </w:p>
        </w:tc>
        <w:tc>
          <w:tcPr>
            <w:tcW w:w="487" w:type="dxa"/>
            <w:gridSpan w:val="2"/>
            <w:tcBorders>
              <w:top w:val="single" w:sz="4" w:space="0" w:color="auto"/>
              <w:bottom w:val="single" w:sz="4" w:space="0" w:color="auto"/>
              <w:right w:val="nil"/>
            </w:tcBorders>
            <w:vAlign w:val="center"/>
          </w:tcPr>
          <w:p w14:paraId="410BE312"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012FF30" w14:textId="2D531E69" w:rsidR="00320B27" w:rsidRDefault="00000000" w:rsidP="00174B20">
            <w:pPr>
              <w:rPr>
                <w:lang w:eastAsia="en-CA"/>
              </w:rPr>
            </w:pPr>
            <w:sdt>
              <w:sdtPr>
                <w:rPr>
                  <w:lang w:eastAsia="en-CA"/>
                </w:rPr>
                <w:id w:val="1866487181"/>
                <w14:checkbox>
                  <w14:checked w14:val="1"/>
                  <w14:checkedState w14:val="0050" w14:font="Wingdings 2"/>
                  <w14:uncheckedState w14:val="0020" w14:font="Wingdings 2"/>
                </w14:checkbox>
              </w:sdtPr>
              <w:sdtContent>
                <w:r w:rsidR="00F81C58">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3D47926"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938A729" w14:textId="77777777" w:rsidR="00320B27" w:rsidRDefault="00000000" w:rsidP="00174B20">
            <w:pPr>
              <w:rPr>
                <w:lang w:eastAsia="en-CA"/>
              </w:rPr>
            </w:pPr>
            <w:sdt>
              <w:sdtPr>
                <w:rPr>
                  <w:lang w:eastAsia="en-CA"/>
                </w:rPr>
                <w:id w:val="176048305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D7196DA"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9B50390" w14:textId="77777777" w:rsidR="00320B27" w:rsidRDefault="00000000" w:rsidP="00174B20">
            <w:pPr>
              <w:rPr>
                <w:lang w:eastAsia="en-CA"/>
              </w:rPr>
            </w:pPr>
            <w:sdt>
              <w:sdtPr>
                <w:rPr>
                  <w:lang w:eastAsia="en-CA"/>
                </w:rPr>
                <w:id w:val="-206594012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8828393" w14:textId="77777777" w:rsidTr="00174B20">
        <w:tc>
          <w:tcPr>
            <w:tcW w:w="567" w:type="dxa"/>
            <w:tcBorders>
              <w:left w:val="nil"/>
            </w:tcBorders>
            <w:vAlign w:val="center"/>
          </w:tcPr>
          <w:p w14:paraId="1CD5792D" w14:textId="77777777" w:rsidR="00320B27" w:rsidRDefault="00320B27" w:rsidP="00174B20">
            <w:r>
              <w:t>L</w:t>
            </w:r>
          </w:p>
        </w:tc>
        <w:tc>
          <w:tcPr>
            <w:tcW w:w="7230" w:type="dxa"/>
            <w:gridSpan w:val="2"/>
            <w:vAlign w:val="center"/>
          </w:tcPr>
          <w:p w14:paraId="44968432" w14:textId="77777777" w:rsidR="00320B27" w:rsidRDefault="00320B27" w:rsidP="00174B20">
            <w:r>
              <w:t>Adequately ventilated.</w:t>
            </w:r>
          </w:p>
        </w:tc>
        <w:tc>
          <w:tcPr>
            <w:tcW w:w="487" w:type="dxa"/>
            <w:gridSpan w:val="2"/>
            <w:tcBorders>
              <w:top w:val="single" w:sz="4" w:space="0" w:color="auto"/>
              <w:bottom w:val="single" w:sz="4" w:space="0" w:color="auto"/>
              <w:right w:val="nil"/>
            </w:tcBorders>
            <w:vAlign w:val="center"/>
          </w:tcPr>
          <w:p w14:paraId="5D5A4BA1"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C1434AE" w14:textId="70242231" w:rsidR="00320B27" w:rsidRDefault="00000000" w:rsidP="00174B20">
            <w:pPr>
              <w:rPr>
                <w:lang w:eastAsia="en-CA"/>
              </w:rPr>
            </w:pPr>
            <w:sdt>
              <w:sdtPr>
                <w:rPr>
                  <w:lang w:eastAsia="en-CA"/>
                </w:rPr>
                <w:id w:val="-740951609"/>
                <w14:checkbox>
                  <w14:checked w14:val="1"/>
                  <w14:checkedState w14:val="0050" w14:font="Wingdings 2"/>
                  <w14:uncheckedState w14:val="0020" w14:font="Wingdings 2"/>
                </w14:checkbox>
              </w:sdtPr>
              <w:sdtContent>
                <w:r w:rsidR="00F81C58">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5E35E534"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4A6EE9B" w14:textId="77777777" w:rsidR="00320B27" w:rsidRDefault="00000000" w:rsidP="00174B20">
            <w:pPr>
              <w:rPr>
                <w:lang w:eastAsia="en-CA"/>
              </w:rPr>
            </w:pPr>
            <w:sdt>
              <w:sdtPr>
                <w:rPr>
                  <w:lang w:eastAsia="en-CA"/>
                </w:rPr>
                <w:id w:val="-150836101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31C8DAC"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973BF67" w14:textId="77777777" w:rsidR="00320B27" w:rsidRDefault="00000000" w:rsidP="00174B20">
            <w:pPr>
              <w:rPr>
                <w:lang w:eastAsia="en-CA"/>
              </w:rPr>
            </w:pPr>
            <w:sdt>
              <w:sdtPr>
                <w:rPr>
                  <w:lang w:eastAsia="en-CA"/>
                </w:rPr>
                <w:id w:val="-91270134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AC9FBE8" w14:textId="77777777" w:rsidTr="00174B20">
        <w:tc>
          <w:tcPr>
            <w:tcW w:w="567" w:type="dxa"/>
            <w:tcBorders>
              <w:left w:val="nil"/>
            </w:tcBorders>
            <w:vAlign w:val="center"/>
          </w:tcPr>
          <w:p w14:paraId="11FE57E0" w14:textId="77777777" w:rsidR="00320B27" w:rsidRDefault="00320B27" w:rsidP="00174B20">
            <w:r>
              <w:t>M</w:t>
            </w:r>
          </w:p>
        </w:tc>
        <w:tc>
          <w:tcPr>
            <w:tcW w:w="7230" w:type="dxa"/>
            <w:gridSpan w:val="2"/>
            <w:vAlign w:val="center"/>
          </w:tcPr>
          <w:p w14:paraId="657DEC10" w14:textId="77777777" w:rsidR="00320B27" w:rsidRDefault="00320B27" w:rsidP="00174B20">
            <w:r>
              <w:t>Battery manufacturer’s date code:</w:t>
            </w:r>
          </w:p>
        </w:tc>
        <w:tc>
          <w:tcPr>
            <w:tcW w:w="1417" w:type="dxa"/>
            <w:gridSpan w:val="4"/>
            <w:tcBorders>
              <w:top w:val="single" w:sz="4" w:space="0" w:color="auto"/>
              <w:bottom w:val="single" w:sz="4" w:space="0" w:color="auto"/>
              <w:right w:val="nil"/>
            </w:tcBorders>
            <w:vAlign w:val="center"/>
          </w:tcPr>
          <w:p w14:paraId="2AD60ACA" w14:textId="77777777" w:rsidR="00320B27" w:rsidRDefault="00320B27" w:rsidP="00174B20">
            <w:pPr>
              <w:jc w:val="right"/>
              <w:rPr>
                <w:lang w:eastAsia="en-CA"/>
              </w:rPr>
            </w:pPr>
            <w:r>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tcPr>
          <w:p w14:paraId="7068AD37" w14:textId="330C764D" w:rsidR="00320B27" w:rsidRDefault="00000000" w:rsidP="00174B20">
            <w:pPr>
              <w:rPr>
                <w:lang w:eastAsia="en-CA"/>
              </w:rPr>
            </w:pPr>
            <w:sdt>
              <w:sdtPr>
                <w:rPr>
                  <w:lang w:eastAsia="en-CA"/>
                </w:rPr>
                <w:id w:val="-1139798981"/>
                <w:placeholder>
                  <w:docPart w:val="C309A1FA2B024F08898EDAAD315E1246"/>
                </w:placeholder>
              </w:sdtPr>
              <w:sdtContent>
                <w:r w:rsidR="00320B27" w:rsidRPr="00814B85">
                  <w:rPr>
                    <w:lang w:eastAsia="en-CA"/>
                  </w:rPr>
                  <w:t xml:space="preserve"> </w:t>
                </w:r>
                <w:r w:rsidR="00F81C58">
                  <w:rPr>
                    <w:lang w:eastAsia="en-CA"/>
                  </w:rPr>
                  <w:t>191121AB x 2</w:t>
                </w:r>
              </w:sdtContent>
            </w:sdt>
          </w:p>
        </w:tc>
      </w:tr>
      <w:tr w:rsidR="00320B27" w14:paraId="60BA645F" w14:textId="77777777" w:rsidTr="00174B20">
        <w:tc>
          <w:tcPr>
            <w:tcW w:w="567" w:type="dxa"/>
            <w:tcBorders>
              <w:left w:val="nil"/>
            </w:tcBorders>
            <w:vAlign w:val="center"/>
          </w:tcPr>
          <w:p w14:paraId="31D1E6E6" w14:textId="77777777" w:rsidR="00320B27" w:rsidRDefault="00320B27" w:rsidP="00174B20">
            <w:r>
              <w:t>N</w:t>
            </w:r>
          </w:p>
        </w:tc>
        <w:tc>
          <w:tcPr>
            <w:tcW w:w="7230" w:type="dxa"/>
            <w:gridSpan w:val="2"/>
            <w:tcBorders>
              <w:bottom w:val="single" w:sz="4" w:space="0" w:color="auto"/>
            </w:tcBorders>
            <w:vAlign w:val="center"/>
          </w:tcPr>
          <w:p w14:paraId="5C93C385" w14:textId="77777777" w:rsidR="00320B27" w:rsidRPr="002B7696" w:rsidRDefault="00320B27" w:rsidP="00174B20">
            <w:r>
              <w:t xml:space="preserve">Disconnection of battery causes </w:t>
            </w:r>
            <w:r>
              <w:rPr>
                <w:i/>
                <w:iCs/>
              </w:rPr>
              <w:t>trouble signal</w:t>
            </w:r>
            <w:r>
              <w:t xml:space="preserve"> at the fire alarm </w:t>
            </w:r>
            <w:r>
              <w:rPr>
                <w:i/>
                <w:iCs/>
              </w:rPr>
              <w:t>control unit</w:t>
            </w:r>
            <w:r>
              <w:t>.</w:t>
            </w:r>
          </w:p>
        </w:tc>
        <w:tc>
          <w:tcPr>
            <w:tcW w:w="487" w:type="dxa"/>
            <w:gridSpan w:val="2"/>
            <w:tcBorders>
              <w:top w:val="single" w:sz="4" w:space="0" w:color="auto"/>
              <w:bottom w:val="single" w:sz="4" w:space="0" w:color="auto"/>
              <w:right w:val="nil"/>
            </w:tcBorders>
            <w:vAlign w:val="center"/>
          </w:tcPr>
          <w:p w14:paraId="2BC0A779"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8E5A4DA" w14:textId="77777777" w:rsidR="00320B27" w:rsidRDefault="00000000" w:rsidP="00174B20">
            <w:pPr>
              <w:rPr>
                <w:lang w:eastAsia="en-CA"/>
              </w:rPr>
            </w:pPr>
            <w:sdt>
              <w:sdtPr>
                <w:rPr>
                  <w:lang w:eastAsia="en-CA"/>
                </w:rPr>
                <w:id w:val="-210996365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3CF1F525"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9565DE4" w14:textId="77777777" w:rsidR="00320B27" w:rsidRDefault="00000000" w:rsidP="00174B20">
            <w:pPr>
              <w:rPr>
                <w:lang w:eastAsia="en-CA"/>
              </w:rPr>
            </w:pPr>
            <w:sdt>
              <w:sdtPr>
                <w:rPr>
                  <w:lang w:eastAsia="en-CA"/>
                </w:rPr>
                <w:id w:val="57247989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15CB84F"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D17AFA7" w14:textId="77777777" w:rsidR="00320B27" w:rsidRDefault="00000000" w:rsidP="00174B20">
            <w:pPr>
              <w:rPr>
                <w:lang w:eastAsia="en-CA"/>
              </w:rPr>
            </w:pPr>
            <w:sdt>
              <w:sdtPr>
                <w:rPr>
                  <w:lang w:eastAsia="en-CA"/>
                </w:rPr>
                <w:id w:val="168193242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5FDC42F" w14:textId="77777777" w:rsidTr="00174B20">
        <w:tc>
          <w:tcPr>
            <w:tcW w:w="567" w:type="dxa"/>
            <w:vMerge w:val="restart"/>
            <w:tcBorders>
              <w:left w:val="nil"/>
            </w:tcBorders>
            <w:vAlign w:val="center"/>
          </w:tcPr>
          <w:p w14:paraId="69A96E05" w14:textId="77777777" w:rsidR="00320B27" w:rsidRDefault="00320B27" w:rsidP="00174B20">
            <w:r>
              <w:t>O</w:t>
            </w:r>
          </w:p>
        </w:tc>
        <w:tc>
          <w:tcPr>
            <w:tcW w:w="10579" w:type="dxa"/>
            <w:gridSpan w:val="13"/>
            <w:tcBorders>
              <w:right w:val="nil"/>
            </w:tcBorders>
            <w:vAlign w:val="center"/>
          </w:tcPr>
          <w:p w14:paraId="23EEAA08" w14:textId="77777777" w:rsidR="00320B27" w:rsidRDefault="00320B27" w:rsidP="00174B20">
            <w:pPr>
              <w:rPr>
                <w:lang w:eastAsia="en-CA"/>
              </w:rPr>
            </w:pPr>
            <w:r>
              <w:t>Indicate the type of battery tests performed</w:t>
            </w:r>
          </w:p>
        </w:tc>
      </w:tr>
      <w:tr w:rsidR="00320B27" w14:paraId="563310E7" w14:textId="77777777" w:rsidTr="00174B20">
        <w:tc>
          <w:tcPr>
            <w:tcW w:w="567" w:type="dxa"/>
            <w:vMerge/>
            <w:tcBorders>
              <w:left w:val="nil"/>
            </w:tcBorders>
            <w:vAlign w:val="center"/>
          </w:tcPr>
          <w:p w14:paraId="435BF94B" w14:textId="77777777" w:rsidR="00320B27" w:rsidRDefault="00320B27" w:rsidP="00174B20"/>
        </w:tc>
        <w:tc>
          <w:tcPr>
            <w:tcW w:w="7230" w:type="dxa"/>
            <w:gridSpan w:val="2"/>
            <w:vAlign w:val="center"/>
          </w:tcPr>
          <w:p w14:paraId="3A779141" w14:textId="77777777" w:rsidR="00320B27" w:rsidRDefault="00320B27" w:rsidP="00320B27">
            <w:pPr>
              <w:pStyle w:val="ListParagraph"/>
              <w:numPr>
                <w:ilvl w:val="0"/>
                <w:numId w:val="12"/>
              </w:numPr>
              <w:ind w:left="458" w:hanging="458"/>
            </w:pPr>
            <w:r>
              <w:t>Required supervisory load for 24 h followed by the full required load operation; or</w:t>
            </w:r>
          </w:p>
        </w:tc>
        <w:tc>
          <w:tcPr>
            <w:tcW w:w="487" w:type="dxa"/>
            <w:gridSpan w:val="2"/>
            <w:tcBorders>
              <w:top w:val="single" w:sz="4" w:space="0" w:color="auto"/>
              <w:bottom w:val="single" w:sz="4" w:space="0" w:color="auto"/>
              <w:right w:val="nil"/>
            </w:tcBorders>
            <w:vAlign w:val="center"/>
          </w:tcPr>
          <w:p w14:paraId="180C50BE"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B82529B" w14:textId="6302200F" w:rsidR="00320B27" w:rsidRDefault="00000000" w:rsidP="00174B20">
            <w:pPr>
              <w:rPr>
                <w:lang w:eastAsia="en-CA"/>
              </w:rPr>
            </w:pPr>
            <w:sdt>
              <w:sdtPr>
                <w:rPr>
                  <w:lang w:eastAsia="en-CA"/>
                </w:rPr>
                <w:id w:val="1527059836"/>
                <w14:checkbox>
                  <w14:checked w14:val="0"/>
                  <w14:checkedState w14:val="0050" w14:font="Wingdings 2"/>
                  <w14:uncheckedState w14:val="0020" w14:font="Wingdings 2"/>
                </w14:checkbox>
              </w:sdtPr>
              <w:sdtContent>
                <w:r w:rsidR="00F81C58">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41A7C605"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C64931E" w14:textId="77777777" w:rsidR="00320B27" w:rsidRDefault="00000000" w:rsidP="00174B20">
            <w:pPr>
              <w:rPr>
                <w:lang w:eastAsia="en-CA"/>
              </w:rPr>
            </w:pPr>
            <w:sdt>
              <w:sdtPr>
                <w:rPr>
                  <w:lang w:eastAsia="en-CA"/>
                </w:rPr>
                <w:id w:val="-185302343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96CD5EB"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F57610C" w14:textId="77777777" w:rsidR="00320B27" w:rsidRDefault="00000000" w:rsidP="00174B20">
            <w:pPr>
              <w:rPr>
                <w:lang w:eastAsia="en-CA"/>
              </w:rPr>
            </w:pPr>
            <w:sdt>
              <w:sdtPr>
                <w:rPr>
                  <w:lang w:eastAsia="en-CA"/>
                </w:rPr>
                <w:id w:val="179517337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71ADA69" w14:textId="77777777" w:rsidTr="00174B20">
        <w:tc>
          <w:tcPr>
            <w:tcW w:w="567" w:type="dxa"/>
            <w:vMerge/>
            <w:tcBorders>
              <w:left w:val="nil"/>
            </w:tcBorders>
            <w:vAlign w:val="center"/>
          </w:tcPr>
          <w:p w14:paraId="001C5E64" w14:textId="77777777" w:rsidR="00320B27" w:rsidRDefault="00320B27" w:rsidP="00174B20"/>
        </w:tc>
        <w:tc>
          <w:tcPr>
            <w:tcW w:w="7230" w:type="dxa"/>
            <w:gridSpan w:val="2"/>
            <w:vAlign w:val="center"/>
          </w:tcPr>
          <w:p w14:paraId="5B5DC817" w14:textId="77777777" w:rsidR="00320B27" w:rsidRDefault="00320B27" w:rsidP="00320B27">
            <w:pPr>
              <w:pStyle w:val="ListParagraph"/>
              <w:numPr>
                <w:ilvl w:val="0"/>
                <w:numId w:val="12"/>
              </w:numPr>
              <w:ind w:left="458" w:hanging="458"/>
            </w:pPr>
            <w:r>
              <w:t>Silent accelerated test. (Refer to Annex C1, New Silent Accelerated Test Method); or</w:t>
            </w:r>
          </w:p>
        </w:tc>
        <w:tc>
          <w:tcPr>
            <w:tcW w:w="487" w:type="dxa"/>
            <w:gridSpan w:val="2"/>
            <w:tcBorders>
              <w:top w:val="single" w:sz="4" w:space="0" w:color="auto"/>
              <w:bottom w:val="single" w:sz="4" w:space="0" w:color="auto"/>
              <w:right w:val="nil"/>
            </w:tcBorders>
            <w:vAlign w:val="center"/>
          </w:tcPr>
          <w:p w14:paraId="37D2092D"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FB6DE04" w14:textId="0B16708D" w:rsidR="00320B27" w:rsidRDefault="00000000" w:rsidP="00174B20">
            <w:pPr>
              <w:rPr>
                <w:lang w:eastAsia="en-CA"/>
              </w:rPr>
            </w:pPr>
            <w:sdt>
              <w:sdtPr>
                <w:rPr>
                  <w:lang w:eastAsia="en-CA"/>
                </w:rPr>
                <w:id w:val="-1524243693"/>
                <w14:checkbox>
                  <w14:checked w14:val="1"/>
                  <w14:checkedState w14:val="0050" w14:font="Wingdings 2"/>
                  <w14:uncheckedState w14:val="0020" w14:font="Wingdings 2"/>
                </w14:checkbox>
              </w:sdtPr>
              <w:sdtContent>
                <w:r w:rsidR="00F81C58">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56FEAAF"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18B345B" w14:textId="77777777" w:rsidR="00320B27" w:rsidRDefault="00000000" w:rsidP="00174B20">
            <w:pPr>
              <w:rPr>
                <w:lang w:eastAsia="en-CA"/>
              </w:rPr>
            </w:pPr>
            <w:sdt>
              <w:sdtPr>
                <w:rPr>
                  <w:lang w:eastAsia="en-CA"/>
                </w:rPr>
                <w:id w:val="-140051674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34647FC5"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E8673F3" w14:textId="77777777" w:rsidR="00320B27" w:rsidRDefault="00000000" w:rsidP="00174B20">
            <w:pPr>
              <w:rPr>
                <w:lang w:eastAsia="en-CA"/>
              </w:rPr>
            </w:pPr>
            <w:sdt>
              <w:sdtPr>
                <w:rPr>
                  <w:lang w:eastAsia="en-CA"/>
                </w:rPr>
                <w:id w:val="31924406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5B85626" w14:textId="77777777" w:rsidTr="00174B20">
        <w:trPr>
          <w:gridAfter w:val="1"/>
          <w:wAfter w:w="10" w:type="dxa"/>
        </w:trPr>
        <w:tc>
          <w:tcPr>
            <w:tcW w:w="567" w:type="dxa"/>
            <w:vMerge/>
            <w:tcBorders>
              <w:left w:val="nil"/>
            </w:tcBorders>
            <w:vAlign w:val="center"/>
          </w:tcPr>
          <w:p w14:paraId="3C39E3A2" w14:textId="77777777" w:rsidR="00320B27" w:rsidRDefault="00320B27" w:rsidP="00174B20"/>
        </w:tc>
        <w:tc>
          <w:tcPr>
            <w:tcW w:w="3738" w:type="dxa"/>
            <w:tcBorders>
              <w:right w:val="nil"/>
            </w:tcBorders>
            <w:vAlign w:val="center"/>
          </w:tcPr>
          <w:p w14:paraId="13DE9080" w14:textId="77777777" w:rsidR="00320B27" w:rsidRDefault="00320B27" w:rsidP="00320B27">
            <w:pPr>
              <w:pStyle w:val="ListParagraph"/>
              <w:numPr>
                <w:ilvl w:val="0"/>
                <w:numId w:val="12"/>
              </w:numPr>
              <w:ind w:left="458" w:hanging="458"/>
            </w:pPr>
            <w:r>
              <w:t>Battery manufacturer’s method. Specify:</w:t>
            </w:r>
          </w:p>
        </w:tc>
        <w:tc>
          <w:tcPr>
            <w:tcW w:w="3492" w:type="dxa"/>
            <w:tcBorders>
              <w:left w:val="nil"/>
            </w:tcBorders>
            <w:shd w:val="clear" w:color="auto" w:fill="F2F2F2" w:themeFill="background1" w:themeFillShade="F2"/>
          </w:tcPr>
          <w:p w14:paraId="5C5A3F63" w14:textId="77777777" w:rsidR="00320B27" w:rsidRDefault="00000000" w:rsidP="00174B20">
            <w:sdt>
              <w:sdtPr>
                <w:rPr>
                  <w:lang w:eastAsia="en-CA"/>
                </w:rPr>
                <w:id w:val="880134116"/>
                <w:placeholder>
                  <w:docPart w:val="E522BD2D6BBA4498A05329EB6F942131"/>
                </w:placeholder>
              </w:sdtPr>
              <w:sdtContent>
                <w:r w:rsidR="00320B27" w:rsidRPr="00814B85">
                  <w:rPr>
                    <w:lang w:eastAsia="en-CA"/>
                  </w:rPr>
                  <w:t xml:space="preserve"> </w:t>
                </w:r>
              </w:sdtContent>
            </w:sdt>
          </w:p>
        </w:tc>
        <w:tc>
          <w:tcPr>
            <w:tcW w:w="477" w:type="dxa"/>
            <w:tcBorders>
              <w:top w:val="single" w:sz="4" w:space="0" w:color="auto"/>
              <w:bottom w:val="single" w:sz="4" w:space="0" w:color="auto"/>
              <w:right w:val="nil"/>
            </w:tcBorders>
            <w:vAlign w:val="center"/>
          </w:tcPr>
          <w:p w14:paraId="0D3E9E59" w14:textId="77777777" w:rsidR="00320B27" w:rsidRDefault="00320B27" w:rsidP="00174B20">
            <w:r>
              <w:t>Yes</w:t>
            </w:r>
          </w:p>
        </w:tc>
        <w:tc>
          <w:tcPr>
            <w:tcW w:w="940" w:type="dxa"/>
            <w:gridSpan w:val="3"/>
            <w:tcBorders>
              <w:top w:val="single" w:sz="4" w:space="0" w:color="auto"/>
              <w:left w:val="nil"/>
              <w:bottom w:val="single" w:sz="4" w:space="0" w:color="auto"/>
            </w:tcBorders>
            <w:shd w:val="clear" w:color="auto" w:fill="F2F2F2" w:themeFill="background1" w:themeFillShade="F2"/>
            <w:vAlign w:val="center"/>
          </w:tcPr>
          <w:p w14:paraId="364D6698" w14:textId="77777777" w:rsidR="00320B27" w:rsidRDefault="00000000" w:rsidP="00174B20">
            <w:pPr>
              <w:rPr>
                <w:lang w:eastAsia="en-CA"/>
              </w:rPr>
            </w:pPr>
            <w:sdt>
              <w:sdtPr>
                <w:rPr>
                  <w:lang w:eastAsia="en-CA"/>
                </w:rPr>
                <w:id w:val="-44994070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78" w:type="dxa"/>
            <w:tcBorders>
              <w:top w:val="single" w:sz="4" w:space="0" w:color="auto"/>
              <w:bottom w:val="single" w:sz="4" w:space="0" w:color="auto"/>
              <w:right w:val="nil"/>
            </w:tcBorders>
            <w:vAlign w:val="center"/>
          </w:tcPr>
          <w:p w14:paraId="526599C7" w14:textId="77777777" w:rsidR="00320B27" w:rsidRDefault="00320B27" w:rsidP="00174B20">
            <w:r>
              <w:t>No</w:t>
            </w:r>
          </w:p>
        </w:tc>
        <w:tc>
          <w:tcPr>
            <w:tcW w:w="373" w:type="dxa"/>
            <w:gridSpan w:val="3"/>
            <w:tcBorders>
              <w:top w:val="single" w:sz="4" w:space="0" w:color="auto"/>
              <w:left w:val="nil"/>
              <w:bottom w:val="single" w:sz="4" w:space="0" w:color="auto"/>
            </w:tcBorders>
            <w:shd w:val="clear" w:color="auto" w:fill="F2F2F2" w:themeFill="background1" w:themeFillShade="F2"/>
            <w:vAlign w:val="center"/>
          </w:tcPr>
          <w:p w14:paraId="1EC948DA" w14:textId="77777777" w:rsidR="00320B27" w:rsidRDefault="00000000" w:rsidP="00174B20">
            <w:pPr>
              <w:rPr>
                <w:lang w:eastAsia="en-CA"/>
              </w:rPr>
            </w:pPr>
            <w:sdt>
              <w:sdtPr>
                <w:rPr>
                  <w:lang w:eastAsia="en-CA"/>
                </w:rPr>
                <w:id w:val="-187992930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AFC99B4" w14:textId="77777777" w:rsidR="00320B27" w:rsidRDefault="00320B27" w:rsidP="00174B20">
            <w:r>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tcPr>
          <w:p w14:paraId="37A1654F" w14:textId="77777777" w:rsidR="00320B27" w:rsidRDefault="00000000" w:rsidP="00174B20">
            <w:pPr>
              <w:rPr>
                <w:lang w:eastAsia="en-CA"/>
              </w:rPr>
            </w:pPr>
            <w:sdt>
              <w:sdtPr>
                <w:rPr>
                  <w:lang w:eastAsia="en-CA"/>
                </w:rPr>
                <w:id w:val="-5709865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9C3DFFC" w14:textId="77777777" w:rsidTr="00174B20">
        <w:trPr>
          <w:gridAfter w:val="1"/>
          <w:wAfter w:w="10" w:type="dxa"/>
        </w:trPr>
        <w:tc>
          <w:tcPr>
            <w:tcW w:w="567" w:type="dxa"/>
            <w:tcBorders>
              <w:left w:val="nil"/>
            </w:tcBorders>
            <w:vAlign w:val="center"/>
          </w:tcPr>
          <w:p w14:paraId="4BCDD076" w14:textId="77777777" w:rsidR="00320B27" w:rsidRDefault="00320B27" w:rsidP="00174B20">
            <w:r>
              <w:t>P</w:t>
            </w:r>
          </w:p>
        </w:tc>
        <w:tc>
          <w:tcPr>
            <w:tcW w:w="7230" w:type="dxa"/>
            <w:gridSpan w:val="2"/>
            <w:vAlign w:val="center"/>
          </w:tcPr>
          <w:p w14:paraId="31C324D9" w14:textId="77777777" w:rsidR="00320B27" w:rsidRPr="00814B85" w:rsidRDefault="00320B27" w:rsidP="00174B20">
            <w:pPr>
              <w:rPr>
                <w:lang w:eastAsia="en-CA"/>
              </w:rPr>
            </w:pPr>
            <w:r>
              <w:rPr>
                <w:lang w:eastAsia="en-CA"/>
              </w:rPr>
              <w:t>Record calculated battery capacity (Refer to Annex C2).</w:t>
            </w:r>
          </w:p>
        </w:tc>
        <w:tc>
          <w:tcPr>
            <w:tcW w:w="2268" w:type="dxa"/>
            <w:gridSpan w:val="8"/>
            <w:tcBorders>
              <w:top w:val="single" w:sz="4" w:space="0" w:color="auto"/>
              <w:bottom w:val="single" w:sz="4" w:space="0" w:color="auto"/>
              <w:right w:val="nil"/>
            </w:tcBorders>
            <w:shd w:val="clear" w:color="auto" w:fill="F2F2F2" w:themeFill="background1" w:themeFillShade="F2"/>
          </w:tcPr>
          <w:p w14:paraId="2669547A" w14:textId="76E88B4A" w:rsidR="00320B27" w:rsidRDefault="00000000" w:rsidP="00174B20">
            <w:pPr>
              <w:jc w:val="right"/>
              <w:rPr>
                <w:lang w:eastAsia="en-CA"/>
              </w:rPr>
            </w:pPr>
            <w:sdt>
              <w:sdtPr>
                <w:rPr>
                  <w:lang w:eastAsia="en-CA"/>
                </w:rPr>
                <w:id w:val="1820612416"/>
                <w:placeholder>
                  <w:docPart w:val="2C84D39B4DD6489FB6CC5B20C70DC83F"/>
                </w:placeholder>
              </w:sdtPr>
              <w:sdtContent>
                <w:r w:rsidR="00F81C58">
                  <w:rPr>
                    <w:lang w:eastAsia="en-CA"/>
                  </w:rPr>
                  <w:t>1.47</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31DA9647" w14:textId="77777777" w:rsidR="00320B27" w:rsidRDefault="00320B27" w:rsidP="00174B20">
            <w:pPr>
              <w:rPr>
                <w:lang w:eastAsia="en-CA"/>
              </w:rPr>
            </w:pPr>
            <w:proofErr w:type="spellStart"/>
            <w:r>
              <w:rPr>
                <w:lang w:eastAsia="en-CA"/>
              </w:rPr>
              <w:t>A</w:t>
            </w:r>
            <w:r>
              <w:rPr>
                <w:rFonts w:cstheme="minorHAnsi"/>
                <w:lang w:eastAsia="en-CA"/>
              </w:rPr>
              <w:t>∙</w:t>
            </w:r>
            <w:r>
              <w:rPr>
                <w:lang w:eastAsia="en-CA"/>
              </w:rPr>
              <w:t>h</w:t>
            </w:r>
            <w:proofErr w:type="spellEnd"/>
          </w:p>
        </w:tc>
      </w:tr>
      <w:tr w:rsidR="00320B27" w14:paraId="434C7182" w14:textId="77777777" w:rsidTr="00174B20">
        <w:trPr>
          <w:gridAfter w:val="1"/>
          <w:wAfter w:w="10" w:type="dxa"/>
        </w:trPr>
        <w:tc>
          <w:tcPr>
            <w:tcW w:w="567" w:type="dxa"/>
            <w:tcBorders>
              <w:left w:val="nil"/>
            </w:tcBorders>
            <w:vAlign w:val="center"/>
          </w:tcPr>
          <w:p w14:paraId="5A74973E" w14:textId="77777777" w:rsidR="00320B27" w:rsidRDefault="00320B27" w:rsidP="00174B20">
            <w:r>
              <w:t>Q</w:t>
            </w:r>
          </w:p>
        </w:tc>
        <w:tc>
          <w:tcPr>
            <w:tcW w:w="7230" w:type="dxa"/>
            <w:gridSpan w:val="2"/>
            <w:vAlign w:val="center"/>
          </w:tcPr>
          <w:p w14:paraId="45DB176A" w14:textId="77777777" w:rsidR="00320B27" w:rsidRDefault="00320B27" w:rsidP="00174B20">
            <w:pPr>
              <w:rPr>
                <w:lang w:eastAsia="en-CA"/>
              </w:rPr>
            </w:pPr>
            <w:r>
              <w:rPr>
                <w:lang w:eastAsia="en-CA"/>
              </w:rPr>
              <w:t>Record battery terminal voltage after completion of tests.</w:t>
            </w:r>
          </w:p>
        </w:tc>
        <w:tc>
          <w:tcPr>
            <w:tcW w:w="2268" w:type="dxa"/>
            <w:gridSpan w:val="8"/>
            <w:tcBorders>
              <w:top w:val="single" w:sz="4" w:space="0" w:color="auto"/>
              <w:bottom w:val="single" w:sz="4" w:space="0" w:color="auto"/>
              <w:right w:val="nil"/>
            </w:tcBorders>
            <w:shd w:val="clear" w:color="auto" w:fill="F2F2F2" w:themeFill="background1" w:themeFillShade="F2"/>
          </w:tcPr>
          <w:p w14:paraId="011E1AF3" w14:textId="52348D51" w:rsidR="00320B27" w:rsidRPr="00814B85" w:rsidRDefault="00000000" w:rsidP="00174B20">
            <w:pPr>
              <w:jc w:val="right"/>
              <w:rPr>
                <w:lang w:eastAsia="en-CA"/>
              </w:rPr>
            </w:pPr>
            <w:sdt>
              <w:sdtPr>
                <w:rPr>
                  <w:lang w:eastAsia="en-CA"/>
                </w:rPr>
                <w:id w:val="2066518476"/>
                <w:placeholder>
                  <w:docPart w:val="D16AE044E52249439368C73B64862628"/>
                </w:placeholder>
              </w:sdtPr>
              <w:sdtContent>
                <w:r w:rsidR="00F81C58">
                  <w:rPr>
                    <w:lang w:eastAsia="en-CA"/>
                  </w:rPr>
                  <w:t>25.44</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7AFC7CCB" w14:textId="77777777" w:rsidR="00320B27" w:rsidRDefault="00320B27" w:rsidP="00174B20">
            <w:pPr>
              <w:rPr>
                <w:lang w:eastAsia="en-CA"/>
              </w:rPr>
            </w:pPr>
            <w:r>
              <w:rPr>
                <w:lang w:eastAsia="en-CA"/>
              </w:rPr>
              <w:t>V dc</w:t>
            </w:r>
          </w:p>
        </w:tc>
      </w:tr>
      <w:tr w:rsidR="00320B27" w:rsidRPr="00C73289" w14:paraId="54D01B06" w14:textId="77777777" w:rsidTr="00174B20">
        <w:tc>
          <w:tcPr>
            <w:tcW w:w="11146" w:type="dxa"/>
            <w:gridSpan w:val="14"/>
            <w:tcBorders>
              <w:left w:val="nil"/>
              <w:right w:val="nil"/>
            </w:tcBorders>
          </w:tcPr>
          <w:p w14:paraId="66AB4DAF" w14:textId="77777777" w:rsidR="00320B27" w:rsidRPr="00C73289" w:rsidRDefault="00320B27" w:rsidP="00174B20">
            <w:pPr>
              <w:jc w:val="center"/>
              <w:rPr>
                <w:lang w:eastAsia="en-CA"/>
              </w:rPr>
            </w:pPr>
            <w:r>
              <w:t>EMERGENCY POWER TESTS (Reference: 9.3)</w:t>
            </w:r>
          </w:p>
        </w:tc>
      </w:tr>
      <w:tr w:rsidR="00320B27" w14:paraId="618E1523" w14:textId="77777777" w:rsidTr="00174B20">
        <w:tc>
          <w:tcPr>
            <w:tcW w:w="567" w:type="dxa"/>
            <w:tcBorders>
              <w:left w:val="nil"/>
            </w:tcBorders>
            <w:vAlign w:val="center"/>
          </w:tcPr>
          <w:p w14:paraId="4EA996F6" w14:textId="77777777" w:rsidR="00320B27" w:rsidRDefault="00320B27" w:rsidP="00174B20">
            <w:r>
              <w:t>A</w:t>
            </w:r>
          </w:p>
        </w:tc>
        <w:tc>
          <w:tcPr>
            <w:tcW w:w="7230" w:type="dxa"/>
            <w:gridSpan w:val="2"/>
            <w:vAlign w:val="center"/>
          </w:tcPr>
          <w:p w14:paraId="5B1136C7" w14:textId="77777777" w:rsidR="00320B27" w:rsidRPr="00295E56" w:rsidRDefault="00320B27" w:rsidP="00174B20">
            <w:r>
              <w:t xml:space="preserve">Generator provides power to the AC </w:t>
            </w:r>
            <w:r>
              <w:rPr>
                <w:i/>
                <w:iCs/>
              </w:rPr>
              <w:t>circuit</w:t>
            </w:r>
            <w:r>
              <w:t xml:space="preserve"> serving the </w:t>
            </w:r>
            <w:r>
              <w:rPr>
                <w:i/>
                <w:iCs/>
              </w:rPr>
              <w:t>fire alarm</w:t>
            </w:r>
            <w:r>
              <w:t xml:space="preserve"> system.</w:t>
            </w:r>
          </w:p>
        </w:tc>
        <w:tc>
          <w:tcPr>
            <w:tcW w:w="487" w:type="dxa"/>
            <w:gridSpan w:val="2"/>
            <w:tcBorders>
              <w:top w:val="single" w:sz="4" w:space="0" w:color="auto"/>
              <w:bottom w:val="single" w:sz="4" w:space="0" w:color="auto"/>
              <w:right w:val="nil"/>
            </w:tcBorders>
            <w:vAlign w:val="center"/>
          </w:tcPr>
          <w:p w14:paraId="3E6F6136"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1F12431" w14:textId="0767260E" w:rsidR="00320B27" w:rsidRDefault="00000000" w:rsidP="00174B20">
            <w:pPr>
              <w:rPr>
                <w:lang w:eastAsia="en-CA"/>
              </w:rPr>
            </w:pPr>
            <w:sdt>
              <w:sdtPr>
                <w:rPr>
                  <w:lang w:eastAsia="en-CA"/>
                </w:rPr>
                <w:id w:val="-1718118758"/>
                <w14:checkbox>
                  <w14:checked w14:val="0"/>
                  <w14:checkedState w14:val="0050" w14:font="Wingdings 2"/>
                  <w14:uncheckedState w14:val="0020" w14:font="Wingdings 2"/>
                </w14:checkbox>
              </w:sdtPr>
              <w:sdtContent>
                <w:r w:rsidR="00F23F82">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2B0641E5"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A1ABCB8" w14:textId="111AD545" w:rsidR="00320B27" w:rsidRDefault="00000000" w:rsidP="00174B20">
            <w:pPr>
              <w:rPr>
                <w:lang w:eastAsia="en-CA"/>
              </w:rPr>
            </w:pPr>
            <w:sdt>
              <w:sdtPr>
                <w:rPr>
                  <w:lang w:eastAsia="en-CA"/>
                </w:rPr>
                <w:id w:val="-222748458"/>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708" w:type="dxa"/>
            <w:tcBorders>
              <w:top w:val="single" w:sz="4" w:space="0" w:color="auto"/>
              <w:bottom w:val="single" w:sz="4" w:space="0" w:color="auto"/>
              <w:right w:val="nil"/>
            </w:tcBorders>
            <w:vAlign w:val="center"/>
          </w:tcPr>
          <w:p w14:paraId="5EC6A01B"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4F90DAB" w14:textId="77777777" w:rsidR="00320B27" w:rsidRDefault="00000000" w:rsidP="00174B20">
            <w:pPr>
              <w:rPr>
                <w:lang w:eastAsia="en-CA"/>
              </w:rPr>
            </w:pPr>
            <w:sdt>
              <w:sdtPr>
                <w:rPr>
                  <w:lang w:eastAsia="en-CA"/>
                </w:rPr>
                <w:id w:val="24392876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E2961A8" w14:textId="77777777" w:rsidTr="00174B20">
        <w:tc>
          <w:tcPr>
            <w:tcW w:w="567" w:type="dxa"/>
            <w:tcBorders>
              <w:left w:val="nil"/>
            </w:tcBorders>
            <w:vAlign w:val="center"/>
          </w:tcPr>
          <w:p w14:paraId="22CDCC83" w14:textId="77777777" w:rsidR="00320B27" w:rsidRDefault="00320B27" w:rsidP="00174B20">
            <w:r>
              <w:t>B</w:t>
            </w:r>
          </w:p>
        </w:tc>
        <w:tc>
          <w:tcPr>
            <w:tcW w:w="7230" w:type="dxa"/>
            <w:gridSpan w:val="2"/>
            <w:vAlign w:val="center"/>
          </w:tcPr>
          <w:p w14:paraId="4C2B8D8A" w14:textId="77777777" w:rsidR="00320B27" w:rsidRPr="00295E56" w:rsidRDefault="00320B27" w:rsidP="00174B20">
            <w:r>
              <w:t xml:space="preserve">Trouble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3DE1B9B4"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79E0EAD" w14:textId="77777777" w:rsidR="00320B27" w:rsidRDefault="00000000" w:rsidP="00174B20">
            <w:pPr>
              <w:rPr>
                <w:lang w:eastAsia="en-CA"/>
              </w:rPr>
            </w:pPr>
            <w:sdt>
              <w:sdtPr>
                <w:rPr>
                  <w:lang w:eastAsia="en-CA"/>
                </w:rPr>
                <w:id w:val="-124941429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25A5C5FC"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3A924CB" w14:textId="77777777" w:rsidR="00320B27" w:rsidRDefault="00000000" w:rsidP="00174B20">
            <w:pPr>
              <w:rPr>
                <w:lang w:eastAsia="en-CA"/>
              </w:rPr>
            </w:pPr>
            <w:sdt>
              <w:sdtPr>
                <w:rPr>
                  <w:lang w:eastAsia="en-CA"/>
                </w:rPr>
                <w:id w:val="-182126302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AF56E3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4911D99" w14:textId="4B100BC3" w:rsidR="00320B27" w:rsidRDefault="00000000" w:rsidP="00174B20">
            <w:pPr>
              <w:rPr>
                <w:lang w:eastAsia="en-CA"/>
              </w:rPr>
            </w:pPr>
            <w:sdt>
              <w:sdtPr>
                <w:rPr>
                  <w:lang w:eastAsia="en-CA"/>
                </w:rPr>
                <w:id w:val="-1062874267"/>
                <w14:checkbox>
                  <w14:checked w14:val="1"/>
                  <w14:checkedState w14:val="0050" w14:font="Wingdings 2"/>
                  <w14:uncheckedState w14:val="0020" w14:font="Wingdings 2"/>
                </w14:checkbox>
              </w:sdtPr>
              <w:sdtContent>
                <w:r w:rsidR="00F81C58">
                  <w:rPr>
                    <w:lang w:eastAsia="en-CA"/>
                  </w:rPr>
                  <w:sym w:font="Wingdings 2" w:char="F050"/>
                </w:r>
              </w:sdtContent>
            </w:sdt>
          </w:p>
        </w:tc>
      </w:tr>
      <w:tr w:rsidR="00320B27" w14:paraId="49286EC1" w14:textId="77777777" w:rsidTr="00174B20">
        <w:tc>
          <w:tcPr>
            <w:tcW w:w="567" w:type="dxa"/>
            <w:tcBorders>
              <w:left w:val="nil"/>
            </w:tcBorders>
            <w:vAlign w:val="center"/>
          </w:tcPr>
          <w:p w14:paraId="0494332A" w14:textId="77777777" w:rsidR="00320B27" w:rsidRDefault="00320B27" w:rsidP="00174B20">
            <w:r>
              <w:t>C</w:t>
            </w:r>
          </w:p>
        </w:tc>
        <w:tc>
          <w:tcPr>
            <w:tcW w:w="7230" w:type="dxa"/>
            <w:gridSpan w:val="2"/>
            <w:vAlign w:val="center"/>
          </w:tcPr>
          <w:p w14:paraId="447B9086" w14:textId="77777777" w:rsidR="00320B27" w:rsidRPr="00295E56" w:rsidRDefault="00320B27" w:rsidP="00174B20">
            <w:r>
              <w:t xml:space="preserve">Generator Run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53643C58"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76BE9BD" w14:textId="77777777" w:rsidR="00320B27" w:rsidRDefault="00000000" w:rsidP="00174B20">
            <w:pPr>
              <w:rPr>
                <w:lang w:eastAsia="en-CA"/>
              </w:rPr>
            </w:pPr>
            <w:sdt>
              <w:sdtPr>
                <w:rPr>
                  <w:lang w:eastAsia="en-CA"/>
                </w:rPr>
                <w:id w:val="103153304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11F2D579"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BF44652" w14:textId="77777777" w:rsidR="00320B27" w:rsidRDefault="00000000" w:rsidP="00174B20">
            <w:pPr>
              <w:rPr>
                <w:lang w:eastAsia="en-CA"/>
              </w:rPr>
            </w:pPr>
            <w:sdt>
              <w:sdtPr>
                <w:rPr>
                  <w:lang w:eastAsia="en-CA"/>
                </w:rPr>
                <w:id w:val="55582779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53A7694"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EE3EDD9" w14:textId="49A422BF" w:rsidR="00320B27" w:rsidRDefault="00000000" w:rsidP="00174B20">
            <w:pPr>
              <w:rPr>
                <w:lang w:eastAsia="en-CA"/>
              </w:rPr>
            </w:pPr>
            <w:sdt>
              <w:sdtPr>
                <w:rPr>
                  <w:lang w:eastAsia="en-CA"/>
                </w:rPr>
                <w:id w:val="-877697728"/>
                <w14:checkbox>
                  <w14:checked w14:val="1"/>
                  <w14:checkedState w14:val="0050" w14:font="Wingdings 2"/>
                  <w14:uncheckedState w14:val="0020" w14:font="Wingdings 2"/>
                </w14:checkbox>
              </w:sdtPr>
              <w:sdtContent>
                <w:r w:rsidR="00F81C58">
                  <w:rPr>
                    <w:lang w:eastAsia="en-CA"/>
                  </w:rPr>
                  <w:sym w:font="Wingdings 2" w:char="F050"/>
                </w:r>
              </w:sdtContent>
            </w:sdt>
          </w:p>
        </w:tc>
      </w:tr>
    </w:tbl>
    <w:p w14:paraId="2F2DC28C" w14:textId="77777777" w:rsidR="00320B27" w:rsidRDefault="00320B27" w:rsidP="00320B27"/>
    <w:p w14:paraId="098D45EF" w14:textId="77777777" w:rsidR="00320B27" w:rsidRDefault="00320B27" w:rsidP="00320B27"/>
    <w:p w14:paraId="79A0B5B2" w14:textId="77777777" w:rsidR="0031098F" w:rsidRDefault="0031098F">
      <w:pPr>
        <w:spacing w:after="200" w:line="276" w:lineRule="auto"/>
      </w:pPr>
      <w:r>
        <w:br w:type="page"/>
      </w:r>
    </w:p>
    <w:p w14:paraId="29CD77D5" w14:textId="77777777" w:rsidR="00320B27" w:rsidRDefault="00320B27">
      <w:pPr>
        <w:spacing w:after="200" w:line="276" w:lineRule="auto"/>
      </w:pPr>
    </w:p>
    <w:p w14:paraId="10D359A6" w14:textId="4769E43F" w:rsidR="00320B27" w:rsidRDefault="00320B27" w:rsidP="00D2445D">
      <w:pPr>
        <w:pStyle w:val="Heading2"/>
        <w:numPr>
          <w:ilvl w:val="1"/>
          <w:numId w:val="30"/>
        </w:numPr>
        <w:ind w:left="1134" w:hanging="1141"/>
      </w:pPr>
      <w:r>
        <w:t>Emergency Power Supply Test and Inspection (11)</w:t>
      </w:r>
    </w:p>
    <w:p w14:paraId="1722F7EB" w14:textId="77777777" w:rsidR="00320B27" w:rsidRDefault="00320B27" w:rsidP="00320B27">
      <w:r>
        <w:t>NOTE 1: See 9.2, 9.3, 9.4, and Annex C, Battery Tests</w:t>
      </w:r>
    </w:p>
    <w:p w14:paraId="338DB835" w14:textId="77777777" w:rsidR="00320B27" w:rsidRPr="002A280B" w:rsidRDefault="00320B27" w:rsidP="00320B27">
      <w:r>
        <w:t xml:space="preserve">NOTE 2: Complete section for each </w:t>
      </w:r>
      <w:r>
        <w:rPr>
          <w:i/>
          <w:iCs/>
        </w:rPr>
        <w:t>emergency power supply.</w:t>
      </w:r>
    </w:p>
    <w:p w14:paraId="5EE087D1" w14:textId="77777777" w:rsidR="00320B27" w:rsidRDefault="00320B27" w:rsidP="00320B27"/>
    <w:tbl>
      <w:tblPr>
        <w:tblStyle w:val="TableGrid"/>
        <w:tblW w:w="0" w:type="auto"/>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320B27" w14:paraId="0C412144" w14:textId="77777777" w:rsidTr="00174B20">
        <w:tc>
          <w:tcPr>
            <w:tcW w:w="2948" w:type="dxa"/>
            <w:gridSpan w:val="3"/>
            <w:tcBorders>
              <w:left w:val="nil"/>
              <w:right w:val="nil"/>
            </w:tcBorders>
          </w:tcPr>
          <w:p w14:paraId="66C75077" w14:textId="77777777" w:rsidR="00320B27" w:rsidRPr="00B36AD1" w:rsidRDefault="00320B27" w:rsidP="00174B20">
            <w:r>
              <w:rPr>
                <w:i/>
                <w:iCs/>
              </w:rPr>
              <w:t>Emergency power supply</w:t>
            </w:r>
            <w:r>
              <w:t xml:space="preserve"> location:</w:t>
            </w:r>
          </w:p>
        </w:tc>
        <w:tc>
          <w:tcPr>
            <w:tcW w:w="7852" w:type="dxa"/>
            <w:gridSpan w:val="19"/>
            <w:tcBorders>
              <w:left w:val="nil"/>
              <w:right w:val="nil"/>
            </w:tcBorders>
            <w:shd w:val="clear" w:color="auto" w:fill="F2F2F2" w:themeFill="background1" w:themeFillShade="F2"/>
          </w:tcPr>
          <w:p w14:paraId="0766C285" w14:textId="241E1479" w:rsidR="00320B27" w:rsidRDefault="00000000" w:rsidP="00174B20">
            <w:sdt>
              <w:sdtPr>
                <w:rPr>
                  <w:lang w:eastAsia="en-CA"/>
                </w:rPr>
                <w:id w:val="-1159927458"/>
                <w:placeholder>
                  <w:docPart w:val="143E8AEE2AC44371AA2D7291F6E5A5AB"/>
                </w:placeholder>
              </w:sdtPr>
              <w:sdtContent>
                <w:r w:rsidR="00320B27" w:rsidRPr="00814B85">
                  <w:rPr>
                    <w:lang w:eastAsia="en-CA"/>
                  </w:rPr>
                  <w:t xml:space="preserve"> </w:t>
                </w:r>
                <w:r w:rsidR="00F23F82">
                  <w:rPr>
                    <w:lang w:eastAsia="en-CA"/>
                  </w:rPr>
                  <w:t>Booster Zone 8 (PNL-BM CCT-46)</w:t>
                </w:r>
              </w:sdtContent>
            </w:sdt>
          </w:p>
        </w:tc>
      </w:tr>
      <w:tr w:rsidR="00320B27" w14:paraId="4E3D3D5E" w14:textId="77777777" w:rsidTr="00174B20">
        <w:tc>
          <w:tcPr>
            <w:tcW w:w="3119" w:type="dxa"/>
            <w:gridSpan w:val="4"/>
            <w:tcBorders>
              <w:left w:val="nil"/>
              <w:right w:val="nil"/>
            </w:tcBorders>
          </w:tcPr>
          <w:p w14:paraId="39A5E2FA" w14:textId="77777777" w:rsidR="00320B27" w:rsidRDefault="00320B27" w:rsidP="00174B20">
            <w:pPr>
              <w:rPr>
                <w:i/>
                <w:iCs/>
              </w:rPr>
            </w:pPr>
            <w:r>
              <w:rPr>
                <w:i/>
                <w:iCs/>
              </w:rPr>
              <w:t xml:space="preserve">Emergency power supply </w:t>
            </w:r>
            <w:r w:rsidRPr="002A280B">
              <w:t>identification:</w:t>
            </w:r>
          </w:p>
        </w:tc>
        <w:tc>
          <w:tcPr>
            <w:tcW w:w="7681" w:type="dxa"/>
            <w:gridSpan w:val="18"/>
            <w:tcBorders>
              <w:left w:val="nil"/>
              <w:right w:val="nil"/>
            </w:tcBorders>
            <w:shd w:val="clear" w:color="auto" w:fill="F2F2F2" w:themeFill="background1" w:themeFillShade="F2"/>
          </w:tcPr>
          <w:p w14:paraId="2C017048" w14:textId="0F419E60" w:rsidR="00320B27" w:rsidRPr="00814B85" w:rsidRDefault="00000000" w:rsidP="00174B20">
            <w:pPr>
              <w:rPr>
                <w:lang w:eastAsia="en-CA"/>
              </w:rPr>
            </w:pPr>
            <w:sdt>
              <w:sdtPr>
                <w:rPr>
                  <w:lang w:eastAsia="en-CA"/>
                </w:rPr>
                <w:id w:val="961071711"/>
                <w:placeholder>
                  <w:docPart w:val="16590E1F0A124901B67FFBFFC79B965B"/>
                </w:placeholder>
              </w:sdtPr>
              <w:sdtContent>
                <w:r w:rsidR="00320B27" w:rsidRPr="00814B85">
                  <w:rPr>
                    <w:lang w:eastAsia="en-CA"/>
                  </w:rPr>
                  <w:t xml:space="preserve"> </w:t>
                </w:r>
                <w:r w:rsidR="00F23F82">
                  <w:rPr>
                    <w:lang w:eastAsia="en-CA"/>
                  </w:rPr>
                  <w:t>Booster Zone 8 Batteries</w:t>
                </w:r>
              </w:sdtContent>
            </w:sdt>
          </w:p>
        </w:tc>
      </w:tr>
      <w:tr w:rsidR="00320B27" w14:paraId="12257A59" w14:textId="77777777" w:rsidTr="00174B20">
        <w:tc>
          <w:tcPr>
            <w:tcW w:w="3119" w:type="dxa"/>
            <w:gridSpan w:val="4"/>
            <w:tcBorders>
              <w:left w:val="nil"/>
              <w:bottom w:val="single" w:sz="4" w:space="0" w:color="auto"/>
              <w:right w:val="nil"/>
            </w:tcBorders>
          </w:tcPr>
          <w:p w14:paraId="1E68165E" w14:textId="77777777" w:rsidR="00320B27" w:rsidRPr="002A280B" w:rsidRDefault="00320B27" w:rsidP="00174B20">
            <w:r>
              <w:rPr>
                <w:i/>
                <w:iCs/>
              </w:rPr>
              <w:t>Emergency power supply</w:t>
            </w:r>
            <w:r>
              <w:t xml:space="preserve"> provided by:</w:t>
            </w:r>
          </w:p>
        </w:tc>
        <w:tc>
          <w:tcPr>
            <w:tcW w:w="7681" w:type="dxa"/>
            <w:gridSpan w:val="18"/>
            <w:tcBorders>
              <w:left w:val="nil"/>
              <w:bottom w:val="single" w:sz="4" w:space="0" w:color="auto"/>
              <w:right w:val="nil"/>
            </w:tcBorders>
            <w:shd w:val="clear" w:color="auto" w:fill="F2F2F2" w:themeFill="background1" w:themeFillShade="F2"/>
          </w:tcPr>
          <w:p w14:paraId="1A2ED81C" w14:textId="77777777" w:rsidR="00320B27" w:rsidRPr="00814B85" w:rsidRDefault="00000000" w:rsidP="00174B20">
            <w:pPr>
              <w:rPr>
                <w:lang w:eastAsia="en-CA"/>
              </w:rPr>
            </w:pPr>
            <w:sdt>
              <w:sdtPr>
                <w:rPr>
                  <w:lang w:eastAsia="en-CA"/>
                </w:rPr>
                <w:id w:val="348222227"/>
                <w:placeholder>
                  <w:docPart w:val="A88EC134E34E4D84A5E089E441D88283"/>
                </w:placeholder>
              </w:sdtPr>
              <w:sdtContent>
                <w:r w:rsidR="00320B27" w:rsidRPr="00814B85">
                  <w:rPr>
                    <w:lang w:eastAsia="en-CA"/>
                  </w:rPr>
                  <w:t xml:space="preserve"> </w:t>
                </w:r>
              </w:sdtContent>
            </w:sdt>
          </w:p>
        </w:tc>
      </w:tr>
      <w:tr w:rsidR="00320B27" w14:paraId="1BBCD905" w14:textId="77777777" w:rsidTr="00174B20">
        <w:tc>
          <w:tcPr>
            <w:tcW w:w="1350" w:type="dxa"/>
            <w:tcBorders>
              <w:left w:val="nil"/>
              <w:bottom w:val="single" w:sz="4" w:space="0" w:color="auto"/>
              <w:right w:val="nil"/>
            </w:tcBorders>
          </w:tcPr>
          <w:p w14:paraId="42D36972" w14:textId="77777777" w:rsidR="00320B27" w:rsidRPr="00814B85" w:rsidRDefault="00320B27" w:rsidP="00174B20">
            <w:pPr>
              <w:jc w:val="right"/>
              <w:rPr>
                <w:lang w:eastAsia="en-CA"/>
              </w:rPr>
            </w:pPr>
            <w:r>
              <w:rPr>
                <w:lang w:eastAsia="en-CA"/>
              </w:rPr>
              <w:t>Batteries</w:t>
            </w:r>
          </w:p>
        </w:tc>
        <w:tc>
          <w:tcPr>
            <w:tcW w:w="1350" w:type="dxa"/>
            <w:tcBorders>
              <w:left w:val="nil"/>
              <w:bottom w:val="single" w:sz="4" w:space="0" w:color="auto"/>
              <w:right w:val="single" w:sz="4" w:space="0" w:color="auto"/>
            </w:tcBorders>
            <w:shd w:val="clear" w:color="auto" w:fill="F2F2F2" w:themeFill="background1" w:themeFillShade="F2"/>
            <w:vAlign w:val="center"/>
          </w:tcPr>
          <w:p w14:paraId="43810E55" w14:textId="53AE3A2B" w:rsidR="00320B27" w:rsidRPr="00814B85" w:rsidRDefault="00000000" w:rsidP="00174B20">
            <w:pPr>
              <w:rPr>
                <w:lang w:eastAsia="en-CA"/>
              </w:rPr>
            </w:pPr>
            <w:sdt>
              <w:sdtPr>
                <w:rPr>
                  <w:lang w:eastAsia="en-CA"/>
                </w:rPr>
                <w:id w:val="-26328549"/>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1350" w:type="dxa"/>
            <w:gridSpan w:val="4"/>
            <w:tcBorders>
              <w:left w:val="single" w:sz="4" w:space="0" w:color="auto"/>
              <w:bottom w:val="single" w:sz="4" w:space="0" w:color="auto"/>
              <w:right w:val="nil"/>
            </w:tcBorders>
          </w:tcPr>
          <w:p w14:paraId="490FBD80" w14:textId="77777777" w:rsidR="00320B27" w:rsidRPr="00814B85" w:rsidRDefault="00320B27" w:rsidP="00174B20">
            <w:pPr>
              <w:jc w:val="right"/>
              <w:rPr>
                <w:lang w:eastAsia="en-CA"/>
              </w:rPr>
            </w:pPr>
            <w:r>
              <w:rPr>
                <w:lang w:eastAsia="en-CA"/>
              </w:rPr>
              <w:t>Generator</w:t>
            </w:r>
          </w:p>
        </w:tc>
        <w:tc>
          <w:tcPr>
            <w:tcW w:w="1350" w:type="dxa"/>
            <w:gridSpan w:val="4"/>
            <w:tcBorders>
              <w:left w:val="nil"/>
              <w:bottom w:val="single" w:sz="4" w:space="0" w:color="auto"/>
              <w:right w:val="single" w:sz="4" w:space="0" w:color="auto"/>
            </w:tcBorders>
            <w:shd w:val="clear" w:color="auto" w:fill="F2F2F2" w:themeFill="background1" w:themeFillShade="F2"/>
            <w:vAlign w:val="center"/>
          </w:tcPr>
          <w:p w14:paraId="7BE5C38B" w14:textId="77777777" w:rsidR="00320B27" w:rsidRPr="00814B85" w:rsidRDefault="00000000" w:rsidP="00174B20">
            <w:pPr>
              <w:rPr>
                <w:lang w:eastAsia="en-CA"/>
              </w:rPr>
            </w:pPr>
            <w:sdt>
              <w:sdtPr>
                <w:rPr>
                  <w:lang w:eastAsia="en-CA"/>
                </w:rPr>
                <w:id w:val="121044843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388BA8DA" w14:textId="77777777" w:rsidR="00320B27" w:rsidRPr="00814B85" w:rsidRDefault="00320B27" w:rsidP="00174B20">
            <w:pPr>
              <w:jc w:val="right"/>
              <w:rPr>
                <w:lang w:eastAsia="en-CA"/>
              </w:rPr>
            </w:pPr>
            <w:r>
              <w:rPr>
                <w:lang w:eastAsia="en-CA"/>
              </w:rPr>
              <w:t>UPS</w:t>
            </w:r>
          </w:p>
        </w:tc>
        <w:tc>
          <w:tcPr>
            <w:tcW w:w="1350" w:type="dxa"/>
            <w:gridSpan w:val="3"/>
            <w:tcBorders>
              <w:left w:val="nil"/>
              <w:bottom w:val="single" w:sz="4" w:space="0" w:color="auto"/>
              <w:right w:val="single" w:sz="4" w:space="0" w:color="auto"/>
            </w:tcBorders>
            <w:shd w:val="clear" w:color="auto" w:fill="F2F2F2" w:themeFill="background1" w:themeFillShade="F2"/>
            <w:vAlign w:val="center"/>
          </w:tcPr>
          <w:p w14:paraId="60D988B0" w14:textId="77777777" w:rsidR="00320B27" w:rsidRPr="00814B85" w:rsidRDefault="00000000" w:rsidP="00174B20">
            <w:pPr>
              <w:rPr>
                <w:lang w:eastAsia="en-CA"/>
              </w:rPr>
            </w:pPr>
            <w:sdt>
              <w:sdtPr>
                <w:rPr>
                  <w:lang w:eastAsia="en-CA"/>
                </w:rPr>
                <w:id w:val="159944405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145DAB72" w14:textId="77777777" w:rsidR="00320B27" w:rsidRPr="00814B85" w:rsidRDefault="00320B27" w:rsidP="00174B20">
            <w:pPr>
              <w:jc w:val="right"/>
              <w:rPr>
                <w:lang w:eastAsia="en-CA"/>
              </w:rPr>
            </w:pPr>
            <w:r>
              <w:rPr>
                <w:lang w:eastAsia="en-CA"/>
              </w:rPr>
              <w:t>Combination</w:t>
            </w:r>
          </w:p>
        </w:tc>
        <w:tc>
          <w:tcPr>
            <w:tcW w:w="1350" w:type="dxa"/>
            <w:gridSpan w:val="3"/>
            <w:tcBorders>
              <w:left w:val="nil"/>
              <w:bottom w:val="single" w:sz="4" w:space="0" w:color="auto"/>
              <w:right w:val="nil"/>
            </w:tcBorders>
            <w:shd w:val="clear" w:color="auto" w:fill="F2F2F2" w:themeFill="background1" w:themeFillShade="F2"/>
            <w:vAlign w:val="center"/>
          </w:tcPr>
          <w:p w14:paraId="6886F048" w14:textId="77777777" w:rsidR="00320B27" w:rsidRPr="00814B85" w:rsidRDefault="00000000" w:rsidP="00174B20">
            <w:pPr>
              <w:rPr>
                <w:lang w:eastAsia="en-CA"/>
              </w:rPr>
            </w:pPr>
            <w:sdt>
              <w:sdtPr>
                <w:rPr>
                  <w:lang w:eastAsia="en-CA"/>
                </w:rPr>
                <w:id w:val="168817498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C8EBD0E" w14:textId="77777777" w:rsidTr="00174B20">
        <w:tc>
          <w:tcPr>
            <w:tcW w:w="3544" w:type="dxa"/>
            <w:gridSpan w:val="5"/>
            <w:tcBorders>
              <w:left w:val="nil"/>
              <w:right w:val="single" w:sz="4" w:space="0" w:color="auto"/>
            </w:tcBorders>
          </w:tcPr>
          <w:p w14:paraId="36DE46A5" w14:textId="77777777" w:rsidR="00320B27" w:rsidRDefault="00320B27" w:rsidP="00174B20">
            <w:pPr>
              <w:rPr>
                <w:lang w:eastAsia="en-CA"/>
              </w:rPr>
            </w:pPr>
            <w:r>
              <w:rPr>
                <w:lang w:eastAsia="en-CA"/>
              </w:rPr>
              <w:t>NBC required full load alarm operation time</w:t>
            </w:r>
          </w:p>
        </w:tc>
        <w:tc>
          <w:tcPr>
            <w:tcW w:w="907" w:type="dxa"/>
            <w:gridSpan w:val="2"/>
            <w:tcBorders>
              <w:left w:val="single" w:sz="4" w:space="0" w:color="auto"/>
              <w:right w:val="nil"/>
            </w:tcBorders>
          </w:tcPr>
          <w:p w14:paraId="0848F9C4" w14:textId="77777777" w:rsidR="00320B27" w:rsidRDefault="00320B27" w:rsidP="00174B20">
            <w:pPr>
              <w:jc w:val="right"/>
              <w:rPr>
                <w:lang w:eastAsia="en-CA"/>
              </w:rPr>
            </w:pPr>
            <w:r>
              <w:rPr>
                <w:lang w:eastAsia="en-CA"/>
              </w:rPr>
              <w:t>2h</w:t>
            </w:r>
          </w:p>
        </w:tc>
        <w:tc>
          <w:tcPr>
            <w:tcW w:w="907" w:type="dxa"/>
            <w:gridSpan w:val="2"/>
            <w:tcBorders>
              <w:left w:val="nil"/>
              <w:right w:val="single" w:sz="4" w:space="0" w:color="auto"/>
            </w:tcBorders>
            <w:shd w:val="clear" w:color="auto" w:fill="F2F2F2" w:themeFill="background1" w:themeFillShade="F2"/>
          </w:tcPr>
          <w:p w14:paraId="72A2952A" w14:textId="77777777" w:rsidR="00320B27" w:rsidRDefault="00000000" w:rsidP="00174B20">
            <w:pPr>
              <w:rPr>
                <w:lang w:eastAsia="en-CA"/>
              </w:rPr>
            </w:pPr>
            <w:sdt>
              <w:sdtPr>
                <w:rPr>
                  <w:lang w:eastAsia="en-CA"/>
                </w:rPr>
                <w:id w:val="-206539683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gridSpan w:val="3"/>
            <w:tcBorders>
              <w:left w:val="single" w:sz="4" w:space="0" w:color="auto"/>
              <w:right w:val="nil"/>
            </w:tcBorders>
          </w:tcPr>
          <w:p w14:paraId="6241589A" w14:textId="77777777" w:rsidR="00320B27" w:rsidRDefault="00320B27" w:rsidP="00174B20">
            <w:pPr>
              <w:jc w:val="right"/>
              <w:rPr>
                <w:lang w:eastAsia="en-CA"/>
              </w:rPr>
            </w:pPr>
            <w:r>
              <w:rPr>
                <w:lang w:eastAsia="en-CA"/>
              </w:rPr>
              <w:t>1h</w:t>
            </w:r>
          </w:p>
        </w:tc>
        <w:tc>
          <w:tcPr>
            <w:tcW w:w="907" w:type="dxa"/>
            <w:gridSpan w:val="2"/>
            <w:tcBorders>
              <w:left w:val="nil"/>
              <w:right w:val="single" w:sz="4" w:space="0" w:color="auto"/>
            </w:tcBorders>
            <w:shd w:val="clear" w:color="auto" w:fill="F2F2F2" w:themeFill="background1" w:themeFillShade="F2"/>
          </w:tcPr>
          <w:p w14:paraId="7FF0FEF5" w14:textId="77777777" w:rsidR="00320B27" w:rsidRDefault="00000000" w:rsidP="00174B20">
            <w:pPr>
              <w:rPr>
                <w:lang w:eastAsia="en-CA"/>
              </w:rPr>
            </w:pPr>
            <w:sdt>
              <w:sdtPr>
                <w:rPr>
                  <w:lang w:eastAsia="en-CA"/>
                </w:rPr>
                <w:id w:val="-15515015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tcBorders>
              <w:left w:val="single" w:sz="4" w:space="0" w:color="auto"/>
              <w:right w:val="nil"/>
            </w:tcBorders>
          </w:tcPr>
          <w:p w14:paraId="5B71F63D" w14:textId="77777777" w:rsidR="00320B27" w:rsidRDefault="00320B27" w:rsidP="00174B20">
            <w:pPr>
              <w:jc w:val="right"/>
              <w:rPr>
                <w:lang w:eastAsia="en-CA"/>
              </w:rPr>
            </w:pPr>
            <w:r>
              <w:rPr>
                <w:lang w:eastAsia="en-CA"/>
              </w:rPr>
              <w:t>30min</w:t>
            </w:r>
          </w:p>
        </w:tc>
        <w:tc>
          <w:tcPr>
            <w:tcW w:w="907" w:type="dxa"/>
            <w:gridSpan w:val="3"/>
            <w:tcBorders>
              <w:left w:val="nil"/>
              <w:right w:val="single" w:sz="4" w:space="0" w:color="auto"/>
            </w:tcBorders>
            <w:shd w:val="clear" w:color="auto" w:fill="F2F2F2" w:themeFill="background1" w:themeFillShade="F2"/>
          </w:tcPr>
          <w:p w14:paraId="3E00581A" w14:textId="15E1DA7C" w:rsidR="00320B27" w:rsidRDefault="00000000" w:rsidP="00174B20">
            <w:pPr>
              <w:rPr>
                <w:lang w:eastAsia="en-CA"/>
              </w:rPr>
            </w:pPr>
            <w:sdt>
              <w:sdtPr>
                <w:rPr>
                  <w:lang w:eastAsia="en-CA"/>
                </w:rPr>
                <w:id w:val="660741452"/>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907" w:type="dxa"/>
            <w:gridSpan w:val="3"/>
            <w:tcBorders>
              <w:left w:val="single" w:sz="4" w:space="0" w:color="auto"/>
              <w:right w:val="nil"/>
            </w:tcBorders>
          </w:tcPr>
          <w:p w14:paraId="2E40C466" w14:textId="77777777" w:rsidR="00320B27" w:rsidRDefault="00320B27" w:rsidP="00174B20">
            <w:pPr>
              <w:jc w:val="right"/>
              <w:rPr>
                <w:lang w:eastAsia="en-CA"/>
              </w:rPr>
            </w:pPr>
            <w:r>
              <w:rPr>
                <w:lang w:eastAsia="en-CA"/>
              </w:rPr>
              <w:t>5 min</w:t>
            </w:r>
          </w:p>
        </w:tc>
        <w:tc>
          <w:tcPr>
            <w:tcW w:w="907" w:type="dxa"/>
            <w:tcBorders>
              <w:left w:val="nil"/>
              <w:right w:val="nil"/>
            </w:tcBorders>
            <w:shd w:val="clear" w:color="auto" w:fill="F2F2F2" w:themeFill="background1" w:themeFillShade="F2"/>
          </w:tcPr>
          <w:p w14:paraId="05BB4690" w14:textId="77777777" w:rsidR="00320B27" w:rsidRDefault="00000000" w:rsidP="00174B20">
            <w:pPr>
              <w:rPr>
                <w:lang w:eastAsia="en-CA"/>
              </w:rPr>
            </w:pPr>
            <w:sdt>
              <w:sdtPr>
                <w:rPr>
                  <w:lang w:eastAsia="en-CA"/>
                </w:rPr>
                <w:id w:val="113915161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CAF5B03" w14:textId="77777777" w:rsidTr="00174B20">
        <w:tc>
          <w:tcPr>
            <w:tcW w:w="3544" w:type="dxa"/>
            <w:gridSpan w:val="5"/>
            <w:tcBorders>
              <w:left w:val="nil"/>
              <w:right w:val="single" w:sz="4" w:space="0" w:color="auto"/>
            </w:tcBorders>
          </w:tcPr>
          <w:p w14:paraId="0AF7AB83" w14:textId="77777777" w:rsidR="00320B27" w:rsidRDefault="00320B27" w:rsidP="00174B20">
            <w:pPr>
              <w:rPr>
                <w:lang w:eastAsia="en-CA"/>
              </w:rPr>
            </w:pPr>
            <w:r>
              <w:rPr>
                <w:lang w:eastAsia="en-CA"/>
              </w:rPr>
              <w:t>Installed batteries</w:t>
            </w:r>
          </w:p>
        </w:tc>
        <w:tc>
          <w:tcPr>
            <w:tcW w:w="1209" w:type="dxa"/>
            <w:gridSpan w:val="3"/>
            <w:tcBorders>
              <w:left w:val="single" w:sz="4" w:space="0" w:color="auto"/>
              <w:right w:val="nil"/>
            </w:tcBorders>
          </w:tcPr>
          <w:p w14:paraId="5A7B89F1" w14:textId="77777777" w:rsidR="00320B27" w:rsidRDefault="00320B27" w:rsidP="00174B20">
            <w:pPr>
              <w:jc w:val="right"/>
              <w:rPr>
                <w:lang w:eastAsia="en-CA"/>
              </w:rPr>
            </w:pPr>
            <w:r>
              <w:rPr>
                <w:lang w:eastAsia="en-CA"/>
              </w:rPr>
              <w:t>Qty:</w:t>
            </w:r>
          </w:p>
        </w:tc>
        <w:tc>
          <w:tcPr>
            <w:tcW w:w="1209" w:type="dxa"/>
            <w:gridSpan w:val="3"/>
            <w:tcBorders>
              <w:left w:val="nil"/>
              <w:right w:val="single" w:sz="4" w:space="0" w:color="auto"/>
            </w:tcBorders>
            <w:shd w:val="clear" w:color="auto" w:fill="F2F2F2" w:themeFill="background1" w:themeFillShade="F2"/>
          </w:tcPr>
          <w:p w14:paraId="5067DC15" w14:textId="14878038" w:rsidR="00320B27" w:rsidRDefault="00000000" w:rsidP="00174B20">
            <w:pPr>
              <w:rPr>
                <w:lang w:eastAsia="en-CA"/>
              </w:rPr>
            </w:pPr>
            <w:sdt>
              <w:sdtPr>
                <w:rPr>
                  <w:lang w:eastAsia="en-CA"/>
                </w:rPr>
                <w:id w:val="-783263008"/>
                <w:placeholder>
                  <w:docPart w:val="FD7DCE1AF09E40A5BF8990BD14570205"/>
                </w:placeholder>
              </w:sdtPr>
              <w:sdtContent>
                <w:r w:rsidR="00320B27" w:rsidRPr="00814B85">
                  <w:rPr>
                    <w:lang w:eastAsia="en-CA"/>
                  </w:rPr>
                  <w:t xml:space="preserve"> </w:t>
                </w:r>
                <w:r w:rsidR="00F23F82">
                  <w:rPr>
                    <w:lang w:eastAsia="en-CA"/>
                  </w:rPr>
                  <w:t>2</w:t>
                </w:r>
              </w:sdtContent>
            </w:sdt>
          </w:p>
        </w:tc>
        <w:tc>
          <w:tcPr>
            <w:tcW w:w="1210" w:type="dxa"/>
            <w:gridSpan w:val="3"/>
            <w:tcBorders>
              <w:left w:val="single" w:sz="4" w:space="0" w:color="auto"/>
              <w:right w:val="nil"/>
            </w:tcBorders>
          </w:tcPr>
          <w:p w14:paraId="3B73034C" w14:textId="77777777" w:rsidR="00320B27" w:rsidRDefault="00320B27" w:rsidP="00174B20">
            <w:pPr>
              <w:jc w:val="right"/>
              <w:rPr>
                <w:lang w:eastAsia="en-CA"/>
              </w:rPr>
            </w:pPr>
            <w:r>
              <w:rPr>
                <w:lang w:eastAsia="en-CA"/>
              </w:rPr>
              <w:t>V(dc):</w:t>
            </w:r>
          </w:p>
        </w:tc>
        <w:tc>
          <w:tcPr>
            <w:tcW w:w="1209" w:type="dxa"/>
            <w:gridSpan w:val="3"/>
            <w:tcBorders>
              <w:left w:val="nil"/>
              <w:right w:val="single" w:sz="4" w:space="0" w:color="auto"/>
            </w:tcBorders>
            <w:shd w:val="clear" w:color="auto" w:fill="F2F2F2" w:themeFill="background1" w:themeFillShade="F2"/>
          </w:tcPr>
          <w:p w14:paraId="46524324" w14:textId="2D4EAE86" w:rsidR="00320B27" w:rsidRDefault="00000000" w:rsidP="00174B20">
            <w:pPr>
              <w:rPr>
                <w:lang w:eastAsia="en-CA"/>
              </w:rPr>
            </w:pPr>
            <w:sdt>
              <w:sdtPr>
                <w:rPr>
                  <w:lang w:eastAsia="en-CA"/>
                </w:rPr>
                <w:id w:val="-1391180346"/>
                <w:placeholder>
                  <w:docPart w:val="C5DF04C592F747FB9D6F565E8AE51840"/>
                </w:placeholder>
              </w:sdtPr>
              <w:sdtContent>
                <w:r w:rsidR="00320B27" w:rsidRPr="00814B85">
                  <w:rPr>
                    <w:lang w:eastAsia="en-CA"/>
                  </w:rPr>
                  <w:t xml:space="preserve"> </w:t>
                </w:r>
                <w:r w:rsidR="00F23F82">
                  <w:rPr>
                    <w:lang w:eastAsia="en-CA"/>
                  </w:rPr>
                  <w:t>12</w:t>
                </w:r>
              </w:sdtContent>
            </w:sdt>
          </w:p>
        </w:tc>
        <w:tc>
          <w:tcPr>
            <w:tcW w:w="1209" w:type="dxa"/>
            <w:gridSpan w:val="3"/>
            <w:tcBorders>
              <w:left w:val="single" w:sz="4" w:space="0" w:color="auto"/>
              <w:right w:val="nil"/>
            </w:tcBorders>
          </w:tcPr>
          <w:p w14:paraId="5CE68F52" w14:textId="77777777" w:rsidR="00320B27" w:rsidRDefault="00320B27" w:rsidP="00174B20">
            <w:pPr>
              <w:jc w:val="right"/>
              <w:rPr>
                <w:lang w:eastAsia="en-CA"/>
              </w:rPr>
            </w:pPr>
            <w:proofErr w:type="spellStart"/>
            <w:r>
              <w:rPr>
                <w:lang w:eastAsia="en-CA"/>
              </w:rPr>
              <w:t>A</w:t>
            </w:r>
            <w:r>
              <w:rPr>
                <w:rFonts w:cstheme="minorHAnsi"/>
                <w:lang w:eastAsia="en-CA"/>
              </w:rPr>
              <w:t>∙</w:t>
            </w:r>
            <w:r>
              <w:rPr>
                <w:lang w:eastAsia="en-CA"/>
              </w:rPr>
              <w:t>h</w:t>
            </w:r>
            <w:proofErr w:type="spellEnd"/>
            <w:r>
              <w:rPr>
                <w:lang w:eastAsia="en-CA"/>
              </w:rPr>
              <w:t>:</w:t>
            </w:r>
          </w:p>
        </w:tc>
        <w:tc>
          <w:tcPr>
            <w:tcW w:w="1210" w:type="dxa"/>
            <w:gridSpan w:val="2"/>
            <w:tcBorders>
              <w:left w:val="nil"/>
              <w:right w:val="nil"/>
            </w:tcBorders>
            <w:shd w:val="clear" w:color="auto" w:fill="F2F2F2" w:themeFill="background1" w:themeFillShade="F2"/>
          </w:tcPr>
          <w:p w14:paraId="1415356D" w14:textId="3E8A1DC7" w:rsidR="00320B27" w:rsidRDefault="00000000" w:rsidP="00174B20">
            <w:pPr>
              <w:rPr>
                <w:lang w:eastAsia="en-CA"/>
              </w:rPr>
            </w:pPr>
            <w:sdt>
              <w:sdtPr>
                <w:rPr>
                  <w:lang w:eastAsia="en-CA"/>
                </w:rPr>
                <w:id w:val="319633115"/>
                <w:placeholder>
                  <w:docPart w:val="72DA5E7E1C9948EBB715FDFC23E0573A"/>
                </w:placeholder>
              </w:sdtPr>
              <w:sdtContent>
                <w:r w:rsidR="00320B27" w:rsidRPr="00814B85">
                  <w:rPr>
                    <w:lang w:eastAsia="en-CA"/>
                  </w:rPr>
                  <w:t xml:space="preserve"> </w:t>
                </w:r>
                <w:r w:rsidR="00F23F82">
                  <w:rPr>
                    <w:lang w:eastAsia="en-CA"/>
                  </w:rPr>
                  <w:t>7.2</w:t>
                </w:r>
              </w:sdtContent>
            </w:sdt>
          </w:p>
        </w:tc>
      </w:tr>
    </w:tbl>
    <w:p w14:paraId="3E432F59" w14:textId="77777777" w:rsidR="00320B27" w:rsidRDefault="00320B27" w:rsidP="00320B27"/>
    <w:p w14:paraId="327C3815" w14:textId="77777777" w:rsidR="00320B27" w:rsidRDefault="00320B27" w:rsidP="00320B27"/>
    <w:tbl>
      <w:tblPr>
        <w:tblStyle w:val="TableGrid"/>
        <w:tblW w:w="11146" w:type="dxa"/>
        <w:tblLayout w:type="fixed"/>
        <w:tblLook w:val="04A0" w:firstRow="1" w:lastRow="0" w:firstColumn="1" w:lastColumn="0" w:noHBand="0" w:noVBand="1"/>
      </w:tblPr>
      <w:tblGrid>
        <w:gridCol w:w="567"/>
        <w:gridCol w:w="3738"/>
        <w:gridCol w:w="3492"/>
        <w:gridCol w:w="477"/>
        <w:gridCol w:w="10"/>
        <w:gridCol w:w="576"/>
        <w:gridCol w:w="354"/>
        <w:gridCol w:w="478"/>
        <w:gridCol w:w="10"/>
        <w:gridCol w:w="301"/>
        <w:gridCol w:w="62"/>
        <w:gridCol w:w="708"/>
        <w:gridCol w:w="363"/>
        <w:gridCol w:w="10"/>
      </w:tblGrid>
      <w:tr w:rsidR="00320B27" w14:paraId="701B8E9A" w14:textId="77777777" w:rsidTr="00174B20">
        <w:tc>
          <w:tcPr>
            <w:tcW w:w="11146" w:type="dxa"/>
            <w:gridSpan w:val="14"/>
            <w:tcBorders>
              <w:left w:val="nil"/>
              <w:right w:val="nil"/>
            </w:tcBorders>
          </w:tcPr>
          <w:p w14:paraId="628053CB" w14:textId="77777777" w:rsidR="00320B27" w:rsidRPr="00C73289" w:rsidRDefault="00320B27" w:rsidP="00174B20">
            <w:pPr>
              <w:jc w:val="center"/>
              <w:rPr>
                <w:lang w:eastAsia="en-CA"/>
              </w:rPr>
            </w:pPr>
            <w:r>
              <w:t>BATTERY TESTS (Reference: 9.2)</w:t>
            </w:r>
          </w:p>
        </w:tc>
      </w:tr>
      <w:tr w:rsidR="00320B27" w14:paraId="4B414248" w14:textId="77777777" w:rsidTr="00174B20">
        <w:tc>
          <w:tcPr>
            <w:tcW w:w="567" w:type="dxa"/>
            <w:tcBorders>
              <w:left w:val="nil"/>
            </w:tcBorders>
            <w:vAlign w:val="center"/>
          </w:tcPr>
          <w:p w14:paraId="6C3A8D73" w14:textId="77777777" w:rsidR="00320B27" w:rsidRDefault="00320B27" w:rsidP="00174B20">
            <w:r>
              <w:t>A</w:t>
            </w:r>
          </w:p>
        </w:tc>
        <w:tc>
          <w:tcPr>
            <w:tcW w:w="7230" w:type="dxa"/>
            <w:gridSpan w:val="2"/>
            <w:vAlign w:val="center"/>
          </w:tcPr>
          <w:p w14:paraId="1D515703" w14:textId="77777777" w:rsidR="00320B27" w:rsidRPr="00336109" w:rsidRDefault="00320B27" w:rsidP="00174B20">
            <w:r>
              <w:t>Correct battery type as recommended by manufacturer</w:t>
            </w:r>
          </w:p>
        </w:tc>
        <w:tc>
          <w:tcPr>
            <w:tcW w:w="487" w:type="dxa"/>
            <w:gridSpan w:val="2"/>
            <w:tcBorders>
              <w:right w:val="nil"/>
            </w:tcBorders>
            <w:vAlign w:val="center"/>
          </w:tcPr>
          <w:p w14:paraId="5483C6A9" w14:textId="77777777" w:rsidR="00320B27" w:rsidRDefault="00320B27" w:rsidP="00174B20">
            <w:r>
              <w:t>Yes</w:t>
            </w:r>
          </w:p>
        </w:tc>
        <w:tc>
          <w:tcPr>
            <w:tcW w:w="930" w:type="dxa"/>
            <w:gridSpan w:val="2"/>
            <w:tcBorders>
              <w:left w:val="nil"/>
            </w:tcBorders>
            <w:shd w:val="clear" w:color="auto" w:fill="F2F2F2" w:themeFill="background1" w:themeFillShade="F2"/>
            <w:vAlign w:val="center"/>
          </w:tcPr>
          <w:p w14:paraId="5E69208D" w14:textId="3A61EB12" w:rsidR="00320B27" w:rsidRDefault="00000000" w:rsidP="00174B20">
            <w:sdt>
              <w:sdtPr>
                <w:rPr>
                  <w:lang w:eastAsia="en-CA"/>
                </w:rPr>
                <w:id w:val="-1202859701"/>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right w:val="nil"/>
            </w:tcBorders>
            <w:vAlign w:val="center"/>
          </w:tcPr>
          <w:p w14:paraId="0212B54A" w14:textId="77777777" w:rsidR="00320B27" w:rsidRDefault="00320B27" w:rsidP="00174B20">
            <w:r>
              <w:t>No</w:t>
            </w:r>
          </w:p>
        </w:tc>
        <w:tc>
          <w:tcPr>
            <w:tcW w:w="363" w:type="dxa"/>
            <w:gridSpan w:val="2"/>
            <w:tcBorders>
              <w:left w:val="nil"/>
            </w:tcBorders>
            <w:shd w:val="clear" w:color="auto" w:fill="F2F2F2" w:themeFill="background1" w:themeFillShade="F2"/>
            <w:vAlign w:val="center"/>
          </w:tcPr>
          <w:p w14:paraId="22C19939" w14:textId="77777777" w:rsidR="00320B27" w:rsidRDefault="00000000" w:rsidP="00174B20">
            <w:sdt>
              <w:sdtPr>
                <w:rPr>
                  <w:lang w:eastAsia="en-CA"/>
                </w:rPr>
                <w:id w:val="-158337429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right w:val="nil"/>
            </w:tcBorders>
            <w:vAlign w:val="center"/>
          </w:tcPr>
          <w:p w14:paraId="781FE22B" w14:textId="77777777" w:rsidR="00320B27" w:rsidRDefault="00320B27" w:rsidP="00174B20">
            <w:r>
              <w:t>N/A</w:t>
            </w:r>
          </w:p>
        </w:tc>
        <w:tc>
          <w:tcPr>
            <w:tcW w:w="373" w:type="dxa"/>
            <w:gridSpan w:val="2"/>
            <w:tcBorders>
              <w:left w:val="nil"/>
              <w:right w:val="nil"/>
            </w:tcBorders>
            <w:shd w:val="clear" w:color="auto" w:fill="F2F2F2" w:themeFill="background1" w:themeFillShade="F2"/>
            <w:vAlign w:val="center"/>
          </w:tcPr>
          <w:p w14:paraId="7A3480E1" w14:textId="77777777" w:rsidR="00320B27" w:rsidRDefault="00000000" w:rsidP="00174B20">
            <w:sdt>
              <w:sdtPr>
                <w:rPr>
                  <w:lang w:eastAsia="en-CA"/>
                </w:rPr>
                <w:id w:val="-113364236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720C011" w14:textId="77777777" w:rsidTr="00174B20">
        <w:tc>
          <w:tcPr>
            <w:tcW w:w="567" w:type="dxa"/>
            <w:tcBorders>
              <w:left w:val="nil"/>
            </w:tcBorders>
            <w:vAlign w:val="center"/>
          </w:tcPr>
          <w:p w14:paraId="21989874" w14:textId="77777777" w:rsidR="00320B27" w:rsidRDefault="00320B27" w:rsidP="00174B20">
            <w:r>
              <w:t>B</w:t>
            </w:r>
          </w:p>
        </w:tc>
        <w:tc>
          <w:tcPr>
            <w:tcW w:w="7230" w:type="dxa"/>
            <w:gridSpan w:val="2"/>
            <w:vAlign w:val="center"/>
          </w:tcPr>
          <w:p w14:paraId="761D5AE0" w14:textId="77777777" w:rsidR="00320B27" w:rsidRDefault="00320B27" w:rsidP="00174B20">
            <w:r>
              <w:t>Correct battery rating as determined by battery calculations based on full system load.</w:t>
            </w:r>
          </w:p>
        </w:tc>
        <w:tc>
          <w:tcPr>
            <w:tcW w:w="487" w:type="dxa"/>
            <w:gridSpan w:val="2"/>
            <w:tcBorders>
              <w:bottom w:val="single" w:sz="4" w:space="0" w:color="auto"/>
              <w:right w:val="nil"/>
            </w:tcBorders>
            <w:vAlign w:val="center"/>
          </w:tcPr>
          <w:p w14:paraId="5F34412E" w14:textId="77777777" w:rsidR="00320B27" w:rsidRDefault="00320B27" w:rsidP="00174B20">
            <w:r>
              <w:t>Yes</w:t>
            </w:r>
          </w:p>
        </w:tc>
        <w:tc>
          <w:tcPr>
            <w:tcW w:w="930" w:type="dxa"/>
            <w:gridSpan w:val="2"/>
            <w:tcBorders>
              <w:left w:val="nil"/>
              <w:bottom w:val="single" w:sz="4" w:space="0" w:color="auto"/>
            </w:tcBorders>
            <w:shd w:val="clear" w:color="auto" w:fill="F2F2F2" w:themeFill="background1" w:themeFillShade="F2"/>
            <w:vAlign w:val="center"/>
          </w:tcPr>
          <w:p w14:paraId="72B55AA6" w14:textId="116F0C72" w:rsidR="00320B27" w:rsidRDefault="00000000" w:rsidP="00174B20">
            <w:pPr>
              <w:rPr>
                <w:lang w:eastAsia="en-CA"/>
              </w:rPr>
            </w:pPr>
            <w:sdt>
              <w:sdtPr>
                <w:rPr>
                  <w:lang w:eastAsia="en-CA"/>
                </w:rPr>
                <w:id w:val="-1751499053"/>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bottom w:val="single" w:sz="4" w:space="0" w:color="auto"/>
              <w:right w:val="nil"/>
            </w:tcBorders>
            <w:vAlign w:val="center"/>
          </w:tcPr>
          <w:p w14:paraId="32638373" w14:textId="77777777" w:rsidR="00320B27" w:rsidRDefault="00320B27" w:rsidP="00174B20">
            <w:r>
              <w:t>No</w:t>
            </w:r>
          </w:p>
        </w:tc>
        <w:tc>
          <w:tcPr>
            <w:tcW w:w="363" w:type="dxa"/>
            <w:gridSpan w:val="2"/>
            <w:tcBorders>
              <w:left w:val="nil"/>
              <w:bottom w:val="single" w:sz="4" w:space="0" w:color="auto"/>
            </w:tcBorders>
            <w:shd w:val="clear" w:color="auto" w:fill="F2F2F2" w:themeFill="background1" w:themeFillShade="F2"/>
            <w:vAlign w:val="center"/>
          </w:tcPr>
          <w:p w14:paraId="2EB6910B" w14:textId="77777777" w:rsidR="00320B27" w:rsidRDefault="00000000" w:rsidP="00174B20">
            <w:pPr>
              <w:rPr>
                <w:lang w:eastAsia="en-CA"/>
              </w:rPr>
            </w:pPr>
            <w:sdt>
              <w:sdtPr>
                <w:rPr>
                  <w:lang w:eastAsia="en-CA"/>
                </w:rPr>
                <w:id w:val="-214025512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bottom w:val="single" w:sz="4" w:space="0" w:color="auto"/>
              <w:right w:val="nil"/>
            </w:tcBorders>
            <w:vAlign w:val="center"/>
          </w:tcPr>
          <w:p w14:paraId="2CE72AAA" w14:textId="77777777" w:rsidR="00320B27" w:rsidRDefault="00320B27" w:rsidP="00174B20">
            <w:r>
              <w:t>N/A</w:t>
            </w:r>
          </w:p>
        </w:tc>
        <w:tc>
          <w:tcPr>
            <w:tcW w:w="373" w:type="dxa"/>
            <w:gridSpan w:val="2"/>
            <w:tcBorders>
              <w:left w:val="nil"/>
              <w:bottom w:val="single" w:sz="4" w:space="0" w:color="auto"/>
              <w:right w:val="nil"/>
            </w:tcBorders>
            <w:shd w:val="clear" w:color="auto" w:fill="F2F2F2" w:themeFill="background1" w:themeFillShade="F2"/>
            <w:vAlign w:val="center"/>
          </w:tcPr>
          <w:p w14:paraId="3B5C832A" w14:textId="77777777" w:rsidR="00320B27" w:rsidRDefault="00000000" w:rsidP="00174B20">
            <w:pPr>
              <w:rPr>
                <w:lang w:eastAsia="en-CA"/>
              </w:rPr>
            </w:pPr>
            <w:sdt>
              <w:sdtPr>
                <w:rPr>
                  <w:lang w:eastAsia="en-CA"/>
                </w:rPr>
                <w:id w:val="-165667856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DBB1F46" w14:textId="77777777" w:rsidTr="00174B20">
        <w:trPr>
          <w:trHeight w:val="113"/>
        </w:trPr>
        <w:tc>
          <w:tcPr>
            <w:tcW w:w="567" w:type="dxa"/>
            <w:vMerge w:val="restart"/>
            <w:tcBorders>
              <w:left w:val="nil"/>
            </w:tcBorders>
            <w:vAlign w:val="center"/>
          </w:tcPr>
          <w:p w14:paraId="6E7535E6" w14:textId="77777777" w:rsidR="00320B27" w:rsidRDefault="00320B27" w:rsidP="00174B20">
            <w:r>
              <w:t>C</w:t>
            </w:r>
          </w:p>
        </w:tc>
        <w:tc>
          <w:tcPr>
            <w:tcW w:w="7230" w:type="dxa"/>
            <w:gridSpan w:val="2"/>
            <w:vMerge w:val="restart"/>
            <w:tcBorders>
              <w:right w:val="single" w:sz="4" w:space="0" w:color="auto"/>
            </w:tcBorders>
            <w:vAlign w:val="center"/>
          </w:tcPr>
          <w:p w14:paraId="21A19DB6" w14:textId="77777777" w:rsidR="00320B27" w:rsidRPr="00C73289" w:rsidRDefault="00320B27" w:rsidP="00174B20">
            <w:r>
              <w:t xml:space="preserve">Battery voltage with </w:t>
            </w:r>
            <w:r>
              <w:rPr>
                <w:i/>
                <w:iCs/>
              </w:rPr>
              <w:t>main power supply</w:t>
            </w:r>
            <w:r>
              <w:t xml:space="preserve"> ‘ON’.</w:t>
            </w:r>
          </w:p>
        </w:tc>
        <w:tc>
          <w:tcPr>
            <w:tcW w:w="1063" w:type="dxa"/>
            <w:gridSpan w:val="3"/>
            <w:tcBorders>
              <w:top w:val="single" w:sz="4" w:space="0" w:color="auto"/>
              <w:left w:val="single" w:sz="4" w:space="0" w:color="auto"/>
              <w:bottom w:val="nil"/>
              <w:right w:val="nil"/>
            </w:tcBorders>
            <w:vAlign w:val="center"/>
          </w:tcPr>
          <w:p w14:paraId="502C0AFC"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44AE4468" w14:textId="6C3D39DE" w:rsidR="00320B27" w:rsidRDefault="00000000" w:rsidP="00174B20">
            <w:pPr>
              <w:jc w:val="right"/>
              <w:rPr>
                <w:lang w:eastAsia="en-CA"/>
              </w:rPr>
            </w:pPr>
            <w:sdt>
              <w:sdtPr>
                <w:rPr>
                  <w:lang w:eastAsia="en-CA"/>
                </w:rPr>
                <w:id w:val="665438125"/>
                <w:placeholder>
                  <w:docPart w:val="A9354F3C99904AD3B6E56394206D3426"/>
                </w:placeholder>
              </w:sdtPr>
              <w:sdtContent>
                <w:r w:rsidR="00F23F82">
                  <w:rPr>
                    <w:lang w:eastAsia="en-CA"/>
                  </w:rPr>
                  <w:t>26.42</w:t>
                </w:r>
                <w:r w:rsidR="00320B27" w:rsidRPr="00814B85">
                  <w:rPr>
                    <w:lang w:eastAsia="en-CA"/>
                  </w:rPr>
                  <w:t xml:space="preserve"> </w:t>
                </w:r>
              </w:sdtContent>
            </w:sdt>
          </w:p>
        </w:tc>
        <w:tc>
          <w:tcPr>
            <w:tcW w:w="1143" w:type="dxa"/>
            <w:gridSpan w:val="4"/>
            <w:tcBorders>
              <w:top w:val="single" w:sz="4" w:space="0" w:color="auto"/>
              <w:left w:val="nil"/>
              <w:bottom w:val="nil"/>
              <w:right w:val="nil"/>
            </w:tcBorders>
            <w:vAlign w:val="center"/>
          </w:tcPr>
          <w:p w14:paraId="6C8321F8" w14:textId="77777777" w:rsidR="00320B27" w:rsidRDefault="00320B27" w:rsidP="00174B20">
            <w:pPr>
              <w:rPr>
                <w:lang w:eastAsia="en-CA"/>
              </w:rPr>
            </w:pPr>
            <w:r>
              <w:rPr>
                <w:lang w:eastAsia="en-CA"/>
              </w:rPr>
              <w:t>V dc</w:t>
            </w:r>
          </w:p>
        </w:tc>
      </w:tr>
      <w:tr w:rsidR="00320B27" w14:paraId="6F04F970" w14:textId="77777777" w:rsidTr="00174B20">
        <w:trPr>
          <w:trHeight w:val="112"/>
        </w:trPr>
        <w:tc>
          <w:tcPr>
            <w:tcW w:w="567" w:type="dxa"/>
            <w:vMerge/>
            <w:tcBorders>
              <w:left w:val="nil"/>
              <w:bottom w:val="single" w:sz="4" w:space="0" w:color="auto"/>
            </w:tcBorders>
            <w:vAlign w:val="center"/>
          </w:tcPr>
          <w:p w14:paraId="0EABCE1F" w14:textId="77777777" w:rsidR="00320B27" w:rsidRDefault="00320B27" w:rsidP="00174B20"/>
        </w:tc>
        <w:tc>
          <w:tcPr>
            <w:tcW w:w="7230" w:type="dxa"/>
            <w:gridSpan w:val="2"/>
            <w:vMerge/>
            <w:tcBorders>
              <w:right w:val="single" w:sz="4" w:space="0" w:color="auto"/>
            </w:tcBorders>
          </w:tcPr>
          <w:p w14:paraId="700F4151" w14:textId="77777777" w:rsidR="00320B27" w:rsidRDefault="00320B27" w:rsidP="00174B20"/>
        </w:tc>
        <w:tc>
          <w:tcPr>
            <w:tcW w:w="1063" w:type="dxa"/>
            <w:gridSpan w:val="3"/>
            <w:tcBorders>
              <w:top w:val="nil"/>
              <w:left w:val="single" w:sz="4" w:space="0" w:color="auto"/>
              <w:bottom w:val="single" w:sz="4" w:space="0" w:color="auto"/>
              <w:right w:val="nil"/>
            </w:tcBorders>
            <w:vAlign w:val="center"/>
          </w:tcPr>
          <w:p w14:paraId="1449BA43"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6B7B5D4D" w14:textId="03E1EC4B" w:rsidR="00320B27" w:rsidRDefault="00000000" w:rsidP="00174B20">
            <w:pPr>
              <w:jc w:val="right"/>
              <w:rPr>
                <w:lang w:eastAsia="en-CA"/>
              </w:rPr>
            </w:pPr>
            <w:sdt>
              <w:sdtPr>
                <w:rPr>
                  <w:lang w:eastAsia="en-CA"/>
                </w:rPr>
                <w:id w:val="-1936896351"/>
                <w:placeholder>
                  <w:docPart w:val="31DFBCF57F1449D8BC62D980D7865BAB"/>
                </w:placeholder>
              </w:sdtPr>
              <w:sdtContent>
                <w:r w:rsidR="00F23F82">
                  <w:rPr>
                    <w:lang w:eastAsia="en-CA"/>
                  </w:rPr>
                  <w:t>0.01</w:t>
                </w:r>
                <w:r w:rsidR="00320B27" w:rsidRPr="00814B85">
                  <w:rPr>
                    <w:lang w:eastAsia="en-CA"/>
                  </w:rPr>
                  <w:t xml:space="preserve"> </w:t>
                </w:r>
              </w:sdtContent>
            </w:sdt>
          </w:p>
        </w:tc>
        <w:tc>
          <w:tcPr>
            <w:tcW w:w="1143" w:type="dxa"/>
            <w:gridSpan w:val="4"/>
            <w:tcBorders>
              <w:top w:val="nil"/>
              <w:left w:val="nil"/>
              <w:bottom w:val="single" w:sz="4" w:space="0" w:color="auto"/>
              <w:right w:val="nil"/>
            </w:tcBorders>
            <w:vAlign w:val="center"/>
          </w:tcPr>
          <w:p w14:paraId="76B73F51" w14:textId="77777777" w:rsidR="00320B27" w:rsidRDefault="00320B27" w:rsidP="00174B20">
            <w:pPr>
              <w:rPr>
                <w:lang w:eastAsia="en-CA"/>
              </w:rPr>
            </w:pPr>
            <w:r>
              <w:rPr>
                <w:lang w:eastAsia="en-CA"/>
              </w:rPr>
              <w:t>A</w:t>
            </w:r>
          </w:p>
        </w:tc>
      </w:tr>
      <w:tr w:rsidR="00320B27" w14:paraId="63A850D7" w14:textId="77777777" w:rsidTr="00174B20">
        <w:trPr>
          <w:trHeight w:val="113"/>
        </w:trPr>
        <w:tc>
          <w:tcPr>
            <w:tcW w:w="567" w:type="dxa"/>
            <w:vMerge w:val="restart"/>
            <w:tcBorders>
              <w:left w:val="nil"/>
            </w:tcBorders>
          </w:tcPr>
          <w:p w14:paraId="2CE236FF" w14:textId="77777777" w:rsidR="00320B27" w:rsidRDefault="00320B27" w:rsidP="00174B20">
            <w:r>
              <w:t>D</w:t>
            </w:r>
          </w:p>
        </w:tc>
        <w:tc>
          <w:tcPr>
            <w:tcW w:w="7230" w:type="dxa"/>
            <w:gridSpan w:val="2"/>
            <w:vMerge w:val="restart"/>
            <w:tcBorders>
              <w:right w:val="single" w:sz="4" w:space="0" w:color="auto"/>
            </w:tcBorders>
          </w:tcPr>
          <w:p w14:paraId="7D64B178" w14:textId="77777777" w:rsidR="00320B27" w:rsidRPr="00C73289" w:rsidRDefault="00320B27" w:rsidP="00174B20">
            <w:r>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tcPr>
          <w:p w14:paraId="1AF94AD2"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68B82870" w14:textId="0D32A96E" w:rsidR="00320B27" w:rsidRDefault="00000000" w:rsidP="00174B20">
            <w:pPr>
              <w:jc w:val="right"/>
              <w:rPr>
                <w:lang w:eastAsia="en-CA"/>
              </w:rPr>
            </w:pPr>
            <w:sdt>
              <w:sdtPr>
                <w:rPr>
                  <w:lang w:eastAsia="en-CA"/>
                </w:rPr>
                <w:id w:val="-562870069"/>
                <w:placeholder>
                  <w:docPart w:val="52EAA366EC8C4832B06C3CF990D7FC3E"/>
                </w:placeholder>
              </w:sdtPr>
              <w:sdtContent>
                <w:r w:rsidR="00F23F82">
                  <w:rPr>
                    <w:lang w:eastAsia="en-CA"/>
                  </w:rPr>
                  <w:t>26.23</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7BF43BD5" w14:textId="77777777" w:rsidR="00320B27" w:rsidRDefault="00320B27" w:rsidP="00174B20">
            <w:pPr>
              <w:rPr>
                <w:lang w:eastAsia="en-CA"/>
              </w:rPr>
            </w:pPr>
            <w:r>
              <w:rPr>
                <w:lang w:eastAsia="en-CA"/>
              </w:rPr>
              <w:t>V dc</w:t>
            </w:r>
          </w:p>
        </w:tc>
      </w:tr>
      <w:tr w:rsidR="00320B27" w14:paraId="44229FB3" w14:textId="77777777" w:rsidTr="00174B20">
        <w:trPr>
          <w:trHeight w:val="112"/>
        </w:trPr>
        <w:tc>
          <w:tcPr>
            <w:tcW w:w="567" w:type="dxa"/>
            <w:vMerge/>
            <w:tcBorders>
              <w:left w:val="nil"/>
            </w:tcBorders>
          </w:tcPr>
          <w:p w14:paraId="4B3228B0" w14:textId="77777777" w:rsidR="00320B27" w:rsidRDefault="00320B27" w:rsidP="00174B20"/>
        </w:tc>
        <w:tc>
          <w:tcPr>
            <w:tcW w:w="7230" w:type="dxa"/>
            <w:gridSpan w:val="2"/>
            <w:vMerge/>
            <w:tcBorders>
              <w:right w:val="single" w:sz="4" w:space="0" w:color="auto"/>
            </w:tcBorders>
          </w:tcPr>
          <w:p w14:paraId="5E4FC6F2" w14:textId="77777777" w:rsidR="00320B27" w:rsidRDefault="00320B27" w:rsidP="00174B20"/>
        </w:tc>
        <w:tc>
          <w:tcPr>
            <w:tcW w:w="1063" w:type="dxa"/>
            <w:gridSpan w:val="3"/>
            <w:tcBorders>
              <w:top w:val="nil"/>
              <w:left w:val="single" w:sz="4" w:space="0" w:color="auto"/>
              <w:bottom w:val="single" w:sz="4" w:space="0" w:color="auto"/>
              <w:right w:val="nil"/>
            </w:tcBorders>
          </w:tcPr>
          <w:p w14:paraId="3590180B"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73F72793" w14:textId="6B9A8C91" w:rsidR="00320B27" w:rsidRDefault="00000000" w:rsidP="00174B20">
            <w:pPr>
              <w:jc w:val="right"/>
              <w:rPr>
                <w:lang w:eastAsia="en-CA"/>
              </w:rPr>
            </w:pPr>
            <w:sdt>
              <w:sdtPr>
                <w:rPr>
                  <w:lang w:eastAsia="en-CA"/>
                </w:rPr>
                <w:id w:val="-476843008"/>
                <w:placeholder>
                  <w:docPart w:val="2258C0BF3EE44EC1B7DB63D6A00B9537"/>
                </w:placeholder>
              </w:sdtPr>
              <w:sdtContent>
                <w:r w:rsidR="00F23F82">
                  <w:rPr>
                    <w:lang w:eastAsia="en-CA"/>
                  </w:rPr>
                  <w:t>0.06</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6BB61A7A" w14:textId="77777777" w:rsidR="00320B27" w:rsidRDefault="00320B27" w:rsidP="00174B20">
            <w:pPr>
              <w:rPr>
                <w:lang w:eastAsia="en-CA"/>
              </w:rPr>
            </w:pPr>
            <w:r>
              <w:rPr>
                <w:lang w:eastAsia="en-CA"/>
              </w:rPr>
              <w:t>A</w:t>
            </w:r>
          </w:p>
        </w:tc>
      </w:tr>
      <w:tr w:rsidR="00320B27" w14:paraId="63C3AAF1" w14:textId="77777777" w:rsidTr="00174B20">
        <w:trPr>
          <w:trHeight w:val="113"/>
        </w:trPr>
        <w:tc>
          <w:tcPr>
            <w:tcW w:w="567" w:type="dxa"/>
            <w:vMerge w:val="restart"/>
            <w:tcBorders>
              <w:left w:val="nil"/>
            </w:tcBorders>
          </w:tcPr>
          <w:p w14:paraId="7F5566B9" w14:textId="77777777" w:rsidR="00320B27" w:rsidRDefault="00320B27" w:rsidP="00174B20">
            <w:r>
              <w:t>E</w:t>
            </w:r>
          </w:p>
        </w:tc>
        <w:tc>
          <w:tcPr>
            <w:tcW w:w="7230" w:type="dxa"/>
            <w:gridSpan w:val="2"/>
            <w:vMerge w:val="restart"/>
            <w:tcBorders>
              <w:right w:val="single" w:sz="4" w:space="0" w:color="auto"/>
            </w:tcBorders>
          </w:tcPr>
          <w:p w14:paraId="0A52B91A" w14:textId="77777777" w:rsidR="00320B27" w:rsidRPr="00C73289" w:rsidRDefault="00320B27" w:rsidP="00174B20">
            <w:r>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tcPr>
          <w:p w14:paraId="2293D185"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1BD9A233" w14:textId="230F8BF1" w:rsidR="00320B27" w:rsidRDefault="00000000" w:rsidP="00174B20">
            <w:pPr>
              <w:jc w:val="right"/>
              <w:rPr>
                <w:lang w:eastAsia="en-CA"/>
              </w:rPr>
            </w:pPr>
            <w:sdt>
              <w:sdtPr>
                <w:rPr>
                  <w:lang w:eastAsia="en-CA"/>
                </w:rPr>
                <w:id w:val="306210439"/>
                <w:placeholder>
                  <w:docPart w:val="08C267446F8644F99EA675978ACBB55D"/>
                </w:placeholder>
              </w:sdtPr>
              <w:sdtContent>
                <w:r w:rsidR="00F23F82">
                  <w:rPr>
                    <w:lang w:eastAsia="en-CA"/>
                  </w:rPr>
                  <w:t>24.9</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073051ED" w14:textId="77777777" w:rsidR="00320B27" w:rsidRDefault="00320B27" w:rsidP="00174B20">
            <w:pPr>
              <w:rPr>
                <w:lang w:eastAsia="en-CA"/>
              </w:rPr>
            </w:pPr>
            <w:r>
              <w:rPr>
                <w:lang w:eastAsia="en-CA"/>
              </w:rPr>
              <w:t>V dc</w:t>
            </w:r>
          </w:p>
        </w:tc>
      </w:tr>
      <w:tr w:rsidR="00320B27" w14:paraId="61E857BA" w14:textId="77777777" w:rsidTr="00174B20">
        <w:trPr>
          <w:trHeight w:val="112"/>
        </w:trPr>
        <w:tc>
          <w:tcPr>
            <w:tcW w:w="567" w:type="dxa"/>
            <w:vMerge/>
            <w:tcBorders>
              <w:left w:val="nil"/>
            </w:tcBorders>
          </w:tcPr>
          <w:p w14:paraId="6481C214" w14:textId="77777777" w:rsidR="00320B27" w:rsidRDefault="00320B27" w:rsidP="00174B20"/>
        </w:tc>
        <w:tc>
          <w:tcPr>
            <w:tcW w:w="7230" w:type="dxa"/>
            <w:gridSpan w:val="2"/>
            <w:vMerge/>
            <w:tcBorders>
              <w:right w:val="single" w:sz="4" w:space="0" w:color="auto"/>
            </w:tcBorders>
          </w:tcPr>
          <w:p w14:paraId="60FF73FF" w14:textId="77777777" w:rsidR="00320B27" w:rsidRDefault="00320B27" w:rsidP="00174B20"/>
        </w:tc>
        <w:tc>
          <w:tcPr>
            <w:tcW w:w="1063" w:type="dxa"/>
            <w:gridSpan w:val="3"/>
            <w:tcBorders>
              <w:top w:val="nil"/>
              <w:left w:val="single" w:sz="4" w:space="0" w:color="auto"/>
              <w:bottom w:val="single" w:sz="4" w:space="0" w:color="auto"/>
              <w:right w:val="nil"/>
            </w:tcBorders>
          </w:tcPr>
          <w:p w14:paraId="4311EBB5"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218C5214" w14:textId="26785A5E" w:rsidR="00320B27" w:rsidRDefault="00000000" w:rsidP="00174B20">
            <w:pPr>
              <w:jc w:val="right"/>
              <w:rPr>
                <w:lang w:eastAsia="en-CA"/>
              </w:rPr>
            </w:pPr>
            <w:sdt>
              <w:sdtPr>
                <w:rPr>
                  <w:lang w:eastAsia="en-CA"/>
                </w:rPr>
                <w:id w:val="-1462416793"/>
                <w:placeholder>
                  <w:docPart w:val="EFE20D7B124F43D1984AA0A3EAF4A353"/>
                </w:placeholder>
              </w:sdtPr>
              <w:sdtContent>
                <w:r w:rsidR="00F23F82">
                  <w:rPr>
                    <w:lang w:eastAsia="en-CA"/>
                  </w:rPr>
                  <w:t>2.02</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1F357C25" w14:textId="77777777" w:rsidR="00320B27" w:rsidRDefault="00320B27" w:rsidP="00174B20">
            <w:pPr>
              <w:rPr>
                <w:lang w:eastAsia="en-CA"/>
              </w:rPr>
            </w:pPr>
            <w:r>
              <w:rPr>
                <w:lang w:eastAsia="en-CA"/>
              </w:rPr>
              <w:t>A</w:t>
            </w:r>
          </w:p>
        </w:tc>
      </w:tr>
      <w:tr w:rsidR="00320B27" w14:paraId="183106B8" w14:textId="77777777" w:rsidTr="00174B20">
        <w:tc>
          <w:tcPr>
            <w:tcW w:w="567" w:type="dxa"/>
            <w:tcBorders>
              <w:left w:val="nil"/>
            </w:tcBorders>
            <w:vAlign w:val="center"/>
          </w:tcPr>
          <w:p w14:paraId="297A74EE" w14:textId="77777777" w:rsidR="00320B27" w:rsidRDefault="00320B27" w:rsidP="00174B20">
            <w:r>
              <w:t>F</w:t>
            </w:r>
          </w:p>
        </w:tc>
        <w:tc>
          <w:tcPr>
            <w:tcW w:w="7230" w:type="dxa"/>
            <w:gridSpan w:val="2"/>
            <w:vAlign w:val="center"/>
          </w:tcPr>
          <w:p w14:paraId="59E499B0" w14:textId="77777777" w:rsidR="00320B27" w:rsidRDefault="00320B27" w:rsidP="00174B20">
            <w:r>
              <w:t>Battery free of physical damage.</w:t>
            </w:r>
          </w:p>
        </w:tc>
        <w:tc>
          <w:tcPr>
            <w:tcW w:w="487" w:type="dxa"/>
            <w:gridSpan w:val="2"/>
            <w:tcBorders>
              <w:top w:val="single" w:sz="4" w:space="0" w:color="auto"/>
              <w:bottom w:val="single" w:sz="4" w:space="0" w:color="auto"/>
              <w:right w:val="nil"/>
            </w:tcBorders>
            <w:vAlign w:val="center"/>
          </w:tcPr>
          <w:p w14:paraId="31E8DCDD"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D6DE1A7" w14:textId="2FD76E35" w:rsidR="00320B27" w:rsidRDefault="00000000" w:rsidP="00174B20">
            <w:pPr>
              <w:rPr>
                <w:lang w:eastAsia="en-CA"/>
              </w:rPr>
            </w:pPr>
            <w:sdt>
              <w:sdtPr>
                <w:rPr>
                  <w:lang w:eastAsia="en-CA"/>
                </w:rPr>
                <w:id w:val="-1266769213"/>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0B769591"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F54A39B" w14:textId="77777777" w:rsidR="00320B27" w:rsidRDefault="00000000" w:rsidP="00174B20">
            <w:pPr>
              <w:rPr>
                <w:lang w:eastAsia="en-CA"/>
              </w:rPr>
            </w:pPr>
            <w:sdt>
              <w:sdtPr>
                <w:rPr>
                  <w:lang w:eastAsia="en-CA"/>
                </w:rPr>
                <w:id w:val="176571811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D155989"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718A9A5" w14:textId="77777777" w:rsidR="00320B27" w:rsidRDefault="00000000" w:rsidP="00174B20">
            <w:pPr>
              <w:rPr>
                <w:lang w:eastAsia="en-CA"/>
              </w:rPr>
            </w:pPr>
            <w:sdt>
              <w:sdtPr>
                <w:rPr>
                  <w:lang w:eastAsia="en-CA"/>
                </w:rPr>
                <w:id w:val="-22646128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E091EC2" w14:textId="77777777" w:rsidTr="00174B20">
        <w:tc>
          <w:tcPr>
            <w:tcW w:w="567" w:type="dxa"/>
            <w:tcBorders>
              <w:left w:val="nil"/>
            </w:tcBorders>
            <w:vAlign w:val="center"/>
          </w:tcPr>
          <w:p w14:paraId="2BDB8A46" w14:textId="77777777" w:rsidR="00320B27" w:rsidRDefault="00320B27" w:rsidP="00174B20">
            <w:r>
              <w:t>G</w:t>
            </w:r>
          </w:p>
        </w:tc>
        <w:tc>
          <w:tcPr>
            <w:tcW w:w="7230" w:type="dxa"/>
            <w:gridSpan w:val="2"/>
            <w:vAlign w:val="center"/>
          </w:tcPr>
          <w:p w14:paraId="20547992" w14:textId="77777777" w:rsidR="00320B27" w:rsidRDefault="00320B27" w:rsidP="00174B20">
            <w:r>
              <w:t>Battery terminals cleaned and lubricated.</w:t>
            </w:r>
          </w:p>
        </w:tc>
        <w:tc>
          <w:tcPr>
            <w:tcW w:w="487" w:type="dxa"/>
            <w:gridSpan w:val="2"/>
            <w:tcBorders>
              <w:top w:val="single" w:sz="4" w:space="0" w:color="auto"/>
              <w:bottom w:val="single" w:sz="4" w:space="0" w:color="auto"/>
              <w:right w:val="nil"/>
            </w:tcBorders>
            <w:vAlign w:val="center"/>
          </w:tcPr>
          <w:p w14:paraId="63C89D38"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2445C9D" w14:textId="392423D6" w:rsidR="00320B27" w:rsidRDefault="00000000" w:rsidP="00174B20">
            <w:pPr>
              <w:rPr>
                <w:lang w:eastAsia="en-CA"/>
              </w:rPr>
            </w:pPr>
            <w:sdt>
              <w:sdtPr>
                <w:rPr>
                  <w:lang w:eastAsia="en-CA"/>
                </w:rPr>
                <w:id w:val="85114020"/>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3A1C2C3"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FB97081" w14:textId="77777777" w:rsidR="00320B27" w:rsidRDefault="00000000" w:rsidP="00174B20">
            <w:pPr>
              <w:rPr>
                <w:lang w:eastAsia="en-CA"/>
              </w:rPr>
            </w:pPr>
            <w:sdt>
              <w:sdtPr>
                <w:rPr>
                  <w:lang w:eastAsia="en-CA"/>
                </w:rPr>
                <w:id w:val="120883854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81DF182"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FC6F09A" w14:textId="77777777" w:rsidR="00320B27" w:rsidRDefault="00000000" w:rsidP="00174B20">
            <w:pPr>
              <w:rPr>
                <w:lang w:eastAsia="en-CA"/>
              </w:rPr>
            </w:pPr>
            <w:sdt>
              <w:sdtPr>
                <w:rPr>
                  <w:lang w:eastAsia="en-CA"/>
                </w:rPr>
                <w:id w:val="106213685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9F20714" w14:textId="77777777" w:rsidTr="00174B20">
        <w:tc>
          <w:tcPr>
            <w:tcW w:w="567" w:type="dxa"/>
            <w:tcBorders>
              <w:left w:val="nil"/>
            </w:tcBorders>
            <w:vAlign w:val="center"/>
          </w:tcPr>
          <w:p w14:paraId="6EEDD802" w14:textId="77777777" w:rsidR="00320B27" w:rsidRDefault="00320B27" w:rsidP="00174B20">
            <w:r>
              <w:t>H</w:t>
            </w:r>
          </w:p>
        </w:tc>
        <w:tc>
          <w:tcPr>
            <w:tcW w:w="7230" w:type="dxa"/>
            <w:gridSpan w:val="2"/>
            <w:vAlign w:val="center"/>
          </w:tcPr>
          <w:p w14:paraId="3584B558" w14:textId="77777777" w:rsidR="00320B27" w:rsidRDefault="00320B27" w:rsidP="00174B20">
            <w:r>
              <w:t>Battery terminals clamped tightly.</w:t>
            </w:r>
          </w:p>
        </w:tc>
        <w:tc>
          <w:tcPr>
            <w:tcW w:w="487" w:type="dxa"/>
            <w:gridSpan w:val="2"/>
            <w:tcBorders>
              <w:top w:val="single" w:sz="4" w:space="0" w:color="auto"/>
              <w:bottom w:val="single" w:sz="4" w:space="0" w:color="auto"/>
              <w:right w:val="nil"/>
            </w:tcBorders>
            <w:vAlign w:val="center"/>
          </w:tcPr>
          <w:p w14:paraId="3F2DCB1C"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AD5B85A" w14:textId="6E1F6D98" w:rsidR="00320B27" w:rsidRDefault="00000000" w:rsidP="00174B20">
            <w:pPr>
              <w:rPr>
                <w:lang w:eastAsia="en-CA"/>
              </w:rPr>
            </w:pPr>
            <w:sdt>
              <w:sdtPr>
                <w:rPr>
                  <w:lang w:eastAsia="en-CA"/>
                </w:rPr>
                <w:id w:val="-334992497"/>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540E43F7"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2522A74" w14:textId="77777777" w:rsidR="00320B27" w:rsidRDefault="00000000" w:rsidP="00174B20">
            <w:pPr>
              <w:rPr>
                <w:lang w:eastAsia="en-CA"/>
              </w:rPr>
            </w:pPr>
            <w:sdt>
              <w:sdtPr>
                <w:rPr>
                  <w:lang w:eastAsia="en-CA"/>
                </w:rPr>
                <w:id w:val="-176737152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533882B"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4FBC645" w14:textId="77777777" w:rsidR="00320B27" w:rsidRDefault="00000000" w:rsidP="00174B20">
            <w:pPr>
              <w:rPr>
                <w:lang w:eastAsia="en-CA"/>
              </w:rPr>
            </w:pPr>
            <w:sdt>
              <w:sdtPr>
                <w:rPr>
                  <w:lang w:eastAsia="en-CA"/>
                </w:rPr>
                <w:id w:val="-82674653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AA12CC8" w14:textId="77777777" w:rsidTr="00174B20">
        <w:tc>
          <w:tcPr>
            <w:tcW w:w="567" w:type="dxa"/>
            <w:tcBorders>
              <w:left w:val="nil"/>
            </w:tcBorders>
            <w:vAlign w:val="center"/>
          </w:tcPr>
          <w:p w14:paraId="65066514" w14:textId="77777777" w:rsidR="00320B27" w:rsidRDefault="00320B27" w:rsidP="00174B20">
            <w:r>
              <w:t>J</w:t>
            </w:r>
          </w:p>
        </w:tc>
        <w:tc>
          <w:tcPr>
            <w:tcW w:w="7230" w:type="dxa"/>
            <w:gridSpan w:val="2"/>
            <w:vAlign w:val="center"/>
          </w:tcPr>
          <w:p w14:paraId="41608FCD" w14:textId="77777777" w:rsidR="00320B27" w:rsidRPr="002B7696" w:rsidRDefault="00320B27" w:rsidP="00174B20">
            <w:r>
              <w:t xml:space="preserve">Specific gravity of electrolyte is within manufacturer’s </w:t>
            </w:r>
            <w:r>
              <w:rPr>
                <w:i/>
                <w:iCs/>
              </w:rPr>
              <w:t>specifications</w:t>
            </w:r>
            <w:r>
              <w:t>.</w:t>
            </w:r>
          </w:p>
        </w:tc>
        <w:tc>
          <w:tcPr>
            <w:tcW w:w="487" w:type="dxa"/>
            <w:gridSpan w:val="2"/>
            <w:tcBorders>
              <w:top w:val="single" w:sz="4" w:space="0" w:color="auto"/>
              <w:bottom w:val="single" w:sz="4" w:space="0" w:color="auto"/>
              <w:right w:val="nil"/>
            </w:tcBorders>
            <w:vAlign w:val="center"/>
          </w:tcPr>
          <w:p w14:paraId="307975A7"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EA35AC4" w14:textId="77777777" w:rsidR="00320B27" w:rsidRDefault="00000000" w:rsidP="00174B20">
            <w:pPr>
              <w:rPr>
                <w:lang w:eastAsia="en-CA"/>
              </w:rPr>
            </w:pPr>
            <w:sdt>
              <w:sdtPr>
                <w:rPr>
                  <w:lang w:eastAsia="en-CA"/>
                </w:rPr>
                <w:id w:val="-45410152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1BDDD58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855DBC9" w14:textId="77777777" w:rsidR="00320B27" w:rsidRDefault="00000000" w:rsidP="00174B20">
            <w:pPr>
              <w:rPr>
                <w:lang w:eastAsia="en-CA"/>
              </w:rPr>
            </w:pPr>
            <w:sdt>
              <w:sdtPr>
                <w:rPr>
                  <w:lang w:eastAsia="en-CA"/>
                </w:rPr>
                <w:id w:val="63437557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0DD80E5"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CA6809F" w14:textId="5D25FFE5" w:rsidR="00320B27" w:rsidRDefault="00000000" w:rsidP="00174B20">
            <w:pPr>
              <w:rPr>
                <w:lang w:eastAsia="en-CA"/>
              </w:rPr>
            </w:pPr>
            <w:sdt>
              <w:sdtPr>
                <w:rPr>
                  <w:lang w:eastAsia="en-CA"/>
                </w:rPr>
                <w:id w:val="1787701700"/>
                <w14:checkbox>
                  <w14:checked w14:val="1"/>
                  <w14:checkedState w14:val="0050" w14:font="Wingdings 2"/>
                  <w14:uncheckedState w14:val="0020" w14:font="Wingdings 2"/>
                </w14:checkbox>
              </w:sdtPr>
              <w:sdtContent>
                <w:r w:rsidR="00F23F82">
                  <w:rPr>
                    <w:lang w:eastAsia="en-CA"/>
                  </w:rPr>
                  <w:sym w:font="Wingdings 2" w:char="F050"/>
                </w:r>
              </w:sdtContent>
            </w:sdt>
          </w:p>
        </w:tc>
      </w:tr>
      <w:tr w:rsidR="00320B27" w14:paraId="2A1696B6" w14:textId="77777777" w:rsidTr="00174B20">
        <w:tc>
          <w:tcPr>
            <w:tcW w:w="567" w:type="dxa"/>
            <w:tcBorders>
              <w:left w:val="nil"/>
            </w:tcBorders>
            <w:vAlign w:val="center"/>
          </w:tcPr>
          <w:p w14:paraId="043FAB82" w14:textId="77777777" w:rsidR="00320B27" w:rsidRDefault="00320B27" w:rsidP="00174B20">
            <w:r>
              <w:t>K</w:t>
            </w:r>
          </w:p>
        </w:tc>
        <w:tc>
          <w:tcPr>
            <w:tcW w:w="7230" w:type="dxa"/>
            <w:gridSpan w:val="2"/>
            <w:vAlign w:val="center"/>
          </w:tcPr>
          <w:p w14:paraId="19A34C35" w14:textId="77777777" w:rsidR="00320B27" w:rsidRDefault="00320B27" w:rsidP="00174B20">
            <w:r>
              <w:t>Battery free of electrolyte leakage.</w:t>
            </w:r>
          </w:p>
        </w:tc>
        <w:tc>
          <w:tcPr>
            <w:tcW w:w="487" w:type="dxa"/>
            <w:gridSpan w:val="2"/>
            <w:tcBorders>
              <w:top w:val="single" w:sz="4" w:space="0" w:color="auto"/>
              <w:bottom w:val="single" w:sz="4" w:space="0" w:color="auto"/>
              <w:right w:val="nil"/>
            </w:tcBorders>
            <w:vAlign w:val="center"/>
          </w:tcPr>
          <w:p w14:paraId="28AF46A7"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7362D63" w14:textId="21E67F58" w:rsidR="00320B27" w:rsidRDefault="00000000" w:rsidP="00174B20">
            <w:pPr>
              <w:rPr>
                <w:lang w:eastAsia="en-CA"/>
              </w:rPr>
            </w:pPr>
            <w:sdt>
              <w:sdtPr>
                <w:rPr>
                  <w:lang w:eastAsia="en-CA"/>
                </w:rPr>
                <w:id w:val="-2062545824"/>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24781C10"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ED95746" w14:textId="77777777" w:rsidR="00320B27" w:rsidRDefault="00000000" w:rsidP="00174B20">
            <w:pPr>
              <w:rPr>
                <w:lang w:eastAsia="en-CA"/>
              </w:rPr>
            </w:pPr>
            <w:sdt>
              <w:sdtPr>
                <w:rPr>
                  <w:lang w:eastAsia="en-CA"/>
                </w:rPr>
                <w:id w:val="-7613036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2F5DA84"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CCCDBBD" w14:textId="77777777" w:rsidR="00320B27" w:rsidRDefault="00000000" w:rsidP="00174B20">
            <w:pPr>
              <w:rPr>
                <w:lang w:eastAsia="en-CA"/>
              </w:rPr>
            </w:pPr>
            <w:sdt>
              <w:sdtPr>
                <w:rPr>
                  <w:lang w:eastAsia="en-CA"/>
                </w:rPr>
                <w:id w:val="-202168728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27AB4C0" w14:textId="77777777" w:rsidTr="00174B20">
        <w:tc>
          <w:tcPr>
            <w:tcW w:w="567" w:type="dxa"/>
            <w:tcBorders>
              <w:left w:val="nil"/>
            </w:tcBorders>
            <w:vAlign w:val="center"/>
          </w:tcPr>
          <w:p w14:paraId="3FA08EAC" w14:textId="77777777" w:rsidR="00320B27" w:rsidRDefault="00320B27" w:rsidP="00174B20">
            <w:r>
              <w:t>L</w:t>
            </w:r>
          </w:p>
        </w:tc>
        <w:tc>
          <w:tcPr>
            <w:tcW w:w="7230" w:type="dxa"/>
            <w:gridSpan w:val="2"/>
            <w:vAlign w:val="center"/>
          </w:tcPr>
          <w:p w14:paraId="0D8E2C10" w14:textId="77777777" w:rsidR="00320B27" w:rsidRDefault="00320B27" w:rsidP="00174B20">
            <w:r>
              <w:t>Adequately ventilated.</w:t>
            </w:r>
          </w:p>
        </w:tc>
        <w:tc>
          <w:tcPr>
            <w:tcW w:w="487" w:type="dxa"/>
            <w:gridSpan w:val="2"/>
            <w:tcBorders>
              <w:top w:val="single" w:sz="4" w:space="0" w:color="auto"/>
              <w:bottom w:val="single" w:sz="4" w:space="0" w:color="auto"/>
              <w:right w:val="nil"/>
            </w:tcBorders>
            <w:vAlign w:val="center"/>
          </w:tcPr>
          <w:p w14:paraId="223D118B"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BD6D006" w14:textId="5F3DCDE9" w:rsidR="00320B27" w:rsidRDefault="00000000" w:rsidP="00174B20">
            <w:pPr>
              <w:rPr>
                <w:lang w:eastAsia="en-CA"/>
              </w:rPr>
            </w:pPr>
            <w:sdt>
              <w:sdtPr>
                <w:rPr>
                  <w:lang w:eastAsia="en-CA"/>
                </w:rPr>
                <w:id w:val="1750154451"/>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1AF73772"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916CBE9" w14:textId="77777777" w:rsidR="00320B27" w:rsidRDefault="00000000" w:rsidP="00174B20">
            <w:pPr>
              <w:rPr>
                <w:lang w:eastAsia="en-CA"/>
              </w:rPr>
            </w:pPr>
            <w:sdt>
              <w:sdtPr>
                <w:rPr>
                  <w:lang w:eastAsia="en-CA"/>
                </w:rPr>
                <w:id w:val="-90021338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A9965AA"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9DDF132" w14:textId="77777777" w:rsidR="00320B27" w:rsidRDefault="00000000" w:rsidP="00174B20">
            <w:pPr>
              <w:rPr>
                <w:lang w:eastAsia="en-CA"/>
              </w:rPr>
            </w:pPr>
            <w:sdt>
              <w:sdtPr>
                <w:rPr>
                  <w:lang w:eastAsia="en-CA"/>
                </w:rPr>
                <w:id w:val="-154374341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FBC632F" w14:textId="77777777" w:rsidTr="00174B20">
        <w:tc>
          <w:tcPr>
            <w:tcW w:w="567" w:type="dxa"/>
            <w:tcBorders>
              <w:left w:val="nil"/>
            </w:tcBorders>
            <w:vAlign w:val="center"/>
          </w:tcPr>
          <w:p w14:paraId="5874FC52" w14:textId="77777777" w:rsidR="00320B27" w:rsidRDefault="00320B27" w:rsidP="00174B20">
            <w:r>
              <w:t>M</w:t>
            </w:r>
          </w:p>
        </w:tc>
        <w:tc>
          <w:tcPr>
            <w:tcW w:w="7230" w:type="dxa"/>
            <w:gridSpan w:val="2"/>
            <w:vAlign w:val="center"/>
          </w:tcPr>
          <w:p w14:paraId="1B00B613" w14:textId="77777777" w:rsidR="00320B27" w:rsidRDefault="00320B27" w:rsidP="00174B20">
            <w:r>
              <w:t>Battery manufacturer’s date code:</w:t>
            </w:r>
          </w:p>
        </w:tc>
        <w:tc>
          <w:tcPr>
            <w:tcW w:w="1417" w:type="dxa"/>
            <w:gridSpan w:val="4"/>
            <w:tcBorders>
              <w:top w:val="single" w:sz="4" w:space="0" w:color="auto"/>
              <w:bottom w:val="single" w:sz="4" w:space="0" w:color="auto"/>
              <w:right w:val="nil"/>
            </w:tcBorders>
            <w:vAlign w:val="center"/>
          </w:tcPr>
          <w:p w14:paraId="0555BA0B" w14:textId="77777777" w:rsidR="00320B27" w:rsidRDefault="00320B27" w:rsidP="00174B20">
            <w:pPr>
              <w:jc w:val="right"/>
              <w:rPr>
                <w:lang w:eastAsia="en-CA"/>
              </w:rPr>
            </w:pPr>
            <w:r>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tcPr>
          <w:p w14:paraId="44CEE1E2" w14:textId="700D0082" w:rsidR="00320B27" w:rsidRDefault="00000000" w:rsidP="00174B20">
            <w:pPr>
              <w:rPr>
                <w:lang w:eastAsia="en-CA"/>
              </w:rPr>
            </w:pPr>
            <w:sdt>
              <w:sdtPr>
                <w:rPr>
                  <w:lang w:eastAsia="en-CA"/>
                </w:rPr>
                <w:id w:val="200365929"/>
                <w:placeholder>
                  <w:docPart w:val="9E452865357349C284849AD549F4170D"/>
                </w:placeholder>
              </w:sdtPr>
              <w:sdtContent>
                <w:r w:rsidR="00320B27" w:rsidRPr="00814B85">
                  <w:rPr>
                    <w:lang w:eastAsia="en-CA"/>
                  </w:rPr>
                  <w:t xml:space="preserve"> </w:t>
                </w:r>
                <w:r w:rsidR="00F23F82">
                  <w:rPr>
                    <w:lang w:eastAsia="en-CA"/>
                  </w:rPr>
                  <w:t>W230507VJ53 x 2</w:t>
                </w:r>
              </w:sdtContent>
            </w:sdt>
          </w:p>
        </w:tc>
      </w:tr>
      <w:tr w:rsidR="00320B27" w14:paraId="7C977C95" w14:textId="77777777" w:rsidTr="00174B20">
        <w:tc>
          <w:tcPr>
            <w:tcW w:w="567" w:type="dxa"/>
            <w:tcBorders>
              <w:left w:val="nil"/>
            </w:tcBorders>
            <w:vAlign w:val="center"/>
          </w:tcPr>
          <w:p w14:paraId="0935D1E0" w14:textId="77777777" w:rsidR="00320B27" w:rsidRDefault="00320B27" w:rsidP="00174B20">
            <w:r>
              <w:t>N</w:t>
            </w:r>
          </w:p>
        </w:tc>
        <w:tc>
          <w:tcPr>
            <w:tcW w:w="7230" w:type="dxa"/>
            <w:gridSpan w:val="2"/>
            <w:tcBorders>
              <w:bottom w:val="single" w:sz="4" w:space="0" w:color="auto"/>
            </w:tcBorders>
            <w:vAlign w:val="center"/>
          </w:tcPr>
          <w:p w14:paraId="70C14302" w14:textId="77777777" w:rsidR="00320B27" w:rsidRPr="002B7696" w:rsidRDefault="00320B27" w:rsidP="00174B20">
            <w:r>
              <w:t xml:space="preserve">Disconnection of battery causes </w:t>
            </w:r>
            <w:r>
              <w:rPr>
                <w:i/>
                <w:iCs/>
              </w:rPr>
              <w:t>trouble signal</w:t>
            </w:r>
            <w:r>
              <w:t xml:space="preserve"> at the fire alarm </w:t>
            </w:r>
            <w:r>
              <w:rPr>
                <w:i/>
                <w:iCs/>
              </w:rPr>
              <w:t>control unit</w:t>
            </w:r>
            <w:r>
              <w:t>.</w:t>
            </w:r>
          </w:p>
        </w:tc>
        <w:tc>
          <w:tcPr>
            <w:tcW w:w="487" w:type="dxa"/>
            <w:gridSpan w:val="2"/>
            <w:tcBorders>
              <w:top w:val="single" w:sz="4" w:space="0" w:color="auto"/>
              <w:bottom w:val="single" w:sz="4" w:space="0" w:color="auto"/>
              <w:right w:val="nil"/>
            </w:tcBorders>
            <w:vAlign w:val="center"/>
          </w:tcPr>
          <w:p w14:paraId="41348C40"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7F55C14" w14:textId="2A4EDB25" w:rsidR="00320B27" w:rsidRDefault="00000000" w:rsidP="00174B20">
            <w:pPr>
              <w:rPr>
                <w:lang w:eastAsia="en-CA"/>
              </w:rPr>
            </w:pPr>
            <w:sdt>
              <w:sdtPr>
                <w:rPr>
                  <w:lang w:eastAsia="en-CA"/>
                </w:rPr>
                <w:id w:val="-1672863553"/>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ADA232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D83C910" w14:textId="77777777" w:rsidR="00320B27" w:rsidRDefault="00000000" w:rsidP="00174B20">
            <w:pPr>
              <w:rPr>
                <w:lang w:eastAsia="en-CA"/>
              </w:rPr>
            </w:pPr>
            <w:sdt>
              <w:sdtPr>
                <w:rPr>
                  <w:lang w:eastAsia="en-CA"/>
                </w:rPr>
                <w:id w:val="-191916381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3C55D9B"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5A4C146" w14:textId="77777777" w:rsidR="00320B27" w:rsidRDefault="00000000" w:rsidP="00174B20">
            <w:pPr>
              <w:rPr>
                <w:lang w:eastAsia="en-CA"/>
              </w:rPr>
            </w:pPr>
            <w:sdt>
              <w:sdtPr>
                <w:rPr>
                  <w:lang w:eastAsia="en-CA"/>
                </w:rPr>
                <w:id w:val="-158699037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6F10F54" w14:textId="77777777" w:rsidTr="00174B20">
        <w:tc>
          <w:tcPr>
            <w:tcW w:w="567" w:type="dxa"/>
            <w:vMerge w:val="restart"/>
            <w:tcBorders>
              <w:left w:val="nil"/>
            </w:tcBorders>
            <w:vAlign w:val="center"/>
          </w:tcPr>
          <w:p w14:paraId="5A935E62" w14:textId="77777777" w:rsidR="00320B27" w:rsidRDefault="00320B27" w:rsidP="00174B20">
            <w:r>
              <w:t>O</w:t>
            </w:r>
          </w:p>
        </w:tc>
        <w:tc>
          <w:tcPr>
            <w:tcW w:w="10579" w:type="dxa"/>
            <w:gridSpan w:val="13"/>
            <w:tcBorders>
              <w:right w:val="nil"/>
            </w:tcBorders>
            <w:vAlign w:val="center"/>
          </w:tcPr>
          <w:p w14:paraId="6298B1FD" w14:textId="77777777" w:rsidR="00320B27" w:rsidRDefault="00320B27" w:rsidP="00174B20">
            <w:pPr>
              <w:rPr>
                <w:lang w:eastAsia="en-CA"/>
              </w:rPr>
            </w:pPr>
            <w:r>
              <w:t>Indicate the type of battery tests performed</w:t>
            </w:r>
          </w:p>
        </w:tc>
      </w:tr>
      <w:tr w:rsidR="00320B27" w14:paraId="62B55564" w14:textId="77777777" w:rsidTr="00174B20">
        <w:tc>
          <w:tcPr>
            <w:tcW w:w="567" w:type="dxa"/>
            <w:vMerge/>
            <w:tcBorders>
              <w:left w:val="nil"/>
            </w:tcBorders>
            <w:vAlign w:val="center"/>
          </w:tcPr>
          <w:p w14:paraId="38E5C9E1" w14:textId="77777777" w:rsidR="00320B27" w:rsidRDefault="00320B27" w:rsidP="00174B20"/>
        </w:tc>
        <w:tc>
          <w:tcPr>
            <w:tcW w:w="7230" w:type="dxa"/>
            <w:gridSpan w:val="2"/>
            <w:vAlign w:val="center"/>
          </w:tcPr>
          <w:p w14:paraId="627E97B3" w14:textId="77777777" w:rsidR="00320B27" w:rsidRDefault="00320B27" w:rsidP="00320B27">
            <w:pPr>
              <w:pStyle w:val="ListParagraph"/>
              <w:numPr>
                <w:ilvl w:val="0"/>
                <w:numId w:val="12"/>
              </w:numPr>
              <w:ind w:left="458" w:hanging="458"/>
            </w:pPr>
            <w:r>
              <w:t>Required supervisory load for 24 h followed by the full required load operation; or</w:t>
            </w:r>
          </w:p>
        </w:tc>
        <w:tc>
          <w:tcPr>
            <w:tcW w:w="487" w:type="dxa"/>
            <w:gridSpan w:val="2"/>
            <w:tcBorders>
              <w:top w:val="single" w:sz="4" w:space="0" w:color="auto"/>
              <w:bottom w:val="single" w:sz="4" w:space="0" w:color="auto"/>
              <w:right w:val="nil"/>
            </w:tcBorders>
            <w:vAlign w:val="center"/>
          </w:tcPr>
          <w:p w14:paraId="2D8E9B80"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2F03F70" w14:textId="77777777" w:rsidR="00320B27" w:rsidRDefault="00000000" w:rsidP="00174B20">
            <w:pPr>
              <w:rPr>
                <w:lang w:eastAsia="en-CA"/>
              </w:rPr>
            </w:pPr>
            <w:sdt>
              <w:sdtPr>
                <w:rPr>
                  <w:lang w:eastAsia="en-CA"/>
                </w:rPr>
                <w:id w:val="170991675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65BE7F88"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82F680F" w14:textId="77777777" w:rsidR="00320B27" w:rsidRDefault="00000000" w:rsidP="00174B20">
            <w:pPr>
              <w:rPr>
                <w:lang w:eastAsia="en-CA"/>
              </w:rPr>
            </w:pPr>
            <w:sdt>
              <w:sdtPr>
                <w:rPr>
                  <w:lang w:eastAsia="en-CA"/>
                </w:rPr>
                <w:id w:val="88983919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DB7F79E"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5A33F05" w14:textId="77777777" w:rsidR="00320B27" w:rsidRDefault="00000000" w:rsidP="00174B20">
            <w:pPr>
              <w:rPr>
                <w:lang w:eastAsia="en-CA"/>
              </w:rPr>
            </w:pPr>
            <w:sdt>
              <w:sdtPr>
                <w:rPr>
                  <w:lang w:eastAsia="en-CA"/>
                </w:rPr>
                <w:id w:val="-186172771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4B520E9" w14:textId="77777777" w:rsidTr="00174B20">
        <w:tc>
          <w:tcPr>
            <w:tcW w:w="567" w:type="dxa"/>
            <w:vMerge/>
            <w:tcBorders>
              <w:left w:val="nil"/>
            </w:tcBorders>
            <w:vAlign w:val="center"/>
          </w:tcPr>
          <w:p w14:paraId="6199CE78" w14:textId="77777777" w:rsidR="00320B27" w:rsidRDefault="00320B27" w:rsidP="00174B20"/>
        </w:tc>
        <w:tc>
          <w:tcPr>
            <w:tcW w:w="7230" w:type="dxa"/>
            <w:gridSpan w:val="2"/>
            <w:vAlign w:val="center"/>
          </w:tcPr>
          <w:p w14:paraId="6492B612" w14:textId="77777777" w:rsidR="00320B27" w:rsidRDefault="00320B27" w:rsidP="00320B27">
            <w:pPr>
              <w:pStyle w:val="ListParagraph"/>
              <w:numPr>
                <w:ilvl w:val="0"/>
                <w:numId w:val="12"/>
              </w:numPr>
              <w:ind w:left="458" w:hanging="458"/>
            </w:pPr>
            <w:r>
              <w:t>Silent accelerated test. (Refer to Annex C1, New Silent Accelerated Test Method); or</w:t>
            </w:r>
          </w:p>
        </w:tc>
        <w:tc>
          <w:tcPr>
            <w:tcW w:w="487" w:type="dxa"/>
            <w:gridSpan w:val="2"/>
            <w:tcBorders>
              <w:top w:val="single" w:sz="4" w:space="0" w:color="auto"/>
              <w:bottom w:val="single" w:sz="4" w:space="0" w:color="auto"/>
              <w:right w:val="nil"/>
            </w:tcBorders>
            <w:vAlign w:val="center"/>
          </w:tcPr>
          <w:p w14:paraId="6B5FC0A1"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36DD680" w14:textId="6FA40C57" w:rsidR="00320B27" w:rsidRDefault="00000000" w:rsidP="00174B20">
            <w:pPr>
              <w:rPr>
                <w:lang w:eastAsia="en-CA"/>
              </w:rPr>
            </w:pPr>
            <w:sdt>
              <w:sdtPr>
                <w:rPr>
                  <w:lang w:eastAsia="en-CA"/>
                </w:rPr>
                <w:id w:val="-1952158343"/>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7CAC9A3"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9A64395" w14:textId="77777777" w:rsidR="00320B27" w:rsidRDefault="00000000" w:rsidP="00174B20">
            <w:pPr>
              <w:rPr>
                <w:lang w:eastAsia="en-CA"/>
              </w:rPr>
            </w:pPr>
            <w:sdt>
              <w:sdtPr>
                <w:rPr>
                  <w:lang w:eastAsia="en-CA"/>
                </w:rPr>
                <w:id w:val="40234545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A7BB55E"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6E9DC4B" w14:textId="77777777" w:rsidR="00320B27" w:rsidRDefault="00000000" w:rsidP="00174B20">
            <w:pPr>
              <w:rPr>
                <w:lang w:eastAsia="en-CA"/>
              </w:rPr>
            </w:pPr>
            <w:sdt>
              <w:sdtPr>
                <w:rPr>
                  <w:lang w:eastAsia="en-CA"/>
                </w:rPr>
                <w:id w:val="-118058327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73B2DE4" w14:textId="77777777" w:rsidTr="00174B20">
        <w:trPr>
          <w:gridAfter w:val="1"/>
          <w:wAfter w:w="10" w:type="dxa"/>
        </w:trPr>
        <w:tc>
          <w:tcPr>
            <w:tcW w:w="567" w:type="dxa"/>
            <w:vMerge/>
            <w:tcBorders>
              <w:left w:val="nil"/>
            </w:tcBorders>
            <w:vAlign w:val="center"/>
          </w:tcPr>
          <w:p w14:paraId="33BC4145" w14:textId="77777777" w:rsidR="00320B27" w:rsidRDefault="00320B27" w:rsidP="00174B20"/>
        </w:tc>
        <w:tc>
          <w:tcPr>
            <w:tcW w:w="3738" w:type="dxa"/>
            <w:tcBorders>
              <w:right w:val="nil"/>
            </w:tcBorders>
            <w:vAlign w:val="center"/>
          </w:tcPr>
          <w:p w14:paraId="5820B780" w14:textId="77777777" w:rsidR="00320B27" w:rsidRDefault="00320B27" w:rsidP="00320B27">
            <w:pPr>
              <w:pStyle w:val="ListParagraph"/>
              <w:numPr>
                <w:ilvl w:val="0"/>
                <w:numId w:val="12"/>
              </w:numPr>
              <w:ind w:left="458" w:hanging="458"/>
            </w:pPr>
            <w:r>
              <w:t>Battery manufacturer’s method. Specify:</w:t>
            </w:r>
          </w:p>
        </w:tc>
        <w:tc>
          <w:tcPr>
            <w:tcW w:w="3492" w:type="dxa"/>
            <w:tcBorders>
              <w:left w:val="nil"/>
            </w:tcBorders>
            <w:shd w:val="clear" w:color="auto" w:fill="F2F2F2" w:themeFill="background1" w:themeFillShade="F2"/>
          </w:tcPr>
          <w:p w14:paraId="7A2C959E" w14:textId="77777777" w:rsidR="00320B27" w:rsidRDefault="00000000" w:rsidP="00174B20">
            <w:sdt>
              <w:sdtPr>
                <w:rPr>
                  <w:lang w:eastAsia="en-CA"/>
                </w:rPr>
                <w:id w:val="-750575196"/>
                <w:placeholder>
                  <w:docPart w:val="355582E94CD047488B6879920E64B210"/>
                </w:placeholder>
              </w:sdtPr>
              <w:sdtContent>
                <w:r w:rsidR="00320B27" w:rsidRPr="00814B85">
                  <w:rPr>
                    <w:lang w:eastAsia="en-CA"/>
                  </w:rPr>
                  <w:t xml:space="preserve"> </w:t>
                </w:r>
              </w:sdtContent>
            </w:sdt>
          </w:p>
        </w:tc>
        <w:tc>
          <w:tcPr>
            <w:tcW w:w="477" w:type="dxa"/>
            <w:tcBorders>
              <w:top w:val="single" w:sz="4" w:space="0" w:color="auto"/>
              <w:bottom w:val="single" w:sz="4" w:space="0" w:color="auto"/>
              <w:right w:val="nil"/>
            </w:tcBorders>
            <w:vAlign w:val="center"/>
          </w:tcPr>
          <w:p w14:paraId="1B74D2B9" w14:textId="77777777" w:rsidR="00320B27" w:rsidRDefault="00320B27" w:rsidP="00174B20">
            <w:r>
              <w:t>Yes</w:t>
            </w:r>
          </w:p>
        </w:tc>
        <w:tc>
          <w:tcPr>
            <w:tcW w:w="940" w:type="dxa"/>
            <w:gridSpan w:val="3"/>
            <w:tcBorders>
              <w:top w:val="single" w:sz="4" w:space="0" w:color="auto"/>
              <w:left w:val="nil"/>
              <w:bottom w:val="single" w:sz="4" w:space="0" w:color="auto"/>
            </w:tcBorders>
            <w:shd w:val="clear" w:color="auto" w:fill="F2F2F2" w:themeFill="background1" w:themeFillShade="F2"/>
            <w:vAlign w:val="center"/>
          </w:tcPr>
          <w:p w14:paraId="6BC4D4A7" w14:textId="77777777" w:rsidR="00320B27" w:rsidRDefault="00000000" w:rsidP="00174B20">
            <w:pPr>
              <w:rPr>
                <w:lang w:eastAsia="en-CA"/>
              </w:rPr>
            </w:pPr>
            <w:sdt>
              <w:sdtPr>
                <w:rPr>
                  <w:lang w:eastAsia="en-CA"/>
                </w:rPr>
                <w:id w:val="-40136737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78" w:type="dxa"/>
            <w:tcBorders>
              <w:top w:val="single" w:sz="4" w:space="0" w:color="auto"/>
              <w:bottom w:val="single" w:sz="4" w:space="0" w:color="auto"/>
              <w:right w:val="nil"/>
            </w:tcBorders>
            <w:vAlign w:val="center"/>
          </w:tcPr>
          <w:p w14:paraId="791EF583" w14:textId="77777777" w:rsidR="00320B27" w:rsidRDefault="00320B27" w:rsidP="00174B20">
            <w:r>
              <w:t>No</w:t>
            </w:r>
          </w:p>
        </w:tc>
        <w:tc>
          <w:tcPr>
            <w:tcW w:w="373" w:type="dxa"/>
            <w:gridSpan w:val="3"/>
            <w:tcBorders>
              <w:top w:val="single" w:sz="4" w:space="0" w:color="auto"/>
              <w:left w:val="nil"/>
              <w:bottom w:val="single" w:sz="4" w:space="0" w:color="auto"/>
            </w:tcBorders>
            <w:shd w:val="clear" w:color="auto" w:fill="F2F2F2" w:themeFill="background1" w:themeFillShade="F2"/>
            <w:vAlign w:val="center"/>
          </w:tcPr>
          <w:p w14:paraId="33BDA3B1" w14:textId="77777777" w:rsidR="00320B27" w:rsidRDefault="00000000" w:rsidP="00174B20">
            <w:pPr>
              <w:rPr>
                <w:lang w:eastAsia="en-CA"/>
              </w:rPr>
            </w:pPr>
            <w:sdt>
              <w:sdtPr>
                <w:rPr>
                  <w:lang w:eastAsia="en-CA"/>
                </w:rPr>
                <w:id w:val="152089425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D3D95F2" w14:textId="77777777" w:rsidR="00320B27" w:rsidRDefault="00320B27" w:rsidP="00174B20">
            <w:r>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tcPr>
          <w:p w14:paraId="0EAE13D3" w14:textId="77777777" w:rsidR="00320B27" w:rsidRDefault="00000000" w:rsidP="00174B20">
            <w:pPr>
              <w:rPr>
                <w:lang w:eastAsia="en-CA"/>
              </w:rPr>
            </w:pPr>
            <w:sdt>
              <w:sdtPr>
                <w:rPr>
                  <w:lang w:eastAsia="en-CA"/>
                </w:rPr>
                <w:id w:val="-95609499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6A6E098" w14:textId="77777777" w:rsidTr="00174B20">
        <w:trPr>
          <w:gridAfter w:val="1"/>
          <w:wAfter w:w="10" w:type="dxa"/>
        </w:trPr>
        <w:tc>
          <w:tcPr>
            <w:tcW w:w="567" w:type="dxa"/>
            <w:tcBorders>
              <w:left w:val="nil"/>
            </w:tcBorders>
            <w:vAlign w:val="center"/>
          </w:tcPr>
          <w:p w14:paraId="445C4C0F" w14:textId="77777777" w:rsidR="00320B27" w:rsidRDefault="00320B27" w:rsidP="00174B20">
            <w:r>
              <w:t>P</w:t>
            </w:r>
          </w:p>
        </w:tc>
        <w:tc>
          <w:tcPr>
            <w:tcW w:w="7230" w:type="dxa"/>
            <w:gridSpan w:val="2"/>
            <w:vAlign w:val="center"/>
          </w:tcPr>
          <w:p w14:paraId="23DEB930" w14:textId="77777777" w:rsidR="00320B27" w:rsidRPr="00814B85" w:rsidRDefault="00320B27" w:rsidP="00174B20">
            <w:pPr>
              <w:rPr>
                <w:lang w:eastAsia="en-CA"/>
              </w:rPr>
            </w:pPr>
            <w:r>
              <w:rPr>
                <w:lang w:eastAsia="en-CA"/>
              </w:rPr>
              <w:t>Record calculated battery capacity (Refer to Annex C2).</w:t>
            </w:r>
          </w:p>
        </w:tc>
        <w:tc>
          <w:tcPr>
            <w:tcW w:w="2268" w:type="dxa"/>
            <w:gridSpan w:val="8"/>
            <w:tcBorders>
              <w:top w:val="single" w:sz="4" w:space="0" w:color="auto"/>
              <w:bottom w:val="single" w:sz="4" w:space="0" w:color="auto"/>
              <w:right w:val="nil"/>
            </w:tcBorders>
            <w:shd w:val="clear" w:color="auto" w:fill="F2F2F2" w:themeFill="background1" w:themeFillShade="F2"/>
          </w:tcPr>
          <w:p w14:paraId="327322D5" w14:textId="037A6A62" w:rsidR="00320B27" w:rsidRDefault="00000000" w:rsidP="00174B20">
            <w:pPr>
              <w:jc w:val="right"/>
              <w:rPr>
                <w:lang w:eastAsia="en-CA"/>
              </w:rPr>
            </w:pPr>
            <w:sdt>
              <w:sdtPr>
                <w:rPr>
                  <w:lang w:eastAsia="en-CA"/>
                </w:rPr>
                <w:id w:val="681714678"/>
                <w:placeholder>
                  <w:docPart w:val="3F8267930E324E77B7AB3272B36DECDC"/>
                </w:placeholder>
              </w:sdtPr>
              <w:sdtContent>
                <w:r w:rsidR="00320B27" w:rsidRPr="00814B85">
                  <w:rPr>
                    <w:lang w:eastAsia="en-CA"/>
                  </w:rPr>
                  <w:t xml:space="preserve"> </w:t>
                </w:r>
                <w:r w:rsidR="00F23F82">
                  <w:rPr>
                    <w:lang w:eastAsia="en-CA"/>
                  </w:rPr>
                  <w:t>2.45</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060C084B" w14:textId="77777777" w:rsidR="00320B27" w:rsidRDefault="00320B27" w:rsidP="00174B20">
            <w:pPr>
              <w:rPr>
                <w:lang w:eastAsia="en-CA"/>
              </w:rPr>
            </w:pPr>
            <w:proofErr w:type="spellStart"/>
            <w:r>
              <w:rPr>
                <w:lang w:eastAsia="en-CA"/>
              </w:rPr>
              <w:t>A</w:t>
            </w:r>
            <w:r>
              <w:rPr>
                <w:rFonts w:cstheme="minorHAnsi"/>
                <w:lang w:eastAsia="en-CA"/>
              </w:rPr>
              <w:t>∙</w:t>
            </w:r>
            <w:r>
              <w:rPr>
                <w:lang w:eastAsia="en-CA"/>
              </w:rPr>
              <w:t>h</w:t>
            </w:r>
            <w:proofErr w:type="spellEnd"/>
          </w:p>
        </w:tc>
      </w:tr>
      <w:tr w:rsidR="00320B27" w14:paraId="55A9E573" w14:textId="77777777" w:rsidTr="00174B20">
        <w:trPr>
          <w:gridAfter w:val="1"/>
          <w:wAfter w:w="10" w:type="dxa"/>
        </w:trPr>
        <w:tc>
          <w:tcPr>
            <w:tcW w:w="567" w:type="dxa"/>
            <w:tcBorders>
              <w:left w:val="nil"/>
            </w:tcBorders>
            <w:vAlign w:val="center"/>
          </w:tcPr>
          <w:p w14:paraId="1B02D54D" w14:textId="77777777" w:rsidR="00320B27" w:rsidRDefault="00320B27" w:rsidP="00174B20">
            <w:r>
              <w:t>Q</w:t>
            </w:r>
          </w:p>
        </w:tc>
        <w:tc>
          <w:tcPr>
            <w:tcW w:w="7230" w:type="dxa"/>
            <w:gridSpan w:val="2"/>
            <w:vAlign w:val="center"/>
          </w:tcPr>
          <w:p w14:paraId="56BDB9A5" w14:textId="77777777" w:rsidR="00320B27" w:rsidRDefault="00320B27" w:rsidP="00174B20">
            <w:pPr>
              <w:rPr>
                <w:lang w:eastAsia="en-CA"/>
              </w:rPr>
            </w:pPr>
            <w:r>
              <w:rPr>
                <w:lang w:eastAsia="en-CA"/>
              </w:rPr>
              <w:t>Record battery terminal voltage after completion of tests.</w:t>
            </w:r>
          </w:p>
        </w:tc>
        <w:tc>
          <w:tcPr>
            <w:tcW w:w="2268" w:type="dxa"/>
            <w:gridSpan w:val="8"/>
            <w:tcBorders>
              <w:top w:val="single" w:sz="4" w:space="0" w:color="auto"/>
              <w:bottom w:val="single" w:sz="4" w:space="0" w:color="auto"/>
              <w:right w:val="nil"/>
            </w:tcBorders>
            <w:shd w:val="clear" w:color="auto" w:fill="F2F2F2" w:themeFill="background1" w:themeFillShade="F2"/>
          </w:tcPr>
          <w:p w14:paraId="4787E481" w14:textId="0A4FDFFC" w:rsidR="00320B27" w:rsidRPr="00814B85" w:rsidRDefault="00000000" w:rsidP="00174B20">
            <w:pPr>
              <w:jc w:val="right"/>
              <w:rPr>
                <w:lang w:eastAsia="en-CA"/>
              </w:rPr>
            </w:pPr>
            <w:sdt>
              <w:sdtPr>
                <w:rPr>
                  <w:lang w:eastAsia="en-CA"/>
                </w:rPr>
                <w:id w:val="-538044983"/>
                <w:placeholder>
                  <w:docPart w:val="646F5138BBAB46D686D858CEDBC46941"/>
                </w:placeholder>
              </w:sdtPr>
              <w:sdtContent>
                <w:r w:rsidR="00F23F82">
                  <w:rPr>
                    <w:lang w:eastAsia="en-CA"/>
                  </w:rPr>
                  <w:t>24.79</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4356027A" w14:textId="77777777" w:rsidR="00320B27" w:rsidRDefault="00320B27" w:rsidP="00174B20">
            <w:pPr>
              <w:rPr>
                <w:lang w:eastAsia="en-CA"/>
              </w:rPr>
            </w:pPr>
            <w:r>
              <w:rPr>
                <w:lang w:eastAsia="en-CA"/>
              </w:rPr>
              <w:t>V dc</w:t>
            </w:r>
          </w:p>
        </w:tc>
      </w:tr>
      <w:tr w:rsidR="00320B27" w:rsidRPr="00C73289" w14:paraId="796EF881" w14:textId="77777777" w:rsidTr="00174B20">
        <w:tc>
          <w:tcPr>
            <w:tcW w:w="11146" w:type="dxa"/>
            <w:gridSpan w:val="14"/>
            <w:tcBorders>
              <w:left w:val="nil"/>
              <w:right w:val="nil"/>
            </w:tcBorders>
          </w:tcPr>
          <w:p w14:paraId="71D45287" w14:textId="77777777" w:rsidR="00320B27" w:rsidRPr="00C73289" w:rsidRDefault="00320B27" w:rsidP="00174B20">
            <w:pPr>
              <w:jc w:val="center"/>
              <w:rPr>
                <w:lang w:eastAsia="en-CA"/>
              </w:rPr>
            </w:pPr>
            <w:r>
              <w:t>EMERGENCY POWER TESTS (Reference: 9.3)</w:t>
            </w:r>
          </w:p>
        </w:tc>
      </w:tr>
      <w:tr w:rsidR="00320B27" w14:paraId="2E7DEDB6" w14:textId="77777777" w:rsidTr="00174B20">
        <w:tc>
          <w:tcPr>
            <w:tcW w:w="567" w:type="dxa"/>
            <w:tcBorders>
              <w:left w:val="nil"/>
            </w:tcBorders>
            <w:vAlign w:val="center"/>
          </w:tcPr>
          <w:p w14:paraId="3140699F" w14:textId="77777777" w:rsidR="00320B27" w:rsidRDefault="00320B27" w:rsidP="00174B20">
            <w:r>
              <w:t>A</w:t>
            </w:r>
          </w:p>
        </w:tc>
        <w:tc>
          <w:tcPr>
            <w:tcW w:w="7230" w:type="dxa"/>
            <w:gridSpan w:val="2"/>
            <w:vAlign w:val="center"/>
          </w:tcPr>
          <w:p w14:paraId="0F20BCE0" w14:textId="77777777" w:rsidR="00320B27" w:rsidRPr="00295E56" w:rsidRDefault="00320B27" w:rsidP="00174B20">
            <w:r>
              <w:t xml:space="preserve">Generator provides power to the AC </w:t>
            </w:r>
            <w:r>
              <w:rPr>
                <w:i/>
                <w:iCs/>
              </w:rPr>
              <w:t>circuit</w:t>
            </w:r>
            <w:r>
              <w:t xml:space="preserve"> serving the </w:t>
            </w:r>
            <w:r>
              <w:rPr>
                <w:i/>
                <w:iCs/>
              </w:rPr>
              <w:t>fire alarm</w:t>
            </w:r>
            <w:r>
              <w:t xml:space="preserve"> system.</w:t>
            </w:r>
          </w:p>
        </w:tc>
        <w:tc>
          <w:tcPr>
            <w:tcW w:w="487" w:type="dxa"/>
            <w:gridSpan w:val="2"/>
            <w:tcBorders>
              <w:top w:val="single" w:sz="4" w:space="0" w:color="auto"/>
              <w:bottom w:val="single" w:sz="4" w:space="0" w:color="auto"/>
              <w:right w:val="nil"/>
            </w:tcBorders>
            <w:vAlign w:val="center"/>
          </w:tcPr>
          <w:p w14:paraId="75FA951E"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937A57F" w14:textId="77777777" w:rsidR="00320B27" w:rsidRDefault="00000000" w:rsidP="00174B20">
            <w:pPr>
              <w:rPr>
                <w:lang w:eastAsia="en-CA"/>
              </w:rPr>
            </w:pPr>
            <w:sdt>
              <w:sdtPr>
                <w:rPr>
                  <w:lang w:eastAsia="en-CA"/>
                </w:rPr>
                <w:id w:val="21902903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56D4CDE1"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CEB1B49" w14:textId="7A802AEE" w:rsidR="00320B27" w:rsidRDefault="00000000" w:rsidP="00174B20">
            <w:pPr>
              <w:rPr>
                <w:lang w:eastAsia="en-CA"/>
              </w:rPr>
            </w:pPr>
            <w:sdt>
              <w:sdtPr>
                <w:rPr>
                  <w:lang w:eastAsia="en-CA"/>
                </w:rPr>
                <w:id w:val="716395755"/>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708" w:type="dxa"/>
            <w:tcBorders>
              <w:top w:val="single" w:sz="4" w:space="0" w:color="auto"/>
              <w:bottom w:val="single" w:sz="4" w:space="0" w:color="auto"/>
              <w:right w:val="nil"/>
            </w:tcBorders>
            <w:vAlign w:val="center"/>
          </w:tcPr>
          <w:p w14:paraId="2282A49A"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8F15CB3" w14:textId="77777777" w:rsidR="00320B27" w:rsidRDefault="00000000" w:rsidP="00174B20">
            <w:pPr>
              <w:rPr>
                <w:lang w:eastAsia="en-CA"/>
              </w:rPr>
            </w:pPr>
            <w:sdt>
              <w:sdtPr>
                <w:rPr>
                  <w:lang w:eastAsia="en-CA"/>
                </w:rPr>
                <w:id w:val="24962572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7F2373D" w14:textId="77777777" w:rsidTr="00174B20">
        <w:tc>
          <w:tcPr>
            <w:tcW w:w="567" w:type="dxa"/>
            <w:tcBorders>
              <w:left w:val="nil"/>
            </w:tcBorders>
            <w:vAlign w:val="center"/>
          </w:tcPr>
          <w:p w14:paraId="301518D0" w14:textId="77777777" w:rsidR="00320B27" w:rsidRDefault="00320B27" w:rsidP="00174B20">
            <w:r>
              <w:t>B</w:t>
            </w:r>
          </w:p>
        </w:tc>
        <w:tc>
          <w:tcPr>
            <w:tcW w:w="7230" w:type="dxa"/>
            <w:gridSpan w:val="2"/>
            <w:vAlign w:val="center"/>
          </w:tcPr>
          <w:p w14:paraId="3465B828" w14:textId="77777777" w:rsidR="00320B27" w:rsidRPr="00295E56" w:rsidRDefault="00320B27" w:rsidP="00174B20">
            <w:r>
              <w:t xml:space="preserve">Trouble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3D56B325"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2235966" w14:textId="77777777" w:rsidR="00320B27" w:rsidRDefault="00000000" w:rsidP="00174B20">
            <w:pPr>
              <w:rPr>
                <w:lang w:eastAsia="en-CA"/>
              </w:rPr>
            </w:pPr>
            <w:sdt>
              <w:sdtPr>
                <w:rPr>
                  <w:lang w:eastAsia="en-CA"/>
                </w:rPr>
                <w:id w:val="-105423458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6129786B"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EFD7CF6" w14:textId="77777777" w:rsidR="00320B27" w:rsidRDefault="00000000" w:rsidP="00174B20">
            <w:pPr>
              <w:rPr>
                <w:lang w:eastAsia="en-CA"/>
              </w:rPr>
            </w:pPr>
            <w:sdt>
              <w:sdtPr>
                <w:rPr>
                  <w:lang w:eastAsia="en-CA"/>
                </w:rPr>
                <w:id w:val="-9433060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DAFA5E9"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67CAC7E" w14:textId="47667F88" w:rsidR="00320B27" w:rsidRDefault="00000000" w:rsidP="00174B20">
            <w:pPr>
              <w:rPr>
                <w:lang w:eastAsia="en-CA"/>
              </w:rPr>
            </w:pPr>
            <w:sdt>
              <w:sdtPr>
                <w:rPr>
                  <w:lang w:eastAsia="en-CA"/>
                </w:rPr>
                <w:id w:val="-1061637877"/>
                <w14:checkbox>
                  <w14:checked w14:val="1"/>
                  <w14:checkedState w14:val="0050" w14:font="Wingdings 2"/>
                  <w14:uncheckedState w14:val="0020" w14:font="Wingdings 2"/>
                </w14:checkbox>
              </w:sdtPr>
              <w:sdtContent>
                <w:r w:rsidR="00F23F82">
                  <w:rPr>
                    <w:lang w:eastAsia="en-CA"/>
                  </w:rPr>
                  <w:sym w:font="Wingdings 2" w:char="F050"/>
                </w:r>
              </w:sdtContent>
            </w:sdt>
          </w:p>
        </w:tc>
      </w:tr>
      <w:tr w:rsidR="00320B27" w14:paraId="7402F8DD" w14:textId="77777777" w:rsidTr="00174B20">
        <w:tc>
          <w:tcPr>
            <w:tcW w:w="567" w:type="dxa"/>
            <w:tcBorders>
              <w:left w:val="nil"/>
            </w:tcBorders>
            <w:vAlign w:val="center"/>
          </w:tcPr>
          <w:p w14:paraId="623DF45A" w14:textId="77777777" w:rsidR="00320B27" w:rsidRDefault="00320B27" w:rsidP="00174B20">
            <w:r>
              <w:t>C</w:t>
            </w:r>
          </w:p>
        </w:tc>
        <w:tc>
          <w:tcPr>
            <w:tcW w:w="7230" w:type="dxa"/>
            <w:gridSpan w:val="2"/>
            <w:vAlign w:val="center"/>
          </w:tcPr>
          <w:p w14:paraId="7DD40EB0" w14:textId="77777777" w:rsidR="00320B27" w:rsidRPr="00295E56" w:rsidRDefault="00320B27" w:rsidP="00174B20">
            <w:r>
              <w:t xml:space="preserve">Generator Run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4B4468A7"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A6FAC1B" w14:textId="77777777" w:rsidR="00320B27" w:rsidRDefault="00000000" w:rsidP="00174B20">
            <w:pPr>
              <w:rPr>
                <w:lang w:eastAsia="en-CA"/>
              </w:rPr>
            </w:pPr>
            <w:sdt>
              <w:sdtPr>
                <w:rPr>
                  <w:lang w:eastAsia="en-CA"/>
                </w:rPr>
                <w:id w:val="172872530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492A4EB1"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719AFB1" w14:textId="77777777" w:rsidR="00320B27" w:rsidRDefault="00000000" w:rsidP="00174B20">
            <w:pPr>
              <w:rPr>
                <w:lang w:eastAsia="en-CA"/>
              </w:rPr>
            </w:pPr>
            <w:sdt>
              <w:sdtPr>
                <w:rPr>
                  <w:lang w:eastAsia="en-CA"/>
                </w:rPr>
                <w:id w:val="199621858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F761FE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1B1908A" w14:textId="3CE19E47" w:rsidR="00320B27" w:rsidRDefault="00000000" w:rsidP="00174B20">
            <w:pPr>
              <w:rPr>
                <w:lang w:eastAsia="en-CA"/>
              </w:rPr>
            </w:pPr>
            <w:sdt>
              <w:sdtPr>
                <w:rPr>
                  <w:lang w:eastAsia="en-CA"/>
                </w:rPr>
                <w:id w:val="1913967260"/>
                <w14:checkbox>
                  <w14:checked w14:val="1"/>
                  <w14:checkedState w14:val="0050" w14:font="Wingdings 2"/>
                  <w14:uncheckedState w14:val="0020" w14:font="Wingdings 2"/>
                </w14:checkbox>
              </w:sdtPr>
              <w:sdtContent>
                <w:r w:rsidR="00F23F82">
                  <w:rPr>
                    <w:lang w:eastAsia="en-CA"/>
                  </w:rPr>
                  <w:sym w:font="Wingdings 2" w:char="F050"/>
                </w:r>
              </w:sdtContent>
            </w:sdt>
          </w:p>
        </w:tc>
      </w:tr>
    </w:tbl>
    <w:p w14:paraId="3112245B" w14:textId="77777777" w:rsidR="00320B27" w:rsidRDefault="00320B27" w:rsidP="00320B27"/>
    <w:p w14:paraId="20098A75" w14:textId="77777777" w:rsidR="00320B27" w:rsidRDefault="00320B27" w:rsidP="00320B27"/>
    <w:p w14:paraId="0D4A7FAD" w14:textId="77777777" w:rsidR="0031098F" w:rsidRDefault="0031098F">
      <w:pPr>
        <w:spacing w:after="200" w:line="276" w:lineRule="auto"/>
      </w:pPr>
      <w:r>
        <w:br w:type="page"/>
      </w:r>
    </w:p>
    <w:p w14:paraId="349CF104" w14:textId="4E72D09D" w:rsidR="00320B27" w:rsidRDefault="00320B27" w:rsidP="00D2445D">
      <w:pPr>
        <w:pStyle w:val="Heading2"/>
        <w:numPr>
          <w:ilvl w:val="1"/>
          <w:numId w:val="31"/>
        </w:numPr>
        <w:ind w:left="1134" w:hanging="1141"/>
      </w:pPr>
      <w:r>
        <w:lastRenderedPageBreak/>
        <w:t>Emergency Power Supply Test and Inspection (12)</w:t>
      </w:r>
    </w:p>
    <w:p w14:paraId="03D706D1" w14:textId="77777777" w:rsidR="00320B27" w:rsidRDefault="00320B27" w:rsidP="00320B27">
      <w:r>
        <w:t>NOTE 1: See 9.2, 9.3, 9.4, and Annex C, Battery Tests</w:t>
      </w:r>
    </w:p>
    <w:p w14:paraId="6B2D23AA" w14:textId="77777777" w:rsidR="00320B27" w:rsidRPr="002A280B" w:rsidRDefault="00320B27" w:rsidP="00320B27">
      <w:r>
        <w:t xml:space="preserve">NOTE 2: Complete section for each </w:t>
      </w:r>
      <w:r>
        <w:rPr>
          <w:i/>
          <w:iCs/>
        </w:rPr>
        <w:t>emergency power supply.</w:t>
      </w:r>
    </w:p>
    <w:p w14:paraId="3DBE2340" w14:textId="77777777" w:rsidR="00320B27" w:rsidRDefault="00320B27" w:rsidP="00320B27"/>
    <w:tbl>
      <w:tblPr>
        <w:tblStyle w:val="TableGrid"/>
        <w:tblW w:w="0" w:type="auto"/>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320B27" w14:paraId="28590B4D" w14:textId="77777777" w:rsidTr="00174B20">
        <w:tc>
          <w:tcPr>
            <w:tcW w:w="2948" w:type="dxa"/>
            <w:gridSpan w:val="3"/>
            <w:tcBorders>
              <w:left w:val="nil"/>
              <w:right w:val="nil"/>
            </w:tcBorders>
          </w:tcPr>
          <w:p w14:paraId="425B16B5" w14:textId="77777777" w:rsidR="00320B27" w:rsidRPr="00B36AD1" w:rsidRDefault="00320B27" w:rsidP="00174B20">
            <w:r>
              <w:rPr>
                <w:i/>
                <w:iCs/>
              </w:rPr>
              <w:t>Emergency power supply</w:t>
            </w:r>
            <w:r>
              <w:t xml:space="preserve"> location:</w:t>
            </w:r>
          </w:p>
        </w:tc>
        <w:tc>
          <w:tcPr>
            <w:tcW w:w="7852" w:type="dxa"/>
            <w:gridSpan w:val="19"/>
            <w:tcBorders>
              <w:left w:val="nil"/>
              <w:right w:val="nil"/>
            </w:tcBorders>
            <w:shd w:val="clear" w:color="auto" w:fill="F2F2F2" w:themeFill="background1" w:themeFillShade="F2"/>
          </w:tcPr>
          <w:p w14:paraId="3B82EA08" w14:textId="3D5150B7" w:rsidR="00320B27" w:rsidRDefault="00000000" w:rsidP="00174B20">
            <w:sdt>
              <w:sdtPr>
                <w:rPr>
                  <w:lang w:eastAsia="en-CA"/>
                </w:rPr>
                <w:id w:val="-2057296899"/>
                <w:placeholder>
                  <w:docPart w:val="DBF857E899CF4B1C8D8C09311D6C3CAA"/>
                </w:placeholder>
              </w:sdtPr>
              <w:sdtContent>
                <w:r w:rsidR="00320B27" w:rsidRPr="00814B85">
                  <w:rPr>
                    <w:lang w:eastAsia="en-CA"/>
                  </w:rPr>
                  <w:t xml:space="preserve"> </w:t>
                </w:r>
                <w:r w:rsidR="00F23F82">
                  <w:rPr>
                    <w:lang w:eastAsia="en-CA"/>
                  </w:rPr>
                  <w:t>Booster Zone 7 (PNL-BH CCT-40)</w:t>
                </w:r>
              </w:sdtContent>
            </w:sdt>
          </w:p>
        </w:tc>
      </w:tr>
      <w:tr w:rsidR="00320B27" w14:paraId="37265414" w14:textId="77777777" w:rsidTr="00174B20">
        <w:tc>
          <w:tcPr>
            <w:tcW w:w="3119" w:type="dxa"/>
            <w:gridSpan w:val="4"/>
            <w:tcBorders>
              <w:left w:val="nil"/>
              <w:right w:val="nil"/>
            </w:tcBorders>
          </w:tcPr>
          <w:p w14:paraId="7B134D01" w14:textId="77777777" w:rsidR="00320B27" w:rsidRDefault="00320B27" w:rsidP="00174B20">
            <w:pPr>
              <w:rPr>
                <w:i/>
                <w:iCs/>
              </w:rPr>
            </w:pPr>
            <w:r>
              <w:rPr>
                <w:i/>
                <w:iCs/>
              </w:rPr>
              <w:t xml:space="preserve">Emergency power supply </w:t>
            </w:r>
            <w:r w:rsidRPr="002A280B">
              <w:t>identification:</w:t>
            </w:r>
          </w:p>
        </w:tc>
        <w:tc>
          <w:tcPr>
            <w:tcW w:w="7681" w:type="dxa"/>
            <w:gridSpan w:val="18"/>
            <w:tcBorders>
              <w:left w:val="nil"/>
              <w:right w:val="nil"/>
            </w:tcBorders>
            <w:shd w:val="clear" w:color="auto" w:fill="F2F2F2" w:themeFill="background1" w:themeFillShade="F2"/>
          </w:tcPr>
          <w:p w14:paraId="2E7E1CDF" w14:textId="36BAC815" w:rsidR="00320B27" w:rsidRPr="00814B85" w:rsidRDefault="00000000" w:rsidP="00174B20">
            <w:pPr>
              <w:rPr>
                <w:lang w:eastAsia="en-CA"/>
              </w:rPr>
            </w:pPr>
            <w:sdt>
              <w:sdtPr>
                <w:rPr>
                  <w:lang w:eastAsia="en-CA"/>
                </w:rPr>
                <w:id w:val="-32268224"/>
                <w:placeholder>
                  <w:docPart w:val="7CD0E187260C4C518833C90C1021ABA4"/>
                </w:placeholder>
              </w:sdtPr>
              <w:sdtContent>
                <w:r w:rsidR="00320B27" w:rsidRPr="00814B85">
                  <w:rPr>
                    <w:lang w:eastAsia="en-CA"/>
                  </w:rPr>
                  <w:t xml:space="preserve"> </w:t>
                </w:r>
                <w:r w:rsidR="00F23F82">
                  <w:rPr>
                    <w:lang w:eastAsia="en-CA"/>
                  </w:rPr>
                  <w:t>Booster Zone 7 Batteries</w:t>
                </w:r>
              </w:sdtContent>
            </w:sdt>
          </w:p>
        </w:tc>
      </w:tr>
      <w:tr w:rsidR="00320B27" w14:paraId="3B4D71FF" w14:textId="77777777" w:rsidTr="00174B20">
        <w:tc>
          <w:tcPr>
            <w:tcW w:w="3119" w:type="dxa"/>
            <w:gridSpan w:val="4"/>
            <w:tcBorders>
              <w:left w:val="nil"/>
              <w:bottom w:val="single" w:sz="4" w:space="0" w:color="auto"/>
              <w:right w:val="nil"/>
            </w:tcBorders>
          </w:tcPr>
          <w:p w14:paraId="54745E87" w14:textId="77777777" w:rsidR="00320B27" w:rsidRPr="002A280B" w:rsidRDefault="00320B27" w:rsidP="00174B20">
            <w:r>
              <w:rPr>
                <w:i/>
                <w:iCs/>
              </w:rPr>
              <w:t>Emergency power supply</w:t>
            </w:r>
            <w:r>
              <w:t xml:space="preserve"> provided by:</w:t>
            </w:r>
          </w:p>
        </w:tc>
        <w:tc>
          <w:tcPr>
            <w:tcW w:w="7681" w:type="dxa"/>
            <w:gridSpan w:val="18"/>
            <w:tcBorders>
              <w:left w:val="nil"/>
              <w:bottom w:val="single" w:sz="4" w:space="0" w:color="auto"/>
              <w:right w:val="nil"/>
            </w:tcBorders>
            <w:shd w:val="clear" w:color="auto" w:fill="F2F2F2" w:themeFill="background1" w:themeFillShade="F2"/>
          </w:tcPr>
          <w:p w14:paraId="0F5B4407" w14:textId="77777777" w:rsidR="00320B27" w:rsidRPr="00814B85" w:rsidRDefault="00000000" w:rsidP="00174B20">
            <w:pPr>
              <w:rPr>
                <w:lang w:eastAsia="en-CA"/>
              </w:rPr>
            </w:pPr>
            <w:sdt>
              <w:sdtPr>
                <w:rPr>
                  <w:lang w:eastAsia="en-CA"/>
                </w:rPr>
                <w:id w:val="579803702"/>
                <w:placeholder>
                  <w:docPart w:val="8C90CA6D43B042AA9D75238D516CEF79"/>
                </w:placeholder>
              </w:sdtPr>
              <w:sdtContent>
                <w:r w:rsidR="00320B27" w:rsidRPr="00814B85">
                  <w:rPr>
                    <w:lang w:eastAsia="en-CA"/>
                  </w:rPr>
                  <w:t xml:space="preserve"> </w:t>
                </w:r>
              </w:sdtContent>
            </w:sdt>
          </w:p>
        </w:tc>
      </w:tr>
      <w:tr w:rsidR="00320B27" w14:paraId="77E7B27C" w14:textId="77777777" w:rsidTr="00174B20">
        <w:tc>
          <w:tcPr>
            <w:tcW w:w="1350" w:type="dxa"/>
            <w:tcBorders>
              <w:left w:val="nil"/>
              <w:bottom w:val="single" w:sz="4" w:space="0" w:color="auto"/>
              <w:right w:val="nil"/>
            </w:tcBorders>
          </w:tcPr>
          <w:p w14:paraId="251B18FB" w14:textId="77777777" w:rsidR="00320B27" w:rsidRPr="00814B85" w:rsidRDefault="00320B27" w:rsidP="00174B20">
            <w:pPr>
              <w:jc w:val="right"/>
              <w:rPr>
                <w:lang w:eastAsia="en-CA"/>
              </w:rPr>
            </w:pPr>
            <w:r>
              <w:rPr>
                <w:lang w:eastAsia="en-CA"/>
              </w:rPr>
              <w:t>Batteries</w:t>
            </w:r>
          </w:p>
        </w:tc>
        <w:tc>
          <w:tcPr>
            <w:tcW w:w="1350" w:type="dxa"/>
            <w:tcBorders>
              <w:left w:val="nil"/>
              <w:bottom w:val="single" w:sz="4" w:space="0" w:color="auto"/>
              <w:right w:val="single" w:sz="4" w:space="0" w:color="auto"/>
            </w:tcBorders>
            <w:shd w:val="clear" w:color="auto" w:fill="F2F2F2" w:themeFill="background1" w:themeFillShade="F2"/>
            <w:vAlign w:val="center"/>
          </w:tcPr>
          <w:p w14:paraId="1B9A2AC1" w14:textId="4E519864" w:rsidR="00320B27" w:rsidRPr="00814B85" w:rsidRDefault="00000000" w:rsidP="00174B20">
            <w:pPr>
              <w:rPr>
                <w:lang w:eastAsia="en-CA"/>
              </w:rPr>
            </w:pPr>
            <w:sdt>
              <w:sdtPr>
                <w:rPr>
                  <w:lang w:eastAsia="en-CA"/>
                </w:rPr>
                <w:id w:val="-964880402"/>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1350" w:type="dxa"/>
            <w:gridSpan w:val="4"/>
            <w:tcBorders>
              <w:left w:val="single" w:sz="4" w:space="0" w:color="auto"/>
              <w:bottom w:val="single" w:sz="4" w:space="0" w:color="auto"/>
              <w:right w:val="nil"/>
            </w:tcBorders>
          </w:tcPr>
          <w:p w14:paraId="0466F23A" w14:textId="77777777" w:rsidR="00320B27" w:rsidRPr="00814B85" w:rsidRDefault="00320B27" w:rsidP="00174B20">
            <w:pPr>
              <w:jc w:val="right"/>
              <w:rPr>
                <w:lang w:eastAsia="en-CA"/>
              </w:rPr>
            </w:pPr>
            <w:r>
              <w:rPr>
                <w:lang w:eastAsia="en-CA"/>
              </w:rPr>
              <w:t>Generator</w:t>
            </w:r>
          </w:p>
        </w:tc>
        <w:tc>
          <w:tcPr>
            <w:tcW w:w="1350" w:type="dxa"/>
            <w:gridSpan w:val="4"/>
            <w:tcBorders>
              <w:left w:val="nil"/>
              <w:bottom w:val="single" w:sz="4" w:space="0" w:color="auto"/>
              <w:right w:val="single" w:sz="4" w:space="0" w:color="auto"/>
            </w:tcBorders>
            <w:shd w:val="clear" w:color="auto" w:fill="F2F2F2" w:themeFill="background1" w:themeFillShade="F2"/>
            <w:vAlign w:val="center"/>
          </w:tcPr>
          <w:p w14:paraId="7C6752D0" w14:textId="77777777" w:rsidR="00320B27" w:rsidRPr="00814B85" w:rsidRDefault="00000000" w:rsidP="00174B20">
            <w:pPr>
              <w:rPr>
                <w:lang w:eastAsia="en-CA"/>
              </w:rPr>
            </w:pPr>
            <w:sdt>
              <w:sdtPr>
                <w:rPr>
                  <w:lang w:eastAsia="en-CA"/>
                </w:rPr>
                <w:id w:val="166697750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22E0FB29" w14:textId="77777777" w:rsidR="00320B27" w:rsidRPr="00814B85" w:rsidRDefault="00320B27" w:rsidP="00174B20">
            <w:pPr>
              <w:jc w:val="right"/>
              <w:rPr>
                <w:lang w:eastAsia="en-CA"/>
              </w:rPr>
            </w:pPr>
            <w:r>
              <w:rPr>
                <w:lang w:eastAsia="en-CA"/>
              </w:rPr>
              <w:t>UPS</w:t>
            </w:r>
          </w:p>
        </w:tc>
        <w:tc>
          <w:tcPr>
            <w:tcW w:w="1350" w:type="dxa"/>
            <w:gridSpan w:val="3"/>
            <w:tcBorders>
              <w:left w:val="nil"/>
              <w:bottom w:val="single" w:sz="4" w:space="0" w:color="auto"/>
              <w:right w:val="single" w:sz="4" w:space="0" w:color="auto"/>
            </w:tcBorders>
            <w:shd w:val="clear" w:color="auto" w:fill="F2F2F2" w:themeFill="background1" w:themeFillShade="F2"/>
            <w:vAlign w:val="center"/>
          </w:tcPr>
          <w:p w14:paraId="2C1028A4" w14:textId="77777777" w:rsidR="00320B27" w:rsidRPr="00814B85" w:rsidRDefault="00000000" w:rsidP="00174B20">
            <w:pPr>
              <w:rPr>
                <w:lang w:eastAsia="en-CA"/>
              </w:rPr>
            </w:pPr>
            <w:sdt>
              <w:sdtPr>
                <w:rPr>
                  <w:lang w:eastAsia="en-CA"/>
                </w:rPr>
                <w:id w:val="-13526814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02F3DFC4" w14:textId="77777777" w:rsidR="00320B27" w:rsidRPr="00814B85" w:rsidRDefault="00320B27" w:rsidP="00174B20">
            <w:pPr>
              <w:jc w:val="right"/>
              <w:rPr>
                <w:lang w:eastAsia="en-CA"/>
              </w:rPr>
            </w:pPr>
            <w:r>
              <w:rPr>
                <w:lang w:eastAsia="en-CA"/>
              </w:rPr>
              <w:t>Combination</w:t>
            </w:r>
          </w:p>
        </w:tc>
        <w:tc>
          <w:tcPr>
            <w:tcW w:w="1350" w:type="dxa"/>
            <w:gridSpan w:val="3"/>
            <w:tcBorders>
              <w:left w:val="nil"/>
              <w:bottom w:val="single" w:sz="4" w:space="0" w:color="auto"/>
              <w:right w:val="nil"/>
            </w:tcBorders>
            <w:shd w:val="clear" w:color="auto" w:fill="F2F2F2" w:themeFill="background1" w:themeFillShade="F2"/>
            <w:vAlign w:val="center"/>
          </w:tcPr>
          <w:p w14:paraId="60DC20EB" w14:textId="77777777" w:rsidR="00320B27" w:rsidRPr="00814B85" w:rsidRDefault="00000000" w:rsidP="00174B20">
            <w:pPr>
              <w:rPr>
                <w:lang w:eastAsia="en-CA"/>
              </w:rPr>
            </w:pPr>
            <w:sdt>
              <w:sdtPr>
                <w:rPr>
                  <w:lang w:eastAsia="en-CA"/>
                </w:rPr>
                <w:id w:val="16861087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8F676D7" w14:textId="77777777" w:rsidTr="00174B20">
        <w:tc>
          <w:tcPr>
            <w:tcW w:w="3544" w:type="dxa"/>
            <w:gridSpan w:val="5"/>
            <w:tcBorders>
              <w:left w:val="nil"/>
              <w:right w:val="single" w:sz="4" w:space="0" w:color="auto"/>
            </w:tcBorders>
          </w:tcPr>
          <w:p w14:paraId="0EB72B19" w14:textId="77777777" w:rsidR="00320B27" w:rsidRDefault="00320B27" w:rsidP="00174B20">
            <w:pPr>
              <w:rPr>
                <w:lang w:eastAsia="en-CA"/>
              </w:rPr>
            </w:pPr>
            <w:r>
              <w:rPr>
                <w:lang w:eastAsia="en-CA"/>
              </w:rPr>
              <w:t>NBC required full load alarm operation time</w:t>
            </w:r>
          </w:p>
        </w:tc>
        <w:tc>
          <w:tcPr>
            <w:tcW w:w="907" w:type="dxa"/>
            <w:gridSpan w:val="2"/>
            <w:tcBorders>
              <w:left w:val="single" w:sz="4" w:space="0" w:color="auto"/>
              <w:right w:val="nil"/>
            </w:tcBorders>
          </w:tcPr>
          <w:p w14:paraId="23FD0EDD" w14:textId="77777777" w:rsidR="00320B27" w:rsidRDefault="00320B27" w:rsidP="00174B20">
            <w:pPr>
              <w:jc w:val="right"/>
              <w:rPr>
                <w:lang w:eastAsia="en-CA"/>
              </w:rPr>
            </w:pPr>
            <w:r>
              <w:rPr>
                <w:lang w:eastAsia="en-CA"/>
              </w:rPr>
              <w:t>2h</w:t>
            </w:r>
          </w:p>
        </w:tc>
        <w:tc>
          <w:tcPr>
            <w:tcW w:w="907" w:type="dxa"/>
            <w:gridSpan w:val="2"/>
            <w:tcBorders>
              <w:left w:val="nil"/>
              <w:right w:val="single" w:sz="4" w:space="0" w:color="auto"/>
            </w:tcBorders>
            <w:shd w:val="clear" w:color="auto" w:fill="F2F2F2" w:themeFill="background1" w:themeFillShade="F2"/>
          </w:tcPr>
          <w:p w14:paraId="3E2FF147" w14:textId="77777777" w:rsidR="00320B27" w:rsidRDefault="00000000" w:rsidP="00174B20">
            <w:pPr>
              <w:rPr>
                <w:lang w:eastAsia="en-CA"/>
              </w:rPr>
            </w:pPr>
            <w:sdt>
              <w:sdtPr>
                <w:rPr>
                  <w:lang w:eastAsia="en-CA"/>
                </w:rPr>
                <w:id w:val="-36305734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gridSpan w:val="3"/>
            <w:tcBorders>
              <w:left w:val="single" w:sz="4" w:space="0" w:color="auto"/>
              <w:right w:val="nil"/>
            </w:tcBorders>
          </w:tcPr>
          <w:p w14:paraId="50480516" w14:textId="77777777" w:rsidR="00320B27" w:rsidRDefault="00320B27" w:rsidP="00174B20">
            <w:pPr>
              <w:jc w:val="right"/>
              <w:rPr>
                <w:lang w:eastAsia="en-CA"/>
              </w:rPr>
            </w:pPr>
            <w:r>
              <w:rPr>
                <w:lang w:eastAsia="en-CA"/>
              </w:rPr>
              <w:t>1h</w:t>
            </w:r>
          </w:p>
        </w:tc>
        <w:tc>
          <w:tcPr>
            <w:tcW w:w="907" w:type="dxa"/>
            <w:gridSpan w:val="2"/>
            <w:tcBorders>
              <w:left w:val="nil"/>
              <w:right w:val="single" w:sz="4" w:space="0" w:color="auto"/>
            </w:tcBorders>
            <w:shd w:val="clear" w:color="auto" w:fill="F2F2F2" w:themeFill="background1" w:themeFillShade="F2"/>
          </w:tcPr>
          <w:p w14:paraId="75F80417" w14:textId="77777777" w:rsidR="00320B27" w:rsidRDefault="00000000" w:rsidP="00174B20">
            <w:pPr>
              <w:rPr>
                <w:lang w:eastAsia="en-CA"/>
              </w:rPr>
            </w:pPr>
            <w:sdt>
              <w:sdtPr>
                <w:rPr>
                  <w:lang w:eastAsia="en-CA"/>
                </w:rPr>
                <w:id w:val="-45911435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tcBorders>
              <w:left w:val="single" w:sz="4" w:space="0" w:color="auto"/>
              <w:right w:val="nil"/>
            </w:tcBorders>
          </w:tcPr>
          <w:p w14:paraId="46C1E429" w14:textId="77777777" w:rsidR="00320B27" w:rsidRDefault="00320B27" w:rsidP="00174B20">
            <w:pPr>
              <w:jc w:val="right"/>
              <w:rPr>
                <w:lang w:eastAsia="en-CA"/>
              </w:rPr>
            </w:pPr>
            <w:r>
              <w:rPr>
                <w:lang w:eastAsia="en-CA"/>
              </w:rPr>
              <w:t>30min</w:t>
            </w:r>
          </w:p>
        </w:tc>
        <w:tc>
          <w:tcPr>
            <w:tcW w:w="907" w:type="dxa"/>
            <w:gridSpan w:val="3"/>
            <w:tcBorders>
              <w:left w:val="nil"/>
              <w:right w:val="single" w:sz="4" w:space="0" w:color="auto"/>
            </w:tcBorders>
            <w:shd w:val="clear" w:color="auto" w:fill="F2F2F2" w:themeFill="background1" w:themeFillShade="F2"/>
          </w:tcPr>
          <w:p w14:paraId="175AD1D6" w14:textId="5E0ED9A1" w:rsidR="00320B27" w:rsidRDefault="00000000" w:rsidP="00174B20">
            <w:pPr>
              <w:rPr>
                <w:lang w:eastAsia="en-CA"/>
              </w:rPr>
            </w:pPr>
            <w:sdt>
              <w:sdtPr>
                <w:rPr>
                  <w:lang w:eastAsia="en-CA"/>
                </w:rPr>
                <w:id w:val="1170296068"/>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907" w:type="dxa"/>
            <w:gridSpan w:val="3"/>
            <w:tcBorders>
              <w:left w:val="single" w:sz="4" w:space="0" w:color="auto"/>
              <w:right w:val="nil"/>
            </w:tcBorders>
          </w:tcPr>
          <w:p w14:paraId="1230C986" w14:textId="77777777" w:rsidR="00320B27" w:rsidRDefault="00320B27" w:rsidP="00174B20">
            <w:pPr>
              <w:jc w:val="right"/>
              <w:rPr>
                <w:lang w:eastAsia="en-CA"/>
              </w:rPr>
            </w:pPr>
            <w:r>
              <w:rPr>
                <w:lang w:eastAsia="en-CA"/>
              </w:rPr>
              <w:t>5 min</w:t>
            </w:r>
          </w:p>
        </w:tc>
        <w:tc>
          <w:tcPr>
            <w:tcW w:w="907" w:type="dxa"/>
            <w:tcBorders>
              <w:left w:val="nil"/>
              <w:right w:val="nil"/>
            </w:tcBorders>
            <w:shd w:val="clear" w:color="auto" w:fill="F2F2F2" w:themeFill="background1" w:themeFillShade="F2"/>
          </w:tcPr>
          <w:p w14:paraId="74AFD7CB" w14:textId="77777777" w:rsidR="00320B27" w:rsidRDefault="00000000" w:rsidP="00174B20">
            <w:pPr>
              <w:rPr>
                <w:lang w:eastAsia="en-CA"/>
              </w:rPr>
            </w:pPr>
            <w:sdt>
              <w:sdtPr>
                <w:rPr>
                  <w:lang w:eastAsia="en-CA"/>
                </w:rPr>
                <w:id w:val="-48455130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468ACB8" w14:textId="77777777" w:rsidTr="00174B20">
        <w:tc>
          <w:tcPr>
            <w:tcW w:w="3544" w:type="dxa"/>
            <w:gridSpan w:val="5"/>
            <w:tcBorders>
              <w:left w:val="nil"/>
              <w:right w:val="single" w:sz="4" w:space="0" w:color="auto"/>
            </w:tcBorders>
          </w:tcPr>
          <w:p w14:paraId="4239E5C1" w14:textId="77777777" w:rsidR="00320B27" w:rsidRDefault="00320B27" w:rsidP="00174B20">
            <w:pPr>
              <w:rPr>
                <w:lang w:eastAsia="en-CA"/>
              </w:rPr>
            </w:pPr>
            <w:r>
              <w:rPr>
                <w:lang w:eastAsia="en-CA"/>
              </w:rPr>
              <w:t>Installed batteries</w:t>
            </w:r>
          </w:p>
        </w:tc>
        <w:tc>
          <w:tcPr>
            <w:tcW w:w="1209" w:type="dxa"/>
            <w:gridSpan w:val="3"/>
            <w:tcBorders>
              <w:left w:val="single" w:sz="4" w:space="0" w:color="auto"/>
              <w:right w:val="nil"/>
            </w:tcBorders>
          </w:tcPr>
          <w:p w14:paraId="422FFA2D" w14:textId="77777777" w:rsidR="00320B27" w:rsidRDefault="00320B27" w:rsidP="00174B20">
            <w:pPr>
              <w:jc w:val="right"/>
              <w:rPr>
                <w:lang w:eastAsia="en-CA"/>
              </w:rPr>
            </w:pPr>
            <w:r>
              <w:rPr>
                <w:lang w:eastAsia="en-CA"/>
              </w:rPr>
              <w:t>Qty:</w:t>
            </w:r>
          </w:p>
        </w:tc>
        <w:tc>
          <w:tcPr>
            <w:tcW w:w="1209" w:type="dxa"/>
            <w:gridSpan w:val="3"/>
            <w:tcBorders>
              <w:left w:val="nil"/>
              <w:right w:val="single" w:sz="4" w:space="0" w:color="auto"/>
            </w:tcBorders>
            <w:shd w:val="clear" w:color="auto" w:fill="F2F2F2" w:themeFill="background1" w:themeFillShade="F2"/>
          </w:tcPr>
          <w:p w14:paraId="459D5AC0" w14:textId="7ABFCF53" w:rsidR="00320B27" w:rsidRDefault="00000000" w:rsidP="00174B20">
            <w:pPr>
              <w:rPr>
                <w:lang w:eastAsia="en-CA"/>
              </w:rPr>
            </w:pPr>
            <w:sdt>
              <w:sdtPr>
                <w:rPr>
                  <w:lang w:eastAsia="en-CA"/>
                </w:rPr>
                <w:id w:val="-704636077"/>
                <w:placeholder>
                  <w:docPart w:val="66CE01CBB8534F119F7C99CB643A1CB7"/>
                </w:placeholder>
              </w:sdtPr>
              <w:sdtContent>
                <w:r w:rsidR="00320B27" w:rsidRPr="00814B85">
                  <w:rPr>
                    <w:lang w:eastAsia="en-CA"/>
                  </w:rPr>
                  <w:t xml:space="preserve"> </w:t>
                </w:r>
                <w:r w:rsidR="00F23F82">
                  <w:rPr>
                    <w:lang w:eastAsia="en-CA"/>
                  </w:rPr>
                  <w:t>2</w:t>
                </w:r>
              </w:sdtContent>
            </w:sdt>
          </w:p>
        </w:tc>
        <w:tc>
          <w:tcPr>
            <w:tcW w:w="1210" w:type="dxa"/>
            <w:gridSpan w:val="3"/>
            <w:tcBorders>
              <w:left w:val="single" w:sz="4" w:space="0" w:color="auto"/>
              <w:right w:val="nil"/>
            </w:tcBorders>
          </w:tcPr>
          <w:p w14:paraId="40AF5FC0" w14:textId="77777777" w:rsidR="00320B27" w:rsidRDefault="00320B27" w:rsidP="00174B20">
            <w:pPr>
              <w:jc w:val="right"/>
              <w:rPr>
                <w:lang w:eastAsia="en-CA"/>
              </w:rPr>
            </w:pPr>
            <w:r>
              <w:rPr>
                <w:lang w:eastAsia="en-CA"/>
              </w:rPr>
              <w:t>V(dc):</w:t>
            </w:r>
          </w:p>
        </w:tc>
        <w:tc>
          <w:tcPr>
            <w:tcW w:w="1209" w:type="dxa"/>
            <w:gridSpan w:val="3"/>
            <w:tcBorders>
              <w:left w:val="nil"/>
              <w:right w:val="single" w:sz="4" w:space="0" w:color="auto"/>
            </w:tcBorders>
            <w:shd w:val="clear" w:color="auto" w:fill="F2F2F2" w:themeFill="background1" w:themeFillShade="F2"/>
          </w:tcPr>
          <w:p w14:paraId="22F92716" w14:textId="2B819B30" w:rsidR="00320B27" w:rsidRDefault="00000000" w:rsidP="00174B20">
            <w:pPr>
              <w:rPr>
                <w:lang w:eastAsia="en-CA"/>
              </w:rPr>
            </w:pPr>
            <w:sdt>
              <w:sdtPr>
                <w:rPr>
                  <w:lang w:eastAsia="en-CA"/>
                </w:rPr>
                <w:id w:val="2061973848"/>
                <w:placeholder>
                  <w:docPart w:val="714559D9D4C945FDBB25B7834997405C"/>
                </w:placeholder>
              </w:sdtPr>
              <w:sdtContent>
                <w:r w:rsidR="00320B27" w:rsidRPr="00814B85">
                  <w:rPr>
                    <w:lang w:eastAsia="en-CA"/>
                  </w:rPr>
                  <w:t xml:space="preserve"> </w:t>
                </w:r>
                <w:r w:rsidR="00F23F82">
                  <w:rPr>
                    <w:lang w:eastAsia="en-CA"/>
                  </w:rPr>
                  <w:t>12</w:t>
                </w:r>
              </w:sdtContent>
            </w:sdt>
          </w:p>
        </w:tc>
        <w:tc>
          <w:tcPr>
            <w:tcW w:w="1209" w:type="dxa"/>
            <w:gridSpan w:val="3"/>
            <w:tcBorders>
              <w:left w:val="single" w:sz="4" w:space="0" w:color="auto"/>
              <w:right w:val="nil"/>
            </w:tcBorders>
          </w:tcPr>
          <w:p w14:paraId="4B5D44C4" w14:textId="77777777" w:rsidR="00320B27" w:rsidRDefault="00320B27" w:rsidP="00174B20">
            <w:pPr>
              <w:jc w:val="right"/>
              <w:rPr>
                <w:lang w:eastAsia="en-CA"/>
              </w:rPr>
            </w:pPr>
            <w:proofErr w:type="spellStart"/>
            <w:r>
              <w:rPr>
                <w:lang w:eastAsia="en-CA"/>
              </w:rPr>
              <w:t>A</w:t>
            </w:r>
            <w:r>
              <w:rPr>
                <w:rFonts w:cstheme="minorHAnsi"/>
                <w:lang w:eastAsia="en-CA"/>
              </w:rPr>
              <w:t>∙</w:t>
            </w:r>
            <w:r>
              <w:rPr>
                <w:lang w:eastAsia="en-CA"/>
              </w:rPr>
              <w:t>h</w:t>
            </w:r>
            <w:proofErr w:type="spellEnd"/>
            <w:r>
              <w:rPr>
                <w:lang w:eastAsia="en-CA"/>
              </w:rPr>
              <w:t>:</w:t>
            </w:r>
          </w:p>
        </w:tc>
        <w:tc>
          <w:tcPr>
            <w:tcW w:w="1210" w:type="dxa"/>
            <w:gridSpan w:val="2"/>
            <w:tcBorders>
              <w:left w:val="nil"/>
              <w:right w:val="nil"/>
            </w:tcBorders>
            <w:shd w:val="clear" w:color="auto" w:fill="F2F2F2" w:themeFill="background1" w:themeFillShade="F2"/>
          </w:tcPr>
          <w:p w14:paraId="542401DF" w14:textId="262B59FB" w:rsidR="00320B27" w:rsidRDefault="00000000" w:rsidP="00174B20">
            <w:pPr>
              <w:rPr>
                <w:lang w:eastAsia="en-CA"/>
              </w:rPr>
            </w:pPr>
            <w:sdt>
              <w:sdtPr>
                <w:rPr>
                  <w:lang w:eastAsia="en-CA"/>
                </w:rPr>
                <w:id w:val="819086511"/>
                <w:placeholder>
                  <w:docPart w:val="BC2F5ED814464913B1F9A8CA6D957F36"/>
                </w:placeholder>
              </w:sdtPr>
              <w:sdtContent>
                <w:r w:rsidR="00320B27" w:rsidRPr="00814B85">
                  <w:rPr>
                    <w:lang w:eastAsia="en-CA"/>
                  </w:rPr>
                  <w:t xml:space="preserve"> </w:t>
                </w:r>
                <w:r w:rsidR="00F23F82">
                  <w:rPr>
                    <w:lang w:eastAsia="en-CA"/>
                  </w:rPr>
                  <w:t>35</w:t>
                </w:r>
              </w:sdtContent>
            </w:sdt>
          </w:p>
        </w:tc>
      </w:tr>
    </w:tbl>
    <w:p w14:paraId="3EB6C71E" w14:textId="77777777" w:rsidR="00320B27" w:rsidRDefault="00320B27" w:rsidP="00320B27"/>
    <w:p w14:paraId="05018D30" w14:textId="77777777" w:rsidR="00320B27" w:rsidRDefault="00320B27" w:rsidP="00320B27"/>
    <w:tbl>
      <w:tblPr>
        <w:tblStyle w:val="TableGrid"/>
        <w:tblW w:w="11146" w:type="dxa"/>
        <w:tblLayout w:type="fixed"/>
        <w:tblLook w:val="04A0" w:firstRow="1" w:lastRow="0" w:firstColumn="1" w:lastColumn="0" w:noHBand="0" w:noVBand="1"/>
      </w:tblPr>
      <w:tblGrid>
        <w:gridCol w:w="567"/>
        <w:gridCol w:w="3738"/>
        <w:gridCol w:w="3492"/>
        <w:gridCol w:w="477"/>
        <w:gridCol w:w="10"/>
        <w:gridCol w:w="576"/>
        <w:gridCol w:w="354"/>
        <w:gridCol w:w="478"/>
        <w:gridCol w:w="10"/>
        <w:gridCol w:w="301"/>
        <w:gridCol w:w="62"/>
        <w:gridCol w:w="708"/>
        <w:gridCol w:w="363"/>
        <w:gridCol w:w="10"/>
      </w:tblGrid>
      <w:tr w:rsidR="00320B27" w14:paraId="2C39242E" w14:textId="77777777" w:rsidTr="00174B20">
        <w:tc>
          <w:tcPr>
            <w:tcW w:w="11146" w:type="dxa"/>
            <w:gridSpan w:val="14"/>
            <w:tcBorders>
              <w:left w:val="nil"/>
              <w:right w:val="nil"/>
            </w:tcBorders>
          </w:tcPr>
          <w:p w14:paraId="27922243" w14:textId="77777777" w:rsidR="00320B27" w:rsidRPr="00C73289" w:rsidRDefault="00320B27" w:rsidP="00174B20">
            <w:pPr>
              <w:jc w:val="center"/>
              <w:rPr>
                <w:lang w:eastAsia="en-CA"/>
              </w:rPr>
            </w:pPr>
            <w:r>
              <w:t>BATTERY TESTS (Reference: 9.2)</w:t>
            </w:r>
          </w:p>
        </w:tc>
      </w:tr>
      <w:tr w:rsidR="00320B27" w14:paraId="37D5285F" w14:textId="77777777" w:rsidTr="00174B20">
        <w:tc>
          <w:tcPr>
            <w:tcW w:w="567" w:type="dxa"/>
            <w:tcBorders>
              <w:left w:val="nil"/>
            </w:tcBorders>
            <w:vAlign w:val="center"/>
          </w:tcPr>
          <w:p w14:paraId="272DC943" w14:textId="77777777" w:rsidR="00320B27" w:rsidRDefault="00320B27" w:rsidP="00174B20">
            <w:r>
              <w:t>A</w:t>
            </w:r>
          </w:p>
        </w:tc>
        <w:tc>
          <w:tcPr>
            <w:tcW w:w="7230" w:type="dxa"/>
            <w:gridSpan w:val="2"/>
            <w:vAlign w:val="center"/>
          </w:tcPr>
          <w:p w14:paraId="228ECCEF" w14:textId="77777777" w:rsidR="00320B27" w:rsidRPr="00336109" w:rsidRDefault="00320B27" w:rsidP="00174B20">
            <w:r>
              <w:t>Correct battery type as recommended by manufacturer</w:t>
            </w:r>
          </w:p>
        </w:tc>
        <w:tc>
          <w:tcPr>
            <w:tcW w:w="487" w:type="dxa"/>
            <w:gridSpan w:val="2"/>
            <w:tcBorders>
              <w:right w:val="nil"/>
            </w:tcBorders>
            <w:vAlign w:val="center"/>
          </w:tcPr>
          <w:p w14:paraId="5B58AC23" w14:textId="77777777" w:rsidR="00320B27" w:rsidRDefault="00320B27" w:rsidP="00174B20">
            <w:r>
              <w:t>Yes</w:t>
            </w:r>
          </w:p>
        </w:tc>
        <w:tc>
          <w:tcPr>
            <w:tcW w:w="930" w:type="dxa"/>
            <w:gridSpan w:val="2"/>
            <w:tcBorders>
              <w:left w:val="nil"/>
            </w:tcBorders>
            <w:shd w:val="clear" w:color="auto" w:fill="F2F2F2" w:themeFill="background1" w:themeFillShade="F2"/>
            <w:vAlign w:val="center"/>
          </w:tcPr>
          <w:p w14:paraId="73D0A735" w14:textId="34E83630" w:rsidR="00320B27" w:rsidRDefault="00000000" w:rsidP="00174B20">
            <w:sdt>
              <w:sdtPr>
                <w:rPr>
                  <w:lang w:eastAsia="en-CA"/>
                </w:rPr>
                <w:id w:val="1023905352"/>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right w:val="nil"/>
            </w:tcBorders>
            <w:vAlign w:val="center"/>
          </w:tcPr>
          <w:p w14:paraId="26AB9D0F" w14:textId="77777777" w:rsidR="00320B27" w:rsidRDefault="00320B27" w:rsidP="00174B20">
            <w:r>
              <w:t>No</w:t>
            </w:r>
          </w:p>
        </w:tc>
        <w:tc>
          <w:tcPr>
            <w:tcW w:w="363" w:type="dxa"/>
            <w:gridSpan w:val="2"/>
            <w:tcBorders>
              <w:left w:val="nil"/>
            </w:tcBorders>
            <w:shd w:val="clear" w:color="auto" w:fill="F2F2F2" w:themeFill="background1" w:themeFillShade="F2"/>
            <w:vAlign w:val="center"/>
          </w:tcPr>
          <w:p w14:paraId="20B50538" w14:textId="77777777" w:rsidR="00320B27" w:rsidRDefault="00000000" w:rsidP="00174B20">
            <w:sdt>
              <w:sdtPr>
                <w:rPr>
                  <w:lang w:eastAsia="en-CA"/>
                </w:rPr>
                <w:id w:val="-115775515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right w:val="nil"/>
            </w:tcBorders>
            <w:vAlign w:val="center"/>
          </w:tcPr>
          <w:p w14:paraId="5B95F4BB" w14:textId="77777777" w:rsidR="00320B27" w:rsidRDefault="00320B27" w:rsidP="00174B20">
            <w:r>
              <w:t>N/A</w:t>
            </w:r>
          </w:p>
        </w:tc>
        <w:tc>
          <w:tcPr>
            <w:tcW w:w="373" w:type="dxa"/>
            <w:gridSpan w:val="2"/>
            <w:tcBorders>
              <w:left w:val="nil"/>
              <w:right w:val="nil"/>
            </w:tcBorders>
            <w:shd w:val="clear" w:color="auto" w:fill="F2F2F2" w:themeFill="background1" w:themeFillShade="F2"/>
            <w:vAlign w:val="center"/>
          </w:tcPr>
          <w:p w14:paraId="22DA9D66" w14:textId="77777777" w:rsidR="00320B27" w:rsidRDefault="00000000" w:rsidP="00174B20">
            <w:sdt>
              <w:sdtPr>
                <w:rPr>
                  <w:lang w:eastAsia="en-CA"/>
                </w:rPr>
                <w:id w:val="177952167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9813126" w14:textId="77777777" w:rsidTr="00174B20">
        <w:tc>
          <w:tcPr>
            <w:tcW w:w="567" w:type="dxa"/>
            <w:tcBorders>
              <w:left w:val="nil"/>
            </w:tcBorders>
            <w:vAlign w:val="center"/>
          </w:tcPr>
          <w:p w14:paraId="077AA7F2" w14:textId="77777777" w:rsidR="00320B27" w:rsidRDefault="00320B27" w:rsidP="00174B20">
            <w:r>
              <w:t>B</w:t>
            </w:r>
          </w:p>
        </w:tc>
        <w:tc>
          <w:tcPr>
            <w:tcW w:w="7230" w:type="dxa"/>
            <w:gridSpan w:val="2"/>
            <w:vAlign w:val="center"/>
          </w:tcPr>
          <w:p w14:paraId="0789A3D1" w14:textId="77777777" w:rsidR="00320B27" w:rsidRDefault="00320B27" w:rsidP="00174B20">
            <w:r>
              <w:t>Correct battery rating as determined by battery calculations based on full system load.</w:t>
            </w:r>
          </w:p>
        </w:tc>
        <w:tc>
          <w:tcPr>
            <w:tcW w:w="487" w:type="dxa"/>
            <w:gridSpan w:val="2"/>
            <w:tcBorders>
              <w:bottom w:val="single" w:sz="4" w:space="0" w:color="auto"/>
              <w:right w:val="nil"/>
            </w:tcBorders>
            <w:vAlign w:val="center"/>
          </w:tcPr>
          <w:p w14:paraId="465E458B" w14:textId="77777777" w:rsidR="00320B27" w:rsidRDefault="00320B27" w:rsidP="00174B20">
            <w:r>
              <w:t>Yes</w:t>
            </w:r>
          </w:p>
        </w:tc>
        <w:tc>
          <w:tcPr>
            <w:tcW w:w="930" w:type="dxa"/>
            <w:gridSpan w:val="2"/>
            <w:tcBorders>
              <w:left w:val="nil"/>
              <w:bottom w:val="single" w:sz="4" w:space="0" w:color="auto"/>
            </w:tcBorders>
            <w:shd w:val="clear" w:color="auto" w:fill="F2F2F2" w:themeFill="background1" w:themeFillShade="F2"/>
            <w:vAlign w:val="center"/>
          </w:tcPr>
          <w:p w14:paraId="299EBD50" w14:textId="1DB5DBE3" w:rsidR="00320B27" w:rsidRDefault="00000000" w:rsidP="00174B20">
            <w:pPr>
              <w:rPr>
                <w:lang w:eastAsia="en-CA"/>
              </w:rPr>
            </w:pPr>
            <w:sdt>
              <w:sdtPr>
                <w:rPr>
                  <w:lang w:eastAsia="en-CA"/>
                </w:rPr>
                <w:id w:val="1561289392"/>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bottom w:val="single" w:sz="4" w:space="0" w:color="auto"/>
              <w:right w:val="nil"/>
            </w:tcBorders>
            <w:vAlign w:val="center"/>
          </w:tcPr>
          <w:p w14:paraId="49D17B68" w14:textId="77777777" w:rsidR="00320B27" w:rsidRDefault="00320B27" w:rsidP="00174B20">
            <w:r>
              <w:t>No</w:t>
            </w:r>
          </w:p>
        </w:tc>
        <w:tc>
          <w:tcPr>
            <w:tcW w:w="363" w:type="dxa"/>
            <w:gridSpan w:val="2"/>
            <w:tcBorders>
              <w:left w:val="nil"/>
              <w:bottom w:val="single" w:sz="4" w:space="0" w:color="auto"/>
            </w:tcBorders>
            <w:shd w:val="clear" w:color="auto" w:fill="F2F2F2" w:themeFill="background1" w:themeFillShade="F2"/>
            <w:vAlign w:val="center"/>
          </w:tcPr>
          <w:p w14:paraId="04781A5A" w14:textId="77777777" w:rsidR="00320B27" w:rsidRDefault="00000000" w:rsidP="00174B20">
            <w:pPr>
              <w:rPr>
                <w:lang w:eastAsia="en-CA"/>
              </w:rPr>
            </w:pPr>
            <w:sdt>
              <w:sdtPr>
                <w:rPr>
                  <w:lang w:eastAsia="en-CA"/>
                </w:rPr>
                <w:id w:val="112797496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bottom w:val="single" w:sz="4" w:space="0" w:color="auto"/>
              <w:right w:val="nil"/>
            </w:tcBorders>
            <w:vAlign w:val="center"/>
          </w:tcPr>
          <w:p w14:paraId="0E97B2CF" w14:textId="77777777" w:rsidR="00320B27" w:rsidRDefault="00320B27" w:rsidP="00174B20">
            <w:r>
              <w:t>N/A</w:t>
            </w:r>
          </w:p>
        </w:tc>
        <w:tc>
          <w:tcPr>
            <w:tcW w:w="373" w:type="dxa"/>
            <w:gridSpan w:val="2"/>
            <w:tcBorders>
              <w:left w:val="nil"/>
              <w:bottom w:val="single" w:sz="4" w:space="0" w:color="auto"/>
              <w:right w:val="nil"/>
            </w:tcBorders>
            <w:shd w:val="clear" w:color="auto" w:fill="F2F2F2" w:themeFill="background1" w:themeFillShade="F2"/>
            <w:vAlign w:val="center"/>
          </w:tcPr>
          <w:p w14:paraId="6CB366F2" w14:textId="77777777" w:rsidR="00320B27" w:rsidRDefault="00000000" w:rsidP="00174B20">
            <w:pPr>
              <w:rPr>
                <w:lang w:eastAsia="en-CA"/>
              </w:rPr>
            </w:pPr>
            <w:sdt>
              <w:sdtPr>
                <w:rPr>
                  <w:lang w:eastAsia="en-CA"/>
                </w:rPr>
                <w:id w:val="34968213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A7E6C1F" w14:textId="77777777" w:rsidTr="00174B20">
        <w:trPr>
          <w:trHeight w:val="113"/>
        </w:trPr>
        <w:tc>
          <w:tcPr>
            <w:tcW w:w="567" w:type="dxa"/>
            <w:vMerge w:val="restart"/>
            <w:tcBorders>
              <w:left w:val="nil"/>
            </w:tcBorders>
            <w:vAlign w:val="center"/>
          </w:tcPr>
          <w:p w14:paraId="2C47538D" w14:textId="77777777" w:rsidR="00320B27" w:rsidRDefault="00320B27" w:rsidP="00174B20">
            <w:r>
              <w:t>C</w:t>
            </w:r>
          </w:p>
        </w:tc>
        <w:tc>
          <w:tcPr>
            <w:tcW w:w="7230" w:type="dxa"/>
            <w:gridSpan w:val="2"/>
            <w:vMerge w:val="restart"/>
            <w:tcBorders>
              <w:right w:val="single" w:sz="4" w:space="0" w:color="auto"/>
            </w:tcBorders>
            <w:vAlign w:val="center"/>
          </w:tcPr>
          <w:p w14:paraId="475D0C68" w14:textId="77777777" w:rsidR="00320B27" w:rsidRPr="00C73289" w:rsidRDefault="00320B27" w:rsidP="00174B20">
            <w:r>
              <w:t xml:space="preserve">Battery voltage with </w:t>
            </w:r>
            <w:r>
              <w:rPr>
                <w:i/>
                <w:iCs/>
              </w:rPr>
              <w:t>main power supply</w:t>
            </w:r>
            <w:r>
              <w:t xml:space="preserve"> ‘ON’.</w:t>
            </w:r>
          </w:p>
        </w:tc>
        <w:tc>
          <w:tcPr>
            <w:tcW w:w="1063" w:type="dxa"/>
            <w:gridSpan w:val="3"/>
            <w:tcBorders>
              <w:top w:val="single" w:sz="4" w:space="0" w:color="auto"/>
              <w:left w:val="single" w:sz="4" w:space="0" w:color="auto"/>
              <w:bottom w:val="nil"/>
              <w:right w:val="nil"/>
            </w:tcBorders>
            <w:vAlign w:val="center"/>
          </w:tcPr>
          <w:p w14:paraId="57B1D6DC"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5C8C9109" w14:textId="64C15F71" w:rsidR="00320B27" w:rsidRDefault="00000000" w:rsidP="00174B20">
            <w:pPr>
              <w:jc w:val="right"/>
              <w:rPr>
                <w:lang w:eastAsia="en-CA"/>
              </w:rPr>
            </w:pPr>
            <w:sdt>
              <w:sdtPr>
                <w:rPr>
                  <w:lang w:eastAsia="en-CA"/>
                </w:rPr>
                <w:id w:val="485517687"/>
                <w:placeholder>
                  <w:docPart w:val="82910AA75E4642B99617B1862133A660"/>
                </w:placeholder>
              </w:sdtPr>
              <w:sdtContent>
                <w:r w:rsidR="00F23F82">
                  <w:rPr>
                    <w:lang w:eastAsia="en-CA"/>
                  </w:rPr>
                  <w:t>26.45</w:t>
                </w:r>
                <w:r w:rsidR="00320B27" w:rsidRPr="00814B85">
                  <w:rPr>
                    <w:lang w:eastAsia="en-CA"/>
                  </w:rPr>
                  <w:t xml:space="preserve"> </w:t>
                </w:r>
              </w:sdtContent>
            </w:sdt>
          </w:p>
        </w:tc>
        <w:tc>
          <w:tcPr>
            <w:tcW w:w="1143" w:type="dxa"/>
            <w:gridSpan w:val="4"/>
            <w:tcBorders>
              <w:top w:val="single" w:sz="4" w:space="0" w:color="auto"/>
              <w:left w:val="nil"/>
              <w:bottom w:val="nil"/>
              <w:right w:val="nil"/>
            </w:tcBorders>
            <w:vAlign w:val="center"/>
          </w:tcPr>
          <w:p w14:paraId="17A4DB51" w14:textId="77777777" w:rsidR="00320B27" w:rsidRDefault="00320B27" w:rsidP="00174B20">
            <w:pPr>
              <w:rPr>
                <w:lang w:eastAsia="en-CA"/>
              </w:rPr>
            </w:pPr>
            <w:r>
              <w:rPr>
                <w:lang w:eastAsia="en-CA"/>
              </w:rPr>
              <w:t>V dc</w:t>
            </w:r>
          </w:p>
        </w:tc>
      </w:tr>
      <w:tr w:rsidR="00320B27" w14:paraId="71B3F89F" w14:textId="77777777" w:rsidTr="00174B20">
        <w:trPr>
          <w:trHeight w:val="112"/>
        </w:trPr>
        <w:tc>
          <w:tcPr>
            <w:tcW w:w="567" w:type="dxa"/>
            <w:vMerge/>
            <w:tcBorders>
              <w:left w:val="nil"/>
              <w:bottom w:val="single" w:sz="4" w:space="0" w:color="auto"/>
            </w:tcBorders>
            <w:vAlign w:val="center"/>
          </w:tcPr>
          <w:p w14:paraId="4F06B5DB" w14:textId="77777777" w:rsidR="00320B27" w:rsidRDefault="00320B27" w:rsidP="00174B20"/>
        </w:tc>
        <w:tc>
          <w:tcPr>
            <w:tcW w:w="7230" w:type="dxa"/>
            <w:gridSpan w:val="2"/>
            <w:vMerge/>
            <w:tcBorders>
              <w:right w:val="single" w:sz="4" w:space="0" w:color="auto"/>
            </w:tcBorders>
          </w:tcPr>
          <w:p w14:paraId="4F7B6F2B" w14:textId="77777777" w:rsidR="00320B27" w:rsidRDefault="00320B27" w:rsidP="00174B20"/>
        </w:tc>
        <w:tc>
          <w:tcPr>
            <w:tcW w:w="1063" w:type="dxa"/>
            <w:gridSpan w:val="3"/>
            <w:tcBorders>
              <w:top w:val="nil"/>
              <w:left w:val="single" w:sz="4" w:space="0" w:color="auto"/>
              <w:bottom w:val="single" w:sz="4" w:space="0" w:color="auto"/>
              <w:right w:val="nil"/>
            </w:tcBorders>
            <w:vAlign w:val="center"/>
          </w:tcPr>
          <w:p w14:paraId="4D64B1F1"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2B0B44EA" w14:textId="697752EE" w:rsidR="00320B27" w:rsidRDefault="00000000" w:rsidP="00174B20">
            <w:pPr>
              <w:jc w:val="right"/>
              <w:rPr>
                <w:lang w:eastAsia="en-CA"/>
              </w:rPr>
            </w:pPr>
            <w:sdt>
              <w:sdtPr>
                <w:rPr>
                  <w:lang w:eastAsia="en-CA"/>
                </w:rPr>
                <w:id w:val="1541247049"/>
                <w:placeholder>
                  <w:docPart w:val="9AF960DD8D7543D6AF8A320493EE64B3"/>
                </w:placeholder>
              </w:sdtPr>
              <w:sdtContent>
                <w:r w:rsidR="00F23F82">
                  <w:rPr>
                    <w:lang w:eastAsia="en-CA"/>
                  </w:rPr>
                  <w:t>0.03</w:t>
                </w:r>
                <w:r w:rsidR="00320B27" w:rsidRPr="00814B85">
                  <w:rPr>
                    <w:lang w:eastAsia="en-CA"/>
                  </w:rPr>
                  <w:t xml:space="preserve"> </w:t>
                </w:r>
              </w:sdtContent>
            </w:sdt>
          </w:p>
        </w:tc>
        <w:tc>
          <w:tcPr>
            <w:tcW w:w="1143" w:type="dxa"/>
            <w:gridSpan w:val="4"/>
            <w:tcBorders>
              <w:top w:val="nil"/>
              <w:left w:val="nil"/>
              <w:bottom w:val="single" w:sz="4" w:space="0" w:color="auto"/>
              <w:right w:val="nil"/>
            </w:tcBorders>
            <w:vAlign w:val="center"/>
          </w:tcPr>
          <w:p w14:paraId="6A5FA118" w14:textId="77777777" w:rsidR="00320B27" w:rsidRDefault="00320B27" w:rsidP="00174B20">
            <w:pPr>
              <w:rPr>
                <w:lang w:eastAsia="en-CA"/>
              </w:rPr>
            </w:pPr>
            <w:r>
              <w:rPr>
                <w:lang w:eastAsia="en-CA"/>
              </w:rPr>
              <w:t>A</w:t>
            </w:r>
          </w:p>
        </w:tc>
      </w:tr>
      <w:tr w:rsidR="00320B27" w14:paraId="15C44746" w14:textId="77777777" w:rsidTr="00174B20">
        <w:trPr>
          <w:trHeight w:val="113"/>
        </w:trPr>
        <w:tc>
          <w:tcPr>
            <w:tcW w:w="567" w:type="dxa"/>
            <w:vMerge w:val="restart"/>
            <w:tcBorders>
              <w:left w:val="nil"/>
            </w:tcBorders>
          </w:tcPr>
          <w:p w14:paraId="2055E2FA" w14:textId="77777777" w:rsidR="00320B27" w:rsidRDefault="00320B27" w:rsidP="00174B20">
            <w:r>
              <w:t>D</w:t>
            </w:r>
          </w:p>
        </w:tc>
        <w:tc>
          <w:tcPr>
            <w:tcW w:w="7230" w:type="dxa"/>
            <w:gridSpan w:val="2"/>
            <w:vMerge w:val="restart"/>
            <w:tcBorders>
              <w:right w:val="single" w:sz="4" w:space="0" w:color="auto"/>
            </w:tcBorders>
          </w:tcPr>
          <w:p w14:paraId="19F14400" w14:textId="77777777" w:rsidR="00320B27" w:rsidRPr="00C73289" w:rsidRDefault="00320B27" w:rsidP="00174B20">
            <w:r>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tcPr>
          <w:p w14:paraId="57CA69CC"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0B49A0FD" w14:textId="21B56F58" w:rsidR="00320B27" w:rsidRDefault="00000000" w:rsidP="00174B20">
            <w:pPr>
              <w:jc w:val="right"/>
              <w:rPr>
                <w:lang w:eastAsia="en-CA"/>
              </w:rPr>
            </w:pPr>
            <w:sdt>
              <w:sdtPr>
                <w:rPr>
                  <w:lang w:eastAsia="en-CA"/>
                </w:rPr>
                <w:id w:val="-1523696301"/>
                <w:placeholder>
                  <w:docPart w:val="E528393349F44C9CBAC5214453DC2E92"/>
                </w:placeholder>
              </w:sdtPr>
              <w:sdtContent>
                <w:r w:rsidR="00F23F82">
                  <w:rPr>
                    <w:lang w:eastAsia="en-CA"/>
                  </w:rPr>
                  <w:t>26.12</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22B1B047" w14:textId="77777777" w:rsidR="00320B27" w:rsidRDefault="00320B27" w:rsidP="00174B20">
            <w:pPr>
              <w:rPr>
                <w:lang w:eastAsia="en-CA"/>
              </w:rPr>
            </w:pPr>
            <w:r>
              <w:rPr>
                <w:lang w:eastAsia="en-CA"/>
              </w:rPr>
              <w:t>V dc</w:t>
            </w:r>
          </w:p>
        </w:tc>
      </w:tr>
      <w:tr w:rsidR="00320B27" w14:paraId="48BF0DFC" w14:textId="77777777" w:rsidTr="00174B20">
        <w:trPr>
          <w:trHeight w:val="112"/>
        </w:trPr>
        <w:tc>
          <w:tcPr>
            <w:tcW w:w="567" w:type="dxa"/>
            <w:vMerge/>
            <w:tcBorders>
              <w:left w:val="nil"/>
            </w:tcBorders>
          </w:tcPr>
          <w:p w14:paraId="25EEF3BD" w14:textId="77777777" w:rsidR="00320B27" w:rsidRDefault="00320B27" w:rsidP="00174B20"/>
        </w:tc>
        <w:tc>
          <w:tcPr>
            <w:tcW w:w="7230" w:type="dxa"/>
            <w:gridSpan w:val="2"/>
            <w:vMerge/>
            <w:tcBorders>
              <w:right w:val="single" w:sz="4" w:space="0" w:color="auto"/>
            </w:tcBorders>
          </w:tcPr>
          <w:p w14:paraId="5B09730C" w14:textId="77777777" w:rsidR="00320B27" w:rsidRDefault="00320B27" w:rsidP="00174B20"/>
        </w:tc>
        <w:tc>
          <w:tcPr>
            <w:tcW w:w="1063" w:type="dxa"/>
            <w:gridSpan w:val="3"/>
            <w:tcBorders>
              <w:top w:val="nil"/>
              <w:left w:val="single" w:sz="4" w:space="0" w:color="auto"/>
              <w:bottom w:val="single" w:sz="4" w:space="0" w:color="auto"/>
              <w:right w:val="nil"/>
            </w:tcBorders>
          </w:tcPr>
          <w:p w14:paraId="148F87F3"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615F4107" w14:textId="487D589D" w:rsidR="00320B27" w:rsidRDefault="00000000" w:rsidP="00174B20">
            <w:pPr>
              <w:jc w:val="right"/>
              <w:rPr>
                <w:lang w:eastAsia="en-CA"/>
              </w:rPr>
            </w:pPr>
            <w:sdt>
              <w:sdtPr>
                <w:rPr>
                  <w:lang w:eastAsia="en-CA"/>
                </w:rPr>
                <w:id w:val="-264392535"/>
                <w:placeholder>
                  <w:docPart w:val="94CBB1CB98354C53B85E233D05BE0666"/>
                </w:placeholder>
              </w:sdtPr>
              <w:sdtContent>
                <w:r w:rsidR="00F23F82">
                  <w:rPr>
                    <w:lang w:eastAsia="en-CA"/>
                  </w:rPr>
                  <w:t>0.49</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1E4E9BE3" w14:textId="77777777" w:rsidR="00320B27" w:rsidRDefault="00320B27" w:rsidP="00174B20">
            <w:pPr>
              <w:rPr>
                <w:lang w:eastAsia="en-CA"/>
              </w:rPr>
            </w:pPr>
            <w:r>
              <w:rPr>
                <w:lang w:eastAsia="en-CA"/>
              </w:rPr>
              <w:t>A</w:t>
            </w:r>
          </w:p>
        </w:tc>
      </w:tr>
      <w:tr w:rsidR="00320B27" w14:paraId="54F2144C" w14:textId="77777777" w:rsidTr="00174B20">
        <w:trPr>
          <w:trHeight w:val="113"/>
        </w:trPr>
        <w:tc>
          <w:tcPr>
            <w:tcW w:w="567" w:type="dxa"/>
            <w:vMerge w:val="restart"/>
            <w:tcBorders>
              <w:left w:val="nil"/>
            </w:tcBorders>
          </w:tcPr>
          <w:p w14:paraId="64885110" w14:textId="77777777" w:rsidR="00320B27" w:rsidRDefault="00320B27" w:rsidP="00174B20">
            <w:r>
              <w:t>E</w:t>
            </w:r>
          </w:p>
        </w:tc>
        <w:tc>
          <w:tcPr>
            <w:tcW w:w="7230" w:type="dxa"/>
            <w:gridSpan w:val="2"/>
            <w:vMerge w:val="restart"/>
            <w:tcBorders>
              <w:right w:val="single" w:sz="4" w:space="0" w:color="auto"/>
            </w:tcBorders>
          </w:tcPr>
          <w:p w14:paraId="5C9ACED1" w14:textId="77777777" w:rsidR="00320B27" w:rsidRPr="00C73289" w:rsidRDefault="00320B27" w:rsidP="00174B20">
            <w:r>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tcPr>
          <w:p w14:paraId="39FD195E"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3DC30523" w14:textId="0BBD4A1E" w:rsidR="00320B27" w:rsidRDefault="00000000" w:rsidP="00174B20">
            <w:pPr>
              <w:jc w:val="right"/>
              <w:rPr>
                <w:lang w:eastAsia="en-CA"/>
              </w:rPr>
            </w:pPr>
            <w:sdt>
              <w:sdtPr>
                <w:rPr>
                  <w:lang w:eastAsia="en-CA"/>
                </w:rPr>
                <w:id w:val="-1810231477"/>
                <w:placeholder>
                  <w:docPart w:val="93439694C44746449D2B74B9B8C778CA"/>
                </w:placeholder>
              </w:sdtPr>
              <w:sdtContent>
                <w:r w:rsidR="00F23F82">
                  <w:rPr>
                    <w:lang w:eastAsia="en-CA"/>
                  </w:rPr>
                  <w:t>25.19</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7DA8EF52" w14:textId="77777777" w:rsidR="00320B27" w:rsidRDefault="00320B27" w:rsidP="00174B20">
            <w:pPr>
              <w:rPr>
                <w:lang w:eastAsia="en-CA"/>
              </w:rPr>
            </w:pPr>
            <w:r>
              <w:rPr>
                <w:lang w:eastAsia="en-CA"/>
              </w:rPr>
              <w:t>V dc</w:t>
            </w:r>
          </w:p>
        </w:tc>
      </w:tr>
      <w:tr w:rsidR="00320B27" w14:paraId="29FB6E0B" w14:textId="77777777" w:rsidTr="00174B20">
        <w:trPr>
          <w:trHeight w:val="112"/>
        </w:trPr>
        <w:tc>
          <w:tcPr>
            <w:tcW w:w="567" w:type="dxa"/>
            <w:vMerge/>
            <w:tcBorders>
              <w:left w:val="nil"/>
            </w:tcBorders>
          </w:tcPr>
          <w:p w14:paraId="66019D05" w14:textId="77777777" w:rsidR="00320B27" w:rsidRDefault="00320B27" w:rsidP="00174B20"/>
        </w:tc>
        <w:tc>
          <w:tcPr>
            <w:tcW w:w="7230" w:type="dxa"/>
            <w:gridSpan w:val="2"/>
            <w:vMerge/>
            <w:tcBorders>
              <w:right w:val="single" w:sz="4" w:space="0" w:color="auto"/>
            </w:tcBorders>
          </w:tcPr>
          <w:p w14:paraId="66F1BADB" w14:textId="77777777" w:rsidR="00320B27" w:rsidRDefault="00320B27" w:rsidP="00174B20"/>
        </w:tc>
        <w:tc>
          <w:tcPr>
            <w:tcW w:w="1063" w:type="dxa"/>
            <w:gridSpan w:val="3"/>
            <w:tcBorders>
              <w:top w:val="nil"/>
              <w:left w:val="single" w:sz="4" w:space="0" w:color="auto"/>
              <w:bottom w:val="single" w:sz="4" w:space="0" w:color="auto"/>
              <w:right w:val="nil"/>
            </w:tcBorders>
          </w:tcPr>
          <w:p w14:paraId="629A4EEE"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54D2E577" w14:textId="77D11485" w:rsidR="00320B27" w:rsidRDefault="00000000" w:rsidP="00174B20">
            <w:pPr>
              <w:jc w:val="right"/>
              <w:rPr>
                <w:lang w:eastAsia="en-CA"/>
              </w:rPr>
            </w:pPr>
            <w:sdt>
              <w:sdtPr>
                <w:rPr>
                  <w:lang w:eastAsia="en-CA"/>
                </w:rPr>
                <w:id w:val="-222218876"/>
                <w:placeholder>
                  <w:docPart w:val="6ED63F33426E420DBCE777C4011D4201"/>
                </w:placeholder>
              </w:sdtPr>
              <w:sdtContent>
                <w:r w:rsidR="00F23F82">
                  <w:rPr>
                    <w:lang w:eastAsia="en-CA"/>
                  </w:rPr>
                  <w:t>2.634</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39B9DA60" w14:textId="77777777" w:rsidR="00320B27" w:rsidRDefault="00320B27" w:rsidP="00174B20">
            <w:pPr>
              <w:rPr>
                <w:lang w:eastAsia="en-CA"/>
              </w:rPr>
            </w:pPr>
            <w:r>
              <w:rPr>
                <w:lang w:eastAsia="en-CA"/>
              </w:rPr>
              <w:t>A</w:t>
            </w:r>
          </w:p>
        </w:tc>
      </w:tr>
      <w:tr w:rsidR="00320B27" w14:paraId="3F02DBC1" w14:textId="77777777" w:rsidTr="00174B20">
        <w:tc>
          <w:tcPr>
            <w:tcW w:w="567" w:type="dxa"/>
            <w:tcBorders>
              <w:left w:val="nil"/>
            </w:tcBorders>
            <w:vAlign w:val="center"/>
          </w:tcPr>
          <w:p w14:paraId="2DB95551" w14:textId="77777777" w:rsidR="00320B27" w:rsidRDefault="00320B27" w:rsidP="00174B20">
            <w:r>
              <w:t>F</w:t>
            </w:r>
          </w:p>
        </w:tc>
        <w:tc>
          <w:tcPr>
            <w:tcW w:w="7230" w:type="dxa"/>
            <w:gridSpan w:val="2"/>
            <w:vAlign w:val="center"/>
          </w:tcPr>
          <w:p w14:paraId="3A0ADC8B" w14:textId="77777777" w:rsidR="00320B27" w:rsidRDefault="00320B27" w:rsidP="00174B20">
            <w:r>
              <w:t>Battery free of physical damage.</w:t>
            </w:r>
          </w:p>
        </w:tc>
        <w:tc>
          <w:tcPr>
            <w:tcW w:w="487" w:type="dxa"/>
            <w:gridSpan w:val="2"/>
            <w:tcBorders>
              <w:top w:val="single" w:sz="4" w:space="0" w:color="auto"/>
              <w:bottom w:val="single" w:sz="4" w:space="0" w:color="auto"/>
              <w:right w:val="nil"/>
            </w:tcBorders>
            <w:vAlign w:val="center"/>
          </w:tcPr>
          <w:p w14:paraId="4DBB8B59"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EDDC0C8" w14:textId="5A7A3FCF" w:rsidR="00320B27" w:rsidRDefault="00000000" w:rsidP="00174B20">
            <w:pPr>
              <w:rPr>
                <w:lang w:eastAsia="en-CA"/>
              </w:rPr>
            </w:pPr>
            <w:sdt>
              <w:sdtPr>
                <w:rPr>
                  <w:lang w:eastAsia="en-CA"/>
                </w:rPr>
                <w:id w:val="1769891777"/>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0C397E45"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4ADC6BB" w14:textId="77777777" w:rsidR="00320B27" w:rsidRDefault="00000000" w:rsidP="00174B20">
            <w:pPr>
              <w:rPr>
                <w:lang w:eastAsia="en-CA"/>
              </w:rPr>
            </w:pPr>
            <w:sdt>
              <w:sdtPr>
                <w:rPr>
                  <w:lang w:eastAsia="en-CA"/>
                </w:rPr>
                <w:id w:val="-122859989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9ADA71B"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5F0B955" w14:textId="77777777" w:rsidR="00320B27" w:rsidRDefault="00000000" w:rsidP="00174B20">
            <w:pPr>
              <w:rPr>
                <w:lang w:eastAsia="en-CA"/>
              </w:rPr>
            </w:pPr>
            <w:sdt>
              <w:sdtPr>
                <w:rPr>
                  <w:lang w:eastAsia="en-CA"/>
                </w:rPr>
                <w:id w:val="191897828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32D9B5C" w14:textId="77777777" w:rsidTr="00174B20">
        <w:tc>
          <w:tcPr>
            <w:tcW w:w="567" w:type="dxa"/>
            <w:tcBorders>
              <w:left w:val="nil"/>
            </w:tcBorders>
            <w:vAlign w:val="center"/>
          </w:tcPr>
          <w:p w14:paraId="6BB547D6" w14:textId="77777777" w:rsidR="00320B27" w:rsidRDefault="00320B27" w:rsidP="00174B20">
            <w:r>
              <w:t>G</w:t>
            </w:r>
          </w:p>
        </w:tc>
        <w:tc>
          <w:tcPr>
            <w:tcW w:w="7230" w:type="dxa"/>
            <w:gridSpan w:val="2"/>
            <w:vAlign w:val="center"/>
          </w:tcPr>
          <w:p w14:paraId="2491DCF2" w14:textId="77777777" w:rsidR="00320B27" w:rsidRDefault="00320B27" w:rsidP="00174B20">
            <w:r>
              <w:t>Battery terminals cleaned and lubricated.</w:t>
            </w:r>
          </w:p>
        </w:tc>
        <w:tc>
          <w:tcPr>
            <w:tcW w:w="487" w:type="dxa"/>
            <w:gridSpan w:val="2"/>
            <w:tcBorders>
              <w:top w:val="single" w:sz="4" w:space="0" w:color="auto"/>
              <w:bottom w:val="single" w:sz="4" w:space="0" w:color="auto"/>
              <w:right w:val="nil"/>
            </w:tcBorders>
            <w:vAlign w:val="center"/>
          </w:tcPr>
          <w:p w14:paraId="0AD601AA"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F0A90C0" w14:textId="17D36066" w:rsidR="00320B27" w:rsidRDefault="00000000" w:rsidP="00174B20">
            <w:pPr>
              <w:rPr>
                <w:lang w:eastAsia="en-CA"/>
              </w:rPr>
            </w:pPr>
            <w:sdt>
              <w:sdtPr>
                <w:rPr>
                  <w:lang w:eastAsia="en-CA"/>
                </w:rPr>
                <w:id w:val="1787153060"/>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63600637"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5DB5E78" w14:textId="77777777" w:rsidR="00320B27" w:rsidRDefault="00000000" w:rsidP="00174B20">
            <w:pPr>
              <w:rPr>
                <w:lang w:eastAsia="en-CA"/>
              </w:rPr>
            </w:pPr>
            <w:sdt>
              <w:sdtPr>
                <w:rPr>
                  <w:lang w:eastAsia="en-CA"/>
                </w:rPr>
                <w:id w:val="157685146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BC41069"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BB67EDC" w14:textId="77777777" w:rsidR="00320B27" w:rsidRDefault="00000000" w:rsidP="00174B20">
            <w:pPr>
              <w:rPr>
                <w:lang w:eastAsia="en-CA"/>
              </w:rPr>
            </w:pPr>
            <w:sdt>
              <w:sdtPr>
                <w:rPr>
                  <w:lang w:eastAsia="en-CA"/>
                </w:rPr>
                <w:id w:val="-166423803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169D6FC" w14:textId="77777777" w:rsidTr="00174B20">
        <w:tc>
          <w:tcPr>
            <w:tcW w:w="567" w:type="dxa"/>
            <w:tcBorders>
              <w:left w:val="nil"/>
            </w:tcBorders>
            <w:vAlign w:val="center"/>
          </w:tcPr>
          <w:p w14:paraId="57ADDF4E" w14:textId="77777777" w:rsidR="00320B27" w:rsidRDefault="00320B27" w:rsidP="00174B20">
            <w:r>
              <w:t>H</w:t>
            </w:r>
          </w:p>
        </w:tc>
        <w:tc>
          <w:tcPr>
            <w:tcW w:w="7230" w:type="dxa"/>
            <w:gridSpan w:val="2"/>
            <w:vAlign w:val="center"/>
          </w:tcPr>
          <w:p w14:paraId="445C86BB" w14:textId="77777777" w:rsidR="00320B27" w:rsidRDefault="00320B27" w:rsidP="00174B20">
            <w:r>
              <w:t>Battery terminals clamped tightly.</w:t>
            </w:r>
          </w:p>
        </w:tc>
        <w:tc>
          <w:tcPr>
            <w:tcW w:w="487" w:type="dxa"/>
            <w:gridSpan w:val="2"/>
            <w:tcBorders>
              <w:top w:val="single" w:sz="4" w:space="0" w:color="auto"/>
              <w:bottom w:val="single" w:sz="4" w:space="0" w:color="auto"/>
              <w:right w:val="nil"/>
            </w:tcBorders>
            <w:vAlign w:val="center"/>
          </w:tcPr>
          <w:p w14:paraId="2CA99425"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0A50B9D" w14:textId="6D196527" w:rsidR="00320B27" w:rsidRDefault="00000000" w:rsidP="00174B20">
            <w:pPr>
              <w:rPr>
                <w:lang w:eastAsia="en-CA"/>
              </w:rPr>
            </w:pPr>
            <w:sdt>
              <w:sdtPr>
                <w:rPr>
                  <w:lang w:eastAsia="en-CA"/>
                </w:rPr>
                <w:id w:val="1772898293"/>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56BB340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6C851B4" w14:textId="77777777" w:rsidR="00320B27" w:rsidRDefault="00000000" w:rsidP="00174B20">
            <w:pPr>
              <w:rPr>
                <w:lang w:eastAsia="en-CA"/>
              </w:rPr>
            </w:pPr>
            <w:sdt>
              <w:sdtPr>
                <w:rPr>
                  <w:lang w:eastAsia="en-CA"/>
                </w:rPr>
                <w:id w:val="-57250772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DF3452D"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8B1A091" w14:textId="77777777" w:rsidR="00320B27" w:rsidRDefault="00000000" w:rsidP="00174B20">
            <w:pPr>
              <w:rPr>
                <w:lang w:eastAsia="en-CA"/>
              </w:rPr>
            </w:pPr>
            <w:sdt>
              <w:sdtPr>
                <w:rPr>
                  <w:lang w:eastAsia="en-CA"/>
                </w:rPr>
                <w:id w:val="188505490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FAEE3F3" w14:textId="77777777" w:rsidTr="00174B20">
        <w:tc>
          <w:tcPr>
            <w:tcW w:w="567" w:type="dxa"/>
            <w:tcBorders>
              <w:left w:val="nil"/>
            </w:tcBorders>
            <w:vAlign w:val="center"/>
          </w:tcPr>
          <w:p w14:paraId="54694222" w14:textId="77777777" w:rsidR="00320B27" w:rsidRDefault="00320B27" w:rsidP="00174B20">
            <w:r>
              <w:t>J</w:t>
            </w:r>
          </w:p>
        </w:tc>
        <w:tc>
          <w:tcPr>
            <w:tcW w:w="7230" w:type="dxa"/>
            <w:gridSpan w:val="2"/>
            <w:vAlign w:val="center"/>
          </w:tcPr>
          <w:p w14:paraId="651B0238" w14:textId="77777777" w:rsidR="00320B27" w:rsidRPr="002B7696" w:rsidRDefault="00320B27" w:rsidP="00174B20">
            <w:r>
              <w:t xml:space="preserve">Specific gravity of electrolyte is within manufacturer’s </w:t>
            </w:r>
            <w:r>
              <w:rPr>
                <w:i/>
                <w:iCs/>
              </w:rPr>
              <w:t>specifications</w:t>
            </w:r>
            <w:r>
              <w:t>.</w:t>
            </w:r>
          </w:p>
        </w:tc>
        <w:tc>
          <w:tcPr>
            <w:tcW w:w="487" w:type="dxa"/>
            <w:gridSpan w:val="2"/>
            <w:tcBorders>
              <w:top w:val="single" w:sz="4" w:space="0" w:color="auto"/>
              <w:bottom w:val="single" w:sz="4" w:space="0" w:color="auto"/>
              <w:right w:val="nil"/>
            </w:tcBorders>
            <w:vAlign w:val="center"/>
          </w:tcPr>
          <w:p w14:paraId="58310AEA"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C7C946A" w14:textId="77777777" w:rsidR="00320B27" w:rsidRDefault="00000000" w:rsidP="00174B20">
            <w:pPr>
              <w:rPr>
                <w:lang w:eastAsia="en-CA"/>
              </w:rPr>
            </w:pPr>
            <w:sdt>
              <w:sdtPr>
                <w:rPr>
                  <w:lang w:eastAsia="en-CA"/>
                </w:rPr>
                <w:id w:val="-111574490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02568572"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C4A1F49" w14:textId="77777777" w:rsidR="00320B27" w:rsidRDefault="00000000" w:rsidP="00174B20">
            <w:pPr>
              <w:rPr>
                <w:lang w:eastAsia="en-CA"/>
              </w:rPr>
            </w:pPr>
            <w:sdt>
              <w:sdtPr>
                <w:rPr>
                  <w:lang w:eastAsia="en-CA"/>
                </w:rPr>
                <w:id w:val="-51561172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29F0831"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A0A1405" w14:textId="6B26A315" w:rsidR="00320B27" w:rsidRDefault="00000000" w:rsidP="00174B20">
            <w:pPr>
              <w:rPr>
                <w:lang w:eastAsia="en-CA"/>
              </w:rPr>
            </w:pPr>
            <w:sdt>
              <w:sdtPr>
                <w:rPr>
                  <w:lang w:eastAsia="en-CA"/>
                </w:rPr>
                <w:id w:val="-713114246"/>
                <w14:checkbox>
                  <w14:checked w14:val="1"/>
                  <w14:checkedState w14:val="0050" w14:font="Wingdings 2"/>
                  <w14:uncheckedState w14:val="0020" w14:font="Wingdings 2"/>
                </w14:checkbox>
              </w:sdtPr>
              <w:sdtContent>
                <w:r w:rsidR="00F23F82">
                  <w:rPr>
                    <w:lang w:eastAsia="en-CA"/>
                  </w:rPr>
                  <w:sym w:font="Wingdings 2" w:char="F050"/>
                </w:r>
              </w:sdtContent>
            </w:sdt>
          </w:p>
        </w:tc>
      </w:tr>
      <w:tr w:rsidR="00320B27" w14:paraId="28B9D189" w14:textId="77777777" w:rsidTr="00174B20">
        <w:tc>
          <w:tcPr>
            <w:tcW w:w="567" w:type="dxa"/>
            <w:tcBorders>
              <w:left w:val="nil"/>
            </w:tcBorders>
            <w:vAlign w:val="center"/>
          </w:tcPr>
          <w:p w14:paraId="636BBCD6" w14:textId="77777777" w:rsidR="00320B27" w:rsidRDefault="00320B27" w:rsidP="00174B20">
            <w:r>
              <w:t>K</w:t>
            </w:r>
          </w:p>
        </w:tc>
        <w:tc>
          <w:tcPr>
            <w:tcW w:w="7230" w:type="dxa"/>
            <w:gridSpan w:val="2"/>
            <w:vAlign w:val="center"/>
          </w:tcPr>
          <w:p w14:paraId="37385C99" w14:textId="77777777" w:rsidR="00320B27" w:rsidRDefault="00320B27" w:rsidP="00174B20">
            <w:r>
              <w:t>Battery free of electrolyte leakage.</w:t>
            </w:r>
          </w:p>
        </w:tc>
        <w:tc>
          <w:tcPr>
            <w:tcW w:w="487" w:type="dxa"/>
            <w:gridSpan w:val="2"/>
            <w:tcBorders>
              <w:top w:val="single" w:sz="4" w:space="0" w:color="auto"/>
              <w:bottom w:val="single" w:sz="4" w:space="0" w:color="auto"/>
              <w:right w:val="nil"/>
            </w:tcBorders>
            <w:vAlign w:val="center"/>
          </w:tcPr>
          <w:p w14:paraId="084520EB"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F0C87D9" w14:textId="665ECA60" w:rsidR="00320B27" w:rsidRDefault="00000000" w:rsidP="00174B20">
            <w:pPr>
              <w:rPr>
                <w:lang w:eastAsia="en-CA"/>
              </w:rPr>
            </w:pPr>
            <w:sdt>
              <w:sdtPr>
                <w:rPr>
                  <w:lang w:eastAsia="en-CA"/>
                </w:rPr>
                <w:id w:val="1548261644"/>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EC47DAC"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3163AA0" w14:textId="77777777" w:rsidR="00320B27" w:rsidRDefault="00000000" w:rsidP="00174B20">
            <w:pPr>
              <w:rPr>
                <w:lang w:eastAsia="en-CA"/>
              </w:rPr>
            </w:pPr>
            <w:sdt>
              <w:sdtPr>
                <w:rPr>
                  <w:lang w:eastAsia="en-CA"/>
                </w:rPr>
                <w:id w:val="-76153580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6D3F1CE"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BF031F8" w14:textId="77777777" w:rsidR="00320B27" w:rsidRDefault="00000000" w:rsidP="00174B20">
            <w:pPr>
              <w:rPr>
                <w:lang w:eastAsia="en-CA"/>
              </w:rPr>
            </w:pPr>
            <w:sdt>
              <w:sdtPr>
                <w:rPr>
                  <w:lang w:eastAsia="en-CA"/>
                </w:rPr>
                <w:id w:val="129425382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BC5A83E" w14:textId="77777777" w:rsidTr="00174B20">
        <w:tc>
          <w:tcPr>
            <w:tcW w:w="567" w:type="dxa"/>
            <w:tcBorders>
              <w:left w:val="nil"/>
            </w:tcBorders>
            <w:vAlign w:val="center"/>
          </w:tcPr>
          <w:p w14:paraId="7BA83175" w14:textId="77777777" w:rsidR="00320B27" w:rsidRDefault="00320B27" w:rsidP="00174B20">
            <w:r>
              <w:t>L</w:t>
            </w:r>
          </w:p>
        </w:tc>
        <w:tc>
          <w:tcPr>
            <w:tcW w:w="7230" w:type="dxa"/>
            <w:gridSpan w:val="2"/>
            <w:vAlign w:val="center"/>
          </w:tcPr>
          <w:p w14:paraId="7E7E5AA6" w14:textId="77777777" w:rsidR="00320B27" w:rsidRDefault="00320B27" w:rsidP="00174B20">
            <w:r>
              <w:t>Adequately ventilated.</w:t>
            </w:r>
          </w:p>
        </w:tc>
        <w:tc>
          <w:tcPr>
            <w:tcW w:w="487" w:type="dxa"/>
            <w:gridSpan w:val="2"/>
            <w:tcBorders>
              <w:top w:val="single" w:sz="4" w:space="0" w:color="auto"/>
              <w:bottom w:val="single" w:sz="4" w:space="0" w:color="auto"/>
              <w:right w:val="nil"/>
            </w:tcBorders>
            <w:vAlign w:val="center"/>
          </w:tcPr>
          <w:p w14:paraId="506889F7"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581A5B7" w14:textId="42F05CA4" w:rsidR="00320B27" w:rsidRDefault="00000000" w:rsidP="00174B20">
            <w:pPr>
              <w:rPr>
                <w:lang w:eastAsia="en-CA"/>
              </w:rPr>
            </w:pPr>
            <w:sdt>
              <w:sdtPr>
                <w:rPr>
                  <w:lang w:eastAsia="en-CA"/>
                </w:rPr>
                <w:id w:val="-2010211799"/>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69BF4747"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A1E5AEA" w14:textId="77777777" w:rsidR="00320B27" w:rsidRDefault="00000000" w:rsidP="00174B20">
            <w:pPr>
              <w:rPr>
                <w:lang w:eastAsia="en-CA"/>
              </w:rPr>
            </w:pPr>
            <w:sdt>
              <w:sdtPr>
                <w:rPr>
                  <w:lang w:eastAsia="en-CA"/>
                </w:rPr>
                <w:id w:val="200477766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992A0F8"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9361B63" w14:textId="77777777" w:rsidR="00320B27" w:rsidRDefault="00000000" w:rsidP="00174B20">
            <w:pPr>
              <w:rPr>
                <w:lang w:eastAsia="en-CA"/>
              </w:rPr>
            </w:pPr>
            <w:sdt>
              <w:sdtPr>
                <w:rPr>
                  <w:lang w:eastAsia="en-CA"/>
                </w:rPr>
                <w:id w:val="-132943589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F3C28FA" w14:textId="77777777" w:rsidTr="00174B20">
        <w:tc>
          <w:tcPr>
            <w:tcW w:w="567" w:type="dxa"/>
            <w:tcBorders>
              <w:left w:val="nil"/>
            </w:tcBorders>
            <w:vAlign w:val="center"/>
          </w:tcPr>
          <w:p w14:paraId="58D40EFD" w14:textId="77777777" w:rsidR="00320B27" w:rsidRDefault="00320B27" w:rsidP="00174B20">
            <w:r>
              <w:t>M</w:t>
            </w:r>
          </w:p>
        </w:tc>
        <w:tc>
          <w:tcPr>
            <w:tcW w:w="7230" w:type="dxa"/>
            <w:gridSpan w:val="2"/>
            <w:vAlign w:val="center"/>
          </w:tcPr>
          <w:p w14:paraId="5A4FF027" w14:textId="77777777" w:rsidR="00320B27" w:rsidRDefault="00320B27" w:rsidP="00174B20">
            <w:r>
              <w:t>Battery manufacturer’s date code:</w:t>
            </w:r>
          </w:p>
        </w:tc>
        <w:tc>
          <w:tcPr>
            <w:tcW w:w="1417" w:type="dxa"/>
            <w:gridSpan w:val="4"/>
            <w:tcBorders>
              <w:top w:val="single" w:sz="4" w:space="0" w:color="auto"/>
              <w:bottom w:val="single" w:sz="4" w:space="0" w:color="auto"/>
              <w:right w:val="nil"/>
            </w:tcBorders>
            <w:vAlign w:val="center"/>
          </w:tcPr>
          <w:p w14:paraId="47BCE5C1" w14:textId="77777777" w:rsidR="00320B27" w:rsidRDefault="00320B27" w:rsidP="00174B20">
            <w:pPr>
              <w:jc w:val="right"/>
              <w:rPr>
                <w:lang w:eastAsia="en-CA"/>
              </w:rPr>
            </w:pPr>
            <w:r>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tcPr>
          <w:p w14:paraId="34C6F1EF" w14:textId="62A5925A" w:rsidR="00320B27" w:rsidRDefault="00000000" w:rsidP="00174B20">
            <w:pPr>
              <w:rPr>
                <w:lang w:eastAsia="en-CA"/>
              </w:rPr>
            </w:pPr>
            <w:sdt>
              <w:sdtPr>
                <w:rPr>
                  <w:lang w:eastAsia="en-CA"/>
                </w:rPr>
                <w:id w:val="-831755715"/>
                <w:placeholder>
                  <w:docPart w:val="C947163A35D949518FF9B158A67EE5AE"/>
                </w:placeholder>
              </w:sdtPr>
              <w:sdtContent>
                <w:r w:rsidR="00320B27" w:rsidRPr="00814B85">
                  <w:rPr>
                    <w:lang w:eastAsia="en-CA"/>
                  </w:rPr>
                  <w:t xml:space="preserve"> </w:t>
                </w:r>
                <w:r w:rsidR="00F23F82">
                  <w:rPr>
                    <w:lang w:eastAsia="en-CA"/>
                  </w:rPr>
                  <w:t>35AB12007C1BC015ADB123H</w:t>
                </w:r>
              </w:sdtContent>
            </w:sdt>
          </w:p>
        </w:tc>
      </w:tr>
      <w:tr w:rsidR="00320B27" w14:paraId="2C8D3DAC" w14:textId="77777777" w:rsidTr="00174B20">
        <w:tc>
          <w:tcPr>
            <w:tcW w:w="567" w:type="dxa"/>
            <w:tcBorders>
              <w:left w:val="nil"/>
            </w:tcBorders>
            <w:vAlign w:val="center"/>
          </w:tcPr>
          <w:p w14:paraId="51FCDFC7" w14:textId="77777777" w:rsidR="00320B27" w:rsidRDefault="00320B27" w:rsidP="00174B20">
            <w:r>
              <w:t>N</w:t>
            </w:r>
          </w:p>
        </w:tc>
        <w:tc>
          <w:tcPr>
            <w:tcW w:w="7230" w:type="dxa"/>
            <w:gridSpan w:val="2"/>
            <w:tcBorders>
              <w:bottom w:val="single" w:sz="4" w:space="0" w:color="auto"/>
            </w:tcBorders>
            <w:vAlign w:val="center"/>
          </w:tcPr>
          <w:p w14:paraId="6D21B0C7" w14:textId="77777777" w:rsidR="00320B27" w:rsidRPr="002B7696" w:rsidRDefault="00320B27" w:rsidP="00174B20">
            <w:r>
              <w:t xml:space="preserve">Disconnection of battery causes </w:t>
            </w:r>
            <w:r>
              <w:rPr>
                <w:i/>
                <w:iCs/>
              </w:rPr>
              <w:t>trouble signal</w:t>
            </w:r>
            <w:r>
              <w:t xml:space="preserve"> at the fire alarm </w:t>
            </w:r>
            <w:r>
              <w:rPr>
                <w:i/>
                <w:iCs/>
              </w:rPr>
              <w:t>control unit</w:t>
            </w:r>
            <w:r>
              <w:t>.</w:t>
            </w:r>
          </w:p>
        </w:tc>
        <w:tc>
          <w:tcPr>
            <w:tcW w:w="487" w:type="dxa"/>
            <w:gridSpan w:val="2"/>
            <w:tcBorders>
              <w:top w:val="single" w:sz="4" w:space="0" w:color="auto"/>
              <w:bottom w:val="single" w:sz="4" w:space="0" w:color="auto"/>
              <w:right w:val="nil"/>
            </w:tcBorders>
            <w:vAlign w:val="center"/>
          </w:tcPr>
          <w:p w14:paraId="4087BA2E"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31FE422A" w14:textId="7806ABF8" w:rsidR="00320B27" w:rsidRDefault="00000000" w:rsidP="00174B20">
            <w:pPr>
              <w:rPr>
                <w:lang w:eastAsia="en-CA"/>
              </w:rPr>
            </w:pPr>
            <w:sdt>
              <w:sdtPr>
                <w:rPr>
                  <w:lang w:eastAsia="en-CA"/>
                </w:rPr>
                <w:id w:val="-41835991"/>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023D1BBB"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D5D7992" w14:textId="77777777" w:rsidR="00320B27" w:rsidRDefault="00000000" w:rsidP="00174B20">
            <w:pPr>
              <w:rPr>
                <w:lang w:eastAsia="en-CA"/>
              </w:rPr>
            </w:pPr>
            <w:sdt>
              <w:sdtPr>
                <w:rPr>
                  <w:lang w:eastAsia="en-CA"/>
                </w:rPr>
                <w:id w:val="132500206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60DCF6E"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ADB5D0A" w14:textId="77777777" w:rsidR="00320B27" w:rsidRDefault="00000000" w:rsidP="00174B20">
            <w:pPr>
              <w:rPr>
                <w:lang w:eastAsia="en-CA"/>
              </w:rPr>
            </w:pPr>
            <w:sdt>
              <w:sdtPr>
                <w:rPr>
                  <w:lang w:eastAsia="en-CA"/>
                </w:rPr>
                <w:id w:val="-134200513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ACE2991" w14:textId="77777777" w:rsidTr="00174B20">
        <w:tc>
          <w:tcPr>
            <w:tcW w:w="567" w:type="dxa"/>
            <w:vMerge w:val="restart"/>
            <w:tcBorders>
              <w:left w:val="nil"/>
            </w:tcBorders>
            <w:vAlign w:val="center"/>
          </w:tcPr>
          <w:p w14:paraId="4183BEAF" w14:textId="77777777" w:rsidR="00320B27" w:rsidRDefault="00320B27" w:rsidP="00174B20">
            <w:r>
              <w:t>O</w:t>
            </w:r>
          </w:p>
        </w:tc>
        <w:tc>
          <w:tcPr>
            <w:tcW w:w="10579" w:type="dxa"/>
            <w:gridSpan w:val="13"/>
            <w:tcBorders>
              <w:right w:val="nil"/>
            </w:tcBorders>
            <w:vAlign w:val="center"/>
          </w:tcPr>
          <w:p w14:paraId="7637192F" w14:textId="77777777" w:rsidR="00320B27" w:rsidRDefault="00320B27" w:rsidP="00174B20">
            <w:pPr>
              <w:rPr>
                <w:lang w:eastAsia="en-CA"/>
              </w:rPr>
            </w:pPr>
            <w:r>
              <w:t>Indicate the type of battery tests performed</w:t>
            </w:r>
          </w:p>
        </w:tc>
      </w:tr>
      <w:tr w:rsidR="00320B27" w14:paraId="260F3018" w14:textId="77777777" w:rsidTr="00174B20">
        <w:tc>
          <w:tcPr>
            <w:tcW w:w="567" w:type="dxa"/>
            <w:vMerge/>
            <w:tcBorders>
              <w:left w:val="nil"/>
            </w:tcBorders>
            <w:vAlign w:val="center"/>
          </w:tcPr>
          <w:p w14:paraId="121D8582" w14:textId="77777777" w:rsidR="00320B27" w:rsidRDefault="00320B27" w:rsidP="00174B20"/>
        </w:tc>
        <w:tc>
          <w:tcPr>
            <w:tcW w:w="7230" w:type="dxa"/>
            <w:gridSpan w:val="2"/>
            <w:vAlign w:val="center"/>
          </w:tcPr>
          <w:p w14:paraId="119779F0" w14:textId="77777777" w:rsidR="00320B27" w:rsidRDefault="00320B27" w:rsidP="00320B27">
            <w:pPr>
              <w:pStyle w:val="ListParagraph"/>
              <w:numPr>
                <w:ilvl w:val="0"/>
                <w:numId w:val="12"/>
              </w:numPr>
              <w:ind w:left="458" w:hanging="458"/>
            </w:pPr>
            <w:r>
              <w:t>Required supervisory load for 24 h followed by the full required load operation; or</w:t>
            </w:r>
          </w:p>
        </w:tc>
        <w:tc>
          <w:tcPr>
            <w:tcW w:w="487" w:type="dxa"/>
            <w:gridSpan w:val="2"/>
            <w:tcBorders>
              <w:top w:val="single" w:sz="4" w:space="0" w:color="auto"/>
              <w:bottom w:val="single" w:sz="4" w:space="0" w:color="auto"/>
              <w:right w:val="nil"/>
            </w:tcBorders>
            <w:vAlign w:val="center"/>
          </w:tcPr>
          <w:p w14:paraId="7B2D9804"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F2DDBA0" w14:textId="77777777" w:rsidR="00320B27" w:rsidRDefault="00000000" w:rsidP="00174B20">
            <w:pPr>
              <w:rPr>
                <w:lang w:eastAsia="en-CA"/>
              </w:rPr>
            </w:pPr>
            <w:sdt>
              <w:sdtPr>
                <w:rPr>
                  <w:lang w:eastAsia="en-CA"/>
                </w:rPr>
                <w:id w:val="87682058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3D4F3A81"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2384353E" w14:textId="77777777" w:rsidR="00320B27" w:rsidRDefault="00000000" w:rsidP="00174B20">
            <w:pPr>
              <w:rPr>
                <w:lang w:eastAsia="en-CA"/>
              </w:rPr>
            </w:pPr>
            <w:sdt>
              <w:sdtPr>
                <w:rPr>
                  <w:lang w:eastAsia="en-CA"/>
                </w:rPr>
                <w:id w:val="-211496109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1FB3EDA"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EA6F4EE" w14:textId="77777777" w:rsidR="00320B27" w:rsidRDefault="00000000" w:rsidP="00174B20">
            <w:pPr>
              <w:rPr>
                <w:lang w:eastAsia="en-CA"/>
              </w:rPr>
            </w:pPr>
            <w:sdt>
              <w:sdtPr>
                <w:rPr>
                  <w:lang w:eastAsia="en-CA"/>
                </w:rPr>
                <w:id w:val="124499897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ECCD737" w14:textId="77777777" w:rsidTr="00174B20">
        <w:tc>
          <w:tcPr>
            <w:tcW w:w="567" w:type="dxa"/>
            <w:vMerge/>
            <w:tcBorders>
              <w:left w:val="nil"/>
            </w:tcBorders>
            <w:vAlign w:val="center"/>
          </w:tcPr>
          <w:p w14:paraId="2FB4D632" w14:textId="77777777" w:rsidR="00320B27" w:rsidRDefault="00320B27" w:rsidP="00174B20"/>
        </w:tc>
        <w:tc>
          <w:tcPr>
            <w:tcW w:w="7230" w:type="dxa"/>
            <w:gridSpan w:val="2"/>
            <w:vAlign w:val="center"/>
          </w:tcPr>
          <w:p w14:paraId="478A0EF6" w14:textId="77777777" w:rsidR="00320B27" w:rsidRDefault="00320B27" w:rsidP="00320B27">
            <w:pPr>
              <w:pStyle w:val="ListParagraph"/>
              <w:numPr>
                <w:ilvl w:val="0"/>
                <w:numId w:val="12"/>
              </w:numPr>
              <w:ind w:left="458" w:hanging="458"/>
            </w:pPr>
            <w:r>
              <w:t>Silent accelerated test. (Refer to Annex C1, New Silent Accelerated Test Method); or</w:t>
            </w:r>
          </w:p>
        </w:tc>
        <w:tc>
          <w:tcPr>
            <w:tcW w:w="487" w:type="dxa"/>
            <w:gridSpan w:val="2"/>
            <w:tcBorders>
              <w:top w:val="single" w:sz="4" w:space="0" w:color="auto"/>
              <w:bottom w:val="single" w:sz="4" w:space="0" w:color="auto"/>
              <w:right w:val="nil"/>
            </w:tcBorders>
            <w:vAlign w:val="center"/>
          </w:tcPr>
          <w:p w14:paraId="166CC232"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562AEEF" w14:textId="1E875995" w:rsidR="00320B27" w:rsidRDefault="00000000" w:rsidP="00174B20">
            <w:pPr>
              <w:rPr>
                <w:lang w:eastAsia="en-CA"/>
              </w:rPr>
            </w:pPr>
            <w:sdt>
              <w:sdtPr>
                <w:rPr>
                  <w:lang w:eastAsia="en-CA"/>
                </w:rPr>
                <w:id w:val="-1026324087"/>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15DDFE90"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07B97D5" w14:textId="77777777" w:rsidR="00320B27" w:rsidRDefault="00000000" w:rsidP="00174B20">
            <w:pPr>
              <w:rPr>
                <w:lang w:eastAsia="en-CA"/>
              </w:rPr>
            </w:pPr>
            <w:sdt>
              <w:sdtPr>
                <w:rPr>
                  <w:lang w:eastAsia="en-CA"/>
                </w:rPr>
                <w:id w:val="-115606787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07C7EBA"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3166FD3" w14:textId="77777777" w:rsidR="00320B27" w:rsidRDefault="00000000" w:rsidP="00174B20">
            <w:pPr>
              <w:rPr>
                <w:lang w:eastAsia="en-CA"/>
              </w:rPr>
            </w:pPr>
            <w:sdt>
              <w:sdtPr>
                <w:rPr>
                  <w:lang w:eastAsia="en-CA"/>
                </w:rPr>
                <w:id w:val="-192433604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D943E9C" w14:textId="77777777" w:rsidTr="00174B20">
        <w:trPr>
          <w:gridAfter w:val="1"/>
          <w:wAfter w:w="10" w:type="dxa"/>
        </w:trPr>
        <w:tc>
          <w:tcPr>
            <w:tcW w:w="567" w:type="dxa"/>
            <w:vMerge/>
            <w:tcBorders>
              <w:left w:val="nil"/>
            </w:tcBorders>
            <w:vAlign w:val="center"/>
          </w:tcPr>
          <w:p w14:paraId="43694E2B" w14:textId="77777777" w:rsidR="00320B27" w:rsidRDefault="00320B27" w:rsidP="00174B20"/>
        </w:tc>
        <w:tc>
          <w:tcPr>
            <w:tcW w:w="3738" w:type="dxa"/>
            <w:tcBorders>
              <w:right w:val="nil"/>
            </w:tcBorders>
            <w:vAlign w:val="center"/>
          </w:tcPr>
          <w:p w14:paraId="39E8A4C2" w14:textId="77777777" w:rsidR="00320B27" w:rsidRDefault="00320B27" w:rsidP="00320B27">
            <w:pPr>
              <w:pStyle w:val="ListParagraph"/>
              <w:numPr>
                <w:ilvl w:val="0"/>
                <w:numId w:val="12"/>
              </w:numPr>
              <w:ind w:left="458" w:hanging="458"/>
            </w:pPr>
            <w:r>
              <w:t>Battery manufacturer’s method. Specify:</w:t>
            </w:r>
          </w:p>
        </w:tc>
        <w:tc>
          <w:tcPr>
            <w:tcW w:w="3492" w:type="dxa"/>
            <w:tcBorders>
              <w:left w:val="nil"/>
            </w:tcBorders>
            <w:shd w:val="clear" w:color="auto" w:fill="F2F2F2" w:themeFill="background1" w:themeFillShade="F2"/>
          </w:tcPr>
          <w:p w14:paraId="2D0577DA" w14:textId="77777777" w:rsidR="00320B27" w:rsidRDefault="00000000" w:rsidP="00174B20">
            <w:sdt>
              <w:sdtPr>
                <w:rPr>
                  <w:lang w:eastAsia="en-CA"/>
                </w:rPr>
                <w:id w:val="-2003731895"/>
                <w:placeholder>
                  <w:docPart w:val="4C7AC8EDBD344C68BED2445CA850CEC0"/>
                </w:placeholder>
              </w:sdtPr>
              <w:sdtContent>
                <w:r w:rsidR="00320B27" w:rsidRPr="00814B85">
                  <w:rPr>
                    <w:lang w:eastAsia="en-CA"/>
                  </w:rPr>
                  <w:t xml:space="preserve"> </w:t>
                </w:r>
              </w:sdtContent>
            </w:sdt>
          </w:p>
        </w:tc>
        <w:tc>
          <w:tcPr>
            <w:tcW w:w="477" w:type="dxa"/>
            <w:tcBorders>
              <w:top w:val="single" w:sz="4" w:space="0" w:color="auto"/>
              <w:bottom w:val="single" w:sz="4" w:space="0" w:color="auto"/>
              <w:right w:val="nil"/>
            </w:tcBorders>
            <w:vAlign w:val="center"/>
          </w:tcPr>
          <w:p w14:paraId="45D3A3B6" w14:textId="77777777" w:rsidR="00320B27" w:rsidRDefault="00320B27" w:rsidP="00174B20">
            <w:r>
              <w:t>Yes</w:t>
            </w:r>
          </w:p>
        </w:tc>
        <w:tc>
          <w:tcPr>
            <w:tcW w:w="940" w:type="dxa"/>
            <w:gridSpan w:val="3"/>
            <w:tcBorders>
              <w:top w:val="single" w:sz="4" w:space="0" w:color="auto"/>
              <w:left w:val="nil"/>
              <w:bottom w:val="single" w:sz="4" w:space="0" w:color="auto"/>
            </w:tcBorders>
            <w:shd w:val="clear" w:color="auto" w:fill="F2F2F2" w:themeFill="background1" w:themeFillShade="F2"/>
            <w:vAlign w:val="center"/>
          </w:tcPr>
          <w:p w14:paraId="633C5BD3" w14:textId="77777777" w:rsidR="00320B27" w:rsidRDefault="00000000" w:rsidP="00174B20">
            <w:pPr>
              <w:rPr>
                <w:lang w:eastAsia="en-CA"/>
              </w:rPr>
            </w:pPr>
            <w:sdt>
              <w:sdtPr>
                <w:rPr>
                  <w:lang w:eastAsia="en-CA"/>
                </w:rPr>
                <w:id w:val="-191423101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78" w:type="dxa"/>
            <w:tcBorders>
              <w:top w:val="single" w:sz="4" w:space="0" w:color="auto"/>
              <w:bottom w:val="single" w:sz="4" w:space="0" w:color="auto"/>
              <w:right w:val="nil"/>
            </w:tcBorders>
            <w:vAlign w:val="center"/>
          </w:tcPr>
          <w:p w14:paraId="1D9B9E46" w14:textId="77777777" w:rsidR="00320B27" w:rsidRDefault="00320B27" w:rsidP="00174B20">
            <w:r>
              <w:t>No</w:t>
            </w:r>
          </w:p>
        </w:tc>
        <w:tc>
          <w:tcPr>
            <w:tcW w:w="373" w:type="dxa"/>
            <w:gridSpan w:val="3"/>
            <w:tcBorders>
              <w:top w:val="single" w:sz="4" w:space="0" w:color="auto"/>
              <w:left w:val="nil"/>
              <w:bottom w:val="single" w:sz="4" w:space="0" w:color="auto"/>
            </w:tcBorders>
            <w:shd w:val="clear" w:color="auto" w:fill="F2F2F2" w:themeFill="background1" w:themeFillShade="F2"/>
            <w:vAlign w:val="center"/>
          </w:tcPr>
          <w:p w14:paraId="76139721" w14:textId="77777777" w:rsidR="00320B27" w:rsidRDefault="00000000" w:rsidP="00174B20">
            <w:pPr>
              <w:rPr>
                <w:lang w:eastAsia="en-CA"/>
              </w:rPr>
            </w:pPr>
            <w:sdt>
              <w:sdtPr>
                <w:rPr>
                  <w:lang w:eastAsia="en-CA"/>
                </w:rPr>
                <w:id w:val="15758391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899B390" w14:textId="77777777" w:rsidR="00320B27" w:rsidRDefault="00320B27" w:rsidP="00174B20">
            <w:r>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tcPr>
          <w:p w14:paraId="6B8A8EC6" w14:textId="77777777" w:rsidR="00320B27" w:rsidRDefault="00000000" w:rsidP="00174B20">
            <w:pPr>
              <w:rPr>
                <w:lang w:eastAsia="en-CA"/>
              </w:rPr>
            </w:pPr>
            <w:sdt>
              <w:sdtPr>
                <w:rPr>
                  <w:lang w:eastAsia="en-CA"/>
                </w:rPr>
                <w:id w:val="133287677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710B1A8" w14:textId="77777777" w:rsidTr="00174B20">
        <w:trPr>
          <w:gridAfter w:val="1"/>
          <w:wAfter w:w="10" w:type="dxa"/>
        </w:trPr>
        <w:tc>
          <w:tcPr>
            <w:tcW w:w="567" w:type="dxa"/>
            <w:tcBorders>
              <w:left w:val="nil"/>
            </w:tcBorders>
            <w:vAlign w:val="center"/>
          </w:tcPr>
          <w:p w14:paraId="7B32CA19" w14:textId="77777777" w:rsidR="00320B27" w:rsidRDefault="00320B27" w:rsidP="00174B20">
            <w:r>
              <w:t>P</w:t>
            </w:r>
          </w:p>
        </w:tc>
        <w:tc>
          <w:tcPr>
            <w:tcW w:w="7230" w:type="dxa"/>
            <w:gridSpan w:val="2"/>
            <w:vAlign w:val="center"/>
          </w:tcPr>
          <w:p w14:paraId="668022B5" w14:textId="77777777" w:rsidR="00320B27" w:rsidRPr="00814B85" w:rsidRDefault="00320B27" w:rsidP="00174B20">
            <w:pPr>
              <w:rPr>
                <w:lang w:eastAsia="en-CA"/>
              </w:rPr>
            </w:pPr>
            <w:r>
              <w:rPr>
                <w:lang w:eastAsia="en-CA"/>
              </w:rPr>
              <w:t>Record calculated battery capacity (Refer to Annex C2).</w:t>
            </w:r>
          </w:p>
        </w:tc>
        <w:tc>
          <w:tcPr>
            <w:tcW w:w="2268" w:type="dxa"/>
            <w:gridSpan w:val="8"/>
            <w:tcBorders>
              <w:top w:val="single" w:sz="4" w:space="0" w:color="auto"/>
              <w:bottom w:val="single" w:sz="4" w:space="0" w:color="auto"/>
              <w:right w:val="nil"/>
            </w:tcBorders>
            <w:shd w:val="clear" w:color="auto" w:fill="F2F2F2" w:themeFill="background1" w:themeFillShade="F2"/>
          </w:tcPr>
          <w:p w14:paraId="5CC05CE2" w14:textId="49845E41" w:rsidR="00320B27" w:rsidRDefault="00000000" w:rsidP="00174B20">
            <w:pPr>
              <w:jc w:val="right"/>
              <w:rPr>
                <w:lang w:eastAsia="en-CA"/>
              </w:rPr>
            </w:pPr>
            <w:sdt>
              <w:sdtPr>
                <w:rPr>
                  <w:lang w:eastAsia="en-CA"/>
                </w:rPr>
                <w:id w:val="-770624808"/>
                <w:placeholder>
                  <w:docPart w:val="A37EB70DFDD04B7BA3B199EE73EDEE8A"/>
                </w:placeholder>
              </w:sdtPr>
              <w:sdtContent>
                <w:r w:rsidR="00F23F82">
                  <w:rPr>
                    <w:lang w:eastAsia="en-CA"/>
                  </w:rPr>
                  <w:t>13.08</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5AB82FDA" w14:textId="77777777" w:rsidR="00320B27" w:rsidRDefault="00320B27" w:rsidP="00174B20">
            <w:pPr>
              <w:rPr>
                <w:lang w:eastAsia="en-CA"/>
              </w:rPr>
            </w:pPr>
            <w:proofErr w:type="spellStart"/>
            <w:r>
              <w:rPr>
                <w:lang w:eastAsia="en-CA"/>
              </w:rPr>
              <w:t>A</w:t>
            </w:r>
            <w:r>
              <w:rPr>
                <w:rFonts w:cstheme="minorHAnsi"/>
                <w:lang w:eastAsia="en-CA"/>
              </w:rPr>
              <w:t>∙</w:t>
            </w:r>
            <w:r>
              <w:rPr>
                <w:lang w:eastAsia="en-CA"/>
              </w:rPr>
              <w:t>h</w:t>
            </w:r>
            <w:proofErr w:type="spellEnd"/>
          </w:p>
        </w:tc>
      </w:tr>
      <w:tr w:rsidR="00320B27" w14:paraId="4F207328" w14:textId="77777777" w:rsidTr="00174B20">
        <w:trPr>
          <w:gridAfter w:val="1"/>
          <w:wAfter w:w="10" w:type="dxa"/>
        </w:trPr>
        <w:tc>
          <w:tcPr>
            <w:tcW w:w="567" w:type="dxa"/>
            <w:tcBorders>
              <w:left w:val="nil"/>
            </w:tcBorders>
            <w:vAlign w:val="center"/>
          </w:tcPr>
          <w:p w14:paraId="067C76B7" w14:textId="77777777" w:rsidR="00320B27" w:rsidRDefault="00320B27" w:rsidP="00174B20">
            <w:r>
              <w:t>Q</w:t>
            </w:r>
          </w:p>
        </w:tc>
        <w:tc>
          <w:tcPr>
            <w:tcW w:w="7230" w:type="dxa"/>
            <w:gridSpan w:val="2"/>
            <w:vAlign w:val="center"/>
          </w:tcPr>
          <w:p w14:paraId="6FE3078B" w14:textId="77777777" w:rsidR="00320B27" w:rsidRDefault="00320B27" w:rsidP="00174B20">
            <w:pPr>
              <w:rPr>
                <w:lang w:eastAsia="en-CA"/>
              </w:rPr>
            </w:pPr>
            <w:r>
              <w:rPr>
                <w:lang w:eastAsia="en-CA"/>
              </w:rPr>
              <w:t>Record battery terminal voltage after completion of tests.</w:t>
            </w:r>
          </w:p>
        </w:tc>
        <w:tc>
          <w:tcPr>
            <w:tcW w:w="2268" w:type="dxa"/>
            <w:gridSpan w:val="8"/>
            <w:tcBorders>
              <w:top w:val="single" w:sz="4" w:space="0" w:color="auto"/>
              <w:bottom w:val="single" w:sz="4" w:space="0" w:color="auto"/>
              <w:right w:val="nil"/>
            </w:tcBorders>
            <w:shd w:val="clear" w:color="auto" w:fill="F2F2F2" w:themeFill="background1" w:themeFillShade="F2"/>
          </w:tcPr>
          <w:p w14:paraId="73A5611F" w14:textId="7620B522" w:rsidR="00320B27" w:rsidRPr="00814B85" w:rsidRDefault="00000000" w:rsidP="00174B20">
            <w:pPr>
              <w:jc w:val="right"/>
              <w:rPr>
                <w:lang w:eastAsia="en-CA"/>
              </w:rPr>
            </w:pPr>
            <w:sdt>
              <w:sdtPr>
                <w:rPr>
                  <w:lang w:eastAsia="en-CA"/>
                </w:rPr>
                <w:id w:val="-433585262"/>
                <w:placeholder>
                  <w:docPart w:val="3B270F66C55743B0AE534DFFD2417208"/>
                </w:placeholder>
              </w:sdtPr>
              <w:sdtContent>
                <w:r w:rsidR="00F23F82">
                  <w:rPr>
                    <w:lang w:eastAsia="en-CA"/>
                  </w:rPr>
                  <w:t>25.21</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2A8BC565" w14:textId="77777777" w:rsidR="00320B27" w:rsidRDefault="00320B27" w:rsidP="00174B20">
            <w:pPr>
              <w:rPr>
                <w:lang w:eastAsia="en-CA"/>
              </w:rPr>
            </w:pPr>
            <w:r>
              <w:rPr>
                <w:lang w:eastAsia="en-CA"/>
              </w:rPr>
              <w:t>V dc</w:t>
            </w:r>
          </w:p>
        </w:tc>
      </w:tr>
      <w:tr w:rsidR="00320B27" w:rsidRPr="00C73289" w14:paraId="1E877B25" w14:textId="77777777" w:rsidTr="00174B20">
        <w:tc>
          <w:tcPr>
            <w:tcW w:w="11146" w:type="dxa"/>
            <w:gridSpan w:val="14"/>
            <w:tcBorders>
              <w:left w:val="nil"/>
              <w:right w:val="nil"/>
            </w:tcBorders>
          </w:tcPr>
          <w:p w14:paraId="2AEE999A" w14:textId="77777777" w:rsidR="00320B27" w:rsidRPr="00C73289" w:rsidRDefault="00320B27" w:rsidP="00174B20">
            <w:pPr>
              <w:jc w:val="center"/>
              <w:rPr>
                <w:lang w:eastAsia="en-CA"/>
              </w:rPr>
            </w:pPr>
            <w:r>
              <w:t>EMERGENCY POWER TESTS (Reference: 9.3)</w:t>
            </w:r>
          </w:p>
        </w:tc>
      </w:tr>
      <w:tr w:rsidR="00320B27" w14:paraId="38C01054" w14:textId="77777777" w:rsidTr="00174B20">
        <w:tc>
          <w:tcPr>
            <w:tcW w:w="567" w:type="dxa"/>
            <w:tcBorders>
              <w:left w:val="nil"/>
            </w:tcBorders>
            <w:vAlign w:val="center"/>
          </w:tcPr>
          <w:p w14:paraId="4E8BF7E2" w14:textId="77777777" w:rsidR="00320B27" w:rsidRDefault="00320B27" w:rsidP="00174B20">
            <w:r>
              <w:t>A</w:t>
            </w:r>
          </w:p>
        </w:tc>
        <w:tc>
          <w:tcPr>
            <w:tcW w:w="7230" w:type="dxa"/>
            <w:gridSpan w:val="2"/>
            <w:vAlign w:val="center"/>
          </w:tcPr>
          <w:p w14:paraId="6AB170D7" w14:textId="77777777" w:rsidR="00320B27" w:rsidRPr="00295E56" w:rsidRDefault="00320B27" w:rsidP="00174B20">
            <w:r>
              <w:t xml:space="preserve">Generator provides power to the AC </w:t>
            </w:r>
            <w:r>
              <w:rPr>
                <w:i/>
                <w:iCs/>
              </w:rPr>
              <w:t>circuit</w:t>
            </w:r>
            <w:r>
              <w:t xml:space="preserve"> serving the </w:t>
            </w:r>
            <w:r>
              <w:rPr>
                <w:i/>
                <w:iCs/>
              </w:rPr>
              <w:t>fire alarm</w:t>
            </w:r>
            <w:r>
              <w:t xml:space="preserve"> system.</w:t>
            </w:r>
          </w:p>
        </w:tc>
        <w:tc>
          <w:tcPr>
            <w:tcW w:w="487" w:type="dxa"/>
            <w:gridSpan w:val="2"/>
            <w:tcBorders>
              <w:top w:val="single" w:sz="4" w:space="0" w:color="auto"/>
              <w:bottom w:val="single" w:sz="4" w:space="0" w:color="auto"/>
              <w:right w:val="nil"/>
            </w:tcBorders>
            <w:vAlign w:val="center"/>
          </w:tcPr>
          <w:p w14:paraId="3442DCD8"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41F2429" w14:textId="77777777" w:rsidR="00320B27" w:rsidRDefault="00000000" w:rsidP="00174B20">
            <w:pPr>
              <w:rPr>
                <w:lang w:eastAsia="en-CA"/>
              </w:rPr>
            </w:pPr>
            <w:sdt>
              <w:sdtPr>
                <w:rPr>
                  <w:lang w:eastAsia="en-CA"/>
                </w:rPr>
                <w:id w:val="97856746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39BAFCA1"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57A8E1E" w14:textId="1451AE56" w:rsidR="00320B27" w:rsidRDefault="00000000" w:rsidP="00174B20">
            <w:pPr>
              <w:rPr>
                <w:lang w:eastAsia="en-CA"/>
              </w:rPr>
            </w:pPr>
            <w:sdt>
              <w:sdtPr>
                <w:rPr>
                  <w:lang w:eastAsia="en-CA"/>
                </w:rPr>
                <w:id w:val="1334725569"/>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708" w:type="dxa"/>
            <w:tcBorders>
              <w:top w:val="single" w:sz="4" w:space="0" w:color="auto"/>
              <w:bottom w:val="single" w:sz="4" w:space="0" w:color="auto"/>
              <w:right w:val="nil"/>
            </w:tcBorders>
            <w:vAlign w:val="center"/>
          </w:tcPr>
          <w:p w14:paraId="59AB08BD"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17B0D76" w14:textId="77777777" w:rsidR="00320B27" w:rsidRDefault="00000000" w:rsidP="00174B20">
            <w:pPr>
              <w:rPr>
                <w:lang w:eastAsia="en-CA"/>
              </w:rPr>
            </w:pPr>
            <w:sdt>
              <w:sdtPr>
                <w:rPr>
                  <w:lang w:eastAsia="en-CA"/>
                </w:rPr>
                <w:id w:val="194472342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3BC64B5" w14:textId="77777777" w:rsidTr="00174B20">
        <w:tc>
          <w:tcPr>
            <w:tcW w:w="567" w:type="dxa"/>
            <w:tcBorders>
              <w:left w:val="nil"/>
            </w:tcBorders>
            <w:vAlign w:val="center"/>
          </w:tcPr>
          <w:p w14:paraId="3B3F43A7" w14:textId="77777777" w:rsidR="00320B27" w:rsidRDefault="00320B27" w:rsidP="00174B20">
            <w:r>
              <w:t>B</w:t>
            </w:r>
          </w:p>
        </w:tc>
        <w:tc>
          <w:tcPr>
            <w:tcW w:w="7230" w:type="dxa"/>
            <w:gridSpan w:val="2"/>
            <w:vAlign w:val="center"/>
          </w:tcPr>
          <w:p w14:paraId="05132F0B" w14:textId="77777777" w:rsidR="00320B27" w:rsidRPr="00295E56" w:rsidRDefault="00320B27" w:rsidP="00174B20">
            <w:r>
              <w:t xml:space="preserve">Trouble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4C007683"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48CF5E4D" w14:textId="77777777" w:rsidR="00320B27" w:rsidRDefault="00000000" w:rsidP="00174B20">
            <w:pPr>
              <w:rPr>
                <w:lang w:eastAsia="en-CA"/>
              </w:rPr>
            </w:pPr>
            <w:sdt>
              <w:sdtPr>
                <w:rPr>
                  <w:lang w:eastAsia="en-CA"/>
                </w:rPr>
                <w:id w:val="-121626998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56617A3A"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49ADD22" w14:textId="77777777" w:rsidR="00320B27" w:rsidRDefault="00000000" w:rsidP="00174B20">
            <w:pPr>
              <w:rPr>
                <w:lang w:eastAsia="en-CA"/>
              </w:rPr>
            </w:pPr>
            <w:sdt>
              <w:sdtPr>
                <w:rPr>
                  <w:lang w:eastAsia="en-CA"/>
                </w:rPr>
                <w:id w:val="-40313965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42247ED"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22E428F" w14:textId="2C9CE6F9" w:rsidR="00320B27" w:rsidRDefault="00000000" w:rsidP="00174B20">
            <w:pPr>
              <w:rPr>
                <w:lang w:eastAsia="en-CA"/>
              </w:rPr>
            </w:pPr>
            <w:sdt>
              <w:sdtPr>
                <w:rPr>
                  <w:lang w:eastAsia="en-CA"/>
                </w:rPr>
                <w:id w:val="396718172"/>
                <w14:checkbox>
                  <w14:checked w14:val="1"/>
                  <w14:checkedState w14:val="0050" w14:font="Wingdings 2"/>
                  <w14:uncheckedState w14:val="0020" w14:font="Wingdings 2"/>
                </w14:checkbox>
              </w:sdtPr>
              <w:sdtContent>
                <w:r w:rsidR="00F23F82">
                  <w:rPr>
                    <w:lang w:eastAsia="en-CA"/>
                  </w:rPr>
                  <w:sym w:font="Wingdings 2" w:char="F050"/>
                </w:r>
              </w:sdtContent>
            </w:sdt>
          </w:p>
        </w:tc>
      </w:tr>
      <w:tr w:rsidR="00320B27" w14:paraId="41A903BE" w14:textId="77777777" w:rsidTr="00174B20">
        <w:tc>
          <w:tcPr>
            <w:tcW w:w="567" w:type="dxa"/>
            <w:tcBorders>
              <w:left w:val="nil"/>
            </w:tcBorders>
            <w:vAlign w:val="center"/>
          </w:tcPr>
          <w:p w14:paraId="0D7037CB" w14:textId="77777777" w:rsidR="00320B27" w:rsidRDefault="00320B27" w:rsidP="00174B20">
            <w:r>
              <w:t>C</w:t>
            </w:r>
          </w:p>
        </w:tc>
        <w:tc>
          <w:tcPr>
            <w:tcW w:w="7230" w:type="dxa"/>
            <w:gridSpan w:val="2"/>
            <w:vAlign w:val="center"/>
          </w:tcPr>
          <w:p w14:paraId="25191787" w14:textId="77777777" w:rsidR="00320B27" w:rsidRPr="00295E56" w:rsidRDefault="00320B27" w:rsidP="00174B20">
            <w:r>
              <w:t xml:space="preserve">Generator Run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4EA85309"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A865491" w14:textId="77777777" w:rsidR="00320B27" w:rsidRDefault="00000000" w:rsidP="00174B20">
            <w:pPr>
              <w:rPr>
                <w:lang w:eastAsia="en-CA"/>
              </w:rPr>
            </w:pPr>
            <w:sdt>
              <w:sdtPr>
                <w:rPr>
                  <w:lang w:eastAsia="en-CA"/>
                </w:rPr>
                <w:id w:val="-61999803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7E66FF69"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50615CF3" w14:textId="77777777" w:rsidR="00320B27" w:rsidRDefault="00000000" w:rsidP="00174B20">
            <w:pPr>
              <w:rPr>
                <w:lang w:eastAsia="en-CA"/>
              </w:rPr>
            </w:pPr>
            <w:sdt>
              <w:sdtPr>
                <w:rPr>
                  <w:lang w:eastAsia="en-CA"/>
                </w:rPr>
                <w:id w:val="-114935958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237AF38"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D49C21F" w14:textId="281E4AF7" w:rsidR="00320B27" w:rsidRDefault="00000000" w:rsidP="00174B20">
            <w:pPr>
              <w:rPr>
                <w:lang w:eastAsia="en-CA"/>
              </w:rPr>
            </w:pPr>
            <w:sdt>
              <w:sdtPr>
                <w:rPr>
                  <w:lang w:eastAsia="en-CA"/>
                </w:rPr>
                <w:id w:val="2107078946"/>
                <w14:checkbox>
                  <w14:checked w14:val="1"/>
                  <w14:checkedState w14:val="0050" w14:font="Wingdings 2"/>
                  <w14:uncheckedState w14:val="0020" w14:font="Wingdings 2"/>
                </w14:checkbox>
              </w:sdtPr>
              <w:sdtContent>
                <w:r w:rsidR="00F23F82">
                  <w:rPr>
                    <w:lang w:eastAsia="en-CA"/>
                  </w:rPr>
                  <w:sym w:font="Wingdings 2" w:char="F050"/>
                </w:r>
              </w:sdtContent>
            </w:sdt>
          </w:p>
        </w:tc>
      </w:tr>
    </w:tbl>
    <w:p w14:paraId="0C0159D5" w14:textId="77777777" w:rsidR="00320B27" w:rsidRDefault="00320B27" w:rsidP="00320B27"/>
    <w:p w14:paraId="2ADFF0A2" w14:textId="77777777" w:rsidR="00320B27" w:rsidRDefault="00320B27" w:rsidP="00320B27"/>
    <w:p w14:paraId="6413B978" w14:textId="77777777" w:rsidR="0031098F" w:rsidRDefault="0031098F">
      <w:pPr>
        <w:spacing w:after="200" w:line="276" w:lineRule="auto"/>
      </w:pPr>
      <w:r>
        <w:br w:type="page"/>
      </w:r>
    </w:p>
    <w:p w14:paraId="40F23150" w14:textId="5DED60E8" w:rsidR="00320B27" w:rsidRDefault="00320B27" w:rsidP="00D2445D">
      <w:pPr>
        <w:pStyle w:val="Heading2"/>
        <w:numPr>
          <w:ilvl w:val="1"/>
          <w:numId w:val="32"/>
        </w:numPr>
        <w:ind w:left="1134" w:hanging="1141"/>
      </w:pPr>
      <w:r>
        <w:lastRenderedPageBreak/>
        <w:t>Emergency Power Supply Test and Inspection (13)</w:t>
      </w:r>
    </w:p>
    <w:p w14:paraId="265A98D1" w14:textId="77777777" w:rsidR="00320B27" w:rsidRDefault="00320B27" w:rsidP="00320B27">
      <w:r>
        <w:t>NOTE 1: See 9.2, 9.3, 9.4, and Annex C, Battery Tests</w:t>
      </w:r>
    </w:p>
    <w:p w14:paraId="7CA550BB" w14:textId="77777777" w:rsidR="00320B27" w:rsidRPr="002A280B" w:rsidRDefault="00320B27" w:rsidP="00320B27">
      <w:r>
        <w:t xml:space="preserve">NOTE 2: Complete section for each </w:t>
      </w:r>
      <w:r>
        <w:rPr>
          <w:i/>
          <w:iCs/>
        </w:rPr>
        <w:t>emergency power supply.</w:t>
      </w:r>
    </w:p>
    <w:p w14:paraId="6D1708B9" w14:textId="77777777" w:rsidR="00320B27" w:rsidRDefault="00320B27" w:rsidP="00320B27"/>
    <w:tbl>
      <w:tblPr>
        <w:tblStyle w:val="TableGrid"/>
        <w:tblW w:w="0" w:type="auto"/>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320B27" w14:paraId="156BCDDD" w14:textId="77777777" w:rsidTr="00174B20">
        <w:tc>
          <w:tcPr>
            <w:tcW w:w="2948" w:type="dxa"/>
            <w:gridSpan w:val="3"/>
            <w:tcBorders>
              <w:left w:val="nil"/>
              <w:right w:val="nil"/>
            </w:tcBorders>
          </w:tcPr>
          <w:p w14:paraId="27B6858A" w14:textId="77777777" w:rsidR="00320B27" w:rsidRPr="00B36AD1" w:rsidRDefault="00320B27" w:rsidP="00174B20">
            <w:r>
              <w:rPr>
                <w:i/>
                <w:iCs/>
              </w:rPr>
              <w:t>Emergency power supply</w:t>
            </w:r>
            <w:r>
              <w:t xml:space="preserve"> location:</w:t>
            </w:r>
          </w:p>
        </w:tc>
        <w:tc>
          <w:tcPr>
            <w:tcW w:w="7852" w:type="dxa"/>
            <w:gridSpan w:val="19"/>
            <w:tcBorders>
              <w:left w:val="nil"/>
              <w:right w:val="nil"/>
            </w:tcBorders>
            <w:shd w:val="clear" w:color="auto" w:fill="F2F2F2" w:themeFill="background1" w:themeFillShade="F2"/>
          </w:tcPr>
          <w:p w14:paraId="202DBB01" w14:textId="17FB50DD" w:rsidR="00320B27" w:rsidRDefault="00000000" w:rsidP="00174B20">
            <w:sdt>
              <w:sdtPr>
                <w:rPr>
                  <w:lang w:eastAsia="en-CA"/>
                </w:rPr>
                <w:id w:val="-1330360081"/>
                <w:placeholder>
                  <w:docPart w:val="B4DFCB3F0F89443996C24AA253C18489"/>
                </w:placeholder>
              </w:sdtPr>
              <w:sdtContent>
                <w:r w:rsidR="00320B27" w:rsidRPr="00814B85">
                  <w:rPr>
                    <w:lang w:eastAsia="en-CA"/>
                  </w:rPr>
                  <w:t xml:space="preserve"> </w:t>
                </w:r>
                <w:r w:rsidR="00F23F82">
                  <w:rPr>
                    <w:lang w:eastAsia="en-CA"/>
                  </w:rPr>
                  <w:t>Pet Value Booster (PNL-2A CCT-44)</w:t>
                </w:r>
              </w:sdtContent>
            </w:sdt>
          </w:p>
        </w:tc>
      </w:tr>
      <w:tr w:rsidR="00320B27" w14:paraId="705E1D62" w14:textId="77777777" w:rsidTr="00174B20">
        <w:tc>
          <w:tcPr>
            <w:tcW w:w="3119" w:type="dxa"/>
            <w:gridSpan w:val="4"/>
            <w:tcBorders>
              <w:left w:val="nil"/>
              <w:right w:val="nil"/>
            </w:tcBorders>
          </w:tcPr>
          <w:p w14:paraId="63C5491C" w14:textId="77777777" w:rsidR="00320B27" w:rsidRDefault="00320B27" w:rsidP="00174B20">
            <w:pPr>
              <w:rPr>
                <w:i/>
                <w:iCs/>
              </w:rPr>
            </w:pPr>
            <w:r>
              <w:rPr>
                <w:i/>
                <w:iCs/>
              </w:rPr>
              <w:t xml:space="preserve">Emergency power supply </w:t>
            </w:r>
            <w:r w:rsidRPr="002A280B">
              <w:t>identification:</w:t>
            </w:r>
          </w:p>
        </w:tc>
        <w:tc>
          <w:tcPr>
            <w:tcW w:w="7681" w:type="dxa"/>
            <w:gridSpan w:val="18"/>
            <w:tcBorders>
              <w:left w:val="nil"/>
              <w:right w:val="nil"/>
            </w:tcBorders>
            <w:shd w:val="clear" w:color="auto" w:fill="F2F2F2" w:themeFill="background1" w:themeFillShade="F2"/>
          </w:tcPr>
          <w:p w14:paraId="2292AF5C" w14:textId="4BAF95A3" w:rsidR="00320B27" w:rsidRPr="00814B85" w:rsidRDefault="00000000" w:rsidP="00174B20">
            <w:pPr>
              <w:rPr>
                <w:lang w:eastAsia="en-CA"/>
              </w:rPr>
            </w:pPr>
            <w:sdt>
              <w:sdtPr>
                <w:rPr>
                  <w:lang w:eastAsia="en-CA"/>
                </w:rPr>
                <w:id w:val="787929999"/>
                <w:placeholder>
                  <w:docPart w:val="AD9E7D8437084783A6B4EB8D54A0CD34"/>
                </w:placeholder>
              </w:sdtPr>
              <w:sdtContent>
                <w:r w:rsidR="00320B27" w:rsidRPr="00814B85">
                  <w:rPr>
                    <w:lang w:eastAsia="en-CA"/>
                  </w:rPr>
                  <w:t xml:space="preserve"> </w:t>
                </w:r>
                <w:r w:rsidR="00F23F82">
                  <w:rPr>
                    <w:lang w:eastAsia="en-CA"/>
                  </w:rPr>
                  <w:t>Pet Value Booster Batteries</w:t>
                </w:r>
              </w:sdtContent>
            </w:sdt>
          </w:p>
        </w:tc>
      </w:tr>
      <w:tr w:rsidR="00320B27" w14:paraId="38AF5F55" w14:textId="77777777" w:rsidTr="00174B20">
        <w:tc>
          <w:tcPr>
            <w:tcW w:w="3119" w:type="dxa"/>
            <w:gridSpan w:val="4"/>
            <w:tcBorders>
              <w:left w:val="nil"/>
              <w:bottom w:val="single" w:sz="4" w:space="0" w:color="auto"/>
              <w:right w:val="nil"/>
            </w:tcBorders>
          </w:tcPr>
          <w:p w14:paraId="659A24F2" w14:textId="77777777" w:rsidR="00320B27" w:rsidRPr="002A280B" w:rsidRDefault="00320B27" w:rsidP="00174B20">
            <w:r>
              <w:rPr>
                <w:i/>
                <w:iCs/>
              </w:rPr>
              <w:t>Emergency power supply</w:t>
            </w:r>
            <w:r>
              <w:t xml:space="preserve"> provided by:</w:t>
            </w:r>
          </w:p>
        </w:tc>
        <w:tc>
          <w:tcPr>
            <w:tcW w:w="7681" w:type="dxa"/>
            <w:gridSpan w:val="18"/>
            <w:tcBorders>
              <w:left w:val="nil"/>
              <w:bottom w:val="single" w:sz="4" w:space="0" w:color="auto"/>
              <w:right w:val="nil"/>
            </w:tcBorders>
            <w:shd w:val="clear" w:color="auto" w:fill="F2F2F2" w:themeFill="background1" w:themeFillShade="F2"/>
          </w:tcPr>
          <w:p w14:paraId="65884AED" w14:textId="77777777" w:rsidR="00320B27" w:rsidRPr="00814B85" w:rsidRDefault="00000000" w:rsidP="00174B20">
            <w:pPr>
              <w:rPr>
                <w:lang w:eastAsia="en-CA"/>
              </w:rPr>
            </w:pPr>
            <w:sdt>
              <w:sdtPr>
                <w:rPr>
                  <w:lang w:eastAsia="en-CA"/>
                </w:rPr>
                <w:id w:val="1411657376"/>
                <w:placeholder>
                  <w:docPart w:val="FF5BAFF97DD74A6F95B958D78A5E9E9B"/>
                </w:placeholder>
              </w:sdtPr>
              <w:sdtContent>
                <w:r w:rsidR="00320B27" w:rsidRPr="00814B85">
                  <w:rPr>
                    <w:lang w:eastAsia="en-CA"/>
                  </w:rPr>
                  <w:t xml:space="preserve"> </w:t>
                </w:r>
              </w:sdtContent>
            </w:sdt>
          </w:p>
        </w:tc>
      </w:tr>
      <w:tr w:rsidR="00320B27" w14:paraId="3DB6B810" w14:textId="77777777" w:rsidTr="00174B20">
        <w:tc>
          <w:tcPr>
            <w:tcW w:w="1350" w:type="dxa"/>
            <w:tcBorders>
              <w:left w:val="nil"/>
              <w:bottom w:val="single" w:sz="4" w:space="0" w:color="auto"/>
              <w:right w:val="nil"/>
            </w:tcBorders>
          </w:tcPr>
          <w:p w14:paraId="3AE915AC" w14:textId="77777777" w:rsidR="00320B27" w:rsidRPr="00814B85" w:rsidRDefault="00320B27" w:rsidP="00174B20">
            <w:pPr>
              <w:jc w:val="right"/>
              <w:rPr>
                <w:lang w:eastAsia="en-CA"/>
              </w:rPr>
            </w:pPr>
            <w:r>
              <w:rPr>
                <w:lang w:eastAsia="en-CA"/>
              </w:rPr>
              <w:t>Batteries</w:t>
            </w:r>
          </w:p>
        </w:tc>
        <w:tc>
          <w:tcPr>
            <w:tcW w:w="1350" w:type="dxa"/>
            <w:tcBorders>
              <w:left w:val="nil"/>
              <w:bottom w:val="single" w:sz="4" w:space="0" w:color="auto"/>
              <w:right w:val="single" w:sz="4" w:space="0" w:color="auto"/>
            </w:tcBorders>
            <w:shd w:val="clear" w:color="auto" w:fill="F2F2F2" w:themeFill="background1" w:themeFillShade="F2"/>
            <w:vAlign w:val="center"/>
          </w:tcPr>
          <w:p w14:paraId="1AF14080" w14:textId="75CB87C5" w:rsidR="00320B27" w:rsidRPr="00814B85" w:rsidRDefault="00000000" w:rsidP="00174B20">
            <w:pPr>
              <w:rPr>
                <w:lang w:eastAsia="en-CA"/>
              </w:rPr>
            </w:pPr>
            <w:sdt>
              <w:sdtPr>
                <w:rPr>
                  <w:lang w:eastAsia="en-CA"/>
                </w:rPr>
                <w:id w:val="-30188409"/>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1350" w:type="dxa"/>
            <w:gridSpan w:val="4"/>
            <w:tcBorders>
              <w:left w:val="single" w:sz="4" w:space="0" w:color="auto"/>
              <w:bottom w:val="single" w:sz="4" w:space="0" w:color="auto"/>
              <w:right w:val="nil"/>
            </w:tcBorders>
          </w:tcPr>
          <w:p w14:paraId="3444403F" w14:textId="77777777" w:rsidR="00320B27" w:rsidRPr="00814B85" w:rsidRDefault="00320B27" w:rsidP="00174B20">
            <w:pPr>
              <w:jc w:val="right"/>
              <w:rPr>
                <w:lang w:eastAsia="en-CA"/>
              </w:rPr>
            </w:pPr>
            <w:r>
              <w:rPr>
                <w:lang w:eastAsia="en-CA"/>
              </w:rPr>
              <w:t>Generator</w:t>
            </w:r>
          </w:p>
        </w:tc>
        <w:tc>
          <w:tcPr>
            <w:tcW w:w="1350" w:type="dxa"/>
            <w:gridSpan w:val="4"/>
            <w:tcBorders>
              <w:left w:val="nil"/>
              <w:bottom w:val="single" w:sz="4" w:space="0" w:color="auto"/>
              <w:right w:val="single" w:sz="4" w:space="0" w:color="auto"/>
            </w:tcBorders>
            <w:shd w:val="clear" w:color="auto" w:fill="F2F2F2" w:themeFill="background1" w:themeFillShade="F2"/>
            <w:vAlign w:val="center"/>
          </w:tcPr>
          <w:p w14:paraId="3961913F" w14:textId="77777777" w:rsidR="00320B27" w:rsidRPr="00814B85" w:rsidRDefault="00000000" w:rsidP="00174B20">
            <w:pPr>
              <w:rPr>
                <w:lang w:eastAsia="en-CA"/>
              </w:rPr>
            </w:pPr>
            <w:sdt>
              <w:sdtPr>
                <w:rPr>
                  <w:lang w:eastAsia="en-CA"/>
                </w:rPr>
                <w:id w:val="28240061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6F0DE7FD" w14:textId="77777777" w:rsidR="00320B27" w:rsidRPr="00814B85" w:rsidRDefault="00320B27" w:rsidP="00174B20">
            <w:pPr>
              <w:jc w:val="right"/>
              <w:rPr>
                <w:lang w:eastAsia="en-CA"/>
              </w:rPr>
            </w:pPr>
            <w:r>
              <w:rPr>
                <w:lang w:eastAsia="en-CA"/>
              </w:rPr>
              <w:t>UPS</w:t>
            </w:r>
          </w:p>
        </w:tc>
        <w:tc>
          <w:tcPr>
            <w:tcW w:w="1350" w:type="dxa"/>
            <w:gridSpan w:val="3"/>
            <w:tcBorders>
              <w:left w:val="nil"/>
              <w:bottom w:val="single" w:sz="4" w:space="0" w:color="auto"/>
              <w:right w:val="single" w:sz="4" w:space="0" w:color="auto"/>
            </w:tcBorders>
            <w:shd w:val="clear" w:color="auto" w:fill="F2F2F2" w:themeFill="background1" w:themeFillShade="F2"/>
            <w:vAlign w:val="center"/>
          </w:tcPr>
          <w:p w14:paraId="0389C768" w14:textId="77777777" w:rsidR="00320B27" w:rsidRPr="00814B85" w:rsidRDefault="00000000" w:rsidP="00174B20">
            <w:pPr>
              <w:rPr>
                <w:lang w:eastAsia="en-CA"/>
              </w:rPr>
            </w:pPr>
            <w:sdt>
              <w:sdtPr>
                <w:rPr>
                  <w:lang w:eastAsia="en-CA"/>
                </w:rPr>
                <w:id w:val="42670890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1350" w:type="dxa"/>
            <w:gridSpan w:val="3"/>
            <w:tcBorders>
              <w:left w:val="single" w:sz="4" w:space="0" w:color="auto"/>
              <w:bottom w:val="single" w:sz="4" w:space="0" w:color="auto"/>
              <w:right w:val="nil"/>
            </w:tcBorders>
          </w:tcPr>
          <w:p w14:paraId="57B382DF" w14:textId="77777777" w:rsidR="00320B27" w:rsidRPr="00814B85" w:rsidRDefault="00320B27" w:rsidP="00174B20">
            <w:pPr>
              <w:jc w:val="right"/>
              <w:rPr>
                <w:lang w:eastAsia="en-CA"/>
              </w:rPr>
            </w:pPr>
            <w:r>
              <w:rPr>
                <w:lang w:eastAsia="en-CA"/>
              </w:rPr>
              <w:t>Combination</w:t>
            </w:r>
          </w:p>
        </w:tc>
        <w:tc>
          <w:tcPr>
            <w:tcW w:w="1350" w:type="dxa"/>
            <w:gridSpan w:val="3"/>
            <w:tcBorders>
              <w:left w:val="nil"/>
              <w:bottom w:val="single" w:sz="4" w:space="0" w:color="auto"/>
              <w:right w:val="nil"/>
            </w:tcBorders>
            <w:shd w:val="clear" w:color="auto" w:fill="F2F2F2" w:themeFill="background1" w:themeFillShade="F2"/>
            <w:vAlign w:val="center"/>
          </w:tcPr>
          <w:p w14:paraId="1CB097A8" w14:textId="77777777" w:rsidR="00320B27" w:rsidRPr="00814B85" w:rsidRDefault="00000000" w:rsidP="00174B20">
            <w:pPr>
              <w:rPr>
                <w:lang w:eastAsia="en-CA"/>
              </w:rPr>
            </w:pPr>
            <w:sdt>
              <w:sdtPr>
                <w:rPr>
                  <w:lang w:eastAsia="en-CA"/>
                </w:rPr>
                <w:id w:val="-116085403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8889AE0" w14:textId="77777777" w:rsidTr="00174B20">
        <w:tc>
          <w:tcPr>
            <w:tcW w:w="3544" w:type="dxa"/>
            <w:gridSpan w:val="5"/>
            <w:tcBorders>
              <w:left w:val="nil"/>
              <w:right w:val="single" w:sz="4" w:space="0" w:color="auto"/>
            </w:tcBorders>
          </w:tcPr>
          <w:p w14:paraId="25C001D9" w14:textId="77777777" w:rsidR="00320B27" w:rsidRDefault="00320B27" w:rsidP="00174B20">
            <w:pPr>
              <w:rPr>
                <w:lang w:eastAsia="en-CA"/>
              </w:rPr>
            </w:pPr>
            <w:r>
              <w:rPr>
                <w:lang w:eastAsia="en-CA"/>
              </w:rPr>
              <w:t>NBC required full load alarm operation time</w:t>
            </w:r>
          </w:p>
        </w:tc>
        <w:tc>
          <w:tcPr>
            <w:tcW w:w="907" w:type="dxa"/>
            <w:gridSpan w:val="2"/>
            <w:tcBorders>
              <w:left w:val="single" w:sz="4" w:space="0" w:color="auto"/>
              <w:right w:val="nil"/>
            </w:tcBorders>
          </w:tcPr>
          <w:p w14:paraId="5213B8F9" w14:textId="77777777" w:rsidR="00320B27" w:rsidRDefault="00320B27" w:rsidP="00174B20">
            <w:pPr>
              <w:jc w:val="right"/>
              <w:rPr>
                <w:lang w:eastAsia="en-CA"/>
              </w:rPr>
            </w:pPr>
            <w:r>
              <w:rPr>
                <w:lang w:eastAsia="en-CA"/>
              </w:rPr>
              <w:t>2h</w:t>
            </w:r>
          </w:p>
        </w:tc>
        <w:tc>
          <w:tcPr>
            <w:tcW w:w="907" w:type="dxa"/>
            <w:gridSpan w:val="2"/>
            <w:tcBorders>
              <w:left w:val="nil"/>
              <w:right w:val="single" w:sz="4" w:space="0" w:color="auto"/>
            </w:tcBorders>
            <w:shd w:val="clear" w:color="auto" w:fill="F2F2F2" w:themeFill="background1" w:themeFillShade="F2"/>
          </w:tcPr>
          <w:p w14:paraId="59AC0BD0" w14:textId="77777777" w:rsidR="00320B27" w:rsidRDefault="00000000" w:rsidP="00174B20">
            <w:pPr>
              <w:rPr>
                <w:lang w:eastAsia="en-CA"/>
              </w:rPr>
            </w:pPr>
            <w:sdt>
              <w:sdtPr>
                <w:rPr>
                  <w:lang w:eastAsia="en-CA"/>
                </w:rPr>
                <w:id w:val="-20525737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gridSpan w:val="3"/>
            <w:tcBorders>
              <w:left w:val="single" w:sz="4" w:space="0" w:color="auto"/>
              <w:right w:val="nil"/>
            </w:tcBorders>
          </w:tcPr>
          <w:p w14:paraId="384DFEDC" w14:textId="77777777" w:rsidR="00320B27" w:rsidRDefault="00320B27" w:rsidP="00174B20">
            <w:pPr>
              <w:jc w:val="right"/>
              <w:rPr>
                <w:lang w:eastAsia="en-CA"/>
              </w:rPr>
            </w:pPr>
            <w:r>
              <w:rPr>
                <w:lang w:eastAsia="en-CA"/>
              </w:rPr>
              <w:t>1h</w:t>
            </w:r>
          </w:p>
        </w:tc>
        <w:tc>
          <w:tcPr>
            <w:tcW w:w="907" w:type="dxa"/>
            <w:gridSpan w:val="2"/>
            <w:tcBorders>
              <w:left w:val="nil"/>
              <w:right w:val="single" w:sz="4" w:space="0" w:color="auto"/>
            </w:tcBorders>
            <w:shd w:val="clear" w:color="auto" w:fill="F2F2F2" w:themeFill="background1" w:themeFillShade="F2"/>
          </w:tcPr>
          <w:p w14:paraId="2336FEA9" w14:textId="77777777" w:rsidR="00320B27" w:rsidRDefault="00000000" w:rsidP="00174B20">
            <w:pPr>
              <w:rPr>
                <w:lang w:eastAsia="en-CA"/>
              </w:rPr>
            </w:pPr>
            <w:sdt>
              <w:sdtPr>
                <w:rPr>
                  <w:lang w:eastAsia="en-CA"/>
                </w:rPr>
                <w:id w:val="-90684439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907" w:type="dxa"/>
            <w:tcBorders>
              <w:left w:val="single" w:sz="4" w:space="0" w:color="auto"/>
              <w:right w:val="nil"/>
            </w:tcBorders>
          </w:tcPr>
          <w:p w14:paraId="0FD470D7" w14:textId="77777777" w:rsidR="00320B27" w:rsidRDefault="00320B27" w:rsidP="00174B20">
            <w:pPr>
              <w:jc w:val="right"/>
              <w:rPr>
                <w:lang w:eastAsia="en-CA"/>
              </w:rPr>
            </w:pPr>
            <w:r>
              <w:rPr>
                <w:lang w:eastAsia="en-CA"/>
              </w:rPr>
              <w:t>30min</w:t>
            </w:r>
          </w:p>
        </w:tc>
        <w:tc>
          <w:tcPr>
            <w:tcW w:w="907" w:type="dxa"/>
            <w:gridSpan w:val="3"/>
            <w:tcBorders>
              <w:left w:val="nil"/>
              <w:right w:val="single" w:sz="4" w:space="0" w:color="auto"/>
            </w:tcBorders>
            <w:shd w:val="clear" w:color="auto" w:fill="F2F2F2" w:themeFill="background1" w:themeFillShade="F2"/>
          </w:tcPr>
          <w:p w14:paraId="63F99A9B" w14:textId="736C96B6" w:rsidR="00320B27" w:rsidRDefault="00000000" w:rsidP="00174B20">
            <w:pPr>
              <w:rPr>
                <w:lang w:eastAsia="en-CA"/>
              </w:rPr>
            </w:pPr>
            <w:sdt>
              <w:sdtPr>
                <w:rPr>
                  <w:lang w:eastAsia="en-CA"/>
                </w:rPr>
                <w:id w:val="-421103809"/>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907" w:type="dxa"/>
            <w:gridSpan w:val="3"/>
            <w:tcBorders>
              <w:left w:val="single" w:sz="4" w:space="0" w:color="auto"/>
              <w:right w:val="nil"/>
            </w:tcBorders>
          </w:tcPr>
          <w:p w14:paraId="79AD167B" w14:textId="77777777" w:rsidR="00320B27" w:rsidRDefault="00320B27" w:rsidP="00174B20">
            <w:pPr>
              <w:jc w:val="right"/>
              <w:rPr>
                <w:lang w:eastAsia="en-CA"/>
              </w:rPr>
            </w:pPr>
            <w:r>
              <w:rPr>
                <w:lang w:eastAsia="en-CA"/>
              </w:rPr>
              <w:t>5 min</w:t>
            </w:r>
          </w:p>
        </w:tc>
        <w:tc>
          <w:tcPr>
            <w:tcW w:w="907" w:type="dxa"/>
            <w:tcBorders>
              <w:left w:val="nil"/>
              <w:right w:val="nil"/>
            </w:tcBorders>
            <w:shd w:val="clear" w:color="auto" w:fill="F2F2F2" w:themeFill="background1" w:themeFillShade="F2"/>
          </w:tcPr>
          <w:p w14:paraId="0044554A" w14:textId="77777777" w:rsidR="00320B27" w:rsidRDefault="00000000" w:rsidP="00174B20">
            <w:pPr>
              <w:rPr>
                <w:lang w:eastAsia="en-CA"/>
              </w:rPr>
            </w:pPr>
            <w:sdt>
              <w:sdtPr>
                <w:rPr>
                  <w:lang w:eastAsia="en-CA"/>
                </w:rPr>
                <w:id w:val="41707131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34ACB6C" w14:textId="77777777" w:rsidTr="00174B20">
        <w:tc>
          <w:tcPr>
            <w:tcW w:w="3544" w:type="dxa"/>
            <w:gridSpan w:val="5"/>
            <w:tcBorders>
              <w:left w:val="nil"/>
              <w:right w:val="single" w:sz="4" w:space="0" w:color="auto"/>
            </w:tcBorders>
          </w:tcPr>
          <w:p w14:paraId="0BAA568D" w14:textId="77777777" w:rsidR="00320B27" w:rsidRDefault="00320B27" w:rsidP="00174B20">
            <w:pPr>
              <w:rPr>
                <w:lang w:eastAsia="en-CA"/>
              </w:rPr>
            </w:pPr>
            <w:r>
              <w:rPr>
                <w:lang w:eastAsia="en-CA"/>
              </w:rPr>
              <w:t>Installed batteries</w:t>
            </w:r>
          </w:p>
        </w:tc>
        <w:tc>
          <w:tcPr>
            <w:tcW w:w="1209" w:type="dxa"/>
            <w:gridSpan w:val="3"/>
            <w:tcBorders>
              <w:left w:val="single" w:sz="4" w:space="0" w:color="auto"/>
              <w:right w:val="nil"/>
            </w:tcBorders>
          </w:tcPr>
          <w:p w14:paraId="20C7128D" w14:textId="77777777" w:rsidR="00320B27" w:rsidRDefault="00320B27" w:rsidP="00174B20">
            <w:pPr>
              <w:jc w:val="right"/>
              <w:rPr>
                <w:lang w:eastAsia="en-CA"/>
              </w:rPr>
            </w:pPr>
            <w:r>
              <w:rPr>
                <w:lang w:eastAsia="en-CA"/>
              </w:rPr>
              <w:t>Qty:</w:t>
            </w:r>
          </w:p>
        </w:tc>
        <w:tc>
          <w:tcPr>
            <w:tcW w:w="1209" w:type="dxa"/>
            <w:gridSpan w:val="3"/>
            <w:tcBorders>
              <w:left w:val="nil"/>
              <w:right w:val="single" w:sz="4" w:space="0" w:color="auto"/>
            </w:tcBorders>
            <w:shd w:val="clear" w:color="auto" w:fill="F2F2F2" w:themeFill="background1" w:themeFillShade="F2"/>
          </w:tcPr>
          <w:p w14:paraId="101F6EF6" w14:textId="1C249558" w:rsidR="00320B27" w:rsidRDefault="00000000" w:rsidP="00174B20">
            <w:pPr>
              <w:rPr>
                <w:lang w:eastAsia="en-CA"/>
              </w:rPr>
            </w:pPr>
            <w:sdt>
              <w:sdtPr>
                <w:rPr>
                  <w:lang w:eastAsia="en-CA"/>
                </w:rPr>
                <w:id w:val="1825230283"/>
                <w:placeholder>
                  <w:docPart w:val="48CFD1222D7040BCBA6E04CC758C318B"/>
                </w:placeholder>
              </w:sdtPr>
              <w:sdtContent>
                <w:r w:rsidR="00320B27" w:rsidRPr="00814B85">
                  <w:rPr>
                    <w:lang w:eastAsia="en-CA"/>
                  </w:rPr>
                  <w:t xml:space="preserve"> </w:t>
                </w:r>
                <w:r w:rsidR="00F23F82">
                  <w:rPr>
                    <w:lang w:eastAsia="en-CA"/>
                  </w:rPr>
                  <w:t>2</w:t>
                </w:r>
              </w:sdtContent>
            </w:sdt>
          </w:p>
        </w:tc>
        <w:tc>
          <w:tcPr>
            <w:tcW w:w="1210" w:type="dxa"/>
            <w:gridSpan w:val="3"/>
            <w:tcBorders>
              <w:left w:val="single" w:sz="4" w:space="0" w:color="auto"/>
              <w:right w:val="nil"/>
            </w:tcBorders>
          </w:tcPr>
          <w:p w14:paraId="20F08EA3" w14:textId="77777777" w:rsidR="00320B27" w:rsidRDefault="00320B27" w:rsidP="00174B20">
            <w:pPr>
              <w:jc w:val="right"/>
              <w:rPr>
                <w:lang w:eastAsia="en-CA"/>
              </w:rPr>
            </w:pPr>
            <w:r>
              <w:rPr>
                <w:lang w:eastAsia="en-CA"/>
              </w:rPr>
              <w:t>V(dc):</w:t>
            </w:r>
          </w:p>
        </w:tc>
        <w:tc>
          <w:tcPr>
            <w:tcW w:w="1209" w:type="dxa"/>
            <w:gridSpan w:val="3"/>
            <w:tcBorders>
              <w:left w:val="nil"/>
              <w:right w:val="single" w:sz="4" w:space="0" w:color="auto"/>
            </w:tcBorders>
            <w:shd w:val="clear" w:color="auto" w:fill="F2F2F2" w:themeFill="background1" w:themeFillShade="F2"/>
          </w:tcPr>
          <w:p w14:paraId="479CD0B1" w14:textId="4281FF59" w:rsidR="00320B27" w:rsidRDefault="00000000" w:rsidP="00174B20">
            <w:pPr>
              <w:rPr>
                <w:lang w:eastAsia="en-CA"/>
              </w:rPr>
            </w:pPr>
            <w:sdt>
              <w:sdtPr>
                <w:rPr>
                  <w:lang w:eastAsia="en-CA"/>
                </w:rPr>
                <w:id w:val="1260251599"/>
                <w:placeholder>
                  <w:docPart w:val="18D8A4D54E304C93B97C32B86967E974"/>
                </w:placeholder>
              </w:sdtPr>
              <w:sdtContent>
                <w:r w:rsidR="00320B27" w:rsidRPr="00814B85">
                  <w:rPr>
                    <w:lang w:eastAsia="en-CA"/>
                  </w:rPr>
                  <w:t xml:space="preserve"> </w:t>
                </w:r>
                <w:r w:rsidR="00F23F82">
                  <w:rPr>
                    <w:lang w:eastAsia="en-CA"/>
                  </w:rPr>
                  <w:t>12</w:t>
                </w:r>
              </w:sdtContent>
            </w:sdt>
          </w:p>
        </w:tc>
        <w:tc>
          <w:tcPr>
            <w:tcW w:w="1209" w:type="dxa"/>
            <w:gridSpan w:val="3"/>
            <w:tcBorders>
              <w:left w:val="single" w:sz="4" w:space="0" w:color="auto"/>
              <w:right w:val="nil"/>
            </w:tcBorders>
          </w:tcPr>
          <w:p w14:paraId="65FEE918" w14:textId="77777777" w:rsidR="00320B27" w:rsidRDefault="00320B27" w:rsidP="00174B20">
            <w:pPr>
              <w:jc w:val="right"/>
              <w:rPr>
                <w:lang w:eastAsia="en-CA"/>
              </w:rPr>
            </w:pPr>
            <w:proofErr w:type="spellStart"/>
            <w:r>
              <w:rPr>
                <w:lang w:eastAsia="en-CA"/>
              </w:rPr>
              <w:t>A</w:t>
            </w:r>
            <w:r>
              <w:rPr>
                <w:rFonts w:cstheme="minorHAnsi"/>
                <w:lang w:eastAsia="en-CA"/>
              </w:rPr>
              <w:t>∙</w:t>
            </w:r>
            <w:r>
              <w:rPr>
                <w:lang w:eastAsia="en-CA"/>
              </w:rPr>
              <w:t>h</w:t>
            </w:r>
            <w:proofErr w:type="spellEnd"/>
            <w:r>
              <w:rPr>
                <w:lang w:eastAsia="en-CA"/>
              </w:rPr>
              <w:t>:</w:t>
            </w:r>
          </w:p>
        </w:tc>
        <w:tc>
          <w:tcPr>
            <w:tcW w:w="1210" w:type="dxa"/>
            <w:gridSpan w:val="2"/>
            <w:tcBorders>
              <w:left w:val="nil"/>
              <w:right w:val="nil"/>
            </w:tcBorders>
            <w:shd w:val="clear" w:color="auto" w:fill="F2F2F2" w:themeFill="background1" w:themeFillShade="F2"/>
          </w:tcPr>
          <w:p w14:paraId="7F4132E7" w14:textId="102DE3E2" w:rsidR="00320B27" w:rsidRDefault="00000000" w:rsidP="00174B20">
            <w:pPr>
              <w:rPr>
                <w:lang w:eastAsia="en-CA"/>
              </w:rPr>
            </w:pPr>
            <w:sdt>
              <w:sdtPr>
                <w:rPr>
                  <w:lang w:eastAsia="en-CA"/>
                </w:rPr>
                <w:id w:val="311298818"/>
                <w:placeholder>
                  <w:docPart w:val="CA228C7F93034D3FA620681115894440"/>
                </w:placeholder>
              </w:sdtPr>
              <w:sdtContent>
                <w:r w:rsidR="00320B27" w:rsidRPr="00814B85">
                  <w:rPr>
                    <w:lang w:eastAsia="en-CA"/>
                  </w:rPr>
                  <w:t xml:space="preserve"> </w:t>
                </w:r>
                <w:r w:rsidR="00F23F82">
                  <w:rPr>
                    <w:lang w:eastAsia="en-CA"/>
                  </w:rPr>
                  <w:t>13</w:t>
                </w:r>
              </w:sdtContent>
            </w:sdt>
          </w:p>
        </w:tc>
      </w:tr>
    </w:tbl>
    <w:p w14:paraId="676A9951" w14:textId="77777777" w:rsidR="00320B27" w:rsidRDefault="00320B27" w:rsidP="00320B27"/>
    <w:p w14:paraId="7F88A346" w14:textId="77777777" w:rsidR="00320B27" w:rsidRDefault="00320B27" w:rsidP="00320B27"/>
    <w:tbl>
      <w:tblPr>
        <w:tblStyle w:val="TableGrid"/>
        <w:tblW w:w="11146" w:type="dxa"/>
        <w:tblLayout w:type="fixed"/>
        <w:tblLook w:val="04A0" w:firstRow="1" w:lastRow="0" w:firstColumn="1" w:lastColumn="0" w:noHBand="0" w:noVBand="1"/>
      </w:tblPr>
      <w:tblGrid>
        <w:gridCol w:w="567"/>
        <w:gridCol w:w="3738"/>
        <w:gridCol w:w="3492"/>
        <w:gridCol w:w="477"/>
        <w:gridCol w:w="10"/>
        <w:gridCol w:w="576"/>
        <w:gridCol w:w="354"/>
        <w:gridCol w:w="478"/>
        <w:gridCol w:w="10"/>
        <w:gridCol w:w="301"/>
        <w:gridCol w:w="62"/>
        <w:gridCol w:w="708"/>
        <w:gridCol w:w="363"/>
        <w:gridCol w:w="10"/>
      </w:tblGrid>
      <w:tr w:rsidR="00320B27" w14:paraId="0CA9F5BF" w14:textId="77777777" w:rsidTr="00174B20">
        <w:tc>
          <w:tcPr>
            <w:tcW w:w="11146" w:type="dxa"/>
            <w:gridSpan w:val="14"/>
            <w:tcBorders>
              <w:left w:val="nil"/>
              <w:right w:val="nil"/>
            </w:tcBorders>
          </w:tcPr>
          <w:p w14:paraId="37ECA606" w14:textId="77777777" w:rsidR="00320B27" w:rsidRPr="00C73289" w:rsidRDefault="00320B27" w:rsidP="00174B20">
            <w:pPr>
              <w:jc w:val="center"/>
              <w:rPr>
                <w:lang w:eastAsia="en-CA"/>
              </w:rPr>
            </w:pPr>
            <w:r>
              <w:t>BATTERY TESTS (Reference: 9.2)</w:t>
            </w:r>
          </w:p>
        </w:tc>
      </w:tr>
      <w:tr w:rsidR="00320B27" w14:paraId="29571B3E" w14:textId="77777777" w:rsidTr="00174B20">
        <w:tc>
          <w:tcPr>
            <w:tcW w:w="567" w:type="dxa"/>
            <w:tcBorders>
              <w:left w:val="nil"/>
            </w:tcBorders>
            <w:vAlign w:val="center"/>
          </w:tcPr>
          <w:p w14:paraId="6F455163" w14:textId="77777777" w:rsidR="00320B27" w:rsidRDefault="00320B27" w:rsidP="00174B20">
            <w:r>
              <w:t>A</w:t>
            </w:r>
          </w:p>
        </w:tc>
        <w:tc>
          <w:tcPr>
            <w:tcW w:w="7230" w:type="dxa"/>
            <w:gridSpan w:val="2"/>
            <w:vAlign w:val="center"/>
          </w:tcPr>
          <w:p w14:paraId="51503B39" w14:textId="77777777" w:rsidR="00320B27" w:rsidRPr="00336109" w:rsidRDefault="00320B27" w:rsidP="00174B20">
            <w:r>
              <w:t>Correct battery type as recommended by manufacturer</w:t>
            </w:r>
          </w:p>
        </w:tc>
        <w:tc>
          <w:tcPr>
            <w:tcW w:w="487" w:type="dxa"/>
            <w:gridSpan w:val="2"/>
            <w:tcBorders>
              <w:right w:val="nil"/>
            </w:tcBorders>
            <w:vAlign w:val="center"/>
          </w:tcPr>
          <w:p w14:paraId="0DFCE814" w14:textId="77777777" w:rsidR="00320B27" w:rsidRDefault="00320B27" w:rsidP="00174B20">
            <w:r>
              <w:t>Yes</w:t>
            </w:r>
          </w:p>
        </w:tc>
        <w:tc>
          <w:tcPr>
            <w:tcW w:w="930" w:type="dxa"/>
            <w:gridSpan w:val="2"/>
            <w:tcBorders>
              <w:left w:val="nil"/>
            </w:tcBorders>
            <w:shd w:val="clear" w:color="auto" w:fill="F2F2F2" w:themeFill="background1" w:themeFillShade="F2"/>
            <w:vAlign w:val="center"/>
          </w:tcPr>
          <w:p w14:paraId="3A601019" w14:textId="275004E8" w:rsidR="00320B27" w:rsidRDefault="00000000" w:rsidP="00174B20">
            <w:sdt>
              <w:sdtPr>
                <w:rPr>
                  <w:lang w:eastAsia="en-CA"/>
                </w:rPr>
                <w:id w:val="-1860878312"/>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right w:val="nil"/>
            </w:tcBorders>
            <w:vAlign w:val="center"/>
          </w:tcPr>
          <w:p w14:paraId="125657D7" w14:textId="77777777" w:rsidR="00320B27" w:rsidRDefault="00320B27" w:rsidP="00174B20">
            <w:r>
              <w:t>No</w:t>
            </w:r>
          </w:p>
        </w:tc>
        <w:tc>
          <w:tcPr>
            <w:tcW w:w="363" w:type="dxa"/>
            <w:gridSpan w:val="2"/>
            <w:tcBorders>
              <w:left w:val="nil"/>
            </w:tcBorders>
            <w:shd w:val="clear" w:color="auto" w:fill="F2F2F2" w:themeFill="background1" w:themeFillShade="F2"/>
            <w:vAlign w:val="center"/>
          </w:tcPr>
          <w:p w14:paraId="157494E5" w14:textId="77777777" w:rsidR="00320B27" w:rsidRDefault="00000000" w:rsidP="00174B20">
            <w:sdt>
              <w:sdtPr>
                <w:rPr>
                  <w:lang w:eastAsia="en-CA"/>
                </w:rPr>
                <w:id w:val="-98006892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right w:val="nil"/>
            </w:tcBorders>
            <w:vAlign w:val="center"/>
          </w:tcPr>
          <w:p w14:paraId="3480DB1A" w14:textId="77777777" w:rsidR="00320B27" w:rsidRDefault="00320B27" w:rsidP="00174B20">
            <w:r>
              <w:t>N/A</w:t>
            </w:r>
          </w:p>
        </w:tc>
        <w:tc>
          <w:tcPr>
            <w:tcW w:w="373" w:type="dxa"/>
            <w:gridSpan w:val="2"/>
            <w:tcBorders>
              <w:left w:val="nil"/>
              <w:right w:val="nil"/>
            </w:tcBorders>
            <w:shd w:val="clear" w:color="auto" w:fill="F2F2F2" w:themeFill="background1" w:themeFillShade="F2"/>
            <w:vAlign w:val="center"/>
          </w:tcPr>
          <w:p w14:paraId="4E6239FA" w14:textId="77777777" w:rsidR="00320B27" w:rsidRDefault="00000000" w:rsidP="00174B20">
            <w:sdt>
              <w:sdtPr>
                <w:rPr>
                  <w:lang w:eastAsia="en-CA"/>
                </w:rPr>
                <w:id w:val="34344699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4E5305B" w14:textId="77777777" w:rsidTr="00174B20">
        <w:tc>
          <w:tcPr>
            <w:tcW w:w="567" w:type="dxa"/>
            <w:tcBorders>
              <w:left w:val="nil"/>
            </w:tcBorders>
            <w:vAlign w:val="center"/>
          </w:tcPr>
          <w:p w14:paraId="0DBCD0D3" w14:textId="77777777" w:rsidR="00320B27" w:rsidRDefault="00320B27" w:rsidP="00174B20">
            <w:r>
              <w:t>B</w:t>
            </w:r>
          </w:p>
        </w:tc>
        <w:tc>
          <w:tcPr>
            <w:tcW w:w="7230" w:type="dxa"/>
            <w:gridSpan w:val="2"/>
            <w:vAlign w:val="center"/>
          </w:tcPr>
          <w:p w14:paraId="1FA3E414" w14:textId="77777777" w:rsidR="00320B27" w:rsidRDefault="00320B27" w:rsidP="00174B20">
            <w:r>
              <w:t>Correct battery rating as determined by battery calculations based on full system load.</w:t>
            </w:r>
          </w:p>
        </w:tc>
        <w:tc>
          <w:tcPr>
            <w:tcW w:w="487" w:type="dxa"/>
            <w:gridSpan w:val="2"/>
            <w:tcBorders>
              <w:bottom w:val="single" w:sz="4" w:space="0" w:color="auto"/>
              <w:right w:val="nil"/>
            </w:tcBorders>
            <w:vAlign w:val="center"/>
          </w:tcPr>
          <w:p w14:paraId="6D719A4C" w14:textId="77777777" w:rsidR="00320B27" w:rsidRDefault="00320B27" w:rsidP="00174B20">
            <w:r>
              <w:t>Yes</w:t>
            </w:r>
          </w:p>
        </w:tc>
        <w:tc>
          <w:tcPr>
            <w:tcW w:w="930" w:type="dxa"/>
            <w:gridSpan w:val="2"/>
            <w:tcBorders>
              <w:left w:val="nil"/>
              <w:bottom w:val="single" w:sz="4" w:space="0" w:color="auto"/>
            </w:tcBorders>
            <w:shd w:val="clear" w:color="auto" w:fill="F2F2F2" w:themeFill="background1" w:themeFillShade="F2"/>
            <w:vAlign w:val="center"/>
          </w:tcPr>
          <w:p w14:paraId="3A3936F1" w14:textId="42DA807E" w:rsidR="00320B27" w:rsidRDefault="00000000" w:rsidP="00174B20">
            <w:pPr>
              <w:rPr>
                <w:lang w:eastAsia="en-CA"/>
              </w:rPr>
            </w:pPr>
            <w:sdt>
              <w:sdtPr>
                <w:rPr>
                  <w:lang w:eastAsia="en-CA"/>
                </w:rPr>
                <w:id w:val="187803582"/>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bottom w:val="single" w:sz="4" w:space="0" w:color="auto"/>
              <w:right w:val="nil"/>
            </w:tcBorders>
            <w:vAlign w:val="center"/>
          </w:tcPr>
          <w:p w14:paraId="3FFD9398" w14:textId="77777777" w:rsidR="00320B27" w:rsidRDefault="00320B27" w:rsidP="00174B20">
            <w:r>
              <w:t>No</w:t>
            </w:r>
          </w:p>
        </w:tc>
        <w:tc>
          <w:tcPr>
            <w:tcW w:w="363" w:type="dxa"/>
            <w:gridSpan w:val="2"/>
            <w:tcBorders>
              <w:left w:val="nil"/>
              <w:bottom w:val="single" w:sz="4" w:space="0" w:color="auto"/>
            </w:tcBorders>
            <w:shd w:val="clear" w:color="auto" w:fill="F2F2F2" w:themeFill="background1" w:themeFillShade="F2"/>
            <w:vAlign w:val="center"/>
          </w:tcPr>
          <w:p w14:paraId="7E13F21A" w14:textId="77777777" w:rsidR="00320B27" w:rsidRDefault="00000000" w:rsidP="00174B20">
            <w:pPr>
              <w:rPr>
                <w:lang w:eastAsia="en-CA"/>
              </w:rPr>
            </w:pPr>
            <w:sdt>
              <w:sdtPr>
                <w:rPr>
                  <w:lang w:eastAsia="en-CA"/>
                </w:rPr>
                <w:id w:val="199845910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bottom w:val="single" w:sz="4" w:space="0" w:color="auto"/>
              <w:right w:val="nil"/>
            </w:tcBorders>
            <w:vAlign w:val="center"/>
          </w:tcPr>
          <w:p w14:paraId="5E3BBF03" w14:textId="77777777" w:rsidR="00320B27" w:rsidRDefault="00320B27" w:rsidP="00174B20">
            <w:r>
              <w:t>N/A</w:t>
            </w:r>
          </w:p>
        </w:tc>
        <w:tc>
          <w:tcPr>
            <w:tcW w:w="373" w:type="dxa"/>
            <w:gridSpan w:val="2"/>
            <w:tcBorders>
              <w:left w:val="nil"/>
              <w:bottom w:val="single" w:sz="4" w:space="0" w:color="auto"/>
              <w:right w:val="nil"/>
            </w:tcBorders>
            <w:shd w:val="clear" w:color="auto" w:fill="F2F2F2" w:themeFill="background1" w:themeFillShade="F2"/>
            <w:vAlign w:val="center"/>
          </w:tcPr>
          <w:p w14:paraId="351BC1C3" w14:textId="77777777" w:rsidR="00320B27" w:rsidRDefault="00000000" w:rsidP="00174B20">
            <w:pPr>
              <w:rPr>
                <w:lang w:eastAsia="en-CA"/>
              </w:rPr>
            </w:pPr>
            <w:sdt>
              <w:sdtPr>
                <w:rPr>
                  <w:lang w:eastAsia="en-CA"/>
                </w:rPr>
                <w:id w:val="140571861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E12D1A1" w14:textId="77777777" w:rsidTr="00174B20">
        <w:trPr>
          <w:trHeight w:val="113"/>
        </w:trPr>
        <w:tc>
          <w:tcPr>
            <w:tcW w:w="567" w:type="dxa"/>
            <w:vMerge w:val="restart"/>
            <w:tcBorders>
              <w:left w:val="nil"/>
            </w:tcBorders>
            <w:vAlign w:val="center"/>
          </w:tcPr>
          <w:p w14:paraId="677CD6B7" w14:textId="77777777" w:rsidR="00320B27" w:rsidRDefault="00320B27" w:rsidP="00174B20">
            <w:r>
              <w:t>C</w:t>
            </w:r>
          </w:p>
        </w:tc>
        <w:tc>
          <w:tcPr>
            <w:tcW w:w="7230" w:type="dxa"/>
            <w:gridSpan w:val="2"/>
            <w:vMerge w:val="restart"/>
            <w:tcBorders>
              <w:right w:val="single" w:sz="4" w:space="0" w:color="auto"/>
            </w:tcBorders>
            <w:vAlign w:val="center"/>
          </w:tcPr>
          <w:p w14:paraId="3B462B82" w14:textId="77777777" w:rsidR="00320B27" w:rsidRPr="00C73289" w:rsidRDefault="00320B27" w:rsidP="00174B20">
            <w:r>
              <w:t xml:space="preserve">Battery voltage with </w:t>
            </w:r>
            <w:r>
              <w:rPr>
                <w:i/>
                <w:iCs/>
              </w:rPr>
              <w:t>main power supply</w:t>
            </w:r>
            <w:r>
              <w:t xml:space="preserve"> ‘ON’.</w:t>
            </w:r>
          </w:p>
        </w:tc>
        <w:tc>
          <w:tcPr>
            <w:tcW w:w="1063" w:type="dxa"/>
            <w:gridSpan w:val="3"/>
            <w:tcBorders>
              <w:top w:val="single" w:sz="4" w:space="0" w:color="auto"/>
              <w:left w:val="single" w:sz="4" w:space="0" w:color="auto"/>
              <w:bottom w:val="nil"/>
              <w:right w:val="nil"/>
            </w:tcBorders>
            <w:vAlign w:val="center"/>
          </w:tcPr>
          <w:p w14:paraId="0DFFEBD4"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2E06D013" w14:textId="53803DC9" w:rsidR="00320B27" w:rsidRDefault="00000000" w:rsidP="00174B20">
            <w:pPr>
              <w:jc w:val="right"/>
              <w:rPr>
                <w:lang w:eastAsia="en-CA"/>
              </w:rPr>
            </w:pPr>
            <w:sdt>
              <w:sdtPr>
                <w:rPr>
                  <w:lang w:eastAsia="en-CA"/>
                </w:rPr>
                <w:id w:val="1934706415"/>
                <w:placeholder>
                  <w:docPart w:val="83D8AE4A22184839AE5EA576C3D195C0"/>
                </w:placeholder>
              </w:sdtPr>
              <w:sdtContent>
                <w:r w:rsidR="00F23F82">
                  <w:rPr>
                    <w:lang w:eastAsia="en-CA"/>
                  </w:rPr>
                  <w:t>26.47</w:t>
                </w:r>
                <w:r w:rsidR="00320B27" w:rsidRPr="00814B85">
                  <w:rPr>
                    <w:lang w:eastAsia="en-CA"/>
                  </w:rPr>
                  <w:t xml:space="preserve"> </w:t>
                </w:r>
              </w:sdtContent>
            </w:sdt>
          </w:p>
        </w:tc>
        <w:tc>
          <w:tcPr>
            <w:tcW w:w="1143" w:type="dxa"/>
            <w:gridSpan w:val="4"/>
            <w:tcBorders>
              <w:top w:val="single" w:sz="4" w:space="0" w:color="auto"/>
              <w:left w:val="nil"/>
              <w:bottom w:val="nil"/>
              <w:right w:val="nil"/>
            </w:tcBorders>
            <w:vAlign w:val="center"/>
          </w:tcPr>
          <w:p w14:paraId="56693B3F" w14:textId="77777777" w:rsidR="00320B27" w:rsidRDefault="00320B27" w:rsidP="00174B20">
            <w:pPr>
              <w:rPr>
                <w:lang w:eastAsia="en-CA"/>
              </w:rPr>
            </w:pPr>
            <w:r>
              <w:rPr>
                <w:lang w:eastAsia="en-CA"/>
              </w:rPr>
              <w:t>V dc</w:t>
            </w:r>
          </w:p>
        </w:tc>
      </w:tr>
      <w:tr w:rsidR="00320B27" w14:paraId="67117C7F" w14:textId="77777777" w:rsidTr="00174B20">
        <w:trPr>
          <w:trHeight w:val="112"/>
        </w:trPr>
        <w:tc>
          <w:tcPr>
            <w:tcW w:w="567" w:type="dxa"/>
            <w:vMerge/>
            <w:tcBorders>
              <w:left w:val="nil"/>
              <w:bottom w:val="single" w:sz="4" w:space="0" w:color="auto"/>
            </w:tcBorders>
            <w:vAlign w:val="center"/>
          </w:tcPr>
          <w:p w14:paraId="5300DCFD" w14:textId="77777777" w:rsidR="00320B27" w:rsidRDefault="00320B27" w:rsidP="00174B20"/>
        </w:tc>
        <w:tc>
          <w:tcPr>
            <w:tcW w:w="7230" w:type="dxa"/>
            <w:gridSpan w:val="2"/>
            <w:vMerge/>
            <w:tcBorders>
              <w:right w:val="single" w:sz="4" w:space="0" w:color="auto"/>
            </w:tcBorders>
          </w:tcPr>
          <w:p w14:paraId="632AA508" w14:textId="77777777" w:rsidR="00320B27" w:rsidRDefault="00320B27" w:rsidP="00174B20"/>
        </w:tc>
        <w:tc>
          <w:tcPr>
            <w:tcW w:w="1063" w:type="dxa"/>
            <w:gridSpan w:val="3"/>
            <w:tcBorders>
              <w:top w:val="nil"/>
              <w:left w:val="single" w:sz="4" w:space="0" w:color="auto"/>
              <w:bottom w:val="single" w:sz="4" w:space="0" w:color="auto"/>
              <w:right w:val="nil"/>
            </w:tcBorders>
            <w:vAlign w:val="center"/>
          </w:tcPr>
          <w:p w14:paraId="760A1CEA"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7D042441" w14:textId="79CF23F4" w:rsidR="00320B27" w:rsidRDefault="00000000" w:rsidP="00174B20">
            <w:pPr>
              <w:jc w:val="right"/>
              <w:rPr>
                <w:lang w:eastAsia="en-CA"/>
              </w:rPr>
            </w:pPr>
            <w:sdt>
              <w:sdtPr>
                <w:rPr>
                  <w:lang w:eastAsia="en-CA"/>
                </w:rPr>
                <w:id w:val="-1991086588"/>
                <w:placeholder>
                  <w:docPart w:val="201E4B05293646CE850B43CD43F1C6C1"/>
                </w:placeholder>
              </w:sdtPr>
              <w:sdtContent>
                <w:r w:rsidR="00F23F82">
                  <w:rPr>
                    <w:lang w:eastAsia="en-CA"/>
                  </w:rPr>
                  <w:t>0.01</w:t>
                </w:r>
                <w:r w:rsidR="00320B27" w:rsidRPr="00814B85">
                  <w:rPr>
                    <w:lang w:eastAsia="en-CA"/>
                  </w:rPr>
                  <w:t xml:space="preserve"> </w:t>
                </w:r>
              </w:sdtContent>
            </w:sdt>
          </w:p>
        </w:tc>
        <w:tc>
          <w:tcPr>
            <w:tcW w:w="1143" w:type="dxa"/>
            <w:gridSpan w:val="4"/>
            <w:tcBorders>
              <w:top w:val="nil"/>
              <w:left w:val="nil"/>
              <w:bottom w:val="single" w:sz="4" w:space="0" w:color="auto"/>
              <w:right w:val="nil"/>
            </w:tcBorders>
            <w:vAlign w:val="center"/>
          </w:tcPr>
          <w:p w14:paraId="22EFDD82" w14:textId="77777777" w:rsidR="00320B27" w:rsidRDefault="00320B27" w:rsidP="00174B20">
            <w:pPr>
              <w:rPr>
                <w:lang w:eastAsia="en-CA"/>
              </w:rPr>
            </w:pPr>
            <w:r>
              <w:rPr>
                <w:lang w:eastAsia="en-CA"/>
              </w:rPr>
              <w:t>A</w:t>
            </w:r>
          </w:p>
        </w:tc>
      </w:tr>
      <w:tr w:rsidR="00320B27" w14:paraId="5380E294" w14:textId="77777777" w:rsidTr="00174B20">
        <w:trPr>
          <w:trHeight w:val="113"/>
        </w:trPr>
        <w:tc>
          <w:tcPr>
            <w:tcW w:w="567" w:type="dxa"/>
            <w:vMerge w:val="restart"/>
            <w:tcBorders>
              <w:left w:val="nil"/>
            </w:tcBorders>
          </w:tcPr>
          <w:p w14:paraId="24E1FDCA" w14:textId="77777777" w:rsidR="00320B27" w:rsidRDefault="00320B27" w:rsidP="00174B20">
            <w:r>
              <w:t>D</w:t>
            </w:r>
          </w:p>
        </w:tc>
        <w:tc>
          <w:tcPr>
            <w:tcW w:w="7230" w:type="dxa"/>
            <w:gridSpan w:val="2"/>
            <w:vMerge w:val="restart"/>
            <w:tcBorders>
              <w:right w:val="single" w:sz="4" w:space="0" w:color="auto"/>
            </w:tcBorders>
          </w:tcPr>
          <w:p w14:paraId="0CD1E635" w14:textId="77777777" w:rsidR="00320B27" w:rsidRPr="00C73289" w:rsidRDefault="00320B27" w:rsidP="00174B20">
            <w:r>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tcPr>
          <w:p w14:paraId="6B793F17"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25764C45" w14:textId="1AA342FA" w:rsidR="00320B27" w:rsidRDefault="00000000" w:rsidP="00174B20">
            <w:pPr>
              <w:jc w:val="right"/>
              <w:rPr>
                <w:lang w:eastAsia="en-CA"/>
              </w:rPr>
            </w:pPr>
            <w:sdt>
              <w:sdtPr>
                <w:rPr>
                  <w:lang w:eastAsia="en-CA"/>
                </w:rPr>
                <w:id w:val="-366683989"/>
                <w:placeholder>
                  <w:docPart w:val="8D5E3B34E5E145B798B7E6F88620A85C"/>
                </w:placeholder>
              </w:sdtPr>
              <w:sdtContent>
                <w:r w:rsidR="00F23F82">
                  <w:rPr>
                    <w:lang w:eastAsia="en-CA"/>
                  </w:rPr>
                  <w:t>26.24</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4658B0BB" w14:textId="77777777" w:rsidR="00320B27" w:rsidRDefault="00320B27" w:rsidP="00174B20">
            <w:pPr>
              <w:rPr>
                <w:lang w:eastAsia="en-CA"/>
              </w:rPr>
            </w:pPr>
            <w:r>
              <w:rPr>
                <w:lang w:eastAsia="en-CA"/>
              </w:rPr>
              <w:t>V dc</w:t>
            </w:r>
          </w:p>
        </w:tc>
      </w:tr>
      <w:tr w:rsidR="00320B27" w14:paraId="65266590" w14:textId="77777777" w:rsidTr="00174B20">
        <w:trPr>
          <w:trHeight w:val="112"/>
        </w:trPr>
        <w:tc>
          <w:tcPr>
            <w:tcW w:w="567" w:type="dxa"/>
            <w:vMerge/>
            <w:tcBorders>
              <w:left w:val="nil"/>
            </w:tcBorders>
          </w:tcPr>
          <w:p w14:paraId="12813025" w14:textId="77777777" w:rsidR="00320B27" w:rsidRDefault="00320B27" w:rsidP="00174B20"/>
        </w:tc>
        <w:tc>
          <w:tcPr>
            <w:tcW w:w="7230" w:type="dxa"/>
            <w:gridSpan w:val="2"/>
            <w:vMerge/>
            <w:tcBorders>
              <w:right w:val="single" w:sz="4" w:space="0" w:color="auto"/>
            </w:tcBorders>
          </w:tcPr>
          <w:p w14:paraId="0120AFE5" w14:textId="77777777" w:rsidR="00320B27" w:rsidRDefault="00320B27" w:rsidP="00174B20"/>
        </w:tc>
        <w:tc>
          <w:tcPr>
            <w:tcW w:w="1063" w:type="dxa"/>
            <w:gridSpan w:val="3"/>
            <w:tcBorders>
              <w:top w:val="nil"/>
              <w:left w:val="single" w:sz="4" w:space="0" w:color="auto"/>
              <w:bottom w:val="single" w:sz="4" w:space="0" w:color="auto"/>
              <w:right w:val="nil"/>
            </w:tcBorders>
          </w:tcPr>
          <w:p w14:paraId="5E089D5C"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0B89C2F8" w14:textId="044D23B3" w:rsidR="00320B27" w:rsidRDefault="00000000" w:rsidP="00174B20">
            <w:pPr>
              <w:jc w:val="right"/>
              <w:rPr>
                <w:lang w:eastAsia="en-CA"/>
              </w:rPr>
            </w:pPr>
            <w:sdt>
              <w:sdtPr>
                <w:rPr>
                  <w:lang w:eastAsia="en-CA"/>
                </w:rPr>
                <w:id w:val="-2096387729"/>
                <w:placeholder>
                  <w:docPart w:val="226E910E10014A538DEBDA1152BE8DF1"/>
                </w:placeholder>
              </w:sdtPr>
              <w:sdtContent>
                <w:r w:rsidR="00F23F82">
                  <w:rPr>
                    <w:lang w:eastAsia="en-CA"/>
                  </w:rPr>
                  <w:t>0.09</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3F095C4A" w14:textId="77777777" w:rsidR="00320B27" w:rsidRDefault="00320B27" w:rsidP="00174B20">
            <w:pPr>
              <w:rPr>
                <w:lang w:eastAsia="en-CA"/>
              </w:rPr>
            </w:pPr>
            <w:r>
              <w:rPr>
                <w:lang w:eastAsia="en-CA"/>
              </w:rPr>
              <w:t>A</w:t>
            </w:r>
          </w:p>
        </w:tc>
      </w:tr>
      <w:tr w:rsidR="00320B27" w14:paraId="0B95F88B" w14:textId="77777777" w:rsidTr="00174B20">
        <w:trPr>
          <w:trHeight w:val="113"/>
        </w:trPr>
        <w:tc>
          <w:tcPr>
            <w:tcW w:w="567" w:type="dxa"/>
            <w:vMerge w:val="restart"/>
            <w:tcBorders>
              <w:left w:val="nil"/>
            </w:tcBorders>
          </w:tcPr>
          <w:p w14:paraId="0D13279F" w14:textId="77777777" w:rsidR="00320B27" w:rsidRDefault="00320B27" w:rsidP="00174B20">
            <w:r>
              <w:t>E</w:t>
            </w:r>
          </w:p>
        </w:tc>
        <w:tc>
          <w:tcPr>
            <w:tcW w:w="7230" w:type="dxa"/>
            <w:gridSpan w:val="2"/>
            <w:vMerge w:val="restart"/>
            <w:tcBorders>
              <w:right w:val="single" w:sz="4" w:space="0" w:color="auto"/>
            </w:tcBorders>
          </w:tcPr>
          <w:p w14:paraId="32E3BE3A" w14:textId="77777777" w:rsidR="00320B27" w:rsidRPr="00C73289" w:rsidRDefault="00320B27" w:rsidP="00174B20">
            <w:r>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tcPr>
          <w:p w14:paraId="66058B23" w14:textId="77777777" w:rsidR="00320B27" w:rsidRDefault="00320B27" w:rsidP="00174B20">
            <w:pPr>
              <w:rPr>
                <w:lang w:eastAsia="en-CA"/>
              </w:rPr>
            </w:pPr>
            <w:r>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tcPr>
          <w:p w14:paraId="7DB7B645" w14:textId="1E5F4A51" w:rsidR="00320B27" w:rsidRDefault="00000000" w:rsidP="00174B20">
            <w:pPr>
              <w:jc w:val="right"/>
              <w:rPr>
                <w:lang w:eastAsia="en-CA"/>
              </w:rPr>
            </w:pPr>
            <w:sdt>
              <w:sdtPr>
                <w:rPr>
                  <w:lang w:eastAsia="en-CA"/>
                </w:rPr>
                <w:id w:val="1592357343"/>
                <w:placeholder>
                  <w:docPart w:val="72BD93AD0A58406B9A0F450FFC5D1E51"/>
                </w:placeholder>
              </w:sdtPr>
              <w:sdtContent>
                <w:r w:rsidR="00F23F82">
                  <w:rPr>
                    <w:lang w:eastAsia="en-CA"/>
                  </w:rPr>
                  <w:t>25.37</w:t>
                </w:r>
                <w:r w:rsidR="00320B27" w:rsidRPr="00814B85">
                  <w:rPr>
                    <w:lang w:eastAsia="en-CA"/>
                  </w:rPr>
                  <w:t xml:space="preserve"> </w:t>
                </w:r>
              </w:sdtContent>
            </w:sdt>
          </w:p>
        </w:tc>
        <w:tc>
          <w:tcPr>
            <w:tcW w:w="1143" w:type="dxa"/>
            <w:gridSpan w:val="4"/>
            <w:tcBorders>
              <w:top w:val="single" w:sz="4" w:space="0" w:color="auto"/>
              <w:left w:val="nil"/>
              <w:bottom w:val="nil"/>
              <w:right w:val="nil"/>
            </w:tcBorders>
          </w:tcPr>
          <w:p w14:paraId="0BD87F3D" w14:textId="77777777" w:rsidR="00320B27" w:rsidRDefault="00320B27" w:rsidP="00174B20">
            <w:pPr>
              <w:rPr>
                <w:lang w:eastAsia="en-CA"/>
              </w:rPr>
            </w:pPr>
            <w:r>
              <w:rPr>
                <w:lang w:eastAsia="en-CA"/>
              </w:rPr>
              <w:t>V dc</w:t>
            </w:r>
          </w:p>
        </w:tc>
      </w:tr>
      <w:tr w:rsidR="00320B27" w14:paraId="4D86EDD7" w14:textId="77777777" w:rsidTr="00174B20">
        <w:trPr>
          <w:trHeight w:val="112"/>
        </w:trPr>
        <w:tc>
          <w:tcPr>
            <w:tcW w:w="567" w:type="dxa"/>
            <w:vMerge/>
            <w:tcBorders>
              <w:left w:val="nil"/>
            </w:tcBorders>
          </w:tcPr>
          <w:p w14:paraId="136C9483" w14:textId="77777777" w:rsidR="00320B27" w:rsidRDefault="00320B27" w:rsidP="00174B20"/>
        </w:tc>
        <w:tc>
          <w:tcPr>
            <w:tcW w:w="7230" w:type="dxa"/>
            <w:gridSpan w:val="2"/>
            <w:vMerge/>
            <w:tcBorders>
              <w:right w:val="single" w:sz="4" w:space="0" w:color="auto"/>
            </w:tcBorders>
          </w:tcPr>
          <w:p w14:paraId="478A18EA" w14:textId="77777777" w:rsidR="00320B27" w:rsidRDefault="00320B27" w:rsidP="00174B20"/>
        </w:tc>
        <w:tc>
          <w:tcPr>
            <w:tcW w:w="1063" w:type="dxa"/>
            <w:gridSpan w:val="3"/>
            <w:tcBorders>
              <w:top w:val="nil"/>
              <w:left w:val="single" w:sz="4" w:space="0" w:color="auto"/>
              <w:bottom w:val="single" w:sz="4" w:space="0" w:color="auto"/>
              <w:right w:val="nil"/>
            </w:tcBorders>
          </w:tcPr>
          <w:p w14:paraId="17EAB31C" w14:textId="77777777" w:rsidR="00320B27" w:rsidRDefault="00320B27" w:rsidP="00174B20">
            <w:pPr>
              <w:rPr>
                <w:lang w:eastAsia="en-CA"/>
              </w:rPr>
            </w:pPr>
            <w:r>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tcPr>
          <w:p w14:paraId="21E5F471" w14:textId="48B2D96C" w:rsidR="00320B27" w:rsidRDefault="00000000" w:rsidP="00174B20">
            <w:pPr>
              <w:jc w:val="right"/>
              <w:rPr>
                <w:lang w:eastAsia="en-CA"/>
              </w:rPr>
            </w:pPr>
            <w:sdt>
              <w:sdtPr>
                <w:rPr>
                  <w:lang w:eastAsia="en-CA"/>
                </w:rPr>
                <w:id w:val="-534960203"/>
                <w:placeholder>
                  <w:docPart w:val="F0841A4BC7B34C00AA3272107F45ECA5"/>
                </w:placeholder>
              </w:sdtPr>
              <w:sdtContent>
                <w:r w:rsidR="00F23F82">
                  <w:rPr>
                    <w:lang w:eastAsia="en-CA"/>
                  </w:rPr>
                  <w:t>0.86</w:t>
                </w:r>
                <w:r w:rsidR="00320B27" w:rsidRPr="00814B85">
                  <w:rPr>
                    <w:lang w:eastAsia="en-CA"/>
                  </w:rPr>
                  <w:t xml:space="preserve"> </w:t>
                </w:r>
              </w:sdtContent>
            </w:sdt>
          </w:p>
        </w:tc>
        <w:tc>
          <w:tcPr>
            <w:tcW w:w="1143" w:type="dxa"/>
            <w:gridSpan w:val="4"/>
            <w:tcBorders>
              <w:top w:val="nil"/>
              <w:left w:val="nil"/>
              <w:bottom w:val="single" w:sz="4" w:space="0" w:color="auto"/>
              <w:right w:val="nil"/>
            </w:tcBorders>
          </w:tcPr>
          <w:p w14:paraId="0DDF6088" w14:textId="77777777" w:rsidR="00320B27" w:rsidRDefault="00320B27" w:rsidP="00174B20">
            <w:pPr>
              <w:rPr>
                <w:lang w:eastAsia="en-CA"/>
              </w:rPr>
            </w:pPr>
            <w:r>
              <w:rPr>
                <w:lang w:eastAsia="en-CA"/>
              </w:rPr>
              <w:t>A</w:t>
            </w:r>
          </w:p>
        </w:tc>
      </w:tr>
      <w:tr w:rsidR="00320B27" w14:paraId="74814564" w14:textId="77777777" w:rsidTr="00174B20">
        <w:tc>
          <w:tcPr>
            <w:tcW w:w="567" w:type="dxa"/>
            <w:tcBorders>
              <w:left w:val="nil"/>
            </w:tcBorders>
            <w:vAlign w:val="center"/>
          </w:tcPr>
          <w:p w14:paraId="4C5F1FEE" w14:textId="77777777" w:rsidR="00320B27" w:rsidRDefault="00320B27" w:rsidP="00174B20">
            <w:r>
              <w:t>F</w:t>
            </w:r>
          </w:p>
        </w:tc>
        <w:tc>
          <w:tcPr>
            <w:tcW w:w="7230" w:type="dxa"/>
            <w:gridSpan w:val="2"/>
            <w:vAlign w:val="center"/>
          </w:tcPr>
          <w:p w14:paraId="7858CA98" w14:textId="77777777" w:rsidR="00320B27" w:rsidRDefault="00320B27" w:rsidP="00174B20">
            <w:r>
              <w:t>Battery free of physical damage.</w:t>
            </w:r>
          </w:p>
        </w:tc>
        <w:tc>
          <w:tcPr>
            <w:tcW w:w="487" w:type="dxa"/>
            <w:gridSpan w:val="2"/>
            <w:tcBorders>
              <w:top w:val="single" w:sz="4" w:space="0" w:color="auto"/>
              <w:bottom w:val="single" w:sz="4" w:space="0" w:color="auto"/>
              <w:right w:val="nil"/>
            </w:tcBorders>
            <w:vAlign w:val="center"/>
          </w:tcPr>
          <w:p w14:paraId="016120F5"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63A14AC" w14:textId="57AF526E" w:rsidR="00320B27" w:rsidRDefault="00000000" w:rsidP="00174B20">
            <w:pPr>
              <w:rPr>
                <w:lang w:eastAsia="en-CA"/>
              </w:rPr>
            </w:pPr>
            <w:sdt>
              <w:sdtPr>
                <w:rPr>
                  <w:lang w:eastAsia="en-CA"/>
                </w:rPr>
                <w:id w:val="-1703239272"/>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D37D0C4"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150E313" w14:textId="77777777" w:rsidR="00320B27" w:rsidRDefault="00000000" w:rsidP="00174B20">
            <w:pPr>
              <w:rPr>
                <w:lang w:eastAsia="en-CA"/>
              </w:rPr>
            </w:pPr>
            <w:sdt>
              <w:sdtPr>
                <w:rPr>
                  <w:lang w:eastAsia="en-CA"/>
                </w:rPr>
                <w:id w:val="-146403169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72431D5"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298A1BA" w14:textId="77777777" w:rsidR="00320B27" w:rsidRDefault="00000000" w:rsidP="00174B20">
            <w:pPr>
              <w:rPr>
                <w:lang w:eastAsia="en-CA"/>
              </w:rPr>
            </w:pPr>
            <w:sdt>
              <w:sdtPr>
                <w:rPr>
                  <w:lang w:eastAsia="en-CA"/>
                </w:rPr>
                <w:id w:val="160391264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FBF0E7A" w14:textId="77777777" w:rsidTr="00174B20">
        <w:tc>
          <w:tcPr>
            <w:tcW w:w="567" w:type="dxa"/>
            <w:tcBorders>
              <w:left w:val="nil"/>
            </w:tcBorders>
            <w:vAlign w:val="center"/>
          </w:tcPr>
          <w:p w14:paraId="1E5011F4" w14:textId="77777777" w:rsidR="00320B27" w:rsidRDefault="00320B27" w:rsidP="00174B20">
            <w:r>
              <w:t>G</w:t>
            </w:r>
          </w:p>
        </w:tc>
        <w:tc>
          <w:tcPr>
            <w:tcW w:w="7230" w:type="dxa"/>
            <w:gridSpan w:val="2"/>
            <w:vAlign w:val="center"/>
          </w:tcPr>
          <w:p w14:paraId="00CD849A" w14:textId="77777777" w:rsidR="00320B27" w:rsidRDefault="00320B27" w:rsidP="00174B20">
            <w:r>
              <w:t>Battery terminals cleaned and lubricated.</w:t>
            </w:r>
          </w:p>
        </w:tc>
        <w:tc>
          <w:tcPr>
            <w:tcW w:w="487" w:type="dxa"/>
            <w:gridSpan w:val="2"/>
            <w:tcBorders>
              <w:top w:val="single" w:sz="4" w:space="0" w:color="auto"/>
              <w:bottom w:val="single" w:sz="4" w:space="0" w:color="auto"/>
              <w:right w:val="nil"/>
            </w:tcBorders>
            <w:vAlign w:val="center"/>
          </w:tcPr>
          <w:p w14:paraId="6764BBF2"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E8B0F01" w14:textId="014369D6" w:rsidR="00320B27" w:rsidRDefault="00000000" w:rsidP="00174B20">
            <w:pPr>
              <w:rPr>
                <w:lang w:eastAsia="en-CA"/>
              </w:rPr>
            </w:pPr>
            <w:sdt>
              <w:sdtPr>
                <w:rPr>
                  <w:lang w:eastAsia="en-CA"/>
                </w:rPr>
                <w:id w:val="877673466"/>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57CB615E"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0634258" w14:textId="77777777" w:rsidR="00320B27" w:rsidRDefault="00000000" w:rsidP="00174B20">
            <w:pPr>
              <w:rPr>
                <w:lang w:eastAsia="en-CA"/>
              </w:rPr>
            </w:pPr>
            <w:sdt>
              <w:sdtPr>
                <w:rPr>
                  <w:lang w:eastAsia="en-CA"/>
                </w:rPr>
                <w:id w:val="78146138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6AF4F2B9"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52108B5B" w14:textId="77777777" w:rsidR="00320B27" w:rsidRDefault="00000000" w:rsidP="00174B20">
            <w:pPr>
              <w:rPr>
                <w:lang w:eastAsia="en-CA"/>
              </w:rPr>
            </w:pPr>
            <w:sdt>
              <w:sdtPr>
                <w:rPr>
                  <w:lang w:eastAsia="en-CA"/>
                </w:rPr>
                <w:id w:val="106452614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C7D6447" w14:textId="77777777" w:rsidTr="00174B20">
        <w:tc>
          <w:tcPr>
            <w:tcW w:w="567" w:type="dxa"/>
            <w:tcBorders>
              <w:left w:val="nil"/>
            </w:tcBorders>
            <w:vAlign w:val="center"/>
          </w:tcPr>
          <w:p w14:paraId="3F9B5827" w14:textId="77777777" w:rsidR="00320B27" w:rsidRDefault="00320B27" w:rsidP="00174B20">
            <w:r>
              <w:t>H</w:t>
            </w:r>
          </w:p>
        </w:tc>
        <w:tc>
          <w:tcPr>
            <w:tcW w:w="7230" w:type="dxa"/>
            <w:gridSpan w:val="2"/>
            <w:vAlign w:val="center"/>
          </w:tcPr>
          <w:p w14:paraId="4591B758" w14:textId="77777777" w:rsidR="00320B27" w:rsidRDefault="00320B27" w:rsidP="00174B20">
            <w:r>
              <w:t>Battery terminals clamped tightly.</w:t>
            </w:r>
          </w:p>
        </w:tc>
        <w:tc>
          <w:tcPr>
            <w:tcW w:w="487" w:type="dxa"/>
            <w:gridSpan w:val="2"/>
            <w:tcBorders>
              <w:top w:val="single" w:sz="4" w:space="0" w:color="auto"/>
              <w:bottom w:val="single" w:sz="4" w:space="0" w:color="auto"/>
              <w:right w:val="nil"/>
            </w:tcBorders>
            <w:vAlign w:val="center"/>
          </w:tcPr>
          <w:p w14:paraId="02338962"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0E2A22FC" w14:textId="469BF352" w:rsidR="00320B27" w:rsidRDefault="00000000" w:rsidP="00174B20">
            <w:pPr>
              <w:rPr>
                <w:lang w:eastAsia="en-CA"/>
              </w:rPr>
            </w:pPr>
            <w:sdt>
              <w:sdtPr>
                <w:rPr>
                  <w:lang w:eastAsia="en-CA"/>
                </w:rPr>
                <w:id w:val="-1412770956"/>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018CE1BD"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4BCBF05" w14:textId="77777777" w:rsidR="00320B27" w:rsidRDefault="00000000" w:rsidP="00174B20">
            <w:pPr>
              <w:rPr>
                <w:lang w:eastAsia="en-CA"/>
              </w:rPr>
            </w:pPr>
            <w:sdt>
              <w:sdtPr>
                <w:rPr>
                  <w:lang w:eastAsia="en-CA"/>
                </w:rPr>
                <w:id w:val="-212175803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27F8CE81"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0F16E5DF" w14:textId="77777777" w:rsidR="00320B27" w:rsidRDefault="00000000" w:rsidP="00174B20">
            <w:pPr>
              <w:rPr>
                <w:lang w:eastAsia="en-CA"/>
              </w:rPr>
            </w:pPr>
            <w:sdt>
              <w:sdtPr>
                <w:rPr>
                  <w:lang w:eastAsia="en-CA"/>
                </w:rPr>
                <w:id w:val="-39544461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E4A6975" w14:textId="77777777" w:rsidTr="00174B20">
        <w:tc>
          <w:tcPr>
            <w:tcW w:w="567" w:type="dxa"/>
            <w:tcBorders>
              <w:left w:val="nil"/>
            </w:tcBorders>
            <w:vAlign w:val="center"/>
          </w:tcPr>
          <w:p w14:paraId="717CEC31" w14:textId="77777777" w:rsidR="00320B27" w:rsidRDefault="00320B27" w:rsidP="00174B20">
            <w:r>
              <w:t>J</w:t>
            </w:r>
          </w:p>
        </w:tc>
        <w:tc>
          <w:tcPr>
            <w:tcW w:w="7230" w:type="dxa"/>
            <w:gridSpan w:val="2"/>
            <w:vAlign w:val="center"/>
          </w:tcPr>
          <w:p w14:paraId="607E07B7" w14:textId="77777777" w:rsidR="00320B27" w:rsidRPr="002B7696" w:rsidRDefault="00320B27" w:rsidP="00174B20">
            <w:r>
              <w:t xml:space="preserve">Specific gravity of electrolyte is within manufacturer’s </w:t>
            </w:r>
            <w:r>
              <w:rPr>
                <w:i/>
                <w:iCs/>
              </w:rPr>
              <w:t>specifications</w:t>
            </w:r>
            <w:r>
              <w:t>.</w:t>
            </w:r>
          </w:p>
        </w:tc>
        <w:tc>
          <w:tcPr>
            <w:tcW w:w="487" w:type="dxa"/>
            <w:gridSpan w:val="2"/>
            <w:tcBorders>
              <w:top w:val="single" w:sz="4" w:space="0" w:color="auto"/>
              <w:bottom w:val="single" w:sz="4" w:space="0" w:color="auto"/>
              <w:right w:val="nil"/>
            </w:tcBorders>
            <w:vAlign w:val="center"/>
          </w:tcPr>
          <w:p w14:paraId="5DFAD151"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A3D0875" w14:textId="77777777" w:rsidR="00320B27" w:rsidRDefault="00000000" w:rsidP="00174B20">
            <w:pPr>
              <w:rPr>
                <w:lang w:eastAsia="en-CA"/>
              </w:rPr>
            </w:pPr>
            <w:sdt>
              <w:sdtPr>
                <w:rPr>
                  <w:lang w:eastAsia="en-CA"/>
                </w:rPr>
                <w:id w:val="-214102366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127A7042"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7E316246" w14:textId="77777777" w:rsidR="00320B27" w:rsidRDefault="00000000" w:rsidP="00174B20">
            <w:pPr>
              <w:rPr>
                <w:lang w:eastAsia="en-CA"/>
              </w:rPr>
            </w:pPr>
            <w:sdt>
              <w:sdtPr>
                <w:rPr>
                  <w:lang w:eastAsia="en-CA"/>
                </w:rPr>
                <w:id w:val="-94846926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7941083"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64A5FD0" w14:textId="3C5020E5" w:rsidR="00320B27" w:rsidRDefault="00000000" w:rsidP="00174B20">
            <w:pPr>
              <w:rPr>
                <w:lang w:eastAsia="en-CA"/>
              </w:rPr>
            </w:pPr>
            <w:sdt>
              <w:sdtPr>
                <w:rPr>
                  <w:lang w:eastAsia="en-CA"/>
                </w:rPr>
                <w:id w:val="1234275463"/>
                <w14:checkbox>
                  <w14:checked w14:val="1"/>
                  <w14:checkedState w14:val="0050" w14:font="Wingdings 2"/>
                  <w14:uncheckedState w14:val="0020" w14:font="Wingdings 2"/>
                </w14:checkbox>
              </w:sdtPr>
              <w:sdtContent>
                <w:r w:rsidR="00F23F82">
                  <w:rPr>
                    <w:lang w:eastAsia="en-CA"/>
                  </w:rPr>
                  <w:sym w:font="Wingdings 2" w:char="F050"/>
                </w:r>
              </w:sdtContent>
            </w:sdt>
          </w:p>
        </w:tc>
      </w:tr>
      <w:tr w:rsidR="00320B27" w14:paraId="189436A1" w14:textId="77777777" w:rsidTr="00174B20">
        <w:tc>
          <w:tcPr>
            <w:tcW w:w="567" w:type="dxa"/>
            <w:tcBorders>
              <w:left w:val="nil"/>
            </w:tcBorders>
            <w:vAlign w:val="center"/>
          </w:tcPr>
          <w:p w14:paraId="47BC7E80" w14:textId="77777777" w:rsidR="00320B27" w:rsidRDefault="00320B27" w:rsidP="00174B20">
            <w:r>
              <w:t>K</w:t>
            </w:r>
          </w:p>
        </w:tc>
        <w:tc>
          <w:tcPr>
            <w:tcW w:w="7230" w:type="dxa"/>
            <w:gridSpan w:val="2"/>
            <w:vAlign w:val="center"/>
          </w:tcPr>
          <w:p w14:paraId="254DDBE7" w14:textId="77777777" w:rsidR="00320B27" w:rsidRDefault="00320B27" w:rsidP="00174B20">
            <w:r>
              <w:t>Battery free of electrolyte leakage.</w:t>
            </w:r>
          </w:p>
        </w:tc>
        <w:tc>
          <w:tcPr>
            <w:tcW w:w="487" w:type="dxa"/>
            <w:gridSpan w:val="2"/>
            <w:tcBorders>
              <w:top w:val="single" w:sz="4" w:space="0" w:color="auto"/>
              <w:bottom w:val="single" w:sz="4" w:space="0" w:color="auto"/>
              <w:right w:val="nil"/>
            </w:tcBorders>
            <w:vAlign w:val="center"/>
          </w:tcPr>
          <w:p w14:paraId="36F9F9DF"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EF3A865" w14:textId="74BA5A62" w:rsidR="00320B27" w:rsidRDefault="00000000" w:rsidP="00174B20">
            <w:pPr>
              <w:rPr>
                <w:lang w:eastAsia="en-CA"/>
              </w:rPr>
            </w:pPr>
            <w:sdt>
              <w:sdtPr>
                <w:rPr>
                  <w:lang w:eastAsia="en-CA"/>
                </w:rPr>
                <w:id w:val="1650793459"/>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548FF000"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30F70A84" w14:textId="77777777" w:rsidR="00320B27" w:rsidRDefault="00000000" w:rsidP="00174B20">
            <w:pPr>
              <w:rPr>
                <w:lang w:eastAsia="en-CA"/>
              </w:rPr>
            </w:pPr>
            <w:sdt>
              <w:sdtPr>
                <w:rPr>
                  <w:lang w:eastAsia="en-CA"/>
                </w:rPr>
                <w:id w:val="200346946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105B2D9E"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4F1BAB4" w14:textId="77777777" w:rsidR="00320B27" w:rsidRDefault="00000000" w:rsidP="00174B20">
            <w:pPr>
              <w:rPr>
                <w:lang w:eastAsia="en-CA"/>
              </w:rPr>
            </w:pPr>
            <w:sdt>
              <w:sdtPr>
                <w:rPr>
                  <w:lang w:eastAsia="en-CA"/>
                </w:rPr>
                <w:id w:val="-106656992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7672BBF" w14:textId="77777777" w:rsidTr="00174B20">
        <w:tc>
          <w:tcPr>
            <w:tcW w:w="567" w:type="dxa"/>
            <w:tcBorders>
              <w:left w:val="nil"/>
            </w:tcBorders>
            <w:vAlign w:val="center"/>
          </w:tcPr>
          <w:p w14:paraId="09006A8D" w14:textId="77777777" w:rsidR="00320B27" w:rsidRDefault="00320B27" w:rsidP="00174B20">
            <w:r>
              <w:t>L</w:t>
            </w:r>
          </w:p>
        </w:tc>
        <w:tc>
          <w:tcPr>
            <w:tcW w:w="7230" w:type="dxa"/>
            <w:gridSpan w:val="2"/>
            <w:vAlign w:val="center"/>
          </w:tcPr>
          <w:p w14:paraId="70044F34" w14:textId="77777777" w:rsidR="00320B27" w:rsidRDefault="00320B27" w:rsidP="00174B20">
            <w:r>
              <w:t>Adequately ventilated.</w:t>
            </w:r>
          </w:p>
        </w:tc>
        <w:tc>
          <w:tcPr>
            <w:tcW w:w="487" w:type="dxa"/>
            <w:gridSpan w:val="2"/>
            <w:tcBorders>
              <w:top w:val="single" w:sz="4" w:space="0" w:color="auto"/>
              <w:bottom w:val="single" w:sz="4" w:space="0" w:color="auto"/>
              <w:right w:val="nil"/>
            </w:tcBorders>
            <w:vAlign w:val="center"/>
          </w:tcPr>
          <w:p w14:paraId="705F6FA1"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184A6981" w14:textId="03BAEE56" w:rsidR="00320B27" w:rsidRDefault="00000000" w:rsidP="00174B20">
            <w:pPr>
              <w:rPr>
                <w:lang w:eastAsia="en-CA"/>
              </w:rPr>
            </w:pPr>
            <w:sdt>
              <w:sdtPr>
                <w:rPr>
                  <w:lang w:eastAsia="en-CA"/>
                </w:rPr>
                <w:id w:val="-531502007"/>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79BE30A2"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05CAE97" w14:textId="77777777" w:rsidR="00320B27" w:rsidRDefault="00000000" w:rsidP="00174B20">
            <w:pPr>
              <w:rPr>
                <w:lang w:eastAsia="en-CA"/>
              </w:rPr>
            </w:pPr>
            <w:sdt>
              <w:sdtPr>
                <w:rPr>
                  <w:lang w:eastAsia="en-CA"/>
                </w:rPr>
                <w:id w:val="10777922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4EA29485"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4E289EF6" w14:textId="77777777" w:rsidR="00320B27" w:rsidRDefault="00000000" w:rsidP="00174B20">
            <w:pPr>
              <w:rPr>
                <w:lang w:eastAsia="en-CA"/>
              </w:rPr>
            </w:pPr>
            <w:sdt>
              <w:sdtPr>
                <w:rPr>
                  <w:lang w:eastAsia="en-CA"/>
                </w:rPr>
                <w:id w:val="158480322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DC99EEC" w14:textId="77777777" w:rsidTr="00174B20">
        <w:tc>
          <w:tcPr>
            <w:tcW w:w="567" w:type="dxa"/>
            <w:tcBorders>
              <w:left w:val="nil"/>
            </w:tcBorders>
            <w:vAlign w:val="center"/>
          </w:tcPr>
          <w:p w14:paraId="1C05F2D7" w14:textId="77777777" w:rsidR="00320B27" w:rsidRDefault="00320B27" w:rsidP="00174B20">
            <w:r>
              <w:t>M</w:t>
            </w:r>
          </w:p>
        </w:tc>
        <w:tc>
          <w:tcPr>
            <w:tcW w:w="7230" w:type="dxa"/>
            <w:gridSpan w:val="2"/>
            <w:vAlign w:val="center"/>
          </w:tcPr>
          <w:p w14:paraId="2B41DB47" w14:textId="77777777" w:rsidR="00320B27" w:rsidRDefault="00320B27" w:rsidP="00174B20">
            <w:r>
              <w:t>Battery manufacturer’s date code:</w:t>
            </w:r>
          </w:p>
        </w:tc>
        <w:tc>
          <w:tcPr>
            <w:tcW w:w="1417" w:type="dxa"/>
            <w:gridSpan w:val="4"/>
            <w:tcBorders>
              <w:top w:val="single" w:sz="4" w:space="0" w:color="auto"/>
              <w:bottom w:val="single" w:sz="4" w:space="0" w:color="auto"/>
              <w:right w:val="nil"/>
            </w:tcBorders>
            <w:vAlign w:val="center"/>
          </w:tcPr>
          <w:p w14:paraId="1885FCFA" w14:textId="77777777" w:rsidR="00320B27" w:rsidRDefault="00320B27" w:rsidP="00174B20">
            <w:pPr>
              <w:jc w:val="right"/>
              <w:rPr>
                <w:lang w:eastAsia="en-CA"/>
              </w:rPr>
            </w:pPr>
            <w:r>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tcPr>
          <w:p w14:paraId="6746AF8D" w14:textId="4C743576" w:rsidR="00320B27" w:rsidRDefault="00000000" w:rsidP="00174B20">
            <w:pPr>
              <w:rPr>
                <w:lang w:eastAsia="en-CA"/>
              </w:rPr>
            </w:pPr>
            <w:sdt>
              <w:sdtPr>
                <w:rPr>
                  <w:lang w:eastAsia="en-CA"/>
                </w:rPr>
                <w:id w:val="-538429097"/>
                <w:placeholder>
                  <w:docPart w:val="71B9CADF2B724005888A4AA3E31C68FB"/>
                </w:placeholder>
              </w:sdtPr>
              <w:sdtContent>
                <w:r w:rsidR="00320B27" w:rsidRPr="00814B85">
                  <w:rPr>
                    <w:lang w:eastAsia="en-CA"/>
                  </w:rPr>
                  <w:t xml:space="preserve"> </w:t>
                </w:r>
                <w:r w:rsidR="00F23F82">
                  <w:rPr>
                    <w:lang w:eastAsia="en-CA"/>
                  </w:rPr>
                  <w:t>W20Y2023 x 2</w:t>
                </w:r>
              </w:sdtContent>
            </w:sdt>
          </w:p>
        </w:tc>
      </w:tr>
      <w:tr w:rsidR="00320B27" w14:paraId="20C0E975" w14:textId="77777777" w:rsidTr="00174B20">
        <w:tc>
          <w:tcPr>
            <w:tcW w:w="567" w:type="dxa"/>
            <w:tcBorders>
              <w:left w:val="nil"/>
            </w:tcBorders>
            <w:vAlign w:val="center"/>
          </w:tcPr>
          <w:p w14:paraId="5AE29062" w14:textId="77777777" w:rsidR="00320B27" w:rsidRDefault="00320B27" w:rsidP="00174B20">
            <w:r>
              <w:t>N</w:t>
            </w:r>
          </w:p>
        </w:tc>
        <w:tc>
          <w:tcPr>
            <w:tcW w:w="7230" w:type="dxa"/>
            <w:gridSpan w:val="2"/>
            <w:tcBorders>
              <w:bottom w:val="single" w:sz="4" w:space="0" w:color="auto"/>
            </w:tcBorders>
            <w:vAlign w:val="center"/>
          </w:tcPr>
          <w:p w14:paraId="40C9F8D6" w14:textId="77777777" w:rsidR="00320B27" w:rsidRPr="002B7696" w:rsidRDefault="00320B27" w:rsidP="00174B20">
            <w:r>
              <w:t xml:space="preserve">Disconnection of battery causes </w:t>
            </w:r>
            <w:r>
              <w:rPr>
                <w:i/>
                <w:iCs/>
              </w:rPr>
              <w:t>trouble signal</w:t>
            </w:r>
            <w:r>
              <w:t xml:space="preserve"> at the fire alarm </w:t>
            </w:r>
            <w:r>
              <w:rPr>
                <w:i/>
                <w:iCs/>
              </w:rPr>
              <w:t>control unit</w:t>
            </w:r>
            <w:r>
              <w:t>.</w:t>
            </w:r>
          </w:p>
        </w:tc>
        <w:tc>
          <w:tcPr>
            <w:tcW w:w="487" w:type="dxa"/>
            <w:gridSpan w:val="2"/>
            <w:tcBorders>
              <w:top w:val="single" w:sz="4" w:space="0" w:color="auto"/>
              <w:bottom w:val="single" w:sz="4" w:space="0" w:color="auto"/>
              <w:right w:val="nil"/>
            </w:tcBorders>
            <w:vAlign w:val="center"/>
          </w:tcPr>
          <w:p w14:paraId="1F5BFF8A"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276703C9" w14:textId="68B1FFE0" w:rsidR="00320B27" w:rsidRDefault="00000000" w:rsidP="00174B20">
            <w:pPr>
              <w:rPr>
                <w:lang w:eastAsia="en-CA"/>
              </w:rPr>
            </w:pPr>
            <w:sdt>
              <w:sdtPr>
                <w:rPr>
                  <w:lang w:eastAsia="en-CA"/>
                </w:rPr>
                <w:id w:val="146013104"/>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360907C4"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137BCA90" w14:textId="77777777" w:rsidR="00320B27" w:rsidRDefault="00000000" w:rsidP="00174B20">
            <w:pPr>
              <w:rPr>
                <w:lang w:eastAsia="en-CA"/>
              </w:rPr>
            </w:pPr>
            <w:sdt>
              <w:sdtPr>
                <w:rPr>
                  <w:lang w:eastAsia="en-CA"/>
                </w:rPr>
                <w:id w:val="-27703393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F16C06B"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76E094FF" w14:textId="77777777" w:rsidR="00320B27" w:rsidRDefault="00000000" w:rsidP="00174B20">
            <w:pPr>
              <w:rPr>
                <w:lang w:eastAsia="en-CA"/>
              </w:rPr>
            </w:pPr>
            <w:sdt>
              <w:sdtPr>
                <w:rPr>
                  <w:lang w:eastAsia="en-CA"/>
                </w:rPr>
                <w:id w:val="112296484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23CD4A7" w14:textId="77777777" w:rsidTr="00174B20">
        <w:tc>
          <w:tcPr>
            <w:tcW w:w="567" w:type="dxa"/>
            <w:vMerge w:val="restart"/>
            <w:tcBorders>
              <w:left w:val="nil"/>
            </w:tcBorders>
            <w:vAlign w:val="center"/>
          </w:tcPr>
          <w:p w14:paraId="23C8F9DC" w14:textId="77777777" w:rsidR="00320B27" w:rsidRDefault="00320B27" w:rsidP="00174B20">
            <w:r>
              <w:t>O</w:t>
            </w:r>
          </w:p>
        </w:tc>
        <w:tc>
          <w:tcPr>
            <w:tcW w:w="10579" w:type="dxa"/>
            <w:gridSpan w:val="13"/>
            <w:tcBorders>
              <w:right w:val="nil"/>
            </w:tcBorders>
            <w:vAlign w:val="center"/>
          </w:tcPr>
          <w:p w14:paraId="702623EB" w14:textId="77777777" w:rsidR="00320B27" w:rsidRDefault="00320B27" w:rsidP="00174B20">
            <w:pPr>
              <w:rPr>
                <w:lang w:eastAsia="en-CA"/>
              </w:rPr>
            </w:pPr>
            <w:r>
              <w:t>Indicate the type of battery tests performed</w:t>
            </w:r>
          </w:p>
        </w:tc>
      </w:tr>
      <w:tr w:rsidR="00320B27" w14:paraId="27594A92" w14:textId="77777777" w:rsidTr="00174B20">
        <w:tc>
          <w:tcPr>
            <w:tcW w:w="567" w:type="dxa"/>
            <w:vMerge/>
            <w:tcBorders>
              <w:left w:val="nil"/>
            </w:tcBorders>
            <w:vAlign w:val="center"/>
          </w:tcPr>
          <w:p w14:paraId="72B6BBE5" w14:textId="77777777" w:rsidR="00320B27" w:rsidRDefault="00320B27" w:rsidP="00174B20"/>
        </w:tc>
        <w:tc>
          <w:tcPr>
            <w:tcW w:w="7230" w:type="dxa"/>
            <w:gridSpan w:val="2"/>
            <w:vAlign w:val="center"/>
          </w:tcPr>
          <w:p w14:paraId="675326FE" w14:textId="77777777" w:rsidR="00320B27" w:rsidRDefault="00320B27" w:rsidP="00320B27">
            <w:pPr>
              <w:pStyle w:val="ListParagraph"/>
              <w:numPr>
                <w:ilvl w:val="0"/>
                <w:numId w:val="12"/>
              </w:numPr>
              <w:ind w:left="458" w:hanging="458"/>
            </w:pPr>
            <w:r>
              <w:t>Required supervisory load for 24 h followed by the full required load operation; or</w:t>
            </w:r>
          </w:p>
        </w:tc>
        <w:tc>
          <w:tcPr>
            <w:tcW w:w="487" w:type="dxa"/>
            <w:gridSpan w:val="2"/>
            <w:tcBorders>
              <w:top w:val="single" w:sz="4" w:space="0" w:color="auto"/>
              <w:bottom w:val="single" w:sz="4" w:space="0" w:color="auto"/>
              <w:right w:val="nil"/>
            </w:tcBorders>
            <w:vAlign w:val="center"/>
          </w:tcPr>
          <w:p w14:paraId="7C0BD747"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D4ECC68" w14:textId="77777777" w:rsidR="00320B27" w:rsidRDefault="00000000" w:rsidP="00174B20">
            <w:pPr>
              <w:rPr>
                <w:lang w:eastAsia="en-CA"/>
              </w:rPr>
            </w:pPr>
            <w:sdt>
              <w:sdtPr>
                <w:rPr>
                  <w:lang w:eastAsia="en-CA"/>
                </w:rPr>
                <w:id w:val="152921334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03049750"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22D9055" w14:textId="77777777" w:rsidR="00320B27" w:rsidRDefault="00000000" w:rsidP="00174B20">
            <w:pPr>
              <w:rPr>
                <w:lang w:eastAsia="en-CA"/>
              </w:rPr>
            </w:pPr>
            <w:sdt>
              <w:sdtPr>
                <w:rPr>
                  <w:lang w:eastAsia="en-CA"/>
                </w:rPr>
                <w:id w:val="58704153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0906F689"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6B2C8E3A" w14:textId="77777777" w:rsidR="00320B27" w:rsidRDefault="00000000" w:rsidP="00174B20">
            <w:pPr>
              <w:rPr>
                <w:lang w:eastAsia="en-CA"/>
              </w:rPr>
            </w:pPr>
            <w:sdt>
              <w:sdtPr>
                <w:rPr>
                  <w:lang w:eastAsia="en-CA"/>
                </w:rPr>
                <w:id w:val="6778296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6FA0CC6" w14:textId="77777777" w:rsidTr="00174B20">
        <w:tc>
          <w:tcPr>
            <w:tcW w:w="567" w:type="dxa"/>
            <w:vMerge/>
            <w:tcBorders>
              <w:left w:val="nil"/>
            </w:tcBorders>
            <w:vAlign w:val="center"/>
          </w:tcPr>
          <w:p w14:paraId="278E947D" w14:textId="77777777" w:rsidR="00320B27" w:rsidRDefault="00320B27" w:rsidP="00174B20"/>
        </w:tc>
        <w:tc>
          <w:tcPr>
            <w:tcW w:w="7230" w:type="dxa"/>
            <w:gridSpan w:val="2"/>
            <w:vAlign w:val="center"/>
          </w:tcPr>
          <w:p w14:paraId="23E343E6" w14:textId="77777777" w:rsidR="00320B27" w:rsidRDefault="00320B27" w:rsidP="00320B27">
            <w:pPr>
              <w:pStyle w:val="ListParagraph"/>
              <w:numPr>
                <w:ilvl w:val="0"/>
                <w:numId w:val="12"/>
              </w:numPr>
              <w:ind w:left="458" w:hanging="458"/>
            </w:pPr>
            <w:r>
              <w:t>Silent accelerated test. (Refer to Annex C1, New Silent Accelerated Test Method); or</w:t>
            </w:r>
          </w:p>
        </w:tc>
        <w:tc>
          <w:tcPr>
            <w:tcW w:w="487" w:type="dxa"/>
            <w:gridSpan w:val="2"/>
            <w:tcBorders>
              <w:top w:val="single" w:sz="4" w:space="0" w:color="auto"/>
              <w:bottom w:val="single" w:sz="4" w:space="0" w:color="auto"/>
              <w:right w:val="nil"/>
            </w:tcBorders>
            <w:vAlign w:val="center"/>
          </w:tcPr>
          <w:p w14:paraId="60B082C7"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6E95FD48" w14:textId="3DA564DE" w:rsidR="00320B27" w:rsidRDefault="00000000" w:rsidP="00174B20">
            <w:pPr>
              <w:rPr>
                <w:lang w:eastAsia="en-CA"/>
              </w:rPr>
            </w:pPr>
            <w:sdt>
              <w:sdtPr>
                <w:rPr>
                  <w:lang w:eastAsia="en-CA"/>
                </w:rPr>
                <w:id w:val="-343862817"/>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488" w:type="dxa"/>
            <w:gridSpan w:val="2"/>
            <w:tcBorders>
              <w:top w:val="single" w:sz="4" w:space="0" w:color="auto"/>
              <w:bottom w:val="single" w:sz="4" w:space="0" w:color="auto"/>
              <w:right w:val="nil"/>
            </w:tcBorders>
            <w:vAlign w:val="center"/>
          </w:tcPr>
          <w:p w14:paraId="0B22B011"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4CC927DC" w14:textId="77777777" w:rsidR="00320B27" w:rsidRDefault="00000000" w:rsidP="00174B20">
            <w:pPr>
              <w:rPr>
                <w:lang w:eastAsia="en-CA"/>
              </w:rPr>
            </w:pPr>
            <w:sdt>
              <w:sdtPr>
                <w:rPr>
                  <w:lang w:eastAsia="en-CA"/>
                </w:rPr>
                <w:id w:val="-56687497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C0AF8CA"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2BF73D5E" w14:textId="77777777" w:rsidR="00320B27" w:rsidRDefault="00000000" w:rsidP="00174B20">
            <w:pPr>
              <w:rPr>
                <w:lang w:eastAsia="en-CA"/>
              </w:rPr>
            </w:pPr>
            <w:sdt>
              <w:sdtPr>
                <w:rPr>
                  <w:lang w:eastAsia="en-CA"/>
                </w:rPr>
                <w:id w:val="-64875612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CBEB7ED" w14:textId="77777777" w:rsidTr="00174B20">
        <w:trPr>
          <w:gridAfter w:val="1"/>
          <w:wAfter w:w="10" w:type="dxa"/>
        </w:trPr>
        <w:tc>
          <w:tcPr>
            <w:tcW w:w="567" w:type="dxa"/>
            <w:vMerge/>
            <w:tcBorders>
              <w:left w:val="nil"/>
            </w:tcBorders>
            <w:vAlign w:val="center"/>
          </w:tcPr>
          <w:p w14:paraId="01C8E8AB" w14:textId="77777777" w:rsidR="00320B27" w:rsidRDefault="00320B27" w:rsidP="00174B20"/>
        </w:tc>
        <w:tc>
          <w:tcPr>
            <w:tcW w:w="3738" w:type="dxa"/>
            <w:tcBorders>
              <w:right w:val="nil"/>
            </w:tcBorders>
            <w:vAlign w:val="center"/>
          </w:tcPr>
          <w:p w14:paraId="13928858" w14:textId="77777777" w:rsidR="00320B27" w:rsidRDefault="00320B27" w:rsidP="00320B27">
            <w:pPr>
              <w:pStyle w:val="ListParagraph"/>
              <w:numPr>
                <w:ilvl w:val="0"/>
                <w:numId w:val="12"/>
              </w:numPr>
              <w:ind w:left="458" w:hanging="458"/>
            </w:pPr>
            <w:r>
              <w:t>Battery manufacturer’s method. Specify:</w:t>
            </w:r>
          </w:p>
        </w:tc>
        <w:tc>
          <w:tcPr>
            <w:tcW w:w="3492" w:type="dxa"/>
            <w:tcBorders>
              <w:left w:val="nil"/>
            </w:tcBorders>
            <w:shd w:val="clear" w:color="auto" w:fill="F2F2F2" w:themeFill="background1" w:themeFillShade="F2"/>
          </w:tcPr>
          <w:p w14:paraId="77854F7D" w14:textId="77777777" w:rsidR="00320B27" w:rsidRDefault="00000000" w:rsidP="00174B20">
            <w:sdt>
              <w:sdtPr>
                <w:rPr>
                  <w:lang w:eastAsia="en-CA"/>
                </w:rPr>
                <w:id w:val="-817191839"/>
                <w:placeholder>
                  <w:docPart w:val="C658392955AA4F1A86CC276F54AA39F8"/>
                </w:placeholder>
              </w:sdtPr>
              <w:sdtContent>
                <w:r w:rsidR="00320B27" w:rsidRPr="00814B85">
                  <w:rPr>
                    <w:lang w:eastAsia="en-CA"/>
                  </w:rPr>
                  <w:t xml:space="preserve"> </w:t>
                </w:r>
              </w:sdtContent>
            </w:sdt>
          </w:p>
        </w:tc>
        <w:tc>
          <w:tcPr>
            <w:tcW w:w="477" w:type="dxa"/>
            <w:tcBorders>
              <w:top w:val="single" w:sz="4" w:space="0" w:color="auto"/>
              <w:bottom w:val="single" w:sz="4" w:space="0" w:color="auto"/>
              <w:right w:val="nil"/>
            </w:tcBorders>
            <w:vAlign w:val="center"/>
          </w:tcPr>
          <w:p w14:paraId="5047761B" w14:textId="77777777" w:rsidR="00320B27" w:rsidRDefault="00320B27" w:rsidP="00174B20">
            <w:r>
              <w:t>Yes</w:t>
            </w:r>
          </w:p>
        </w:tc>
        <w:tc>
          <w:tcPr>
            <w:tcW w:w="940" w:type="dxa"/>
            <w:gridSpan w:val="3"/>
            <w:tcBorders>
              <w:top w:val="single" w:sz="4" w:space="0" w:color="auto"/>
              <w:left w:val="nil"/>
              <w:bottom w:val="single" w:sz="4" w:space="0" w:color="auto"/>
            </w:tcBorders>
            <w:shd w:val="clear" w:color="auto" w:fill="F2F2F2" w:themeFill="background1" w:themeFillShade="F2"/>
            <w:vAlign w:val="center"/>
          </w:tcPr>
          <w:p w14:paraId="608AC1D9" w14:textId="77777777" w:rsidR="00320B27" w:rsidRDefault="00000000" w:rsidP="00174B20">
            <w:pPr>
              <w:rPr>
                <w:lang w:eastAsia="en-CA"/>
              </w:rPr>
            </w:pPr>
            <w:sdt>
              <w:sdtPr>
                <w:rPr>
                  <w:lang w:eastAsia="en-CA"/>
                </w:rPr>
                <w:id w:val="202249931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78" w:type="dxa"/>
            <w:tcBorders>
              <w:top w:val="single" w:sz="4" w:space="0" w:color="auto"/>
              <w:bottom w:val="single" w:sz="4" w:space="0" w:color="auto"/>
              <w:right w:val="nil"/>
            </w:tcBorders>
            <w:vAlign w:val="center"/>
          </w:tcPr>
          <w:p w14:paraId="463B8C15" w14:textId="77777777" w:rsidR="00320B27" w:rsidRDefault="00320B27" w:rsidP="00174B20">
            <w:r>
              <w:t>No</w:t>
            </w:r>
          </w:p>
        </w:tc>
        <w:tc>
          <w:tcPr>
            <w:tcW w:w="373" w:type="dxa"/>
            <w:gridSpan w:val="3"/>
            <w:tcBorders>
              <w:top w:val="single" w:sz="4" w:space="0" w:color="auto"/>
              <w:left w:val="nil"/>
              <w:bottom w:val="single" w:sz="4" w:space="0" w:color="auto"/>
            </w:tcBorders>
            <w:shd w:val="clear" w:color="auto" w:fill="F2F2F2" w:themeFill="background1" w:themeFillShade="F2"/>
            <w:vAlign w:val="center"/>
          </w:tcPr>
          <w:p w14:paraId="7579CAD5" w14:textId="77777777" w:rsidR="00320B27" w:rsidRDefault="00000000" w:rsidP="00174B20">
            <w:pPr>
              <w:rPr>
                <w:lang w:eastAsia="en-CA"/>
              </w:rPr>
            </w:pPr>
            <w:sdt>
              <w:sdtPr>
                <w:rPr>
                  <w:lang w:eastAsia="en-CA"/>
                </w:rPr>
                <w:id w:val="-63348268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5C6738F9" w14:textId="77777777" w:rsidR="00320B27" w:rsidRDefault="00320B27" w:rsidP="00174B20">
            <w:r>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tcPr>
          <w:p w14:paraId="7F01A25D" w14:textId="77777777" w:rsidR="00320B27" w:rsidRDefault="00000000" w:rsidP="00174B20">
            <w:pPr>
              <w:rPr>
                <w:lang w:eastAsia="en-CA"/>
              </w:rPr>
            </w:pPr>
            <w:sdt>
              <w:sdtPr>
                <w:rPr>
                  <w:lang w:eastAsia="en-CA"/>
                </w:rPr>
                <w:id w:val="190802891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5978288" w14:textId="77777777" w:rsidTr="00174B20">
        <w:trPr>
          <w:gridAfter w:val="1"/>
          <w:wAfter w:w="10" w:type="dxa"/>
        </w:trPr>
        <w:tc>
          <w:tcPr>
            <w:tcW w:w="567" w:type="dxa"/>
            <w:tcBorders>
              <w:left w:val="nil"/>
            </w:tcBorders>
            <w:vAlign w:val="center"/>
          </w:tcPr>
          <w:p w14:paraId="3BA2FFE6" w14:textId="77777777" w:rsidR="00320B27" w:rsidRDefault="00320B27" w:rsidP="00174B20">
            <w:r>
              <w:t>P</w:t>
            </w:r>
          </w:p>
        </w:tc>
        <w:tc>
          <w:tcPr>
            <w:tcW w:w="7230" w:type="dxa"/>
            <w:gridSpan w:val="2"/>
            <w:vAlign w:val="center"/>
          </w:tcPr>
          <w:p w14:paraId="773FFDAF" w14:textId="77777777" w:rsidR="00320B27" w:rsidRPr="00814B85" w:rsidRDefault="00320B27" w:rsidP="00174B20">
            <w:pPr>
              <w:rPr>
                <w:lang w:eastAsia="en-CA"/>
              </w:rPr>
            </w:pPr>
            <w:r>
              <w:rPr>
                <w:lang w:eastAsia="en-CA"/>
              </w:rPr>
              <w:t>Record calculated battery capacity (Refer to Annex C2).</w:t>
            </w:r>
          </w:p>
        </w:tc>
        <w:tc>
          <w:tcPr>
            <w:tcW w:w="2268" w:type="dxa"/>
            <w:gridSpan w:val="8"/>
            <w:tcBorders>
              <w:top w:val="single" w:sz="4" w:space="0" w:color="auto"/>
              <w:bottom w:val="single" w:sz="4" w:space="0" w:color="auto"/>
              <w:right w:val="nil"/>
            </w:tcBorders>
            <w:shd w:val="clear" w:color="auto" w:fill="F2F2F2" w:themeFill="background1" w:themeFillShade="F2"/>
          </w:tcPr>
          <w:p w14:paraId="6CF40853" w14:textId="0D1B7D95" w:rsidR="00320B27" w:rsidRDefault="00000000" w:rsidP="00174B20">
            <w:pPr>
              <w:jc w:val="right"/>
              <w:rPr>
                <w:lang w:eastAsia="en-CA"/>
              </w:rPr>
            </w:pPr>
            <w:sdt>
              <w:sdtPr>
                <w:rPr>
                  <w:lang w:eastAsia="en-CA"/>
                </w:rPr>
                <w:id w:val="1677458770"/>
                <w:placeholder>
                  <w:docPart w:val="77BE9832DC614F2195445274E63CF367"/>
                </w:placeholder>
              </w:sdtPr>
              <w:sdtContent>
                <w:r w:rsidR="00F23F82">
                  <w:rPr>
                    <w:lang w:eastAsia="en-CA"/>
                  </w:rPr>
                  <w:t>2.59</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68F04BC4" w14:textId="77777777" w:rsidR="00320B27" w:rsidRDefault="00320B27" w:rsidP="00174B20">
            <w:pPr>
              <w:rPr>
                <w:lang w:eastAsia="en-CA"/>
              </w:rPr>
            </w:pPr>
            <w:proofErr w:type="spellStart"/>
            <w:r>
              <w:rPr>
                <w:lang w:eastAsia="en-CA"/>
              </w:rPr>
              <w:t>A</w:t>
            </w:r>
            <w:r>
              <w:rPr>
                <w:rFonts w:cstheme="minorHAnsi"/>
                <w:lang w:eastAsia="en-CA"/>
              </w:rPr>
              <w:t>∙</w:t>
            </w:r>
            <w:r>
              <w:rPr>
                <w:lang w:eastAsia="en-CA"/>
              </w:rPr>
              <w:t>h</w:t>
            </w:r>
            <w:proofErr w:type="spellEnd"/>
          </w:p>
        </w:tc>
      </w:tr>
      <w:tr w:rsidR="00320B27" w14:paraId="22DDE746" w14:textId="77777777" w:rsidTr="00174B20">
        <w:trPr>
          <w:gridAfter w:val="1"/>
          <w:wAfter w:w="10" w:type="dxa"/>
        </w:trPr>
        <w:tc>
          <w:tcPr>
            <w:tcW w:w="567" w:type="dxa"/>
            <w:tcBorders>
              <w:left w:val="nil"/>
            </w:tcBorders>
            <w:vAlign w:val="center"/>
          </w:tcPr>
          <w:p w14:paraId="00777D91" w14:textId="77777777" w:rsidR="00320B27" w:rsidRDefault="00320B27" w:rsidP="00174B20">
            <w:r>
              <w:t>Q</w:t>
            </w:r>
          </w:p>
        </w:tc>
        <w:tc>
          <w:tcPr>
            <w:tcW w:w="7230" w:type="dxa"/>
            <w:gridSpan w:val="2"/>
            <w:vAlign w:val="center"/>
          </w:tcPr>
          <w:p w14:paraId="0318D535" w14:textId="77777777" w:rsidR="00320B27" w:rsidRDefault="00320B27" w:rsidP="00174B20">
            <w:pPr>
              <w:rPr>
                <w:lang w:eastAsia="en-CA"/>
              </w:rPr>
            </w:pPr>
            <w:r>
              <w:rPr>
                <w:lang w:eastAsia="en-CA"/>
              </w:rPr>
              <w:t>Record battery terminal voltage after completion of tests.</w:t>
            </w:r>
          </w:p>
        </w:tc>
        <w:tc>
          <w:tcPr>
            <w:tcW w:w="2268" w:type="dxa"/>
            <w:gridSpan w:val="8"/>
            <w:tcBorders>
              <w:top w:val="single" w:sz="4" w:space="0" w:color="auto"/>
              <w:bottom w:val="single" w:sz="4" w:space="0" w:color="auto"/>
              <w:right w:val="nil"/>
            </w:tcBorders>
            <w:shd w:val="clear" w:color="auto" w:fill="F2F2F2" w:themeFill="background1" w:themeFillShade="F2"/>
          </w:tcPr>
          <w:p w14:paraId="6AB80833" w14:textId="72AD63F0" w:rsidR="00320B27" w:rsidRPr="00814B85" w:rsidRDefault="00000000" w:rsidP="00174B20">
            <w:pPr>
              <w:jc w:val="right"/>
              <w:rPr>
                <w:lang w:eastAsia="en-CA"/>
              </w:rPr>
            </w:pPr>
            <w:sdt>
              <w:sdtPr>
                <w:rPr>
                  <w:lang w:eastAsia="en-CA"/>
                </w:rPr>
                <w:id w:val="-1678562606"/>
                <w:placeholder>
                  <w:docPart w:val="3AA2190327094336A498D73E928C68A6"/>
                </w:placeholder>
              </w:sdtPr>
              <w:sdtContent>
                <w:r w:rsidR="00F23F82">
                  <w:rPr>
                    <w:lang w:eastAsia="en-CA"/>
                  </w:rPr>
                  <w:t>25.03</w:t>
                </w:r>
                <w:r w:rsidR="00320B27" w:rsidRPr="00814B85">
                  <w:rPr>
                    <w:lang w:eastAsia="en-CA"/>
                  </w:rPr>
                  <w:t xml:space="preserve"> </w:t>
                </w:r>
              </w:sdtContent>
            </w:sdt>
          </w:p>
        </w:tc>
        <w:tc>
          <w:tcPr>
            <w:tcW w:w="1071" w:type="dxa"/>
            <w:gridSpan w:val="2"/>
            <w:tcBorders>
              <w:top w:val="single" w:sz="4" w:space="0" w:color="auto"/>
              <w:left w:val="nil"/>
              <w:bottom w:val="single" w:sz="4" w:space="0" w:color="auto"/>
              <w:right w:val="nil"/>
            </w:tcBorders>
            <w:shd w:val="clear" w:color="auto" w:fill="auto"/>
            <w:vAlign w:val="center"/>
          </w:tcPr>
          <w:p w14:paraId="311F8FD7" w14:textId="77777777" w:rsidR="00320B27" w:rsidRDefault="00320B27" w:rsidP="00174B20">
            <w:pPr>
              <w:rPr>
                <w:lang w:eastAsia="en-CA"/>
              </w:rPr>
            </w:pPr>
            <w:r>
              <w:rPr>
                <w:lang w:eastAsia="en-CA"/>
              </w:rPr>
              <w:t>V dc</w:t>
            </w:r>
          </w:p>
        </w:tc>
      </w:tr>
      <w:tr w:rsidR="00320B27" w:rsidRPr="00C73289" w14:paraId="756F4C2D" w14:textId="77777777" w:rsidTr="00174B20">
        <w:tc>
          <w:tcPr>
            <w:tcW w:w="11146" w:type="dxa"/>
            <w:gridSpan w:val="14"/>
            <w:tcBorders>
              <w:left w:val="nil"/>
              <w:right w:val="nil"/>
            </w:tcBorders>
          </w:tcPr>
          <w:p w14:paraId="35FE3CCD" w14:textId="77777777" w:rsidR="00320B27" w:rsidRPr="00C73289" w:rsidRDefault="00320B27" w:rsidP="00174B20">
            <w:pPr>
              <w:jc w:val="center"/>
              <w:rPr>
                <w:lang w:eastAsia="en-CA"/>
              </w:rPr>
            </w:pPr>
            <w:r>
              <w:t>EMERGENCY POWER TESTS (Reference: 9.3)</w:t>
            </w:r>
          </w:p>
        </w:tc>
      </w:tr>
      <w:tr w:rsidR="00320B27" w14:paraId="65DC5BBA" w14:textId="77777777" w:rsidTr="00174B20">
        <w:tc>
          <w:tcPr>
            <w:tcW w:w="567" w:type="dxa"/>
            <w:tcBorders>
              <w:left w:val="nil"/>
            </w:tcBorders>
            <w:vAlign w:val="center"/>
          </w:tcPr>
          <w:p w14:paraId="49CA5408" w14:textId="77777777" w:rsidR="00320B27" w:rsidRDefault="00320B27" w:rsidP="00174B20">
            <w:r>
              <w:t>A</w:t>
            </w:r>
          </w:p>
        </w:tc>
        <w:tc>
          <w:tcPr>
            <w:tcW w:w="7230" w:type="dxa"/>
            <w:gridSpan w:val="2"/>
            <w:vAlign w:val="center"/>
          </w:tcPr>
          <w:p w14:paraId="72069025" w14:textId="77777777" w:rsidR="00320B27" w:rsidRPr="00295E56" w:rsidRDefault="00320B27" w:rsidP="00174B20">
            <w:r>
              <w:t xml:space="preserve">Generator provides power to the AC </w:t>
            </w:r>
            <w:r>
              <w:rPr>
                <w:i/>
                <w:iCs/>
              </w:rPr>
              <w:t>circuit</w:t>
            </w:r>
            <w:r>
              <w:t xml:space="preserve"> serving the </w:t>
            </w:r>
            <w:r>
              <w:rPr>
                <w:i/>
                <w:iCs/>
              </w:rPr>
              <w:t>fire alarm</w:t>
            </w:r>
            <w:r>
              <w:t xml:space="preserve"> system.</w:t>
            </w:r>
          </w:p>
        </w:tc>
        <w:tc>
          <w:tcPr>
            <w:tcW w:w="487" w:type="dxa"/>
            <w:gridSpan w:val="2"/>
            <w:tcBorders>
              <w:top w:val="single" w:sz="4" w:space="0" w:color="auto"/>
              <w:bottom w:val="single" w:sz="4" w:space="0" w:color="auto"/>
              <w:right w:val="nil"/>
            </w:tcBorders>
            <w:vAlign w:val="center"/>
          </w:tcPr>
          <w:p w14:paraId="00D4C219"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7D26E6DC" w14:textId="77777777" w:rsidR="00320B27" w:rsidRDefault="00000000" w:rsidP="00174B20">
            <w:pPr>
              <w:rPr>
                <w:lang w:eastAsia="en-CA"/>
              </w:rPr>
            </w:pPr>
            <w:sdt>
              <w:sdtPr>
                <w:rPr>
                  <w:lang w:eastAsia="en-CA"/>
                </w:rPr>
                <w:id w:val="42492679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58738573"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62D377FF" w14:textId="7F33E245" w:rsidR="00320B27" w:rsidRDefault="00000000" w:rsidP="00174B20">
            <w:pPr>
              <w:rPr>
                <w:lang w:eastAsia="en-CA"/>
              </w:rPr>
            </w:pPr>
            <w:sdt>
              <w:sdtPr>
                <w:rPr>
                  <w:lang w:eastAsia="en-CA"/>
                </w:rPr>
                <w:id w:val="-93240961"/>
                <w14:checkbox>
                  <w14:checked w14:val="1"/>
                  <w14:checkedState w14:val="0050" w14:font="Wingdings 2"/>
                  <w14:uncheckedState w14:val="0020" w14:font="Wingdings 2"/>
                </w14:checkbox>
              </w:sdtPr>
              <w:sdtContent>
                <w:r w:rsidR="00F23F82">
                  <w:rPr>
                    <w:lang w:eastAsia="en-CA"/>
                  </w:rPr>
                  <w:sym w:font="Wingdings 2" w:char="F050"/>
                </w:r>
              </w:sdtContent>
            </w:sdt>
          </w:p>
        </w:tc>
        <w:tc>
          <w:tcPr>
            <w:tcW w:w="708" w:type="dxa"/>
            <w:tcBorders>
              <w:top w:val="single" w:sz="4" w:space="0" w:color="auto"/>
              <w:bottom w:val="single" w:sz="4" w:space="0" w:color="auto"/>
              <w:right w:val="nil"/>
            </w:tcBorders>
            <w:vAlign w:val="center"/>
          </w:tcPr>
          <w:p w14:paraId="65AF6F11"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644BB91" w14:textId="77777777" w:rsidR="00320B27" w:rsidRDefault="00000000" w:rsidP="00174B20">
            <w:pPr>
              <w:rPr>
                <w:lang w:eastAsia="en-CA"/>
              </w:rPr>
            </w:pPr>
            <w:sdt>
              <w:sdtPr>
                <w:rPr>
                  <w:lang w:eastAsia="en-CA"/>
                </w:rPr>
                <w:id w:val="-16254915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5A3D73A" w14:textId="77777777" w:rsidTr="00174B20">
        <w:tc>
          <w:tcPr>
            <w:tcW w:w="567" w:type="dxa"/>
            <w:tcBorders>
              <w:left w:val="nil"/>
            </w:tcBorders>
            <w:vAlign w:val="center"/>
          </w:tcPr>
          <w:p w14:paraId="51B7D54C" w14:textId="77777777" w:rsidR="00320B27" w:rsidRDefault="00320B27" w:rsidP="00174B20">
            <w:r>
              <w:t>B</w:t>
            </w:r>
          </w:p>
        </w:tc>
        <w:tc>
          <w:tcPr>
            <w:tcW w:w="7230" w:type="dxa"/>
            <w:gridSpan w:val="2"/>
            <w:vAlign w:val="center"/>
          </w:tcPr>
          <w:p w14:paraId="147E9F93" w14:textId="77777777" w:rsidR="00320B27" w:rsidRPr="00295E56" w:rsidRDefault="00320B27" w:rsidP="00174B20">
            <w:r>
              <w:t xml:space="preserve">Trouble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58BC9182"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5271087" w14:textId="77777777" w:rsidR="00320B27" w:rsidRDefault="00000000" w:rsidP="00174B20">
            <w:pPr>
              <w:rPr>
                <w:lang w:eastAsia="en-CA"/>
              </w:rPr>
            </w:pPr>
            <w:sdt>
              <w:sdtPr>
                <w:rPr>
                  <w:lang w:eastAsia="en-CA"/>
                </w:rPr>
                <w:id w:val="-154174309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56B1DEE3"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0C08E20" w14:textId="77777777" w:rsidR="00320B27" w:rsidRDefault="00000000" w:rsidP="00174B20">
            <w:pPr>
              <w:rPr>
                <w:lang w:eastAsia="en-CA"/>
              </w:rPr>
            </w:pPr>
            <w:sdt>
              <w:sdtPr>
                <w:rPr>
                  <w:lang w:eastAsia="en-CA"/>
                </w:rPr>
                <w:id w:val="98651005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6190510"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38E433CB" w14:textId="616F6F8F" w:rsidR="00320B27" w:rsidRDefault="00000000" w:rsidP="00174B20">
            <w:pPr>
              <w:rPr>
                <w:lang w:eastAsia="en-CA"/>
              </w:rPr>
            </w:pPr>
            <w:sdt>
              <w:sdtPr>
                <w:rPr>
                  <w:lang w:eastAsia="en-CA"/>
                </w:rPr>
                <w:id w:val="-863134769"/>
                <w14:checkbox>
                  <w14:checked w14:val="1"/>
                  <w14:checkedState w14:val="0050" w14:font="Wingdings 2"/>
                  <w14:uncheckedState w14:val="0020" w14:font="Wingdings 2"/>
                </w14:checkbox>
              </w:sdtPr>
              <w:sdtContent>
                <w:r w:rsidR="00F23F82">
                  <w:rPr>
                    <w:lang w:eastAsia="en-CA"/>
                  </w:rPr>
                  <w:sym w:font="Wingdings 2" w:char="F050"/>
                </w:r>
              </w:sdtContent>
            </w:sdt>
          </w:p>
        </w:tc>
      </w:tr>
      <w:tr w:rsidR="00320B27" w14:paraId="556FB580" w14:textId="77777777" w:rsidTr="00174B20">
        <w:tc>
          <w:tcPr>
            <w:tcW w:w="567" w:type="dxa"/>
            <w:tcBorders>
              <w:left w:val="nil"/>
            </w:tcBorders>
            <w:vAlign w:val="center"/>
          </w:tcPr>
          <w:p w14:paraId="198495CD" w14:textId="77777777" w:rsidR="00320B27" w:rsidRDefault="00320B27" w:rsidP="00174B20">
            <w:r>
              <w:t>C</w:t>
            </w:r>
          </w:p>
        </w:tc>
        <w:tc>
          <w:tcPr>
            <w:tcW w:w="7230" w:type="dxa"/>
            <w:gridSpan w:val="2"/>
            <w:vAlign w:val="center"/>
          </w:tcPr>
          <w:p w14:paraId="0E73A920" w14:textId="77777777" w:rsidR="00320B27" w:rsidRPr="00295E56" w:rsidRDefault="00320B27" w:rsidP="00174B20">
            <w:r>
              <w:t xml:space="preserve">Generator Run condition at the emergency generator shall result in an audible common </w:t>
            </w:r>
            <w:r>
              <w:rPr>
                <w:i/>
                <w:iCs/>
              </w:rPr>
              <w:t>trouble signal</w:t>
            </w:r>
            <w:r>
              <w:t xml:space="preserve"> and a visual indication at the required </w:t>
            </w:r>
            <w:r>
              <w:rPr>
                <w:i/>
                <w:iCs/>
              </w:rPr>
              <w:t>annunciator</w:t>
            </w:r>
            <w:r>
              <w:t>.</w:t>
            </w:r>
          </w:p>
        </w:tc>
        <w:tc>
          <w:tcPr>
            <w:tcW w:w="487" w:type="dxa"/>
            <w:gridSpan w:val="2"/>
            <w:tcBorders>
              <w:top w:val="single" w:sz="4" w:space="0" w:color="auto"/>
              <w:bottom w:val="single" w:sz="4" w:space="0" w:color="auto"/>
              <w:right w:val="nil"/>
            </w:tcBorders>
            <w:vAlign w:val="center"/>
          </w:tcPr>
          <w:p w14:paraId="062BE754" w14:textId="77777777" w:rsidR="00320B27" w:rsidRDefault="00320B27" w:rsidP="00174B20">
            <w:r>
              <w:t>Yes</w:t>
            </w:r>
          </w:p>
        </w:tc>
        <w:tc>
          <w:tcPr>
            <w:tcW w:w="930" w:type="dxa"/>
            <w:gridSpan w:val="2"/>
            <w:tcBorders>
              <w:top w:val="single" w:sz="4" w:space="0" w:color="auto"/>
              <w:left w:val="nil"/>
              <w:bottom w:val="single" w:sz="4" w:space="0" w:color="auto"/>
            </w:tcBorders>
            <w:shd w:val="clear" w:color="auto" w:fill="F2F2F2" w:themeFill="background1" w:themeFillShade="F2"/>
            <w:vAlign w:val="center"/>
          </w:tcPr>
          <w:p w14:paraId="5D56258E" w14:textId="77777777" w:rsidR="00320B27" w:rsidRDefault="00000000" w:rsidP="00174B20">
            <w:pPr>
              <w:rPr>
                <w:lang w:eastAsia="en-CA"/>
              </w:rPr>
            </w:pPr>
            <w:sdt>
              <w:sdtPr>
                <w:rPr>
                  <w:lang w:eastAsia="en-CA"/>
                </w:rPr>
                <w:id w:val="-104050431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488" w:type="dxa"/>
            <w:gridSpan w:val="2"/>
            <w:tcBorders>
              <w:top w:val="single" w:sz="4" w:space="0" w:color="auto"/>
              <w:bottom w:val="single" w:sz="4" w:space="0" w:color="auto"/>
              <w:right w:val="nil"/>
            </w:tcBorders>
            <w:vAlign w:val="center"/>
          </w:tcPr>
          <w:p w14:paraId="4CEBA096" w14:textId="77777777" w:rsidR="00320B27" w:rsidRDefault="00320B27" w:rsidP="00174B20">
            <w:r>
              <w:t>No</w:t>
            </w:r>
          </w:p>
        </w:tc>
        <w:tc>
          <w:tcPr>
            <w:tcW w:w="363" w:type="dxa"/>
            <w:gridSpan w:val="2"/>
            <w:tcBorders>
              <w:top w:val="single" w:sz="4" w:space="0" w:color="auto"/>
              <w:left w:val="nil"/>
              <w:bottom w:val="single" w:sz="4" w:space="0" w:color="auto"/>
            </w:tcBorders>
            <w:shd w:val="clear" w:color="auto" w:fill="F2F2F2" w:themeFill="background1" w:themeFillShade="F2"/>
            <w:vAlign w:val="center"/>
          </w:tcPr>
          <w:p w14:paraId="067C78D5" w14:textId="77777777" w:rsidR="00320B27" w:rsidRDefault="00000000" w:rsidP="00174B20">
            <w:pPr>
              <w:rPr>
                <w:lang w:eastAsia="en-CA"/>
              </w:rPr>
            </w:pPr>
            <w:sdt>
              <w:sdtPr>
                <w:rPr>
                  <w:lang w:eastAsia="en-CA"/>
                </w:rPr>
                <w:id w:val="128631002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708" w:type="dxa"/>
            <w:tcBorders>
              <w:top w:val="single" w:sz="4" w:space="0" w:color="auto"/>
              <w:bottom w:val="single" w:sz="4" w:space="0" w:color="auto"/>
              <w:right w:val="nil"/>
            </w:tcBorders>
            <w:vAlign w:val="center"/>
          </w:tcPr>
          <w:p w14:paraId="70342ACA" w14:textId="77777777" w:rsidR="00320B27" w:rsidRDefault="00320B27" w:rsidP="00174B20">
            <w:r>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tcPr>
          <w:p w14:paraId="1C5A760E" w14:textId="35FFF358" w:rsidR="00320B27" w:rsidRDefault="00000000" w:rsidP="00174B20">
            <w:pPr>
              <w:rPr>
                <w:lang w:eastAsia="en-CA"/>
              </w:rPr>
            </w:pPr>
            <w:sdt>
              <w:sdtPr>
                <w:rPr>
                  <w:lang w:eastAsia="en-CA"/>
                </w:rPr>
                <w:id w:val="-983301142"/>
                <w14:checkbox>
                  <w14:checked w14:val="1"/>
                  <w14:checkedState w14:val="0050" w14:font="Wingdings 2"/>
                  <w14:uncheckedState w14:val="0020" w14:font="Wingdings 2"/>
                </w14:checkbox>
              </w:sdtPr>
              <w:sdtContent>
                <w:r w:rsidR="00F23F82">
                  <w:rPr>
                    <w:lang w:eastAsia="en-CA"/>
                  </w:rPr>
                  <w:sym w:font="Wingdings 2" w:char="F050"/>
                </w:r>
              </w:sdtContent>
            </w:sdt>
          </w:p>
        </w:tc>
      </w:tr>
    </w:tbl>
    <w:p w14:paraId="3992D51A" w14:textId="77777777" w:rsidR="00320B27" w:rsidRDefault="00320B27" w:rsidP="00320B27"/>
    <w:p w14:paraId="51062BF9" w14:textId="77777777" w:rsidR="00320B27" w:rsidRDefault="00320B27" w:rsidP="00320B27"/>
    <w:p w14:paraId="3AD3B765" w14:textId="77777777" w:rsidR="00D2445D" w:rsidRDefault="0031098F">
      <w:pPr>
        <w:spacing w:after="200" w:line="276" w:lineRule="auto"/>
      </w:pPr>
      <w:r>
        <w:br w:type="page"/>
      </w:r>
    </w:p>
    <w:p w14:paraId="211B0453" w14:textId="77777777" w:rsidR="00D2445D" w:rsidRDefault="00D2445D">
      <w:pPr>
        <w:spacing w:after="200" w:line="276" w:lineRule="auto"/>
      </w:pPr>
    </w:p>
    <w:p w14:paraId="5DF4B19A" w14:textId="2563AEA6" w:rsidR="00D2445D" w:rsidRPr="00D2445D" w:rsidRDefault="00D2445D" w:rsidP="00D2445D">
      <w:pPr>
        <w:pStyle w:val="Heading2"/>
        <w:numPr>
          <w:ilvl w:val="1"/>
          <w:numId w:val="43"/>
        </w:numPr>
        <w:tabs>
          <w:tab w:val="num" w:pos="1134"/>
        </w:tabs>
        <w:ind w:left="1134" w:hanging="1140"/>
        <w:rPr>
          <w:rFonts w:ascii="Calibri" w:eastAsia="Calibri" w:hAnsi="Calibri" w:cs="Times New Roman"/>
        </w:rPr>
      </w:pPr>
      <w:r w:rsidRPr="00D2445D">
        <w:rPr>
          <w:rFonts w:ascii="Calibri" w:eastAsia="Calibri" w:hAnsi="Calibri" w:cs="Times New Roman"/>
        </w:rPr>
        <w:t>Emergency Power Supply Test and Inspection</w:t>
      </w:r>
      <w:r w:rsidR="00D167A9">
        <w:rPr>
          <w:rFonts w:ascii="Calibri" w:eastAsia="Calibri" w:hAnsi="Calibri" w:cs="Times New Roman"/>
        </w:rPr>
        <w:t xml:space="preserve"> (14)</w:t>
      </w:r>
    </w:p>
    <w:p w14:paraId="0F4E4906" w14:textId="77777777" w:rsidR="00D2445D" w:rsidRPr="00D2445D" w:rsidRDefault="00D2445D" w:rsidP="00D2445D">
      <w:pPr>
        <w:rPr>
          <w:rFonts w:ascii="Calibri" w:eastAsia="Calibri" w:hAnsi="Calibri" w:cs="Times New Roman"/>
        </w:rPr>
      </w:pPr>
      <w:r w:rsidRPr="00D2445D">
        <w:rPr>
          <w:rFonts w:ascii="Calibri" w:eastAsia="Calibri" w:hAnsi="Calibri" w:cs="Times New Roman"/>
        </w:rPr>
        <w:t>NOTE 1: See 9.2, 9.3, 9.4, and Annex C, Battery Tests</w:t>
      </w:r>
    </w:p>
    <w:p w14:paraId="49542A1F" w14:textId="77777777" w:rsidR="00D2445D" w:rsidRPr="00D2445D" w:rsidRDefault="00D2445D" w:rsidP="00D2445D">
      <w:pPr>
        <w:rPr>
          <w:rFonts w:ascii="Calibri" w:eastAsia="Calibri" w:hAnsi="Calibri" w:cs="Times New Roman"/>
        </w:rPr>
      </w:pPr>
      <w:r w:rsidRPr="00D2445D">
        <w:rPr>
          <w:rFonts w:ascii="Calibri" w:eastAsia="Calibri" w:hAnsi="Calibri" w:cs="Times New Roman"/>
        </w:rPr>
        <w:t xml:space="preserve">NOTE 2: Complete section for each </w:t>
      </w:r>
      <w:r w:rsidRPr="00D2445D">
        <w:rPr>
          <w:rFonts w:ascii="Calibri" w:eastAsia="Calibri" w:hAnsi="Calibri" w:cs="Times New Roman"/>
          <w:i/>
          <w:iCs/>
        </w:rPr>
        <w:t>emergency power supply.</w:t>
      </w:r>
    </w:p>
    <w:p w14:paraId="3CE0B0EB" w14:textId="77777777" w:rsidR="00D2445D" w:rsidRPr="00D2445D" w:rsidRDefault="00D2445D" w:rsidP="00D2445D">
      <w:pPr>
        <w:rPr>
          <w:rFonts w:ascii="Calibri" w:eastAsia="Calibri" w:hAnsi="Calibri" w:cs="Times New Roman"/>
        </w:rPr>
      </w:pPr>
    </w:p>
    <w:tbl>
      <w:tblPr>
        <w:tblStyle w:val="TableGrid4"/>
        <w:tblW w:w="0" w:type="auto"/>
        <w:tblInd w:w="0" w:type="dxa"/>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D2445D" w:rsidRPr="00D2445D" w14:paraId="3577A550" w14:textId="77777777" w:rsidTr="00D2445D">
        <w:tc>
          <w:tcPr>
            <w:tcW w:w="2948" w:type="dxa"/>
            <w:gridSpan w:val="3"/>
            <w:tcBorders>
              <w:top w:val="single" w:sz="4" w:space="0" w:color="auto"/>
              <w:left w:val="nil"/>
              <w:bottom w:val="single" w:sz="4" w:space="0" w:color="auto"/>
              <w:right w:val="nil"/>
            </w:tcBorders>
            <w:hideMark/>
          </w:tcPr>
          <w:p w14:paraId="12EFF00E" w14:textId="77777777" w:rsidR="00D2445D" w:rsidRPr="00D2445D" w:rsidRDefault="00D2445D" w:rsidP="00D2445D">
            <w:r w:rsidRPr="00D2445D">
              <w:rPr>
                <w:i/>
                <w:iCs/>
              </w:rPr>
              <w:t>Emergency power supply</w:t>
            </w:r>
            <w:r w:rsidRPr="00D2445D">
              <w:t xml:space="preserve"> location:</w:t>
            </w:r>
          </w:p>
        </w:tc>
        <w:tc>
          <w:tcPr>
            <w:tcW w:w="7852" w:type="dxa"/>
            <w:gridSpan w:val="19"/>
            <w:tcBorders>
              <w:top w:val="single" w:sz="4" w:space="0" w:color="auto"/>
              <w:left w:val="nil"/>
              <w:bottom w:val="single" w:sz="4" w:space="0" w:color="auto"/>
              <w:right w:val="nil"/>
            </w:tcBorders>
            <w:shd w:val="clear" w:color="auto" w:fill="F2F2F2" w:themeFill="background1" w:themeFillShade="F2"/>
            <w:hideMark/>
          </w:tcPr>
          <w:p w14:paraId="19D903E8" w14:textId="03F535F1" w:rsidR="00D2445D" w:rsidRPr="00D2445D" w:rsidRDefault="00D2445D" w:rsidP="00D2445D">
            <w:sdt>
              <w:sdtPr>
                <w:rPr>
                  <w:lang w:eastAsia="en-CA"/>
                </w:rPr>
                <w:id w:val="-84072594"/>
                <w:placeholder>
                  <w:docPart w:val="A3D7E22C8C9540DEAC2838274F3B4BD6"/>
                </w:placeholder>
              </w:sdtPr>
              <w:sdtContent>
                <w:r w:rsidRPr="00D2445D">
                  <w:rPr>
                    <w:lang w:eastAsia="en-CA"/>
                  </w:rPr>
                  <w:t xml:space="preserve"> Panel 10</w:t>
                </w:r>
                <w:r w:rsidR="00D167A9">
                  <w:rPr>
                    <w:lang w:eastAsia="en-CA"/>
                  </w:rPr>
                  <w:t xml:space="preserve"> (</w:t>
                </w:r>
                <w:proofErr w:type="spellStart"/>
                <w:r w:rsidR="00D167A9">
                  <w:rPr>
                    <w:lang w:eastAsia="en-CA"/>
                  </w:rPr>
                  <w:t>Freshco</w:t>
                </w:r>
                <w:proofErr w:type="spellEnd"/>
                <w:r w:rsidR="00D167A9">
                  <w:rPr>
                    <w:lang w:eastAsia="en-CA"/>
                  </w:rPr>
                  <w:t>)</w:t>
                </w:r>
              </w:sdtContent>
            </w:sdt>
          </w:p>
        </w:tc>
      </w:tr>
      <w:tr w:rsidR="00D2445D" w:rsidRPr="00D2445D" w14:paraId="6BAAE26B" w14:textId="77777777" w:rsidTr="00D2445D">
        <w:tc>
          <w:tcPr>
            <w:tcW w:w="3119" w:type="dxa"/>
            <w:gridSpan w:val="4"/>
            <w:tcBorders>
              <w:top w:val="single" w:sz="4" w:space="0" w:color="auto"/>
              <w:left w:val="nil"/>
              <w:bottom w:val="single" w:sz="4" w:space="0" w:color="auto"/>
              <w:right w:val="nil"/>
            </w:tcBorders>
            <w:hideMark/>
          </w:tcPr>
          <w:p w14:paraId="4A0DB339" w14:textId="77777777" w:rsidR="00D2445D" w:rsidRPr="00D2445D" w:rsidRDefault="00D2445D" w:rsidP="00D2445D">
            <w:pPr>
              <w:rPr>
                <w:i/>
                <w:iCs/>
              </w:rPr>
            </w:pPr>
            <w:r w:rsidRPr="00D2445D">
              <w:rPr>
                <w:i/>
                <w:iCs/>
              </w:rPr>
              <w:t xml:space="preserve">Emergency power supply </w:t>
            </w:r>
            <w:r w:rsidRPr="00D2445D">
              <w:t>identification:</w:t>
            </w:r>
          </w:p>
        </w:tc>
        <w:tc>
          <w:tcPr>
            <w:tcW w:w="7681" w:type="dxa"/>
            <w:gridSpan w:val="18"/>
            <w:tcBorders>
              <w:top w:val="single" w:sz="4" w:space="0" w:color="auto"/>
              <w:left w:val="nil"/>
              <w:bottom w:val="single" w:sz="4" w:space="0" w:color="auto"/>
              <w:right w:val="nil"/>
            </w:tcBorders>
            <w:shd w:val="clear" w:color="auto" w:fill="F2F2F2" w:themeFill="background1" w:themeFillShade="F2"/>
            <w:hideMark/>
          </w:tcPr>
          <w:p w14:paraId="0AA15E4A" w14:textId="77777777" w:rsidR="00D2445D" w:rsidRPr="00D2445D" w:rsidRDefault="00D2445D" w:rsidP="00D2445D">
            <w:pPr>
              <w:rPr>
                <w:lang w:eastAsia="en-CA"/>
              </w:rPr>
            </w:pPr>
            <w:sdt>
              <w:sdtPr>
                <w:rPr>
                  <w:lang w:eastAsia="en-CA"/>
                </w:rPr>
                <w:id w:val="-281114065"/>
                <w:placeholder>
                  <w:docPart w:val="66B563089FB44432956D074FC38B273F"/>
                </w:placeholder>
              </w:sdtPr>
              <w:sdtContent>
                <w:r w:rsidRPr="00D2445D">
                  <w:rPr>
                    <w:lang w:eastAsia="en-CA"/>
                  </w:rPr>
                  <w:t xml:space="preserve"> Panel 10 Batteries</w:t>
                </w:r>
              </w:sdtContent>
            </w:sdt>
          </w:p>
        </w:tc>
      </w:tr>
      <w:tr w:rsidR="00D2445D" w:rsidRPr="00D2445D" w14:paraId="02AD87B0" w14:textId="77777777" w:rsidTr="00D2445D">
        <w:tc>
          <w:tcPr>
            <w:tcW w:w="3119" w:type="dxa"/>
            <w:gridSpan w:val="4"/>
            <w:tcBorders>
              <w:top w:val="single" w:sz="4" w:space="0" w:color="auto"/>
              <w:left w:val="nil"/>
              <w:bottom w:val="single" w:sz="4" w:space="0" w:color="auto"/>
              <w:right w:val="nil"/>
            </w:tcBorders>
            <w:hideMark/>
          </w:tcPr>
          <w:p w14:paraId="15BD2327" w14:textId="77777777" w:rsidR="00D2445D" w:rsidRPr="00D2445D" w:rsidRDefault="00D2445D" w:rsidP="00D2445D">
            <w:r w:rsidRPr="00D2445D">
              <w:rPr>
                <w:i/>
                <w:iCs/>
              </w:rPr>
              <w:t>Emergency power supply</w:t>
            </w:r>
            <w:r w:rsidRPr="00D2445D">
              <w:t xml:space="preserve"> provided by:</w:t>
            </w:r>
          </w:p>
        </w:tc>
        <w:tc>
          <w:tcPr>
            <w:tcW w:w="7681" w:type="dxa"/>
            <w:gridSpan w:val="18"/>
            <w:tcBorders>
              <w:top w:val="single" w:sz="4" w:space="0" w:color="auto"/>
              <w:left w:val="nil"/>
              <w:bottom w:val="single" w:sz="4" w:space="0" w:color="auto"/>
              <w:right w:val="nil"/>
            </w:tcBorders>
            <w:shd w:val="clear" w:color="auto" w:fill="F2F2F2" w:themeFill="background1" w:themeFillShade="F2"/>
            <w:hideMark/>
          </w:tcPr>
          <w:p w14:paraId="13FA4173" w14:textId="77777777" w:rsidR="00D2445D" w:rsidRPr="00D2445D" w:rsidRDefault="00D2445D" w:rsidP="00D2445D">
            <w:pPr>
              <w:rPr>
                <w:lang w:eastAsia="en-CA"/>
              </w:rPr>
            </w:pPr>
            <w:sdt>
              <w:sdtPr>
                <w:rPr>
                  <w:lang w:eastAsia="en-CA"/>
                </w:rPr>
                <w:id w:val="-1994709668"/>
                <w:placeholder>
                  <w:docPart w:val="630B872C093F4588B72F30F653AE1A0F"/>
                </w:placeholder>
              </w:sdtPr>
              <w:sdtContent>
                <w:r w:rsidRPr="00D2445D">
                  <w:rPr>
                    <w:lang w:eastAsia="en-CA"/>
                  </w:rPr>
                  <w:t xml:space="preserve"> </w:t>
                </w:r>
              </w:sdtContent>
            </w:sdt>
          </w:p>
        </w:tc>
      </w:tr>
      <w:tr w:rsidR="00D2445D" w:rsidRPr="00D2445D" w14:paraId="47301ED5" w14:textId="77777777" w:rsidTr="00D2445D">
        <w:tc>
          <w:tcPr>
            <w:tcW w:w="1350" w:type="dxa"/>
            <w:tcBorders>
              <w:top w:val="single" w:sz="4" w:space="0" w:color="auto"/>
              <w:left w:val="nil"/>
              <w:bottom w:val="single" w:sz="4" w:space="0" w:color="auto"/>
              <w:right w:val="nil"/>
            </w:tcBorders>
            <w:hideMark/>
          </w:tcPr>
          <w:p w14:paraId="563B132C" w14:textId="77777777" w:rsidR="00D2445D" w:rsidRPr="00D2445D" w:rsidRDefault="00D2445D" w:rsidP="00D2445D">
            <w:pPr>
              <w:jc w:val="right"/>
              <w:rPr>
                <w:lang w:eastAsia="en-CA"/>
              </w:rPr>
            </w:pPr>
            <w:r w:rsidRPr="00D2445D">
              <w:rPr>
                <w:lang w:eastAsia="en-CA"/>
              </w:rPr>
              <w:t>Batteries</w:t>
            </w:r>
          </w:p>
        </w:tc>
        <w:tc>
          <w:tcPr>
            <w:tcW w:w="1350"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35B6D95" w14:textId="77777777" w:rsidR="00D2445D" w:rsidRPr="00D2445D" w:rsidRDefault="00D2445D" w:rsidP="00D2445D">
            <w:pPr>
              <w:rPr>
                <w:lang w:eastAsia="en-CA"/>
              </w:rPr>
            </w:pPr>
            <w:sdt>
              <w:sdtPr>
                <w:rPr>
                  <w:lang w:eastAsia="en-CA"/>
                </w:rPr>
                <w:id w:val="-2123143897"/>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1350" w:type="dxa"/>
            <w:gridSpan w:val="4"/>
            <w:tcBorders>
              <w:top w:val="single" w:sz="4" w:space="0" w:color="auto"/>
              <w:left w:val="single" w:sz="4" w:space="0" w:color="auto"/>
              <w:bottom w:val="single" w:sz="4" w:space="0" w:color="auto"/>
              <w:right w:val="nil"/>
            </w:tcBorders>
            <w:hideMark/>
          </w:tcPr>
          <w:p w14:paraId="5587BB81" w14:textId="77777777" w:rsidR="00D2445D" w:rsidRPr="00D2445D" w:rsidRDefault="00D2445D" w:rsidP="00D2445D">
            <w:pPr>
              <w:jc w:val="right"/>
              <w:rPr>
                <w:lang w:eastAsia="en-CA"/>
              </w:rPr>
            </w:pPr>
            <w:r w:rsidRPr="00D2445D">
              <w:rPr>
                <w:lang w:eastAsia="en-CA"/>
              </w:rPr>
              <w:t>Generator</w:t>
            </w:r>
          </w:p>
        </w:tc>
        <w:tc>
          <w:tcPr>
            <w:tcW w:w="1350" w:type="dxa"/>
            <w:gridSpan w:val="4"/>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3311D8D" w14:textId="77777777" w:rsidR="00D2445D" w:rsidRPr="00D2445D" w:rsidRDefault="00D2445D" w:rsidP="00D2445D">
            <w:pPr>
              <w:rPr>
                <w:lang w:eastAsia="en-CA"/>
              </w:rPr>
            </w:pPr>
            <w:sdt>
              <w:sdtPr>
                <w:rPr>
                  <w:lang w:eastAsia="en-CA"/>
                </w:rPr>
                <w:id w:val="-451556356"/>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1350" w:type="dxa"/>
            <w:gridSpan w:val="3"/>
            <w:tcBorders>
              <w:top w:val="single" w:sz="4" w:space="0" w:color="auto"/>
              <w:left w:val="single" w:sz="4" w:space="0" w:color="auto"/>
              <w:bottom w:val="single" w:sz="4" w:space="0" w:color="auto"/>
              <w:right w:val="nil"/>
            </w:tcBorders>
            <w:hideMark/>
          </w:tcPr>
          <w:p w14:paraId="1E479453" w14:textId="77777777" w:rsidR="00D2445D" w:rsidRPr="00D2445D" w:rsidRDefault="00D2445D" w:rsidP="00D2445D">
            <w:pPr>
              <w:jc w:val="right"/>
              <w:rPr>
                <w:lang w:eastAsia="en-CA"/>
              </w:rPr>
            </w:pPr>
            <w:r w:rsidRPr="00D2445D">
              <w:rPr>
                <w:lang w:eastAsia="en-CA"/>
              </w:rPr>
              <w:t>UPS</w:t>
            </w:r>
          </w:p>
        </w:tc>
        <w:tc>
          <w:tcPr>
            <w:tcW w:w="1350" w:type="dxa"/>
            <w:gridSpan w:val="3"/>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B11EF6C" w14:textId="77777777" w:rsidR="00D2445D" w:rsidRPr="00D2445D" w:rsidRDefault="00D2445D" w:rsidP="00D2445D">
            <w:pPr>
              <w:rPr>
                <w:lang w:eastAsia="en-CA"/>
              </w:rPr>
            </w:pPr>
            <w:sdt>
              <w:sdtPr>
                <w:rPr>
                  <w:lang w:eastAsia="en-CA"/>
                </w:rPr>
                <w:id w:val="-74050001"/>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1350" w:type="dxa"/>
            <w:gridSpan w:val="3"/>
            <w:tcBorders>
              <w:top w:val="single" w:sz="4" w:space="0" w:color="auto"/>
              <w:left w:val="single" w:sz="4" w:space="0" w:color="auto"/>
              <w:bottom w:val="single" w:sz="4" w:space="0" w:color="auto"/>
              <w:right w:val="nil"/>
            </w:tcBorders>
            <w:hideMark/>
          </w:tcPr>
          <w:p w14:paraId="3A1ACFB6" w14:textId="77777777" w:rsidR="00D2445D" w:rsidRPr="00D2445D" w:rsidRDefault="00D2445D" w:rsidP="00D2445D">
            <w:pPr>
              <w:jc w:val="right"/>
              <w:rPr>
                <w:lang w:eastAsia="en-CA"/>
              </w:rPr>
            </w:pPr>
            <w:r w:rsidRPr="00D2445D">
              <w:rPr>
                <w:lang w:eastAsia="en-CA"/>
              </w:rPr>
              <w:t>Combination</w:t>
            </w:r>
          </w:p>
        </w:tc>
        <w:tc>
          <w:tcPr>
            <w:tcW w:w="1350" w:type="dxa"/>
            <w:gridSpan w:val="3"/>
            <w:tcBorders>
              <w:top w:val="single" w:sz="4" w:space="0" w:color="auto"/>
              <w:left w:val="nil"/>
              <w:bottom w:val="single" w:sz="4" w:space="0" w:color="auto"/>
              <w:right w:val="nil"/>
            </w:tcBorders>
            <w:shd w:val="clear" w:color="auto" w:fill="F2F2F2" w:themeFill="background1" w:themeFillShade="F2"/>
            <w:vAlign w:val="center"/>
            <w:hideMark/>
          </w:tcPr>
          <w:p w14:paraId="319F4BEA" w14:textId="77777777" w:rsidR="00D2445D" w:rsidRPr="00D2445D" w:rsidRDefault="00D2445D" w:rsidP="00D2445D">
            <w:pPr>
              <w:rPr>
                <w:lang w:eastAsia="en-CA"/>
              </w:rPr>
            </w:pPr>
            <w:sdt>
              <w:sdtPr>
                <w:rPr>
                  <w:lang w:eastAsia="en-CA"/>
                </w:rPr>
                <w:id w:val="1133288185"/>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378E1418" w14:textId="77777777" w:rsidTr="00D2445D">
        <w:tc>
          <w:tcPr>
            <w:tcW w:w="3544" w:type="dxa"/>
            <w:gridSpan w:val="5"/>
            <w:tcBorders>
              <w:top w:val="single" w:sz="4" w:space="0" w:color="auto"/>
              <w:left w:val="nil"/>
              <w:bottom w:val="single" w:sz="4" w:space="0" w:color="auto"/>
              <w:right w:val="single" w:sz="4" w:space="0" w:color="auto"/>
            </w:tcBorders>
            <w:hideMark/>
          </w:tcPr>
          <w:p w14:paraId="1C1BAE84" w14:textId="77777777" w:rsidR="00D2445D" w:rsidRPr="00D2445D" w:rsidRDefault="00D2445D" w:rsidP="00D2445D">
            <w:pPr>
              <w:rPr>
                <w:lang w:eastAsia="en-CA"/>
              </w:rPr>
            </w:pPr>
            <w:r w:rsidRPr="00D2445D">
              <w:rPr>
                <w:lang w:eastAsia="en-CA"/>
              </w:rPr>
              <w:t>NBC required full load alarm operation time</w:t>
            </w:r>
          </w:p>
        </w:tc>
        <w:tc>
          <w:tcPr>
            <w:tcW w:w="907" w:type="dxa"/>
            <w:gridSpan w:val="2"/>
            <w:tcBorders>
              <w:top w:val="single" w:sz="4" w:space="0" w:color="auto"/>
              <w:left w:val="single" w:sz="4" w:space="0" w:color="auto"/>
              <w:bottom w:val="single" w:sz="4" w:space="0" w:color="auto"/>
              <w:right w:val="nil"/>
            </w:tcBorders>
            <w:hideMark/>
          </w:tcPr>
          <w:p w14:paraId="6D02CF53" w14:textId="77777777" w:rsidR="00D2445D" w:rsidRPr="00D2445D" w:rsidRDefault="00D2445D" w:rsidP="00D2445D">
            <w:pPr>
              <w:jc w:val="right"/>
              <w:rPr>
                <w:lang w:eastAsia="en-CA"/>
              </w:rPr>
            </w:pPr>
            <w:r w:rsidRPr="00D2445D">
              <w:rPr>
                <w:lang w:eastAsia="en-CA"/>
              </w:rPr>
              <w:t>2h</w:t>
            </w:r>
          </w:p>
        </w:tc>
        <w:tc>
          <w:tcPr>
            <w:tcW w:w="907" w:type="dxa"/>
            <w:gridSpan w:val="2"/>
            <w:tcBorders>
              <w:top w:val="single" w:sz="4" w:space="0" w:color="auto"/>
              <w:left w:val="nil"/>
              <w:bottom w:val="single" w:sz="4" w:space="0" w:color="auto"/>
              <w:right w:val="single" w:sz="4" w:space="0" w:color="auto"/>
            </w:tcBorders>
            <w:shd w:val="clear" w:color="auto" w:fill="F2F2F2" w:themeFill="background1" w:themeFillShade="F2"/>
            <w:hideMark/>
          </w:tcPr>
          <w:p w14:paraId="1FD88709" w14:textId="77777777" w:rsidR="00D2445D" w:rsidRPr="00D2445D" w:rsidRDefault="00D2445D" w:rsidP="00D2445D">
            <w:pPr>
              <w:rPr>
                <w:lang w:eastAsia="en-CA"/>
              </w:rPr>
            </w:pPr>
            <w:sdt>
              <w:sdtPr>
                <w:rPr>
                  <w:lang w:eastAsia="en-CA"/>
                </w:rPr>
                <w:id w:val="-1640644193"/>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907" w:type="dxa"/>
            <w:gridSpan w:val="3"/>
            <w:tcBorders>
              <w:top w:val="single" w:sz="4" w:space="0" w:color="auto"/>
              <w:left w:val="single" w:sz="4" w:space="0" w:color="auto"/>
              <w:bottom w:val="single" w:sz="4" w:space="0" w:color="auto"/>
              <w:right w:val="nil"/>
            </w:tcBorders>
            <w:hideMark/>
          </w:tcPr>
          <w:p w14:paraId="50C11CB1" w14:textId="77777777" w:rsidR="00D2445D" w:rsidRPr="00D2445D" w:rsidRDefault="00D2445D" w:rsidP="00D2445D">
            <w:pPr>
              <w:jc w:val="right"/>
              <w:rPr>
                <w:lang w:eastAsia="en-CA"/>
              </w:rPr>
            </w:pPr>
            <w:r w:rsidRPr="00D2445D">
              <w:rPr>
                <w:lang w:eastAsia="en-CA"/>
              </w:rPr>
              <w:t>1h</w:t>
            </w:r>
          </w:p>
        </w:tc>
        <w:tc>
          <w:tcPr>
            <w:tcW w:w="907" w:type="dxa"/>
            <w:gridSpan w:val="2"/>
            <w:tcBorders>
              <w:top w:val="single" w:sz="4" w:space="0" w:color="auto"/>
              <w:left w:val="nil"/>
              <w:bottom w:val="single" w:sz="4" w:space="0" w:color="auto"/>
              <w:right w:val="single" w:sz="4" w:space="0" w:color="auto"/>
            </w:tcBorders>
            <w:shd w:val="clear" w:color="auto" w:fill="F2F2F2" w:themeFill="background1" w:themeFillShade="F2"/>
            <w:hideMark/>
          </w:tcPr>
          <w:p w14:paraId="1B768387" w14:textId="77777777" w:rsidR="00D2445D" w:rsidRPr="00D2445D" w:rsidRDefault="00D2445D" w:rsidP="00D2445D">
            <w:pPr>
              <w:rPr>
                <w:lang w:eastAsia="en-CA"/>
              </w:rPr>
            </w:pPr>
            <w:sdt>
              <w:sdtPr>
                <w:rPr>
                  <w:lang w:eastAsia="en-CA"/>
                </w:rPr>
                <w:id w:val="1444426870"/>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907" w:type="dxa"/>
            <w:tcBorders>
              <w:top w:val="single" w:sz="4" w:space="0" w:color="auto"/>
              <w:left w:val="single" w:sz="4" w:space="0" w:color="auto"/>
              <w:bottom w:val="single" w:sz="4" w:space="0" w:color="auto"/>
              <w:right w:val="nil"/>
            </w:tcBorders>
            <w:hideMark/>
          </w:tcPr>
          <w:p w14:paraId="2CA081A0" w14:textId="77777777" w:rsidR="00D2445D" w:rsidRPr="00D2445D" w:rsidRDefault="00D2445D" w:rsidP="00D2445D">
            <w:pPr>
              <w:jc w:val="right"/>
              <w:rPr>
                <w:lang w:eastAsia="en-CA"/>
              </w:rPr>
            </w:pPr>
            <w:r w:rsidRPr="00D2445D">
              <w:rPr>
                <w:lang w:eastAsia="en-CA"/>
              </w:rPr>
              <w:t>30min</w:t>
            </w:r>
          </w:p>
        </w:tc>
        <w:tc>
          <w:tcPr>
            <w:tcW w:w="907" w:type="dxa"/>
            <w:gridSpan w:val="3"/>
            <w:tcBorders>
              <w:top w:val="single" w:sz="4" w:space="0" w:color="auto"/>
              <w:left w:val="nil"/>
              <w:bottom w:val="single" w:sz="4" w:space="0" w:color="auto"/>
              <w:right w:val="single" w:sz="4" w:space="0" w:color="auto"/>
            </w:tcBorders>
            <w:shd w:val="clear" w:color="auto" w:fill="F2F2F2" w:themeFill="background1" w:themeFillShade="F2"/>
            <w:hideMark/>
          </w:tcPr>
          <w:p w14:paraId="249997B7" w14:textId="77777777" w:rsidR="00D2445D" w:rsidRPr="00D2445D" w:rsidRDefault="00D2445D" w:rsidP="00D2445D">
            <w:pPr>
              <w:rPr>
                <w:lang w:eastAsia="en-CA"/>
              </w:rPr>
            </w:pPr>
            <w:sdt>
              <w:sdtPr>
                <w:rPr>
                  <w:lang w:eastAsia="en-CA"/>
                </w:rPr>
                <w:id w:val="-644735209"/>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907" w:type="dxa"/>
            <w:gridSpan w:val="3"/>
            <w:tcBorders>
              <w:top w:val="single" w:sz="4" w:space="0" w:color="auto"/>
              <w:left w:val="single" w:sz="4" w:space="0" w:color="auto"/>
              <w:bottom w:val="single" w:sz="4" w:space="0" w:color="auto"/>
              <w:right w:val="nil"/>
            </w:tcBorders>
            <w:hideMark/>
          </w:tcPr>
          <w:p w14:paraId="335E10FC" w14:textId="77777777" w:rsidR="00D2445D" w:rsidRPr="00D2445D" w:rsidRDefault="00D2445D" w:rsidP="00D2445D">
            <w:pPr>
              <w:jc w:val="right"/>
              <w:rPr>
                <w:lang w:eastAsia="en-CA"/>
              </w:rPr>
            </w:pPr>
            <w:r w:rsidRPr="00D2445D">
              <w:rPr>
                <w:lang w:eastAsia="en-CA"/>
              </w:rPr>
              <w:t>5 min</w:t>
            </w:r>
          </w:p>
        </w:tc>
        <w:tc>
          <w:tcPr>
            <w:tcW w:w="907" w:type="dxa"/>
            <w:tcBorders>
              <w:top w:val="single" w:sz="4" w:space="0" w:color="auto"/>
              <w:left w:val="nil"/>
              <w:bottom w:val="single" w:sz="4" w:space="0" w:color="auto"/>
              <w:right w:val="nil"/>
            </w:tcBorders>
            <w:shd w:val="clear" w:color="auto" w:fill="F2F2F2" w:themeFill="background1" w:themeFillShade="F2"/>
            <w:hideMark/>
          </w:tcPr>
          <w:p w14:paraId="3ABE74A8" w14:textId="77777777" w:rsidR="00D2445D" w:rsidRPr="00D2445D" w:rsidRDefault="00D2445D" w:rsidP="00D2445D">
            <w:pPr>
              <w:rPr>
                <w:lang w:eastAsia="en-CA"/>
              </w:rPr>
            </w:pPr>
            <w:sdt>
              <w:sdtPr>
                <w:rPr>
                  <w:lang w:eastAsia="en-CA"/>
                </w:rPr>
                <w:id w:val="268900685"/>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50487880" w14:textId="77777777" w:rsidTr="00D2445D">
        <w:tc>
          <w:tcPr>
            <w:tcW w:w="3544" w:type="dxa"/>
            <w:gridSpan w:val="5"/>
            <w:tcBorders>
              <w:top w:val="single" w:sz="4" w:space="0" w:color="auto"/>
              <w:left w:val="nil"/>
              <w:bottom w:val="single" w:sz="4" w:space="0" w:color="auto"/>
              <w:right w:val="single" w:sz="4" w:space="0" w:color="auto"/>
            </w:tcBorders>
            <w:hideMark/>
          </w:tcPr>
          <w:p w14:paraId="60A5A5FF" w14:textId="77777777" w:rsidR="00D2445D" w:rsidRPr="00D2445D" w:rsidRDefault="00D2445D" w:rsidP="00D2445D">
            <w:pPr>
              <w:rPr>
                <w:lang w:eastAsia="en-CA"/>
              </w:rPr>
            </w:pPr>
            <w:r w:rsidRPr="00D2445D">
              <w:rPr>
                <w:lang w:eastAsia="en-CA"/>
              </w:rPr>
              <w:t>Installed batteries</w:t>
            </w:r>
          </w:p>
        </w:tc>
        <w:tc>
          <w:tcPr>
            <w:tcW w:w="1209" w:type="dxa"/>
            <w:gridSpan w:val="3"/>
            <w:tcBorders>
              <w:top w:val="single" w:sz="4" w:space="0" w:color="auto"/>
              <w:left w:val="single" w:sz="4" w:space="0" w:color="auto"/>
              <w:bottom w:val="single" w:sz="4" w:space="0" w:color="auto"/>
              <w:right w:val="nil"/>
            </w:tcBorders>
            <w:hideMark/>
          </w:tcPr>
          <w:p w14:paraId="4DDE1A34" w14:textId="77777777" w:rsidR="00D2445D" w:rsidRPr="00D2445D" w:rsidRDefault="00D2445D" w:rsidP="00D2445D">
            <w:pPr>
              <w:jc w:val="right"/>
              <w:rPr>
                <w:lang w:eastAsia="en-CA"/>
              </w:rPr>
            </w:pPr>
            <w:r w:rsidRPr="00D2445D">
              <w:rPr>
                <w:lang w:eastAsia="en-CA"/>
              </w:rPr>
              <w:t>Qty:</w:t>
            </w:r>
          </w:p>
        </w:tc>
        <w:tc>
          <w:tcPr>
            <w:tcW w:w="1209" w:type="dxa"/>
            <w:gridSpan w:val="3"/>
            <w:tcBorders>
              <w:top w:val="single" w:sz="4" w:space="0" w:color="auto"/>
              <w:left w:val="nil"/>
              <w:bottom w:val="single" w:sz="4" w:space="0" w:color="auto"/>
              <w:right w:val="single" w:sz="4" w:space="0" w:color="auto"/>
            </w:tcBorders>
            <w:shd w:val="clear" w:color="auto" w:fill="F2F2F2" w:themeFill="background1" w:themeFillShade="F2"/>
            <w:hideMark/>
          </w:tcPr>
          <w:p w14:paraId="5CA00C50" w14:textId="77777777" w:rsidR="00D2445D" w:rsidRPr="00D2445D" w:rsidRDefault="00D2445D" w:rsidP="00D2445D">
            <w:pPr>
              <w:rPr>
                <w:lang w:eastAsia="en-CA"/>
              </w:rPr>
            </w:pPr>
            <w:sdt>
              <w:sdtPr>
                <w:rPr>
                  <w:lang w:eastAsia="en-CA"/>
                </w:rPr>
                <w:id w:val="-618451386"/>
                <w:placeholder>
                  <w:docPart w:val="1F36F3BA81A44B2A9663A717DCDEC1C4"/>
                </w:placeholder>
              </w:sdtPr>
              <w:sdtContent>
                <w:r w:rsidRPr="00D2445D">
                  <w:rPr>
                    <w:lang w:eastAsia="en-CA"/>
                  </w:rPr>
                  <w:t xml:space="preserve"> 2</w:t>
                </w:r>
              </w:sdtContent>
            </w:sdt>
          </w:p>
        </w:tc>
        <w:tc>
          <w:tcPr>
            <w:tcW w:w="1210" w:type="dxa"/>
            <w:gridSpan w:val="3"/>
            <w:tcBorders>
              <w:top w:val="single" w:sz="4" w:space="0" w:color="auto"/>
              <w:left w:val="single" w:sz="4" w:space="0" w:color="auto"/>
              <w:bottom w:val="single" w:sz="4" w:space="0" w:color="auto"/>
              <w:right w:val="nil"/>
            </w:tcBorders>
            <w:hideMark/>
          </w:tcPr>
          <w:p w14:paraId="03054796" w14:textId="77777777" w:rsidR="00D2445D" w:rsidRPr="00D2445D" w:rsidRDefault="00D2445D" w:rsidP="00D2445D">
            <w:pPr>
              <w:jc w:val="right"/>
              <w:rPr>
                <w:lang w:eastAsia="en-CA"/>
              </w:rPr>
            </w:pPr>
            <w:r w:rsidRPr="00D2445D">
              <w:rPr>
                <w:lang w:eastAsia="en-CA"/>
              </w:rPr>
              <w:t>V(dc):</w:t>
            </w:r>
          </w:p>
        </w:tc>
        <w:tc>
          <w:tcPr>
            <w:tcW w:w="1209" w:type="dxa"/>
            <w:gridSpan w:val="3"/>
            <w:tcBorders>
              <w:top w:val="single" w:sz="4" w:space="0" w:color="auto"/>
              <w:left w:val="nil"/>
              <w:bottom w:val="single" w:sz="4" w:space="0" w:color="auto"/>
              <w:right w:val="single" w:sz="4" w:space="0" w:color="auto"/>
            </w:tcBorders>
            <w:shd w:val="clear" w:color="auto" w:fill="F2F2F2" w:themeFill="background1" w:themeFillShade="F2"/>
            <w:hideMark/>
          </w:tcPr>
          <w:p w14:paraId="7C97F5E4" w14:textId="77777777" w:rsidR="00D2445D" w:rsidRPr="00D2445D" w:rsidRDefault="00D2445D" w:rsidP="00D2445D">
            <w:pPr>
              <w:rPr>
                <w:lang w:eastAsia="en-CA"/>
              </w:rPr>
            </w:pPr>
            <w:sdt>
              <w:sdtPr>
                <w:rPr>
                  <w:lang w:eastAsia="en-CA"/>
                </w:rPr>
                <w:id w:val="-1835367084"/>
                <w:placeholder>
                  <w:docPart w:val="AD41F86918434B1F8DF8923FBE0D7870"/>
                </w:placeholder>
              </w:sdtPr>
              <w:sdtContent>
                <w:r w:rsidRPr="00D2445D">
                  <w:rPr>
                    <w:lang w:eastAsia="en-CA"/>
                  </w:rPr>
                  <w:t xml:space="preserve"> 12</w:t>
                </w:r>
              </w:sdtContent>
            </w:sdt>
          </w:p>
        </w:tc>
        <w:tc>
          <w:tcPr>
            <w:tcW w:w="1209" w:type="dxa"/>
            <w:gridSpan w:val="3"/>
            <w:tcBorders>
              <w:top w:val="single" w:sz="4" w:space="0" w:color="auto"/>
              <w:left w:val="single" w:sz="4" w:space="0" w:color="auto"/>
              <w:bottom w:val="single" w:sz="4" w:space="0" w:color="auto"/>
              <w:right w:val="nil"/>
            </w:tcBorders>
            <w:hideMark/>
          </w:tcPr>
          <w:p w14:paraId="6CC13911" w14:textId="77777777" w:rsidR="00D2445D" w:rsidRPr="00D2445D" w:rsidRDefault="00D2445D" w:rsidP="00D2445D">
            <w:pPr>
              <w:jc w:val="right"/>
              <w:rPr>
                <w:lang w:eastAsia="en-CA"/>
              </w:rPr>
            </w:pPr>
            <w:proofErr w:type="spellStart"/>
            <w:r w:rsidRPr="00D2445D">
              <w:rPr>
                <w:lang w:eastAsia="en-CA"/>
              </w:rPr>
              <w:t>A</w:t>
            </w:r>
            <w:r w:rsidRPr="00D2445D">
              <w:rPr>
                <w:rFonts w:cs="Calibri"/>
                <w:lang w:eastAsia="en-CA"/>
              </w:rPr>
              <w:t>∙</w:t>
            </w:r>
            <w:r w:rsidRPr="00D2445D">
              <w:rPr>
                <w:lang w:eastAsia="en-CA"/>
              </w:rPr>
              <w:t>h</w:t>
            </w:r>
            <w:proofErr w:type="spellEnd"/>
            <w:r w:rsidRPr="00D2445D">
              <w:rPr>
                <w:lang w:eastAsia="en-CA"/>
              </w:rPr>
              <w:t>:</w:t>
            </w:r>
          </w:p>
        </w:tc>
        <w:tc>
          <w:tcPr>
            <w:tcW w:w="1210" w:type="dxa"/>
            <w:gridSpan w:val="2"/>
            <w:tcBorders>
              <w:top w:val="single" w:sz="4" w:space="0" w:color="auto"/>
              <w:left w:val="nil"/>
              <w:bottom w:val="single" w:sz="4" w:space="0" w:color="auto"/>
              <w:right w:val="nil"/>
            </w:tcBorders>
            <w:shd w:val="clear" w:color="auto" w:fill="F2F2F2" w:themeFill="background1" w:themeFillShade="F2"/>
            <w:hideMark/>
          </w:tcPr>
          <w:p w14:paraId="4BB74114" w14:textId="77777777" w:rsidR="00D2445D" w:rsidRPr="00D2445D" w:rsidRDefault="00D2445D" w:rsidP="00D2445D">
            <w:pPr>
              <w:rPr>
                <w:lang w:eastAsia="en-CA"/>
              </w:rPr>
            </w:pPr>
            <w:sdt>
              <w:sdtPr>
                <w:rPr>
                  <w:lang w:eastAsia="en-CA"/>
                </w:rPr>
                <w:id w:val="1072082544"/>
                <w:placeholder>
                  <w:docPart w:val="224D5E69F8734E76996FEC4C362D68D8"/>
                </w:placeholder>
              </w:sdtPr>
              <w:sdtContent>
                <w:r w:rsidRPr="00D2445D">
                  <w:rPr>
                    <w:lang w:eastAsia="en-CA"/>
                  </w:rPr>
                  <w:t xml:space="preserve"> 55</w:t>
                </w:r>
              </w:sdtContent>
            </w:sdt>
          </w:p>
        </w:tc>
      </w:tr>
    </w:tbl>
    <w:p w14:paraId="0743B759" w14:textId="77777777" w:rsidR="00D2445D" w:rsidRPr="00D2445D" w:rsidRDefault="00D2445D" w:rsidP="00D2445D">
      <w:pPr>
        <w:rPr>
          <w:rFonts w:ascii="Calibri" w:eastAsia="Calibri" w:hAnsi="Calibri" w:cs="Times New Roman"/>
        </w:rPr>
      </w:pPr>
    </w:p>
    <w:p w14:paraId="4BDD7393" w14:textId="77777777" w:rsidR="00D2445D" w:rsidRPr="00D2445D" w:rsidRDefault="00D2445D" w:rsidP="00D2445D">
      <w:pPr>
        <w:rPr>
          <w:rFonts w:ascii="Calibri" w:eastAsia="Calibri" w:hAnsi="Calibri" w:cs="Times New Roman"/>
        </w:rPr>
      </w:pPr>
    </w:p>
    <w:tbl>
      <w:tblPr>
        <w:tblStyle w:val="TableGrid4"/>
        <w:tblW w:w="11145" w:type="dxa"/>
        <w:tblInd w:w="0" w:type="dxa"/>
        <w:tblLayout w:type="fixed"/>
        <w:tblLook w:val="04A0" w:firstRow="1" w:lastRow="0" w:firstColumn="1" w:lastColumn="0" w:noHBand="0" w:noVBand="1"/>
      </w:tblPr>
      <w:tblGrid>
        <w:gridCol w:w="566"/>
        <w:gridCol w:w="3738"/>
        <w:gridCol w:w="3492"/>
        <w:gridCol w:w="477"/>
        <w:gridCol w:w="10"/>
        <w:gridCol w:w="576"/>
        <w:gridCol w:w="354"/>
        <w:gridCol w:w="478"/>
        <w:gridCol w:w="10"/>
        <w:gridCol w:w="301"/>
        <w:gridCol w:w="62"/>
        <w:gridCol w:w="708"/>
        <w:gridCol w:w="363"/>
        <w:gridCol w:w="10"/>
      </w:tblGrid>
      <w:tr w:rsidR="00D2445D" w:rsidRPr="00D2445D" w14:paraId="7FFC838C" w14:textId="77777777" w:rsidTr="00D2445D">
        <w:tc>
          <w:tcPr>
            <w:tcW w:w="11146" w:type="dxa"/>
            <w:gridSpan w:val="14"/>
            <w:tcBorders>
              <w:top w:val="single" w:sz="4" w:space="0" w:color="auto"/>
              <w:left w:val="nil"/>
              <w:bottom w:val="single" w:sz="4" w:space="0" w:color="auto"/>
              <w:right w:val="nil"/>
            </w:tcBorders>
            <w:hideMark/>
          </w:tcPr>
          <w:p w14:paraId="09A7A89F" w14:textId="77777777" w:rsidR="00D2445D" w:rsidRPr="00D2445D" w:rsidRDefault="00D2445D" w:rsidP="00D2445D">
            <w:pPr>
              <w:jc w:val="center"/>
              <w:rPr>
                <w:lang w:eastAsia="en-CA"/>
              </w:rPr>
            </w:pPr>
            <w:r w:rsidRPr="00D2445D">
              <w:t>BATTERY TESTS (Reference: 9.2)</w:t>
            </w:r>
          </w:p>
        </w:tc>
      </w:tr>
      <w:tr w:rsidR="00D2445D" w:rsidRPr="00D2445D" w14:paraId="080FFCE4" w14:textId="77777777" w:rsidTr="00D2445D">
        <w:tc>
          <w:tcPr>
            <w:tcW w:w="567" w:type="dxa"/>
            <w:tcBorders>
              <w:top w:val="single" w:sz="4" w:space="0" w:color="auto"/>
              <w:left w:val="nil"/>
              <w:bottom w:val="single" w:sz="4" w:space="0" w:color="auto"/>
              <w:right w:val="single" w:sz="4" w:space="0" w:color="auto"/>
            </w:tcBorders>
            <w:vAlign w:val="center"/>
            <w:hideMark/>
          </w:tcPr>
          <w:p w14:paraId="154F7D03" w14:textId="77777777" w:rsidR="00D2445D" w:rsidRPr="00D2445D" w:rsidRDefault="00D2445D" w:rsidP="00D2445D">
            <w:r w:rsidRPr="00D2445D">
              <w:t>A</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257B85FA" w14:textId="77777777" w:rsidR="00D2445D" w:rsidRPr="00D2445D" w:rsidRDefault="00D2445D" w:rsidP="00D2445D">
            <w:r w:rsidRPr="00D2445D">
              <w:t>Correct battery type as recommended by manufacturer</w:t>
            </w:r>
          </w:p>
        </w:tc>
        <w:tc>
          <w:tcPr>
            <w:tcW w:w="487" w:type="dxa"/>
            <w:gridSpan w:val="2"/>
            <w:tcBorders>
              <w:top w:val="single" w:sz="4" w:space="0" w:color="auto"/>
              <w:left w:val="single" w:sz="4" w:space="0" w:color="auto"/>
              <w:bottom w:val="single" w:sz="4" w:space="0" w:color="auto"/>
              <w:right w:val="nil"/>
            </w:tcBorders>
            <w:vAlign w:val="center"/>
            <w:hideMark/>
          </w:tcPr>
          <w:p w14:paraId="0ECF8FE8"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BD060B7" w14:textId="77777777" w:rsidR="00D2445D" w:rsidRPr="00D2445D" w:rsidRDefault="00D2445D" w:rsidP="00D2445D">
            <w:sdt>
              <w:sdtPr>
                <w:rPr>
                  <w:lang w:eastAsia="en-CA"/>
                </w:rPr>
                <w:id w:val="1561979701"/>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141B377B"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32C2BD8" w14:textId="77777777" w:rsidR="00D2445D" w:rsidRPr="00D2445D" w:rsidRDefault="00D2445D" w:rsidP="00D2445D">
            <w:sdt>
              <w:sdtPr>
                <w:rPr>
                  <w:lang w:eastAsia="en-CA"/>
                </w:rPr>
                <w:id w:val="-976219827"/>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009AE639"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517EC9C9" w14:textId="77777777" w:rsidR="00D2445D" w:rsidRPr="00D2445D" w:rsidRDefault="00D2445D" w:rsidP="00D2445D">
            <w:sdt>
              <w:sdtPr>
                <w:rPr>
                  <w:lang w:eastAsia="en-CA"/>
                </w:rPr>
                <w:id w:val="39026302"/>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2377DDFD" w14:textId="77777777" w:rsidTr="00D2445D">
        <w:tc>
          <w:tcPr>
            <w:tcW w:w="567" w:type="dxa"/>
            <w:tcBorders>
              <w:top w:val="single" w:sz="4" w:space="0" w:color="auto"/>
              <w:left w:val="nil"/>
              <w:bottom w:val="single" w:sz="4" w:space="0" w:color="auto"/>
              <w:right w:val="single" w:sz="4" w:space="0" w:color="auto"/>
            </w:tcBorders>
            <w:vAlign w:val="center"/>
            <w:hideMark/>
          </w:tcPr>
          <w:p w14:paraId="68655FBD" w14:textId="77777777" w:rsidR="00D2445D" w:rsidRPr="00D2445D" w:rsidRDefault="00D2445D" w:rsidP="00D2445D">
            <w:r w:rsidRPr="00D2445D">
              <w:t>B</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1416B63F" w14:textId="77777777" w:rsidR="00D2445D" w:rsidRPr="00D2445D" w:rsidRDefault="00D2445D" w:rsidP="00D2445D">
            <w:r w:rsidRPr="00D2445D">
              <w:t>Correct battery rating as determined by battery calculations based on full system load.</w:t>
            </w:r>
          </w:p>
        </w:tc>
        <w:tc>
          <w:tcPr>
            <w:tcW w:w="487" w:type="dxa"/>
            <w:gridSpan w:val="2"/>
            <w:tcBorders>
              <w:top w:val="single" w:sz="4" w:space="0" w:color="auto"/>
              <w:left w:val="single" w:sz="4" w:space="0" w:color="auto"/>
              <w:bottom w:val="single" w:sz="4" w:space="0" w:color="auto"/>
              <w:right w:val="nil"/>
            </w:tcBorders>
            <w:vAlign w:val="center"/>
            <w:hideMark/>
          </w:tcPr>
          <w:p w14:paraId="465A4788"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0771289" w14:textId="77777777" w:rsidR="00D2445D" w:rsidRPr="00D2445D" w:rsidRDefault="00D2445D" w:rsidP="00D2445D">
            <w:pPr>
              <w:rPr>
                <w:lang w:eastAsia="en-CA"/>
              </w:rPr>
            </w:pPr>
            <w:sdt>
              <w:sdtPr>
                <w:rPr>
                  <w:lang w:eastAsia="en-CA"/>
                </w:rPr>
                <w:id w:val="200216194"/>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430EDB59"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C01CD69" w14:textId="77777777" w:rsidR="00D2445D" w:rsidRPr="00D2445D" w:rsidRDefault="00D2445D" w:rsidP="00D2445D">
            <w:pPr>
              <w:rPr>
                <w:lang w:eastAsia="en-CA"/>
              </w:rPr>
            </w:pPr>
            <w:sdt>
              <w:sdtPr>
                <w:rPr>
                  <w:lang w:eastAsia="en-CA"/>
                </w:rPr>
                <w:id w:val="-327667080"/>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5C31F415"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036DB9A7" w14:textId="77777777" w:rsidR="00D2445D" w:rsidRPr="00D2445D" w:rsidRDefault="00D2445D" w:rsidP="00D2445D">
            <w:pPr>
              <w:rPr>
                <w:lang w:eastAsia="en-CA"/>
              </w:rPr>
            </w:pPr>
            <w:sdt>
              <w:sdtPr>
                <w:rPr>
                  <w:lang w:eastAsia="en-CA"/>
                </w:rPr>
                <w:id w:val="2097047948"/>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35808F7D" w14:textId="77777777" w:rsidTr="00D2445D">
        <w:trPr>
          <w:trHeight w:val="113"/>
        </w:trPr>
        <w:tc>
          <w:tcPr>
            <w:tcW w:w="567" w:type="dxa"/>
            <w:vMerge w:val="restart"/>
            <w:tcBorders>
              <w:top w:val="single" w:sz="4" w:space="0" w:color="auto"/>
              <w:left w:val="nil"/>
              <w:bottom w:val="single" w:sz="4" w:space="0" w:color="auto"/>
              <w:right w:val="single" w:sz="4" w:space="0" w:color="auto"/>
            </w:tcBorders>
            <w:vAlign w:val="center"/>
            <w:hideMark/>
          </w:tcPr>
          <w:p w14:paraId="488BEDBB" w14:textId="77777777" w:rsidR="00D2445D" w:rsidRPr="00D2445D" w:rsidRDefault="00D2445D" w:rsidP="00D2445D">
            <w:r w:rsidRPr="00D2445D">
              <w:t>C</w:t>
            </w:r>
          </w:p>
        </w:tc>
        <w:tc>
          <w:tcPr>
            <w:tcW w:w="7230"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3B2BE8F7" w14:textId="77777777" w:rsidR="00D2445D" w:rsidRPr="00D2445D" w:rsidRDefault="00D2445D" w:rsidP="00D2445D">
            <w:r w:rsidRPr="00D2445D">
              <w:t xml:space="preserve">Battery voltage with </w:t>
            </w:r>
            <w:r w:rsidRPr="00D2445D">
              <w:rPr>
                <w:i/>
                <w:iCs/>
              </w:rPr>
              <w:t>main power supply</w:t>
            </w:r>
            <w:r w:rsidRPr="00D2445D">
              <w:t xml:space="preserve"> ‘ON’.</w:t>
            </w:r>
          </w:p>
        </w:tc>
        <w:tc>
          <w:tcPr>
            <w:tcW w:w="1063" w:type="dxa"/>
            <w:gridSpan w:val="3"/>
            <w:tcBorders>
              <w:top w:val="single" w:sz="4" w:space="0" w:color="auto"/>
              <w:left w:val="single" w:sz="4" w:space="0" w:color="auto"/>
              <w:bottom w:val="nil"/>
              <w:right w:val="nil"/>
            </w:tcBorders>
            <w:vAlign w:val="center"/>
            <w:hideMark/>
          </w:tcPr>
          <w:p w14:paraId="1E9510E4" w14:textId="77777777" w:rsidR="00D2445D" w:rsidRPr="00D2445D" w:rsidRDefault="00D2445D" w:rsidP="00D2445D">
            <w:pPr>
              <w:rPr>
                <w:lang w:eastAsia="en-CA"/>
              </w:rPr>
            </w:pPr>
            <w:r w:rsidRPr="00D2445D">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hideMark/>
          </w:tcPr>
          <w:p w14:paraId="57B5C767" w14:textId="77777777" w:rsidR="00D2445D" w:rsidRPr="00D2445D" w:rsidRDefault="00D2445D" w:rsidP="00D2445D">
            <w:pPr>
              <w:jc w:val="right"/>
              <w:rPr>
                <w:lang w:eastAsia="en-CA"/>
              </w:rPr>
            </w:pPr>
            <w:sdt>
              <w:sdtPr>
                <w:rPr>
                  <w:lang w:eastAsia="en-CA"/>
                </w:rPr>
                <w:id w:val="1956508678"/>
                <w:placeholder>
                  <w:docPart w:val="1E447B147DEF4C31A66A8EC25F8DD019"/>
                </w:placeholder>
              </w:sdtPr>
              <w:sdtContent>
                <w:r w:rsidRPr="00D2445D">
                  <w:rPr>
                    <w:lang w:eastAsia="en-CA"/>
                  </w:rPr>
                  <w:t xml:space="preserve">27.55 </w:t>
                </w:r>
              </w:sdtContent>
            </w:sdt>
          </w:p>
        </w:tc>
        <w:tc>
          <w:tcPr>
            <w:tcW w:w="1143" w:type="dxa"/>
            <w:gridSpan w:val="4"/>
            <w:tcBorders>
              <w:top w:val="single" w:sz="4" w:space="0" w:color="auto"/>
              <w:left w:val="nil"/>
              <w:bottom w:val="nil"/>
              <w:right w:val="nil"/>
            </w:tcBorders>
            <w:vAlign w:val="center"/>
            <w:hideMark/>
          </w:tcPr>
          <w:p w14:paraId="73AFACAE" w14:textId="77777777" w:rsidR="00D2445D" w:rsidRPr="00D2445D" w:rsidRDefault="00D2445D" w:rsidP="00D2445D">
            <w:pPr>
              <w:rPr>
                <w:lang w:eastAsia="en-CA"/>
              </w:rPr>
            </w:pPr>
            <w:r w:rsidRPr="00D2445D">
              <w:rPr>
                <w:lang w:eastAsia="en-CA"/>
              </w:rPr>
              <w:t>V dc</w:t>
            </w:r>
          </w:p>
        </w:tc>
      </w:tr>
      <w:tr w:rsidR="00D2445D" w:rsidRPr="00D2445D" w14:paraId="4F0DF541" w14:textId="77777777" w:rsidTr="00D2445D">
        <w:trPr>
          <w:trHeight w:val="112"/>
        </w:trPr>
        <w:tc>
          <w:tcPr>
            <w:tcW w:w="300" w:type="dxa"/>
            <w:vMerge/>
            <w:tcBorders>
              <w:top w:val="single" w:sz="4" w:space="0" w:color="auto"/>
              <w:left w:val="nil"/>
              <w:bottom w:val="single" w:sz="4" w:space="0" w:color="auto"/>
              <w:right w:val="single" w:sz="4" w:space="0" w:color="auto"/>
            </w:tcBorders>
            <w:vAlign w:val="center"/>
            <w:hideMark/>
          </w:tcPr>
          <w:p w14:paraId="200D870D" w14:textId="77777777" w:rsidR="00D2445D" w:rsidRPr="00D2445D" w:rsidRDefault="00D2445D" w:rsidP="00D2445D"/>
        </w:tc>
        <w:tc>
          <w:tcPr>
            <w:tcW w:w="600" w:type="dxa"/>
            <w:gridSpan w:val="2"/>
            <w:vMerge/>
            <w:tcBorders>
              <w:top w:val="single" w:sz="4" w:space="0" w:color="auto"/>
              <w:left w:val="single" w:sz="4" w:space="0" w:color="auto"/>
              <w:bottom w:val="single" w:sz="4" w:space="0" w:color="auto"/>
              <w:right w:val="single" w:sz="4" w:space="0" w:color="auto"/>
            </w:tcBorders>
            <w:vAlign w:val="center"/>
            <w:hideMark/>
          </w:tcPr>
          <w:p w14:paraId="4202D2FE" w14:textId="77777777" w:rsidR="00D2445D" w:rsidRPr="00D2445D" w:rsidRDefault="00D2445D" w:rsidP="00D2445D"/>
        </w:tc>
        <w:tc>
          <w:tcPr>
            <w:tcW w:w="1063" w:type="dxa"/>
            <w:gridSpan w:val="3"/>
            <w:tcBorders>
              <w:top w:val="nil"/>
              <w:left w:val="single" w:sz="4" w:space="0" w:color="auto"/>
              <w:bottom w:val="single" w:sz="4" w:space="0" w:color="auto"/>
              <w:right w:val="nil"/>
            </w:tcBorders>
            <w:vAlign w:val="center"/>
            <w:hideMark/>
          </w:tcPr>
          <w:p w14:paraId="016528E1" w14:textId="77777777" w:rsidR="00D2445D" w:rsidRPr="00D2445D" w:rsidRDefault="00D2445D" w:rsidP="00D2445D">
            <w:pPr>
              <w:rPr>
                <w:lang w:eastAsia="en-CA"/>
              </w:rPr>
            </w:pPr>
            <w:r w:rsidRPr="00D2445D">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hideMark/>
          </w:tcPr>
          <w:p w14:paraId="20DDE19C" w14:textId="77777777" w:rsidR="00D2445D" w:rsidRPr="00D2445D" w:rsidRDefault="00D2445D" w:rsidP="00D2445D">
            <w:pPr>
              <w:jc w:val="right"/>
              <w:rPr>
                <w:lang w:eastAsia="en-CA"/>
              </w:rPr>
            </w:pPr>
            <w:sdt>
              <w:sdtPr>
                <w:rPr>
                  <w:lang w:eastAsia="en-CA"/>
                </w:rPr>
                <w:id w:val="-431442014"/>
                <w:placeholder>
                  <w:docPart w:val="4CD6D0AC43BD44479195757EA3CAE1AD"/>
                </w:placeholder>
              </w:sdtPr>
              <w:sdtContent>
                <w:r w:rsidRPr="00D2445D">
                  <w:rPr>
                    <w:lang w:eastAsia="en-CA"/>
                  </w:rPr>
                  <w:t xml:space="preserve">0.01 </w:t>
                </w:r>
              </w:sdtContent>
            </w:sdt>
          </w:p>
        </w:tc>
        <w:tc>
          <w:tcPr>
            <w:tcW w:w="1143" w:type="dxa"/>
            <w:gridSpan w:val="4"/>
            <w:tcBorders>
              <w:top w:val="nil"/>
              <w:left w:val="nil"/>
              <w:bottom w:val="single" w:sz="4" w:space="0" w:color="auto"/>
              <w:right w:val="nil"/>
            </w:tcBorders>
            <w:vAlign w:val="center"/>
            <w:hideMark/>
          </w:tcPr>
          <w:p w14:paraId="7B24D50B" w14:textId="77777777" w:rsidR="00D2445D" w:rsidRPr="00D2445D" w:rsidRDefault="00D2445D" w:rsidP="00D2445D">
            <w:pPr>
              <w:rPr>
                <w:lang w:eastAsia="en-CA"/>
              </w:rPr>
            </w:pPr>
            <w:r w:rsidRPr="00D2445D">
              <w:rPr>
                <w:lang w:eastAsia="en-CA"/>
              </w:rPr>
              <w:t>A</w:t>
            </w:r>
          </w:p>
        </w:tc>
      </w:tr>
      <w:tr w:rsidR="00D2445D" w:rsidRPr="00D2445D" w14:paraId="1819F295" w14:textId="77777777" w:rsidTr="00D2445D">
        <w:trPr>
          <w:trHeight w:val="113"/>
        </w:trPr>
        <w:tc>
          <w:tcPr>
            <w:tcW w:w="567" w:type="dxa"/>
            <w:vMerge w:val="restart"/>
            <w:tcBorders>
              <w:top w:val="single" w:sz="4" w:space="0" w:color="auto"/>
              <w:left w:val="nil"/>
              <w:bottom w:val="single" w:sz="4" w:space="0" w:color="auto"/>
              <w:right w:val="single" w:sz="4" w:space="0" w:color="auto"/>
            </w:tcBorders>
            <w:hideMark/>
          </w:tcPr>
          <w:p w14:paraId="65869035" w14:textId="77777777" w:rsidR="00D2445D" w:rsidRPr="00D2445D" w:rsidRDefault="00D2445D" w:rsidP="00D2445D">
            <w:r w:rsidRPr="00D2445D">
              <w:t>D</w:t>
            </w:r>
          </w:p>
        </w:tc>
        <w:tc>
          <w:tcPr>
            <w:tcW w:w="7230" w:type="dxa"/>
            <w:gridSpan w:val="2"/>
            <w:vMerge w:val="restart"/>
            <w:tcBorders>
              <w:top w:val="single" w:sz="4" w:space="0" w:color="auto"/>
              <w:left w:val="single" w:sz="4" w:space="0" w:color="auto"/>
              <w:bottom w:val="single" w:sz="4" w:space="0" w:color="auto"/>
              <w:right w:val="single" w:sz="4" w:space="0" w:color="auto"/>
            </w:tcBorders>
            <w:hideMark/>
          </w:tcPr>
          <w:p w14:paraId="76573A09" w14:textId="77777777" w:rsidR="00D2445D" w:rsidRPr="00D2445D" w:rsidRDefault="00D2445D" w:rsidP="00D2445D">
            <w:r w:rsidRPr="00D2445D">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hideMark/>
          </w:tcPr>
          <w:p w14:paraId="0B5A63FC" w14:textId="77777777" w:rsidR="00D2445D" w:rsidRPr="00D2445D" w:rsidRDefault="00D2445D" w:rsidP="00D2445D">
            <w:pPr>
              <w:rPr>
                <w:lang w:eastAsia="en-CA"/>
              </w:rPr>
            </w:pPr>
            <w:r w:rsidRPr="00D2445D">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hideMark/>
          </w:tcPr>
          <w:p w14:paraId="25BA5FA3" w14:textId="77777777" w:rsidR="00D2445D" w:rsidRPr="00D2445D" w:rsidRDefault="00D2445D" w:rsidP="00D2445D">
            <w:pPr>
              <w:jc w:val="right"/>
              <w:rPr>
                <w:lang w:eastAsia="en-CA"/>
              </w:rPr>
            </w:pPr>
            <w:sdt>
              <w:sdtPr>
                <w:rPr>
                  <w:lang w:eastAsia="en-CA"/>
                </w:rPr>
                <w:id w:val="432800277"/>
                <w:placeholder>
                  <w:docPart w:val="595FA1CAF7CB455FBA66F36D9E233538"/>
                </w:placeholder>
              </w:sdtPr>
              <w:sdtContent>
                <w:r w:rsidRPr="00D2445D">
                  <w:rPr>
                    <w:lang w:eastAsia="en-CA"/>
                  </w:rPr>
                  <w:t xml:space="preserve">27.06 </w:t>
                </w:r>
              </w:sdtContent>
            </w:sdt>
          </w:p>
        </w:tc>
        <w:tc>
          <w:tcPr>
            <w:tcW w:w="1143" w:type="dxa"/>
            <w:gridSpan w:val="4"/>
            <w:tcBorders>
              <w:top w:val="single" w:sz="4" w:space="0" w:color="auto"/>
              <w:left w:val="nil"/>
              <w:bottom w:val="nil"/>
              <w:right w:val="nil"/>
            </w:tcBorders>
            <w:hideMark/>
          </w:tcPr>
          <w:p w14:paraId="79F3C6AE" w14:textId="77777777" w:rsidR="00D2445D" w:rsidRPr="00D2445D" w:rsidRDefault="00D2445D" w:rsidP="00D2445D">
            <w:pPr>
              <w:rPr>
                <w:lang w:eastAsia="en-CA"/>
              </w:rPr>
            </w:pPr>
            <w:r w:rsidRPr="00D2445D">
              <w:rPr>
                <w:lang w:eastAsia="en-CA"/>
              </w:rPr>
              <w:t>V dc</w:t>
            </w:r>
          </w:p>
        </w:tc>
      </w:tr>
      <w:tr w:rsidR="00D2445D" w:rsidRPr="00D2445D" w14:paraId="71EEEFFE" w14:textId="77777777" w:rsidTr="00D2445D">
        <w:trPr>
          <w:trHeight w:val="112"/>
        </w:trPr>
        <w:tc>
          <w:tcPr>
            <w:tcW w:w="300" w:type="dxa"/>
            <w:vMerge/>
            <w:tcBorders>
              <w:top w:val="single" w:sz="4" w:space="0" w:color="auto"/>
              <w:left w:val="nil"/>
              <w:bottom w:val="single" w:sz="4" w:space="0" w:color="auto"/>
              <w:right w:val="single" w:sz="4" w:space="0" w:color="auto"/>
            </w:tcBorders>
            <w:vAlign w:val="center"/>
            <w:hideMark/>
          </w:tcPr>
          <w:p w14:paraId="367BEADD" w14:textId="77777777" w:rsidR="00D2445D" w:rsidRPr="00D2445D" w:rsidRDefault="00D2445D" w:rsidP="00D2445D"/>
        </w:tc>
        <w:tc>
          <w:tcPr>
            <w:tcW w:w="600" w:type="dxa"/>
            <w:gridSpan w:val="2"/>
            <w:vMerge/>
            <w:tcBorders>
              <w:top w:val="single" w:sz="4" w:space="0" w:color="auto"/>
              <w:left w:val="single" w:sz="4" w:space="0" w:color="auto"/>
              <w:bottom w:val="single" w:sz="4" w:space="0" w:color="auto"/>
              <w:right w:val="single" w:sz="4" w:space="0" w:color="auto"/>
            </w:tcBorders>
            <w:vAlign w:val="center"/>
            <w:hideMark/>
          </w:tcPr>
          <w:p w14:paraId="4AEDE49F" w14:textId="77777777" w:rsidR="00D2445D" w:rsidRPr="00D2445D" w:rsidRDefault="00D2445D" w:rsidP="00D2445D"/>
        </w:tc>
        <w:tc>
          <w:tcPr>
            <w:tcW w:w="1063" w:type="dxa"/>
            <w:gridSpan w:val="3"/>
            <w:tcBorders>
              <w:top w:val="nil"/>
              <w:left w:val="single" w:sz="4" w:space="0" w:color="auto"/>
              <w:bottom w:val="single" w:sz="4" w:space="0" w:color="auto"/>
              <w:right w:val="nil"/>
            </w:tcBorders>
            <w:hideMark/>
          </w:tcPr>
          <w:p w14:paraId="2368746A" w14:textId="77777777" w:rsidR="00D2445D" w:rsidRPr="00D2445D" w:rsidRDefault="00D2445D" w:rsidP="00D2445D">
            <w:pPr>
              <w:rPr>
                <w:lang w:eastAsia="en-CA"/>
              </w:rPr>
            </w:pPr>
            <w:r w:rsidRPr="00D2445D">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hideMark/>
          </w:tcPr>
          <w:p w14:paraId="7946D960" w14:textId="77777777" w:rsidR="00D2445D" w:rsidRPr="00D2445D" w:rsidRDefault="00D2445D" w:rsidP="00D2445D">
            <w:pPr>
              <w:jc w:val="right"/>
              <w:rPr>
                <w:lang w:eastAsia="en-CA"/>
              </w:rPr>
            </w:pPr>
            <w:sdt>
              <w:sdtPr>
                <w:rPr>
                  <w:lang w:eastAsia="en-CA"/>
                </w:rPr>
                <w:id w:val="714318029"/>
                <w:placeholder>
                  <w:docPart w:val="848720E497594135AEB1E5400045DA29"/>
                </w:placeholder>
              </w:sdtPr>
              <w:sdtContent>
                <w:r w:rsidRPr="00D2445D">
                  <w:rPr>
                    <w:lang w:eastAsia="en-CA"/>
                  </w:rPr>
                  <w:t xml:space="preserve">0.82 </w:t>
                </w:r>
              </w:sdtContent>
            </w:sdt>
          </w:p>
        </w:tc>
        <w:tc>
          <w:tcPr>
            <w:tcW w:w="1143" w:type="dxa"/>
            <w:gridSpan w:val="4"/>
            <w:tcBorders>
              <w:top w:val="nil"/>
              <w:left w:val="nil"/>
              <w:bottom w:val="single" w:sz="4" w:space="0" w:color="auto"/>
              <w:right w:val="nil"/>
            </w:tcBorders>
            <w:hideMark/>
          </w:tcPr>
          <w:p w14:paraId="2E0E3408" w14:textId="77777777" w:rsidR="00D2445D" w:rsidRPr="00D2445D" w:rsidRDefault="00D2445D" w:rsidP="00D2445D">
            <w:pPr>
              <w:rPr>
                <w:lang w:eastAsia="en-CA"/>
              </w:rPr>
            </w:pPr>
            <w:r w:rsidRPr="00D2445D">
              <w:rPr>
                <w:lang w:eastAsia="en-CA"/>
              </w:rPr>
              <w:t>A</w:t>
            </w:r>
          </w:p>
        </w:tc>
      </w:tr>
      <w:tr w:rsidR="00D2445D" w:rsidRPr="00D2445D" w14:paraId="6B81494C" w14:textId="77777777" w:rsidTr="00D2445D">
        <w:trPr>
          <w:trHeight w:val="113"/>
        </w:trPr>
        <w:tc>
          <w:tcPr>
            <w:tcW w:w="567" w:type="dxa"/>
            <w:vMerge w:val="restart"/>
            <w:tcBorders>
              <w:top w:val="single" w:sz="4" w:space="0" w:color="auto"/>
              <w:left w:val="nil"/>
              <w:bottom w:val="single" w:sz="4" w:space="0" w:color="auto"/>
              <w:right w:val="single" w:sz="4" w:space="0" w:color="auto"/>
            </w:tcBorders>
            <w:hideMark/>
          </w:tcPr>
          <w:p w14:paraId="7679E259" w14:textId="77777777" w:rsidR="00D2445D" w:rsidRPr="00D2445D" w:rsidRDefault="00D2445D" w:rsidP="00D2445D">
            <w:r w:rsidRPr="00D2445D">
              <w:t>E</w:t>
            </w:r>
          </w:p>
        </w:tc>
        <w:tc>
          <w:tcPr>
            <w:tcW w:w="7230" w:type="dxa"/>
            <w:gridSpan w:val="2"/>
            <w:vMerge w:val="restart"/>
            <w:tcBorders>
              <w:top w:val="single" w:sz="4" w:space="0" w:color="auto"/>
              <w:left w:val="single" w:sz="4" w:space="0" w:color="auto"/>
              <w:bottom w:val="single" w:sz="4" w:space="0" w:color="auto"/>
              <w:right w:val="single" w:sz="4" w:space="0" w:color="auto"/>
            </w:tcBorders>
            <w:hideMark/>
          </w:tcPr>
          <w:p w14:paraId="3CED72EF" w14:textId="77777777" w:rsidR="00D2445D" w:rsidRPr="00D2445D" w:rsidRDefault="00D2445D" w:rsidP="00D2445D">
            <w:r w:rsidRPr="00D2445D">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hideMark/>
          </w:tcPr>
          <w:p w14:paraId="7C5F0560" w14:textId="77777777" w:rsidR="00D2445D" w:rsidRPr="00D2445D" w:rsidRDefault="00D2445D" w:rsidP="00D2445D">
            <w:pPr>
              <w:rPr>
                <w:lang w:eastAsia="en-CA"/>
              </w:rPr>
            </w:pPr>
            <w:r w:rsidRPr="00D2445D">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hideMark/>
          </w:tcPr>
          <w:p w14:paraId="645E29CF" w14:textId="77777777" w:rsidR="00D2445D" w:rsidRPr="00D2445D" w:rsidRDefault="00D2445D" w:rsidP="00D2445D">
            <w:pPr>
              <w:jc w:val="right"/>
              <w:rPr>
                <w:lang w:eastAsia="en-CA"/>
              </w:rPr>
            </w:pPr>
            <w:sdt>
              <w:sdtPr>
                <w:rPr>
                  <w:lang w:eastAsia="en-CA"/>
                </w:rPr>
                <w:id w:val="1091887632"/>
                <w:placeholder>
                  <w:docPart w:val="7F14F4DA581C478B9C0720480F5756A0"/>
                </w:placeholder>
              </w:sdtPr>
              <w:sdtContent>
                <w:r w:rsidRPr="00D2445D">
                  <w:rPr>
                    <w:lang w:eastAsia="en-CA"/>
                  </w:rPr>
                  <w:t xml:space="preserve">25.53 </w:t>
                </w:r>
              </w:sdtContent>
            </w:sdt>
          </w:p>
        </w:tc>
        <w:tc>
          <w:tcPr>
            <w:tcW w:w="1143" w:type="dxa"/>
            <w:gridSpan w:val="4"/>
            <w:tcBorders>
              <w:top w:val="single" w:sz="4" w:space="0" w:color="auto"/>
              <w:left w:val="nil"/>
              <w:bottom w:val="nil"/>
              <w:right w:val="nil"/>
            </w:tcBorders>
            <w:hideMark/>
          </w:tcPr>
          <w:p w14:paraId="0B76E6CF" w14:textId="77777777" w:rsidR="00D2445D" w:rsidRPr="00D2445D" w:rsidRDefault="00D2445D" w:rsidP="00D2445D">
            <w:pPr>
              <w:rPr>
                <w:lang w:eastAsia="en-CA"/>
              </w:rPr>
            </w:pPr>
            <w:r w:rsidRPr="00D2445D">
              <w:rPr>
                <w:lang w:eastAsia="en-CA"/>
              </w:rPr>
              <w:t>V dc</w:t>
            </w:r>
          </w:p>
        </w:tc>
      </w:tr>
      <w:tr w:rsidR="00D2445D" w:rsidRPr="00D2445D" w14:paraId="23379BEB" w14:textId="77777777" w:rsidTr="00D2445D">
        <w:trPr>
          <w:trHeight w:val="112"/>
        </w:trPr>
        <w:tc>
          <w:tcPr>
            <w:tcW w:w="300" w:type="dxa"/>
            <w:vMerge/>
            <w:tcBorders>
              <w:top w:val="single" w:sz="4" w:space="0" w:color="auto"/>
              <w:left w:val="nil"/>
              <w:bottom w:val="single" w:sz="4" w:space="0" w:color="auto"/>
              <w:right w:val="single" w:sz="4" w:space="0" w:color="auto"/>
            </w:tcBorders>
            <w:vAlign w:val="center"/>
            <w:hideMark/>
          </w:tcPr>
          <w:p w14:paraId="59E5C7FE" w14:textId="77777777" w:rsidR="00D2445D" w:rsidRPr="00D2445D" w:rsidRDefault="00D2445D" w:rsidP="00D2445D"/>
        </w:tc>
        <w:tc>
          <w:tcPr>
            <w:tcW w:w="600" w:type="dxa"/>
            <w:gridSpan w:val="2"/>
            <w:vMerge/>
            <w:tcBorders>
              <w:top w:val="single" w:sz="4" w:space="0" w:color="auto"/>
              <w:left w:val="single" w:sz="4" w:space="0" w:color="auto"/>
              <w:bottom w:val="single" w:sz="4" w:space="0" w:color="auto"/>
              <w:right w:val="single" w:sz="4" w:space="0" w:color="auto"/>
            </w:tcBorders>
            <w:vAlign w:val="center"/>
            <w:hideMark/>
          </w:tcPr>
          <w:p w14:paraId="5F363DF4" w14:textId="77777777" w:rsidR="00D2445D" w:rsidRPr="00D2445D" w:rsidRDefault="00D2445D" w:rsidP="00D2445D"/>
        </w:tc>
        <w:tc>
          <w:tcPr>
            <w:tcW w:w="1063" w:type="dxa"/>
            <w:gridSpan w:val="3"/>
            <w:tcBorders>
              <w:top w:val="nil"/>
              <w:left w:val="single" w:sz="4" w:space="0" w:color="auto"/>
              <w:bottom w:val="single" w:sz="4" w:space="0" w:color="auto"/>
              <w:right w:val="nil"/>
            </w:tcBorders>
            <w:hideMark/>
          </w:tcPr>
          <w:p w14:paraId="3EF39BF2" w14:textId="77777777" w:rsidR="00D2445D" w:rsidRPr="00D2445D" w:rsidRDefault="00D2445D" w:rsidP="00D2445D">
            <w:pPr>
              <w:rPr>
                <w:lang w:eastAsia="en-CA"/>
              </w:rPr>
            </w:pPr>
            <w:r w:rsidRPr="00D2445D">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hideMark/>
          </w:tcPr>
          <w:p w14:paraId="22B278BE" w14:textId="77777777" w:rsidR="00D2445D" w:rsidRPr="00D2445D" w:rsidRDefault="00D2445D" w:rsidP="00D2445D">
            <w:pPr>
              <w:jc w:val="right"/>
              <w:rPr>
                <w:lang w:eastAsia="en-CA"/>
              </w:rPr>
            </w:pPr>
            <w:sdt>
              <w:sdtPr>
                <w:rPr>
                  <w:lang w:eastAsia="en-CA"/>
                </w:rPr>
                <w:id w:val="-115911854"/>
                <w:placeholder>
                  <w:docPart w:val="586B51A3BE7D4BA5A9CA1FD8A7F29467"/>
                </w:placeholder>
              </w:sdtPr>
              <w:sdtContent>
                <w:r w:rsidRPr="00D2445D">
                  <w:rPr>
                    <w:lang w:eastAsia="en-CA"/>
                  </w:rPr>
                  <w:t xml:space="preserve">0.91 </w:t>
                </w:r>
              </w:sdtContent>
            </w:sdt>
          </w:p>
        </w:tc>
        <w:tc>
          <w:tcPr>
            <w:tcW w:w="1143" w:type="dxa"/>
            <w:gridSpan w:val="4"/>
            <w:tcBorders>
              <w:top w:val="nil"/>
              <w:left w:val="nil"/>
              <w:bottom w:val="single" w:sz="4" w:space="0" w:color="auto"/>
              <w:right w:val="nil"/>
            </w:tcBorders>
            <w:hideMark/>
          </w:tcPr>
          <w:p w14:paraId="33CEE518" w14:textId="77777777" w:rsidR="00D2445D" w:rsidRPr="00D2445D" w:rsidRDefault="00D2445D" w:rsidP="00D2445D">
            <w:pPr>
              <w:rPr>
                <w:lang w:eastAsia="en-CA"/>
              </w:rPr>
            </w:pPr>
            <w:r w:rsidRPr="00D2445D">
              <w:rPr>
                <w:lang w:eastAsia="en-CA"/>
              </w:rPr>
              <w:t>A</w:t>
            </w:r>
          </w:p>
        </w:tc>
      </w:tr>
      <w:tr w:rsidR="00D2445D" w:rsidRPr="00D2445D" w14:paraId="284A90B7" w14:textId="77777777" w:rsidTr="00D2445D">
        <w:tc>
          <w:tcPr>
            <w:tcW w:w="567" w:type="dxa"/>
            <w:tcBorders>
              <w:top w:val="single" w:sz="4" w:space="0" w:color="auto"/>
              <w:left w:val="nil"/>
              <w:bottom w:val="single" w:sz="4" w:space="0" w:color="auto"/>
              <w:right w:val="single" w:sz="4" w:space="0" w:color="auto"/>
            </w:tcBorders>
            <w:vAlign w:val="center"/>
            <w:hideMark/>
          </w:tcPr>
          <w:p w14:paraId="276543D0" w14:textId="77777777" w:rsidR="00D2445D" w:rsidRPr="00D2445D" w:rsidRDefault="00D2445D" w:rsidP="00D2445D">
            <w:r w:rsidRPr="00D2445D">
              <w:t>F</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72E75A4D" w14:textId="77777777" w:rsidR="00D2445D" w:rsidRPr="00D2445D" w:rsidRDefault="00D2445D" w:rsidP="00D2445D">
            <w:r w:rsidRPr="00D2445D">
              <w:t>Battery free of physical damage.</w:t>
            </w:r>
          </w:p>
        </w:tc>
        <w:tc>
          <w:tcPr>
            <w:tcW w:w="487" w:type="dxa"/>
            <w:gridSpan w:val="2"/>
            <w:tcBorders>
              <w:top w:val="single" w:sz="4" w:space="0" w:color="auto"/>
              <w:left w:val="single" w:sz="4" w:space="0" w:color="auto"/>
              <w:bottom w:val="single" w:sz="4" w:space="0" w:color="auto"/>
              <w:right w:val="nil"/>
            </w:tcBorders>
            <w:vAlign w:val="center"/>
            <w:hideMark/>
          </w:tcPr>
          <w:p w14:paraId="308030B6"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0D98FF5" w14:textId="77777777" w:rsidR="00D2445D" w:rsidRPr="00D2445D" w:rsidRDefault="00D2445D" w:rsidP="00D2445D">
            <w:pPr>
              <w:rPr>
                <w:lang w:eastAsia="en-CA"/>
              </w:rPr>
            </w:pPr>
            <w:sdt>
              <w:sdtPr>
                <w:rPr>
                  <w:lang w:eastAsia="en-CA"/>
                </w:rPr>
                <w:id w:val="-1262372322"/>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75747BAC"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0B9753E" w14:textId="77777777" w:rsidR="00D2445D" w:rsidRPr="00D2445D" w:rsidRDefault="00D2445D" w:rsidP="00D2445D">
            <w:pPr>
              <w:rPr>
                <w:lang w:eastAsia="en-CA"/>
              </w:rPr>
            </w:pPr>
            <w:sdt>
              <w:sdtPr>
                <w:rPr>
                  <w:lang w:eastAsia="en-CA"/>
                </w:rPr>
                <w:id w:val="1727343257"/>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35D37376"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0C014897" w14:textId="77777777" w:rsidR="00D2445D" w:rsidRPr="00D2445D" w:rsidRDefault="00D2445D" w:rsidP="00D2445D">
            <w:pPr>
              <w:rPr>
                <w:lang w:eastAsia="en-CA"/>
              </w:rPr>
            </w:pPr>
            <w:sdt>
              <w:sdtPr>
                <w:rPr>
                  <w:lang w:eastAsia="en-CA"/>
                </w:rPr>
                <w:id w:val="-2124765687"/>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323FC37E" w14:textId="77777777" w:rsidTr="00D2445D">
        <w:tc>
          <w:tcPr>
            <w:tcW w:w="567" w:type="dxa"/>
            <w:tcBorders>
              <w:top w:val="single" w:sz="4" w:space="0" w:color="auto"/>
              <w:left w:val="nil"/>
              <w:bottom w:val="single" w:sz="4" w:space="0" w:color="auto"/>
              <w:right w:val="single" w:sz="4" w:space="0" w:color="auto"/>
            </w:tcBorders>
            <w:vAlign w:val="center"/>
            <w:hideMark/>
          </w:tcPr>
          <w:p w14:paraId="4F9E7760" w14:textId="77777777" w:rsidR="00D2445D" w:rsidRPr="00D2445D" w:rsidRDefault="00D2445D" w:rsidP="00D2445D">
            <w:r w:rsidRPr="00D2445D">
              <w:t>G</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0D566EE0" w14:textId="77777777" w:rsidR="00D2445D" w:rsidRPr="00D2445D" w:rsidRDefault="00D2445D" w:rsidP="00D2445D">
            <w:r w:rsidRPr="00D2445D">
              <w:t>Battery terminals cleaned and lubricated.</w:t>
            </w:r>
          </w:p>
        </w:tc>
        <w:tc>
          <w:tcPr>
            <w:tcW w:w="487" w:type="dxa"/>
            <w:gridSpan w:val="2"/>
            <w:tcBorders>
              <w:top w:val="single" w:sz="4" w:space="0" w:color="auto"/>
              <w:left w:val="single" w:sz="4" w:space="0" w:color="auto"/>
              <w:bottom w:val="single" w:sz="4" w:space="0" w:color="auto"/>
              <w:right w:val="nil"/>
            </w:tcBorders>
            <w:vAlign w:val="center"/>
            <w:hideMark/>
          </w:tcPr>
          <w:p w14:paraId="47E8486A"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52ED776" w14:textId="77777777" w:rsidR="00D2445D" w:rsidRPr="00D2445D" w:rsidRDefault="00D2445D" w:rsidP="00D2445D">
            <w:pPr>
              <w:rPr>
                <w:lang w:eastAsia="en-CA"/>
              </w:rPr>
            </w:pPr>
            <w:sdt>
              <w:sdtPr>
                <w:rPr>
                  <w:lang w:eastAsia="en-CA"/>
                </w:rPr>
                <w:id w:val="384605480"/>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610C923F"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A53668F" w14:textId="77777777" w:rsidR="00D2445D" w:rsidRPr="00D2445D" w:rsidRDefault="00D2445D" w:rsidP="00D2445D">
            <w:pPr>
              <w:rPr>
                <w:lang w:eastAsia="en-CA"/>
              </w:rPr>
            </w:pPr>
            <w:sdt>
              <w:sdtPr>
                <w:rPr>
                  <w:lang w:eastAsia="en-CA"/>
                </w:rPr>
                <w:id w:val="1437858743"/>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2C925677"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050BD6E5" w14:textId="77777777" w:rsidR="00D2445D" w:rsidRPr="00D2445D" w:rsidRDefault="00D2445D" w:rsidP="00D2445D">
            <w:pPr>
              <w:rPr>
                <w:lang w:eastAsia="en-CA"/>
              </w:rPr>
            </w:pPr>
            <w:sdt>
              <w:sdtPr>
                <w:rPr>
                  <w:lang w:eastAsia="en-CA"/>
                </w:rPr>
                <w:id w:val="-85465427"/>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0DE0B368" w14:textId="77777777" w:rsidTr="00D2445D">
        <w:tc>
          <w:tcPr>
            <w:tcW w:w="567" w:type="dxa"/>
            <w:tcBorders>
              <w:top w:val="single" w:sz="4" w:space="0" w:color="auto"/>
              <w:left w:val="nil"/>
              <w:bottom w:val="single" w:sz="4" w:space="0" w:color="auto"/>
              <w:right w:val="single" w:sz="4" w:space="0" w:color="auto"/>
            </w:tcBorders>
            <w:vAlign w:val="center"/>
            <w:hideMark/>
          </w:tcPr>
          <w:p w14:paraId="533B8A5F" w14:textId="77777777" w:rsidR="00D2445D" w:rsidRPr="00D2445D" w:rsidRDefault="00D2445D" w:rsidP="00D2445D">
            <w:r w:rsidRPr="00D2445D">
              <w:t>H</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2E3830EF" w14:textId="77777777" w:rsidR="00D2445D" w:rsidRPr="00D2445D" w:rsidRDefault="00D2445D" w:rsidP="00D2445D">
            <w:r w:rsidRPr="00D2445D">
              <w:t>Battery terminals clamped tightly.</w:t>
            </w:r>
          </w:p>
        </w:tc>
        <w:tc>
          <w:tcPr>
            <w:tcW w:w="487" w:type="dxa"/>
            <w:gridSpan w:val="2"/>
            <w:tcBorders>
              <w:top w:val="single" w:sz="4" w:space="0" w:color="auto"/>
              <w:left w:val="single" w:sz="4" w:space="0" w:color="auto"/>
              <w:bottom w:val="single" w:sz="4" w:space="0" w:color="auto"/>
              <w:right w:val="nil"/>
            </w:tcBorders>
            <w:vAlign w:val="center"/>
            <w:hideMark/>
          </w:tcPr>
          <w:p w14:paraId="3CBA132C"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97E4A5D" w14:textId="77777777" w:rsidR="00D2445D" w:rsidRPr="00D2445D" w:rsidRDefault="00D2445D" w:rsidP="00D2445D">
            <w:pPr>
              <w:rPr>
                <w:lang w:eastAsia="en-CA"/>
              </w:rPr>
            </w:pPr>
            <w:sdt>
              <w:sdtPr>
                <w:rPr>
                  <w:lang w:eastAsia="en-CA"/>
                </w:rPr>
                <w:id w:val="-207261046"/>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0CF7A14A"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2F33CA6" w14:textId="77777777" w:rsidR="00D2445D" w:rsidRPr="00D2445D" w:rsidRDefault="00D2445D" w:rsidP="00D2445D">
            <w:pPr>
              <w:rPr>
                <w:lang w:eastAsia="en-CA"/>
              </w:rPr>
            </w:pPr>
            <w:sdt>
              <w:sdtPr>
                <w:rPr>
                  <w:lang w:eastAsia="en-CA"/>
                </w:rPr>
                <w:id w:val="1895240014"/>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186A5897"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42D559BE" w14:textId="77777777" w:rsidR="00D2445D" w:rsidRPr="00D2445D" w:rsidRDefault="00D2445D" w:rsidP="00D2445D">
            <w:pPr>
              <w:rPr>
                <w:lang w:eastAsia="en-CA"/>
              </w:rPr>
            </w:pPr>
            <w:sdt>
              <w:sdtPr>
                <w:rPr>
                  <w:lang w:eastAsia="en-CA"/>
                </w:rPr>
                <w:id w:val="263574487"/>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76EC1CB9" w14:textId="77777777" w:rsidTr="00D2445D">
        <w:tc>
          <w:tcPr>
            <w:tcW w:w="567" w:type="dxa"/>
            <w:tcBorders>
              <w:top w:val="single" w:sz="4" w:space="0" w:color="auto"/>
              <w:left w:val="nil"/>
              <w:bottom w:val="single" w:sz="4" w:space="0" w:color="auto"/>
              <w:right w:val="single" w:sz="4" w:space="0" w:color="auto"/>
            </w:tcBorders>
            <w:vAlign w:val="center"/>
            <w:hideMark/>
          </w:tcPr>
          <w:p w14:paraId="004F470C" w14:textId="77777777" w:rsidR="00D2445D" w:rsidRPr="00D2445D" w:rsidRDefault="00D2445D" w:rsidP="00D2445D">
            <w:r w:rsidRPr="00D2445D">
              <w:t>J</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7C65358D" w14:textId="77777777" w:rsidR="00D2445D" w:rsidRPr="00D2445D" w:rsidRDefault="00D2445D" w:rsidP="00D2445D">
            <w:r w:rsidRPr="00D2445D">
              <w:t xml:space="preserve">Specific gravity of electrolyte is within manufacturer’s </w:t>
            </w:r>
            <w:r w:rsidRPr="00D2445D">
              <w:rPr>
                <w:i/>
                <w:iCs/>
              </w:rPr>
              <w:t>specifications</w:t>
            </w:r>
            <w:r w:rsidRPr="00D2445D">
              <w:t>.</w:t>
            </w:r>
          </w:p>
        </w:tc>
        <w:tc>
          <w:tcPr>
            <w:tcW w:w="487" w:type="dxa"/>
            <w:gridSpan w:val="2"/>
            <w:tcBorders>
              <w:top w:val="single" w:sz="4" w:space="0" w:color="auto"/>
              <w:left w:val="single" w:sz="4" w:space="0" w:color="auto"/>
              <w:bottom w:val="single" w:sz="4" w:space="0" w:color="auto"/>
              <w:right w:val="nil"/>
            </w:tcBorders>
            <w:vAlign w:val="center"/>
            <w:hideMark/>
          </w:tcPr>
          <w:p w14:paraId="51C46A25"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728E255" w14:textId="77777777" w:rsidR="00D2445D" w:rsidRPr="00D2445D" w:rsidRDefault="00D2445D" w:rsidP="00D2445D">
            <w:pPr>
              <w:rPr>
                <w:lang w:eastAsia="en-CA"/>
              </w:rPr>
            </w:pPr>
            <w:sdt>
              <w:sdtPr>
                <w:rPr>
                  <w:lang w:eastAsia="en-CA"/>
                </w:rPr>
                <w:id w:val="1512261736"/>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767FCF5C"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042FFA0" w14:textId="77777777" w:rsidR="00D2445D" w:rsidRPr="00D2445D" w:rsidRDefault="00D2445D" w:rsidP="00D2445D">
            <w:pPr>
              <w:rPr>
                <w:lang w:eastAsia="en-CA"/>
              </w:rPr>
            </w:pPr>
            <w:sdt>
              <w:sdtPr>
                <w:rPr>
                  <w:lang w:eastAsia="en-CA"/>
                </w:rPr>
                <w:id w:val="-9530549"/>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455552B3"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755271FE" w14:textId="77777777" w:rsidR="00D2445D" w:rsidRPr="00D2445D" w:rsidRDefault="00D2445D" w:rsidP="00D2445D">
            <w:pPr>
              <w:rPr>
                <w:lang w:eastAsia="en-CA"/>
              </w:rPr>
            </w:pPr>
            <w:sdt>
              <w:sdtPr>
                <w:rPr>
                  <w:lang w:eastAsia="en-CA"/>
                </w:rPr>
                <w:id w:val="258803859"/>
                <w14:checkbox>
                  <w14:checked w14:val="1"/>
                  <w14:checkedState w14:val="0050" w14:font="Wingdings 2"/>
                  <w14:uncheckedState w14:val="0020" w14:font="Wingdings 2"/>
                </w14:checkbox>
              </w:sdtPr>
              <w:sdtContent>
                <w:r w:rsidRPr="00D2445D">
                  <w:rPr>
                    <w:lang w:eastAsia="en-CA"/>
                  </w:rPr>
                  <w:sym w:font="Wingdings 2" w:char="F050"/>
                </w:r>
              </w:sdtContent>
            </w:sdt>
          </w:p>
        </w:tc>
      </w:tr>
      <w:tr w:rsidR="00D2445D" w:rsidRPr="00D2445D" w14:paraId="7E1E9695" w14:textId="77777777" w:rsidTr="00D2445D">
        <w:tc>
          <w:tcPr>
            <w:tcW w:w="567" w:type="dxa"/>
            <w:tcBorders>
              <w:top w:val="single" w:sz="4" w:space="0" w:color="auto"/>
              <w:left w:val="nil"/>
              <w:bottom w:val="single" w:sz="4" w:space="0" w:color="auto"/>
              <w:right w:val="single" w:sz="4" w:space="0" w:color="auto"/>
            </w:tcBorders>
            <w:vAlign w:val="center"/>
            <w:hideMark/>
          </w:tcPr>
          <w:p w14:paraId="5B16E45C" w14:textId="77777777" w:rsidR="00D2445D" w:rsidRPr="00D2445D" w:rsidRDefault="00D2445D" w:rsidP="00D2445D">
            <w:r w:rsidRPr="00D2445D">
              <w:t>K</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184380B4" w14:textId="77777777" w:rsidR="00D2445D" w:rsidRPr="00D2445D" w:rsidRDefault="00D2445D" w:rsidP="00D2445D">
            <w:r w:rsidRPr="00D2445D">
              <w:t>Battery free of electrolyte leakage.</w:t>
            </w:r>
          </w:p>
        </w:tc>
        <w:tc>
          <w:tcPr>
            <w:tcW w:w="487" w:type="dxa"/>
            <w:gridSpan w:val="2"/>
            <w:tcBorders>
              <w:top w:val="single" w:sz="4" w:space="0" w:color="auto"/>
              <w:left w:val="single" w:sz="4" w:space="0" w:color="auto"/>
              <w:bottom w:val="single" w:sz="4" w:space="0" w:color="auto"/>
              <w:right w:val="nil"/>
            </w:tcBorders>
            <w:vAlign w:val="center"/>
            <w:hideMark/>
          </w:tcPr>
          <w:p w14:paraId="70AD46B7"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27EC5B4" w14:textId="77777777" w:rsidR="00D2445D" w:rsidRPr="00D2445D" w:rsidRDefault="00D2445D" w:rsidP="00D2445D">
            <w:pPr>
              <w:rPr>
                <w:lang w:eastAsia="en-CA"/>
              </w:rPr>
            </w:pPr>
            <w:sdt>
              <w:sdtPr>
                <w:rPr>
                  <w:lang w:eastAsia="en-CA"/>
                </w:rPr>
                <w:id w:val="1245145488"/>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14736189"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97181C3" w14:textId="77777777" w:rsidR="00D2445D" w:rsidRPr="00D2445D" w:rsidRDefault="00D2445D" w:rsidP="00D2445D">
            <w:pPr>
              <w:rPr>
                <w:lang w:eastAsia="en-CA"/>
              </w:rPr>
            </w:pPr>
            <w:sdt>
              <w:sdtPr>
                <w:rPr>
                  <w:lang w:eastAsia="en-CA"/>
                </w:rPr>
                <w:id w:val="330039935"/>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028BEA23"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4CA20174" w14:textId="77777777" w:rsidR="00D2445D" w:rsidRPr="00D2445D" w:rsidRDefault="00D2445D" w:rsidP="00D2445D">
            <w:pPr>
              <w:rPr>
                <w:lang w:eastAsia="en-CA"/>
              </w:rPr>
            </w:pPr>
            <w:sdt>
              <w:sdtPr>
                <w:rPr>
                  <w:lang w:eastAsia="en-CA"/>
                </w:rPr>
                <w:id w:val="-35969227"/>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21FF8109" w14:textId="77777777" w:rsidTr="00D2445D">
        <w:tc>
          <w:tcPr>
            <w:tcW w:w="567" w:type="dxa"/>
            <w:tcBorders>
              <w:top w:val="single" w:sz="4" w:space="0" w:color="auto"/>
              <w:left w:val="nil"/>
              <w:bottom w:val="single" w:sz="4" w:space="0" w:color="auto"/>
              <w:right w:val="single" w:sz="4" w:space="0" w:color="auto"/>
            </w:tcBorders>
            <w:vAlign w:val="center"/>
            <w:hideMark/>
          </w:tcPr>
          <w:p w14:paraId="7683C1FE" w14:textId="77777777" w:rsidR="00D2445D" w:rsidRPr="00D2445D" w:rsidRDefault="00D2445D" w:rsidP="00D2445D">
            <w:r w:rsidRPr="00D2445D">
              <w:t>L</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37B634D2" w14:textId="77777777" w:rsidR="00D2445D" w:rsidRPr="00D2445D" w:rsidRDefault="00D2445D" w:rsidP="00D2445D">
            <w:r w:rsidRPr="00D2445D">
              <w:t>Adequately ventilated.</w:t>
            </w:r>
          </w:p>
        </w:tc>
        <w:tc>
          <w:tcPr>
            <w:tcW w:w="487" w:type="dxa"/>
            <w:gridSpan w:val="2"/>
            <w:tcBorders>
              <w:top w:val="single" w:sz="4" w:space="0" w:color="auto"/>
              <w:left w:val="single" w:sz="4" w:space="0" w:color="auto"/>
              <w:bottom w:val="single" w:sz="4" w:space="0" w:color="auto"/>
              <w:right w:val="nil"/>
            </w:tcBorders>
            <w:vAlign w:val="center"/>
            <w:hideMark/>
          </w:tcPr>
          <w:p w14:paraId="64152664"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A6EBCD2" w14:textId="77777777" w:rsidR="00D2445D" w:rsidRPr="00D2445D" w:rsidRDefault="00D2445D" w:rsidP="00D2445D">
            <w:pPr>
              <w:rPr>
                <w:lang w:eastAsia="en-CA"/>
              </w:rPr>
            </w:pPr>
            <w:sdt>
              <w:sdtPr>
                <w:rPr>
                  <w:lang w:eastAsia="en-CA"/>
                </w:rPr>
                <w:id w:val="1568603715"/>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254E8CBF"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17A47AA" w14:textId="77777777" w:rsidR="00D2445D" w:rsidRPr="00D2445D" w:rsidRDefault="00D2445D" w:rsidP="00D2445D">
            <w:pPr>
              <w:rPr>
                <w:lang w:eastAsia="en-CA"/>
              </w:rPr>
            </w:pPr>
            <w:sdt>
              <w:sdtPr>
                <w:rPr>
                  <w:lang w:eastAsia="en-CA"/>
                </w:rPr>
                <w:id w:val="-1015613416"/>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5B1C1B26"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604A6B34" w14:textId="77777777" w:rsidR="00D2445D" w:rsidRPr="00D2445D" w:rsidRDefault="00D2445D" w:rsidP="00D2445D">
            <w:pPr>
              <w:rPr>
                <w:lang w:eastAsia="en-CA"/>
              </w:rPr>
            </w:pPr>
            <w:sdt>
              <w:sdtPr>
                <w:rPr>
                  <w:lang w:eastAsia="en-CA"/>
                </w:rPr>
                <w:id w:val="702682014"/>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515ED491" w14:textId="77777777" w:rsidTr="00D2445D">
        <w:tc>
          <w:tcPr>
            <w:tcW w:w="567" w:type="dxa"/>
            <w:tcBorders>
              <w:top w:val="single" w:sz="4" w:space="0" w:color="auto"/>
              <w:left w:val="nil"/>
              <w:bottom w:val="single" w:sz="4" w:space="0" w:color="auto"/>
              <w:right w:val="single" w:sz="4" w:space="0" w:color="auto"/>
            </w:tcBorders>
            <w:vAlign w:val="center"/>
            <w:hideMark/>
          </w:tcPr>
          <w:p w14:paraId="6205F342" w14:textId="77777777" w:rsidR="00D2445D" w:rsidRPr="00D2445D" w:rsidRDefault="00D2445D" w:rsidP="00D2445D">
            <w:r w:rsidRPr="00D2445D">
              <w:t>M</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195225A3" w14:textId="77777777" w:rsidR="00D2445D" w:rsidRPr="00D2445D" w:rsidRDefault="00D2445D" w:rsidP="00D2445D">
            <w:r w:rsidRPr="00D2445D">
              <w:t>Battery manufacturer’s date code:</w:t>
            </w:r>
          </w:p>
        </w:tc>
        <w:tc>
          <w:tcPr>
            <w:tcW w:w="1417" w:type="dxa"/>
            <w:gridSpan w:val="4"/>
            <w:tcBorders>
              <w:top w:val="single" w:sz="4" w:space="0" w:color="auto"/>
              <w:left w:val="single" w:sz="4" w:space="0" w:color="auto"/>
              <w:bottom w:val="single" w:sz="4" w:space="0" w:color="auto"/>
              <w:right w:val="nil"/>
            </w:tcBorders>
            <w:vAlign w:val="center"/>
            <w:hideMark/>
          </w:tcPr>
          <w:p w14:paraId="7F7A9EF3" w14:textId="77777777" w:rsidR="00D2445D" w:rsidRPr="00D2445D" w:rsidRDefault="00D2445D" w:rsidP="00D2445D">
            <w:pPr>
              <w:jc w:val="right"/>
              <w:rPr>
                <w:lang w:eastAsia="en-CA"/>
              </w:rPr>
            </w:pPr>
            <w:r w:rsidRPr="00D2445D">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hideMark/>
          </w:tcPr>
          <w:p w14:paraId="1E30CE16" w14:textId="77777777" w:rsidR="00D2445D" w:rsidRPr="00D2445D" w:rsidRDefault="00D2445D" w:rsidP="00D2445D">
            <w:pPr>
              <w:rPr>
                <w:lang w:eastAsia="en-CA"/>
              </w:rPr>
            </w:pPr>
            <w:sdt>
              <w:sdtPr>
                <w:rPr>
                  <w:lang w:eastAsia="en-CA"/>
                </w:rPr>
                <w:id w:val="-639578011"/>
                <w:placeholder>
                  <w:docPart w:val="788A2E879F6F434FAFEBB033EFC998F6"/>
                </w:placeholder>
              </w:sdtPr>
              <w:sdtContent>
                <w:r w:rsidRPr="00D2445D">
                  <w:rPr>
                    <w:lang w:eastAsia="en-CA"/>
                  </w:rPr>
                  <w:t xml:space="preserve">Feb 2023 </w:t>
                </w:r>
              </w:sdtContent>
            </w:sdt>
          </w:p>
        </w:tc>
      </w:tr>
      <w:tr w:rsidR="00D2445D" w:rsidRPr="00D2445D" w14:paraId="12198A3C" w14:textId="77777777" w:rsidTr="00D2445D">
        <w:tc>
          <w:tcPr>
            <w:tcW w:w="567" w:type="dxa"/>
            <w:tcBorders>
              <w:top w:val="single" w:sz="4" w:space="0" w:color="auto"/>
              <w:left w:val="nil"/>
              <w:bottom w:val="single" w:sz="4" w:space="0" w:color="auto"/>
              <w:right w:val="single" w:sz="4" w:space="0" w:color="auto"/>
            </w:tcBorders>
            <w:vAlign w:val="center"/>
            <w:hideMark/>
          </w:tcPr>
          <w:p w14:paraId="3E0DAFD1" w14:textId="77777777" w:rsidR="00D2445D" w:rsidRPr="00D2445D" w:rsidRDefault="00D2445D" w:rsidP="00D2445D">
            <w:r w:rsidRPr="00D2445D">
              <w:t>N</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2E1EC968" w14:textId="77777777" w:rsidR="00D2445D" w:rsidRPr="00D2445D" w:rsidRDefault="00D2445D" w:rsidP="00D2445D">
            <w:r w:rsidRPr="00D2445D">
              <w:t xml:space="preserve">Disconnection of battery causes </w:t>
            </w:r>
            <w:r w:rsidRPr="00D2445D">
              <w:rPr>
                <w:i/>
                <w:iCs/>
              </w:rPr>
              <w:t>trouble signal</w:t>
            </w:r>
            <w:r w:rsidRPr="00D2445D">
              <w:t xml:space="preserve"> at the fire alarm </w:t>
            </w:r>
            <w:r w:rsidRPr="00D2445D">
              <w:rPr>
                <w:i/>
                <w:iCs/>
              </w:rPr>
              <w:t>control unit</w:t>
            </w:r>
            <w:r w:rsidRPr="00D2445D">
              <w:t>.</w:t>
            </w:r>
          </w:p>
        </w:tc>
        <w:tc>
          <w:tcPr>
            <w:tcW w:w="487" w:type="dxa"/>
            <w:gridSpan w:val="2"/>
            <w:tcBorders>
              <w:top w:val="single" w:sz="4" w:space="0" w:color="auto"/>
              <w:left w:val="single" w:sz="4" w:space="0" w:color="auto"/>
              <w:bottom w:val="single" w:sz="4" w:space="0" w:color="auto"/>
              <w:right w:val="nil"/>
            </w:tcBorders>
            <w:vAlign w:val="center"/>
            <w:hideMark/>
          </w:tcPr>
          <w:p w14:paraId="6E216482"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219C53E" w14:textId="77777777" w:rsidR="00D2445D" w:rsidRPr="00D2445D" w:rsidRDefault="00D2445D" w:rsidP="00D2445D">
            <w:pPr>
              <w:rPr>
                <w:lang w:eastAsia="en-CA"/>
              </w:rPr>
            </w:pPr>
            <w:sdt>
              <w:sdtPr>
                <w:rPr>
                  <w:lang w:eastAsia="en-CA"/>
                </w:rPr>
                <w:id w:val="654654630"/>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01B0924D"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DE93EFB" w14:textId="77777777" w:rsidR="00D2445D" w:rsidRPr="00D2445D" w:rsidRDefault="00D2445D" w:rsidP="00D2445D">
            <w:pPr>
              <w:rPr>
                <w:lang w:eastAsia="en-CA"/>
              </w:rPr>
            </w:pPr>
            <w:sdt>
              <w:sdtPr>
                <w:rPr>
                  <w:lang w:eastAsia="en-CA"/>
                </w:rPr>
                <w:id w:val="-256675238"/>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28220711"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3C75E686" w14:textId="77777777" w:rsidR="00D2445D" w:rsidRPr="00D2445D" w:rsidRDefault="00D2445D" w:rsidP="00D2445D">
            <w:pPr>
              <w:rPr>
                <w:lang w:eastAsia="en-CA"/>
              </w:rPr>
            </w:pPr>
            <w:sdt>
              <w:sdtPr>
                <w:rPr>
                  <w:lang w:eastAsia="en-CA"/>
                </w:rPr>
                <w:id w:val="1277454028"/>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5320E74E" w14:textId="77777777" w:rsidTr="00D2445D">
        <w:tc>
          <w:tcPr>
            <w:tcW w:w="567" w:type="dxa"/>
            <w:vMerge w:val="restart"/>
            <w:tcBorders>
              <w:top w:val="single" w:sz="4" w:space="0" w:color="auto"/>
              <w:left w:val="nil"/>
              <w:bottom w:val="single" w:sz="4" w:space="0" w:color="auto"/>
              <w:right w:val="single" w:sz="4" w:space="0" w:color="auto"/>
            </w:tcBorders>
            <w:vAlign w:val="center"/>
            <w:hideMark/>
          </w:tcPr>
          <w:p w14:paraId="78D8D452" w14:textId="77777777" w:rsidR="00D2445D" w:rsidRPr="00D2445D" w:rsidRDefault="00D2445D" w:rsidP="00D2445D">
            <w:r w:rsidRPr="00D2445D">
              <w:t>O</w:t>
            </w:r>
          </w:p>
        </w:tc>
        <w:tc>
          <w:tcPr>
            <w:tcW w:w="10579" w:type="dxa"/>
            <w:gridSpan w:val="13"/>
            <w:tcBorders>
              <w:top w:val="single" w:sz="4" w:space="0" w:color="auto"/>
              <w:left w:val="single" w:sz="4" w:space="0" w:color="auto"/>
              <w:bottom w:val="single" w:sz="4" w:space="0" w:color="auto"/>
              <w:right w:val="nil"/>
            </w:tcBorders>
            <w:vAlign w:val="center"/>
            <w:hideMark/>
          </w:tcPr>
          <w:p w14:paraId="3156344B" w14:textId="77777777" w:rsidR="00D2445D" w:rsidRPr="00D2445D" w:rsidRDefault="00D2445D" w:rsidP="00D2445D">
            <w:pPr>
              <w:rPr>
                <w:lang w:eastAsia="en-CA"/>
              </w:rPr>
            </w:pPr>
            <w:r w:rsidRPr="00D2445D">
              <w:t>Indicate the type of battery tests performed</w:t>
            </w:r>
          </w:p>
        </w:tc>
      </w:tr>
      <w:tr w:rsidR="00D2445D" w:rsidRPr="00D2445D" w14:paraId="66ADC151" w14:textId="77777777" w:rsidTr="00D2445D">
        <w:tc>
          <w:tcPr>
            <w:tcW w:w="300" w:type="dxa"/>
            <w:vMerge/>
            <w:tcBorders>
              <w:top w:val="single" w:sz="4" w:space="0" w:color="auto"/>
              <w:left w:val="nil"/>
              <w:bottom w:val="single" w:sz="4" w:space="0" w:color="auto"/>
              <w:right w:val="single" w:sz="4" w:space="0" w:color="auto"/>
            </w:tcBorders>
            <w:vAlign w:val="center"/>
            <w:hideMark/>
          </w:tcPr>
          <w:p w14:paraId="30566ECF" w14:textId="77777777" w:rsidR="00D2445D" w:rsidRPr="00D2445D" w:rsidRDefault="00D2445D" w:rsidP="00D2445D"/>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7EE5BC02" w14:textId="77777777" w:rsidR="00D2445D" w:rsidRPr="00D2445D" w:rsidRDefault="00D2445D" w:rsidP="00D2445D">
            <w:pPr>
              <w:numPr>
                <w:ilvl w:val="0"/>
                <w:numId w:val="42"/>
              </w:numPr>
              <w:ind w:left="458" w:hanging="458"/>
              <w:contextualSpacing/>
            </w:pPr>
            <w:r w:rsidRPr="00D2445D">
              <w:t>Required supervisory load for 24 h followed by the full required load operation; or</w:t>
            </w:r>
          </w:p>
        </w:tc>
        <w:tc>
          <w:tcPr>
            <w:tcW w:w="487" w:type="dxa"/>
            <w:gridSpan w:val="2"/>
            <w:tcBorders>
              <w:top w:val="single" w:sz="4" w:space="0" w:color="auto"/>
              <w:left w:val="single" w:sz="4" w:space="0" w:color="auto"/>
              <w:bottom w:val="single" w:sz="4" w:space="0" w:color="auto"/>
              <w:right w:val="nil"/>
            </w:tcBorders>
            <w:vAlign w:val="center"/>
            <w:hideMark/>
          </w:tcPr>
          <w:p w14:paraId="4E6A9D80"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B290C3E" w14:textId="77777777" w:rsidR="00D2445D" w:rsidRPr="00D2445D" w:rsidRDefault="00D2445D" w:rsidP="00D2445D">
            <w:pPr>
              <w:rPr>
                <w:lang w:eastAsia="en-CA"/>
              </w:rPr>
            </w:pPr>
            <w:sdt>
              <w:sdtPr>
                <w:rPr>
                  <w:lang w:eastAsia="en-CA"/>
                </w:rPr>
                <w:id w:val="-44676958"/>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20C79113"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31544C5" w14:textId="77777777" w:rsidR="00D2445D" w:rsidRPr="00D2445D" w:rsidRDefault="00D2445D" w:rsidP="00D2445D">
            <w:pPr>
              <w:rPr>
                <w:lang w:eastAsia="en-CA"/>
              </w:rPr>
            </w:pPr>
            <w:sdt>
              <w:sdtPr>
                <w:rPr>
                  <w:lang w:eastAsia="en-CA"/>
                </w:rPr>
                <w:id w:val="-887717296"/>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01FBFC42"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3B09166A" w14:textId="77777777" w:rsidR="00D2445D" w:rsidRPr="00D2445D" w:rsidRDefault="00D2445D" w:rsidP="00D2445D">
            <w:pPr>
              <w:rPr>
                <w:lang w:eastAsia="en-CA"/>
              </w:rPr>
            </w:pPr>
            <w:sdt>
              <w:sdtPr>
                <w:rPr>
                  <w:lang w:eastAsia="en-CA"/>
                </w:rPr>
                <w:id w:val="-1739396512"/>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4EDD7E93" w14:textId="77777777" w:rsidTr="00D2445D">
        <w:tc>
          <w:tcPr>
            <w:tcW w:w="300" w:type="dxa"/>
            <w:vMerge/>
            <w:tcBorders>
              <w:top w:val="single" w:sz="4" w:space="0" w:color="auto"/>
              <w:left w:val="nil"/>
              <w:bottom w:val="single" w:sz="4" w:space="0" w:color="auto"/>
              <w:right w:val="single" w:sz="4" w:space="0" w:color="auto"/>
            </w:tcBorders>
            <w:vAlign w:val="center"/>
            <w:hideMark/>
          </w:tcPr>
          <w:p w14:paraId="32DE24FB" w14:textId="77777777" w:rsidR="00D2445D" w:rsidRPr="00D2445D" w:rsidRDefault="00D2445D" w:rsidP="00D2445D"/>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0F3D81E2" w14:textId="77777777" w:rsidR="00D2445D" w:rsidRPr="00D2445D" w:rsidRDefault="00D2445D" w:rsidP="00D2445D">
            <w:pPr>
              <w:numPr>
                <w:ilvl w:val="0"/>
                <w:numId w:val="42"/>
              </w:numPr>
              <w:ind w:left="458" w:hanging="458"/>
              <w:contextualSpacing/>
            </w:pPr>
            <w:r w:rsidRPr="00D2445D">
              <w:t>Silent accelerated test. (Refer to Annex C1, New Silent Accelerated Test Method); or</w:t>
            </w:r>
          </w:p>
        </w:tc>
        <w:tc>
          <w:tcPr>
            <w:tcW w:w="487" w:type="dxa"/>
            <w:gridSpan w:val="2"/>
            <w:tcBorders>
              <w:top w:val="single" w:sz="4" w:space="0" w:color="auto"/>
              <w:left w:val="single" w:sz="4" w:space="0" w:color="auto"/>
              <w:bottom w:val="single" w:sz="4" w:space="0" w:color="auto"/>
              <w:right w:val="nil"/>
            </w:tcBorders>
            <w:vAlign w:val="center"/>
            <w:hideMark/>
          </w:tcPr>
          <w:p w14:paraId="45AC86A1"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6B5ABED" w14:textId="77777777" w:rsidR="00D2445D" w:rsidRPr="00D2445D" w:rsidRDefault="00D2445D" w:rsidP="00D2445D">
            <w:pPr>
              <w:rPr>
                <w:lang w:eastAsia="en-CA"/>
              </w:rPr>
            </w:pPr>
            <w:sdt>
              <w:sdtPr>
                <w:rPr>
                  <w:lang w:eastAsia="en-CA"/>
                </w:rPr>
                <w:id w:val="-627858606"/>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029169FC"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F9B9595" w14:textId="77777777" w:rsidR="00D2445D" w:rsidRPr="00D2445D" w:rsidRDefault="00D2445D" w:rsidP="00D2445D">
            <w:pPr>
              <w:rPr>
                <w:lang w:eastAsia="en-CA"/>
              </w:rPr>
            </w:pPr>
            <w:sdt>
              <w:sdtPr>
                <w:rPr>
                  <w:lang w:eastAsia="en-CA"/>
                </w:rPr>
                <w:id w:val="-605420187"/>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2EC62EFA"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0404FFFF" w14:textId="77777777" w:rsidR="00D2445D" w:rsidRPr="00D2445D" w:rsidRDefault="00D2445D" w:rsidP="00D2445D">
            <w:pPr>
              <w:rPr>
                <w:lang w:eastAsia="en-CA"/>
              </w:rPr>
            </w:pPr>
            <w:sdt>
              <w:sdtPr>
                <w:rPr>
                  <w:lang w:eastAsia="en-CA"/>
                </w:rPr>
                <w:id w:val="774991440"/>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550FA6BF" w14:textId="77777777" w:rsidTr="00D2445D">
        <w:trPr>
          <w:gridAfter w:val="1"/>
          <w:wAfter w:w="10" w:type="dxa"/>
        </w:trPr>
        <w:tc>
          <w:tcPr>
            <w:tcW w:w="300" w:type="dxa"/>
            <w:vMerge/>
            <w:tcBorders>
              <w:top w:val="single" w:sz="4" w:space="0" w:color="auto"/>
              <w:left w:val="nil"/>
              <w:bottom w:val="single" w:sz="4" w:space="0" w:color="auto"/>
              <w:right w:val="single" w:sz="4" w:space="0" w:color="auto"/>
            </w:tcBorders>
            <w:vAlign w:val="center"/>
            <w:hideMark/>
          </w:tcPr>
          <w:p w14:paraId="224DBC4C" w14:textId="77777777" w:rsidR="00D2445D" w:rsidRPr="00D2445D" w:rsidRDefault="00D2445D" w:rsidP="00D2445D"/>
        </w:tc>
        <w:tc>
          <w:tcPr>
            <w:tcW w:w="3738" w:type="dxa"/>
            <w:tcBorders>
              <w:top w:val="single" w:sz="4" w:space="0" w:color="auto"/>
              <w:left w:val="single" w:sz="4" w:space="0" w:color="auto"/>
              <w:bottom w:val="single" w:sz="4" w:space="0" w:color="auto"/>
              <w:right w:val="nil"/>
            </w:tcBorders>
            <w:vAlign w:val="center"/>
            <w:hideMark/>
          </w:tcPr>
          <w:p w14:paraId="1B3D82DB" w14:textId="77777777" w:rsidR="00D2445D" w:rsidRPr="00D2445D" w:rsidRDefault="00D2445D" w:rsidP="00D2445D">
            <w:pPr>
              <w:numPr>
                <w:ilvl w:val="0"/>
                <w:numId w:val="42"/>
              </w:numPr>
              <w:ind w:left="458" w:hanging="458"/>
              <w:contextualSpacing/>
            </w:pPr>
            <w:r w:rsidRPr="00D2445D">
              <w:t>Battery manufacturer’s method. Specify:</w:t>
            </w:r>
          </w:p>
        </w:tc>
        <w:tc>
          <w:tcPr>
            <w:tcW w:w="3492" w:type="dxa"/>
            <w:tcBorders>
              <w:top w:val="single" w:sz="4" w:space="0" w:color="auto"/>
              <w:left w:val="nil"/>
              <w:bottom w:val="single" w:sz="4" w:space="0" w:color="auto"/>
              <w:right w:val="single" w:sz="4" w:space="0" w:color="auto"/>
            </w:tcBorders>
            <w:shd w:val="clear" w:color="auto" w:fill="F2F2F2" w:themeFill="background1" w:themeFillShade="F2"/>
            <w:hideMark/>
          </w:tcPr>
          <w:p w14:paraId="21D1DDD5" w14:textId="77777777" w:rsidR="00D2445D" w:rsidRPr="00D2445D" w:rsidRDefault="00D2445D" w:rsidP="00D2445D">
            <w:sdt>
              <w:sdtPr>
                <w:rPr>
                  <w:lang w:eastAsia="en-CA"/>
                </w:rPr>
                <w:id w:val="1235665963"/>
                <w:placeholder>
                  <w:docPart w:val="441176F8842F412D939172BCC4D7A816"/>
                </w:placeholder>
              </w:sdtPr>
              <w:sdtContent>
                <w:r w:rsidRPr="00D2445D">
                  <w:rPr>
                    <w:lang w:eastAsia="en-CA"/>
                  </w:rPr>
                  <w:t xml:space="preserve"> </w:t>
                </w:r>
              </w:sdtContent>
            </w:sdt>
          </w:p>
        </w:tc>
        <w:tc>
          <w:tcPr>
            <w:tcW w:w="477" w:type="dxa"/>
            <w:tcBorders>
              <w:top w:val="single" w:sz="4" w:space="0" w:color="auto"/>
              <w:left w:val="single" w:sz="4" w:space="0" w:color="auto"/>
              <w:bottom w:val="single" w:sz="4" w:space="0" w:color="auto"/>
              <w:right w:val="nil"/>
            </w:tcBorders>
            <w:vAlign w:val="center"/>
            <w:hideMark/>
          </w:tcPr>
          <w:p w14:paraId="0B37F8CB" w14:textId="77777777" w:rsidR="00D2445D" w:rsidRPr="00D2445D" w:rsidRDefault="00D2445D" w:rsidP="00D2445D">
            <w:r w:rsidRPr="00D2445D">
              <w:t>Yes</w:t>
            </w:r>
          </w:p>
        </w:tc>
        <w:tc>
          <w:tcPr>
            <w:tcW w:w="940" w:type="dxa"/>
            <w:gridSpan w:val="3"/>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D503100" w14:textId="77777777" w:rsidR="00D2445D" w:rsidRPr="00D2445D" w:rsidRDefault="00D2445D" w:rsidP="00D2445D">
            <w:pPr>
              <w:rPr>
                <w:lang w:eastAsia="en-CA"/>
              </w:rPr>
            </w:pPr>
            <w:sdt>
              <w:sdtPr>
                <w:rPr>
                  <w:lang w:eastAsia="en-CA"/>
                </w:rPr>
                <w:id w:val="527068079"/>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478" w:type="dxa"/>
            <w:tcBorders>
              <w:top w:val="single" w:sz="4" w:space="0" w:color="auto"/>
              <w:left w:val="single" w:sz="4" w:space="0" w:color="auto"/>
              <w:bottom w:val="single" w:sz="4" w:space="0" w:color="auto"/>
              <w:right w:val="nil"/>
            </w:tcBorders>
            <w:vAlign w:val="center"/>
            <w:hideMark/>
          </w:tcPr>
          <w:p w14:paraId="0874C21E" w14:textId="77777777" w:rsidR="00D2445D" w:rsidRPr="00D2445D" w:rsidRDefault="00D2445D" w:rsidP="00D2445D">
            <w:r w:rsidRPr="00D2445D">
              <w:t>No</w:t>
            </w:r>
          </w:p>
        </w:tc>
        <w:tc>
          <w:tcPr>
            <w:tcW w:w="373" w:type="dxa"/>
            <w:gridSpan w:val="3"/>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247A8C8" w14:textId="77777777" w:rsidR="00D2445D" w:rsidRPr="00D2445D" w:rsidRDefault="00D2445D" w:rsidP="00D2445D">
            <w:pPr>
              <w:rPr>
                <w:lang w:eastAsia="en-CA"/>
              </w:rPr>
            </w:pPr>
            <w:sdt>
              <w:sdtPr>
                <w:rPr>
                  <w:lang w:eastAsia="en-CA"/>
                </w:rPr>
                <w:id w:val="1950428508"/>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1222B6C2" w14:textId="77777777" w:rsidR="00D2445D" w:rsidRPr="00D2445D" w:rsidRDefault="00D2445D" w:rsidP="00D2445D">
            <w:r w:rsidRPr="00D2445D">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hideMark/>
          </w:tcPr>
          <w:p w14:paraId="58C9E980" w14:textId="77777777" w:rsidR="00D2445D" w:rsidRPr="00D2445D" w:rsidRDefault="00D2445D" w:rsidP="00D2445D">
            <w:pPr>
              <w:rPr>
                <w:lang w:eastAsia="en-CA"/>
              </w:rPr>
            </w:pPr>
            <w:sdt>
              <w:sdtPr>
                <w:rPr>
                  <w:lang w:eastAsia="en-CA"/>
                </w:rPr>
                <w:id w:val="2081710938"/>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252652C8" w14:textId="77777777" w:rsidTr="00D2445D">
        <w:trPr>
          <w:gridAfter w:val="1"/>
          <w:wAfter w:w="10" w:type="dxa"/>
        </w:trPr>
        <w:tc>
          <w:tcPr>
            <w:tcW w:w="567" w:type="dxa"/>
            <w:tcBorders>
              <w:top w:val="single" w:sz="4" w:space="0" w:color="auto"/>
              <w:left w:val="nil"/>
              <w:bottom w:val="single" w:sz="4" w:space="0" w:color="auto"/>
              <w:right w:val="single" w:sz="4" w:space="0" w:color="auto"/>
            </w:tcBorders>
            <w:vAlign w:val="center"/>
            <w:hideMark/>
          </w:tcPr>
          <w:p w14:paraId="547CBFA8" w14:textId="77777777" w:rsidR="00D2445D" w:rsidRPr="00D2445D" w:rsidRDefault="00D2445D" w:rsidP="00D2445D">
            <w:r w:rsidRPr="00D2445D">
              <w:t>P</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50D17ACE" w14:textId="77777777" w:rsidR="00D2445D" w:rsidRPr="00D2445D" w:rsidRDefault="00D2445D" w:rsidP="00D2445D">
            <w:pPr>
              <w:rPr>
                <w:lang w:eastAsia="en-CA"/>
              </w:rPr>
            </w:pPr>
            <w:r w:rsidRPr="00D2445D">
              <w:rPr>
                <w:lang w:eastAsia="en-CA"/>
              </w:rPr>
              <w:t>Record calculated battery capacity (Refer to Annex C2).</w:t>
            </w:r>
          </w:p>
        </w:tc>
        <w:tc>
          <w:tcPr>
            <w:tcW w:w="2268" w:type="dxa"/>
            <w:gridSpan w:val="8"/>
            <w:tcBorders>
              <w:top w:val="single" w:sz="4" w:space="0" w:color="auto"/>
              <w:left w:val="single" w:sz="4" w:space="0" w:color="auto"/>
              <w:bottom w:val="single" w:sz="4" w:space="0" w:color="auto"/>
              <w:right w:val="nil"/>
            </w:tcBorders>
            <w:shd w:val="clear" w:color="auto" w:fill="F2F2F2" w:themeFill="background1" w:themeFillShade="F2"/>
            <w:hideMark/>
          </w:tcPr>
          <w:p w14:paraId="0F610476" w14:textId="77777777" w:rsidR="00D2445D" w:rsidRPr="00D2445D" w:rsidRDefault="00D2445D" w:rsidP="00D2445D">
            <w:pPr>
              <w:jc w:val="right"/>
              <w:rPr>
                <w:lang w:eastAsia="en-CA"/>
              </w:rPr>
            </w:pPr>
            <w:sdt>
              <w:sdtPr>
                <w:rPr>
                  <w:lang w:eastAsia="en-CA"/>
                </w:rPr>
                <w:id w:val="-843015873"/>
                <w:placeholder>
                  <w:docPart w:val="D86CDACCECDD4EB499F086FC8EE7547D"/>
                </w:placeholder>
              </w:sdtPr>
              <w:sdtContent>
                <w:r w:rsidRPr="00D2445D">
                  <w:rPr>
                    <w:lang w:eastAsia="en-CA"/>
                  </w:rPr>
                  <w:t xml:space="preserve">20.135 </w:t>
                </w:r>
              </w:sdtContent>
            </w:sdt>
          </w:p>
        </w:tc>
        <w:tc>
          <w:tcPr>
            <w:tcW w:w="1071" w:type="dxa"/>
            <w:gridSpan w:val="2"/>
            <w:tcBorders>
              <w:top w:val="single" w:sz="4" w:space="0" w:color="auto"/>
              <w:left w:val="nil"/>
              <w:bottom w:val="single" w:sz="4" w:space="0" w:color="auto"/>
              <w:right w:val="nil"/>
            </w:tcBorders>
            <w:vAlign w:val="center"/>
            <w:hideMark/>
          </w:tcPr>
          <w:p w14:paraId="17F4CB42" w14:textId="77777777" w:rsidR="00D2445D" w:rsidRPr="00D2445D" w:rsidRDefault="00D2445D" w:rsidP="00D2445D">
            <w:pPr>
              <w:rPr>
                <w:lang w:eastAsia="en-CA"/>
              </w:rPr>
            </w:pPr>
            <w:proofErr w:type="spellStart"/>
            <w:r w:rsidRPr="00D2445D">
              <w:rPr>
                <w:lang w:eastAsia="en-CA"/>
              </w:rPr>
              <w:t>A</w:t>
            </w:r>
            <w:r w:rsidRPr="00D2445D">
              <w:rPr>
                <w:rFonts w:cs="Calibri"/>
                <w:lang w:eastAsia="en-CA"/>
              </w:rPr>
              <w:t>∙</w:t>
            </w:r>
            <w:r w:rsidRPr="00D2445D">
              <w:rPr>
                <w:lang w:eastAsia="en-CA"/>
              </w:rPr>
              <w:t>h</w:t>
            </w:r>
            <w:proofErr w:type="spellEnd"/>
          </w:p>
        </w:tc>
      </w:tr>
      <w:tr w:rsidR="00D2445D" w:rsidRPr="00D2445D" w14:paraId="449F3FDA" w14:textId="77777777" w:rsidTr="00D2445D">
        <w:trPr>
          <w:gridAfter w:val="1"/>
          <w:wAfter w:w="10" w:type="dxa"/>
        </w:trPr>
        <w:tc>
          <w:tcPr>
            <w:tcW w:w="567" w:type="dxa"/>
            <w:tcBorders>
              <w:top w:val="single" w:sz="4" w:space="0" w:color="auto"/>
              <w:left w:val="nil"/>
              <w:bottom w:val="single" w:sz="4" w:space="0" w:color="auto"/>
              <w:right w:val="single" w:sz="4" w:space="0" w:color="auto"/>
            </w:tcBorders>
            <w:vAlign w:val="center"/>
            <w:hideMark/>
          </w:tcPr>
          <w:p w14:paraId="4A429826" w14:textId="77777777" w:rsidR="00D2445D" w:rsidRPr="00D2445D" w:rsidRDefault="00D2445D" w:rsidP="00D2445D">
            <w:r w:rsidRPr="00D2445D">
              <w:t>Q</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77D3CD4E" w14:textId="77777777" w:rsidR="00D2445D" w:rsidRPr="00D2445D" w:rsidRDefault="00D2445D" w:rsidP="00D2445D">
            <w:pPr>
              <w:rPr>
                <w:lang w:eastAsia="en-CA"/>
              </w:rPr>
            </w:pPr>
            <w:r w:rsidRPr="00D2445D">
              <w:rPr>
                <w:lang w:eastAsia="en-CA"/>
              </w:rPr>
              <w:t>Record battery terminal voltage after completion of tests.</w:t>
            </w:r>
          </w:p>
        </w:tc>
        <w:tc>
          <w:tcPr>
            <w:tcW w:w="2268" w:type="dxa"/>
            <w:gridSpan w:val="8"/>
            <w:tcBorders>
              <w:top w:val="single" w:sz="4" w:space="0" w:color="auto"/>
              <w:left w:val="single" w:sz="4" w:space="0" w:color="auto"/>
              <w:bottom w:val="single" w:sz="4" w:space="0" w:color="auto"/>
              <w:right w:val="nil"/>
            </w:tcBorders>
            <w:shd w:val="clear" w:color="auto" w:fill="F2F2F2" w:themeFill="background1" w:themeFillShade="F2"/>
            <w:hideMark/>
          </w:tcPr>
          <w:p w14:paraId="137831EF" w14:textId="77777777" w:rsidR="00D2445D" w:rsidRPr="00D2445D" w:rsidRDefault="00D2445D" w:rsidP="00D2445D">
            <w:pPr>
              <w:jc w:val="right"/>
              <w:rPr>
                <w:lang w:eastAsia="en-CA"/>
              </w:rPr>
            </w:pPr>
            <w:sdt>
              <w:sdtPr>
                <w:rPr>
                  <w:lang w:eastAsia="en-CA"/>
                </w:rPr>
                <w:id w:val="1828477197"/>
                <w:placeholder>
                  <w:docPart w:val="E2A24FDAE31447C88344988136250A95"/>
                </w:placeholder>
              </w:sdtPr>
              <w:sdtContent>
                <w:r w:rsidRPr="00D2445D">
                  <w:rPr>
                    <w:lang w:eastAsia="en-CA"/>
                  </w:rPr>
                  <w:t xml:space="preserve">26.55 </w:t>
                </w:r>
              </w:sdtContent>
            </w:sdt>
          </w:p>
        </w:tc>
        <w:tc>
          <w:tcPr>
            <w:tcW w:w="1071" w:type="dxa"/>
            <w:gridSpan w:val="2"/>
            <w:tcBorders>
              <w:top w:val="single" w:sz="4" w:space="0" w:color="auto"/>
              <w:left w:val="nil"/>
              <w:bottom w:val="single" w:sz="4" w:space="0" w:color="auto"/>
              <w:right w:val="nil"/>
            </w:tcBorders>
            <w:vAlign w:val="center"/>
            <w:hideMark/>
          </w:tcPr>
          <w:p w14:paraId="05205666" w14:textId="77777777" w:rsidR="00D2445D" w:rsidRPr="00D2445D" w:rsidRDefault="00D2445D" w:rsidP="00D2445D">
            <w:pPr>
              <w:rPr>
                <w:lang w:eastAsia="en-CA"/>
              </w:rPr>
            </w:pPr>
            <w:r w:rsidRPr="00D2445D">
              <w:rPr>
                <w:lang w:eastAsia="en-CA"/>
              </w:rPr>
              <w:t>V dc</w:t>
            </w:r>
          </w:p>
        </w:tc>
      </w:tr>
      <w:tr w:rsidR="00D2445D" w:rsidRPr="00D2445D" w14:paraId="2E0F47E5" w14:textId="77777777" w:rsidTr="00D2445D">
        <w:tc>
          <w:tcPr>
            <w:tcW w:w="11146" w:type="dxa"/>
            <w:gridSpan w:val="14"/>
            <w:tcBorders>
              <w:top w:val="single" w:sz="4" w:space="0" w:color="auto"/>
              <w:left w:val="nil"/>
              <w:bottom w:val="single" w:sz="4" w:space="0" w:color="auto"/>
              <w:right w:val="nil"/>
            </w:tcBorders>
            <w:hideMark/>
          </w:tcPr>
          <w:p w14:paraId="2C615BE6" w14:textId="77777777" w:rsidR="00D2445D" w:rsidRPr="00D2445D" w:rsidRDefault="00D2445D" w:rsidP="00D2445D">
            <w:pPr>
              <w:jc w:val="center"/>
              <w:rPr>
                <w:lang w:eastAsia="en-CA"/>
              </w:rPr>
            </w:pPr>
            <w:r w:rsidRPr="00D2445D">
              <w:t>EMERGENCY POWER TESTS (Reference: 9.3)</w:t>
            </w:r>
          </w:p>
        </w:tc>
      </w:tr>
      <w:tr w:rsidR="00D2445D" w:rsidRPr="00D2445D" w14:paraId="48BE1951" w14:textId="77777777" w:rsidTr="00D2445D">
        <w:tc>
          <w:tcPr>
            <w:tcW w:w="567" w:type="dxa"/>
            <w:tcBorders>
              <w:top w:val="single" w:sz="4" w:space="0" w:color="auto"/>
              <w:left w:val="nil"/>
              <w:bottom w:val="single" w:sz="4" w:space="0" w:color="auto"/>
              <w:right w:val="single" w:sz="4" w:space="0" w:color="auto"/>
            </w:tcBorders>
            <w:vAlign w:val="center"/>
            <w:hideMark/>
          </w:tcPr>
          <w:p w14:paraId="1B45DEA8" w14:textId="77777777" w:rsidR="00D2445D" w:rsidRPr="00D2445D" w:rsidRDefault="00D2445D" w:rsidP="00D2445D">
            <w:r w:rsidRPr="00D2445D">
              <w:t>A</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627B8AED" w14:textId="77777777" w:rsidR="00D2445D" w:rsidRPr="00D2445D" w:rsidRDefault="00D2445D" w:rsidP="00D2445D">
            <w:r w:rsidRPr="00D2445D">
              <w:t xml:space="preserve">Generator provides power to the AC </w:t>
            </w:r>
            <w:r w:rsidRPr="00D2445D">
              <w:rPr>
                <w:i/>
                <w:iCs/>
              </w:rPr>
              <w:t>circuit</w:t>
            </w:r>
            <w:r w:rsidRPr="00D2445D">
              <w:t xml:space="preserve"> serving the </w:t>
            </w:r>
            <w:r w:rsidRPr="00D2445D">
              <w:rPr>
                <w:i/>
                <w:iCs/>
              </w:rPr>
              <w:t>fire alarm</w:t>
            </w:r>
            <w:r w:rsidRPr="00D2445D">
              <w:t xml:space="preserve"> system.</w:t>
            </w:r>
          </w:p>
        </w:tc>
        <w:tc>
          <w:tcPr>
            <w:tcW w:w="487" w:type="dxa"/>
            <w:gridSpan w:val="2"/>
            <w:tcBorders>
              <w:top w:val="single" w:sz="4" w:space="0" w:color="auto"/>
              <w:left w:val="single" w:sz="4" w:space="0" w:color="auto"/>
              <w:bottom w:val="single" w:sz="4" w:space="0" w:color="auto"/>
              <w:right w:val="nil"/>
            </w:tcBorders>
            <w:vAlign w:val="center"/>
            <w:hideMark/>
          </w:tcPr>
          <w:p w14:paraId="388D9345"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A578A7F" w14:textId="77777777" w:rsidR="00D2445D" w:rsidRPr="00D2445D" w:rsidRDefault="00D2445D" w:rsidP="00D2445D">
            <w:pPr>
              <w:rPr>
                <w:lang w:eastAsia="en-CA"/>
              </w:rPr>
            </w:pPr>
            <w:sdt>
              <w:sdtPr>
                <w:rPr>
                  <w:lang w:eastAsia="en-CA"/>
                </w:rPr>
                <w:id w:val="-1718272717"/>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7B68E819"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29D0F9B" w14:textId="77777777" w:rsidR="00D2445D" w:rsidRPr="00D2445D" w:rsidRDefault="00D2445D" w:rsidP="00D2445D">
            <w:pPr>
              <w:rPr>
                <w:lang w:eastAsia="en-CA"/>
              </w:rPr>
            </w:pPr>
            <w:sdt>
              <w:sdtPr>
                <w:rPr>
                  <w:lang w:eastAsia="en-CA"/>
                </w:rPr>
                <w:id w:val="514422310"/>
                <w14:checkbox>
                  <w14:checked w14:val="1"/>
                  <w14:checkedState w14:val="0050" w14:font="Wingdings 2"/>
                  <w14:uncheckedState w14:val="0020" w14:font="Wingdings 2"/>
                </w14:checkbox>
              </w:sdtPr>
              <w:sdtContent>
                <w:r w:rsidRPr="00D2445D">
                  <w:rPr>
                    <w:lang w:eastAsia="en-CA"/>
                  </w:rPr>
                  <w:sym w:font="Wingdings 2" w:char="F050"/>
                </w:r>
              </w:sdtContent>
            </w:sdt>
          </w:p>
        </w:tc>
        <w:tc>
          <w:tcPr>
            <w:tcW w:w="708" w:type="dxa"/>
            <w:tcBorders>
              <w:top w:val="single" w:sz="4" w:space="0" w:color="auto"/>
              <w:left w:val="single" w:sz="4" w:space="0" w:color="auto"/>
              <w:bottom w:val="single" w:sz="4" w:space="0" w:color="auto"/>
              <w:right w:val="nil"/>
            </w:tcBorders>
            <w:vAlign w:val="center"/>
            <w:hideMark/>
          </w:tcPr>
          <w:p w14:paraId="5E6C5EFC"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7E84D3CB" w14:textId="77777777" w:rsidR="00D2445D" w:rsidRPr="00D2445D" w:rsidRDefault="00D2445D" w:rsidP="00D2445D">
            <w:pPr>
              <w:rPr>
                <w:lang w:eastAsia="en-CA"/>
              </w:rPr>
            </w:pPr>
            <w:sdt>
              <w:sdtPr>
                <w:rPr>
                  <w:lang w:eastAsia="en-CA"/>
                </w:rPr>
                <w:id w:val="-145283555"/>
                <w14:checkbox>
                  <w14:checked w14:val="0"/>
                  <w14:checkedState w14:val="0050" w14:font="Wingdings 2"/>
                  <w14:uncheckedState w14:val="0020" w14:font="Wingdings 2"/>
                </w14:checkbox>
              </w:sdtPr>
              <w:sdtContent>
                <w:r w:rsidRPr="00D2445D">
                  <w:rPr>
                    <w:lang w:eastAsia="en-CA"/>
                  </w:rPr>
                  <w:sym w:font="Wingdings 2" w:char="F020"/>
                </w:r>
              </w:sdtContent>
            </w:sdt>
          </w:p>
        </w:tc>
      </w:tr>
      <w:tr w:rsidR="00D2445D" w:rsidRPr="00D2445D" w14:paraId="17D9C1BE" w14:textId="77777777" w:rsidTr="00D2445D">
        <w:tc>
          <w:tcPr>
            <w:tcW w:w="567" w:type="dxa"/>
            <w:tcBorders>
              <w:top w:val="single" w:sz="4" w:space="0" w:color="auto"/>
              <w:left w:val="nil"/>
              <w:bottom w:val="single" w:sz="4" w:space="0" w:color="auto"/>
              <w:right w:val="single" w:sz="4" w:space="0" w:color="auto"/>
            </w:tcBorders>
            <w:vAlign w:val="center"/>
            <w:hideMark/>
          </w:tcPr>
          <w:p w14:paraId="3FDE1AF5" w14:textId="77777777" w:rsidR="00D2445D" w:rsidRPr="00D2445D" w:rsidRDefault="00D2445D" w:rsidP="00D2445D">
            <w:r w:rsidRPr="00D2445D">
              <w:t>B</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46BCFD60" w14:textId="77777777" w:rsidR="00D2445D" w:rsidRPr="00D2445D" w:rsidRDefault="00D2445D" w:rsidP="00D2445D">
            <w:r w:rsidRPr="00D2445D">
              <w:t xml:space="preserve">Trouble condition at the emergency generator shall result in an audible common </w:t>
            </w:r>
            <w:r w:rsidRPr="00D2445D">
              <w:rPr>
                <w:i/>
                <w:iCs/>
              </w:rPr>
              <w:t>trouble signal</w:t>
            </w:r>
            <w:r w:rsidRPr="00D2445D">
              <w:t xml:space="preserve"> and a visual indication at the required </w:t>
            </w:r>
            <w:r w:rsidRPr="00D2445D">
              <w:rPr>
                <w:i/>
                <w:iCs/>
              </w:rPr>
              <w:t>annunciator</w:t>
            </w:r>
            <w:r w:rsidRPr="00D2445D">
              <w:t>.</w:t>
            </w:r>
          </w:p>
        </w:tc>
        <w:tc>
          <w:tcPr>
            <w:tcW w:w="487" w:type="dxa"/>
            <w:gridSpan w:val="2"/>
            <w:tcBorders>
              <w:top w:val="single" w:sz="4" w:space="0" w:color="auto"/>
              <w:left w:val="single" w:sz="4" w:space="0" w:color="auto"/>
              <w:bottom w:val="single" w:sz="4" w:space="0" w:color="auto"/>
              <w:right w:val="nil"/>
            </w:tcBorders>
            <w:vAlign w:val="center"/>
            <w:hideMark/>
          </w:tcPr>
          <w:p w14:paraId="5B511394"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0690E73" w14:textId="77777777" w:rsidR="00D2445D" w:rsidRPr="00D2445D" w:rsidRDefault="00D2445D" w:rsidP="00D2445D">
            <w:pPr>
              <w:rPr>
                <w:lang w:eastAsia="en-CA"/>
              </w:rPr>
            </w:pPr>
            <w:sdt>
              <w:sdtPr>
                <w:rPr>
                  <w:lang w:eastAsia="en-CA"/>
                </w:rPr>
                <w:id w:val="1909495179"/>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695C2B04"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FEB1F1C" w14:textId="77777777" w:rsidR="00D2445D" w:rsidRPr="00D2445D" w:rsidRDefault="00D2445D" w:rsidP="00D2445D">
            <w:pPr>
              <w:rPr>
                <w:lang w:eastAsia="en-CA"/>
              </w:rPr>
            </w:pPr>
            <w:sdt>
              <w:sdtPr>
                <w:rPr>
                  <w:lang w:eastAsia="en-CA"/>
                </w:rPr>
                <w:id w:val="1282233466"/>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4A1522CE"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27E50411" w14:textId="77777777" w:rsidR="00D2445D" w:rsidRPr="00D2445D" w:rsidRDefault="00D2445D" w:rsidP="00D2445D">
            <w:pPr>
              <w:rPr>
                <w:lang w:eastAsia="en-CA"/>
              </w:rPr>
            </w:pPr>
            <w:sdt>
              <w:sdtPr>
                <w:rPr>
                  <w:lang w:eastAsia="en-CA"/>
                </w:rPr>
                <w:id w:val="328024821"/>
                <w14:checkbox>
                  <w14:checked w14:val="1"/>
                  <w14:checkedState w14:val="0050" w14:font="Wingdings 2"/>
                  <w14:uncheckedState w14:val="0020" w14:font="Wingdings 2"/>
                </w14:checkbox>
              </w:sdtPr>
              <w:sdtContent>
                <w:r w:rsidRPr="00D2445D">
                  <w:rPr>
                    <w:lang w:eastAsia="en-CA"/>
                  </w:rPr>
                  <w:sym w:font="Wingdings 2" w:char="F050"/>
                </w:r>
              </w:sdtContent>
            </w:sdt>
          </w:p>
        </w:tc>
      </w:tr>
      <w:tr w:rsidR="00D2445D" w:rsidRPr="00D2445D" w14:paraId="04CC68E5" w14:textId="77777777" w:rsidTr="00D2445D">
        <w:tc>
          <w:tcPr>
            <w:tcW w:w="567" w:type="dxa"/>
            <w:tcBorders>
              <w:top w:val="single" w:sz="4" w:space="0" w:color="auto"/>
              <w:left w:val="nil"/>
              <w:bottom w:val="single" w:sz="4" w:space="0" w:color="auto"/>
              <w:right w:val="single" w:sz="4" w:space="0" w:color="auto"/>
            </w:tcBorders>
            <w:vAlign w:val="center"/>
            <w:hideMark/>
          </w:tcPr>
          <w:p w14:paraId="17EA4708" w14:textId="77777777" w:rsidR="00D2445D" w:rsidRPr="00D2445D" w:rsidRDefault="00D2445D" w:rsidP="00D2445D">
            <w:r w:rsidRPr="00D2445D">
              <w:t>C</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11B3A971" w14:textId="77777777" w:rsidR="00D2445D" w:rsidRPr="00D2445D" w:rsidRDefault="00D2445D" w:rsidP="00D2445D">
            <w:r w:rsidRPr="00D2445D">
              <w:t xml:space="preserve">Generator Run condition at the emergency generator shall result in an audible common </w:t>
            </w:r>
            <w:r w:rsidRPr="00D2445D">
              <w:rPr>
                <w:i/>
                <w:iCs/>
              </w:rPr>
              <w:t>trouble signal</w:t>
            </w:r>
            <w:r w:rsidRPr="00D2445D">
              <w:t xml:space="preserve"> and a visual indication at the required </w:t>
            </w:r>
            <w:r w:rsidRPr="00D2445D">
              <w:rPr>
                <w:i/>
                <w:iCs/>
              </w:rPr>
              <w:t>annunciator</w:t>
            </w:r>
            <w:r w:rsidRPr="00D2445D">
              <w:t>.</w:t>
            </w:r>
          </w:p>
        </w:tc>
        <w:tc>
          <w:tcPr>
            <w:tcW w:w="487" w:type="dxa"/>
            <w:gridSpan w:val="2"/>
            <w:tcBorders>
              <w:top w:val="single" w:sz="4" w:space="0" w:color="auto"/>
              <w:left w:val="single" w:sz="4" w:space="0" w:color="auto"/>
              <w:bottom w:val="single" w:sz="4" w:space="0" w:color="auto"/>
              <w:right w:val="nil"/>
            </w:tcBorders>
            <w:vAlign w:val="center"/>
            <w:hideMark/>
          </w:tcPr>
          <w:p w14:paraId="34781BFC" w14:textId="77777777" w:rsidR="00D2445D" w:rsidRPr="00D2445D" w:rsidRDefault="00D2445D" w:rsidP="00D2445D">
            <w:r w:rsidRPr="00D2445D">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ED65468" w14:textId="77777777" w:rsidR="00D2445D" w:rsidRPr="00D2445D" w:rsidRDefault="00D2445D" w:rsidP="00D2445D">
            <w:pPr>
              <w:rPr>
                <w:lang w:eastAsia="en-CA"/>
              </w:rPr>
            </w:pPr>
            <w:sdt>
              <w:sdtPr>
                <w:rPr>
                  <w:lang w:eastAsia="en-CA"/>
                </w:rPr>
                <w:id w:val="-77990325"/>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7F710D04" w14:textId="77777777" w:rsidR="00D2445D" w:rsidRPr="00D2445D" w:rsidRDefault="00D2445D" w:rsidP="00D2445D">
            <w:r w:rsidRPr="00D2445D">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F0D60BE" w14:textId="77777777" w:rsidR="00D2445D" w:rsidRPr="00D2445D" w:rsidRDefault="00D2445D" w:rsidP="00D2445D">
            <w:pPr>
              <w:rPr>
                <w:lang w:eastAsia="en-CA"/>
              </w:rPr>
            </w:pPr>
            <w:sdt>
              <w:sdtPr>
                <w:rPr>
                  <w:lang w:eastAsia="en-CA"/>
                </w:rPr>
                <w:id w:val="-158550657"/>
                <w14:checkbox>
                  <w14:checked w14:val="0"/>
                  <w14:checkedState w14:val="0050" w14:font="Wingdings 2"/>
                  <w14:uncheckedState w14:val="0020" w14:font="Wingdings 2"/>
                </w14:checkbox>
              </w:sdtPr>
              <w:sdtContent>
                <w:r w:rsidRPr="00D2445D">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2F453077" w14:textId="77777777" w:rsidR="00D2445D" w:rsidRPr="00D2445D" w:rsidRDefault="00D2445D" w:rsidP="00D2445D">
            <w:r w:rsidRPr="00D2445D">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0C611E19" w14:textId="77777777" w:rsidR="00D2445D" w:rsidRPr="00D2445D" w:rsidRDefault="00D2445D" w:rsidP="00D2445D">
            <w:pPr>
              <w:rPr>
                <w:lang w:eastAsia="en-CA"/>
              </w:rPr>
            </w:pPr>
            <w:sdt>
              <w:sdtPr>
                <w:rPr>
                  <w:lang w:eastAsia="en-CA"/>
                </w:rPr>
                <w:id w:val="527298227"/>
                <w14:checkbox>
                  <w14:checked w14:val="1"/>
                  <w14:checkedState w14:val="0050" w14:font="Wingdings 2"/>
                  <w14:uncheckedState w14:val="0020" w14:font="Wingdings 2"/>
                </w14:checkbox>
              </w:sdtPr>
              <w:sdtContent>
                <w:r w:rsidRPr="00D2445D">
                  <w:rPr>
                    <w:lang w:eastAsia="en-CA"/>
                  </w:rPr>
                  <w:sym w:font="Wingdings 2" w:char="F050"/>
                </w:r>
              </w:sdtContent>
            </w:sdt>
          </w:p>
        </w:tc>
      </w:tr>
    </w:tbl>
    <w:p w14:paraId="3F6581CD" w14:textId="77777777" w:rsidR="00D167A9" w:rsidRDefault="00D2445D">
      <w:pPr>
        <w:spacing w:after="200" w:line="276" w:lineRule="auto"/>
      </w:pPr>
      <w:r>
        <w:br w:type="page"/>
      </w:r>
    </w:p>
    <w:p w14:paraId="698D8A74" w14:textId="77777777" w:rsidR="00D167A9" w:rsidRDefault="00D167A9">
      <w:pPr>
        <w:spacing w:after="200" w:line="276" w:lineRule="auto"/>
      </w:pPr>
    </w:p>
    <w:p w14:paraId="39D25201" w14:textId="294DFFD9" w:rsidR="00D167A9" w:rsidRPr="00D167A9" w:rsidRDefault="00D167A9" w:rsidP="00D167A9">
      <w:pPr>
        <w:pStyle w:val="Heading2"/>
        <w:numPr>
          <w:ilvl w:val="1"/>
          <w:numId w:val="46"/>
        </w:numPr>
        <w:tabs>
          <w:tab w:val="num" w:pos="360"/>
        </w:tabs>
        <w:ind w:left="1134" w:hanging="1134"/>
        <w:rPr>
          <w:rFonts w:ascii="Calibri" w:eastAsia="Calibri" w:hAnsi="Calibri" w:cs="Times New Roman"/>
        </w:rPr>
      </w:pPr>
      <w:r w:rsidRPr="00D167A9">
        <w:rPr>
          <w:rFonts w:ascii="Calibri" w:eastAsia="Calibri" w:hAnsi="Calibri" w:cs="Times New Roman"/>
        </w:rPr>
        <w:t>Emergency Power Supply Test and Inspection</w:t>
      </w:r>
      <w:r>
        <w:rPr>
          <w:rFonts w:ascii="Calibri" w:eastAsia="Calibri" w:hAnsi="Calibri" w:cs="Times New Roman"/>
        </w:rPr>
        <w:t xml:space="preserve"> (15)</w:t>
      </w:r>
    </w:p>
    <w:p w14:paraId="54A0CF4C" w14:textId="77777777" w:rsidR="00D167A9" w:rsidRPr="00D167A9" w:rsidRDefault="00D167A9" w:rsidP="00D167A9">
      <w:pPr>
        <w:rPr>
          <w:rFonts w:ascii="Calibri" w:eastAsia="Calibri" w:hAnsi="Calibri" w:cs="Times New Roman"/>
        </w:rPr>
      </w:pPr>
      <w:r w:rsidRPr="00D167A9">
        <w:rPr>
          <w:rFonts w:ascii="Calibri" w:eastAsia="Calibri" w:hAnsi="Calibri" w:cs="Times New Roman"/>
        </w:rPr>
        <w:t>NOTE 1: See 9.2, 9.3, 9.4, and Annex C, Battery Tests</w:t>
      </w:r>
    </w:p>
    <w:p w14:paraId="383D75C5" w14:textId="77777777" w:rsidR="00D167A9" w:rsidRPr="00D167A9" w:rsidRDefault="00D167A9" w:rsidP="00D167A9">
      <w:pPr>
        <w:rPr>
          <w:rFonts w:ascii="Calibri" w:eastAsia="Calibri" w:hAnsi="Calibri" w:cs="Times New Roman"/>
        </w:rPr>
      </w:pPr>
      <w:r w:rsidRPr="00D167A9">
        <w:rPr>
          <w:rFonts w:ascii="Calibri" w:eastAsia="Calibri" w:hAnsi="Calibri" w:cs="Times New Roman"/>
        </w:rPr>
        <w:t xml:space="preserve">NOTE 2: Complete section for each </w:t>
      </w:r>
      <w:r w:rsidRPr="00D167A9">
        <w:rPr>
          <w:rFonts w:ascii="Calibri" w:eastAsia="Calibri" w:hAnsi="Calibri" w:cs="Times New Roman"/>
          <w:i/>
          <w:iCs/>
        </w:rPr>
        <w:t>emergency power supply.</w:t>
      </w:r>
    </w:p>
    <w:p w14:paraId="28DBD445" w14:textId="77777777" w:rsidR="00D167A9" w:rsidRPr="00D167A9" w:rsidRDefault="00D167A9" w:rsidP="00D167A9">
      <w:pPr>
        <w:rPr>
          <w:rFonts w:ascii="Calibri" w:eastAsia="Calibri" w:hAnsi="Calibri" w:cs="Times New Roman"/>
        </w:rPr>
      </w:pPr>
    </w:p>
    <w:tbl>
      <w:tblPr>
        <w:tblStyle w:val="TableGrid5"/>
        <w:tblW w:w="0" w:type="auto"/>
        <w:tblInd w:w="0" w:type="dxa"/>
        <w:tblLayout w:type="fixed"/>
        <w:tblLook w:val="04A0" w:firstRow="1" w:lastRow="0" w:firstColumn="1" w:lastColumn="0" w:noHBand="0" w:noVBand="1"/>
      </w:tblPr>
      <w:tblGrid>
        <w:gridCol w:w="1350"/>
        <w:gridCol w:w="1350"/>
        <w:gridCol w:w="248"/>
        <w:gridCol w:w="171"/>
        <w:gridCol w:w="425"/>
        <w:gridCol w:w="506"/>
        <w:gridCol w:w="401"/>
        <w:gridCol w:w="302"/>
        <w:gridCol w:w="605"/>
        <w:gridCol w:w="42"/>
        <w:gridCol w:w="562"/>
        <w:gridCol w:w="303"/>
        <w:gridCol w:w="485"/>
        <w:gridCol w:w="422"/>
        <w:gridCol w:w="907"/>
        <w:gridCol w:w="21"/>
        <w:gridCol w:w="281"/>
        <w:gridCol w:w="605"/>
        <w:gridCol w:w="464"/>
        <w:gridCol w:w="140"/>
        <w:gridCol w:w="303"/>
        <w:gridCol w:w="907"/>
      </w:tblGrid>
      <w:tr w:rsidR="00D167A9" w:rsidRPr="00D167A9" w14:paraId="29371CC9" w14:textId="77777777" w:rsidTr="00D167A9">
        <w:tc>
          <w:tcPr>
            <w:tcW w:w="2948" w:type="dxa"/>
            <w:gridSpan w:val="3"/>
            <w:tcBorders>
              <w:top w:val="single" w:sz="4" w:space="0" w:color="auto"/>
              <w:left w:val="nil"/>
              <w:bottom w:val="single" w:sz="4" w:space="0" w:color="auto"/>
              <w:right w:val="nil"/>
            </w:tcBorders>
            <w:hideMark/>
          </w:tcPr>
          <w:p w14:paraId="146B1C68" w14:textId="77777777" w:rsidR="00D167A9" w:rsidRPr="00D167A9" w:rsidRDefault="00D167A9" w:rsidP="00D167A9">
            <w:r w:rsidRPr="00D167A9">
              <w:rPr>
                <w:i/>
                <w:iCs/>
              </w:rPr>
              <w:t>Emergency power supply</w:t>
            </w:r>
            <w:r w:rsidRPr="00D167A9">
              <w:t xml:space="preserve"> location:</w:t>
            </w:r>
          </w:p>
        </w:tc>
        <w:tc>
          <w:tcPr>
            <w:tcW w:w="7852" w:type="dxa"/>
            <w:gridSpan w:val="19"/>
            <w:tcBorders>
              <w:top w:val="single" w:sz="4" w:space="0" w:color="auto"/>
              <w:left w:val="nil"/>
              <w:bottom w:val="single" w:sz="4" w:space="0" w:color="auto"/>
              <w:right w:val="nil"/>
            </w:tcBorders>
            <w:shd w:val="clear" w:color="auto" w:fill="F2F2F2" w:themeFill="background1" w:themeFillShade="F2"/>
            <w:hideMark/>
          </w:tcPr>
          <w:p w14:paraId="6C2D843E" w14:textId="2BD94968" w:rsidR="00D167A9" w:rsidRPr="00D167A9" w:rsidRDefault="00D167A9" w:rsidP="00D167A9">
            <w:sdt>
              <w:sdtPr>
                <w:rPr>
                  <w:lang w:eastAsia="en-CA"/>
                </w:rPr>
                <w:id w:val="-44751003"/>
                <w:placeholder>
                  <w:docPart w:val="F251391C5A2C46F8AF8356F2086BBA39"/>
                </w:placeholder>
              </w:sdtPr>
              <w:sdtContent>
                <w:r>
                  <w:rPr>
                    <w:lang w:eastAsia="en-CA"/>
                  </w:rPr>
                  <w:t xml:space="preserve"> </w:t>
                </w:r>
              </w:sdtContent>
            </w:sdt>
          </w:p>
        </w:tc>
      </w:tr>
      <w:tr w:rsidR="00D167A9" w:rsidRPr="00D167A9" w14:paraId="3F13AD29" w14:textId="77777777" w:rsidTr="00D167A9">
        <w:tc>
          <w:tcPr>
            <w:tcW w:w="3119" w:type="dxa"/>
            <w:gridSpan w:val="4"/>
            <w:tcBorders>
              <w:top w:val="single" w:sz="4" w:space="0" w:color="auto"/>
              <w:left w:val="nil"/>
              <w:bottom w:val="single" w:sz="4" w:space="0" w:color="auto"/>
              <w:right w:val="nil"/>
            </w:tcBorders>
            <w:hideMark/>
          </w:tcPr>
          <w:p w14:paraId="425811FA" w14:textId="77777777" w:rsidR="00D167A9" w:rsidRPr="00D167A9" w:rsidRDefault="00D167A9" w:rsidP="00D167A9">
            <w:pPr>
              <w:rPr>
                <w:i/>
                <w:iCs/>
              </w:rPr>
            </w:pPr>
            <w:r w:rsidRPr="00D167A9">
              <w:rPr>
                <w:i/>
                <w:iCs/>
              </w:rPr>
              <w:t xml:space="preserve">Emergency power supply </w:t>
            </w:r>
            <w:r w:rsidRPr="00D167A9">
              <w:t>identification:</w:t>
            </w:r>
          </w:p>
        </w:tc>
        <w:tc>
          <w:tcPr>
            <w:tcW w:w="7681" w:type="dxa"/>
            <w:gridSpan w:val="18"/>
            <w:tcBorders>
              <w:top w:val="single" w:sz="4" w:space="0" w:color="auto"/>
              <w:left w:val="nil"/>
              <w:bottom w:val="single" w:sz="4" w:space="0" w:color="auto"/>
              <w:right w:val="nil"/>
            </w:tcBorders>
            <w:shd w:val="clear" w:color="auto" w:fill="F2F2F2" w:themeFill="background1" w:themeFillShade="F2"/>
            <w:hideMark/>
          </w:tcPr>
          <w:p w14:paraId="47B67E2F" w14:textId="788FB62D" w:rsidR="00D167A9" w:rsidRPr="00D167A9" w:rsidRDefault="00D167A9" w:rsidP="00D167A9">
            <w:pPr>
              <w:rPr>
                <w:lang w:eastAsia="en-CA"/>
              </w:rPr>
            </w:pPr>
            <w:sdt>
              <w:sdtPr>
                <w:rPr>
                  <w:lang w:eastAsia="en-CA"/>
                </w:rPr>
                <w:id w:val="-1884779795"/>
                <w:placeholder>
                  <w:docPart w:val="8D5760D8F2404A8796E5D776663227F1"/>
                </w:placeholder>
              </w:sdtPr>
              <w:sdtContent>
                <w:r w:rsidRPr="00D167A9">
                  <w:rPr>
                    <w:lang w:eastAsia="en-CA"/>
                  </w:rPr>
                  <w:t xml:space="preserve"> </w:t>
                </w:r>
                <w:r>
                  <w:rPr>
                    <w:lang w:eastAsia="en-CA"/>
                  </w:rPr>
                  <w:t xml:space="preserve"> </w:t>
                </w:r>
              </w:sdtContent>
            </w:sdt>
          </w:p>
        </w:tc>
      </w:tr>
      <w:tr w:rsidR="00D167A9" w:rsidRPr="00D167A9" w14:paraId="28E5C855" w14:textId="77777777" w:rsidTr="00D167A9">
        <w:tc>
          <w:tcPr>
            <w:tcW w:w="3119" w:type="dxa"/>
            <w:gridSpan w:val="4"/>
            <w:tcBorders>
              <w:top w:val="single" w:sz="4" w:space="0" w:color="auto"/>
              <w:left w:val="nil"/>
              <w:bottom w:val="single" w:sz="4" w:space="0" w:color="auto"/>
              <w:right w:val="nil"/>
            </w:tcBorders>
            <w:hideMark/>
          </w:tcPr>
          <w:p w14:paraId="70E6E0CC" w14:textId="77777777" w:rsidR="00D167A9" w:rsidRPr="00D167A9" w:rsidRDefault="00D167A9" w:rsidP="00D167A9">
            <w:r w:rsidRPr="00D167A9">
              <w:rPr>
                <w:i/>
                <w:iCs/>
              </w:rPr>
              <w:t>Emergency power supply</w:t>
            </w:r>
            <w:r w:rsidRPr="00D167A9">
              <w:t xml:space="preserve"> provided by:</w:t>
            </w:r>
          </w:p>
        </w:tc>
        <w:tc>
          <w:tcPr>
            <w:tcW w:w="7681" w:type="dxa"/>
            <w:gridSpan w:val="18"/>
            <w:tcBorders>
              <w:top w:val="single" w:sz="4" w:space="0" w:color="auto"/>
              <w:left w:val="nil"/>
              <w:bottom w:val="single" w:sz="4" w:space="0" w:color="auto"/>
              <w:right w:val="nil"/>
            </w:tcBorders>
            <w:shd w:val="clear" w:color="auto" w:fill="F2F2F2" w:themeFill="background1" w:themeFillShade="F2"/>
            <w:hideMark/>
          </w:tcPr>
          <w:p w14:paraId="644AE952" w14:textId="77777777" w:rsidR="00D167A9" w:rsidRPr="00D167A9" w:rsidRDefault="00D167A9" w:rsidP="00D167A9">
            <w:pPr>
              <w:rPr>
                <w:lang w:eastAsia="en-CA"/>
              </w:rPr>
            </w:pPr>
            <w:sdt>
              <w:sdtPr>
                <w:rPr>
                  <w:lang w:eastAsia="en-CA"/>
                </w:rPr>
                <w:id w:val="44656315"/>
                <w:placeholder>
                  <w:docPart w:val="109E71E5ABE142DD928BFC90C2EF6B45"/>
                </w:placeholder>
              </w:sdtPr>
              <w:sdtContent>
                <w:r w:rsidRPr="00D167A9">
                  <w:rPr>
                    <w:lang w:eastAsia="en-CA"/>
                  </w:rPr>
                  <w:t xml:space="preserve"> </w:t>
                </w:r>
              </w:sdtContent>
            </w:sdt>
          </w:p>
        </w:tc>
      </w:tr>
      <w:tr w:rsidR="00D167A9" w:rsidRPr="00D167A9" w14:paraId="6B33BF81" w14:textId="77777777" w:rsidTr="00D167A9">
        <w:tc>
          <w:tcPr>
            <w:tcW w:w="1350" w:type="dxa"/>
            <w:tcBorders>
              <w:top w:val="single" w:sz="4" w:space="0" w:color="auto"/>
              <w:left w:val="nil"/>
              <w:bottom w:val="single" w:sz="4" w:space="0" w:color="auto"/>
              <w:right w:val="nil"/>
            </w:tcBorders>
            <w:hideMark/>
          </w:tcPr>
          <w:p w14:paraId="12431AAE" w14:textId="77777777" w:rsidR="00D167A9" w:rsidRPr="00D167A9" w:rsidRDefault="00D167A9" w:rsidP="00D167A9">
            <w:pPr>
              <w:jc w:val="right"/>
              <w:rPr>
                <w:lang w:eastAsia="en-CA"/>
              </w:rPr>
            </w:pPr>
            <w:r w:rsidRPr="00D167A9">
              <w:rPr>
                <w:lang w:eastAsia="en-CA"/>
              </w:rPr>
              <w:t>Batteries</w:t>
            </w:r>
          </w:p>
        </w:tc>
        <w:tc>
          <w:tcPr>
            <w:tcW w:w="1350"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36348B9" w14:textId="6A522C9D" w:rsidR="00D167A9" w:rsidRPr="00D167A9" w:rsidRDefault="00D167A9" w:rsidP="00D167A9">
            <w:pPr>
              <w:rPr>
                <w:lang w:eastAsia="en-CA"/>
              </w:rPr>
            </w:pPr>
            <w:sdt>
              <w:sdtPr>
                <w:rPr>
                  <w:lang w:eastAsia="en-CA"/>
                </w:rPr>
                <w:id w:val="1879586624"/>
                <w14:checkbox>
                  <w14:checked w14:val="0"/>
                  <w14:checkedState w14:val="0050" w14:font="Wingdings 2"/>
                  <w14:uncheckedState w14:val="0020" w14:font="Wingdings 2"/>
                </w14:checkbox>
              </w:sdtPr>
              <w:sdtContent>
                <w:r>
                  <w:rPr>
                    <w:lang w:eastAsia="en-CA"/>
                  </w:rPr>
                  <w:sym w:font="Wingdings 2" w:char="F020"/>
                </w:r>
              </w:sdtContent>
            </w:sdt>
          </w:p>
        </w:tc>
        <w:tc>
          <w:tcPr>
            <w:tcW w:w="1350" w:type="dxa"/>
            <w:gridSpan w:val="4"/>
            <w:tcBorders>
              <w:top w:val="single" w:sz="4" w:space="0" w:color="auto"/>
              <w:left w:val="single" w:sz="4" w:space="0" w:color="auto"/>
              <w:bottom w:val="single" w:sz="4" w:space="0" w:color="auto"/>
              <w:right w:val="nil"/>
            </w:tcBorders>
            <w:hideMark/>
          </w:tcPr>
          <w:p w14:paraId="02E9ADF0" w14:textId="77777777" w:rsidR="00D167A9" w:rsidRPr="00D167A9" w:rsidRDefault="00D167A9" w:rsidP="00D167A9">
            <w:pPr>
              <w:jc w:val="right"/>
              <w:rPr>
                <w:lang w:eastAsia="en-CA"/>
              </w:rPr>
            </w:pPr>
            <w:r w:rsidRPr="00D167A9">
              <w:rPr>
                <w:lang w:eastAsia="en-CA"/>
              </w:rPr>
              <w:t>Generator</w:t>
            </w:r>
          </w:p>
        </w:tc>
        <w:tc>
          <w:tcPr>
            <w:tcW w:w="1350" w:type="dxa"/>
            <w:gridSpan w:val="4"/>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9C283A9" w14:textId="77777777" w:rsidR="00D167A9" w:rsidRPr="00D167A9" w:rsidRDefault="00D167A9" w:rsidP="00D167A9">
            <w:pPr>
              <w:rPr>
                <w:lang w:eastAsia="en-CA"/>
              </w:rPr>
            </w:pPr>
            <w:sdt>
              <w:sdtPr>
                <w:rPr>
                  <w:lang w:eastAsia="en-CA"/>
                </w:rPr>
                <w:id w:val="-162393423"/>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1350" w:type="dxa"/>
            <w:gridSpan w:val="3"/>
            <w:tcBorders>
              <w:top w:val="single" w:sz="4" w:space="0" w:color="auto"/>
              <w:left w:val="single" w:sz="4" w:space="0" w:color="auto"/>
              <w:bottom w:val="single" w:sz="4" w:space="0" w:color="auto"/>
              <w:right w:val="nil"/>
            </w:tcBorders>
            <w:hideMark/>
          </w:tcPr>
          <w:p w14:paraId="1641E26F" w14:textId="77777777" w:rsidR="00D167A9" w:rsidRPr="00D167A9" w:rsidRDefault="00D167A9" w:rsidP="00D167A9">
            <w:pPr>
              <w:jc w:val="right"/>
              <w:rPr>
                <w:lang w:eastAsia="en-CA"/>
              </w:rPr>
            </w:pPr>
            <w:r w:rsidRPr="00D167A9">
              <w:rPr>
                <w:lang w:eastAsia="en-CA"/>
              </w:rPr>
              <w:t>UPS</w:t>
            </w:r>
          </w:p>
        </w:tc>
        <w:tc>
          <w:tcPr>
            <w:tcW w:w="1350" w:type="dxa"/>
            <w:gridSpan w:val="3"/>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898865A" w14:textId="77777777" w:rsidR="00D167A9" w:rsidRPr="00D167A9" w:rsidRDefault="00D167A9" w:rsidP="00D167A9">
            <w:pPr>
              <w:rPr>
                <w:lang w:eastAsia="en-CA"/>
              </w:rPr>
            </w:pPr>
            <w:sdt>
              <w:sdtPr>
                <w:rPr>
                  <w:lang w:eastAsia="en-CA"/>
                </w:rPr>
                <w:id w:val="1237360492"/>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1350" w:type="dxa"/>
            <w:gridSpan w:val="3"/>
            <w:tcBorders>
              <w:top w:val="single" w:sz="4" w:space="0" w:color="auto"/>
              <w:left w:val="single" w:sz="4" w:space="0" w:color="auto"/>
              <w:bottom w:val="single" w:sz="4" w:space="0" w:color="auto"/>
              <w:right w:val="nil"/>
            </w:tcBorders>
            <w:hideMark/>
          </w:tcPr>
          <w:p w14:paraId="0E671639" w14:textId="77777777" w:rsidR="00D167A9" w:rsidRPr="00D167A9" w:rsidRDefault="00D167A9" w:rsidP="00D167A9">
            <w:pPr>
              <w:jc w:val="right"/>
              <w:rPr>
                <w:lang w:eastAsia="en-CA"/>
              </w:rPr>
            </w:pPr>
            <w:r w:rsidRPr="00D167A9">
              <w:rPr>
                <w:lang w:eastAsia="en-CA"/>
              </w:rPr>
              <w:t>Combination</w:t>
            </w:r>
          </w:p>
        </w:tc>
        <w:tc>
          <w:tcPr>
            <w:tcW w:w="1350" w:type="dxa"/>
            <w:gridSpan w:val="3"/>
            <w:tcBorders>
              <w:top w:val="single" w:sz="4" w:space="0" w:color="auto"/>
              <w:left w:val="nil"/>
              <w:bottom w:val="single" w:sz="4" w:space="0" w:color="auto"/>
              <w:right w:val="nil"/>
            </w:tcBorders>
            <w:shd w:val="clear" w:color="auto" w:fill="F2F2F2" w:themeFill="background1" w:themeFillShade="F2"/>
            <w:vAlign w:val="center"/>
            <w:hideMark/>
          </w:tcPr>
          <w:p w14:paraId="23CC2EFF" w14:textId="77777777" w:rsidR="00D167A9" w:rsidRPr="00D167A9" w:rsidRDefault="00D167A9" w:rsidP="00D167A9">
            <w:pPr>
              <w:rPr>
                <w:lang w:eastAsia="en-CA"/>
              </w:rPr>
            </w:pPr>
            <w:sdt>
              <w:sdtPr>
                <w:rPr>
                  <w:lang w:eastAsia="en-CA"/>
                </w:rPr>
                <w:id w:val="1109398953"/>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32722B61" w14:textId="77777777" w:rsidTr="00D167A9">
        <w:tc>
          <w:tcPr>
            <w:tcW w:w="3544" w:type="dxa"/>
            <w:gridSpan w:val="5"/>
            <w:tcBorders>
              <w:top w:val="single" w:sz="4" w:space="0" w:color="auto"/>
              <w:left w:val="nil"/>
              <w:bottom w:val="single" w:sz="4" w:space="0" w:color="auto"/>
              <w:right w:val="single" w:sz="4" w:space="0" w:color="auto"/>
            </w:tcBorders>
            <w:hideMark/>
          </w:tcPr>
          <w:p w14:paraId="3B46B405" w14:textId="77777777" w:rsidR="00D167A9" w:rsidRPr="00D167A9" w:rsidRDefault="00D167A9" w:rsidP="00D167A9">
            <w:pPr>
              <w:rPr>
                <w:lang w:eastAsia="en-CA"/>
              </w:rPr>
            </w:pPr>
            <w:r w:rsidRPr="00D167A9">
              <w:rPr>
                <w:lang w:eastAsia="en-CA"/>
              </w:rPr>
              <w:t>NBC required full load alarm operation time</w:t>
            </w:r>
          </w:p>
        </w:tc>
        <w:tc>
          <w:tcPr>
            <w:tcW w:w="907" w:type="dxa"/>
            <w:gridSpan w:val="2"/>
            <w:tcBorders>
              <w:top w:val="single" w:sz="4" w:space="0" w:color="auto"/>
              <w:left w:val="single" w:sz="4" w:space="0" w:color="auto"/>
              <w:bottom w:val="single" w:sz="4" w:space="0" w:color="auto"/>
              <w:right w:val="nil"/>
            </w:tcBorders>
            <w:hideMark/>
          </w:tcPr>
          <w:p w14:paraId="2274FCE9" w14:textId="77777777" w:rsidR="00D167A9" w:rsidRPr="00D167A9" w:rsidRDefault="00D167A9" w:rsidP="00D167A9">
            <w:pPr>
              <w:jc w:val="right"/>
              <w:rPr>
                <w:lang w:eastAsia="en-CA"/>
              </w:rPr>
            </w:pPr>
            <w:r w:rsidRPr="00D167A9">
              <w:rPr>
                <w:lang w:eastAsia="en-CA"/>
              </w:rPr>
              <w:t>2h</w:t>
            </w:r>
          </w:p>
        </w:tc>
        <w:tc>
          <w:tcPr>
            <w:tcW w:w="907" w:type="dxa"/>
            <w:gridSpan w:val="2"/>
            <w:tcBorders>
              <w:top w:val="single" w:sz="4" w:space="0" w:color="auto"/>
              <w:left w:val="nil"/>
              <w:bottom w:val="single" w:sz="4" w:space="0" w:color="auto"/>
              <w:right w:val="single" w:sz="4" w:space="0" w:color="auto"/>
            </w:tcBorders>
            <w:shd w:val="clear" w:color="auto" w:fill="F2F2F2" w:themeFill="background1" w:themeFillShade="F2"/>
            <w:hideMark/>
          </w:tcPr>
          <w:p w14:paraId="7D1728FE" w14:textId="77777777" w:rsidR="00D167A9" w:rsidRPr="00D167A9" w:rsidRDefault="00D167A9" w:rsidP="00D167A9">
            <w:pPr>
              <w:rPr>
                <w:lang w:eastAsia="en-CA"/>
              </w:rPr>
            </w:pPr>
            <w:sdt>
              <w:sdtPr>
                <w:rPr>
                  <w:lang w:eastAsia="en-CA"/>
                </w:rPr>
                <w:id w:val="1059066215"/>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907" w:type="dxa"/>
            <w:gridSpan w:val="3"/>
            <w:tcBorders>
              <w:top w:val="single" w:sz="4" w:space="0" w:color="auto"/>
              <w:left w:val="single" w:sz="4" w:space="0" w:color="auto"/>
              <w:bottom w:val="single" w:sz="4" w:space="0" w:color="auto"/>
              <w:right w:val="nil"/>
            </w:tcBorders>
            <w:hideMark/>
          </w:tcPr>
          <w:p w14:paraId="7C8C9ADF" w14:textId="77777777" w:rsidR="00D167A9" w:rsidRPr="00D167A9" w:rsidRDefault="00D167A9" w:rsidP="00D167A9">
            <w:pPr>
              <w:jc w:val="right"/>
              <w:rPr>
                <w:lang w:eastAsia="en-CA"/>
              </w:rPr>
            </w:pPr>
            <w:r w:rsidRPr="00D167A9">
              <w:rPr>
                <w:lang w:eastAsia="en-CA"/>
              </w:rPr>
              <w:t>1h</w:t>
            </w:r>
          </w:p>
        </w:tc>
        <w:tc>
          <w:tcPr>
            <w:tcW w:w="907" w:type="dxa"/>
            <w:gridSpan w:val="2"/>
            <w:tcBorders>
              <w:top w:val="single" w:sz="4" w:space="0" w:color="auto"/>
              <w:left w:val="nil"/>
              <w:bottom w:val="single" w:sz="4" w:space="0" w:color="auto"/>
              <w:right w:val="single" w:sz="4" w:space="0" w:color="auto"/>
            </w:tcBorders>
            <w:shd w:val="clear" w:color="auto" w:fill="F2F2F2" w:themeFill="background1" w:themeFillShade="F2"/>
            <w:hideMark/>
          </w:tcPr>
          <w:p w14:paraId="391E4DEE" w14:textId="77777777" w:rsidR="00D167A9" w:rsidRPr="00D167A9" w:rsidRDefault="00D167A9" w:rsidP="00D167A9">
            <w:pPr>
              <w:rPr>
                <w:lang w:eastAsia="en-CA"/>
              </w:rPr>
            </w:pPr>
            <w:sdt>
              <w:sdtPr>
                <w:rPr>
                  <w:lang w:eastAsia="en-CA"/>
                </w:rPr>
                <w:id w:val="-612137016"/>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907" w:type="dxa"/>
            <w:tcBorders>
              <w:top w:val="single" w:sz="4" w:space="0" w:color="auto"/>
              <w:left w:val="single" w:sz="4" w:space="0" w:color="auto"/>
              <w:bottom w:val="single" w:sz="4" w:space="0" w:color="auto"/>
              <w:right w:val="nil"/>
            </w:tcBorders>
            <w:hideMark/>
          </w:tcPr>
          <w:p w14:paraId="5AA0731C" w14:textId="77777777" w:rsidR="00D167A9" w:rsidRPr="00D167A9" w:rsidRDefault="00D167A9" w:rsidP="00D167A9">
            <w:pPr>
              <w:jc w:val="right"/>
              <w:rPr>
                <w:lang w:eastAsia="en-CA"/>
              </w:rPr>
            </w:pPr>
            <w:r w:rsidRPr="00D167A9">
              <w:rPr>
                <w:lang w:eastAsia="en-CA"/>
              </w:rPr>
              <w:t>30min</w:t>
            </w:r>
          </w:p>
        </w:tc>
        <w:tc>
          <w:tcPr>
            <w:tcW w:w="907" w:type="dxa"/>
            <w:gridSpan w:val="3"/>
            <w:tcBorders>
              <w:top w:val="single" w:sz="4" w:space="0" w:color="auto"/>
              <w:left w:val="nil"/>
              <w:bottom w:val="single" w:sz="4" w:space="0" w:color="auto"/>
              <w:right w:val="single" w:sz="4" w:space="0" w:color="auto"/>
            </w:tcBorders>
            <w:shd w:val="clear" w:color="auto" w:fill="F2F2F2" w:themeFill="background1" w:themeFillShade="F2"/>
            <w:hideMark/>
          </w:tcPr>
          <w:p w14:paraId="586CD63B" w14:textId="5D0D2095" w:rsidR="00D167A9" w:rsidRPr="00D167A9" w:rsidRDefault="00D167A9" w:rsidP="00D167A9">
            <w:pPr>
              <w:rPr>
                <w:lang w:eastAsia="en-CA"/>
              </w:rPr>
            </w:pPr>
            <w:sdt>
              <w:sdtPr>
                <w:rPr>
                  <w:lang w:eastAsia="en-CA"/>
                </w:rPr>
                <w:id w:val="1609783092"/>
                <w14:checkbox>
                  <w14:checked w14:val="0"/>
                  <w14:checkedState w14:val="0050" w14:font="Wingdings 2"/>
                  <w14:uncheckedState w14:val="0020" w14:font="Wingdings 2"/>
                </w14:checkbox>
              </w:sdtPr>
              <w:sdtContent>
                <w:r>
                  <w:rPr>
                    <w:lang w:eastAsia="en-CA"/>
                  </w:rPr>
                  <w:sym w:font="Wingdings 2" w:char="F020"/>
                </w:r>
              </w:sdtContent>
            </w:sdt>
          </w:p>
        </w:tc>
        <w:tc>
          <w:tcPr>
            <w:tcW w:w="907" w:type="dxa"/>
            <w:gridSpan w:val="3"/>
            <w:tcBorders>
              <w:top w:val="single" w:sz="4" w:space="0" w:color="auto"/>
              <w:left w:val="single" w:sz="4" w:space="0" w:color="auto"/>
              <w:bottom w:val="single" w:sz="4" w:space="0" w:color="auto"/>
              <w:right w:val="nil"/>
            </w:tcBorders>
            <w:hideMark/>
          </w:tcPr>
          <w:p w14:paraId="62638633" w14:textId="77777777" w:rsidR="00D167A9" w:rsidRPr="00D167A9" w:rsidRDefault="00D167A9" w:rsidP="00D167A9">
            <w:pPr>
              <w:jc w:val="right"/>
              <w:rPr>
                <w:lang w:eastAsia="en-CA"/>
              </w:rPr>
            </w:pPr>
            <w:r w:rsidRPr="00D167A9">
              <w:rPr>
                <w:lang w:eastAsia="en-CA"/>
              </w:rPr>
              <w:t>5 min</w:t>
            </w:r>
          </w:p>
        </w:tc>
        <w:tc>
          <w:tcPr>
            <w:tcW w:w="907" w:type="dxa"/>
            <w:tcBorders>
              <w:top w:val="single" w:sz="4" w:space="0" w:color="auto"/>
              <w:left w:val="nil"/>
              <w:bottom w:val="single" w:sz="4" w:space="0" w:color="auto"/>
              <w:right w:val="nil"/>
            </w:tcBorders>
            <w:shd w:val="clear" w:color="auto" w:fill="F2F2F2" w:themeFill="background1" w:themeFillShade="F2"/>
            <w:hideMark/>
          </w:tcPr>
          <w:p w14:paraId="1F203A88" w14:textId="77777777" w:rsidR="00D167A9" w:rsidRPr="00D167A9" w:rsidRDefault="00D167A9" w:rsidP="00D167A9">
            <w:pPr>
              <w:rPr>
                <w:lang w:eastAsia="en-CA"/>
              </w:rPr>
            </w:pPr>
            <w:sdt>
              <w:sdtPr>
                <w:rPr>
                  <w:lang w:eastAsia="en-CA"/>
                </w:rPr>
                <w:id w:val="-1138646007"/>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144814B5" w14:textId="77777777" w:rsidTr="00D167A9">
        <w:tc>
          <w:tcPr>
            <w:tcW w:w="3544" w:type="dxa"/>
            <w:gridSpan w:val="5"/>
            <w:tcBorders>
              <w:top w:val="single" w:sz="4" w:space="0" w:color="auto"/>
              <w:left w:val="nil"/>
              <w:bottom w:val="single" w:sz="4" w:space="0" w:color="auto"/>
              <w:right w:val="single" w:sz="4" w:space="0" w:color="auto"/>
            </w:tcBorders>
            <w:hideMark/>
          </w:tcPr>
          <w:p w14:paraId="60F6F603" w14:textId="77777777" w:rsidR="00D167A9" w:rsidRPr="00D167A9" w:rsidRDefault="00D167A9" w:rsidP="00D167A9">
            <w:pPr>
              <w:rPr>
                <w:lang w:eastAsia="en-CA"/>
              </w:rPr>
            </w:pPr>
            <w:r w:rsidRPr="00D167A9">
              <w:rPr>
                <w:lang w:eastAsia="en-CA"/>
              </w:rPr>
              <w:t>Installed batteries</w:t>
            </w:r>
          </w:p>
        </w:tc>
        <w:tc>
          <w:tcPr>
            <w:tcW w:w="1209" w:type="dxa"/>
            <w:gridSpan w:val="3"/>
            <w:tcBorders>
              <w:top w:val="single" w:sz="4" w:space="0" w:color="auto"/>
              <w:left w:val="single" w:sz="4" w:space="0" w:color="auto"/>
              <w:bottom w:val="single" w:sz="4" w:space="0" w:color="auto"/>
              <w:right w:val="nil"/>
            </w:tcBorders>
            <w:hideMark/>
          </w:tcPr>
          <w:p w14:paraId="7D48BFC1" w14:textId="77777777" w:rsidR="00D167A9" w:rsidRPr="00D167A9" w:rsidRDefault="00D167A9" w:rsidP="00D167A9">
            <w:pPr>
              <w:jc w:val="right"/>
              <w:rPr>
                <w:lang w:eastAsia="en-CA"/>
              </w:rPr>
            </w:pPr>
            <w:r w:rsidRPr="00D167A9">
              <w:rPr>
                <w:lang w:eastAsia="en-CA"/>
              </w:rPr>
              <w:t>Qty:</w:t>
            </w:r>
          </w:p>
        </w:tc>
        <w:tc>
          <w:tcPr>
            <w:tcW w:w="1209" w:type="dxa"/>
            <w:gridSpan w:val="3"/>
            <w:tcBorders>
              <w:top w:val="single" w:sz="4" w:space="0" w:color="auto"/>
              <w:left w:val="nil"/>
              <w:bottom w:val="single" w:sz="4" w:space="0" w:color="auto"/>
              <w:right w:val="single" w:sz="4" w:space="0" w:color="auto"/>
            </w:tcBorders>
            <w:shd w:val="clear" w:color="auto" w:fill="F2F2F2" w:themeFill="background1" w:themeFillShade="F2"/>
            <w:hideMark/>
          </w:tcPr>
          <w:p w14:paraId="6AF15A2E" w14:textId="51EB59DD" w:rsidR="00D167A9" w:rsidRPr="00D167A9" w:rsidRDefault="00D167A9" w:rsidP="00D167A9">
            <w:pPr>
              <w:rPr>
                <w:lang w:eastAsia="en-CA"/>
              </w:rPr>
            </w:pPr>
            <w:sdt>
              <w:sdtPr>
                <w:rPr>
                  <w:lang w:eastAsia="en-CA"/>
                </w:rPr>
                <w:id w:val="1111558483"/>
                <w:placeholder>
                  <w:docPart w:val="B4AE29DEB70E46CB823639FF34E0DD05"/>
                </w:placeholder>
              </w:sdtPr>
              <w:sdtContent>
                <w:r w:rsidRPr="00D167A9">
                  <w:rPr>
                    <w:lang w:eastAsia="en-CA"/>
                  </w:rPr>
                  <w:t xml:space="preserve"> </w:t>
                </w:r>
                <w:r>
                  <w:rPr>
                    <w:lang w:eastAsia="en-CA"/>
                  </w:rPr>
                  <w:t xml:space="preserve"> </w:t>
                </w:r>
              </w:sdtContent>
            </w:sdt>
          </w:p>
        </w:tc>
        <w:tc>
          <w:tcPr>
            <w:tcW w:w="1210" w:type="dxa"/>
            <w:gridSpan w:val="3"/>
            <w:tcBorders>
              <w:top w:val="single" w:sz="4" w:space="0" w:color="auto"/>
              <w:left w:val="single" w:sz="4" w:space="0" w:color="auto"/>
              <w:bottom w:val="single" w:sz="4" w:space="0" w:color="auto"/>
              <w:right w:val="nil"/>
            </w:tcBorders>
            <w:hideMark/>
          </w:tcPr>
          <w:p w14:paraId="481D7558" w14:textId="77777777" w:rsidR="00D167A9" w:rsidRPr="00D167A9" w:rsidRDefault="00D167A9" w:rsidP="00D167A9">
            <w:pPr>
              <w:jc w:val="right"/>
              <w:rPr>
                <w:lang w:eastAsia="en-CA"/>
              </w:rPr>
            </w:pPr>
            <w:r w:rsidRPr="00D167A9">
              <w:rPr>
                <w:lang w:eastAsia="en-CA"/>
              </w:rPr>
              <w:t>V(dc):</w:t>
            </w:r>
          </w:p>
        </w:tc>
        <w:tc>
          <w:tcPr>
            <w:tcW w:w="1209" w:type="dxa"/>
            <w:gridSpan w:val="3"/>
            <w:tcBorders>
              <w:top w:val="single" w:sz="4" w:space="0" w:color="auto"/>
              <w:left w:val="nil"/>
              <w:bottom w:val="single" w:sz="4" w:space="0" w:color="auto"/>
              <w:right w:val="single" w:sz="4" w:space="0" w:color="auto"/>
            </w:tcBorders>
            <w:shd w:val="clear" w:color="auto" w:fill="F2F2F2" w:themeFill="background1" w:themeFillShade="F2"/>
            <w:hideMark/>
          </w:tcPr>
          <w:p w14:paraId="2D2B9AB2" w14:textId="55E13AEB" w:rsidR="00D167A9" w:rsidRPr="00D167A9" w:rsidRDefault="00D167A9" w:rsidP="00D167A9">
            <w:pPr>
              <w:rPr>
                <w:lang w:eastAsia="en-CA"/>
              </w:rPr>
            </w:pPr>
            <w:sdt>
              <w:sdtPr>
                <w:rPr>
                  <w:lang w:eastAsia="en-CA"/>
                </w:rPr>
                <w:id w:val="-177815357"/>
                <w:placeholder>
                  <w:docPart w:val="618038F71B7B4CE391C95605249FC8F3"/>
                </w:placeholder>
              </w:sdtPr>
              <w:sdtContent>
                <w:r w:rsidRPr="00D167A9">
                  <w:rPr>
                    <w:lang w:eastAsia="en-CA"/>
                  </w:rPr>
                  <w:t xml:space="preserve"> </w:t>
                </w:r>
                <w:r>
                  <w:rPr>
                    <w:lang w:eastAsia="en-CA"/>
                  </w:rPr>
                  <w:t xml:space="preserve"> </w:t>
                </w:r>
              </w:sdtContent>
            </w:sdt>
          </w:p>
        </w:tc>
        <w:tc>
          <w:tcPr>
            <w:tcW w:w="1209" w:type="dxa"/>
            <w:gridSpan w:val="3"/>
            <w:tcBorders>
              <w:top w:val="single" w:sz="4" w:space="0" w:color="auto"/>
              <w:left w:val="single" w:sz="4" w:space="0" w:color="auto"/>
              <w:bottom w:val="single" w:sz="4" w:space="0" w:color="auto"/>
              <w:right w:val="nil"/>
            </w:tcBorders>
            <w:hideMark/>
          </w:tcPr>
          <w:p w14:paraId="7CDA5D73" w14:textId="77777777" w:rsidR="00D167A9" w:rsidRPr="00D167A9" w:rsidRDefault="00D167A9" w:rsidP="00D167A9">
            <w:pPr>
              <w:jc w:val="right"/>
              <w:rPr>
                <w:lang w:eastAsia="en-CA"/>
              </w:rPr>
            </w:pPr>
            <w:proofErr w:type="spellStart"/>
            <w:r w:rsidRPr="00D167A9">
              <w:rPr>
                <w:lang w:eastAsia="en-CA"/>
              </w:rPr>
              <w:t>A</w:t>
            </w:r>
            <w:r w:rsidRPr="00D167A9">
              <w:rPr>
                <w:rFonts w:cs="Calibri"/>
                <w:lang w:eastAsia="en-CA"/>
              </w:rPr>
              <w:t>∙</w:t>
            </w:r>
            <w:r w:rsidRPr="00D167A9">
              <w:rPr>
                <w:lang w:eastAsia="en-CA"/>
              </w:rPr>
              <w:t>h</w:t>
            </w:r>
            <w:proofErr w:type="spellEnd"/>
            <w:r w:rsidRPr="00D167A9">
              <w:rPr>
                <w:lang w:eastAsia="en-CA"/>
              </w:rPr>
              <w:t>:</w:t>
            </w:r>
          </w:p>
        </w:tc>
        <w:tc>
          <w:tcPr>
            <w:tcW w:w="1210" w:type="dxa"/>
            <w:gridSpan w:val="2"/>
            <w:tcBorders>
              <w:top w:val="single" w:sz="4" w:space="0" w:color="auto"/>
              <w:left w:val="nil"/>
              <w:bottom w:val="single" w:sz="4" w:space="0" w:color="auto"/>
              <w:right w:val="nil"/>
            </w:tcBorders>
            <w:shd w:val="clear" w:color="auto" w:fill="F2F2F2" w:themeFill="background1" w:themeFillShade="F2"/>
            <w:hideMark/>
          </w:tcPr>
          <w:p w14:paraId="60400D38" w14:textId="58001AC1" w:rsidR="00D167A9" w:rsidRPr="00D167A9" w:rsidRDefault="00D167A9" w:rsidP="00D167A9">
            <w:pPr>
              <w:rPr>
                <w:lang w:eastAsia="en-CA"/>
              </w:rPr>
            </w:pPr>
            <w:sdt>
              <w:sdtPr>
                <w:rPr>
                  <w:lang w:eastAsia="en-CA"/>
                </w:rPr>
                <w:id w:val="1694420101"/>
                <w:placeholder>
                  <w:docPart w:val="31F7A867BB7F474A9AD04A97532C2821"/>
                </w:placeholder>
              </w:sdtPr>
              <w:sdtContent>
                <w:r w:rsidRPr="00D167A9">
                  <w:rPr>
                    <w:lang w:eastAsia="en-CA"/>
                  </w:rPr>
                  <w:t xml:space="preserve"> </w:t>
                </w:r>
                <w:r>
                  <w:rPr>
                    <w:lang w:eastAsia="en-CA"/>
                  </w:rPr>
                  <w:t xml:space="preserve"> </w:t>
                </w:r>
              </w:sdtContent>
            </w:sdt>
          </w:p>
        </w:tc>
      </w:tr>
    </w:tbl>
    <w:p w14:paraId="2C4F24CB" w14:textId="77777777" w:rsidR="00D167A9" w:rsidRPr="00D167A9" w:rsidRDefault="00D167A9" w:rsidP="00D167A9">
      <w:pPr>
        <w:rPr>
          <w:rFonts w:ascii="Calibri" w:eastAsia="Calibri" w:hAnsi="Calibri" w:cs="Times New Roman"/>
        </w:rPr>
      </w:pPr>
    </w:p>
    <w:p w14:paraId="73434CB2" w14:textId="77777777" w:rsidR="00D167A9" w:rsidRPr="00D167A9" w:rsidRDefault="00D167A9" w:rsidP="00D167A9">
      <w:pPr>
        <w:rPr>
          <w:rFonts w:ascii="Calibri" w:eastAsia="Calibri" w:hAnsi="Calibri" w:cs="Times New Roman"/>
        </w:rPr>
      </w:pPr>
    </w:p>
    <w:tbl>
      <w:tblPr>
        <w:tblStyle w:val="TableGrid5"/>
        <w:tblW w:w="11145" w:type="dxa"/>
        <w:tblInd w:w="0" w:type="dxa"/>
        <w:tblLayout w:type="fixed"/>
        <w:tblLook w:val="04A0" w:firstRow="1" w:lastRow="0" w:firstColumn="1" w:lastColumn="0" w:noHBand="0" w:noVBand="1"/>
      </w:tblPr>
      <w:tblGrid>
        <w:gridCol w:w="566"/>
        <w:gridCol w:w="3738"/>
        <w:gridCol w:w="3492"/>
        <w:gridCol w:w="477"/>
        <w:gridCol w:w="10"/>
        <w:gridCol w:w="576"/>
        <w:gridCol w:w="354"/>
        <w:gridCol w:w="478"/>
        <w:gridCol w:w="10"/>
        <w:gridCol w:w="301"/>
        <w:gridCol w:w="62"/>
        <w:gridCol w:w="708"/>
        <w:gridCol w:w="363"/>
        <w:gridCol w:w="10"/>
      </w:tblGrid>
      <w:tr w:rsidR="00D167A9" w:rsidRPr="00D167A9" w14:paraId="3C747C9B" w14:textId="77777777" w:rsidTr="00D167A9">
        <w:tc>
          <w:tcPr>
            <w:tcW w:w="11146" w:type="dxa"/>
            <w:gridSpan w:val="14"/>
            <w:tcBorders>
              <w:top w:val="single" w:sz="4" w:space="0" w:color="auto"/>
              <w:left w:val="nil"/>
              <w:bottom w:val="single" w:sz="4" w:space="0" w:color="auto"/>
              <w:right w:val="nil"/>
            </w:tcBorders>
            <w:hideMark/>
          </w:tcPr>
          <w:p w14:paraId="77E23768" w14:textId="77777777" w:rsidR="00D167A9" w:rsidRPr="00D167A9" w:rsidRDefault="00D167A9" w:rsidP="00D167A9">
            <w:pPr>
              <w:jc w:val="center"/>
              <w:rPr>
                <w:lang w:eastAsia="en-CA"/>
              </w:rPr>
            </w:pPr>
            <w:r w:rsidRPr="00D167A9">
              <w:t>BATTERY TESTS (Reference: 9.2)</w:t>
            </w:r>
          </w:p>
        </w:tc>
      </w:tr>
      <w:tr w:rsidR="00D167A9" w:rsidRPr="00D167A9" w14:paraId="7BC94414" w14:textId="77777777" w:rsidTr="00D167A9">
        <w:tc>
          <w:tcPr>
            <w:tcW w:w="567" w:type="dxa"/>
            <w:tcBorders>
              <w:top w:val="single" w:sz="4" w:space="0" w:color="auto"/>
              <w:left w:val="nil"/>
              <w:bottom w:val="single" w:sz="4" w:space="0" w:color="auto"/>
              <w:right w:val="single" w:sz="4" w:space="0" w:color="auto"/>
            </w:tcBorders>
            <w:vAlign w:val="center"/>
            <w:hideMark/>
          </w:tcPr>
          <w:p w14:paraId="5BDD0878" w14:textId="77777777" w:rsidR="00D167A9" w:rsidRPr="00D167A9" w:rsidRDefault="00D167A9" w:rsidP="00D167A9">
            <w:r w:rsidRPr="00D167A9">
              <w:t>A</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499ACC58" w14:textId="77777777" w:rsidR="00D167A9" w:rsidRPr="00D167A9" w:rsidRDefault="00D167A9" w:rsidP="00D167A9">
            <w:r w:rsidRPr="00D167A9">
              <w:t>Correct battery type as recommended by manufacturer</w:t>
            </w:r>
          </w:p>
        </w:tc>
        <w:tc>
          <w:tcPr>
            <w:tcW w:w="487" w:type="dxa"/>
            <w:gridSpan w:val="2"/>
            <w:tcBorders>
              <w:top w:val="single" w:sz="4" w:space="0" w:color="auto"/>
              <w:left w:val="single" w:sz="4" w:space="0" w:color="auto"/>
              <w:bottom w:val="single" w:sz="4" w:space="0" w:color="auto"/>
              <w:right w:val="nil"/>
            </w:tcBorders>
            <w:vAlign w:val="center"/>
            <w:hideMark/>
          </w:tcPr>
          <w:p w14:paraId="529E2342"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7BB8C45" w14:textId="309B9230" w:rsidR="00D167A9" w:rsidRPr="00D167A9" w:rsidRDefault="00D167A9" w:rsidP="00D167A9">
            <w:sdt>
              <w:sdtPr>
                <w:rPr>
                  <w:lang w:eastAsia="en-CA"/>
                </w:rPr>
                <w:id w:val="1963995212"/>
                <w14:checkbox>
                  <w14:checked w14:val="0"/>
                  <w14:checkedState w14:val="0050" w14:font="Wingdings 2"/>
                  <w14:uncheckedState w14:val="0020" w14:font="Wingdings 2"/>
                </w14:checkbox>
              </w:sdtPr>
              <w:sdtContent>
                <w:r>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1100FF1F"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E4809BF" w14:textId="77777777" w:rsidR="00D167A9" w:rsidRPr="00D167A9" w:rsidRDefault="00D167A9" w:rsidP="00D167A9">
            <w:sdt>
              <w:sdtPr>
                <w:rPr>
                  <w:lang w:eastAsia="en-CA"/>
                </w:rPr>
                <w:id w:val="558597253"/>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5CAADB26"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21A616E6" w14:textId="77777777" w:rsidR="00D167A9" w:rsidRPr="00D167A9" w:rsidRDefault="00D167A9" w:rsidP="00D167A9">
            <w:sdt>
              <w:sdtPr>
                <w:rPr>
                  <w:lang w:eastAsia="en-CA"/>
                </w:rPr>
                <w:id w:val="1364944817"/>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3826C227" w14:textId="77777777" w:rsidTr="00D167A9">
        <w:tc>
          <w:tcPr>
            <w:tcW w:w="567" w:type="dxa"/>
            <w:tcBorders>
              <w:top w:val="single" w:sz="4" w:space="0" w:color="auto"/>
              <w:left w:val="nil"/>
              <w:bottom w:val="single" w:sz="4" w:space="0" w:color="auto"/>
              <w:right w:val="single" w:sz="4" w:space="0" w:color="auto"/>
            </w:tcBorders>
            <w:vAlign w:val="center"/>
            <w:hideMark/>
          </w:tcPr>
          <w:p w14:paraId="73459AE3" w14:textId="77777777" w:rsidR="00D167A9" w:rsidRPr="00D167A9" w:rsidRDefault="00D167A9" w:rsidP="00D167A9">
            <w:r w:rsidRPr="00D167A9">
              <w:t>B</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5053FEC2" w14:textId="77777777" w:rsidR="00D167A9" w:rsidRPr="00D167A9" w:rsidRDefault="00D167A9" w:rsidP="00D167A9">
            <w:r w:rsidRPr="00D167A9">
              <w:t>Correct battery rating as determined by battery calculations based on full system load.</w:t>
            </w:r>
          </w:p>
        </w:tc>
        <w:tc>
          <w:tcPr>
            <w:tcW w:w="487" w:type="dxa"/>
            <w:gridSpan w:val="2"/>
            <w:tcBorders>
              <w:top w:val="single" w:sz="4" w:space="0" w:color="auto"/>
              <w:left w:val="single" w:sz="4" w:space="0" w:color="auto"/>
              <w:bottom w:val="single" w:sz="4" w:space="0" w:color="auto"/>
              <w:right w:val="nil"/>
            </w:tcBorders>
            <w:vAlign w:val="center"/>
            <w:hideMark/>
          </w:tcPr>
          <w:p w14:paraId="416141E7"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B2A0433" w14:textId="0FC2BCBD" w:rsidR="00D167A9" w:rsidRPr="00D167A9" w:rsidRDefault="00D167A9" w:rsidP="00D167A9">
            <w:pPr>
              <w:rPr>
                <w:lang w:eastAsia="en-CA"/>
              </w:rPr>
            </w:pPr>
            <w:sdt>
              <w:sdtPr>
                <w:rPr>
                  <w:lang w:eastAsia="en-CA"/>
                </w:rPr>
                <w:id w:val="1374969499"/>
                <w14:checkbox>
                  <w14:checked w14:val="0"/>
                  <w14:checkedState w14:val="0050" w14:font="Wingdings 2"/>
                  <w14:uncheckedState w14:val="0020" w14:font="Wingdings 2"/>
                </w14:checkbox>
              </w:sdtPr>
              <w:sdtContent>
                <w:r>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25EFE4BB"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F26A95B" w14:textId="77777777" w:rsidR="00D167A9" w:rsidRPr="00D167A9" w:rsidRDefault="00D167A9" w:rsidP="00D167A9">
            <w:pPr>
              <w:rPr>
                <w:lang w:eastAsia="en-CA"/>
              </w:rPr>
            </w:pPr>
            <w:sdt>
              <w:sdtPr>
                <w:rPr>
                  <w:lang w:eastAsia="en-CA"/>
                </w:rPr>
                <w:id w:val="-1108502777"/>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093BF695"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5C6F629B" w14:textId="77777777" w:rsidR="00D167A9" w:rsidRPr="00D167A9" w:rsidRDefault="00D167A9" w:rsidP="00D167A9">
            <w:pPr>
              <w:rPr>
                <w:lang w:eastAsia="en-CA"/>
              </w:rPr>
            </w:pPr>
            <w:sdt>
              <w:sdtPr>
                <w:rPr>
                  <w:lang w:eastAsia="en-CA"/>
                </w:rPr>
                <w:id w:val="1285921195"/>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357B5333" w14:textId="77777777" w:rsidTr="00D167A9">
        <w:trPr>
          <w:trHeight w:val="113"/>
        </w:trPr>
        <w:tc>
          <w:tcPr>
            <w:tcW w:w="567" w:type="dxa"/>
            <w:vMerge w:val="restart"/>
            <w:tcBorders>
              <w:top w:val="single" w:sz="4" w:space="0" w:color="auto"/>
              <w:left w:val="nil"/>
              <w:bottom w:val="single" w:sz="4" w:space="0" w:color="auto"/>
              <w:right w:val="single" w:sz="4" w:space="0" w:color="auto"/>
            </w:tcBorders>
            <w:vAlign w:val="center"/>
            <w:hideMark/>
          </w:tcPr>
          <w:p w14:paraId="41F336F2" w14:textId="77777777" w:rsidR="00D167A9" w:rsidRPr="00D167A9" w:rsidRDefault="00D167A9" w:rsidP="00D167A9">
            <w:r w:rsidRPr="00D167A9">
              <w:t>C</w:t>
            </w:r>
          </w:p>
        </w:tc>
        <w:tc>
          <w:tcPr>
            <w:tcW w:w="7230"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A8FC785" w14:textId="77777777" w:rsidR="00D167A9" w:rsidRPr="00D167A9" w:rsidRDefault="00D167A9" w:rsidP="00D167A9">
            <w:r w:rsidRPr="00D167A9">
              <w:t xml:space="preserve">Battery voltage with </w:t>
            </w:r>
            <w:r w:rsidRPr="00D167A9">
              <w:rPr>
                <w:i/>
                <w:iCs/>
              </w:rPr>
              <w:t>main power supply</w:t>
            </w:r>
            <w:r w:rsidRPr="00D167A9">
              <w:t xml:space="preserve"> ‘ON’.</w:t>
            </w:r>
          </w:p>
        </w:tc>
        <w:tc>
          <w:tcPr>
            <w:tcW w:w="1063" w:type="dxa"/>
            <w:gridSpan w:val="3"/>
            <w:tcBorders>
              <w:top w:val="single" w:sz="4" w:space="0" w:color="auto"/>
              <w:left w:val="single" w:sz="4" w:space="0" w:color="auto"/>
              <w:bottom w:val="nil"/>
              <w:right w:val="nil"/>
            </w:tcBorders>
            <w:vAlign w:val="center"/>
            <w:hideMark/>
          </w:tcPr>
          <w:p w14:paraId="68E5F87B" w14:textId="77777777" w:rsidR="00D167A9" w:rsidRPr="00D167A9" w:rsidRDefault="00D167A9" w:rsidP="00D167A9">
            <w:pPr>
              <w:rPr>
                <w:lang w:eastAsia="en-CA"/>
              </w:rPr>
            </w:pPr>
            <w:r w:rsidRPr="00D167A9">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hideMark/>
          </w:tcPr>
          <w:p w14:paraId="597A653E" w14:textId="76C2EF13" w:rsidR="00D167A9" w:rsidRPr="00D167A9" w:rsidRDefault="00D167A9" w:rsidP="00D167A9">
            <w:pPr>
              <w:jc w:val="right"/>
              <w:rPr>
                <w:lang w:eastAsia="en-CA"/>
              </w:rPr>
            </w:pPr>
            <w:sdt>
              <w:sdtPr>
                <w:rPr>
                  <w:lang w:eastAsia="en-CA"/>
                </w:rPr>
                <w:id w:val="-1571267624"/>
                <w:placeholder>
                  <w:docPart w:val="6168E0B7941144FCA1FB5858471AC020"/>
                </w:placeholder>
              </w:sdtPr>
              <w:sdtContent>
                <w:r>
                  <w:rPr>
                    <w:lang w:eastAsia="en-CA"/>
                  </w:rPr>
                  <w:t xml:space="preserve"> </w:t>
                </w:r>
              </w:sdtContent>
            </w:sdt>
          </w:p>
        </w:tc>
        <w:tc>
          <w:tcPr>
            <w:tcW w:w="1143" w:type="dxa"/>
            <w:gridSpan w:val="4"/>
            <w:tcBorders>
              <w:top w:val="single" w:sz="4" w:space="0" w:color="auto"/>
              <w:left w:val="nil"/>
              <w:bottom w:val="nil"/>
              <w:right w:val="nil"/>
            </w:tcBorders>
            <w:vAlign w:val="center"/>
            <w:hideMark/>
          </w:tcPr>
          <w:p w14:paraId="478ADE34" w14:textId="77777777" w:rsidR="00D167A9" w:rsidRPr="00D167A9" w:rsidRDefault="00D167A9" w:rsidP="00D167A9">
            <w:pPr>
              <w:rPr>
                <w:lang w:eastAsia="en-CA"/>
              </w:rPr>
            </w:pPr>
            <w:r w:rsidRPr="00D167A9">
              <w:rPr>
                <w:lang w:eastAsia="en-CA"/>
              </w:rPr>
              <w:t>V dc</w:t>
            </w:r>
          </w:p>
        </w:tc>
      </w:tr>
      <w:tr w:rsidR="00D167A9" w:rsidRPr="00D167A9" w14:paraId="2B2B7FDA" w14:textId="77777777" w:rsidTr="00D167A9">
        <w:trPr>
          <w:trHeight w:val="112"/>
        </w:trPr>
        <w:tc>
          <w:tcPr>
            <w:tcW w:w="300" w:type="dxa"/>
            <w:vMerge/>
            <w:tcBorders>
              <w:top w:val="single" w:sz="4" w:space="0" w:color="auto"/>
              <w:left w:val="nil"/>
              <w:bottom w:val="single" w:sz="4" w:space="0" w:color="auto"/>
              <w:right w:val="single" w:sz="4" w:space="0" w:color="auto"/>
            </w:tcBorders>
            <w:vAlign w:val="center"/>
            <w:hideMark/>
          </w:tcPr>
          <w:p w14:paraId="57338AFE" w14:textId="77777777" w:rsidR="00D167A9" w:rsidRPr="00D167A9" w:rsidRDefault="00D167A9" w:rsidP="00D167A9"/>
        </w:tc>
        <w:tc>
          <w:tcPr>
            <w:tcW w:w="600" w:type="dxa"/>
            <w:gridSpan w:val="2"/>
            <w:vMerge/>
            <w:tcBorders>
              <w:top w:val="single" w:sz="4" w:space="0" w:color="auto"/>
              <w:left w:val="single" w:sz="4" w:space="0" w:color="auto"/>
              <w:bottom w:val="single" w:sz="4" w:space="0" w:color="auto"/>
              <w:right w:val="single" w:sz="4" w:space="0" w:color="auto"/>
            </w:tcBorders>
            <w:vAlign w:val="center"/>
            <w:hideMark/>
          </w:tcPr>
          <w:p w14:paraId="6F680657" w14:textId="77777777" w:rsidR="00D167A9" w:rsidRPr="00D167A9" w:rsidRDefault="00D167A9" w:rsidP="00D167A9"/>
        </w:tc>
        <w:tc>
          <w:tcPr>
            <w:tcW w:w="1063" w:type="dxa"/>
            <w:gridSpan w:val="3"/>
            <w:tcBorders>
              <w:top w:val="nil"/>
              <w:left w:val="single" w:sz="4" w:space="0" w:color="auto"/>
              <w:bottom w:val="single" w:sz="4" w:space="0" w:color="auto"/>
              <w:right w:val="nil"/>
            </w:tcBorders>
            <w:vAlign w:val="center"/>
            <w:hideMark/>
          </w:tcPr>
          <w:p w14:paraId="04C8302B" w14:textId="77777777" w:rsidR="00D167A9" w:rsidRPr="00D167A9" w:rsidRDefault="00D167A9" w:rsidP="00D167A9">
            <w:pPr>
              <w:rPr>
                <w:lang w:eastAsia="en-CA"/>
              </w:rPr>
            </w:pPr>
            <w:r w:rsidRPr="00D167A9">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hideMark/>
          </w:tcPr>
          <w:p w14:paraId="0EEC9F24" w14:textId="458C0DEB" w:rsidR="00D167A9" w:rsidRPr="00D167A9" w:rsidRDefault="00D167A9" w:rsidP="00D167A9">
            <w:pPr>
              <w:jc w:val="right"/>
              <w:rPr>
                <w:lang w:eastAsia="en-CA"/>
              </w:rPr>
            </w:pPr>
            <w:sdt>
              <w:sdtPr>
                <w:rPr>
                  <w:lang w:eastAsia="en-CA"/>
                </w:rPr>
                <w:id w:val="-935360389"/>
                <w:placeholder>
                  <w:docPart w:val="6C9B957DFF1E42BCB095DB0325ADE06E"/>
                </w:placeholder>
              </w:sdtPr>
              <w:sdtContent>
                <w:r>
                  <w:rPr>
                    <w:lang w:eastAsia="en-CA"/>
                  </w:rPr>
                  <w:t xml:space="preserve"> </w:t>
                </w:r>
              </w:sdtContent>
            </w:sdt>
          </w:p>
        </w:tc>
        <w:tc>
          <w:tcPr>
            <w:tcW w:w="1143" w:type="dxa"/>
            <w:gridSpan w:val="4"/>
            <w:tcBorders>
              <w:top w:val="nil"/>
              <w:left w:val="nil"/>
              <w:bottom w:val="single" w:sz="4" w:space="0" w:color="auto"/>
              <w:right w:val="nil"/>
            </w:tcBorders>
            <w:vAlign w:val="center"/>
            <w:hideMark/>
          </w:tcPr>
          <w:p w14:paraId="26A1E06D" w14:textId="77777777" w:rsidR="00D167A9" w:rsidRPr="00D167A9" w:rsidRDefault="00D167A9" w:rsidP="00D167A9">
            <w:pPr>
              <w:rPr>
                <w:lang w:eastAsia="en-CA"/>
              </w:rPr>
            </w:pPr>
            <w:r w:rsidRPr="00D167A9">
              <w:rPr>
                <w:lang w:eastAsia="en-CA"/>
              </w:rPr>
              <w:t>A</w:t>
            </w:r>
          </w:p>
        </w:tc>
      </w:tr>
      <w:tr w:rsidR="00D167A9" w:rsidRPr="00D167A9" w14:paraId="0BF2F590" w14:textId="77777777" w:rsidTr="00D167A9">
        <w:trPr>
          <w:trHeight w:val="113"/>
        </w:trPr>
        <w:tc>
          <w:tcPr>
            <w:tcW w:w="567" w:type="dxa"/>
            <w:vMerge w:val="restart"/>
            <w:tcBorders>
              <w:top w:val="single" w:sz="4" w:space="0" w:color="auto"/>
              <w:left w:val="nil"/>
              <w:bottom w:val="single" w:sz="4" w:space="0" w:color="auto"/>
              <w:right w:val="single" w:sz="4" w:space="0" w:color="auto"/>
            </w:tcBorders>
            <w:hideMark/>
          </w:tcPr>
          <w:p w14:paraId="3ED4A842" w14:textId="77777777" w:rsidR="00D167A9" w:rsidRPr="00D167A9" w:rsidRDefault="00D167A9" w:rsidP="00D167A9">
            <w:r w:rsidRPr="00D167A9">
              <w:t>D</w:t>
            </w:r>
          </w:p>
        </w:tc>
        <w:tc>
          <w:tcPr>
            <w:tcW w:w="7230" w:type="dxa"/>
            <w:gridSpan w:val="2"/>
            <w:vMerge w:val="restart"/>
            <w:tcBorders>
              <w:top w:val="single" w:sz="4" w:space="0" w:color="auto"/>
              <w:left w:val="single" w:sz="4" w:space="0" w:color="auto"/>
              <w:bottom w:val="single" w:sz="4" w:space="0" w:color="auto"/>
              <w:right w:val="single" w:sz="4" w:space="0" w:color="auto"/>
            </w:tcBorders>
            <w:hideMark/>
          </w:tcPr>
          <w:p w14:paraId="7F47D28D" w14:textId="77777777" w:rsidR="00D167A9" w:rsidRPr="00D167A9" w:rsidRDefault="00D167A9" w:rsidP="00D167A9">
            <w:r w:rsidRPr="00D167A9">
              <w:t>Battery voltage and current with main power supply ‘OFF’ and fire alarm system in supervisory condition.</w:t>
            </w:r>
          </w:p>
        </w:tc>
        <w:tc>
          <w:tcPr>
            <w:tcW w:w="1063" w:type="dxa"/>
            <w:gridSpan w:val="3"/>
            <w:tcBorders>
              <w:top w:val="single" w:sz="4" w:space="0" w:color="auto"/>
              <w:left w:val="single" w:sz="4" w:space="0" w:color="auto"/>
              <w:bottom w:val="nil"/>
              <w:right w:val="nil"/>
            </w:tcBorders>
            <w:hideMark/>
          </w:tcPr>
          <w:p w14:paraId="01655E9E" w14:textId="77777777" w:rsidR="00D167A9" w:rsidRPr="00D167A9" w:rsidRDefault="00D167A9" w:rsidP="00D167A9">
            <w:pPr>
              <w:rPr>
                <w:lang w:eastAsia="en-CA"/>
              </w:rPr>
            </w:pPr>
            <w:r w:rsidRPr="00D167A9">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hideMark/>
          </w:tcPr>
          <w:p w14:paraId="28EB7C63" w14:textId="4EC34C44" w:rsidR="00D167A9" w:rsidRPr="00D167A9" w:rsidRDefault="00D167A9" w:rsidP="00D167A9">
            <w:pPr>
              <w:jc w:val="right"/>
              <w:rPr>
                <w:lang w:eastAsia="en-CA"/>
              </w:rPr>
            </w:pPr>
            <w:sdt>
              <w:sdtPr>
                <w:rPr>
                  <w:lang w:eastAsia="en-CA"/>
                </w:rPr>
                <w:id w:val="1031157671"/>
                <w:placeholder>
                  <w:docPart w:val="BEE90A25BD3649E2AADF51DAD9C8FC31"/>
                </w:placeholder>
              </w:sdtPr>
              <w:sdtContent>
                <w:r>
                  <w:rPr>
                    <w:lang w:eastAsia="en-CA"/>
                  </w:rPr>
                  <w:t xml:space="preserve"> </w:t>
                </w:r>
                <w:r w:rsidRPr="00D167A9">
                  <w:rPr>
                    <w:lang w:eastAsia="en-CA"/>
                  </w:rPr>
                  <w:t xml:space="preserve"> </w:t>
                </w:r>
              </w:sdtContent>
            </w:sdt>
          </w:p>
        </w:tc>
        <w:tc>
          <w:tcPr>
            <w:tcW w:w="1143" w:type="dxa"/>
            <w:gridSpan w:val="4"/>
            <w:tcBorders>
              <w:top w:val="single" w:sz="4" w:space="0" w:color="auto"/>
              <w:left w:val="nil"/>
              <w:bottom w:val="nil"/>
              <w:right w:val="nil"/>
            </w:tcBorders>
            <w:hideMark/>
          </w:tcPr>
          <w:p w14:paraId="6D0FA327" w14:textId="77777777" w:rsidR="00D167A9" w:rsidRPr="00D167A9" w:rsidRDefault="00D167A9" w:rsidP="00D167A9">
            <w:pPr>
              <w:rPr>
                <w:lang w:eastAsia="en-CA"/>
              </w:rPr>
            </w:pPr>
            <w:r w:rsidRPr="00D167A9">
              <w:rPr>
                <w:lang w:eastAsia="en-CA"/>
              </w:rPr>
              <w:t>V dc</w:t>
            </w:r>
          </w:p>
        </w:tc>
      </w:tr>
      <w:tr w:rsidR="00D167A9" w:rsidRPr="00D167A9" w14:paraId="0D05841C" w14:textId="77777777" w:rsidTr="00D167A9">
        <w:trPr>
          <w:trHeight w:val="112"/>
        </w:trPr>
        <w:tc>
          <w:tcPr>
            <w:tcW w:w="300" w:type="dxa"/>
            <w:vMerge/>
            <w:tcBorders>
              <w:top w:val="single" w:sz="4" w:space="0" w:color="auto"/>
              <w:left w:val="nil"/>
              <w:bottom w:val="single" w:sz="4" w:space="0" w:color="auto"/>
              <w:right w:val="single" w:sz="4" w:space="0" w:color="auto"/>
            </w:tcBorders>
            <w:vAlign w:val="center"/>
            <w:hideMark/>
          </w:tcPr>
          <w:p w14:paraId="02C33DDA" w14:textId="77777777" w:rsidR="00D167A9" w:rsidRPr="00D167A9" w:rsidRDefault="00D167A9" w:rsidP="00D167A9"/>
        </w:tc>
        <w:tc>
          <w:tcPr>
            <w:tcW w:w="600" w:type="dxa"/>
            <w:gridSpan w:val="2"/>
            <w:vMerge/>
            <w:tcBorders>
              <w:top w:val="single" w:sz="4" w:space="0" w:color="auto"/>
              <w:left w:val="single" w:sz="4" w:space="0" w:color="auto"/>
              <w:bottom w:val="single" w:sz="4" w:space="0" w:color="auto"/>
              <w:right w:val="single" w:sz="4" w:space="0" w:color="auto"/>
            </w:tcBorders>
            <w:vAlign w:val="center"/>
            <w:hideMark/>
          </w:tcPr>
          <w:p w14:paraId="172891F0" w14:textId="77777777" w:rsidR="00D167A9" w:rsidRPr="00D167A9" w:rsidRDefault="00D167A9" w:rsidP="00D167A9"/>
        </w:tc>
        <w:tc>
          <w:tcPr>
            <w:tcW w:w="1063" w:type="dxa"/>
            <w:gridSpan w:val="3"/>
            <w:tcBorders>
              <w:top w:val="nil"/>
              <w:left w:val="single" w:sz="4" w:space="0" w:color="auto"/>
              <w:bottom w:val="single" w:sz="4" w:space="0" w:color="auto"/>
              <w:right w:val="nil"/>
            </w:tcBorders>
            <w:hideMark/>
          </w:tcPr>
          <w:p w14:paraId="0A737172" w14:textId="77777777" w:rsidR="00D167A9" w:rsidRPr="00D167A9" w:rsidRDefault="00D167A9" w:rsidP="00D167A9">
            <w:pPr>
              <w:rPr>
                <w:lang w:eastAsia="en-CA"/>
              </w:rPr>
            </w:pPr>
            <w:r w:rsidRPr="00D167A9">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hideMark/>
          </w:tcPr>
          <w:p w14:paraId="09D3D0F3" w14:textId="1A9F7AF4" w:rsidR="00D167A9" w:rsidRPr="00D167A9" w:rsidRDefault="00D167A9" w:rsidP="00D167A9">
            <w:pPr>
              <w:jc w:val="right"/>
              <w:rPr>
                <w:lang w:eastAsia="en-CA"/>
              </w:rPr>
            </w:pPr>
            <w:sdt>
              <w:sdtPr>
                <w:rPr>
                  <w:lang w:eastAsia="en-CA"/>
                </w:rPr>
                <w:id w:val="1079019050"/>
                <w:placeholder>
                  <w:docPart w:val="4061A7C8D4474503BE00874DC0AB6668"/>
                </w:placeholder>
              </w:sdtPr>
              <w:sdtContent>
                <w:r>
                  <w:rPr>
                    <w:lang w:eastAsia="en-CA"/>
                  </w:rPr>
                  <w:t xml:space="preserve"> </w:t>
                </w:r>
                <w:r w:rsidRPr="00D167A9">
                  <w:rPr>
                    <w:lang w:eastAsia="en-CA"/>
                  </w:rPr>
                  <w:t xml:space="preserve"> </w:t>
                </w:r>
              </w:sdtContent>
            </w:sdt>
          </w:p>
        </w:tc>
        <w:tc>
          <w:tcPr>
            <w:tcW w:w="1143" w:type="dxa"/>
            <w:gridSpan w:val="4"/>
            <w:tcBorders>
              <w:top w:val="nil"/>
              <w:left w:val="nil"/>
              <w:bottom w:val="single" w:sz="4" w:space="0" w:color="auto"/>
              <w:right w:val="nil"/>
            </w:tcBorders>
            <w:hideMark/>
          </w:tcPr>
          <w:p w14:paraId="1E03A60A" w14:textId="77777777" w:rsidR="00D167A9" w:rsidRPr="00D167A9" w:rsidRDefault="00D167A9" w:rsidP="00D167A9">
            <w:pPr>
              <w:rPr>
                <w:lang w:eastAsia="en-CA"/>
              </w:rPr>
            </w:pPr>
            <w:r w:rsidRPr="00D167A9">
              <w:rPr>
                <w:lang w:eastAsia="en-CA"/>
              </w:rPr>
              <w:t>A</w:t>
            </w:r>
          </w:p>
        </w:tc>
      </w:tr>
      <w:tr w:rsidR="00D167A9" w:rsidRPr="00D167A9" w14:paraId="090D6A29" w14:textId="77777777" w:rsidTr="00D167A9">
        <w:trPr>
          <w:trHeight w:val="113"/>
        </w:trPr>
        <w:tc>
          <w:tcPr>
            <w:tcW w:w="567" w:type="dxa"/>
            <w:vMerge w:val="restart"/>
            <w:tcBorders>
              <w:top w:val="single" w:sz="4" w:space="0" w:color="auto"/>
              <w:left w:val="nil"/>
              <w:bottom w:val="single" w:sz="4" w:space="0" w:color="auto"/>
              <w:right w:val="single" w:sz="4" w:space="0" w:color="auto"/>
            </w:tcBorders>
            <w:hideMark/>
          </w:tcPr>
          <w:p w14:paraId="27A9DBAC" w14:textId="77777777" w:rsidR="00D167A9" w:rsidRPr="00D167A9" w:rsidRDefault="00D167A9" w:rsidP="00D167A9">
            <w:r w:rsidRPr="00D167A9">
              <w:t>E</w:t>
            </w:r>
          </w:p>
        </w:tc>
        <w:tc>
          <w:tcPr>
            <w:tcW w:w="7230" w:type="dxa"/>
            <w:gridSpan w:val="2"/>
            <w:vMerge w:val="restart"/>
            <w:tcBorders>
              <w:top w:val="single" w:sz="4" w:space="0" w:color="auto"/>
              <w:left w:val="single" w:sz="4" w:space="0" w:color="auto"/>
              <w:bottom w:val="single" w:sz="4" w:space="0" w:color="auto"/>
              <w:right w:val="single" w:sz="4" w:space="0" w:color="auto"/>
            </w:tcBorders>
            <w:hideMark/>
          </w:tcPr>
          <w:p w14:paraId="3A5D237C" w14:textId="77777777" w:rsidR="00D167A9" w:rsidRPr="00D167A9" w:rsidRDefault="00D167A9" w:rsidP="00D167A9">
            <w:r w:rsidRPr="00D167A9">
              <w:t>Battery voltage and current with main power supply ‘OFF’ and fire alarm system in full load alarm condition.</w:t>
            </w:r>
          </w:p>
        </w:tc>
        <w:tc>
          <w:tcPr>
            <w:tcW w:w="1063" w:type="dxa"/>
            <w:gridSpan w:val="3"/>
            <w:tcBorders>
              <w:top w:val="single" w:sz="4" w:space="0" w:color="auto"/>
              <w:left w:val="single" w:sz="4" w:space="0" w:color="auto"/>
              <w:bottom w:val="nil"/>
              <w:right w:val="nil"/>
            </w:tcBorders>
            <w:hideMark/>
          </w:tcPr>
          <w:p w14:paraId="22272943" w14:textId="77777777" w:rsidR="00D167A9" w:rsidRPr="00D167A9" w:rsidRDefault="00D167A9" w:rsidP="00D167A9">
            <w:pPr>
              <w:rPr>
                <w:lang w:eastAsia="en-CA"/>
              </w:rPr>
            </w:pPr>
            <w:r w:rsidRPr="00D167A9">
              <w:rPr>
                <w:lang w:eastAsia="en-CA"/>
              </w:rPr>
              <w:t>Voltage:</w:t>
            </w:r>
          </w:p>
        </w:tc>
        <w:tc>
          <w:tcPr>
            <w:tcW w:w="1143" w:type="dxa"/>
            <w:gridSpan w:val="4"/>
            <w:tcBorders>
              <w:top w:val="single" w:sz="4" w:space="0" w:color="auto"/>
              <w:left w:val="nil"/>
              <w:bottom w:val="nil"/>
              <w:right w:val="nil"/>
            </w:tcBorders>
            <w:shd w:val="clear" w:color="auto" w:fill="F2F2F2" w:themeFill="background1" w:themeFillShade="F2"/>
            <w:hideMark/>
          </w:tcPr>
          <w:p w14:paraId="5366A151" w14:textId="2D634035" w:rsidR="00D167A9" w:rsidRPr="00D167A9" w:rsidRDefault="00D167A9" w:rsidP="00D167A9">
            <w:pPr>
              <w:jc w:val="right"/>
              <w:rPr>
                <w:lang w:eastAsia="en-CA"/>
              </w:rPr>
            </w:pPr>
            <w:sdt>
              <w:sdtPr>
                <w:rPr>
                  <w:lang w:eastAsia="en-CA"/>
                </w:rPr>
                <w:id w:val="1192966564"/>
                <w:placeholder>
                  <w:docPart w:val="91B3E4F71C73443FBCCE0EF8204924FA"/>
                </w:placeholder>
              </w:sdtPr>
              <w:sdtContent>
                <w:r>
                  <w:rPr>
                    <w:lang w:eastAsia="en-CA"/>
                  </w:rPr>
                  <w:t xml:space="preserve"> </w:t>
                </w:r>
              </w:sdtContent>
            </w:sdt>
          </w:p>
        </w:tc>
        <w:tc>
          <w:tcPr>
            <w:tcW w:w="1143" w:type="dxa"/>
            <w:gridSpan w:val="4"/>
            <w:tcBorders>
              <w:top w:val="single" w:sz="4" w:space="0" w:color="auto"/>
              <w:left w:val="nil"/>
              <w:bottom w:val="nil"/>
              <w:right w:val="nil"/>
            </w:tcBorders>
            <w:hideMark/>
          </w:tcPr>
          <w:p w14:paraId="23478030" w14:textId="77777777" w:rsidR="00D167A9" w:rsidRPr="00D167A9" w:rsidRDefault="00D167A9" w:rsidP="00D167A9">
            <w:pPr>
              <w:rPr>
                <w:lang w:eastAsia="en-CA"/>
              </w:rPr>
            </w:pPr>
            <w:r w:rsidRPr="00D167A9">
              <w:rPr>
                <w:lang w:eastAsia="en-CA"/>
              </w:rPr>
              <w:t>V dc</w:t>
            </w:r>
          </w:p>
        </w:tc>
      </w:tr>
      <w:tr w:rsidR="00D167A9" w:rsidRPr="00D167A9" w14:paraId="7D5E8DE8" w14:textId="77777777" w:rsidTr="00D167A9">
        <w:trPr>
          <w:trHeight w:val="112"/>
        </w:trPr>
        <w:tc>
          <w:tcPr>
            <w:tcW w:w="300" w:type="dxa"/>
            <w:vMerge/>
            <w:tcBorders>
              <w:top w:val="single" w:sz="4" w:space="0" w:color="auto"/>
              <w:left w:val="nil"/>
              <w:bottom w:val="single" w:sz="4" w:space="0" w:color="auto"/>
              <w:right w:val="single" w:sz="4" w:space="0" w:color="auto"/>
            </w:tcBorders>
            <w:vAlign w:val="center"/>
            <w:hideMark/>
          </w:tcPr>
          <w:p w14:paraId="62AE6DA0" w14:textId="77777777" w:rsidR="00D167A9" w:rsidRPr="00D167A9" w:rsidRDefault="00D167A9" w:rsidP="00D167A9"/>
        </w:tc>
        <w:tc>
          <w:tcPr>
            <w:tcW w:w="600" w:type="dxa"/>
            <w:gridSpan w:val="2"/>
            <w:vMerge/>
            <w:tcBorders>
              <w:top w:val="single" w:sz="4" w:space="0" w:color="auto"/>
              <w:left w:val="single" w:sz="4" w:space="0" w:color="auto"/>
              <w:bottom w:val="single" w:sz="4" w:space="0" w:color="auto"/>
              <w:right w:val="single" w:sz="4" w:space="0" w:color="auto"/>
            </w:tcBorders>
            <w:vAlign w:val="center"/>
            <w:hideMark/>
          </w:tcPr>
          <w:p w14:paraId="58B07EF2" w14:textId="77777777" w:rsidR="00D167A9" w:rsidRPr="00D167A9" w:rsidRDefault="00D167A9" w:rsidP="00D167A9"/>
        </w:tc>
        <w:tc>
          <w:tcPr>
            <w:tcW w:w="1063" w:type="dxa"/>
            <w:gridSpan w:val="3"/>
            <w:tcBorders>
              <w:top w:val="nil"/>
              <w:left w:val="single" w:sz="4" w:space="0" w:color="auto"/>
              <w:bottom w:val="single" w:sz="4" w:space="0" w:color="auto"/>
              <w:right w:val="nil"/>
            </w:tcBorders>
            <w:hideMark/>
          </w:tcPr>
          <w:p w14:paraId="0602F25E" w14:textId="77777777" w:rsidR="00D167A9" w:rsidRPr="00D167A9" w:rsidRDefault="00D167A9" w:rsidP="00D167A9">
            <w:pPr>
              <w:rPr>
                <w:lang w:eastAsia="en-CA"/>
              </w:rPr>
            </w:pPr>
            <w:r w:rsidRPr="00D167A9">
              <w:rPr>
                <w:lang w:eastAsia="en-CA"/>
              </w:rPr>
              <w:t>Current:</w:t>
            </w:r>
          </w:p>
        </w:tc>
        <w:tc>
          <w:tcPr>
            <w:tcW w:w="1143" w:type="dxa"/>
            <w:gridSpan w:val="4"/>
            <w:tcBorders>
              <w:top w:val="nil"/>
              <w:left w:val="nil"/>
              <w:bottom w:val="single" w:sz="4" w:space="0" w:color="auto"/>
              <w:right w:val="nil"/>
            </w:tcBorders>
            <w:shd w:val="clear" w:color="auto" w:fill="F2F2F2" w:themeFill="background1" w:themeFillShade="F2"/>
            <w:hideMark/>
          </w:tcPr>
          <w:p w14:paraId="3A18BB91" w14:textId="316BE3B4" w:rsidR="00D167A9" w:rsidRPr="00D167A9" w:rsidRDefault="00D167A9" w:rsidP="00D167A9">
            <w:pPr>
              <w:jc w:val="right"/>
              <w:rPr>
                <w:lang w:eastAsia="en-CA"/>
              </w:rPr>
            </w:pPr>
            <w:sdt>
              <w:sdtPr>
                <w:rPr>
                  <w:lang w:eastAsia="en-CA"/>
                </w:rPr>
                <w:id w:val="-1920093143"/>
                <w:placeholder>
                  <w:docPart w:val="AE4DC2D4B9B84086A9347741A4C82406"/>
                </w:placeholder>
              </w:sdtPr>
              <w:sdtContent>
                <w:r>
                  <w:rPr>
                    <w:lang w:eastAsia="en-CA"/>
                  </w:rPr>
                  <w:t xml:space="preserve"> </w:t>
                </w:r>
                <w:r w:rsidRPr="00D167A9">
                  <w:rPr>
                    <w:lang w:eastAsia="en-CA"/>
                  </w:rPr>
                  <w:t xml:space="preserve"> </w:t>
                </w:r>
              </w:sdtContent>
            </w:sdt>
          </w:p>
        </w:tc>
        <w:tc>
          <w:tcPr>
            <w:tcW w:w="1143" w:type="dxa"/>
            <w:gridSpan w:val="4"/>
            <w:tcBorders>
              <w:top w:val="nil"/>
              <w:left w:val="nil"/>
              <w:bottom w:val="single" w:sz="4" w:space="0" w:color="auto"/>
              <w:right w:val="nil"/>
            </w:tcBorders>
            <w:hideMark/>
          </w:tcPr>
          <w:p w14:paraId="61E08516" w14:textId="77777777" w:rsidR="00D167A9" w:rsidRPr="00D167A9" w:rsidRDefault="00D167A9" w:rsidP="00D167A9">
            <w:pPr>
              <w:rPr>
                <w:lang w:eastAsia="en-CA"/>
              </w:rPr>
            </w:pPr>
            <w:r w:rsidRPr="00D167A9">
              <w:rPr>
                <w:lang w:eastAsia="en-CA"/>
              </w:rPr>
              <w:t>A</w:t>
            </w:r>
          </w:p>
        </w:tc>
      </w:tr>
      <w:tr w:rsidR="00D167A9" w:rsidRPr="00D167A9" w14:paraId="61A79525" w14:textId="77777777" w:rsidTr="00D167A9">
        <w:tc>
          <w:tcPr>
            <w:tcW w:w="567" w:type="dxa"/>
            <w:tcBorders>
              <w:top w:val="single" w:sz="4" w:space="0" w:color="auto"/>
              <w:left w:val="nil"/>
              <w:bottom w:val="single" w:sz="4" w:space="0" w:color="auto"/>
              <w:right w:val="single" w:sz="4" w:space="0" w:color="auto"/>
            </w:tcBorders>
            <w:vAlign w:val="center"/>
            <w:hideMark/>
          </w:tcPr>
          <w:p w14:paraId="2F76F338" w14:textId="77777777" w:rsidR="00D167A9" w:rsidRPr="00D167A9" w:rsidRDefault="00D167A9" w:rsidP="00D167A9">
            <w:r w:rsidRPr="00D167A9">
              <w:t>F</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015D8197" w14:textId="77777777" w:rsidR="00D167A9" w:rsidRPr="00D167A9" w:rsidRDefault="00D167A9" w:rsidP="00D167A9">
            <w:r w:rsidRPr="00D167A9">
              <w:t>Battery free of physical damage.</w:t>
            </w:r>
          </w:p>
        </w:tc>
        <w:tc>
          <w:tcPr>
            <w:tcW w:w="487" w:type="dxa"/>
            <w:gridSpan w:val="2"/>
            <w:tcBorders>
              <w:top w:val="single" w:sz="4" w:space="0" w:color="auto"/>
              <w:left w:val="single" w:sz="4" w:space="0" w:color="auto"/>
              <w:bottom w:val="single" w:sz="4" w:space="0" w:color="auto"/>
              <w:right w:val="nil"/>
            </w:tcBorders>
            <w:vAlign w:val="center"/>
            <w:hideMark/>
          </w:tcPr>
          <w:p w14:paraId="7B4133F3"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F72F707" w14:textId="1B565A1C" w:rsidR="00D167A9" w:rsidRPr="00D167A9" w:rsidRDefault="00D167A9" w:rsidP="00D167A9">
            <w:pPr>
              <w:rPr>
                <w:lang w:eastAsia="en-CA"/>
              </w:rPr>
            </w:pPr>
            <w:sdt>
              <w:sdtPr>
                <w:rPr>
                  <w:lang w:eastAsia="en-CA"/>
                </w:rPr>
                <w:id w:val="-608431108"/>
                <w14:checkbox>
                  <w14:checked w14:val="0"/>
                  <w14:checkedState w14:val="0050" w14:font="Wingdings 2"/>
                  <w14:uncheckedState w14:val="0020" w14:font="Wingdings 2"/>
                </w14:checkbox>
              </w:sdtPr>
              <w:sdtContent>
                <w:r>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487B8F66"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7391D50" w14:textId="77777777" w:rsidR="00D167A9" w:rsidRPr="00D167A9" w:rsidRDefault="00D167A9" w:rsidP="00D167A9">
            <w:pPr>
              <w:rPr>
                <w:lang w:eastAsia="en-CA"/>
              </w:rPr>
            </w:pPr>
            <w:sdt>
              <w:sdtPr>
                <w:rPr>
                  <w:lang w:eastAsia="en-CA"/>
                </w:rPr>
                <w:id w:val="131832888"/>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7526570F"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5AE6C1D9" w14:textId="77777777" w:rsidR="00D167A9" w:rsidRPr="00D167A9" w:rsidRDefault="00D167A9" w:rsidP="00D167A9">
            <w:pPr>
              <w:rPr>
                <w:lang w:eastAsia="en-CA"/>
              </w:rPr>
            </w:pPr>
            <w:sdt>
              <w:sdtPr>
                <w:rPr>
                  <w:lang w:eastAsia="en-CA"/>
                </w:rPr>
                <w:id w:val="1812980320"/>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4A0479A8" w14:textId="77777777" w:rsidTr="00D167A9">
        <w:tc>
          <w:tcPr>
            <w:tcW w:w="567" w:type="dxa"/>
            <w:tcBorders>
              <w:top w:val="single" w:sz="4" w:space="0" w:color="auto"/>
              <w:left w:val="nil"/>
              <w:bottom w:val="single" w:sz="4" w:space="0" w:color="auto"/>
              <w:right w:val="single" w:sz="4" w:space="0" w:color="auto"/>
            </w:tcBorders>
            <w:vAlign w:val="center"/>
            <w:hideMark/>
          </w:tcPr>
          <w:p w14:paraId="75119B2F" w14:textId="77777777" w:rsidR="00D167A9" w:rsidRPr="00D167A9" w:rsidRDefault="00D167A9" w:rsidP="00D167A9">
            <w:r w:rsidRPr="00D167A9">
              <w:t>G</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3F7B45BF" w14:textId="77777777" w:rsidR="00D167A9" w:rsidRPr="00D167A9" w:rsidRDefault="00D167A9" w:rsidP="00D167A9">
            <w:r w:rsidRPr="00D167A9">
              <w:t>Battery terminals cleaned and lubricated.</w:t>
            </w:r>
          </w:p>
        </w:tc>
        <w:tc>
          <w:tcPr>
            <w:tcW w:w="487" w:type="dxa"/>
            <w:gridSpan w:val="2"/>
            <w:tcBorders>
              <w:top w:val="single" w:sz="4" w:space="0" w:color="auto"/>
              <w:left w:val="single" w:sz="4" w:space="0" w:color="auto"/>
              <w:bottom w:val="single" w:sz="4" w:space="0" w:color="auto"/>
              <w:right w:val="nil"/>
            </w:tcBorders>
            <w:vAlign w:val="center"/>
            <w:hideMark/>
          </w:tcPr>
          <w:p w14:paraId="772F8AF9"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5F36372" w14:textId="21202451" w:rsidR="00D167A9" w:rsidRPr="00D167A9" w:rsidRDefault="00D167A9" w:rsidP="00D167A9">
            <w:pPr>
              <w:rPr>
                <w:lang w:eastAsia="en-CA"/>
              </w:rPr>
            </w:pPr>
            <w:sdt>
              <w:sdtPr>
                <w:rPr>
                  <w:lang w:eastAsia="en-CA"/>
                </w:rPr>
                <w:id w:val="-700090333"/>
                <w14:checkbox>
                  <w14:checked w14:val="0"/>
                  <w14:checkedState w14:val="0050" w14:font="Wingdings 2"/>
                  <w14:uncheckedState w14:val="0020" w14:font="Wingdings 2"/>
                </w14:checkbox>
              </w:sdtPr>
              <w:sdtContent>
                <w:r>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153B0953"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4E160D7" w14:textId="77777777" w:rsidR="00D167A9" w:rsidRPr="00D167A9" w:rsidRDefault="00D167A9" w:rsidP="00D167A9">
            <w:pPr>
              <w:rPr>
                <w:lang w:eastAsia="en-CA"/>
              </w:rPr>
            </w:pPr>
            <w:sdt>
              <w:sdtPr>
                <w:rPr>
                  <w:lang w:eastAsia="en-CA"/>
                </w:rPr>
                <w:id w:val="752637244"/>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254CC79D"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0D928BA9" w14:textId="77777777" w:rsidR="00D167A9" w:rsidRPr="00D167A9" w:rsidRDefault="00D167A9" w:rsidP="00D167A9">
            <w:pPr>
              <w:rPr>
                <w:lang w:eastAsia="en-CA"/>
              </w:rPr>
            </w:pPr>
            <w:sdt>
              <w:sdtPr>
                <w:rPr>
                  <w:lang w:eastAsia="en-CA"/>
                </w:rPr>
                <w:id w:val="956842020"/>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70361751" w14:textId="77777777" w:rsidTr="00D167A9">
        <w:tc>
          <w:tcPr>
            <w:tcW w:w="567" w:type="dxa"/>
            <w:tcBorders>
              <w:top w:val="single" w:sz="4" w:space="0" w:color="auto"/>
              <w:left w:val="nil"/>
              <w:bottom w:val="single" w:sz="4" w:space="0" w:color="auto"/>
              <w:right w:val="single" w:sz="4" w:space="0" w:color="auto"/>
            </w:tcBorders>
            <w:vAlign w:val="center"/>
            <w:hideMark/>
          </w:tcPr>
          <w:p w14:paraId="28BC02C4" w14:textId="77777777" w:rsidR="00D167A9" w:rsidRPr="00D167A9" w:rsidRDefault="00D167A9" w:rsidP="00D167A9">
            <w:r w:rsidRPr="00D167A9">
              <w:t>H</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4FC2DFC9" w14:textId="77777777" w:rsidR="00D167A9" w:rsidRPr="00D167A9" w:rsidRDefault="00D167A9" w:rsidP="00D167A9">
            <w:r w:rsidRPr="00D167A9">
              <w:t>Battery terminals clamped tightly.</w:t>
            </w:r>
          </w:p>
        </w:tc>
        <w:tc>
          <w:tcPr>
            <w:tcW w:w="487" w:type="dxa"/>
            <w:gridSpan w:val="2"/>
            <w:tcBorders>
              <w:top w:val="single" w:sz="4" w:space="0" w:color="auto"/>
              <w:left w:val="single" w:sz="4" w:space="0" w:color="auto"/>
              <w:bottom w:val="single" w:sz="4" w:space="0" w:color="auto"/>
              <w:right w:val="nil"/>
            </w:tcBorders>
            <w:vAlign w:val="center"/>
            <w:hideMark/>
          </w:tcPr>
          <w:p w14:paraId="020FFFE9"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AD9319C" w14:textId="61D8ACF3" w:rsidR="00D167A9" w:rsidRPr="00D167A9" w:rsidRDefault="00D167A9" w:rsidP="00D167A9">
            <w:pPr>
              <w:rPr>
                <w:lang w:eastAsia="en-CA"/>
              </w:rPr>
            </w:pPr>
            <w:sdt>
              <w:sdtPr>
                <w:rPr>
                  <w:lang w:eastAsia="en-CA"/>
                </w:rPr>
                <w:id w:val="-145822531"/>
                <w14:checkbox>
                  <w14:checked w14:val="0"/>
                  <w14:checkedState w14:val="0050" w14:font="Wingdings 2"/>
                  <w14:uncheckedState w14:val="0020" w14:font="Wingdings 2"/>
                </w14:checkbox>
              </w:sdtPr>
              <w:sdtContent>
                <w:r>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39510EB5"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5AE08D9" w14:textId="77777777" w:rsidR="00D167A9" w:rsidRPr="00D167A9" w:rsidRDefault="00D167A9" w:rsidP="00D167A9">
            <w:pPr>
              <w:rPr>
                <w:lang w:eastAsia="en-CA"/>
              </w:rPr>
            </w:pPr>
            <w:sdt>
              <w:sdtPr>
                <w:rPr>
                  <w:lang w:eastAsia="en-CA"/>
                </w:rPr>
                <w:id w:val="-2065565670"/>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30965788"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12A8C910" w14:textId="77777777" w:rsidR="00D167A9" w:rsidRPr="00D167A9" w:rsidRDefault="00D167A9" w:rsidP="00D167A9">
            <w:pPr>
              <w:rPr>
                <w:lang w:eastAsia="en-CA"/>
              </w:rPr>
            </w:pPr>
            <w:sdt>
              <w:sdtPr>
                <w:rPr>
                  <w:lang w:eastAsia="en-CA"/>
                </w:rPr>
                <w:id w:val="1983033389"/>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5D6B7384" w14:textId="77777777" w:rsidTr="00D167A9">
        <w:tc>
          <w:tcPr>
            <w:tcW w:w="567" w:type="dxa"/>
            <w:tcBorders>
              <w:top w:val="single" w:sz="4" w:space="0" w:color="auto"/>
              <w:left w:val="nil"/>
              <w:bottom w:val="single" w:sz="4" w:space="0" w:color="auto"/>
              <w:right w:val="single" w:sz="4" w:space="0" w:color="auto"/>
            </w:tcBorders>
            <w:vAlign w:val="center"/>
            <w:hideMark/>
          </w:tcPr>
          <w:p w14:paraId="66297A94" w14:textId="77777777" w:rsidR="00D167A9" w:rsidRPr="00D167A9" w:rsidRDefault="00D167A9" w:rsidP="00D167A9">
            <w:r w:rsidRPr="00D167A9">
              <w:t>J</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60507F38" w14:textId="77777777" w:rsidR="00D167A9" w:rsidRPr="00D167A9" w:rsidRDefault="00D167A9" w:rsidP="00D167A9">
            <w:r w:rsidRPr="00D167A9">
              <w:t xml:space="preserve">Specific gravity of electrolyte is within manufacturer’s </w:t>
            </w:r>
            <w:r w:rsidRPr="00D167A9">
              <w:rPr>
                <w:i/>
                <w:iCs/>
              </w:rPr>
              <w:t>specifications</w:t>
            </w:r>
            <w:r w:rsidRPr="00D167A9">
              <w:t>.</w:t>
            </w:r>
          </w:p>
        </w:tc>
        <w:tc>
          <w:tcPr>
            <w:tcW w:w="487" w:type="dxa"/>
            <w:gridSpan w:val="2"/>
            <w:tcBorders>
              <w:top w:val="single" w:sz="4" w:space="0" w:color="auto"/>
              <w:left w:val="single" w:sz="4" w:space="0" w:color="auto"/>
              <w:bottom w:val="single" w:sz="4" w:space="0" w:color="auto"/>
              <w:right w:val="nil"/>
            </w:tcBorders>
            <w:vAlign w:val="center"/>
            <w:hideMark/>
          </w:tcPr>
          <w:p w14:paraId="0B2D6010"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6CAFBAF" w14:textId="77777777" w:rsidR="00D167A9" w:rsidRPr="00D167A9" w:rsidRDefault="00D167A9" w:rsidP="00D167A9">
            <w:pPr>
              <w:rPr>
                <w:lang w:eastAsia="en-CA"/>
              </w:rPr>
            </w:pPr>
            <w:sdt>
              <w:sdtPr>
                <w:rPr>
                  <w:lang w:eastAsia="en-CA"/>
                </w:rPr>
                <w:id w:val="309517715"/>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1426596B"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E41267B" w14:textId="77777777" w:rsidR="00D167A9" w:rsidRPr="00D167A9" w:rsidRDefault="00D167A9" w:rsidP="00D167A9">
            <w:pPr>
              <w:rPr>
                <w:lang w:eastAsia="en-CA"/>
              </w:rPr>
            </w:pPr>
            <w:sdt>
              <w:sdtPr>
                <w:rPr>
                  <w:lang w:eastAsia="en-CA"/>
                </w:rPr>
                <w:id w:val="-1061323369"/>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446DF089"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48B185EB" w14:textId="222CC1D5" w:rsidR="00D167A9" w:rsidRPr="00D167A9" w:rsidRDefault="00D167A9" w:rsidP="00D167A9">
            <w:pPr>
              <w:rPr>
                <w:lang w:eastAsia="en-CA"/>
              </w:rPr>
            </w:pPr>
            <w:sdt>
              <w:sdtPr>
                <w:rPr>
                  <w:lang w:eastAsia="en-CA"/>
                </w:rPr>
                <w:id w:val="2013030454"/>
                <w14:checkbox>
                  <w14:checked w14:val="0"/>
                  <w14:checkedState w14:val="0050" w14:font="Wingdings 2"/>
                  <w14:uncheckedState w14:val="0020" w14:font="Wingdings 2"/>
                </w14:checkbox>
              </w:sdtPr>
              <w:sdtContent>
                <w:r>
                  <w:rPr>
                    <w:lang w:eastAsia="en-CA"/>
                  </w:rPr>
                  <w:sym w:font="Wingdings 2" w:char="F020"/>
                </w:r>
              </w:sdtContent>
            </w:sdt>
          </w:p>
        </w:tc>
      </w:tr>
      <w:tr w:rsidR="00D167A9" w:rsidRPr="00D167A9" w14:paraId="75D91737" w14:textId="77777777" w:rsidTr="00D167A9">
        <w:tc>
          <w:tcPr>
            <w:tcW w:w="567" w:type="dxa"/>
            <w:tcBorders>
              <w:top w:val="single" w:sz="4" w:space="0" w:color="auto"/>
              <w:left w:val="nil"/>
              <w:bottom w:val="single" w:sz="4" w:space="0" w:color="auto"/>
              <w:right w:val="single" w:sz="4" w:space="0" w:color="auto"/>
            </w:tcBorders>
            <w:vAlign w:val="center"/>
            <w:hideMark/>
          </w:tcPr>
          <w:p w14:paraId="7E3B8569" w14:textId="77777777" w:rsidR="00D167A9" w:rsidRPr="00D167A9" w:rsidRDefault="00D167A9" w:rsidP="00D167A9">
            <w:r w:rsidRPr="00D167A9">
              <w:t>K</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4C7A1404" w14:textId="77777777" w:rsidR="00D167A9" w:rsidRPr="00D167A9" w:rsidRDefault="00D167A9" w:rsidP="00D167A9">
            <w:r w:rsidRPr="00D167A9">
              <w:t>Battery free of electrolyte leakage.</w:t>
            </w:r>
          </w:p>
        </w:tc>
        <w:tc>
          <w:tcPr>
            <w:tcW w:w="487" w:type="dxa"/>
            <w:gridSpan w:val="2"/>
            <w:tcBorders>
              <w:top w:val="single" w:sz="4" w:space="0" w:color="auto"/>
              <w:left w:val="single" w:sz="4" w:space="0" w:color="auto"/>
              <w:bottom w:val="single" w:sz="4" w:space="0" w:color="auto"/>
              <w:right w:val="nil"/>
            </w:tcBorders>
            <w:vAlign w:val="center"/>
            <w:hideMark/>
          </w:tcPr>
          <w:p w14:paraId="025EB57F"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6658D07" w14:textId="423D305B" w:rsidR="00D167A9" w:rsidRPr="00D167A9" w:rsidRDefault="00D167A9" w:rsidP="00D167A9">
            <w:pPr>
              <w:rPr>
                <w:lang w:eastAsia="en-CA"/>
              </w:rPr>
            </w:pPr>
            <w:sdt>
              <w:sdtPr>
                <w:rPr>
                  <w:lang w:eastAsia="en-CA"/>
                </w:rPr>
                <w:id w:val="1139916322"/>
                <w14:checkbox>
                  <w14:checked w14:val="0"/>
                  <w14:checkedState w14:val="0050" w14:font="Wingdings 2"/>
                  <w14:uncheckedState w14:val="0020" w14:font="Wingdings 2"/>
                </w14:checkbox>
              </w:sdtPr>
              <w:sdtContent>
                <w:r>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00DFE864"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8E2FA32" w14:textId="77777777" w:rsidR="00D167A9" w:rsidRPr="00D167A9" w:rsidRDefault="00D167A9" w:rsidP="00D167A9">
            <w:pPr>
              <w:rPr>
                <w:lang w:eastAsia="en-CA"/>
              </w:rPr>
            </w:pPr>
            <w:sdt>
              <w:sdtPr>
                <w:rPr>
                  <w:lang w:eastAsia="en-CA"/>
                </w:rPr>
                <w:id w:val="-1979289790"/>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26A50B63"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24B2AE65" w14:textId="77777777" w:rsidR="00D167A9" w:rsidRPr="00D167A9" w:rsidRDefault="00D167A9" w:rsidP="00D167A9">
            <w:pPr>
              <w:rPr>
                <w:lang w:eastAsia="en-CA"/>
              </w:rPr>
            </w:pPr>
            <w:sdt>
              <w:sdtPr>
                <w:rPr>
                  <w:lang w:eastAsia="en-CA"/>
                </w:rPr>
                <w:id w:val="-1839145673"/>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2017F442" w14:textId="77777777" w:rsidTr="00D167A9">
        <w:tc>
          <w:tcPr>
            <w:tcW w:w="567" w:type="dxa"/>
            <w:tcBorders>
              <w:top w:val="single" w:sz="4" w:space="0" w:color="auto"/>
              <w:left w:val="nil"/>
              <w:bottom w:val="single" w:sz="4" w:space="0" w:color="auto"/>
              <w:right w:val="single" w:sz="4" w:space="0" w:color="auto"/>
            </w:tcBorders>
            <w:vAlign w:val="center"/>
            <w:hideMark/>
          </w:tcPr>
          <w:p w14:paraId="245C9C38" w14:textId="77777777" w:rsidR="00D167A9" w:rsidRPr="00D167A9" w:rsidRDefault="00D167A9" w:rsidP="00D167A9">
            <w:r w:rsidRPr="00D167A9">
              <w:t>L</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0FE1DC8D" w14:textId="77777777" w:rsidR="00D167A9" w:rsidRPr="00D167A9" w:rsidRDefault="00D167A9" w:rsidP="00D167A9">
            <w:r w:rsidRPr="00D167A9">
              <w:t>Adequately ventilated.</w:t>
            </w:r>
          </w:p>
        </w:tc>
        <w:tc>
          <w:tcPr>
            <w:tcW w:w="487" w:type="dxa"/>
            <w:gridSpan w:val="2"/>
            <w:tcBorders>
              <w:top w:val="single" w:sz="4" w:space="0" w:color="auto"/>
              <w:left w:val="single" w:sz="4" w:space="0" w:color="auto"/>
              <w:bottom w:val="single" w:sz="4" w:space="0" w:color="auto"/>
              <w:right w:val="nil"/>
            </w:tcBorders>
            <w:vAlign w:val="center"/>
            <w:hideMark/>
          </w:tcPr>
          <w:p w14:paraId="66D6B648"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61BD6AD" w14:textId="03EB458D" w:rsidR="00D167A9" w:rsidRPr="00D167A9" w:rsidRDefault="00D167A9" w:rsidP="00D167A9">
            <w:pPr>
              <w:rPr>
                <w:lang w:eastAsia="en-CA"/>
              </w:rPr>
            </w:pPr>
            <w:sdt>
              <w:sdtPr>
                <w:rPr>
                  <w:lang w:eastAsia="en-CA"/>
                </w:rPr>
                <w:id w:val="-123847666"/>
                <w14:checkbox>
                  <w14:checked w14:val="0"/>
                  <w14:checkedState w14:val="0050" w14:font="Wingdings 2"/>
                  <w14:uncheckedState w14:val="0020" w14:font="Wingdings 2"/>
                </w14:checkbox>
              </w:sdtPr>
              <w:sdtContent>
                <w:r>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0507819E"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C044AEA" w14:textId="77777777" w:rsidR="00D167A9" w:rsidRPr="00D167A9" w:rsidRDefault="00D167A9" w:rsidP="00D167A9">
            <w:pPr>
              <w:rPr>
                <w:lang w:eastAsia="en-CA"/>
              </w:rPr>
            </w:pPr>
            <w:sdt>
              <w:sdtPr>
                <w:rPr>
                  <w:lang w:eastAsia="en-CA"/>
                </w:rPr>
                <w:id w:val="892459209"/>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1BBAB58C"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64D37AB9" w14:textId="77777777" w:rsidR="00D167A9" w:rsidRPr="00D167A9" w:rsidRDefault="00D167A9" w:rsidP="00D167A9">
            <w:pPr>
              <w:rPr>
                <w:lang w:eastAsia="en-CA"/>
              </w:rPr>
            </w:pPr>
            <w:sdt>
              <w:sdtPr>
                <w:rPr>
                  <w:lang w:eastAsia="en-CA"/>
                </w:rPr>
                <w:id w:val="324248144"/>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42EEDF1F" w14:textId="77777777" w:rsidTr="00D167A9">
        <w:tc>
          <w:tcPr>
            <w:tcW w:w="567" w:type="dxa"/>
            <w:tcBorders>
              <w:top w:val="single" w:sz="4" w:space="0" w:color="auto"/>
              <w:left w:val="nil"/>
              <w:bottom w:val="single" w:sz="4" w:space="0" w:color="auto"/>
              <w:right w:val="single" w:sz="4" w:space="0" w:color="auto"/>
            </w:tcBorders>
            <w:vAlign w:val="center"/>
            <w:hideMark/>
          </w:tcPr>
          <w:p w14:paraId="520254C7" w14:textId="77777777" w:rsidR="00D167A9" w:rsidRPr="00D167A9" w:rsidRDefault="00D167A9" w:rsidP="00D167A9">
            <w:r w:rsidRPr="00D167A9">
              <w:t>M</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3E7B371A" w14:textId="77777777" w:rsidR="00D167A9" w:rsidRPr="00D167A9" w:rsidRDefault="00D167A9" w:rsidP="00D167A9">
            <w:r w:rsidRPr="00D167A9">
              <w:t>Battery manufacturer’s date code:</w:t>
            </w:r>
          </w:p>
        </w:tc>
        <w:tc>
          <w:tcPr>
            <w:tcW w:w="1417" w:type="dxa"/>
            <w:gridSpan w:val="4"/>
            <w:tcBorders>
              <w:top w:val="single" w:sz="4" w:space="0" w:color="auto"/>
              <w:left w:val="single" w:sz="4" w:space="0" w:color="auto"/>
              <w:bottom w:val="single" w:sz="4" w:space="0" w:color="auto"/>
              <w:right w:val="nil"/>
            </w:tcBorders>
            <w:vAlign w:val="center"/>
            <w:hideMark/>
          </w:tcPr>
          <w:p w14:paraId="17FDAE00" w14:textId="77777777" w:rsidR="00D167A9" w:rsidRPr="00D167A9" w:rsidRDefault="00D167A9" w:rsidP="00D167A9">
            <w:pPr>
              <w:jc w:val="right"/>
              <w:rPr>
                <w:lang w:eastAsia="en-CA"/>
              </w:rPr>
            </w:pPr>
            <w:r w:rsidRPr="00D167A9">
              <w:rPr>
                <w:lang w:eastAsia="en-CA"/>
              </w:rPr>
              <w:t>Date:</w:t>
            </w:r>
          </w:p>
        </w:tc>
        <w:tc>
          <w:tcPr>
            <w:tcW w:w="1932" w:type="dxa"/>
            <w:gridSpan w:val="7"/>
            <w:tcBorders>
              <w:top w:val="single" w:sz="4" w:space="0" w:color="auto"/>
              <w:left w:val="nil"/>
              <w:bottom w:val="single" w:sz="4" w:space="0" w:color="auto"/>
              <w:right w:val="nil"/>
            </w:tcBorders>
            <w:shd w:val="clear" w:color="auto" w:fill="F2F2F2" w:themeFill="background1" w:themeFillShade="F2"/>
            <w:hideMark/>
          </w:tcPr>
          <w:p w14:paraId="7A08E966" w14:textId="5C9AD439" w:rsidR="00D167A9" w:rsidRPr="00D167A9" w:rsidRDefault="00D167A9" w:rsidP="00D167A9">
            <w:pPr>
              <w:rPr>
                <w:lang w:eastAsia="en-CA"/>
              </w:rPr>
            </w:pPr>
            <w:sdt>
              <w:sdtPr>
                <w:rPr>
                  <w:lang w:eastAsia="en-CA"/>
                </w:rPr>
                <w:id w:val="987360449"/>
                <w:placeholder>
                  <w:docPart w:val="741013D9798C4F5C976F0AB352081315"/>
                </w:placeholder>
              </w:sdtPr>
              <w:sdtContent>
                <w:r>
                  <w:rPr>
                    <w:lang w:eastAsia="en-CA"/>
                  </w:rPr>
                  <w:t xml:space="preserve"> </w:t>
                </w:r>
                <w:r w:rsidRPr="00D167A9">
                  <w:rPr>
                    <w:lang w:eastAsia="en-CA"/>
                  </w:rPr>
                  <w:t xml:space="preserve"> </w:t>
                </w:r>
              </w:sdtContent>
            </w:sdt>
          </w:p>
        </w:tc>
      </w:tr>
      <w:tr w:rsidR="00D167A9" w:rsidRPr="00D167A9" w14:paraId="278368AB" w14:textId="77777777" w:rsidTr="00D167A9">
        <w:tc>
          <w:tcPr>
            <w:tcW w:w="567" w:type="dxa"/>
            <w:tcBorders>
              <w:top w:val="single" w:sz="4" w:space="0" w:color="auto"/>
              <w:left w:val="nil"/>
              <w:bottom w:val="single" w:sz="4" w:space="0" w:color="auto"/>
              <w:right w:val="single" w:sz="4" w:space="0" w:color="auto"/>
            </w:tcBorders>
            <w:vAlign w:val="center"/>
            <w:hideMark/>
          </w:tcPr>
          <w:p w14:paraId="60F285D8" w14:textId="77777777" w:rsidR="00D167A9" w:rsidRPr="00D167A9" w:rsidRDefault="00D167A9" w:rsidP="00D167A9">
            <w:r w:rsidRPr="00D167A9">
              <w:t>N</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5305AAA6" w14:textId="77777777" w:rsidR="00D167A9" w:rsidRPr="00D167A9" w:rsidRDefault="00D167A9" w:rsidP="00D167A9">
            <w:r w:rsidRPr="00D167A9">
              <w:t xml:space="preserve">Disconnection of battery causes </w:t>
            </w:r>
            <w:r w:rsidRPr="00D167A9">
              <w:rPr>
                <w:i/>
                <w:iCs/>
              </w:rPr>
              <w:t>trouble signal</w:t>
            </w:r>
            <w:r w:rsidRPr="00D167A9">
              <w:t xml:space="preserve"> at the fire alarm </w:t>
            </w:r>
            <w:r w:rsidRPr="00D167A9">
              <w:rPr>
                <w:i/>
                <w:iCs/>
              </w:rPr>
              <w:t>control unit</w:t>
            </w:r>
            <w:r w:rsidRPr="00D167A9">
              <w:t>.</w:t>
            </w:r>
          </w:p>
        </w:tc>
        <w:tc>
          <w:tcPr>
            <w:tcW w:w="487" w:type="dxa"/>
            <w:gridSpan w:val="2"/>
            <w:tcBorders>
              <w:top w:val="single" w:sz="4" w:space="0" w:color="auto"/>
              <w:left w:val="single" w:sz="4" w:space="0" w:color="auto"/>
              <w:bottom w:val="single" w:sz="4" w:space="0" w:color="auto"/>
              <w:right w:val="nil"/>
            </w:tcBorders>
            <w:vAlign w:val="center"/>
            <w:hideMark/>
          </w:tcPr>
          <w:p w14:paraId="1B7093D3"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8E3C03F" w14:textId="77777777" w:rsidR="00D167A9" w:rsidRPr="00D167A9" w:rsidRDefault="00D167A9" w:rsidP="00D167A9">
            <w:pPr>
              <w:rPr>
                <w:lang w:eastAsia="en-CA"/>
              </w:rPr>
            </w:pPr>
            <w:sdt>
              <w:sdtPr>
                <w:rPr>
                  <w:lang w:eastAsia="en-CA"/>
                </w:rPr>
                <w:id w:val="95300914"/>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64530C5F"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10E9065" w14:textId="77777777" w:rsidR="00D167A9" w:rsidRPr="00D167A9" w:rsidRDefault="00D167A9" w:rsidP="00D167A9">
            <w:pPr>
              <w:rPr>
                <w:lang w:eastAsia="en-CA"/>
              </w:rPr>
            </w:pPr>
            <w:sdt>
              <w:sdtPr>
                <w:rPr>
                  <w:lang w:eastAsia="en-CA"/>
                </w:rPr>
                <w:id w:val="799646929"/>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06C66483"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040AA5B3" w14:textId="77777777" w:rsidR="00D167A9" w:rsidRPr="00D167A9" w:rsidRDefault="00D167A9" w:rsidP="00D167A9">
            <w:pPr>
              <w:rPr>
                <w:lang w:eastAsia="en-CA"/>
              </w:rPr>
            </w:pPr>
            <w:sdt>
              <w:sdtPr>
                <w:rPr>
                  <w:lang w:eastAsia="en-CA"/>
                </w:rPr>
                <w:id w:val="1044488856"/>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4F68510C" w14:textId="77777777" w:rsidTr="00D167A9">
        <w:tc>
          <w:tcPr>
            <w:tcW w:w="567" w:type="dxa"/>
            <w:vMerge w:val="restart"/>
            <w:tcBorders>
              <w:top w:val="single" w:sz="4" w:space="0" w:color="auto"/>
              <w:left w:val="nil"/>
              <w:bottom w:val="single" w:sz="4" w:space="0" w:color="auto"/>
              <w:right w:val="single" w:sz="4" w:space="0" w:color="auto"/>
            </w:tcBorders>
            <w:vAlign w:val="center"/>
            <w:hideMark/>
          </w:tcPr>
          <w:p w14:paraId="77533B23" w14:textId="77777777" w:rsidR="00D167A9" w:rsidRPr="00D167A9" w:rsidRDefault="00D167A9" w:rsidP="00D167A9">
            <w:r w:rsidRPr="00D167A9">
              <w:t>O</w:t>
            </w:r>
          </w:p>
        </w:tc>
        <w:tc>
          <w:tcPr>
            <w:tcW w:w="10579" w:type="dxa"/>
            <w:gridSpan w:val="13"/>
            <w:tcBorders>
              <w:top w:val="single" w:sz="4" w:space="0" w:color="auto"/>
              <w:left w:val="single" w:sz="4" w:space="0" w:color="auto"/>
              <w:bottom w:val="single" w:sz="4" w:space="0" w:color="auto"/>
              <w:right w:val="nil"/>
            </w:tcBorders>
            <w:vAlign w:val="center"/>
            <w:hideMark/>
          </w:tcPr>
          <w:p w14:paraId="4F10B7CF" w14:textId="77777777" w:rsidR="00D167A9" w:rsidRPr="00D167A9" w:rsidRDefault="00D167A9" w:rsidP="00D167A9">
            <w:pPr>
              <w:rPr>
                <w:lang w:eastAsia="en-CA"/>
              </w:rPr>
            </w:pPr>
            <w:r w:rsidRPr="00D167A9">
              <w:t>Indicate the type of battery tests performed</w:t>
            </w:r>
          </w:p>
        </w:tc>
      </w:tr>
      <w:tr w:rsidR="00D167A9" w:rsidRPr="00D167A9" w14:paraId="358322AA" w14:textId="77777777" w:rsidTr="00D167A9">
        <w:tc>
          <w:tcPr>
            <w:tcW w:w="300" w:type="dxa"/>
            <w:vMerge/>
            <w:tcBorders>
              <w:top w:val="single" w:sz="4" w:space="0" w:color="auto"/>
              <w:left w:val="nil"/>
              <w:bottom w:val="single" w:sz="4" w:space="0" w:color="auto"/>
              <w:right w:val="single" w:sz="4" w:space="0" w:color="auto"/>
            </w:tcBorders>
            <w:vAlign w:val="center"/>
            <w:hideMark/>
          </w:tcPr>
          <w:p w14:paraId="6FFA12D2" w14:textId="77777777" w:rsidR="00D167A9" w:rsidRPr="00D167A9" w:rsidRDefault="00D167A9" w:rsidP="00D167A9"/>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67B0FDD8" w14:textId="77777777" w:rsidR="00D167A9" w:rsidRPr="00D167A9" w:rsidRDefault="00D167A9" w:rsidP="00D167A9">
            <w:pPr>
              <w:numPr>
                <w:ilvl w:val="0"/>
                <w:numId w:val="42"/>
              </w:numPr>
              <w:ind w:left="458" w:hanging="458"/>
              <w:contextualSpacing/>
            </w:pPr>
            <w:r w:rsidRPr="00D167A9">
              <w:t>Required supervisory load for 24 h followed by the full required load operation; or</w:t>
            </w:r>
          </w:p>
        </w:tc>
        <w:tc>
          <w:tcPr>
            <w:tcW w:w="487" w:type="dxa"/>
            <w:gridSpan w:val="2"/>
            <w:tcBorders>
              <w:top w:val="single" w:sz="4" w:space="0" w:color="auto"/>
              <w:left w:val="single" w:sz="4" w:space="0" w:color="auto"/>
              <w:bottom w:val="single" w:sz="4" w:space="0" w:color="auto"/>
              <w:right w:val="nil"/>
            </w:tcBorders>
            <w:vAlign w:val="center"/>
            <w:hideMark/>
          </w:tcPr>
          <w:p w14:paraId="0C07358B"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B9DC275" w14:textId="77777777" w:rsidR="00D167A9" w:rsidRPr="00D167A9" w:rsidRDefault="00D167A9" w:rsidP="00D167A9">
            <w:pPr>
              <w:rPr>
                <w:lang w:eastAsia="en-CA"/>
              </w:rPr>
            </w:pPr>
            <w:sdt>
              <w:sdtPr>
                <w:rPr>
                  <w:lang w:eastAsia="en-CA"/>
                </w:rPr>
                <w:id w:val="99773215"/>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3E39B561"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6F030E4" w14:textId="77777777" w:rsidR="00D167A9" w:rsidRPr="00D167A9" w:rsidRDefault="00D167A9" w:rsidP="00D167A9">
            <w:pPr>
              <w:rPr>
                <w:lang w:eastAsia="en-CA"/>
              </w:rPr>
            </w:pPr>
            <w:sdt>
              <w:sdtPr>
                <w:rPr>
                  <w:lang w:eastAsia="en-CA"/>
                </w:rPr>
                <w:id w:val="-652755897"/>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07906ED4"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4AF85FE1" w14:textId="77777777" w:rsidR="00D167A9" w:rsidRPr="00D167A9" w:rsidRDefault="00D167A9" w:rsidP="00D167A9">
            <w:pPr>
              <w:rPr>
                <w:lang w:eastAsia="en-CA"/>
              </w:rPr>
            </w:pPr>
            <w:sdt>
              <w:sdtPr>
                <w:rPr>
                  <w:lang w:eastAsia="en-CA"/>
                </w:rPr>
                <w:id w:val="1214929944"/>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10BFA699" w14:textId="77777777" w:rsidTr="00D167A9">
        <w:tc>
          <w:tcPr>
            <w:tcW w:w="300" w:type="dxa"/>
            <w:vMerge/>
            <w:tcBorders>
              <w:top w:val="single" w:sz="4" w:space="0" w:color="auto"/>
              <w:left w:val="nil"/>
              <w:bottom w:val="single" w:sz="4" w:space="0" w:color="auto"/>
              <w:right w:val="single" w:sz="4" w:space="0" w:color="auto"/>
            </w:tcBorders>
            <w:vAlign w:val="center"/>
            <w:hideMark/>
          </w:tcPr>
          <w:p w14:paraId="02D5AB21" w14:textId="77777777" w:rsidR="00D167A9" w:rsidRPr="00D167A9" w:rsidRDefault="00D167A9" w:rsidP="00D167A9"/>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5A12BC85" w14:textId="77777777" w:rsidR="00D167A9" w:rsidRPr="00D167A9" w:rsidRDefault="00D167A9" w:rsidP="00D167A9">
            <w:pPr>
              <w:numPr>
                <w:ilvl w:val="0"/>
                <w:numId w:val="42"/>
              </w:numPr>
              <w:ind w:left="458" w:hanging="458"/>
              <w:contextualSpacing/>
            </w:pPr>
            <w:r w:rsidRPr="00D167A9">
              <w:t>Silent accelerated test. (Refer to Annex C1, New Silent Accelerated Test Method); or</w:t>
            </w:r>
          </w:p>
        </w:tc>
        <w:tc>
          <w:tcPr>
            <w:tcW w:w="487" w:type="dxa"/>
            <w:gridSpan w:val="2"/>
            <w:tcBorders>
              <w:top w:val="single" w:sz="4" w:space="0" w:color="auto"/>
              <w:left w:val="single" w:sz="4" w:space="0" w:color="auto"/>
              <w:bottom w:val="single" w:sz="4" w:space="0" w:color="auto"/>
              <w:right w:val="nil"/>
            </w:tcBorders>
            <w:vAlign w:val="center"/>
            <w:hideMark/>
          </w:tcPr>
          <w:p w14:paraId="1BD7289E"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83DE7E7" w14:textId="3EA8533B" w:rsidR="00D167A9" w:rsidRPr="00D167A9" w:rsidRDefault="00D167A9" w:rsidP="00D167A9">
            <w:pPr>
              <w:rPr>
                <w:lang w:eastAsia="en-CA"/>
              </w:rPr>
            </w:pPr>
            <w:sdt>
              <w:sdtPr>
                <w:rPr>
                  <w:lang w:eastAsia="en-CA"/>
                </w:rPr>
                <w:id w:val="1545858854"/>
                <w14:checkbox>
                  <w14:checked w14:val="0"/>
                  <w14:checkedState w14:val="0050" w14:font="Wingdings 2"/>
                  <w14:uncheckedState w14:val="0020" w14:font="Wingdings 2"/>
                </w14:checkbox>
              </w:sdtPr>
              <w:sdtContent>
                <w:r>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69F64CBA"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8EA642C" w14:textId="77777777" w:rsidR="00D167A9" w:rsidRPr="00D167A9" w:rsidRDefault="00D167A9" w:rsidP="00D167A9">
            <w:pPr>
              <w:rPr>
                <w:lang w:eastAsia="en-CA"/>
              </w:rPr>
            </w:pPr>
            <w:sdt>
              <w:sdtPr>
                <w:rPr>
                  <w:lang w:eastAsia="en-CA"/>
                </w:rPr>
                <w:id w:val="-150912648"/>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4311B557"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19669DC7" w14:textId="77777777" w:rsidR="00D167A9" w:rsidRPr="00D167A9" w:rsidRDefault="00D167A9" w:rsidP="00D167A9">
            <w:pPr>
              <w:rPr>
                <w:lang w:eastAsia="en-CA"/>
              </w:rPr>
            </w:pPr>
            <w:sdt>
              <w:sdtPr>
                <w:rPr>
                  <w:lang w:eastAsia="en-CA"/>
                </w:rPr>
                <w:id w:val="-570731928"/>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36073C5F" w14:textId="77777777" w:rsidTr="00D167A9">
        <w:trPr>
          <w:gridAfter w:val="1"/>
          <w:wAfter w:w="10" w:type="dxa"/>
        </w:trPr>
        <w:tc>
          <w:tcPr>
            <w:tcW w:w="300" w:type="dxa"/>
            <w:vMerge/>
            <w:tcBorders>
              <w:top w:val="single" w:sz="4" w:space="0" w:color="auto"/>
              <w:left w:val="nil"/>
              <w:bottom w:val="single" w:sz="4" w:space="0" w:color="auto"/>
              <w:right w:val="single" w:sz="4" w:space="0" w:color="auto"/>
            </w:tcBorders>
            <w:vAlign w:val="center"/>
            <w:hideMark/>
          </w:tcPr>
          <w:p w14:paraId="2367041D" w14:textId="77777777" w:rsidR="00D167A9" w:rsidRPr="00D167A9" w:rsidRDefault="00D167A9" w:rsidP="00D167A9"/>
        </w:tc>
        <w:tc>
          <w:tcPr>
            <w:tcW w:w="3738" w:type="dxa"/>
            <w:tcBorders>
              <w:top w:val="single" w:sz="4" w:space="0" w:color="auto"/>
              <w:left w:val="single" w:sz="4" w:space="0" w:color="auto"/>
              <w:bottom w:val="single" w:sz="4" w:space="0" w:color="auto"/>
              <w:right w:val="nil"/>
            </w:tcBorders>
            <w:vAlign w:val="center"/>
            <w:hideMark/>
          </w:tcPr>
          <w:p w14:paraId="42159FC8" w14:textId="77777777" w:rsidR="00D167A9" w:rsidRPr="00D167A9" w:rsidRDefault="00D167A9" w:rsidP="00D167A9">
            <w:pPr>
              <w:numPr>
                <w:ilvl w:val="0"/>
                <w:numId w:val="42"/>
              </w:numPr>
              <w:ind w:left="458" w:hanging="458"/>
              <w:contextualSpacing/>
            </w:pPr>
            <w:r w:rsidRPr="00D167A9">
              <w:t>Battery manufacturer’s method. Specify:</w:t>
            </w:r>
          </w:p>
        </w:tc>
        <w:tc>
          <w:tcPr>
            <w:tcW w:w="3492" w:type="dxa"/>
            <w:tcBorders>
              <w:top w:val="single" w:sz="4" w:space="0" w:color="auto"/>
              <w:left w:val="nil"/>
              <w:bottom w:val="single" w:sz="4" w:space="0" w:color="auto"/>
              <w:right w:val="single" w:sz="4" w:space="0" w:color="auto"/>
            </w:tcBorders>
            <w:shd w:val="clear" w:color="auto" w:fill="F2F2F2" w:themeFill="background1" w:themeFillShade="F2"/>
            <w:hideMark/>
          </w:tcPr>
          <w:p w14:paraId="529F8DED" w14:textId="77777777" w:rsidR="00D167A9" w:rsidRPr="00D167A9" w:rsidRDefault="00D167A9" w:rsidP="00D167A9">
            <w:sdt>
              <w:sdtPr>
                <w:rPr>
                  <w:lang w:eastAsia="en-CA"/>
                </w:rPr>
                <w:id w:val="-1477212972"/>
                <w:placeholder>
                  <w:docPart w:val="4F60A9118650429EAD919DFA88951EB2"/>
                </w:placeholder>
              </w:sdtPr>
              <w:sdtContent>
                <w:r w:rsidRPr="00D167A9">
                  <w:rPr>
                    <w:lang w:eastAsia="en-CA"/>
                  </w:rPr>
                  <w:t xml:space="preserve"> </w:t>
                </w:r>
              </w:sdtContent>
            </w:sdt>
          </w:p>
        </w:tc>
        <w:tc>
          <w:tcPr>
            <w:tcW w:w="477" w:type="dxa"/>
            <w:tcBorders>
              <w:top w:val="single" w:sz="4" w:space="0" w:color="auto"/>
              <w:left w:val="single" w:sz="4" w:space="0" w:color="auto"/>
              <w:bottom w:val="single" w:sz="4" w:space="0" w:color="auto"/>
              <w:right w:val="nil"/>
            </w:tcBorders>
            <w:vAlign w:val="center"/>
            <w:hideMark/>
          </w:tcPr>
          <w:p w14:paraId="4E14A7DF" w14:textId="77777777" w:rsidR="00D167A9" w:rsidRPr="00D167A9" w:rsidRDefault="00D167A9" w:rsidP="00D167A9">
            <w:r w:rsidRPr="00D167A9">
              <w:t>Yes</w:t>
            </w:r>
          </w:p>
        </w:tc>
        <w:tc>
          <w:tcPr>
            <w:tcW w:w="940" w:type="dxa"/>
            <w:gridSpan w:val="3"/>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978E9A3" w14:textId="77777777" w:rsidR="00D167A9" w:rsidRPr="00D167A9" w:rsidRDefault="00D167A9" w:rsidP="00D167A9">
            <w:pPr>
              <w:rPr>
                <w:lang w:eastAsia="en-CA"/>
              </w:rPr>
            </w:pPr>
            <w:sdt>
              <w:sdtPr>
                <w:rPr>
                  <w:lang w:eastAsia="en-CA"/>
                </w:rPr>
                <w:id w:val="304129561"/>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478" w:type="dxa"/>
            <w:tcBorders>
              <w:top w:val="single" w:sz="4" w:space="0" w:color="auto"/>
              <w:left w:val="single" w:sz="4" w:space="0" w:color="auto"/>
              <w:bottom w:val="single" w:sz="4" w:space="0" w:color="auto"/>
              <w:right w:val="nil"/>
            </w:tcBorders>
            <w:vAlign w:val="center"/>
            <w:hideMark/>
          </w:tcPr>
          <w:p w14:paraId="7EA7BA99" w14:textId="77777777" w:rsidR="00D167A9" w:rsidRPr="00D167A9" w:rsidRDefault="00D167A9" w:rsidP="00D167A9">
            <w:r w:rsidRPr="00D167A9">
              <w:t>No</w:t>
            </w:r>
          </w:p>
        </w:tc>
        <w:tc>
          <w:tcPr>
            <w:tcW w:w="373" w:type="dxa"/>
            <w:gridSpan w:val="3"/>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3AE7C1E" w14:textId="77777777" w:rsidR="00D167A9" w:rsidRPr="00D167A9" w:rsidRDefault="00D167A9" w:rsidP="00D167A9">
            <w:pPr>
              <w:rPr>
                <w:lang w:eastAsia="en-CA"/>
              </w:rPr>
            </w:pPr>
            <w:sdt>
              <w:sdtPr>
                <w:rPr>
                  <w:lang w:eastAsia="en-CA"/>
                </w:rPr>
                <w:id w:val="1879586380"/>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57DC3A2D" w14:textId="77777777" w:rsidR="00D167A9" w:rsidRPr="00D167A9" w:rsidRDefault="00D167A9" w:rsidP="00D167A9">
            <w:r w:rsidRPr="00D167A9">
              <w:t>N/A</w:t>
            </w:r>
          </w:p>
        </w:tc>
        <w:tc>
          <w:tcPr>
            <w:tcW w:w="363" w:type="dxa"/>
            <w:tcBorders>
              <w:top w:val="single" w:sz="4" w:space="0" w:color="auto"/>
              <w:left w:val="nil"/>
              <w:bottom w:val="single" w:sz="4" w:space="0" w:color="auto"/>
              <w:right w:val="nil"/>
            </w:tcBorders>
            <w:shd w:val="clear" w:color="auto" w:fill="F2F2F2" w:themeFill="background1" w:themeFillShade="F2"/>
            <w:vAlign w:val="center"/>
            <w:hideMark/>
          </w:tcPr>
          <w:p w14:paraId="36B0C1CA" w14:textId="77777777" w:rsidR="00D167A9" w:rsidRPr="00D167A9" w:rsidRDefault="00D167A9" w:rsidP="00D167A9">
            <w:pPr>
              <w:rPr>
                <w:lang w:eastAsia="en-CA"/>
              </w:rPr>
            </w:pPr>
            <w:sdt>
              <w:sdtPr>
                <w:rPr>
                  <w:lang w:eastAsia="en-CA"/>
                </w:rPr>
                <w:id w:val="1421059684"/>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2AD3230D" w14:textId="77777777" w:rsidTr="00D167A9">
        <w:trPr>
          <w:gridAfter w:val="1"/>
          <w:wAfter w:w="10" w:type="dxa"/>
        </w:trPr>
        <w:tc>
          <w:tcPr>
            <w:tcW w:w="567" w:type="dxa"/>
            <w:tcBorders>
              <w:top w:val="single" w:sz="4" w:space="0" w:color="auto"/>
              <w:left w:val="nil"/>
              <w:bottom w:val="single" w:sz="4" w:space="0" w:color="auto"/>
              <w:right w:val="single" w:sz="4" w:space="0" w:color="auto"/>
            </w:tcBorders>
            <w:vAlign w:val="center"/>
            <w:hideMark/>
          </w:tcPr>
          <w:p w14:paraId="4EA3E81F" w14:textId="77777777" w:rsidR="00D167A9" w:rsidRPr="00D167A9" w:rsidRDefault="00D167A9" w:rsidP="00D167A9">
            <w:r w:rsidRPr="00D167A9">
              <w:t>P</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010CBE6A" w14:textId="77777777" w:rsidR="00D167A9" w:rsidRPr="00D167A9" w:rsidRDefault="00D167A9" w:rsidP="00D167A9">
            <w:pPr>
              <w:rPr>
                <w:lang w:eastAsia="en-CA"/>
              </w:rPr>
            </w:pPr>
            <w:r w:rsidRPr="00D167A9">
              <w:rPr>
                <w:lang w:eastAsia="en-CA"/>
              </w:rPr>
              <w:t>Record calculated battery capacity (Refer to Annex C2).</w:t>
            </w:r>
          </w:p>
        </w:tc>
        <w:tc>
          <w:tcPr>
            <w:tcW w:w="2268" w:type="dxa"/>
            <w:gridSpan w:val="8"/>
            <w:tcBorders>
              <w:top w:val="single" w:sz="4" w:space="0" w:color="auto"/>
              <w:left w:val="single" w:sz="4" w:space="0" w:color="auto"/>
              <w:bottom w:val="single" w:sz="4" w:space="0" w:color="auto"/>
              <w:right w:val="nil"/>
            </w:tcBorders>
            <w:shd w:val="clear" w:color="auto" w:fill="F2F2F2" w:themeFill="background1" w:themeFillShade="F2"/>
            <w:hideMark/>
          </w:tcPr>
          <w:p w14:paraId="60F1911E" w14:textId="516B96A8" w:rsidR="00D167A9" w:rsidRPr="00D167A9" w:rsidRDefault="00D167A9" w:rsidP="00D167A9">
            <w:pPr>
              <w:jc w:val="right"/>
              <w:rPr>
                <w:lang w:eastAsia="en-CA"/>
              </w:rPr>
            </w:pPr>
            <w:sdt>
              <w:sdtPr>
                <w:rPr>
                  <w:lang w:eastAsia="en-CA"/>
                </w:rPr>
                <w:id w:val="-1510977728"/>
                <w:placeholder>
                  <w:docPart w:val="BC4826C3580E4E37ABB560F43310EE47"/>
                </w:placeholder>
              </w:sdtPr>
              <w:sdtContent>
                <w:r>
                  <w:rPr>
                    <w:lang w:eastAsia="en-CA"/>
                  </w:rPr>
                  <w:t xml:space="preserve"> </w:t>
                </w:r>
                <w:r w:rsidRPr="00D167A9">
                  <w:rPr>
                    <w:lang w:eastAsia="en-CA"/>
                  </w:rPr>
                  <w:t xml:space="preserve"> </w:t>
                </w:r>
              </w:sdtContent>
            </w:sdt>
          </w:p>
        </w:tc>
        <w:tc>
          <w:tcPr>
            <w:tcW w:w="1071" w:type="dxa"/>
            <w:gridSpan w:val="2"/>
            <w:tcBorders>
              <w:top w:val="single" w:sz="4" w:space="0" w:color="auto"/>
              <w:left w:val="nil"/>
              <w:bottom w:val="single" w:sz="4" w:space="0" w:color="auto"/>
              <w:right w:val="nil"/>
            </w:tcBorders>
            <w:vAlign w:val="center"/>
            <w:hideMark/>
          </w:tcPr>
          <w:p w14:paraId="2E5916F9" w14:textId="77777777" w:rsidR="00D167A9" w:rsidRPr="00D167A9" w:rsidRDefault="00D167A9" w:rsidP="00D167A9">
            <w:pPr>
              <w:rPr>
                <w:lang w:eastAsia="en-CA"/>
              </w:rPr>
            </w:pPr>
            <w:proofErr w:type="spellStart"/>
            <w:r w:rsidRPr="00D167A9">
              <w:rPr>
                <w:lang w:eastAsia="en-CA"/>
              </w:rPr>
              <w:t>A</w:t>
            </w:r>
            <w:r w:rsidRPr="00D167A9">
              <w:rPr>
                <w:rFonts w:cs="Calibri"/>
                <w:lang w:eastAsia="en-CA"/>
              </w:rPr>
              <w:t>∙</w:t>
            </w:r>
            <w:r w:rsidRPr="00D167A9">
              <w:rPr>
                <w:lang w:eastAsia="en-CA"/>
              </w:rPr>
              <w:t>h</w:t>
            </w:r>
            <w:proofErr w:type="spellEnd"/>
          </w:p>
        </w:tc>
      </w:tr>
      <w:tr w:rsidR="00D167A9" w:rsidRPr="00D167A9" w14:paraId="79D99420" w14:textId="77777777" w:rsidTr="00D167A9">
        <w:trPr>
          <w:gridAfter w:val="1"/>
          <w:wAfter w:w="10" w:type="dxa"/>
        </w:trPr>
        <w:tc>
          <w:tcPr>
            <w:tcW w:w="567" w:type="dxa"/>
            <w:tcBorders>
              <w:top w:val="single" w:sz="4" w:space="0" w:color="auto"/>
              <w:left w:val="nil"/>
              <w:bottom w:val="single" w:sz="4" w:space="0" w:color="auto"/>
              <w:right w:val="single" w:sz="4" w:space="0" w:color="auto"/>
            </w:tcBorders>
            <w:vAlign w:val="center"/>
            <w:hideMark/>
          </w:tcPr>
          <w:p w14:paraId="00F48657" w14:textId="77777777" w:rsidR="00D167A9" w:rsidRPr="00D167A9" w:rsidRDefault="00D167A9" w:rsidP="00D167A9">
            <w:r w:rsidRPr="00D167A9">
              <w:t>Q</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3FD25833" w14:textId="77777777" w:rsidR="00D167A9" w:rsidRPr="00D167A9" w:rsidRDefault="00D167A9" w:rsidP="00D167A9">
            <w:pPr>
              <w:rPr>
                <w:lang w:eastAsia="en-CA"/>
              </w:rPr>
            </w:pPr>
            <w:r w:rsidRPr="00D167A9">
              <w:rPr>
                <w:lang w:eastAsia="en-CA"/>
              </w:rPr>
              <w:t>Record battery terminal voltage after completion of tests.</w:t>
            </w:r>
          </w:p>
        </w:tc>
        <w:tc>
          <w:tcPr>
            <w:tcW w:w="2268" w:type="dxa"/>
            <w:gridSpan w:val="8"/>
            <w:tcBorders>
              <w:top w:val="single" w:sz="4" w:space="0" w:color="auto"/>
              <w:left w:val="single" w:sz="4" w:space="0" w:color="auto"/>
              <w:bottom w:val="single" w:sz="4" w:space="0" w:color="auto"/>
              <w:right w:val="nil"/>
            </w:tcBorders>
            <w:shd w:val="clear" w:color="auto" w:fill="F2F2F2" w:themeFill="background1" w:themeFillShade="F2"/>
            <w:hideMark/>
          </w:tcPr>
          <w:p w14:paraId="038E76E5" w14:textId="6319052C" w:rsidR="00D167A9" w:rsidRPr="00D167A9" w:rsidRDefault="00D167A9" w:rsidP="00D167A9">
            <w:pPr>
              <w:jc w:val="right"/>
              <w:rPr>
                <w:lang w:eastAsia="en-CA"/>
              </w:rPr>
            </w:pPr>
            <w:sdt>
              <w:sdtPr>
                <w:rPr>
                  <w:lang w:eastAsia="en-CA"/>
                </w:rPr>
                <w:id w:val="-1487851874"/>
                <w:placeholder>
                  <w:docPart w:val="36821BA6AEEA4983808B7B19624532D9"/>
                </w:placeholder>
              </w:sdtPr>
              <w:sdtContent>
                <w:r>
                  <w:rPr>
                    <w:lang w:eastAsia="en-CA"/>
                  </w:rPr>
                  <w:t xml:space="preserve"> </w:t>
                </w:r>
                <w:r w:rsidRPr="00D167A9">
                  <w:rPr>
                    <w:lang w:eastAsia="en-CA"/>
                  </w:rPr>
                  <w:t xml:space="preserve"> </w:t>
                </w:r>
              </w:sdtContent>
            </w:sdt>
          </w:p>
        </w:tc>
        <w:tc>
          <w:tcPr>
            <w:tcW w:w="1071" w:type="dxa"/>
            <w:gridSpan w:val="2"/>
            <w:tcBorders>
              <w:top w:val="single" w:sz="4" w:space="0" w:color="auto"/>
              <w:left w:val="nil"/>
              <w:bottom w:val="single" w:sz="4" w:space="0" w:color="auto"/>
              <w:right w:val="nil"/>
            </w:tcBorders>
            <w:vAlign w:val="center"/>
            <w:hideMark/>
          </w:tcPr>
          <w:p w14:paraId="0B73F062" w14:textId="77777777" w:rsidR="00D167A9" w:rsidRPr="00D167A9" w:rsidRDefault="00D167A9" w:rsidP="00D167A9">
            <w:pPr>
              <w:rPr>
                <w:lang w:eastAsia="en-CA"/>
              </w:rPr>
            </w:pPr>
            <w:r w:rsidRPr="00D167A9">
              <w:rPr>
                <w:lang w:eastAsia="en-CA"/>
              </w:rPr>
              <w:t>V dc</w:t>
            </w:r>
          </w:p>
        </w:tc>
      </w:tr>
      <w:tr w:rsidR="00D167A9" w:rsidRPr="00D167A9" w14:paraId="4B04960C" w14:textId="77777777" w:rsidTr="00D167A9">
        <w:tc>
          <w:tcPr>
            <w:tcW w:w="11146" w:type="dxa"/>
            <w:gridSpan w:val="14"/>
            <w:tcBorders>
              <w:top w:val="single" w:sz="4" w:space="0" w:color="auto"/>
              <w:left w:val="nil"/>
              <w:bottom w:val="single" w:sz="4" w:space="0" w:color="auto"/>
              <w:right w:val="nil"/>
            </w:tcBorders>
            <w:hideMark/>
          </w:tcPr>
          <w:p w14:paraId="2B147621" w14:textId="77777777" w:rsidR="00D167A9" w:rsidRPr="00D167A9" w:rsidRDefault="00D167A9" w:rsidP="00D167A9">
            <w:pPr>
              <w:jc w:val="center"/>
              <w:rPr>
                <w:lang w:eastAsia="en-CA"/>
              </w:rPr>
            </w:pPr>
            <w:r w:rsidRPr="00D167A9">
              <w:t>EMERGENCY POWER TESTS (Reference: 9.3)</w:t>
            </w:r>
          </w:p>
        </w:tc>
      </w:tr>
      <w:tr w:rsidR="00D167A9" w:rsidRPr="00D167A9" w14:paraId="02996B42" w14:textId="77777777" w:rsidTr="00D167A9">
        <w:tc>
          <w:tcPr>
            <w:tcW w:w="567" w:type="dxa"/>
            <w:tcBorders>
              <w:top w:val="single" w:sz="4" w:space="0" w:color="auto"/>
              <w:left w:val="nil"/>
              <w:bottom w:val="single" w:sz="4" w:space="0" w:color="auto"/>
              <w:right w:val="single" w:sz="4" w:space="0" w:color="auto"/>
            </w:tcBorders>
            <w:vAlign w:val="center"/>
            <w:hideMark/>
          </w:tcPr>
          <w:p w14:paraId="09FD1DD5" w14:textId="77777777" w:rsidR="00D167A9" w:rsidRPr="00D167A9" w:rsidRDefault="00D167A9" w:rsidP="00D167A9">
            <w:r w:rsidRPr="00D167A9">
              <w:t>A</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4E6E3531" w14:textId="77777777" w:rsidR="00D167A9" w:rsidRPr="00D167A9" w:rsidRDefault="00D167A9" w:rsidP="00D167A9">
            <w:r w:rsidRPr="00D167A9">
              <w:t xml:space="preserve">Generator provides power to the AC </w:t>
            </w:r>
            <w:r w:rsidRPr="00D167A9">
              <w:rPr>
                <w:i/>
                <w:iCs/>
              </w:rPr>
              <w:t>circuit</w:t>
            </w:r>
            <w:r w:rsidRPr="00D167A9">
              <w:t xml:space="preserve"> serving the </w:t>
            </w:r>
            <w:r w:rsidRPr="00D167A9">
              <w:rPr>
                <w:i/>
                <w:iCs/>
              </w:rPr>
              <w:t>fire alarm</w:t>
            </w:r>
            <w:r w:rsidRPr="00D167A9">
              <w:t xml:space="preserve"> system.</w:t>
            </w:r>
          </w:p>
        </w:tc>
        <w:tc>
          <w:tcPr>
            <w:tcW w:w="487" w:type="dxa"/>
            <w:gridSpan w:val="2"/>
            <w:tcBorders>
              <w:top w:val="single" w:sz="4" w:space="0" w:color="auto"/>
              <w:left w:val="single" w:sz="4" w:space="0" w:color="auto"/>
              <w:bottom w:val="single" w:sz="4" w:space="0" w:color="auto"/>
              <w:right w:val="nil"/>
            </w:tcBorders>
            <w:vAlign w:val="center"/>
            <w:hideMark/>
          </w:tcPr>
          <w:p w14:paraId="74FB7735"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E19275C" w14:textId="77777777" w:rsidR="00D167A9" w:rsidRPr="00D167A9" w:rsidRDefault="00D167A9" w:rsidP="00D167A9">
            <w:pPr>
              <w:rPr>
                <w:lang w:eastAsia="en-CA"/>
              </w:rPr>
            </w:pPr>
            <w:sdt>
              <w:sdtPr>
                <w:rPr>
                  <w:lang w:eastAsia="en-CA"/>
                </w:rPr>
                <w:id w:val="-1057625469"/>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5607DF0B"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704951F" w14:textId="0CDC8F0E" w:rsidR="00D167A9" w:rsidRPr="00D167A9" w:rsidRDefault="00D167A9" w:rsidP="00D167A9">
            <w:pPr>
              <w:rPr>
                <w:lang w:eastAsia="en-CA"/>
              </w:rPr>
            </w:pPr>
            <w:sdt>
              <w:sdtPr>
                <w:rPr>
                  <w:lang w:eastAsia="en-CA"/>
                </w:rPr>
                <w:id w:val="119430690"/>
                <w14:checkbox>
                  <w14:checked w14:val="0"/>
                  <w14:checkedState w14:val="0050" w14:font="Wingdings 2"/>
                  <w14:uncheckedState w14:val="0020" w14:font="Wingdings 2"/>
                </w14:checkbox>
              </w:sdtPr>
              <w:sdtContent>
                <w:r>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55D97DDC"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13BE3239" w14:textId="77777777" w:rsidR="00D167A9" w:rsidRPr="00D167A9" w:rsidRDefault="00D167A9" w:rsidP="00D167A9">
            <w:pPr>
              <w:rPr>
                <w:lang w:eastAsia="en-CA"/>
              </w:rPr>
            </w:pPr>
            <w:sdt>
              <w:sdtPr>
                <w:rPr>
                  <w:lang w:eastAsia="en-CA"/>
                </w:rPr>
                <w:id w:val="-1845004907"/>
                <w14:checkbox>
                  <w14:checked w14:val="0"/>
                  <w14:checkedState w14:val="0050" w14:font="Wingdings 2"/>
                  <w14:uncheckedState w14:val="0020" w14:font="Wingdings 2"/>
                </w14:checkbox>
              </w:sdtPr>
              <w:sdtContent>
                <w:r w:rsidRPr="00D167A9">
                  <w:rPr>
                    <w:lang w:eastAsia="en-CA"/>
                  </w:rPr>
                  <w:sym w:font="Wingdings 2" w:char="F020"/>
                </w:r>
              </w:sdtContent>
            </w:sdt>
          </w:p>
        </w:tc>
      </w:tr>
      <w:tr w:rsidR="00D167A9" w:rsidRPr="00D167A9" w14:paraId="753D4A9B" w14:textId="77777777" w:rsidTr="00D167A9">
        <w:tc>
          <w:tcPr>
            <w:tcW w:w="567" w:type="dxa"/>
            <w:tcBorders>
              <w:top w:val="single" w:sz="4" w:space="0" w:color="auto"/>
              <w:left w:val="nil"/>
              <w:bottom w:val="single" w:sz="4" w:space="0" w:color="auto"/>
              <w:right w:val="single" w:sz="4" w:space="0" w:color="auto"/>
            </w:tcBorders>
            <w:vAlign w:val="center"/>
            <w:hideMark/>
          </w:tcPr>
          <w:p w14:paraId="52B47F71" w14:textId="77777777" w:rsidR="00D167A9" w:rsidRPr="00D167A9" w:rsidRDefault="00D167A9" w:rsidP="00D167A9">
            <w:r w:rsidRPr="00D167A9">
              <w:t>B</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718A024B" w14:textId="77777777" w:rsidR="00D167A9" w:rsidRPr="00D167A9" w:rsidRDefault="00D167A9" w:rsidP="00D167A9">
            <w:r w:rsidRPr="00D167A9">
              <w:t xml:space="preserve">Trouble condition at the emergency generator shall result in an audible common </w:t>
            </w:r>
            <w:r w:rsidRPr="00D167A9">
              <w:rPr>
                <w:i/>
                <w:iCs/>
              </w:rPr>
              <w:t>trouble signal</w:t>
            </w:r>
            <w:r w:rsidRPr="00D167A9">
              <w:t xml:space="preserve"> and a visual indication at the required </w:t>
            </w:r>
            <w:r w:rsidRPr="00D167A9">
              <w:rPr>
                <w:i/>
                <w:iCs/>
              </w:rPr>
              <w:t>annunciator</w:t>
            </w:r>
            <w:r w:rsidRPr="00D167A9">
              <w:t>.</w:t>
            </w:r>
          </w:p>
        </w:tc>
        <w:tc>
          <w:tcPr>
            <w:tcW w:w="487" w:type="dxa"/>
            <w:gridSpan w:val="2"/>
            <w:tcBorders>
              <w:top w:val="single" w:sz="4" w:space="0" w:color="auto"/>
              <w:left w:val="single" w:sz="4" w:space="0" w:color="auto"/>
              <w:bottom w:val="single" w:sz="4" w:space="0" w:color="auto"/>
              <w:right w:val="nil"/>
            </w:tcBorders>
            <w:vAlign w:val="center"/>
            <w:hideMark/>
          </w:tcPr>
          <w:p w14:paraId="5686EBD5"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1123C7F" w14:textId="77777777" w:rsidR="00D167A9" w:rsidRPr="00D167A9" w:rsidRDefault="00D167A9" w:rsidP="00D167A9">
            <w:pPr>
              <w:rPr>
                <w:lang w:eastAsia="en-CA"/>
              </w:rPr>
            </w:pPr>
            <w:sdt>
              <w:sdtPr>
                <w:rPr>
                  <w:lang w:eastAsia="en-CA"/>
                </w:rPr>
                <w:id w:val="589589954"/>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03A7A01E"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0B6596B" w14:textId="77777777" w:rsidR="00D167A9" w:rsidRPr="00D167A9" w:rsidRDefault="00D167A9" w:rsidP="00D167A9">
            <w:pPr>
              <w:rPr>
                <w:lang w:eastAsia="en-CA"/>
              </w:rPr>
            </w:pPr>
            <w:sdt>
              <w:sdtPr>
                <w:rPr>
                  <w:lang w:eastAsia="en-CA"/>
                </w:rPr>
                <w:id w:val="401882778"/>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7E913263"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2346FBF9" w14:textId="11DD3488" w:rsidR="00D167A9" w:rsidRPr="00D167A9" w:rsidRDefault="00D167A9" w:rsidP="00D167A9">
            <w:pPr>
              <w:rPr>
                <w:lang w:eastAsia="en-CA"/>
              </w:rPr>
            </w:pPr>
            <w:sdt>
              <w:sdtPr>
                <w:rPr>
                  <w:lang w:eastAsia="en-CA"/>
                </w:rPr>
                <w:id w:val="-275186549"/>
                <w14:checkbox>
                  <w14:checked w14:val="0"/>
                  <w14:checkedState w14:val="0050" w14:font="Wingdings 2"/>
                  <w14:uncheckedState w14:val="0020" w14:font="Wingdings 2"/>
                </w14:checkbox>
              </w:sdtPr>
              <w:sdtContent>
                <w:r>
                  <w:rPr>
                    <w:lang w:eastAsia="en-CA"/>
                  </w:rPr>
                  <w:sym w:font="Wingdings 2" w:char="F020"/>
                </w:r>
              </w:sdtContent>
            </w:sdt>
          </w:p>
        </w:tc>
      </w:tr>
      <w:tr w:rsidR="00D167A9" w:rsidRPr="00D167A9" w14:paraId="3732DB74" w14:textId="77777777" w:rsidTr="00D167A9">
        <w:tc>
          <w:tcPr>
            <w:tcW w:w="567" w:type="dxa"/>
            <w:tcBorders>
              <w:top w:val="single" w:sz="4" w:space="0" w:color="auto"/>
              <w:left w:val="nil"/>
              <w:bottom w:val="single" w:sz="4" w:space="0" w:color="auto"/>
              <w:right w:val="single" w:sz="4" w:space="0" w:color="auto"/>
            </w:tcBorders>
            <w:vAlign w:val="center"/>
            <w:hideMark/>
          </w:tcPr>
          <w:p w14:paraId="4B6423A1" w14:textId="77777777" w:rsidR="00D167A9" w:rsidRPr="00D167A9" w:rsidRDefault="00D167A9" w:rsidP="00D167A9">
            <w:r w:rsidRPr="00D167A9">
              <w:t>C</w:t>
            </w:r>
          </w:p>
        </w:tc>
        <w:tc>
          <w:tcPr>
            <w:tcW w:w="7230" w:type="dxa"/>
            <w:gridSpan w:val="2"/>
            <w:tcBorders>
              <w:top w:val="single" w:sz="4" w:space="0" w:color="auto"/>
              <w:left w:val="single" w:sz="4" w:space="0" w:color="auto"/>
              <w:bottom w:val="single" w:sz="4" w:space="0" w:color="auto"/>
              <w:right w:val="single" w:sz="4" w:space="0" w:color="auto"/>
            </w:tcBorders>
            <w:vAlign w:val="center"/>
            <w:hideMark/>
          </w:tcPr>
          <w:p w14:paraId="5BB7B320" w14:textId="77777777" w:rsidR="00D167A9" w:rsidRPr="00D167A9" w:rsidRDefault="00D167A9" w:rsidP="00D167A9">
            <w:r w:rsidRPr="00D167A9">
              <w:t xml:space="preserve">Generator Run condition at the emergency generator shall result in an audible common </w:t>
            </w:r>
            <w:r w:rsidRPr="00D167A9">
              <w:rPr>
                <w:i/>
                <w:iCs/>
              </w:rPr>
              <w:t>trouble signal</w:t>
            </w:r>
            <w:r w:rsidRPr="00D167A9">
              <w:t xml:space="preserve"> and a visual indication at the required </w:t>
            </w:r>
            <w:r w:rsidRPr="00D167A9">
              <w:rPr>
                <w:i/>
                <w:iCs/>
              </w:rPr>
              <w:t>annunciator</w:t>
            </w:r>
            <w:r w:rsidRPr="00D167A9">
              <w:t>.</w:t>
            </w:r>
          </w:p>
        </w:tc>
        <w:tc>
          <w:tcPr>
            <w:tcW w:w="487" w:type="dxa"/>
            <w:gridSpan w:val="2"/>
            <w:tcBorders>
              <w:top w:val="single" w:sz="4" w:space="0" w:color="auto"/>
              <w:left w:val="single" w:sz="4" w:space="0" w:color="auto"/>
              <w:bottom w:val="single" w:sz="4" w:space="0" w:color="auto"/>
              <w:right w:val="nil"/>
            </w:tcBorders>
            <w:vAlign w:val="center"/>
            <w:hideMark/>
          </w:tcPr>
          <w:p w14:paraId="315FB216" w14:textId="77777777" w:rsidR="00D167A9" w:rsidRPr="00D167A9" w:rsidRDefault="00D167A9" w:rsidP="00D167A9">
            <w:r w:rsidRPr="00D167A9">
              <w:t>Yes</w:t>
            </w:r>
          </w:p>
        </w:tc>
        <w:tc>
          <w:tcPr>
            <w:tcW w:w="930"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F3FB934" w14:textId="77777777" w:rsidR="00D167A9" w:rsidRPr="00D167A9" w:rsidRDefault="00D167A9" w:rsidP="00D167A9">
            <w:pPr>
              <w:rPr>
                <w:lang w:eastAsia="en-CA"/>
              </w:rPr>
            </w:pPr>
            <w:sdt>
              <w:sdtPr>
                <w:rPr>
                  <w:lang w:eastAsia="en-CA"/>
                </w:rPr>
                <w:id w:val="-900976207"/>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488" w:type="dxa"/>
            <w:gridSpan w:val="2"/>
            <w:tcBorders>
              <w:top w:val="single" w:sz="4" w:space="0" w:color="auto"/>
              <w:left w:val="single" w:sz="4" w:space="0" w:color="auto"/>
              <w:bottom w:val="single" w:sz="4" w:space="0" w:color="auto"/>
              <w:right w:val="nil"/>
            </w:tcBorders>
            <w:vAlign w:val="center"/>
            <w:hideMark/>
          </w:tcPr>
          <w:p w14:paraId="0AB0D71C" w14:textId="77777777" w:rsidR="00D167A9" w:rsidRPr="00D167A9" w:rsidRDefault="00D167A9" w:rsidP="00D167A9">
            <w:r w:rsidRPr="00D167A9">
              <w:t>No</w:t>
            </w:r>
          </w:p>
        </w:tc>
        <w:tc>
          <w:tcPr>
            <w:tcW w:w="363"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D391122" w14:textId="77777777" w:rsidR="00D167A9" w:rsidRPr="00D167A9" w:rsidRDefault="00D167A9" w:rsidP="00D167A9">
            <w:pPr>
              <w:rPr>
                <w:lang w:eastAsia="en-CA"/>
              </w:rPr>
            </w:pPr>
            <w:sdt>
              <w:sdtPr>
                <w:rPr>
                  <w:lang w:eastAsia="en-CA"/>
                </w:rPr>
                <w:id w:val="-1507285694"/>
                <w14:checkbox>
                  <w14:checked w14:val="0"/>
                  <w14:checkedState w14:val="0050" w14:font="Wingdings 2"/>
                  <w14:uncheckedState w14:val="0020" w14:font="Wingdings 2"/>
                </w14:checkbox>
              </w:sdtPr>
              <w:sdtContent>
                <w:r w:rsidRPr="00D167A9">
                  <w:rPr>
                    <w:lang w:eastAsia="en-CA"/>
                  </w:rPr>
                  <w:sym w:font="Wingdings 2" w:char="F020"/>
                </w:r>
              </w:sdtContent>
            </w:sdt>
          </w:p>
        </w:tc>
        <w:tc>
          <w:tcPr>
            <w:tcW w:w="708" w:type="dxa"/>
            <w:tcBorders>
              <w:top w:val="single" w:sz="4" w:space="0" w:color="auto"/>
              <w:left w:val="single" w:sz="4" w:space="0" w:color="auto"/>
              <w:bottom w:val="single" w:sz="4" w:space="0" w:color="auto"/>
              <w:right w:val="nil"/>
            </w:tcBorders>
            <w:vAlign w:val="center"/>
            <w:hideMark/>
          </w:tcPr>
          <w:p w14:paraId="51531586" w14:textId="77777777" w:rsidR="00D167A9" w:rsidRPr="00D167A9" w:rsidRDefault="00D167A9" w:rsidP="00D167A9">
            <w:r w:rsidRPr="00D167A9">
              <w:t>N/A</w:t>
            </w:r>
          </w:p>
        </w:tc>
        <w:tc>
          <w:tcPr>
            <w:tcW w:w="373" w:type="dxa"/>
            <w:gridSpan w:val="2"/>
            <w:tcBorders>
              <w:top w:val="single" w:sz="4" w:space="0" w:color="auto"/>
              <w:left w:val="nil"/>
              <w:bottom w:val="single" w:sz="4" w:space="0" w:color="auto"/>
              <w:right w:val="nil"/>
            </w:tcBorders>
            <w:shd w:val="clear" w:color="auto" w:fill="F2F2F2" w:themeFill="background1" w:themeFillShade="F2"/>
            <w:vAlign w:val="center"/>
            <w:hideMark/>
          </w:tcPr>
          <w:p w14:paraId="7B6D9D27" w14:textId="31A31158" w:rsidR="00D167A9" w:rsidRPr="00D167A9" w:rsidRDefault="00D167A9" w:rsidP="00D167A9">
            <w:pPr>
              <w:rPr>
                <w:lang w:eastAsia="en-CA"/>
              </w:rPr>
            </w:pPr>
            <w:sdt>
              <w:sdtPr>
                <w:rPr>
                  <w:lang w:eastAsia="en-CA"/>
                </w:rPr>
                <w:id w:val="1065217346"/>
                <w14:checkbox>
                  <w14:checked w14:val="0"/>
                  <w14:checkedState w14:val="0050" w14:font="Wingdings 2"/>
                  <w14:uncheckedState w14:val="0020" w14:font="Wingdings 2"/>
                </w14:checkbox>
              </w:sdtPr>
              <w:sdtContent>
                <w:r>
                  <w:rPr>
                    <w:lang w:eastAsia="en-CA"/>
                  </w:rPr>
                  <w:sym w:font="Wingdings 2" w:char="F020"/>
                </w:r>
              </w:sdtContent>
            </w:sdt>
          </w:p>
        </w:tc>
      </w:tr>
    </w:tbl>
    <w:p w14:paraId="2BFB154A" w14:textId="34317CCD" w:rsidR="00D167A9" w:rsidRDefault="00D167A9">
      <w:pPr>
        <w:spacing w:after="200" w:line="276" w:lineRule="auto"/>
      </w:pPr>
      <w:r>
        <w:br w:type="page"/>
      </w:r>
    </w:p>
    <w:p w14:paraId="1B7026A2" w14:textId="77777777" w:rsidR="00194284" w:rsidRDefault="00295E56" w:rsidP="00295E56">
      <w:pPr>
        <w:pStyle w:val="Heading2"/>
      </w:pPr>
      <w:bookmarkStart w:id="6" w:name="_Hlk168945381"/>
      <w:bookmarkEnd w:id="5"/>
      <w:r>
        <w:lastRenderedPageBreak/>
        <w:t>Annunciator, Remote Trouble Signal Unit, Display and Control Centre Test and Inspection</w:t>
      </w:r>
    </w:p>
    <w:p w14:paraId="3886D91D" w14:textId="77777777" w:rsidR="00295E56" w:rsidRDefault="00295E56" w:rsidP="00295E56">
      <w:r>
        <w:t>NOTE 1: See Section 10.</w:t>
      </w:r>
    </w:p>
    <w:p w14:paraId="2843F338" w14:textId="77777777" w:rsidR="00295E56" w:rsidRPr="00295E56" w:rsidRDefault="00295E56" w:rsidP="00295E56">
      <w:r>
        <w:t>NOTE 2: Complete Section for each device.</w:t>
      </w:r>
    </w:p>
    <w:tbl>
      <w:tblPr>
        <w:tblStyle w:val="TableGrid"/>
        <w:tblW w:w="0" w:type="auto"/>
        <w:tblLayout w:type="fixed"/>
        <w:tblLook w:val="04A0" w:firstRow="1" w:lastRow="0" w:firstColumn="1" w:lastColumn="0" w:noHBand="0" w:noVBand="1"/>
      </w:tblPr>
      <w:tblGrid>
        <w:gridCol w:w="567"/>
        <w:gridCol w:w="3544"/>
        <w:gridCol w:w="284"/>
        <w:gridCol w:w="2976"/>
        <w:gridCol w:w="567"/>
        <w:gridCol w:w="851"/>
        <w:gridCol w:w="567"/>
        <w:gridCol w:w="425"/>
        <w:gridCol w:w="567"/>
        <w:gridCol w:w="452"/>
      </w:tblGrid>
      <w:tr w:rsidR="00295E56" w14:paraId="623419EE" w14:textId="77777777" w:rsidTr="00295E56">
        <w:tc>
          <w:tcPr>
            <w:tcW w:w="4111" w:type="dxa"/>
            <w:gridSpan w:val="2"/>
            <w:tcBorders>
              <w:left w:val="nil"/>
              <w:right w:val="nil"/>
            </w:tcBorders>
          </w:tcPr>
          <w:p w14:paraId="51D68256" w14:textId="77777777" w:rsidR="00295E56" w:rsidRPr="00194284" w:rsidRDefault="00295E56" w:rsidP="00174B20">
            <w:r>
              <w:rPr>
                <w:i/>
                <w:iCs/>
              </w:rPr>
              <w:t xml:space="preserve">Annunciator </w:t>
            </w:r>
            <w:r>
              <w:t xml:space="preserve">or remote </w:t>
            </w:r>
            <w:r>
              <w:rPr>
                <w:i/>
                <w:iCs/>
              </w:rPr>
              <w:t>trouble signal</w:t>
            </w:r>
            <w:r>
              <w:t xml:space="preserve"> unit location:</w:t>
            </w:r>
          </w:p>
        </w:tc>
        <w:tc>
          <w:tcPr>
            <w:tcW w:w="6689" w:type="dxa"/>
            <w:gridSpan w:val="8"/>
            <w:tcBorders>
              <w:left w:val="nil"/>
              <w:right w:val="nil"/>
            </w:tcBorders>
            <w:shd w:val="clear" w:color="auto" w:fill="F2F2F2" w:themeFill="background1" w:themeFillShade="F2"/>
          </w:tcPr>
          <w:p w14:paraId="2D52F2A9" w14:textId="2D23F1CE" w:rsidR="00295E56" w:rsidRDefault="00000000" w:rsidP="00174B20">
            <w:pPr>
              <w:rPr>
                <w:lang w:eastAsia="en-CA"/>
              </w:rPr>
            </w:pPr>
            <w:sdt>
              <w:sdtPr>
                <w:rPr>
                  <w:lang w:eastAsia="en-CA"/>
                </w:rPr>
                <w:id w:val="-1552229072"/>
                <w:placeholder>
                  <w:docPart w:val="49709142C703412A9180B95021A54A92"/>
                </w:placeholder>
              </w:sdtPr>
              <w:sdtContent>
                <w:r w:rsidR="00295E56" w:rsidRPr="00814B85">
                  <w:rPr>
                    <w:lang w:eastAsia="en-CA"/>
                  </w:rPr>
                  <w:t xml:space="preserve"> </w:t>
                </w:r>
                <w:r w:rsidR="00C54CCF">
                  <w:rPr>
                    <w:lang w:eastAsia="en-CA"/>
                  </w:rPr>
                  <w:t>Electrical Room 5</w:t>
                </w:r>
              </w:sdtContent>
            </w:sdt>
          </w:p>
        </w:tc>
      </w:tr>
      <w:tr w:rsidR="00295E56" w14:paraId="6087D712" w14:textId="77777777" w:rsidTr="00295E56">
        <w:tc>
          <w:tcPr>
            <w:tcW w:w="4395" w:type="dxa"/>
            <w:gridSpan w:val="3"/>
            <w:tcBorders>
              <w:left w:val="nil"/>
              <w:right w:val="nil"/>
            </w:tcBorders>
          </w:tcPr>
          <w:p w14:paraId="03D3A5D1" w14:textId="77777777" w:rsidR="00295E56" w:rsidRPr="00194284" w:rsidRDefault="00295E56" w:rsidP="00174B20">
            <w:r>
              <w:rPr>
                <w:i/>
                <w:iCs/>
              </w:rPr>
              <w:t xml:space="preserve">Annunciator </w:t>
            </w:r>
            <w:r>
              <w:t xml:space="preserve">or remote </w:t>
            </w:r>
            <w:r>
              <w:rPr>
                <w:i/>
                <w:iCs/>
              </w:rPr>
              <w:t>trouble signal</w:t>
            </w:r>
            <w:r>
              <w:t xml:space="preserve"> unit identification:</w:t>
            </w:r>
          </w:p>
        </w:tc>
        <w:tc>
          <w:tcPr>
            <w:tcW w:w="6405" w:type="dxa"/>
            <w:gridSpan w:val="7"/>
            <w:tcBorders>
              <w:left w:val="nil"/>
              <w:right w:val="nil"/>
            </w:tcBorders>
            <w:shd w:val="clear" w:color="auto" w:fill="F2F2F2" w:themeFill="background1" w:themeFillShade="F2"/>
          </w:tcPr>
          <w:p w14:paraId="698CFB0B" w14:textId="69706A81" w:rsidR="00295E56" w:rsidRDefault="00000000" w:rsidP="00174B20">
            <w:pPr>
              <w:rPr>
                <w:lang w:eastAsia="en-CA"/>
              </w:rPr>
            </w:pPr>
            <w:sdt>
              <w:sdtPr>
                <w:rPr>
                  <w:lang w:eastAsia="en-CA"/>
                </w:rPr>
                <w:id w:val="-636187457"/>
                <w:placeholder>
                  <w:docPart w:val="A2EE377847D4447FA0FD106939EEE0C4"/>
                </w:placeholder>
              </w:sdtPr>
              <w:sdtContent>
                <w:r w:rsidR="00295E56" w:rsidRPr="00814B85">
                  <w:rPr>
                    <w:lang w:eastAsia="en-CA"/>
                  </w:rPr>
                  <w:t xml:space="preserve"> </w:t>
                </w:r>
                <w:r w:rsidR="00C54CCF">
                  <w:rPr>
                    <w:lang w:eastAsia="en-CA"/>
                  </w:rPr>
                  <w:t>Main FACP</w:t>
                </w:r>
              </w:sdtContent>
            </w:sdt>
          </w:p>
        </w:tc>
      </w:tr>
      <w:tr w:rsidR="00295E56" w14:paraId="61EFAE76" w14:textId="77777777" w:rsidTr="00174B20">
        <w:tc>
          <w:tcPr>
            <w:tcW w:w="567" w:type="dxa"/>
            <w:tcBorders>
              <w:left w:val="nil"/>
            </w:tcBorders>
            <w:vAlign w:val="center"/>
          </w:tcPr>
          <w:p w14:paraId="5652B3F7" w14:textId="77777777" w:rsidR="00295E56" w:rsidRDefault="00295E56" w:rsidP="00174B20">
            <w:r>
              <w:t>A</w:t>
            </w:r>
          </w:p>
        </w:tc>
        <w:tc>
          <w:tcPr>
            <w:tcW w:w="6804" w:type="dxa"/>
            <w:gridSpan w:val="3"/>
          </w:tcPr>
          <w:p w14:paraId="3DCEF02F" w14:textId="77777777" w:rsidR="00295E56" w:rsidRPr="00336109" w:rsidRDefault="00295E56" w:rsidP="00174B20">
            <w:r>
              <w:t>Power ‘on’ indicator operates</w:t>
            </w:r>
          </w:p>
        </w:tc>
        <w:tc>
          <w:tcPr>
            <w:tcW w:w="567" w:type="dxa"/>
            <w:tcBorders>
              <w:right w:val="nil"/>
            </w:tcBorders>
            <w:vAlign w:val="center"/>
          </w:tcPr>
          <w:p w14:paraId="46E112AA" w14:textId="77777777" w:rsidR="00295E56" w:rsidRDefault="00295E56" w:rsidP="00174B20">
            <w:r>
              <w:t>Yes</w:t>
            </w:r>
          </w:p>
        </w:tc>
        <w:tc>
          <w:tcPr>
            <w:tcW w:w="851" w:type="dxa"/>
            <w:tcBorders>
              <w:left w:val="nil"/>
            </w:tcBorders>
            <w:shd w:val="clear" w:color="auto" w:fill="F2F2F2" w:themeFill="background1" w:themeFillShade="F2"/>
            <w:vAlign w:val="center"/>
          </w:tcPr>
          <w:p w14:paraId="4395EA8F" w14:textId="70D62DEA" w:rsidR="00295E56" w:rsidRDefault="00000000" w:rsidP="00174B20">
            <w:sdt>
              <w:sdtPr>
                <w:rPr>
                  <w:lang w:eastAsia="en-CA"/>
                </w:rPr>
                <w:id w:val="-795682769"/>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695451E1" w14:textId="77777777" w:rsidR="00295E56" w:rsidRDefault="00295E56" w:rsidP="00174B20">
            <w:r>
              <w:t>No</w:t>
            </w:r>
          </w:p>
        </w:tc>
        <w:tc>
          <w:tcPr>
            <w:tcW w:w="425" w:type="dxa"/>
            <w:tcBorders>
              <w:left w:val="nil"/>
            </w:tcBorders>
            <w:shd w:val="clear" w:color="auto" w:fill="F2F2F2" w:themeFill="background1" w:themeFillShade="F2"/>
            <w:vAlign w:val="center"/>
          </w:tcPr>
          <w:p w14:paraId="62D60E16" w14:textId="77777777" w:rsidR="00295E56" w:rsidRDefault="00000000" w:rsidP="00174B20">
            <w:sdt>
              <w:sdtPr>
                <w:rPr>
                  <w:lang w:eastAsia="en-CA"/>
                </w:rPr>
                <w:id w:val="-46306498"/>
                <w14:checkbox>
                  <w14:checked w14:val="0"/>
                  <w14:checkedState w14:val="0050" w14:font="Wingdings 2"/>
                  <w14:uncheckedState w14:val="0020" w14:font="Wingdings 2"/>
                </w14:checkbox>
              </w:sdtPr>
              <w:sdtContent>
                <w:r w:rsidR="00295E56">
                  <w:rPr>
                    <w:lang w:eastAsia="en-CA"/>
                  </w:rPr>
                  <w:sym w:font="Wingdings 2" w:char="F020"/>
                </w:r>
              </w:sdtContent>
            </w:sdt>
          </w:p>
        </w:tc>
        <w:tc>
          <w:tcPr>
            <w:tcW w:w="567" w:type="dxa"/>
            <w:tcBorders>
              <w:right w:val="nil"/>
            </w:tcBorders>
            <w:vAlign w:val="center"/>
          </w:tcPr>
          <w:p w14:paraId="48E74AAB" w14:textId="77777777" w:rsidR="00295E56" w:rsidRDefault="00295E56" w:rsidP="00174B20">
            <w:r>
              <w:t>N/A</w:t>
            </w:r>
          </w:p>
        </w:tc>
        <w:tc>
          <w:tcPr>
            <w:tcW w:w="452" w:type="dxa"/>
            <w:tcBorders>
              <w:left w:val="nil"/>
              <w:right w:val="nil"/>
            </w:tcBorders>
            <w:shd w:val="clear" w:color="auto" w:fill="F2F2F2" w:themeFill="background1" w:themeFillShade="F2"/>
            <w:vAlign w:val="center"/>
          </w:tcPr>
          <w:p w14:paraId="6C285271" w14:textId="77777777" w:rsidR="00295E56" w:rsidRDefault="00000000" w:rsidP="00174B20">
            <w:sdt>
              <w:sdtPr>
                <w:rPr>
                  <w:lang w:eastAsia="en-CA"/>
                </w:rPr>
                <w:id w:val="2045247965"/>
                <w14:checkbox>
                  <w14:checked w14:val="0"/>
                  <w14:checkedState w14:val="0050" w14:font="Wingdings 2"/>
                  <w14:uncheckedState w14:val="0020" w14:font="Wingdings 2"/>
                </w14:checkbox>
              </w:sdtPr>
              <w:sdtContent>
                <w:r w:rsidR="00295E56">
                  <w:rPr>
                    <w:lang w:eastAsia="en-CA"/>
                  </w:rPr>
                  <w:sym w:font="Wingdings 2" w:char="F020"/>
                </w:r>
              </w:sdtContent>
            </w:sdt>
          </w:p>
        </w:tc>
      </w:tr>
      <w:tr w:rsidR="007D549E" w14:paraId="226F42C1" w14:textId="77777777" w:rsidTr="00174B20">
        <w:tc>
          <w:tcPr>
            <w:tcW w:w="567" w:type="dxa"/>
            <w:tcBorders>
              <w:left w:val="nil"/>
            </w:tcBorders>
            <w:vAlign w:val="center"/>
          </w:tcPr>
          <w:p w14:paraId="4304D6FC" w14:textId="77777777" w:rsidR="007D549E" w:rsidRDefault="007D549E" w:rsidP="007D549E">
            <w:r>
              <w:t>B</w:t>
            </w:r>
          </w:p>
        </w:tc>
        <w:tc>
          <w:tcPr>
            <w:tcW w:w="6804" w:type="dxa"/>
            <w:gridSpan w:val="3"/>
          </w:tcPr>
          <w:p w14:paraId="2BB84D87" w14:textId="77777777" w:rsidR="007D549E" w:rsidRPr="00295E56" w:rsidRDefault="007D549E" w:rsidP="007D549E">
            <w:r>
              <w:t xml:space="preserve">Individual alarm and supervisory </w:t>
            </w:r>
            <w:r>
              <w:rPr>
                <w:i/>
                <w:iCs/>
              </w:rPr>
              <w:t>zone</w:t>
            </w:r>
            <w:r>
              <w:t xml:space="preserve"> designation labels are properly identified.</w:t>
            </w:r>
          </w:p>
        </w:tc>
        <w:tc>
          <w:tcPr>
            <w:tcW w:w="567" w:type="dxa"/>
            <w:tcBorders>
              <w:right w:val="nil"/>
            </w:tcBorders>
            <w:vAlign w:val="center"/>
          </w:tcPr>
          <w:p w14:paraId="5882EE90" w14:textId="77777777" w:rsidR="007D549E" w:rsidRDefault="007D549E" w:rsidP="007D549E">
            <w:r>
              <w:t>Yes</w:t>
            </w:r>
          </w:p>
        </w:tc>
        <w:tc>
          <w:tcPr>
            <w:tcW w:w="851" w:type="dxa"/>
            <w:tcBorders>
              <w:left w:val="nil"/>
            </w:tcBorders>
            <w:shd w:val="clear" w:color="auto" w:fill="F2F2F2" w:themeFill="background1" w:themeFillShade="F2"/>
            <w:vAlign w:val="center"/>
          </w:tcPr>
          <w:p w14:paraId="3206DED5" w14:textId="0C2B41A8" w:rsidR="007D549E" w:rsidRDefault="00000000" w:rsidP="007D549E">
            <w:pPr>
              <w:rPr>
                <w:lang w:eastAsia="en-CA"/>
              </w:rPr>
            </w:pPr>
            <w:sdt>
              <w:sdtPr>
                <w:rPr>
                  <w:lang w:eastAsia="en-CA"/>
                </w:rPr>
                <w:id w:val="245697041"/>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4C9F6706" w14:textId="77777777" w:rsidR="007D549E" w:rsidRDefault="007D549E" w:rsidP="007D549E">
            <w:r>
              <w:t>No</w:t>
            </w:r>
          </w:p>
        </w:tc>
        <w:tc>
          <w:tcPr>
            <w:tcW w:w="425" w:type="dxa"/>
            <w:tcBorders>
              <w:left w:val="nil"/>
            </w:tcBorders>
            <w:shd w:val="clear" w:color="auto" w:fill="F2F2F2" w:themeFill="background1" w:themeFillShade="F2"/>
            <w:vAlign w:val="center"/>
          </w:tcPr>
          <w:p w14:paraId="1A401C43" w14:textId="77777777" w:rsidR="007D549E" w:rsidRDefault="00000000" w:rsidP="007D549E">
            <w:pPr>
              <w:rPr>
                <w:lang w:eastAsia="en-CA"/>
              </w:rPr>
            </w:pPr>
            <w:sdt>
              <w:sdtPr>
                <w:rPr>
                  <w:lang w:eastAsia="en-CA"/>
                </w:rPr>
                <w:id w:val="-1979902693"/>
                <w14:checkbox>
                  <w14:checked w14:val="0"/>
                  <w14:checkedState w14:val="0050" w14:font="Wingdings 2"/>
                  <w14:uncheckedState w14:val="0020" w14:font="Wingdings 2"/>
                </w14:checkbox>
              </w:sdtPr>
              <w:sdtContent>
                <w:r w:rsidR="007D549E">
                  <w:rPr>
                    <w:lang w:eastAsia="en-CA"/>
                  </w:rPr>
                  <w:sym w:font="Wingdings 2" w:char="F020"/>
                </w:r>
              </w:sdtContent>
            </w:sdt>
          </w:p>
        </w:tc>
        <w:tc>
          <w:tcPr>
            <w:tcW w:w="567" w:type="dxa"/>
            <w:tcBorders>
              <w:right w:val="nil"/>
            </w:tcBorders>
            <w:vAlign w:val="center"/>
          </w:tcPr>
          <w:p w14:paraId="2888E9F8" w14:textId="77777777" w:rsidR="007D549E" w:rsidRDefault="007D549E" w:rsidP="007D549E">
            <w:r>
              <w:t>N/A</w:t>
            </w:r>
          </w:p>
        </w:tc>
        <w:tc>
          <w:tcPr>
            <w:tcW w:w="452" w:type="dxa"/>
            <w:tcBorders>
              <w:left w:val="nil"/>
              <w:right w:val="nil"/>
            </w:tcBorders>
            <w:shd w:val="clear" w:color="auto" w:fill="F2F2F2" w:themeFill="background1" w:themeFillShade="F2"/>
            <w:vAlign w:val="center"/>
          </w:tcPr>
          <w:p w14:paraId="27848857" w14:textId="77777777" w:rsidR="007D549E" w:rsidRDefault="00000000" w:rsidP="007D549E">
            <w:pPr>
              <w:rPr>
                <w:lang w:eastAsia="en-CA"/>
              </w:rPr>
            </w:pPr>
            <w:sdt>
              <w:sdtPr>
                <w:rPr>
                  <w:lang w:eastAsia="en-CA"/>
                </w:rPr>
                <w:id w:val="189663752"/>
                <w14:checkbox>
                  <w14:checked w14:val="0"/>
                  <w14:checkedState w14:val="0050" w14:font="Wingdings 2"/>
                  <w14:uncheckedState w14:val="0020" w14:font="Wingdings 2"/>
                </w14:checkbox>
              </w:sdtPr>
              <w:sdtContent>
                <w:r w:rsidR="007D549E">
                  <w:rPr>
                    <w:lang w:eastAsia="en-CA"/>
                  </w:rPr>
                  <w:sym w:font="Wingdings 2" w:char="F020"/>
                </w:r>
              </w:sdtContent>
            </w:sdt>
          </w:p>
        </w:tc>
      </w:tr>
      <w:tr w:rsidR="007D549E" w14:paraId="0FB00B91" w14:textId="77777777" w:rsidTr="00174B20">
        <w:tc>
          <w:tcPr>
            <w:tcW w:w="567" w:type="dxa"/>
            <w:tcBorders>
              <w:left w:val="nil"/>
            </w:tcBorders>
            <w:vAlign w:val="center"/>
          </w:tcPr>
          <w:p w14:paraId="2160B517" w14:textId="77777777" w:rsidR="007D549E" w:rsidRDefault="007D549E" w:rsidP="007D549E">
            <w:r>
              <w:t>C</w:t>
            </w:r>
          </w:p>
        </w:tc>
        <w:tc>
          <w:tcPr>
            <w:tcW w:w="6804" w:type="dxa"/>
            <w:gridSpan w:val="3"/>
          </w:tcPr>
          <w:p w14:paraId="160FF811" w14:textId="77777777" w:rsidR="007D549E" w:rsidRDefault="007D549E" w:rsidP="007D549E">
            <w:r>
              <w:t>Where individual devices are annunciated confirm the individual alarm and supervisory indications are properly identified.</w:t>
            </w:r>
          </w:p>
        </w:tc>
        <w:tc>
          <w:tcPr>
            <w:tcW w:w="567" w:type="dxa"/>
            <w:tcBorders>
              <w:right w:val="nil"/>
            </w:tcBorders>
            <w:vAlign w:val="center"/>
          </w:tcPr>
          <w:p w14:paraId="7DAC6D4D" w14:textId="77777777" w:rsidR="007D549E" w:rsidRDefault="007D549E" w:rsidP="007D549E">
            <w:r>
              <w:t>Yes</w:t>
            </w:r>
          </w:p>
        </w:tc>
        <w:tc>
          <w:tcPr>
            <w:tcW w:w="851" w:type="dxa"/>
            <w:tcBorders>
              <w:left w:val="nil"/>
            </w:tcBorders>
            <w:shd w:val="clear" w:color="auto" w:fill="F2F2F2" w:themeFill="background1" w:themeFillShade="F2"/>
            <w:vAlign w:val="center"/>
          </w:tcPr>
          <w:p w14:paraId="5AEA2DF7" w14:textId="7FDE3679" w:rsidR="007D549E" w:rsidRDefault="00000000" w:rsidP="007D549E">
            <w:pPr>
              <w:rPr>
                <w:lang w:eastAsia="en-CA"/>
              </w:rPr>
            </w:pPr>
            <w:sdt>
              <w:sdtPr>
                <w:rPr>
                  <w:lang w:eastAsia="en-CA"/>
                </w:rPr>
                <w:id w:val="119430657"/>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64F23478" w14:textId="77777777" w:rsidR="007D549E" w:rsidRDefault="007D549E" w:rsidP="007D549E">
            <w:r>
              <w:t>No</w:t>
            </w:r>
          </w:p>
        </w:tc>
        <w:tc>
          <w:tcPr>
            <w:tcW w:w="425" w:type="dxa"/>
            <w:tcBorders>
              <w:left w:val="nil"/>
            </w:tcBorders>
            <w:shd w:val="clear" w:color="auto" w:fill="F2F2F2" w:themeFill="background1" w:themeFillShade="F2"/>
            <w:vAlign w:val="center"/>
          </w:tcPr>
          <w:p w14:paraId="3AD3D455" w14:textId="77777777" w:rsidR="007D549E" w:rsidRDefault="00000000" w:rsidP="007D549E">
            <w:pPr>
              <w:rPr>
                <w:lang w:eastAsia="en-CA"/>
              </w:rPr>
            </w:pPr>
            <w:sdt>
              <w:sdtPr>
                <w:rPr>
                  <w:lang w:eastAsia="en-CA"/>
                </w:rPr>
                <w:id w:val="-1799210108"/>
                <w14:checkbox>
                  <w14:checked w14:val="0"/>
                  <w14:checkedState w14:val="0050" w14:font="Wingdings 2"/>
                  <w14:uncheckedState w14:val="0020" w14:font="Wingdings 2"/>
                </w14:checkbox>
              </w:sdtPr>
              <w:sdtContent>
                <w:r w:rsidR="007D549E">
                  <w:rPr>
                    <w:lang w:eastAsia="en-CA"/>
                  </w:rPr>
                  <w:sym w:font="Wingdings 2" w:char="F020"/>
                </w:r>
              </w:sdtContent>
            </w:sdt>
          </w:p>
        </w:tc>
        <w:tc>
          <w:tcPr>
            <w:tcW w:w="567" w:type="dxa"/>
            <w:tcBorders>
              <w:right w:val="nil"/>
            </w:tcBorders>
            <w:vAlign w:val="center"/>
          </w:tcPr>
          <w:p w14:paraId="6B859A91" w14:textId="77777777" w:rsidR="007D549E" w:rsidRDefault="007D549E" w:rsidP="007D549E">
            <w:r>
              <w:t>N/A</w:t>
            </w:r>
          </w:p>
        </w:tc>
        <w:tc>
          <w:tcPr>
            <w:tcW w:w="452" w:type="dxa"/>
            <w:tcBorders>
              <w:left w:val="nil"/>
              <w:right w:val="nil"/>
            </w:tcBorders>
            <w:shd w:val="clear" w:color="auto" w:fill="F2F2F2" w:themeFill="background1" w:themeFillShade="F2"/>
            <w:vAlign w:val="center"/>
          </w:tcPr>
          <w:p w14:paraId="7F8796C5" w14:textId="77777777" w:rsidR="007D549E" w:rsidRDefault="00000000" w:rsidP="007D549E">
            <w:pPr>
              <w:rPr>
                <w:lang w:eastAsia="en-CA"/>
              </w:rPr>
            </w:pPr>
            <w:sdt>
              <w:sdtPr>
                <w:rPr>
                  <w:lang w:eastAsia="en-CA"/>
                </w:rPr>
                <w:id w:val="394852143"/>
                <w14:checkbox>
                  <w14:checked w14:val="0"/>
                  <w14:checkedState w14:val="0050" w14:font="Wingdings 2"/>
                  <w14:uncheckedState w14:val="0020" w14:font="Wingdings 2"/>
                </w14:checkbox>
              </w:sdtPr>
              <w:sdtContent>
                <w:r w:rsidR="007D549E">
                  <w:rPr>
                    <w:lang w:eastAsia="en-CA"/>
                  </w:rPr>
                  <w:sym w:font="Wingdings 2" w:char="F020"/>
                </w:r>
              </w:sdtContent>
            </w:sdt>
          </w:p>
        </w:tc>
      </w:tr>
      <w:tr w:rsidR="007D549E" w14:paraId="53587B49" w14:textId="77777777" w:rsidTr="00174B20">
        <w:tc>
          <w:tcPr>
            <w:tcW w:w="567" w:type="dxa"/>
            <w:tcBorders>
              <w:left w:val="nil"/>
            </w:tcBorders>
            <w:vAlign w:val="center"/>
          </w:tcPr>
          <w:p w14:paraId="6FB860DC" w14:textId="77777777" w:rsidR="007D549E" w:rsidRDefault="007D549E" w:rsidP="007D549E">
            <w:r>
              <w:t>D</w:t>
            </w:r>
          </w:p>
        </w:tc>
        <w:tc>
          <w:tcPr>
            <w:tcW w:w="6804" w:type="dxa"/>
            <w:gridSpan w:val="3"/>
          </w:tcPr>
          <w:p w14:paraId="0F68D80D" w14:textId="77777777" w:rsidR="007D549E" w:rsidRPr="00DB02C2" w:rsidRDefault="007D549E" w:rsidP="007D549E">
            <w:r>
              <w:t xml:space="preserve">Where active and </w:t>
            </w:r>
            <w:r>
              <w:rPr>
                <w:i/>
                <w:iCs/>
              </w:rPr>
              <w:t>supporting field devices</w:t>
            </w:r>
            <w:r>
              <w:t xml:space="preserve"> are utilized, the device location and programmed device label/descriptor shall be confirmed.</w:t>
            </w:r>
          </w:p>
        </w:tc>
        <w:tc>
          <w:tcPr>
            <w:tcW w:w="567" w:type="dxa"/>
            <w:tcBorders>
              <w:right w:val="nil"/>
            </w:tcBorders>
            <w:vAlign w:val="center"/>
          </w:tcPr>
          <w:p w14:paraId="44353593" w14:textId="77777777" w:rsidR="007D549E" w:rsidRDefault="007D549E" w:rsidP="007D549E">
            <w:r>
              <w:t>Yes</w:t>
            </w:r>
          </w:p>
        </w:tc>
        <w:tc>
          <w:tcPr>
            <w:tcW w:w="851" w:type="dxa"/>
            <w:tcBorders>
              <w:left w:val="nil"/>
            </w:tcBorders>
            <w:shd w:val="clear" w:color="auto" w:fill="F2F2F2" w:themeFill="background1" w:themeFillShade="F2"/>
            <w:vAlign w:val="center"/>
          </w:tcPr>
          <w:p w14:paraId="485533D9" w14:textId="52A3882C" w:rsidR="007D549E" w:rsidRDefault="00000000" w:rsidP="007D549E">
            <w:pPr>
              <w:rPr>
                <w:lang w:eastAsia="en-CA"/>
              </w:rPr>
            </w:pPr>
            <w:sdt>
              <w:sdtPr>
                <w:rPr>
                  <w:lang w:eastAsia="en-CA"/>
                </w:rPr>
                <w:id w:val="-1976985943"/>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07B2F7CF" w14:textId="77777777" w:rsidR="007D549E" w:rsidRDefault="007D549E" w:rsidP="007D549E">
            <w:r>
              <w:t>No</w:t>
            </w:r>
          </w:p>
        </w:tc>
        <w:tc>
          <w:tcPr>
            <w:tcW w:w="425" w:type="dxa"/>
            <w:tcBorders>
              <w:left w:val="nil"/>
            </w:tcBorders>
            <w:shd w:val="clear" w:color="auto" w:fill="F2F2F2" w:themeFill="background1" w:themeFillShade="F2"/>
            <w:vAlign w:val="center"/>
          </w:tcPr>
          <w:p w14:paraId="77D969DB" w14:textId="77777777" w:rsidR="007D549E" w:rsidRDefault="00000000" w:rsidP="007D549E">
            <w:pPr>
              <w:rPr>
                <w:lang w:eastAsia="en-CA"/>
              </w:rPr>
            </w:pPr>
            <w:sdt>
              <w:sdtPr>
                <w:rPr>
                  <w:lang w:eastAsia="en-CA"/>
                </w:rPr>
                <w:id w:val="1518650081"/>
                <w14:checkbox>
                  <w14:checked w14:val="0"/>
                  <w14:checkedState w14:val="0050" w14:font="Wingdings 2"/>
                  <w14:uncheckedState w14:val="0020" w14:font="Wingdings 2"/>
                </w14:checkbox>
              </w:sdtPr>
              <w:sdtContent>
                <w:r w:rsidR="007D549E">
                  <w:rPr>
                    <w:lang w:eastAsia="en-CA"/>
                  </w:rPr>
                  <w:sym w:font="Wingdings 2" w:char="F020"/>
                </w:r>
              </w:sdtContent>
            </w:sdt>
          </w:p>
        </w:tc>
        <w:tc>
          <w:tcPr>
            <w:tcW w:w="567" w:type="dxa"/>
            <w:tcBorders>
              <w:right w:val="nil"/>
            </w:tcBorders>
            <w:vAlign w:val="center"/>
          </w:tcPr>
          <w:p w14:paraId="6ABEF675" w14:textId="77777777" w:rsidR="007D549E" w:rsidRDefault="007D549E" w:rsidP="007D549E">
            <w:r>
              <w:t>N/A</w:t>
            </w:r>
          </w:p>
        </w:tc>
        <w:tc>
          <w:tcPr>
            <w:tcW w:w="452" w:type="dxa"/>
            <w:tcBorders>
              <w:left w:val="nil"/>
              <w:right w:val="nil"/>
            </w:tcBorders>
            <w:shd w:val="clear" w:color="auto" w:fill="F2F2F2" w:themeFill="background1" w:themeFillShade="F2"/>
            <w:vAlign w:val="center"/>
          </w:tcPr>
          <w:p w14:paraId="3B01E91B" w14:textId="77777777" w:rsidR="007D549E" w:rsidRDefault="00000000" w:rsidP="007D549E">
            <w:pPr>
              <w:rPr>
                <w:lang w:eastAsia="en-CA"/>
              </w:rPr>
            </w:pPr>
            <w:sdt>
              <w:sdtPr>
                <w:rPr>
                  <w:lang w:eastAsia="en-CA"/>
                </w:rPr>
                <w:id w:val="-2001573631"/>
                <w14:checkbox>
                  <w14:checked w14:val="0"/>
                  <w14:checkedState w14:val="0050" w14:font="Wingdings 2"/>
                  <w14:uncheckedState w14:val="0020" w14:font="Wingdings 2"/>
                </w14:checkbox>
              </w:sdtPr>
              <w:sdtContent>
                <w:r w:rsidR="007D549E">
                  <w:rPr>
                    <w:lang w:eastAsia="en-CA"/>
                  </w:rPr>
                  <w:sym w:font="Wingdings 2" w:char="F020"/>
                </w:r>
              </w:sdtContent>
            </w:sdt>
          </w:p>
        </w:tc>
      </w:tr>
      <w:tr w:rsidR="007D549E" w14:paraId="234BE5BD" w14:textId="77777777" w:rsidTr="00174B20">
        <w:tc>
          <w:tcPr>
            <w:tcW w:w="567" w:type="dxa"/>
            <w:tcBorders>
              <w:left w:val="nil"/>
            </w:tcBorders>
            <w:vAlign w:val="center"/>
          </w:tcPr>
          <w:p w14:paraId="047E8E7E" w14:textId="77777777" w:rsidR="007D549E" w:rsidRDefault="007D549E" w:rsidP="007D549E">
            <w:r>
              <w:t>E</w:t>
            </w:r>
          </w:p>
        </w:tc>
        <w:tc>
          <w:tcPr>
            <w:tcW w:w="6804" w:type="dxa"/>
            <w:gridSpan w:val="3"/>
          </w:tcPr>
          <w:p w14:paraId="062D2BA1" w14:textId="77777777" w:rsidR="007D549E" w:rsidRPr="00DB02C2" w:rsidRDefault="007D549E" w:rsidP="007D549E">
            <w:r>
              <w:t xml:space="preserve">Common </w:t>
            </w:r>
            <w:r>
              <w:rPr>
                <w:i/>
                <w:iCs/>
              </w:rPr>
              <w:t>trouble signal</w:t>
            </w:r>
            <w:r>
              <w:t xml:space="preserve"> operates.</w:t>
            </w:r>
          </w:p>
        </w:tc>
        <w:tc>
          <w:tcPr>
            <w:tcW w:w="567" w:type="dxa"/>
            <w:tcBorders>
              <w:right w:val="nil"/>
            </w:tcBorders>
            <w:vAlign w:val="center"/>
          </w:tcPr>
          <w:p w14:paraId="0DEF6747" w14:textId="77777777" w:rsidR="007D549E" w:rsidRDefault="007D549E" w:rsidP="007D549E">
            <w:r>
              <w:t>Yes</w:t>
            </w:r>
          </w:p>
        </w:tc>
        <w:tc>
          <w:tcPr>
            <w:tcW w:w="851" w:type="dxa"/>
            <w:tcBorders>
              <w:left w:val="nil"/>
            </w:tcBorders>
            <w:shd w:val="clear" w:color="auto" w:fill="F2F2F2" w:themeFill="background1" w:themeFillShade="F2"/>
            <w:vAlign w:val="center"/>
          </w:tcPr>
          <w:p w14:paraId="3459D394" w14:textId="5E6A5A61" w:rsidR="007D549E" w:rsidRDefault="00000000" w:rsidP="007D549E">
            <w:pPr>
              <w:rPr>
                <w:lang w:eastAsia="en-CA"/>
              </w:rPr>
            </w:pPr>
            <w:sdt>
              <w:sdtPr>
                <w:rPr>
                  <w:lang w:eastAsia="en-CA"/>
                </w:rPr>
                <w:id w:val="1196582616"/>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7516A4DC" w14:textId="77777777" w:rsidR="007D549E" w:rsidRDefault="007D549E" w:rsidP="007D549E">
            <w:r>
              <w:t>No</w:t>
            </w:r>
          </w:p>
        </w:tc>
        <w:tc>
          <w:tcPr>
            <w:tcW w:w="425" w:type="dxa"/>
            <w:tcBorders>
              <w:left w:val="nil"/>
            </w:tcBorders>
            <w:shd w:val="clear" w:color="auto" w:fill="F2F2F2" w:themeFill="background1" w:themeFillShade="F2"/>
            <w:vAlign w:val="center"/>
          </w:tcPr>
          <w:p w14:paraId="00BF92CC" w14:textId="77777777" w:rsidR="007D549E" w:rsidRDefault="00000000" w:rsidP="007D549E">
            <w:pPr>
              <w:rPr>
                <w:lang w:eastAsia="en-CA"/>
              </w:rPr>
            </w:pPr>
            <w:sdt>
              <w:sdtPr>
                <w:rPr>
                  <w:lang w:eastAsia="en-CA"/>
                </w:rPr>
                <w:id w:val="-441841157"/>
                <w14:checkbox>
                  <w14:checked w14:val="0"/>
                  <w14:checkedState w14:val="0050" w14:font="Wingdings 2"/>
                  <w14:uncheckedState w14:val="0020" w14:font="Wingdings 2"/>
                </w14:checkbox>
              </w:sdtPr>
              <w:sdtContent>
                <w:r w:rsidR="007D549E">
                  <w:rPr>
                    <w:lang w:eastAsia="en-CA"/>
                  </w:rPr>
                  <w:sym w:font="Wingdings 2" w:char="F020"/>
                </w:r>
              </w:sdtContent>
            </w:sdt>
          </w:p>
        </w:tc>
        <w:tc>
          <w:tcPr>
            <w:tcW w:w="567" w:type="dxa"/>
            <w:tcBorders>
              <w:right w:val="nil"/>
            </w:tcBorders>
            <w:vAlign w:val="center"/>
          </w:tcPr>
          <w:p w14:paraId="506F4DC9" w14:textId="77777777" w:rsidR="007D549E" w:rsidRDefault="007D549E" w:rsidP="007D549E">
            <w:r>
              <w:t>N/A</w:t>
            </w:r>
          </w:p>
        </w:tc>
        <w:tc>
          <w:tcPr>
            <w:tcW w:w="452" w:type="dxa"/>
            <w:tcBorders>
              <w:left w:val="nil"/>
              <w:right w:val="nil"/>
            </w:tcBorders>
            <w:shd w:val="clear" w:color="auto" w:fill="F2F2F2" w:themeFill="background1" w:themeFillShade="F2"/>
            <w:vAlign w:val="center"/>
          </w:tcPr>
          <w:p w14:paraId="59080245" w14:textId="77777777" w:rsidR="007D549E" w:rsidRDefault="00000000" w:rsidP="007D549E">
            <w:pPr>
              <w:rPr>
                <w:lang w:eastAsia="en-CA"/>
              </w:rPr>
            </w:pPr>
            <w:sdt>
              <w:sdtPr>
                <w:rPr>
                  <w:lang w:eastAsia="en-CA"/>
                </w:rPr>
                <w:id w:val="153875882"/>
                <w14:checkbox>
                  <w14:checked w14:val="0"/>
                  <w14:checkedState w14:val="0050" w14:font="Wingdings 2"/>
                  <w14:uncheckedState w14:val="0020" w14:font="Wingdings 2"/>
                </w14:checkbox>
              </w:sdtPr>
              <w:sdtContent>
                <w:r w:rsidR="007D549E">
                  <w:rPr>
                    <w:lang w:eastAsia="en-CA"/>
                  </w:rPr>
                  <w:sym w:font="Wingdings 2" w:char="F020"/>
                </w:r>
              </w:sdtContent>
            </w:sdt>
          </w:p>
        </w:tc>
      </w:tr>
      <w:tr w:rsidR="007D549E" w14:paraId="4EA559E4" w14:textId="77777777" w:rsidTr="00174B20">
        <w:tc>
          <w:tcPr>
            <w:tcW w:w="567" w:type="dxa"/>
            <w:tcBorders>
              <w:left w:val="nil"/>
            </w:tcBorders>
            <w:vAlign w:val="center"/>
          </w:tcPr>
          <w:p w14:paraId="31B940E1" w14:textId="77777777" w:rsidR="007D549E" w:rsidRDefault="007D549E" w:rsidP="007D549E">
            <w:r>
              <w:t>F</w:t>
            </w:r>
          </w:p>
        </w:tc>
        <w:tc>
          <w:tcPr>
            <w:tcW w:w="6804" w:type="dxa"/>
            <w:gridSpan w:val="3"/>
          </w:tcPr>
          <w:p w14:paraId="2AFABA93" w14:textId="77777777" w:rsidR="007D549E" w:rsidRPr="00DB02C2" w:rsidRDefault="007D549E" w:rsidP="007D549E">
            <w:r>
              <w:t xml:space="preserve">Visual indicator </w:t>
            </w:r>
            <w:r>
              <w:rPr>
                <w:i/>
                <w:iCs/>
              </w:rPr>
              <w:t>test</w:t>
            </w:r>
            <w:r>
              <w:t xml:space="preserve"> (lamp </w:t>
            </w:r>
            <w:r>
              <w:rPr>
                <w:i/>
                <w:iCs/>
              </w:rPr>
              <w:t>test</w:t>
            </w:r>
            <w:r>
              <w:t>) operates.</w:t>
            </w:r>
          </w:p>
        </w:tc>
        <w:tc>
          <w:tcPr>
            <w:tcW w:w="567" w:type="dxa"/>
            <w:tcBorders>
              <w:right w:val="nil"/>
            </w:tcBorders>
            <w:vAlign w:val="center"/>
          </w:tcPr>
          <w:p w14:paraId="6FD47423" w14:textId="77777777" w:rsidR="007D549E" w:rsidRDefault="007D549E" w:rsidP="007D549E">
            <w:r>
              <w:t>Yes</w:t>
            </w:r>
          </w:p>
        </w:tc>
        <w:tc>
          <w:tcPr>
            <w:tcW w:w="851" w:type="dxa"/>
            <w:tcBorders>
              <w:left w:val="nil"/>
            </w:tcBorders>
            <w:shd w:val="clear" w:color="auto" w:fill="F2F2F2" w:themeFill="background1" w:themeFillShade="F2"/>
            <w:vAlign w:val="center"/>
          </w:tcPr>
          <w:p w14:paraId="447861A5" w14:textId="11EE05D8" w:rsidR="007D549E" w:rsidRDefault="00000000" w:rsidP="007D549E">
            <w:pPr>
              <w:rPr>
                <w:lang w:eastAsia="en-CA"/>
              </w:rPr>
            </w:pPr>
            <w:sdt>
              <w:sdtPr>
                <w:rPr>
                  <w:lang w:eastAsia="en-CA"/>
                </w:rPr>
                <w:id w:val="1342050941"/>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946C564" w14:textId="77777777" w:rsidR="007D549E" w:rsidRDefault="007D549E" w:rsidP="007D549E">
            <w:r>
              <w:t>No</w:t>
            </w:r>
          </w:p>
        </w:tc>
        <w:tc>
          <w:tcPr>
            <w:tcW w:w="425" w:type="dxa"/>
            <w:tcBorders>
              <w:left w:val="nil"/>
            </w:tcBorders>
            <w:shd w:val="clear" w:color="auto" w:fill="F2F2F2" w:themeFill="background1" w:themeFillShade="F2"/>
            <w:vAlign w:val="center"/>
          </w:tcPr>
          <w:p w14:paraId="0B0F6DFD" w14:textId="77777777" w:rsidR="007D549E" w:rsidRDefault="00000000" w:rsidP="007D549E">
            <w:pPr>
              <w:rPr>
                <w:lang w:eastAsia="en-CA"/>
              </w:rPr>
            </w:pPr>
            <w:sdt>
              <w:sdtPr>
                <w:rPr>
                  <w:lang w:eastAsia="en-CA"/>
                </w:rPr>
                <w:id w:val="-2001036319"/>
                <w14:checkbox>
                  <w14:checked w14:val="0"/>
                  <w14:checkedState w14:val="0050" w14:font="Wingdings 2"/>
                  <w14:uncheckedState w14:val="0020" w14:font="Wingdings 2"/>
                </w14:checkbox>
              </w:sdtPr>
              <w:sdtContent>
                <w:r w:rsidR="007D549E">
                  <w:rPr>
                    <w:lang w:eastAsia="en-CA"/>
                  </w:rPr>
                  <w:sym w:font="Wingdings 2" w:char="F020"/>
                </w:r>
              </w:sdtContent>
            </w:sdt>
          </w:p>
        </w:tc>
        <w:tc>
          <w:tcPr>
            <w:tcW w:w="567" w:type="dxa"/>
            <w:tcBorders>
              <w:right w:val="nil"/>
            </w:tcBorders>
            <w:vAlign w:val="center"/>
          </w:tcPr>
          <w:p w14:paraId="69FB4286" w14:textId="77777777" w:rsidR="007D549E" w:rsidRDefault="007D549E" w:rsidP="007D549E">
            <w:r>
              <w:t>N/A</w:t>
            </w:r>
          </w:p>
        </w:tc>
        <w:tc>
          <w:tcPr>
            <w:tcW w:w="452" w:type="dxa"/>
            <w:tcBorders>
              <w:left w:val="nil"/>
              <w:right w:val="nil"/>
            </w:tcBorders>
            <w:shd w:val="clear" w:color="auto" w:fill="F2F2F2" w:themeFill="background1" w:themeFillShade="F2"/>
            <w:vAlign w:val="center"/>
          </w:tcPr>
          <w:p w14:paraId="6733F0AF" w14:textId="77777777" w:rsidR="007D549E" w:rsidRDefault="00000000" w:rsidP="007D549E">
            <w:pPr>
              <w:rPr>
                <w:lang w:eastAsia="en-CA"/>
              </w:rPr>
            </w:pPr>
            <w:sdt>
              <w:sdtPr>
                <w:rPr>
                  <w:lang w:eastAsia="en-CA"/>
                </w:rPr>
                <w:id w:val="-12082245"/>
                <w14:checkbox>
                  <w14:checked w14:val="0"/>
                  <w14:checkedState w14:val="0050" w14:font="Wingdings 2"/>
                  <w14:uncheckedState w14:val="0020" w14:font="Wingdings 2"/>
                </w14:checkbox>
              </w:sdtPr>
              <w:sdtContent>
                <w:r w:rsidR="007D549E">
                  <w:rPr>
                    <w:lang w:eastAsia="en-CA"/>
                  </w:rPr>
                  <w:sym w:font="Wingdings 2" w:char="F020"/>
                </w:r>
              </w:sdtContent>
            </w:sdt>
          </w:p>
        </w:tc>
      </w:tr>
      <w:tr w:rsidR="007D549E" w14:paraId="4978CE22" w14:textId="77777777" w:rsidTr="00174B20">
        <w:tc>
          <w:tcPr>
            <w:tcW w:w="567" w:type="dxa"/>
            <w:tcBorders>
              <w:left w:val="nil"/>
            </w:tcBorders>
            <w:vAlign w:val="center"/>
          </w:tcPr>
          <w:p w14:paraId="38766462" w14:textId="77777777" w:rsidR="007D549E" w:rsidRDefault="007D549E" w:rsidP="007D549E">
            <w:r>
              <w:t>G</w:t>
            </w:r>
          </w:p>
        </w:tc>
        <w:tc>
          <w:tcPr>
            <w:tcW w:w="6804" w:type="dxa"/>
            <w:gridSpan w:val="3"/>
          </w:tcPr>
          <w:p w14:paraId="30F5D44D" w14:textId="77777777" w:rsidR="007D549E" w:rsidRPr="00DB02C2" w:rsidRDefault="007D549E" w:rsidP="007D549E">
            <w:r>
              <w:t xml:space="preserve">Input wiring from </w:t>
            </w:r>
            <w:r>
              <w:rPr>
                <w:i/>
                <w:iCs/>
              </w:rPr>
              <w:t>control unit</w:t>
            </w:r>
            <w:r>
              <w:t xml:space="preserve"> or </w:t>
            </w:r>
            <w:r>
              <w:rPr>
                <w:i/>
                <w:iCs/>
              </w:rPr>
              <w:t>transponder</w:t>
            </w:r>
            <w:r>
              <w:t xml:space="preserve"> is supervised.</w:t>
            </w:r>
          </w:p>
        </w:tc>
        <w:tc>
          <w:tcPr>
            <w:tcW w:w="567" w:type="dxa"/>
            <w:tcBorders>
              <w:right w:val="nil"/>
            </w:tcBorders>
            <w:vAlign w:val="center"/>
          </w:tcPr>
          <w:p w14:paraId="61DE5980" w14:textId="77777777" w:rsidR="007D549E" w:rsidRDefault="007D549E" w:rsidP="007D549E">
            <w:r>
              <w:t>Yes</w:t>
            </w:r>
          </w:p>
        </w:tc>
        <w:tc>
          <w:tcPr>
            <w:tcW w:w="851" w:type="dxa"/>
            <w:tcBorders>
              <w:left w:val="nil"/>
            </w:tcBorders>
            <w:shd w:val="clear" w:color="auto" w:fill="F2F2F2" w:themeFill="background1" w:themeFillShade="F2"/>
            <w:vAlign w:val="center"/>
          </w:tcPr>
          <w:p w14:paraId="2A1C60F0" w14:textId="2B808197" w:rsidR="007D549E" w:rsidRDefault="00000000" w:rsidP="007D549E">
            <w:pPr>
              <w:rPr>
                <w:lang w:eastAsia="en-CA"/>
              </w:rPr>
            </w:pPr>
            <w:sdt>
              <w:sdtPr>
                <w:rPr>
                  <w:lang w:eastAsia="en-CA"/>
                </w:rPr>
                <w:id w:val="-946471825"/>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DBF9E12" w14:textId="77777777" w:rsidR="007D549E" w:rsidRDefault="007D549E" w:rsidP="007D549E">
            <w:r>
              <w:t>No</w:t>
            </w:r>
          </w:p>
        </w:tc>
        <w:tc>
          <w:tcPr>
            <w:tcW w:w="425" w:type="dxa"/>
            <w:tcBorders>
              <w:left w:val="nil"/>
            </w:tcBorders>
            <w:shd w:val="clear" w:color="auto" w:fill="F2F2F2" w:themeFill="background1" w:themeFillShade="F2"/>
            <w:vAlign w:val="center"/>
          </w:tcPr>
          <w:p w14:paraId="5B1FEBEF" w14:textId="77777777" w:rsidR="007D549E" w:rsidRDefault="00000000" w:rsidP="007D549E">
            <w:pPr>
              <w:rPr>
                <w:lang w:eastAsia="en-CA"/>
              </w:rPr>
            </w:pPr>
            <w:sdt>
              <w:sdtPr>
                <w:rPr>
                  <w:lang w:eastAsia="en-CA"/>
                </w:rPr>
                <w:id w:val="78730626"/>
                <w14:checkbox>
                  <w14:checked w14:val="0"/>
                  <w14:checkedState w14:val="0050" w14:font="Wingdings 2"/>
                  <w14:uncheckedState w14:val="0020" w14:font="Wingdings 2"/>
                </w14:checkbox>
              </w:sdtPr>
              <w:sdtContent>
                <w:r w:rsidR="007D549E">
                  <w:rPr>
                    <w:lang w:eastAsia="en-CA"/>
                  </w:rPr>
                  <w:sym w:font="Wingdings 2" w:char="F020"/>
                </w:r>
              </w:sdtContent>
            </w:sdt>
          </w:p>
        </w:tc>
        <w:tc>
          <w:tcPr>
            <w:tcW w:w="567" w:type="dxa"/>
            <w:tcBorders>
              <w:right w:val="nil"/>
            </w:tcBorders>
            <w:vAlign w:val="center"/>
          </w:tcPr>
          <w:p w14:paraId="72AB1008" w14:textId="77777777" w:rsidR="007D549E" w:rsidRDefault="007D549E" w:rsidP="007D549E">
            <w:r>
              <w:t>N/A</w:t>
            </w:r>
          </w:p>
        </w:tc>
        <w:tc>
          <w:tcPr>
            <w:tcW w:w="452" w:type="dxa"/>
            <w:tcBorders>
              <w:left w:val="nil"/>
              <w:right w:val="nil"/>
            </w:tcBorders>
            <w:shd w:val="clear" w:color="auto" w:fill="F2F2F2" w:themeFill="background1" w:themeFillShade="F2"/>
            <w:vAlign w:val="center"/>
          </w:tcPr>
          <w:p w14:paraId="2792E570" w14:textId="77777777" w:rsidR="007D549E" w:rsidRDefault="00000000" w:rsidP="007D549E">
            <w:pPr>
              <w:rPr>
                <w:lang w:eastAsia="en-CA"/>
              </w:rPr>
            </w:pPr>
            <w:sdt>
              <w:sdtPr>
                <w:rPr>
                  <w:lang w:eastAsia="en-CA"/>
                </w:rPr>
                <w:id w:val="1436563222"/>
                <w14:checkbox>
                  <w14:checked w14:val="0"/>
                  <w14:checkedState w14:val="0050" w14:font="Wingdings 2"/>
                  <w14:uncheckedState w14:val="0020" w14:font="Wingdings 2"/>
                </w14:checkbox>
              </w:sdtPr>
              <w:sdtContent>
                <w:r w:rsidR="007D549E">
                  <w:rPr>
                    <w:lang w:eastAsia="en-CA"/>
                  </w:rPr>
                  <w:sym w:font="Wingdings 2" w:char="F020"/>
                </w:r>
              </w:sdtContent>
            </w:sdt>
          </w:p>
        </w:tc>
      </w:tr>
      <w:tr w:rsidR="007D549E" w14:paraId="00F14371" w14:textId="77777777" w:rsidTr="00174B20">
        <w:tc>
          <w:tcPr>
            <w:tcW w:w="567" w:type="dxa"/>
            <w:tcBorders>
              <w:left w:val="nil"/>
            </w:tcBorders>
            <w:vAlign w:val="center"/>
          </w:tcPr>
          <w:p w14:paraId="3A88BD07" w14:textId="77777777" w:rsidR="007D549E" w:rsidRDefault="007D549E" w:rsidP="007D549E">
            <w:r>
              <w:t>H</w:t>
            </w:r>
          </w:p>
        </w:tc>
        <w:tc>
          <w:tcPr>
            <w:tcW w:w="6804" w:type="dxa"/>
            <w:gridSpan w:val="3"/>
          </w:tcPr>
          <w:p w14:paraId="2AC884BE" w14:textId="77777777" w:rsidR="007D549E" w:rsidRPr="00DB02C2" w:rsidRDefault="007D549E" w:rsidP="007D549E">
            <w:r>
              <w:rPr>
                <w:i/>
                <w:iCs/>
              </w:rPr>
              <w:t>Alarm signal</w:t>
            </w:r>
            <w:r>
              <w:t xml:space="preserve"> silence visual indicator operates.</w:t>
            </w:r>
          </w:p>
        </w:tc>
        <w:tc>
          <w:tcPr>
            <w:tcW w:w="567" w:type="dxa"/>
            <w:tcBorders>
              <w:right w:val="nil"/>
            </w:tcBorders>
            <w:vAlign w:val="center"/>
          </w:tcPr>
          <w:p w14:paraId="699946A3" w14:textId="77777777" w:rsidR="007D549E" w:rsidRDefault="007D549E" w:rsidP="007D549E">
            <w:r>
              <w:t>Yes</w:t>
            </w:r>
          </w:p>
        </w:tc>
        <w:tc>
          <w:tcPr>
            <w:tcW w:w="851" w:type="dxa"/>
            <w:tcBorders>
              <w:left w:val="nil"/>
            </w:tcBorders>
            <w:shd w:val="clear" w:color="auto" w:fill="F2F2F2" w:themeFill="background1" w:themeFillShade="F2"/>
            <w:vAlign w:val="center"/>
          </w:tcPr>
          <w:p w14:paraId="3837BE59" w14:textId="513B70C9" w:rsidR="007D549E" w:rsidRDefault="00000000" w:rsidP="007D549E">
            <w:pPr>
              <w:rPr>
                <w:lang w:eastAsia="en-CA"/>
              </w:rPr>
            </w:pPr>
            <w:sdt>
              <w:sdtPr>
                <w:rPr>
                  <w:lang w:eastAsia="en-CA"/>
                </w:rPr>
                <w:id w:val="-913163160"/>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4D8E1BB9" w14:textId="77777777" w:rsidR="007D549E" w:rsidRDefault="007D549E" w:rsidP="007D549E">
            <w:r>
              <w:t>No</w:t>
            </w:r>
          </w:p>
        </w:tc>
        <w:tc>
          <w:tcPr>
            <w:tcW w:w="425" w:type="dxa"/>
            <w:tcBorders>
              <w:left w:val="nil"/>
            </w:tcBorders>
            <w:shd w:val="clear" w:color="auto" w:fill="F2F2F2" w:themeFill="background1" w:themeFillShade="F2"/>
            <w:vAlign w:val="center"/>
          </w:tcPr>
          <w:p w14:paraId="5FCA554E" w14:textId="77777777" w:rsidR="007D549E" w:rsidRDefault="00000000" w:rsidP="007D549E">
            <w:pPr>
              <w:rPr>
                <w:lang w:eastAsia="en-CA"/>
              </w:rPr>
            </w:pPr>
            <w:sdt>
              <w:sdtPr>
                <w:rPr>
                  <w:lang w:eastAsia="en-CA"/>
                </w:rPr>
                <w:id w:val="1592278161"/>
                <w14:checkbox>
                  <w14:checked w14:val="0"/>
                  <w14:checkedState w14:val="0050" w14:font="Wingdings 2"/>
                  <w14:uncheckedState w14:val="0020" w14:font="Wingdings 2"/>
                </w14:checkbox>
              </w:sdtPr>
              <w:sdtContent>
                <w:r w:rsidR="007D549E">
                  <w:rPr>
                    <w:lang w:eastAsia="en-CA"/>
                  </w:rPr>
                  <w:sym w:font="Wingdings 2" w:char="F020"/>
                </w:r>
              </w:sdtContent>
            </w:sdt>
          </w:p>
        </w:tc>
        <w:tc>
          <w:tcPr>
            <w:tcW w:w="567" w:type="dxa"/>
            <w:tcBorders>
              <w:right w:val="nil"/>
            </w:tcBorders>
            <w:vAlign w:val="center"/>
          </w:tcPr>
          <w:p w14:paraId="70378E04" w14:textId="77777777" w:rsidR="007D549E" w:rsidRDefault="007D549E" w:rsidP="007D549E">
            <w:r>
              <w:t>N/A</w:t>
            </w:r>
          </w:p>
        </w:tc>
        <w:tc>
          <w:tcPr>
            <w:tcW w:w="452" w:type="dxa"/>
            <w:tcBorders>
              <w:left w:val="nil"/>
              <w:right w:val="nil"/>
            </w:tcBorders>
            <w:shd w:val="clear" w:color="auto" w:fill="F2F2F2" w:themeFill="background1" w:themeFillShade="F2"/>
            <w:vAlign w:val="center"/>
          </w:tcPr>
          <w:p w14:paraId="1E5012E3" w14:textId="77777777" w:rsidR="007D549E" w:rsidRDefault="00000000" w:rsidP="007D549E">
            <w:pPr>
              <w:rPr>
                <w:lang w:eastAsia="en-CA"/>
              </w:rPr>
            </w:pPr>
            <w:sdt>
              <w:sdtPr>
                <w:rPr>
                  <w:lang w:eastAsia="en-CA"/>
                </w:rPr>
                <w:id w:val="2143229621"/>
                <w14:checkbox>
                  <w14:checked w14:val="0"/>
                  <w14:checkedState w14:val="0050" w14:font="Wingdings 2"/>
                  <w14:uncheckedState w14:val="0020" w14:font="Wingdings 2"/>
                </w14:checkbox>
              </w:sdtPr>
              <w:sdtContent>
                <w:r w:rsidR="007D549E">
                  <w:rPr>
                    <w:lang w:eastAsia="en-CA"/>
                  </w:rPr>
                  <w:sym w:font="Wingdings 2" w:char="F020"/>
                </w:r>
              </w:sdtContent>
            </w:sdt>
          </w:p>
        </w:tc>
      </w:tr>
      <w:tr w:rsidR="007D549E" w14:paraId="0F4D4447" w14:textId="77777777" w:rsidTr="00174B20">
        <w:tc>
          <w:tcPr>
            <w:tcW w:w="567" w:type="dxa"/>
            <w:tcBorders>
              <w:left w:val="nil"/>
            </w:tcBorders>
            <w:vAlign w:val="center"/>
          </w:tcPr>
          <w:p w14:paraId="42B509A3" w14:textId="77777777" w:rsidR="007D549E" w:rsidRDefault="007D549E" w:rsidP="007D549E">
            <w:r>
              <w:t>I</w:t>
            </w:r>
          </w:p>
        </w:tc>
        <w:tc>
          <w:tcPr>
            <w:tcW w:w="6804" w:type="dxa"/>
            <w:gridSpan w:val="3"/>
          </w:tcPr>
          <w:p w14:paraId="363F85E9" w14:textId="77777777" w:rsidR="007D549E" w:rsidRPr="00DB02C2" w:rsidRDefault="007D549E" w:rsidP="007D549E">
            <w:r>
              <w:t xml:space="preserve">Switches for ancillary functions operate as per </w:t>
            </w:r>
            <w:r>
              <w:rPr>
                <w:i/>
                <w:iCs/>
              </w:rPr>
              <w:t>design</w:t>
            </w:r>
            <w:r>
              <w:t xml:space="preserve"> and </w:t>
            </w:r>
            <w:r>
              <w:rPr>
                <w:i/>
                <w:iCs/>
              </w:rPr>
              <w:t>specification</w:t>
            </w:r>
            <w:r>
              <w:t>, or in accordance with documentation as detailed in Annex D, Description of Fire Alarm System for Inspection and Test Procedures.</w:t>
            </w:r>
          </w:p>
        </w:tc>
        <w:tc>
          <w:tcPr>
            <w:tcW w:w="567" w:type="dxa"/>
            <w:tcBorders>
              <w:right w:val="nil"/>
            </w:tcBorders>
            <w:vAlign w:val="center"/>
          </w:tcPr>
          <w:p w14:paraId="3E011CD4" w14:textId="77777777" w:rsidR="007D549E" w:rsidRDefault="007D549E" w:rsidP="007D549E">
            <w:r>
              <w:t>Yes</w:t>
            </w:r>
          </w:p>
        </w:tc>
        <w:tc>
          <w:tcPr>
            <w:tcW w:w="851" w:type="dxa"/>
            <w:tcBorders>
              <w:left w:val="nil"/>
            </w:tcBorders>
            <w:shd w:val="clear" w:color="auto" w:fill="F2F2F2" w:themeFill="background1" w:themeFillShade="F2"/>
            <w:vAlign w:val="center"/>
          </w:tcPr>
          <w:p w14:paraId="4BBBBB0B" w14:textId="6C433C35" w:rsidR="007D549E" w:rsidRDefault="00000000" w:rsidP="007D549E">
            <w:pPr>
              <w:rPr>
                <w:lang w:eastAsia="en-CA"/>
              </w:rPr>
            </w:pPr>
            <w:sdt>
              <w:sdtPr>
                <w:rPr>
                  <w:lang w:eastAsia="en-CA"/>
                </w:rPr>
                <w:id w:val="532551578"/>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7C038084" w14:textId="77777777" w:rsidR="007D549E" w:rsidRDefault="007D549E" w:rsidP="007D549E">
            <w:r>
              <w:t>No</w:t>
            </w:r>
          </w:p>
        </w:tc>
        <w:tc>
          <w:tcPr>
            <w:tcW w:w="425" w:type="dxa"/>
            <w:tcBorders>
              <w:left w:val="nil"/>
            </w:tcBorders>
            <w:shd w:val="clear" w:color="auto" w:fill="F2F2F2" w:themeFill="background1" w:themeFillShade="F2"/>
            <w:vAlign w:val="center"/>
          </w:tcPr>
          <w:p w14:paraId="2D663AE5" w14:textId="77777777" w:rsidR="007D549E" w:rsidRDefault="00000000" w:rsidP="007D549E">
            <w:pPr>
              <w:rPr>
                <w:lang w:eastAsia="en-CA"/>
              </w:rPr>
            </w:pPr>
            <w:sdt>
              <w:sdtPr>
                <w:rPr>
                  <w:lang w:eastAsia="en-CA"/>
                </w:rPr>
                <w:id w:val="-78683352"/>
                <w14:checkbox>
                  <w14:checked w14:val="0"/>
                  <w14:checkedState w14:val="0050" w14:font="Wingdings 2"/>
                  <w14:uncheckedState w14:val="0020" w14:font="Wingdings 2"/>
                </w14:checkbox>
              </w:sdtPr>
              <w:sdtContent>
                <w:r w:rsidR="007D549E">
                  <w:rPr>
                    <w:lang w:eastAsia="en-CA"/>
                  </w:rPr>
                  <w:sym w:font="Wingdings 2" w:char="F020"/>
                </w:r>
              </w:sdtContent>
            </w:sdt>
          </w:p>
        </w:tc>
        <w:tc>
          <w:tcPr>
            <w:tcW w:w="567" w:type="dxa"/>
            <w:tcBorders>
              <w:right w:val="nil"/>
            </w:tcBorders>
            <w:vAlign w:val="center"/>
          </w:tcPr>
          <w:p w14:paraId="45EE2F3E" w14:textId="77777777" w:rsidR="007D549E" w:rsidRDefault="007D549E" w:rsidP="007D549E">
            <w:r>
              <w:t>N/A</w:t>
            </w:r>
          </w:p>
        </w:tc>
        <w:tc>
          <w:tcPr>
            <w:tcW w:w="452" w:type="dxa"/>
            <w:tcBorders>
              <w:left w:val="nil"/>
              <w:right w:val="nil"/>
            </w:tcBorders>
            <w:shd w:val="clear" w:color="auto" w:fill="F2F2F2" w:themeFill="background1" w:themeFillShade="F2"/>
            <w:vAlign w:val="center"/>
          </w:tcPr>
          <w:p w14:paraId="5D97455F" w14:textId="77777777" w:rsidR="007D549E" w:rsidRDefault="00000000" w:rsidP="007D549E">
            <w:pPr>
              <w:rPr>
                <w:lang w:eastAsia="en-CA"/>
              </w:rPr>
            </w:pPr>
            <w:sdt>
              <w:sdtPr>
                <w:rPr>
                  <w:lang w:eastAsia="en-CA"/>
                </w:rPr>
                <w:id w:val="1968783902"/>
                <w14:checkbox>
                  <w14:checked w14:val="0"/>
                  <w14:checkedState w14:val="0050" w14:font="Wingdings 2"/>
                  <w14:uncheckedState w14:val="0020" w14:font="Wingdings 2"/>
                </w14:checkbox>
              </w:sdtPr>
              <w:sdtContent>
                <w:r w:rsidR="007D549E">
                  <w:rPr>
                    <w:lang w:eastAsia="en-CA"/>
                  </w:rPr>
                  <w:sym w:font="Wingdings 2" w:char="F020"/>
                </w:r>
              </w:sdtContent>
            </w:sdt>
          </w:p>
        </w:tc>
      </w:tr>
      <w:tr w:rsidR="007D549E" w14:paraId="3436B505" w14:textId="77777777" w:rsidTr="00174B20">
        <w:tc>
          <w:tcPr>
            <w:tcW w:w="567" w:type="dxa"/>
            <w:tcBorders>
              <w:left w:val="nil"/>
            </w:tcBorders>
            <w:vAlign w:val="center"/>
          </w:tcPr>
          <w:p w14:paraId="22410773" w14:textId="77777777" w:rsidR="007D549E" w:rsidRDefault="007D549E" w:rsidP="007D549E">
            <w:r>
              <w:t>J</w:t>
            </w:r>
          </w:p>
        </w:tc>
        <w:tc>
          <w:tcPr>
            <w:tcW w:w="6804" w:type="dxa"/>
            <w:gridSpan w:val="3"/>
          </w:tcPr>
          <w:p w14:paraId="33C78E56" w14:textId="77777777" w:rsidR="007D549E" w:rsidRDefault="007D549E" w:rsidP="007D549E">
            <w:r>
              <w:t>Other ancillary function visual indicators operate.</w:t>
            </w:r>
          </w:p>
        </w:tc>
        <w:tc>
          <w:tcPr>
            <w:tcW w:w="567" w:type="dxa"/>
            <w:tcBorders>
              <w:right w:val="nil"/>
            </w:tcBorders>
            <w:vAlign w:val="center"/>
          </w:tcPr>
          <w:p w14:paraId="09AC3EA1" w14:textId="77777777" w:rsidR="007D549E" w:rsidRDefault="007D549E" w:rsidP="007D549E">
            <w:r>
              <w:t>Yes</w:t>
            </w:r>
          </w:p>
        </w:tc>
        <w:tc>
          <w:tcPr>
            <w:tcW w:w="851" w:type="dxa"/>
            <w:tcBorders>
              <w:left w:val="nil"/>
            </w:tcBorders>
            <w:shd w:val="clear" w:color="auto" w:fill="F2F2F2" w:themeFill="background1" w:themeFillShade="F2"/>
            <w:vAlign w:val="center"/>
          </w:tcPr>
          <w:p w14:paraId="2FEB619C" w14:textId="42369B81" w:rsidR="007D549E" w:rsidRDefault="00000000" w:rsidP="007D549E">
            <w:pPr>
              <w:rPr>
                <w:lang w:eastAsia="en-CA"/>
              </w:rPr>
            </w:pPr>
            <w:sdt>
              <w:sdtPr>
                <w:rPr>
                  <w:lang w:eastAsia="en-CA"/>
                </w:rPr>
                <w:id w:val="1171458399"/>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740C5D35" w14:textId="77777777" w:rsidR="007D549E" w:rsidRDefault="007D549E" w:rsidP="007D549E">
            <w:r>
              <w:t>No</w:t>
            </w:r>
          </w:p>
        </w:tc>
        <w:tc>
          <w:tcPr>
            <w:tcW w:w="425" w:type="dxa"/>
            <w:tcBorders>
              <w:left w:val="nil"/>
            </w:tcBorders>
            <w:shd w:val="clear" w:color="auto" w:fill="F2F2F2" w:themeFill="background1" w:themeFillShade="F2"/>
            <w:vAlign w:val="center"/>
          </w:tcPr>
          <w:p w14:paraId="1960BBA8" w14:textId="77777777" w:rsidR="007D549E" w:rsidRDefault="00000000" w:rsidP="007D549E">
            <w:pPr>
              <w:rPr>
                <w:lang w:eastAsia="en-CA"/>
              </w:rPr>
            </w:pPr>
            <w:sdt>
              <w:sdtPr>
                <w:rPr>
                  <w:lang w:eastAsia="en-CA"/>
                </w:rPr>
                <w:id w:val="-952325144"/>
                <w14:checkbox>
                  <w14:checked w14:val="0"/>
                  <w14:checkedState w14:val="0050" w14:font="Wingdings 2"/>
                  <w14:uncheckedState w14:val="0020" w14:font="Wingdings 2"/>
                </w14:checkbox>
              </w:sdtPr>
              <w:sdtContent>
                <w:r w:rsidR="007D549E">
                  <w:rPr>
                    <w:lang w:eastAsia="en-CA"/>
                  </w:rPr>
                  <w:sym w:font="Wingdings 2" w:char="F020"/>
                </w:r>
              </w:sdtContent>
            </w:sdt>
          </w:p>
        </w:tc>
        <w:tc>
          <w:tcPr>
            <w:tcW w:w="567" w:type="dxa"/>
            <w:tcBorders>
              <w:right w:val="nil"/>
            </w:tcBorders>
            <w:vAlign w:val="center"/>
          </w:tcPr>
          <w:p w14:paraId="2F0BEA2F" w14:textId="77777777" w:rsidR="007D549E" w:rsidRDefault="007D549E" w:rsidP="007D549E">
            <w:r>
              <w:t>N/A</w:t>
            </w:r>
          </w:p>
        </w:tc>
        <w:tc>
          <w:tcPr>
            <w:tcW w:w="452" w:type="dxa"/>
            <w:tcBorders>
              <w:left w:val="nil"/>
              <w:right w:val="nil"/>
            </w:tcBorders>
            <w:shd w:val="clear" w:color="auto" w:fill="F2F2F2" w:themeFill="background1" w:themeFillShade="F2"/>
            <w:vAlign w:val="center"/>
          </w:tcPr>
          <w:p w14:paraId="7723D1DB" w14:textId="77777777" w:rsidR="007D549E" w:rsidRDefault="00000000" w:rsidP="007D549E">
            <w:pPr>
              <w:rPr>
                <w:lang w:eastAsia="en-CA"/>
              </w:rPr>
            </w:pPr>
            <w:sdt>
              <w:sdtPr>
                <w:rPr>
                  <w:lang w:eastAsia="en-CA"/>
                </w:rPr>
                <w:id w:val="1078562406"/>
                <w14:checkbox>
                  <w14:checked w14:val="0"/>
                  <w14:checkedState w14:val="0050" w14:font="Wingdings 2"/>
                  <w14:uncheckedState w14:val="0020" w14:font="Wingdings 2"/>
                </w14:checkbox>
              </w:sdtPr>
              <w:sdtContent>
                <w:r w:rsidR="007D549E">
                  <w:rPr>
                    <w:lang w:eastAsia="en-CA"/>
                  </w:rPr>
                  <w:sym w:font="Wingdings 2" w:char="F020"/>
                </w:r>
              </w:sdtContent>
            </w:sdt>
          </w:p>
        </w:tc>
      </w:tr>
      <w:tr w:rsidR="007D549E" w14:paraId="43C9A217" w14:textId="77777777" w:rsidTr="00174B20">
        <w:tc>
          <w:tcPr>
            <w:tcW w:w="567" w:type="dxa"/>
            <w:tcBorders>
              <w:left w:val="nil"/>
            </w:tcBorders>
            <w:vAlign w:val="center"/>
          </w:tcPr>
          <w:p w14:paraId="31CB6166" w14:textId="77777777" w:rsidR="007D549E" w:rsidRDefault="007D549E" w:rsidP="007D549E">
            <w:r>
              <w:t>K</w:t>
            </w:r>
          </w:p>
        </w:tc>
        <w:tc>
          <w:tcPr>
            <w:tcW w:w="6804" w:type="dxa"/>
            <w:gridSpan w:val="3"/>
          </w:tcPr>
          <w:p w14:paraId="62646510" w14:textId="77777777" w:rsidR="007D549E" w:rsidRPr="00DB02C2" w:rsidRDefault="007D549E" w:rsidP="007D549E">
            <w:r>
              <w:t xml:space="preserve">Manual activation of </w:t>
            </w:r>
            <w:r>
              <w:rPr>
                <w:i/>
                <w:iCs/>
              </w:rPr>
              <w:t>alarm signal</w:t>
            </w:r>
            <w:r>
              <w:t xml:space="preserve"> and indication operates.</w:t>
            </w:r>
          </w:p>
        </w:tc>
        <w:tc>
          <w:tcPr>
            <w:tcW w:w="567" w:type="dxa"/>
            <w:tcBorders>
              <w:right w:val="nil"/>
            </w:tcBorders>
            <w:vAlign w:val="center"/>
          </w:tcPr>
          <w:p w14:paraId="4085FCF1" w14:textId="77777777" w:rsidR="007D549E" w:rsidRDefault="007D549E" w:rsidP="007D549E">
            <w:r>
              <w:t>Yes</w:t>
            </w:r>
          </w:p>
        </w:tc>
        <w:tc>
          <w:tcPr>
            <w:tcW w:w="851" w:type="dxa"/>
            <w:tcBorders>
              <w:left w:val="nil"/>
            </w:tcBorders>
            <w:shd w:val="clear" w:color="auto" w:fill="F2F2F2" w:themeFill="background1" w:themeFillShade="F2"/>
            <w:vAlign w:val="center"/>
          </w:tcPr>
          <w:p w14:paraId="6F457321" w14:textId="09110329" w:rsidR="007D549E" w:rsidRDefault="00000000" w:rsidP="007D549E">
            <w:pPr>
              <w:rPr>
                <w:lang w:eastAsia="en-CA"/>
              </w:rPr>
            </w:pPr>
            <w:sdt>
              <w:sdtPr>
                <w:rPr>
                  <w:lang w:eastAsia="en-CA"/>
                </w:rPr>
                <w:id w:val="1393541675"/>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65EA110" w14:textId="77777777" w:rsidR="007D549E" w:rsidRDefault="007D549E" w:rsidP="007D549E">
            <w:r>
              <w:t>No</w:t>
            </w:r>
          </w:p>
        </w:tc>
        <w:tc>
          <w:tcPr>
            <w:tcW w:w="425" w:type="dxa"/>
            <w:tcBorders>
              <w:left w:val="nil"/>
            </w:tcBorders>
            <w:shd w:val="clear" w:color="auto" w:fill="F2F2F2" w:themeFill="background1" w:themeFillShade="F2"/>
            <w:vAlign w:val="center"/>
          </w:tcPr>
          <w:p w14:paraId="0755C832" w14:textId="77777777" w:rsidR="007D549E" w:rsidRDefault="00000000" w:rsidP="007D549E">
            <w:pPr>
              <w:rPr>
                <w:lang w:eastAsia="en-CA"/>
              </w:rPr>
            </w:pPr>
            <w:sdt>
              <w:sdtPr>
                <w:rPr>
                  <w:lang w:eastAsia="en-CA"/>
                </w:rPr>
                <w:id w:val="-1464960346"/>
                <w14:checkbox>
                  <w14:checked w14:val="0"/>
                  <w14:checkedState w14:val="0050" w14:font="Wingdings 2"/>
                  <w14:uncheckedState w14:val="0020" w14:font="Wingdings 2"/>
                </w14:checkbox>
              </w:sdtPr>
              <w:sdtContent>
                <w:r w:rsidR="007D549E">
                  <w:rPr>
                    <w:lang w:eastAsia="en-CA"/>
                  </w:rPr>
                  <w:sym w:font="Wingdings 2" w:char="F020"/>
                </w:r>
              </w:sdtContent>
            </w:sdt>
          </w:p>
        </w:tc>
        <w:tc>
          <w:tcPr>
            <w:tcW w:w="567" w:type="dxa"/>
            <w:tcBorders>
              <w:right w:val="nil"/>
            </w:tcBorders>
            <w:vAlign w:val="center"/>
          </w:tcPr>
          <w:p w14:paraId="00EDD06E" w14:textId="77777777" w:rsidR="007D549E" w:rsidRDefault="007D549E" w:rsidP="007D549E">
            <w:r>
              <w:t>N/A</w:t>
            </w:r>
          </w:p>
        </w:tc>
        <w:tc>
          <w:tcPr>
            <w:tcW w:w="452" w:type="dxa"/>
            <w:tcBorders>
              <w:left w:val="nil"/>
              <w:right w:val="nil"/>
            </w:tcBorders>
            <w:shd w:val="clear" w:color="auto" w:fill="F2F2F2" w:themeFill="background1" w:themeFillShade="F2"/>
            <w:vAlign w:val="center"/>
          </w:tcPr>
          <w:p w14:paraId="3E61AA28" w14:textId="77777777" w:rsidR="007D549E" w:rsidRDefault="00000000" w:rsidP="007D549E">
            <w:pPr>
              <w:rPr>
                <w:lang w:eastAsia="en-CA"/>
              </w:rPr>
            </w:pPr>
            <w:sdt>
              <w:sdtPr>
                <w:rPr>
                  <w:lang w:eastAsia="en-CA"/>
                </w:rPr>
                <w:id w:val="1200666942"/>
                <w14:checkbox>
                  <w14:checked w14:val="0"/>
                  <w14:checkedState w14:val="0050" w14:font="Wingdings 2"/>
                  <w14:uncheckedState w14:val="0020" w14:font="Wingdings 2"/>
                </w14:checkbox>
              </w:sdtPr>
              <w:sdtContent>
                <w:r w:rsidR="007D549E">
                  <w:rPr>
                    <w:lang w:eastAsia="en-CA"/>
                  </w:rPr>
                  <w:sym w:font="Wingdings 2" w:char="F020"/>
                </w:r>
              </w:sdtContent>
            </w:sdt>
          </w:p>
        </w:tc>
      </w:tr>
      <w:tr w:rsidR="007D549E" w14:paraId="0880B91A" w14:textId="77777777" w:rsidTr="00174B20">
        <w:tc>
          <w:tcPr>
            <w:tcW w:w="567" w:type="dxa"/>
            <w:tcBorders>
              <w:left w:val="nil"/>
            </w:tcBorders>
            <w:vAlign w:val="center"/>
          </w:tcPr>
          <w:p w14:paraId="295C1E54" w14:textId="77777777" w:rsidR="007D549E" w:rsidRDefault="007D549E" w:rsidP="007D549E">
            <w:r>
              <w:t>L</w:t>
            </w:r>
          </w:p>
        </w:tc>
        <w:tc>
          <w:tcPr>
            <w:tcW w:w="6804" w:type="dxa"/>
            <w:gridSpan w:val="3"/>
          </w:tcPr>
          <w:p w14:paraId="4E044B6A" w14:textId="77777777" w:rsidR="007D549E" w:rsidRDefault="007D549E" w:rsidP="007D549E">
            <w:r>
              <w:t>Displays are visible in installed location.</w:t>
            </w:r>
          </w:p>
        </w:tc>
        <w:tc>
          <w:tcPr>
            <w:tcW w:w="567" w:type="dxa"/>
            <w:tcBorders>
              <w:right w:val="nil"/>
            </w:tcBorders>
            <w:vAlign w:val="center"/>
          </w:tcPr>
          <w:p w14:paraId="15CE059D" w14:textId="77777777" w:rsidR="007D549E" w:rsidRDefault="007D549E" w:rsidP="007D549E">
            <w:r>
              <w:t>Yes</w:t>
            </w:r>
          </w:p>
        </w:tc>
        <w:tc>
          <w:tcPr>
            <w:tcW w:w="851" w:type="dxa"/>
            <w:tcBorders>
              <w:left w:val="nil"/>
            </w:tcBorders>
            <w:shd w:val="clear" w:color="auto" w:fill="F2F2F2" w:themeFill="background1" w:themeFillShade="F2"/>
            <w:vAlign w:val="center"/>
          </w:tcPr>
          <w:p w14:paraId="1BBA254A" w14:textId="335A3AF7" w:rsidR="007D549E" w:rsidRDefault="00000000" w:rsidP="007D549E">
            <w:pPr>
              <w:rPr>
                <w:lang w:eastAsia="en-CA"/>
              </w:rPr>
            </w:pPr>
            <w:sdt>
              <w:sdtPr>
                <w:rPr>
                  <w:lang w:eastAsia="en-CA"/>
                </w:rPr>
                <w:id w:val="-1514833839"/>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4F3545C6" w14:textId="77777777" w:rsidR="007D549E" w:rsidRDefault="007D549E" w:rsidP="007D549E">
            <w:r>
              <w:t>No</w:t>
            </w:r>
          </w:p>
        </w:tc>
        <w:tc>
          <w:tcPr>
            <w:tcW w:w="425" w:type="dxa"/>
            <w:tcBorders>
              <w:left w:val="nil"/>
            </w:tcBorders>
            <w:shd w:val="clear" w:color="auto" w:fill="F2F2F2" w:themeFill="background1" w:themeFillShade="F2"/>
            <w:vAlign w:val="center"/>
          </w:tcPr>
          <w:p w14:paraId="49C2981E" w14:textId="77777777" w:rsidR="007D549E" w:rsidRDefault="00000000" w:rsidP="007D549E">
            <w:pPr>
              <w:rPr>
                <w:lang w:eastAsia="en-CA"/>
              </w:rPr>
            </w:pPr>
            <w:sdt>
              <w:sdtPr>
                <w:rPr>
                  <w:lang w:eastAsia="en-CA"/>
                </w:rPr>
                <w:id w:val="160744616"/>
                <w14:checkbox>
                  <w14:checked w14:val="0"/>
                  <w14:checkedState w14:val="0050" w14:font="Wingdings 2"/>
                  <w14:uncheckedState w14:val="0020" w14:font="Wingdings 2"/>
                </w14:checkbox>
              </w:sdtPr>
              <w:sdtContent>
                <w:r w:rsidR="007D549E">
                  <w:rPr>
                    <w:lang w:eastAsia="en-CA"/>
                  </w:rPr>
                  <w:sym w:font="Wingdings 2" w:char="F020"/>
                </w:r>
              </w:sdtContent>
            </w:sdt>
          </w:p>
        </w:tc>
        <w:tc>
          <w:tcPr>
            <w:tcW w:w="567" w:type="dxa"/>
            <w:tcBorders>
              <w:right w:val="nil"/>
            </w:tcBorders>
            <w:vAlign w:val="center"/>
          </w:tcPr>
          <w:p w14:paraId="495292E9" w14:textId="77777777" w:rsidR="007D549E" w:rsidRDefault="007D549E" w:rsidP="007D549E">
            <w:r>
              <w:t>N/A</w:t>
            </w:r>
          </w:p>
        </w:tc>
        <w:tc>
          <w:tcPr>
            <w:tcW w:w="452" w:type="dxa"/>
            <w:tcBorders>
              <w:left w:val="nil"/>
              <w:right w:val="nil"/>
            </w:tcBorders>
            <w:shd w:val="clear" w:color="auto" w:fill="F2F2F2" w:themeFill="background1" w:themeFillShade="F2"/>
            <w:vAlign w:val="center"/>
          </w:tcPr>
          <w:p w14:paraId="7FDAD094" w14:textId="77777777" w:rsidR="007D549E" w:rsidRDefault="00000000" w:rsidP="007D549E">
            <w:pPr>
              <w:rPr>
                <w:lang w:eastAsia="en-CA"/>
              </w:rPr>
            </w:pPr>
            <w:sdt>
              <w:sdtPr>
                <w:rPr>
                  <w:lang w:eastAsia="en-CA"/>
                </w:rPr>
                <w:id w:val="1873887708"/>
                <w14:checkbox>
                  <w14:checked w14:val="0"/>
                  <w14:checkedState w14:val="0050" w14:font="Wingdings 2"/>
                  <w14:uncheckedState w14:val="0020" w14:font="Wingdings 2"/>
                </w14:checkbox>
              </w:sdtPr>
              <w:sdtContent>
                <w:r w:rsidR="007D549E">
                  <w:rPr>
                    <w:lang w:eastAsia="en-CA"/>
                  </w:rPr>
                  <w:sym w:font="Wingdings 2" w:char="F020"/>
                </w:r>
              </w:sdtContent>
            </w:sdt>
          </w:p>
        </w:tc>
      </w:tr>
      <w:tr w:rsidR="007D549E" w14:paraId="37593777" w14:textId="77777777" w:rsidTr="00174B20">
        <w:tc>
          <w:tcPr>
            <w:tcW w:w="567" w:type="dxa"/>
            <w:tcBorders>
              <w:left w:val="nil"/>
            </w:tcBorders>
            <w:vAlign w:val="center"/>
          </w:tcPr>
          <w:p w14:paraId="4D49CD52" w14:textId="77777777" w:rsidR="007D549E" w:rsidRDefault="007D549E" w:rsidP="007D549E">
            <w:r>
              <w:t>M</w:t>
            </w:r>
          </w:p>
        </w:tc>
        <w:tc>
          <w:tcPr>
            <w:tcW w:w="6804" w:type="dxa"/>
            <w:gridSpan w:val="3"/>
          </w:tcPr>
          <w:p w14:paraId="2356A971" w14:textId="77777777" w:rsidR="007D549E" w:rsidRDefault="007D549E" w:rsidP="007D549E">
            <w:r>
              <w:t>Operates on emergency power.</w:t>
            </w:r>
          </w:p>
        </w:tc>
        <w:tc>
          <w:tcPr>
            <w:tcW w:w="567" w:type="dxa"/>
            <w:tcBorders>
              <w:right w:val="nil"/>
            </w:tcBorders>
            <w:vAlign w:val="center"/>
          </w:tcPr>
          <w:p w14:paraId="4EAF280B" w14:textId="77777777" w:rsidR="007D549E" w:rsidRDefault="007D549E" w:rsidP="007D549E">
            <w:r>
              <w:t>Yes</w:t>
            </w:r>
          </w:p>
        </w:tc>
        <w:tc>
          <w:tcPr>
            <w:tcW w:w="851" w:type="dxa"/>
            <w:tcBorders>
              <w:left w:val="nil"/>
            </w:tcBorders>
            <w:shd w:val="clear" w:color="auto" w:fill="F2F2F2" w:themeFill="background1" w:themeFillShade="F2"/>
            <w:vAlign w:val="center"/>
          </w:tcPr>
          <w:p w14:paraId="30A01F97" w14:textId="27DDD0DD" w:rsidR="007D549E" w:rsidRDefault="00000000" w:rsidP="007D549E">
            <w:pPr>
              <w:rPr>
                <w:lang w:eastAsia="en-CA"/>
              </w:rPr>
            </w:pPr>
            <w:sdt>
              <w:sdtPr>
                <w:rPr>
                  <w:lang w:eastAsia="en-CA"/>
                </w:rPr>
                <w:id w:val="-1500348537"/>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09E8A56C" w14:textId="77777777" w:rsidR="007D549E" w:rsidRDefault="007D549E" w:rsidP="007D549E">
            <w:r>
              <w:t>No</w:t>
            </w:r>
          </w:p>
        </w:tc>
        <w:tc>
          <w:tcPr>
            <w:tcW w:w="425" w:type="dxa"/>
            <w:tcBorders>
              <w:left w:val="nil"/>
            </w:tcBorders>
            <w:shd w:val="clear" w:color="auto" w:fill="F2F2F2" w:themeFill="background1" w:themeFillShade="F2"/>
            <w:vAlign w:val="center"/>
          </w:tcPr>
          <w:p w14:paraId="3D1ED13D" w14:textId="77777777" w:rsidR="007D549E" w:rsidRDefault="00000000" w:rsidP="007D549E">
            <w:pPr>
              <w:rPr>
                <w:lang w:eastAsia="en-CA"/>
              </w:rPr>
            </w:pPr>
            <w:sdt>
              <w:sdtPr>
                <w:rPr>
                  <w:lang w:eastAsia="en-CA"/>
                </w:rPr>
                <w:id w:val="916599181"/>
                <w14:checkbox>
                  <w14:checked w14:val="0"/>
                  <w14:checkedState w14:val="0050" w14:font="Wingdings 2"/>
                  <w14:uncheckedState w14:val="0020" w14:font="Wingdings 2"/>
                </w14:checkbox>
              </w:sdtPr>
              <w:sdtContent>
                <w:r w:rsidR="007D549E">
                  <w:rPr>
                    <w:lang w:eastAsia="en-CA"/>
                  </w:rPr>
                  <w:sym w:font="Wingdings 2" w:char="F020"/>
                </w:r>
              </w:sdtContent>
            </w:sdt>
          </w:p>
        </w:tc>
        <w:tc>
          <w:tcPr>
            <w:tcW w:w="567" w:type="dxa"/>
            <w:tcBorders>
              <w:right w:val="nil"/>
            </w:tcBorders>
            <w:vAlign w:val="center"/>
          </w:tcPr>
          <w:p w14:paraId="624DE30E" w14:textId="77777777" w:rsidR="007D549E" w:rsidRDefault="007D549E" w:rsidP="007D549E">
            <w:r>
              <w:t>N/A</w:t>
            </w:r>
          </w:p>
        </w:tc>
        <w:tc>
          <w:tcPr>
            <w:tcW w:w="452" w:type="dxa"/>
            <w:tcBorders>
              <w:left w:val="nil"/>
              <w:right w:val="nil"/>
            </w:tcBorders>
            <w:shd w:val="clear" w:color="auto" w:fill="F2F2F2" w:themeFill="background1" w:themeFillShade="F2"/>
            <w:vAlign w:val="center"/>
          </w:tcPr>
          <w:p w14:paraId="610C7E61" w14:textId="77777777" w:rsidR="007D549E" w:rsidRDefault="00000000" w:rsidP="007D549E">
            <w:pPr>
              <w:rPr>
                <w:lang w:eastAsia="en-CA"/>
              </w:rPr>
            </w:pPr>
            <w:sdt>
              <w:sdtPr>
                <w:rPr>
                  <w:lang w:eastAsia="en-CA"/>
                </w:rPr>
                <w:id w:val="-877546655"/>
                <w14:checkbox>
                  <w14:checked w14:val="0"/>
                  <w14:checkedState w14:val="0050" w14:font="Wingdings 2"/>
                  <w14:uncheckedState w14:val="0020" w14:font="Wingdings 2"/>
                </w14:checkbox>
              </w:sdtPr>
              <w:sdtContent>
                <w:r w:rsidR="007D549E">
                  <w:rPr>
                    <w:lang w:eastAsia="en-CA"/>
                  </w:rPr>
                  <w:sym w:font="Wingdings 2" w:char="F020"/>
                </w:r>
              </w:sdtContent>
            </w:sdt>
          </w:p>
        </w:tc>
      </w:tr>
      <w:bookmarkEnd w:id="6"/>
    </w:tbl>
    <w:p w14:paraId="74B19D1B" w14:textId="77777777" w:rsidR="00194284" w:rsidRDefault="00194284" w:rsidP="00194284"/>
    <w:p w14:paraId="7C05465A" w14:textId="77777777" w:rsidR="00320B27" w:rsidRDefault="00320B27" w:rsidP="00194284"/>
    <w:p w14:paraId="37DDF78D" w14:textId="31B6180B" w:rsidR="00320B27" w:rsidRDefault="00320B27" w:rsidP="00320B27">
      <w:pPr>
        <w:pStyle w:val="Heading2"/>
        <w:numPr>
          <w:ilvl w:val="1"/>
          <w:numId w:val="33"/>
        </w:numPr>
        <w:ind w:left="1276" w:hanging="1276"/>
      </w:pPr>
      <w:r>
        <w:t>Annunciator, Remote Trouble Signal Unit, Display and Control Centre Test and Inspection (2)</w:t>
      </w:r>
    </w:p>
    <w:p w14:paraId="596EA188" w14:textId="77777777" w:rsidR="00320B27" w:rsidRDefault="00320B27" w:rsidP="00320B27">
      <w:r>
        <w:t>NOTE 1: See Section 10.</w:t>
      </w:r>
    </w:p>
    <w:p w14:paraId="0437B8EC" w14:textId="77777777" w:rsidR="00320B27" w:rsidRPr="00295E56" w:rsidRDefault="00320B27" w:rsidP="00320B27">
      <w:r>
        <w:t>NOTE 2: Complete Section for each device.</w:t>
      </w:r>
    </w:p>
    <w:tbl>
      <w:tblPr>
        <w:tblStyle w:val="TableGrid"/>
        <w:tblW w:w="0" w:type="auto"/>
        <w:tblLayout w:type="fixed"/>
        <w:tblLook w:val="04A0" w:firstRow="1" w:lastRow="0" w:firstColumn="1" w:lastColumn="0" w:noHBand="0" w:noVBand="1"/>
      </w:tblPr>
      <w:tblGrid>
        <w:gridCol w:w="567"/>
        <w:gridCol w:w="3544"/>
        <w:gridCol w:w="284"/>
        <w:gridCol w:w="2976"/>
        <w:gridCol w:w="567"/>
        <w:gridCol w:w="851"/>
        <w:gridCol w:w="567"/>
        <w:gridCol w:w="425"/>
        <w:gridCol w:w="567"/>
        <w:gridCol w:w="452"/>
      </w:tblGrid>
      <w:tr w:rsidR="00320B27" w14:paraId="60D0DEA7" w14:textId="77777777" w:rsidTr="00174B20">
        <w:tc>
          <w:tcPr>
            <w:tcW w:w="4111" w:type="dxa"/>
            <w:gridSpan w:val="2"/>
            <w:tcBorders>
              <w:left w:val="nil"/>
              <w:right w:val="nil"/>
            </w:tcBorders>
          </w:tcPr>
          <w:p w14:paraId="68BDF964" w14:textId="77777777" w:rsidR="00320B27" w:rsidRPr="00194284" w:rsidRDefault="00320B27" w:rsidP="00174B20">
            <w:r>
              <w:rPr>
                <w:i/>
                <w:iCs/>
              </w:rPr>
              <w:t xml:space="preserve">Annunciator </w:t>
            </w:r>
            <w:r>
              <w:t xml:space="preserve">or remote </w:t>
            </w:r>
            <w:r>
              <w:rPr>
                <w:i/>
                <w:iCs/>
              </w:rPr>
              <w:t>trouble signal</w:t>
            </w:r>
            <w:r>
              <w:t xml:space="preserve"> unit location:</w:t>
            </w:r>
          </w:p>
        </w:tc>
        <w:tc>
          <w:tcPr>
            <w:tcW w:w="6689" w:type="dxa"/>
            <w:gridSpan w:val="8"/>
            <w:tcBorders>
              <w:left w:val="nil"/>
              <w:right w:val="nil"/>
            </w:tcBorders>
            <w:shd w:val="clear" w:color="auto" w:fill="F2F2F2" w:themeFill="background1" w:themeFillShade="F2"/>
          </w:tcPr>
          <w:p w14:paraId="5B15725A" w14:textId="457C0CC5" w:rsidR="00320B27" w:rsidRDefault="00000000" w:rsidP="00174B20">
            <w:pPr>
              <w:rPr>
                <w:lang w:eastAsia="en-CA"/>
              </w:rPr>
            </w:pPr>
            <w:sdt>
              <w:sdtPr>
                <w:rPr>
                  <w:lang w:eastAsia="en-CA"/>
                </w:rPr>
                <w:id w:val="-1531488033"/>
                <w:placeholder>
                  <w:docPart w:val="9C606E58E9D74759ACD26C637E2AFB96"/>
                </w:placeholder>
              </w:sdtPr>
              <w:sdtContent>
                <w:r w:rsidR="00320B27" w:rsidRPr="00814B85">
                  <w:rPr>
                    <w:lang w:eastAsia="en-CA"/>
                  </w:rPr>
                  <w:t xml:space="preserve"> </w:t>
                </w:r>
                <w:r w:rsidR="00C54CCF">
                  <w:rPr>
                    <w:lang w:eastAsia="en-CA"/>
                  </w:rPr>
                  <w:t>Electrical Room #104</w:t>
                </w:r>
              </w:sdtContent>
            </w:sdt>
          </w:p>
        </w:tc>
      </w:tr>
      <w:tr w:rsidR="00320B27" w14:paraId="1B6CF7CA" w14:textId="77777777" w:rsidTr="00174B20">
        <w:tc>
          <w:tcPr>
            <w:tcW w:w="4395" w:type="dxa"/>
            <w:gridSpan w:val="3"/>
            <w:tcBorders>
              <w:left w:val="nil"/>
              <w:right w:val="nil"/>
            </w:tcBorders>
          </w:tcPr>
          <w:p w14:paraId="47FAA574" w14:textId="77777777" w:rsidR="00320B27" w:rsidRPr="00194284" w:rsidRDefault="00320B27" w:rsidP="00174B20">
            <w:r>
              <w:rPr>
                <w:i/>
                <w:iCs/>
              </w:rPr>
              <w:t xml:space="preserve">Annunciator </w:t>
            </w:r>
            <w:r>
              <w:t xml:space="preserve">or remote </w:t>
            </w:r>
            <w:r>
              <w:rPr>
                <w:i/>
                <w:iCs/>
              </w:rPr>
              <w:t>trouble signal</w:t>
            </w:r>
            <w:r>
              <w:t xml:space="preserve"> unit identification:</w:t>
            </w:r>
          </w:p>
        </w:tc>
        <w:tc>
          <w:tcPr>
            <w:tcW w:w="6405" w:type="dxa"/>
            <w:gridSpan w:val="7"/>
            <w:tcBorders>
              <w:left w:val="nil"/>
              <w:right w:val="nil"/>
            </w:tcBorders>
            <w:shd w:val="clear" w:color="auto" w:fill="F2F2F2" w:themeFill="background1" w:themeFillShade="F2"/>
          </w:tcPr>
          <w:p w14:paraId="75AA257C" w14:textId="3C846C1F" w:rsidR="00320B27" w:rsidRDefault="00000000" w:rsidP="00174B20">
            <w:pPr>
              <w:rPr>
                <w:lang w:eastAsia="en-CA"/>
              </w:rPr>
            </w:pPr>
            <w:sdt>
              <w:sdtPr>
                <w:rPr>
                  <w:lang w:eastAsia="en-CA"/>
                </w:rPr>
                <w:id w:val="-1113285945"/>
                <w:placeholder>
                  <w:docPart w:val="317D4D72A82C4E46B5536A75BCB70892"/>
                </w:placeholder>
              </w:sdtPr>
              <w:sdtContent>
                <w:r w:rsidR="00320B27" w:rsidRPr="00814B85">
                  <w:rPr>
                    <w:lang w:eastAsia="en-CA"/>
                  </w:rPr>
                  <w:t xml:space="preserve"> </w:t>
                </w:r>
                <w:r w:rsidR="00C54CCF">
                  <w:rPr>
                    <w:lang w:eastAsia="en-CA"/>
                  </w:rPr>
                  <w:t>Transponder Panel #4</w:t>
                </w:r>
              </w:sdtContent>
            </w:sdt>
          </w:p>
        </w:tc>
      </w:tr>
      <w:tr w:rsidR="00320B27" w14:paraId="2AD7E5B7" w14:textId="77777777" w:rsidTr="00174B20">
        <w:tc>
          <w:tcPr>
            <w:tcW w:w="567" w:type="dxa"/>
            <w:tcBorders>
              <w:left w:val="nil"/>
            </w:tcBorders>
            <w:vAlign w:val="center"/>
          </w:tcPr>
          <w:p w14:paraId="3E6AD008" w14:textId="77777777" w:rsidR="00320B27" w:rsidRDefault="00320B27" w:rsidP="00174B20">
            <w:r>
              <w:t>A</w:t>
            </w:r>
          </w:p>
        </w:tc>
        <w:tc>
          <w:tcPr>
            <w:tcW w:w="6804" w:type="dxa"/>
            <w:gridSpan w:val="3"/>
          </w:tcPr>
          <w:p w14:paraId="22BB9FF8" w14:textId="77777777" w:rsidR="00320B27" w:rsidRPr="00336109" w:rsidRDefault="00320B27" w:rsidP="00174B20">
            <w:r>
              <w:t>Power ‘on’ indicator operates</w:t>
            </w:r>
          </w:p>
        </w:tc>
        <w:tc>
          <w:tcPr>
            <w:tcW w:w="567" w:type="dxa"/>
            <w:tcBorders>
              <w:right w:val="nil"/>
            </w:tcBorders>
            <w:vAlign w:val="center"/>
          </w:tcPr>
          <w:p w14:paraId="12F4B780" w14:textId="77777777" w:rsidR="00320B27" w:rsidRDefault="00320B27" w:rsidP="00174B20">
            <w:r>
              <w:t>Yes</w:t>
            </w:r>
          </w:p>
        </w:tc>
        <w:tc>
          <w:tcPr>
            <w:tcW w:w="851" w:type="dxa"/>
            <w:tcBorders>
              <w:left w:val="nil"/>
            </w:tcBorders>
            <w:shd w:val="clear" w:color="auto" w:fill="F2F2F2" w:themeFill="background1" w:themeFillShade="F2"/>
            <w:vAlign w:val="center"/>
          </w:tcPr>
          <w:p w14:paraId="51306B23" w14:textId="0688F54D" w:rsidR="00320B27" w:rsidRDefault="00000000" w:rsidP="00174B20">
            <w:sdt>
              <w:sdtPr>
                <w:rPr>
                  <w:lang w:eastAsia="en-CA"/>
                </w:rPr>
                <w:id w:val="639238949"/>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498AFC0D" w14:textId="77777777" w:rsidR="00320B27" w:rsidRDefault="00320B27" w:rsidP="00174B20">
            <w:r>
              <w:t>No</w:t>
            </w:r>
          </w:p>
        </w:tc>
        <w:tc>
          <w:tcPr>
            <w:tcW w:w="425" w:type="dxa"/>
            <w:tcBorders>
              <w:left w:val="nil"/>
            </w:tcBorders>
            <w:shd w:val="clear" w:color="auto" w:fill="F2F2F2" w:themeFill="background1" w:themeFillShade="F2"/>
            <w:vAlign w:val="center"/>
          </w:tcPr>
          <w:p w14:paraId="73F44C7F" w14:textId="77777777" w:rsidR="00320B27" w:rsidRDefault="00000000" w:rsidP="00174B20">
            <w:sdt>
              <w:sdtPr>
                <w:rPr>
                  <w:lang w:eastAsia="en-CA"/>
                </w:rPr>
                <w:id w:val="-7482291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7E2792CD"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4F37CD9D" w14:textId="77777777" w:rsidR="00320B27" w:rsidRDefault="00000000" w:rsidP="00174B20">
            <w:sdt>
              <w:sdtPr>
                <w:rPr>
                  <w:lang w:eastAsia="en-CA"/>
                </w:rPr>
                <w:id w:val="-167086546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FC9C18A" w14:textId="77777777" w:rsidTr="00174B20">
        <w:tc>
          <w:tcPr>
            <w:tcW w:w="567" w:type="dxa"/>
            <w:tcBorders>
              <w:left w:val="nil"/>
            </w:tcBorders>
            <w:vAlign w:val="center"/>
          </w:tcPr>
          <w:p w14:paraId="3794639D" w14:textId="77777777" w:rsidR="00320B27" w:rsidRDefault="00320B27" w:rsidP="00174B20">
            <w:r>
              <w:t>B</w:t>
            </w:r>
          </w:p>
        </w:tc>
        <w:tc>
          <w:tcPr>
            <w:tcW w:w="6804" w:type="dxa"/>
            <w:gridSpan w:val="3"/>
          </w:tcPr>
          <w:p w14:paraId="52BE5879" w14:textId="77777777" w:rsidR="00320B27" w:rsidRPr="00295E56" w:rsidRDefault="00320B27" w:rsidP="00174B20">
            <w:r>
              <w:t xml:space="preserve">Individual alarm and supervisory </w:t>
            </w:r>
            <w:r>
              <w:rPr>
                <w:i/>
                <w:iCs/>
              </w:rPr>
              <w:t>zone</w:t>
            </w:r>
            <w:r>
              <w:t xml:space="preserve"> designation labels are properly identified.</w:t>
            </w:r>
          </w:p>
        </w:tc>
        <w:tc>
          <w:tcPr>
            <w:tcW w:w="567" w:type="dxa"/>
            <w:tcBorders>
              <w:right w:val="nil"/>
            </w:tcBorders>
            <w:vAlign w:val="center"/>
          </w:tcPr>
          <w:p w14:paraId="6B54FD03" w14:textId="77777777" w:rsidR="00320B27" w:rsidRDefault="00320B27" w:rsidP="00174B20">
            <w:r>
              <w:t>Yes</w:t>
            </w:r>
          </w:p>
        </w:tc>
        <w:tc>
          <w:tcPr>
            <w:tcW w:w="851" w:type="dxa"/>
            <w:tcBorders>
              <w:left w:val="nil"/>
            </w:tcBorders>
            <w:shd w:val="clear" w:color="auto" w:fill="F2F2F2" w:themeFill="background1" w:themeFillShade="F2"/>
            <w:vAlign w:val="center"/>
          </w:tcPr>
          <w:p w14:paraId="367B3AE0" w14:textId="180FB4AC" w:rsidR="00320B27" w:rsidRDefault="00000000" w:rsidP="00174B20">
            <w:pPr>
              <w:rPr>
                <w:lang w:eastAsia="en-CA"/>
              </w:rPr>
            </w:pPr>
            <w:sdt>
              <w:sdtPr>
                <w:rPr>
                  <w:lang w:eastAsia="en-CA"/>
                </w:rPr>
                <w:id w:val="-749577357"/>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308E74AC" w14:textId="77777777" w:rsidR="00320B27" w:rsidRDefault="00320B27" w:rsidP="00174B20">
            <w:r>
              <w:t>No</w:t>
            </w:r>
          </w:p>
        </w:tc>
        <w:tc>
          <w:tcPr>
            <w:tcW w:w="425" w:type="dxa"/>
            <w:tcBorders>
              <w:left w:val="nil"/>
            </w:tcBorders>
            <w:shd w:val="clear" w:color="auto" w:fill="F2F2F2" w:themeFill="background1" w:themeFillShade="F2"/>
            <w:vAlign w:val="center"/>
          </w:tcPr>
          <w:p w14:paraId="641EC765" w14:textId="77777777" w:rsidR="00320B27" w:rsidRDefault="00000000" w:rsidP="00174B20">
            <w:pPr>
              <w:rPr>
                <w:lang w:eastAsia="en-CA"/>
              </w:rPr>
            </w:pPr>
            <w:sdt>
              <w:sdtPr>
                <w:rPr>
                  <w:lang w:eastAsia="en-CA"/>
                </w:rPr>
                <w:id w:val="-160271977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0BD45086"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6B21EE8F" w14:textId="77777777" w:rsidR="00320B27" w:rsidRDefault="00000000" w:rsidP="00174B20">
            <w:pPr>
              <w:rPr>
                <w:lang w:eastAsia="en-CA"/>
              </w:rPr>
            </w:pPr>
            <w:sdt>
              <w:sdtPr>
                <w:rPr>
                  <w:lang w:eastAsia="en-CA"/>
                </w:rPr>
                <w:id w:val="81075582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EC8C5E1" w14:textId="77777777" w:rsidTr="00174B20">
        <w:tc>
          <w:tcPr>
            <w:tcW w:w="567" w:type="dxa"/>
            <w:tcBorders>
              <w:left w:val="nil"/>
            </w:tcBorders>
            <w:vAlign w:val="center"/>
          </w:tcPr>
          <w:p w14:paraId="4A1279AA" w14:textId="77777777" w:rsidR="00320B27" w:rsidRDefault="00320B27" w:rsidP="00174B20">
            <w:r>
              <w:t>C</w:t>
            </w:r>
          </w:p>
        </w:tc>
        <w:tc>
          <w:tcPr>
            <w:tcW w:w="6804" w:type="dxa"/>
            <w:gridSpan w:val="3"/>
          </w:tcPr>
          <w:p w14:paraId="41D240E1" w14:textId="77777777" w:rsidR="00320B27" w:rsidRDefault="00320B27" w:rsidP="00174B20">
            <w:r>
              <w:t>Where individual devices are annunciated confirm the individual alarm and supervisory indications are properly identified.</w:t>
            </w:r>
          </w:p>
        </w:tc>
        <w:tc>
          <w:tcPr>
            <w:tcW w:w="567" w:type="dxa"/>
            <w:tcBorders>
              <w:right w:val="nil"/>
            </w:tcBorders>
            <w:vAlign w:val="center"/>
          </w:tcPr>
          <w:p w14:paraId="3A0FD493" w14:textId="77777777" w:rsidR="00320B27" w:rsidRDefault="00320B27" w:rsidP="00174B20">
            <w:r>
              <w:t>Yes</w:t>
            </w:r>
          </w:p>
        </w:tc>
        <w:tc>
          <w:tcPr>
            <w:tcW w:w="851" w:type="dxa"/>
            <w:tcBorders>
              <w:left w:val="nil"/>
            </w:tcBorders>
            <w:shd w:val="clear" w:color="auto" w:fill="F2F2F2" w:themeFill="background1" w:themeFillShade="F2"/>
            <w:vAlign w:val="center"/>
          </w:tcPr>
          <w:p w14:paraId="0C5AE745" w14:textId="78C6DC1A" w:rsidR="00320B27" w:rsidRDefault="00000000" w:rsidP="00174B20">
            <w:pPr>
              <w:rPr>
                <w:lang w:eastAsia="en-CA"/>
              </w:rPr>
            </w:pPr>
            <w:sdt>
              <w:sdtPr>
                <w:rPr>
                  <w:lang w:eastAsia="en-CA"/>
                </w:rPr>
                <w:id w:val="-1700690630"/>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666E9B5" w14:textId="77777777" w:rsidR="00320B27" w:rsidRDefault="00320B27" w:rsidP="00174B20">
            <w:r>
              <w:t>No</w:t>
            </w:r>
          </w:p>
        </w:tc>
        <w:tc>
          <w:tcPr>
            <w:tcW w:w="425" w:type="dxa"/>
            <w:tcBorders>
              <w:left w:val="nil"/>
            </w:tcBorders>
            <w:shd w:val="clear" w:color="auto" w:fill="F2F2F2" w:themeFill="background1" w:themeFillShade="F2"/>
            <w:vAlign w:val="center"/>
          </w:tcPr>
          <w:p w14:paraId="05207B9B" w14:textId="77777777" w:rsidR="00320B27" w:rsidRDefault="00000000" w:rsidP="00174B20">
            <w:pPr>
              <w:rPr>
                <w:lang w:eastAsia="en-CA"/>
              </w:rPr>
            </w:pPr>
            <w:sdt>
              <w:sdtPr>
                <w:rPr>
                  <w:lang w:eastAsia="en-CA"/>
                </w:rPr>
                <w:id w:val="-145131286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4A329B49"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127C1F48" w14:textId="77777777" w:rsidR="00320B27" w:rsidRDefault="00000000" w:rsidP="00174B20">
            <w:pPr>
              <w:rPr>
                <w:lang w:eastAsia="en-CA"/>
              </w:rPr>
            </w:pPr>
            <w:sdt>
              <w:sdtPr>
                <w:rPr>
                  <w:lang w:eastAsia="en-CA"/>
                </w:rPr>
                <w:id w:val="-144353007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9147D0F" w14:textId="77777777" w:rsidTr="00174B20">
        <w:tc>
          <w:tcPr>
            <w:tcW w:w="567" w:type="dxa"/>
            <w:tcBorders>
              <w:left w:val="nil"/>
            </w:tcBorders>
            <w:vAlign w:val="center"/>
          </w:tcPr>
          <w:p w14:paraId="375C0F79" w14:textId="77777777" w:rsidR="00320B27" w:rsidRDefault="00320B27" w:rsidP="00174B20">
            <w:r>
              <w:t>D</w:t>
            </w:r>
          </w:p>
        </w:tc>
        <w:tc>
          <w:tcPr>
            <w:tcW w:w="6804" w:type="dxa"/>
            <w:gridSpan w:val="3"/>
          </w:tcPr>
          <w:p w14:paraId="61CA5A6A" w14:textId="77777777" w:rsidR="00320B27" w:rsidRPr="00DB02C2" w:rsidRDefault="00320B27" w:rsidP="00174B20">
            <w:r>
              <w:t xml:space="preserve">Where active and </w:t>
            </w:r>
            <w:r>
              <w:rPr>
                <w:i/>
                <w:iCs/>
              </w:rPr>
              <w:t>supporting field devices</w:t>
            </w:r>
            <w:r>
              <w:t xml:space="preserve"> are utilized, the device location and programmed device label/descriptor shall be confirmed.</w:t>
            </w:r>
          </w:p>
        </w:tc>
        <w:tc>
          <w:tcPr>
            <w:tcW w:w="567" w:type="dxa"/>
            <w:tcBorders>
              <w:right w:val="nil"/>
            </w:tcBorders>
            <w:vAlign w:val="center"/>
          </w:tcPr>
          <w:p w14:paraId="2AFB7CF6" w14:textId="77777777" w:rsidR="00320B27" w:rsidRDefault="00320B27" w:rsidP="00174B20">
            <w:r>
              <w:t>Yes</w:t>
            </w:r>
          </w:p>
        </w:tc>
        <w:tc>
          <w:tcPr>
            <w:tcW w:w="851" w:type="dxa"/>
            <w:tcBorders>
              <w:left w:val="nil"/>
            </w:tcBorders>
            <w:shd w:val="clear" w:color="auto" w:fill="F2F2F2" w:themeFill="background1" w:themeFillShade="F2"/>
            <w:vAlign w:val="center"/>
          </w:tcPr>
          <w:p w14:paraId="0CF5A4CA" w14:textId="39996D47" w:rsidR="00320B27" w:rsidRDefault="00000000" w:rsidP="00174B20">
            <w:pPr>
              <w:rPr>
                <w:lang w:eastAsia="en-CA"/>
              </w:rPr>
            </w:pPr>
            <w:sdt>
              <w:sdtPr>
                <w:rPr>
                  <w:lang w:eastAsia="en-CA"/>
                </w:rPr>
                <w:id w:val="-230000917"/>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46BF8E6F" w14:textId="77777777" w:rsidR="00320B27" w:rsidRDefault="00320B27" w:rsidP="00174B20">
            <w:r>
              <w:t>No</w:t>
            </w:r>
          </w:p>
        </w:tc>
        <w:tc>
          <w:tcPr>
            <w:tcW w:w="425" w:type="dxa"/>
            <w:tcBorders>
              <w:left w:val="nil"/>
            </w:tcBorders>
            <w:shd w:val="clear" w:color="auto" w:fill="F2F2F2" w:themeFill="background1" w:themeFillShade="F2"/>
            <w:vAlign w:val="center"/>
          </w:tcPr>
          <w:p w14:paraId="3DC802E1" w14:textId="77777777" w:rsidR="00320B27" w:rsidRDefault="00000000" w:rsidP="00174B20">
            <w:pPr>
              <w:rPr>
                <w:lang w:eastAsia="en-CA"/>
              </w:rPr>
            </w:pPr>
            <w:sdt>
              <w:sdtPr>
                <w:rPr>
                  <w:lang w:eastAsia="en-CA"/>
                </w:rPr>
                <w:id w:val="201695963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3D234150"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0C8D7029" w14:textId="77777777" w:rsidR="00320B27" w:rsidRDefault="00000000" w:rsidP="00174B20">
            <w:pPr>
              <w:rPr>
                <w:lang w:eastAsia="en-CA"/>
              </w:rPr>
            </w:pPr>
            <w:sdt>
              <w:sdtPr>
                <w:rPr>
                  <w:lang w:eastAsia="en-CA"/>
                </w:rPr>
                <w:id w:val="-77293666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1CCB747" w14:textId="77777777" w:rsidTr="00174B20">
        <w:tc>
          <w:tcPr>
            <w:tcW w:w="567" w:type="dxa"/>
            <w:tcBorders>
              <w:left w:val="nil"/>
            </w:tcBorders>
            <w:vAlign w:val="center"/>
          </w:tcPr>
          <w:p w14:paraId="120E69B7" w14:textId="77777777" w:rsidR="00320B27" w:rsidRDefault="00320B27" w:rsidP="00174B20">
            <w:r>
              <w:t>E</w:t>
            </w:r>
          </w:p>
        </w:tc>
        <w:tc>
          <w:tcPr>
            <w:tcW w:w="6804" w:type="dxa"/>
            <w:gridSpan w:val="3"/>
          </w:tcPr>
          <w:p w14:paraId="4DFA4CF9" w14:textId="77777777" w:rsidR="00320B27" w:rsidRPr="00DB02C2" w:rsidRDefault="00320B27" w:rsidP="00174B20">
            <w:r>
              <w:t xml:space="preserve">Common </w:t>
            </w:r>
            <w:r>
              <w:rPr>
                <w:i/>
                <w:iCs/>
              </w:rPr>
              <w:t>trouble signal</w:t>
            </w:r>
            <w:r>
              <w:t xml:space="preserve"> operates.</w:t>
            </w:r>
          </w:p>
        </w:tc>
        <w:tc>
          <w:tcPr>
            <w:tcW w:w="567" w:type="dxa"/>
            <w:tcBorders>
              <w:right w:val="nil"/>
            </w:tcBorders>
            <w:vAlign w:val="center"/>
          </w:tcPr>
          <w:p w14:paraId="1667CED7" w14:textId="77777777" w:rsidR="00320B27" w:rsidRDefault="00320B27" w:rsidP="00174B20">
            <w:r>
              <w:t>Yes</w:t>
            </w:r>
          </w:p>
        </w:tc>
        <w:tc>
          <w:tcPr>
            <w:tcW w:w="851" w:type="dxa"/>
            <w:tcBorders>
              <w:left w:val="nil"/>
            </w:tcBorders>
            <w:shd w:val="clear" w:color="auto" w:fill="F2F2F2" w:themeFill="background1" w:themeFillShade="F2"/>
            <w:vAlign w:val="center"/>
          </w:tcPr>
          <w:p w14:paraId="2776D48A" w14:textId="4119D74D" w:rsidR="00320B27" w:rsidRDefault="00000000" w:rsidP="00174B20">
            <w:pPr>
              <w:rPr>
                <w:lang w:eastAsia="en-CA"/>
              </w:rPr>
            </w:pPr>
            <w:sdt>
              <w:sdtPr>
                <w:rPr>
                  <w:lang w:eastAsia="en-CA"/>
                </w:rPr>
                <w:id w:val="-886095859"/>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4C48216" w14:textId="77777777" w:rsidR="00320B27" w:rsidRDefault="00320B27" w:rsidP="00174B20">
            <w:r>
              <w:t>No</w:t>
            </w:r>
          </w:p>
        </w:tc>
        <w:tc>
          <w:tcPr>
            <w:tcW w:w="425" w:type="dxa"/>
            <w:tcBorders>
              <w:left w:val="nil"/>
            </w:tcBorders>
            <w:shd w:val="clear" w:color="auto" w:fill="F2F2F2" w:themeFill="background1" w:themeFillShade="F2"/>
            <w:vAlign w:val="center"/>
          </w:tcPr>
          <w:p w14:paraId="51BF3233" w14:textId="77777777" w:rsidR="00320B27" w:rsidRDefault="00000000" w:rsidP="00174B20">
            <w:pPr>
              <w:rPr>
                <w:lang w:eastAsia="en-CA"/>
              </w:rPr>
            </w:pPr>
            <w:sdt>
              <w:sdtPr>
                <w:rPr>
                  <w:lang w:eastAsia="en-CA"/>
                </w:rPr>
                <w:id w:val="206089366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2EF5AED0"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224024B3" w14:textId="77777777" w:rsidR="00320B27" w:rsidRDefault="00000000" w:rsidP="00174B20">
            <w:pPr>
              <w:rPr>
                <w:lang w:eastAsia="en-CA"/>
              </w:rPr>
            </w:pPr>
            <w:sdt>
              <w:sdtPr>
                <w:rPr>
                  <w:lang w:eastAsia="en-CA"/>
                </w:rPr>
                <w:id w:val="163992472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CD4D460" w14:textId="77777777" w:rsidTr="00174B20">
        <w:tc>
          <w:tcPr>
            <w:tcW w:w="567" w:type="dxa"/>
            <w:tcBorders>
              <w:left w:val="nil"/>
            </w:tcBorders>
            <w:vAlign w:val="center"/>
          </w:tcPr>
          <w:p w14:paraId="759FE6DF" w14:textId="77777777" w:rsidR="00320B27" w:rsidRDefault="00320B27" w:rsidP="00174B20">
            <w:r>
              <w:t>F</w:t>
            </w:r>
          </w:p>
        </w:tc>
        <w:tc>
          <w:tcPr>
            <w:tcW w:w="6804" w:type="dxa"/>
            <w:gridSpan w:val="3"/>
          </w:tcPr>
          <w:p w14:paraId="1268EF2D" w14:textId="77777777" w:rsidR="00320B27" w:rsidRPr="00DB02C2" w:rsidRDefault="00320B27" w:rsidP="00174B20">
            <w:r>
              <w:t xml:space="preserve">Visual indicator </w:t>
            </w:r>
            <w:r>
              <w:rPr>
                <w:i/>
                <w:iCs/>
              </w:rPr>
              <w:t>test</w:t>
            </w:r>
            <w:r>
              <w:t xml:space="preserve"> (lamp </w:t>
            </w:r>
            <w:r>
              <w:rPr>
                <w:i/>
                <w:iCs/>
              </w:rPr>
              <w:t>test</w:t>
            </w:r>
            <w:r>
              <w:t>) operates.</w:t>
            </w:r>
          </w:p>
        </w:tc>
        <w:tc>
          <w:tcPr>
            <w:tcW w:w="567" w:type="dxa"/>
            <w:tcBorders>
              <w:right w:val="nil"/>
            </w:tcBorders>
            <w:vAlign w:val="center"/>
          </w:tcPr>
          <w:p w14:paraId="5EAC560E" w14:textId="77777777" w:rsidR="00320B27" w:rsidRDefault="00320B27" w:rsidP="00174B20">
            <w:r>
              <w:t>Yes</w:t>
            </w:r>
          </w:p>
        </w:tc>
        <w:tc>
          <w:tcPr>
            <w:tcW w:w="851" w:type="dxa"/>
            <w:tcBorders>
              <w:left w:val="nil"/>
            </w:tcBorders>
            <w:shd w:val="clear" w:color="auto" w:fill="F2F2F2" w:themeFill="background1" w:themeFillShade="F2"/>
            <w:vAlign w:val="center"/>
          </w:tcPr>
          <w:p w14:paraId="146E4695" w14:textId="29A25B8D" w:rsidR="00320B27" w:rsidRDefault="00000000" w:rsidP="00174B20">
            <w:pPr>
              <w:rPr>
                <w:lang w:eastAsia="en-CA"/>
              </w:rPr>
            </w:pPr>
            <w:sdt>
              <w:sdtPr>
                <w:rPr>
                  <w:lang w:eastAsia="en-CA"/>
                </w:rPr>
                <w:id w:val="-803926234"/>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65968064" w14:textId="77777777" w:rsidR="00320B27" w:rsidRDefault="00320B27" w:rsidP="00174B20">
            <w:r>
              <w:t>No</w:t>
            </w:r>
          </w:p>
        </w:tc>
        <w:tc>
          <w:tcPr>
            <w:tcW w:w="425" w:type="dxa"/>
            <w:tcBorders>
              <w:left w:val="nil"/>
            </w:tcBorders>
            <w:shd w:val="clear" w:color="auto" w:fill="F2F2F2" w:themeFill="background1" w:themeFillShade="F2"/>
            <w:vAlign w:val="center"/>
          </w:tcPr>
          <w:p w14:paraId="59C87A5B" w14:textId="77777777" w:rsidR="00320B27" w:rsidRDefault="00000000" w:rsidP="00174B20">
            <w:pPr>
              <w:rPr>
                <w:lang w:eastAsia="en-CA"/>
              </w:rPr>
            </w:pPr>
            <w:sdt>
              <w:sdtPr>
                <w:rPr>
                  <w:lang w:eastAsia="en-CA"/>
                </w:rPr>
                <w:id w:val="188945192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7B0AE2D3"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6BACBCD3" w14:textId="77777777" w:rsidR="00320B27" w:rsidRDefault="00000000" w:rsidP="00174B20">
            <w:pPr>
              <w:rPr>
                <w:lang w:eastAsia="en-CA"/>
              </w:rPr>
            </w:pPr>
            <w:sdt>
              <w:sdtPr>
                <w:rPr>
                  <w:lang w:eastAsia="en-CA"/>
                </w:rPr>
                <w:id w:val="91452017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522D117" w14:textId="77777777" w:rsidTr="00174B20">
        <w:tc>
          <w:tcPr>
            <w:tcW w:w="567" w:type="dxa"/>
            <w:tcBorders>
              <w:left w:val="nil"/>
            </w:tcBorders>
            <w:vAlign w:val="center"/>
          </w:tcPr>
          <w:p w14:paraId="6BE44C1A" w14:textId="77777777" w:rsidR="00320B27" w:rsidRDefault="00320B27" w:rsidP="00174B20">
            <w:r>
              <w:t>G</w:t>
            </w:r>
          </w:p>
        </w:tc>
        <w:tc>
          <w:tcPr>
            <w:tcW w:w="6804" w:type="dxa"/>
            <w:gridSpan w:val="3"/>
          </w:tcPr>
          <w:p w14:paraId="30486A7F" w14:textId="77777777" w:rsidR="00320B27" w:rsidRPr="00DB02C2" w:rsidRDefault="00320B27" w:rsidP="00174B20">
            <w:r>
              <w:t xml:space="preserve">Input wiring from </w:t>
            </w:r>
            <w:r>
              <w:rPr>
                <w:i/>
                <w:iCs/>
              </w:rPr>
              <w:t>control unit</w:t>
            </w:r>
            <w:r>
              <w:t xml:space="preserve"> or </w:t>
            </w:r>
            <w:r>
              <w:rPr>
                <w:i/>
                <w:iCs/>
              </w:rPr>
              <w:t>transponder</w:t>
            </w:r>
            <w:r>
              <w:t xml:space="preserve"> is supervised.</w:t>
            </w:r>
          </w:p>
        </w:tc>
        <w:tc>
          <w:tcPr>
            <w:tcW w:w="567" w:type="dxa"/>
            <w:tcBorders>
              <w:right w:val="nil"/>
            </w:tcBorders>
            <w:vAlign w:val="center"/>
          </w:tcPr>
          <w:p w14:paraId="652A5716" w14:textId="77777777" w:rsidR="00320B27" w:rsidRDefault="00320B27" w:rsidP="00174B20">
            <w:r>
              <w:t>Yes</w:t>
            </w:r>
          </w:p>
        </w:tc>
        <w:tc>
          <w:tcPr>
            <w:tcW w:w="851" w:type="dxa"/>
            <w:tcBorders>
              <w:left w:val="nil"/>
            </w:tcBorders>
            <w:shd w:val="clear" w:color="auto" w:fill="F2F2F2" w:themeFill="background1" w:themeFillShade="F2"/>
            <w:vAlign w:val="center"/>
          </w:tcPr>
          <w:p w14:paraId="245BD5BD" w14:textId="6FA04F8A" w:rsidR="00320B27" w:rsidRDefault="00000000" w:rsidP="00174B20">
            <w:pPr>
              <w:rPr>
                <w:lang w:eastAsia="en-CA"/>
              </w:rPr>
            </w:pPr>
            <w:sdt>
              <w:sdtPr>
                <w:rPr>
                  <w:lang w:eastAsia="en-CA"/>
                </w:rPr>
                <w:id w:val="-1327514041"/>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722378F7" w14:textId="77777777" w:rsidR="00320B27" w:rsidRDefault="00320B27" w:rsidP="00174B20">
            <w:r>
              <w:t>No</w:t>
            </w:r>
          </w:p>
        </w:tc>
        <w:tc>
          <w:tcPr>
            <w:tcW w:w="425" w:type="dxa"/>
            <w:tcBorders>
              <w:left w:val="nil"/>
            </w:tcBorders>
            <w:shd w:val="clear" w:color="auto" w:fill="F2F2F2" w:themeFill="background1" w:themeFillShade="F2"/>
            <w:vAlign w:val="center"/>
          </w:tcPr>
          <w:p w14:paraId="55E49C9B" w14:textId="77777777" w:rsidR="00320B27" w:rsidRDefault="00000000" w:rsidP="00174B20">
            <w:pPr>
              <w:rPr>
                <w:lang w:eastAsia="en-CA"/>
              </w:rPr>
            </w:pPr>
            <w:sdt>
              <w:sdtPr>
                <w:rPr>
                  <w:lang w:eastAsia="en-CA"/>
                </w:rPr>
                <w:id w:val="40928374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3E58D055"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703D278A" w14:textId="77777777" w:rsidR="00320B27" w:rsidRDefault="00000000" w:rsidP="00174B20">
            <w:pPr>
              <w:rPr>
                <w:lang w:eastAsia="en-CA"/>
              </w:rPr>
            </w:pPr>
            <w:sdt>
              <w:sdtPr>
                <w:rPr>
                  <w:lang w:eastAsia="en-CA"/>
                </w:rPr>
                <w:id w:val="-134747426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95A3A19" w14:textId="77777777" w:rsidTr="00174B20">
        <w:tc>
          <w:tcPr>
            <w:tcW w:w="567" w:type="dxa"/>
            <w:tcBorders>
              <w:left w:val="nil"/>
            </w:tcBorders>
            <w:vAlign w:val="center"/>
          </w:tcPr>
          <w:p w14:paraId="53BC5837" w14:textId="77777777" w:rsidR="00320B27" w:rsidRDefault="00320B27" w:rsidP="00174B20">
            <w:r>
              <w:t>H</w:t>
            </w:r>
          </w:p>
        </w:tc>
        <w:tc>
          <w:tcPr>
            <w:tcW w:w="6804" w:type="dxa"/>
            <w:gridSpan w:val="3"/>
          </w:tcPr>
          <w:p w14:paraId="7B910F5E" w14:textId="77777777" w:rsidR="00320B27" w:rsidRPr="00DB02C2" w:rsidRDefault="00320B27" w:rsidP="00174B20">
            <w:r>
              <w:rPr>
                <w:i/>
                <w:iCs/>
              </w:rPr>
              <w:t>Alarm signal</w:t>
            </w:r>
            <w:r>
              <w:t xml:space="preserve"> silence visual indicator operates.</w:t>
            </w:r>
          </w:p>
        </w:tc>
        <w:tc>
          <w:tcPr>
            <w:tcW w:w="567" w:type="dxa"/>
            <w:tcBorders>
              <w:right w:val="nil"/>
            </w:tcBorders>
            <w:vAlign w:val="center"/>
          </w:tcPr>
          <w:p w14:paraId="07077DBE" w14:textId="77777777" w:rsidR="00320B27" w:rsidRDefault="00320B27" w:rsidP="00174B20">
            <w:r>
              <w:t>Yes</w:t>
            </w:r>
          </w:p>
        </w:tc>
        <w:tc>
          <w:tcPr>
            <w:tcW w:w="851" w:type="dxa"/>
            <w:tcBorders>
              <w:left w:val="nil"/>
            </w:tcBorders>
            <w:shd w:val="clear" w:color="auto" w:fill="F2F2F2" w:themeFill="background1" w:themeFillShade="F2"/>
            <w:vAlign w:val="center"/>
          </w:tcPr>
          <w:p w14:paraId="456F876A" w14:textId="65B9F93B" w:rsidR="00320B27" w:rsidRDefault="00000000" w:rsidP="00174B20">
            <w:pPr>
              <w:rPr>
                <w:lang w:eastAsia="en-CA"/>
              </w:rPr>
            </w:pPr>
            <w:sdt>
              <w:sdtPr>
                <w:rPr>
                  <w:lang w:eastAsia="en-CA"/>
                </w:rPr>
                <w:id w:val="-661157864"/>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62AAB97C" w14:textId="77777777" w:rsidR="00320B27" w:rsidRDefault="00320B27" w:rsidP="00174B20">
            <w:r>
              <w:t>No</w:t>
            </w:r>
          </w:p>
        </w:tc>
        <w:tc>
          <w:tcPr>
            <w:tcW w:w="425" w:type="dxa"/>
            <w:tcBorders>
              <w:left w:val="nil"/>
            </w:tcBorders>
            <w:shd w:val="clear" w:color="auto" w:fill="F2F2F2" w:themeFill="background1" w:themeFillShade="F2"/>
            <w:vAlign w:val="center"/>
          </w:tcPr>
          <w:p w14:paraId="4A9AAAEE" w14:textId="77777777" w:rsidR="00320B27" w:rsidRDefault="00000000" w:rsidP="00174B20">
            <w:pPr>
              <w:rPr>
                <w:lang w:eastAsia="en-CA"/>
              </w:rPr>
            </w:pPr>
            <w:sdt>
              <w:sdtPr>
                <w:rPr>
                  <w:lang w:eastAsia="en-CA"/>
                </w:rPr>
                <w:id w:val="126257063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2A9C40FB"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4775B2D4" w14:textId="77777777" w:rsidR="00320B27" w:rsidRDefault="00000000" w:rsidP="00174B20">
            <w:pPr>
              <w:rPr>
                <w:lang w:eastAsia="en-CA"/>
              </w:rPr>
            </w:pPr>
            <w:sdt>
              <w:sdtPr>
                <w:rPr>
                  <w:lang w:eastAsia="en-CA"/>
                </w:rPr>
                <w:id w:val="-28874112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AFA95F4" w14:textId="77777777" w:rsidTr="00174B20">
        <w:tc>
          <w:tcPr>
            <w:tcW w:w="567" w:type="dxa"/>
            <w:tcBorders>
              <w:left w:val="nil"/>
            </w:tcBorders>
            <w:vAlign w:val="center"/>
          </w:tcPr>
          <w:p w14:paraId="657384B5" w14:textId="77777777" w:rsidR="00320B27" w:rsidRDefault="00320B27" w:rsidP="00174B20">
            <w:r>
              <w:t>I</w:t>
            </w:r>
          </w:p>
        </w:tc>
        <w:tc>
          <w:tcPr>
            <w:tcW w:w="6804" w:type="dxa"/>
            <w:gridSpan w:val="3"/>
          </w:tcPr>
          <w:p w14:paraId="1BB6F35D" w14:textId="77777777" w:rsidR="00320B27" w:rsidRPr="00DB02C2" w:rsidRDefault="00320B27" w:rsidP="00174B20">
            <w:r>
              <w:t xml:space="preserve">Switches for ancillary functions operate as per </w:t>
            </w:r>
            <w:r>
              <w:rPr>
                <w:i/>
                <w:iCs/>
              </w:rPr>
              <w:t>design</w:t>
            </w:r>
            <w:r>
              <w:t xml:space="preserve"> and </w:t>
            </w:r>
            <w:r>
              <w:rPr>
                <w:i/>
                <w:iCs/>
              </w:rPr>
              <w:t>specification</w:t>
            </w:r>
            <w:r>
              <w:t>, or in accordance with documentation as detailed in Annex D, Description of Fire Alarm System for Inspection and Test Procedures.</w:t>
            </w:r>
          </w:p>
        </w:tc>
        <w:tc>
          <w:tcPr>
            <w:tcW w:w="567" w:type="dxa"/>
            <w:tcBorders>
              <w:right w:val="nil"/>
            </w:tcBorders>
            <w:vAlign w:val="center"/>
          </w:tcPr>
          <w:p w14:paraId="54A307EE" w14:textId="77777777" w:rsidR="00320B27" w:rsidRDefault="00320B27" w:rsidP="00174B20">
            <w:r>
              <w:t>Yes</w:t>
            </w:r>
          </w:p>
        </w:tc>
        <w:tc>
          <w:tcPr>
            <w:tcW w:w="851" w:type="dxa"/>
            <w:tcBorders>
              <w:left w:val="nil"/>
            </w:tcBorders>
            <w:shd w:val="clear" w:color="auto" w:fill="F2F2F2" w:themeFill="background1" w:themeFillShade="F2"/>
            <w:vAlign w:val="center"/>
          </w:tcPr>
          <w:p w14:paraId="0D742ACD" w14:textId="1E2C10B0" w:rsidR="00320B27" w:rsidRDefault="00000000" w:rsidP="00174B20">
            <w:pPr>
              <w:rPr>
                <w:lang w:eastAsia="en-CA"/>
              </w:rPr>
            </w:pPr>
            <w:sdt>
              <w:sdtPr>
                <w:rPr>
                  <w:lang w:eastAsia="en-CA"/>
                </w:rPr>
                <w:id w:val="1280222801"/>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3C9ABF2F" w14:textId="77777777" w:rsidR="00320B27" w:rsidRDefault="00320B27" w:rsidP="00174B20">
            <w:r>
              <w:t>No</w:t>
            </w:r>
          </w:p>
        </w:tc>
        <w:tc>
          <w:tcPr>
            <w:tcW w:w="425" w:type="dxa"/>
            <w:tcBorders>
              <w:left w:val="nil"/>
            </w:tcBorders>
            <w:shd w:val="clear" w:color="auto" w:fill="F2F2F2" w:themeFill="background1" w:themeFillShade="F2"/>
            <w:vAlign w:val="center"/>
          </w:tcPr>
          <w:p w14:paraId="17A53735" w14:textId="77777777" w:rsidR="00320B27" w:rsidRDefault="00000000" w:rsidP="00174B20">
            <w:pPr>
              <w:rPr>
                <w:lang w:eastAsia="en-CA"/>
              </w:rPr>
            </w:pPr>
            <w:sdt>
              <w:sdtPr>
                <w:rPr>
                  <w:lang w:eastAsia="en-CA"/>
                </w:rPr>
                <w:id w:val="-96720640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3843AA85"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16F187FC" w14:textId="77777777" w:rsidR="00320B27" w:rsidRDefault="00000000" w:rsidP="00174B20">
            <w:pPr>
              <w:rPr>
                <w:lang w:eastAsia="en-CA"/>
              </w:rPr>
            </w:pPr>
            <w:sdt>
              <w:sdtPr>
                <w:rPr>
                  <w:lang w:eastAsia="en-CA"/>
                </w:rPr>
                <w:id w:val="-5008127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AC7D811" w14:textId="77777777" w:rsidTr="00174B20">
        <w:tc>
          <w:tcPr>
            <w:tcW w:w="567" w:type="dxa"/>
            <w:tcBorders>
              <w:left w:val="nil"/>
            </w:tcBorders>
            <w:vAlign w:val="center"/>
          </w:tcPr>
          <w:p w14:paraId="0A578F74" w14:textId="77777777" w:rsidR="00320B27" w:rsidRDefault="00320B27" w:rsidP="00174B20">
            <w:r>
              <w:t>J</w:t>
            </w:r>
          </w:p>
        </w:tc>
        <w:tc>
          <w:tcPr>
            <w:tcW w:w="6804" w:type="dxa"/>
            <w:gridSpan w:val="3"/>
          </w:tcPr>
          <w:p w14:paraId="5C271880" w14:textId="77777777" w:rsidR="00320B27" w:rsidRDefault="00320B27" w:rsidP="00174B20">
            <w:r>
              <w:t>Other ancillary function visual indicators operate.</w:t>
            </w:r>
          </w:p>
        </w:tc>
        <w:tc>
          <w:tcPr>
            <w:tcW w:w="567" w:type="dxa"/>
            <w:tcBorders>
              <w:right w:val="nil"/>
            </w:tcBorders>
            <w:vAlign w:val="center"/>
          </w:tcPr>
          <w:p w14:paraId="62E3CBA7" w14:textId="77777777" w:rsidR="00320B27" w:rsidRDefault="00320B27" w:rsidP="00174B20">
            <w:r>
              <w:t>Yes</w:t>
            </w:r>
          </w:p>
        </w:tc>
        <w:tc>
          <w:tcPr>
            <w:tcW w:w="851" w:type="dxa"/>
            <w:tcBorders>
              <w:left w:val="nil"/>
            </w:tcBorders>
            <w:shd w:val="clear" w:color="auto" w:fill="F2F2F2" w:themeFill="background1" w:themeFillShade="F2"/>
            <w:vAlign w:val="center"/>
          </w:tcPr>
          <w:p w14:paraId="5808A7BF" w14:textId="716BBE6E" w:rsidR="00320B27" w:rsidRDefault="00000000" w:rsidP="00174B20">
            <w:pPr>
              <w:rPr>
                <w:lang w:eastAsia="en-CA"/>
              </w:rPr>
            </w:pPr>
            <w:sdt>
              <w:sdtPr>
                <w:rPr>
                  <w:lang w:eastAsia="en-CA"/>
                </w:rPr>
                <w:id w:val="195585181"/>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F1841AC" w14:textId="77777777" w:rsidR="00320B27" w:rsidRDefault="00320B27" w:rsidP="00174B20">
            <w:r>
              <w:t>No</w:t>
            </w:r>
          </w:p>
        </w:tc>
        <w:tc>
          <w:tcPr>
            <w:tcW w:w="425" w:type="dxa"/>
            <w:tcBorders>
              <w:left w:val="nil"/>
            </w:tcBorders>
            <w:shd w:val="clear" w:color="auto" w:fill="F2F2F2" w:themeFill="background1" w:themeFillShade="F2"/>
            <w:vAlign w:val="center"/>
          </w:tcPr>
          <w:p w14:paraId="409C43EB" w14:textId="77777777" w:rsidR="00320B27" w:rsidRDefault="00000000" w:rsidP="00174B20">
            <w:pPr>
              <w:rPr>
                <w:lang w:eastAsia="en-CA"/>
              </w:rPr>
            </w:pPr>
            <w:sdt>
              <w:sdtPr>
                <w:rPr>
                  <w:lang w:eastAsia="en-CA"/>
                </w:rPr>
                <w:id w:val="106329161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45E65F72"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31E8606C" w14:textId="77777777" w:rsidR="00320B27" w:rsidRDefault="00000000" w:rsidP="00174B20">
            <w:pPr>
              <w:rPr>
                <w:lang w:eastAsia="en-CA"/>
              </w:rPr>
            </w:pPr>
            <w:sdt>
              <w:sdtPr>
                <w:rPr>
                  <w:lang w:eastAsia="en-CA"/>
                </w:rPr>
                <w:id w:val="-8901464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54BFAE8" w14:textId="77777777" w:rsidTr="00174B20">
        <w:tc>
          <w:tcPr>
            <w:tcW w:w="567" w:type="dxa"/>
            <w:tcBorders>
              <w:left w:val="nil"/>
            </w:tcBorders>
            <w:vAlign w:val="center"/>
          </w:tcPr>
          <w:p w14:paraId="1FB8CCEF" w14:textId="77777777" w:rsidR="00320B27" w:rsidRDefault="00320B27" w:rsidP="00174B20">
            <w:r>
              <w:t>K</w:t>
            </w:r>
          </w:p>
        </w:tc>
        <w:tc>
          <w:tcPr>
            <w:tcW w:w="6804" w:type="dxa"/>
            <w:gridSpan w:val="3"/>
          </w:tcPr>
          <w:p w14:paraId="0F9AAE9D" w14:textId="77777777" w:rsidR="00320B27" w:rsidRPr="00DB02C2" w:rsidRDefault="00320B27" w:rsidP="00174B20">
            <w:r>
              <w:t xml:space="preserve">Manual activation of </w:t>
            </w:r>
            <w:r>
              <w:rPr>
                <w:i/>
                <w:iCs/>
              </w:rPr>
              <w:t>alarm signal</w:t>
            </w:r>
            <w:r>
              <w:t xml:space="preserve"> and indication operates.</w:t>
            </w:r>
          </w:p>
        </w:tc>
        <w:tc>
          <w:tcPr>
            <w:tcW w:w="567" w:type="dxa"/>
            <w:tcBorders>
              <w:right w:val="nil"/>
            </w:tcBorders>
            <w:vAlign w:val="center"/>
          </w:tcPr>
          <w:p w14:paraId="3C2982F2" w14:textId="77777777" w:rsidR="00320B27" w:rsidRDefault="00320B27" w:rsidP="00174B20">
            <w:r>
              <w:t>Yes</w:t>
            </w:r>
          </w:p>
        </w:tc>
        <w:tc>
          <w:tcPr>
            <w:tcW w:w="851" w:type="dxa"/>
            <w:tcBorders>
              <w:left w:val="nil"/>
            </w:tcBorders>
            <w:shd w:val="clear" w:color="auto" w:fill="F2F2F2" w:themeFill="background1" w:themeFillShade="F2"/>
            <w:vAlign w:val="center"/>
          </w:tcPr>
          <w:p w14:paraId="1F914373" w14:textId="2F06E2E7" w:rsidR="00320B27" w:rsidRDefault="00000000" w:rsidP="00174B20">
            <w:pPr>
              <w:rPr>
                <w:lang w:eastAsia="en-CA"/>
              </w:rPr>
            </w:pPr>
            <w:sdt>
              <w:sdtPr>
                <w:rPr>
                  <w:lang w:eastAsia="en-CA"/>
                </w:rPr>
                <w:id w:val="663663447"/>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22D55BD6" w14:textId="77777777" w:rsidR="00320B27" w:rsidRDefault="00320B27" w:rsidP="00174B20">
            <w:r>
              <w:t>No</w:t>
            </w:r>
          </w:p>
        </w:tc>
        <w:tc>
          <w:tcPr>
            <w:tcW w:w="425" w:type="dxa"/>
            <w:tcBorders>
              <w:left w:val="nil"/>
            </w:tcBorders>
            <w:shd w:val="clear" w:color="auto" w:fill="F2F2F2" w:themeFill="background1" w:themeFillShade="F2"/>
            <w:vAlign w:val="center"/>
          </w:tcPr>
          <w:p w14:paraId="6E30D809" w14:textId="77777777" w:rsidR="00320B27" w:rsidRDefault="00000000" w:rsidP="00174B20">
            <w:pPr>
              <w:rPr>
                <w:lang w:eastAsia="en-CA"/>
              </w:rPr>
            </w:pPr>
            <w:sdt>
              <w:sdtPr>
                <w:rPr>
                  <w:lang w:eastAsia="en-CA"/>
                </w:rPr>
                <w:id w:val="187611746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62DCD36B"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4CA79D57" w14:textId="77777777" w:rsidR="00320B27" w:rsidRDefault="00000000" w:rsidP="00174B20">
            <w:pPr>
              <w:rPr>
                <w:lang w:eastAsia="en-CA"/>
              </w:rPr>
            </w:pPr>
            <w:sdt>
              <w:sdtPr>
                <w:rPr>
                  <w:lang w:eastAsia="en-CA"/>
                </w:rPr>
                <w:id w:val="189639108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1AFA018" w14:textId="77777777" w:rsidTr="00174B20">
        <w:tc>
          <w:tcPr>
            <w:tcW w:w="567" w:type="dxa"/>
            <w:tcBorders>
              <w:left w:val="nil"/>
            </w:tcBorders>
            <w:vAlign w:val="center"/>
          </w:tcPr>
          <w:p w14:paraId="5EE56A20" w14:textId="77777777" w:rsidR="00320B27" w:rsidRDefault="00320B27" w:rsidP="00174B20">
            <w:r>
              <w:t>L</w:t>
            </w:r>
          </w:p>
        </w:tc>
        <w:tc>
          <w:tcPr>
            <w:tcW w:w="6804" w:type="dxa"/>
            <w:gridSpan w:val="3"/>
          </w:tcPr>
          <w:p w14:paraId="22253148" w14:textId="77777777" w:rsidR="00320B27" w:rsidRDefault="00320B27" w:rsidP="00174B20">
            <w:r>
              <w:t>Displays are visible in installed location.</w:t>
            </w:r>
          </w:p>
        </w:tc>
        <w:tc>
          <w:tcPr>
            <w:tcW w:w="567" w:type="dxa"/>
            <w:tcBorders>
              <w:right w:val="nil"/>
            </w:tcBorders>
            <w:vAlign w:val="center"/>
          </w:tcPr>
          <w:p w14:paraId="07E060F7" w14:textId="77777777" w:rsidR="00320B27" w:rsidRDefault="00320B27" w:rsidP="00174B20">
            <w:r>
              <w:t>Yes</w:t>
            </w:r>
          </w:p>
        </w:tc>
        <w:tc>
          <w:tcPr>
            <w:tcW w:w="851" w:type="dxa"/>
            <w:tcBorders>
              <w:left w:val="nil"/>
            </w:tcBorders>
            <w:shd w:val="clear" w:color="auto" w:fill="F2F2F2" w:themeFill="background1" w:themeFillShade="F2"/>
            <w:vAlign w:val="center"/>
          </w:tcPr>
          <w:p w14:paraId="45F493FC" w14:textId="26A12DA9" w:rsidR="00320B27" w:rsidRDefault="00000000" w:rsidP="00174B20">
            <w:pPr>
              <w:rPr>
                <w:lang w:eastAsia="en-CA"/>
              </w:rPr>
            </w:pPr>
            <w:sdt>
              <w:sdtPr>
                <w:rPr>
                  <w:lang w:eastAsia="en-CA"/>
                </w:rPr>
                <w:id w:val="-284512334"/>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2DE037C" w14:textId="77777777" w:rsidR="00320B27" w:rsidRDefault="00320B27" w:rsidP="00174B20">
            <w:r>
              <w:t>No</w:t>
            </w:r>
          </w:p>
        </w:tc>
        <w:tc>
          <w:tcPr>
            <w:tcW w:w="425" w:type="dxa"/>
            <w:tcBorders>
              <w:left w:val="nil"/>
            </w:tcBorders>
            <w:shd w:val="clear" w:color="auto" w:fill="F2F2F2" w:themeFill="background1" w:themeFillShade="F2"/>
            <w:vAlign w:val="center"/>
          </w:tcPr>
          <w:p w14:paraId="2A389D31" w14:textId="77777777" w:rsidR="00320B27" w:rsidRDefault="00000000" w:rsidP="00174B20">
            <w:pPr>
              <w:rPr>
                <w:lang w:eastAsia="en-CA"/>
              </w:rPr>
            </w:pPr>
            <w:sdt>
              <w:sdtPr>
                <w:rPr>
                  <w:lang w:eastAsia="en-CA"/>
                </w:rPr>
                <w:id w:val="-183930529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58F31EEA"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01F5E71B" w14:textId="77777777" w:rsidR="00320B27" w:rsidRDefault="00000000" w:rsidP="00174B20">
            <w:pPr>
              <w:rPr>
                <w:lang w:eastAsia="en-CA"/>
              </w:rPr>
            </w:pPr>
            <w:sdt>
              <w:sdtPr>
                <w:rPr>
                  <w:lang w:eastAsia="en-CA"/>
                </w:rPr>
                <w:id w:val="63437099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136E143" w14:textId="77777777" w:rsidTr="00174B20">
        <w:tc>
          <w:tcPr>
            <w:tcW w:w="567" w:type="dxa"/>
            <w:tcBorders>
              <w:left w:val="nil"/>
            </w:tcBorders>
            <w:vAlign w:val="center"/>
          </w:tcPr>
          <w:p w14:paraId="599D95C8" w14:textId="77777777" w:rsidR="00320B27" w:rsidRDefault="00320B27" w:rsidP="00174B20">
            <w:r>
              <w:t>M</w:t>
            </w:r>
          </w:p>
        </w:tc>
        <w:tc>
          <w:tcPr>
            <w:tcW w:w="6804" w:type="dxa"/>
            <w:gridSpan w:val="3"/>
          </w:tcPr>
          <w:p w14:paraId="0D87FB11" w14:textId="77777777" w:rsidR="00320B27" w:rsidRDefault="00320B27" w:rsidP="00174B20">
            <w:r>
              <w:t>Operates on emergency power.</w:t>
            </w:r>
          </w:p>
        </w:tc>
        <w:tc>
          <w:tcPr>
            <w:tcW w:w="567" w:type="dxa"/>
            <w:tcBorders>
              <w:right w:val="nil"/>
            </w:tcBorders>
            <w:vAlign w:val="center"/>
          </w:tcPr>
          <w:p w14:paraId="34B773BF" w14:textId="77777777" w:rsidR="00320B27" w:rsidRDefault="00320B27" w:rsidP="00174B20">
            <w:r>
              <w:t>Yes</w:t>
            </w:r>
          </w:p>
        </w:tc>
        <w:tc>
          <w:tcPr>
            <w:tcW w:w="851" w:type="dxa"/>
            <w:tcBorders>
              <w:left w:val="nil"/>
            </w:tcBorders>
            <w:shd w:val="clear" w:color="auto" w:fill="F2F2F2" w:themeFill="background1" w:themeFillShade="F2"/>
            <w:vAlign w:val="center"/>
          </w:tcPr>
          <w:p w14:paraId="7CE0458B" w14:textId="032919DE" w:rsidR="00320B27" w:rsidRDefault="00000000" w:rsidP="00174B20">
            <w:pPr>
              <w:rPr>
                <w:lang w:eastAsia="en-CA"/>
              </w:rPr>
            </w:pPr>
            <w:sdt>
              <w:sdtPr>
                <w:rPr>
                  <w:lang w:eastAsia="en-CA"/>
                </w:rPr>
                <w:id w:val="338280257"/>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42D8D98F" w14:textId="77777777" w:rsidR="00320B27" w:rsidRDefault="00320B27" w:rsidP="00174B20">
            <w:r>
              <w:t>No</w:t>
            </w:r>
          </w:p>
        </w:tc>
        <w:tc>
          <w:tcPr>
            <w:tcW w:w="425" w:type="dxa"/>
            <w:tcBorders>
              <w:left w:val="nil"/>
            </w:tcBorders>
            <w:shd w:val="clear" w:color="auto" w:fill="F2F2F2" w:themeFill="background1" w:themeFillShade="F2"/>
            <w:vAlign w:val="center"/>
          </w:tcPr>
          <w:p w14:paraId="141F2ABA" w14:textId="77777777" w:rsidR="00320B27" w:rsidRDefault="00000000" w:rsidP="00174B20">
            <w:pPr>
              <w:rPr>
                <w:lang w:eastAsia="en-CA"/>
              </w:rPr>
            </w:pPr>
            <w:sdt>
              <w:sdtPr>
                <w:rPr>
                  <w:lang w:eastAsia="en-CA"/>
                </w:rPr>
                <w:id w:val="211894845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0AB6EB01"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26623924" w14:textId="77777777" w:rsidR="00320B27" w:rsidRDefault="00000000" w:rsidP="00174B20">
            <w:pPr>
              <w:rPr>
                <w:lang w:eastAsia="en-CA"/>
              </w:rPr>
            </w:pPr>
            <w:sdt>
              <w:sdtPr>
                <w:rPr>
                  <w:lang w:eastAsia="en-CA"/>
                </w:rPr>
                <w:id w:val="-849028843"/>
                <w14:checkbox>
                  <w14:checked w14:val="0"/>
                  <w14:checkedState w14:val="0050" w14:font="Wingdings 2"/>
                  <w14:uncheckedState w14:val="0020" w14:font="Wingdings 2"/>
                </w14:checkbox>
              </w:sdtPr>
              <w:sdtContent>
                <w:r w:rsidR="00320B27">
                  <w:rPr>
                    <w:lang w:eastAsia="en-CA"/>
                  </w:rPr>
                  <w:sym w:font="Wingdings 2" w:char="F020"/>
                </w:r>
              </w:sdtContent>
            </w:sdt>
          </w:p>
        </w:tc>
      </w:tr>
    </w:tbl>
    <w:p w14:paraId="5114A615" w14:textId="77777777" w:rsidR="00320B27" w:rsidRDefault="00320B27" w:rsidP="00194284"/>
    <w:p w14:paraId="1447D084" w14:textId="77777777" w:rsidR="00320B27" w:rsidRDefault="00320B27" w:rsidP="00194284"/>
    <w:p w14:paraId="6BB36EE3" w14:textId="77777777" w:rsidR="00320B27" w:rsidRDefault="00320B27">
      <w:pPr>
        <w:spacing w:after="200" w:line="276" w:lineRule="auto"/>
        <w:rPr>
          <w:noProof/>
          <w:sz w:val="24"/>
          <w:szCs w:val="24"/>
        </w:rPr>
      </w:pPr>
      <w:r>
        <w:br w:type="page"/>
      </w:r>
    </w:p>
    <w:p w14:paraId="6BB65F19" w14:textId="755E00D2" w:rsidR="00320B27" w:rsidRDefault="00320B27" w:rsidP="00320B27">
      <w:pPr>
        <w:pStyle w:val="Heading2"/>
        <w:numPr>
          <w:ilvl w:val="1"/>
          <w:numId w:val="34"/>
        </w:numPr>
        <w:ind w:left="1276" w:hanging="1276"/>
      </w:pPr>
      <w:r>
        <w:lastRenderedPageBreak/>
        <w:t>Annunciator, Remote Trouble Signal Unit, Display and Control Centre Test and Inspection (3)</w:t>
      </w:r>
    </w:p>
    <w:p w14:paraId="4E6B2762" w14:textId="77777777" w:rsidR="00320B27" w:rsidRDefault="00320B27" w:rsidP="00320B27">
      <w:r>
        <w:t>NOTE 1: See Section 10.</w:t>
      </w:r>
    </w:p>
    <w:p w14:paraId="7FD2CA9E" w14:textId="77777777" w:rsidR="00320B27" w:rsidRPr="00295E56" w:rsidRDefault="00320B27" w:rsidP="00320B27">
      <w:r>
        <w:t>NOTE 2: Complete Section for each device.</w:t>
      </w:r>
    </w:p>
    <w:tbl>
      <w:tblPr>
        <w:tblStyle w:val="TableGrid"/>
        <w:tblW w:w="0" w:type="auto"/>
        <w:tblLayout w:type="fixed"/>
        <w:tblLook w:val="04A0" w:firstRow="1" w:lastRow="0" w:firstColumn="1" w:lastColumn="0" w:noHBand="0" w:noVBand="1"/>
      </w:tblPr>
      <w:tblGrid>
        <w:gridCol w:w="567"/>
        <w:gridCol w:w="3544"/>
        <w:gridCol w:w="284"/>
        <w:gridCol w:w="2976"/>
        <w:gridCol w:w="567"/>
        <w:gridCol w:w="851"/>
        <w:gridCol w:w="567"/>
        <w:gridCol w:w="425"/>
        <w:gridCol w:w="567"/>
        <w:gridCol w:w="452"/>
      </w:tblGrid>
      <w:tr w:rsidR="00320B27" w14:paraId="47A88591" w14:textId="77777777" w:rsidTr="00174B20">
        <w:tc>
          <w:tcPr>
            <w:tcW w:w="4111" w:type="dxa"/>
            <w:gridSpan w:val="2"/>
            <w:tcBorders>
              <w:left w:val="nil"/>
              <w:right w:val="nil"/>
            </w:tcBorders>
          </w:tcPr>
          <w:p w14:paraId="54B3FE71" w14:textId="77777777" w:rsidR="00320B27" w:rsidRPr="00194284" w:rsidRDefault="00320B27" w:rsidP="00174B20">
            <w:r>
              <w:rPr>
                <w:i/>
                <w:iCs/>
              </w:rPr>
              <w:t xml:space="preserve">Annunciator </w:t>
            </w:r>
            <w:r>
              <w:t xml:space="preserve">or remote </w:t>
            </w:r>
            <w:r>
              <w:rPr>
                <w:i/>
                <w:iCs/>
              </w:rPr>
              <w:t>trouble signal</w:t>
            </w:r>
            <w:r>
              <w:t xml:space="preserve"> unit location:</w:t>
            </w:r>
          </w:p>
        </w:tc>
        <w:tc>
          <w:tcPr>
            <w:tcW w:w="6689" w:type="dxa"/>
            <w:gridSpan w:val="8"/>
            <w:tcBorders>
              <w:left w:val="nil"/>
              <w:right w:val="nil"/>
            </w:tcBorders>
            <w:shd w:val="clear" w:color="auto" w:fill="F2F2F2" w:themeFill="background1" w:themeFillShade="F2"/>
          </w:tcPr>
          <w:p w14:paraId="18351663" w14:textId="4BB0BA3C" w:rsidR="00320B27" w:rsidRDefault="00000000" w:rsidP="00174B20">
            <w:pPr>
              <w:rPr>
                <w:lang w:eastAsia="en-CA"/>
              </w:rPr>
            </w:pPr>
            <w:sdt>
              <w:sdtPr>
                <w:rPr>
                  <w:lang w:eastAsia="en-CA"/>
                </w:rPr>
                <w:id w:val="-1387099296"/>
                <w:placeholder>
                  <w:docPart w:val="0D16845A7B584E5581592A13A819A38C"/>
                </w:placeholder>
              </w:sdtPr>
              <w:sdtContent>
                <w:r w:rsidR="00320B27" w:rsidRPr="00814B85">
                  <w:rPr>
                    <w:lang w:eastAsia="en-CA"/>
                  </w:rPr>
                  <w:t xml:space="preserve"> </w:t>
                </w:r>
                <w:r w:rsidR="00C54CCF">
                  <w:rPr>
                    <w:lang w:eastAsia="en-CA"/>
                  </w:rPr>
                  <w:t>Electrical Room #7</w:t>
                </w:r>
              </w:sdtContent>
            </w:sdt>
          </w:p>
        </w:tc>
      </w:tr>
      <w:tr w:rsidR="00320B27" w14:paraId="01F753BE" w14:textId="77777777" w:rsidTr="00174B20">
        <w:tc>
          <w:tcPr>
            <w:tcW w:w="4395" w:type="dxa"/>
            <w:gridSpan w:val="3"/>
            <w:tcBorders>
              <w:left w:val="nil"/>
              <w:right w:val="nil"/>
            </w:tcBorders>
          </w:tcPr>
          <w:p w14:paraId="2718EEF5" w14:textId="77777777" w:rsidR="00320B27" w:rsidRPr="00194284" w:rsidRDefault="00320B27" w:rsidP="00174B20">
            <w:r>
              <w:rPr>
                <w:i/>
                <w:iCs/>
              </w:rPr>
              <w:t xml:space="preserve">Annunciator </w:t>
            </w:r>
            <w:r>
              <w:t xml:space="preserve">or remote </w:t>
            </w:r>
            <w:r>
              <w:rPr>
                <w:i/>
                <w:iCs/>
              </w:rPr>
              <w:t>trouble signal</w:t>
            </w:r>
            <w:r>
              <w:t xml:space="preserve"> unit identification:</w:t>
            </w:r>
          </w:p>
        </w:tc>
        <w:tc>
          <w:tcPr>
            <w:tcW w:w="6405" w:type="dxa"/>
            <w:gridSpan w:val="7"/>
            <w:tcBorders>
              <w:left w:val="nil"/>
              <w:right w:val="nil"/>
            </w:tcBorders>
            <w:shd w:val="clear" w:color="auto" w:fill="F2F2F2" w:themeFill="background1" w:themeFillShade="F2"/>
          </w:tcPr>
          <w:p w14:paraId="0293FA55" w14:textId="3C0A5A1D" w:rsidR="00320B27" w:rsidRDefault="00000000" w:rsidP="00174B20">
            <w:pPr>
              <w:rPr>
                <w:lang w:eastAsia="en-CA"/>
              </w:rPr>
            </w:pPr>
            <w:sdt>
              <w:sdtPr>
                <w:rPr>
                  <w:lang w:eastAsia="en-CA"/>
                </w:rPr>
                <w:id w:val="1149794772"/>
                <w:placeholder>
                  <w:docPart w:val="686B6CC175974FF7A3B7223DCCB135EC"/>
                </w:placeholder>
              </w:sdtPr>
              <w:sdtContent>
                <w:r w:rsidR="00320B27" w:rsidRPr="00814B85">
                  <w:rPr>
                    <w:lang w:eastAsia="en-CA"/>
                  </w:rPr>
                  <w:t xml:space="preserve"> </w:t>
                </w:r>
                <w:r w:rsidR="00C54CCF">
                  <w:rPr>
                    <w:lang w:eastAsia="en-CA"/>
                  </w:rPr>
                  <w:t>Transponder Panel #12</w:t>
                </w:r>
              </w:sdtContent>
            </w:sdt>
          </w:p>
        </w:tc>
      </w:tr>
      <w:tr w:rsidR="00320B27" w14:paraId="6C35707F" w14:textId="77777777" w:rsidTr="00174B20">
        <w:tc>
          <w:tcPr>
            <w:tcW w:w="567" w:type="dxa"/>
            <w:tcBorders>
              <w:left w:val="nil"/>
            </w:tcBorders>
            <w:vAlign w:val="center"/>
          </w:tcPr>
          <w:p w14:paraId="085450BC" w14:textId="77777777" w:rsidR="00320B27" w:rsidRDefault="00320B27" w:rsidP="00174B20">
            <w:r>
              <w:t>A</w:t>
            </w:r>
          </w:p>
        </w:tc>
        <w:tc>
          <w:tcPr>
            <w:tcW w:w="6804" w:type="dxa"/>
            <w:gridSpan w:val="3"/>
          </w:tcPr>
          <w:p w14:paraId="25A9E2F5" w14:textId="77777777" w:rsidR="00320B27" w:rsidRPr="00336109" w:rsidRDefault="00320B27" w:rsidP="00174B20">
            <w:r>
              <w:t>Power ‘on’ indicator operates</w:t>
            </w:r>
          </w:p>
        </w:tc>
        <w:tc>
          <w:tcPr>
            <w:tcW w:w="567" w:type="dxa"/>
            <w:tcBorders>
              <w:right w:val="nil"/>
            </w:tcBorders>
            <w:vAlign w:val="center"/>
          </w:tcPr>
          <w:p w14:paraId="017498BC" w14:textId="77777777" w:rsidR="00320B27" w:rsidRDefault="00320B27" w:rsidP="00174B20">
            <w:r>
              <w:t>Yes</w:t>
            </w:r>
          </w:p>
        </w:tc>
        <w:tc>
          <w:tcPr>
            <w:tcW w:w="851" w:type="dxa"/>
            <w:tcBorders>
              <w:left w:val="nil"/>
            </w:tcBorders>
            <w:shd w:val="clear" w:color="auto" w:fill="F2F2F2" w:themeFill="background1" w:themeFillShade="F2"/>
            <w:vAlign w:val="center"/>
          </w:tcPr>
          <w:p w14:paraId="71140962" w14:textId="6B64B38A" w:rsidR="00320B27" w:rsidRDefault="00000000" w:rsidP="00174B20">
            <w:sdt>
              <w:sdtPr>
                <w:rPr>
                  <w:lang w:eastAsia="en-CA"/>
                </w:rPr>
                <w:id w:val="659664959"/>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28B8F16F" w14:textId="77777777" w:rsidR="00320B27" w:rsidRDefault="00320B27" w:rsidP="00174B20">
            <w:r>
              <w:t>No</w:t>
            </w:r>
          </w:p>
        </w:tc>
        <w:tc>
          <w:tcPr>
            <w:tcW w:w="425" w:type="dxa"/>
            <w:tcBorders>
              <w:left w:val="nil"/>
            </w:tcBorders>
            <w:shd w:val="clear" w:color="auto" w:fill="F2F2F2" w:themeFill="background1" w:themeFillShade="F2"/>
            <w:vAlign w:val="center"/>
          </w:tcPr>
          <w:p w14:paraId="5A1305DD" w14:textId="77777777" w:rsidR="00320B27" w:rsidRDefault="00000000" w:rsidP="00174B20">
            <w:sdt>
              <w:sdtPr>
                <w:rPr>
                  <w:lang w:eastAsia="en-CA"/>
                </w:rPr>
                <w:id w:val="-1299142159"/>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26D4E79F"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50C68DA9" w14:textId="77777777" w:rsidR="00320B27" w:rsidRDefault="00000000" w:rsidP="00174B20">
            <w:sdt>
              <w:sdtPr>
                <w:rPr>
                  <w:lang w:eastAsia="en-CA"/>
                </w:rPr>
                <w:id w:val="-54289953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9FF3839" w14:textId="77777777" w:rsidTr="00174B20">
        <w:tc>
          <w:tcPr>
            <w:tcW w:w="567" w:type="dxa"/>
            <w:tcBorders>
              <w:left w:val="nil"/>
            </w:tcBorders>
            <w:vAlign w:val="center"/>
          </w:tcPr>
          <w:p w14:paraId="5929ABC0" w14:textId="77777777" w:rsidR="00320B27" w:rsidRDefault="00320B27" w:rsidP="00174B20">
            <w:r>
              <w:t>B</w:t>
            </w:r>
          </w:p>
        </w:tc>
        <w:tc>
          <w:tcPr>
            <w:tcW w:w="6804" w:type="dxa"/>
            <w:gridSpan w:val="3"/>
          </w:tcPr>
          <w:p w14:paraId="2EAEC915" w14:textId="77777777" w:rsidR="00320B27" w:rsidRPr="00295E56" w:rsidRDefault="00320B27" w:rsidP="00174B20">
            <w:r>
              <w:t xml:space="preserve">Individual alarm and supervisory </w:t>
            </w:r>
            <w:r>
              <w:rPr>
                <w:i/>
                <w:iCs/>
              </w:rPr>
              <w:t>zone</w:t>
            </w:r>
            <w:r>
              <w:t xml:space="preserve"> designation labels are properly identified.</w:t>
            </w:r>
          </w:p>
        </w:tc>
        <w:tc>
          <w:tcPr>
            <w:tcW w:w="567" w:type="dxa"/>
            <w:tcBorders>
              <w:right w:val="nil"/>
            </w:tcBorders>
            <w:vAlign w:val="center"/>
          </w:tcPr>
          <w:p w14:paraId="0264E66D" w14:textId="77777777" w:rsidR="00320B27" w:rsidRDefault="00320B27" w:rsidP="00174B20">
            <w:r>
              <w:t>Yes</w:t>
            </w:r>
          </w:p>
        </w:tc>
        <w:tc>
          <w:tcPr>
            <w:tcW w:w="851" w:type="dxa"/>
            <w:tcBorders>
              <w:left w:val="nil"/>
            </w:tcBorders>
            <w:shd w:val="clear" w:color="auto" w:fill="F2F2F2" w:themeFill="background1" w:themeFillShade="F2"/>
            <w:vAlign w:val="center"/>
          </w:tcPr>
          <w:p w14:paraId="73E8951F" w14:textId="2853F030" w:rsidR="00320B27" w:rsidRDefault="00000000" w:rsidP="00174B20">
            <w:pPr>
              <w:rPr>
                <w:lang w:eastAsia="en-CA"/>
              </w:rPr>
            </w:pPr>
            <w:sdt>
              <w:sdtPr>
                <w:rPr>
                  <w:lang w:eastAsia="en-CA"/>
                </w:rPr>
                <w:id w:val="143781638"/>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3CADC8F1" w14:textId="77777777" w:rsidR="00320B27" w:rsidRDefault="00320B27" w:rsidP="00174B20">
            <w:r>
              <w:t>No</w:t>
            </w:r>
          </w:p>
        </w:tc>
        <w:tc>
          <w:tcPr>
            <w:tcW w:w="425" w:type="dxa"/>
            <w:tcBorders>
              <w:left w:val="nil"/>
            </w:tcBorders>
            <w:shd w:val="clear" w:color="auto" w:fill="F2F2F2" w:themeFill="background1" w:themeFillShade="F2"/>
            <w:vAlign w:val="center"/>
          </w:tcPr>
          <w:p w14:paraId="720287B6" w14:textId="77777777" w:rsidR="00320B27" w:rsidRDefault="00000000" w:rsidP="00174B20">
            <w:pPr>
              <w:rPr>
                <w:lang w:eastAsia="en-CA"/>
              </w:rPr>
            </w:pPr>
            <w:sdt>
              <w:sdtPr>
                <w:rPr>
                  <w:lang w:eastAsia="en-CA"/>
                </w:rPr>
                <w:id w:val="85284894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661D39DD"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0A41D118" w14:textId="77777777" w:rsidR="00320B27" w:rsidRDefault="00000000" w:rsidP="00174B20">
            <w:pPr>
              <w:rPr>
                <w:lang w:eastAsia="en-CA"/>
              </w:rPr>
            </w:pPr>
            <w:sdt>
              <w:sdtPr>
                <w:rPr>
                  <w:lang w:eastAsia="en-CA"/>
                </w:rPr>
                <w:id w:val="-191592445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42F8FEA" w14:textId="77777777" w:rsidTr="00174B20">
        <w:tc>
          <w:tcPr>
            <w:tcW w:w="567" w:type="dxa"/>
            <w:tcBorders>
              <w:left w:val="nil"/>
            </w:tcBorders>
            <w:vAlign w:val="center"/>
          </w:tcPr>
          <w:p w14:paraId="6F1CA684" w14:textId="77777777" w:rsidR="00320B27" w:rsidRDefault="00320B27" w:rsidP="00174B20">
            <w:r>
              <w:t>C</w:t>
            </w:r>
          </w:p>
        </w:tc>
        <w:tc>
          <w:tcPr>
            <w:tcW w:w="6804" w:type="dxa"/>
            <w:gridSpan w:val="3"/>
          </w:tcPr>
          <w:p w14:paraId="392CFE8E" w14:textId="77777777" w:rsidR="00320B27" w:rsidRDefault="00320B27" w:rsidP="00174B20">
            <w:r>
              <w:t>Where individual devices are annunciated confirm the individual alarm and supervisory indications are properly identified.</w:t>
            </w:r>
          </w:p>
        </w:tc>
        <w:tc>
          <w:tcPr>
            <w:tcW w:w="567" w:type="dxa"/>
            <w:tcBorders>
              <w:right w:val="nil"/>
            </w:tcBorders>
            <w:vAlign w:val="center"/>
          </w:tcPr>
          <w:p w14:paraId="0E2E56F2" w14:textId="77777777" w:rsidR="00320B27" w:rsidRDefault="00320B27" w:rsidP="00174B20">
            <w:r>
              <w:t>Yes</w:t>
            </w:r>
          </w:p>
        </w:tc>
        <w:tc>
          <w:tcPr>
            <w:tcW w:w="851" w:type="dxa"/>
            <w:tcBorders>
              <w:left w:val="nil"/>
            </w:tcBorders>
            <w:shd w:val="clear" w:color="auto" w:fill="F2F2F2" w:themeFill="background1" w:themeFillShade="F2"/>
            <w:vAlign w:val="center"/>
          </w:tcPr>
          <w:p w14:paraId="22CA2EB9" w14:textId="1A4764EE" w:rsidR="00320B27" w:rsidRDefault="00000000" w:rsidP="00174B20">
            <w:pPr>
              <w:rPr>
                <w:lang w:eastAsia="en-CA"/>
              </w:rPr>
            </w:pPr>
            <w:sdt>
              <w:sdtPr>
                <w:rPr>
                  <w:lang w:eastAsia="en-CA"/>
                </w:rPr>
                <w:id w:val="-144201662"/>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416F3A83" w14:textId="77777777" w:rsidR="00320B27" w:rsidRDefault="00320B27" w:rsidP="00174B20">
            <w:r>
              <w:t>No</w:t>
            </w:r>
          </w:p>
        </w:tc>
        <w:tc>
          <w:tcPr>
            <w:tcW w:w="425" w:type="dxa"/>
            <w:tcBorders>
              <w:left w:val="nil"/>
            </w:tcBorders>
            <w:shd w:val="clear" w:color="auto" w:fill="F2F2F2" w:themeFill="background1" w:themeFillShade="F2"/>
            <w:vAlign w:val="center"/>
          </w:tcPr>
          <w:p w14:paraId="63247C1E" w14:textId="77777777" w:rsidR="00320B27" w:rsidRDefault="00000000" w:rsidP="00174B20">
            <w:pPr>
              <w:rPr>
                <w:lang w:eastAsia="en-CA"/>
              </w:rPr>
            </w:pPr>
            <w:sdt>
              <w:sdtPr>
                <w:rPr>
                  <w:lang w:eastAsia="en-CA"/>
                </w:rPr>
                <w:id w:val="125369657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09BA8483"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537A417F" w14:textId="77777777" w:rsidR="00320B27" w:rsidRDefault="00000000" w:rsidP="00174B20">
            <w:pPr>
              <w:rPr>
                <w:lang w:eastAsia="en-CA"/>
              </w:rPr>
            </w:pPr>
            <w:sdt>
              <w:sdtPr>
                <w:rPr>
                  <w:lang w:eastAsia="en-CA"/>
                </w:rPr>
                <w:id w:val="-197905491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A11087E" w14:textId="77777777" w:rsidTr="00174B20">
        <w:tc>
          <w:tcPr>
            <w:tcW w:w="567" w:type="dxa"/>
            <w:tcBorders>
              <w:left w:val="nil"/>
            </w:tcBorders>
            <w:vAlign w:val="center"/>
          </w:tcPr>
          <w:p w14:paraId="7FB0B143" w14:textId="77777777" w:rsidR="00320B27" w:rsidRDefault="00320B27" w:rsidP="00174B20">
            <w:r>
              <w:t>D</w:t>
            </w:r>
          </w:p>
        </w:tc>
        <w:tc>
          <w:tcPr>
            <w:tcW w:w="6804" w:type="dxa"/>
            <w:gridSpan w:val="3"/>
          </w:tcPr>
          <w:p w14:paraId="388D4C74" w14:textId="77777777" w:rsidR="00320B27" w:rsidRPr="00DB02C2" w:rsidRDefault="00320B27" w:rsidP="00174B20">
            <w:r>
              <w:t xml:space="preserve">Where active and </w:t>
            </w:r>
            <w:r>
              <w:rPr>
                <w:i/>
                <w:iCs/>
              </w:rPr>
              <w:t>supporting field devices</w:t>
            </w:r>
            <w:r>
              <w:t xml:space="preserve"> are utilized, the device location and programmed device label/descriptor shall be confirmed.</w:t>
            </w:r>
          </w:p>
        </w:tc>
        <w:tc>
          <w:tcPr>
            <w:tcW w:w="567" w:type="dxa"/>
            <w:tcBorders>
              <w:right w:val="nil"/>
            </w:tcBorders>
            <w:vAlign w:val="center"/>
          </w:tcPr>
          <w:p w14:paraId="1FBAD463" w14:textId="77777777" w:rsidR="00320B27" w:rsidRDefault="00320B27" w:rsidP="00174B20">
            <w:r>
              <w:t>Yes</w:t>
            </w:r>
          </w:p>
        </w:tc>
        <w:tc>
          <w:tcPr>
            <w:tcW w:w="851" w:type="dxa"/>
            <w:tcBorders>
              <w:left w:val="nil"/>
            </w:tcBorders>
            <w:shd w:val="clear" w:color="auto" w:fill="F2F2F2" w:themeFill="background1" w:themeFillShade="F2"/>
            <w:vAlign w:val="center"/>
          </w:tcPr>
          <w:p w14:paraId="5D729010" w14:textId="1C2A3918" w:rsidR="00320B27" w:rsidRDefault="00000000" w:rsidP="00174B20">
            <w:pPr>
              <w:rPr>
                <w:lang w:eastAsia="en-CA"/>
              </w:rPr>
            </w:pPr>
            <w:sdt>
              <w:sdtPr>
                <w:rPr>
                  <w:lang w:eastAsia="en-CA"/>
                </w:rPr>
                <w:id w:val="229892025"/>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0F0D9533" w14:textId="77777777" w:rsidR="00320B27" w:rsidRDefault="00320B27" w:rsidP="00174B20">
            <w:r>
              <w:t>No</w:t>
            </w:r>
          </w:p>
        </w:tc>
        <w:tc>
          <w:tcPr>
            <w:tcW w:w="425" w:type="dxa"/>
            <w:tcBorders>
              <w:left w:val="nil"/>
            </w:tcBorders>
            <w:shd w:val="clear" w:color="auto" w:fill="F2F2F2" w:themeFill="background1" w:themeFillShade="F2"/>
            <w:vAlign w:val="center"/>
          </w:tcPr>
          <w:p w14:paraId="172181C6" w14:textId="77777777" w:rsidR="00320B27" w:rsidRDefault="00000000" w:rsidP="00174B20">
            <w:pPr>
              <w:rPr>
                <w:lang w:eastAsia="en-CA"/>
              </w:rPr>
            </w:pPr>
            <w:sdt>
              <w:sdtPr>
                <w:rPr>
                  <w:lang w:eastAsia="en-CA"/>
                </w:rPr>
                <w:id w:val="88274840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7B7C3DE7"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685FB0DD" w14:textId="77777777" w:rsidR="00320B27" w:rsidRDefault="00000000" w:rsidP="00174B20">
            <w:pPr>
              <w:rPr>
                <w:lang w:eastAsia="en-CA"/>
              </w:rPr>
            </w:pPr>
            <w:sdt>
              <w:sdtPr>
                <w:rPr>
                  <w:lang w:eastAsia="en-CA"/>
                </w:rPr>
                <w:id w:val="-142110014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67BB9AE" w14:textId="77777777" w:rsidTr="00174B20">
        <w:tc>
          <w:tcPr>
            <w:tcW w:w="567" w:type="dxa"/>
            <w:tcBorders>
              <w:left w:val="nil"/>
            </w:tcBorders>
            <w:vAlign w:val="center"/>
          </w:tcPr>
          <w:p w14:paraId="3A7FAD6E" w14:textId="77777777" w:rsidR="00320B27" w:rsidRDefault="00320B27" w:rsidP="00174B20">
            <w:r>
              <w:t>E</w:t>
            </w:r>
          </w:p>
        </w:tc>
        <w:tc>
          <w:tcPr>
            <w:tcW w:w="6804" w:type="dxa"/>
            <w:gridSpan w:val="3"/>
          </w:tcPr>
          <w:p w14:paraId="4F2D1EC4" w14:textId="77777777" w:rsidR="00320B27" w:rsidRPr="00DB02C2" w:rsidRDefault="00320B27" w:rsidP="00174B20">
            <w:r>
              <w:t xml:space="preserve">Common </w:t>
            </w:r>
            <w:r>
              <w:rPr>
                <w:i/>
                <w:iCs/>
              </w:rPr>
              <w:t>trouble signal</w:t>
            </w:r>
            <w:r>
              <w:t xml:space="preserve"> operates.</w:t>
            </w:r>
          </w:p>
        </w:tc>
        <w:tc>
          <w:tcPr>
            <w:tcW w:w="567" w:type="dxa"/>
            <w:tcBorders>
              <w:right w:val="nil"/>
            </w:tcBorders>
            <w:vAlign w:val="center"/>
          </w:tcPr>
          <w:p w14:paraId="11021BD3" w14:textId="77777777" w:rsidR="00320B27" w:rsidRDefault="00320B27" w:rsidP="00174B20">
            <w:r>
              <w:t>Yes</w:t>
            </w:r>
          </w:p>
        </w:tc>
        <w:tc>
          <w:tcPr>
            <w:tcW w:w="851" w:type="dxa"/>
            <w:tcBorders>
              <w:left w:val="nil"/>
            </w:tcBorders>
            <w:shd w:val="clear" w:color="auto" w:fill="F2F2F2" w:themeFill="background1" w:themeFillShade="F2"/>
            <w:vAlign w:val="center"/>
          </w:tcPr>
          <w:p w14:paraId="18F2203B" w14:textId="2F636038" w:rsidR="00320B27" w:rsidRDefault="00000000" w:rsidP="00174B20">
            <w:pPr>
              <w:rPr>
                <w:lang w:eastAsia="en-CA"/>
              </w:rPr>
            </w:pPr>
            <w:sdt>
              <w:sdtPr>
                <w:rPr>
                  <w:lang w:eastAsia="en-CA"/>
                </w:rPr>
                <w:id w:val="-1705866561"/>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BCB4237" w14:textId="77777777" w:rsidR="00320B27" w:rsidRDefault="00320B27" w:rsidP="00174B20">
            <w:r>
              <w:t>No</w:t>
            </w:r>
          </w:p>
        </w:tc>
        <w:tc>
          <w:tcPr>
            <w:tcW w:w="425" w:type="dxa"/>
            <w:tcBorders>
              <w:left w:val="nil"/>
            </w:tcBorders>
            <w:shd w:val="clear" w:color="auto" w:fill="F2F2F2" w:themeFill="background1" w:themeFillShade="F2"/>
            <w:vAlign w:val="center"/>
          </w:tcPr>
          <w:p w14:paraId="5FB7F618" w14:textId="77777777" w:rsidR="00320B27" w:rsidRDefault="00000000" w:rsidP="00174B20">
            <w:pPr>
              <w:rPr>
                <w:lang w:eastAsia="en-CA"/>
              </w:rPr>
            </w:pPr>
            <w:sdt>
              <w:sdtPr>
                <w:rPr>
                  <w:lang w:eastAsia="en-CA"/>
                </w:rPr>
                <w:id w:val="68101878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2F68E6D0"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666B8936" w14:textId="77777777" w:rsidR="00320B27" w:rsidRDefault="00000000" w:rsidP="00174B20">
            <w:pPr>
              <w:rPr>
                <w:lang w:eastAsia="en-CA"/>
              </w:rPr>
            </w:pPr>
            <w:sdt>
              <w:sdtPr>
                <w:rPr>
                  <w:lang w:eastAsia="en-CA"/>
                </w:rPr>
                <w:id w:val="10925587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6F47F28" w14:textId="77777777" w:rsidTr="00174B20">
        <w:tc>
          <w:tcPr>
            <w:tcW w:w="567" w:type="dxa"/>
            <w:tcBorders>
              <w:left w:val="nil"/>
            </w:tcBorders>
            <w:vAlign w:val="center"/>
          </w:tcPr>
          <w:p w14:paraId="138F129E" w14:textId="77777777" w:rsidR="00320B27" w:rsidRDefault="00320B27" w:rsidP="00174B20">
            <w:r>
              <w:t>F</w:t>
            </w:r>
          </w:p>
        </w:tc>
        <w:tc>
          <w:tcPr>
            <w:tcW w:w="6804" w:type="dxa"/>
            <w:gridSpan w:val="3"/>
          </w:tcPr>
          <w:p w14:paraId="72C9F908" w14:textId="77777777" w:rsidR="00320B27" w:rsidRPr="00DB02C2" w:rsidRDefault="00320B27" w:rsidP="00174B20">
            <w:r>
              <w:t xml:space="preserve">Visual indicator </w:t>
            </w:r>
            <w:r>
              <w:rPr>
                <w:i/>
                <w:iCs/>
              </w:rPr>
              <w:t>test</w:t>
            </w:r>
            <w:r>
              <w:t xml:space="preserve"> (lamp </w:t>
            </w:r>
            <w:r>
              <w:rPr>
                <w:i/>
                <w:iCs/>
              </w:rPr>
              <w:t>test</w:t>
            </w:r>
            <w:r>
              <w:t>) operates.</w:t>
            </w:r>
          </w:p>
        </w:tc>
        <w:tc>
          <w:tcPr>
            <w:tcW w:w="567" w:type="dxa"/>
            <w:tcBorders>
              <w:right w:val="nil"/>
            </w:tcBorders>
            <w:vAlign w:val="center"/>
          </w:tcPr>
          <w:p w14:paraId="4963AC9B" w14:textId="77777777" w:rsidR="00320B27" w:rsidRDefault="00320B27" w:rsidP="00174B20">
            <w:r>
              <w:t>Yes</w:t>
            </w:r>
          </w:p>
        </w:tc>
        <w:tc>
          <w:tcPr>
            <w:tcW w:w="851" w:type="dxa"/>
            <w:tcBorders>
              <w:left w:val="nil"/>
            </w:tcBorders>
            <w:shd w:val="clear" w:color="auto" w:fill="F2F2F2" w:themeFill="background1" w:themeFillShade="F2"/>
            <w:vAlign w:val="center"/>
          </w:tcPr>
          <w:p w14:paraId="0FE1842A" w14:textId="4B7B6788" w:rsidR="00320B27" w:rsidRDefault="00000000" w:rsidP="00174B20">
            <w:pPr>
              <w:rPr>
                <w:lang w:eastAsia="en-CA"/>
              </w:rPr>
            </w:pPr>
            <w:sdt>
              <w:sdtPr>
                <w:rPr>
                  <w:lang w:eastAsia="en-CA"/>
                </w:rPr>
                <w:id w:val="-1211870840"/>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997E82B" w14:textId="77777777" w:rsidR="00320B27" w:rsidRDefault="00320B27" w:rsidP="00174B20">
            <w:r>
              <w:t>No</w:t>
            </w:r>
          </w:p>
        </w:tc>
        <w:tc>
          <w:tcPr>
            <w:tcW w:w="425" w:type="dxa"/>
            <w:tcBorders>
              <w:left w:val="nil"/>
            </w:tcBorders>
            <w:shd w:val="clear" w:color="auto" w:fill="F2F2F2" w:themeFill="background1" w:themeFillShade="F2"/>
            <w:vAlign w:val="center"/>
          </w:tcPr>
          <w:p w14:paraId="33B29A34" w14:textId="77777777" w:rsidR="00320B27" w:rsidRDefault="00000000" w:rsidP="00174B20">
            <w:pPr>
              <w:rPr>
                <w:lang w:eastAsia="en-CA"/>
              </w:rPr>
            </w:pPr>
            <w:sdt>
              <w:sdtPr>
                <w:rPr>
                  <w:lang w:eastAsia="en-CA"/>
                </w:rPr>
                <w:id w:val="78446462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65D29BE6"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5BB3ACAE" w14:textId="77777777" w:rsidR="00320B27" w:rsidRDefault="00000000" w:rsidP="00174B20">
            <w:pPr>
              <w:rPr>
                <w:lang w:eastAsia="en-CA"/>
              </w:rPr>
            </w:pPr>
            <w:sdt>
              <w:sdtPr>
                <w:rPr>
                  <w:lang w:eastAsia="en-CA"/>
                </w:rPr>
                <w:id w:val="32540943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94F3E8D" w14:textId="77777777" w:rsidTr="00174B20">
        <w:tc>
          <w:tcPr>
            <w:tcW w:w="567" w:type="dxa"/>
            <w:tcBorders>
              <w:left w:val="nil"/>
            </w:tcBorders>
            <w:vAlign w:val="center"/>
          </w:tcPr>
          <w:p w14:paraId="3CBEE33E" w14:textId="77777777" w:rsidR="00320B27" w:rsidRDefault="00320B27" w:rsidP="00174B20">
            <w:r>
              <w:t>G</w:t>
            </w:r>
          </w:p>
        </w:tc>
        <w:tc>
          <w:tcPr>
            <w:tcW w:w="6804" w:type="dxa"/>
            <w:gridSpan w:val="3"/>
          </w:tcPr>
          <w:p w14:paraId="0220A6D5" w14:textId="77777777" w:rsidR="00320B27" w:rsidRPr="00DB02C2" w:rsidRDefault="00320B27" w:rsidP="00174B20">
            <w:r>
              <w:t xml:space="preserve">Input wiring from </w:t>
            </w:r>
            <w:r>
              <w:rPr>
                <w:i/>
                <w:iCs/>
              </w:rPr>
              <w:t>control unit</w:t>
            </w:r>
            <w:r>
              <w:t xml:space="preserve"> or </w:t>
            </w:r>
            <w:r>
              <w:rPr>
                <w:i/>
                <w:iCs/>
              </w:rPr>
              <w:t>transponder</w:t>
            </w:r>
            <w:r>
              <w:t xml:space="preserve"> is supervised.</w:t>
            </w:r>
          </w:p>
        </w:tc>
        <w:tc>
          <w:tcPr>
            <w:tcW w:w="567" w:type="dxa"/>
            <w:tcBorders>
              <w:right w:val="nil"/>
            </w:tcBorders>
            <w:vAlign w:val="center"/>
          </w:tcPr>
          <w:p w14:paraId="39ACDCAC" w14:textId="77777777" w:rsidR="00320B27" w:rsidRDefault="00320B27" w:rsidP="00174B20">
            <w:r>
              <w:t>Yes</w:t>
            </w:r>
          </w:p>
        </w:tc>
        <w:tc>
          <w:tcPr>
            <w:tcW w:w="851" w:type="dxa"/>
            <w:tcBorders>
              <w:left w:val="nil"/>
            </w:tcBorders>
            <w:shd w:val="clear" w:color="auto" w:fill="F2F2F2" w:themeFill="background1" w:themeFillShade="F2"/>
            <w:vAlign w:val="center"/>
          </w:tcPr>
          <w:p w14:paraId="379A7B2B" w14:textId="1CA2F305" w:rsidR="00320B27" w:rsidRDefault="00000000" w:rsidP="00174B20">
            <w:pPr>
              <w:rPr>
                <w:lang w:eastAsia="en-CA"/>
              </w:rPr>
            </w:pPr>
            <w:sdt>
              <w:sdtPr>
                <w:rPr>
                  <w:lang w:eastAsia="en-CA"/>
                </w:rPr>
                <w:id w:val="-502438671"/>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3C73F271" w14:textId="77777777" w:rsidR="00320B27" w:rsidRDefault="00320B27" w:rsidP="00174B20">
            <w:r>
              <w:t>No</w:t>
            </w:r>
          </w:p>
        </w:tc>
        <w:tc>
          <w:tcPr>
            <w:tcW w:w="425" w:type="dxa"/>
            <w:tcBorders>
              <w:left w:val="nil"/>
            </w:tcBorders>
            <w:shd w:val="clear" w:color="auto" w:fill="F2F2F2" w:themeFill="background1" w:themeFillShade="F2"/>
            <w:vAlign w:val="center"/>
          </w:tcPr>
          <w:p w14:paraId="4728C060" w14:textId="77777777" w:rsidR="00320B27" w:rsidRDefault="00000000" w:rsidP="00174B20">
            <w:pPr>
              <w:rPr>
                <w:lang w:eastAsia="en-CA"/>
              </w:rPr>
            </w:pPr>
            <w:sdt>
              <w:sdtPr>
                <w:rPr>
                  <w:lang w:eastAsia="en-CA"/>
                </w:rPr>
                <w:id w:val="-119931831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01690F3A"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3679CA36" w14:textId="77777777" w:rsidR="00320B27" w:rsidRDefault="00000000" w:rsidP="00174B20">
            <w:pPr>
              <w:rPr>
                <w:lang w:eastAsia="en-CA"/>
              </w:rPr>
            </w:pPr>
            <w:sdt>
              <w:sdtPr>
                <w:rPr>
                  <w:lang w:eastAsia="en-CA"/>
                </w:rPr>
                <w:id w:val="165093768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37891B97" w14:textId="77777777" w:rsidTr="00174B20">
        <w:tc>
          <w:tcPr>
            <w:tcW w:w="567" w:type="dxa"/>
            <w:tcBorders>
              <w:left w:val="nil"/>
            </w:tcBorders>
            <w:vAlign w:val="center"/>
          </w:tcPr>
          <w:p w14:paraId="701F90B8" w14:textId="77777777" w:rsidR="00320B27" w:rsidRDefault="00320B27" w:rsidP="00174B20">
            <w:r>
              <w:t>H</w:t>
            </w:r>
          </w:p>
        </w:tc>
        <w:tc>
          <w:tcPr>
            <w:tcW w:w="6804" w:type="dxa"/>
            <w:gridSpan w:val="3"/>
          </w:tcPr>
          <w:p w14:paraId="05FFD976" w14:textId="77777777" w:rsidR="00320B27" w:rsidRPr="00DB02C2" w:rsidRDefault="00320B27" w:rsidP="00174B20">
            <w:r>
              <w:rPr>
                <w:i/>
                <w:iCs/>
              </w:rPr>
              <w:t>Alarm signal</w:t>
            </w:r>
            <w:r>
              <w:t xml:space="preserve"> silence visual indicator operates.</w:t>
            </w:r>
          </w:p>
        </w:tc>
        <w:tc>
          <w:tcPr>
            <w:tcW w:w="567" w:type="dxa"/>
            <w:tcBorders>
              <w:right w:val="nil"/>
            </w:tcBorders>
            <w:vAlign w:val="center"/>
          </w:tcPr>
          <w:p w14:paraId="434625A9" w14:textId="77777777" w:rsidR="00320B27" w:rsidRDefault="00320B27" w:rsidP="00174B20">
            <w:r>
              <w:t>Yes</w:t>
            </w:r>
          </w:p>
        </w:tc>
        <w:tc>
          <w:tcPr>
            <w:tcW w:w="851" w:type="dxa"/>
            <w:tcBorders>
              <w:left w:val="nil"/>
            </w:tcBorders>
            <w:shd w:val="clear" w:color="auto" w:fill="F2F2F2" w:themeFill="background1" w:themeFillShade="F2"/>
            <w:vAlign w:val="center"/>
          </w:tcPr>
          <w:p w14:paraId="751F9B29" w14:textId="048FBEFB" w:rsidR="00320B27" w:rsidRDefault="00000000" w:rsidP="00174B20">
            <w:pPr>
              <w:rPr>
                <w:lang w:eastAsia="en-CA"/>
              </w:rPr>
            </w:pPr>
            <w:sdt>
              <w:sdtPr>
                <w:rPr>
                  <w:lang w:eastAsia="en-CA"/>
                </w:rPr>
                <w:id w:val="-2016838378"/>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8905AC5" w14:textId="77777777" w:rsidR="00320B27" w:rsidRDefault="00320B27" w:rsidP="00174B20">
            <w:r>
              <w:t>No</w:t>
            </w:r>
          </w:p>
        </w:tc>
        <w:tc>
          <w:tcPr>
            <w:tcW w:w="425" w:type="dxa"/>
            <w:tcBorders>
              <w:left w:val="nil"/>
            </w:tcBorders>
            <w:shd w:val="clear" w:color="auto" w:fill="F2F2F2" w:themeFill="background1" w:themeFillShade="F2"/>
            <w:vAlign w:val="center"/>
          </w:tcPr>
          <w:p w14:paraId="34F7208B" w14:textId="77777777" w:rsidR="00320B27" w:rsidRDefault="00000000" w:rsidP="00174B20">
            <w:pPr>
              <w:rPr>
                <w:lang w:eastAsia="en-CA"/>
              </w:rPr>
            </w:pPr>
            <w:sdt>
              <w:sdtPr>
                <w:rPr>
                  <w:lang w:eastAsia="en-CA"/>
                </w:rPr>
                <w:id w:val="36772172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07A83A55"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5BD28D71" w14:textId="77777777" w:rsidR="00320B27" w:rsidRDefault="00000000" w:rsidP="00174B20">
            <w:pPr>
              <w:rPr>
                <w:lang w:eastAsia="en-CA"/>
              </w:rPr>
            </w:pPr>
            <w:sdt>
              <w:sdtPr>
                <w:rPr>
                  <w:lang w:eastAsia="en-CA"/>
                </w:rPr>
                <w:id w:val="74669127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47177F0" w14:textId="77777777" w:rsidTr="00174B20">
        <w:tc>
          <w:tcPr>
            <w:tcW w:w="567" w:type="dxa"/>
            <w:tcBorders>
              <w:left w:val="nil"/>
            </w:tcBorders>
            <w:vAlign w:val="center"/>
          </w:tcPr>
          <w:p w14:paraId="21F44D25" w14:textId="77777777" w:rsidR="00320B27" w:rsidRDefault="00320B27" w:rsidP="00174B20">
            <w:r>
              <w:t>I</w:t>
            </w:r>
          </w:p>
        </w:tc>
        <w:tc>
          <w:tcPr>
            <w:tcW w:w="6804" w:type="dxa"/>
            <w:gridSpan w:val="3"/>
          </w:tcPr>
          <w:p w14:paraId="34403D63" w14:textId="77777777" w:rsidR="00320B27" w:rsidRPr="00DB02C2" w:rsidRDefault="00320B27" w:rsidP="00174B20">
            <w:r>
              <w:t xml:space="preserve">Switches for ancillary functions operate as per </w:t>
            </w:r>
            <w:r>
              <w:rPr>
                <w:i/>
                <w:iCs/>
              </w:rPr>
              <w:t>design</w:t>
            </w:r>
            <w:r>
              <w:t xml:space="preserve"> and </w:t>
            </w:r>
            <w:r>
              <w:rPr>
                <w:i/>
                <w:iCs/>
              </w:rPr>
              <w:t>specification</w:t>
            </w:r>
            <w:r>
              <w:t>, or in accordance with documentation as detailed in Annex D, Description of Fire Alarm System for Inspection and Test Procedures.</w:t>
            </w:r>
          </w:p>
        </w:tc>
        <w:tc>
          <w:tcPr>
            <w:tcW w:w="567" w:type="dxa"/>
            <w:tcBorders>
              <w:right w:val="nil"/>
            </w:tcBorders>
            <w:vAlign w:val="center"/>
          </w:tcPr>
          <w:p w14:paraId="1F7FDA9B" w14:textId="77777777" w:rsidR="00320B27" w:rsidRDefault="00320B27" w:rsidP="00174B20">
            <w:r>
              <w:t>Yes</w:t>
            </w:r>
          </w:p>
        </w:tc>
        <w:tc>
          <w:tcPr>
            <w:tcW w:w="851" w:type="dxa"/>
            <w:tcBorders>
              <w:left w:val="nil"/>
            </w:tcBorders>
            <w:shd w:val="clear" w:color="auto" w:fill="F2F2F2" w:themeFill="background1" w:themeFillShade="F2"/>
            <w:vAlign w:val="center"/>
          </w:tcPr>
          <w:p w14:paraId="06F22568" w14:textId="6C9A2A1B" w:rsidR="00320B27" w:rsidRDefault="00000000" w:rsidP="00174B20">
            <w:pPr>
              <w:rPr>
                <w:lang w:eastAsia="en-CA"/>
              </w:rPr>
            </w:pPr>
            <w:sdt>
              <w:sdtPr>
                <w:rPr>
                  <w:lang w:eastAsia="en-CA"/>
                </w:rPr>
                <w:id w:val="1740281195"/>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291C9FF" w14:textId="77777777" w:rsidR="00320B27" w:rsidRDefault="00320B27" w:rsidP="00174B20">
            <w:r>
              <w:t>No</w:t>
            </w:r>
          </w:p>
        </w:tc>
        <w:tc>
          <w:tcPr>
            <w:tcW w:w="425" w:type="dxa"/>
            <w:tcBorders>
              <w:left w:val="nil"/>
            </w:tcBorders>
            <w:shd w:val="clear" w:color="auto" w:fill="F2F2F2" w:themeFill="background1" w:themeFillShade="F2"/>
            <w:vAlign w:val="center"/>
          </w:tcPr>
          <w:p w14:paraId="7DFEEC7D" w14:textId="77777777" w:rsidR="00320B27" w:rsidRDefault="00000000" w:rsidP="00174B20">
            <w:pPr>
              <w:rPr>
                <w:lang w:eastAsia="en-CA"/>
              </w:rPr>
            </w:pPr>
            <w:sdt>
              <w:sdtPr>
                <w:rPr>
                  <w:lang w:eastAsia="en-CA"/>
                </w:rPr>
                <w:id w:val="214453763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37C361BC"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5D89398B" w14:textId="77777777" w:rsidR="00320B27" w:rsidRDefault="00000000" w:rsidP="00174B20">
            <w:pPr>
              <w:rPr>
                <w:lang w:eastAsia="en-CA"/>
              </w:rPr>
            </w:pPr>
            <w:sdt>
              <w:sdtPr>
                <w:rPr>
                  <w:lang w:eastAsia="en-CA"/>
                </w:rPr>
                <w:id w:val="683875910"/>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64635C3" w14:textId="77777777" w:rsidTr="00174B20">
        <w:tc>
          <w:tcPr>
            <w:tcW w:w="567" w:type="dxa"/>
            <w:tcBorders>
              <w:left w:val="nil"/>
            </w:tcBorders>
            <w:vAlign w:val="center"/>
          </w:tcPr>
          <w:p w14:paraId="4013285A" w14:textId="77777777" w:rsidR="00320B27" w:rsidRDefault="00320B27" w:rsidP="00174B20">
            <w:r>
              <w:t>J</w:t>
            </w:r>
          </w:p>
        </w:tc>
        <w:tc>
          <w:tcPr>
            <w:tcW w:w="6804" w:type="dxa"/>
            <w:gridSpan w:val="3"/>
          </w:tcPr>
          <w:p w14:paraId="39FFC968" w14:textId="77777777" w:rsidR="00320B27" w:rsidRDefault="00320B27" w:rsidP="00174B20">
            <w:r>
              <w:t>Other ancillary function visual indicators operate.</w:t>
            </w:r>
          </w:p>
        </w:tc>
        <w:tc>
          <w:tcPr>
            <w:tcW w:w="567" w:type="dxa"/>
            <w:tcBorders>
              <w:right w:val="nil"/>
            </w:tcBorders>
            <w:vAlign w:val="center"/>
          </w:tcPr>
          <w:p w14:paraId="24DE63EA" w14:textId="77777777" w:rsidR="00320B27" w:rsidRDefault="00320B27" w:rsidP="00174B20">
            <w:r>
              <w:t>Yes</w:t>
            </w:r>
          </w:p>
        </w:tc>
        <w:tc>
          <w:tcPr>
            <w:tcW w:w="851" w:type="dxa"/>
            <w:tcBorders>
              <w:left w:val="nil"/>
            </w:tcBorders>
            <w:shd w:val="clear" w:color="auto" w:fill="F2F2F2" w:themeFill="background1" w:themeFillShade="F2"/>
            <w:vAlign w:val="center"/>
          </w:tcPr>
          <w:p w14:paraId="02ABC647" w14:textId="5FCC6C2F" w:rsidR="00320B27" w:rsidRDefault="00000000" w:rsidP="00174B20">
            <w:pPr>
              <w:rPr>
                <w:lang w:eastAsia="en-CA"/>
              </w:rPr>
            </w:pPr>
            <w:sdt>
              <w:sdtPr>
                <w:rPr>
                  <w:lang w:eastAsia="en-CA"/>
                </w:rPr>
                <w:id w:val="-1302449627"/>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2E24319" w14:textId="77777777" w:rsidR="00320B27" w:rsidRDefault="00320B27" w:rsidP="00174B20">
            <w:r>
              <w:t>No</w:t>
            </w:r>
          </w:p>
        </w:tc>
        <w:tc>
          <w:tcPr>
            <w:tcW w:w="425" w:type="dxa"/>
            <w:tcBorders>
              <w:left w:val="nil"/>
            </w:tcBorders>
            <w:shd w:val="clear" w:color="auto" w:fill="F2F2F2" w:themeFill="background1" w:themeFillShade="F2"/>
            <w:vAlign w:val="center"/>
          </w:tcPr>
          <w:p w14:paraId="0D34DD7F" w14:textId="77777777" w:rsidR="00320B27" w:rsidRDefault="00000000" w:rsidP="00174B20">
            <w:pPr>
              <w:rPr>
                <w:lang w:eastAsia="en-CA"/>
              </w:rPr>
            </w:pPr>
            <w:sdt>
              <w:sdtPr>
                <w:rPr>
                  <w:lang w:eastAsia="en-CA"/>
                </w:rPr>
                <w:id w:val="-8406815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4021F939"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7262E05D" w14:textId="77777777" w:rsidR="00320B27" w:rsidRDefault="00000000" w:rsidP="00174B20">
            <w:pPr>
              <w:rPr>
                <w:lang w:eastAsia="en-CA"/>
              </w:rPr>
            </w:pPr>
            <w:sdt>
              <w:sdtPr>
                <w:rPr>
                  <w:lang w:eastAsia="en-CA"/>
                </w:rPr>
                <w:id w:val="14132084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26BF2C3" w14:textId="77777777" w:rsidTr="00174B20">
        <w:tc>
          <w:tcPr>
            <w:tcW w:w="567" w:type="dxa"/>
            <w:tcBorders>
              <w:left w:val="nil"/>
            </w:tcBorders>
            <w:vAlign w:val="center"/>
          </w:tcPr>
          <w:p w14:paraId="5E895BEB" w14:textId="77777777" w:rsidR="00320B27" w:rsidRDefault="00320B27" w:rsidP="00174B20">
            <w:r>
              <w:t>K</w:t>
            </w:r>
          </w:p>
        </w:tc>
        <w:tc>
          <w:tcPr>
            <w:tcW w:w="6804" w:type="dxa"/>
            <w:gridSpan w:val="3"/>
          </w:tcPr>
          <w:p w14:paraId="56983DA8" w14:textId="77777777" w:rsidR="00320B27" w:rsidRPr="00DB02C2" w:rsidRDefault="00320B27" w:rsidP="00174B20">
            <w:r>
              <w:t xml:space="preserve">Manual activation of </w:t>
            </w:r>
            <w:r>
              <w:rPr>
                <w:i/>
                <w:iCs/>
              </w:rPr>
              <w:t>alarm signal</w:t>
            </w:r>
            <w:r>
              <w:t xml:space="preserve"> and indication operates.</w:t>
            </w:r>
          </w:p>
        </w:tc>
        <w:tc>
          <w:tcPr>
            <w:tcW w:w="567" w:type="dxa"/>
            <w:tcBorders>
              <w:right w:val="nil"/>
            </w:tcBorders>
            <w:vAlign w:val="center"/>
          </w:tcPr>
          <w:p w14:paraId="29823677" w14:textId="77777777" w:rsidR="00320B27" w:rsidRDefault="00320B27" w:rsidP="00174B20">
            <w:r>
              <w:t>Yes</w:t>
            </w:r>
          </w:p>
        </w:tc>
        <w:tc>
          <w:tcPr>
            <w:tcW w:w="851" w:type="dxa"/>
            <w:tcBorders>
              <w:left w:val="nil"/>
            </w:tcBorders>
            <w:shd w:val="clear" w:color="auto" w:fill="F2F2F2" w:themeFill="background1" w:themeFillShade="F2"/>
            <w:vAlign w:val="center"/>
          </w:tcPr>
          <w:p w14:paraId="0370444F" w14:textId="1E1C700F" w:rsidR="00320B27" w:rsidRDefault="00000000" w:rsidP="00174B20">
            <w:pPr>
              <w:rPr>
                <w:lang w:eastAsia="en-CA"/>
              </w:rPr>
            </w:pPr>
            <w:sdt>
              <w:sdtPr>
                <w:rPr>
                  <w:lang w:eastAsia="en-CA"/>
                </w:rPr>
                <w:id w:val="340586936"/>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04F92C59" w14:textId="77777777" w:rsidR="00320B27" w:rsidRDefault="00320B27" w:rsidP="00174B20">
            <w:r>
              <w:t>No</w:t>
            </w:r>
          </w:p>
        </w:tc>
        <w:tc>
          <w:tcPr>
            <w:tcW w:w="425" w:type="dxa"/>
            <w:tcBorders>
              <w:left w:val="nil"/>
            </w:tcBorders>
            <w:shd w:val="clear" w:color="auto" w:fill="F2F2F2" w:themeFill="background1" w:themeFillShade="F2"/>
            <w:vAlign w:val="center"/>
          </w:tcPr>
          <w:p w14:paraId="6626F4CC" w14:textId="77777777" w:rsidR="00320B27" w:rsidRDefault="00000000" w:rsidP="00174B20">
            <w:pPr>
              <w:rPr>
                <w:lang w:eastAsia="en-CA"/>
              </w:rPr>
            </w:pPr>
            <w:sdt>
              <w:sdtPr>
                <w:rPr>
                  <w:lang w:eastAsia="en-CA"/>
                </w:rPr>
                <w:id w:val="-189456638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7F8A2539"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71C30A38" w14:textId="77777777" w:rsidR="00320B27" w:rsidRDefault="00000000" w:rsidP="00174B20">
            <w:pPr>
              <w:rPr>
                <w:lang w:eastAsia="en-CA"/>
              </w:rPr>
            </w:pPr>
            <w:sdt>
              <w:sdtPr>
                <w:rPr>
                  <w:lang w:eastAsia="en-CA"/>
                </w:rPr>
                <w:id w:val="-158407153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B76AF53" w14:textId="77777777" w:rsidTr="00174B20">
        <w:tc>
          <w:tcPr>
            <w:tcW w:w="567" w:type="dxa"/>
            <w:tcBorders>
              <w:left w:val="nil"/>
            </w:tcBorders>
            <w:vAlign w:val="center"/>
          </w:tcPr>
          <w:p w14:paraId="624D1CBF" w14:textId="77777777" w:rsidR="00320B27" w:rsidRDefault="00320B27" w:rsidP="00174B20">
            <w:r>
              <w:t>L</w:t>
            </w:r>
          </w:p>
        </w:tc>
        <w:tc>
          <w:tcPr>
            <w:tcW w:w="6804" w:type="dxa"/>
            <w:gridSpan w:val="3"/>
          </w:tcPr>
          <w:p w14:paraId="4354B988" w14:textId="77777777" w:rsidR="00320B27" w:rsidRDefault="00320B27" w:rsidP="00174B20">
            <w:r>
              <w:t>Displays are visible in installed location.</w:t>
            </w:r>
          </w:p>
        </w:tc>
        <w:tc>
          <w:tcPr>
            <w:tcW w:w="567" w:type="dxa"/>
            <w:tcBorders>
              <w:right w:val="nil"/>
            </w:tcBorders>
            <w:vAlign w:val="center"/>
          </w:tcPr>
          <w:p w14:paraId="245E70B2" w14:textId="77777777" w:rsidR="00320B27" w:rsidRDefault="00320B27" w:rsidP="00174B20">
            <w:r>
              <w:t>Yes</w:t>
            </w:r>
          </w:p>
        </w:tc>
        <w:tc>
          <w:tcPr>
            <w:tcW w:w="851" w:type="dxa"/>
            <w:tcBorders>
              <w:left w:val="nil"/>
            </w:tcBorders>
            <w:shd w:val="clear" w:color="auto" w:fill="F2F2F2" w:themeFill="background1" w:themeFillShade="F2"/>
            <w:vAlign w:val="center"/>
          </w:tcPr>
          <w:p w14:paraId="561631C8" w14:textId="5D8ACD5E" w:rsidR="00320B27" w:rsidRDefault="00000000" w:rsidP="00174B20">
            <w:pPr>
              <w:rPr>
                <w:lang w:eastAsia="en-CA"/>
              </w:rPr>
            </w:pPr>
            <w:sdt>
              <w:sdtPr>
                <w:rPr>
                  <w:lang w:eastAsia="en-CA"/>
                </w:rPr>
                <w:id w:val="-1386951603"/>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2C80ACAF" w14:textId="77777777" w:rsidR="00320B27" w:rsidRDefault="00320B27" w:rsidP="00174B20">
            <w:r>
              <w:t>No</w:t>
            </w:r>
          </w:p>
        </w:tc>
        <w:tc>
          <w:tcPr>
            <w:tcW w:w="425" w:type="dxa"/>
            <w:tcBorders>
              <w:left w:val="nil"/>
            </w:tcBorders>
            <w:shd w:val="clear" w:color="auto" w:fill="F2F2F2" w:themeFill="background1" w:themeFillShade="F2"/>
            <w:vAlign w:val="center"/>
          </w:tcPr>
          <w:p w14:paraId="5F6D860C" w14:textId="77777777" w:rsidR="00320B27" w:rsidRDefault="00000000" w:rsidP="00174B20">
            <w:pPr>
              <w:rPr>
                <w:lang w:eastAsia="en-CA"/>
              </w:rPr>
            </w:pPr>
            <w:sdt>
              <w:sdtPr>
                <w:rPr>
                  <w:lang w:eastAsia="en-CA"/>
                </w:rPr>
                <w:id w:val="26010577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07BC5759"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5F6FB4C4" w14:textId="77777777" w:rsidR="00320B27" w:rsidRDefault="00000000" w:rsidP="00174B20">
            <w:pPr>
              <w:rPr>
                <w:lang w:eastAsia="en-CA"/>
              </w:rPr>
            </w:pPr>
            <w:sdt>
              <w:sdtPr>
                <w:rPr>
                  <w:lang w:eastAsia="en-CA"/>
                </w:rPr>
                <w:id w:val="117015102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7942F33" w14:textId="77777777" w:rsidTr="00174B20">
        <w:tc>
          <w:tcPr>
            <w:tcW w:w="567" w:type="dxa"/>
            <w:tcBorders>
              <w:left w:val="nil"/>
            </w:tcBorders>
            <w:vAlign w:val="center"/>
          </w:tcPr>
          <w:p w14:paraId="7330E11C" w14:textId="77777777" w:rsidR="00320B27" w:rsidRDefault="00320B27" w:rsidP="00174B20">
            <w:r>
              <w:t>M</w:t>
            </w:r>
          </w:p>
        </w:tc>
        <w:tc>
          <w:tcPr>
            <w:tcW w:w="6804" w:type="dxa"/>
            <w:gridSpan w:val="3"/>
          </w:tcPr>
          <w:p w14:paraId="3538E6D5" w14:textId="77777777" w:rsidR="00320B27" w:rsidRDefault="00320B27" w:rsidP="00174B20">
            <w:r>
              <w:t>Operates on emergency power.</w:t>
            </w:r>
          </w:p>
        </w:tc>
        <w:tc>
          <w:tcPr>
            <w:tcW w:w="567" w:type="dxa"/>
            <w:tcBorders>
              <w:right w:val="nil"/>
            </w:tcBorders>
            <w:vAlign w:val="center"/>
          </w:tcPr>
          <w:p w14:paraId="62FC565D" w14:textId="77777777" w:rsidR="00320B27" w:rsidRDefault="00320B27" w:rsidP="00174B20">
            <w:r>
              <w:t>Yes</w:t>
            </w:r>
          </w:p>
        </w:tc>
        <w:tc>
          <w:tcPr>
            <w:tcW w:w="851" w:type="dxa"/>
            <w:tcBorders>
              <w:left w:val="nil"/>
            </w:tcBorders>
            <w:shd w:val="clear" w:color="auto" w:fill="F2F2F2" w:themeFill="background1" w:themeFillShade="F2"/>
            <w:vAlign w:val="center"/>
          </w:tcPr>
          <w:p w14:paraId="058A1796" w14:textId="542AE82A" w:rsidR="00320B27" w:rsidRDefault="00000000" w:rsidP="00174B20">
            <w:pPr>
              <w:rPr>
                <w:lang w:eastAsia="en-CA"/>
              </w:rPr>
            </w:pPr>
            <w:sdt>
              <w:sdtPr>
                <w:rPr>
                  <w:lang w:eastAsia="en-CA"/>
                </w:rPr>
                <w:id w:val="-515690143"/>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DB79B41" w14:textId="77777777" w:rsidR="00320B27" w:rsidRDefault="00320B27" w:rsidP="00174B20">
            <w:r>
              <w:t>No</w:t>
            </w:r>
          </w:p>
        </w:tc>
        <w:tc>
          <w:tcPr>
            <w:tcW w:w="425" w:type="dxa"/>
            <w:tcBorders>
              <w:left w:val="nil"/>
            </w:tcBorders>
            <w:shd w:val="clear" w:color="auto" w:fill="F2F2F2" w:themeFill="background1" w:themeFillShade="F2"/>
            <w:vAlign w:val="center"/>
          </w:tcPr>
          <w:p w14:paraId="27CBC436" w14:textId="77777777" w:rsidR="00320B27" w:rsidRDefault="00000000" w:rsidP="00174B20">
            <w:pPr>
              <w:rPr>
                <w:lang w:eastAsia="en-CA"/>
              </w:rPr>
            </w:pPr>
            <w:sdt>
              <w:sdtPr>
                <w:rPr>
                  <w:lang w:eastAsia="en-CA"/>
                </w:rPr>
                <w:id w:val="-168373277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4F331CEA"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76E919EA" w14:textId="77777777" w:rsidR="00320B27" w:rsidRDefault="00000000" w:rsidP="00174B20">
            <w:pPr>
              <w:rPr>
                <w:lang w:eastAsia="en-CA"/>
              </w:rPr>
            </w:pPr>
            <w:sdt>
              <w:sdtPr>
                <w:rPr>
                  <w:lang w:eastAsia="en-CA"/>
                </w:rPr>
                <w:id w:val="204609642"/>
                <w14:checkbox>
                  <w14:checked w14:val="0"/>
                  <w14:checkedState w14:val="0050" w14:font="Wingdings 2"/>
                  <w14:uncheckedState w14:val="0020" w14:font="Wingdings 2"/>
                </w14:checkbox>
              </w:sdtPr>
              <w:sdtContent>
                <w:r w:rsidR="00320B27">
                  <w:rPr>
                    <w:lang w:eastAsia="en-CA"/>
                  </w:rPr>
                  <w:sym w:font="Wingdings 2" w:char="F020"/>
                </w:r>
              </w:sdtContent>
            </w:sdt>
          </w:p>
        </w:tc>
      </w:tr>
    </w:tbl>
    <w:p w14:paraId="177E6C11" w14:textId="77777777" w:rsidR="00320B27" w:rsidRDefault="00320B27" w:rsidP="00194284"/>
    <w:p w14:paraId="0FF34038" w14:textId="77777777" w:rsidR="00D167A9" w:rsidRDefault="00D167A9">
      <w:pPr>
        <w:spacing w:after="200" w:line="276" w:lineRule="auto"/>
      </w:pPr>
      <w:bookmarkStart w:id="7" w:name="_Hlk168945427"/>
    </w:p>
    <w:p w14:paraId="722034DA" w14:textId="77777777" w:rsidR="00DD2645" w:rsidRPr="00DD2645" w:rsidRDefault="00DD2645" w:rsidP="00DD2645">
      <w:pPr>
        <w:pStyle w:val="Heading2"/>
        <w:numPr>
          <w:ilvl w:val="1"/>
          <w:numId w:val="47"/>
        </w:numPr>
        <w:ind w:left="1134" w:hanging="1134"/>
        <w:rPr>
          <w:rFonts w:ascii="Calibri" w:eastAsia="Calibri" w:hAnsi="Calibri" w:cs="Times New Roman"/>
        </w:rPr>
      </w:pPr>
      <w:r w:rsidRPr="00DD2645">
        <w:rPr>
          <w:rFonts w:ascii="Calibri" w:eastAsia="Calibri" w:hAnsi="Calibri" w:cs="Times New Roman"/>
        </w:rPr>
        <w:t>Annunciator, Remote Trouble Signal Unit, Display and Control Centre Test and Inspection</w:t>
      </w:r>
    </w:p>
    <w:p w14:paraId="58987672" w14:textId="77777777" w:rsidR="00DD2645" w:rsidRPr="00DD2645" w:rsidRDefault="00DD2645" w:rsidP="00DD2645">
      <w:pPr>
        <w:rPr>
          <w:rFonts w:ascii="Calibri" w:eastAsia="Calibri" w:hAnsi="Calibri" w:cs="Times New Roman"/>
        </w:rPr>
      </w:pPr>
      <w:r w:rsidRPr="00DD2645">
        <w:rPr>
          <w:rFonts w:ascii="Calibri" w:eastAsia="Calibri" w:hAnsi="Calibri" w:cs="Times New Roman"/>
        </w:rPr>
        <w:t>NOTE 1: See Section 10.</w:t>
      </w:r>
    </w:p>
    <w:p w14:paraId="6C04D8F1" w14:textId="77777777" w:rsidR="00DD2645" w:rsidRPr="00DD2645" w:rsidRDefault="00DD2645" w:rsidP="00DD2645">
      <w:pPr>
        <w:rPr>
          <w:rFonts w:ascii="Calibri" w:eastAsia="Calibri" w:hAnsi="Calibri" w:cs="Times New Roman"/>
        </w:rPr>
      </w:pPr>
      <w:r w:rsidRPr="00DD2645">
        <w:rPr>
          <w:rFonts w:ascii="Calibri" w:eastAsia="Calibri" w:hAnsi="Calibri" w:cs="Times New Roman"/>
        </w:rPr>
        <w:t>NOTE 2: Complete Section for each device.</w:t>
      </w:r>
    </w:p>
    <w:tbl>
      <w:tblPr>
        <w:tblStyle w:val="TableGrid6"/>
        <w:tblW w:w="0" w:type="auto"/>
        <w:tblInd w:w="0" w:type="dxa"/>
        <w:tblLayout w:type="fixed"/>
        <w:tblLook w:val="04A0" w:firstRow="1" w:lastRow="0" w:firstColumn="1" w:lastColumn="0" w:noHBand="0" w:noVBand="1"/>
      </w:tblPr>
      <w:tblGrid>
        <w:gridCol w:w="567"/>
        <w:gridCol w:w="3544"/>
        <w:gridCol w:w="284"/>
        <w:gridCol w:w="2976"/>
        <w:gridCol w:w="567"/>
        <w:gridCol w:w="851"/>
        <w:gridCol w:w="567"/>
        <w:gridCol w:w="425"/>
        <w:gridCol w:w="567"/>
        <w:gridCol w:w="452"/>
      </w:tblGrid>
      <w:tr w:rsidR="00DD2645" w:rsidRPr="00DD2645" w14:paraId="6DB9A53D" w14:textId="77777777" w:rsidTr="00DD2645">
        <w:tc>
          <w:tcPr>
            <w:tcW w:w="4111" w:type="dxa"/>
            <w:gridSpan w:val="2"/>
            <w:tcBorders>
              <w:top w:val="single" w:sz="4" w:space="0" w:color="auto"/>
              <w:left w:val="nil"/>
              <w:bottom w:val="single" w:sz="4" w:space="0" w:color="auto"/>
              <w:right w:val="nil"/>
            </w:tcBorders>
            <w:hideMark/>
          </w:tcPr>
          <w:p w14:paraId="1103741D" w14:textId="77777777" w:rsidR="00DD2645" w:rsidRPr="00DD2645" w:rsidRDefault="00DD2645" w:rsidP="00DD2645">
            <w:r w:rsidRPr="00DD2645">
              <w:rPr>
                <w:i/>
                <w:iCs/>
              </w:rPr>
              <w:t xml:space="preserve">Annunciator </w:t>
            </w:r>
            <w:r w:rsidRPr="00DD2645">
              <w:t xml:space="preserve">or remote </w:t>
            </w:r>
            <w:r w:rsidRPr="00DD2645">
              <w:rPr>
                <w:i/>
                <w:iCs/>
              </w:rPr>
              <w:t>trouble signal</w:t>
            </w:r>
            <w:r w:rsidRPr="00DD2645">
              <w:t xml:space="preserve"> unit location:</w:t>
            </w:r>
          </w:p>
        </w:tc>
        <w:tc>
          <w:tcPr>
            <w:tcW w:w="6689" w:type="dxa"/>
            <w:gridSpan w:val="8"/>
            <w:tcBorders>
              <w:top w:val="single" w:sz="4" w:space="0" w:color="auto"/>
              <w:left w:val="nil"/>
              <w:bottom w:val="single" w:sz="4" w:space="0" w:color="auto"/>
              <w:right w:val="nil"/>
            </w:tcBorders>
            <w:shd w:val="clear" w:color="auto" w:fill="F2F2F2" w:themeFill="background1" w:themeFillShade="F2"/>
            <w:hideMark/>
          </w:tcPr>
          <w:p w14:paraId="4C8A3900" w14:textId="77777777" w:rsidR="00DD2645" w:rsidRPr="00DD2645" w:rsidRDefault="00DD2645" w:rsidP="00DD2645">
            <w:pPr>
              <w:rPr>
                <w:lang w:eastAsia="en-CA"/>
              </w:rPr>
            </w:pPr>
            <w:sdt>
              <w:sdtPr>
                <w:rPr>
                  <w:lang w:eastAsia="en-CA"/>
                </w:rPr>
                <w:id w:val="-536196791"/>
                <w:placeholder>
                  <w:docPart w:val="26049DE727064E85B07F72803101A847"/>
                </w:placeholder>
              </w:sdtPr>
              <w:sdtContent>
                <w:r w:rsidRPr="00DD2645">
                  <w:rPr>
                    <w:lang w:eastAsia="en-CA"/>
                  </w:rPr>
                  <w:t xml:space="preserve"> </w:t>
                </w:r>
                <w:proofErr w:type="spellStart"/>
                <w:r w:rsidRPr="00DD2645">
                  <w:rPr>
                    <w:lang w:eastAsia="en-CA"/>
                  </w:rPr>
                  <w:t>Freshco</w:t>
                </w:r>
                <w:proofErr w:type="spellEnd"/>
                <w:r w:rsidRPr="00DD2645">
                  <w:rPr>
                    <w:lang w:eastAsia="en-CA"/>
                  </w:rPr>
                  <w:t xml:space="preserve"> Electrical Room</w:t>
                </w:r>
              </w:sdtContent>
            </w:sdt>
          </w:p>
        </w:tc>
      </w:tr>
      <w:tr w:rsidR="00DD2645" w:rsidRPr="00DD2645" w14:paraId="1BBE8A4D" w14:textId="77777777" w:rsidTr="00DD2645">
        <w:tc>
          <w:tcPr>
            <w:tcW w:w="4395" w:type="dxa"/>
            <w:gridSpan w:val="3"/>
            <w:tcBorders>
              <w:top w:val="single" w:sz="4" w:space="0" w:color="auto"/>
              <w:left w:val="nil"/>
              <w:bottom w:val="single" w:sz="4" w:space="0" w:color="auto"/>
              <w:right w:val="nil"/>
            </w:tcBorders>
            <w:hideMark/>
          </w:tcPr>
          <w:p w14:paraId="0605191D" w14:textId="77777777" w:rsidR="00DD2645" w:rsidRPr="00DD2645" w:rsidRDefault="00DD2645" w:rsidP="00DD2645">
            <w:r w:rsidRPr="00DD2645">
              <w:rPr>
                <w:i/>
                <w:iCs/>
              </w:rPr>
              <w:t xml:space="preserve">Annunciator </w:t>
            </w:r>
            <w:r w:rsidRPr="00DD2645">
              <w:t xml:space="preserve">or remote </w:t>
            </w:r>
            <w:r w:rsidRPr="00DD2645">
              <w:rPr>
                <w:i/>
                <w:iCs/>
              </w:rPr>
              <w:t>trouble signal</w:t>
            </w:r>
            <w:r w:rsidRPr="00DD2645">
              <w:t xml:space="preserve"> unit identification:</w:t>
            </w:r>
          </w:p>
        </w:tc>
        <w:tc>
          <w:tcPr>
            <w:tcW w:w="6405" w:type="dxa"/>
            <w:gridSpan w:val="7"/>
            <w:tcBorders>
              <w:top w:val="single" w:sz="4" w:space="0" w:color="auto"/>
              <w:left w:val="nil"/>
              <w:bottom w:val="single" w:sz="4" w:space="0" w:color="auto"/>
              <w:right w:val="nil"/>
            </w:tcBorders>
            <w:shd w:val="clear" w:color="auto" w:fill="F2F2F2" w:themeFill="background1" w:themeFillShade="F2"/>
            <w:hideMark/>
          </w:tcPr>
          <w:p w14:paraId="0CA11C12" w14:textId="77777777" w:rsidR="00DD2645" w:rsidRPr="00DD2645" w:rsidRDefault="00DD2645" w:rsidP="00DD2645">
            <w:pPr>
              <w:rPr>
                <w:lang w:eastAsia="en-CA"/>
              </w:rPr>
            </w:pPr>
            <w:sdt>
              <w:sdtPr>
                <w:rPr>
                  <w:lang w:eastAsia="en-CA"/>
                </w:rPr>
                <w:id w:val="-1161237930"/>
                <w:placeholder>
                  <w:docPart w:val="402201255060471A86D39A879A15FC53"/>
                </w:placeholder>
              </w:sdtPr>
              <w:sdtContent>
                <w:r w:rsidRPr="00DD2645">
                  <w:rPr>
                    <w:lang w:eastAsia="en-CA"/>
                  </w:rPr>
                  <w:t xml:space="preserve"> Panel 10</w:t>
                </w:r>
              </w:sdtContent>
            </w:sdt>
          </w:p>
        </w:tc>
      </w:tr>
      <w:tr w:rsidR="00DD2645" w:rsidRPr="00DD2645" w14:paraId="575E1057" w14:textId="77777777" w:rsidTr="00DD2645">
        <w:tc>
          <w:tcPr>
            <w:tcW w:w="567" w:type="dxa"/>
            <w:tcBorders>
              <w:top w:val="single" w:sz="4" w:space="0" w:color="auto"/>
              <w:left w:val="nil"/>
              <w:bottom w:val="single" w:sz="4" w:space="0" w:color="auto"/>
              <w:right w:val="single" w:sz="4" w:space="0" w:color="auto"/>
            </w:tcBorders>
            <w:vAlign w:val="center"/>
            <w:hideMark/>
          </w:tcPr>
          <w:p w14:paraId="77CC6271" w14:textId="77777777" w:rsidR="00DD2645" w:rsidRPr="00DD2645" w:rsidRDefault="00DD2645" w:rsidP="00DD2645">
            <w:r w:rsidRPr="00DD2645">
              <w:t>A</w:t>
            </w:r>
          </w:p>
        </w:tc>
        <w:tc>
          <w:tcPr>
            <w:tcW w:w="6804" w:type="dxa"/>
            <w:gridSpan w:val="3"/>
            <w:tcBorders>
              <w:top w:val="single" w:sz="4" w:space="0" w:color="auto"/>
              <w:left w:val="single" w:sz="4" w:space="0" w:color="auto"/>
              <w:bottom w:val="single" w:sz="4" w:space="0" w:color="auto"/>
              <w:right w:val="single" w:sz="4" w:space="0" w:color="auto"/>
            </w:tcBorders>
            <w:hideMark/>
          </w:tcPr>
          <w:p w14:paraId="76E98B46" w14:textId="77777777" w:rsidR="00DD2645" w:rsidRPr="00DD2645" w:rsidRDefault="00DD2645" w:rsidP="00DD2645">
            <w:r w:rsidRPr="00DD2645">
              <w:t>Power ‘on’ indicator operates</w:t>
            </w:r>
          </w:p>
        </w:tc>
        <w:tc>
          <w:tcPr>
            <w:tcW w:w="567" w:type="dxa"/>
            <w:tcBorders>
              <w:top w:val="single" w:sz="4" w:space="0" w:color="auto"/>
              <w:left w:val="single" w:sz="4" w:space="0" w:color="auto"/>
              <w:bottom w:val="single" w:sz="4" w:space="0" w:color="auto"/>
              <w:right w:val="nil"/>
            </w:tcBorders>
            <w:vAlign w:val="center"/>
            <w:hideMark/>
          </w:tcPr>
          <w:p w14:paraId="7890F0F1"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B7838C5" w14:textId="77777777" w:rsidR="00DD2645" w:rsidRPr="00DD2645" w:rsidRDefault="00DD2645" w:rsidP="00DD2645">
            <w:sdt>
              <w:sdtPr>
                <w:rPr>
                  <w:lang w:eastAsia="en-CA"/>
                </w:rPr>
                <w:id w:val="1274220811"/>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7E26DB11"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3AF24F8" w14:textId="77777777" w:rsidR="00DD2645" w:rsidRPr="00DD2645" w:rsidRDefault="00DD2645" w:rsidP="00DD2645">
            <w:sdt>
              <w:sdtPr>
                <w:rPr>
                  <w:lang w:eastAsia="en-CA"/>
                </w:rPr>
                <w:id w:val="430784173"/>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612A196E"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271E7AE9" w14:textId="77777777" w:rsidR="00DD2645" w:rsidRPr="00DD2645" w:rsidRDefault="00DD2645" w:rsidP="00DD2645">
            <w:sdt>
              <w:sdtPr>
                <w:rPr>
                  <w:lang w:eastAsia="en-CA"/>
                </w:rPr>
                <w:id w:val="1081564797"/>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169BDA22" w14:textId="77777777" w:rsidTr="00DD2645">
        <w:tc>
          <w:tcPr>
            <w:tcW w:w="567" w:type="dxa"/>
            <w:tcBorders>
              <w:top w:val="single" w:sz="4" w:space="0" w:color="auto"/>
              <w:left w:val="nil"/>
              <w:bottom w:val="single" w:sz="4" w:space="0" w:color="auto"/>
              <w:right w:val="single" w:sz="4" w:space="0" w:color="auto"/>
            </w:tcBorders>
            <w:vAlign w:val="center"/>
            <w:hideMark/>
          </w:tcPr>
          <w:p w14:paraId="4EA5AF53" w14:textId="77777777" w:rsidR="00DD2645" w:rsidRPr="00DD2645" w:rsidRDefault="00DD2645" w:rsidP="00DD2645">
            <w:r w:rsidRPr="00DD2645">
              <w:t>B</w:t>
            </w:r>
          </w:p>
        </w:tc>
        <w:tc>
          <w:tcPr>
            <w:tcW w:w="6804" w:type="dxa"/>
            <w:gridSpan w:val="3"/>
            <w:tcBorders>
              <w:top w:val="single" w:sz="4" w:space="0" w:color="auto"/>
              <w:left w:val="single" w:sz="4" w:space="0" w:color="auto"/>
              <w:bottom w:val="single" w:sz="4" w:space="0" w:color="auto"/>
              <w:right w:val="single" w:sz="4" w:space="0" w:color="auto"/>
            </w:tcBorders>
            <w:hideMark/>
          </w:tcPr>
          <w:p w14:paraId="4543D533" w14:textId="77777777" w:rsidR="00DD2645" w:rsidRPr="00DD2645" w:rsidRDefault="00DD2645" w:rsidP="00DD2645">
            <w:r w:rsidRPr="00DD2645">
              <w:t xml:space="preserve">Individual alarm and supervisory </w:t>
            </w:r>
            <w:r w:rsidRPr="00DD2645">
              <w:rPr>
                <w:i/>
                <w:iCs/>
              </w:rPr>
              <w:t>zone</w:t>
            </w:r>
            <w:r w:rsidRPr="00DD2645">
              <w:t xml:space="preserve"> designation labels are properly identified.</w:t>
            </w:r>
          </w:p>
        </w:tc>
        <w:tc>
          <w:tcPr>
            <w:tcW w:w="567" w:type="dxa"/>
            <w:tcBorders>
              <w:top w:val="single" w:sz="4" w:space="0" w:color="auto"/>
              <w:left w:val="single" w:sz="4" w:space="0" w:color="auto"/>
              <w:bottom w:val="single" w:sz="4" w:space="0" w:color="auto"/>
              <w:right w:val="nil"/>
            </w:tcBorders>
            <w:vAlign w:val="center"/>
            <w:hideMark/>
          </w:tcPr>
          <w:p w14:paraId="5656DB65"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D2B91AC" w14:textId="77777777" w:rsidR="00DD2645" w:rsidRPr="00DD2645" w:rsidRDefault="00DD2645" w:rsidP="00DD2645">
            <w:pPr>
              <w:rPr>
                <w:lang w:eastAsia="en-CA"/>
              </w:rPr>
            </w:pPr>
            <w:sdt>
              <w:sdtPr>
                <w:rPr>
                  <w:lang w:eastAsia="en-CA"/>
                </w:rPr>
                <w:id w:val="1067224999"/>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6B806779"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80E6DB1" w14:textId="77777777" w:rsidR="00DD2645" w:rsidRPr="00DD2645" w:rsidRDefault="00DD2645" w:rsidP="00DD2645">
            <w:pPr>
              <w:rPr>
                <w:lang w:eastAsia="en-CA"/>
              </w:rPr>
            </w:pPr>
            <w:sdt>
              <w:sdtPr>
                <w:rPr>
                  <w:lang w:eastAsia="en-CA"/>
                </w:rPr>
                <w:id w:val="1219399730"/>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1C92E5F6"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4A8CCCDB" w14:textId="77777777" w:rsidR="00DD2645" w:rsidRPr="00DD2645" w:rsidRDefault="00DD2645" w:rsidP="00DD2645">
            <w:pPr>
              <w:rPr>
                <w:lang w:eastAsia="en-CA"/>
              </w:rPr>
            </w:pPr>
            <w:sdt>
              <w:sdtPr>
                <w:rPr>
                  <w:lang w:eastAsia="en-CA"/>
                </w:rPr>
                <w:id w:val="981653772"/>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0D7C00B2" w14:textId="77777777" w:rsidTr="00DD2645">
        <w:tc>
          <w:tcPr>
            <w:tcW w:w="567" w:type="dxa"/>
            <w:tcBorders>
              <w:top w:val="single" w:sz="4" w:space="0" w:color="auto"/>
              <w:left w:val="nil"/>
              <w:bottom w:val="single" w:sz="4" w:space="0" w:color="auto"/>
              <w:right w:val="single" w:sz="4" w:space="0" w:color="auto"/>
            </w:tcBorders>
            <w:vAlign w:val="center"/>
            <w:hideMark/>
          </w:tcPr>
          <w:p w14:paraId="740C0564" w14:textId="77777777" w:rsidR="00DD2645" w:rsidRPr="00DD2645" w:rsidRDefault="00DD2645" w:rsidP="00DD2645">
            <w:r w:rsidRPr="00DD2645">
              <w:t>C</w:t>
            </w:r>
          </w:p>
        </w:tc>
        <w:tc>
          <w:tcPr>
            <w:tcW w:w="6804" w:type="dxa"/>
            <w:gridSpan w:val="3"/>
            <w:tcBorders>
              <w:top w:val="single" w:sz="4" w:space="0" w:color="auto"/>
              <w:left w:val="single" w:sz="4" w:space="0" w:color="auto"/>
              <w:bottom w:val="single" w:sz="4" w:space="0" w:color="auto"/>
              <w:right w:val="single" w:sz="4" w:space="0" w:color="auto"/>
            </w:tcBorders>
            <w:hideMark/>
          </w:tcPr>
          <w:p w14:paraId="0C37D2A1" w14:textId="77777777" w:rsidR="00DD2645" w:rsidRPr="00DD2645" w:rsidRDefault="00DD2645" w:rsidP="00DD2645">
            <w:r w:rsidRPr="00DD2645">
              <w:t>Where individual devices are annunciated confirm the individual alarm and supervisory indications are properly identified.</w:t>
            </w:r>
          </w:p>
        </w:tc>
        <w:tc>
          <w:tcPr>
            <w:tcW w:w="567" w:type="dxa"/>
            <w:tcBorders>
              <w:top w:val="single" w:sz="4" w:space="0" w:color="auto"/>
              <w:left w:val="single" w:sz="4" w:space="0" w:color="auto"/>
              <w:bottom w:val="single" w:sz="4" w:space="0" w:color="auto"/>
              <w:right w:val="nil"/>
            </w:tcBorders>
            <w:vAlign w:val="center"/>
            <w:hideMark/>
          </w:tcPr>
          <w:p w14:paraId="5498235C"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B915517" w14:textId="77777777" w:rsidR="00DD2645" w:rsidRPr="00DD2645" w:rsidRDefault="00DD2645" w:rsidP="00DD2645">
            <w:pPr>
              <w:rPr>
                <w:lang w:eastAsia="en-CA"/>
              </w:rPr>
            </w:pPr>
            <w:sdt>
              <w:sdtPr>
                <w:rPr>
                  <w:lang w:eastAsia="en-CA"/>
                </w:rPr>
                <w:id w:val="496003083"/>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417A36EF"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89A581A" w14:textId="77777777" w:rsidR="00DD2645" w:rsidRPr="00DD2645" w:rsidRDefault="00DD2645" w:rsidP="00DD2645">
            <w:pPr>
              <w:rPr>
                <w:lang w:eastAsia="en-CA"/>
              </w:rPr>
            </w:pPr>
            <w:sdt>
              <w:sdtPr>
                <w:rPr>
                  <w:lang w:eastAsia="en-CA"/>
                </w:rPr>
                <w:id w:val="-1003354377"/>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43298CA"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441C51D4" w14:textId="77777777" w:rsidR="00DD2645" w:rsidRPr="00DD2645" w:rsidRDefault="00DD2645" w:rsidP="00DD2645">
            <w:pPr>
              <w:rPr>
                <w:lang w:eastAsia="en-CA"/>
              </w:rPr>
            </w:pPr>
            <w:sdt>
              <w:sdtPr>
                <w:rPr>
                  <w:lang w:eastAsia="en-CA"/>
                </w:rPr>
                <w:id w:val="2122339616"/>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6C21D091" w14:textId="77777777" w:rsidTr="00DD2645">
        <w:tc>
          <w:tcPr>
            <w:tcW w:w="567" w:type="dxa"/>
            <w:tcBorders>
              <w:top w:val="single" w:sz="4" w:space="0" w:color="auto"/>
              <w:left w:val="nil"/>
              <w:bottom w:val="single" w:sz="4" w:space="0" w:color="auto"/>
              <w:right w:val="single" w:sz="4" w:space="0" w:color="auto"/>
            </w:tcBorders>
            <w:vAlign w:val="center"/>
            <w:hideMark/>
          </w:tcPr>
          <w:p w14:paraId="6933557F" w14:textId="77777777" w:rsidR="00DD2645" w:rsidRPr="00DD2645" w:rsidRDefault="00DD2645" w:rsidP="00DD2645">
            <w:r w:rsidRPr="00DD2645">
              <w:t>D</w:t>
            </w:r>
          </w:p>
        </w:tc>
        <w:tc>
          <w:tcPr>
            <w:tcW w:w="6804" w:type="dxa"/>
            <w:gridSpan w:val="3"/>
            <w:tcBorders>
              <w:top w:val="single" w:sz="4" w:space="0" w:color="auto"/>
              <w:left w:val="single" w:sz="4" w:space="0" w:color="auto"/>
              <w:bottom w:val="single" w:sz="4" w:space="0" w:color="auto"/>
              <w:right w:val="single" w:sz="4" w:space="0" w:color="auto"/>
            </w:tcBorders>
            <w:hideMark/>
          </w:tcPr>
          <w:p w14:paraId="7163E91D" w14:textId="77777777" w:rsidR="00DD2645" w:rsidRPr="00DD2645" w:rsidRDefault="00DD2645" w:rsidP="00DD2645">
            <w:r w:rsidRPr="00DD2645">
              <w:t xml:space="preserve">Where active and </w:t>
            </w:r>
            <w:r w:rsidRPr="00DD2645">
              <w:rPr>
                <w:i/>
                <w:iCs/>
              </w:rPr>
              <w:t>supporting field devices</w:t>
            </w:r>
            <w:r w:rsidRPr="00DD2645">
              <w:t xml:space="preserve"> are utilized, the device location and programmed device label/descriptor shall be confirmed.</w:t>
            </w:r>
          </w:p>
        </w:tc>
        <w:tc>
          <w:tcPr>
            <w:tcW w:w="567" w:type="dxa"/>
            <w:tcBorders>
              <w:top w:val="single" w:sz="4" w:space="0" w:color="auto"/>
              <w:left w:val="single" w:sz="4" w:space="0" w:color="auto"/>
              <w:bottom w:val="single" w:sz="4" w:space="0" w:color="auto"/>
              <w:right w:val="nil"/>
            </w:tcBorders>
            <w:vAlign w:val="center"/>
            <w:hideMark/>
          </w:tcPr>
          <w:p w14:paraId="20F2E0AB"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0A1BF96" w14:textId="77777777" w:rsidR="00DD2645" w:rsidRPr="00DD2645" w:rsidRDefault="00DD2645" w:rsidP="00DD2645">
            <w:pPr>
              <w:rPr>
                <w:lang w:eastAsia="en-CA"/>
              </w:rPr>
            </w:pPr>
            <w:sdt>
              <w:sdtPr>
                <w:rPr>
                  <w:lang w:eastAsia="en-CA"/>
                </w:rPr>
                <w:id w:val="224342092"/>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783FB18F"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E8BB382" w14:textId="77777777" w:rsidR="00DD2645" w:rsidRPr="00DD2645" w:rsidRDefault="00DD2645" w:rsidP="00DD2645">
            <w:pPr>
              <w:rPr>
                <w:lang w:eastAsia="en-CA"/>
              </w:rPr>
            </w:pPr>
            <w:sdt>
              <w:sdtPr>
                <w:rPr>
                  <w:lang w:eastAsia="en-CA"/>
                </w:rPr>
                <w:id w:val="532459422"/>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1072661C"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0FC3F885" w14:textId="77777777" w:rsidR="00DD2645" w:rsidRPr="00DD2645" w:rsidRDefault="00DD2645" w:rsidP="00DD2645">
            <w:pPr>
              <w:rPr>
                <w:lang w:eastAsia="en-CA"/>
              </w:rPr>
            </w:pPr>
            <w:sdt>
              <w:sdtPr>
                <w:rPr>
                  <w:lang w:eastAsia="en-CA"/>
                </w:rPr>
                <w:id w:val="-1435283932"/>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3301BF2B" w14:textId="77777777" w:rsidTr="00DD2645">
        <w:tc>
          <w:tcPr>
            <w:tcW w:w="567" w:type="dxa"/>
            <w:tcBorders>
              <w:top w:val="single" w:sz="4" w:space="0" w:color="auto"/>
              <w:left w:val="nil"/>
              <w:bottom w:val="single" w:sz="4" w:space="0" w:color="auto"/>
              <w:right w:val="single" w:sz="4" w:space="0" w:color="auto"/>
            </w:tcBorders>
            <w:vAlign w:val="center"/>
            <w:hideMark/>
          </w:tcPr>
          <w:p w14:paraId="684B4B1A" w14:textId="77777777" w:rsidR="00DD2645" w:rsidRPr="00DD2645" w:rsidRDefault="00DD2645" w:rsidP="00DD2645">
            <w:r w:rsidRPr="00DD2645">
              <w:t>E</w:t>
            </w:r>
          </w:p>
        </w:tc>
        <w:tc>
          <w:tcPr>
            <w:tcW w:w="6804" w:type="dxa"/>
            <w:gridSpan w:val="3"/>
            <w:tcBorders>
              <w:top w:val="single" w:sz="4" w:space="0" w:color="auto"/>
              <w:left w:val="single" w:sz="4" w:space="0" w:color="auto"/>
              <w:bottom w:val="single" w:sz="4" w:space="0" w:color="auto"/>
              <w:right w:val="single" w:sz="4" w:space="0" w:color="auto"/>
            </w:tcBorders>
            <w:hideMark/>
          </w:tcPr>
          <w:p w14:paraId="2B8D0B2C" w14:textId="77777777" w:rsidR="00DD2645" w:rsidRPr="00DD2645" w:rsidRDefault="00DD2645" w:rsidP="00DD2645">
            <w:r w:rsidRPr="00DD2645">
              <w:t xml:space="preserve">Common </w:t>
            </w:r>
            <w:r w:rsidRPr="00DD2645">
              <w:rPr>
                <w:i/>
                <w:iCs/>
              </w:rPr>
              <w:t>trouble signal</w:t>
            </w:r>
            <w:r w:rsidRPr="00DD2645">
              <w:t xml:space="preserve"> operates.</w:t>
            </w:r>
          </w:p>
        </w:tc>
        <w:tc>
          <w:tcPr>
            <w:tcW w:w="567" w:type="dxa"/>
            <w:tcBorders>
              <w:top w:val="single" w:sz="4" w:space="0" w:color="auto"/>
              <w:left w:val="single" w:sz="4" w:space="0" w:color="auto"/>
              <w:bottom w:val="single" w:sz="4" w:space="0" w:color="auto"/>
              <w:right w:val="nil"/>
            </w:tcBorders>
            <w:vAlign w:val="center"/>
            <w:hideMark/>
          </w:tcPr>
          <w:p w14:paraId="5CF271F2"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C0A3E62" w14:textId="77777777" w:rsidR="00DD2645" w:rsidRPr="00DD2645" w:rsidRDefault="00DD2645" w:rsidP="00DD2645">
            <w:pPr>
              <w:rPr>
                <w:lang w:eastAsia="en-CA"/>
              </w:rPr>
            </w:pPr>
            <w:sdt>
              <w:sdtPr>
                <w:rPr>
                  <w:lang w:eastAsia="en-CA"/>
                </w:rPr>
                <w:id w:val="576709988"/>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10081DE8"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26FFAC4" w14:textId="77777777" w:rsidR="00DD2645" w:rsidRPr="00DD2645" w:rsidRDefault="00DD2645" w:rsidP="00DD2645">
            <w:pPr>
              <w:rPr>
                <w:lang w:eastAsia="en-CA"/>
              </w:rPr>
            </w:pPr>
            <w:sdt>
              <w:sdtPr>
                <w:rPr>
                  <w:lang w:eastAsia="en-CA"/>
                </w:rPr>
                <w:id w:val="-1724598945"/>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3CF3EE7F"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751147F0" w14:textId="77777777" w:rsidR="00DD2645" w:rsidRPr="00DD2645" w:rsidRDefault="00DD2645" w:rsidP="00DD2645">
            <w:pPr>
              <w:rPr>
                <w:lang w:eastAsia="en-CA"/>
              </w:rPr>
            </w:pPr>
            <w:sdt>
              <w:sdtPr>
                <w:rPr>
                  <w:lang w:eastAsia="en-CA"/>
                </w:rPr>
                <w:id w:val="1518264116"/>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04C64711" w14:textId="77777777" w:rsidTr="00DD2645">
        <w:tc>
          <w:tcPr>
            <w:tcW w:w="567" w:type="dxa"/>
            <w:tcBorders>
              <w:top w:val="single" w:sz="4" w:space="0" w:color="auto"/>
              <w:left w:val="nil"/>
              <w:bottom w:val="single" w:sz="4" w:space="0" w:color="auto"/>
              <w:right w:val="single" w:sz="4" w:space="0" w:color="auto"/>
            </w:tcBorders>
            <w:vAlign w:val="center"/>
            <w:hideMark/>
          </w:tcPr>
          <w:p w14:paraId="650FAD8F" w14:textId="77777777" w:rsidR="00DD2645" w:rsidRPr="00DD2645" w:rsidRDefault="00DD2645" w:rsidP="00DD2645">
            <w:r w:rsidRPr="00DD2645">
              <w:t>F</w:t>
            </w:r>
          </w:p>
        </w:tc>
        <w:tc>
          <w:tcPr>
            <w:tcW w:w="6804" w:type="dxa"/>
            <w:gridSpan w:val="3"/>
            <w:tcBorders>
              <w:top w:val="single" w:sz="4" w:space="0" w:color="auto"/>
              <w:left w:val="single" w:sz="4" w:space="0" w:color="auto"/>
              <w:bottom w:val="single" w:sz="4" w:space="0" w:color="auto"/>
              <w:right w:val="single" w:sz="4" w:space="0" w:color="auto"/>
            </w:tcBorders>
            <w:hideMark/>
          </w:tcPr>
          <w:p w14:paraId="25823818" w14:textId="77777777" w:rsidR="00DD2645" w:rsidRPr="00DD2645" w:rsidRDefault="00DD2645" w:rsidP="00DD2645">
            <w:r w:rsidRPr="00DD2645">
              <w:t xml:space="preserve">Visual indicator </w:t>
            </w:r>
            <w:r w:rsidRPr="00DD2645">
              <w:rPr>
                <w:i/>
                <w:iCs/>
              </w:rPr>
              <w:t>test</w:t>
            </w:r>
            <w:r w:rsidRPr="00DD2645">
              <w:t xml:space="preserve"> (lamp </w:t>
            </w:r>
            <w:r w:rsidRPr="00DD2645">
              <w:rPr>
                <w:i/>
                <w:iCs/>
              </w:rPr>
              <w:t>test</w:t>
            </w:r>
            <w:r w:rsidRPr="00DD2645">
              <w:t>) operates.</w:t>
            </w:r>
          </w:p>
        </w:tc>
        <w:tc>
          <w:tcPr>
            <w:tcW w:w="567" w:type="dxa"/>
            <w:tcBorders>
              <w:top w:val="single" w:sz="4" w:space="0" w:color="auto"/>
              <w:left w:val="single" w:sz="4" w:space="0" w:color="auto"/>
              <w:bottom w:val="single" w:sz="4" w:space="0" w:color="auto"/>
              <w:right w:val="nil"/>
            </w:tcBorders>
            <w:vAlign w:val="center"/>
            <w:hideMark/>
          </w:tcPr>
          <w:p w14:paraId="0FAEAED6"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B761179" w14:textId="77777777" w:rsidR="00DD2645" w:rsidRPr="00DD2645" w:rsidRDefault="00DD2645" w:rsidP="00DD2645">
            <w:pPr>
              <w:rPr>
                <w:lang w:eastAsia="en-CA"/>
              </w:rPr>
            </w:pPr>
            <w:sdt>
              <w:sdtPr>
                <w:rPr>
                  <w:lang w:eastAsia="en-CA"/>
                </w:rPr>
                <w:id w:val="1151177482"/>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3B891E9B"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667FD5F" w14:textId="77777777" w:rsidR="00DD2645" w:rsidRPr="00DD2645" w:rsidRDefault="00DD2645" w:rsidP="00DD2645">
            <w:pPr>
              <w:rPr>
                <w:lang w:eastAsia="en-CA"/>
              </w:rPr>
            </w:pPr>
            <w:sdt>
              <w:sdtPr>
                <w:rPr>
                  <w:lang w:eastAsia="en-CA"/>
                </w:rPr>
                <w:id w:val="1325017925"/>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E6FEFEB"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1753CC03" w14:textId="77777777" w:rsidR="00DD2645" w:rsidRPr="00DD2645" w:rsidRDefault="00DD2645" w:rsidP="00DD2645">
            <w:pPr>
              <w:rPr>
                <w:lang w:eastAsia="en-CA"/>
              </w:rPr>
            </w:pPr>
            <w:sdt>
              <w:sdtPr>
                <w:rPr>
                  <w:lang w:eastAsia="en-CA"/>
                </w:rPr>
                <w:id w:val="1325849799"/>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33F1DA01" w14:textId="77777777" w:rsidTr="00DD2645">
        <w:tc>
          <w:tcPr>
            <w:tcW w:w="567" w:type="dxa"/>
            <w:tcBorders>
              <w:top w:val="single" w:sz="4" w:space="0" w:color="auto"/>
              <w:left w:val="nil"/>
              <w:bottom w:val="single" w:sz="4" w:space="0" w:color="auto"/>
              <w:right w:val="single" w:sz="4" w:space="0" w:color="auto"/>
            </w:tcBorders>
            <w:vAlign w:val="center"/>
            <w:hideMark/>
          </w:tcPr>
          <w:p w14:paraId="45A0FE97" w14:textId="77777777" w:rsidR="00DD2645" w:rsidRPr="00DD2645" w:rsidRDefault="00DD2645" w:rsidP="00DD2645">
            <w:r w:rsidRPr="00DD2645">
              <w:t>G</w:t>
            </w:r>
          </w:p>
        </w:tc>
        <w:tc>
          <w:tcPr>
            <w:tcW w:w="6804" w:type="dxa"/>
            <w:gridSpan w:val="3"/>
            <w:tcBorders>
              <w:top w:val="single" w:sz="4" w:space="0" w:color="auto"/>
              <w:left w:val="single" w:sz="4" w:space="0" w:color="auto"/>
              <w:bottom w:val="single" w:sz="4" w:space="0" w:color="auto"/>
              <w:right w:val="single" w:sz="4" w:space="0" w:color="auto"/>
            </w:tcBorders>
            <w:hideMark/>
          </w:tcPr>
          <w:p w14:paraId="4C53AF29" w14:textId="77777777" w:rsidR="00DD2645" w:rsidRPr="00DD2645" w:rsidRDefault="00DD2645" w:rsidP="00DD2645">
            <w:r w:rsidRPr="00DD2645">
              <w:t xml:space="preserve">Input wiring from </w:t>
            </w:r>
            <w:r w:rsidRPr="00DD2645">
              <w:rPr>
                <w:i/>
                <w:iCs/>
              </w:rPr>
              <w:t>control unit</w:t>
            </w:r>
            <w:r w:rsidRPr="00DD2645">
              <w:t xml:space="preserve"> or </w:t>
            </w:r>
            <w:r w:rsidRPr="00DD2645">
              <w:rPr>
                <w:i/>
                <w:iCs/>
              </w:rPr>
              <w:t>transponder</w:t>
            </w:r>
            <w:r w:rsidRPr="00DD2645">
              <w:t xml:space="preserve"> is supervised.</w:t>
            </w:r>
          </w:p>
        </w:tc>
        <w:tc>
          <w:tcPr>
            <w:tcW w:w="567" w:type="dxa"/>
            <w:tcBorders>
              <w:top w:val="single" w:sz="4" w:space="0" w:color="auto"/>
              <w:left w:val="single" w:sz="4" w:space="0" w:color="auto"/>
              <w:bottom w:val="single" w:sz="4" w:space="0" w:color="auto"/>
              <w:right w:val="nil"/>
            </w:tcBorders>
            <w:vAlign w:val="center"/>
            <w:hideMark/>
          </w:tcPr>
          <w:p w14:paraId="41739C99"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B4B7838" w14:textId="77777777" w:rsidR="00DD2645" w:rsidRPr="00DD2645" w:rsidRDefault="00DD2645" w:rsidP="00DD2645">
            <w:pPr>
              <w:rPr>
                <w:lang w:eastAsia="en-CA"/>
              </w:rPr>
            </w:pPr>
            <w:sdt>
              <w:sdtPr>
                <w:rPr>
                  <w:lang w:eastAsia="en-CA"/>
                </w:rPr>
                <w:id w:val="649798365"/>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694FBFA1"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37761AD" w14:textId="77777777" w:rsidR="00DD2645" w:rsidRPr="00DD2645" w:rsidRDefault="00DD2645" w:rsidP="00DD2645">
            <w:pPr>
              <w:rPr>
                <w:lang w:eastAsia="en-CA"/>
              </w:rPr>
            </w:pPr>
            <w:sdt>
              <w:sdtPr>
                <w:rPr>
                  <w:lang w:eastAsia="en-CA"/>
                </w:rPr>
                <w:id w:val="-1250726986"/>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05EAE9B1"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2013D57D" w14:textId="77777777" w:rsidR="00DD2645" w:rsidRPr="00DD2645" w:rsidRDefault="00DD2645" w:rsidP="00DD2645">
            <w:pPr>
              <w:rPr>
                <w:lang w:eastAsia="en-CA"/>
              </w:rPr>
            </w:pPr>
            <w:sdt>
              <w:sdtPr>
                <w:rPr>
                  <w:lang w:eastAsia="en-CA"/>
                </w:rPr>
                <w:id w:val="-1915614318"/>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78CB216E" w14:textId="77777777" w:rsidTr="00DD2645">
        <w:tc>
          <w:tcPr>
            <w:tcW w:w="567" w:type="dxa"/>
            <w:tcBorders>
              <w:top w:val="single" w:sz="4" w:space="0" w:color="auto"/>
              <w:left w:val="nil"/>
              <w:bottom w:val="single" w:sz="4" w:space="0" w:color="auto"/>
              <w:right w:val="single" w:sz="4" w:space="0" w:color="auto"/>
            </w:tcBorders>
            <w:vAlign w:val="center"/>
            <w:hideMark/>
          </w:tcPr>
          <w:p w14:paraId="604517AD" w14:textId="77777777" w:rsidR="00DD2645" w:rsidRPr="00DD2645" w:rsidRDefault="00DD2645" w:rsidP="00DD2645">
            <w:r w:rsidRPr="00DD2645">
              <w:t>H</w:t>
            </w:r>
          </w:p>
        </w:tc>
        <w:tc>
          <w:tcPr>
            <w:tcW w:w="6804" w:type="dxa"/>
            <w:gridSpan w:val="3"/>
            <w:tcBorders>
              <w:top w:val="single" w:sz="4" w:space="0" w:color="auto"/>
              <w:left w:val="single" w:sz="4" w:space="0" w:color="auto"/>
              <w:bottom w:val="single" w:sz="4" w:space="0" w:color="auto"/>
              <w:right w:val="single" w:sz="4" w:space="0" w:color="auto"/>
            </w:tcBorders>
            <w:hideMark/>
          </w:tcPr>
          <w:p w14:paraId="55AA3458" w14:textId="77777777" w:rsidR="00DD2645" w:rsidRPr="00DD2645" w:rsidRDefault="00DD2645" w:rsidP="00DD2645">
            <w:r w:rsidRPr="00DD2645">
              <w:rPr>
                <w:i/>
                <w:iCs/>
              </w:rPr>
              <w:t>Alarm signal</w:t>
            </w:r>
            <w:r w:rsidRPr="00DD2645">
              <w:t xml:space="preserve"> silence visual indicator operates.</w:t>
            </w:r>
          </w:p>
        </w:tc>
        <w:tc>
          <w:tcPr>
            <w:tcW w:w="567" w:type="dxa"/>
            <w:tcBorders>
              <w:top w:val="single" w:sz="4" w:space="0" w:color="auto"/>
              <w:left w:val="single" w:sz="4" w:space="0" w:color="auto"/>
              <w:bottom w:val="single" w:sz="4" w:space="0" w:color="auto"/>
              <w:right w:val="nil"/>
            </w:tcBorders>
            <w:vAlign w:val="center"/>
            <w:hideMark/>
          </w:tcPr>
          <w:p w14:paraId="7DA6EE67"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814EED7" w14:textId="77777777" w:rsidR="00DD2645" w:rsidRPr="00DD2645" w:rsidRDefault="00DD2645" w:rsidP="00DD2645">
            <w:pPr>
              <w:rPr>
                <w:lang w:eastAsia="en-CA"/>
              </w:rPr>
            </w:pPr>
            <w:sdt>
              <w:sdtPr>
                <w:rPr>
                  <w:lang w:eastAsia="en-CA"/>
                </w:rPr>
                <w:id w:val="889304859"/>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261B66AE"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43EDA03" w14:textId="77777777" w:rsidR="00DD2645" w:rsidRPr="00DD2645" w:rsidRDefault="00DD2645" w:rsidP="00DD2645">
            <w:pPr>
              <w:rPr>
                <w:lang w:eastAsia="en-CA"/>
              </w:rPr>
            </w:pPr>
            <w:sdt>
              <w:sdtPr>
                <w:rPr>
                  <w:lang w:eastAsia="en-CA"/>
                </w:rPr>
                <w:id w:val="-332066810"/>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7A3E4C6D"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4306D94C" w14:textId="77777777" w:rsidR="00DD2645" w:rsidRPr="00DD2645" w:rsidRDefault="00DD2645" w:rsidP="00DD2645">
            <w:pPr>
              <w:rPr>
                <w:lang w:eastAsia="en-CA"/>
              </w:rPr>
            </w:pPr>
            <w:sdt>
              <w:sdtPr>
                <w:rPr>
                  <w:lang w:eastAsia="en-CA"/>
                </w:rPr>
                <w:id w:val="64846610"/>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1242B7C2" w14:textId="77777777" w:rsidTr="00DD2645">
        <w:tc>
          <w:tcPr>
            <w:tcW w:w="567" w:type="dxa"/>
            <w:tcBorders>
              <w:top w:val="single" w:sz="4" w:space="0" w:color="auto"/>
              <w:left w:val="nil"/>
              <w:bottom w:val="single" w:sz="4" w:space="0" w:color="auto"/>
              <w:right w:val="single" w:sz="4" w:space="0" w:color="auto"/>
            </w:tcBorders>
            <w:vAlign w:val="center"/>
            <w:hideMark/>
          </w:tcPr>
          <w:p w14:paraId="23CE7D96" w14:textId="77777777" w:rsidR="00DD2645" w:rsidRPr="00DD2645" w:rsidRDefault="00DD2645" w:rsidP="00DD2645">
            <w:r w:rsidRPr="00DD2645">
              <w:t>I</w:t>
            </w:r>
          </w:p>
        </w:tc>
        <w:tc>
          <w:tcPr>
            <w:tcW w:w="6804" w:type="dxa"/>
            <w:gridSpan w:val="3"/>
            <w:tcBorders>
              <w:top w:val="single" w:sz="4" w:space="0" w:color="auto"/>
              <w:left w:val="single" w:sz="4" w:space="0" w:color="auto"/>
              <w:bottom w:val="single" w:sz="4" w:space="0" w:color="auto"/>
              <w:right w:val="single" w:sz="4" w:space="0" w:color="auto"/>
            </w:tcBorders>
            <w:hideMark/>
          </w:tcPr>
          <w:p w14:paraId="43B4AA73" w14:textId="77777777" w:rsidR="00DD2645" w:rsidRPr="00DD2645" w:rsidRDefault="00DD2645" w:rsidP="00DD2645">
            <w:r w:rsidRPr="00DD2645">
              <w:t xml:space="preserve">Switches for ancillary functions operate as per </w:t>
            </w:r>
            <w:r w:rsidRPr="00DD2645">
              <w:rPr>
                <w:i/>
                <w:iCs/>
              </w:rPr>
              <w:t>design</w:t>
            </w:r>
            <w:r w:rsidRPr="00DD2645">
              <w:t xml:space="preserve"> and </w:t>
            </w:r>
            <w:r w:rsidRPr="00DD2645">
              <w:rPr>
                <w:i/>
                <w:iCs/>
              </w:rPr>
              <w:t>specification</w:t>
            </w:r>
            <w:r w:rsidRPr="00DD2645">
              <w:t>, or in accordance with documentation as detailed in Annex D, Description of Fire Alarm System for Inspection and Test Procedures.</w:t>
            </w:r>
          </w:p>
        </w:tc>
        <w:tc>
          <w:tcPr>
            <w:tcW w:w="567" w:type="dxa"/>
            <w:tcBorders>
              <w:top w:val="single" w:sz="4" w:space="0" w:color="auto"/>
              <w:left w:val="single" w:sz="4" w:space="0" w:color="auto"/>
              <w:bottom w:val="single" w:sz="4" w:space="0" w:color="auto"/>
              <w:right w:val="nil"/>
            </w:tcBorders>
            <w:vAlign w:val="center"/>
            <w:hideMark/>
          </w:tcPr>
          <w:p w14:paraId="04FBD825"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C9FB92A" w14:textId="77777777" w:rsidR="00DD2645" w:rsidRPr="00DD2645" w:rsidRDefault="00DD2645" w:rsidP="00DD2645">
            <w:pPr>
              <w:rPr>
                <w:lang w:eastAsia="en-CA"/>
              </w:rPr>
            </w:pPr>
            <w:sdt>
              <w:sdtPr>
                <w:rPr>
                  <w:lang w:eastAsia="en-CA"/>
                </w:rPr>
                <w:id w:val="-1309164210"/>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268F632A"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5DC131A" w14:textId="77777777" w:rsidR="00DD2645" w:rsidRPr="00DD2645" w:rsidRDefault="00DD2645" w:rsidP="00DD2645">
            <w:pPr>
              <w:rPr>
                <w:lang w:eastAsia="en-CA"/>
              </w:rPr>
            </w:pPr>
            <w:sdt>
              <w:sdtPr>
                <w:rPr>
                  <w:lang w:eastAsia="en-CA"/>
                </w:rPr>
                <w:id w:val="-1262832418"/>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46D5CC46"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130A6EA0" w14:textId="77777777" w:rsidR="00DD2645" w:rsidRPr="00DD2645" w:rsidRDefault="00DD2645" w:rsidP="00DD2645">
            <w:pPr>
              <w:rPr>
                <w:lang w:eastAsia="en-CA"/>
              </w:rPr>
            </w:pPr>
            <w:sdt>
              <w:sdtPr>
                <w:rPr>
                  <w:lang w:eastAsia="en-CA"/>
                </w:rPr>
                <w:id w:val="382523463"/>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602BD2F5" w14:textId="77777777" w:rsidTr="00DD2645">
        <w:tc>
          <w:tcPr>
            <w:tcW w:w="567" w:type="dxa"/>
            <w:tcBorders>
              <w:top w:val="single" w:sz="4" w:space="0" w:color="auto"/>
              <w:left w:val="nil"/>
              <w:bottom w:val="single" w:sz="4" w:space="0" w:color="auto"/>
              <w:right w:val="single" w:sz="4" w:space="0" w:color="auto"/>
            </w:tcBorders>
            <w:vAlign w:val="center"/>
            <w:hideMark/>
          </w:tcPr>
          <w:p w14:paraId="249059D5" w14:textId="77777777" w:rsidR="00DD2645" w:rsidRPr="00DD2645" w:rsidRDefault="00DD2645" w:rsidP="00DD2645">
            <w:r w:rsidRPr="00DD2645">
              <w:t>J</w:t>
            </w:r>
          </w:p>
        </w:tc>
        <w:tc>
          <w:tcPr>
            <w:tcW w:w="6804" w:type="dxa"/>
            <w:gridSpan w:val="3"/>
            <w:tcBorders>
              <w:top w:val="single" w:sz="4" w:space="0" w:color="auto"/>
              <w:left w:val="single" w:sz="4" w:space="0" w:color="auto"/>
              <w:bottom w:val="single" w:sz="4" w:space="0" w:color="auto"/>
              <w:right w:val="single" w:sz="4" w:space="0" w:color="auto"/>
            </w:tcBorders>
            <w:hideMark/>
          </w:tcPr>
          <w:p w14:paraId="50D2F760" w14:textId="77777777" w:rsidR="00DD2645" w:rsidRPr="00DD2645" w:rsidRDefault="00DD2645" w:rsidP="00DD2645">
            <w:r w:rsidRPr="00DD2645">
              <w:t>Other ancillary function visual indicators operate.</w:t>
            </w:r>
          </w:p>
        </w:tc>
        <w:tc>
          <w:tcPr>
            <w:tcW w:w="567" w:type="dxa"/>
            <w:tcBorders>
              <w:top w:val="single" w:sz="4" w:space="0" w:color="auto"/>
              <w:left w:val="single" w:sz="4" w:space="0" w:color="auto"/>
              <w:bottom w:val="single" w:sz="4" w:space="0" w:color="auto"/>
              <w:right w:val="nil"/>
            </w:tcBorders>
            <w:vAlign w:val="center"/>
            <w:hideMark/>
          </w:tcPr>
          <w:p w14:paraId="48690427"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FD123AE" w14:textId="77777777" w:rsidR="00DD2645" w:rsidRPr="00DD2645" w:rsidRDefault="00DD2645" w:rsidP="00DD2645">
            <w:pPr>
              <w:rPr>
                <w:lang w:eastAsia="en-CA"/>
              </w:rPr>
            </w:pPr>
            <w:sdt>
              <w:sdtPr>
                <w:rPr>
                  <w:lang w:eastAsia="en-CA"/>
                </w:rPr>
                <w:id w:val="-1902897333"/>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1552D069"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5120BE9" w14:textId="77777777" w:rsidR="00DD2645" w:rsidRPr="00DD2645" w:rsidRDefault="00DD2645" w:rsidP="00DD2645">
            <w:pPr>
              <w:rPr>
                <w:lang w:eastAsia="en-CA"/>
              </w:rPr>
            </w:pPr>
            <w:sdt>
              <w:sdtPr>
                <w:rPr>
                  <w:lang w:eastAsia="en-CA"/>
                </w:rPr>
                <w:id w:val="-308093273"/>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405FB339"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326B79C9" w14:textId="77777777" w:rsidR="00DD2645" w:rsidRPr="00DD2645" w:rsidRDefault="00DD2645" w:rsidP="00DD2645">
            <w:pPr>
              <w:rPr>
                <w:lang w:eastAsia="en-CA"/>
              </w:rPr>
            </w:pPr>
            <w:sdt>
              <w:sdtPr>
                <w:rPr>
                  <w:lang w:eastAsia="en-CA"/>
                </w:rPr>
                <w:id w:val="609083080"/>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09045A6E" w14:textId="77777777" w:rsidTr="00DD2645">
        <w:tc>
          <w:tcPr>
            <w:tcW w:w="567" w:type="dxa"/>
            <w:tcBorders>
              <w:top w:val="single" w:sz="4" w:space="0" w:color="auto"/>
              <w:left w:val="nil"/>
              <w:bottom w:val="single" w:sz="4" w:space="0" w:color="auto"/>
              <w:right w:val="single" w:sz="4" w:space="0" w:color="auto"/>
            </w:tcBorders>
            <w:vAlign w:val="center"/>
            <w:hideMark/>
          </w:tcPr>
          <w:p w14:paraId="0C48F106" w14:textId="77777777" w:rsidR="00DD2645" w:rsidRPr="00DD2645" w:rsidRDefault="00DD2645" w:rsidP="00DD2645">
            <w:r w:rsidRPr="00DD2645">
              <w:t>K</w:t>
            </w:r>
          </w:p>
        </w:tc>
        <w:tc>
          <w:tcPr>
            <w:tcW w:w="6804" w:type="dxa"/>
            <w:gridSpan w:val="3"/>
            <w:tcBorders>
              <w:top w:val="single" w:sz="4" w:space="0" w:color="auto"/>
              <w:left w:val="single" w:sz="4" w:space="0" w:color="auto"/>
              <w:bottom w:val="single" w:sz="4" w:space="0" w:color="auto"/>
              <w:right w:val="single" w:sz="4" w:space="0" w:color="auto"/>
            </w:tcBorders>
            <w:hideMark/>
          </w:tcPr>
          <w:p w14:paraId="65533BDC" w14:textId="77777777" w:rsidR="00DD2645" w:rsidRPr="00DD2645" w:rsidRDefault="00DD2645" w:rsidP="00DD2645">
            <w:r w:rsidRPr="00DD2645">
              <w:t xml:space="preserve">Manual activation of </w:t>
            </w:r>
            <w:r w:rsidRPr="00DD2645">
              <w:rPr>
                <w:i/>
                <w:iCs/>
              </w:rPr>
              <w:t>alarm signal</w:t>
            </w:r>
            <w:r w:rsidRPr="00DD2645">
              <w:t xml:space="preserve"> and indication operates.</w:t>
            </w:r>
          </w:p>
        </w:tc>
        <w:tc>
          <w:tcPr>
            <w:tcW w:w="567" w:type="dxa"/>
            <w:tcBorders>
              <w:top w:val="single" w:sz="4" w:space="0" w:color="auto"/>
              <w:left w:val="single" w:sz="4" w:space="0" w:color="auto"/>
              <w:bottom w:val="single" w:sz="4" w:space="0" w:color="auto"/>
              <w:right w:val="nil"/>
            </w:tcBorders>
            <w:vAlign w:val="center"/>
            <w:hideMark/>
          </w:tcPr>
          <w:p w14:paraId="452C481B"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ED6FDD6" w14:textId="77777777" w:rsidR="00DD2645" w:rsidRPr="00DD2645" w:rsidRDefault="00DD2645" w:rsidP="00DD2645">
            <w:pPr>
              <w:rPr>
                <w:lang w:eastAsia="en-CA"/>
              </w:rPr>
            </w:pPr>
            <w:sdt>
              <w:sdtPr>
                <w:rPr>
                  <w:lang w:eastAsia="en-CA"/>
                </w:rPr>
                <w:id w:val="-115989824"/>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28D4E644"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A928B49" w14:textId="77777777" w:rsidR="00DD2645" w:rsidRPr="00DD2645" w:rsidRDefault="00DD2645" w:rsidP="00DD2645">
            <w:pPr>
              <w:rPr>
                <w:lang w:eastAsia="en-CA"/>
              </w:rPr>
            </w:pPr>
            <w:sdt>
              <w:sdtPr>
                <w:rPr>
                  <w:lang w:eastAsia="en-CA"/>
                </w:rPr>
                <w:id w:val="1604538129"/>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32F6150F"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2592BA5D" w14:textId="77777777" w:rsidR="00DD2645" w:rsidRPr="00DD2645" w:rsidRDefault="00DD2645" w:rsidP="00DD2645">
            <w:pPr>
              <w:rPr>
                <w:lang w:eastAsia="en-CA"/>
              </w:rPr>
            </w:pPr>
            <w:sdt>
              <w:sdtPr>
                <w:rPr>
                  <w:lang w:eastAsia="en-CA"/>
                </w:rPr>
                <w:id w:val="-1829273716"/>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35C955B2" w14:textId="77777777" w:rsidTr="00DD2645">
        <w:tc>
          <w:tcPr>
            <w:tcW w:w="567" w:type="dxa"/>
            <w:tcBorders>
              <w:top w:val="single" w:sz="4" w:space="0" w:color="auto"/>
              <w:left w:val="nil"/>
              <w:bottom w:val="single" w:sz="4" w:space="0" w:color="auto"/>
              <w:right w:val="single" w:sz="4" w:space="0" w:color="auto"/>
            </w:tcBorders>
            <w:vAlign w:val="center"/>
            <w:hideMark/>
          </w:tcPr>
          <w:p w14:paraId="070DDCDF" w14:textId="77777777" w:rsidR="00DD2645" w:rsidRPr="00DD2645" w:rsidRDefault="00DD2645" w:rsidP="00DD2645">
            <w:r w:rsidRPr="00DD2645">
              <w:t>L</w:t>
            </w:r>
          </w:p>
        </w:tc>
        <w:tc>
          <w:tcPr>
            <w:tcW w:w="6804" w:type="dxa"/>
            <w:gridSpan w:val="3"/>
            <w:tcBorders>
              <w:top w:val="single" w:sz="4" w:space="0" w:color="auto"/>
              <w:left w:val="single" w:sz="4" w:space="0" w:color="auto"/>
              <w:bottom w:val="single" w:sz="4" w:space="0" w:color="auto"/>
              <w:right w:val="single" w:sz="4" w:space="0" w:color="auto"/>
            </w:tcBorders>
            <w:hideMark/>
          </w:tcPr>
          <w:p w14:paraId="39DEFF40" w14:textId="77777777" w:rsidR="00DD2645" w:rsidRPr="00DD2645" w:rsidRDefault="00DD2645" w:rsidP="00DD2645">
            <w:r w:rsidRPr="00DD2645">
              <w:t>Displays are visible in installed location.</w:t>
            </w:r>
          </w:p>
        </w:tc>
        <w:tc>
          <w:tcPr>
            <w:tcW w:w="567" w:type="dxa"/>
            <w:tcBorders>
              <w:top w:val="single" w:sz="4" w:space="0" w:color="auto"/>
              <w:left w:val="single" w:sz="4" w:space="0" w:color="auto"/>
              <w:bottom w:val="single" w:sz="4" w:space="0" w:color="auto"/>
              <w:right w:val="nil"/>
            </w:tcBorders>
            <w:vAlign w:val="center"/>
            <w:hideMark/>
          </w:tcPr>
          <w:p w14:paraId="3AF3027B"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7B3066C" w14:textId="77777777" w:rsidR="00DD2645" w:rsidRPr="00DD2645" w:rsidRDefault="00DD2645" w:rsidP="00DD2645">
            <w:pPr>
              <w:rPr>
                <w:lang w:eastAsia="en-CA"/>
              </w:rPr>
            </w:pPr>
            <w:sdt>
              <w:sdtPr>
                <w:rPr>
                  <w:lang w:eastAsia="en-CA"/>
                </w:rPr>
                <w:id w:val="-1937354105"/>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4A0A19A0"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085F867" w14:textId="77777777" w:rsidR="00DD2645" w:rsidRPr="00DD2645" w:rsidRDefault="00DD2645" w:rsidP="00DD2645">
            <w:pPr>
              <w:rPr>
                <w:lang w:eastAsia="en-CA"/>
              </w:rPr>
            </w:pPr>
            <w:sdt>
              <w:sdtPr>
                <w:rPr>
                  <w:lang w:eastAsia="en-CA"/>
                </w:rPr>
                <w:id w:val="1536310521"/>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E9742C3"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7BE90748" w14:textId="77777777" w:rsidR="00DD2645" w:rsidRPr="00DD2645" w:rsidRDefault="00DD2645" w:rsidP="00DD2645">
            <w:pPr>
              <w:rPr>
                <w:lang w:eastAsia="en-CA"/>
              </w:rPr>
            </w:pPr>
            <w:sdt>
              <w:sdtPr>
                <w:rPr>
                  <w:lang w:eastAsia="en-CA"/>
                </w:rPr>
                <w:id w:val="-2130376126"/>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159E0D82" w14:textId="77777777" w:rsidTr="00DD2645">
        <w:tc>
          <w:tcPr>
            <w:tcW w:w="567" w:type="dxa"/>
            <w:tcBorders>
              <w:top w:val="single" w:sz="4" w:space="0" w:color="auto"/>
              <w:left w:val="nil"/>
              <w:bottom w:val="single" w:sz="4" w:space="0" w:color="auto"/>
              <w:right w:val="single" w:sz="4" w:space="0" w:color="auto"/>
            </w:tcBorders>
            <w:vAlign w:val="center"/>
            <w:hideMark/>
          </w:tcPr>
          <w:p w14:paraId="07E96B8E" w14:textId="77777777" w:rsidR="00DD2645" w:rsidRPr="00DD2645" w:rsidRDefault="00DD2645" w:rsidP="00DD2645">
            <w:r w:rsidRPr="00DD2645">
              <w:t>M</w:t>
            </w:r>
          </w:p>
        </w:tc>
        <w:tc>
          <w:tcPr>
            <w:tcW w:w="6804" w:type="dxa"/>
            <w:gridSpan w:val="3"/>
            <w:tcBorders>
              <w:top w:val="single" w:sz="4" w:space="0" w:color="auto"/>
              <w:left w:val="single" w:sz="4" w:space="0" w:color="auto"/>
              <w:bottom w:val="single" w:sz="4" w:space="0" w:color="auto"/>
              <w:right w:val="single" w:sz="4" w:space="0" w:color="auto"/>
            </w:tcBorders>
            <w:hideMark/>
          </w:tcPr>
          <w:p w14:paraId="20CFCA8E" w14:textId="77777777" w:rsidR="00DD2645" w:rsidRPr="00DD2645" w:rsidRDefault="00DD2645" w:rsidP="00DD2645">
            <w:r w:rsidRPr="00DD2645">
              <w:t>Operates on emergency power.</w:t>
            </w:r>
          </w:p>
        </w:tc>
        <w:tc>
          <w:tcPr>
            <w:tcW w:w="567" w:type="dxa"/>
            <w:tcBorders>
              <w:top w:val="single" w:sz="4" w:space="0" w:color="auto"/>
              <w:left w:val="single" w:sz="4" w:space="0" w:color="auto"/>
              <w:bottom w:val="single" w:sz="4" w:space="0" w:color="auto"/>
              <w:right w:val="nil"/>
            </w:tcBorders>
            <w:vAlign w:val="center"/>
            <w:hideMark/>
          </w:tcPr>
          <w:p w14:paraId="5E9A6441"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404F411" w14:textId="77777777" w:rsidR="00DD2645" w:rsidRPr="00DD2645" w:rsidRDefault="00DD2645" w:rsidP="00DD2645">
            <w:pPr>
              <w:rPr>
                <w:lang w:eastAsia="en-CA"/>
              </w:rPr>
            </w:pPr>
            <w:sdt>
              <w:sdtPr>
                <w:rPr>
                  <w:lang w:eastAsia="en-CA"/>
                </w:rPr>
                <w:id w:val="-658390797"/>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2D1423F1"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8B3A060" w14:textId="77777777" w:rsidR="00DD2645" w:rsidRPr="00DD2645" w:rsidRDefault="00DD2645" w:rsidP="00DD2645">
            <w:pPr>
              <w:rPr>
                <w:lang w:eastAsia="en-CA"/>
              </w:rPr>
            </w:pPr>
            <w:sdt>
              <w:sdtPr>
                <w:rPr>
                  <w:lang w:eastAsia="en-CA"/>
                </w:rPr>
                <w:id w:val="-1744014321"/>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1E1C7C30"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45D4F3E9" w14:textId="77777777" w:rsidR="00DD2645" w:rsidRPr="00DD2645" w:rsidRDefault="00DD2645" w:rsidP="00DD2645">
            <w:pPr>
              <w:rPr>
                <w:lang w:eastAsia="en-CA"/>
              </w:rPr>
            </w:pPr>
            <w:sdt>
              <w:sdtPr>
                <w:rPr>
                  <w:lang w:eastAsia="en-CA"/>
                </w:rPr>
                <w:id w:val="-1413078573"/>
                <w14:checkbox>
                  <w14:checked w14:val="0"/>
                  <w14:checkedState w14:val="0050" w14:font="Wingdings 2"/>
                  <w14:uncheckedState w14:val="0020" w14:font="Wingdings 2"/>
                </w14:checkbox>
              </w:sdtPr>
              <w:sdtContent>
                <w:r w:rsidRPr="00DD2645">
                  <w:rPr>
                    <w:lang w:eastAsia="en-CA"/>
                  </w:rPr>
                  <w:sym w:font="Wingdings 2" w:char="F020"/>
                </w:r>
              </w:sdtContent>
            </w:sdt>
          </w:p>
        </w:tc>
      </w:tr>
    </w:tbl>
    <w:p w14:paraId="7672CA91" w14:textId="2CD20414" w:rsidR="00D167A9" w:rsidRDefault="00D167A9">
      <w:pPr>
        <w:spacing w:after="200" w:line="276" w:lineRule="auto"/>
        <w:rPr>
          <w:noProof/>
          <w:sz w:val="24"/>
          <w:szCs w:val="24"/>
        </w:rPr>
      </w:pPr>
      <w:r>
        <w:br w:type="page"/>
      </w:r>
    </w:p>
    <w:p w14:paraId="5CE4FC95" w14:textId="305CE2BA" w:rsidR="00194284" w:rsidRDefault="00DB02C2" w:rsidP="00DB02C2">
      <w:pPr>
        <w:pStyle w:val="Heading2"/>
      </w:pPr>
      <w:r>
        <w:lastRenderedPageBreak/>
        <w:t>Annunciator or Sequential Display</w:t>
      </w:r>
    </w:p>
    <w:p w14:paraId="57BACFFF" w14:textId="77777777" w:rsidR="00DB02C2" w:rsidRDefault="00DB02C2" w:rsidP="00DB02C2">
      <w:r>
        <w:t>NOTE 1: See 10.2.</w:t>
      </w:r>
    </w:p>
    <w:p w14:paraId="34CA4ABF" w14:textId="77777777" w:rsidR="00DB02C2" w:rsidRDefault="00DB02C2" w:rsidP="00DB02C2">
      <w:r>
        <w:t xml:space="preserve">NOTE 2: If the </w:t>
      </w:r>
      <w:r>
        <w:rPr>
          <w:i/>
          <w:iCs/>
        </w:rPr>
        <w:t>fire alarm system</w:t>
      </w:r>
      <w:r>
        <w:t xml:space="preserve"> DOES utilize remote annunciators, complete this section (22.7) for each </w:t>
      </w:r>
      <w:r>
        <w:rPr>
          <w:i/>
          <w:iCs/>
        </w:rPr>
        <w:t>annunciator</w:t>
      </w:r>
      <w:r>
        <w:t xml:space="preserve"> or </w:t>
      </w:r>
      <w:r>
        <w:rPr>
          <w:i/>
          <w:iCs/>
        </w:rPr>
        <w:t>sequential</w:t>
      </w:r>
      <w:r>
        <w:t xml:space="preserve"> display.</w:t>
      </w:r>
    </w:p>
    <w:tbl>
      <w:tblPr>
        <w:tblStyle w:val="TableGrid"/>
        <w:tblW w:w="0" w:type="auto"/>
        <w:tblLayout w:type="fixed"/>
        <w:tblLook w:val="04A0" w:firstRow="1" w:lastRow="0" w:firstColumn="1" w:lastColumn="0" w:noHBand="0" w:noVBand="1"/>
      </w:tblPr>
      <w:tblGrid>
        <w:gridCol w:w="567"/>
        <w:gridCol w:w="2835"/>
        <w:gridCol w:w="426"/>
        <w:gridCol w:w="1134"/>
        <w:gridCol w:w="567"/>
        <w:gridCol w:w="1842"/>
        <w:gridCol w:w="567"/>
        <w:gridCol w:w="851"/>
        <w:gridCol w:w="567"/>
        <w:gridCol w:w="425"/>
        <w:gridCol w:w="567"/>
        <w:gridCol w:w="452"/>
      </w:tblGrid>
      <w:tr w:rsidR="00B04632" w14:paraId="39CD1618" w14:textId="77777777" w:rsidTr="00174B20">
        <w:tc>
          <w:tcPr>
            <w:tcW w:w="4962" w:type="dxa"/>
            <w:gridSpan w:val="4"/>
            <w:tcBorders>
              <w:left w:val="nil"/>
              <w:right w:val="nil"/>
            </w:tcBorders>
          </w:tcPr>
          <w:p w14:paraId="4FA24472" w14:textId="77777777" w:rsidR="00B04632" w:rsidRPr="00DB02C2" w:rsidRDefault="00B04632" w:rsidP="00B04632">
            <w:r>
              <w:t xml:space="preserve">There are no </w:t>
            </w:r>
            <w:r>
              <w:rPr>
                <w:i/>
                <w:iCs/>
              </w:rPr>
              <w:t>annunciators</w:t>
            </w:r>
            <w:r>
              <w:t xml:space="preserve"> or </w:t>
            </w:r>
            <w:r>
              <w:rPr>
                <w:i/>
                <w:iCs/>
              </w:rPr>
              <w:t>sequential displays</w:t>
            </w:r>
            <w:r>
              <w:t xml:space="preserve"> on this system</w:t>
            </w:r>
          </w:p>
        </w:tc>
        <w:tc>
          <w:tcPr>
            <w:tcW w:w="567" w:type="dxa"/>
            <w:tcBorders>
              <w:left w:val="nil"/>
              <w:right w:val="nil"/>
            </w:tcBorders>
            <w:shd w:val="clear" w:color="auto" w:fill="F2F2F2" w:themeFill="background1" w:themeFillShade="F2"/>
            <w:vAlign w:val="center"/>
          </w:tcPr>
          <w:p w14:paraId="1F28B90F" w14:textId="77777777" w:rsidR="00B04632" w:rsidRDefault="00000000" w:rsidP="00B04632">
            <w:pPr>
              <w:rPr>
                <w:lang w:eastAsia="en-CA"/>
              </w:rPr>
            </w:pPr>
            <w:sdt>
              <w:sdtPr>
                <w:rPr>
                  <w:lang w:eastAsia="en-CA"/>
                </w:rPr>
                <w:id w:val="1158039869"/>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271" w:type="dxa"/>
            <w:gridSpan w:val="7"/>
            <w:tcBorders>
              <w:left w:val="nil"/>
              <w:right w:val="nil"/>
            </w:tcBorders>
            <w:shd w:val="clear" w:color="auto" w:fill="auto"/>
          </w:tcPr>
          <w:p w14:paraId="785040A6" w14:textId="77777777" w:rsidR="00B04632" w:rsidRDefault="00B04632" w:rsidP="00B04632">
            <w:pPr>
              <w:rPr>
                <w:lang w:eastAsia="en-CA"/>
              </w:rPr>
            </w:pPr>
          </w:p>
        </w:tc>
      </w:tr>
      <w:tr w:rsidR="00B04632" w14:paraId="514AE1F4" w14:textId="77777777" w:rsidTr="00DB02C2">
        <w:tc>
          <w:tcPr>
            <w:tcW w:w="3402" w:type="dxa"/>
            <w:gridSpan w:val="2"/>
            <w:tcBorders>
              <w:left w:val="nil"/>
              <w:right w:val="nil"/>
            </w:tcBorders>
          </w:tcPr>
          <w:p w14:paraId="0BD55EE1" w14:textId="77777777" w:rsidR="00B04632" w:rsidRPr="00194284" w:rsidRDefault="00B04632" w:rsidP="00B04632">
            <w:r>
              <w:rPr>
                <w:i/>
                <w:iCs/>
              </w:rPr>
              <w:t xml:space="preserve">Annunciator </w:t>
            </w:r>
            <w:r>
              <w:t xml:space="preserve">or </w:t>
            </w:r>
            <w:r>
              <w:rPr>
                <w:i/>
                <w:iCs/>
              </w:rPr>
              <w:t>sequential display</w:t>
            </w:r>
            <w:r>
              <w:t xml:space="preserve"> location:</w:t>
            </w:r>
          </w:p>
        </w:tc>
        <w:tc>
          <w:tcPr>
            <w:tcW w:w="7398" w:type="dxa"/>
            <w:gridSpan w:val="10"/>
            <w:tcBorders>
              <w:left w:val="nil"/>
              <w:right w:val="nil"/>
            </w:tcBorders>
            <w:shd w:val="clear" w:color="auto" w:fill="F2F2F2" w:themeFill="background1" w:themeFillShade="F2"/>
          </w:tcPr>
          <w:p w14:paraId="13A58E25" w14:textId="774D5B64" w:rsidR="00B04632" w:rsidRDefault="00000000" w:rsidP="00B04632">
            <w:pPr>
              <w:rPr>
                <w:lang w:eastAsia="en-CA"/>
              </w:rPr>
            </w:pPr>
            <w:sdt>
              <w:sdtPr>
                <w:rPr>
                  <w:lang w:eastAsia="en-CA"/>
                </w:rPr>
                <w:id w:val="384608605"/>
                <w:placeholder>
                  <w:docPart w:val="512C57F0F8064BDFB450D1B64F0DCE73"/>
                </w:placeholder>
              </w:sdtPr>
              <w:sdtContent>
                <w:r w:rsidR="00B04632" w:rsidRPr="00814B85">
                  <w:rPr>
                    <w:lang w:eastAsia="en-CA"/>
                  </w:rPr>
                  <w:t xml:space="preserve"> </w:t>
                </w:r>
                <w:r w:rsidR="00C54CCF">
                  <w:rPr>
                    <w:lang w:eastAsia="en-CA"/>
                  </w:rPr>
                  <w:t>Paladin Security</w:t>
                </w:r>
              </w:sdtContent>
            </w:sdt>
          </w:p>
        </w:tc>
      </w:tr>
      <w:tr w:rsidR="00B04632" w14:paraId="228A7F79" w14:textId="77777777" w:rsidTr="00DB02C2">
        <w:tc>
          <w:tcPr>
            <w:tcW w:w="3828" w:type="dxa"/>
            <w:gridSpan w:val="3"/>
            <w:tcBorders>
              <w:left w:val="nil"/>
              <w:right w:val="nil"/>
            </w:tcBorders>
          </w:tcPr>
          <w:p w14:paraId="40CB368A" w14:textId="77777777" w:rsidR="00B04632" w:rsidRPr="00194284" w:rsidRDefault="00B04632" w:rsidP="00B04632">
            <w:r>
              <w:rPr>
                <w:i/>
                <w:iCs/>
              </w:rPr>
              <w:t xml:space="preserve">Annunciator </w:t>
            </w:r>
            <w:r>
              <w:t xml:space="preserve">or </w:t>
            </w:r>
            <w:r>
              <w:rPr>
                <w:i/>
                <w:iCs/>
              </w:rPr>
              <w:t>sequential display</w:t>
            </w:r>
            <w:r>
              <w:t xml:space="preserve"> identification:</w:t>
            </w:r>
          </w:p>
        </w:tc>
        <w:tc>
          <w:tcPr>
            <w:tcW w:w="6972" w:type="dxa"/>
            <w:gridSpan w:val="9"/>
            <w:tcBorders>
              <w:left w:val="nil"/>
              <w:right w:val="nil"/>
            </w:tcBorders>
            <w:shd w:val="clear" w:color="auto" w:fill="F2F2F2" w:themeFill="background1" w:themeFillShade="F2"/>
          </w:tcPr>
          <w:p w14:paraId="4EF8315C" w14:textId="38F9148B" w:rsidR="00B04632" w:rsidRDefault="00000000" w:rsidP="00B04632">
            <w:pPr>
              <w:rPr>
                <w:lang w:eastAsia="en-CA"/>
              </w:rPr>
            </w:pPr>
            <w:sdt>
              <w:sdtPr>
                <w:rPr>
                  <w:lang w:eastAsia="en-CA"/>
                </w:rPr>
                <w:id w:val="-1156836463"/>
                <w:placeholder>
                  <w:docPart w:val="367ACBA55A854F768BB6A314D21AD185"/>
                </w:placeholder>
              </w:sdtPr>
              <w:sdtContent>
                <w:r w:rsidR="00B04632" w:rsidRPr="00814B85">
                  <w:rPr>
                    <w:lang w:eastAsia="en-CA"/>
                  </w:rPr>
                  <w:t xml:space="preserve"> </w:t>
                </w:r>
                <w:r w:rsidR="00C54CCF">
                  <w:rPr>
                    <w:lang w:eastAsia="en-CA"/>
                  </w:rPr>
                  <w:t>Paladin Security Annunciator</w:t>
                </w:r>
              </w:sdtContent>
            </w:sdt>
          </w:p>
        </w:tc>
      </w:tr>
      <w:tr w:rsidR="00B04632" w14:paraId="2B0CC0A3" w14:textId="77777777" w:rsidTr="00174B20">
        <w:tc>
          <w:tcPr>
            <w:tcW w:w="567" w:type="dxa"/>
            <w:tcBorders>
              <w:left w:val="nil"/>
            </w:tcBorders>
            <w:vAlign w:val="center"/>
          </w:tcPr>
          <w:p w14:paraId="364911C2" w14:textId="77777777" w:rsidR="00B04632" w:rsidRDefault="00B04632" w:rsidP="00B04632">
            <w:r>
              <w:t>A</w:t>
            </w:r>
          </w:p>
        </w:tc>
        <w:tc>
          <w:tcPr>
            <w:tcW w:w="6804" w:type="dxa"/>
            <w:gridSpan w:val="5"/>
          </w:tcPr>
          <w:p w14:paraId="2C3B2049" w14:textId="77777777" w:rsidR="00B04632" w:rsidRPr="00336109" w:rsidRDefault="00B04632" w:rsidP="00B04632">
            <w:r>
              <w:t>Power ‘on’ indicator operates</w:t>
            </w:r>
          </w:p>
        </w:tc>
        <w:tc>
          <w:tcPr>
            <w:tcW w:w="567" w:type="dxa"/>
            <w:tcBorders>
              <w:right w:val="nil"/>
            </w:tcBorders>
            <w:vAlign w:val="center"/>
          </w:tcPr>
          <w:p w14:paraId="73525E11" w14:textId="77777777" w:rsidR="00B04632" w:rsidRDefault="00B04632" w:rsidP="00B04632">
            <w:r>
              <w:t>Yes</w:t>
            </w:r>
          </w:p>
        </w:tc>
        <w:tc>
          <w:tcPr>
            <w:tcW w:w="851" w:type="dxa"/>
            <w:tcBorders>
              <w:left w:val="nil"/>
            </w:tcBorders>
            <w:shd w:val="clear" w:color="auto" w:fill="F2F2F2" w:themeFill="background1" w:themeFillShade="F2"/>
            <w:vAlign w:val="center"/>
          </w:tcPr>
          <w:p w14:paraId="39EFB24E" w14:textId="328175C1" w:rsidR="00B04632" w:rsidRDefault="00000000" w:rsidP="00B04632">
            <w:sdt>
              <w:sdtPr>
                <w:rPr>
                  <w:lang w:eastAsia="en-CA"/>
                </w:rPr>
                <w:id w:val="-259758700"/>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3B982531" w14:textId="77777777" w:rsidR="00B04632" w:rsidRDefault="00B04632" w:rsidP="00B04632">
            <w:r>
              <w:t>No</w:t>
            </w:r>
          </w:p>
        </w:tc>
        <w:tc>
          <w:tcPr>
            <w:tcW w:w="425" w:type="dxa"/>
            <w:tcBorders>
              <w:left w:val="nil"/>
            </w:tcBorders>
            <w:shd w:val="clear" w:color="auto" w:fill="F2F2F2" w:themeFill="background1" w:themeFillShade="F2"/>
            <w:vAlign w:val="center"/>
          </w:tcPr>
          <w:p w14:paraId="56D78DE2" w14:textId="77777777" w:rsidR="00B04632" w:rsidRDefault="00000000" w:rsidP="00B04632">
            <w:sdt>
              <w:sdtPr>
                <w:rPr>
                  <w:lang w:eastAsia="en-CA"/>
                </w:rPr>
                <w:id w:val="1154103795"/>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67" w:type="dxa"/>
            <w:tcBorders>
              <w:right w:val="nil"/>
            </w:tcBorders>
            <w:vAlign w:val="center"/>
          </w:tcPr>
          <w:p w14:paraId="266B0313" w14:textId="77777777" w:rsidR="00B04632" w:rsidRDefault="00B04632" w:rsidP="00B04632">
            <w:r>
              <w:t>N/A</w:t>
            </w:r>
          </w:p>
        </w:tc>
        <w:tc>
          <w:tcPr>
            <w:tcW w:w="452" w:type="dxa"/>
            <w:tcBorders>
              <w:left w:val="nil"/>
              <w:right w:val="nil"/>
            </w:tcBorders>
            <w:shd w:val="clear" w:color="auto" w:fill="F2F2F2" w:themeFill="background1" w:themeFillShade="F2"/>
            <w:vAlign w:val="center"/>
          </w:tcPr>
          <w:p w14:paraId="7261BFEC" w14:textId="77777777" w:rsidR="00B04632" w:rsidRDefault="00000000" w:rsidP="00B04632">
            <w:sdt>
              <w:sdtPr>
                <w:rPr>
                  <w:lang w:eastAsia="en-CA"/>
                </w:rPr>
                <w:id w:val="1911425618"/>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058B00AB" w14:textId="77777777" w:rsidTr="00174B20">
        <w:tc>
          <w:tcPr>
            <w:tcW w:w="567" w:type="dxa"/>
            <w:tcBorders>
              <w:left w:val="nil"/>
            </w:tcBorders>
            <w:vAlign w:val="center"/>
          </w:tcPr>
          <w:p w14:paraId="23470974" w14:textId="77777777" w:rsidR="00B04632" w:rsidRDefault="00B04632" w:rsidP="00B04632">
            <w:r>
              <w:t>B</w:t>
            </w:r>
          </w:p>
        </w:tc>
        <w:tc>
          <w:tcPr>
            <w:tcW w:w="6804" w:type="dxa"/>
            <w:gridSpan w:val="5"/>
          </w:tcPr>
          <w:p w14:paraId="7742719E" w14:textId="77777777" w:rsidR="00B04632" w:rsidRPr="00DB02C2" w:rsidRDefault="00B04632" w:rsidP="00B04632">
            <w:r>
              <w:t xml:space="preserve">Individual alarm and supervisory </w:t>
            </w:r>
            <w:r>
              <w:rPr>
                <w:i/>
                <w:iCs/>
              </w:rPr>
              <w:t>zone</w:t>
            </w:r>
            <w:r>
              <w:t xml:space="preserve"> designation labels are properly identified.</w:t>
            </w:r>
          </w:p>
        </w:tc>
        <w:tc>
          <w:tcPr>
            <w:tcW w:w="567" w:type="dxa"/>
            <w:tcBorders>
              <w:right w:val="nil"/>
            </w:tcBorders>
            <w:vAlign w:val="center"/>
          </w:tcPr>
          <w:p w14:paraId="4B0DA95E" w14:textId="77777777" w:rsidR="00B04632" w:rsidRDefault="00B04632" w:rsidP="00B04632">
            <w:r>
              <w:t>Yes</w:t>
            </w:r>
          </w:p>
        </w:tc>
        <w:tc>
          <w:tcPr>
            <w:tcW w:w="851" w:type="dxa"/>
            <w:tcBorders>
              <w:left w:val="nil"/>
            </w:tcBorders>
            <w:shd w:val="clear" w:color="auto" w:fill="F2F2F2" w:themeFill="background1" w:themeFillShade="F2"/>
            <w:vAlign w:val="center"/>
          </w:tcPr>
          <w:p w14:paraId="6627556F" w14:textId="2FF5AF18" w:rsidR="00B04632" w:rsidRDefault="00000000" w:rsidP="00B04632">
            <w:pPr>
              <w:rPr>
                <w:lang w:eastAsia="en-CA"/>
              </w:rPr>
            </w:pPr>
            <w:sdt>
              <w:sdtPr>
                <w:rPr>
                  <w:lang w:eastAsia="en-CA"/>
                </w:rPr>
                <w:id w:val="1302118545"/>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0E057ECF" w14:textId="77777777" w:rsidR="00B04632" w:rsidRDefault="00B04632" w:rsidP="00B04632">
            <w:r>
              <w:t>No</w:t>
            </w:r>
          </w:p>
        </w:tc>
        <w:tc>
          <w:tcPr>
            <w:tcW w:w="425" w:type="dxa"/>
            <w:tcBorders>
              <w:left w:val="nil"/>
            </w:tcBorders>
            <w:shd w:val="clear" w:color="auto" w:fill="F2F2F2" w:themeFill="background1" w:themeFillShade="F2"/>
            <w:vAlign w:val="center"/>
          </w:tcPr>
          <w:p w14:paraId="03DE8BDE" w14:textId="77777777" w:rsidR="00B04632" w:rsidRDefault="00000000" w:rsidP="00B04632">
            <w:pPr>
              <w:rPr>
                <w:lang w:eastAsia="en-CA"/>
              </w:rPr>
            </w:pPr>
            <w:sdt>
              <w:sdtPr>
                <w:rPr>
                  <w:lang w:eastAsia="en-CA"/>
                </w:rPr>
                <w:id w:val="-689307790"/>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67" w:type="dxa"/>
            <w:tcBorders>
              <w:right w:val="nil"/>
            </w:tcBorders>
            <w:vAlign w:val="center"/>
          </w:tcPr>
          <w:p w14:paraId="0BA86DC3" w14:textId="77777777" w:rsidR="00B04632" w:rsidRDefault="00B04632" w:rsidP="00B04632">
            <w:r>
              <w:t>N/A</w:t>
            </w:r>
          </w:p>
        </w:tc>
        <w:tc>
          <w:tcPr>
            <w:tcW w:w="452" w:type="dxa"/>
            <w:tcBorders>
              <w:left w:val="nil"/>
              <w:right w:val="nil"/>
            </w:tcBorders>
            <w:shd w:val="clear" w:color="auto" w:fill="F2F2F2" w:themeFill="background1" w:themeFillShade="F2"/>
            <w:vAlign w:val="center"/>
          </w:tcPr>
          <w:p w14:paraId="57878876" w14:textId="77777777" w:rsidR="00B04632" w:rsidRDefault="00000000" w:rsidP="00B04632">
            <w:pPr>
              <w:rPr>
                <w:lang w:eastAsia="en-CA"/>
              </w:rPr>
            </w:pPr>
            <w:sdt>
              <w:sdtPr>
                <w:rPr>
                  <w:lang w:eastAsia="en-CA"/>
                </w:rPr>
                <w:id w:val="728804928"/>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6795C698" w14:textId="77777777" w:rsidTr="00174B20">
        <w:tc>
          <w:tcPr>
            <w:tcW w:w="567" w:type="dxa"/>
            <w:tcBorders>
              <w:left w:val="nil"/>
            </w:tcBorders>
            <w:vAlign w:val="center"/>
          </w:tcPr>
          <w:p w14:paraId="40A565E1" w14:textId="77777777" w:rsidR="00B04632" w:rsidRDefault="00B04632" w:rsidP="00B04632">
            <w:r>
              <w:t>C</w:t>
            </w:r>
          </w:p>
        </w:tc>
        <w:tc>
          <w:tcPr>
            <w:tcW w:w="6804" w:type="dxa"/>
            <w:gridSpan w:val="5"/>
          </w:tcPr>
          <w:p w14:paraId="244246B3" w14:textId="77777777" w:rsidR="00B04632" w:rsidRDefault="00B04632" w:rsidP="00B04632">
            <w:r>
              <w:t>Where individual devices are also annunciated confirm the individual alarm and supervisory indications are properly identified.</w:t>
            </w:r>
          </w:p>
        </w:tc>
        <w:tc>
          <w:tcPr>
            <w:tcW w:w="567" w:type="dxa"/>
            <w:tcBorders>
              <w:right w:val="nil"/>
            </w:tcBorders>
            <w:vAlign w:val="center"/>
          </w:tcPr>
          <w:p w14:paraId="1D9F1254" w14:textId="77777777" w:rsidR="00B04632" w:rsidRDefault="00B04632" w:rsidP="00B04632">
            <w:r>
              <w:t>Yes</w:t>
            </w:r>
          </w:p>
        </w:tc>
        <w:tc>
          <w:tcPr>
            <w:tcW w:w="851" w:type="dxa"/>
            <w:tcBorders>
              <w:left w:val="nil"/>
            </w:tcBorders>
            <w:shd w:val="clear" w:color="auto" w:fill="F2F2F2" w:themeFill="background1" w:themeFillShade="F2"/>
            <w:vAlign w:val="center"/>
          </w:tcPr>
          <w:p w14:paraId="7A8ED70F" w14:textId="7991AE1B" w:rsidR="00B04632" w:rsidRDefault="00000000" w:rsidP="00B04632">
            <w:pPr>
              <w:rPr>
                <w:lang w:eastAsia="en-CA"/>
              </w:rPr>
            </w:pPr>
            <w:sdt>
              <w:sdtPr>
                <w:rPr>
                  <w:lang w:eastAsia="en-CA"/>
                </w:rPr>
                <w:id w:val="-1802450585"/>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4DD63A4" w14:textId="77777777" w:rsidR="00B04632" w:rsidRDefault="00B04632" w:rsidP="00B04632">
            <w:r>
              <w:t>No</w:t>
            </w:r>
          </w:p>
        </w:tc>
        <w:tc>
          <w:tcPr>
            <w:tcW w:w="425" w:type="dxa"/>
            <w:tcBorders>
              <w:left w:val="nil"/>
            </w:tcBorders>
            <w:shd w:val="clear" w:color="auto" w:fill="F2F2F2" w:themeFill="background1" w:themeFillShade="F2"/>
            <w:vAlign w:val="center"/>
          </w:tcPr>
          <w:p w14:paraId="4C447AE5" w14:textId="77777777" w:rsidR="00B04632" w:rsidRDefault="00000000" w:rsidP="00B04632">
            <w:pPr>
              <w:rPr>
                <w:lang w:eastAsia="en-CA"/>
              </w:rPr>
            </w:pPr>
            <w:sdt>
              <w:sdtPr>
                <w:rPr>
                  <w:lang w:eastAsia="en-CA"/>
                </w:rPr>
                <w:id w:val="337502744"/>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67" w:type="dxa"/>
            <w:tcBorders>
              <w:right w:val="nil"/>
            </w:tcBorders>
            <w:vAlign w:val="center"/>
          </w:tcPr>
          <w:p w14:paraId="7A2B87BE" w14:textId="77777777" w:rsidR="00B04632" w:rsidRDefault="00B04632" w:rsidP="00B04632">
            <w:r>
              <w:t>N/A</w:t>
            </w:r>
          </w:p>
        </w:tc>
        <w:tc>
          <w:tcPr>
            <w:tcW w:w="452" w:type="dxa"/>
            <w:tcBorders>
              <w:left w:val="nil"/>
              <w:right w:val="nil"/>
            </w:tcBorders>
            <w:shd w:val="clear" w:color="auto" w:fill="F2F2F2" w:themeFill="background1" w:themeFillShade="F2"/>
            <w:vAlign w:val="center"/>
          </w:tcPr>
          <w:p w14:paraId="73037B15" w14:textId="77777777" w:rsidR="00B04632" w:rsidRDefault="00000000" w:rsidP="00B04632">
            <w:pPr>
              <w:rPr>
                <w:lang w:eastAsia="en-CA"/>
              </w:rPr>
            </w:pPr>
            <w:sdt>
              <w:sdtPr>
                <w:rPr>
                  <w:lang w:eastAsia="en-CA"/>
                </w:rPr>
                <w:id w:val="-1981599388"/>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65C7DC26" w14:textId="77777777" w:rsidTr="00174B20">
        <w:tc>
          <w:tcPr>
            <w:tcW w:w="567" w:type="dxa"/>
            <w:tcBorders>
              <w:left w:val="nil"/>
            </w:tcBorders>
            <w:vAlign w:val="center"/>
          </w:tcPr>
          <w:p w14:paraId="77F099B2" w14:textId="77777777" w:rsidR="00B04632" w:rsidRDefault="00B04632" w:rsidP="00B04632">
            <w:r>
              <w:t>D</w:t>
            </w:r>
          </w:p>
        </w:tc>
        <w:tc>
          <w:tcPr>
            <w:tcW w:w="6804" w:type="dxa"/>
            <w:gridSpan w:val="5"/>
          </w:tcPr>
          <w:p w14:paraId="644531C1" w14:textId="77777777" w:rsidR="00B04632" w:rsidRPr="00B74661" w:rsidRDefault="00B04632" w:rsidP="00B04632">
            <w:r>
              <w:t xml:space="preserve">Where active and </w:t>
            </w:r>
            <w:r>
              <w:rPr>
                <w:i/>
                <w:iCs/>
              </w:rPr>
              <w:t>supporting field devices</w:t>
            </w:r>
            <w:r>
              <w:t xml:space="preserve"> are utilized, the device location and programmed device label/descriptor shall be confirmed.</w:t>
            </w:r>
          </w:p>
        </w:tc>
        <w:tc>
          <w:tcPr>
            <w:tcW w:w="567" w:type="dxa"/>
            <w:tcBorders>
              <w:right w:val="nil"/>
            </w:tcBorders>
            <w:vAlign w:val="center"/>
          </w:tcPr>
          <w:p w14:paraId="4D92AF20" w14:textId="77777777" w:rsidR="00B04632" w:rsidRDefault="00B04632" w:rsidP="00B04632">
            <w:r>
              <w:t>Yes</w:t>
            </w:r>
          </w:p>
        </w:tc>
        <w:tc>
          <w:tcPr>
            <w:tcW w:w="851" w:type="dxa"/>
            <w:tcBorders>
              <w:left w:val="nil"/>
            </w:tcBorders>
            <w:shd w:val="clear" w:color="auto" w:fill="F2F2F2" w:themeFill="background1" w:themeFillShade="F2"/>
            <w:vAlign w:val="center"/>
          </w:tcPr>
          <w:p w14:paraId="0F553BB0" w14:textId="47E760FA" w:rsidR="00B04632" w:rsidRDefault="00000000" w:rsidP="00B04632">
            <w:pPr>
              <w:rPr>
                <w:lang w:eastAsia="en-CA"/>
              </w:rPr>
            </w:pPr>
            <w:sdt>
              <w:sdtPr>
                <w:rPr>
                  <w:lang w:eastAsia="en-CA"/>
                </w:rPr>
                <w:id w:val="13739500"/>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3DF9957" w14:textId="77777777" w:rsidR="00B04632" w:rsidRDefault="00B04632" w:rsidP="00B04632">
            <w:r>
              <w:t>No</w:t>
            </w:r>
          </w:p>
        </w:tc>
        <w:tc>
          <w:tcPr>
            <w:tcW w:w="425" w:type="dxa"/>
            <w:tcBorders>
              <w:left w:val="nil"/>
            </w:tcBorders>
            <w:shd w:val="clear" w:color="auto" w:fill="F2F2F2" w:themeFill="background1" w:themeFillShade="F2"/>
            <w:vAlign w:val="center"/>
          </w:tcPr>
          <w:p w14:paraId="440A869B" w14:textId="77777777" w:rsidR="00B04632" w:rsidRDefault="00000000" w:rsidP="00B04632">
            <w:pPr>
              <w:rPr>
                <w:lang w:eastAsia="en-CA"/>
              </w:rPr>
            </w:pPr>
            <w:sdt>
              <w:sdtPr>
                <w:rPr>
                  <w:lang w:eastAsia="en-CA"/>
                </w:rPr>
                <w:id w:val="-1254814449"/>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67" w:type="dxa"/>
            <w:tcBorders>
              <w:right w:val="nil"/>
            </w:tcBorders>
            <w:vAlign w:val="center"/>
          </w:tcPr>
          <w:p w14:paraId="62DAC6A4" w14:textId="77777777" w:rsidR="00B04632" w:rsidRDefault="00B04632" w:rsidP="00B04632">
            <w:r>
              <w:t>N/A</w:t>
            </w:r>
          </w:p>
        </w:tc>
        <w:tc>
          <w:tcPr>
            <w:tcW w:w="452" w:type="dxa"/>
            <w:tcBorders>
              <w:left w:val="nil"/>
              <w:right w:val="nil"/>
            </w:tcBorders>
            <w:shd w:val="clear" w:color="auto" w:fill="F2F2F2" w:themeFill="background1" w:themeFillShade="F2"/>
            <w:vAlign w:val="center"/>
          </w:tcPr>
          <w:p w14:paraId="7E0375B7" w14:textId="77777777" w:rsidR="00B04632" w:rsidRDefault="00000000" w:rsidP="00B04632">
            <w:pPr>
              <w:rPr>
                <w:lang w:eastAsia="en-CA"/>
              </w:rPr>
            </w:pPr>
            <w:sdt>
              <w:sdtPr>
                <w:rPr>
                  <w:lang w:eastAsia="en-CA"/>
                </w:rPr>
                <w:id w:val="-1687827274"/>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581649AD" w14:textId="77777777" w:rsidTr="00174B20">
        <w:tc>
          <w:tcPr>
            <w:tcW w:w="567" w:type="dxa"/>
            <w:tcBorders>
              <w:left w:val="nil"/>
            </w:tcBorders>
            <w:vAlign w:val="center"/>
          </w:tcPr>
          <w:p w14:paraId="3F558295" w14:textId="77777777" w:rsidR="00B04632" w:rsidRDefault="00B04632" w:rsidP="00B04632">
            <w:r>
              <w:t>E</w:t>
            </w:r>
          </w:p>
        </w:tc>
        <w:tc>
          <w:tcPr>
            <w:tcW w:w="6804" w:type="dxa"/>
            <w:gridSpan w:val="5"/>
          </w:tcPr>
          <w:p w14:paraId="4E7F73BB" w14:textId="77777777" w:rsidR="00B04632" w:rsidRPr="00B74661" w:rsidRDefault="00B04632" w:rsidP="00B04632">
            <w:r>
              <w:t xml:space="preserve">Common </w:t>
            </w:r>
            <w:r>
              <w:rPr>
                <w:i/>
                <w:iCs/>
              </w:rPr>
              <w:t>trouble signal</w:t>
            </w:r>
            <w:r>
              <w:t xml:space="preserve"> operates.</w:t>
            </w:r>
          </w:p>
        </w:tc>
        <w:tc>
          <w:tcPr>
            <w:tcW w:w="567" w:type="dxa"/>
            <w:tcBorders>
              <w:right w:val="nil"/>
            </w:tcBorders>
            <w:vAlign w:val="center"/>
          </w:tcPr>
          <w:p w14:paraId="0A87B277" w14:textId="77777777" w:rsidR="00B04632" w:rsidRDefault="00B04632" w:rsidP="00B04632">
            <w:r>
              <w:t>Yes</w:t>
            </w:r>
          </w:p>
        </w:tc>
        <w:tc>
          <w:tcPr>
            <w:tcW w:w="851" w:type="dxa"/>
            <w:tcBorders>
              <w:left w:val="nil"/>
            </w:tcBorders>
            <w:shd w:val="clear" w:color="auto" w:fill="F2F2F2" w:themeFill="background1" w:themeFillShade="F2"/>
            <w:vAlign w:val="center"/>
          </w:tcPr>
          <w:p w14:paraId="12D6376E" w14:textId="5DE29204" w:rsidR="00B04632" w:rsidRDefault="00000000" w:rsidP="00B04632">
            <w:pPr>
              <w:rPr>
                <w:lang w:eastAsia="en-CA"/>
              </w:rPr>
            </w:pPr>
            <w:sdt>
              <w:sdtPr>
                <w:rPr>
                  <w:lang w:eastAsia="en-CA"/>
                </w:rPr>
                <w:id w:val="-2047831260"/>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3F193347" w14:textId="77777777" w:rsidR="00B04632" w:rsidRDefault="00B04632" w:rsidP="00B04632">
            <w:r>
              <w:t>No</w:t>
            </w:r>
          </w:p>
        </w:tc>
        <w:tc>
          <w:tcPr>
            <w:tcW w:w="425" w:type="dxa"/>
            <w:tcBorders>
              <w:left w:val="nil"/>
            </w:tcBorders>
            <w:shd w:val="clear" w:color="auto" w:fill="F2F2F2" w:themeFill="background1" w:themeFillShade="F2"/>
            <w:vAlign w:val="center"/>
          </w:tcPr>
          <w:p w14:paraId="44D10D19" w14:textId="77777777" w:rsidR="00B04632" w:rsidRDefault="00000000" w:rsidP="00B04632">
            <w:pPr>
              <w:rPr>
                <w:lang w:eastAsia="en-CA"/>
              </w:rPr>
            </w:pPr>
            <w:sdt>
              <w:sdtPr>
                <w:rPr>
                  <w:lang w:eastAsia="en-CA"/>
                </w:rPr>
                <w:id w:val="255485112"/>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67" w:type="dxa"/>
            <w:tcBorders>
              <w:right w:val="nil"/>
            </w:tcBorders>
            <w:vAlign w:val="center"/>
          </w:tcPr>
          <w:p w14:paraId="22F05DE9" w14:textId="77777777" w:rsidR="00B04632" w:rsidRDefault="00B04632" w:rsidP="00B04632">
            <w:r>
              <w:t>N/A</w:t>
            </w:r>
          </w:p>
        </w:tc>
        <w:tc>
          <w:tcPr>
            <w:tcW w:w="452" w:type="dxa"/>
            <w:tcBorders>
              <w:left w:val="nil"/>
              <w:right w:val="nil"/>
            </w:tcBorders>
            <w:shd w:val="clear" w:color="auto" w:fill="F2F2F2" w:themeFill="background1" w:themeFillShade="F2"/>
            <w:vAlign w:val="center"/>
          </w:tcPr>
          <w:p w14:paraId="7A4F87B6" w14:textId="77777777" w:rsidR="00B04632" w:rsidRDefault="00000000" w:rsidP="00B04632">
            <w:pPr>
              <w:rPr>
                <w:lang w:eastAsia="en-CA"/>
              </w:rPr>
            </w:pPr>
            <w:sdt>
              <w:sdtPr>
                <w:rPr>
                  <w:lang w:eastAsia="en-CA"/>
                </w:rPr>
                <w:id w:val="286405396"/>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0B5DD5C3" w14:textId="77777777" w:rsidTr="00174B20">
        <w:tc>
          <w:tcPr>
            <w:tcW w:w="567" w:type="dxa"/>
            <w:tcBorders>
              <w:left w:val="nil"/>
            </w:tcBorders>
            <w:vAlign w:val="center"/>
          </w:tcPr>
          <w:p w14:paraId="6A1555BA" w14:textId="77777777" w:rsidR="00B04632" w:rsidRDefault="00B04632" w:rsidP="00B04632">
            <w:r>
              <w:t>F</w:t>
            </w:r>
          </w:p>
        </w:tc>
        <w:tc>
          <w:tcPr>
            <w:tcW w:w="6804" w:type="dxa"/>
            <w:gridSpan w:val="5"/>
          </w:tcPr>
          <w:p w14:paraId="4F869F47" w14:textId="77777777" w:rsidR="00B04632" w:rsidRPr="00B74661" w:rsidRDefault="00B04632" w:rsidP="00B04632">
            <w:r>
              <w:t xml:space="preserve">Visual indicator </w:t>
            </w:r>
            <w:r>
              <w:rPr>
                <w:i/>
                <w:iCs/>
              </w:rPr>
              <w:t>test</w:t>
            </w:r>
            <w:r>
              <w:t xml:space="preserve"> (lamp </w:t>
            </w:r>
            <w:r>
              <w:rPr>
                <w:i/>
                <w:iCs/>
              </w:rPr>
              <w:t>test</w:t>
            </w:r>
            <w:r>
              <w:t>) operates.</w:t>
            </w:r>
          </w:p>
        </w:tc>
        <w:tc>
          <w:tcPr>
            <w:tcW w:w="567" w:type="dxa"/>
            <w:tcBorders>
              <w:right w:val="nil"/>
            </w:tcBorders>
            <w:vAlign w:val="center"/>
          </w:tcPr>
          <w:p w14:paraId="7A995768" w14:textId="77777777" w:rsidR="00B04632" w:rsidRDefault="00B04632" w:rsidP="00B04632">
            <w:r>
              <w:t>Yes</w:t>
            </w:r>
          </w:p>
        </w:tc>
        <w:tc>
          <w:tcPr>
            <w:tcW w:w="851" w:type="dxa"/>
            <w:tcBorders>
              <w:left w:val="nil"/>
            </w:tcBorders>
            <w:shd w:val="clear" w:color="auto" w:fill="F2F2F2" w:themeFill="background1" w:themeFillShade="F2"/>
            <w:vAlign w:val="center"/>
          </w:tcPr>
          <w:p w14:paraId="67BB3135" w14:textId="5DC61DD9" w:rsidR="00B04632" w:rsidRDefault="00000000" w:rsidP="00B04632">
            <w:pPr>
              <w:rPr>
                <w:lang w:eastAsia="en-CA"/>
              </w:rPr>
            </w:pPr>
            <w:sdt>
              <w:sdtPr>
                <w:rPr>
                  <w:lang w:eastAsia="en-CA"/>
                </w:rPr>
                <w:id w:val="73714244"/>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35BA4FC" w14:textId="77777777" w:rsidR="00B04632" w:rsidRDefault="00B04632" w:rsidP="00B04632">
            <w:r>
              <w:t>No</w:t>
            </w:r>
          </w:p>
        </w:tc>
        <w:tc>
          <w:tcPr>
            <w:tcW w:w="425" w:type="dxa"/>
            <w:tcBorders>
              <w:left w:val="nil"/>
            </w:tcBorders>
            <w:shd w:val="clear" w:color="auto" w:fill="F2F2F2" w:themeFill="background1" w:themeFillShade="F2"/>
            <w:vAlign w:val="center"/>
          </w:tcPr>
          <w:p w14:paraId="3DD50C26" w14:textId="77777777" w:rsidR="00B04632" w:rsidRDefault="00000000" w:rsidP="00B04632">
            <w:pPr>
              <w:rPr>
                <w:lang w:eastAsia="en-CA"/>
              </w:rPr>
            </w:pPr>
            <w:sdt>
              <w:sdtPr>
                <w:rPr>
                  <w:lang w:eastAsia="en-CA"/>
                </w:rPr>
                <w:id w:val="-1506202695"/>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67" w:type="dxa"/>
            <w:tcBorders>
              <w:right w:val="nil"/>
            </w:tcBorders>
            <w:vAlign w:val="center"/>
          </w:tcPr>
          <w:p w14:paraId="313FD4EA" w14:textId="77777777" w:rsidR="00B04632" w:rsidRDefault="00B04632" w:rsidP="00B04632">
            <w:r>
              <w:t>N/A</w:t>
            </w:r>
          </w:p>
        </w:tc>
        <w:tc>
          <w:tcPr>
            <w:tcW w:w="452" w:type="dxa"/>
            <w:tcBorders>
              <w:left w:val="nil"/>
              <w:right w:val="nil"/>
            </w:tcBorders>
            <w:shd w:val="clear" w:color="auto" w:fill="F2F2F2" w:themeFill="background1" w:themeFillShade="F2"/>
            <w:vAlign w:val="center"/>
          </w:tcPr>
          <w:p w14:paraId="78D7D6F1" w14:textId="77777777" w:rsidR="00B04632" w:rsidRDefault="00000000" w:rsidP="00B04632">
            <w:pPr>
              <w:rPr>
                <w:lang w:eastAsia="en-CA"/>
              </w:rPr>
            </w:pPr>
            <w:sdt>
              <w:sdtPr>
                <w:rPr>
                  <w:lang w:eastAsia="en-CA"/>
                </w:rPr>
                <w:id w:val="-1972424677"/>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142539AF" w14:textId="77777777" w:rsidTr="00174B20">
        <w:tc>
          <w:tcPr>
            <w:tcW w:w="567" w:type="dxa"/>
            <w:tcBorders>
              <w:left w:val="nil"/>
            </w:tcBorders>
            <w:vAlign w:val="center"/>
          </w:tcPr>
          <w:p w14:paraId="29DE5735" w14:textId="77777777" w:rsidR="00B04632" w:rsidRDefault="00B04632" w:rsidP="00B04632">
            <w:r>
              <w:t>G</w:t>
            </w:r>
          </w:p>
        </w:tc>
        <w:tc>
          <w:tcPr>
            <w:tcW w:w="6804" w:type="dxa"/>
            <w:gridSpan w:val="5"/>
          </w:tcPr>
          <w:p w14:paraId="51C45D07" w14:textId="77777777" w:rsidR="00B04632" w:rsidRPr="00B74661" w:rsidRDefault="00B04632" w:rsidP="00B04632">
            <w:r>
              <w:t xml:space="preserve">Input wiring from </w:t>
            </w:r>
            <w:r>
              <w:rPr>
                <w:i/>
                <w:iCs/>
              </w:rPr>
              <w:t>control unit</w:t>
            </w:r>
            <w:r>
              <w:t xml:space="preserve"> or </w:t>
            </w:r>
            <w:r>
              <w:rPr>
                <w:i/>
                <w:iCs/>
              </w:rPr>
              <w:t>transponder</w:t>
            </w:r>
            <w:r>
              <w:t xml:space="preserve"> is supervised.</w:t>
            </w:r>
          </w:p>
        </w:tc>
        <w:tc>
          <w:tcPr>
            <w:tcW w:w="567" w:type="dxa"/>
            <w:tcBorders>
              <w:right w:val="nil"/>
            </w:tcBorders>
            <w:vAlign w:val="center"/>
          </w:tcPr>
          <w:p w14:paraId="7531A809" w14:textId="77777777" w:rsidR="00B04632" w:rsidRDefault="00B04632" w:rsidP="00B04632">
            <w:r>
              <w:t>Yes</w:t>
            </w:r>
          </w:p>
        </w:tc>
        <w:tc>
          <w:tcPr>
            <w:tcW w:w="851" w:type="dxa"/>
            <w:tcBorders>
              <w:left w:val="nil"/>
            </w:tcBorders>
            <w:shd w:val="clear" w:color="auto" w:fill="F2F2F2" w:themeFill="background1" w:themeFillShade="F2"/>
            <w:vAlign w:val="center"/>
          </w:tcPr>
          <w:p w14:paraId="0D0860F3" w14:textId="41E3F11B" w:rsidR="00B04632" w:rsidRDefault="00000000" w:rsidP="00B04632">
            <w:pPr>
              <w:rPr>
                <w:lang w:eastAsia="en-CA"/>
              </w:rPr>
            </w:pPr>
            <w:sdt>
              <w:sdtPr>
                <w:rPr>
                  <w:lang w:eastAsia="en-CA"/>
                </w:rPr>
                <w:id w:val="663132230"/>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57C1189" w14:textId="77777777" w:rsidR="00B04632" w:rsidRDefault="00B04632" w:rsidP="00B04632">
            <w:r>
              <w:t>No</w:t>
            </w:r>
          </w:p>
        </w:tc>
        <w:tc>
          <w:tcPr>
            <w:tcW w:w="425" w:type="dxa"/>
            <w:tcBorders>
              <w:left w:val="nil"/>
            </w:tcBorders>
            <w:shd w:val="clear" w:color="auto" w:fill="F2F2F2" w:themeFill="background1" w:themeFillShade="F2"/>
            <w:vAlign w:val="center"/>
          </w:tcPr>
          <w:p w14:paraId="53B984A4" w14:textId="77777777" w:rsidR="00B04632" w:rsidRDefault="00000000" w:rsidP="00B04632">
            <w:pPr>
              <w:rPr>
                <w:lang w:eastAsia="en-CA"/>
              </w:rPr>
            </w:pPr>
            <w:sdt>
              <w:sdtPr>
                <w:rPr>
                  <w:lang w:eastAsia="en-CA"/>
                </w:rPr>
                <w:id w:val="-1768602924"/>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67" w:type="dxa"/>
            <w:tcBorders>
              <w:right w:val="nil"/>
            </w:tcBorders>
            <w:vAlign w:val="center"/>
          </w:tcPr>
          <w:p w14:paraId="0F22798C" w14:textId="77777777" w:rsidR="00B04632" w:rsidRDefault="00B04632" w:rsidP="00B04632">
            <w:r>
              <w:t>N/A</w:t>
            </w:r>
          </w:p>
        </w:tc>
        <w:tc>
          <w:tcPr>
            <w:tcW w:w="452" w:type="dxa"/>
            <w:tcBorders>
              <w:left w:val="nil"/>
              <w:right w:val="nil"/>
            </w:tcBorders>
            <w:shd w:val="clear" w:color="auto" w:fill="F2F2F2" w:themeFill="background1" w:themeFillShade="F2"/>
            <w:vAlign w:val="center"/>
          </w:tcPr>
          <w:p w14:paraId="389DADE7" w14:textId="77777777" w:rsidR="00B04632" w:rsidRDefault="00000000" w:rsidP="00B04632">
            <w:pPr>
              <w:rPr>
                <w:lang w:eastAsia="en-CA"/>
              </w:rPr>
            </w:pPr>
            <w:sdt>
              <w:sdtPr>
                <w:rPr>
                  <w:lang w:eastAsia="en-CA"/>
                </w:rPr>
                <w:id w:val="-1630847613"/>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3EC59100" w14:textId="77777777" w:rsidTr="00174B20">
        <w:tc>
          <w:tcPr>
            <w:tcW w:w="567" w:type="dxa"/>
            <w:tcBorders>
              <w:left w:val="nil"/>
            </w:tcBorders>
            <w:vAlign w:val="center"/>
          </w:tcPr>
          <w:p w14:paraId="73229BFA" w14:textId="77777777" w:rsidR="00B04632" w:rsidRDefault="00B04632" w:rsidP="00B04632">
            <w:r>
              <w:t>H</w:t>
            </w:r>
          </w:p>
        </w:tc>
        <w:tc>
          <w:tcPr>
            <w:tcW w:w="6804" w:type="dxa"/>
            <w:gridSpan w:val="5"/>
          </w:tcPr>
          <w:p w14:paraId="11C6C8DF" w14:textId="77777777" w:rsidR="00B04632" w:rsidRPr="00B74661" w:rsidRDefault="00B04632" w:rsidP="00B04632">
            <w:r>
              <w:rPr>
                <w:i/>
                <w:iCs/>
              </w:rPr>
              <w:t>Alarm signal</w:t>
            </w:r>
            <w:r>
              <w:t xml:space="preserve"> silence visual indicator operates.</w:t>
            </w:r>
          </w:p>
        </w:tc>
        <w:tc>
          <w:tcPr>
            <w:tcW w:w="567" w:type="dxa"/>
            <w:tcBorders>
              <w:right w:val="nil"/>
            </w:tcBorders>
            <w:vAlign w:val="center"/>
          </w:tcPr>
          <w:p w14:paraId="1214E104" w14:textId="77777777" w:rsidR="00B04632" w:rsidRDefault="00B04632" w:rsidP="00B04632">
            <w:r>
              <w:t>Yes</w:t>
            </w:r>
          </w:p>
        </w:tc>
        <w:tc>
          <w:tcPr>
            <w:tcW w:w="851" w:type="dxa"/>
            <w:tcBorders>
              <w:left w:val="nil"/>
            </w:tcBorders>
            <w:shd w:val="clear" w:color="auto" w:fill="F2F2F2" w:themeFill="background1" w:themeFillShade="F2"/>
            <w:vAlign w:val="center"/>
          </w:tcPr>
          <w:p w14:paraId="46090D4D" w14:textId="4890606E" w:rsidR="00B04632" w:rsidRDefault="00000000" w:rsidP="00B04632">
            <w:pPr>
              <w:rPr>
                <w:lang w:eastAsia="en-CA"/>
              </w:rPr>
            </w:pPr>
            <w:sdt>
              <w:sdtPr>
                <w:rPr>
                  <w:lang w:eastAsia="en-CA"/>
                </w:rPr>
                <w:id w:val="1563913386"/>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64501B50" w14:textId="77777777" w:rsidR="00B04632" w:rsidRDefault="00B04632" w:rsidP="00B04632">
            <w:r>
              <w:t>No</w:t>
            </w:r>
          </w:p>
        </w:tc>
        <w:tc>
          <w:tcPr>
            <w:tcW w:w="425" w:type="dxa"/>
            <w:tcBorders>
              <w:left w:val="nil"/>
            </w:tcBorders>
            <w:shd w:val="clear" w:color="auto" w:fill="F2F2F2" w:themeFill="background1" w:themeFillShade="F2"/>
            <w:vAlign w:val="center"/>
          </w:tcPr>
          <w:p w14:paraId="7034ABD1" w14:textId="77777777" w:rsidR="00B04632" w:rsidRDefault="00000000" w:rsidP="00B04632">
            <w:pPr>
              <w:rPr>
                <w:lang w:eastAsia="en-CA"/>
              </w:rPr>
            </w:pPr>
            <w:sdt>
              <w:sdtPr>
                <w:rPr>
                  <w:lang w:eastAsia="en-CA"/>
                </w:rPr>
                <w:id w:val="-183060516"/>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67" w:type="dxa"/>
            <w:tcBorders>
              <w:right w:val="nil"/>
            </w:tcBorders>
            <w:vAlign w:val="center"/>
          </w:tcPr>
          <w:p w14:paraId="2FB07660" w14:textId="77777777" w:rsidR="00B04632" w:rsidRDefault="00B04632" w:rsidP="00B04632">
            <w:r>
              <w:t>N/A</w:t>
            </w:r>
          </w:p>
        </w:tc>
        <w:tc>
          <w:tcPr>
            <w:tcW w:w="452" w:type="dxa"/>
            <w:tcBorders>
              <w:left w:val="nil"/>
              <w:right w:val="nil"/>
            </w:tcBorders>
            <w:shd w:val="clear" w:color="auto" w:fill="F2F2F2" w:themeFill="background1" w:themeFillShade="F2"/>
            <w:vAlign w:val="center"/>
          </w:tcPr>
          <w:p w14:paraId="1FBA07AF" w14:textId="77777777" w:rsidR="00B04632" w:rsidRDefault="00000000" w:rsidP="00B04632">
            <w:pPr>
              <w:rPr>
                <w:lang w:eastAsia="en-CA"/>
              </w:rPr>
            </w:pPr>
            <w:sdt>
              <w:sdtPr>
                <w:rPr>
                  <w:lang w:eastAsia="en-CA"/>
                </w:rPr>
                <w:id w:val="-985939782"/>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5009A556" w14:textId="77777777" w:rsidTr="00174B20">
        <w:tc>
          <w:tcPr>
            <w:tcW w:w="567" w:type="dxa"/>
            <w:tcBorders>
              <w:left w:val="nil"/>
            </w:tcBorders>
            <w:vAlign w:val="center"/>
          </w:tcPr>
          <w:p w14:paraId="3C589154" w14:textId="77777777" w:rsidR="00B04632" w:rsidRDefault="00B04632" w:rsidP="00B04632">
            <w:r>
              <w:t>I</w:t>
            </w:r>
          </w:p>
        </w:tc>
        <w:tc>
          <w:tcPr>
            <w:tcW w:w="6804" w:type="dxa"/>
            <w:gridSpan w:val="5"/>
          </w:tcPr>
          <w:p w14:paraId="2CCC25AC" w14:textId="77777777" w:rsidR="00B04632" w:rsidRPr="00B74661" w:rsidRDefault="00B04632" w:rsidP="00B04632">
            <w:r>
              <w:t xml:space="preserve">Switches for ancillary functions operate as per </w:t>
            </w:r>
            <w:r>
              <w:rPr>
                <w:i/>
                <w:iCs/>
              </w:rPr>
              <w:t>design</w:t>
            </w:r>
            <w:r>
              <w:t xml:space="preserve"> and </w:t>
            </w:r>
            <w:r>
              <w:rPr>
                <w:i/>
                <w:iCs/>
              </w:rPr>
              <w:t>specification</w:t>
            </w:r>
            <w:r>
              <w:t>, or in accordance with documentation as detailed in Section 21 (see Section 7).</w:t>
            </w:r>
          </w:p>
        </w:tc>
        <w:tc>
          <w:tcPr>
            <w:tcW w:w="567" w:type="dxa"/>
            <w:tcBorders>
              <w:right w:val="nil"/>
            </w:tcBorders>
            <w:vAlign w:val="center"/>
          </w:tcPr>
          <w:p w14:paraId="2ECE0F60" w14:textId="77777777" w:rsidR="00B04632" w:rsidRDefault="00B04632" w:rsidP="00B04632">
            <w:r>
              <w:t>Yes</w:t>
            </w:r>
          </w:p>
        </w:tc>
        <w:tc>
          <w:tcPr>
            <w:tcW w:w="851" w:type="dxa"/>
            <w:tcBorders>
              <w:left w:val="nil"/>
            </w:tcBorders>
            <w:shd w:val="clear" w:color="auto" w:fill="F2F2F2" w:themeFill="background1" w:themeFillShade="F2"/>
            <w:vAlign w:val="center"/>
          </w:tcPr>
          <w:p w14:paraId="3230B230" w14:textId="004AE409" w:rsidR="00B04632" w:rsidRDefault="00000000" w:rsidP="00B04632">
            <w:pPr>
              <w:rPr>
                <w:lang w:eastAsia="en-CA"/>
              </w:rPr>
            </w:pPr>
            <w:sdt>
              <w:sdtPr>
                <w:rPr>
                  <w:lang w:eastAsia="en-CA"/>
                </w:rPr>
                <w:id w:val="279302358"/>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130ACE3" w14:textId="77777777" w:rsidR="00B04632" w:rsidRDefault="00B04632" w:rsidP="00B04632">
            <w:r>
              <w:t>No</w:t>
            </w:r>
          </w:p>
        </w:tc>
        <w:tc>
          <w:tcPr>
            <w:tcW w:w="425" w:type="dxa"/>
            <w:tcBorders>
              <w:left w:val="nil"/>
            </w:tcBorders>
            <w:shd w:val="clear" w:color="auto" w:fill="F2F2F2" w:themeFill="background1" w:themeFillShade="F2"/>
            <w:vAlign w:val="center"/>
          </w:tcPr>
          <w:p w14:paraId="136544F4" w14:textId="77777777" w:rsidR="00B04632" w:rsidRDefault="00000000" w:rsidP="00B04632">
            <w:pPr>
              <w:rPr>
                <w:lang w:eastAsia="en-CA"/>
              </w:rPr>
            </w:pPr>
            <w:sdt>
              <w:sdtPr>
                <w:rPr>
                  <w:lang w:eastAsia="en-CA"/>
                </w:rPr>
                <w:id w:val="487915586"/>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67" w:type="dxa"/>
            <w:tcBorders>
              <w:right w:val="nil"/>
            </w:tcBorders>
            <w:vAlign w:val="center"/>
          </w:tcPr>
          <w:p w14:paraId="2F12F8DE" w14:textId="77777777" w:rsidR="00B04632" w:rsidRDefault="00B04632" w:rsidP="00B04632">
            <w:r>
              <w:t>N/A</w:t>
            </w:r>
          </w:p>
        </w:tc>
        <w:tc>
          <w:tcPr>
            <w:tcW w:w="452" w:type="dxa"/>
            <w:tcBorders>
              <w:left w:val="nil"/>
              <w:right w:val="nil"/>
            </w:tcBorders>
            <w:shd w:val="clear" w:color="auto" w:fill="F2F2F2" w:themeFill="background1" w:themeFillShade="F2"/>
            <w:vAlign w:val="center"/>
          </w:tcPr>
          <w:p w14:paraId="05E22748" w14:textId="77777777" w:rsidR="00B04632" w:rsidRDefault="00000000" w:rsidP="00B04632">
            <w:pPr>
              <w:rPr>
                <w:lang w:eastAsia="en-CA"/>
              </w:rPr>
            </w:pPr>
            <w:sdt>
              <w:sdtPr>
                <w:rPr>
                  <w:lang w:eastAsia="en-CA"/>
                </w:rPr>
                <w:id w:val="-456711423"/>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26458E3B" w14:textId="77777777" w:rsidTr="00174B20">
        <w:tc>
          <w:tcPr>
            <w:tcW w:w="567" w:type="dxa"/>
            <w:tcBorders>
              <w:left w:val="nil"/>
            </w:tcBorders>
            <w:vAlign w:val="center"/>
          </w:tcPr>
          <w:p w14:paraId="1D18A637" w14:textId="77777777" w:rsidR="00B04632" w:rsidRDefault="00B04632" w:rsidP="00B04632">
            <w:r>
              <w:t>J</w:t>
            </w:r>
          </w:p>
        </w:tc>
        <w:tc>
          <w:tcPr>
            <w:tcW w:w="6804" w:type="dxa"/>
            <w:gridSpan w:val="5"/>
          </w:tcPr>
          <w:p w14:paraId="55AD5AE1" w14:textId="77777777" w:rsidR="00B04632" w:rsidRDefault="00B04632" w:rsidP="00B04632">
            <w:r>
              <w:t>Ancillary function visual indicators operate.</w:t>
            </w:r>
          </w:p>
        </w:tc>
        <w:tc>
          <w:tcPr>
            <w:tcW w:w="567" w:type="dxa"/>
            <w:tcBorders>
              <w:right w:val="nil"/>
            </w:tcBorders>
            <w:vAlign w:val="center"/>
          </w:tcPr>
          <w:p w14:paraId="76844DD7" w14:textId="77777777" w:rsidR="00B04632" w:rsidRDefault="00B04632" w:rsidP="00B04632">
            <w:r>
              <w:t>Yes</w:t>
            </w:r>
          </w:p>
        </w:tc>
        <w:tc>
          <w:tcPr>
            <w:tcW w:w="851" w:type="dxa"/>
            <w:tcBorders>
              <w:left w:val="nil"/>
            </w:tcBorders>
            <w:shd w:val="clear" w:color="auto" w:fill="F2F2F2" w:themeFill="background1" w:themeFillShade="F2"/>
            <w:vAlign w:val="center"/>
          </w:tcPr>
          <w:p w14:paraId="4CAB24B8" w14:textId="26A2ABC2" w:rsidR="00B04632" w:rsidRDefault="00000000" w:rsidP="00B04632">
            <w:pPr>
              <w:rPr>
                <w:lang w:eastAsia="en-CA"/>
              </w:rPr>
            </w:pPr>
            <w:sdt>
              <w:sdtPr>
                <w:rPr>
                  <w:lang w:eastAsia="en-CA"/>
                </w:rPr>
                <w:id w:val="300895092"/>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CAC8B2C" w14:textId="77777777" w:rsidR="00B04632" w:rsidRDefault="00B04632" w:rsidP="00B04632">
            <w:r>
              <w:t>No</w:t>
            </w:r>
          </w:p>
        </w:tc>
        <w:tc>
          <w:tcPr>
            <w:tcW w:w="425" w:type="dxa"/>
            <w:tcBorders>
              <w:left w:val="nil"/>
            </w:tcBorders>
            <w:shd w:val="clear" w:color="auto" w:fill="F2F2F2" w:themeFill="background1" w:themeFillShade="F2"/>
            <w:vAlign w:val="center"/>
          </w:tcPr>
          <w:p w14:paraId="6263F923" w14:textId="77777777" w:rsidR="00B04632" w:rsidRDefault="00000000" w:rsidP="00B04632">
            <w:pPr>
              <w:rPr>
                <w:lang w:eastAsia="en-CA"/>
              </w:rPr>
            </w:pPr>
            <w:sdt>
              <w:sdtPr>
                <w:rPr>
                  <w:lang w:eastAsia="en-CA"/>
                </w:rPr>
                <w:id w:val="1458911564"/>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67" w:type="dxa"/>
            <w:tcBorders>
              <w:right w:val="nil"/>
            </w:tcBorders>
            <w:vAlign w:val="center"/>
          </w:tcPr>
          <w:p w14:paraId="3059B1F8" w14:textId="77777777" w:rsidR="00B04632" w:rsidRDefault="00B04632" w:rsidP="00B04632">
            <w:r>
              <w:t>N/A</w:t>
            </w:r>
          </w:p>
        </w:tc>
        <w:tc>
          <w:tcPr>
            <w:tcW w:w="452" w:type="dxa"/>
            <w:tcBorders>
              <w:left w:val="nil"/>
              <w:right w:val="nil"/>
            </w:tcBorders>
            <w:shd w:val="clear" w:color="auto" w:fill="F2F2F2" w:themeFill="background1" w:themeFillShade="F2"/>
            <w:vAlign w:val="center"/>
          </w:tcPr>
          <w:p w14:paraId="7C0D5367" w14:textId="77777777" w:rsidR="00B04632" w:rsidRDefault="00000000" w:rsidP="00B04632">
            <w:pPr>
              <w:rPr>
                <w:lang w:eastAsia="en-CA"/>
              </w:rPr>
            </w:pPr>
            <w:sdt>
              <w:sdtPr>
                <w:rPr>
                  <w:lang w:eastAsia="en-CA"/>
                </w:rPr>
                <w:id w:val="1311983477"/>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257C65AA" w14:textId="77777777" w:rsidTr="00174B20">
        <w:tc>
          <w:tcPr>
            <w:tcW w:w="567" w:type="dxa"/>
            <w:tcBorders>
              <w:left w:val="nil"/>
            </w:tcBorders>
            <w:vAlign w:val="center"/>
          </w:tcPr>
          <w:p w14:paraId="556E31FE" w14:textId="77777777" w:rsidR="00B04632" w:rsidRDefault="00B04632" w:rsidP="00B04632">
            <w:r>
              <w:t>K</w:t>
            </w:r>
          </w:p>
        </w:tc>
        <w:tc>
          <w:tcPr>
            <w:tcW w:w="6804" w:type="dxa"/>
            <w:gridSpan w:val="5"/>
          </w:tcPr>
          <w:p w14:paraId="7F80BED4" w14:textId="77777777" w:rsidR="00B04632" w:rsidRPr="00B74661" w:rsidRDefault="00B04632" w:rsidP="00B04632">
            <w:r>
              <w:t xml:space="preserve">Manual activation of </w:t>
            </w:r>
            <w:r>
              <w:rPr>
                <w:i/>
                <w:iCs/>
              </w:rPr>
              <w:t xml:space="preserve">alarm signal </w:t>
            </w:r>
            <w:r>
              <w:t>and indication operates.</w:t>
            </w:r>
          </w:p>
        </w:tc>
        <w:tc>
          <w:tcPr>
            <w:tcW w:w="567" w:type="dxa"/>
            <w:tcBorders>
              <w:right w:val="nil"/>
            </w:tcBorders>
            <w:vAlign w:val="center"/>
          </w:tcPr>
          <w:p w14:paraId="0925B7E4" w14:textId="77777777" w:rsidR="00B04632" w:rsidRDefault="00B04632" w:rsidP="00B04632">
            <w:r>
              <w:t>Yes</w:t>
            </w:r>
          </w:p>
        </w:tc>
        <w:tc>
          <w:tcPr>
            <w:tcW w:w="851" w:type="dxa"/>
            <w:tcBorders>
              <w:left w:val="nil"/>
            </w:tcBorders>
            <w:shd w:val="clear" w:color="auto" w:fill="F2F2F2" w:themeFill="background1" w:themeFillShade="F2"/>
            <w:vAlign w:val="center"/>
          </w:tcPr>
          <w:p w14:paraId="070C5676" w14:textId="351696D1" w:rsidR="00B04632" w:rsidRDefault="00000000" w:rsidP="00B04632">
            <w:pPr>
              <w:rPr>
                <w:lang w:eastAsia="en-CA"/>
              </w:rPr>
            </w:pPr>
            <w:sdt>
              <w:sdtPr>
                <w:rPr>
                  <w:lang w:eastAsia="en-CA"/>
                </w:rPr>
                <w:id w:val="-1271006548"/>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7F5D9BEB" w14:textId="77777777" w:rsidR="00B04632" w:rsidRDefault="00B04632" w:rsidP="00B04632">
            <w:r>
              <w:t>No</w:t>
            </w:r>
          </w:p>
        </w:tc>
        <w:tc>
          <w:tcPr>
            <w:tcW w:w="425" w:type="dxa"/>
            <w:tcBorders>
              <w:left w:val="nil"/>
            </w:tcBorders>
            <w:shd w:val="clear" w:color="auto" w:fill="F2F2F2" w:themeFill="background1" w:themeFillShade="F2"/>
            <w:vAlign w:val="center"/>
          </w:tcPr>
          <w:p w14:paraId="45338945" w14:textId="77777777" w:rsidR="00B04632" w:rsidRDefault="00000000" w:rsidP="00B04632">
            <w:pPr>
              <w:rPr>
                <w:lang w:eastAsia="en-CA"/>
              </w:rPr>
            </w:pPr>
            <w:sdt>
              <w:sdtPr>
                <w:rPr>
                  <w:lang w:eastAsia="en-CA"/>
                </w:rPr>
                <w:id w:val="1926841393"/>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67" w:type="dxa"/>
            <w:tcBorders>
              <w:right w:val="nil"/>
            </w:tcBorders>
            <w:vAlign w:val="center"/>
          </w:tcPr>
          <w:p w14:paraId="6526027E" w14:textId="77777777" w:rsidR="00B04632" w:rsidRDefault="00B04632" w:rsidP="00B04632">
            <w:r>
              <w:t>N/A</w:t>
            </w:r>
          </w:p>
        </w:tc>
        <w:tc>
          <w:tcPr>
            <w:tcW w:w="452" w:type="dxa"/>
            <w:tcBorders>
              <w:left w:val="nil"/>
              <w:right w:val="nil"/>
            </w:tcBorders>
            <w:shd w:val="clear" w:color="auto" w:fill="F2F2F2" w:themeFill="background1" w:themeFillShade="F2"/>
            <w:vAlign w:val="center"/>
          </w:tcPr>
          <w:p w14:paraId="7E3A8139" w14:textId="77777777" w:rsidR="00B04632" w:rsidRDefault="00000000" w:rsidP="00B04632">
            <w:pPr>
              <w:rPr>
                <w:lang w:eastAsia="en-CA"/>
              </w:rPr>
            </w:pPr>
            <w:sdt>
              <w:sdtPr>
                <w:rPr>
                  <w:lang w:eastAsia="en-CA"/>
                </w:rPr>
                <w:id w:val="941268936"/>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04F038DB" w14:textId="77777777" w:rsidTr="00174B20">
        <w:tc>
          <w:tcPr>
            <w:tcW w:w="567" w:type="dxa"/>
            <w:tcBorders>
              <w:left w:val="nil"/>
            </w:tcBorders>
            <w:vAlign w:val="center"/>
          </w:tcPr>
          <w:p w14:paraId="3054EB46" w14:textId="77777777" w:rsidR="00B04632" w:rsidRDefault="00B04632" w:rsidP="00B04632">
            <w:r>
              <w:t>L</w:t>
            </w:r>
          </w:p>
        </w:tc>
        <w:tc>
          <w:tcPr>
            <w:tcW w:w="6804" w:type="dxa"/>
            <w:gridSpan w:val="5"/>
          </w:tcPr>
          <w:p w14:paraId="44D29EF7" w14:textId="77777777" w:rsidR="00B04632" w:rsidRDefault="00B04632" w:rsidP="00B04632">
            <w:r>
              <w:t>Displays are visual in installed location.</w:t>
            </w:r>
          </w:p>
        </w:tc>
        <w:tc>
          <w:tcPr>
            <w:tcW w:w="567" w:type="dxa"/>
            <w:tcBorders>
              <w:right w:val="nil"/>
            </w:tcBorders>
            <w:vAlign w:val="center"/>
          </w:tcPr>
          <w:p w14:paraId="5F294EF5" w14:textId="77777777" w:rsidR="00B04632" w:rsidRDefault="00B04632" w:rsidP="00B04632">
            <w:r>
              <w:t>Yes</w:t>
            </w:r>
          </w:p>
        </w:tc>
        <w:tc>
          <w:tcPr>
            <w:tcW w:w="851" w:type="dxa"/>
            <w:tcBorders>
              <w:left w:val="nil"/>
            </w:tcBorders>
            <w:shd w:val="clear" w:color="auto" w:fill="F2F2F2" w:themeFill="background1" w:themeFillShade="F2"/>
            <w:vAlign w:val="center"/>
          </w:tcPr>
          <w:p w14:paraId="4EC6F60E" w14:textId="49B927EC" w:rsidR="00B04632" w:rsidRDefault="00000000" w:rsidP="00B04632">
            <w:pPr>
              <w:rPr>
                <w:lang w:eastAsia="en-CA"/>
              </w:rPr>
            </w:pPr>
            <w:sdt>
              <w:sdtPr>
                <w:rPr>
                  <w:lang w:eastAsia="en-CA"/>
                </w:rPr>
                <w:id w:val="-437214228"/>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41DA43E3" w14:textId="77777777" w:rsidR="00B04632" w:rsidRDefault="00B04632" w:rsidP="00B04632">
            <w:r>
              <w:t>No</w:t>
            </w:r>
          </w:p>
        </w:tc>
        <w:tc>
          <w:tcPr>
            <w:tcW w:w="425" w:type="dxa"/>
            <w:tcBorders>
              <w:left w:val="nil"/>
            </w:tcBorders>
            <w:shd w:val="clear" w:color="auto" w:fill="F2F2F2" w:themeFill="background1" w:themeFillShade="F2"/>
            <w:vAlign w:val="center"/>
          </w:tcPr>
          <w:p w14:paraId="6D6B3C45" w14:textId="77777777" w:rsidR="00B04632" w:rsidRDefault="00000000" w:rsidP="00B04632">
            <w:pPr>
              <w:rPr>
                <w:lang w:eastAsia="en-CA"/>
              </w:rPr>
            </w:pPr>
            <w:sdt>
              <w:sdtPr>
                <w:rPr>
                  <w:lang w:eastAsia="en-CA"/>
                </w:rPr>
                <w:id w:val="-1343002000"/>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67" w:type="dxa"/>
            <w:tcBorders>
              <w:right w:val="nil"/>
            </w:tcBorders>
            <w:vAlign w:val="center"/>
          </w:tcPr>
          <w:p w14:paraId="45F416FB" w14:textId="77777777" w:rsidR="00B04632" w:rsidRDefault="00B04632" w:rsidP="00B04632"/>
        </w:tc>
        <w:tc>
          <w:tcPr>
            <w:tcW w:w="452" w:type="dxa"/>
            <w:tcBorders>
              <w:left w:val="nil"/>
              <w:right w:val="nil"/>
            </w:tcBorders>
            <w:shd w:val="clear" w:color="auto" w:fill="F2F2F2" w:themeFill="background1" w:themeFillShade="F2"/>
            <w:vAlign w:val="center"/>
          </w:tcPr>
          <w:p w14:paraId="40227506" w14:textId="77777777" w:rsidR="00B04632" w:rsidRDefault="00B04632" w:rsidP="00B04632">
            <w:pPr>
              <w:rPr>
                <w:lang w:eastAsia="en-CA"/>
              </w:rPr>
            </w:pPr>
          </w:p>
        </w:tc>
      </w:tr>
      <w:tr w:rsidR="00B04632" w14:paraId="28DC7499" w14:textId="77777777" w:rsidTr="00174B20">
        <w:tc>
          <w:tcPr>
            <w:tcW w:w="567" w:type="dxa"/>
            <w:tcBorders>
              <w:left w:val="nil"/>
            </w:tcBorders>
            <w:vAlign w:val="center"/>
          </w:tcPr>
          <w:p w14:paraId="0EC1DC97" w14:textId="77777777" w:rsidR="00B04632" w:rsidRDefault="00B04632" w:rsidP="00B04632">
            <w:r>
              <w:t>M</w:t>
            </w:r>
          </w:p>
        </w:tc>
        <w:tc>
          <w:tcPr>
            <w:tcW w:w="6804" w:type="dxa"/>
            <w:gridSpan w:val="5"/>
          </w:tcPr>
          <w:p w14:paraId="3E3834B8" w14:textId="77777777" w:rsidR="00B04632" w:rsidRPr="00B74661" w:rsidRDefault="00B04632" w:rsidP="00B04632">
            <w:r>
              <w:t xml:space="preserve">Multi-line </w:t>
            </w:r>
            <w:r>
              <w:rPr>
                <w:i/>
                <w:iCs/>
              </w:rPr>
              <w:t>sequential display</w:t>
            </w:r>
            <w:r>
              <w:t xml:space="preserve"> operates as per Section 10.2, where utilized.</w:t>
            </w:r>
          </w:p>
        </w:tc>
        <w:tc>
          <w:tcPr>
            <w:tcW w:w="567" w:type="dxa"/>
            <w:tcBorders>
              <w:right w:val="nil"/>
            </w:tcBorders>
            <w:vAlign w:val="center"/>
          </w:tcPr>
          <w:p w14:paraId="0D4B429A" w14:textId="77777777" w:rsidR="00B04632" w:rsidRDefault="00B04632" w:rsidP="00B04632">
            <w:r>
              <w:t>Yes</w:t>
            </w:r>
          </w:p>
        </w:tc>
        <w:tc>
          <w:tcPr>
            <w:tcW w:w="851" w:type="dxa"/>
            <w:tcBorders>
              <w:left w:val="nil"/>
            </w:tcBorders>
            <w:shd w:val="clear" w:color="auto" w:fill="F2F2F2" w:themeFill="background1" w:themeFillShade="F2"/>
            <w:vAlign w:val="center"/>
          </w:tcPr>
          <w:p w14:paraId="1B46B390" w14:textId="54346DF5" w:rsidR="00B04632" w:rsidRDefault="00000000" w:rsidP="00B04632">
            <w:pPr>
              <w:rPr>
                <w:lang w:eastAsia="en-CA"/>
              </w:rPr>
            </w:pPr>
            <w:sdt>
              <w:sdtPr>
                <w:rPr>
                  <w:lang w:eastAsia="en-CA"/>
                </w:rPr>
                <w:id w:val="1214003872"/>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026355D6" w14:textId="77777777" w:rsidR="00B04632" w:rsidRDefault="00B04632" w:rsidP="00B04632">
            <w:r>
              <w:t>No</w:t>
            </w:r>
          </w:p>
        </w:tc>
        <w:tc>
          <w:tcPr>
            <w:tcW w:w="425" w:type="dxa"/>
            <w:tcBorders>
              <w:left w:val="nil"/>
            </w:tcBorders>
            <w:shd w:val="clear" w:color="auto" w:fill="F2F2F2" w:themeFill="background1" w:themeFillShade="F2"/>
            <w:vAlign w:val="center"/>
          </w:tcPr>
          <w:p w14:paraId="37E0A0E6" w14:textId="77777777" w:rsidR="00B04632" w:rsidRDefault="00000000" w:rsidP="00B04632">
            <w:pPr>
              <w:rPr>
                <w:lang w:eastAsia="en-CA"/>
              </w:rPr>
            </w:pPr>
            <w:sdt>
              <w:sdtPr>
                <w:rPr>
                  <w:lang w:eastAsia="en-CA"/>
                </w:rPr>
                <w:id w:val="-522708906"/>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67" w:type="dxa"/>
            <w:tcBorders>
              <w:right w:val="nil"/>
            </w:tcBorders>
            <w:vAlign w:val="center"/>
          </w:tcPr>
          <w:p w14:paraId="3F896D33" w14:textId="77777777" w:rsidR="00B04632" w:rsidRDefault="00B04632" w:rsidP="00B04632">
            <w:r>
              <w:t>N/A</w:t>
            </w:r>
          </w:p>
        </w:tc>
        <w:tc>
          <w:tcPr>
            <w:tcW w:w="452" w:type="dxa"/>
            <w:tcBorders>
              <w:left w:val="nil"/>
              <w:right w:val="nil"/>
            </w:tcBorders>
            <w:shd w:val="clear" w:color="auto" w:fill="F2F2F2" w:themeFill="background1" w:themeFillShade="F2"/>
            <w:vAlign w:val="center"/>
          </w:tcPr>
          <w:p w14:paraId="162F1F9D" w14:textId="77777777" w:rsidR="00B04632" w:rsidRDefault="00000000" w:rsidP="00B04632">
            <w:pPr>
              <w:rPr>
                <w:lang w:eastAsia="en-CA"/>
              </w:rPr>
            </w:pPr>
            <w:sdt>
              <w:sdtPr>
                <w:rPr>
                  <w:lang w:eastAsia="en-CA"/>
                </w:rPr>
                <w:id w:val="-1738621773"/>
                <w14:checkbox>
                  <w14:checked w14:val="0"/>
                  <w14:checkedState w14:val="0050" w14:font="Wingdings 2"/>
                  <w14:uncheckedState w14:val="0020" w14:font="Wingdings 2"/>
                </w14:checkbox>
              </w:sdtPr>
              <w:sdtContent>
                <w:r w:rsidR="00B04632">
                  <w:rPr>
                    <w:lang w:eastAsia="en-CA"/>
                  </w:rPr>
                  <w:sym w:font="Wingdings 2" w:char="F020"/>
                </w:r>
              </w:sdtContent>
            </w:sdt>
          </w:p>
        </w:tc>
      </w:tr>
      <w:bookmarkEnd w:id="7"/>
    </w:tbl>
    <w:p w14:paraId="2C71CBA7" w14:textId="77777777" w:rsidR="00DB02C2" w:rsidRDefault="00DB02C2" w:rsidP="00DB02C2"/>
    <w:p w14:paraId="22C7FDBD" w14:textId="77777777" w:rsidR="00320B27" w:rsidRDefault="00320B27" w:rsidP="00DB02C2"/>
    <w:p w14:paraId="6DC34B9E" w14:textId="073AF523" w:rsidR="00320B27" w:rsidRDefault="00320B27" w:rsidP="00320B27">
      <w:pPr>
        <w:pStyle w:val="Heading2"/>
        <w:numPr>
          <w:ilvl w:val="1"/>
          <w:numId w:val="35"/>
        </w:numPr>
        <w:ind w:left="1134" w:hanging="1134"/>
      </w:pPr>
      <w:r>
        <w:t>Annunciator or Sequential Display (2)</w:t>
      </w:r>
    </w:p>
    <w:p w14:paraId="7838EC39" w14:textId="77777777" w:rsidR="00320B27" w:rsidRDefault="00320B27" w:rsidP="00320B27">
      <w:r>
        <w:t>NOTE 1: See 10.2.</w:t>
      </w:r>
    </w:p>
    <w:p w14:paraId="3ACB426A" w14:textId="77777777" w:rsidR="00320B27" w:rsidRDefault="00320B27" w:rsidP="00320B27">
      <w:r>
        <w:t xml:space="preserve">NOTE 2: If the </w:t>
      </w:r>
      <w:r>
        <w:rPr>
          <w:i/>
          <w:iCs/>
        </w:rPr>
        <w:t>fire alarm system</w:t>
      </w:r>
      <w:r>
        <w:t xml:space="preserve"> DOES utilize remote annunciators, complete this section (22.7) for each </w:t>
      </w:r>
      <w:r>
        <w:rPr>
          <w:i/>
          <w:iCs/>
        </w:rPr>
        <w:t>annunciator</w:t>
      </w:r>
      <w:r>
        <w:t xml:space="preserve"> or </w:t>
      </w:r>
      <w:r>
        <w:rPr>
          <w:i/>
          <w:iCs/>
        </w:rPr>
        <w:t>sequential</w:t>
      </w:r>
      <w:r>
        <w:t xml:space="preserve"> display.</w:t>
      </w:r>
    </w:p>
    <w:tbl>
      <w:tblPr>
        <w:tblStyle w:val="TableGrid"/>
        <w:tblW w:w="0" w:type="auto"/>
        <w:tblLayout w:type="fixed"/>
        <w:tblLook w:val="04A0" w:firstRow="1" w:lastRow="0" w:firstColumn="1" w:lastColumn="0" w:noHBand="0" w:noVBand="1"/>
      </w:tblPr>
      <w:tblGrid>
        <w:gridCol w:w="567"/>
        <w:gridCol w:w="2835"/>
        <w:gridCol w:w="426"/>
        <w:gridCol w:w="1134"/>
        <w:gridCol w:w="567"/>
        <w:gridCol w:w="1842"/>
        <w:gridCol w:w="567"/>
        <w:gridCol w:w="851"/>
        <w:gridCol w:w="567"/>
        <w:gridCol w:w="425"/>
        <w:gridCol w:w="567"/>
        <w:gridCol w:w="452"/>
      </w:tblGrid>
      <w:tr w:rsidR="00320B27" w14:paraId="090AC7FD" w14:textId="77777777" w:rsidTr="00174B20">
        <w:tc>
          <w:tcPr>
            <w:tcW w:w="4962" w:type="dxa"/>
            <w:gridSpan w:val="4"/>
            <w:tcBorders>
              <w:left w:val="nil"/>
              <w:right w:val="nil"/>
            </w:tcBorders>
          </w:tcPr>
          <w:p w14:paraId="22BFB227" w14:textId="77777777" w:rsidR="00320B27" w:rsidRPr="00DB02C2" w:rsidRDefault="00320B27" w:rsidP="00174B20">
            <w:r>
              <w:t xml:space="preserve">There are no </w:t>
            </w:r>
            <w:r>
              <w:rPr>
                <w:i/>
                <w:iCs/>
              </w:rPr>
              <w:t>annunciators</w:t>
            </w:r>
            <w:r>
              <w:t xml:space="preserve"> or </w:t>
            </w:r>
            <w:r>
              <w:rPr>
                <w:i/>
                <w:iCs/>
              </w:rPr>
              <w:t>sequential displays</w:t>
            </w:r>
            <w:r>
              <w:t xml:space="preserve"> on this system</w:t>
            </w:r>
          </w:p>
        </w:tc>
        <w:tc>
          <w:tcPr>
            <w:tcW w:w="567" w:type="dxa"/>
            <w:tcBorders>
              <w:left w:val="nil"/>
              <w:right w:val="nil"/>
            </w:tcBorders>
            <w:shd w:val="clear" w:color="auto" w:fill="F2F2F2" w:themeFill="background1" w:themeFillShade="F2"/>
            <w:vAlign w:val="center"/>
          </w:tcPr>
          <w:p w14:paraId="2F224D3F" w14:textId="77777777" w:rsidR="00320B27" w:rsidRDefault="00000000" w:rsidP="00174B20">
            <w:pPr>
              <w:rPr>
                <w:lang w:eastAsia="en-CA"/>
              </w:rPr>
            </w:pPr>
            <w:sdt>
              <w:sdtPr>
                <w:rPr>
                  <w:lang w:eastAsia="en-CA"/>
                </w:rPr>
                <w:id w:val="-93914675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271" w:type="dxa"/>
            <w:gridSpan w:val="7"/>
            <w:tcBorders>
              <w:left w:val="nil"/>
              <w:right w:val="nil"/>
            </w:tcBorders>
            <w:shd w:val="clear" w:color="auto" w:fill="auto"/>
          </w:tcPr>
          <w:p w14:paraId="51FA43E0" w14:textId="77777777" w:rsidR="00320B27" w:rsidRDefault="00320B27" w:rsidP="00174B20">
            <w:pPr>
              <w:rPr>
                <w:lang w:eastAsia="en-CA"/>
              </w:rPr>
            </w:pPr>
          </w:p>
        </w:tc>
      </w:tr>
      <w:tr w:rsidR="00320B27" w14:paraId="10671E71" w14:textId="77777777" w:rsidTr="00174B20">
        <w:tc>
          <w:tcPr>
            <w:tcW w:w="3402" w:type="dxa"/>
            <w:gridSpan w:val="2"/>
            <w:tcBorders>
              <w:left w:val="nil"/>
              <w:right w:val="nil"/>
            </w:tcBorders>
          </w:tcPr>
          <w:p w14:paraId="7DA6DFB1" w14:textId="77777777" w:rsidR="00320B27" w:rsidRPr="00194284" w:rsidRDefault="00320B27" w:rsidP="00174B20">
            <w:r>
              <w:rPr>
                <w:i/>
                <w:iCs/>
              </w:rPr>
              <w:t xml:space="preserve">Annunciator </w:t>
            </w:r>
            <w:r>
              <w:t xml:space="preserve">or </w:t>
            </w:r>
            <w:r>
              <w:rPr>
                <w:i/>
                <w:iCs/>
              </w:rPr>
              <w:t>sequential display</w:t>
            </w:r>
            <w:r>
              <w:t xml:space="preserve"> location:</w:t>
            </w:r>
          </w:p>
        </w:tc>
        <w:tc>
          <w:tcPr>
            <w:tcW w:w="7398" w:type="dxa"/>
            <w:gridSpan w:val="10"/>
            <w:tcBorders>
              <w:left w:val="nil"/>
              <w:right w:val="nil"/>
            </w:tcBorders>
            <w:shd w:val="clear" w:color="auto" w:fill="F2F2F2" w:themeFill="background1" w:themeFillShade="F2"/>
          </w:tcPr>
          <w:p w14:paraId="05E07EA4" w14:textId="664C60AF" w:rsidR="00320B27" w:rsidRDefault="00000000" w:rsidP="00174B20">
            <w:pPr>
              <w:rPr>
                <w:lang w:eastAsia="en-CA"/>
              </w:rPr>
            </w:pPr>
            <w:sdt>
              <w:sdtPr>
                <w:rPr>
                  <w:lang w:eastAsia="en-CA"/>
                </w:rPr>
                <w:id w:val="-1112271444"/>
                <w:placeholder>
                  <w:docPart w:val="8B501D06F43A4E30A577BFE4F9D99D63"/>
                </w:placeholder>
              </w:sdtPr>
              <w:sdtContent>
                <w:r w:rsidR="00320B27" w:rsidRPr="00814B85">
                  <w:rPr>
                    <w:lang w:eastAsia="en-CA"/>
                  </w:rPr>
                  <w:t xml:space="preserve"> </w:t>
                </w:r>
                <w:r w:rsidR="00C54CCF">
                  <w:rPr>
                    <w:lang w:eastAsia="en-CA"/>
                  </w:rPr>
                  <w:t>NW Entrance</w:t>
                </w:r>
              </w:sdtContent>
            </w:sdt>
          </w:p>
        </w:tc>
      </w:tr>
      <w:tr w:rsidR="00320B27" w14:paraId="12161BEB" w14:textId="77777777" w:rsidTr="00174B20">
        <w:tc>
          <w:tcPr>
            <w:tcW w:w="3828" w:type="dxa"/>
            <w:gridSpan w:val="3"/>
            <w:tcBorders>
              <w:left w:val="nil"/>
              <w:right w:val="nil"/>
            </w:tcBorders>
          </w:tcPr>
          <w:p w14:paraId="5F0785C1" w14:textId="77777777" w:rsidR="00320B27" w:rsidRPr="00194284" w:rsidRDefault="00320B27" w:rsidP="00174B20">
            <w:r>
              <w:rPr>
                <w:i/>
                <w:iCs/>
              </w:rPr>
              <w:t xml:space="preserve">Annunciator </w:t>
            </w:r>
            <w:r>
              <w:t xml:space="preserve">or </w:t>
            </w:r>
            <w:r>
              <w:rPr>
                <w:i/>
                <w:iCs/>
              </w:rPr>
              <w:t>sequential display</w:t>
            </w:r>
            <w:r>
              <w:t xml:space="preserve"> identification:</w:t>
            </w:r>
          </w:p>
        </w:tc>
        <w:tc>
          <w:tcPr>
            <w:tcW w:w="6972" w:type="dxa"/>
            <w:gridSpan w:val="9"/>
            <w:tcBorders>
              <w:left w:val="nil"/>
              <w:right w:val="nil"/>
            </w:tcBorders>
            <w:shd w:val="clear" w:color="auto" w:fill="F2F2F2" w:themeFill="background1" w:themeFillShade="F2"/>
          </w:tcPr>
          <w:p w14:paraId="3EA31980" w14:textId="03B60DF5" w:rsidR="00320B27" w:rsidRDefault="00000000" w:rsidP="00174B20">
            <w:pPr>
              <w:rPr>
                <w:lang w:eastAsia="en-CA"/>
              </w:rPr>
            </w:pPr>
            <w:sdt>
              <w:sdtPr>
                <w:rPr>
                  <w:lang w:eastAsia="en-CA"/>
                </w:rPr>
                <w:id w:val="-1131475330"/>
                <w:placeholder>
                  <w:docPart w:val="F8035354F94346058D32492A4F0DE447"/>
                </w:placeholder>
              </w:sdtPr>
              <w:sdtContent>
                <w:r w:rsidR="00320B27" w:rsidRPr="00814B85">
                  <w:rPr>
                    <w:lang w:eastAsia="en-CA"/>
                  </w:rPr>
                  <w:t xml:space="preserve"> </w:t>
                </w:r>
                <w:r w:rsidR="00C54CCF">
                  <w:rPr>
                    <w:lang w:eastAsia="en-CA"/>
                  </w:rPr>
                  <w:t>NW Entrance Annunciator</w:t>
                </w:r>
              </w:sdtContent>
            </w:sdt>
          </w:p>
        </w:tc>
      </w:tr>
      <w:tr w:rsidR="00320B27" w14:paraId="216E522C" w14:textId="77777777" w:rsidTr="00174B20">
        <w:tc>
          <w:tcPr>
            <w:tcW w:w="567" w:type="dxa"/>
            <w:tcBorders>
              <w:left w:val="nil"/>
            </w:tcBorders>
            <w:vAlign w:val="center"/>
          </w:tcPr>
          <w:p w14:paraId="7539C6BB" w14:textId="77777777" w:rsidR="00320B27" w:rsidRDefault="00320B27" w:rsidP="00174B20">
            <w:r>
              <w:t>A</w:t>
            </w:r>
          </w:p>
        </w:tc>
        <w:tc>
          <w:tcPr>
            <w:tcW w:w="6804" w:type="dxa"/>
            <w:gridSpan w:val="5"/>
          </w:tcPr>
          <w:p w14:paraId="4489F543" w14:textId="77777777" w:rsidR="00320B27" w:rsidRPr="00336109" w:rsidRDefault="00320B27" w:rsidP="00174B20">
            <w:r>
              <w:t>Power ‘on’ indicator operates</w:t>
            </w:r>
          </w:p>
        </w:tc>
        <w:tc>
          <w:tcPr>
            <w:tcW w:w="567" w:type="dxa"/>
            <w:tcBorders>
              <w:right w:val="nil"/>
            </w:tcBorders>
            <w:vAlign w:val="center"/>
          </w:tcPr>
          <w:p w14:paraId="7B92D298" w14:textId="77777777" w:rsidR="00320B27" w:rsidRDefault="00320B27" w:rsidP="00174B20">
            <w:r>
              <w:t>Yes</w:t>
            </w:r>
          </w:p>
        </w:tc>
        <w:tc>
          <w:tcPr>
            <w:tcW w:w="851" w:type="dxa"/>
            <w:tcBorders>
              <w:left w:val="nil"/>
            </w:tcBorders>
            <w:shd w:val="clear" w:color="auto" w:fill="F2F2F2" w:themeFill="background1" w:themeFillShade="F2"/>
            <w:vAlign w:val="center"/>
          </w:tcPr>
          <w:p w14:paraId="4AA60775" w14:textId="7F31596C" w:rsidR="00320B27" w:rsidRDefault="00000000" w:rsidP="00174B20">
            <w:sdt>
              <w:sdtPr>
                <w:rPr>
                  <w:lang w:eastAsia="en-CA"/>
                </w:rPr>
                <w:id w:val="891534888"/>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E78DF41" w14:textId="77777777" w:rsidR="00320B27" w:rsidRDefault="00320B27" w:rsidP="00174B20">
            <w:r>
              <w:t>No</w:t>
            </w:r>
          </w:p>
        </w:tc>
        <w:tc>
          <w:tcPr>
            <w:tcW w:w="425" w:type="dxa"/>
            <w:tcBorders>
              <w:left w:val="nil"/>
            </w:tcBorders>
            <w:shd w:val="clear" w:color="auto" w:fill="F2F2F2" w:themeFill="background1" w:themeFillShade="F2"/>
            <w:vAlign w:val="center"/>
          </w:tcPr>
          <w:p w14:paraId="5E19B2F4" w14:textId="77777777" w:rsidR="00320B27" w:rsidRDefault="00000000" w:rsidP="00174B20">
            <w:sdt>
              <w:sdtPr>
                <w:rPr>
                  <w:lang w:eastAsia="en-CA"/>
                </w:rPr>
                <w:id w:val="193301103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1AF31B87"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7B73B832" w14:textId="77777777" w:rsidR="00320B27" w:rsidRDefault="00000000" w:rsidP="00174B20">
            <w:sdt>
              <w:sdtPr>
                <w:rPr>
                  <w:lang w:eastAsia="en-CA"/>
                </w:rPr>
                <w:id w:val="135036543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F187BC0" w14:textId="77777777" w:rsidTr="00174B20">
        <w:tc>
          <w:tcPr>
            <w:tcW w:w="567" w:type="dxa"/>
            <w:tcBorders>
              <w:left w:val="nil"/>
            </w:tcBorders>
            <w:vAlign w:val="center"/>
          </w:tcPr>
          <w:p w14:paraId="20532D24" w14:textId="77777777" w:rsidR="00320B27" w:rsidRDefault="00320B27" w:rsidP="00174B20">
            <w:r>
              <w:t>B</w:t>
            </w:r>
          </w:p>
        </w:tc>
        <w:tc>
          <w:tcPr>
            <w:tcW w:w="6804" w:type="dxa"/>
            <w:gridSpan w:val="5"/>
          </w:tcPr>
          <w:p w14:paraId="31F778AC" w14:textId="77777777" w:rsidR="00320B27" w:rsidRPr="00DB02C2" w:rsidRDefault="00320B27" w:rsidP="00174B20">
            <w:r>
              <w:t xml:space="preserve">Individual alarm and supervisory </w:t>
            </w:r>
            <w:r>
              <w:rPr>
                <w:i/>
                <w:iCs/>
              </w:rPr>
              <w:t>zone</w:t>
            </w:r>
            <w:r>
              <w:t xml:space="preserve"> designation labels are properly identified.</w:t>
            </w:r>
          </w:p>
        </w:tc>
        <w:tc>
          <w:tcPr>
            <w:tcW w:w="567" w:type="dxa"/>
            <w:tcBorders>
              <w:right w:val="nil"/>
            </w:tcBorders>
            <w:vAlign w:val="center"/>
          </w:tcPr>
          <w:p w14:paraId="7DDD39F8" w14:textId="77777777" w:rsidR="00320B27" w:rsidRDefault="00320B27" w:rsidP="00174B20">
            <w:r>
              <w:t>Yes</w:t>
            </w:r>
          </w:p>
        </w:tc>
        <w:tc>
          <w:tcPr>
            <w:tcW w:w="851" w:type="dxa"/>
            <w:tcBorders>
              <w:left w:val="nil"/>
            </w:tcBorders>
            <w:shd w:val="clear" w:color="auto" w:fill="F2F2F2" w:themeFill="background1" w:themeFillShade="F2"/>
            <w:vAlign w:val="center"/>
          </w:tcPr>
          <w:p w14:paraId="2B05D6FB" w14:textId="7D33EDB6" w:rsidR="00320B27" w:rsidRDefault="00000000" w:rsidP="00174B20">
            <w:pPr>
              <w:rPr>
                <w:lang w:eastAsia="en-CA"/>
              </w:rPr>
            </w:pPr>
            <w:sdt>
              <w:sdtPr>
                <w:rPr>
                  <w:lang w:eastAsia="en-CA"/>
                </w:rPr>
                <w:id w:val="-716810914"/>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A1526A4" w14:textId="77777777" w:rsidR="00320B27" w:rsidRDefault="00320B27" w:rsidP="00174B20">
            <w:r>
              <w:t>No</w:t>
            </w:r>
          </w:p>
        </w:tc>
        <w:tc>
          <w:tcPr>
            <w:tcW w:w="425" w:type="dxa"/>
            <w:tcBorders>
              <w:left w:val="nil"/>
            </w:tcBorders>
            <w:shd w:val="clear" w:color="auto" w:fill="F2F2F2" w:themeFill="background1" w:themeFillShade="F2"/>
            <w:vAlign w:val="center"/>
          </w:tcPr>
          <w:p w14:paraId="387811AF" w14:textId="77777777" w:rsidR="00320B27" w:rsidRDefault="00000000" w:rsidP="00174B20">
            <w:pPr>
              <w:rPr>
                <w:lang w:eastAsia="en-CA"/>
              </w:rPr>
            </w:pPr>
            <w:sdt>
              <w:sdtPr>
                <w:rPr>
                  <w:lang w:eastAsia="en-CA"/>
                </w:rPr>
                <w:id w:val="122796169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714B3193"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6CB9CDC9" w14:textId="77777777" w:rsidR="00320B27" w:rsidRDefault="00000000" w:rsidP="00174B20">
            <w:pPr>
              <w:rPr>
                <w:lang w:eastAsia="en-CA"/>
              </w:rPr>
            </w:pPr>
            <w:sdt>
              <w:sdtPr>
                <w:rPr>
                  <w:lang w:eastAsia="en-CA"/>
                </w:rPr>
                <w:id w:val="1649474361"/>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435248E" w14:textId="77777777" w:rsidTr="00174B20">
        <w:tc>
          <w:tcPr>
            <w:tcW w:w="567" w:type="dxa"/>
            <w:tcBorders>
              <w:left w:val="nil"/>
            </w:tcBorders>
            <w:vAlign w:val="center"/>
          </w:tcPr>
          <w:p w14:paraId="59504599" w14:textId="77777777" w:rsidR="00320B27" w:rsidRDefault="00320B27" w:rsidP="00174B20">
            <w:r>
              <w:t>C</w:t>
            </w:r>
          </w:p>
        </w:tc>
        <w:tc>
          <w:tcPr>
            <w:tcW w:w="6804" w:type="dxa"/>
            <w:gridSpan w:val="5"/>
          </w:tcPr>
          <w:p w14:paraId="778AD80B" w14:textId="77777777" w:rsidR="00320B27" w:rsidRDefault="00320B27" w:rsidP="00174B20">
            <w:r>
              <w:t>Where individual devices are also annunciated confirm the individual alarm and supervisory indications are properly identified.</w:t>
            </w:r>
          </w:p>
        </w:tc>
        <w:tc>
          <w:tcPr>
            <w:tcW w:w="567" w:type="dxa"/>
            <w:tcBorders>
              <w:right w:val="nil"/>
            </w:tcBorders>
            <w:vAlign w:val="center"/>
          </w:tcPr>
          <w:p w14:paraId="248F198E" w14:textId="77777777" w:rsidR="00320B27" w:rsidRDefault="00320B27" w:rsidP="00174B20">
            <w:r>
              <w:t>Yes</w:t>
            </w:r>
          </w:p>
        </w:tc>
        <w:tc>
          <w:tcPr>
            <w:tcW w:w="851" w:type="dxa"/>
            <w:tcBorders>
              <w:left w:val="nil"/>
            </w:tcBorders>
            <w:shd w:val="clear" w:color="auto" w:fill="F2F2F2" w:themeFill="background1" w:themeFillShade="F2"/>
            <w:vAlign w:val="center"/>
          </w:tcPr>
          <w:p w14:paraId="20D4244B" w14:textId="66B4E2F3" w:rsidR="00320B27" w:rsidRDefault="00000000" w:rsidP="00174B20">
            <w:pPr>
              <w:rPr>
                <w:lang w:eastAsia="en-CA"/>
              </w:rPr>
            </w:pPr>
            <w:sdt>
              <w:sdtPr>
                <w:rPr>
                  <w:lang w:eastAsia="en-CA"/>
                </w:rPr>
                <w:id w:val="400255702"/>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05812492" w14:textId="77777777" w:rsidR="00320B27" w:rsidRDefault="00320B27" w:rsidP="00174B20">
            <w:r>
              <w:t>No</w:t>
            </w:r>
          </w:p>
        </w:tc>
        <w:tc>
          <w:tcPr>
            <w:tcW w:w="425" w:type="dxa"/>
            <w:tcBorders>
              <w:left w:val="nil"/>
            </w:tcBorders>
            <w:shd w:val="clear" w:color="auto" w:fill="F2F2F2" w:themeFill="background1" w:themeFillShade="F2"/>
            <w:vAlign w:val="center"/>
          </w:tcPr>
          <w:p w14:paraId="4664A7EA" w14:textId="77777777" w:rsidR="00320B27" w:rsidRDefault="00000000" w:rsidP="00174B20">
            <w:pPr>
              <w:rPr>
                <w:lang w:eastAsia="en-CA"/>
              </w:rPr>
            </w:pPr>
            <w:sdt>
              <w:sdtPr>
                <w:rPr>
                  <w:lang w:eastAsia="en-CA"/>
                </w:rPr>
                <w:id w:val="-13310701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1E8AA2A9"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478F0164" w14:textId="77777777" w:rsidR="00320B27" w:rsidRDefault="00000000" w:rsidP="00174B20">
            <w:pPr>
              <w:rPr>
                <w:lang w:eastAsia="en-CA"/>
              </w:rPr>
            </w:pPr>
            <w:sdt>
              <w:sdtPr>
                <w:rPr>
                  <w:lang w:eastAsia="en-CA"/>
                </w:rPr>
                <w:id w:val="-64967980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4B2EBE7" w14:textId="77777777" w:rsidTr="00174B20">
        <w:tc>
          <w:tcPr>
            <w:tcW w:w="567" w:type="dxa"/>
            <w:tcBorders>
              <w:left w:val="nil"/>
            </w:tcBorders>
            <w:vAlign w:val="center"/>
          </w:tcPr>
          <w:p w14:paraId="15C84384" w14:textId="77777777" w:rsidR="00320B27" w:rsidRDefault="00320B27" w:rsidP="00174B20">
            <w:r>
              <w:t>D</w:t>
            </w:r>
          </w:p>
        </w:tc>
        <w:tc>
          <w:tcPr>
            <w:tcW w:w="6804" w:type="dxa"/>
            <w:gridSpan w:val="5"/>
          </w:tcPr>
          <w:p w14:paraId="3ED2CFF5" w14:textId="77777777" w:rsidR="00320B27" w:rsidRPr="00B74661" w:rsidRDefault="00320B27" w:rsidP="00174B20">
            <w:r>
              <w:t xml:space="preserve">Where active and </w:t>
            </w:r>
            <w:r>
              <w:rPr>
                <w:i/>
                <w:iCs/>
              </w:rPr>
              <w:t>supporting field devices</w:t>
            </w:r>
            <w:r>
              <w:t xml:space="preserve"> are utilized, the device location and programmed device label/descriptor shall be confirmed.</w:t>
            </w:r>
          </w:p>
        </w:tc>
        <w:tc>
          <w:tcPr>
            <w:tcW w:w="567" w:type="dxa"/>
            <w:tcBorders>
              <w:right w:val="nil"/>
            </w:tcBorders>
            <w:vAlign w:val="center"/>
          </w:tcPr>
          <w:p w14:paraId="3880BBE7" w14:textId="77777777" w:rsidR="00320B27" w:rsidRDefault="00320B27" w:rsidP="00174B20">
            <w:r>
              <w:t>Yes</w:t>
            </w:r>
          </w:p>
        </w:tc>
        <w:tc>
          <w:tcPr>
            <w:tcW w:w="851" w:type="dxa"/>
            <w:tcBorders>
              <w:left w:val="nil"/>
            </w:tcBorders>
            <w:shd w:val="clear" w:color="auto" w:fill="F2F2F2" w:themeFill="background1" w:themeFillShade="F2"/>
            <w:vAlign w:val="center"/>
          </w:tcPr>
          <w:p w14:paraId="3DB554D9" w14:textId="1C04F302" w:rsidR="00320B27" w:rsidRDefault="00000000" w:rsidP="00174B20">
            <w:pPr>
              <w:rPr>
                <w:lang w:eastAsia="en-CA"/>
              </w:rPr>
            </w:pPr>
            <w:sdt>
              <w:sdtPr>
                <w:rPr>
                  <w:lang w:eastAsia="en-CA"/>
                </w:rPr>
                <w:id w:val="-603417761"/>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7084F10E" w14:textId="77777777" w:rsidR="00320B27" w:rsidRDefault="00320B27" w:rsidP="00174B20">
            <w:r>
              <w:t>No</w:t>
            </w:r>
          </w:p>
        </w:tc>
        <w:tc>
          <w:tcPr>
            <w:tcW w:w="425" w:type="dxa"/>
            <w:tcBorders>
              <w:left w:val="nil"/>
            </w:tcBorders>
            <w:shd w:val="clear" w:color="auto" w:fill="F2F2F2" w:themeFill="background1" w:themeFillShade="F2"/>
            <w:vAlign w:val="center"/>
          </w:tcPr>
          <w:p w14:paraId="37209954" w14:textId="77777777" w:rsidR="00320B27" w:rsidRDefault="00000000" w:rsidP="00174B20">
            <w:pPr>
              <w:rPr>
                <w:lang w:eastAsia="en-CA"/>
              </w:rPr>
            </w:pPr>
            <w:sdt>
              <w:sdtPr>
                <w:rPr>
                  <w:lang w:eastAsia="en-CA"/>
                </w:rPr>
                <w:id w:val="-13187724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78A6ED13"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36E1EFA2" w14:textId="77777777" w:rsidR="00320B27" w:rsidRDefault="00000000" w:rsidP="00174B20">
            <w:pPr>
              <w:rPr>
                <w:lang w:eastAsia="en-CA"/>
              </w:rPr>
            </w:pPr>
            <w:sdt>
              <w:sdtPr>
                <w:rPr>
                  <w:lang w:eastAsia="en-CA"/>
                </w:rPr>
                <w:id w:val="138591478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F4058BC" w14:textId="77777777" w:rsidTr="00174B20">
        <w:tc>
          <w:tcPr>
            <w:tcW w:w="567" w:type="dxa"/>
            <w:tcBorders>
              <w:left w:val="nil"/>
            </w:tcBorders>
            <w:vAlign w:val="center"/>
          </w:tcPr>
          <w:p w14:paraId="2F10AC6D" w14:textId="77777777" w:rsidR="00320B27" w:rsidRDefault="00320B27" w:rsidP="00174B20">
            <w:r>
              <w:t>E</w:t>
            </w:r>
          </w:p>
        </w:tc>
        <w:tc>
          <w:tcPr>
            <w:tcW w:w="6804" w:type="dxa"/>
            <w:gridSpan w:val="5"/>
          </w:tcPr>
          <w:p w14:paraId="2DB38B38" w14:textId="77777777" w:rsidR="00320B27" w:rsidRPr="00B74661" w:rsidRDefault="00320B27" w:rsidP="00174B20">
            <w:r>
              <w:t xml:space="preserve">Common </w:t>
            </w:r>
            <w:r>
              <w:rPr>
                <w:i/>
                <w:iCs/>
              </w:rPr>
              <w:t>trouble signal</w:t>
            </w:r>
            <w:r>
              <w:t xml:space="preserve"> operates.</w:t>
            </w:r>
          </w:p>
        </w:tc>
        <w:tc>
          <w:tcPr>
            <w:tcW w:w="567" w:type="dxa"/>
            <w:tcBorders>
              <w:right w:val="nil"/>
            </w:tcBorders>
            <w:vAlign w:val="center"/>
          </w:tcPr>
          <w:p w14:paraId="5BF0B0F8" w14:textId="77777777" w:rsidR="00320B27" w:rsidRDefault="00320B27" w:rsidP="00174B20">
            <w:r>
              <w:t>Yes</w:t>
            </w:r>
          </w:p>
        </w:tc>
        <w:tc>
          <w:tcPr>
            <w:tcW w:w="851" w:type="dxa"/>
            <w:tcBorders>
              <w:left w:val="nil"/>
            </w:tcBorders>
            <w:shd w:val="clear" w:color="auto" w:fill="F2F2F2" w:themeFill="background1" w:themeFillShade="F2"/>
            <w:vAlign w:val="center"/>
          </w:tcPr>
          <w:p w14:paraId="3BC1FAD4" w14:textId="53A9A9F2" w:rsidR="00320B27" w:rsidRDefault="00000000" w:rsidP="00174B20">
            <w:pPr>
              <w:rPr>
                <w:lang w:eastAsia="en-CA"/>
              </w:rPr>
            </w:pPr>
            <w:sdt>
              <w:sdtPr>
                <w:rPr>
                  <w:lang w:eastAsia="en-CA"/>
                </w:rPr>
                <w:id w:val="-572582433"/>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BC05D9A" w14:textId="77777777" w:rsidR="00320B27" w:rsidRDefault="00320B27" w:rsidP="00174B20">
            <w:r>
              <w:t>No</w:t>
            </w:r>
          </w:p>
        </w:tc>
        <w:tc>
          <w:tcPr>
            <w:tcW w:w="425" w:type="dxa"/>
            <w:tcBorders>
              <w:left w:val="nil"/>
            </w:tcBorders>
            <w:shd w:val="clear" w:color="auto" w:fill="F2F2F2" w:themeFill="background1" w:themeFillShade="F2"/>
            <w:vAlign w:val="center"/>
          </w:tcPr>
          <w:p w14:paraId="3DD39478" w14:textId="77777777" w:rsidR="00320B27" w:rsidRDefault="00000000" w:rsidP="00174B20">
            <w:pPr>
              <w:rPr>
                <w:lang w:eastAsia="en-CA"/>
              </w:rPr>
            </w:pPr>
            <w:sdt>
              <w:sdtPr>
                <w:rPr>
                  <w:lang w:eastAsia="en-CA"/>
                </w:rPr>
                <w:id w:val="125725615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78F389EB"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31FF03C5" w14:textId="77777777" w:rsidR="00320B27" w:rsidRDefault="00000000" w:rsidP="00174B20">
            <w:pPr>
              <w:rPr>
                <w:lang w:eastAsia="en-CA"/>
              </w:rPr>
            </w:pPr>
            <w:sdt>
              <w:sdtPr>
                <w:rPr>
                  <w:lang w:eastAsia="en-CA"/>
                </w:rPr>
                <w:id w:val="-1298682643"/>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DFFD57A" w14:textId="77777777" w:rsidTr="00174B20">
        <w:tc>
          <w:tcPr>
            <w:tcW w:w="567" w:type="dxa"/>
            <w:tcBorders>
              <w:left w:val="nil"/>
            </w:tcBorders>
            <w:vAlign w:val="center"/>
          </w:tcPr>
          <w:p w14:paraId="0298F8AC" w14:textId="77777777" w:rsidR="00320B27" w:rsidRDefault="00320B27" w:rsidP="00174B20">
            <w:r>
              <w:t>F</w:t>
            </w:r>
          </w:p>
        </w:tc>
        <w:tc>
          <w:tcPr>
            <w:tcW w:w="6804" w:type="dxa"/>
            <w:gridSpan w:val="5"/>
          </w:tcPr>
          <w:p w14:paraId="41887FD4" w14:textId="77777777" w:rsidR="00320B27" w:rsidRPr="00B74661" w:rsidRDefault="00320B27" w:rsidP="00174B20">
            <w:r>
              <w:t xml:space="preserve">Visual indicator </w:t>
            </w:r>
            <w:r>
              <w:rPr>
                <w:i/>
                <w:iCs/>
              </w:rPr>
              <w:t>test</w:t>
            </w:r>
            <w:r>
              <w:t xml:space="preserve"> (lamp </w:t>
            </w:r>
            <w:r>
              <w:rPr>
                <w:i/>
                <w:iCs/>
              </w:rPr>
              <w:t>test</w:t>
            </w:r>
            <w:r>
              <w:t>) operates.</w:t>
            </w:r>
          </w:p>
        </w:tc>
        <w:tc>
          <w:tcPr>
            <w:tcW w:w="567" w:type="dxa"/>
            <w:tcBorders>
              <w:right w:val="nil"/>
            </w:tcBorders>
            <w:vAlign w:val="center"/>
          </w:tcPr>
          <w:p w14:paraId="2C9CBB57" w14:textId="77777777" w:rsidR="00320B27" w:rsidRDefault="00320B27" w:rsidP="00174B20">
            <w:r>
              <w:t>Yes</w:t>
            </w:r>
          </w:p>
        </w:tc>
        <w:tc>
          <w:tcPr>
            <w:tcW w:w="851" w:type="dxa"/>
            <w:tcBorders>
              <w:left w:val="nil"/>
            </w:tcBorders>
            <w:shd w:val="clear" w:color="auto" w:fill="F2F2F2" w:themeFill="background1" w:themeFillShade="F2"/>
            <w:vAlign w:val="center"/>
          </w:tcPr>
          <w:p w14:paraId="13CBC27D" w14:textId="5185FE0C" w:rsidR="00320B27" w:rsidRDefault="00000000" w:rsidP="00174B20">
            <w:pPr>
              <w:rPr>
                <w:lang w:eastAsia="en-CA"/>
              </w:rPr>
            </w:pPr>
            <w:sdt>
              <w:sdtPr>
                <w:rPr>
                  <w:lang w:eastAsia="en-CA"/>
                </w:rPr>
                <w:id w:val="1899779253"/>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0AF0ECA3" w14:textId="77777777" w:rsidR="00320B27" w:rsidRDefault="00320B27" w:rsidP="00174B20">
            <w:r>
              <w:t>No</w:t>
            </w:r>
          </w:p>
        </w:tc>
        <w:tc>
          <w:tcPr>
            <w:tcW w:w="425" w:type="dxa"/>
            <w:tcBorders>
              <w:left w:val="nil"/>
            </w:tcBorders>
            <w:shd w:val="clear" w:color="auto" w:fill="F2F2F2" w:themeFill="background1" w:themeFillShade="F2"/>
            <w:vAlign w:val="center"/>
          </w:tcPr>
          <w:p w14:paraId="57B2D7AB" w14:textId="77777777" w:rsidR="00320B27" w:rsidRDefault="00000000" w:rsidP="00174B20">
            <w:pPr>
              <w:rPr>
                <w:lang w:eastAsia="en-CA"/>
              </w:rPr>
            </w:pPr>
            <w:sdt>
              <w:sdtPr>
                <w:rPr>
                  <w:lang w:eastAsia="en-CA"/>
                </w:rPr>
                <w:id w:val="-40360722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0308ACA4"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7ED3CA2B" w14:textId="77777777" w:rsidR="00320B27" w:rsidRDefault="00000000" w:rsidP="00174B20">
            <w:pPr>
              <w:rPr>
                <w:lang w:eastAsia="en-CA"/>
              </w:rPr>
            </w:pPr>
            <w:sdt>
              <w:sdtPr>
                <w:rPr>
                  <w:lang w:eastAsia="en-CA"/>
                </w:rPr>
                <w:id w:val="-73717427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F93B167" w14:textId="77777777" w:rsidTr="00174B20">
        <w:tc>
          <w:tcPr>
            <w:tcW w:w="567" w:type="dxa"/>
            <w:tcBorders>
              <w:left w:val="nil"/>
            </w:tcBorders>
            <w:vAlign w:val="center"/>
          </w:tcPr>
          <w:p w14:paraId="7AAD6B7B" w14:textId="77777777" w:rsidR="00320B27" w:rsidRDefault="00320B27" w:rsidP="00174B20">
            <w:r>
              <w:t>G</w:t>
            </w:r>
          </w:p>
        </w:tc>
        <w:tc>
          <w:tcPr>
            <w:tcW w:w="6804" w:type="dxa"/>
            <w:gridSpan w:val="5"/>
          </w:tcPr>
          <w:p w14:paraId="6A01366E" w14:textId="77777777" w:rsidR="00320B27" w:rsidRPr="00B74661" w:rsidRDefault="00320B27" w:rsidP="00174B20">
            <w:r>
              <w:t xml:space="preserve">Input wiring from </w:t>
            </w:r>
            <w:r>
              <w:rPr>
                <w:i/>
                <w:iCs/>
              </w:rPr>
              <w:t>control unit</w:t>
            </w:r>
            <w:r>
              <w:t xml:space="preserve"> or </w:t>
            </w:r>
            <w:r>
              <w:rPr>
                <w:i/>
                <w:iCs/>
              </w:rPr>
              <w:t>transponder</w:t>
            </w:r>
            <w:r>
              <w:t xml:space="preserve"> is supervised.</w:t>
            </w:r>
          </w:p>
        </w:tc>
        <w:tc>
          <w:tcPr>
            <w:tcW w:w="567" w:type="dxa"/>
            <w:tcBorders>
              <w:right w:val="nil"/>
            </w:tcBorders>
            <w:vAlign w:val="center"/>
          </w:tcPr>
          <w:p w14:paraId="4B9217C4" w14:textId="77777777" w:rsidR="00320B27" w:rsidRDefault="00320B27" w:rsidP="00174B20">
            <w:r>
              <w:t>Yes</w:t>
            </w:r>
          </w:p>
        </w:tc>
        <w:tc>
          <w:tcPr>
            <w:tcW w:w="851" w:type="dxa"/>
            <w:tcBorders>
              <w:left w:val="nil"/>
            </w:tcBorders>
            <w:shd w:val="clear" w:color="auto" w:fill="F2F2F2" w:themeFill="background1" w:themeFillShade="F2"/>
            <w:vAlign w:val="center"/>
          </w:tcPr>
          <w:p w14:paraId="3EA69312" w14:textId="1048E9B9" w:rsidR="00320B27" w:rsidRDefault="00000000" w:rsidP="00174B20">
            <w:pPr>
              <w:rPr>
                <w:lang w:eastAsia="en-CA"/>
              </w:rPr>
            </w:pPr>
            <w:sdt>
              <w:sdtPr>
                <w:rPr>
                  <w:lang w:eastAsia="en-CA"/>
                </w:rPr>
                <w:id w:val="-627233767"/>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764DD5A" w14:textId="77777777" w:rsidR="00320B27" w:rsidRDefault="00320B27" w:rsidP="00174B20">
            <w:r>
              <w:t>No</w:t>
            </w:r>
          </w:p>
        </w:tc>
        <w:tc>
          <w:tcPr>
            <w:tcW w:w="425" w:type="dxa"/>
            <w:tcBorders>
              <w:left w:val="nil"/>
            </w:tcBorders>
            <w:shd w:val="clear" w:color="auto" w:fill="F2F2F2" w:themeFill="background1" w:themeFillShade="F2"/>
            <w:vAlign w:val="center"/>
          </w:tcPr>
          <w:p w14:paraId="138C87EF" w14:textId="77777777" w:rsidR="00320B27" w:rsidRDefault="00000000" w:rsidP="00174B20">
            <w:pPr>
              <w:rPr>
                <w:lang w:eastAsia="en-CA"/>
              </w:rPr>
            </w:pPr>
            <w:sdt>
              <w:sdtPr>
                <w:rPr>
                  <w:lang w:eastAsia="en-CA"/>
                </w:rPr>
                <w:id w:val="-11182638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1147A52F"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0498A8E3" w14:textId="77777777" w:rsidR="00320B27" w:rsidRDefault="00000000" w:rsidP="00174B20">
            <w:pPr>
              <w:rPr>
                <w:lang w:eastAsia="en-CA"/>
              </w:rPr>
            </w:pPr>
            <w:sdt>
              <w:sdtPr>
                <w:rPr>
                  <w:lang w:eastAsia="en-CA"/>
                </w:rPr>
                <w:id w:val="186863698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A65087E" w14:textId="77777777" w:rsidTr="00174B20">
        <w:tc>
          <w:tcPr>
            <w:tcW w:w="567" w:type="dxa"/>
            <w:tcBorders>
              <w:left w:val="nil"/>
            </w:tcBorders>
            <w:vAlign w:val="center"/>
          </w:tcPr>
          <w:p w14:paraId="1009AB51" w14:textId="77777777" w:rsidR="00320B27" w:rsidRDefault="00320B27" w:rsidP="00174B20">
            <w:r>
              <w:t>H</w:t>
            </w:r>
          </w:p>
        </w:tc>
        <w:tc>
          <w:tcPr>
            <w:tcW w:w="6804" w:type="dxa"/>
            <w:gridSpan w:val="5"/>
          </w:tcPr>
          <w:p w14:paraId="5DFDEF4E" w14:textId="77777777" w:rsidR="00320B27" w:rsidRPr="00B74661" w:rsidRDefault="00320B27" w:rsidP="00174B20">
            <w:r>
              <w:rPr>
                <w:i/>
                <w:iCs/>
              </w:rPr>
              <w:t>Alarm signal</w:t>
            </w:r>
            <w:r>
              <w:t xml:space="preserve"> silence visual indicator operates.</w:t>
            </w:r>
          </w:p>
        </w:tc>
        <w:tc>
          <w:tcPr>
            <w:tcW w:w="567" w:type="dxa"/>
            <w:tcBorders>
              <w:right w:val="nil"/>
            </w:tcBorders>
            <w:vAlign w:val="center"/>
          </w:tcPr>
          <w:p w14:paraId="71D27BF8" w14:textId="77777777" w:rsidR="00320B27" w:rsidRDefault="00320B27" w:rsidP="00174B20">
            <w:r>
              <w:t>Yes</w:t>
            </w:r>
          </w:p>
        </w:tc>
        <w:tc>
          <w:tcPr>
            <w:tcW w:w="851" w:type="dxa"/>
            <w:tcBorders>
              <w:left w:val="nil"/>
            </w:tcBorders>
            <w:shd w:val="clear" w:color="auto" w:fill="F2F2F2" w:themeFill="background1" w:themeFillShade="F2"/>
            <w:vAlign w:val="center"/>
          </w:tcPr>
          <w:p w14:paraId="32EAC3DE" w14:textId="6F3BC00F" w:rsidR="00320B27" w:rsidRDefault="00000000" w:rsidP="00174B20">
            <w:pPr>
              <w:rPr>
                <w:lang w:eastAsia="en-CA"/>
              </w:rPr>
            </w:pPr>
            <w:sdt>
              <w:sdtPr>
                <w:rPr>
                  <w:lang w:eastAsia="en-CA"/>
                </w:rPr>
                <w:id w:val="-2030166964"/>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7368EF57" w14:textId="77777777" w:rsidR="00320B27" w:rsidRDefault="00320B27" w:rsidP="00174B20">
            <w:r>
              <w:t>No</w:t>
            </w:r>
          </w:p>
        </w:tc>
        <w:tc>
          <w:tcPr>
            <w:tcW w:w="425" w:type="dxa"/>
            <w:tcBorders>
              <w:left w:val="nil"/>
            </w:tcBorders>
            <w:shd w:val="clear" w:color="auto" w:fill="F2F2F2" w:themeFill="background1" w:themeFillShade="F2"/>
            <w:vAlign w:val="center"/>
          </w:tcPr>
          <w:p w14:paraId="1BB2D8B0" w14:textId="77777777" w:rsidR="00320B27" w:rsidRDefault="00000000" w:rsidP="00174B20">
            <w:pPr>
              <w:rPr>
                <w:lang w:eastAsia="en-CA"/>
              </w:rPr>
            </w:pPr>
            <w:sdt>
              <w:sdtPr>
                <w:rPr>
                  <w:lang w:eastAsia="en-CA"/>
                </w:rPr>
                <w:id w:val="-343555870"/>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372FA9FC"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3A98FE6A" w14:textId="77777777" w:rsidR="00320B27" w:rsidRDefault="00000000" w:rsidP="00174B20">
            <w:pPr>
              <w:rPr>
                <w:lang w:eastAsia="en-CA"/>
              </w:rPr>
            </w:pPr>
            <w:sdt>
              <w:sdtPr>
                <w:rPr>
                  <w:lang w:eastAsia="en-CA"/>
                </w:rPr>
                <w:id w:val="26381014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C3D2E4C" w14:textId="77777777" w:rsidTr="00174B20">
        <w:tc>
          <w:tcPr>
            <w:tcW w:w="567" w:type="dxa"/>
            <w:tcBorders>
              <w:left w:val="nil"/>
            </w:tcBorders>
            <w:vAlign w:val="center"/>
          </w:tcPr>
          <w:p w14:paraId="31039766" w14:textId="77777777" w:rsidR="00320B27" w:rsidRDefault="00320B27" w:rsidP="00174B20">
            <w:r>
              <w:t>I</w:t>
            </w:r>
          </w:p>
        </w:tc>
        <w:tc>
          <w:tcPr>
            <w:tcW w:w="6804" w:type="dxa"/>
            <w:gridSpan w:val="5"/>
          </w:tcPr>
          <w:p w14:paraId="71D404C9" w14:textId="77777777" w:rsidR="00320B27" w:rsidRPr="00B74661" w:rsidRDefault="00320B27" w:rsidP="00174B20">
            <w:r>
              <w:t xml:space="preserve">Switches for ancillary functions operate as per </w:t>
            </w:r>
            <w:r>
              <w:rPr>
                <w:i/>
                <w:iCs/>
              </w:rPr>
              <w:t>design</w:t>
            </w:r>
            <w:r>
              <w:t xml:space="preserve"> and </w:t>
            </w:r>
            <w:r>
              <w:rPr>
                <w:i/>
                <w:iCs/>
              </w:rPr>
              <w:t>specification</w:t>
            </w:r>
            <w:r>
              <w:t>, or in accordance with documentation as detailed in Section 21 (see Section 7).</w:t>
            </w:r>
          </w:p>
        </w:tc>
        <w:tc>
          <w:tcPr>
            <w:tcW w:w="567" w:type="dxa"/>
            <w:tcBorders>
              <w:right w:val="nil"/>
            </w:tcBorders>
            <w:vAlign w:val="center"/>
          </w:tcPr>
          <w:p w14:paraId="6DC87FF6" w14:textId="77777777" w:rsidR="00320B27" w:rsidRDefault="00320B27" w:rsidP="00174B20">
            <w:r>
              <w:t>Yes</w:t>
            </w:r>
          </w:p>
        </w:tc>
        <w:tc>
          <w:tcPr>
            <w:tcW w:w="851" w:type="dxa"/>
            <w:tcBorders>
              <w:left w:val="nil"/>
            </w:tcBorders>
            <w:shd w:val="clear" w:color="auto" w:fill="F2F2F2" w:themeFill="background1" w:themeFillShade="F2"/>
            <w:vAlign w:val="center"/>
          </w:tcPr>
          <w:p w14:paraId="3FE204C4" w14:textId="6520E1EF" w:rsidR="00320B27" w:rsidRDefault="00000000" w:rsidP="00174B20">
            <w:pPr>
              <w:rPr>
                <w:lang w:eastAsia="en-CA"/>
              </w:rPr>
            </w:pPr>
            <w:sdt>
              <w:sdtPr>
                <w:rPr>
                  <w:lang w:eastAsia="en-CA"/>
                </w:rPr>
                <w:id w:val="1712077076"/>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CDDAB8B" w14:textId="77777777" w:rsidR="00320B27" w:rsidRDefault="00320B27" w:rsidP="00174B20">
            <w:r>
              <w:t>No</w:t>
            </w:r>
          </w:p>
        </w:tc>
        <w:tc>
          <w:tcPr>
            <w:tcW w:w="425" w:type="dxa"/>
            <w:tcBorders>
              <w:left w:val="nil"/>
            </w:tcBorders>
            <w:shd w:val="clear" w:color="auto" w:fill="F2F2F2" w:themeFill="background1" w:themeFillShade="F2"/>
            <w:vAlign w:val="center"/>
          </w:tcPr>
          <w:p w14:paraId="3F0AD341" w14:textId="77777777" w:rsidR="00320B27" w:rsidRDefault="00000000" w:rsidP="00174B20">
            <w:pPr>
              <w:rPr>
                <w:lang w:eastAsia="en-CA"/>
              </w:rPr>
            </w:pPr>
            <w:sdt>
              <w:sdtPr>
                <w:rPr>
                  <w:lang w:eastAsia="en-CA"/>
                </w:rPr>
                <w:id w:val="206149563"/>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1D5743B3"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37CCF0C3" w14:textId="77777777" w:rsidR="00320B27" w:rsidRDefault="00000000" w:rsidP="00174B20">
            <w:pPr>
              <w:rPr>
                <w:lang w:eastAsia="en-CA"/>
              </w:rPr>
            </w:pPr>
            <w:sdt>
              <w:sdtPr>
                <w:rPr>
                  <w:lang w:eastAsia="en-CA"/>
                </w:rPr>
                <w:id w:val="132516498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61B0B07" w14:textId="77777777" w:rsidTr="00174B20">
        <w:tc>
          <w:tcPr>
            <w:tcW w:w="567" w:type="dxa"/>
            <w:tcBorders>
              <w:left w:val="nil"/>
            </w:tcBorders>
            <w:vAlign w:val="center"/>
          </w:tcPr>
          <w:p w14:paraId="6226020F" w14:textId="77777777" w:rsidR="00320B27" w:rsidRDefault="00320B27" w:rsidP="00174B20">
            <w:r>
              <w:t>J</w:t>
            </w:r>
          </w:p>
        </w:tc>
        <w:tc>
          <w:tcPr>
            <w:tcW w:w="6804" w:type="dxa"/>
            <w:gridSpan w:val="5"/>
          </w:tcPr>
          <w:p w14:paraId="6729DB3B" w14:textId="77777777" w:rsidR="00320B27" w:rsidRDefault="00320B27" w:rsidP="00174B20">
            <w:r>
              <w:t>Ancillary function visual indicators operate.</w:t>
            </w:r>
          </w:p>
        </w:tc>
        <w:tc>
          <w:tcPr>
            <w:tcW w:w="567" w:type="dxa"/>
            <w:tcBorders>
              <w:right w:val="nil"/>
            </w:tcBorders>
            <w:vAlign w:val="center"/>
          </w:tcPr>
          <w:p w14:paraId="4BCC41D9" w14:textId="77777777" w:rsidR="00320B27" w:rsidRDefault="00320B27" w:rsidP="00174B20">
            <w:r>
              <w:t>Yes</w:t>
            </w:r>
          </w:p>
        </w:tc>
        <w:tc>
          <w:tcPr>
            <w:tcW w:w="851" w:type="dxa"/>
            <w:tcBorders>
              <w:left w:val="nil"/>
            </w:tcBorders>
            <w:shd w:val="clear" w:color="auto" w:fill="F2F2F2" w:themeFill="background1" w:themeFillShade="F2"/>
            <w:vAlign w:val="center"/>
          </w:tcPr>
          <w:p w14:paraId="7606EC62" w14:textId="43ACB785" w:rsidR="00320B27" w:rsidRDefault="00000000" w:rsidP="00174B20">
            <w:pPr>
              <w:rPr>
                <w:lang w:eastAsia="en-CA"/>
              </w:rPr>
            </w:pPr>
            <w:sdt>
              <w:sdtPr>
                <w:rPr>
                  <w:lang w:eastAsia="en-CA"/>
                </w:rPr>
                <w:id w:val="-789434880"/>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02A7618B" w14:textId="77777777" w:rsidR="00320B27" w:rsidRDefault="00320B27" w:rsidP="00174B20">
            <w:r>
              <w:t>No</w:t>
            </w:r>
          </w:p>
        </w:tc>
        <w:tc>
          <w:tcPr>
            <w:tcW w:w="425" w:type="dxa"/>
            <w:tcBorders>
              <w:left w:val="nil"/>
            </w:tcBorders>
            <w:shd w:val="clear" w:color="auto" w:fill="F2F2F2" w:themeFill="background1" w:themeFillShade="F2"/>
            <w:vAlign w:val="center"/>
          </w:tcPr>
          <w:p w14:paraId="6A55C15F" w14:textId="77777777" w:rsidR="00320B27" w:rsidRDefault="00000000" w:rsidP="00174B20">
            <w:pPr>
              <w:rPr>
                <w:lang w:eastAsia="en-CA"/>
              </w:rPr>
            </w:pPr>
            <w:sdt>
              <w:sdtPr>
                <w:rPr>
                  <w:lang w:eastAsia="en-CA"/>
                </w:rPr>
                <w:id w:val="38822951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76E85C56"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4B2B45A1" w14:textId="77777777" w:rsidR="00320B27" w:rsidRDefault="00000000" w:rsidP="00174B20">
            <w:pPr>
              <w:rPr>
                <w:lang w:eastAsia="en-CA"/>
              </w:rPr>
            </w:pPr>
            <w:sdt>
              <w:sdtPr>
                <w:rPr>
                  <w:lang w:eastAsia="en-CA"/>
                </w:rPr>
                <w:id w:val="-117010033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8398ACA" w14:textId="77777777" w:rsidTr="00174B20">
        <w:tc>
          <w:tcPr>
            <w:tcW w:w="567" w:type="dxa"/>
            <w:tcBorders>
              <w:left w:val="nil"/>
            </w:tcBorders>
            <w:vAlign w:val="center"/>
          </w:tcPr>
          <w:p w14:paraId="6682E7B4" w14:textId="77777777" w:rsidR="00320B27" w:rsidRDefault="00320B27" w:rsidP="00174B20">
            <w:r>
              <w:t>K</w:t>
            </w:r>
          </w:p>
        </w:tc>
        <w:tc>
          <w:tcPr>
            <w:tcW w:w="6804" w:type="dxa"/>
            <w:gridSpan w:val="5"/>
          </w:tcPr>
          <w:p w14:paraId="46FFCE44" w14:textId="77777777" w:rsidR="00320B27" w:rsidRPr="00B74661" w:rsidRDefault="00320B27" w:rsidP="00174B20">
            <w:r>
              <w:t xml:space="preserve">Manual activation of </w:t>
            </w:r>
            <w:r>
              <w:rPr>
                <w:i/>
                <w:iCs/>
              </w:rPr>
              <w:t xml:space="preserve">alarm signal </w:t>
            </w:r>
            <w:r>
              <w:t>and indication operates.</w:t>
            </w:r>
          </w:p>
        </w:tc>
        <w:tc>
          <w:tcPr>
            <w:tcW w:w="567" w:type="dxa"/>
            <w:tcBorders>
              <w:right w:val="nil"/>
            </w:tcBorders>
            <w:vAlign w:val="center"/>
          </w:tcPr>
          <w:p w14:paraId="5E98D36E" w14:textId="77777777" w:rsidR="00320B27" w:rsidRDefault="00320B27" w:rsidP="00174B20">
            <w:r>
              <w:t>Yes</w:t>
            </w:r>
          </w:p>
        </w:tc>
        <w:tc>
          <w:tcPr>
            <w:tcW w:w="851" w:type="dxa"/>
            <w:tcBorders>
              <w:left w:val="nil"/>
            </w:tcBorders>
            <w:shd w:val="clear" w:color="auto" w:fill="F2F2F2" w:themeFill="background1" w:themeFillShade="F2"/>
            <w:vAlign w:val="center"/>
          </w:tcPr>
          <w:p w14:paraId="27F3FCCD" w14:textId="0430F263" w:rsidR="00320B27" w:rsidRDefault="00000000" w:rsidP="00174B20">
            <w:pPr>
              <w:rPr>
                <w:lang w:eastAsia="en-CA"/>
              </w:rPr>
            </w:pPr>
            <w:sdt>
              <w:sdtPr>
                <w:rPr>
                  <w:lang w:eastAsia="en-CA"/>
                </w:rPr>
                <w:id w:val="-1551215587"/>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6361625" w14:textId="77777777" w:rsidR="00320B27" w:rsidRDefault="00320B27" w:rsidP="00174B20">
            <w:r>
              <w:t>No</w:t>
            </w:r>
          </w:p>
        </w:tc>
        <w:tc>
          <w:tcPr>
            <w:tcW w:w="425" w:type="dxa"/>
            <w:tcBorders>
              <w:left w:val="nil"/>
            </w:tcBorders>
            <w:shd w:val="clear" w:color="auto" w:fill="F2F2F2" w:themeFill="background1" w:themeFillShade="F2"/>
            <w:vAlign w:val="center"/>
          </w:tcPr>
          <w:p w14:paraId="73FC62D4" w14:textId="77777777" w:rsidR="00320B27" w:rsidRDefault="00000000" w:rsidP="00174B20">
            <w:pPr>
              <w:rPr>
                <w:lang w:eastAsia="en-CA"/>
              </w:rPr>
            </w:pPr>
            <w:sdt>
              <w:sdtPr>
                <w:rPr>
                  <w:lang w:eastAsia="en-CA"/>
                </w:rPr>
                <w:id w:val="85886487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3468539B"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215C2D10" w14:textId="77777777" w:rsidR="00320B27" w:rsidRDefault="00000000" w:rsidP="00174B20">
            <w:pPr>
              <w:rPr>
                <w:lang w:eastAsia="en-CA"/>
              </w:rPr>
            </w:pPr>
            <w:sdt>
              <w:sdtPr>
                <w:rPr>
                  <w:lang w:eastAsia="en-CA"/>
                </w:rPr>
                <w:id w:val="143431778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AD14AE8" w14:textId="77777777" w:rsidTr="00174B20">
        <w:tc>
          <w:tcPr>
            <w:tcW w:w="567" w:type="dxa"/>
            <w:tcBorders>
              <w:left w:val="nil"/>
            </w:tcBorders>
            <w:vAlign w:val="center"/>
          </w:tcPr>
          <w:p w14:paraId="028E4845" w14:textId="77777777" w:rsidR="00320B27" w:rsidRDefault="00320B27" w:rsidP="00174B20">
            <w:r>
              <w:t>L</w:t>
            </w:r>
          </w:p>
        </w:tc>
        <w:tc>
          <w:tcPr>
            <w:tcW w:w="6804" w:type="dxa"/>
            <w:gridSpan w:val="5"/>
          </w:tcPr>
          <w:p w14:paraId="27772D39" w14:textId="77777777" w:rsidR="00320B27" w:rsidRDefault="00320B27" w:rsidP="00174B20">
            <w:r>
              <w:t>Displays are visual in installed location.</w:t>
            </w:r>
          </w:p>
        </w:tc>
        <w:tc>
          <w:tcPr>
            <w:tcW w:w="567" w:type="dxa"/>
            <w:tcBorders>
              <w:right w:val="nil"/>
            </w:tcBorders>
            <w:vAlign w:val="center"/>
          </w:tcPr>
          <w:p w14:paraId="220EB95B" w14:textId="77777777" w:rsidR="00320B27" w:rsidRDefault="00320B27" w:rsidP="00174B20">
            <w:r>
              <w:t>Yes</w:t>
            </w:r>
          </w:p>
        </w:tc>
        <w:tc>
          <w:tcPr>
            <w:tcW w:w="851" w:type="dxa"/>
            <w:tcBorders>
              <w:left w:val="nil"/>
            </w:tcBorders>
            <w:shd w:val="clear" w:color="auto" w:fill="F2F2F2" w:themeFill="background1" w:themeFillShade="F2"/>
            <w:vAlign w:val="center"/>
          </w:tcPr>
          <w:p w14:paraId="29E993C7" w14:textId="03C93C08" w:rsidR="00320B27" w:rsidRDefault="00000000" w:rsidP="00174B20">
            <w:pPr>
              <w:rPr>
                <w:lang w:eastAsia="en-CA"/>
              </w:rPr>
            </w:pPr>
            <w:sdt>
              <w:sdtPr>
                <w:rPr>
                  <w:lang w:eastAsia="en-CA"/>
                </w:rPr>
                <w:id w:val="1408027112"/>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00D70A38" w14:textId="77777777" w:rsidR="00320B27" w:rsidRDefault="00320B27" w:rsidP="00174B20">
            <w:r>
              <w:t>No</w:t>
            </w:r>
          </w:p>
        </w:tc>
        <w:tc>
          <w:tcPr>
            <w:tcW w:w="425" w:type="dxa"/>
            <w:tcBorders>
              <w:left w:val="nil"/>
            </w:tcBorders>
            <w:shd w:val="clear" w:color="auto" w:fill="F2F2F2" w:themeFill="background1" w:themeFillShade="F2"/>
            <w:vAlign w:val="center"/>
          </w:tcPr>
          <w:p w14:paraId="54AFC06A" w14:textId="77777777" w:rsidR="00320B27" w:rsidRDefault="00000000" w:rsidP="00174B20">
            <w:pPr>
              <w:rPr>
                <w:lang w:eastAsia="en-CA"/>
              </w:rPr>
            </w:pPr>
            <w:sdt>
              <w:sdtPr>
                <w:rPr>
                  <w:lang w:eastAsia="en-CA"/>
                </w:rPr>
                <w:id w:val="87898391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75757394" w14:textId="77777777" w:rsidR="00320B27" w:rsidRDefault="00320B27" w:rsidP="00174B20"/>
        </w:tc>
        <w:tc>
          <w:tcPr>
            <w:tcW w:w="452" w:type="dxa"/>
            <w:tcBorders>
              <w:left w:val="nil"/>
              <w:right w:val="nil"/>
            </w:tcBorders>
            <w:shd w:val="clear" w:color="auto" w:fill="F2F2F2" w:themeFill="background1" w:themeFillShade="F2"/>
            <w:vAlign w:val="center"/>
          </w:tcPr>
          <w:p w14:paraId="35DFEE9A" w14:textId="77777777" w:rsidR="00320B27" w:rsidRDefault="00320B27" w:rsidP="00174B20">
            <w:pPr>
              <w:rPr>
                <w:lang w:eastAsia="en-CA"/>
              </w:rPr>
            </w:pPr>
          </w:p>
        </w:tc>
      </w:tr>
      <w:tr w:rsidR="00320B27" w14:paraId="1B2551FD" w14:textId="77777777" w:rsidTr="00174B20">
        <w:tc>
          <w:tcPr>
            <w:tcW w:w="567" w:type="dxa"/>
            <w:tcBorders>
              <w:left w:val="nil"/>
            </w:tcBorders>
            <w:vAlign w:val="center"/>
          </w:tcPr>
          <w:p w14:paraId="7A3392A0" w14:textId="77777777" w:rsidR="00320B27" w:rsidRDefault="00320B27" w:rsidP="00174B20">
            <w:r>
              <w:t>M</w:t>
            </w:r>
          </w:p>
        </w:tc>
        <w:tc>
          <w:tcPr>
            <w:tcW w:w="6804" w:type="dxa"/>
            <w:gridSpan w:val="5"/>
          </w:tcPr>
          <w:p w14:paraId="278CF724" w14:textId="77777777" w:rsidR="00320B27" w:rsidRPr="00B74661" w:rsidRDefault="00320B27" w:rsidP="00174B20">
            <w:r>
              <w:t xml:space="preserve">Multi-line </w:t>
            </w:r>
            <w:r>
              <w:rPr>
                <w:i/>
                <w:iCs/>
              </w:rPr>
              <w:t>sequential display</w:t>
            </w:r>
            <w:r>
              <w:t xml:space="preserve"> operates as per Section 10.2, where utilized.</w:t>
            </w:r>
          </w:p>
        </w:tc>
        <w:tc>
          <w:tcPr>
            <w:tcW w:w="567" w:type="dxa"/>
            <w:tcBorders>
              <w:right w:val="nil"/>
            </w:tcBorders>
            <w:vAlign w:val="center"/>
          </w:tcPr>
          <w:p w14:paraId="65F1F306" w14:textId="77777777" w:rsidR="00320B27" w:rsidRDefault="00320B27" w:rsidP="00174B20">
            <w:r>
              <w:t>Yes</w:t>
            </w:r>
          </w:p>
        </w:tc>
        <w:tc>
          <w:tcPr>
            <w:tcW w:w="851" w:type="dxa"/>
            <w:tcBorders>
              <w:left w:val="nil"/>
            </w:tcBorders>
            <w:shd w:val="clear" w:color="auto" w:fill="F2F2F2" w:themeFill="background1" w:themeFillShade="F2"/>
            <w:vAlign w:val="center"/>
          </w:tcPr>
          <w:p w14:paraId="0E0509F2" w14:textId="4CC094F9" w:rsidR="00320B27" w:rsidRDefault="00000000" w:rsidP="00174B20">
            <w:pPr>
              <w:rPr>
                <w:lang w:eastAsia="en-CA"/>
              </w:rPr>
            </w:pPr>
            <w:sdt>
              <w:sdtPr>
                <w:rPr>
                  <w:lang w:eastAsia="en-CA"/>
                </w:rPr>
                <w:id w:val="258105896"/>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725B3771" w14:textId="77777777" w:rsidR="00320B27" w:rsidRDefault="00320B27" w:rsidP="00174B20">
            <w:r>
              <w:t>No</w:t>
            </w:r>
          </w:p>
        </w:tc>
        <w:tc>
          <w:tcPr>
            <w:tcW w:w="425" w:type="dxa"/>
            <w:tcBorders>
              <w:left w:val="nil"/>
            </w:tcBorders>
            <w:shd w:val="clear" w:color="auto" w:fill="F2F2F2" w:themeFill="background1" w:themeFillShade="F2"/>
            <w:vAlign w:val="center"/>
          </w:tcPr>
          <w:p w14:paraId="306AE289" w14:textId="77777777" w:rsidR="00320B27" w:rsidRDefault="00000000" w:rsidP="00174B20">
            <w:pPr>
              <w:rPr>
                <w:lang w:eastAsia="en-CA"/>
              </w:rPr>
            </w:pPr>
            <w:sdt>
              <w:sdtPr>
                <w:rPr>
                  <w:lang w:eastAsia="en-CA"/>
                </w:rPr>
                <w:id w:val="-19376848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0F817E9C"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75E2DC2B" w14:textId="77777777" w:rsidR="00320B27" w:rsidRDefault="00000000" w:rsidP="00174B20">
            <w:pPr>
              <w:rPr>
                <w:lang w:eastAsia="en-CA"/>
              </w:rPr>
            </w:pPr>
            <w:sdt>
              <w:sdtPr>
                <w:rPr>
                  <w:lang w:eastAsia="en-CA"/>
                </w:rPr>
                <w:id w:val="349607244"/>
                <w14:checkbox>
                  <w14:checked w14:val="0"/>
                  <w14:checkedState w14:val="0050" w14:font="Wingdings 2"/>
                  <w14:uncheckedState w14:val="0020" w14:font="Wingdings 2"/>
                </w14:checkbox>
              </w:sdtPr>
              <w:sdtContent>
                <w:r w:rsidR="00320B27">
                  <w:rPr>
                    <w:lang w:eastAsia="en-CA"/>
                  </w:rPr>
                  <w:sym w:font="Wingdings 2" w:char="F020"/>
                </w:r>
              </w:sdtContent>
            </w:sdt>
          </w:p>
        </w:tc>
      </w:tr>
    </w:tbl>
    <w:p w14:paraId="2762FDD8" w14:textId="77777777" w:rsidR="00320B27" w:rsidRDefault="00320B27">
      <w:pPr>
        <w:spacing w:after="200" w:line="276" w:lineRule="auto"/>
      </w:pPr>
    </w:p>
    <w:p w14:paraId="04BF092C" w14:textId="77777777" w:rsidR="00DD2645" w:rsidRDefault="00DD2645">
      <w:pPr>
        <w:spacing w:after="200" w:line="276" w:lineRule="auto"/>
      </w:pPr>
    </w:p>
    <w:p w14:paraId="4A83BDEA" w14:textId="77777777" w:rsidR="00DD2645" w:rsidRDefault="00DD2645">
      <w:pPr>
        <w:spacing w:after="200" w:line="276" w:lineRule="auto"/>
      </w:pPr>
    </w:p>
    <w:p w14:paraId="62465B1A" w14:textId="77777777" w:rsidR="00DD2645" w:rsidRDefault="00DD2645">
      <w:pPr>
        <w:spacing w:after="200" w:line="276" w:lineRule="auto"/>
      </w:pPr>
    </w:p>
    <w:p w14:paraId="6E54FCC6" w14:textId="77777777" w:rsidR="00DD2645" w:rsidRDefault="00DD2645">
      <w:pPr>
        <w:spacing w:after="200" w:line="276" w:lineRule="auto"/>
      </w:pPr>
    </w:p>
    <w:p w14:paraId="2D5CB617" w14:textId="77777777" w:rsidR="00DD2645" w:rsidRDefault="00DD2645">
      <w:pPr>
        <w:spacing w:after="200" w:line="276" w:lineRule="auto"/>
      </w:pPr>
    </w:p>
    <w:p w14:paraId="61552F90" w14:textId="483EC8B7" w:rsidR="00320B27" w:rsidRDefault="00320B27" w:rsidP="00320B27">
      <w:pPr>
        <w:pStyle w:val="Heading2"/>
        <w:numPr>
          <w:ilvl w:val="1"/>
          <w:numId w:val="36"/>
        </w:numPr>
        <w:ind w:left="1134" w:hanging="1134"/>
      </w:pPr>
      <w:r>
        <w:lastRenderedPageBreak/>
        <w:t>Annunciator or Sequential Display (3)</w:t>
      </w:r>
    </w:p>
    <w:p w14:paraId="1C0E856D" w14:textId="77777777" w:rsidR="00320B27" w:rsidRDefault="00320B27" w:rsidP="00320B27">
      <w:r>
        <w:t>NOTE 1: See 10.2.</w:t>
      </w:r>
    </w:p>
    <w:p w14:paraId="74215F77" w14:textId="77777777" w:rsidR="00320B27" w:rsidRDefault="00320B27" w:rsidP="00320B27">
      <w:r>
        <w:t xml:space="preserve">NOTE 2: If the </w:t>
      </w:r>
      <w:r>
        <w:rPr>
          <w:i/>
          <w:iCs/>
        </w:rPr>
        <w:t>fire alarm system</w:t>
      </w:r>
      <w:r>
        <w:t xml:space="preserve"> DOES utilize remote annunciators, complete this section (22.7) for each </w:t>
      </w:r>
      <w:r>
        <w:rPr>
          <w:i/>
          <w:iCs/>
        </w:rPr>
        <w:t>annunciator</w:t>
      </w:r>
      <w:r>
        <w:t xml:space="preserve"> or </w:t>
      </w:r>
      <w:r>
        <w:rPr>
          <w:i/>
          <w:iCs/>
        </w:rPr>
        <w:t>sequential</w:t>
      </w:r>
      <w:r>
        <w:t xml:space="preserve"> display.</w:t>
      </w:r>
    </w:p>
    <w:tbl>
      <w:tblPr>
        <w:tblStyle w:val="TableGrid"/>
        <w:tblW w:w="0" w:type="auto"/>
        <w:tblLayout w:type="fixed"/>
        <w:tblLook w:val="04A0" w:firstRow="1" w:lastRow="0" w:firstColumn="1" w:lastColumn="0" w:noHBand="0" w:noVBand="1"/>
      </w:tblPr>
      <w:tblGrid>
        <w:gridCol w:w="567"/>
        <w:gridCol w:w="2835"/>
        <w:gridCol w:w="426"/>
        <w:gridCol w:w="1134"/>
        <w:gridCol w:w="567"/>
        <w:gridCol w:w="1842"/>
        <w:gridCol w:w="567"/>
        <w:gridCol w:w="851"/>
        <w:gridCol w:w="567"/>
        <w:gridCol w:w="425"/>
        <w:gridCol w:w="567"/>
        <w:gridCol w:w="452"/>
      </w:tblGrid>
      <w:tr w:rsidR="00320B27" w14:paraId="2875E38F" w14:textId="77777777" w:rsidTr="00174B20">
        <w:tc>
          <w:tcPr>
            <w:tcW w:w="4962" w:type="dxa"/>
            <w:gridSpan w:val="4"/>
            <w:tcBorders>
              <w:left w:val="nil"/>
              <w:right w:val="nil"/>
            </w:tcBorders>
          </w:tcPr>
          <w:p w14:paraId="3F585343" w14:textId="77777777" w:rsidR="00320B27" w:rsidRPr="00DB02C2" w:rsidRDefault="00320B27" w:rsidP="00174B20">
            <w:r>
              <w:t xml:space="preserve">There are no </w:t>
            </w:r>
            <w:r>
              <w:rPr>
                <w:i/>
                <w:iCs/>
              </w:rPr>
              <w:t>annunciators</w:t>
            </w:r>
            <w:r>
              <w:t xml:space="preserve"> or </w:t>
            </w:r>
            <w:r>
              <w:rPr>
                <w:i/>
                <w:iCs/>
              </w:rPr>
              <w:t>sequential displays</w:t>
            </w:r>
            <w:r>
              <w:t xml:space="preserve"> on this system</w:t>
            </w:r>
          </w:p>
        </w:tc>
        <w:tc>
          <w:tcPr>
            <w:tcW w:w="567" w:type="dxa"/>
            <w:tcBorders>
              <w:left w:val="nil"/>
              <w:right w:val="nil"/>
            </w:tcBorders>
            <w:shd w:val="clear" w:color="auto" w:fill="F2F2F2" w:themeFill="background1" w:themeFillShade="F2"/>
            <w:vAlign w:val="center"/>
          </w:tcPr>
          <w:p w14:paraId="3A7F1512" w14:textId="77777777" w:rsidR="00320B27" w:rsidRDefault="00000000" w:rsidP="00174B20">
            <w:pPr>
              <w:rPr>
                <w:lang w:eastAsia="en-CA"/>
              </w:rPr>
            </w:pPr>
            <w:sdt>
              <w:sdtPr>
                <w:rPr>
                  <w:lang w:eastAsia="en-CA"/>
                </w:rPr>
                <w:id w:val="92916308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271" w:type="dxa"/>
            <w:gridSpan w:val="7"/>
            <w:tcBorders>
              <w:left w:val="nil"/>
              <w:right w:val="nil"/>
            </w:tcBorders>
            <w:shd w:val="clear" w:color="auto" w:fill="auto"/>
          </w:tcPr>
          <w:p w14:paraId="38582450" w14:textId="77777777" w:rsidR="00320B27" w:rsidRDefault="00320B27" w:rsidP="00174B20">
            <w:pPr>
              <w:rPr>
                <w:lang w:eastAsia="en-CA"/>
              </w:rPr>
            </w:pPr>
          </w:p>
        </w:tc>
      </w:tr>
      <w:tr w:rsidR="00320B27" w14:paraId="6D2D963D" w14:textId="77777777" w:rsidTr="00174B20">
        <w:tc>
          <w:tcPr>
            <w:tcW w:w="3402" w:type="dxa"/>
            <w:gridSpan w:val="2"/>
            <w:tcBorders>
              <w:left w:val="nil"/>
              <w:right w:val="nil"/>
            </w:tcBorders>
          </w:tcPr>
          <w:p w14:paraId="4DA7BE43" w14:textId="77777777" w:rsidR="00320B27" w:rsidRPr="00194284" w:rsidRDefault="00320B27" w:rsidP="00174B20">
            <w:r>
              <w:rPr>
                <w:i/>
                <w:iCs/>
              </w:rPr>
              <w:t xml:space="preserve">Annunciator </w:t>
            </w:r>
            <w:r>
              <w:t xml:space="preserve">or </w:t>
            </w:r>
            <w:r>
              <w:rPr>
                <w:i/>
                <w:iCs/>
              </w:rPr>
              <w:t>sequential display</w:t>
            </w:r>
            <w:r>
              <w:t xml:space="preserve"> location:</w:t>
            </w:r>
          </w:p>
        </w:tc>
        <w:tc>
          <w:tcPr>
            <w:tcW w:w="7398" w:type="dxa"/>
            <w:gridSpan w:val="10"/>
            <w:tcBorders>
              <w:left w:val="nil"/>
              <w:right w:val="nil"/>
            </w:tcBorders>
            <w:shd w:val="clear" w:color="auto" w:fill="F2F2F2" w:themeFill="background1" w:themeFillShade="F2"/>
          </w:tcPr>
          <w:p w14:paraId="373AFDF6" w14:textId="202766CB" w:rsidR="00320B27" w:rsidRDefault="00000000" w:rsidP="00174B20">
            <w:pPr>
              <w:rPr>
                <w:lang w:eastAsia="en-CA"/>
              </w:rPr>
            </w:pPr>
            <w:sdt>
              <w:sdtPr>
                <w:rPr>
                  <w:lang w:eastAsia="en-CA"/>
                </w:rPr>
                <w:id w:val="1228961022"/>
                <w:placeholder>
                  <w:docPart w:val="6F55F2215ABC4A839EF2A01D63E2C766"/>
                </w:placeholder>
              </w:sdtPr>
              <w:sdtContent>
                <w:r w:rsidR="00320B27" w:rsidRPr="00814B85">
                  <w:rPr>
                    <w:lang w:eastAsia="en-CA"/>
                  </w:rPr>
                  <w:t xml:space="preserve"> </w:t>
                </w:r>
                <w:r w:rsidR="00C54CCF">
                  <w:rPr>
                    <w:lang w:eastAsia="en-CA"/>
                  </w:rPr>
                  <w:t>CRU 312 Mall Entrance</w:t>
                </w:r>
              </w:sdtContent>
            </w:sdt>
          </w:p>
        </w:tc>
      </w:tr>
      <w:tr w:rsidR="00320B27" w14:paraId="6E46F989" w14:textId="77777777" w:rsidTr="00174B20">
        <w:tc>
          <w:tcPr>
            <w:tcW w:w="3828" w:type="dxa"/>
            <w:gridSpan w:val="3"/>
            <w:tcBorders>
              <w:left w:val="nil"/>
              <w:right w:val="nil"/>
            </w:tcBorders>
          </w:tcPr>
          <w:p w14:paraId="08E99421" w14:textId="77777777" w:rsidR="00320B27" w:rsidRPr="00194284" w:rsidRDefault="00320B27" w:rsidP="00174B20">
            <w:r>
              <w:rPr>
                <w:i/>
                <w:iCs/>
              </w:rPr>
              <w:t xml:space="preserve">Annunciator </w:t>
            </w:r>
            <w:r>
              <w:t xml:space="preserve">or </w:t>
            </w:r>
            <w:r>
              <w:rPr>
                <w:i/>
                <w:iCs/>
              </w:rPr>
              <w:t>sequential display</w:t>
            </w:r>
            <w:r>
              <w:t xml:space="preserve"> identification:</w:t>
            </w:r>
          </w:p>
        </w:tc>
        <w:tc>
          <w:tcPr>
            <w:tcW w:w="6972" w:type="dxa"/>
            <w:gridSpan w:val="9"/>
            <w:tcBorders>
              <w:left w:val="nil"/>
              <w:right w:val="nil"/>
            </w:tcBorders>
            <w:shd w:val="clear" w:color="auto" w:fill="F2F2F2" w:themeFill="background1" w:themeFillShade="F2"/>
          </w:tcPr>
          <w:p w14:paraId="03E4741C" w14:textId="69CCB6F0" w:rsidR="00320B27" w:rsidRDefault="00000000" w:rsidP="00174B20">
            <w:pPr>
              <w:rPr>
                <w:lang w:eastAsia="en-CA"/>
              </w:rPr>
            </w:pPr>
            <w:sdt>
              <w:sdtPr>
                <w:rPr>
                  <w:lang w:eastAsia="en-CA"/>
                </w:rPr>
                <w:id w:val="-1744480761"/>
                <w:placeholder>
                  <w:docPart w:val="A78337941B9C4D68991A6684E604581F"/>
                </w:placeholder>
              </w:sdtPr>
              <w:sdtContent>
                <w:r w:rsidR="00320B27" w:rsidRPr="00814B85">
                  <w:rPr>
                    <w:lang w:eastAsia="en-CA"/>
                  </w:rPr>
                  <w:t xml:space="preserve"> </w:t>
                </w:r>
                <w:r w:rsidR="00C54CCF">
                  <w:rPr>
                    <w:lang w:eastAsia="en-CA"/>
                  </w:rPr>
                  <w:t>CRU 312 Annunciator (Marshalls)</w:t>
                </w:r>
              </w:sdtContent>
            </w:sdt>
          </w:p>
        </w:tc>
      </w:tr>
      <w:tr w:rsidR="00320B27" w14:paraId="054264D0" w14:textId="77777777" w:rsidTr="00174B20">
        <w:tc>
          <w:tcPr>
            <w:tcW w:w="567" w:type="dxa"/>
            <w:tcBorders>
              <w:left w:val="nil"/>
            </w:tcBorders>
            <w:vAlign w:val="center"/>
          </w:tcPr>
          <w:p w14:paraId="33DFF2C8" w14:textId="77777777" w:rsidR="00320B27" w:rsidRDefault="00320B27" w:rsidP="00174B20">
            <w:r>
              <w:t>A</w:t>
            </w:r>
          </w:p>
        </w:tc>
        <w:tc>
          <w:tcPr>
            <w:tcW w:w="6804" w:type="dxa"/>
            <w:gridSpan w:val="5"/>
          </w:tcPr>
          <w:p w14:paraId="3171BFCB" w14:textId="77777777" w:rsidR="00320B27" w:rsidRPr="00336109" w:rsidRDefault="00320B27" w:rsidP="00174B20">
            <w:r>
              <w:t>Power ‘on’ indicator operates</w:t>
            </w:r>
          </w:p>
        </w:tc>
        <w:tc>
          <w:tcPr>
            <w:tcW w:w="567" w:type="dxa"/>
            <w:tcBorders>
              <w:right w:val="nil"/>
            </w:tcBorders>
            <w:vAlign w:val="center"/>
          </w:tcPr>
          <w:p w14:paraId="73D7A01E" w14:textId="77777777" w:rsidR="00320B27" w:rsidRDefault="00320B27" w:rsidP="00174B20">
            <w:r>
              <w:t>Yes</w:t>
            </w:r>
          </w:p>
        </w:tc>
        <w:tc>
          <w:tcPr>
            <w:tcW w:w="851" w:type="dxa"/>
            <w:tcBorders>
              <w:left w:val="nil"/>
            </w:tcBorders>
            <w:shd w:val="clear" w:color="auto" w:fill="F2F2F2" w:themeFill="background1" w:themeFillShade="F2"/>
            <w:vAlign w:val="center"/>
          </w:tcPr>
          <w:p w14:paraId="322682C7" w14:textId="54C3D9C2" w:rsidR="00320B27" w:rsidRDefault="00000000" w:rsidP="00174B20">
            <w:sdt>
              <w:sdtPr>
                <w:rPr>
                  <w:lang w:eastAsia="en-CA"/>
                </w:rPr>
                <w:id w:val="-1869052313"/>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0A73EB15" w14:textId="77777777" w:rsidR="00320B27" w:rsidRDefault="00320B27" w:rsidP="00174B20">
            <w:r>
              <w:t>No</w:t>
            </w:r>
          </w:p>
        </w:tc>
        <w:tc>
          <w:tcPr>
            <w:tcW w:w="425" w:type="dxa"/>
            <w:tcBorders>
              <w:left w:val="nil"/>
            </w:tcBorders>
            <w:shd w:val="clear" w:color="auto" w:fill="F2F2F2" w:themeFill="background1" w:themeFillShade="F2"/>
            <w:vAlign w:val="center"/>
          </w:tcPr>
          <w:p w14:paraId="1C0E2F7E" w14:textId="77777777" w:rsidR="00320B27" w:rsidRDefault="00000000" w:rsidP="00174B20">
            <w:sdt>
              <w:sdtPr>
                <w:rPr>
                  <w:lang w:eastAsia="en-CA"/>
                </w:rPr>
                <w:id w:val="-214171094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6740A45A"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35EDF7A6" w14:textId="77777777" w:rsidR="00320B27" w:rsidRDefault="00000000" w:rsidP="00174B20">
            <w:sdt>
              <w:sdtPr>
                <w:rPr>
                  <w:lang w:eastAsia="en-CA"/>
                </w:rPr>
                <w:id w:val="1927217088"/>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D4A601A" w14:textId="77777777" w:rsidTr="00174B20">
        <w:tc>
          <w:tcPr>
            <w:tcW w:w="567" w:type="dxa"/>
            <w:tcBorders>
              <w:left w:val="nil"/>
            </w:tcBorders>
            <w:vAlign w:val="center"/>
          </w:tcPr>
          <w:p w14:paraId="5F223A4E" w14:textId="77777777" w:rsidR="00320B27" w:rsidRDefault="00320B27" w:rsidP="00174B20">
            <w:r>
              <w:t>B</w:t>
            </w:r>
          </w:p>
        </w:tc>
        <w:tc>
          <w:tcPr>
            <w:tcW w:w="6804" w:type="dxa"/>
            <w:gridSpan w:val="5"/>
          </w:tcPr>
          <w:p w14:paraId="3F23ABC3" w14:textId="77777777" w:rsidR="00320B27" w:rsidRPr="00DB02C2" w:rsidRDefault="00320B27" w:rsidP="00174B20">
            <w:r>
              <w:t xml:space="preserve">Individual alarm and supervisory </w:t>
            </w:r>
            <w:r>
              <w:rPr>
                <w:i/>
                <w:iCs/>
              </w:rPr>
              <w:t>zone</w:t>
            </w:r>
            <w:r>
              <w:t xml:space="preserve"> designation labels are properly identified.</w:t>
            </w:r>
          </w:p>
        </w:tc>
        <w:tc>
          <w:tcPr>
            <w:tcW w:w="567" w:type="dxa"/>
            <w:tcBorders>
              <w:right w:val="nil"/>
            </w:tcBorders>
            <w:vAlign w:val="center"/>
          </w:tcPr>
          <w:p w14:paraId="5681211E" w14:textId="77777777" w:rsidR="00320B27" w:rsidRDefault="00320B27" w:rsidP="00174B20">
            <w:r>
              <w:t>Yes</w:t>
            </w:r>
          </w:p>
        </w:tc>
        <w:tc>
          <w:tcPr>
            <w:tcW w:w="851" w:type="dxa"/>
            <w:tcBorders>
              <w:left w:val="nil"/>
            </w:tcBorders>
            <w:shd w:val="clear" w:color="auto" w:fill="F2F2F2" w:themeFill="background1" w:themeFillShade="F2"/>
            <w:vAlign w:val="center"/>
          </w:tcPr>
          <w:p w14:paraId="32E06E77" w14:textId="41051330" w:rsidR="00320B27" w:rsidRDefault="00000000" w:rsidP="00174B20">
            <w:pPr>
              <w:rPr>
                <w:lang w:eastAsia="en-CA"/>
              </w:rPr>
            </w:pPr>
            <w:sdt>
              <w:sdtPr>
                <w:rPr>
                  <w:lang w:eastAsia="en-CA"/>
                </w:rPr>
                <w:id w:val="-404761731"/>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66FA9AA7" w14:textId="77777777" w:rsidR="00320B27" w:rsidRDefault="00320B27" w:rsidP="00174B20">
            <w:r>
              <w:t>No</w:t>
            </w:r>
          </w:p>
        </w:tc>
        <w:tc>
          <w:tcPr>
            <w:tcW w:w="425" w:type="dxa"/>
            <w:tcBorders>
              <w:left w:val="nil"/>
            </w:tcBorders>
            <w:shd w:val="clear" w:color="auto" w:fill="F2F2F2" w:themeFill="background1" w:themeFillShade="F2"/>
            <w:vAlign w:val="center"/>
          </w:tcPr>
          <w:p w14:paraId="370BE730" w14:textId="77777777" w:rsidR="00320B27" w:rsidRDefault="00000000" w:rsidP="00174B20">
            <w:pPr>
              <w:rPr>
                <w:lang w:eastAsia="en-CA"/>
              </w:rPr>
            </w:pPr>
            <w:sdt>
              <w:sdtPr>
                <w:rPr>
                  <w:lang w:eastAsia="en-CA"/>
                </w:rPr>
                <w:id w:val="-94137367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5EB0F334"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456EF8C4" w14:textId="77777777" w:rsidR="00320B27" w:rsidRDefault="00000000" w:rsidP="00174B20">
            <w:pPr>
              <w:rPr>
                <w:lang w:eastAsia="en-CA"/>
              </w:rPr>
            </w:pPr>
            <w:sdt>
              <w:sdtPr>
                <w:rPr>
                  <w:lang w:eastAsia="en-CA"/>
                </w:rPr>
                <w:id w:val="133826831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9D2FA9A" w14:textId="77777777" w:rsidTr="00174B20">
        <w:tc>
          <w:tcPr>
            <w:tcW w:w="567" w:type="dxa"/>
            <w:tcBorders>
              <w:left w:val="nil"/>
            </w:tcBorders>
            <w:vAlign w:val="center"/>
          </w:tcPr>
          <w:p w14:paraId="3955AAAD" w14:textId="77777777" w:rsidR="00320B27" w:rsidRDefault="00320B27" w:rsidP="00174B20">
            <w:r>
              <w:t>C</w:t>
            </w:r>
          </w:p>
        </w:tc>
        <w:tc>
          <w:tcPr>
            <w:tcW w:w="6804" w:type="dxa"/>
            <w:gridSpan w:val="5"/>
          </w:tcPr>
          <w:p w14:paraId="26817189" w14:textId="77777777" w:rsidR="00320B27" w:rsidRDefault="00320B27" w:rsidP="00174B20">
            <w:r>
              <w:t>Where individual devices are also annunciated confirm the individual alarm and supervisory indications are properly identified.</w:t>
            </w:r>
          </w:p>
        </w:tc>
        <w:tc>
          <w:tcPr>
            <w:tcW w:w="567" w:type="dxa"/>
            <w:tcBorders>
              <w:right w:val="nil"/>
            </w:tcBorders>
            <w:vAlign w:val="center"/>
          </w:tcPr>
          <w:p w14:paraId="4EED6192" w14:textId="77777777" w:rsidR="00320B27" w:rsidRDefault="00320B27" w:rsidP="00174B20">
            <w:r>
              <w:t>Yes</w:t>
            </w:r>
          </w:p>
        </w:tc>
        <w:tc>
          <w:tcPr>
            <w:tcW w:w="851" w:type="dxa"/>
            <w:tcBorders>
              <w:left w:val="nil"/>
            </w:tcBorders>
            <w:shd w:val="clear" w:color="auto" w:fill="F2F2F2" w:themeFill="background1" w:themeFillShade="F2"/>
            <w:vAlign w:val="center"/>
          </w:tcPr>
          <w:p w14:paraId="03C4FEDA" w14:textId="65D60A83" w:rsidR="00320B27" w:rsidRDefault="00000000" w:rsidP="00174B20">
            <w:pPr>
              <w:rPr>
                <w:lang w:eastAsia="en-CA"/>
              </w:rPr>
            </w:pPr>
            <w:sdt>
              <w:sdtPr>
                <w:rPr>
                  <w:lang w:eastAsia="en-CA"/>
                </w:rPr>
                <w:id w:val="1804505667"/>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37719862" w14:textId="77777777" w:rsidR="00320B27" w:rsidRDefault="00320B27" w:rsidP="00174B20">
            <w:r>
              <w:t>No</w:t>
            </w:r>
          </w:p>
        </w:tc>
        <w:tc>
          <w:tcPr>
            <w:tcW w:w="425" w:type="dxa"/>
            <w:tcBorders>
              <w:left w:val="nil"/>
            </w:tcBorders>
            <w:shd w:val="clear" w:color="auto" w:fill="F2F2F2" w:themeFill="background1" w:themeFillShade="F2"/>
            <w:vAlign w:val="center"/>
          </w:tcPr>
          <w:p w14:paraId="1BEFC15E" w14:textId="77777777" w:rsidR="00320B27" w:rsidRDefault="00000000" w:rsidP="00174B20">
            <w:pPr>
              <w:rPr>
                <w:lang w:eastAsia="en-CA"/>
              </w:rPr>
            </w:pPr>
            <w:sdt>
              <w:sdtPr>
                <w:rPr>
                  <w:lang w:eastAsia="en-CA"/>
                </w:rPr>
                <w:id w:val="-204659386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57D9FDDA"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60EC71B4" w14:textId="77777777" w:rsidR="00320B27" w:rsidRDefault="00000000" w:rsidP="00174B20">
            <w:pPr>
              <w:rPr>
                <w:lang w:eastAsia="en-CA"/>
              </w:rPr>
            </w:pPr>
            <w:sdt>
              <w:sdtPr>
                <w:rPr>
                  <w:lang w:eastAsia="en-CA"/>
                </w:rPr>
                <w:id w:val="30374116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4F3B00D4" w14:textId="77777777" w:rsidTr="00174B20">
        <w:tc>
          <w:tcPr>
            <w:tcW w:w="567" w:type="dxa"/>
            <w:tcBorders>
              <w:left w:val="nil"/>
            </w:tcBorders>
            <w:vAlign w:val="center"/>
          </w:tcPr>
          <w:p w14:paraId="5DE4DB95" w14:textId="77777777" w:rsidR="00320B27" w:rsidRDefault="00320B27" w:rsidP="00174B20">
            <w:r>
              <w:t>D</w:t>
            </w:r>
          </w:p>
        </w:tc>
        <w:tc>
          <w:tcPr>
            <w:tcW w:w="6804" w:type="dxa"/>
            <w:gridSpan w:val="5"/>
          </w:tcPr>
          <w:p w14:paraId="2FC8C3B6" w14:textId="77777777" w:rsidR="00320B27" w:rsidRPr="00B74661" w:rsidRDefault="00320B27" w:rsidP="00174B20">
            <w:r>
              <w:t xml:space="preserve">Where active and </w:t>
            </w:r>
            <w:r>
              <w:rPr>
                <w:i/>
                <w:iCs/>
              </w:rPr>
              <w:t>supporting field devices</w:t>
            </w:r>
            <w:r>
              <w:t xml:space="preserve"> are utilized, the device location and programmed device label/descriptor shall be confirmed.</w:t>
            </w:r>
          </w:p>
        </w:tc>
        <w:tc>
          <w:tcPr>
            <w:tcW w:w="567" w:type="dxa"/>
            <w:tcBorders>
              <w:right w:val="nil"/>
            </w:tcBorders>
            <w:vAlign w:val="center"/>
          </w:tcPr>
          <w:p w14:paraId="4408FC20" w14:textId="77777777" w:rsidR="00320B27" w:rsidRDefault="00320B27" w:rsidP="00174B20">
            <w:r>
              <w:t>Yes</w:t>
            </w:r>
          </w:p>
        </w:tc>
        <w:tc>
          <w:tcPr>
            <w:tcW w:w="851" w:type="dxa"/>
            <w:tcBorders>
              <w:left w:val="nil"/>
            </w:tcBorders>
            <w:shd w:val="clear" w:color="auto" w:fill="F2F2F2" w:themeFill="background1" w:themeFillShade="F2"/>
            <w:vAlign w:val="center"/>
          </w:tcPr>
          <w:p w14:paraId="27BD3DC1" w14:textId="3BFA2FD6" w:rsidR="00320B27" w:rsidRDefault="00000000" w:rsidP="00174B20">
            <w:pPr>
              <w:rPr>
                <w:lang w:eastAsia="en-CA"/>
              </w:rPr>
            </w:pPr>
            <w:sdt>
              <w:sdtPr>
                <w:rPr>
                  <w:lang w:eastAsia="en-CA"/>
                </w:rPr>
                <w:id w:val="-113378199"/>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21F6DEB2" w14:textId="77777777" w:rsidR="00320B27" w:rsidRDefault="00320B27" w:rsidP="00174B20">
            <w:r>
              <w:t>No</w:t>
            </w:r>
          </w:p>
        </w:tc>
        <w:tc>
          <w:tcPr>
            <w:tcW w:w="425" w:type="dxa"/>
            <w:tcBorders>
              <w:left w:val="nil"/>
            </w:tcBorders>
            <w:shd w:val="clear" w:color="auto" w:fill="F2F2F2" w:themeFill="background1" w:themeFillShade="F2"/>
            <w:vAlign w:val="center"/>
          </w:tcPr>
          <w:p w14:paraId="16CA1461" w14:textId="77777777" w:rsidR="00320B27" w:rsidRDefault="00000000" w:rsidP="00174B20">
            <w:pPr>
              <w:rPr>
                <w:lang w:eastAsia="en-CA"/>
              </w:rPr>
            </w:pPr>
            <w:sdt>
              <w:sdtPr>
                <w:rPr>
                  <w:lang w:eastAsia="en-CA"/>
                </w:rPr>
                <w:id w:val="-128241523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617C8C2D"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021A8A5F" w14:textId="77777777" w:rsidR="00320B27" w:rsidRDefault="00000000" w:rsidP="00174B20">
            <w:pPr>
              <w:rPr>
                <w:lang w:eastAsia="en-CA"/>
              </w:rPr>
            </w:pPr>
            <w:sdt>
              <w:sdtPr>
                <w:rPr>
                  <w:lang w:eastAsia="en-CA"/>
                </w:rPr>
                <w:id w:val="-570892379"/>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971CBBB" w14:textId="77777777" w:rsidTr="00174B20">
        <w:tc>
          <w:tcPr>
            <w:tcW w:w="567" w:type="dxa"/>
            <w:tcBorders>
              <w:left w:val="nil"/>
            </w:tcBorders>
            <w:vAlign w:val="center"/>
          </w:tcPr>
          <w:p w14:paraId="259BA634" w14:textId="77777777" w:rsidR="00320B27" w:rsidRDefault="00320B27" w:rsidP="00174B20">
            <w:r>
              <w:t>E</w:t>
            </w:r>
          </w:p>
        </w:tc>
        <w:tc>
          <w:tcPr>
            <w:tcW w:w="6804" w:type="dxa"/>
            <w:gridSpan w:val="5"/>
          </w:tcPr>
          <w:p w14:paraId="5F43D38F" w14:textId="77777777" w:rsidR="00320B27" w:rsidRPr="00B74661" w:rsidRDefault="00320B27" w:rsidP="00174B20">
            <w:r>
              <w:t xml:space="preserve">Common </w:t>
            </w:r>
            <w:r>
              <w:rPr>
                <w:i/>
                <w:iCs/>
              </w:rPr>
              <w:t>trouble signal</w:t>
            </w:r>
            <w:r>
              <w:t xml:space="preserve"> operates.</w:t>
            </w:r>
          </w:p>
        </w:tc>
        <w:tc>
          <w:tcPr>
            <w:tcW w:w="567" w:type="dxa"/>
            <w:tcBorders>
              <w:right w:val="nil"/>
            </w:tcBorders>
            <w:vAlign w:val="center"/>
          </w:tcPr>
          <w:p w14:paraId="4817F768" w14:textId="77777777" w:rsidR="00320B27" w:rsidRDefault="00320B27" w:rsidP="00174B20">
            <w:r>
              <w:t>Yes</w:t>
            </w:r>
          </w:p>
        </w:tc>
        <w:tc>
          <w:tcPr>
            <w:tcW w:w="851" w:type="dxa"/>
            <w:tcBorders>
              <w:left w:val="nil"/>
            </w:tcBorders>
            <w:shd w:val="clear" w:color="auto" w:fill="F2F2F2" w:themeFill="background1" w:themeFillShade="F2"/>
            <w:vAlign w:val="center"/>
          </w:tcPr>
          <w:p w14:paraId="5A7B1E2E" w14:textId="0119BB95" w:rsidR="00320B27" w:rsidRDefault="00000000" w:rsidP="00174B20">
            <w:pPr>
              <w:rPr>
                <w:lang w:eastAsia="en-CA"/>
              </w:rPr>
            </w:pPr>
            <w:sdt>
              <w:sdtPr>
                <w:rPr>
                  <w:lang w:eastAsia="en-CA"/>
                </w:rPr>
                <w:id w:val="469257072"/>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4041BCE7" w14:textId="77777777" w:rsidR="00320B27" w:rsidRDefault="00320B27" w:rsidP="00174B20">
            <w:r>
              <w:t>No</w:t>
            </w:r>
          </w:p>
        </w:tc>
        <w:tc>
          <w:tcPr>
            <w:tcW w:w="425" w:type="dxa"/>
            <w:tcBorders>
              <w:left w:val="nil"/>
            </w:tcBorders>
            <w:shd w:val="clear" w:color="auto" w:fill="F2F2F2" w:themeFill="background1" w:themeFillShade="F2"/>
            <w:vAlign w:val="center"/>
          </w:tcPr>
          <w:p w14:paraId="34F8BCDD" w14:textId="77777777" w:rsidR="00320B27" w:rsidRDefault="00000000" w:rsidP="00174B20">
            <w:pPr>
              <w:rPr>
                <w:lang w:eastAsia="en-CA"/>
              </w:rPr>
            </w:pPr>
            <w:sdt>
              <w:sdtPr>
                <w:rPr>
                  <w:lang w:eastAsia="en-CA"/>
                </w:rPr>
                <w:id w:val="1488900108"/>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4572470C"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4C1C6C41" w14:textId="77777777" w:rsidR="00320B27" w:rsidRDefault="00000000" w:rsidP="00174B20">
            <w:pPr>
              <w:rPr>
                <w:lang w:eastAsia="en-CA"/>
              </w:rPr>
            </w:pPr>
            <w:sdt>
              <w:sdtPr>
                <w:rPr>
                  <w:lang w:eastAsia="en-CA"/>
                </w:rPr>
                <w:id w:val="-102247295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5D224629" w14:textId="77777777" w:rsidTr="00174B20">
        <w:tc>
          <w:tcPr>
            <w:tcW w:w="567" w:type="dxa"/>
            <w:tcBorders>
              <w:left w:val="nil"/>
            </w:tcBorders>
            <w:vAlign w:val="center"/>
          </w:tcPr>
          <w:p w14:paraId="1DA1C823" w14:textId="77777777" w:rsidR="00320B27" w:rsidRDefault="00320B27" w:rsidP="00174B20">
            <w:r>
              <w:t>F</w:t>
            </w:r>
          </w:p>
        </w:tc>
        <w:tc>
          <w:tcPr>
            <w:tcW w:w="6804" w:type="dxa"/>
            <w:gridSpan w:val="5"/>
          </w:tcPr>
          <w:p w14:paraId="62879C49" w14:textId="77777777" w:rsidR="00320B27" w:rsidRPr="00B74661" w:rsidRDefault="00320B27" w:rsidP="00174B20">
            <w:r>
              <w:t xml:space="preserve">Visual indicator </w:t>
            </w:r>
            <w:r>
              <w:rPr>
                <w:i/>
                <w:iCs/>
              </w:rPr>
              <w:t>test</w:t>
            </w:r>
            <w:r>
              <w:t xml:space="preserve"> (lamp </w:t>
            </w:r>
            <w:r>
              <w:rPr>
                <w:i/>
                <w:iCs/>
              </w:rPr>
              <w:t>test</w:t>
            </w:r>
            <w:r>
              <w:t>) operates.</w:t>
            </w:r>
          </w:p>
        </w:tc>
        <w:tc>
          <w:tcPr>
            <w:tcW w:w="567" w:type="dxa"/>
            <w:tcBorders>
              <w:right w:val="nil"/>
            </w:tcBorders>
            <w:vAlign w:val="center"/>
          </w:tcPr>
          <w:p w14:paraId="078397DB" w14:textId="77777777" w:rsidR="00320B27" w:rsidRDefault="00320B27" w:rsidP="00174B20">
            <w:r>
              <w:t>Yes</w:t>
            </w:r>
          </w:p>
        </w:tc>
        <w:tc>
          <w:tcPr>
            <w:tcW w:w="851" w:type="dxa"/>
            <w:tcBorders>
              <w:left w:val="nil"/>
            </w:tcBorders>
            <w:shd w:val="clear" w:color="auto" w:fill="F2F2F2" w:themeFill="background1" w:themeFillShade="F2"/>
            <w:vAlign w:val="center"/>
          </w:tcPr>
          <w:p w14:paraId="5E655F49" w14:textId="0BB463C7" w:rsidR="00320B27" w:rsidRDefault="00000000" w:rsidP="00174B20">
            <w:pPr>
              <w:rPr>
                <w:lang w:eastAsia="en-CA"/>
              </w:rPr>
            </w:pPr>
            <w:sdt>
              <w:sdtPr>
                <w:rPr>
                  <w:lang w:eastAsia="en-CA"/>
                </w:rPr>
                <w:id w:val="901950677"/>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72054C3B" w14:textId="77777777" w:rsidR="00320B27" w:rsidRDefault="00320B27" w:rsidP="00174B20">
            <w:r>
              <w:t>No</w:t>
            </w:r>
          </w:p>
        </w:tc>
        <w:tc>
          <w:tcPr>
            <w:tcW w:w="425" w:type="dxa"/>
            <w:tcBorders>
              <w:left w:val="nil"/>
            </w:tcBorders>
            <w:shd w:val="clear" w:color="auto" w:fill="F2F2F2" w:themeFill="background1" w:themeFillShade="F2"/>
            <w:vAlign w:val="center"/>
          </w:tcPr>
          <w:p w14:paraId="504A7608" w14:textId="77777777" w:rsidR="00320B27" w:rsidRDefault="00000000" w:rsidP="00174B20">
            <w:pPr>
              <w:rPr>
                <w:lang w:eastAsia="en-CA"/>
              </w:rPr>
            </w:pPr>
            <w:sdt>
              <w:sdtPr>
                <w:rPr>
                  <w:lang w:eastAsia="en-CA"/>
                </w:rPr>
                <w:id w:val="-103218457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539F01D3"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1615CB3B" w14:textId="77777777" w:rsidR="00320B27" w:rsidRDefault="00000000" w:rsidP="00174B20">
            <w:pPr>
              <w:rPr>
                <w:lang w:eastAsia="en-CA"/>
              </w:rPr>
            </w:pPr>
            <w:sdt>
              <w:sdtPr>
                <w:rPr>
                  <w:lang w:eastAsia="en-CA"/>
                </w:rPr>
                <w:id w:val="-145663603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060597E" w14:textId="77777777" w:rsidTr="00174B20">
        <w:tc>
          <w:tcPr>
            <w:tcW w:w="567" w:type="dxa"/>
            <w:tcBorders>
              <w:left w:val="nil"/>
            </w:tcBorders>
            <w:vAlign w:val="center"/>
          </w:tcPr>
          <w:p w14:paraId="06EA87C9" w14:textId="77777777" w:rsidR="00320B27" w:rsidRDefault="00320B27" w:rsidP="00174B20">
            <w:r>
              <w:t>G</w:t>
            </w:r>
          </w:p>
        </w:tc>
        <w:tc>
          <w:tcPr>
            <w:tcW w:w="6804" w:type="dxa"/>
            <w:gridSpan w:val="5"/>
          </w:tcPr>
          <w:p w14:paraId="6E67EB48" w14:textId="77777777" w:rsidR="00320B27" w:rsidRPr="00B74661" w:rsidRDefault="00320B27" w:rsidP="00174B20">
            <w:r>
              <w:t xml:space="preserve">Input wiring from </w:t>
            </w:r>
            <w:r>
              <w:rPr>
                <w:i/>
                <w:iCs/>
              </w:rPr>
              <w:t>control unit</w:t>
            </w:r>
            <w:r>
              <w:t xml:space="preserve"> or </w:t>
            </w:r>
            <w:r>
              <w:rPr>
                <w:i/>
                <w:iCs/>
              </w:rPr>
              <w:t>transponder</w:t>
            </w:r>
            <w:r>
              <w:t xml:space="preserve"> is supervised.</w:t>
            </w:r>
          </w:p>
        </w:tc>
        <w:tc>
          <w:tcPr>
            <w:tcW w:w="567" w:type="dxa"/>
            <w:tcBorders>
              <w:right w:val="nil"/>
            </w:tcBorders>
            <w:vAlign w:val="center"/>
          </w:tcPr>
          <w:p w14:paraId="23BA0B04" w14:textId="77777777" w:rsidR="00320B27" w:rsidRDefault="00320B27" w:rsidP="00174B20">
            <w:r>
              <w:t>Yes</w:t>
            </w:r>
          </w:p>
        </w:tc>
        <w:tc>
          <w:tcPr>
            <w:tcW w:w="851" w:type="dxa"/>
            <w:tcBorders>
              <w:left w:val="nil"/>
            </w:tcBorders>
            <w:shd w:val="clear" w:color="auto" w:fill="F2F2F2" w:themeFill="background1" w:themeFillShade="F2"/>
            <w:vAlign w:val="center"/>
          </w:tcPr>
          <w:p w14:paraId="3345549F" w14:textId="04D3FA94" w:rsidR="00320B27" w:rsidRDefault="00000000" w:rsidP="00174B20">
            <w:pPr>
              <w:rPr>
                <w:lang w:eastAsia="en-CA"/>
              </w:rPr>
            </w:pPr>
            <w:sdt>
              <w:sdtPr>
                <w:rPr>
                  <w:lang w:eastAsia="en-CA"/>
                </w:rPr>
                <w:id w:val="-1520922791"/>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05CC2C23" w14:textId="77777777" w:rsidR="00320B27" w:rsidRDefault="00320B27" w:rsidP="00174B20">
            <w:r>
              <w:t>No</w:t>
            </w:r>
          </w:p>
        </w:tc>
        <w:tc>
          <w:tcPr>
            <w:tcW w:w="425" w:type="dxa"/>
            <w:tcBorders>
              <w:left w:val="nil"/>
            </w:tcBorders>
            <w:shd w:val="clear" w:color="auto" w:fill="F2F2F2" w:themeFill="background1" w:themeFillShade="F2"/>
            <w:vAlign w:val="center"/>
          </w:tcPr>
          <w:p w14:paraId="04C5DC10" w14:textId="77777777" w:rsidR="00320B27" w:rsidRDefault="00000000" w:rsidP="00174B20">
            <w:pPr>
              <w:rPr>
                <w:lang w:eastAsia="en-CA"/>
              </w:rPr>
            </w:pPr>
            <w:sdt>
              <w:sdtPr>
                <w:rPr>
                  <w:lang w:eastAsia="en-CA"/>
                </w:rPr>
                <w:id w:val="-1696608361"/>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3597FEC5"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2315A4CF" w14:textId="77777777" w:rsidR="00320B27" w:rsidRDefault="00000000" w:rsidP="00174B20">
            <w:pPr>
              <w:rPr>
                <w:lang w:eastAsia="en-CA"/>
              </w:rPr>
            </w:pPr>
            <w:sdt>
              <w:sdtPr>
                <w:rPr>
                  <w:lang w:eastAsia="en-CA"/>
                </w:rPr>
                <w:id w:val="1044643962"/>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20ADF251" w14:textId="77777777" w:rsidTr="00174B20">
        <w:tc>
          <w:tcPr>
            <w:tcW w:w="567" w:type="dxa"/>
            <w:tcBorders>
              <w:left w:val="nil"/>
            </w:tcBorders>
            <w:vAlign w:val="center"/>
          </w:tcPr>
          <w:p w14:paraId="5B55E467" w14:textId="77777777" w:rsidR="00320B27" w:rsidRDefault="00320B27" w:rsidP="00174B20">
            <w:r>
              <w:t>H</w:t>
            </w:r>
          </w:p>
        </w:tc>
        <w:tc>
          <w:tcPr>
            <w:tcW w:w="6804" w:type="dxa"/>
            <w:gridSpan w:val="5"/>
          </w:tcPr>
          <w:p w14:paraId="09283503" w14:textId="77777777" w:rsidR="00320B27" w:rsidRPr="00B74661" w:rsidRDefault="00320B27" w:rsidP="00174B20">
            <w:r>
              <w:rPr>
                <w:i/>
                <w:iCs/>
              </w:rPr>
              <w:t>Alarm signal</w:t>
            </w:r>
            <w:r>
              <w:t xml:space="preserve"> silence visual indicator operates.</w:t>
            </w:r>
          </w:p>
        </w:tc>
        <w:tc>
          <w:tcPr>
            <w:tcW w:w="567" w:type="dxa"/>
            <w:tcBorders>
              <w:right w:val="nil"/>
            </w:tcBorders>
            <w:vAlign w:val="center"/>
          </w:tcPr>
          <w:p w14:paraId="668675A6" w14:textId="77777777" w:rsidR="00320B27" w:rsidRDefault="00320B27" w:rsidP="00174B20">
            <w:r>
              <w:t>Yes</w:t>
            </w:r>
          </w:p>
        </w:tc>
        <w:tc>
          <w:tcPr>
            <w:tcW w:w="851" w:type="dxa"/>
            <w:tcBorders>
              <w:left w:val="nil"/>
            </w:tcBorders>
            <w:shd w:val="clear" w:color="auto" w:fill="F2F2F2" w:themeFill="background1" w:themeFillShade="F2"/>
            <w:vAlign w:val="center"/>
          </w:tcPr>
          <w:p w14:paraId="4F5C5F09" w14:textId="72F59108" w:rsidR="00320B27" w:rsidRDefault="00000000" w:rsidP="00174B20">
            <w:pPr>
              <w:rPr>
                <w:lang w:eastAsia="en-CA"/>
              </w:rPr>
            </w:pPr>
            <w:sdt>
              <w:sdtPr>
                <w:rPr>
                  <w:lang w:eastAsia="en-CA"/>
                </w:rPr>
                <w:id w:val="-1989007310"/>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25B6AE2B" w14:textId="77777777" w:rsidR="00320B27" w:rsidRDefault="00320B27" w:rsidP="00174B20">
            <w:r>
              <w:t>No</w:t>
            </w:r>
          </w:p>
        </w:tc>
        <w:tc>
          <w:tcPr>
            <w:tcW w:w="425" w:type="dxa"/>
            <w:tcBorders>
              <w:left w:val="nil"/>
            </w:tcBorders>
            <w:shd w:val="clear" w:color="auto" w:fill="F2F2F2" w:themeFill="background1" w:themeFillShade="F2"/>
            <w:vAlign w:val="center"/>
          </w:tcPr>
          <w:p w14:paraId="6C446F8D" w14:textId="77777777" w:rsidR="00320B27" w:rsidRDefault="00000000" w:rsidP="00174B20">
            <w:pPr>
              <w:rPr>
                <w:lang w:eastAsia="en-CA"/>
              </w:rPr>
            </w:pPr>
            <w:sdt>
              <w:sdtPr>
                <w:rPr>
                  <w:lang w:eastAsia="en-CA"/>
                </w:rPr>
                <w:id w:val="143039464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18785C73"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5C7F74BA" w14:textId="77777777" w:rsidR="00320B27" w:rsidRDefault="00000000" w:rsidP="00174B20">
            <w:pPr>
              <w:rPr>
                <w:lang w:eastAsia="en-CA"/>
              </w:rPr>
            </w:pPr>
            <w:sdt>
              <w:sdtPr>
                <w:rPr>
                  <w:lang w:eastAsia="en-CA"/>
                </w:rPr>
                <w:id w:val="-715891914"/>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664B8175" w14:textId="77777777" w:rsidTr="00174B20">
        <w:tc>
          <w:tcPr>
            <w:tcW w:w="567" w:type="dxa"/>
            <w:tcBorders>
              <w:left w:val="nil"/>
            </w:tcBorders>
            <w:vAlign w:val="center"/>
          </w:tcPr>
          <w:p w14:paraId="4C35D2BC" w14:textId="77777777" w:rsidR="00320B27" w:rsidRDefault="00320B27" w:rsidP="00174B20">
            <w:r>
              <w:t>I</w:t>
            </w:r>
          </w:p>
        </w:tc>
        <w:tc>
          <w:tcPr>
            <w:tcW w:w="6804" w:type="dxa"/>
            <w:gridSpan w:val="5"/>
          </w:tcPr>
          <w:p w14:paraId="47E250CF" w14:textId="77777777" w:rsidR="00320B27" w:rsidRPr="00B74661" w:rsidRDefault="00320B27" w:rsidP="00174B20">
            <w:r>
              <w:t xml:space="preserve">Switches for ancillary functions operate as per </w:t>
            </w:r>
            <w:r>
              <w:rPr>
                <w:i/>
                <w:iCs/>
              </w:rPr>
              <w:t>design</w:t>
            </w:r>
            <w:r>
              <w:t xml:space="preserve"> and </w:t>
            </w:r>
            <w:r>
              <w:rPr>
                <w:i/>
                <w:iCs/>
              </w:rPr>
              <w:t>specification</w:t>
            </w:r>
            <w:r>
              <w:t>, or in accordance with documentation as detailed in Section 21 (see Section 7).</w:t>
            </w:r>
          </w:p>
        </w:tc>
        <w:tc>
          <w:tcPr>
            <w:tcW w:w="567" w:type="dxa"/>
            <w:tcBorders>
              <w:right w:val="nil"/>
            </w:tcBorders>
            <w:vAlign w:val="center"/>
          </w:tcPr>
          <w:p w14:paraId="5042FF39" w14:textId="77777777" w:rsidR="00320B27" w:rsidRDefault="00320B27" w:rsidP="00174B20">
            <w:r>
              <w:t>Yes</w:t>
            </w:r>
          </w:p>
        </w:tc>
        <w:tc>
          <w:tcPr>
            <w:tcW w:w="851" w:type="dxa"/>
            <w:tcBorders>
              <w:left w:val="nil"/>
            </w:tcBorders>
            <w:shd w:val="clear" w:color="auto" w:fill="F2F2F2" w:themeFill="background1" w:themeFillShade="F2"/>
            <w:vAlign w:val="center"/>
          </w:tcPr>
          <w:p w14:paraId="3546085F" w14:textId="45ADA644" w:rsidR="00320B27" w:rsidRDefault="00000000" w:rsidP="00174B20">
            <w:pPr>
              <w:rPr>
                <w:lang w:eastAsia="en-CA"/>
              </w:rPr>
            </w:pPr>
            <w:sdt>
              <w:sdtPr>
                <w:rPr>
                  <w:lang w:eastAsia="en-CA"/>
                </w:rPr>
                <w:id w:val="2008083378"/>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ABBF61B" w14:textId="77777777" w:rsidR="00320B27" w:rsidRDefault="00320B27" w:rsidP="00174B20">
            <w:r>
              <w:t>No</w:t>
            </w:r>
          </w:p>
        </w:tc>
        <w:tc>
          <w:tcPr>
            <w:tcW w:w="425" w:type="dxa"/>
            <w:tcBorders>
              <w:left w:val="nil"/>
            </w:tcBorders>
            <w:shd w:val="clear" w:color="auto" w:fill="F2F2F2" w:themeFill="background1" w:themeFillShade="F2"/>
            <w:vAlign w:val="center"/>
          </w:tcPr>
          <w:p w14:paraId="77DD6297" w14:textId="77777777" w:rsidR="00320B27" w:rsidRDefault="00000000" w:rsidP="00174B20">
            <w:pPr>
              <w:rPr>
                <w:lang w:eastAsia="en-CA"/>
              </w:rPr>
            </w:pPr>
            <w:sdt>
              <w:sdtPr>
                <w:rPr>
                  <w:lang w:eastAsia="en-CA"/>
                </w:rPr>
                <w:id w:val="2071694055"/>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031C3392"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6BF30D20" w14:textId="77777777" w:rsidR="00320B27" w:rsidRDefault="00000000" w:rsidP="00174B20">
            <w:pPr>
              <w:rPr>
                <w:lang w:eastAsia="en-CA"/>
              </w:rPr>
            </w:pPr>
            <w:sdt>
              <w:sdtPr>
                <w:rPr>
                  <w:lang w:eastAsia="en-CA"/>
                </w:rPr>
                <w:id w:val="743999476"/>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021C7867" w14:textId="77777777" w:rsidTr="00174B20">
        <w:tc>
          <w:tcPr>
            <w:tcW w:w="567" w:type="dxa"/>
            <w:tcBorders>
              <w:left w:val="nil"/>
            </w:tcBorders>
            <w:vAlign w:val="center"/>
          </w:tcPr>
          <w:p w14:paraId="79B24795" w14:textId="77777777" w:rsidR="00320B27" w:rsidRDefault="00320B27" w:rsidP="00174B20">
            <w:r>
              <w:t>J</w:t>
            </w:r>
          </w:p>
        </w:tc>
        <w:tc>
          <w:tcPr>
            <w:tcW w:w="6804" w:type="dxa"/>
            <w:gridSpan w:val="5"/>
          </w:tcPr>
          <w:p w14:paraId="4771166A" w14:textId="77777777" w:rsidR="00320B27" w:rsidRDefault="00320B27" w:rsidP="00174B20">
            <w:r>
              <w:t>Ancillary function visual indicators operate.</w:t>
            </w:r>
          </w:p>
        </w:tc>
        <w:tc>
          <w:tcPr>
            <w:tcW w:w="567" w:type="dxa"/>
            <w:tcBorders>
              <w:right w:val="nil"/>
            </w:tcBorders>
            <w:vAlign w:val="center"/>
          </w:tcPr>
          <w:p w14:paraId="5875C0F0" w14:textId="77777777" w:rsidR="00320B27" w:rsidRDefault="00320B27" w:rsidP="00174B20">
            <w:r>
              <w:t>Yes</w:t>
            </w:r>
          </w:p>
        </w:tc>
        <w:tc>
          <w:tcPr>
            <w:tcW w:w="851" w:type="dxa"/>
            <w:tcBorders>
              <w:left w:val="nil"/>
            </w:tcBorders>
            <w:shd w:val="clear" w:color="auto" w:fill="F2F2F2" w:themeFill="background1" w:themeFillShade="F2"/>
            <w:vAlign w:val="center"/>
          </w:tcPr>
          <w:p w14:paraId="3877AEA0" w14:textId="1FD64A33" w:rsidR="00320B27" w:rsidRDefault="00000000" w:rsidP="00174B20">
            <w:pPr>
              <w:rPr>
                <w:lang w:eastAsia="en-CA"/>
              </w:rPr>
            </w:pPr>
            <w:sdt>
              <w:sdtPr>
                <w:rPr>
                  <w:lang w:eastAsia="en-CA"/>
                </w:rPr>
                <w:id w:val="95604241"/>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6272F821" w14:textId="77777777" w:rsidR="00320B27" w:rsidRDefault="00320B27" w:rsidP="00174B20">
            <w:r>
              <w:t>No</w:t>
            </w:r>
          </w:p>
        </w:tc>
        <w:tc>
          <w:tcPr>
            <w:tcW w:w="425" w:type="dxa"/>
            <w:tcBorders>
              <w:left w:val="nil"/>
            </w:tcBorders>
            <w:shd w:val="clear" w:color="auto" w:fill="F2F2F2" w:themeFill="background1" w:themeFillShade="F2"/>
            <w:vAlign w:val="center"/>
          </w:tcPr>
          <w:p w14:paraId="6FA5F92E" w14:textId="77777777" w:rsidR="00320B27" w:rsidRDefault="00000000" w:rsidP="00174B20">
            <w:pPr>
              <w:rPr>
                <w:lang w:eastAsia="en-CA"/>
              </w:rPr>
            </w:pPr>
            <w:sdt>
              <w:sdtPr>
                <w:rPr>
                  <w:lang w:eastAsia="en-CA"/>
                </w:rPr>
                <w:id w:val="-1061475046"/>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4D5548D4"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5BD7D53D" w14:textId="77777777" w:rsidR="00320B27" w:rsidRDefault="00000000" w:rsidP="00174B20">
            <w:pPr>
              <w:rPr>
                <w:lang w:eastAsia="en-CA"/>
              </w:rPr>
            </w:pPr>
            <w:sdt>
              <w:sdtPr>
                <w:rPr>
                  <w:lang w:eastAsia="en-CA"/>
                </w:rPr>
                <w:id w:val="-1670092595"/>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7952EC41" w14:textId="77777777" w:rsidTr="00174B20">
        <w:tc>
          <w:tcPr>
            <w:tcW w:w="567" w:type="dxa"/>
            <w:tcBorders>
              <w:left w:val="nil"/>
            </w:tcBorders>
            <w:vAlign w:val="center"/>
          </w:tcPr>
          <w:p w14:paraId="1943C8D5" w14:textId="77777777" w:rsidR="00320B27" w:rsidRDefault="00320B27" w:rsidP="00174B20">
            <w:r>
              <w:t>K</w:t>
            </w:r>
          </w:p>
        </w:tc>
        <w:tc>
          <w:tcPr>
            <w:tcW w:w="6804" w:type="dxa"/>
            <w:gridSpan w:val="5"/>
          </w:tcPr>
          <w:p w14:paraId="587C5CCF" w14:textId="77777777" w:rsidR="00320B27" w:rsidRPr="00B74661" w:rsidRDefault="00320B27" w:rsidP="00174B20">
            <w:r>
              <w:t xml:space="preserve">Manual activation of </w:t>
            </w:r>
            <w:r>
              <w:rPr>
                <w:i/>
                <w:iCs/>
              </w:rPr>
              <w:t xml:space="preserve">alarm signal </w:t>
            </w:r>
            <w:r>
              <w:t>and indication operates.</w:t>
            </w:r>
          </w:p>
        </w:tc>
        <w:tc>
          <w:tcPr>
            <w:tcW w:w="567" w:type="dxa"/>
            <w:tcBorders>
              <w:right w:val="nil"/>
            </w:tcBorders>
            <w:vAlign w:val="center"/>
          </w:tcPr>
          <w:p w14:paraId="36016258" w14:textId="77777777" w:rsidR="00320B27" w:rsidRDefault="00320B27" w:rsidP="00174B20">
            <w:r>
              <w:t>Yes</w:t>
            </w:r>
          </w:p>
        </w:tc>
        <w:tc>
          <w:tcPr>
            <w:tcW w:w="851" w:type="dxa"/>
            <w:tcBorders>
              <w:left w:val="nil"/>
            </w:tcBorders>
            <w:shd w:val="clear" w:color="auto" w:fill="F2F2F2" w:themeFill="background1" w:themeFillShade="F2"/>
            <w:vAlign w:val="center"/>
          </w:tcPr>
          <w:p w14:paraId="6E268815" w14:textId="60436B75" w:rsidR="00320B27" w:rsidRDefault="00000000" w:rsidP="00174B20">
            <w:pPr>
              <w:rPr>
                <w:lang w:eastAsia="en-CA"/>
              </w:rPr>
            </w:pPr>
            <w:sdt>
              <w:sdtPr>
                <w:rPr>
                  <w:lang w:eastAsia="en-CA"/>
                </w:rPr>
                <w:id w:val="-708874400"/>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573F7DB8" w14:textId="77777777" w:rsidR="00320B27" w:rsidRDefault="00320B27" w:rsidP="00174B20">
            <w:r>
              <w:t>No</w:t>
            </w:r>
          </w:p>
        </w:tc>
        <w:tc>
          <w:tcPr>
            <w:tcW w:w="425" w:type="dxa"/>
            <w:tcBorders>
              <w:left w:val="nil"/>
            </w:tcBorders>
            <w:shd w:val="clear" w:color="auto" w:fill="F2F2F2" w:themeFill="background1" w:themeFillShade="F2"/>
            <w:vAlign w:val="center"/>
          </w:tcPr>
          <w:p w14:paraId="39C6F1DB" w14:textId="77777777" w:rsidR="00320B27" w:rsidRDefault="00000000" w:rsidP="00174B20">
            <w:pPr>
              <w:rPr>
                <w:lang w:eastAsia="en-CA"/>
              </w:rPr>
            </w:pPr>
            <w:sdt>
              <w:sdtPr>
                <w:rPr>
                  <w:lang w:eastAsia="en-CA"/>
                </w:rPr>
                <w:id w:val="129832434"/>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20393B9F"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4EB10D2A" w14:textId="77777777" w:rsidR="00320B27" w:rsidRDefault="00000000" w:rsidP="00174B20">
            <w:pPr>
              <w:rPr>
                <w:lang w:eastAsia="en-CA"/>
              </w:rPr>
            </w:pPr>
            <w:sdt>
              <w:sdtPr>
                <w:rPr>
                  <w:lang w:eastAsia="en-CA"/>
                </w:rPr>
                <w:id w:val="761345977"/>
                <w14:checkbox>
                  <w14:checked w14:val="0"/>
                  <w14:checkedState w14:val="0050" w14:font="Wingdings 2"/>
                  <w14:uncheckedState w14:val="0020" w14:font="Wingdings 2"/>
                </w14:checkbox>
              </w:sdtPr>
              <w:sdtContent>
                <w:r w:rsidR="00320B27">
                  <w:rPr>
                    <w:lang w:eastAsia="en-CA"/>
                  </w:rPr>
                  <w:sym w:font="Wingdings 2" w:char="F020"/>
                </w:r>
              </w:sdtContent>
            </w:sdt>
          </w:p>
        </w:tc>
      </w:tr>
      <w:tr w:rsidR="00320B27" w14:paraId="10FD5205" w14:textId="77777777" w:rsidTr="00174B20">
        <w:tc>
          <w:tcPr>
            <w:tcW w:w="567" w:type="dxa"/>
            <w:tcBorders>
              <w:left w:val="nil"/>
            </w:tcBorders>
            <w:vAlign w:val="center"/>
          </w:tcPr>
          <w:p w14:paraId="7D3E7E4F" w14:textId="77777777" w:rsidR="00320B27" w:rsidRDefault="00320B27" w:rsidP="00174B20">
            <w:r>
              <w:t>L</w:t>
            </w:r>
          </w:p>
        </w:tc>
        <w:tc>
          <w:tcPr>
            <w:tcW w:w="6804" w:type="dxa"/>
            <w:gridSpan w:val="5"/>
          </w:tcPr>
          <w:p w14:paraId="618090E9" w14:textId="77777777" w:rsidR="00320B27" w:rsidRDefault="00320B27" w:rsidP="00174B20">
            <w:r>
              <w:t>Displays are visual in installed location.</w:t>
            </w:r>
          </w:p>
        </w:tc>
        <w:tc>
          <w:tcPr>
            <w:tcW w:w="567" w:type="dxa"/>
            <w:tcBorders>
              <w:right w:val="nil"/>
            </w:tcBorders>
            <w:vAlign w:val="center"/>
          </w:tcPr>
          <w:p w14:paraId="1C44305C" w14:textId="77777777" w:rsidR="00320B27" w:rsidRDefault="00320B27" w:rsidP="00174B20">
            <w:r>
              <w:t>Yes</w:t>
            </w:r>
          </w:p>
        </w:tc>
        <w:tc>
          <w:tcPr>
            <w:tcW w:w="851" w:type="dxa"/>
            <w:tcBorders>
              <w:left w:val="nil"/>
            </w:tcBorders>
            <w:shd w:val="clear" w:color="auto" w:fill="F2F2F2" w:themeFill="background1" w:themeFillShade="F2"/>
            <w:vAlign w:val="center"/>
          </w:tcPr>
          <w:p w14:paraId="7EFFFA9B" w14:textId="289A9343" w:rsidR="00320B27" w:rsidRDefault="00000000" w:rsidP="00174B20">
            <w:pPr>
              <w:rPr>
                <w:lang w:eastAsia="en-CA"/>
              </w:rPr>
            </w:pPr>
            <w:sdt>
              <w:sdtPr>
                <w:rPr>
                  <w:lang w:eastAsia="en-CA"/>
                </w:rPr>
                <w:id w:val="-100258686"/>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3D3E0D8F" w14:textId="77777777" w:rsidR="00320B27" w:rsidRDefault="00320B27" w:rsidP="00174B20">
            <w:r>
              <w:t>No</w:t>
            </w:r>
          </w:p>
        </w:tc>
        <w:tc>
          <w:tcPr>
            <w:tcW w:w="425" w:type="dxa"/>
            <w:tcBorders>
              <w:left w:val="nil"/>
            </w:tcBorders>
            <w:shd w:val="clear" w:color="auto" w:fill="F2F2F2" w:themeFill="background1" w:themeFillShade="F2"/>
            <w:vAlign w:val="center"/>
          </w:tcPr>
          <w:p w14:paraId="109B0D87" w14:textId="77777777" w:rsidR="00320B27" w:rsidRDefault="00000000" w:rsidP="00174B20">
            <w:pPr>
              <w:rPr>
                <w:lang w:eastAsia="en-CA"/>
              </w:rPr>
            </w:pPr>
            <w:sdt>
              <w:sdtPr>
                <w:rPr>
                  <w:lang w:eastAsia="en-CA"/>
                </w:rPr>
                <w:id w:val="-906306702"/>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2762C112" w14:textId="77777777" w:rsidR="00320B27" w:rsidRDefault="00320B27" w:rsidP="00174B20"/>
        </w:tc>
        <w:tc>
          <w:tcPr>
            <w:tcW w:w="452" w:type="dxa"/>
            <w:tcBorders>
              <w:left w:val="nil"/>
              <w:right w:val="nil"/>
            </w:tcBorders>
            <w:shd w:val="clear" w:color="auto" w:fill="F2F2F2" w:themeFill="background1" w:themeFillShade="F2"/>
            <w:vAlign w:val="center"/>
          </w:tcPr>
          <w:p w14:paraId="12959EE4" w14:textId="77777777" w:rsidR="00320B27" w:rsidRDefault="00320B27" w:rsidP="00174B20">
            <w:pPr>
              <w:rPr>
                <w:lang w:eastAsia="en-CA"/>
              </w:rPr>
            </w:pPr>
          </w:p>
        </w:tc>
      </w:tr>
      <w:tr w:rsidR="00320B27" w14:paraId="4CB66CAB" w14:textId="77777777" w:rsidTr="00174B20">
        <w:tc>
          <w:tcPr>
            <w:tcW w:w="567" w:type="dxa"/>
            <w:tcBorders>
              <w:left w:val="nil"/>
            </w:tcBorders>
            <w:vAlign w:val="center"/>
          </w:tcPr>
          <w:p w14:paraId="61403E57" w14:textId="77777777" w:rsidR="00320B27" w:rsidRDefault="00320B27" w:rsidP="00174B20">
            <w:r>
              <w:t>M</w:t>
            </w:r>
          </w:p>
        </w:tc>
        <w:tc>
          <w:tcPr>
            <w:tcW w:w="6804" w:type="dxa"/>
            <w:gridSpan w:val="5"/>
          </w:tcPr>
          <w:p w14:paraId="78A4761B" w14:textId="77777777" w:rsidR="00320B27" w:rsidRPr="00B74661" w:rsidRDefault="00320B27" w:rsidP="00174B20">
            <w:r>
              <w:t xml:space="preserve">Multi-line </w:t>
            </w:r>
            <w:r>
              <w:rPr>
                <w:i/>
                <w:iCs/>
              </w:rPr>
              <w:t>sequential display</w:t>
            </w:r>
            <w:r>
              <w:t xml:space="preserve"> operates as per Section 10.2, where utilized.</w:t>
            </w:r>
          </w:p>
        </w:tc>
        <w:tc>
          <w:tcPr>
            <w:tcW w:w="567" w:type="dxa"/>
            <w:tcBorders>
              <w:right w:val="nil"/>
            </w:tcBorders>
            <w:vAlign w:val="center"/>
          </w:tcPr>
          <w:p w14:paraId="5853D63B" w14:textId="77777777" w:rsidR="00320B27" w:rsidRDefault="00320B27" w:rsidP="00174B20">
            <w:r>
              <w:t>Yes</w:t>
            </w:r>
          </w:p>
        </w:tc>
        <w:tc>
          <w:tcPr>
            <w:tcW w:w="851" w:type="dxa"/>
            <w:tcBorders>
              <w:left w:val="nil"/>
            </w:tcBorders>
            <w:shd w:val="clear" w:color="auto" w:fill="F2F2F2" w:themeFill="background1" w:themeFillShade="F2"/>
            <w:vAlign w:val="center"/>
          </w:tcPr>
          <w:p w14:paraId="234E68FB" w14:textId="0274D42B" w:rsidR="00320B27" w:rsidRDefault="00000000" w:rsidP="00174B20">
            <w:pPr>
              <w:rPr>
                <w:lang w:eastAsia="en-CA"/>
              </w:rPr>
            </w:pPr>
            <w:sdt>
              <w:sdtPr>
                <w:rPr>
                  <w:lang w:eastAsia="en-CA"/>
                </w:rPr>
                <w:id w:val="-44679448"/>
                <w14:checkbox>
                  <w14:checked w14:val="1"/>
                  <w14:checkedState w14:val="0050" w14:font="Wingdings 2"/>
                  <w14:uncheckedState w14:val="0020" w14:font="Wingdings 2"/>
                </w14:checkbox>
              </w:sdtPr>
              <w:sdtContent>
                <w:r w:rsidR="00C54CCF">
                  <w:rPr>
                    <w:lang w:eastAsia="en-CA"/>
                  </w:rPr>
                  <w:sym w:font="Wingdings 2" w:char="F050"/>
                </w:r>
              </w:sdtContent>
            </w:sdt>
          </w:p>
        </w:tc>
        <w:tc>
          <w:tcPr>
            <w:tcW w:w="567" w:type="dxa"/>
            <w:tcBorders>
              <w:right w:val="nil"/>
            </w:tcBorders>
            <w:vAlign w:val="center"/>
          </w:tcPr>
          <w:p w14:paraId="121E2CF8" w14:textId="77777777" w:rsidR="00320B27" w:rsidRDefault="00320B27" w:rsidP="00174B20">
            <w:r>
              <w:t>No</w:t>
            </w:r>
          </w:p>
        </w:tc>
        <w:tc>
          <w:tcPr>
            <w:tcW w:w="425" w:type="dxa"/>
            <w:tcBorders>
              <w:left w:val="nil"/>
            </w:tcBorders>
            <w:shd w:val="clear" w:color="auto" w:fill="F2F2F2" w:themeFill="background1" w:themeFillShade="F2"/>
            <w:vAlign w:val="center"/>
          </w:tcPr>
          <w:p w14:paraId="2AAFDA05" w14:textId="77777777" w:rsidR="00320B27" w:rsidRDefault="00000000" w:rsidP="00174B20">
            <w:pPr>
              <w:rPr>
                <w:lang w:eastAsia="en-CA"/>
              </w:rPr>
            </w:pPr>
            <w:sdt>
              <w:sdtPr>
                <w:rPr>
                  <w:lang w:eastAsia="en-CA"/>
                </w:rPr>
                <w:id w:val="-1832597437"/>
                <w14:checkbox>
                  <w14:checked w14:val="0"/>
                  <w14:checkedState w14:val="0050" w14:font="Wingdings 2"/>
                  <w14:uncheckedState w14:val="0020" w14:font="Wingdings 2"/>
                </w14:checkbox>
              </w:sdtPr>
              <w:sdtContent>
                <w:r w:rsidR="00320B27">
                  <w:rPr>
                    <w:lang w:eastAsia="en-CA"/>
                  </w:rPr>
                  <w:sym w:font="Wingdings 2" w:char="F020"/>
                </w:r>
              </w:sdtContent>
            </w:sdt>
          </w:p>
        </w:tc>
        <w:tc>
          <w:tcPr>
            <w:tcW w:w="567" w:type="dxa"/>
            <w:tcBorders>
              <w:right w:val="nil"/>
            </w:tcBorders>
            <w:vAlign w:val="center"/>
          </w:tcPr>
          <w:p w14:paraId="374BC6F0" w14:textId="77777777" w:rsidR="00320B27" w:rsidRDefault="00320B27" w:rsidP="00174B20">
            <w:r>
              <w:t>N/A</w:t>
            </w:r>
          </w:p>
        </w:tc>
        <w:tc>
          <w:tcPr>
            <w:tcW w:w="452" w:type="dxa"/>
            <w:tcBorders>
              <w:left w:val="nil"/>
              <w:right w:val="nil"/>
            </w:tcBorders>
            <w:shd w:val="clear" w:color="auto" w:fill="F2F2F2" w:themeFill="background1" w:themeFillShade="F2"/>
            <w:vAlign w:val="center"/>
          </w:tcPr>
          <w:p w14:paraId="711BA5D9" w14:textId="77777777" w:rsidR="00320B27" w:rsidRDefault="00000000" w:rsidP="00174B20">
            <w:pPr>
              <w:rPr>
                <w:lang w:eastAsia="en-CA"/>
              </w:rPr>
            </w:pPr>
            <w:sdt>
              <w:sdtPr>
                <w:rPr>
                  <w:lang w:eastAsia="en-CA"/>
                </w:rPr>
                <w:id w:val="472951307"/>
                <w14:checkbox>
                  <w14:checked w14:val="0"/>
                  <w14:checkedState w14:val="0050" w14:font="Wingdings 2"/>
                  <w14:uncheckedState w14:val="0020" w14:font="Wingdings 2"/>
                </w14:checkbox>
              </w:sdtPr>
              <w:sdtContent>
                <w:r w:rsidR="00320B27">
                  <w:rPr>
                    <w:lang w:eastAsia="en-CA"/>
                  </w:rPr>
                  <w:sym w:font="Wingdings 2" w:char="F020"/>
                </w:r>
              </w:sdtContent>
            </w:sdt>
          </w:p>
        </w:tc>
      </w:tr>
    </w:tbl>
    <w:p w14:paraId="6B7A3A4F" w14:textId="77777777" w:rsidR="00DD2645" w:rsidRDefault="00DD2645">
      <w:pPr>
        <w:spacing w:after="200" w:line="276" w:lineRule="auto"/>
      </w:pPr>
    </w:p>
    <w:p w14:paraId="073BC942" w14:textId="77777777" w:rsidR="00DD2645" w:rsidRDefault="00DD2645">
      <w:pPr>
        <w:spacing w:after="200" w:line="276" w:lineRule="auto"/>
      </w:pPr>
    </w:p>
    <w:p w14:paraId="786EDE3C" w14:textId="5B97DEE6" w:rsidR="00DD2645" w:rsidRPr="00DD2645" w:rsidRDefault="00DD2645" w:rsidP="00DD2645">
      <w:pPr>
        <w:pStyle w:val="Heading2"/>
        <w:numPr>
          <w:ilvl w:val="1"/>
          <w:numId w:val="48"/>
        </w:numPr>
        <w:ind w:left="1134" w:hanging="1134"/>
        <w:rPr>
          <w:rFonts w:ascii="Calibri" w:eastAsia="Calibri" w:hAnsi="Calibri" w:cs="Times New Roman"/>
        </w:rPr>
      </w:pPr>
      <w:r w:rsidRPr="00DD2645">
        <w:rPr>
          <w:rFonts w:ascii="Calibri" w:eastAsia="Calibri" w:hAnsi="Calibri" w:cs="Times New Roman"/>
        </w:rPr>
        <w:t>Annunciator or Sequential Display</w:t>
      </w:r>
      <w:r>
        <w:rPr>
          <w:rFonts w:ascii="Calibri" w:eastAsia="Calibri" w:hAnsi="Calibri" w:cs="Times New Roman"/>
        </w:rPr>
        <w:t xml:space="preserve"> (4)</w:t>
      </w:r>
    </w:p>
    <w:p w14:paraId="50509E3B" w14:textId="77777777" w:rsidR="00DD2645" w:rsidRPr="00DD2645" w:rsidRDefault="00DD2645" w:rsidP="00DD2645">
      <w:pPr>
        <w:rPr>
          <w:rFonts w:ascii="Calibri" w:eastAsia="Calibri" w:hAnsi="Calibri" w:cs="Times New Roman"/>
        </w:rPr>
      </w:pPr>
      <w:r w:rsidRPr="00DD2645">
        <w:rPr>
          <w:rFonts w:ascii="Calibri" w:eastAsia="Calibri" w:hAnsi="Calibri" w:cs="Times New Roman"/>
        </w:rPr>
        <w:t>NOTE 1: See 10.2.</w:t>
      </w:r>
    </w:p>
    <w:p w14:paraId="3FD30FC8" w14:textId="77777777" w:rsidR="00DD2645" w:rsidRPr="00DD2645" w:rsidRDefault="00DD2645" w:rsidP="00DD2645">
      <w:pPr>
        <w:rPr>
          <w:rFonts w:ascii="Calibri" w:eastAsia="Calibri" w:hAnsi="Calibri" w:cs="Times New Roman"/>
        </w:rPr>
      </w:pPr>
      <w:r w:rsidRPr="00DD2645">
        <w:rPr>
          <w:rFonts w:ascii="Calibri" w:eastAsia="Calibri" w:hAnsi="Calibri" w:cs="Times New Roman"/>
        </w:rPr>
        <w:t xml:space="preserve">NOTE 2: If the </w:t>
      </w:r>
      <w:r w:rsidRPr="00DD2645">
        <w:rPr>
          <w:rFonts w:ascii="Calibri" w:eastAsia="Calibri" w:hAnsi="Calibri" w:cs="Times New Roman"/>
          <w:i/>
          <w:iCs/>
        </w:rPr>
        <w:t>fire alarm system</w:t>
      </w:r>
      <w:r w:rsidRPr="00DD2645">
        <w:rPr>
          <w:rFonts w:ascii="Calibri" w:eastAsia="Calibri" w:hAnsi="Calibri" w:cs="Times New Roman"/>
        </w:rPr>
        <w:t xml:space="preserve"> DOES utilize remote annunciators, complete this section (22.7) for each </w:t>
      </w:r>
      <w:r w:rsidRPr="00DD2645">
        <w:rPr>
          <w:rFonts w:ascii="Calibri" w:eastAsia="Calibri" w:hAnsi="Calibri" w:cs="Times New Roman"/>
          <w:i/>
          <w:iCs/>
        </w:rPr>
        <w:t>annunciator</w:t>
      </w:r>
      <w:r w:rsidRPr="00DD2645">
        <w:rPr>
          <w:rFonts w:ascii="Calibri" w:eastAsia="Calibri" w:hAnsi="Calibri" w:cs="Times New Roman"/>
        </w:rPr>
        <w:t xml:space="preserve"> or </w:t>
      </w:r>
      <w:r w:rsidRPr="00DD2645">
        <w:rPr>
          <w:rFonts w:ascii="Calibri" w:eastAsia="Calibri" w:hAnsi="Calibri" w:cs="Times New Roman"/>
          <w:i/>
          <w:iCs/>
        </w:rPr>
        <w:t>sequential</w:t>
      </w:r>
      <w:r w:rsidRPr="00DD2645">
        <w:rPr>
          <w:rFonts w:ascii="Calibri" w:eastAsia="Calibri" w:hAnsi="Calibri" w:cs="Times New Roman"/>
        </w:rPr>
        <w:t xml:space="preserve"> display.</w:t>
      </w:r>
    </w:p>
    <w:tbl>
      <w:tblPr>
        <w:tblStyle w:val="TableGrid8"/>
        <w:tblW w:w="0" w:type="auto"/>
        <w:tblInd w:w="0" w:type="dxa"/>
        <w:tblLayout w:type="fixed"/>
        <w:tblLook w:val="04A0" w:firstRow="1" w:lastRow="0" w:firstColumn="1" w:lastColumn="0" w:noHBand="0" w:noVBand="1"/>
      </w:tblPr>
      <w:tblGrid>
        <w:gridCol w:w="567"/>
        <w:gridCol w:w="2835"/>
        <w:gridCol w:w="426"/>
        <w:gridCol w:w="1134"/>
        <w:gridCol w:w="567"/>
        <w:gridCol w:w="1842"/>
        <w:gridCol w:w="567"/>
        <w:gridCol w:w="851"/>
        <w:gridCol w:w="567"/>
        <w:gridCol w:w="425"/>
        <w:gridCol w:w="567"/>
        <w:gridCol w:w="452"/>
      </w:tblGrid>
      <w:tr w:rsidR="00DD2645" w:rsidRPr="00DD2645" w14:paraId="2EF357F3" w14:textId="77777777" w:rsidTr="00DD2645">
        <w:tc>
          <w:tcPr>
            <w:tcW w:w="4962" w:type="dxa"/>
            <w:gridSpan w:val="4"/>
            <w:tcBorders>
              <w:top w:val="single" w:sz="4" w:space="0" w:color="auto"/>
              <w:left w:val="nil"/>
              <w:bottom w:val="single" w:sz="4" w:space="0" w:color="auto"/>
              <w:right w:val="nil"/>
            </w:tcBorders>
            <w:hideMark/>
          </w:tcPr>
          <w:p w14:paraId="1F113709" w14:textId="77777777" w:rsidR="00DD2645" w:rsidRPr="00DD2645" w:rsidRDefault="00DD2645" w:rsidP="00DD2645">
            <w:r w:rsidRPr="00DD2645">
              <w:t xml:space="preserve">There are no </w:t>
            </w:r>
            <w:r w:rsidRPr="00DD2645">
              <w:rPr>
                <w:i/>
                <w:iCs/>
              </w:rPr>
              <w:t>annunciators</w:t>
            </w:r>
            <w:r w:rsidRPr="00DD2645">
              <w:t xml:space="preserve"> or </w:t>
            </w:r>
            <w:r w:rsidRPr="00DD2645">
              <w:rPr>
                <w:i/>
                <w:iCs/>
              </w:rPr>
              <w:t>sequential displays</w:t>
            </w:r>
            <w:r w:rsidRPr="00DD2645">
              <w:t xml:space="preserve"> on this system</w:t>
            </w:r>
          </w:p>
        </w:tc>
        <w:tc>
          <w:tcPr>
            <w:tcW w:w="567" w:type="dxa"/>
            <w:tcBorders>
              <w:top w:val="single" w:sz="4" w:space="0" w:color="auto"/>
              <w:left w:val="nil"/>
              <w:bottom w:val="single" w:sz="4" w:space="0" w:color="auto"/>
              <w:right w:val="nil"/>
            </w:tcBorders>
            <w:shd w:val="clear" w:color="auto" w:fill="F2F2F2" w:themeFill="background1" w:themeFillShade="F2"/>
            <w:vAlign w:val="center"/>
            <w:hideMark/>
          </w:tcPr>
          <w:p w14:paraId="727923C4" w14:textId="77777777" w:rsidR="00DD2645" w:rsidRPr="00DD2645" w:rsidRDefault="00DD2645" w:rsidP="00DD2645">
            <w:pPr>
              <w:rPr>
                <w:lang w:eastAsia="en-CA"/>
              </w:rPr>
            </w:pPr>
            <w:sdt>
              <w:sdtPr>
                <w:rPr>
                  <w:lang w:eastAsia="en-CA"/>
                </w:rPr>
                <w:id w:val="241145059"/>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271" w:type="dxa"/>
            <w:gridSpan w:val="7"/>
            <w:tcBorders>
              <w:top w:val="single" w:sz="4" w:space="0" w:color="auto"/>
              <w:left w:val="nil"/>
              <w:bottom w:val="single" w:sz="4" w:space="0" w:color="auto"/>
              <w:right w:val="nil"/>
            </w:tcBorders>
          </w:tcPr>
          <w:p w14:paraId="2C5E0BB1" w14:textId="77777777" w:rsidR="00DD2645" w:rsidRPr="00DD2645" w:rsidRDefault="00DD2645" w:rsidP="00DD2645">
            <w:pPr>
              <w:rPr>
                <w:lang w:eastAsia="en-CA"/>
              </w:rPr>
            </w:pPr>
          </w:p>
        </w:tc>
      </w:tr>
      <w:tr w:rsidR="00DD2645" w:rsidRPr="00DD2645" w14:paraId="415023D7" w14:textId="77777777" w:rsidTr="00DD2645">
        <w:tc>
          <w:tcPr>
            <w:tcW w:w="3402" w:type="dxa"/>
            <w:gridSpan w:val="2"/>
            <w:tcBorders>
              <w:top w:val="single" w:sz="4" w:space="0" w:color="auto"/>
              <w:left w:val="nil"/>
              <w:bottom w:val="single" w:sz="4" w:space="0" w:color="auto"/>
              <w:right w:val="nil"/>
            </w:tcBorders>
            <w:hideMark/>
          </w:tcPr>
          <w:p w14:paraId="4881C62A" w14:textId="77777777" w:rsidR="00DD2645" w:rsidRPr="00DD2645" w:rsidRDefault="00DD2645" w:rsidP="00DD2645">
            <w:r w:rsidRPr="00DD2645">
              <w:rPr>
                <w:i/>
                <w:iCs/>
              </w:rPr>
              <w:t xml:space="preserve">Annunciator </w:t>
            </w:r>
            <w:r w:rsidRPr="00DD2645">
              <w:t xml:space="preserve">or </w:t>
            </w:r>
            <w:r w:rsidRPr="00DD2645">
              <w:rPr>
                <w:i/>
                <w:iCs/>
              </w:rPr>
              <w:t>sequential display</w:t>
            </w:r>
            <w:r w:rsidRPr="00DD2645">
              <w:t xml:space="preserve"> location:</w:t>
            </w:r>
          </w:p>
        </w:tc>
        <w:tc>
          <w:tcPr>
            <w:tcW w:w="7398" w:type="dxa"/>
            <w:gridSpan w:val="10"/>
            <w:tcBorders>
              <w:top w:val="single" w:sz="4" w:space="0" w:color="auto"/>
              <w:left w:val="nil"/>
              <w:bottom w:val="single" w:sz="4" w:space="0" w:color="auto"/>
              <w:right w:val="nil"/>
            </w:tcBorders>
            <w:shd w:val="clear" w:color="auto" w:fill="F2F2F2" w:themeFill="background1" w:themeFillShade="F2"/>
            <w:hideMark/>
          </w:tcPr>
          <w:p w14:paraId="359C1EA3" w14:textId="77777777" w:rsidR="00DD2645" w:rsidRPr="00DD2645" w:rsidRDefault="00DD2645" w:rsidP="00DD2645">
            <w:pPr>
              <w:rPr>
                <w:lang w:eastAsia="en-CA"/>
              </w:rPr>
            </w:pPr>
            <w:sdt>
              <w:sdtPr>
                <w:rPr>
                  <w:lang w:eastAsia="en-CA"/>
                </w:rPr>
                <w:id w:val="624195618"/>
                <w:placeholder>
                  <w:docPart w:val="5979D6D1A6D04B17B2C976820A514B37"/>
                </w:placeholder>
              </w:sdtPr>
              <w:sdtContent>
                <w:r w:rsidRPr="00DD2645">
                  <w:rPr>
                    <w:lang w:eastAsia="en-CA"/>
                  </w:rPr>
                  <w:t xml:space="preserve"> </w:t>
                </w:r>
                <w:proofErr w:type="spellStart"/>
                <w:r w:rsidRPr="00DD2645">
                  <w:rPr>
                    <w:lang w:eastAsia="en-CA"/>
                  </w:rPr>
                  <w:t>Freshco</w:t>
                </w:r>
                <w:proofErr w:type="spellEnd"/>
                <w:r w:rsidRPr="00DD2645">
                  <w:rPr>
                    <w:lang w:eastAsia="en-CA"/>
                  </w:rPr>
                  <w:t xml:space="preserve"> Main Entrance</w:t>
                </w:r>
              </w:sdtContent>
            </w:sdt>
          </w:p>
        </w:tc>
      </w:tr>
      <w:tr w:rsidR="00DD2645" w:rsidRPr="00DD2645" w14:paraId="74D083EE" w14:textId="77777777" w:rsidTr="00DD2645">
        <w:tc>
          <w:tcPr>
            <w:tcW w:w="3828" w:type="dxa"/>
            <w:gridSpan w:val="3"/>
            <w:tcBorders>
              <w:top w:val="single" w:sz="4" w:space="0" w:color="auto"/>
              <w:left w:val="nil"/>
              <w:bottom w:val="single" w:sz="4" w:space="0" w:color="auto"/>
              <w:right w:val="nil"/>
            </w:tcBorders>
            <w:hideMark/>
          </w:tcPr>
          <w:p w14:paraId="3A7BB3AA" w14:textId="77777777" w:rsidR="00DD2645" w:rsidRPr="00DD2645" w:rsidRDefault="00DD2645" w:rsidP="00DD2645">
            <w:r w:rsidRPr="00DD2645">
              <w:rPr>
                <w:i/>
                <w:iCs/>
              </w:rPr>
              <w:t xml:space="preserve">Annunciator </w:t>
            </w:r>
            <w:r w:rsidRPr="00DD2645">
              <w:t xml:space="preserve">or </w:t>
            </w:r>
            <w:r w:rsidRPr="00DD2645">
              <w:rPr>
                <w:i/>
                <w:iCs/>
              </w:rPr>
              <w:t>sequential display</w:t>
            </w:r>
            <w:r w:rsidRPr="00DD2645">
              <w:t xml:space="preserve"> identification:</w:t>
            </w:r>
          </w:p>
        </w:tc>
        <w:tc>
          <w:tcPr>
            <w:tcW w:w="6972" w:type="dxa"/>
            <w:gridSpan w:val="9"/>
            <w:tcBorders>
              <w:top w:val="single" w:sz="4" w:space="0" w:color="auto"/>
              <w:left w:val="nil"/>
              <w:bottom w:val="single" w:sz="4" w:space="0" w:color="auto"/>
              <w:right w:val="nil"/>
            </w:tcBorders>
            <w:shd w:val="clear" w:color="auto" w:fill="F2F2F2" w:themeFill="background1" w:themeFillShade="F2"/>
            <w:hideMark/>
          </w:tcPr>
          <w:p w14:paraId="36A86251" w14:textId="77777777" w:rsidR="00DD2645" w:rsidRPr="00DD2645" w:rsidRDefault="00DD2645" w:rsidP="00DD2645">
            <w:pPr>
              <w:rPr>
                <w:lang w:eastAsia="en-CA"/>
              </w:rPr>
            </w:pPr>
            <w:sdt>
              <w:sdtPr>
                <w:rPr>
                  <w:lang w:eastAsia="en-CA"/>
                </w:rPr>
                <w:id w:val="298496642"/>
                <w:placeholder>
                  <w:docPart w:val="B51BBCDA37F94C5C85A715015360430C"/>
                </w:placeholder>
              </w:sdtPr>
              <w:sdtContent>
                <w:r w:rsidRPr="00DD2645">
                  <w:rPr>
                    <w:lang w:eastAsia="en-CA"/>
                  </w:rPr>
                  <w:t xml:space="preserve"> 3-Ann</w:t>
                </w:r>
              </w:sdtContent>
            </w:sdt>
          </w:p>
        </w:tc>
      </w:tr>
      <w:tr w:rsidR="00DD2645" w:rsidRPr="00DD2645" w14:paraId="00453E62" w14:textId="77777777" w:rsidTr="00DD2645">
        <w:tc>
          <w:tcPr>
            <w:tcW w:w="567" w:type="dxa"/>
            <w:tcBorders>
              <w:top w:val="single" w:sz="4" w:space="0" w:color="auto"/>
              <w:left w:val="nil"/>
              <w:bottom w:val="single" w:sz="4" w:space="0" w:color="auto"/>
              <w:right w:val="single" w:sz="4" w:space="0" w:color="auto"/>
            </w:tcBorders>
            <w:vAlign w:val="center"/>
            <w:hideMark/>
          </w:tcPr>
          <w:p w14:paraId="7E623EBD" w14:textId="77777777" w:rsidR="00DD2645" w:rsidRPr="00DD2645" w:rsidRDefault="00DD2645" w:rsidP="00DD2645">
            <w:r w:rsidRPr="00DD2645">
              <w:t>A</w:t>
            </w:r>
          </w:p>
        </w:tc>
        <w:tc>
          <w:tcPr>
            <w:tcW w:w="6804" w:type="dxa"/>
            <w:gridSpan w:val="5"/>
            <w:tcBorders>
              <w:top w:val="single" w:sz="4" w:space="0" w:color="auto"/>
              <w:left w:val="single" w:sz="4" w:space="0" w:color="auto"/>
              <w:bottom w:val="single" w:sz="4" w:space="0" w:color="auto"/>
              <w:right w:val="single" w:sz="4" w:space="0" w:color="auto"/>
            </w:tcBorders>
            <w:hideMark/>
          </w:tcPr>
          <w:p w14:paraId="1A0DCD7A" w14:textId="77777777" w:rsidR="00DD2645" w:rsidRPr="00DD2645" w:rsidRDefault="00DD2645" w:rsidP="00DD2645">
            <w:r w:rsidRPr="00DD2645">
              <w:t>Power ‘on’ indicator operates</w:t>
            </w:r>
          </w:p>
        </w:tc>
        <w:tc>
          <w:tcPr>
            <w:tcW w:w="567" w:type="dxa"/>
            <w:tcBorders>
              <w:top w:val="single" w:sz="4" w:space="0" w:color="auto"/>
              <w:left w:val="single" w:sz="4" w:space="0" w:color="auto"/>
              <w:bottom w:val="single" w:sz="4" w:space="0" w:color="auto"/>
              <w:right w:val="nil"/>
            </w:tcBorders>
            <w:vAlign w:val="center"/>
            <w:hideMark/>
          </w:tcPr>
          <w:p w14:paraId="1E907BB1"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7E5FBE3" w14:textId="77777777" w:rsidR="00DD2645" w:rsidRPr="00DD2645" w:rsidRDefault="00DD2645" w:rsidP="00DD2645">
            <w:sdt>
              <w:sdtPr>
                <w:rPr>
                  <w:lang w:eastAsia="en-CA"/>
                </w:rPr>
                <w:id w:val="-2066011695"/>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3CFCEAFD"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DCFB63D" w14:textId="77777777" w:rsidR="00DD2645" w:rsidRPr="00DD2645" w:rsidRDefault="00DD2645" w:rsidP="00DD2645">
            <w:sdt>
              <w:sdtPr>
                <w:rPr>
                  <w:lang w:eastAsia="en-CA"/>
                </w:rPr>
                <w:id w:val="-1762515159"/>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348F2331"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7245F141" w14:textId="77777777" w:rsidR="00DD2645" w:rsidRPr="00DD2645" w:rsidRDefault="00DD2645" w:rsidP="00DD2645">
            <w:sdt>
              <w:sdtPr>
                <w:rPr>
                  <w:lang w:eastAsia="en-CA"/>
                </w:rPr>
                <w:id w:val="-1436277165"/>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78816142" w14:textId="77777777" w:rsidTr="00DD2645">
        <w:tc>
          <w:tcPr>
            <w:tcW w:w="567" w:type="dxa"/>
            <w:tcBorders>
              <w:top w:val="single" w:sz="4" w:space="0" w:color="auto"/>
              <w:left w:val="nil"/>
              <w:bottom w:val="single" w:sz="4" w:space="0" w:color="auto"/>
              <w:right w:val="single" w:sz="4" w:space="0" w:color="auto"/>
            </w:tcBorders>
            <w:vAlign w:val="center"/>
            <w:hideMark/>
          </w:tcPr>
          <w:p w14:paraId="7B76DB23" w14:textId="77777777" w:rsidR="00DD2645" w:rsidRPr="00DD2645" w:rsidRDefault="00DD2645" w:rsidP="00DD2645">
            <w:r w:rsidRPr="00DD2645">
              <w:t>B</w:t>
            </w:r>
          </w:p>
        </w:tc>
        <w:tc>
          <w:tcPr>
            <w:tcW w:w="6804" w:type="dxa"/>
            <w:gridSpan w:val="5"/>
            <w:tcBorders>
              <w:top w:val="single" w:sz="4" w:space="0" w:color="auto"/>
              <w:left w:val="single" w:sz="4" w:space="0" w:color="auto"/>
              <w:bottom w:val="single" w:sz="4" w:space="0" w:color="auto"/>
              <w:right w:val="single" w:sz="4" w:space="0" w:color="auto"/>
            </w:tcBorders>
            <w:hideMark/>
          </w:tcPr>
          <w:p w14:paraId="19C1CDFF" w14:textId="77777777" w:rsidR="00DD2645" w:rsidRPr="00DD2645" w:rsidRDefault="00DD2645" w:rsidP="00DD2645">
            <w:r w:rsidRPr="00DD2645">
              <w:t xml:space="preserve">Individual alarm and supervisory </w:t>
            </w:r>
            <w:r w:rsidRPr="00DD2645">
              <w:rPr>
                <w:i/>
                <w:iCs/>
              </w:rPr>
              <w:t>zone</w:t>
            </w:r>
            <w:r w:rsidRPr="00DD2645">
              <w:t xml:space="preserve"> designation labels are properly identified.</w:t>
            </w:r>
          </w:p>
        </w:tc>
        <w:tc>
          <w:tcPr>
            <w:tcW w:w="567" w:type="dxa"/>
            <w:tcBorders>
              <w:top w:val="single" w:sz="4" w:space="0" w:color="auto"/>
              <w:left w:val="single" w:sz="4" w:space="0" w:color="auto"/>
              <w:bottom w:val="single" w:sz="4" w:space="0" w:color="auto"/>
              <w:right w:val="nil"/>
            </w:tcBorders>
            <w:vAlign w:val="center"/>
            <w:hideMark/>
          </w:tcPr>
          <w:p w14:paraId="3B08704D"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DC90A72" w14:textId="77777777" w:rsidR="00DD2645" w:rsidRPr="00DD2645" w:rsidRDefault="00DD2645" w:rsidP="00DD2645">
            <w:pPr>
              <w:rPr>
                <w:lang w:eastAsia="en-CA"/>
              </w:rPr>
            </w:pPr>
            <w:sdt>
              <w:sdtPr>
                <w:rPr>
                  <w:lang w:eastAsia="en-CA"/>
                </w:rPr>
                <w:id w:val="-1776558298"/>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34A29467"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C23F6DA" w14:textId="77777777" w:rsidR="00DD2645" w:rsidRPr="00DD2645" w:rsidRDefault="00DD2645" w:rsidP="00DD2645">
            <w:pPr>
              <w:rPr>
                <w:lang w:eastAsia="en-CA"/>
              </w:rPr>
            </w:pPr>
            <w:sdt>
              <w:sdtPr>
                <w:rPr>
                  <w:lang w:eastAsia="en-CA"/>
                </w:rPr>
                <w:id w:val="833341918"/>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6AC1F551"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2DED0263" w14:textId="77777777" w:rsidR="00DD2645" w:rsidRPr="00DD2645" w:rsidRDefault="00DD2645" w:rsidP="00DD2645">
            <w:pPr>
              <w:rPr>
                <w:lang w:eastAsia="en-CA"/>
              </w:rPr>
            </w:pPr>
            <w:sdt>
              <w:sdtPr>
                <w:rPr>
                  <w:lang w:eastAsia="en-CA"/>
                </w:rPr>
                <w:id w:val="-1455088685"/>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16E0A9F5" w14:textId="77777777" w:rsidTr="00DD2645">
        <w:tc>
          <w:tcPr>
            <w:tcW w:w="567" w:type="dxa"/>
            <w:tcBorders>
              <w:top w:val="single" w:sz="4" w:space="0" w:color="auto"/>
              <w:left w:val="nil"/>
              <w:bottom w:val="single" w:sz="4" w:space="0" w:color="auto"/>
              <w:right w:val="single" w:sz="4" w:space="0" w:color="auto"/>
            </w:tcBorders>
            <w:vAlign w:val="center"/>
            <w:hideMark/>
          </w:tcPr>
          <w:p w14:paraId="167D2441" w14:textId="77777777" w:rsidR="00DD2645" w:rsidRPr="00DD2645" w:rsidRDefault="00DD2645" w:rsidP="00DD2645">
            <w:r w:rsidRPr="00DD2645">
              <w:t>C</w:t>
            </w:r>
          </w:p>
        </w:tc>
        <w:tc>
          <w:tcPr>
            <w:tcW w:w="6804" w:type="dxa"/>
            <w:gridSpan w:val="5"/>
            <w:tcBorders>
              <w:top w:val="single" w:sz="4" w:space="0" w:color="auto"/>
              <w:left w:val="single" w:sz="4" w:space="0" w:color="auto"/>
              <w:bottom w:val="single" w:sz="4" w:space="0" w:color="auto"/>
              <w:right w:val="single" w:sz="4" w:space="0" w:color="auto"/>
            </w:tcBorders>
            <w:hideMark/>
          </w:tcPr>
          <w:p w14:paraId="59E48E14" w14:textId="77777777" w:rsidR="00DD2645" w:rsidRPr="00DD2645" w:rsidRDefault="00DD2645" w:rsidP="00DD2645">
            <w:r w:rsidRPr="00DD2645">
              <w:t>Where individual devices are also annunciated confirm the individual alarm and supervisory indications are properly identified.</w:t>
            </w:r>
          </w:p>
        </w:tc>
        <w:tc>
          <w:tcPr>
            <w:tcW w:w="567" w:type="dxa"/>
            <w:tcBorders>
              <w:top w:val="single" w:sz="4" w:space="0" w:color="auto"/>
              <w:left w:val="single" w:sz="4" w:space="0" w:color="auto"/>
              <w:bottom w:val="single" w:sz="4" w:space="0" w:color="auto"/>
              <w:right w:val="nil"/>
            </w:tcBorders>
            <w:vAlign w:val="center"/>
            <w:hideMark/>
          </w:tcPr>
          <w:p w14:paraId="302B8582"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0ADA9D1" w14:textId="77777777" w:rsidR="00DD2645" w:rsidRPr="00DD2645" w:rsidRDefault="00DD2645" w:rsidP="00DD2645">
            <w:pPr>
              <w:rPr>
                <w:lang w:eastAsia="en-CA"/>
              </w:rPr>
            </w:pPr>
            <w:sdt>
              <w:sdtPr>
                <w:rPr>
                  <w:lang w:eastAsia="en-CA"/>
                </w:rPr>
                <w:id w:val="-905835821"/>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71586561"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7362BC1" w14:textId="77777777" w:rsidR="00DD2645" w:rsidRPr="00DD2645" w:rsidRDefault="00DD2645" w:rsidP="00DD2645">
            <w:pPr>
              <w:rPr>
                <w:lang w:eastAsia="en-CA"/>
              </w:rPr>
            </w:pPr>
            <w:sdt>
              <w:sdtPr>
                <w:rPr>
                  <w:lang w:eastAsia="en-CA"/>
                </w:rPr>
                <w:id w:val="-1920314208"/>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4396C26"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49F6A9E6" w14:textId="77777777" w:rsidR="00DD2645" w:rsidRPr="00DD2645" w:rsidRDefault="00DD2645" w:rsidP="00DD2645">
            <w:pPr>
              <w:rPr>
                <w:lang w:eastAsia="en-CA"/>
              </w:rPr>
            </w:pPr>
            <w:sdt>
              <w:sdtPr>
                <w:rPr>
                  <w:lang w:eastAsia="en-CA"/>
                </w:rPr>
                <w:id w:val="-464969969"/>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24B984D1" w14:textId="77777777" w:rsidTr="00DD2645">
        <w:tc>
          <w:tcPr>
            <w:tcW w:w="567" w:type="dxa"/>
            <w:tcBorders>
              <w:top w:val="single" w:sz="4" w:space="0" w:color="auto"/>
              <w:left w:val="nil"/>
              <w:bottom w:val="single" w:sz="4" w:space="0" w:color="auto"/>
              <w:right w:val="single" w:sz="4" w:space="0" w:color="auto"/>
            </w:tcBorders>
            <w:vAlign w:val="center"/>
            <w:hideMark/>
          </w:tcPr>
          <w:p w14:paraId="43E4E7D5" w14:textId="77777777" w:rsidR="00DD2645" w:rsidRPr="00DD2645" w:rsidRDefault="00DD2645" w:rsidP="00DD2645">
            <w:r w:rsidRPr="00DD2645">
              <w:t>D</w:t>
            </w:r>
          </w:p>
        </w:tc>
        <w:tc>
          <w:tcPr>
            <w:tcW w:w="6804" w:type="dxa"/>
            <w:gridSpan w:val="5"/>
            <w:tcBorders>
              <w:top w:val="single" w:sz="4" w:space="0" w:color="auto"/>
              <w:left w:val="single" w:sz="4" w:space="0" w:color="auto"/>
              <w:bottom w:val="single" w:sz="4" w:space="0" w:color="auto"/>
              <w:right w:val="single" w:sz="4" w:space="0" w:color="auto"/>
            </w:tcBorders>
            <w:hideMark/>
          </w:tcPr>
          <w:p w14:paraId="3F9EA953" w14:textId="77777777" w:rsidR="00DD2645" w:rsidRPr="00DD2645" w:rsidRDefault="00DD2645" w:rsidP="00DD2645">
            <w:r w:rsidRPr="00DD2645">
              <w:t xml:space="preserve">Where active and </w:t>
            </w:r>
            <w:r w:rsidRPr="00DD2645">
              <w:rPr>
                <w:i/>
                <w:iCs/>
              </w:rPr>
              <w:t>supporting field devices</w:t>
            </w:r>
            <w:r w:rsidRPr="00DD2645">
              <w:t xml:space="preserve"> are utilized, the device location and programmed device label/descriptor shall be confirmed.</w:t>
            </w:r>
          </w:p>
        </w:tc>
        <w:tc>
          <w:tcPr>
            <w:tcW w:w="567" w:type="dxa"/>
            <w:tcBorders>
              <w:top w:val="single" w:sz="4" w:space="0" w:color="auto"/>
              <w:left w:val="single" w:sz="4" w:space="0" w:color="auto"/>
              <w:bottom w:val="single" w:sz="4" w:space="0" w:color="auto"/>
              <w:right w:val="nil"/>
            </w:tcBorders>
            <w:vAlign w:val="center"/>
            <w:hideMark/>
          </w:tcPr>
          <w:p w14:paraId="44D2B1EA"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20032E6" w14:textId="77777777" w:rsidR="00DD2645" w:rsidRPr="00DD2645" w:rsidRDefault="00DD2645" w:rsidP="00DD2645">
            <w:pPr>
              <w:rPr>
                <w:lang w:eastAsia="en-CA"/>
              </w:rPr>
            </w:pPr>
            <w:sdt>
              <w:sdtPr>
                <w:rPr>
                  <w:lang w:eastAsia="en-CA"/>
                </w:rPr>
                <w:id w:val="-931042920"/>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3CAD9A0A"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AFB4E77" w14:textId="77777777" w:rsidR="00DD2645" w:rsidRPr="00DD2645" w:rsidRDefault="00DD2645" w:rsidP="00DD2645">
            <w:pPr>
              <w:rPr>
                <w:lang w:eastAsia="en-CA"/>
              </w:rPr>
            </w:pPr>
            <w:sdt>
              <w:sdtPr>
                <w:rPr>
                  <w:lang w:eastAsia="en-CA"/>
                </w:rPr>
                <w:id w:val="1092591734"/>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45FE2D75"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4322AFA7" w14:textId="77777777" w:rsidR="00DD2645" w:rsidRPr="00DD2645" w:rsidRDefault="00DD2645" w:rsidP="00DD2645">
            <w:pPr>
              <w:rPr>
                <w:lang w:eastAsia="en-CA"/>
              </w:rPr>
            </w:pPr>
            <w:sdt>
              <w:sdtPr>
                <w:rPr>
                  <w:lang w:eastAsia="en-CA"/>
                </w:rPr>
                <w:id w:val="1015582465"/>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1EAC6CF9" w14:textId="77777777" w:rsidTr="00DD2645">
        <w:tc>
          <w:tcPr>
            <w:tcW w:w="567" w:type="dxa"/>
            <w:tcBorders>
              <w:top w:val="single" w:sz="4" w:space="0" w:color="auto"/>
              <w:left w:val="nil"/>
              <w:bottom w:val="single" w:sz="4" w:space="0" w:color="auto"/>
              <w:right w:val="single" w:sz="4" w:space="0" w:color="auto"/>
            </w:tcBorders>
            <w:vAlign w:val="center"/>
            <w:hideMark/>
          </w:tcPr>
          <w:p w14:paraId="7C291605" w14:textId="77777777" w:rsidR="00DD2645" w:rsidRPr="00DD2645" w:rsidRDefault="00DD2645" w:rsidP="00DD2645">
            <w:r w:rsidRPr="00DD2645">
              <w:t>E</w:t>
            </w:r>
          </w:p>
        </w:tc>
        <w:tc>
          <w:tcPr>
            <w:tcW w:w="6804" w:type="dxa"/>
            <w:gridSpan w:val="5"/>
            <w:tcBorders>
              <w:top w:val="single" w:sz="4" w:space="0" w:color="auto"/>
              <w:left w:val="single" w:sz="4" w:space="0" w:color="auto"/>
              <w:bottom w:val="single" w:sz="4" w:space="0" w:color="auto"/>
              <w:right w:val="single" w:sz="4" w:space="0" w:color="auto"/>
            </w:tcBorders>
            <w:hideMark/>
          </w:tcPr>
          <w:p w14:paraId="4F3EC4B0" w14:textId="77777777" w:rsidR="00DD2645" w:rsidRPr="00DD2645" w:rsidRDefault="00DD2645" w:rsidP="00DD2645">
            <w:r w:rsidRPr="00DD2645">
              <w:t xml:space="preserve">Common </w:t>
            </w:r>
            <w:r w:rsidRPr="00DD2645">
              <w:rPr>
                <w:i/>
                <w:iCs/>
              </w:rPr>
              <w:t>trouble signal</w:t>
            </w:r>
            <w:r w:rsidRPr="00DD2645">
              <w:t xml:space="preserve"> operates.</w:t>
            </w:r>
          </w:p>
        </w:tc>
        <w:tc>
          <w:tcPr>
            <w:tcW w:w="567" w:type="dxa"/>
            <w:tcBorders>
              <w:top w:val="single" w:sz="4" w:space="0" w:color="auto"/>
              <w:left w:val="single" w:sz="4" w:space="0" w:color="auto"/>
              <w:bottom w:val="single" w:sz="4" w:space="0" w:color="auto"/>
              <w:right w:val="nil"/>
            </w:tcBorders>
            <w:vAlign w:val="center"/>
            <w:hideMark/>
          </w:tcPr>
          <w:p w14:paraId="360C6BFB"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5974012" w14:textId="77777777" w:rsidR="00DD2645" w:rsidRPr="00DD2645" w:rsidRDefault="00DD2645" w:rsidP="00DD2645">
            <w:pPr>
              <w:rPr>
                <w:lang w:eastAsia="en-CA"/>
              </w:rPr>
            </w:pPr>
            <w:sdt>
              <w:sdtPr>
                <w:rPr>
                  <w:lang w:eastAsia="en-CA"/>
                </w:rPr>
                <w:id w:val="1791012695"/>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6681BBBE"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A0C53A0" w14:textId="77777777" w:rsidR="00DD2645" w:rsidRPr="00DD2645" w:rsidRDefault="00DD2645" w:rsidP="00DD2645">
            <w:pPr>
              <w:rPr>
                <w:lang w:eastAsia="en-CA"/>
              </w:rPr>
            </w:pPr>
            <w:sdt>
              <w:sdtPr>
                <w:rPr>
                  <w:lang w:eastAsia="en-CA"/>
                </w:rPr>
                <w:id w:val="155127302"/>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65F0CE4E"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6227747B" w14:textId="77777777" w:rsidR="00DD2645" w:rsidRPr="00DD2645" w:rsidRDefault="00DD2645" w:rsidP="00DD2645">
            <w:pPr>
              <w:rPr>
                <w:lang w:eastAsia="en-CA"/>
              </w:rPr>
            </w:pPr>
            <w:sdt>
              <w:sdtPr>
                <w:rPr>
                  <w:lang w:eastAsia="en-CA"/>
                </w:rPr>
                <w:id w:val="1067458022"/>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4AC8847A" w14:textId="77777777" w:rsidTr="00DD2645">
        <w:tc>
          <w:tcPr>
            <w:tcW w:w="567" w:type="dxa"/>
            <w:tcBorders>
              <w:top w:val="single" w:sz="4" w:space="0" w:color="auto"/>
              <w:left w:val="nil"/>
              <w:bottom w:val="single" w:sz="4" w:space="0" w:color="auto"/>
              <w:right w:val="single" w:sz="4" w:space="0" w:color="auto"/>
            </w:tcBorders>
            <w:vAlign w:val="center"/>
            <w:hideMark/>
          </w:tcPr>
          <w:p w14:paraId="57DD6193" w14:textId="77777777" w:rsidR="00DD2645" w:rsidRPr="00DD2645" w:rsidRDefault="00DD2645" w:rsidP="00DD2645">
            <w:r w:rsidRPr="00DD2645">
              <w:t>F</w:t>
            </w:r>
          </w:p>
        </w:tc>
        <w:tc>
          <w:tcPr>
            <w:tcW w:w="6804" w:type="dxa"/>
            <w:gridSpan w:val="5"/>
            <w:tcBorders>
              <w:top w:val="single" w:sz="4" w:space="0" w:color="auto"/>
              <w:left w:val="single" w:sz="4" w:space="0" w:color="auto"/>
              <w:bottom w:val="single" w:sz="4" w:space="0" w:color="auto"/>
              <w:right w:val="single" w:sz="4" w:space="0" w:color="auto"/>
            </w:tcBorders>
            <w:hideMark/>
          </w:tcPr>
          <w:p w14:paraId="62F52B6D" w14:textId="77777777" w:rsidR="00DD2645" w:rsidRPr="00DD2645" w:rsidRDefault="00DD2645" w:rsidP="00DD2645">
            <w:r w:rsidRPr="00DD2645">
              <w:t xml:space="preserve">Visual indicator </w:t>
            </w:r>
            <w:r w:rsidRPr="00DD2645">
              <w:rPr>
                <w:i/>
                <w:iCs/>
              </w:rPr>
              <w:t>test</w:t>
            </w:r>
            <w:r w:rsidRPr="00DD2645">
              <w:t xml:space="preserve"> (lamp </w:t>
            </w:r>
            <w:r w:rsidRPr="00DD2645">
              <w:rPr>
                <w:i/>
                <w:iCs/>
              </w:rPr>
              <w:t>test</w:t>
            </w:r>
            <w:r w:rsidRPr="00DD2645">
              <w:t>) operates.</w:t>
            </w:r>
          </w:p>
        </w:tc>
        <w:tc>
          <w:tcPr>
            <w:tcW w:w="567" w:type="dxa"/>
            <w:tcBorders>
              <w:top w:val="single" w:sz="4" w:space="0" w:color="auto"/>
              <w:left w:val="single" w:sz="4" w:space="0" w:color="auto"/>
              <w:bottom w:val="single" w:sz="4" w:space="0" w:color="auto"/>
              <w:right w:val="nil"/>
            </w:tcBorders>
            <w:vAlign w:val="center"/>
            <w:hideMark/>
          </w:tcPr>
          <w:p w14:paraId="728FEB6E"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647DE50" w14:textId="77777777" w:rsidR="00DD2645" w:rsidRPr="00DD2645" w:rsidRDefault="00DD2645" w:rsidP="00DD2645">
            <w:pPr>
              <w:rPr>
                <w:lang w:eastAsia="en-CA"/>
              </w:rPr>
            </w:pPr>
            <w:sdt>
              <w:sdtPr>
                <w:rPr>
                  <w:lang w:eastAsia="en-CA"/>
                </w:rPr>
                <w:id w:val="1075018356"/>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5E286692"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EF3E221" w14:textId="77777777" w:rsidR="00DD2645" w:rsidRPr="00DD2645" w:rsidRDefault="00DD2645" w:rsidP="00DD2645">
            <w:pPr>
              <w:rPr>
                <w:lang w:eastAsia="en-CA"/>
              </w:rPr>
            </w:pPr>
            <w:sdt>
              <w:sdtPr>
                <w:rPr>
                  <w:lang w:eastAsia="en-CA"/>
                </w:rPr>
                <w:id w:val="211704245"/>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7D36E5D3"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3E1BC7B0" w14:textId="77777777" w:rsidR="00DD2645" w:rsidRPr="00DD2645" w:rsidRDefault="00DD2645" w:rsidP="00DD2645">
            <w:pPr>
              <w:rPr>
                <w:lang w:eastAsia="en-CA"/>
              </w:rPr>
            </w:pPr>
            <w:sdt>
              <w:sdtPr>
                <w:rPr>
                  <w:lang w:eastAsia="en-CA"/>
                </w:rPr>
                <w:id w:val="-921487604"/>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388189D5" w14:textId="77777777" w:rsidTr="00DD2645">
        <w:tc>
          <w:tcPr>
            <w:tcW w:w="567" w:type="dxa"/>
            <w:tcBorders>
              <w:top w:val="single" w:sz="4" w:space="0" w:color="auto"/>
              <w:left w:val="nil"/>
              <w:bottom w:val="single" w:sz="4" w:space="0" w:color="auto"/>
              <w:right w:val="single" w:sz="4" w:space="0" w:color="auto"/>
            </w:tcBorders>
            <w:vAlign w:val="center"/>
            <w:hideMark/>
          </w:tcPr>
          <w:p w14:paraId="098F187C" w14:textId="77777777" w:rsidR="00DD2645" w:rsidRPr="00DD2645" w:rsidRDefault="00DD2645" w:rsidP="00DD2645">
            <w:r w:rsidRPr="00DD2645">
              <w:t>G</w:t>
            </w:r>
          </w:p>
        </w:tc>
        <w:tc>
          <w:tcPr>
            <w:tcW w:w="6804" w:type="dxa"/>
            <w:gridSpan w:val="5"/>
            <w:tcBorders>
              <w:top w:val="single" w:sz="4" w:space="0" w:color="auto"/>
              <w:left w:val="single" w:sz="4" w:space="0" w:color="auto"/>
              <w:bottom w:val="single" w:sz="4" w:space="0" w:color="auto"/>
              <w:right w:val="single" w:sz="4" w:space="0" w:color="auto"/>
            </w:tcBorders>
            <w:hideMark/>
          </w:tcPr>
          <w:p w14:paraId="51AB108E" w14:textId="77777777" w:rsidR="00DD2645" w:rsidRPr="00DD2645" w:rsidRDefault="00DD2645" w:rsidP="00DD2645">
            <w:r w:rsidRPr="00DD2645">
              <w:t xml:space="preserve">Input wiring from </w:t>
            </w:r>
            <w:r w:rsidRPr="00DD2645">
              <w:rPr>
                <w:i/>
                <w:iCs/>
              </w:rPr>
              <w:t>control unit</w:t>
            </w:r>
            <w:r w:rsidRPr="00DD2645">
              <w:t xml:space="preserve"> or </w:t>
            </w:r>
            <w:r w:rsidRPr="00DD2645">
              <w:rPr>
                <w:i/>
                <w:iCs/>
              </w:rPr>
              <w:t>transponder</w:t>
            </w:r>
            <w:r w:rsidRPr="00DD2645">
              <w:t xml:space="preserve"> is supervised.</w:t>
            </w:r>
          </w:p>
        </w:tc>
        <w:tc>
          <w:tcPr>
            <w:tcW w:w="567" w:type="dxa"/>
            <w:tcBorders>
              <w:top w:val="single" w:sz="4" w:space="0" w:color="auto"/>
              <w:left w:val="single" w:sz="4" w:space="0" w:color="auto"/>
              <w:bottom w:val="single" w:sz="4" w:space="0" w:color="auto"/>
              <w:right w:val="nil"/>
            </w:tcBorders>
            <w:vAlign w:val="center"/>
            <w:hideMark/>
          </w:tcPr>
          <w:p w14:paraId="2AA70AAD"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55168AF" w14:textId="77777777" w:rsidR="00DD2645" w:rsidRPr="00DD2645" w:rsidRDefault="00DD2645" w:rsidP="00DD2645">
            <w:pPr>
              <w:rPr>
                <w:lang w:eastAsia="en-CA"/>
              </w:rPr>
            </w:pPr>
            <w:sdt>
              <w:sdtPr>
                <w:rPr>
                  <w:lang w:eastAsia="en-CA"/>
                </w:rPr>
                <w:id w:val="182252847"/>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7F29F99B"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859AF11" w14:textId="77777777" w:rsidR="00DD2645" w:rsidRPr="00DD2645" w:rsidRDefault="00DD2645" w:rsidP="00DD2645">
            <w:pPr>
              <w:rPr>
                <w:lang w:eastAsia="en-CA"/>
              </w:rPr>
            </w:pPr>
            <w:sdt>
              <w:sdtPr>
                <w:rPr>
                  <w:lang w:eastAsia="en-CA"/>
                </w:rPr>
                <w:id w:val="-1968569209"/>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739DC71C"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06EC7643" w14:textId="77777777" w:rsidR="00DD2645" w:rsidRPr="00DD2645" w:rsidRDefault="00DD2645" w:rsidP="00DD2645">
            <w:pPr>
              <w:rPr>
                <w:lang w:eastAsia="en-CA"/>
              </w:rPr>
            </w:pPr>
            <w:sdt>
              <w:sdtPr>
                <w:rPr>
                  <w:lang w:eastAsia="en-CA"/>
                </w:rPr>
                <w:id w:val="-31200907"/>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21DD3985" w14:textId="77777777" w:rsidTr="00DD2645">
        <w:tc>
          <w:tcPr>
            <w:tcW w:w="567" w:type="dxa"/>
            <w:tcBorders>
              <w:top w:val="single" w:sz="4" w:space="0" w:color="auto"/>
              <w:left w:val="nil"/>
              <w:bottom w:val="single" w:sz="4" w:space="0" w:color="auto"/>
              <w:right w:val="single" w:sz="4" w:space="0" w:color="auto"/>
            </w:tcBorders>
            <w:vAlign w:val="center"/>
            <w:hideMark/>
          </w:tcPr>
          <w:p w14:paraId="5C9191A2" w14:textId="77777777" w:rsidR="00DD2645" w:rsidRPr="00DD2645" w:rsidRDefault="00DD2645" w:rsidP="00DD2645">
            <w:r w:rsidRPr="00DD2645">
              <w:t>H</w:t>
            </w:r>
          </w:p>
        </w:tc>
        <w:tc>
          <w:tcPr>
            <w:tcW w:w="6804" w:type="dxa"/>
            <w:gridSpan w:val="5"/>
            <w:tcBorders>
              <w:top w:val="single" w:sz="4" w:space="0" w:color="auto"/>
              <w:left w:val="single" w:sz="4" w:space="0" w:color="auto"/>
              <w:bottom w:val="single" w:sz="4" w:space="0" w:color="auto"/>
              <w:right w:val="single" w:sz="4" w:space="0" w:color="auto"/>
            </w:tcBorders>
            <w:hideMark/>
          </w:tcPr>
          <w:p w14:paraId="578CEB36" w14:textId="77777777" w:rsidR="00DD2645" w:rsidRPr="00DD2645" w:rsidRDefault="00DD2645" w:rsidP="00DD2645">
            <w:r w:rsidRPr="00DD2645">
              <w:rPr>
                <w:i/>
                <w:iCs/>
              </w:rPr>
              <w:t>Alarm signal</w:t>
            </w:r>
            <w:r w:rsidRPr="00DD2645">
              <w:t xml:space="preserve"> silence visual indicator operates.</w:t>
            </w:r>
          </w:p>
        </w:tc>
        <w:tc>
          <w:tcPr>
            <w:tcW w:w="567" w:type="dxa"/>
            <w:tcBorders>
              <w:top w:val="single" w:sz="4" w:space="0" w:color="auto"/>
              <w:left w:val="single" w:sz="4" w:space="0" w:color="auto"/>
              <w:bottom w:val="single" w:sz="4" w:space="0" w:color="auto"/>
              <w:right w:val="nil"/>
            </w:tcBorders>
            <w:vAlign w:val="center"/>
            <w:hideMark/>
          </w:tcPr>
          <w:p w14:paraId="54285E04"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BABB2C5" w14:textId="77777777" w:rsidR="00DD2645" w:rsidRPr="00DD2645" w:rsidRDefault="00DD2645" w:rsidP="00DD2645">
            <w:pPr>
              <w:rPr>
                <w:lang w:eastAsia="en-CA"/>
              </w:rPr>
            </w:pPr>
            <w:sdt>
              <w:sdtPr>
                <w:rPr>
                  <w:lang w:eastAsia="en-CA"/>
                </w:rPr>
                <w:id w:val="-1684743849"/>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74F5F7F2"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B35EA97" w14:textId="77777777" w:rsidR="00DD2645" w:rsidRPr="00DD2645" w:rsidRDefault="00DD2645" w:rsidP="00DD2645">
            <w:pPr>
              <w:rPr>
                <w:lang w:eastAsia="en-CA"/>
              </w:rPr>
            </w:pPr>
            <w:sdt>
              <w:sdtPr>
                <w:rPr>
                  <w:lang w:eastAsia="en-CA"/>
                </w:rPr>
                <w:id w:val="1446886574"/>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7E755714"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769A8B41" w14:textId="77777777" w:rsidR="00DD2645" w:rsidRPr="00DD2645" w:rsidRDefault="00DD2645" w:rsidP="00DD2645">
            <w:pPr>
              <w:rPr>
                <w:lang w:eastAsia="en-CA"/>
              </w:rPr>
            </w:pPr>
            <w:sdt>
              <w:sdtPr>
                <w:rPr>
                  <w:lang w:eastAsia="en-CA"/>
                </w:rPr>
                <w:id w:val="-798230111"/>
                <w14:checkbox>
                  <w14:checked w14:val="0"/>
                  <w14:checkedState w14:val="0050" w14:font="Wingdings 2"/>
                  <w14:uncheckedState w14:val="0020" w14:font="Wingdings 2"/>
                </w14:checkbox>
              </w:sdtPr>
              <w:sdtContent>
                <w:r w:rsidRPr="00DD2645">
                  <w:rPr>
                    <w:lang w:eastAsia="en-CA"/>
                  </w:rPr>
                  <w:sym w:font="Wingdings 2" w:char="F020"/>
                </w:r>
              </w:sdtContent>
            </w:sdt>
          </w:p>
        </w:tc>
      </w:tr>
      <w:tr w:rsidR="00DD2645" w:rsidRPr="00DD2645" w14:paraId="4491EB12" w14:textId="77777777" w:rsidTr="00DD2645">
        <w:tc>
          <w:tcPr>
            <w:tcW w:w="567" w:type="dxa"/>
            <w:tcBorders>
              <w:top w:val="single" w:sz="4" w:space="0" w:color="auto"/>
              <w:left w:val="nil"/>
              <w:bottom w:val="single" w:sz="4" w:space="0" w:color="auto"/>
              <w:right w:val="single" w:sz="4" w:space="0" w:color="auto"/>
            </w:tcBorders>
            <w:vAlign w:val="center"/>
            <w:hideMark/>
          </w:tcPr>
          <w:p w14:paraId="3EF4755D" w14:textId="77777777" w:rsidR="00DD2645" w:rsidRPr="00DD2645" w:rsidRDefault="00DD2645" w:rsidP="00DD2645">
            <w:r w:rsidRPr="00DD2645">
              <w:t>I</w:t>
            </w:r>
          </w:p>
        </w:tc>
        <w:tc>
          <w:tcPr>
            <w:tcW w:w="6804" w:type="dxa"/>
            <w:gridSpan w:val="5"/>
            <w:tcBorders>
              <w:top w:val="single" w:sz="4" w:space="0" w:color="auto"/>
              <w:left w:val="single" w:sz="4" w:space="0" w:color="auto"/>
              <w:bottom w:val="single" w:sz="4" w:space="0" w:color="auto"/>
              <w:right w:val="single" w:sz="4" w:space="0" w:color="auto"/>
            </w:tcBorders>
            <w:hideMark/>
          </w:tcPr>
          <w:p w14:paraId="434746A7" w14:textId="77777777" w:rsidR="00DD2645" w:rsidRPr="00DD2645" w:rsidRDefault="00DD2645" w:rsidP="00DD2645">
            <w:r w:rsidRPr="00DD2645">
              <w:t xml:space="preserve">Switches for ancillary functions operate as per </w:t>
            </w:r>
            <w:r w:rsidRPr="00DD2645">
              <w:rPr>
                <w:i/>
                <w:iCs/>
              </w:rPr>
              <w:t>design</w:t>
            </w:r>
            <w:r w:rsidRPr="00DD2645">
              <w:t xml:space="preserve"> and </w:t>
            </w:r>
            <w:r w:rsidRPr="00DD2645">
              <w:rPr>
                <w:i/>
                <w:iCs/>
              </w:rPr>
              <w:t>specification</w:t>
            </w:r>
            <w:r w:rsidRPr="00DD2645">
              <w:t>, or in accordance with documentation as detailed in Section 21 (see Section 7).</w:t>
            </w:r>
          </w:p>
        </w:tc>
        <w:tc>
          <w:tcPr>
            <w:tcW w:w="567" w:type="dxa"/>
            <w:tcBorders>
              <w:top w:val="single" w:sz="4" w:space="0" w:color="auto"/>
              <w:left w:val="single" w:sz="4" w:space="0" w:color="auto"/>
              <w:bottom w:val="single" w:sz="4" w:space="0" w:color="auto"/>
              <w:right w:val="nil"/>
            </w:tcBorders>
            <w:vAlign w:val="center"/>
            <w:hideMark/>
          </w:tcPr>
          <w:p w14:paraId="206E54A7"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3B2584B" w14:textId="77777777" w:rsidR="00DD2645" w:rsidRPr="00DD2645" w:rsidRDefault="00DD2645" w:rsidP="00DD2645">
            <w:pPr>
              <w:rPr>
                <w:lang w:eastAsia="en-CA"/>
              </w:rPr>
            </w:pPr>
            <w:sdt>
              <w:sdtPr>
                <w:rPr>
                  <w:lang w:eastAsia="en-CA"/>
                </w:rPr>
                <w:id w:val="99842623"/>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BF215FB"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014204C5" w14:textId="77777777" w:rsidR="00DD2645" w:rsidRPr="00DD2645" w:rsidRDefault="00DD2645" w:rsidP="00DD2645">
            <w:pPr>
              <w:rPr>
                <w:lang w:eastAsia="en-CA"/>
              </w:rPr>
            </w:pPr>
            <w:sdt>
              <w:sdtPr>
                <w:rPr>
                  <w:lang w:eastAsia="en-CA"/>
                </w:rPr>
                <w:id w:val="658901511"/>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5CBDB116"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743F89AF" w14:textId="77777777" w:rsidR="00DD2645" w:rsidRPr="00DD2645" w:rsidRDefault="00DD2645" w:rsidP="00DD2645">
            <w:pPr>
              <w:rPr>
                <w:lang w:eastAsia="en-CA"/>
              </w:rPr>
            </w:pPr>
            <w:sdt>
              <w:sdtPr>
                <w:rPr>
                  <w:lang w:eastAsia="en-CA"/>
                </w:rPr>
                <w:id w:val="-214428238"/>
                <w14:checkbox>
                  <w14:checked w14:val="1"/>
                  <w14:checkedState w14:val="0050" w14:font="Wingdings 2"/>
                  <w14:uncheckedState w14:val="0020" w14:font="Wingdings 2"/>
                </w14:checkbox>
              </w:sdtPr>
              <w:sdtContent>
                <w:r w:rsidRPr="00DD2645">
                  <w:rPr>
                    <w:lang w:eastAsia="en-CA"/>
                  </w:rPr>
                  <w:sym w:font="Wingdings 2" w:char="F050"/>
                </w:r>
              </w:sdtContent>
            </w:sdt>
          </w:p>
        </w:tc>
      </w:tr>
      <w:tr w:rsidR="00DD2645" w:rsidRPr="00DD2645" w14:paraId="5BFDE2C1" w14:textId="77777777" w:rsidTr="00DD2645">
        <w:tc>
          <w:tcPr>
            <w:tcW w:w="567" w:type="dxa"/>
            <w:tcBorders>
              <w:top w:val="single" w:sz="4" w:space="0" w:color="auto"/>
              <w:left w:val="nil"/>
              <w:bottom w:val="single" w:sz="4" w:space="0" w:color="auto"/>
              <w:right w:val="single" w:sz="4" w:space="0" w:color="auto"/>
            </w:tcBorders>
            <w:vAlign w:val="center"/>
            <w:hideMark/>
          </w:tcPr>
          <w:p w14:paraId="2CF3EBFB" w14:textId="77777777" w:rsidR="00DD2645" w:rsidRPr="00DD2645" w:rsidRDefault="00DD2645" w:rsidP="00DD2645">
            <w:r w:rsidRPr="00DD2645">
              <w:t>J</w:t>
            </w:r>
          </w:p>
        </w:tc>
        <w:tc>
          <w:tcPr>
            <w:tcW w:w="6804" w:type="dxa"/>
            <w:gridSpan w:val="5"/>
            <w:tcBorders>
              <w:top w:val="single" w:sz="4" w:space="0" w:color="auto"/>
              <w:left w:val="single" w:sz="4" w:space="0" w:color="auto"/>
              <w:bottom w:val="single" w:sz="4" w:space="0" w:color="auto"/>
              <w:right w:val="single" w:sz="4" w:space="0" w:color="auto"/>
            </w:tcBorders>
            <w:hideMark/>
          </w:tcPr>
          <w:p w14:paraId="24B0B8E1" w14:textId="77777777" w:rsidR="00DD2645" w:rsidRPr="00DD2645" w:rsidRDefault="00DD2645" w:rsidP="00DD2645">
            <w:r w:rsidRPr="00DD2645">
              <w:t>Ancillary function visual indicators operate.</w:t>
            </w:r>
          </w:p>
        </w:tc>
        <w:tc>
          <w:tcPr>
            <w:tcW w:w="567" w:type="dxa"/>
            <w:tcBorders>
              <w:top w:val="single" w:sz="4" w:space="0" w:color="auto"/>
              <w:left w:val="single" w:sz="4" w:space="0" w:color="auto"/>
              <w:bottom w:val="single" w:sz="4" w:space="0" w:color="auto"/>
              <w:right w:val="nil"/>
            </w:tcBorders>
            <w:vAlign w:val="center"/>
            <w:hideMark/>
          </w:tcPr>
          <w:p w14:paraId="2AB14829"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E2A1E1D" w14:textId="77777777" w:rsidR="00DD2645" w:rsidRPr="00DD2645" w:rsidRDefault="00DD2645" w:rsidP="00DD2645">
            <w:pPr>
              <w:rPr>
                <w:lang w:eastAsia="en-CA"/>
              </w:rPr>
            </w:pPr>
            <w:sdt>
              <w:sdtPr>
                <w:rPr>
                  <w:lang w:eastAsia="en-CA"/>
                </w:rPr>
                <w:id w:val="-1964336962"/>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60D23AD7"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C283121" w14:textId="77777777" w:rsidR="00DD2645" w:rsidRPr="00DD2645" w:rsidRDefault="00DD2645" w:rsidP="00DD2645">
            <w:pPr>
              <w:rPr>
                <w:lang w:eastAsia="en-CA"/>
              </w:rPr>
            </w:pPr>
            <w:sdt>
              <w:sdtPr>
                <w:rPr>
                  <w:lang w:eastAsia="en-CA"/>
                </w:rPr>
                <w:id w:val="555208427"/>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2CF1B5D3"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4FD93CCA" w14:textId="77777777" w:rsidR="00DD2645" w:rsidRPr="00DD2645" w:rsidRDefault="00DD2645" w:rsidP="00DD2645">
            <w:pPr>
              <w:rPr>
                <w:lang w:eastAsia="en-CA"/>
              </w:rPr>
            </w:pPr>
            <w:sdt>
              <w:sdtPr>
                <w:rPr>
                  <w:lang w:eastAsia="en-CA"/>
                </w:rPr>
                <w:id w:val="1657032715"/>
                <w14:checkbox>
                  <w14:checked w14:val="1"/>
                  <w14:checkedState w14:val="0050" w14:font="Wingdings 2"/>
                  <w14:uncheckedState w14:val="0020" w14:font="Wingdings 2"/>
                </w14:checkbox>
              </w:sdtPr>
              <w:sdtContent>
                <w:r w:rsidRPr="00DD2645">
                  <w:rPr>
                    <w:lang w:eastAsia="en-CA"/>
                  </w:rPr>
                  <w:sym w:font="Wingdings 2" w:char="F050"/>
                </w:r>
              </w:sdtContent>
            </w:sdt>
          </w:p>
        </w:tc>
      </w:tr>
      <w:tr w:rsidR="00DD2645" w:rsidRPr="00DD2645" w14:paraId="085808B2" w14:textId="77777777" w:rsidTr="00DD2645">
        <w:tc>
          <w:tcPr>
            <w:tcW w:w="567" w:type="dxa"/>
            <w:tcBorders>
              <w:top w:val="single" w:sz="4" w:space="0" w:color="auto"/>
              <w:left w:val="nil"/>
              <w:bottom w:val="single" w:sz="4" w:space="0" w:color="auto"/>
              <w:right w:val="single" w:sz="4" w:space="0" w:color="auto"/>
            </w:tcBorders>
            <w:vAlign w:val="center"/>
            <w:hideMark/>
          </w:tcPr>
          <w:p w14:paraId="35F0E9FE" w14:textId="77777777" w:rsidR="00DD2645" w:rsidRPr="00DD2645" w:rsidRDefault="00DD2645" w:rsidP="00DD2645">
            <w:r w:rsidRPr="00DD2645">
              <w:t>K</w:t>
            </w:r>
          </w:p>
        </w:tc>
        <w:tc>
          <w:tcPr>
            <w:tcW w:w="6804" w:type="dxa"/>
            <w:gridSpan w:val="5"/>
            <w:tcBorders>
              <w:top w:val="single" w:sz="4" w:space="0" w:color="auto"/>
              <w:left w:val="single" w:sz="4" w:space="0" w:color="auto"/>
              <w:bottom w:val="single" w:sz="4" w:space="0" w:color="auto"/>
              <w:right w:val="single" w:sz="4" w:space="0" w:color="auto"/>
            </w:tcBorders>
            <w:hideMark/>
          </w:tcPr>
          <w:p w14:paraId="764D93FB" w14:textId="77777777" w:rsidR="00DD2645" w:rsidRPr="00DD2645" w:rsidRDefault="00DD2645" w:rsidP="00DD2645">
            <w:r w:rsidRPr="00DD2645">
              <w:t xml:space="preserve">Manual activation of </w:t>
            </w:r>
            <w:r w:rsidRPr="00DD2645">
              <w:rPr>
                <w:i/>
                <w:iCs/>
              </w:rPr>
              <w:t xml:space="preserve">alarm signal </w:t>
            </w:r>
            <w:r w:rsidRPr="00DD2645">
              <w:t>and indication operates.</w:t>
            </w:r>
          </w:p>
        </w:tc>
        <w:tc>
          <w:tcPr>
            <w:tcW w:w="567" w:type="dxa"/>
            <w:tcBorders>
              <w:top w:val="single" w:sz="4" w:space="0" w:color="auto"/>
              <w:left w:val="single" w:sz="4" w:space="0" w:color="auto"/>
              <w:bottom w:val="single" w:sz="4" w:space="0" w:color="auto"/>
              <w:right w:val="nil"/>
            </w:tcBorders>
            <w:vAlign w:val="center"/>
            <w:hideMark/>
          </w:tcPr>
          <w:p w14:paraId="1932F4CE"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2E6369C" w14:textId="77777777" w:rsidR="00DD2645" w:rsidRPr="00DD2645" w:rsidRDefault="00DD2645" w:rsidP="00DD2645">
            <w:pPr>
              <w:rPr>
                <w:lang w:eastAsia="en-CA"/>
              </w:rPr>
            </w:pPr>
            <w:sdt>
              <w:sdtPr>
                <w:rPr>
                  <w:lang w:eastAsia="en-CA"/>
                </w:rPr>
                <w:id w:val="183719516"/>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64C9EC37"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177E940" w14:textId="77777777" w:rsidR="00DD2645" w:rsidRPr="00DD2645" w:rsidRDefault="00DD2645" w:rsidP="00DD2645">
            <w:pPr>
              <w:rPr>
                <w:lang w:eastAsia="en-CA"/>
              </w:rPr>
            </w:pPr>
            <w:sdt>
              <w:sdtPr>
                <w:rPr>
                  <w:lang w:eastAsia="en-CA"/>
                </w:rPr>
                <w:id w:val="1621498382"/>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603C0BF9"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7AA4337C" w14:textId="77777777" w:rsidR="00DD2645" w:rsidRPr="00DD2645" w:rsidRDefault="00DD2645" w:rsidP="00DD2645">
            <w:pPr>
              <w:rPr>
                <w:lang w:eastAsia="en-CA"/>
              </w:rPr>
            </w:pPr>
            <w:sdt>
              <w:sdtPr>
                <w:rPr>
                  <w:lang w:eastAsia="en-CA"/>
                </w:rPr>
                <w:id w:val="-750116073"/>
                <w14:checkbox>
                  <w14:checked w14:val="1"/>
                  <w14:checkedState w14:val="0050" w14:font="Wingdings 2"/>
                  <w14:uncheckedState w14:val="0020" w14:font="Wingdings 2"/>
                </w14:checkbox>
              </w:sdtPr>
              <w:sdtContent>
                <w:r w:rsidRPr="00DD2645">
                  <w:rPr>
                    <w:lang w:eastAsia="en-CA"/>
                  </w:rPr>
                  <w:sym w:font="Wingdings 2" w:char="F050"/>
                </w:r>
              </w:sdtContent>
            </w:sdt>
          </w:p>
        </w:tc>
      </w:tr>
      <w:tr w:rsidR="00DD2645" w:rsidRPr="00DD2645" w14:paraId="36D94739" w14:textId="77777777" w:rsidTr="00DD2645">
        <w:tc>
          <w:tcPr>
            <w:tcW w:w="567" w:type="dxa"/>
            <w:tcBorders>
              <w:top w:val="single" w:sz="4" w:space="0" w:color="auto"/>
              <w:left w:val="nil"/>
              <w:bottom w:val="single" w:sz="4" w:space="0" w:color="auto"/>
              <w:right w:val="single" w:sz="4" w:space="0" w:color="auto"/>
            </w:tcBorders>
            <w:vAlign w:val="center"/>
            <w:hideMark/>
          </w:tcPr>
          <w:p w14:paraId="345256D4" w14:textId="77777777" w:rsidR="00DD2645" w:rsidRPr="00DD2645" w:rsidRDefault="00DD2645" w:rsidP="00DD2645">
            <w:r w:rsidRPr="00DD2645">
              <w:t>L</w:t>
            </w:r>
          </w:p>
        </w:tc>
        <w:tc>
          <w:tcPr>
            <w:tcW w:w="6804" w:type="dxa"/>
            <w:gridSpan w:val="5"/>
            <w:tcBorders>
              <w:top w:val="single" w:sz="4" w:space="0" w:color="auto"/>
              <w:left w:val="single" w:sz="4" w:space="0" w:color="auto"/>
              <w:bottom w:val="single" w:sz="4" w:space="0" w:color="auto"/>
              <w:right w:val="single" w:sz="4" w:space="0" w:color="auto"/>
            </w:tcBorders>
            <w:hideMark/>
          </w:tcPr>
          <w:p w14:paraId="55D9C567" w14:textId="77777777" w:rsidR="00DD2645" w:rsidRPr="00DD2645" w:rsidRDefault="00DD2645" w:rsidP="00DD2645">
            <w:r w:rsidRPr="00DD2645">
              <w:t>Displays are visual in installed location.</w:t>
            </w:r>
          </w:p>
        </w:tc>
        <w:tc>
          <w:tcPr>
            <w:tcW w:w="567" w:type="dxa"/>
            <w:tcBorders>
              <w:top w:val="single" w:sz="4" w:space="0" w:color="auto"/>
              <w:left w:val="single" w:sz="4" w:space="0" w:color="auto"/>
              <w:bottom w:val="single" w:sz="4" w:space="0" w:color="auto"/>
              <w:right w:val="nil"/>
            </w:tcBorders>
            <w:vAlign w:val="center"/>
            <w:hideMark/>
          </w:tcPr>
          <w:p w14:paraId="1E76D7B6"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03E2C0B" w14:textId="77777777" w:rsidR="00DD2645" w:rsidRPr="00DD2645" w:rsidRDefault="00DD2645" w:rsidP="00DD2645">
            <w:pPr>
              <w:rPr>
                <w:lang w:eastAsia="en-CA"/>
              </w:rPr>
            </w:pPr>
            <w:sdt>
              <w:sdtPr>
                <w:rPr>
                  <w:lang w:eastAsia="en-CA"/>
                </w:rPr>
                <w:id w:val="1822996048"/>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7C2C9469"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54667FF" w14:textId="77777777" w:rsidR="00DD2645" w:rsidRPr="00DD2645" w:rsidRDefault="00DD2645" w:rsidP="00DD2645">
            <w:pPr>
              <w:rPr>
                <w:lang w:eastAsia="en-CA"/>
              </w:rPr>
            </w:pPr>
            <w:sdt>
              <w:sdtPr>
                <w:rPr>
                  <w:lang w:eastAsia="en-CA"/>
                </w:rPr>
                <w:id w:val="2033991822"/>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tcPr>
          <w:p w14:paraId="09107230" w14:textId="77777777" w:rsidR="00DD2645" w:rsidRPr="00DD2645" w:rsidRDefault="00DD2645" w:rsidP="00DD2645"/>
        </w:tc>
        <w:tc>
          <w:tcPr>
            <w:tcW w:w="452" w:type="dxa"/>
            <w:tcBorders>
              <w:top w:val="single" w:sz="4" w:space="0" w:color="auto"/>
              <w:left w:val="nil"/>
              <w:bottom w:val="single" w:sz="4" w:space="0" w:color="auto"/>
              <w:right w:val="nil"/>
            </w:tcBorders>
            <w:shd w:val="clear" w:color="auto" w:fill="F2F2F2" w:themeFill="background1" w:themeFillShade="F2"/>
            <w:vAlign w:val="center"/>
          </w:tcPr>
          <w:p w14:paraId="56F95907" w14:textId="77777777" w:rsidR="00DD2645" w:rsidRPr="00DD2645" w:rsidRDefault="00DD2645" w:rsidP="00DD2645">
            <w:pPr>
              <w:rPr>
                <w:lang w:eastAsia="en-CA"/>
              </w:rPr>
            </w:pPr>
          </w:p>
        </w:tc>
      </w:tr>
      <w:tr w:rsidR="00DD2645" w:rsidRPr="00DD2645" w14:paraId="7BD67661" w14:textId="77777777" w:rsidTr="00DD2645">
        <w:tc>
          <w:tcPr>
            <w:tcW w:w="567" w:type="dxa"/>
            <w:tcBorders>
              <w:top w:val="single" w:sz="4" w:space="0" w:color="auto"/>
              <w:left w:val="nil"/>
              <w:bottom w:val="single" w:sz="4" w:space="0" w:color="auto"/>
              <w:right w:val="single" w:sz="4" w:space="0" w:color="auto"/>
            </w:tcBorders>
            <w:vAlign w:val="center"/>
            <w:hideMark/>
          </w:tcPr>
          <w:p w14:paraId="488E1BD7" w14:textId="77777777" w:rsidR="00DD2645" w:rsidRPr="00DD2645" w:rsidRDefault="00DD2645" w:rsidP="00DD2645">
            <w:r w:rsidRPr="00DD2645">
              <w:t>M</w:t>
            </w:r>
          </w:p>
        </w:tc>
        <w:tc>
          <w:tcPr>
            <w:tcW w:w="6804" w:type="dxa"/>
            <w:gridSpan w:val="5"/>
            <w:tcBorders>
              <w:top w:val="single" w:sz="4" w:space="0" w:color="auto"/>
              <w:left w:val="single" w:sz="4" w:space="0" w:color="auto"/>
              <w:bottom w:val="single" w:sz="4" w:space="0" w:color="auto"/>
              <w:right w:val="single" w:sz="4" w:space="0" w:color="auto"/>
            </w:tcBorders>
            <w:hideMark/>
          </w:tcPr>
          <w:p w14:paraId="0ECEE18C" w14:textId="77777777" w:rsidR="00DD2645" w:rsidRPr="00DD2645" w:rsidRDefault="00DD2645" w:rsidP="00DD2645">
            <w:r w:rsidRPr="00DD2645">
              <w:t xml:space="preserve">Multi-line </w:t>
            </w:r>
            <w:r w:rsidRPr="00DD2645">
              <w:rPr>
                <w:i/>
                <w:iCs/>
              </w:rPr>
              <w:t>sequential display</w:t>
            </w:r>
            <w:r w:rsidRPr="00DD2645">
              <w:t xml:space="preserve"> operates as per Section 10.2, where utilized.</w:t>
            </w:r>
          </w:p>
        </w:tc>
        <w:tc>
          <w:tcPr>
            <w:tcW w:w="567" w:type="dxa"/>
            <w:tcBorders>
              <w:top w:val="single" w:sz="4" w:space="0" w:color="auto"/>
              <w:left w:val="single" w:sz="4" w:space="0" w:color="auto"/>
              <w:bottom w:val="single" w:sz="4" w:space="0" w:color="auto"/>
              <w:right w:val="nil"/>
            </w:tcBorders>
            <w:vAlign w:val="center"/>
            <w:hideMark/>
          </w:tcPr>
          <w:p w14:paraId="31AF748D" w14:textId="77777777" w:rsidR="00DD2645" w:rsidRPr="00DD2645" w:rsidRDefault="00DD2645" w:rsidP="00DD2645">
            <w:r w:rsidRPr="00DD2645">
              <w:t>Yes</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3172402" w14:textId="77777777" w:rsidR="00DD2645" w:rsidRPr="00DD2645" w:rsidRDefault="00DD2645" w:rsidP="00DD2645">
            <w:pPr>
              <w:rPr>
                <w:lang w:eastAsia="en-CA"/>
              </w:rPr>
            </w:pPr>
            <w:sdt>
              <w:sdtPr>
                <w:rPr>
                  <w:lang w:eastAsia="en-CA"/>
                </w:rPr>
                <w:id w:val="-854256581"/>
                <w14:checkbox>
                  <w14:checked w14:val="1"/>
                  <w14:checkedState w14:val="0050" w14:font="Wingdings 2"/>
                  <w14:uncheckedState w14:val="0020" w14:font="Wingdings 2"/>
                </w14:checkbox>
              </w:sdtPr>
              <w:sdtContent>
                <w:r w:rsidRPr="00DD2645">
                  <w:rPr>
                    <w:lang w:eastAsia="en-CA"/>
                  </w:rPr>
                  <w:sym w:font="Wingdings 2" w:char="F050"/>
                </w:r>
              </w:sdtContent>
            </w:sdt>
          </w:p>
        </w:tc>
        <w:tc>
          <w:tcPr>
            <w:tcW w:w="567" w:type="dxa"/>
            <w:tcBorders>
              <w:top w:val="single" w:sz="4" w:space="0" w:color="auto"/>
              <w:left w:val="single" w:sz="4" w:space="0" w:color="auto"/>
              <w:bottom w:val="single" w:sz="4" w:space="0" w:color="auto"/>
              <w:right w:val="nil"/>
            </w:tcBorders>
            <w:vAlign w:val="center"/>
            <w:hideMark/>
          </w:tcPr>
          <w:p w14:paraId="19CD31F4" w14:textId="77777777" w:rsidR="00DD2645" w:rsidRPr="00DD2645" w:rsidRDefault="00DD2645" w:rsidP="00DD2645">
            <w:r w:rsidRPr="00DD2645">
              <w:t>No</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0020D38" w14:textId="77777777" w:rsidR="00DD2645" w:rsidRPr="00DD2645" w:rsidRDefault="00DD2645" w:rsidP="00DD2645">
            <w:pPr>
              <w:rPr>
                <w:lang w:eastAsia="en-CA"/>
              </w:rPr>
            </w:pPr>
            <w:sdt>
              <w:sdtPr>
                <w:rPr>
                  <w:lang w:eastAsia="en-CA"/>
                </w:rPr>
                <w:id w:val="1510333010"/>
                <w14:checkbox>
                  <w14:checked w14:val="0"/>
                  <w14:checkedState w14:val="0050" w14:font="Wingdings 2"/>
                  <w14:uncheckedState w14:val="0020" w14:font="Wingdings 2"/>
                </w14:checkbox>
              </w:sdtPr>
              <w:sdtContent>
                <w:r w:rsidRPr="00DD2645">
                  <w:rPr>
                    <w:lang w:eastAsia="en-CA"/>
                  </w:rPr>
                  <w:sym w:font="Wingdings 2" w:char="F020"/>
                </w:r>
              </w:sdtContent>
            </w:sdt>
          </w:p>
        </w:tc>
        <w:tc>
          <w:tcPr>
            <w:tcW w:w="567" w:type="dxa"/>
            <w:tcBorders>
              <w:top w:val="single" w:sz="4" w:space="0" w:color="auto"/>
              <w:left w:val="single" w:sz="4" w:space="0" w:color="auto"/>
              <w:bottom w:val="single" w:sz="4" w:space="0" w:color="auto"/>
              <w:right w:val="nil"/>
            </w:tcBorders>
            <w:vAlign w:val="center"/>
            <w:hideMark/>
          </w:tcPr>
          <w:p w14:paraId="19C2044C" w14:textId="77777777" w:rsidR="00DD2645" w:rsidRPr="00DD2645" w:rsidRDefault="00DD2645" w:rsidP="00DD2645">
            <w:r w:rsidRPr="00DD2645">
              <w:t>N/A</w:t>
            </w:r>
          </w:p>
        </w:tc>
        <w:tc>
          <w:tcPr>
            <w:tcW w:w="452" w:type="dxa"/>
            <w:tcBorders>
              <w:top w:val="single" w:sz="4" w:space="0" w:color="auto"/>
              <w:left w:val="nil"/>
              <w:bottom w:val="single" w:sz="4" w:space="0" w:color="auto"/>
              <w:right w:val="nil"/>
            </w:tcBorders>
            <w:shd w:val="clear" w:color="auto" w:fill="F2F2F2" w:themeFill="background1" w:themeFillShade="F2"/>
            <w:vAlign w:val="center"/>
            <w:hideMark/>
          </w:tcPr>
          <w:p w14:paraId="432BA144" w14:textId="77777777" w:rsidR="00DD2645" w:rsidRPr="00DD2645" w:rsidRDefault="00DD2645" w:rsidP="00DD2645">
            <w:pPr>
              <w:rPr>
                <w:lang w:eastAsia="en-CA"/>
              </w:rPr>
            </w:pPr>
            <w:sdt>
              <w:sdtPr>
                <w:rPr>
                  <w:lang w:eastAsia="en-CA"/>
                </w:rPr>
                <w:id w:val="-283270404"/>
                <w14:checkbox>
                  <w14:checked w14:val="0"/>
                  <w14:checkedState w14:val="0050" w14:font="Wingdings 2"/>
                  <w14:uncheckedState w14:val="0020" w14:font="Wingdings 2"/>
                </w14:checkbox>
              </w:sdtPr>
              <w:sdtContent>
                <w:r w:rsidRPr="00DD2645">
                  <w:rPr>
                    <w:lang w:eastAsia="en-CA"/>
                  </w:rPr>
                  <w:sym w:font="Wingdings 2" w:char="F020"/>
                </w:r>
              </w:sdtContent>
            </w:sdt>
          </w:p>
        </w:tc>
      </w:tr>
    </w:tbl>
    <w:p w14:paraId="07CCFD3B" w14:textId="4B1BDEB6" w:rsidR="00320B27" w:rsidRDefault="00320B27">
      <w:pPr>
        <w:spacing w:after="200" w:line="276" w:lineRule="auto"/>
      </w:pPr>
      <w:r>
        <w:br w:type="page"/>
      </w:r>
    </w:p>
    <w:p w14:paraId="249E96BE" w14:textId="77777777" w:rsidR="00194284" w:rsidRDefault="00B04632" w:rsidP="00B04632">
      <w:pPr>
        <w:pStyle w:val="Heading2"/>
      </w:pPr>
      <w:bookmarkStart w:id="8" w:name="_Hlk168945501"/>
      <w:r>
        <w:lastRenderedPageBreak/>
        <w:t>Remote Trouble Signal Unit Test and Inspection</w:t>
      </w:r>
    </w:p>
    <w:p w14:paraId="7309BF07" w14:textId="77777777" w:rsidR="00B04632" w:rsidRPr="00B04632" w:rsidRDefault="00B04632" w:rsidP="00B04632">
      <w:r>
        <w:t xml:space="preserve">NOTE: If the </w:t>
      </w:r>
      <w:r>
        <w:rPr>
          <w:i/>
          <w:iCs/>
        </w:rPr>
        <w:t>fire alarm system</w:t>
      </w:r>
      <w:r>
        <w:t xml:space="preserve"> DOES utilize remote </w:t>
      </w:r>
      <w:r>
        <w:rPr>
          <w:i/>
          <w:iCs/>
        </w:rPr>
        <w:t>trouble signal</w:t>
      </w:r>
      <w:r>
        <w:t xml:space="preserve"> unit, complete this section (22.8) for each remote </w:t>
      </w:r>
      <w:r>
        <w:rPr>
          <w:i/>
          <w:iCs/>
        </w:rPr>
        <w:t>trouble signal</w:t>
      </w:r>
      <w:r>
        <w:t xml:space="preserve"> unit.</w:t>
      </w:r>
    </w:p>
    <w:tbl>
      <w:tblPr>
        <w:tblStyle w:val="TableGrid"/>
        <w:tblW w:w="0" w:type="auto"/>
        <w:tblLayout w:type="fixed"/>
        <w:tblLook w:val="04A0" w:firstRow="1" w:lastRow="0" w:firstColumn="1" w:lastColumn="0" w:noHBand="0" w:noVBand="1"/>
      </w:tblPr>
      <w:tblGrid>
        <w:gridCol w:w="567"/>
        <w:gridCol w:w="2835"/>
        <w:gridCol w:w="426"/>
        <w:gridCol w:w="1134"/>
        <w:gridCol w:w="567"/>
        <w:gridCol w:w="3260"/>
        <w:gridCol w:w="502"/>
        <w:gridCol w:w="503"/>
        <w:gridCol w:w="503"/>
        <w:gridCol w:w="503"/>
      </w:tblGrid>
      <w:tr w:rsidR="00B04632" w14:paraId="16F8844E" w14:textId="77777777" w:rsidTr="00174B20">
        <w:tc>
          <w:tcPr>
            <w:tcW w:w="4962" w:type="dxa"/>
            <w:gridSpan w:val="4"/>
            <w:tcBorders>
              <w:left w:val="nil"/>
              <w:right w:val="nil"/>
            </w:tcBorders>
          </w:tcPr>
          <w:p w14:paraId="57F25EBC" w14:textId="77777777" w:rsidR="00B04632" w:rsidRPr="00DB02C2" w:rsidRDefault="00B04632" w:rsidP="00B04632">
            <w:r>
              <w:t xml:space="preserve">There are no remote </w:t>
            </w:r>
            <w:r>
              <w:rPr>
                <w:i/>
                <w:iCs/>
              </w:rPr>
              <w:t>trouble signal</w:t>
            </w:r>
            <w:r>
              <w:t xml:space="preserve"> units on this system</w:t>
            </w:r>
          </w:p>
        </w:tc>
        <w:tc>
          <w:tcPr>
            <w:tcW w:w="567" w:type="dxa"/>
            <w:tcBorders>
              <w:left w:val="nil"/>
              <w:right w:val="nil"/>
            </w:tcBorders>
            <w:shd w:val="clear" w:color="auto" w:fill="F2F2F2" w:themeFill="background1" w:themeFillShade="F2"/>
            <w:vAlign w:val="center"/>
          </w:tcPr>
          <w:p w14:paraId="0829416B" w14:textId="284B9B28" w:rsidR="00B04632" w:rsidRDefault="00000000" w:rsidP="00B04632">
            <w:pPr>
              <w:rPr>
                <w:lang w:eastAsia="en-CA"/>
              </w:rPr>
            </w:pPr>
            <w:sdt>
              <w:sdtPr>
                <w:rPr>
                  <w:lang w:eastAsia="en-CA"/>
                </w:rPr>
                <w:id w:val="-2097622228"/>
                <w14:checkbox>
                  <w14:checked w14:val="1"/>
                  <w14:checkedState w14:val="0050" w14:font="Wingdings 2"/>
                  <w14:uncheckedState w14:val="0020" w14:font="Wingdings 2"/>
                </w14:checkbox>
              </w:sdtPr>
              <w:sdtContent>
                <w:r w:rsidR="00FB2031">
                  <w:rPr>
                    <w:lang w:eastAsia="en-CA"/>
                  </w:rPr>
                  <w:sym w:font="Wingdings 2" w:char="F050"/>
                </w:r>
              </w:sdtContent>
            </w:sdt>
          </w:p>
        </w:tc>
        <w:tc>
          <w:tcPr>
            <w:tcW w:w="5271" w:type="dxa"/>
            <w:gridSpan w:val="5"/>
            <w:tcBorders>
              <w:left w:val="nil"/>
              <w:right w:val="nil"/>
            </w:tcBorders>
            <w:shd w:val="clear" w:color="auto" w:fill="auto"/>
          </w:tcPr>
          <w:p w14:paraId="31BF67A9" w14:textId="77777777" w:rsidR="00B04632" w:rsidRDefault="00B04632" w:rsidP="00B04632">
            <w:pPr>
              <w:rPr>
                <w:lang w:eastAsia="en-CA"/>
              </w:rPr>
            </w:pPr>
          </w:p>
        </w:tc>
      </w:tr>
      <w:tr w:rsidR="00B04632" w14:paraId="5C1FBED6" w14:textId="77777777" w:rsidTr="00B04632">
        <w:tc>
          <w:tcPr>
            <w:tcW w:w="3402" w:type="dxa"/>
            <w:gridSpan w:val="2"/>
            <w:tcBorders>
              <w:left w:val="nil"/>
              <w:right w:val="nil"/>
            </w:tcBorders>
          </w:tcPr>
          <w:p w14:paraId="56F869DE" w14:textId="77777777" w:rsidR="00B04632" w:rsidRPr="00194284" w:rsidRDefault="00B04632" w:rsidP="00B04632">
            <w:r>
              <w:t xml:space="preserve">Remote </w:t>
            </w:r>
            <w:r>
              <w:rPr>
                <w:i/>
                <w:iCs/>
              </w:rPr>
              <w:t>trouble signal</w:t>
            </w:r>
            <w:r>
              <w:t xml:space="preserve"> unit location:</w:t>
            </w:r>
          </w:p>
        </w:tc>
        <w:tc>
          <w:tcPr>
            <w:tcW w:w="7398" w:type="dxa"/>
            <w:gridSpan w:val="8"/>
            <w:tcBorders>
              <w:left w:val="nil"/>
              <w:right w:val="nil"/>
            </w:tcBorders>
            <w:shd w:val="clear" w:color="auto" w:fill="F2F2F2" w:themeFill="background1" w:themeFillShade="F2"/>
          </w:tcPr>
          <w:p w14:paraId="13025912" w14:textId="546AF4BB" w:rsidR="00B04632" w:rsidRDefault="00000000" w:rsidP="00B04632">
            <w:pPr>
              <w:rPr>
                <w:lang w:eastAsia="en-CA"/>
              </w:rPr>
            </w:pPr>
            <w:sdt>
              <w:sdtPr>
                <w:rPr>
                  <w:lang w:eastAsia="en-CA"/>
                </w:rPr>
                <w:id w:val="-738709969"/>
                <w:placeholder>
                  <w:docPart w:val="4F15606379924D9DBB1BB0F0747406BF"/>
                </w:placeholder>
              </w:sdtPr>
              <w:sdtContent>
                <w:r w:rsidR="00B04632" w:rsidRPr="00814B85">
                  <w:rPr>
                    <w:lang w:eastAsia="en-CA"/>
                  </w:rPr>
                  <w:t xml:space="preserve"> </w:t>
                </w:r>
                <w:r w:rsidR="00FB2031">
                  <w:rPr>
                    <w:lang w:eastAsia="en-CA"/>
                  </w:rPr>
                  <w:t>N/A</w:t>
                </w:r>
              </w:sdtContent>
            </w:sdt>
          </w:p>
        </w:tc>
      </w:tr>
      <w:tr w:rsidR="00B04632" w14:paraId="6966FD04" w14:textId="77777777" w:rsidTr="00B04632">
        <w:tc>
          <w:tcPr>
            <w:tcW w:w="3828" w:type="dxa"/>
            <w:gridSpan w:val="3"/>
            <w:tcBorders>
              <w:left w:val="nil"/>
              <w:right w:val="nil"/>
            </w:tcBorders>
          </w:tcPr>
          <w:p w14:paraId="48E8F387" w14:textId="77777777" w:rsidR="00B04632" w:rsidRPr="00194284" w:rsidRDefault="00B04632" w:rsidP="00B04632">
            <w:r>
              <w:t xml:space="preserve">Remote </w:t>
            </w:r>
            <w:r>
              <w:rPr>
                <w:i/>
                <w:iCs/>
              </w:rPr>
              <w:t>trouble signal</w:t>
            </w:r>
            <w:r>
              <w:t xml:space="preserve"> unit identification:</w:t>
            </w:r>
          </w:p>
        </w:tc>
        <w:tc>
          <w:tcPr>
            <w:tcW w:w="6972" w:type="dxa"/>
            <w:gridSpan w:val="7"/>
            <w:tcBorders>
              <w:left w:val="nil"/>
              <w:right w:val="nil"/>
            </w:tcBorders>
            <w:shd w:val="clear" w:color="auto" w:fill="F2F2F2" w:themeFill="background1" w:themeFillShade="F2"/>
          </w:tcPr>
          <w:p w14:paraId="2BD36F71" w14:textId="537D5D23" w:rsidR="00B04632" w:rsidRDefault="00000000" w:rsidP="00B04632">
            <w:pPr>
              <w:rPr>
                <w:lang w:eastAsia="en-CA"/>
              </w:rPr>
            </w:pPr>
            <w:sdt>
              <w:sdtPr>
                <w:rPr>
                  <w:lang w:eastAsia="en-CA"/>
                </w:rPr>
                <w:id w:val="-24645599"/>
                <w:placeholder>
                  <w:docPart w:val="9B5E4DF807614E0994E34ECEC11A4428"/>
                </w:placeholder>
              </w:sdtPr>
              <w:sdtContent>
                <w:r w:rsidR="00B04632" w:rsidRPr="00814B85">
                  <w:rPr>
                    <w:lang w:eastAsia="en-CA"/>
                  </w:rPr>
                  <w:t xml:space="preserve"> </w:t>
                </w:r>
                <w:r w:rsidR="00FB2031">
                  <w:rPr>
                    <w:lang w:eastAsia="en-CA"/>
                  </w:rPr>
                  <w:t>N/A</w:t>
                </w:r>
              </w:sdtContent>
            </w:sdt>
          </w:p>
        </w:tc>
      </w:tr>
      <w:tr w:rsidR="00B04632" w14:paraId="61DBD036" w14:textId="77777777" w:rsidTr="00B04632">
        <w:tc>
          <w:tcPr>
            <w:tcW w:w="567" w:type="dxa"/>
            <w:tcBorders>
              <w:left w:val="nil"/>
            </w:tcBorders>
            <w:vAlign w:val="center"/>
          </w:tcPr>
          <w:p w14:paraId="2F0580C9" w14:textId="77777777" w:rsidR="00B04632" w:rsidRDefault="00B04632" w:rsidP="00B04632">
            <w:r>
              <w:t>A</w:t>
            </w:r>
          </w:p>
        </w:tc>
        <w:tc>
          <w:tcPr>
            <w:tcW w:w="8222" w:type="dxa"/>
            <w:gridSpan w:val="5"/>
          </w:tcPr>
          <w:p w14:paraId="012A5BF1" w14:textId="77777777" w:rsidR="00B04632" w:rsidRPr="00B04632" w:rsidRDefault="00B04632" w:rsidP="00B04632">
            <w:r>
              <w:t xml:space="preserve">Input wiring from </w:t>
            </w:r>
            <w:r>
              <w:rPr>
                <w:i/>
                <w:iCs/>
              </w:rPr>
              <w:t>control unit</w:t>
            </w:r>
            <w:r>
              <w:t xml:space="preserve"> or </w:t>
            </w:r>
            <w:r>
              <w:rPr>
                <w:i/>
                <w:iCs/>
              </w:rPr>
              <w:t>transponder</w:t>
            </w:r>
            <w:r>
              <w:t xml:space="preserve"> is supervised</w:t>
            </w:r>
          </w:p>
        </w:tc>
        <w:tc>
          <w:tcPr>
            <w:tcW w:w="502" w:type="dxa"/>
            <w:tcBorders>
              <w:right w:val="nil"/>
            </w:tcBorders>
            <w:vAlign w:val="center"/>
          </w:tcPr>
          <w:p w14:paraId="5115D383" w14:textId="77777777" w:rsidR="00B04632" w:rsidRDefault="00B04632" w:rsidP="00B04632">
            <w:r>
              <w:t>Yes</w:t>
            </w:r>
          </w:p>
        </w:tc>
        <w:tc>
          <w:tcPr>
            <w:tcW w:w="503" w:type="dxa"/>
            <w:tcBorders>
              <w:left w:val="nil"/>
            </w:tcBorders>
            <w:shd w:val="clear" w:color="auto" w:fill="F2F2F2" w:themeFill="background1" w:themeFillShade="F2"/>
            <w:vAlign w:val="center"/>
          </w:tcPr>
          <w:p w14:paraId="4D6033D0" w14:textId="77777777" w:rsidR="00B04632" w:rsidRDefault="00000000" w:rsidP="00B04632">
            <w:sdt>
              <w:sdtPr>
                <w:rPr>
                  <w:lang w:eastAsia="en-CA"/>
                </w:rPr>
                <w:id w:val="1886287194"/>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03" w:type="dxa"/>
            <w:tcBorders>
              <w:right w:val="nil"/>
            </w:tcBorders>
            <w:vAlign w:val="center"/>
          </w:tcPr>
          <w:p w14:paraId="7EB09517" w14:textId="77777777" w:rsidR="00B04632" w:rsidRDefault="00B04632" w:rsidP="00B04632">
            <w:r>
              <w:t>No</w:t>
            </w:r>
          </w:p>
        </w:tc>
        <w:tc>
          <w:tcPr>
            <w:tcW w:w="503" w:type="dxa"/>
            <w:tcBorders>
              <w:left w:val="nil"/>
              <w:right w:val="nil"/>
            </w:tcBorders>
            <w:shd w:val="clear" w:color="auto" w:fill="F2F2F2" w:themeFill="background1" w:themeFillShade="F2"/>
            <w:vAlign w:val="center"/>
          </w:tcPr>
          <w:p w14:paraId="57548E16" w14:textId="77777777" w:rsidR="00B04632" w:rsidRDefault="00000000" w:rsidP="00B04632">
            <w:sdt>
              <w:sdtPr>
                <w:rPr>
                  <w:lang w:eastAsia="en-CA"/>
                </w:rPr>
                <w:id w:val="1649785279"/>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78150BF6" w14:textId="77777777" w:rsidTr="00B04632">
        <w:tc>
          <w:tcPr>
            <w:tcW w:w="567" w:type="dxa"/>
            <w:tcBorders>
              <w:left w:val="nil"/>
            </w:tcBorders>
            <w:vAlign w:val="center"/>
          </w:tcPr>
          <w:p w14:paraId="48CF88E0" w14:textId="77777777" w:rsidR="00B04632" w:rsidRDefault="00B04632" w:rsidP="00B04632">
            <w:r>
              <w:t>B</w:t>
            </w:r>
          </w:p>
        </w:tc>
        <w:tc>
          <w:tcPr>
            <w:tcW w:w="8222" w:type="dxa"/>
            <w:gridSpan w:val="5"/>
          </w:tcPr>
          <w:p w14:paraId="5CC2CA5F" w14:textId="77777777" w:rsidR="00B04632" w:rsidRPr="00B04632" w:rsidRDefault="00B04632" w:rsidP="00B04632">
            <w:r>
              <w:t xml:space="preserve">Visual </w:t>
            </w:r>
            <w:r>
              <w:rPr>
                <w:i/>
                <w:iCs/>
              </w:rPr>
              <w:t>trouble signal</w:t>
            </w:r>
            <w:r>
              <w:t xml:space="preserve"> operates.</w:t>
            </w:r>
          </w:p>
        </w:tc>
        <w:tc>
          <w:tcPr>
            <w:tcW w:w="502" w:type="dxa"/>
            <w:tcBorders>
              <w:right w:val="nil"/>
            </w:tcBorders>
            <w:vAlign w:val="center"/>
          </w:tcPr>
          <w:p w14:paraId="37DA85EA" w14:textId="77777777" w:rsidR="00B04632" w:rsidRDefault="00B04632" w:rsidP="00B04632">
            <w:r>
              <w:t>Yes</w:t>
            </w:r>
          </w:p>
        </w:tc>
        <w:tc>
          <w:tcPr>
            <w:tcW w:w="503" w:type="dxa"/>
            <w:tcBorders>
              <w:left w:val="nil"/>
            </w:tcBorders>
            <w:shd w:val="clear" w:color="auto" w:fill="F2F2F2" w:themeFill="background1" w:themeFillShade="F2"/>
            <w:vAlign w:val="center"/>
          </w:tcPr>
          <w:p w14:paraId="55502EF5" w14:textId="77777777" w:rsidR="00B04632" w:rsidRDefault="00000000" w:rsidP="00B04632">
            <w:pPr>
              <w:rPr>
                <w:lang w:eastAsia="en-CA"/>
              </w:rPr>
            </w:pPr>
            <w:sdt>
              <w:sdtPr>
                <w:rPr>
                  <w:lang w:eastAsia="en-CA"/>
                </w:rPr>
                <w:id w:val="-629324682"/>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03" w:type="dxa"/>
            <w:tcBorders>
              <w:right w:val="nil"/>
            </w:tcBorders>
            <w:vAlign w:val="center"/>
          </w:tcPr>
          <w:p w14:paraId="00265BC1" w14:textId="77777777" w:rsidR="00B04632" w:rsidRDefault="00B04632" w:rsidP="00B04632">
            <w:r>
              <w:t>No</w:t>
            </w:r>
          </w:p>
        </w:tc>
        <w:tc>
          <w:tcPr>
            <w:tcW w:w="503" w:type="dxa"/>
            <w:tcBorders>
              <w:left w:val="nil"/>
              <w:right w:val="nil"/>
            </w:tcBorders>
            <w:shd w:val="clear" w:color="auto" w:fill="F2F2F2" w:themeFill="background1" w:themeFillShade="F2"/>
            <w:vAlign w:val="center"/>
          </w:tcPr>
          <w:p w14:paraId="5A9A9A0F" w14:textId="77777777" w:rsidR="00B04632" w:rsidRDefault="00000000" w:rsidP="00B04632">
            <w:pPr>
              <w:rPr>
                <w:lang w:eastAsia="en-CA"/>
              </w:rPr>
            </w:pPr>
            <w:sdt>
              <w:sdtPr>
                <w:rPr>
                  <w:lang w:eastAsia="en-CA"/>
                </w:rPr>
                <w:id w:val="-1412684565"/>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6CA9656B" w14:textId="77777777" w:rsidTr="00B04632">
        <w:tc>
          <w:tcPr>
            <w:tcW w:w="567" w:type="dxa"/>
            <w:tcBorders>
              <w:left w:val="nil"/>
            </w:tcBorders>
            <w:vAlign w:val="center"/>
          </w:tcPr>
          <w:p w14:paraId="5A78D4C7" w14:textId="77777777" w:rsidR="00B04632" w:rsidRDefault="00B04632" w:rsidP="00B04632">
            <w:r>
              <w:t>C</w:t>
            </w:r>
          </w:p>
        </w:tc>
        <w:tc>
          <w:tcPr>
            <w:tcW w:w="8222" w:type="dxa"/>
            <w:gridSpan w:val="5"/>
          </w:tcPr>
          <w:p w14:paraId="6887AC3C" w14:textId="77777777" w:rsidR="00B04632" w:rsidRPr="00B04632" w:rsidRDefault="00B04632" w:rsidP="00B04632">
            <w:r>
              <w:t xml:space="preserve">Audible </w:t>
            </w:r>
            <w:r>
              <w:rPr>
                <w:i/>
                <w:iCs/>
              </w:rPr>
              <w:t>trouble signal</w:t>
            </w:r>
            <w:r>
              <w:t xml:space="preserve"> operates.</w:t>
            </w:r>
          </w:p>
        </w:tc>
        <w:tc>
          <w:tcPr>
            <w:tcW w:w="502" w:type="dxa"/>
            <w:tcBorders>
              <w:right w:val="nil"/>
            </w:tcBorders>
            <w:vAlign w:val="center"/>
          </w:tcPr>
          <w:p w14:paraId="37E760C0" w14:textId="77777777" w:rsidR="00B04632" w:rsidRDefault="00B04632" w:rsidP="00B04632">
            <w:r>
              <w:t>Yes</w:t>
            </w:r>
          </w:p>
        </w:tc>
        <w:tc>
          <w:tcPr>
            <w:tcW w:w="503" w:type="dxa"/>
            <w:tcBorders>
              <w:left w:val="nil"/>
            </w:tcBorders>
            <w:shd w:val="clear" w:color="auto" w:fill="F2F2F2" w:themeFill="background1" w:themeFillShade="F2"/>
            <w:vAlign w:val="center"/>
          </w:tcPr>
          <w:p w14:paraId="42776F41" w14:textId="77777777" w:rsidR="00B04632" w:rsidRDefault="00000000" w:rsidP="00B04632">
            <w:pPr>
              <w:rPr>
                <w:lang w:eastAsia="en-CA"/>
              </w:rPr>
            </w:pPr>
            <w:sdt>
              <w:sdtPr>
                <w:rPr>
                  <w:lang w:eastAsia="en-CA"/>
                </w:rPr>
                <w:id w:val="-199400129"/>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03" w:type="dxa"/>
            <w:tcBorders>
              <w:right w:val="nil"/>
            </w:tcBorders>
            <w:vAlign w:val="center"/>
          </w:tcPr>
          <w:p w14:paraId="7AF3F1B8" w14:textId="77777777" w:rsidR="00B04632" w:rsidRDefault="00B04632" w:rsidP="00B04632">
            <w:r>
              <w:t>No</w:t>
            </w:r>
          </w:p>
        </w:tc>
        <w:tc>
          <w:tcPr>
            <w:tcW w:w="503" w:type="dxa"/>
            <w:tcBorders>
              <w:left w:val="nil"/>
              <w:right w:val="nil"/>
            </w:tcBorders>
            <w:shd w:val="clear" w:color="auto" w:fill="F2F2F2" w:themeFill="background1" w:themeFillShade="F2"/>
            <w:vAlign w:val="center"/>
          </w:tcPr>
          <w:p w14:paraId="7B8D0944" w14:textId="77777777" w:rsidR="00B04632" w:rsidRDefault="00000000" w:rsidP="00B04632">
            <w:pPr>
              <w:rPr>
                <w:lang w:eastAsia="en-CA"/>
              </w:rPr>
            </w:pPr>
            <w:sdt>
              <w:sdtPr>
                <w:rPr>
                  <w:lang w:eastAsia="en-CA"/>
                </w:rPr>
                <w:id w:val="46264316"/>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B04632" w14:paraId="758C4608" w14:textId="77777777" w:rsidTr="00B04632">
        <w:tc>
          <w:tcPr>
            <w:tcW w:w="567" w:type="dxa"/>
            <w:tcBorders>
              <w:left w:val="nil"/>
            </w:tcBorders>
            <w:vAlign w:val="center"/>
          </w:tcPr>
          <w:p w14:paraId="39A4B37B" w14:textId="77777777" w:rsidR="00B04632" w:rsidRDefault="00B04632" w:rsidP="00B04632">
            <w:r>
              <w:t>D</w:t>
            </w:r>
          </w:p>
        </w:tc>
        <w:tc>
          <w:tcPr>
            <w:tcW w:w="8222" w:type="dxa"/>
            <w:gridSpan w:val="5"/>
          </w:tcPr>
          <w:p w14:paraId="7E864807" w14:textId="77777777" w:rsidR="00B04632" w:rsidRPr="00B04632" w:rsidRDefault="00B04632" w:rsidP="00B04632">
            <w:r>
              <w:t xml:space="preserve">Audible </w:t>
            </w:r>
            <w:r>
              <w:rPr>
                <w:i/>
                <w:iCs/>
              </w:rPr>
              <w:t>trouble signal</w:t>
            </w:r>
            <w:r>
              <w:t xml:space="preserve"> silence operates.</w:t>
            </w:r>
          </w:p>
        </w:tc>
        <w:tc>
          <w:tcPr>
            <w:tcW w:w="502" w:type="dxa"/>
            <w:tcBorders>
              <w:right w:val="nil"/>
            </w:tcBorders>
            <w:vAlign w:val="center"/>
          </w:tcPr>
          <w:p w14:paraId="0086264A" w14:textId="77777777" w:rsidR="00B04632" w:rsidRDefault="00B04632" w:rsidP="00B04632">
            <w:r>
              <w:t>Yes</w:t>
            </w:r>
          </w:p>
        </w:tc>
        <w:tc>
          <w:tcPr>
            <w:tcW w:w="503" w:type="dxa"/>
            <w:tcBorders>
              <w:left w:val="nil"/>
            </w:tcBorders>
            <w:shd w:val="clear" w:color="auto" w:fill="F2F2F2" w:themeFill="background1" w:themeFillShade="F2"/>
            <w:vAlign w:val="center"/>
          </w:tcPr>
          <w:p w14:paraId="35778E2B" w14:textId="77777777" w:rsidR="00B04632" w:rsidRDefault="00000000" w:rsidP="00B04632">
            <w:pPr>
              <w:rPr>
                <w:lang w:eastAsia="en-CA"/>
              </w:rPr>
            </w:pPr>
            <w:sdt>
              <w:sdtPr>
                <w:rPr>
                  <w:lang w:eastAsia="en-CA"/>
                </w:rPr>
                <w:id w:val="-935977313"/>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03" w:type="dxa"/>
            <w:tcBorders>
              <w:right w:val="nil"/>
            </w:tcBorders>
            <w:vAlign w:val="center"/>
          </w:tcPr>
          <w:p w14:paraId="4695E4AF" w14:textId="77777777" w:rsidR="00B04632" w:rsidRDefault="00B04632" w:rsidP="00B04632">
            <w:r>
              <w:t>No</w:t>
            </w:r>
          </w:p>
        </w:tc>
        <w:tc>
          <w:tcPr>
            <w:tcW w:w="503" w:type="dxa"/>
            <w:tcBorders>
              <w:left w:val="nil"/>
              <w:right w:val="nil"/>
            </w:tcBorders>
            <w:shd w:val="clear" w:color="auto" w:fill="F2F2F2" w:themeFill="background1" w:themeFillShade="F2"/>
            <w:vAlign w:val="center"/>
          </w:tcPr>
          <w:p w14:paraId="7F72E370" w14:textId="77777777" w:rsidR="00B04632" w:rsidRDefault="00000000" w:rsidP="00B04632">
            <w:pPr>
              <w:rPr>
                <w:lang w:eastAsia="en-CA"/>
              </w:rPr>
            </w:pPr>
            <w:sdt>
              <w:sdtPr>
                <w:rPr>
                  <w:lang w:eastAsia="en-CA"/>
                </w:rPr>
                <w:id w:val="-1137633859"/>
                <w14:checkbox>
                  <w14:checked w14:val="0"/>
                  <w14:checkedState w14:val="0050" w14:font="Wingdings 2"/>
                  <w14:uncheckedState w14:val="0020" w14:font="Wingdings 2"/>
                </w14:checkbox>
              </w:sdtPr>
              <w:sdtContent>
                <w:r w:rsidR="00B04632">
                  <w:rPr>
                    <w:lang w:eastAsia="en-CA"/>
                  </w:rPr>
                  <w:sym w:font="Wingdings 2" w:char="F020"/>
                </w:r>
              </w:sdtContent>
            </w:sdt>
          </w:p>
        </w:tc>
      </w:tr>
      <w:bookmarkEnd w:id="8"/>
    </w:tbl>
    <w:p w14:paraId="097B9572" w14:textId="77777777" w:rsidR="00194284" w:rsidRDefault="00194284" w:rsidP="00194284"/>
    <w:p w14:paraId="3AC520FC" w14:textId="77777777" w:rsidR="00194284" w:rsidRDefault="00B04632" w:rsidP="00B04632">
      <w:pPr>
        <w:pStyle w:val="Heading2"/>
      </w:pPr>
      <w:bookmarkStart w:id="9" w:name="_Hlk168945555"/>
      <w:r>
        <w:t>Printer Test</w:t>
      </w:r>
    </w:p>
    <w:p w14:paraId="378F2C74" w14:textId="77777777" w:rsidR="00B04632" w:rsidRDefault="00B04632" w:rsidP="00B04632">
      <w:r>
        <w:t xml:space="preserve">NOTE: If the </w:t>
      </w:r>
      <w:r>
        <w:rPr>
          <w:i/>
          <w:iCs/>
        </w:rPr>
        <w:t>fire alarm system</w:t>
      </w:r>
      <w:r>
        <w:t xml:space="preserve"> DOES utilize printers, complete this section (22.9) for each printer unit.</w:t>
      </w:r>
    </w:p>
    <w:tbl>
      <w:tblPr>
        <w:tblStyle w:val="TableGrid"/>
        <w:tblW w:w="0" w:type="auto"/>
        <w:tblLayout w:type="fixed"/>
        <w:tblLook w:val="04A0" w:firstRow="1" w:lastRow="0" w:firstColumn="1" w:lastColumn="0" w:noHBand="0" w:noVBand="1"/>
      </w:tblPr>
      <w:tblGrid>
        <w:gridCol w:w="567"/>
        <w:gridCol w:w="851"/>
        <w:gridCol w:w="425"/>
        <w:gridCol w:w="1134"/>
        <w:gridCol w:w="567"/>
        <w:gridCol w:w="5245"/>
        <w:gridCol w:w="502"/>
        <w:gridCol w:w="503"/>
        <w:gridCol w:w="503"/>
        <w:gridCol w:w="503"/>
      </w:tblGrid>
      <w:tr w:rsidR="00B04632" w14:paraId="69DA2020" w14:textId="77777777" w:rsidTr="00174B20">
        <w:tc>
          <w:tcPr>
            <w:tcW w:w="2977" w:type="dxa"/>
            <w:gridSpan w:val="4"/>
            <w:tcBorders>
              <w:left w:val="nil"/>
              <w:right w:val="nil"/>
            </w:tcBorders>
          </w:tcPr>
          <w:p w14:paraId="0AA92DDE" w14:textId="77777777" w:rsidR="00B04632" w:rsidRPr="00DB02C2" w:rsidRDefault="00B04632" w:rsidP="00B04632">
            <w:r>
              <w:t>There are no printers on this system</w:t>
            </w:r>
            <w:r w:rsidR="00136320">
              <w:t>.</w:t>
            </w:r>
          </w:p>
        </w:tc>
        <w:tc>
          <w:tcPr>
            <w:tcW w:w="567" w:type="dxa"/>
            <w:tcBorders>
              <w:left w:val="nil"/>
              <w:right w:val="nil"/>
            </w:tcBorders>
            <w:shd w:val="clear" w:color="auto" w:fill="F2F2F2" w:themeFill="background1" w:themeFillShade="F2"/>
            <w:vAlign w:val="center"/>
          </w:tcPr>
          <w:p w14:paraId="17515B51" w14:textId="1ECED116" w:rsidR="00B04632" w:rsidRDefault="00000000" w:rsidP="00B04632">
            <w:pPr>
              <w:rPr>
                <w:lang w:eastAsia="en-CA"/>
              </w:rPr>
            </w:pPr>
            <w:sdt>
              <w:sdtPr>
                <w:rPr>
                  <w:lang w:eastAsia="en-CA"/>
                </w:rPr>
                <w:id w:val="-114061820"/>
                <w14:checkbox>
                  <w14:checked w14:val="1"/>
                  <w14:checkedState w14:val="0050" w14:font="Wingdings 2"/>
                  <w14:uncheckedState w14:val="0020" w14:font="Wingdings 2"/>
                </w14:checkbox>
              </w:sdtPr>
              <w:sdtContent>
                <w:r w:rsidR="00FB2031">
                  <w:rPr>
                    <w:lang w:eastAsia="en-CA"/>
                  </w:rPr>
                  <w:sym w:font="Wingdings 2" w:char="F050"/>
                </w:r>
              </w:sdtContent>
            </w:sdt>
          </w:p>
        </w:tc>
        <w:tc>
          <w:tcPr>
            <w:tcW w:w="7256" w:type="dxa"/>
            <w:gridSpan w:val="5"/>
            <w:tcBorders>
              <w:left w:val="nil"/>
              <w:right w:val="nil"/>
            </w:tcBorders>
            <w:shd w:val="clear" w:color="auto" w:fill="auto"/>
          </w:tcPr>
          <w:p w14:paraId="2728F8B6" w14:textId="77777777" w:rsidR="00B04632" w:rsidRDefault="00B04632" w:rsidP="00B04632">
            <w:pPr>
              <w:rPr>
                <w:lang w:eastAsia="en-CA"/>
              </w:rPr>
            </w:pPr>
          </w:p>
        </w:tc>
      </w:tr>
      <w:tr w:rsidR="00B04632" w14:paraId="654B1AFB" w14:textId="77777777" w:rsidTr="00136320">
        <w:tc>
          <w:tcPr>
            <w:tcW w:w="1418" w:type="dxa"/>
            <w:gridSpan w:val="2"/>
            <w:tcBorders>
              <w:left w:val="nil"/>
              <w:right w:val="nil"/>
            </w:tcBorders>
          </w:tcPr>
          <w:p w14:paraId="700F6CCC" w14:textId="77777777" w:rsidR="00B04632" w:rsidRPr="00194284" w:rsidRDefault="00B04632" w:rsidP="00B04632">
            <w:r>
              <w:t>Printer location:</w:t>
            </w:r>
          </w:p>
        </w:tc>
        <w:tc>
          <w:tcPr>
            <w:tcW w:w="9382" w:type="dxa"/>
            <w:gridSpan w:val="8"/>
            <w:tcBorders>
              <w:left w:val="nil"/>
              <w:right w:val="nil"/>
            </w:tcBorders>
            <w:shd w:val="clear" w:color="auto" w:fill="F2F2F2" w:themeFill="background1" w:themeFillShade="F2"/>
          </w:tcPr>
          <w:p w14:paraId="1ACDD402" w14:textId="23711B7C" w:rsidR="00B04632" w:rsidRDefault="00000000" w:rsidP="00B04632">
            <w:pPr>
              <w:rPr>
                <w:lang w:eastAsia="en-CA"/>
              </w:rPr>
            </w:pPr>
            <w:sdt>
              <w:sdtPr>
                <w:rPr>
                  <w:lang w:eastAsia="en-CA"/>
                </w:rPr>
                <w:id w:val="1044564164"/>
                <w:placeholder>
                  <w:docPart w:val="07DD62B569A5422CAC28B75570F1F825"/>
                </w:placeholder>
              </w:sdtPr>
              <w:sdtContent>
                <w:r w:rsidR="00B04632" w:rsidRPr="00814B85">
                  <w:rPr>
                    <w:lang w:eastAsia="en-CA"/>
                  </w:rPr>
                  <w:t xml:space="preserve"> </w:t>
                </w:r>
                <w:r w:rsidR="00FB2031">
                  <w:rPr>
                    <w:lang w:eastAsia="en-CA"/>
                  </w:rPr>
                  <w:t>N/A</w:t>
                </w:r>
              </w:sdtContent>
            </w:sdt>
          </w:p>
        </w:tc>
      </w:tr>
      <w:tr w:rsidR="00B04632" w14:paraId="3D682E42" w14:textId="77777777" w:rsidTr="00136320">
        <w:tc>
          <w:tcPr>
            <w:tcW w:w="1843" w:type="dxa"/>
            <w:gridSpan w:val="3"/>
            <w:tcBorders>
              <w:left w:val="nil"/>
              <w:right w:val="nil"/>
            </w:tcBorders>
          </w:tcPr>
          <w:p w14:paraId="0D56E940" w14:textId="77777777" w:rsidR="00B04632" w:rsidRPr="00194284" w:rsidRDefault="00B04632" w:rsidP="00B04632">
            <w:r>
              <w:t>Printer identification:</w:t>
            </w:r>
          </w:p>
        </w:tc>
        <w:tc>
          <w:tcPr>
            <w:tcW w:w="8957" w:type="dxa"/>
            <w:gridSpan w:val="7"/>
            <w:tcBorders>
              <w:left w:val="nil"/>
              <w:right w:val="nil"/>
            </w:tcBorders>
            <w:shd w:val="clear" w:color="auto" w:fill="F2F2F2" w:themeFill="background1" w:themeFillShade="F2"/>
          </w:tcPr>
          <w:p w14:paraId="5A3EFC76" w14:textId="197181BA" w:rsidR="00B04632" w:rsidRDefault="00000000" w:rsidP="00B04632">
            <w:pPr>
              <w:rPr>
                <w:lang w:eastAsia="en-CA"/>
              </w:rPr>
            </w:pPr>
            <w:sdt>
              <w:sdtPr>
                <w:rPr>
                  <w:lang w:eastAsia="en-CA"/>
                </w:rPr>
                <w:id w:val="1626429023"/>
                <w:placeholder>
                  <w:docPart w:val="9C0A25FC49304D5AA7D50B269B35E9CD"/>
                </w:placeholder>
              </w:sdtPr>
              <w:sdtContent>
                <w:r w:rsidR="00FB2031">
                  <w:rPr>
                    <w:lang w:eastAsia="en-CA"/>
                  </w:rPr>
                  <w:t>N/A</w:t>
                </w:r>
                <w:r w:rsidR="00B04632" w:rsidRPr="00814B85">
                  <w:rPr>
                    <w:lang w:eastAsia="en-CA"/>
                  </w:rPr>
                  <w:t xml:space="preserve"> </w:t>
                </w:r>
              </w:sdtContent>
            </w:sdt>
          </w:p>
        </w:tc>
      </w:tr>
      <w:tr w:rsidR="00B04632" w14:paraId="553F1208" w14:textId="77777777" w:rsidTr="00174B20">
        <w:tc>
          <w:tcPr>
            <w:tcW w:w="567" w:type="dxa"/>
            <w:tcBorders>
              <w:left w:val="nil"/>
            </w:tcBorders>
            <w:vAlign w:val="center"/>
          </w:tcPr>
          <w:p w14:paraId="60C36953" w14:textId="77777777" w:rsidR="00B04632" w:rsidRDefault="00B04632" w:rsidP="00B04632">
            <w:r>
              <w:t>A</w:t>
            </w:r>
          </w:p>
        </w:tc>
        <w:tc>
          <w:tcPr>
            <w:tcW w:w="8222" w:type="dxa"/>
            <w:gridSpan w:val="5"/>
          </w:tcPr>
          <w:p w14:paraId="43AC7CB4" w14:textId="77777777" w:rsidR="00B04632" w:rsidRPr="00B04632" w:rsidRDefault="00B04632" w:rsidP="00B04632">
            <w:r>
              <w:t xml:space="preserve">Operates as per </w:t>
            </w:r>
            <w:r>
              <w:rPr>
                <w:i/>
                <w:iCs/>
              </w:rPr>
              <w:t xml:space="preserve">design </w:t>
            </w:r>
            <w:r>
              <w:t xml:space="preserve">and </w:t>
            </w:r>
            <w:r>
              <w:rPr>
                <w:i/>
                <w:iCs/>
              </w:rPr>
              <w:t>specification</w:t>
            </w:r>
            <w:r>
              <w:t>, or in accordance with documentation as detailed in Annex D, Description of Fire Alarm System for Inspection and Test Procedures.</w:t>
            </w:r>
          </w:p>
        </w:tc>
        <w:tc>
          <w:tcPr>
            <w:tcW w:w="502" w:type="dxa"/>
            <w:tcBorders>
              <w:right w:val="nil"/>
            </w:tcBorders>
            <w:vAlign w:val="center"/>
          </w:tcPr>
          <w:p w14:paraId="4B38E047" w14:textId="77777777" w:rsidR="00B04632" w:rsidRDefault="00B04632" w:rsidP="00B04632">
            <w:r>
              <w:t>Yes</w:t>
            </w:r>
          </w:p>
        </w:tc>
        <w:tc>
          <w:tcPr>
            <w:tcW w:w="503" w:type="dxa"/>
            <w:tcBorders>
              <w:left w:val="nil"/>
            </w:tcBorders>
            <w:shd w:val="clear" w:color="auto" w:fill="F2F2F2" w:themeFill="background1" w:themeFillShade="F2"/>
            <w:vAlign w:val="center"/>
          </w:tcPr>
          <w:p w14:paraId="6000EA4B" w14:textId="77777777" w:rsidR="00B04632" w:rsidRDefault="00000000" w:rsidP="00B04632">
            <w:sdt>
              <w:sdtPr>
                <w:rPr>
                  <w:lang w:eastAsia="en-CA"/>
                </w:rPr>
                <w:id w:val="-747339054"/>
                <w14:checkbox>
                  <w14:checked w14:val="0"/>
                  <w14:checkedState w14:val="0050" w14:font="Wingdings 2"/>
                  <w14:uncheckedState w14:val="0020" w14:font="Wingdings 2"/>
                </w14:checkbox>
              </w:sdtPr>
              <w:sdtContent>
                <w:r w:rsidR="00B04632">
                  <w:rPr>
                    <w:lang w:eastAsia="en-CA"/>
                  </w:rPr>
                  <w:sym w:font="Wingdings 2" w:char="F020"/>
                </w:r>
              </w:sdtContent>
            </w:sdt>
          </w:p>
        </w:tc>
        <w:tc>
          <w:tcPr>
            <w:tcW w:w="503" w:type="dxa"/>
            <w:tcBorders>
              <w:right w:val="nil"/>
            </w:tcBorders>
            <w:vAlign w:val="center"/>
          </w:tcPr>
          <w:p w14:paraId="1E292BAB" w14:textId="77777777" w:rsidR="00B04632" w:rsidRDefault="00B04632" w:rsidP="00B04632">
            <w:r>
              <w:t>No</w:t>
            </w:r>
          </w:p>
        </w:tc>
        <w:tc>
          <w:tcPr>
            <w:tcW w:w="503" w:type="dxa"/>
            <w:tcBorders>
              <w:left w:val="nil"/>
              <w:right w:val="nil"/>
            </w:tcBorders>
            <w:shd w:val="clear" w:color="auto" w:fill="F2F2F2" w:themeFill="background1" w:themeFillShade="F2"/>
            <w:vAlign w:val="center"/>
          </w:tcPr>
          <w:p w14:paraId="2C7D1298" w14:textId="77777777" w:rsidR="00B04632" w:rsidRDefault="00000000" w:rsidP="00B04632">
            <w:sdt>
              <w:sdtPr>
                <w:rPr>
                  <w:lang w:eastAsia="en-CA"/>
                </w:rPr>
                <w:id w:val="268748009"/>
                <w14:checkbox>
                  <w14:checked w14:val="0"/>
                  <w14:checkedState w14:val="0050" w14:font="Wingdings 2"/>
                  <w14:uncheckedState w14:val="0020" w14:font="Wingdings 2"/>
                </w14:checkbox>
              </w:sdtPr>
              <w:sdtContent>
                <w:r w:rsidR="00B04632">
                  <w:rPr>
                    <w:lang w:eastAsia="en-CA"/>
                  </w:rPr>
                  <w:sym w:font="Wingdings 2" w:char="F020"/>
                </w:r>
              </w:sdtContent>
            </w:sdt>
          </w:p>
        </w:tc>
      </w:tr>
      <w:tr w:rsidR="008F2A4D" w14:paraId="6061E1E4" w14:textId="77777777" w:rsidTr="00174B20">
        <w:tc>
          <w:tcPr>
            <w:tcW w:w="567" w:type="dxa"/>
            <w:tcBorders>
              <w:left w:val="nil"/>
            </w:tcBorders>
            <w:vAlign w:val="center"/>
          </w:tcPr>
          <w:p w14:paraId="6FA39B50" w14:textId="77777777" w:rsidR="008F2A4D" w:rsidRDefault="008F2A4D" w:rsidP="008F2A4D">
            <w:r>
              <w:t>B</w:t>
            </w:r>
          </w:p>
        </w:tc>
        <w:tc>
          <w:tcPr>
            <w:tcW w:w="8222" w:type="dxa"/>
            <w:gridSpan w:val="5"/>
          </w:tcPr>
          <w:p w14:paraId="728A472B" w14:textId="77777777" w:rsidR="008F2A4D" w:rsidRDefault="008F2A4D" w:rsidP="008F2A4D">
            <w:r>
              <w:t>Zone of each alarm initiating device is correctly printed.</w:t>
            </w:r>
          </w:p>
        </w:tc>
        <w:tc>
          <w:tcPr>
            <w:tcW w:w="502" w:type="dxa"/>
            <w:tcBorders>
              <w:right w:val="nil"/>
            </w:tcBorders>
            <w:vAlign w:val="center"/>
          </w:tcPr>
          <w:p w14:paraId="3DD9273F" w14:textId="77777777" w:rsidR="008F2A4D" w:rsidRDefault="008F2A4D" w:rsidP="008F2A4D">
            <w:r>
              <w:t>Yes</w:t>
            </w:r>
          </w:p>
        </w:tc>
        <w:tc>
          <w:tcPr>
            <w:tcW w:w="503" w:type="dxa"/>
            <w:tcBorders>
              <w:left w:val="nil"/>
            </w:tcBorders>
            <w:shd w:val="clear" w:color="auto" w:fill="F2F2F2" w:themeFill="background1" w:themeFillShade="F2"/>
            <w:vAlign w:val="center"/>
          </w:tcPr>
          <w:p w14:paraId="4EC361A5" w14:textId="77777777" w:rsidR="008F2A4D" w:rsidRDefault="00000000" w:rsidP="008F2A4D">
            <w:pPr>
              <w:rPr>
                <w:lang w:eastAsia="en-CA"/>
              </w:rPr>
            </w:pPr>
            <w:sdt>
              <w:sdtPr>
                <w:rPr>
                  <w:lang w:eastAsia="en-CA"/>
                </w:rPr>
                <w:id w:val="-2089212245"/>
                <w14:checkbox>
                  <w14:checked w14:val="0"/>
                  <w14:checkedState w14:val="0050" w14:font="Wingdings 2"/>
                  <w14:uncheckedState w14:val="0020" w14:font="Wingdings 2"/>
                </w14:checkbox>
              </w:sdtPr>
              <w:sdtContent>
                <w:r w:rsidR="008F2A4D">
                  <w:rPr>
                    <w:lang w:eastAsia="en-CA"/>
                  </w:rPr>
                  <w:sym w:font="Wingdings 2" w:char="F020"/>
                </w:r>
              </w:sdtContent>
            </w:sdt>
          </w:p>
        </w:tc>
        <w:tc>
          <w:tcPr>
            <w:tcW w:w="503" w:type="dxa"/>
            <w:tcBorders>
              <w:right w:val="nil"/>
            </w:tcBorders>
            <w:vAlign w:val="center"/>
          </w:tcPr>
          <w:p w14:paraId="3885D4E7" w14:textId="77777777" w:rsidR="008F2A4D" w:rsidRDefault="008F2A4D" w:rsidP="008F2A4D">
            <w:r>
              <w:t>No</w:t>
            </w:r>
          </w:p>
        </w:tc>
        <w:tc>
          <w:tcPr>
            <w:tcW w:w="503" w:type="dxa"/>
            <w:tcBorders>
              <w:left w:val="nil"/>
              <w:right w:val="nil"/>
            </w:tcBorders>
            <w:shd w:val="clear" w:color="auto" w:fill="F2F2F2" w:themeFill="background1" w:themeFillShade="F2"/>
            <w:vAlign w:val="center"/>
          </w:tcPr>
          <w:p w14:paraId="01457338" w14:textId="77777777" w:rsidR="008F2A4D" w:rsidRDefault="00000000" w:rsidP="008F2A4D">
            <w:pPr>
              <w:rPr>
                <w:lang w:eastAsia="en-CA"/>
              </w:rPr>
            </w:pPr>
            <w:sdt>
              <w:sdtPr>
                <w:rPr>
                  <w:lang w:eastAsia="en-CA"/>
                </w:rPr>
                <w:id w:val="-1398743251"/>
                <w14:checkbox>
                  <w14:checked w14:val="0"/>
                  <w14:checkedState w14:val="0050" w14:font="Wingdings 2"/>
                  <w14:uncheckedState w14:val="0020" w14:font="Wingdings 2"/>
                </w14:checkbox>
              </w:sdtPr>
              <w:sdtContent>
                <w:r w:rsidR="008F2A4D">
                  <w:rPr>
                    <w:lang w:eastAsia="en-CA"/>
                  </w:rPr>
                  <w:sym w:font="Wingdings 2" w:char="F020"/>
                </w:r>
              </w:sdtContent>
            </w:sdt>
          </w:p>
        </w:tc>
      </w:tr>
      <w:bookmarkEnd w:id="9"/>
    </w:tbl>
    <w:p w14:paraId="2623CAA9" w14:textId="77777777" w:rsidR="00B04632" w:rsidRPr="00B04632" w:rsidRDefault="00B04632" w:rsidP="00B04632"/>
    <w:p w14:paraId="46228ABD" w14:textId="77777777" w:rsidR="00194284" w:rsidRDefault="008F2A4D" w:rsidP="008F2A4D">
      <w:pPr>
        <w:pStyle w:val="Heading2"/>
      </w:pPr>
      <w:bookmarkStart w:id="10" w:name="_Hlk168945588"/>
      <w:r>
        <w:t>Ancillary Device Circuit Test</w:t>
      </w:r>
    </w:p>
    <w:tbl>
      <w:tblPr>
        <w:tblStyle w:val="TableGrid"/>
        <w:tblW w:w="0" w:type="auto"/>
        <w:tblLook w:val="04A0" w:firstRow="1" w:lastRow="0" w:firstColumn="1" w:lastColumn="0" w:noHBand="0" w:noVBand="1"/>
      </w:tblPr>
      <w:tblGrid>
        <w:gridCol w:w="1798"/>
        <w:gridCol w:w="1798"/>
        <w:gridCol w:w="1798"/>
        <w:gridCol w:w="899"/>
        <w:gridCol w:w="899"/>
        <w:gridCol w:w="899"/>
        <w:gridCol w:w="900"/>
        <w:gridCol w:w="1799"/>
      </w:tblGrid>
      <w:tr w:rsidR="008F2A4D" w14:paraId="4B5AF12A" w14:textId="77777777" w:rsidTr="008F2A4D">
        <w:trPr>
          <w:trHeight w:val="256"/>
        </w:trPr>
        <w:tc>
          <w:tcPr>
            <w:tcW w:w="1798" w:type="dxa"/>
            <w:vMerge w:val="restart"/>
          </w:tcPr>
          <w:p w14:paraId="36314A3B" w14:textId="77777777" w:rsidR="008F2A4D" w:rsidRPr="008F2A4D" w:rsidRDefault="008F2A4D" w:rsidP="008F2A4D">
            <w:pPr>
              <w:rPr>
                <w:b/>
                <w:bCs/>
                <w:i/>
                <w:iCs/>
              </w:rPr>
            </w:pPr>
            <w:r w:rsidRPr="008F2A4D">
              <w:rPr>
                <w:b/>
                <w:bCs/>
              </w:rPr>
              <w:t xml:space="preserve">Specific type of ancillary </w:t>
            </w:r>
            <w:r w:rsidRPr="008F2A4D">
              <w:rPr>
                <w:b/>
                <w:bCs/>
                <w:i/>
                <w:iCs/>
              </w:rPr>
              <w:t>circuit</w:t>
            </w:r>
          </w:p>
        </w:tc>
        <w:tc>
          <w:tcPr>
            <w:tcW w:w="3596" w:type="dxa"/>
            <w:gridSpan w:val="2"/>
          </w:tcPr>
          <w:p w14:paraId="1BF97D8C" w14:textId="77777777" w:rsidR="008F2A4D" w:rsidRPr="008F2A4D" w:rsidRDefault="008F2A4D" w:rsidP="008F2A4D">
            <w:pPr>
              <w:rPr>
                <w:b/>
                <w:bCs/>
              </w:rPr>
            </w:pPr>
            <w:r w:rsidRPr="008F2A4D">
              <w:rPr>
                <w:b/>
                <w:bCs/>
              </w:rPr>
              <w:t xml:space="preserve">Ancillary </w:t>
            </w:r>
            <w:r w:rsidRPr="008F2A4D">
              <w:rPr>
                <w:b/>
                <w:bCs/>
                <w:i/>
                <w:iCs/>
              </w:rPr>
              <w:t>circuit</w:t>
            </w:r>
            <w:r w:rsidRPr="008F2A4D">
              <w:rPr>
                <w:b/>
                <w:bCs/>
              </w:rPr>
              <w:t xml:space="preserve"> powered by:</w:t>
            </w:r>
          </w:p>
        </w:tc>
        <w:tc>
          <w:tcPr>
            <w:tcW w:w="3597" w:type="dxa"/>
            <w:gridSpan w:val="4"/>
            <w:vMerge w:val="restart"/>
          </w:tcPr>
          <w:p w14:paraId="4D521B9B" w14:textId="77777777" w:rsidR="008F2A4D" w:rsidRPr="008F2A4D" w:rsidRDefault="008F2A4D" w:rsidP="008F2A4D">
            <w:pPr>
              <w:rPr>
                <w:b/>
                <w:bCs/>
              </w:rPr>
            </w:pPr>
            <w:r>
              <w:rPr>
                <w:b/>
                <w:bCs/>
              </w:rPr>
              <w:t xml:space="preserve">Operation of ancillary </w:t>
            </w:r>
            <w:r>
              <w:rPr>
                <w:b/>
                <w:bCs/>
                <w:i/>
                <w:iCs/>
              </w:rPr>
              <w:t>circuit</w:t>
            </w:r>
            <w:r>
              <w:rPr>
                <w:b/>
                <w:bCs/>
              </w:rPr>
              <w:t xml:space="preserve"> confirmed</w:t>
            </w:r>
          </w:p>
        </w:tc>
        <w:tc>
          <w:tcPr>
            <w:tcW w:w="1799" w:type="dxa"/>
            <w:vMerge w:val="restart"/>
          </w:tcPr>
          <w:p w14:paraId="61F9E88A" w14:textId="77777777" w:rsidR="008F2A4D" w:rsidRPr="008F2A4D" w:rsidRDefault="008F2A4D" w:rsidP="008F2A4D">
            <w:pPr>
              <w:rPr>
                <w:b/>
                <w:bCs/>
              </w:rPr>
            </w:pPr>
            <w:r>
              <w:rPr>
                <w:b/>
                <w:bCs/>
              </w:rPr>
              <w:t>Method of confirmation See Annex A, A22.10</w:t>
            </w:r>
          </w:p>
        </w:tc>
      </w:tr>
      <w:tr w:rsidR="008F2A4D" w14:paraId="45F12C10" w14:textId="77777777" w:rsidTr="00174B20">
        <w:tc>
          <w:tcPr>
            <w:tcW w:w="1798" w:type="dxa"/>
            <w:vMerge/>
          </w:tcPr>
          <w:p w14:paraId="7AE2BBD6" w14:textId="77777777" w:rsidR="008F2A4D" w:rsidRPr="008F2A4D" w:rsidRDefault="008F2A4D" w:rsidP="008F2A4D">
            <w:pPr>
              <w:rPr>
                <w:b/>
                <w:bCs/>
              </w:rPr>
            </w:pPr>
          </w:p>
        </w:tc>
        <w:tc>
          <w:tcPr>
            <w:tcW w:w="1798" w:type="dxa"/>
          </w:tcPr>
          <w:p w14:paraId="674CE9F0" w14:textId="77777777" w:rsidR="008F2A4D" w:rsidRPr="008F2A4D" w:rsidRDefault="008F2A4D" w:rsidP="008F2A4D">
            <w:pPr>
              <w:rPr>
                <w:b/>
                <w:bCs/>
              </w:rPr>
            </w:pPr>
            <w:r>
              <w:rPr>
                <w:b/>
                <w:bCs/>
              </w:rPr>
              <w:t>FACU* Check if applicable</w:t>
            </w:r>
          </w:p>
        </w:tc>
        <w:tc>
          <w:tcPr>
            <w:tcW w:w="1798" w:type="dxa"/>
          </w:tcPr>
          <w:p w14:paraId="0CB79D4B" w14:textId="77777777" w:rsidR="008F2A4D" w:rsidRPr="008F2A4D" w:rsidRDefault="008F2A4D" w:rsidP="008F2A4D">
            <w:pPr>
              <w:rPr>
                <w:b/>
                <w:bCs/>
              </w:rPr>
            </w:pPr>
            <w:r>
              <w:rPr>
                <w:b/>
                <w:bCs/>
              </w:rPr>
              <w:t>Others specify</w:t>
            </w:r>
          </w:p>
        </w:tc>
        <w:tc>
          <w:tcPr>
            <w:tcW w:w="3597" w:type="dxa"/>
            <w:gridSpan w:val="4"/>
            <w:vMerge/>
          </w:tcPr>
          <w:p w14:paraId="7B19F872" w14:textId="77777777" w:rsidR="008F2A4D" w:rsidRPr="008F2A4D" w:rsidRDefault="008F2A4D" w:rsidP="008F2A4D">
            <w:pPr>
              <w:rPr>
                <w:b/>
                <w:bCs/>
              </w:rPr>
            </w:pPr>
          </w:p>
        </w:tc>
        <w:tc>
          <w:tcPr>
            <w:tcW w:w="1799" w:type="dxa"/>
            <w:vMerge/>
          </w:tcPr>
          <w:p w14:paraId="2E5D2214" w14:textId="77777777" w:rsidR="008F2A4D" w:rsidRPr="008F2A4D" w:rsidRDefault="008F2A4D" w:rsidP="008F2A4D">
            <w:pPr>
              <w:rPr>
                <w:b/>
                <w:bCs/>
              </w:rPr>
            </w:pPr>
          </w:p>
        </w:tc>
      </w:tr>
      <w:tr w:rsidR="008F2A4D" w14:paraId="7ABCC1FB" w14:textId="77777777" w:rsidTr="008F2A4D">
        <w:tc>
          <w:tcPr>
            <w:tcW w:w="1798" w:type="dxa"/>
            <w:shd w:val="clear" w:color="auto" w:fill="F2F2F2" w:themeFill="background1" w:themeFillShade="F2"/>
          </w:tcPr>
          <w:p w14:paraId="503430A3" w14:textId="044A443C" w:rsidR="008F2A4D" w:rsidRDefault="00000000" w:rsidP="008F2A4D">
            <w:sdt>
              <w:sdtPr>
                <w:rPr>
                  <w:lang w:eastAsia="en-CA"/>
                </w:rPr>
                <w:id w:val="1430776708"/>
                <w:placeholder>
                  <w:docPart w:val="2385D235D5A34CF68233C382C0F0BA37"/>
                </w:placeholder>
              </w:sdtPr>
              <w:sdtContent>
                <w:r w:rsidR="008F2A4D" w:rsidRPr="00814B85">
                  <w:rPr>
                    <w:lang w:eastAsia="en-CA"/>
                  </w:rPr>
                  <w:t xml:space="preserve"> </w:t>
                </w:r>
                <w:r w:rsidR="00FB2031">
                  <w:rPr>
                    <w:lang w:eastAsia="en-CA"/>
                  </w:rPr>
                  <w:t>CRU 164 CR1 126</w:t>
                </w:r>
              </w:sdtContent>
            </w:sdt>
          </w:p>
        </w:tc>
        <w:tc>
          <w:tcPr>
            <w:tcW w:w="1798" w:type="dxa"/>
            <w:shd w:val="clear" w:color="auto" w:fill="F2F2F2" w:themeFill="background1" w:themeFillShade="F2"/>
            <w:vAlign w:val="center"/>
          </w:tcPr>
          <w:p w14:paraId="7D3ABA59" w14:textId="77777777" w:rsidR="008F2A4D" w:rsidRDefault="00000000" w:rsidP="008F2A4D">
            <w:sdt>
              <w:sdtPr>
                <w:rPr>
                  <w:lang w:eastAsia="en-CA"/>
                </w:rPr>
                <w:id w:val="2046785216"/>
                <w14:checkbox>
                  <w14:checked w14:val="0"/>
                  <w14:checkedState w14:val="0050" w14:font="Wingdings 2"/>
                  <w14:uncheckedState w14:val="0020" w14:font="Wingdings 2"/>
                </w14:checkbox>
              </w:sdtPr>
              <w:sdtContent>
                <w:r w:rsidR="008F2A4D">
                  <w:rPr>
                    <w:lang w:eastAsia="en-CA"/>
                  </w:rPr>
                  <w:sym w:font="Wingdings 2" w:char="F020"/>
                </w:r>
              </w:sdtContent>
            </w:sdt>
          </w:p>
        </w:tc>
        <w:tc>
          <w:tcPr>
            <w:tcW w:w="1798" w:type="dxa"/>
            <w:shd w:val="clear" w:color="auto" w:fill="F2F2F2" w:themeFill="background1" w:themeFillShade="F2"/>
          </w:tcPr>
          <w:p w14:paraId="510BE011" w14:textId="77777777" w:rsidR="008F2A4D" w:rsidRDefault="00000000" w:rsidP="008F2A4D">
            <w:sdt>
              <w:sdtPr>
                <w:rPr>
                  <w:lang w:eastAsia="en-CA"/>
                </w:rPr>
                <w:id w:val="1911425765"/>
                <w:placeholder>
                  <w:docPart w:val="A19F7179EABF4D1ABC90CD785026CC48"/>
                </w:placeholder>
              </w:sdtPr>
              <w:sdtContent>
                <w:r w:rsidR="008F2A4D" w:rsidRPr="00814B85">
                  <w:rPr>
                    <w:lang w:eastAsia="en-CA"/>
                  </w:rPr>
                  <w:t xml:space="preserve"> </w:t>
                </w:r>
              </w:sdtContent>
            </w:sdt>
          </w:p>
        </w:tc>
        <w:tc>
          <w:tcPr>
            <w:tcW w:w="899" w:type="dxa"/>
            <w:tcBorders>
              <w:right w:val="nil"/>
            </w:tcBorders>
            <w:vAlign w:val="center"/>
          </w:tcPr>
          <w:p w14:paraId="4F9FD034" w14:textId="77777777" w:rsidR="008F2A4D" w:rsidRDefault="008F2A4D" w:rsidP="008F2A4D">
            <w:r>
              <w:t>Yes</w:t>
            </w:r>
          </w:p>
        </w:tc>
        <w:tc>
          <w:tcPr>
            <w:tcW w:w="899" w:type="dxa"/>
            <w:tcBorders>
              <w:left w:val="nil"/>
            </w:tcBorders>
            <w:shd w:val="clear" w:color="auto" w:fill="F2F2F2" w:themeFill="background1" w:themeFillShade="F2"/>
            <w:vAlign w:val="center"/>
          </w:tcPr>
          <w:p w14:paraId="41034789" w14:textId="77777777" w:rsidR="008F2A4D" w:rsidRDefault="00000000" w:rsidP="008F2A4D">
            <w:sdt>
              <w:sdtPr>
                <w:rPr>
                  <w:lang w:eastAsia="en-CA"/>
                </w:rPr>
                <w:id w:val="-826362958"/>
                <w14:checkbox>
                  <w14:checked w14:val="0"/>
                  <w14:checkedState w14:val="0050" w14:font="Wingdings 2"/>
                  <w14:uncheckedState w14:val="0020" w14:font="Wingdings 2"/>
                </w14:checkbox>
              </w:sdtPr>
              <w:sdtContent>
                <w:r w:rsidR="008F2A4D">
                  <w:rPr>
                    <w:lang w:eastAsia="en-CA"/>
                  </w:rPr>
                  <w:sym w:font="Wingdings 2" w:char="F020"/>
                </w:r>
              </w:sdtContent>
            </w:sdt>
          </w:p>
        </w:tc>
        <w:tc>
          <w:tcPr>
            <w:tcW w:w="899" w:type="dxa"/>
            <w:tcBorders>
              <w:right w:val="nil"/>
            </w:tcBorders>
            <w:vAlign w:val="center"/>
          </w:tcPr>
          <w:p w14:paraId="35DC3B25" w14:textId="77777777" w:rsidR="008F2A4D" w:rsidRDefault="008F2A4D" w:rsidP="008F2A4D">
            <w:r>
              <w:t>No</w:t>
            </w:r>
          </w:p>
        </w:tc>
        <w:tc>
          <w:tcPr>
            <w:tcW w:w="900" w:type="dxa"/>
            <w:tcBorders>
              <w:left w:val="nil"/>
            </w:tcBorders>
            <w:shd w:val="clear" w:color="auto" w:fill="F2F2F2" w:themeFill="background1" w:themeFillShade="F2"/>
            <w:vAlign w:val="center"/>
          </w:tcPr>
          <w:p w14:paraId="5CD5D541" w14:textId="7BB3AD69" w:rsidR="008F2A4D" w:rsidRDefault="00000000" w:rsidP="008F2A4D">
            <w:sdt>
              <w:sdtPr>
                <w:rPr>
                  <w:lang w:eastAsia="en-CA"/>
                </w:rPr>
                <w:id w:val="311532129"/>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1262FE26" w14:textId="04D18649" w:rsidR="008F2A4D" w:rsidRDefault="00000000" w:rsidP="00887C9C">
            <w:sdt>
              <w:sdtPr>
                <w:rPr>
                  <w:lang w:eastAsia="en-CA"/>
                </w:rPr>
                <w:id w:val="53675295"/>
                <w:placeholder>
                  <w:docPart w:val="7E1F6CABA52A403EA5C322E419E5395C"/>
                </w:placeholder>
              </w:sdtPr>
              <w:sdtContent>
                <w:r w:rsidR="00613132">
                  <w:rPr>
                    <w:lang w:eastAsia="en-CA"/>
                  </w:rPr>
                  <w:t>Wires Unknown</w:t>
                </w:r>
              </w:sdtContent>
            </w:sdt>
          </w:p>
        </w:tc>
      </w:tr>
      <w:tr w:rsidR="00633AC8" w14:paraId="2685D1B2" w14:textId="77777777" w:rsidTr="008F2A4D">
        <w:tc>
          <w:tcPr>
            <w:tcW w:w="1798" w:type="dxa"/>
            <w:shd w:val="clear" w:color="auto" w:fill="F2F2F2" w:themeFill="background1" w:themeFillShade="F2"/>
          </w:tcPr>
          <w:p w14:paraId="366AB3A5" w14:textId="30285B02" w:rsidR="00633AC8" w:rsidRDefault="00000000" w:rsidP="00633AC8">
            <w:sdt>
              <w:sdtPr>
                <w:rPr>
                  <w:lang w:eastAsia="en-CA"/>
                </w:rPr>
                <w:id w:val="-621546655"/>
                <w:placeholder>
                  <w:docPart w:val="1D746B191318434D9006A3BB198BC4A7"/>
                </w:placeholder>
              </w:sdtPr>
              <w:sdtContent>
                <w:r w:rsidR="00633AC8" w:rsidRPr="00814B85">
                  <w:rPr>
                    <w:lang w:eastAsia="en-CA"/>
                  </w:rPr>
                  <w:t xml:space="preserve"> </w:t>
                </w:r>
                <w:r w:rsidR="00FB2031">
                  <w:rPr>
                    <w:lang w:eastAsia="en-CA"/>
                  </w:rPr>
                  <w:t>CRU 164 CR2 127</w:t>
                </w:r>
              </w:sdtContent>
            </w:sdt>
          </w:p>
        </w:tc>
        <w:tc>
          <w:tcPr>
            <w:tcW w:w="1798" w:type="dxa"/>
            <w:shd w:val="clear" w:color="auto" w:fill="F2F2F2" w:themeFill="background1" w:themeFillShade="F2"/>
            <w:vAlign w:val="center"/>
          </w:tcPr>
          <w:p w14:paraId="367A855A" w14:textId="63A65483" w:rsidR="00633AC8" w:rsidRDefault="00000000" w:rsidP="00633AC8">
            <w:sdt>
              <w:sdtPr>
                <w:rPr>
                  <w:lang w:eastAsia="en-CA"/>
                </w:rPr>
                <w:id w:val="1054585616"/>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155AA151" w14:textId="02821A31" w:rsidR="00633AC8" w:rsidRDefault="00000000" w:rsidP="00633AC8">
            <w:sdt>
              <w:sdtPr>
                <w:rPr>
                  <w:lang w:eastAsia="en-CA"/>
                </w:rPr>
                <w:id w:val="-697244867"/>
                <w:placeholder>
                  <w:docPart w:val="2ABC082388F94F2F839CF7034735C52C"/>
                </w:placeholder>
              </w:sdtPr>
              <w:sdtContent>
                <w:r w:rsidR="00633AC8" w:rsidRPr="00814B85">
                  <w:rPr>
                    <w:lang w:eastAsia="en-CA"/>
                  </w:rPr>
                  <w:t xml:space="preserve"> </w:t>
                </w:r>
              </w:sdtContent>
            </w:sdt>
          </w:p>
        </w:tc>
        <w:tc>
          <w:tcPr>
            <w:tcW w:w="899" w:type="dxa"/>
            <w:tcBorders>
              <w:right w:val="nil"/>
            </w:tcBorders>
            <w:vAlign w:val="center"/>
          </w:tcPr>
          <w:p w14:paraId="50EB6F2D" w14:textId="4B9B8ABC" w:rsidR="00633AC8" w:rsidRDefault="00633AC8" w:rsidP="00633AC8">
            <w:r>
              <w:t>Yes</w:t>
            </w:r>
          </w:p>
        </w:tc>
        <w:tc>
          <w:tcPr>
            <w:tcW w:w="899" w:type="dxa"/>
            <w:tcBorders>
              <w:left w:val="nil"/>
            </w:tcBorders>
            <w:shd w:val="clear" w:color="auto" w:fill="F2F2F2" w:themeFill="background1" w:themeFillShade="F2"/>
            <w:vAlign w:val="center"/>
          </w:tcPr>
          <w:p w14:paraId="7314E783" w14:textId="0E8F7380" w:rsidR="00633AC8" w:rsidRDefault="00000000" w:rsidP="00633AC8">
            <w:sdt>
              <w:sdtPr>
                <w:rPr>
                  <w:lang w:eastAsia="en-CA"/>
                </w:rPr>
                <w:id w:val="95992895"/>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899" w:type="dxa"/>
            <w:tcBorders>
              <w:right w:val="nil"/>
            </w:tcBorders>
            <w:vAlign w:val="center"/>
          </w:tcPr>
          <w:p w14:paraId="04028873" w14:textId="237BDB7E" w:rsidR="00633AC8" w:rsidRDefault="00633AC8" w:rsidP="00633AC8">
            <w:r>
              <w:t>No</w:t>
            </w:r>
          </w:p>
        </w:tc>
        <w:tc>
          <w:tcPr>
            <w:tcW w:w="900" w:type="dxa"/>
            <w:tcBorders>
              <w:left w:val="nil"/>
            </w:tcBorders>
            <w:shd w:val="clear" w:color="auto" w:fill="F2F2F2" w:themeFill="background1" w:themeFillShade="F2"/>
            <w:vAlign w:val="center"/>
          </w:tcPr>
          <w:p w14:paraId="703960FE" w14:textId="5BE86B63" w:rsidR="00633AC8" w:rsidRDefault="00000000" w:rsidP="00633AC8">
            <w:sdt>
              <w:sdtPr>
                <w:rPr>
                  <w:lang w:eastAsia="en-CA"/>
                </w:rPr>
                <w:id w:val="613107240"/>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9" w:type="dxa"/>
            <w:shd w:val="clear" w:color="auto" w:fill="F2F2F2" w:themeFill="background1" w:themeFillShade="F2"/>
          </w:tcPr>
          <w:p w14:paraId="644AD979" w14:textId="2AAA9104" w:rsidR="00633AC8" w:rsidRDefault="00000000" w:rsidP="00887C9C">
            <w:sdt>
              <w:sdtPr>
                <w:rPr>
                  <w:lang w:eastAsia="en-CA"/>
                </w:rPr>
                <w:id w:val="-987859277"/>
                <w:placeholder>
                  <w:docPart w:val="73CDDF62F94B49D3A05D5A1D731DDE08"/>
                </w:placeholder>
              </w:sdtPr>
              <w:sdtContent>
                <w:r w:rsidR="00613132">
                  <w:rPr>
                    <w:lang w:eastAsia="en-CA"/>
                  </w:rPr>
                  <w:t>Shuts down audio</w:t>
                </w:r>
              </w:sdtContent>
            </w:sdt>
          </w:p>
        </w:tc>
      </w:tr>
      <w:tr w:rsidR="00633AC8" w14:paraId="79812B44" w14:textId="77777777" w:rsidTr="008F2A4D">
        <w:tc>
          <w:tcPr>
            <w:tcW w:w="1798" w:type="dxa"/>
            <w:shd w:val="clear" w:color="auto" w:fill="F2F2F2" w:themeFill="background1" w:themeFillShade="F2"/>
          </w:tcPr>
          <w:p w14:paraId="00CD5707" w14:textId="61DC13D0" w:rsidR="00633AC8" w:rsidRDefault="00000000" w:rsidP="00633AC8">
            <w:pPr>
              <w:rPr>
                <w:lang w:eastAsia="en-CA"/>
              </w:rPr>
            </w:pPr>
            <w:sdt>
              <w:sdtPr>
                <w:rPr>
                  <w:lang w:eastAsia="en-CA"/>
                </w:rPr>
                <w:id w:val="-1589071171"/>
                <w:placeholder>
                  <w:docPart w:val="E33A317148484A94BF73D5CA07E80924"/>
                </w:placeholder>
              </w:sdtPr>
              <w:sdtContent>
                <w:r w:rsidR="00633AC8" w:rsidRPr="00814B85">
                  <w:rPr>
                    <w:lang w:eastAsia="en-CA"/>
                  </w:rPr>
                  <w:t xml:space="preserve"> </w:t>
                </w:r>
                <w:r w:rsidR="00FB2031">
                  <w:rPr>
                    <w:lang w:eastAsia="en-CA"/>
                  </w:rPr>
                  <w:t>CRU 162 CR1 128</w:t>
                </w:r>
              </w:sdtContent>
            </w:sdt>
          </w:p>
        </w:tc>
        <w:tc>
          <w:tcPr>
            <w:tcW w:w="1798" w:type="dxa"/>
            <w:shd w:val="clear" w:color="auto" w:fill="F2F2F2" w:themeFill="background1" w:themeFillShade="F2"/>
            <w:vAlign w:val="center"/>
          </w:tcPr>
          <w:p w14:paraId="6090527A" w14:textId="18827E79" w:rsidR="00633AC8" w:rsidRDefault="00000000" w:rsidP="00633AC8">
            <w:pPr>
              <w:rPr>
                <w:lang w:eastAsia="en-CA"/>
              </w:rPr>
            </w:pPr>
            <w:sdt>
              <w:sdtPr>
                <w:rPr>
                  <w:lang w:eastAsia="en-CA"/>
                </w:rPr>
                <w:id w:val="1045100075"/>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1BB8EF3C" w14:textId="2BB9AF39" w:rsidR="00633AC8" w:rsidRDefault="00000000" w:rsidP="00633AC8">
            <w:pPr>
              <w:rPr>
                <w:lang w:eastAsia="en-CA"/>
              </w:rPr>
            </w:pPr>
            <w:sdt>
              <w:sdtPr>
                <w:rPr>
                  <w:lang w:eastAsia="en-CA"/>
                </w:rPr>
                <w:id w:val="-1032567632"/>
                <w:placeholder>
                  <w:docPart w:val="834CA862B5024FF8BD8C674C15D0FAB3"/>
                </w:placeholder>
              </w:sdtPr>
              <w:sdtContent>
                <w:r w:rsidR="00633AC8" w:rsidRPr="00814B85">
                  <w:rPr>
                    <w:lang w:eastAsia="en-CA"/>
                  </w:rPr>
                  <w:t xml:space="preserve"> </w:t>
                </w:r>
              </w:sdtContent>
            </w:sdt>
          </w:p>
        </w:tc>
        <w:tc>
          <w:tcPr>
            <w:tcW w:w="899" w:type="dxa"/>
            <w:tcBorders>
              <w:right w:val="nil"/>
            </w:tcBorders>
            <w:vAlign w:val="center"/>
          </w:tcPr>
          <w:p w14:paraId="20BE98BB" w14:textId="03B883A6" w:rsidR="00633AC8" w:rsidRDefault="00633AC8" w:rsidP="00633AC8">
            <w:r>
              <w:t>Yes</w:t>
            </w:r>
          </w:p>
        </w:tc>
        <w:tc>
          <w:tcPr>
            <w:tcW w:w="899" w:type="dxa"/>
            <w:tcBorders>
              <w:left w:val="nil"/>
            </w:tcBorders>
            <w:shd w:val="clear" w:color="auto" w:fill="F2F2F2" w:themeFill="background1" w:themeFillShade="F2"/>
            <w:vAlign w:val="center"/>
          </w:tcPr>
          <w:p w14:paraId="4AF5FFCC" w14:textId="570855B8" w:rsidR="00633AC8" w:rsidRDefault="00000000" w:rsidP="00633AC8">
            <w:pPr>
              <w:rPr>
                <w:lang w:eastAsia="en-CA"/>
              </w:rPr>
            </w:pPr>
            <w:sdt>
              <w:sdtPr>
                <w:rPr>
                  <w:lang w:eastAsia="en-CA"/>
                </w:rPr>
                <w:id w:val="-1321345631"/>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899" w:type="dxa"/>
            <w:tcBorders>
              <w:right w:val="nil"/>
            </w:tcBorders>
            <w:vAlign w:val="center"/>
          </w:tcPr>
          <w:p w14:paraId="5A6301FC" w14:textId="61E1CE5F" w:rsidR="00633AC8" w:rsidRDefault="00633AC8" w:rsidP="00633AC8">
            <w:r>
              <w:t>No</w:t>
            </w:r>
          </w:p>
        </w:tc>
        <w:tc>
          <w:tcPr>
            <w:tcW w:w="900" w:type="dxa"/>
            <w:tcBorders>
              <w:left w:val="nil"/>
            </w:tcBorders>
            <w:shd w:val="clear" w:color="auto" w:fill="F2F2F2" w:themeFill="background1" w:themeFillShade="F2"/>
            <w:vAlign w:val="center"/>
          </w:tcPr>
          <w:p w14:paraId="23500853" w14:textId="771E05CD" w:rsidR="00633AC8" w:rsidRDefault="00000000" w:rsidP="00633AC8">
            <w:pPr>
              <w:rPr>
                <w:lang w:eastAsia="en-CA"/>
              </w:rPr>
            </w:pPr>
            <w:sdt>
              <w:sdtPr>
                <w:rPr>
                  <w:lang w:eastAsia="en-CA"/>
                </w:rPr>
                <w:id w:val="1567456807"/>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9" w:type="dxa"/>
            <w:shd w:val="clear" w:color="auto" w:fill="F2F2F2" w:themeFill="background1" w:themeFillShade="F2"/>
          </w:tcPr>
          <w:p w14:paraId="505C2195" w14:textId="4F3284D7" w:rsidR="00633AC8" w:rsidRDefault="00000000" w:rsidP="00887C9C">
            <w:pPr>
              <w:rPr>
                <w:lang w:eastAsia="en-CA"/>
              </w:rPr>
            </w:pPr>
            <w:sdt>
              <w:sdtPr>
                <w:rPr>
                  <w:lang w:eastAsia="en-CA"/>
                </w:rPr>
                <w:id w:val="-1415397209"/>
                <w:placeholder>
                  <w:docPart w:val="8A08C0BA00AF43F0A08931596CE6E822"/>
                </w:placeholder>
              </w:sdtPr>
              <w:sdtContent>
                <w:r w:rsidR="00613132">
                  <w:rPr>
                    <w:lang w:eastAsia="en-CA"/>
                  </w:rPr>
                  <w:t>Shuts down audio</w:t>
                </w:r>
              </w:sdtContent>
            </w:sdt>
          </w:p>
        </w:tc>
      </w:tr>
      <w:tr w:rsidR="00633AC8" w14:paraId="1F01BB8B" w14:textId="77777777" w:rsidTr="008F2A4D">
        <w:tc>
          <w:tcPr>
            <w:tcW w:w="1798" w:type="dxa"/>
            <w:shd w:val="clear" w:color="auto" w:fill="F2F2F2" w:themeFill="background1" w:themeFillShade="F2"/>
          </w:tcPr>
          <w:p w14:paraId="6B65BD3F" w14:textId="52F0FA30" w:rsidR="00633AC8" w:rsidRDefault="00000000" w:rsidP="00633AC8">
            <w:pPr>
              <w:rPr>
                <w:lang w:eastAsia="en-CA"/>
              </w:rPr>
            </w:pPr>
            <w:sdt>
              <w:sdtPr>
                <w:rPr>
                  <w:lang w:eastAsia="en-CA"/>
                </w:rPr>
                <w:id w:val="1380746176"/>
                <w:placeholder>
                  <w:docPart w:val="6D21227176A64DD6B4F24E7B556F96B2"/>
                </w:placeholder>
              </w:sdtPr>
              <w:sdtContent>
                <w:r w:rsidR="00633AC8" w:rsidRPr="00814B85">
                  <w:rPr>
                    <w:lang w:eastAsia="en-CA"/>
                  </w:rPr>
                  <w:t xml:space="preserve"> </w:t>
                </w:r>
                <w:r w:rsidR="00FB2031">
                  <w:rPr>
                    <w:lang w:eastAsia="en-CA"/>
                  </w:rPr>
                  <w:t>CRU 303 CR1 128</w:t>
                </w:r>
              </w:sdtContent>
            </w:sdt>
          </w:p>
        </w:tc>
        <w:tc>
          <w:tcPr>
            <w:tcW w:w="1798" w:type="dxa"/>
            <w:shd w:val="clear" w:color="auto" w:fill="F2F2F2" w:themeFill="background1" w:themeFillShade="F2"/>
            <w:vAlign w:val="center"/>
          </w:tcPr>
          <w:p w14:paraId="391A094E" w14:textId="0BDD44DB" w:rsidR="00633AC8" w:rsidRDefault="00000000" w:rsidP="00633AC8">
            <w:pPr>
              <w:rPr>
                <w:lang w:eastAsia="en-CA"/>
              </w:rPr>
            </w:pPr>
            <w:sdt>
              <w:sdtPr>
                <w:rPr>
                  <w:lang w:eastAsia="en-CA"/>
                </w:rPr>
                <w:id w:val="29929584"/>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36E3D312" w14:textId="1BE66BFA" w:rsidR="00633AC8" w:rsidRDefault="00000000" w:rsidP="00633AC8">
            <w:pPr>
              <w:rPr>
                <w:lang w:eastAsia="en-CA"/>
              </w:rPr>
            </w:pPr>
            <w:sdt>
              <w:sdtPr>
                <w:rPr>
                  <w:lang w:eastAsia="en-CA"/>
                </w:rPr>
                <w:id w:val="-2058532626"/>
                <w:placeholder>
                  <w:docPart w:val="FED7598B84A14541A270DB2335A67958"/>
                </w:placeholder>
              </w:sdtPr>
              <w:sdtContent>
                <w:r w:rsidR="00633AC8" w:rsidRPr="00814B85">
                  <w:rPr>
                    <w:lang w:eastAsia="en-CA"/>
                  </w:rPr>
                  <w:t xml:space="preserve"> </w:t>
                </w:r>
              </w:sdtContent>
            </w:sdt>
          </w:p>
        </w:tc>
        <w:tc>
          <w:tcPr>
            <w:tcW w:w="899" w:type="dxa"/>
            <w:tcBorders>
              <w:right w:val="nil"/>
            </w:tcBorders>
            <w:vAlign w:val="center"/>
          </w:tcPr>
          <w:p w14:paraId="5D253C4B" w14:textId="4ADAC97F" w:rsidR="00633AC8" w:rsidRDefault="00633AC8" w:rsidP="00633AC8">
            <w:r>
              <w:t>Yes</w:t>
            </w:r>
          </w:p>
        </w:tc>
        <w:tc>
          <w:tcPr>
            <w:tcW w:w="899" w:type="dxa"/>
            <w:tcBorders>
              <w:left w:val="nil"/>
            </w:tcBorders>
            <w:shd w:val="clear" w:color="auto" w:fill="F2F2F2" w:themeFill="background1" w:themeFillShade="F2"/>
            <w:vAlign w:val="center"/>
          </w:tcPr>
          <w:p w14:paraId="7886F284" w14:textId="647CB274" w:rsidR="00633AC8" w:rsidRDefault="00000000" w:rsidP="00633AC8">
            <w:pPr>
              <w:rPr>
                <w:lang w:eastAsia="en-CA"/>
              </w:rPr>
            </w:pPr>
            <w:sdt>
              <w:sdtPr>
                <w:rPr>
                  <w:lang w:eastAsia="en-CA"/>
                </w:rPr>
                <w:id w:val="-1931350296"/>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899" w:type="dxa"/>
            <w:tcBorders>
              <w:right w:val="nil"/>
            </w:tcBorders>
            <w:vAlign w:val="center"/>
          </w:tcPr>
          <w:p w14:paraId="6C12BA05" w14:textId="1BAC79AE" w:rsidR="00633AC8" w:rsidRDefault="00633AC8" w:rsidP="00633AC8">
            <w:r>
              <w:t>No</w:t>
            </w:r>
          </w:p>
        </w:tc>
        <w:tc>
          <w:tcPr>
            <w:tcW w:w="900" w:type="dxa"/>
            <w:tcBorders>
              <w:left w:val="nil"/>
            </w:tcBorders>
            <w:shd w:val="clear" w:color="auto" w:fill="F2F2F2" w:themeFill="background1" w:themeFillShade="F2"/>
            <w:vAlign w:val="center"/>
          </w:tcPr>
          <w:p w14:paraId="25774CA0" w14:textId="554421D4" w:rsidR="00633AC8" w:rsidRDefault="00000000" w:rsidP="00633AC8">
            <w:pPr>
              <w:rPr>
                <w:lang w:eastAsia="en-CA"/>
              </w:rPr>
            </w:pPr>
            <w:sdt>
              <w:sdtPr>
                <w:rPr>
                  <w:lang w:eastAsia="en-CA"/>
                </w:rPr>
                <w:id w:val="-2054609491"/>
                <w14:checkbox>
                  <w14:checked w14:val="0"/>
                  <w14:checkedState w14:val="0050" w14:font="Wingdings 2"/>
                  <w14:uncheckedState w14:val="0020" w14:font="Wingdings 2"/>
                </w14:checkbox>
              </w:sdtPr>
              <w:sdtContent>
                <w:r w:rsidR="00613132">
                  <w:rPr>
                    <w:lang w:eastAsia="en-CA"/>
                  </w:rPr>
                  <w:sym w:font="Wingdings 2" w:char="F020"/>
                </w:r>
              </w:sdtContent>
            </w:sdt>
          </w:p>
        </w:tc>
        <w:tc>
          <w:tcPr>
            <w:tcW w:w="1799" w:type="dxa"/>
            <w:shd w:val="clear" w:color="auto" w:fill="F2F2F2" w:themeFill="background1" w:themeFillShade="F2"/>
          </w:tcPr>
          <w:p w14:paraId="6CC364DF" w14:textId="165EAFBA" w:rsidR="00633AC8" w:rsidRDefault="00000000" w:rsidP="00887C9C">
            <w:pPr>
              <w:rPr>
                <w:lang w:eastAsia="en-CA"/>
              </w:rPr>
            </w:pPr>
            <w:sdt>
              <w:sdtPr>
                <w:rPr>
                  <w:lang w:eastAsia="en-CA"/>
                </w:rPr>
                <w:id w:val="905807898"/>
                <w:placeholder>
                  <w:docPart w:val="0D3B6279FB8044D7AFCA658B0809F53F"/>
                </w:placeholder>
              </w:sdtPr>
              <w:sdtContent>
                <w:r w:rsidR="00613132">
                  <w:rPr>
                    <w:lang w:eastAsia="en-CA"/>
                  </w:rPr>
                  <w:t>Shuts down audio</w:t>
                </w:r>
              </w:sdtContent>
            </w:sdt>
          </w:p>
        </w:tc>
      </w:tr>
      <w:tr w:rsidR="00633AC8" w14:paraId="4C2E38EA" w14:textId="77777777" w:rsidTr="008F2A4D">
        <w:tc>
          <w:tcPr>
            <w:tcW w:w="1798" w:type="dxa"/>
            <w:shd w:val="clear" w:color="auto" w:fill="F2F2F2" w:themeFill="background1" w:themeFillShade="F2"/>
          </w:tcPr>
          <w:p w14:paraId="6B52D6C3" w14:textId="01BAE54C" w:rsidR="00633AC8" w:rsidRDefault="00000000" w:rsidP="00633AC8">
            <w:pPr>
              <w:rPr>
                <w:lang w:eastAsia="en-CA"/>
              </w:rPr>
            </w:pPr>
            <w:sdt>
              <w:sdtPr>
                <w:rPr>
                  <w:lang w:eastAsia="en-CA"/>
                </w:rPr>
                <w:id w:val="288089551"/>
                <w:placeholder>
                  <w:docPart w:val="FAFBDC86C9BF4D6A89C400D6BD540F62"/>
                </w:placeholder>
              </w:sdtPr>
              <w:sdtContent>
                <w:r w:rsidR="00633AC8" w:rsidRPr="00814B85">
                  <w:rPr>
                    <w:lang w:eastAsia="en-CA"/>
                  </w:rPr>
                  <w:t xml:space="preserve"> </w:t>
                </w:r>
                <w:r w:rsidR="00FB2031">
                  <w:rPr>
                    <w:lang w:eastAsia="en-CA"/>
                  </w:rPr>
                  <w:t>CRU 304 CR1 129</w:t>
                </w:r>
              </w:sdtContent>
            </w:sdt>
          </w:p>
        </w:tc>
        <w:tc>
          <w:tcPr>
            <w:tcW w:w="1798" w:type="dxa"/>
            <w:shd w:val="clear" w:color="auto" w:fill="F2F2F2" w:themeFill="background1" w:themeFillShade="F2"/>
            <w:vAlign w:val="center"/>
          </w:tcPr>
          <w:p w14:paraId="6405DD44" w14:textId="1CB9A36D" w:rsidR="00633AC8" w:rsidRDefault="00000000" w:rsidP="00633AC8">
            <w:pPr>
              <w:rPr>
                <w:lang w:eastAsia="en-CA"/>
              </w:rPr>
            </w:pPr>
            <w:sdt>
              <w:sdtPr>
                <w:rPr>
                  <w:lang w:eastAsia="en-CA"/>
                </w:rPr>
                <w:id w:val="631910824"/>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50065F3B" w14:textId="365EAE53" w:rsidR="00633AC8" w:rsidRDefault="00000000" w:rsidP="00633AC8">
            <w:pPr>
              <w:rPr>
                <w:lang w:eastAsia="en-CA"/>
              </w:rPr>
            </w:pPr>
            <w:sdt>
              <w:sdtPr>
                <w:rPr>
                  <w:lang w:eastAsia="en-CA"/>
                </w:rPr>
                <w:id w:val="830341535"/>
                <w:placeholder>
                  <w:docPart w:val="57DE6200E1DD43FE82AB95C4C0D4834E"/>
                </w:placeholder>
              </w:sdtPr>
              <w:sdtContent>
                <w:r w:rsidR="00633AC8" w:rsidRPr="00814B85">
                  <w:rPr>
                    <w:lang w:eastAsia="en-CA"/>
                  </w:rPr>
                  <w:t xml:space="preserve"> </w:t>
                </w:r>
              </w:sdtContent>
            </w:sdt>
          </w:p>
        </w:tc>
        <w:tc>
          <w:tcPr>
            <w:tcW w:w="899" w:type="dxa"/>
            <w:tcBorders>
              <w:right w:val="nil"/>
            </w:tcBorders>
            <w:vAlign w:val="center"/>
          </w:tcPr>
          <w:p w14:paraId="1F8038FF" w14:textId="28A158B1" w:rsidR="00633AC8" w:rsidRDefault="00633AC8" w:rsidP="00633AC8">
            <w:r>
              <w:t>Yes</w:t>
            </w:r>
          </w:p>
        </w:tc>
        <w:tc>
          <w:tcPr>
            <w:tcW w:w="899" w:type="dxa"/>
            <w:tcBorders>
              <w:left w:val="nil"/>
            </w:tcBorders>
            <w:shd w:val="clear" w:color="auto" w:fill="F2F2F2" w:themeFill="background1" w:themeFillShade="F2"/>
            <w:vAlign w:val="center"/>
          </w:tcPr>
          <w:p w14:paraId="15174AF5" w14:textId="465CADAF" w:rsidR="00633AC8" w:rsidRDefault="00000000" w:rsidP="00633AC8">
            <w:pPr>
              <w:rPr>
                <w:lang w:eastAsia="en-CA"/>
              </w:rPr>
            </w:pPr>
            <w:sdt>
              <w:sdtPr>
                <w:rPr>
                  <w:lang w:eastAsia="en-CA"/>
                </w:rPr>
                <w:id w:val="-1582829422"/>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39A354F2" w14:textId="6C7FFA59" w:rsidR="00633AC8" w:rsidRDefault="00633AC8" w:rsidP="00633AC8">
            <w:r>
              <w:t>No</w:t>
            </w:r>
          </w:p>
        </w:tc>
        <w:tc>
          <w:tcPr>
            <w:tcW w:w="900" w:type="dxa"/>
            <w:tcBorders>
              <w:left w:val="nil"/>
            </w:tcBorders>
            <w:shd w:val="clear" w:color="auto" w:fill="F2F2F2" w:themeFill="background1" w:themeFillShade="F2"/>
            <w:vAlign w:val="center"/>
          </w:tcPr>
          <w:p w14:paraId="49FEADBE" w14:textId="1E2FEF63" w:rsidR="00633AC8" w:rsidRDefault="00000000" w:rsidP="00633AC8">
            <w:pPr>
              <w:rPr>
                <w:lang w:eastAsia="en-CA"/>
              </w:rPr>
            </w:pPr>
            <w:sdt>
              <w:sdtPr>
                <w:rPr>
                  <w:lang w:eastAsia="en-CA"/>
                </w:rPr>
                <w:id w:val="157816860"/>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9" w:type="dxa"/>
            <w:shd w:val="clear" w:color="auto" w:fill="F2F2F2" w:themeFill="background1" w:themeFillShade="F2"/>
          </w:tcPr>
          <w:p w14:paraId="4A5C2618" w14:textId="4AC46CBF" w:rsidR="00633AC8" w:rsidRDefault="00000000" w:rsidP="00887C9C">
            <w:pPr>
              <w:rPr>
                <w:lang w:eastAsia="en-CA"/>
              </w:rPr>
            </w:pPr>
            <w:sdt>
              <w:sdtPr>
                <w:rPr>
                  <w:lang w:eastAsia="en-CA"/>
                </w:rPr>
                <w:id w:val="1610541951"/>
                <w:placeholder>
                  <w:docPart w:val="992B0B210EAB4A03ABD340DCEE4E3BFD"/>
                </w:placeholder>
              </w:sdtPr>
              <w:sdtContent>
                <w:r w:rsidR="00613132">
                  <w:rPr>
                    <w:lang w:eastAsia="en-CA"/>
                  </w:rPr>
                  <w:t>No Wires</w:t>
                </w:r>
              </w:sdtContent>
            </w:sdt>
          </w:p>
        </w:tc>
      </w:tr>
      <w:tr w:rsidR="00633AC8" w14:paraId="15DA4A03" w14:textId="77777777" w:rsidTr="008F2A4D">
        <w:tc>
          <w:tcPr>
            <w:tcW w:w="1798" w:type="dxa"/>
            <w:shd w:val="clear" w:color="auto" w:fill="F2F2F2" w:themeFill="background1" w:themeFillShade="F2"/>
          </w:tcPr>
          <w:p w14:paraId="244A4CD0" w14:textId="79FB50A0" w:rsidR="00633AC8" w:rsidRDefault="00000000" w:rsidP="00633AC8">
            <w:pPr>
              <w:rPr>
                <w:lang w:eastAsia="en-CA"/>
              </w:rPr>
            </w:pPr>
            <w:sdt>
              <w:sdtPr>
                <w:rPr>
                  <w:lang w:eastAsia="en-CA"/>
                </w:rPr>
                <w:id w:val="435022398"/>
                <w:placeholder>
                  <w:docPart w:val="EA3A8324F53A41D4BBE6667E54461553"/>
                </w:placeholder>
              </w:sdtPr>
              <w:sdtContent>
                <w:r w:rsidR="00633AC8" w:rsidRPr="00814B85">
                  <w:rPr>
                    <w:lang w:eastAsia="en-CA"/>
                  </w:rPr>
                  <w:t xml:space="preserve"> </w:t>
                </w:r>
                <w:r w:rsidR="00FB2031">
                  <w:rPr>
                    <w:lang w:eastAsia="en-CA"/>
                  </w:rPr>
                  <w:t>CRU 161 CR1 129</w:t>
                </w:r>
              </w:sdtContent>
            </w:sdt>
          </w:p>
        </w:tc>
        <w:tc>
          <w:tcPr>
            <w:tcW w:w="1798" w:type="dxa"/>
            <w:shd w:val="clear" w:color="auto" w:fill="F2F2F2" w:themeFill="background1" w:themeFillShade="F2"/>
            <w:vAlign w:val="center"/>
          </w:tcPr>
          <w:p w14:paraId="51719F4E" w14:textId="04849DDE" w:rsidR="00633AC8" w:rsidRDefault="00000000" w:rsidP="00633AC8">
            <w:pPr>
              <w:rPr>
                <w:lang w:eastAsia="en-CA"/>
              </w:rPr>
            </w:pPr>
            <w:sdt>
              <w:sdtPr>
                <w:rPr>
                  <w:lang w:eastAsia="en-CA"/>
                </w:rPr>
                <w:id w:val="1352136354"/>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0EF941B7" w14:textId="3C216796" w:rsidR="00633AC8" w:rsidRDefault="00000000" w:rsidP="00633AC8">
            <w:pPr>
              <w:rPr>
                <w:lang w:eastAsia="en-CA"/>
              </w:rPr>
            </w:pPr>
            <w:sdt>
              <w:sdtPr>
                <w:rPr>
                  <w:lang w:eastAsia="en-CA"/>
                </w:rPr>
                <w:id w:val="-581842654"/>
                <w:placeholder>
                  <w:docPart w:val="104ECA51459F406A9DBD4FB92A4EA5A7"/>
                </w:placeholder>
              </w:sdtPr>
              <w:sdtContent>
                <w:r w:rsidR="00633AC8" w:rsidRPr="00814B85">
                  <w:rPr>
                    <w:lang w:eastAsia="en-CA"/>
                  </w:rPr>
                  <w:t xml:space="preserve"> </w:t>
                </w:r>
              </w:sdtContent>
            </w:sdt>
          </w:p>
        </w:tc>
        <w:tc>
          <w:tcPr>
            <w:tcW w:w="899" w:type="dxa"/>
            <w:tcBorders>
              <w:right w:val="nil"/>
            </w:tcBorders>
            <w:vAlign w:val="center"/>
          </w:tcPr>
          <w:p w14:paraId="0B5ABCCF" w14:textId="1A5F2040" w:rsidR="00633AC8" w:rsidRDefault="00633AC8" w:rsidP="00633AC8">
            <w:r>
              <w:t>Yes</w:t>
            </w:r>
          </w:p>
        </w:tc>
        <w:tc>
          <w:tcPr>
            <w:tcW w:w="899" w:type="dxa"/>
            <w:tcBorders>
              <w:left w:val="nil"/>
            </w:tcBorders>
            <w:shd w:val="clear" w:color="auto" w:fill="F2F2F2" w:themeFill="background1" w:themeFillShade="F2"/>
            <w:vAlign w:val="center"/>
          </w:tcPr>
          <w:p w14:paraId="330A14EF" w14:textId="38E4F5F4" w:rsidR="00633AC8" w:rsidRDefault="00000000" w:rsidP="00633AC8">
            <w:pPr>
              <w:rPr>
                <w:lang w:eastAsia="en-CA"/>
              </w:rPr>
            </w:pPr>
            <w:sdt>
              <w:sdtPr>
                <w:rPr>
                  <w:lang w:eastAsia="en-CA"/>
                </w:rPr>
                <w:id w:val="-1664538688"/>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899" w:type="dxa"/>
            <w:tcBorders>
              <w:right w:val="nil"/>
            </w:tcBorders>
            <w:vAlign w:val="center"/>
          </w:tcPr>
          <w:p w14:paraId="24D1F675" w14:textId="3511DD41" w:rsidR="00633AC8" w:rsidRDefault="00633AC8" w:rsidP="00633AC8">
            <w:r>
              <w:t>No</w:t>
            </w:r>
          </w:p>
        </w:tc>
        <w:tc>
          <w:tcPr>
            <w:tcW w:w="900" w:type="dxa"/>
            <w:tcBorders>
              <w:left w:val="nil"/>
            </w:tcBorders>
            <w:shd w:val="clear" w:color="auto" w:fill="F2F2F2" w:themeFill="background1" w:themeFillShade="F2"/>
            <w:vAlign w:val="center"/>
          </w:tcPr>
          <w:p w14:paraId="25E8B3FB" w14:textId="4D054221" w:rsidR="00633AC8" w:rsidRDefault="00000000" w:rsidP="00633AC8">
            <w:pPr>
              <w:rPr>
                <w:lang w:eastAsia="en-CA"/>
              </w:rPr>
            </w:pPr>
            <w:sdt>
              <w:sdtPr>
                <w:rPr>
                  <w:lang w:eastAsia="en-CA"/>
                </w:rPr>
                <w:id w:val="314773414"/>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9" w:type="dxa"/>
            <w:shd w:val="clear" w:color="auto" w:fill="F2F2F2" w:themeFill="background1" w:themeFillShade="F2"/>
          </w:tcPr>
          <w:p w14:paraId="6B4D76FA" w14:textId="30EA0D60" w:rsidR="00633AC8" w:rsidRDefault="00000000" w:rsidP="00887C9C">
            <w:pPr>
              <w:rPr>
                <w:lang w:eastAsia="en-CA"/>
              </w:rPr>
            </w:pPr>
            <w:sdt>
              <w:sdtPr>
                <w:rPr>
                  <w:lang w:eastAsia="en-CA"/>
                </w:rPr>
                <w:id w:val="-1148429499"/>
                <w:placeholder>
                  <w:docPart w:val="0395478CE91C4798AA39D4AFD942CDFB"/>
                </w:placeholder>
              </w:sdtPr>
              <w:sdtContent>
                <w:r w:rsidR="00613132">
                  <w:rPr>
                    <w:lang w:eastAsia="en-CA"/>
                  </w:rPr>
                  <w:t>Shuts down audio</w:t>
                </w:r>
              </w:sdtContent>
            </w:sdt>
          </w:p>
        </w:tc>
      </w:tr>
      <w:tr w:rsidR="00633AC8" w14:paraId="52113D60" w14:textId="77777777" w:rsidTr="008F2A4D">
        <w:tc>
          <w:tcPr>
            <w:tcW w:w="1798" w:type="dxa"/>
            <w:shd w:val="clear" w:color="auto" w:fill="F2F2F2" w:themeFill="background1" w:themeFillShade="F2"/>
          </w:tcPr>
          <w:p w14:paraId="1CEA8A92" w14:textId="721DA2C2" w:rsidR="00633AC8" w:rsidRDefault="00000000" w:rsidP="00633AC8">
            <w:pPr>
              <w:rPr>
                <w:lang w:eastAsia="en-CA"/>
              </w:rPr>
            </w:pPr>
            <w:sdt>
              <w:sdtPr>
                <w:rPr>
                  <w:lang w:eastAsia="en-CA"/>
                </w:rPr>
                <w:id w:val="1765037067"/>
                <w:placeholder>
                  <w:docPart w:val="88DABFD39E0B4A6F839A44BA30FCFD50"/>
                </w:placeholder>
              </w:sdtPr>
              <w:sdtContent>
                <w:r w:rsidR="00633AC8" w:rsidRPr="00814B85">
                  <w:rPr>
                    <w:lang w:eastAsia="en-CA"/>
                  </w:rPr>
                  <w:t xml:space="preserve"> </w:t>
                </w:r>
                <w:r w:rsidR="00FB2031">
                  <w:rPr>
                    <w:lang w:eastAsia="en-CA"/>
                  </w:rPr>
                  <w:t>CRU 163 CR1 130</w:t>
                </w:r>
              </w:sdtContent>
            </w:sdt>
          </w:p>
        </w:tc>
        <w:tc>
          <w:tcPr>
            <w:tcW w:w="1798" w:type="dxa"/>
            <w:shd w:val="clear" w:color="auto" w:fill="F2F2F2" w:themeFill="background1" w:themeFillShade="F2"/>
            <w:vAlign w:val="center"/>
          </w:tcPr>
          <w:p w14:paraId="6CD2C652" w14:textId="4B20F930" w:rsidR="00633AC8" w:rsidRDefault="00000000" w:rsidP="00633AC8">
            <w:pPr>
              <w:rPr>
                <w:lang w:eastAsia="en-CA"/>
              </w:rPr>
            </w:pPr>
            <w:sdt>
              <w:sdtPr>
                <w:rPr>
                  <w:lang w:eastAsia="en-CA"/>
                </w:rPr>
                <w:id w:val="1818765003"/>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6D0F3C56" w14:textId="65B9E644" w:rsidR="00633AC8" w:rsidRDefault="00000000" w:rsidP="00633AC8">
            <w:pPr>
              <w:rPr>
                <w:lang w:eastAsia="en-CA"/>
              </w:rPr>
            </w:pPr>
            <w:sdt>
              <w:sdtPr>
                <w:rPr>
                  <w:lang w:eastAsia="en-CA"/>
                </w:rPr>
                <w:id w:val="-1777856147"/>
                <w:placeholder>
                  <w:docPart w:val="94704C5BDC0747F8AC1EDF7870FB4ACA"/>
                </w:placeholder>
              </w:sdtPr>
              <w:sdtContent>
                <w:r w:rsidR="00633AC8" w:rsidRPr="00814B85">
                  <w:rPr>
                    <w:lang w:eastAsia="en-CA"/>
                  </w:rPr>
                  <w:t xml:space="preserve"> </w:t>
                </w:r>
              </w:sdtContent>
            </w:sdt>
          </w:p>
        </w:tc>
        <w:tc>
          <w:tcPr>
            <w:tcW w:w="899" w:type="dxa"/>
            <w:tcBorders>
              <w:right w:val="nil"/>
            </w:tcBorders>
            <w:vAlign w:val="center"/>
          </w:tcPr>
          <w:p w14:paraId="7C8A9584" w14:textId="4DC35F5D" w:rsidR="00633AC8" w:rsidRDefault="00633AC8" w:rsidP="00633AC8">
            <w:r>
              <w:t>Yes</w:t>
            </w:r>
          </w:p>
        </w:tc>
        <w:tc>
          <w:tcPr>
            <w:tcW w:w="899" w:type="dxa"/>
            <w:tcBorders>
              <w:left w:val="nil"/>
            </w:tcBorders>
            <w:shd w:val="clear" w:color="auto" w:fill="F2F2F2" w:themeFill="background1" w:themeFillShade="F2"/>
            <w:vAlign w:val="center"/>
          </w:tcPr>
          <w:p w14:paraId="6B96E6E8" w14:textId="52825333" w:rsidR="00633AC8" w:rsidRDefault="00000000" w:rsidP="00633AC8">
            <w:pPr>
              <w:rPr>
                <w:lang w:eastAsia="en-CA"/>
              </w:rPr>
            </w:pPr>
            <w:sdt>
              <w:sdtPr>
                <w:rPr>
                  <w:lang w:eastAsia="en-CA"/>
                </w:rPr>
                <w:id w:val="-1235537669"/>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899" w:type="dxa"/>
            <w:tcBorders>
              <w:right w:val="nil"/>
            </w:tcBorders>
            <w:vAlign w:val="center"/>
          </w:tcPr>
          <w:p w14:paraId="17253929" w14:textId="6F50DB17" w:rsidR="00633AC8" w:rsidRDefault="00633AC8" w:rsidP="00633AC8">
            <w:r>
              <w:t>No</w:t>
            </w:r>
          </w:p>
        </w:tc>
        <w:tc>
          <w:tcPr>
            <w:tcW w:w="900" w:type="dxa"/>
            <w:tcBorders>
              <w:left w:val="nil"/>
            </w:tcBorders>
            <w:shd w:val="clear" w:color="auto" w:fill="F2F2F2" w:themeFill="background1" w:themeFillShade="F2"/>
            <w:vAlign w:val="center"/>
          </w:tcPr>
          <w:p w14:paraId="0A0E9C82" w14:textId="00184BA6" w:rsidR="00633AC8" w:rsidRDefault="00000000" w:rsidP="00633AC8">
            <w:pPr>
              <w:rPr>
                <w:lang w:eastAsia="en-CA"/>
              </w:rPr>
            </w:pPr>
            <w:sdt>
              <w:sdtPr>
                <w:rPr>
                  <w:lang w:eastAsia="en-CA"/>
                </w:rPr>
                <w:id w:val="400800730"/>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9" w:type="dxa"/>
            <w:shd w:val="clear" w:color="auto" w:fill="F2F2F2" w:themeFill="background1" w:themeFillShade="F2"/>
          </w:tcPr>
          <w:p w14:paraId="6D96ED0F" w14:textId="0E9EC853" w:rsidR="00633AC8" w:rsidRDefault="00000000" w:rsidP="00887C9C">
            <w:pPr>
              <w:rPr>
                <w:lang w:eastAsia="en-CA"/>
              </w:rPr>
            </w:pPr>
            <w:sdt>
              <w:sdtPr>
                <w:rPr>
                  <w:lang w:eastAsia="en-CA"/>
                </w:rPr>
                <w:id w:val="2117405248"/>
                <w:placeholder>
                  <w:docPart w:val="C9CA11929D1D4A63BDCD0DDCFCF0BDA6"/>
                </w:placeholder>
              </w:sdtPr>
              <w:sdtContent>
                <w:r w:rsidR="00613132">
                  <w:rPr>
                    <w:lang w:eastAsia="en-CA"/>
                  </w:rPr>
                  <w:t>S</w:t>
                </w:r>
                <w:r w:rsidR="00887C9C">
                  <w:rPr>
                    <w:lang w:eastAsia="en-CA"/>
                  </w:rPr>
                  <w:t>huts down aud</w:t>
                </w:r>
                <w:r w:rsidR="00613132">
                  <w:rPr>
                    <w:lang w:eastAsia="en-CA"/>
                  </w:rPr>
                  <w:t>io</w:t>
                </w:r>
              </w:sdtContent>
            </w:sdt>
          </w:p>
        </w:tc>
      </w:tr>
      <w:tr w:rsidR="00633AC8" w14:paraId="1AA66F47" w14:textId="77777777" w:rsidTr="008F2A4D">
        <w:tc>
          <w:tcPr>
            <w:tcW w:w="1798" w:type="dxa"/>
            <w:shd w:val="clear" w:color="auto" w:fill="F2F2F2" w:themeFill="background1" w:themeFillShade="F2"/>
          </w:tcPr>
          <w:p w14:paraId="7A6C7F7C" w14:textId="1E41E2FA" w:rsidR="00633AC8" w:rsidRDefault="00000000" w:rsidP="00633AC8">
            <w:pPr>
              <w:rPr>
                <w:lang w:eastAsia="en-CA"/>
              </w:rPr>
            </w:pPr>
            <w:sdt>
              <w:sdtPr>
                <w:rPr>
                  <w:lang w:eastAsia="en-CA"/>
                </w:rPr>
                <w:id w:val="-201484076"/>
                <w:placeholder>
                  <w:docPart w:val="042DC3B51F8C4CD38FCC45E82880F584"/>
                </w:placeholder>
              </w:sdtPr>
              <w:sdtContent>
                <w:r w:rsidR="00633AC8" w:rsidRPr="00814B85">
                  <w:rPr>
                    <w:lang w:eastAsia="en-CA"/>
                  </w:rPr>
                  <w:t xml:space="preserve"> </w:t>
                </w:r>
                <w:r w:rsidR="00FB2031">
                  <w:rPr>
                    <w:lang w:eastAsia="en-CA"/>
                  </w:rPr>
                  <w:t>CRU 310 CR1 137</w:t>
                </w:r>
              </w:sdtContent>
            </w:sdt>
          </w:p>
        </w:tc>
        <w:tc>
          <w:tcPr>
            <w:tcW w:w="1798" w:type="dxa"/>
            <w:shd w:val="clear" w:color="auto" w:fill="F2F2F2" w:themeFill="background1" w:themeFillShade="F2"/>
            <w:vAlign w:val="center"/>
          </w:tcPr>
          <w:p w14:paraId="2F63C2AA" w14:textId="4BE3C675" w:rsidR="00633AC8" w:rsidRDefault="00000000" w:rsidP="00633AC8">
            <w:pPr>
              <w:rPr>
                <w:lang w:eastAsia="en-CA"/>
              </w:rPr>
            </w:pPr>
            <w:sdt>
              <w:sdtPr>
                <w:rPr>
                  <w:lang w:eastAsia="en-CA"/>
                </w:rPr>
                <w:id w:val="1739976384"/>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212FCF19" w14:textId="7C61798D" w:rsidR="00633AC8" w:rsidRDefault="00000000" w:rsidP="00633AC8">
            <w:pPr>
              <w:rPr>
                <w:lang w:eastAsia="en-CA"/>
              </w:rPr>
            </w:pPr>
            <w:sdt>
              <w:sdtPr>
                <w:rPr>
                  <w:lang w:eastAsia="en-CA"/>
                </w:rPr>
                <w:id w:val="-125706272"/>
                <w:placeholder>
                  <w:docPart w:val="61009630A0DF4D74BCFEA1897955D354"/>
                </w:placeholder>
              </w:sdtPr>
              <w:sdtContent>
                <w:r w:rsidR="00633AC8" w:rsidRPr="00814B85">
                  <w:rPr>
                    <w:lang w:eastAsia="en-CA"/>
                  </w:rPr>
                  <w:t xml:space="preserve"> </w:t>
                </w:r>
              </w:sdtContent>
            </w:sdt>
          </w:p>
        </w:tc>
        <w:tc>
          <w:tcPr>
            <w:tcW w:w="899" w:type="dxa"/>
            <w:tcBorders>
              <w:right w:val="nil"/>
            </w:tcBorders>
            <w:vAlign w:val="center"/>
          </w:tcPr>
          <w:p w14:paraId="4228B5AB" w14:textId="42B6DC39" w:rsidR="00633AC8" w:rsidRDefault="00633AC8" w:rsidP="00633AC8">
            <w:r>
              <w:t>Yes</w:t>
            </w:r>
          </w:p>
        </w:tc>
        <w:tc>
          <w:tcPr>
            <w:tcW w:w="899" w:type="dxa"/>
            <w:tcBorders>
              <w:left w:val="nil"/>
            </w:tcBorders>
            <w:shd w:val="clear" w:color="auto" w:fill="F2F2F2" w:themeFill="background1" w:themeFillShade="F2"/>
            <w:vAlign w:val="center"/>
          </w:tcPr>
          <w:p w14:paraId="2ECE34D1" w14:textId="6839E00F" w:rsidR="00633AC8" w:rsidRDefault="00000000" w:rsidP="00633AC8">
            <w:pPr>
              <w:rPr>
                <w:lang w:eastAsia="en-CA"/>
              </w:rPr>
            </w:pPr>
            <w:sdt>
              <w:sdtPr>
                <w:rPr>
                  <w:lang w:eastAsia="en-CA"/>
                </w:rPr>
                <w:id w:val="-128627541"/>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899" w:type="dxa"/>
            <w:tcBorders>
              <w:right w:val="nil"/>
            </w:tcBorders>
            <w:vAlign w:val="center"/>
          </w:tcPr>
          <w:p w14:paraId="37CD0BA5" w14:textId="61ABAB20" w:rsidR="00633AC8" w:rsidRDefault="00633AC8" w:rsidP="00633AC8">
            <w:r>
              <w:t>No</w:t>
            </w:r>
          </w:p>
        </w:tc>
        <w:tc>
          <w:tcPr>
            <w:tcW w:w="900" w:type="dxa"/>
            <w:tcBorders>
              <w:left w:val="nil"/>
            </w:tcBorders>
            <w:shd w:val="clear" w:color="auto" w:fill="F2F2F2" w:themeFill="background1" w:themeFillShade="F2"/>
            <w:vAlign w:val="center"/>
          </w:tcPr>
          <w:p w14:paraId="50448AFD" w14:textId="2BBE3BDA" w:rsidR="00633AC8" w:rsidRDefault="00000000" w:rsidP="00633AC8">
            <w:pPr>
              <w:rPr>
                <w:lang w:eastAsia="en-CA"/>
              </w:rPr>
            </w:pPr>
            <w:sdt>
              <w:sdtPr>
                <w:rPr>
                  <w:lang w:eastAsia="en-CA"/>
                </w:rPr>
                <w:id w:val="597764346"/>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9" w:type="dxa"/>
            <w:shd w:val="clear" w:color="auto" w:fill="F2F2F2" w:themeFill="background1" w:themeFillShade="F2"/>
          </w:tcPr>
          <w:p w14:paraId="7094E1C6" w14:textId="3915520E" w:rsidR="00633AC8" w:rsidRDefault="00000000" w:rsidP="00887C9C">
            <w:pPr>
              <w:rPr>
                <w:lang w:eastAsia="en-CA"/>
              </w:rPr>
            </w:pPr>
            <w:sdt>
              <w:sdtPr>
                <w:rPr>
                  <w:lang w:eastAsia="en-CA"/>
                </w:rPr>
                <w:id w:val="2014647011"/>
                <w:placeholder>
                  <w:docPart w:val="D70D2ED16C344437B424FA87E2B05D1B"/>
                </w:placeholder>
              </w:sdtPr>
              <w:sdtContent>
                <w:r w:rsidR="00613132">
                  <w:rPr>
                    <w:lang w:eastAsia="en-CA"/>
                  </w:rPr>
                  <w:t>Shuts down audio</w:t>
                </w:r>
              </w:sdtContent>
            </w:sdt>
          </w:p>
        </w:tc>
      </w:tr>
      <w:tr w:rsidR="00633AC8" w14:paraId="1C4FCB89" w14:textId="77777777" w:rsidTr="008F2A4D">
        <w:tc>
          <w:tcPr>
            <w:tcW w:w="1798" w:type="dxa"/>
            <w:shd w:val="clear" w:color="auto" w:fill="F2F2F2" w:themeFill="background1" w:themeFillShade="F2"/>
          </w:tcPr>
          <w:p w14:paraId="04863F36" w14:textId="0E925134" w:rsidR="00633AC8" w:rsidRDefault="00000000" w:rsidP="00633AC8">
            <w:pPr>
              <w:rPr>
                <w:lang w:eastAsia="en-CA"/>
              </w:rPr>
            </w:pPr>
            <w:sdt>
              <w:sdtPr>
                <w:rPr>
                  <w:lang w:eastAsia="en-CA"/>
                </w:rPr>
                <w:id w:val="2136217045"/>
                <w:placeholder>
                  <w:docPart w:val="5897A59111FA43A78F04C30BA5E69BF1"/>
                </w:placeholder>
              </w:sdtPr>
              <w:sdtContent>
                <w:r w:rsidR="00633AC8" w:rsidRPr="00814B85">
                  <w:rPr>
                    <w:lang w:eastAsia="en-CA"/>
                  </w:rPr>
                  <w:t xml:space="preserve"> </w:t>
                </w:r>
                <w:r w:rsidR="00FB2031">
                  <w:rPr>
                    <w:lang w:eastAsia="en-CA"/>
                  </w:rPr>
                  <w:t>CRU 310 CR2 195</w:t>
                </w:r>
              </w:sdtContent>
            </w:sdt>
          </w:p>
        </w:tc>
        <w:tc>
          <w:tcPr>
            <w:tcW w:w="1798" w:type="dxa"/>
            <w:shd w:val="clear" w:color="auto" w:fill="F2F2F2" w:themeFill="background1" w:themeFillShade="F2"/>
            <w:vAlign w:val="center"/>
          </w:tcPr>
          <w:p w14:paraId="2D33BE81" w14:textId="367CAA83" w:rsidR="00633AC8" w:rsidRDefault="00000000" w:rsidP="00633AC8">
            <w:pPr>
              <w:rPr>
                <w:lang w:eastAsia="en-CA"/>
              </w:rPr>
            </w:pPr>
            <w:sdt>
              <w:sdtPr>
                <w:rPr>
                  <w:lang w:eastAsia="en-CA"/>
                </w:rPr>
                <w:id w:val="1006169016"/>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35202412" w14:textId="0BC3B87C" w:rsidR="00633AC8" w:rsidRDefault="00000000" w:rsidP="00633AC8">
            <w:pPr>
              <w:rPr>
                <w:lang w:eastAsia="en-CA"/>
              </w:rPr>
            </w:pPr>
            <w:sdt>
              <w:sdtPr>
                <w:rPr>
                  <w:lang w:eastAsia="en-CA"/>
                </w:rPr>
                <w:id w:val="-817112646"/>
                <w:placeholder>
                  <w:docPart w:val="F368BE5C57664DD998D314BFE3915CCC"/>
                </w:placeholder>
              </w:sdtPr>
              <w:sdtContent>
                <w:r w:rsidR="00633AC8" w:rsidRPr="00814B85">
                  <w:rPr>
                    <w:lang w:eastAsia="en-CA"/>
                  </w:rPr>
                  <w:t xml:space="preserve"> </w:t>
                </w:r>
              </w:sdtContent>
            </w:sdt>
          </w:p>
        </w:tc>
        <w:tc>
          <w:tcPr>
            <w:tcW w:w="899" w:type="dxa"/>
            <w:tcBorders>
              <w:right w:val="nil"/>
            </w:tcBorders>
            <w:vAlign w:val="center"/>
          </w:tcPr>
          <w:p w14:paraId="2D148BC6" w14:textId="1002B172" w:rsidR="00633AC8" w:rsidRDefault="00633AC8" w:rsidP="00633AC8">
            <w:r>
              <w:t>Yes</w:t>
            </w:r>
          </w:p>
        </w:tc>
        <w:tc>
          <w:tcPr>
            <w:tcW w:w="899" w:type="dxa"/>
            <w:tcBorders>
              <w:left w:val="nil"/>
            </w:tcBorders>
            <w:shd w:val="clear" w:color="auto" w:fill="F2F2F2" w:themeFill="background1" w:themeFillShade="F2"/>
            <w:vAlign w:val="center"/>
          </w:tcPr>
          <w:p w14:paraId="0842FE7A" w14:textId="1F2E8E86" w:rsidR="00633AC8" w:rsidRDefault="00000000" w:rsidP="00633AC8">
            <w:pPr>
              <w:rPr>
                <w:lang w:eastAsia="en-CA"/>
              </w:rPr>
            </w:pPr>
            <w:sdt>
              <w:sdtPr>
                <w:rPr>
                  <w:lang w:eastAsia="en-CA"/>
                </w:rPr>
                <w:id w:val="-1531248453"/>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0D29561B" w14:textId="581E6B1E" w:rsidR="00633AC8" w:rsidRDefault="00633AC8" w:rsidP="00633AC8">
            <w:r>
              <w:t>No</w:t>
            </w:r>
          </w:p>
        </w:tc>
        <w:tc>
          <w:tcPr>
            <w:tcW w:w="900" w:type="dxa"/>
            <w:tcBorders>
              <w:left w:val="nil"/>
            </w:tcBorders>
            <w:shd w:val="clear" w:color="auto" w:fill="F2F2F2" w:themeFill="background1" w:themeFillShade="F2"/>
            <w:vAlign w:val="center"/>
          </w:tcPr>
          <w:p w14:paraId="05D8FDBD" w14:textId="3C2B9E2B" w:rsidR="00633AC8" w:rsidRDefault="00000000" w:rsidP="00633AC8">
            <w:pPr>
              <w:rPr>
                <w:lang w:eastAsia="en-CA"/>
              </w:rPr>
            </w:pPr>
            <w:sdt>
              <w:sdtPr>
                <w:rPr>
                  <w:lang w:eastAsia="en-CA"/>
                </w:rPr>
                <w:id w:val="1140851082"/>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708AEA6A" w14:textId="3F48FEED" w:rsidR="00633AC8" w:rsidRDefault="00000000" w:rsidP="00887C9C">
            <w:pPr>
              <w:rPr>
                <w:lang w:eastAsia="en-CA"/>
              </w:rPr>
            </w:pPr>
            <w:sdt>
              <w:sdtPr>
                <w:rPr>
                  <w:lang w:eastAsia="en-CA"/>
                </w:rPr>
                <w:id w:val="-1411541227"/>
                <w:placeholder>
                  <w:docPart w:val="69CF83F61C194402A703C157E07403C2"/>
                </w:placeholder>
              </w:sdtPr>
              <w:sdtContent>
                <w:r w:rsidR="00613132">
                  <w:rPr>
                    <w:lang w:eastAsia="en-CA"/>
                  </w:rPr>
                  <w:t>No Wires</w:t>
                </w:r>
              </w:sdtContent>
            </w:sdt>
          </w:p>
        </w:tc>
      </w:tr>
      <w:tr w:rsidR="00633AC8" w14:paraId="54A59533" w14:textId="77777777" w:rsidTr="008F2A4D">
        <w:tc>
          <w:tcPr>
            <w:tcW w:w="1798" w:type="dxa"/>
            <w:shd w:val="clear" w:color="auto" w:fill="F2F2F2" w:themeFill="background1" w:themeFillShade="F2"/>
          </w:tcPr>
          <w:p w14:paraId="3C401751" w14:textId="60AD554E" w:rsidR="00633AC8" w:rsidRDefault="00000000" w:rsidP="00633AC8">
            <w:pPr>
              <w:rPr>
                <w:lang w:eastAsia="en-CA"/>
              </w:rPr>
            </w:pPr>
            <w:sdt>
              <w:sdtPr>
                <w:rPr>
                  <w:lang w:eastAsia="en-CA"/>
                </w:rPr>
                <w:id w:val="-1432273971"/>
                <w:placeholder>
                  <w:docPart w:val="B95D77FE5EC64763BE26F68D0D19B892"/>
                </w:placeholder>
              </w:sdtPr>
              <w:sdtContent>
                <w:r w:rsidR="00633AC8" w:rsidRPr="00814B85">
                  <w:rPr>
                    <w:lang w:eastAsia="en-CA"/>
                  </w:rPr>
                  <w:t xml:space="preserve"> </w:t>
                </w:r>
                <w:r w:rsidR="00FB2031">
                  <w:rPr>
                    <w:lang w:eastAsia="en-CA"/>
                  </w:rPr>
                  <w:t>CRU 310 CR23 199</w:t>
                </w:r>
              </w:sdtContent>
            </w:sdt>
          </w:p>
        </w:tc>
        <w:tc>
          <w:tcPr>
            <w:tcW w:w="1798" w:type="dxa"/>
            <w:shd w:val="clear" w:color="auto" w:fill="F2F2F2" w:themeFill="background1" w:themeFillShade="F2"/>
            <w:vAlign w:val="center"/>
          </w:tcPr>
          <w:p w14:paraId="01CB6262" w14:textId="214F513B" w:rsidR="00633AC8" w:rsidRDefault="00000000" w:rsidP="00633AC8">
            <w:pPr>
              <w:rPr>
                <w:lang w:eastAsia="en-CA"/>
              </w:rPr>
            </w:pPr>
            <w:sdt>
              <w:sdtPr>
                <w:rPr>
                  <w:lang w:eastAsia="en-CA"/>
                </w:rPr>
                <w:id w:val="-1177890754"/>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728A08EA" w14:textId="28223EBC" w:rsidR="00633AC8" w:rsidRDefault="00000000" w:rsidP="00633AC8">
            <w:pPr>
              <w:rPr>
                <w:lang w:eastAsia="en-CA"/>
              </w:rPr>
            </w:pPr>
            <w:sdt>
              <w:sdtPr>
                <w:rPr>
                  <w:lang w:eastAsia="en-CA"/>
                </w:rPr>
                <w:id w:val="-170419939"/>
                <w:placeholder>
                  <w:docPart w:val="477ED0B5467F4648A1EE29C0B6ED58A0"/>
                </w:placeholder>
              </w:sdtPr>
              <w:sdtContent>
                <w:r w:rsidR="00633AC8" w:rsidRPr="00814B85">
                  <w:rPr>
                    <w:lang w:eastAsia="en-CA"/>
                  </w:rPr>
                  <w:t xml:space="preserve"> </w:t>
                </w:r>
              </w:sdtContent>
            </w:sdt>
          </w:p>
        </w:tc>
        <w:tc>
          <w:tcPr>
            <w:tcW w:w="899" w:type="dxa"/>
            <w:tcBorders>
              <w:right w:val="nil"/>
            </w:tcBorders>
            <w:vAlign w:val="center"/>
          </w:tcPr>
          <w:p w14:paraId="3484E582" w14:textId="07AE2FE9" w:rsidR="00633AC8" w:rsidRDefault="00633AC8" w:rsidP="00633AC8">
            <w:r>
              <w:t>Yes</w:t>
            </w:r>
          </w:p>
        </w:tc>
        <w:tc>
          <w:tcPr>
            <w:tcW w:w="899" w:type="dxa"/>
            <w:tcBorders>
              <w:left w:val="nil"/>
            </w:tcBorders>
            <w:shd w:val="clear" w:color="auto" w:fill="F2F2F2" w:themeFill="background1" w:themeFillShade="F2"/>
            <w:vAlign w:val="center"/>
          </w:tcPr>
          <w:p w14:paraId="69657761" w14:textId="2B7E3225" w:rsidR="00633AC8" w:rsidRDefault="00000000" w:rsidP="00633AC8">
            <w:pPr>
              <w:rPr>
                <w:lang w:eastAsia="en-CA"/>
              </w:rPr>
            </w:pPr>
            <w:sdt>
              <w:sdtPr>
                <w:rPr>
                  <w:lang w:eastAsia="en-CA"/>
                </w:rPr>
                <w:id w:val="-2132773008"/>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74A1A531" w14:textId="23567AFA" w:rsidR="00633AC8" w:rsidRDefault="00633AC8" w:rsidP="00633AC8">
            <w:r>
              <w:t>No</w:t>
            </w:r>
          </w:p>
        </w:tc>
        <w:tc>
          <w:tcPr>
            <w:tcW w:w="900" w:type="dxa"/>
            <w:tcBorders>
              <w:left w:val="nil"/>
            </w:tcBorders>
            <w:shd w:val="clear" w:color="auto" w:fill="F2F2F2" w:themeFill="background1" w:themeFillShade="F2"/>
            <w:vAlign w:val="center"/>
          </w:tcPr>
          <w:p w14:paraId="784B4AA6" w14:textId="22E58501" w:rsidR="00633AC8" w:rsidRDefault="00000000" w:rsidP="00633AC8">
            <w:pPr>
              <w:rPr>
                <w:lang w:eastAsia="en-CA"/>
              </w:rPr>
            </w:pPr>
            <w:sdt>
              <w:sdtPr>
                <w:rPr>
                  <w:lang w:eastAsia="en-CA"/>
                </w:rPr>
                <w:id w:val="-1888477822"/>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7B7BBA43" w14:textId="5BC3B81F" w:rsidR="00633AC8" w:rsidRDefault="00000000" w:rsidP="00887C9C">
            <w:pPr>
              <w:rPr>
                <w:lang w:eastAsia="en-CA"/>
              </w:rPr>
            </w:pPr>
            <w:sdt>
              <w:sdtPr>
                <w:rPr>
                  <w:lang w:eastAsia="en-CA"/>
                </w:rPr>
                <w:id w:val="750934220"/>
                <w:placeholder>
                  <w:docPart w:val="D8CBB61788B84A90B74DAEAC254442A8"/>
                </w:placeholder>
              </w:sdtPr>
              <w:sdtContent>
                <w:r w:rsidR="00613132">
                  <w:rPr>
                    <w:lang w:eastAsia="en-CA"/>
                  </w:rPr>
                  <w:t>Wires Unknown</w:t>
                </w:r>
              </w:sdtContent>
            </w:sdt>
          </w:p>
        </w:tc>
      </w:tr>
      <w:tr w:rsidR="00633AC8" w14:paraId="538971DB" w14:textId="77777777" w:rsidTr="008F2A4D">
        <w:tc>
          <w:tcPr>
            <w:tcW w:w="1798" w:type="dxa"/>
            <w:shd w:val="clear" w:color="auto" w:fill="F2F2F2" w:themeFill="background1" w:themeFillShade="F2"/>
          </w:tcPr>
          <w:p w14:paraId="103D1E5A" w14:textId="74AE6BEC" w:rsidR="00633AC8" w:rsidRDefault="00000000" w:rsidP="00633AC8">
            <w:pPr>
              <w:rPr>
                <w:lang w:eastAsia="en-CA"/>
              </w:rPr>
            </w:pPr>
            <w:sdt>
              <w:sdtPr>
                <w:rPr>
                  <w:lang w:eastAsia="en-CA"/>
                </w:rPr>
                <w:id w:val="-92865291"/>
                <w:placeholder>
                  <w:docPart w:val="2C4C0491E5A848859B7884127982F0BD"/>
                </w:placeholder>
              </w:sdtPr>
              <w:sdtContent>
                <w:r w:rsidR="00633AC8" w:rsidRPr="00814B85">
                  <w:rPr>
                    <w:lang w:eastAsia="en-CA"/>
                  </w:rPr>
                  <w:t xml:space="preserve"> </w:t>
                </w:r>
                <w:r w:rsidR="00FB2031">
                  <w:rPr>
                    <w:lang w:eastAsia="en-CA"/>
                  </w:rPr>
                  <w:t>CRU 301B CR1 139</w:t>
                </w:r>
              </w:sdtContent>
            </w:sdt>
          </w:p>
        </w:tc>
        <w:tc>
          <w:tcPr>
            <w:tcW w:w="1798" w:type="dxa"/>
            <w:shd w:val="clear" w:color="auto" w:fill="F2F2F2" w:themeFill="background1" w:themeFillShade="F2"/>
            <w:vAlign w:val="center"/>
          </w:tcPr>
          <w:p w14:paraId="13C209BC" w14:textId="0D215F31" w:rsidR="00633AC8" w:rsidRDefault="00000000" w:rsidP="00633AC8">
            <w:pPr>
              <w:rPr>
                <w:lang w:eastAsia="en-CA"/>
              </w:rPr>
            </w:pPr>
            <w:sdt>
              <w:sdtPr>
                <w:rPr>
                  <w:lang w:eastAsia="en-CA"/>
                </w:rPr>
                <w:id w:val="-1089454330"/>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15FC3D21" w14:textId="544DA594" w:rsidR="00633AC8" w:rsidRDefault="00000000" w:rsidP="00633AC8">
            <w:pPr>
              <w:rPr>
                <w:lang w:eastAsia="en-CA"/>
              </w:rPr>
            </w:pPr>
            <w:sdt>
              <w:sdtPr>
                <w:rPr>
                  <w:lang w:eastAsia="en-CA"/>
                </w:rPr>
                <w:id w:val="304512771"/>
                <w:placeholder>
                  <w:docPart w:val="57F815297A914BAF9111CFEA43F1A9C9"/>
                </w:placeholder>
              </w:sdtPr>
              <w:sdtContent>
                <w:r w:rsidR="00633AC8" w:rsidRPr="00814B85">
                  <w:rPr>
                    <w:lang w:eastAsia="en-CA"/>
                  </w:rPr>
                  <w:t xml:space="preserve"> </w:t>
                </w:r>
              </w:sdtContent>
            </w:sdt>
          </w:p>
        </w:tc>
        <w:tc>
          <w:tcPr>
            <w:tcW w:w="899" w:type="dxa"/>
            <w:tcBorders>
              <w:right w:val="nil"/>
            </w:tcBorders>
            <w:vAlign w:val="center"/>
          </w:tcPr>
          <w:p w14:paraId="08C1C793" w14:textId="65BFD550" w:rsidR="00633AC8" w:rsidRDefault="00633AC8" w:rsidP="00633AC8">
            <w:r>
              <w:t>Yes</w:t>
            </w:r>
          </w:p>
        </w:tc>
        <w:tc>
          <w:tcPr>
            <w:tcW w:w="899" w:type="dxa"/>
            <w:tcBorders>
              <w:left w:val="nil"/>
            </w:tcBorders>
            <w:shd w:val="clear" w:color="auto" w:fill="F2F2F2" w:themeFill="background1" w:themeFillShade="F2"/>
            <w:vAlign w:val="center"/>
          </w:tcPr>
          <w:p w14:paraId="0D1208CE" w14:textId="0B675248" w:rsidR="00633AC8" w:rsidRDefault="00000000" w:rsidP="00633AC8">
            <w:pPr>
              <w:rPr>
                <w:lang w:eastAsia="en-CA"/>
              </w:rPr>
            </w:pPr>
            <w:sdt>
              <w:sdtPr>
                <w:rPr>
                  <w:lang w:eastAsia="en-CA"/>
                </w:rPr>
                <w:id w:val="-14159056"/>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07E8755F" w14:textId="15CC3D12" w:rsidR="00633AC8" w:rsidRDefault="00633AC8" w:rsidP="00633AC8">
            <w:r>
              <w:t>No</w:t>
            </w:r>
          </w:p>
        </w:tc>
        <w:tc>
          <w:tcPr>
            <w:tcW w:w="900" w:type="dxa"/>
            <w:tcBorders>
              <w:left w:val="nil"/>
            </w:tcBorders>
            <w:shd w:val="clear" w:color="auto" w:fill="F2F2F2" w:themeFill="background1" w:themeFillShade="F2"/>
            <w:vAlign w:val="center"/>
          </w:tcPr>
          <w:p w14:paraId="7BEB6944" w14:textId="709E9049" w:rsidR="00633AC8" w:rsidRDefault="00000000" w:rsidP="00633AC8">
            <w:pPr>
              <w:rPr>
                <w:lang w:eastAsia="en-CA"/>
              </w:rPr>
            </w:pPr>
            <w:sdt>
              <w:sdtPr>
                <w:rPr>
                  <w:lang w:eastAsia="en-CA"/>
                </w:rPr>
                <w:id w:val="-288743896"/>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113258E8" w14:textId="2070189F" w:rsidR="00633AC8" w:rsidRDefault="00000000" w:rsidP="00887C9C">
            <w:pPr>
              <w:rPr>
                <w:lang w:eastAsia="en-CA"/>
              </w:rPr>
            </w:pPr>
            <w:sdt>
              <w:sdtPr>
                <w:rPr>
                  <w:lang w:eastAsia="en-CA"/>
                </w:rPr>
                <w:id w:val="1119649905"/>
                <w:placeholder>
                  <w:docPart w:val="663912AFDF9445B8A4F56029A9B59ED8"/>
                </w:placeholder>
              </w:sdtPr>
              <w:sdtContent>
                <w:r w:rsidR="00613132">
                  <w:rPr>
                    <w:lang w:eastAsia="en-CA"/>
                  </w:rPr>
                  <w:t>No Wires</w:t>
                </w:r>
              </w:sdtContent>
            </w:sdt>
          </w:p>
        </w:tc>
      </w:tr>
      <w:tr w:rsidR="00633AC8" w14:paraId="4F7573B7" w14:textId="77777777" w:rsidTr="008F2A4D">
        <w:tc>
          <w:tcPr>
            <w:tcW w:w="1798" w:type="dxa"/>
            <w:shd w:val="clear" w:color="auto" w:fill="F2F2F2" w:themeFill="background1" w:themeFillShade="F2"/>
          </w:tcPr>
          <w:p w14:paraId="5AE1B387" w14:textId="626F2DB9" w:rsidR="00633AC8" w:rsidRDefault="00000000" w:rsidP="00633AC8">
            <w:pPr>
              <w:rPr>
                <w:lang w:eastAsia="en-CA"/>
              </w:rPr>
            </w:pPr>
            <w:sdt>
              <w:sdtPr>
                <w:rPr>
                  <w:lang w:eastAsia="en-CA"/>
                </w:rPr>
                <w:id w:val="-1179116465"/>
                <w:placeholder>
                  <w:docPart w:val="8068F479ADD54D05ADDFB5A30147EC20"/>
                </w:placeholder>
              </w:sdtPr>
              <w:sdtContent>
                <w:r w:rsidR="00633AC8" w:rsidRPr="00814B85">
                  <w:rPr>
                    <w:lang w:eastAsia="en-CA"/>
                  </w:rPr>
                  <w:t xml:space="preserve"> </w:t>
                </w:r>
                <w:r w:rsidR="00FB2031">
                  <w:rPr>
                    <w:lang w:eastAsia="en-CA"/>
                  </w:rPr>
                  <w:t>CRU 301A CR1 140</w:t>
                </w:r>
              </w:sdtContent>
            </w:sdt>
          </w:p>
        </w:tc>
        <w:tc>
          <w:tcPr>
            <w:tcW w:w="1798" w:type="dxa"/>
            <w:shd w:val="clear" w:color="auto" w:fill="F2F2F2" w:themeFill="background1" w:themeFillShade="F2"/>
            <w:vAlign w:val="center"/>
          </w:tcPr>
          <w:p w14:paraId="1FB11B23" w14:textId="122476BE" w:rsidR="00633AC8" w:rsidRDefault="00000000" w:rsidP="00633AC8">
            <w:pPr>
              <w:rPr>
                <w:lang w:eastAsia="en-CA"/>
              </w:rPr>
            </w:pPr>
            <w:sdt>
              <w:sdtPr>
                <w:rPr>
                  <w:lang w:eastAsia="en-CA"/>
                </w:rPr>
                <w:id w:val="1592819050"/>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686AC011" w14:textId="1BEC1345" w:rsidR="00633AC8" w:rsidRDefault="00000000" w:rsidP="00633AC8">
            <w:pPr>
              <w:rPr>
                <w:lang w:eastAsia="en-CA"/>
              </w:rPr>
            </w:pPr>
            <w:sdt>
              <w:sdtPr>
                <w:rPr>
                  <w:lang w:eastAsia="en-CA"/>
                </w:rPr>
                <w:id w:val="-1194927353"/>
                <w:placeholder>
                  <w:docPart w:val="36472621E5174E7FB9AEB88DCDF40C95"/>
                </w:placeholder>
              </w:sdtPr>
              <w:sdtContent>
                <w:r w:rsidR="00633AC8" w:rsidRPr="00814B85">
                  <w:rPr>
                    <w:lang w:eastAsia="en-CA"/>
                  </w:rPr>
                  <w:t xml:space="preserve"> </w:t>
                </w:r>
              </w:sdtContent>
            </w:sdt>
          </w:p>
        </w:tc>
        <w:tc>
          <w:tcPr>
            <w:tcW w:w="899" w:type="dxa"/>
            <w:tcBorders>
              <w:right w:val="nil"/>
            </w:tcBorders>
            <w:vAlign w:val="center"/>
          </w:tcPr>
          <w:p w14:paraId="62572869" w14:textId="09B771C9" w:rsidR="00633AC8" w:rsidRDefault="00633AC8" w:rsidP="00633AC8">
            <w:r>
              <w:t>Yes</w:t>
            </w:r>
          </w:p>
        </w:tc>
        <w:tc>
          <w:tcPr>
            <w:tcW w:w="899" w:type="dxa"/>
            <w:tcBorders>
              <w:left w:val="nil"/>
            </w:tcBorders>
            <w:shd w:val="clear" w:color="auto" w:fill="F2F2F2" w:themeFill="background1" w:themeFillShade="F2"/>
            <w:vAlign w:val="center"/>
          </w:tcPr>
          <w:p w14:paraId="44B634FD" w14:textId="5D94CF29" w:rsidR="00633AC8" w:rsidRDefault="00000000" w:rsidP="00633AC8">
            <w:pPr>
              <w:rPr>
                <w:lang w:eastAsia="en-CA"/>
              </w:rPr>
            </w:pPr>
            <w:sdt>
              <w:sdtPr>
                <w:rPr>
                  <w:lang w:eastAsia="en-CA"/>
                </w:rPr>
                <w:id w:val="339050106"/>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1D1B9685" w14:textId="30DC3901" w:rsidR="00633AC8" w:rsidRDefault="00633AC8" w:rsidP="00633AC8">
            <w:r>
              <w:t>No</w:t>
            </w:r>
          </w:p>
        </w:tc>
        <w:tc>
          <w:tcPr>
            <w:tcW w:w="900" w:type="dxa"/>
            <w:tcBorders>
              <w:left w:val="nil"/>
            </w:tcBorders>
            <w:shd w:val="clear" w:color="auto" w:fill="F2F2F2" w:themeFill="background1" w:themeFillShade="F2"/>
            <w:vAlign w:val="center"/>
          </w:tcPr>
          <w:p w14:paraId="466A202B" w14:textId="6AD72725" w:rsidR="00633AC8" w:rsidRDefault="00000000" w:rsidP="00633AC8">
            <w:pPr>
              <w:rPr>
                <w:lang w:eastAsia="en-CA"/>
              </w:rPr>
            </w:pPr>
            <w:sdt>
              <w:sdtPr>
                <w:rPr>
                  <w:lang w:eastAsia="en-CA"/>
                </w:rPr>
                <w:id w:val="2052644978"/>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7060DFC5" w14:textId="5E107AD8" w:rsidR="00633AC8" w:rsidRDefault="00000000" w:rsidP="00887C9C">
            <w:pPr>
              <w:rPr>
                <w:lang w:eastAsia="en-CA"/>
              </w:rPr>
            </w:pPr>
            <w:sdt>
              <w:sdtPr>
                <w:rPr>
                  <w:lang w:eastAsia="en-CA"/>
                </w:rPr>
                <w:id w:val="-761073585"/>
                <w:placeholder>
                  <w:docPart w:val="5665FE5CF8934C389A2301567E0A4D0C"/>
                </w:placeholder>
              </w:sdtPr>
              <w:sdtContent>
                <w:r w:rsidR="00613132">
                  <w:rPr>
                    <w:lang w:eastAsia="en-CA"/>
                  </w:rPr>
                  <w:t>No Wires</w:t>
                </w:r>
              </w:sdtContent>
            </w:sdt>
          </w:p>
        </w:tc>
      </w:tr>
      <w:tr w:rsidR="00633AC8" w14:paraId="6CB67ED0" w14:textId="77777777" w:rsidTr="008F2A4D">
        <w:tc>
          <w:tcPr>
            <w:tcW w:w="1798" w:type="dxa"/>
            <w:shd w:val="clear" w:color="auto" w:fill="F2F2F2" w:themeFill="background1" w:themeFillShade="F2"/>
          </w:tcPr>
          <w:p w14:paraId="67E503BA" w14:textId="5E3A0F1C" w:rsidR="00633AC8" w:rsidRDefault="00000000" w:rsidP="00633AC8">
            <w:pPr>
              <w:rPr>
                <w:lang w:eastAsia="en-CA"/>
              </w:rPr>
            </w:pPr>
            <w:sdt>
              <w:sdtPr>
                <w:rPr>
                  <w:lang w:eastAsia="en-CA"/>
                </w:rPr>
                <w:id w:val="1662345658"/>
                <w:placeholder>
                  <w:docPart w:val="233B10DA46984A41B9C2CDFEEDB82C7C"/>
                </w:placeholder>
              </w:sdtPr>
              <w:sdtContent>
                <w:r w:rsidR="00633AC8" w:rsidRPr="00814B85">
                  <w:rPr>
                    <w:lang w:eastAsia="en-CA"/>
                  </w:rPr>
                  <w:t xml:space="preserve"> </w:t>
                </w:r>
                <w:r w:rsidR="00FB2031">
                  <w:rPr>
                    <w:lang w:eastAsia="en-CA"/>
                  </w:rPr>
                  <w:t>BAY F11 CR1 142</w:t>
                </w:r>
              </w:sdtContent>
            </w:sdt>
          </w:p>
        </w:tc>
        <w:tc>
          <w:tcPr>
            <w:tcW w:w="1798" w:type="dxa"/>
            <w:shd w:val="clear" w:color="auto" w:fill="F2F2F2" w:themeFill="background1" w:themeFillShade="F2"/>
            <w:vAlign w:val="center"/>
          </w:tcPr>
          <w:p w14:paraId="57CCE503" w14:textId="26EEB6E7" w:rsidR="00633AC8" w:rsidRDefault="00000000" w:rsidP="00633AC8">
            <w:pPr>
              <w:rPr>
                <w:lang w:eastAsia="en-CA"/>
              </w:rPr>
            </w:pPr>
            <w:sdt>
              <w:sdtPr>
                <w:rPr>
                  <w:lang w:eastAsia="en-CA"/>
                </w:rPr>
                <w:id w:val="2061444553"/>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6A7A9A40" w14:textId="2EEB89C5" w:rsidR="00633AC8" w:rsidRDefault="00000000" w:rsidP="00633AC8">
            <w:pPr>
              <w:rPr>
                <w:lang w:eastAsia="en-CA"/>
              </w:rPr>
            </w:pPr>
            <w:sdt>
              <w:sdtPr>
                <w:rPr>
                  <w:lang w:eastAsia="en-CA"/>
                </w:rPr>
                <w:id w:val="-341624567"/>
                <w:placeholder>
                  <w:docPart w:val="83EFAAF3688E4B0C8E5209FCE93E074A"/>
                </w:placeholder>
              </w:sdtPr>
              <w:sdtContent>
                <w:r w:rsidR="00633AC8" w:rsidRPr="00814B85">
                  <w:rPr>
                    <w:lang w:eastAsia="en-CA"/>
                  </w:rPr>
                  <w:t xml:space="preserve"> </w:t>
                </w:r>
              </w:sdtContent>
            </w:sdt>
          </w:p>
        </w:tc>
        <w:tc>
          <w:tcPr>
            <w:tcW w:w="899" w:type="dxa"/>
            <w:tcBorders>
              <w:right w:val="nil"/>
            </w:tcBorders>
            <w:vAlign w:val="center"/>
          </w:tcPr>
          <w:p w14:paraId="7C7C743F" w14:textId="6FAE409F" w:rsidR="00633AC8" w:rsidRDefault="00633AC8" w:rsidP="00633AC8">
            <w:r>
              <w:t>Yes</w:t>
            </w:r>
          </w:p>
        </w:tc>
        <w:tc>
          <w:tcPr>
            <w:tcW w:w="899" w:type="dxa"/>
            <w:tcBorders>
              <w:left w:val="nil"/>
            </w:tcBorders>
            <w:shd w:val="clear" w:color="auto" w:fill="F2F2F2" w:themeFill="background1" w:themeFillShade="F2"/>
            <w:vAlign w:val="center"/>
          </w:tcPr>
          <w:p w14:paraId="4D847D69" w14:textId="0AF203C8" w:rsidR="00633AC8" w:rsidRDefault="00000000" w:rsidP="00633AC8">
            <w:pPr>
              <w:rPr>
                <w:lang w:eastAsia="en-CA"/>
              </w:rPr>
            </w:pPr>
            <w:sdt>
              <w:sdtPr>
                <w:rPr>
                  <w:lang w:eastAsia="en-CA"/>
                </w:rPr>
                <w:id w:val="1825928942"/>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6ECC0DF7" w14:textId="0187D86A" w:rsidR="00633AC8" w:rsidRDefault="00633AC8" w:rsidP="00633AC8">
            <w:r>
              <w:t>No</w:t>
            </w:r>
          </w:p>
        </w:tc>
        <w:tc>
          <w:tcPr>
            <w:tcW w:w="900" w:type="dxa"/>
            <w:tcBorders>
              <w:left w:val="nil"/>
            </w:tcBorders>
            <w:shd w:val="clear" w:color="auto" w:fill="F2F2F2" w:themeFill="background1" w:themeFillShade="F2"/>
            <w:vAlign w:val="center"/>
          </w:tcPr>
          <w:p w14:paraId="2540C15B" w14:textId="02DE24E8" w:rsidR="00633AC8" w:rsidRDefault="00000000" w:rsidP="00633AC8">
            <w:pPr>
              <w:rPr>
                <w:lang w:eastAsia="en-CA"/>
              </w:rPr>
            </w:pPr>
            <w:sdt>
              <w:sdtPr>
                <w:rPr>
                  <w:lang w:eastAsia="en-CA"/>
                </w:rPr>
                <w:id w:val="-311953308"/>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40468704" w14:textId="57C46F9C" w:rsidR="00633AC8" w:rsidRDefault="00000000" w:rsidP="00887C9C">
            <w:pPr>
              <w:rPr>
                <w:lang w:eastAsia="en-CA"/>
              </w:rPr>
            </w:pPr>
            <w:sdt>
              <w:sdtPr>
                <w:rPr>
                  <w:lang w:eastAsia="en-CA"/>
                </w:rPr>
                <w:id w:val="-1944441532"/>
                <w:placeholder>
                  <w:docPart w:val="9128D722F5744C9A89A44199270A11A8"/>
                </w:placeholder>
              </w:sdtPr>
              <w:sdtContent>
                <w:r w:rsidR="00613132">
                  <w:rPr>
                    <w:lang w:eastAsia="en-CA"/>
                  </w:rPr>
                  <w:t>No Wires</w:t>
                </w:r>
              </w:sdtContent>
            </w:sdt>
          </w:p>
        </w:tc>
      </w:tr>
      <w:tr w:rsidR="00633AC8" w14:paraId="3CC1CB8C" w14:textId="77777777" w:rsidTr="008F2A4D">
        <w:tc>
          <w:tcPr>
            <w:tcW w:w="1798" w:type="dxa"/>
            <w:shd w:val="clear" w:color="auto" w:fill="F2F2F2" w:themeFill="background1" w:themeFillShade="F2"/>
          </w:tcPr>
          <w:p w14:paraId="302BF404" w14:textId="74629D81" w:rsidR="00633AC8" w:rsidRDefault="00000000" w:rsidP="00633AC8">
            <w:pPr>
              <w:rPr>
                <w:lang w:eastAsia="en-CA"/>
              </w:rPr>
            </w:pPr>
            <w:sdt>
              <w:sdtPr>
                <w:rPr>
                  <w:lang w:eastAsia="en-CA"/>
                </w:rPr>
                <w:id w:val="-834984877"/>
                <w:placeholder>
                  <w:docPart w:val="09F9640C50554A2990D9F439F8BE0D1E"/>
                </w:placeholder>
              </w:sdtPr>
              <w:sdtContent>
                <w:r w:rsidR="00633AC8" w:rsidRPr="00814B85">
                  <w:rPr>
                    <w:lang w:eastAsia="en-CA"/>
                  </w:rPr>
                  <w:t xml:space="preserve"> </w:t>
                </w:r>
                <w:r w:rsidR="00FB2031">
                  <w:rPr>
                    <w:lang w:eastAsia="en-CA"/>
                  </w:rPr>
                  <w:t>BAY F09 CR1 143</w:t>
                </w:r>
              </w:sdtContent>
            </w:sdt>
          </w:p>
        </w:tc>
        <w:tc>
          <w:tcPr>
            <w:tcW w:w="1798" w:type="dxa"/>
            <w:shd w:val="clear" w:color="auto" w:fill="F2F2F2" w:themeFill="background1" w:themeFillShade="F2"/>
            <w:vAlign w:val="center"/>
          </w:tcPr>
          <w:p w14:paraId="213CFA13" w14:textId="07347999" w:rsidR="00633AC8" w:rsidRDefault="00000000" w:rsidP="00633AC8">
            <w:pPr>
              <w:rPr>
                <w:lang w:eastAsia="en-CA"/>
              </w:rPr>
            </w:pPr>
            <w:sdt>
              <w:sdtPr>
                <w:rPr>
                  <w:lang w:eastAsia="en-CA"/>
                </w:rPr>
                <w:id w:val="-874075901"/>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3B525C5B" w14:textId="0329A533" w:rsidR="00633AC8" w:rsidRDefault="00000000" w:rsidP="00633AC8">
            <w:pPr>
              <w:rPr>
                <w:lang w:eastAsia="en-CA"/>
              </w:rPr>
            </w:pPr>
            <w:sdt>
              <w:sdtPr>
                <w:rPr>
                  <w:lang w:eastAsia="en-CA"/>
                </w:rPr>
                <w:id w:val="842668747"/>
                <w:placeholder>
                  <w:docPart w:val="76253E9F078046CDB614029A6E6D4648"/>
                </w:placeholder>
              </w:sdtPr>
              <w:sdtContent>
                <w:r w:rsidR="00633AC8" w:rsidRPr="00814B85">
                  <w:rPr>
                    <w:lang w:eastAsia="en-CA"/>
                  </w:rPr>
                  <w:t xml:space="preserve"> </w:t>
                </w:r>
              </w:sdtContent>
            </w:sdt>
          </w:p>
        </w:tc>
        <w:tc>
          <w:tcPr>
            <w:tcW w:w="899" w:type="dxa"/>
            <w:tcBorders>
              <w:right w:val="nil"/>
            </w:tcBorders>
            <w:vAlign w:val="center"/>
          </w:tcPr>
          <w:p w14:paraId="61ADE466" w14:textId="0D68D664" w:rsidR="00633AC8" w:rsidRDefault="00633AC8" w:rsidP="00633AC8">
            <w:r>
              <w:t>Yes</w:t>
            </w:r>
          </w:p>
        </w:tc>
        <w:tc>
          <w:tcPr>
            <w:tcW w:w="899" w:type="dxa"/>
            <w:tcBorders>
              <w:left w:val="nil"/>
            </w:tcBorders>
            <w:shd w:val="clear" w:color="auto" w:fill="F2F2F2" w:themeFill="background1" w:themeFillShade="F2"/>
            <w:vAlign w:val="center"/>
          </w:tcPr>
          <w:p w14:paraId="672018FC" w14:textId="09F566C4" w:rsidR="00633AC8" w:rsidRDefault="00000000" w:rsidP="00633AC8">
            <w:pPr>
              <w:rPr>
                <w:lang w:eastAsia="en-CA"/>
              </w:rPr>
            </w:pPr>
            <w:sdt>
              <w:sdtPr>
                <w:rPr>
                  <w:lang w:eastAsia="en-CA"/>
                </w:rPr>
                <w:id w:val="806738009"/>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556B6605" w14:textId="267415AB" w:rsidR="00633AC8" w:rsidRDefault="00633AC8" w:rsidP="00633AC8">
            <w:r>
              <w:t>No</w:t>
            </w:r>
          </w:p>
        </w:tc>
        <w:tc>
          <w:tcPr>
            <w:tcW w:w="900" w:type="dxa"/>
            <w:tcBorders>
              <w:left w:val="nil"/>
            </w:tcBorders>
            <w:shd w:val="clear" w:color="auto" w:fill="F2F2F2" w:themeFill="background1" w:themeFillShade="F2"/>
            <w:vAlign w:val="center"/>
          </w:tcPr>
          <w:p w14:paraId="1435ABEE" w14:textId="22139A0B" w:rsidR="00633AC8" w:rsidRDefault="00000000" w:rsidP="00633AC8">
            <w:pPr>
              <w:rPr>
                <w:lang w:eastAsia="en-CA"/>
              </w:rPr>
            </w:pPr>
            <w:sdt>
              <w:sdtPr>
                <w:rPr>
                  <w:lang w:eastAsia="en-CA"/>
                </w:rPr>
                <w:id w:val="662517437"/>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6A118254" w14:textId="63D1DC57" w:rsidR="00633AC8" w:rsidRDefault="00000000" w:rsidP="00887C9C">
            <w:pPr>
              <w:rPr>
                <w:lang w:eastAsia="en-CA"/>
              </w:rPr>
            </w:pPr>
            <w:sdt>
              <w:sdtPr>
                <w:rPr>
                  <w:lang w:eastAsia="en-CA"/>
                </w:rPr>
                <w:id w:val="715547059"/>
                <w:placeholder>
                  <w:docPart w:val="373788CCA84B420D8AF128988A766C0A"/>
                </w:placeholder>
              </w:sdtPr>
              <w:sdtContent>
                <w:r w:rsidR="00613132">
                  <w:rPr>
                    <w:lang w:eastAsia="en-CA"/>
                  </w:rPr>
                  <w:t xml:space="preserve">No </w:t>
                </w:r>
                <w:r w:rsidR="00887C9C">
                  <w:rPr>
                    <w:lang w:eastAsia="en-CA"/>
                  </w:rPr>
                  <w:t>Wi</w:t>
                </w:r>
                <w:r w:rsidR="00613132">
                  <w:rPr>
                    <w:lang w:eastAsia="en-CA"/>
                  </w:rPr>
                  <w:t>res</w:t>
                </w:r>
              </w:sdtContent>
            </w:sdt>
          </w:p>
        </w:tc>
      </w:tr>
      <w:tr w:rsidR="00633AC8" w14:paraId="3C5B4196" w14:textId="77777777" w:rsidTr="008F2A4D">
        <w:tc>
          <w:tcPr>
            <w:tcW w:w="1798" w:type="dxa"/>
            <w:shd w:val="clear" w:color="auto" w:fill="F2F2F2" w:themeFill="background1" w:themeFillShade="F2"/>
          </w:tcPr>
          <w:p w14:paraId="71AA9D70" w14:textId="06415321" w:rsidR="00633AC8" w:rsidRDefault="00000000" w:rsidP="00633AC8">
            <w:pPr>
              <w:rPr>
                <w:lang w:eastAsia="en-CA"/>
              </w:rPr>
            </w:pPr>
            <w:sdt>
              <w:sdtPr>
                <w:rPr>
                  <w:lang w:eastAsia="en-CA"/>
                </w:rPr>
                <w:id w:val="1603226383"/>
                <w:placeholder>
                  <w:docPart w:val="210C304A3DDF416D81BEB532E5B769E7"/>
                </w:placeholder>
              </w:sdtPr>
              <w:sdtContent>
                <w:r w:rsidR="00633AC8" w:rsidRPr="00814B85">
                  <w:rPr>
                    <w:lang w:eastAsia="en-CA"/>
                  </w:rPr>
                  <w:t xml:space="preserve"> </w:t>
                </w:r>
                <w:r w:rsidR="00FB2031">
                  <w:rPr>
                    <w:lang w:eastAsia="en-CA"/>
                  </w:rPr>
                  <w:t>BAY F01 CR1 144</w:t>
                </w:r>
              </w:sdtContent>
            </w:sdt>
          </w:p>
        </w:tc>
        <w:tc>
          <w:tcPr>
            <w:tcW w:w="1798" w:type="dxa"/>
            <w:shd w:val="clear" w:color="auto" w:fill="F2F2F2" w:themeFill="background1" w:themeFillShade="F2"/>
            <w:vAlign w:val="center"/>
          </w:tcPr>
          <w:p w14:paraId="3966BAE3" w14:textId="4A8C74E1" w:rsidR="00633AC8" w:rsidRDefault="00000000" w:rsidP="00633AC8">
            <w:pPr>
              <w:rPr>
                <w:lang w:eastAsia="en-CA"/>
              </w:rPr>
            </w:pPr>
            <w:sdt>
              <w:sdtPr>
                <w:rPr>
                  <w:lang w:eastAsia="en-CA"/>
                </w:rPr>
                <w:id w:val="-862895294"/>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351C7134" w14:textId="096CB43B" w:rsidR="00633AC8" w:rsidRDefault="00000000" w:rsidP="00633AC8">
            <w:pPr>
              <w:rPr>
                <w:lang w:eastAsia="en-CA"/>
              </w:rPr>
            </w:pPr>
            <w:sdt>
              <w:sdtPr>
                <w:rPr>
                  <w:lang w:eastAsia="en-CA"/>
                </w:rPr>
                <w:id w:val="-1686442377"/>
                <w:placeholder>
                  <w:docPart w:val="D19573E1E0204A7CBC1602BB82320E81"/>
                </w:placeholder>
              </w:sdtPr>
              <w:sdtContent>
                <w:r w:rsidR="00633AC8" w:rsidRPr="00814B85">
                  <w:rPr>
                    <w:lang w:eastAsia="en-CA"/>
                  </w:rPr>
                  <w:t xml:space="preserve"> </w:t>
                </w:r>
              </w:sdtContent>
            </w:sdt>
          </w:p>
        </w:tc>
        <w:tc>
          <w:tcPr>
            <w:tcW w:w="899" w:type="dxa"/>
            <w:tcBorders>
              <w:right w:val="nil"/>
            </w:tcBorders>
            <w:vAlign w:val="center"/>
          </w:tcPr>
          <w:p w14:paraId="1F2FB075" w14:textId="62C995EE" w:rsidR="00633AC8" w:rsidRDefault="00633AC8" w:rsidP="00633AC8">
            <w:r>
              <w:t>Yes</w:t>
            </w:r>
          </w:p>
        </w:tc>
        <w:tc>
          <w:tcPr>
            <w:tcW w:w="899" w:type="dxa"/>
            <w:tcBorders>
              <w:left w:val="nil"/>
            </w:tcBorders>
            <w:shd w:val="clear" w:color="auto" w:fill="F2F2F2" w:themeFill="background1" w:themeFillShade="F2"/>
            <w:vAlign w:val="center"/>
          </w:tcPr>
          <w:p w14:paraId="039146CF" w14:textId="62E61AD2" w:rsidR="00633AC8" w:rsidRDefault="00000000" w:rsidP="00633AC8">
            <w:pPr>
              <w:rPr>
                <w:lang w:eastAsia="en-CA"/>
              </w:rPr>
            </w:pPr>
            <w:sdt>
              <w:sdtPr>
                <w:rPr>
                  <w:lang w:eastAsia="en-CA"/>
                </w:rPr>
                <w:id w:val="-1458486323"/>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899" w:type="dxa"/>
            <w:tcBorders>
              <w:right w:val="nil"/>
            </w:tcBorders>
            <w:vAlign w:val="center"/>
          </w:tcPr>
          <w:p w14:paraId="77561F8E" w14:textId="3EEA7D62" w:rsidR="00633AC8" w:rsidRDefault="00633AC8" w:rsidP="00633AC8">
            <w:r>
              <w:t>No</w:t>
            </w:r>
          </w:p>
        </w:tc>
        <w:tc>
          <w:tcPr>
            <w:tcW w:w="900" w:type="dxa"/>
            <w:tcBorders>
              <w:left w:val="nil"/>
            </w:tcBorders>
            <w:shd w:val="clear" w:color="auto" w:fill="F2F2F2" w:themeFill="background1" w:themeFillShade="F2"/>
            <w:vAlign w:val="center"/>
          </w:tcPr>
          <w:p w14:paraId="3E0578CE" w14:textId="44D8FE6E" w:rsidR="00633AC8" w:rsidRDefault="00000000" w:rsidP="00633AC8">
            <w:pPr>
              <w:rPr>
                <w:lang w:eastAsia="en-CA"/>
              </w:rPr>
            </w:pPr>
            <w:sdt>
              <w:sdtPr>
                <w:rPr>
                  <w:lang w:eastAsia="en-CA"/>
                </w:rPr>
                <w:id w:val="1725940395"/>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9" w:type="dxa"/>
            <w:shd w:val="clear" w:color="auto" w:fill="F2F2F2" w:themeFill="background1" w:themeFillShade="F2"/>
          </w:tcPr>
          <w:p w14:paraId="72F8582A" w14:textId="417B7919" w:rsidR="00633AC8" w:rsidRDefault="00000000" w:rsidP="00887C9C">
            <w:pPr>
              <w:rPr>
                <w:lang w:eastAsia="en-CA"/>
              </w:rPr>
            </w:pPr>
            <w:sdt>
              <w:sdtPr>
                <w:rPr>
                  <w:lang w:eastAsia="en-CA"/>
                </w:rPr>
                <w:id w:val="2125735790"/>
                <w:placeholder>
                  <w:docPart w:val="ED2FC7ABEC344D92838058D694291E5E"/>
                </w:placeholder>
              </w:sdtPr>
              <w:sdtContent>
                <w:r w:rsidR="00613132">
                  <w:rPr>
                    <w:lang w:eastAsia="en-CA"/>
                  </w:rPr>
                  <w:t>Shuts down equipment</w:t>
                </w:r>
              </w:sdtContent>
            </w:sdt>
          </w:p>
        </w:tc>
      </w:tr>
      <w:tr w:rsidR="00633AC8" w14:paraId="1A984348" w14:textId="77777777" w:rsidTr="008F2A4D">
        <w:tc>
          <w:tcPr>
            <w:tcW w:w="1798" w:type="dxa"/>
            <w:shd w:val="clear" w:color="auto" w:fill="F2F2F2" w:themeFill="background1" w:themeFillShade="F2"/>
          </w:tcPr>
          <w:p w14:paraId="13EFFAED" w14:textId="131ED6CF" w:rsidR="00633AC8" w:rsidRDefault="00000000" w:rsidP="00633AC8">
            <w:pPr>
              <w:rPr>
                <w:lang w:eastAsia="en-CA"/>
              </w:rPr>
            </w:pPr>
            <w:sdt>
              <w:sdtPr>
                <w:rPr>
                  <w:lang w:eastAsia="en-CA"/>
                </w:rPr>
                <w:id w:val="128673871"/>
                <w:placeholder>
                  <w:docPart w:val="5003BCAA17024108A68415DFA83938C0"/>
                </w:placeholder>
              </w:sdtPr>
              <w:sdtContent>
                <w:r w:rsidR="00633AC8" w:rsidRPr="00814B85">
                  <w:rPr>
                    <w:lang w:eastAsia="en-CA"/>
                  </w:rPr>
                  <w:t xml:space="preserve"> </w:t>
                </w:r>
                <w:r w:rsidR="00FB2031">
                  <w:rPr>
                    <w:lang w:eastAsia="en-CA"/>
                  </w:rPr>
                  <w:t>BAY F04 CR1 145</w:t>
                </w:r>
              </w:sdtContent>
            </w:sdt>
          </w:p>
        </w:tc>
        <w:tc>
          <w:tcPr>
            <w:tcW w:w="1798" w:type="dxa"/>
            <w:shd w:val="clear" w:color="auto" w:fill="F2F2F2" w:themeFill="background1" w:themeFillShade="F2"/>
            <w:vAlign w:val="center"/>
          </w:tcPr>
          <w:p w14:paraId="787A0AFE" w14:textId="16E028D9" w:rsidR="00633AC8" w:rsidRDefault="00000000" w:rsidP="00633AC8">
            <w:pPr>
              <w:rPr>
                <w:lang w:eastAsia="en-CA"/>
              </w:rPr>
            </w:pPr>
            <w:sdt>
              <w:sdtPr>
                <w:rPr>
                  <w:lang w:eastAsia="en-CA"/>
                </w:rPr>
                <w:id w:val="-257598912"/>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7D04BB9D" w14:textId="308BC21B" w:rsidR="00633AC8" w:rsidRDefault="00000000" w:rsidP="00633AC8">
            <w:pPr>
              <w:rPr>
                <w:lang w:eastAsia="en-CA"/>
              </w:rPr>
            </w:pPr>
            <w:sdt>
              <w:sdtPr>
                <w:rPr>
                  <w:lang w:eastAsia="en-CA"/>
                </w:rPr>
                <w:id w:val="-1860879009"/>
                <w:placeholder>
                  <w:docPart w:val="F235725BAEFD411CB51B82F346A7C8E7"/>
                </w:placeholder>
              </w:sdtPr>
              <w:sdtContent>
                <w:r w:rsidR="00633AC8" w:rsidRPr="00814B85">
                  <w:rPr>
                    <w:lang w:eastAsia="en-CA"/>
                  </w:rPr>
                  <w:t xml:space="preserve"> </w:t>
                </w:r>
              </w:sdtContent>
            </w:sdt>
          </w:p>
        </w:tc>
        <w:tc>
          <w:tcPr>
            <w:tcW w:w="899" w:type="dxa"/>
            <w:tcBorders>
              <w:right w:val="nil"/>
            </w:tcBorders>
            <w:vAlign w:val="center"/>
          </w:tcPr>
          <w:p w14:paraId="399E744A" w14:textId="45EB1C81" w:rsidR="00633AC8" w:rsidRDefault="00633AC8" w:rsidP="00633AC8">
            <w:r>
              <w:t>Yes</w:t>
            </w:r>
          </w:p>
        </w:tc>
        <w:tc>
          <w:tcPr>
            <w:tcW w:w="899" w:type="dxa"/>
            <w:tcBorders>
              <w:left w:val="nil"/>
            </w:tcBorders>
            <w:shd w:val="clear" w:color="auto" w:fill="F2F2F2" w:themeFill="background1" w:themeFillShade="F2"/>
            <w:vAlign w:val="center"/>
          </w:tcPr>
          <w:p w14:paraId="0EE01746" w14:textId="67B153BB" w:rsidR="00633AC8" w:rsidRDefault="00000000" w:rsidP="00633AC8">
            <w:pPr>
              <w:rPr>
                <w:lang w:eastAsia="en-CA"/>
              </w:rPr>
            </w:pPr>
            <w:sdt>
              <w:sdtPr>
                <w:rPr>
                  <w:lang w:eastAsia="en-CA"/>
                </w:rPr>
                <w:id w:val="-1320878058"/>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45E98A7B" w14:textId="18E62918" w:rsidR="00633AC8" w:rsidRDefault="00633AC8" w:rsidP="00633AC8">
            <w:r>
              <w:t>No</w:t>
            </w:r>
          </w:p>
        </w:tc>
        <w:tc>
          <w:tcPr>
            <w:tcW w:w="900" w:type="dxa"/>
            <w:tcBorders>
              <w:left w:val="nil"/>
            </w:tcBorders>
            <w:shd w:val="clear" w:color="auto" w:fill="F2F2F2" w:themeFill="background1" w:themeFillShade="F2"/>
            <w:vAlign w:val="center"/>
          </w:tcPr>
          <w:p w14:paraId="2B727769" w14:textId="34168ACC" w:rsidR="00633AC8" w:rsidRDefault="00000000" w:rsidP="00633AC8">
            <w:pPr>
              <w:rPr>
                <w:lang w:eastAsia="en-CA"/>
              </w:rPr>
            </w:pPr>
            <w:sdt>
              <w:sdtPr>
                <w:rPr>
                  <w:lang w:eastAsia="en-CA"/>
                </w:rPr>
                <w:id w:val="-2046831781"/>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615BD21B" w14:textId="5EECEE8D" w:rsidR="00633AC8" w:rsidRDefault="00000000" w:rsidP="00887C9C">
            <w:pPr>
              <w:rPr>
                <w:lang w:eastAsia="en-CA"/>
              </w:rPr>
            </w:pPr>
            <w:sdt>
              <w:sdtPr>
                <w:rPr>
                  <w:lang w:eastAsia="en-CA"/>
                </w:rPr>
                <w:id w:val="-1511676074"/>
                <w:placeholder>
                  <w:docPart w:val="359D7381FA5740048FBBD593B89EF614"/>
                </w:placeholder>
              </w:sdtPr>
              <w:sdtContent>
                <w:r w:rsidR="00613132">
                  <w:rPr>
                    <w:lang w:eastAsia="en-CA"/>
                  </w:rPr>
                  <w:t>No Wires</w:t>
                </w:r>
              </w:sdtContent>
            </w:sdt>
          </w:p>
        </w:tc>
      </w:tr>
      <w:tr w:rsidR="00633AC8" w14:paraId="78532D07" w14:textId="77777777" w:rsidTr="008F2A4D">
        <w:tc>
          <w:tcPr>
            <w:tcW w:w="1798" w:type="dxa"/>
            <w:shd w:val="clear" w:color="auto" w:fill="F2F2F2" w:themeFill="background1" w:themeFillShade="F2"/>
          </w:tcPr>
          <w:p w14:paraId="5E59E317" w14:textId="2123710F" w:rsidR="00633AC8" w:rsidRDefault="00000000" w:rsidP="00633AC8">
            <w:pPr>
              <w:rPr>
                <w:lang w:eastAsia="en-CA"/>
              </w:rPr>
            </w:pPr>
            <w:sdt>
              <w:sdtPr>
                <w:rPr>
                  <w:lang w:eastAsia="en-CA"/>
                </w:rPr>
                <w:id w:val="-360969613"/>
                <w:placeholder>
                  <w:docPart w:val="2D88B7FC9256401EB7833F6160AE2173"/>
                </w:placeholder>
              </w:sdtPr>
              <w:sdtContent>
                <w:r w:rsidR="00633AC8" w:rsidRPr="00814B85">
                  <w:rPr>
                    <w:lang w:eastAsia="en-CA"/>
                  </w:rPr>
                  <w:t xml:space="preserve"> </w:t>
                </w:r>
                <w:r w:rsidR="00FB2031">
                  <w:rPr>
                    <w:lang w:eastAsia="en-CA"/>
                  </w:rPr>
                  <w:t>BAY F02 CR1 146</w:t>
                </w:r>
              </w:sdtContent>
            </w:sdt>
          </w:p>
        </w:tc>
        <w:tc>
          <w:tcPr>
            <w:tcW w:w="1798" w:type="dxa"/>
            <w:shd w:val="clear" w:color="auto" w:fill="F2F2F2" w:themeFill="background1" w:themeFillShade="F2"/>
            <w:vAlign w:val="center"/>
          </w:tcPr>
          <w:p w14:paraId="3969E390" w14:textId="623C7D6F" w:rsidR="00633AC8" w:rsidRDefault="00000000" w:rsidP="00633AC8">
            <w:pPr>
              <w:rPr>
                <w:lang w:eastAsia="en-CA"/>
              </w:rPr>
            </w:pPr>
            <w:sdt>
              <w:sdtPr>
                <w:rPr>
                  <w:lang w:eastAsia="en-CA"/>
                </w:rPr>
                <w:id w:val="558444596"/>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2E4BEEF8" w14:textId="45A4F5F2" w:rsidR="00633AC8" w:rsidRDefault="00000000" w:rsidP="00633AC8">
            <w:pPr>
              <w:rPr>
                <w:lang w:eastAsia="en-CA"/>
              </w:rPr>
            </w:pPr>
            <w:sdt>
              <w:sdtPr>
                <w:rPr>
                  <w:lang w:eastAsia="en-CA"/>
                </w:rPr>
                <w:id w:val="-1727602436"/>
                <w:placeholder>
                  <w:docPart w:val="726664C4C4494BF3B6E2F71B78C0846F"/>
                </w:placeholder>
              </w:sdtPr>
              <w:sdtContent>
                <w:r w:rsidR="00633AC8" w:rsidRPr="00814B85">
                  <w:rPr>
                    <w:lang w:eastAsia="en-CA"/>
                  </w:rPr>
                  <w:t xml:space="preserve"> </w:t>
                </w:r>
              </w:sdtContent>
            </w:sdt>
          </w:p>
        </w:tc>
        <w:tc>
          <w:tcPr>
            <w:tcW w:w="899" w:type="dxa"/>
            <w:tcBorders>
              <w:right w:val="nil"/>
            </w:tcBorders>
            <w:vAlign w:val="center"/>
          </w:tcPr>
          <w:p w14:paraId="321B69E6" w14:textId="6FE63EA0" w:rsidR="00633AC8" w:rsidRDefault="00633AC8" w:rsidP="00633AC8">
            <w:r>
              <w:t>Yes</w:t>
            </w:r>
          </w:p>
        </w:tc>
        <w:tc>
          <w:tcPr>
            <w:tcW w:w="899" w:type="dxa"/>
            <w:tcBorders>
              <w:left w:val="nil"/>
            </w:tcBorders>
            <w:shd w:val="clear" w:color="auto" w:fill="F2F2F2" w:themeFill="background1" w:themeFillShade="F2"/>
            <w:vAlign w:val="center"/>
          </w:tcPr>
          <w:p w14:paraId="60BA732C" w14:textId="6EFD668D" w:rsidR="00633AC8" w:rsidRDefault="00000000" w:rsidP="00633AC8">
            <w:pPr>
              <w:rPr>
                <w:lang w:eastAsia="en-CA"/>
              </w:rPr>
            </w:pPr>
            <w:sdt>
              <w:sdtPr>
                <w:rPr>
                  <w:lang w:eastAsia="en-CA"/>
                </w:rPr>
                <w:id w:val="-1774468851"/>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6BE137EC" w14:textId="0A5414C1" w:rsidR="00633AC8" w:rsidRDefault="00633AC8" w:rsidP="00633AC8">
            <w:r>
              <w:t>No</w:t>
            </w:r>
          </w:p>
        </w:tc>
        <w:tc>
          <w:tcPr>
            <w:tcW w:w="900" w:type="dxa"/>
            <w:tcBorders>
              <w:left w:val="nil"/>
            </w:tcBorders>
            <w:shd w:val="clear" w:color="auto" w:fill="F2F2F2" w:themeFill="background1" w:themeFillShade="F2"/>
            <w:vAlign w:val="center"/>
          </w:tcPr>
          <w:p w14:paraId="3A2B49E0" w14:textId="6ADDBB6A" w:rsidR="00633AC8" w:rsidRDefault="00000000" w:rsidP="00633AC8">
            <w:pPr>
              <w:rPr>
                <w:lang w:eastAsia="en-CA"/>
              </w:rPr>
            </w:pPr>
            <w:sdt>
              <w:sdtPr>
                <w:rPr>
                  <w:lang w:eastAsia="en-CA"/>
                </w:rPr>
                <w:id w:val="2044863970"/>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29BDFB01" w14:textId="4AEA9404" w:rsidR="00633AC8" w:rsidRDefault="00000000" w:rsidP="00887C9C">
            <w:pPr>
              <w:rPr>
                <w:lang w:eastAsia="en-CA"/>
              </w:rPr>
            </w:pPr>
            <w:sdt>
              <w:sdtPr>
                <w:rPr>
                  <w:lang w:eastAsia="en-CA"/>
                </w:rPr>
                <w:id w:val="-1515911238"/>
                <w:placeholder>
                  <w:docPart w:val="4129AFBCD93B43A2A2FED4DAF0F09C23"/>
                </w:placeholder>
              </w:sdtPr>
              <w:sdtContent>
                <w:r w:rsidR="00613132">
                  <w:rPr>
                    <w:lang w:eastAsia="en-CA"/>
                  </w:rPr>
                  <w:t xml:space="preserve">No </w:t>
                </w:r>
                <w:r w:rsidR="00887C9C">
                  <w:rPr>
                    <w:lang w:eastAsia="en-CA"/>
                  </w:rPr>
                  <w:t>Wi</w:t>
                </w:r>
                <w:r w:rsidR="00613132">
                  <w:rPr>
                    <w:lang w:eastAsia="en-CA"/>
                  </w:rPr>
                  <w:t>res</w:t>
                </w:r>
              </w:sdtContent>
            </w:sdt>
          </w:p>
        </w:tc>
      </w:tr>
      <w:tr w:rsidR="00633AC8" w14:paraId="7E6F2E17" w14:textId="77777777" w:rsidTr="008F2A4D">
        <w:tc>
          <w:tcPr>
            <w:tcW w:w="1798" w:type="dxa"/>
            <w:shd w:val="clear" w:color="auto" w:fill="F2F2F2" w:themeFill="background1" w:themeFillShade="F2"/>
          </w:tcPr>
          <w:p w14:paraId="29F35351" w14:textId="67B50638" w:rsidR="00633AC8" w:rsidRDefault="00000000" w:rsidP="00633AC8">
            <w:pPr>
              <w:rPr>
                <w:lang w:eastAsia="en-CA"/>
              </w:rPr>
            </w:pPr>
            <w:sdt>
              <w:sdtPr>
                <w:rPr>
                  <w:lang w:eastAsia="en-CA"/>
                </w:rPr>
                <w:id w:val="-1056082615"/>
                <w:placeholder>
                  <w:docPart w:val="A640251E437A4F5B94BFBFFF4A196600"/>
                </w:placeholder>
              </w:sdtPr>
              <w:sdtContent>
                <w:r w:rsidR="00633AC8" w:rsidRPr="00814B85">
                  <w:rPr>
                    <w:lang w:eastAsia="en-CA"/>
                  </w:rPr>
                  <w:t xml:space="preserve"> </w:t>
                </w:r>
                <w:r w:rsidR="00FB2031">
                  <w:rPr>
                    <w:lang w:eastAsia="en-CA"/>
                  </w:rPr>
                  <w:t>BAY F13 CR1 147</w:t>
                </w:r>
              </w:sdtContent>
            </w:sdt>
          </w:p>
        </w:tc>
        <w:tc>
          <w:tcPr>
            <w:tcW w:w="1798" w:type="dxa"/>
            <w:shd w:val="clear" w:color="auto" w:fill="F2F2F2" w:themeFill="background1" w:themeFillShade="F2"/>
            <w:vAlign w:val="center"/>
          </w:tcPr>
          <w:p w14:paraId="76D001F2" w14:textId="6C254D19" w:rsidR="00633AC8" w:rsidRDefault="00000000" w:rsidP="00633AC8">
            <w:pPr>
              <w:rPr>
                <w:lang w:eastAsia="en-CA"/>
              </w:rPr>
            </w:pPr>
            <w:sdt>
              <w:sdtPr>
                <w:rPr>
                  <w:lang w:eastAsia="en-CA"/>
                </w:rPr>
                <w:id w:val="-1118991393"/>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24E7919C" w14:textId="6E0BB9C8" w:rsidR="00633AC8" w:rsidRDefault="00000000" w:rsidP="00633AC8">
            <w:pPr>
              <w:rPr>
                <w:lang w:eastAsia="en-CA"/>
              </w:rPr>
            </w:pPr>
            <w:sdt>
              <w:sdtPr>
                <w:rPr>
                  <w:lang w:eastAsia="en-CA"/>
                </w:rPr>
                <w:id w:val="1269900685"/>
                <w:placeholder>
                  <w:docPart w:val="93AD1488C5B5442BADA395A8434F98AE"/>
                </w:placeholder>
              </w:sdtPr>
              <w:sdtContent>
                <w:r w:rsidR="00633AC8" w:rsidRPr="00814B85">
                  <w:rPr>
                    <w:lang w:eastAsia="en-CA"/>
                  </w:rPr>
                  <w:t xml:space="preserve"> </w:t>
                </w:r>
              </w:sdtContent>
            </w:sdt>
          </w:p>
        </w:tc>
        <w:tc>
          <w:tcPr>
            <w:tcW w:w="899" w:type="dxa"/>
            <w:tcBorders>
              <w:right w:val="nil"/>
            </w:tcBorders>
            <w:vAlign w:val="center"/>
          </w:tcPr>
          <w:p w14:paraId="62C9C857" w14:textId="7B91F852" w:rsidR="00633AC8" w:rsidRDefault="00633AC8" w:rsidP="00633AC8">
            <w:r>
              <w:t>Yes</w:t>
            </w:r>
          </w:p>
        </w:tc>
        <w:tc>
          <w:tcPr>
            <w:tcW w:w="899" w:type="dxa"/>
            <w:tcBorders>
              <w:left w:val="nil"/>
            </w:tcBorders>
            <w:shd w:val="clear" w:color="auto" w:fill="F2F2F2" w:themeFill="background1" w:themeFillShade="F2"/>
            <w:vAlign w:val="center"/>
          </w:tcPr>
          <w:p w14:paraId="7217940F" w14:textId="29F0521C" w:rsidR="00633AC8" w:rsidRDefault="00000000" w:rsidP="00633AC8">
            <w:pPr>
              <w:rPr>
                <w:lang w:eastAsia="en-CA"/>
              </w:rPr>
            </w:pPr>
            <w:sdt>
              <w:sdtPr>
                <w:rPr>
                  <w:lang w:eastAsia="en-CA"/>
                </w:rPr>
                <w:id w:val="-692373773"/>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0D97F738" w14:textId="038ABA71" w:rsidR="00633AC8" w:rsidRDefault="00633AC8" w:rsidP="00633AC8">
            <w:r>
              <w:t>No</w:t>
            </w:r>
          </w:p>
        </w:tc>
        <w:tc>
          <w:tcPr>
            <w:tcW w:w="900" w:type="dxa"/>
            <w:tcBorders>
              <w:left w:val="nil"/>
            </w:tcBorders>
            <w:shd w:val="clear" w:color="auto" w:fill="F2F2F2" w:themeFill="background1" w:themeFillShade="F2"/>
            <w:vAlign w:val="center"/>
          </w:tcPr>
          <w:p w14:paraId="19F3C4E3" w14:textId="5AAA2F48" w:rsidR="00633AC8" w:rsidRDefault="00000000" w:rsidP="00633AC8">
            <w:pPr>
              <w:rPr>
                <w:lang w:eastAsia="en-CA"/>
              </w:rPr>
            </w:pPr>
            <w:sdt>
              <w:sdtPr>
                <w:rPr>
                  <w:lang w:eastAsia="en-CA"/>
                </w:rPr>
                <w:id w:val="1538471006"/>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37D4EC04" w14:textId="4C92CD6A" w:rsidR="00633AC8" w:rsidRDefault="00000000" w:rsidP="00887C9C">
            <w:pPr>
              <w:rPr>
                <w:lang w:eastAsia="en-CA"/>
              </w:rPr>
            </w:pPr>
            <w:sdt>
              <w:sdtPr>
                <w:rPr>
                  <w:lang w:eastAsia="en-CA"/>
                </w:rPr>
                <w:id w:val="1217781441"/>
                <w:placeholder>
                  <w:docPart w:val="61B299E0E6254817B74F68C7BBE7435E"/>
                </w:placeholder>
              </w:sdtPr>
              <w:sdtContent>
                <w:r w:rsidR="00613132">
                  <w:rPr>
                    <w:lang w:eastAsia="en-CA"/>
                  </w:rPr>
                  <w:t>No Wires</w:t>
                </w:r>
              </w:sdtContent>
            </w:sdt>
          </w:p>
        </w:tc>
      </w:tr>
      <w:tr w:rsidR="00633AC8" w14:paraId="00F95E0F" w14:textId="77777777" w:rsidTr="008F2A4D">
        <w:tc>
          <w:tcPr>
            <w:tcW w:w="1798" w:type="dxa"/>
            <w:shd w:val="clear" w:color="auto" w:fill="F2F2F2" w:themeFill="background1" w:themeFillShade="F2"/>
          </w:tcPr>
          <w:p w14:paraId="0A4823FE" w14:textId="26BC6DE8" w:rsidR="00633AC8" w:rsidRDefault="00000000" w:rsidP="00633AC8">
            <w:pPr>
              <w:rPr>
                <w:lang w:eastAsia="en-CA"/>
              </w:rPr>
            </w:pPr>
            <w:sdt>
              <w:sdtPr>
                <w:rPr>
                  <w:lang w:eastAsia="en-CA"/>
                </w:rPr>
                <w:id w:val="27926503"/>
                <w:placeholder>
                  <w:docPart w:val="A276E7B78D064EA080330D230D69B792"/>
                </w:placeholder>
              </w:sdtPr>
              <w:sdtContent>
                <w:r w:rsidR="00633AC8" w:rsidRPr="00814B85">
                  <w:rPr>
                    <w:lang w:eastAsia="en-CA"/>
                  </w:rPr>
                  <w:t xml:space="preserve"> </w:t>
                </w:r>
                <w:r w:rsidR="00FB2031">
                  <w:rPr>
                    <w:lang w:eastAsia="en-CA"/>
                  </w:rPr>
                  <w:t>BAY F12 CR1 148</w:t>
                </w:r>
              </w:sdtContent>
            </w:sdt>
          </w:p>
        </w:tc>
        <w:tc>
          <w:tcPr>
            <w:tcW w:w="1798" w:type="dxa"/>
            <w:shd w:val="clear" w:color="auto" w:fill="F2F2F2" w:themeFill="background1" w:themeFillShade="F2"/>
            <w:vAlign w:val="center"/>
          </w:tcPr>
          <w:p w14:paraId="0C996FAA" w14:textId="4E154A48" w:rsidR="00633AC8" w:rsidRDefault="00000000" w:rsidP="00633AC8">
            <w:pPr>
              <w:rPr>
                <w:lang w:eastAsia="en-CA"/>
              </w:rPr>
            </w:pPr>
            <w:sdt>
              <w:sdtPr>
                <w:rPr>
                  <w:lang w:eastAsia="en-CA"/>
                </w:rPr>
                <w:id w:val="486906589"/>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755D7C8F" w14:textId="21CF8DF1" w:rsidR="00633AC8" w:rsidRDefault="00000000" w:rsidP="00633AC8">
            <w:pPr>
              <w:rPr>
                <w:lang w:eastAsia="en-CA"/>
              </w:rPr>
            </w:pPr>
            <w:sdt>
              <w:sdtPr>
                <w:rPr>
                  <w:lang w:eastAsia="en-CA"/>
                </w:rPr>
                <w:id w:val="1939944060"/>
                <w:placeholder>
                  <w:docPart w:val="5DD72DC1F3174887A4BED28428CAE377"/>
                </w:placeholder>
              </w:sdtPr>
              <w:sdtContent>
                <w:r w:rsidR="00633AC8" w:rsidRPr="00814B85">
                  <w:rPr>
                    <w:lang w:eastAsia="en-CA"/>
                  </w:rPr>
                  <w:t xml:space="preserve"> </w:t>
                </w:r>
              </w:sdtContent>
            </w:sdt>
          </w:p>
        </w:tc>
        <w:tc>
          <w:tcPr>
            <w:tcW w:w="899" w:type="dxa"/>
            <w:tcBorders>
              <w:right w:val="nil"/>
            </w:tcBorders>
            <w:vAlign w:val="center"/>
          </w:tcPr>
          <w:p w14:paraId="1E8075CF" w14:textId="154D762D" w:rsidR="00633AC8" w:rsidRDefault="00633AC8" w:rsidP="00633AC8">
            <w:r>
              <w:t>Yes</w:t>
            </w:r>
          </w:p>
        </w:tc>
        <w:tc>
          <w:tcPr>
            <w:tcW w:w="899" w:type="dxa"/>
            <w:tcBorders>
              <w:left w:val="nil"/>
            </w:tcBorders>
            <w:shd w:val="clear" w:color="auto" w:fill="F2F2F2" w:themeFill="background1" w:themeFillShade="F2"/>
            <w:vAlign w:val="center"/>
          </w:tcPr>
          <w:p w14:paraId="4134436A" w14:textId="57BB585D" w:rsidR="00633AC8" w:rsidRDefault="00000000" w:rsidP="00633AC8">
            <w:pPr>
              <w:rPr>
                <w:lang w:eastAsia="en-CA"/>
              </w:rPr>
            </w:pPr>
            <w:sdt>
              <w:sdtPr>
                <w:rPr>
                  <w:lang w:eastAsia="en-CA"/>
                </w:rPr>
                <w:id w:val="257259313"/>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0D0B22B6" w14:textId="4939D495" w:rsidR="00633AC8" w:rsidRDefault="00633AC8" w:rsidP="00633AC8">
            <w:r>
              <w:t>No</w:t>
            </w:r>
          </w:p>
        </w:tc>
        <w:tc>
          <w:tcPr>
            <w:tcW w:w="900" w:type="dxa"/>
            <w:tcBorders>
              <w:left w:val="nil"/>
            </w:tcBorders>
            <w:shd w:val="clear" w:color="auto" w:fill="F2F2F2" w:themeFill="background1" w:themeFillShade="F2"/>
            <w:vAlign w:val="center"/>
          </w:tcPr>
          <w:p w14:paraId="7F3F547D" w14:textId="5CA02B89" w:rsidR="00633AC8" w:rsidRDefault="00000000" w:rsidP="00633AC8">
            <w:pPr>
              <w:rPr>
                <w:lang w:eastAsia="en-CA"/>
              </w:rPr>
            </w:pPr>
            <w:sdt>
              <w:sdtPr>
                <w:rPr>
                  <w:lang w:eastAsia="en-CA"/>
                </w:rPr>
                <w:id w:val="-213499679"/>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3B993E57" w14:textId="7C918AE8" w:rsidR="00633AC8" w:rsidRDefault="00000000" w:rsidP="00887C9C">
            <w:pPr>
              <w:rPr>
                <w:lang w:eastAsia="en-CA"/>
              </w:rPr>
            </w:pPr>
            <w:sdt>
              <w:sdtPr>
                <w:rPr>
                  <w:lang w:eastAsia="en-CA"/>
                </w:rPr>
                <w:id w:val="1212842464"/>
                <w:placeholder>
                  <w:docPart w:val="C01B89147E354AE58900DE8B7ECE755B"/>
                </w:placeholder>
              </w:sdtPr>
              <w:sdtContent>
                <w:r w:rsidR="00613132">
                  <w:rPr>
                    <w:lang w:eastAsia="en-CA"/>
                  </w:rPr>
                  <w:t xml:space="preserve">No </w:t>
                </w:r>
                <w:r w:rsidR="00887C9C">
                  <w:rPr>
                    <w:lang w:eastAsia="en-CA"/>
                  </w:rPr>
                  <w:t>Wi</w:t>
                </w:r>
                <w:r w:rsidR="00613132">
                  <w:rPr>
                    <w:lang w:eastAsia="en-CA"/>
                  </w:rPr>
                  <w:t>res</w:t>
                </w:r>
              </w:sdtContent>
            </w:sdt>
          </w:p>
        </w:tc>
      </w:tr>
      <w:tr w:rsidR="00633AC8" w14:paraId="7831C02F" w14:textId="77777777" w:rsidTr="008F2A4D">
        <w:tc>
          <w:tcPr>
            <w:tcW w:w="1798" w:type="dxa"/>
            <w:shd w:val="clear" w:color="auto" w:fill="F2F2F2" w:themeFill="background1" w:themeFillShade="F2"/>
          </w:tcPr>
          <w:p w14:paraId="799A1FBE" w14:textId="25D135C6" w:rsidR="00633AC8" w:rsidRDefault="00000000" w:rsidP="00633AC8">
            <w:pPr>
              <w:rPr>
                <w:lang w:eastAsia="en-CA"/>
              </w:rPr>
            </w:pPr>
            <w:sdt>
              <w:sdtPr>
                <w:rPr>
                  <w:lang w:eastAsia="en-CA"/>
                </w:rPr>
                <w:id w:val="-936062320"/>
                <w:placeholder>
                  <w:docPart w:val="CAA003862EB542699744CA0B037D8AEA"/>
                </w:placeholder>
              </w:sdtPr>
              <w:sdtContent>
                <w:r w:rsidR="00633AC8" w:rsidRPr="00814B85">
                  <w:rPr>
                    <w:lang w:eastAsia="en-CA"/>
                  </w:rPr>
                  <w:t xml:space="preserve"> </w:t>
                </w:r>
                <w:r w:rsidR="00FB2031">
                  <w:rPr>
                    <w:lang w:eastAsia="en-CA"/>
                  </w:rPr>
                  <w:t>BAY F03 CR1 152</w:t>
                </w:r>
              </w:sdtContent>
            </w:sdt>
          </w:p>
        </w:tc>
        <w:tc>
          <w:tcPr>
            <w:tcW w:w="1798" w:type="dxa"/>
            <w:shd w:val="clear" w:color="auto" w:fill="F2F2F2" w:themeFill="background1" w:themeFillShade="F2"/>
            <w:vAlign w:val="center"/>
          </w:tcPr>
          <w:p w14:paraId="28C0A201" w14:textId="6EEBC49E" w:rsidR="00633AC8" w:rsidRDefault="00000000" w:rsidP="00633AC8">
            <w:pPr>
              <w:rPr>
                <w:lang w:eastAsia="en-CA"/>
              </w:rPr>
            </w:pPr>
            <w:sdt>
              <w:sdtPr>
                <w:rPr>
                  <w:lang w:eastAsia="en-CA"/>
                </w:rPr>
                <w:id w:val="923149753"/>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0113C7A0" w14:textId="65E2D529" w:rsidR="00633AC8" w:rsidRDefault="00000000" w:rsidP="00633AC8">
            <w:pPr>
              <w:rPr>
                <w:lang w:eastAsia="en-CA"/>
              </w:rPr>
            </w:pPr>
            <w:sdt>
              <w:sdtPr>
                <w:rPr>
                  <w:lang w:eastAsia="en-CA"/>
                </w:rPr>
                <w:id w:val="1781525134"/>
                <w:placeholder>
                  <w:docPart w:val="367B3DE1B833450CB86026BF1DDFB762"/>
                </w:placeholder>
              </w:sdtPr>
              <w:sdtContent>
                <w:r w:rsidR="00633AC8" w:rsidRPr="00814B85">
                  <w:rPr>
                    <w:lang w:eastAsia="en-CA"/>
                  </w:rPr>
                  <w:t xml:space="preserve"> </w:t>
                </w:r>
              </w:sdtContent>
            </w:sdt>
          </w:p>
        </w:tc>
        <w:tc>
          <w:tcPr>
            <w:tcW w:w="899" w:type="dxa"/>
            <w:tcBorders>
              <w:right w:val="nil"/>
            </w:tcBorders>
            <w:vAlign w:val="center"/>
          </w:tcPr>
          <w:p w14:paraId="6EDDEEA2" w14:textId="7F15D3F4" w:rsidR="00633AC8" w:rsidRDefault="00633AC8" w:rsidP="00633AC8">
            <w:r>
              <w:t>Yes</w:t>
            </w:r>
          </w:p>
        </w:tc>
        <w:tc>
          <w:tcPr>
            <w:tcW w:w="899" w:type="dxa"/>
            <w:tcBorders>
              <w:left w:val="nil"/>
            </w:tcBorders>
            <w:shd w:val="clear" w:color="auto" w:fill="F2F2F2" w:themeFill="background1" w:themeFillShade="F2"/>
            <w:vAlign w:val="center"/>
          </w:tcPr>
          <w:p w14:paraId="5318AED1" w14:textId="037140C3" w:rsidR="00633AC8" w:rsidRDefault="00000000" w:rsidP="00633AC8">
            <w:pPr>
              <w:rPr>
                <w:lang w:eastAsia="en-CA"/>
              </w:rPr>
            </w:pPr>
            <w:sdt>
              <w:sdtPr>
                <w:rPr>
                  <w:lang w:eastAsia="en-CA"/>
                </w:rPr>
                <w:id w:val="-1098715990"/>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74F777F1" w14:textId="2ACE3BE7" w:rsidR="00633AC8" w:rsidRDefault="00633AC8" w:rsidP="00633AC8">
            <w:r>
              <w:t>No</w:t>
            </w:r>
          </w:p>
        </w:tc>
        <w:tc>
          <w:tcPr>
            <w:tcW w:w="900" w:type="dxa"/>
            <w:tcBorders>
              <w:left w:val="nil"/>
            </w:tcBorders>
            <w:shd w:val="clear" w:color="auto" w:fill="F2F2F2" w:themeFill="background1" w:themeFillShade="F2"/>
            <w:vAlign w:val="center"/>
          </w:tcPr>
          <w:p w14:paraId="54C14798" w14:textId="7D7DE08D" w:rsidR="00633AC8" w:rsidRDefault="00000000" w:rsidP="00633AC8">
            <w:pPr>
              <w:rPr>
                <w:lang w:eastAsia="en-CA"/>
              </w:rPr>
            </w:pPr>
            <w:sdt>
              <w:sdtPr>
                <w:rPr>
                  <w:lang w:eastAsia="en-CA"/>
                </w:rPr>
                <w:id w:val="-1603791129"/>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15E4738E" w14:textId="780E0F7E" w:rsidR="00633AC8" w:rsidRDefault="00000000" w:rsidP="00887C9C">
            <w:pPr>
              <w:rPr>
                <w:lang w:eastAsia="en-CA"/>
              </w:rPr>
            </w:pPr>
            <w:sdt>
              <w:sdtPr>
                <w:rPr>
                  <w:lang w:eastAsia="en-CA"/>
                </w:rPr>
                <w:id w:val="-480308680"/>
                <w:placeholder>
                  <w:docPart w:val="4979E2EA6C8641538DC46DA895269187"/>
                </w:placeholder>
              </w:sdtPr>
              <w:sdtContent>
                <w:r w:rsidR="00613132">
                  <w:rPr>
                    <w:lang w:eastAsia="en-CA"/>
                  </w:rPr>
                  <w:t xml:space="preserve">No </w:t>
                </w:r>
                <w:r w:rsidR="00887C9C">
                  <w:rPr>
                    <w:lang w:eastAsia="en-CA"/>
                  </w:rPr>
                  <w:t>Wi</w:t>
                </w:r>
                <w:r w:rsidR="00613132">
                  <w:rPr>
                    <w:lang w:eastAsia="en-CA"/>
                  </w:rPr>
                  <w:t>res</w:t>
                </w:r>
              </w:sdtContent>
            </w:sdt>
          </w:p>
        </w:tc>
      </w:tr>
      <w:tr w:rsidR="00633AC8" w14:paraId="28AB3C31" w14:textId="77777777" w:rsidTr="008F2A4D">
        <w:tc>
          <w:tcPr>
            <w:tcW w:w="1798" w:type="dxa"/>
            <w:shd w:val="clear" w:color="auto" w:fill="F2F2F2" w:themeFill="background1" w:themeFillShade="F2"/>
          </w:tcPr>
          <w:p w14:paraId="2D8D22E6" w14:textId="6608B442" w:rsidR="00633AC8" w:rsidRDefault="00000000" w:rsidP="00633AC8">
            <w:pPr>
              <w:rPr>
                <w:lang w:eastAsia="en-CA"/>
              </w:rPr>
            </w:pPr>
            <w:sdt>
              <w:sdtPr>
                <w:rPr>
                  <w:lang w:eastAsia="en-CA"/>
                </w:rPr>
                <w:id w:val="-1646960600"/>
                <w:placeholder>
                  <w:docPart w:val="3E88715B80B84C7595C4FDCBC1EF121A"/>
                </w:placeholder>
              </w:sdtPr>
              <w:sdtContent>
                <w:r w:rsidR="00633AC8" w:rsidRPr="00814B85">
                  <w:rPr>
                    <w:lang w:eastAsia="en-CA"/>
                  </w:rPr>
                  <w:t xml:space="preserve"> </w:t>
                </w:r>
                <w:r w:rsidR="00FB2031">
                  <w:rPr>
                    <w:lang w:eastAsia="en-CA"/>
                  </w:rPr>
                  <w:t>BAY F05 CR1 175</w:t>
                </w:r>
              </w:sdtContent>
            </w:sdt>
          </w:p>
        </w:tc>
        <w:tc>
          <w:tcPr>
            <w:tcW w:w="1798" w:type="dxa"/>
            <w:shd w:val="clear" w:color="auto" w:fill="F2F2F2" w:themeFill="background1" w:themeFillShade="F2"/>
            <w:vAlign w:val="center"/>
          </w:tcPr>
          <w:p w14:paraId="1A808AF4" w14:textId="4D32F424" w:rsidR="00633AC8" w:rsidRDefault="00000000" w:rsidP="00633AC8">
            <w:pPr>
              <w:rPr>
                <w:lang w:eastAsia="en-CA"/>
              </w:rPr>
            </w:pPr>
            <w:sdt>
              <w:sdtPr>
                <w:rPr>
                  <w:lang w:eastAsia="en-CA"/>
                </w:rPr>
                <w:id w:val="1433398288"/>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505F6B5C" w14:textId="05F9A607" w:rsidR="00633AC8" w:rsidRDefault="00000000" w:rsidP="00633AC8">
            <w:pPr>
              <w:rPr>
                <w:lang w:eastAsia="en-CA"/>
              </w:rPr>
            </w:pPr>
            <w:sdt>
              <w:sdtPr>
                <w:rPr>
                  <w:lang w:eastAsia="en-CA"/>
                </w:rPr>
                <w:id w:val="1838801145"/>
                <w:placeholder>
                  <w:docPart w:val="F393396FE8BE41929845BD424E8422E4"/>
                </w:placeholder>
              </w:sdtPr>
              <w:sdtContent>
                <w:r w:rsidR="00633AC8" w:rsidRPr="00814B85">
                  <w:rPr>
                    <w:lang w:eastAsia="en-CA"/>
                  </w:rPr>
                  <w:t xml:space="preserve"> </w:t>
                </w:r>
              </w:sdtContent>
            </w:sdt>
          </w:p>
        </w:tc>
        <w:tc>
          <w:tcPr>
            <w:tcW w:w="899" w:type="dxa"/>
            <w:tcBorders>
              <w:right w:val="nil"/>
            </w:tcBorders>
            <w:vAlign w:val="center"/>
          </w:tcPr>
          <w:p w14:paraId="77A69584" w14:textId="4B79B63E" w:rsidR="00633AC8" w:rsidRDefault="00633AC8" w:rsidP="00633AC8">
            <w:r>
              <w:t>Yes</w:t>
            </w:r>
          </w:p>
        </w:tc>
        <w:tc>
          <w:tcPr>
            <w:tcW w:w="899" w:type="dxa"/>
            <w:tcBorders>
              <w:left w:val="nil"/>
            </w:tcBorders>
            <w:shd w:val="clear" w:color="auto" w:fill="F2F2F2" w:themeFill="background1" w:themeFillShade="F2"/>
            <w:vAlign w:val="center"/>
          </w:tcPr>
          <w:p w14:paraId="4CC2D4C6" w14:textId="0A6590DB" w:rsidR="00633AC8" w:rsidRDefault="00000000" w:rsidP="00633AC8">
            <w:pPr>
              <w:rPr>
                <w:lang w:eastAsia="en-CA"/>
              </w:rPr>
            </w:pPr>
            <w:sdt>
              <w:sdtPr>
                <w:rPr>
                  <w:lang w:eastAsia="en-CA"/>
                </w:rPr>
                <w:id w:val="782387851"/>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69699874" w14:textId="7572E0DF" w:rsidR="00633AC8" w:rsidRDefault="00633AC8" w:rsidP="00633AC8">
            <w:r>
              <w:t>No</w:t>
            </w:r>
          </w:p>
        </w:tc>
        <w:tc>
          <w:tcPr>
            <w:tcW w:w="900" w:type="dxa"/>
            <w:tcBorders>
              <w:left w:val="nil"/>
            </w:tcBorders>
            <w:shd w:val="clear" w:color="auto" w:fill="F2F2F2" w:themeFill="background1" w:themeFillShade="F2"/>
            <w:vAlign w:val="center"/>
          </w:tcPr>
          <w:p w14:paraId="130A82E5" w14:textId="1B7EBCDD" w:rsidR="00633AC8" w:rsidRDefault="00000000" w:rsidP="00633AC8">
            <w:pPr>
              <w:rPr>
                <w:lang w:eastAsia="en-CA"/>
              </w:rPr>
            </w:pPr>
            <w:sdt>
              <w:sdtPr>
                <w:rPr>
                  <w:lang w:eastAsia="en-CA"/>
                </w:rPr>
                <w:id w:val="-1504574237"/>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154C3C1F" w14:textId="579F86A9" w:rsidR="00633AC8" w:rsidRDefault="00000000" w:rsidP="00887C9C">
            <w:pPr>
              <w:rPr>
                <w:lang w:eastAsia="en-CA"/>
              </w:rPr>
            </w:pPr>
            <w:sdt>
              <w:sdtPr>
                <w:rPr>
                  <w:lang w:eastAsia="en-CA"/>
                </w:rPr>
                <w:id w:val="-1755422031"/>
                <w:placeholder>
                  <w:docPart w:val="7B40347040AC47CBBD8843DE7C089CF1"/>
                </w:placeholder>
              </w:sdtPr>
              <w:sdtContent>
                <w:r w:rsidR="00613132">
                  <w:rPr>
                    <w:lang w:eastAsia="en-CA"/>
                  </w:rPr>
                  <w:t>No Wires</w:t>
                </w:r>
              </w:sdtContent>
            </w:sdt>
          </w:p>
        </w:tc>
      </w:tr>
      <w:tr w:rsidR="00633AC8" w14:paraId="2A9FAC17" w14:textId="77777777" w:rsidTr="008F2A4D">
        <w:tc>
          <w:tcPr>
            <w:tcW w:w="1798" w:type="dxa"/>
            <w:shd w:val="clear" w:color="auto" w:fill="F2F2F2" w:themeFill="background1" w:themeFillShade="F2"/>
          </w:tcPr>
          <w:p w14:paraId="4C30EFDA" w14:textId="76F8452E" w:rsidR="00633AC8" w:rsidRDefault="00000000" w:rsidP="00633AC8">
            <w:pPr>
              <w:rPr>
                <w:lang w:eastAsia="en-CA"/>
              </w:rPr>
            </w:pPr>
            <w:sdt>
              <w:sdtPr>
                <w:rPr>
                  <w:lang w:eastAsia="en-CA"/>
                </w:rPr>
                <w:id w:val="2131589413"/>
                <w:placeholder>
                  <w:docPart w:val="463DB64F78F74D57A2752CAAD05DD980"/>
                </w:placeholder>
              </w:sdtPr>
              <w:sdtContent>
                <w:r w:rsidR="00633AC8" w:rsidRPr="00814B85">
                  <w:rPr>
                    <w:lang w:eastAsia="en-CA"/>
                  </w:rPr>
                  <w:t xml:space="preserve"> </w:t>
                </w:r>
                <w:r w:rsidR="00FB2031">
                  <w:rPr>
                    <w:lang w:eastAsia="en-CA"/>
                  </w:rPr>
                  <w:t>BAY F07 CR1 176</w:t>
                </w:r>
              </w:sdtContent>
            </w:sdt>
          </w:p>
        </w:tc>
        <w:tc>
          <w:tcPr>
            <w:tcW w:w="1798" w:type="dxa"/>
            <w:shd w:val="clear" w:color="auto" w:fill="F2F2F2" w:themeFill="background1" w:themeFillShade="F2"/>
            <w:vAlign w:val="center"/>
          </w:tcPr>
          <w:p w14:paraId="0C6E660D" w14:textId="175E1168" w:rsidR="00633AC8" w:rsidRDefault="00000000" w:rsidP="00633AC8">
            <w:pPr>
              <w:rPr>
                <w:lang w:eastAsia="en-CA"/>
              </w:rPr>
            </w:pPr>
            <w:sdt>
              <w:sdtPr>
                <w:rPr>
                  <w:lang w:eastAsia="en-CA"/>
                </w:rPr>
                <w:id w:val="-1517689883"/>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024DAAC3" w14:textId="687C20B1" w:rsidR="00633AC8" w:rsidRDefault="00000000" w:rsidP="00633AC8">
            <w:pPr>
              <w:rPr>
                <w:lang w:eastAsia="en-CA"/>
              </w:rPr>
            </w:pPr>
            <w:sdt>
              <w:sdtPr>
                <w:rPr>
                  <w:lang w:eastAsia="en-CA"/>
                </w:rPr>
                <w:id w:val="496780086"/>
                <w:placeholder>
                  <w:docPart w:val="9C39E0F79C4A4E038B0D8D0BE0233B83"/>
                </w:placeholder>
              </w:sdtPr>
              <w:sdtContent>
                <w:r w:rsidR="00633AC8" w:rsidRPr="00814B85">
                  <w:rPr>
                    <w:lang w:eastAsia="en-CA"/>
                  </w:rPr>
                  <w:t xml:space="preserve"> </w:t>
                </w:r>
              </w:sdtContent>
            </w:sdt>
          </w:p>
        </w:tc>
        <w:tc>
          <w:tcPr>
            <w:tcW w:w="899" w:type="dxa"/>
            <w:tcBorders>
              <w:right w:val="nil"/>
            </w:tcBorders>
            <w:vAlign w:val="center"/>
          </w:tcPr>
          <w:p w14:paraId="789CAA7E" w14:textId="7E1C1A45" w:rsidR="00633AC8" w:rsidRDefault="00633AC8" w:rsidP="00633AC8">
            <w:r>
              <w:t>Yes</w:t>
            </w:r>
          </w:p>
        </w:tc>
        <w:tc>
          <w:tcPr>
            <w:tcW w:w="899" w:type="dxa"/>
            <w:tcBorders>
              <w:left w:val="nil"/>
            </w:tcBorders>
            <w:shd w:val="clear" w:color="auto" w:fill="F2F2F2" w:themeFill="background1" w:themeFillShade="F2"/>
            <w:vAlign w:val="center"/>
          </w:tcPr>
          <w:p w14:paraId="2D4591B2" w14:textId="0BDC58A5" w:rsidR="00633AC8" w:rsidRDefault="00000000" w:rsidP="00633AC8">
            <w:pPr>
              <w:rPr>
                <w:lang w:eastAsia="en-CA"/>
              </w:rPr>
            </w:pPr>
            <w:sdt>
              <w:sdtPr>
                <w:rPr>
                  <w:lang w:eastAsia="en-CA"/>
                </w:rPr>
                <w:id w:val="777068378"/>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60F3360D" w14:textId="1F415E60" w:rsidR="00633AC8" w:rsidRDefault="00633AC8" w:rsidP="00633AC8">
            <w:r>
              <w:t>No</w:t>
            </w:r>
          </w:p>
        </w:tc>
        <w:tc>
          <w:tcPr>
            <w:tcW w:w="900" w:type="dxa"/>
            <w:tcBorders>
              <w:left w:val="nil"/>
            </w:tcBorders>
            <w:shd w:val="clear" w:color="auto" w:fill="F2F2F2" w:themeFill="background1" w:themeFillShade="F2"/>
            <w:vAlign w:val="center"/>
          </w:tcPr>
          <w:p w14:paraId="6D6D6923" w14:textId="36E58830" w:rsidR="00633AC8" w:rsidRDefault="00000000" w:rsidP="00633AC8">
            <w:pPr>
              <w:rPr>
                <w:lang w:eastAsia="en-CA"/>
              </w:rPr>
            </w:pPr>
            <w:sdt>
              <w:sdtPr>
                <w:rPr>
                  <w:lang w:eastAsia="en-CA"/>
                </w:rPr>
                <w:id w:val="1402787853"/>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19674A72" w14:textId="5B5BAA7A" w:rsidR="00633AC8" w:rsidRDefault="00000000" w:rsidP="00887C9C">
            <w:pPr>
              <w:rPr>
                <w:lang w:eastAsia="en-CA"/>
              </w:rPr>
            </w:pPr>
            <w:sdt>
              <w:sdtPr>
                <w:rPr>
                  <w:lang w:eastAsia="en-CA"/>
                </w:rPr>
                <w:id w:val="-525488344"/>
                <w:placeholder>
                  <w:docPart w:val="84D428AEE668493D98D021F32884C24F"/>
                </w:placeholder>
              </w:sdtPr>
              <w:sdtContent>
                <w:r w:rsidR="00613132">
                  <w:rPr>
                    <w:lang w:eastAsia="en-CA"/>
                  </w:rPr>
                  <w:t xml:space="preserve">No </w:t>
                </w:r>
                <w:r w:rsidR="00887C9C">
                  <w:rPr>
                    <w:lang w:eastAsia="en-CA"/>
                  </w:rPr>
                  <w:t>Wi</w:t>
                </w:r>
                <w:r w:rsidR="00613132">
                  <w:rPr>
                    <w:lang w:eastAsia="en-CA"/>
                  </w:rPr>
                  <w:t>res</w:t>
                </w:r>
              </w:sdtContent>
            </w:sdt>
          </w:p>
        </w:tc>
      </w:tr>
      <w:tr w:rsidR="00633AC8" w14:paraId="5014ED9C" w14:textId="77777777" w:rsidTr="008F2A4D">
        <w:tc>
          <w:tcPr>
            <w:tcW w:w="1798" w:type="dxa"/>
            <w:shd w:val="clear" w:color="auto" w:fill="F2F2F2" w:themeFill="background1" w:themeFillShade="F2"/>
          </w:tcPr>
          <w:p w14:paraId="4A99BC6E" w14:textId="2D82E38F" w:rsidR="00633AC8" w:rsidRDefault="00000000" w:rsidP="00633AC8">
            <w:pPr>
              <w:rPr>
                <w:lang w:eastAsia="en-CA"/>
              </w:rPr>
            </w:pPr>
            <w:sdt>
              <w:sdtPr>
                <w:rPr>
                  <w:lang w:eastAsia="en-CA"/>
                </w:rPr>
                <w:id w:val="2114935308"/>
                <w:placeholder>
                  <w:docPart w:val="1D35B217F2394A729796D85E838B5249"/>
                </w:placeholder>
              </w:sdtPr>
              <w:sdtContent>
                <w:r w:rsidR="00633AC8" w:rsidRPr="00814B85">
                  <w:rPr>
                    <w:lang w:eastAsia="en-CA"/>
                  </w:rPr>
                  <w:t xml:space="preserve"> </w:t>
                </w:r>
                <w:r w:rsidR="00FB2031">
                  <w:rPr>
                    <w:lang w:eastAsia="en-CA"/>
                  </w:rPr>
                  <w:t>BAY F06 CR1 177</w:t>
                </w:r>
              </w:sdtContent>
            </w:sdt>
          </w:p>
        </w:tc>
        <w:tc>
          <w:tcPr>
            <w:tcW w:w="1798" w:type="dxa"/>
            <w:shd w:val="clear" w:color="auto" w:fill="F2F2F2" w:themeFill="background1" w:themeFillShade="F2"/>
            <w:vAlign w:val="center"/>
          </w:tcPr>
          <w:p w14:paraId="06DEAC25" w14:textId="61D3E0AF" w:rsidR="00633AC8" w:rsidRDefault="00000000" w:rsidP="00633AC8">
            <w:pPr>
              <w:rPr>
                <w:lang w:eastAsia="en-CA"/>
              </w:rPr>
            </w:pPr>
            <w:sdt>
              <w:sdtPr>
                <w:rPr>
                  <w:lang w:eastAsia="en-CA"/>
                </w:rPr>
                <w:id w:val="-1157070709"/>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277EB54D" w14:textId="67815247" w:rsidR="00633AC8" w:rsidRDefault="00000000" w:rsidP="00633AC8">
            <w:pPr>
              <w:rPr>
                <w:lang w:eastAsia="en-CA"/>
              </w:rPr>
            </w:pPr>
            <w:sdt>
              <w:sdtPr>
                <w:rPr>
                  <w:lang w:eastAsia="en-CA"/>
                </w:rPr>
                <w:id w:val="817776335"/>
                <w:placeholder>
                  <w:docPart w:val="55283E8976BC47519BECF7DCA55DC544"/>
                </w:placeholder>
              </w:sdtPr>
              <w:sdtContent>
                <w:r w:rsidR="00633AC8" w:rsidRPr="00814B85">
                  <w:rPr>
                    <w:lang w:eastAsia="en-CA"/>
                  </w:rPr>
                  <w:t xml:space="preserve"> </w:t>
                </w:r>
              </w:sdtContent>
            </w:sdt>
          </w:p>
        </w:tc>
        <w:tc>
          <w:tcPr>
            <w:tcW w:w="899" w:type="dxa"/>
            <w:tcBorders>
              <w:right w:val="nil"/>
            </w:tcBorders>
            <w:vAlign w:val="center"/>
          </w:tcPr>
          <w:p w14:paraId="42FE04BE" w14:textId="2C34EF5A" w:rsidR="00633AC8" w:rsidRDefault="00633AC8" w:rsidP="00633AC8">
            <w:r>
              <w:t>Yes</w:t>
            </w:r>
          </w:p>
        </w:tc>
        <w:tc>
          <w:tcPr>
            <w:tcW w:w="899" w:type="dxa"/>
            <w:tcBorders>
              <w:left w:val="nil"/>
            </w:tcBorders>
            <w:shd w:val="clear" w:color="auto" w:fill="F2F2F2" w:themeFill="background1" w:themeFillShade="F2"/>
            <w:vAlign w:val="center"/>
          </w:tcPr>
          <w:p w14:paraId="2608C896" w14:textId="7F574D44" w:rsidR="00633AC8" w:rsidRDefault="00000000" w:rsidP="00633AC8">
            <w:pPr>
              <w:rPr>
                <w:lang w:eastAsia="en-CA"/>
              </w:rPr>
            </w:pPr>
            <w:sdt>
              <w:sdtPr>
                <w:rPr>
                  <w:lang w:eastAsia="en-CA"/>
                </w:rPr>
                <w:id w:val="194965400"/>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3A03FAFC" w14:textId="533C294E" w:rsidR="00633AC8" w:rsidRDefault="00633AC8" w:rsidP="00633AC8">
            <w:r>
              <w:t>No</w:t>
            </w:r>
          </w:p>
        </w:tc>
        <w:tc>
          <w:tcPr>
            <w:tcW w:w="900" w:type="dxa"/>
            <w:tcBorders>
              <w:left w:val="nil"/>
            </w:tcBorders>
            <w:shd w:val="clear" w:color="auto" w:fill="F2F2F2" w:themeFill="background1" w:themeFillShade="F2"/>
            <w:vAlign w:val="center"/>
          </w:tcPr>
          <w:p w14:paraId="45C05CE1" w14:textId="72A41C55" w:rsidR="00633AC8" w:rsidRDefault="00000000" w:rsidP="00633AC8">
            <w:pPr>
              <w:rPr>
                <w:lang w:eastAsia="en-CA"/>
              </w:rPr>
            </w:pPr>
            <w:sdt>
              <w:sdtPr>
                <w:rPr>
                  <w:lang w:eastAsia="en-CA"/>
                </w:rPr>
                <w:id w:val="-1944917551"/>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7FB7FA94" w14:textId="6DD5E7FC" w:rsidR="00633AC8" w:rsidRDefault="00000000" w:rsidP="00887C9C">
            <w:pPr>
              <w:rPr>
                <w:lang w:eastAsia="en-CA"/>
              </w:rPr>
            </w:pPr>
            <w:sdt>
              <w:sdtPr>
                <w:rPr>
                  <w:lang w:eastAsia="en-CA"/>
                </w:rPr>
                <w:id w:val="287867884"/>
                <w:placeholder>
                  <w:docPart w:val="412B3B08DAFE4CC0B5C583DC511BFA26"/>
                </w:placeholder>
              </w:sdtPr>
              <w:sdtContent>
                <w:r w:rsidR="00613132">
                  <w:rPr>
                    <w:lang w:eastAsia="en-CA"/>
                  </w:rPr>
                  <w:t>No Wires</w:t>
                </w:r>
              </w:sdtContent>
            </w:sdt>
          </w:p>
        </w:tc>
      </w:tr>
      <w:tr w:rsidR="00633AC8" w14:paraId="19C7EECC" w14:textId="77777777" w:rsidTr="008F2A4D">
        <w:tc>
          <w:tcPr>
            <w:tcW w:w="1798" w:type="dxa"/>
            <w:shd w:val="clear" w:color="auto" w:fill="F2F2F2" w:themeFill="background1" w:themeFillShade="F2"/>
          </w:tcPr>
          <w:p w14:paraId="4DEC5E9A" w14:textId="1160A384" w:rsidR="00633AC8" w:rsidRDefault="00000000" w:rsidP="00633AC8">
            <w:pPr>
              <w:rPr>
                <w:lang w:eastAsia="en-CA"/>
              </w:rPr>
            </w:pPr>
            <w:sdt>
              <w:sdtPr>
                <w:rPr>
                  <w:lang w:eastAsia="en-CA"/>
                </w:rPr>
                <w:id w:val="-1521625944"/>
                <w:placeholder>
                  <w:docPart w:val="A849A1A78D3E4B1A9546F7811AA77D9C"/>
                </w:placeholder>
              </w:sdtPr>
              <w:sdtContent>
                <w:r w:rsidR="00633AC8" w:rsidRPr="00814B85">
                  <w:rPr>
                    <w:lang w:eastAsia="en-CA"/>
                  </w:rPr>
                  <w:t xml:space="preserve"> </w:t>
                </w:r>
                <w:r w:rsidR="00FB2031">
                  <w:rPr>
                    <w:lang w:eastAsia="en-CA"/>
                  </w:rPr>
                  <w:t>BAY F08 CR1 178</w:t>
                </w:r>
              </w:sdtContent>
            </w:sdt>
          </w:p>
        </w:tc>
        <w:tc>
          <w:tcPr>
            <w:tcW w:w="1798" w:type="dxa"/>
            <w:shd w:val="clear" w:color="auto" w:fill="F2F2F2" w:themeFill="background1" w:themeFillShade="F2"/>
            <w:vAlign w:val="center"/>
          </w:tcPr>
          <w:p w14:paraId="7FF6071E" w14:textId="32E513D2" w:rsidR="00633AC8" w:rsidRDefault="00000000" w:rsidP="00633AC8">
            <w:pPr>
              <w:rPr>
                <w:lang w:eastAsia="en-CA"/>
              </w:rPr>
            </w:pPr>
            <w:sdt>
              <w:sdtPr>
                <w:rPr>
                  <w:lang w:eastAsia="en-CA"/>
                </w:rPr>
                <w:id w:val="-1992398412"/>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1C7C0D8D" w14:textId="6C0EA681" w:rsidR="00633AC8" w:rsidRDefault="00000000" w:rsidP="00633AC8">
            <w:pPr>
              <w:rPr>
                <w:lang w:eastAsia="en-CA"/>
              </w:rPr>
            </w:pPr>
            <w:sdt>
              <w:sdtPr>
                <w:rPr>
                  <w:lang w:eastAsia="en-CA"/>
                </w:rPr>
                <w:id w:val="845980304"/>
                <w:placeholder>
                  <w:docPart w:val="49D28C3280DC4EBF8893A01AAAE50182"/>
                </w:placeholder>
              </w:sdtPr>
              <w:sdtContent>
                <w:r w:rsidR="00633AC8" w:rsidRPr="00814B85">
                  <w:rPr>
                    <w:lang w:eastAsia="en-CA"/>
                  </w:rPr>
                  <w:t xml:space="preserve"> </w:t>
                </w:r>
              </w:sdtContent>
            </w:sdt>
          </w:p>
        </w:tc>
        <w:tc>
          <w:tcPr>
            <w:tcW w:w="899" w:type="dxa"/>
            <w:tcBorders>
              <w:right w:val="nil"/>
            </w:tcBorders>
            <w:vAlign w:val="center"/>
          </w:tcPr>
          <w:p w14:paraId="5E20933E" w14:textId="11306C4B" w:rsidR="00633AC8" w:rsidRDefault="00633AC8" w:rsidP="00633AC8">
            <w:r>
              <w:t>Yes</w:t>
            </w:r>
          </w:p>
        </w:tc>
        <w:tc>
          <w:tcPr>
            <w:tcW w:w="899" w:type="dxa"/>
            <w:tcBorders>
              <w:left w:val="nil"/>
            </w:tcBorders>
            <w:shd w:val="clear" w:color="auto" w:fill="F2F2F2" w:themeFill="background1" w:themeFillShade="F2"/>
            <w:vAlign w:val="center"/>
          </w:tcPr>
          <w:p w14:paraId="22BD9422" w14:textId="3F0E7DEB" w:rsidR="00633AC8" w:rsidRDefault="00000000" w:rsidP="00633AC8">
            <w:pPr>
              <w:rPr>
                <w:lang w:eastAsia="en-CA"/>
              </w:rPr>
            </w:pPr>
            <w:sdt>
              <w:sdtPr>
                <w:rPr>
                  <w:lang w:eastAsia="en-CA"/>
                </w:rPr>
                <w:id w:val="326019793"/>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5DE89153" w14:textId="2A016A8D" w:rsidR="00633AC8" w:rsidRDefault="00633AC8" w:rsidP="00633AC8">
            <w:r>
              <w:t>No</w:t>
            </w:r>
          </w:p>
        </w:tc>
        <w:tc>
          <w:tcPr>
            <w:tcW w:w="900" w:type="dxa"/>
            <w:tcBorders>
              <w:left w:val="nil"/>
            </w:tcBorders>
            <w:shd w:val="clear" w:color="auto" w:fill="F2F2F2" w:themeFill="background1" w:themeFillShade="F2"/>
            <w:vAlign w:val="center"/>
          </w:tcPr>
          <w:p w14:paraId="3E1C071A" w14:textId="544E4457" w:rsidR="00633AC8" w:rsidRDefault="00000000" w:rsidP="00633AC8">
            <w:pPr>
              <w:rPr>
                <w:lang w:eastAsia="en-CA"/>
              </w:rPr>
            </w:pPr>
            <w:sdt>
              <w:sdtPr>
                <w:rPr>
                  <w:lang w:eastAsia="en-CA"/>
                </w:rPr>
                <w:id w:val="650263049"/>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54494424" w14:textId="6311B1BB" w:rsidR="00633AC8" w:rsidRDefault="00000000" w:rsidP="00887C9C">
            <w:pPr>
              <w:rPr>
                <w:lang w:eastAsia="en-CA"/>
              </w:rPr>
            </w:pPr>
            <w:sdt>
              <w:sdtPr>
                <w:rPr>
                  <w:lang w:eastAsia="en-CA"/>
                </w:rPr>
                <w:id w:val="407438178"/>
                <w:placeholder>
                  <w:docPart w:val="D1D4827ED16649D680A3729FAF0A024E"/>
                </w:placeholder>
              </w:sdtPr>
              <w:sdtContent>
                <w:r w:rsidR="00613132">
                  <w:rPr>
                    <w:lang w:eastAsia="en-CA"/>
                  </w:rPr>
                  <w:t>No Wires</w:t>
                </w:r>
              </w:sdtContent>
            </w:sdt>
          </w:p>
        </w:tc>
      </w:tr>
      <w:tr w:rsidR="00633AC8" w14:paraId="3C1B8B46" w14:textId="77777777" w:rsidTr="008F2A4D">
        <w:tc>
          <w:tcPr>
            <w:tcW w:w="1798" w:type="dxa"/>
            <w:shd w:val="clear" w:color="auto" w:fill="F2F2F2" w:themeFill="background1" w:themeFillShade="F2"/>
          </w:tcPr>
          <w:p w14:paraId="2620DA28" w14:textId="436DCC21" w:rsidR="00633AC8" w:rsidRDefault="00000000" w:rsidP="00633AC8">
            <w:pPr>
              <w:rPr>
                <w:lang w:eastAsia="en-CA"/>
              </w:rPr>
            </w:pPr>
            <w:sdt>
              <w:sdtPr>
                <w:rPr>
                  <w:lang w:eastAsia="en-CA"/>
                </w:rPr>
                <w:id w:val="-440688513"/>
                <w:placeholder>
                  <w:docPart w:val="BF7B3E3D9C1649338541EAC4DA5D6C0F"/>
                </w:placeholder>
              </w:sdtPr>
              <w:sdtContent>
                <w:r w:rsidR="00633AC8" w:rsidRPr="00814B85">
                  <w:rPr>
                    <w:lang w:eastAsia="en-CA"/>
                  </w:rPr>
                  <w:t xml:space="preserve"> </w:t>
                </w:r>
                <w:r w:rsidR="00FB2031">
                  <w:rPr>
                    <w:lang w:eastAsia="en-CA"/>
                  </w:rPr>
                  <w:t>CRU 311 CR1 189</w:t>
                </w:r>
              </w:sdtContent>
            </w:sdt>
          </w:p>
        </w:tc>
        <w:tc>
          <w:tcPr>
            <w:tcW w:w="1798" w:type="dxa"/>
            <w:shd w:val="clear" w:color="auto" w:fill="F2F2F2" w:themeFill="background1" w:themeFillShade="F2"/>
            <w:vAlign w:val="center"/>
          </w:tcPr>
          <w:p w14:paraId="555E0666" w14:textId="36585813" w:rsidR="00633AC8" w:rsidRDefault="00000000" w:rsidP="00633AC8">
            <w:pPr>
              <w:rPr>
                <w:lang w:eastAsia="en-CA"/>
              </w:rPr>
            </w:pPr>
            <w:sdt>
              <w:sdtPr>
                <w:rPr>
                  <w:lang w:eastAsia="en-CA"/>
                </w:rPr>
                <w:id w:val="-823430745"/>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1328570A" w14:textId="0B7AA21E" w:rsidR="00633AC8" w:rsidRDefault="00000000" w:rsidP="00633AC8">
            <w:pPr>
              <w:rPr>
                <w:lang w:eastAsia="en-CA"/>
              </w:rPr>
            </w:pPr>
            <w:sdt>
              <w:sdtPr>
                <w:rPr>
                  <w:lang w:eastAsia="en-CA"/>
                </w:rPr>
                <w:id w:val="-328293769"/>
                <w:placeholder>
                  <w:docPart w:val="201349FD41F5423693EB63AEE92F672D"/>
                </w:placeholder>
              </w:sdtPr>
              <w:sdtContent>
                <w:r w:rsidR="00633AC8" w:rsidRPr="00814B85">
                  <w:rPr>
                    <w:lang w:eastAsia="en-CA"/>
                  </w:rPr>
                  <w:t xml:space="preserve"> </w:t>
                </w:r>
              </w:sdtContent>
            </w:sdt>
          </w:p>
        </w:tc>
        <w:tc>
          <w:tcPr>
            <w:tcW w:w="899" w:type="dxa"/>
            <w:tcBorders>
              <w:right w:val="nil"/>
            </w:tcBorders>
            <w:vAlign w:val="center"/>
          </w:tcPr>
          <w:p w14:paraId="0D9FE843" w14:textId="308D4618" w:rsidR="00633AC8" w:rsidRDefault="00633AC8" w:rsidP="00633AC8">
            <w:r>
              <w:t>Yes</w:t>
            </w:r>
          </w:p>
        </w:tc>
        <w:tc>
          <w:tcPr>
            <w:tcW w:w="899" w:type="dxa"/>
            <w:tcBorders>
              <w:left w:val="nil"/>
            </w:tcBorders>
            <w:shd w:val="clear" w:color="auto" w:fill="F2F2F2" w:themeFill="background1" w:themeFillShade="F2"/>
            <w:vAlign w:val="center"/>
          </w:tcPr>
          <w:p w14:paraId="4A9E0CB5" w14:textId="56A4EDE4" w:rsidR="00633AC8" w:rsidRDefault="00000000" w:rsidP="00633AC8">
            <w:pPr>
              <w:rPr>
                <w:lang w:eastAsia="en-CA"/>
              </w:rPr>
            </w:pPr>
            <w:sdt>
              <w:sdtPr>
                <w:rPr>
                  <w:lang w:eastAsia="en-CA"/>
                </w:rPr>
                <w:id w:val="1837958951"/>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2C5A68B3" w14:textId="10471F3E" w:rsidR="00633AC8" w:rsidRDefault="00633AC8" w:rsidP="00633AC8">
            <w:r>
              <w:t>No</w:t>
            </w:r>
          </w:p>
        </w:tc>
        <w:tc>
          <w:tcPr>
            <w:tcW w:w="900" w:type="dxa"/>
            <w:tcBorders>
              <w:left w:val="nil"/>
            </w:tcBorders>
            <w:shd w:val="clear" w:color="auto" w:fill="F2F2F2" w:themeFill="background1" w:themeFillShade="F2"/>
            <w:vAlign w:val="center"/>
          </w:tcPr>
          <w:p w14:paraId="236F78EA" w14:textId="0051E86D" w:rsidR="00633AC8" w:rsidRDefault="00000000" w:rsidP="00633AC8">
            <w:pPr>
              <w:rPr>
                <w:lang w:eastAsia="en-CA"/>
              </w:rPr>
            </w:pPr>
            <w:sdt>
              <w:sdtPr>
                <w:rPr>
                  <w:lang w:eastAsia="en-CA"/>
                </w:rPr>
                <w:id w:val="655116251"/>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067E7357" w14:textId="272A148B" w:rsidR="00633AC8" w:rsidRDefault="00000000" w:rsidP="00887C9C">
            <w:pPr>
              <w:rPr>
                <w:lang w:eastAsia="en-CA"/>
              </w:rPr>
            </w:pPr>
            <w:sdt>
              <w:sdtPr>
                <w:rPr>
                  <w:lang w:eastAsia="en-CA"/>
                </w:rPr>
                <w:id w:val="1254710578"/>
                <w:placeholder>
                  <w:docPart w:val="ACC061893B994655A84FD64903F087D9"/>
                </w:placeholder>
              </w:sdtPr>
              <w:sdtContent>
                <w:r w:rsidR="00613132">
                  <w:rPr>
                    <w:lang w:eastAsia="en-CA"/>
                  </w:rPr>
                  <w:t>No Wires</w:t>
                </w:r>
              </w:sdtContent>
            </w:sdt>
          </w:p>
        </w:tc>
      </w:tr>
      <w:tr w:rsidR="00633AC8" w14:paraId="28546276" w14:textId="77777777" w:rsidTr="008F2A4D">
        <w:tc>
          <w:tcPr>
            <w:tcW w:w="1798" w:type="dxa"/>
            <w:shd w:val="clear" w:color="auto" w:fill="F2F2F2" w:themeFill="background1" w:themeFillShade="F2"/>
          </w:tcPr>
          <w:p w14:paraId="07BADEE4" w14:textId="663CEB46" w:rsidR="00633AC8" w:rsidRDefault="00000000" w:rsidP="00633AC8">
            <w:pPr>
              <w:rPr>
                <w:lang w:eastAsia="en-CA"/>
              </w:rPr>
            </w:pPr>
            <w:sdt>
              <w:sdtPr>
                <w:rPr>
                  <w:lang w:eastAsia="en-CA"/>
                </w:rPr>
                <w:id w:val="-972516696"/>
                <w:placeholder>
                  <w:docPart w:val="BFCEADF39A63403698A526817F70F02A"/>
                </w:placeholder>
              </w:sdtPr>
              <w:sdtContent>
                <w:r w:rsidR="00633AC8" w:rsidRPr="00814B85">
                  <w:rPr>
                    <w:lang w:eastAsia="en-CA"/>
                  </w:rPr>
                  <w:t xml:space="preserve"> </w:t>
                </w:r>
                <w:r w:rsidR="00FB2031">
                  <w:rPr>
                    <w:lang w:eastAsia="en-CA"/>
                  </w:rPr>
                  <w:t>CRU 232 CR1 387</w:t>
                </w:r>
              </w:sdtContent>
            </w:sdt>
          </w:p>
        </w:tc>
        <w:tc>
          <w:tcPr>
            <w:tcW w:w="1798" w:type="dxa"/>
            <w:shd w:val="clear" w:color="auto" w:fill="F2F2F2" w:themeFill="background1" w:themeFillShade="F2"/>
            <w:vAlign w:val="center"/>
          </w:tcPr>
          <w:p w14:paraId="270577DE" w14:textId="6720DF70" w:rsidR="00633AC8" w:rsidRDefault="00000000" w:rsidP="00633AC8">
            <w:pPr>
              <w:rPr>
                <w:lang w:eastAsia="en-CA"/>
              </w:rPr>
            </w:pPr>
            <w:sdt>
              <w:sdtPr>
                <w:rPr>
                  <w:lang w:eastAsia="en-CA"/>
                </w:rPr>
                <w:id w:val="-927349905"/>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17D44B7B" w14:textId="2A4E4C00" w:rsidR="00633AC8" w:rsidRDefault="00000000" w:rsidP="00633AC8">
            <w:pPr>
              <w:rPr>
                <w:lang w:eastAsia="en-CA"/>
              </w:rPr>
            </w:pPr>
            <w:sdt>
              <w:sdtPr>
                <w:rPr>
                  <w:lang w:eastAsia="en-CA"/>
                </w:rPr>
                <w:id w:val="-430901696"/>
                <w:placeholder>
                  <w:docPart w:val="1A90AA163E9C4C0FB293229E9B987E48"/>
                </w:placeholder>
              </w:sdtPr>
              <w:sdtContent>
                <w:r w:rsidR="00633AC8" w:rsidRPr="00814B85">
                  <w:rPr>
                    <w:lang w:eastAsia="en-CA"/>
                  </w:rPr>
                  <w:t xml:space="preserve"> </w:t>
                </w:r>
              </w:sdtContent>
            </w:sdt>
          </w:p>
        </w:tc>
        <w:tc>
          <w:tcPr>
            <w:tcW w:w="899" w:type="dxa"/>
            <w:tcBorders>
              <w:right w:val="nil"/>
            </w:tcBorders>
            <w:vAlign w:val="center"/>
          </w:tcPr>
          <w:p w14:paraId="46605A44" w14:textId="58858A5C" w:rsidR="00633AC8" w:rsidRDefault="00633AC8" w:rsidP="00633AC8">
            <w:r>
              <w:t>Yes</w:t>
            </w:r>
          </w:p>
        </w:tc>
        <w:tc>
          <w:tcPr>
            <w:tcW w:w="899" w:type="dxa"/>
            <w:tcBorders>
              <w:left w:val="nil"/>
            </w:tcBorders>
            <w:shd w:val="clear" w:color="auto" w:fill="F2F2F2" w:themeFill="background1" w:themeFillShade="F2"/>
            <w:vAlign w:val="center"/>
          </w:tcPr>
          <w:p w14:paraId="7973BF76" w14:textId="0150EB48" w:rsidR="00633AC8" w:rsidRDefault="00000000" w:rsidP="00633AC8">
            <w:pPr>
              <w:rPr>
                <w:lang w:eastAsia="en-CA"/>
              </w:rPr>
            </w:pPr>
            <w:sdt>
              <w:sdtPr>
                <w:rPr>
                  <w:lang w:eastAsia="en-CA"/>
                </w:rPr>
                <w:id w:val="741600529"/>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68850D1F" w14:textId="185EED1E" w:rsidR="00633AC8" w:rsidRDefault="00633AC8" w:rsidP="00633AC8">
            <w:r>
              <w:t>No</w:t>
            </w:r>
          </w:p>
        </w:tc>
        <w:tc>
          <w:tcPr>
            <w:tcW w:w="900" w:type="dxa"/>
            <w:tcBorders>
              <w:left w:val="nil"/>
            </w:tcBorders>
            <w:shd w:val="clear" w:color="auto" w:fill="F2F2F2" w:themeFill="background1" w:themeFillShade="F2"/>
            <w:vAlign w:val="center"/>
          </w:tcPr>
          <w:p w14:paraId="535556D2" w14:textId="15FBE6E5" w:rsidR="00633AC8" w:rsidRDefault="00000000" w:rsidP="00633AC8">
            <w:pPr>
              <w:rPr>
                <w:lang w:eastAsia="en-CA"/>
              </w:rPr>
            </w:pPr>
            <w:sdt>
              <w:sdtPr>
                <w:rPr>
                  <w:lang w:eastAsia="en-CA"/>
                </w:rPr>
                <w:id w:val="427170088"/>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0BF09A19" w14:textId="24BC304A" w:rsidR="00633AC8" w:rsidRDefault="00000000" w:rsidP="00887C9C">
            <w:pPr>
              <w:rPr>
                <w:lang w:eastAsia="en-CA"/>
              </w:rPr>
            </w:pPr>
            <w:sdt>
              <w:sdtPr>
                <w:rPr>
                  <w:lang w:eastAsia="en-CA"/>
                </w:rPr>
                <w:id w:val="779764457"/>
                <w:placeholder>
                  <w:docPart w:val="62312ACE0CC24577B499D04E2A448CB0"/>
                </w:placeholder>
              </w:sdtPr>
              <w:sdtContent>
                <w:r w:rsidR="00613132">
                  <w:rPr>
                    <w:lang w:eastAsia="en-CA"/>
                  </w:rPr>
                  <w:t>No Wires</w:t>
                </w:r>
              </w:sdtContent>
            </w:sdt>
          </w:p>
        </w:tc>
      </w:tr>
      <w:tr w:rsidR="00633AC8" w14:paraId="2362F931" w14:textId="77777777" w:rsidTr="008F2A4D">
        <w:tc>
          <w:tcPr>
            <w:tcW w:w="1798" w:type="dxa"/>
            <w:shd w:val="clear" w:color="auto" w:fill="F2F2F2" w:themeFill="background1" w:themeFillShade="F2"/>
          </w:tcPr>
          <w:p w14:paraId="4852173E" w14:textId="4A1ABBBD" w:rsidR="00633AC8" w:rsidRDefault="00000000" w:rsidP="00633AC8">
            <w:pPr>
              <w:rPr>
                <w:lang w:eastAsia="en-CA"/>
              </w:rPr>
            </w:pPr>
            <w:sdt>
              <w:sdtPr>
                <w:rPr>
                  <w:lang w:eastAsia="en-CA"/>
                </w:rPr>
                <w:id w:val="-1316566251"/>
                <w:placeholder>
                  <w:docPart w:val="FDBC392CCAE74930BBDD676FC3EEBAC5"/>
                </w:placeholder>
              </w:sdtPr>
              <w:sdtContent>
                <w:r w:rsidR="00633AC8" w:rsidRPr="00814B85">
                  <w:rPr>
                    <w:lang w:eastAsia="en-CA"/>
                  </w:rPr>
                  <w:t xml:space="preserve"> </w:t>
                </w:r>
                <w:r w:rsidR="00FB2031">
                  <w:rPr>
                    <w:lang w:eastAsia="en-CA"/>
                  </w:rPr>
                  <w:t>CRU 309 CR1 388</w:t>
                </w:r>
              </w:sdtContent>
            </w:sdt>
          </w:p>
        </w:tc>
        <w:tc>
          <w:tcPr>
            <w:tcW w:w="1798" w:type="dxa"/>
            <w:shd w:val="clear" w:color="auto" w:fill="F2F2F2" w:themeFill="background1" w:themeFillShade="F2"/>
            <w:vAlign w:val="center"/>
          </w:tcPr>
          <w:p w14:paraId="10527F37" w14:textId="228730F8" w:rsidR="00633AC8" w:rsidRDefault="00000000" w:rsidP="00633AC8">
            <w:pPr>
              <w:rPr>
                <w:lang w:eastAsia="en-CA"/>
              </w:rPr>
            </w:pPr>
            <w:sdt>
              <w:sdtPr>
                <w:rPr>
                  <w:lang w:eastAsia="en-CA"/>
                </w:rPr>
                <w:id w:val="-48999354"/>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47E724B7" w14:textId="789D5496" w:rsidR="00633AC8" w:rsidRDefault="00000000" w:rsidP="00633AC8">
            <w:pPr>
              <w:rPr>
                <w:lang w:eastAsia="en-CA"/>
              </w:rPr>
            </w:pPr>
            <w:sdt>
              <w:sdtPr>
                <w:rPr>
                  <w:lang w:eastAsia="en-CA"/>
                </w:rPr>
                <w:id w:val="1859927479"/>
                <w:placeholder>
                  <w:docPart w:val="78355A42D2DB423485F72F7A727603F8"/>
                </w:placeholder>
              </w:sdtPr>
              <w:sdtContent>
                <w:r w:rsidR="00633AC8" w:rsidRPr="00814B85">
                  <w:rPr>
                    <w:lang w:eastAsia="en-CA"/>
                  </w:rPr>
                  <w:t xml:space="preserve"> </w:t>
                </w:r>
              </w:sdtContent>
            </w:sdt>
          </w:p>
        </w:tc>
        <w:tc>
          <w:tcPr>
            <w:tcW w:w="899" w:type="dxa"/>
            <w:tcBorders>
              <w:right w:val="nil"/>
            </w:tcBorders>
            <w:vAlign w:val="center"/>
          </w:tcPr>
          <w:p w14:paraId="0978621E" w14:textId="4ECB37B1" w:rsidR="00633AC8" w:rsidRDefault="00633AC8" w:rsidP="00633AC8">
            <w:r>
              <w:t>Yes</w:t>
            </w:r>
          </w:p>
        </w:tc>
        <w:tc>
          <w:tcPr>
            <w:tcW w:w="899" w:type="dxa"/>
            <w:tcBorders>
              <w:left w:val="nil"/>
            </w:tcBorders>
            <w:shd w:val="clear" w:color="auto" w:fill="F2F2F2" w:themeFill="background1" w:themeFillShade="F2"/>
            <w:vAlign w:val="center"/>
          </w:tcPr>
          <w:p w14:paraId="6A58C002" w14:textId="1D51D564" w:rsidR="00633AC8" w:rsidRDefault="00000000" w:rsidP="00633AC8">
            <w:pPr>
              <w:rPr>
                <w:lang w:eastAsia="en-CA"/>
              </w:rPr>
            </w:pPr>
            <w:sdt>
              <w:sdtPr>
                <w:rPr>
                  <w:lang w:eastAsia="en-CA"/>
                </w:rPr>
                <w:id w:val="-901284738"/>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899" w:type="dxa"/>
            <w:tcBorders>
              <w:right w:val="nil"/>
            </w:tcBorders>
            <w:vAlign w:val="center"/>
          </w:tcPr>
          <w:p w14:paraId="69CB05E2" w14:textId="67741992" w:rsidR="00633AC8" w:rsidRDefault="00633AC8" w:rsidP="00633AC8">
            <w:r>
              <w:t>No</w:t>
            </w:r>
          </w:p>
        </w:tc>
        <w:tc>
          <w:tcPr>
            <w:tcW w:w="900" w:type="dxa"/>
            <w:tcBorders>
              <w:left w:val="nil"/>
            </w:tcBorders>
            <w:shd w:val="clear" w:color="auto" w:fill="F2F2F2" w:themeFill="background1" w:themeFillShade="F2"/>
            <w:vAlign w:val="center"/>
          </w:tcPr>
          <w:p w14:paraId="2CADA44A" w14:textId="4E50FA4C" w:rsidR="00633AC8" w:rsidRDefault="00000000" w:rsidP="00633AC8">
            <w:pPr>
              <w:rPr>
                <w:lang w:eastAsia="en-CA"/>
              </w:rPr>
            </w:pPr>
            <w:sdt>
              <w:sdtPr>
                <w:rPr>
                  <w:lang w:eastAsia="en-CA"/>
                </w:rPr>
                <w:id w:val="-670405508"/>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1C848805" w14:textId="610F0C1F" w:rsidR="00633AC8" w:rsidRDefault="00000000" w:rsidP="00887C9C">
            <w:pPr>
              <w:rPr>
                <w:lang w:eastAsia="en-CA"/>
              </w:rPr>
            </w:pPr>
            <w:sdt>
              <w:sdtPr>
                <w:rPr>
                  <w:lang w:eastAsia="en-CA"/>
                </w:rPr>
                <w:id w:val="1111562984"/>
                <w:placeholder>
                  <w:docPart w:val="83DBB880DF8E47B094157A109FF51902"/>
                </w:placeholder>
              </w:sdtPr>
              <w:sdtContent>
                <w:r w:rsidR="00613132">
                  <w:rPr>
                    <w:lang w:eastAsia="en-CA"/>
                  </w:rPr>
                  <w:t>No Wires</w:t>
                </w:r>
              </w:sdtContent>
            </w:sdt>
          </w:p>
        </w:tc>
      </w:tr>
      <w:tr w:rsidR="00633AC8" w14:paraId="22A781DC" w14:textId="77777777" w:rsidTr="008F2A4D">
        <w:tc>
          <w:tcPr>
            <w:tcW w:w="1798" w:type="dxa"/>
            <w:shd w:val="clear" w:color="auto" w:fill="F2F2F2" w:themeFill="background1" w:themeFillShade="F2"/>
          </w:tcPr>
          <w:p w14:paraId="26FE8A52" w14:textId="7EA11D4B" w:rsidR="00633AC8" w:rsidRDefault="00000000" w:rsidP="00633AC8">
            <w:pPr>
              <w:rPr>
                <w:lang w:eastAsia="en-CA"/>
              </w:rPr>
            </w:pPr>
            <w:sdt>
              <w:sdtPr>
                <w:rPr>
                  <w:lang w:eastAsia="en-CA"/>
                </w:rPr>
                <w:id w:val="-1856333710"/>
                <w:placeholder>
                  <w:docPart w:val="65AC8A9D541243E8B201BCB289C7E092"/>
                </w:placeholder>
              </w:sdtPr>
              <w:sdtContent>
                <w:r w:rsidR="00633AC8" w:rsidRPr="00814B85">
                  <w:rPr>
                    <w:lang w:eastAsia="en-CA"/>
                  </w:rPr>
                  <w:t xml:space="preserve"> </w:t>
                </w:r>
                <w:r w:rsidR="00FB2031">
                  <w:rPr>
                    <w:lang w:eastAsia="en-CA"/>
                  </w:rPr>
                  <w:t>CRU 307 CR1 389</w:t>
                </w:r>
              </w:sdtContent>
            </w:sdt>
          </w:p>
        </w:tc>
        <w:tc>
          <w:tcPr>
            <w:tcW w:w="1798" w:type="dxa"/>
            <w:shd w:val="clear" w:color="auto" w:fill="F2F2F2" w:themeFill="background1" w:themeFillShade="F2"/>
            <w:vAlign w:val="center"/>
          </w:tcPr>
          <w:p w14:paraId="0E0D2423" w14:textId="78D49333" w:rsidR="00633AC8" w:rsidRDefault="00000000" w:rsidP="00633AC8">
            <w:pPr>
              <w:rPr>
                <w:lang w:eastAsia="en-CA"/>
              </w:rPr>
            </w:pPr>
            <w:sdt>
              <w:sdtPr>
                <w:rPr>
                  <w:lang w:eastAsia="en-CA"/>
                </w:rPr>
                <w:id w:val="-546683831"/>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29301CF8" w14:textId="5203B7DC" w:rsidR="00633AC8" w:rsidRDefault="00000000" w:rsidP="00633AC8">
            <w:pPr>
              <w:rPr>
                <w:lang w:eastAsia="en-CA"/>
              </w:rPr>
            </w:pPr>
            <w:sdt>
              <w:sdtPr>
                <w:rPr>
                  <w:lang w:eastAsia="en-CA"/>
                </w:rPr>
                <w:id w:val="473955106"/>
                <w:placeholder>
                  <w:docPart w:val="AE458C3EF81B491588CF578B6C32EEB9"/>
                </w:placeholder>
              </w:sdtPr>
              <w:sdtContent>
                <w:r w:rsidR="00633AC8" w:rsidRPr="00814B85">
                  <w:rPr>
                    <w:lang w:eastAsia="en-CA"/>
                  </w:rPr>
                  <w:t xml:space="preserve"> </w:t>
                </w:r>
              </w:sdtContent>
            </w:sdt>
          </w:p>
        </w:tc>
        <w:tc>
          <w:tcPr>
            <w:tcW w:w="899" w:type="dxa"/>
            <w:tcBorders>
              <w:right w:val="nil"/>
            </w:tcBorders>
            <w:vAlign w:val="center"/>
          </w:tcPr>
          <w:p w14:paraId="35D43029" w14:textId="7958E139" w:rsidR="00633AC8" w:rsidRDefault="00633AC8" w:rsidP="00633AC8">
            <w:r>
              <w:t>Yes</w:t>
            </w:r>
          </w:p>
        </w:tc>
        <w:tc>
          <w:tcPr>
            <w:tcW w:w="899" w:type="dxa"/>
            <w:tcBorders>
              <w:left w:val="nil"/>
            </w:tcBorders>
            <w:shd w:val="clear" w:color="auto" w:fill="F2F2F2" w:themeFill="background1" w:themeFillShade="F2"/>
            <w:vAlign w:val="center"/>
          </w:tcPr>
          <w:p w14:paraId="2848551C" w14:textId="6E1DA6A1" w:rsidR="00633AC8" w:rsidRDefault="00000000" w:rsidP="00633AC8">
            <w:pPr>
              <w:rPr>
                <w:lang w:eastAsia="en-CA"/>
              </w:rPr>
            </w:pPr>
            <w:sdt>
              <w:sdtPr>
                <w:rPr>
                  <w:lang w:eastAsia="en-CA"/>
                </w:rPr>
                <w:id w:val="-1014379130"/>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899" w:type="dxa"/>
            <w:tcBorders>
              <w:right w:val="nil"/>
            </w:tcBorders>
            <w:vAlign w:val="center"/>
          </w:tcPr>
          <w:p w14:paraId="79F5E032" w14:textId="0E941189" w:rsidR="00633AC8" w:rsidRDefault="00633AC8" w:rsidP="00633AC8">
            <w:r>
              <w:t>No</w:t>
            </w:r>
          </w:p>
        </w:tc>
        <w:tc>
          <w:tcPr>
            <w:tcW w:w="900" w:type="dxa"/>
            <w:tcBorders>
              <w:left w:val="nil"/>
            </w:tcBorders>
            <w:shd w:val="clear" w:color="auto" w:fill="F2F2F2" w:themeFill="background1" w:themeFillShade="F2"/>
            <w:vAlign w:val="center"/>
          </w:tcPr>
          <w:p w14:paraId="68A6D3E0" w14:textId="5C7FF02A" w:rsidR="00633AC8" w:rsidRDefault="00000000" w:rsidP="00633AC8">
            <w:pPr>
              <w:rPr>
                <w:lang w:eastAsia="en-CA"/>
              </w:rPr>
            </w:pPr>
            <w:sdt>
              <w:sdtPr>
                <w:rPr>
                  <w:lang w:eastAsia="en-CA"/>
                </w:rPr>
                <w:id w:val="-1025331959"/>
                <w14:checkbox>
                  <w14:checked w14:val="0"/>
                  <w14:checkedState w14:val="0050" w14:font="Wingdings 2"/>
                  <w14:uncheckedState w14:val="0020" w14:font="Wingdings 2"/>
                </w14:checkbox>
              </w:sdtPr>
              <w:sdtContent>
                <w:r w:rsidR="00613132">
                  <w:rPr>
                    <w:lang w:eastAsia="en-CA"/>
                  </w:rPr>
                  <w:sym w:font="Wingdings 2" w:char="F020"/>
                </w:r>
              </w:sdtContent>
            </w:sdt>
          </w:p>
        </w:tc>
        <w:tc>
          <w:tcPr>
            <w:tcW w:w="1799" w:type="dxa"/>
            <w:shd w:val="clear" w:color="auto" w:fill="F2F2F2" w:themeFill="background1" w:themeFillShade="F2"/>
          </w:tcPr>
          <w:p w14:paraId="631B2000" w14:textId="70461B61" w:rsidR="00633AC8" w:rsidRDefault="00000000" w:rsidP="00887C9C">
            <w:pPr>
              <w:rPr>
                <w:lang w:eastAsia="en-CA"/>
              </w:rPr>
            </w:pPr>
            <w:sdt>
              <w:sdtPr>
                <w:rPr>
                  <w:lang w:eastAsia="en-CA"/>
                </w:rPr>
                <w:id w:val="-154612264"/>
                <w:placeholder>
                  <w:docPart w:val="82BB6A76C2FA48D2A53333A43D07A009"/>
                </w:placeholder>
              </w:sdtPr>
              <w:sdtContent>
                <w:r w:rsidR="00613132">
                  <w:rPr>
                    <w:lang w:eastAsia="en-CA"/>
                  </w:rPr>
                  <w:t>Shuts down audio</w:t>
                </w:r>
              </w:sdtContent>
            </w:sdt>
          </w:p>
        </w:tc>
      </w:tr>
      <w:tr w:rsidR="00633AC8" w14:paraId="27B4FAEE" w14:textId="77777777" w:rsidTr="008F2A4D">
        <w:tc>
          <w:tcPr>
            <w:tcW w:w="1798" w:type="dxa"/>
            <w:shd w:val="clear" w:color="auto" w:fill="F2F2F2" w:themeFill="background1" w:themeFillShade="F2"/>
          </w:tcPr>
          <w:p w14:paraId="77198CAD" w14:textId="22814F5F" w:rsidR="00633AC8" w:rsidRDefault="00000000" w:rsidP="00633AC8">
            <w:pPr>
              <w:rPr>
                <w:lang w:eastAsia="en-CA"/>
              </w:rPr>
            </w:pPr>
            <w:sdt>
              <w:sdtPr>
                <w:rPr>
                  <w:lang w:eastAsia="en-CA"/>
                </w:rPr>
                <w:id w:val="-841078898"/>
                <w:placeholder>
                  <w:docPart w:val="599C366588CA41C9BB8B90A07225A526"/>
                </w:placeholder>
              </w:sdtPr>
              <w:sdtContent>
                <w:r w:rsidR="00633AC8" w:rsidRPr="00814B85">
                  <w:rPr>
                    <w:lang w:eastAsia="en-CA"/>
                  </w:rPr>
                  <w:t xml:space="preserve"> </w:t>
                </w:r>
                <w:r w:rsidR="00613132">
                  <w:rPr>
                    <w:lang w:eastAsia="en-CA"/>
                  </w:rPr>
                  <w:t>CRU 305 CR1 390</w:t>
                </w:r>
              </w:sdtContent>
            </w:sdt>
          </w:p>
        </w:tc>
        <w:tc>
          <w:tcPr>
            <w:tcW w:w="1798" w:type="dxa"/>
            <w:shd w:val="clear" w:color="auto" w:fill="F2F2F2" w:themeFill="background1" w:themeFillShade="F2"/>
            <w:vAlign w:val="center"/>
          </w:tcPr>
          <w:p w14:paraId="2A36B160" w14:textId="10F5C675" w:rsidR="00633AC8" w:rsidRDefault="00000000" w:rsidP="00633AC8">
            <w:pPr>
              <w:rPr>
                <w:lang w:eastAsia="en-CA"/>
              </w:rPr>
            </w:pPr>
            <w:sdt>
              <w:sdtPr>
                <w:rPr>
                  <w:lang w:eastAsia="en-CA"/>
                </w:rPr>
                <w:id w:val="-683048805"/>
                <w14:checkbox>
                  <w14:checked w14:val="0"/>
                  <w14:checkedState w14:val="0050" w14:font="Wingdings 2"/>
                  <w14:uncheckedState w14:val="0020" w14:font="Wingdings 2"/>
                </w14:checkbox>
              </w:sdtPr>
              <w:sdtContent>
                <w:r w:rsidR="00633AC8">
                  <w:rPr>
                    <w:lang w:eastAsia="en-CA"/>
                  </w:rPr>
                  <w:sym w:font="Wingdings 2" w:char="F020"/>
                </w:r>
              </w:sdtContent>
            </w:sdt>
          </w:p>
        </w:tc>
        <w:tc>
          <w:tcPr>
            <w:tcW w:w="1798" w:type="dxa"/>
            <w:shd w:val="clear" w:color="auto" w:fill="F2F2F2" w:themeFill="background1" w:themeFillShade="F2"/>
          </w:tcPr>
          <w:p w14:paraId="0F3F7257" w14:textId="77B349B9" w:rsidR="00633AC8" w:rsidRDefault="00000000" w:rsidP="00633AC8">
            <w:pPr>
              <w:rPr>
                <w:lang w:eastAsia="en-CA"/>
              </w:rPr>
            </w:pPr>
            <w:sdt>
              <w:sdtPr>
                <w:rPr>
                  <w:lang w:eastAsia="en-CA"/>
                </w:rPr>
                <w:id w:val="2140596019"/>
                <w:placeholder>
                  <w:docPart w:val="AF767784706749E5BF83BA473FE1368C"/>
                </w:placeholder>
              </w:sdtPr>
              <w:sdtContent>
                <w:r w:rsidR="00633AC8" w:rsidRPr="00814B85">
                  <w:rPr>
                    <w:lang w:eastAsia="en-CA"/>
                  </w:rPr>
                  <w:t xml:space="preserve"> </w:t>
                </w:r>
              </w:sdtContent>
            </w:sdt>
          </w:p>
        </w:tc>
        <w:tc>
          <w:tcPr>
            <w:tcW w:w="899" w:type="dxa"/>
            <w:tcBorders>
              <w:right w:val="nil"/>
            </w:tcBorders>
            <w:vAlign w:val="center"/>
          </w:tcPr>
          <w:p w14:paraId="10122B81" w14:textId="3894A041" w:rsidR="00633AC8" w:rsidRDefault="00633AC8" w:rsidP="00633AC8">
            <w:r>
              <w:t>Yes</w:t>
            </w:r>
          </w:p>
        </w:tc>
        <w:tc>
          <w:tcPr>
            <w:tcW w:w="899" w:type="dxa"/>
            <w:tcBorders>
              <w:left w:val="nil"/>
            </w:tcBorders>
            <w:shd w:val="clear" w:color="auto" w:fill="F2F2F2" w:themeFill="background1" w:themeFillShade="F2"/>
            <w:vAlign w:val="center"/>
          </w:tcPr>
          <w:p w14:paraId="241BBAAC" w14:textId="2BD5F943" w:rsidR="00633AC8" w:rsidRDefault="00000000" w:rsidP="00633AC8">
            <w:pPr>
              <w:rPr>
                <w:lang w:eastAsia="en-CA"/>
              </w:rPr>
            </w:pPr>
            <w:sdt>
              <w:sdtPr>
                <w:rPr>
                  <w:lang w:eastAsia="en-CA"/>
                </w:rPr>
                <w:id w:val="1906877719"/>
                <w14:checkbox>
                  <w14:checked w14:val="0"/>
                  <w14:checkedState w14:val="0050" w14:font="Wingdings 2"/>
                  <w14:uncheckedState w14:val="0020" w14:font="Wingdings 2"/>
                </w14:checkbox>
              </w:sdtPr>
              <w:sdtContent>
                <w:r w:rsidR="00887C9C">
                  <w:rPr>
                    <w:lang w:eastAsia="en-CA"/>
                  </w:rPr>
                  <w:sym w:font="Wingdings 2" w:char="F020"/>
                </w:r>
              </w:sdtContent>
            </w:sdt>
          </w:p>
        </w:tc>
        <w:tc>
          <w:tcPr>
            <w:tcW w:w="899" w:type="dxa"/>
            <w:tcBorders>
              <w:right w:val="nil"/>
            </w:tcBorders>
            <w:vAlign w:val="center"/>
          </w:tcPr>
          <w:p w14:paraId="56D524E9" w14:textId="1D6F3E9F" w:rsidR="00633AC8" w:rsidRDefault="00633AC8" w:rsidP="00633AC8">
            <w:r>
              <w:t>No</w:t>
            </w:r>
          </w:p>
        </w:tc>
        <w:tc>
          <w:tcPr>
            <w:tcW w:w="900" w:type="dxa"/>
            <w:tcBorders>
              <w:left w:val="nil"/>
            </w:tcBorders>
            <w:shd w:val="clear" w:color="auto" w:fill="F2F2F2" w:themeFill="background1" w:themeFillShade="F2"/>
            <w:vAlign w:val="center"/>
          </w:tcPr>
          <w:p w14:paraId="49F5E2F9" w14:textId="5CDC7AA4" w:rsidR="00633AC8" w:rsidRDefault="00000000" w:rsidP="00633AC8">
            <w:pPr>
              <w:rPr>
                <w:lang w:eastAsia="en-CA"/>
              </w:rPr>
            </w:pPr>
            <w:sdt>
              <w:sdtPr>
                <w:rPr>
                  <w:lang w:eastAsia="en-CA"/>
                </w:rPr>
                <w:id w:val="-1618754610"/>
                <w14:checkbox>
                  <w14:checked w14:val="1"/>
                  <w14:checkedState w14:val="0050" w14:font="Wingdings 2"/>
                  <w14:uncheckedState w14:val="0020" w14:font="Wingdings 2"/>
                </w14:checkbox>
              </w:sdtPr>
              <w:sdtContent>
                <w:r w:rsidR="00887C9C">
                  <w:rPr>
                    <w:lang w:eastAsia="en-CA"/>
                  </w:rPr>
                  <w:sym w:font="Wingdings 2" w:char="F050"/>
                </w:r>
              </w:sdtContent>
            </w:sdt>
          </w:p>
        </w:tc>
        <w:tc>
          <w:tcPr>
            <w:tcW w:w="1799" w:type="dxa"/>
            <w:shd w:val="clear" w:color="auto" w:fill="F2F2F2" w:themeFill="background1" w:themeFillShade="F2"/>
          </w:tcPr>
          <w:p w14:paraId="79114C9C" w14:textId="741F4FD2" w:rsidR="00633AC8" w:rsidRDefault="00000000" w:rsidP="00633AC8">
            <w:pPr>
              <w:rPr>
                <w:lang w:eastAsia="en-CA"/>
              </w:rPr>
            </w:pPr>
            <w:sdt>
              <w:sdtPr>
                <w:rPr>
                  <w:lang w:eastAsia="en-CA"/>
                </w:rPr>
                <w:id w:val="620417677"/>
                <w:placeholder>
                  <w:docPart w:val="3AF6DAFF35824523BCE079BD23843C30"/>
                </w:placeholder>
              </w:sdtPr>
              <w:sdtContent>
                <w:r w:rsidR="00887C9C">
                  <w:rPr>
                    <w:lang w:eastAsia="en-CA"/>
                  </w:rPr>
                  <w:t>No Wires</w:t>
                </w:r>
              </w:sdtContent>
            </w:sdt>
          </w:p>
        </w:tc>
      </w:tr>
      <w:tr w:rsidR="00613132" w14:paraId="5644B968" w14:textId="77777777" w:rsidTr="008F2A4D">
        <w:tc>
          <w:tcPr>
            <w:tcW w:w="1798" w:type="dxa"/>
            <w:shd w:val="clear" w:color="auto" w:fill="F2F2F2" w:themeFill="background1" w:themeFillShade="F2"/>
          </w:tcPr>
          <w:p w14:paraId="26E05B0A" w14:textId="55CEBC03" w:rsidR="00613132" w:rsidRDefault="00613132" w:rsidP="00633AC8">
            <w:pPr>
              <w:rPr>
                <w:lang w:eastAsia="en-CA"/>
              </w:rPr>
            </w:pPr>
            <w:r>
              <w:rPr>
                <w:lang w:eastAsia="en-CA"/>
              </w:rPr>
              <w:t>CRU 306 CR1 405</w:t>
            </w:r>
          </w:p>
        </w:tc>
        <w:tc>
          <w:tcPr>
            <w:tcW w:w="1798" w:type="dxa"/>
            <w:shd w:val="clear" w:color="auto" w:fill="F2F2F2" w:themeFill="background1" w:themeFillShade="F2"/>
            <w:vAlign w:val="center"/>
          </w:tcPr>
          <w:p w14:paraId="0811628E" w14:textId="77777777" w:rsidR="00613132" w:rsidRDefault="00613132" w:rsidP="00633AC8">
            <w:pPr>
              <w:rPr>
                <w:lang w:eastAsia="en-CA"/>
              </w:rPr>
            </w:pPr>
          </w:p>
        </w:tc>
        <w:tc>
          <w:tcPr>
            <w:tcW w:w="1798" w:type="dxa"/>
            <w:shd w:val="clear" w:color="auto" w:fill="F2F2F2" w:themeFill="background1" w:themeFillShade="F2"/>
          </w:tcPr>
          <w:p w14:paraId="1DFEA5D9" w14:textId="77777777" w:rsidR="00613132" w:rsidRDefault="00613132" w:rsidP="00633AC8">
            <w:pPr>
              <w:rPr>
                <w:lang w:eastAsia="en-CA"/>
              </w:rPr>
            </w:pPr>
          </w:p>
        </w:tc>
        <w:tc>
          <w:tcPr>
            <w:tcW w:w="899" w:type="dxa"/>
            <w:tcBorders>
              <w:right w:val="nil"/>
            </w:tcBorders>
            <w:vAlign w:val="center"/>
          </w:tcPr>
          <w:p w14:paraId="4D2D3B84" w14:textId="37B8292D" w:rsidR="00613132" w:rsidRDefault="00613132" w:rsidP="00633AC8">
            <w:r>
              <w:t>Yes</w:t>
            </w:r>
          </w:p>
        </w:tc>
        <w:tc>
          <w:tcPr>
            <w:tcW w:w="899" w:type="dxa"/>
            <w:tcBorders>
              <w:left w:val="nil"/>
            </w:tcBorders>
            <w:shd w:val="clear" w:color="auto" w:fill="F2F2F2" w:themeFill="background1" w:themeFillShade="F2"/>
            <w:vAlign w:val="center"/>
          </w:tcPr>
          <w:p w14:paraId="5B510DF2" w14:textId="5B8DC537" w:rsidR="00613132" w:rsidRDefault="00000000" w:rsidP="00633AC8">
            <w:pPr>
              <w:rPr>
                <w:lang w:eastAsia="en-CA"/>
              </w:rPr>
            </w:pPr>
            <w:sdt>
              <w:sdtPr>
                <w:rPr>
                  <w:lang w:eastAsia="en-CA"/>
                </w:rPr>
                <w:id w:val="-783810811"/>
                <w14:checkbox>
                  <w14:checked w14:val="0"/>
                  <w14:checkedState w14:val="0050" w14:font="Wingdings 2"/>
                  <w14:uncheckedState w14:val="0020" w14:font="Wingdings 2"/>
                </w14:checkbox>
              </w:sdtPr>
              <w:sdtContent>
                <w:r w:rsidR="00613132">
                  <w:rPr>
                    <w:lang w:eastAsia="en-CA"/>
                  </w:rPr>
                  <w:sym w:font="Wingdings 2" w:char="F020"/>
                </w:r>
              </w:sdtContent>
            </w:sdt>
          </w:p>
        </w:tc>
        <w:tc>
          <w:tcPr>
            <w:tcW w:w="899" w:type="dxa"/>
            <w:tcBorders>
              <w:right w:val="nil"/>
            </w:tcBorders>
            <w:vAlign w:val="center"/>
          </w:tcPr>
          <w:p w14:paraId="4F90D255" w14:textId="249D3AE2" w:rsidR="00613132" w:rsidRDefault="00613132" w:rsidP="00633AC8">
            <w:r>
              <w:t>No</w:t>
            </w:r>
          </w:p>
        </w:tc>
        <w:tc>
          <w:tcPr>
            <w:tcW w:w="900" w:type="dxa"/>
            <w:tcBorders>
              <w:left w:val="nil"/>
            </w:tcBorders>
            <w:shd w:val="clear" w:color="auto" w:fill="F2F2F2" w:themeFill="background1" w:themeFillShade="F2"/>
            <w:vAlign w:val="center"/>
          </w:tcPr>
          <w:p w14:paraId="01E1E36B" w14:textId="071FA109" w:rsidR="00613132" w:rsidRDefault="00000000" w:rsidP="00633AC8">
            <w:pPr>
              <w:rPr>
                <w:lang w:eastAsia="en-CA"/>
              </w:rPr>
            </w:pPr>
            <w:sdt>
              <w:sdtPr>
                <w:rPr>
                  <w:lang w:eastAsia="en-CA"/>
                </w:rPr>
                <w:id w:val="-849565084"/>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51DE3FDC" w14:textId="4DB4F0CF" w:rsidR="00613132" w:rsidRDefault="00887C9C" w:rsidP="00633AC8">
            <w:pPr>
              <w:rPr>
                <w:lang w:eastAsia="en-CA"/>
              </w:rPr>
            </w:pPr>
            <w:r>
              <w:rPr>
                <w:lang w:eastAsia="en-CA"/>
              </w:rPr>
              <w:t>No Wires</w:t>
            </w:r>
          </w:p>
        </w:tc>
      </w:tr>
      <w:tr w:rsidR="00613132" w14:paraId="4632DD22" w14:textId="77777777" w:rsidTr="008F2A4D">
        <w:tc>
          <w:tcPr>
            <w:tcW w:w="1798" w:type="dxa"/>
            <w:shd w:val="clear" w:color="auto" w:fill="F2F2F2" w:themeFill="background1" w:themeFillShade="F2"/>
          </w:tcPr>
          <w:p w14:paraId="21CF22AC" w14:textId="770FAA62" w:rsidR="00613132" w:rsidRDefault="00613132" w:rsidP="00633AC8">
            <w:pPr>
              <w:rPr>
                <w:lang w:eastAsia="en-CA"/>
              </w:rPr>
            </w:pPr>
            <w:r>
              <w:rPr>
                <w:lang w:eastAsia="en-CA"/>
              </w:rPr>
              <w:t>CRU 231 CR1 406</w:t>
            </w:r>
          </w:p>
        </w:tc>
        <w:tc>
          <w:tcPr>
            <w:tcW w:w="1798" w:type="dxa"/>
            <w:shd w:val="clear" w:color="auto" w:fill="F2F2F2" w:themeFill="background1" w:themeFillShade="F2"/>
            <w:vAlign w:val="center"/>
          </w:tcPr>
          <w:p w14:paraId="2271F0BC" w14:textId="77777777" w:rsidR="00613132" w:rsidRDefault="00613132" w:rsidP="00633AC8">
            <w:pPr>
              <w:rPr>
                <w:lang w:eastAsia="en-CA"/>
              </w:rPr>
            </w:pPr>
          </w:p>
        </w:tc>
        <w:tc>
          <w:tcPr>
            <w:tcW w:w="1798" w:type="dxa"/>
            <w:shd w:val="clear" w:color="auto" w:fill="F2F2F2" w:themeFill="background1" w:themeFillShade="F2"/>
          </w:tcPr>
          <w:p w14:paraId="082D2462" w14:textId="77777777" w:rsidR="00613132" w:rsidRDefault="00613132" w:rsidP="00633AC8">
            <w:pPr>
              <w:rPr>
                <w:lang w:eastAsia="en-CA"/>
              </w:rPr>
            </w:pPr>
          </w:p>
        </w:tc>
        <w:tc>
          <w:tcPr>
            <w:tcW w:w="899" w:type="dxa"/>
            <w:tcBorders>
              <w:right w:val="nil"/>
            </w:tcBorders>
            <w:vAlign w:val="center"/>
          </w:tcPr>
          <w:p w14:paraId="46D96D09" w14:textId="15EFA12C" w:rsidR="00613132" w:rsidRDefault="00613132" w:rsidP="00633AC8">
            <w:r>
              <w:t>Yes</w:t>
            </w:r>
          </w:p>
        </w:tc>
        <w:tc>
          <w:tcPr>
            <w:tcW w:w="899" w:type="dxa"/>
            <w:tcBorders>
              <w:left w:val="nil"/>
            </w:tcBorders>
            <w:shd w:val="clear" w:color="auto" w:fill="F2F2F2" w:themeFill="background1" w:themeFillShade="F2"/>
            <w:vAlign w:val="center"/>
          </w:tcPr>
          <w:p w14:paraId="1E38DD45" w14:textId="1B36EF82" w:rsidR="00613132" w:rsidRDefault="00000000" w:rsidP="00633AC8">
            <w:pPr>
              <w:rPr>
                <w:lang w:eastAsia="en-CA"/>
              </w:rPr>
            </w:pPr>
            <w:sdt>
              <w:sdtPr>
                <w:rPr>
                  <w:lang w:eastAsia="en-CA"/>
                </w:rPr>
                <w:id w:val="-1010379064"/>
                <w14:checkbox>
                  <w14:checked w14:val="0"/>
                  <w14:checkedState w14:val="0050" w14:font="Wingdings 2"/>
                  <w14:uncheckedState w14:val="0020" w14:font="Wingdings 2"/>
                </w14:checkbox>
              </w:sdtPr>
              <w:sdtContent>
                <w:r w:rsidR="00613132">
                  <w:rPr>
                    <w:lang w:eastAsia="en-CA"/>
                  </w:rPr>
                  <w:sym w:font="Wingdings 2" w:char="F020"/>
                </w:r>
              </w:sdtContent>
            </w:sdt>
          </w:p>
        </w:tc>
        <w:tc>
          <w:tcPr>
            <w:tcW w:w="899" w:type="dxa"/>
            <w:tcBorders>
              <w:right w:val="nil"/>
            </w:tcBorders>
            <w:vAlign w:val="center"/>
          </w:tcPr>
          <w:p w14:paraId="068D623B" w14:textId="368D9611" w:rsidR="00613132" w:rsidRDefault="00613132" w:rsidP="00633AC8">
            <w:r>
              <w:t>No</w:t>
            </w:r>
          </w:p>
        </w:tc>
        <w:tc>
          <w:tcPr>
            <w:tcW w:w="900" w:type="dxa"/>
            <w:tcBorders>
              <w:left w:val="nil"/>
            </w:tcBorders>
            <w:shd w:val="clear" w:color="auto" w:fill="F2F2F2" w:themeFill="background1" w:themeFillShade="F2"/>
            <w:vAlign w:val="center"/>
          </w:tcPr>
          <w:p w14:paraId="78FE33D1" w14:textId="42C245EC" w:rsidR="00613132" w:rsidRDefault="00000000" w:rsidP="00633AC8">
            <w:pPr>
              <w:rPr>
                <w:lang w:eastAsia="en-CA"/>
              </w:rPr>
            </w:pPr>
            <w:sdt>
              <w:sdtPr>
                <w:rPr>
                  <w:lang w:eastAsia="en-CA"/>
                </w:rPr>
                <w:id w:val="-958255266"/>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4B16D695" w14:textId="05A3B339" w:rsidR="00613132" w:rsidRDefault="00887C9C" w:rsidP="00633AC8">
            <w:pPr>
              <w:rPr>
                <w:lang w:eastAsia="en-CA"/>
              </w:rPr>
            </w:pPr>
            <w:r>
              <w:rPr>
                <w:lang w:eastAsia="en-CA"/>
              </w:rPr>
              <w:t>No Wires</w:t>
            </w:r>
          </w:p>
        </w:tc>
      </w:tr>
      <w:tr w:rsidR="00613132" w14:paraId="764A7E76" w14:textId="77777777" w:rsidTr="008F2A4D">
        <w:tc>
          <w:tcPr>
            <w:tcW w:w="1798" w:type="dxa"/>
            <w:shd w:val="clear" w:color="auto" w:fill="F2F2F2" w:themeFill="background1" w:themeFillShade="F2"/>
          </w:tcPr>
          <w:p w14:paraId="4142794D" w14:textId="2F087600" w:rsidR="00613132" w:rsidRDefault="00613132" w:rsidP="00633AC8">
            <w:pPr>
              <w:rPr>
                <w:lang w:eastAsia="en-CA"/>
              </w:rPr>
            </w:pPr>
            <w:r>
              <w:rPr>
                <w:lang w:eastAsia="en-CA"/>
              </w:rPr>
              <w:t>CRU 208 CR1</w:t>
            </w:r>
          </w:p>
        </w:tc>
        <w:tc>
          <w:tcPr>
            <w:tcW w:w="1798" w:type="dxa"/>
            <w:shd w:val="clear" w:color="auto" w:fill="F2F2F2" w:themeFill="background1" w:themeFillShade="F2"/>
            <w:vAlign w:val="center"/>
          </w:tcPr>
          <w:p w14:paraId="2E344C26" w14:textId="77777777" w:rsidR="00613132" w:rsidRDefault="00613132" w:rsidP="00633AC8">
            <w:pPr>
              <w:rPr>
                <w:lang w:eastAsia="en-CA"/>
              </w:rPr>
            </w:pPr>
          </w:p>
        </w:tc>
        <w:tc>
          <w:tcPr>
            <w:tcW w:w="1798" w:type="dxa"/>
            <w:shd w:val="clear" w:color="auto" w:fill="F2F2F2" w:themeFill="background1" w:themeFillShade="F2"/>
          </w:tcPr>
          <w:p w14:paraId="275A2B18" w14:textId="77777777" w:rsidR="00613132" w:rsidRDefault="00613132" w:rsidP="00633AC8">
            <w:pPr>
              <w:rPr>
                <w:lang w:eastAsia="en-CA"/>
              </w:rPr>
            </w:pPr>
          </w:p>
        </w:tc>
        <w:tc>
          <w:tcPr>
            <w:tcW w:w="899" w:type="dxa"/>
            <w:tcBorders>
              <w:right w:val="nil"/>
            </w:tcBorders>
            <w:vAlign w:val="center"/>
          </w:tcPr>
          <w:p w14:paraId="4933F0AA" w14:textId="7D007A87" w:rsidR="00613132" w:rsidRDefault="00613132" w:rsidP="00633AC8">
            <w:r>
              <w:t>Yes</w:t>
            </w:r>
          </w:p>
        </w:tc>
        <w:tc>
          <w:tcPr>
            <w:tcW w:w="899" w:type="dxa"/>
            <w:tcBorders>
              <w:left w:val="nil"/>
            </w:tcBorders>
            <w:shd w:val="clear" w:color="auto" w:fill="F2F2F2" w:themeFill="background1" w:themeFillShade="F2"/>
            <w:vAlign w:val="center"/>
          </w:tcPr>
          <w:p w14:paraId="68A48565" w14:textId="79F38B8D" w:rsidR="00613132" w:rsidRDefault="00000000" w:rsidP="00633AC8">
            <w:pPr>
              <w:rPr>
                <w:lang w:eastAsia="en-CA"/>
              </w:rPr>
            </w:pPr>
            <w:sdt>
              <w:sdtPr>
                <w:rPr>
                  <w:lang w:eastAsia="en-CA"/>
                </w:rPr>
                <w:id w:val="-991637465"/>
                <w14:checkbox>
                  <w14:checked w14:val="0"/>
                  <w14:checkedState w14:val="0050" w14:font="Wingdings 2"/>
                  <w14:uncheckedState w14:val="0020" w14:font="Wingdings 2"/>
                </w14:checkbox>
              </w:sdtPr>
              <w:sdtContent>
                <w:r w:rsidR="00613132">
                  <w:rPr>
                    <w:lang w:eastAsia="en-CA"/>
                  </w:rPr>
                  <w:sym w:font="Wingdings 2" w:char="F020"/>
                </w:r>
              </w:sdtContent>
            </w:sdt>
          </w:p>
        </w:tc>
        <w:tc>
          <w:tcPr>
            <w:tcW w:w="899" w:type="dxa"/>
            <w:tcBorders>
              <w:right w:val="nil"/>
            </w:tcBorders>
            <w:vAlign w:val="center"/>
          </w:tcPr>
          <w:p w14:paraId="0A9E5327" w14:textId="1624F2BF" w:rsidR="00613132" w:rsidRDefault="00613132" w:rsidP="00633AC8">
            <w:r>
              <w:t>No</w:t>
            </w:r>
          </w:p>
        </w:tc>
        <w:tc>
          <w:tcPr>
            <w:tcW w:w="900" w:type="dxa"/>
            <w:tcBorders>
              <w:left w:val="nil"/>
            </w:tcBorders>
            <w:shd w:val="clear" w:color="auto" w:fill="F2F2F2" w:themeFill="background1" w:themeFillShade="F2"/>
            <w:vAlign w:val="center"/>
          </w:tcPr>
          <w:p w14:paraId="76E8C260" w14:textId="5A8DF5A4" w:rsidR="00613132" w:rsidRDefault="00000000" w:rsidP="00633AC8">
            <w:pPr>
              <w:rPr>
                <w:lang w:eastAsia="en-CA"/>
              </w:rPr>
            </w:pPr>
            <w:sdt>
              <w:sdtPr>
                <w:rPr>
                  <w:lang w:eastAsia="en-CA"/>
                </w:rPr>
                <w:id w:val="1677914373"/>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5A75DA74" w14:textId="0A5951ED" w:rsidR="00613132" w:rsidRDefault="00887C9C" w:rsidP="00633AC8">
            <w:pPr>
              <w:rPr>
                <w:lang w:eastAsia="en-CA"/>
              </w:rPr>
            </w:pPr>
            <w:r>
              <w:rPr>
                <w:lang w:eastAsia="en-CA"/>
              </w:rPr>
              <w:t>Possible RTU</w:t>
            </w:r>
          </w:p>
        </w:tc>
      </w:tr>
      <w:tr w:rsidR="00613132" w14:paraId="43643903" w14:textId="77777777" w:rsidTr="008F2A4D">
        <w:tc>
          <w:tcPr>
            <w:tcW w:w="1798" w:type="dxa"/>
            <w:shd w:val="clear" w:color="auto" w:fill="F2F2F2" w:themeFill="background1" w:themeFillShade="F2"/>
          </w:tcPr>
          <w:p w14:paraId="395D11DC" w14:textId="72A3B656" w:rsidR="00613132" w:rsidRDefault="00613132" w:rsidP="00633AC8">
            <w:pPr>
              <w:rPr>
                <w:lang w:eastAsia="en-CA"/>
              </w:rPr>
            </w:pPr>
            <w:r>
              <w:rPr>
                <w:lang w:eastAsia="en-CA"/>
              </w:rPr>
              <w:t>CRU 208 CR2</w:t>
            </w:r>
          </w:p>
        </w:tc>
        <w:tc>
          <w:tcPr>
            <w:tcW w:w="1798" w:type="dxa"/>
            <w:shd w:val="clear" w:color="auto" w:fill="F2F2F2" w:themeFill="background1" w:themeFillShade="F2"/>
            <w:vAlign w:val="center"/>
          </w:tcPr>
          <w:p w14:paraId="4282EAAE" w14:textId="77777777" w:rsidR="00613132" w:rsidRDefault="00613132" w:rsidP="00633AC8">
            <w:pPr>
              <w:rPr>
                <w:lang w:eastAsia="en-CA"/>
              </w:rPr>
            </w:pPr>
          </w:p>
        </w:tc>
        <w:tc>
          <w:tcPr>
            <w:tcW w:w="1798" w:type="dxa"/>
            <w:shd w:val="clear" w:color="auto" w:fill="F2F2F2" w:themeFill="background1" w:themeFillShade="F2"/>
          </w:tcPr>
          <w:p w14:paraId="3371F32C" w14:textId="77777777" w:rsidR="00613132" w:rsidRDefault="00613132" w:rsidP="00633AC8">
            <w:pPr>
              <w:rPr>
                <w:lang w:eastAsia="en-CA"/>
              </w:rPr>
            </w:pPr>
          </w:p>
        </w:tc>
        <w:tc>
          <w:tcPr>
            <w:tcW w:w="899" w:type="dxa"/>
            <w:tcBorders>
              <w:right w:val="nil"/>
            </w:tcBorders>
            <w:vAlign w:val="center"/>
          </w:tcPr>
          <w:p w14:paraId="358AB048" w14:textId="22C06049" w:rsidR="00613132" w:rsidRDefault="00613132" w:rsidP="00633AC8">
            <w:r>
              <w:t>Yes</w:t>
            </w:r>
          </w:p>
        </w:tc>
        <w:tc>
          <w:tcPr>
            <w:tcW w:w="899" w:type="dxa"/>
            <w:tcBorders>
              <w:left w:val="nil"/>
            </w:tcBorders>
            <w:shd w:val="clear" w:color="auto" w:fill="F2F2F2" w:themeFill="background1" w:themeFillShade="F2"/>
            <w:vAlign w:val="center"/>
          </w:tcPr>
          <w:p w14:paraId="24999712" w14:textId="1EF45BBC" w:rsidR="00613132" w:rsidRDefault="00000000" w:rsidP="00633AC8">
            <w:pPr>
              <w:rPr>
                <w:lang w:eastAsia="en-CA"/>
              </w:rPr>
            </w:pPr>
            <w:sdt>
              <w:sdtPr>
                <w:rPr>
                  <w:lang w:eastAsia="en-CA"/>
                </w:rPr>
                <w:id w:val="-869219945"/>
                <w14:checkbox>
                  <w14:checked w14:val="1"/>
                  <w14:checkedState w14:val="0050" w14:font="Wingdings 2"/>
                  <w14:uncheckedState w14:val="0020" w14:font="Wingdings 2"/>
                </w14:checkbox>
              </w:sdtPr>
              <w:sdtContent>
                <w:r w:rsidR="00887C9C">
                  <w:rPr>
                    <w:lang w:eastAsia="en-CA"/>
                  </w:rPr>
                  <w:sym w:font="Wingdings 2" w:char="F050"/>
                </w:r>
              </w:sdtContent>
            </w:sdt>
          </w:p>
        </w:tc>
        <w:tc>
          <w:tcPr>
            <w:tcW w:w="899" w:type="dxa"/>
            <w:tcBorders>
              <w:right w:val="nil"/>
            </w:tcBorders>
            <w:vAlign w:val="center"/>
          </w:tcPr>
          <w:p w14:paraId="33454A02" w14:textId="07AB8E99" w:rsidR="00613132" w:rsidRDefault="00613132" w:rsidP="00633AC8">
            <w:r>
              <w:t>No</w:t>
            </w:r>
          </w:p>
        </w:tc>
        <w:tc>
          <w:tcPr>
            <w:tcW w:w="900" w:type="dxa"/>
            <w:tcBorders>
              <w:left w:val="nil"/>
            </w:tcBorders>
            <w:shd w:val="clear" w:color="auto" w:fill="F2F2F2" w:themeFill="background1" w:themeFillShade="F2"/>
            <w:vAlign w:val="center"/>
          </w:tcPr>
          <w:p w14:paraId="0434F89C" w14:textId="256FA4DC" w:rsidR="00613132" w:rsidRDefault="00000000" w:rsidP="00633AC8">
            <w:pPr>
              <w:rPr>
                <w:lang w:eastAsia="en-CA"/>
              </w:rPr>
            </w:pPr>
            <w:sdt>
              <w:sdtPr>
                <w:rPr>
                  <w:lang w:eastAsia="en-CA"/>
                </w:rPr>
                <w:id w:val="640317369"/>
                <w14:checkbox>
                  <w14:checked w14:val="0"/>
                  <w14:checkedState w14:val="0050" w14:font="Wingdings 2"/>
                  <w14:uncheckedState w14:val="0020" w14:font="Wingdings 2"/>
                </w14:checkbox>
              </w:sdtPr>
              <w:sdtContent>
                <w:r w:rsidR="00887C9C">
                  <w:rPr>
                    <w:lang w:eastAsia="en-CA"/>
                  </w:rPr>
                  <w:sym w:font="Wingdings 2" w:char="F020"/>
                </w:r>
              </w:sdtContent>
            </w:sdt>
          </w:p>
        </w:tc>
        <w:tc>
          <w:tcPr>
            <w:tcW w:w="1799" w:type="dxa"/>
            <w:shd w:val="clear" w:color="auto" w:fill="F2F2F2" w:themeFill="background1" w:themeFillShade="F2"/>
          </w:tcPr>
          <w:p w14:paraId="7F322FE4" w14:textId="436576F7" w:rsidR="00613132" w:rsidRDefault="00887C9C" w:rsidP="00633AC8">
            <w:pPr>
              <w:rPr>
                <w:lang w:eastAsia="en-CA"/>
              </w:rPr>
            </w:pPr>
            <w:r>
              <w:rPr>
                <w:lang w:eastAsia="en-CA"/>
              </w:rPr>
              <w:t>Shuts down audio</w:t>
            </w:r>
          </w:p>
        </w:tc>
      </w:tr>
      <w:tr w:rsidR="00613132" w14:paraId="79FDCF4A" w14:textId="77777777" w:rsidTr="008F2A4D">
        <w:tc>
          <w:tcPr>
            <w:tcW w:w="1798" w:type="dxa"/>
            <w:shd w:val="clear" w:color="auto" w:fill="F2F2F2" w:themeFill="background1" w:themeFillShade="F2"/>
          </w:tcPr>
          <w:p w14:paraId="08E77976" w14:textId="1593D984" w:rsidR="00613132" w:rsidRDefault="00613132" w:rsidP="00633AC8">
            <w:pPr>
              <w:rPr>
                <w:lang w:eastAsia="en-CA"/>
              </w:rPr>
            </w:pPr>
            <w:r>
              <w:rPr>
                <w:lang w:eastAsia="en-CA"/>
              </w:rPr>
              <w:lastRenderedPageBreak/>
              <w:t>CRU 208 CR3</w:t>
            </w:r>
          </w:p>
        </w:tc>
        <w:tc>
          <w:tcPr>
            <w:tcW w:w="1798" w:type="dxa"/>
            <w:shd w:val="clear" w:color="auto" w:fill="F2F2F2" w:themeFill="background1" w:themeFillShade="F2"/>
            <w:vAlign w:val="center"/>
          </w:tcPr>
          <w:p w14:paraId="332B62A9" w14:textId="77777777" w:rsidR="00613132" w:rsidRDefault="00613132" w:rsidP="00633AC8">
            <w:pPr>
              <w:rPr>
                <w:lang w:eastAsia="en-CA"/>
              </w:rPr>
            </w:pPr>
          </w:p>
        </w:tc>
        <w:tc>
          <w:tcPr>
            <w:tcW w:w="1798" w:type="dxa"/>
            <w:shd w:val="clear" w:color="auto" w:fill="F2F2F2" w:themeFill="background1" w:themeFillShade="F2"/>
          </w:tcPr>
          <w:p w14:paraId="2274A91D" w14:textId="77777777" w:rsidR="00613132" w:rsidRDefault="00613132" w:rsidP="00633AC8">
            <w:pPr>
              <w:rPr>
                <w:lang w:eastAsia="en-CA"/>
              </w:rPr>
            </w:pPr>
          </w:p>
        </w:tc>
        <w:tc>
          <w:tcPr>
            <w:tcW w:w="899" w:type="dxa"/>
            <w:tcBorders>
              <w:right w:val="nil"/>
            </w:tcBorders>
            <w:vAlign w:val="center"/>
          </w:tcPr>
          <w:p w14:paraId="70888E74" w14:textId="3124BFD2" w:rsidR="00613132" w:rsidRDefault="00613132" w:rsidP="00633AC8">
            <w:r>
              <w:t>Yes</w:t>
            </w:r>
          </w:p>
        </w:tc>
        <w:tc>
          <w:tcPr>
            <w:tcW w:w="899" w:type="dxa"/>
            <w:tcBorders>
              <w:left w:val="nil"/>
            </w:tcBorders>
            <w:shd w:val="clear" w:color="auto" w:fill="F2F2F2" w:themeFill="background1" w:themeFillShade="F2"/>
            <w:vAlign w:val="center"/>
          </w:tcPr>
          <w:p w14:paraId="41CDFEF0" w14:textId="73154C94" w:rsidR="00613132" w:rsidRDefault="00000000" w:rsidP="00633AC8">
            <w:pPr>
              <w:rPr>
                <w:lang w:eastAsia="en-CA"/>
              </w:rPr>
            </w:pPr>
            <w:sdt>
              <w:sdtPr>
                <w:rPr>
                  <w:lang w:eastAsia="en-CA"/>
                </w:rPr>
                <w:id w:val="1296336225"/>
                <w14:checkbox>
                  <w14:checked w14:val="0"/>
                  <w14:checkedState w14:val="0050" w14:font="Wingdings 2"/>
                  <w14:uncheckedState w14:val="0020" w14:font="Wingdings 2"/>
                </w14:checkbox>
              </w:sdtPr>
              <w:sdtContent>
                <w:r w:rsidR="00887C9C">
                  <w:rPr>
                    <w:lang w:eastAsia="en-CA"/>
                  </w:rPr>
                  <w:sym w:font="Wingdings 2" w:char="F020"/>
                </w:r>
              </w:sdtContent>
            </w:sdt>
          </w:p>
        </w:tc>
        <w:tc>
          <w:tcPr>
            <w:tcW w:w="899" w:type="dxa"/>
            <w:tcBorders>
              <w:right w:val="nil"/>
            </w:tcBorders>
            <w:vAlign w:val="center"/>
          </w:tcPr>
          <w:p w14:paraId="16BA0E56" w14:textId="039778E8" w:rsidR="00613132" w:rsidRDefault="00613132" w:rsidP="00633AC8">
            <w:r>
              <w:t>No</w:t>
            </w:r>
          </w:p>
        </w:tc>
        <w:tc>
          <w:tcPr>
            <w:tcW w:w="900" w:type="dxa"/>
            <w:tcBorders>
              <w:left w:val="nil"/>
            </w:tcBorders>
            <w:shd w:val="clear" w:color="auto" w:fill="F2F2F2" w:themeFill="background1" w:themeFillShade="F2"/>
            <w:vAlign w:val="center"/>
          </w:tcPr>
          <w:p w14:paraId="7AC4C837" w14:textId="6D0F48C5" w:rsidR="00613132" w:rsidRDefault="00000000" w:rsidP="00633AC8">
            <w:pPr>
              <w:rPr>
                <w:lang w:eastAsia="en-CA"/>
              </w:rPr>
            </w:pPr>
            <w:sdt>
              <w:sdtPr>
                <w:rPr>
                  <w:lang w:eastAsia="en-CA"/>
                </w:rPr>
                <w:id w:val="1860696576"/>
                <w14:checkbox>
                  <w14:checked w14:val="1"/>
                  <w14:checkedState w14:val="0050" w14:font="Wingdings 2"/>
                  <w14:uncheckedState w14:val="0020" w14:font="Wingdings 2"/>
                </w14:checkbox>
              </w:sdtPr>
              <w:sdtContent>
                <w:r w:rsidR="00887C9C">
                  <w:rPr>
                    <w:lang w:eastAsia="en-CA"/>
                  </w:rPr>
                  <w:sym w:font="Wingdings 2" w:char="F050"/>
                </w:r>
              </w:sdtContent>
            </w:sdt>
          </w:p>
        </w:tc>
        <w:tc>
          <w:tcPr>
            <w:tcW w:w="1799" w:type="dxa"/>
            <w:shd w:val="clear" w:color="auto" w:fill="F2F2F2" w:themeFill="background1" w:themeFillShade="F2"/>
          </w:tcPr>
          <w:p w14:paraId="6A41D10D" w14:textId="724E4F4F" w:rsidR="00613132" w:rsidRDefault="00887C9C" w:rsidP="00633AC8">
            <w:pPr>
              <w:rPr>
                <w:lang w:eastAsia="en-CA"/>
              </w:rPr>
            </w:pPr>
            <w:r>
              <w:rPr>
                <w:lang w:eastAsia="en-CA"/>
              </w:rPr>
              <w:t>Possible RTU</w:t>
            </w:r>
          </w:p>
        </w:tc>
      </w:tr>
      <w:tr w:rsidR="00613132" w14:paraId="20B3AA84" w14:textId="77777777" w:rsidTr="008F2A4D">
        <w:tc>
          <w:tcPr>
            <w:tcW w:w="1798" w:type="dxa"/>
            <w:shd w:val="clear" w:color="auto" w:fill="F2F2F2" w:themeFill="background1" w:themeFillShade="F2"/>
          </w:tcPr>
          <w:p w14:paraId="0625C6F8" w14:textId="76025A04" w:rsidR="00613132" w:rsidRDefault="00613132" w:rsidP="00633AC8">
            <w:pPr>
              <w:rPr>
                <w:lang w:eastAsia="en-CA"/>
              </w:rPr>
            </w:pPr>
            <w:r>
              <w:rPr>
                <w:lang w:eastAsia="en-CA"/>
              </w:rPr>
              <w:t>CRU 302 CR1</w:t>
            </w:r>
          </w:p>
        </w:tc>
        <w:tc>
          <w:tcPr>
            <w:tcW w:w="1798" w:type="dxa"/>
            <w:shd w:val="clear" w:color="auto" w:fill="F2F2F2" w:themeFill="background1" w:themeFillShade="F2"/>
            <w:vAlign w:val="center"/>
          </w:tcPr>
          <w:p w14:paraId="724EBBC2" w14:textId="77777777" w:rsidR="00613132" w:rsidRDefault="00613132" w:rsidP="00633AC8">
            <w:pPr>
              <w:rPr>
                <w:lang w:eastAsia="en-CA"/>
              </w:rPr>
            </w:pPr>
          </w:p>
        </w:tc>
        <w:tc>
          <w:tcPr>
            <w:tcW w:w="1798" w:type="dxa"/>
            <w:shd w:val="clear" w:color="auto" w:fill="F2F2F2" w:themeFill="background1" w:themeFillShade="F2"/>
          </w:tcPr>
          <w:p w14:paraId="5185ECFF" w14:textId="77777777" w:rsidR="00613132" w:rsidRDefault="00613132" w:rsidP="00633AC8">
            <w:pPr>
              <w:rPr>
                <w:lang w:eastAsia="en-CA"/>
              </w:rPr>
            </w:pPr>
          </w:p>
        </w:tc>
        <w:tc>
          <w:tcPr>
            <w:tcW w:w="899" w:type="dxa"/>
            <w:tcBorders>
              <w:right w:val="nil"/>
            </w:tcBorders>
            <w:vAlign w:val="center"/>
          </w:tcPr>
          <w:p w14:paraId="19E1E5A7" w14:textId="7A082B51" w:rsidR="00613132" w:rsidRDefault="00613132" w:rsidP="00633AC8">
            <w:r>
              <w:t>Yes</w:t>
            </w:r>
          </w:p>
        </w:tc>
        <w:tc>
          <w:tcPr>
            <w:tcW w:w="899" w:type="dxa"/>
            <w:tcBorders>
              <w:left w:val="nil"/>
            </w:tcBorders>
            <w:shd w:val="clear" w:color="auto" w:fill="F2F2F2" w:themeFill="background1" w:themeFillShade="F2"/>
            <w:vAlign w:val="center"/>
          </w:tcPr>
          <w:p w14:paraId="0A340A8B" w14:textId="3CE0C878" w:rsidR="00613132" w:rsidRDefault="00000000" w:rsidP="00633AC8">
            <w:pPr>
              <w:rPr>
                <w:lang w:eastAsia="en-CA"/>
              </w:rPr>
            </w:pPr>
            <w:sdt>
              <w:sdtPr>
                <w:rPr>
                  <w:lang w:eastAsia="en-CA"/>
                </w:rPr>
                <w:id w:val="-1258831817"/>
                <w14:checkbox>
                  <w14:checked w14:val="1"/>
                  <w14:checkedState w14:val="0050" w14:font="Wingdings 2"/>
                  <w14:uncheckedState w14:val="0020" w14:font="Wingdings 2"/>
                </w14:checkbox>
              </w:sdtPr>
              <w:sdtContent>
                <w:r w:rsidR="00887C9C">
                  <w:rPr>
                    <w:lang w:eastAsia="en-CA"/>
                  </w:rPr>
                  <w:sym w:font="Wingdings 2" w:char="F050"/>
                </w:r>
              </w:sdtContent>
            </w:sdt>
          </w:p>
        </w:tc>
        <w:tc>
          <w:tcPr>
            <w:tcW w:w="899" w:type="dxa"/>
            <w:tcBorders>
              <w:right w:val="nil"/>
            </w:tcBorders>
            <w:vAlign w:val="center"/>
          </w:tcPr>
          <w:p w14:paraId="098525EE" w14:textId="5E562065" w:rsidR="00613132" w:rsidRDefault="00613132" w:rsidP="00633AC8">
            <w:r>
              <w:t>No</w:t>
            </w:r>
          </w:p>
        </w:tc>
        <w:tc>
          <w:tcPr>
            <w:tcW w:w="900" w:type="dxa"/>
            <w:tcBorders>
              <w:left w:val="nil"/>
            </w:tcBorders>
            <w:shd w:val="clear" w:color="auto" w:fill="F2F2F2" w:themeFill="background1" w:themeFillShade="F2"/>
            <w:vAlign w:val="center"/>
          </w:tcPr>
          <w:p w14:paraId="540CCE1D" w14:textId="690F6112" w:rsidR="00613132" w:rsidRDefault="00000000" w:rsidP="00633AC8">
            <w:pPr>
              <w:rPr>
                <w:lang w:eastAsia="en-CA"/>
              </w:rPr>
            </w:pPr>
            <w:sdt>
              <w:sdtPr>
                <w:rPr>
                  <w:lang w:eastAsia="en-CA"/>
                </w:rPr>
                <w:id w:val="130525606"/>
                <w14:checkbox>
                  <w14:checked w14:val="0"/>
                  <w14:checkedState w14:val="0050" w14:font="Wingdings 2"/>
                  <w14:uncheckedState w14:val="0020" w14:font="Wingdings 2"/>
                </w14:checkbox>
              </w:sdtPr>
              <w:sdtContent>
                <w:r w:rsidR="00887C9C">
                  <w:rPr>
                    <w:lang w:eastAsia="en-CA"/>
                  </w:rPr>
                  <w:sym w:font="Wingdings 2" w:char="F020"/>
                </w:r>
              </w:sdtContent>
            </w:sdt>
          </w:p>
        </w:tc>
        <w:tc>
          <w:tcPr>
            <w:tcW w:w="1799" w:type="dxa"/>
            <w:shd w:val="clear" w:color="auto" w:fill="F2F2F2" w:themeFill="background1" w:themeFillShade="F2"/>
          </w:tcPr>
          <w:p w14:paraId="0A4C0049" w14:textId="249CEB19" w:rsidR="00613132" w:rsidRDefault="00887C9C" w:rsidP="00633AC8">
            <w:pPr>
              <w:rPr>
                <w:lang w:eastAsia="en-CA"/>
              </w:rPr>
            </w:pPr>
            <w:r>
              <w:rPr>
                <w:lang w:eastAsia="en-CA"/>
              </w:rPr>
              <w:t>Shuts down audio</w:t>
            </w:r>
          </w:p>
        </w:tc>
      </w:tr>
      <w:tr w:rsidR="00613132" w14:paraId="531B4C30" w14:textId="77777777" w:rsidTr="008F2A4D">
        <w:tc>
          <w:tcPr>
            <w:tcW w:w="1798" w:type="dxa"/>
            <w:shd w:val="clear" w:color="auto" w:fill="F2F2F2" w:themeFill="background1" w:themeFillShade="F2"/>
          </w:tcPr>
          <w:p w14:paraId="5ACA6573" w14:textId="5344467C" w:rsidR="00613132" w:rsidRDefault="00613132" w:rsidP="00633AC8">
            <w:pPr>
              <w:rPr>
                <w:lang w:eastAsia="en-CA"/>
              </w:rPr>
            </w:pPr>
            <w:r>
              <w:rPr>
                <w:lang w:eastAsia="en-CA"/>
              </w:rPr>
              <w:t>CRU 302 CR2</w:t>
            </w:r>
          </w:p>
        </w:tc>
        <w:tc>
          <w:tcPr>
            <w:tcW w:w="1798" w:type="dxa"/>
            <w:shd w:val="clear" w:color="auto" w:fill="F2F2F2" w:themeFill="background1" w:themeFillShade="F2"/>
            <w:vAlign w:val="center"/>
          </w:tcPr>
          <w:p w14:paraId="21A2D814" w14:textId="77777777" w:rsidR="00613132" w:rsidRDefault="00613132" w:rsidP="00633AC8">
            <w:pPr>
              <w:rPr>
                <w:lang w:eastAsia="en-CA"/>
              </w:rPr>
            </w:pPr>
          </w:p>
        </w:tc>
        <w:tc>
          <w:tcPr>
            <w:tcW w:w="1798" w:type="dxa"/>
            <w:shd w:val="clear" w:color="auto" w:fill="F2F2F2" w:themeFill="background1" w:themeFillShade="F2"/>
          </w:tcPr>
          <w:p w14:paraId="7F482EEF" w14:textId="77777777" w:rsidR="00613132" w:rsidRDefault="00613132" w:rsidP="00633AC8">
            <w:pPr>
              <w:rPr>
                <w:lang w:eastAsia="en-CA"/>
              </w:rPr>
            </w:pPr>
          </w:p>
        </w:tc>
        <w:tc>
          <w:tcPr>
            <w:tcW w:w="899" w:type="dxa"/>
            <w:tcBorders>
              <w:right w:val="nil"/>
            </w:tcBorders>
            <w:vAlign w:val="center"/>
          </w:tcPr>
          <w:p w14:paraId="0F3D8575" w14:textId="57A989D8" w:rsidR="00613132" w:rsidRDefault="00613132" w:rsidP="00633AC8">
            <w:r>
              <w:t>Yes</w:t>
            </w:r>
          </w:p>
        </w:tc>
        <w:tc>
          <w:tcPr>
            <w:tcW w:w="899" w:type="dxa"/>
            <w:tcBorders>
              <w:left w:val="nil"/>
            </w:tcBorders>
            <w:shd w:val="clear" w:color="auto" w:fill="F2F2F2" w:themeFill="background1" w:themeFillShade="F2"/>
            <w:vAlign w:val="center"/>
          </w:tcPr>
          <w:p w14:paraId="46358C15" w14:textId="00814399" w:rsidR="00613132" w:rsidRDefault="00000000" w:rsidP="00633AC8">
            <w:pPr>
              <w:rPr>
                <w:lang w:eastAsia="en-CA"/>
              </w:rPr>
            </w:pPr>
            <w:sdt>
              <w:sdtPr>
                <w:rPr>
                  <w:lang w:eastAsia="en-CA"/>
                </w:rPr>
                <w:id w:val="-94870653"/>
                <w14:checkbox>
                  <w14:checked w14:val="0"/>
                  <w14:checkedState w14:val="0050" w14:font="Wingdings 2"/>
                  <w14:uncheckedState w14:val="0020" w14:font="Wingdings 2"/>
                </w14:checkbox>
              </w:sdtPr>
              <w:sdtContent>
                <w:r w:rsidR="00887C9C">
                  <w:rPr>
                    <w:lang w:eastAsia="en-CA"/>
                  </w:rPr>
                  <w:sym w:font="Wingdings 2" w:char="F020"/>
                </w:r>
              </w:sdtContent>
            </w:sdt>
          </w:p>
        </w:tc>
        <w:tc>
          <w:tcPr>
            <w:tcW w:w="899" w:type="dxa"/>
            <w:tcBorders>
              <w:right w:val="nil"/>
            </w:tcBorders>
            <w:vAlign w:val="center"/>
          </w:tcPr>
          <w:p w14:paraId="0F4BCC69" w14:textId="197169A0" w:rsidR="00613132" w:rsidRDefault="00613132" w:rsidP="00633AC8">
            <w:r>
              <w:t>No</w:t>
            </w:r>
          </w:p>
        </w:tc>
        <w:tc>
          <w:tcPr>
            <w:tcW w:w="900" w:type="dxa"/>
            <w:tcBorders>
              <w:left w:val="nil"/>
            </w:tcBorders>
            <w:shd w:val="clear" w:color="auto" w:fill="F2F2F2" w:themeFill="background1" w:themeFillShade="F2"/>
            <w:vAlign w:val="center"/>
          </w:tcPr>
          <w:p w14:paraId="69ED9642" w14:textId="15FDC7B4" w:rsidR="00613132" w:rsidRDefault="00000000" w:rsidP="00633AC8">
            <w:pPr>
              <w:rPr>
                <w:lang w:eastAsia="en-CA"/>
              </w:rPr>
            </w:pPr>
            <w:sdt>
              <w:sdtPr>
                <w:rPr>
                  <w:lang w:eastAsia="en-CA"/>
                </w:rPr>
                <w:id w:val="237828501"/>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5AAA5211" w14:textId="7156240C" w:rsidR="00613132" w:rsidRDefault="00887C9C" w:rsidP="00633AC8">
            <w:pPr>
              <w:rPr>
                <w:lang w:eastAsia="en-CA"/>
              </w:rPr>
            </w:pPr>
            <w:r>
              <w:rPr>
                <w:lang w:eastAsia="en-CA"/>
              </w:rPr>
              <w:t>No Wires</w:t>
            </w:r>
          </w:p>
        </w:tc>
      </w:tr>
      <w:tr w:rsidR="00613132" w14:paraId="17689077" w14:textId="77777777" w:rsidTr="008F2A4D">
        <w:tc>
          <w:tcPr>
            <w:tcW w:w="1798" w:type="dxa"/>
            <w:shd w:val="clear" w:color="auto" w:fill="F2F2F2" w:themeFill="background1" w:themeFillShade="F2"/>
          </w:tcPr>
          <w:p w14:paraId="19829075" w14:textId="7D50E6C6" w:rsidR="00613132" w:rsidRDefault="00613132" w:rsidP="00633AC8">
            <w:pPr>
              <w:rPr>
                <w:lang w:eastAsia="en-CA"/>
              </w:rPr>
            </w:pPr>
            <w:r>
              <w:rPr>
                <w:lang w:eastAsia="en-CA"/>
              </w:rPr>
              <w:t>SPRK RM2 CR1</w:t>
            </w:r>
          </w:p>
        </w:tc>
        <w:tc>
          <w:tcPr>
            <w:tcW w:w="1798" w:type="dxa"/>
            <w:shd w:val="clear" w:color="auto" w:fill="F2F2F2" w:themeFill="background1" w:themeFillShade="F2"/>
            <w:vAlign w:val="center"/>
          </w:tcPr>
          <w:p w14:paraId="40EC9B1E" w14:textId="77777777" w:rsidR="00613132" w:rsidRDefault="00613132" w:rsidP="00633AC8">
            <w:pPr>
              <w:rPr>
                <w:lang w:eastAsia="en-CA"/>
              </w:rPr>
            </w:pPr>
          </w:p>
        </w:tc>
        <w:tc>
          <w:tcPr>
            <w:tcW w:w="1798" w:type="dxa"/>
            <w:shd w:val="clear" w:color="auto" w:fill="F2F2F2" w:themeFill="background1" w:themeFillShade="F2"/>
          </w:tcPr>
          <w:p w14:paraId="500793BB" w14:textId="77777777" w:rsidR="00613132" w:rsidRDefault="00613132" w:rsidP="00633AC8">
            <w:pPr>
              <w:rPr>
                <w:lang w:eastAsia="en-CA"/>
              </w:rPr>
            </w:pPr>
          </w:p>
        </w:tc>
        <w:tc>
          <w:tcPr>
            <w:tcW w:w="899" w:type="dxa"/>
            <w:tcBorders>
              <w:right w:val="nil"/>
            </w:tcBorders>
            <w:vAlign w:val="center"/>
          </w:tcPr>
          <w:p w14:paraId="4DBB51DD" w14:textId="6BF31450" w:rsidR="00613132" w:rsidRDefault="00613132" w:rsidP="00633AC8">
            <w:r>
              <w:t>Yes</w:t>
            </w:r>
          </w:p>
        </w:tc>
        <w:tc>
          <w:tcPr>
            <w:tcW w:w="899" w:type="dxa"/>
            <w:tcBorders>
              <w:left w:val="nil"/>
            </w:tcBorders>
            <w:shd w:val="clear" w:color="auto" w:fill="F2F2F2" w:themeFill="background1" w:themeFillShade="F2"/>
            <w:vAlign w:val="center"/>
          </w:tcPr>
          <w:p w14:paraId="26405877" w14:textId="203CA2E4" w:rsidR="00613132" w:rsidRDefault="00000000" w:rsidP="00633AC8">
            <w:pPr>
              <w:rPr>
                <w:lang w:eastAsia="en-CA"/>
              </w:rPr>
            </w:pPr>
            <w:sdt>
              <w:sdtPr>
                <w:rPr>
                  <w:lang w:eastAsia="en-CA"/>
                </w:rPr>
                <w:id w:val="323946938"/>
                <w14:checkbox>
                  <w14:checked w14:val="0"/>
                  <w14:checkedState w14:val="0050" w14:font="Wingdings 2"/>
                  <w14:uncheckedState w14:val="0020" w14:font="Wingdings 2"/>
                </w14:checkbox>
              </w:sdtPr>
              <w:sdtContent>
                <w:r w:rsidR="00613132">
                  <w:rPr>
                    <w:lang w:eastAsia="en-CA"/>
                  </w:rPr>
                  <w:sym w:font="Wingdings 2" w:char="F020"/>
                </w:r>
              </w:sdtContent>
            </w:sdt>
          </w:p>
        </w:tc>
        <w:tc>
          <w:tcPr>
            <w:tcW w:w="899" w:type="dxa"/>
            <w:tcBorders>
              <w:right w:val="nil"/>
            </w:tcBorders>
            <w:vAlign w:val="center"/>
          </w:tcPr>
          <w:p w14:paraId="0D8E8428" w14:textId="69610A98" w:rsidR="00613132" w:rsidRDefault="00613132" w:rsidP="00633AC8">
            <w:r>
              <w:t>No</w:t>
            </w:r>
          </w:p>
        </w:tc>
        <w:tc>
          <w:tcPr>
            <w:tcW w:w="900" w:type="dxa"/>
            <w:tcBorders>
              <w:left w:val="nil"/>
            </w:tcBorders>
            <w:shd w:val="clear" w:color="auto" w:fill="F2F2F2" w:themeFill="background1" w:themeFillShade="F2"/>
            <w:vAlign w:val="center"/>
          </w:tcPr>
          <w:p w14:paraId="2F70AB7A" w14:textId="29ABB30F" w:rsidR="00613132" w:rsidRDefault="00000000" w:rsidP="00633AC8">
            <w:pPr>
              <w:rPr>
                <w:lang w:eastAsia="en-CA"/>
              </w:rPr>
            </w:pPr>
            <w:sdt>
              <w:sdtPr>
                <w:rPr>
                  <w:lang w:eastAsia="en-CA"/>
                </w:rPr>
                <w:id w:val="-2017071800"/>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106F42F6" w14:textId="4236C369" w:rsidR="00613132" w:rsidRDefault="00887C9C" w:rsidP="00633AC8">
            <w:pPr>
              <w:rPr>
                <w:lang w:eastAsia="en-CA"/>
              </w:rPr>
            </w:pPr>
            <w:r>
              <w:rPr>
                <w:lang w:eastAsia="en-CA"/>
              </w:rPr>
              <w:t xml:space="preserve">Wires </w:t>
            </w:r>
            <w:proofErr w:type="spellStart"/>
            <w:r>
              <w:rPr>
                <w:lang w:eastAsia="en-CA"/>
              </w:rPr>
              <w:t>Unkown</w:t>
            </w:r>
            <w:proofErr w:type="spellEnd"/>
          </w:p>
        </w:tc>
      </w:tr>
      <w:tr w:rsidR="00613132" w14:paraId="0FA6CF4B" w14:textId="77777777" w:rsidTr="008F2A4D">
        <w:tc>
          <w:tcPr>
            <w:tcW w:w="1798" w:type="dxa"/>
            <w:shd w:val="clear" w:color="auto" w:fill="F2F2F2" w:themeFill="background1" w:themeFillShade="F2"/>
          </w:tcPr>
          <w:p w14:paraId="0F6231E6" w14:textId="23B23111" w:rsidR="00613132" w:rsidRDefault="00613132" w:rsidP="00633AC8">
            <w:pPr>
              <w:rPr>
                <w:lang w:eastAsia="en-CA"/>
              </w:rPr>
            </w:pPr>
            <w:r>
              <w:rPr>
                <w:lang w:eastAsia="en-CA"/>
              </w:rPr>
              <w:t>CRU 312 CR1</w:t>
            </w:r>
          </w:p>
        </w:tc>
        <w:tc>
          <w:tcPr>
            <w:tcW w:w="1798" w:type="dxa"/>
            <w:shd w:val="clear" w:color="auto" w:fill="F2F2F2" w:themeFill="background1" w:themeFillShade="F2"/>
            <w:vAlign w:val="center"/>
          </w:tcPr>
          <w:p w14:paraId="4520EB25" w14:textId="77777777" w:rsidR="00613132" w:rsidRDefault="00613132" w:rsidP="00633AC8">
            <w:pPr>
              <w:rPr>
                <w:lang w:eastAsia="en-CA"/>
              </w:rPr>
            </w:pPr>
          </w:p>
        </w:tc>
        <w:tc>
          <w:tcPr>
            <w:tcW w:w="1798" w:type="dxa"/>
            <w:shd w:val="clear" w:color="auto" w:fill="F2F2F2" w:themeFill="background1" w:themeFillShade="F2"/>
          </w:tcPr>
          <w:p w14:paraId="1AE9B2D3" w14:textId="77777777" w:rsidR="00613132" w:rsidRDefault="00613132" w:rsidP="00633AC8">
            <w:pPr>
              <w:rPr>
                <w:lang w:eastAsia="en-CA"/>
              </w:rPr>
            </w:pPr>
          </w:p>
        </w:tc>
        <w:tc>
          <w:tcPr>
            <w:tcW w:w="899" w:type="dxa"/>
            <w:tcBorders>
              <w:right w:val="nil"/>
            </w:tcBorders>
            <w:vAlign w:val="center"/>
          </w:tcPr>
          <w:p w14:paraId="127E0DF7" w14:textId="2011A8FB" w:rsidR="00613132" w:rsidRDefault="00613132" w:rsidP="00633AC8">
            <w:r>
              <w:t>Yes</w:t>
            </w:r>
          </w:p>
        </w:tc>
        <w:tc>
          <w:tcPr>
            <w:tcW w:w="899" w:type="dxa"/>
            <w:tcBorders>
              <w:left w:val="nil"/>
            </w:tcBorders>
            <w:shd w:val="clear" w:color="auto" w:fill="F2F2F2" w:themeFill="background1" w:themeFillShade="F2"/>
            <w:vAlign w:val="center"/>
          </w:tcPr>
          <w:p w14:paraId="08EA70E2" w14:textId="0ECA6C6E" w:rsidR="00613132" w:rsidRDefault="00000000" w:rsidP="00633AC8">
            <w:pPr>
              <w:rPr>
                <w:lang w:eastAsia="en-CA"/>
              </w:rPr>
            </w:pPr>
            <w:sdt>
              <w:sdtPr>
                <w:rPr>
                  <w:lang w:eastAsia="en-CA"/>
                </w:rPr>
                <w:id w:val="2139448423"/>
                <w14:checkbox>
                  <w14:checked w14:val="0"/>
                  <w14:checkedState w14:val="0050" w14:font="Wingdings 2"/>
                  <w14:uncheckedState w14:val="0020" w14:font="Wingdings 2"/>
                </w14:checkbox>
              </w:sdtPr>
              <w:sdtContent>
                <w:r w:rsidR="00887C9C">
                  <w:rPr>
                    <w:lang w:eastAsia="en-CA"/>
                  </w:rPr>
                  <w:sym w:font="Wingdings 2" w:char="F020"/>
                </w:r>
              </w:sdtContent>
            </w:sdt>
          </w:p>
        </w:tc>
        <w:tc>
          <w:tcPr>
            <w:tcW w:w="899" w:type="dxa"/>
            <w:tcBorders>
              <w:right w:val="nil"/>
            </w:tcBorders>
            <w:vAlign w:val="center"/>
          </w:tcPr>
          <w:p w14:paraId="24F951C4" w14:textId="7CD02285" w:rsidR="00613132" w:rsidRDefault="00613132" w:rsidP="00633AC8">
            <w:r>
              <w:t>No</w:t>
            </w:r>
          </w:p>
        </w:tc>
        <w:tc>
          <w:tcPr>
            <w:tcW w:w="900" w:type="dxa"/>
            <w:tcBorders>
              <w:left w:val="nil"/>
            </w:tcBorders>
            <w:shd w:val="clear" w:color="auto" w:fill="F2F2F2" w:themeFill="background1" w:themeFillShade="F2"/>
            <w:vAlign w:val="center"/>
          </w:tcPr>
          <w:p w14:paraId="0BC28082" w14:textId="199C3C32" w:rsidR="00613132" w:rsidRDefault="00000000" w:rsidP="00633AC8">
            <w:pPr>
              <w:rPr>
                <w:lang w:eastAsia="en-CA"/>
              </w:rPr>
            </w:pPr>
            <w:sdt>
              <w:sdtPr>
                <w:rPr>
                  <w:lang w:eastAsia="en-CA"/>
                </w:rPr>
                <w:id w:val="1979803909"/>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3FC8A676" w14:textId="2621452F" w:rsidR="00613132" w:rsidRDefault="00887C9C" w:rsidP="00633AC8">
            <w:pPr>
              <w:rPr>
                <w:lang w:eastAsia="en-CA"/>
              </w:rPr>
            </w:pPr>
            <w:r>
              <w:rPr>
                <w:lang w:eastAsia="en-CA"/>
              </w:rPr>
              <w:t>No Wires</w:t>
            </w:r>
          </w:p>
        </w:tc>
      </w:tr>
      <w:tr w:rsidR="00613132" w14:paraId="373C9EA9" w14:textId="77777777" w:rsidTr="008F2A4D">
        <w:tc>
          <w:tcPr>
            <w:tcW w:w="1798" w:type="dxa"/>
            <w:shd w:val="clear" w:color="auto" w:fill="F2F2F2" w:themeFill="background1" w:themeFillShade="F2"/>
          </w:tcPr>
          <w:p w14:paraId="129A6FF0" w14:textId="06112BD3" w:rsidR="00613132" w:rsidRDefault="00613132" w:rsidP="00633AC8">
            <w:pPr>
              <w:rPr>
                <w:lang w:eastAsia="en-CA"/>
              </w:rPr>
            </w:pPr>
            <w:r>
              <w:rPr>
                <w:lang w:eastAsia="en-CA"/>
              </w:rPr>
              <w:t>CRU 312 CR2</w:t>
            </w:r>
          </w:p>
        </w:tc>
        <w:tc>
          <w:tcPr>
            <w:tcW w:w="1798" w:type="dxa"/>
            <w:shd w:val="clear" w:color="auto" w:fill="F2F2F2" w:themeFill="background1" w:themeFillShade="F2"/>
            <w:vAlign w:val="center"/>
          </w:tcPr>
          <w:p w14:paraId="49C5083A" w14:textId="77777777" w:rsidR="00613132" w:rsidRDefault="00613132" w:rsidP="00633AC8">
            <w:pPr>
              <w:rPr>
                <w:lang w:eastAsia="en-CA"/>
              </w:rPr>
            </w:pPr>
          </w:p>
        </w:tc>
        <w:tc>
          <w:tcPr>
            <w:tcW w:w="1798" w:type="dxa"/>
            <w:shd w:val="clear" w:color="auto" w:fill="F2F2F2" w:themeFill="background1" w:themeFillShade="F2"/>
          </w:tcPr>
          <w:p w14:paraId="26D98232" w14:textId="77777777" w:rsidR="00613132" w:rsidRDefault="00613132" w:rsidP="00633AC8">
            <w:pPr>
              <w:rPr>
                <w:lang w:eastAsia="en-CA"/>
              </w:rPr>
            </w:pPr>
          </w:p>
        </w:tc>
        <w:tc>
          <w:tcPr>
            <w:tcW w:w="899" w:type="dxa"/>
            <w:tcBorders>
              <w:right w:val="nil"/>
            </w:tcBorders>
            <w:vAlign w:val="center"/>
          </w:tcPr>
          <w:p w14:paraId="01648BF0" w14:textId="608C62FF" w:rsidR="00613132" w:rsidRDefault="00613132" w:rsidP="00633AC8">
            <w:r>
              <w:t>yes</w:t>
            </w:r>
          </w:p>
        </w:tc>
        <w:tc>
          <w:tcPr>
            <w:tcW w:w="899" w:type="dxa"/>
            <w:tcBorders>
              <w:left w:val="nil"/>
            </w:tcBorders>
            <w:shd w:val="clear" w:color="auto" w:fill="F2F2F2" w:themeFill="background1" w:themeFillShade="F2"/>
            <w:vAlign w:val="center"/>
          </w:tcPr>
          <w:p w14:paraId="09592C84" w14:textId="6FE8D07D" w:rsidR="00613132" w:rsidRDefault="00000000" w:rsidP="00633AC8">
            <w:pPr>
              <w:rPr>
                <w:lang w:eastAsia="en-CA"/>
              </w:rPr>
            </w:pPr>
            <w:sdt>
              <w:sdtPr>
                <w:rPr>
                  <w:lang w:eastAsia="en-CA"/>
                </w:rPr>
                <w:id w:val="755180957"/>
                <w14:checkbox>
                  <w14:checked w14:val="0"/>
                  <w14:checkedState w14:val="0050" w14:font="Wingdings 2"/>
                  <w14:uncheckedState w14:val="0020" w14:font="Wingdings 2"/>
                </w14:checkbox>
              </w:sdtPr>
              <w:sdtContent>
                <w:r w:rsidR="00887C9C">
                  <w:rPr>
                    <w:lang w:eastAsia="en-CA"/>
                  </w:rPr>
                  <w:sym w:font="Wingdings 2" w:char="F020"/>
                </w:r>
              </w:sdtContent>
            </w:sdt>
          </w:p>
        </w:tc>
        <w:tc>
          <w:tcPr>
            <w:tcW w:w="899" w:type="dxa"/>
            <w:tcBorders>
              <w:right w:val="nil"/>
            </w:tcBorders>
            <w:vAlign w:val="center"/>
          </w:tcPr>
          <w:p w14:paraId="3D0D6B84" w14:textId="7DA8BCAC" w:rsidR="00613132" w:rsidRDefault="00613132" w:rsidP="00633AC8">
            <w:r>
              <w:t>No</w:t>
            </w:r>
          </w:p>
        </w:tc>
        <w:tc>
          <w:tcPr>
            <w:tcW w:w="900" w:type="dxa"/>
            <w:tcBorders>
              <w:left w:val="nil"/>
            </w:tcBorders>
            <w:shd w:val="clear" w:color="auto" w:fill="F2F2F2" w:themeFill="background1" w:themeFillShade="F2"/>
            <w:vAlign w:val="center"/>
          </w:tcPr>
          <w:p w14:paraId="46E288B2" w14:textId="216A4CF4" w:rsidR="00613132" w:rsidRDefault="00000000" w:rsidP="00633AC8">
            <w:pPr>
              <w:rPr>
                <w:lang w:eastAsia="en-CA"/>
              </w:rPr>
            </w:pPr>
            <w:sdt>
              <w:sdtPr>
                <w:rPr>
                  <w:lang w:eastAsia="en-CA"/>
                </w:rPr>
                <w:id w:val="-611360641"/>
                <w14:checkbox>
                  <w14:checked w14:val="1"/>
                  <w14:checkedState w14:val="0050" w14:font="Wingdings 2"/>
                  <w14:uncheckedState w14:val="0020" w14:font="Wingdings 2"/>
                </w14:checkbox>
              </w:sdtPr>
              <w:sdtContent>
                <w:r w:rsidR="00613132">
                  <w:rPr>
                    <w:lang w:eastAsia="en-CA"/>
                  </w:rPr>
                  <w:sym w:font="Wingdings 2" w:char="F050"/>
                </w:r>
              </w:sdtContent>
            </w:sdt>
          </w:p>
        </w:tc>
        <w:tc>
          <w:tcPr>
            <w:tcW w:w="1799" w:type="dxa"/>
            <w:shd w:val="clear" w:color="auto" w:fill="F2F2F2" w:themeFill="background1" w:themeFillShade="F2"/>
          </w:tcPr>
          <w:p w14:paraId="7BA2FFCF" w14:textId="1259D4C8" w:rsidR="00613132" w:rsidRDefault="00887C9C" w:rsidP="00633AC8">
            <w:pPr>
              <w:rPr>
                <w:lang w:eastAsia="en-CA"/>
              </w:rPr>
            </w:pPr>
            <w:r>
              <w:rPr>
                <w:lang w:eastAsia="en-CA"/>
              </w:rPr>
              <w:t>No Wires</w:t>
            </w:r>
          </w:p>
        </w:tc>
      </w:tr>
      <w:tr w:rsidR="008F2A4D" w14:paraId="4F8D0FBC" w14:textId="77777777" w:rsidTr="00174B20">
        <w:tc>
          <w:tcPr>
            <w:tcW w:w="10790" w:type="dxa"/>
            <w:gridSpan w:val="8"/>
          </w:tcPr>
          <w:p w14:paraId="76CA723A" w14:textId="77777777" w:rsidR="008F2A4D" w:rsidRDefault="008F2A4D" w:rsidP="008F2A4D">
            <w:r>
              <w:t xml:space="preserve">FACU* - fire alarm </w:t>
            </w:r>
            <w:r>
              <w:rPr>
                <w:i/>
                <w:iCs/>
              </w:rPr>
              <w:t>control unit</w:t>
            </w:r>
          </w:p>
        </w:tc>
      </w:tr>
    </w:tbl>
    <w:p w14:paraId="71A17217" w14:textId="77777777" w:rsidR="008F2A4D" w:rsidRDefault="008F2A4D" w:rsidP="008F2A4D"/>
    <w:p w14:paraId="59A2D18B" w14:textId="77777777" w:rsidR="008F2A4D" w:rsidRDefault="008F2A4D" w:rsidP="008F2A4D">
      <w:r>
        <w:t>NOTE: The tests reported on this Form may not include the actual operational test of ancillary devices, except when noted in the Method of Confirmation column. See Annex A, A22.10.</w:t>
      </w:r>
    </w:p>
    <w:bookmarkEnd w:id="10"/>
    <w:p w14:paraId="564D9EA2" w14:textId="77777777" w:rsidR="008F2A4D" w:rsidRDefault="008F2A4D" w:rsidP="008F2A4D"/>
    <w:p w14:paraId="7ACB7E38" w14:textId="50746C45" w:rsidR="008F2A4D" w:rsidRDefault="008F2A4D" w:rsidP="008F2A4D">
      <w:pPr>
        <w:pStyle w:val="Heading2"/>
      </w:pPr>
      <w:bookmarkStart w:id="11" w:name="_Hlk168945660"/>
      <w:r>
        <w:t>Interconnection to the Fire Signal Receiving Centre</w:t>
      </w:r>
    </w:p>
    <w:p w14:paraId="6BB63496" w14:textId="77777777" w:rsidR="008F2A4D" w:rsidRDefault="008F2A4D" w:rsidP="008F2A4D">
      <w:r>
        <w:t xml:space="preserve">NOTE: If the </w:t>
      </w:r>
      <w:r>
        <w:rPr>
          <w:i/>
          <w:iCs/>
        </w:rPr>
        <w:t>fire alarm system</w:t>
      </w:r>
      <w:r>
        <w:t xml:space="preserve"> DOES have an interconnection to the </w:t>
      </w:r>
      <w:r>
        <w:rPr>
          <w:i/>
          <w:iCs/>
        </w:rPr>
        <w:t xml:space="preserve">fire signal receiving centre, </w:t>
      </w:r>
      <w:r>
        <w:t>complete this section (22.11) for each transmitter.</w:t>
      </w:r>
    </w:p>
    <w:tbl>
      <w:tblPr>
        <w:tblStyle w:val="TableGrid"/>
        <w:tblW w:w="0" w:type="auto"/>
        <w:tblLayout w:type="fixed"/>
        <w:tblLook w:val="04A0" w:firstRow="1" w:lastRow="0" w:firstColumn="1" w:lastColumn="0" w:noHBand="0" w:noVBand="1"/>
      </w:tblPr>
      <w:tblGrid>
        <w:gridCol w:w="567"/>
        <w:gridCol w:w="5387"/>
        <w:gridCol w:w="283"/>
        <w:gridCol w:w="1276"/>
        <w:gridCol w:w="1276"/>
        <w:gridCol w:w="502"/>
        <w:gridCol w:w="503"/>
        <w:gridCol w:w="503"/>
        <w:gridCol w:w="503"/>
      </w:tblGrid>
      <w:tr w:rsidR="00136320" w14:paraId="7C6ED488" w14:textId="77777777" w:rsidTr="00136320">
        <w:tc>
          <w:tcPr>
            <w:tcW w:w="5954" w:type="dxa"/>
            <w:gridSpan w:val="2"/>
            <w:tcBorders>
              <w:left w:val="nil"/>
              <w:right w:val="nil"/>
            </w:tcBorders>
          </w:tcPr>
          <w:p w14:paraId="480C3D47" w14:textId="77777777" w:rsidR="00136320" w:rsidRPr="00136320" w:rsidRDefault="00136320" w:rsidP="00174B20">
            <w:r>
              <w:t xml:space="preserve">There are no interconnectors to a Fire </w:t>
            </w:r>
            <w:r>
              <w:rPr>
                <w:i/>
                <w:iCs/>
              </w:rPr>
              <w:t>Signal Receiving Centre</w:t>
            </w:r>
            <w:r>
              <w:t xml:space="preserve"> on this system.</w:t>
            </w:r>
          </w:p>
        </w:tc>
        <w:tc>
          <w:tcPr>
            <w:tcW w:w="283" w:type="dxa"/>
            <w:tcBorders>
              <w:left w:val="nil"/>
              <w:right w:val="nil"/>
            </w:tcBorders>
            <w:shd w:val="clear" w:color="auto" w:fill="F2F2F2" w:themeFill="background1" w:themeFillShade="F2"/>
            <w:vAlign w:val="center"/>
          </w:tcPr>
          <w:p w14:paraId="18979E18" w14:textId="77777777" w:rsidR="00136320" w:rsidRDefault="00000000" w:rsidP="00174B20">
            <w:pPr>
              <w:rPr>
                <w:lang w:eastAsia="en-CA"/>
              </w:rPr>
            </w:pPr>
            <w:sdt>
              <w:sdtPr>
                <w:rPr>
                  <w:lang w:eastAsia="en-CA"/>
                </w:rPr>
                <w:id w:val="649179496"/>
                <w14:checkbox>
                  <w14:checked w14:val="0"/>
                  <w14:checkedState w14:val="0050" w14:font="Wingdings 2"/>
                  <w14:uncheckedState w14:val="0020" w14:font="Wingdings 2"/>
                </w14:checkbox>
              </w:sdtPr>
              <w:sdtContent>
                <w:r w:rsidR="00136320">
                  <w:rPr>
                    <w:lang w:eastAsia="en-CA"/>
                  </w:rPr>
                  <w:sym w:font="Wingdings 2" w:char="F020"/>
                </w:r>
              </w:sdtContent>
            </w:sdt>
          </w:p>
        </w:tc>
        <w:tc>
          <w:tcPr>
            <w:tcW w:w="4563" w:type="dxa"/>
            <w:gridSpan w:val="6"/>
            <w:tcBorders>
              <w:left w:val="nil"/>
              <w:right w:val="nil"/>
            </w:tcBorders>
            <w:shd w:val="clear" w:color="auto" w:fill="auto"/>
          </w:tcPr>
          <w:p w14:paraId="0B98B545" w14:textId="77777777" w:rsidR="00136320" w:rsidRDefault="00136320" w:rsidP="00174B20">
            <w:pPr>
              <w:rPr>
                <w:lang w:eastAsia="en-CA"/>
              </w:rPr>
            </w:pPr>
          </w:p>
        </w:tc>
      </w:tr>
      <w:tr w:rsidR="00136320" w14:paraId="087C64E6" w14:textId="77777777" w:rsidTr="00174B20">
        <w:tc>
          <w:tcPr>
            <w:tcW w:w="567" w:type="dxa"/>
            <w:tcBorders>
              <w:left w:val="nil"/>
            </w:tcBorders>
            <w:vAlign w:val="center"/>
          </w:tcPr>
          <w:p w14:paraId="42DC55A6" w14:textId="77777777" w:rsidR="00136320" w:rsidRDefault="00136320" w:rsidP="00174B20">
            <w:r>
              <w:t>A</w:t>
            </w:r>
          </w:p>
        </w:tc>
        <w:tc>
          <w:tcPr>
            <w:tcW w:w="8222" w:type="dxa"/>
            <w:gridSpan w:val="4"/>
          </w:tcPr>
          <w:p w14:paraId="19CE9F0B" w14:textId="77777777" w:rsidR="00136320" w:rsidRPr="00136320" w:rsidRDefault="00136320" w:rsidP="00174B20">
            <w:r>
              <w:t xml:space="preserve">The fire </w:t>
            </w:r>
            <w:r>
              <w:rPr>
                <w:i/>
                <w:iCs/>
              </w:rPr>
              <w:t>signal receiving centre</w:t>
            </w:r>
            <w:r>
              <w:t xml:space="preserve"> transmitter is integral to the fire alarm </w:t>
            </w:r>
            <w:r>
              <w:rPr>
                <w:i/>
                <w:iCs/>
              </w:rPr>
              <w:t>control unit.</w:t>
            </w:r>
          </w:p>
        </w:tc>
        <w:tc>
          <w:tcPr>
            <w:tcW w:w="502" w:type="dxa"/>
            <w:tcBorders>
              <w:right w:val="nil"/>
            </w:tcBorders>
            <w:vAlign w:val="center"/>
          </w:tcPr>
          <w:p w14:paraId="26B82564" w14:textId="77777777" w:rsidR="00136320" w:rsidRDefault="00136320" w:rsidP="00174B20">
            <w:r>
              <w:t>Yes</w:t>
            </w:r>
          </w:p>
        </w:tc>
        <w:tc>
          <w:tcPr>
            <w:tcW w:w="503" w:type="dxa"/>
            <w:tcBorders>
              <w:left w:val="nil"/>
            </w:tcBorders>
            <w:shd w:val="clear" w:color="auto" w:fill="F2F2F2" w:themeFill="background1" w:themeFillShade="F2"/>
            <w:vAlign w:val="center"/>
          </w:tcPr>
          <w:p w14:paraId="017F303E" w14:textId="38BDB0A4" w:rsidR="00136320" w:rsidRDefault="00000000" w:rsidP="00174B20">
            <w:sdt>
              <w:sdtPr>
                <w:rPr>
                  <w:lang w:eastAsia="en-CA"/>
                </w:rPr>
                <w:id w:val="1951352370"/>
                <w14:checkbox>
                  <w14:checked w14:val="1"/>
                  <w14:checkedState w14:val="0050" w14:font="Wingdings 2"/>
                  <w14:uncheckedState w14:val="0020" w14:font="Wingdings 2"/>
                </w14:checkbox>
              </w:sdtPr>
              <w:sdtContent>
                <w:r w:rsidR="00887C9C">
                  <w:rPr>
                    <w:lang w:eastAsia="en-CA"/>
                  </w:rPr>
                  <w:sym w:font="Wingdings 2" w:char="F050"/>
                </w:r>
              </w:sdtContent>
            </w:sdt>
          </w:p>
        </w:tc>
        <w:tc>
          <w:tcPr>
            <w:tcW w:w="503" w:type="dxa"/>
            <w:tcBorders>
              <w:right w:val="nil"/>
            </w:tcBorders>
            <w:vAlign w:val="center"/>
          </w:tcPr>
          <w:p w14:paraId="076A75DF" w14:textId="77777777" w:rsidR="00136320" w:rsidRDefault="00136320" w:rsidP="00174B20">
            <w:r>
              <w:t>No</w:t>
            </w:r>
          </w:p>
        </w:tc>
        <w:tc>
          <w:tcPr>
            <w:tcW w:w="503" w:type="dxa"/>
            <w:tcBorders>
              <w:left w:val="nil"/>
              <w:right w:val="nil"/>
            </w:tcBorders>
            <w:shd w:val="clear" w:color="auto" w:fill="F2F2F2" w:themeFill="background1" w:themeFillShade="F2"/>
            <w:vAlign w:val="center"/>
          </w:tcPr>
          <w:p w14:paraId="1A389A19" w14:textId="77777777" w:rsidR="00136320" w:rsidRDefault="00000000" w:rsidP="00174B20">
            <w:sdt>
              <w:sdtPr>
                <w:rPr>
                  <w:lang w:eastAsia="en-CA"/>
                </w:rPr>
                <w:id w:val="1000083874"/>
                <w14:checkbox>
                  <w14:checked w14:val="0"/>
                  <w14:checkedState w14:val="0050" w14:font="Wingdings 2"/>
                  <w14:uncheckedState w14:val="0020" w14:font="Wingdings 2"/>
                </w14:checkbox>
              </w:sdtPr>
              <w:sdtContent>
                <w:r w:rsidR="00136320">
                  <w:rPr>
                    <w:lang w:eastAsia="en-CA"/>
                  </w:rPr>
                  <w:sym w:font="Wingdings 2" w:char="F020"/>
                </w:r>
              </w:sdtContent>
            </w:sdt>
          </w:p>
        </w:tc>
      </w:tr>
      <w:tr w:rsidR="00136320" w14:paraId="2F776819" w14:textId="77777777" w:rsidTr="00174B20">
        <w:tc>
          <w:tcPr>
            <w:tcW w:w="567" w:type="dxa"/>
            <w:tcBorders>
              <w:left w:val="nil"/>
            </w:tcBorders>
            <w:vAlign w:val="center"/>
          </w:tcPr>
          <w:p w14:paraId="2737830A" w14:textId="77777777" w:rsidR="00136320" w:rsidRDefault="00136320" w:rsidP="00136320">
            <w:r>
              <w:t>B</w:t>
            </w:r>
          </w:p>
        </w:tc>
        <w:tc>
          <w:tcPr>
            <w:tcW w:w="8222" w:type="dxa"/>
            <w:gridSpan w:val="4"/>
          </w:tcPr>
          <w:p w14:paraId="17AAF0A9" w14:textId="77777777" w:rsidR="00136320" w:rsidRPr="00136320" w:rsidRDefault="00136320" w:rsidP="00136320">
            <w:r>
              <w:t xml:space="preserve">Receipt of the fire alarm transmission to the fire </w:t>
            </w:r>
            <w:r>
              <w:rPr>
                <w:i/>
                <w:iCs/>
              </w:rPr>
              <w:t>signal receiving centre.</w:t>
            </w:r>
          </w:p>
        </w:tc>
        <w:tc>
          <w:tcPr>
            <w:tcW w:w="502" w:type="dxa"/>
            <w:tcBorders>
              <w:right w:val="nil"/>
            </w:tcBorders>
            <w:vAlign w:val="center"/>
          </w:tcPr>
          <w:p w14:paraId="13DF534F" w14:textId="77777777" w:rsidR="00136320" w:rsidRDefault="00136320" w:rsidP="00136320">
            <w:r>
              <w:t>Yes</w:t>
            </w:r>
          </w:p>
        </w:tc>
        <w:tc>
          <w:tcPr>
            <w:tcW w:w="503" w:type="dxa"/>
            <w:tcBorders>
              <w:left w:val="nil"/>
            </w:tcBorders>
            <w:shd w:val="clear" w:color="auto" w:fill="F2F2F2" w:themeFill="background1" w:themeFillShade="F2"/>
            <w:vAlign w:val="center"/>
          </w:tcPr>
          <w:p w14:paraId="798BB99A" w14:textId="6B897D26" w:rsidR="00136320" w:rsidRDefault="00000000" w:rsidP="00136320">
            <w:pPr>
              <w:rPr>
                <w:lang w:eastAsia="en-CA"/>
              </w:rPr>
            </w:pPr>
            <w:sdt>
              <w:sdtPr>
                <w:rPr>
                  <w:lang w:eastAsia="en-CA"/>
                </w:rPr>
                <w:id w:val="-2015761368"/>
                <w14:checkbox>
                  <w14:checked w14:val="1"/>
                  <w14:checkedState w14:val="0050" w14:font="Wingdings 2"/>
                  <w14:uncheckedState w14:val="0020" w14:font="Wingdings 2"/>
                </w14:checkbox>
              </w:sdtPr>
              <w:sdtContent>
                <w:r w:rsidR="00887C9C">
                  <w:rPr>
                    <w:lang w:eastAsia="en-CA"/>
                  </w:rPr>
                  <w:sym w:font="Wingdings 2" w:char="F050"/>
                </w:r>
              </w:sdtContent>
            </w:sdt>
          </w:p>
        </w:tc>
        <w:tc>
          <w:tcPr>
            <w:tcW w:w="503" w:type="dxa"/>
            <w:tcBorders>
              <w:right w:val="nil"/>
            </w:tcBorders>
            <w:vAlign w:val="center"/>
          </w:tcPr>
          <w:p w14:paraId="005C3E79" w14:textId="77777777" w:rsidR="00136320" w:rsidRDefault="00136320" w:rsidP="00136320">
            <w:r>
              <w:t>No</w:t>
            </w:r>
          </w:p>
        </w:tc>
        <w:tc>
          <w:tcPr>
            <w:tcW w:w="503" w:type="dxa"/>
            <w:tcBorders>
              <w:left w:val="nil"/>
              <w:right w:val="nil"/>
            </w:tcBorders>
            <w:shd w:val="clear" w:color="auto" w:fill="F2F2F2" w:themeFill="background1" w:themeFillShade="F2"/>
            <w:vAlign w:val="center"/>
          </w:tcPr>
          <w:p w14:paraId="6DD56B04" w14:textId="77777777" w:rsidR="00136320" w:rsidRDefault="00000000" w:rsidP="00136320">
            <w:pPr>
              <w:rPr>
                <w:lang w:eastAsia="en-CA"/>
              </w:rPr>
            </w:pPr>
            <w:sdt>
              <w:sdtPr>
                <w:rPr>
                  <w:lang w:eastAsia="en-CA"/>
                </w:rPr>
                <w:id w:val="540713676"/>
                <w14:checkbox>
                  <w14:checked w14:val="0"/>
                  <w14:checkedState w14:val="0050" w14:font="Wingdings 2"/>
                  <w14:uncheckedState w14:val="0020" w14:font="Wingdings 2"/>
                </w14:checkbox>
              </w:sdtPr>
              <w:sdtContent>
                <w:r w:rsidR="00136320">
                  <w:rPr>
                    <w:lang w:eastAsia="en-CA"/>
                  </w:rPr>
                  <w:sym w:font="Wingdings 2" w:char="F020"/>
                </w:r>
              </w:sdtContent>
            </w:sdt>
          </w:p>
        </w:tc>
      </w:tr>
      <w:tr w:rsidR="00136320" w14:paraId="5F4D110A" w14:textId="77777777" w:rsidTr="00174B20">
        <w:tc>
          <w:tcPr>
            <w:tcW w:w="567" w:type="dxa"/>
            <w:tcBorders>
              <w:left w:val="nil"/>
            </w:tcBorders>
            <w:vAlign w:val="center"/>
          </w:tcPr>
          <w:p w14:paraId="12E161AC" w14:textId="77777777" w:rsidR="00136320" w:rsidRDefault="00136320" w:rsidP="00136320">
            <w:r>
              <w:t>C</w:t>
            </w:r>
          </w:p>
        </w:tc>
        <w:tc>
          <w:tcPr>
            <w:tcW w:w="8222" w:type="dxa"/>
            <w:gridSpan w:val="4"/>
          </w:tcPr>
          <w:p w14:paraId="6B6CCE1C" w14:textId="77777777" w:rsidR="00136320" w:rsidRPr="00136320" w:rsidRDefault="00136320" w:rsidP="00136320">
            <w:r>
              <w:t xml:space="preserve">Receipt of the supervisory transmission to the fire </w:t>
            </w:r>
            <w:r>
              <w:rPr>
                <w:i/>
                <w:iCs/>
              </w:rPr>
              <w:t>signal receiving centre.</w:t>
            </w:r>
          </w:p>
        </w:tc>
        <w:tc>
          <w:tcPr>
            <w:tcW w:w="502" w:type="dxa"/>
            <w:tcBorders>
              <w:right w:val="nil"/>
            </w:tcBorders>
            <w:vAlign w:val="center"/>
          </w:tcPr>
          <w:p w14:paraId="482C0514" w14:textId="77777777" w:rsidR="00136320" w:rsidRDefault="00136320" w:rsidP="00136320">
            <w:r>
              <w:t>Yes</w:t>
            </w:r>
          </w:p>
        </w:tc>
        <w:tc>
          <w:tcPr>
            <w:tcW w:w="503" w:type="dxa"/>
            <w:tcBorders>
              <w:left w:val="nil"/>
            </w:tcBorders>
            <w:shd w:val="clear" w:color="auto" w:fill="F2F2F2" w:themeFill="background1" w:themeFillShade="F2"/>
            <w:vAlign w:val="center"/>
          </w:tcPr>
          <w:p w14:paraId="5BCBA250" w14:textId="663B9E9D" w:rsidR="00136320" w:rsidRDefault="00000000" w:rsidP="00136320">
            <w:pPr>
              <w:rPr>
                <w:lang w:eastAsia="en-CA"/>
              </w:rPr>
            </w:pPr>
            <w:sdt>
              <w:sdtPr>
                <w:rPr>
                  <w:lang w:eastAsia="en-CA"/>
                </w:rPr>
                <w:id w:val="538093150"/>
                <w14:checkbox>
                  <w14:checked w14:val="1"/>
                  <w14:checkedState w14:val="0050" w14:font="Wingdings 2"/>
                  <w14:uncheckedState w14:val="0020" w14:font="Wingdings 2"/>
                </w14:checkbox>
              </w:sdtPr>
              <w:sdtContent>
                <w:r w:rsidR="00887C9C">
                  <w:rPr>
                    <w:lang w:eastAsia="en-CA"/>
                  </w:rPr>
                  <w:sym w:font="Wingdings 2" w:char="F050"/>
                </w:r>
              </w:sdtContent>
            </w:sdt>
          </w:p>
        </w:tc>
        <w:tc>
          <w:tcPr>
            <w:tcW w:w="503" w:type="dxa"/>
            <w:tcBorders>
              <w:right w:val="nil"/>
            </w:tcBorders>
            <w:vAlign w:val="center"/>
          </w:tcPr>
          <w:p w14:paraId="2E1EACEF" w14:textId="77777777" w:rsidR="00136320" w:rsidRDefault="00136320" w:rsidP="00136320">
            <w:r>
              <w:t>No</w:t>
            </w:r>
          </w:p>
        </w:tc>
        <w:tc>
          <w:tcPr>
            <w:tcW w:w="503" w:type="dxa"/>
            <w:tcBorders>
              <w:left w:val="nil"/>
              <w:right w:val="nil"/>
            </w:tcBorders>
            <w:shd w:val="clear" w:color="auto" w:fill="F2F2F2" w:themeFill="background1" w:themeFillShade="F2"/>
            <w:vAlign w:val="center"/>
          </w:tcPr>
          <w:p w14:paraId="69DD0671" w14:textId="77777777" w:rsidR="00136320" w:rsidRDefault="00000000" w:rsidP="00136320">
            <w:pPr>
              <w:rPr>
                <w:lang w:eastAsia="en-CA"/>
              </w:rPr>
            </w:pPr>
            <w:sdt>
              <w:sdtPr>
                <w:rPr>
                  <w:lang w:eastAsia="en-CA"/>
                </w:rPr>
                <w:id w:val="1408029563"/>
                <w14:checkbox>
                  <w14:checked w14:val="0"/>
                  <w14:checkedState w14:val="0050" w14:font="Wingdings 2"/>
                  <w14:uncheckedState w14:val="0020" w14:font="Wingdings 2"/>
                </w14:checkbox>
              </w:sdtPr>
              <w:sdtContent>
                <w:r w:rsidR="00136320">
                  <w:rPr>
                    <w:lang w:eastAsia="en-CA"/>
                  </w:rPr>
                  <w:sym w:font="Wingdings 2" w:char="F020"/>
                </w:r>
              </w:sdtContent>
            </w:sdt>
          </w:p>
        </w:tc>
      </w:tr>
      <w:tr w:rsidR="00136320" w14:paraId="3AD514A0" w14:textId="77777777" w:rsidTr="00174B20">
        <w:tc>
          <w:tcPr>
            <w:tcW w:w="567" w:type="dxa"/>
            <w:tcBorders>
              <w:left w:val="nil"/>
            </w:tcBorders>
            <w:vAlign w:val="center"/>
          </w:tcPr>
          <w:p w14:paraId="2A938D5E" w14:textId="77777777" w:rsidR="00136320" w:rsidRDefault="00136320" w:rsidP="00136320">
            <w:r>
              <w:t>D</w:t>
            </w:r>
          </w:p>
        </w:tc>
        <w:tc>
          <w:tcPr>
            <w:tcW w:w="8222" w:type="dxa"/>
            <w:gridSpan w:val="4"/>
          </w:tcPr>
          <w:p w14:paraId="79A315BA" w14:textId="77777777" w:rsidR="00136320" w:rsidRPr="00136320" w:rsidRDefault="00136320" w:rsidP="00136320">
            <w:r>
              <w:t xml:space="preserve">Receipt of the trouble transmission to the fire </w:t>
            </w:r>
            <w:r>
              <w:rPr>
                <w:i/>
                <w:iCs/>
              </w:rPr>
              <w:t>signal receiving centre.</w:t>
            </w:r>
          </w:p>
        </w:tc>
        <w:tc>
          <w:tcPr>
            <w:tcW w:w="502" w:type="dxa"/>
            <w:tcBorders>
              <w:right w:val="nil"/>
            </w:tcBorders>
            <w:vAlign w:val="center"/>
          </w:tcPr>
          <w:p w14:paraId="008584D3" w14:textId="77777777" w:rsidR="00136320" w:rsidRDefault="00136320" w:rsidP="00136320">
            <w:r>
              <w:t>Yes</w:t>
            </w:r>
          </w:p>
        </w:tc>
        <w:tc>
          <w:tcPr>
            <w:tcW w:w="503" w:type="dxa"/>
            <w:tcBorders>
              <w:left w:val="nil"/>
            </w:tcBorders>
            <w:shd w:val="clear" w:color="auto" w:fill="F2F2F2" w:themeFill="background1" w:themeFillShade="F2"/>
            <w:vAlign w:val="center"/>
          </w:tcPr>
          <w:p w14:paraId="1D4536B2" w14:textId="0DCBAF7B" w:rsidR="00136320" w:rsidRDefault="00000000" w:rsidP="00136320">
            <w:pPr>
              <w:rPr>
                <w:lang w:eastAsia="en-CA"/>
              </w:rPr>
            </w:pPr>
            <w:sdt>
              <w:sdtPr>
                <w:rPr>
                  <w:lang w:eastAsia="en-CA"/>
                </w:rPr>
                <w:id w:val="512118593"/>
                <w14:checkbox>
                  <w14:checked w14:val="1"/>
                  <w14:checkedState w14:val="0050" w14:font="Wingdings 2"/>
                  <w14:uncheckedState w14:val="0020" w14:font="Wingdings 2"/>
                </w14:checkbox>
              </w:sdtPr>
              <w:sdtContent>
                <w:r w:rsidR="00887C9C">
                  <w:rPr>
                    <w:lang w:eastAsia="en-CA"/>
                  </w:rPr>
                  <w:sym w:font="Wingdings 2" w:char="F050"/>
                </w:r>
              </w:sdtContent>
            </w:sdt>
          </w:p>
        </w:tc>
        <w:tc>
          <w:tcPr>
            <w:tcW w:w="503" w:type="dxa"/>
            <w:tcBorders>
              <w:right w:val="nil"/>
            </w:tcBorders>
            <w:vAlign w:val="center"/>
          </w:tcPr>
          <w:p w14:paraId="03500C4E" w14:textId="77777777" w:rsidR="00136320" w:rsidRDefault="00136320" w:rsidP="00136320">
            <w:r>
              <w:t>No</w:t>
            </w:r>
          </w:p>
        </w:tc>
        <w:tc>
          <w:tcPr>
            <w:tcW w:w="503" w:type="dxa"/>
            <w:tcBorders>
              <w:left w:val="nil"/>
              <w:right w:val="nil"/>
            </w:tcBorders>
            <w:shd w:val="clear" w:color="auto" w:fill="F2F2F2" w:themeFill="background1" w:themeFillShade="F2"/>
            <w:vAlign w:val="center"/>
          </w:tcPr>
          <w:p w14:paraId="30F4CFCF" w14:textId="77777777" w:rsidR="00136320" w:rsidRDefault="00000000" w:rsidP="00136320">
            <w:pPr>
              <w:rPr>
                <w:lang w:eastAsia="en-CA"/>
              </w:rPr>
            </w:pPr>
            <w:sdt>
              <w:sdtPr>
                <w:rPr>
                  <w:lang w:eastAsia="en-CA"/>
                </w:rPr>
                <w:id w:val="189570426"/>
                <w14:checkbox>
                  <w14:checked w14:val="0"/>
                  <w14:checkedState w14:val="0050" w14:font="Wingdings 2"/>
                  <w14:uncheckedState w14:val="0020" w14:font="Wingdings 2"/>
                </w14:checkbox>
              </w:sdtPr>
              <w:sdtContent>
                <w:r w:rsidR="00136320">
                  <w:rPr>
                    <w:lang w:eastAsia="en-CA"/>
                  </w:rPr>
                  <w:sym w:font="Wingdings 2" w:char="F020"/>
                </w:r>
              </w:sdtContent>
            </w:sdt>
          </w:p>
        </w:tc>
      </w:tr>
      <w:tr w:rsidR="00136320" w14:paraId="6047DA09" w14:textId="77777777" w:rsidTr="00174B20">
        <w:tc>
          <w:tcPr>
            <w:tcW w:w="567" w:type="dxa"/>
            <w:tcBorders>
              <w:left w:val="nil"/>
            </w:tcBorders>
            <w:vAlign w:val="center"/>
          </w:tcPr>
          <w:p w14:paraId="1B851DD9" w14:textId="77777777" w:rsidR="00136320" w:rsidRDefault="00136320" w:rsidP="00136320">
            <w:r>
              <w:t>E</w:t>
            </w:r>
          </w:p>
        </w:tc>
        <w:tc>
          <w:tcPr>
            <w:tcW w:w="8222" w:type="dxa"/>
            <w:gridSpan w:val="4"/>
          </w:tcPr>
          <w:p w14:paraId="5CD6D636" w14:textId="77777777" w:rsidR="00136320" w:rsidRPr="00136320" w:rsidRDefault="00136320" w:rsidP="00136320">
            <w:r>
              <w:t xml:space="preserve">Disabling or disconnecting the fire </w:t>
            </w:r>
            <w:r>
              <w:rPr>
                <w:i/>
                <w:iCs/>
              </w:rPr>
              <w:t>signal receiving centre</w:t>
            </w:r>
            <w:r>
              <w:t xml:space="preserve"> transmitter results in a specific </w:t>
            </w:r>
            <w:r>
              <w:rPr>
                <w:i/>
                <w:iCs/>
              </w:rPr>
              <w:t>trouble</w:t>
            </w:r>
            <w:r>
              <w:t xml:space="preserve"> </w:t>
            </w:r>
            <w:r>
              <w:rPr>
                <w:i/>
                <w:iCs/>
              </w:rPr>
              <w:t>signal</w:t>
            </w:r>
            <w:r>
              <w:t xml:space="preserve"> at the </w:t>
            </w:r>
            <w:r>
              <w:rPr>
                <w:i/>
                <w:iCs/>
              </w:rPr>
              <w:t>control unit</w:t>
            </w:r>
            <w:r>
              <w:t xml:space="preserve"> or transmitter </w:t>
            </w:r>
            <w:proofErr w:type="gramStart"/>
            <w:r>
              <w:t>and also</w:t>
            </w:r>
            <w:proofErr w:type="gramEnd"/>
            <w:r>
              <w:t xml:space="preserve"> transmits a </w:t>
            </w:r>
            <w:r>
              <w:rPr>
                <w:i/>
                <w:iCs/>
              </w:rPr>
              <w:t>trouble</w:t>
            </w:r>
            <w:r>
              <w:t xml:space="preserve"> signal to the fire </w:t>
            </w:r>
            <w:r>
              <w:rPr>
                <w:i/>
                <w:iCs/>
              </w:rPr>
              <w:t>signal receiving centre</w:t>
            </w:r>
            <w:r>
              <w:t>.</w:t>
            </w:r>
          </w:p>
        </w:tc>
        <w:tc>
          <w:tcPr>
            <w:tcW w:w="502" w:type="dxa"/>
            <w:tcBorders>
              <w:right w:val="nil"/>
            </w:tcBorders>
            <w:vAlign w:val="center"/>
          </w:tcPr>
          <w:p w14:paraId="38E4C14A" w14:textId="77777777" w:rsidR="00136320" w:rsidRDefault="00136320" w:rsidP="00136320">
            <w:r>
              <w:t>Yes</w:t>
            </w:r>
          </w:p>
        </w:tc>
        <w:tc>
          <w:tcPr>
            <w:tcW w:w="503" w:type="dxa"/>
            <w:tcBorders>
              <w:left w:val="nil"/>
            </w:tcBorders>
            <w:shd w:val="clear" w:color="auto" w:fill="F2F2F2" w:themeFill="background1" w:themeFillShade="F2"/>
            <w:vAlign w:val="center"/>
          </w:tcPr>
          <w:p w14:paraId="3AD80E66" w14:textId="5D92F4C7" w:rsidR="00136320" w:rsidRDefault="00000000" w:rsidP="00136320">
            <w:pPr>
              <w:rPr>
                <w:lang w:eastAsia="en-CA"/>
              </w:rPr>
            </w:pPr>
            <w:sdt>
              <w:sdtPr>
                <w:rPr>
                  <w:lang w:eastAsia="en-CA"/>
                </w:rPr>
                <w:id w:val="-643122813"/>
                <w14:checkbox>
                  <w14:checked w14:val="1"/>
                  <w14:checkedState w14:val="0050" w14:font="Wingdings 2"/>
                  <w14:uncheckedState w14:val="0020" w14:font="Wingdings 2"/>
                </w14:checkbox>
              </w:sdtPr>
              <w:sdtContent>
                <w:r w:rsidR="00887C9C">
                  <w:rPr>
                    <w:lang w:eastAsia="en-CA"/>
                  </w:rPr>
                  <w:sym w:font="Wingdings 2" w:char="F050"/>
                </w:r>
              </w:sdtContent>
            </w:sdt>
          </w:p>
        </w:tc>
        <w:tc>
          <w:tcPr>
            <w:tcW w:w="503" w:type="dxa"/>
            <w:tcBorders>
              <w:right w:val="nil"/>
            </w:tcBorders>
            <w:vAlign w:val="center"/>
          </w:tcPr>
          <w:p w14:paraId="0DAD22B8" w14:textId="77777777" w:rsidR="00136320" w:rsidRDefault="00136320" w:rsidP="00136320">
            <w:r>
              <w:t>No</w:t>
            </w:r>
          </w:p>
        </w:tc>
        <w:tc>
          <w:tcPr>
            <w:tcW w:w="503" w:type="dxa"/>
            <w:tcBorders>
              <w:left w:val="nil"/>
              <w:right w:val="nil"/>
            </w:tcBorders>
            <w:shd w:val="clear" w:color="auto" w:fill="F2F2F2" w:themeFill="background1" w:themeFillShade="F2"/>
            <w:vAlign w:val="center"/>
          </w:tcPr>
          <w:p w14:paraId="4619A125" w14:textId="77777777" w:rsidR="00136320" w:rsidRDefault="00000000" w:rsidP="00136320">
            <w:pPr>
              <w:rPr>
                <w:lang w:eastAsia="en-CA"/>
              </w:rPr>
            </w:pPr>
            <w:sdt>
              <w:sdtPr>
                <w:rPr>
                  <w:lang w:eastAsia="en-CA"/>
                </w:rPr>
                <w:id w:val="25683477"/>
                <w14:checkbox>
                  <w14:checked w14:val="0"/>
                  <w14:checkedState w14:val="0050" w14:font="Wingdings 2"/>
                  <w14:uncheckedState w14:val="0020" w14:font="Wingdings 2"/>
                </w14:checkbox>
              </w:sdtPr>
              <w:sdtContent>
                <w:r w:rsidR="00136320">
                  <w:rPr>
                    <w:lang w:eastAsia="en-CA"/>
                  </w:rPr>
                  <w:sym w:font="Wingdings 2" w:char="F020"/>
                </w:r>
              </w:sdtContent>
            </w:sdt>
          </w:p>
        </w:tc>
      </w:tr>
      <w:tr w:rsidR="00136320" w14:paraId="59EDA7C5" w14:textId="77777777" w:rsidTr="00174B20">
        <w:tc>
          <w:tcPr>
            <w:tcW w:w="567" w:type="dxa"/>
            <w:tcBorders>
              <w:left w:val="nil"/>
            </w:tcBorders>
            <w:vAlign w:val="center"/>
          </w:tcPr>
          <w:p w14:paraId="3F84840E" w14:textId="77777777" w:rsidR="00136320" w:rsidRDefault="00136320" w:rsidP="00136320">
            <w:r>
              <w:t>F</w:t>
            </w:r>
          </w:p>
        </w:tc>
        <w:tc>
          <w:tcPr>
            <w:tcW w:w="8222" w:type="dxa"/>
            <w:gridSpan w:val="4"/>
          </w:tcPr>
          <w:p w14:paraId="59CADF6E" w14:textId="77777777" w:rsidR="00136320" w:rsidRPr="00136320" w:rsidRDefault="00136320" w:rsidP="00136320">
            <w:r>
              <w:t xml:space="preserve">Disabling or disconnecting the fire </w:t>
            </w:r>
            <w:r>
              <w:rPr>
                <w:i/>
                <w:iCs/>
              </w:rPr>
              <w:t>signal receiving centre</w:t>
            </w:r>
            <w:r>
              <w:t xml:space="preserve"> transmitter transmits a </w:t>
            </w:r>
            <w:r>
              <w:rPr>
                <w:i/>
                <w:iCs/>
              </w:rPr>
              <w:t>trouble signal</w:t>
            </w:r>
            <w:r>
              <w:t xml:space="preserve"> to the fire </w:t>
            </w:r>
            <w:r>
              <w:rPr>
                <w:i/>
                <w:iCs/>
              </w:rPr>
              <w:t>signal receiving centre</w:t>
            </w:r>
            <w:r>
              <w:t>.</w:t>
            </w:r>
          </w:p>
        </w:tc>
        <w:tc>
          <w:tcPr>
            <w:tcW w:w="502" w:type="dxa"/>
            <w:tcBorders>
              <w:right w:val="nil"/>
            </w:tcBorders>
            <w:vAlign w:val="center"/>
          </w:tcPr>
          <w:p w14:paraId="56EA70B3" w14:textId="77777777" w:rsidR="00136320" w:rsidRDefault="00136320" w:rsidP="00136320">
            <w:r>
              <w:t>Yes</w:t>
            </w:r>
          </w:p>
        </w:tc>
        <w:tc>
          <w:tcPr>
            <w:tcW w:w="503" w:type="dxa"/>
            <w:tcBorders>
              <w:left w:val="nil"/>
            </w:tcBorders>
            <w:shd w:val="clear" w:color="auto" w:fill="F2F2F2" w:themeFill="background1" w:themeFillShade="F2"/>
            <w:vAlign w:val="center"/>
          </w:tcPr>
          <w:p w14:paraId="7AF278E3" w14:textId="522713F2" w:rsidR="00136320" w:rsidRDefault="00000000" w:rsidP="00136320">
            <w:pPr>
              <w:rPr>
                <w:lang w:eastAsia="en-CA"/>
              </w:rPr>
            </w:pPr>
            <w:sdt>
              <w:sdtPr>
                <w:rPr>
                  <w:lang w:eastAsia="en-CA"/>
                </w:rPr>
                <w:id w:val="1630202156"/>
                <w14:checkbox>
                  <w14:checked w14:val="1"/>
                  <w14:checkedState w14:val="0050" w14:font="Wingdings 2"/>
                  <w14:uncheckedState w14:val="0020" w14:font="Wingdings 2"/>
                </w14:checkbox>
              </w:sdtPr>
              <w:sdtContent>
                <w:r w:rsidR="00887C9C">
                  <w:rPr>
                    <w:lang w:eastAsia="en-CA"/>
                  </w:rPr>
                  <w:sym w:font="Wingdings 2" w:char="F050"/>
                </w:r>
              </w:sdtContent>
            </w:sdt>
          </w:p>
        </w:tc>
        <w:tc>
          <w:tcPr>
            <w:tcW w:w="503" w:type="dxa"/>
            <w:tcBorders>
              <w:right w:val="nil"/>
            </w:tcBorders>
            <w:vAlign w:val="center"/>
          </w:tcPr>
          <w:p w14:paraId="431491F4" w14:textId="77777777" w:rsidR="00136320" w:rsidRDefault="00136320" w:rsidP="00136320">
            <w:r>
              <w:t>No</w:t>
            </w:r>
          </w:p>
        </w:tc>
        <w:tc>
          <w:tcPr>
            <w:tcW w:w="503" w:type="dxa"/>
            <w:tcBorders>
              <w:left w:val="nil"/>
              <w:right w:val="nil"/>
            </w:tcBorders>
            <w:shd w:val="clear" w:color="auto" w:fill="F2F2F2" w:themeFill="background1" w:themeFillShade="F2"/>
            <w:vAlign w:val="center"/>
          </w:tcPr>
          <w:p w14:paraId="0730104A" w14:textId="77777777" w:rsidR="00136320" w:rsidRDefault="00000000" w:rsidP="00136320">
            <w:pPr>
              <w:rPr>
                <w:lang w:eastAsia="en-CA"/>
              </w:rPr>
            </w:pPr>
            <w:sdt>
              <w:sdtPr>
                <w:rPr>
                  <w:lang w:eastAsia="en-CA"/>
                </w:rPr>
                <w:id w:val="1662035771"/>
                <w14:checkbox>
                  <w14:checked w14:val="0"/>
                  <w14:checkedState w14:val="0050" w14:font="Wingdings 2"/>
                  <w14:uncheckedState w14:val="0020" w14:font="Wingdings 2"/>
                </w14:checkbox>
              </w:sdtPr>
              <w:sdtContent>
                <w:r w:rsidR="00136320">
                  <w:rPr>
                    <w:lang w:eastAsia="en-CA"/>
                  </w:rPr>
                  <w:sym w:font="Wingdings 2" w:char="F020"/>
                </w:r>
              </w:sdtContent>
            </w:sdt>
          </w:p>
        </w:tc>
      </w:tr>
      <w:tr w:rsidR="00136320" w14:paraId="01BB144E" w14:textId="77777777" w:rsidTr="00174B20">
        <w:trPr>
          <w:trHeight w:val="94"/>
        </w:trPr>
        <w:tc>
          <w:tcPr>
            <w:tcW w:w="567" w:type="dxa"/>
            <w:vMerge w:val="restart"/>
            <w:tcBorders>
              <w:left w:val="nil"/>
            </w:tcBorders>
            <w:vAlign w:val="center"/>
          </w:tcPr>
          <w:p w14:paraId="0D4A15F3" w14:textId="77777777" w:rsidR="00136320" w:rsidRDefault="00136320" w:rsidP="00136320">
            <w:r>
              <w:t>G</w:t>
            </w:r>
          </w:p>
        </w:tc>
        <w:tc>
          <w:tcPr>
            <w:tcW w:w="6946" w:type="dxa"/>
            <w:gridSpan w:val="3"/>
            <w:vMerge w:val="restart"/>
          </w:tcPr>
          <w:p w14:paraId="6E38B589" w14:textId="77777777" w:rsidR="00136320" w:rsidRPr="00136320" w:rsidRDefault="00136320" w:rsidP="00136320">
            <w:r>
              <w:t xml:space="preserve">Record the company name and telephone number of the fire </w:t>
            </w:r>
            <w:r>
              <w:rPr>
                <w:i/>
                <w:iCs/>
              </w:rPr>
              <w:t>signal receiving centre</w:t>
            </w:r>
            <w:r>
              <w:t>.</w:t>
            </w:r>
          </w:p>
        </w:tc>
        <w:tc>
          <w:tcPr>
            <w:tcW w:w="1276" w:type="dxa"/>
            <w:tcBorders>
              <w:bottom w:val="single" w:sz="4" w:space="0" w:color="auto"/>
              <w:right w:val="nil"/>
            </w:tcBorders>
            <w:vAlign w:val="center"/>
          </w:tcPr>
          <w:p w14:paraId="109933B2" w14:textId="77777777" w:rsidR="00136320" w:rsidRDefault="00136320" w:rsidP="00136320">
            <w:pPr>
              <w:rPr>
                <w:lang w:eastAsia="en-CA"/>
              </w:rPr>
            </w:pPr>
            <w:r>
              <w:rPr>
                <w:lang w:eastAsia="en-CA"/>
              </w:rPr>
              <w:t>Name:</w:t>
            </w:r>
          </w:p>
        </w:tc>
        <w:tc>
          <w:tcPr>
            <w:tcW w:w="2011" w:type="dxa"/>
            <w:gridSpan w:val="4"/>
            <w:tcBorders>
              <w:left w:val="nil"/>
              <w:right w:val="nil"/>
            </w:tcBorders>
            <w:shd w:val="clear" w:color="auto" w:fill="F2F2F2" w:themeFill="background1" w:themeFillShade="F2"/>
          </w:tcPr>
          <w:p w14:paraId="6060EEEE" w14:textId="5B902D69" w:rsidR="00136320" w:rsidRDefault="00000000" w:rsidP="00136320">
            <w:pPr>
              <w:rPr>
                <w:lang w:eastAsia="en-CA"/>
              </w:rPr>
            </w:pPr>
            <w:sdt>
              <w:sdtPr>
                <w:rPr>
                  <w:lang w:eastAsia="en-CA"/>
                </w:rPr>
                <w:id w:val="672536536"/>
                <w:placeholder>
                  <w:docPart w:val="2BBB850D97694B0396BC48ECC492E9A6"/>
                </w:placeholder>
              </w:sdtPr>
              <w:sdtContent>
                <w:r w:rsidR="00136320" w:rsidRPr="00814B85">
                  <w:rPr>
                    <w:lang w:eastAsia="en-CA"/>
                  </w:rPr>
                  <w:t xml:space="preserve"> </w:t>
                </w:r>
                <w:r w:rsidR="00887C9C">
                  <w:rPr>
                    <w:lang w:eastAsia="en-CA"/>
                  </w:rPr>
                  <w:t>Quick-way Electric &amp; Security</w:t>
                </w:r>
              </w:sdtContent>
            </w:sdt>
          </w:p>
        </w:tc>
      </w:tr>
      <w:tr w:rsidR="00136320" w14:paraId="4D100A52" w14:textId="77777777" w:rsidTr="00174B20">
        <w:trPr>
          <w:trHeight w:val="94"/>
        </w:trPr>
        <w:tc>
          <w:tcPr>
            <w:tcW w:w="567" w:type="dxa"/>
            <w:vMerge/>
            <w:tcBorders>
              <w:left w:val="nil"/>
            </w:tcBorders>
            <w:vAlign w:val="center"/>
          </w:tcPr>
          <w:p w14:paraId="0106A0C6" w14:textId="77777777" w:rsidR="00136320" w:rsidRDefault="00136320" w:rsidP="00136320"/>
        </w:tc>
        <w:tc>
          <w:tcPr>
            <w:tcW w:w="6946" w:type="dxa"/>
            <w:gridSpan w:val="3"/>
            <w:vMerge/>
          </w:tcPr>
          <w:p w14:paraId="76527464" w14:textId="77777777" w:rsidR="00136320" w:rsidRDefault="00136320" w:rsidP="00136320"/>
        </w:tc>
        <w:tc>
          <w:tcPr>
            <w:tcW w:w="1276" w:type="dxa"/>
            <w:tcBorders>
              <w:right w:val="nil"/>
            </w:tcBorders>
            <w:vAlign w:val="center"/>
          </w:tcPr>
          <w:p w14:paraId="54481476" w14:textId="77777777" w:rsidR="00136320" w:rsidRDefault="00136320" w:rsidP="00136320">
            <w:pPr>
              <w:rPr>
                <w:lang w:eastAsia="en-CA"/>
              </w:rPr>
            </w:pPr>
            <w:r>
              <w:rPr>
                <w:lang w:eastAsia="en-CA"/>
              </w:rPr>
              <w:t>Telephone:</w:t>
            </w:r>
          </w:p>
        </w:tc>
        <w:tc>
          <w:tcPr>
            <w:tcW w:w="2011" w:type="dxa"/>
            <w:gridSpan w:val="4"/>
            <w:tcBorders>
              <w:left w:val="nil"/>
              <w:right w:val="nil"/>
            </w:tcBorders>
            <w:shd w:val="clear" w:color="auto" w:fill="F2F2F2" w:themeFill="background1" w:themeFillShade="F2"/>
          </w:tcPr>
          <w:p w14:paraId="6C45CE81" w14:textId="1E3EC613" w:rsidR="00136320" w:rsidRDefault="00000000" w:rsidP="00136320">
            <w:pPr>
              <w:rPr>
                <w:lang w:eastAsia="en-CA"/>
              </w:rPr>
            </w:pPr>
            <w:sdt>
              <w:sdtPr>
                <w:rPr>
                  <w:lang w:eastAsia="en-CA"/>
                </w:rPr>
                <w:id w:val="-195231465"/>
                <w:placeholder>
                  <w:docPart w:val="B80FDD70E0D14CA8A45751D7E2D94D09"/>
                </w:placeholder>
              </w:sdtPr>
              <w:sdtContent>
                <w:r w:rsidR="00136320" w:rsidRPr="00814B85">
                  <w:rPr>
                    <w:lang w:eastAsia="en-CA"/>
                  </w:rPr>
                  <w:t xml:space="preserve"> </w:t>
                </w:r>
                <w:r w:rsidR="00887C9C">
                  <w:rPr>
                    <w:lang w:eastAsia="en-CA"/>
                  </w:rPr>
                  <w:t>1-800-561-5433</w:t>
                </w:r>
              </w:sdtContent>
            </w:sdt>
          </w:p>
        </w:tc>
      </w:tr>
      <w:tr w:rsidR="00136320" w14:paraId="3E49AEB2" w14:textId="77777777" w:rsidTr="00174B20">
        <w:tc>
          <w:tcPr>
            <w:tcW w:w="567" w:type="dxa"/>
            <w:tcBorders>
              <w:left w:val="nil"/>
            </w:tcBorders>
            <w:vAlign w:val="center"/>
          </w:tcPr>
          <w:p w14:paraId="7B68D582" w14:textId="77777777" w:rsidR="00136320" w:rsidRDefault="00136320" w:rsidP="00136320">
            <w:r>
              <w:t>H</w:t>
            </w:r>
          </w:p>
        </w:tc>
        <w:tc>
          <w:tcPr>
            <w:tcW w:w="8222" w:type="dxa"/>
            <w:gridSpan w:val="4"/>
          </w:tcPr>
          <w:p w14:paraId="7FD3E7BD" w14:textId="77777777" w:rsidR="00136320" w:rsidRPr="00136320" w:rsidRDefault="00136320" w:rsidP="00136320">
            <w:r>
              <w:t xml:space="preserve">Operation of the fire </w:t>
            </w:r>
            <w:r>
              <w:rPr>
                <w:i/>
                <w:iCs/>
              </w:rPr>
              <w:t>signal receiving centre</w:t>
            </w:r>
            <w:r>
              <w:t xml:space="preserve"> disconnect means transmits trouble to the fire </w:t>
            </w:r>
            <w:r>
              <w:rPr>
                <w:i/>
                <w:iCs/>
              </w:rPr>
              <w:t>signal receiving centre.</w:t>
            </w:r>
          </w:p>
        </w:tc>
        <w:tc>
          <w:tcPr>
            <w:tcW w:w="502" w:type="dxa"/>
            <w:tcBorders>
              <w:right w:val="nil"/>
            </w:tcBorders>
            <w:vAlign w:val="center"/>
          </w:tcPr>
          <w:p w14:paraId="7F6E4640" w14:textId="77777777" w:rsidR="00136320" w:rsidRDefault="00136320" w:rsidP="00136320">
            <w:r>
              <w:t>Yes</w:t>
            </w:r>
          </w:p>
        </w:tc>
        <w:tc>
          <w:tcPr>
            <w:tcW w:w="503" w:type="dxa"/>
            <w:tcBorders>
              <w:left w:val="nil"/>
            </w:tcBorders>
            <w:shd w:val="clear" w:color="auto" w:fill="F2F2F2" w:themeFill="background1" w:themeFillShade="F2"/>
            <w:vAlign w:val="center"/>
          </w:tcPr>
          <w:p w14:paraId="448A0A8C" w14:textId="1045A9CF" w:rsidR="00136320" w:rsidRDefault="00000000" w:rsidP="00136320">
            <w:pPr>
              <w:rPr>
                <w:lang w:eastAsia="en-CA"/>
              </w:rPr>
            </w:pPr>
            <w:sdt>
              <w:sdtPr>
                <w:rPr>
                  <w:lang w:eastAsia="en-CA"/>
                </w:rPr>
                <w:id w:val="1660419600"/>
                <w14:checkbox>
                  <w14:checked w14:val="1"/>
                  <w14:checkedState w14:val="0050" w14:font="Wingdings 2"/>
                  <w14:uncheckedState w14:val="0020" w14:font="Wingdings 2"/>
                </w14:checkbox>
              </w:sdtPr>
              <w:sdtContent>
                <w:r w:rsidR="00887C9C">
                  <w:rPr>
                    <w:lang w:eastAsia="en-CA"/>
                  </w:rPr>
                  <w:sym w:font="Wingdings 2" w:char="F050"/>
                </w:r>
              </w:sdtContent>
            </w:sdt>
          </w:p>
        </w:tc>
        <w:tc>
          <w:tcPr>
            <w:tcW w:w="503" w:type="dxa"/>
            <w:tcBorders>
              <w:right w:val="nil"/>
            </w:tcBorders>
            <w:vAlign w:val="center"/>
          </w:tcPr>
          <w:p w14:paraId="7EC37C17" w14:textId="77777777" w:rsidR="00136320" w:rsidRDefault="00136320" w:rsidP="00136320">
            <w:r>
              <w:t>No</w:t>
            </w:r>
          </w:p>
        </w:tc>
        <w:tc>
          <w:tcPr>
            <w:tcW w:w="503" w:type="dxa"/>
            <w:tcBorders>
              <w:left w:val="nil"/>
              <w:right w:val="nil"/>
            </w:tcBorders>
            <w:shd w:val="clear" w:color="auto" w:fill="F2F2F2" w:themeFill="background1" w:themeFillShade="F2"/>
            <w:vAlign w:val="center"/>
          </w:tcPr>
          <w:p w14:paraId="2C7C7964" w14:textId="77777777" w:rsidR="00136320" w:rsidRDefault="00000000" w:rsidP="00136320">
            <w:pPr>
              <w:rPr>
                <w:lang w:eastAsia="en-CA"/>
              </w:rPr>
            </w:pPr>
            <w:sdt>
              <w:sdtPr>
                <w:rPr>
                  <w:lang w:eastAsia="en-CA"/>
                </w:rPr>
                <w:id w:val="408732333"/>
                <w14:checkbox>
                  <w14:checked w14:val="0"/>
                  <w14:checkedState w14:val="0050" w14:font="Wingdings 2"/>
                  <w14:uncheckedState w14:val="0020" w14:font="Wingdings 2"/>
                </w14:checkbox>
              </w:sdtPr>
              <w:sdtContent>
                <w:r w:rsidR="00136320">
                  <w:rPr>
                    <w:lang w:eastAsia="en-CA"/>
                  </w:rPr>
                  <w:sym w:font="Wingdings 2" w:char="F020"/>
                </w:r>
              </w:sdtContent>
            </w:sdt>
          </w:p>
        </w:tc>
      </w:tr>
    </w:tbl>
    <w:p w14:paraId="2BBFB370" w14:textId="77777777" w:rsidR="008F2A4D" w:rsidRPr="008F2A4D" w:rsidRDefault="008F2A4D" w:rsidP="008F2A4D"/>
    <w:bookmarkEnd w:id="11"/>
    <w:p w14:paraId="7453A22E" w14:textId="77777777" w:rsidR="00C73289" w:rsidRDefault="00C73289">
      <w:pPr>
        <w:spacing w:after="200" w:line="276" w:lineRule="auto"/>
      </w:pPr>
      <w:r>
        <w:br w:type="page"/>
      </w:r>
    </w:p>
    <w:p w14:paraId="4781BE63" w14:textId="77777777" w:rsidR="00C73289" w:rsidRDefault="00232A28" w:rsidP="00232A28">
      <w:pPr>
        <w:pStyle w:val="Heading1"/>
        <w:ind w:left="1134" w:hanging="1134"/>
      </w:pPr>
      <w:bookmarkStart w:id="12" w:name="_Hlk168946600"/>
      <w:r>
        <w:lastRenderedPageBreak/>
        <w:t>Field Device Records</w:t>
      </w:r>
    </w:p>
    <w:p w14:paraId="5771C995" w14:textId="77777777" w:rsidR="00232A28" w:rsidRPr="00232A28" w:rsidRDefault="00232A28" w:rsidP="00232A28">
      <w:pPr>
        <w:pStyle w:val="Heading2"/>
      </w:pPr>
      <w:bookmarkStart w:id="13" w:name="_Hlk168945714"/>
      <w:r>
        <w:t>Field Device Testing – Legend and Notes</w:t>
      </w:r>
    </w:p>
    <w:tbl>
      <w:tblPr>
        <w:tblW w:w="10986" w:type="dxa"/>
        <w:tblInd w:w="93" w:type="dxa"/>
        <w:tblBorders>
          <w:insideH w:val="single" w:sz="4" w:space="0" w:color="auto"/>
          <w:insideV w:val="single" w:sz="4" w:space="0" w:color="auto"/>
        </w:tblBorders>
        <w:tblLook w:val="04A0" w:firstRow="1" w:lastRow="0" w:firstColumn="1" w:lastColumn="0" w:noHBand="0" w:noVBand="1"/>
      </w:tblPr>
      <w:tblGrid>
        <w:gridCol w:w="833"/>
        <w:gridCol w:w="1626"/>
        <w:gridCol w:w="142"/>
        <w:gridCol w:w="850"/>
        <w:gridCol w:w="851"/>
        <w:gridCol w:w="2789"/>
        <w:gridCol w:w="2020"/>
        <w:gridCol w:w="1875"/>
      </w:tblGrid>
      <w:tr w:rsidR="00232A28" w:rsidRPr="00814B85" w14:paraId="5C9D8C04" w14:textId="77777777" w:rsidTr="00174B20">
        <w:trPr>
          <w:trHeight w:val="296"/>
        </w:trPr>
        <w:tc>
          <w:tcPr>
            <w:tcW w:w="833" w:type="dxa"/>
            <w:shd w:val="clear" w:color="auto" w:fill="auto"/>
            <w:noWrap/>
            <w:vAlign w:val="center"/>
            <w:hideMark/>
          </w:tcPr>
          <w:p w14:paraId="434F4F5E" w14:textId="77777777" w:rsidR="00232A28" w:rsidRPr="00814B85" w:rsidRDefault="00232A28" w:rsidP="00174B20">
            <w:pPr>
              <w:rPr>
                <w:lang w:eastAsia="en-CA"/>
              </w:rPr>
            </w:pPr>
            <w:r w:rsidRPr="00814B85">
              <w:rPr>
                <w:lang w:eastAsia="en-CA"/>
              </w:rPr>
              <w:t>Device</w:t>
            </w:r>
          </w:p>
        </w:tc>
        <w:tc>
          <w:tcPr>
            <w:tcW w:w="6258" w:type="dxa"/>
            <w:gridSpan w:val="5"/>
            <w:shd w:val="clear" w:color="auto" w:fill="auto"/>
            <w:noWrap/>
            <w:vAlign w:val="center"/>
            <w:hideMark/>
          </w:tcPr>
          <w:p w14:paraId="54A494C0" w14:textId="77777777" w:rsidR="00232A28" w:rsidRPr="00814B85" w:rsidRDefault="00232A28" w:rsidP="00174B20">
            <w:pPr>
              <w:rPr>
                <w:lang w:eastAsia="en-CA"/>
              </w:rPr>
            </w:pPr>
            <w:r w:rsidRPr="00814B85">
              <w:rPr>
                <w:lang w:eastAsia="en-CA"/>
              </w:rPr>
              <w:t>Description</w:t>
            </w:r>
          </w:p>
        </w:tc>
        <w:tc>
          <w:tcPr>
            <w:tcW w:w="2020" w:type="dxa"/>
            <w:shd w:val="clear" w:color="auto" w:fill="auto"/>
            <w:noWrap/>
            <w:vAlign w:val="center"/>
            <w:hideMark/>
          </w:tcPr>
          <w:p w14:paraId="48EB6E27" w14:textId="77777777" w:rsidR="00232A28" w:rsidRPr="00814B85" w:rsidRDefault="00232A28" w:rsidP="00174B20">
            <w:pPr>
              <w:rPr>
                <w:lang w:eastAsia="en-CA"/>
              </w:rPr>
            </w:pPr>
            <w:r w:rsidRPr="00814B85">
              <w:rPr>
                <w:lang w:eastAsia="en-CA"/>
              </w:rPr>
              <w:t>Type</w:t>
            </w:r>
          </w:p>
        </w:tc>
        <w:tc>
          <w:tcPr>
            <w:tcW w:w="1875" w:type="dxa"/>
            <w:shd w:val="clear" w:color="auto" w:fill="auto"/>
            <w:noWrap/>
            <w:vAlign w:val="center"/>
            <w:hideMark/>
          </w:tcPr>
          <w:p w14:paraId="0AEDB74C" w14:textId="77777777" w:rsidR="00232A28" w:rsidRPr="00814B85" w:rsidRDefault="00232A28" w:rsidP="00174B20">
            <w:pPr>
              <w:rPr>
                <w:lang w:eastAsia="en-CA"/>
              </w:rPr>
            </w:pPr>
            <w:r w:rsidRPr="00814B85">
              <w:rPr>
                <w:lang w:eastAsia="en-CA"/>
              </w:rPr>
              <w:t>Model No.</w:t>
            </w:r>
          </w:p>
        </w:tc>
      </w:tr>
      <w:tr w:rsidR="00232A28" w:rsidRPr="00814B85" w14:paraId="4B1D2FF3" w14:textId="77777777" w:rsidTr="00232A28">
        <w:trPr>
          <w:trHeight w:val="296"/>
        </w:trPr>
        <w:tc>
          <w:tcPr>
            <w:tcW w:w="833" w:type="dxa"/>
            <w:shd w:val="clear" w:color="auto" w:fill="auto"/>
            <w:noWrap/>
            <w:vAlign w:val="center"/>
            <w:hideMark/>
          </w:tcPr>
          <w:p w14:paraId="23115224" w14:textId="77777777" w:rsidR="00232A28" w:rsidRPr="00814B85" w:rsidRDefault="00232A28" w:rsidP="00174B20">
            <w:pPr>
              <w:rPr>
                <w:lang w:eastAsia="en-CA"/>
              </w:rPr>
            </w:pPr>
            <w:r w:rsidRPr="00814B85">
              <w:rPr>
                <w:lang w:eastAsia="en-CA"/>
              </w:rPr>
              <w:t>M</w:t>
            </w:r>
          </w:p>
        </w:tc>
        <w:tc>
          <w:tcPr>
            <w:tcW w:w="6258" w:type="dxa"/>
            <w:gridSpan w:val="5"/>
            <w:shd w:val="clear" w:color="auto" w:fill="auto"/>
            <w:noWrap/>
            <w:vAlign w:val="center"/>
            <w:hideMark/>
          </w:tcPr>
          <w:p w14:paraId="6A88FD00" w14:textId="77777777" w:rsidR="00232A28" w:rsidRPr="00814B85" w:rsidRDefault="00232A28" w:rsidP="00174B20">
            <w:pPr>
              <w:rPr>
                <w:lang w:eastAsia="en-CA"/>
              </w:rPr>
            </w:pPr>
            <w:r w:rsidRPr="00814B85">
              <w:rPr>
                <w:lang w:eastAsia="en-CA"/>
              </w:rPr>
              <w:t>Manual Station</w:t>
            </w:r>
          </w:p>
        </w:tc>
        <w:sdt>
          <w:sdtPr>
            <w:rPr>
              <w:lang w:eastAsia="en-CA"/>
            </w:rPr>
            <w:id w:val="-723913657"/>
            <w:placeholder>
              <w:docPart w:val="C738A70FD35E4CFE938E72D97D75D1E4"/>
            </w:placeholder>
          </w:sdtPr>
          <w:sdtContent>
            <w:tc>
              <w:tcPr>
                <w:tcW w:w="2020" w:type="dxa"/>
                <w:shd w:val="clear" w:color="auto" w:fill="F2F2F2" w:themeFill="background1" w:themeFillShade="F2"/>
                <w:noWrap/>
                <w:vAlign w:val="center"/>
                <w:hideMark/>
              </w:tcPr>
              <w:p w14:paraId="245EE59C" w14:textId="1ABA6FBF" w:rsidR="00232A28" w:rsidRPr="00814B85" w:rsidRDefault="00232A28" w:rsidP="00174B20">
                <w:pPr>
                  <w:rPr>
                    <w:lang w:eastAsia="en-CA"/>
                  </w:rPr>
                </w:pPr>
                <w:r w:rsidRPr="00814B85">
                  <w:rPr>
                    <w:lang w:eastAsia="en-CA"/>
                  </w:rPr>
                  <w:t xml:space="preserve"> </w:t>
                </w:r>
                <w:r w:rsidR="00887C9C">
                  <w:rPr>
                    <w:lang w:eastAsia="en-CA"/>
                  </w:rPr>
                  <w:t>Edwards</w:t>
                </w:r>
              </w:p>
            </w:tc>
          </w:sdtContent>
        </w:sdt>
        <w:sdt>
          <w:sdtPr>
            <w:rPr>
              <w:lang w:eastAsia="en-CA"/>
            </w:rPr>
            <w:id w:val="-1070427398"/>
            <w:placeholder>
              <w:docPart w:val="C738A70FD35E4CFE938E72D97D75D1E4"/>
            </w:placeholder>
          </w:sdtPr>
          <w:sdtContent>
            <w:tc>
              <w:tcPr>
                <w:tcW w:w="1875" w:type="dxa"/>
                <w:shd w:val="clear" w:color="auto" w:fill="F2F2F2" w:themeFill="background1" w:themeFillShade="F2"/>
                <w:noWrap/>
                <w:vAlign w:val="center"/>
                <w:hideMark/>
              </w:tcPr>
              <w:p w14:paraId="679B47C5" w14:textId="1092577A" w:rsidR="00232A28" w:rsidRPr="00814B85" w:rsidRDefault="00232A28" w:rsidP="00174B20">
                <w:pPr>
                  <w:rPr>
                    <w:lang w:eastAsia="en-CA"/>
                  </w:rPr>
                </w:pPr>
                <w:r w:rsidRPr="00814B85">
                  <w:rPr>
                    <w:lang w:eastAsia="en-CA"/>
                  </w:rPr>
                  <w:t xml:space="preserve"> </w:t>
                </w:r>
                <w:r w:rsidR="00887C9C">
                  <w:rPr>
                    <w:lang w:eastAsia="en-CA"/>
                  </w:rPr>
                  <w:t>SIGA-270P</w:t>
                </w:r>
              </w:p>
            </w:tc>
          </w:sdtContent>
        </w:sdt>
      </w:tr>
      <w:tr w:rsidR="00232A28" w:rsidRPr="00814B85" w14:paraId="7ABFEE5C" w14:textId="77777777" w:rsidTr="00232A28">
        <w:trPr>
          <w:trHeight w:val="296"/>
        </w:trPr>
        <w:tc>
          <w:tcPr>
            <w:tcW w:w="833" w:type="dxa"/>
            <w:shd w:val="clear" w:color="auto" w:fill="auto"/>
            <w:noWrap/>
            <w:vAlign w:val="center"/>
            <w:hideMark/>
          </w:tcPr>
          <w:p w14:paraId="39C55FE2" w14:textId="77777777" w:rsidR="00232A28" w:rsidRPr="00814B85" w:rsidRDefault="00232A28" w:rsidP="00174B20">
            <w:pPr>
              <w:rPr>
                <w:lang w:eastAsia="en-CA"/>
              </w:rPr>
            </w:pPr>
            <w:r w:rsidRPr="00814B85">
              <w:rPr>
                <w:lang w:eastAsia="en-CA"/>
              </w:rPr>
              <w:t>RHT</w:t>
            </w:r>
          </w:p>
        </w:tc>
        <w:tc>
          <w:tcPr>
            <w:tcW w:w="6258" w:type="dxa"/>
            <w:gridSpan w:val="5"/>
            <w:shd w:val="clear" w:color="auto" w:fill="auto"/>
            <w:noWrap/>
            <w:vAlign w:val="center"/>
            <w:hideMark/>
          </w:tcPr>
          <w:p w14:paraId="63FC3C70" w14:textId="77777777" w:rsidR="00232A28" w:rsidRPr="00814B85" w:rsidRDefault="00232A28" w:rsidP="00174B20">
            <w:pPr>
              <w:rPr>
                <w:lang w:eastAsia="en-CA"/>
              </w:rPr>
            </w:pPr>
            <w:r w:rsidRPr="00814B85">
              <w:rPr>
                <w:lang w:eastAsia="en-CA"/>
              </w:rPr>
              <w:t>Heat Detector, Restorable</w:t>
            </w:r>
          </w:p>
        </w:tc>
        <w:sdt>
          <w:sdtPr>
            <w:rPr>
              <w:lang w:eastAsia="en-CA"/>
            </w:rPr>
            <w:id w:val="-244028687"/>
            <w:placeholder>
              <w:docPart w:val="C738A70FD35E4CFE938E72D97D75D1E4"/>
            </w:placeholder>
          </w:sdtPr>
          <w:sdtContent>
            <w:tc>
              <w:tcPr>
                <w:tcW w:w="2020" w:type="dxa"/>
                <w:shd w:val="clear" w:color="auto" w:fill="F2F2F2" w:themeFill="background1" w:themeFillShade="F2"/>
                <w:noWrap/>
                <w:vAlign w:val="center"/>
                <w:hideMark/>
              </w:tcPr>
              <w:p w14:paraId="5EA77EA2" w14:textId="10FDCF6E" w:rsidR="00232A28" w:rsidRPr="00814B85" w:rsidRDefault="00232A28" w:rsidP="00174B20">
                <w:pPr>
                  <w:rPr>
                    <w:lang w:eastAsia="en-CA"/>
                  </w:rPr>
                </w:pPr>
                <w:r w:rsidRPr="00814B85">
                  <w:rPr>
                    <w:lang w:eastAsia="en-CA"/>
                  </w:rPr>
                  <w:t xml:space="preserve"> </w:t>
                </w:r>
                <w:r w:rsidR="00887C9C">
                  <w:rPr>
                    <w:lang w:eastAsia="en-CA"/>
                  </w:rPr>
                  <w:t>Edwards</w:t>
                </w:r>
              </w:p>
            </w:tc>
          </w:sdtContent>
        </w:sdt>
        <w:sdt>
          <w:sdtPr>
            <w:rPr>
              <w:lang w:eastAsia="en-CA"/>
            </w:rPr>
            <w:id w:val="-50162945"/>
            <w:placeholder>
              <w:docPart w:val="C738A70FD35E4CFE938E72D97D75D1E4"/>
            </w:placeholder>
          </w:sdtPr>
          <w:sdtContent>
            <w:tc>
              <w:tcPr>
                <w:tcW w:w="1875" w:type="dxa"/>
                <w:shd w:val="clear" w:color="auto" w:fill="F2F2F2" w:themeFill="background1" w:themeFillShade="F2"/>
                <w:noWrap/>
                <w:vAlign w:val="center"/>
                <w:hideMark/>
              </w:tcPr>
              <w:p w14:paraId="5AB206E9" w14:textId="59329525" w:rsidR="00232A28" w:rsidRPr="00814B85" w:rsidRDefault="00232A28" w:rsidP="00174B20">
                <w:pPr>
                  <w:rPr>
                    <w:lang w:eastAsia="en-CA"/>
                  </w:rPr>
                </w:pPr>
                <w:r w:rsidRPr="00814B85">
                  <w:rPr>
                    <w:lang w:eastAsia="en-CA"/>
                  </w:rPr>
                  <w:t xml:space="preserve"> </w:t>
                </w:r>
                <w:r w:rsidR="00887C9C">
                  <w:rPr>
                    <w:lang w:eastAsia="en-CA"/>
                  </w:rPr>
                  <w:t>SIGA-HRS</w:t>
                </w:r>
              </w:p>
            </w:tc>
          </w:sdtContent>
        </w:sdt>
      </w:tr>
      <w:tr w:rsidR="00232A28" w:rsidRPr="00814B85" w14:paraId="38BE7227" w14:textId="77777777" w:rsidTr="00232A28">
        <w:trPr>
          <w:trHeight w:val="296"/>
        </w:trPr>
        <w:tc>
          <w:tcPr>
            <w:tcW w:w="833" w:type="dxa"/>
            <w:shd w:val="clear" w:color="auto" w:fill="auto"/>
            <w:noWrap/>
            <w:vAlign w:val="center"/>
            <w:hideMark/>
          </w:tcPr>
          <w:p w14:paraId="302837D5" w14:textId="77777777" w:rsidR="00232A28" w:rsidRPr="00814B85" w:rsidRDefault="00232A28" w:rsidP="00174B20">
            <w:pPr>
              <w:rPr>
                <w:lang w:eastAsia="en-CA"/>
              </w:rPr>
            </w:pPr>
            <w:r w:rsidRPr="00814B85">
              <w:rPr>
                <w:lang w:eastAsia="en-CA"/>
              </w:rPr>
              <w:t>HT</w:t>
            </w:r>
          </w:p>
        </w:tc>
        <w:tc>
          <w:tcPr>
            <w:tcW w:w="6258" w:type="dxa"/>
            <w:gridSpan w:val="5"/>
            <w:tcBorders>
              <w:bottom w:val="single" w:sz="4" w:space="0" w:color="auto"/>
            </w:tcBorders>
            <w:shd w:val="clear" w:color="auto" w:fill="auto"/>
            <w:noWrap/>
            <w:vAlign w:val="center"/>
            <w:hideMark/>
          </w:tcPr>
          <w:p w14:paraId="11F2BC53" w14:textId="77777777" w:rsidR="00232A28" w:rsidRPr="00814B85" w:rsidRDefault="00232A28" w:rsidP="00174B20">
            <w:pPr>
              <w:rPr>
                <w:lang w:eastAsia="en-CA"/>
              </w:rPr>
            </w:pPr>
            <w:r w:rsidRPr="00814B85">
              <w:rPr>
                <w:lang w:eastAsia="en-CA"/>
              </w:rPr>
              <w:t xml:space="preserve">Heat Detector, </w:t>
            </w:r>
            <w:proofErr w:type="gramStart"/>
            <w:r w:rsidRPr="00814B85">
              <w:rPr>
                <w:lang w:eastAsia="en-CA"/>
              </w:rPr>
              <w:t>Non Restorable</w:t>
            </w:r>
            <w:proofErr w:type="gramEnd"/>
          </w:p>
        </w:tc>
        <w:sdt>
          <w:sdtPr>
            <w:rPr>
              <w:lang w:eastAsia="en-CA"/>
            </w:rPr>
            <w:id w:val="-1298526221"/>
            <w:placeholder>
              <w:docPart w:val="C738A70FD35E4CFE938E72D97D75D1E4"/>
            </w:placeholder>
          </w:sdtPr>
          <w:sdtContent>
            <w:tc>
              <w:tcPr>
                <w:tcW w:w="2020" w:type="dxa"/>
                <w:shd w:val="clear" w:color="auto" w:fill="F2F2F2" w:themeFill="background1" w:themeFillShade="F2"/>
                <w:noWrap/>
                <w:vAlign w:val="center"/>
                <w:hideMark/>
              </w:tcPr>
              <w:p w14:paraId="282F7CBE" w14:textId="77777777" w:rsidR="00232A28" w:rsidRPr="00814B85" w:rsidRDefault="00232A28" w:rsidP="00174B20">
                <w:pPr>
                  <w:rPr>
                    <w:lang w:eastAsia="en-CA"/>
                  </w:rPr>
                </w:pPr>
                <w:r w:rsidRPr="00814B85">
                  <w:rPr>
                    <w:lang w:eastAsia="en-CA"/>
                  </w:rPr>
                  <w:t xml:space="preserve"> </w:t>
                </w:r>
              </w:p>
            </w:tc>
          </w:sdtContent>
        </w:sdt>
        <w:sdt>
          <w:sdtPr>
            <w:rPr>
              <w:lang w:eastAsia="en-CA"/>
            </w:rPr>
            <w:id w:val="384457093"/>
            <w:placeholder>
              <w:docPart w:val="C738A70FD35E4CFE938E72D97D75D1E4"/>
            </w:placeholder>
          </w:sdtPr>
          <w:sdtContent>
            <w:tc>
              <w:tcPr>
                <w:tcW w:w="1875" w:type="dxa"/>
                <w:shd w:val="clear" w:color="auto" w:fill="F2F2F2" w:themeFill="background1" w:themeFillShade="F2"/>
                <w:noWrap/>
                <w:vAlign w:val="center"/>
                <w:hideMark/>
              </w:tcPr>
              <w:p w14:paraId="40D14E87" w14:textId="77777777" w:rsidR="00232A28" w:rsidRPr="00814B85" w:rsidRDefault="00232A28" w:rsidP="00174B20">
                <w:pPr>
                  <w:rPr>
                    <w:lang w:eastAsia="en-CA"/>
                  </w:rPr>
                </w:pPr>
                <w:r w:rsidRPr="00814B85">
                  <w:rPr>
                    <w:lang w:eastAsia="en-CA"/>
                  </w:rPr>
                  <w:t xml:space="preserve"> </w:t>
                </w:r>
              </w:p>
            </w:tc>
          </w:sdtContent>
        </w:sdt>
      </w:tr>
      <w:tr w:rsidR="00232A28" w:rsidRPr="00814B85" w14:paraId="0F0B0DF1" w14:textId="77777777" w:rsidTr="00174B20">
        <w:trPr>
          <w:trHeight w:val="90"/>
        </w:trPr>
        <w:tc>
          <w:tcPr>
            <w:tcW w:w="833" w:type="dxa"/>
            <w:vMerge w:val="restart"/>
            <w:shd w:val="clear" w:color="auto" w:fill="auto"/>
            <w:noWrap/>
            <w:vAlign w:val="center"/>
          </w:tcPr>
          <w:p w14:paraId="7D2E053A" w14:textId="77777777" w:rsidR="00232A28" w:rsidRPr="00814B85" w:rsidRDefault="00232A28" w:rsidP="00174B20">
            <w:pPr>
              <w:rPr>
                <w:lang w:eastAsia="en-CA"/>
              </w:rPr>
            </w:pPr>
            <w:r>
              <w:rPr>
                <w:lang w:eastAsia="en-CA"/>
              </w:rPr>
              <w:t>S</w:t>
            </w:r>
          </w:p>
        </w:tc>
        <w:tc>
          <w:tcPr>
            <w:tcW w:w="6258" w:type="dxa"/>
            <w:gridSpan w:val="5"/>
            <w:tcBorders>
              <w:top w:val="single" w:sz="4" w:space="0" w:color="auto"/>
              <w:bottom w:val="nil"/>
            </w:tcBorders>
            <w:shd w:val="clear" w:color="auto" w:fill="auto"/>
            <w:vAlign w:val="center"/>
          </w:tcPr>
          <w:p w14:paraId="698B71B6" w14:textId="77777777" w:rsidR="00232A28" w:rsidRPr="00A4261A" w:rsidRDefault="00232A28" w:rsidP="00174B20">
            <w:pPr>
              <w:rPr>
                <w:lang w:eastAsia="en-CA"/>
              </w:rPr>
            </w:pPr>
            <w:r>
              <w:rPr>
                <w:lang w:eastAsia="en-CA"/>
              </w:rPr>
              <w:t>Smoke Detector</w:t>
            </w:r>
          </w:p>
        </w:tc>
        <w:tc>
          <w:tcPr>
            <w:tcW w:w="2020" w:type="dxa"/>
            <w:vMerge w:val="restart"/>
            <w:shd w:val="clear" w:color="auto" w:fill="auto"/>
            <w:noWrap/>
            <w:vAlign w:val="center"/>
          </w:tcPr>
          <w:p w14:paraId="259645D6" w14:textId="77777777" w:rsidR="00232A28" w:rsidRPr="008B0F1A" w:rsidRDefault="00232A28" w:rsidP="00174B20">
            <w:pPr>
              <w:rPr>
                <w:lang w:eastAsia="en-CA"/>
              </w:rPr>
            </w:pPr>
            <w:r>
              <w:rPr>
                <w:lang w:eastAsia="en-CA"/>
              </w:rPr>
              <w:t>Not Applicable</w:t>
            </w:r>
          </w:p>
        </w:tc>
        <w:tc>
          <w:tcPr>
            <w:tcW w:w="1875" w:type="dxa"/>
            <w:vMerge w:val="restart"/>
            <w:shd w:val="clear" w:color="auto" w:fill="auto"/>
            <w:noWrap/>
            <w:vAlign w:val="center"/>
          </w:tcPr>
          <w:p w14:paraId="1101D9BE" w14:textId="77777777" w:rsidR="00232A28" w:rsidRPr="008B0F1A" w:rsidRDefault="00232A28" w:rsidP="00174B20">
            <w:pPr>
              <w:rPr>
                <w:lang w:eastAsia="en-CA"/>
              </w:rPr>
            </w:pPr>
            <w:r>
              <w:rPr>
                <w:lang w:eastAsia="en-CA"/>
              </w:rPr>
              <w:t>Not Applicable</w:t>
            </w:r>
          </w:p>
        </w:tc>
      </w:tr>
      <w:tr w:rsidR="00232A28" w:rsidRPr="00814B85" w14:paraId="2C12C763" w14:textId="77777777" w:rsidTr="00174B20">
        <w:trPr>
          <w:trHeight w:val="90"/>
        </w:trPr>
        <w:tc>
          <w:tcPr>
            <w:tcW w:w="833" w:type="dxa"/>
            <w:vMerge/>
            <w:shd w:val="clear" w:color="auto" w:fill="auto"/>
            <w:noWrap/>
            <w:vAlign w:val="center"/>
          </w:tcPr>
          <w:p w14:paraId="362287B4" w14:textId="77777777" w:rsidR="00232A28" w:rsidRPr="00814B85" w:rsidRDefault="00232A28" w:rsidP="00174B20">
            <w:pPr>
              <w:rPr>
                <w:lang w:eastAsia="en-CA"/>
              </w:rPr>
            </w:pPr>
          </w:p>
        </w:tc>
        <w:tc>
          <w:tcPr>
            <w:tcW w:w="3469" w:type="dxa"/>
            <w:gridSpan w:val="4"/>
            <w:tcBorders>
              <w:top w:val="nil"/>
              <w:bottom w:val="nil"/>
              <w:right w:val="nil"/>
            </w:tcBorders>
            <w:shd w:val="clear" w:color="auto" w:fill="auto"/>
            <w:vAlign w:val="center"/>
          </w:tcPr>
          <w:p w14:paraId="65BCE439" w14:textId="77777777" w:rsidR="00232A28" w:rsidRPr="00A4261A" w:rsidRDefault="00232A28" w:rsidP="00174B20">
            <w:pPr>
              <w:rPr>
                <w:lang w:eastAsia="en-CA"/>
              </w:rPr>
            </w:pPr>
            <w:r w:rsidRPr="00814B85">
              <w:rPr>
                <w:lang w:eastAsia="en-CA"/>
              </w:rPr>
              <w:t>Sensitivity Test Method or Test Equipment:</w:t>
            </w:r>
          </w:p>
        </w:tc>
        <w:tc>
          <w:tcPr>
            <w:tcW w:w="2789" w:type="dxa"/>
            <w:tcBorders>
              <w:top w:val="nil"/>
              <w:left w:val="nil"/>
              <w:bottom w:val="nil"/>
            </w:tcBorders>
            <w:shd w:val="clear" w:color="auto" w:fill="F2F2F2" w:themeFill="background1" w:themeFillShade="F2"/>
            <w:vAlign w:val="center"/>
          </w:tcPr>
          <w:p w14:paraId="1A8C44C3" w14:textId="77777777" w:rsidR="00232A28" w:rsidRPr="00A4261A" w:rsidRDefault="00000000" w:rsidP="00174B20">
            <w:pPr>
              <w:rPr>
                <w:lang w:eastAsia="en-CA"/>
              </w:rPr>
            </w:pPr>
            <w:sdt>
              <w:sdtPr>
                <w:rPr>
                  <w:lang w:eastAsia="en-CA"/>
                </w:rPr>
                <w:id w:val="-1754887150"/>
                <w:placeholder>
                  <w:docPart w:val="6C09F4A6EBF043D28829A36CD1FAD89A"/>
                </w:placeholder>
                <w15:color w:val="C0C0C0"/>
              </w:sdtPr>
              <w:sdtEndPr>
                <w:rPr>
                  <w:highlight w:val="lightGray"/>
                </w:rPr>
              </w:sdtEndPr>
              <w:sdtContent>
                <w:r w:rsidR="00232A28" w:rsidRPr="00814B85">
                  <w:rPr>
                    <w:lang w:eastAsia="en-CA"/>
                  </w:rPr>
                  <w:t xml:space="preserve"> </w:t>
                </w:r>
                <w:r w:rsidR="00232A28">
                  <w:rPr>
                    <w:lang w:eastAsia="en-CA"/>
                  </w:rPr>
                  <w:t xml:space="preserve">  </w:t>
                </w:r>
              </w:sdtContent>
            </w:sdt>
          </w:p>
        </w:tc>
        <w:tc>
          <w:tcPr>
            <w:tcW w:w="2020" w:type="dxa"/>
            <w:vMerge/>
            <w:shd w:val="clear" w:color="auto" w:fill="auto"/>
            <w:noWrap/>
            <w:vAlign w:val="center"/>
          </w:tcPr>
          <w:p w14:paraId="1236AF74" w14:textId="77777777" w:rsidR="00232A28" w:rsidRPr="00814B85" w:rsidRDefault="00232A28" w:rsidP="00174B20">
            <w:pPr>
              <w:rPr>
                <w:lang w:eastAsia="en-CA"/>
              </w:rPr>
            </w:pPr>
          </w:p>
        </w:tc>
        <w:tc>
          <w:tcPr>
            <w:tcW w:w="1875" w:type="dxa"/>
            <w:vMerge/>
            <w:shd w:val="clear" w:color="auto" w:fill="auto"/>
            <w:noWrap/>
            <w:vAlign w:val="center"/>
          </w:tcPr>
          <w:p w14:paraId="56F5BAF9" w14:textId="77777777" w:rsidR="00232A28" w:rsidRPr="00814B85" w:rsidRDefault="00232A28" w:rsidP="00174B20">
            <w:pPr>
              <w:rPr>
                <w:lang w:eastAsia="en-CA"/>
              </w:rPr>
            </w:pPr>
          </w:p>
        </w:tc>
      </w:tr>
      <w:tr w:rsidR="00232A28" w:rsidRPr="00814B85" w14:paraId="3E2050EA" w14:textId="77777777" w:rsidTr="00174B20">
        <w:trPr>
          <w:trHeight w:val="90"/>
        </w:trPr>
        <w:tc>
          <w:tcPr>
            <w:tcW w:w="833" w:type="dxa"/>
            <w:vMerge/>
            <w:tcBorders>
              <w:top w:val="single" w:sz="4" w:space="0" w:color="auto"/>
            </w:tcBorders>
            <w:shd w:val="clear" w:color="auto" w:fill="auto"/>
            <w:noWrap/>
            <w:vAlign w:val="center"/>
          </w:tcPr>
          <w:p w14:paraId="6777EE24" w14:textId="77777777" w:rsidR="00232A28" w:rsidRPr="00814B85" w:rsidRDefault="00232A28" w:rsidP="00174B20">
            <w:pPr>
              <w:rPr>
                <w:lang w:eastAsia="en-CA"/>
              </w:rPr>
            </w:pPr>
          </w:p>
        </w:tc>
        <w:tc>
          <w:tcPr>
            <w:tcW w:w="1626" w:type="dxa"/>
            <w:tcBorders>
              <w:top w:val="nil"/>
              <w:bottom w:val="nil"/>
              <w:right w:val="nil"/>
            </w:tcBorders>
            <w:shd w:val="clear" w:color="auto" w:fill="auto"/>
            <w:vAlign w:val="center"/>
          </w:tcPr>
          <w:p w14:paraId="7EF7B85C" w14:textId="77777777" w:rsidR="00232A28" w:rsidRPr="00A4261A" w:rsidRDefault="00232A28" w:rsidP="00174B20">
            <w:pPr>
              <w:rPr>
                <w:lang w:eastAsia="en-CA"/>
              </w:rPr>
            </w:pPr>
            <w:r>
              <w:rPr>
                <w:lang w:eastAsia="en-CA"/>
              </w:rPr>
              <w:t xml:space="preserve">     </w:t>
            </w:r>
            <w:r w:rsidRPr="00814B85">
              <w:rPr>
                <w:lang w:eastAsia="en-CA"/>
              </w:rPr>
              <w:t>Model/Method:</w:t>
            </w:r>
          </w:p>
        </w:tc>
        <w:tc>
          <w:tcPr>
            <w:tcW w:w="4632" w:type="dxa"/>
            <w:gridSpan w:val="4"/>
            <w:tcBorders>
              <w:top w:val="nil"/>
              <w:left w:val="nil"/>
              <w:bottom w:val="nil"/>
              <w:right w:val="single" w:sz="4" w:space="0" w:color="auto"/>
            </w:tcBorders>
            <w:shd w:val="clear" w:color="auto" w:fill="F2F2F2" w:themeFill="background1" w:themeFillShade="F2"/>
            <w:vAlign w:val="center"/>
          </w:tcPr>
          <w:p w14:paraId="0068A719" w14:textId="77777777" w:rsidR="00232A28" w:rsidRPr="00A4261A" w:rsidRDefault="00000000" w:rsidP="00174B20">
            <w:pPr>
              <w:rPr>
                <w:lang w:eastAsia="en-CA"/>
              </w:rPr>
            </w:pPr>
            <w:sdt>
              <w:sdtPr>
                <w:rPr>
                  <w:lang w:eastAsia="en-CA"/>
                </w:rPr>
                <w:id w:val="-374240943"/>
                <w:placeholder>
                  <w:docPart w:val="351B29D178344918B61C3FF942F190EB"/>
                </w:placeholder>
              </w:sdtPr>
              <w:sdtContent>
                <w:r w:rsidR="00232A28" w:rsidRPr="00814B85">
                  <w:rPr>
                    <w:lang w:eastAsia="en-CA"/>
                  </w:rPr>
                  <w:t xml:space="preserve"> </w:t>
                </w:r>
              </w:sdtContent>
            </w:sdt>
          </w:p>
        </w:tc>
        <w:tc>
          <w:tcPr>
            <w:tcW w:w="2020" w:type="dxa"/>
            <w:vMerge/>
            <w:tcBorders>
              <w:left w:val="single" w:sz="4" w:space="0" w:color="auto"/>
            </w:tcBorders>
            <w:shd w:val="clear" w:color="auto" w:fill="auto"/>
            <w:noWrap/>
            <w:vAlign w:val="center"/>
          </w:tcPr>
          <w:p w14:paraId="49DF1F5B" w14:textId="77777777" w:rsidR="00232A28" w:rsidRPr="00814B85" w:rsidRDefault="00232A28" w:rsidP="00174B20">
            <w:pPr>
              <w:rPr>
                <w:lang w:eastAsia="en-CA"/>
              </w:rPr>
            </w:pPr>
          </w:p>
        </w:tc>
        <w:tc>
          <w:tcPr>
            <w:tcW w:w="1875" w:type="dxa"/>
            <w:vMerge/>
            <w:shd w:val="clear" w:color="auto" w:fill="auto"/>
            <w:noWrap/>
            <w:vAlign w:val="center"/>
          </w:tcPr>
          <w:p w14:paraId="0FC2C586" w14:textId="77777777" w:rsidR="00232A28" w:rsidRPr="00814B85" w:rsidRDefault="00232A28" w:rsidP="00174B20">
            <w:pPr>
              <w:rPr>
                <w:lang w:eastAsia="en-CA"/>
              </w:rPr>
            </w:pPr>
          </w:p>
        </w:tc>
      </w:tr>
      <w:tr w:rsidR="00232A28" w:rsidRPr="00814B85" w14:paraId="5795FC70" w14:textId="77777777" w:rsidTr="00174B20">
        <w:trPr>
          <w:trHeight w:val="90"/>
        </w:trPr>
        <w:tc>
          <w:tcPr>
            <w:tcW w:w="833" w:type="dxa"/>
            <w:vMerge/>
            <w:tcBorders>
              <w:top w:val="single" w:sz="4" w:space="0" w:color="auto"/>
            </w:tcBorders>
            <w:shd w:val="clear" w:color="auto" w:fill="auto"/>
            <w:noWrap/>
            <w:vAlign w:val="center"/>
          </w:tcPr>
          <w:p w14:paraId="78CCF36D" w14:textId="77777777" w:rsidR="00232A28" w:rsidRPr="00814B85" w:rsidRDefault="00232A28" w:rsidP="00174B20">
            <w:pPr>
              <w:rPr>
                <w:lang w:eastAsia="en-CA"/>
              </w:rPr>
            </w:pPr>
          </w:p>
        </w:tc>
        <w:tc>
          <w:tcPr>
            <w:tcW w:w="2618" w:type="dxa"/>
            <w:gridSpan w:val="3"/>
            <w:tcBorders>
              <w:top w:val="nil"/>
              <w:bottom w:val="nil"/>
              <w:right w:val="nil"/>
            </w:tcBorders>
            <w:shd w:val="clear" w:color="auto" w:fill="auto"/>
            <w:vAlign w:val="center"/>
          </w:tcPr>
          <w:p w14:paraId="69A3954E" w14:textId="77777777" w:rsidR="00232A28" w:rsidRPr="00A4261A" w:rsidRDefault="00232A28" w:rsidP="00174B20">
            <w:pPr>
              <w:rPr>
                <w:lang w:eastAsia="en-CA"/>
              </w:rPr>
            </w:pPr>
            <w:r w:rsidRPr="00814B85">
              <w:rPr>
                <w:lang w:eastAsia="en-CA"/>
              </w:rPr>
              <w:t>Manufacturer Sensitivity Range:</w:t>
            </w:r>
          </w:p>
        </w:tc>
        <w:tc>
          <w:tcPr>
            <w:tcW w:w="3640" w:type="dxa"/>
            <w:gridSpan w:val="2"/>
            <w:tcBorders>
              <w:top w:val="nil"/>
              <w:left w:val="nil"/>
              <w:bottom w:val="nil"/>
            </w:tcBorders>
            <w:shd w:val="clear" w:color="auto" w:fill="F2F2F2" w:themeFill="background1" w:themeFillShade="F2"/>
            <w:vAlign w:val="center"/>
          </w:tcPr>
          <w:p w14:paraId="43A3C327" w14:textId="77777777" w:rsidR="00232A28" w:rsidRPr="00A4261A" w:rsidRDefault="00000000" w:rsidP="00174B20">
            <w:pPr>
              <w:rPr>
                <w:lang w:eastAsia="en-CA"/>
              </w:rPr>
            </w:pPr>
            <w:sdt>
              <w:sdtPr>
                <w:rPr>
                  <w:lang w:eastAsia="en-CA"/>
                </w:rPr>
                <w:id w:val="1068457164"/>
                <w:placeholder>
                  <w:docPart w:val="EDFE18B7EA5A43CB888F0D09E32050BA"/>
                </w:placeholder>
              </w:sdtPr>
              <w:sdtContent>
                <w:r w:rsidR="00232A28" w:rsidRPr="00814B85">
                  <w:rPr>
                    <w:lang w:eastAsia="en-CA"/>
                  </w:rPr>
                  <w:t xml:space="preserve"> </w:t>
                </w:r>
              </w:sdtContent>
            </w:sdt>
          </w:p>
        </w:tc>
        <w:tc>
          <w:tcPr>
            <w:tcW w:w="2020" w:type="dxa"/>
            <w:vMerge/>
            <w:shd w:val="clear" w:color="auto" w:fill="auto"/>
            <w:noWrap/>
            <w:vAlign w:val="center"/>
          </w:tcPr>
          <w:p w14:paraId="7C8285A2" w14:textId="77777777" w:rsidR="00232A28" w:rsidRPr="00814B85" w:rsidRDefault="00232A28" w:rsidP="00174B20">
            <w:pPr>
              <w:rPr>
                <w:lang w:eastAsia="en-CA"/>
              </w:rPr>
            </w:pPr>
          </w:p>
        </w:tc>
        <w:tc>
          <w:tcPr>
            <w:tcW w:w="1875" w:type="dxa"/>
            <w:vMerge/>
            <w:shd w:val="clear" w:color="auto" w:fill="auto"/>
            <w:noWrap/>
            <w:vAlign w:val="center"/>
          </w:tcPr>
          <w:p w14:paraId="364D8938" w14:textId="77777777" w:rsidR="00232A28" w:rsidRPr="00814B85" w:rsidRDefault="00232A28" w:rsidP="00174B20">
            <w:pPr>
              <w:rPr>
                <w:lang w:eastAsia="en-CA"/>
              </w:rPr>
            </w:pPr>
          </w:p>
        </w:tc>
      </w:tr>
      <w:tr w:rsidR="00232A28" w:rsidRPr="00814B85" w14:paraId="722EF9EE" w14:textId="77777777" w:rsidTr="00174B20">
        <w:trPr>
          <w:trHeight w:val="90"/>
        </w:trPr>
        <w:tc>
          <w:tcPr>
            <w:tcW w:w="833" w:type="dxa"/>
            <w:vMerge/>
            <w:shd w:val="clear" w:color="auto" w:fill="auto"/>
            <w:noWrap/>
            <w:vAlign w:val="center"/>
          </w:tcPr>
          <w:p w14:paraId="30023F63" w14:textId="77777777" w:rsidR="00232A28" w:rsidRPr="00814B85" w:rsidRDefault="00232A28" w:rsidP="00174B20">
            <w:pPr>
              <w:rPr>
                <w:lang w:eastAsia="en-CA"/>
              </w:rPr>
            </w:pPr>
          </w:p>
        </w:tc>
        <w:tc>
          <w:tcPr>
            <w:tcW w:w="1768" w:type="dxa"/>
            <w:gridSpan w:val="2"/>
            <w:tcBorders>
              <w:top w:val="nil"/>
              <w:right w:val="nil"/>
            </w:tcBorders>
            <w:shd w:val="clear" w:color="auto" w:fill="auto"/>
            <w:vAlign w:val="center"/>
          </w:tcPr>
          <w:p w14:paraId="6146859D" w14:textId="77777777" w:rsidR="00232A28" w:rsidRPr="00A4261A" w:rsidRDefault="00232A28" w:rsidP="00174B20">
            <w:pPr>
              <w:rPr>
                <w:lang w:eastAsia="en-CA"/>
              </w:rPr>
            </w:pPr>
            <w:r>
              <w:rPr>
                <w:lang w:eastAsia="en-CA"/>
              </w:rPr>
              <w:t xml:space="preserve">     </w:t>
            </w:r>
            <w:r w:rsidRPr="00814B85">
              <w:rPr>
                <w:lang w:eastAsia="en-CA"/>
              </w:rPr>
              <w:t>Sensitivity Range:</w:t>
            </w:r>
          </w:p>
        </w:tc>
        <w:tc>
          <w:tcPr>
            <w:tcW w:w="4490" w:type="dxa"/>
            <w:gridSpan w:val="3"/>
            <w:tcBorders>
              <w:top w:val="nil"/>
              <w:left w:val="nil"/>
              <w:bottom w:val="single" w:sz="4" w:space="0" w:color="auto"/>
            </w:tcBorders>
            <w:shd w:val="clear" w:color="auto" w:fill="F2F2F2" w:themeFill="background1" w:themeFillShade="F2"/>
            <w:vAlign w:val="center"/>
          </w:tcPr>
          <w:p w14:paraId="6980D144" w14:textId="77777777" w:rsidR="00232A28" w:rsidRPr="00A4261A" w:rsidRDefault="00000000" w:rsidP="00174B20">
            <w:pPr>
              <w:rPr>
                <w:lang w:eastAsia="en-CA"/>
              </w:rPr>
            </w:pPr>
            <w:sdt>
              <w:sdtPr>
                <w:rPr>
                  <w:lang w:eastAsia="en-CA"/>
                </w:rPr>
                <w:id w:val="1211995709"/>
                <w:placeholder>
                  <w:docPart w:val="B2DB862E22824871AE1153AA0D0975EC"/>
                </w:placeholder>
              </w:sdtPr>
              <w:sdtContent>
                <w:r w:rsidR="00232A28" w:rsidRPr="00814B85">
                  <w:rPr>
                    <w:lang w:eastAsia="en-CA"/>
                  </w:rPr>
                  <w:t xml:space="preserve"> </w:t>
                </w:r>
              </w:sdtContent>
            </w:sdt>
          </w:p>
        </w:tc>
        <w:tc>
          <w:tcPr>
            <w:tcW w:w="2020" w:type="dxa"/>
            <w:vMerge/>
            <w:shd w:val="clear" w:color="auto" w:fill="auto"/>
            <w:noWrap/>
            <w:vAlign w:val="center"/>
          </w:tcPr>
          <w:p w14:paraId="0DE919DD" w14:textId="77777777" w:rsidR="00232A28" w:rsidRPr="00814B85" w:rsidRDefault="00232A28" w:rsidP="00174B20">
            <w:pPr>
              <w:rPr>
                <w:lang w:eastAsia="en-CA"/>
              </w:rPr>
            </w:pPr>
          </w:p>
        </w:tc>
        <w:tc>
          <w:tcPr>
            <w:tcW w:w="1875" w:type="dxa"/>
            <w:vMerge/>
            <w:shd w:val="clear" w:color="auto" w:fill="auto"/>
            <w:noWrap/>
            <w:vAlign w:val="center"/>
          </w:tcPr>
          <w:p w14:paraId="4291E5F0" w14:textId="77777777" w:rsidR="00232A28" w:rsidRPr="00814B85" w:rsidRDefault="00232A28" w:rsidP="00174B20">
            <w:pPr>
              <w:rPr>
                <w:lang w:eastAsia="en-CA"/>
              </w:rPr>
            </w:pPr>
          </w:p>
        </w:tc>
      </w:tr>
      <w:tr w:rsidR="00232A28" w:rsidRPr="00814B85" w14:paraId="3B945FFF" w14:textId="77777777" w:rsidTr="00174B20">
        <w:trPr>
          <w:trHeight w:val="90"/>
        </w:trPr>
        <w:tc>
          <w:tcPr>
            <w:tcW w:w="833" w:type="dxa"/>
            <w:vMerge/>
            <w:tcBorders>
              <w:top w:val="single" w:sz="4" w:space="0" w:color="auto"/>
            </w:tcBorders>
            <w:shd w:val="clear" w:color="auto" w:fill="auto"/>
            <w:noWrap/>
            <w:vAlign w:val="center"/>
          </w:tcPr>
          <w:p w14:paraId="0F37262F" w14:textId="77777777" w:rsidR="00232A28" w:rsidRPr="00814B85" w:rsidRDefault="00232A28" w:rsidP="00174B20">
            <w:pPr>
              <w:rPr>
                <w:lang w:eastAsia="en-CA"/>
              </w:rPr>
            </w:pPr>
          </w:p>
        </w:tc>
        <w:tc>
          <w:tcPr>
            <w:tcW w:w="6258" w:type="dxa"/>
            <w:gridSpan w:val="5"/>
            <w:tcBorders>
              <w:top w:val="single" w:sz="4" w:space="0" w:color="auto"/>
            </w:tcBorders>
            <w:shd w:val="clear" w:color="auto" w:fill="auto"/>
            <w:vAlign w:val="center"/>
          </w:tcPr>
          <w:p w14:paraId="51C0A354" w14:textId="77777777" w:rsidR="00232A28" w:rsidRPr="00814B85" w:rsidRDefault="00232A28" w:rsidP="00174B20">
            <w:pPr>
              <w:rPr>
                <w:lang w:eastAsia="en-CA"/>
              </w:rPr>
            </w:pPr>
            <w:r w:rsidRPr="00F71798">
              <w:rPr>
                <w:lang w:eastAsia="en-CA"/>
              </w:rPr>
              <w:t>Note: CAN/ULC-S529 required range is 0.5 to 4.0%/ft obscuration. Recorded sensitivity measurement units may not be in %/ft depending on the testing method used.</w:t>
            </w:r>
          </w:p>
        </w:tc>
        <w:tc>
          <w:tcPr>
            <w:tcW w:w="2020" w:type="dxa"/>
            <w:vMerge/>
            <w:shd w:val="clear" w:color="auto" w:fill="auto"/>
            <w:noWrap/>
            <w:vAlign w:val="center"/>
          </w:tcPr>
          <w:p w14:paraId="6646A794" w14:textId="77777777" w:rsidR="00232A28" w:rsidRPr="00814B85" w:rsidRDefault="00232A28" w:rsidP="00174B20">
            <w:pPr>
              <w:rPr>
                <w:lang w:eastAsia="en-CA"/>
              </w:rPr>
            </w:pPr>
          </w:p>
        </w:tc>
        <w:tc>
          <w:tcPr>
            <w:tcW w:w="1875" w:type="dxa"/>
            <w:vMerge/>
            <w:shd w:val="clear" w:color="auto" w:fill="auto"/>
            <w:noWrap/>
            <w:vAlign w:val="center"/>
          </w:tcPr>
          <w:p w14:paraId="3F97BF58" w14:textId="77777777" w:rsidR="00232A28" w:rsidRPr="00814B85" w:rsidRDefault="00232A28" w:rsidP="00174B20">
            <w:pPr>
              <w:rPr>
                <w:lang w:eastAsia="en-CA"/>
              </w:rPr>
            </w:pPr>
          </w:p>
        </w:tc>
      </w:tr>
      <w:tr w:rsidR="00232A28" w:rsidRPr="00814B85" w14:paraId="2D1003A4" w14:textId="77777777" w:rsidTr="00232A28">
        <w:trPr>
          <w:trHeight w:val="296"/>
        </w:trPr>
        <w:tc>
          <w:tcPr>
            <w:tcW w:w="833" w:type="dxa"/>
            <w:shd w:val="clear" w:color="auto" w:fill="auto"/>
            <w:noWrap/>
            <w:vAlign w:val="center"/>
          </w:tcPr>
          <w:p w14:paraId="463388FC" w14:textId="77777777" w:rsidR="00232A28" w:rsidRPr="00814B85" w:rsidRDefault="00232A28" w:rsidP="00174B20">
            <w:pPr>
              <w:rPr>
                <w:lang w:eastAsia="en-CA"/>
              </w:rPr>
            </w:pPr>
            <w:r>
              <w:rPr>
                <w:lang w:eastAsia="en-CA"/>
              </w:rPr>
              <w:t>SB</w:t>
            </w:r>
          </w:p>
        </w:tc>
        <w:tc>
          <w:tcPr>
            <w:tcW w:w="6258" w:type="dxa"/>
            <w:gridSpan w:val="5"/>
            <w:shd w:val="clear" w:color="auto" w:fill="auto"/>
            <w:noWrap/>
            <w:vAlign w:val="center"/>
          </w:tcPr>
          <w:p w14:paraId="421B1319" w14:textId="77777777" w:rsidR="00232A28" w:rsidRPr="00814B85" w:rsidRDefault="00232A28" w:rsidP="00174B20">
            <w:pPr>
              <w:rPr>
                <w:lang w:eastAsia="en-CA"/>
              </w:rPr>
            </w:pPr>
            <w:r>
              <w:rPr>
                <w:lang w:eastAsia="en-CA"/>
              </w:rPr>
              <w:t>Sounder Base</w:t>
            </w:r>
          </w:p>
        </w:tc>
        <w:sdt>
          <w:sdtPr>
            <w:rPr>
              <w:lang w:eastAsia="en-CA"/>
            </w:rPr>
            <w:id w:val="-249051631"/>
            <w:placeholder>
              <w:docPart w:val="ECEB864728684A1489DCC195E5B0A716"/>
            </w:placeholder>
          </w:sdtPr>
          <w:sdtContent>
            <w:tc>
              <w:tcPr>
                <w:tcW w:w="2020" w:type="dxa"/>
                <w:shd w:val="clear" w:color="auto" w:fill="F2F2F2" w:themeFill="background1" w:themeFillShade="F2"/>
                <w:noWrap/>
                <w:vAlign w:val="center"/>
              </w:tcPr>
              <w:p w14:paraId="23B880F9" w14:textId="77777777" w:rsidR="00232A28" w:rsidRPr="00814B85" w:rsidRDefault="00232A28" w:rsidP="00174B20">
                <w:pPr>
                  <w:rPr>
                    <w:lang w:eastAsia="en-CA"/>
                  </w:rPr>
                </w:pPr>
                <w:r w:rsidRPr="00814B85">
                  <w:rPr>
                    <w:lang w:eastAsia="en-CA"/>
                  </w:rPr>
                  <w:t xml:space="preserve"> </w:t>
                </w:r>
              </w:p>
            </w:tc>
          </w:sdtContent>
        </w:sdt>
        <w:sdt>
          <w:sdtPr>
            <w:rPr>
              <w:lang w:eastAsia="en-CA"/>
            </w:rPr>
            <w:id w:val="-527947413"/>
            <w:placeholder>
              <w:docPart w:val="02F67C8DED15488EAA12AC587BFCEA6E"/>
            </w:placeholder>
          </w:sdtPr>
          <w:sdtContent>
            <w:tc>
              <w:tcPr>
                <w:tcW w:w="1875" w:type="dxa"/>
                <w:shd w:val="clear" w:color="auto" w:fill="F2F2F2" w:themeFill="background1" w:themeFillShade="F2"/>
                <w:noWrap/>
                <w:vAlign w:val="center"/>
              </w:tcPr>
              <w:p w14:paraId="78389098" w14:textId="77777777" w:rsidR="00232A28" w:rsidRPr="00814B85" w:rsidRDefault="00232A28" w:rsidP="00174B20">
                <w:pPr>
                  <w:rPr>
                    <w:lang w:eastAsia="en-CA"/>
                  </w:rPr>
                </w:pPr>
                <w:r w:rsidRPr="00814B85">
                  <w:rPr>
                    <w:lang w:eastAsia="en-CA"/>
                  </w:rPr>
                  <w:t xml:space="preserve"> </w:t>
                </w:r>
              </w:p>
            </w:tc>
          </w:sdtContent>
        </w:sdt>
      </w:tr>
      <w:tr w:rsidR="00232A28" w:rsidRPr="00814B85" w14:paraId="1B0BABEE" w14:textId="77777777" w:rsidTr="00232A28">
        <w:trPr>
          <w:trHeight w:val="296"/>
        </w:trPr>
        <w:tc>
          <w:tcPr>
            <w:tcW w:w="833" w:type="dxa"/>
            <w:shd w:val="clear" w:color="auto" w:fill="auto"/>
            <w:noWrap/>
            <w:vAlign w:val="center"/>
            <w:hideMark/>
          </w:tcPr>
          <w:p w14:paraId="5A687E1F" w14:textId="77777777" w:rsidR="00232A28" w:rsidRPr="00814B85" w:rsidRDefault="00232A28" w:rsidP="00174B20">
            <w:pPr>
              <w:rPr>
                <w:lang w:eastAsia="en-CA"/>
              </w:rPr>
            </w:pPr>
            <w:r w:rsidRPr="00814B85">
              <w:rPr>
                <w:lang w:eastAsia="en-CA"/>
              </w:rPr>
              <w:t>RI</w:t>
            </w:r>
          </w:p>
        </w:tc>
        <w:tc>
          <w:tcPr>
            <w:tcW w:w="6258" w:type="dxa"/>
            <w:gridSpan w:val="5"/>
            <w:shd w:val="clear" w:color="auto" w:fill="auto"/>
            <w:noWrap/>
            <w:vAlign w:val="center"/>
            <w:hideMark/>
          </w:tcPr>
          <w:p w14:paraId="75BB5967" w14:textId="77777777" w:rsidR="00232A28" w:rsidRPr="00814B85" w:rsidRDefault="00232A28" w:rsidP="00174B20">
            <w:pPr>
              <w:rPr>
                <w:lang w:eastAsia="en-CA"/>
              </w:rPr>
            </w:pPr>
            <w:r w:rsidRPr="00814B85">
              <w:rPr>
                <w:lang w:eastAsia="en-CA"/>
              </w:rPr>
              <w:t>Remote Indicator Unit</w:t>
            </w:r>
          </w:p>
        </w:tc>
        <w:sdt>
          <w:sdtPr>
            <w:rPr>
              <w:lang w:eastAsia="en-CA"/>
            </w:rPr>
            <w:id w:val="1092667854"/>
            <w:placeholder>
              <w:docPart w:val="C738A70FD35E4CFE938E72D97D75D1E4"/>
            </w:placeholder>
          </w:sdtPr>
          <w:sdtContent>
            <w:tc>
              <w:tcPr>
                <w:tcW w:w="2020" w:type="dxa"/>
                <w:shd w:val="clear" w:color="auto" w:fill="F2F2F2" w:themeFill="background1" w:themeFillShade="F2"/>
                <w:noWrap/>
                <w:vAlign w:val="center"/>
                <w:hideMark/>
              </w:tcPr>
              <w:p w14:paraId="2F61C512" w14:textId="77777777" w:rsidR="00232A28" w:rsidRPr="00814B85" w:rsidRDefault="00232A28" w:rsidP="00174B20">
                <w:pPr>
                  <w:rPr>
                    <w:lang w:eastAsia="en-CA"/>
                  </w:rPr>
                </w:pPr>
                <w:r w:rsidRPr="00814B85">
                  <w:rPr>
                    <w:lang w:eastAsia="en-CA"/>
                  </w:rPr>
                  <w:t xml:space="preserve"> </w:t>
                </w:r>
              </w:p>
            </w:tc>
          </w:sdtContent>
        </w:sdt>
        <w:sdt>
          <w:sdtPr>
            <w:rPr>
              <w:lang w:eastAsia="en-CA"/>
            </w:rPr>
            <w:id w:val="1197435373"/>
            <w:placeholder>
              <w:docPart w:val="C738A70FD35E4CFE938E72D97D75D1E4"/>
            </w:placeholder>
          </w:sdtPr>
          <w:sdtContent>
            <w:tc>
              <w:tcPr>
                <w:tcW w:w="1875" w:type="dxa"/>
                <w:shd w:val="clear" w:color="auto" w:fill="F2F2F2" w:themeFill="background1" w:themeFillShade="F2"/>
                <w:noWrap/>
                <w:vAlign w:val="center"/>
                <w:hideMark/>
              </w:tcPr>
              <w:p w14:paraId="54D218BB" w14:textId="77777777" w:rsidR="00232A28" w:rsidRPr="00814B85" w:rsidRDefault="00232A28" w:rsidP="00174B20">
                <w:pPr>
                  <w:rPr>
                    <w:lang w:eastAsia="en-CA"/>
                  </w:rPr>
                </w:pPr>
                <w:r w:rsidRPr="00814B85">
                  <w:rPr>
                    <w:lang w:eastAsia="en-CA"/>
                  </w:rPr>
                  <w:t xml:space="preserve"> </w:t>
                </w:r>
              </w:p>
            </w:tc>
          </w:sdtContent>
        </w:sdt>
      </w:tr>
      <w:tr w:rsidR="00232A28" w:rsidRPr="00814B85" w14:paraId="6C952D24" w14:textId="77777777" w:rsidTr="00232A28">
        <w:trPr>
          <w:trHeight w:val="296"/>
        </w:trPr>
        <w:tc>
          <w:tcPr>
            <w:tcW w:w="833" w:type="dxa"/>
            <w:shd w:val="clear" w:color="auto" w:fill="auto"/>
            <w:noWrap/>
            <w:vAlign w:val="center"/>
            <w:hideMark/>
          </w:tcPr>
          <w:p w14:paraId="29CF95D1" w14:textId="77777777" w:rsidR="00232A28" w:rsidRPr="00814B85" w:rsidRDefault="00232A28" w:rsidP="00174B20">
            <w:pPr>
              <w:rPr>
                <w:lang w:eastAsia="en-CA"/>
              </w:rPr>
            </w:pPr>
            <w:r w:rsidRPr="00814B85">
              <w:rPr>
                <w:lang w:eastAsia="en-CA"/>
              </w:rPr>
              <w:t>DS</w:t>
            </w:r>
          </w:p>
        </w:tc>
        <w:tc>
          <w:tcPr>
            <w:tcW w:w="6258" w:type="dxa"/>
            <w:gridSpan w:val="5"/>
            <w:shd w:val="clear" w:color="auto" w:fill="auto"/>
            <w:noWrap/>
            <w:vAlign w:val="center"/>
            <w:hideMark/>
          </w:tcPr>
          <w:p w14:paraId="1BB329ED" w14:textId="77777777" w:rsidR="00232A28" w:rsidRPr="00814B85" w:rsidRDefault="00232A28" w:rsidP="00174B20">
            <w:pPr>
              <w:rPr>
                <w:lang w:eastAsia="en-CA"/>
              </w:rPr>
            </w:pPr>
            <w:r w:rsidRPr="00814B85">
              <w:rPr>
                <w:lang w:eastAsia="en-CA"/>
              </w:rPr>
              <w:t>Duct Smoke Detector</w:t>
            </w:r>
          </w:p>
        </w:tc>
        <w:sdt>
          <w:sdtPr>
            <w:rPr>
              <w:lang w:eastAsia="en-CA"/>
            </w:rPr>
            <w:id w:val="-112369749"/>
            <w:placeholder>
              <w:docPart w:val="C738A70FD35E4CFE938E72D97D75D1E4"/>
            </w:placeholder>
          </w:sdtPr>
          <w:sdtContent>
            <w:tc>
              <w:tcPr>
                <w:tcW w:w="2020" w:type="dxa"/>
                <w:shd w:val="clear" w:color="auto" w:fill="F2F2F2" w:themeFill="background1" w:themeFillShade="F2"/>
                <w:noWrap/>
                <w:vAlign w:val="center"/>
                <w:hideMark/>
              </w:tcPr>
              <w:p w14:paraId="435C2903" w14:textId="77777777" w:rsidR="00232A28" w:rsidRPr="00814B85" w:rsidRDefault="00232A28" w:rsidP="00174B20">
                <w:pPr>
                  <w:rPr>
                    <w:lang w:eastAsia="en-CA"/>
                  </w:rPr>
                </w:pPr>
                <w:r w:rsidRPr="00814B85">
                  <w:rPr>
                    <w:lang w:eastAsia="en-CA"/>
                  </w:rPr>
                  <w:t xml:space="preserve"> </w:t>
                </w:r>
              </w:p>
            </w:tc>
          </w:sdtContent>
        </w:sdt>
        <w:sdt>
          <w:sdtPr>
            <w:rPr>
              <w:lang w:eastAsia="en-CA"/>
            </w:rPr>
            <w:id w:val="-2020228893"/>
            <w:placeholder>
              <w:docPart w:val="C738A70FD35E4CFE938E72D97D75D1E4"/>
            </w:placeholder>
          </w:sdtPr>
          <w:sdtContent>
            <w:tc>
              <w:tcPr>
                <w:tcW w:w="1875" w:type="dxa"/>
                <w:shd w:val="clear" w:color="auto" w:fill="F2F2F2" w:themeFill="background1" w:themeFillShade="F2"/>
                <w:noWrap/>
                <w:vAlign w:val="center"/>
                <w:hideMark/>
              </w:tcPr>
              <w:p w14:paraId="419E2F9B" w14:textId="77777777" w:rsidR="00232A28" w:rsidRPr="00814B85" w:rsidRDefault="00232A28" w:rsidP="00174B20">
                <w:pPr>
                  <w:rPr>
                    <w:lang w:eastAsia="en-CA"/>
                  </w:rPr>
                </w:pPr>
                <w:r w:rsidRPr="00814B85">
                  <w:rPr>
                    <w:lang w:eastAsia="en-CA"/>
                  </w:rPr>
                  <w:t xml:space="preserve"> </w:t>
                </w:r>
              </w:p>
            </w:tc>
          </w:sdtContent>
        </w:sdt>
      </w:tr>
      <w:tr w:rsidR="00232A28" w:rsidRPr="00814B85" w14:paraId="5492A41B" w14:textId="77777777" w:rsidTr="00232A28">
        <w:trPr>
          <w:trHeight w:val="296"/>
        </w:trPr>
        <w:tc>
          <w:tcPr>
            <w:tcW w:w="833" w:type="dxa"/>
            <w:shd w:val="clear" w:color="auto" w:fill="auto"/>
            <w:noWrap/>
            <w:vAlign w:val="center"/>
            <w:hideMark/>
          </w:tcPr>
          <w:p w14:paraId="31F1A422" w14:textId="77777777" w:rsidR="00232A28" w:rsidRPr="00814B85" w:rsidRDefault="00232A28" w:rsidP="00174B20">
            <w:pPr>
              <w:rPr>
                <w:lang w:eastAsia="en-CA"/>
              </w:rPr>
            </w:pPr>
            <w:r w:rsidRPr="00814B85">
              <w:rPr>
                <w:lang w:eastAsia="en-CA"/>
              </w:rPr>
              <w:t>-</w:t>
            </w:r>
          </w:p>
        </w:tc>
        <w:tc>
          <w:tcPr>
            <w:tcW w:w="6258" w:type="dxa"/>
            <w:gridSpan w:val="5"/>
            <w:shd w:val="clear" w:color="auto" w:fill="auto"/>
            <w:noWrap/>
            <w:vAlign w:val="center"/>
            <w:hideMark/>
          </w:tcPr>
          <w:p w14:paraId="1E326F1D" w14:textId="77777777" w:rsidR="00232A28" w:rsidRPr="00814B85" w:rsidRDefault="00232A28" w:rsidP="00174B20">
            <w:pPr>
              <w:rPr>
                <w:lang w:eastAsia="en-CA"/>
              </w:rPr>
            </w:pPr>
            <w:r w:rsidRPr="00814B85">
              <w:rPr>
                <w:lang w:eastAsia="en-CA"/>
              </w:rPr>
              <w:t>Other Type of Detector</w:t>
            </w:r>
          </w:p>
        </w:tc>
        <w:sdt>
          <w:sdtPr>
            <w:rPr>
              <w:lang w:eastAsia="en-CA"/>
            </w:rPr>
            <w:id w:val="648403849"/>
            <w:placeholder>
              <w:docPart w:val="C738A70FD35E4CFE938E72D97D75D1E4"/>
            </w:placeholder>
          </w:sdtPr>
          <w:sdtContent>
            <w:tc>
              <w:tcPr>
                <w:tcW w:w="2020" w:type="dxa"/>
                <w:shd w:val="clear" w:color="auto" w:fill="F2F2F2" w:themeFill="background1" w:themeFillShade="F2"/>
                <w:noWrap/>
                <w:vAlign w:val="center"/>
                <w:hideMark/>
              </w:tcPr>
              <w:p w14:paraId="0FDD7F4F" w14:textId="72EBFE72" w:rsidR="00232A28" w:rsidRPr="00814B85" w:rsidRDefault="00232A28" w:rsidP="00174B20">
                <w:pPr>
                  <w:rPr>
                    <w:lang w:eastAsia="en-CA"/>
                  </w:rPr>
                </w:pPr>
                <w:r w:rsidRPr="00814B85">
                  <w:rPr>
                    <w:lang w:eastAsia="en-CA"/>
                  </w:rPr>
                  <w:t xml:space="preserve"> </w:t>
                </w:r>
                <w:r w:rsidR="00887C9C">
                  <w:rPr>
                    <w:lang w:eastAsia="en-CA"/>
                  </w:rPr>
                  <w:t>Edwards</w:t>
                </w:r>
              </w:p>
            </w:tc>
          </w:sdtContent>
        </w:sdt>
        <w:sdt>
          <w:sdtPr>
            <w:rPr>
              <w:lang w:eastAsia="en-CA"/>
            </w:rPr>
            <w:id w:val="2105523024"/>
            <w:placeholder>
              <w:docPart w:val="C738A70FD35E4CFE938E72D97D75D1E4"/>
            </w:placeholder>
          </w:sdtPr>
          <w:sdtContent>
            <w:tc>
              <w:tcPr>
                <w:tcW w:w="1875" w:type="dxa"/>
                <w:shd w:val="clear" w:color="auto" w:fill="F2F2F2" w:themeFill="background1" w:themeFillShade="F2"/>
                <w:noWrap/>
                <w:vAlign w:val="center"/>
                <w:hideMark/>
              </w:tcPr>
              <w:p w14:paraId="3F69B006" w14:textId="0490A4A1" w:rsidR="00232A28" w:rsidRPr="00814B85" w:rsidRDefault="00232A28" w:rsidP="00174B20">
                <w:pPr>
                  <w:rPr>
                    <w:lang w:eastAsia="en-CA"/>
                  </w:rPr>
                </w:pPr>
                <w:r w:rsidRPr="00814B85">
                  <w:rPr>
                    <w:lang w:eastAsia="en-CA"/>
                  </w:rPr>
                  <w:t xml:space="preserve"> </w:t>
                </w:r>
                <w:r w:rsidR="00887C9C">
                  <w:rPr>
                    <w:lang w:eastAsia="en-CA"/>
                  </w:rPr>
                  <w:t>SIGA-PS SIGA-IPHS</w:t>
                </w:r>
              </w:p>
            </w:tc>
          </w:sdtContent>
        </w:sdt>
      </w:tr>
      <w:tr w:rsidR="00232A28" w:rsidRPr="00814B85" w14:paraId="5351E761" w14:textId="77777777" w:rsidTr="00232A28">
        <w:trPr>
          <w:trHeight w:val="296"/>
        </w:trPr>
        <w:tc>
          <w:tcPr>
            <w:tcW w:w="833" w:type="dxa"/>
            <w:shd w:val="clear" w:color="auto" w:fill="auto"/>
            <w:noWrap/>
            <w:vAlign w:val="center"/>
            <w:hideMark/>
          </w:tcPr>
          <w:p w14:paraId="18AE760E" w14:textId="77777777" w:rsidR="00232A28" w:rsidRPr="00814B85" w:rsidRDefault="00232A28" w:rsidP="00174B20">
            <w:pPr>
              <w:rPr>
                <w:lang w:eastAsia="en-CA"/>
              </w:rPr>
            </w:pPr>
            <w:r w:rsidRPr="00814B85">
              <w:rPr>
                <w:lang w:eastAsia="en-CA"/>
              </w:rPr>
              <w:t>SFD</w:t>
            </w:r>
          </w:p>
        </w:tc>
        <w:tc>
          <w:tcPr>
            <w:tcW w:w="6258" w:type="dxa"/>
            <w:gridSpan w:val="5"/>
            <w:shd w:val="clear" w:color="auto" w:fill="auto"/>
            <w:noWrap/>
            <w:vAlign w:val="center"/>
            <w:hideMark/>
          </w:tcPr>
          <w:p w14:paraId="77F3AD2E" w14:textId="77777777" w:rsidR="00232A28" w:rsidRPr="00814B85" w:rsidRDefault="00232A28" w:rsidP="00174B20">
            <w:pPr>
              <w:rPr>
                <w:lang w:eastAsia="en-CA"/>
              </w:rPr>
            </w:pPr>
            <w:r w:rsidRPr="00814B85">
              <w:rPr>
                <w:lang w:eastAsia="en-CA"/>
              </w:rPr>
              <w:t>Supporting Field Device (Monitor)</w:t>
            </w:r>
          </w:p>
        </w:tc>
        <w:sdt>
          <w:sdtPr>
            <w:rPr>
              <w:lang w:eastAsia="en-CA"/>
            </w:rPr>
            <w:id w:val="1302647102"/>
            <w:placeholder>
              <w:docPart w:val="C738A70FD35E4CFE938E72D97D75D1E4"/>
            </w:placeholder>
          </w:sdtPr>
          <w:sdtContent>
            <w:tc>
              <w:tcPr>
                <w:tcW w:w="2020" w:type="dxa"/>
                <w:shd w:val="clear" w:color="auto" w:fill="F2F2F2" w:themeFill="background1" w:themeFillShade="F2"/>
                <w:noWrap/>
                <w:vAlign w:val="center"/>
                <w:hideMark/>
              </w:tcPr>
              <w:p w14:paraId="5A47C375" w14:textId="77777777" w:rsidR="00232A28" w:rsidRPr="00814B85" w:rsidRDefault="00232A28" w:rsidP="00174B20">
                <w:pPr>
                  <w:rPr>
                    <w:lang w:eastAsia="en-CA"/>
                  </w:rPr>
                </w:pPr>
                <w:r w:rsidRPr="00814B85">
                  <w:rPr>
                    <w:lang w:eastAsia="en-CA"/>
                  </w:rPr>
                  <w:t xml:space="preserve"> </w:t>
                </w:r>
              </w:p>
            </w:tc>
          </w:sdtContent>
        </w:sdt>
        <w:sdt>
          <w:sdtPr>
            <w:rPr>
              <w:lang w:eastAsia="en-CA"/>
            </w:rPr>
            <w:id w:val="-1495247780"/>
            <w:placeholder>
              <w:docPart w:val="C738A70FD35E4CFE938E72D97D75D1E4"/>
            </w:placeholder>
          </w:sdtPr>
          <w:sdtContent>
            <w:tc>
              <w:tcPr>
                <w:tcW w:w="1875" w:type="dxa"/>
                <w:shd w:val="clear" w:color="auto" w:fill="F2F2F2" w:themeFill="background1" w:themeFillShade="F2"/>
                <w:noWrap/>
                <w:vAlign w:val="center"/>
                <w:hideMark/>
              </w:tcPr>
              <w:p w14:paraId="0E224230" w14:textId="77777777" w:rsidR="00232A28" w:rsidRPr="00814B85" w:rsidRDefault="00232A28" w:rsidP="00174B20">
                <w:pPr>
                  <w:rPr>
                    <w:lang w:eastAsia="en-CA"/>
                  </w:rPr>
                </w:pPr>
                <w:r w:rsidRPr="00814B85">
                  <w:rPr>
                    <w:lang w:eastAsia="en-CA"/>
                  </w:rPr>
                  <w:t xml:space="preserve"> </w:t>
                </w:r>
              </w:p>
            </w:tc>
          </w:sdtContent>
        </w:sdt>
      </w:tr>
      <w:tr w:rsidR="00232A28" w:rsidRPr="00814B85" w14:paraId="020AB412" w14:textId="77777777" w:rsidTr="00232A28">
        <w:trPr>
          <w:trHeight w:val="296"/>
        </w:trPr>
        <w:tc>
          <w:tcPr>
            <w:tcW w:w="833" w:type="dxa"/>
            <w:shd w:val="clear" w:color="auto" w:fill="auto"/>
            <w:noWrap/>
            <w:vAlign w:val="center"/>
            <w:hideMark/>
          </w:tcPr>
          <w:p w14:paraId="08265A12" w14:textId="77777777" w:rsidR="00232A28" w:rsidRPr="00814B85" w:rsidRDefault="00232A28" w:rsidP="00174B20">
            <w:pPr>
              <w:rPr>
                <w:lang w:eastAsia="en-CA"/>
              </w:rPr>
            </w:pPr>
            <w:r w:rsidRPr="00814B85">
              <w:rPr>
                <w:lang w:eastAsia="en-CA"/>
              </w:rPr>
              <w:t>FS</w:t>
            </w:r>
          </w:p>
        </w:tc>
        <w:tc>
          <w:tcPr>
            <w:tcW w:w="6258" w:type="dxa"/>
            <w:gridSpan w:val="5"/>
            <w:shd w:val="clear" w:color="auto" w:fill="auto"/>
            <w:noWrap/>
            <w:vAlign w:val="center"/>
            <w:hideMark/>
          </w:tcPr>
          <w:p w14:paraId="425A123F" w14:textId="77777777" w:rsidR="00232A28" w:rsidRPr="00814B85" w:rsidRDefault="00232A28" w:rsidP="00174B20">
            <w:pPr>
              <w:rPr>
                <w:lang w:eastAsia="en-CA"/>
              </w:rPr>
            </w:pPr>
            <w:r w:rsidRPr="00814B85">
              <w:rPr>
                <w:lang w:eastAsia="en-CA"/>
              </w:rPr>
              <w:t>Sprinkler Flow Switch</w:t>
            </w:r>
          </w:p>
        </w:tc>
        <w:sdt>
          <w:sdtPr>
            <w:rPr>
              <w:lang w:eastAsia="en-CA"/>
            </w:rPr>
            <w:id w:val="-1471122273"/>
            <w:placeholder>
              <w:docPart w:val="C738A70FD35E4CFE938E72D97D75D1E4"/>
            </w:placeholder>
          </w:sdtPr>
          <w:sdtContent>
            <w:tc>
              <w:tcPr>
                <w:tcW w:w="2020" w:type="dxa"/>
                <w:shd w:val="clear" w:color="auto" w:fill="F2F2F2" w:themeFill="background1" w:themeFillShade="F2"/>
                <w:noWrap/>
                <w:vAlign w:val="center"/>
                <w:hideMark/>
              </w:tcPr>
              <w:p w14:paraId="147ACD16" w14:textId="77777777" w:rsidR="00232A28" w:rsidRPr="00814B85" w:rsidRDefault="00232A28" w:rsidP="00174B20">
                <w:pPr>
                  <w:rPr>
                    <w:lang w:eastAsia="en-CA"/>
                  </w:rPr>
                </w:pPr>
                <w:r w:rsidRPr="00814B85">
                  <w:rPr>
                    <w:lang w:eastAsia="en-CA"/>
                  </w:rPr>
                  <w:t xml:space="preserve"> </w:t>
                </w:r>
              </w:p>
            </w:tc>
          </w:sdtContent>
        </w:sdt>
        <w:sdt>
          <w:sdtPr>
            <w:rPr>
              <w:lang w:eastAsia="en-CA"/>
            </w:rPr>
            <w:id w:val="1482268266"/>
            <w:placeholder>
              <w:docPart w:val="C738A70FD35E4CFE938E72D97D75D1E4"/>
            </w:placeholder>
          </w:sdtPr>
          <w:sdtContent>
            <w:tc>
              <w:tcPr>
                <w:tcW w:w="1875" w:type="dxa"/>
                <w:shd w:val="clear" w:color="auto" w:fill="F2F2F2" w:themeFill="background1" w:themeFillShade="F2"/>
                <w:noWrap/>
                <w:vAlign w:val="center"/>
                <w:hideMark/>
              </w:tcPr>
              <w:p w14:paraId="461A826F" w14:textId="77777777" w:rsidR="00232A28" w:rsidRPr="00814B85" w:rsidRDefault="00232A28" w:rsidP="00174B20">
                <w:pPr>
                  <w:rPr>
                    <w:lang w:eastAsia="en-CA"/>
                  </w:rPr>
                </w:pPr>
                <w:r w:rsidRPr="00814B85">
                  <w:rPr>
                    <w:lang w:eastAsia="en-CA"/>
                  </w:rPr>
                  <w:t xml:space="preserve"> </w:t>
                </w:r>
              </w:p>
            </w:tc>
          </w:sdtContent>
        </w:sdt>
      </w:tr>
      <w:tr w:rsidR="00232A28" w:rsidRPr="00814B85" w14:paraId="6CDB1D17" w14:textId="77777777" w:rsidTr="00232A28">
        <w:trPr>
          <w:trHeight w:val="296"/>
        </w:trPr>
        <w:tc>
          <w:tcPr>
            <w:tcW w:w="833" w:type="dxa"/>
            <w:shd w:val="clear" w:color="auto" w:fill="auto"/>
            <w:noWrap/>
            <w:vAlign w:val="center"/>
            <w:hideMark/>
          </w:tcPr>
          <w:p w14:paraId="6FAABE8C" w14:textId="77777777" w:rsidR="00232A28" w:rsidRPr="00814B85" w:rsidRDefault="00232A28" w:rsidP="00174B20">
            <w:pPr>
              <w:rPr>
                <w:lang w:eastAsia="en-CA"/>
              </w:rPr>
            </w:pPr>
            <w:r w:rsidRPr="00814B85">
              <w:rPr>
                <w:lang w:eastAsia="en-CA"/>
              </w:rPr>
              <w:t>SS</w:t>
            </w:r>
          </w:p>
        </w:tc>
        <w:tc>
          <w:tcPr>
            <w:tcW w:w="6258" w:type="dxa"/>
            <w:gridSpan w:val="5"/>
            <w:shd w:val="clear" w:color="auto" w:fill="auto"/>
            <w:noWrap/>
            <w:vAlign w:val="center"/>
            <w:hideMark/>
          </w:tcPr>
          <w:p w14:paraId="045D00EB" w14:textId="77777777" w:rsidR="00232A28" w:rsidRPr="00814B85" w:rsidRDefault="00232A28" w:rsidP="00174B20">
            <w:pPr>
              <w:rPr>
                <w:lang w:eastAsia="en-CA"/>
              </w:rPr>
            </w:pPr>
            <w:r w:rsidRPr="00814B85">
              <w:rPr>
                <w:lang w:eastAsia="en-CA"/>
              </w:rPr>
              <w:t>Sprinkler Supervisory Device</w:t>
            </w:r>
          </w:p>
        </w:tc>
        <w:sdt>
          <w:sdtPr>
            <w:rPr>
              <w:lang w:eastAsia="en-CA"/>
            </w:rPr>
            <w:id w:val="-1769149809"/>
            <w:placeholder>
              <w:docPart w:val="C738A70FD35E4CFE938E72D97D75D1E4"/>
            </w:placeholder>
          </w:sdtPr>
          <w:sdtContent>
            <w:tc>
              <w:tcPr>
                <w:tcW w:w="2020" w:type="dxa"/>
                <w:shd w:val="clear" w:color="auto" w:fill="F2F2F2" w:themeFill="background1" w:themeFillShade="F2"/>
                <w:noWrap/>
                <w:vAlign w:val="center"/>
                <w:hideMark/>
              </w:tcPr>
              <w:p w14:paraId="7EF8EBBE" w14:textId="77777777" w:rsidR="00232A28" w:rsidRPr="00814B85" w:rsidRDefault="00232A28" w:rsidP="00174B20">
                <w:pPr>
                  <w:rPr>
                    <w:lang w:eastAsia="en-CA"/>
                  </w:rPr>
                </w:pPr>
                <w:r w:rsidRPr="00814B85">
                  <w:rPr>
                    <w:lang w:eastAsia="en-CA"/>
                  </w:rPr>
                  <w:t xml:space="preserve"> </w:t>
                </w:r>
              </w:p>
            </w:tc>
          </w:sdtContent>
        </w:sdt>
        <w:sdt>
          <w:sdtPr>
            <w:rPr>
              <w:lang w:eastAsia="en-CA"/>
            </w:rPr>
            <w:id w:val="-289594623"/>
            <w:placeholder>
              <w:docPart w:val="C738A70FD35E4CFE938E72D97D75D1E4"/>
            </w:placeholder>
          </w:sdtPr>
          <w:sdtContent>
            <w:tc>
              <w:tcPr>
                <w:tcW w:w="1875" w:type="dxa"/>
                <w:shd w:val="clear" w:color="auto" w:fill="F2F2F2" w:themeFill="background1" w:themeFillShade="F2"/>
                <w:noWrap/>
                <w:vAlign w:val="center"/>
                <w:hideMark/>
              </w:tcPr>
              <w:p w14:paraId="2E78D6F4" w14:textId="77777777" w:rsidR="00232A28" w:rsidRPr="00814B85" w:rsidRDefault="00232A28" w:rsidP="00174B20">
                <w:pPr>
                  <w:rPr>
                    <w:lang w:eastAsia="en-CA"/>
                  </w:rPr>
                </w:pPr>
                <w:r w:rsidRPr="00814B85">
                  <w:rPr>
                    <w:lang w:eastAsia="en-CA"/>
                  </w:rPr>
                  <w:t xml:space="preserve"> </w:t>
                </w:r>
              </w:p>
            </w:tc>
          </w:sdtContent>
        </w:sdt>
      </w:tr>
      <w:tr w:rsidR="00232A28" w:rsidRPr="00814B85" w14:paraId="5E75A980" w14:textId="77777777" w:rsidTr="00232A28">
        <w:trPr>
          <w:trHeight w:val="296"/>
        </w:trPr>
        <w:tc>
          <w:tcPr>
            <w:tcW w:w="833" w:type="dxa"/>
            <w:shd w:val="clear" w:color="auto" w:fill="auto"/>
            <w:noWrap/>
            <w:vAlign w:val="center"/>
            <w:hideMark/>
          </w:tcPr>
          <w:p w14:paraId="2CF7DC04" w14:textId="77777777" w:rsidR="00232A28" w:rsidRPr="00814B85" w:rsidRDefault="00232A28" w:rsidP="00174B20">
            <w:pPr>
              <w:rPr>
                <w:lang w:eastAsia="en-CA"/>
              </w:rPr>
            </w:pPr>
            <w:r w:rsidRPr="00814B85">
              <w:rPr>
                <w:lang w:eastAsia="en-CA"/>
              </w:rPr>
              <w:t>-</w:t>
            </w:r>
          </w:p>
        </w:tc>
        <w:tc>
          <w:tcPr>
            <w:tcW w:w="6258" w:type="dxa"/>
            <w:gridSpan w:val="5"/>
            <w:shd w:val="clear" w:color="auto" w:fill="auto"/>
            <w:noWrap/>
            <w:vAlign w:val="center"/>
            <w:hideMark/>
          </w:tcPr>
          <w:p w14:paraId="3BC04538" w14:textId="77777777" w:rsidR="00232A28" w:rsidRPr="00814B85" w:rsidRDefault="00232A28" w:rsidP="00174B20">
            <w:pPr>
              <w:rPr>
                <w:lang w:eastAsia="en-CA"/>
              </w:rPr>
            </w:pPr>
            <w:r w:rsidRPr="00814B85">
              <w:rPr>
                <w:lang w:eastAsia="en-CA"/>
              </w:rPr>
              <w:t xml:space="preserve">Other </w:t>
            </w:r>
            <w:r w:rsidRPr="00814B85">
              <w:rPr>
                <w:i/>
                <w:lang w:eastAsia="en-CA"/>
              </w:rPr>
              <w:t xml:space="preserve">Supervisory Devices </w:t>
            </w:r>
            <w:r w:rsidRPr="00814B85">
              <w:rPr>
                <w:lang w:eastAsia="en-CA"/>
              </w:rPr>
              <w:t>(Low Pressure, Low Water, Low Temperature, Power Loss, etc.)</w:t>
            </w:r>
          </w:p>
        </w:tc>
        <w:sdt>
          <w:sdtPr>
            <w:rPr>
              <w:lang w:eastAsia="en-CA"/>
            </w:rPr>
            <w:id w:val="985746962"/>
            <w:placeholder>
              <w:docPart w:val="C738A70FD35E4CFE938E72D97D75D1E4"/>
            </w:placeholder>
          </w:sdtPr>
          <w:sdtContent>
            <w:tc>
              <w:tcPr>
                <w:tcW w:w="2020" w:type="dxa"/>
                <w:shd w:val="clear" w:color="auto" w:fill="F2F2F2" w:themeFill="background1" w:themeFillShade="F2"/>
                <w:noWrap/>
                <w:vAlign w:val="center"/>
                <w:hideMark/>
              </w:tcPr>
              <w:p w14:paraId="5A2C3EEC" w14:textId="77777777" w:rsidR="00232A28" w:rsidRPr="00814B85" w:rsidRDefault="00232A28" w:rsidP="00174B20">
                <w:pPr>
                  <w:rPr>
                    <w:lang w:eastAsia="en-CA"/>
                  </w:rPr>
                </w:pPr>
                <w:r w:rsidRPr="00814B85">
                  <w:rPr>
                    <w:lang w:eastAsia="en-CA"/>
                  </w:rPr>
                  <w:t xml:space="preserve"> </w:t>
                </w:r>
              </w:p>
            </w:tc>
          </w:sdtContent>
        </w:sdt>
        <w:sdt>
          <w:sdtPr>
            <w:rPr>
              <w:lang w:eastAsia="en-CA"/>
            </w:rPr>
            <w:id w:val="1695429962"/>
            <w:placeholder>
              <w:docPart w:val="C738A70FD35E4CFE938E72D97D75D1E4"/>
            </w:placeholder>
          </w:sdtPr>
          <w:sdtContent>
            <w:tc>
              <w:tcPr>
                <w:tcW w:w="1875" w:type="dxa"/>
                <w:shd w:val="clear" w:color="auto" w:fill="F2F2F2" w:themeFill="background1" w:themeFillShade="F2"/>
                <w:noWrap/>
                <w:vAlign w:val="center"/>
                <w:hideMark/>
              </w:tcPr>
              <w:p w14:paraId="6E76CBCF" w14:textId="77777777" w:rsidR="00232A28" w:rsidRPr="00814B85" w:rsidRDefault="00232A28" w:rsidP="00174B20">
                <w:pPr>
                  <w:rPr>
                    <w:lang w:eastAsia="en-CA"/>
                  </w:rPr>
                </w:pPr>
                <w:r w:rsidRPr="00814B85">
                  <w:rPr>
                    <w:lang w:eastAsia="en-CA"/>
                  </w:rPr>
                  <w:t xml:space="preserve"> </w:t>
                </w:r>
              </w:p>
            </w:tc>
          </w:sdtContent>
        </w:sdt>
      </w:tr>
      <w:tr w:rsidR="00232A28" w:rsidRPr="00814B85" w14:paraId="6A3898F2" w14:textId="77777777" w:rsidTr="00232A28">
        <w:trPr>
          <w:trHeight w:val="296"/>
        </w:trPr>
        <w:tc>
          <w:tcPr>
            <w:tcW w:w="833" w:type="dxa"/>
            <w:shd w:val="clear" w:color="auto" w:fill="auto"/>
            <w:noWrap/>
            <w:vAlign w:val="center"/>
            <w:hideMark/>
          </w:tcPr>
          <w:p w14:paraId="62F48384" w14:textId="77777777" w:rsidR="00232A28" w:rsidRPr="00814B85" w:rsidRDefault="00232A28" w:rsidP="00174B20">
            <w:pPr>
              <w:rPr>
                <w:lang w:eastAsia="en-CA"/>
              </w:rPr>
            </w:pPr>
            <w:r w:rsidRPr="00814B85">
              <w:rPr>
                <w:lang w:eastAsia="en-CA"/>
              </w:rPr>
              <w:t>EM</w:t>
            </w:r>
          </w:p>
        </w:tc>
        <w:tc>
          <w:tcPr>
            <w:tcW w:w="6258" w:type="dxa"/>
            <w:gridSpan w:val="5"/>
            <w:shd w:val="clear" w:color="auto" w:fill="auto"/>
            <w:noWrap/>
            <w:vAlign w:val="center"/>
            <w:hideMark/>
          </w:tcPr>
          <w:p w14:paraId="59664DFF" w14:textId="77777777" w:rsidR="00232A28" w:rsidRPr="00814B85" w:rsidRDefault="00232A28" w:rsidP="00174B20">
            <w:pPr>
              <w:rPr>
                <w:lang w:eastAsia="en-CA"/>
              </w:rPr>
            </w:pPr>
            <w:r w:rsidRPr="00814B85">
              <w:rPr>
                <w:lang w:eastAsia="en-CA"/>
              </w:rPr>
              <w:t>Fault Isolat</w:t>
            </w:r>
            <w:r>
              <w:rPr>
                <w:lang w:eastAsia="en-CA"/>
              </w:rPr>
              <w:t>or</w:t>
            </w:r>
          </w:p>
        </w:tc>
        <w:sdt>
          <w:sdtPr>
            <w:rPr>
              <w:lang w:eastAsia="en-CA"/>
            </w:rPr>
            <w:id w:val="-1334528005"/>
            <w:placeholder>
              <w:docPart w:val="C738A70FD35E4CFE938E72D97D75D1E4"/>
            </w:placeholder>
          </w:sdtPr>
          <w:sdtContent>
            <w:tc>
              <w:tcPr>
                <w:tcW w:w="2020" w:type="dxa"/>
                <w:shd w:val="clear" w:color="auto" w:fill="F2F2F2" w:themeFill="background1" w:themeFillShade="F2"/>
                <w:noWrap/>
                <w:vAlign w:val="center"/>
                <w:hideMark/>
              </w:tcPr>
              <w:p w14:paraId="44CB10D2" w14:textId="605D380C" w:rsidR="00232A28" w:rsidRPr="00814B85" w:rsidRDefault="00232A28" w:rsidP="00174B20">
                <w:pPr>
                  <w:rPr>
                    <w:lang w:eastAsia="en-CA"/>
                  </w:rPr>
                </w:pPr>
                <w:r w:rsidRPr="00814B85">
                  <w:rPr>
                    <w:lang w:eastAsia="en-CA"/>
                  </w:rPr>
                  <w:t xml:space="preserve"> </w:t>
                </w:r>
                <w:r w:rsidR="00887C9C">
                  <w:rPr>
                    <w:lang w:eastAsia="en-CA"/>
                  </w:rPr>
                  <w:t>Edwards</w:t>
                </w:r>
              </w:p>
            </w:tc>
          </w:sdtContent>
        </w:sdt>
        <w:sdt>
          <w:sdtPr>
            <w:rPr>
              <w:lang w:eastAsia="en-CA"/>
            </w:rPr>
            <w:id w:val="1889596675"/>
            <w:placeholder>
              <w:docPart w:val="C738A70FD35E4CFE938E72D97D75D1E4"/>
            </w:placeholder>
          </w:sdtPr>
          <w:sdtContent>
            <w:tc>
              <w:tcPr>
                <w:tcW w:w="1875" w:type="dxa"/>
                <w:shd w:val="clear" w:color="auto" w:fill="F2F2F2" w:themeFill="background1" w:themeFillShade="F2"/>
                <w:noWrap/>
                <w:vAlign w:val="center"/>
                <w:hideMark/>
              </w:tcPr>
              <w:p w14:paraId="3D511252" w14:textId="3C087574" w:rsidR="00232A28" w:rsidRPr="00814B85" w:rsidRDefault="00232A28" w:rsidP="00174B20">
                <w:pPr>
                  <w:rPr>
                    <w:lang w:eastAsia="en-CA"/>
                  </w:rPr>
                </w:pPr>
                <w:r w:rsidRPr="00814B85">
                  <w:rPr>
                    <w:lang w:eastAsia="en-CA"/>
                  </w:rPr>
                  <w:t xml:space="preserve"> </w:t>
                </w:r>
                <w:r w:rsidR="00887C9C">
                  <w:rPr>
                    <w:lang w:eastAsia="en-CA"/>
                  </w:rPr>
                  <w:t>SIGA-IM</w:t>
                </w:r>
              </w:p>
            </w:tc>
          </w:sdtContent>
        </w:sdt>
      </w:tr>
      <w:tr w:rsidR="00232A28" w:rsidRPr="00814B85" w14:paraId="2984CCE1" w14:textId="77777777" w:rsidTr="00232A28">
        <w:trPr>
          <w:trHeight w:val="296"/>
        </w:trPr>
        <w:tc>
          <w:tcPr>
            <w:tcW w:w="833" w:type="dxa"/>
            <w:shd w:val="clear" w:color="auto" w:fill="auto"/>
            <w:noWrap/>
            <w:vAlign w:val="center"/>
            <w:hideMark/>
          </w:tcPr>
          <w:p w14:paraId="18506EDB" w14:textId="77777777" w:rsidR="00232A28" w:rsidRPr="00814B85" w:rsidRDefault="00232A28" w:rsidP="00174B20">
            <w:pPr>
              <w:rPr>
                <w:lang w:eastAsia="en-CA"/>
              </w:rPr>
            </w:pPr>
            <w:r w:rsidRPr="00814B85">
              <w:rPr>
                <w:lang w:eastAsia="en-CA"/>
              </w:rPr>
              <w:t>B</w:t>
            </w:r>
          </w:p>
        </w:tc>
        <w:tc>
          <w:tcPr>
            <w:tcW w:w="6258" w:type="dxa"/>
            <w:gridSpan w:val="5"/>
            <w:shd w:val="clear" w:color="auto" w:fill="auto"/>
            <w:noWrap/>
            <w:vAlign w:val="center"/>
            <w:hideMark/>
          </w:tcPr>
          <w:p w14:paraId="60B99376" w14:textId="77777777" w:rsidR="00232A28" w:rsidRPr="00814B85" w:rsidRDefault="00232A28" w:rsidP="00174B20">
            <w:pPr>
              <w:rPr>
                <w:lang w:eastAsia="en-CA"/>
              </w:rPr>
            </w:pPr>
            <w:r w:rsidRPr="00814B85">
              <w:rPr>
                <w:lang w:eastAsia="en-CA"/>
              </w:rPr>
              <w:t>Bell</w:t>
            </w:r>
          </w:p>
        </w:tc>
        <w:sdt>
          <w:sdtPr>
            <w:rPr>
              <w:lang w:eastAsia="en-CA"/>
            </w:rPr>
            <w:id w:val="-432052982"/>
            <w:placeholder>
              <w:docPart w:val="C738A70FD35E4CFE938E72D97D75D1E4"/>
            </w:placeholder>
          </w:sdtPr>
          <w:sdtContent>
            <w:tc>
              <w:tcPr>
                <w:tcW w:w="2020" w:type="dxa"/>
                <w:shd w:val="clear" w:color="auto" w:fill="F2F2F2" w:themeFill="background1" w:themeFillShade="F2"/>
                <w:noWrap/>
                <w:vAlign w:val="center"/>
                <w:hideMark/>
              </w:tcPr>
              <w:p w14:paraId="4A5AEFC8" w14:textId="77777777" w:rsidR="00232A28" w:rsidRPr="00814B85" w:rsidRDefault="00232A28" w:rsidP="00174B20">
                <w:pPr>
                  <w:rPr>
                    <w:lang w:eastAsia="en-CA"/>
                  </w:rPr>
                </w:pPr>
                <w:r w:rsidRPr="00814B85">
                  <w:rPr>
                    <w:lang w:eastAsia="en-CA"/>
                  </w:rPr>
                  <w:t xml:space="preserve"> </w:t>
                </w:r>
              </w:p>
            </w:tc>
          </w:sdtContent>
        </w:sdt>
        <w:sdt>
          <w:sdtPr>
            <w:rPr>
              <w:lang w:eastAsia="en-CA"/>
            </w:rPr>
            <w:id w:val="2117781519"/>
            <w:placeholder>
              <w:docPart w:val="C738A70FD35E4CFE938E72D97D75D1E4"/>
            </w:placeholder>
          </w:sdtPr>
          <w:sdtContent>
            <w:tc>
              <w:tcPr>
                <w:tcW w:w="1875" w:type="dxa"/>
                <w:shd w:val="clear" w:color="auto" w:fill="F2F2F2" w:themeFill="background1" w:themeFillShade="F2"/>
                <w:noWrap/>
                <w:vAlign w:val="center"/>
                <w:hideMark/>
              </w:tcPr>
              <w:p w14:paraId="1DADA44D" w14:textId="77777777" w:rsidR="00232A28" w:rsidRPr="00814B85" w:rsidRDefault="00232A28" w:rsidP="00174B20">
                <w:pPr>
                  <w:rPr>
                    <w:lang w:eastAsia="en-CA"/>
                  </w:rPr>
                </w:pPr>
                <w:r w:rsidRPr="00814B85">
                  <w:rPr>
                    <w:lang w:eastAsia="en-CA"/>
                  </w:rPr>
                  <w:t xml:space="preserve"> </w:t>
                </w:r>
              </w:p>
            </w:tc>
          </w:sdtContent>
        </w:sdt>
      </w:tr>
      <w:tr w:rsidR="00232A28" w:rsidRPr="00814B85" w14:paraId="25EE5F2E" w14:textId="77777777" w:rsidTr="00232A28">
        <w:trPr>
          <w:trHeight w:val="296"/>
        </w:trPr>
        <w:tc>
          <w:tcPr>
            <w:tcW w:w="833" w:type="dxa"/>
            <w:shd w:val="clear" w:color="auto" w:fill="auto"/>
            <w:noWrap/>
            <w:vAlign w:val="center"/>
            <w:hideMark/>
          </w:tcPr>
          <w:p w14:paraId="66B4A256" w14:textId="77777777" w:rsidR="00232A28" w:rsidRPr="00814B85" w:rsidRDefault="00232A28" w:rsidP="00174B20">
            <w:pPr>
              <w:rPr>
                <w:lang w:eastAsia="en-CA"/>
              </w:rPr>
            </w:pPr>
            <w:r w:rsidRPr="00814B85">
              <w:rPr>
                <w:lang w:eastAsia="en-CA"/>
              </w:rPr>
              <w:t>H</w:t>
            </w:r>
          </w:p>
        </w:tc>
        <w:tc>
          <w:tcPr>
            <w:tcW w:w="6258" w:type="dxa"/>
            <w:gridSpan w:val="5"/>
            <w:shd w:val="clear" w:color="auto" w:fill="auto"/>
            <w:noWrap/>
            <w:vAlign w:val="center"/>
            <w:hideMark/>
          </w:tcPr>
          <w:p w14:paraId="3AC4ABD6" w14:textId="77777777" w:rsidR="00232A28" w:rsidRPr="00814B85" w:rsidRDefault="00232A28" w:rsidP="00174B20">
            <w:pPr>
              <w:rPr>
                <w:lang w:eastAsia="en-CA"/>
              </w:rPr>
            </w:pPr>
            <w:r w:rsidRPr="00814B85">
              <w:rPr>
                <w:lang w:eastAsia="en-CA"/>
              </w:rPr>
              <w:t>Horn</w:t>
            </w:r>
          </w:p>
        </w:tc>
        <w:sdt>
          <w:sdtPr>
            <w:rPr>
              <w:lang w:eastAsia="en-CA"/>
            </w:rPr>
            <w:id w:val="1062222304"/>
            <w:placeholder>
              <w:docPart w:val="C738A70FD35E4CFE938E72D97D75D1E4"/>
            </w:placeholder>
          </w:sdtPr>
          <w:sdtContent>
            <w:tc>
              <w:tcPr>
                <w:tcW w:w="2020" w:type="dxa"/>
                <w:shd w:val="clear" w:color="auto" w:fill="F2F2F2" w:themeFill="background1" w:themeFillShade="F2"/>
                <w:noWrap/>
                <w:vAlign w:val="center"/>
                <w:hideMark/>
              </w:tcPr>
              <w:p w14:paraId="26010E7B" w14:textId="5F6E5DE1" w:rsidR="00232A28" w:rsidRPr="00814B85" w:rsidRDefault="00232A28" w:rsidP="00174B20">
                <w:pPr>
                  <w:rPr>
                    <w:lang w:eastAsia="en-CA"/>
                  </w:rPr>
                </w:pPr>
                <w:r w:rsidRPr="00814B85">
                  <w:rPr>
                    <w:lang w:eastAsia="en-CA"/>
                  </w:rPr>
                  <w:t xml:space="preserve"> </w:t>
                </w:r>
                <w:r w:rsidR="00887C9C">
                  <w:rPr>
                    <w:lang w:eastAsia="en-CA"/>
                  </w:rPr>
                  <w:t>Edwards</w:t>
                </w:r>
              </w:p>
            </w:tc>
          </w:sdtContent>
        </w:sdt>
        <w:sdt>
          <w:sdtPr>
            <w:rPr>
              <w:lang w:eastAsia="en-CA"/>
            </w:rPr>
            <w:id w:val="-1986841140"/>
            <w:placeholder>
              <w:docPart w:val="C738A70FD35E4CFE938E72D97D75D1E4"/>
            </w:placeholder>
          </w:sdtPr>
          <w:sdtContent>
            <w:tc>
              <w:tcPr>
                <w:tcW w:w="1875" w:type="dxa"/>
                <w:shd w:val="clear" w:color="auto" w:fill="F2F2F2" w:themeFill="background1" w:themeFillShade="F2"/>
                <w:noWrap/>
                <w:vAlign w:val="center"/>
                <w:hideMark/>
              </w:tcPr>
              <w:p w14:paraId="11954114" w14:textId="2B8EA920" w:rsidR="00232A28" w:rsidRPr="00814B85" w:rsidRDefault="00232A28" w:rsidP="00174B20">
                <w:pPr>
                  <w:rPr>
                    <w:lang w:eastAsia="en-CA"/>
                  </w:rPr>
                </w:pPr>
                <w:r w:rsidRPr="00814B85">
                  <w:rPr>
                    <w:lang w:eastAsia="en-CA"/>
                  </w:rPr>
                  <w:t xml:space="preserve"> </w:t>
                </w:r>
                <w:r w:rsidR="00887C9C">
                  <w:rPr>
                    <w:lang w:eastAsia="en-CA"/>
                  </w:rPr>
                  <w:t>G1R-HDVM</w:t>
                </w:r>
              </w:p>
            </w:tc>
          </w:sdtContent>
        </w:sdt>
      </w:tr>
      <w:tr w:rsidR="00232A28" w:rsidRPr="00814B85" w14:paraId="30F93502" w14:textId="77777777" w:rsidTr="00232A28">
        <w:trPr>
          <w:trHeight w:val="296"/>
        </w:trPr>
        <w:tc>
          <w:tcPr>
            <w:tcW w:w="833" w:type="dxa"/>
            <w:shd w:val="clear" w:color="auto" w:fill="auto"/>
            <w:noWrap/>
            <w:vAlign w:val="center"/>
            <w:hideMark/>
          </w:tcPr>
          <w:p w14:paraId="44C6230E" w14:textId="77777777" w:rsidR="00232A28" w:rsidRPr="00814B85" w:rsidRDefault="00232A28" w:rsidP="00174B20">
            <w:pPr>
              <w:rPr>
                <w:lang w:eastAsia="en-CA"/>
              </w:rPr>
            </w:pPr>
            <w:r w:rsidRPr="00814B85">
              <w:rPr>
                <w:lang w:eastAsia="en-CA"/>
              </w:rPr>
              <w:t>V</w:t>
            </w:r>
          </w:p>
        </w:tc>
        <w:tc>
          <w:tcPr>
            <w:tcW w:w="6258" w:type="dxa"/>
            <w:gridSpan w:val="5"/>
            <w:shd w:val="clear" w:color="auto" w:fill="auto"/>
            <w:noWrap/>
            <w:vAlign w:val="center"/>
            <w:hideMark/>
          </w:tcPr>
          <w:p w14:paraId="003BA489" w14:textId="77777777" w:rsidR="00232A28" w:rsidRPr="00814B85" w:rsidRDefault="00232A28" w:rsidP="00174B20">
            <w:pPr>
              <w:rPr>
                <w:lang w:eastAsia="en-CA"/>
              </w:rPr>
            </w:pPr>
            <w:r w:rsidRPr="00814B85">
              <w:rPr>
                <w:lang w:eastAsia="en-CA"/>
              </w:rPr>
              <w:t>Visible Signal Device</w:t>
            </w:r>
          </w:p>
        </w:tc>
        <w:sdt>
          <w:sdtPr>
            <w:rPr>
              <w:lang w:eastAsia="en-CA"/>
            </w:rPr>
            <w:id w:val="576555872"/>
            <w:placeholder>
              <w:docPart w:val="C738A70FD35E4CFE938E72D97D75D1E4"/>
            </w:placeholder>
          </w:sdtPr>
          <w:sdtContent>
            <w:tc>
              <w:tcPr>
                <w:tcW w:w="2020" w:type="dxa"/>
                <w:shd w:val="clear" w:color="auto" w:fill="F2F2F2" w:themeFill="background1" w:themeFillShade="F2"/>
                <w:noWrap/>
                <w:vAlign w:val="center"/>
                <w:hideMark/>
              </w:tcPr>
              <w:p w14:paraId="0B23C416" w14:textId="321CD7D5" w:rsidR="00232A28" w:rsidRPr="00814B85" w:rsidRDefault="00232A28" w:rsidP="00174B20">
                <w:pPr>
                  <w:rPr>
                    <w:lang w:eastAsia="en-CA"/>
                  </w:rPr>
                </w:pPr>
                <w:r w:rsidRPr="00814B85">
                  <w:rPr>
                    <w:lang w:eastAsia="en-CA"/>
                  </w:rPr>
                  <w:t xml:space="preserve"> </w:t>
                </w:r>
                <w:r w:rsidR="00887C9C">
                  <w:rPr>
                    <w:lang w:eastAsia="en-CA"/>
                  </w:rPr>
                  <w:t>Edwards</w:t>
                </w:r>
              </w:p>
            </w:tc>
          </w:sdtContent>
        </w:sdt>
        <w:sdt>
          <w:sdtPr>
            <w:rPr>
              <w:lang w:eastAsia="en-CA"/>
            </w:rPr>
            <w:id w:val="1383606633"/>
            <w:placeholder>
              <w:docPart w:val="C738A70FD35E4CFE938E72D97D75D1E4"/>
            </w:placeholder>
          </w:sdtPr>
          <w:sdtContent>
            <w:tc>
              <w:tcPr>
                <w:tcW w:w="1875" w:type="dxa"/>
                <w:shd w:val="clear" w:color="auto" w:fill="F2F2F2" w:themeFill="background1" w:themeFillShade="F2"/>
                <w:noWrap/>
                <w:vAlign w:val="center"/>
                <w:hideMark/>
              </w:tcPr>
              <w:p w14:paraId="762628D4" w14:textId="1AFAFD21" w:rsidR="00232A28" w:rsidRPr="00814B85" w:rsidRDefault="00232A28" w:rsidP="00174B20">
                <w:pPr>
                  <w:rPr>
                    <w:lang w:eastAsia="en-CA"/>
                  </w:rPr>
                </w:pPr>
                <w:r w:rsidRPr="00814B85">
                  <w:rPr>
                    <w:lang w:eastAsia="en-CA"/>
                  </w:rPr>
                  <w:t xml:space="preserve"> </w:t>
                </w:r>
                <w:r w:rsidR="00887C9C">
                  <w:rPr>
                    <w:lang w:eastAsia="en-CA"/>
                  </w:rPr>
                  <w:t>GC-HDVM</w:t>
                </w:r>
              </w:p>
            </w:tc>
          </w:sdtContent>
        </w:sdt>
      </w:tr>
      <w:tr w:rsidR="00232A28" w:rsidRPr="00814B85" w14:paraId="659FBCAD" w14:textId="77777777" w:rsidTr="00232A28">
        <w:trPr>
          <w:trHeight w:val="296"/>
        </w:trPr>
        <w:tc>
          <w:tcPr>
            <w:tcW w:w="833" w:type="dxa"/>
            <w:shd w:val="clear" w:color="auto" w:fill="auto"/>
            <w:noWrap/>
            <w:vAlign w:val="center"/>
            <w:hideMark/>
          </w:tcPr>
          <w:p w14:paraId="63735CED" w14:textId="77777777" w:rsidR="00232A28" w:rsidRPr="00814B85" w:rsidRDefault="00232A28" w:rsidP="00174B20">
            <w:pPr>
              <w:rPr>
                <w:lang w:eastAsia="en-CA"/>
              </w:rPr>
            </w:pPr>
            <w:r w:rsidRPr="00814B85">
              <w:rPr>
                <w:lang w:eastAsia="en-CA"/>
              </w:rPr>
              <w:t>SP</w:t>
            </w:r>
          </w:p>
        </w:tc>
        <w:tc>
          <w:tcPr>
            <w:tcW w:w="6258" w:type="dxa"/>
            <w:gridSpan w:val="5"/>
            <w:shd w:val="clear" w:color="auto" w:fill="auto"/>
            <w:noWrap/>
            <w:vAlign w:val="center"/>
            <w:hideMark/>
          </w:tcPr>
          <w:p w14:paraId="5BC0C9B6" w14:textId="77777777" w:rsidR="00232A28" w:rsidRPr="00814B85" w:rsidRDefault="00232A28" w:rsidP="00174B20">
            <w:pPr>
              <w:rPr>
                <w:lang w:eastAsia="en-CA"/>
              </w:rPr>
            </w:pPr>
            <w:r w:rsidRPr="00814B85">
              <w:rPr>
                <w:lang w:eastAsia="en-CA"/>
              </w:rPr>
              <w:t>Cone Type Speaker</w:t>
            </w:r>
          </w:p>
        </w:tc>
        <w:sdt>
          <w:sdtPr>
            <w:rPr>
              <w:lang w:eastAsia="en-CA"/>
            </w:rPr>
            <w:id w:val="33929386"/>
            <w:placeholder>
              <w:docPart w:val="C738A70FD35E4CFE938E72D97D75D1E4"/>
            </w:placeholder>
          </w:sdtPr>
          <w:sdtContent>
            <w:tc>
              <w:tcPr>
                <w:tcW w:w="2020" w:type="dxa"/>
                <w:shd w:val="clear" w:color="auto" w:fill="F2F2F2" w:themeFill="background1" w:themeFillShade="F2"/>
                <w:noWrap/>
                <w:vAlign w:val="center"/>
                <w:hideMark/>
              </w:tcPr>
              <w:p w14:paraId="0E072E40" w14:textId="77777777" w:rsidR="00232A28" w:rsidRPr="00814B85" w:rsidRDefault="00232A28" w:rsidP="00174B20">
                <w:pPr>
                  <w:rPr>
                    <w:lang w:eastAsia="en-CA"/>
                  </w:rPr>
                </w:pPr>
                <w:r w:rsidRPr="00814B85">
                  <w:rPr>
                    <w:lang w:eastAsia="en-CA"/>
                  </w:rPr>
                  <w:t xml:space="preserve"> </w:t>
                </w:r>
              </w:p>
            </w:tc>
          </w:sdtContent>
        </w:sdt>
        <w:sdt>
          <w:sdtPr>
            <w:rPr>
              <w:lang w:eastAsia="en-CA"/>
            </w:rPr>
            <w:id w:val="-932276692"/>
            <w:placeholder>
              <w:docPart w:val="C738A70FD35E4CFE938E72D97D75D1E4"/>
            </w:placeholder>
          </w:sdtPr>
          <w:sdtContent>
            <w:tc>
              <w:tcPr>
                <w:tcW w:w="1875" w:type="dxa"/>
                <w:shd w:val="clear" w:color="auto" w:fill="F2F2F2" w:themeFill="background1" w:themeFillShade="F2"/>
                <w:noWrap/>
                <w:vAlign w:val="center"/>
                <w:hideMark/>
              </w:tcPr>
              <w:p w14:paraId="44860CA4" w14:textId="77777777" w:rsidR="00232A28" w:rsidRPr="00814B85" w:rsidRDefault="00232A28" w:rsidP="00174B20">
                <w:pPr>
                  <w:rPr>
                    <w:lang w:eastAsia="en-CA"/>
                  </w:rPr>
                </w:pPr>
                <w:r w:rsidRPr="00814B85">
                  <w:rPr>
                    <w:lang w:eastAsia="en-CA"/>
                  </w:rPr>
                  <w:t xml:space="preserve"> </w:t>
                </w:r>
              </w:p>
            </w:tc>
          </w:sdtContent>
        </w:sdt>
      </w:tr>
      <w:tr w:rsidR="00232A28" w:rsidRPr="00814B85" w14:paraId="4805930B" w14:textId="77777777" w:rsidTr="00232A28">
        <w:trPr>
          <w:trHeight w:val="296"/>
        </w:trPr>
        <w:tc>
          <w:tcPr>
            <w:tcW w:w="833" w:type="dxa"/>
            <w:shd w:val="clear" w:color="auto" w:fill="auto"/>
            <w:noWrap/>
            <w:vAlign w:val="center"/>
            <w:hideMark/>
          </w:tcPr>
          <w:p w14:paraId="3C163587" w14:textId="77777777" w:rsidR="00232A28" w:rsidRPr="00814B85" w:rsidRDefault="00232A28" w:rsidP="00174B20">
            <w:pPr>
              <w:rPr>
                <w:lang w:eastAsia="en-CA"/>
              </w:rPr>
            </w:pPr>
            <w:r w:rsidRPr="00814B85">
              <w:rPr>
                <w:lang w:eastAsia="en-CA"/>
              </w:rPr>
              <w:t>HSP</w:t>
            </w:r>
          </w:p>
        </w:tc>
        <w:tc>
          <w:tcPr>
            <w:tcW w:w="6258" w:type="dxa"/>
            <w:gridSpan w:val="5"/>
            <w:shd w:val="clear" w:color="auto" w:fill="auto"/>
            <w:noWrap/>
            <w:vAlign w:val="center"/>
            <w:hideMark/>
          </w:tcPr>
          <w:p w14:paraId="3B105F79" w14:textId="77777777" w:rsidR="00232A28" w:rsidRPr="00814B85" w:rsidRDefault="00232A28" w:rsidP="00174B20">
            <w:pPr>
              <w:rPr>
                <w:lang w:eastAsia="en-CA"/>
              </w:rPr>
            </w:pPr>
            <w:r w:rsidRPr="00814B85">
              <w:rPr>
                <w:lang w:eastAsia="en-CA"/>
              </w:rPr>
              <w:t>Horn Type Speaker</w:t>
            </w:r>
          </w:p>
        </w:tc>
        <w:sdt>
          <w:sdtPr>
            <w:rPr>
              <w:lang w:eastAsia="en-CA"/>
            </w:rPr>
            <w:id w:val="1861081133"/>
            <w:placeholder>
              <w:docPart w:val="C738A70FD35E4CFE938E72D97D75D1E4"/>
            </w:placeholder>
          </w:sdtPr>
          <w:sdtContent>
            <w:tc>
              <w:tcPr>
                <w:tcW w:w="2020" w:type="dxa"/>
                <w:shd w:val="clear" w:color="auto" w:fill="F2F2F2" w:themeFill="background1" w:themeFillShade="F2"/>
                <w:noWrap/>
                <w:vAlign w:val="center"/>
                <w:hideMark/>
              </w:tcPr>
              <w:p w14:paraId="7E2B8037" w14:textId="77777777" w:rsidR="00232A28" w:rsidRPr="00814B85" w:rsidRDefault="00232A28" w:rsidP="00174B20">
                <w:pPr>
                  <w:rPr>
                    <w:lang w:eastAsia="en-CA"/>
                  </w:rPr>
                </w:pPr>
                <w:r w:rsidRPr="00814B85">
                  <w:rPr>
                    <w:lang w:eastAsia="en-CA"/>
                  </w:rPr>
                  <w:t xml:space="preserve"> </w:t>
                </w:r>
              </w:p>
            </w:tc>
          </w:sdtContent>
        </w:sdt>
        <w:sdt>
          <w:sdtPr>
            <w:rPr>
              <w:lang w:eastAsia="en-CA"/>
            </w:rPr>
            <w:id w:val="-1494176884"/>
            <w:placeholder>
              <w:docPart w:val="C738A70FD35E4CFE938E72D97D75D1E4"/>
            </w:placeholder>
          </w:sdtPr>
          <w:sdtContent>
            <w:tc>
              <w:tcPr>
                <w:tcW w:w="1875" w:type="dxa"/>
                <w:shd w:val="clear" w:color="auto" w:fill="F2F2F2" w:themeFill="background1" w:themeFillShade="F2"/>
                <w:noWrap/>
                <w:vAlign w:val="center"/>
                <w:hideMark/>
              </w:tcPr>
              <w:p w14:paraId="65E2C752" w14:textId="77777777" w:rsidR="00232A28" w:rsidRPr="00814B85" w:rsidRDefault="00232A28" w:rsidP="00174B20">
                <w:pPr>
                  <w:rPr>
                    <w:lang w:eastAsia="en-CA"/>
                  </w:rPr>
                </w:pPr>
                <w:r w:rsidRPr="00814B85">
                  <w:rPr>
                    <w:lang w:eastAsia="en-CA"/>
                  </w:rPr>
                  <w:t xml:space="preserve"> </w:t>
                </w:r>
              </w:p>
            </w:tc>
          </w:sdtContent>
        </w:sdt>
      </w:tr>
      <w:tr w:rsidR="00232A28" w:rsidRPr="00814B85" w14:paraId="0C386068" w14:textId="77777777" w:rsidTr="00232A28">
        <w:trPr>
          <w:trHeight w:val="296"/>
        </w:trPr>
        <w:tc>
          <w:tcPr>
            <w:tcW w:w="833" w:type="dxa"/>
            <w:shd w:val="clear" w:color="auto" w:fill="auto"/>
            <w:noWrap/>
            <w:vAlign w:val="center"/>
          </w:tcPr>
          <w:p w14:paraId="18E6E94F" w14:textId="77777777" w:rsidR="00232A28" w:rsidRPr="00814B85" w:rsidRDefault="00232A28" w:rsidP="00174B20">
            <w:pPr>
              <w:rPr>
                <w:lang w:eastAsia="en-CA"/>
              </w:rPr>
            </w:pPr>
            <w:r>
              <w:rPr>
                <w:lang w:eastAsia="en-CA"/>
              </w:rPr>
              <w:t>SSS</w:t>
            </w:r>
          </w:p>
        </w:tc>
        <w:tc>
          <w:tcPr>
            <w:tcW w:w="6258" w:type="dxa"/>
            <w:gridSpan w:val="5"/>
            <w:shd w:val="clear" w:color="auto" w:fill="auto"/>
            <w:noWrap/>
            <w:vAlign w:val="center"/>
          </w:tcPr>
          <w:p w14:paraId="6D914D25" w14:textId="77777777" w:rsidR="00232A28" w:rsidRPr="00814B85" w:rsidRDefault="00232A28" w:rsidP="00174B20">
            <w:pPr>
              <w:rPr>
                <w:lang w:eastAsia="en-CA"/>
              </w:rPr>
            </w:pPr>
            <w:r>
              <w:rPr>
                <w:lang w:eastAsia="en-CA"/>
              </w:rPr>
              <w:t>Suite Silencing Switch</w:t>
            </w:r>
          </w:p>
        </w:tc>
        <w:sdt>
          <w:sdtPr>
            <w:rPr>
              <w:lang w:eastAsia="en-CA"/>
            </w:rPr>
            <w:id w:val="-2003120616"/>
            <w:placeholder>
              <w:docPart w:val="3E7C261F91704BAC88F844C604FEF788"/>
            </w:placeholder>
          </w:sdtPr>
          <w:sdtContent>
            <w:tc>
              <w:tcPr>
                <w:tcW w:w="2020" w:type="dxa"/>
                <w:shd w:val="clear" w:color="auto" w:fill="F2F2F2" w:themeFill="background1" w:themeFillShade="F2"/>
                <w:noWrap/>
                <w:vAlign w:val="center"/>
              </w:tcPr>
              <w:p w14:paraId="7A496F49" w14:textId="77777777" w:rsidR="00232A28" w:rsidRPr="00814B85" w:rsidRDefault="00232A28" w:rsidP="00174B20">
                <w:pPr>
                  <w:rPr>
                    <w:lang w:eastAsia="en-CA"/>
                  </w:rPr>
                </w:pPr>
                <w:r w:rsidRPr="00814B85">
                  <w:rPr>
                    <w:lang w:eastAsia="en-CA"/>
                  </w:rPr>
                  <w:t xml:space="preserve"> </w:t>
                </w:r>
              </w:p>
            </w:tc>
          </w:sdtContent>
        </w:sdt>
        <w:sdt>
          <w:sdtPr>
            <w:rPr>
              <w:lang w:eastAsia="en-CA"/>
            </w:rPr>
            <w:id w:val="-704873493"/>
            <w:placeholder>
              <w:docPart w:val="C2E6406C6A03467383676ABB6C538313"/>
            </w:placeholder>
          </w:sdtPr>
          <w:sdtContent>
            <w:tc>
              <w:tcPr>
                <w:tcW w:w="1875" w:type="dxa"/>
                <w:shd w:val="clear" w:color="auto" w:fill="F2F2F2" w:themeFill="background1" w:themeFillShade="F2"/>
                <w:noWrap/>
                <w:vAlign w:val="center"/>
              </w:tcPr>
              <w:p w14:paraId="6E3F449E" w14:textId="77777777" w:rsidR="00232A28" w:rsidRPr="00814B85" w:rsidRDefault="00232A28" w:rsidP="00174B20">
                <w:pPr>
                  <w:rPr>
                    <w:lang w:eastAsia="en-CA"/>
                  </w:rPr>
                </w:pPr>
                <w:r w:rsidRPr="00814B85">
                  <w:rPr>
                    <w:lang w:eastAsia="en-CA"/>
                  </w:rPr>
                  <w:t xml:space="preserve"> </w:t>
                </w:r>
              </w:p>
            </w:tc>
          </w:sdtContent>
        </w:sdt>
      </w:tr>
      <w:tr w:rsidR="00232A28" w:rsidRPr="00814B85" w14:paraId="0626F151" w14:textId="77777777" w:rsidTr="00232A28">
        <w:trPr>
          <w:trHeight w:val="296"/>
        </w:trPr>
        <w:tc>
          <w:tcPr>
            <w:tcW w:w="833" w:type="dxa"/>
            <w:shd w:val="clear" w:color="auto" w:fill="auto"/>
            <w:noWrap/>
            <w:vAlign w:val="center"/>
          </w:tcPr>
          <w:p w14:paraId="69D724C2" w14:textId="77777777" w:rsidR="00232A28" w:rsidRPr="00814B85" w:rsidRDefault="00232A28" w:rsidP="00174B20">
            <w:pPr>
              <w:rPr>
                <w:lang w:eastAsia="en-CA"/>
              </w:rPr>
            </w:pPr>
            <w:r>
              <w:rPr>
                <w:lang w:eastAsia="en-CA"/>
              </w:rPr>
              <w:t>SSAD</w:t>
            </w:r>
          </w:p>
        </w:tc>
        <w:tc>
          <w:tcPr>
            <w:tcW w:w="6258" w:type="dxa"/>
            <w:gridSpan w:val="5"/>
            <w:shd w:val="clear" w:color="auto" w:fill="auto"/>
            <w:noWrap/>
            <w:vAlign w:val="center"/>
          </w:tcPr>
          <w:p w14:paraId="7DAA2268" w14:textId="77777777" w:rsidR="00232A28" w:rsidRPr="008B0F1A" w:rsidRDefault="00232A28" w:rsidP="00174B20">
            <w:pPr>
              <w:rPr>
                <w:lang w:eastAsia="en-CA"/>
              </w:rPr>
            </w:pPr>
            <w:r>
              <w:rPr>
                <w:lang w:eastAsia="en-CA"/>
              </w:rPr>
              <w:t>Suite Silencing Audible Device</w:t>
            </w:r>
          </w:p>
        </w:tc>
        <w:sdt>
          <w:sdtPr>
            <w:rPr>
              <w:lang w:eastAsia="en-CA"/>
            </w:rPr>
            <w:id w:val="1186789280"/>
            <w:placeholder>
              <w:docPart w:val="B67DB0D9BA604C74881573066A035899"/>
            </w:placeholder>
          </w:sdtPr>
          <w:sdtContent>
            <w:tc>
              <w:tcPr>
                <w:tcW w:w="2020" w:type="dxa"/>
                <w:shd w:val="clear" w:color="auto" w:fill="F2F2F2" w:themeFill="background1" w:themeFillShade="F2"/>
                <w:noWrap/>
                <w:vAlign w:val="center"/>
              </w:tcPr>
              <w:p w14:paraId="02F6DA42" w14:textId="77777777" w:rsidR="00232A28" w:rsidRPr="00814B85" w:rsidRDefault="00232A28" w:rsidP="00174B20">
                <w:pPr>
                  <w:rPr>
                    <w:lang w:eastAsia="en-CA"/>
                  </w:rPr>
                </w:pPr>
                <w:r w:rsidRPr="00814B85">
                  <w:rPr>
                    <w:lang w:eastAsia="en-CA"/>
                  </w:rPr>
                  <w:t xml:space="preserve"> </w:t>
                </w:r>
              </w:p>
            </w:tc>
          </w:sdtContent>
        </w:sdt>
        <w:sdt>
          <w:sdtPr>
            <w:rPr>
              <w:lang w:eastAsia="en-CA"/>
            </w:rPr>
            <w:id w:val="885458963"/>
            <w:placeholder>
              <w:docPart w:val="58E1090396814395911730F149837D90"/>
            </w:placeholder>
          </w:sdtPr>
          <w:sdtContent>
            <w:tc>
              <w:tcPr>
                <w:tcW w:w="1875" w:type="dxa"/>
                <w:shd w:val="clear" w:color="auto" w:fill="F2F2F2" w:themeFill="background1" w:themeFillShade="F2"/>
                <w:noWrap/>
                <w:vAlign w:val="center"/>
              </w:tcPr>
              <w:p w14:paraId="531FCDCC" w14:textId="77777777" w:rsidR="00232A28" w:rsidRPr="00814B85" w:rsidRDefault="00232A28" w:rsidP="00174B20">
                <w:pPr>
                  <w:rPr>
                    <w:lang w:eastAsia="en-CA"/>
                  </w:rPr>
                </w:pPr>
                <w:r w:rsidRPr="00814B85">
                  <w:rPr>
                    <w:lang w:eastAsia="en-CA"/>
                  </w:rPr>
                  <w:t xml:space="preserve"> </w:t>
                </w:r>
              </w:p>
            </w:tc>
          </w:sdtContent>
        </w:sdt>
      </w:tr>
      <w:tr w:rsidR="00232A28" w:rsidRPr="00814B85" w14:paraId="0C75C3D1" w14:textId="77777777" w:rsidTr="00232A28">
        <w:trPr>
          <w:trHeight w:val="296"/>
        </w:trPr>
        <w:tc>
          <w:tcPr>
            <w:tcW w:w="833" w:type="dxa"/>
            <w:shd w:val="clear" w:color="auto" w:fill="auto"/>
            <w:noWrap/>
            <w:vAlign w:val="center"/>
            <w:hideMark/>
          </w:tcPr>
          <w:p w14:paraId="1F04719E" w14:textId="77777777" w:rsidR="00232A28" w:rsidRPr="00814B85" w:rsidRDefault="00232A28" w:rsidP="00174B20">
            <w:pPr>
              <w:rPr>
                <w:lang w:eastAsia="en-CA"/>
              </w:rPr>
            </w:pPr>
            <w:r w:rsidRPr="00814B85">
              <w:rPr>
                <w:lang w:eastAsia="en-CA"/>
              </w:rPr>
              <w:t>AD</w:t>
            </w:r>
          </w:p>
        </w:tc>
        <w:tc>
          <w:tcPr>
            <w:tcW w:w="6258" w:type="dxa"/>
            <w:gridSpan w:val="5"/>
            <w:shd w:val="clear" w:color="auto" w:fill="auto"/>
            <w:noWrap/>
            <w:vAlign w:val="center"/>
            <w:hideMark/>
          </w:tcPr>
          <w:p w14:paraId="08876EED" w14:textId="77777777" w:rsidR="00232A28" w:rsidRPr="00814B85" w:rsidRDefault="00232A28" w:rsidP="00174B20">
            <w:pPr>
              <w:rPr>
                <w:lang w:eastAsia="en-CA"/>
              </w:rPr>
            </w:pPr>
            <w:r w:rsidRPr="00814B85">
              <w:rPr>
                <w:lang w:eastAsia="en-CA"/>
              </w:rPr>
              <w:t>Ancillary Device</w:t>
            </w:r>
          </w:p>
        </w:tc>
        <w:sdt>
          <w:sdtPr>
            <w:rPr>
              <w:lang w:eastAsia="en-CA"/>
            </w:rPr>
            <w:id w:val="309365808"/>
            <w:placeholder>
              <w:docPart w:val="C738A70FD35E4CFE938E72D97D75D1E4"/>
            </w:placeholder>
          </w:sdtPr>
          <w:sdtContent>
            <w:tc>
              <w:tcPr>
                <w:tcW w:w="2020" w:type="dxa"/>
                <w:shd w:val="clear" w:color="auto" w:fill="F2F2F2" w:themeFill="background1" w:themeFillShade="F2"/>
                <w:noWrap/>
                <w:vAlign w:val="center"/>
                <w:hideMark/>
              </w:tcPr>
              <w:p w14:paraId="4EB73A3C" w14:textId="77777777" w:rsidR="00232A28" w:rsidRPr="00814B85" w:rsidRDefault="00232A28" w:rsidP="00174B20">
                <w:pPr>
                  <w:rPr>
                    <w:lang w:eastAsia="en-CA"/>
                  </w:rPr>
                </w:pPr>
                <w:r w:rsidRPr="00814B85">
                  <w:rPr>
                    <w:lang w:eastAsia="en-CA"/>
                  </w:rPr>
                  <w:t xml:space="preserve"> </w:t>
                </w:r>
              </w:p>
            </w:tc>
          </w:sdtContent>
        </w:sdt>
        <w:sdt>
          <w:sdtPr>
            <w:rPr>
              <w:lang w:eastAsia="en-CA"/>
            </w:rPr>
            <w:id w:val="1878189180"/>
            <w:placeholder>
              <w:docPart w:val="C738A70FD35E4CFE938E72D97D75D1E4"/>
            </w:placeholder>
          </w:sdtPr>
          <w:sdtContent>
            <w:tc>
              <w:tcPr>
                <w:tcW w:w="1875" w:type="dxa"/>
                <w:shd w:val="clear" w:color="auto" w:fill="F2F2F2" w:themeFill="background1" w:themeFillShade="F2"/>
                <w:noWrap/>
                <w:vAlign w:val="center"/>
                <w:hideMark/>
              </w:tcPr>
              <w:p w14:paraId="6641FC37" w14:textId="77777777" w:rsidR="00232A28" w:rsidRPr="00814B85" w:rsidRDefault="00232A28" w:rsidP="00174B20">
                <w:pPr>
                  <w:rPr>
                    <w:lang w:eastAsia="en-CA"/>
                  </w:rPr>
                </w:pPr>
                <w:r w:rsidRPr="00814B85">
                  <w:rPr>
                    <w:lang w:eastAsia="en-CA"/>
                  </w:rPr>
                  <w:t xml:space="preserve"> </w:t>
                </w:r>
              </w:p>
            </w:tc>
          </w:sdtContent>
        </w:sdt>
      </w:tr>
      <w:tr w:rsidR="00232A28" w:rsidRPr="00814B85" w14:paraId="37E06F78" w14:textId="77777777" w:rsidTr="00232A28">
        <w:trPr>
          <w:trHeight w:val="296"/>
        </w:trPr>
        <w:tc>
          <w:tcPr>
            <w:tcW w:w="833" w:type="dxa"/>
            <w:tcBorders>
              <w:bottom w:val="single" w:sz="4" w:space="0" w:color="auto"/>
            </w:tcBorders>
            <w:shd w:val="clear" w:color="auto" w:fill="auto"/>
            <w:noWrap/>
            <w:vAlign w:val="center"/>
            <w:hideMark/>
          </w:tcPr>
          <w:p w14:paraId="1CE5E9BE" w14:textId="77777777" w:rsidR="00232A28" w:rsidRPr="00814B85" w:rsidRDefault="00232A28" w:rsidP="00174B20">
            <w:pPr>
              <w:rPr>
                <w:lang w:eastAsia="en-CA"/>
              </w:rPr>
            </w:pPr>
            <w:r w:rsidRPr="00814B85">
              <w:rPr>
                <w:lang w:eastAsia="en-CA"/>
              </w:rPr>
              <w:t>ET</w:t>
            </w:r>
          </w:p>
        </w:tc>
        <w:tc>
          <w:tcPr>
            <w:tcW w:w="6258" w:type="dxa"/>
            <w:gridSpan w:val="5"/>
            <w:tcBorders>
              <w:bottom w:val="single" w:sz="4" w:space="0" w:color="auto"/>
            </w:tcBorders>
            <w:shd w:val="clear" w:color="auto" w:fill="auto"/>
            <w:noWrap/>
            <w:vAlign w:val="center"/>
            <w:hideMark/>
          </w:tcPr>
          <w:p w14:paraId="3B44D612" w14:textId="77777777" w:rsidR="00232A28" w:rsidRPr="008B0F1A" w:rsidRDefault="00232A28" w:rsidP="00174B20">
            <w:pPr>
              <w:rPr>
                <w:lang w:eastAsia="en-CA"/>
              </w:rPr>
            </w:pPr>
            <w:r w:rsidRPr="008B0F1A">
              <w:rPr>
                <w:lang w:eastAsia="en-CA"/>
              </w:rPr>
              <w:t>Emergency Telephone</w:t>
            </w:r>
          </w:p>
        </w:tc>
        <w:sdt>
          <w:sdtPr>
            <w:rPr>
              <w:lang w:eastAsia="en-CA"/>
            </w:rPr>
            <w:id w:val="-785109258"/>
            <w:placeholder>
              <w:docPart w:val="C738A70FD35E4CFE938E72D97D75D1E4"/>
            </w:placeholder>
          </w:sdtPr>
          <w:sdtContent>
            <w:tc>
              <w:tcPr>
                <w:tcW w:w="2020" w:type="dxa"/>
                <w:tcBorders>
                  <w:bottom w:val="single" w:sz="4" w:space="0" w:color="auto"/>
                </w:tcBorders>
                <w:shd w:val="clear" w:color="auto" w:fill="F2F2F2" w:themeFill="background1" w:themeFillShade="F2"/>
                <w:noWrap/>
                <w:vAlign w:val="center"/>
                <w:hideMark/>
              </w:tcPr>
              <w:p w14:paraId="5AD54548" w14:textId="77777777" w:rsidR="00232A28" w:rsidRPr="00814B85" w:rsidRDefault="00232A28" w:rsidP="00174B20">
                <w:pPr>
                  <w:rPr>
                    <w:lang w:eastAsia="en-CA"/>
                  </w:rPr>
                </w:pPr>
                <w:r w:rsidRPr="00814B85">
                  <w:rPr>
                    <w:lang w:eastAsia="en-CA"/>
                  </w:rPr>
                  <w:t xml:space="preserve"> </w:t>
                </w:r>
              </w:p>
            </w:tc>
          </w:sdtContent>
        </w:sdt>
        <w:sdt>
          <w:sdtPr>
            <w:rPr>
              <w:lang w:eastAsia="en-CA"/>
            </w:rPr>
            <w:id w:val="-175658171"/>
            <w:placeholder>
              <w:docPart w:val="C738A70FD35E4CFE938E72D97D75D1E4"/>
            </w:placeholder>
          </w:sdtPr>
          <w:sdtContent>
            <w:tc>
              <w:tcPr>
                <w:tcW w:w="1875" w:type="dxa"/>
                <w:tcBorders>
                  <w:bottom w:val="single" w:sz="4" w:space="0" w:color="auto"/>
                </w:tcBorders>
                <w:shd w:val="clear" w:color="auto" w:fill="F2F2F2" w:themeFill="background1" w:themeFillShade="F2"/>
                <w:noWrap/>
                <w:vAlign w:val="center"/>
                <w:hideMark/>
              </w:tcPr>
              <w:p w14:paraId="42CFC5B4" w14:textId="77777777" w:rsidR="00232A28" w:rsidRPr="00814B85" w:rsidRDefault="00232A28" w:rsidP="00174B20">
                <w:pPr>
                  <w:rPr>
                    <w:lang w:eastAsia="en-CA"/>
                  </w:rPr>
                </w:pPr>
                <w:r w:rsidRPr="00814B85">
                  <w:rPr>
                    <w:lang w:eastAsia="en-CA"/>
                  </w:rPr>
                  <w:t xml:space="preserve"> </w:t>
                </w:r>
              </w:p>
            </w:tc>
          </w:sdtContent>
        </w:sdt>
      </w:tr>
      <w:tr w:rsidR="00232A28" w:rsidRPr="00814B85" w14:paraId="68BF0755" w14:textId="77777777" w:rsidTr="00232A28">
        <w:trPr>
          <w:trHeight w:val="296"/>
        </w:trPr>
        <w:tc>
          <w:tcPr>
            <w:tcW w:w="833" w:type="dxa"/>
            <w:tcBorders>
              <w:top w:val="single" w:sz="4" w:space="0" w:color="auto"/>
              <w:bottom w:val="single" w:sz="4" w:space="0" w:color="auto"/>
            </w:tcBorders>
            <w:shd w:val="clear" w:color="auto" w:fill="auto"/>
            <w:noWrap/>
            <w:vAlign w:val="center"/>
            <w:hideMark/>
          </w:tcPr>
          <w:p w14:paraId="382129B5" w14:textId="77777777" w:rsidR="00232A28" w:rsidRPr="00814B85" w:rsidRDefault="00232A28" w:rsidP="00174B20">
            <w:pPr>
              <w:rPr>
                <w:lang w:eastAsia="en-CA"/>
              </w:rPr>
            </w:pPr>
            <w:r w:rsidRPr="00814B85">
              <w:rPr>
                <w:lang w:eastAsia="en-CA"/>
              </w:rPr>
              <w:t>EOL</w:t>
            </w:r>
          </w:p>
        </w:tc>
        <w:tc>
          <w:tcPr>
            <w:tcW w:w="6258" w:type="dxa"/>
            <w:gridSpan w:val="5"/>
            <w:tcBorders>
              <w:top w:val="single" w:sz="4" w:space="0" w:color="auto"/>
              <w:bottom w:val="single" w:sz="4" w:space="0" w:color="auto"/>
            </w:tcBorders>
            <w:shd w:val="clear" w:color="auto" w:fill="auto"/>
            <w:noWrap/>
            <w:vAlign w:val="center"/>
            <w:hideMark/>
          </w:tcPr>
          <w:p w14:paraId="6B49D9CC" w14:textId="77777777" w:rsidR="00232A28" w:rsidRPr="00814B85" w:rsidRDefault="00232A28" w:rsidP="00174B20">
            <w:pPr>
              <w:rPr>
                <w:lang w:eastAsia="en-CA"/>
              </w:rPr>
            </w:pPr>
            <w:r w:rsidRPr="00814B85">
              <w:rPr>
                <w:lang w:eastAsia="en-CA"/>
              </w:rPr>
              <w:t>End-of-Line Resistor</w:t>
            </w:r>
          </w:p>
        </w:tc>
        <w:sdt>
          <w:sdtPr>
            <w:rPr>
              <w:lang w:eastAsia="en-CA"/>
            </w:rPr>
            <w:id w:val="-502670068"/>
            <w:placeholder>
              <w:docPart w:val="C738A70FD35E4CFE938E72D97D75D1E4"/>
            </w:placeholder>
          </w:sdtPr>
          <w:sdtContent>
            <w:tc>
              <w:tcPr>
                <w:tcW w:w="2020" w:type="dxa"/>
                <w:tcBorders>
                  <w:top w:val="single" w:sz="4" w:space="0" w:color="auto"/>
                  <w:bottom w:val="single" w:sz="4" w:space="0" w:color="auto"/>
                </w:tcBorders>
                <w:shd w:val="clear" w:color="auto" w:fill="F2F2F2" w:themeFill="background1" w:themeFillShade="F2"/>
                <w:noWrap/>
                <w:vAlign w:val="center"/>
                <w:hideMark/>
              </w:tcPr>
              <w:p w14:paraId="0B35472C" w14:textId="2A58A8A4" w:rsidR="00232A28" w:rsidRPr="00814B85" w:rsidRDefault="00232A28" w:rsidP="00174B20">
                <w:pPr>
                  <w:rPr>
                    <w:lang w:eastAsia="en-CA"/>
                  </w:rPr>
                </w:pPr>
                <w:r w:rsidRPr="00814B85">
                  <w:rPr>
                    <w:lang w:eastAsia="en-CA"/>
                  </w:rPr>
                  <w:t xml:space="preserve"> </w:t>
                </w:r>
                <w:r w:rsidR="00887C9C">
                  <w:rPr>
                    <w:lang w:eastAsia="en-CA"/>
                  </w:rPr>
                  <w:t>Edwards</w:t>
                </w:r>
              </w:p>
            </w:tc>
          </w:sdtContent>
        </w:sdt>
        <w:sdt>
          <w:sdtPr>
            <w:rPr>
              <w:lang w:eastAsia="en-CA"/>
            </w:rPr>
            <w:id w:val="1861544515"/>
            <w:placeholder>
              <w:docPart w:val="C738A70FD35E4CFE938E72D97D75D1E4"/>
            </w:placeholder>
          </w:sdtPr>
          <w:sdtContent>
            <w:tc>
              <w:tcPr>
                <w:tcW w:w="1875" w:type="dxa"/>
                <w:tcBorders>
                  <w:top w:val="single" w:sz="4" w:space="0" w:color="auto"/>
                  <w:bottom w:val="single" w:sz="4" w:space="0" w:color="auto"/>
                </w:tcBorders>
                <w:shd w:val="clear" w:color="auto" w:fill="F2F2F2" w:themeFill="background1" w:themeFillShade="F2"/>
                <w:noWrap/>
                <w:vAlign w:val="center"/>
                <w:hideMark/>
              </w:tcPr>
              <w:p w14:paraId="15F8115E" w14:textId="77AF0651" w:rsidR="00232A28" w:rsidRPr="00814B85" w:rsidRDefault="00232A28" w:rsidP="00174B20">
                <w:pPr>
                  <w:rPr>
                    <w:lang w:eastAsia="en-CA"/>
                  </w:rPr>
                </w:pPr>
                <w:r w:rsidRPr="00814B85">
                  <w:rPr>
                    <w:lang w:eastAsia="en-CA"/>
                  </w:rPr>
                  <w:t xml:space="preserve"> </w:t>
                </w:r>
                <w:r w:rsidR="00887C9C">
                  <w:rPr>
                    <w:lang w:eastAsia="en-CA"/>
                  </w:rPr>
                  <w:t>EOL-P1</w:t>
                </w:r>
              </w:p>
            </w:tc>
          </w:sdtContent>
        </w:sdt>
      </w:tr>
    </w:tbl>
    <w:p w14:paraId="03892CF6" w14:textId="77777777" w:rsidR="00232A28" w:rsidRPr="00232A28" w:rsidRDefault="00232A28" w:rsidP="00232A28">
      <w:pPr>
        <w:rPr>
          <w:sz w:val="12"/>
          <w:szCs w:val="12"/>
        </w:rPr>
      </w:pPr>
      <w:r w:rsidRPr="00232A28">
        <w:rPr>
          <w:sz w:val="12"/>
          <w:szCs w:val="12"/>
        </w:rPr>
        <w:t>The following notes apply to 23.2, Individual Device Record:</w:t>
      </w:r>
    </w:p>
    <w:p w14:paraId="408E8E1E" w14:textId="77777777" w:rsidR="00232A28" w:rsidRPr="00232A28" w:rsidRDefault="00232A28" w:rsidP="00232A28">
      <w:pPr>
        <w:rPr>
          <w:sz w:val="12"/>
          <w:szCs w:val="12"/>
        </w:rPr>
      </w:pPr>
      <w:r w:rsidRPr="00232A28">
        <w:rPr>
          <w:sz w:val="12"/>
          <w:szCs w:val="12"/>
        </w:rPr>
        <w:t xml:space="preserve">NOTE 1: </w:t>
      </w:r>
      <w:r w:rsidRPr="00232A28">
        <w:rPr>
          <w:i/>
          <w:sz w:val="12"/>
          <w:szCs w:val="12"/>
        </w:rPr>
        <w:t>Smoke detector sensitivity</w:t>
      </w:r>
      <w:r w:rsidRPr="00232A28">
        <w:rPr>
          <w:sz w:val="12"/>
          <w:szCs w:val="12"/>
        </w:rPr>
        <w:t xml:space="preserve"> confirmed by the control panel or measurement obtained through testing to be recorded in the </w:t>
      </w:r>
      <w:proofErr w:type="gramStart"/>
      <w:r w:rsidRPr="00232A28">
        <w:rPr>
          <w:i/>
          <w:iCs/>
          <w:sz w:val="12"/>
          <w:szCs w:val="12"/>
        </w:rPr>
        <w:t>measurements</w:t>
      </w:r>
      <w:proofErr w:type="gramEnd"/>
      <w:r w:rsidRPr="00232A28">
        <w:rPr>
          <w:sz w:val="12"/>
          <w:szCs w:val="12"/>
        </w:rPr>
        <w:t xml:space="preserve"> column.</w:t>
      </w:r>
    </w:p>
    <w:p w14:paraId="37EEE9F1" w14:textId="77777777" w:rsidR="00232A28" w:rsidRPr="00232A28" w:rsidRDefault="00232A28" w:rsidP="00232A28">
      <w:pPr>
        <w:rPr>
          <w:sz w:val="12"/>
          <w:szCs w:val="12"/>
        </w:rPr>
      </w:pPr>
      <w:r w:rsidRPr="00232A28">
        <w:rPr>
          <w:sz w:val="12"/>
          <w:szCs w:val="12"/>
        </w:rPr>
        <w:t xml:space="preserve">NOTE 2: </w:t>
      </w:r>
      <w:r w:rsidRPr="00232A28">
        <w:rPr>
          <w:i/>
          <w:sz w:val="12"/>
          <w:szCs w:val="12"/>
        </w:rPr>
        <w:t>Smoke detector</w:t>
      </w:r>
      <w:r w:rsidRPr="00232A28">
        <w:rPr>
          <w:sz w:val="12"/>
          <w:szCs w:val="12"/>
        </w:rPr>
        <w:t xml:space="preserve"> cleaning or replacement date should also be recorded in the </w:t>
      </w:r>
      <w:proofErr w:type="gramStart"/>
      <w:r w:rsidRPr="00232A28">
        <w:rPr>
          <w:i/>
          <w:sz w:val="12"/>
          <w:szCs w:val="12"/>
        </w:rPr>
        <w:t>measurements</w:t>
      </w:r>
      <w:proofErr w:type="gramEnd"/>
      <w:r w:rsidRPr="00232A28">
        <w:rPr>
          <w:sz w:val="12"/>
          <w:szCs w:val="12"/>
        </w:rPr>
        <w:t xml:space="preserve"> column.</w:t>
      </w:r>
    </w:p>
    <w:p w14:paraId="6391A29B" w14:textId="77777777" w:rsidR="00232A28" w:rsidRPr="00232A28" w:rsidRDefault="00232A28" w:rsidP="00232A28">
      <w:pPr>
        <w:rPr>
          <w:sz w:val="12"/>
          <w:szCs w:val="12"/>
        </w:rPr>
      </w:pPr>
      <w:r w:rsidRPr="00232A28">
        <w:rPr>
          <w:sz w:val="12"/>
          <w:szCs w:val="12"/>
        </w:rPr>
        <w:t xml:space="preserve">NOTE 3: Status Change, including time delay, should be recorded in the </w:t>
      </w:r>
      <w:proofErr w:type="gramStart"/>
      <w:r w:rsidRPr="00232A28">
        <w:rPr>
          <w:i/>
          <w:sz w:val="12"/>
          <w:szCs w:val="12"/>
        </w:rPr>
        <w:t>measurements</w:t>
      </w:r>
      <w:proofErr w:type="gramEnd"/>
      <w:r w:rsidRPr="00232A28">
        <w:rPr>
          <w:sz w:val="12"/>
          <w:szCs w:val="12"/>
        </w:rPr>
        <w:t xml:space="preserve"> column.</w:t>
      </w:r>
    </w:p>
    <w:p w14:paraId="65180F44" w14:textId="77777777" w:rsidR="00232A28" w:rsidRPr="00232A28" w:rsidRDefault="00232A28" w:rsidP="00232A28">
      <w:pPr>
        <w:rPr>
          <w:sz w:val="12"/>
          <w:szCs w:val="12"/>
        </w:rPr>
      </w:pPr>
      <w:r w:rsidRPr="00232A28">
        <w:rPr>
          <w:sz w:val="12"/>
          <w:szCs w:val="12"/>
        </w:rPr>
        <w:t xml:space="preserve">NOTE 4: Duct </w:t>
      </w:r>
      <w:r w:rsidRPr="00232A28">
        <w:rPr>
          <w:i/>
          <w:sz w:val="12"/>
          <w:szCs w:val="12"/>
        </w:rPr>
        <w:t>smoke detector</w:t>
      </w:r>
      <w:r w:rsidRPr="00232A28">
        <w:rPr>
          <w:sz w:val="12"/>
          <w:szCs w:val="12"/>
        </w:rPr>
        <w:t xml:space="preserve"> pressure differential should be confirmed and recorded in the </w:t>
      </w:r>
      <w:proofErr w:type="gramStart"/>
      <w:r w:rsidRPr="00232A28">
        <w:rPr>
          <w:i/>
          <w:sz w:val="12"/>
          <w:szCs w:val="12"/>
        </w:rPr>
        <w:t>measurements</w:t>
      </w:r>
      <w:proofErr w:type="gramEnd"/>
      <w:r w:rsidRPr="00232A28">
        <w:rPr>
          <w:i/>
          <w:sz w:val="12"/>
          <w:szCs w:val="12"/>
        </w:rPr>
        <w:t xml:space="preserve"> </w:t>
      </w:r>
      <w:r w:rsidRPr="00232A28">
        <w:rPr>
          <w:sz w:val="12"/>
          <w:szCs w:val="12"/>
        </w:rPr>
        <w:t>column.</w:t>
      </w:r>
    </w:p>
    <w:p w14:paraId="670E8050" w14:textId="77777777" w:rsidR="00232A28" w:rsidRPr="00232A28" w:rsidRDefault="00232A28" w:rsidP="00232A28">
      <w:pPr>
        <w:rPr>
          <w:sz w:val="12"/>
          <w:szCs w:val="12"/>
        </w:rPr>
      </w:pPr>
      <w:r w:rsidRPr="00232A28">
        <w:rPr>
          <w:sz w:val="12"/>
          <w:szCs w:val="12"/>
        </w:rPr>
        <w:t xml:space="preserve">NOTE 5: Transport time of </w:t>
      </w:r>
      <w:r w:rsidRPr="00232A28">
        <w:rPr>
          <w:i/>
          <w:iCs/>
          <w:sz w:val="12"/>
          <w:szCs w:val="12"/>
        </w:rPr>
        <w:t>air sampling type detector</w:t>
      </w:r>
      <w:r w:rsidRPr="00232A28">
        <w:rPr>
          <w:sz w:val="12"/>
          <w:szCs w:val="12"/>
        </w:rPr>
        <w:t xml:space="preserve"> to be confirmed and recorded in the </w:t>
      </w:r>
      <w:proofErr w:type="gramStart"/>
      <w:r w:rsidRPr="00232A28">
        <w:rPr>
          <w:i/>
          <w:iCs/>
          <w:sz w:val="12"/>
          <w:szCs w:val="12"/>
        </w:rPr>
        <w:t>measurements</w:t>
      </w:r>
      <w:proofErr w:type="gramEnd"/>
      <w:r w:rsidRPr="00232A28">
        <w:rPr>
          <w:sz w:val="12"/>
          <w:szCs w:val="12"/>
        </w:rPr>
        <w:t xml:space="preserve"> column.</w:t>
      </w:r>
    </w:p>
    <w:p w14:paraId="325D6A62" w14:textId="77777777" w:rsidR="00232A28" w:rsidRPr="00232A28" w:rsidRDefault="00232A28" w:rsidP="00232A28">
      <w:pPr>
        <w:rPr>
          <w:sz w:val="12"/>
          <w:szCs w:val="12"/>
        </w:rPr>
      </w:pPr>
      <w:r w:rsidRPr="00232A28">
        <w:rPr>
          <w:sz w:val="12"/>
          <w:szCs w:val="12"/>
        </w:rPr>
        <w:t xml:space="preserve">NOTE 6: Time delay setting of </w:t>
      </w:r>
      <w:r w:rsidRPr="00232A28">
        <w:rPr>
          <w:i/>
          <w:iCs/>
          <w:sz w:val="12"/>
          <w:szCs w:val="12"/>
        </w:rPr>
        <w:t>water flow device</w:t>
      </w:r>
      <w:r w:rsidRPr="00232A28">
        <w:rPr>
          <w:sz w:val="12"/>
          <w:szCs w:val="12"/>
        </w:rPr>
        <w:t xml:space="preserve"> to be recorded in the </w:t>
      </w:r>
      <w:proofErr w:type="gramStart"/>
      <w:r w:rsidRPr="00232A28">
        <w:rPr>
          <w:i/>
          <w:iCs/>
          <w:sz w:val="12"/>
          <w:szCs w:val="12"/>
        </w:rPr>
        <w:t>measurements</w:t>
      </w:r>
      <w:proofErr w:type="gramEnd"/>
      <w:r w:rsidRPr="00232A28">
        <w:rPr>
          <w:i/>
          <w:iCs/>
          <w:sz w:val="12"/>
          <w:szCs w:val="12"/>
        </w:rPr>
        <w:t xml:space="preserve"> </w:t>
      </w:r>
      <w:r w:rsidRPr="00232A28">
        <w:rPr>
          <w:sz w:val="12"/>
          <w:szCs w:val="12"/>
        </w:rPr>
        <w:t>column.</w:t>
      </w:r>
    </w:p>
    <w:p w14:paraId="44C70BF7" w14:textId="77777777" w:rsidR="00232A28" w:rsidRPr="00232A28" w:rsidRDefault="00232A28" w:rsidP="00232A28">
      <w:pPr>
        <w:rPr>
          <w:sz w:val="12"/>
          <w:szCs w:val="12"/>
        </w:rPr>
      </w:pPr>
      <w:r w:rsidRPr="00232A28">
        <w:rPr>
          <w:sz w:val="12"/>
          <w:szCs w:val="12"/>
        </w:rPr>
        <w:t>NOTE 7: Sprinkler supervisory switches cause trouble condition to be annunciated but not an alarm condition.</w:t>
      </w:r>
    </w:p>
    <w:p w14:paraId="2322DED2" w14:textId="77777777" w:rsidR="00232A28" w:rsidRPr="00232A28" w:rsidRDefault="00232A28" w:rsidP="00232A28">
      <w:pPr>
        <w:rPr>
          <w:sz w:val="10"/>
          <w:szCs w:val="10"/>
        </w:rPr>
      </w:pPr>
      <w:r w:rsidRPr="00232A28">
        <w:rPr>
          <w:sz w:val="12"/>
          <w:szCs w:val="12"/>
        </w:rPr>
        <w:t xml:space="preserve">NOTE 8: Upper and lower pressure setting of </w:t>
      </w:r>
      <w:r w:rsidRPr="00232A28">
        <w:rPr>
          <w:i/>
          <w:iCs/>
          <w:sz w:val="12"/>
          <w:szCs w:val="12"/>
        </w:rPr>
        <w:t xml:space="preserve">supervisory devices </w:t>
      </w:r>
      <w:r w:rsidRPr="00232A28">
        <w:rPr>
          <w:sz w:val="12"/>
          <w:szCs w:val="12"/>
        </w:rPr>
        <w:t xml:space="preserve">to be recorded in the </w:t>
      </w:r>
      <w:proofErr w:type="gramStart"/>
      <w:r w:rsidRPr="00232A28">
        <w:rPr>
          <w:i/>
          <w:iCs/>
          <w:sz w:val="12"/>
          <w:szCs w:val="12"/>
        </w:rPr>
        <w:t>measurements</w:t>
      </w:r>
      <w:proofErr w:type="gramEnd"/>
      <w:r w:rsidRPr="00232A28">
        <w:rPr>
          <w:sz w:val="12"/>
          <w:szCs w:val="12"/>
        </w:rPr>
        <w:t xml:space="preserve"> column.</w:t>
      </w:r>
    </w:p>
    <w:p w14:paraId="0BCADAD6" w14:textId="77777777" w:rsidR="00232A28" w:rsidRPr="00232A28" w:rsidRDefault="00232A28" w:rsidP="00232A28">
      <w:pPr>
        <w:rPr>
          <w:sz w:val="12"/>
          <w:szCs w:val="12"/>
        </w:rPr>
      </w:pPr>
      <w:r w:rsidRPr="00232A28">
        <w:rPr>
          <w:sz w:val="12"/>
          <w:szCs w:val="12"/>
        </w:rPr>
        <w:t xml:space="preserve">NOTE 9: Low temperature setting should be recorded in the </w:t>
      </w:r>
      <w:proofErr w:type="gramStart"/>
      <w:r w:rsidRPr="00232A28">
        <w:rPr>
          <w:i/>
          <w:sz w:val="12"/>
          <w:szCs w:val="12"/>
        </w:rPr>
        <w:t>measurements</w:t>
      </w:r>
      <w:proofErr w:type="gramEnd"/>
      <w:r w:rsidRPr="00232A28">
        <w:rPr>
          <w:sz w:val="12"/>
          <w:szCs w:val="12"/>
        </w:rPr>
        <w:t xml:space="preserve"> column.</w:t>
      </w:r>
    </w:p>
    <w:p w14:paraId="0039EE3B" w14:textId="77777777" w:rsidR="00232A28" w:rsidRPr="00232A28" w:rsidRDefault="00232A28" w:rsidP="00232A28">
      <w:pPr>
        <w:rPr>
          <w:sz w:val="12"/>
          <w:szCs w:val="12"/>
        </w:rPr>
      </w:pPr>
      <w:r w:rsidRPr="00232A28">
        <w:rPr>
          <w:sz w:val="12"/>
          <w:szCs w:val="12"/>
        </w:rPr>
        <w:t xml:space="preserve">NOTE 10: Identify the specific </w:t>
      </w:r>
      <w:r w:rsidRPr="00232A28">
        <w:rPr>
          <w:i/>
          <w:sz w:val="12"/>
          <w:szCs w:val="12"/>
        </w:rPr>
        <w:t>ancillary devices</w:t>
      </w:r>
      <w:r w:rsidRPr="00232A28">
        <w:rPr>
          <w:sz w:val="12"/>
          <w:szCs w:val="12"/>
        </w:rPr>
        <w:t xml:space="preserve"> in the </w:t>
      </w:r>
      <w:proofErr w:type="gramStart"/>
      <w:r w:rsidRPr="00232A28">
        <w:rPr>
          <w:i/>
          <w:sz w:val="12"/>
          <w:szCs w:val="12"/>
        </w:rPr>
        <w:t>comments</w:t>
      </w:r>
      <w:proofErr w:type="gramEnd"/>
      <w:r w:rsidRPr="00232A28">
        <w:rPr>
          <w:sz w:val="12"/>
          <w:szCs w:val="12"/>
        </w:rPr>
        <w:t xml:space="preserve"> column.</w:t>
      </w:r>
    </w:p>
    <w:p w14:paraId="49750089" w14:textId="77777777" w:rsidR="00232A28" w:rsidRPr="00232A28" w:rsidRDefault="00232A28" w:rsidP="00232A28">
      <w:pPr>
        <w:rPr>
          <w:sz w:val="12"/>
          <w:szCs w:val="12"/>
        </w:rPr>
      </w:pPr>
      <w:r w:rsidRPr="00232A28">
        <w:rPr>
          <w:sz w:val="12"/>
          <w:szCs w:val="12"/>
        </w:rPr>
        <w:t xml:space="preserve">NOTE 11: The date any </w:t>
      </w:r>
      <w:r w:rsidRPr="00232A28">
        <w:rPr>
          <w:i/>
          <w:iCs/>
          <w:sz w:val="12"/>
          <w:szCs w:val="12"/>
        </w:rPr>
        <w:t>field device</w:t>
      </w:r>
      <w:r w:rsidRPr="00232A28">
        <w:rPr>
          <w:sz w:val="12"/>
          <w:szCs w:val="12"/>
        </w:rPr>
        <w:t xml:space="preserve"> is changed should be recorded in the </w:t>
      </w:r>
      <w:proofErr w:type="gramStart"/>
      <w:r w:rsidRPr="00232A28">
        <w:rPr>
          <w:i/>
          <w:iCs/>
          <w:sz w:val="12"/>
          <w:szCs w:val="12"/>
        </w:rPr>
        <w:t>comments</w:t>
      </w:r>
      <w:proofErr w:type="gramEnd"/>
      <w:r w:rsidRPr="00232A28">
        <w:rPr>
          <w:sz w:val="12"/>
          <w:szCs w:val="12"/>
        </w:rPr>
        <w:t xml:space="preserve"> column.</w:t>
      </w:r>
    </w:p>
    <w:p w14:paraId="28A25CF7" w14:textId="77777777" w:rsidR="00232A28" w:rsidRPr="00232A28" w:rsidRDefault="00232A28" w:rsidP="00232A28">
      <w:pPr>
        <w:rPr>
          <w:sz w:val="12"/>
          <w:szCs w:val="12"/>
        </w:rPr>
      </w:pPr>
      <w:r w:rsidRPr="00232A28">
        <w:rPr>
          <w:sz w:val="12"/>
          <w:szCs w:val="12"/>
        </w:rPr>
        <w:t xml:space="preserve">NOTE 12: Identify correct </w:t>
      </w:r>
      <w:r w:rsidRPr="00232A28">
        <w:rPr>
          <w:i/>
          <w:sz w:val="12"/>
          <w:szCs w:val="12"/>
        </w:rPr>
        <w:t>field device</w:t>
      </w:r>
      <w:r w:rsidRPr="00232A28">
        <w:rPr>
          <w:sz w:val="12"/>
          <w:szCs w:val="12"/>
        </w:rPr>
        <w:t xml:space="preserve"> operation (</w:t>
      </w:r>
      <w:proofErr w:type="spellStart"/>
      <w:r w:rsidRPr="00232A28">
        <w:rPr>
          <w:sz w:val="12"/>
          <w:szCs w:val="12"/>
        </w:rPr>
        <w:t>eg.</w:t>
      </w:r>
      <w:proofErr w:type="spellEnd"/>
      <w:r w:rsidRPr="00232A28">
        <w:rPr>
          <w:sz w:val="12"/>
          <w:szCs w:val="12"/>
        </w:rPr>
        <w:t xml:space="preserve"> alarm, trouble, supervisory, annunciation indication).</w:t>
      </w:r>
    </w:p>
    <w:p w14:paraId="77D545BF" w14:textId="77777777" w:rsidR="00232A28" w:rsidRPr="00232A28" w:rsidRDefault="00232A28" w:rsidP="00232A28">
      <w:pPr>
        <w:rPr>
          <w:sz w:val="12"/>
          <w:szCs w:val="12"/>
        </w:rPr>
      </w:pPr>
      <w:r w:rsidRPr="00232A28">
        <w:rPr>
          <w:sz w:val="12"/>
          <w:szCs w:val="12"/>
        </w:rPr>
        <w:t xml:space="preserve">NOTE 13: Identify </w:t>
      </w:r>
      <w:r w:rsidRPr="00232A28">
        <w:rPr>
          <w:i/>
          <w:sz w:val="12"/>
          <w:szCs w:val="12"/>
        </w:rPr>
        <w:t>zone</w:t>
      </w:r>
      <w:r w:rsidRPr="00232A28">
        <w:rPr>
          <w:sz w:val="12"/>
          <w:szCs w:val="12"/>
        </w:rPr>
        <w:t>, circuit number, or address.</w:t>
      </w:r>
    </w:p>
    <w:p w14:paraId="4BE19E4E" w14:textId="77777777" w:rsidR="00232A28" w:rsidRPr="00232A28" w:rsidRDefault="00232A28" w:rsidP="00232A28">
      <w:pPr>
        <w:rPr>
          <w:sz w:val="12"/>
          <w:szCs w:val="12"/>
        </w:rPr>
      </w:pPr>
      <w:r w:rsidRPr="00232A28">
        <w:rPr>
          <w:sz w:val="12"/>
          <w:szCs w:val="12"/>
        </w:rPr>
        <w:t xml:space="preserve">NOTE 14: Identify </w:t>
      </w:r>
      <w:r w:rsidRPr="00232A28">
        <w:rPr>
          <w:i/>
          <w:sz w:val="12"/>
          <w:szCs w:val="12"/>
        </w:rPr>
        <w:t>conventional field device</w:t>
      </w:r>
      <w:r w:rsidRPr="00232A28">
        <w:rPr>
          <w:sz w:val="12"/>
          <w:szCs w:val="12"/>
        </w:rPr>
        <w:t xml:space="preserve"> locations.</w:t>
      </w:r>
    </w:p>
    <w:p w14:paraId="29830229" w14:textId="77777777" w:rsidR="00232A28" w:rsidRPr="00232A28" w:rsidRDefault="00232A28" w:rsidP="00232A28">
      <w:pPr>
        <w:rPr>
          <w:sz w:val="12"/>
          <w:szCs w:val="12"/>
        </w:rPr>
      </w:pPr>
      <w:r w:rsidRPr="00232A28">
        <w:rPr>
          <w:sz w:val="12"/>
          <w:szCs w:val="12"/>
        </w:rPr>
        <w:t>NOTE 15: Identify active field device and supporting device, data communication link (DCL), address and location.</w:t>
      </w:r>
    </w:p>
    <w:p w14:paraId="21F6A0FC" w14:textId="77777777" w:rsidR="00232A28" w:rsidRPr="00232A28" w:rsidRDefault="00232A28" w:rsidP="00232A28">
      <w:pPr>
        <w:rPr>
          <w:sz w:val="12"/>
          <w:szCs w:val="12"/>
        </w:rPr>
      </w:pPr>
      <w:r w:rsidRPr="00232A28">
        <w:rPr>
          <w:sz w:val="12"/>
          <w:szCs w:val="12"/>
        </w:rPr>
        <w:t xml:space="preserve">NOTE 16: Confirm </w:t>
      </w:r>
      <w:r w:rsidRPr="00232A28">
        <w:rPr>
          <w:i/>
          <w:sz w:val="12"/>
          <w:szCs w:val="12"/>
        </w:rPr>
        <w:t>field device</w:t>
      </w:r>
      <w:r w:rsidRPr="00232A28">
        <w:rPr>
          <w:sz w:val="12"/>
          <w:szCs w:val="12"/>
        </w:rPr>
        <w:t xml:space="preserve"> free of damage.</w:t>
      </w:r>
    </w:p>
    <w:p w14:paraId="0D8A9EF8" w14:textId="77777777" w:rsidR="00232A28" w:rsidRPr="00232A28" w:rsidRDefault="00232A28" w:rsidP="00232A28">
      <w:pPr>
        <w:rPr>
          <w:sz w:val="12"/>
          <w:szCs w:val="12"/>
        </w:rPr>
      </w:pPr>
      <w:r w:rsidRPr="00232A28">
        <w:rPr>
          <w:sz w:val="12"/>
          <w:szCs w:val="12"/>
        </w:rPr>
        <w:t xml:space="preserve">NOTE 17: Confirm </w:t>
      </w:r>
      <w:r w:rsidRPr="00232A28">
        <w:rPr>
          <w:i/>
          <w:sz w:val="12"/>
          <w:szCs w:val="12"/>
        </w:rPr>
        <w:t>field device</w:t>
      </w:r>
      <w:r w:rsidRPr="00232A28">
        <w:rPr>
          <w:sz w:val="12"/>
          <w:szCs w:val="12"/>
        </w:rPr>
        <w:t xml:space="preserve"> free of foreign substance.</w:t>
      </w:r>
    </w:p>
    <w:p w14:paraId="1A014525" w14:textId="77777777" w:rsidR="00232A28" w:rsidRPr="00232A28" w:rsidRDefault="00232A28" w:rsidP="00232A28">
      <w:pPr>
        <w:rPr>
          <w:sz w:val="12"/>
          <w:szCs w:val="12"/>
        </w:rPr>
      </w:pPr>
      <w:r w:rsidRPr="00232A28">
        <w:rPr>
          <w:sz w:val="12"/>
          <w:szCs w:val="12"/>
        </w:rPr>
        <w:t xml:space="preserve">NOTE 18: Confirm </w:t>
      </w:r>
      <w:r w:rsidRPr="00232A28">
        <w:rPr>
          <w:i/>
          <w:sz w:val="12"/>
          <w:szCs w:val="12"/>
        </w:rPr>
        <w:t xml:space="preserve">field device </w:t>
      </w:r>
      <w:r w:rsidRPr="00232A28">
        <w:rPr>
          <w:sz w:val="12"/>
          <w:szCs w:val="12"/>
        </w:rPr>
        <w:t>mechanically supported independently of the wiring.</w:t>
      </w:r>
    </w:p>
    <w:p w14:paraId="3DC666FF" w14:textId="77777777" w:rsidR="00232A28" w:rsidRPr="00232A28" w:rsidRDefault="00232A28" w:rsidP="00232A28">
      <w:pPr>
        <w:rPr>
          <w:sz w:val="12"/>
          <w:szCs w:val="12"/>
        </w:rPr>
      </w:pPr>
      <w:r w:rsidRPr="00232A28">
        <w:rPr>
          <w:sz w:val="12"/>
          <w:szCs w:val="12"/>
        </w:rPr>
        <w:t xml:space="preserve">NOTE 19: Confirm </w:t>
      </w:r>
      <w:r w:rsidRPr="00232A28">
        <w:rPr>
          <w:i/>
          <w:sz w:val="12"/>
          <w:szCs w:val="12"/>
        </w:rPr>
        <w:t>field device</w:t>
      </w:r>
      <w:r w:rsidRPr="00232A28">
        <w:rPr>
          <w:sz w:val="12"/>
          <w:szCs w:val="12"/>
        </w:rPr>
        <w:t xml:space="preserve"> protective dust shields or covers removed.</w:t>
      </w:r>
    </w:p>
    <w:p w14:paraId="7F6A1435" w14:textId="77777777" w:rsidR="00232A28" w:rsidRPr="00232A28" w:rsidRDefault="00232A28" w:rsidP="00232A28">
      <w:pPr>
        <w:rPr>
          <w:sz w:val="12"/>
          <w:szCs w:val="12"/>
        </w:rPr>
      </w:pPr>
      <w:r w:rsidRPr="00232A28">
        <w:rPr>
          <w:sz w:val="12"/>
          <w:szCs w:val="12"/>
        </w:rPr>
        <w:t xml:space="preserve">NOTE 20: “Correctly installed” refers to the version of CAN/ULC-S524, Standard for Installation of Fire Alarm Systems, applicable at the time of installation of the device being </w:t>
      </w:r>
      <w:r w:rsidRPr="00232A28">
        <w:rPr>
          <w:iCs/>
          <w:sz w:val="12"/>
          <w:szCs w:val="12"/>
        </w:rPr>
        <w:t>tested</w:t>
      </w:r>
      <w:r w:rsidRPr="00232A28">
        <w:rPr>
          <w:i/>
          <w:sz w:val="12"/>
          <w:szCs w:val="12"/>
        </w:rPr>
        <w:t>.</w:t>
      </w:r>
      <w:r w:rsidRPr="00232A28">
        <w:rPr>
          <w:sz w:val="12"/>
          <w:szCs w:val="12"/>
        </w:rPr>
        <w:t xml:space="preserve"> </w:t>
      </w:r>
    </w:p>
    <w:p w14:paraId="239631B6" w14:textId="77777777" w:rsidR="00232A28" w:rsidRPr="00232A28" w:rsidRDefault="00232A28" w:rsidP="00232A28">
      <w:pPr>
        <w:rPr>
          <w:sz w:val="12"/>
          <w:szCs w:val="12"/>
        </w:rPr>
      </w:pPr>
      <w:r w:rsidRPr="00232A28">
        <w:rPr>
          <w:sz w:val="12"/>
          <w:szCs w:val="12"/>
        </w:rPr>
        <w:t xml:space="preserve">NOTE 21: </w:t>
      </w:r>
      <w:r w:rsidRPr="00232A28">
        <w:rPr>
          <w:i/>
          <w:iCs/>
          <w:sz w:val="12"/>
          <w:szCs w:val="12"/>
        </w:rPr>
        <w:t>Smoke detectors</w:t>
      </w:r>
      <w:r w:rsidRPr="00232A28">
        <w:rPr>
          <w:sz w:val="12"/>
          <w:szCs w:val="12"/>
        </w:rPr>
        <w:t xml:space="preserve"> that employ sounder bases or activate local audible </w:t>
      </w:r>
      <w:r w:rsidRPr="00232A28">
        <w:rPr>
          <w:i/>
          <w:iCs/>
          <w:sz w:val="12"/>
          <w:szCs w:val="12"/>
        </w:rPr>
        <w:t>signaling</w:t>
      </w:r>
      <w:r w:rsidRPr="00232A28">
        <w:rPr>
          <w:sz w:val="12"/>
          <w:szCs w:val="12"/>
        </w:rPr>
        <w:t xml:space="preserve"> device(s), used in lieu of smoke alarms, to be tested to confirm local sounder operation and annunciation at the control panel, including visible device operation, as applicable, and individually recorded.</w:t>
      </w:r>
    </w:p>
    <w:p w14:paraId="53FDE1B7" w14:textId="77777777" w:rsidR="00232A28" w:rsidRPr="00232A28" w:rsidRDefault="00232A28" w:rsidP="00232A28">
      <w:pPr>
        <w:rPr>
          <w:sz w:val="12"/>
          <w:szCs w:val="12"/>
        </w:rPr>
        <w:sectPr w:rsidR="00232A28" w:rsidRPr="00232A28" w:rsidSect="00232A28">
          <w:pgSz w:w="12240" w:h="15840"/>
          <w:pgMar w:top="720" w:right="720" w:bottom="720" w:left="720" w:header="567" w:footer="567" w:gutter="0"/>
          <w:cols w:space="708"/>
          <w:docGrid w:linePitch="360"/>
        </w:sectPr>
      </w:pPr>
      <w:r w:rsidRPr="00232A28">
        <w:rPr>
          <w:sz w:val="12"/>
          <w:szCs w:val="12"/>
        </w:rPr>
        <w:t xml:space="preserve">NOTE 22: When batteries are replaced in the short-range radio frequency (wireless) devices, battery replacement date to be identified in the </w:t>
      </w:r>
      <w:r w:rsidRPr="00232A28">
        <w:rPr>
          <w:i/>
          <w:iCs/>
          <w:sz w:val="12"/>
          <w:szCs w:val="12"/>
        </w:rPr>
        <w:t>comments</w:t>
      </w:r>
      <w:r w:rsidRPr="00232A28">
        <w:rPr>
          <w:sz w:val="12"/>
          <w:szCs w:val="12"/>
        </w:rPr>
        <w:t xml:space="preserve"> section.</w:t>
      </w:r>
    </w:p>
    <w:p w14:paraId="4DC91813" w14:textId="77777777" w:rsidR="00C73289" w:rsidRDefault="00232A28" w:rsidP="00232A28">
      <w:pPr>
        <w:pStyle w:val="Heading2"/>
      </w:pPr>
      <w:bookmarkStart w:id="14" w:name="_Hlk168946459"/>
      <w:bookmarkEnd w:id="12"/>
      <w:bookmarkEnd w:id="13"/>
      <w:r>
        <w:lastRenderedPageBreak/>
        <w:t>Individual Device Record</w:t>
      </w:r>
    </w:p>
    <w:p w14:paraId="36AD6EA3" w14:textId="77777777" w:rsidR="00232A28" w:rsidRDefault="00232A28" w:rsidP="00232A28">
      <w:r>
        <w:t>NOTE:</w:t>
      </w:r>
      <w:r w:rsidR="00335198">
        <w:t xml:space="preserve"> </w:t>
      </w:r>
      <w:r>
        <w:t>Device type can be expressed as an abbreviation per 23.1, Field Device Testing – Legend and Notes.</w:t>
      </w:r>
    </w:p>
    <w:p w14:paraId="367A45F9" w14:textId="77777777" w:rsidR="00232A28" w:rsidRDefault="00232A28" w:rsidP="00232A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776"/>
        <w:gridCol w:w="1878"/>
        <w:gridCol w:w="5318"/>
      </w:tblGrid>
      <w:tr w:rsidR="00232A28" w14:paraId="466CBCB4" w14:textId="77777777" w:rsidTr="00232A28">
        <w:tc>
          <w:tcPr>
            <w:tcW w:w="1418" w:type="dxa"/>
          </w:tcPr>
          <w:p w14:paraId="0BDB245F" w14:textId="77777777" w:rsidR="00232A28" w:rsidRDefault="00232A28" w:rsidP="00232A28">
            <w:r>
              <w:t>Building Name:</w:t>
            </w:r>
          </w:p>
        </w:tc>
        <w:tc>
          <w:tcPr>
            <w:tcW w:w="5776" w:type="dxa"/>
            <w:shd w:val="clear" w:color="auto" w:fill="F2F2F2" w:themeFill="background1" w:themeFillShade="F2"/>
          </w:tcPr>
          <w:p w14:paraId="710F0BDA" w14:textId="4F811561" w:rsidR="00232A28" w:rsidRDefault="00000000" w:rsidP="00232A28">
            <w:sdt>
              <w:sdtPr>
                <w:rPr>
                  <w:lang w:eastAsia="en-CA"/>
                </w:rPr>
                <w:id w:val="-1430343528"/>
                <w:placeholder>
                  <w:docPart w:val="2F82D10A2D2B4B41A11864B6C1F0EAA1"/>
                </w:placeholder>
              </w:sdtPr>
              <w:sdtContent>
                <w:r w:rsidR="007D549E" w:rsidRPr="00814B85">
                  <w:rPr>
                    <w:lang w:eastAsia="en-CA"/>
                  </w:rPr>
                  <w:t xml:space="preserve"> </w:t>
                </w:r>
                <w:r w:rsidR="00EC42B4">
                  <w:rPr>
                    <w:lang w:eastAsia="en-CA"/>
                  </w:rPr>
                  <w:t>Medicine Hat Mall</w:t>
                </w:r>
              </w:sdtContent>
            </w:sdt>
          </w:p>
        </w:tc>
        <w:tc>
          <w:tcPr>
            <w:tcW w:w="1878" w:type="dxa"/>
          </w:tcPr>
          <w:p w14:paraId="6946A500" w14:textId="77777777" w:rsidR="00232A28" w:rsidRDefault="00232A28" w:rsidP="00232A28">
            <w:r>
              <w:t>Date (YYYY-MM-DD):</w:t>
            </w:r>
          </w:p>
        </w:tc>
        <w:tc>
          <w:tcPr>
            <w:tcW w:w="5318" w:type="dxa"/>
            <w:shd w:val="clear" w:color="auto" w:fill="F2F2F2" w:themeFill="background1" w:themeFillShade="F2"/>
          </w:tcPr>
          <w:p w14:paraId="5634E61D" w14:textId="261E0D72" w:rsidR="00232A28" w:rsidRDefault="00000000" w:rsidP="00232A28">
            <w:sdt>
              <w:sdtPr>
                <w:rPr>
                  <w:lang w:eastAsia="en-CA"/>
                </w:rPr>
                <w:id w:val="1602215646"/>
                <w:placeholder>
                  <w:docPart w:val="2C30F2E8B41C41219B6E206F58FB48B5"/>
                </w:placeholder>
              </w:sdtPr>
              <w:sdtContent>
                <w:r w:rsidR="007D549E" w:rsidRPr="00814B85">
                  <w:rPr>
                    <w:lang w:eastAsia="en-CA"/>
                  </w:rPr>
                  <w:t xml:space="preserve"> </w:t>
                </w:r>
                <w:r w:rsidR="00EC42B4">
                  <w:rPr>
                    <w:lang w:eastAsia="en-CA"/>
                  </w:rPr>
                  <w:t>2024-10-07</w:t>
                </w:r>
              </w:sdtContent>
            </w:sdt>
          </w:p>
        </w:tc>
      </w:tr>
    </w:tbl>
    <w:p w14:paraId="54901AE2" w14:textId="77777777" w:rsidR="00232A28" w:rsidRDefault="00232A28" w:rsidP="00232A28"/>
    <w:tbl>
      <w:tblPr>
        <w:tblStyle w:val="TableGrid"/>
        <w:tblW w:w="14391" w:type="dxa"/>
        <w:tblLayout w:type="fixed"/>
        <w:tblLook w:val="04A0" w:firstRow="1" w:lastRow="0" w:firstColumn="1" w:lastColumn="0" w:noHBand="0" w:noVBand="1"/>
      </w:tblPr>
      <w:tblGrid>
        <w:gridCol w:w="3060"/>
        <w:gridCol w:w="907"/>
        <w:gridCol w:w="686"/>
        <w:gridCol w:w="667"/>
        <w:gridCol w:w="1101"/>
        <w:gridCol w:w="850"/>
        <w:gridCol w:w="448"/>
        <w:gridCol w:w="1101"/>
        <w:gridCol w:w="448"/>
        <w:gridCol w:w="448"/>
        <w:gridCol w:w="423"/>
        <w:gridCol w:w="964"/>
        <w:gridCol w:w="3288"/>
      </w:tblGrid>
      <w:tr w:rsidR="00E759DD" w:rsidRPr="00E759DD" w14:paraId="4FBEE901" w14:textId="77777777" w:rsidTr="00DD2645">
        <w:trPr>
          <w:cantSplit/>
          <w:trHeight w:val="2402"/>
          <w:tblHeader/>
        </w:trPr>
        <w:tc>
          <w:tcPr>
            <w:tcW w:w="3060" w:type="dxa"/>
            <w:vAlign w:val="bottom"/>
          </w:tcPr>
          <w:p w14:paraId="3764339B" w14:textId="77777777" w:rsidR="00E759DD" w:rsidRPr="00E759DD" w:rsidRDefault="00E759DD" w:rsidP="00E759DD">
            <w:pPr>
              <w:rPr>
                <w:b/>
                <w:bCs/>
              </w:rPr>
            </w:pPr>
            <w:r w:rsidRPr="00E759DD">
              <w:rPr>
                <w:b/>
                <w:bCs/>
              </w:rPr>
              <w:t>Device Location</w:t>
            </w:r>
          </w:p>
        </w:tc>
        <w:tc>
          <w:tcPr>
            <w:tcW w:w="907" w:type="dxa"/>
            <w:textDirection w:val="btLr"/>
            <w:vAlign w:val="bottom"/>
          </w:tcPr>
          <w:p w14:paraId="1A1CA38B" w14:textId="77777777" w:rsidR="00E759DD" w:rsidRDefault="00E759DD" w:rsidP="00F93E61">
            <w:pPr>
              <w:ind w:left="113" w:right="113"/>
              <w:rPr>
                <w:b/>
                <w:bCs/>
              </w:rPr>
            </w:pPr>
            <w:r>
              <w:rPr>
                <w:b/>
                <w:bCs/>
              </w:rPr>
              <w:t>Annunciated Device</w:t>
            </w:r>
          </w:p>
          <w:p w14:paraId="57BAC3FE" w14:textId="77777777" w:rsidR="00E759DD" w:rsidRDefault="00E759DD" w:rsidP="00F93E61">
            <w:pPr>
              <w:ind w:left="113" w:right="113"/>
              <w:rPr>
                <w:b/>
                <w:bCs/>
              </w:rPr>
            </w:pPr>
            <w:r>
              <w:rPr>
                <w:b/>
                <w:bCs/>
              </w:rPr>
              <w:t>Label/LCD Text</w:t>
            </w:r>
          </w:p>
          <w:p w14:paraId="32FDBF77" w14:textId="77777777" w:rsidR="00E759DD" w:rsidRPr="00E759DD" w:rsidRDefault="00E759DD" w:rsidP="00F93E61">
            <w:pPr>
              <w:ind w:left="113" w:right="113"/>
            </w:pPr>
            <w:r>
              <w:t>(If applicable)</w:t>
            </w:r>
          </w:p>
        </w:tc>
        <w:tc>
          <w:tcPr>
            <w:tcW w:w="686" w:type="dxa"/>
            <w:textDirection w:val="btLr"/>
            <w:vAlign w:val="center"/>
          </w:tcPr>
          <w:p w14:paraId="4BA70A0D" w14:textId="77777777" w:rsidR="00E759DD" w:rsidRPr="00E759DD" w:rsidRDefault="00E759DD" w:rsidP="00E759DD">
            <w:pPr>
              <w:ind w:left="113" w:right="113"/>
              <w:rPr>
                <w:b/>
                <w:bCs/>
              </w:rPr>
            </w:pPr>
            <w:r>
              <w:rPr>
                <w:b/>
                <w:bCs/>
              </w:rPr>
              <w:t>Device Type</w:t>
            </w:r>
          </w:p>
        </w:tc>
        <w:tc>
          <w:tcPr>
            <w:tcW w:w="667" w:type="dxa"/>
            <w:textDirection w:val="btLr"/>
            <w:vAlign w:val="center"/>
          </w:tcPr>
          <w:p w14:paraId="62397C0C" w14:textId="77777777" w:rsidR="00E759DD" w:rsidRPr="00E759DD" w:rsidRDefault="00E759DD" w:rsidP="00E759DD">
            <w:pPr>
              <w:ind w:left="113" w:right="113"/>
              <w:rPr>
                <w:b/>
                <w:bCs/>
              </w:rPr>
            </w:pPr>
            <w:r>
              <w:rPr>
                <w:b/>
                <w:bCs/>
              </w:rPr>
              <w:t>Requires Service or Missing</w:t>
            </w:r>
          </w:p>
        </w:tc>
        <w:tc>
          <w:tcPr>
            <w:tcW w:w="1101" w:type="dxa"/>
            <w:textDirection w:val="btLr"/>
            <w:vAlign w:val="center"/>
          </w:tcPr>
          <w:p w14:paraId="5258C4B4" w14:textId="77777777" w:rsidR="00E759DD" w:rsidRPr="00E759DD" w:rsidRDefault="00E759DD" w:rsidP="00E759DD">
            <w:pPr>
              <w:ind w:left="113" w:right="113"/>
              <w:rPr>
                <w:b/>
                <w:bCs/>
                <w:sz w:val="15"/>
                <w:szCs w:val="15"/>
              </w:rPr>
            </w:pPr>
            <w:r w:rsidRPr="00E759DD">
              <w:rPr>
                <w:b/>
                <w:bCs/>
                <w:sz w:val="15"/>
                <w:szCs w:val="15"/>
              </w:rPr>
              <w:t>Circuit Number or Device Address</w:t>
            </w:r>
          </w:p>
        </w:tc>
        <w:tc>
          <w:tcPr>
            <w:tcW w:w="850" w:type="dxa"/>
            <w:textDirection w:val="btLr"/>
            <w:vAlign w:val="center"/>
          </w:tcPr>
          <w:p w14:paraId="327F2042" w14:textId="77777777" w:rsidR="00E759DD" w:rsidRPr="00E759DD" w:rsidRDefault="00E759DD" w:rsidP="00E759DD">
            <w:pPr>
              <w:ind w:left="113" w:right="113"/>
              <w:rPr>
                <w:b/>
                <w:bCs/>
              </w:rPr>
            </w:pPr>
            <w:r>
              <w:rPr>
                <w:b/>
                <w:bCs/>
              </w:rPr>
              <w:t>Annunciated FIRE ZONE</w:t>
            </w:r>
          </w:p>
        </w:tc>
        <w:tc>
          <w:tcPr>
            <w:tcW w:w="448" w:type="dxa"/>
            <w:textDirection w:val="btLr"/>
            <w:vAlign w:val="center"/>
          </w:tcPr>
          <w:p w14:paraId="520548E9" w14:textId="77777777" w:rsidR="00E759DD" w:rsidRPr="00E759DD" w:rsidRDefault="00E759DD" w:rsidP="00E759DD">
            <w:pPr>
              <w:ind w:left="113" w:right="113"/>
              <w:rPr>
                <w:b/>
                <w:bCs/>
              </w:rPr>
            </w:pPr>
            <w:r>
              <w:rPr>
                <w:b/>
                <w:bCs/>
              </w:rPr>
              <w:t>Correctly Installed</w:t>
            </w:r>
          </w:p>
        </w:tc>
        <w:tc>
          <w:tcPr>
            <w:tcW w:w="1101" w:type="dxa"/>
            <w:textDirection w:val="btLr"/>
            <w:vAlign w:val="center"/>
          </w:tcPr>
          <w:p w14:paraId="2FCAF0AE" w14:textId="77777777" w:rsidR="00E759DD" w:rsidRPr="00E759DD" w:rsidRDefault="00E759DD" w:rsidP="00E759DD">
            <w:pPr>
              <w:ind w:left="113" w:right="113"/>
              <w:rPr>
                <w:b/>
                <w:bCs/>
              </w:rPr>
            </w:pPr>
            <w:r>
              <w:rPr>
                <w:b/>
                <w:bCs/>
              </w:rPr>
              <w:t>Measurements</w:t>
            </w:r>
          </w:p>
        </w:tc>
        <w:tc>
          <w:tcPr>
            <w:tcW w:w="448" w:type="dxa"/>
            <w:textDirection w:val="btLr"/>
            <w:vAlign w:val="center"/>
          </w:tcPr>
          <w:p w14:paraId="17801B7B" w14:textId="77777777" w:rsidR="00E759DD" w:rsidRPr="00E759DD" w:rsidRDefault="00E759DD" w:rsidP="00E759DD">
            <w:pPr>
              <w:ind w:left="113" w:right="113"/>
              <w:rPr>
                <w:b/>
                <w:bCs/>
              </w:rPr>
            </w:pPr>
            <w:r>
              <w:rPr>
                <w:b/>
                <w:bCs/>
              </w:rPr>
              <w:t>Alarm/Activation Confirmed</w:t>
            </w:r>
          </w:p>
        </w:tc>
        <w:tc>
          <w:tcPr>
            <w:tcW w:w="448" w:type="dxa"/>
            <w:textDirection w:val="btLr"/>
            <w:vAlign w:val="center"/>
          </w:tcPr>
          <w:p w14:paraId="28AAF01D" w14:textId="77777777" w:rsidR="00E759DD" w:rsidRPr="00E759DD" w:rsidRDefault="00E759DD" w:rsidP="00E759DD">
            <w:pPr>
              <w:ind w:left="113" w:right="113"/>
              <w:rPr>
                <w:b/>
                <w:bCs/>
              </w:rPr>
            </w:pPr>
            <w:r>
              <w:rPr>
                <w:b/>
                <w:bCs/>
              </w:rPr>
              <w:t>Annunciator Indication</w:t>
            </w:r>
          </w:p>
        </w:tc>
        <w:tc>
          <w:tcPr>
            <w:tcW w:w="423" w:type="dxa"/>
            <w:textDirection w:val="btLr"/>
            <w:vAlign w:val="center"/>
          </w:tcPr>
          <w:p w14:paraId="40CA4561" w14:textId="77777777" w:rsidR="00E759DD" w:rsidRPr="00E759DD" w:rsidRDefault="00E759DD" w:rsidP="00E759DD">
            <w:pPr>
              <w:ind w:left="113" w:right="113"/>
              <w:rPr>
                <w:b/>
                <w:bCs/>
              </w:rPr>
            </w:pPr>
            <w:r w:rsidRPr="00E759DD">
              <w:rPr>
                <w:b/>
                <w:bCs/>
                <w:sz w:val="16"/>
                <w:szCs w:val="16"/>
              </w:rPr>
              <w:t>Supervised Circuit Trouble Signal</w:t>
            </w:r>
          </w:p>
        </w:tc>
        <w:tc>
          <w:tcPr>
            <w:tcW w:w="964" w:type="dxa"/>
            <w:textDirection w:val="btLr"/>
            <w:vAlign w:val="center"/>
          </w:tcPr>
          <w:p w14:paraId="2AD46099" w14:textId="77777777" w:rsidR="00E759DD" w:rsidRPr="00E759DD" w:rsidRDefault="00E759DD" w:rsidP="00E759DD">
            <w:pPr>
              <w:ind w:left="113" w:right="113"/>
              <w:rPr>
                <w:b/>
                <w:bCs/>
              </w:rPr>
            </w:pPr>
            <w:r>
              <w:rPr>
                <w:b/>
                <w:bCs/>
              </w:rPr>
              <w:t>General Alarm Circuit (If Applicable)</w:t>
            </w:r>
          </w:p>
        </w:tc>
        <w:tc>
          <w:tcPr>
            <w:tcW w:w="3288" w:type="dxa"/>
            <w:vAlign w:val="bottom"/>
          </w:tcPr>
          <w:p w14:paraId="308A9690" w14:textId="77777777" w:rsidR="00E759DD" w:rsidRPr="00E759DD" w:rsidRDefault="00E759DD" w:rsidP="00E759DD">
            <w:pPr>
              <w:rPr>
                <w:b/>
                <w:bCs/>
              </w:rPr>
            </w:pPr>
            <w:r>
              <w:rPr>
                <w:b/>
                <w:bCs/>
              </w:rPr>
              <w:t>Comments</w:t>
            </w:r>
          </w:p>
        </w:tc>
      </w:tr>
      <w:bookmarkEnd w:id="14"/>
      <w:tr w:rsidR="00441635" w14:paraId="2F67E980" w14:textId="77777777" w:rsidTr="00DD2645">
        <w:tc>
          <w:tcPr>
            <w:tcW w:w="3060" w:type="dxa"/>
            <w:shd w:val="clear" w:color="auto" w:fill="F2F2F2" w:themeFill="background1" w:themeFillShade="F2"/>
          </w:tcPr>
          <w:p w14:paraId="69FDAB45" w14:textId="1C0F93E8" w:rsidR="00441635" w:rsidRDefault="00441635" w:rsidP="00441635">
            <w:r w:rsidRPr="00E75D62">
              <w:t>ER 7 DATA RM SMOKE</w:t>
            </w:r>
          </w:p>
        </w:tc>
        <w:tc>
          <w:tcPr>
            <w:tcW w:w="907" w:type="dxa"/>
            <w:shd w:val="clear" w:color="auto" w:fill="F2F2F2" w:themeFill="background1" w:themeFillShade="F2"/>
            <w:vAlign w:val="center"/>
          </w:tcPr>
          <w:p w14:paraId="43A06316" w14:textId="45891BE2" w:rsidR="00441635" w:rsidRDefault="00000000" w:rsidP="00441635">
            <w:sdt>
              <w:sdtPr>
                <w:rPr>
                  <w:lang w:eastAsia="en-CA"/>
                </w:rPr>
                <w:id w:val="-147516436"/>
                <w:placeholder>
                  <w:docPart w:val="AA68E7B359464488A4DFF486F905B841"/>
                </w:placeholder>
                <w15:color w:val="C0C0C0"/>
              </w:sdtPr>
              <w:sdtEndPr>
                <w:rPr>
                  <w:highlight w:val="lightGray"/>
                </w:rPr>
              </w:sdtEndPr>
              <w:sdtContent>
                <w:r w:rsidR="00441635" w:rsidRPr="00814B85">
                  <w:rPr>
                    <w:lang w:eastAsia="en-CA"/>
                  </w:rPr>
                  <w:t xml:space="preserve"> </w:t>
                </w:r>
              </w:sdtContent>
            </w:sdt>
          </w:p>
        </w:tc>
        <w:tc>
          <w:tcPr>
            <w:tcW w:w="686" w:type="dxa"/>
            <w:shd w:val="clear" w:color="auto" w:fill="F2F2F2" w:themeFill="background1" w:themeFillShade="F2"/>
          </w:tcPr>
          <w:p w14:paraId="7B0627D8" w14:textId="05232505" w:rsidR="00441635" w:rsidRDefault="00441635" w:rsidP="00441635">
            <w:pPr>
              <w:jc w:val="center"/>
            </w:pPr>
            <w:r w:rsidRPr="002B24FE">
              <w:t>S</w:t>
            </w:r>
          </w:p>
        </w:tc>
        <w:tc>
          <w:tcPr>
            <w:tcW w:w="667" w:type="dxa"/>
            <w:shd w:val="clear" w:color="auto" w:fill="F2F2F2" w:themeFill="background1" w:themeFillShade="F2"/>
            <w:vAlign w:val="center"/>
          </w:tcPr>
          <w:p w14:paraId="3633760A" w14:textId="77777777" w:rsidR="00441635" w:rsidRDefault="00000000" w:rsidP="00441635">
            <w:pPr>
              <w:jc w:val="center"/>
            </w:pPr>
            <w:sdt>
              <w:sdtPr>
                <w:rPr>
                  <w:lang w:eastAsia="en-CA"/>
                </w:rPr>
                <w:id w:val="184628337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F443F1D" w14:textId="3F76D7AA" w:rsidR="00441635" w:rsidRDefault="00441635" w:rsidP="00441635">
            <w:pPr>
              <w:jc w:val="center"/>
            </w:pPr>
            <w:r w:rsidRPr="00B707BD">
              <w:t>12</w:t>
            </w:r>
          </w:p>
        </w:tc>
        <w:tc>
          <w:tcPr>
            <w:tcW w:w="850" w:type="dxa"/>
            <w:shd w:val="clear" w:color="auto" w:fill="F2F2F2" w:themeFill="background1" w:themeFillShade="F2"/>
            <w:vAlign w:val="center"/>
          </w:tcPr>
          <w:p w14:paraId="28362170" w14:textId="4BF37DCF" w:rsidR="00441635" w:rsidRDefault="00000000" w:rsidP="00E3488F">
            <w:pPr>
              <w:jc w:val="center"/>
            </w:pPr>
            <w:sdt>
              <w:sdtPr>
                <w:rPr>
                  <w:lang w:eastAsia="en-CA"/>
                </w:rPr>
                <w:id w:val="-1375452072"/>
                <w:placeholder>
                  <w:docPart w:val="4285DF0E34E94C1C83B5A570C4FEDB2A"/>
                </w:placeholder>
                <w15:color w:val="C0C0C0"/>
              </w:sdtPr>
              <w:sdtEndPr>
                <w:rPr>
                  <w:highlight w:val="lightGray"/>
                </w:rPr>
              </w:sdtEndPr>
              <w:sdtContent>
                <w:r w:rsidR="00441635">
                  <w:rPr>
                    <w:lang w:eastAsia="en-CA"/>
                  </w:rPr>
                  <w:t xml:space="preserve"> </w:t>
                </w:r>
                <w:r w:rsidR="00887C9C">
                  <w:rPr>
                    <w:lang w:eastAsia="en-CA"/>
                  </w:rPr>
                  <w:t>Z-4</w:t>
                </w:r>
              </w:sdtContent>
            </w:sdt>
          </w:p>
        </w:tc>
        <w:tc>
          <w:tcPr>
            <w:tcW w:w="448" w:type="dxa"/>
            <w:shd w:val="clear" w:color="auto" w:fill="F2F2F2" w:themeFill="background1" w:themeFillShade="F2"/>
            <w:vAlign w:val="center"/>
          </w:tcPr>
          <w:p w14:paraId="3FADA0BA" w14:textId="33A8B76B" w:rsidR="00441635" w:rsidRDefault="00000000" w:rsidP="00441635">
            <w:pPr>
              <w:jc w:val="center"/>
            </w:pPr>
            <w:sdt>
              <w:sdtPr>
                <w:rPr>
                  <w:lang w:eastAsia="en-CA"/>
                </w:rPr>
                <w:id w:val="1473866186"/>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02FBCDA6" w14:textId="77777777" w:rsidR="00441635" w:rsidRDefault="00000000" w:rsidP="00441635">
            <w:pPr>
              <w:jc w:val="center"/>
            </w:pPr>
            <w:sdt>
              <w:sdtPr>
                <w:rPr>
                  <w:lang w:eastAsia="en-CA"/>
                </w:rPr>
                <w:id w:val="-1337993987"/>
                <w:placeholder>
                  <w:docPart w:val="6A5DFB53F8EF456CA0E66667B57BD20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10D1720" w14:textId="62AB847B" w:rsidR="00441635" w:rsidRDefault="00000000" w:rsidP="00441635">
            <w:pPr>
              <w:jc w:val="center"/>
            </w:pPr>
            <w:sdt>
              <w:sdtPr>
                <w:rPr>
                  <w:lang w:eastAsia="en-CA"/>
                </w:rPr>
                <w:id w:val="-1585138275"/>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3E3CD47C" w14:textId="32F5C831" w:rsidR="00441635" w:rsidRDefault="00000000" w:rsidP="00441635">
            <w:pPr>
              <w:jc w:val="center"/>
            </w:pPr>
            <w:sdt>
              <w:sdtPr>
                <w:rPr>
                  <w:lang w:eastAsia="en-CA"/>
                </w:rPr>
                <w:id w:val="1553118608"/>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3EB069D2" w14:textId="20353C52" w:rsidR="00441635" w:rsidRDefault="00000000" w:rsidP="00441635">
            <w:pPr>
              <w:jc w:val="center"/>
            </w:pPr>
            <w:sdt>
              <w:sdtPr>
                <w:rPr>
                  <w:lang w:eastAsia="en-CA"/>
                </w:rPr>
                <w:id w:val="-80447706"/>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10D86FCA" w14:textId="77777777" w:rsidR="00441635" w:rsidRDefault="00000000" w:rsidP="00441635">
            <w:pPr>
              <w:jc w:val="center"/>
            </w:pPr>
            <w:sdt>
              <w:sdtPr>
                <w:rPr>
                  <w:lang w:eastAsia="en-CA"/>
                </w:rPr>
                <w:id w:val="-1669775503"/>
                <w:placeholder>
                  <w:docPart w:val="FA256F2A41374569B614ABBB9C848E4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A454B55" w14:textId="71165D30" w:rsidR="00441635" w:rsidRDefault="00441635" w:rsidP="00441635"/>
        </w:tc>
      </w:tr>
      <w:tr w:rsidR="00441635" w14:paraId="20FBDD03" w14:textId="77777777" w:rsidTr="00DD2645">
        <w:tc>
          <w:tcPr>
            <w:tcW w:w="3060" w:type="dxa"/>
            <w:shd w:val="clear" w:color="auto" w:fill="F2F2F2" w:themeFill="background1" w:themeFillShade="F2"/>
          </w:tcPr>
          <w:p w14:paraId="4075A360" w14:textId="3CA84094" w:rsidR="00441635" w:rsidRDefault="00441635" w:rsidP="00441635">
            <w:r w:rsidRPr="00E75D62">
              <w:t>ER 7 SMOKE</w:t>
            </w:r>
          </w:p>
        </w:tc>
        <w:tc>
          <w:tcPr>
            <w:tcW w:w="907" w:type="dxa"/>
            <w:shd w:val="clear" w:color="auto" w:fill="F2F2F2" w:themeFill="background1" w:themeFillShade="F2"/>
            <w:vAlign w:val="center"/>
          </w:tcPr>
          <w:p w14:paraId="7C096579" w14:textId="77777777" w:rsidR="00441635" w:rsidRDefault="00000000" w:rsidP="00441635">
            <w:sdt>
              <w:sdtPr>
                <w:rPr>
                  <w:lang w:eastAsia="en-CA"/>
                </w:rPr>
                <w:id w:val="-283200035"/>
                <w:placeholder>
                  <w:docPart w:val="AA937906526C447EA02435EEED78347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F86DDBA" w14:textId="026C14A4" w:rsidR="00441635" w:rsidRDefault="00441635" w:rsidP="00441635">
            <w:pPr>
              <w:jc w:val="center"/>
            </w:pPr>
            <w:r w:rsidRPr="002B24FE">
              <w:t>S</w:t>
            </w:r>
          </w:p>
        </w:tc>
        <w:tc>
          <w:tcPr>
            <w:tcW w:w="667" w:type="dxa"/>
            <w:shd w:val="clear" w:color="auto" w:fill="F2F2F2" w:themeFill="background1" w:themeFillShade="F2"/>
            <w:vAlign w:val="center"/>
          </w:tcPr>
          <w:p w14:paraId="43F4EB55" w14:textId="77777777" w:rsidR="00441635" w:rsidRDefault="00000000" w:rsidP="00441635">
            <w:pPr>
              <w:jc w:val="center"/>
            </w:pPr>
            <w:sdt>
              <w:sdtPr>
                <w:rPr>
                  <w:lang w:eastAsia="en-CA"/>
                </w:rPr>
                <w:id w:val="-140482776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5F4EFA7" w14:textId="21ADFDCB" w:rsidR="00441635" w:rsidRDefault="00441635" w:rsidP="00441635">
            <w:pPr>
              <w:jc w:val="center"/>
            </w:pPr>
            <w:r w:rsidRPr="00B707BD">
              <w:t>13</w:t>
            </w:r>
          </w:p>
        </w:tc>
        <w:tc>
          <w:tcPr>
            <w:tcW w:w="850" w:type="dxa"/>
            <w:shd w:val="clear" w:color="auto" w:fill="F2F2F2" w:themeFill="background1" w:themeFillShade="F2"/>
            <w:vAlign w:val="center"/>
          </w:tcPr>
          <w:p w14:paraId="409A8FFE" w14:textId="284794D5" w:rsidR="00441635" w:rsidRDefault="00000000" w:rsidP="00E3488F">
            <w:pPr>
              <w:jc w:val="center"/>
            </w:pPr>
            <w:sdt>
              <w:sdtPr>
                <w:rPr>
                  <w:lang w:eastAsia="en-CA"/>
                </w:rPr>
                <w:id w:val="142172189"/>
                <w:placeholder>
                  <w:docPart w:val="2FCE20048EF6422EB647AF867D7F99DB"/>
                </w:placeholder>
                <w15:color w:val="C0C0C0"/>
              </w:sdtPr>
              <w:sdtEndPr>
                <w:rPr>
                  <w:highlight w:val="lightGray"/>
                </w:rPr>
              </w:sdtEndPr>
              <w:sdtContent>
                <w:r w:rsidR="00E3488F">
                  <w:rPr>
                    <w:lang w:eastAsia="en-CA"/>
                  </w:rPr>
                  <w:t>Z-4</w:t>
                </w:r>
              </w:sdtContent>
            </w:sdt>
          </w:p>
        </w:tc>
        <w:tc>
          <w:tcPr>
            <w:tcW w:w="448" w:type="dxa"/>
            <w:shd w:val="clear" w:color="auto" w:fill="F2F2F2" w:themeFill="background1" w:themeFillShade="F2"/>
            <w:vAlign w:val="center"/>
          </w:tcPr>
          <w:p w14:paraId="0492D134" w14:textId="0202D28F" w:rsidR="00441635" w:rsidRDefault="00000000" w:rsidP="00441635">
            <w:pPr>
              <w:jc w:val="center"/>
            </w:pPr>
            <w:sdt>
              <w:sdtPr>
                <w:rPr>
                  <w:lang w:eastAsia="en-CA"/>
                </w:rPr>
                <w:id w:val="-16784502"/>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0F7067C6" w14:textId="77777777" w:rsidR="00441635" w:rsidRDefault="00000000" w:rsidP="00441635">
            <w:pPr>
              <w:jc w:val="center"/>
            </w:pPr>
            <w:sdt>
              <w:sdtPr>
                <w:rPr>
                  <w:lang w:eastAsia="en-CA"/>
                </w:rPr>
                <w:id w:val="-1570947809"/>
                <w:placeholder>
                  <w:docPart w:val="AA73F0BD39D04E40B3D2FE1CFD0DDBC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649CD07" w14:textId="5D6D9C91" w:rsidR="00441635" w:rsidRDefault="00000000" w:rsidP="00441635">
            <w:pPr>
              <w:jc w:val="center"/>
            </w:pPr>
            <w:sdt>
              <w:sdtPr>
                <w:rPr>
                  <w:lang w:eastAsia="en-CA"/>
                </w:rPr>
                <w:id w:val="280849062"/>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384B64ED" w14:textId="30B0052D" w:rsidR="00441635" w:rsidRDefault="00000000" w:rsidP="00441635">
            <w:pPr>
              <w:jc w:val="center"/>
            </w:pPr>
            <w:sdt>
              <w:sdtPr>
                <w:rPr>
                  <w:lang w:eastAsia="en-CA"/>
                </w:rPr>
                <w:id w:val="-954327459"/>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3F6BBAB4" w14:textId="3EBBF53F" w:rsidR="00441635" w:rsidRDefault="00000000" w:rsidP="00441635">
            <w:pPr>
              <w:jc w:val="center"/>
            </w:pPr>
            <w:sdt>
              <w:sdtPr>
                <w:rPr>
                  <w:lang w:eastAsia="en-CA"/>
                </w:rPr>
                <w:id w:val="622661657"/>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22E666BB" w14:textId="77777777" w:rsidR="00441635" w:rsidRDefault="00000000" w:rsidP="00441635">
            <w:pPr>
              <w:jc w:val="center"/>
            </w:pPr>
            <w:sdt>
              <w:sdtPr>
                <w:rPr>
                  <w:lang w:eastAsia="en-CA"/>
                </w:rPr>
                <w:id w:val="-499424274"/>
                <w:placeholder>
                  <w:docPart w:val="3C016D9A74EA4842A2F1B9590287B8C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BFFD784" w14:textId="0201E85D" w:rsidR="00441635" w:rsidRDefault="00441635" w:rsidP="00441635"/>
        </w:tc>
      </w:tr>
      <w:tr w:rsidR="00441635" w14:paraId="5D32FC13" w14:textId="77777777" w:rsidTr="00DD2645">
        <w:tc>
          <w:tcPr>
            <w:tcW w:w="3060" w:type="dxa"/>
            <w:shd w:val="clear" w:color="auto" w:fill="F2F2F2" w:themeFill="background1" w:themeFillShade="F2"/>
          </w:tcPr>
          <w:p w14:paraId="2C2676BD" w14:textId="417B5465" w:rsidR="00441635" w:rsidRDefault="00441635" w:rsidP="00441635">
            <w:pPr>
              <w:rPr>
                <w:lang w:eastAsia="en-CA"/>
              </w:rPr>
            </w:pPr>
            <w:r w:rsidRPr="00E75D62">
              <w:t>ER 7 STAIRWELL SMOKE</w:t>
            </w:r>
          </w:p>
        </w:tc>
        <w:tc>
          <w:tcPr>
            <w:tcW w:w="907" w:type="dxa"/>
            <w:shd w:val="clear" w:color="auto" w:fill="F2F2F2" w:themeFill="background1" w:themeFillShade="F2"/>
            <w:vAlign w:val="center"/>
          </w:tcPr>
          <w:p w14:paraId="5AA5FDC3" w14:textId="77777777" w:rsidR="00441635" w:rsidRDefault="00441635" w:rsidP="00441635">
            <w:pPr>
              <w:rPr>
                <w:lang w:eastAsia="en-CA"/>
              </w:rPr>
            </w:pPr>
          </w:p>
        </w:tc>
        <w:tc>
          <w:tcPr>
            <w:tcW w:w="686" w:type="dxa"/>
            <w:shd w:val="clear" w:color="auto" w:fill="F2F2F2" w:themeFill="background1" w:themeFillShade="F2"/>
          </w:tcPr>
          <w:p w14:paraId="2D04F829" w14:textId="07607FBE" w:rsidR="00441635" w:rsidRDefault="00441635" w:rsidP="00441635">
            <w:pPr>
              <w:jc w:val="center"/>
              <w:rPr>
                <w:lang w:eastAsia="en-CA"/>
              </w:rPr>
            </w:pPr>
            <w:r w:rsidRPr="002B24FE">
              <w:t>S</w:t>
            </w:r>
          </w:p>
        </w:tc>
        <w:tc>
          <w:tcPr>
            <w:tcW w:w="667" w:type="dxa"/>
            <w:shd w:val="clear" w:color="auto" w:fill="F2F2F2" w:themeFill="background1" w:themeFillShade="F2"/>
            <w:vAlign w:val="center"/>
          </w:tcPr>
          <w:p w14:paraId="32B0F9F6" w14:textId="77777777" w:rsidR="00441635" w:rsidRDefault="00441635" w:rsidP="00441635">
            <w:pPr>
              <w:jc w:val="center"/>
              <w:rPr>
                <w:lang w:eastAsia="en-CA"/>
              </w:rPr>
            </w:pPr>
          </w:p>
        </w:tc>
        <w:tc>
          <w:tcPr>
            <w:tcW w:w="1101" w:type="dxa"/>
            <w:shd w:val="clear" w:color="auto" w:fill="F2F2F2" w:themeFill="background1" w:themeFillShade="F2"/>
          </w:tcPr>
          <w:p w14:paraId="4A722DA1" w14:textId="2AEE0B38" w:rsidR="00441635" w:rsidRDefault="00441635" w:rsidP="00441635">
            <w:pPr>
              <w:jc w:val="center"/>
              <w:rPr>
                <w:lang w:eastAsia="en-CA"/>
              </w:rPr>
            </w:pPr>
            <w:r w:rsidRPr="00B707BD">
              <w:t>14</w:t>
            </w:r>
          </w:p>
        </w:tc>
        <w:tc>
          <w:tcPr>
            <w:tcW w:w="850" w:type="dxa"/>
            <w:shd w:val="clear" w:color="auto" w:fill="F2F2F2" w:themeFill="background1" w:themeFillShade="F2"/>
            <w:vAlign w:val="center"/>
          </w:tcPr>
          <w:p w14:paraId="194D5C79" w14:textId="24D06C5C" w:rsidR="00441635" w:rsidRDefault="00E3488F" w:rsidP="00E3488F">
            <w:pPr>
              <w:jc w:val="center"/>
              <w:rPr>
                <w:lang w:eastAsia="en-CA"/>
              </w:rPr>
            </w:pPr>
            <w:r>
              <w:rPr>
                <w:lang w:eastAsia="en-CA"/>
              </w:rPr>
              <w:t>Z-4</w:t>
            </w:r>
          </w:p>
        </w:tc>
        <w:tc>
          <w:tcPr>
            <w:tcW w:w="448" w:type="dxa"/>
            <w:shd w:val="clear" w:color="auto" w:fill="F2F2F2" w:themeFill="background1" w:themeFillShade="F2"/>
            <w:vAlign w:val="center"/>
          </w:tcPr>
          <w:p w14:paraId="47E13F69" w14:textId="492863E8" w:rsidR="00441635" w:rsidRDefault="00000000" w:rsidP="00441635">
            <w:pPr>
              <w:jc w:val="center"/>
              <w:rPr>
                <w:lang w:eastAsia="en-CA"/>
              </w:rPr>
            </w:pPr>
            <w:sdt>
              <w:sdtPr>
                <w:rPr>
                  <w:lang w:eastAsia="en-CA"/>
                </w:rPr>
                <w:id w:val="473571165"/>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274A747D" w14:textId="77777777" w:rsidR="00441635" w:rsidRDefault="00441635" w:rsidP="00441635">
            <w:pPr>
              <w:jc w:val="center"/>
              <w:rPr>
                <w:lang w:eastAsia="en-CA"/>
              </w:rPr>
            </w:pPr>
          </w:p>
        </w:tc>
        <w:tc>
          <w:tcPr>
            <w:tcW w:w="448" w:type="dxa"/>
            <w:shd w:val="clear" w:color="auto" w:fill="F2F2F2" w:themeFill="background1" w:themeFillShade="F2"/>
            <w:vAlign w:val="center"/>
          </w:tcPr>
          <w:p w14:paraId="6E63B4FA" w14:textId="5D0776CE" w:rsidR="00441635" w:rsidRDefault="00000000" w:rsidP="00441635">
            <w:pPr>
              <w:jc w:val="center"/>
              <w:rPr>
                <w:lang w:eastAsia="en-CA"/>
              </w:rPr>
            </w:pPr>
            <w:sdt>
              <w:sdtPr>
                <w:rPr>
                  <w:lang w:eastAsia="en-CA"/>
                </w:rPr>
                <w:id w:val="-227542598"/>
                <w14:checkbox>
                  <w14:checked w14:val="1"/>
                  <w14:checkedState w14:val="0050" w14:font="Wingdings 2"/>
                  <w14:uncheckedState w14:val="0020" w14:font="Wingdings 2"/>
                </w14:checkbox>
              </w:sdtPr>
              <w:sdtContent>
                <w:r w:rsidR="00E3488F">
                  <w:rPr>
                    <w:lang w:eastAsia="en-CA"/>
                  </w:rPr>
                  <w:sym w:font="Wingdings 2" w:char="F050"/>
                </w:r>
              </w:sdtContent>
            </w:sdt>
            <w:r w:rsidR="00E3488F">
              <w:rPr>
                <w:lang w:eastAsia="en-CA"/>
              </w:rPr>
              <w:t xml:space="preserve"> </w:t>
            </w:r>
          </w:p>
        </w:tc>
        <w:tc>
          <w:tcPr>
            <w:tcW w:w="448" w:type="dxa"/>
            <w:shd w:val="clear" w:color="auto" w:fill="F2F2F2" w:themeFill="background1" w:themeFillShade="F2"/>
            <w:vAlign w:val="center"/>
          </w:tcPr>
          <w:p w14:paraId="0222C54C" w14:textId="4FDCF8C1" w:rsidR="00441635" w:rsidRDefault="00000000" w:rsidP="00441635">
            <w:pPr>
              <w:jc w:val="center"/>
              <w:rPr>
                <w:lang w:eastAsia="en-CA"/>
              </w:rPr>
            </w:pPr>
            <w:sdt>
              <w:sdtPr>
                <w:rPr>
                  <w:lang w:eastAsia="en-CA"/>
                </w:rPr>
                <w:id w:val="-1573417921"/>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0AF7AC6F" w14:textId="591AA1BD" w:rsidR="00441635" w:rsidRDefault="00000000" w:rsidP="00441635">
            <w:pPr>
              <w:jc w:val="center"/>
              <w:rPr>
                <w:lang w:eastAsia="en-CA"/>
              </w:rPr>
            </w:pPr>
            <w:sdt>
              <w:sdtPr>
                <w:rPr>
                  <w:lang w:eastAsia="en-CA"/>
                </w:rPr>
                <w:id w:val="-696311870"/>
                <w14:checkbox>
                  <w14:checked w14:val="1"/>
                  <w14:checkedState w14:val="0050" w14:font="Wingdings 2"/>
                  <w14:uncheckedState w14:val="0020" w14:font="Wingdings 2"/>
                </w14:checkbox>
              </w:sdtPr>
              <w:sdtContent>
                <w:r w:rsidR="00E3488F">
                  <w:rPr>
                    <w:lang w:eastAsia="en-CA"/>
                  </w:rPr>
                  <w:sym w:font="Wingdings 2" w:char="F050"/>
                </w:r>
              </w:sdtContent>
            </w:sdt>
            <w:r w:rsidR="00E3488F">
              <w:rPr>
                <w:lang w:eastAsia="en-CA"/>
              </w:rPr>
              <w:t xml:space="preserve"> </w:t>
            </w:r>
          </w:p>
        </w:tc>
        <w:tc>
          <w:tcPr>
            <w:tcW w:w="964" w:type="dxa"/>
            <w:shd w:val="clear" w:color="auto" w:fill="F2F2F2" w:themeFill="background1" w:themeFillShade="F2"/>
            <w:vAlign w:val="center"/>
          </w:tcPr>
          <w:p w14:paraId="5A9EDE2A" w14:textId="77777777" w:rsidR="00441635" w:rsidRDefault="00441635" w:rsidP="00441635">
            <w:pPr>
              <w:jc w:val="center"/>
              <w:rPr>
                <w:lang w:eastAsia="en-CA"/>
              </w:rPr>
            </w:pPr>
          </w:p>
        </w:tc>
        <w:tc>
          <w:tcPr>
            <w:tcW w:w="3288" w:type="dxa"/>
            <w:shd w:val="clear" w:color="auto" w:fill="F2F2F2" w:themeFill="background1" w:themeFillShade="F2"/>
          </w:tcPr>
          <w:p w14:paraId="1BBDD8CD" w14:textId="77777777" w:rsidR="00441635" w:rsidRDefault="00441635" w:rsidP="00441635">
            <w:pPr>
              <w:rPr>
                <w:lang w:eastAsia="en-CA"/>
              </w:rPr>
            </w:pPr>
          </w:p>
        </w:tc>
      </w:tr>
      <w:tr w:rsidR="00441635" w14:paraId="3532C673" w14:textId="77777777" w:rsidTr="00DD2645">
        <w:tc>
          <w:tcPr>
            <w:tcW w:w="3060" w:type="dxa"/>
            <w:shd w:val="clear" w:color="auto" w:fill="F2F2F2" w:themeFill="background1" w:themeFillShade="F2"/>
          </w:tcPr>
          <w:p w14:paraId="795A91E1" w14:textId="3DA0FDAF" w:rsidR="00441635" w:rsidRDefault="00441635" w:rsidP="00441635">
            <w:r w:rsidRPr="00E75D62">
              <w:t>CRU 224 NW SMOKE</w:t>
            </w:r>
          </w:p>
        </w:tc>
        <w:tc>
          <w:tcPr>
            <w:tcW w:w="907" w:type="dxa"/>
            <w:shd w:val="clear" w:color="auto" w:fill="F2F2F2" w:themeFill="background1" w:themeFillShade="F2"/>
            <w:vAlign w:val="center"/>
          </w:tcPr>
          <w:p w14:paraId="229B641E" w14:textId="77777777" w:rsidR="00441635" w:rsidRDefault="00000000" w:rsidP="00441635">
            <w:sdt>
              <w:sdtPr>
                <w:rPr>
                  <w:lang w:eastAsia="en-CA"/>
                </w:rPr>
                <w:id w:val="-1000576041"/>
                <w:placeholder>
                  <w:docPart w:val="06813D5B1D5144CFBC34AF6132C56AA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E5CA4A5" w14:textId="6134B25E" w:rsidR="00441635" w:rsidRDefault="00441635" w:rsidP="00441635">
            <w:pPr>
              <w:jc w:val="center"/>
            </w:pPr>
            <w:r w:rsidRPr="002B24FE">
              <w:t>S</w:t>
            </w:r>
          </w:p>
        </w:tc>
        <w:tc>
          <w:tcPr>
            <w:tcW w:w="667" w:type="dxa"/>
            <w:shd w:val="clear" w:color="auto" w:fill="F2F2F2" w:themeFill="background1" w:themeFillShade="F2"/>
            <w:vAlign w:val="center"/>
          </w:tcPr>
          <w:p w14:paraId="03252E4E" w14:textId="77777777" w:rsidR="00441635" w:rsidRDefault="00000000" w:rsidP="00441635">
            <w:pPr>
              <w:jc w:val="center"/>
            </w:pPr>
            <w:sdt>
              <w:sdtPr>
                <w:rPr>
                  <w:lang w:eastAsia="en-CA"/>
                </w:rPr>
                <w:id w:val="20761292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46E0A14" w14:textId="4152A241" w:rsidR="00441635" w:rsidRDefault="00441635" w:rsidP="00441635">
            <w:pPr>
              <w:jc w:val="center"/>
            </w:pPr>
            <w:r w:rsidRPr="00B707BD">
              <w:t>255</w:t>
            </w:r>
          </w:p>
        </w:tc>
        <w:tc>
          <w:tcPr>
            <w:tcW w:w="850" w:type="dxa"/>
            <w:shd w:val="clear" w:color="auto" w:fill="F2F2F2" w:themeFill="background1" w:themeFillShade="F2"/>
            <w:vAlign w:val="center"/>
          </w:tcPr>
          <w:p w14:paraId="4C856D65" w14:textId="3201F3C1" w:rsidR="00441635" w:rsidRDefault="00000000" w:rsidP="00E3488F">
            <w:pPr>
              <w:jc w:val="center"/>
            </w:pPr>
            <w:sdt>
              <w:sdtPr>
                <w:rPr>
                  <w:lang w:eastAsia="en-CA"/>
                </w:rPr>
                <w:id w:val="-2085442890"/>
                <w:placeholder>
                  <w:docPart w:val="FE7611BCBDC34453B1DB09DDD35E1EBF"/>
                </w:placeholder>
                <w15:color w:val="C0C0C0"/>
              </w:sdtPr>
              <w:sdtEndPr>
                <w:rPr>
                  <w:highlight w:val="lightGray"/>
                </w:rPr>
              </w:sdtEndPr>
              <w:sdtContent>
                <w:r w:rsidR="00441635" w:rsidRPr="00814B85">
                  <w:rPr>
                    <w:lang w:eastAsia="en-CA"/>
                  </w:rPr>
                  <w:t xml:space="preserve"> </w:t>
                </w:r>
                <w:r w:rsidR="00E3488F">
                  <w:rPr>
                    <w:lang w:eastAsia="en-CA"/>
                  </w:rPr>
                  <w:t>Z-1</w:t>
                </w:r>
              </w:sdtContent>
            </w:sdt>
          </w:p>
        </w:tc>
        <w:tc>
          <w:tcPr>
            <w:tcW w:w="448" w:type="dxa"/>
            <w:shd w:val="clear" w:color="auto" w:fill="F2F2F2" w:themeFill="background1" w:themeFillShade="F2"/>
            <w:vAlign w:val="center"/>
          </w:tcPr>
          <w:p w14:paraId="35C29B27" w14:textId="2C427090" w:rsidR="00441635" w:rsidRDefault="00000000" w:rsidP="00441635">
            <w:pPr>
              <w:jc w:val="center"/>
            </w:pPr>
            <w:sdt>
              <w:sdtPr>
                <w:rPr>
                  <w:lang w:eastAsia="en-CA"/>
                </w:rPr>
                <w:id w:val="1586101816"/>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05C6EA62" w14:textId="77777777" w:rsidR="00441635" w:rsidRDefault="00000000" w:rsidP="00441635">
            <w:pPr>
              <w:jc w:val="center"/>
            </w:pPr>
            <w:sdt>
              <w:sdtPr>
                <w:rPr>
                  <w:lang w:eastAsia="en-CA"/>
                </w:rPr>
                <w:id w:val="-1048146793"/>
                <w:placeholder>
                  <w:docPart w:val="07401F3DDD6E453A84EE0B9307272F9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B1A6275" w14:textId="73A16A7A" w:rsidR="00441635" w:rsidRDefault="00000000" w:rsidP="00441635">
            <w:pPr>
              <w:jc w:val="center"/>
            </w:pPr>
            <w:sdt>
              <w:sdtPr>
                <w:rPr>
                  <w:lang w:eastAsia="en-CA"/>
                </w:rPr>
                <w:id w:val="1637373665"/>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7E3FE676" w14:textId="4761DF5A" w:rsidR="00441635" w:rsidRDefault="00000000" w:rsidP="00441635">
            <w:pPr>
              <w:jc w:val="center"/>
            </w:pPr>
            <w:sdt>
              <w:sdtPr>
                <w:rPr>
                  <w:lang w:eastAsia="en-CA"/>
                </w:rPr>
                <w:id w:val="-1384478646"/>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74793367" w14:textId="5D304CFF" w:rsidR="00441635" w:rsidRDefault="00000000" w:rsidP="00441635">
            <w:pPr>
              <w:jc w:val="center"/>
            </w:pPr>
            <w:sdt>
              <w:sdtPr>
                <w:rPr>
                  <w:lang w:eastAsia="en-CA"/>
                </w:rPr>
                <w:id w:val="-2108021835"/>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68B5DE0B" w14:textId="77777777" w:rsidR="00441635" w:rsidRDefault="00000000" w:rsidP="00441635">
            <w:pPr>
              <w:jc w:val="center"/>
            </w:pPr>
            <w:sdt>
              <w:sdtPr>
                <w:rPr>
                  <w:lang w:eastAsia="en-CA"/>
                </w:rPr>
                <w:id w:val="-1579122091"/>
                <w:placeholder>
                  <w:docPart w:val="3B0E40F4DCCB447E9DE414C958EA80D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4142DEE" w14:textId="1E3BD6E2" w:rsidR="00441635" w:rsidRDefault="00441635" w:rsidP="00441635"/>
        </w:tc>
      </w:tr>
      <w:tr w:rsidR="00441635" w14:paraId="7DB7235A" w14:textId="77777777" w:rsidTr="00DD2645">
        <w:tc>
          <w:tcPr>
            <w:tcW w:w="3060" w:type="dxa"/>
            <w:shd w:val="clear" w:color="auto" w:fill="F2F2F2" w:themeFill="background1" w:themeFillShade="F2"/>
          </w:tcPr>
          <w:p w14:paraId="77F3EC16" w14:textId="45254DA1" w:rsidR="00441635" w:rsidRPr="00814B85" w:rsidRDefault="00441635" w:rsidP="00441635">
            <w:pPr>
              <w:rPr>
                <w:lang w:eastAsia="en-CA"/>
              </w:rPr>
            </w:pPr>
            <w:r w:rsidRPr="00E75D62">
              <w:t>CRU 224 NE SMOKE</w:t>
            </w:r>
          </w:p>
        </w:tc>
        <w:tc>
          <w:tcPr>
            <w:tcW w:w="907" w:type="dxa"/>
            <w:shd w:val="clear" w:color="auto" w:fill="F2F2F2" w:themeFill="background1" w:themeFillShade="F2"/>
            <w:vAlign w:val="center"/>
          </w:tcPr>
          <w:p w14:paraId="63B4FEAD" w14:textId="77777777" w:rsidR="00441635" w:rsidRPr="00814B85" w:rsidRDefault="00000000" w:rsidP="00441635">
            <w:pPr>
              <w:rPr>
                <w:lang w:eastAsia="en-CA"/>
              </w:rPr>
            </w:pPr>
            <w:sdt>
              <w:sdtPr>
                <w:rPr>
                  <w:lang w:eastAsia="en-CA"/>
                </w:rPr>
                <w:id w:val="-133719786"/>
                <w:placeholder>
                  <w:docPart w:val="D6CEFAA18BDF40BFBCD7C6842873110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19B2843" w14:textId="7EA1F9A0" w:rsidR="00441635" w:rsidRDefault="00441635" w:rsidP="00441635">
            <w:pPr>
              <w:jc w:val="center"/>
              <w:rPr>
                <w:lang w:eastAsia="en-CA"/>
              </w:rPr>
            </w:pPr>
            <w:r w:rsidRPr="002B24FE">
              <w:t>S</w:t>
            </w:r>
          </w:p>
        </w:tc>
        <w:tc>
          <w:tcPr>
            <w:tcW w:w="667" w:type="dxa"/>
            <w:shd w:val="clear" w:color="auto" w:fill="F2F2F2" w:themeFill="background1" w:themeFillShade="F2"/>
            <w:vAlign w:val="center"/>
          </w:tcPr>
          <w:p w14:paraId="28645E05" w14:textId="77777777" w:rsidR="00441635" w:rsidRDefault="00000000" w:rsidP="00441635">
            <w:pPr>
              <w:jc w:val="center"/>
              <w:rPr>
                <w:lang w:eastAsia="en-CA"/>
              </w:rPr>
            </w:pPr>
            <w:sdt>
              <w:sdtPr>
                <w:rPr>
                  <w:lang w:eastAsia="en-CA"/>
                </w:rPr>
                <w:id w:val="165070416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D77AAD4" w14:textId="76B99AFD" w:rsidR="00441635" w:rsidRPr="00814B85" w:rsidRDefault="00441635" w:rsidP="00441635">
            <w:pPr>
              <w:jc w:val="center"/>
              <w:rPr>
                <w:lang w:eastAsia="en-CA"/>
              </w:rPr>
            </w:pPr>
            <w:r w:rsidRPr="00B707BD">
              <w:t>256</w:t>
            </w:r>
          </w:p>
        </w:tc>
        <w:tc>
          <w:tcPr>
            <w:tcW w:w="850" w:type="dxa"/>
            <w:shd w:val="clear" w:color="auto" w:fill="F2F2F2" w:themeFill="background1" w:themeFillShade="F2"/>
            <w:vAlign w:val="center"/>
          </w:tcPr>
          <w:p w14:paraId="62E145A7" w14:textId="08AFADB9" w:rsidR="00441635" w:rsidRPr="00814B85" w:rsidRDefault="00000000" w:rsidP="00E3488F">
            <w:pPr>
              <w:jc w:val="center"/>
              <w:rPr>
                <w:lang w:eastAsia="en-CA"/>
              </w:rPr>
            </w:pPr>
            <w:sdt>
              <w:sdtPr>
                <w:rPr>
                  <w:lang w:eastAsia="en-CA"/>
                </w:rPr>
                <w:id w:val="-369453079"/>
                <w:placeholder>
                  <w:docPart w:val="D8593FB2241E46798ADCBEC631B5F6C6"/>
                </w:placeholder>
                <w15:color w:val="C0C0C0"/>
              </w:sdtPr>
              <w:sdtEndPr>
                <w:rPr>
                  <w:highlight w:val="lightGray"/>
                </w:rPr>
              </w:sdtEndPr>
              <w:sdtContent>
                <w:r w:rsidR="00441635" w:rsidRPr="00814B85">
                  <w:rPr>
                    <w:lang w:eastAsia="en-CA"/>
                  </w:rPr>
                  <w:t xml:space="preserve"> </w:t>
                </w:r>
                <w:r w:rsidR="00E3488F">
                  <w:rPr>
                    <w:lang w:eastAsia="en-CA"/>
                  </w:rPr>
                  <w:t>Z-1</w:t>
                </w:r>
              </w:sdtContent>
            </w:sdt>
          </w:p>
        </w:tc>
        <w:tc>
          <w:tcPr>
            <w:tcW w:w="448" w:type="dxa"/>
            <w:shd w:val="clear" w:color="auto" w:fill="F2F2F2" w:themeFill="background1" w:themeFillShade="F2"/>
            <w:vAlign w:val="center"/>
          </w:tcPr>
          <w:p w14:paraId="773A122C" w14:textId="6EFC38C3" w:rsidR="00441635" w:rsidRDefault="00000000" w:rsidP="00441635">
            <w:pPr>
              <w:jc w:val="center"/>
              <w:rPr>
                <w:lang w:eastAsia="en-CA"/>
              </w:rPr>
            </w:pPr>
            <w:sdt>
              <w:sdtPr>
                <w:rPr>
                  <w:lang w:eastAsia="en-CA"/>
                </w:rPr>
                <w:id w:val="-1938357723"/>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09D82184" w14:textId="77777777" w:rsidR="00441635" w:rsidRPr="00814B85" w:rsidRDefault="00000000" w:rsidP="00441635">
            <w:pPr>
              <w:jc w:val="center"/>
              <w:rPr>
                <w:lang w:eastAsia="en-CA"/>
              </w:rPr>
            </w:pPr>
            <w:sdt>
              <w:sdtPr>
                <w:rPr>
                  <w:lang w:eastAsia="en-CA"/>
                </w:rPr>
                <w:id w:val="1665354638"/>
                <w:placeholder>
                  <w:docPart w:val="E47E6C807AD7418396B9B6BA53CDB5D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38A7E6C" w14:textId="252688B0" w:rsidR="00441635" w:rsidRDefault="00000000" w:rsidP="00441635">
            <w:pPr>
              <w:jc w:val="center"/>
              <w:rPr>
                <w:lang w:eastAsia="en-CA"/>
              </w:rPr>
            </w:pPr>
            <w:sdt>
              <w:sdtPr>
                <w:rPr>
                  <w:lang w:eastAsia="en-CA"/>
                </w:rPr>
                <w:id w:val="2111231455"/>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3320DB4A" w14:textId="4E63451C" w:rsidR="00441635" w:rsidRDefault="00000000" w:rsidP="00441635">
            <w:pPr>
              <w:jc w:val="center"/>
              <w:rPr>
                <w:lang w:eastAsia="en-CA"/>
              </w:rPr>
            </w:pPr>
            <w:sdt>
              <w:sdtPr>
                <w:rPr>
                  <w:lang w:eastAsia="en-CA"/>
                </w:rPr>
                <w:id w:val="1889535164"/>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0E89687F" w14:textId="18A62F66" w:rsidR="00441635" w:rsidRDefault="00000000" w:rsidP="00441635">
            <w:pPr>
              <w:jc w:val="center"/>
              <w:rPr>
                <w:lang w:eastAsia="en-CA"/>
              </w:rPr>
            </w:pPr>
            <w:sdt>
              <w:sdtPr>
                <w:rPr>
                  <w:lang w:eastAsia="en-CA"/>
                </w:rPr>
                <w:id w:val="-1347242412"/>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487A95F8" w14:textId="77777777" w:rsidR="00441635" w:rsidRPr="00814B85" w:rsidRDefault="00000000" w:rsidP="00441635">
            <w:pPr>
              <w:jc w:val="center"/>
              <w:rPr>
                <w:lang w:eastAsia="en-CA"/>
              </w:rPr>
            </w:pPr>
            <w:sdt>
              <w:sdtPr>
                <w:rPr>
                  <w:lang w:eastAsia="en-CA"/>
                </w:rPr>
                <w:id w:val="1160036564"/>
                <w:placeholder>
                  <w:docPart w:val="7191E43123B249B8980FF7FCDBA84DA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1D83006" w14:textId="78AF5E30" w:rsidR="00441635" w:rsidRPr="00814B85" w:rsidRDefault="00441635" w:rsidP="00441635">
            <w:pPr>
              <w:rPr>
                <w:lang w:eastAsia="en-CA"/>
              </w:rPr>
            </w:pPr>
          </w:p>
        </w:tc>
      </w:tr>
      <w:tr w:rsidR="00441635" w14:paraId="7E266B52" w14:textId="77777777" w:rsidTr="00DD2645">
        <w:tc>
          <w:tcPr>
            <w:tcW w:w="3060" w:type="dxa"/>
            <w:shd w:val="clear" w:color="auto" w:fill="F2F2F2" w:themeFill="background1" w:themeFillShade="F2"/>
          </w:tcPr>
          <w:p w14:paraId="75D43757" w14:textId="3CB26495" w:rsidR="00441635" w:rsidRPr="00814B85" w:rsidRDefault="00441635" w:rsidP="00441635">
            <w:pPr>
              <w:rPr>
                <w:lang w:eastAsia="en-CA"/>
              </w:rPr>
            </w:pPr>
            <w:r w:rsidRPr="00E75D62">
              <w:t>CRU 224 SE SMOKE</w:t>
            </w:r>
          </w:p>
        </w:tc>
        <w:tc>
          <w:tcPr>
            <w:tcW w:w="907" w:type="dxa"/>
            <w:shd w:val="clear" w:color="auto" w:fill="F2F2F2" w:themeFill="background1" w:themeFillShade="F2"/>
            <w:vAlign w:val="center"/>
          </w:tcPr>
          <w:p w14:paraId="695C0A5A" w14:textId="77777777" w:rsidR="00441635" w:rsidRPr="00814B85" w:rsidRDefault="00000000" w:rsidP="00441635">
            <w:pPr>
              <w:rPr>
                <w:lang w:eastAsia="en-CA"/>
              </w:rPr>
            </w:pPr>
            <w:sdt>
              <w:sdtPr>
                <w:rPr>
                  <w:lang w:eastAsia="en-CA"/>
                </w:rPr>
                <w:id w:val="-1060478894"/>
                <w:placeholder>
                  <w:docPart w:val="922D40713DA6479397AA2A619673120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B060161" w14:textId="3BDF8FB2" w:rsidR="00441635" w:rsidRDefault="00441635" w:rsidP="00441635">
            <w:pPr>
              <w:jc w:val="center"/>
              <w:rPr>
                <w:lang w:eastAsia="en-CA"/>
              </w:rPr>
            </w:pPr>
            <w:r w:rsidRPr="002B24FE">
              <w:t>S</w:t>
            </w:r>
          </w:p>
        </w:tc>
        <w:tc>
          <w:tcPr>
            <w:tcW w:w="667" w:type="dxa"/>
            <w:shd w:val="clear" w:color="auto" w:fill="F2F2F2" w:themeFill="background1" w:themeFillShade="F2"/>
            <w:vAlign w:val="center"/>
          </w:tcPr>
          <w:p w14:paraId="006FA22F" w14:textId="77777777" w:rsidR="00441635" w:rsidRDefault="00000000" w:rsidP="00441635">
            <w:pPr>
              <w:jc w:val="center"/>
              <w:rPr>
                <w:lang w:eastAsia="en-CA"/>
              </w:rPr>
            </w:pPr>
            <w:sdt>
              <w:sdtPr>
                <w:rPr>
                  <w:lang w:eastAsia="en-CA"/>
                </w:rPr>
                <w:id w:val="-78126743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5ADA48A" w14:textId="309B2C24" w:rsidR="00441635" w:rsidRPr="00814B85" w:rsidRDefault="00441635" w:rsidP="00441635">
            <w:pPr>
              <w:jc w:val="center"/>
              <w:rPr>
                <w:lang w:eastAsia="en-CA"/>
              </w:rPr>
            </w:pPr>
            <w:r w:rsidRPr="00B707BD">
              <w:t>257</w:t>
            </w:r>
          </w:p>
        </w:tc>
        <w:tc>
          <w:tcPr>
            <w:tcW w:w="850" w:type="dxa"/>
            <w:shd w:val="clear" w:color="auto" w:fill="F2F2F2" w:themeFill="background1" w:themeFillShade="F2"/>
            <w:vAlign w:val="center"/>
          </w:tcPr>
          <w:p w14:paraId="018E1635" w14:textId="132F5D99" w:rsidR="00441635" w:rsidRPr="00814B85" w:rsidRDefault="00000000" w:rsidP="00E3488F">
            <w:pPr>
              <w:jc w:val="center"/>
              <w:rPr>
                <w:lang w:eastAsia="en-CA"/>
              </w:rPr>
            </w:pPr>
            <w:sdt>
              <w:sdtPr>
                <w:rPr>
                  <w:lang w:eastAsia="en-CA"/>
                </w:rPr>
                <w:id w:val="683560884"/>
                <w:placeholder>
                  <w:docPart w:val="C4D86EE6A4B04E918C0ED1212EAEE0ED"/>
                </w:placeholder>
                <w15:color w:val="C0C0C0"/>
              </w:sdtPr>
              <w:sdtEndPr>
                <w:rPr>
                  <w:highlight w:val="lightGray"/>
                </w:rPr>
              </w:sdtEndPr>
              <w:sdtContent>
                <w:r w:rsidR="00441635" w:rsidRPr="00814B85">
                  <w:rPr>
                    <w:lang w:eastAsia="en-CA"/>
                  </w:rPr>
                  <w:t xml:space="preserve"> </w:t>
                </w:r>
                <w:r w:rsidR="00E3488F">
                  <w:rPr>
                    <w:lang w:eastAsia="en-CA"/>
                  </w:rPr>
                  <w:t>Z-1</w:t>
                </w:r>
              </w:sdtContent>
            </w:sdt>
          </w:p>
        </w:tc>
        <w:tc>
          <w:tcPr>
            <w:tcW w:w="448" w:type="dxa"/>
            <w:shd w:val="clear" w:color="auto" w:fill="F2F2F2" w:themeFill="background1" w:themeFillShade="F2"/>
            <w:vAlign w:val="center"/>
          </w:tcPr>
          <w:p w14:paraId="42F6A68D" w14:textId="5BC8AC5F" w:rsidR="00441635" w:rsidRDefault="00000000" w:rsidP="00441635">
            <w:pPr>
              <w:jc w:val="center"/>
              <w:rPr>
                <w:lang w:eastAsia="en-CA"/>
              </w:rPr>
            </w:pPr>
            <w:sdt>
              <w:sdtPr>
                <w:rPr>
                  <w:lang w:eastAsia="en-CA"/>
                </w:rPr>
                <w:id w:val="-985471293"/>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0B604B04" w14:textId="77777777" w:rsidR="00441635" w:rsidRPr="00814B85" w:rsidRDefault="00000000" w:rsidP="00441635">
            <w:pPr>
              <w:jc w:val="center"/>
              <w:rPr>
                <w:lang w:eastAsia="en-CA"/>
              </w:rPr>
            </w:pPr>
            <w:sdt>
              <w:sdtPr>
                <w:rPr>
                  <w:lang w:eastAsia="en-CA"/>
                </w:rPr>
                <w:id w:val="-1250265753"/>
                <w:placeholder>
                  <w:docPart w:val="38DF46B13A73449AADE23935701C20C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82A8497" w14:textId="5CFFA9B3" w:rsidR="00441635" w:rsidRDefault="00000000" w:rsidP="00441635">
            <w:pPr>
              <w:jc w:val="center"/>
              <w:rPr>
                <w:lang w:eastAsia="en-CA"/>
              </w:rPr>
            </w:pPr>
            <w:sdt>
              <w:sdtPr>
                <w:rPr>
                  <w:lang w:eastAsia="en-CA"/>
                </w:rPr>
                <w:id w:val="-1488084559"/>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622D47CE" w14:textId="36C7E423" w:rsidR="00441635" w:rsidRDefault="00000000" w:rsidP="00441635">
            <w:pPr>
              <w:jc w:val="center"/>
              <w:rPr>
                <w:lang w:eastAsia="en-CA"/>
              </w:rPr>
            </w:pPr>
            <w:sdt>
              <w:sdtPr>
                <w:rPr>
                  <w:lang w:eastAsia="en-CA"/>
                </w:rPr>
                <w:id w:val="-1755501807"/>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7E289774" w14:textId="3ACFE453" w:rsidR="00441635" w:rsidRDefault="00000000" w:rsidP="00441635">
            <w:pPr>
              <w:jc w:val="center"/>
              <w:rPr>
                <w:lang w:eastAsia="en-CA"/>
              </w:rPr>
            </w:pPr>
            <w:sdt>
              <w:sdtPr>
                <w:rPr>
                  <w:lang w:eastAsia="en-CA"/>
                </w:rPr>
                <w:id w:val="-1581209285"/>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76473360" w14:textId="77777777" w:rsidR="00441635" w:rsidRPr="00814B85" w:rsidRDefault="00000000" w:rsidP="00441635">
            <w:pPr>
              <w:jc w:val="center"/>
              <w:rPr>
                <w:lang w:eastAsia="en-CA"/>
              </w:rPr>
            </w:pPr>
            <w:sdt>
              <w:sdtPr>
                <w:rPr>
                  <w:lang w:eastAsia="en-CA"/>
                </w:rPr>
                <w:id w:val="-2046814610"/>
                <w:placeholder>
                  <w:docPart w:val="0DA2E174A17F4661BB12FF1EB5B7F14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48ADBFE" w14:textId="7ABD5038" w:rsidR="00441635" w:rsidRPr="00814B85" w:rsidRDefault="00441635" w:rsidP="00441635">
            <w:pPr>
              <w:rPr>
                <w:lang w:eastAsia="en-CA"/>
              </w:rPr>
            </w:pPr>
          </w:p>
        </w:tc>
      </w:tr>
      <w:tr w:rsidR="00441635" w14:paraId="0638B253" w14:textId="77777777" w:rsidTr="00DD2645">
        <w:tc>
          <w:tcPr>
            <w:tcW w:w="3060" w:type="dxa"/>
            <w:shd w:val="clear" w:color="auto" w:fill="F2F2F2" w:themeFill="background1" w:themeFillShade="F2"/>
          </w:tcPr>
          <w:p w14:paraId="22F03701" w14:textId="28944CDF" w:rsidR="00441635" w:rsidRPr="00814B85" w:rsidRDefault="00441635" w:rsidP="00441635">
            <w:pPr>
              <w:rPr>
                <w:lang w:eastAsia="en-CA"/>
              </w:rPr>
            </w:pPr>
            <w:r w:rsidRPr="00E75D62">
              <w:t>CRU 224 N SMOKE</w:t>
            </w:r>
          </w:p>
        </w:tc>
        <w:tc>
          <w:tcPr>
            <w:tcW w:w="907" w:type="dxa"/>
            <w:shd w:val="clear" w:color="auto" w:fill="F2F2F2" w:themeFill="background1" w:themeFillShade="F2"/>
            <w:vAlign w:val="center"/>
          </w:tcPr>
          <w:p w14:paraId="747AF1E9" w14:textId="77777777" w:rsidR="00441635" w:rsidRPr="00814B85" w:rsidRDefault="00000000" w:rsidP="00441635">
            <w:pPr>
              <w:rPr>
                <w:lang w:eastAsia="en-CA"/>
              </w:rPr>
            </w:pPr>
            <w:sdt>
              <w:sdtPr>
                <w:rPr>
                  <w:lang w:eastAsia="en-CA"/>
                </w:rPr>
                <w:id w:val="-159083702"/>
                <w:placeholder>
                  <w:docPart w:val="AC9F5ABFA90049CCA8DE4DC8DC34468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B9F5B9A" w14:textId="174BF219" w:rsidR="00441635" w:rsidRDefault="00441635" w:rsidP="00441635">
            <w:pPr>
              <w:jc w:val="center"/>
              <w:rPr>
                <w:lang w:eastAsia="en-CA"/>
              </w:rPr>
            </w:pPr>
            <w:r w:rsidRPr="002B24FE">
              <w:t>S</w:t>
            </w:r>
          </w:p>
        </w:tc>
        <w:tc>
          <w:tcPr>
            <w:tcW w:w="667" w:type="dxa"/>
            <w:shd w:val="clear" w:color="auto" w:fill="F2F2F2" w:themeFill="background1" w:themeFillShade="F2"/>
            <w:vAlign w:val="center"/>
          </w:tcPr>
          <w:p w14:paraId="1B89E26A" w14:textId="77777777" w:rsidR="00441635" w:rsidRDefault="00000000" w:rsidP="00441635">
            <w:pPr>
              <w:jc w:val="center"/>
              <w:rPr>
                <w:lang w:eastAsia="en-CA"/>
              </w:rPr>
            </w:pPr>
            <w:sdt>
              <w:sdtPr>
                <w:rPr>
                  <w:lang w:eastAsia="en-CA"/>
                </w:rPr>
                <w:id w:val="-193974782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3BFAA38" w14:textId="328FC3F8" w:rsidR="00441635" w:rsidRPr="00814B85" w:rsidRDefault="00441635" w:rsidP="00441635">
            <w:pPr>
              <w:jc w:val="center"/>
              <w:rPr>
                <w:lang w:eastAsia="en-CA"/>
              </w:rPr>
            </w:pPr>
            <w:r w:rsidRPr="00B707BD">
              <w:t>259</w:t>
            </w:r>
          </w:p>
        </w:tc>
        <w:tc>
          <w:tcPr>
            <w:tcW w:w="850" w:type="dxa"/>
            <w:shd w:val="clear" w:color="auto" w:fill="F2F2F2" w:themeFill="background1" w:themeFillShade="F2"/>
            <w:vAlign w:val="center"/>
          </w:tcPr>
          <w:p w14:paraId="3AF1D22D" w14:textId="24D0ECB7" w:rsidR="00441635" w:rsidRPr="00814B85" w:rsidRDefault="00000000" w:rsidP="00E3488F">
            <w:pPr>
              <w:jc w:val="center"/>
              <w:rPr>
                <w:lang w:eastAsia="en-CA"/>
              </w:rPr>
            </w:pPr>
            <w:sdt>
              <w:sdtPr>
                <w:rPr>
                  <w:lang w:eastAsia="en-CA"/>
                </w:rPr>
                <w:id w:val="-157611444"/>
                <w:placeholder>
                  <w:docPart w:val="01582EF4D8EB48FFA3780D72F92555D6"/>
                </w:placeholder>
                <w15:color w:val="C0C0C0"/>
              </w:sdtPr>
              <w:sdtEndPr>
                <w:rPr>
                  <w:highlight w:val="lightGray"/>
                </w:rPr>
              </w:sdtEndPr>
              <w:sdtContent>
                <w:r w:rsidR="00441635" w:rsidRPr="00814B85">
                  <w:rPr>
                    <w:lang w:eastAsia="en-CA"/>
                  </w:rPr>
                  <w:t xml:space="preserve"> </w:t>
                </w:r>
                <w:r w:rsidR="00E3488F">
                  <w:rPr>
                    <w:lang w:eastAsia="en-CA"/>
                  </w:rPr>
                  <w:t>Z-1</w:t>
                </w:r>
              </w:sdtContent>
            </w:sdt>
          </w:p>
        </w:tc>
        <w:tc>
          <w:tcPr>
            <w:tcW w:w="448" w:type="dxa"/>
            <w:shd w:val="clear" w:color="auto" w:fill="F2F2F2" w:themeFill="background1" w:themeFillShade="F2"/>
            <w:vAlign w:val="center"/>
          </w:tcPr>
          <w:p w14:paraId="6A18EC26" w14:textId="048F7A92" w:rsidR="00441635" w:rsidRDefault="00000000" w:rsidP="00441635">
            <w:pPr>
              <w:jc w:val="center"/>
              <w:rPr>
                <w:lang w:eastAsia="en-CA"/>
              </w:rPr>
            </w:pPr>
            <w:sdt>
              <w:sdtPr>
                <w:rPr>
                  <w:lang w:eastAsia="en-CA"/>
                </w:rPr>
                <w:id w:val="-48996836"/>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59286BE8" w14:textId="77777777" w:rsidR="00441635" w:rsidRPr="00814B85" w:rsidRDefault="00000000" w:rsidP="00441635">
            <w:pPr>
              <w:jc w:val="center"/>
              <w:rPr>
                <w:lang w:eastAsia="en-CA"/>
              </w:rPr>
            </w:pPr>
            <w:sdt>
              <w:sdtPr>
                <w:rPr>
                  <w:lang w:eastAsia="en-CA"/>
                </w:rPr>
                <w:id w:val="-1121608189"/>
                <w:placeholder>
                  <w:docPart w:val="3AA43AF82BFC40D9BDFB4E7AAF9A66B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EC09804" w14:textId="3C602C9E" w:rsidR="00441635" w:rsidRDefault="00000000" w:rsidP="00441635">
            <w:pPr>
              <w:jc w:val="center"/>
              <w:rPr>
                <w:lang w:eastAsia="en-CA"/>
              </w:rPr>
            </w:pPr>
            <w:sdt>
              <w:sdtPr>
                <w:rPr>
                  <w:lang w:eastAsia="en-CA"/>
                </w:rPr>
                <w:id w:val="-1103723965"/>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3D94D182" w14:textId="1DA8345F" w:rsidR="00441635" w:rsidRDefault="00000000" w:rsidP="00441635">
            <w:pPr>
              <w:jc w:val="center"/>
              <w:rPr>
                <w:lang w:eastAsia="en-CA"/>
              </w:rPr>
            </w:pPr>
            <w:sdt>
              <w:sdtPr>
                <w:rPr>
                  <w:lang w:eastAsia="en-CA"/>
                </w:rPr>
                <w:id w:val="-1294284948"/>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11362C0A" w14:textId="787E8E2D" w:rsidR="00441635" w:rsidRDefault="00000000" w:rsidP="00441635">
            <w:pPr>
              <w:jc w:val="center"/>
              <w:rPr>
                <w:lang w:eastAsia="en-CA"/>
              </w:rPr>
            </w:pPr>
            <w:sdt>
              <w:sdtPr>
                <w:rPr>
                  <w:lang w:eastAsia="en-CA"/>
                </w:rPr>
                <w:id w:val="1645464018"/>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66443DDE" w14:textId="77777777" w:rsidR="00441635" w:rsidRPr="00814B85" w:rsidRDefault="00000000" w:rsidP="00441635">
            <w:pPr>
              <w:jc w:val="center"/>
              <w:rPr>
                <w:lang w:eastAsia="en-CA"/>
              </w:rPr>
            </w:pPr>
            <w:sdt>
              <w:sdtPr>
                <w:rPr>
                  <w:lang w:eastAsia="en-CA"/>
                </w:rPr>
                <w:id w:val="-1627377980"/>
                <w:placeholder>
                  <w:docPart w:val="A4D88AABAE7B48F6A57387A76BE169C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3065D5D" w14:textId="4BBB6D0E" w:rsidR="00441635" w:rsidRPr="00814B85" w:rsidRDefault="00441635" w:rsidP="00441635">
            <w:pPr>
              <w:rPr>
                <w:lang w:eastAsia="en-CA"/>
              </w:rPr>
            </w:pPr>
          </w:p>
        </w:tc>
      </w:tr>
      <w:tr w:rsidR="00441635" w14:paraId="01C3E2FB" w14:textId="77777777" w:rsidTr="00DD2645">
        <w:tc>
          <w:tcPr>
            <w:tcW w:w="3060" w:type="dxa"/>
            <w:shd w:val="clear" w:color="auto" w:fill="F2F2F2" w:themeFill="background1" w:themeFillShade="F2"/>
          </w:tcPr>
          <w:p w14:paraId="481DBF18" w14:textId="607B5819" w:rsidR="00441635" w:rsidRPr="00814B85" w:rsidRDefault="00441635" w:rsidP="00441635">
            <w:pPr>
              <w:rPr>
                <w:lang w:eastAsia="en-CA"/>
              </w:rPr>
            </w:pPr>
            <w:r w:rsidRPr="00E75D62">
              <w:t>CRU 224 W SMOKE</w:t>
            </w:r>
          </w:p>
        </w:tc>
        <w:tc>
          <w:tcPr>
            <w:tcW w:w="907" w:type="dxa"/>
            <w:shd w:val="clear" w:color="auto" w:fill="F2F2F2" w:themeFill="background1" w:themeFillShade="F2"/>
            <w:vAlign w:val="center"/>
          </w:tcPr>
          <w:p w14:paraId="3838C440" w14:textId="77777777" w:rsidR="00441635" w:rsidRPr="00814B85" w:rsidRDefault="00000000" w:rsidP="00441635">
            <w:pPr>
              <w:rPr>
                <w:lang w:eastAsia="en-CA"/>
              </w:rPr>
            </w:pPr>
            <w:sdt>
              <w:sdtPr>
                <w:rPr>
                  <w:lang w:eastAsia="en-CA"/>
                </w:rPr>
                <w:id w:val="-1310239041"/>
                <w:placeholder>
                  <w:docPart w:val="D59F2E6024E84B5487D8367008E32C7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4CD9E7E" w14:textId="4C2A41EC" w:rsidR="00441635" w:rsidRDefault="00441635" w:rsidP="00441635">
            <w:pPr>
              <w:jc w:val="center"/>
              <w:rPr>
                <w:lang w:eastAsia="en-CA"/>
              </w:rPr>
            </w:pPr>
            <w:r w:rsidRPr="002B24FE">
              <w:t>S</w:t>
            </w:r>
          </w:p>
        </w:tc>
        <w:tc>
          <w:tcPr>
            <w:tcW w:w="667" w:type="dxa"/>
            <w:shd w:val="clear" w:color="auto" w:fill="F2F2F2" w:themeFill="background1" w:themeFillShade="F2"/>
            <w:vAlign w:val="center"/>
          </w:tcPr>
          <w:p w14:paraId="0F464069" w14:textId="77777777" w:rsidR="00441635" w:rsidRDefault="00000000" w:rsidP="00441635">
            <w:pPr>
              <w:jc w:val="center"/>
              <w:rPr>
                <w:lang w:eastAsia="en-CA"/>
              </w:rPr>
            </w:pPr>
            <w:sdt>
              <w:sdtPr>
                <w:rPr>
                  <w:lang w:eastAsia="en-CA"/>
                </w:rPr>
                <w:id w:val="201965852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521C0B5" w14:textId="38325C33" w:rsidR="00441635" w:rsidRPr="00814B85" w:rsidRDefault="00441635" w:rsidP="00441635">
            <w:pPr>
              <w:jc w:val="center"/>
              <w:rPr>
                <w:lang w:eastAsia="en-CA"/>
              </w:rPr>
            </w:pPr>
            <w:r w:rsidRPr="00B707BD">
              <w:t>260</w:t>
            </w:r>
          </w:p>
        </w:tc>
        <w:tc>
          <w:tcPr>
            <w:tcW w:w="850" w:type="dxa"/>
            <w:shd w:val="clear" w:color="auto" w:fill="F2F2F2" w:themeFill="background1" w:themeFillShade="F2"/>
            <w:vAlign w:val="center"/>
          </w:tcPr>
          <w:p w14:paraId="4AEA9AF2" w14:textId="38A04BB4" w:rsidR="00441635" w:rsidRPr="00814B85" w:rsidRDefault="00000000" w:rsidP="00E3488F">
            <w:pPr>
              <w:jc w:val="center"/>
              <w:rPr>
                <w:lang w:eastAsia="en-CA"/>
              </w:rPr>
            </w:pPr>
            <w:sdt>
              <w:sdtPr>
                <w:rPr>
                  <w:lang w:eastAsia="en-CA"/>
                </w:rPr>
                <w:id w:val="379603847"/>
                <w:placeholder>
                  <w:docPart w:val="85A8419E9451470FBDA60F00139E014B"/>
                </w:placeholder>
                <w15:color w:val="C0C0C0"/>
              </w:sdtPr>
              <w:sdtEndPr>
                <w:rPr>
                  <w:highlight w:val="lightGray"/>
                </w:rPr>
              </w:sdtEndPr>
              <w:sdtContent>
                <w:r w:rsidR="00441635" w:rsidRPr="00814B85">
                  <w:rPr>
                    <w:lang w:eastAsia="en-CA"/>
                  </w:rPr>
                  <w:t xml:space="preserve"> </w:t>
                </w:r>
                <w:r w:rsidR="00E3488F">
                  <w:rPr>
                    <w:lang w:eastAsia="en-CA"/>
                  </w:rPr>
                  <w:t>Z-1</w:t>
                </w:r>
              </w:sdtContent>
            </w:sdt>
          </w:p>
        </w:tc>
        <w:tc>
          <w:tcPr>
            <w:tcW w:w="448" w:type="dxa"/>
            <w:shd w:val="clear" w:color="auto" w:fill="F2F2F2" w:themeFill="background1" w:themeFillShade="F2"/>
            <w:vAlign w:val="center"/>
          </w:tcPr>
          <w:p w14:paraId="254722C9" w14:textId="1F5013EA" w:rsidR="00441635" w:rsidRDefault="00000000" w:rsidP="00441635">
            <w:pPr>
              <w:jc w:val="center"/>
              <w:rPr>
                <w:lang w:eastAsia="en-CA"/>
              </w:rPr>
            </w:pPr>
            <w:sdt>
              <w:sdtPr>
                <w:rPr>
                  <w:lang w:eastAsia="en-CA"/>
                </w:rPr>
                <w:id w:val="-1170865511"/>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350E4FF0" w14:textId="77777777" w:rsidR="00441635" w:rsidRPr="00814B85" w:rsidRDefault="00000000" w:rsidP="00441635">
            <w:pPr>
              <w:jc w:val="center"/>
              <w:rPr>
                <w:lang w:eastAsia="en-CA"/>
              </w:rPr>
            </w:pPr>
            <w:sdt>
              <w:sdtPr>
                <w:rPr>
                  <w:lang w:eastAsia="en-CA"/>
                </w:rPr>
                <w:id w:val="-2144647264"/>
                <w:placeholder>
                  <w:docPart w:val="92EEDA7F296F4F1589FA5D2F8FF5586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11D78A4" w14:textId="1CCB8AB5" w:rsidR="00441635" w:rsidRDefault="00000000" w:rsidP="00441635">
            <w:pPr>
              <w:jc w:val="center"/>
              <w:rPr>
                <w:lang w:eastAsia="en-CA"/>
              </w:rPr>
            </w:pPr>
            <w:sdt>
              <w:sdtPr>
                <w:rPr>
                  <w:lang w:eastAsia="en-CA"/>
                </w:rPr>
                <w:id w:val="-2055691709"/>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62A9E5DF" w14:textId="25DA579A" w:rsidR="00441635" w:rsidRDefault="00000000" w:rsidP="00441635">
            <w:pPr>
              <w:jc w:val="center"/>
              <w:rPr>
                <w:lang w:eastAsia="en-CA"/>
              </w:rPr>
            </w:pPr>
            <w:sdt>
              <w:sdtPr>
                <w:rPr>
                  <w:lang w:eastAsia="en-CA"/>
                </w:rPr>
                <w:id w:val="-244197393"/>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2AE481FE" w14:textId="59D56C7E" w:rsidR="00441635" w:rsidRDefault="00000000" w:rsidP="00441635">
            <w:pPr>
              <w:jc w:val="center"/>
              <w:rPr>
                <w:lang w:eastAsia="en-CA"/>
              </w:rPr>
            </w:pPr>
            <w:sdt>
              <w:sdtPr>
                <w:rPr>
                  <w:lang w:eastAsia="en-CA"/>
                </w:rPr>
                <w:id w:val="-376857277"/>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1B5BB462" w14:textId="77777777" w:rsidR="00441635" w:rsidRPr="00814B85" w:rsidRDefault="00000000" w:rsidP="00441635">
            <w:pPr>
              <w:jc w:val="center"/>
              <w:rPr>
                <w:lang w:eastAsia="en-CA"/>
              </w:rPr>
            </w:pPr>
            <w:sdt>
              <w:sdtPr>
                <w:rPr>
                  <w:lang w:eastAsia="en-CA"/>
                </w:rPr>
                <w:id w:val="-1002197203"/>
                <w:placeholder>
                  <w:docPart w:val="68FFD1DBA3894744AB95BB6B3A5F6C9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823D58A" w14:textId="70537D89" w:rsidR="00441635" w:rsidRPr="00814B85" w:rsidRDefault="00441635" w:rsidP="00441635">
            <w:pPr>
              <w:rPr>
                <w:lang w:eastAsia="en-CA"/>
              </w:rPr>
            </w:pPr>
          </w:p>
        </w:tc>
      </w:tr>
      <w:tr w:rsidR="00441635" w14:paraId="0184E4AC" w14:textId="77777777" w:rsidTr="00DD2645">
        <w:tc>
          <w:tcPr>
            <w:tcW w:w="3060" w:type="dxa"/>
            <w:shd w:val="clear" w:color="auto" w:fill="F2F2F2" w:themeFill="background1" w:themeFillShade="F2"/>
          </w:tcPr>
          <w:p w14:paraId="52E77479" w14:textId="60AB72FD" w:rsidR="00441635" w:rsidRPr="00814B85" w:rsidRDefault="00441635" w:rsidP="00441635">
            <w:pPr>
              <w:rPr>
                <w:lang w:eastAsia="en-CA"/>
              </w:rPr>
            </w:pPr>
            <w:r w:rsidRPr="00E75D62">
              <w:t>CRU 224 SW SMOKE</w:t>
            </w:r>
          </w:p>
        </w:tc>
        <w:tc>
          <w:tcPr>
            <w:tcW w:w="907" w:type="dxa"/>
            <w:shd w:val="clear" w:color="auto" w:fill="F2F2F2" w:themeFill="background1" w:themeFillShade="F2"/>
            <w:vAlign w:val="center"/>
          </w:tcPr>
          <w:p w14:paraId="146C3621" w14:textId="77777777" w:rsidR="00441635" w:rsidRPr="00814B85" w:rsidRDefault="00000000" w:rsidP="00441635">
            <w:pPr>
              <w:rPr>
                <w:lang w:eastAsia="en-CA"/>
              </w:rPr>
            </w:pPr>
            <w:sdt>
              <w:sdtPr>
                <w:rPr>
                  <w:lang w:eastAsia="en-CA"/>
                </w:rPr>
                <w:id w:val="49734478"/>
                <w:placeholder>
                  <w:docPart w:val="D7CD3BB6314546D8B8935324E0551A9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665573F" w14:textId="2196419A" w:rsidR="00441635" w:rsidRDefault="00441635" w:rsidP="00441635">
            <w:pPr>
              <w:jc w:val="center"/>
              <w:rPr>
                <w:lang w:eastAsia="en-CA"/>
              </w:rPr>
            </w:pPr>
            <w:r w:rsidRPr="002B24FE">
              <w:t>S</w:t>
            </w:r>
          </w:p>
        </w:tc>
        <w:tc>
          <w:tcPr>
            <w:tcW w:w="667" w:type="dxa"/>
            <w:shd w:val="clear" w:color="auto" w:fill="F2F2F2" w:themeFill="background1" w:themeFillShade="F2"/>
            <w:vAlign w:val="center"/>
          </w:tcPr>
          <w:p w14:paraId="48D0DBC3" w14:textId="77777777" w:rsidR="00441635" w:rsidRDefault="00000000" w:rsidP="00441635">
            <w:pPr>
              <w:jc w:val="center"/>
              <w:rPr>
                <w:lang w:eastAsia="en-CA"/>
              </w:rPr>
            </w:pPr>
            <w:sdt>
              <w:sdtPr>
                <w:rPr>
                  <w:lang w:eastAsia="en-CA"/>
                </w:rPr>
                <w:id w:val="85947743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F8B9372" w14:textId="6D860C04" w:rsidR="00441635" w:rsidRPr="00814B85" w:rsidRDefault="00441635" w:rsidP="00441635">
            <w:pPr>
              <w:jc w:val="center"/>
              <w:rPr>
                <w:lang w:eastAsia="en-CA"/>
              </w:rPr>
            </w:pPr>
            <w:r w:rsidRPr="00B707BD">
              <w:t>261</w:t>
            </w:r>
          </w:p>
        </w:tc>
        <w:tc>
          <w:tcPr>
            <w:tcW w:w="850" w:type="dxa"/>
            <w:shd w:val="clear" w:color="auto" w:fill="F2F2F2" w:themeFill="background1" w:themeFillShade="F2"/>
            <w:vAlign w:val="center"/>
          </w:tcPr>
          <w:p w14:paraId="78A43A74" w14:textId="52A4CD56" w:rsidR="00441635" w:rsidRPr="00814B85" w:rsidRDefault="00000000" w:rsidP="00E3488F">
            <w:pPr>
              <w:jc w:val="center"/>
              <w:rPr>
                <w:lang w:eastAsia="en-CA"/>
              </w:rPr>
            </w:pPr>
            <w:sdt>
              <w:sdtPr>
                <w:rPr>
                  <w:lang w:eastAsia="en-CA"/>
                </w:rPr>
                <w:id w:val="-22022755"/>
                <w:placeholder>
                  <w:docPart w:val="D02A30B46B5A40B9A071F1F5A23E01D3"/>
                </w:placeholder>
                <w15:color w:val="C0C0C0"/>
              </w:sdtPr>
              <w:sdtEndPr>
                <w:rPr>
                  <w:highlight w:val="lightGray"/>
                </w:rPr>
              </w:sdtEndPr>
              <w:sdtContent>
                <w:r w:rsidR="00441635" w:rsidRPr="00814B85">
                  <w:rPr>
                    <w:lang w:eastAsia="en-CA"/>
                  </w:rPr>
                  <w:t xml:space="preserve"> </w:t>
                </w:r>
                <w:r w:rsidR="00E3488F">
                  <w:rPr>
                    <w:lang w:eastAsia="en-CA"/>
                  </w:rPr>
                  <w:t>Z-1</w:t>
                </w:r>
              </w:sdtContent>
            </w:sdt>
          </w:p>
        </w:tc>
        <w:tc>
          <w:tcPr>
            <w:tcW w:w="448" w:type="dxa"/>
            <w:shd w:val="clear" w:color="auto" w:fill="F2F2F2" w:themeFill="background1" w:themeFillShade="F2"/>
            <w:vAlign w:val="center"/>
          </w:tcPr>
          <w:p w14:paraId="4F635D44" w14:textId="749418EA" w:rsidR="00441635" w:rsidRDefault="00000000" w:rsidP="00441635">
            <w:pPr>
              <w:jc w:val="center"/>
              <w:rPr>
                <w:lang w:eastAsia="en-CA"/>
              </w:rPr>
            </w:pPr>
            <w:sdt>
              <w:sdtPr>
                <w:rPr>
                  <w:lang w:eastAsia="en-CA"/>
                </w:rPr>
                <w:id w:val="-1366207750"/>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31FDCD8D" w14:textId="77777777" w:rsidR="00441635" w:rsidRPr="00814B85" w:rsidRDefault="00000000" w:rsidP="00441635">
            <w:pPr>
              <w:jc w:val="center"/>
              <w:rPr>
                <w:lang w:eastAsia="en-CA"/>
              </w:rPr>
            </w:pPr>
            <w:sdt>
              <w:sdtPr>
                <w:rPr>
                  <w:lang w:eastAsia="en-CA"/>
                </w:rPr>
                <w:id w:val="1561437780"/>
                <w:placeholder>
                  <w:docPart w:val="7E60B018005B48AC9DDFE12ACB27077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0C35783" w14:textId="3D2E14F4" w:rsidR="00441635" w:rsidRDefault="00000000" w:rsidP="00441635">
            <w:pPr>
              <w:jc w:val="center"/>
              <w:rPr>
                <w:lang w:eastAsia="en-CA"/>
              </w:rPr>
            </w:pPr>
            <w:sdt>
              <w:sdtPr>
                <w:rPr>
                  <w:lang w:eastAsia="en-CA"/>
                </w:rPr>
                <w:id w:val="-1368521394"/>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11012CC3" w14:textId="1F2F2234" w:rsidR="00441635" w:rsidRDefault="00000000" w:rsidP="00441635">
            <w:pPr>
              <w:jc w:val="center"/>
              <w:rPr>
                <w:lang w:eastAsia="en-CA"/>
              </w:rPr>
            </w:pPr>
            <w:sdt>
              <w:sdtPr>
                <w:rPr>
                  <w:lang w:eastAsia="en-CA"/>
                </w:rPr>
                <w:id w:val="406963389"/>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751EE52A" w14:textId="5850B87E" w:rsidR="00441635" w:rsidRDefault="00000000" w:rsidP="00441635">
            <w:pPr>
              <w:jc w:val="center"/>
              <w:rPr>
                <w:lang w:eastAsia="en-CA"/>
              </w:rPr>
            </w:pPr>
            <w:sdt>
              <w:sdtPr>
                <w:rPr>
                  <w:lang w:eastAsia="en-CA"/>
                </w:rPr>
                <w:id w:val="-930272290"/>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3D4A8288" w14:textId="77777777" w:rsidR="00441635" w:rsidRPr="00814B85" w:rsidRDefault="00000000" w:rsidP="00441635">
            <w:pPr>
              <w:jc w:val="center"/>
              <w:rPr>
                <w:lang w:eastAsia="en-CA"/>
              </w:rPr>
            </w:pPr>
            <w:sdt>
              <w:sdtPr>
                <w:rPr>
                  <w:lang w:eastAsia="en-CA"/>
                </w:rPr>
                <w:id w:val="-1650670854"/>
                <w:placeholder>
                  <w:docPart w:val="9B244625304E4C7A9249AA85880A858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E7E6210" w14:textId="4E03ED99" w:rsidR="00441635" w:rsidRPr="00814B85" w:rsidRDefault="00441635" w:rsidP="00441635">
            <w:pPr>
              <w:rPr>
                <w:lang w:eastAsia="en-CA"/>
              </w:rPr>
            </w:pPr>
          </w:p>
        </w:tc>
      </w:tr>
      <w:tr w:rsidR="00441635" w14:paraId="7A7ACD52" w14:textId="77777777" w:rsidTr="00DD2645">
        <w:tc>
          <w:tcPr>
            <w:tcW w:w="3060" w:type="dxa"/>
            <w:shd w:val="clear" w:color="auto" w:fill="F2F2F2" w:themeFill="background1" w:themeFillShade="F2"/>
          </w:tcPr>
          <w:p w14:paraId="426C3B1A" w14:textId="113B436B" w:rsidR="00441635" w:rsidRDefault="00441635" w:rsidP="00441635">
            <w:pPr>
              <w:rPr>
                <w:lang w:eastAsia="en-CA"/>
              </w:rPr>
            </w:pPr>
            <w:r w:rsidRPr="00E75D62">
              <w:t>CRU 111 REAR ELEC RM SMOKE</w:t>
            </w:r>
          </w:p>
        </w:tc>
        <w:tc>
          <w:tcPr>
            <w:tcW w:w="907" w:type="dxa"/>
            <w:shd w:val="clear" w:color="auto" w:fill="F2F2F2" w:themeFill="background1" w:themeFillShade="F2"/>
            <w:vAlign w:val="center"/>
          </w:tcPr>
          <w:p w14:paraId="4D2432EE" w14:textId="77777777" w:rsidR="00441635" w:rsidRDefault="00441635" w:rsidP="00441635">
            <w:pPr>
              <w:rPr>
                <w:lang w:eastAsia="en-CA"/>
              </w:rPr>
            </w:pPr>
          </w:p>
        </w:tc>
        <w:tc>
          <w:tcPr>
            <w:tcW w:w="686" w:type="dxa"/>
            <w:shd w:val="clear" w:color="auto" w:fill="F2F2F2" w:themeFill="background1" w:themeFillShade="F2"/>
          </w:tcPr>
          <w:p w14:paraId="00C2B02D" w14:textId="16E94361" w:rsidR="00441635" w:rsidRDefault="00441635" w:rsidP="00441635">
            <w:pPr>
              <w:jc w:val="center"/>
              <w:rPr>
                <w:lang w:eastAsia="en-CA"/>
              </w:rPr>
            </w:pPr>
            <w:r w:rsidRPr="002B24FE">
              <w:t>S</w:t>
            </w:r>
          </w:p>
        </w:tc>
        <w:tc>
          <w:tcPr>
            <w:tcW w:w="667" w:type="dxa"/>
            <w:shd w:val="clear" w:color="auto" w:fill="F2F2F2" w:themeFill="background1" w:themeFillShade="F2"/>
            <w:vAlign w:val="center"/>
          </w:tcPr>
          <w:p w14:paraId="47ED6E69" w14:textId="77777777" w:rsidR="00441635" w:rsidRDefault="00441635" w:rsidP="00441635">
            <w:pPr>
              <w:jc w:val="center"/>
              <w:rPr>
                <w:lang w:eastAsia="en-CA"/>
              </w:rPr>
            </w:pPr>
          </w:p>
        </w:tc>
        <w:tc>
          <w:tcPr>
            <w:tcW w:w="1101" w:type="dxa"/>
            <w:shd w:val="clear" w:color="auto" w:fill="F2F2F2" w:themeFill="background1" w:themeFillShade="F2"/>
          </w:tcPr>
          <w:p w14:paraId="7AB19798" w14:textId="4A87EE9D" w:rsidR="00441635" w:rsidRDefault="00441635" w:rsidP="00441635">
            <w:pPr>
              <w:jc w:val="center"/>
              <w:rPr>
                <w:lang w:eastAsia="en-CA"/>
              </w:rPr>
            </w:pPr>
            <w:r w:rsidRPr="00B707BD">
              <w:t>261</w:t>
            </w:r>
          </w:p>
        </w:tc>
        <w:tc>
          <w:tcPr>
            <w:tcW w:w="850" w:type="dxa"/>
            <w:shd w:val="clear" w:color="auto" w:fill="F2F2F2" w:themeFill="background1" w:themeFillShade="F2"/>
            <w:vAlign w:val="center"/>
          </w:tcPr>
          <w:p w14:paraId="0A11ABA4" w14:textId="17663C27" w:rsidR="00441635" w:rsidRDefault="00E3488F" w:rsidP="00E3488F">
            <w:pPr>
              <w:jc w:val="center"/>
              <w:rPr>
                <w:lang w:eastAsia="en-CA"/>
              </w:rPr>
            </w:pPr>
            <w:r>
              <w:rPr>
                <w:lang w:eastAsia="en-CA"/>
              </w:rPr>
              <w:t xml:space="preserve"> Z-1</w:t>
            </w:r>
          </w:p>
        </w:tc>
        <w:tc>
          <w:tcPr>
            <w:tcW w:w="448" w:type="dxa"/>
            <w:shd w:val="clear" w:color="auto" w:fill="F2F2F2" w:themeFill="background1" w:themeFillShade="F2"/>
            <w:vAlign w:val="center"/>
          </w:tcPr>
          <w:p w14:paraId="62F26B26" w14:textId="6DC0A41D" w:rsidR="00441635" w:rsidRDefault="00000000" w:rsidP="00441635">
            <w:pPr>
              <w:jc w:val="center"/>
              <w:rPr>
                <w:lang w:eastAsia="en-CA"/>
              </w:rPr>
            </w:pPr>
            <w:sdt>
              <w:sdtPr>
                <w:rPr>
                  <w:lang w:eastAsia="en-CA"/>
                </w:rPr>
                <w:id w:val="2048097543"/>
                <w14:checkbox>
                  <w14:checked w14:val="1"/>
                  <w14:checkedState w14:val="0050" w14:font="Wingdings 2"/>
                  <w14:uncheckedState w14:val="0020" w14:font="Wingdings 2"/>
                </w14:checkbox>
              </w:sdtPr>
              <w:sdtContent>
                <w:r w:rsidR="00E3488F">
                  <w:rPr>
                    <w:lang w:eastAsia="en-CA"/>
                  </w:rPr>
                  <w:sym w:font="Wingdings 2" w:char="F050"/>
                </w:r>
              </w:sdtContent>
            </w:sdt>
            <w:r w:rsidR="00E3488F">
              <w:rPr>
                <w:lang w:eastAsia="en-CA"/>
              </w:rPr>
              <w:t xml:space="preserve"> </w:t>
            </w:r>
          </w:p>
        </w:tc>
        <w:tc>
          <w:tcPr>
            <w:tcW w:w="1101" w:type="dxa"/>
            <w:shd w:val="clear" w:color="auto" w:fill="F2F2F2" w:themeFill="background1" w:themeFillShade="F2"/>
            <w:vAlign w:val="center"/>
          </w:tcPr>
          <w:p w14:paraId="09056FF8" w14:textId="77777777" w:rsidR="00441635" w:rsidRDefault="00441635" w:rsidP="00441635">
            <w:pPr>
              <w:jc w:val="center"/>
              <w:rPr>
                <w:lang w:eastAsia="en-CA"/>
              </w:rPr>
            </w:pPr>
          </w:p>
        </w:tc>
        <w:tc>
          <w:tcPr>
            <w:tcW w:w="448" w:type="dxa"/>
            <w:shd w:val="clear" w:color="auto" w:fill="F2F2F2" w:themeFill="background1" w:themeFillShade="F2"/>
            <w:vAlign w:val="center"/>
          </w:tcPr>
          <w:p w14:paraId="30A5246F" w14:textId="27F1F9B1" w:rsidR="00441635" w:rsidRDefault="00E3488F" w:rsidP="00441635">
            <w:pPr>
              <w:jc w:val="center"/>
              <w:rPr>
                <w:lang w:eastAsia="en-CA"/>
              </w:rPr>
            </w:pPr>
            <w:r>
              <w:rPr>
                <w:lang w:eastAsia="en-CA"/>
              </w:rPr>
              <w:t xml:space="preserve"> </w:t>
            </w:r>
            <w:sdt>
              <w:sdtPr>
                <w:rPr>
                  <w:lang w:eastAsia="en-CA"/>
                </w:rPr>
                <w:id w:val="-612980276"/>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vAlign w:val="center"/>
          </w:tcPr>
          <w:p w14:paraId="4A7377A9" w14:textId="2ACB7914" w:rsidR="00441635" w:rsidRDefault="00E3488F" w:rsidP="00441635">
            <w:pPr>
              <w:jc w:val="center"/>
              <w:rPr>
                <w:lang w:eastAsia="en-CA"/>
              </w:rPr>
            </w:pPr>
            <w:r>
              <w:rPr>
                <w:lang w:eastAsia="en-CA"/>
              </w:rPr>
              <w:t xml:space="preserve"> </w:t>
            </w:r>
            <w:sdt>
              <w:sdtPr>
                <w:rPr>
                  <w:lang w:eastAsia="en-CA"/>
                </w:rPr>
                <w:id w:val="302590376"/>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vAlign w:val="center"/>
          </w:tcPr>
          <w:p w14:paraId="4AC27738" w14:textId="09A64CCA" w:rsidR="00441635" w:rsidRDefault="00E3488F" w:rsidP="00441635">
            <w:pPr>
              <w:jc w:val="center"/>
              <w:rPr>
                <w:lang w:eastAsia="en-CA"/>
              </w:rPr>
            </w:pPr>
            <w:r>
              <w:rPr>
                <w:lang w:eastAsia="en-CA"/>
              </w:rPr>
              <w:t xml:space="preserve"> </w:t>
            </w:r>
            <w:sdt>
              <w:sdtPr>
                <w:rPr>
                  <w:lang w:eastAsia="en-CA"/>
                </w:rPr>
                <w:id w:val="-1243561317"/>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vAlign w:val="center"/>
          </w:tcPr>
          <w:p w14:paraId="21647D9B" w14:textId="77777777" w:rsidR="00441635" w:rsidRDefault="00441635" w:rsidP="00441635">
            <w:pPr>
              <w:jc w:val="center"/>
              <w:rPr>
                <w:lang w:eastAsia="en-CA"/>
              </w:rPr>
            </w:pPr>
          </w:p>
        </w:tc>
        <w:tc>
          <w:tcPr>
            <w:tcW w:w="3288" w:type="dxa"/>
            <w:shd w:val="clear" w:color="auto" w:fill="F2F2F2" w:themeFill="background1" w:themeFillShade="F2"/>
          </w:tcPr>
          <w:p w14:paraId="27336A1E" w14:textId="77777777" w:rsidR="00441635" w:rsidRDefault="00441635" w:rsidP="00441635">
            <w:pPr>
              <w:rPr>
                <w:lang w:eastAsia="en-CA"/>
              </w:rPr>
            </w:pPr>
          </w:p>
        </w:tc>
      </w:tr>
      <w:tr w:rsidR="00441635" w14:paraId="36633EE2" w14:textId="77777777" w:rsidTr="00DD2645">
        <w:tc>
          <w:tcPr>
            <w:tcW w:w="3060" w:type="dxa"/>
            <w:shd w:val="clear" w:color="auto" w:fill="F2F2F2" w:themeFill="background1" w:themeFillShade="F2"/>
          </w:tcPr>
          <w:p w14:paraId="62453A7A" w14:textId="00EC26EB" w:rsidR="00441635" w:rsidRPr="00814B85" w:rsidRDefault="00441635" w:rsidP="00441635">
            <w:pPr>
              <w:rPr>
                <w:lang w:eastAsia="en-CA"/>
              </w:rPr>
            </w:pPr>
            <w:r w:rsidRPr="00E75D62">
              <w:t>CRU 111 MAIN AREA SMOKE</w:t>
            </w:r>
          </w:p>
        </w:tc>
        <w:tc>
          <w:tcPr>
            <w:tcW w:w="907" w:type="dxa"/>
            <w:shd w:val="clear" w:color="auto" w:fill="F2F2F2" w:themeFill="background1" w:themeFillShade="F2"/>
            <w:vAlign w:val="center"/>
          </w:tcPr>
          <w:p w14:paraId="14E149AB" w14:textId="77777777" w:rsidR="00441635" w:rsidRPr="00814B85" w:rsidRDefault="00000000" w:rsidP="00441635">
            <w:pPr>
              <w:rPr>
                <w:lang w:eastAsia="en-CA"/>
              </w:rPr>
            </w:pPr>
            <w:sdt>
              <w:sdtPr>
                <w:rPr>
                  <w:lang w:eastAsia="en-CA"/>
                </w:rPr>
                <w:id w:val="202989868"/>
                <w:placeholder>
                  <w:docPart w:val="3C4A1013310F44FB84052138145202F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1D3E0EB" w14:textId="2EAE8F5F" w:rsidR="00441635" w:rsidRDefault="00441635" w:rsidP="00441635">
            <w:pPr>
              <w:jc w:val="center"/>
              <w:rPr>
                <w:lang w:eastAsia="en-CA"/>
              </w:rPr>
            </w:pPr>
            <w:r w:rsidRPr="002B24FE">
              <w:t>S</w:t>
            </w:r>
          </w:p>
        </w:tc>
        <w:tc>
          <w:tcPr>
            <w:tcW w:w="667" w:type="dxa"/>
            <w:shd w:val="clear" w:color="auto" w:fill="F2F2F2" w:themeFill="background1" w:themeFillShade="F2"/>
            <w:vAlign w:val="center"/>
          </w:tcPr>
          <w:p w14:paraId="586848E6" w14:textId="77777777" w:rsidR="00441635" w:rsidRDefault="00000000" w:rsidP="00441635">
            <w:pPr>
              <w:jc w:val="center"/>
              <w:rPr>
                <w:lang w:eastAsia="en-CA"/>
              </w:rPr>
            </w:pPr>
            <w:sdt>
              <w:sdtPr>
                <w:rPr>
                  <w:lang w:eastAsia="en-CA"/>
                </w:rPr>
                <w:id w:val="190980316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3C17BDE" w14:textId="4D7173EE" w:rsidR="00441635" w:rsidRPr="00814B85" w:rsidRDefault="00441635" w:rsidP="00441635">
            <w:pPr>
              <w:jc w:val="center"/>
              <w:rPr>
                <w:lang w:eastAsia="en-CA"/>
              </w:rPr>
            </w:pPr>
            <w:r w:rsidRPr="00B707BD">
              <w:t>262</w:t>
            </w:r>
          </w:p>
        </w:tc>
        <w:tc>
          <w:tcPr>
            <w:tcW w:w="850" w:type="dxa"/>
            <w:shd w:val="clear" w:color="auto" w:fill="F2F2F2" w:themeFill="background1" w:themeFillShade="F2"/>
            <w:vAlign w:val="center"/>
          </w:tcPr>
          <w:p w14:paraId="20B9C519" w14:textId="7778CEE6" w:rsidR="00441635" w:rsidRPr="00814B85" w:rsidRDefault="00000000" w:rsidP="00E3488F">
            <w:pPr>
              <w:jc w:val="center"/>
              <w:rPr>
                <w:lang w:eastAsia="en-CA"/>
              </w:rPr>
            </w:pPr>
            <w:sdt>
              <w:sdtPr>
                <w:rPr>
                  <w:lang w:eastAsia="en-CA"/>
                </w:rPr>
                <w:id w:val="-370530725"/>
                <w:placeholder>
                  <w:docPart w:val="604B6111DAAE4C9D8E0FCA0F2A13D93C"/>
                </w:placeholder>
                <w15:color w:val="C0C0C0"/>
              </w:sdtPr>
              <w:sdtEndPr>
                <w:rPr>
                  <w:highlight w:val="lightGray"/>
                </w:rPr>
              </w:sdtEndPr>
              <w:sdtContent>
                <w:r w:rsidR="00441635" w:rsidRPr="00814B85">
                  <w:rPr>
                    <w:lang w:eastAsia="en-CA"/>
                  </w:rPr>
                  <w:t xml:space="preserve"> </w:t>
                </w:r>
                <w:r w:rsidR="00E3488F">
                  <w:rPr>
                    <w:lang w:eastAsia="en-CA"/>
                  </w:rPr>
                  <w:t>Z-1</w:t>
                </w:r>
              </w:sdtContent>
            </w:sdt>
          </w:p>
        </w:tc>
        <w:tc>
          <w:tcPr>
            <w:tcW w:w="448" w:type="dxa"/>
            <w:shd w:val="clear" w:color="auto" w:fill="F2F2F2" w:themeFill="background1" w:themeFillShade="F2"/>
            <w:vAlign w:val="center"/>
          </w:tcPr>
          <w:p w14:paraId="11CB1492" w14:textId="3D2A7C8A" w:rsidR="00441635" w:rsidRDefault="00000000" w:rsidP="00441635">
            <w:pPr>
              <w:jc w:val="center"/>
              <w:rPr>
                <w:lang w:eastAsia="en-CA"/>
              </w:rPr>
            </w:pPr>
            <w:sdt>
              <w:sdtPr>
                <w:rPr>
                  <w:lang w:eastAsia="en-CA"/>
                </w:rPr>
                <w:id w:val="1479960308"/>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36E0D944" w14:textId="77777777" w:rsidR="00441635" w:rsidRPr="00814B85" w:rsidRDefault="00000000" w:rsidP="00441635">
            <w:pPr>
              <w:jc w:val="center"/>
              <w:rPr>
                <w:lang w:eastAsia="en-CA"/>
              </w:rPr>
            </w:pPr>
            <w:sdt>
              <w:sdtPr>
                <w:rPr>
                  <w:lang w:eastAsia="en-CA"/>
                </w:rPr>
                <w:id w:val="-1024794272"/>
                <w:placeholder>
                  <w:docPart w:val="8AF93BD35AC74EF39CFD322F7F4940A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AFBD054" w14:textId="70B50585" w:rsidR="00441635" w:rsidRDefault="00000000" w:rsidP="00441635">
            <w:pPr>
              <w:jc w:val="center"/>
              <w:rPr>
                <w:lang w:eastAsia="en-CA"/>
              </w:rPr>
            </w:pPr>
            <w:sdt>
              <w:sdtPr>
                <w:rPr>
                  <w:lang w:eastAsia="en-CA"/>
                </w:rPr>
                <w:id w:val="1289475214"/>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5974236B" w14:textId="3A4ECAE6" w:rsidR="00441635" w:rsidRDefault="00000000" w:rsidP="00441635">
            <w:pPr>
              <w:jc w:val="center"/>
              <w:rPr>
                <w:lang w:eastAsia="en-CA"/>
              </w:rPr>
            </w:pPr>
            <w:sdt>
              <w:sdtPr>
                <w:rPr>
                  <w:lang w:eastAsia="en-CA"/>
                </w:rPr>
                <w:id w:val="-1793208179"/>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577FB848" w14:textId="4AC4EA1C" w:rsidR="00441635" w:rsidRDefault="00000000" w:rsidP="00441635">
            <w:pPr>
              <w:jc w:val="center"/>
              <w:rPr>
                <w:lang w:eastAsia="en-CA"/>
              </w:rPr>
            </w:pPr>
            <w:sdt>
              <w:sdtPr>
                <w:rPr>
                  <w:lang w:eastAsia="en-CA"/>
                </w:rPr>
                <w:id w:val="-819032580"/>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59CD7806" w14:textId="77777777" w:rsidR="00441635" w:rsidRPr="00814B85" w:rsidRDefault="00000000" w:rsidP="00441635">
            <w:pPr>
              <w:jc w:val="center"/>
              <w:rPr>
                <w:lang w:eastAsia="en-CA"/>
              </w:rPr>
            </w:pPr>
            <w:sdt>
              <w:sdtPr>
                <w:rPr>
                  <w:lang w:eastAsia="en-CA"/>
                </w:rPr>
                <w:id w:val="1532696606"/>
                <w:placeholder>
                  <w:docPart w:val="38BBE39A2B4F4103B2D2C1A728CED29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A825E2A" w14:textId="07BEF81A" w:rsidR="00441635" w:rsidRPr="00814B85" w:rsidRDefault="00441635" w:rsidP="00441635">
            <w:pPr>
              <w:rPr>
                <w:lang w:eastAsia="en-CA"/>
              </w:rPr>
            </w:pPr>
          </w:p>
        </w:tc>
      </w:tr>
      <w:tr w:rsidR="00441635" w14:paraId="6E51B5EE" w14:textId="77777777" w:rsidTr="00DD2645">
        <w:tc>
          <w:tcPr>
            <w:tcW w:w="3060" w:type="dxa"/>
            <w:shd w:val="clear" w:color="auto" w:fill="F2F2F2" w:themeFill="background1" w:themeFillShade="F2"/>
          </w:tcPr>
          <w:p w14:paraId="187044D6" w14:textId="01FD4334" w:rsidR="00441635" w:rsidRPr="00814B85" w:rsidRDefault="00441635" w:rsidP="00441635">
            <w:pPr>
              <w:rPr>
                <w:lang w:eastAsia="en-CA"/>
              </w:rPr>
            </w:pPr>
            <w:r w:rsidRPr="00E75D62">
              <w:t>ELECTRICAL RM 7 SMOKE</w:t>
            </w:r>
          </w:p>
        </w:tc>
        <w:tc>
          <w:tcPr>
            <w:tcW w:w="907" w:type="dxa"/>
            <w:shd w:val="clear" w:color="auto" w:fill="F2F2F2" w:themeFill="background1" w:themeFillShade="F2"/>
            <w:vAlign w:val="center"/>
          </w:tcPr>
          <w:p w14:paraId="260D8C54" w14:textId="77777777" w:rsidR="00441635" w:rsidRPr="00814B85" w:rsidRDefault="00000000" w:rsidP="00441635">
            <w:pPr>
              <w:rPr>
                <w:lang w:eastAsia="en-CA"/>
              </w:rPr>
            </w:pPr>
            <w:sdt>
              <w:sdtPr>
                <w:rPr>
                  <w:lang w:eastAsia="en-CA"/>
                </w:rPr>
                <w:id w:val="1240606627"/>
                <w:placeholder>
                  <w:docPart w:val="704A6E18980F455DA15A7D03447D20E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0CD2A09" w14:textId="2DD15628" w:rsidR="00441635" w:rsidRDefault="00441635" w:rsidP="00441635">
            <w:pPr>
              <w:jc w:val="center"/>
              <w:rPr>
                <w:lang w:eastAsia="en-CA"/>
              </w:rPr>
            </w:pPr>
            <w:r w:rsidRPr="002B24FE">
              <w:t>S</w:t>
            </w:r>
          </w:p>
        </w:tc>
        <w:tc>
          <w:tcPr>
            <w:tcW w:w="667" w:type="dxa"/>
            <w:shd w:val="clear" w:color="auto" w:fill="F2F2F2" w:themeFill="background1" w:themeFillShade="F2"/>
            <w:vAlign w:val="center"/>
          </w:tcPr>
          <w:p w14:paraId="09D28BF7" w14:textId="77777777" w:rsidR="00441635" w:rsidRDefault="00000000" w:rsidP="00441635">
            <w:pPr>
              <w:jc w:val="center"/>
              <w:rPr>
                <w:lang w:eastAsia="en-CA"/>
              </w:rPr>
            </w:pPr>
            <w:sdt>
              <w:sdtPr>
                <w:rPr>
                  <w:lang w:eastAsia="en-CA"/>
                </w:rPr>
                <w:id w:val="-141268844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D503D66" w14:textId="0A67B060" w:rsidR="00441635" w:rsidRPr="00814B85" w:rsidRDefault="00441635" w:rsidP="00441635">
            <w:pPr>
              <w:jc w:val="center"/>
              <w:rPr>
                <w:lang w:eastAsia="en-CA"/>
              </w:rPr>
            </w:pPr>
            <w:r w:rsidRPr="00B707BD">
              <w:t>259</w:t>
            </w:r>
          </w:p>
        </w:tc>
        <w:tc>
          <w:tcPr>
            <w:tcW w:w="850" w:type="dxa"/>
            <w:shd w:val="clear" w:color="auto" w:fill="F2F2F2" w:themeFill="background1" w:themeFillShade="F2"/>
            <w:vAlign w:val="center"/>
          </w:tcPr>
          <w:p w14:paraId="3A505483" w14:textId="70A63541" w:rsidR="00441635" w:rsidRPr="00814B85" w:rsidRDefault="00000000" w:rsidP="00E3488F">
            <w:pPr>
              <w:jc w:val="center"/>
              <w:rPr>
                <w:lang w:eastAsia="en-CA"/>
              </w:rPr>
            </w:pPr>
            <w:sdt>
              <w:sdtPr>
                <w:rPr>
                  <w:lang w:eastAsia="en-CA"/>
                </w:rPr>
                <w:id w:val="-1147268882"/>
                <w:placeholder>
                  <w:docPart w:val="2DE2871103D548CAB61E5394BB108441"/>
                </w:placeholder>
                <w15:color w:val="C0C0C0"/>
              </w:sdtPr>
              <w:sdtEndPr>
                <w:rPr>
                  <w:highlight w:val="lightGray"/>
                </w:rPr>
              </w:sdtEndPr>
              <w:sdtContent>
                <w:r w:rsidR="00E3488F">
                  <w:rPr>
                    <w:lang w:eastAsia="en-CA"/>
                  </w:rPr>
                  <w:t>Z-7</w:t>
                </w:r>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6C6F324" w14:textId="56494089" w:rsidR="00441635" w:rsidRDefault="00000000" w:rsidP="00441635">
            <w:pPr>
              <w:jc w:val="center"/>
              <w:rPr>
                <w:lang w:eastAsia="en-CA"/>
              </w:rPr>
            </w:pPr>
            <w:sdt>
              <w:sdtPr>
                <w:rPr>
                  <w:lang w:eastAsia="en-CA"/>
                </w:rPr>
                <w:id w:val="23062077"/>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096A85D9" w14:textId="77777777" w:rsidR="00441635" w:rsidRPr="00814B85" w:rsidRDefault="00000000" w:rsidP="00441635">
            <w:pPr>
              <w:jc w:val="center"/>
              <w:rPr>
                <w:lang w:eastAsia="en-CA"/>
              </w:rPr>
            </w:pPr>
            <w:sdt>
              <w:sdtPr>
                <w:rPr>
                  <w:lang w:eastAsia="en-CA"/>
                </w:rPr>
                <w:id w:val="-1361200105"/>
                <w:placeholder>
                  <w:docPart w:val="314AA6D8CF334900A0D64D1B968FC99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69D7A2C" w14:textId="36966A91" w:rsidR="00441635" w:rsidRDefault="00000000" w:rsidP="00441635">
            <w:pPr>
              <w:jc w:val="center"/>
              <w:rPr>
                <w:lang w:eastAsia="en-CA"/>
              </w:rPr>
            </w:pPr>
            <w:sdt>
              <w:sdtPr>
                <w:rPr>
                  <w:lang w:eastAsia="en-CA"/>
                </w:rPr>
                <w:id w:val="-2003958293"/>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7264C77E" w14:textId="0ED7565E" w:rsidR="00441635" w:rsidRDefault="00000000" w:rsidP="00441635">
            <w:pPr>
              <w:jc w:val="center"/>
              <w:rPr>
                <w:lang w:eastAsia="en-CA"/>
              </w:rPr>
            </w:pPr>
            <w:sdt>
              <w:sdtPr>
                <w:rPr>
                  <w:lang w:eastAsia="en-CA"/>
                </w:rPr>
                <w:id w:val="112636207"/>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1F4620FD" w14:textId="2663D83C" w:rsidR="00441635" w:rsidRDefault="00000000" w:rsidP="00441635">
            <w:pPr>
              <w:jc w:val="center"/>
              <w:rPr>
                <w:lang w:eastAsia="en-CA"/>
              </w:rPr>
            </w:pPr>
            <w:sdt>
              <w:sdtPr>
                <w:rPr>
                  <w:lang w:eastAsia="en-CA"/>
                </w:rPr>
                <w:id w:val="1772663736"/>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606C5942" w14:textId="77777777" w:rsidR="00441635" w:rsidRPr="00814B85" w:rsidRDefault="00000000" w:rsidP="00441635">
            <w:pPr>
              <w:jc w:val="center"/>
              <w:rPr>
                <w:lang w:eastAsia="en-CA"/>
              </w:rPr>
            </w:pPr>
            <w:sdt>
              <w:sdtPr>
                <w:rPr>
                  <w:lang w:eastAsia="en-CA"/>
                </w:rPr>
                <w:id w:val="725184285"/>
                <w:placeholder>
                  <w:docPart w:val="5E9025FB6E794218A6B215D42412BD4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7A92087" w14:textId="4440B80A" w:rsidR="00441635" w:rsidRPr="00814B85" w:rsidRDefault="00441635" w:rsidP="00441635">
            <w:pPr>
              <w:rPr>
                <w:lang w:eastAsia="en-CA"/>
              </w:rPr>
            </w:pPr>
          </w:p>
        </w:tc>
      </w:tr>
      <w:tr w:rsidR="00441635" w14:paraId="6A86979E" w14:textId="77777777" w:rsidTr="00DD2645">
        <w:tc>
          <w:tcPr>
            <w:tcW w:w="3060" w:type="dxa"/>
            <w:shd w:val="clear" w:color="auto" w:fill="F2F2F2" w:themeFill="background1" w:themeFillShade="F2"/>
          </w:tcPr>
          <w:p w14:paraId="4FBD51F6" w14:textId="008EEB7C" w:rsidR="00441635" w:rsidRPr="00814B85" w:rsidRDefault="00441635" w:rsidP="00441635">
            <w:pPr>
              <w:rPr>
                <w:lang w:eastAsia="en-CA"/>
              </w:rPr>
            </w:pPr>
            <w:r w:rsidRPr="00E75D62">
              <w:t>UTILITY RM 6 SPRK RM 1</w:t>
            </w:r>
          </w:p>
        </w:tc>
        <w:tc>
          <w:tcPr>
            <w:tcW w:w="907" w:type="dxa"/>
            <w:shd w:val="clear" w:color="auto" w:fill="F2F2F2" w:themeFill="background1" w:themeFillShade="F2"/>
            <w:vAlign w:val="center"/>
          </w:tcPr>
          <w:p w14:paraId="2CFE36CA" w14:textId="77777777" w:rsidR="00441635" w:rsidRPr="00814B85" w:rsidRDefault="00000000" w:rsidP="00441635">
            <w:pPr>
              <w:rPr>
                <w:lang w:eastAsia="en-CA"/>
              </w:rPr>
            </w:pPr>
            <w:sdt>
              <w:sdtPr>
                <w:rPr>
                  <w:lang w:eastAsia="en-CA"/>
                </w:rPr>
                <w:id w:val="-1943833365"/>
                <w:placeholder>
                  <w:docPart w:val="599ACCBB4A14453FBF834CBE151BF65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F88B6DB" w14:textId="6C3753AF" w:rsidR="00441635" w:rsidRDefault="00441635" w:rsidP="00441635">
            <w:pPr>
              <w:jc w:val="center"/>
              <w:rPr>
                <w:lang w:eastAsia="en-CA"/>
              </w:rPr>
            </w:pPr>
            <w:r w:rsidRPr="002B24FE">
              <w:t>S</w:t>
            </w:r>
          </w:p>
        </w:tc>
        <w:tc>
          <w:tcPr>
            <w:tcW w:w="667" w:type="dxa"/>
            <w:shd w:val="clear" w:color="auto" w:fill="F2F2F2" w:themeFill="background1" w:themeFillShade="F2"/>
            <w:vAlign w:val="center"/>
          </w:tcPr>
          <w:p w14:paraId="2ADBB060" w14:textId="77777777" w:rsidR="00441635" w:rsidRDefault="00000000" w:rsidP="00441635">
            <w:pPr>
              <w:jc w:val="center"/>
              <w:rPr>
                <w:lang w:eastAsia="en-CA"/>
              </w:rPr>
            </w:pPr>
            <w:sdt>
              <w:sdtPr>
                <w:rPr>
                  <w:lang w:eastAsia="en-CA"/>
                </w:rPr>
                <w:id w:val="105404898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90A0AEC" w14:textId="01C23A0B" w:rsidR="00441635" w:rsidRPr="00814B85" w:rsidRDefault="00441635" w:rsidP="00441635">
            <w:pPr>
              <w:jc w:val="center"/>
              <w:rPr>
                <w:lang w:eastAsia="en-CA"/>
              </w:rPr>
            </w:pPr>
            <w:r w:rsidRPr="00B707BD">
              <w:t>260</w:t>
            </w:r>
          </w:p>
        </w:tc>
        <w:tc>
          <w:tcPr>
            <w:tcW w:w="850" w:type="dxa"/>
            <w:shd w:val="clear" w:color="auto" w:fill="F2F2F2" w:themeFill="background1" w:themeFillShade="F2"/>
            <w:vAlign w:val="center"/>
          </w:tcPr>
          <w:p w14:paraId="2151D47B" w14:textId="2D2EAFE6" w:rsidR="00441635" w:rsidRPr="00814B85" w:rsidRDefault="00000000" w:rsidP="00E3488F">
            <w:pPr>
              <w:jc w:val="center"/>
              <w:rPr>
                <w:lang w:eastAsia="en-CA"/>
              </w:rPr>
            </w:pPr>
            <w:sdt>
              <w:sdtPr>
                <w:rPr>
                  <w:lang w:eastAsia="en-CA"/>
                </w:rPr>
                <w:id w:val="-337303760"/>
                <w:placeholder>
                  <w:docPart w:val="7AF96801BEB74CD1853890BD7B4B340E"/>
                </w:placeholder>
                <w15:color w:val="C0C0C0"/>
              </w:sdtPr>
              <w:sdtEndPr>
                <w:rPr>
                  <w:highlight w:val="lightGray"/>
                </w:rPr>
              </w:sdtEndPr>
              <w:sdtContent>
                <w:r w:rsidR="00E3488F">
                  <w:rPr>
                    <w:lang w:eastAsia="en-CA"/>
                  </w:rPr>
                  <w:t>Z-7</w:t>
                </w:r>
              </w:sdtContent>
            </w:sdt>
          </w:p>
        </w:tc>
        <w:tc>
          <w:tcPr>
            <w:tcW w:w="448" w:type="dxa"/>
            <w:shd w:val="clear" w:color="auto" w:fill="F2F2F2" w:themeFill="background1" w:themeFillShade="F2"/>
            <w:vAlign w:val="center"/>
          </w:tcPr>
          <w:p w14:paraId="5B5136DE" w14:textId="00E8F2C4" w:rsidR="00441635" w:rsidRDefault="00000000" w:rsidP="00441635">
            <w:pPr>
              <w:jc w:val="center"/>
              <w:rPr>
                <w:lang w:eastAsia="en-CA"/>
              </w:rPr>
            </w:pPr>
            <w:sdt>
              <w:sdtPr>
                <w:rPr>
                  <w:lang w:eastAsia="en-CA"/>
                </w:rPr>
                <w:id w:val="1339810899"/>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55B2C7BA" w14:textId="77777777" w:rsidR="00441635" w:rsidRPr="00814B85" w:rsidRDefault="00000000" w:rsidP="00441635">
            <w:pPr>
              <w:jc w:val="center"/>
              <w:rPr>
                <w:lang w:eastAsia="en-CA"/>
              </w:rPr>
            </w:pPr>
            <w:sdt>
              <w:sdtPr>
                <w:rPr>
                  <w:lang w:eastAsia="en-CA"/>
                </w:rPr>
                <w:id w:val="-1278867149"/>
                <w:placeholder>
                  <w:docPart w:val="5DF0E549E05B48C8BCC1DCBCFFFC12D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6A505AF" w14:textId="1393FF34" w:rsidR="00441635" w:rsidRDefault="00000000" w:rsidP="00441635">
            <w:pPr>
              <w:jc w:val="center"/>
              <w:rPr>
                <w:lang w:eastAsia="en-CA"/>
              </w:rPr>
            </w:pPr>
            <w:sdt>
              <w:sdtPr>
                <w:rPr>
                  <w:lang w:eastAsia="en-CA"/>
                </w:rPr>
                <w:id w:val="-657537205"/>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43D7DF9E" w14:textId="724276C3" w:rsidR="00441635" w:rsidRDefault="00000000" w:rsidP="00441635">
            <w:pPr>
              <w:jc w:val="center"/>
              <w:rPr>
                <w:lang w:eastAsia="en-CA"/>
              </w:rPr>
            </w:pPr>
            <w:sdt>
              <w:sdtPr>
                <w:rPr>
                  <w:lang w:eastAsia="en-CA"/>
                </w:rPr>
                <w:id w:val="-1297836160"/>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4BAA9075" w14:textId="2EE15FAB" w:rsidR="00441635" w:rsidRDefault="00000000" w:rsidP="00441635">
            <w:pPr>
              <w:jc w:val="center"/>
              <w:rPr>
                <w:lang w:eastAsia="en-CA"/>
              </w:rPr>
            </w:pPr>
            <w:sdt>
              <w:sdtPr>
                <w:rPr>
                  <w:lang w:eastAsia="en-CA"/>
                </w:rPr>
                <w:id w:val="993839412"/>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6974AD19" w14:textId="77777777" w:rsidR="00441635" w:rsidRPr="00814B85" w:rsidRDefault="00000000" w:rsidP="00441635">
            <w:pPr>
              <w:jc w:val="center"/>
              <w:rPr>
                <w:lang w:eastAsia="en-CA"/>
              </w:rPr>
            </w:pPr>
            <w:sdt>
              <w:sdtPr>
                <w:rPr>
                  <w:lang w:eastAsia="en-CA"/>
                </w:rPr>
                <w:id w:val="893309760"/>
                <w:placeholder>
                  <w:docPart w:val="0BE30643BE2F40959087FDE096AEBBE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C2174B2" w14:textId="01E13320" w:rsidR="00441635" w:rsidRPr="00814B85" w:rsidRDefault="00441635" w:rsidP="00441635">
            <w:pPr>
              <w:rPr>
                <w:lang w:eastAsia="en-CA"/>
              </w:rPr>
            </w:pPr>
          </w:p>
        </w:tc>
      </w:tr>
      <w:tr w:rsidR="00441635" w14:paraId="34222FF1" w14:textId="77777777" w:rsidTr="00DD2645">
        <w:tc>
          <w:tcPr>
            <w:tcW w:w="3060" w:type="dxa"/>
            <w:shd w:val="clear" w:color="auto" w:fill="F2F2F2" w:themeFill="background1" w:themeFillShade="F2"/>
          </w:tcPr>
          <w:p w14:paraId="48738920" w14:textId="65113843" w:rsidR="00441635" w:rsidRPr="00814B85" w:rsidRDefault="00441635" w:rsidP="00441635">
            <w:pPr>
              <w:rPr>
                <w:lang w:eastAsia="en-CA"/>
              </w:rPr>
            </w:pPr>
            <w:r w:rsidRPr="00E75D62">
              <w:t>AHU 207 IN CRU 207</w:t>
            </w:r>
          </w:p>
        </w:tc>
        <w:tc>
          <w:tcPr>
            <w:tcW w:w="907" w:type="dxa"/>
            <w:shd w:val="clear" w:color="auto" w:fill="F2F2F2" w:themeFill="background1" w:themeFillShade="F2"/>
            <w:vAlign w:val="center"/>
          </w:tcPr>
          <w:p w14:paraId="13606CB7" w14:textId="77777777" w:rsidR="00441635" w:rsidRPr="00814B85" w:rsidRDefault="00000000" w:rsidP="00441635">
            <w:pPr>
              <w:rPr>
                <w:lang w:eastAsia="en-CA"/>
              </w:rPr>
            </w:pPr>
            <w:sdt>
              <w:sdtPr>
                <w:rPr>
                  <w:lang w:eastAsia="en-CA"/>
                </w:rPr>
                <w:id w:val="-198857891"/>
                <w:placeholder>
                  <w:docPart w:val="61A3C38972334BA9AB25905D362F0AE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5376505" w14:textId="0319B7C6" w:rsidR="00441635" w:rsidRDefault="00441635" w:rsidP="00441635">
            <w:pPr>
              <w:jc w:val="center"/>
              <w:rPr>
                <w:lang w:eastAsia="en-CA"/>
              </w:rPr>
            </w:pPr>
            <w:r w:rsidRPr="002B24FE">
              <w:t>DS</w:t>
            </w:r>
          </w:p>
        </w:tc>
        <w:tc>
          <w:tcPr>
            <w:tcW w:w="667" w:type="dxa"/>
            <w:shd w:val="clear" w:color="auto" w:fill="F2F2F2" w:themeFill="background1" w:themeFillShade="F2"/>
            <w:vAlign w:val="center"/>
          </w:tcPr>
          <w:p w14:paraId="692B6806" w14:textId="77777777" w:rsidR="00441635" w:rsidRDefault="00000000" w:rsidP="00441635">
            <w:pPr>
              <w:jc w:val="center"/>
              <w:rPr>
                <w:lang w:eastAsia="en-CA"/>
              </w:rPr>
            </w:pPr>
            <w:sdt>
              <w:sdtPr>
                <w:rPr>
                  <w:lang w:eastAsia="en-CA"/>
                </w:rPr>
                <w:id w:val="-211011294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142AE15" w14:textId="1D2D4F03" w:rsidR="00441635" w:rsidRPr="00814B85" w:rsidRDefault="00441635" w:rsidP="00441635">
            <w:pPr>
              <w:jc w:val="center"/>
              <w:rPr>
                <w:lang w:eastAsia="en-CA"/>
              </w:rPr>
            </w:pPr>
            <w:r w:rsidRPr="00B707BD">
              <w:t>257</w:t>
            </w:r>
          </w:p>
        </w:tc>
        <w:tc>
          <w:tcPr>
            <w:tcW w:w="850" w:type="dxa"/>
            <w:shd w:val="clear" w:color="auto" w:fill="F2F2F2" w:themeFill="background1" w:themeFillShade="F2"/>
            <w:vAlign w:val="center"/>
          </w:tcPr>
          <w:p w14:paraId="361D37CB" w14:textId="01B9C880" w:rsidR="00441635" w:rsidRPr="00814B85" w:rsidRDefault="00000000" w:rsidP="00E3488F">
            <w:pPr>
              <w:jc w:val="center"/>
              <w:rPr>
                <w:lang w:eastAsia="en-CA"/>
              </w:rPr>
            </w:pPr>
            <w:sdt>
              <w:sdtPr>
                <w:rPr>
                  <w:lang w:eastAsia="en-CA"/>
                </w:rPr>
                <w:id w:val="2054190421"/>
                <w:placeholder>
                  <w:docPart w:val="10AD8190F3604242BF2FB6C948AB56AC"/>
                </w:placeholder>
                <w15:color w:val="C0C0C0"/>
              </w:sdtPr>
              <w:sdtEndPr>
                <w:rPr>
                  <w:highlight w:val="lightGray"/>
                </w:rPr>
              </w:sdtEndPr>
              <w:sdtContent>
                <w:r w:rsidR="00E3488F">
                  <w:rPr>
                    <w:lang w:eastAsia="en-CA"/>
                  </w:rPr>
                  <w:t>Z-1</w:t>
                </w:r>
              </w:sdtContent>
            </w:sdt>
          </w:p>
        </w:tc>
        <w:tc>
          <w:tcPr>
            <w:tcW w:w="448" w:type="dxa"/>
            <w:shd w:val="clear" w:color="auto" w:fill="F2F2F2" w:themeFill="background1" w:themeFillShade="F2"/>
            <w:vAlign w:val="center"/>
          </w:tcPr>
          <w:p w14:paraId="19F22A42" w14:textId="79188075" w:rsidR="00441635" w:rsidRDefault="00000000" w:rsidP="00441635">
            <w:pPr>
              <w:jc w:val="center"/>
              <w:rPr>
                <w:lang w:eastAsia="en-CA"/>
              </w:rPr>
            </w:pPr>
            <w:sdt>
              <w:sdtPr>
                <w:rPr>
                  <w:lang w:eastAsia="en-CA"/>
                </w:rPr>
                <w:id w:val="-1774474184"/>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7A4BF2B3" w14:textId="77777777" w:rsidR="00441635" w:rsidRPr="00814B85" w:rsidRDefault="00000000" w:rsidP="00441635">
            <w:pPr>
              <w:jc w:val="center"/>
              <w:rPr>
                <w:lang w:eastAsia="en-CA"/>
              </w:rPr>
            </w:pPr>
            <w:sdt>
              <w:sdtPr>
                <w:rPr>
                  <w:lang w:eastAsia="en-CA"/>
                </w:rPr>
                <w:id w:val="402642258"/>
                <w:placeholder>
                  <w:docPart w:val="182AD526087048A98449682A88FFE39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EAABD3B" w14:textId="5EE7EE21" w:rsidR="00441635" w:rsidRDefault="00000000" w:rsidP="00441635">
            <w:pPr>
              <w:jc w:val="center"/>
              <w:rPr>
                <w:lang w:eastAsia="en-CA"/>
              </w:rPr>
            </w:pPr>
            <w:sdt>
              <w:sdtPr>
                <w:rPr>
                  <w:lang w:eastAsia="en-CA"/>
                </w:rPr>
                <w:id w:val="765261590"/>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072A522F" w14:textId="5A1CEA6B" w:rsidR="00441635" w:rsidRDefault="00000000" w:rsidP="00441635">
            <w:pPr>
              <w:jc w:val="center"/>
              <w:rPr>
                <w:lang w:eastAsia="en-CA"/>
              </w:rPr>
            </w:pPr>
            <w:sdt>
              <w:sdtPr>
                <w:rPr>
                  <w:lang w:eastAsia="en-CA"/>
                </w:rPr>
                <w:id w:val="161898754"/>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7D9F8F11" w14:textId="414F3A01" w:rsidR="00441635" w:rsidRDefault="00000000" w:rsidP="00441635">
            <w:pPr>
              <w:jc w:val="center"/>
              <w:rPr>
                <w:lang w:eastAsia="en-CA"/>
              </w:rPr>
            </w:pPr>
            <w:sdt>
              <w:sdtPr>
                <w:rPr>
                  <w:lang w:eastAsia="en-CA"/>
                </w:rPr>
                <w:id w:val="-1178187483"/>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6D406FA4" w14:textId="77777777" w:rsidR="00441635" w:rsidRPr="00814B85" w:rsidRDefault="00000000" w:rsidP="00441635">
            <w:pPr>
              <w:jc w:val="center"/>
              <w:rPr>
                <w:lang w:eastAsia="en-CA"/>
              </w:rPr>
            </w:pPr>
            <w:sdt>
              <w:sdtPr>
                <w:rPr>
                  <w:lang w:eastAsia="en-CA"/>
                </w:rPr>
                <w:id w:val="-292450727"/>
                <w:placeholder>
                  <w:docPart w:val="3659C5BAB27C4993A6CDED3A2F409F0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C07D924" w14:textId="3772FDC9" w:rsidR="00441635" w:rsidRPr="00814B85" w:rsidRDefault="00441635" w:rsidP="00441635">
            <w:pPr>
              <w:rPr>
                <w:lang w:eastAsia="en-CA"/>
              </w:rPr>
            </w:pPr>
          </w:p>
        </w:tc>
      </w:tr>
      <w:tr w:rsidR="00441635" w14:paraId="5BE1C253" w14:textId="77777777" w:rsidTr="00DD2645">
        <w:tc>
          <w:tcPr>
            <w:tcW w:w="3060" w:type="dxa"/>
            <w:shd w:val="clear" w:color="auto" w:fill="F2F2F2" w:themeFill="background1" w:themeFillShade="F2"/>
          </w:tcPr>
          <w:p w14:paraId="1E95FFAD" w14:textId="33AD06BC" w:rsidR="00441635" w:rsidRPr="00814B85" w:rsidRDefault="00441635" w:rsidP="00441635">
            <w:pPr>
              <w:rPr>
                <w:lang w:eastAsia="en-CA"/>
              </w:rPr>
            </w:pPr>
            <w:r w:rsidRPr="00E75D62">
              <w:t>AHU 206 IN CRU 207</w:t>
            </w:r>
          </w:p>
        </w:tc>
        <w:tc>
          <w:tcPr>
            <w:tcW w:w="907" w:type="dxa"/>
            <w:shd w:val="clear" w:color="auto" w:fill="F2F2F2" w:themeFill="background1" w:themeFillShade="F2"/>
            <w:vAlign w:val="center"/>
          </w:tcPr>
          <w:p w14:paraId="7B7E627E" w14:textId="77777777" w:rsidR="00441635" w:rsidRPr="00814B85" w:rsidRDefault="00000000" w:rsidP="00441635">
            <w:pPr>
              <w:rPr>
                <w:lang w:eastAsia="en-CA"/>
              </w:rPr>
            </w:pPr>
            <w:sdt>
              <w:sdtPr>
                <w:rPr>
                  <w:lang w:eastAsia="en-CA"/>
                </w:rPr>
                <w:id w:val="-1989387418"/>
                <w:placeholder>
                  <w:docPart w:val="DCD01C33776A4F41843419F0E22F37A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A956306" w14:textId="38B2B046" w:rsidR="00441635" w:rsidRDefault="00441635" w:rsidP="00441635">
            <w:pPr>
              <w:jc w:val="center"/>
              <w:rPr>
                <w:lang w:eastAsia="en-CA"/>
              </w:rPr>
            </w:pPr>
            <w:r w:rsidRPr="002B24FE">
              <w:t>DS</w:t>
            </w:r>
          </w:p>
        </w:tc>
        <w:tc>
          <w:tcPr>
            <w:tcW w:w="667" w:type="dxa"/>
            <w:shd w:val="clear" w:color="auto" w:fill="F2F2F2" w:themeFill="background1" w:themeFillShade="F2"/>
            <w:vAlign w:val="center"/>
          </w:tcPr>
          <w:p w14:paraId="1004C2B6" w14:textId="77777777" w:rsidR="00441635" w:rsidRDefault="00000000" w:rsidP="00441635">
            <w:pPr>
              <w:jc w:val="center"/>
              <w:rPr>
                <w:lang w:eastAsia="en-CA"/>
              </w:rPr>
            </w:pPr>
            <w:sdt>
              <w:sdtPr>
                <w:rPr>
                  <w:lang w:eastAsia="en-CA"/>
                </w:rPr>
                <w:id w:val="167422238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1AE7851" w14:textId="32C91AF0" w:rsidR="00441635" w:rsidRPr="00814B85" w:rsidRDefault="00441635" w:rsidP="00441635">
            <w:pPr>
              <w:jc w:val="center"/>
              <w:rPr>
                <w:lang w:eastAsia="en-CA"/>
              </w:rPr>
            </w:pPr>
            <w:r w:rsidRPr="00B707BD">
              <w:t>258</w:t>
            </w:r>
          </w:p>
        </w:tc>
        <w:tc>
          <w:tcPr>
            <w:tcW w:w="850" w:type="dxa"/>
            <w:shd w:val="clear" w:color="auto" w:fill="F2F2F2" w:themeFill="background1" w:themeFillShade="F2"/>
            <w:vAlign w:val="center"/>
          </w:tcPr>
          <w:p w14:paraId="3D4A77BE" w14:textId="59A003E8" w:rsidR="00441635" w:rsidRPr="00814B85" w:rsidRDefault="00000000" w:rsidP="00E3488F">
            <w:pPr>
              <w:jc w:val="center"/>
              <w:rPr>
                <w:lang w:eastAsia="en-CA"/>
              </w:rPr>
            </w:pPr>
            <w:sdt>
              <w:sdtPr>
                <w:rPr>
                  <w:lang w:eastAsia="en-CA"/>
                </w:rPr>
                <w:id w:val="620962515"/>
                <w:placeholder>
                  <w:docPart w:val="FA178A10DB544C1C8B4468EA41BB83DB"/>
                </w:placeholder>
                <w15:color w:val="C0C0C0"/>
              </w:sdtPr>
              <w:sdtEndPr>
                <w:rPr>
                  <w:highlight w:val="lightGray"/>
                </w:rPr>
              </w:sdtEndPr>
              <w:sdtContent>
                <w:r w:rsidR="00E3488F">
                  <w:rPr>
                    <w:lang w:eastAsia="en-CA"/>
                  </w:rPr>
                  <w:t>Z-1</w:t>
                </w:r>
              </w:sdtContent>
            </w:sdt>
          </w:p>
        </w:tc>
        <w:tc>
          <w:tcPr>
            <w:tcW w:w="448" w:type="dxa"/>
            <w:shd w:val="clear" w:color="auto" w:fill="F2F2F2" w:themeFill="background1" w:themeFillShade="F2"/>
            <w:vAlign w:val="center"/>
          </w:tcPr>
          <w:p w14:paraId="6CE09654" w14:textId="2621F2EF" w:rsidR="00441635" w:rsidRDefault="00000000" w:rsidP="00441635">
            <w:pPr>
              <w:jc w:val="center"/>
              <w:rPr>
                <w:lang w:eastAsia="en-CA"/>
              </w:rPr>
            </w:pPr>
            <w:sdt>
              <w:sdtPr>
                <w:rPr>
                  <w:lang w:eastAsia="en-CA"/>
                </w:rPr>
                <w:id w:val="1739744039"/>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7EF3FA57" w14:textId="77777777" w:rsidR="00441635" w:rsidRPr="00814B85" w:rsidRDefault="00000000" w:rsidP="00441635">
            <w:pPr>
              <w:jc w:val="center"/>
              <w:rPr>
                <w:lang w:eastAsia="en-CA"/>
              </w:rPr>
            </w:pPr>
            <w:sdt>
              <w:sdtPr>
                <w:rPr>
                  <w:lang w:eastAsia="en-CA"/>
                </w:rPr>
                <w:id w:val="155037524"/>
                <w:placeholder>
                  <w:docPart w:val="D5FF3DAB6EB8469783CAD9DB1732E0B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0D7D61C" w14:textId="69BCC3D6" w:rsidR="00441635" w:rsidRDefault="00000000" w:rsidP="00441635">
            <w:pPr>
              <w:jc w:val="center"/>
              <w:rPr>
                <w:lang w:eastAsia="en-CA"/>
              </w:rPr>
            </w:pPr>
            <w:sdt>
              <w:sdtPr>
                <w:rPr>
                  <w:lang w:eastAsia="en-CA"/>
                </w:rPr>
                <w:id w:val="-679735943"/>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233DEFC7" w14:textId="04E20331" w:rsidR="00441635" w:rsidRDefault="00000000" w:rsidP="00441635">
            <w:pPr>
              <w:jc w:val="center"/>
              <w:rPr>
                <w:lang w:eastAsia="en-CA"/>
              </w:rPr>
            </w:pPr>
            <w:sdt>
              <w:sdtPr>
                <w:rPr>
                  <w:lang w:eastAsia="en-CA"/>
                </w:rPr>
                <w:id w:val="-7446903"/>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1A2465A9" w14:textId="6891DE06" w:rsidR="00441635" w:rsidRDefault="00000000" w:rsidP="00441635">
            <w:pPr>
              <w:jc w:val="center"/>
              <w:rPr>
                <w:lang w:eastAsia="en-CA"/>
              </w:rPr>
            </w:pPr>
            <w:sdt>
              <w:sdtPr>
                <w:rPr>
                  <w:lang w:eastAsia="en-CA"/>
                </w:rPr>
                <w:id w:val="-1414861447"/>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015CB900" w14:textId="77777777" w:rsidR="00441635" w:rsidRPr="00814B85" w:rsidRDefault="00000000" w:rsidP="00441635">
            <w:pPr>
              <w:jc w:val="center"/>
              <w:rPr>
                <w:lang w:eastAsia="en-CA"/>
              </w:rPr>
            </w:pPr>
            <w:sdt>
              <w:sdtPr>
                <w:rPr>
                  <w:lang w:eastAsia="en-CA"/>
                </w:rPr>
                <w:id w:val="1128433166"/>
                <w:placeholder>
                  <w:docPart w:val="17A4F40AA4B149B586279D5205D8226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D31D5BE" w14:textId="517ED379" w:rsidR="00441635" w:rsidRPr="00814B85" w:rsidRDefault="00441635" w:rsidP="00441635">
            <w:pPr>
              <w:rPr>
                <w:lang w:eastAsia="en-CA"/>
              </w:rPr>
            </w:pPr>
          </w:p>
        </w:tc>
      </w:tr>
      <w:tr w:rsidR="00441635" w14:paraId="2D6762CD" w14:textId="77777777" w:rsidTr="00DD2645">
        <w:tc>
          <w:tcPr>
            <w:tcW w:w="3060" w:type="dxa"/>
            <w:shd w:val="clear" w:color="auto" w:fill="F2F2F2" w:themeFill="background1" w:themeFillShade="F2"/>
          </w:tcPr>
          <w:p w14:paraId="7EE8C975" w14:textId="598F7B1C" w:rsidR="00441635" w:rsidRPr="00814B85" w:rsidRDefault="00441635" w:rsidP="00441635">
            <w:pPr>
              <w:rPr>
                <w:lang w:eastAsia="en-CA"/>
              </w:rPr>
            </w:pPr>
            <w:r w:rsidRPr="00E75D62">
              <w:t>CRU 118 SPRK RM 2</w:t>
            </w:r>
          </w:p>
        </w:tc>
        <w:tc>
          <w:tcPr>
            <w:tcW w:w="907" w:type="dxa"/>
            <w:shd w:val="clear" w:color="auto" w:fill="F2F2F2" w:themeFill="background1" w:themeFillShade="F2"/>
            <w:vAlign w:val="center"/>
          </w:tcPr>
          <w:p w14:paraId="43858F81" w14:textId="77777777" w:rsidR="00441635" w:rsidRPr="00814B85" w:rsidRDefault="00000000" w:rsidP="00441635">
            <w:pPr>
              <w:rPr>
                <w:lang w:eastAsia="en-CA"/>
              </w:rPr>
            </w:pPr>
            <w:sdt>
              <w:sdtPr>
                <w:rPr>
                  <w:lang w:eastAsia="en-CA"/>
                </w:rPr>
                <w:id w:val="-281962367"/>
                <w:placeholder>
                  <w:docPart w:val="BCC0F1F1718B4553AA865C21A9C2D69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5DF2765" w14:textId="297E1A51" w:rsidR="00441635" w:rsidRDefault="00441635" w:rsidP="00441635">
            <w:pPr>
              <w:jc w:val="center"/>
              <w:rPr>
                <w:lang w:eastAsia="en-CA"/>
              </w:rPr>
            </w:pPr>
            <w:r w:rsidRPr="002B24FE">
              <w:t>RHT</w:t>
            </w:r>
          </w:p>
        </w:tc>
        <w:tc>
          <w:tcPr>
            <w:tcW w:w="667" w:type="dxa"/>
            <w:shd w:val="clear" w:color="auto" w:fill="F2F2F2" w:themeFill="background1" w:themeFillShade="F2"/>
            <w:vAlign w:val="center"/>
          </w:tcPr>
          <w:p w14:paraId="0CF73E3D" w14:textId="77777777" w:rsidR="00441635" w:rsidRDefault="00000000" w:rsidP="00441635">
            <w:pPr>
              <w:jc w:val="center"/>
              <w:rPr>
                <w:lang w:eastAsia="en-CA"/>
              </w:rPr>
            </w:pPr>
            <w:sdt>
              <w:sdtPr>
                <w:rPr>
                  <w:lang w:eastAsia="en-CA"/>
                </w:rPr>
                <w:id w:val="-63163259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41B570C" w14:textId="1264CC12" w:rsidR="00441635" w:rsidRPr="00814B85" w:rsidRDefault="00E3488F" w:rsidP="00441635">
            <w:pPr>
              <w:jc w:val="center"/>
              <w:rPr>
                <w:lang w:eastAsia="en-CA"/>
              </w:rPr>
            </w:pPr>
            <w:r>
              <w:rPr>
                <w:lang w:eastAsia="en-CA"/>
              </w:rPr>
              <w:t>23</w:t>
            </w:r>
          </w:p>
        </w:tc>
        <w:tc>
          <w:tcPr>
            <w:tcW w:w="850" w:type="dxa"/>
            <w:shd w:val="clear" w:color="auto" w:fill="F2F2F2" w:themeFill="background1" w:themeFillShade="F2"/>
            <w:vAlign w:val="center"/>
          </w:tcPr>
          <w:p w14:paraId="27E71345" w14:textId="6AC2C694" w:rsidR="00441635" w:rsidRPr="00814B85" w:rsidRDefault="00000000" w:rsidP="00441635">
            <w:pPr>
              <w:jc w:val="center"/>
              <w:rPr>
                <w:lang w:eastAsia="en-CA"/>
              </w:rPr>
            </w:pPr>
            <w:sdt>
              <w:sdtPr>
                <w:rPr>
                  <w:lang w:eastAsia="en-CA"/>
                </w:rPr>
                <w:id w:val="1913501601"/>
                <w:placeholder>
                  <w:docPart w:val="7E9E5208140B46CFBA6E3FCB4DEDFC28"/>
                </w:placeholder>
                <w15:color w:val="C0C0C0"/>
              </w:sdtPr>
              <w:sdtEndPr>
                <w:rPr>
                  <w:highlight w:val="lightGray"/>
                </w:rPr>
              </w:sdtEndPr>
              <w:sdtContent>
                <w:r w:rsidR="00E3488F">
                  <w:rPr>
                    <w:lang w:eastAsia="en-CA"/>
                  </w:rPr>
                  <w:t>Z-2</w:t>
                </w:r>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6DB0279" w14:textId="3DE92E69" w:rsidR="00441635" w:rsidRDefault="00000000" w:rsidP="00441635">
            <w:pPr>
              <w:jc w:val="center"/>
              <w:rPr>
                <w:lang w:eastAsia="en-CA"/>
              </w:rPr>
            </w:pPr>
            <w:sdt>
              <w:sdtPr>
                <w:rPr>
                  <w:lang w:eastAsia="en-CA"/>
                </w:rPr>
                <w:id w:val="-2036254475"/>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7AFAD5F0" w14:textId="77777777" w:rsidR="00441635" w:rsidRPr="00814B85" w:rsidRDefault="00000000" w:rsidP="00441635">
            <w:pPr>
              <w:jc w:val="center"/>
              <w:rPr>
                <w:lang w:eastAsia="en-CA"/>
              </w:rPr>
            </w:pPr>
            <w:sdt>
              <w:sdtPr>
                <w:rPr>
                  <w:lang w:eastAsia="en-CA"/>
                </w:rPr>
                <w:id w:val="2134594392"/>
                <w:placeholder>
                  <w:docPart w:val="24EB115868434074A6FE832D928AFAA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3EE4D4E" w14:textId="04E726C5" w:rsidR="00441635" w:rsidRDefault="00000000" w:rsidP="00441635">
            <w:pPr>
              <w:jc w:val="center"/>
              <w:rPr>
                <w:lang w:eastAsia="en-CA"/>
              </w:rPr>
            </w:pPr>
            <w:sdt>
              <w:sdtPr>
                <w:rPr>
                  <w:lang w:eastAsia="en-CA"/>
                </w:rPr>
                <w:id w:val="-2105645518"/>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68185937" w14:textId="55FFDF69" w:rsidR="00441635" w:rsidRDefault="00000000" w:rsidP="00441635">
            <w:pPr>
              <w:jc w:val="center"/>
              <w:rPr>
                <w:lang w:eastAsia="en-CA"/>
              </w:rPr>
            </w:pPr>
            <w:sdt>
              <w:sdtPr>
                <w:rPr>
                  <w:lang w:eastAsia="en-CA"/>
                </w:rPr>
                <w:id w:val="15896243"/>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09236F72" w14:textId="6C23E3FF" w:rsidR="00441635" w:rsidRDefault="00000000" w:rsidP="00441635">
            <w:pPr>
              <w:jc w:val="center"/>
              <w:rPr>
                <w:lang w:eastAsia="en-CA"/>
              </w:rPr>
            </w:pPr>
            <w:sdt>
              <w:sdtPr>
                <w:rPr>
                  <w:lang w:eastAsia="en-CA"/>
                </w:rPr>
                <w:id w:val="2022199123"/>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2F772170" w14:textId="77777777" w:rsidR="00441635" w:rsidRPr="00814B85" w:rsidRDefault="00000000" w:rsidP="00441635">
            <w:pPr>
              <w:jc w:val="center"/>
              <w:rPr>
                <w:lang w:eastAsia="en-CA"/>
              </w:rPr>
            </w:pPr>
            <w:sdt>
              <w:sdtPr>
                <w:rPr>
                  <w:lang w:eastAsia="en-CA"/>
                </w:rPr>
                <w:id w:val="-329531498"/>
                <w:placeholder>
                  <w:docPart w:val="99F1B36B380C4BE9AACF3A453BC3FC3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84A81EF" w14:textId="0983B66E" w:rsidR="00441635" w:rsidRPr="00814B85" w:rsidRDefault="00441635" w:rsidP="00441635">
            <w:pPr>
              <w:rPr>
                <w:lang w:eastAsia="en-CA"/>
              </w:rPr>
            </w:pPr>
          </w:p>
        </w:tc>
      </w:tr>
      <w:tr w:rsidR="00441635" w14:paraId="322928B3" w14:textId="77777777" w:rsidTr="00DD2645">
        <w:tc>
          <w:tcPr>
            <w:tcW w:w="3060" w:type="dxa"/>
            <w:shd w:val="clear" w:color="auto" w:fill="F2F2F2" w:themeFill="background1" w:themeFillShade="F2"/>
          </w:tcPr>
          <w:p w14:paraId="7246160E" w14:textId="7FCA4DBC" w:rsidR="00441635" w:rsidRPr="00814B85" w:rsidRDefault="00441635" w:rsidP="00441635">
            <w:pPr>
              <w:rPr>
                <w:lang w:eastAsia="en-CA"/>
              </w:rPr>
            </w:pPr>
            <w:r w:rsidRPr="00E75D62">
              <w:t>CRU 161 NW EXIT PULL</w:t>
            </w:r>
          </w:p>
        </w:tc>
        <w:tc>
          <w:tcPr>
            <w:tcW w:w="907" w:type="dxa"/>
            <w:shd w:val="clear" w:color="auto" w:fill="F2F2F2" w:themeFill="background1" w:themeFillShade="F2"/>
            <w:vAlign w:val="center"/>
          </w:tcPr>
          <w:p w14:paraId="05C91126" w14:textId="77777777" w:rsidR="00441635" w:rsidRPr="00814B85" w:rsidRDefault="00000000" w:rsidP="00441635">
            <w:pPr>
              <w:rPr>
                <w:lang w:eastAsia="en-CA"/>
              </w:rPr>
            </w:pPr>
            <w:sdt>
              <w:sdtPr>
                <w:rPr>
                  <w:lang w:eastAsia="en-CA"/>
                </w:rPr>
                <w:id w:val="1571609849"/>
                <w:placeholder>
                  <w:docPart w:val="788B2CA3EE2B4D68A61175FEED56297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DA38E3D" w14:textId="36A6522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56946CD0" w14:textId="77777777" w:rsidR="00441635" w:rsidRDefault="00000000" w:rsidP="00441635">
            <w:pPr>
              <w:jc w:val="center"/>
              <w:rPr>
                <w:lang w:eastAsia="en-CA"/>
              </w:rPr>
            </w:pPr>
            <w:sdt>
              <w:sdtPr>
                <w:rPr>
                  <w:lang w:eastAsia="en-CA"/>
                </w:rPr>
                <w:id w:val="95274660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71F3950" w14:textId="4D0B8B8F" w:rsidR="00441635" w:rsidRPr="00814B85" w:rsidRDefault="00441635" w:rsidP="00441635">
            <w:pPr>
              <w:jc w:val="center"/>
              <w:rPr>
                <w:lang w:eastAsia="en-CA"/>
              </w:rPr>
            </w:pPr>
            <w:r w:rsidRPr="00B707BD">
              <w:t>131</w:t>
            </w:r>
          </w:p>
        </w:tc>
        <w:tc>
          <w:tcPr>
            <w:tcW w:w="850" w:type="dxa"/>
            <w:shd w:val="clear" w:color="auto" w:fill="F2F2F2" w:themeFill="background1" w:themeFillShade="F2"/>
            <w:vAlign w:val="center"/>
          </w:tcPr>
          <w:p w14:paraId="23E66C0F" w14:textId="6DE01AFD" w:rsidR="00441635" w:rsidRPr="00814B85" w:rsidRDefault="00000000" w:rsidP="00E3488F">
            <w:pPr>
              <w:jc w:val="center"/>
              <w:rPr>
                <w:lang w:eastAsia="en-CA"/>
              </w:rPr>
            </w:pPr>
            <w:sdt>
              <w:sdtPr>
                <w:rPr>
                  <w:lang w:eastAsia="en-CA"/>
                </w:rPr>
                <w:id w:val="-116612209"/>
                <w:placeholder>
                  <w:docPart w:val="4B815D3B68644C858439ADC1E2288DC2"/>
                </w:placeholder>
                <w15:color w:val="C0C0C0"/>
              </w:sdtPr>
              <w:sdtEndPr>
                <w:rPr>
                  <w:highlight w:val="lightGray"/>
                </w:rPr>
              </w:sdtEndPr>
              <w:sdtContent>
                <w:r w:rsidR="00E3488F">
                  <w:rPr>
                    <w:lang w:eastAsia="en-CA"/>
                  </w:rPr>
                  <w:t>Z-4</w:t>
                </w:r>
              </w:sdtContent>
            </w:sdt>
          </w:p>
        </w:tc>
        <w:tc>
          <w:tcPr>
            <w:tcW w:w="448" w:type="dxa"/>
            <w:shd w:val="clear" w:color="auto" w:fill="F2F2F2" w:themeFill="background1" w:themeFillShade="F2"/>
            <w:vAlign w:val="center"/>
          </w:tcPr>
          <w:p w14:paraId="59CC458D" w14:textId="497E400B" w:rsidR="00441635" w:rsidRDefault="00000000" w:rsidP="00441635">
            <w:pPr>
              <w:jc w:val="center"/>
              <w:rPr>
                <w:lang w:eastAsia="en-CA"/>
              </w:rPr>
            </w:pPr>
            <w:sdt>
              <w:sdtPr>
                <w:rPr>
                  <w:lang w:eastAsia="en-CA"/>
                </w:rPr>
                <w:id w:val="-1771686023"/>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0C9524B7" w14:textId="77777777" w:rsidR="00441635" w:rsidRPr="00814B85" w:rsidRDefault="00000000" w:rsidP="00441635">
            <w:pPr>
              <w:jc w:val="center"/>
              <w:rPr>
                <w:lang w:eastAsia="en-CA"/>
              </w:rPr>
            </w:pPr>
            <w:sdt>
              <w:sdtPr>
                <w:rPr>
                  <w:lang w:eastAsia="en-CA"/>
                </w:rPr>
                <w:id w:val="-1511985168"/>
                <w:placeholder>
                  <w:docPart w:val="B11DE99CD73443E9BB46B60BD8B5A0F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0AE48EF" w14:textId="1AE14617" w:rsidR="00441635" w:rsidRDefault="00000000" w:rsidP="00441635">
            <w:pPr>
              <w:jc w:val="center"/>
              <w:rPr>
                <w:lang w:eastAsia="en-CA"/>
              </w:rPr>
            </w:pPr>
            <w:sdt>
              <w:sdtPr>
                <w:rPr>
                  <w:lang w:eastAsia="en-CA"/>
                </w:rPr>
                <w:id w:val="-1252961132"/>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4930EB77" w14:textId="7CF99B82" w:rsidR="00441635" w:rsidRDefault="00000000" w:rsidP="00441635">
            <w:pPr>
              <w:jc w:val="center"/>
              <w:rPr>
                <w:lang w:eastAsia="en-CA"/>
              </w:rPr>
            </w:pPr>
            <w:sdt>
              <w:sdtPr>
                <w:rPr>
                  <w:lang w:eastAsia="en-CA"/>
                </w:rPr>
                <w:id w:val="1837112986"/>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74C60A9F" w14:textId="581D3F0B" w:rsidR="00441635" w:rsidRDefault="00000000" w:rsidP="00441635">
            <w:pPr>
              <w:jc w:val="center"/>
              <w:rPr>
                <w:lang w:eastAsia="en-CA"/>
              </w:rPr>
            </w:pPr>
            <w:sdt>
              <w:sdtPr>
                <w:rPr>
                  <w:lang w:eastAsia="en-CA"/>
                </w:rPr>
                <w:id w:val="1465307693"/>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6C926028" w14:textId="77777777" w:rsidR="00441635" w:rsidRPr="00814B85" w:rsidRDefault="00000000" w:rsidP="00441635">
            <w:pPr>
              <w:jc w:val="center"/>
              <w:rPr>
                <w:lang w:eastAsia="en-CA"/>
              </w:rPr>
            </w:pPr>
            <w:sdt>
              <w:sdtPr>
                <w:rPr>
                  <w:lang w:eastAsia="en-CA"/>
                </w:rPr>
                <w:id w:val="239596228"/>
                <w:placeholder>
                  <w:docPart w:val="D2699201DED84AA687BFEE0B5CC9ED1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67FDC09" w14:textId="4BA45A66" w:rsidR="00441635" w:rsidRPr="00814B85" w:rsidRDefault="00441635" w:rsidP="00441635">
            <w:pPr>
              <w:rPr>
                <w:lang w:eastAsia="en-CA"/>
              </w:rPr>
            </w:pPr>
            <w:r w:rsidRPr="00954E8D">
              <w:t>1st Stage</w:t>
            </w:r>
          </w:p>
        </w:tc>
      </w:tr>
      <w:tr w:rsidR="00441635" w14:paraId="548C6745" w14:textId="77777777" w:rsidTr="00DD2645">
        <w:tc>
          <w:tcPr>
            <w:tcW w:w="3060" w:type="dxa"/>
            <w:shd w:val="clear" w:color="auto" w:fill="F2F2F2" w:themeFill="background1" w:themeFillShade="F2"/>
          </w:tcPr>
          <w:p w14:paraId="700B364A" w14:textId="3BA25659" w:rsidR="00441635" w:rsidRPr="00814B85" w:rsidRDefault="00441635" w:rsidP="00441635">
            <w:pPr>
              <w:rPr>
                <w:lang w:eastAsia="en-CA"/>
              </w:rPr>
            </w:pPr>
            <w:r w:rsidRPr="00E75D62">
              <w:t>CRU 161 NW EXIT GA</w:t>
            </w:r>
          </w:p>
        </w:tc>
        <w:tc>
          <w:tcPr>
            <w:tcW w:w="907" w:type="dxa"/>
            <w:shd w:val="clear" w:color="auto" w:fill="F2F2F2" w:themeFill="background1" w:themeFillShade="F2"/>
            <w:vAlign w:val="center"/>
          </w:tcPr>
          <w:p w14:paraId="792E97DC" w14:textId="77777777" w:rsidR="00441635" w:rsidRPr="00814B85" w:rsidRDefault="00000000" w:rsidP="00441635">
            <w:pPr>
              <w:rPr>
                <w:lang w:eastAsia="en-CA"/>
              </w:rPr>
            </w:pPr>
            <w:sdt>
              <w:sdtPr>
                <w:rPr>
                  <w:lang w:eastAsia="en-CA"/>
                </w:rPr>
                <w:id w:val="-333924852"/>
                <w:placeholder>
                  <w:docPart w:val="32330F6AF18E4448A4317148EB782B5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B84D12E" w14:textId="20E148A1"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15987BD" w14:textId="77777777" w:rsidR="00441635" w:rsidRDefault="00000000" w:rsidP="00441635">
            <w:pPr>
              <w:jc w:val="center"/>
              <w:rPr>
                <w:lang w:eastAsia="en-CA"/>
              </w:rPr>
            </w:pPr>
            <w:sdt>
              <w:sdtPr>
                <w:rPr>
                  <w:lang w:eastAsia="en-CA"/>
                </w:rPr>
                <w:id w:val="-26330603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2B90FB6" w14:textId="4695BC85" w:rsidR="00441635" w:rsidRPr="00814B85" w:rsidRDefault="00441635" w:rsidP="00441635">
            <w:pPr>
              <w:jc w:val="center"/>
              <w:rPr>
                <w:lang w:eastAsia="en-CA"/>
              </w:rPr>
            </w:pPr>
            <w:r w:rsidRPr="00B707BD">
              <w:t>132</w:t>
            </w:r>
          </w:p>
        </w:tc>
        <w:tc>
          <w:tcPr>
            <w:tcW w:w="850" w:type="dxa"/>
            <w:shd w:val="clear" w:color="auto" w:fill="F2F2F2" w:themeFill="background1" w:themeFillShade="F2"/>
            <w:vAlign w:val="center"/>
          </w:tcPr>
          <w:p w14:paraId="709C9FD8" w14:textId="2DFE0F52" w:rsidR="00441635" w:rsidRPr="00814B85" w:rsidRDefault="00000000" w:rsidP="00E3488F">
            <w:pPr>
              <w:jc w:val="center"/>
              <w:rPr>
                <w:lang w:eastAsia="en-CA"/>
              </w:rPr>
            </w:pPr>
            <w:sdt>
              <w:sdtPr>
                <w:rPr>
                  <w:lang w:eastAsia="en-CA"/>
                </w:rPr>
                <w:id w:val="-923799396"/>
                <w:placeholder>
                  <w:docPart w:val="3BA40F3A008A4F4B82CBADCF6F67F3F7"/>
                </w:placeholder>
                <w15:color w:val="C0C0C0"/>
              </w:sdtPr>
              <w:sdtEndPr>
                <w:rPr>
                  <w:highlight w:val="lightGray"/>
                </w:rPr>
              </w:sdtEndPr>
              <w:sdtContent>
                <w:r w:rsidR="00E3488F">
                  <w:rPr>
                    <w:lang w:eastAsia="en-CA"/>
                  </w:rPr>
                  <w:t>Z-4</w:t>
                </w:r>
              </w:sdtContent>
            </w:sdt>
          </w:p>
        </w:tc>
        <w:tc>
          <w:tcPr>
            <w:tcW w:w="448" w:type="dxa"/>
            <w:shd w:val="clear" w:color="auto" w:fill="F2F2F2" w:themeFill="background1" w:themeFillShade="F2"/>
            <w:vAlign w:val="center"/>
          </w:tcPr>
          <w:p w14:paraId="43AD07E5" w14:textId="40FE7727" w:rsidR="00441635" w:rsidRDefault="00000000" w:rsidP="00441635">
            <w:pPr>
              <w:jc w:val="center"/>
              <w:rPr>
                <w:lang w:eastAsia="en-CA"/>
              </w:rPr>
            </w:pPr>
            <w:sdt>
              <w:sdtPr>
                <w:rPr>
                  <w:lang w:eastAsia="en-CA"/>
                </w:rPr>
                <w:id w:val="-1148666598"/>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6014C1B8" w14:textId="77777777" w:rsidR="00441635" w:rsidRPr="00814B85" w:rsidRDefault="00000000" w:rsidP="00441635">
            <w:pPr>
              <w:jc w:val="center"/>
              <w:rPr>
                <w:lang w:eastAsia="en-CA"/>
              </w:rPr>
            </w:pPr>
            <w:sdt>
              <w:sdtPr>
                <w:rPr>
                  <w:lang w:eastAsia="en-CA"/>
                </w:rPr>
                <w:id w:val="1034775540"/>
                <w:placeholder>
                  <w:docPart w:val="926FF29C71AB4C68AAA1529E62F145F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7588E68" w14:textId="7C83339F" w:rsidR="00441635" w:rsidRDefault="00000000" w:rsidP="00441635">
            <w:pPr>
              <w:jc w:val="center"/>
              <w:rPr>
                <w:lang w:eastAsia="en-CA"/>
              </w:rPr>
            </w:pPr>
            <w:sdt>
              <w:sdtPr>
                <w:rPr>
                  <w:lang w:eastAsia="en-CA"/>
                </w:rPr>
                <w:id w:val="1959604990"/>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3B5BE819" w14:textId="20D675D4" w:rsidR="00441635" w:rsidRDefault="00000000" w:rsidP="00441635">
            <w:pPr>
              <w:jc w:val="center"/>
              <w:rPr>
                <w:lang w:eastAsia="en-CA"/>
              </w:rPr>
            </w:pPr>
            <w:sdt>
              <w:sdtPr>
                <w:rPr>
                  <w:lang w:eastAsia="en-CA"/>
                </w:rPr>
                <w:id w:val="-764308259"/>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4FE3E963" w14:textId="6125B67C" w:rsidR="00441635" w:rsidRDefault="00000000" w:rsidP="00441635">
            <w:pPr>
              <w:jc w:val="center"/>
              <w:rPr>
                <w:lang w:eastAsia="en-CA"/>
              </w:rPr>
            </w:pPr>
            <w:sdt>
              <w:sdtPr>
                <w:rPr>
                  <w:lang w:eastAsia="en-CA"/>
                </w:rPr>
                <w:id w:val="1885902387"/>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757D60CA" w14:textId="77777777" w:rsidR="00441635" w:rsidRPr="00814B85" w:rsidRDefault="00000000" w:rsidP="00441635">
            <w:pPr>
              <w:jc w:val="center"/>
              <w:rPr>
                <w:lang w:eastAsia="en-CA"/>
              </w:rPr>
            </w:pPr>
            <w:sdt>
              <w:sdtPr>
                <w:rPr>
                  <w:lang w:eastAsia="en-CA"/>
                </w:rPr>
                <w:id w:val="171851341"/>
                <w:placeholder>
                  <w:docPart w:val="F7C8C0E8A2134F5C86A8F5E2D7A5864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5F71FD0" w14:textId="0368B5ED" w:rsidR="00441635" w:rsidRPr="00814B85" w:rsidRDefault="00441635" w:rsidP="00441635">
            <w:pPr>
              <w:rPr>
                <w:lang w:eastAsia="en-CA"/>
              </w:rPr>
            </w:pPr>
            <w:r w:rsidRPr="00954E8D">
              <w:t>2nd Stage</w:t>
            </w:r>
          </w:p>
        </w:tc>
      </w:tr>
      <w:tr w:rsidR="00441635" w14:paraId="67E3E811" w14:textId="77777777" w:rsidTr="00DD2645">
        <w:tc>
          <w:tcPr>
            <w:tcW w:w="3060" w:type="dxa"/>
            <w:shd w:val="clear" w:color="auto" w:fill="F2F2F2" w:themeFill="background1" w:themeFillShade="F2"/>
          </w:tcPr>
          <w:p w14:paraId="2962B3CF" w14:textId="2BAA8B2B" w:rsidR="00441635" w:rsidRPr="00814B85" w:rsidRDefault="00441635" w:rsidP="00441635">
            <w:pPr>
              <w:rPr>
                <w:lang w:eastAsia="en-CA"/>
              </w:rPr>
            </w:pPr>
            <w:r w:rsidRPr="00E75D62">
              <w:t>CRU 163 EXIT</w:t>
            </w:r>
          </w:p>
        </w:tc>
        <w:tc>
          <w:tcPr>
            <w:tcW w:w="907" w:type="dxa"/>
            <w:shd w:val="clear" w:color="auto" w:fill="F2F2F2" w:themeFill="background1" w:themeFillShade="F2"/>
            <w:vAlign w:val="center"/>
          </w:tcPr>
          <w:p w14:paraId="4A98DBB3" w14:textId="77777777" w:rsidR="00441635" w:rsidRPr="00814B85" w:rsidRDefault="00000000" w:rsidP="00441635">
            <w:pPr>
              <w:rPr>
                <w:lang w:eastAsia="en-CA"/>
              </w:rPr>
            </w:pPr>
            <w:sdt>
              <w:sdtPr>
                <w:rPr>
                  <w:lang w:eastAsia="en-CA"/>
                </w:rPr>
                <w:id w:val="-371843618"/>
                <w:placeholder>
                  <w:docPart w:val="2B747FFDBD2949138741C7918F452B9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5313126" w14:textId="4E6610EE"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B3777D1" w14:textId="77777777" w:rsidR="00441635" w:rsidRDefault="00000000" w:rsidP="00441635">
            <w:pPr>
              <w:jc w:val="center"/>
              <w:rPr>
                <w:lang w:eastAsia="en-CA"/>
              </w:rPr>
            </w:pPr>
            <w:sdt>
              <w:sdtPr>
                <w:rPr>
                  <w:lang w:eastAsia="en-CA"/>
                </w:rPr>
                <w:id w:val="-106331846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9FC4DD1" w14:textId="0E729AEE" w:rsidR="00441635" w:rsidRPr="00814B85" w:rsidRDefault="00441635" w:rsidP="00441635">
            <w:pPr>
              <w:jc w:val="center"/>
              <w:rPr>
                <w:lang w:eastAsia="en-CA"/>
              </w:rPr>
            </w:pPr>
            <w:r w:rsidRPr="00B707BD">
              <w:t>133</w:t>
            </w:r>
          </w:p>
        </w:tc>
        <w:tc>
          <w:tcPr>
            <w:tcW w:w="850" w:type="dxa"/>
            <w:shd w:val="clear" w:color="auto" w:fill="F2F2F2" w:themeFill="background1" w:themeFillShade="F2"/>
            <w:vAlign w:val="center"/>
          </w:tcPr>
          <w:p w14:paraId="2F4209F1" w14:textId="65FD77A2" w:rsidR="00441635" w:rsidRPr="00814B85" w:rsidRDefault="00000000" w:rsidP="00E3488F">
            <w:pPr>
              <w:jc w:val="center"/>
              <w:rPr>
                <w:lang w:eastAsia="en-CA"/>
              </w:rPr>
            </w:pPr>
            <w:sdt>
              <w:sdtPr>
                <w:rPr>
                  <w:lang w:eastAsia="en-CA"/>
                </w:rPr>
                <w:id w:val="-1520080809"/>
                <w:placeholder>
                  <w:docPart w:val="B6416F044F2045018A21F19BA0C705E8"/>
                </w:placeholder>
                <w15:color w:val="C0C0C0"/>
              </w:sdtPr>
              <w:sdtEndPr>
                <w:rPr>
                  <w:highlight w:val="lightGray"/>
                </w:rPr>
              </w:sdtEndPr>
              <w:sdtContent>
                <w:r w:rsidR="00E3488F">
                  <w:rPr>
                    <w:lang w:eastAsia="en-CA"/>
                  </w:rPr>
                  <w:t>Z-4</w:t>
                </w:r>
              </w:sdtContent>
            </w:sdt>
          </w:p>
        </w:tc>
        <w:tc>
          <w:tcPr>
            <w:tcW w:w="448" w:type="dxa"/>
            <w:shd w:val="clear" w:color="auto" w:fill="F2F2F2" w:themeFill="background1" w:themeFillShade="F2"/>
            <w:vAlign w:val="center"/>
          </w:tcPr>
          <w:p w14:paraId="1384332D" w14:textId="67B622B4" w:rsidR="00441635" w:rsidRDefault="00000000" w:rsidP="00441635">
            <w:pPr>
              <w:jc w:val="center"/>
              <w:rPr>
                <w:lang w:eastAsia="en-CA"/>
              </w:rPr>
            </w:pPr>
            <w:sdt>
              <w:sdtPr>
                <w:rPr>
                  <w:lang w:eastAsia="en-CA"/>
                </w:rPr>
                <w:id w:val="2058121399"/>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51AC09E8" w14:textId="77777777" w:rsidR="00441635" w:rsidRPr="00814B85" w:rsidRDefault="00000000" w:rsidP="00441635">
            <w:pPr>
              <w:jc w:val="center"/>
              <w:rPr>
                <w:lang w:eastAsia="en-CA"/>
              </w:rPr>
            </w:pPr>
            <w:sdt>
              <w:sdtPr>
                <w:rPr>
                  <w:lang w:eastAsia="en-CA"/>
                </w:rPr>
                <w:id w:val="839124346"/>
                <w:placeholder>
                  <w:docPart w:val="4FFFD7EC03DC46D387735AF449ACB08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004EAD6" w14:textId="1D8B5084" w:rsidR="00441635" w:rsidRDefault="00000000" w:rsidP="00441635">
            <w:pPr>
              <w:jc w:val="center"/>
              <w:rPr>
                <w:lang w:eastAsia="en-CA"/>
              </w:rPr>
            </w:pPr>
            <w:sdt>
              <w:sdtPr>
                <w:rPr>
                  <w:lang w:eastAsia="en-CA"/>
                </w:rPr>
                <w:id w:val="-1346249390"/>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67B2009C" w14:textId="771B7A2A" w:rsidR="00441635" w:rsidRDefault="00000000" w:rsidP="00441635">
            <w:pPr>
              <w:jc w:val="center"/>
              <w:rPr>
                <w:lang w:eastAsia="en-CA"/>
              </w:rPr>
            </w:pPr>
            <w:sdt>
              <w:sdtPr>
                <w:rPr>
                  <w:lang w:eastAsia="en-CA"/>
                </w:rPr>
                <w:id w:val="-1621689306"/>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32CE5DF4" w14:textId="0BAD86B0" w:rsidR="00441635" w:rsidRDefault="00000000" w:rsidP="00441635">
            <w:pPr>
              <w:jc w:val="center"/>
              <w:rPr>
                <w:lang w:eastAsia="en-CA"/>
              </w:rPr>
            </w:pPr>
            <w:sdt>
              <w:sdtPr>
                <w:rPr>
                  <w:lang w:eastAsia="en-CA"/>
                </w:rPr>
                <w:id w:val="2111705397"/>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31F72817" w14:textId="77777777" w:rsidR="00441635" w:rsidRPr="00814B85" w:rsidRDefault="00000000" w:rsidP="00441635">
            <w:pPr>
              <w:jc w:val="center"/>
              <w:rPr>
                <w:lang w:eastAsia="en-CA"/>
              </w:rPr>
            </w:pPr>
            <w:sdt>
              <w:sdtPr>
                <w:rPr>
                  <w:lang w:eastAsia="en-CA"/>
                </w:rPr>
                <w:id w:val="2104062444"/>
                <w:placeholder>
                  <w:docPart w:val="7248ADDD9DB245D8B80B2F4D4487A55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1C9DB03" w14:textId="292F3682" w:rsidR="00441635" w:rsidRPr="00814B85" w:rsidRDefault="00441635" w:rsidP="00441635">
            <w:pPr>
              <w:rPr>
                <w:lang w:eastAsia="en-CA"/>
              </w:rPr>
            </w:pPr>
            <w:r w:rsidRPr="00954E8D">
              <w:t>1ST Stage</w:t>
            </w:r>
          </w:p>
        </w:tc>
      </w:tr>
      <w:tr w:rsidR="00441635" w14:paraId="328ED5C3" w14:textId="77777777" w:rsidTr="00DD2645">
        <w:tc>
          <w:tcPr>
            <w:tcW w:w="3060" w:type="dxa"/>
            <w:shd w:val="clear" w:color="auto" w:fill="F2F2F2" w:themeFill="background1" w:themeFillShade="F2"/>
          </w:tcPr>
          <w:p w14:paraId="2D4AB642" w14:textId="3230E06A" w:rsidR="00441635" w:rsidRPr="00814B85" w:rsidRDefault="00441635" w:rsidP="00441635">
            <w:pPr>
              <w:rPr>
                <w:lang w:eastAsia="en-CA"/>
              </w:rPr>
            </w:pPr>
            <w:r w:rsidRPr="00E75D62">
              <w:t>CRU 163 GA</w:t>
            </w:r>
          </w:p>
        </w:tc>
        <w:tc>
          <w:tcPr>
            <w:tcW w:w="907" w:type="dxa"/>
            <w:shd w:val="clear" w:color="auto" w:fill="F2F2F2" w:themeFill="background1" w:themeFillShade="F2"/>
            <w:vAlign w:val="center"/>
          </w:tcPr>
          <w:p w14:paraId="263ED2E7" w14:textId="77777777" w:rsidR="00441635" w:rsidRPr="00814B85" w:rsidRDefault="00000000" w:rsidP="00441635">
            <w:pPr>
              <w:rPr>
                <w:lang w:eastAsia="en-CA"/>
              </w:rPr>
            </w:pPr>
            <w:sdt>
              <w:sdtPr>
                <w:rPr>
                  <w:lang w:eastAsia="en-CA"/>
                </w:rPr>
                <w:id w:val="-1430808824"/>
                <w:placeholder>
                  <w:docPart w:val="C01DEFA8557C451090677A8BD010BF2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32DA1FD" w14:textId="089BD021"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8AC37FC" w14:textId="77777777" w:rsidR="00441635" w:rsidRDefault="00000000" w:rsidP="00441635">
            <w:pPr>
              <w:jc w:val="center"/>
              <w:rPr>
                <w:lang w:eastAsia="en-CA"/>
              </w:rPr>
            </w:pPr>
            <w:sdt>
              <w:sdtPr>
                <w:rPr>
                  <w:lang w:eastAsia="en-CA"/>
                </w:rPr>
                <w:id w:val="-30455722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1EC868E" w14:textId="06905595" w:rsidR="00441635" w:rsidRPr="00814B85" w:rsidRDefault="00441635" w:rsidP="00441635">
            <w:pPr>
              <w:jc w:val="center"/>
              <w:rPr>
                <w:lang w:eastAsia="en-CA"/>
              </w:rPr>
            </w:pPr>
            <w:r w:rsidRPr="00B707BD">
              <w:t>134</w:t>
            </w:r>
          </w:p>
        </w:tc>
        <w:tc>
          <w:tcPr>
            <w:tcW w:w="850" w:type="dxa"/>
            <w:shd w:val="clear" w:color="auto" w:fill="F2F2F2" w:themeFill="background1" w:themeFillShade="F2"/>
            <w:vAlign w:val="center"/>
          </w:tcPr>
          <w:p w14:paraId="09F2BE6B" w14:textId="4551455F" w:rsidR="00441635" w:rsidRPr="00814B85" w:rsidRDefault="00000000" w:rsidP="00E3488F">
            <w:pPr>
              <w:jc w:val="center"/>
              <w:rPr>
                <w:lang w:eastAsia="en-CA"/>
              </w:rPr>
            </w:pPr>
            <w:sdt>
              <w:sdtPr>
                <w:rPr>
                  <w:lang w:eastAsia="en-CA"/>
                </w:rPr>
                <w:id w:val="-315799741"/>
                <w:placeholder>
                  <w:docPart w:val="366FE0A812534C85A41331C0B1340FEB"/>
                </w:placeholder>
                <w15:color w:val="C0C0C0"/>
              </w:sdtPr>
              <w:sdtEndPr>
                <w:rPr>
                  <w:highlight w:val="lightGray"/>
                </w:rPr>
              </w:sdtEndPr>
              <w:sdtContent>
                <w:r w:rsidR="00E3488F">
                  <w:rPr>
                    <w:lang w:eastAsia="en-CA"/>
                  </w:rPr>
                  <w:t>Z-3</w:t>
                </w:r>
              </w:sdtContent>
            </w:sdt>
          </w:p>
        </w:tc>
        <w:tc>
          <w:tcPr>
            <w:tcW w:w="448" w:type="dxa"/>
            <w:shd w:val="clear" w:color="auto" w:fill="F2F2F2" w:themeFill="background1" w:themeFillShade="F2"/>
            <w:vAlign w:val="center"/>
          </w:tcPr>
          <w:p w14:paraId="407FD7A0" w14:textId="299A4CD3" w:rsidR="00441635" w:rsidRDefault="00000000" w:rsidP="00441635">
            <w:pPr>
              <w:jc w:val="center"/>
              <w:rPr>
                <w:lang w:eastAsia="en-CA"/>
              </w:rPr>
            </w:pPr>
            <w:sdt>
              <w:sdtPr>
                <w:rPr>
                  <w:lang w:eastAsia="en-CA"/>
                </w:rPr>
                <w:id w:val="-1172334974"/>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037FFD48" w14:textId="77777777" w:rsidR="00441635" w:rsidRPr="00814B85" w:rsidRDefault="00000000" w:rsidP="00441635">
            <w:pPr>
              <w:jc w:val="center"/>
              <w:rPr>
                <w:lang w:eastAsia="en-CA"/>
              </w:rPr>
            </w:pPr>
            <w:sdt>
              <w:sdtPr>
                <w:rPr>
                  <w:lang w:eastAsia="en-CA"/>
                </w:rPr>
                <w:id w:val="-152839193"/>
                <w:placeholder>
                  <w:docPart w:val="431C62C1F49B4395BB6DFD1ABA86331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02452B3" w14:textId="04786E51" w:rsidR="00441635" w:rsidRDefault="00000000" w:rsidP="00441635">
            <w:pPr>
              <w:jc w:val="center"/>
              <w:rPr>
                <w:lang w:eastAsia="en-CA"/>
              </w:rPr>
            </w:pPr>
            <w:sdt>
              <w:sdtPr>
                <w:rPr>
                  <w:lang w:eastAsia="en-CA"/>
                </w:rPr>
                <w:id w:val="-1835980533"/>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6C8588EC" w14:textId="3B3A7429" w:rsidR="00441635" w:rsidRDefault="00000000" w:rsidP="00441635">
            <w:pPr>
              <w:jc w:val="center"/>
              <w:rPr>
                <w:lang w:eastAsia="en-CA"/>
              </w:rPr>
            </w:pPr>
            <w:sdt>
              <w:sdtPr>
                <w:rPr>
                  <w:lang w:eastAsia="en-CA"/>
                </w:rPr>
                <w:id w:val="276461147"/>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59E2B527" w14:textId="05B757E9" w:rsidR="00441635" w:rsidRDefault="00000000" w:rsidP="00441635">
            <w:pPr>
              <w:jc w:val="center"/>
              <w:rPr>
                <w:lang w:eastAsia="en-CA"/>
              </w:rPr>
            </w:pPr>
            <w:sdt>
              <w:sdtPr>
                <w:rPr>
                  <w:lang w:eastAsia="en-CA"/>
                </w:rPr>
                <w:id w:val="2146467661"/>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694C76E7" w14:textId="77777777" w:rsidR="00441635" w:rsidRPr="00814B85" w:rsidRDefault="00000000" w:rsidP="00441635">
            <w:pPr>
              <w:jc w:val="center"/>
              <w:rPr>
                <w:lang w:eastAsia="en-CA"/>
              </w:rPr>
            </w:pPr>
            <w:sdt>
              <w:sdtPr>
                <w:rPr>
                  <w:lang w:eastAsia="en-CA"/>
                </w:rPr>
                <w:id w:val="1053423480"/>
                <w:placeholder>
                  <w:docPart w:val="A8140F884BFD4FDB8784D599D542CFF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57A5EAD" w14:textId="3A7BC5F5" w:rsidR="00441635" w:rsidRPr="00814B85" w:rsidRDefault="00441635" w:rsidP="00441635">
            <w:pPr>
              <w:rPr>
                <w:lang w:eastAsia="en-CA"/>
              </w:rPr>
            </w:pPr>
            <w:r w:rsidRPr="00954E8D">
              <w:t>2nd Stage</w:t>
            </w:r>
          </w:p>
        </w:tc>
      </w:tr>
      <w:tr w:rsidR="00441635" w14:paraId="10BE64DD" w14:textId="77777777" w:rsidTr="00DD2645">
        <w:tc>
          <w:tcPr>
            <w:tcW w:w="3060" w:type="dxa"/>
            <w:shd w:val="clear" w:color="auto" w:fill="F2F2F2" w:themeFill="background1" w:themeFillShade="F2"/>
          </w:tcPr>
          <w:p w14:paraId="2CAB552F" w14:textId="55100111" w:rsidR="00441635" w:rsidRPr="00814B85" w:rsidRDefault="00441635" w:rsidP="00441635">
            <w:pPr>
              <w:rPr>
                <w:lang w:eastAsia="en-CA"/>
              </w:rPr>
            </w:pPr>
            <w:r w:rsidRPr="00E75D62">
              <w:t>CRU 312 EXIT PULL TO 3A CORRIDOR</w:t>
            </w:r>
          </w:p>
        </w:tc>
        <w:tc>
          <w:tcPr>
            <w:tcW w:w="907" w:type="dxa"/>
            <w:shd w:val="clear" w:color="auto" w:fill="F2F2F2" w:themeFill="background1" w:themeFillShade="F2"/>
            <w:vAlign w:val="center"/>
          </w:tcPr>
          <w:p w14:paraId="43EFC085" w14:textId="77777777" w:rsidR="00441635" w:rsidRPr="00814B85" w:rsidRDefault="00000000" w:rsidP="00441635">
            <w:pPr>
              <w:rPr>
                <w:lang w:eastAsia="en-CA"/>
              </w:rPr>
            </w:pPr>
            <w:sdt>
              <w:sdtPr>
                <w:rPr>
                  <w:lang w:eastAsia="en-CA"/>
                </w:rPr>
                <w:id w:val="-2046744268"/>
                <w:placeholder>
                  <w:docPart w:val="C484D606FCAA46098CF5629C26010C7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FB97CFD" w14:textId="0A7BA171"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9FCEB78" w14:textId="77777777" w:rsidR="00441635" w:rsidRDefault="00000000" w:rsidP="00441635">
            <w:pPr>
              <w:jc w:val="center"/>
              <w:rPr>
                <w:lang w:eastAsia="en-CA"/>
              </w:rPr>
            </w:pPr>
            <w:sdt>
              <w:sdtPr>
                <w:rPr>
                  <w:lang w:eastAsia="en-CA"/>
                </w:rPr>
                <w:id w:val="-182774589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6E25A93" w14:textId="4C15074E" w:rsidR="00441635" w:rsidRPr="00814B85" w:rsidRDefault="00441635" w:rsidP="00441635">
            <w:pPr>
              <w:jc w:val="center"/>
              <w:rPr>
                <w:lang w:eastAsia="en-CA"/>
              </w:rPr>
            </w:pPr>
            <w:r w:rsidRPr="00B707BD">
              <w:t>135</w:t>
            </w:r>
          </w:p>
        </w:tc>
        <w:tc>
          <w:tcPr>
            <w:tcW w:w="850" w:type="dxa"/>
            <w:shd w:val="clear" w:color="auto" w:fill="F2F2F2" w:themeFill="background1" w:themeFillShade="F2"/>
            <w:vAlign w:val="center"/>
          </w:tcPr>
          <w:p w14:paraId="54B9762B" w14:textId="797D12FF" w:rsidR="00441635" w:rsidRPr="00814B85" w:rsidRDefault="00000000" w:rsidP="00E3488F">
            <w:pPr>
              <w:jc w:val="center"/>
              <w:rPr>
                <w:lang w:eastAsia="en-CA"/>
              </w:rPr>
            </w:pPr>
            <w:sdt>
              <w:sdtPr>
                <w:rPr>
                  <w:lang w:eastAsia="en-CA"/>
                </w:rPr>
                <w:id w:val="-1373387537"/>
                <w:placeholder>
                  <w:docPart w:val="17D1F56585794BB5BDAA39F677C5987E"/>
                </w:placeholder>
                <w15:color w:val="C0C0C0"/>
              </w:sdtPr>
              <w:sdtEndPr>
                <w:rPr>
                  <w:highlight w:val="lightGray"/>
                </w:rPr>
              </w:sdtEndPr>
              <w:sdtContent>
                <w:r w:rsidR="00E3488F">
                  <w:rPr>
                    <w:lang w:eastAsia="en-CA"/>
                  </w:rPr>
                  <w:t>Z-3</w:t>
                </w:r>
              </w:sdtContent>
            </w:sdt>
          </w:p>
        </w:tc>
        <w:tc>
          <w:tcPr>
            <w:tcW w:w="448" w:type="dxa"/>
            <w:shd w:val="clear" w:color="auto" w:fill="F2F2F2" w:themeFill="background1" w:themeFillShade="F2"/>
            <w:vAlign w:val="center"/>
          </w:tcPr>
          <w:p w14:paraId="69F7355F" w14:textId="5ACC494A" w:rsidR="00441635" w:rsidRDefault="00000000" w:rsidP="00441635">
            <w:pPr>
              <w:jc w:val="center"/>
              <w:rPr>
                <w:lang w:eastAsia="en-CA"/>
              </w:rPr>
            </w:pPr>
            <w:sdt>
              <w:sdtPr>
                <w:rPr>
                  <w:lang w:eastAsia="en-CA"/>
                </w:rPr>
                <w:id w:val="-856650495"/>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4BC770FA" w14:textId="77777777" w:rsidR="00441635" w:rsidRPr="00814B85" w:rsidRDefault="00000000" w:rsidP="00441635">
            <w:pPr>
              <w:jc w:val="center"/>
              <w:rPr>
                <w:lang w:eastAsia="en-CA"/>
              </w:rPr>
            </w:pPr>
            <w:sdt>
              <w:sdtPr>
                <w:rPr>
                  <w:lang w:eastAsia="en-CA"/>
                </w:rPr>
                <w:id w:val="-1267452248"/>
                <w:placeholder>
                  <w:docPart w:val="1E8810FB99724DEB92D92CCA5BAC442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D45FD23" w14:textId="22F3D21D" w:rsidR="00441635" w:rsidRDefault="00000000" w:rsidP="00441635">
            <w:pPr>
              <w:jc w:val="center"/>
              <w:rPr>
                <w:lang w:eastAsia="en-CA"/>
              </w:rPr>
            </w:pPr>
            <w:sdt>
              <w:sdtPr>
                <w:rPr>
                  <w:lang w:eastAsia="en-CA"/>
                </w:rPr>
                <w:id w:val="-870149460"/>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410D0B25" w14:textId="4075DF3D" w:rsidR="00441635" w:rsidRDefault="00000000" w:rsidP="00441635">
            <w:pPr>
              <w:jc w:val="center"/>
              <w:rPr>
                <w:lang w:eastAsia="en-CA"/>
              </w:rPr>
            </w:pPr>
            <w:sdt>
              <w:sdtPr>
                <w:rPr>
                  <w:lang w:eastAsia="en-CA"/>
                </w:rPr>
                <w:id w:val="895013942"/>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2C7165B5" w14:textId="4B8D8820" w:rsidR="00441635" w:rsidRDefault="00000000" w:rsidP="00441635">
            <w:pPr>
              <w:jc w:val="center"/>
              <w:rPr>
                <w:lang w:eastAsia="en-CA"/>
              </w:rPr>
            </w:pPr>
            <w:sdt>
              <w:sdtPr>
                <w:rPr>
                  <w:lang w:eastAsia="en-CA"/>
                </w:rPr>
                <w:id w:val="-648822484"/>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15578D60" w14:textId="77777777" w:rsidR="00441635" w:rsidRPr="00814B85" w:rsidRDefault="00000000" w:rsidP="00441635">
            <w:pPr>
              <w:jc w:val="center"/>
              <w:rPr>
                <w:lang w:eastAsia="en-CA"/>
              </w:rPr>
            </w:pPr>
            <w:sdt>
              <w:sdtPr>
                <w:rPr>
                  <w:lang w:eastAsia="en-CA"/>
                </w:rPr>
                <w:id w:val="-437142742"/>
                <w:placeholder>
                  <w:docPart w:val="61E0D84E0C3A42C4A024ACCF31EB5D5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AD74D54" w14:textId="1B3C0F07" w:rsidR="00441635" w:rsidRPr="00814B85" w:rsidRDefault="00441635" w:rsidP="00441635">
            <w:pPr>
              <w:rPr>
                <w:lang w:eastAsia="en-CA"/>
              </w:rPr>
            </w:pPr>
            <w:r w:rsidRPr="00954E8D">
              <w:t>1st Stage</w:t>
            </w:r>
          </w:p>
        </w:tc>
      </w:tr>
      <w:tr w:rsidR="00441635" w14:paraId="47F9763D" w14:textId="77777777" w:rsidTr="00DD2645">
        <w:tc>
          <w:tcPr>
            <w:tcW w:w="3060" w:type="dxa"/>
            <w:shd w:val="clear" w:color="auto" w:fill="F2F2F2" w:themeFill="background1" w:themeFillShade="F2"/>
          </w:tcPr>
          <w:p w14:paraId="7330217D" w14:textId="1128ACDD" w:rsidR="00441635" w:rsidRPr="00814B85" w:rsidRDefault="00441635" w:rsidP="00441635">
            <w:pPr>
              <w:rPr>
                <w:lang w:eastAsia="en-CA"/>
              </w:rPr>
            </w:pPr>
            <w:r w:rsidRPr="00E75D62">
              <w:t>CRU 312 GA</w:t>
            </w:r>
          </w:p>
        </w:tc>
        <w:tc>
          <w:tcPr>
            <w:tcW w:w="907" w:type="dxa"/>
            <w:shd w:val="clear" w:color="auto" w:fill="F2F2F2" w:themeFill="background1" w:themeFillShade="F2"/>
            <w:vAlign w:val="center"/>
          </w:tcPr>
          <w:p w14:paraId="1881A2E3" w14:textId="77777777" w:rsidR="00441635" w:rsidRPr="00814B85" w:rsidRDefault="00000000" w:rsidP="00441635">
            <w:pPr>
              <w:rPr>
                <w:lang w:eastAsia="en-CA"/>
              </w:rPr>
            </w:pPr>
            <w:sdt>
              <w:sdtPr>
                <w:rPr>
                  <w:lang w:eastAsia="en-CA"/>
                </w:rPr>
                <w:id w:val="-649598030"/>
                <w:placeholder>
                  <w:docPart w:val="BCAB4C4C252149DD8A7DE0A1E94B06A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0529649" w14:textId="78ABE90F"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B5C54B9" w14:textId="77777777" w:rsidR="00441635" w:rsidRDefault="00000000" w:rsidP="00441635">
            <w:pPr>
              <w:jc w:val="center"/>
              <w:rPr>
                <w:lang w:eastAsia="en-CA"/>
              </w:rPr>
            </w:pPr>
            <w:sdt>
              <w:sdtPr>
                <w:rPr>
                  <w:lang w:eastAsia="en-CA"/>
                </w:rPr>
                <w:id w:val="120483379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02B0DC1" w14:textId="15CD9280" w:rsidR="00441635" w:rsidRPr="00814B85" w:rsidRDefault="00441635" w:rsidP="00441635">
            <w:pPr>
              <w:jc w:val="center"/>
              <w:rPr>
                <w:lang w:eastAsia="en-CA"/>
              </w:rPr>
            </w:pPr>
            <w:r w:rsidRPr="00B707BD">
              <w:t>136</w:t>
            </w:r>
          </w:p>
        </w:tc>
        <w:tc>
          <w:tcPr>
            <w:tcW w:w="850" w:type="dxa"/>
            <w:shd w:val="clear" w:color="auto" w:fill="F2F2F2" w:themeFill="background1" w:themeFillShade="F2"/>
            <w:vAlign w:val="center"/>
          </w:tcPr>
          <w:p w14:paraId="6EBB8911" w14:textId="5FC99CE8" w:rsidR="00441635" w:rsidRPr="00814B85" w:rsidRDefault="00000000" w:rsidP="00E3488F">
            <w:pPr>
              <w:jc w:val="center"/>
              <w:rPr>
                <w:lang w:eastAsia="en-CA"/>
              </w:rPr>
            </w:pPr>
            <w:sdt>
              <w:sdtPr>
                <w:rPr>
                  <w:lang w:eastAsia="en-CA"/>
                </w:rPr>
                <w:id w:val="-1444688484"/>
                <w:placeholder>
                  <w:docPart w:val="AC5928DF712146F2B62963D6EF559711"/>
                </w:placeholder>
                <w15:color w:val="C0C0C0"/>
              </w:sdtPr>
              <w:sdtEndPr>
                <w:rPr>
                  <w:highlight w:val="lightGray"/>
                </w:rPr>
              </w:sdtEndPr>
              <w:sdtContent>
                <w:r w:rsidR="00E3488F">
                  <w:rPr>
                    <w:lang w:eastAsia="en-CA"/>
                  </w:rPr>
                  <w:t>Z-3</w:t>
                </w:r>
              </w:sdtContent>
            </w:sdt>
          </w:p>
        </w:tc>
        <w:tc>
          <w:tcPr>
            <w:tcW w:w="448" w:type="dxa"/>
            <w:shd w:val="clear" w:color="auto" w:fill="F2F2F2" w:themeFill="background1" w:themeFillShade="F2"/>
            <w:vAlign w:val="center"/>
          </w:tcPr>
          <w:p w14:paraId="2B8636DB" w14:textId="1870D615" w:rsidR="00441635" w:rsidRDefault="00000000" w:rsidP="00441635">
            <w:pPr>
              <w:jc w:val="center"/>
              <w:rPr>
                <w:lang w:eastAsia="en-CA"/>
              </w:rPr>
            </w:pPr>
            <w:sdt>
              <w:sdtPr>
                <w:rPr>
                  <w:lang w:eastAsia="en-CA"/>
                </w:rPr>
                <w:id w:val="-517467083"/>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56F335C4" w14:textId="77777777" w:rsidR="00441635" w:rsidRPr="00814B85" w:rsidRDefault="00000000" w:rsidP="00441635">
            <w:pPr>
              <w:jc w:val="center"/>
              <w:rPr>
                <w:lang w:eastAsia="en-CA"/>
              </w:rPr>
            </w:pPr>
            <w:sdt>
              <w:sdtPr>
                <w:rPr>
                  <w:lang w:eastAsia="en-CA"/>
                </w:rPr>
                <w:id w:val="-914470218"/>
                <w:placeholder>
                  <w:docPart w:val="CBD1019ECE72489CA590EDEC6E46193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B62819C" w14:textId="1E406C0F" w:rsidR="00441635" w:rsidRDefault="00000000" w:rsidP="00441635">
            <w:pPr>
              <w:jc w:val="center"/>
              <w:rPr>
                <w:lang w:eastAsia="en-CA"/>
              </w:rPr>
            </w:pPr>
            <w:sdt>
              <w:sdtPr>
                <w:rPr>
                  <w:lang w:eastAsia="en-CA"/>
                </w:rPr>
                <w:id w:val="1918286240"/>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1D131C9C" w14:textId="6F74A74A" w:rsidR="00441635" w:rsidRDefault="00000000" w:rsidP="00441635">
            <w:pPr>
              <w:jc w:val="center"/>
              <w:rPr>
                <w:lang w:eastAsia="en-CA"/>
              </w:rPr>
            </w:pPr>
            <w:sdt>
              <w:sdtPr>
                <w:rPr>
                  <w:lang w:eastAsia="en-CA"/>
                </w:rPr>
                <w:id w:val="1739594160"/>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013D4579" w14:textId="58E34500" w:rsidR="00441635" w:rsidRDefault="00000000" w:rsidP="00441635">
            <w:pPr>
              <w:jc w:val="center"/>
              <w:rPr>
                <w:lang w:eastAsia="en-CA"/>
              </w:rPr>
            </w:pPr>
            <w:sdt>
              <w:sdtPr>
                <w:rPr>
                  <w:lang w:eastAsia="en-CA"/>
                </w:rPr>
                <w:id w:val="2061902329"/>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269EDA4C" w14:textId="77777777" w:rsidR="00441635" w:rsidRPr="00814B85" w:rsidRDefault="00000000" w:rsidP="00441635">
            <w:pPr>
              <w:jc w:val="center"/>
              <w:rPr>
                <w:lang w:eastAsia="en-CA"/>
              </w:rPr>
            </w:pPr>
            <w:sdt>
              <w:sdtPr>
                <w:rPr>
                  <w:lang w:eastAsia="en-CA"/>
                </w:rPr>
                <w:id w:val="-895969996"/>
                <w:placeholder>
                  <w:docPart w:val="30019F04FF694840A78D0B48D312AF6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72956F3" w14:textId="648A8FB1" w:rsidR="00441635" w:rsidRPr="00814B85" w:rsidRDefault="00441635" w:rsidP="00441635">
            <w:pPr>
              <w:rPr>
                <w:lang w:eastAsia="en-CA"/>
              </w:rPr>
            </w:pPr>
            <w:r w:rsidRPr="00954E8D">
              <w:t>2ND Stage</w:t>
            </w:r>
          </w:p>
        </w:tc>
      </w:tr>
      <w:tr w:rsidR="00441635" w14:paraId="6F255922" w14:textId="77777777" w:rsidTr="00DD2645">
        <w:tc>
          <w:tcPr>
            <w:tcW w:w="3060" w:type="dxa"/>
            <w:shd w:val="clear" w:color="auto" w:fill="F2F2F2" w:themeFill="background1" w:themeFillShade="F2"/>
          </w:tcPr>
          <w:p w14:paraId="4839EF1B" w14:textId="1B3329DA" w:rsidR="00441635" w:rsidRPr="00814B85" w:rsidRDefault="00441635" w:rsidP="00441635">
            <w:pPr>
              <w:rPr>
                <w:lang w:eastAsia="en-CA"/>
              </w:rPr>
            </w:pPr>
            <w:r w:rsidRPr="00E75D62">
              <w:t xml:space="preserve">NW LOADING DOCK EXIT PULL </w:t>
            </w:r>
            <w:r w:rsidRPr="00E75D62">
              <w:rPr>
                <w:rFonts w:ascii="Cambria Math" w:hAnsi="Cambria Math" w:cs="Cambria Math"/>
              </w:rPr>
              <w:t>‐</w:t>
            </w:r>
            <w:r w:rsidRPr="00E75D62">
              <w:t>MAINT SHOP EXIT</w:t>
            </w:r>
          </w:p>
        </w:tc>
        <w:tc>
          <w:tcPr>
            <w:tcW w:w="907" w:type="dxa"/>
            <w:shd w:val="clear" w:color="auto" w:fill="F2F2F2" w:themeFill="background1" w:themeFillShade="F2"/>
            <w:vAlign w:val="center"/>
          </w:tcPr>
          <w:p w14:paraId="7196BCB1" w14:textId="77777777" w:rsidR="00441635" w:rsidRPr="00814B85" w:rsidRDefault="00000000" w:rsidP="00441635">
            <w:pPr>
              <w:rPr>
                <w:lang w:eastAsia="en-CA"/>
              </w:rPr>
            </w:pPr>
            <w:sdt>
              <w:sdtPr>
                <w:rPr>
                  <w:lang w:eastAsia="en-CA"/>
                </w:rPr>
                <w:id w:val="338426006"/>
                <w:placeholder>
                  <w:docPart w:val="CD9138F9017C4ACBB1E4E8B740254EB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ED1C2FE" w14:textId="3447E992"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0326B4F" w14:textId="77777777" w:rsidR="00441635" w:rsidRDefault="00000000" w:rsidP="00441635">
            <w:pPr>
              <w:jc w:val="center"/>
              <w:rPr>
                <w:lang w:eastAsia="en-CA"/>
              </w:rPr>
            </w:pPr>
            <w:sdt>
              <w:sdtPr>
                <w:rPr>
                  <w:lang w:eastAsia="en-CA"/>
                </w:rPr>
                <w:id w:val="579577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94B71CA" w14:textId="0607BD56" w:rsidR="00441635" w:rsidRPr="00814B85" w:rsidRDefault="00441635" w:rsidP="00441635">
            <w:pPr>
              <w:jc w:val="center"/>
              <w:rPr>
                <w:lang w:eastAsia="en-CA"/>
              </w:rPr>
            </w:pPr>
            <w:r w:rsidRPr="00B707BD">
              <w:t>135</w:t>
            </w:r>
          </w:p>
        </w:tc>
        <w:tc>
          <w:tcPr>
            <w:tcW w:w="850" w:type="dxa"/>
            <w:shd w:val="clear" w:color="auto" w:fill="F2F2F2" w:themeFill="background1" w:themeFillShade="F2"/>
            <w:vAlign w:val="center"/>
          </w:tcPr>
          <w:p w14:paraId="5E594625" w14:textId="7C13A340" w:rsidR="00441635" w:rsidRPr="00814B85" w:rsidRDefault="00000000" w:rsidP="00E3488F">
            <w:pPr>
              <w:jc w:val="center"/>
              <w:rPr>
                <w:lang w:eastAsia="en-CA"/>
              </w:rPr>
            </w:pPr>
            <w:sdt>
              <w:sdtPr>
                <w:rPr>
                  <w:lang w:eastAsia="en-CA"/>
                </w:rPr>
                <w:id w:val="-1868430310"/>
                <w:placeholder>
                  <w:docPart w:val="2EFF79D76AD44A258CD2AC15F9906029"/>
                </w:placeholder>
                <w15:color w:val="C0C0C0"/>
              </w:sdtPr>
              <w:sdtEndPr>
                <w:rPr>
                  <w:highlight w:val="lightGray"/>
                </w:rPr>
              </w:sdtEndPr>
              <w:sdtContent>
                <w:r w:rsidR="00E3488F">
                  <w:rPr>
                    <w:lang w:eastAsia="en-CA"/>
                  </w:rPr>
                  <w:t>Z-4</w:t>
                </w:r>
              </w:sdtContent>
            </w:sdt>
          </w:p>
        </w:tc>
        <w:tc>
          <w:tcPr>
            <w:tcW w:w="448" w:type="dxa"/>
            <w:shd w:val="clear" w:color="auto" w:fill="F2F2F2" w:themeFill="background1" w:themeFillShade="F2"/>
            <w:vAlign w:val="center"/>
          </w:tcPr>
          <w:p w14:paraId="21E4EBB6" w14:textId="74596490" w:rsidR="00441635" w:rsidRDefault="00000000" w:rsidP="00441635">
            <w:pPr>
              <w:jc w:val="center"/>
              <w:rPr>
                <w:lang w:eastAsia="en-CA"/>
              </w:rPr>
            </w:pPr>
            <w:sdt>
              <w:sdtPr>
                <w:rPr>
                  <w:lang w:eastAsia="en-CA"/>
                </w:rPr>
                <w:id w:val="-1656672866"/>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663358AA" w14:textId="77777777" w:rsidR="00441635" w:rsidRPr="00814B85" w:rsidRDefault="00000000" w:rsidP="00441635">
            <w:pPr>
              <w:jc w:val="center"/>
              <w:rPr>
                <w:lang w:eastAsia="en-CA"/>
              </w:rPr>
            </w:pPr>
            <w:sdt>
              <w:sdtPr>
                <w:rPr>
                  <w:lang w:eastAsia="en-CA"/>
                </w:rPr>
                <w:id w:val="-444472992"/>
                <w:placeholder>
                  <w:docPart w:val="2C45CDAF8DDD4A8287E9E3AA74C57E0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ADD70C3" w14:textId="0F05A74E" w:rsidR="00441635" w:rsidRDefault="00000000" w:rsidP="00441635">
            <w:pPr>
              <w:jc w:val="center"/>
              <w:rPr>
                <w:lang w:eastAsia="en-CA"/>
              </w:rPr>
            </w:pPr>
            <w:sdt>
              <w:sdtPr>
                <w:rPr>
                  <w:lang w:eastAsia="en-CA"/>
                </w:rPr>
                <w:id w:val="520515036"/>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7C3BBE1B" w14:textId="4E9DBA60" w:rsidR="00441635" w:rsidRDefault="00000000" w:rsidP="00441635">
            <w:pPr>
              <w:jc w:val="center"/>
              <w:rPr>
                <w:lang w:eastAsia="en-CA"/>
              </w:rPr>
            </w:pPr>
            <w:sdt>
              <w:sdtPr>
                <w:rPr>
                  <w:lang w:eastAsia="en-CA"/>
                </w:rPr>
                <w:id w:val="-1655437992"/>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1AF906C6" w14:textId="6A24A119" w:rsidR="00441635" w:rsidRDefault="00000000" w:rsidP="00441635">
            <w:pPr>
              <w:jc w:val="center"/>
              <w:rPr>
                <w:lang w:eastAsia="en-CA"/>
              </w:rPr>
            </w:pPr>
            <w:sdt>
              <w:sdtPr>
                <w:rPr>
                  <w:lang w:eastAsia="en-CA"/>
                </w:rPr>
                <w:id w:val="1149328564"/>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5E85A23C" w14:textId="77777777" w:rsidR="00441635" w:rsidRPr="00814B85" w:rsidRDefault="00000000" w:rsidP="00441635">
            <w:pPr>
              <w:jc w:val="center"/>
              <w:rPr>
                <w:lang w:eastAsia="en-CA"/>
              </w:rPr>
            </w:pPr>
            <w:sdt>
              <w:sdtPr>
                <w:rPr>
                  <w:lang w:eastAsia="en-CA"/>
                </w:rPr>
                <w:id w:val="-924182082"/>
                <w:placeholder>
                  <w:docPart w:val="6B4878E9069045689821E0353BC0366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7ADBC80" w14:textId="41EB707C" w:rsidR="00441635" w:rsidRPr="00814B85" w:rsidRDefault="00441635" w:rsidP="00441635">
            <w:pPr>
              <w:rPr>
                <w:lang w:eastAsia="en-CA"/>
              </w:rPr>
            </w:pPr>
            <w:r w:rsidRPr="00954E8D">
              <w:t>1St Stage</w:t>
            </w:r>
          </w:p>
        </w:tc>
      </w:tr>
      <w:tr w:rsidR="00441635" w14:paraId="2594AE4A" w14:textId="77777777" w:rsidTr="00DD2645">
        <w:tc>
          <w:tcPr>
            <w:tcW w:w="3060" w:type="dxa"/>
            <w:shd w:val="clear" w:color="auto" w:fill="F2F2F2" w:themeFill="background1" w:themeFillShade="F2"/>
          </w:tcPr>
          <w:p w14:paraId="06D95701" w14:textId="6F78BE78" w:rsidR="00441635" w:rsidRPr="00814B85" w:rsidRDefault="00441635" w:rsidP="00441635">
            <w:pPr>
              <w:rPr>
                <w:lang w:eastAsia="en-CA"/>
              </w:rPr>
            </w:pPr>
            <w:r w:rsidRPr="00E75D62">
              <w:t>NW LOADING DOCK EXIT PULL GA</w:t>
            </w:r>
          </w:p>
        </w:tc>
        <w:tc>
          <w:tcPr>
            <w:tcW w:w="907" w:type="dxa"/>
            <w:shd w:val="clear" w:color="auto" w:fill="F2F2F2" w:themeFill="background1" w:themeFillShade="F2"/>
            <w:vAlign w:val="center"/>
          </w:tcPr>
          <w:p w14:paraId="5AEB7955" w14:textId="77777777" w:rsidR="00441635" w:rsidRPr="00814B85" w:rsidRDefault="00000000" w:rsidP="00441635">
            <w:pPr>
              <w:rPr>
                <w:lang w:eastAsia="en-CA"/>
              </w:rPr>
            </w:pPr>
            <w:sdt>
              <w:sdtPr>
                <w:rPr>
                  <w:lang w:eastAsia="en-CA"/>
                </w:rPr>
                <w:id w:val="1946116104"/>
                <w:placeholder>
                  <w:docPart w:val="DC9B1894A5414B7BA61F0CD0D50D2FE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69AA605" w14:textId="17C95916"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5DFD61F" w14:textId="77777777" w:rsidR="00441635" w:rsidRDefault="00000000" w:rsidP="00441635">
            <w:pPr>
              <w:jc w:val="center"/>
              <w:rPr>
                <w:lang w:eastAsia="en-CA"/>
              </w:rPr>
            </w:pPr>
            <w:sdt>
              <w:sdtPr>
                <w:rPr>
                  <w:lang w:eastAsia="en-CA"/>
                </w:rPr>
                <w:id w:val="123821209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72647F7" w14:textId="35264996" w:rsidR="00441635" w:rsidRPr="00814B85" w:rsidRDefault="00441635" w:rsidP="00441635">
            <w:pPr>
              <w:jc w:val="center"/>
              <w:rPr>
                <w:lang w:eastAsia="en-CA"/>
              </w:rPr>
            </w:pPr>
            <w:r w:rsidRPr="00B707BD">
              <w:t>136</w:t>
            </w:r>
          </w:p>
        </w:tc>
        <w:tc>
          <w:tcPr>
            <w:tcW w:w="850" w:type="dxa"/>
            <w:shd w:val="clear" w:color="auto" w:fill="F2F2F2" w:themeFill="background1" w:themeFillShade="F2"/>
            <w:vAlign w:val="center"/>
          </w:tcPr>
          <w:p w14:paraId="52A3AD5D" w14:textId="023CC334" w:rsidR="00441635" w:rsidRPr="00814B85" w:rsidRDefault="00000000" w:rsidP="00E3488F">
            <w:pPr>
              <w:jc w:val="center"/>
              <w:rPr>
                <w:lang w:eastAsia="en-CA"/>
              </w:rPr>
            </w:pPr>
            <w:sdt>
              <w:sdtPr>
                <w:rPr>
                  <w:lang w:eastAsia="en-CA"/>
                </w:rPr>
                <w:id w:val="-905371666"/>
                <w:placeholder>
                  <w:docPart w:val="BDDBE6725ED44760A1E797096DEB84A1"/>
                </w:placeholder>
                <w15:color w:val="C0C0C0"/>
              </w:sdtPr>
              <w:sdtEndPr>
                <w:rPr>
                  <w:highlight w:val="lightGray"/>
                </w:rPr>
              </w:sdtEndPr>
              <w:sdtContent>
                <w:r w:rsidR="00E3488F">
                  <w:rPr>
                    <w:lang w:eastAsia="en-CA"/>
                  </w:rPr>
                  <w:t>Z-4</w:t>
                </w:r>
              </w:sdtContent>
            </w:sdt>
          </w:p>
        </w:tc>
        <w:tc>
          <w:tcPr>
            <w:tcW w:w="448" w:type="dxa"/>
            <w:shd w:val="clear" w:color="auto" w:fill="F2F2F2" w:themeFill="background1" w:themeFillShade="F2"/>
            <w:vAlign w:val="center"/>
          </w:tcPr>
          <w:p w14:paraId="6C3EB26F" w14:textId="0A7B866F" w:rsidR="00441635" w:rsidRDefault="00000000" w:rsidP="00441635">
            <w:pPr>
              <w:jc w:val="center"/>
              <w:rPr>
                <w:lang w:eastAsia="en-CA"/>
              </w:rPr>
            </w:pPr>
            <w:sdt>
              <w:sdtPr>
                <w:rPr>
                  <w:lang w:eastAsia="en-CA"/>
                </w:rPr>
                <w:id w:val="-306237456"/>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3C502A82" w14:textId="77777777" w:rsidR="00441635" w:rsidRPr="00814B85" w:rsidRDefault="00000000" w:rsidP="00441635">
            <w:pPr>
              <w:jc w:val="center"/>
              <w:rPr>
                <w:lang w:eastAsia="en-CA"/>
              </w:rPr>
            </w:pPr>
            <w:sdt>
              <w:sdtPr>
                <w:rPr>
                  <w:lang w:eastAsia="en-CA"/>
                </w:rPr>
                <w:id w:val="-696235636"/>
                <w:placeholder>
                  <w:docPart w:val="FF99B351F6D542DDA67A13F5DA67201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A7BA380" w14:textId="20B4A769" w:rsidR="00441635" w:rsidRDefault="00000000" w:rsidP="00441635">
            <w:pPr>
              <w:jc w:val="center"/>
              <w:rPr>
                <w:lang w:eastAsia="en-CA"/>
              </w:rPr>
            </w:pPr>
            <w:sdt>
              <w:sdtPr>
                <w:rPr>
                  <w:lang w:eastAsia="en-CA"/>
                </w:rPr>
                <w:id w:val="-959250408"/>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243C6362" w14:textId="56C15FBB" w:rsidR="00441635" w:rsidRDefault="00000000" w:rsidP="00441635">
            <w:pPr>
              <w:jc w:val="center"/>
              <w:rPr>
                <w:lang w:eastAsia="en-CA"/>
              </w:rPr>
            </w:pPr>
            <w:sdt>
              <w:sdtPr>
                <w:rPr>
                  <w:lang w:eastAsia="en-CA"/>
                </w:rPr>
                <w:id w:val="-54788296"/>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3BBD6012" w14:textId="6A802CB6" w:rsidR="00441635" w:rsidRDefault="00000000" w:rsidP="00441635">
            <w:pPr>
              <w:jc w:val="center"/>
              <w:rPr>
                <w:lang w:eastAsia="en-CA"/>
              </w:rPr>
            </w:pPr>
            <w:sdt>
              <w:sdtPr>
                <w:rPr>
                  <w:lang w:eastAsia="en-CA"/>
                </w:rPr>
                <w:id w:val="1657180748"/>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6B1B7897" w14:textId="77777777" w:rsidR="00441635" w:rsidRPr="00814B85" w:rsidRDefault="00000000" w:rsidP="00441635">
            <w:pPr>
              <w:jc w:val="center"/>
              <w:rPr>
                <w:lang w:eastAsia="en-CA"/>
              </w:rPr>
            </w:pPr>
            <w:sdt>
              <w:sdtPr>
                <w:rPr>
                  <w:lang w:eastAsia="en-CA"/>
                </w:rPr>
                <w:id w:val="543640817"/>
                <w:placeholder>
                  <w:docPart w:val="9B08137D4C8D491D9691C5768B08546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7EE21D5" w14:textId="45B7A246" w:rsidR="00441635" w:rsidRPr="00814B85" w:rsidRDefault="00441635" w:rsidP="00441635">
            <w:pPr>
              <w:rPr>
                <w:lang w:eastAsia="en-CA"/>
              </w:rPr>
            </w:pPr>
            <w:r w:rsidRPr="00954E8D">
              <w:t>2nd Stage</w:t>
            </w:r>
          </w:p>
        </w:tc>
      </w:tr>
      <w:tr w:rsidR="00441635" w14:paraId="184257DF" w14:textId="77777777" w:rsidTr="00DD2645">
        <w:tc>
          <w:tcPr>
            <w:tcW w:w="3060" w:type="dxa"/>
            <w:shd w:val="clear" w:color="auto" w:fill="F2F2F2" w:themeFill="background1" w:themeFillShade="F2"/>
          </w:tcPr>
          <w:p w14:paraId="53EF126A" w14:textId="7B825843" w:rsidR="00441635" w:rsidRPr="00814B85" w:rsidRDefault="00441635" w:rsidP="00441635">
            <w:pPr>
              <w:rPr>
                <w:lang w:eastAsia="en-CA"/>
              </w:rPr>
            </w:pPr>
            <w:r w:rsidRPr="00E75D62">
              <w:t>MALL ENTRANCE SE EXIT PULL</w:t>
            </w:r>
          </w:p>
        </w:tc>
        <w:tc>
          <w:tcPr>
            <w:tcW w:w="907" w:type="dxa"/>
            <w:shd w:val="clear" w:color="auto" w:fill="F2F2F2" w:themeFill="background1" w:themeFillShade="F2"/>
            <w:vAlign w:val="center"/>
          </w:tcPr>
          <w:p w14:paraId="15A25BEE" w14:textId="77777777" w:rsidR="00441635" w:rsidRPr="00814B85" w:rsidRDefault="00000000" w:rsidP="00441635">
            <w:pPr>
              <w:rPr>
                <w:lang w:eastAsia="en-CA"/>
              </w:rPr>
            </w:pPr>
            <w:sdt>
              <w:sdtPr>
                <w:rPr>
                  <w:lang w:eastAsia="en-CA"/>
                </w:rPr>
                <w:id w:val="-30036965"/>
                <w:placeholder>
                  <w:docPart w:val="73E3C58CC6864225B43ADD545B8778E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0AD70C3" w14:textId="0D8B2F21"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8CB9E43" w14:textId="77777777" w:rsidR="00441635" w:rsidRDefault="00000000" w:rsidP="00441635">
            <w:pPr>
              <w:jc w:val="center"/>
              <w:rPr>
                <w:lang w:eastAsia="en-CA"/>
              </w:rPr>
            </w:pPr>
            <w:sdt>
              <w:sdtPr>
                <w:rPr>
                  <w:lang w:eastAsia="en-CA"/>
                </w:rPr>
                <w:id w:val="61148331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6835DBC" w14:textId="29B1F6B1" w:rsidR="00441635" w:rsidRPr="00814B85" w:rsidRDefault="00441635" w:rsidP="00441635">
            <w:pPr>
              <w:jc w:val="center"/>
              <w:rPr>
                <w:lang w:eastAsia="en-CA"/>
              </w:rPr>
            </w:pPr>
            <w:r w:rsidRPr="00B707BD">
              <w:t>137</w:t>
            </w:r>
          </w:p>
        </w:tc>
        <w:tc>
          <w:tcPr>
            <w:tcW w:w="850" w:type="dxa"/>
            <w:shd w:val="clear" w:color="auto" w:fill="F2F2F2" w:themeFill="background1" w:themeFillShade="F2"/>
            <w:vAlign w:val="center"/>
          </w:tcPr>
          <w:p w14:paraId="58AFD6A1" w14:textId="3297F685" w:rsidR="00441635" w:rsidRPr="00814B85" w:rsidRDefault="00000000" w:rsidP="00E3488F">
            <w:pPr>
              <w:jc w:val="center"/>
              <w:rPr>
                <w:lang w:eastAsia="en-CA"/>
              </w:rPr>
            </w:pPr>
            <w:sdt>
              <w:sdtPr>
                <w:rPr>
                  <w:lang w:eastAsia="en-CA"/>
                </w:rPr>
                <w:id w:val="272363243"/>
                <w:placeholder>
                  <w:docPart w:val="680E879699AC418E90406CC1D6457FBB"/>
                </w:placeholder>
                <w15:color w:val="C0C0C0"/>
              </w:sdtPr>
              <w:sdtEndPr>
                <w:rPr>
                  <w:highlight w:val="lightGray"/>
                </w:rPr>
              </w:sdtEndPr>
              <w:sdtContent>
                <w:r w:rsidR="00E3488F">
                  <w:rPr>
                    <w:lang w:eastAsia="en-CA"/>
                  </w:rPr>
                  <w:t>Z-4</w:t>
                </w:r>
                <w:r w:rsidR="00441635">
                  <w:rPr>
                    <w:lang w:eastAsia="en-CA"/>
                  </w:rPr>
                  <w:t xml:space="preserve"> </w:t>
                </w:r>
              </w:sdtContent>
            </w:sdt>
          </w:p>
        </w:tc>
        <w:tc>
          <w:tcPr>
            <w:tcW w:w="448" w:type="dxa"/>
            <w:shd w:val="clear" w:color="auto" w:fill="F2F2F2" w:themeFill="background1" w:themeFillShade="F2"/>
            <w:vAlign w:val="center"/>
          </w:tcPr>
          <w:p w14:paraId="6CC9B674" w14:textId="3481567C" w:rsidR="00441635" w:rsidRDefault="00000000" w:rsidP="00441635">
            <w:pPr>
              <w:jc w:val="center"/>
              <w:rPr>
                <w:lang w:eastAsia="en-CA"/>
              </w:rPr>
            </w:pPr>
            <w:sdt>
              <w:sdtPr>
                <w:rPr>
                  <w:lang w:eastAsia="en-CA"/>
                </w:rPr>
                <w:id w:val="-1765989778"/>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1169636C" w14:textId="77777777" w:rsidR="00441635" w:rsidRPr="00814B85" w:rsidRDefault="00000000" w:rsidP="00441635">
            <w:pPr>
              <w:jc w:val="center"/>
              <w:rPr>
                <w:lang w:eastAsia="en-CA"/>
              </w:rPr>
            </w:pPr>
            <w:sdt>
              <w:sdtPr>
                <w:rPr>
                  <w:lang w:eastAsia="en-CA"/>
                </w:rPr>
                <w:id w:val="-1162621573"/>
                <w:placeholder>
                  <w:docPart w:val="62C49451B10A43368A1CC0017C45416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317F3A3" w14:textId="575F2608" w:rsidR="00441635" w:rsidRDefault="00000000" w:rsidP="00441635">
            <w:pPr>
              <w:jc w:val="center"/>
              <w:rPr>
                <w:lang w:eastAsia="en-CA"/>
              </w:rPr>
            </w:pPr>
            <w:sdt>
              <w:sdtPr>
                <w:rPr>
                  <w:lang w:eastAsia="en-CA"/>
                </w:rPr>
                <w:id w:val="638393357"/>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18EA800C" w14:textId="35B9167B" w:rsidR="00441635" w:rsidRDefault="00000000" w:rsidP="00441635">
            <w:pPr>
              <w:jc w:val="center"/>
              <w:rPr>
                <w:lang w:eastAsia="en-CA"/>
              </w:rPr>
            </w:pPr>
            <w:sdt>
              <w:sdtPr>
                <w:rPr>
                  <w:lang w:eastAsia="en-CA"/>
                </w:rPr>
                <w:id w:val="-1941749192"/>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773EF8F0" w14:textId="0271812D" w:rsidR="00441635" w:rsidRDefault="00000000" w:rsidP="00441635">
            <w:pPr>
              <w:jc w:val="center"/>
              <w:rPr>
                <w:lang w:eastAsia="en-CA"/>
              </w:rPr>
            </w:pPr>
            <w:sdt>
              <w:sdtPr>
                <w:rPr>
                  <w:lang w:eastAsia="en-CA"/>
                </w:rPr>
                <w:id w:val="-928577021"/>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45E11250" w14:textId="77777777" w:rsidR="00441635" w:rsidRPr="00814B85" w:rsidRDefault="00000000" w:rsidP="00441635">
            <w:pPr>
              <w:jc w:val="center"/>
              <w:rPr>
                <w:lang w:eastAsia="en-CA"/>
              </w:rPr>
            </w:pPr>
            <w:sdt>
              <w:sdtPr>
                <w:rPr>
                  <w:lang w:eastAsia="en-CA"/>
                </w:rPr>
                <w:id w:val="1284537495"/>
                <w:placeholder>
                  <w:docPart w:val="297150E5B3614B6FAFFB233D912925F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6885C1B" w14:textId="1469E4FA" w:rsidR="00441635" w:rsidRPr="00814B85" w:rsidRDefault="00441635" w:rsidP="00441635">
            <w:pPr>
              <w:rPr>
                <w:lang w:eastAsia="en-CA"/>
              </w:rPr>
            </w:pPr>
            <w:r w:rsidRPr="00954E8D">
              <w:t>1ST Stage</w:t>
            </w:r>
          </w:p>
        </w:tc>
      </w:tr>
      <w:tr w:rsidR="00441635" w14:paraId="745258EB" w14:textId="77777777" w:rsidTr="00DD2645">
        <w:tc>
          <w:tcPr>
            <w:tcW w:w="3060" w:type="dxa"/>
            <w:shd w:val="clear" w:color="auto" w:fill="F2F2F2" w:themeFill="background1" w:themeFillShade="F2"/>
          </w:tcPr>
          <w:p w14:paraId="4431B43E" w14:textId="3B2E761A" w:rsidR="00441635" w:rsidRPr="00814B85" w:rsidRDefault="00441635" w:rsidP="00441635">
            <w:pPr>
              <w:rPr>
                <w:lang w:eastAsia="en-CA"/>
              </w:rPr>
            </w:pPr>
            <w:r w:rsidRPr="00E75D62">
              <w:t>MALL ENTRANCE SE GA</w:t>
            </w:r>
          </w:p>
        </w:tc>
        <w:tc>
          <w:tcPr>
            <w:tcW w:w="907" w:type="dxa"/>
            <w:shd w:val="clear" w:color="auto" w:fill="F2F2F2" w:themeFill="background1" w:themeFillShade="F2"/>
            <w:vAlign w:val="center"/>
          </w:tcPr>
          <w:p w14:paraId="41DC8B23" w14:textId="77777777" w:rsidR="00441635" w:rsidRPr="00814B85" w:rsidRDefault="00000000" w:rsidP="00441635">
            <w:pPr>
              <w:rPr>
                <w:lang w:eastAsia="en-CA"/>
              </w:rPr>
            </w:pPr>
            <w:sdt>
              <w:sdtPr>
                <w:rPr>
                  <w:lang w:eastAsia="en-CA"/>
                </w:rPr>
                <w:id w:val="552043023"/>
                <w:placeholder>
                  <w:docPart w:val="113C6124CB4F43189795D9E05C9225E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4D284AC" w14:textId="01DE577A"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5B3894D9" w14:textId="77777777" w:rsidR="00441635" w:rsidRDefault="00000000" w:rsidP="00441635">
            <w:pPr>
              <w:jc w:val="center"/>
              <w:rPr>
                <w:lang w:eastAsia="en-CA"/>
              </w:rPr>
            </w:pPr>
            <w:sdt>
              <w:sdtPr>
                <w:rPr>
                  <w:lang w:eastAsia="en-CA"/>
                </w:rPr>
                <w:id w:val="-130206700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4B324EC" w14:textId="7951843F" w:rsidR="00441635" w:rsidRPr="00814B85" w:rsidRDefault="00441635" w:rsidP="00441635">
            <w:pPr>
              <w:jc w:val="center"/>
              <w:rPr>
                <w:lang w:eastAsia="en-CA"/>
              </w:rPr>
            </w:pPr>
            <w:r w:rsidRPr="00B707BD">
              <w:t>138</w:t>
            </w:r>
          </w:p>
        </w:tc>
        <w:tc>
          <w:tcPr>
            <w:tcW w:w="850" w:type="dxa"/>
            <w:shd w:val="clear" w:color="auto" w:fill="F2F2F2" w:themeFill="background1" w:themeFillShade="F2"/>
            <w:vAlign w:val="center"/>
          </w:tcPr>
          <w:p w14:paraId="079C2E48" w14:textId="545A330A" w:rsidR="00441635" w:rsidRPr="00814B85" w:rsidRDefault="00000000" w:rsidP="00E3488F">
            <w:pPr>
              <w:jc w:val="center"/>
              <w:rPr>
                <w:lang w:eastAsia="en-CA"/>
              </w:rPr>
            </w:pPr>
            <w:sdt>
              <w:sdtPr>
                <w:rPr>
                  <w:lang w:eastAsia="en-CA"/>
                </w:rPr>
                <w:id w:val="-1841768079"/>
                <w:placeholder>
                  <w:docPart w:val="C7FD99C8D6644ADA9C36B54CA6BAA6FB"/>
                </w:placeholder>
                <w15:color w:val="C0C0C0"/>
              </w:sdtPr>
              <w:sdtEndPr>
                <w:rPr>
                  <w:highlight w:val="lightGray"/>
                </w:rPr>
              </w:sdtEndPr>
              <w:sdtContent>
                <w:r w:rsidR="00441635">
                  <w:rPr>
                    <w:lang w:eastAsia="en-CA"/>
                  </w:rPr>
                  <w:t xml:space="preserve"> </w:t>
                </w:r>
                <w:r w:rsidR="00E3488F">
                  <w:rPr>
                    <w:lang w:eastAsia="en-CA"/>
                  </w:rPr>
                  <w:t>Z-4</w:t>
                </w:r>
              </w:sdtContent>
            </w:sdt>
          </w:p>
        </w:tc>
        <w:tc>
          <w:tcPr>
            <w:tcW w:w="448" w:type="dxa"/>
            <w:shd w:val="clear" w:color="auto" w:fill="F2F2F2" w:themeFill="background1" w:themeFillShade="F2"/>
            <w:vAlign w:val="center"/>
          </w:tcPr>
          <w:p w14:paraId="0DA82AA5" w14:textId="7E51C525" w:rsidR="00441635" w:rsidRDefault="00000000" w:rsidP="00441635">
            <w:pPr>
              <w:jc w:val="center"/>
              <w:rPr>
                <w:lang w:eastAsia="en-CA"/>
              </w:rPr>
            </w:pPr>
            <w:sdt>
              <w:sdtPr>
                <w:rPr>
                  <w:lang w:eastAsia="en-CA"/>
                </w:rPr>
                <w:id w:val="-59185757"/>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0778AF0C" w14:textId="77777777" w:rsidR="00441635" w:rsidRPr="00814B85" w:rsidRDefault="00000000" w:rsidP="00441635">
            <w:pPr>
              <w:jc w:val="center"/>
              <w:rPr>
                <w:lang w:eastAsia="en-CA"/>
              </w:rPr>
            </w:pPr>
            <w:sdt>
              <w:sdtPr>
                <w:rPr>
                  <w:lang w:eastAsia="en-CA"/>
                </w:rPr>
                <w:id w:val="-1108427161"/>
                <w:placeholder>
                  <w:docPart w:val="3907E787F0D049D699C46E825F44DFC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BE00E31" w14:textId="3789A62A" w:rsidR="00441635" w:rsidRDefault="00000000" w:rsidP="00441635">
            <w:pPr>
              <w:jc w:val="center"/>
              <w:rPr>
                <w:lang w:eastAsia="en-CA"/>
              </w:rPr>
            </w:pPr>
            <w:sdt>
              <w:sdtPr>
                <w:rPr>
                  <w:lang w:eastAsia="en-CA"/>
                </w:rPr>
                <w:id w:val="-2110495408"/>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48" w:type="dxa"/>
            <w:shd w:val="clear" w:color="auto" w:fill="F2F2F2" w:themeFill="background1" w:themeFillShade="F2"/>
            <w:vAlign w:val="center"/>
          </w:tcPr>
          <w:p w14:paraId="1D8D356F" w14:textId="5AABF434" w:rsidR="00441635" w:rsidRDefault="00000000" w:rsidP="00441635">
            <w:pPr>
              <w:jc w:val="center"/>
              <w:rPr>
                <w:lang w:eastAsia="en-CA"/>
              </w:rPr>
            </w:pPr>
            <w:sdt>
              <w:sdtPr>
                <w:rPr>
                  <w:lang w:eastAsia="en-CA"/>
                </w:rPr>
                <w:id w:val="1728564002"/>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423" w:type="dxa"/>
            <w:shd w:val="clear" w:color="auto" w:fill="F2F2F2" w:themeFill="background1" w:themeFillShade="F2"/>
            <w:vAlign w:val="center"/>
          </w:tcPr>
          <w:p w14:paraId="4D47AFAD" w14:textId="4C12B2AB" w:rsidR="00441635" w:rsidRDefault="00000000" w:rsidP="00441635">
            <w:pPr>
              <w:jc w:val="center"/>
              <w:rPr>
                <w:lang w:eastAsia="en-CA"/>
              </w:rPr>
            </w:pPr>
            <w:sdt>
              <w:sdtPr>
                <w:rPr>
                  <w:lang w:eastAsia="en-CA"/>
                </w:rPr>
                <w:id w:val="-336232722"/>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964" w:type="dxa"/>
            <w:shd w:val="clear" w:color="auto" w:fill="F2F2F2" w:themeFill="background1" w:themeFillShade="F2"/>
            <w:vAlign w:val="center"/>
          </w:tcPr>
          <w:p w14:paraId="522B5D35" w14:textId="77777777" w:rsidR="00441635" w:rsidRPr="00814B85" w:rsidRDefault="00000000" w:rsidP="00441635">
            <w:pPr>
              <w:jc w:val="center"/>
              <w:rPr>
                <w:lang w:eastAsia="en-CA"/>
              </w:rPr>
            </w:pPr>
            <w:sdt>
              <w:sdtPr>
                <w:rPr>
                  <w:lang w:eastAsia="en-CA"/>
                </w:rPr>
                <w:id w:val="-1047911695"/>
                <w:placeholder>
                  <w:docPart w:val="357532235075449AB7E07AFAE22EB04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4A3A087" w14:textId="3FDFF174" w:rsidR="00441635" w:rsidRPr="00814B85" w:rsidRDefault="00441635" w:rsidP="00441635">
            <w:pPr>
              <w:rPr>
                <w:lang w:eastAsia="en-CA"/>
              </w:rPr>
            </w:pPr>
            <w:r w:rsidRPr="00954E8D">
              <w:t>2nd Stage</w:t>
            </w:r>
          </w:p>
        </w:tc>
      </w:tr>
      <w:tr w:rsidR="00441635" w14:paraId="5DA58EC4" w14:textId="77777777" w:rsidTr="00DD2645">
        <w:tc>
          <w:tcPr>
            <w:tcW w:w="3060" w:type="dxa"/>
            <w:shd w:val="clear" w:color="auto" w:fill="F2F2F2" w:themeFill="background1" w:themeFillShade="F2"/>
          </w:tcPr>
          <w:p w14:paraId="162A3592" w14:textId="3A59741E" w:rsidR="00441635" w:rsidRPr="00814B85" w:rsidRDefault="00441635" w:rsidP="00441635">
            <w:pPr>
              <w:rPr>
                <w:lang w:eastAsia="en-CA"/>
              </w:rPr>
            </w:pPr>
            <w:r w:rsidRPr="00E75D62">
              <w:lastRenderedPageBreak/>
              <w:t>MALL ENTRANCE SW PULL</w:t>
            </w:r>
          </w:p>
        </w:tc>
        <w:tc>
          <w:tcPr>
            <w:tcW w:w="907" w:type="dxa"/>
            <w:shd w:val="clear" w:color="auto" w:fill="F2F2F2" w:themeFill="background1" w:themeFillShade="F2"/>
            <w:vAlign w:val="center"/>
          </w:tcPr>
          <w:p w14:paraId="6C55E1CD" w14:textId="77777777" w:rsidR="00441635" w:rsidRPr="00814B85" w:rsidRDefault="00000000" w:rsidP="00441635">
            <w:pPr>
              <w:rPr>
                <w:lang w:eastAsia="en-CA"/>
              </w:rPr>
            </w:pPr>
            <w:sdt>
              <w:sdtPr>
                <w:rPr>
                  <w:lang w:eastAsia="en-CA"/>
                </w:rPr>
                <w:id w:val="-238255477"/>
                <w:placeholder>
                  <w:docPart w:val="F162295687E14DE581CDD78982525A4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5C4656B" w14:textId="17C64767"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A737BBC" w14:textId="0DCFA925" w:rsidR="00441635" w:rsidRDefault="00000000" w:rsidP="00441635">
            <w:pPr>
              <w:jc w:val="center"/>
              <w:rPr>
                <w:lang w:eastAsia="en-CA"/>
              </w:rPr>
            </w:pPr>
            <w:sdt>
              <w:sdtPr>
                <w:rPr>
                  <w:lang w:eastAsia="en-CA"/>
                </w:rPr>
                <w:id w:val="661815455"/>
                <w14:checkbox>
                  <w14:checked w14:val="0"/>
                  <w14:checkedState w14:val="0050" w14:font="Wingdings 2"/>
                  <w14:uncheckedState w14:val="0020" w14:font="Wingdings 2"/>
                </w14:checkbox>
              </w:sdtPr>
              <w:sdtContent>
                <w:r w:rsidR="005C0216">
                  <w:rPr>
                    <w:lang w:eastAsia="en-CA"/>
                  </w:rPr>
                  <w:sym w:font="Wingdings 2" w:char="F020"/>
                </w:r>
              </w:sdtContent>
            </w:sdt>
          </w:p>
        </w:tc>
        <w:tc>
          <w:tcPr>
            <w:tcW w:w="1101" w:type="dxa"/>
            <w:shd w:val="clear" w:color="auto" w:fill="F2F2F2" w:themeFill="background1" w:themeFillShade="F2"/>
          </w:tcPr>
          <w:p w14:paraId="4B5EA82C" w14:textId="33B3E69E" w:rsidR="00441635" w:rsidRPr="00814B85" w:rsidRDefault="00441635" w:rsidP="00441635">
            <w:pPr>
              <w:jc w:val="center"/>
              <w:rPr>
                <w:lang w:eastAsia="en-CA"/>
              </w:rPr>
            </w:pPr>
            <w:r w:rsidRPr="00B707BD">
              <w:t>139</w:t>
            </w:r>
          </w:p>
        </w:tc>
        <w:tc>
          <w:tcPr>
            <w:tcW w:w="850" w:type="dxa"/>
            <w:shd w:val="clear" w:color="auto" w:fill="F2F2F2" w:themeFill="background1" w:themeFillShade="F2"/>
            <w:vAlign w:val="center"/>
          </w:tcPr>
          <w:p w14:paraId="096687C4" w14:textId="7298B1ED" w:rsidR="00441635" w:rsidRPr="00814B85" w:rsidRDefault="00000000" w:rsidP="00441635">
            <w:pPr>
              <w:jc w:val="center"/>
              <w:rPr>
                <w:lang w:eastAsia="en-CA"/>
              </w:rPr>
            </w:pPr>
            <w:sdt>
              <w:sdtPr>
                <w:rPr>
                  <w:lang w:eastAsia="en-CA"/>
                </w:rPr>
                <w:id w:val="-146980014"/>
                <w:placeholder>
                  <w:docPart w:val="CAB15750FADA4CBD9F3DDC97B5998885"/>
                </w:placeholder>
                <w15:color w:val="C0C0C0"/>
              </w:sdtPr>
              <w:sdtEndPr>
                <w:rPr>
                  <w:highlight w:val="lightGray"/>
                </w:rPr>
              </w:sdtEndPr>
              <w:sdtContent>
                <w:r w:rsidR="005C0216">
                  <w:rPr>
                    <w:lang w:eastAsia="en-CA"/>
                  </w:rPr>
                  <w:t>Z-4</w:t>
                </w:r>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D730D45" w14:textId="37E3E661" w:rsidR="00441635" w:rsidRDefault="00000000" w:rsidP="00441635">
            <w:pPr>
              <w:jc w:val="center"/>
              <w:rPr>
                <w:lang w:eastAsia="en-CA"/>
              </w:rPr>
            </w:pPr>
            <w:sdt>
              <w:sdtPr>
                <w:rPr>
                  <w:lang w:eastAsia="en-CA"/>
                </w:rPr>
                <w:id w:val="581490177"/>
                <w14:checkbox>
                  <w14:checked w14:val="1"/>
                  <w14:checkedState w14:val="0050" w14:font="Wingdings 2"/>
                  <w14:uncheckedState w14:val="0020" w14:font="Wingdings 2"/>
                </w14:checkbox>
              </w:sdtPr>
              <w:sdtContent>
                <w:r w:rsidR="00E3488F">
                  <w:rPr>
                    <w:lang w:eastAsia="en-CA"/>
                  </w:rPr>
                  <w:sym w:font="Wingdings 2" w:char="F050"/>
                </w:r>
              </w:sdtContent>
            </w:sdt>
          </w:p>
        </w:tc>
        <w:tc>
          <w:tcPr>
            <w:tcW w:w="1101" w:type="dxa"/>
            <w:shd w:val="clear" w:color="auto" w:fill="F2F2F2" w:themeFill="background1" w:themeFillShade="F2"/>
            <w:vAlign w:val="center"/>
          </w:tcPr>
          <w:p w14:paraId="01D0EA36" w14:textId="77777777" w:rsidR="00441635" w:rsidRPr="00814B85" w:rsidRDefault="00000000" w:rsidP="00441635">
            <w:pPr>
              <w:jc w:val="center"/>
              <w:rPr>
                <w:lang w:eastAsia="en-CA"/>
              </w:rPr>
            </w:pPr>
            <w:sdt>
              <w:sdtPr>
                <w:rPr>
                  <w:lang w:eastAsia="en-CA"/>
                </w:rPr>
                <w:id w:val="227896106"/>
                <w:placeholder>
                  <w:docPart w:val="FA5034EF10EA4D74AC166AC2921771C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6B5BA70" w14:textId="72EC1EE3" w:rsidR="00441635" w:rsidRDefault="00000000" w:rsidP="00441635">
            <w:pPr>
              <w:jc w:val="center"/>
              <w:rPr>
                <w:lang w:eastAsia="en-CA"/>
              </w:rPr>
            </w:pPr>
            <w:sdt>
              <w:sdtPr>
                <w:rPr>
                  <w:lang w:eastAsia="en-CA"/>
                </w:rPr>
                <w:id w:val="66205969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44BE2398" w14:textId="69775A93" w:rsidR="00441635" w:rsidRDefault="00000000" w:rsidP="00441635">
            <w:pPr>
              <w:jc w:val="center"/>
              <w:rPr>
                <w:lang w:eastAsia="en-CA"/>
              </w:rPr>
            </w:pPr>
            <w:sdt>
              <w:sdtPr>
                <w:rPr>
                  <w:lang w:eastAsia="en-CA"/>
                </w:rPr>
                <w:id w:val="-165467131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4D6864F2" w14:textId="3BBEC49A" w:rsidR="00441635" w:rsidRDefault="00000000" w:rsidP="00441635">
            <w:pPr>
              <w:jc w:val="center"/>
              <w:rPr>
                <w:lang w:eastAsia="en-CA"/>
              </w:rPr>
            </w:pPr>
            <w:sdt>
              <w:sdtPr>
                <w:rPr>
                  <w:lang w:eastAsia="en-CA"/>
                </w:rPr>
                <w:id w:val="-66647429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38F572E1" w14:textId="77777777" w:rsidR="00441635" w:rsidRPr="00814B85" w:rsidRDefault="00000000" w:rsidP="00441635">
            <w:pPr>
              <w:jc w:val="center"/>
              <w:rPr>
                <w:lang w:eastAsia="en-CA"/>
              </w:rPr>
            </w:pPr>
            <w:sdt>
              <w:sdtPr>
                <w:rPr>
                  <w:lang w:eastAsia="en-CA"/>
                </w:rPr>
                <w:id w:val="1287474904"/>
                <w:placeholder>
                  <w:docPart w:val="90C7A86AE0C14C90BC0AF4C95BAD6F6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B44E8D9" w14:textId="3BAE627F" w:rsidR="00441635" w:rsidRPr="00814B85" w:rsidRDefault="00441635" w:rsidP="00441635">
            <w:pPr>
              <w:rPr>
                <w:lang w:eastAsia="en-CA"/>
              </w:rPr>
            </w:pPr>
            <w:r w:rsidRPr="00954E8D">
              <w:t>1St Stage</w:t>
            </w:r>
          </w:p>
        </w:tc>
      </w:tr>
      <w:tr w:rsidR="00441635" w14:paraId="171C86B1" w14:textId="77777777" w:rsidTr="00DD2645">
        <w:tc>
          <w:tcPr>
            <w:tcW w:w="3060" w:type="dxa"/>
            <w:shd w:val="clear" w:color="auto" w:fill="F2F2F2" w:themeFill="background1" w:themeFillShade="F2"/>
          </w:tcPr>
          <w:p w14:paraId="3362EF6A" w14:textId="66F3C37F" w:rsidR="00441635" w:rsidRPr="00814B85" w:rsidRDefault="00441635" w:rsidP="00441635">
            <w:pPr>
              <w:rPr>
                <w:lang w:eastAsia="en-CA"/>
              </w:rPr>
            </w:pPr>
            <w:r w:rsidRPr="00E75D62">
              <w:t>MALL ENTRANCE SW GA</w:t>
            </w:r>
          </w:p>
        </w:tc>
        <w:tc>
          <w:tcPr>
            <w:tcW w:w="907" w:type="dxa"/>
            <w:shd w:val="clear" w:color="auto" w:fill="F2F2F2" w:themeFill="background1" w:themeFillShade="F2"/>
            <w:vAlign w:val="center"/>
          </w:tcPr>
          <w:p w14:paraId="758772CC" w14:textId="77777777" w:rsidR="00441635" w:rsidRPr="00814B85" w:rsidRDefault="00000000" w:rsidP="00441635">
            <w:pPr>
              <w:rPr>
                <w:lang w:eastAsia="en-CA"/>
              </w:rPr>
            </w:pPr>
            <w:sdt>
              <w:sdtPr>
                <w:rPr>
                  <w:lang w:eastAsia="en-CA"/>
                </w:rPr>
                <w:id w:val="1807051603"/>
                <w:placeholder>
                  <w:docPart w:val="71D1885ED2DE442CBE31BDACB3B3EBE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84BEC46" w14:textId="2B6BEF3F"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3B4367C" w14:textId="77777777" w:rsidR="00441635" w:rsidRDefault="00000000" w:rsidP="00441635">
            <w:pPr>
              <w:jc w:val="center"/>
              <w:rPr>
                <w:lang w:eastAsia="en-CA"/>
              </w:rPr>
            </w:pPr>
            <w:sdt>
              <w:sdtPr>
                <w:rPr>
                  <w:lang w:eastAsia="en-CA"/>
                </w:rPr>
                <w:id w:val="202844181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39B12F4" w14:textId="673EADA6" w:rsidR="00441635" w:rsidRPr="00814B85" w:rsidRDefault="00441635" w:rsidP="00441635">
            <w:pPr>
              <w:jc w:val="center"/>
              <w:rPr>
                <w:lang w:eastAsia="en-CA"/>
              </w:rPr>
            </w:pPr>
            <w:r w:rsidRPr="00B707BD">
              <w:t>140</w:t>
            </w:r>
          </w:p>
        </w:tc>
        <w:tc>
          <w:tcPr>
            <w:tcW w:w="850" w:type="dxa"/>
            <w:shd w:val="clear" w:color="auto" w:fill="F2F2F2" w:themeFill="background1" w:themeFillShade="F2"/>
            <w:vAlign w:val="center"/>
          </w:tcPr>
          <w:p w14:paraId="1F3307AA" w14:textId="66EEC7DB" w:rsidR="00441635" w:rsidRPr="00814B85" w:rsidRDefault="00000000" w:rsidP="00441635">
            <w:pPr>
              <w:jc w:val="center"/>
              <w:rPr>
                <w:lang w:eastAsia="en-CA"/>
              </w:rPr>
            </w:pPr>
            <w:sdt>
              <w:sdtPr>
                <w:rPr>
                  <w:lang w:eastAsia="en-CA"/>
                </w:rPr>
                <w:id w:val="2107764893"/>
                <w:placeholder>
                  <w:docPart w:val="FA1C935D67404C3DA98CB5719D24135F"/>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Z-4</w:t>
                </w:r>
              </w:sdtContent>
            </w:sdt>
          </w:p>
        </w:tc>
        <w:tc>
          <w:tcPr>
            <w:tcW w:w="448" w:type="dxa"/>
            <w:shd w:val="clear" w:color="auto" w:fill="F2F2F2" w:themeFill="background1" w:themeFillShade="F2"/>
            <w:vAlign w:val="center"/>
          </w:tcPr>
          <w:p w14:paraId="03B9C354" w14:textId="7A6EE8DE" w:rsidR="00441635" w:rsidRDefault="00000000" w:rsidP="00441635">
            <w:pPr>
              <w:jc w:val="center"/>
              <w:rPr>
                <w:lang w:eastAsia="en-CA"/>
              </w:rPr>
            </w:pPr>
            <w:sdt>
              <w:sdtPr>
                <w:rPr>
                  <w:lang w:eastAsia="en-CA"/>
                </w:rPr>
                <w:id w:val="-8206925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08871455" w14:textId="77777777" w:rsidR="00441635" w:rsidRPr="00814B85" w:rsidRDefault="00000000" w:rsidP="00441635">
            <w:pPr>
              <w:jc w:val="center"/>
              <w:rPr>
                <w:lang w:eastAsia="en-CA"/>
              </w:rPr>
            </w:pPr>
            <w:sdt>
              <w:sdtPr>
                <w:rPr>
                  <w:lang w:eastAsia="en-CA"/>
                </w:rPr>
                <w:id w:val="-2032179430"/>
                <w:placeholder>
                  <w:docPart w:val="DBAFE38620604E7A98FC5D3306AAB34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123B7CD" w14:textId="66004C6B" w:rsidR="00441635" w:rsidRDefault="00000000" w:rsidP="00441635">
            <w:pPr>
              <w:jc w:val="center"/>
              <w:rPr>
                <w:lang w:eastAsia="en-CA"/>
              </w:rPr>
            </w:pPr>
            <w:sdt>
              <w:sdtPr>
                <w:rPr>
                  <w:lang w:eastAsia="en-CA"/>
                </w:rPr>
                <w:id w:val="-42911790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124F12C9" w14:textId="474057BC" w:rsidR="00441635" w:rsidRDefault="00000000" w:rsidP="00441635">
            <w:pPr>
              <w:jc w:val="center"/>
              <w:rPr>
                <w:lang w:eastAsia="en-CA"/>
              </w:rPr>
            </w:pPr>
            <w:sdt>
              <w:sdtPr>
                <w:rPr>
                  <w:lang w:eastAsia="en-CA"/>
                </w:rPr>
                <w:id w:val="-175989447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7E905E4A" w14:textId="47DC2DF3" w:rsidR="00441635" w:rsidRDefault="00000000" w:rsidP="00441635">
            <w:pPr>
              <w:jc w:val="center"/>
              <w:rPr>
                <w:lang w:eastAsia="en-CA"/>
              </w:rPr>
            </w:pPr>
            <w:sdt>
              <w:sdtPr>
                <w:rPr>
                  <w:lang w:eastAsia="en-CA"/>
                </w:rPr>
                <w:id w:val="-28150014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037E42B5" w14:textId="77777777" w:rsidR="00441635" w:rsidRPr="00814B85" w:rsidRDefault="00000000" w:rsidP="00441635">
            <w:pPr>
              <w:jc w:val="center"/>
              <w:rPr>
                <w:lang w:eastAsia="en-CA"/>
              </w:rPr>
            </w:pPr>
            <w:sdt>
              <w:sdtPr>
                <w:rPr>
                  <w:lang w:eastAsia="en-CA"/>
                </w:rPr>
                <w:id w:val="-1132559688"/>
                <w:placeholder>
                  <w:docPart w:val="FD3F024AFA234F0094C01CCC37C8AA9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DD1DD1E" w14:textId="67780E40" w:rsidR="00441635" w:rsidRPr="00814B85" w:rsidRDefault="00441635" w:rsidP="00441635">
            <w:pPr>
              <w:rPr>
                <w:lang w:eastAsia="en-CA"/>
              </w:rPr>
            </w:pPr>
            <w:r w:rsidRPr="00954E8D">
              <w:t>2nd Stage</w:t>
            </w:r>
          </w:p>
        </w:tc>
      </w:tr>
      <w:tr w:rsidR="00441635" w14:paraId="5FDE9A5F" w14:textId="77777777" w:rsidTr="00DD2645">
        <w:tc>
          <w:tcPr>
            <w:tcW w:w="3060" w:type="dxa"/>
            <w:shd w:val="clear" w:color="auto" w:fill="F2F2F2" w:themeFill="background1" w:themeFillShade="F2"/>
          </w:tcPr>
          <w:p w14:paraId="3C67F005" w14:textId="7EE36E4F" w:rsidR="00441635" w:rsidRPr="00814B85" w:rsidRDefault="00441635" w:rsidP="00441635">
            <w:pPr>
              <w:rPr>
                <w:lang w:eastAsia="en-CA"/>
              </w:rPr>
            </w:pPr>
            <w:r w:rsidRPr="00E75D62">
              <w:t>CRU 162 EXIT PULL</w:t>
            </w:r>
          </w:p>
        </w:tc>
        <w:tc>
          <w:tcPr>
            <w:tcW w:w="907" w:type="dxa"/>
            <w:shd w:val="clear" w:color="auto" w:fill="F2F2F2" w:themeFill="background1" w:themeFillShade="F2"/>
            <w:vAlign w:val="center"/>
          </w:tcPr>
          <w:p w14:paraId="7A6FC0BC" w14:textId="77777777" w:rsidR="00441635" w:rsidRPr="00814B85" w:rsidRDefault="00000000" w:rsidP="00441635">
            <w:pPr>
              <w:rPr>
                <w:lang w:eastAsia="en-CA"/>
              </w:rPr>
            </w:pPr>
            <w:sdt>
              <w:sdtPr>
                <w:rPr>
                  <w:lang w:eastAsia="en-CA"/>
                </w:rPr>
                <w:id w:val="-1567018708"/>
                <w:placeholder>
                  <w:docPart w:val="47B39BAD7C324451B29A053C874F86A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C41F318" w14:textId="5904DF07"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917B0DD" w14:textId="77777777" w:rsidR="00441635" w:rsidRDefault="00000000" w:rsidP="00441635">
            <w:pPr>
              <w:jc w:val="center"/>
              <w:rPr>
                <w:lang w:eastAsia="en-CA"/>
              </w:rPr>
            </w:pPr>
            <w:sdt>
              <w:sdtPr>
                <w:rPr>
                  <w:lang w:eastAsia="en-CA"/>
                </w:rPr>
                <w:id w:val="995509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CE903A0" w14:textId="7C658C2F" w:rsidR="00441635" w:rsidRPr="00814B85" w:rsidRDefault="00441635" w:rsidP="00441635">
            <w:pPr>
              <w:jc w:val="center"/>
              <w:rPr>
                <w:lang w:eastAsia="en-CA"/>
              </w:rPr>
            </w:pPr>
            <w:r w:rsidRPr="00B707BD">
              <w:t>141</w:t>
            </w:r>
          </w:p>
        </w:tc>
        <w:tc>
          <w:tcPr>
            <w:tcW w:w="850" w:type="dxa"/>
            <w:shd w:val="clear" w:color="auto" w:fill="F2F2F2" w:themeFill="background1" w:themeFillShade="F2"/>
            <w:vAlign w:val="center"/>
          </w:tcPr>
          <w:p w14:paraId="323CD5FC" w14:textId="71761903" w:rsidR="00441635" w:rsidRPr="00814B85" w:rsidRDefault="00000000" w:rsidP="00441635">
            <w:pPr>
              <w:jc w:val="center"/>
              <w:rPr>
                <w:lang w:eastAsia="en-CA"/>
              </w:rPr>
            </w:pPr>
            <w:sdt>
              <w:sdtPr>
                <w:rPr>
                  <w:lang w:eastAsia="en-CA"/>
                </w:rPr>
                <w:id w:val="2048726085"/>
                <w:placeholder>
                  <w:docPart w:val="4A5A595CCD3B4BB08FCF460B04379D67"/>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Z-4</w:t>
                </w:r>
              </w:sdtContent>
            </w:sdt>
          </w:p>
        </w:tc>
        <w:tc>
          <w:tcPr>
            <w:tcW w:w="448" w:type="dxa"/>
            <w:shd w:val="clear" w:color="auto" w:fill="F2F2F2" w:themeFill="background1" w:themeFillShade="F2"/>
            <w:vAlign w:val="center"/>
          </w:tcPr>
          <w:p w14:paraId="62E9FB9D" w14:textId="0D0DCADF" w:rsidR="00441635" w:rsidRDefault="00000000" w:rsidP="00441635">
            <w:pPr>
              <w:jc w:val="center"/>
              <w:rPr>
                <w:lang w:eastAsia="en-CA"/>
              </w:rPr>
            </w:pPr>
            <w:sdt>
              <w:sdtPr>
                <w:rPr>
                  <w:lang w:eastAsia="en-CA"/>
                </w:rPr>
                <w:id w:val="2900113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4566926C" w14:textId="77777777" w:rsidR="00441635" w:rsidRPr="00814B85" w:rsidRDefault="00000000" w:rsidP="00441635">
            <w:pPr>
              <w:jc w:val="center"/>
              <w:rPr>
                <w:lang w:eastAsia="en-CA"/>
              </w:rPr>
            </w:pPr>
            <w:sdt>
              <w:sdtPr>
                <w:rPr>
                  <w:lang w:eastAsia="en-CA"/>
                </w:rPr>
                <w:id w:val="-2116051759"/>
                <w:placeholder>
                  <w:docPart w:val="B3F845FD27BD423691F6202399FD321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B0C11A7" w14:textId="4583447F" w:rsidR="00441635" w:rsidRDefault="00000000" w:rsidP="00441635">
            <w:pPr>
              <w:jc w:val="center"/>
              <w:rPr>
                <w:lang w:eastAsia="en-CA"/>
              </w:rPr>
            </w:pPr>
            <w:sdt>
              <w:sdtPr>
                <w:rPr>
                  <w:lang w:eastAsia="en-CA"/>
                </w:rPr>
                <w:id w:val="-145554855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690DF407" w14:textId="0D866E01" w:rsidR="00441635" w:rsidRDefault="00000000" w:rsidP="00441635">
            <w:pPr>
              <w:jc w:val="center"/>
              <w:rPr>
                <w:lang w:eastAsia="en-CA"/>
              </w:rPr>
            </w:pPr>
            <w:sdt>
              <w:sdtPr>
                <w:rPr>
                  <w:lang w:eastAsia="en-CA"/>
                </w:rPr>
                <w:id w:val="180604053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5757B1DE" w14:textId="59524C1F" w:rsidR="00441635" w:rsidRDefault="00000000" w:rsidP="00441635">
            <w:pPr>
              <w:jc w:val="center"/>
              <w:rPr>
                <w:lang w:eastAsia="en-CA"/>
              </w:rPr>
            </w:pPr>
            <w:sdt>
              <w:sdtPr>
                <w:rPr>
                  <w:lang w:eastAsia="en-CA"/>
                </w:rPr>
                <w:id w:val="-192208704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5A4F7F1E" w14:textId="77777777" w:rsidR="00441635" w:rsidRPr="00814B85" w:rsidRDefault="00000000" w:rsidP="00441635">
            <w:pPr>
              <w:jc w:val="center"/>
              <w:rPr>
                <w:lang w:eastAsia="en-CA"/>
              </w:rPr>
            </w:pPr>
            <w:sdt>
              <w:sdtPr>
                <w:rPr>
                  <w:lang w:eastAsia="en-CA"/>
                </w:rPr>
                <w:id w:val="1187100880"/>
                <w:placeholder>
                  <w:docPart w:val="5DB0794A69574F6789CED09BFE9FB8A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6CC8A33" w14:textId="1DBAD3CC" w:rsidR="00441635" w:rsidRPr="00814B85" w:rsidRDefault="00441635" w:rsidP="00441635">
            <w:pPr>
              <w:rPr>
                <w:lang w:eastAsia="en-CA"/>
              </w:rPr>
            </w:pPr>
            <w:r w:rsidRPr="00954E8D">
              <w:t>1St Stage</w:t>
            </w:r>
          </w:p>
        </w:tc>
      </w:tr>
      <w:tr w:rsidR="00441635" w14:paraId="074E4901" w14:textId="77777777" w:rsidTr="00DD2645">
        <w:tc>
          <w:tcPr>
            <w:tcW w:w="3060" w:type="dxa"/>
            <w:shd w:val="clear" w:color="auto" w:fill="F2F2F2" w:themeFill="background1" w:themeFillShade="F2"/>
          </w:tcPr>
          <w:p w14:paraId="79D5122A" w14:textId="3F86B73B" w:rsidR="00441635" w:rsidRDefault="00441635" w:rsidP="00441635">
            <w:pPr>
              <w:rPr>
                <w:lang w:eastAsia="en-CA"/>
              </w:rPr>
            </w:pPr>
            <w:r w:rsidRPr="00E75D62">
              <w:t>CRU 162 EXIT GA</w:t>
            </w:r>
          </w:p>
        </w:tc>
        <w:tc>
          <w:tcPr>
            <w:tcW w:w="907" w:type="dxa"/>
            <w:shd w:val="clear" w:color="auto" w:fill="F2F2F2" w:themeFill="background1" w:themeFillShade="F2"/>
            <w:vAlign w:val="center"/>
          </w:tcPr>
          <w:p w14:paraId="7E26C56C" w14:textId="77777777" w:rsidR="00441635" w:rsidRDefault="00000000" w:rsidP="00441635">
            <w:pPr>
              <w:rPr>
                <w:lang w:eastAsia="en-CA"/>
              </w:rPr>
            </w:pPr>
            <w:sdt>
              <w:sdtPr>
                <w:rPr>
                  <w:lang w:eastAsia="en-CA"/>
                </w:rPr>
                <w:id w:val="-1035276437"/>
                <w:placeholder>
                  <w:docPart w:val="CEAE96C65E6B4E389F145E3D844055C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070BD4A" w14:textId="5D8B88BB"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01A9FDD" w14:textId="77777777" w:rsidR="00441635" w:rsidRDefault="00000000" w:rsidP="00441635">
            <w:pPr>
              <w:jc w:val="center"/>
              <w:rPr>
                <w:lang w:eastAsia="en-CA"/>
              </w:rPr>
            </w:pPr>
            <w:sdt>
              <w:sdtPr>
                <w:rPr>
                  <w:lang w:eastAsia="en-CA"/>
                </w:rPr>
                <w:id w:val="56514686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873D546" w14:textId="03C1F8FD" w:rsidR="00441635" w:rsidRDefault="00441635" w:rsidP="00441635">
            <w:pPr>
              <w:jc w:val="center"/>
              <w:rPr>
                <w:lang w:eastAsia="en-CA"/>
              </w:rPr>
            </w:pPr>
            <w:r w:rsidRPr="00B707BD">
              <w:t>142</w:t>
            </w:r>
          </w:p>
        </w:tc>
        <w:tc>
          <w:tcPr>
            <w:tcW w:w="850" w:type="dxa"/>
            <w:shd w:val="clear" w:color="auto" w:fill="F2F2F2" w:themeFill="background1" w:themeFillShade="F2"/>
            <w:vAlign w:val="center"/>
          </w:tcPr>
          <w:p w14:paraId="1EC9BF2A" w14:textId="5AAA7CFA" w:rsidR="00441635" w:rsidRDefault="00000000" w:rsidP="00441635">
            <w:pPr>
              <w:jc w:val="center"/>
              <w:rPr>
                <w:lang w:eastAsia="en-CA"/>
              </w:rPr>
            </w:pPr>
            <w:sdt>
              <w:sdtPr>
                <w:rPr>
                  <w:lang w:eastAsia="en-CA"/>
                </w:rPr>
                <w:id w:val="1361715171"/>
                <w:placeholder>
                  <w:docPart w:val="6C7D3351A465412EBF21B3C6CA4B1A3A"/>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Z-4</w:t>
                </w:r>
              </w:sdtContent>
            </w:sdt>
          </w:p>
        </w:tc>
        <w:tc>
          <w:tcPr>
            <w:tcW w:w="448" w:type="dxa"/>
            <w:shd w:val="clear" w:color="auto" w:fill="F2F2F2" w:themeFill="background1" w:themeFillShade="F2"/>
            <w:vAlign w:val="center"/>
          </w:tcPr>
          <w:p w14:paraId="3CB774D7" w14:textId="0E29D4F7" w:rsidR="00441635" w:rsidRDefault="00000000" w:rsidP="00441635">
            <w:pPr>
              <w:jc w:val="center"/>
              <w:rPr>
                <w:lang w:eastAsia="en-CA"/>
              </w:rPr>
            </w:pPr>
            <w:sdt>
              <w:sdtPr>
                <w:rPr>
                  <w:lang w:eastAsia="en-CA"/>
                </w:rPr>
                <w:id w:val="-142270742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650A39FD" w14:textId="77777777" w:rsidR="00441635" w:rsidRDefault="00000000" w:rsidP="00441635">
            <w:pPr>
              <w:jc w:val="center"/>
              <w:rPr>
                <w:lang w:eastAsia="en-CA"/>
              </w:rPr>
            </w:pPr>
            <w:sdt>
              <w:sdtPr>
                <w:rPr>
                  <w:lang w:eastAsia="en-CA"/>
                </w:rPr>
                <w:id w:val="1255396000"/>
                <w:placeholder>
                  <w:docPart w:val="B6E71F687C8943D4A36C21FC41C5C89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45F8F9A" w14:textId="6CBEAEFA" w:rsidR="00441635" w:rsidRDefault="00000000" w:rsidP="00441635">
            <w:pPr>
              <w:jc w:val="center"/>
              <w:rPr>
                <w:lang w:eastAsia="en-CA"/>
              </w:rPr>
            </w:pPr>
            <w:sdt>
              <w:sdtPr>
                <w:rPr>
                  <w:lang w:eastAsia="en-CA"/>
                </w:rPr>
                <w:id w:val="-112884970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7114E7FA" w14:textId="074E1BBB" w:rsidR="00441635" w:rsidRDefault="00000000" w:rsidP="00441635">
            <w:pPr>
              <w:jc w:val="center"/>
              <w:rPr>
                <w:lang w:eastAsia="en-CA"/>
              </w:rPr>
            </w:pPr>
            <w:sdt>
              <w:sdtPr>
                <w:rPr>
                  <w:lang w:eastAsia="en-CA"/>
                </w:rPr>
                <w:id w:val="-42881467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4A144447" w14:textId="1FF15247" w:rsidR="00441635" w:rsidRDefault="00000000" w:rsidP="00441635">
            <w:pPr>
              <w:jc w:val="center"/>
              <w:rPr>
                <w:lang w:eastAsia="en-CA"/>
              </w:rPr>
            </w:pPr>
            <w:sdt>
              <w:sdtPr>
                <w:rPr>
                  <w:lang w:eastAsia="en-CA"/>
                </w:rPr>
                <w:id w:val="-106325146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068C2559" w14:textId="77777777" w:rsidR="00441635" w:rsidRDefault="00000000" w:rsidP="00441635">
            <w:pPr>
              <w:jc w:val="center"/>
              <w:rPr>
                <w:lang w:eastAsia="en-CA"/>
              </w:rPr>
            </w:pPr>
            <w:sdt>
              <w:sdtPr>
                <w:rPr>
                  <w:lang w:eastAsia="en-CA"/>
                </w:rPr>
                <w:id w:val="-1279331518"/>
                <w:placeholder>
                  <w:docPart w:val="1F835DB666464FEAA195F1EBBDF2CE1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9817ABC" w14:textId="1D1953EB" w:rsidR="00441635" w:rsidRDefault="00441635" w:rsidP="00441635">
            <w:pPr>
              <w:rPr>
                <w:lang w:eastAsia="en-CA"/>
              </w:rPr>
            </w:pPr>
            <w:r w:rsidRPr="00954E8D">
              <w:t>2nd Stage</w:t>
            </w:r>
          </w:p>
        </w:tc>
      </w:tr>
      <w:tr w:rsidR="00441635" w14:paraId="0D625785" w14:textId="77777777" w:rsidTr="00DD2645">
        <w:tc>
          <w:tcPr>
            <w:tcW w:w="3060" w:type="dxa"/>
            <w:shd w:val="clear" w:color="auto" w:fill="F2F2F2" w:themeFill="background1" w:themeFillShade="F2"/>
          </w:tcPr>
          <w:p w14:paraId="61536282" w14:textId="0A447DEA" w:rsidR="00441635" w:rsidRDefault="00441635" w:rsidP="00441635">
            <w:pPr>
              <w:rPr>
                <w:lang w:eastAsia="en-CA"/>
              </w:rPr>
            </w:pPr>
            <w:r w:rsidRPr="00E75D62">
              <w:t>CRU 161 SW EXIT PULL</w:t>
            </w:r>
          </w:p>
        </w:tc>
        <w:tc>
          <w:tcPr>
            <w:tcW w:w="907" w:type="dxa"/>
            <w:shd w:val="clear" w:color="auto" w:fill="F2F2F2" w:themeFill="background1" w:themeFillShade="F2"/>
            <w:vAlign w:val="center"/>
          </w:tcPr>
          <w:p w14:paraId="56F70970" w14:textId="77777777" w:rsidR="00441635" w:rsidRDefault="00000000" w:rsidP="00441635">
            <w:pPr>
              <w:rPr>
                <w:lang w:eastAsia="en-CA"/>
              </w:rPr>
            </w:pPr>
            <w:sdt>
              <w:sdtPr>
                <w:rPr>
                  <w:lang w:eastAsia="en-CA"/>
                </w:rPr>
                <w:id w:val="-1350938703"/>
                <w:placeholder>
                  <w:docPart w:val="71126479CC4D4156B103449C811DFA1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E320353" w14:textId="783E66A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FB667BC" w14:textId="77777777" w:rsidR="00441635" w:rsidRDefault="00000000" w:rsidP="00441635">
            <w:pPr>
              <w:jc w:val="center"/>
              <w:rPr>
                <w:lang w:eastAsia="en-CA"/>
              </w:rPr>
            </w:pPr>
            <w:sdt>
              <w:sdtPr>
                <w:rPr>
                  <w:lang w:eastAsia="en-CA"/>
                </w:rPr>
                <w:id w:val="172100909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3B6764E" w14:textId="2F4487BC" w:rsidR="00441635" w:rsidRDefault="00441635" w:rsidP="00441635">
            <w:pPr>
              <w:jc w:val="center"/>
              <w:rPr>
                <w:lang w:eastAsia="en-CA"/>
              </w:rPr>
            </w:pPr>
            <w:r w:rsidRPr="00B707BD">
              <w:t>143</w:t>
            </w:r>
          </w:p>
        </w:tc>
        <w:tc>
          <w:tcPr>
            <w:tcW w:w="850" w:type="dxa"/>
            <w:shd w:val="clear" w:color="auto" w:fill="F2F2F2" w:themeFill="background1" w:themeFillShade="F2"/>
            <w:vAlign w:val="center"/>
          </w:tcPr>
          <w:p w14:paraId="19E57477" w14:textId="59896A72" w:rsidR="00441635" w:rsidRDefault="00000000" w:rsidP="00441635">
            <w:pPr>
              <w:jc w:val="center"/>
              <w:rPr>
                <w:lang w:eastAsia="en-CA"/>
              </w:rPr>
            </w:pPr>
            <w:sdt>
              <w:sdtPr>
                <w:rPr>
                  <w:lang w:eastAsia="en-CA"/>
                </w:rPr>
                <w:id w:val="1600069863"/>
                <w:placeholder>
                  <w:docPart w:val="792028B674CC4A15A55DE3AE1079259C"/>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Z-4</w:t>
                </w:r>
              </w:sdtContent>
            </w:sdt>
          </w:p>
        </w:tc>
        <w:tc>
          <w:tcPr>
            <w:tcW w:w="448" w:type="dxa"/>
            <w:shd w:val="clear" w:color="auto" w:fill="F2F2F2" w:themeFill="background1" w:themeFillShade="F2"/>
            <w:vAlign w:val="center"/>
          </w:tcPr>
          <w:p w14:paraId="12B1C2D0" w14:textId="34B6E278" w:rsidR="00441635" w:rsidRDefault="00000000" w:rsidP="00441635">
            <w:pPr>
              <w:jc w:val="center"/>
              <w:rPr>
                <w:lang w:eastAsia="en-CA"/>
              </w:rPr>
            </w:pPr>
            <w:sdt>
              <w:sdtPr>
                <w:rPr>
                  <w:lang w:eastAsia="en-CA"/>
                </w:rPr>
                <w:id w:val="22626777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488B6746" w14:textId="77777777" w:rsidR="00441635" w:rsidRDefault="00000000" w:rsidP="00441635">
            <w:pPr>
              <w:jc w:val="center"/>
              <w:rPr>
                <w:lang w:eastAsia="en-CA"/>
              </w:rPr>
            </w:pPr>
            <w:sdt>
              <w:sdtPr>
                <w:rPr>
                  <w:lang w:eastAsia="en-CA"/>
                </w:rPr>
                <w:id w:val="307913995"/>
                <w:placeholder>
                  <w:docPart w:val="1F0B53FFD87D4EDBBB1E7D1B88A5128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705CDBC" w14:textId="7408B332" w:rsidR="00441635" w:rsidRDefault="00000000" w:rsidP="00441635">
            <w:pPr>
              <w:jc w:val="center"/>
              <w:rPr>
                <w:lang w:eastAsia="en-CA"/>
              </w:rPr>
            </w:pPr>
            <w:sdt>
              <w:sdtPr>
                <w:rPr>
                  <w:lang w:eastAsia="en-CA"/>
                </w:rPr>
                <w:id w:val="20592691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24B26EF4" w14:textId="5DD7CE42" w:rsidR="00441635" w:rsidRDefault="00000000" w:rsidP="00441635">
            <w:pPr>
              <w:jc w:val="center"/>
              <w:rPr>
                <w:lang w:eastAsia="en-CA"/>
              </w:rPr>
            </w:pPr>
            <w:sdt>
              <w:sdtPr>
                <w:rPr>
                  <w:lang w:eastAsia="en-CA"/>
                </w:rPr>
                <w:id w:val="114585806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6C574F52" w14:textId="55FDA00C" w:rsidR="00441635" w:rsidRDefault="00000000" w:rsidP="00441635">
            <w:pPr>
              <w:jc w:val="center"/>
              <w:rPr>
                <w:lang w:eastAsia="en-CA"/>
              </w:rPr>
            </w:pPr>
            <w:sdt>
              <w:sdtPr>
                <w:rPr>
                  <w:lang w:eastAsia="en-CA"/>
                </w:rPr>
                <w:id w:val="133194558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6C8ADDF8" w14:textId="77777777" w:rsidR="00441635" w:rsidRDefault="00000000" w:rsidP="00441635">
            <w:pPr>
              <w:jc w:val="center"/>
              <w:rPr>
                <w:lang w:eastAsia="en-CA"/>
              </w:rPr>
            </w:pPr>
            <w:sdt>
              <w:sdtPr>
                <w:rPr>
                  <w:lang w:eastAsia="en-CA"/>
                </w:rPr>
                <w:id w:val="1029536867"/>
                <w:placeholder>
                  <w:docPart w:val="F55183D50A3C46E5A0FDC47DB276274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6726390" w14:textId="13DE9C73" w:rsidR="00441635" w:rsidRDefault="00441635" w:rsidP="00441635">
            <w:pPr>
              <w:rPr>
                <w:lang w:eastAsia="en-CA"/>
              </w:rPr>
            </w:pPr>
            <w:r w:rsidRPr="00954E8D">
              <w:t>1st Stage</w:t>
            </w:r>
          </w:p>
        </w:tc>
      </w:tr>
      <w:tr w:rsidR="00441635" w14:paraId="1F1BCFF2" w14:textId="77777777" w:rsidTr="00DD2645">
        <w:tc>
          <w:tcPr>
            <w:tcW w:w="3060" w:type="dxa"/>
            <w:shd w:val="clear" w:color="auto" w:fill="F2F2F2" w:themeFill="background1" w:themeFillShade="F2"/>
          </w:tcPr>
          <w:p w14:paraId="10C43261" w14:textId="75CEBDA6" w:rsidR="00441635" w:rsidRDefault="00441635" w:rsidP="00441635">
            <w:pPr>
              <w:rPr>
                <w:lang w:eastAsia="en-CA"/>
              </w:rPr>
            </w:pPr>
            <w:r w:rsidRPr="00E75D62">
              <w:t>CRU 161 SW EXIT GA</w:t>
            </w:r>
          </w:p>
        </w:tc>
        <w:tc>
          <w:tcPr>
            <w:tcW w:w="907" w:type="dxa"/>
            <w:shd w:val="clear" w:color="auto" w:fill="F2F2F2" w:themeFill="background1" w:themeFillShade="F2"/>
            <w:vAlign w:val="center"/>
          </w:tcPr>
          <w:p w14:paraId="51CD7B65" w14:textId="77777777" w:rsidR="00441635" w:rsidRDefault="00000000" w:rsidP="00441635">
            <w:pPr>
              <w:rPr>
                <w:lang w:eastAsia="en-CA"/>
              </w:rPr>
            </w:pPr>
            <w:sdt>
              <w:sdtPr>
                <w:rPr>
                  <w:lang w:eastAsia="en-CA"/>
                </w:rPr>
                <w:id w:val="-503437504"/>
                <w:placeholder>
                  <w:docPart w:val="4AD0275B9FBA489D8D4072035673468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303A875" w14:textId="39190582"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E627761" w14:textId="77777777" w:rsidR="00441635" w:rsidRDefault="00000000" w:rsidP="00441635">
            <w:pPr>
              <w:jc w:val="center"/>
              <w:rPr>
                <w:lang w:eastAsia="en-CA"/>
              </w:rPr>
            </w:pPr>
            <w:sdt>
              <w:sdtPr>
                <w:rPr>
                  <w:lang w:eastAsia="en-CA"/>
                </w:rPr>
                <w:id w:val="-135271600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28AAD24" w14:textId="78F24FF3" w:rsidR="00441635" w:rsidRDefault="00441635" w:rsidP="00441635">
            <w:pPr>
              <w:jc w:val="center"/>
              <w:rPr>
                <w:lang w:eastAsia="en-CA"/>
              </w:rPr>
            </w:pPr>
            <w:r w:rsidRPr="00B707BD">
              <w:t>144</w:t>
            </w:r>
          </w:p>
        </w:tc>
        <w:tc>
          <w:tcPr>
            <w:tcW w:w="850" w:type="dxa"/>
            <w:shd w:val="clear" w:color="auto" w:fill="F2F2F2" w:themeFill="background1" w:themeFillShade="F2"/>
            <w:vAlign w:val="center"/>
          </w:tcPr>
          <w:p w14:paraId="0D20FCF2" w14:textId="07C57946" w:rsidR="00441635" w:rsidRDefault="00000000" w:rsidP="00441635">
            <w:pPr>
              <w:jc w:val="center"/>
              <w:rPr>
                <w:lang w:eastAsia="en-CA"/>
              </w:rPr>
            </w:pPr>
            <w:sdt>
              <w:sdtPr>
                <w:rPr>
                  <w:lang w:eastAsia="en-CA"/>
                </w:rPr>
                <w:id w:val="-355579307"/>
                <w:placeholder>
                  <w:docPart w:val="8765137FC5564507BF00191E03470892"/>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Z-4</w:t>
                </w:r>
              </w:sdtContent>
            </w:sdt>
          </w:p>
        </w:tc>
        <w:tc>
          <w:tcPr>
            <w:tcW w:w="448" w:type="dxa"/>
            <w:shd w:val="clear" w:color="auto" w:fill="F2F2F2" w:themeFill="background1" w:themeFillShade="F2"/>
            <w:vAlign w:val="center"/>
          </w:tcPr>
          <w:p w14:paraId="4594929A" w14:textId="22D272A1" w:rsidR="00441635" w:rsidRDefault="00000000" w:rsidP="00441635">
            <w:pPr>
              <w:jc w:val="center"/>
              <w:rPr>
                <w:lang w:eastAsia="en-CA"/>
              </w:rPr>
            </w:pPr>
            <w:sdt>
              <w:sdtPr>
                <w:rPr>
                  <w:lang w:eastAsia="en-CA"/>
                </w:rPr>
                <w:id w:val="-99611029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6FC8EABF" w14:textId="77777777" w:rsidR="00441635" w:rsidRDefault="00000000" w:rsidP="00441635">
            <w:pPr>
              <w:jc w:val="center"/>
              <w:rPr>
                <w:lang w:eastAsia="en-CA"/>
              </w:rPr>
            </w:pPr>
            <w:sdt>
              <w:sdtPr>
                <w:rPr>
                  <w:lang w:eastAsia="en-CA"/>
                </w:rPr>
                <w:id w:val="1670673088"/>
                <w:placeholder>
                  <w:docPart w:val="DED5F24A5B554B6DA286D2AB8BB5333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9E28233" w14:textId="1141CD34" w:rsidR="00441635" w:rsidRDefault="00000000" w:rsidP="00441635">
            <w:pPr>
              <w:jc w:val="center"/>
              <w:rPr>
                <w:lang w:eastAsia="en-CA"/>
              </w:rPr>
            </w:pPr>
            <w:sdt>
              <w:sdtPr>
                <w:rPr>
                  <w:lang w:eastAsia="en-CA"/>
                </w:rPr>
                <w:id w:val="-131688314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51A985B7" w14:textId="54C37205" w:rsidR="00441635" w:rsidRDefault="00000000" w:rsidP="00441635">
            <w:pPr>
              <w:jc w:val="center"/>
              <w:rPr>
                <w:lang w:eastAsia="en-CA"/>
              </w:rPr>
            </w:pPr>
            <w:sdt>
              <w:sdtPr>
                <w:rPr>
                  <w:lang w:eastAsia="en-CA"/>
                </w:rPr>
                <w:id w:val="107824438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6F7B973E" w14:textId="40CE92DF" w:rsidR="00441635" w:rsidRDefault="00000000" w:rsidP="00441635">
            <w:pPr>
              <w:jc w:val="center"/>
              <w:rPr>
                <w:lang w:eastAsia="en-CA"/>
              </w:rPr>
            </w:pPr>
            <w:sdt>
              <w:sdtPr>
                <w:rPr>
                  <w:lang w:eastAsia="en-CA"/>
                </w:rPr>
                <w:id w:val="118825464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73661696" w14:textId="77777777" w:rsidR="00441635" w:rsidRDefault="00000000" w:rsidP="00441635">
            <w:pPr>
              <w:jc w:val="center"/>
              <w:rPr>
                <w:lang w:eastAsia="en-CA"/>
              </w:rPr>
            </w:pPr>
            <w:sdt>
              <w:sdtPr>
                <w:rPr>
                  <w:lang w:eastAsia="en-CA"/>
                </w:rPr>
                <w:id w:val="-1175251793"/>
                <w:placeholder>
                  <w:docPart w:val="E240E03D44514DB3B1DF89ED4E2864C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E7D7C71" w14:textId="4089BA13" w:rsidR="00441635" w:rsidRDefault="00441635" w:rsidP="00441635">
            <w:pPr>
              <w:rPr>
                <w:lang w:eastAsia="en-CA"/>
              </w:rPr>
            </w:pPr>
            <w:r w:rsidRPr="00954E8D">
              <w:t>2nd Stage</w:t>
            </w:r>
          </w:p>
        </w:tc>
      </w:tr>
      <w:tr w:rsidR="00441635" w14:paraId="24A79E30" w14:textId="77777777" w:rsidTr="00DD2645">
        <w:tc>
          <w:tcPr>
            <w:tcW w:w="3060" w:type="dxa"/>
            <w:shd w:val="clear" w:color="auto" w:fill="F2F2F2" w:themeFill="background1" w:themeFillShade="F2"/>
          </w:tcPr>
          <w:p w14:paraId="0905490A" w14:textId="36CB0DE2" w:rsidR="00441635" w:rsidRDefault="00441635" w:rsidP="00441635">
            <w:pPr>
              <w:rPr>
                <w:lang w:eastAsia="en-CA"/>
              </w:rPr>
            </w:pPr>
            <w:r w:rsidRPr="00E75D62">
              <w:t>CRU 164 EXIT PULL</w:t>
            </w:r>
          </w:p>
        </w:tc>
        <w:tc>
          <w:tcPr>
            <w:tcW w:w="907" w:type="dxa"/>
            <w:shd w:val="clear" w:color="auto" w:fill="F2F2F2" w:themeFill="background1" w:themeFillShade="F2"/>
            <w:vAlign w:val="center"/>
          </w:tcPr>
          <w:p w14:paraId="2ACFBB1B" w14:textId="77777777" w:rsidR="00441635" w:rsidRDefault="00000000" w:rsidP="00441635">
            <w:pPr>
              <w:rPr>
                <w:lang w:eastAsia="en-CA"/>
              </w:rPr>
            </w:pPr>
            <w:sdt>
              <w:sdtPr>
                <w:rPr>
                  <w:lang w:eastAsia="en-CA"/>
                </w:rPr>
                <w:id w:val="-159934886"/>
                <w:placeholder>
                  <w:docPart w:val="1BBBD9547AB04535B956319FEB9ABAA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E49D6AB" w14:textId="4C3ABAE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1BD527B" w14:textId="77777777" w:rsidR="00441635" w:rsidRDefault="00000000" w:rsidP="00441635">
            <w:pPr>
              <w:jc w:val="center"/>
              <w:rPr>
                <w:lang w:eastAsia="en-CA"/>
              </w:rPr>
            </w:pPr>
            <w:sdt>
              <w:sdtPr>
                <w:rPr>
                  <w:lang w:eastAsia="en-CA"/>
                </w:rPr>
                <w:id w:val="-61105180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7123C56" w14:textId="1D5649F3" w:rsidR="00441635" w:rsidRDefault="00441635" w:rsidP="00441635">
            <w:pPr>
              <w:jc w:val="center"/>
              <w:rPr>
                <w:lang w:eastAsia="en-CA"/>
              </w:rPr>
            </w:pPr>
            <w:r w:rsidRPr="00B707BD">
              <w:t>147</w:t>
            </w:r>
          </w:p>
        </w:tc>
        <w:tc>
          <w:tcPr>
            <w:tcW w:w="850" w:type="dxa"/>
            <w:shd w:val="clear" w:color="auto" w:fill="F2F2F2" w:themeFill="background1" w:themeFillShade="F2"/>
            <w:vAlign w:val="center"/>
          </w:tcPr>
          <w:p w14:paraId="61A16843" w14:textId="3DCA2E73" w:rsidR="00441635" w:rsidRDefault="00000000" w:rsidP="00441635">
            <w:pPr>
              <w:jc w:val="center"/>
              <w:rPr>
                <w:lang w:eastAsia="en-CA"/>
              </w:rPr>
            </w:pPr>
            <w:sdt>
              <w:sdtPr>
                <w:rPr>
                  <w:lang w:eastAsia="en-CA"/>
                </w:rPr>
                <w:id w:val="-626085410"/>
                <w:placeholder>
                  <w:docPart w:val="952E3B41FB54473EBC57B17CFED3FB20"/>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Z-4</w:t>
                </w:r>
              </w:sdtContent>
            </w:sdt>
          </w:p>
        </w:tc>
        <w:tc>
          <w:tcPr>
            <w:tcW w:w="448" w:type="dxa"/>
            <w:shd w:val="clear" w:color="auto" w:fill="F2F2F2" w:themeFill="background1" w:themeFillShade="F2"/>
            <w:vAlign w:val="center"/>
          </w:tcPr>
          <w:p w14:paraId="0829B4F3" w14:textId="49310CA3" w:rsidR="00441635" w:rsidRDefault="00000000" w:rsidP="00441635">
            <w:pPr>
              <w:jc w:val="center"/>
              <w:rPr>
                <w:lang w:eastAsia="en-CA"/>
              </w:rPr>
            </w:pPr>
            <w:sdt>
              <w:sdtPr>
                <w:rPr>
                  <w:lang w:eastAsia="en-CA"/>
                </w:rPr>
                <w:id w:val="14648612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430F8340" w14:textId="77777777" w:rsidR="00441635" w:rsidRDefault="00000000" w:rsidP="00441635">
            <w:pPr>
              <w:jc w:val="center"/>
              <w:rPr>
                <w:lang w:eastAsia="en-CA"/>
              </w:rPr>
            </w:pPr>
            <w:sdt>
              <w:sdtPr>
                <w:rPr>
                  <w:lang w:eastAsia="en-CA"/>
                </w:rPr>
                <w:id w:val="-1622681530"/>
                <w:placeholder>
                  <w:docPart w:val="1AFB8C03F81D477B830872516668353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52B1833" w14:textId="13939CAC" w:rsidR="00441635" w:rsidRDefault="00000000" w:rsidP="00441635">
            <w:pPr>
              <w:jc w:val="center"/>
              <w:rPr>
                <w:lang w:eastAsia="en-CA"/>
              </w:rPr>
            </w:pPr>
            <w:sdt>
              <w:sdtPr>
                <w:rPr>
                  <w:lang w:eastAsia="en-CA"/>
                </w:rPr>
                <w:id w:val="193323216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214C3039" w14:textId="72A2AA02" w:rsidR="00441635" w:rsidRDefault="00000000" w:rsidP="00441635">
            <w:pPr>
              <w:jc w:val="center"/>
              <w:rPr>
                <w:lang w:eastAsia="en-CA"/>
              </w:rPr>
            </w:pPr>
            <w:sdt>
              <w:sdtPr>
                <w:rPr>
                  <w:lang w:eastAsia="en-CA"/>
                </w:rPr>
                <w:id w:val="-20148675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02E2D06E" w14:textId="28B8EDC5" w:rsidR="00441635" w:rsidRDefault="00000000" w:rsidP="00441635">
            <w:pPr>
              <w:jc w:val="center"/>
              <w:rPr>
                <w:lang w:eastAsia="en-CA"/>
              </w:rPr>
            </w:pPr>
            <w:sdt>
              <w:sdtPr>
                <w:rPr>
                  <w:lang w:eastAsia="en-CA"/>
                </w:rPr>
                <w:id w:val="-114280631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5262B7A5" w14:textId="77777777" w:rsidR="00441635" w:rsidRDefault="00000000" w:rsidP="00441635">
            <w:pPr>
              <w:jc w:val="center"/>
              <w:rPr>
                <w:lang w:eastAsia="en-CA"/>
              </w:rPr>
            </w:pPr>
            <w:sdt>
              <w:sdtPr>
                <w:rPr>
                  <w:lang w:eastAsia="en-CA"/>
                </w:rPr>
                <w:id w:val="1668663607"/>
                <w:placeholder>
                  <w:docPart w:val="117F2BEB25C54694ACBAE60634E1A7D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02C0AD0" w14:textId="6439C4A4" w:rsidR="00441635" w:rsidRDefault="00441635" w:rsidP="00441635">
            <w:pPr>
              <w:rPr>
                <w:lang w:eastAsia="en-CA"/>
              </w:rPr>
            </w:pPr>
            <w:r w:rsidRPr="00954E8D">
              <w:t>1st Stage</w:t>
            </w:r>
          </w:p>
        </w:tc>
      </w:tr>
      <w:tr w:rsidR="00441635" w14:paraId="198A51B8" w14:textId="77777777" w:rsidTr="00DD2645">
        <w:tc>
          <w:tcPr>
            <w:tcW w:w="3060" w:type="dxa"/>
            <w:shd w:val="clear" w:color="auto" w:fill="F2F2F2" w:themeFill="background1" w:themeFillShade="F2"/>
          </w:tcPr>
          <w:p w14:paraId="4D6C5BFF" w14:textId="076E6C5C" w:rsidR="00441635" w:rsidRDefault="00441635" w:rsidP="00441635">
            <w:pPr>
              <w:rPr>
                <w:lang w:eastAsia="en-CA"/>
              </w:rPr>
            </w:pPr>
            <w:r w:rsidRPr="00E75D62">
              <w:t>CRU 164 EXIT GA</w:t>
            </w:r>
          </w:p>
        </w:tc>
        <w:tc>
          <w:tcPr>
            <w:tcW w:w="907" w:type="dxa"/>
            <w:shd w:val="clear" w:color="auto" w:fill="F2F2F2" w:themeFill="background1" w:themeFillShade="F2"/>
            <w:vAlign w:val="center"/>
          </w:tcPr>
          <w:p w14:paraId="51122731" w14:textId="77777777" w:rsidR="00441635" w:rsidRDefault="00000000" w:rsidP="00441635">
            <w:pPr>
              <w:rPr>
                <w:lang w:eastAsia="en-CA"/>
              </w:rPr>
            </w:pPr>
            <w:sdt>
              <w:sdtPr>
                <w:rPr>
                  <w:lang w:eastAsia="en-CA"/>
                </w:rPr>
                <w:id w:val="-1873447225"/>
                <w:placeholder>
                  <w:docPart w:val="37879093E0774E14B0701F6B6A00C32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0766FAC" w14:textId="07C44C80"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AA6F067" w14:textId="77777777" w:rsidR="00441635" w:rsidRDefault="00000000" w:rsidP="00441635">
            <w:pPr>
              <w:jc w:val="center"/>
              <w:rPr>
                <w:lang w:eastAsia="en-CA"/>
              </w:rPr>
            </w:pPr>
            <w:sdt>
              <w:sdtPr>
                <w:rPr>
                  <w:lang w:eastAsia="en-CA"/>
                </w:rPr>
                <w:id w:val="194087498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1616DDF" w14:textId="7D662715" w:rsidR="00441635" w:rsidRDefault="00441635" w:rsidP="00441635">
            <w:pPr>
              <w:jc w:val="center"/>
              <w:rPr>
                <w:lang w:eastAsia="en-CA"/>
              </w:rPr>
            </w:pPr>
            <w:r w:rsidRPr="00B707BD">
              <w:t>148</w:t>
            </w:r>
          </w:p>
        </w:tc>
        <w:tc>
          <w:tcPr>
            <w:tcW w:w="850" w:type="dxa"/>
            <w:shd w:val="clear" w:color="auto" w:fill="F2F2F2" w:themeFill="background1" w:themeFillShade="F2"/>
            <w:vAlign w:val="center"/>
          </w:tcPr>
          <w:p w14:paraId="61C0BE4E" w14:textId="1064B837" w:rsidR="00441635" w:rsidRDefault="00000000" w:rsidP="00441635">
            <w:pPr>
              <w:jc w:val="center"/>
              <w:rPr>
                <w:lang w:eastAsia="en-CA"/>
              </w:rPr>
            </w:pPr>
            <w:sdt>
              <w:sdtPr>
                <w:rPr>
                  <w:lang w:eastAsia="en-CA"/>
                </w:rPr>
                <w:id w:val="-419332900"/>
                <w:placeholder>
                  <w:docPart w:val="23EDE77F673E4B97B06BC9A9155195BF"/>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Z-4</w:t>
                </w:r>
              </w:sdtContent>
            </w:sdt>
          </w:p>
        </w:tc>
        <w:tc>
          <w:tcPr>
            <w:tcW w:w="448" w:type="dxa"/>
            <w:shd w:val="clear" w:color="auto" w:fill="F2F2F2" w:themeFill="background1" w:themeFillShade="F2"/>
            <w:vAlign w:val="center"/>
          </w:tcPr>
          <w:p w14:paraId="3A519C50" w14:textId="451474CB" w:rsidR="00441635" w:rsidRDefault="00000000" w:rsidP="00441635">
            <w:pPr>
              <w:jc w:val="center"/>
              <w:rPr>
                <w:lang w:eastAsia="en-CA"/>
              </w:rPr>
            </w:pPr>
            <w:sdt>
              <w:sdtPr>
                <w:rPr>
                  <w:lang w:eastAsia="en-CA"/>
                </w:rPr>
                <w:id w:val="95791700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67E68B11" w14:textId="77777777" w:rsidR="00441635" w:rsidRDefault="00000000" w:rsidP="00441635">
            <w:pPr>
              <w:jc w:val="center"/>
              <w:rPr>
                <w:lang w:eastAsia="en-CA"/>
              </w:rPr>
            </w:pPr>
            <w:sdt>
              <w:sdtPr>
                <w:rPr>
                  <w:lang w:eastAsia="en-CA"/>
                </w:rPr>
                <w:id w:val="2074927257"/>
                <w:placeholder>
                  <w:docPart w:val="791D4266D8F84BF8845029A80FC719A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271FB7F" w14:textId="6CEAEC40" w:rsidR="00441635" w:rsidRDefault="00000000" w:rsidP="00441635">
            <w:pPr>
              <w:jc w:val="center"/>
              <w:rPr>
                <w:lang w:eastAsia="en-CA"/>
              </w:rPr>
            </w:pPr>
            <w:sdt>
              <w:sdtPr>
                <w:rPr>
                  <w:lang w:eastAsia="en-CA"/>
                </w:rPr>
                <w:id w:val="-186743397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39C9F554" w14:textId="1F72C084" w:rsidR="00441635" w:rsidRDefault="00000000" w:rsidP="00441635">
            <w:pPr>
              <w:jc w:val="center"/>
              <w:rPr>
                <w:lang w:eastAsia="en-CA"/>
              </w:rPr>
            </w:pPr>
            <w:sdt>
              <w:sdtPr>
                <w:rPr>
                  <w:lang w:eastAsia="en-CA"/>
                </w:rPr>
                <w:id w:val="207315092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13D56837" w14:textId="12EEEBB0" w:rsidR="00441635" w:rsidRDefault="00000000" w:rsidP="00441635">
            <w:pPr>
              <w:jc w:val="center"/>
              <w:rPr>
                <w:lang w:eastAsia="en-CA"/>
              </w:rPr>
            </w:pPr>
            <w:sdt>
              <w:sdtPr>
                <w:rPr>
                  <w:lang w:eastAsia="en-CA"/>
                </w:rPr>
                <w:id w:val="-66062149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7D0BD181" w14:textId="77777777" w:rsidR="00441635" w:rsidRDefault="00000000" w:rsidP="00441635">
            <w:pPr>
              <w:jc w:val="center"/>
              <w:rPr>
                <w:lang w:eastAsia="en-CA"/>
              </w:rPr>
            </w:pPr>
            <w:sdt>
              <w:sdtPr>
                <w:rPr>
                  <w:lang w:eastAsia="en-CA"/>
                </w:rPr>
                <w:id w:val="1621723226"/>
                <w:placeholder>
                  <w:docPart w:val="865B0F129EA0458BA15BBBE65DA4581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97145A9" w14:textId="1E4A99FC" w:rsidR="00441635" w:rsidRDefault="00441635" w:rsidP="00441635">
            <w:pPr>
              <w:rPr>
                <w:lang w:eastAsia="en-CA"/>
              </w:rPr>
            </w:pPr>
            <w:r w:rsidRPr="00954E8D">
              <w:t>2nd Stage</w:t>
            </w:r>
          </w:p>
        </w:tc>
      </w:tr>
      <w:tr w:rsidR="00441635" w14:paraId="00194F80" w14:textId="77777777" w:rsidTr="00DD2645">
        <w:tc>
          <w:tcPr>
            <w:tcW w:w="3060" w:type="dxa"/>
            <w:shd w:val="clear" w:color="auto" w:fill="F2F2F2" w:themeFill="background1" w:themeFillShade="F2"/>
          </w:tcPr>
          <w:p w14:paraId="6A6DB3D7" w14:textId="5465618A" w:rsidR="00441635" w:rsidRDefault="00441635" w:rsidP="00441635">
            <w:pPr>
              <w:rPr>
                <w:lang w:eastAsia="en-CA"/>
              </w:rPr>
            </w:pPr>
            <w:r w:rsidRPr="00E75D62">
              <w:t>CRU 312 EXIT PULL EXIT TO MAIN MALL</w:t>
            </w:r>
          </w:p>
        </w:tc>
        <w:tc>
          <w:tcPr>
            <w:tcW w:w="907" w:type="dxa"/>
            <w:shd w:val="clear" w:color="auto" w:fill="F2F2F2" w:themeFill="background1" w:themeFillShade="F2"/>
            <w:vAlign w:val="center"/>
          </w:tcPr>
          <w:p w14:paraId="0D99418F" w14:textId="77777777" w:rsidR="00441635" w:rsidRDefault="00000000" w:rsidP="00441635">
            <w:pPr>
              <w:rPr>
                <w:lang w:eastAsia="en-CA"/>
              </w:rPr>
            </w:pPr>
            <w:sdt>
              <w:sdtPr>
                <w:rPr>
                  <w:lang w:eastAsia="en-CA"/>
                </w:rPr>
                <w:id w:val="-13463724"/>
                <w:placeholder>
                  <w:docPart w:val="355D44D2FA394D21A80429BC9940854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B74C77E" w14:textId="6826EB7C"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5A15FD9F" w14:textId="77777777" w:rsidR="00441635" w:rsidRDefault="00000000" w:rsidP="00441635">
            <w:pPr>
              <w:jc w:val="center"/>
              <w:rPr>
                <w:lang w:eastAsia="en-CA"/>
              </w:rPr>
            </w:pPr>
            <w:sdt>
              <w:sdtPr>
                <w:rPr>
                  <w:lang w:eastAsia="en-CA"/>
                </w:rPr>
                <w:id w:val="148335477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8AF963B" w14:textId="4D3A5C21" w:rsidR="00441635" w:rsidRDefault="00441635" w:rsidP="00441635">
            <w:pPr>
              <w:jc w:val="center"/>
              <w:rPr>
                <w:lang w:eastAsia="en-CA"/>
              </w:rPr>
            </w:pPr>
            <w:r w:rsidRPr="00B707BD">
              <w:t>149</w:t>
            </w:r>
          </w:p>
        </w:tc>
        <w:tc>
          <w:tcPr>
            <w:tcW w:w="850" w:type="dxa"/>
            <w:shd w:val="clear" w:color="auto" w:fill="F2F2F2" w:themeFill="background1" w:themeFillShade="F2"/>
            <w:vAlign w:val="center"/>
          </w:tcPr>
          <w:p w14:paraId="23230444" w14:textId="02FBBF92" w:rsidR="00441635" w:rsidRDefault="00000000" w:rsidP="00441635">
            <w:pPr>
              <w:jc w:val="center"/>
              <w:rPr>
                <w:lang w:eastAsia="en-CA"/>
              </w:rPr>
            </w:pPr>
            <w:sdt>
              <w:sdtPr>
                <w:rPr>
                  <w:lang w:eastAsia="en-CA"/>
                </w:rPr>
                <w:id w:val="265126297"/>
                <w:placeholder>
                  <w:docPart w:val="8A437CAF3D244D6CB8ABC4EFAD10F22A"/>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11676C56" w14:textId="53C23FD3" w:rsidR="00441635" w:rsidRDefault="00000000" w:rsidP="00441635">
            <w:pPr>
              <w:jc w:val="center"/>
              <w:rPr>
                <w:lang w:eastAsia="en-CA"/>
              </w:rPr>
            </w:pPr>
            <w:sdt>
              <w:sdtPr>
                <w:rPr>
                  <w:lang w:eastAsia="en-CA"/>
                </w:rPr>
                <w:id w:val="37389599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47B3EB98" w14:textId="77777777" w:rsidR="00441635" w:rsidRDefault="00000000" w:rsidP="00441635">
            <w:pPr>
              <w:jc w:val="center"/>
              <w:rPr>
                <w:lang w:eastAsia="en-CA"/>
              </w:rPr>
            </w:pPr>
            <w:sdt>
              <w:sdtPr>
                <w:rPr>
                  <w:lang w:eastAsia="en-CA"/>
                </w:rPr>
                <w:id w:val="-1280098748"/>
                <w:placeholder>
                  <w:docPart w:val="8CBC4A08C23A4486A815406258C7355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C620394" w14:textId="52DA1894" w:rsidR="00441635" w:rsidRDefault="00000000" w:rsidP="00441635">
            <w:pPr>
              <w:jc w:val="center"/>
              <w:rPr>
                <w:lang w:eastAsia="en-CA"/>
              </w:rPr>
            </w:pPr>
            <w:sdt>
              <w:sdtPr>
                <w:rPr>
                  <w:lang w:eastAsia="en-CA"/>
                </w:rPr>
                <w:id w:val="-37161833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37302B0B" w14:textId="1334E524" w:rsidR="00441635" w:rsidRDefault="00000000" w:rsidP="00441635">
            <w:pPr>
              <w:jc w:val="center"/>
              <w:rPr>
                <w:lang w:eastAsia="en-CA"/>
              </w:rPr>
            </w:pPr>
            <w:sdt>
              <w:sdtPr>
                <w:rPr>
                  <w:lang w:eastAsia="en-CA"/>
                </w:rPr>
                <w:id w:val="-41208331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4DF01C83" w14:textId="59A3B049" w:rsidR="00441635" w:rsidRDefault="00000000" w:rsidP="00441635">
            <w:pPr>
              <w:jc w:val="center"/>
              <w:rPr>
                <w:lang w:eastAsia="en-CA"/>
              </w:rPr>
            </w:pPr>
            <w:sdt>
              <w:sdtPr>
                <w:rPr>
                  <w:lang w:eastAsia="en-CA"/>
                </w:rPr>
                <w:id w:val="-149410282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0F82AD6D" w14:textId="77777777" w:rsidR="00441635" w:rsidRDefault="00000000" w:rsidP="00441635">
            <w:pPr>
              <w:jc w:val="center"/>
              <w:rPr>
                <w:lang w:eastAsia="en-CA"/>
              </w:rPr>
            </w:pPr>
            <w:sdt>
              <w:sdtPr>
                <w:rPr>
                  <w:lang w:eastAsia="en-CA"/>
                </w:rPr>
                <w:id w:val="-714350556"/>
                <w:placeholder>
                  <w:docPart w:val="882BD357611945B1A3F3C0AB4BEC499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343EE4A" w14:textId="017F1B36" w:rsidR="00441635" w:rsidRDefault="00441635" w:rsidP="00441635">
            <w:pPr>
              <w:rPr>
                <w:lang w:eastAsia="en-CA"/>
              </w:rPr>
            </w:pPr>
            <w:r w:rsidRPr="00954E8D">
              <w:t>1st Stage</w:t>
            </w:r>
          </w:p>
        </w:tc>
      </w:tr>
      <w:tr w:rsidR="00441635" w14:paraId="53F8A640" w14:textId="77777777" w:rsidTr="00DD2645">
        <w:tc>
          <w:tcPr>
            <w:tcW w:w="3060" w:type="dxa"/>
            <w:shd w:val="clear" w:color="auto" w:fill="F2F2F2" w:themeFill="background1" w:themeFillShade="F2"/>
          </w:tcPr>
          <w:p w14:paraId="660B80F8" w14:textId="6F7A49C4" w:rsidR="00441635" w:rsidRDefault="00441635" w:rsidP="00441635">
            <w:pPr>
              <w:rPr>
                <w:lang w:eastAsia="en-CA"/>
              </w:rPr>
            </w:pPr>
            <w:r w:rsidRPr="00E75D62">
              <w:t>CRU 312 EXIT GA</w:t>
            </w:r>
          </w:p>
        </w:tc>
        <w:tc>
          <w:tcPr>
            <w:tcW w:w="907" w:type="dxa"/>
            <w:shd w:val="clear" w:color="auto" w:fill="F2F2F2" w:themeFill="background1" w:themeFillShade="F2"/>
            <w:vAlign w:val="center"/>
          </w:tcPr>
          <w:p w14:paraId="625F8F06" w14:textId="77777777" w:rsidR="00441635" w:rsidRDefault="00000000" w:rsidP="00441635">
            <w:pPr>
              <w:rPr>
                <w:lang w:eastAsia="en-CA"/>
              </w:rPr>
            </w:pPr>
            <w:sdt>
              <w:sdtPr>
                <w:rPr>
                  <w:lang w:eastAsia="en-CA"/>
                </w:rPr>
                <w:id w:val="2126418655"/>
                <w:placeholder>
                  <w:docPart w:val="38753D01AB8C40F3AF2F300E9F2DC09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6FEB3FF" w14:textId="7A5108B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44BF6CE" w14:textId="77777777" w:rsidR="00441635" w:rsidRDefault="00000000" w:rsidP="00441635">
            <w:pPr>
              <w:jc w:val="center"/>
              <w:rPr>
                <w:lang w:eastAsia="en-CA"/>
              </w:rPr>
            </w:pPr>
            <w:sdt>
              <w:sdtPr>
                <w:rPr>
                  <w:lang w:eastAsia="en-CA"/>
                </w:rPr>
                <w:id w:val="5775665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1482D61" w14:textId="6F644A21" w:rsidR="00441635" w:rsidRDefault="00441635" w:rsidP="00441635">
            <w:pPr>
              <w:jc w:val="center"/>
              <w:rPr>
                <w:lang w:eastAsia="en-CA"/>
              </w:rPr>
            </w:pPr>
            <w:r w:rsidRPr="00B707BD">
              <w:t>150</w:t>
            </w:r>
          </w:p>
        </w:tc>
        <w:tc>
          <w:tcPr>
            <w:tcW w:w="850" w:type="dxa"/>
            <w:shd w:val="clear" w:color="auto" w:fill="F2F2F2" w:themeFill="background1" w:themeFillShade="F2"/>
            <w:vAlign w:val="center"/>
          </w:tcPr>
          <w:p w14:paraId="6901B57B" w14:textId="0EF0F040" w:rsidR="00441635" w:rsidRDefault="00000000" w:rsidP="00441635">
            <w:pPr>
              <w:jc w:val="center"/>
              <w:rPr>
                <w:lang w:eastAsia="en-CA"/>
              </w:rPr>
            </w:pPr>
            <w:sdt>
              <w:sdtPr>
                <w:rPr>
                  <w:lang w:eastAsia="en-CA"/>
                </w:rPr>
                <w:id w:val="-562105129"/>
                <w:placeholder>
                  <w:docPart w:val="07B88B4F86A24A4C8B5479D8D1AAF887"/>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019C2853" w14:textId="1D8C4F7B" w:rsidR="00441635" w:rsidRDefault="00000000" w:rsidP="00441635">
            <w:pPr>
              <w:jc w:val="center"/>
              <w:rPr>
                <w:lang w:eastAsia="en-CA"/>
              </w:rPr>
            </w:pPr>
            <w:sdt>
              <w:sdtPr>
                <w:rPr>
                  <w:lang w:eastAsia="en-CA"/>
                </w:rPr>
                <w:id w:val="-50304943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5EC39632" w14:textId="77777777" w:rsidR="00441635" w:rsidRDefault="00000000" w:rsidP="00441635">
            <w:pPr>
              <w:jc w:val="center"/>
              <w:rPr>
                <w:lang w:eastAsia="en-CA"/>
              </w:rPr>
            </w:pPr>
            <w:sdt>
              <w:sdtPr>
                <w:rPr>
                  <w:lang w:eastAsia="en-CA"/>
                </w:rPr>
                <w:id w:val="-1995255639"/>
                <w:placeholder>
                  <w:docPart w:val="F68D9C8C6518422BB65E80999791775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065F627" w14:textId="22949237" w:rsidR="00441635" w:rsidRDefault="00000000" w:rsidP="00441635">
            <w:pPr>
              <w:jc w:val="center"/>
              <w:rPr>
                <w:lang w:eastAsia="en-CA"/>
              </w:rPr>
            </w:pPr>
            <w:sdt>
              <w:sdtPr>
                <w:rPr>
                  <w:lang w:eastAsia="en-CA"/>
                </w:rPr>
                <w:id w:val="-13009817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32A0EA05" w14:textId="0D6D3A7D" w:rsidR="00441635" w:rsidRDefault="00000000" w:rsidP="00441635">
            <w:pPr>
              <w:jc w:val="center"/>
              <w:rPr>
                <w:lang w:eastAsia="en-CA"/>
              </w:rPr>
            </w:pPr>
            <w:sdt>
              <w:sdtPr>
                <w:rPr>
                  <w:lang w:eastAsia="en-CA"/>
                </w:rPr>
                <w:id w:val="82015852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623E8FF7" w14:textId="055E2B07" w:rsidR="00441635" w:rsidRDefault="00000000" w:rsidP="00441635">
            <w:pPr>
              <w:jc w:val="center"/>
              <w:rPr>
                <w:lang w:eastAsia="en-CA"/>
              </w:rPr>
            </w:pPr>
            <w:sdt>
              <w:sdtPr>
                <w:rPr>
                  <w:lang w:eastAsia="en-CA"/>
                </w:rPr>
                <w:id w:val="41298138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1525E1E2" w14:textId="77777777" w:rsidR="00441635" w:rsidRDefault="00000000" w:rsidP="00441635">
            <w:pPr>
              <w:jc w:val="center"/>
              <w:rPr>
                <w:lang w:eastAsia="en-CA"/>
              </w:rPr>
            </w:pPr>
            <w:sdt>
              <w:sdtPr>
                <w:rPr>
                  <w:lang w:eastAsia="en-CA"/>
                </w:rPr>
                <w:id w:val="462631802"/>
                <w:placeholder>
                  <w:docPart w:val="8768D180B8C5418A983A0E7282CAE86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95744D6" w14:textId="301F6088" w:rsidR="00441635" w:rsidRDefault="00441635" w:rsidP="00441635">
            <w:pPr>
              <w:rPr>
                <w:lang w:eastAsia="en-CA"/>
              </w:rPr>
            </w:pPr>
            <w:r w:rsidRPr="00954E8D">
              <w:t>2nd Stage</w:t>
            </w:r>
          </w:p>
        </w:tc>
      </w:tr>
      <w:tr w:rsidR="00441635" w14:paraId="4406EB74" w14:textId="77777777" w:rsidTr="00DD2645">
        <w:tc>
          <w:tcPr>
            <w:tcW w:w="3060" w:type="dxa"/>
            <w:shd w:val="clear" w:color="auto" w:fill="F2F2F2" w:themeFill="background1" w:themeFillShade="F2"/>
          </w:tcPr>
          <w:p w14:paraId="050EBD4B" w14:textId="0A551204" w:rsidR="00441635" w:rsidRDefault="00441635" w:rsidP="00441635">
            <w:pPr>
              <w:rPr>
                <w:lang w:eastAsia="en-CA"/>
              </w:rPr>
            </w:pPr>
            <w:r w:rsidRPr="00E75D62">
              <w:t>CRU 312 SOUTH EXIT PULL</w:t>
            </w:r>
          </w:p>
        </w:tc>
        <w:tc>
          <w:tcPr>
            <w:tcW w:w="907" w:type="dxa"/>
            <w:shd w:val="clear" w:color="auto" w:fill="F2F2F2" w:themeFill="background1" w:themeFillShade="F2"/>
            <w:vAlign w:val="center"/>
          </w:tcPr>
          <w:p w14:paraId="2180AA22" w14:textId="77777777" w:rsidR="00441635" w:rsidRDefault="00000000" w:rsidP="00441635">
            <w:pPr>
              <w:rPr>
                <w:lang w:eastAsia="en-CA"/>
              </w:rPr>
            </w:pPr>
            <w:sdt>
              <w:sdtPr>
                <w:rPr>
                  <w:lang w:eastAsia="en-CA"/>
                </w:rPr>
                <w:id w:val="412668927"/>
                <w:placeholder>
                  <w:docPart w:val="C577A0822B5B4BAC868D415F0AB66BE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00BA38E" w14:textId="5960A567"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98E6A2F" w14:textId="77777777" w:rsidR="00441635" w:rsidRDefault="00000000" w:rsidP="00441635">
            <w:pPr>
              <w:jc w:val="center"/>
              <w:rPr>
                <w:lang w:eastAsia="en-CA"/>
              </w:rPr>
            </w:pPr>
            <w:sdt>
              <w:sdtPr>
                <w:rPr>
                  <w:lang w:eastAsia="en-CA"/>
                </w:rPr>
                <w:id w:val="-197043382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78C609F" w14:textId="4CD1BC6B" w:rsidR="00441635" w:rsidRDefault="00441635" w:rsidP="00441635">
            <w:pPr>
              <w:jc w:val="center"/>
              <w:rPr>
                <w:lang w:eastAsia="en-CA"/>
              </w:rPr>
            </w:pPr>
            <w:r w:rsidRPr="00B707BD">
              <w:t>153</w:t>
            </w:r>
          </w:p>
        </w:tc>
        <w:tc>
          <w:tcPr>
            <w:tcW w:w="850" w:type="dxa"/>
            <w:shd w:val="clear" w:color="auto" w:fill="F2F2F2" w:themeFill="background1" w:themeFillShade="F2"/>
            <w:vAlign w:val="center"/>
          </w:tcPr>
          <w:p w14:paraId="4F637B8B" w14:textId="4C3D812C" w:rsidR="00441635" w:rsidRDefault="00000000" w:rsidP="00441635">
            <w:pPr>
              <w:jc w:val="center"/>
              <w:rPr>
                <w:lang w:eastAsia="en-CA"/>
              </w:rPr>
            </w:pPr>
            <w:sdt>
              <w:sdtPr>
                <w:rPr>
                  <w:lang w:eastAsia="en-CA"/>
                </w:rPr>
                <w:id w:val="-2021999796"/>
                <w:placeholder>
                  <w:docPart w:val="5ABE4F2E755845329EAE9D47EA69A77F"/>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36875DC9" w14:textId="779CD281" w:rsidR="00441635" w:rsidRDefault="00000000" w:rsidP="00441635">
            <w:pPr>
              <w:jc w:val="center"/>
              <w:rPr>
                <w:lang w:eastAsia="en-CA"/>
              </w:rPr>
            </w:pPr>
            <w:sdt>
              <w:sdtPr>
                <w:rPr>
                  <w:lang w:eastAsia="en-CA"/>
                </w:rPr>
                <w:id w:val="7779846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0225BD24" w14:textId="77777777" w:rsidR="00441635" w:rsidRDefault="00000000" w:rsidP="00441635">
            <w:pPr>
              <w:jc w:val="center"/>
              <w:rPr>
                <w:lang w:eastAsia="en-CA"/>
              </w:rPr>
            </w:pPr>
            <w:sdt>
              <w:sdtPr>
                <w:rPr>
                  <w:lang w:eastAsia="en-CA"/>
                </w:rPr>
                <w:id w:val="841666508"/>
                <w:placeholder>
                  <w:docPart w:val="BA7C67DE523F4E7AB3CE74CB0CD6AE6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CD5CEBD" w14:textId="55D03C8F" w:rsidR="00441635" w:rsidRDefault="00000000" w:rsidP="00441635">
            <w:pPr>
              <w:jc w:val="center"/>
              <w:rPr>
                <w:lang w:eastAsia="en-CA"/>
              </w:rPr>
            </w:pPr>
            <w:sdt>
              <w:sdtPr>
                <w:rPr>
                  <w:lang w:eastAsia="en-CA"/>
                </w:rPr>
                <w:id w:val="45252288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31691F80" w14:textId="24386BC0" w:rsidR="00441635" w:rsidRDefault="00000000" w:rsidP="00441635">
            <w:pPr>
              <w:jc w:val="center"/>
              <w:rPr>
                <w:lang w:eastAsia="en-CA"/>
              </w:rPr>
            </w:pPr>
            <w:sdt>
              <w:sdtPr>
                <w:rPr>
                  <w:lang w:eastAsia="en-CA"/>
                </w:rPr>
                <w:id w:val="-181509717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28EA3F34" w14:textId="4CCD8262" w:rsidR="00441635" w:rsidRDefault="00000000" w:rsidP="00441635">
            <w:pPr>
              <w:jc w:val="center"/>
              <w:rPr>
                <w:lang w:eastAsia="en-CA"/>
              </w:rPr>
            </w:pPr>
            <w:sdt>
              <w:sdtPr>
                <w:rPr>
                  <w:lang w:eastAsia="en-CA"/>
                </w:rPr>
                <w:id w:val="-57913131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3D876F3B" w14:textId="77777777" w:rsidR="00441635" w:rsidRDefault="00000000" w:rsidP="00441635">
            <w:pPr>
              <w:jc w:val="center"/>
              <w:rPr>
                <w:lang w:eastAsia="en-CA"/>
              </w:rPr>
            </w:pPr>
            <w:sdt>
              <w:sdtPr>
                <w:rPr>
                  <w:lang w:eastAsia="en-CA"/>
                </w:rPr>
                <w:id w:val="903349017"/>
                <w:placeholder>
                  <w:docPart w:val="33F1232F636549D0A9E83B6543A7F7B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FC2ECE6" w14:textId="75D905B8" w:rsidR="00441635" w:rsidRDefault="00441635" w:rsidP="00441635">
            <w:pPr>
              <w:rPr>
                <w:lang w:eastAsia="en-CA"/>
              </w:rPr>
            </w:pPr>
            <w:r w:rsidRPr="00954E8D">
              <w:t>1st Stage</w:t>
            </w:r>
          </w:p>
        </w:tc>
      </w:tr>
      <w:tr w:rsidR="00441635" w14:paraId="001A0CAB" w14:textId="77777777" w:rsidTr="00DD2645">
        <w:tc>
          <w:tcPr>
            <w:tcW w:w="3060" w:type="dxa"/>
            <w:shd w:val="clear" w:color="auto" w:fill="F2F2F2" w:themeFill="background1" w:themeFillShade="F2"/>
          </w:tcPr>
          <w:p w14:paraId="588387F2" w14:textId="4239D06F" w:rsidR="00441635" w:rsidRDefault="00441635" w:rsidP="00441635">
            <w:pPr>
              <w:rPr>
                <w:lang w:eastAsia="en-CA"/>
              </w:rPr>
            </w:pPr>
            <w:r w:rsidRPr="00E75D62">
              <w:t>CRU 312 SOUTH EXIT GA</w:t>
            </w:r>
          </w:p>
        </w:tc>
        <w:tc>
          <w:tcPr>
            <w:tcW w:w="907" w:type="dxa"/>
            <w:shd w:val="clear" w:color="auto" w:fill="F2F2F2" w:themeFill="background1" w:themeFillShade="F2"/>
            <w:vAlign w:val="center"/>
          </w:tcPr>
          <w:p w14:paraId="490341B4" w14:textId="77777777" w:rsidR="00441635" w:rsidRDefault="00000000" w:rsidP="00441635">
            <w:pPr>
              <w:rPr>
                <w:lang w:eastAsia="en-CA"/>
              </w:rPr>
            </w:pPr>
            <w:sdt>
              <w:sdtPr>
                <w:rPr>
                  <w:lang w:eastAsia="en-CA"/>
                </w:rPr>
                <w:id w:val="419696116"/>
                <w:placeholder>
                  <w:docPart w:val="CAB7EBCD5C2B47AC9E1BE1CB3D6FEE4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CFC7AB9" w14:textId="4D1BB727"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CFCC701" w14:textId="77777777" w:rsidR="00441635" w:rsidRDefault="00000000" w:rsidP="00441635">
            <w:pPr>
              <w:jc w:val="center"/>
              <w:rPr>
                <w:lang w:eastAsia="en-CA"/>
              </w:rPr>
            </w:pPr>
            <w:sdt>
              <w:sdtPr>
                <w:rPr>
                  <w:lang w:eastAsia="en-CA"/>
                </w:rPr>
                <w:id w:val="61634089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86B22E5" w14:textId="2A93CED3" w:rsidR="00441635" w:rsidRDefault="00441635" w:rsidP="00441635">
            <w:pPr>
              <w:jc w:val="center"/>
              <w:rPr>
                <w:lang w:eastAsia="en-CA"/>
              </w:rPr>
            </w:pPr>
            <w:r w:rsidRPr="00B707BD">
              <w:t>154</w:t>
            </w:r>
          </w:p>
        </w:tc>
        <w:tc>
          <w:tcPr>
            <w:tcW w:w="850" w:type="dxa"/>
            <w:shd w:val="clear" w:color="auto" w:fill="F2F2F2" w:themeFill="background1" w:themeFillShade="F2"/>
            <w:vAlign w:val="center"/>
          </w:tcPr>
          <w:p w14:paraId="31266124" w14:textId="6E914F1F" w:rsidR="00441635" w:rsidRDefault="00000000" w:rsidP="00441635">
            <w:pPr>
              <w:jc w:val="center"/>
              <w:rPr>
                <w:lang w:eastAsia="en-CA"/>
              </w:rPr>
            </w:pPr>
            <w:sdt>
              <w:sdtPr>
                <w:rPr>
                  <w:lang w:eastAsia="en-CA"/>
                </w:rPr>
                <w:id w:val="206383163"/>
                <w:placeholder>
                  <w:docPart w:val="EE8C5C11F9C54F42BAE76C3A0F2CF625"/>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28697387" w14:textId="1095F9E4" w:rsidR="00441635" w:rsidRDefault="00000000" w:rsidP="00441635">
            <w:pPr>
              <w:jc w:val="center"/>
              <w:rPr>
                <w:lang w:eastAsia="en-CA"/>
              </w:rPr>
            </w:pPr>
            <w:sdt>
              <w:sdtPr>
                <w:rPr>
                  <w:lang w:eastAsia="en-CA"/>
                </w:rPr>
                <w:id w:val="50162808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7081C686" w14:textId="77777777" w:rsidR="00441635" w:rsidRDefault="00000000" w:rsidP="00441635">
            <w:pPr>
              <w:jc w:val="center"/>
              <w:rPr>
                <w:lang w:eastAsia="en-CA"/>
              </w:rPr>
            </w:pPr>
            <w:sdt>
              <w:sdtPr>
                <w:rPr>
                  <w:lang w:eastAsia="en-CA"/>
                </w:rPr>
                <w:id w:val="1037622864"/>
                <w:placeholder>
                  <w:docPart w:val="159B68A6F933425FABE8AFF7F17B81C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DAA03A2" w14:textId="6D89A2D6" w:rsidR="00441635" w:rsidRDefault="00000000" w:rsidP="00441635">
            <w:pPr>
              <w:jc w:val="center"/>
              <w:rPr>
                <w:lang w:eastAsia="en-CA"/>
              </w:rPr>
            </w:pPr>
            <w:sdt>
              <w:sdtPr>
                <w:rPr>
                  <w:lang w:eastAsia="en-CA"/>
                </w:rPr>
                <w:id w:val="53762532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3E5A288E" w14:textId="2E2FA338" w:rsidR="00441635" w:rsidRDefault="00000000" w:rsidP="00441635">
            <w:pPr>
              <w:jc w:val="center"/>
              <w:rPr>
                <w:lang w:eastAsia="en-CA"/>
              </w:rPr>
            </w:pPr>
            <w:sdt>
              <w:sdtPr>
                <w:rPr>
                  <w:lang w:eastAsia="en-CA"/>
                </w:rPr>
                <w:id w:val="127074341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23D2AD19" w14:textId="0E7EDB17" w:rsidR="00441635" w:rsidRDefault="00000000" w:rsidP="00441635">
            <w:pPr>
              <w:jc w:val="center"/>
              <w:rPr>
                <w:lang w:eastAsia="en-CA"/>
              </w:rPr>
            </w:pPr>
            <w:sdt>
              <w:sdtPr>
                <w:rPr>
                  <w:lang w:eastAsia="en-CA"/>
                </w:rPr>
                <w:id w:val="194626284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644765EE" w14:textId="77777777" w:rsidR="00441635" w:rsidRDefault="00000000" w:rsidP="00441635">
            <w:pPr>
              <w:jc w:val="center"/>
              <w:rPr>
                <w:lang w:eastAsia="en-CA"/>
              </w:rPr>
            </w:pPr>
            <w:sdt>
              <w:sdtPr>
                <w:rPr>
                  <w:lang w:eastAsia="en-CA"/>
                </w:rPr>
                <w:id w:val="1266266675"/>
                <w:placeholder>
                  <w:docPart w:val="E70137023A2240378C8CFA694FF78CB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21E511A" w14:textId="7A018EB0" w:rsidR="00441635" w:rsidRDefault="00441635" w:rsidP="00441635">
            <w:pPr>
              <w:rPr>
                <w:lang w:eastAsia="en-CA"/>
              </w:rPr>
            </w:pPr>
            <w:r w:rsidRPr="00954E8D">
              <w:t>2nd Stage</w:t>
            </w:r>
          </w:p>
        </w:tc>
      </w:tr>
      <w:tr w:rsidR="00441635" w14:paraId="25C3D107" w14:textId="77777777" w:rsidTr="00DD2645">
        <w:tc>
          <w:tcPr>
            <w:tcW w:w="3060" w:type="dxa"/>
            <w:shd w:val="clear" w:color="auto" w:fill="F2F2F2" w:themeFill="background1" w:themeFillShade="F2"/>
          </w:tcPr>
          <w:p w14:paraId="0264B4C5" w14:textId="32C3BD54" w:rsidR="00441635" w:rsidRDefault="00441635" w:rsidP="00441635">
            <w:pPr>
              <w:rPr>
                <w:lang w:eastAsia="en-CA"/>
              </w:rPr>
            </w:pPr>
            <w:r w:rsidRPr="00E75D62">
              <w:t>CORRIDOR 3D EXIT PULL</w:t>
            </w:r>
          </w:p>
        </w:tc>
        <w:tc>
          <w:tcPr>
            <w:tcW w:w="907" w:type="dxa"/>
            <w:shd w:val="clear" w:color="auto" w:fill="F2F2F2" w:themeFill="background1" w:themeFillShade="F2"/>
            <w:vAlign w:val="center"/>
          </w:tcPr>
          <w:p w14:paraId="6C77A954" w14:textId="77777777" w:rsidR="00441635" w:rsidRDefault="00000000" w:rsidP="00441635">
            <w:pPr>
              <w:rPr>
                <w:lang w:eastAsia="en-CA"/>
              </w:rPr>
            </w:pPr>
            <w:sdt>
              <w:sdtPr>
                <w:rPr>
                  <w:lang w:eastAsia="en-CA"/>
                </w:rPr>
                <w:id w:val="-1771232807"/>
                <w:placeholder>
                  <w:docPart w:val="2084F8DDBE194E21A65A312CEB3BEF9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5A7F9D5" w14:textId="3F724ACC"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582843CF" w14:textId="77777777" w:rsidR="00441635" w:rsidRDefault="00000000" w:rsidP="00441635">
            <w:pPr>
              <w:jc w:val="center"/>
              <w:rPr>
                <w:lang w:eastAsia="en-CA"/>
              </w:rPr>
            </w:pPr>
            <w:sdt>
              <w:sdtPr>
                <w:rPr>
                  <w:lang w:eastAsia="en-CA"/>
                </w:rPr>
                <w:id w:val="63199165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BBE3777" w14:textId="5259D388" w:rsidR="00441635" w:rsidRDefault="00441635" w:rsidP="00441635">
            <w:pPr>
              <w:jc w:val="center"/>
              <w:rPr>
                <w:lang w:eastAsia="en-CA"/>
              </w:rPr>
            </w:pPr>
            <w:r w:rsidRPr="00B707BD">
              <w:t>155</w:t>
            </w:r>
          </w:p>
        </w:tc>
        <w:tc>
          <w:tcPr>
            <w:tcW w:w="850" w:type="dxa"/>
            <w:shd w:val="clear" w:color="auto" w:fill="F2F2F2" w:themeFill="background1" w:themeFillShade="F2"/>
            <w:vAlign w:val="center"/>
          </w:tcPr>
          <w:p w14:paraId="6B628CD8" w14:textId="579545CE" w:rsidR="00441635" w:rsidRDefault="00000000" w:rsidP="00441635">
            <w:pPr>
              <w:jc w:val="center"/>
              <w:rPr>
                <w:lang w:eastAsia="en-CA"/>
              </w:rPr>
            </w:pPr>
            <w:sdt>
              <w:sdtPr>
                <w:rPr>
                  <w:lang w:eastAsia="en-CA"/>
                </w:rPr>
                <w:id w:val="573479322"/>
                <w:placeholder>
                  <w:docPart w:val="FD71E19522C946C1B81020019F56B2F5"/>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3EC238A6" w14:textId="552A175E" w:rsidR="00441635" w:rsidRDefault="00000000" w:rsidP="00441635">
            <w:pPr>
              <w:jc w:val="center"/>
              <w:rPr>
                <w:lang w:eastAsia="en-CA"/>
              </w:rPr>
            </w:pPr>
            <w:sdt>
              <w:sdtPr>
                <w:rPr>
                  <w:lang w:eastAsia="en-CA"/>
                </w:rPr>
                <w:id w:val="50139582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3C040DA6" w14:textId="77777777" w:rsidR="00441635" w:rsidRDefault="00000000" w:rsidP="00441635">
            <w:pPr>
              <w:jc w:val="center"/>
              <w:rPr>
                <w:lang w:eastAsia="en-CA"/>
              </w:rPr>
            </w:pPr>
            <w:sdt>
              <w:sdtPr>
                <w:rPr>
                  <w:lang w:eastAsia="en-CA"/>
                </w:rPr>
                <w:id w:val="855851891"/>
                <w:placeholder>
                  <w:docPart w:val="DF35455C1C9942F6A938416B617BA60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28C6EE0" w14:textId="2689D70C" w:rsidR="00441635" w:rsidRDefault="00000000" w:rsidP="00441635">
            <w:pPr>
              <w:jc w:val="center"/>
              <w:rPr>
                <w:lang w:eastAsia="en-CA"/>
              </w:rPr>
            </w:pPr>
            <w:sdt>
              <w:sdtPr>
                <w:rPr>
                  <w:lang w:eastAsia="en-CA"/>
                </w:rPr>
                <w:id w:val="76651055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60864B7C" w14:textId="004FD243" w:rsidR="00441635" w:rsidRDefault="00000000" w:rsidP="00441635">
            <w:pPr>
              <w:jc w:val="center"/>
              <w:rPr>
                <w:lang w:eastAsia="en-CA"/>
              </w:rPr>
            </w:pPr>
            <w:sdt>
              <w:sdtPr>
                <w:rPr>
                  <w:lang w:eastAsia="en-CA"/>
                </w:rPr>
                <w:id w:val="-172613533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1B0AB229" w14:textId="428F468A" w:rsidR="00441635" w:rsidRDefault="00000000" w:rsidP="00441635">
            <w:pPr>
              <w:jc w:val="center"/>
              <w:rPr>
                <w:lang w:eastAsia="en-CA"/>
              </w:rPr>
            </w:pPr>
            <w:sdt>
              <w:sdtPr>
                <w:rPr>
                  <w:lang w:eastAsia="en-CA"/>
                </w:rPr>
                <w:id w:val="52906416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04619EC6" w14:textId="77777777" w:rsidR="00441635" w:rsidRDefault="00000000" w:rsidP="00441635">
            <w:pPr>
              <w:jc w:val="center"/>
              <w:rPr>
                <w:lang w:eastAsia="en-CA"/>
              </w:rPr>
            </w:pPr>
            <w:sdt>
              <w:sdtPr>
                <w:rPr>
                  <w:lang w:eastAsia="en-CA"/>
                </w:rPr>
                <w:id w:val="-226534541"/>
                <w:placeholder>
                  <w:docPart w:val="229C4C30005B4992B47000C81610F5D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014B72C" w14:textId="3086D93E" w:rsidR="00441635" w:rsidRDefault="00441635" w:rsidP="00441635">
            <w:pPr>
              <w:rPr>
                <w:lang w:eastAsia="en-CA"/>
              </w:rPr>
            </w:pPr>
            <w:r w:rsidRPr="00954E8D">
              <w:t>1st Stage</w:t>
            </w:r>
          </w:p>
        </w:tc>
      </w:tr>
      <w:tr w:rsidR="00441635" w14:paraId="3448431A" w14:textId="77777777" w:rsidTr="00DD2645">
        <w:tc>
          <w:tcPr>
            <w:tcW w:w="3060" w:type="dxa"/>
            <w:shd w:val="clear" w:color="auto" w:fill="F2F2F2" w:themeFill="background1" w:themeFillShade="F2"/>
          </w:tcPr>
          <w:p w14:paraId="6436BC4D" w14:textId="191FA187" w:rsidR="00441635" w:rsidRDefault="00441635" w:rsidP="00441635">
            <w:pPr>
              <w:rPr>
                <w:lang w:eastAsia="en-CA"/>
              </w:rPr>
            </w:pPr>
            <w:r w:rsidRPr="00E75D62">
              <w:t>CORRIDOR 3D EXIT GA</w:t>
            </w:r>
          </w:p>
        </w:tc>
        <w:tc>
          <w:tcPr>
            <w:tcW w:w="907" w:type="dxa"/>
            <w:shd w:val="clear" w:color="auto" w:fill="F2F2F2" w:themeFill="background1" w:themeFillShade="F2"/>
            <w:vAlign w:val="center"/>
          </w:tcPr>
          <w:p w14:paraId="22E2D01C" w14:textId="77777777" w:rsidR="00441635" w:rsidRDefault="00000000" w:rsidP="00441635">
            <w:pPr>
              <w:rPr>
                <w:lang w:eastAsia="en-CA"/>
              </w:rPr>
            </w:pPr>
            <w:sdt>
              <w:sdtPr>
                <w:rPr>
                  <w:lang w:eastAsia="en-CA"/>
                </w:rPr>
                <w:id w:val="-922253862"/>
                <w:placeholder>
                  <w:docPart w:val="965CA4EBD73C41CA9B5809193255824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256787E" w14:textId="53CCAE3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A596E0F" w14:textId="77777777" w:rsidR="00441635" w:rsidRDefault="00000000" w:rsidP="00441635">
            <w:pPr>
              <w:jc w:val="center"/>
              <w:rPr>
                <w:lang w:eastAsia="en-CA"/>
              </w:rPr>
            </w:pPr>
            <w:sdt>
              <w:sdtPr>
                <w:rPr>
                  <w:lang w:eastAsia="en-CA"/>
                </w:rPr>
                <w:id w:val="-119051969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3E0320E" w14:textId="4D54C43F" w:rsidR="00441635" w:rsidRDefault="00441635" w:rsidP="00441635">
            <w:pPr>
              <w:jc w:val="center"/>
              <w:rPr>
                <w:lang w:eastAsia="en-CA"/>
              </w:rPr>
            </w:pPr>
            <w:r w:rsidRPr="00B707BD">
              <w:t>156</w:t>
            </w:r>
          </w:p>
        </w:tc>
        <w:tc>
          <w:tcPr>
            <w:tcW w:w="850" w:type="dxa"/>
            <w:shd w:val="clear" w:color="auto" w:fill="F2F2F2" w:themeFill="background1" w:themeFillShade="F2"/>
            <w:vAlign w:val="center"/>
          </w:tcPr>
          <w:p w14:paraId="5AED1F9F" w14:textId="14A3DF42" w:rsidR="00441635" w:rsidRDefault="00000000" w:rsidP="00441635">
            <w:pPr>
              <w:jc w:val="center"/>
              <w:rPr>
                <w:lang w:eastAsia="en-CA"/>
              </w:rPr>
            </w:pPr>
            <w:sdt>
              <w:sdtPr>
                <w:rPr>
                  <w:lang w:eastAsia="en-CA"/>
                </w:rPr>
                <w:id w:val="-697396996"/>
                <w:placeholder>
                  <w:docPart w:val="F125CC32156B4976A2BF88CC911BAFFE"/>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55E2FD1D" w14:textId="051E3A28" w:rsidR="00441635" w:rsidRDefault="00000000" w:rsidP="00441635">
            <w:pPr>
              <w:jc w:val="center"/>
              <w:rPr>
                <w:lang w:eastAsia="en-CA"/>
              </w:rPr>
            </w:pPr>
            <w:sdt>
              <w:sdtPr>
                <w:rPr>
                  <w:lang w:eastAsia="en-CA"/>
                </w:rPr>
                <w:id w:val="98335618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00152006" w14:textId="77777777" w:rsidR="00441635" w:rsidRDefault="00000000" w:rsidP="00441635">
            <w:pPr>
              <w:jc w:val="center"/>
              <w:rPr>
                <w:lang w:eastAsia="en-CA"/>
              </w:rPr>
            </w:pPr>
            <w:sdt>
              <w:sdtPr>
                <w:rPr>
                  <w:lang w:eastAsia="en-CA"/>
                </w:rPr>
                <w:id w:val="1801644094"/>
                <w:placeholder>
                  <w:docPart w:val="977F941778BA4419ACD41B0CDF0459C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57A3B87" w14:textId="056AF37A" w:rsidR="00441635" w:rsidRDefault="00000000" w:rsidP="00441635">
            <w:pPr>
              <w:jc w:val="center"/>
              <w:rPr>
                <w:lang w:eastAsia="en-CA"/>
              </w:rPr>
            </w:pPr>
            <w:sdt>
              <w:sdtPr>
                <w:rPr>
                  <w:lang w:eastAsia="en-CA"/>
                </w:rPr>
                <w:id w:val="-204374197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7D4A9078" w14:textId="18AD6A8E" w:rsidR="00441635" w:rsidRDefault="00000000" w:rsidP="00441635">
            <w:pPr>
              <w:jc w:val="center"/>
              <w:rPr>
                <w:lang w:eastAsia="en-CA"/>
              </w:rPr>
            </w:pPr>
            <w:sdt>
              <w:sdtPr>
                <w:rPr>
                  <w:lang w:eastAsia="en-CA"/>
                </w:rPr>
                <w:id w:val="-114203825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30953EAF" w14:textId="3257117C" w:rsidR="00441635" w:rsidRDefault="00000000" w:rsidP="00441635">
            <w:pPr>
              <w:jc w:val="center"/>
              <w:rPr>
                <w:lang w:eastAsia="en-CA"/>
              </w:rPr>
            </w:pPr>
            <w:sdt>
              <w:sdtPr>
                <w:rPr>
                  <w:lang w:eastAsia="en-CA"/>
                </w:rPr>
                <w:id w:val="-15322595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68929969" w14:textId="77777777" w:rsidR="00441635" w:rsidRDefault="00000000" w:rsidP="00441635">
            <w:pPr>
              <w:jc w:val="center"/>
              <w:rPr>
                <w:lang w:eastAsia="en-CA"/>
              </w:rPr>
            </w:pPr>
            <w:sdt>
              <w:sdtPr>
                <w:rPr>
                  <w:lang w:eastAsia="en-CA"/>
                </w:rPr>
                <w:id w:val="-1961482228"/>
                <w:placeholder>
                  <w:docPart w:val="81D4FF7A44284732B585A71E97EFF35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B14492E" w14:textId="47E9F51B" w:rsidR="00441635" w:rsidRDefault="00441635" w:rsidP="00441635">
            <w:pPr>
              <w:rPr>
                <w:lang w:eastAsia="en-CA"/>
              </w:rPr>
            </w:pPr>
            <w:r w:rsidRPr="00954E8D">
              <w:t>2nd Stage</w:t>
            </w:r>
          </w:p>
        </w:tc>
      </w:tr>
      <w:tr w:rsidR="00441635" w14:paraId="3B3079A8" w14:textId="77777777" w:rsidTr="00DD2645">
        <w:tc>
          <w:tcPr>
            <w:tcW w:w="3060" w:type="dxa"/>
            <w:shd w:val="clear" w:color="auto" w:fill="F2F2F2" w:themeFill="background1" w:themeFillShade="F2"/>
          </w:tcPr>
          <w:p w14:paraId="53430AAB" w14:textId="10732D12" w:rsidR="00441635" w:rsidRDefault="00441635" w:rsidP="00441635">
            <w:pPr>
              <w:rPr>
                <w:lang w:eastAsia="en-CA"/>
              </w:rPr>
            </w:pPr>
            <w:r w:rsidRPr="00E75D62">
              <w:t>S. LOADING DOCK 100B EXIT PULL</w:t>
            </w:r>
          </w:p>
        </w:tc>
        <w:tc>
          <w:tcPr>
            <w:tcW w:w="907" w:type="dxa"/>
            <w:shd w:val="clear" w:color="auto" w:fill="F2F2F2" w:themeFill="background1" w:themeFillShade="F2"/>
            <w:vAlign w:val="center"/>
          </w:tcPr>
          <w:p w14:paraId="4DFD343D" w14:textId="77777777" w:rsidR="00441635" w:rsidRDefault="00000000" w:rsidP="00441635">
            <w:pPr>
              <w:rPr>
                <w:lang w:eastAsia="en-CA"/>
              </w:rPr>
            </w:pPr>
            <w:sdt>
              <w:sdtPr>
                <w:rPr>
                  <w:lang w:eastAsia="en-CA"/>
                </w:rPr>
                <w:id w:val="394705730"/>
                <w:placeholder>
                  <w:docPart w:val="0CA78D5525214ADEAB18F396C43A8A6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5C9D424" w14:textId="5B39E3E4"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ADC2399" w14:textId="77777777" w:rsidR="00441635" w:rsidRDefault="00000000" w:rsidP="00441635">
            <w:pPr>
              <w:jc w:val="center"/>
              <w:rPr>
                <w:lang w:eastAsia="en-CA"/>
              </w:rPr>
            </w:pPr>
            <w:sdt>
              <w:sdtPr>
                <w:rPr>
                  <w:lang w:eastAsia="en-CA"/>
                </w:rPr>
                <w:id w:val="-89442527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A4E791A" w14:textId="484EC4F3" w:rsidR="00441635" w:rsidRDefault="00441635" w:rsidP="00441635">
            <w:pPr>
              <w:jc w:val="center"/>
              <w:rPr>
                <w:lang w:eastAsia="en-CA"/>
              </w:rPr>
            </w:pPr>
            <w:r w:rsidRPr="00B707BD">
              <w:t>157</w:t>
            </w:r>
          </w:p>
        </w:tc>
        <w:tc>
          <w:tcPr>
            <w:tcW w:w="850" w:type="dxa"/>
            <w:shd w:val="clear" w:color="auto" w:fill="F2F2F2" w:themeFill="background1" w:themeFillShade="F2"/>
            <w:vAlign w:val="center"/>
          </w:tcPr>
          <w:p w14:paraId="0F88B017" w14:textId="6DB89E45" w:rsidR="00441635" w:rsidRDefault="00000000" w:rsidP="00441635">
            <w:pPr>
              <w:jc w:val="center"/>
              <w:rPr>
                <w:lang w:eastAsia="en-CA"/>
              </w:rPr>
            </w:pPr>
            <w:sdt>
              <w:sdtPr>
                <w:rPr>
                  <w:lang w:eastAsia="en-CA"/>
                </w:rPr>
                <w:id w:val="2009394487"/>
                <w:placeholder>
                  <w:docPart w:val="FE405A1DA5B04CB6B2609A3BABB94270"/>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09D82D70" w14:textId="3D537EAD" w:rsidR="00441635" w:rsidRDefault="00000000" w:rsidP="00441635">
            <w:pPr>
              <w:jc w:val="center"/>
              <w:rPr>
                <w:lang w:eastAsia="en-CA"/>
              </w:rPr>
            </w:pPr>
            <w:sdt>
              <w:sdtPr>
                <w:rPr>
                  <w:lang w:eastAsia="en-CA"/>
                </w:rPr>
                <w:id w:val="-77648343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4553D550" w14:textId="77777777" w:rsidR="00441635" w:rsidRDefault="00000000" w:rsidP="00441635">
            <w:pPr>
              <w:jc w:val="center"/>
              <w:rPr>
                <w:lang w:eastAsia="en-CA"/>
              </w:rPr>
            </w:pPr>
            <w:sdt>
              <w:sdtPr>
                <w:rPr>
                  <w:lang w:eastAsia="en-CA"/>
                </w:rPr>
                <w:id w:val="-933515926"/>
                <w:placeholder>
                  <w:docPart w:val="E4E870473BA741D2AD1E267623034BD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C2B3DAC" w14:textId="143924D3" w:rsidR="00441635" w:rsidRDefault="00000000" w:rsidP="00441635">
            <w:pPr>
              <w:jc w:val="center"/>
              <w:rPr>
                <w:lang w:eastAsia="en-CA"/>
              </w:rPr>
            </w:pPr>
            <w:sdt>
              <w:sdtPr>
                <w:rPr>
                  <w:lang w:eastAsia="en-CA"/>
                </w:rPr>
                <w:id w:val="158109604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61E9C0A1" w14:textId="427BB229" w:rsidR="00441635" w:rsidRDefault="00000000" w:rsidP="00441635">
            <w:pPr>
              <w:jc w:val="center"/>
              <w:rPr>
                <w:lang w:eastAsia="en-CA"/>
              </w:rPr>
            </w:pPr>
            <w:sdt>
              <w:sdtPr>
                <w:rPr>
                  <w:lang w:eastAsia="en-CA"/>
                </w:rPr>
                <w:id w:val="86765046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5F8FD5D3" w14:textId="1C55CAF5" w:rsidR="00441635" w:rsidRDefault="00000000" w:rsidP="00441635">
            <w:pPr>
              <w:jc w:val="center"/>
              <w:rPr>
                <w:lang w:eastAsia="en-CA"/>
              </w:rPr>
            </w:pPr>
            <w:sdt>
              <w:sdtPr>
                <w:rPr>
                  <w:lang w:eastAsia="en-CA"/>
                </w:rPr>
                <w:id w:val="-4090902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2C0AEABA" w14:textId="77777777" w:rsidR="00441635" w:rsidRDefault="00000000" w:rsidP="00441635">
            <w:pPr>
              <w:jc w:val="center"/>
              <w:rPr>
                <w:lang w:eastAsia="en-CA"/>
              </w:rPr>
            </w:pPr>
            <w:sdt>
              <w:sdtPr>
                <w:rPr>
                  <w:lang w:eastAsia="en-CA"/>
                </w:rPr>
                <w:id w:val="1531681131"/>
                <w:placeholder>
                  <w:docPart w:val="6DD4097EC12E498FBA44142139194DF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9DBAAB3" w14:textId="706B825C" w:rsidR="00441635" w:rsidRDefault="00441635" w:rsidP="00441635">
            <w:pPr>
              <w:rPr>
                <w:lang w:eastAsia="en-CA"/>
              </w:rPr>
            </w:pPr>
            <w:r w:rsidRPr="00954E8D">
              <w:t>1st Stage</w:t>
            </w:r>
          </w:p>
        </w:tc>
      </w:tr>
      <w:tr w:rsidR="00441635" w14:paraId="2E2F2E9B" w14:textId="77777777" w:rsidTr="00DD2645">
        <w:tc>
          <w:tcPr>
            <w:tcW w:w="3060" w:type="dxa"/>
            <w:shd w:val="clear" w:color="auto" w:fill="F2F2F2" w:themeFill="background1" w:themeFillShade="F2"/>
          </w:tcPr>
          <w:p w14:paraId="4DB7F9B2" w14:textId="41732B77" w:rsidR="00441635" w:rsidRDefault="00441635" w:rsidP="00441635">
            <w:pPr>
              <w:rPr>
                <w:lang w:eastAsia="en-CA"/>
              </w:rPr>
            </w:pPr>
            <w:r w:rsidRPr="00E75D62">
              <w:t>S. LOADING DOCK 100B GA</w:t>
            </w:r>
          </w:p>
        </w:tc>
        <w:tc>
          <w:tcPr>
            <w:tcW w:w="907" w:type="dxa"/>
            <w:shd w:val="clear" w:color="auto" w:fill="F2F2F2" w:themeFill="background1" w:themeFillShade="F2"/>
            <w:vAlign w:val="center"/>
          </w:tcPr>
          <w:p w14:paraId="25F30F70" w14:textId="77777777" w:rsidR="00441635" w:rsidRDefault="00000000" w:rsidP="00441635">
            <w:pPr>
              <w:rPr>
                <w:lang w:eastAsia="en-CA"/>
              </w:rPr>
            </w:pPr>
            <w:sdt>
              <w:sdtPr>
                <w:rPr>
                  <w:lang w:eastAsia="en-CA"/>
                </w:rPr>
                <w:id w:val="129522412"/>
                <w:placeholder>
                  <w:docPart w:val="30AA95845E8F45BEA0F19DCD180A6C3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8A3F322" w14:textId="2F0E2A1B"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4B34913" w14:textId="77777777" w:rsidR="00441635" w:rsidRDefault="00000000" w:rsidP="00441635">
            <w:pPr>
              <w:jc w:val="center"/>
              <w:rPr>
                <w:lang w:eastAsia="en-CA"/>
              </w:rPr>
            </w:pPr>
            <w:sdt>
              <w:sdtPr>
                <w:rPr>
                  <w:lang w:eastAsia="en-CA"/>
                </w:rPr>
                <w:id w:val="-157982797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D074322" w14:textId="76C2CFBD" w:rsidR="00441635" w:rsidRDefault="00441635" w:rsidP="00441635">
            <w:pPr>
              <w:jc w:val="center"/>
              <w:rPr>
                <w:lang w:eastAsia="en-CA"/>
              </w:rPr>
            </w:pPr>
            <w:r w:rsidRPr="00B707BD">
              <w:t>158</w:t>
            </w:r>
          </w:p>
        </w:tc>
        <w:tc>
          <w:tcPr>
            <w:tcW w:w="850" w:type="dxa"/>
            <w:shd w:val="clear" w:color="auto" w:fill="F2F2F2" w:themeFill="background1" w:themeFillShade="F2"/>
            <w:vAlign w:val="center"/>
          </w:tcPr>
          <w:p w14:paraId="0AA7320B" w14:textId="5E9CBF37" w:rsidR="00441635" w:rsidRDefault="00000000" w:rsidP="00441635">
            <w:pPr>
              <w:jc w:val="center"/>
              <w:rPr>
                <w:lang w:eastAsia="en-CA"/>
              </w:rPr>
            </w:pPr>
            <w:sdt>
              <w:sdtPr>
                <w:rPr>
                  <w:lang w:eastAsia="en-CA"/>
                </w:rPr>
                <w:id w:val="-652983646"/>
                <w:placeholder>
                  <w:docPart w:val="33A01A56618F434A8CFF7C8F12F24219"/>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4B37766F" w14:textId="624952AE" w:rsidR="00441635" w:rsidRDefault="00000000" w:rsidP="00441635">
            <w:pPr>
              <w:jc w:val="center"/>
              <w:rPr>
                <w:lang w:eastAsia="en-CA"/>
              </w:rPr>
            </w:pPr>
            <w:sdt>
              <w:sdtPr>
                <w:rPr>
                  <w:lang w:eastAsia="en-CA"/>
                </w:rPr>
                <w:id w:val="-208112736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29C76122" w14:textId="77777777" w:rsidR="00441635" w:rsidRDefault="00000000" w:rsidP="00441635">
            <w:pPr>
              <w:jc w:val="center"/>
              <w:rPr>
                <w:lang w:eastAsia="en-CA"/>
              </w:rPr>
            </w:pPr>
            <w:sdt>
              <w:sdtPr>
                <w:rPr>
                  <w:lang w:eastAsia="en-CA"/>
                </w:rPr>
                <w:id w:val="-229781101"/>
                <w:placeholder>
                  <w:docPart w:val="13A0183E0BF64F90B512CFD5CBCB7E1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0E622E7" w14:textId="7C444096" w:rsidR="00441635" w:rsidRDefault="00000000" w:rsidP="00441635">
            <w:pPr>
              <w:jc w:val="center"/>
              <w:rPr>
                <w:lang w:eastAsia="en-CA"/>
              </w:rPr>
            </w:pPr>
            <w:sdt>
              <w:sdtPr>
                <w:rPr>
                  <w:lang w:eastAsia="en-CA"/>
                </w:rPr>
                <w:id w:val="-90175121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77D5D1AE" w14:textId="3FBA9D15" w:rsidR="00441635" w:rsidRDefault="00000000" w:rsidP="00441635">
            <w:pPr>
              <w:jc w:val="center"/>
              <w:rPr>
                <w:lang w:eastAsia="en-CA"/>
              </w:rPr>
            </w:pPr>
            <w:sdt>
              <w:sdtPr>
                <w:rPr>
                  <w:lang w:eastAsia="en-CA"/>
                </w:rPr>
                <w:id w:val="204161810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60D9F147" w14:textId="220685E9" w:rsidR="00441635" w:rsidRDefault="00000000" w:rsidP="00441635">
            <w:pPr>
              <w:jc w:val="center"/>
              <w:rPr>
                <w:lang w:eastAsia="en-CA"/>
              </w:rPr>
            </w:pPr>
            <w:sdt>
              <w:sdtPr>
                <w:rPr>
                  <w:lang w:eastAsia="en-CA"/>
                </w:rPr>
                <w:id w:val="172771218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240A0E61" w14:textId="77777777" w:rsidR="00441635" w:rsidRDefault="00000000" w:rsidP="00441635">
            <w:pPr>
              <w:jc w:val="center"/>
              <w:rPr>
                <w:lang w:eastAsia="en-CA"/>
              </w:rPr>
            </w:pPr>
            <w:sdt>
              <w:sdtPr>
                <w:rPr>
                  <w:lang w:eastAsia="en-CA"/>
                </w:rPr>
                <w:id w:val="-271550981"/>
                <w:placeholder>
                  <w:docPart w:val="1670DCE503814ABF90D1F6C866BC3F8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0D6740F" w14:textId="0B980B3A" w:rsidR="00441635" w:rsidRDefault="00441635" w:rsidP="00441635">
            <w:pPr>
              <w:rPr>
                <w:lang w:eastAsia="en-CA"/>
              </w:rPr>
            </w:pPr>
            <w:r w:rsidRPr="00954E8D">
              <w:t>2nd Stage</w:t>
            </w:r>
          </w:p>
        </w:tc>
      </w:tr>
      <w:tr w:rsidR="00441635" w14:paraId="3CC90BB8" w14:textId="77777777" w:rsidTr="00DD2645">
        <w:tc>
          <w:tcPr>
            <w:tcW w:w="3060" w:type="dxa"/>
            <w:shd w:val="clear" w:color="auto" w:fill="F2F2F2" w:themeFill="background1" w:themeFillShade="F2"/>
          </w:tcPr>
          <w:p w14:paraId="631BAAE7" w14:textId="03800D06" w:rsidR="00441635" w:rsidRDefault="00441635" w:rsidP="00441635">
            <w:pPr>
              <w:rPr>
                <w:lang w:eastAsia="en-CA"/>
              </w:rPr>
            </w:pPr>
            <w:r w:rsidRPr="00E75D62">
              <w:t>CRU 302 EXIT PULL</w:t>
            </w:r>
          </w:p>
        </w:tc>
        <w:tc>
          <w:tcPr>
            <w:tcW w:w="907" w:type="dxa"/>
            <w:shd w:val="clear" w:color="auto" w:fill="F2F2F2" w:themeFill="background1" w:themeFillShade="F2"/>
            <w:vAlign w:val="center"/>
          </w:tcPr>
          <w:p w14:paraId="37783B68" w14:textId="77777777" w:rsidR="00441635" w:rsidRDefault="00000000" w:rsidP="00441635">
            <w:pPr>
              <w:rPr>
                <w:lang w:eastAsia="en-CA"/>
              </w:rPr>
            </w:pPr>
            <w:sdt>
              <w:sdtPr>
                <w:rPr>
                  <w:lang w:eastAsia="en-CA"/>
                </w:rPr>
                <w:id w:val="1376888285"/>
                <w:placeholder>
                  <w:docPart w:val="AF186A762C4D45BBB84743A6EB70995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A8BD64E" w14:textId="2DCFAF5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1A939CB" w14:textId="77777777" w:rsidR="00441635" w:rsidRDefault="00000000" w:rsidP="00441635">
            <w:pPr>
              <w:jc w:val="center"/>
              <w:rPr>
                <w:lang w:eastAsia="en-CA"/>
              </w:rPr>
            </w:pPr>
            <w:sdt>
              <w:sdtPr>
                <w:rPr>
                  <w:lang w:eastAsia="en-CA"/>
                </w:rPr>
                <w:id w:val="21023971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41AD0D9" w14:textId="1A7B2B32" w:rsidR="00441635" w:rsidRDefault="00441635" w:rsidP="00441635">
            <w:pPr>
              <w:jc w:val="center"/>
              <w:rPr>
                <w:lang w:eastAsia="en-CA"/>
              </w:rPr>
            </w:pPr>
            <w:r w:rsidRPr="00B707BD">
              <w:t>159</w:t>
            </w:r>
          </w:p>
        </w:tc>
        <w:tc>
          <w:tcPr>
            <w:tcW w:w="850" w:type="dxa"/>
            <w:shd w:val="clear" w:color="auto" w:fill="F2F2F2" w:themeFill="background1" w:themeFillShade="F2"/>
            <w:vAlign w:val="center"/>
          </w:tcPr>
          <w:p w14:paraId="23CB0634" w14:textId="3E608E73" w:rsidR="00441635" w:rsidRDefault="00000000" w:rsidP="00441635">
            <w:pPr>
              <w:jc w:val="center"/>
              <w:rPr>
                <w:lang w:eastAsia="en-CA"/>
              </w:rPr>
            </w:pPr>
            <w:sdt>
              <w:sdtPr>
                <w:rPr>
                  <w:lang w:eastAsia="en-CA"/>
                </w:rPr>
                <w:id w:val="-1323116805"/>
                <w:placeholder>
                  <w:docPart w:val="0F47E3171A6A4B9FAA6F37B400FEB244"/>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3EB9B103" w14:textId="7DF6E9DE" w:rsidR="00441635" w:rsidRDefault="00000000" w:rsidP="00441635">
            <w:pPr>
              <w:jc w:val="center"/>
              <w:rPr>
                <w:lang w:eastAsia="en-CA"/>
              </w:rPr>
            </w:pPr>
            <w:sdt>
              <w:sdtPr>
                <w:rPr>
                  <w:lang w:eastAsia="en-CA"/>
                </w:rPr>
                <w:id w:val="55813695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74C89BCD" w14:textId="77777777" w:rsidR="00441635" w:rsidRDefault="00000000" w:rsidP="00441635">
            <w:pPr>
              <w:jc w:val="center"/>
              <w:rPr>
                <w:lang w:eastAsia="en-CA"/>
              </w:rPr>
            </w:pPr>
            <w:sdt>
              <w:sdtPr>
                <w:rPr>
                  <w:lang w:eastAsia="en-CA"/>
                </w:rPr>
                <w:id w:val="-512379661"/>
                <w:placeholder>
                  <w:docPart w:val="DA87BF1D28E84514BC034940295FEF5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F0DEDE6" w14:textId="6EE91CD3" w:rsidR="00441635" w:rsidRDefault="00000000" w:rsidP="00441635">
            <w:pPr>
              <w:jc w:val="center"/>
              <w:rPr>
                <w:lang w:eastAsia="en-CA"/>
              </w:rPr>
            </w:pPr>
            <w:sdt>
              <w:sdtPr>
                <w:rPr>
                  <w:lang w:eastAsia="en-CA"/>
                </w:rPr>
                <w:id w:val="16267601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646C7615" w14:textId="7248E142" w:rsidR="00441635" w:rsidRDefault="00000000" w:rsidP="00441635">
            <w:pPr>
              <w:jc w:val="center"/>
              <w:rPr>
                <w:lang w:eastAsia="en-CA"/>
              </w:rPr>
            </w:pPr>
            <w:sdt>
              <w:sdtPr>
                <w:rPr>
                  <w:lang w:eastAsia="en-CA"/>
                </w:rPr>
                <w:id w:val="9406392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2FFAE231" w14:textId="5385375E" w:rsidR="00441635" w:rsidRDefault="00000000" w:rsidP="00441635">
            <w:pPr>
              <w:jc w:val="center"/>
              <w:rPr>
                <w:lang w:eastAsia="en-CA"/>
              </w:rPr>
            </w:pPr>
            <w:sdt>
              <w:sdtPr>
                <w:rPr>
                  <w:lang w:eastAsia="en-CA"/>
                </w:rPr>
                <w:id w:val="65996946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46C42E1E" w14:textId="77777777" w:rsidR="00441635" w:rsidRDefault="00000000" w:rsidP="00441635">
            <w:pPr>
              <w:jc w:val="center"/>
              <w:rPr>
                <w:lang w:eastAsia="en-CA"/>
              </w:rPr>
            </w:pPr>
            <w:sdt>
              <w:sdtPr>
                <w:rPr>
                  <w:lang w:eastAsia="en-CA"/>
                </w:rPr>
                <w:id w:val="-725134901"/>
                <w:placeholder>
                  <w:docPart w:val="4076600E27694519B5686E8A9E3D29D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F2A1734" w14:textId="2C6FF85B" w:rsidR="00441635" w:rsidRDefault="00441635" w:rsidP="00441635">
            <w:pPr>
              <w:rPr>
                <w:lang w:eastAsia="en-CA"/>
              </w:rPr>
            </w:pPr>
            <w:r w:rsidRPr="00954E8D">
              <w:t>1st Stage</w:t>
            </w:r>
          </w:p>
        </w:tc>
      </w:tr>
      <w:tr w:rsidR="00441635" w14:paraId="07EEE763" w14:textId="77777777" w:rsidTr="00DD2645">
        <w:tc>
          <w:tcPr>
            <w:tcW w:w="3060" w:type="dxa"/>
            <w:shd w:val="clear" w:color="auto" w:fill="F2F2F2" w:themeFill="background1" w:themeFillShade="F2"/>
          </w:tcPr>
          <w:p w14:paraId="07D365FE" w14:textId="701DC6A2" w:rsidR="00441635" w:rsidRDefault="00441635" w:rsidP="00441635">
            <w:pPr>
              <w:rPr>
                <w:lang w:eastAsia="en-CA"/>
              </w:rPr>
            </w:pPr>
            <w:r w:rsidRPr="00E75D62">
              <w:t>CRU 302 EXIT GA</w:t>
            </w:r>
          </w:p>
        </w:tc>
        <w:tc>
          <w:tcPr>
            <w:tcW w:w="907" w:type="dxa"/>
            <w:shd w:val="clear" w:color="auto" w:fill="F2F2F2" w:themeFill="background1" w:themeFillShade="F2"/>
            <w:vAlign w:val="center"/>
          </w:tcPr>
          <w:p w14:paraId="53FC7413" w14:textId="77777777" w:rsidR="00441635" w:rsidRDefault="00000000" w:rsidP="00441635">
            <w:pPr>
              <w:rPr>
                <w:lang w:eastAsia="en-CA"/>
              </w:rPr>
            </w:pPr>
            <w:sdt>
              <w:sdtPr>
                <w:rPr>
                  <w:lang w:eastAsia="en-CA"/>
                </w:rPr>
                <w:id w:val="235297004"/>
                <w:placeholder>
                  <w:docPart w:val="4DEB6B8A73F7426E9C5DED6E6FCEE64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6FDDC97" w14:textId="29DF350D"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4043E9C" w14:textId="77777777" w:rsidR="00441635" w:rsidRDefault="00000000" w:rsidP="00441635">
            <w:pPr>
              <w:jc w:val="center"/>
              <w:rPr>
                <w:lang w:eastAsia="en-CA"/>
              </w:rPr>
            </w:pPr>
            <w:sdt>
              <w:sdtPr>
                <w:rPr>
                  <w:lang w:eastAsia="en-CA"/>
                </w:rPr>
                <w:id w:val="-20264446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1E2B186" w14:textId="404BC8B5" w:rsidR="00441635" w:rsidRDefault="00441635" w:rsidP="00441635">
            <w:pPr>
              <w:jc w:val="center"/>
              <w:rPr>
                <w:lang w:eastAsia="en-CA"/>
              </w:rPr>
            </w:pPr>
            <w:r w:rsidRPr="00B707BD">
              <w:t>160</w:t>
            </w:r>
          </w:p>
        </w:tc>
        <w:tc>
          <w:tcPr>
            <w:tcW w:w="850" w:type="dxa"/>
            <w:shd w:val="clear" w:color="auto" w:fill="F2F2F2" w:themeFill="background1" w:themeFillShade="F2"/>
            <w:vAlign w:val="center"/>
          </w:tcPr>
          <w:p w14:paraId="00C14D22" w14:textId="1945BA15" w:rsidR="00441635" w:rsidRDefault="00000000" w:rsidP="00441635">
            <w:pPr>
              <w:jc w:val="center"/>
              <w:rPr>
                <w:lang w:eastAsia="en-CA"/>
              </w:rPr>
            </w:pPr>
            <w:sdt>
              <w:sdtPr>
                <w:rPr>
                  <w:lang w:eastAsia="en-CA"/>
                </w:rPr>
                <w:id w:val="757947138"/>
                <w:placeholder>
                  <w:docPart w:val="8810B11DD4BF48BABA08CD63EDE6AB0B"/>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12B8B09A" w14:textId="1E01D97E" w:rsidR="00441635" w:rsidRDefault="00000000" w:rsidP="00441635">
            <w:pPr>
              <w:jc w:val="center"/>
              <w:rPr>
                <w:lang w:eastAsia="en-CA"/>
              </w:rPr>
            </w:pPr>
            <w:sdt>
              <w:sdtPr>
                <w:rPr>
                  <w:lang w:eastAsia="en-CA"/>
                </w:rPr>
                <w:id w:val="-62616583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525BAD9B" w14:textId="77777777" w:rsidR="00441635" w:rsidRDefault="00000000" w:rsidP="00441635">
            <w:pPr>
              <w:jc w:val="center"/>
              <w:rPr>
                <w:lang w:eastAsia="en-CA"/>
              </w:rPr>
            </w:pPr>
            <w:sdt>
              <w:sdtPr>
                <w:rPr>
                  <w:lang w:eastAsia="en-CA"/>
                </w:rPr>
                <w:id w:val="761659897"/>
                <w:placeholder>
                  <w:docPart w:val="28FB950D0B0F44DB947D905699E002A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21FF85A" w14:textId="299047A7" w:rsidR="00441635" w:rsidRDefault="00000000" w:rsidP="00441635">
            <w:pPr>
              <w:jc w:val="center"/>
              <w:rPr>
                <w:lang w:eastAsia="en-CA"/>
              </w:rPr>
            </w:pPr>
            <w:sdt>
              <w:sdtPr>
                <w:rPr>
                  <w:lang w:eastAsia="en-CA"/>
                </w:rPr>
                <w:id w:val="144889261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3F87592E" w14:textId="56F15BBD" w:rsidR="00441635" w:rsidRDefault="00000000" w:rsidP="00441635">
            <w:pPr>
              <w:jc w:val="center"/>
              <w:rPr>
                <w:lang w:eastAsia="en-CA"/>
              </w:rPr>
            </w:pPr>
            <w:sdt>
              <w:sdtPr>
                <w:rPr>
                  <w:lang w:eastAsia="en-CA"/>
                </w:rPr>
                <w:id w:val="52344887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4675144D" w14:textId="69977E5B" w:rsidR="00441635" w:rsidRDefault="00000000" w:rsidP="00441635">
            <w:pPr>
              <w:jc w:val="center"/>
              <w:rPr>
                <w:lang w:eastAsia="en-CA"/>
              </w:rPr>
            </w:pPr>
            <w:sdt>
              <w:sdtPr>
                <w:rPr>
                  <w:lang w:eastAsia="en-CA"/>
                </w:rPr>
                <w:id w:val="-64582280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1498989B" w14:textId="77777777" w:rsidR="00441635" w:rsidRDefault="00000000" w:rsidP="00441635">
            <w:pPr>
              <w:jc w:val="center"/>
              <w:rPr>
                <w:lang w:eastAsia="en-CA"/>
              </w:rPr>
            </w:pPr>
            <w:sdt>
              <w:sdtPr>
                <w:rPr>
                  <w:lang w:eastAsia="en-CA"/>
                </w:rPr>
                <w:id w:val="902567709"/>
                <w:placeholder>
                  <w:docPart w:val="2680F66ABFF1400483A21989D26B414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D23227D" w14:textId="74191CB0" w:rsidR="00441635" w:rsidRDefault="00441635" w:rsidP="00441635">
            <w:pPr>
              <w:rPr>
                <w:lang w:eastAsia="en-CA"/>
              </w:rPr>
            </w:pPr>
            <w:r w:rsidRPr="00954E8D">
              <w:t>2nd Stage</w:t>
            </w:r>
          </w:p>
        </w:tc>
      </w:tr>
      <w:tr w:rsidR="00441635" w14:paraId="4252A8D4" w14:textId="77777777" w:rsidTr="00DD2645">
        <w:tc>
          <w:tcPr>
            <w:tcW w:w="3060" w:type="dxa"/>
            <w:shd w:val="clear" w:color="auto" w:fill="F2F2F2" w:themeFill="background1" w:themeFillShade="F2"/>
          </w:tcPr>
          <w:p w14:paraId="732F6980" w14:textId="387F1C34" w:rsidR="00441635" w:rsidRDefault="00441635" w:rsidP="00441635">
            <w:pPr>
              <w:rPr>
                <w:lang w:eastAsia="en-CA"/>
              </w:rPr>
            </w:pPr>
            <w:r w:rsidRPr="00E75D62">
              <w:t>CORRIDOR 3D EAST EXIT PULL</w:t>
            </w:r>
          </w:p>
        </w:tc>
        <w:tc>
          <w:tcPr>
            <w:tcW w:w="907" w:type="dxa"/>
            <w:shd w:val="clear" w:color="auto" w:fill="F2F2F2" w:themeFill="background1" w:themeFillShade="F2"/>
            <w:vAlign w:val="center"/>
          </w:tcPr>
          <w:p w14:paraId="7CEF379A" w14:textId="77777777" w:rsidR="00441635" w:rsidRDefault="00000000" w:rsidP="00441635">
            <w:pPr>
              <w:rPr>
                <w:lang w:eastAsia="en-CA"/>
              </w:rPr>
            </w:pPr>
            <w:sdt>
              <w:sdtPr>
                <w:rPr>
                  <w:lang w:eastAsia="en-CA"/>
                </w:rPr>
                <w:id w:val="-1593315827"/>
                <w:placeholder>
                  <w:docPart w:val="774A0B0A913641A688E3B7F30308A7E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0350290" w14:textId="554374F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CB00C48" w14:textId="77777777" w:rsidR="00441635" w:rsidRDefault="00000000" w:rsidP="00441635">
            <w:pPr>
              <w:jc w:val="center"/>
              <w:rPr>
                <w:lang w:eastAsia="en-CA"/>
              </w:rPr>
            </w:pPr>
            <w:sdt>
              <w:sdtPr>
                <w:rPr>
                  <w:lang w:eastAsia="en-CA"/>
                </w:rPr>
                <w:id w:val="156806849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8D3E1F3" w14:textId="0B4BE97A" w:rsidR="00441635" w:rsidRDefault="00441635" w:rsidP="00441635">
            <w:pPr>
              <w:jc w:val="center"/>
              <w:rPr>
                <w:lang w:eastAsia="en-CA"/>
              </w:rPr>
            </w:pPr>
            <w:r w:rsidRPr="00B707BD">
              <w:t>161</w:t>
            </w:r>
          </w:p>
        </w:tc>
        <w:tc>
          <w:tcPr>
            <w:tcW w:w="850" w:type="dxa"/>
            <w:shd w:val="clear" w:color="auto" w:fill="F2F2F2" w:themeFill="background1" w:themeFillShade="F2"/>
            <w:vAlign w:val="center"/>
          </w:tcPr>
          <w:p w14:paraId="53900D8B" w14:textId="2300651D" w:rsidR="00441635" w:rsidRDefault="00000000" w:rsidP="00441635">
            <w:pPr>
              <w:jc w:val="center"/>
              <w:rPr>
                <w:lang w:eastAsia="en-CA"/>
              </w:rPr>
            </w:pPr>
            <w:sdt>
              <w:sdtPr>
                <w:rPr>
                  <w:lang w:eastAsia="en-CA"/>
                </w:rPr>
                <w:id w:val="-269853537"/>
                <w:placeholder>
                  <w:docPart w:val="5CAF246AB1A64E58AA333B4FA16C675C"/>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58647C17" w14:textId="1050910E" w:rsidR="00441635" w:rsidRDefault="00000000" w:rsidP="00441635">
            <w:pPr>
              <w:jc w:val="center"/>
              <w:rPr>
                <w:lang w:eastAsia="en-CA"/>
              </w:rPr>
            </w:pPr>
            <w:sdt>
              <w:sdtPr>
                <w:rPr>
                  <w:lang w:eastAsia="en-CA"/>
                </w:rPr>
                <w:id w:val="-15530605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21F95C18" w14:textId="77777777" w:rsidR="00441635" w:rsidRDefault="00000000" w:rsidP="00441635">
            <w:pPr>
              <w:jc w:val="center"/>
              <w:rPr>
                <w:lang w:eastAsia="en-CA"/>
              </w:rPr>
            </w:pPr>
            <w:sdt>
              <w:sdtPr>
                <w:rPr>
                  <w:lang w:eastAsia="en-CA"/>
                </w:rPr>
                <w:id w:val="-875998759"/>
                <w:placeholder>
                  <w:docPart w:val="0C35F1D71A8445BCA4FFB15998CDCE3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64EC11C" w14:textId="35CA25C0" w:rsidR="00441635" w:rsidRDefault="00000000" w:rsidP="00441635">
            <w:pPr>
              <w:jc w:val="center"/>
              <w:rPr>
                <w:lang w:eastAsia="en-CA"/>
              </w:rPr>
            </w:pPr>
            <w:sdt>
              <w:sdtPr>
                <w:rPr>
                  <w:lang w:eastAsia="en-CA"/>
                </w:rPr>
                <w:id w:val="-1470012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46533872" w14:textId="79175401" w:rsidR="00441635" w:rsidRDefault="00000000" w:rsidP="00441635">
            <w:pPr>
              <w:jc w:val="center"/>
              <w:rPr>
                <w:lang w:eastAsia="en-CA"/>
              </w:rPr>
            </w:pPr>
            <w:sdt>
              <w:sdtPr>
                <w:rPr>
                  <w:lang w:eastAsia="en-CA"/>
                </w:rPr>
                <w:id w:val="-39150047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01A94F33" w14:textId="27D19954" w:rsidR="00441635" w:rsidRDefault="00000000" w:rsidP="00441635">
            <w:pPr>
              <w:jc w:val="center"/>
              <w:rPr>
                <w:lang w:eastAsia="en-CA"/>
              </w:rPr>
            </w:pPr>
            <w:sdt>
              <w:sdtPr>
                <w:rPr>
                  <w:lang w:eastAsia="en-CA"/>
                </w:rPr>
                <w:id w:val="104394855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57500C93" w14:textId="77777777" w:rsidR="00441635" w:rsidRDefault="00000000" w:rsidP="00441635">
            <w:pPr>
              <w:jc w:val="center"/>
              <w:rPr>
                <w:lang w:eastAsia="en-CA"/>
              </w:rPr>
            </w:pPr>
            <w:sdt>
              <w:sdtPr>
                <w:rPr>
                  <w:lang w:eastAsia="en-CA"/>
                </w:rPr>
                <w:id w:val="1995524931"/>
                <w:placeholder>
                  <w:docPart w:val="6F3A57B272494AE191C42CC4A625365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4FF5452" w14:textId="62A1D9D3" w:rsidR="00441635" w:rsidRDefault="00441635" w:rsidP="00441635">
            <w:pPr>
              <w:rPr>
                <w:lang w:eastAsia="en-CA"/>
              </w:rPr>
            </w:pPr>
            <w:r w:rsidRPr="00954E8D">
              <w:t>1st Stage</w:t>
            </w:r>
          </w:p>
        </w:tc>
      </w:tr>
      <w:tr w:rsidR="00441635" w14:paraId="72A36DC9" w14:textId="77777777" w:rsidTr="00DD2645">
        <w:tc>
          <w:tcPr>
            <w:tcW w:w="3060" w:type="dxa"/>
            <w:shd w:val="clear" w:color="auto" w:fill="F2F2F2" w:themeFill="background1" w:themeFillShade="F2"/>
          </w:tcPr>
          <w:p w14:paraId="78239B16" w14:textId="15B672EF" w:rsidR="00441635" w:rsidRDefault="00441635" w:rsidP="00441635">
            <w:pPr>
              <w:rPr>
                <w:lang w:eastAsia="en-CA"/>
              </w:rPr>
            </w:pPr>
            <w:r w:rsidRPr="00E75D62">
              <w:t>CORRIDOR 3D EAST GA</w:t>
            </w:r>
          </w:p>
        </w:tc>
        <w:tc>
          <w:tcPr>
            <w:tcW w:w="907" w:type="dxa"/>
            <w:shd w:val="clear" w:color="auto" w:fill="F2F2F2" w:themeFill="background1" w:themeFillShade="F2"/>
            <w:vAlign w:val="center"/>
          </w:tcPr>
          <w:p w14:paraId="0901A58A" w14:textId="77777777" w:rsidR="00441635" w:rsidRDefault="00000000" w:rsidP="00441635">
            <w:pPr>
              <w:rPr>
                <w:lang w:eastAsia="en-CA"/>
              </w:rPr>
            </w:pPr>
            <w:sdt>
              <w:sdtPr>
                <w:rPr>
                  <w:lang w:eastAsia="en-CA"/>
                </w:rPr>
                <w:id w:val="1577323850"/>
                <w:placeholder>
                  <w:docPart w:val="DE8967003F264A7B9357949C1D06AB3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F384D11" w14:textId="34D7BCF1"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DF145EA" w14:textId="77777777" w:rsidR="00441635" w:rsidRDefault="00000000" w:rsidP="00441635">
            <w:pPr>
              <w:jc w:val="center"/>
              <w:rPr>
                <w:lang w:eastAsia="en-CA"/>
              </w:rPr>
            </w:pPr>
            <w:sdt>
              <w:sdtPr>
                <w:rPr>
                  <w:lang w:eastAsia="en-CA"/>
                </w:rPr>
                <w:id w:val="-187376284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C13F973" w14:textId="5221E331" w:rsidR="00441635" w:rsidRDefault="00441635" w:rsidP="00441635">
            <w:pPr>
              <w:jc w:val="center"/>
              <w:rPr>
                <w:lang w:eastAsia="en-CA"/>
              </w:rPr>
            </w:pPr>
            <w:r w:rsidRPr="00B707BD">
              <w:t>162</w:t>
            </w:r>
          </w:p>
        </w:tc>
        <w:tc>
          <w:tcPr>
            <w:tcW w:w="850" w:type="dxa"/>
            <w:shd w:val="clear" w:color="auto" w:fill="F2F2F2" w:themeFill="background1" w:themeFillShade="F2"/>
            <w:vAlign w:val="center"/>
          </w:tcPr>
          <w:p w14:paraId="655589A4" w14:textId="6133C6D3" w:rsidR="00441635" w:rsidRDefault="00000000" w:rsidP="00441635">
            <w:pPr>
              <w:jc w:val="center"/>
              <w:rPr>
                <w:lang w:eastAsia="en-CA"/>
              </w:rPr>
            </w:pPr>
            <w:sdt>
              <w:sdtPr>
                <w:rPr>
                  <w:lang w:eastAsia="en-CA"/>
                </w:rPr>
                <w:id w:val="1268968732"/>
                <w:placeholder>
                  <w:docPart w:val="8A532A8BC51749BAA9FCEEC45A2059FC"/>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1D8E42C1" w14:textId="51083A7A" w:rsidR="00441635" w:rsidRDefault="00000000" w:rsidP="00441635">
            <w:pPr>
              <w:jc w:val="center"/>
              <w:rPr>
                <w:lang w:eastAsia="en-CA"/>
              </w:rPr>
            </w:pPr>
            <w:sdt>
              <w:sdtPr>
                <w:rPr>
                  <w:lang w:eastAsia="en-CA"/>
                </w:rPr>
                <w:id w:val="128029783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75A3A859" w14:textId="77777777" w:rsidR="00441635" w:rsidRDefault="00000000" w:rsidP="00441635">
            <w:pPr>
              <w:jc w:val="center"/>
              <w:rPr>
                <w:lang w:eastAsia="en-CA"/>
              </w:rPr>
            </w:pPr>
            <w:sdt>
              <w:sdtPr>
                <w:rPr>
                  <w:lang w:eastAsia="en-CA"/>
                </w:rPr>
                <w:id w:val="-1766299387"/>
                <w:placeholder>
                  <w:docPart w:val="4055723684EE42ADA60EC6EB29279E8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27E4E0D" w14:textId="3AD75326" w:rsidR="00441635" w:rsidRDefault="00000000" w:rsidP="00441635">
            <w:pPr>
              <w:jc w:val="center"/>
              <w:rPr>
                <w:lang w:eastAsia="en-CA"/>
              </w:rPr>
            </w:pPr>
            <w:sdt>
              <w:sdtPr>
                <w:rPr>
                  <w:lang w:eastAsia="en-CA"/>
                </w:rPr>
                <w:id w:val="136215977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62851BF7" w14:textId="355F288C" w:rsidR="00441635" w:rsidRDefault="00000000" w:rsidP="00441635">
            <w:pPr>
              <w:jc w:val="center"/>
              <w:rPr>
                <w:lang w:eastAsia="en-CA"/>
              </w:rPr>
            </w:pPr>
            <w:sdt>
              <w:sdtPr>
                <w:rPr>
                  <w:lang w:eastAsia="en-CA"/>
                </w:rPr>
                <w:id w:val="-25783738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278ECB5E" w14:textId="5DD27B87" w:rsidR="00441635" w:rsidRDefault="00000000" w:rsidP="00441635">
            <w:pPr>
              <w:jc w:val="center"/>
              <w:rPr>
                <w:lang w:eastAsia="en-CA"/>
              </w:rPr>
            </w:pPr>
            <w:sdt>
              <w:sdtPr>
                <w:rPr>
                  <w:lang w:eastAsia="en-CA"/>
                </w:rPr>
                <w:id w:val="-209446028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2C1C998F" w14:textId="77777777" w:rsidR="00441635" w:rsidRDefault="00000000" w:rsidP="00441635">
            <w:pPr>
              <w:jc w:val="center"/>
              <w:rPr>
                <w:lang w:eastAsia="en-CA"/>
              </w:rPr>
            </w:pPr>
            <w:sdt>
              <w:sdtPr>
                <w:rPr>
                  <w:lang w:eastAsia="en-CA"/>
                </w:rPr>
                <w:id w:val="-287039612"/>
                <w:placeholder>
                  <w:docPart w:val="5C918B0EDF2F4A7C873E951CAF40479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03BD691" w14:textId="6D50B60D" w:rsidR="00441635" w:rsidRDefault="00441635" w:rsidP="00441635">
            <w:pPr>
              <w:rPr>
                <w:lang w:eastAsia="en-CA"/>
              </w:rPr>
            </w:pPr>
            <w:r w:rsidRPr="00954E8D">
              <w:t>2nd Stage</w:t>
            </w:r>
          </w:p>
        </w:tc>
      </w:tr>
      <w:tr w:rsidR="00441635" w14:paraId="76E415F4" w14:textId="77777777" w:rsidTr="00DD2645">
        <w:tc>
          <w:tcPr>
            <w:tcW w:w="3060" w:type="dxa"/>
            <w:shd w:val="clear" w:color="auto" w:fill="F2F2F2" w:themeFill="background1" w:themeFillShade="F2"/>
          </w:tcPr>
          <w:p w14:paraId="02B7B48E" w14:textId="7B975331" w:rsidR="00441635" w:rsidRDefault="00441635" w:rsidP="00441635">
            <w:pPr>
              <w:rPr>
                <w:lang w:eastAsia="en-CA"/>
              </w:rPr>
            </w:pPr>
            <w:r w:rsidRPr="00E75D62">
              <w:t>CRU 311 EXIT PULL (CRU 310)</w:t>
            </w:r>
          </w:p>
        </w:tc>
        <w:tc>
          <w:tcPr>
            <w:tcW w:w="907" w:type="dxa"/>
            <w:shd w:val="clear" w:color="auto" w:fill="F2F2F2" w:themeFill="background1" w:themeFillShade="F2"/>
            <w:vAlign w:val="center"/>
          </w:tcPr>
          <w:p w14:paraId="5C965ADD" w14:textId="77777777" w:rsidR="00441635" w:rsidRDefault="00000000" w:rsidP="00441635">
            <w:pPr>
              <w:rPr>
                <w:lang w:eastAsia="en-CA"/>
              </w:rPr>
            </w:pPr>
            <w:sdt>
              <w:sdtPr>
                <w:rPr>
                  <w:lang w:eastAsia="en-CA"/>
                </w:rPr>
                <w:id w:val="217023236"/>
                <w:placeholder>
                  <w:docPart w:val="6970DC38FD5D4348A55005EEA46867E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F28C1BB" w14:textId="491CD53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99CED90" w14:textId="77777777" w:rsidR="00441635" w:rsidRDefault="00000000" w:rsidP="00441635">
            <w:pPr>
              <w:jc w:val="center"/>
              <w:rPr>
                <w:lang w:eastAsia="en-CA"/>
              </w:rPr>
            </w:pPr>
            <w:sdt>
              <w:sdtPr>
                <w:rPr>
                  <w:lang w:eastAsia="en-CA"/>
                </w:rPr>
                <w:id w:val="16012746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45283DC" w14:textId="4E80726C" w:rsidR="00441635" w:rsidRDefault="00441635" w:rsidP="00441635">
            <w:pPr>
              <w:jc w:val="center"/>
              <w:rPr>
                <w:lang w:eastAsia="en-CA"/>
              </w:rPr>
            </w:pPr>
            <w:r w:rsidRPr="00B707BD">
              <w:t>163</w:t>
            </w:r>
          </w:p>
        </w:tc>
        <w:tc>
          <w:tcPr>
            <w:tcW w:w="850" w:type="dxa"/>
            <w:shd w:val="clear" w:color="auto" w:fill="F2F2F2" w:themeFill="background1" w:themeFillShade="F2"/>
            <w:vAlign w:val="center"/>
          </w:tcPr>
          <w:p w14:paraId="6C993A87" w14:textId="1A5F7CD3" w:rsidR="00441635" w:rsidRDefault="00000000" w:rsidP="00441635">
            <w:pPr>
              <w:jc w:val="center"/>
              <w:rPr>
                <w:lang w:eastAsia="en-CA"/>
              </w:rPr>
            </w:pPr>
            <w:sdt>
              <w:sdtPr>
                <w:rPr>
                  <w:lang w:eastAsia="en-CA"/>
                </w:rPr>
                <w:id w:val="194662037"/>
                <w:placeholder>
                  <w:docPart w:val="FEF33864C5DE486EBE957744F25CB265"/>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4D67424E" w14:textId="10360DA3" w:rsidR="00441635" w:rsidRDefault="00000000" w:rsidP="00441635">
            <w:pPr>
              <w:jc w:val="center"/>
              <w:rPr>
                <w:lang w:eastAsia="en-CA"/>
              </w:rPr>
            </w:pPr>
            <w:sdt>
              <w:sdtPr>
                <w:rPr>
                  <w:lang w:eastAsia="en-CA"/>
                </w:rPr>
                <w:id w:val="185907811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0D678E85" w14:textId="77777777" w:rsidR="00441635" w:rsidRDefault="00000000" w:rsidP="00441635">
            <w:pPr>
              <w:jc w:val="center"/>
              <w:rPr>
                <w:lang w:eastAsia="en-CA"/>
              </w:rPr>
            </w:pPr>
            <w:sdt>
              <w:sdtPr>
                <w:rPr>
                  <w:lang w:eastAsia="en-CA"/>
                </w:rPr>
                <w:id w:val="-1218737687"/>
                <w:placeholder>
                  <w:docPart w:val="82DF779859714A2E968BA7421506A97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8D3322C" w14:textId="47575295" w:rsidR="00441635" w:rsidRDefault="00000000" w:rsidP="00441635">
            <w:pPr>
              <w:jc w:val="center"/>
              <w:rPr>
                <w:lang w:eastAsia="en-CA"/>
              </w:rPr>
            </w:pPr>
            <w:sdt>
              <w:sdtPr>
                <w:rPr>
                  <w:lang w:eastAsia="en-CA"/>
                </w:rPr>
                <w:id w:val="117423200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3938A21E" w14:textId="359AEFCC" w:rsidR="00441635" w:rsidRDefault="00000000" w:rsidP="00441635">
            <w:pPr>
              <w:jc w:val="center"/>
              <w:rPr>
                <w:lang w:eastAsia="en-CA"/>
              </w:rPr>
            </w:pPr>
            <w:sdt>
              <w:sdtPr>
                <w:rPr>
                  <w:lang w:eastAsia="en-CA"/>
                </w:rPr>
                <w:id w:val="214746804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4CB03476" w14:textId="371F1A07" w:rsidR="00441635" w:rsidRDefault="00000000" w:rsidP="00441635">
            <w:pPr>
              <w:jc w:val="center"/>
              <w:rPr>
                <w:lang w:eastAsia="en-CA"/>
              </w:rPr>
            </w:pPr>
            <w:sdt>
              <w:sdtPr>
                <w:rPr>
                  <w:lang w:eastAsia="en-CA"/>
                </w:rPr>
                <w:id w:val="84822146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1ED96B5C" w14:textId="77777777" w:rsidR="00441635" w:rsidRDefault="00000000" w:rsidP="00441635">
            <w:pPr>
              <w:jc w:val="center"/>
              <w:rPr>
                <w:lang w:eastAsia="en-CA"/>
              </w:rPr>
            </w:pPr>
            <w:sdt>
              <w:sdtPr>
                <w:rPr>
                  <w:lang w:eastAsia="en-CA"/>
                </w:rPr>
                <w:id w:val="-2057299048"/>
                <w:placeholder>
                  <w:docPart w:val="6E932569902345449A5D9F0CEFBE368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5F86FC2" w14:textId="5C8C22BD" w:rsidR="00441635" w:rsidRDefault="00441635" w:rsidP="00441635">
            <w:pPr>
              <w:rPr>
                <w:lang w:eastAsia="en-CA"/>
              </w:rPr>
            </w:pPr>
            <w:r w:rsidRPr="00954E8D">
              <w:t>1st Stage</w:t>
            </w:r>
          </w:p>
        </w:tc>
      </w:tr>
      <w:tr w:rsidR="00441635" w14:paraId="3B7A57F1" w14:textId="77777777" w:rsidTr="00DD2645">
        <w:tc>
          <w:tcPr>
            <w:tcW w:w="3060" w:type="dxa"/>
            <w:shd w:val="clear" w:color="auto" w:fill="F2F2F2" w:themeFill="background1" w:themeFillShade="F2"/>
          </w:tcPr>
          <w:p w14:paraId="272B1F7D" w14:textId="273048BF" w:rsidR="00441635" w:rsidRDefault="00441635" w:rsidP="00441635">
            <w:pPr>
              <w:rPr>
                <w:lang w:eastAsia="en-CA"/>
              </w:rPr>
            </w:pPr>
            <w:r w:rsidRPr="00E75D62">
              <w:t>CRU 311 EXIT GA</w:t>
            </w:r>
          </w:p>
        </w:tc>
        <w:tc>
          <w:tcPr>
            <w:tcW w:w="907" w:type="dxa"/>
            <w:shd w:val="clear" w:color="auto" w:fill="F2F2F2" w:themeFill="background1" w:themeFillShade="F2"/>
            <w:vAlign w:val="center"/>
          </w:tcPr>
          <w:p w14:paraId="3C63BCFA" w14:textId="77777777" w:rsidR="00441635" w:rsidRDefault="00000000" w:rsidP="00441635">
            <w:pPr>
              <w:rPr>
                <w:lang w:eastAsia="en-CA"/>
              </w:rPr>
            </w:pPr>
            <w:sdt>
              <w:sdtPr>
                <w:rPr>
                  <w:lang w:eastAsia="en-CA"/>
                </w:rPr>
                <w:id w:val="-1165003460"/>
                <w:placeholder>
                  <w:docPart w:val="FA8A350C25E34819B18AAC0921EAD46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9558FFF" w14:textId="39F6E54B"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28206EC" w14:textId="77777777" w:rsidR="00441635" w:rsidRDefault="00000000" w:rsidP="00441635">
            <w:pPr>
              <w:jc w:val="center"/>
              <w:rPr>
                <w:lang w:eastAsia="en-CA"/>
              </w:rPr>
            </w:pPr>
            <w:sdt>
              <w:sdtPr>
                <w:rPr>
                  <w:lang w:eastAsia="en-CA"/>
                </w:rPr>
                <w:id w:val="17029856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1506B0C" w14:textId="4A9EDE6F" w:rsidR="00441635" w:rsidRDefault="00441635" w:rsidP="00441635">
            <w:pPr>
              <w:jc w:val="center"/>
              <w:rPr>
                <w:lang w:eastAsia="en-CA"/>
              </w:rPr>
            </w:pPr>
            <w:r w:rsidRPr="00B707BD">
              <w:t>164</w:t>
            </w:r>
          </w:p>
        </w:tc>
        <w:tc>
          <w:tcPr>
            <w:tcW w:w="850" w:type="dxa"/>
            <w:shd w:val="clear" w:color="auto" w:fill="F2F2F2" w:themeFill="background1" w:themeFillShade="F2"/>
            <w:vAlign w:val="center"/>
          </w:tcPr>
          <w:p w14:paraId="552760A2" w14:textId="5C445AE8" w:rsidR="00441635" w:rsidRDefault="00000000" w:rsidP="00441635">
            <w:pPr>
              <w:jc w:val="center"/>
              <w:rPr>
                <w:lang w:eastAsia="en-CA"/>
              </w:rPr>
            </w:pPr>
            <w:sdt>
              <w:sdtPr>
                <w:rPr>
                  <w:lang w:eastAsia="en-CA"/>
                </w:rPr>
                <w:id w:val="-1186753762"/>
                <w:placeholder>
                  <w:docPart w:val="C21DE39061454A1F9919CB9293086ABE"/>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62B3064F" w14:textId="7A0B7D75" w:rsidR="00441635" w:rsidRDefault="00000000" w:rsidP="00441635">
            <w:pPr>
              <w:jc w:val="center"/>
              <w:rPr>
                <w:lang w:eastAsia="en-CA"/>
              </w:rPr>
            </w:pPr>
            <w:sdt>
              <w:sdtPr>
                <w:rPr>
                  <w:lang w:eastAsia="en-CA"/>
                </w:rPr>
                <w:id w:val="-16038961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0905EE47" w14:textId="77777777" w:rsidR="00441635" w:rsidRDefault="00000000" w:rsidP="00441635">
            <w:pPr>
              <w:jc w:val="center"/>
              <w:rPr>
                <w:lang w:eastAsia="en-CA"/>
              </w:rPr>
            </w:pPr>
            <w:sdt>
              <w:sdtPr>
                <w:rPr>
                  <w:lang w:eastAsia="en-CA"/>
                </w:rPr>
                <w:id w:val="-617765753"/>
                <w:placeholder>
                  <w:docPart w:val="1EB8F1162EC74A538C9FB1423054E59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392CAA5" w14:textId="59113325" w:rsidR="00441635" w:rsidRDefault="00000000" w:rsidP="00441635">
            <w:pPr>
              <w:jc w:val="center"/>
              <w:rPr>
                <w:lang w:eastAsia="en-CA"/>
              </w:rPr>
            </w:pPr>
            <w:sdt>
              <w:sdtPr>
                <w:rPr>
                  <w:lang w:eastAsia="en-CA"/>
                </w:rPr>
                <w:id w:val="41991779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71750643" w14:textId="105FC995" w:rsidR="00441635" w:rsidRDefault="00000000" w:rsidP="00441635">
            <w:pPr>
              <w:jc w:val="center"/>
              <w:rPr>
                <w:lang w:eastAsia="en-CA"/>
              </w:rPr>
            </w:pPr>
            <w:sdt>
              <w:sdtPr>
                <w:rPr>
                  <w:lang w:eastAsia="en-CA"/>
                </w:rPr>
                <w:id w:val="-112099968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317E2EE1" w14:textId="21E1052C" w:rsidR="00441635" w:rsidRDefault="00000000" w:rsidP="00441635">
            <w:pPr>
              <w:jc w:val="center"/>
              <w:rPr>
                <w:lang w:eastAsia="en-CA"/>
              </w:rPr>
            </w:pPr>
            <w:sdt>
              <w:sdtPr>
                <w:rPr>
                  <w:lang w:eastAsia="en-CA"/>
                </w:rPr>
                <w:id w:val="140525668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50D92F00" w14:textId="77777777" w:rsidR="00441635" w:rsidRDefault="00000000" w:rsidP="00441635">
            <w:pPr>
              <w:jc w:val="center"/>
              <w:rPr>
                <w:lang w:eastAsia="en-CA"/>
              </w:rPr>
            </w:pPr>
            <w:sdt>
              <w:sdtPr>
                <w:rPr>
                  <w:lang w:eastAsia="en-CA"/>
                </w:rPr>
                <w:id w:val="956063999"/>
                <w:placeholder>
                  <w:docPart w:val="902ECF92A60E4E4CA8CF947BF5C2420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6ECF4DB" w14:textId="1624A6FD" w:rsidR="00441635" w:rsidRDefault="00441635" w:rsidP="00441635">
            <w:pPr>
              <w:rPr>
                <w:lang w:eastAsia="en-CA"/>
              </w:rPr>
            </w:pPr>
            <w:r w:rsidRPr="00954E8D">
              <w:t>2nd Stage</w:t>
            </w:r>
          </w:p>
        </w:tc>
      </w:tr>
      <w:tr w:rsidR="00441635" w14:paraId="6E6BE69D" w14:textId="77777777" w:rsidTr="00DD2645">
        <w:tc>
          <w:tcPr>
            <w:tcW w:w="3060" w:type="dxa"/>
            <w:shd w:val="clear" w:color="auto" w:fill="F2F2F2" w:themeFill="background1" w:themeFillShade="F2"/>
          </w:tcPr>
          <w:p w14:paraId="5F8C7EFB" w14:textId="42B4452D" w:rsidR="00441635" w:rsidRDefault="00441635" w:rsidP="00441635">
            <w:pPr>
              <w:rPr>
                <w:lang w:eastAsia="en-CA"/>
              </w:rPr>
            </w:pPr>
            <w:r w:rsidRPr="00E75D62">
              <w:t>CRU 302 EXIT PULL STORAGE W. EXIT</w:t>
            </w:r>
          </w:p>
        </w:tc>
        <w:tc>
          <w:tcPr>
            <w:tcW w:w="907" w:type="dxa"/>
            <w:shd w:val="clear" w:color="auto" w:fill="F2F2F2" w:themeFill="background1" w:themeFillShade="F2"/>
            <w:vAlign w:val="center"/>
          </w:tcPr>
          <w:p w14:paraId="2BF0597F" w14:textId="77777777" w:rsidR="00441635" w:rsidRDefault="00000000" w:rsidP="00441635">
            <w:pPr>
              <w:rPr>
                <w:lang w:eastAsia="en-CA"/>
              </w:rPr>
            </w:pPr>
            <w:sdt>
              <w:sdtPr>
                <w:rPr>
                  <w:lang w:eastAsia="en-CA"/>
                </w:rPr>
                <w:id w:val="1550569006"/>
                <w:placeholder>
                  <w:docPart w:val="937C4874EC1445A7B9B98BBDA7D6DD8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EA62FB5" w14:textId="27E96AE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881130A" w14:textId="77777777" w:rsidR="00441635" w:rsidRDefault="00000000" w:rsidP="00441635">
            <w:pPr>
              <w:jc w:val="center"/>
              <w:rPr>
                <w:lang w:eastAsia="en-CA"/>
              </w:rPr>
            </w:pPr>
            <w:sdt>
              <w:sdtPr>
                <w:rPr>
                  <w:lang w:eastAsia="en-CA"/>
                </w:rPr>
                <w:id w:val="-103565173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AC429C4" w14:textId="5857B0FB" w:rsidR="00441635" w:rsidRDefault="00441635" w:rsidP="00441635">
            <w:pPr>
              <w:jc w:val="center"/>
              <w:rPr>
                <w:lang w:eastAsia="en-CA"/>
              </w:rPr>
            </w:pPr>
            <w:r w:rsidRPr="00B707BD">
              <w:t>165</w:t>
            </w:r>
          </w:p>
        </w:tc>
        <w:tc>
          <w:tcPr>
            <w:tcW w:w="850" w:type="dxa"/>
            <w:shd w:val="clear" w:color="auto" w:fill="F2F2F2" w:themeFill="background1" w:themeFillShade="F2"/>
            <w:vAlign w:val="center"/>
          </w:tcPr>
          <w:p w14:paraId="32833AD1" w14:textId="45604F39" w:rsidR="00441635" w:rsidRDefault="00000000" w:rsidP="00441635">
            <w:pPr>
              <w:jc w:val="center"/>
              <w:rPr>
                <w:lang w:eastAsia="en-CA"/>
              </w:rPr>
            </w:pPr>
            <w:sdt>
              <w:sdtPr>
                <w:rPr>
                  <w:lang w:eastAsia="en-CA"/>
                </w:rPr>
                <w:id w:val="-1565247606"/>
                <w:placeholder>
                  <w:docPart w:val="A319655912BE468288A09EBF0A88F3A9"/>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6F742C01" w14:textId="0C3608FE" w:rsidR="00441635" w:rsidRDefault="00000000" w:rsidP="00441635">
            <w:pPr>
              <w:jc w:val="center"/>
              <w:rPr>
                <w:lang w:eastAsia="en-CA"/>
              </w:rPr>
            </w:pPr>
            <w:sdt>
              <w:sdtPr>
                <w:rPr>
                  <w:lang w:eastAsia="en-CA"/>
                </w:rPr>
                <w:id w:val="182570782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56C91886" w14:textId="77777777" w:rsidR="00441635" w:rsidRDefault="00000000" w:rsidP="00441635">
            <w:pPr>
              <w:jc w:val="center"/>
              <w:rPr>
                <w:lang w:eastAsia="en-CA"/>
              </w:rPr>
            </w:pPr>
            <w:sdt>
              <w:sdtPr>
                <w:rPr>
                  <w:lang w:eastAsia="en-CA"/>
                </w:rPr>
                <w:id w:val="129992581"/>
                <w:placeholder>
                  <w:docPart w:val="ED4D1546C4D94C2895218CDC40806A5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BBEB7C0" w14:textId="59D558DD" w:rsidR="00441635" w:rsidRDefault="00000000" w:rsidP="00441635">
            <w:pPr>
              <w:jc w:val="center"/>
              <w:rPr>
                <w:lang w:eastAsia="en-CA"/>
              </w:rPr>
            </w:pPr>
            <w:sdt>
              <w:sdtPr>
                <w:rPr>
                  <w:lang w:eastAsia="en-CA"/>
                </w:rPr>
                <w:id w:val="-97259599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5E9C303E" w14:textId="330C9D09" w:rsidR="00441635" w:rsidRDefault="00000000" w:rsidP="00441635">
            <w:pPr>
              <w:jc w:val="center"/>
              <w:rPr>
                <w:lang w:eastAsia="en-CA"/>
              </w:rPr>
            </w:pPr>
            <w:sdt>
              <w:sdtPr>
                <w:rPr>
                  <w:lang w:eastAsia="en-CA"/>
                </w:rPr>
                <w:id w:val="66004226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28F39F27" w14:textId="48A2B2DC" w:rsidR="00441635" w:rsidRDefault="00000000" w:rsidP="00441635">
            <w:pPr>
              <w:jc w:val="center"/>
              <w:rPr>
                <w:lang w:eastAsia="en-CA"/>
              </w:rPr>
            </w:pPr>
            <w:sdt>
              <w:sdtPr>
                <w:rPr>
                  <w:lang w:eastAsia="en-CA"/>
                </w:rPr>
                <w:id w:val="70468126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252D72D6" w14:textId="77777777" w:rsidR="00441635" w:rsidRDefault="00000000" w:rsidP="00441635">
            <w:pPr>
              <w:jc w:val="center"/>
              <w:rPr>
                <w:lang w:eastAsia="en-CA"/>
              </w:rPr>
            </w:pPr>
            <w:sdt>
              <w:sdtPr>
                <w:rPr>
                  <w:lang w:eastAsia="en-CA"/>
                </w:rPr>
                <w:id w:val="-1015225811"/>
                <w:placeholder>
                  <w:docPart w:val="524CDCCB98A04E7F972EAC1B451DAFC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B9B4326" w14:textId="4DA7C98A" w:rsidR="00441635" w:rsidRDefault="00441635" w:rsidP="00441635">
            <w:pPr>
              <w:rPr>
                <w:lang w:eastAsia="en-CA"/>
              </w:rPr>
            </w:pPr>
            <w:r w:rsidRPr="00954E8D">
              <w:t>1st Stage</w:t>
            </w:r>
          </w:p>
        </w:tc>
      </w:tr>
      <w:tr w:rsidR="00441635" w14:paraId="499B8D77" w14:textId="77777777" w:rsidTr="00DD2645">
        <w:tc>
          <w:tcPr>
            <w:tcW w:w="3060" w:type="dxa"/>
            <w:shd w:val="clear" w:color="auto" w:fill="F2F2F2" w:themeFill="background1" w:themeFillShade="F2"/>
          </w:tcPr>
          <w:p w14:paraId="3C7AFEC2" w14:textId="485DA038" w:rsidR="00441635" w:rsidRDefault="00441635" w:rsidP="00441635">
            <w:pPr>
              <w:rPr>
                <w:lang w:eastAsia="en-CA"/>
              </w:rPr>
            </w:pPr>
            <w:r w:rsidRPr="00E75D62">
              <w:t>CRU 302 EXIT GA</w:t>
            </w:r>
          </w:p>
        </w:tc>
        <w:tc>
          <w:tcPr>
            <w:tcW w:w="907" w:type="dxa"/>
            <w:shd w:val="clear" w:color="auto" w:fill="F2F2F2" w:themeFill="background1" w:themeFillShade="F2"/>
            <w:vAlign w:val="center"/>
          </w:tcPr>
          <w:p w14:paraId="558C3DB4" w14:textId="77777777" w:rsidR="00441635" w:rsidRDefault="00000000" w:rsidP="00441635">
            <w:pPr>
              <w:rPr>
                <w:lang w:eastAsia="en-CA"/>
              </w:rPr>
            </w:pPr>
            <w:sdt>
              <w:sdtPr>
                <w:rPr>
                  <w:lang w:eastAsia="en-CA"/>
                </w:rPr>
                <w:id w:val="1262111532"/>
                <w:placeholder>
                  <w:docPart w:val="D81B9C8AF52B4242A4BEF88974C39A1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0280B72" w14:textId="51AA99A2"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B4BBADB" w14:textId="77777777" w:rsidR="00441635" w:rsidRDefault="00000000" w:rsidP="00441635">
            <w:pPr>
              <w:jc w:val="center"/>
              <w:rPr>
                <w:lang w:eastAsia="en-CA"/>
              </w:rPr>
            </w:pPr>
            <w:sdt>
              <w:sdtPr>
                <w:rPr>
                  <w:lang w:eastAsia="en-CA"/>
                </w:rPr>
                <w:id w:val="81799427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34C1E01" w14:textId="641B1FBF" w:rsidR="00441635" w:rsidRDefault="00441635" w:rsidP="00441635">
            <w:pPr>
              <w:jc w:val="center"/>
              <w:rPr>
                <w:lang w:eastAsia="en-CA"/>
              </w:rPr>
            </w:pPr>
            <w:r w:rsidRPr="00B707BD">
              <w:t>166</w:t>
            </w:r>
          </w:p>
        </w:tc>
        <w:tc>
          <w:tcPr>
            <w:tcW w:w="850" w:type="dxa"/>
            <w:shd w:val="clear" w:color="auto" w:fill="F2F2F2" w:themeFill="background1" w:themeFillShade="F2"/>
            <w:vAlign w:val="center"/>
          </w:tcPr>
          <w:p w14:paraId="5A27E84D" w14:textId="1ACC087D" w:rsidR="00441635" w:rsidRDefault="00000000" w:rsidP="00441635">
            <w:pPr>
              <w:jc w:val="center"/>
              <w:rPr>
                <w:lang w:eastAsia="en-CA"/>
              </w:rPr>
            </w:pPr>
            <w:sdt>
              <w:sdtPr>
                <w:rPr>
                  <w:lang w:eastAsia="en-CA"/>
                </w:rPr>
                <w:id w:val="-1997490016"/>
                <w:placeholder>
                  <w:docPart w:val="5AAB827494E34E34B68C047C84F8B709"/>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4807A6F1" w14:textId="5FC4B26F" w:rsidR="00441635" w:rsidRDefault="00000000" w:rsidP="00441635">
            <w:pPr>
              <w:jc w:val="center"/>
              <w:rPr>
                <w:lang w:eastAsia="en-CA"/>
              </w:rPr>
            </w:pPr>
            <w:sdt>
              <w:sdtPr>
                <w:rPr>
                  <w:lang w:eastAsia="en-CA"/>
                </w:rPr>
                <w:id w:val="182308923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689C44A3" w14:textId="77777777" w:rsidR="00441635" w:rsidRDefault="00000000" w:rsidP="00441635">
            <w:pPr>
              <w:jc w:val="center"/>
              <w:rPr>
                <w:lang w:eastAsia="en-CA"/>
              </w:rPr>
            </w:pPr>
            <w:sdt>
              <w:sdtPr>
                <w:rPr>
                  <w:lang w:eastAsia="en-CA"/>
                </w:rPr>
                <w:id w:val="-1269152472"/>
                <w:placeholder>
                  <w:docPart w:val="DAD41CF17CF24502866D1899B6675C9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E02204B" w14:textId="7F2E9761" w:rsidR="00441635" w:rsidRDefault="00000000" w:rsidP="00441635">
            <w:pPr>
              <w:jc w:val="center"/>
              <w:rPr>
                <w:lang w:eastAsia="en-CA"/>
              </w:rPr>
            </w:pPr>
            <w:sdt>
              <w:sdtPr>
                <w:rPr>
                  <w:lang w:eastAsia="en-CA"/>
                </w:rPr>
                <w:id w:val="-28381261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429DB97C" w14:textId="6D492E1F" w:rsidR="00441635" w:rsidRDefault="00000000" w:rsidP="00441635">
            <w:pPr>
              <w:jc w:val="center"/>
              <w:rPr>
                <w:lang w:eastAsia="en-CA"/>
              </w:rPr>
            </w:pPr>
            <w:sdt>
              <w:sdtPr>
                <w:rPr>
                  <w:lang w:eastAsia="en-CA"/>
                </w:rPr>
                <w:id w:val="102421692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37E19487" w14:textId="3B6FB457" w:rsidR="00441635" w:rsidRDefault="00000000" w:rsidP="00441635">
            <w:pPr>
              <w:jc w:val="center"/>
              <w:rPr>
                <w:lang w:eastAsia="en-CA"/>
              </w:rPr>
            </w:pPr>
            <w:sdt>
              <w:sdtPr>
                <w:rPr>
                  <w:lang w:eastAsia="en-CA"/>
                </w:rPr>
                <w:id w:val="134390235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640BC7A6" w14:textId="77777777" w:rsidR="00441635" w:rsidRDefault="00000000" w:rsidP="00441635">
            <w:pPr>
              <w:jc w:val="center"/>
              <w:rPr>
                <w:lang w:eastAsia="en-CA"/>
              </w:rPr>
            </w:pPr>
            <w:sdt>
              <w:sdtPr>
                <w:rPr>
                  <w:lang w:eastAsia="en-CA"/>
                </w:rPr>
                <w:id w:val="-561025674"/>
                <w:placeholder>
                  <w:docPart w:val="4CD78EDDE2324F93BE65986F5BFFC0E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2F70585" w14:textId="3E80AA28" w:rsidR="00441635" w:rsidRDefault="00441635" w:rsidP="00441635">
            <w:pPr>
              <w:rPr>
                <w:lang w:eastAsia="en-CA"/>
              </w:rPr>
            </w:pPr>
            <w:r w:rsidRPr="00954E8D">
              <w:t>2nd Stage</w:t>
            </w:r>
          </w:p>
        </w:tc>
      </w:tr>
      <w:tr w:rsidR="00441635" w14:paraId="66AA0B58" w14:textId="77777777" w:rsidTr="00DD2645">
        <w:tc>
          <w:tcPr>
            <w:tcW w:w="3060" w:type="dxa"/>
            <w:shd w:val="clear" w:color="auto" w:fill="F2F2F2" w:themeFill="background1" w:themeFillShade="F2"/>
          </w:tcPr>
          <w:p w14:paraId="6F8EF960" w14:textId="6B14D210" w:rsidR="00441635" w:rsidRDefault="00441635" w:rsidP="00441635">
            <w:pPr>
              <w:rPr>
                <w:lang w:eastAsia="en-CA"/>
              </w:rPr>
            </w:pPr>
            <w:r w:rsidRPr="00E75D62">
              <w:t>CRU 163 TO MALL ENTRANCE PULL</w:t>
            </w:r>
          </w:p>
        </w:tc>
        <w:tc>
          <w:tcPr>
            <w:tcW w:w="907" w:type="dxa"/>
            <w:shd w:val="clear" w:color="auto" w:fill="F2F2F2" w:themeFill="background1" w:themeFillShade="F2"/>
            <w:vAlign w:val="center"/>
          </w:tcPr>
          <w:p w14:paraId="5B01CE56" w14:textId="77777777" w:rsidR="00441635" w:rsidRDefault="00000000" w:rsidP="00441635">
            <w:pPr>
              <w:rPr>
                <w:lang w:eastAsia="en-CA"/>
              </w:rPr>
            </w:pPr>
            <w:sdt>
              <w:sdtPr>
                <w:rPr>
                  <w:lang w:eastAsia="en-CA"/>
                </w:rPr>
                <w:id w:val="-193232685"/>
                <w:placeholder>
                  <w:docPart w:val="0F6096846C5C4B9A88A94E020A31C6D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F5599D2" w14:textId="33B29451"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1FB12A9" w14:textId="77777777" w:rsidR="00441635" w:rsidRDefault="00000000" w:rsidP="00441635">
            <w:pPr>
              <w:jc w:val="center"/>
              <w:rPr>
                <w:lang w:eastAsia="en-CA"/>
              </w:rPr>
            </w:pPr>
            <w:sdt>
              <w:sdtPr>
                <w:rPr>
                  <w:lang w:eastAsia="en-CA"/>
                </w:rPr>
                <w:id w:val="186771408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807C385" w14:textId="63A67395" w:rsidR="00441635" w:rsidRDefault="00441635" w:rsidP="00441635">
            <w:pPr>
              <w:jc w:val="center"/>
              <w:rPr>
                <w:lang w:eastAsia="en-CA"/>
              </w:rPr>
            </w:pPr>
            <w:r w:rsidRPr="00B707BD">
              <w:t>165</w:t>
            </w:r>
          </w:p>
        </w:tc>
        <w:tc>
          <w:tcPr>
            <w:tcW w:w="850" w:type="dxa"/>
            <w:shd w:val="clear" w:color="auto" w:fill="F2F2F2" w:themeFill="background1" w:themeFillShade="F2"/>
            <w:vAlign w:val="center"/>
          </w:tcPr>
          <w:p w14:paraId="3CE4B543" w14:textId="206E6187" w:rsidR="00441635" w:rsidRDefault="00000000" w:rsidP="00441635">
            <w:pPr>
              <w:jc w:val="center"/>
              <w:rPr>
                <w:lang w:eastAsia="en-CA"/>
              </w:rPr>
            </w:pPr>
            <w:sdt>
              <w:sdtPr>
                <w:rPr>
                  <w:lang w:eastAsia="en-CA"/>
                </w:rPr>
                <w:id w:val="-1629704648"/>
                <w:placeholder>
                  <w:docPart w:val="0F252478668B4B41926696BB9D0907FD"/>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Z-4</w:t>
                </w:r>
              </w:sdtContent>
            </w:sdt>
          </w:p>
        </w:tc>
        <w:tc>
          <w:tcPr>
            <w:tcW w:w="448" w:type="dxa"/>
            <w:shd w:val="clear" w:color="auto" w:fill="F2F2F2" w:themeFill="background1" w:themeFillShade="F2"/>
            <w:vAlign w:val="center"/>
          </w:tcPr>
          <w:p w14:paraId="2D0A8D0E" w14:textId="7A6FA33C" w:rsidR="00441635" w:rsidRDefault="00000000" w:rsidP="00441635">
            <w:pPr>
              <w:jc w:val="center"/>
              <w:rPr>
                <w:lang w:eastAsia="en-CA"/>
              </w:rPr>
            </w:pPr>
            <w:sdt>
              <w:sdtPr>
                <w:rPr>
                  <w:lang w:eastAsia="en-CA"/>
                </w:rPr>
                <w:id w:val="5729161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08D21108" w14:textId="77777777" w:rsidR="00441635" w:rsidRDefault="00000000" w:rsidP="00441635">
            <w:pPr>
              <w:jc w:val="center"/>
              <w:rPr>
                <w:lang w:eastAsia="en-CA"/>
              </w:rPr>
            </w:pPr>
            <w:sdt>
              <w:sdtPr>
                <w:rPr>
                  <w:lang w:eastAsia="en-CA"/>
                </w:rPr>
                <w:id w:val="281462201"/>
                <w:placeholder>
                  <w:docPart w:val="E4811DB6BACD425D8D19BECA41EFDE7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DE40332" w14:textId="76A07C7B" w:rsidR="00441635" w:rsidRDefault="00000000" w:rsidP="00441635">
            <w:pPr>
              <w:jc w:val="center"/>
              <w:rPr>
                <w:lang w:eastAsia="en-CA"/>
              </w:rPr>
            </w:pPr>
            <w:sdt>
              <w:sdtPr>
                <w:rPr>
                  <w:lang w:eastAsia="en-CA"/>
                </w:rPr>
                <w:id w:val="-90607049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2F5B8436" w14:textId="3A1CFC5B" w:rsidR="00441635" w:rsidRDefault="00000000" w:rsidP="00441635">
            <w:pPr>
              <w:jc w:val="center"/>
              <w:rPr>
                <w:lang w:eastAsia="en-CA"/>
              </w:rPr>
            </w:pPr>
            <w:sdt>
              <w:sdtPr>
                <w:rPr>
                  <w:lang w:eastAsia="en-CA"/>
                </w:rPr>
                <w:id w:val="183966298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64EBC695" w14:textId="38098685" w:rsidR="00441635" w:rsidRDefault="00000000" w:rsidP="00441635">
            <w:pPr>
              <w:jc w:val="center"/>
              <w:rPr>
                <w:lang w:eastAsia="en-CA"/>
              </w:rPr>
            </w:pPr>
            <w:sdt>
              <w:sdtPr>
                <w:rPr>
                  <w:lang w:eastAsia="en-CA"/>
                </w:rPr>
                <w:id w:val="-160249395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442E4075" w14:textId="77777777" w:rsidR="00441635" w:rsidRDefault="00000000" w:rsidP="00441635">
            <w:pPr>
              <w:jc w:val="center"/>
              <w:rPr>
                <w:lang w:eastAsia="en-CA"/>
              </w:rPr>
            </w:pPr>
            <w:sdt>
              <w:sdtPr>
                <w:rPr>
                  <w:lang w:eastAsia="en-CA"/>
                </w:rPr>
                <w:id w:val="-1281413827"/>
                <w:placeholder>
                  <w:docPart w:val="DA6C28C2A672432CA2CB004E62D77A6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D6BABC9" w14:textId="236B619C" w:rsidR="00441635" w:rsidRDefault="00441635" w:rsidP="00441635">
            <w:pPr>
              <w:rPr>
                <w:lang w:eastAsia="en-CA"/>
              </w:rPr>
            </w:pPr>
            <w:r w:rsidRPr="00954E8D">
              <w:t>1st Stage</w:t>
            </w:r>
          </w:p>
        </w:tc>
      </w:tr>
      <w:tr w:rsidR="00441635" w14:paraId="1DE19F35" w14:textId="77777777" w:rsidTr="00DD2645">
        <w:tc>
          <w:tcPr>
            <w:tcW w:w="3060" w:type="dxa"/>
            <w:shd w:val="clear" w:color="auto" w:fill="F2F2F2" w:themeFill="background1" w:themeFillShade="F2"/>
          </w:tcPr>
          <w:p w14:paraId="24821A31" w14:textId="542D34D3" w:rsidR="00441635" w:rsidRDefault="00441635" w:rsidP="00441635">
            <w:pPr>
              <w:rPr>
                <w:lang w:eastAsia="en-CA"/>
              </w:rPr>
            </w:pPr>
            <w:r w:rsidRPr="00E75D62">
              <w:t>CRU 163 GA</w:t>
            </w:r>
          </w:p>
        </w:tc>
        <w:tc>
          <w:tcPr>
            <w:tcW w:w="907" w:type="dxa"/>
            <w:shd w:val="clear" w:color="auto" w:fill="F2F2F2" w:themeFill="background1" w:themeFillShade="F2"/>
            <w:vAlign w:val="center"/>
          </w:tcPr>
          <w:p w14:paraId="2E33A0DE" w14:textId="77777777" w:rsidR="00441635" w:rsidRDefault="00000000" w:rsidP="00441635">
            <w:pPr>
              <w:rPr>
                <w:lang w:eastAsia="en-CA"/>
              </w:rPr>
            </w:pPr>
            <w:sdt>
              <w:sdtPr>
                <w:rPr>
                  <w:lang w:eastAsia="en-CA"/>
                </w:rPr>
                <w:id w:val="-111438660"/>
                <w:placeholder>
                  <w:docPart w:val="C5F02E1AA6754AD4A86708FE3981E60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DAF410A" w14:textId="03E5575C"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75ECEB0" w14:textId="77777777" w:rsidR="00441635" w:rsidRDefault="00000000" w:rsidP="00441635">
            <w:pPr>
              <w:jc w:val="center"/>
              <w:rPr>
                <w:lang w:eastAsia="en-CA"/>
              </w:rPr>
            </w:pPr>
            <w:sdt>
              <w:sdtPr>
                <w:rPr>
                  <w:lang w:eastAsia="en-CA"/>
                </w:rPr>
                <w:id w:val="87388529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B2BF64D" w14:textId="1FB70351" w:rsidR="00441635" w:rsidRDefault="00441635" w:rsidP="00441635">
            <w:pPr>
              <w:jc w:val="center"/>
              <w:rPr>
                <w:lang w:eastAsia="en-CA"/>
              </w:rPr>
            </w:pPr>
            <w:r w:rsidRPr="00B707BD">
              <w:t>166</w:t>
            </w:r>
          </w:p>
        </w:tc>
        <w:tc>
          <w:tcPr>
            <w:tcW w:w="850" w:type="dxa"/>
            <w:shd w:val="clear" w:color="auto" w:fill="F2F2F2" w:themeFill="background1" w:themeFillShade="F2"/>
            <w:vAlign w:val="center"/>
          </w:tcPr>
          <w:p w14:paraId="5094C2EF" w14:textId="45A041C6" w:rsidR="00441635" w:rsidRDefault="00000000" w:rsidP="00441635">
            <w:pPr>
              <w:jc w:val="center"/>
              <w:rPr>
                <w:lang w:eastAsia="en-CA"/>
              </w:rPr>
            </w:pPr>
            <w:sdt>
              <w:sdtPr>
                <w:rPr>
                  <w:lang w:eastAsia="en-CA"/>
                </w:rPr>
                <w:id w:val="838047859"/>
                <w:placeholder>
                  <w:docPart w:val="156342F3E2354565BA9F5D2D7F751296"/>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Z-4</w:t>
                </w:r>
              </w:sdtContent>
            </w:sdt>
          </w:p>
        </w:tc>
        <w:tc>
          <w:tcPr>
            <w:tcW w:w="448" w:type="dxa"/>
            <w:shd w:val="clear" w:color="auto" w:fill="F2F2F2" w:themeFill="background1" w:themeFillShade="F2"/>
            <w:vAlign w:val="center"/>
          </w:tcPr>
          <w:p w14:paraId="7607384B" w14:textId="63CE9CEE" w:rsidR="00441635" w:rsidRDefault="00000000" w:rsidP="00441635">
            <w:pPr>
              <w:jc w:val="center"/>
              <w:rPr>
                <w:lang w:eastAsia="en-CA"/>
              </w:rPr>
            </w:pPr>
            <w:sdt>
              <w:sdtPr>
                <w:rPr>
                  <w:lang w:eastAsia="en-CA"/>
                </w:rPr>
                <w:id w:val="-138424447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0E077D8D" w14:textId="77777777" w:rsidR="00441635" w:rsidRDefault="00000000" w:rsidP="00441635">
            <w:pPr>
              <w:jc w:val="center"/>
              <w:rPr>
                <w:lang w:eastAsia="en-CA"/>
              </w:rPr>
            </w:pPr>
            <w:sdt>
              <w:sdtPr>
                <w:rPr>
                  <w:lang w:eastAsia="en-CA"/>
                </w:rPr>
                <w:id w:val="-1427106920"/>
                <w:placeholder>
                  <w:docPart w:val="2DDFAC17F0CE4B2E998C8496785ACAB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06837B4" w14:textId="4355C9F8" w:rsidR="00441635" w:rsidRDefault="00000000" w:rsidP="00441635">
            <w:pPr>
              <w:jc w:val="center"/>
              <w:rPr>
                <w:lang w:eastAsia="en-CA"/>
              </w:rPr>
            </w:pPr>
            <w:sdt>
              <w:sdtPr>
                <w:rPr>
                  <w:lang w:eastAsia="en-CA"/>
                </w:rPr>
                <w:id w:val="-112816168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492DD80C" w14:textId="11B8715A" w:rsidR="00441635" w:rsidRDefault="00000000" w:rsidP="00441635">
            <w:pPr>
              <w:jc w:val="center"/>
              <w:rPr>
                <w:lang w:eastAsia="en-CA"/>
              </w:rPr>
            </w:pPr>
            <w:sdt>
              <w:sdtPr>
                <w:rPr>
                  <w:lang w:eastAsia="en-CA"/>
                </w:rPr>
                <w:id w:val="-145138840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7EC60E29" w14:textId="54DA30CA" w:rsidR="00441635" w:rsidRDefault="00000000" w:rsidP="00441635">
            <w:pPr>
              <w:jc w:val="center"/>
              <w:rPr>
                <w:lang w:eastAsia="en-CA"/>
              </w:rPr>
            </w:pPr>
            <w:sdt>
              <w:sdtPr>
                <w:rPr>
                  <w:lang w:eastAsia="en-CA"/>
                </w:rPr>
                <w:id w:val="68278889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0F1A37E1" w14:textId="77777777" w:rsidR="00441635" w:rsidRDefault="00000000" w:rsidP="00441635">
            <w:pPr>
              <w:jc w:val="center"/>
              <w:rPr>
                <w:lang w:eastAsia="en-CA"/>
              </w:rPr>
            </w:pPr>
            <w:sdt>
              <w:sdtPr>
                <w:rPr>
                  <w:lang w:eastAsia="en-CA"/>
                </w:rPr>
                <w:id w:val="1866631740"/>
                <w:placeholder>
                  <w:docPart w:val="6F06BEC0EFBF45EAB6BE24103FB457F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BDE6550" w14:textId="480C053A" w:rsidR="00441635" w:rsidRDefault="00441635" w:rsidP="00441635">
            <w:pPr>
              <w:rPr>
                <w:lang w:eastAsia="en-CA"/>
              </w:rPr>
            </w:pPr>
            <w:r w:rsidRPr="00954E8D">
              <w:t>2nd Stage</w:t>
            </w:r>
          </w:p>
        </w:tc>
      </w:tr>
      <w:tr w:rsidR="00441635" w14:paraId="73B1DF0A" w14:textId="77777777" w:rsidTr="00DD2645">
        <w:tc>
          <w:tcPr>
            <w:tcW w:w="3060" w:type="dxa"/>
            <w:shd w:val="clear" w:color="auto" w:fill="F2F2F2" w:themeFill="background1" w:themeFillShade="F2"/>
          </w:tcPr>
          <w:p w14:paraId="73A57284" w14:textId="57DC353A" w:rsidR="00441635" w:rsidRDefault="00441635" w:rsidP="00441635">
            <w:pPr>
              <w:rPr>
                <w:lang w:eastAsia="en-CA"/>
              </w:rPr>
            </w:pPr>
            <w:r w:rsidRPr="00E75D62">
              <w:t>SOUTH VESTIBULE EAST PULL</w:t>
            </w:r>
          </w:p>
        </w:tc>
        <w:tc>
          <w:tcPr>
            <w:tcW w:w="907" w:type="dxa"/>
            <w:shd w:val="clear" w:color="auto" w:fill="F2F2F2" w:themeFill="background1" w:themeFillShade="F2"/>
            <w:vAlign w:val="center"/>
          </w:tcPr>
          <w:p w14:paraId="2D272FFC" w14:textId="77777777" w:rsidR="00441635" w:rsidRDefault="00000000" w:rsidP="00441635">
            <w:pPr>
              <w:rPr>
                <w:lang w:eastAsia="en-CA"/>
              </w:rPr>
            </w:pPr>
            <w:sdt>
              <w:sdtPr>
                <w:rPr>
                  <w:lang w:eastAsia="en-CA"/>
                </w:rPr>
                <w:id w:val="252554929"/>
                <w:placeholder>
                  <w:docPart w:val="1CFA86CE1C3D4597B4486A738BDD428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3689E1A" w14:textId="2D658E80"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F863731" w14:textId="77777777" w:rsidR="00441635" w:rsidRDefault="00000000" w:rsidP="00441635">
            <w:pPr>
              <w:jc w:val="center"/>
              <w:rPr>
                <w:lang w:eastAsia="en-CA"/>
              </w:rPr>
            </w:pPr>
            <w:sdt>
              <w:sdtPr>
                <w:rPr>
                  <w:lang w:eastAsia="en-CA"/>
                </w:rPr>
                <w:id w:val="5744570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B003449" w14:textId="65ECB10D" w:rsidR="00441635" w:rsidRDefault="00441635" w:rsidP="00441635">
            <w:pPr>
              <w:jc w:val="center"/>
              <w:rPr>
                <w:lang w:eastAsia="en-CA"/>
              </w:rPr>
            </w:pPr>
            <w:r w:rsidRPr="00B707BD">
              <w:t>167</w:t>
            </w:r>
          </w:p>
        </w:tc>
        <w:tc>
          <w:tcPr>
            <w:tcW w:w="850" w:type="dxa"/>
            <w:shd w:val="clear" w:color="auto" w:fill="F2F2F2" w:themeFill="background1" w:themeFillShade="F2"/>
            <w:vAlign w:val="center"/>
          </w:tcPr>
          <w:p w14:paraId="21E29423" w14:textId="30081894" w:rsidR="00441635" w:rsidRDefault="00000000" w:rsidP="00441635">
            <w:pPr>
              <w:jc w:val="center"/>
              <w:rPr>
                <w:lang w:eastAsia="en-CA"/>
              </w:rPr>
            </w:pPr>
            <w:sdt>
              <w:sdtPr>
                <w:rPr>
                  <w:lang w:eastAsia="en-CA"/>
                </w:rPr>
                <w:id w:val="1360861323"/>
                <w:placeholder>
                  <w:docPart w:val="EEC19496F7B64130A1A34FA2050ED93E"/>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0C59BE5C" w14:textId="1AF8103A" w:rsidR="00441635" w:rsidRDefault="00000000" w:rsidP="00441635">
            <w:pPr>
              <w:jc w:val="center"/>
              <w:rPr>
                <w:lang w:eastAsia="en-CA"/>
              </w:rPr>
            </w:pPr>
            <w:sdt>
              <w:sdtPr>
                <w:rPr>
                  <w:lang w:eastAsia="en-CA"/>
                </w:rPr>
                <w:id w:val="-187930639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69E89960" w14:textId="77777777" w:rsidR="00441635" w:rsidRDefault="00000000" w:rsidP="00441635">
            <w:pPr>
              <w:jc w:val="center"/>
              <w:rPr>
                <w:lang w:eastAsia="en-CA"/>
              </w:rPr>
            </w:pPr>
            <w:sdt>
              <w:sdtPr>
                <w:rPr>
                  <w:lang w:eastAsia="en-CA"/>
                </w:rPr>
                <w:id w:val="717948770"/>
                <w:placeholder>
                  <w:docPart w:val="A15A998548214EC5B31CFD485455CAF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B50DC6E" w14:textId="121ABB2F" w:rsidR="00441635" w:rsidRDefault="00000000" w:rsidP="00441635">
            <w:pPr>
              <w:jc w:val="center"/>
              <w:rPr>
                <w:lang w:eastAsia="en-CA"/>
              </w:rPr>
            </w:pPr>
            <w:sdt>
              <w:sdtPr>
                <w:rPr>
                  <w:lang w:eastAsia="en-CA"/>
                </w:rPr>
                <w:id w:val="162310959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082538AA" w14:textId="47BCBE24" w:rsidR="00441635" w:rsidRDefault="00000000" w:rsidP="00441635">
            <w:pPr>
              <w:jc w:val="center"/>
              <w:rPr>
                <w:lang w:eastAsia="en-CA"/>
              </w:rPr>
            </w:pPr>
            <w:sdt>
              <w:sdtPr>
                <w:rPr>
                  <w:lang w:eastAsia="en-CA"/>
                </w:rPr>
                <w:id w:val="-1654328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16FB76ED" w14:textId="65E28653" w:rsidR="00441635" w:rsidRDefault="00000000" w:rsidP="00441635">
            <w:pPr>
              <w:jc w:val="center"/>
              <w:rPr>
                <w:lang w:eastAsia="en-CA"/>
              </w:rPr>
            </w:pPr>
            <w:sdt>
              <w:sdtPr>
                <w:rPr>
                  <w:lang w:eastAsia="en-CA"/>
                </w:rPr>
                <w:id w:val="-186265176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480E192B" w14:textId="77777777" w:rsidR="00441635" w:rsidRDefault="00000000" w:rsidP="00441635">
            <w:pPr>
              <w:jc w:val="center"/>
              <w:rPr>
                <w:lang w:eastAsia="en-CA"/>
              </w:rPr>
            </w:pPr>
            <w:sdt>
              <w:sdtPr>
                <w:rPr>
                  <w:lang w:eastAsia="en-CA"/>
                </w:rPr>
                <w:id w:val="723487568"/>
                <w:placeholder>
                  <w:docPart w:val="E832AADCFB8E49D29BEBC262FD8A825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FE873DD" w14:textId="4E91C2FC" w:rsidR="00441635" w:rsidRDefault="00441635" w:rsidP="00441635">
            <w:pPr>
              <w:rPr>
                <w:lang w:eastAsia="en-CA"/>
              </w:rPr>
            </w:pPr>
            <w:r w:rsidRPr="00954E8D">
              <w:t>1st Stage</w:t>
            </w:r>
          </w:p>
        </w:tc>
      </w:tr>
      <w:tr w:rsidR="00441635" w14:paraId="02CE79D6" w14:textId="77777777" w:rsidTr="00DD2645">
        <w:tc>
          <w:tcPr>
            <w:tcW w:w="3060" w:type="dxa"/>
            <w:shd w:val="clear" w:color="auto" w:fill="F2F2F2" w:themeFill="background1" w:themeFillShade="F2"/>
          </w:tcPr>
          <w:p w14:paraId="09C68935" w14:textId="41683A14" w:rsidR="00441635" w:rsidRDefault="00441635" w:rsidP="00441635">
            <w:pPr>
              <w:rPr>
                <w:lang w:eastAsia="en-CA"/>
              </w:rPr>
            </w:pPr>
            <w:r w:rsidRPr="00E75D62">
              <w:t>SOUTH VESTIBULE EAST GA</w:t>
            </w:r>
          </w:p>
        </w:tc>
        <w:tc>
          <w:tcPr>
            <w:tcW w:w="907" w:type="dxa"/>
            <w:shd w:val="clear" w:color="auto" w:fill="F2F2F2" w:themeFill="background1" w:themeFillShade="F2"/>
            <w:vAlign w:val="center"/>
          </w:tcPr>
          <w:p w14:paraId="208A726C" w14:textId="77777777" w:rsidR="00441635" w:rsidRDefault="00000000" w:rsidP="00441635">
            <w:pPr>
              <w:rPr>
                <w:lang w:eastAsia="en-CA"/>
              </w:rPr>
            </w:pPr>
            <w:sdt>
              <w:sdtPr>
                <w:rPr>
                  <w:lang w:eastAsia="en-CA"/>
                </w:rPr>
                <w:id w:val="-1500344443"/>
                <w:placeholder>
                  <w:docPart w:val="268CE3F0B5F64D37945EFE388B15A31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A546D9A" w14:textId="4729052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3FD9B05" w14:textId="77777777" w:rsidR="00441635" w:rsidRDefault="00000000" w:rsidP="00441635">
            <w:pPr>
              <w:jc w:val="center"/>
              <w:rPr>
                <w:lang w:eastAsia="en-CA"/>
              </w:rPr>
            </w:pPr>
            <w:sdt>
              <w:sdtPr>
                <w:rPr>
                  <w:lang w:eastAsia="en-CA"/>
                </w:rPr>
                <w:id w:val="178545368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330BBDA" w14:textId="78D25E03" w:rsidR="00441635" w:rsidRDefault="00441635" w:rsidP="00441635">
            <w:pPr>
              <w:jc w:val="center"/>
              <w:rPr>
                <w:lang w:eastAsia="en-CA"/>
              </w:rPr>
            </w:pPr>
            <w:r w:rsidRPr="00B707BD">
              <w:t>168</w:t>
            </w:r>
          </w:p>
        </w:tc>
        <w:tc>
          <w:tcPr>
            <w:tcW w:w="850" w:type="dxa"/>
            <w:shd w:val="clear" w:color="auto" w:fill="F2F2F2" w:themeFill="background1" w:themeFillShade="F2"/>
            <w:vAlign w:val="center"/>
          </w:tcPr>
          <w:p w14:paraId="7FA35409" w14:textId="4AA38A59" w:rsidR="00441635" w:rsidRDefault="00000000" w:rsidP="00441635">
            <w:pPr>
              <w:jc w:val="center"/>
              <w:rPr>
                <w:lang w:eastAsia="en-CA"/>
              </w:rPr>
            </w:pPr>
            <w:sdt>
              <w:sdtPr>
                <w:rPr>
                  <w:lang w:eastAsia="en-CA"/>
                </w:rPr>
                <w:id w:val="1275756623"/>
                <w:placeholder>
                  <w:docPart w:val="79FF26F6EB1C4763AA0A9425434B713B"/>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37DBE62B" w14:textId="72056111" w:rsidR="00441635" w:rsidRDefault="00000000" w:rsidP="00441635">
            <w:pPr>
              <w:jc w:val="center"/>
              <w:rPr>
                <w:lang w:eastAsia="en-CA"/>
              </w:rPr>
            </w:pPr>
            <w:sdt>
              <w:sdtPr>
                <w:rPr>
                  <w:lang w:eastAsia="en-CA"/>
                </w:rPr>
                <w:id w:val="-111744497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0A19C4A2" w14:textId="77777777" w:rsidR="00441635" w:rsidRDefault="00000000" w:rsidP="00441635">
            <w:pPr>
              <w:jc w:val="center"/>
              <w:rPr>
                <w:lang w:eastAsia="en-CA"/>
              </w:rPr>
            </w:pPr>
            <w:sdt>
              <w:sdtPr>
                <w:rPr>
                  <w:lang w:eastAsia="en-CA"/>
                </w:rPr>
                <w:id w:val="-182436779"/>
                <w:placeholder>
                  <w:docPart w:val="66FBDF7A401D4354B39100EB3F882FA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999397F" w14:textId="56AAB61C" w:rsidR="00441635" w:rsidRDefault="00000000" w:rsidP="00441635">
            <w:pPr>
              <w:jc w:val="center"/>
              <w:rPr>
                <w:lang w:eastAsia="en-CA"/>
              </w:rPr>
            </w:pPr>
            <w:sdt>
              <w:sdtPr>
                <w:rPr>
                  <w:lang w:eastAsia="en-CA"/>
                </w:rPr>
                <w:id w:val="145174157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263F6AEB" w14:textId="6D20ED48" w:rsidR="00441635" w:rsidRDefault="00000000" w:rsidP="00441635">
            <w:pPr>
              <w:jc w:val="center"/>
              <w:rPr>
                <w:lang w:eastAsia="en-CA"/>
              </w:rPr>
            </w:pPr>
            <w:sdt>
              <w:sdtPr>
                <w:rPr>
                  <w:lang w:eastAsia="en-CA"/>
                </w:rPr>
                <w:id w:val="-128912661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69F59289" w14:textId="6CB37DE8" w:rsidR="00441635" w:rsidRDefault="00000000" w:rsidP="00441635">
            <w:pPr>
              <w:jc w:val="center"/>
              <w:rPr>
                <w:lang w:eastAsia="en-CA"/>
              </w:rPr>
            </w:pPr>
            <w:sdt>
              <w:sdtPr>
                <w:rPr>
                  <w:lang w:eastAsia="en-CA"/>
                </w:rPr>
                <w:id w:val="144704592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0D037175" w14:textId="77777777" w:rsidR="00441635" w:rsidRDefault="00000000" w:rsidP="00441635">
            <w:pPr>
              <w:jc w:val="center"/>
              <w:rPr>
                <w:lang w:eastAsia="en-CA"/>
              </w:rPr>
            </w:pPr>
            <w:sdt>
              <w:sdtPr>
                <w:rPr>
                  <w:lang w:eastAsia="en-CA"/>
                </w:rPr>
                <w:id w:val="-688834575"/>
                <w:placeholder>
                  <w:docPart w:val="2FBF0C3426F74B909C9DC3F799946D3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8244741" w14:textId="086FBA0C" w:rsidR="00441635" w:rsidRDefault="00441635" w:rsidP="00441635">
            <w:pPr>
              <w:rPr>
                <w:lang w:eastAsia="en-CA"/>
              </w:rPr>
            </w:pPr>
            <w:r w:rsidRPr="00954E8D">
              <w:t>2nd Stage</w:t>
            </w:r>
          </w:p>
        </w:tc>
      </w:tr>
      <w:tr w:rsidR="00441635" w14:paraId="3A9FB55B" w14:textId="77777777" w:rsidTr="00DD2645">
        <w:tc>
          <w:tcPr>
            <w:tcW w:w="3060" w:type="dxa"/>
            <w:shd w:val="clear" w:color="auto" w:fill="F2F2F2" w:themeFill="background1" w:themeFillShade="F2"/>
          </w:tcPr>
          <w:p w14:paraId="4624A576" w14:textId="5FE0C343" w:rsidR="00441635" w:rsidRDefault="00441635" w:rsidP="00441635">
            <w:pPr>
              <w:rPr>
                <w:lang w:eastAsia="en-CA"/>
              </w:rPr>
            </w:pPr>
            <w:r w:rsidRPr="00E75D62">
              <w:t>SOUTH VESTIBULE WEST PULL</w:t>
            </w:r>
          </w:p>
        </w:tc>
        <w:tc>
          <w:tcPr>
            <w:tcW w:w="907" w:type="dxa"/>
            <w:shd w:val="clear" w:color="auto" w:fill="F2F2F2" w:themeFill="background1" w:themeFillShade="F2"/>
            <w:vAlign w:val="center"/>
          </w:tcPr>
          <w:p w14:paraId="06EC8BD8" w14:textId="77777777" w:rsidR="00441635" w:rsidRDefault="00000000" w:rsidP="00441635">
            <w:pPr>
              <w:rPr>
                <w:lang w:eastAsia="en-CA"/>
              </w:rPr>
            </w:pPr>
            <w:sdt>
              <w:sdtPr>
                <w:rPr>
                  <w:lang w:eastAsia="en-CA"/>
                </w:rPr>
                <w:id w:val="-2094084611"/>
                <w:placeholder>
                  <w:docPart w:val="869EF58998174F1D9EC91E8112110A6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BBD9E22" w14:textId="211FE53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4684ED2" w14:textId="77777777" w:rsidR="00441635" w:rsidRDefault="00000000" w:rsidP="00441635">
            <w:pPr>
              <w:jc w:val="center"/>
              <w:rPr>
                <w:lang w:eastAsia="en-CA"/>
              </w:rPr>
            </w:pPr>
            <w:sdt>
              <w:sdtPr>
                <w:rPr>
                  <w:lang w:eastAsia="en-CA"/>
                </w:rPr>
                <w:id w:val="30251610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0A4D1A3" w14:textId="3C3168E8" w:rsidR="00441635" w:rsidRDefault="00441635" w:rsidP="00441635">
            <w:pPr>
              <w:jc w:val="center"/>
              <w:rPr>
                <w:lang w:eastAsia="en-CA"/>
              </w:rPr>
            </w:pPr>
            <w:r w:rsidRPr="00B707BD">
              <w:t>169</w:t>
            </w:r>
          </w:p>
        </w:tc>
        <w:tc>
          <w:tcPr>
            <w:tcW w:w="850" w:type="dxa"/>
            <w:shd w:val="clear" w:color="auto" w:fill="F2F2F2" w:themeFill="background1" w:themeFillShade="F2"/>
            <w:vAlign w:val="center"/>
          </w:tcPr>
          <w:p w14:paraId="2E0B4417" w14:textId="4276096B" w:rsidR="00441635" w:rsidRDefault="00000000" w:rsidP="00441635">
            <w:pPr>
              <w:jc w:val="center"/>
              <w:rPr>
                <w:lang w:eastAsia="en-CA"/>
              </w:rPr>
            </w:pPr>
            <w:sdt>
              <w:sdtPr>
                <w:rPr>
                  <w:lang w:eastAsia="en-CA"/>
                </w:rPr>
                <w:id w:val="1247000769"/>
                <w:placeholder>
                  <w:docPart w:val="368566FFF50543BB929FAD1AA52EA701"/>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013FF316" w14:textId="7A47068D" w:rsidR="00441635" w:rsidRDefault="00000000" w:rsidP="00441635">
            <w:pPr>
              <w:jc w:val="center"/>
              <w:rPr>
                <w:lang w:eastAsia="en-CA"/>
              </w:rPr>
            </w:pPr>
            <w:sdt>
              <w:sdtPr>
                <w:rPr>
                  <w:lang w:eastAsia="en-CA"/>
                </w:rPr>
                <w:id w:val="185561576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0D5D4679" w14:textId="77777777" w:rsidR="00441635" w:rsidRDefault="00000000" w:rsidP="00441635">
            <w:pPr>
              <w:jc w:val="center"/>
              <w:rPr>
                <w:lang w:eastAsia="en-CA"/>
              </w:rPr>
            </w:pPr>
            <w:sdt>
              <w:sdtPr>
                <w:rPr>
                  <w:lang w:eastAsia="en-CA"/>
                </w:rPr>
                <w:id w:val="1792477520"/>
                <w:placeholder>
                  <w:docPart w:val="EB645D8EE47D450CAFC05BB8FC23505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E653B44" w14:textId="59280756" w:rsidR="00441635" w:rsidRDefault="00000000" w:rsidP="00441635">
            <w:pPr>
              <w:jc w:val="center"/>
              <w:rPr>
                <w:lang w:eastAsia="en-CA"/>
              </w:rPr>
            </w:pPr>
            <w:sdt>
              <w:sdtPr>
                <w:rPr>
                  <w:lang w:eastAsia="en-CA"/>
                </w:rPr>
                <w:id w:val="-49195305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1C9F8499" w14:textId="04EC0844" w:rsidR="00441635" w:rsidRDefault="00000000" w:rsidP="00441635">
            <w:pPr>
              <w:jc w:val="center"/>
              <w:rPr>
                <w:lang w:eastAsia="en-CA"/>
              </w:rPr>
            </w:pPr>
            <w:sdt>
              <w:sdtPr>
                <w:rPr>
                  <w:lang w:eastAsia="en-CA"/>
                </w:rPr>
                <w:id w:val="-38064249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2EAE9822" w14:textId="2D38B44D" w:rsidR="00441635" w:rsidRDefault="00000000" w:rsidP="00441635">
            <w:pPr>
              <w:jc w:val="center"/>
              <w:rPr>
                <w:lang w:eastAsia="en-CA"/>
              </w:rPr>
            </w:pPr>
            <w:sdt>
              <w:sdtPr>
                <w:rPr>
                  <w:lang w:eastAsia="en-CA"/>
                </w:rPr>
                <w:id w:val="141898125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7B0F0CD1" w14:textId="77777777" w:rsidR="00441635" w:rsidRDefault="00000000" w:rsidP="00441635">
            <w:pPr>
              <w:jc w:val="center"/>
              <w:rPr>
                <w:lang w:eastAsia="en-CA"/>
              </w:rPr>
            </w:pPr>
            <w:sdt>
              <w:sdtPr>
                <w:rPr>
                  <w:lang w:eastAsia="en-CA"/>
                </w:rPr>
                <w:id w:val="1806580238"/>
                <w:placeholder>
                  <w:docPart w:val="7FB269FAD67C4C4B88A9F96825B454C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B6B9E2C" w14:textId="7AD153D4" w:rsidR="00441635" w:rsidRDefault="00441635" w:rsidP="00441635">
            <w:pPr>
              <w:rPr>
                <w:lang w:eastAsia="en-CA"/>
              </w:rPr>
            </w:pPr>
            <w:r w:rsidRPr="00954E8D">
              <w:t>1st Stage</w:t>
            </w:r>
          </w:p>
        </w:tc>
      </w:tr>
      <w:tr w:rsidR="00441635" w14:paraId="7C6749EF" w14:textId="77777777" w:rsidTr="00DD2645">
        <w:tc>
          <w:tcPr>
            <w:tcW w:w="3060" w:type="dxa"/>
            <w:shd w:val="clear" w:color="auto" w:fill="F2F2F2" w:themeFill="background1" w:themeFillShade="F2"/>
          </w:tcPr>
          <w:p w14:paraId="1BFD46D1" w14:textId="0CE902AC" w:rsidR="00441635" w:rsidRDefault="00441635" w:rsidP="00441635">
            <w:pPr>
              <w:rPr>
                <w:lang w:eastAsia="en-CA"/>
              </w:rPr>
            </w:pPr>
            <w:r w:rsidRPr="00E75D62">
              <w:t>SOUTH VESTIBULE WEST GA</w:t>
            </w:r>
          </w:p>
        </w:tc>
        <w:tc>
          <w:tcPr>
            <w:tcW w:w="907" w:type="dxa"/>
            <w:shd w:val="clear" w:color="auto" w:fill="F2F2F2" w:themeFill="background1" w:themeFillShade="F2"/>
            <w:vAlign w:val="center"/>
          </w:tcPr>
          <w:p w14:paraId="5E9282D6" w14:textId="77777777" w:rsidR="00441635" w:rsidRDefault="00000000" w:rsidP="00441635">
            <w:pPr>
              <w:rPr>
                <w:lang w:eastAsia="en-CA"/>
              </w:rPr>
            </w:pPr>
            <w:sdt>
              <w:sdtPr>
                <w:rPr>
                  <w:lang w:eastAsia="en-CA"/>
                </w:rPr>
                <w:id w:val="-2096391067"/>
                <w:placeholder>
                  <w:docPart w:val="A0BA100578EA4F719C16CD067843062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5B22D73" w14:textId="7E94985A"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F86693A" w14:textId="77777777" w:rsidR="00441635" w:rsidRDefault="00000000" w:rsidP="00441635">
            <w:pPr>
              <w:jc w:val="center"/>
              <w:rPr>
                <w:lang w:eastAsia="en-CA"/>
              </w:rPr>
            </w:pPr>
            <w:sdt>
              <w:sdtPr>
                <w:rPr>
                  <w:lang w:eastAsia="en-CA"/>
                </w:rPr>
                <w:id w:val="178715132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27F7E62" w14:textId="62D75440" w:rsidR="00441635" w:rsidRDefault="00441635" w:rsidP="00441635">
            <w:pPr>
              <w:jc w:val="center"/>
              <w:rPr>
                <w:lang w:eastAsia="en-CA"/>
              </w:rPr>
            </w:pPr>
            <w:r w:rsidRPr="00B707BD">
              <w:t>170</w:t>
            </w:r>
          </w:p>
        </w:tc>
        <w:tc>
          <w:tcPr>
            <w:tcW w:w="850" w:type="dxa"/>
            <w:shd w:val="clear" w:color="auto" w:fill="F2F2F2" w:themeFill="background1" w:themeFillShade="F2"/>
            <w:vAlign w:val="center"/>
          </w:tcPr>
          <w:p w14:paraId="602044CD" w14:textId="7EFF461B" w:rsidR="00441635" w:rsidRDefault="00000000" w:rsidP="00441635">
            <w:pPr>
              <w:jc w:val="center"/>
              <w:rPr>
                <w:lang w:eastAsia="en-CA"/>
              </w:rPr>
            </w:pPr>
            <w:sdt>
              <w:sdtPr>
                <w:rPr>
                  <w:lang w:eastAsia="en-CA"/>
                </w:rPr>
                <w:id w:val="1447886004"/>
                <w:placeholder>
                  <w:docPart w:val="AFDCD7A74471432488E817D6AEE56087"/>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50FC4616" w14:textId="3001D5D0" w:rsidR="00441635" w:rsidRDefault="00000000" w:rsidP="00441635">
            <w:pPr>
              <w:jc w:val="center"/>
              <w:rPr>
                <w:lang w:eastAsia="en-CA"/>
              </w:rPr>
            </w:pPr>
            <w:sdt>
              <w:sdtPr>
                <w:rPr>
                  <w:lang w:eastAsia="en-CA"/>
                </w:rPr>
                <w:id w:val="-114149283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79199D1F" w14:textId="77777777" w:rsidR="00441635" w:rsidRDefault="00000000" w:rsidP="00441635">
            <w:pPr>
              <w:jc w:val="center"/>
              <w:rPr>
                <w:lang w:eastAsia="en-CA"/>
              </w:rPr>
            </w:pPr>
            <w:sdt>
              <w:sdtPr>
                <w:rPr>
                  <w:lang w:eastAsia="en-CA"/>
                </w:rPr>
                <w:id w:val="1454837577"/>
                <w:placeholder>
                  <w:docPart w:val="E1D8CAC82ACC4B068EC12D4F4D4BBD4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6AD9403" w14:textId="0B6966CE" w:rsidR="00441635" w:rsidRDefault="00000000" w:rsidP="00441635">
            <w:pPr>
              <w:jc w:val="center"/>
              <w:rPr>
                <w:lang w:eastAsia="en-CA"/>
              </w:rPr>
            </w:pPr>
            <w:sdt>
              <w:sdtPr>
                <w:rPr>
                  <w:lang w:eastAsia="en-CA"/>
                </w:rPr>
                <w:id w:val="-88771891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2C142AB5" w14:textId="27833164" w:rsidR="00441635" w:rsidRDefault="00000000" w:rsidP="00441635">
            <w:pPr>
              <w:jc w:val="center"/>
              <w:rPr>
                <w:lang w:eastAsia="en-CA"/>
              </w:rPr>
            </w:pPr>
            <w:sdt>
              <w:sdtPr>
                <w:rPr>
                  <w:lang w:eastAsia="en-CA"/>
                </w:rPr>
                <w:id w:val="-71689452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1CB71FA6" w14:textId="3AE43697" w:rsidR="00441635" w:rsidRDefault="00000000" w:rsidP="00441635">
            <w:pPr>
              <w:jc w:val="center"/>
              <w:rPr>
                <w:lang w:eastAsia="en-CA"/>
              </w:rPr>
            </w:pPr>
            <w:sdt>
              <w:sdtPr>
                <w:rPr>
                  <w:lang w:eastAsia="en-CA"/>
                </w:rPr>
                <w:id w:val="25787277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3845D821" w14:textId="77777777" w:rsidR="00441635" w:rsidRDefault="00000000" w:rsidP="00441635">
            <w:pPr>
              <w:jc w:val="center"/>
              <w:rPr>
                <w:lang w:eastAsia="en-CA"/>
              </w:rPr>
            </w:pPr>
            <w:sdt>
              <w:sdtPr>
                <w:rPr>
                  <w:lang w:eastAsia="en-CA"/>
                </w:rPr>
                <w:id w:val="630442284"/>
                <w:placeholder>
                  <w:docPart w:val="3BBF273B1DEC454C815265C70878285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A8145FF" w14:textId="06A501BF" w:rsidR="00441635" w:rsidRDefault="00441635" w:rsidP="00441635">
            <w:pPr>
              <w:rPr>
                <w:lang w:eastAsia="en-CA"/>
              </w:rPr>
            </w:pPr>
            <w:r w:rsidRPr="00954E8D">
              <w:t>2nd Stage</w:t>
            </w:r>
          </w:p>
        </w:tc>
      </w:tr>
      <w:tr w:rsidR="00441635" w14:paraId="0820EAA3" w14:textId="77777777" w:rsidTr="00DD2645">
        <w:tc>
          <w:tcPr>
            <w:tcW w:w="3060" w:type="dxa"/>
            <w:shd w:val="clear" w:color="auto" w:fill="F2F2F2" w:themeFill="background1" w:themeFillShade="F2"/>
          </w:tcPr>
          <w:p w14:paraId="218C5129" w14:textId="540467C1" w:rsidR="00441635" w:rsidRPr="00814B85" w:rsidRDefault="00441635" w:rsidP="00441635">
            <w:pPr>
              <w:rPr>
                <w:lang w:eastAsia="en-CA"/>
              </w:rPr>
            </w:pPr>
            <w:r w:rsidRPr="00E75D62">
              <w:t>CORRIDOR 3 C EXIT PULL</w:t>
            </w:r>
          </w:p>
        </w:tc>
        <w:tc>
          <w:tcPr>
            <w:tcW w:w="907" w:type="dxa"/>
            <w:shd w:val="clear" w:color="auto" w:fill="F2F2F2" w:themeFill="background1" w:themeFillShade="F2"/>
            <w:vAlign w:val="center"/>
          </w:tcPr>
          <w:p w14:paraId="1F1244C6" w14:textId="77777777" w:rsidR="00441635" w:rsidRPr="00814B85" w:rsidRDefault="00000000" w:rsidP="00441635">
            <w:pPr>
              <w:rPr>
                <w:lang w:eastAsia="en-CA"/>
              </w:rPr>
            </w:pPr>
            <w:sdt>
              <w:sdtPr>
                <w:rPr>
                  <w:lang w:eastAsia="en-CA"/>
                </w:rPr>
                <w:id w:val="-225608424"/>
                <w:placeholder>
                  <w:docPart w:val="64CA3DDAF1D4490E89EE65B6F438FB0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AE52039" w14:textId="5F7BBFEC"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311D856" w14:textId="77777777" w:rsidR="00441635" w:rsidRDefault="00000000" w:rsidP="00441635">
            <w:pPr>
              <w:jc w:val="center"/>
              <w:rPr>
                <w:lang w:eastAsia="en-CA"/>
              </w:rPr>
            </w:pPr>
            <w:sdt>
              <w:sdtPr>
                <w:rPr>
                  <w:lang w:eastAsia="en-CA"/>
                </w:rPr>
                <w:id w:val="-129574792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EA54CD5" w14:textId="07D2DC5E" w:rsidR="00441635" w:rsidRPr="00814B85" w:rsidRDefault="00441635" w:rsidP="00441635">
            <w:pPr>
              <w:jc w:val="center"/>
              <w:rPr>
                <w:lang w:eastAsia="en-CA"/>
              </w:rPr>
            </w:pPr>
            <w:r w:rsidRPr="00B707BD">
              <w:t>171</w:t>
            </w:r>
          </w:p>
        </w:tc>
        <w:tc>
          <w:tcPr>
            <w:tcW w:w="850" w:type="dxa"/>
            <w:shd w:val="clear" w:color="auto" w:fill="F2F2F2" w:themeFill="background1" w:themeFillShade="F2"/>
            <w:vAlign w:val="center"/>
          </w:tcPr>
          <w:p w14:paraId="66816F4D" w14:textId="2231687B" w:rsidR="00441635" w:rsidRPr="00814B85" w:rsidRDefault="00000000" w:rsidP="00441635">
            <w:pPr>
              <w:jc w:val="center"/>
              <w:rPr>
                <w:lang w:eastAsia="en-CA"/>
              </w:rPr>
            </w:pPr>
            <w:sdt>
              <w:sdtPr>
                <w:rPr>
                  <w:lang w:eastAsia="en-CA"/>
                </w:rPr>
                <w:id w:val="1835415115"/>
                <w:placeholder>
                  <w:docPart w:val="419B596F51F4447F8B0D799D32C8EDF2"/>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0E97DAB5" w14:textId="64F5D882" w:rsidR="00441635" w:rsidRDefault="00000000" w:rsidP="00441635">
            <w:pPr>
              <w:jc w:val="center"/>
              <w:rPr>
                <w:lang w:eastAsia="en-CA"/>
              </w:rPr>
            </w:pPr>
            <w:sdt>
              <w:sdtPr>
                <w:rPr>
                  <w:lang w:eastAsia="en-CA"/>
                </w:rPr>
                <w:id w:val="-171687893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72ADFD49" w14:textId="77777777" w:rsidR="00441635" w:rsidRPr="00814B85" w:rsidRDefault="00000000" w:rsidP="00441635">
            <w:pPr>
              <w:jc w:val="center"/>
              <w:rPr>
                <w:lang w:eastAsia="en-CA"/>
              </w:rPr>
            </w:pPr>
            <w:sdt>
              <w:sdtPr>
                <w:rPr>
                  <w:lang w:eastAsia="en-CA"/>
                </w:rPr>
                <w:id w:val="304204514"/>
                <w:placeholder>
                  <w:docPart w:val="052C579B89B54E86B61B14B087E6402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7DAC7D1" w14:textId="52E9E040" w:rsidR="00441635" w:rsidRDefault="00000000" w:rsidP="00441635">
            <w:pPr>
              <w:jc w:val="center"/>
              <w:rPr>
                <w:lang w:eastAsia="en-CA"/>
              </w:rPr>
            </w:pPr>
            <w:sdt>
              <w:sdtPr>
                <w:rPr>
                  <w:lang w:eastAsia="en-CA"/>
                </w:rPr>
                <w:id w:val="-25244688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3F305ECA" w14:textId="66E46B18" w:rsidR="00441635" w:rsidRDefault="00000000" w:rsidP="00441635">
            <w:pPr>
              <w:jc w:val="center"/>
              <w:rPr>
                <w:lang w:eastAsia="en-CA"/>
              </w:rPr>
            </w:pPr>
            <w:sdt>
              <w:sdtPr>
                <w:rPr>
                  <w:lang w:eastAsia="en-CA"/>
                </w:rPr>
                <w:id w:val="-148131172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3DB13842" w14:textId="3DB4BC07" w:rsidR="00441635" w:rsidRDefault="00000000" w:rsidP="00441635">
            <w:pPr>
              <w:jc w:val="center"/>
              <w:rPr>
                <w:lang w:eastAsia="en-CA"/>
              </w:rPr>
            </w:pPr>
            <w:sdt>
              <w:sdtPr>
                <w:rPr>
                  <w:lang w:eastAsia="en-CA"/>
                </w:rPr>
                <w:id w:val="5452727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52C823C0" w14:textId="77777777" w:rsidR="00441635" w:rsidRPr="00814B85" w:rsidRDefault="00000000" w:rsidP="00441635">
            <w:pPr>
              <w:jc w:val="center"/>
              <w:rPr>
                <w:lang w:eastAsia="en-CA"/>
              </w:rPr>
            </w:pPr>
            <w:sdt>
              <w:sdtPr>
                <w:rPr>
                  <w:lang w:eastAsia="en-CA"/>
                </w:rPr>
                <w:id w:val="560677978"/>
                <w:placeholder>
                  <w:docPart w:val="EFA54D22AAA241E5A5CE53CAC23D5CC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3106C8B" w14:textId="61FB363A" w:rsidR="00441635" w:rsidRPr="00814B85" w:rsidRDefault="00441635" w:rsidP="00441635">
            <w:pPr>
              <w:rPr>
                <w:lang w:eastAsia="en-CA"/>
              </w:rPr>
            </w:pPr>
            <w:r w:rsidRPr="00954E8D">
              <w:t>1st Stage</w:t>
            </w:r>
          </w:p>
        </w:tc>
      </w:tr>
      <w:tr w:rsidR="00441635" w14:paraId="2D30DBA7" w14:textId="77777777" w:rsidTr="00DD2645">
        <w:tc>
          <w:tcPr>
            <w:tcW w:w="3060" w:type="dxa"/>
            <w:shd w:val="clear" w:color="auto" w:fill="F2F2F2" w:themeFill="background1" w:themeFillShade="F2"/>
          </w:tcPr>
          <w:p w14:paraId="71D63665" w14:textId="412983A0" w:rsidR="00441635" w:rsidRPr="00814B85" w:rsidRDefault="00441635" w:rsidP="00441635">
            <w:pPr>
              <w:rPr>
                <w:lang w:eastAsia="en-CA"/>
              </w:rPr>
            </w:pPr>
            <w:r w:rsidRPr="00E75D62">
              <w:t>CORRIDOR 3 C EXIT GA</w:t>
            </w:r>
          </w:p>
        </w:tc>
        <w:tc>
          <w:tcPr>
            <w:tcW w:w="907" w:type="dxa"/>
            <w:shd w:val="clear" w:color="auto" w:fill="F2F2F2" w:themeFill="background1" w:themeFillShade="F2"/>
            <w:vAlign w:val="center"/>
          </w:tcPr>
          <w:p w14:paraId="41F1AFF6" w14:textId="77777777" w:rsidR="00441635" w:rsidRPr="00814B85" w:rsidRDefault="00000000" w:rsidP="00441635">
            <w:pPr>
              <w:rPr>
                <w:lang w:eastAsia="en-CA"/>
              </w:rPr>
            </w:pPr>
            <w:sdt>
              <w:sdtPr>
                <w:rPr>
                  <w:lang w:eastAsia="en-CA"/>
                </w:rPr>
                <w:id w:val="927003308"/>
                <w:placeholder>
                  <w:docPart w:val="EC8E8EAC35924EC4AE58AD70AD000E4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FF8402A" w14:textId="7CA8C0C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1C27642" w14:textId="77777777" w:rsidR="00441635" w:rsidRDefault="00000000" w:rsidP="00441635">
            <w:pPr>
              <w:jc w:val="center"/>
              <w:rPr>
                <w:lang w:eastAsia="en-CA"/>
              </w:rPr>
            </w:pPr>
            <w:sdt>
              <w:sdtPr>
                <w:rPr>
                  <w:lang w:eastAsia="en-CA"/>
                </w:rPr>
                <w:id w:val="-34193532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C3F8424" w14:textId="617FDA81" w:rsidR="00441635" w:rsidRPr="00814B85" w:rsidRDefault="00441635" w:rsidP="00441635">
            <w:pPr>
              <w:jc w:val="center"/>
              <w:rPr>
                <w:lang w:eastAsia="en-CA"/>
              </w:rPr>
            </w:pPr>
            <w:r w:rsidRPr="00B707BD">
              <w:t>172</w:t>
            </w:r>
          </w:p>
        </w:tc>
        <w:tc>
          <w:tcPr>
            <w:tcW w:w="850" w:type="dxa"/>
            <w:shd w:val="clear" w:color="auto" w:fill="F2F2F2" w:themeFill="background1" w:themeFillShade="F2"/>
            <w:vAlign w:val="center"/>
          </w:tcPr>
          <w:p w14:paraId="6BBD1B76" w14:textId="5C81F519" w:rsidR="00441635" w:rsidRPr="00814B85" w:rsidRDefault="00000000" w:rsidP="00441635">
            <w:pPr>
              <w:jc w:val="center"/>
              <w:rPr>
                <w:lang w:eastAsia="en-CA"/>
              </w:rPr>
            </w:pPr>
            <w:sdt>
              <w:sdtPr>
                <w:rPr>
                  <w:lang w:eastAsia="en-CA"/>
                </w:rPr>
                <w:id w:val="1660505208"/>
                <w:placeholder>
                  <w:docPart w:val="2CE7A64D9774455A8647E948F6F4AF82"/>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50D37B85" w14:textId="4775101A" w:rsidR="00441635" w:rsidRDefault="00000000" w:rsidP="00441635">
            <w:pPr>
              <w:jc w:val="center"/>
              <w:rPr>
                <w:lang w:eastAsia="en-CA"/>
              </w:rPr>
            </w:pPr>
            <w:sdt>
              <w:sdtPr>
                <w:rPr>
                  <w:lang w:eastAsia="en-CA"/>
                </w:rPr>
                <w:id w:val="174953817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5C368EAE" w14:textId="77777777" w:rsidR="00441635" w:rsidRPr="00814B85" w:rsidRDefault="00000000" w:rsidP="00441635">
            <w:pPr>
              <w:jc w:val="center"/>
              <w:rPr>
                <w:lang w:eastAsia="en-CA"/>
              </w:rPr>
            </w:pPr>
            <w:sdt>
              <w:sdtPr>
                <w:rPr>
                  <w:lang w:eastAsia="en-CA"/>
                </w:rPr>
                <w:id w:val="-93334470"/>
                <w:placeholder>
                  <w:docPart w:val="95B7E508123A415483A93C205D43249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40CA299" w14:textId="2ABEF3E0" w:rsidR="00441635" w:rsidRDefault="00000000" w:rsidP="00441635">
            <w:pPr>
              <w:jc w:val="center"/>
              <w:rPr>
                <w:lang w:eastAsia="en-CA"/>
              </w:rPr>
            </w:pPr>
            <w:sdt>
              <w:sdtPr>
                <w:rPr>
                  <w:lang w:eastAsia="en-CA"/>
                </w:rPr>
                <w:id w:val="87318991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63C684F2" w14:textId="316D6497" w:rsidR="00441635" w:rsidRDefault="00000000" w:rsidP="00441635">
            <w:pPr>
              <w:jc w:val="center"/>
              <w:rPr>
                <w:lang w:eastAsia="en-CA"/>
              </w:rPr>
            </w:pPr>
            <w:sdt>
              <w:sdtPr>
                <w:rPr>
                  <w:lang w:eastAsia="en-CA"/>
                </w:rPr>
                <w:id w:val="-105515657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51E72F0D" w14:textId="235BFE28" w:rsidR="00441635" w:rsidRDefault="00000000" w:rsidP="00441635">
            <w:pPr>
              <w:jc w:val="center"/>
              <w:rPr>
                <w:lang w:eastAsia="en-CA"/>
              </w:rPr>
            </w:pPr>
            <w:sdt>
              <w:sdtPr>
                <w:rPr>
                  <w:lang w:eastAsia="en-CA"/>
                </w:rPr>
                <w:id w:val="-4807008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2D04D838" w14:textId="77777777" w:rsidR="00441635" w:rsidRPr="00814B85" w:rsidRDefault="00000000" w:rsidP="00441635">
            <w:pPr>
              <w:jc w:val="center"/>
              <w:rPr>
                <w:lang w:eastAsia="en-CA"/>
              </w:rPr>
            </w:pPr>
            <w:sdt>
              <w:sdtPr>
                <w:rPr>
                  <w:lang w:eastAsia="en-CA"/>
                </w:rPr>
                <w:id w:val="2036770650"/>
                <w:placeholder>
                  <w:docPart w:val="1A163489FADA43FB98C1FB998E1B81A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DE7B5A9" w14:textId="5391BBB5" w:rsidR="00441635" w:rsidRPr="00814B85" w:rsidRDefault="00441635" w:rsidP="00441635">
            <w:pPr>
              <w:rPr>
                <w:lang w:eastAsia="en-CA"/>
              </w:rPr>
            </w:pPr>
            <w:r w:rsidRPr="00954E8D">
              <w:t>2nd Stage</w:t>
            </w:r>
          </w:p>
        </w:tc>
      </w:tr>
      <w:tr w:rsidR="00441635" w14:paraId="4693B290" w14:textId="77777777" w:rsidTr="00DD2645">
        <w:tc>
          <w:tcPr>
            <w:tcW w:w="3060" w:type="dxa"/>
            <w:shd w:val="clear" w:color="auto" w:fill="F2F2F2" w:themeFill="background1" w:themeFillShade="F2"/>
          </w:tcPr>
          <w:p w14:paraId="4667658B" w14:textId="7C66E990" w:rsidR="00441635" w:rsidRPr="00814B85" w:rsidRDefault="00441635" w:rsidP="00441635">
            <w:pPr>
              <w:rPr>
                <w:lang w:eastAsia="en-CA"/>
              </w:rPr>
            </w:pPr>
            <w:r w:rsidRPr="00E75D62">
              <w:lastRenderedPageBreak/>
              <w:t>LOADING DOCK 115B EXIT PULL</w:t>
            </w:r>
          </w:p>
        </w:tc>
        <w:tc>
          <w:tcPr>
            <w:tcW w:w="907" w:type="dxa"/>
            <w:shd w:val="clear" w:color="auto" w:fill="F2F2F2" w:themeFill="background1" w:themeFillShade="F2"/>
            <w:vAlign w:val="center"/>
          </w:tcPr>
          <w:p w14:paraId="07AF511A" w14:textId="77777777" w:rsidR="00441635" w:rsidRPr="00814B85" w:rsidRDefault="00000000" w:rsidP="00441635">
            <w:pPr>
              <w:rPr>
                <w:lang w:eastAsia="en-CA"/>
              </w:rPr>
            </w:pPr>
            <w:sdt>
              <w:sdtPr>
                <w:rPr>
                  <w:lang w:eastAsia="en-CA"/>
                </w:rPr>
                <w:id w:val="-877165102"/>
                <w:placeholder>
                  <w:docPart w:val="5F6EC1CCB75649D68D9262EA83B7CD4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BC7107C" w14:textId="100C8AC7"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ED04E2C" w14:textId="77777777" w:rsidR="00441635" w:rsidRDefault="00000000" w:rsidP="00441635">
            <w:pPr>
              <w:jc w:val="center"/>
              <w:rPr>
                <w:lang w:eastAsia="en-CA"/>
              </w:rPr>
            </w:pPr>
            <w:sdt>
              <w:sdtPr>
                <w:rPr>
                  <w:lang w:eastAsia="en-CA"/>
                </w:rPr>
                <w:id w:val="1596638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853C1D5" w14:textId="5628923B" w:rsidR="00441635" w:rsidRPr="00814B85" w:rsidRDefault="00441635" w:rsidP="00441635">
            <w:pPr>
              <w:jc w:val="center"/>
              <w:rPr>
                <w:lang w:eastAsia="en-CA"/>
              </w:rPr>
            </w:pPr>
            <w:r w:rsidRPr="00B707BD">
              <w:t>173</w:t>
            </w:r>
          </w:p>
        </w:tc>
        <w:tc>
          <w:tcPr>
            <w:tcW w:w="850" w:type="dxa"/>
            <w:shd w:val="clear" w:color="auto" w:fill="F2F2F2" w:themeFill="background1" w:themeFillShade="F2"/>
            <w:vAlign w:val="center"/>
          </w:tcPr>
          <w:p w14:paraId="303FC5AC" w14:textId="2FBE98B1" w:rsidR="00441635" w:rsidRPr="00814B85" w:rsidRDefault="00000000" w:rsidP="00441635">
            <w:pPr>
              <w:jc w:val="center"/>
              <w:rPr>
                <w:lang w:eastAsia="en-CA"/>
              </w:rPr>
            </w:pPr>
            <w:sdt>
              <w:sdtPr>
                <w:rPr>
                  <w:lang w:eastAsia="en-CA"/>
                </w:rPr>
                <w:id w:val="520445935"/>
                <w:placeholder>
                  <w:docPart w:val="96F4E61FFDC9475BA27972119EA27E73"/>
                </w:placeholder>
                <w15:color w:val="C0C0C0"/>
              </w:sdtPr>
              <w:sdtEndPr>
                <w:rPr>
                  <w:highlight w:val="lightGray"/>
                </w:rPr>
              </w:sdtEndPr>
              <w:sdtContent>
                <w:r w:rsidR="005C0216">
                  <w:rPr>
                    <w:lang w:eastAsia="en-CA"/>
                  </w:rPr>
                  <w:t>Z-3</w:t>
                </w:r>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98F214B" w14:textId="5DEF92FA" w:rsidR="00441635" w:rsidRDefault="00000000" w:rsidP="00441635">
            <w:pPr>
              <w:jc w:val="center"/>
              <w:rPr>
                <w:lang w:eastAsia="en-CA"/>
              </w:rPr>
            </w:pPr>
            <w:sdt>
              <w:sdtPr>
                <w:rPr>
                  <w:lang w:eastAsia="en-CA"/>
                </w:rPr>
                <w:id w:val="-62769627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22FCEA81" w14:textId="77777777" w:rsidR="00441635" w:rsidRPr="00814B85" w:rsidRDefault="00000000" w:rsidP="00441635">
            <w:pPr>
              <w:jc w:val="center"/>
              <w:rPr>
                <w:lang w:eastAsia="en-CA"/>
              </w:rPr>
            </w:pPr>
            <w:sdt>
              <w:sdtPr>
                <w:rPr>
                  <w:lang w:eastAsia="en-CA"/>
                </w:rPr>
                <w:id w:val="-57008528"/>
                <w:placeholder>
                  <w:docPart w:val="C6596941D9794AB29DAF7D9A0C5BF6D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BBD0970" w14:textId="07219E2B" w:rsidR="00441635" w:rsidRDefault="00000000" w:rsidP="00441635">
            <w:pPr>
              <w:jc w:val="center"/>
              <w:rPr>
                <w:lang w:eastAsia="en-CA"/>
              </w:rPr>
            </w:pPr>
            <w:sdt>
              <w:sdtPr>
                <w:rPr>
                  <w:lang w:eastAsia="en-CA"/>
                </w:rPr>
                <w:id w:val="125933095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7E1FFED3" w14:textId="7DF7B06E" w:rsidR="00441635" w:rsidRDefault="00000000" w:rsidP="00441635">
            <w:pPr>
              <w:jc w:val="center"/>
              <w:rPr>
                <w:lang w:eastAsia="en-CA"/>
              </w:rPr>
            </w:pPr>
            <w:sdt>
              <w:sdtPr>
                <w:rPr>
                  <w:lang w:eastAsia="en-CA"/>
                </w:rPr>
                <w:id w:val="141812514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2C7FEF7F" w14:textId="6AE109E8" w:rsidR="00441635" w:rsidRDefault="00000000" w:rsidP="00441635">
            <w:pPr>
              <w:jc w:val="center"/>
              <w:rPr>
                <w:lang w:eastAsia="en-CA"/>
              </w:rPr>
            </w:pPr>
            <w:sdt>
              <w:sdtPr>
                <w:rPr>
                  <w:lang w:eastAsia="en-CA"/>
                </w:rPr>
                <w:id w:val="190517321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4313A4F1" w14:textId="77777777" w:rsidR="00441635" w:rsidRPr="00814B85" w:rsidRDefault="00000000" w:rsidP="00441635">
            <w:pPr>
              <w:jc w:val="center"/>
              <w:rPr>
                <w:lang w:eastAsia="en-CA"/>
              </w:rPr>
            </w:pPr>
            <w:sdt>
              <w:sdtPr>
                <w:rPr>
                  <w:lang w:eastAsia="en-CA"/>
                </w:rPr>
                <w:id w:val="-1398510214"/>
                <w:placeholder>
                  <w:docPart w:val="2C2370FA57BA454AAEAF535276E6081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3AB882B" w14:textId="218CDBB8" w:rsidR="00441635" w:rsidRPr="00814B85" w:rsidRDefault="00441635" w:rsidP="00441635">
            <w:pPr>
              <w:rPr>
                <w:lang w:eastAsia="en-CA"/>
              </w:rPr>
            </w:pPr>
            <w:r w:rsidRPr="00954E8D">
              <w:t>1st Stage</w:t>
            </w:r>
          </w:p>
        </w:tc>
      </w:tr>
      <w:tr w:rsidR="00441635" w14:paraId="3AF3AD69" w14:textId="77777777" w:rsidTr="00DD2645">
        <w:tc>
          <w:tcPr>
            <w:tcW w:w="3060" w:type="dxa"/>
            <w:shd w:val="clear" w:color="auto" w:fill="F2F2F2" w:themeFill="background1" w:themeFillShade="F2"/>
          </w:tcPr>
          <w:p w14:paraId="2B360918" w14:textId="1394B012" w:rsidR="00441635" w:rsidRPr="00814B85" w:rsidRDefault="00441635" w:rsidP="00441635">
            <w:pPr>
              <w:rPr>
                <w:lang w:eastAsia="en-CA"/>
              </w:rPr>
            </w:pPr>
            <w:r w:rsidRPr="00E75D62">
              <w:t>LOADING DOCK 115B GA</w:t>
            </w:r>
          </w:p>
        </w:tc>
        <w:tc>
          <w:tcPr>
            <w:tcW w:w="907" w:type="dxa"/>
            <w:shd w:val="clear" w:color="auto" w:fill="F2F2F2" w:themeFill="background1" w:themeFillShade="F2"/>
            <w:vAlign w:val="center"/>
          </w:tcPr>
          <w:p w14:paraId="53079BD5" w14:textId="77777777" w:rsidR="00441635" w:rsidRPr="00814B85" w:rsidRDefault="00000000" w:rsidP="00441635">
            <w:pPr>
              <w:rPr>
                <w:lang w:eastAsia="en-CA"/>
              </w:rPr>
            </w:pPr>
            <w:sdt>
              <w:sdtPr>
                <w:rPr>
                  <w:lang w:eastAsia="en-CA"/>
                </w:rPr>
                <w:id w:val="-325974144"/>
                <w:placeholder>
                  <w:docPart w:val="2616428A29924E98AF64DD170B0D1D0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5F22A78" w14:textId="1EA15960"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654339C" w14:textId="77777777" w:rsidR="00441635" w:rsidRDefault="00000000" w:rsidP="00441635">
            <w:pPr>
              <w:jc w:val="center"/>
              <w:rPr>
                <w:lang w:eastAsia="en-CA"/>
              </w:rPr>
            </w:pPr>
            <w:sdt>
              <w:sdtPr>
                <w:rPr>
                  <w:lang w:eastAsia="en-CA"/>
                </w:rPr>
                <w:id w:val="-76044508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74C9E5F" w14:textId="33F9F183" w:rsidR="00441635" w:rsidRPr="00814B85" w:rsidRDefault="00441635" w:rsidP="00441635">
            <w:pPr>
              <w:jc w:val="center"/>
              <w:rPr>
                <w:lang w:eastAsia="en-CA"/>
              </w:rPr>
            </w:pPr>
            <w:r w:rsidRPr="00B707BD">
              <w:t>174</w:t>
            </w:r>
          </w:p>
        </w:tc>
        <w:tc>
          <w:tcPr>
            <w:tcW w:w="850" w:type="dxa"/>
            <w:shd w:val="clear" w:color="auto" w:fill="F2F2F2" w:themeFill="background1" w:themeFillShade="F2"/>
            <w:vAlign w:val="center"/>
          </w:tcPr>
          <w:p w14:paraId="11646CEB" w14:textId="3DF4852F" w:rsidR="00441635" w:rsidRPr="00814B85" w:rsidRDefault="00000000" w:rsidP="00441635">
            <w:pPr>
              <w:jc w:val="center"/>
              <w:rPr>
                <w:lang w:eastAsia="en-CA"/>
              </w:rPr>
            </w:pPr>
            <w:sdt>
              <w:sdtPr>
                <w:rPr>
                  <w:lang w:eastAsia="en-CA"/>
                </w:rPr>
                <w:id w:val="-1719582431"/>
                <w:placeholder>
                  <w:docPart w:val="031150A3C5464A9C8770FDD06644CF43"/>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54B33502" w14:textId="426BA418" w:rsidR="00441635" w:rsidRDefault="00000000" w:rsidP="00441635">
            <w:pPr>
              <w:jc w:val="center"/>
              <w:rPr>
                <w:lang w:eastAsia="en-CA"/>
              </w:rPr>
            </w:pPr>
            <w:sdt>
              <w:sdtPr>
                <w:rPr>
                  <w:lang w:eastAsia="en-CA"/>
                </w:rPr>
                <w:id w:val="-74234087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7A056C0F" w14:textId="77777777" w:rsidR="00441635" w:rsidRPr="00814B85" w:rsidRDefault="00000000" w:rsidP="00441635">
            <w:pPr>
              <w:jc w:val="center"/>
              <w:rPr>
                <w:lang w:eastAsia="en-CA"/>
              </w:rPr>
            </w:pPr>
            <w:sdt>
              <w:sdtPr>
                <w:rPr>
                  <w:lang w:eastAsia="en-CA"/>
                </w:rPr>
                <w:id w:val="-864054902"/>
                <w:placeholder>
                  <w:docPart w:val="9A4C43B8B48D409A860B1CC037DA25B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D0F6F97" w14:textId="13F5E21F" w:rsidR="00441635" w:rsidRDefault="00000000" w:rsidP="00441635">
            <w:pPr>
              <w:jc w:val="center"/>
              <w:rPr>
                <w:lang w:eastAsia="en-CA"/>
              </w:rPr>
            </w:pPr>
            <w:sdt>
              <w:sdtPr>
                <w:rPr>
                  <w:lang w:eastAsia="en-CA"/>
                </w:rPr>
                <w:id w:val="-184216205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1438BC50" w14:textId="49938485" w:rsidR="00441635" w:rsidRDefault="00000000" w:rsidP="00441635">
            <w:pPr>
              <w:jc w:val="center"/>
              <w:rPr>
                <w:lang w:eastAsia="en-CA"/>
              </w:rPr>
            </w:pPr>
            <w:sdt>
              <w:sdtPr>
                <w:rPr>
                  <w:lang w:eastAsia="en-CA"/>
                </w:rPr>
                <w:id w:val="-32018975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5F9D1557" w14:textId="581A6977" w:rsidR="00441635" w:rsidRDefault="00000000" w:rsidP="00441635">
            <w:pPr>
              <w:jc w:val="center"/>
              <w:rPr>
                <w:lang w:eastAsia="en-CA"/>
              </w:rPr>
            </w:pPr>
            <w:sdt>
              <w:sdtPr>
                <w:rPr>
                  <w:lang w:eastAsia="en-CA"/>
                </w:rPr>
                <w:id w:val="171415034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28488100" w14:textId="77777777" w:rsidR="00441635" w:rsidRPr="00814B85" w:rsidRDefault="00000000" w:rsidP="00441635">
            <w:pPr>
              <w:jc w:val="center"/>
              <w:rPr>
                <w:lang w:eastAsia="en-CA"/>
              </w:rPr>
            </w:pPr>
            <w:sdt>
              <w:sdtPr>
                <w:rPr>
                  <w:lang w:eastAsia="en-CA"/>
                </w:rPr>
                <w:id w:val="1189410902"/>
                <w:placeholder>
                  <w:docPart w:val="C07B77547EAB46A8BE9F97E2A860DF2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089A10A" w14:textId="315F0EAE" w:rsidR="00441635" w:rsidRPr="00814B85" w:rsidRDefault="00441635" w:rsidP="00441635">
            <w:pPr>
              <w:rPr>
                <w:lang w:eastAsia="en-CA"/>
              </w:rPr>
            </w:pPr>
            <w:r w:rsidRPr="00954E8D">
              <w:t>2nd Stage</w:t>
            </w:r>
          </w:p>
        </w:tc>
      </w:tr>
      <w:tr w:rsidR="00441635" w14:paraId="79BF2795" w14:textId="77777777" w:rsidTr="00DD2645">
        <w:tc>
          <w:tcPr>
            <w:tcW w:w="3060" w:type="dxa"/>
            <w:shd w:val="clear" w:color="auto" w:fill="F2F2F2" w:themeFill="background1" w:themeFillShade="F2"/>
          </w:tcPr>
          <w:p w14:paraId="31507880" w14:textId="2DCE10C2" w:rsidR="00441635" w:rsidRPr="00814B85" w:rsidRDefault="00441635" w:rsidP="00441635">
            <w:pPr>
              <w:rPr>
                <w:lang w:eastAsia="en-CA"/>
              </w:rPr>
            </w:pPr>
            <w:r w:rsidRPr="00E75D62">
              <w:t>CRU 156 EXIT PULL</w:t>
            </w:r>
          </w:p>
        </w:tc>
        <w:tc>
          <w:tcPr>
            <w:tcW w:w="907" w:type="dxa"/>
            <w:shd w:val="clear" w:color="auto" w:fill="F2F2F2" w:themeFill="background1" w:themeFillShade="F2"/>
            <w:vAlign w:val="center"/>
          </w:tcPr>
          <w:p w14:paraId="772BA641" w14:textId="77777777" w:rsidR="00441635" w:rsidRPr="00814B85" w:rsidRDefault="00000000" w:rsidP="00441635">
            <w:pPr>
              <w:rPr>
                <w:lang w:eastAsia="en-CA"/>
              </w:rPr>
            </w:pPr>
            <w:sdt>
              <w:sdtPr>
                <w:rPr>
                  <w:lang w:eastAsia="en-CA"/>
                </w:rPr>
                <w:id w:val="-1327896414"/>
                <w:placeholder>
                  <w:docPart w:val="84AB765B88DE42298BAE061C430A495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096110F" w14:textId="0BD86A87"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819599E" w14:textId="77777777" w:rsidR="00441635" w:rsidRDefault="00000000" w:rsidP="00441635">
            <w:pPr>
              <w:jc w:val="center"/>
              <w:rPr>
                <w:lang w:eastAsia="en-CA"/>
              </w:rPr>
            </w:pPr>
            <w:sdt>
              <w:sdtPr>
                <w:rPr>
                  <w:lang w:eastAsia="en-CA"/>
                </w:rPr>
                <w:id w:val="105204196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F8FF52F" w14:textId="6C3202D2" w:rsidR="00441635" w:rsidRPr="00814B85" w:rsidRDefault="00441635" w:rsidP="00441635">
            <w:pPr>
              <w:jc w:val="center"/>
              <w:rPr>
                <w:lang w:eastAsia="en-CA"/>
              </w:rPr>
            </w:pPr>
            <w:r w:rsidRPr="00B707BD">
              <w:t>174</w:t>
            </w:r>
          </w:p>
        </w:tc>
        <w:tc>
          <w:tcPr>
            <w:tcW w:w="850" w:type="dxa"/>
            <w:shd w:val="clear" w:color="auto" w:fill="F2F2F2" w:themeFill="background1" w:themeFillShade="F2"/>
            <w:vAlign w:val="center"/>
          </w:tcPr>
          <w:p w14:paraId="50BE16C4" w14:textId="68A62F78" w:rsidR="00441635" w:rsidRPr="00814B85" w:rsidRDefault="00000000" w:rsidP="00441635">
            <w:pPr>
              <w:jc w:val="center"/>
              <w:rPr>
                <w:lang w:eastAsia="en-CA"/>
              </w:rPr>
            </w:pPr>
            <w:sdt>
              <w:sdtPr>
                <w:rPr>
                  <w:lang w:eastAsia="en-CA"/>
                </w:rPr>
                <w:id w:val="936481304"/>
                <w:placeholder>
                  <w:docPart w:val="285652E48DCC4E10B1EB2D6F187B4BED"/>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277C3F70" w14:textId="64E41533" w:rsidR="00441635" w:rsidRDefault="00000000" w:rsidP="00441635">
            <w:pPr>
              <w:jc w:val="center"/>
              <w:rPr>
                <w:lang w:eastAsia="en-CA"/>
              </w:rPr>
            </w:pPr>
            <w:sdt>
              <w:sdtPr>
                <w:rPr>
                  <w:lang w:eastAsia="en-CA"/>
                </w:rPr>
                <w:id w:val="103439213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649A642E" w14:textId="77777777" w:rsidR="00441635" w:rsidRPr="00814B85" w:rsidRDefault="00000000" w:rsidP="00441635">
            <w:pPr>
              <w:jc w:val="center"/>
              <w:rPr>
                <w:lang w:eastAsia="en-CA"/>
              </w:rPr>
            </w:pPr>
            <w:sdt>
              <w:sdtPr>
                <w:rPr>
                  <w:lang w:eastAsia="en-CA"/>
                </w:rPr>
                <w:id w:val="358473950"/>
                <w:placeholder>
                  <w:docPart w:val="797849D6C60F4174A986809B582311F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2023745" w14:textId="56D2FE4B" w:rsidR="00441635" w:rsidRDefault="00000000" w:rsidP="00441635">
            <w:pPr>
              <w:jc w:val="center"/>
              <w:rPr>
                <w:lang w:eastAsia="en-CA"/>
              </w:rPr>
            </w:pPr>
            <w:sdt>
              <w:sdtPr>
                <w:rPr>
                  <w:lang w:eastAsia="en-CA"/>
                </w:rPr>
                <w:id w:val="-148393280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7A0EFD86" w14:textId="77D127AB" w:rsidR="00441635" w:rsidRDefault="00000000" w:rsidP="00441635">
            <w:pPr>
              <w:jc w:val="center"/>
              <w:rPr>
                <w:lang w:eastAsia="en-CA"/>
              </w:rPr>
            </w:pPr>
            <w:sdt>
              <w:sdtPr>
                <w:rPr>
                  <w:lang w:eastAsia="en-CA"/>
                </w:rPr>
                <w:id w:val="73636517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2C20E502" w14:textId="07CC5891" w:rsidR="00441635" w:rsidRDefault="00000000" w:rsidP="00441635">
            <w:pPr>
              <w:jc w:val="center"/>
              <w:rPr>
                <w:lang w:eastAsia="en-CA"/>
              </w:rPr>
            </w:pPr>
            <w:sdt>
              <w:sdtPr>
                <w:rPr>
                  <w:lang w:eastAsia="en-CA"/>
                </w:rPr>
                <w:id w:val="-208697984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04FE43CA" w14:textId="77777777" w:rsidR="00441635" w:rsidRPr="00814B85" w:rsidRDefault="00000000" w:rsidP="00441635">
            <w:pPr>
              <w:jc w:val="center"/>
              <w:rPr>
                <w:lang w:eastAsia="en-CA"/>
              </w:rPr>
            </w:pPr>
            <w:sdt>
              <w:sdtPr>
                <w:rPr>
                  <w:lang w:eastAsia="en-CA"/>
                </w:rPr>
                <w:id w:val="-716973923"/>
                <w:placeholder>
                  <w:docPart w:val="F7F0CF8230EC491DAF0FCCE4C88305A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97B497E" w14:textId="221F5DFC" w:rsidR="00441635" w:rsidRPr="00814B85" w:rsidRDefault="00441635" w:rsidP="00441635">
            <w:pPr>
              <w:rPr>
                <w:lang w:eastAsia="en-CA"/>
              </w:rPr>
            </w:pPr>
            <w:r w:rsidRPr="00954E8D">
              <w:t>1st Stage</w:t>
            </w:r>
          </w:p>
        </w:tc>
      </w:tr>
      <w:tr w:rsidR="00441635" w14:paraId="107AE0BC" w14:textId="77777777" w:rsidTr="00DD2645">
        <w:tc>
          <w:tcPr>
            <w:tcW w:w="3060" w:type="dxa"/>
            <w:shd w:val="clear" w:color="auto" w:fill="F2F2F2" w:themeFill="background1" w:themeFillShade="F2"/>
          </w:tcPr>
          <w:p w14:paraId="355E83E7" w14:textId="37168DB7" w:rsidR="00441635" w:rsidRPr="00814B85" w:rsidRDefault="00441635" w:rsidP="00441635">
            <w:pPr>
              <w:rPr>
                <w:lang w:eastAsia="en-CA"/>
              </w:rPr>
            </w:pPr>
            <w:r w:rsidRPr="00E75D62">
              <w:t>CRU 156 EXIT GA</w:t>
            </w:r>
          </w:p>
        </w:tc>
        <w:tc>
          <w:tcPr>
            <w:tcW w:w="907" w:type="dxa"/>
            <w:shd w:val="clear" w:color="auto" w:fill="F2F2F2" w:themeFill="background1" w:themeFillShade="F2"/>
            <w:vAlign w:val="center"/>
          </w:tcPr>
          <w:p w14:paraId="05F709AA" w14:textId="77777777" w:rsidR="00441635" w:rsidRPr="00814B85" w:rsidRDefault="00000000" w:rsidP="00441635">
            <w:pPr>
              <w:rPr>
                <w:lang w:eastAsia="en-CA"/>
              </w:rPr>
            </w:pPr>
            <w:sdt>
              <w:sdtPr>
                <w:rPr>
                  <w:lang w:eastAsia="en-CA"/>
                </w:rPr>
                <w:id w:val="1550339368"/>
                <w:placeholder>
                  <w:docPart w:val="99A01FFA421D4FA4B62FAD177BEFE36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13A82F1" w14:textId="007088D3"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CBE3CA0" w14:textId="77777777" w:rsidR="00441635" w:rsidRDefault="00000000" w:rsidP="00441635">
            <w:pPr>
              <w:jc w:val="center"/>
              <w:rPr>
                <w:lang w:eastAsia="en-CA"/>
              </w:rPr>
            </w:pPr>
            <w:sdt>
              <w:sdtPr>
                <w:rPr>
                  <w:lang w:eastAsia="en-CA"/>
                </w:rPr>
                <w:id w:val="-186798192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928C7AD" w14:textId="70846124" w:rsidR="00441635" w:rsidRPr="00814B85" w:rsidRDefault="00441635" w:rsidP="00441635">
            <w:pPr>
              <w:jc w:val="center"/>
              <w:rPr>
                <w:lang w:eastAsia="en-CA"/>
              </w:rPr>
            </w:pPr>
            <w:r w:rsidRPr="00B707BD">
              <w:t>175</w:t>
            </w:r>
          </w:p>
        </w:tc>
        <w:tc>
          <w:tcPr>
            <w:tcW w:w="850" w:type="dxa"/>
            <w:shd w:val="clear" w:color="auto" w:fill="F2F2F2" w:themeFill="background1" w:themeFillShade="F2"/>
            <w:vAlign w:val="center"/>
          </w:tcPr>
          <w:p w14:paraId="0C8113F0" w14:textId="4A77EECD" w:rsidR="00441635" w:rsidRPr="00814B85" w:rsidRDefault="00000000" w:rsidP="00441635">
            <w:pPr>
              <w:jc w:val="center"/>
              <w:rPr>
                <w:lang w:eastAsia="en-CA"/>
              </w:rPr>
            </w:pPr>
            <w:sdt>
              <w:sdtPr>
                <w:rPr>
                  <w:lang w:eastAsia="en-CA"/>
                </w:rPr>
                <w:id w:val="1011105618"/>
                <w:placeholder>
                  <w:docPart w:val="CA6017039E2C4B829CBB30BBEA9115F5"/>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4EE69ABB" w14:textId="05F155D7" w:rsidR="00441635" w:rsidRDefault="00000000" w:rsidP="00441635">
            <w:pPr>
              <w:jc w:val="center"/>
              <w:rPr>
                <w:lang w:eastAsia="en-CA"/>
              </w:rPr>
            </w:pPr>
            <w:sdt>
              <w:sdtPr>
                <w:rPr>
                  <w:lang w:eastAsia="en-CA"/>
                </w:rPr>
                <w:id w:val="-155345549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7FCAC8C7" w14:textId="77777777" w:rsidR="00441635" w:rsidRPr="00814B85" w:rsidRDefault="00000000" w:rsidP="00441635">
            <w:pPr>
              <w:jc w:val="center"/>
              <w:rPr>
                <w:lang w:eastAsia="en-CA"/>
              </w:rPr>
            </w:pPr>
            <w:sdt>
              <w:sdtPr>
                <w:rPr>
                  <w:lang w:eastAsia="en-CA"/>
                </w:rPr>
                <w:id w:val="552280538"/>
                <w:placeholder>
                  <w:docPart w:val="67A5327C68584DA69E6F8853D65E63F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1857A1F" w14:textId="7D40FA6E" w:rsidR="00441635" w:rsidRDefault="00000000" w:rsidP="00441635">
            <w:pPr>
              <w:jc w:val="center"/>
              <w:rPr>
                <w:lang w:eastAsia="en-CA"/>
              </w:rPr>
            </w:pPr>
            <w:sdt>
              <w:sdtPr>
                <w:rPr>
                  <w:lang w:eastAsia="en-CA"/>
                </w:rPr>
                <w:id w:val="-113015789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18AACC9C" w14:textId="55346814" w:rsidR="00441635" w:rsidRDefault="00000000" w:rsidP="00441635">
            <w:pPr>
              <w:jc w:val="center"/>
              <w:rPr>
                <w:lang w:eastAsia="en-CA"/>
              </w:rPr>
            </w:pPr>
            <w:sdt>
              <w:sdtPr>
                <w:rPr>
                  <w:lang w:eastAsia="en-CA"/>
                </w:rPr>
                <w:id w:val="65187521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6B782BE0" w14:textId="3743587D" w:rsidR="00441635" w:rsidRDefault="00000000" w:rsidP="00441635">
            <w:pPr>
              <w:jc w:val="center"/>
              <w:rPr>
                <w:lang w:eastAsia="en-CA"/>
              </w:rPr>
            </w:pPr>
            <w:sdt>
              <w:sdtPr>
                <w:rPr>
                  <w:lang w:eastAsia="en-CA"/>
                </w:rPr>
                <w:id w:val="-125527153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7C381AD8" w14:textId="77777777" w:rsidR="00441635" w:rsidRPr="00814B85" w:rsidRDefault="00000000" w:rsidP="00441635">
            <w:pPr>
              <w:jc w:val="center"/>
              <w:rPr>
                <w:lang w:eastAsia="en-CA"/>
              </w:rPr>
            </w:pPr>
            <w:sdt>
              <w:sdtPr>
                <w:rPr>
                  <w:lang w:eastAsia="en-CA"/>
                </w:rPr>
                <w:id w:val="2012711585"/>
                <w:placeholder>
                  <w:docPart w:val="5C7160DEC09F4836BA262A680C196D3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F6AD505" w14:textId="501F2ECC" w:rsidR="00441635" w:rsidRPr="00814B85" w:rsidRDefault="00441635" w:rsidP="00441635">
            <w:pPr>
              <w:rPr>
                <w:lang w:eastAsia="en-CA"/>
              </w:rPr>
            </w:pPr>
            <w:r w:rsidRPr="00954E8D">
              <w:t>2nd Stage</w:t>
            </w:r>
          </w:p>
        </w:tc>
      </w:tr>
      <w:tr w:rsidR="00441635" w14:paraId="57C17E31" w14:textId="77777777" w:rsidTr="00DD2645">
        <w:tc>
          <w:tcPr>
            <w:tcW w:w="3060" w:type="dxa"/>
            <w:shd w:val="clear" w:color="auto" w:fill="F2F2F2" w:themeFill="background1" w:themeFillShade="F2"/>
          </w:tcPr>
          <w:p w14:paraId="550C3D73" w14:textId="0D341B3B" w:rsidR="00441635" w:rsidRPr="00814B85" w:rsidRDefault="00441635" w:rsidP="00441635">
            <w:pPr>
              <w:rPr>
                <w:lang w:eastAsia="en-CA"/>
              </w:rPr>
            </w:pPr>
            <w:r w:rsidRPr="00E75D62">
              <w:t>CRU 157 EXIT PULL</w:t>
            </w:r>
          </w:p>
        </w:tc>
        <w:tc>
          <w:tcPr>
            <w:tcW w:w="907" w:type="dxa"/>
            <w:shd w:val="clear" w:color="auto" w:fill="F2F2F2" w:themeFill="background1" w:themeFillShade="F2"/>
            <w:vAlign w:val="center"/>
          </w:tcPr>
          <w:p w14:paraId="519E449C" w14:textId="77777777" w:rsidR="00441635" w:rsidRPr="00814B85" w:rsidRDefault="00000000" w:rsidP="00441635">
            <w:pPr>
              <w:rPr>
                <w:lang w:eastAsia="en-CA"/>
              </w:rPr>
            </w:pPr>
            <w:sdt>
              <w:sdtPr>
                <w:rPr>
                  <w:lang w:eastAsia="en-CA"/>
                </w:rPr>
                <w:id w:val="1800186482"/>
                <w:placeholder>
                  <w:docPart w:val="B1601D4E9DD24231B8511617C9F3E5E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FBAFAB9" w14:textId="70E12F44"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3317430" w14:textId="77777777" w:rsidR="00441635" w:rsidRDefault="00000000" w:rsidP="00441635">
            <w:pPr>
              <w:jc w:val="center"/>
              <w:rPr>
                <w:lang w:eastAsia="en-CA"/>
              </w:rPr>
            </w:pPr>
            <w:sdt>
              <w:sdtPr>
                <w:rPr>
                  <w:lang w:eastAsia="en-CA"/>
                </w:rPr>
                <w:id w:val="-143651047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B42F4E9" w14:textId="19974C6D" w:rsidR="00441635" w:rsidRPr="00814B85" w:rsidRDefault="00441635" w:rsidP="00441635">
            <w:pPr>
              <w:jc w:val="center"/>
              <w:rPr>
                <w:lang w:eastAsia="en-CA"/>
              </w:rPr>
            </w:pPr>
            <w:r w:rsidRPr="00B707BD">
              <w:t>176</w:t>
            </w:r>
          </w:p>
        </w:tc>
        <w:tc>
          <w:tcPr>
            <w:tcW w:w="850" w:type="dxa"/>
            <w:shd w:val="clear" w:color="auto" w:fill="F2F2F2" w:themeFill="background1" w:themeFillShade="F2"/>
            <w:vAlign w:val="center"/>
          </w:tcPr>
          <w:p w14:paraId="72BA4D36" w14:textId="76111100" w:rsidR="00441635" w:rsidRPr="00814B85" w:rsidRDefault="00000000" w:rsidP="00441635">
            <w:pPr>
              <w:jc w:val="center"/>
              <w:rPr>
                <w:lang w:eastAsia="en-CA"/>
              </w:rPr>
            </w:pPr>
            <w:sdt>
              <w:sdtPr>
                <w:rPr>
                  <w:lang w:eastAsia="en-CA"/>
                </w:rPr>
                <w:id w:val="-1979136698"/>
                <w:placeholder>
                  <w:docPart w:val="A3347DFFA3174F158984B3A4E80C6BE3"/>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7030F4CB" w14:textId="63CB8794" w:rsidR="00441635" w:rsidRDefault="00000000" w:rsidP="00441635">
            <w:pPr>
              <w:jc w:val="center"/>
              <w:rPr>
                <w:lang w:eastAsia="en-CA"/>
              </w:rPr>
            </w:pPr>
            <w:sdt>
              <w:sdtPr>
                <w:rPr>
                  <w:lang w:eastAsia="en-CA"/>
                </w:rPr>
                <w:id w:val="-57690329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212C0A68" w14:textId="77777777" w:rsidR="00441635" w:rsidRPr="00814B85" w:rsidRDefault="00000000" w:rsidP="00441635">
            <w:pPr>
              <w:jc w:val="center"/>
              <w:rPr>
                <w:lang w:eastAsia="en-CA"/>
              </w:rPr>
            </w:pPr>
            <w:sdt>
              <w:sdtPr>
                <w:rPr>
                  <w:lang w:eastAsia="en-CA"/>
                </w:rPr>
                <w:id w:val="1065995049"/>
                <w:placeholder>
                  <w:docPart w:val="7BC2707608044C468C8975F0F3A3A4E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197F898" w14:textId="2D376274" w:rsidR="00441635" w:rsidRDefault="00000000" w:rsidP="00441635">
            <w:pPr>
              <w:jc w:val="center"/>
              <w:rPr>
                <w:lang w:eastAsia="en-CA"/>
              </w:rPr>
            </w:pPr>
            <w:sdt>
              <w:sdtPr>
                <w:rPr>
                  <w:lang w:eastAsia="en-CA"/>
                </w:rPr>
                <w:id w:val="111125037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2E28BDA1" w14:textId="35E34798" w:rsidR="00441635" w:rsidRDefault="00000000" w:rsidP="00441635">
            <w:pPr>
              <w:jc w:val="center"/>
              <w:rPr>
                <w:lang w:eastAsia="en-CA"/>
              </w:rPr>
            </w:pPr>
            <w:sdt>
              <w:sdtPr>
                <w:rPr>
                  <w:lang w:eastAsia="en-CA"/>
                </w:rPr>
                <w:id w:val="-180808849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6BFF9E3B" w14:textId="66CB2159" w:rsidR="00441635" w:rsidRDefault="00000000" w:rsidP="00441635">
            <w:pPr>
              <w:jc w:val="center"/>
              <w:rPr>
                <w:lang w:eastAsia="en-CA"/>
              </w:rPr>
            </w:pPr>
            <w:sdt>
              <w:sdtPr>
                <w:rPr>
                  <w:lang w:eastAsia="en-CA"/>
                </w:rPr>
                <w:id w:val="133332663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486627FB" w14:textId="77777777" w:rsidR="00441635" w:rsidRPr="00814B85" w:rsidRDefault="00000000" w:rsidP="00441635">
            <w:pPr>
              <w:jc w:val="center"/>
              <w:rPr>
                <w:lang w:eastAsia="en-CA"/>
              </w:rPr>
            </w:pPr>
            <w:sdt>
              <w:sdtPr>
                <w:rPr>
                  <w:lang w:eastAsia="en-CA"/>
                </w:rPr>
                <w:id w:val="-309711901"/>
                <w:placeholder>
                  <w:docPart w:val="CF8AD036CF4D415E96AFA61A7D5EDDD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218AD6A" w14:textId="2DFC19EA" w:rsidR="00441635" w:rsidRPr="00814B85" w:rsidRDefault="00441635" w:rsidP="00441635">
            <w:pPr>
              <w:rPr>
                <w:lang w:eastAsia="en-CA"/>
              </w:rPr>
            </w:pPr>
            <w:r w:rsidRPr="00954E8D">
              <w:t>1st Stage</w:t>
            </w:r>
          </w:p>
        </w:tc>
      </w:tr>
      <w:tr w:rsidR="00441635" w14:paraId="2652D1AB" w14:textId="77777777" w:rsidTr="00DD2645">
        <w:tc>
          <w:tcPr>
            <w:tcW w:w="3060" w:type="dxa"/>
            <w:shd w:val="clear" w:color="auto" w:fill="F2F2F2" w:themeFill="background1" w:themeFillShade="F2"/>
          </w:tcPr>
          <w:p w14:paraId="351310F7" w14:textId="21177D25" w:rsidR="00441635" w:rsidRPr="00814B85" w:rsidRDefault="00441635" w:rsidP="00441635">
            <w:pPr>
              <w:rPr>
                <w:lang w:eastAsia="en-CA"/>
              </w:rPr>
            </w:pPr>
            <w:r w:rsidRPr="00E75D62">
              <w:t>CRU 157 EXIT GA</w:t>
            </w:r>
          </w:p>
        </w:tc>
        <w:tc>
          <w:tcPr>
            <w:tcW w:w="907" w:type="dxa"/>
            <w:shd w:val="clear" w:color="auto" w:fill="F2F2F2" w:themeFill="background1" w:themeFillShade="F2"/>
            <w:vAlign w:val="center"/>
          </w:tcPr>
          <w:p w14:paraId="377EB48A" w14:textId="77777777" w:rsidR="00441635" w:rsidRPr="00814B85" w:rsidRDefault="00000000" w:rsidP="00441635">
            <w:pPr>
              <w:rPr>
                <w:lang w:eastAsia="en-CA"/>
              </w:rPr>
            </w:pPr>
            <w:sdt>
              <w:sdtPr>
                <w:rPr>
                  <w:lang w:eastAsia="en-CA"/>
                </w:rPr>
                <w:id w:val="1423686537"/>
                <w:placeholder>
                  <w:docPart w:val="B46B11D61ED5438B8E7A006A9452EF2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2E0DFB0" w14:textId="52B34A41"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57F21656" w14:textId="77777777" w:rsidR="00441635" w:rsidRDefault="00000000" w:rsidP="00441635">
            <w:pPr>
              <w:jc w:val="center"/>
              <w:rPr>
                <w:lang w:eastAsia="en-CA"/>
              </w:rPr>
            </w:pPr>
            <w:sdt>
              <w:sdtPr>
                <w:rPr>
                  <w:lang w:eastAsia="en-CA"/>
                </w:rPr>
                <w:id w:val="-12847862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D4FD24E" w14:textId="4628956C" w:rsidR="00441635" w:rsidRPr="00814B85" w:rsidRDefault="00441635" w:rsidP="00441635">
            <w:pPr>
              <w:jc w:val="center"/>
              <w:rPr>
                <w:lang w:eastAsia="en-CA"/>
              </w:rPr>
            </w:pPr>
            <w:r w:rsidRPr="00B707BD">
              <w:t>177</w:t>
            </w:r>
          </w:p>
        </w:tc>
        <w:tc>
          <w:tcPr>
            <w:tcW w:w="850" w:type="dxa"/>
            <w:shd w:val="clear" w:color="auto" w:fill="F2F2F2" w:themeFill="background1" w:themeFillShade="F2"/>
            <w:vAlign w:val="center"/>
          </w:tcPr>
          <w:p w14:paraId="7A43FE35" w14:textId="07C627BC" w:rsidR="00441635" w:rsidRPr="00814B85" w:rsidRDefault="00000000" w:rsidP="00441635">
            <w:pPr>
              <w:jc w:val="center"/>
              <w:rPr>
                <w:lang w:eastAsia="en-CA"/>
              </w:rPr>
            </w:pPr>
            <w:sdt>
              <w:sdtPr>
                <w:rPr>
                  <w:lang w:eastAsia="en-CA"/>
                </w:rPr>
                <w:id w:val="1434163775"/>
                <w:placeholder>
                  <w:docPart w:val="D0D462B2736F4538B6B48DB03782A758"/>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1D7C2B78" w14:textId="304B2AC0" w:rsidR="00441635" w:rsidRDefault="00000000" w:rsidP="00441635">
            <w:pPr>
              <w:jc w:val="center"/>
              <w:rPr>
                <w:lang w:eastAsia="en-CA"/>
              </w:rPr>
            </w:pPr>
            <w:sdt>
              <w:sdtPr>
                <w:rPr>
                  <w:lang w:eastAsia="en-CA"/>
                </w:rPr>
                <w:id w:val="141790488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3F9C69F1" w14:textId="77777777" w:rsidR="00441635" w:rsidRPr="00814B85" w:rsidRDefault="00000000" w:rsidP="00441635">
            <w:pPr>
              <w:jc w:val="center"/>
              <w:rPr>
                <w:lang w:eastAsia="en-CA"/>
              </w:rPr>
            </w:pPr>
            <w:sdt>
              <w:sdtPr>
                <w:rPr>
                  <w:lang w:eastAsia="en-CA"/>
                </w:rPr>
                <w:id w:val="1916669077"/>
                <w:placeholder>
                  <w:docPart w:val="3B4156B86960410485F8C2B0138BDFC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E992A19" w14:textId="70701643" w:rsidR="00441635" w:rsidRDefault="00000000" w:rsidP="00441635">
            <w:pPr>
              <w:jc w:val="center"/>
              <w:rPr>
                <w:lang w:eastAsia="en-CA"/>
              </w:rPr>
            </w:pPr>
            <w:sdt>
              <w:sdtPr>
                <w:rPr>
                  <w:lang w:eastAsia="en-CA"/>
                </w:rPr>
                <w:id w:val="176510543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04F10256" w14:textId="75391491" w:rsidR="00441635" w:rsidRDefault="00000000" w:rsidP="00441635">
            <w:pPr>
              <w:jc w:val="center"/>
              <w:rPr>
                <w:lang w:eastAsia="en-CA"/>
              </w:rPr>
            </w:pPr>
            <w:sdt>
              <w:sdtPr>
                <w:rPr>
                  <w:lang w:eastAsia="en-CA"/>
                </w:rPr>
                <w:id w:val="6461497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2CF35D75" w14:textId="2317DC94" w:rsidR="00441635" w:rsidRDefault="00000000" w:rsidP="00441635">
            <w:pPr>
              <w:jc w:val="center"/>
              <w:rPr>
                <w:lang w:eastAsia="en-CA"/>
              </w:rPr>
            </w:pPr>
            <w:sdt>
              <w:sdtPr>
                <w:rPr>
                  <w:lang w:eastAsia="en-CA"/>
                </w:rPr>
                <w:id w:val="44196329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0F551E89" w14:textId="77777777" w:rsidR="00441635" w:rsidRPr="00814B85" w:rsidRDefault="00000000" w:rsidP="00441635">
            <w:pPr>
              <w:jc w:val="center"/>
              <w:rPr>
                <w:lang w:eastAsia="en-CA"/>
              </w:rPr>
            </w:pPr>
            <w:sdt>
              <w:sdtPr>
                <w:rPr>
                  <w:lang w:eastAsia="en-CA"/>
                </w:rPr>
                <w:id w:val="664679506"/>
                <w:placeholder>
                  <w:docPart w:val="BB4CEDEABE524B3AAC50AB9CDD4AFA6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F8116C1" w14:textId="7426EE02" w:rsidR="00441635" w:rsidRPr="00814B85" w:rsidRDefault="00441635" w:rsidP="00441635">
            <w:pPr>
              <w:rPr>
                <w:lang w:eastAsia="en-CA"/>
              </w:rPr>
            </w:pPr>
            <w:r w:rsidRPr="00954E8D">
              <w:t>2nd Stage</w:t>
            </w:r>
          </w:p>
        </w:tc>
      </w:tr>
      <w:tr w:rsidR="00441635" w14:paraId="7633135A" w14:textId="77777777" w:rsidTr="00DD2645">
        <w:tc>
          <w:tcPr>
            <w:tcW w:w="3060" w:type="dxa"/>
            <w:shd w:val="clear" w:color="auto" w:fill="F2F2F2" w:themeFill="background1" w:themeFillShade="F2"/>
          </w:tcPr>
          <w:p w14:paraId="524241A5" w14:textId="3D11E4C8" w:rsidR="00441635" w:rsidRPr="00814B85" w:rsidRDefault="00441635" w:rsidP="00441635">
            <w:pPr>
              <w:rPr>
                <w:lang w:eastAsia="en-CA"/>
              </w:rPr>
            </w:pPr>
            <w:r w:rsidRPr="00E75D62">
              <w:t>CRU 158 WEST EXIT PULL</w:t>
            </w:r>
          </w:p>
        </w:tc>
        <w:tc>
          <w:tcPr>
            <w:tcW w:w="907" w:type="dxa"/>
            <w:shd w:val="clear" w:color="auto" w:fill="F2F2F2" w:themeFill="background1" w:themeFillShade="F2"/>
            <w:vAlign w:val="center"/>
          </w:tcPr>
          <w:p w14:paraId="52DD3D71" w14:textId="77777777" w:rsidR="00441635" w:rsidRPr="00814B85" w:rsidRDefault="00000000" w:rsidP="00441635">
            <w:pPr>
              <w:rPr>
                <w:lang w:eastAsia="en-CA"/>
              </w:rPr>
            </w:pPr>
            <w:sdt>
              <w:sdtPr>
                <w:rPr>
                  <w:lang w:eastAsia="en-CA"/>
                </w:rPr>
                <w:id w:val="-2116204766"/>
                <w:placeholder>
                  <w:docPart w:val="891CAD6B6645446F8173BE4B3C6A1E3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C8B047A" w14:textId="51B66B32"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C37696D" w14:textId="77777777" w:rsidR="00441635" w:rsidRDefault="00000000" w:rsidP="00441635">
            <w:pPr>
              <w:jc w:val="center"/>
              <w:rPr>
                <w:lang w:eastAsia="en-CA"/>
              </w:rPr>
            </w:pPr>
            <w:sdt>
              <w:sdtPr>
                <w:rPr>
                  <w:lang w:eastAsia="en-CA"/>
                </w:rPr>
                <w:id w:val="176664219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4D461C7" w14:textId="7C87B8C9" w:rsidR="00441635" w:rsidRPr="00814B85" w:rsidRDefault="00441635" w:rsidP="00441635">
            <w:pPr>
              <w:jc w:val="center"/>
              <w:rPr>
                <w:lang w:eastAsia="en-CA"/>
              </w:rPr>
            </w:pPr>
            <w:r w:rsidRPr="00B707BD">
              <w:t>178</w:t>
            </w:r>
          </w:p>
        </w:tc>
        <w:tc>
          <w:tcPr>
            <w:tcW w:w="850" w:type="dxa"/>
            <w:shd w:val="clear" w:color="auto" w:fill="F2F2F2" w:themeFill="background1" w:themeFillShade="F2"/>
            <w:vAlign w:val="center"/>
          </w:tcPr>
          <w:p w14:paraId="62B7C756" w14:textId="57EF1F27" w:rsidR="00441635" w:rsidRPr="00814B85" w:rsidRDefault="00000000" w:rsidP="00441635">
            <w:pPr>
              <w:jc w:val="center"/>
              <w:rPr>
                <w:lang w:eastAsia="en-CA"/>
              </w:rPr>
            </w:pPr>
            <w:sdt>
              <w:sdtPr>
                <w:rPr>
                  <w:lang w:eastAsia="en-CA"/>
                </w:rPr>
                <w:id w:val="606387952"/>
                <w:placeholder>
                  <w:docPart w:val="BA4CA4EBC98C4E9FAC9029E35E7D7896"/>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3F67295A" w14:textId="504CFD8E" w:rsidR="00441635" w:rsidRDefault="00000000" w:rsidP="00441635">
            <w:pPr>
              <w:jc w:val="center"/>
              <w:rPr>
                <w:lang w:eastAsia="en-CA"/>
              </w:rPr>
            </w:pPr>
            <w:sdt>
              <w:sdtPr>
                <w:rPr>
                  <w:lang w:eastAsia="en-CA"/>
                </w:rPr>
                <w:id w:val="-71588964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73AA25E1" w14:textId="77777777" w:rsidR="00441635" w:rsidRPr="00814B85" w:rsidRDefault="00000000" w:rsidP="00441635">
            <w:pPr>
              <w:jc w:val="center"/>
              <w:rPr>
                <w:lang w:eastAsia="en-CA"/>
              </w:rPr>
            </w:pPr>
            <w:sdt>
              <w:sdtPr>
                <w:rPr>
                  <w:lang w:eastAsia="en-CA"/>
                </w:rPr>
                <w:id w:val="1836106950"/>
                <w:placeholder>
                  <w:docPart w:val="579B6EF8FC8E467199191425A269936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17C0DD1" w14:textId="4F9D7548" w:rsidR="00441635" w:rsidRDefault="00000000" w:rsidP="00441635">
            <w:pPr>
              <w:jc w:val="center"/>
              <w:rPr>
                <w:lang w:eastAsia="en-CA"/>
              </w:rPr>
            </w:pPr>
            <w:sdt>
              <w:sdtPr>
                <w:rPr>
                  <w:lang w:eastAsia="en-CA"/>
                </w:rPr>
                <w:id w:val="-212290151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6F2AE61C" w14:textId="1D3E8C5B" w:rsidR="00441635" w:rsidRDefault="00000000" w:rsidP="00441635">
            <w:pPr>
              <w:jc w:val="center"/>
              <w:rPr>
                <w:lang w:eastAsia="en-CA"/>
              </w:rPr>
            </w:pPr>
            <w:sdt>
              <w:sdtPr>
                <w:rPr>
                  <w:lang w:eastAsia="en-CA"/>
                </w:rPr>
                <w:id w:val="31184200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5BCAC28C" w14:textId="78B636FD" w:rsidR="00441635" w:rsidRDefault="00000000" w:rsidP="00441635">
            <w:pPr>
              <w:jc w:val="center"/>
              <w:rPr>
                <w:lang w:eastAsia="en-CA"/>
              </w:rPr>
            </w:pPr>
            <w:sdt>
              <w:sdtPr>
                <w:rPr>
                  <w:lang w:eastAsia="en-CA"/>
                </w:rPr>
                <w:id w:val="-205205522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0C9650CD" w14:textId="77777777" w:rsidR="00441635" w:rsidRPr="00814B85" w:rsidRDefault="00000000" w:rsidP="00441635">
            <w:pPr>
              <w:jc w:val="center"/>
              <w:rPr>
                <w:lang w:eastAsia="en-CA"/>
              </w:rPr>
            </w:pPr>
            <w:sdt>
              <w:sdtPr>
                <w:rPr>
                  <w:lang w:eastAsia="en-CA"/>
                </w:rPr>
                <w:id w:val="-50846504"/>
                <w:placeholder>
                  <w:docPart w:val="FE5A7B3675E74D8488357EAC4335E26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DA67713" w14:textId="68499097" w:rsidR="00441635" w:rsidRPr="00814B85" w:rsidRDefault="00441635" w:rsidP="00441635">
            <w:pPr>
              <w:rPr>
                <w:lang w:eastAsia="en-CA"/>
              </w:rPr>
            </w:pPr>
            <w:r w:rsidRPr="00954E8D">
              <w:t>1st Stage</w:t>
            </w:r>
          </w:p>
        </w:tc>
      </w:tr>
      <w:tr w:rsidR="00441635" w14:paraId="09821CD7" w14:textId="77777777" w:rsidTr="00DD2645">
        <w:tc>
          <w:tcPr>
            <w:tcW w:w="3060" w:type="dxa"/>
            <w:shd w:val="clear" w:color="auto" w:fill="F2F2F2" w:themeFill="background1" w:themeFillShade="F2"/>
          </w:tcPr>
          <w:p w14:paraId="207A62DA" w14:textId="1B06131E" w:rsidR="00441635" w:rsidRPr="00814B85" w:rsidRDefault="00441635" w:rsidP="00441635">
            <w:pPr>
              <w:rPr>
                <w:lang w:eastAsia="en-CA"/>
              </w:rPr>
            </w:pPr>
            <w:r w:rsidRPr="00E75D62">
              <w:t>CRU 158 WEST EXIT GA</w:t>
            </w:r>
          </w:p>
        </w:tc>
        <w:tc>
          <w:tcPr>
            <w:tcW w:w="907" w:type="dxa"/>
            <w:shd w:val="clear" w:color="auto" w:fill="F2F2F2" w:themeFill="background1" w:themeFillShade="F2"/>
            <w:vAlign w:val="center"/>
          </w:tcPr>
          <w:p w14:paraId="122F021D" w14:textId="77777777" w:rsidR="00441635" w:rsidRPr="00814B85" w:rsidRDefault="00000000" w:rsidP="00441635">
            <w:pPr>
              <w:rPr>
                <w:lang w:eastAsia="en-CA"/>
              </w:rPr>
            </w:pPr>
            <w:sdt>
              <w:sdtPr>
                <w:rPr>
                  <w:lang w:eastAsia="en-CA"/>
                </w:rPr>
                <w:id w:val="-2118750647"/>
                <w:placeholder>
                  <w:docPart w:val="DF9EFF79D6AD4A209888BC6DE80FB5E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070DFDD" w14:textId="22F5F94D"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548E624" w14:textId="77777777" w:rsidR="00441635" w:rsidRDefault="00000000" w:rsidP="00441635">
            <w:pPr>
              <w:jc w:val="center"/>
              <w:rPr>
                <w:lang w:eastAsia="en-CA"/>
              </w:rPr>
            </w:pPr>
            <w:sdt>
              <w:sdtPr>
                <w:rPr>
                  <w:lang w:eastAsia="en-CA"/>
                </w:rPr>
                <w:id w:val="-12824452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8B1F083" w14:textId="1F2ED526" w:rsidR="00441635" w:rsidRPr="00814B85" w:rsidRDefault="00441635" w:rsidP="00441635">
            <w:pPr>
              <w:jc w:val="center"/>
              <w:rPr>
                <w:lang w:eastAsia="en-CA"/>
              </w:rPr>
            </w:pPr>
            <w:r w:rsidRPr="00B707BD">
              <w:t>179</w:t>
            </w:r>
          </w:p>
        </w:tc>
        <w:tc>
          <w:tcPr>
            <w:tcW w:w="850" w:type="dxa"/>
            <w:shd w:val="clear" w:color="auto" w:fill="F2F2F2" w:themeFill="background1" w:themeFillShade="F2"/>
            <w:vAlign w:val="center"/>
          </w:tcPr>
          <w:p w14:paraId="2D6487C4" w14:textId="0B8AFC6E" w:rsidR="00441635" w:rsidRPr="00814B85" w:rsidRDefault="00000000" w:rsidP="00441635">
            <w:pPr>
              <w:jc w:val="center"/>
              <w:rPr>
                <w:lang w:eastAsia="en-CA"/>
              </w:rPr>
            </w:pPr>
            <w:sdt>
              <w:sdtPr>
                <w:rPr>
                  <w:lang w:eastAsia="en-CA"/>
                </w:rPr>
                <w:id w:val="757718154"/>
                <w:placeholder>
                  <w:docPart w:val="2BC7277E3FAD47F99229CC826EC0D607"/>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04B92A32" w14:textId="5E86B9D4" w:rsidR="00441635" w:rsidRDefault="00000000" w:rsidP="00441635">
            <w:pPr>
              <w:jc w:val="center"/>
              <w:rPr>
                <w:lang w:eastAsia="en-CA"/>
              </w:rPr>
            </w:pPr>
            <w:sdt>
              <w:sdtPr>
                <w:rPr>
                  <w:lang w:eastAsia="en-CA"/>
                </w:rPr>
                <w:id w:val="-122352227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4E947849" w14:textId="77777777" w:rsidR="00441635" w:rsidRPr="00814B85" w:rsidRDefault="00000000" w:rsidP="00441635">
            <w:pPr>
              <w:jc w:val="center"/>
              <w:rPr>
                <w:lang w:eastAsia="en-CA"/>
              </w:rPr>
            </w:pPr>
            <w:sdt>
              <w:sdtPr>
                <w:rPr>
                  <w:lang w:eastAsia="en-CA"/>
                </w:rPr>
                <w:id w:val="1450128544"/>
                <w:placeholder>
                  <w:docPart w:val="DEFB9A9626294447AEA39C9FC6AA194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0D7643C" w14:textId="0164C32B" w:rsidR="00441635" w:rsidRDefault="00000000" w:rsidP="00441635">
            <w:pPr>
              <w:jc w:val="center"/>
              <w:rPr>
                <w:lang w:eastAsia="en-CA"/>
              </w:rPr>
            </w:pPr>
            <w:sdt>
              <w:sdtPr>
                <w:rPr>
                  <w:lang w:eastAsia="en-CA"/>
                </w:rPr>
                <w:id w:val="132015386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522D11DC" w14:textId="7A016B5D" w:rsidR="00441635" w:rsidRDefault="00000000" w:rsidP="00441635">
            <w:pPr>
              <w:jc w:val="center"/>
              <w:rPr>
                <w:lang w:eastAsia="en-CA"/>
              </w:rPr>
            </w:pPr>
            <w:sdt>
              <w:sdtPr>
                <w:rPr>
                  <w:lang w:eastAsia="en-CA"/>
                </w:rPr>
                <w:id w:val="147541624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26130A60" w14:textId="1E4F5F7E" w:rsidR="00441635" w:rsidRDefault="00000000" w:rsidP="00441635">
            <w:pPr>
              <w:jc w:val="center"/>
              <w:rPr>
                <w:lang w:eastAsia="en-CA"/>
              </w:rPr>
            </w:pPr>
            <w:sdt>
              <w:sdtPr>
                <w:rPr>
                  <w:lang w:eastAsia="en-CA"/>
                </w:rPr>
                <w:id w:val="-176452128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4381DC77" w14:textId="77777777" w:rsidR="00441635" w:rsidRPr="00814B85" w:rsidRDefault="00000000" w:rsidP="00441635">
            <w:pPr>
              <w:jc w:val="center"/>
              <w:rPr>
                <w:lang w:eastAsia="en-CA"/>
              </w:rPr>
            </w:pPr>
            <w:sdt>
              <w:sdtPr>
                <w:rPr>
                  <w:lang w:eastAsia="en-CA"/>
                </w:rPr>
                <w:id w:val="-862052662"/>
                <w:placeholder>
                  <w:docPart w:val="90D76842B4F04A73B593A5D5BD07778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7F3A808" w14:textId="5CB47AC6" w:rsidR="00441635" w:rsidRPr="00814B85" w:rsidRDefault="00441635" w:rsidP="00441635">
            <w:pPr>
              <w:rPr>
                <w:lang w:eastAsia="en-CA"/>
              </w:rPr>
            </w:pPr>
            <w:r w:rsidRPr="00954E8D">
              <w:t>2nd Stage</w:t>
            </w:r>
          </w:p>
        </w:tc>
      </w:tr>
      <w:tr w:rsidR="00441635" w14:paraId="6ABFF6D0" w14:textId="77777777" w:rsidTr="00DD2645">
        <w:tc>
          <w:tcPr>
            <w:tcW w:w="3060" w:type="dxa"/>
            <w:shd w:val="clear" w:color="auto" w:fill="F2F2F2" w:themeFill="background1" w:themeFillShade="F2"/>
          </w:tcPr>
          <w:p w14:paraId="5F992717" w14:textId="63329443" w:rsidR="00441635" w:rsidRPr="00814B85" w:rsidRDefault="00441635" w:rsidP="00441635">
            <w:pPr>
              <w:rPr>
                <w:lang w:eastAsia="en-CA"/>
              </w:rPr>
            </w:pPr>
            <w:r w:rsidRPr="00E75D62">
              <w:t>CRU 312 EXIT PULL EXIT TO 3A CORRIDOR</w:t>
            </w:r>
          </w:p>
        </w:tc>
        <w:tc>
          <w:tcPr>
            <w:tcW w:w="907" w:type="dxa"/>
            <w:shd w:val="clear" w:color="auto" w:fill="F2F2F2" w:themeFill="background1" w:themeFillShade="F2"/>
            <w:vAlign w:val="center"/>
          </w:tcPr>
          <w:p w14:paraId="117D8609" w14:textId="77777777" w:rsidR="00441635" w:rsidRPr="00814B85" w:rsidRDefault="00000000" w:rsidP="00441635">
            <w:pPr>
              <w:rPr>
                <w:lang w:eastAsia="en-CA"/>
              </w:rPr>
            </w:pPr>
            <w:sdt>
              <w:sdtPr>
                <w:rPr>
                  <w:lang w:eastAsia="en-CA"/>
                </w:rPr>
                <w:id w:val="-929884653"/>
                <w:placeholder>
                  <w:docPart w:val="13F843872B334260B0CD7156FD7DDC9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78BB13B" w14:textId="62736EF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51AF37B" w14:textId="77777777" w:rsidR="00441635" w:rsidRDefault="00000000" w:rsidP="00441635">
            <w:pPr>
              <w:jc w:val="center"/>
              <w:rPr>
                <w:lang w:eastAsia="en-CA"/>
              </w:rPr>
            </w:pPr>
            <w:sdt>
              <w:sdtPr>
                <w:rPr>
                  <w:lang w:eastAsia="en-CA"/>
                </w:rPr>
                <w:id w:val="33543452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5FBA7B9" w14:textId="25858CEF" w:rsidR="00441635" w:rsidRPr="00814B85" w:rsidRDefault="00441635" w:rsidP="00441635">
            <w:pPr>
              <w:jc w:val="center"/>
              <w:rPr>
                <w:lang w:eastAsia="en-CA"/>
              </w:rPr>
            </w:pPr>
            <w:r w:rsidRPr="00B707BD">
              <w:t>179</w:t>
            </w:r>
          </w:p>
        </w:tc>
        <w:tc>
          <w:tcPr>
            <w:tcW w:w="850" w:type="dxa"/>
            <w:shd w:val="clear" w:color="auto" w:fill="F2F2F2" w:themeFill="background1" w:themeFillShade="F2"/>
            <w:vAlign w:val="center"/>
          </w:tcPr>
          <w:p w14:paraId="325E4F95" w14:textId="6E02B298" w:rsidR="00441635" w:rsidRPr="00814B85" w:rsidRDefault="00000000" w:rsidP="00441635">
            <w:pPr>
              <w:jc w:val="center"/>
              <w:rPr>
                <w:lang w:eastAsia="en-CA"/>
              </w:rPr>
            </w:pPr>
            <w:sdt>
              <w:sdtPr>
                <w:rPr>
                  <w:lang w:eastAsia="en-CA"/>
                </w:rPr>
                <w:id w:val="-825128622"/>
                <w:placeholder>
                  <w:docPart w:val="532F5A016EEA49AFA87B9A14301FAD4C"/>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671FC5C4" w14:textId="1C6F6FB8" w:rsidR="00441635" w:rsidRDefault="00000000" w:rsidP="00441635">
            <w:pPr>
              <w:jc w:val="center"/>
              <w:rPr>
                <w:lang w:eastAsia="en-CA"/>
              </w:rPr>
            </w:pPr>
            <w:sdt>
              <w:sdtPr>
                <w:rPr>
                  <w:lang w:eastAsia="en-CA"/>
                </w:rPr>
                <w:id w:val="-103573442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48F2EAB6" w14:textId="77777777" w:rsidR="00441635" w:rsidRPr="00814B85" w:rsidRDefault="00000000" w:rsidP="00441635">
            <w:pPr>
              <w:jc w:val="center"/>
              <w:rPr>
                <w:lang w:eastAsia="en-CA"/>
              </w:rPr>
            </w:pPr>
            <w:sdt>
              <w:sdtPr>
                <w:rPr>
                  <w:lang w:eastAsia="en-CA"/>
                </w:rPr>
                <w:id w:val="-624153678"/>
                <w:placeholder>
                  <w:docPart w:val="C59745D385E54ADAAB9231FAECFDA60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A232149" w14:textId="3FC291D6" w:rsidR="00441635" w:rsidRDefault="00000000" w:rsidP="00441635">
            <w:pPr>
              <w:jc w:val="center"/>
              <w:rPr>
                <w:lang w:eastAsia="en-CA"/>
              </w:rPr>
            </w:pPr>
            <w:sdt>
              <w:sdtPr>
                <w:rPr>
                  <w:lang w:eastAsia="en-CA"/>
                </w:rPr>
                <w:id w:val="-24318277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20C0A6D8" w14:textId="0CE4958A" w:rsidR="00441635" w:rsidRDefault="00000000" w:rsidP="00441635">
            <w:pPr>
              <w:jc w:val="center"/>
              <w:rPr>
                <w:lang w:eastAsia="en-CA"/>
              </w:rPr>
            </w:pPr>
            <w:sdt>
              <w:sdtPr>
                <w:rPr>
                  <w:lang w:eastAsia="en-CA"/>
                </w:rPr>
                <w:id w:val="112381525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19CD5E39" w14:textId="70F914AE" w:rsidR="00441635" w:rsidRDefault="00000000" w:rsidP="00441635">
            <w:pPr>
              <w:jc w:val="center"/>
              <w:rPr>
                <w:lang w:eastAsia="en-CA"/>
              </w:rPr>
            </w:pPr>
            <w:sdt>
              <w:sdtPr>
                <w:rPr>
                  <w:lang w:eastAsia="en-CA"/>
                </w:rPr>
                <w:id w:val="-21405146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76A47B8F" w14:textId="77777777" w:rsidR="00441635" w:rsidRPr="00814B85" w:rsidRDefault="00000000" w:rsidP="00441635">
            <w:pPr>
              <w:jc w:val="center"/>
              <w:rPr>
                <w:lang w:eastAsia="en-CA"/>
              </w:rPr>
            </w:pPr>
            <w:sdt>
              <w:sdtPr>
                <w:rPr>
                  <w:lang w:eastAsia="en-CA"/>
                </w:rPr>
                <w:id w:val="794093530"/>
                <w:placeholder>
                  <w:docPart w:val="5B43117F17F54D2FA40165F29B4EFFC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F250866" w14:textId="593FB9CB" w:rsidR="00441635" w:rsidRPr="00814B85" w:rsidRDefault="00441635" w:rsidP="00441635">
            <w:pPr>
              <w:rPr>
                <w:lang w:eastAsia="en-CA"/>
              </w:rPr>
            </w:pPr>
            <w:r w:rsidRPr="00954E8D">
              <w:t>1st Stage</w:t>
            </w:r>
          </w:p>
        </w:tc>
      </w:tr>
      <w:tr w:rsidR="00441635" w14:paraId="1416F229" w14:textId="77777777" w:rsidTr="00DD2645">
        <w:tc>
          <w:tcPr>
            <w:tcW w:w="3060" w:type="dxa"/>
            <w:shd w:val="clear" w:color="auto" w:fill="F2F2F2" w:themeFill="background1" w:themeFillShade="F2"/>
          </w:tcPr>
          <w:p w14:paraId="616C6785" w14:textId="0269CE05" w:rsidR="00441635" w:rsidRPr="00814B85" w:rsidRDefault="00441635" w:rsidP="00441635">
            <w:pPr>
              <w:rPr>
                <w:lang w:eastAsia="en-CA"/>
              </w:rPr>
            </w:pPr>
            <w:r w:rsidRPr="00E75D62">
              <w:t>CRU 312 EXIT PULL GA TO 3A CORRIDOR</w:t>
            </w:r>
          </w:p>
        </w:tc>
        <w:tc>
          <w:tcPr>
            <w:tcW w:w="907" w:type="dxa"/>
            <w:shd w:val="clear" w:color="auto" w:fill="F2F2F2" w:themeFill="background1" w:themeFillShade="F2"/>
            <w:vAlign w:val="center"/>
          </w:tcPr>
          <w:p w14:paraId="16CC50FB" w14:textId="77777777" w:rsidR="00441635" w:rsidRPr="00814B85" w:rsidRDefault="00000000" w:rsidP="00441635">
            <w:pPr>
              <w:rPr>
                <w:lang w:eastAsia="en-CA"/>
              </w:rPr>
            </w:pPr>
            <w:sdt>
              <w:sdtPr>
                <w:rPr>
                  <w:lang w:eastAsia="en-CA"/>
                </w:rPr>
                <w:id w:val="-426040673"/>
                <w:placeholder>
                  <w:docPart w:val="A65C9FF4F28747DEB5B28DED5CB6519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74B63BB" w14:textId="01BE9F51"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23DDFC3" w14:textId="77777777" w:rsidR="00441635" w:rsidRDefault="00000000" w:rsidP="00441635">
            <w:pPr>
              <w:jc w:val="center"/>
              <w:rPr>
                <w:lang w:eastAsia="en-CA"/>
              </w:rPr>
            </w:pPr>
            <w:sdt>
              <w:sdtPr>
                <w:rPr>
                  <w:lang w:eastAsia="en-CA"/>
                </w:rPr>
                <w:id w:val="-172066520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ABE2C14" w14:textId="34C8D624" w:rsidR="00441635" w:rsidRPr="00814B85" w:rsidRDefault="00441635" w:rsidP="00441635">
            <w:pPr>
              <w:jc w:val="center"/>
              <w:rPr>
                <w:lang w:eastAsia="en-CA"/>
              </w:rPr>
            </w:pPr>
            <w:r w:rsidRPr="00B707BD">
              <w:t>180</w:t>
            </w:r>
          </w:p>
        </w:tc>
        <w:tc>
          <w:tcPr>
            <w:tcW w:w="850" w:type="dxa"/>
            <w:shd w:val="clear" w:color="auto" w:fill="F2F2F2" w:themeFill="background1" w:themeFillShade="F2"/>
            <w:vAlign w:val="center"/>
          </w:tcPr>
          <w:p w14:paraId="6CADFF36" w14:textId="788A589E" w:rsidR="00441635" w:rsidRPr="00814B85" w:rsidRDefault="00000000" w:rsidP="00441635">
            <w:pPr>
              <w:jc w:val="center"/>
              <w:rPr>
                <w:lang w:eastAsia="en-CA"/>
              </w:rPr>
            </w:pPr>
            <w:sdt>
              <w:sdtPr>
                <w:rPr>
                  <w:lang w:eastAsia="en-CA"/>
                </w:rPr>
                <w:id w:val="-560633743"/>
                <w:placeholder>
                  <w:docPart w:val="5285E3FC402941EDA0BEF6C18DB4BF37"/>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Z-3</w:t>
                </w:r>
              </w:sdtContent>
            </w:sdt>
          </w:p>
        </w:tc>
        <w:tc>
          <w:tcPr>
            <w:tcW w:w="448" w:type="dxa"/>
            <w:shd w:val="clear" w:color="auto" w:fill="F2F2F2" w:themeFill="background1" w:themeFillShade="F2"/>
            <w:vAlign w:val="center"/>
          </w:tcPr>
          <w:p w14:paraId="6A24B5DF" w14:textId="437DC609" w:rsidR="00441635" w:rsidRDefault="00000000" w:rsidP="00441635">
            <w:pPr>
              <w:jc w:val="center"/>
              <w:rPr>
                <w:lang w:eastAsia="en-CA"/>
              </w:rPr>
            </w:pPr>
            <w:sdt>
              <w:sdtPr>
                <w:rPr>
                  <w:lang w:eastAsia="en-CA"/>
                </w:rPr>
                <w:id w:val="-154913438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1D622493" w14:textId="77777777" w:rsidR="00441635" w:rsidRPr="00814B85" w:rsidRDefault="00000000" w:rsidP="00441635">
            <w:pPr>
              <w:jc w:val="center"/>
              <w:rPr>
                <w:lang w:eastAsia="en-CA"/>
              </w:rPr>
            </w:pPr>
            <w:sdt>
              <w:sdtPr>
                <w:rPr>
                  <w:lang w:eastAsia="en-CA"/>
                </w:rPr>
                <w:id w:val="1161584246"/>
                <w:placeholder>
                  <w:docPart w:val="2F483278656F4AAEB97FC6544669739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921D8D8" w14:textId="07FDDB27" w:rsidR="00441635" w:rsidRDefault="00000000" w:rsidP="00441635">
            <w:pPr>
              <w:jc w:val="center"/>
              <w:rPr>
                <w:lang w:eastAsia="en-CA"/>
              </w:rPr>
            </w:pPr>
            <w:sdt>
              <w:sdtPr>
                <w:rPr>
                  <w:lang w:eastAsia="en-CA"/>
                </w:rPr>
                <w:id w:val="-10998073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0288AE37" w14:textId="1E2A733E" w:rsidR="00441635" w:rsidRDefault="00000000" w:rsidP="00441635">
            <w:pPr>
              <w:jc w:val="center"/>
              <w:rPr>
                <w:lang w:eastAsia="en-CA"/>
              </w:rPr>
            </w:pPr>
            <w:sdt>
              <w:sdtPr>
                <w:rPr>
                  <w:lang w:eastAsia="en-CA"/>
                </w:rPr>
                <w:id w:val="84551658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50901BFE" w14:textId="48DFAA65" w:rsidR="00441635" w:rsidRDefault="00000000" w:rsidP="00441635">
            <w:pPr>
              <w:jc w:val="center"/>
              <w:rPr>
                <w:lang w:eastAsia="en-CA"/>
              </w:rPr>
            </w:pPr>
            <w:sdt>
              <w:sdtPr>
                <w:rPr>
                  <w:lang w:eastAsia="en-CA"/>
                </w:rPr>
                <w:id w:val="97757065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438EB8F7" w14:textId="77777777" w:rsidR="00441635" w:rsidRPr="00814B85" w:rsidRDefault="00000000" w:rsidP="00441635">
            <w:pPr>
              <w:jc w:val="center"/>
              <w:rPr>
                <w:lang w:eastAsia="en-CA"/>
              </w:rPr>
            </w:pPr>
            <w:sdt>
              <w:sdtPr>
                <w:rPr>
                  <w:lang w:eastAsia="en-CA"/>
                </w:rPr>
                <w:id w:val="1294563182"/>
                <w:placeholder>
                  <w:docPart w:val="EEABB49B53AA4BF4980052BBC6F2D62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55AB678" w14:textId="0FA790C6" w:rsidR="00441635" w:rsidRPr="00814B85" w:rsidRDefault="00441635" w:rsidP="00441635">
            <w:pPr>
              <w:rPr>
                <w:lang w:eastAsia="en-CA"/>
              </w:rPr>
            </w:pPr>
            <w:r w:rsidRPr="00954E8D">
              <w:t>2nd Stage</w:t>
            </w:r>
          </w:p>
        </w:tc>
      </w:tr>
      <w:tr w:rsidR="00441635" w14:paraId="74D0EB38" w14:textId="77777777" w:rsidTr="00DD2645">
        <w:tc>
          <w:tcPr>
            <w:tcW w:w="3060" w:type="dxa"/>
            <w:shd w:val="clear" w:color="auto" w:fill="F2F2F2" w:themeFill="background1" w:themeFillShade="F2"/>
          </w:tcPr>
          <w:p w14:paraId="4F54DD32" w14:textId="2121A056" w:rsidR="00441635" w:rsidRPr="00814B85" w:rsidRDefault="00441635" w:rsidP="00441635">
            <w:pPr>
              <w:rPr>
                <w:lang w:eastAsia="en-CA"/>
              </w:rPr>
            </w:pPr>
            <w:r w:rsidRPr="00E75D62">
              <w:t>CRU 158 EAST EXIT PULL</w:t>
            </w:r>
          </w:p>
        </w:tc>
        <w:tc>
          <w:tcPr>
            <w:tcW w:w="907" w:type="dxa"/>
            <w:shd w:val="clear" w:color="auto" w:fill="F2F2F2" w:themeFill="background1" w:themeFillShade="F2"/>
            <w:vAlign w:val="center"/>
          </w:tcPr>
          <w:p w14:paraId="05B699E4" w14:textId="77777777" w:rsidR="00441635" w:rsidRPr="00814B85" w:rsidRDefault="00000000" w:rsidP="00441635">
            <w:pPr>
              <w:rPr>
                <w:lang w:eastAsia="en-CA"/>
              </w:rPr>
            </w:pPr>
            <w:sdt>
              <w:sdtPr>
                <w:rPr>
                  <w:lang w:eastAsia="en-CA"/>
                </w:rPr>
                <w:id w:val="-2097555305"/>
                <w:placeholder>
                  <w:docPart w:val="8F340E2F46824F06981D6E86098FFFD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93A6152" w14:textId="5D7476AF"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5FB4680B" w14:textId="77777777" w:rsidR="00441635" w:rsidRDefault="00000000" w:rsidP="00441635">
            <w:pPr>
              <w:jc w:val="center"/>
              <w:rPr>
                <w:lang w:eastAsia="en-CA"/>
              </w:rPr>
            </w:pPr>
            <w:sdt>
              <w:sdtPr>
                <w:rPr>
                  <w:lang w:eastAsia="en-CA"/>
                </w:rPr>
                <w:id w:val="159621530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708655C" w14:textId="06C11FE9" w:rsidR="00441635" w:rsidRPr="00814B85" w:rsidRDefault="00441635" w:rsidP="00441635">
            <w:pPr>
              <w:jc w:val="center"/>
              <w:rPr>
                <w:lang w:eastAsia="en-CA"/>
              </w:rPr>
            </w:pPr>
            <w:r w:rsidRPr="00B707BD">
              <w:t>180</w:t>
            </w:r>
          </w:p>
        </w:tc>
        <w:tc>
          <w:tcPr>
            <w:tcW w:w="850" w:type="dxa"/>
            <w:shd w:val="clear" w:color="auto" w:fill="F2F2F2" w:themeFill="background1" w:themeFillShade="F2"/>
            <w:vAlign w:val="center"/>
          </w:tcPr>
          <w:p w14:paraId="08253B77" w14:textId="6E7698B6" w:rsidR="00441635" w:rsidRPr="00814B85" w:rsidRDefault="00000000" w:rsidP="00441635">
            <w:pPr>
              <w:jc w:val="center"/>
              <w:rPr>
                <w:lang w:eastAsia="en-CA"/>
              </w:rPr>
            </w:pPr>
            <w:sdt>
              <w:sdtPr>
                <w:rPr>
                  <w:lang w:eastAsia="en-CA"/>
                </w:rPr>
                <w:id w:val="-1881087961"/>
                <w:placeholder>
                  <w:docPart w:val="527D3057C5304BA7B3282771E8ED9D11"/>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1766EAD2" w14:textId="5265EADA" w:rsidR="00441635" w:rsidRDefault="00000000" w:rsidP="00441635">
            <w:pPr>
              <w:jc w:val="center"/>
              <w:rPr>
                <w:lang w:eastAsia="en-CA"/>
              </w:rPr>
            </w:pPr>
            <w:sdt>
              <w:sdtPr>
                <w:rPr>
                  <w:lang w:eastAsia="en-CA"/>
                </w:rPr>
                <w:id w:val="186378390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624B42AB" w14:textId="77777777" w:rsidR="00441635" w:rsidRPr="00814B85" w:rsidRDefault="00000000" w:rsidP="00441635">
            <w:pPr>
              <w:jc w:val="center"/>
              <w:rPr>
                <w:lang w:eastAsia="en-CA"/>
              </w:rPr>
            </w:pPr>
            <w:sdt>
              <w:sdtPr>
                <w:rPr>
                  <w:lang w:eastAsia="en-CA"/>
                </w:rPr>
                <w:id w:val="763034451"/>
                <w:placeholder>
                  <w:docPart w:val="0509657A37B3456D95334B67877AA24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C4985CA" w14:textId="479AFC94" w:rsidR="00441635" w:rsidRDefault="00000000" w:rsidP="00441635">
            <w:pPr>
              <w:jc w:val="center"/>
              <w:rPr>
                <w:lang w:eastAsia="en-CA"/>
              </w:rPr>
            </w:pPr>
            <w:sdt>
              <w:sdtPr>
                <w:rPr>
                  <w:lang w:eastAsia="en-CA"/>
                </w:rPr>
                <w:id w:val="974947107"/>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2B9E9743" w14:textId="15681EBD" w:rsidR="00441635" w:rsidRDefault="00000000" w:rsidP="00441635">
            <w:pPr>
              <w:jc w:val="center"/>
              <w:rPr>
                <w:lang w:eastAsia="en-CA"/>
              </w:rPr>
            </w:pPr>
            <w:sdt>
              <w:sdtPr>
                <w:rPr>
                  <w:lang w:eastAsia="en-CA"/>
                </w:rPr>
                <w:id w:val="-100736388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7E1DA8FF" w14:textId="49E6582C" w:rsidR="00441635" w:rsidRDefault="00000000" w:rsidP="00441635">
            <w:pPr>
              <w:jc w:val="center"/>
              <w:rPr>
                <w:lang w:eastAsia="en-CA"/>
              </w:rPr>
            </w:pPr>
            <w:sdt>
              <w:sdtPr>
                <w:rPr>
                  <w:lang w:eastAsia="en-CA"/>
                </w:rPr>
                <w:id w:val="70004962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52E93FAA" w14:textId="77777777" w:rsidR="00441635" w:rsidRPr="00814B85" w:rsidRDefault="00000000" w:rsidP="00441635">
            <w:pPr>
              <w:jc w:val="center"/>
              <w:rPr>
                <w:lang w:eastAsia="en-CA"/>
              </w:rPr>
            </w:pPr>
            <w:sdt>
              <w:sdtPr>
                <w:rPr>
                  <w:lang w:eastAsia="en-CA"/>
                </w:rPr>
                <w:id w:val="-1262837771"/>
                <w:placeholder>
                  <w:docPart w:val="D1D30E72C32D49F49F3DC5BFA2F9E9B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93C2E81" w14:textId="351EA793" w:rsidR="00441635" w:rsidRPr="00814B85" w:rsidRDefault="00441635" w:rsidP="00441635">
            <w:pPr>
              <w:rPr>
                <w:lang w:eastAsia="en-CA"/>
              </w:rPr>
            </w:pPr>
            <w:r w:rsidRPr="00954E8D">
              <w:t>1st Stage</w:t>
            </w:r>
          </w:p>
        </w:tc>
      </w:tr>
      <w:tr w:rsidR="00441635" w14:paraId="690E69D7" w14:textId="77777777" w:rsidTr="00DD2645">
        <w:tc>
          <w:tcPr>
            <w:tcW w:w="3060" w:type="dxa"/>
            <w:shd w:val="clear" w:color="auto" w:fill="F2F2F2" w:themeFill="background1" w:themeFillShade="F2"/>
          </w:tcPr>
          <w:p w14:paraId="0DDCB3D1" w14:textId="7B6BA6E5" w:rsidR="00441635" w:rsidRPr="00814B85" w:rsidRDefault="00441635" w:rsidP="00441635">
            <w:pPr>
              <w:rPr>
                <w:lang w:eastAsia="en-CA"/>
              </w:rPr>
            </w:pPr>
            <w:r w:rsidRPr="00E75D62">
              <w:t>CRU 158 EAST EXIT GA</w:t>
            </w:r>
          </w:p>
        </w:tc>
        <w:tc>
          <w:tcPr>
            <w:tcW w:w="907" w:type="dxa"/>
            <w:shd w:val="clear" w:color="auto" w:fill="F2F2F2" w:themeFill="background1" w:themeFillShade="F2"/>
            <w:vAlign w:val="center"/>
          </w:tcPr>
          <w:p w14:paraId="66EAFEC3" w14:textId="77777777" w:rsidR="00441635" w:rsidRPr="00814B85" w:rsidRDefault="00000000" w:rsidP="00441635">
            <w:pPr>
              <w:rPr>
                <w:lang w:eastAsia="en-CA"/>
              </w:rPr>
            </w:pPr>
            <w:sdt>
              <w:sdtPr>
                <w:rPr>
                  <w:lang w:eastAsia="en-CA"/>
                </w:rPr>
                <w:id w:val="-848181883"/>
                <w:placeholder>
                  <w:docPart w:val="FA9DA193B6DF49E3BB8B02A5E9CDD25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03C74A0" w14:textId="2C1E1CAB"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A530CA6" w14:textId="77777777" w:rsidR="00441635" w:rsidRDefault="00000000" w:rsidP="00441635">
            <w:pPr>
              <w:jc w:val="center"/>
              <w:rPr>
                <w:lang w:eastAsia="en-CA"/>
              </w:rPr>
            </w:pPr>
            <w:sdt>
              <w:sdtPr>
                <w:rPr>
                  <w:lang w:eastAsia="en-CA"/>
                </w:rPr>
                <w:id w:val="-171797113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F18ECB6" w14:textId="0F677329" w:rsidR="00441635" w:rsidRPr="00814B85" w:rsidRDefault="00441635" w:rsidP="00441635">
            <w:pPr>
              <w:jc w:val="center"/>
              <w:rPr>
                <w:lang w:eastAsia="en-CA"/>
              </w:rPr>
            </w:pPr>
            <w:r w:rsidRPr="00B707BD">
              <w:t>181</w:t>
            </w:r>
          </w:p>
        </w:tc>
        <w:tc>
          <w:tcPr>
            <w:tcW w:w="850" w:type="dxa"/>
            <w:shd w:val="clear" w:color="auto" w:fill="F2F2F2" w:themeFill="background1" w:themeFillShade="F2"/>
            <w:vAlign w:val="center"/>
          </w:tcPr>
          <w:p w14:paraId="6A3DC2A1" w14:textId="56CD6CEF" w:rsidR="00441635" w:rsidRPr="00814B85" w:rsidRDefault="00000000" w:rsidP="00441635">
            <w:pPr>
              <w:jc w:val="center"/>
              <w:rPr>
                <w:lang w:eastAsia="en-CA"/>
              </w:rPr>
            </w:pPr>
            <w:sdt>
              <w:sdtPr>
                <w:rPr>
                  <w:lang w:eastAsia="en-CA"/>
                </w:rPr>
                <w:id w:val="737521074"/>
                <w:placeholder>
                  <w:docPart w:val="C945CD0E5C354CE28DF43AAEDC4DA2D9"/>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5E608363" w14:textId="40D78190" w:rsidR="00441635" w:rsidRDefault="00000000" w:rsidP="00441635">
            <w:pPr>
              <w:jc w:val="center"/>
              <w:rPr>
                <w:lang w:eastAsia="en-CA"/>
              </w:rPr>
            </w:pPr>
            <w:sdt>
              <w:sdtPr>
                <w:rPr>
                  <w:lang w:eastAsia="en-CA"/>
                </w:rPr>
                <w:id w:val="68480001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379D5232" w14:textId="77777777" w:rsidR="00441635" w:rsidRPr="00814B85" w:rsidRDefault="00000000" w:rsidP="00441635">
            <w:pPr>
              <w:jc w:val="center"/>
              <w:rPr>
                <w:lang w:eastAsia="en-CA"/>
              </w:rPr>
            </w:pPr>
            <w:sdt>
              <w:sdtPr>
                <w:rPr>
                  <w:lang w:eastAsia="en-CA"/>
                </w:rPr>
                <w:id w:val="-1360743942"/>
                <w:placeholder>
                  <w:docPart w:val="060C75C76C644177B2D7022C623B282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9670ADA" w14:textId="53612A72" w:rsidR="00441635" w:rsidRDefault="00000000" w:rsidP="00441635">
            <w:pPr>
              <w:jc w:val="center"/>
              <w:rPr>
                <w:lang w:eastAsia="en-CA"/>
              </w:rPr>
            </w:pPr>
            <w:sdt>
              <w:sdtPr>
                <w:rPr>
                  <w:lang w:eastAsia="en-CA"/>
                </w:rPr>
                <w:id w:val="176171738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711819FF" w14:textId="23391E18" w:rsidR="00441635" w:rsidRDefault="00000000" w:rsidP="00441635">
            <w:pPr>
              <w:jc w:val="center"/>
              <w:rPr>
                <w:lang w:eastAsia="en-CA"/>
              </w:rPr>
            </w:pPr>
            <w:sdt>
              <w:sdtPr>
                <w:rPr>
                  <w:lang w:eastAsia="en-CA"/>
                </w:rPr>
                <w:id w:val="-196834252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44AA2C72" w14:textId="123165AE" w:rsidR="00441635" w:rsidRDefault="00000000" w:rsidP="00441635">
            <w:pPr>
              <w:jc w:val="center"/>
              <w:rPr>
                <w:lang w:eastAsia="en-CA"/>
              </w:rPr>
            </w:pPr>
            <w:sdt>
              <w:sdtPr>
                <w:rPr>
                  <w:lang w:eastAsia="en-CA"/>
                </w:rPr>
                <w:id w:val="-124217499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4F77DEF7" w14:textId="77777777" w:rsidR="00441635" w:rsidRPr="00814B85" w:rsidRDefault="00000000" w:rsidP="00441635">
            <w:pPr>
              <w:jc w:val="center"/>
              <w:rPr>
                <w:lang w:eastAsia="en-CA"/>
              </w:rPr>
            </w:pPr>
            <w:sdt>
              <w:sdtPr>
                <w:rPr>
                  <w:lang w:eastAsia="en-CA"/>
                </w:rPr>
                <w:id w:val="463706357"/>
                <w:placeholder>
                  <w:docPart w:val="BD2AE06ADBF9412385DDC42BAFE3F59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4B1837F" w14:textId="0F84A63D" w:rsidR="00441635" w:rsidRPr="00814B85" w:rsidRDefault="00441635" w:rsidP="00441635">
            <w:pPr>
              <w:rPr>
                <w:lang w:eastAsia="en-CA"/>
              </w:rPr>
            </w:pPr>
            <w:r w:rsidRPr="00954E8D">
              <w:t>2nd Stage</w:t>
            </w:r>
          </w:p>
        </w:tc>
      </w:tr>
      <w:tr w:rsidR="00441635" w14:paraId="0D71A3F2" w14:textId="77777777" w:rsidTr="00DD2645">
        <w:tc>
          <w:tcPr>
            <w:tcW w:w="3060" w:type="dxa"/>
            <w:shd w:val="clear" w:color="auto" w:fill="F2F2F2" w:themeFill="background1" w:themeFillShade="F2"/>
          </w:tcPr>
          <w:p w14:paraId="68FF3A9D" w14:textId="3954FAD2" w:rsidR="00441635" w:rsidRPr="00814B85" w:rsidRDefault="00441635" w:rsidP="00441635">
            <w:pPr>
              <w:rPr>
                <w:lang w:eastAsia="en-CA"/>
              </w:rPr>
            </w:pPr>
            <w:r w:rsidRPr="00E75D62">
              <w:t>CRU 159 EXIT PULL</w:t>
            </w:r>
          </w:p>
        </w:tc>
        <w:tc>
          <w:tcPr>
            <w:tcW w:w="907" w:type="dxa"/>
            <w:shd w:val="clear" w:color="auto" w:fill="F2F2F2" w:themeFill="background1" w:themeFillShade="F2"/>
            <w:vAlign w:val="center"/>
          </w:tcPr>
          <w:p w14:paraId="22788D40" w14:textId="77777777" w:rsidR="00441635" w:rsidRPr="00814B85" w:rsidRDefault="00000000" w:rsidP="00441635">
            <w:pPr>
              <w:rPr>
                <w:lang w:eastAsia="en-CA"/>
              </w:rPr>
            </w:pPr>
            <w:sdt>
              <w:sdtPr>
                <w:rPr>
                  <w:lang w:eastAsia="en-CA"/>
                </w:rPr>
                <w:id w:val="620729404"/>
                <w:placeholder>
                  <w:docPart w:val="922A437962404D84AD33E4AEE898846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5CF9F87" w14:textId="6C2A714F"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927B844" w14:textId="77777777" w:rsidR="00441635" w:rsidRDefault="00000000" w:rsidP="00441635">
            <w:pPr>
              <w:jc w:val="center"/>
              <w:rPr>
                <w:lang w:eastAsia="en-CA"/>
              </w:rPr>
            </w:pPr>
            <w:sdt>
              <w:sdtPr>
                <w:rPr>
                  <w:lang w:eastAsia="en-CA"/>
                </w:rPr>
                <w:id w:val="-32821992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3D4C159" w14:textId="041DBA6D" w:rsidR="00441635" w:rsidRPr="00814B85" w:rsidRDefault="00441635" w:rsidP="00441635">
            <w:pPr>
              <w:jc w:val="center"/>
              <w:rPr>
                <w:lang w:eastAsia="en-CA"/>
              </w:rPr>
            </w:pPr>
            <w:r w:rsidRPr="00B707BD">
              <w:t>182</w:t>
            </w:r>
          </w:p>
        </w:tc>
        <w:tc>
          <w:tcPr>
            <w:tcW w:w="850" w:type="dxa"/>
            <w:shd w:val="clear" w:color="auto" w:fill="F2F2F2" w:themeFill="background1" w:themeFillShade="F2"/>
            <w:vAlign w:val="center"/>
          </w:tcPr>
          <w:p w14:paraId="240A5976" w14:textId="21D8FF8B" w:rsidR="00441635" w:rsidRPr="00814B85" w:rsidRDefault="00000000" w:rsidP="00441635">
            <w:pPr>
              <w:jc w:val="center"/>
              <w:rPr>
                <w:lang w:eastAsia="en-CA"/>
              </w:rPr>
            </w:pPr>
            <w:sdt>
              <w:sdtPr>
                <w:rPr>
                  <w:lang w:eastAsia="en-CA"/>
                </w:rPr>
                <w:id w:val="1119263652"/>
                <w:placeholder>
                  <w:docPart w:val="F06183DD72904256A32D089B51A19D47"/>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3C16CD73" w14:textId="2DD8394F" w:rsidR="00441635" w:rsidRDefault="00000000" w:rsidP="00441635">
            <w:pPr>
              <w:jc w:val="center"/>
              <w:rPr>
                <w:lang w:eastAsia="en-CA"/>
              </w:rPr>
            </w:pPr>
            <w:sdt>
              <w:sdtPr>
                <w:rPr>
                  <w:lang w:eastAsia="en-CA"/>
                </w:rPr>
                <w:id w:val="-6287383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51D4767D" w14:textId="77777777" w:rsidR="00441635" w:rsidRPr="00814B85" w:rsidRDefault="00000000" w:rsidP="00441635">
            <w:pPr>
              <w:jc w:val="center"/>
              <w:rPr>
                <w:lang w:eastAsia="en-CA"/>
              </w:rPr>
            </w:pPr>
            <w:sdt>
              <w:sdtPr>
                <w:rPr>
                  <w:lang w:eastAsia="en-CA"/>
                </w:rPr>
                <w:id w:val="1506940057"/>
                <w:placeholder>
                  <w:docPart w:val="675D525CBE2149009692DB145E44B8E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ED27EB6" w14:textId="6F26E302" w:rsidR="00441635" w:rsidRDefault="00000000" w:rsidP="00441635">
            <w:pPr>
              <w:jc w:val="center"/>
              <w:rPr>
                <w:lang w:eastAsia="en-CA"/>
              </w:rPr>
            </w:pPr>
            <w:sdt>
              <w:sdtPr>
                <w:rPr>
                  <w:lang w:eastAsia="en-CA"/>
                </w:rPr>
                <w:id w:val="-47746146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4C53FC22" w14:textId="75D194B8" w:rsidR="00441635" w:rsidRDefault="00000000" w:rsidP="00441635">
            <w:pPr>
              <w:jc w:val="center"/>
              <w:rPr>
                <w:lang w:eastAsia="en-CA"/>
              </w:rPr>
            </w:pPr>
            <w:sdt>
              <w:sdtPr>
                <w:rPr>
                  <w:lang w:eastAsia="en-CA"/>
                </w:rPr>
                <w:id w:val="-45085618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4CFC9365" w14:textId="54EC0D41" w:rsidR="00441635" w:rsidRDefault="00000000" w:rsidP="00441635">
            <w:pPr>
              <w:jc w:val="center"/>
              <w:rPr>
                <w:lang w:eastAsia="en-CA"/>
              </w:rPr>
            </w:pPr>
            <w:sdt>
              <w:sdtPr>
                <w:rPr>
                  <w:lang w:eastAsia="en-CA"/>
                </w:rPr>
                <w:id w:val="-15361700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10AF6AE0" w14:textId="77777777" w:rsidR="00441635" w:rsidRPr="00814B85" w:rsidRDefault="00000000" w:rsidP="00441635">
            <w:pPr>
              <w:jc w:val="center"/>
              <w:rPr>
                <w:lang w:eastAsia="en-CA"/>
              </w:rPr>
            </w:pPr>
            <w:sdt>
              <w:sdtPr>
                <w:rPr>
                  <w:lang w:eastAsia="en-CA"/>
                </w:rPr>
                <w:id w:val="-2052531460"/>
                <w:placeholder>
                  <w:docPart w:val="6D2E4FC1F09545DAAA9AF7B90C0501E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4A3DD68" w14:textId="290BA05F" w:rsidR="00441635" w:rsidRPr="00814B85" w:rsidRDefault="00441635" w:rsidP="00441635">
            <w:pPr>
              <w:rPr>
                <w:lang w:eastAsia="en-CA"/>
              </w:rPr>
            </w:pPr>
            <w:r w:rsidRPr="00954E8D">
              <w:t>1st Stage</w:t>
            </w:r>
          </w:p>
        </w:tc>
      </w:tr>
      <w:tr w:rsidR="00441635" w14:paraId="72C4DBA5" w14:textId="77777777" w:rsidTr="00DD2645">
        <w:tc>
          <w:tcPr>
            <w:tcW w:w="3060" w:type="dxa"/>
            <w:shd w:val="clear" w:color="auto" w:fill="F2F2F2" w:themeFill="background1" w:themeFillShade="F2"/>
          </w:tcPr>
          <w:p w14:paraId="5BAB2120" w14:textId="52CA6CDE" w:rsidR="00441635" w:rsidRPr="00814B85" w:rsidRDefault="00441635" w:rsidP="00441635">
            <w:pPr>
              <w:rPr>
                <w:lang w:eastAsia="en-CA"/>
              </w:rPr>
            </w:pPr>
            <w:r w:rsidRPr="00E75D62">
              <w:t>CRU 159 EXIT GA</w:t>
            </w:r>
          </w:p>
        </w:tc>
        <w:tc>
          <w:tcPr>
            <w:tcW w:w="907" w:type="dxa"/>
            <w:shd w:val="clear" w:color="auto" w:fill="F2F2F2" w:themeFill="background1" w:themeFillShade="F2"/>
            <w:vAlign w:val="center"/>
          </w:tcPr>
          <w:p w14:paraId="4F22BAE4" w14:textId="77777777" w:rsidR="00441635" w:rsidRPr="00814B85" w:rsidRDefault="00000000" w:rsidP="00441635">
            <w:pPr>
              <w:rPr>
                <w:lang w:eastAsia="en-CA"/>
              </w:rPr>
            </w:pPr>
            <w:sdt>
              <w:sdtPr>
                <w:rPr>
                  <w:lang w:eastAsia="en-CA"/>
                </w:rPr>
                <w:id w:val="-833599594"/>
                <w:placeholder>
                  <w:docPart w:val="B7C7A1E534164057A62FDD27A3C53D9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26896BF" w14:textId="343D4C27"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16BCFAB" w14:textId="77777777" w:rsidR="00441635" w:rsidRDefault="00000000" w:rsidP="00441635">
            <w:pPr>
              <w:jc w:val="center"/>
              <w:rPr>
                <w:lang w:eastAsia="en-CA"/>
              </w:rPr>
            </w:pPr>
            <w:sdt>
              <w:sdtPr>
                <w:rPr>
                  <w:lang w:eastAsia="en-CA"/>
                </w:rPr>
                <w:id w:val="-168581401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00A8208" w14:textId="3813B425" w:rsidR="00441635" w:rsidRPr="00814B85" w:rsidRDefault="00441635" w:rsidP="00441635">
            <w:pPr>
              <w:jc w:val="center"/>
              <w:rPr>
                <w:lang w:eastAsia="en-CA"/>
              </w:rPr>
            </w:pPr>
            <w:r w:rsidRPr="00B707BD">
              <w:t>183</w:t>
            </w:r>
          </w:p>
        </w:tc>
        <w:tc>
          <w:tcPr>
            <w:tcW w:w="850" w:type="dxa"/>
            <w:shd w:val="clear" w:color="auto" w:fill="F2F2F2" w:themeFill="background1" w:themeFillShade="F2"/>
            <w:vAlign w:val="center"/>
          </w:tcPr>
          <w:p w14:paraId="4E2B2C24" w14:textId="1CD02E7F" w:rsidR="00441635" w:rsidRPr="00814B85" w:rsidRDefault="00000000" w:rsidP="00441635">
            <w:pPr>
              <w:jc w:val="center"/>
              <w:rPr>
                <w:lang w:eastAsia="en-CA"/>
              </w:rPr>
            </w:pPr>
            <w:sdt>
              <w:sdtPr>
                <w:rPr>
                  <w:lang w:eastAsia="en-CA"/>
                </w:rPr>
                <w:id w:val="-1199319463"/>
                <w:placeholder>
                  <w:docPart w:val="78C95D8E3DA74281B71DD4E6CFF1DB9A"/>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69493376" w14:textId="22A427EF" w:rsidR="00441635" w:rsidRDefault="00000000" w:rsidP="00441635">
            <w:pPr>
              <w:jc w:val="center"/>
              <w:rPr>
                <w:lang w:eastAsia="en-CA"/>
              </w:rPr>
            </w:pPr>
            <w:sdt>
              <w:sdtPr>
                <w:rPr>
                  <w:lang w:eastAsia="en-CA"/>
                </w:rPr>
                <w:id w:val="203445706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384817E0" w14:textId="77777777" w:rsidR="00441635" w:rsidRPr="00814B85" w:rsidRDefault="00000000" w:rsidP="00441635">
            <w:pPr>
              <w:jc w:val="center"/>
              <w:rPr>
                <w:lang w:eastAsia="en-CA"/>
              </w:rPr>
            </w:pPr>
            <w:sdt>
              <w:sdtPr>
                <w:rPr>
                  <w:lang w:eastAsia="en-CA"/>
                </w:rPr>
                <w:id w:val="264582057"/>
                <w:placeholder>
                  <w:docPart w:val="EF7026513A6B41A6B530EF0D7647678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0C8B654" w14:textId="3DF9AF67" w:rsidR="00441635" w:rsidRDefault="00000000" w:rsidP="00441635">
            <w:pPr>
              <w:jc w:val="center"/>
              <w:rPr>
                <w:lang w:eastAsia="en-CA"/>
              </w:rPr>
            </w:pPr>
            <w:sdt>
              <w:sdtPr>
                <w:rPr>
                  <w:lang w:eastAsia="en-CA"/>
                </w:rPr>
                <w:id w:val="-107697172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6F079911" w14:textId="61ED5E0F" w:rsidR="00441635" w:rsidRDefault="00000000" w:rsidP="00441635">
            <w:pPr>
              <w:jc w:val="center"/>
              <w:rPr>
                <w:lang w:eastAsia="en-CA"/>
              </w:rPr>
            </w:pPr>
            <w:sdt>
              <w:sdtPr>
                <w:rPr>
                  <w:lang w:eastAsia="en-CA"/>
                </w:rPr>
                <w:id w:val="150640023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1188183D" w14:textId="75B18105" w:rsidR="00441635" w:rsidRDefault="00000000" w:rsidP="00441635">
            <w:pPr>
              <w:jc w:val="center"/>
              <w:rPr>
                <w:lang w:eastAsia="en-CA"/>
              </w:rPr>
            </w:pPr>
            <w:sdt>
              <w:sdtPr>
                <w:rPr>
                  <w:lang w:eastAsia="en-CA"/>
                </w:rPr>
                <w:id w:val="-122675451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2D16A7C4" w14:textId="77777777" w:rsidR="00441635" w:rsidRPr="00814B85" w:rsidRDefault="00000000" w:rsidP="00441635">
            <w:pPr>
              <w:jc w:val="center"/>
              <w:rPr>
                <w:lang w:eastAsia="en-CA"/>
              </w:rPr>
            </w:pPr>
            <w:sdt>
              <w:sdtPr>
                <w:rPr>
                  <w:lang w:eastAsia="en-CA"/>
                </w:rPr>
                <w:id w:val="-2036719123"/>
                <w:placeholder>
                  <w:docPart w:val="F06E71D740F74DB3839CCBC9F0D83E4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92EC83E" w14:textId="234BA7DC" w:rsidR="00441635" w:rsidRPr="00814B85" w:rsidRDefault="00441635" w:rsidP="00441635">
            <w:pPr>
              <w:rPr>
                <w:lang w:eastAsia="en-CA"/>
              </w:rPr>
            </w:pPr>
            <w:r w:rsidRPr="00954E8D">
              <w:t>2nd Stage</w:t>
            </w:r>
          </w:p>
        </w:tc>
      </w:tr>
      <w:tr w:rsidR="00441635" w14:paraId="55450E37" w14:textId="77777777" w:rsidTr="00DD2645">
        <w:tc>
          <w:tcPr>
            <w:tcW w:w="3060" w:type="dxa"/>
            <w:shd w:val="clear" w:color="auto" w:fill="F2F2F2" w:themeFill="background1" w:themeFillShade="F2"/>
          </w:tcPr>
          <w:p w14:paraId="052B4314" w14:textId="5D7A56FD" w:rsidR="00441635" w:rsidRPr="00814B85" w:rsidRDefault="00441635" w:rsidP="00441635">
            <w:pPr>
              <w:rPr>
                <w:lang w:eastAsia="en-CA"/>
              </w:rPr>
            </w:pPr>
            <w:r w:rsidRPr="00E75D62">
              <w:t>CRU 160 EXIT PULL</w:t>
            </w:r>
          </w:p>
        </w:tc>
        <w:tc>
          <w:tcPr>
            <w:tcW w:w="907" w:type="dxa"/>
            <w:shd w:val="clear" w:color="auto" w:fill="F2F2F2" w:themeFill="background1" w:themeFillShade="F2"/>
            <w:vAlign w:val="center"/>
          </w:tcPr>
          <w:p w14:paraId="67B90CBD" w14:textId="77777777" w:rsidR="00441635" w:rsidRPr="00814B85" w:rsidRDefault="00000000" w:rsidP="00441635">
            <w:pPr>
              <w:rPr>
                <w:lang w:eastAsia="en-CA"/>
              </w:rPr>
            </w:pPr>
            <w:sdt>
              <w:sdtPr>
                <w:rPr>
                  <w:lang w:eastAsia="en-CA"/>
                </w:rPr>
                <w:id w:val="-717365663"/>
                <w:placeholder>
                  <w:docPart w:val="30D74C84EF924D29AC580DEC0DB7B9C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12A8A86" w14:textId="2E3EAE65"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81104AF" w14:textId="77777777" w:rsidR="00441635" w:rsidRDefault="00000000" w:rsidP="00441635">
            <w:pPr>
              <w:jc w:val="center"/>
              <w:rPr>
                <w:lang w:eastAsia="en-CA"/>
              </w:rPr>
            </w:pPr>
            <w:sdt>
              <w:sdtPr>
                <w:rPr>
                  <w:lang w:eastAsia="en-CA"/>
                </w:rPr>
                <w:id w:val="-15221926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FED646C" w14:textId="081E437E" w:rsidR="00441635" w:rsidRPr="00814B85" w:rsidRDefault="00441635" w:rsidP="00441635">
            <w:pPr>
              <w:jc w:val="center"/>
              <w:rPr>
                <w:lang w:eastAsia="en-CA"/>
              </w:rPr>
            </w:pPr>
            <w:r w:rsidRPr="00B707BD">
              <w:t>184</w:t>
            </w:r>
          </w:p>
        </w:tc>
        <w:tc>
          <w:tcPr>
            <w:tcW w:w="850" w:type="dxa"/>
            <w:shd w:val="clear" w:color="auto" w:fill="F2F2F2" w:themeFill="background1" w:themeFillShade="F2"/>
            <w:vAlign w:val="center"/>
          </w:tcPr>
          <w:p w14:paraId="31325B93" w14:textId="79947E0C" w:rsidR="00441635" w:rsidRPr="00814B85" w:rsidRDefault="00000000" w:rsidP="00441635">
            <w:pPr>
              <w:jc w:val="center"/>
              <w:rPr>
                <w:lang w:eastAsia="en-CA"/>
              </w:rPr>
            </w:pPr>
            <w:sdt>
              <w:sdtPr>
                <w:rPr>
                  <w:lang w:eastAsia="en-CA"/>
                </w:rPr>
                <w:id w:val="-617445777"/>
                <w:placeholder>
                  <w:docPart w:val="EE5FE7CDBEB14BDC936E93C30172A02A"/>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73EFF628" w14:textId="4EEE0569" w:rsidR="00441635" w:rsidRDefault="00000000" w:rsidP="00441635">
            <w:pPr>
              <w:jc w:val="center"/>
              <w:rPr>
                <w:lang w:eastAsia="en-CA"/>
              </w:rPr>
            </w:pPr>
            <w:sdt>
              <w:sdtPr>
                <w:rPr>
                  <w:lang w:eastAsia="en-CA"/>
                </w:rPr>
                <w:id w:val="9791064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57C361FA" w14:textId="77777777" w:rsidR="00441635" w:rsidRPr="00814B85" w:rsidRDefault="00000000" w:rsidP="00441635">
            <w:pPr>
              <w:jc w:val="center"/>
              <w:rPr>
                <w:lang w:eastAsia="en-CA"/>
              </w:rPr>
            </w:pPr>
            <w:sdt>
              <w:sdtPr>
                <w:rPr>
                  <w:lang w:eastAsia="en-CA"/>
                </w:rPr>
                <w:id w:val="103316460"/>
                <w:placeholder>
                  <w:docPart w:val="A7D69FA61B794F61ABC39A8D46A4603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D92A0FD" w14:textId="35121CF0" w:rsidR="00441635" w:rsidRDefault="00000000" w:rsidP="00441635">
            <w:pPr>
              <w:jc w:val="center"/>
              <w:rPr>
                <w:lang w:eastAsia="en-CA"/>
              </w:rPr>
            </w:pPr>
            <w:sdt>
              <w:sdtPr>
                <w:rPr>
                  <w:lang w:eastAsia="en-CA"/>
                </w:rPr>
                <w:id w:val="189631865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7D36FCB2" w14:textId="098125A3" w:rsidR="00441635" w:rsidRDefault="00000000" w:rsidP="00441635">
            <w:pPr>
              <w:jc w:val="center"/>
              <w:rPr>
                <w:lang w:eastAsia="en-CA"/>
              </w:rPr>
            </w:pPr>
            <w:sdt>
              <w:sdtPr>
                <w:rPr>
                  <w:lang w:eastAsia="en-CA"/>
                </w:rPr>
                <w:id w:val="-212313646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4189435B" w14:textId="2DB1945B" w:rsidR="00441635" w:rsidRDefault="00000000" w:rsidP="00441635">
            <w:pPr>
              <w:jc w:val="center"/>
              <w:rPr>
                <w:lang w:eastAsia="en-CA"/>
              </w:rPr>
            </w:pPr>
            <w:sdt>
              <w:sdtPr>
                <w:rPr>
                  <w:lang w:eastAsia="en-CA"/>
                </w:rPr>
                <w:id w:val="120945495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49E9DC4A" w14:textId="77777777" w:rsidR="00441635" w:rsidRPr="00814B85" w:rsidRDefault="00000000" w:rsidP="00441635">
            <w:pPr>
              <w:jc w:val="center"/>
              <w:rPr>
                <w:lang w:eastAsia="en-CA"/>
              </w:rPr>
            </w:pPr>
            <w:sdt>
              <w:sdtPr>
                <w:rPr>
                  <w:lang w:eastAsia="en-CA"/>
                </w:rPr>
                <w:id w:val="-1224131562"/>
                <w:placeholder>
                  <w:docPart w:val="5A69EEA18D0F4ED6B59AEEC176A4E96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BB4E1BE" w14:textId="6E167E15" w:rsidR="00441635" w:rsidRPr="00814B85" w:rsidRDefault="00441635" w:rsidP="00441635">
            <w:pPr>
              <w:rPr>
                <w:lang w:eastAsia="en-CA"/>
              </w:rPr>
            </w:pPr>
            <w:r w:rsidRPr="00954E8D">
              <w:t>1st Stage</w:t>
            </w:r>
          </w:p>
        </w:tc>
      </w:tr>
      <w:tr w:rsidR="00441635" w14:paraId="6C4A3DFF" w14:textId="77777777" w:rsidTr="00DD2645">
        <w:tc>
          <w:tcPr>
            <w:tcW w:w="3060" w:type="dxa"/>
            <w:shd w:val="clear" w:color="auto" w:fill="F2F2F2" w:themeFill="background1" w:themeFillShade="F2"/>
          </w:tcPr>
          <w:p w14:paraId="553F25CD" w14:textId="6A0BC6E6" w:rsidR="00441635" w:rsidRPr="00814B85" w:rsidRDefault="00441635" w:rsidP="00441635">
            <w:pPr>
              <w:rPr>
                <w:lang w:eastAsia="en-CA"/>
              </w:rPr>
            </w:pPr>
            <w:r w:rsidRPr="00E75D62">
              <w:t>CRU 160 EXIT GA</w:t>
            </w:r>
          </w:p>
        </w:tc>
        <w:tc>
          <w:tcPr>
            <w:tcW w:w="907" w:type="dxa"/>
            <w:shd w:val="clear" w:color="auto" w:fill="F2F2F2" w:themeFill="background1" w:themeFillShade="F2"/>
            <w:vAlign w:val="center"/>
          </w:tcPr>
          <w:p w14:paraId="729A10CC" w14:textId="77777777" w:rsidR="00441635" w:rsidRPr="00814B85" w:rsidRDefault="00000000" w:rsidP="00441635">
            <w:pPr>
              <w:rPr>
                <w:lang w:eastAsia="en-CA"/>
              </w:rPr>
            </w:pPr>
            <w:sdt>
              <w:sdtPr>
                <w:rPr>
                  <w:lang w:eastAsia="en-CA"/>
                </w:rPr>
                <w:id w:val="-1308777976"/>
                <w:placeholder>
                  <w:docPart w:val="D3D19E052CAA4E61823AE11C5436205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B834E75" w14:textId="00F658E3"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765AB29" w14:textId="77777777" w:rsidR="00441635" w:rsidRDefault="00000000" w:rsidP="00441635">
            <w:pPr>
              <w:jc w:val="center"/>
              <w:rPr>
                <w:lang w:eastAsia="en-CA"/>
              </w:rPr>
            </w:pPr>
            <w:sdt>
              <w:sdtPr>
                <w:rPr>
                  <w:lang w:eastAsia="en-CA"/>
                </w:rPr>
                <w:id w:val="-137947235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263F067" w14:textId="589F73AA" w:rsidR="00441635" w:rsidRPr="00814B85" w:rsidRDefault="00441635" w:rsidP="00441635">
            <w:pPr>
              <w:jc w:val="center"/>
              <w:rPr>
                <w:lang w:eastAsia="en-CA"/>
              </w:rPr>
            </w:pPr>
            <w:r w:rsidRPr="00B707BD">
              <w:t>185</w:t>
            </w:r>
          </w:p>
        </w:tc>
        <w:tc>
          <w:tcPr>
            <w:tcW w:w="850" w:type="dxa"/>
            <w:shd w:val="clear" w:color="auto" w:fill="F2F2F2" w:themeFill="background1" w:themeFillShade="F2"/>
            <w:vAlign w:val="center"/>
          </w:tcPr>
          <w:p w14:paraId="3F0A7536" w14:textId="50B4903D" w:rsidR="00441635" w:rsidRPr="00814B85" w:rsidRDefault="00000000" w:rsidP="00441635">
            <w:pPr>
              <w:jc w:val="center"/>
              <w:rPr>
                <w:lang w:eastAsia="en-CA"/>
              </w:rPr>
            </w:pPr>
            <w:sdt>
              <w:sdtPr>
                <w:rPr>
                  <w:lang w:eastAsia="en-CA"/>
                </w:rPr>
                <w:id w:val="-122698560"/>
                <w:placeholder>
                  <w:docPart w:val="E89C09D252314831B2CC83EBFD4D64D3"/>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0F3F71A3" w14:textId="536683CB" w:rsidR="00441635" w:rsidRDefault="00000000" w:rsidP="00441635">
            <w:pPr>
              <w:jc w:val="center"/>
              <w:rPr>
                <w:lang w:eastAsia="en-CA"/>
              </w:rPr>
            </w:pPr>
            <w:sdt>
              <w:sdtPr>
                <w:rPr>
                  <w:lang w:eastAsia="en-CA"/>
                </w:rPr>
                <w:id w:val="-124255974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0FF7259A" w14:textId="77777777" w:rsidR="00441635" w:rsidRPr="00814B85" w:rsidRDefault="00000000" w:rsidP="00441635">
            <w:pPr>
              <w:jc w:val="center"/>
              <w:rPr>
                <w:lang w:eastAsia="en-CA"/>
              </w:rPr>
            </w:pPr>
            <w:sdt>
              <w:sdtPr>
                <w:rPr>
                  <w:lang w:eastAsia="en-CA"/>
                </w:rPr>
                <w:id w:val="104083917"/>
                <w:placeholder>
                  <w:docPart w:val="4EBEDFEFF45048A5B8C10ED6A592C5C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76A3EF1" w14:textId="26B6FE1B" w:rsidR="00441635" w:rsidRDefault="00000000" w:rsidP="00441635">
            <w:pPr>
              <w:jc w:val="center"/>
              <w:rPr>
                <w:lang w:eastAsia="en-CA"/>
              </w:rPr>
            </w:pPr>
            <w:sdt>
              <w:sdtPr>
                <w:rPr>
                  <w:lang w:eastAsia="en-CA"/>
                </w:rPr>
                <w:id w:val="162103819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61FD6DA7" w14:textId="23F07EAF" w:rsidR="00441635" w:rsidRDefault="00000000" w:rsidP="00441635">
            <w:pPr>
              <w:jc w:val="center"/>
              <w:rPr>
                <w:lang w:eastAsia="en-CA"/>
              </w:rPr>
            </w:pPr>
            <w:sdt>
              <w:sdtPr>
                <w:rPr>
                  <w:lang w:eastAsia="en-CA"/>
                </w:rPr>
                <w:id w:val="-157388700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52649228" w14:textId="48FBA852" w:rsidR="00441635" w:rsidRDefault="00000000" w:rsidP="00441635">
            <w:pPr>
              <w:jc w:val="center"/>
              <w:rPr>
                <w:lang w:eastAsia="en-CA"/>
              </w:rPr>
            </w:pPr>
            <w:sdt>
              <w:sdtPr>
                <w:rPr>
                  <w:lang w:eastAsia="en-CA"/>
                </w:rPr>
                <w:id w:val="-140922461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7747F759" w14:textId="77777777" w:rsidR="00441635" w:rsidRPr="00814B85" w:rsidRDefault="00000000" w:rsidP="00441635">
            <w:pPr>
              <w:jc w:val="center"/>
              <w:rPr>
                <w:lang w:eastAsia="en-CA"/>
              </w:rPr>
            </w:pPr>
            <w:sdt>
              <w:sdtPr>
                <w:rPr>
                  <w:lang w:eastAsia="en-CA"/>
                </w:rPr>
                <w:id w:val="-436981410"/>
                <w:placeholder>
                  <w:docPart w:val="4FD6EE8EDF834FAB98EDD5B57007D09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EE903FA" w14:textId="6168256F" w:rsidR="00441635" w:rsidRPr="00814B85" w:rsidRDefault="00441635" w:rsidP="00441635">
            <w:pPr>
              <w:rPr>
                <w:lang w:eastAsia="en-CA"/>
              </w:rPr>
            </w:pPr>
            <w:r w:rsidRPr="00954E8D">
              <w:t>2nd Stage</w:t>
            </w:r>
          </w:p>
        </w:tc>
      </w:tr>
      <w:tr w:rsidR="00441635" w14:paraId="3D6B0D2B" w14:textId="77777777" w:rsidTr="00DD2645">
        <w:tc>
          <w:tcPr>
            <w:tcW w:w="3060" w:type="dxa"/>
            <w:shd w:val="clear" w:color="auto" w:fill="F2F2F2" w:themeFill="background1" w:themeFillShade="F2"/>
          </w:tcPr>
          <w:p w14:paraId="773957F8" w14:textId="30C18BBA" w:rsidR="00441635" w:rsidRPr="00814B85" w:rsidRDefault="00441635" w:rsidP="00441635">
            <w:pPr>
              <w:rPr>
                <w:lang w:eastAsia="en-CA"/>
              </w:rPr>
            </w:pPr>
            <w:r w:rsidRPr="00E75D62">
              <w:t>CORRIDOR 5A EXIT PULL</w:t>
            </w:r>
          </w:p>
        </w:tc>
        <w:tc>
          <w:tcPr>
            <w:tcW w:w="907" w:type="dxa"/>
            <w:shd w:val="clear" w:color="auto" w:fill="F2F2F2" w:themeFill="background1" w:themeFillShade="F2"/>
            <w:vAlign w:val="center"/>
          </w:tcPr>
          <w:p w14:paraId="6DF0BA81" w14:textId="77777777" w:rsidR="00441635" w:rsidRPr="00814B85" w:rsidRDefault="00000000" w:rsidP="00441635">
            <w:pPr>
              <w:rPr>
                <w:lang w:eastAsia="en-CA"/>
              </w:rPr>
            </w:pPr>
            <w:sdt>
              <w:sdtPr>
                <w:rPr>
                  <w:lang w:eastAsia="en-CA"/>
                </w:rPr>
                <w:id w:val="1592738607"/>
                <w:placeholder>
                  <w:docPart w:val="58E1E084083948AF8A90F02A4033934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72FD8FB" w14:textId="33321CAA"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1A3E13D" w14:textId="77777777" w:rsidR="00441635" w:rsidRDefault="00000000" w:rsidP="00441635">
            <w:pPr>
              <w:jc w:val="center"/>
              <w:rPr>
                <w:lang w:eastAsia="en-CA"/>
              </w:rPr>
            </w:pPr>
            <w:sdt>
              <w:sdtPr>
                <w:rPr>
                  <w:lang w:eastAsia="en-CA"/>
                </w:rPr>
                <w:id w:val="-109532753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704A2A5" w14:textId="43D321BC" w:rsidR="00441635" w:rsidRPr="00814B85" w:rsidRDefault="00441635" w:rsidP="00441635">
            <w:pPr>
              <w:jc w:val="center"/>
              <w:rPr>
                <w:lang w:eastAsia="en-CA"/>
              </w:rPr>
            </w:pPr>
            <w:r w:rsidRPr="00B707BD">
              <w:t>186</w:t>
            </w:r>
          </w:p>
        </w:tc>
        <w:tc>
          <w:tcPr>
            <w:tcW w:w="850" w:type="dxa"/>
            <w:shd w:val="clear" w:color="auto" w:fill="F2F2F2" w:themeFill="background1" w:themeFillShade="F2"/>
            <w:vAlign w:val="center"/>
          </w:tcPr>
          <w:p w14:paraId="67E08AB3" w14:textId="3A0E53FE" w:rsidR="00441635" w:rsidRPr="00814B85" w:rsidRDefault="00000000" w:rsidP="00441635">
            <w:pPr>
              <w:jc w:val="center"/>
              <w:rPr>
                <w:lang w:eastAsia="en-CA"/>
              </w:rPr>
            </w:pPr>
            <w:sdt>
              <w:sdtPr>
                <w:rPr>
                  <w:lang w:eastAsia="en-CA"/>
                </w:rPr>
                <w:id w:val="-2116124601"/>
                <w:placeholder>
                  <w:docPart w:val="8D904CA96F914BB2ADDF0A89ED3E1672"/>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2C35F169" w14:textId="3F261FA2" w:rsidR="00441635" w:rsidRDefault="00000000" w:rsidP="00441635">
            <w:pPr>
              <w:jc w:val="center"/>
              <w:rPr>
                <w:lang w:eastAsia="en-CA"/>
              </w:rPr>
            </w:pPr>
            <w:sdt>
              <w:sdtPr>
                <w:rPr>
                  <w:lang w:eastAsia="en-CA"/>
                </w:rPr>
                <w:id w:val="204348251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2C7B10B4" w14:textId="77777777" w:rsidR="00441635" w:rsidRPr="00814B85" w:rsidRDefault="00000000" w:rsidP="00441635">
            <w:pPr>
              <w:jc w:val="center"/>
              <w:rPr>
                <w:lang w:eastAsia="en-CA"/>
              </w:rPr>
            </w:pPr>
            <w:sdt>
              <w:sdtPr>
                <w:rPr>
                  <w:lang w:eastAsia="en-CA"/>
                </w:rPr>
                <w:id w:val="562911765"/>
                <w:placeholder>
                  <w:docPart w:val="003A8E08FD3D4F7DB505D5C6EB0F9EB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83C8EC7" w14:textId="737D30D8" w:rsidR="00441635" w:rsidRDefault="00000000" w:rsidP="00441635">
            <w:pPr>
              <w:jc w:val="center"/>
              <w:rPr>
                <w:lang w:eastAsia="en-CA"/>
              </w:rPr>
            </w:pPr>
            <w:sdt>
              <w:sdtPr>
                <w:rPr>
                  <w:lang w:eastAsia="en-CA"/>
                </w:rPr>
                <w:id w:val="-107003654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163E236A" w14:textId="441818E5" w:rsidR="00441635" w:rsidRDefault="00000000" w:rsidP="00441635">
            <w:pPr>
              <w:jc w:val="center"/>
              <w:rPr>
                <w:lang w:eastAsia="en-CA"/>
              </w:rPr>
            </w:pPr>
            <w:sdt>
              <w:sdtPr>
                <w:rPr>
                  <w:lang w:eastAsia="en-CA"/>
                </w:rPr>
                <w:id w:val="-182272707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68E1590B" w14:textId="20736184" w:rsidR="00441635" w:rsidRDefault="00000000" w:rsidP="00441635">
            <w:pPr>
              <w:jc w:val="center"/>
              <w:rPr>
                <w:lang w:eastAsia="en-CA"/>
              </w:rPr>
            </w:pPr>
            <w:sdt>
              <w:sdtPr>
                <w:rPr>
                  <w:lang w:eastAsia="en-CA"/>
                </w:rPr>
                <w:id w:val="143855730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2821FC66" w14:textId="77777777" w:rsidR="00441635" w:rsidRPr="00814B85" w:rsidRDefault="00000000" w:rsidP="00441635">
            <w:pPr>
              <w:jc w:val="center"/>
              <w:rPr>
                <w:lang w:eastAsia="en-CA"/>
              </w:rPr>
            </w:pPr>
            <w:sdt>
              <w:sdtPr>
                <w:rPr>
                  <w:lang w:eastAsia="en-CA"/>
                </w:rPr>
                <w:id w:val="1378747841"/>
                <w:placeholder>
                  <w:docPart w:val="A254E0D643804C75A9AE9ACA8511F98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ADCA321" w14:textId="537CF9EC" w:rsidR="00441635" w:rsidRPr="00814B85" w:rsidRDefault="00441635" w:rsidP="00441635">
            <w:pPr>
              <w:rPr>
                <w:lang w:eastAsia="en-CA"/>
              </w:rPr>
            </w:pPr>
            <w:r w:rsidRPr="00954E8D">
              <w:t>1st Stage</w:t>
            </w:r>
          </w:p>
        </w:tc>
      </w:tr>
      <w:tr w:rsidR="00441635" w14:paraId="3443CFE4" w14:textId="77777777" w:rsidTr="00DD2645">
        <w:tc>
          <w:tcPr>
            <w:tcW w:w="3060" w:type="dxa"/>
            <w:shd w:val="clear" w:color="auto" w:fill="F2F2F2" w:themeFill="background1" w:themeFillShade="F2"/>
          </w:tcPr>
          <w:p w14:paraId="4EE4FED7" w14:textId="610A92D2" w:rsidR="00441635" w:rsidRPr="00814B85" w:rsidRDefault="00441635" w:rsidP="00441635">
            <w:pPr>
              <w:rPr>
                <w:lang w:eastAsia="en-CA"/>
              </w:rPr>
            </w:pPr>
            <w:r w:rsidRPr="00E75D62">
              <w:t>CORRIDOR 5A EXIT GA</w:t>
            </w:r>
          </w:p>
        </w:tc>
        <w:tc>
          <w:tcPr>
            <w:tcW w:w="907" w:type="dxa"/>
            <w:shd w:val="clear" w:color="auto" w:fill="F2F2F2" w:themeFill="background1" w:themeFillShade="F2"/>
            <w:vAlign w:val="center"/>
          </w:tcPr>
          <w:p w14:paraId="42115E3D" w14:textId="77777777" w:rsidR="00441635" w:rsidRPr="00814B85" w:rsidRDefault="00000000" w:rsidP="00441635">
            <w:pPr>
              <w:rPr>
                <w:lang w:eastAsia="en-CA"/>
              </w:rPr>
            </w:pPr>
            <w:sdt>
              <w:sdtPr>
                <w:rPr>
                  <w:lang w:eastAsia="en-CA"/>
                </w:rPr>
                <w:id w:val="2034142853"/>
                <w:placeholder>
                  <w:docPart w:val="5E61495A89954580AB34C856080BD43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F5925B9" w14:textId="3B7E7A2B"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A0902B3" w14:textId="77777777" w:rsidR="00441635" w:rsidRDefault="00000000" w:rsidP="00441635">
            <w:pPr>
              <w:jc w:val="center"/>
              <w:rPr>
                <w:lang w:eastAsia="en-CA"/>
              </w:rPr>
            </w:pPr>
            <w:sdt>
              <w:sdtPr>
                <w:rPr>
                  <w:lang w:eastAsia="en-CA"/>
                </w:rPr>
                <w:id w:val="84343417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6B9545D" w14:textId="4F94A0A9" w:rsidR="00441635" w:rsidRPr="00814B85" w:rsidRDefault="00441635" w:rsidP="00441635">
            <w:pPr>
              <w:jc w:val="center"/>
              <w:rPr>
                <w:lang w:eastAsia="en-CA"/>
              </w:rPr>
            </w:pPr>
            <w:r w:rsidRPr="00B707BD">
              <w:t>187</w:t>
            </w:r>
          </w:p>
        </w:tc>
        <w:tc>
          <w:tcPr>
            <w:tcW w:w="850" w:type="dxa"/>
            <w:shd w:val="clear" w:color="auto" w:fill="F2F2F2" w:themeFill="background1" w:themeFillShade="F2"/>
            <w:vAlign w:val="center"/>
          </w:tcPr>
          <w:p w14:paraId="5EE62443" w14:textId="52B91D53" w:rsidR="00441635" w:rsidRPr="00814B85" w:rsidRDefault="00000000" w:rsidP="00441635">
            <w:pPr>
              <w:jc w:val="center"/>
              <w:rPr>
                <w:lang w:eastAsia="en-CA"/>
              </w:rPr>
            </w:pPr>
            <w:sdt>
              <w:sdtPr>
                <w:rPr>
                  <w:lang w:eastAsia="en-CA"/>
                </w:rPr>
                <w:id w:val="853084010"/>
                <w:placeholder>
                  <w:docPart w:val="0B16C46CF53846E48FBBB9F408FE6D6E"/>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Z-5</w:t>
                </w:r>
              </w:sdtContent>
            </w:sdt>
          </w:p>
        </w:tc>
        <w:tc>
          <w:tcPr>
            <w:tcW w:w="448" w:type="dxa"/>
            <w:shd w:val="clear" w:color="auto" w:fill="F2F2F2" w:themeFill="background1" w:themeFillShade="F2"/>
            <w:vAlign w:val="center"/>
          </w:tcPr>
          <w:p w14:paraId="3E0A0C2F" w14:textId="1E37E4ED" w:rsidR="00441635" w:rsidRDefault="00000000" w:rsidP="00441635">
            <w:pPr>
              <w:jc w:val="center"/>
              <w:rPr>
                <w:lang w:eastAsia="en-CA"/>
              </w:rPr>
            </w:pPr>
            <w:sdt>
              <w:sdtPr>
                <w:rPr>
                  <w:lang w:eastAsia="en-CA"/>
                </w:rPr>
                <w:id w:val="94936323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22824BDB" w14:textId="77777777" w:rsidR="00441635" w:rsidRPr="00814B85" w:rsidRDefault="00000000" w:rsidP="00441635">
            <w:pPr>
              <w:jc w:val="center"/>
              <w:rPr>
                <w:lang w:eastAsia="en-CA"/>
              </w:rPr>
            </w:pPr>
            <w:sdt>
              <w:sdtPr>
                <w:rPr>
                  <w:lang w:eastAsia="en-CA"/>
                </w:rPr>
                <w:id w:val="-1479911374"/>
                <w:placeholder>
                  <w:docPart w:val="86240F3BF02E46B7B87F4FE23761B74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BA4CFCB" w14:textId="1FA11632" w:rsidR="00441635" w:rsidRDefault="00000000" w:rsidP="00441635">
            <w:pPr>
              <w:jc w:val="center"/>
              <w:rPr>
                <w:lang w:eastAsia="en-CA"/>
              </w:rPr>
            </w:pPr>
            <w:sdt>
              <w:sdtPr>
                <w:rPr>
                  <w:lang w:eastAsia="en-CA"/>
                </w:rPr>
                <w:id w:val="210884402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7CC4AAA2" w14:textId="6111A067" w:rsidR="00441635" w:rsidRDefault="00000000" w:rsidP="00441635">
            <w:pPr>
              <w:jc w:val="center"/>
              <w:rPr>
                <w:lang w:eastAsia="en-CA"/>
              </w:rPr>
            </w:pPr>
            <w:sdt>
              <w:sdtPr>
                <w:rPr>
                  <w:lang w:eastAsia="en-CA"/>
                </w:rPr>
                <w:id w:val="167984656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1FD30DDA" w14:textId="5054A626" w:rsidR="00441635" w:rsidRDefault="00000000" w:rsidP="00441635">
            <w:pPr>
              <w:jc w:val="center"/>
              <w:rPr>
                <w:lang w:eastAsia="en-CA"/>
              </w:rPr>
            </w:pPr>
            <w:sdt>
              <w:sdtPr>
                <w:rPr>
                  <w:lang w:eastAsia="en-CA"/>
                </w:rPr>
                <w:id w:val="170760910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7EC7278D" w14:textId="77777777" w:rsidR="00441635" w:rsidRPr="00814B85" w:rsidRDefault="00000000" w:rsidP="00441635">
            <w:pPr>
              <w:jc w:val="center"/>
              <w:rPr>
                <w:lang w:eastAsia="en-CA"/>
              </w:rPr>
            </w:pPr>
            <w:sdt>
              <w:sdtPr>
                <w:rPr>
                  <w:lang w:eastAsia="en-CA"/>
                </w:rPr>
                <w:id w:val="-425962090"/>
                <w:placeholder>
                  <w:docPart w:val="24B3EC7A6D034C2280D5BFB82C2888F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94557BD" w14:textId="3C9FCB3F" w:rsidR="00441635" w:rsidRPr="00814B85" w:rsidRDefault="00441635" w:rsidP="00441635">
            <w:pPr>
              <w:rPr>
                <w:lang w:eastAsia="en-CA"/>
              </w:rPr>
            </w:pPr>
            <w:r w:rsidRPr="00954E8D">
              <w:t>2nd Stage</w:t>
            </w:r>
          </w:p>
        </w:tc>
      </w:tr>
      <w:tr w:rsidR="00441635" w14:paraId="3FFDC8FC" w14:textId="77777777" w:rsidTr="00DD2645">
        <w:tc>
          <w:tcPr>
            <w:tcW w:w="3060" w:type="dxa"/>
            <w:shd w:val="clear" w:color="auto" w:fill="F2F2F2" w:themeFill="background1" w:themeFillShade="F2"/>
          </w:tcPr>
          <w:p w14:paraId="288B3CB0" w14:textId="7D905716" w:rsidR="00441635" w:rsidRPr="00814B85" w:rsidRDefault="00441635" w:rsidP="00441635">
            <w:pPr>
              <w:rPr>
                <w:lang w:eastAsia="en-CA"/>
              </w:rPr>
            </w:pPr>
            <w:r w:rsidRPr="00E75D62">
              <w:t>CORRIDOR 6A EXIT PULL</w:t>
            </w:r>
          </w:p>
        </w:tc>
        <w:tc>
          <w:tcPr>
            <w:tcW w:w="907" w:type="dxa"/>
            <w:shd w:val="clear" w:color="auto" w:fill="F2F2F2" w:themeFill="background1" w:themeFillShade="F2"/>
            <w:vAlign w:val="center"/>
          </w:tcPr>
          <w:p w14:paraId="00A40422" w14:textId="77777777" w:rsidR="00441635" w:rsidRPr="00814B85" w:rsidRDefault="00000000" w:rsidP="00441635">
            <w:pPr>
              <w:rPr>
                <w:lang w:eastAsia="en-CA"/>
              </w:rPr>
            </w:pPr>
            <w:sdt>
              <w:sdtPr>
                <w:rPr>
                  <w:lang w:eastAsia="en-CA"/>
                </w:rPr>
                <w:id w:val="1756861588"/>
                <w:placeholder>
                  <w:docPart w:val="5BD325599DE844E591B2DC15E8EA75C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F3F37D0" w14:textId="6B9B2E50"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74CE787" w14:textId="77777777" w:rsidR="00441635" w:rsidRDefault="00000000" w:rsidP="00441635">
            <w:pPr>
              <w:jc w:val="center"/>
              <w:rPr>
                <w:lang w:eastAsia="en-CA"/>
              </w:rPr>
            </w:pPr>
            <w:sdt>
              <w:sdtPr>
                <w:rPr>
                  <w:lang w:eastAsia="en-CA"/>
                </w:rPr>
                <w:id w:val="-89812933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C5AF787" w14:textId="3AC3EDD4" w:rsidR="00441635" w:rsidRPr="00814B85" w:rsidRDefault="00441635" w:rsidP="00441635">
            <w:pPr>
              <w:jc w:val="center"/>
              <w:rPr>
                <w:lang w:eastAsia="en-CA"/>
              </w:rPr>
            </w:pPr>
            <w:r w:rsidRPr="00B707BD">
              <w:t>190</w:t>
            </w:r>
          </w:p>
        </w:tc>
        <w:tc>
          <w:tcPr>
            <w:tcW w:w="850" w:type="dxa"/>
            <w:shd w:val="clear" w:color="auto" w:fill="F2F2F2" w:themeFill="background1" w:themeFillShade="F2"/>
            <w:vAlign w:val="center"/>
          </w:tcPr>
          <w:p w14:paraId="58D6D131" w14:textId="22A6E221" w:rsidR="00441635" w:rsidRPr="00814B85" w:rsidRDefault="00000000" w:rsidP="00441635">
            <w:pPr>
              <w:jc w:val="center"/>
              <w:rPr>
                <w:lang w:eastAsia="en-CA"/>
              </w:rPr>
            </w:pPr>
            <w:sdt>
              <w:sdtPr>
                <w:rPr>
                  <w:lang w:eastAsia="en-CA"/>
                </w:rPr>
                <w:id w:val="1310980436"/>
                <w:placeholder>
                  <w:docPart w:val="37B0B22FD7234AD18DAED33682AB19A1"/>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Z-6</w:t>
                </w:r>
              </w:sdtContent>
            </w:sdt>
          </w:p>
        </w:tc>
        <w:tc>
          <w:tcPr>
            <w:tcW w:w="448" w:type="dxa"/>
            <w:shd w:val="clear" w:color="auto" w:fill="F2F2F2" w:themeFill="background1" w:themeFillShade="F2"/>
            <w:vAlign w:val="center"/>
          </w:tcPr>
          <w:p w14:paraId="4424308C" w14:textId="571DC48D" w:rsidR="00441635" w:rsidRDefault="00000000" w:rsidP="00441635">
            <w:pPr>
              <w:jc w:val="center"/>
              <w:rPr>
                <w:lang w:eastAsia="en-CA"/>
              </w:rPr>
            </w:pPr>
            <w:sdt>
              <w:sdtPr>
                <w:rPr>
                  <w:lang w:eastAsia="en-CA"/>
                </w:rPr>
                <w:id w:val="-196958139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3B674C57" w14:textId="77777777" w:rsidR="00441635" w:rsidRPr="00814B85" w:rsidRDefault="00000000" w:rsidP="00441635">
            <w:pPr>
              <w:jc w:val="center"/>
              <w:rPr>
                <w:lang w:eastAsia="en-CA"/>
              </w:rPr>
            </w:pPr>
            <w:sdt>
              <w:sdtPr>
                <w:rPr>
                  <w:lang w:eastAsia="en-CA"/>
                </w:rPr>
                <w:id w:val="119112555"/>
                <w:placeholder>
                  <w:docPart w:val="4D54902C594F44549CF73613F09A5FB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4E88B83" w14:textId="22AC5C60" w:rsidR="00441635" w:rsidRDefault="00000000" w:rsidP="00441635">
            <w:pPr>
              <w:jc w:val="center"/>
              <w:rPr>
                <w:lang w:eastAsia="en-CA"/>
              </w:rPr>
            </w:pPr>
            <w:sdt>
              <w:sdtPr>
                <w:rPr>
                  <w:lang w:eastAsia="en-CA"/>
                </w:rPr>
                <w:id w:val="209774637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683CD543" w14:textId="2C5A8EF1" w:rsidR="00441635" w:rsidRDefault="00000000" w:rsidP="00441635">
            <w:pPr>
              <w:jc w:val="center"/>
              <w:rPr>
                <w:lang w:eastAsia="en-CA"/>
              </w:rPr>
            </w:pPr>
            <w:sdt>
              <w:sdtPr>
                <w:rPr>
                  <w:lang w:eastAsia="en-CA"/>
                </w:rPr>
                <w:id w:val="-26476324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00CE5FC8" w14:textId="1EEF84F1" w:rsidR="00441635" w:rsidRDefault="00000000" w:rsidP="00441635">
            <w:pPr>
              <w:jc w:val="center"/>
              <w:rPr>
                <w:lang w:eastAsia="en-CA"/>
              </w:rPr>
            </w:pPr>
            <w:sdt>
              <w:sdtPr>
                <w:rPr>
                  <w:lang w:eastAsia="en-CA"/>
                </w:rPr>
                <w:id w:val="174691664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083D397A" w14:textId="77777777" w:rsidR="00441635" w:rsidRPr="00814B85" w:rsidRDefault="00000000" w:rsidP="00441635">
            <w:pPr>
              <w:jc w:val="center"/>
              <w:rPr>
                <w:lang w:eastAsia="en-CA"/>
              </w:rPr>
            </w:pPr>
            <w:sdt>
              <w:sdtPr>
                <w:rPr>
                  <w:lang w:eastAsia="en-CA"/>
                </w:rPr>
                <w:id w:val="-1366055746"/>
                <w:placeholder>
                  <w:docPart w:val="672BCA34F4C943F2A9E200BCA368CE2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FD2AB2E" w14:textId="4796019F" w:rsidR="00441635" w:rsidRPr="00814B85" w:rsidRDefault="00441635" w:rsidP="00441635">
            <w:pPr>
              <w:rPr>
                <w:lang w:eastAsia="en-CA"/>
              </w:rPr>
            </w:pPr>
            <w:r w:rsidRPr="00954E8D">
              <w:t>1st Stage</w:t>
            </w:r>
          </w:p>
        </w:tc>
      </w:tr>
      <w:tr w:rsidR="00441635" w14:paraId="3B62DC46" w14:textId="77777777" w:rsidTr="00DD2645">
        <w:tc>
          <w:tcPr>
            <w:tcW w:w="3060" w:type="dxa"/>
            <w:shd w:val="clear" w:color="auto" w:fill="F2F2F2" w:themeFill="background1" w:themeFillShade="F2"/>
          </w:tcPr>
          <w:p w14:paraId="06142F66" w14:textId="686A56D8" w:rsidR="00441635" w:rsidRPr="00814B85" w:rsidRDefault="00441635" w:rsidP="00441635">
            <w:pPr>
              <w:rPr>
                <w:lang w:eastAsia="en-CA"/>
              </w:rPr>
            </w:pPr>
            <w:r w:rsidRPr="00E75D62">
              <w:t>CORRIDOR 6A EXIT GA</w:t>
            </w:r>
          </w:p>
        </w:tc>
        <w:tc>
          <w:tcPr>
            <w:tcW w:w="907" w:type="dxa"/>
            <w:shd w:val="clear" w:color="auto" w:fill="F2F2F2" w:themeFill="background1" w:themeFillShade="F2"/>
            <w:vAlign w:val="center"/>
          </w:tcPr>
          <w:p w14:paraId="4F6B0E8E" w14:textId="77777777" w:rsidR="00441635" w:rsidRPr="00814B85" w:rsidRDefault="00000000" w:rsidP="00441635">
            <w:pPr>
              <w:rPr>
                <w:lang w:eastAsia="en-CA"/>
              </w:rPr>
            </w:pPr>
            <w:sdt>
              <w:sdtPr>
                <w:rPr>
                  <w:lang w:eastAsia="en-CA"/>
                </w:rPr>
                <w:id w:val="490682089"/>
                <w:placeholder>
                  <w:docPart w:val="3E6B43090E264680B8692CC7F339F14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91A47C2" w14:textId="06472352"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03FC613" w14:textId="77777777" w:rsidR="00441635" w:rsidRDefault="00000000" w:rsidP="00441635">
            <w:pPr>
              <w:jc w:val="center"/>
              <w:rPr>
                <w:lang w:eastAsia="en-CA"/>
              </w:rPr>
            </w:pPr>
            <w:sdt>
              <w:sdtPr>
                <w:rPr>
                  <w:lang w:eastAsia="en-CA"/>
                </w:rPr>
                <w:id w:val="-170091757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99EB6A0" w14:textId="35D6278B" w:rsidR="00441635" w:rsidRPr="00814B85" w:rsidRDefault="00441635" w:rsidP="00441635">
            <w:pPr>
              <w:jc w:val="center"/>
              <w:rPr>
                <w:lang w:eastAsia="en-CA"/>
              </w:rPr>
            </w:pPr>
            <w:r w:rsidRPr="00B707BD">
              <w:t>191</w:t>
            </w:r>
          </w:p>
        </w:tc>
        <w:tc>
          <w:tcPr>
            <w:tcW w:w="850" w:type="dxa"/>
            <w:shd w:val="clear" w:color="auto" w:fill="F2F2F2" w:themeFill="background1" w:themeFillShade="F2"/>
            <w:vAlign w:val="center"/>
          </w:tcPr>
          <w:p w14:paraId="28D0C4EF" w14:textId="773DD1D2" w:rsidR="00441635" w:rsidRPr="00814B85" w:rsidRDefault="00000000" w:rsidP="00441635">
            <w:pPr>
              <w:jc w:val="center"/>
              <w:rPr>
                <w:lang w:eastAsia="en-CA"/>
              </w:rPr>
            </w:pPr>
            <w:sdt>
              <w:sdtPr>
                <w:rPr>
                  <w:lang w:eastAsia="en-CA"/>
                </w:rPr>
                <w:id w:val="-1619984255"/>
                <w:placeholder>
                  <w:docPart w:val="13314BC9A055416E8C2CB86C4E961138"/>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Z-6</w:t>
                </w:r>
              </w:sdtContent>
            </w:sdt>
          </w:p>
        </w:tc>
        <w:tc>
          <w:tcPr>
            <w:tcW w:w="448" w:type="dxa"/>
            <w:shd w:val="clear" w:color="auto" w:fill="F2F2F2" w:themeFill="background1" w:themeFillShade="F2"/>
            <w:vAlign w:val="center"/>
          </w:tcPr>
          <w:p w14:paraId="6C1FD020" w14:textId="1A803638" w:rsidR="00441635" w:rsidRDefault="00000000" w:rsidP="00441635">
            <w:pPr>
              <w:jc w:val="center"/>
              <w:rPr>
                <w:lang w:eastAsia="en-CA"/>
              </w:rPr>
            </w:pPr>
            <w:sdt>
              <w:sdtPr>
                <w:rPr>
                  <w:lang w:eastAsia="en-CA"/>
                </w:rPr>
                <w:id w:val="146169231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1B804A85" w14:textId="77777777" w:rsidR="00441635" w:rsidRPr="00814B85" w:rsidRDefault="00000000" w:rsidP="00441635">
            <w:pPr>
              <w:jc w:val="center"/>
              <w:rPr>
                <w:lang w:eastAsia="en-CA"/>
              </w:rPr>
            </w:pPr>
            <w:sdt>
              <w:sdtPr>
                <w:rPr>
                  <w:lang w:eastAsia="en-CA"/>
                </w:rPr>
                <w:id w:val="2083322659"/>
                <w:placeholder>
                  <w:docPart w:val="64E226F842AD4471A1C4EA797F033C2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3B7A390" w14:textId="17E86EB1" w:rsidR="00441635" w:rsidRDefault="00000000" w:rsidP="00441635">
            <w:pPr>
              <w:jc w:val="center"/>
              <w:rPr>
                <w:lang w:eastAsia="en-CA"/>
              </w:rPr>
            </w:pPr>
            <w:sdt>
              <w:sdtPr>
                <w:rPr>
                  <w:lang w:eastAsia="en-CA"/>
                </w:rPr>
                <w:id w:val="87898334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570A9D95" w14:textId="7C147B2D" w:rsidR="00441635" w:rsidRDefault="00000000" w:rsidP="00441635">
            <w:pPr>
              <w:jc w:val="center"/>
              <w:rPr>
                <w:lang w:eastAsia="en-CA"/>
              </w:rPr>
            </w:pPr>
            <w:sdt>
              <w:sdtPr>
                <w:rPr>
                  <w:lang w:eastAsia="en-CA"/>
                </w:rPr>
                <w:id w:val="-175149646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4D4C47E7" w14:textId="55526F37" w:rsidR="00441635" w:rsidRDefault="00000000" w:rsidP="00441635">
            <w:pPr>
              <w:jc w:val="center"/>
              <w:rPr>
                <w:lang w:eastAsia="en-CA"/>
              </w:rPr>
            </w:pPr>
            <w:sdt>
              <w:sdtPr>
                <w:rPr>
                  <w:lang w:eastAsia="en-CA"/>
                </w:rPr>
                <w:id w:val="-45787277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026F3C8B" w14:textId="77777777" w:rsidR="00441635" w:rsidRPr="00814B85" w:rsidRDefault="00000000" w:rsidP="00441635">
            <w:pPr>
              <w:jc w:val="center"/>
              <w:rPr>
                <w:lang w:eastAsia="en-CA"/>
              </w:rPr>
            </w:pPr>
            <w:sdt>
              <w:sdtPr>
                <w:rPr>
                  <w:lang w:eastAsia="en-CA"/>
                </w:rPr>
                <w:id w:val="-342099431"/>
                <w:placeholder>
                  <w:docPart w:val="7723F7F3DAA1467B9D5A971AB4C4098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07248E3" w14:textId="1E322A64" w:rsidR="00441635" w:rsidRPr="00814B85" w:rsidRDefault="00441635" w:rsidP="00441635">
            <w:pPr>
              <w:rPr>
                <w:lang w:eastAsia="en-CA"/>
              </w:rPr>
            </w:pPr>
            <w:r w:rsidRPr="00954E8D">
              <w:t>2nd Stage</w:t>
            </w:r>
          </w:p>
        </w:tc>
      </w:tr>
      <w:tr w:rsidR="00441635" w14:paraId="68A29797" w14:textId="77777777" w:rsidTr="00DD2645">
        <w:tc>
          <w:tcPr>
            <w:tcW w:w="3060" w:type="dxa"/>
            <w:shd w:val="clear" w:color="auto" w:fill="F2F2F2" w:themeFill="background1" w:themeFillShade="F2"/>
          </w:tcPr>
          <w:p w14:paraId="5AA92F8E" w14:textId="59F68DAB" w:rsidR="00441635" w:rsidRPr="00814B85" w:rsidRDefault="00441635" w:rsidP="00441635">
            <w:pPr>
              <w:rPr>
                <w:lang w:eastAsia="en-CA"/>
              </w:rPr>
            </w:pPr>
            <w:r w:rsidRPr="00E75D62">
              <w:t>CORRIDOR 6B VEST EXIT PULL</w:t>
            </w:r>
          </w:p>
        </w:tc>
        <w:tc>
          <w:tcPr>
            <w:tcW w:w="907" w:type="dxa"/>
            <w:shd w:val="clear" w:color="auto" w:fill="F2F2F2" w:themeFill="background1" w:themeFillShade="F2"/>
            <w:vAlign w:val="center"/>
          </w:tcPr>
          <w:p w14:paraId="27924848" w14:textId="77777777" w:rsidR="00441635" w:rsidRPr="00814B85" w:rsidRDefault="00000000" w:rsidP="00441635">
            <w:pPr>
              <w:rPr>
                <w:lang w:eastAsia="en-CA"/>
              </w:rPr>
            </w:pPr>
            <w:sdt>
              <w:sdtPr>
                <w:rPr>
                  <w:lang w:eastAsia="en-CA"/>
                </w:rPr>
                <w:id w:val="-1569654065"/>
                <w:placeholder>
                  <w:docPart w:val="0022F1874DB446B8BAB58CF2923E1FD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1EBC900" w14:textId="366D9D44"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D8ACC7B" w14:textId="77777777" w:rsidR="00441635" w:rsidRDefault="00000000" w:rsidP="00441635">
            <w:pPr>
              <w:jc w:val="center"/>
              <w:rPr>
                <w:lang w:eastAsia="en-CA"/>
              </w:rPr>
            </w:pPr>
            <w:sdt>
              <w:sdtPr>
                <w:rPr>
                  <w:lang w:eastAsia="en-CA"/>
                </w:rPr>
                <w:id w:val="63837656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0D36F77" w14:textId="6D815C47" w:rsidR="00441635" w:rsidRPr="00814B85" w:rsidRDefault="00441635" w:rsidP="00441635">
            <w:pPr>
              <w:jc w:val="center"/>
              <w:rPr>
                <w:lang w:eastAsia="en-CA"/>
              </w:rPr>
            </w:pPr>
            <w:r w:rsidRPr="00B707BD">
              <w:t>192</w:t>
            </w:r>
          </w:p>
        </w:tc>
        <w:tc>
          <w:tcPr>
            <w:tcW w:w="850" w:type="dxa"/>
            <w:shd w:val="clear" w:color="auto" w:fill="F2F2F2" w:themeFill="background1" w:themeFillShade="F2"/>
            <w:vAlign w:val="center"/>
          </w:tcPr>
          <w:p w14:paraId="1A67E779" w14:textId="19A74A38" w:rsidR="00441635" w:rsidRPr="00814B85" w:rsidRDefault="00000000" w:rsidP="00441635">
            <w:pPr>
              <w:jc w:val="center"/>
              <w:rPr>
                <w:lang w:eastAsia="en-CA"/>
              </w:rPr>
            </w:pPr>
            <w:sdt>
              <w:sdtPr>
                <w:rPr>
                  <w:lang w:eastAsia="en-CA"/>
                </w:rPr>
                <w:id w:val="651481632"/>
                <w:placeholder>
                  <w:docPart w:val="BE35177F69AB48F59B902DC611B30D71"/>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Z-6</w:t>
                </w:r>
              </w:sdtContent>
            </w:sdt>
          </w:p>
        </w:tc>
        <w:tc>
          <w:tcPr>
            <w:tcW w:w="448" w:type="dxa"/>
            <w:shd w:val="clear" w:color="auto" w:fill="F2F2F2" w:themeFill="background1" w:themeFillShade="F2"/>
            <w:vAlign w:val="center"/>
          </w:tcPr>
          <w:p w14:paraId="1F27CC20" w14:textId="75B111F2" w:rsidR="00441635" w:rsidRDefault="00000000" w:rsidP="00441635">
            <w:pPr>
              <w:jc w:val="center"/>
              <w:rPr>
                <w:lang w:eastAsia="en-CA"/>
              </w:rPr>
            </w:pPr>
            <w:sdt>
              <w:sdtPr>
                <w:rPr>
                  <w:lang w:eastAsia="en-CA"/>
                </w:rPr>
                <w:id w:val="-187182601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54CE9FD2" w14:textId="77777777" w:rsidR="00441635" w:rsidRPr="00814B85" w:rsidRDefault="00000000" w:rsidP="00441635">
            <w:pPr>
              <w:jc w:val="center"/>
              <w:rPr>
                <w:lang w:eastAsia="en-CA"/>
              </w:rPr>
            </w:pPr>
            <w:sdt>
              <w:sdtPr>
                <w:rPr>
                  <w:lang w:eastAsia="en-CA"/>
                </w:rPr>
                <w:id w:val="574714869"/>
                <w:placeholder>
                  <w:docPart w:val="31A017450B7E4BD38B6B67ED2B1D477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5D61DF9" w14:textId="3AF97DF3" w:rsidR="00441635" w:rsidRDefault="00000000" w:rsidP="00441635">
            <w:pPr>
              <w:jc w:val="center"/>
              <w:rPr>
                <w:lang w:eastAsia="en-CA"/>
              </w:rPr>
            </w:pPr>
            <w:sdt>
              <w:sdtPr>
                <w:rPr>
                  <w:lang w:eastAsia="en-CA"/>
                </w:rPr>
                <w:id w:val="180765513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52489566" w14:textId="4CB7714A" w:rsidR="00441635" w:rsidRDefault="00000000" w:rsidP="00441635">
            <w:pPr>
              <w:jc w:val="center"/>
              <w:rPr>
                <w:lang w:eastAsia="en-CA"/>
              </w:rPr>
            </w:pPr>
            <w:sdt>
              <w:sdtPr>
                <w:rPr>
                  <w:lang w:eastAsia="en-CA"/>
                </w:rPr>
                <w:id w:val="-180730614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45984FE2" w14:textId="3DDA8CBD" w:rsidR="00441635" w:rsidRDefault="00000000" w:rsidP="00441635">
            <w:pPr>
              <w:jc w:val="center"/>
              <w:rPr>
                <w:lang w:eastAsia="en-CA"/>
              </w:rPr>
            </w:pPr>
            <w:sdt>
              <w:sdtPr>
                <w:rPr>
                  <w:lang w:eastAsia="en-CA"/>
                </w:rPr>
                <w:id w:val="-203002049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7F3D652B" w14:textId="77777777" w:rsidR="00441635" w:rsidRPr="00814B85" w:rsidRDefault="00000000" w:rsidP="00441635">
            <w:pPr>
              <w:jc w:val="center"/>
              <w:rPr>
                <w:lang w:eastAsia="en-CA"/>
              </w:rPr>
            </w:pPr>
            <w:sdt>
              <w:sdtPr>
                <w:rPr>
                  <w:lang w:eastAsia="en-CA"/>
                </w:rPr>
                <w:id w:val="1252389903"/>
                <w:placeholder>
                  <w:docPart w:val="F8F65AE2BB414A4CBD8B7E685FAE8E9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15F1B2E" w14:textId="28AF8E6F" w:rsidR="00441635" w:rsidRPr="00814B85" w:rsidRDefault="00441635" w:rsidP="00441635">
            <w:pPr>
              <w:rPr>
                <w:lang w:eastAsia="en-CA"/>
              </w:rPr>
            </w:pPr>
            <w:r w:rsidRPr="00954E8D">
              <w:t>1st Stage</w:t>
            </w:r>
          </w:p>
        </w:tc>
      </w:tr>
      <w:tr w:rsidR="00441635" w14:paraId="719A1A6A" w14:textId="77777777" w:rsidTr="00DD2645">
        <w:tc>
          <w:tcPr>
            <w:tcW w:w="3060" w:type="dxa"/>
            <w:shd w:val="clear" w:color="auto" w:fill="F2F2F2" w:themeFill="background1" w:themeFillShade="F2"/>
          </w:tcPr>
          <w:p w14:paraId="409E5AA4" w14:textId="0C8419E0" w:rsidR="00441635" w:rsidRPr="00814B85" w:rsidRDefault="00441635" w:rsidP="00441635">
            <w:pPr>
              <w:rPr>
                <w:lang w:eastAsia="en-CA"/>
              </w:rPr>
            </w:pPr>
            <w:r w:rsidRPr="00E75D62">
              <w:t>CORRIDOR 6B VEST EXIT GA</w:t>
            </w:r>
          </w:p>
        </w:tc>
        <w:tc>
          <w:tcPr>
            <w:tcW w:w="907" w:type="dxa"/>
            <w:shd w:val="clear" w:color="auto" w:fill="F2F2F2" w:themeFill="background1" w:themeFillShade="F2"/>
            <w:vAlign w:val="center"/>
          </w:tcPr>
          <w:p w14:paraId="160816CE" w14:textId="77777777" w:rsidR="00441635" w:rsidRPr="00814B85" w:rsidRDefault="00000000" w:rsidP="00441635">
            <w:pPr>
              <w:rPr>
                <w:lang w:eastAsia="en-CA"/>
              </w:rPr>
            </w:pPr>
            <w:sdt>
              <w:sdtPr>
                <w:rPr>
                  <w:lang w:eastAsia="en-CA"/>
                </w:rPr>
                <w:id w:val="215177239"/>
                <w:placeholder>
                  <w:docPart w:val="3F809C79AF38404B8119CB3CF39028B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F5F8C6A" w14:textId="29FB4CE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F9AA576" w14:textId="77777777" w:rsidR="00441635" w:rsidRDefault="00000000" w:rsidP="00441635">
            <w:pPr>
              <w:jc w:val="center"/>
              <w:rPr>
                <w:lang w:eastAsia="en-CA"/>
              </w:rPr>
            </w:pPr>
            <w:sdt>
              <w:sdtPr>
                <w:rPr>
                  <w:lang w:eastAsia="en-CA"/>
                </w:rPr>
                <w:id w:val="-115969260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ACA6960" w14:textId="101D2D91" w:rsidR="00441635" w:rsidRPr="00814B85" w:rsidRDefault="00441635" w:rsidP="00441635">
            <w:pPr>
              <w:jc w:val="center"/>
              <w:rPr>
                <w:lang w:eastAsia="en-CA"/>
              </w:rPr>
            </w:pPr>
            <w:r w:rsidRPr="00B707BD">
              <w:t>193</w:t>
            </w:r>
          </w:p>
        </w:tc>
        <w:tc>
          <w:tcPr>
            <w:tcW w:w="850" w:type="dxa"/>
            <w:shd w:val="clear" w:color="auto" w:fill="F2F2F2" w:themeFill="background1" w:themeFillShade="F2"/>
            <w:vAlign w:val="center"/>
          </w:tcPr>
          <w:p w14:paraId="1239429F" w14:textId="41D71398" w:rsidR="00441635" w:rsidRPr="00814B85" w:rsidRDefault="00000000" w:rsidP="00441635">
            <w:pPr>
              <w:jc w:val="center"/>
              <w:rPr>
                <w:lang w:eastAsia="en-CA"/>
              </w:rPr>
            </w:pPr>
            <w:sdt>
              <w:sdtPr>
                <w:rPr>
                  <w:lang w:eastAsia="en-CA"/>
                </w:rPr>
                <w:id w:val="-1285429231"/>
                <w:placeholder>
                  <w:docPart w:val="45E82851D33E42459C8412483651512C"/>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Z-6</w:t>
                </w:r>
              </w:sdtContent>
            </w:sdt>
          </w:p>
        </w:tc>
        <w:tc>
          <w:tcPr>
            <w:tcW w:w="448" w:type="dxa"/>
            <w:shd w:val="clear" w:color="auto" w:fill="F2F2F2" w:themeFill="background1" w:themeFillShade="F2"/>
            <w:vAlign w:val="center"/>
          </w:tcPr>
          <w:p w14:paraId="39BD90D3" w14:textId="4D3A12D0" w:rsidR="00441635" w:rsidRDefault="00000000" w:rsidP="00441635">
            <w:pPr>
              <w:jc w:val="center"/>
              <w:rPr>
                <w:lang w:eastAsia="en-CA"/>
              </w:rPr>
            </w:pPr>
            <w:sdt>
              <w:sdtPr>
                <w:rPr>
                  <w:lang w:eastAsia="en-CA"/>
                </w:rPr>
                <w:id w:val="20144381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3869B7EF" w14:textId="77777777" w:rsidR="00441635" w:rsidRPr="00814B85" w:rsidRDefault="00000000" w:rsidP="00441635">
            <w:pPr>
              <w:jc w:val="center"/>
              <w:rPr>
                <w:lang w:eastAsia="en-CA"/>
              </w:rPr>
            </w:pPr>
            <w:sdt>
              <w:sdtPr>
                <w:rPr>
                  <w:lang w:eastAsia="en-CA"/>
                </w:rPr>
                <w:id w:val="2120718884"/>
                <w:placeholder>
                  <w:docPart w:val="03D6CE877A264368BF4B4BAD350055F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AC21807" w14:textId="0D04B78A" w:rsidR="00441635" w:rsidRDefault="00000000" w:rsidP="00441635">
            <w:pPr>
              <w:jc w:val="center"/>
              <w:rPr>
                <w:lang w:eastAsia="en-CA"/>
              </w:rPr>
            </w:pPr>
            <w:sdt>
              <w:sdtPr>
                <w:rPr>
                  <w:lang w:eastAsia="en-CA"/>
                </w:rPr>
                <w:id w:val="109998868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132093F8" w14:textId="6B20DFE7" w:rsidR="00441635" w:rsidRDefault="00000000" w:rsidP="00441635">
            <w:pPr>
              <w:jc w:val="center"/>
              <w:rPr>
                <w:lang w:eastAsia="en-CA"/>
              </w:rPr>
            </w:pPr>
            <w:sdt>
              <w:sdtPr>
                <w:rPr>
                  <w:lang w:eastAsia="en-CA"/>
                </w:rPr>
                <w:id w:val="-54113238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63D9593F" w14:textId="7174807B" w:rsidR="00441635" w:rsidRDefault="00000000" w:rsidP="00441635">
            <w:pPr>
              <w:jc w:val="center"/>
              <w:rPr>
                <w:lang w:eastAsia="en-CA"/>
              </w:rPr>
            </w:pPr>
            <w:sdt>
              <w:sdtPr>
                <w:rPr>
                  <w:lang w:eastAsia="en-CA"/>
                </w:rPr>
                <w:id w:val="192028612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2441C305" w14:textId="77777777" w:rsidR="00441635" w:rsidRPr="00814B85" w:rsidRDefault="00000000" w:rsidP="00441635">
            <w:pPr>
              <w:jc w:val="center"/>
              <w:rPr>
                <w:lang w:eastAsia="en-CA"/>
              </w:rPr>
            </w:pPr>
            <w:sdt>
              <w:sdtPr>
                <w:rPr>
                  <w:lang w:eastAsia="en-CA"/>
                </w:rPr>
                <w:id w:val="-825276913"/>
                <w:placeholder>
                  <w:docPart w:val="1DBCF2CBE0334C0DA85A3FDFF4EA33A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9E35755" w14:textId="5436EE6E" w:rsidR="00441635" w:rsidRPr="00814B85" w:rsidRDefault="00441635" w:rsidP="00441635">
            <w:pPr>
              <w:rPr>
                <w:lang w:eastAsia="en-CA"/>
              </w:rPr>
            </w:pPr>
            <w:r w:rsidRPr="00954E8D">
              <w:t>2nd Stage</w:t>
            </w:r>
          </w:p>
        </w:tc>
      </w:tr>
      <w:tr w:rsidR="00441635" w14:paraId="5D191538" w14:textId="77777777" w:rsidTr="00DD2645">
        <w:tc>
          <w:tcPr>
            <w:tcW w:w="3060" w:type="dxa"/>
            <w:shd w:val="clear" w:color="auto" w:fill="F2F2F2" w:themeFill="background1" w:themeFillShade="F2"/>
          </w:tcPr>
          <w:p w14:paraId="3FF439BC" w14:textId="6AD3AAD5" w:rsidR="00441635" w:rsidRPr="00814B85" w:rsidRDefault="005C0216" w:rsidP="00441635">
            <w:pPr>
              <w:rPr>
                <w:lang w:eastAsia="en-CA"/>
              </w:rPr>
            </w:pPr>
            <w:r>
              <w:t>CRU 148</w:t>
            </w:r>
            <w:r w:rsidR="00441635" w:rsidRPr="00E75D62">
              <w:t xml:space="preserve"> EXIT PULL</w:t>
            </w:r>
          </w:p>
        </w:tc>
        <w:tc>
          <w:tcPr>
            <w:tcW w:w="907" w:type="dxa"/>
            <w:shd w:val="clear" w:color="auto" w:fill="F2F2F2" w:themeFill="background1" w:themeFillShade="F2"/>
            <w:vAlign w:val="center"/>
          </w:tcPr>
          <w:p w14:paraId="1757CA6D" w14:textId="77777777" w:rsidR="00441635" w:rsidRPr="00814B85" w:rsidRDefault="00000000" w:rsidP="00441635">
            <w:pPr>
              <w:rPr>
                <w:lang w:eastAsia="en-CA"/>
              </w:rPr>
            </w:pPr>
            <w:sdt>
              <w:sdtPr>
                <w:rPr>
                  <w:lang w:eastAsia="en-CA"/>
                </w:rPr>
                <w:id w:val="-2020140857"/>
                <w:placeholder>
                  <w:docPart w:val="29295E3B8A244196A7244F0CF66D602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DFD6502" w14:textId="42AED5B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D18B40D" w14:textId="77777777" w:rsidR="00441635" w:rsidRDefault="00000000" w:rsidP="00441635">
            <w:pPr>
              <w:jc w:val="center"/>
              <w:rPr>
                <w:lang w:eastAsia="en-CA"/>
              </w:rPr>
            </w:pPr>
            <w:sdt>
              <w:sdtPr>
                <w:rPr>
                  <w:lang w:eastAsia="en-CA"/>
                </w:rPr>
                <w:id w:val="6423791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7C024A6" w14:textId="412DF287" w:rsidR="00441635" w:rsidRPr="00814B85" w:rsidRDefault="005C0216" w:rsidP="00441635">
            <w:pPr>
              <w:jc w:val="center"/>
              <w:rPr>
                <w:lang w:eastAsia="en-CA"/>
              </w:rPr>
            </w:pPr>
            <w:r>
              <w:t>224</w:t>
            </w:r>
          </w:p>
        </w:tc>
        <w:tc>
          <w:tcPr>
            <w:tcW w:w="850" w:type="dxa"/>
            <w:shd w:val="clear" w:color="auto" w:fill="F2F2F2" w:themeFill="background1" w:themeFillShade="F2"/>
            <w:vAlign w:val="center"/>
          </w:tcPr>
          <w:p w14:paraId="014ACA8D" w14:textId="73179278" w:rsidR="00441635" w:rsidRPr="00814B85" w:rsidRDefault="00000000" w:rsidP="00441635">
            <w:pPr>
              <w:jc w:val="center"/>
              <w:rPr>
                <w:lang w:eastAsia="en-CA"/>
              </w:rPr>
            </w:pPr>
            <w:sdt>
              <w:sdtPr>
                <w:rPr>
                  <w:lang w:eastAsia="en-CA"/>
                </w:rPr>
                <w:id w:val="-2097164216"/>
                <w:placeholder>
                  <w:docPart w:val="9E73804467A141ADA832FA8F2A533778"/>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5C0216">
                  <w:rPr>
                    <w:lang w:eastAsia="en-CA"/>
                  </w:rPr>
                  <w:t>Z-6</w:t>
                </w:r>
              </w:sdtContent>
            </w:sdt>
          </w:p>
        </w:tc>
        <w:tc>
          <w:tcPr>
            <w:tcW w:w="448" w:type="dxa"/>
            <w:shd w:val="clear" w:color="auto" w:fill="F2F2F2" w:themeFill="background1" w:themeFillShade="F2"/>
            <w:vAlign w:val="center"/>
          </w:tcPr>
          <w:p w14:paraId="2D493953" w14:textId="03628980" w:rsidR="00441635" w:rsidRDefault="00000000" w:rsidP="00441635">
            <w:pPr>
              <w:jc w:val="center"/>
              <w:rPr>
                <w:lang w:eastAsia="en-CA"/>
              </w:rPr>
            </w:pPr>
            <w:sdt>
              <w:sdtPr>
                <w:rPr>
                  <w:lang w:eastAsia="en-CA"/>
                </w:rPr>
                <w:id w:val="44527877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6D28DE2C" w14:textId="77777777" w:rsidR="00441635" w:rsidRPr="00814B85" w:rsidRDefault="00000000" w:rsidP="00441635">
            <w:pPr>
              <w:jc w:val="center"/>
              <w:rPr>
                <w:lang w:eastAsia="en-CA"/>
              </w:rPr>
            </w:pPr>
            <w:sdt>
              <w:sdtPr>
                <w:rPr>
                  <w:lang w:eastAsia="en-CA"/>
                </w:rPr>
                <w:id w:val="1568688085"/>
                <w:placeholder>
                  <w:docPart w:val="DBC20585DFE3442D97B8764A4C6FB67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3E02C17" w14:textId="2ADD374A" w:rsidR="00441635" w:rsidRDefault="00000000" w:rsidP="00441635">
            <w:pPr>
              <w:jc w:val="center"/>
              <w:rPr>
                <w:lang w:eastAsia="en-CA"/>
              </w:rPr>
            </w:pPr>
            <w:sdt>
              <w:sdtPr>
                <w:rPr>
                  <w:lang w:eastAsia="en-CA"/>
                </w:rPr>
                <w:id w:val="190510466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5A085861" w14:textId="386ED587" w:rsidR="00441635" w:rsidRDefault="00000000" w:rsidP="00441635">
            <w:pPr>
              <w:jc w:val="center"/>
              <w:rPr>
                <w:lang w:eastAsia="en-CA"/>
              </w:rPr>
            </w:pPr>
            <w:sdt>
              <w:sdtPr>
                <w:rPr>
                  <w:lang w:eastAsia="en-CA"/>
                </w:rPr>
                <w:id w:val="39848732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0D335BE8" w14:textId="37F4800E" w:rsidR="00441635" w:rsidRDefault="00000000" w:rsidP="00441635">
            <w:pPr>
              <w:jc w:val="center"/>
              <w:rPr>
                <w:lang w:eastAsia="en-CA"/>
              </w:rPr>
            </w:pPr>
            <w:sdt>
              <w:sdtPr>
                <w:rPr>
                  <w:lang w:eastAsia="en-CA"/>
                </w:rPr>
                <w:id w:val="57663471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06597E85" w14:textId="77777777" w:rsidR="00441635" w:rsidRPr="00814B85" w:rsidRDefault="00000000" w:rsidP="00441635">
            <w:pPr>
              <w:jc w:val="center"/>
              <w:rPr>
                <w:lang w:eastAsia="en-CA"/>
              </w:rPr>
            </w:pPr>
            <w:sdt>
              <w:sdtPr>
                <w:rPr>
                  <w:lang w:eastAsia="en-CA"/>
                </w:rPr>
                <w:id w:val="10341424"/>
                <w:placeholder>
                  <w:docPart w:val="54685FE865EB465B9D418E512A22058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2576060" w14:textId="0F8A3AAA" w:rsidR="00441635" w:rsidRPr="00814B85" w:rsidRDefault="00441635" w:rsidP="00441635">
            <w:pPr>
              <w:rPr>
                <w:lang w:eastAsia="en-CA"/>
              </w:rPr>
            </w:pPr>
            <w:r w:rsidRPr="00954E8D">
              <w:t>1st Stage</w:t>
            </w:r>
          </w:p>
        </w:tc>
      </w:tr>
      <w:tr w:rsidR="00441635" w14:paraId="26DA11AD" w14:textId="77777777" w:rsidTr="00DD2645">
        <w:tc>
          <w:tcPr>
            <w:tcW w:w="3060" w:type="dxa"/>
            <w:shd w:val="clear" w:color="auto" w:fill="F2F2F2" w:themeFill="background1" w:themeFillShade="F2"/>
          </w:tcPr>
          <w:p w14:paraId="264FF716" w14:textId="1BE44EAD" w:rsidR="00441635" w:rsidRPr="00814B85" w:rsidRDefault="005C0216" w:rsidP="00441635">
            <w:pPr>
              <w:rPr>
                <w:lang w:eastAsia="en-CA"/>
              </w:rPr>
            </w:pPr>
            <w:r>
              <w:t>CRU 148</w:t>
            </w:r>
            <w:r w:rsidR="00441635" w:rsidRPr="00E75D62">
              <w:t xml:space="preserve"> EXIT GA</w:t>
            </w:r>
          </w:p>
        </w:tc>
        <w:tc>
          <w:tcPr>
            <w:tcW w:w="907" w:type="dxa"/>
            <w:shd w:val="clear" w:color="auto" w:fill="F2F2F2" w:themeFill="background1" w:themeFillShade="F2"/>
            <w:vAlign w:val="center"/>
          </w:tcPr>
          <w:p w14:paraId="64C6D67D" w14:textId="77777777" w:rsidR="00441635" w:rsidRPr="00814B85" w:rsidRDefault="00000000" w:rsidP="00441635">
            <w:pPr>
              <w:rPr>
                <w:lang w:eastAsia="en-CA"/>
              </w:rPr>
            </w:pPr>
            <w:sdt>
              <w:sdtPr>
                <w:rPr>
                  <w:lang w:eastAsia="en-CA"/>
                </w:rPr>
                <w:id w:val="1778287415"/>
                <w:placeholder>
                  <w:docPart w:val="8A766986F8B44C62B02A6EAB98EFA3D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B1F6EE6" w14:textId="54F9A680"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FEE4033" w14:textId="77777777" w:rsidR="00441635" w:rsidRDefault="00000000" w:rsidP="00441635">
            <w:pPr>
              <w:jc w:val="center"/>
              <w:rPr>
                <w:lang w:eastAsia="en-CA"/>
              </w:rPr>
            </w:pPr>
            <w:sdt>
              <w:sdtPr>
                <w:rPr>
                  <w:lang w:eastAsia="en-CA"/>
                </w:rPr>
                <w:id w:val="22682153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221CBC8" w14:textId="0743C621" w:rsidR="00441635" w:rsidRPr="00814B85" w:rsidRDefault="005C0216" w:rsidP="00441635">
            <w:pPr>
              <w:jc w:val="center"/>
              <w:rPr>
                <w:lang w:eastAsia="en-CA"/>
              </w:rPr>
            </w:pPr>
            <w:r>
              <w:t>225</w:t>
            </w:r>
          </w:p>
        </w:tc>
        <w:tc>
          <w:tcPr>
            <w:tcW w:w="850" w:type="dxa"/>
            <w:shd w:val="clear" w:color="auto" w:fill="F2F2F2" w:themeFill="background1" w:themeFillShade="F2"/>
            <w:vAlign w:val="center"/>
          </w:tcPr>
          <w:p w14:paraId="559376AC" w14:textId="1F8F0DAF" w:rsidR="00441635" w:rsidRPr="00814B85" w:rsidRDefault="00000000" w:rsidP="0013065B">
            <w:pPr>
              <w:jc w:val="center"/>
              <w:rPr>
                <w:lang w:eastAsia="en-CA"/>
              </w:rPr>
            </w:pPr>
            <w:sdt>
              <w:sdtPr>
                <w:rPr>
                  <w:lang w:eastAsia="en-CA"/>
                </w:rPr>
                <w:id w:val="1355308247"/>
                <w:placeholder>
                  <w:docPart w:val="71F70CC1D6014CFA97522CD9914247C0"/>
                </w:placeholder>
                <w15:color w:val="C0C0C0"/>
              </w:sdtPr>
              <w:sdtEndPr>
                <w:rPr>
                  <w:highlight w:val="lightGray"/>
                </w:rPr>
              </w:sdtEndPr>
              <w:sdtContent>
                <w:r w:rsidR="0013065B">
                  <w:rPr>
                    <w:lang w:eastAsia="en-CA"/>
                  </w:rPr>
                  <w:t xml:space="preserve">  Z-6</w:t>
                </w:r>
              </w:sdtContent>
            </w:sdt>
          </w:p>
        </w:tc>
        <w:tc>
          <w:tcPr>
            <w:tcW w:w="448" w:type="dxa"/>
            <w:shd w:val="clear" w:color="auto" w:fill="F2F2F2" w:themeFill="background1" w:themeFillShade="F2"/>
            <w:vAlign w:val="center"/>
          </w:tcPr>
          <w:p w14:paraId="153C751C" w14:textId="15419D98" w:rsidR="00441635" w:rsidRDefault="00000000" w:rsidP="00441635">
            <w:pPr>
              <w:jc w:val="center"/>
              <w:rPr>
                <w:lang w:eastAsia="en-CA"/>
              </w:rPr>
            </w:pPr>
            <w:sdt>
              <w:sdtPr>
                <w:rPr>
                  <w:lang w:eastAsia="en-CA"/>
                </w:rPr>
                <w:id w:val="-211141769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4B6577BB" w14:textId="77777777" w:rsidR="00441635" w:rsidRPr="00814B85" w:rsidRDefault="00000000" w:rsidP="00441635">
            <w:pPr>
              <w:jc w:val="center"/>
              <w:rPr>
                <w:lang w:eastAsia="en-CA"/>
              </w:rPr>
            </w:pPr>
            <w:sdt>
              <w:sdtPr>
                <w:rPr>
                  <w:lang w:eastAsia="en-CA"/>
                </w:rPr>
                <w:id w:val="-275173405"/>
                <w:placeholder>
                  <w:docPart w:val="017C9D61A2B24970A48E0BBBC2B2DBF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EAF227E" w14:textId="002B07E3" w:rsidR="00441635" w:rsidRDefault="00000000" w:rsidP="00441635">
            <w:pPr>
              <w:jc w:val="center"/>
              <w:rPr>
                <w:lang w:eastAsia="en-CA"/>
              </w:rPr>
            </w:pPr>
            <w:sdt>
              <w:sdtPr>
                <w:rPr>
                  <w:lang w:eastAsia="en-CA"/>
                </w:rPr>
                <w:id w:val="206320916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6FCB0247" w14:textId="26A34A7C" w:rsidR="00441635" w:rsidRDefault="00000000" w:rsidP="00441635">
            <w:pPr>
              <w:jc w:val="center"/>
              <w:rPr>
                <w:lang w:eastAsia="en-CA"/>
              </w:rPr>
            </w:pPr>
            <w:sdt>
              <w:sdtPr>
                <w:rPr>
                  <w:lang w:eastAsia="en-CA"/>
                </w:rPr>
                <w:id w:val="1648089434"/>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5A235B12" w14:textId="196D1AFD" w:rsidR="00441635" w:rsidRDefault="00000000" w:rsidP="00441635">
            <w:pPr>
              <w:jc w:val="center"/>
              <w:rPr>
                <w:lang w:eastAsia="en-CA"/>
              </w:rPr>
            </w:pPr>
            <w:sdt>
              <w:sdtPr>
                <w:rPr>
                  <w:lang w:eastAsia="en-CA"/>
                </w:rPr>
                <w:id w:val="-92179121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1969B65B" w14:textId="77777777" w:rsidR="00441635" w:rsidRPr="00814B85" w:rsidRDefault="00000000" w:rsidP="00441635">
            <w:pPr>
              <w:jc w:val="center"/>
              <w:rPr>
                <w:lang w:eastAsia="en-CA"/>
              </w:rPr>
            </w:pPr>
            <w:sdt>
              <w:sdtPr>
                <w:rPr>
                  <w:lang w:eastAsia="en-CA"/>
                </w:rPr>
                <w:id w:val="-1389487766"/>
                <w:placeholder>
                  <w:docPart w:val="6EA71CA0FAD6437E8F66B6466D1C3D7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7857B5B" w14:textId="28BC7551" w:rsidR="00441635" w:rsidRPr="00814B85" w:rsidRDefault="00441635" w:rsidP="00441635">
            <w:pPr>
              <w:rPr>
                <w:lang w:eastAsia="en-CA"/>
              </w:rPr>
            </w:pPr>
            <w:r w:rsidRPr="00954E8D">
              <w:t>2nd Stage</w:t>
            </w:r>
          </w:p>
        </w:tc>
      </w:tr>
      <w:tr w:rsidR="00441635" w14:paraId="0F04A530" w14:textId="77777777" w:rsidTr="00DD2645">
        <w:tc>
          <w:tcPr>
            <w:tcW w:w="3060" w:type="dxa"/>
            <w:shd w:val="clear" w:color="auto" w:fill="F2F2F2" w:themeFill="background1" w:themeFillShade="F2"/>
          </w:tcPr>
          <w:p w14:paraId="16E4D57E" w14:textId="59AA4078" w:rsidR="00441635" w:rsidRPr="00814B85" w:rsidRDefault="005C0216" w:rsidP="00441635">
            <w:pPr>
              <w:rPr>
                <w:lang w:eastAsia="en-CA"/>
              </w:rPr>
            </w:pPr>
            <w:r>
              <w:t>CRU 148</w:t>
            </w:r>
            <w:r w:rsidR="00441635" w:rsidRPr="00E75D62">
              <w:t xml:space="preserve"> NW EXIT PULL</w:t>
            </w:r>
          </w:p>
        </w:tc>
        <w:tc>
          <w:tcPr>
            <w:tcW w:w="907" w:type="dxa"/>
            <w:shd w:val="clear" w:color="auto" w:fill="F2F2F2" w:themeFill="background1" w:themeFillShade="F2"/>
            <w:vAlign w:val="center"/>
          </w:tcPr>
          <w:p w14:paraId="63DF0CBA" w14:textId="77777777" w:rsidR="00441635" w:rsidRPr="00814B85" w:rsidRDefault="00000000" w:rsidP="00441635">
            <w:pPr>
              <w:rPr>
                <w:lang w:eastAsia="en-CA"/>
              </w:rPr>
            </w:pPr>
            <w:sdt>
              <w:sdtPr>
                <w:rPr>
                  <w:lang w:eastAsia="en-CA"/>
                </w:rPr>
                <w:id w:val="-1529713996"/>
                <w:placeholder>
                  <w:docPart w:val="DBA55A3A833C4ACB9793DDE480EED7C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EF8201F" w14:textId="1A1C06A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FF53C53" w14:textId="77777777" w:rsidR="00441635" w:rsidRDefault="00000000" w:rsidP="00441635">
            <w:pPr>
              <w:jc w:val="center"/>
              <w:rPr>
                <w:lang w:eastAsia="en-CA"/>
              </w:rPr>
            </w:pPr>
            <w:sdt>
              <w:sdtPr>
                <w:rPr>
                  <w:lang w:eastAsia="en-CA"/>
                </w:rPr>
                <w:id w:val="-146034273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E1807C1" w14:textId="6C49D850" w:rsidR="00441635" w:rsidRPr="00814B85" w:rsidRDefault="00441635" w:rsidP="00441635">
            <w:pPr>
              <w:jc w:val="center"/>
              <w:rPr>
                <w:lang w:eastAsia="en-CA"/>
              </w:rPr>
            </w:pPr>
            <w:r w:rsidRPr="00B707BD">
              <w:t>198</w:t>
            </w:r>
          </w:p>
        </w:tc>
        <w:tc>
          <w:tcPr>
            <w:tcW w:w="850" w:type="dxa"/>
            <w:shd w:val="clear" w:color="auto" w:fill="F2F2F2" w:themeFill="background1" w:themeFillShade="F2"/>
            <w:vAlign w:val="center"/>
          </w:tcPr>
          <w:p w14:paraId="0AEE5B85" w14:textId="6E54C32A" w:rsidR="00441635" w:rsidRPr="00814B85" w:rsidRDefault="00000000" w:rsidP="00441635">
            <w:pPr>
              <w:jc w:val="center"/>
              <w:rPr>
                <w:lang w:eastAsia="en-CA"/>
              </w:rPr>
            </w:pPr>
            <w:sdt>
              <w:sdtPr>
                <w:rPr>
                  <w:lang w:eastAsia="en-CA"/>
                </w:rPr>
                <w:id w:val="-71125475"/>
                <w:placeholder>
                  <w:docPart w:val="129C3FB43EE944C4A415CD8231D7D452"/>
                </w:placeholder>
                <w15:color w:val="C0C0C0"/>
              </w:sdtPr>
              <w:sdtEndPr>
                <w:rPr>
                  <w:highlight w:val="lightGray"/>
                </w:rPr>
              </w:sdtEndPr>
              <w:sdtContent>
                <w:r w:rsidR="0013065B">
                  <w:rPr>
                    <w:lang w:eastAsia="en-CA"/>
                  </w:rPr>
                  <w:t xml:space="preserve">  Z-6</w:t>
                </w:r>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539C013" w14:textId="09A694A8" w:rsidR="00441635" w:rsidRDefault="00000000" w:rsidP="00441635">
            <w:pPr>
              <w:jc w:val="center"/>
              <w:rPr>
                <w:lang w:eastAsia="en-CA"/>
              </w:rPr>
            </w:pPr>
            <w:sdt>
              <w:sdtPr>
                <w:rPr>
                  <w:lang w:eastAsia="en-CA"/>
                </w:rPr>
                <w:id w:val="-29051511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438A9309" w14:textId="77777777" w:rsidR="00441635" w:rsidRPr="00814B85" w:rsidRDefault="00000000" w:rsidP="00441635">
            <w:pPr>
              <w:jc w:val="center"/>
              <w:rPr>
                <w:lang w:eastAsia="en-CA"/>
              </w:rPr>
            </w:pPr>
            <w:sdt>
              <w:sdtPr>
                <w:rPr>
                  <w:lang w:eastAsia="en-CA"/>
                </w:rPr>
                <w:id w:val="-1190056222"/>
                <w:placeholder>
                  <w:docPart w:val="AB31122BA8FE4CF48D99C6760429D9D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6379D1B" w14:textId="08C2AF2D" w:rsidR="00441635" w:rsidRDefault="00000000" w:rsidP="00441635">
            <w:pPr>
              <w:jc w:val="center"/>
              <w:rPr>
                <w:lang w:eastAsia="en-CA"/>
              </w:rPr>
            </w:pPr>
            <w:sdt>
              <w:sdtPr>
                <w:rPr>
                  <w:lang w:eastAsia="en-CA"/>
                </w:rPr>
                <w:id w:val="-13965105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0E92F0AD" w14:textId="3C5B535C" w:rsidR="00441635" w:rsidRDefault="00000000" w:rsidP="00441635">
            <w:pPr>
              <w:jc w:val="center"/>
              <w:rPr>
                <w:lang w:eastAsia="en-CA"/>
              </w:rPr>
            </w:pPr>
            <w:sdt>
              <w:sdtPr>
                <w:rPr>
                  <w:lang w:eastAsia="en-CA"/>
                </w:rPr>
                <w:id w:val="-28249528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3627C47C" w14:textId="68BC39BB" w:rsidR="00441635" w:rsidRDefault="00000000" w:rsidP="00441635">
            <w:pPr>
              <w:jc w:val="center"/>
              <w:rPr>
                <w:lang w:eastAsia="en-CA"/>
              </w:rPr>
            </w:pPr>
            <w:sdt>
              <w:sdtPr>
                <w:rPr>
                  <w:lang w:eastAsia="en-CA"/>
                </w:rPr>
                <w:id w:val="-120825056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2EA9A642" w14:textId="77777777" w:rsidR="00441635" w:rsidRPr="00814B85" w:rsidRDefault="00000000" w:rsidP="00441635">
            <w:pPr>
              <w:jc w:val="center"/>
              <w:rPr>
                <w:lang w:eastAsia="en-CA"/>
              </w:rPr>
            </w:pPr>
            <w:sdt>
              <w:sdtPr>
                <w:rPr>
                  <w:lang w:eastAsia="en-CA"/>
                </w:rPr>
                <w:id w:val="-430586030"/>
                <w:placeholder>
                  <w:docPart w:val="8ABE615B450C4EB7B3BB99A43667119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D5C0A51" w14:textId="0E577351" w:rsidR="00441635" w:rsidRPr="00814B85" w:rsidRDefault="00441635" w:rsidP="00441635">
            <w:pPr>
              <w:rPr>
                <w:lang w:eastAsia="en-CA"/>
              </w:rPr>
            </w:pPr>
            <w:r w:rsidRPr="00954E8D">
              <w:t>1st Stage</w:t>
            </w:r>
          </w:p>
        </w:tc>
      </w:tr>
      <w:tr w:rsidR="00441635" w14:paraId="3B1A7145" w14:textId="77777777" w:rsidTr="00DD2645">
        <w:tc>
          <w:tcPr>
            <w:tcW w:w="3060" w:type="dxa"/>
            <w:shd w:val="clear" w:color="auto" w:fill="F2F2F2" w:themeFill="background1" w:themeFillShade="F2"/>
          </w:tcPr>
          <w:p w14:paraId="4041DB29" w14:textId="63E05235" w:rsidR="00441635" w:rsidRPr="00814B85" w:rsidRDefault="005C0216" w:rsidP="00441635">
            <w:pPr>
              <w:rPr>
                <w:lang w:eastAsia="en-CA"/>
              </w:rPr>
            </w:pPr>
            <w:r>
              <w:t>CRU 148</w:t>
            </w:r>
            <w:r w:rsidR="00441635" w:rsidRPr="00E75D62">
              <w:t xml:space="preserve"> NW EXIT GA</w:t>
            </w:r>
          </w:p>
        </w:tc>
        <w:tc>
          <w:tcPr>
            <w:tcW w:w="907" w:type="dxa"/>
            <w:shd w:val="clear" w:color="auto" w:fill="F2F2F2" w:themeFill="background1" w:themeFillShade="F2"/>
            <w:vAlign w:val="center"/>
          </w:tcPr>
          <w:p w14:paraId="39817AA1" w14:textId="77777777" w:rsidR="00441635" w:rsidRPr="00814B85" w:rsidRDefault="00000000" w:rsidP="00441635">
            <w:pPr>
              <w:rPr>
                <w:lang w:eastAsia="en-CA"/>
              </w:rPr>
            </w:pPr>
            <w:sdt>
              <w:sdtPr>
                <w:rPr>
                  <w:lang w:eastAsia="en-CA"/>
                </w:rPr>
                <w:id w:val="1028612952"/>
                <w:placeholder>
                  <w:docPart w:val="C63BC9839C3A45358F5893F26593A63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74A37F3" w14:textId="448E007F"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551275D" w14:textId="77777777" w:rsidR="00441635" w:rsidRDefault="00000000" w:rsidP="00441635">
            <w:pPr>
              <w:jc w:val="center"/>
              <w:rPr>
                <w:lang w:eastAsia="en-CA"/>
              </w:rPr>
            </w:pPr>
            <w:sdt>
              <w:sdtPr>
                <w:rPr>
                  <w:lang w:eastAsia="en-CA"/>
                </w:rPr>
                <w:id w:val="106761636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55FFC92" w14:textId="57DB8986" w:rsidR="00441635" w:rsidRPr="00814B85" w:rsidRDefault="00441635" w:rsidP="00441635">
            <w:pPr>
              <w:jc w:val="center"/>
              <w:rPr>
                <w:lang w:eastAsia="en-CA"/>
              </w:rPr>
            </w:pPr>
            <w:r w:rsidRPr="00B707BD">
              <w:t>199</w:t>
            </w:r>
          </w:p>
        </w:tc>
        <w:tc>
          <w:tcPr>
            <w:tcW w:w="850" w:type="dxa"/>
            <w:shd w:val="clear" w:color="auto" w:fill="F2F2F2" w:themeFill="background1" w:themeFillShade="F2"/>
            <w:vAlign w:val="center"/>
          </w:tcPr>
          <w:p w14:paraId="4E692216" w14:textId="5781846D" w:rsidR="00441635" w:rsidRPr="00814B85" w:rsidRDefault="00000000" w:rsidP="00441635">
            <w:pPr>
              <w:jc w:val="center"/>
              <w:rPr>
                <w:lang w:eastAsia="en-CA"/>
              </w:rPr>
            </w:pPr>
            <w:sdt>
              <w:sdtPr>
                <w:rPr>
                  <w:lang w:eastAsia="en-CA"/>
                </w:rPr>
                <w:id w:val="-406841474"/>
                <w:placeholder>
                  <w:docPart w:val="85A0534470C8470989FAACECEF3EC441"/>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Z-6</w:t>
                </w:r>
              </w:sdtContent>
            </w:sdt>
          </w:p>
        </w:tc>
        <w:tc>
          <w:tcPr>
            <w:tcW w:w="448" w:type="dxa"/>
            <w:shd w:val="clear" w:color="auto" w:fill="F2F2F2" w:themeFill="background1" w:themeFillShade="F2"/>
            <w:vAlign w:val="center"/>
          </w:tcPr>
          <w:p w14:paraId="324D96E9" w14:textId="5F17A2BC" w:rsidR="00441635" w:rsidRDefault="00000000" w:rsidP="00441635">
            <w:pPr>
              <w:jc w:val="center"/>
              <w:rPr>
                <w:lang w:eastAsia="en-CA"/>
              </w:rPr>
            </w:pPr>
            <w:sdt>
              <w:sdtPr>
                <w:rPr>
                  <w:lang w:eastAsia="en-CA"/>
                </w:rPr>
                <w:id w:val="189546898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65A33837" w14:textId="77777777" w:rsidR="00441635" w:rsidRPr="00814B85" w:rsidRDefault="00000000" w:rsidP="00441635">
            <w:pPr>
              <w:jc w:val="center"/>
              <w:rPr>
                <w:lang w:eastAsia="en-CA"/>
              </w:rPr>
            </w:pPr>
            <w:sdt>
              <w:sdtPr>
                <w:rPr>
                  <w:lang w:eastAsia="en-CA"/>
                </w:rPr>
                <w:id w:val="365870422"/>
                <w:placeholder>
                  <w:docPart w:val="2E18CFE2D8F34531B699E5FEDDB06C7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1B09270" w14:textId="02D09830" w:rsidR="00441635" w:rsidRDefault="00000000" w:rsidP="00441635">
            <w:pPr>
              <w:jc w:val="center"/>
              <w:rPr>
                <w:lang w:eastAsia="en-CA"/>
              </w:rPr>
            </w:pPr>
            <w:sdt>
              <w:sdtPr>
                <w:rPr>
                  <w:lang w:eastAsia="en-CA"/>
                </w:rPr>
                <w:id w:val="10562546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2DEEA137" w14:textId="684537F0" w:rsidR="00441635" w:rsidRDefault="00000000" w:rsidP="00441635">
            <w:pPr>
              <w:jc w:val="center"/>
              <w:rPr>
                <w:lang w:eastAsia="en-CA"/>
              </w:rPr>
            </w:pPr>
            <w:sdt>
              <w:sdtPr>
                <w:rPr>
                  <w:lang w:eastAsia="en-CA"/>
                </w:rPr>
                <w:id w:val="123111430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36AB7C3E" w14:textId="445711F4" w:rsidR="00441635" w:rsidRDefault="00000000" w:rsidP="00441635">
            <w:pPr>
              <w:jc w:val="center"/>
              <w:rPr>
                <w:lang w:eastAsia="en-CA"/>
              </w:rPr>
            </w:pPr>
            <w:sdt>
              <w:sdtPr>
                <w:rPr>
                  <w:lang w:eastAsia="en-CA"/>
                </w:rPr>
                <w:id w:val="-173283315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6BCA3861" w14:textId="77777777" w:rsidR="00441635" w:rsidRPr="00814B85" w:rsidRDefault="00000000" w:rsidP="00441635">
            <w:pPr>
              <w:jc w:val="center"/>
              <w:rPr>
                <w:lang w:eastAsia="en-CA"/>
              </w:rPr>
            </w:pPr>
            <w:sdt>
              <w:sdtPr>
                <w:rPr>
                  <w:lang w:eastAsia="en-CA"/>
                </w:rPr>
                <w:id w:val="-527870624"/>
                <w:placeholder>
                  <w:docPart w:val="8BF501A114FE4A67B034CF51ABC6A49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7E1C39E" w14:textId="4089CF9C" w:rsidR="00441635" w:rsidRPr="00814B85" w:rsidRDefault="00441635" w:rsidP="00441635">
            <w:pPr>
              <w:rPr>
                <w:lang w:eastAsia="en-CA"/>
              </w:rPr>
            </w:pPr>
            <w:r w:rsidRPr="00954E8D">
              <w:t>2nd Stage</w:t>
            </w:r>
          </w:p>
        </w:tc>
      </w:tr>
      <w:tr w:rsidR="00441635" w14:paraId="673C1DC7" w14:textId="77777777" w:rsidTr="00DD2645">
        <w:tc>
          <w:tcPr>
            <w:tcW w:w="3060" w:type="dxa"/>
            <w:shd w:val="clear" w:color="auto" w:fill="F2F2F2" w:themeFill="background1" w:themeFillShade="F2"/>
          </w:tcPr>
          <w:p w14:paraId="00783AFD" w14:textId="5A8EA346" w:rsidR="00441635" w:rsidRPr="00814B85" w:rsidRDefault="00441635" w:rsidP="00441635">
            <w:pPr>
              <w:rPr>
                <w:lang w:eastAsia="en-CA"/>
              </w:rPr>
            </w:pPr>
            <w:r w:rsidRPr="00E75D62">
              <w:t>CORRIDOR 1A EXIT PULL</w:t>
            </w:r>
          </w:p>
        </w:tc>
        <w:tc>
          <w:tcPr>
            <w:tcW w:w="907" w:type="dxa"/>
            <w:shd w:val="clear" w:color="auto" w:fill="F2F2F2" w:themeFill="background1" w:themeFillShade="F2"/>
            <w:vAlign w:val="center"/>
          </w:tcPr>
          <w:p w14:paraId="1F7BA400" w14:textId="77777777" w:rsidR="00441635" w:rsidRPr="00814B85" w:rsidRDefault="00000000" w:rsidP="00441635">
            <w:pPr>
              <w:rPr>
                <w:lang w:eastAsia="en-CA"/>
              </w:rPr>
            </w:pPr>
            <w:sdt>
              <w:sdtPr>
                <w:rPr>
                  <w:lang w:eastAsia="en-CA"/>
                </w:rPr>
                <w:id w:val="-1779863185"/>
                <w:placeholder>
                  <w:docPart w:val="33AFB148ACE64A5CA0730072A0C29AE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54F4E4B" w14:textId="5D0C6A13"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E7B84BA" w14:textId="77777777" w:rsidR="00441635" w:rsidRDefault="00000000" w:rsidP="00441635">
            <w:pPr>
              <w:jc w:val="center"/>
              <w:rPr>
                <w:lang w:eastAsia="en-CA"/>
              </w:rPr>
            </w:pPr>
            <w:sdt>
              <w:sdtPr>
                <w:rPr>
                  <w:lang w:eastAsia="en-CA"/>
                </w:rPr>
                <w:id w:val="70167430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39F9DE6" w14:textId="23D43A1D" w:rsidR="00441635" w:rsidRPr="00814B85" w:rsidRDefault="00441635" w:rsidP="00441635">
            <w:pPr>
              <w:jc w:val="center"/>
              <w:rPr>
                <w:lang w:eastAsia="en-CA"/>
              </w:rPr>
            </w:pPr>
            <w:r w:rsidRPr="00B707BD">
              <w:t>200</w:t>
            </w:r>
          </w:p>
        </w:tc>
        <w:tc>
          <w:tcPr>
            <w:tcW w:w="850" w:type="dxa"/>
            <w:shd w:val="clear" w:color="auto" w:fill="F2F2F2" w:themeFill="background1" w:themeFillShade="F2"/>
            <w:vAlign w:val="center"/>
          </w:tcPr>
          <w:p w14:paraId="2D796197" w14:textId="1EC23246" w:rsidR="00441635" w:rsidRPr="00814B85" w:rsidRDefault="00000000" w:rsidP="00441635">
            <w:pPr>
              <w:jc w:val="center"/>
              <w:rPr>
                <w:lang w:eastAsia="en-CA"/>
              </w:rPr>
            </w:pPr>
            <w:sdt>
              <w:sdtPr>
                <w:rPr>
                  <w:lang w:eastAsia="en-CA"/>
                </w:rPr>
                <w:id w:val="1080332288"/>
                <w:placeholder>
                  <w:docPart w:val="9D5940938C554A2F8892A4847BAEC11D"/>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24A199F3" w14:textId="14A58F55" w:rsidR="00441635" w:rsidRDefault="00000000" w:rsidP="00441635">
            <w:pPr>
              <w:jc w:val="center"/>
              <w:rPr>
                <w:lang w:eastAsia="en-CA"/>
              </w:rPr>
            </w:pPr>
            <w:sdt>
              <w:sdtPr>
                <w:rPr>
                  <w:lang w:eastAsia="en-CA"/>
                </w:rPr>
                <w:id w:val="-122104676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669BCCAD" w14:textId="77777777" w:rsidR="00441635" w:rsidRPr="00814B85" w:rsidRDefault="00000000" w:rsidP="00441635">
            <w:pPr>
              <w:jc w:val="center"/>
              <w:rPr>
                <w:lang w:eastAsia="en-CA"/>
              </w:rPr>
            </w:pPr>
            <w:sdt>
              <w:sdtPr>
                <w:rPr>
                  <w:lang w:eastAsia="en-CA"/>
                </w:rPr>
                <w:id w:val="-361594674"/>
                <w:placeholder>
                  <w:docPart w:val="CEAF89E089C44D14B836ADED6F77B77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207FB0B" w14:textId="006CAF47" w:rsidR="00441635" w:rsidRDefault="00000000" w:rsidP="00441635">
            <w:pPr>
              <w:jc w:val="center"/>
              <w:rPr>
                <w:lang w:eastAsia="en-CA"/>
              </w:rPr>
            </w:pPr>
            <w:sdt>
              <w:sdtPr>
                <w:rPr>
                  <w:lang w:eastAsia="en-CA"/>
                </w:rPr>
                <w:id w:val="-71566571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07368195" w14:textId="35768AA1" w:rsidR="00441635" w:rsidRDefault="00000000" w:rsidP="00441635">
            <w:pPr>
              <w:jc w:val="center"/>
              <w:rPr>
                <w:lang w:eastAsia="en-CA"/>
              </w:rPr>
            </w:pPr>
            <w:sdt>
              <w:sdtPr>
                <w:rPr>
                  <w:lang w:eastAsia="en-CA"/>
                </w:rPr>
                <w:id w:val="60231280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5115E787" w14:textId="70A9BC00" w:rsidR="00441635" w:rsidRDefault="00000000" w:rsidP="00441635">
            <w:pPr>
              <w:jc w:val="center"/>
              <w:rPr>
                <w:lang w:eastAsia="en-CA"/>
              </w:rPr>
            </w:pPr>
            <w:sdt>
              <w:sdtPr>
                <w:rPr>
                  <w:lang w:eastAsia="en-CA"/>
                </w:rPr>
                <w:id w:val="1954289076"/>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506011EE" w14:textId="77777777" w:rsidR="00441635" w:rsidRPr="00814B85" w:rsidRDefault="00000000" w:rsidP="00441635">
            <w:pPr>
              <w:jc w:val="center"/>
              <w:rPr>
                <w:lang w:eastAsia="en-CA"/>
              </w:rPr>
            </w:pPr>
            <w:sdt>
              <w:sdtPr>
                <w:rPr>
                  <w:lang w:eastAsia="en-CA"/>
                </w:rPr>
                <w:id w:val="-1934729931"/>
                <w:placeholder>
                  <w:docPart w:val="2D7D7F8184BB40428DB7C39938DE240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09CB799" w14:textId="338D0505" w:rsidR="00441635" w:rsidRPr="00814B85" w:rsidRDefault="00441635" w:rsidP="00441635">
            <w:pPr>
              <w:rPr>
                <w:lang w:eastAsia="en-CA"/>
              </w:rPr>
            </w:pPr>
            <w:r w:rsidRPr="00954E8D">
              <w:t>1st Stage</w:t>
            </w:r>
          </w:p>
        </w:tc>
      </w:tr>
      <w:tr w:rsidR="00441635" w14:paraId="32D96C33" w14:textId="77777777" w:rsidTr="00DD2645">
        <w:tc>
          <w:tcPr>
            <w:tcW w:w="3060" w:type="dxa"/>
            <w:shd w:val="clear" w:color="auto" w:fill="F2F2F2" w:themeFill="background1" w:themeFillShade="F2"/>
          </w:tcPr>
          <w:p w14:paraId="084F5A26" w14:textId="6EE1FDF6" w:rsidR="00441635" w:rsidRPr="00814B85" w:rsidRDefault="00441635" w:rsidP="00441635">
            <w:pPr>
              <w:rPr>
                <w:lang w:eastAsia="en-CA"/>
              </w:rPr>
            </w:pPr>
            <w:r w:rsidRPr="00E75D62">
              <w:t>CORRIDOR 1A EXIT GA</w:t>
            </w:r>
          </w:p>
        </w:tc>
        <w:tc>
          <w:tcPr>
            <w:tcW w:w="907" w:type="dxa"/>
            <w:shd w:val="clear" w:color="auto" w:fill="F2F2F2" w:themeFill="background1" w:themeFillShade="F2"/>
            <w:vAlign w:val="center"/>
          </w:tcPr>
          <w:p w14:paraId="67422B22" w14:textId="77777777" w:rsidR="00441635" w:rsidRPr="00814B85" w:rsidRDefault="00000000" w:rsidP="00441635">
            <w:pPr>
              <w:rPr>
                <w:lang w:eastAsia="en-CA"/>
              </w:rPr>
            </w:pPr>
            <w:sdt>
              <w:sdtPr>
                <w:rPr>
                  <w:lang w:eastAsia="en-CA"/>
                </w:rPr>
                <w:id w:val="175007184"/>
                <w:placeholder>
                  <w:docPart w:val="6405A8C24CD54098B322DBF548783F5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07DB48E" w14:textId="1486607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184996F" w14:textId="77777777" w:rsidR="00441635" w:rsidRDefault="00000000" w:rsidP="00441635">
            <w:pPr>
              <w:jc w:val="center"/>
              <w:rPr>
                <w:lang w:eastAsia="en-CA"/>
              </w:rPr>
            </w:pPr>
            <w:sdt>
              <w:sdtPr>
                <w:rPr>
                  <w:lang w:eastAsia="en-CA"/>
                </w:rPr>
                <w:id w:val="-186434923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6FEF5E3" w14:textId="12935B90" w:rsidR="00441635" w:rsidRPr="00814B85" w:rsidRDefault="00441635" w:rsidP="00441635">
            <w:pPr>
              <w:jc w:val="center"/>
              <w:rPr>
                <w:lang w:eastAsia="en-CA"/>
              </w:rPr>
            </w:pPr>
            <w:r w:rsidRPr="00B707BD">
              <w:t>201</w:t>
            </w:r>
          </w:p>
        </w:tc>
        <w:tc>
          <w:tcPr>
            <w:tcW w:w="850" w:type="dxa"/>
            <w:shd w:val="clear" w:color="auto" w:fill="F2F2F2" w:themeFill="background1" w:themeFillShade="F2"/>
            <w:vAlign w:val="center"/>
          </w:tcPr>
          <w:p w14:paraId="2E2BF901" w14:textId="1B0F77C1" w:rsidR="00441635" w:rsidRPr="00814B85" w:rsidRDefault="00000000" w:rsidP="00441635">
            <w:pPr>
              <w:jc w:val="center"/>
              <w:rPr>
                <w:lang w:eastAsia="en-CA"/>
              </w:rPr>
            </w:pPr>
            <w:sdt>
              <w:sdtPr>
                <w:rPr>
                  <w:lang w:eastAsia="en-CA"/>
                </w:rPr>
                <w:id w:val="320387494"/>
                <w:placeholder>
                  <w:docPart w:val="6ABCB668E0EE43658C6110F28AFED103"/>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67FC78CC" w14:textId="4261EAD3" w:rsidR="00441635" w:rsidRDefault="00000000" w:rsidP="00441635">
            <w:pPr>
              <w:jc w:val="center"/>
              <w:rPr>
                <w:lang w:eastAsia="en-CA"/>
              </w:rPr>
            </w:pPr>
            <w:sdt>
              <w:sdtPr>
                <w:rPr>
                  <w:lang w:eastAsia="en-CA"/>
                </w:rPr>
                <w:id w:val="-1786266220"/>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5BB3175A" w14:textId="77777777" w:rsidR="00441635" w:rsidRPr="00814B85" w:rsidRDefault="00000000" w:rsidP="00441635">
            <w:pPr>
              <w:jc w:val="center"/>
              <w:rPr>
                <w:lang w:eastAsia="en-CA"/>
              </w:rPr>
            </w:pPr>
            <w:sdt>
              <w:sdtPr>
                <w:rPr>
                  <w:lang w:eastAsia="en-CA"/>
                </w:rPr>
                <w:id w:val="852238041"/>
                <w:placeholder>
                  <w:docPart w:val="32F0C4CA26AC48099467687FBFF633D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093D175" w14:textId="0B0D2160" w:rsidR="00441635" w:rsidRDefault="00000000" w:rsidP="00441635">
            <w:pPr>
              <w:jc w:val="center"/>
              <w:rPr>
                <w:lang w:eastAsia="en-CA"/>
              </w:rPr>
            </w:pPr>
            <w:sdt>
              <w:sdtPr>
                <w:rPr>
                  <w:lang w:eastAsia="en-CA"/>
                </w:rPr>
                <w:id w:val="-126068085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41D72F59" w14:textId="57187C6A" w:rsidR="00441635" w:rsidRDefault="00000000" w:rsidP="00441635">
            <w:pPr>
              <w:jc w:val="center"/>
              <w:rPr>
                <w:lang w:eastAsia="en-CA"/>
              </w:rPr>
            </w:pPr>
            <w:sdt>
              <w:sdtPr>
                <w:rPr>
                  <w:lang w:eastAsia="en-CA"/>
                </w:rPr>
                <w:id w:val="97348760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77404BDC" w14:textId="6323B7FD" w:rsidR="00441635" w:rsidRDefault="00000000" w:rsidP="00441635">
            <w:pPr>
              <w:jc w:val="center"/>
              <w:rPr>
                <w:lang w:eastAsia="en-CA"/>
              </w:rPr>
            </w:pPr>
            <w:sdt>
              <w:sdtPr>
                <w:rPr>
                  <w:lang w:eastAsia="en-CA"/>
                </w:rPr>
                <w:id w:val="1903106378"/>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78AB3D1E" w14:textId="77777777" w:rsidR="00441635" w:rsidRPr="00814B85" w:rsidRDefault="00000000" w:rsidP="00441635">
            <w:pPr>
              <w:jc w:val="center"/>
              <w:rPr>
                <w:lang w:eastAsia="en-CA"/>
              </w:rPr>
            </w:pPr>
            <w:sdt>
              <w:sdtPr>
                <w:rPr>
                  <w:lang w:eastAsia="en-CA"/>
                </w:rPr>
                <w:id w:val="-1492716195"/>
                <w:placeholder>
                  <w:docPart w:val="C4CFC66C87F84B4FB0423FE6B4406D2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C548E06" w14:textId="450E5984" w:rsidR="00441635" w:rsidRPr="00814B85" w:rsidRDefault="00441635" w:rsidP="00441635">
            <w:pPr>
              <w:rPr>
                <w:lang w:eastAsia="en-CA"/>
              </w:rPr>
            </w:pPr>
            <w:r w:rsidRPr="00954E8D">
              <w:t>2nd Stage</w:t>
            </w:r>
          </w:p>
        </w:tc>
      </w:tr>
      <w:tr w:rsidR="00441635" w14:paraId="4EB9DF70" w14:textId="77777777" w:rsidTr="00DD2645">
        <w:tc>
          <w:tcPr>
            <w:tcW w:w="3060" w:type="dxa"/>
            <w:shd w:val="clear" w:color="auto" w:fill="F2F2F2" w:themeFill="background1" w:themeFillShade="F2"/>
          </w:tcPr>
          <w:p w14:paraId="5A18A935" w14:textId="0980CC3E" w:rsidR="00441635" w:rsidRPr="00814B85" w:rsidRDefault="00441635" w:rsidP="00441635">
            <w:pPr>
              <w:rPr>
                <w:lang w:eastAsia="en-CA"/>
              </w:rPr>
            </w:pPr>
            <w:r w:rsidRPr="00E75D62">
              <w:t>CORRIDOR 1C EXIT PULL</w:t>
            </w:r>
          </w:p>
        </w:tc>
        <w:tc>
          <w:tcPr>
            <w:tcW w:w="907" w:type="dxa"/>
            <w:shd w:val="clear" w:color="auto" w:fill="F2F2F2" w:themeFill="background1" w:themeFillShade="F2"/>
            <w:vAlign w:val="center"/>
          </w:tcPr>
          <w:p w14:paraId="7F20376F" w14:textId="77777777" w:rsidR="00441635" w:rsidRPr="00814B85" w:rsidRDefault="00000000" w:rsidP="00441635">
            <w:pPr>
              <w:rPr>
                <w:lang w:eastAsia="en-CA"/>
              </w:rPr>
            </w:pPr>
            <w:sdt>
              <w:sdtPr>
                <w:rPr>
                  <w:lang w:eastAsia="en-CA"/>
                </w:rPr>
                <w:id w:val="-1647512621"/>
                <w:placeholder>
                  <w:docPart w:val="26517C50A1544ADEA0F4B20766EFC3A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1FB8DB8" w14:textId="7C4D299D"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A789100" w14:textId="77777777" w:rsidR="00441635" w:rsidRDefault="00000000" w:rsidP="00441635">
            <w:pPr>
              <w:jc w:val="center"/>
              <w:rPr>
                <w:lang w:eastAsia="en-CA"/>
              </w:rPr>
            </w:pPr>
            <w:sdt>
              <w:sdtPr>
                <w:rPr>
                  <w:lang w:eastAsia="en-CA"/>
                </w:rPr>
                <w:id w:val="-152571073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E5F9FF0" w14:textId="50C583AB" w:rsidR="00441635" w:rsidRPr="00814B85" w:rsidRDefault="00441635" w:rsidP="00441635">
            <w:pPr>
              <w:jc w:val="center"/>
              <w:rPr>
                <w:lang w:eastAsia="en-CA"/>
              </w:rPr>
            </w:pPr>
            <w:r w:rsidRPr="00B707BD">
              <w:t>202</w:t>
            </w:r>
          </w:p>
        </w:tc>
        <w:tc>
          <w:tcPr>
            <w:tcW w:w="850" w:type="dxa"/>
            <w:shd w:val="clear" w:color="auto" w:fill="F2F2F2" w:themeFill="background1" w:themeFillShade="F2"/>
            <w:vAlign w:val="center"/>
          </w:tcPr>
          <w:p w14:paraId="3587AC9B" w14:textId="3B71F62A" w:rsidR="00441635" w:rsidRPr="00814B85" w:rsidRDefault="00000000" w:rsidP="00441635">
            <w:pPr>
              <w:jc w:val="center"/>
              <w:rPr>
                <w:lang w:eastAsia="en-CA"/>
              </w:rPr>
            </w:pPr>
            <w:sdt>
              <w:sdtPr>
                <w:rPr>
                  <w:lang w:eastAsia="en-CA"/>
                </w:rPr>
                <w:id w:val="1709760416"/>
                <w:placeholder>
                  <w:docPart w:val="7A16B43E9307495C8DFF191D3934BD29"/>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30F577DF" w14:textId="7CB79F7C" w:rsidR="00441635" w:rsidRDefault="00000000" w:rsidP="00441635">
            <w:pPr>
              <w:jc w:val="center"/>
              <w:rPr>
                <w:lang w:eastAsia="en-CA"/>
              </w:rPr>
            </w:pPr>
            <w:sdt>
              <w:sdtPr>
                <w:rPr>
                  <w:lang w:eastAsia="en-CA"/>
                </w:rPr>
                <w:id w:val="112073234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54047D61" w14:textId="77777777" w:rsidR="00441635" w:rsidRPr="00814B85" w:rsidRDefault="00000000" w:rsidP="00441635">
            <w:pPr>
              <w:jc w:val="center"/>
              <w:rPr>
                <w:lang w:eastAsia="en-CA"/>
              </w:rPr>
            </w:pPr>
            <w:sdt>
              <w:sdtPr>
                <w:rPr>
                  <w:lang w:eastAsia="en-CA"/>
                </w:rPr>
                <w:id w:val="-489479582"/>
                <w:placeholder>
                  <w:docPart w:val="F30A9A8CF01447A6BBDDCD73A342472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B4AC422" w14:textId="775FAFAC" w:rsidR="00441635" w:rsidRDefault="00000000" w:rsidP="00441635">
            <w:pPr>
              <w:jc w:val="center"/>
              <w:rPr>
                <w:lang w:eastAsia="en-CA"/>
              </w:rPr>
            </w:pPr>
            <w:sdt>
              <w:sdtPr>
                <w:rPr>
                  <w:lang w:eastAsia="en-CA"/>
                </w:rPr>
                <w:id w:val="40858393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0E533AA6" w14:textId="7D72D85B" w:rsidR="00441635" w:rsidRDefault="00000000" w:rsidP="00441635">
            <w:pPr>
              <w:jc w:val="center"/>
              <w:rPr>
                <w:lang w:eastAsia="en-CA"/>
              </w:rPr>
            </w:pPr>
            <w:sdt>
              <w:sdtPr>
                <w:rPr>
                  <w:lang w:eastAsia="en-CA"/>
                </w:rPr>
                <w:id w:val="1008022365"/>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29FDB42B" w14:textId="44393758" w:rsidR="00441635" w:rsidRDefault="00000000" w:rsidP="00441635">
            <w:pPr>
              <w:jc w:val="center"/>
              <w:rPr>
                <w:lang w:eastAsia="en-CA"/>
              </w:rPr>
            </w:pPr>
            <w:sdt>
              <w:sdtPr>
                <w:rPr>
                  <w:lang w:eastAsia="en-CA"/>
                </w:rPr>
                <w:id w:val="-154035101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04F5A280" w14:textId="77777777" w:rsidR="00441635" w:rsidRPr="00814B85" w:rsidRDefault="00000000" w:rsidP="00441635">
            <w:pPr>
              <w:jc w:val="center"/>
              <w:rPr>
                <w:lang w:eastAsia="en-CA"/>
              </w:rPr>
            </w:pPr>
            <w:sdt>
              <w:sdtPr>
                <w:rPr>
                  <w:lang w:eastAsia="en-CA"/>
                </w:rPr>
                <w:id w:val="1533141398"/>
                <w:placeholder>
                  <w:docPart w:val="55D747F0FB1F4CC2A3D0413989280E7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E67C9E9" w14:textId="065D2A7B" w:rsidR="00441635" w:rsidRPr="00814B85" w:rsidRDefault="00441635" w:rsidP="00441635">
            <w:pPr>
              <w:rPr>
                <w:lang w:eastAsia="en-CA"/>
              </w:rPr>
            </w:pPr>
            <w:r w:rsidRPr="00954E8D">
              <w:t>1st Stage</w:t>
            </w:r>
          </w:p>
        </w:tc>
      </w:tr>
      <w:tr w:rsidR="00441635" w14:paraId="2E3D6E15" w14:textId="77777777" w:rsidTr="00DD2645">
        <w:tc>
          <w:tcPr>
            <w:tcW w:w="3060" w:type="dxa"/>
            <w:shd w:val="clear" w:color="auto" w:fill="F2F2F2" w:themeFill="background1" w:themeFillShade="F2"/>
          </w:tcPr>
          <w:p w14:paraId="4BBDA5D3" w14:textId="78013215" w:rsidR="00441635" w:rsidRPr="00814B85" w:rsidRDefault="00441635" w:rsidP="00441635">
            <w:pPr>
              <w:rPr>
                <w:lang w:eastAsia="en-CA"/>
              </w:rPr>
            </w:pPr>
            <w:r w:rsidRPr="00E75D62">
              <w:t>CORRIDOR 1C EXIT GA</w:t>
            </w:r>
          </w:p>
        </w:tc>
        <w:tc>
          <w:tcPr>
            <w:tcW w:w="907" w:type="dxa"/>
            <w:shd w:val="clear" w:color="auto" w:fill="F2F2F2" w:themeFill="background1" w:themeFillShade="F2"/>
            <w:vAlign w:val="center"/>
          </w:tcPr>
          <w:p w14:paraId="458F7D33" w14:textId="77777777" w:rsidR="00441635" w:rsidRPr="00814B85" w:rsidRDefault="00000000" w:rsidP="00441635">
            <w:pPr>
              <w:rPr>
                <w:lang w:eastAsia="en-CA"/>
              </w:rPr>
            </w:pPr>
            <w:sdt>
              <w:sdtPr>
                <w:rPr>
                  <w:lang w:eastAsia="en-CA"/>
                </w:rPr>
                <w:id w:val="-1684741599"/>
                <w:placeholder>
                  <w:docPart w:val="B42AA0A7F9A548AF96E3B730A0CB9C2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CC2D66F" w14:textId="0793279E"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9A9300C" w14:textId="77777777" w:rsidR="00441635" w:rsidRDefault="00000000" w:rsidP="00441635">
            <w:pPr>
              <w:jc w:val="center"/>
              <w:rPr>
                <w:lang w:eastAsia="en-CA"/>
              </w:rPr>
            </w:pPr>
            <w:sdt>
              <w:sdtPr>
                <w:rPr>
                  <w:lang w:eastAsia="en-CA"/>
                </w:rPr>
                <w:id w:val="-117842540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AA52063" w14:textId="28A756A2" w:rsidR="00441635" w:rsidRPr="00814B85" w:rsidRDefault="00441635" w:rsidP="00441635">
            <w:pPr>
              <w:jc w:val="center"/>
              <w:rPr>
                <w:lang w:eastAsia="en-CA"/>
              </w:rPr>
            </w:pPr>
            <w:r w:rsidRPr="00B707BD">
              <w:t>203</w:t>
            </w:r>
          </w:p>
        </w:tc>
        <w:tc>
          <w:tcPr>
            <w:tcW w:w="850" w:type="dxa"/>
            <w:shd w:val="clear" w:color="auto" w:fill="F2F2F2" w:themeFill="background1" w:themeFillShade="F2"/>
            <w:vAlign w:val="center"/>
          </w:tcPr>
          <w:p w14:paraId="2BD8629D" w14:textId="1DFD74F0" w:rsidR="00441635" w:rsidRPr="00814B85" w:rsidRDefault="00000000" w:rsidP="00441635">
            <w:pPr>
              <w:jc w:val="center"/>
              <w:rPr>
                <w:lang w:eastAsia="en-CA"/>
              </w:rPr>
            </w:pPr>
            <w:sdt>
              <w:sdtPr>
                <w:rPr>
                  <w:lang w:eastAsia="en-CA"/>
                </w:rPr>
                <w:id w:val="-175882920"/>
                <w:placeholder>
                  <w:docPart w:val="77CA52E56D1449FEB4B9F91B1A4D032C"/>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274BE333" w14:textId="2C272FB2" w:rsidR="00441635" w:rsidRDefault="00000000" w:rsidP="00441635">
            <w:pPr>
              <w:jc w:val="center"/>
              <w:rPr>
                <w:lang w:eastAsia="en-CA"/>
              </w:rPr>
            </w:pPr>
            <w:sdt>
              <w:sdtPr>
                <w:rPr>
                  <w:lang w:eastAsia="en-CA"/>
                </w:rPr>
                <w:id w:val="5921616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2557DDEA" w14:textId="77777777" w:rsidR="00441635" w:rsidRPr="00814B85" w:rsidRDefault="00000000" w:rsidP="00441635">
            <w:pPr>
              <w:jc w:val="center"/>
              <w:rPr>
                <w:lang w:eastAsia="en-CA"/>
              </w:rPr>
            </w:pPr>
            <w:sdt>
              <w:sdtPr>
                <w:rPr>
                  <w:lang w:eastAsia="en-CA"/>
                </w:rPr>
                <w:id w:val="178698971"/>
                <w:placeholder>
                  <w:docPart w:val="99C43E05E8E04D3FBE08A63C92CCFF7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6E9314D" w14:textId="2A75B55B" w:rsidR="00441635" w:rsidRDefault="00000000" w:rsidP="00441635">
            <w:pPr>
              <w:jc w:val="center"/>
              <w:rPr>
                <w:lang w:eastAsia="en-CA"/>
              </w:rPr>
            </w:pPr>
            <w:sdt>
              <w:sdtPr>
                <w:rPr>
                  <w:lang w:eastAsia="en-CA"/>
                </w:rPr>
                <w:id w:val="-2073496579"/>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2B1521E7" w14:textId="1DC70AD9" w:rsidR="00441635" w:rsidRDefault="00000000" w:rsidP="00441635">
            <w:pPr>
              <w:jc w:val="center"/>
              <w:rPr>
                <w:lang w:eastAsia="en-CA"/>
              </w:rPr>
            </w:pPr>
            <w:sdt>
              <w:sdtPr>
                <w:rPr>
                  <w:lang w:eastAsia="en-CA"/>
                </w:rPr>
                <w:id w:val="-1629930232"/>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64C266F8" w14:textId="28280EC1" w:rsidR="00441635" w:rsidRDefault="00000000" w:rsidP="00441635">
            <w:pPr>
              <w:jc w:val="center"/>
              <w:rPr>
                <w:lang w:eastAsia="en-CA"/>
              </w:rPr>
            </w:pPr>
            <w:sdt>
              <w:sdtPr>
                <w:rPr>
                  <w:lang w:eastAsia="en-CA"/>
                </w:rPr>
                <w:id w:val="-32975472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10F51FF3" w14:textId="77777777" w:rsidR="00441635" w:rsidRPr="00814B85" w:rsidRDefault="00000000" w:rsidP="00441635">
            <w:pPr>
              <w:jc w:val="center"/>
              <w:rPr>
                <w:lang w:eastAsia="en-CA"/>
              </w:rPr>
            </w:pPr>
            <w:sdt>
              <w:sdtPr>
                <w:rPr>
                  <w:lang w:eastAsia="en-CA"/>
                </w:rPr>
                <w:id w:val="-1574656235"/>
                <w:placeholder>
                  <w:docPart w:val="422A234CC9A04F3DB3249D3CCDDCA40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6D75750" w14:textId="311AB021" w:rsidR="00441635" w:rsidRPr="00814B85" w:rsidRDefault="00441635" w:rsidP="00441635">
            <w:pPr>
              <w:rPr>
                <w:lang w:eastAsia="en-CA"/>
              </w:rPr>
            </w:pPr>
            <w:r w:rsidRPr="00954E8D">
              <w:t>2nd Stage</w:t>
            </w:r>
          </w:p>
        </w:tc>
      </w:tr>
      <w:tr w:rsidR="00441635" w14:paraId="4E187267" w14:textId="77777777" w:rsidTr="00DD2645">
        <w:tc>
          <w:tcPr>
            <w:tcW w:w="3060" w:type="dxa"/>
            <w:shd w:val="clear" w:color="auto" w:fill="F2F2F2" w:themeFill="background1" w:themeFillShade="F2"/>
          </w:tcPr>
          <w:p w14:paraId="05B4E330" w14:textId="3AD05940" w:rsidR="00441635" w:rsidRPr="00814B85" w:rsidRDefault="00441635" w:rsidP="00441635">
            <w:pPr>
              <w:rPr>
                <w:lang w:eastAsia="en-CA"/>
              </w:rPr>
            </w:pPr>
            <w:r w:rsidRPr="00E75D62">
              <w:t>ELECT RM 7 EXIT PULL</w:t>
            </w:r>
          </w:p>
        </w:tc>
        <w:tc>
          <w:tcPr>
            <w:tcW w:w="907" w:type="dxa"/>
            <w:shd w:val="clear" w:color="auto" w:fill="F2F2F2" w:themeFill="background1" w:themeFillShade="F2"/>
            <w:vAlign w:val="center"/>
          </w:tcPr>
          <w:p w14:paraId="077C6DD3" w14:textId="77777777" w:rsidR="00441635" w:rsidRPr="00814B85" w:rsidRDefault="00000000" w:rsidP="00441635">
            <w:pPr>
              <w:rPr>
                <w:lang w:eastAsia="en-CA"/>
              </w:rPr>
            </w:pPr>
            <w:sdt>
              <w:sdtPr>
                <w:rPr>
                  <w:lang w:eastAsia="en-CA"/>
                </w:rPr>
                <w:id w:val="-551624769"/>
                <w:placeholder>
                  <w:docPart w:val="5D3DE6E701A743C48AF7BB3BAD81ACE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B8DF2C5" w14:textId="0ECE6CF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FA75579" w14:textId="77777777" w:rsidR="00441635" w:rsidRDefault="00000000" w:rsidP="00441635">
            <w:pPr>
              <w:jc w:val="center"/>
              <w:rPr>
                <w:lang w:eastAsia="en-CA"/>
              </w:rPr>
            </w:pPr>
            <w:sdt>
              <w:sdtPr>
                <w:rPr>
                  <w:lang w:eastAsia="en-CA"/>
                </w:rPr>
                <w:id w:val="123921016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186B7A1" w14:textId="1A4D1D96" w:rsidR="00441635" w:rsidRPr="00814B85" w:rsidRDefault="00441635" w:rsidP="00441635">
            <w:pPr>
              <w:jc w:val="center"/>
              <w:rPr>
                <w:lang w:eastAsia="en-CA"/>
              </w:rPr>
            </w:pPr>
            <w:r w:rsidRPr="00B707BD">
              <w:t>204</w:t>
            </w:r>
          </w:p>
        </w:tc>
        <w:tc>
          <w:tcPr>
            <w:tcW w:w="850" w:type="dxa"/>
            <w:shd w:val="clear" w:color="auto" w:fill="F2F2F2" w:themeFill="background1" w:themeFillShade="F2"/>
            <w:vAlign w:val="center"/>
          </w:tcPr>
          <w:p w14:paraId="583F8FED" w14:textId="1F7BE033" w:rsidR="00441635" w:rsidRPr="00814B85" w:rsidRDefault="00000000" w:rsidP="00441635">
            <w:pPr>
              <w:jc w:val="center"/>
              <w:rPr>
                <w:lang w:eastAsia="en-CA"/>
              </w:rPr>
            </w:pPr>
            <w:sdt>
              <w:sdtPr>
                <w:rPr>
                  <w:lang w:eastAsia="en-CA"/>
                </w:rPr>
                <w:id w:val="1335335483"/>
                <w:placeholder>
                  <w:docPart w:val="A770591B59674372BACF0030C57ABDC9"/>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19815B6E" w14:textId="0AA79574" w:rsidR="00441635" w:rsidRDefault="00000000" w:rsidP="00441635">
            <w:pPr>
              <w:jc w:val="center"/>
              <w:rPr>
                <w:lang w:eastAsia="en-CA"/>
              </w:rPr>
            </w:pPr>
            <w:sdt>
              <w:sdtPr>
                <w:rPr>
                  <w:lang w:eastAsia="en-CA"/>
                </w:rPr>
                <w:id w:val="-31101789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1101" w:type="dxa"/>
            <w:shd w:val="clear" w:color="auto" w:fill="F2F2F2" w:themeFill="background1" w:themeFillShade="F2"/>
            <w:vAlign w:val="center"/>
          </w:tcPr>
          <w:p w14:paraId="129D46C2" w14:textId="77777777" w:rsidR="00441635" w:rsidRPr="00814B85" w:rsidRDefault="00000000" w:rsidP="00441635">
            <w:pPr>
              <w:jc w:val="center"/>
              <w:rPr>
                <w:lang w:eastAsia="en-CA"/>
              </w:rPr>
            </w:pPr>
            <w:sdt>
              <w:sdtPr>
                <w:rPr>
                  <w:lang w:eastAsia="en-CA"/>
                </w:rPr>
                <w:id w:val="695123558"/>
                <w:placeholder>
                  <w:docPart w:val="2F361AEB1BC842F6B6BB39051023D74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6B03201" w14:textId="28F7E11A" w:rsidR="00441635" w:rsidRDefault="00000000" w:rsidP="00441635">
            <w:pPr>
              <w:jc w:val="center"/>
              <w:rPr>
                <w:lang w:eastAsia="en-CA"/>
              </w:rPr>
            </w:pPr>
            <w:sdt>
              <w:sdtPr>
                <w:rPr>
                  <w:lang w:eastAsia="en-CA"/>
                </w:rPr>
                <w:id w:val="4203044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48" w:type="dxa"/>
            <w:shd w:val="clear" w:color="auto" w:fill="F2F2F2" w:themeFill="background1" w:themeFillShade="F2"/>
            <w:vAlign w:val="center"/>
          </w:tcPr>
          <w:p w14:paraId="207B2CAD" w14:textId="737B2546" w:rsidR="00441635" w:rsidRDefault="00000000" w:rsidP="00441635">
            <w:pPr>
              <w:jc w:val="center"/>
              <w:rPr>
                <w:lang w:eastAsia="en-CA"/>
              </w:rPr>
            </w:pPr>
            <w:sdt>
              <w:sdtPr>
                <w:rPr>
                  <w:lang w:eastAsia="en-CA"/>
                </w:rPr>
                <w:id w:val="1594436293"/>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423" w:type="dxa"/>
            <w:shd w:val="clear" w:color="auto" w:fill="F2F2F2" w:themeFill="background1" w:themeFillShade="F2"/>
            <w:vAlign w:val="center"/>
          </w:tcPr>
          <w:p w14:paraId="306DBA4C" w14:textId="33DBA590" w:rsidR="00441635" w:rsidRDefault="00000000" w:rsidP="00441635">
            <w:pPr>
              <w:jc w:val="center"/>
              <w:rPr>
                <w:lang w:eastAsia="en-CA"/>
              </w:rPr>
            </w:pPr>
            <w:sdt>
              <w:sdtPr>
                <w:rPr>
                  <w:lang w:eastAsia="en-CA"/>
                </w:rPr>
                <w:id w:val="-281798121"/>
                <w14:checkbox>
                  <w14:checked w14:val="1"/>
                  <w14:checkedState w14:val="0050" w14:font="Wingdings 2"/>
                  <w14:uncheckedState w14:val="0020" w14:font="Wingdings 2"/>
                </w14:checkbox>
              </w:sdtPr>
              <w:sdtContent>
                <w:r w:rsidR="005C0216">
                  <w:rPr>
                    <w:lang w:eastAsia="en-CA"/>
                  </w:rPr>
                  <w:sym w:font="Wingdings 2" w:char="F050"/>
                </w:r>
              </w:sdtContent>
            </w:sdt>
          </w:p>
        </w:tc>
        <w:tc>
          <w:tcPr>
            <w:tcW w:w="964" w:type="dxa"/>
            <w:shd w:val="clear" w:color="auto" w:fill="F2F2F2" w:themeFill="background1" w:themeFillShade="F2"/>
            <w:vAlign w:val="center"/>
          </w:tcPr>
          <w:p w14:paraId="7C90BA17" w14:textId="77777777" w:rsidR="00441635" w:rsidRPr="00814B85" w:rsidRDefault="00000000" w:rsidP="00441635">
            <w:pPr>
              <w:jc w:val="center"/>
              <w:rPr>
                <w:lang w:eastAsia="en-CA"/>
              </w:rPr>
            </w:pPr>
            <w:sdt>
              <w:sdtPr>
                <w:rPr>
                  <w:lang w:eastAsia="en-CA"/>
                </w:rPr>
                <w:id w:val="-2018068429"/>
                <w:placeholder>
                  <w:docPart w:val="9982AF3CCB054E65BA18F610BD60189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740054E" w14:textId="2467BFAF" w:rsidR="00441635" w:rsidRPr="00814B85" w:rsidRDefault="00441635" w:rsidP="00441635">
            <w:pPr>
              <w:rPr>
                <w:lang w:eastAsia="en-CA"/>
              </w:rPr>
            </w:pPr>
            <w:r w:rsidRPr="00954E8D">
              <w:t>1st Stage</w:t>
            </w:r>
          </w:p>
        </w:tc>
      </w:tr>
      <w:tr w:rsidR="00441635" w14:paraId="1DAB06E9" w14:textId="77777777" w:rsidTr="00DD2645">
        <w:tc>
          <w:tcPr>
            <w:tcW w:w="3060" w:type="dxa"/>
            <w:shd w:val="clear" w:color="auto" w:fill="F2F2F2" w:themeFill="background1" w:themeFillShade="F2"/>
          </w:tcPr>
          <w:p w14:paraId="1AE9B6EE" w14:textId="2F2DFC2C" w:rsidR="00441635" w:rsidRPr="00814B85" w:rsidRDefault="00441635" w:rsidP="00441635">
            <w:pPr>
              <w:rPr>
                <w:lang w:eastAsia="en-CA"/>
              </w:rPr>
            </w:pPr>
            <w:r w:rsidRPr="00E75D62">
              <w:lastRenderedPageBreak/>
              <w:t>ELECT RM 7 EXIT GA</w:t>
            </w:r>
          </w:p>
        </w:tc>
        <w:tc>
          <w:tcPr>
            <w:tcW w:w="907" w:type="dxa"/>
            <w:shd w:val="clear" w:color="auto" w:fill="F2F2F2" w:themeFill="background1" w:themeFillShade="F2"/>
            <w:vAlign w:val="center"/>
          </w:tcPr>
          <w:p w14:paraId="131B9651" w14:textId="77777777" w:rsidR="00441635" w:rsidRPr="00814B85" w:rsidRDefault="00000000" w:rsidP="00441635">
            <w:pPr>
              <w:rPr>
                <w:lang w:eastAsia="en-CA"/>
              </w:rPr>
            </w:pPr>
            <w:sdt>
              <w:sdtPr>
                <w:rPr>
                  <w:lang w:eastAsia="en-CA"/>
                </w:rPr>
                <w:id w:val="-1430661953"/>
                <w:placeholder>
                  <w:docPart w:val="92D2063D061844EA9858556AF530BB4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4624A57" w14:textId="7F9D0806"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9CAA5D3" w14:textId="3810957A" w:rsidR="00441635" w:rsidRDefault="00000000" w:rsidP="00441635">
            <w:pPr>
              <w:jc w:val="center"/>
              <w:rPr>
                <w:lang w:eastAsia="en-CA"/>
              </w:rPr>
            </w:pPr>
            <w:sdt>
              <w:sdtPr>
                <w:rPr>
                  <w:lang w:eastAsia="en-CA"/>
                </w:rPr>
                <w:id w:val="3255669"/>
                <w14:checkbox>
                  <w14:checked w14:val="0"/>
                  <w14:checkedState w14:val="0050" w14:font="Wingdings 2"/>
                  <w14:uncheckedState w14:val="0020" w14:font="Wingdings 2"/>
                </w14:checkbox>
              </w:sdtPr>
              <w:sdtContent>
                <w:r w:rsidR="0013065B">
                  <w:rPr>
                    <w:lang w:eastAsia="en-CA"/>
                  </w:rPr>
                  <w:sym w:font="Wingdings 2" w:char="F020"/>
                </w:r>
              </w:sdtContent>
            </w:sdt>
          </w:p>
        </w:tc>
        <w:tc>
          <w:tcPr>
            <w:tcW w:w="1101" w:type="dxa"/>
            <w:shd w:val="clear" w:color="auto" w:fill="F2F2F2" w:themeFill="background1" w:themeFillShade="F2"/>
          </w:tcPr>
          <w:p w14:paraId="1E486EAA" w14:textId="6B704DAA" w:rsidR="00441635" w:rsidRPr="00814B85" w:rsidRDefault="00441635" w:rsidP="00441635">
            <w:pPr>
              <w:jc w:val="center"/>
              <w:rPr>
                <w:lang w:eastAsia="en-CA"/>
              </w:rPr>
            </w:pPr>
            <w:r w:rsidRPr="00B707BD">
              <w:t>205</w:t>
            </w:r>
          </w:p>
        </w:tc>
        <w:tc>
          <w:tcPr>
            <w:tcW w:w="850" w:type="dxa"/>
            <w:shd w:val="clear" w:color="auto" w:fill="F2F2F2" w:themeFill="background1" w:themeFillShade="F2"/>
            <w:vAlign w:val="center"/>
          </w:tcPr>
          <w:p w14:paraId="5BCA2F85" w14:textId="3AB50315" w:rsidR="00441635" w:rsidRPr="00814B85" w:rsidRDefault="00000000" w:rsidP="0013065B">
            <w:pPr>
              <w:jc w:val="center"/>
              <w:rPr>
                <w:lang w:eastAsia="en-CA"/>
              </w:rPr>
            </w:pPr>
            <w:sdt>
              <w:sdtPr>
                <w:rPr>
                  <w:lang w:eastAsia="en-CA"/>
                </w:rPr>
                <w:id w:val="1288546788"/>
                <w:placeholder>
                  <w:docPart w:val="19C8B74EC8254D54AE9915C2E8EF9E54"/>
                </w:placeholder>
                <w15:color w:val="C0C0C0"/>
              </w:sdtPr>
              <w:sdtEndPr>
                <w:rPr>
                  <w:highlight w:val="lightGray"/>
                </w:rPr>
              </w:sdtEndPr>
              <w:sdtContent>
                <w:r w:rsidR="0013065B">
                  <w:rPr>
                    <w:lang w:eastAsia="en-CA"/>
                  </w:rPr>
                  <w:t>Z-1</w:t>
                </w:r>
              </w:sdtContent>
            </w:sdt>
          </w:p>
        </w:tc>
        <w:tc>
          <w:tcPr>
            <w:tcW w:w="448" w:type="dxa"/>
            <w:shd w:val="clear" w:color="auto" w:fill="F2F2F2" w:themeFill="background1" w:themeFillShade="F2"/>
            <w:vAlign w:val="center"/>
          </w:tcPr>
          <w:p w14:paraId="768DF142" w14:textId="020152BE" w:rsidR="00441635" w:rsidRDefault="00000000" w:rsidP="00441635">
            <w:pPr>
              <w:jc w:val="center"/>
              <w:rPr>
                <w:lang w:eastAsia="en-CA"/>
              </w:rPr>
            </w:pPr>
            <w:sdt>
              <w:sdtPr>
                <w:rPr>
                  <w:lang w:eastAsia="en-CA"/>
                </w:rPr>
                <w:id w:val="743770550"/>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3E6D590D" w14:textId="77777777" w:rsidR="00441635" w:rsidRPr="00814B85" w:rsidRDefault="00000000" w:rsidP="00441635">
            <w:pPr>
              <w:jc w:val="center"/>
              <w:rPr>
                <w:lang w:eastAsia="en-CA"/>
              </w:rPr>
            </w:pPr>
            <w:sdt>
              <w:sdtPr>
                <w:rPr>
                  <w:lang w:eastAsia="en-CA"/>
                </w:rPr>
                <w:id w:val="415370542"/>
                <w:placeholder>
                  <w:docPart w:val="68360EE3E02C4A9CB9B0A9F314C6818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3FE2D1B" w14:textId="01F8AE47" w:rsidR="00441635" w:rsidRDefault="00000000" w:rsidP="00441635">
            <w:pPr>
              <w:jc w:val="center"/>
              <w:rPr>
                <w:lang w:eastAsia="en-CA"/>
              </w:rPr>
            </w:pPr>
            <w:sdt>
              <w:sdtPr>
                <w:rPr>
                  <w:lang w:eastAsia="en-CA"/>
                </w:rPr>
                <w:id w:val="668057277"/>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49150F11" w14:textId="5DA2FF3A" w:rsidR="00441635" w:rsidRDefault="00000000" w:rsidP="00441635">
            <w:pPr>
              <w:jc w:val="center"/>
              <w:rPr>
                <w:lang w:eastAsia="en-CA"/>
              </w:rPr>
            </w:pPr>
            <w:sdt>
              <w:sdtPr>
                <w:rPr>
                  <w:lang w:eastAsia="en-CA"/>
                </w:rPr>
                <w:id w:val="-1558768093"/>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47EFEA19" w14:textId="6098D0B6" w:rsidR="00441635" w:rsidRDefault="00000000" w:rsidP="00441635">
            <w:pPr>
              <w:jc w:val="center"/>
              <w:rPr>
                <w:lang w:eastAsia="en-CA"/>
              </w:rPr>
            </w:pPr>
            <w:sdt>
              <w:sdtPr>
                <w:rPr>
                  <w:lang w:eastAsia="en-CA"/>
                </w:rPr>
                <w:id w:val="-324209269"/>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59F4A2A3" w14:textId="77777777" w:rsidR="00441635" w:rsidRPr="00814B85" w:rsidRDefault="00000000" w:rsidP="00441635">
            <w:pPr>
              <w:jc w:val="center"/>
              <w:rPr>
                <w:lang w:eastAsia="en-CA"/>
              </w:rPr>
            </w:pPr>
            <w:sdt>
              <w:sdtPr>
                <w:rPr>
                  <w:lang w:eastAsia="en-CA"/>
                </w:rPr>
                <w:id w:val="1010408628"/>
                <w:placeholder>
                  <w:docPart w:val="1A8A136360AB4152A9661D7044B3522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9103417" w14:textId="712E8DFB" w:rsidR="00441635" w:rsidRPr="00814B85" w:rsidRDefault="00441635" w:rsidP="00441635">
            <w:pPr>
              <w:rPr>
                <w:lang w:eastAsia="en-CA"/>
              </w:rPr>
            </w:pPr>
            <w:r w:rsidRPr="00954E8D">
              <w:t>2nd Stage</w:t>
            </w:r>
          </w:p>
        </w:tc>
      </w:tr>
      <w:tr w:rsidR="00441635" w14:paraId="6085F0E6" w14:textId="77777777" w:rsidTr="00DD2645">
        <w:tc>
          <w:tcPr>
            <w:tcW w:w="3060" w:type="dxa"/>
            <w:shd w:val="clear" w:color="auto" w:fill="F2F2F2" w:themeFill="background1" w:themeFillShade="F2"/>
          </w:tcPr>
          <w:p w14:paraId="4534E718" w14:textId="548CE4CB" w:rsidR="00441635" w:rsidRPr="00814B85" w:rsidRDefault="00B55C72" w:rsidP="00441635">
            <w:pPr>
              <w:rPr>
                <w:lang w:eastAsia="en-CA"/>
              </w:rPr>
            </w:pPr>
            <w:r>
              <w:rPr>
                <w:lang w:eastAsia="en-CA"/>
              </w:rPr>
              <w:t>ELECT RM 4</w:t>
            </w:r>
          </w:p>
        </w:tc>
        <w:tc>
          <w:tcPr>
            <w:tcW w:w="907" w:type="dxa"/>
            <w:shd w:val="clear" w:color="auto" w:fill="F2F2F2" w:themeFill="background1" w:themeFillShade="F2"/>
            <w:vAlign w:val="center"/>
          </w:tcPr>
          <w:p w14:paraId="19926461" w14:textId="77777777" w:rsidR="00441635" w:rsidRPr="00814B85" w:rsidRDefault="00000000" w:rsidP="00441635">
            <w:pPr>
              <w:rPr>
                <w:lang w:eastAsia="en-CA"/>
              </w:rPr>
            </w:pPr>
            <w:sdt>
              <w:sdtPr>
                <w:rPr>
                  <w:lang w:eastAsia="en-CA"/>
                </w:rPr>
                <w:id w:val="-170264386"/>
                <w:placeholder>
                  <w:docPart w:val="8DD036B2DCD4417B98B636569B72F8A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0219CDB" w14:textId="6D1A127A" w:rsidR="00441635" w:rsidRDefault="00B55C72" w:rsidP="00441635">
            <w:pPr>
              <w:jc w:val="center"/>
              <w:rPr>
                <w:lang w:eastAsia="en-CA"/>
              </w:rPr>
            </w:pPr>
            <w:r>
              <w:rPr>
                <w:lang w:eastAsia="en-CA"/>
              </w:rPr>
              <w:t>M</w:t>
            </w:r>
          </w:p>
        </w:tc>
        <w:tc>
          <w:tcPr>
            <w:tcW w:w="667" w:type="dxa"/>
            <w:shd w:val="clear" w:color="auto" w:fill="F2F2F2" w:themeFill="background1" w:themeFillShade="F2"/>
            <w:vAlign w:val="center"/>
          </w:tcPr>
          <w:p w14:paraId="448B3934" w14:textId="77777777" w:rsidR="00441635" w:rsidRDefault="00000000" w:rsidP="00441635">
            <w:pPr>
              <w:jc w:val="center"/>
              <w:rPr>
                <w:lang w:eastAsia="en-CA"/>
              </w:rPr>
            </w:pPr>
            <w:sdt>
              <w:sdtPr>
                <w:rPr>
                  <w:lang w:eastAsia="en-CA"/>
                </w:rPr>
                <w:id w:val="-116825449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C1E49D9" w14:textId="6C6404E0" w:rsidR="00441635" w:rsidRPr="00814B85" w:rsidRDefault="00B55C72" w:rsidP="00441635">
            <w:pPr>
              <w:jc w:val="center"/>
              <w:rPr>
                <w:lang w:eastAsia="en-CA"/>
              </w:rPr>
            </w:pPr>
            <w:r>
              <w:rPr>
                <w:lang w:eastAsia="en-CA"/>
              </w:rPr>
              <w:t>444</w:t>
            </w:r>
          </w:p>
        </w:tc>
        <w:tc>
          <w:tcPr>
            <w:tcW w:w="850" w:type="dxa"/>
            <w:shd w:val="clear" w:color="auto" w:fill="F2F2F2" w:themeFill="background1" w:themeFillShade="F2"/>
            <w:vAlign w:val="center"/>
          </w:tcPr>
          <w:p w14:paraId="2103C806" w14:textId="1C43B42E" w:rsidR="00441635" w:rsidRPr="00814B85" w:rsidRDefault="00000000" w:rsidP="00441635">
            <w:pPr>
              <w:jc w:val="center"/>
              <w:rPr>
                <w:lang w:eastAsia="en-CA"/>
              </w:rPr>
            </w:pPr>
            <w:sdt>
              <w:sdtPr>
                <w:rPr>
                  <w:lang w:eastAsia="en-CA"/>
                </w:rPr>
                <w:id w:val="-812792770"/>
                <w:placeholder>
                  <w:docPart w:val="D86D4F871254452F808EB5978FCB3931"/>
                </w:placeholder>
                <w15:color w:val="C0C0C0"/>
              </w:sdtPr>
              <w:sdtEndPr>
                <w:rPr>
                  <w:highlight w:val="lightGray"/>
                </w:rPr>
              </w:sdtEndPr>
              <w:sdtContent>
                <w:r w:rsidR="00B55C72">
                  <w:rPr>
                    <w:lang w:eastAsia="en-CA"/>
                  </w:rPr>
                  <w:t>Z-10</w:t>
                </w:r>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91D5EE1" w14:textId="74DD8E3C" w:rsidR="00441635" w:rsidRDefault="00000000" w:rsidP="00441635">
            <w:pPr>
              <w:jc w:val="center"/>
              <w:rPr>
                <w:lang w:eastAsia="en-CA"/>
              </w:rPr>
            </w:pPr>
            <w:sdt>
              <w:sdtPr>
                <w:rPr>
                  <w:lang w:eastAsia="en-CA"/>
                </w:rPr>
                <w:id w:val="-1279874210"/>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1101" w:type="dxa"/>
            <w:shd w:val="clear" w:color="auto" w:fill="F2F2F2" w:themeFill="background1" w:themeFillShade="F2"/>
            <w:vAlign w:val="center"/>
          </w:tcPr>
          <w:p w14:paraId="66CDA944" w14:textId="77777777" w:rsidR="00441635" w:rsidRPr="00814B85" w:rsidRDefault="00000000" w:rsidP="00441635">
            <w:pPr>
              <w:jc w:val="center"/>
              <w:rPr>
                <w:lang w:eastAsia="en-CA"/>
              </w:rPr>
            </w:pPr>
            <w:sdt>
              <w:sdtPr>
                <w:rPr>
                  <w:lang w:eastAsia="en-CA"/>
                </w:rPr>
                <w:id w:val="1213922149"/>
                <w:placeholder>
                  <w:docPart w:val="3E9E0B74069F4F13857B8A6B4FFD6FD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AE37323" w14:textId="6902EE1A" w:rsidR="00441635" w:rsidRDefault="00000000" w:rsidP="00441635">
            <w:pPr>
              <w:jc w:val="center"/>
              <w:rPr>
                <w:lang w:eastAsia="en-CA"/>
              </w:rPr>
            </w:pPr>
            <w:sdt>
              <w:sdtPr>
                <w:rPr>
                  <w:lang w:eastAsia="en-CA"/>
                </w:rPr>
                <w:id w:val="-1252811137"/>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48" w:type="dxa"/>
            <w:shd w:val="clear" w:color="auto" w:fill="F2F2F2" w:themeFill="background1" w:themeFillShade="F2"/>
            <w:vAlign w:val="center"/>
          </w:tcPr>
          <w:p w14:paraId="02C4F2F7" w14:textId="1C9B16E8" w:rsidR="00441635" w:rsidRDefault="00000000" w:rsidP="00441635">
            <w:pPr>
              <w:jc w:val="center"/>
              <w:rPr>
                <w:lang w:eastAsia="en-CA"/>
              </w:rPr>
            </w:pPr>
            <w:sdt>
              <w:sdtPr>
                <w:rPr>
                  <w:lang w:eastAsia="en-CA"/>
                </w:rPr>
                <w:id w:val="-930579904"/>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23" w:type="dxa"/>
            <w:shd w:val="clear" w:color="auto" w:fill="F2F2F2" w:themeFill="background1" w:themeFillShade="F2"/>
            <w:vAlign w:val="center"/>
          </w:tcPr>
          <w:p w14:paraId="58A99AE9" w14:textId="2F531F09" w:rsidR="00441635" w:rsidRDefault="00000000" w:rsidP="00441635">
            <w:pPr>
              <w:jc w:val="center"/>
              <w:rPr>
                <w:lang w:eastAsia="en-CA"/>
              </w:rPr>
            </w:pPr>
            <w:sdt>
              <w:sdtPr>
                <w:rPr>
                  <w:lang w:eastAsia="en-CA"/>
                </w:rPr>
                <w:id w:val="631679200"/>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964" w:type="dxa"/>
            <w:shd w:val="clear" w:color="auto" w:fill="F2F2F2" w:themeFill="background1" w:themeFillShade="F2"/>
            <w:vAlign w:val="center"/>
          </w:tcPr>
          <w:p w14:paraId="7DA8CACA" w14:textId="77777777" w:rsidR="00441635" w:rsidRPr="00814B85" w:rsidRDefault="00000000" w:rsidP="00441635">
            <w:pPr>
              <w:jc w:val="center"/>
              <w:rPr>
                <w:lang w:eastAsia="en-CA"/>
              </w:rPr>
            </w:pPr>
            <w:sdt>
              <w:sdtPr>
                <w:rPr>
                  <w:lang w:eastAsia="en-CA"/>
                </w:rPr>
                <w:id w:val="-1680801480"/>
                <w:placeholder>
                  <w:docPart w:val="DAAD53A4E9E04B4B8C008676C77C5A3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F7898AC" w14:textId="5439713C" w:rsidR="00441635" w:rsidRPr="00814B85" w:rsidRDefault="00B55C72" w:rsidP="00441635">
            <w:pPr>
              <w:rPr>
                <w:lang w:eastAsia="en-CA"/>
              </w:rPr>
            </w:pPr>
            <w:r w:rsidRPr="00954E8D">
              <w:t>1st Stage</w:t>
            </w:r>
          </w:p>
        </w:tc>
      </w:tr>
      <w:tr w:rsidR="00441635" w14:paraId="39E83A6C" w14:textId="77777777" w:rsidTr="00DD2645">
        <w:tc>
          <w:tcPr>
            <w:tcW w:w="3060" w:type="dxa"/>
            <w:shd w:val="clear" w:color="auto" w:fill="F2F2F2" w:themeFill="background1" w:themeFillShade="F2"/>
          </w:tcPr>
          <w:p w14:paraId="0D778F69" w14:textId="3C3234A3" w:rsidR="00441635" w:rsidRPr="00814B85" w:rsidRDefault="00B55C72" w:rsidP="00441635">
            <w:pPr>
              <w:rPr>
                <w:lang w:eastAsia="en-CA"/>
              </w:rPr>
            </w:pPr>
            <w:r>
              <w:rPr>
                <w:lang w:eastAsia="en-CA"/>
              </w:rPr>
              <w:t>ELECT RM 4 GA</w:t>
            </w:r>
          </w:p>
        </w:tc>
        <w:tc>
          <w:tcPr>
            <w:tcW w:w="907" w:type="dxa"/>
            <w:shd w:val="clear" w:color="auto" w:fill="F2F2F2" w:themeFill="background1" w:themeFillShade="F2"/>
            <w:vAlign w:val="center"/>
          </w:tcPr>
          <w:p w14:paraId="3EC5592E" w14:textId="77777777" w:rsidR="00441635" w:rsidRPr="00814B85" w:rsidRDefault="00000000" w:rsidP="00441635">
            <w:pPr>
              <w:rPr>
                <w:lang w:eastAsia="en-CA"/>
              </w:rPr>
            </w:pPr>
            <w:sdt>
              <w:sdtPr>
                <w:rPr>
                  <w:lang w:eastAsia="en-CA"/>
                </w:rPr>
                <w:id w:val="309993901"/>
                <w:placeholder>
                  <w:docPart w:val="626CCCD5249A44D49B4EE501FD9DF13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3FB0FBB" w14:textId="513CFA07" w:rsidR="00441635" w:rsidRDefault="00B55C72" w:rsidP="00441635">
            <w:pPr>
              <w:jc w:val="center"/>
              <w:rPr>
                <w:lang w:eastAsia="en-CA"/>
              </w:rPr>
            </w:pPr>
            <w:r>
              <w:rPr>
                <w:lang w:eastAsia="en-CA"/>
              </w:rPr>
              <w:t>M</w:t>
            </w:r>
          </w:p>
        </w:tc>
        <w:tc>
          <w:tcPr>
            <w:tcW w:w="667" w:type="dxa"/>
            <w:shd w:val="clear" w:color="auto" w:fill="F2F2F2" w:themeFill="background1" w:themeFillShade="F2"/>
            <w:vAlign w:val="center"/>
          </w:tcPr>
          <w:p w14:paraId="4197407E" w14:textId="77777777" w:rsidR="00441635" w:rsidRDefault="00000000" w:rsidP="00441635">
            <w:pPr>
              <w:jc w:val="center"/>
              <w:rPr>
                <w:lang w:eastAsia="en-CA"/>
              </w:rPr>
            </w:pPr>
            <w:sdt>
              <w:sdtPr>
                <w:rPr>
                  <w:lang w:eastAsia="en-CA"/>
                </w:rPr>
                <w:id w:val="-84238782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291E728" w14:textId="541C001B" w:rsidR="00441635" w:rsidRPr="00814B85" w:rsidRDefault="00B55C72" w:rsidP="00441635">
            <w:pPr>
              <w:jc w:val="center"/>
              <w:rPr>
                <w:lang w:eastAsia="en-CA"/>
              </w:rPr>
            </w:pPr>
            <w:r>
              <w:rPr>
                <w:lang w:eastAsia="en-CA"/>
              </w:rPr>
              <w:t>445</w:t>
            </w:r>
          </w:p>
        </w:tc>
        <w:tc>
          <w:tcPr>
            <w:tcW w:w="850" w:type="dxa"/>
            <w:shd w:val="clear" w:color="auto" w:fill="F2F2F2" w:themeFill="background1" w:themeFillShade="F2"/>
            <w:vAlign w:val="center"/>
          </w:tcPr>
          <w:p w14:paraId="125DCB04" w14:textId="2B50BFCD" w:rsidR="00441635" w:rsidRPr="00814B85" w:rsidRDefault="00000000" w:rsidP="00441635">
            <w:pPr>
              <w:jc w:val="center"/>
              <w:rPr>
                <w:lang w:eastAsia="en-CA"/>
              </w:rPr>
            </w:pPr>
            <w:sdt>
              <w:sdtPr>
                <w:rPr>
                  <w:lang w:eastAsia="en-CA"/>
                </w:rPr>
                <w:id w:val="1730114945"/>
                <w:placeholder>
                  <w:docPart w:val="FEDB9C5D24EE4219B0EBF5A45A1B7521"/>
                </w:placeholder>
                <w15:color w:val="C0C0C0"/>
              </w:sdtPr>
              <w:sdtEndPr>
                <w:rPr>
                  <w:highlight w:val="lightGray"/>
                </w:rPr>
              </w:sdtEndPr>
              <w:sdtContent>
                <w:r w:rsidR="00B55C72">
                  <w:rPr>
                    <w:lang w:eastAsia="en-CA"/>
                  </w:rPr>
                  <w:t>Z-10</w:t>
                </w:r>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34217FE" w14:textId="7874F92E" w:rsidR="00441635" w:rsidRDefault="00000000" w:rsidP="00441635">
            <w:pPr>
              <w:jc w:val="center"/>
              <w:rPr>
                <w:lang w:eastAsia="en-CA"/>
              </w:rPr>
            </w:pPr>
            <w:sdt>
              <w:sdtPr>
                <w:rPr>
                  <w:lang w:eastAsia="en-CA"/>
                </w:rPr>
                <w:id w:val="226120078"/>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1101" w:type="dxa"/>
            <w:shd w:val="clear" w:color="auto" w:fill="F2F2F2" w:themeFill="background1" w:themeFillShade="F2"/>
            <w:vAlign w:val="center"/>
          </w:tcPr>
          <w:p w14:paraId="099F4651" w14:textId="77777777" w:rsidR="00441635" w:rsidRPr="00814B85" w:rsidRDefault="00000000" w:rsidP="00441635">
            <w:pPr>
              <w:jc w:val="center"/>
              <w:rPr>
                <w:lang w:eastAsia="en-CA"/>
              </w:rPr>
            </w:pPr>
            <w:sdt>
              <w:sdtPr>
                <w:rPr>
                  <w:lang w:eastAsia="en-CA"/>
                </w:rPr>
                <w:id w:val="-1829814254"/>
                <w:placeholder>
                  <w:docPart w:val="6E0066E6A3C749BFA948643B150757F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E593923" w14:textId="19A991E2" w:rsidR="00441635" w:rsidRDefault="00000000" w:rsidP="00441635">
            <w:pPr>
              <w:jc w:val="center"/>
              <w:rPr>
                <w:lang w:eastAsia="en-CA"/>
              </w:rPr>
            </w:pPr>
            <w:sdt>
              <w:sdtPr>
                <w:rPr>
                  <w:lang w:eastAsia="en-CA"/>
                </w:rPr>
                <w:id w:val="183721480"/>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48" w:type="dxa"/>
            <w:shd w:val="clear" w:color="auto" w:fill="F2F2F2" w:themeFill="background1" w:themeFillShade="F2"/>
            <w:vAlign w:val="center"/>
          </w:tcPr>
          <w:p w14:paraId="7FF1D7E4" w14:textId="6A951149" w:rsidR="00441635" w:rsidRDefault="00000000" w:rsidP="00441635">
            <w:pPr>
              <w:jc w:val="center"/>
              <w:rPr>
                <w:lang w:eastAsia="en-CA"/>
              </w:rPr>
            </w:pPr>
            <w:sdt>
              <w:sdtPr>
                <w:rPr>
                  <w:lang w:eastAsia="en-CA"/>
                </w:rPr>
                <w:id w:val="-505444392"/>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23" w:type="dxa"/>
            <w:shd w:val="clear" w:color="auto" w:fill="F2F2F2" w:themeFill="background1" w:themeFillShade="F2"/>
            <w:vAlign w:val="center"/>
          </w:tcPr>
          <w:p w14:paraId="7BF44068" w14:textId="6B90B9B2" w:rsidR="00441635" w:rsidRDefault="00000000" w:rsidP="00441635">
            <w:pPr>
              <w:jc w:val="center"/>
              <w:rPr>
                <w:lang w:eastAsia="en-CA"/>
              </w:rPr>
            </w:pPr>
            <w:sdt>
              <w:sdtPr>
                <w:rPr>
                  <w:lang w:eastAsia="en-CA"/>
                </w:rPr>
                <w:id w:val="125980655"/>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964" w:type="dxa"/>
            <w:shd w:val="clear" w:color="auto" w:fill="F2F2F2" w:themeFill="background1" w:themeFillShade="F2"/>
            <w:vAlign w:val="center"/>
          </w:tcPr>
          <w:p w14:paraId="6457DC47" w14:textId="77777777" w:rsidR="00441635" w:rsidRPr="00814B85" w:rsidRDefault="00000000" w:rsidP="00441635">
            <w:pPr>
              <w:jc w:val="center"/>
              <w:rPr>
                <w:lang w:eastAsia="en-CA"/>
              </w:rPr>
            </w:pPr>
            <w:sdt>
              <w:sdtPr>
                <w:rPr>
                  <w:lang w:eastAsia="en-CA"/>
                </w:rPr>
                <w:id w:val="752472586"/>
                <w:placeholder>
                  <w:docPart w:val="1406090CA0D14FB3B0F22F3B97DEED5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9AA6B6F" w14:textId="7BED1537" w:rsidR="00441635" w:rsidRPr="00814B85" w:rsidRDefault="00B55C72" w:rsidP="00441635">
            <w:pPr>
              <w:rPr>
                <w:lang w:eastAsia="en-CA"/>
              </w:rPr>
            </w:pPr>
            <w:r w:rsidRPr="00954E8D">
              <w:t>2nd Stage</w:t>
            </w:r>
          </w:p>
        </w:tc>
      </w:tr>
      <w:tr w:rsidR="00441635" w14:paraId="22348D7A" w14:textId="77777777" w:rsidTr="00DD2645">
        <w:tc>
          <w:tcPr>
            <w:tcW w:w="3060" w:type="dxa"/>
            <w:shd w:val="clear" w:color="auto" w:fill="F2F2F2" w:themeFill="background1" w:themeFillShade="F2"/>
          </w:tcPr>
          <w:p w14:paraId="1D160473" w14:textId="00A98E2C" w:rsidR="00441635" w:rsidRPr="00814B85" w:rsidRDefault="00441635" w:rsidP="00441635">
            <w:pPr>
              <w:rPr>
                <w:lang w:eastAsia="en-CA"/>
              </w:rPr>
            </w:pPr>
            <w:r w:rsidRPr="00E75D62">
              <w:t>CRU 211 EXIT PULL</w:t>
            </w:r>
          </w:p>
        </w:tc>
        <w:tc>
          <w:tcPr>
            <w:tcW w:w="907" w:type="dxa"/>
            <w:shd w:val="clear" w:color="auto" w:fill="F2F2F2" w:themeFill="background1" w:themeFillShade="F2"/>
            <w:vAlign w:val="center"/>
          </w:tcPr>
          <w:p w14:paraId="70B560A1" w14:textId="77777777" w:rsidR="00441635" w:rsidRPr="00814B85" w:rsidRDefault="00000000" w:rsidP="00441635">
            <w:pPr>
              <w:rPr>
                <w:lang w:eastAsia="en-CA"/>
              </w:rPr>
            </w:pPr>
            <w:sdt>
              <w:sdtPr>
                <w:rPr>
                  <w:lang w:eastAsia="en-CA"/>
                </w:rPr>
                <w:id w:val="-1094318617"/>
                <w:placeholder>
                  <w:docPart w:val="E9106B8560764C308892A15F731D0C2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948EACF" w14:textId="0D9B814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D64FDCF" w14:textId="77777777" w:rsidR="00441635" w:rsidRDefault="00000000" w:rsidP="00441635">
            <w:pPr>
              <w:jc w:val="center"/>
              <w:rPr>
                <w:lang w:eastAsia="en-CA"/>
              </w:rPr>
            </w:pPr>
            <w:sdt>
              <w:sdtPr>
                <w:rPr>
                  <w:lang w:eastAsia="en-CA"/>
                </w:rPr>
                <w:id w:val="-79752629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669DCB8" w14:textId="5C1F9D23" w:rsidR="00441635" w:rsidRPr="00814B85" w:rsidRDefault="00441635" w:rsidP="00441635">
            <w:pPr>
              <w:jc w:val="center"/>
              <w:rPr>
                <w:lang w:eastAsia="en-CA"/>
              </w:rPr>
            </w:pPr>
            <w:r w:rsidRPr="00B707BD">
              <w:t>208</w:t>
            </w:r>
          </w:p>
        </w:tc>
        <w:tc>
          <w:tcPr>
            <w:tcW w:w="850" w:type="dxa"/>
            <w:shd w:val="clear" w:color="auto" w:fill="F2F2F2" w:themeFill="background1" w:themeFillShade="F2"/>
            <w:vAlign w:val="center"/>
          </w:tcPr>
          <w:p w14:paraId="464555B0" w14:textId="4D44200F" w:rsidR="00441635" w:rsidRPr="00814B85" w:rsidRDefault="00000000" w:rsidP="00441635">
            <w:pPr>
              <w:jc w:val="center"/>
              <w:rPr>
                <w:lang w:eastAsia="en-CA"/>
              </w:rPr>
            </w:pPr>
            <w:sdt>
              <w:sdtPr>
                <w:rPr>
                  <w:lang w:eastAsia="en-CA"/>
                </w:rPr>
                <w:id w:val="-1840150500"/>
                <w:placeholder>
                  <w:docPart w:val="B899C8682D534AC8B22DE523C1BC8DE3"/>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6CF5086B" w14:textId="573A01AD" w:rsidR="00441635" w:rsidRDefault="00000000" w:rsidP="00441635">
            <w:pPr>
              <w:jc w:val="center"/>
              <w:rPr>
                <w:lang w:eastAsia="en-CA"/>
              </w:rPr>
            </w:pPr>
            <w:sdt>
              <w:sdtPr>
                <w:rPr>
                  <w:lang w:eastAsia="en-CA"/>
                </w:rPr>
                <w:id w:val="-1016542350"/>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0F50D5A7" w14:textId="77777777" w:rsidR="00441635" w:rsidRPr="00814B85" w:rsidRDefault="00000000" w:rsidP="00441635">
            <w:pPr>
              <w:jc w:val="center"/>
              <w:rPr>
                <w:lang w:eastAsia="en-CA"/>
              </w:rPr>
            </w:pPr>
            <w:sdt>
              <w:sdtPr>
                <w:rPr>
                  <w:lang w:eastAsia="en-CA"/>
                </w:rPr>
                <w:id w:val="-1129702832"/>
                <w:placeholder>
                  <w:docPart w:val="55E6C79776A44C1E923B80CB7F70191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B2126FC" w14:textId="65D67A7E" w:rsidR="00441635" w:rsidRDefault="00000000" w:rsidP="00441635">
            <w:pPr>
              <w:jc w:val="center"/>
              <w:rPr>
                <w:lang w:eastAsia="en-CA"/>
              </w:rPr>
            </w:pPr>
            <w:sdt>
              <w:sdtPr>
                <w:rPr>
                  <w:lang w:eastAsia="en-CA"/>
                </w:rPr>
                <w:id w:val="1619493000"/>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31E157AE" w14:textId="4131F004" w:rsidR="00441635" w:rsidRDefault="00000000" w:rsidP="00441635">
            <w:pPr>
              <w:jc w:val="center"/>
              <w:rPr>
                <w:lang w:eastAsia="en-CA"/>
              </w:rPr>
            </w:pPr>
            <w:sdt>
              <w:sdtPr>
                <w:rPr>
                  <w:lang w:eastAsia="en-CA"/>
                </w:rPr>
                <w:id w:val="358395014"/>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2CED88A7" w14:textId="215D9731" w:rsidR="00441635" w:rsidRDefault="00000000" w:rsidP="00441635">
            <w:pPr>
              <w:jc w:val="center"/>
              <w:rPr>
                <w:lang w:eastAsia="en-CA"/>
              </w:rPr>
            </w:pPr>
            <w:sdt>
              <w:sdtPr>
                <w:rPr>
                  <w:lang w:eastAsia="en-CA"/>
                </w:rPr>
                <w:id w:val="992378574"/>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2FA02B5C" w14:textId="77777777" w:rsidR="00441635" w:rsidRPr="00814B85" w:rsidRDefault="00000000" w:rsidP="00441635">
            <w:pPr>
              <w:jc w:val="center"/>
              <w:rPr>
                <w:lang w:eastAsia="en-CA"/>
              </w:rPr>
            </w:pPr>
            <w:sdt>
              <w:sdtPr>
                <w:rPr>
                  <w:lang w:eastAsia="en-CA"/>
                </w:rPr>
                <w:id w:val="-1795049114"/>
                <w:placeholder>
                  <w:docPart w:val="C7FF7535FA9A4B24B09AE6443D0D9F2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EAC4735" w14:textId="072DE24F" w:rsidR="00441635" w:rsidRPr="00814B85" w:rsidRDefault="00441635" w:rsidP="00441635">
            <w:pPr>
              <w:rPr>
                <w:lang w:eastAsia="en-CA"/>
              </w:rPr>
            </w:pPr>
            <w:r w:rsidRPr="00954E8D">
              <w:t>1st Stage</w:t>
            </w:r>
          </w:p>
        </w:tc>
      </w:tr>
      <w:tr w:rsidR="00441635" w14:paraId="766229E5" w14:textId="77777777" w:rsidTr="00DD2645">
        <w:tc>
          <w:tcPr>
            <w:tcW w:w="3060" w:type="dxa"/>
            <w:shd w:val="clear" w:color="auto" w:fill="F2F2F2" w:themeFill="background1" w:themeFillShade="F2"/>
          </w:tcPr>
          <w:p w14:paraId="55245743" w14:textId="72CC0DF3" w:rsidR="00441635" w:rsidRPr="00814B85" w:rsidRDefault="00441635" w:rsidP="00441635">
            <w:pPr>
              <w:rPr>
                <w:lang w:eastAsia="en-CA"/>
              </w:rPr>
            </w:pPr>
            <w:r w:rsidRPr="00E75D62">
              <w:t>CRU 211 EXIT GA</w:t>
            </w:r>
          </w:p>
        </w:tc>
        <w:tc>
          <w:tcPr>
            <w:tcW w:w="907" w:type="dxa"/>
            <w:shd w:val="clear" w:color="auto" w:fill="F2F2F2" w:themeFill="background1" w:themeFillShade="F2"/>
            <w:vAlign w:val="center"/>
          </w:tcPr>
          <w:p w14:paraId="6E348C4A" w14:textId="77777777" w:rsidR="00441635" w:rsidRPr="00814B85" w:rsidRDefault="00000000" w:rsidP="00441635">
            <w:pPr>
              <w:rPr>
                <w:lang w:eastAsia="en-CA"/>
              </w:rPr>
            </w:pPr>
            <w:sdt>
              <w:sdtPr>
                <w:rPr>
                  <w:lang w:eastAsia="en-CA"/>
                </w:rPr>
                <w:id w:val="1776289077"/>
                <w:placeholder>
                  <w:docPart w:val="5AB1691BF1AA45A1B9789043AAFF89F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0F6E2C0" w14:textId="307EB1C0"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A65C0EF" w14:textId="77777777" w:rsidR="00441635" w:rsidRDefault="00000000" w:rsidP="00441635">
            <w:pPr>
              <w:jc w:val="center"/>
              <w:rPr>
                <w:lang w:eastAsia="en-CA"/>
              </w:rPr>
            </w:pPr>
            <w:sdt>
              <w:sdtPr>
                <w:rPr>
                  <w:lang w:eastAsia="en-CA"/>
                </w:rPr>
                <w:id w:val="58820299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CA75AEE" w14:textId="6EA41A65" w:rsidR="00441635" w:rsidRPr="00814B85" w:rsidRDefault="00441635" w:rsidP="00441635">
            <w:pPr>
              <w:jc w:val="center"/>
              <w:rPr>
                <w:lang w:eastAsia="en-CA"/>
              </w:rPr>
            </w:pPr>
            <w:r w:rsidRPr="00B707BD">
              <w:t>209</w:t>
            </w:r>
          </w:p>
        </w:tc>
        <w:tc>
          <w:tcPr>
            <w:tcW w:w="850" w:type="dxa"/>
            <w:shd w:val="clear" w:color="auto" w:fill="F2F2F2" w:themeFill="background1" w:themeFillShade="F2"/>
            <w:vAlign w:val="center"/>
          </w:tcPr>
          <w:p w14:paraId="7B582896" w14:textId="498EBAB6" w:rsidR="00441635" w:rsidRPr="00814B85" w:rsidRDefault="00000000" w:rsidP="00441635">
            <w:pPr>
              <w:jc w:val="center"/>
              <w:rPr>
                <w:lang w:eastAsia="en-CA"/>
              </w:rPr>
            </w:pPr>
            <w:sdt>
              <w:sdtPr>
                <w:rPr>
                  <w:lang w:eastAsia="en-CA"/>
                </w:rPr>
                <w:id w:val="-546760517"/>
                <w:placeholder>
                  <w:docPart w:val="2A76196E9CC54FC2B8AE18D0ED7AD35A"/>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0019F151" w14:textId="47DA8941" w:rsidR="00441635" w:rsidRDefault="00000000" w:rsidP="00441635">
            <w:pPr>
              <w:jc w:val="center"/>
              <w:rPr>
                <w:lang w:eastAsia="en-CA"/>
              </w:rPr>
            </w:pPr>
            <w:sdt>
              <w:sdtPr>
                <w:rPr>
                  <w:lang w:eastAsia="en-CA"/>
                </w:rPr>
                <w:id w:val="-1149980676"/>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7E4B5669" w14:textId="77777777" w:rsidR="00441635" w:rsidRPr="00814B85" w:rsidRDefault="00000000" w:rsidP="00441635">
            <w:pPr>
              <w:jc w:val="center"/>
              <w:rPr>
                <w:lang w:eastAsia="en-CA"/>
              </w:rPr>
            </w:pPr>
            <w:sdt>
              <w:sdtPr>
                <w:rPr>
                  <w:lang w:eastAsia="en-CA"/>
                </w:rPr>
                <w:id w:val="-1912149073"/>
                <w:placeholder>
                  <w:docPart w:val="AA6DE37842D347CFA2E6480D098D2AC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B3EFDDF" w14:textId="1273795C" w:rsidR="00441635" w:rsidRDefault="00000000" w:rsidP="00441635">
            <w:pPr>
              <w:jc w:val="center"/>
              <w:rPr>
                <w:lang w:eastAsia="en-CA"/>
              </w:rPr>
            </w:pPr>
            <w:sdt>
              <w:sdtPr>
                <w:rPr>
                  <w:lang w:eastAsia="en-CA"/>
                </w:rPr>
                <w:id w:val="353462887"/>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2A9E21B7" w14:textId="0A0E0178" w:rsidR="00441635" w:rsidRDefault="00000000" w:rsidP="00441635">
            <w:pPr>
              <w:jc w:val="center"/>
              <w:rPr>
                <w:lang w:eastAsia="en-CA"/>
              </w:rPr>
            </w:pPr>
            <w:sdt>
              <w:sdtPr>
                <w:rPr>
                  <w:lang w:eastAsia="en-CA"/>
                </w:rPr>
                <w:id w:val="-1731923715"/>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0F802AD2" w14:textId="5A11665E" w:rsidR="00441635" w:rsidRDefault="00000000" w:rsidP="00441635">
            <w:pPr>
              <w:jc w:val="center"/>
              <w:rPr>
                <w:lang w:eastAsia="en-CA"/>
              </w:rPr>
            </w:pPr>
            <w:sdt>
              <w:sdtPr>
                <w:rPr>
                  <w:lang w:eastAsia="en-CA"/>
                </w:rPr>
                <w:id w:val="362881160"/>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42F77CC0" w14:textId="77777777" w:rsidR="00441635" w:rsidRPr="00814B85" w:rsidRDefault="00000000" w:rsidP="00441635">
            <w:pPr>
              <w:jc w:val="center"/>
              <w:rPr>
                <w:lang w:eastAsia="en-CA"/>
              </w:rPr>
            </w:pPr>
            <w:sdt>
              <w:sdtPr>
                <w:rPr>
                  <w:lang w:eastAsia="en-CA"/>
                </w:rPr>
                <w:id w:val="1499773400"/>
                <w:placeholder>
                  <w:docPart w:val="5EA8D77C6F124B70AB954A8C0FE522D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B79B003" w14:textId="36015F0D" w:rsidR="00441635" w:rsidRPr="00814B85" w:rsidRDefault="00441635" w:rsidP="00441635">
            <w:pPr>
              <w:rPr>
                <w:lang w:eastAsia="en-CA"/>
              </w:rPr>
            </w:pPr>
            <w:r w:rsidRPr="00954E8D">
              <w:t>2nd Stage</w:t>
            </w:r>
          </w:p>
        </w:tc>
      </w:tr>
      <w:tr w:rsidR="00441635" w14:paraId="0A7605BA" w14:textId="77777777" w:rsidTr="00DD2645">
        <w:tc>
          <w:tcPr>
            <w:tcW w:w="3060" w:type="dxa"/>
            <w:shd w:val="clear" w:color="auto" w:fill="F2F2F2" w:themeFill="background1" w:themeFillShade="F2"/>
          </w:tcPr>
          <w:p w14:paraId="2EEE28FC" w14:textId="4BC54D2B" w:rsidR="00441635" w:rsidRPr="00814B85" w:rsidRDefault="00441635" w:rsidP="00441635">
            <w:pPr>
              <w:rPr>
                <w:lang w:eastAsia="en-CA"/>
              </w:rPr>
            </w:pPr>
            <w:r w:rsidRPr="00E75D62">
              <w:t>CRU 212 EXIT PULL BELL</w:t>
            </w:r>
          </w:p>
        </w:tc>
        <w:tc>
          <w:tcPr>
            <w:tcW w:w="907" w:type="dxa"/>
            <w:shd w:val="clear" w:color="auto" w:fill="F2F2F2" w:themeFill="background1" w:themeFillShade="F2"/>
            <w:vAlign w:val="center"/>
          </w:tcPr>
          <w:p w14:paraId="01A70984" w14:textId="77777777" w:rsidR="00441635" w:rsidRPr="00814B85" w:rsidRDefault="00000000" w:rsidP="00441635">
            <w:pPr>
              <w:rPr>
                <w:lang w:eastAsia="en-CA"/>
              </w:rPr>
            </w:pPr>
            <w:sdt>
              <w:sdtPr>
                <w:rPr>
                  <w:lang w:eastAsia="en-CA"/>
                </w:rPr>
                <w:id w:val="-2070876555"/>
                <w:placeholder>
                  <w:docPart w:val="98803B9924104E2085C17C0519D4001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024C8C0" w14:textId="510819C7"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E361F48" w14:textId="77777777" w:rsidR="00441635" w:rsidRDefault="00000000" w:rsidP="00441635">
            <w:pPr>
              <w:jc w:val="center"/>
              <w:rPr>
                <w:lang w:eastAsia="en-CA"/>
              </w:rPr>
            </w:pPr>
            <w:sdt>
              <w:sdtPr>
                <w:rPr>
                  <w:lang w:eastAsia="en-CA"/>
                </w:rPr>
                <w:id w:val="39178332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D5ACE9B" w14:textId="0A30CCF7" w:rsidR="00441635" w:rsidRPr="00814B85" w:rsidRDefault="00441635" w:rsidP="00441635">
            <w:pPr>
              <w:jc w:val="center"/>
              <w:rPr>
                <w:lang w:eastAsia="en-CA"/>
              </w:rPr>
            </w:pPr>
            <w:r w:rsidRPr="00B707BD">
              <w:t>210</w:t>
            </w:r>
          </w:p>
        </w:tc>
        <w:tc>
          <w:tcPr>
            <w:tcW w:w="850" w:type="dxa"/>
            <w:shd w:val="clear" w:color="auto" w:fill="F2F2F2" w:themeFill="background1" w:themeFillShade="F2"/>
            <w:vAlign w:val="center"/>
          </w:tcPr>
          <w:p w14:paraId="3FB4DC49" w14:textId="039DBB1A" w:rsidR="00441635" w:rsidRPr="00814B85" w:rsidRDefault="00000000" w:rsidP="00441635">
            <w:pPr>
              <w:jc w:val="center"/>
              <w:rPr>
                <w:lang w:eastAsia="en-CA"/>
              </w:rPr>
            </w:pPr>
            <w:sdt>
              <w:sdtPr>
                <w:rPr>
                  <w:lang w:eastAsia="en-CA"/>
                </w:rPr>
                <w:id w:val="-617060431"/>
                <w:placeholder>
                  <w:docPart w:val="3770059E256147E38A83E3603386A0DD"/>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1873BD68" w14:textId="487CDD06" w:rsidR="00441635" w:rsidRDefault="00000000" w:rsidP="00441635">
            <w:pPr>
              <w:jc w:val="center"/>
              <w:rPr>
                <w:lang w:eastAsia="en-CA"/>
              </w:rPr>
            </w:pPr>
            <w:sdt>
              <w:sdtPr>
                <w:rPr>
                  <w:lang w:eastAsia="en-CA"/>
                </w:rPr>
                <w:id w:val="1926990203"/>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2B35ECF0" w14:textId="77777777" w:rsidR="00441635" w:rsidRPr="00814B85" w:rsidRDefault="00000000" w:rsidP="00441635">
            <w:pPr>
              <w:jc w:val="center"/>
              <w:rPr>
                <w:lang w:eastAsia="en-CA"/>
              </w:rPr>
            </w:pPr>
            <w:sdt>
              <w:sdtPr>
                <w:rPr>
                  <w:lang w:eastAsia="en-CA"/>
                </w:rPr>
                <w:id w:val="-351651329"/>
                <w:placeholder>
                  <w:docPart w:val="08C8C24DD0B442248543E40260F52AF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ECF88D4" w14:textId="6A0E947B" w:rsidR="00441635" w:rsidRDefault="00000000" w:rsidP="00441635">
            <w:pPr>
              <w:jc w:val="center"/>
              <w:rPr>
                <w:lang w:eastAsia="en-CA"/>
              </w:rPr>
            </w:pPr>
            <w:sdt>
              <w:sdtPr>
                <w:rPr>
                  <w:lang w:eastAsia="en-CA"/>
                </w:rPr>
                <w:id w:val="2046710453"/>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0AC11E76" w14:textId="7D2A48DF" w:rsidR="00441635" w:rsidRDefault="00000000" w:rsidP="00441635">
            <w:pPr>
              <w:jc w:val="center"/>
              <w:rPr>
                <w:lang w:eastAsia="en-CA"/>
              </w:rPr>
            </w:pPr>
            <w:sdt>
              <w:sdtPr>
                <w:rPr>
                  <w:lang w:eastAsia="en-CA"/>
                </w:rPr>
                <w:id w:val="-1327817012"/>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2DBA487F" w14:textId="000DFE33" w:rsidR="00441635" w:rsidRDefault="00000000" w:rsidP="00441635">
            <w:pPr>
              <w:jc w:val="center"/>
              <w:rPr>
                <w:lang w:eastAsia="en-CA"/>
              </w:rPr>
            </w:pPr>
            <w:sdt>
              <w:sdtPr>
                <w:rPr>
                  <w:lang w:eastAsia="en-CA"/>
                </w:rPr>
                <w:id w:val="161203426"/>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5E7BE961" w14:textId="77777777" w:rsidR="00441635" w:rsidRPr="00814B85" w:rsidRDefault="00000000" w:rsidP="00441635">
            <w:pPr>
              <w:jc w:val="center"/>
              <w:rPr>
                <w:lang w:eastAsia="en-CA"/>
              </w:rPr>
            </w:pPr>
            <w:sdt>
              <w:sdtPr>
                <w:rPr>
                  <w:lang w:eastAsia="en-CA"/>
                </w:rPr>
                <w:id w:val="1626969105"/>
                <w:placeholder>
                  <w:docPart w:val="7C23EF3DB98B4EB88F731931E3BEA56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2B525C0" w14:textId="69C81E19" w:rsidR="00441635" w:rsidRPr="00814B85" w:rsidRDefault="00441635" w:rsidP="00441635">
            <w:pPr>
              <w:rPr>
                <w:lang w:eastAsia="en-CA"/>
              </w:rPr>
            </w:pPr>
            <w:r w:rsidRPr="00954E8D">
              <w:t>1st Stage</w:t>
            </w:r>
          </w:p>
        </w:tc>
      </w:tr>
      <w:tr w:rsidR="00441635" w14:paraId="059F9E23" w14:textId="77777777" w:rsidTr="00DD2645">
        <w:tc>
          <w:tcPr>
            <w:tcW w:w="3060" w:type="dxa"/>
            <w:shd w:val="clear" w:color="auto" w:fill="F2F2F2" w:themeFill="background1" w:themeFillShade="F2"/>
          </w:tcPr>
          <w:p w14:paraId="6CC67547" w14:textId="6A6C845F" w:rsidR="00441635" w:rsidRPr="00814B85" w:rsidRDefault="00441635" w:rsidP="00441635">
            <w:pPr>
              <w:rPr>
                <w:lang w:eastAsia="en-CA"/>
              </w:rPr>
            </w:pPr>
            <w:r w:rsidRPr="00E75D62">
              <w:t>CRU 212 EXIT GA</w:t>
            </w:r>
          </w:p>
        </w:tc>
        <w:tc>
          <w:tcPr>
            <w:tcW w:w="907" w:type="dxa"/>
            <w:shd w:val="clear" w:color="auto" w:fill="F2F2F2" w:themeFill="background1" w:themeFillShade="F2"/>
            <w:vAlign w:val="center"/>
          </w:tcPr>
          <w:p w14:paraId="148E144A" w14:textId="77777777" w:rsidR="00441635" w:rsidRPr="00814B85" w:rsidRDefault="00000000" w:rsidP="00441635">
            <w:pPr>
              <w:rPr>
                <w:lang w:eastAsia="en-CA"/>
              </w:rPr>
            </w:pPr>
            <w:sdt>
              <w:sdtPr>
                <w:rPr>
                  <w:lang w:eastAsia="en-CA"/>
                </w:rPr>
                <w:id w:val="-1800369030"/>
                <w:placeholder>
                  <w:docPart w:val="36761154C2244F598D8108B1B68ADE9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9AD1926" w14:textId="11D690E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0AA9E78" w14:textId="77777777" w:rsidR="00441635" w:rsidRDefault="00000000" w:rsidP="00441635">
            <w:pPr>
              <w:jc w:val="center"/>
              <w:rPr>
                <w:lang w:eastAsia="en-CA"/>
              </w:rPr>
            </w:pPr>
            <w:sdt>
              <w:sdtPr>
                <w:rPr>
                  <w:lang w:eastAsia="en-CA"/>
                </w:rPr>
                <w:id w:val="-186797128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C8E4F5D" w14:textId="16CD5A5A" w:rsidR="00441635" w:rsidRPr="00814B85" w:rsidRDefault="00441635" w:rsidP="00441635">
            <w:pPr>
              <w:jc w:val="center"/>
              <w:rPr>
                <w:lang w:eastAsia="en-CA"/>
              </w:rPr>
            </w:pPr>
            <w:r w:rsidRPr="00B707BD">
              <w:t>211</w:t>
            </w:r>
          </w:p>
        </w:tc>
        <w:tc>
          <w:tcPr>
            <w:tcW w:w="850" w:type="dxa"/>
            <w:shd w:val="clear" w:color="auto" w:fill="F2F2F2" w:themeFill="background1" w:themeFillShade="F2"/>
            <w:vAlign w:val="center"/>
          </w:tcPr>
          <w:p w14:paraId="5A8780AB" w14:textId="551F85E6" w:rsidR="00441635" w:rsidRPr="00814B85" w:rsidRDefault="00000000" w:rsidP="00441635">
            <w:pPr>
              <w:jc w:val="center"/>
              <w:rPr>
                <w:lang w:eastAsia="en-CA"/>
              </w:rPr>
            </w:pPr>
            <w:sdt>
              <w:sdtPr>
                <w:rPr>
                  <w:lang w:eastAsia="en-CA"/>
                </w:rPr>
                <w:id w:val="-1024332217"/>
                <w:placeholder>
                  <w:docPart w:val="E845E23D21124D5483C780C512D9261B"/>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1B6010D1" w14:textId="7645F068" w:rsidR="00441635" w:rsidRDefault="00000000" w:rsidP="00441635">
            <w:pPr>
              <w:jc w:val="center"/>
              <w:rPr>
                <w:lang w:eastAsia="en-CA"/>
              </w:rPr>
            </w:pPr>
            <w:sdt>
              <w:sdtPr>
                <w:rPr>
                  <w:lang w:eastAsia="en-CA"/>
                </w:rPr>
                <w:id w:val="-354655148"/>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4F71DC98" w14:textId="77777777" w:rsidR="00441635" w:rsidRPr="00814B85" w:rsidRDefault="00000000" w:rsidP="00441635">
            <w:pPr>
              <w:jc w:val="center"/>
              <w:rPr>
                <w:lang w:eastAsia="en-CA"/>
              </w:rPr>
            </w:pPr>
            <w:sdt>
              <w:sdtPr>
                <w:rPr>
                  <w:lang w:eastAsia="en-CA"/>
                </w:rPr>
                <w:id w:val="1264273201"/>
                <w:placeholder>
                  <w:docPart w:val="1AC787B4EF2346529C5918B3B5A7533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E2895AC" w14:textId="14ED14FE" w:rsidR="00441635" w:rsidRDefault="00000000" w:rsidP="00441635">
            <w:pPr>
              <w:jc w:val="center"/>
              <w:rPr>
                <w:lang w:eastAsia="en-CA"/>
              </w:rPr>
            </w:pPr>
            <w:sdt>
              <w:sdtPr>
                <w:rPr>
                  <w:lang w:eastAsia="en-CA"/>
                </w:rPr>
                <w:id w:val="2131821314"/>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5602DB3F" w14:textId="153F8A85" w:rsidR="00441635" w:rsidRDefault="00000000" w:rsidP="00441635">
            <w:pPr>
              <w:jc w:val="center"/>
              <w:rPr>
                <w:lang w:eastAsia="en-CA"/>
              </w:rPr>
            </w:pPr>
            <w:sdt>
              <w:sdtPr>
                <w:rPr>
                  <w:lang w:eastAsia="en-CA"/>
                </w:rPr>
                <w:id w:val="-1447776316"/>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46A1F214" w14:textId="5D62EDDD" w:rsidR="00441635" w:rsidRDefault="00000000" w:rsidP="00441635">
            <w:pPr>
              <w:jc w:val="center"/>
              <w:rPr>
                <w:lang w:eastAsia="en-CA"/>
              </w:rPr>
            </w:pPr>
            <w:sdt>
              <w:sdtPr>
                <w:rPr>
                  <w:lang w:eastAsia="en-CA"/>
                </w:rPr>
                <w:id w:val="1676069486"/>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4DD0BC36" w14:textId="77777777" w:rsidR="00441635" w:rsidRPr="00814B85" w:rsidRDefault="00000000" w:rsidP="00441635">
            <w:pPr>
              <w:jc w:val="center"/>
              <w:rPr>
                <w:lang w:eastAsia="en-CA"/>
              </w:rPr>
            </w:pPr>
            <w:sdt>
              <w:sdtPr>
                <w:rPr>
                  <w:lang w:eastAsia="en-CA"/>
                </w:rPr>
                <w:id w:val="974800404"/>
                <w:placeholder>
                  <w:docPart w:val="7F93F6FB74A04E33BA77405316E6A70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BD14061" w14:textId="19C43F18" w:rsidR="00441635" w:rsidRPr="00814B85" w:rsidRDefault="00441635" w:rsidP="00441635">
            <w:pPr>
              <w:rPr>
                <w:lang w:eastAsia="en-CA"/>
              </w:rPr>
            </w:pPr>
            <w:r w:rsidRPr="00954E8D">
              <w:t>2nd Stage</w:t>
            </w:r>
          </w:p>
        </w:tc>
      </w:tr>
      <w:tr w:rsidR="00441635" w14:paraId="13163FE0" w14:textId="77777777" w:rsidTr="00DD2645">
        <w:tc>
          <w:tcPr>
            <w:tcW w:w="3060" w:type="dxa"/>
            <w:shd w:val="clear" w:color="auto" w:fill="F2F2F2" w:themeFill="background1" w:themeFillShade="F2"/>
          </w:tcPr>
          <w:p w14:paraId="57825079" w14:textId="2518CB20" w:rsidR="00441635" w:rsidRPr="00814B85" w:rsidRDefault="00441635" w:rsidP="00441635">
            <w:pPr>
              <w:rPr>
                <w:lang w:eastAsia="en-CA"/>
              </w:rPr>
            </w:pPr>
            <w:r w:rsidRPr="00E75D62">
              <w:t>CRU 302 EXIT TO MALL PULL</w:t>
            </w:r>
          </w:p>
        </w:tc>
        <w:tc>
          <w:tcPr>
            <w:tcW w:w="907" w:type="dxa"/>
            <w:shd w:val="clear" w:color="auto" w:fill="F2F2F2" w:themeFill="background1" w:themeFillShade="F2"/>
            <w:vAlign w:val="center"/>
          </w:tcPr>
          <w:p w14:paraId="3D560ECB" w14:textId="77777777" w:rsidR="00441635" w:rsidRPr="00814B85" w:rsidRDefault="00000000" w:rsidP="00441635">
            <w:pPr>
              <w:rPr>
                <w:lang w:eastAsia="en-CA"/>
              </w:rPr>
            </w:pPr>
            <w:sdt>
              <w:sdtPr>
                <w:rPr>
                  <w:lang w:eastAsia="en-CA"/>
                </w:rPr>
                <w:id w:val="686869742"/>
                <w:placeholder>
                  <w:docPart w:val="9CC1590B8A934AC4AF5BDABFFD4216D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9825D9C" w14:textId="6A2823EF"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94DF7AD" w14:textId="77777777" w:rsidR="00441635" w:rsidRDefault="00000000" w:rsidP="00441635">
            <w:pPr>
              <w:jc w:val="center"/>
              <w:rPr>
                <w:lang w:eastAsia="en-CA"/>
              </w:rPr>
            </w:pPr>
            <w:sdt>
              <w:sdtPr>
                <w:rPr>
                  <w:lang w:eastAsia="en-CA"/>
                </w:rPr>
                <w:id w:val="-180961652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F235EB3" w14:textId="0304F9E3" w:rsidR="00441635" w:rsidRPr="00814B85" w:rsidRDefault="00441635" w:rsidP="00441635">
            <w:pPr>
              <w:jc w:val="center"/>
              <w:rPr>
                <w:lang w:eastAsia="en-CA"/>
              </w:rPr>
            </w:pPr>
            <w:r w:rsidRPr="00B707BD">
              <w:t>211</w:t>
            </w:r>
          </w:p>
        </w:tc>
        <w:tc>
          <w:tcPr>
            <w:tcW w:w="850" w:type="dxa"/>
            <w:shd w:val="clear" w:color="auto" w:fill="F2F2F2" w:themeFill="background1" w:themeFillShade="F2"/>
            <w:vAlign w:val="center"/>
          </w:tcPr>
          <w:p w14:paraId="5AF4AB01" w14:textId="35609DE6" w:rsidR="00441635" w:rsidRPr="00814B85" w:rsidRDefault="00000000" w:rsidP="00441635">
            <w:pPr>
              <w:jc w:val="center"/>
              <w:rPr>
                <w:lang w:eastAsia="en-CA"/>
              </w:rPr>
            </w:pPr>
            <w:sdt>
              <w:sdtPr>
                <w:rPr>
                  <w:lang w:eastAsia="en-CA"/>
                </w:rPr>
                <w:id w:val="1372879150"/>
                <w:placeholder>
                  <w:docPart w:val="0562EE9F7AB34DA8A2BCEFF2AB65F6A2"/>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Z-3</w:t>
                </w:r>
              </w:sdtContent>
            </w:sdt>
          </w:p>
        </w:tc>
        <w:tc>
          <w:tcPr>
            <w:tcW w:w="448" w:type="dxa"/>
            <w:shd w:val="clear" w:color="auto" w:fill="F2F2F2" w:themeFill="background1" w:themeFillShade="F2"/>
            <w:vAlign w:val="center"/>
          </w:tcPr>
          <w:p w14:paraId="7751251E" w14:textId="4175EA2C" w:rsidR="00441635" w:rsidRDefault="00000000" w:rsidP="00441635">
            <w:pPr>
              <w:jc w:val="center"/>
              <w:rPr>
                <w:lang w:eastAsia="en-CA"/>
              </w:rPr>
            </w:pPr>
            <w:sdt>
              <w:sdtPr>
                <w:rPr>
                  <w:lang w:eastAsia="en-CA"/>
                </w:rPr>
                <w:id w:val="-1815564097"/>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7F09F558" w14:textId="77777777" w:rsidR="00441635" w:rsidRPr="00814B85" w:rsidRDefault="00000000" w:rsidP="00441635">
            <w:pPr>
              <w:jc w:val="center"/>
              <w:rPr>
                <w:lang w:eastAsia="en-CA"/>
              </w:rPr>
            </w:pPr>
            <w:sdt>
              <w:sdtPr>
                <w:rPr>
                  <w:lang w:eastAsia="en-CA"/>
                </w:rPr>
                <w:id w:val="1022056498"/>
                <w:placeholder>
                  <w:docPart w:val="B5A5F7E1B140434E95D44EF5BBFA9F7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C161E24" w14:textId="00A0D253" w:rsidR="00441635" w:rsidRDefault="00000000" w:rsidP="00441635">
            <w:pPr>
              <w:jc w:val="center"/>
              <w:rPr>
                <w:lang w:eastAsia="en-CA"/>
              </w:rPr>
            </w:pPr>
            <w:sdt>
              <w:sdtPr>
                <w:rPr>
                  <w:lang w:eastAsia="en-CA"/>
                </w:rPr>
                <w:id w:val="998765150"/>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378F1795" w14:textId="5C88AAB8" w:rsidR="00441635" w:rsidRDefault="00000000" w:rsidP="00441635">
            <w:pPr>
              <w:jc w:val="center"/>
              <w:rPr>
                <w:lang w:eastAsia="en-CA"/>
              </w:rPr>
            </w:pPr>
            <w:sdt>
              <w:sdtPr>
                <w:rPr>
                  <w:lang w:eastAsia="en-CA"/>
                </w:rPr>
                <w:id w:val="-1691909623"/>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07887411" w14:textId="761F37BA" w:rsidR="00441635" w:rsidRDefault="00000000" w:rsidP="00441635">
            <w:pPr>
              <w:jc w:val="center"/>
              <w:rPr>
                <w:lang w:eastAsia="en-CA"/>
              </w:rPr>
            </w:pPr>
            <w:sdt>
              <w:sdtPr>
                <w:rPr>
                  <w:lang w:eastAsia="en-CA"/>
                </w:rPr>
                <w:id w:val="-1857652803"/>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18D967DA" w14:textId="77777777" w:rsidR="00441635" w:rsidRPr="00814B85" w:rsidRDefault="00000000" w:rsidP="00441635">
            <w:pPr>
              <w:jc w:val="center"/>
              <w:rPr>
                <w:lang w:eastAsia="en-CA"/>
              </w:rPr>
            </w:pPr>
            <w:sdt>
              <w:sdtPr>
                <w:rPr>
                  <w:lang w:eastAsia="en-CA"/>
                </w:rPr>
                <w:id w:val="1208450488"/>
                <w:placeholder>
                  <w:docPart w:val="890A7CB1281245FBA2DC9EE4D8A5D64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771C818" w14:textId="7922AB5E" w:rsidR="00441635" w:rsidRPr="00814B85" w:rsidRDefault="00441635" w:rsidP="00441635">
            <w:pPr>
              <w:rPr>
                <w:lang w:eastAsia="en-CA"/>
              </w:rPr>
            </w:pPr>
            <w:r w:rsidRPr="00954E8D">
              <w:t>1st Stage</w:t>
            </w:r>
          </w:p>
        </w:tc>
      </w:tr>
      <w:tr w:rsidR="00441635" w14:paraId="006DD4A5" w14:textId="77777777" w:rsidTr="00DD2645">
        <w:tc>
          <w:tcPr>
            <w:tcW w:w="3060" w:type="dxa"/>
            <w:shd w:val="clear" w:color="auto" w:fill="F2F2F2" w:themeFill="background1" w:themeFillShade="F2"/>
          </w:tcPr>
          <w:p w14:paraId="579D3137" w14:textId="6CE6F9C1" w:rsidR="00441635" w:rsidRPr="00814B85" w:rsidRDefault="00441635" w:rsidP="00441635">
            <w:pPr>
              <w:rPr>
                <w:lang w:eastAsia="en-CA"/>
              </w:rPr>
            </w:pPr>
            <w:r w:rsidRPr="00E75D62">
              <w:t>CRU 302 EXIT TO MALL GA</w:t>
            </w:r>
          </w:p>
        </w:tc>
        <w:tc>
          <w:tcPr>
            <w:tcW w:w="907" w:type="dxa"/>
            <w:shd w:val="clear" w:color="auto" w:fill="F2F2F2" w:themeFill="background1" w:themeFillShade="F2"/>
            <w:vAlign w:val="center"/>
          </w:tcPr>
          <w:p w14:paraId="4475F7B4" w14:textId="77777777" w:rsidR="00441635" w:rsidRPr="00814B85" w:rsidRDefault="00000000" w:rsidP="00441635">
            <w:pPr>
              <w:rPr>
                <w:lang w:eastAsia="en-CA"/>
              </w:rPr>
            </w:pPr>
            <w:sdt>
              <w:sdtPr>
                <w:rPr>
                  <w:lang w:eastAsia="en-CA"/>
                </w:rPr>
                <w:id w:val="1040165064"/>
                <w:placeholder>
                  <w:docPart w:val="62A656ECEC5944E9A7993EFF465D19B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CAC7D5E" w14:textId="52CE4A5A"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0527C35" w14:textId="77777777" w:rsidR="00441635" w:rsidRDefault="00000000" w:rsidP="00441635">
            <w:pPr>
              <w:jc w:val="center"/>
              <w:rPr>
                <w:lang w:eastAsia="en-CA"/>
              </w:rPr>
            </w:pPr>
            <w:sdt>
              <w:sdtPr>
                <w:rPr>
                  <w:lang w:eastAsia="en-CA"/>
                </w:rPr>
                <w:id w:val="-193921167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773B6DF" w14:textId="3DBC37F5" w:rsidR="00441635" w:rsidRPr="00814B85" w:rsidRDefault="00441635" w:rsidP="00441635">
            <w:pPr>
              <w:jc w:val="center"/>
              <w:rPr>
                <w:lang w:eastAsia="en-CA"/>
              </w:rPr>
            </w:pPr>
            <w:r w:rsidRPr="00B707BD">
              <w:t>212</w:t>
            </w:r>
          </w:p>
        </w:tc>
        <w:tc>
          <w:tcPr>
            <w:tcW w:w="850" w:type="dxa"/>
            <w:shd w:val="clear" w:color="auto" w:fill="F2F2F2" w:themeFill="background1" w:themeFillShade="F2"/>
            <w:vAlign w:val="center"/>
          </w:tcPr>
          <w:p w14:paraId="2D3B7D01" w14:textId="5696561F" w:rsidR="00441635" w:rsidRPr="00814B85" w:rsidRDefault="00000000" w:rsidP="00441635">
            <w:pPr>
              <w:jc w:val="center"/>
              <w:rPr>
                <w:lang w:eastAsia="en-CA"/>
              </w:rPr>
            </w:pPr>
            <w:sdt>
              <w:sdtPr>
                <w:rPr>
                  <w:lang w:eastAsia="en-CA"/>
                </w:rPr>
                <w:id w:val="-1214661279"/>
                <w:placeholder>
                  <w:docPart w:val="DB59932979244944891EC088C6F5468D"/>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Z-3</w:t>
                </w:r>
              </w:sdtContent>
            </w:sdt>
          </w:p>
        </w:tc>
        <w:tc>
          <w:tcPr>
            <w:tcW w:w="448" w:type="dxa"/>
            <w:shd w:val="clear" w:color="auto" w:fill="F2F2F2" w:themeFill="background1" w:themeFillShade="F2"/>
            <w:vAlign w:val="center"/>
          </w:tcPr>
          <w:p w14:paraId="5E37581E" w14:textId="5F9DDD33" w:rsidR="00441635" w:rsidRDefault="00000000" w:rsidP="00441635">
            <w:pPr>
              <w:jc w:val="center"/>
              <w:rPr>
                <w:lang w:eastAsia="en-CA"/>
              </w:rPr>
            </w:pPr>
            <w:sdt>
              <w:sdtPr>
                <w:rPr>
                  <w:lang w:eastAsia="en-CA"/>
                </w:rPr>
                <w:id w:val="-549388753"/>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0C3C5F0D" w14:textId="77777777" w:rsidR="00441635" w:rsidRPr="00814B85" w:rsidRDefault="00000000" w:rsidP="00441635">
            <w:pPr>
              <w:jc w:val="center"/>
              <w:rPr>
                <w:lang w:eastAsia="en-CA"/>
              </w:rPr>
            </w:pPr>
            <w:sdt>
              <w:sdtPr>
                <w:rPr>
                  <w:lang w:eastAsia="en-CA"/>
                </w:rPr>
                <w:id w:val="421149049"/>
                <w:placeholder>
                  <w:docPart w:val="E7CDB989D742491ABE758692864F17E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3173BA3" w14:textId="0C177773" w:rsidR="00441635" w:rsidRDefault="00000000" w:rsidP="00441635">
            <w:pPr>
              <w:jc w:val="center"/>
              <w:rPr>
                <w:lang w:eastAsia="en-CA"/>
              </w:rPr>
            </w:pPr>
            <w:sdt>
              <w:sdtPr>
                <w:rPr>
                  <w:lang w:eastAsia="en-CA"/>
                </w:rPr>
                <w:id w:val="-1475372576"/>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2D577B63" w14:textId="5B4925C5" w:rsidR="00441635" w:rsidRDefault="00000000" w:rsidP="00441635">
            <w:pPr>
              <w:jc w:val="center"/>
              <w:rPr>
                <w:lang w:eastAsia="en-CA"/>
              </w:rPr>
            </w:pPr>
            <w:sdt>
              <w:sdtPr>
                <w:rPr>
                  <w:lang w:eastAsia="en-CA"/>
                </w:rPr>
                <w:id w:val="-1845076937"/>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10254E07" w14:textId="49C30891" w:rsidR="00441635" w:rsidRDefault="00000000" w:rsidP="00441635">
            <w:pPr>
              <w:jc w:val="center"/>
              <w:rPr>
                <w:lang w:eastAsia="en-CA"/>
              </w:rPr>
            </w:pPr>
            <w:sdt>
              <w:sdtPr>
                <w:rPr>
                  <w:lang w:eastAsia="en-CA"/>
                </w:rPr>
                <w:id w:val="-554085591"/>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022F0A7C" w14:textId="77777777" w:rsidR="00441635" w:rsidRPr="00814B85" w:rsidRDefault="00000000" w:rsidP="00441635">
            <w:pPr>
              <w:jc w:val="center"/>
              <w:rPr>
                <w:lang w:eastAsia="en-CA"/>
              </w:rPr>
            </w:pPr>
            <w:sdt>
              <w:sdtPr>
                <w:rPr>
                  <w:lang w:eastAsia="en-CA"/>
                </w:rPr>
                <w:id w:val="-859900117"/>
                <w:placeholder>
                  <w:docPart w:val="9BF50B162C5349B0B2C56809195D0EF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1B1E367" w14:textId="431F8A45" w:rsidR="00441635" w:rsidRPr="00814B85" w:rsidRDefault="00441635" w:rsidP="00441635">
            <w:pPr>
              <w:rPr>
                <w:lang w:eastAsia="en-CA"/>
              </w:rPr>
            </w:pPr>
            <w:r w:rsidRPr="00954E8D">
              <w:t>2nd Stage</w:t>
            </w:r>
          </w:p>
        </w:tc>
      </w:tr>
      <w:tr w:rsidR="00441635" w14:paraId="4AD43A05" w14:textId="77777777" w:rsidTr="00DD2645">
        <w:tc>
          <w:tcPr>
            <w:tcW w:w="3060" w:type="dxa"/>
            <w:shd w:val="clear" w:color="auto" w:fill="F2F2F2" w:themeFill="background1" w:themeFillShade="F2"/>
          </w:tcPr>
          <w:p w14:paraId="1083697A" w14:textId="50E6BEB6" w:rsidR="00441635" w:rsidRPr="00814B85" w:rsidRDefault="00B55C72" w:rsidP="00441635">
            <w:pPr>
              <w:rPr>
                <w:lang w:eastAsia="en-CA"/>
              </w:rPr>
            </w:pPr>
            <w:r>
              <w:rPr>
                <w:lang w:eastAsia="en-CA"/>
              </w:rPr>
              <w:t>CRU 233</w:t>
            </w:r>
          </w:p>
        </w:tc>
        <w:tc>
          <w:tcPr>
            <w:tcW w:w="907" w:type="dxa"/>
            <w:shd w:val="clear" w:color="auto" w:fill="F2F2F2" w:themeFill="background1" w:themeFillShade="F2"/>
            <w:vAlign w:val="center"/>
          </w:tcPr>
          <w:p w14:paraId="1C723541" w14:textId="77777777" w:rsidR="00441635" w:rsidRPr="00814B85" w:rsidRDefault="00000000" w:rsidP="00441635">
            <w:pPr>
              <w:rPr>
                <w:lang w:eastAsia="en-CA"/>
              </w:rPr>
            </w:pPr>
            <w:sdt>
              <w:sdtPr>
                <w:rPr>
                  <w:lang w:eastAsia="en-CA"/>
                </w:rPr>
                <w:id w:val="1461449999"/>
                <w:placeholder>
                  <w:docPart w:val="BE9B3A62A2A94EE3B1E0156EBD53492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471CBFA" w14:textId="0D8D615E" w:rsidR="00441635" w:rsidRDefault="00B55C72" w:rsidP="00441635">
            <w:pPr>
              <w:jc w:val="center"/>
              <w:rPr>
                <w:lang w:eastAsia="en-CA"/>
              </w:rPr>
            </w:pPr>
            <w:r>
              <w:rPr>
                <w:lang w:eastAsia="en-CA"/>
              </w:rPr>
              <w:t>M</w:t>
            </w:r>
          </w:p>
        </w:tc>
        <w:tc>
          <w:tcPr>
            <w:tcW w:w="667" w:type="dxa"/>
            <w:shd w:val="clear" w:color="auto" w:fill="F2F2F2" w:themeFill="background1" w:themeFillShade="F2"/>
            <w:vAlign w:val="center"/>
          </w:tcPr>
          <w:p w14:paraId="7CAB1158" w14:textId="77777777" w:rsidR="00441635" w:rsidRDefault="00000000" w:rsidP="00441635">
            <w:pPr>
              <w:jc w:val="center"/>
              <w:rPr>
                <w:lang w:eastAsia="en-CA"/>
              </w:rPr>
            </w:pPr>
            <w:sdt>
              <w:sdtPr>
                <w:rPr>
                  <w:lang w:eastAsia="en-CA"/>
                </w:rPr>
                <w:id w:val="209365711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9C5451E" w14:textId="5153CACD" w:rsidR="00441635" w:rsidRPr="00814B85" w:rsidRDefault="00B55C72" w:rsidP="00441635">
            <w:pPr>
              <w:jc w:val="center"/>
              <w:rPr>
                <w:lang w:eastAsia="en-CA"/>
              </w:rPr>
            </w:pPr>
            <w:r>
              <w:rPr>
                <w:lang w:eastAsia="en-CA"/>
              </w:rPr>
              <w:t>400</w:t>
            </w:r>
          </w:p>
        </w:tc>
        <w:tc>
          <w:tcPr>
            <w:tcW w:w="850" w:type="dxa"/>
            <w:shd w:val="clear" w:color="auto" w:fill="F2F2F2" w:themeFill="background1" w:themeFillShade="F2"/>
            <w:vAlign w:val="center"/>
          </w:tcPr>
          <w:p w14:paraId="2FF97C52" w14:textId="755DDAFC" w:rsidR="00441635" w:rsidRPr="00814B85" w:rsidRDefault="00000000" w:rsidP="00441635">
            <w:pPr>
              <w:jc w:val="center"/>
              <w:rPr>
                <w:lang w:eastAsia="en-CA"/>
              </w:rPr>
            </w:pPr>
            <w:sdt>
              <w:sdtPr>
                <w:rPr>
                  <w:lang w:eastAsia="en-CA"/>
                </w:rPr>
                <w:id w:val="-920338834"/>
                <w:placeholder>
                  <w:docPart w:val="C4B40F753DDD42808EEC76C447FDC19F"/>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w:t>
                </w:r>
              </w:sdtContent>
            </w:sdt>
          </w:p>
        </w:tc>
        <w:tc>
          <w:tcPr>
            <w:tcW w:w="448" w:type="dxa"/>
            <w:shd w:val="clear" w:color="auto" w:fill="F2F2F2" w:themeFill="background1" w:themeFillShade="F2"/>
            <w:vAlign w:val="center"/>
          </w:tcPr>
          <w:p w14:paraId="11232943" w14:textId="1837E63A" w:rsidR="00441635" w:rsidRDefault="00000000" w:rsidP="00441635">
            <w:pPr>
              <w:jc w:val="center"/>
              <w:rPr>
                <w:lang w:eastAsia="en-CA"/>
              </w:rPr>
            </w:pPr>
            <w:sdt>
              <w:sdtPr>
                <w:rPr>
                  <w:lang w:eastAsia="en-CA"/>
                </w:rPr>
                <w:id w:val="1035848774"/>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1101" w:type="dxa"/>
            <w:shd w:val="clear" w:color="auto" w:fill="F2F2F2" w:themeFill="background1" w:themeFillShade="F2"/>
            <w:vAlign w:val="center"/>
          </w:tcPr>
          <w:p w14:paraId="0CF2B028" w14:textId="77777777" w:rsidR="00441635" w:rsidRPr="00814B85" w:rsidRDefault="00000000" w:rsidP="00441635">
            <w:pPr>
              <w:jc w:val="center"/>
              <w:rPr>
                <w:lang w:eastAsia="en-CA"/>
              </w:rPr>
            </w:pPr>
            <w:sdt>
              <w:sdtPr>
                <w:rPr>
                  <w:lang w:eastAsia="en-CA"/>
                </w:rPr>
                <w:id w:val="-1195226672"/>
                <w:placeholder>
                  <w:docPart w:val="F277EDD15BED4337BE8DB239A9F4DFB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55CA694" w14:textId="5B812578" w:rsidR="00441635" w:rsidRDefault="00000000" w:rsidP="00441635">
            <w:pPr>
              <w:jc w:val="center"/>
              <w:rPr>
                <w:lang w:eastAsia="en-CA"/>
              </w:rPr>
            </w:pPr>
            <w:sdt>
              <w:sdtPr>
                <w:rPr>
                  <w:lang w:eastAsia="en-CA"/>
                </w:rPr>
                <w:id w:val="-1917392722"/>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48" w:type="dxa"/>
            <w:shd w:val="clear" w:color="auto" w:fill="F2F2F2" w:themeFill="background1" w:themeFillShade="F2"/>
            <w:vAlign w:val="center"/>
          </w:tcPr>
          <w:p w14:paraId="5E6F5082" w14:textId="55B415D7" w:rsidR="00441635" w:rsidRDefault="00000000" w:rsidP="00441635">
            <w:pPr>
              <w:jc w:val="center"/>
              <w:rPr>
                <w:lang w:eastAsia="en-CA"/>
              </w:rPr>
            </w:pPr>
            <w:sdt>
              <w:sdtPr>
                <w:rPr>
                  <w:lang w:eastAsia="en-CA"/>
                </w:rPr>
                <w:id w:val="-559251878"/>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23" w:type="dxa"/>
            <w:shd w:val="clear" w:color="auto" w:fill="F2F2F2" w:themeFill="background1" w:themeFillShade="F2"/>
            <w:vAlign w:val="center"/>
          </w:tcPr>
          <w:p w14:paraId="6F7075C6" w14:textId="68F1CDCE" w:rsidR="00441635" w:rsidRDefault="00000000" w:rsidP="00441635">
            <w:pPr>
              <w:jc w:val="center"/>
              <w:rPr>
                <w:lang w:eastAsia="en-CA"/>
              </w:rPr>
            </w:pPr>
            <w:sdt>
              <w:sdtPr>
                <w:rPr>
                  <w:lang w:eastAsia="en-CA"/>
                </w:rPr>
                <w:id w:val="-1964414262"/>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964" w:type="dxa"/>
            <w:shd w:val="clear" w:color="auto" w:fill="F2F2F2" w:themeFill="background1" w:themeFillShade="F2"/>
            <w:vAlign w:val="center"/>
          </w:tcPr>
          <w:p w14:paraId="48631202" w14:textId="77777777" w:rsidR="00441635" w:rsidRPr="00814B85" w:rsidRDefault="00000000" w:rsidP="00441635">
            <w:pPr>
              <w:jc w:val="center"/>
              <w:rPr>
                <w:lang w:eastAsia="en-CA"/>
              </w:rPr>
            </w:pPr>
            <w:sdt>
              <w:sdtPr>
                <w:rPr>
                  <w:lang w:eastAsia="en-CA"/>
                </w:rPr>
                <w:id w:val="724575959"/>
                <w:placeholder>
                  <w:docPart w:val="A6804F4171FA4F70806BC8DF68E7EE2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BB6B1EB" w14:textId="63A4401F" w:rsidR="00441635" w:rsidRPr="00814B85" w:rsidRDefault="00B55C72" w:rsidP="00441635">
            <w:pPr>
              <w:rPr>
                <w:lang w:eastAsia="en-CA"/>
              </w:rPr>
            </w:pPr>
            <w:r w:rsidRPr="00954E8D">
              <w:t>1st Stage</w:t>
            </w:r>
          </w:p>
        </w:tc>
      </w:tr>
      <w:tr w:rsidR="00441635" w14:paraId="3075638C" w14:textId="77777777" w:rsidTr="00DD2645">
        <w:tc>
          <w:tcPr>
            <w:tcW w:w="3060" w:type="dxa"/>
            <w:shd w:val="clear" w:color="auto" w:fill="F2F2F2" w:themeFill="background1" w:themeFillShade="F2"/>
          </w:tcPr>
          <w:p w14:paraId="4AC2ADC1" w14:textId="4C1C9058" w:rsidR="00441635" w:rsidRPr="00814B85" w:rsidRDefault="00B55C72" w:rsidP="00441635">
            <w:pPr>
              <w:rPr>
                <w:lang w:eastAsia="en-CA"/>
              </w:rPr>
            </w:pPr>
            <w:r>
              <w:rPr>
                <w:lang w:eastAsia="en-CA"/>
              </w:rPr>
              <w:t>CRU 233 GA</w:t>
            </w:r>
          </w:p>
        </w:tc>
        <w:tc>
          <w:tcPr>
            <w:tcW w:w="907" w:type="dxa"/>
            <w:shd w:val="clear" w:color="auto" w:fill="F2F2F2" w:themeFill="background1" w:themeFillShade="F2"/>
            <w:vAlign w:val="center"/>
          </w:tcPr>
          <w:p w14:paraId="29909A15" w14:textId="77777777" w:rsidR="00441635" w:rsidRPr="00814B85" w:rsidRDefault="00000000" w:rsidP="00441635">
            <w:pPr>
              <w:rPr>
                <w:lang w:eastAsia="en-CA"/>
              </w:rPr>
            </w:pPr>
            <w:sdt>
              <w:sdtPr>
                <w:rPr>
                  <w:lang w:eastAsia="en-CA"/>
                </w:rPr>
                <w:id w:val="-1826427519"/>
                <w:placeholder>
                  <w:docPart w:val="93CDF6A197674B179B7C49461301AD1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B73F0B8" w14:textId="03DD03C8" w:rsidR="00441635" w:rsidRDefault="00B55C72" w:rsidP="00441635">
            <w:pPr>
              <w:jc w:val="center"/>
              <w:rPr>
                <w:lang w:eastAsia="en-CA"/>
              </w:rPr>
            </w:pPr>
            <w:r>
              <w:rPr>
                <w:lang w:eastAsia="en-CA"/>
              </w:rPr>
              <w:t>M</w:t>
            </w:r>
          </w:p>
        </w:tc>
        <w:tc>
          <w:tcPr>
            <w:tcW w:w="667" w:type="dxa"/>
            <w:shd w:val="clear" w:color="auto" w:fill="F2F2F2" w:themeFill="background1" w:themeFillShade="F2"/>
            <w:vAlign w:val="center"/>
          </w:tcPr>
          <w:p w14:paraId="19E69B90" w14:textId="77777777" w:rsidR="00441635" w:rsidRDefault="00000000" w:rsidP="00441635">
            <w:pPr>
              <w:jc w:val="center"/>
              <w:rPr>
                <w:lang w:eastAsia="en-CA"/>
              </w:rPr>
            </w:pPr>
            <w:sdt>
              <w:sdtPr>
                <w:rPr>
                  <w:lang w:eastAsia="en-CA"/>
                </w:rPr>
                <w:id w:val="-38365157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EEA9930" w14:textId="16980300" w:rsidR="00441635" w:rsidRPr="00814B85" w:rsidRDefault="00B55C72" w:rsidP="00441635">
            <w:pPr>
              <w:jc w:val="center"/>
              <w:rPr>
                <w:lang w:eastAsia="en-CA"/>
              </w:rPr>
            </w:pPr>
            <w:r>
              <w:rPr>
                <w:lang w:eastAsia="en-CA"/>
              </w:rPr>
              <w:t>401</w:t>
            </w:r>
          </w:p>
        </w:tc>
        <w:tc>
          <w:tcPr>
            <w:tcW w:w="850" w:type="dxa"/>
            <w:shd w:val="clear" w:color="auto" w:fill="F2F2F2" w:themeFill="background1" w:themeFillShade="F2"/>
            <w:vAlign w:val="center"/>
          </w:tcPr>
          <w:p w14:paraId="490390EA" w14:textId="59683385" w:rsidR="00441635" w:rsidRPr="00814B85" w:rsidRDefault="00000000" w:rsidP="00B55C72">
            <w:pPr>
              <w:jc w:val="center"/>
              <w:rPr>
                <w:lang w:eastAsia="en-CA"/>
              </w:rPr>
            </w:pPr>
            <w:sdt>
              <w:sdtPr>
                <w:rPr>
                  <w:lang w:eastAsia="en-CA"/>
                </w:rPr>
                <w:id w:val="1520437200"/>
                <w:placeholder>
                  <w:docPart w:val="C3DDCE90E2B34403AEB5E1AE1111F26F"/>
                </w:placeholder>
                <w15:color w:val="C0C0C0"/>
              </w:sdtPr>
              <w:sdtEndPr>
                <w:rPr>
                  <w:highlight w:val="lightGray"/>
                </w:rPr>
              </w:sdtEndPr>
              <w:sdtContent>
                <w:r w:rsidR="00B55C72">
                  <w:rPr>
                    <w:lang w:eastAsia="en-CA"/>
                  </w:rPr>
                  <w:t xml:space="preserve">  Z-1</w:t>
                </w:r>
              </w:sdtContent>
            </w:sdt>
          </w:p>
        </w:tc>
        <w:tc>
          <w:tcPr>
            <w:tcW w:w="448" w:type="dxa"/>
            <w:shd w:val="clear" w:color="auto" w:fill="F2F2F2" w:themeFill="background1" w:themeFillShade="F2"/>
            <w:vAlign w:val="center"/>
          </w:tcPr>
          <w:p w14:paraId="28DB4FFA" w14:textId="5125E485" w:rsidR="00441635" w:rsidRDefault="00000000" w:rsidP="00441635">
            <w:pPr>
              <w:jc w:val="center"/>
              <w:rPr>
                <w:lang w:eastAsia="en-CA"/>
              </w:rPr>
            </w:pPr>
            <w:sdt>
              <w:sdtPr>
                <w:rPr>
                  <w:lang w:eastAsia="en-CA"/>
                </w:rPr>
                <w:id w:val="-2095006929"/>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1101" w:type="dxa"/>
            <w:shd w:val="clear" w:color="auto" w:fill="F2F2F2" w:themeFill="background1" w:themeFillShade="F2"/>
            <w:vAlign w:val="center"/>
          </w:tcPr>
          <w:p w14:paraId="0098040A" w14:textId="77777777" w:rsidR="00441635" w:rsidRPr="00814B85" w:rsidRDefault="00000000" w:rsidP="00441635">
            <w:pPr>
              <w:jc w:val="center"/>
              <w:rPr>
                <w:lang w:eastAsia="en-CA"/>
              </w:rPr>
            </w:pPr>
            <w:sdt>
              <w:sdtPr>
                <w:rPr>
                  <w:lang w:eastAsia="en-CA"/>
                </w:rPr>
                <w:id w:val="-1002970205"/>
                <w:placeholder>
                  <w:docPart w:val="50637BF3ECC14BC08E179BD9D479D93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2DF9B6B" w14:textId="6FF75973" w:rsidR="00441635" w:rsidRDefault="00000000" w:rsidP="00441635">
            <w:pPr>
              <w:jc w:val="center"/>
              <w:rPr>
                <w:lang w:eastAsia="en-CA"/>
              </w:rPr>
            </w:pPr>
            <w:sdt>
              <w:sdtPr>
                <w:rPr>
                  <w:lang w:eastAsia="en-CA"/>
                </w:rPr>
                <w:id w:val="971796197"/>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48" w:type="dxa"/>
            <w:shd w:val="clear" w:color="auto" w:fill="F2F2F2" w:themeFill="background1" w:themeFillShade="F2"/>
            <w:vAlign w:val="center"/>
          </w:tcPr>
          <w:p w14:paraId="375A4305" w14:textId="0A55FEB7" w:rsidR="00441635" w:rsidRDefault="00000000" w:rsidP="00441635">
            <w:pPr>
              <w:jc w:val="center"/>
              <w:rPr>
                <w:lang w:eastAsia="en-CA"/>
              </w:rPr>
            </w:pPr>
            <w:sdt>
              <w:sdtPr>
                <w:rPr>
                  <w:lang w:eastAsia="en-CA"/>
                </w:rPr>
                <w:id w:val="-1977212160"/>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23" w:type="dxa"/>
            <w:shd w:val="clear" w:color="auto" w:fill="F2F2F2" w:themeFill="background1" w:themeFillShade="F2"/>
            <w:vAlign w:val="center"/>
          </w:tcPr>
          <w:p w14:paraId="1CC9F262" w14:textId="02843B61" w:rsidR="00441635" w:rsidRDefault="00000000" w:rsidP="00441635">
            <w:pPr>
              <w:jc w:val="center"/>
              <w:rPr>
                <w:lang w:eastAsia="en-CA"/>
              </w:rPr>
            </w:pPr>
            <w:sdt>
              <w:sdtPr>
                <w:rPr>
                  <w:lang w:eastAsia="en-CA"/>
                </w:rPr>
                <w:id w:val="-2007347116"/>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964" w:type="dxa"/>
            <w:shd w:val="clear" w:color="auto" w:fill="F2F2F2" w:themeFill="background1" w:themeFillShade="F2"/>
            <w:vAlign w:val="center"/>
          </w:tcPr>
          <w:p w14:paraId="0A644BBB" w14:textId="77777777" w:rsidR="00441635" w:rsidRPr="00814B85" w:rsidRDefault="00000000" w:rsidP="00441635">
            <w:pPr>
              <w:jc w:val="center"/>
              <w:rPr>
                <w:lang w:eastAsia="en-CA"/>
              </w:rPr>
            </w:pPr>
            <w:sdt>
              <w:sdtPr>
                <w:rPr>
                  <w:lang w:eastAsia="en-CA"/>
                </w:rPr>
                <w:id w:val="802899780"/>
                <w:placeholder>
                  <w:docPart w:val="BC0D7936F03A41589CB7E83D409DD52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4BA0C44" w14:textId="5B3936BC" w:rsidR="00441635" w:rsidRPr="00814B85" w:rsidRDefault="00B55C72" w:rsidP="00441635">
            <w:pPr>
              <w:rPr>
                <w:lang w:eastAsia="en-CA"/>
              </w:rPr>
            </w:pPr>
            <w:r w:rsidRPr="00954E8D">
              <w:t>2nd Stage</w:t>
            </w:r>
          </w:p>
        </w:tc>
      </w:tr>
      <w:tr w:rsidR="00441635" w14:paraId="38C8B4A1" w14:textId="77777777" w:rsidTr="00DD2645">
        <w:tc>
          <w:tcPr>
            <w:tcW w:w="3060" w:type="dxa"/>
            <w:shd w:val="clear" w:color="auto" w:fill="F2F2F2" w:themeFill="background1" w:themeFillShade="F2"/>
          </w:tcPr>
          <w:p w14:paraId="2278B958" w14:textId="1A436D01" w:rsidR="00441635" w:rsidRPr="00814B85" w:rsidRDefault="00441635" w:rsidP="00441635">
            <w:pPr>
              <w:rPr>
                <w:lang w:eastAsia="en-CA"/>
              </w:rPr>
            </w:pPr>
            <w:r w:rsidRPr="00E75D62">
              <w:t>CRU 213 EXIT 2 PULL</w:t>
            </w:r>
          </w:p>
        </w:tc>
        <w:tc>
          <w:tcPr>
            <w:tcW w:w="907" w:type="dxa"/>
            <w:shd w:val="clear" w:color="auto" w:fill="F2F2F2" w:themeFill="background1" w:themeFillShade="F2"/>
            <w:vAlign w:val="center"/>
          </w:tcPr>
          <w:p w14:paraId="0C6B2363" w14:textId="77777777" w:rsidR="00441635" w:rsidRPr="00814B85" w:rsidRDefault="00000000" w:rsidP="00441635">
            <w:pPr>
              <w:rPr>
                <w:lang w:eastAsia="en-CA"/>
              </w:rPr>
            </w:pPr>
            <w:sdt>
              <w:sdtPr>
                <w:rPr>
                  <w:lang w:eastAsia="en-CA"/>
                </w:rPr>
                <w:id w:val="-1723360845"/>
                <w:placeholder>
                  <w:docPart w:val="899B3E82E16A4EE4805EBDFBF09C525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5394C35" w14:textId="31C8A12F"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22D4C6C" w14:textId="77777777" w:rsidR="00441635" w:rsidRDefault="00000000" w:rsidP="00441635">
            <w:pPr>
              <w:jc w:val="center"/>
              <w:rPr>
                <w:lang w:eastAsia="en-CA"/>
              </w:rPr>
            </w:pPr>
            <w:sdt>
              <w:sdtPr>
                <w:rPr>
                  <w:lang w:eastAsia="en-CA"/>
                </w:rPr>
                <w:id w:val="-47685018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ED9836F" w14:textId="3D08DDBD" w:rsidR="00441635" w:rsidRPr="00814B85" w:rsidRDefault="00441635" w:rsidP="00441635">
            <w:pPr>
              <w:jc w:val="center"/>
              <w:rPr>
                <w:lang w:eastAsia="en-CA"/>
              </w:rPr>
            </w:pPr>
            <w:r w:rsidRPr="00B707BD">
              <w:t>214</w:t>
            </w:r>
          </w:p>
        </w:tc>
        <w:tc>
          <w:tcPr>
            <w:tcW w:w="850" w:type="dxa"/>
            <w:shd w:val="clear" w:color="auto" w:fill="F2F2F2" w:themeFill="background1" w:themeFillShade="F2"/>
            <w:vAlign w:val="center"/>
          </w:tcPr>
          <w:p w14:paraId="1993F5A6" w14:textId="6072CDBC" w:rsidR="00441635" w:rsidRPr="00814B85" w:rsidRDefault="00000000" w:rsidP="00441635">
            <w:pPr>
              <w:jc w:val="center"/>
              <w:rPr>
                <w:lang w:eastAsia="en-CA"/>
              </w:rPr>
            </w:pPr>
            <w:sdt>
              <w:sdtPr>
                <w:rPr>
                  <w:lang w:eastAsia="en-CA"/>
                </w:rPr>
                <w:id w:val="-575282263"/>
                <w:placeholder>
                  <w:docPart w:val="7B968944EAAA42A28429035391381E07"/>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5C438DE3" w14:textId="00059FAF" w:rsidR="00441635" w:rsidRDefault="00000000" w:rsidP="00441635">
            <w:pPr>
              <w:jc w:val="center"/>
              <w:rPr>
                <w:lang w:eastAsia="en-CA"/>
              </w:rPr>
            </w:pPr>
            <w:sdt>
              <w:sdtPr>
                <w:rPr>
                  <w:lang w:eastAsia="en-CA"/>
                </w:rPr>
                <w:id w:val="500159986"/>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26A71A3A" w14:textId="77777777" w:rsidR="00441635" w:rsidRPr="00814B85" w:rsidRDefault="00000000" w:rsidP="00441635">
            <w:pPr>
              <w:jc w:val="center"/>
              <w:rPr>
                <w:lang w:eastAsia="en-CA"/>
              </w:rPr>
            </w:pPr>
            <w:sdt>
              <w:sdtPr>
                <w:rPr>
                  <w:lang w:eastAsia="en-CA"/>
                </w:rPr>
                <w:id w:val="-1981673967"/>
                <w:placeholder>
                  <w:docPart w:val="6CFF7B93CFB8452D9BBA75A7A3471E9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3A5F7F6" w14:textId="27DDB1E7" w:rsidR="00441635" w:rsidRDefault="00000000" w:rsidP="00441635">
            <w:pPr>
              <w:jc w:val="center"/>
              <w:rPr>
                <w:lang w:eastAsia="en-CA"/>
              </w:rPr>
            </w:pPr>
            <w:sdt>
              <w:sdtPr>
                <w:rPr>
                  <w:lang w:eastAsia="en-CA"/>
                </w:rPr>
                <w:id w:val="738516216"/>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412690DA" w14:textId="0FA6FCED" w:rsidR="00441635" w:rsidRDefault="00000000" w:rsidP="00441635">
            <w:pPr>
              <w:jc w:val="center"/>
              <w:rPr>
                <w:lang w:eastAsia="en-CA"/>
              </w:rPr>
            </w:pPr>
            <w:sdt>
              <w:sdtPr>
                <w:rPr>
                  <w:lang w:eastAsia="en-CA"/>
                </w:rPr>
                <w:id w:val="1787542873"/>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7F8FD807" w14:textId="3BE8AC50" w:rsidR="00441635" w:rsidRDefault="00000000" w:rsidP="00441635">
            <w:pPr>
              <w:jc w:val="center"/>
              <w:rPr>
                <w:lang w:eastAsia="en-CA"/>
              </w:rPr>
            </w:pPr>
            <w:sdt>
              <w:sdtPr>
                <w:rPr>
                  <w:lang w:eastAsia="en-CA"/>
                </w:rPr>
                <w:id w:val="-434596126"/>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4C5F86C5" w14:textId="77777777" w:rsidR="00441635" w:rsidRPr="00814B85" w:rsidRDefault="00000000" w:rsidP="00441635">
            <w:pPr>
              <w:jc w:val="center"/>
              <w:rPr>
                <w:lang w:eastAsia="en-CA"/>
              </w:rPr>
            </w:pPr>
            <w:sdt>
              <w:sdtPr>
                <w:rPr>
                  <w:lang w:eastAsia="en-CA"/>
                </w:rPr>
                <w:id w:val="-795208610"/>
                <w:placeholder>
                  <w:docPart w:val="5ABE1530D94746E18ED9A5CB059C39B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7C201B8" w14:textId="1DAEF8BE" w:rsidR="00441635" w:rsidRPr="00814B85" w:rsidRDefault="00441635" w:rsidP="00441635">
            <w:pPr>
              <w:rPr>
                <w:lang w:eastAsia="en-CA"/>
              </w:rPr>
            </w:pPr>
            <w:r w:rsidRPr="00954E8D">
              <w:t>1st Stage</w:t>
            </w:r>
          </w:p>
        </w:tc>
      </w:tr>
      <w:tr w:rsidR="00441635" w14:paraId="175B587F" w14:textId="77777777" w:rsidTr="00DD2645">
        <w:tc>
          <w:tcPr>
            <w:tcW w:w="3060" w:type="dxa"/>
            <w:shd w:val="clear" w:color="auto" w:fill="F2F2F2" w:themeFill="background1" w:themeFillShade="F2"/>
          </w:tcPr>
          <w:p w14:paraId="06C65497" w14:textId="130C9609" w:rsidR="00441635" w:rsidRPr="00814B85" w:rsidRDefault="00441635" w:rsidP="00441635">
            <w:pPr>
              <w:rPr>
                <w:lang w:eastAsia="en-CA"/>
              </w:rPr>
            </w:pPr>
            <w:r w:rsidRPr="00E75D62">
              <w:t>CRU 213 EXIT 2 GA</w:t>
            </w:r>
          </w:p>
        </w:tc>
        <w:tc>
          <w:tcPr>
            <w:tcW w:w="907" w:type="dxa"/>
            <w:shd w:val="clear" w:color="auto" w:fill="F2F2F2" w:themeFill="background1" w:themeFillShade="F2"/>
            <w:vAlign w:val="center"/>
          </w:tcPr>
          <w:p w14:paraId="01A7DF01" w14:textId="77777777" w:rsidR="00441635" w:rsidRPr="00814B85" w:rsidRDefault="00000000" w:rsidP="00441635">
            <w:pPr>
              <w:rPr>
                <w:lang w:eastAsia="en-CA"/>
              </w:rPr>
            </w:pPr>
            <w:sdt>
              <w:sdtPr>
                <w:rPr>
                  <w:lang w:eastAsia="en-CA"/>
                </w:rPr>
                <w:id w:val="1603688819"/>
                <w:placeholder>
                  <w:docPart w:val="FF702712B67B454DB60DE24763844B7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022DB0B" w14:textId="376BF94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439F8E1" w14:textId="77777777" w:rsidR="00441635" w:rsidRDefault="00000000" w:rsidP="00441635">
            <w:pPr>
              <w:jc w:val="center"/>
              <w:rPr>
                <w:lang w:eastAsia="en-CA"/>
              </w:rPr>
            </w:pPr>
            <w:sdt>
              <w:sdtPr>
                <w:rPr>
                  <w:lang w:eastAsia="en-CA"/>
                </w:rPr>
                <w:id w:val="-147559429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F0DCACE" w14:textId="6CF860FC" w:rsidR="00441635" w:rsidRPr="00814B85" w:rsidRDefault="00441635" w:rsidP="00441635">
            <w:pPr>
              <w:jc w:val="center"/>
              <w:rPr>
                <w:lang w:eastAsia="en-CA"/>
              </w:rPr>
            </w:pPr>
            <w:r w:rsidRPr="00B707BD">
              <w:t>215</w:t>
            </w:r>
          </w:p>
        </w:tc>
        <w:tc>
          <w:tcPr>
            <w:tcW w:w="850" w:type="dxa"/>
            <w:shd w:val="clear" w:color="auto" w:fill="F2F2F2" w:themeFill="background1" w:themeFillShade="F2"/>
            <w:vAlign w:val="center"/>
          </w:tcPr>
          <w:p w14:paraId="7F2A3B31" w14:textId="2F4B8368" w:rsidR="00441635" w:rsidRPr="00814B85" w:rsidRDefault="00000000" w:rsidP="00441635">
            <w:pPr>
              <w:jc w:val="center"/>
              <w:rPr>
                <w:lang w:eastAsia="en-CA"/>
              </w:rPr>
            </w:pPr>
            <w:sdt>
              <w:sdtPr>
                <w:rPr>
                  <w:lang w:eastAsia="en-CA"/>
                </w:rPr>
                <w:id w:val="-1135560115"/>
                <w:placeholder>
                  <w:docPart w:val="BA7E38126B9D49228F04623AD1D10408"/>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122DB878" w14:textId="0BB1EE73" w:rsidR="00441635" w:rsidRDefault="00000000" w:rsidP="00441635">
            <w:pPr>
              <w:jc w:val="center"/>
              <w:rPr>
                <w:lang w:eastAsia="en-CA"/>
              </w:rPr>
            </w:pPr>
            <w:sdt>
              <w:sdtPr>
                <w:rPr>
                  <w:lang w:eastAsia="en-CA"/>
                </w:rPr>
                <w:id w:val="46722730"/>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7F0A9C32" w14:textId="77777777" w:rsidR="00441635" w:rsidRPr="00814B85" w:rsidRDefault="00000000" w:rsidP="00441635">
            <w:pPr>
              <w:jc w:val="center"/>
              <w:rPr>
                <w:lang w:eastAsia="en-CA"/>
              </w:rPr>
            </w:pPr>
            <w:sdt>
              <w:sdtPr>
                <w:rPr>
                  <w:lang w:eastAsia="en-CA"/>
                </w:rPr>
                <w:id w:val="-500883694"/>
                <w:placeholder>
                  <w:docPart w:val="8DDFAE0ADE6E4377A36701EF5B319BA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5172ABD" w14:textId="1E55E121" w:rsidR="00441635" w:rsidRDefault="00000000" w:rsidP="00441635">
            <w:pPr>
              <w:jc w:val="center"/>
              <w:rPr>
                <w:lang w:eastAsia="en-CA"/>
              </w:rPr>
            </w:pPr>
            <w:sdt>
              <w:sdtPr>
                <w:rPr>
                  <w:lang w:eastAsia="en-CA"/>
                </w:rPr>
                <w:id w:val="-135033519"/>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74CF892C" w14:textId="3D7987BA" w:rsidR="00441635" w:rsidRDefault="00000000" w:rsidP="00441635">
            <w:pPr>
              <w:jc w:val="center"/>
              <w:rPr>
                <w:lang w:eastAsia="en-CA"/>
              </w:rPr>
            </w:pPr>
            <w:sdt>
              <w:sdtPr>
                <w:rPr>
                  <w:lang w:eastAsia="en-CA"/>
                </w:rPr>
                <w:id w:val="2011328882"/>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58CE4821" w14:textId="4BC15070" w:rsidR="00441635" w:rsidRDefault="00000000" w:rsidP="00441635">
            <w:pPr>
              <w:jc w:val="center"/>
              <w:rPr>
                <w:lang w:eastAsia="en-CA"/>
              </w:rPr>
            </w:pPr>
            <w:sdt>
              <w:sdtPr>
                <w:rPr>
                  <w:lang w:eastAsia="en-CA"/>
                </w:rPr>
                <w:id w:val="705840822"/>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7CB21099" w14:textId="77777777" w:rsidR="00441635" w:rsidRPr="00814B85" w:rsidRDefault="00000000" w:rsidP="00441635">
            <w:pPr>
              <w:jc w:val="center"/>
              <w:rPr>
                <w:lang w:eastAsia="en-CA"/>
              </w:rPr>
            </w:pPr>
            <w:sdt>
              <w:sdtPr>
                <w:rPr>
                  <w:lang w:eastAsia="en-CA"/>
                </w:rPr>
                <w:id w:val="1625417482"/>
                <w:placeholder>
                  <w:docPart w:val="879EAF1765E74E24BBDADCF61502A4A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633AC06" w14:textId="4DD62800" w:rsidR="00441635" w:rsidRPr="00814B85" w:rsidRDefault="00B55C72" w:rsidP="00441635">
            <w:pPr>
              <w:rPr>
                <w:lang w:eastAsia="en-CA"/>
              </w:rPr>
            </w:pPr>
            <w:r w:rsidRPr="00954E8D">
              <w:t>2nd Stage</w:t>
            </w:r>
          </w:p>
        </w:tc>
      </w:tr>
      <w:tr w:rsidR="00441635" w14:paraId="1269DFFD" w14:textId="77777777" w:rsidTr="00DD2645">
        <w:tc>
          <w:tcPr>
            <w:tcW w:w="3060" w:type="dxa"/>
            <w:shd w:val="clear" w:color="auto" w:fill="F2F2F2" w:themeFill="background1" w:themeFillShade="F2"/>
          </w:tcPr>
          <w:p w14:paraId="265EAC59" w14:textId="30498070" w:rsidR="00441635" w:rsidRPr="00814B85" w:rsidRDefault="00441635" w:rsidP="00441635">
            <w:pPr>
              <w:rPr>
                <w:lang w:eastAsia="en-CA"/>
              </w:rPr>
            </w:pPr>
            <w:r w:rsidRPr="00E75D62">
              <w:t>CRU 215 EXIT PULL</w:t>
            </w:r>
          </w:p>
        </w:tc>
        <w:tc>
          <w:tcPr>
            <w:tcW w:w="907" w:type="dxa"/>
            <w:shd w:val="clear" w:color="auto" w:fill="F2F2F2" w:themeFill="background1" w:themeFillShade="F2"/>
            <w:vAlign w:val="center"/>
          </w:tcPr>
          <w:p w14:paraId="19068C41" w14:textId="77777777" w:rsidR="00441635" w:rsidRPr="00814B85" w:rsidRDefault="00000000" w:rsidP="00441635">
            <w:pPr>
              <w:rPr>
                <w:lang w:eastAsia="en-CA"/>
              </w:rPr>
            </w:pPr>
            <w:sdt>
              <w:sdtPr>
                <w:rPr>
                  <w:lang w:eastAsia="en-CA"/>
                </w:rPr>
                <w:id w:val="863020971"/>
                <w:placeholder>
                  <w:docPart w:val="CA7FA8F4CF57464187B8C8F439C6560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B3F5CC0" w14:textId="7DD1ED05"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8D60200" w14:textId="77777777" w:rsidR="00441635" w:rsidRDefault="00000000" w:rsidP="00441635">
            <w:pPr>
              <w:jc w:val="center"/>
              <w:rPr>
                <w:lang w:eastAsia="en-CA"/>
              </w:rPr>
            </w:pPr>
            <w:sdt>
              <w:sdtPr>
                <w:rPr>
                  <w:lang w:eastAsia="en-CA"/>
                </w:rPr>
                <w:id w:val="102945912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5178216" w14:textId="1011754C" w:rsidR="00441635" w:rsidRPr="00814B85" w:rsidRDefault="00441635" w:rsidP="00441635">
            <w:pPr>
              <w:jc w:val="center"/>
              <w:rPr>
                <w:lang w:eastAsia="en-CA"/>
              </w:rPr>
            </w:pPr>
            <w:r w:rsidRPr="00B707BD">
              <w:t>216</w:t>
            </w:r>
          </w:p>
        </w:tc>
        <w:tc>
          <w:tcPr>
            <w:tcW w:w="850" w:type="dxa"/>
            <w:shd w:val="clear" w:color="auto" w:fill="F2F2F2" w:themeFill="background1" w:themeFillShade="F2"/>
            <w:vAlign w:val="center"/>
          </w:tcPr>
          <w:p w14:paraId="71E62F6D" w14:textId="7EFD0C03" w:rsidR="00441635" w:rsidRPr="00814B85" w:rsidRDefault="00000000" w:rsidP="00441635">
            <w:pPr>
              <w:jc w:val="center"/>
              <w:rPr>
                <w:lang w:eastAsia="en-CA"/>
              </w:rPr>
            </w:pPr>
            <w:sdt>
              <w:sdtPr>
                <w:rPr>
                  <w:lang w:eastAsia="en-CA"/>
                </w:rPr>
                <w:id w:val="1601677046"/>
                <w:placeholder>
                  <w:docPart w:val="B5EC039B946B4DA79F0900AA21E932EC"/>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26B65399" w14:textId="0635E521" w:rsidR="00441635" w:rsidRDefault="00000000" w:rsidP="00441635">
            <w:pPr>
              <w:jc w:val="center"/>
              <w:rPr>
                <w:lang w:eastAsia="en-CA"/>
              </w:rPr>
            </w:pPr>
            <w:sdt>
              <w:sdtPr>
                <w:rPr>
                  <w:lang w:eastAsia="en-CA"/>
                </w:rPr>
                <w:id w:val="-1527785086"/>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3BB1D6BF" w14:textId="77777777" w:rsidR="00441635" w:rsidRPr="00814B85" w:rsidRDefault="00000000" w:rsidP="00441635">
            <w:pPr>
              <w:jc w:val="center"/>
              <w:rPr>
                <w:lang w:eastAsia="en-CA"/>
              </w:rPr>
            </w:pPr>
            <w:sdt>
              <w:sdtPr>
                <w:rPr>
                  <w:lang w:eastAsia="en-CA"/>
                </w:rPr>
                <w:id w:val="1798484503"/>
                <w:placeholder>
                  <w:docPart w:val="798506D19D144648AA6F5F38B4D5D8A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0881FC6" w14:textId="1EAE926A" w:rsidR="00441635" w:rsidRDefault="00000000" w:rsidP="00441635">
            <w:pPr>
              <w:jc w:val="center"/>
              <w:rPr>
                <w:lang w:eastAsia="en-CA"/>
              </w:rPr>
            </w:pPr>
            <w:sdt>
              <w:sdtPr>
                <w:rPr>
                  <w:lang w:eastAsia="en-CA"/>
                </w:rPr>
                <w:id w:val="-1107032426"/>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7137C638" w14:textId="376BA4BC" w:rsidR="00441635" w:rsidRDefault="00000000" w:rsidP="00441635">
            <w:pPr>
              <w:jc w:val="center"/>
              <w:rPr>
                <w:lang w:eastAsia="en-CA"/>
              </w:rPr>
            </w:pPr>
            <w:sdt>
              <w:sdtPr>
                <w:rPr>
                  <w:lang w:eastAsia="en-CA"/>
                </w:rPr>
                <w:id w:val="1547800714"/>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03BC43A4" w14:textId="29268D85" w:rsidR="00441635" w:rsidRDefault="00000000" w:rsidP="00441635">
            <w:pPr>
              <w:jc w:val="center"/>
              <w:rPr>
                <w:lang w:eastAsia="en-CA"/>
              </w:rPr>
            </w:pPr>
            <w:sdt>
              <w:sdtPr>
                <w:rPr>
                  <w:lang w:eastAsia="en-CA"/>
                </w:rPr>
                <w:id w:val="1759259635"/>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687B9044" w14:textId="77777777" w:rsidR="00441635" w:rsidRPr="00814B85" w:rsidRDefault="00000000" w:rsidP="00441635">
            <w:pPr>
              <w:jc w:val="center"/>
              <w:rPr>
                <w:lang w:eastAsia="en-CA"/>
              </w:rPr>
            </w:pPr>
            <w:sdt>
              <w:sdtPr>
                <w:rPr>
                  <w:lang w:eastAsia="en-CA"/>
                </w:rPr>
                <w:id w:val="2083247621"/>
                <w:placeholder>
                  <w:docPart w:val="3DB1CB5A0D3A428DABA955D8ADAF459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75A688D" w14:textId="32F7E7F7" w:rsidR="00441635" w:rsidRPr="00814B85" w:rsidRDefault="00441635" w:rsidP="00441635">
            <w:pPr>
              <w:rPr>
                <w:lang w:eastAsia="en-CA"/>
              </w:rPr>
            </w:pPr>
            <w:r w:rsidRPr="00954E8D">
              <w:t>1st Stage</w:t>
            </w:r>
          </w:p>
        </w:tc>
      </w:tr>
      <w:tr w:rsidR="00441635" w14:paraId="0EDC5331" w14:textId="77777777" w:rsidTr="00DD2645">
        <w:tc>
          <w:tcPr>
            <w:tcW w:w="3060" w:type="dxa"/>
            <w:shd w:val="clear" w:color="auto" w:fill="F2F2F2" w:themeFill="background1" w:themeFillShade="F2"/>
          </w:tcPr>
          <w:p w14:paraId="02C29C92" w14:textId="05634688" w:rsidR="00441635" w:rsidRPr="00814B85" w:rsidRDefault="00441635" w:rsidP="00441635">
            <w:pPr>
              <w:rPr>
                <w:lang w:eastAsia="en-CA"/>
              </w:rPr>
            </w:pPr>
            <w:r w:rsidRPr="00E75D62">
              <w:t>CRU 215 EXIT GA</w:t>
            </w:r>
          </w:p>
        </w:tc>
        <w:tc>
          <w:tcPr>
            <w:tcW w:w="907" w:type="dxa"/>
            <w:shd w:val="clear" w:color="auto" w:fill="F2F2F2" w:themeFill="background1" w:themeFillShade="F2"/>
            <w:vAlign w:val="center"/>
          </w:tcPr>
          <w:p w14:paraId="7EFD2E3B" w14:textId="77777777" w:rsidR="00441635" w:rsidRPr="00814B85" w:rsidRDefault="00000000" w:rsidP="00441635">
            <w:pPr>
              <w:rPr>
                <w:lang w:eastAsia="en-CA"/>
              </w:rPr>
            </w:pPr>
            <w:sdt>
              <w:sdtPr>
                <w:rPr>
                  <w:lang w:eastAsia="en-CA"/>
                </w:rPr>
                <w:id w:val="-494720610"/>
                <w:placeholder>
                  <w:docPart w:val="25C15933BA5447138449CD0B0BE3545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1E3792F" w14:textId="113EB33E"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EACD246" w14:textId="77777777" w:rsidR="00441635" w:rsidRDefault="00000000" w:rsidP="00441635">
            <w:pPr>
              <w:jc w:val="center"/>
              <w:rPr>
                <w:lang w:eastAsia="en-CA"/>
              </w:rPr>
            </w:pPr>
            <w:sdt>
              <w:sdtPr>
                <w:rPr>
                  <w:lang w:eastAsia="en-CA"/>
                </w:rPr>
                <w:id w:val="-212615033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70B84DE" w14:textId="5497DB69" w:rsidR="00441635" w:rsidRPr="00814B85" w:rsidRDefault="00441635" w:rsidP="00441635">
            <w:pPr>
              <w:jc w:val="center"/>
              <w:rPr>
                <w:lang w:eastAsia="en-CA"/>
              </w:rPr>
            </w:pPr>
            <w:r w:rsidRPr="00B707BD">
              <w:t>217</w:t>
            </w:r>
          </w:p>
        </w:tc>
        <w:tc>
          <w:tcPr>
            <w:tcW w:w="850" w:type="dxa"/>
            <w:shd w:val="clear" w:color="auto" w:fill="F2F2F2" w:themeFill="background1" w:themeFillShade="F2"/>
            <w:vAlign w:val="center"/>
          </w:tcPr>
          <w:p w14:paraId="3FF536C1" w14:textId="4CC2CA1F" w:rsidR="00441635" w:rsidRPr="00814B85" w:rsidRDefault="00000000" w:rsidP="00441635">
            <w:pPr>
              <w:jc w:val="center"/>
              <w:rPr>
                <w:lang w:eastAsia="en-CA"/>
              </w:rPr>
            </w:pPr>
            <w:sdt>
              <w:sdtPr>
                <w:rPr>
                  <w:lang w:eastAsia="en-CA"/>
                </w:rPr>
                <w:id w:val="698289138"/>
                <w:placeholder>
                  <w:docPart w:val="C9AA14FFBFCF427E851B4DF3D2A8B4E3"/>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3D42587D" w14:textId="16DFC874" w:rsidR="00441635" w:rsidRDefault="00000000" w:rsidP="00441635">
            <w:pPr>
              <w:jc w:val="center"/>
              <w:rPr>
                <w:lang w:eastAsia="en-CA"/>
              </w:rPr>
            </w:pPr>
            <w:sdt>
              <w:sdtPr>
                <w:rPr>
                  <w:lang w:eastAsia="en-CA"/>
                </w:rPr>
                <w:id w:val="-784665681"/>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35498D1A" w14:textId="77777777" w:rsidR="00441635" w:rsidRPr="00814B85" w:rsidRDefault="00000000" w:rsidP="00441635">
            <w:pPr>
              <w:jc w:val="center"/>
              <w:rPr>
                <w:lang w:eastAsia="en-CA"/>
              </w:rPr>
            </w:pPr>
            <w:sdt>
              <w:sdtPr>
                <w:rPr>
                  <w:lang w:eastAsia="en-CA"/>
                </w:rPr>
                <w:id w:val="1991207854"/>
                <w:placeholder>
                  <w:docPart w:val="3BFBE51D60134FDFA899BAA92796E61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1B6E22E" w14:textId="5500F718" w:rsidR="00441635" w:rsidRDefault="00000000" w:rsidP="00441635">
            <w:pPr>
              <w:jc w:val="center"/>
              <w:rPr>
                <w:lang w:eastAsia="en-CA"/>
              </w:rPr>
            </w:pPr>
            <w:sdt>
              <w:sdtPr>
                <w:rPr>
                  <w:lang w:eastAsia="en-CA"/>
                </w:rPr>
                <w:id w:val="-175880169"/>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400FE058" w14:textId="676982E7" w:rsidR="00441635" w:rsidRDefault="00000000" w:rsidP="00441635">
            <w:pPr>
              <w:jc w:val="center"/>
              <w:rPr>
                <w:lang w:eastAsia="en-CA"/>
              </w:rPr>
            </w:pPr>
            <w:sdt>
              <w:sdtPr>
                <w:rPr>
                  <w:lang w:eastAsia="en-CA"/>
                </w:rPr>
                <w:id w:val="-72515345"/>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3C1E5D72" w14:textId="1E56D64B" w:rsidR="00441635" w:rsidRDefault="00000000" w:rsidP="00441635">
            <w:pPr>
              <w:jc w:val="center"/>
              <w:rPr>
                <w:lang w:eastAsia="en-CA"/>
              </w:rPr>
            </w:pPr>
            <w:sdt>
              <w:sdtPr>
                <w:rPr>
                  <w:lang w:eastAsia="en-CA"/>
                </w:rPr>
                <w:id w:val="-1375846427"/>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73F3B135" w14:textId="77777777" w:rsidR="00441635" w:rsidRPr="00814B85" w:rsidRDefault="00000000" w:rsidP="00441635">
            <w:pPr>
              <w:jc w:val="center"/>
              <w:rPr>
                <w:lang w:eastAsia="en-CA"/>
              </w:rPr>
            </w:pPr>
            <w:sdt>
              <w:sdtPr>
                <w:rPr>
                  <w:lang w:eastAsia="en-CA"/>
                </w:rPr>
                <w:id w:val="3565788"/>
                <w:placeholder>
                  <w:docPart w:val="2E06DF6CDDA047798287F394BCC09E6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6E23371" w14:textId="41C54E2F" w:rsidR="00441635" w:rsidRPr="00814B85" w:rsidRDefault="00441635" w:rsidP="00441635">
            <w:pPr>
              <w:rPr>
                <w:lang w:eastAsia="en-CA"/>
              </w:rPr>
            </w:pPr>
            <w:r w:rsidRPr="00954E8D">
              <w:t>2nd Stage</w:t>
            </w:r>
          </w:p>
        </w:tc>
      </w:tr>
      <w:tr w:rsidR="00441635" w14:paraId="0575B2CA" w14:textId="77777777" w:rsidTr="00DD2645">
        <w:tc>
          <w:tcPr>
            <w:tcW w:w="3060" w:type="dxa"/>
            <w:shd w:val="clear" w:color="auto" w:fill="F2F2F2" w:themeFill="background1" w:themeFillShade="F2"/>
          </w:tcPr>
          <w:p w14:paraId="357029D0" w14:textId="212C4E5C" w:rsidR="00441635" w:rsidRPr="00814B85" w:rsidRDefault="00441635" w:rsidP="00441635">
            <w:pPr>
              <w:rPr>
                <w:lang w:eastAsia="en-CA"/>
              </w:rPr>
            </w:pPr>
            <w:r w:rsidRPr="00E75D62">
              <w:t>CRU 216 EXIT PULL</w:t>
            </w:r>
          </w:p>
        </w:tc>
        <w:tc>
          <w:tcPr>
            <w:tcW w:w="907" w:type="dxa"/>
            <w:shd w:val="clear" w:color="auto" w:fill="F2F2F2" w:themeFill="background1" w:themeFillShade="F2"/>
            <w:vAlign w:val="center"/>
          </w:tcPr>
          <w:p w14:paraId="2B00CE15" w14:textId="77777777" w:rsidR="00441635" w:rsidRPr="00814B85" w:rsidRDefault="00000000" w:rsidP="00441635">
            <w:pPr>
              <w:rPr>
                <w:lang w:eastAsia="en-CA"/>
              </w:rPr>
            </w:pPr>
            <w:sdt>
              <w:sdtPr>
                <w:rPr>
                  <w:lang w:eastAsia="en-CA"/>
                </w:rPr>
                <w:id w:val="-930972901"/>
                <w:placeholder>
                  <w:docPart w:val="458A8025F4DC4359B9DD99AEBF40DA3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8EEB3F9" w14:textId="1564F697"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587B4813" w14:textId="77777777" w:rsidR="00441635" w:rsidRDefault="00000000" w:rsidP="00441635">
            <w:pPr>
              <w:jc w:val="center"/>
              <w:rPr>
                <w:lang w:eastAsia="en-CA"/>
              </w:rPr>
            </w:pPr>
            <w:sdt>
              <w:sdtPr>
                <w:rPr>
                  <w:lang w:eastAsia="en-CA"/>
                </w:rPr>
                <w:id w:val="2398040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C88DAF8" w14:textId="20A7FD32" w:rsidR="00441635" w:rsidRPr="00814B85" w:rsidRDefault="00441635" w:rsidP="00441635">
            <w:pPr>
              <w:jc w:val="center"/>
              <w:rPr>
                <w:lang w:eastAsia="en-CA"/>
              </w:rPr>
            </w:pPr>
            <w:r w:rsidRPr="00B707BD">
              <w:t>218</w:t>
            </w:r>
          </w:p>
        </w:tc>
        <w:tc>
          <w:tcPr>
            <w:tcW w:w="850" w:type="dxa"/>
            <w:shd w:val="clear" w:color="auto" w:fill="F2F2F2" w:themeFill="background1" w:themeFillShade="F2"/>
            <w:vAlign w:val="center"/>
          </w:tcPr>
          <w:p w14:paraId="79451C4E" w14:textId="67D0EAFD" w:rsidR="00441635" w:rsidRPr="00814B85" w:rsidRDefault="00000000" w:rsidP="00441635">
            <w:pPr>
              <w:jc w:val="center"/>
              <w:rPr>
                <w:lang w:eastAsia="en-CA"/>
              </w:rPr>
            </w:pPr>
            <w:sdt>
              <w:sdtPr>
                <w:rPr>
                  <w:lang w:eastAsia="en-CA"/>
                </w:rPr>
                <w:id w:val="-795596088"/>
                <w:placeholder>
                  <w:docPart w:val="7D844F9BCA7D4F11B265433D6F02C7E7"/>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6B5BCFB9" w14:textId="52975088" w:rsidR="00441635" w:rsidRDefault="00000000" w:rsidP="00441635">
            <w:pPr>
              <w:jc w:val="center"/>
              <w:rPr>
                <w:lang w:eastAsia="en-CA"/>
              </w:rPr>
            </w:pPr>
            <w:sdt>
              <w:sdtPr>
                <w:rPr>
                  <w:lang w:eastAsia="en-CA"/>
                </w:rPr>
                <w:id w:val="300658768"/>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3C3CE1EC" w14:textId="77777777" w:rsidR="00441635" w:rsidRPr="00814B85" w:rsidRDefault="00000000" w:rsidP="00441635">
            <w:pPr>
              <w:jc w:val="center"/>
              <w:rPr>
                <w:lang w:eastAsia="en-CA"/>
              </w:rPr>
            </w:pPr>
            <w:sdt>
              <w:sdtPr>
                <w:rPr>
                  <w:lang w:eastAsia="en-CA"/>
                </w:rPr>
                <w:id w:val="-1052153990"/>
                <w:placeholder>
                  <w:docPart w:val="2CCB90195CC0479B84D33D6E08692F3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6B3DC00" w14:textId="368B013A" w:rsidR="00441635" w:rsidRDefault="00000000" w:rsidP="00441635">
            <w:pPr>
              <w:jc w:val="center"/>
              <w:rPr>
                <w:lang w:eastAsia="en-CA"/>
              </w:rPr>
            </w:pPr>
            <w:sdt>
              <w:sdtPr>
                <w:rPr>
                  <w:lang w:eastAsia="en-CA"/>
                </w:rPr>
                <w:id w:val="837430944"/>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3D0BA77E" w14:textId="1E4A557A" w:rsidR="00441635" w:rsidRDefault="00000000" w:rsidP="00441635">
            <w:pPr>
              <w:jc w:val="center"/>
              <w:rPr>
                <w:lang w:eastAsia="en-CA"/>
              </w:rPr>
            </w:pPr>
            <w:sdt>
              <w:sdtPr>
                <w:rPr>
                  <w:lang w:eastAsia="en-CA"/>
                </w:rPr>
                <w:id w:val="-237021295"/>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03256F29" w14:textId="6C97593E" w:rsidR="00441635" w:rsidRDefault="00000000" w:rsidP="00441635">
            <w:pPr>
              <w:jc w:val="center"/>
              <w:rPr>
                <w:lang w:eastAsia="en-CA"/>
              </w:rPr>
            </w:pPr>
            <w:sdt>
              <w:sdtPr>
                <w:rPr>
                  <w:lang w:eastAsia="en-CA"/>
                </w:rPr>
                <w:id w:val="1677467119"/>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4E2617F7" w14:textId="77777777" w:rsidR="00441635" w:rsidRPr="00814B85" w:rsidRDefault="00000000" w:rsidP="00441635">
            <w:pPr>
              <w:jc w:val="center"/>
              <w:rPr>
                <w:lang w:eastAsia="en-CA"/>
              </w:rPr>
            </w:pPr>
            <w:sdt>
              <w:sdtPr>
                <w:rPr>
                  <w:lang w:eastAsia="en-CA"/>
                </w:rPr>
                <w:id w:val="1990281958"/>
                <w:placeholder>
                  <w:docPart w:val="9ED50585380643C8BC4C305941AA0C4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6722EAF" w14:textId="644685C0" w:rsidR="00441635" w:rsidRPr="00814B85" w:rsidRDefault="00441635" w:rsidP="00441635">
            <w:pPr>
              <w:rPr>
                <w:lang w:eastAsia="en-CA"/>
              </w:rPr>
            </w:pPr>
            <w:r w:rsidRPr="00954E8D">
              <w:t>1st Stage</w:t>
            </w:r>
          </w:p>
        </w:tc>
      </w:tr>
      <w:tr w:rsidR="00441635" w14:paraId="2C88CE2F" w14:textId="77777777" w:rsidTr="00DD2645">
        <w:tc>
          <w:tcPr>
            <w:tcW w:w="3060" w:type="dxa"/>
            <w:shd w:val="clear" w:color="auto" w:fill="F2F2F2" w:themeFill="background1" w:themeFillShade="F2"/>
          </w:tcPr>
          <w:p w14:paraId="0F58A03D" w14:textId="56D1C500" w:rsidR="00441635" w:rsidRPr="00814B85" w:rsidRDefault="00441635" w:rsidP="00441635">
            <w:pPr>
              <w:rPr>
                <w:lang w:eastAsia="en-CA"/>
              </w:rPr>
            </w:pPr>
            <w:r w:rsidRPr="00E75D62">
              <w:t>CRU 216 EXIT GA</w:t>
            </w:r>
          </w:p>
        </w:tc>
        <w:tc>
          <w:tcPr>
            <w:tcW w:w="907" w:type="dxa"/>
            <w:shd w:val="clear" w:color="auto" w:fill="F2F2F2" w:themeFill="background1" w:themeFillShade="F2"/>
            <w:vAlign w:val="center"/>
          </w:tcPr>
          <w:p w14:paraId="5608081E" w14:textId="77777777" w:rsidR="00441635" w:rsidRPr="00814B85" w:rsidRDefault="00000000" w:rsidP="00441635">
            <w:pPr>
              <w:rPr>
                <w:lang w:eastAsia="en-CA"/>
              </w:rPr>
            </w:pPr>
            <w:sdt>
              <w:sdtPr>
                <w:rPr>
                  <w:lang w:eastAsia="en-CA"/>
                </w:rPr>
                <w:id w:val="1842048468"/>
                <w:placeholder>
                  <w:docPart w:val="0B9E3F0DDCA549E0BE5FDB7A0C99F2F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D2C5D70" w14:textId="18581560"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A0952CC" w14:textId="77777777" w:rsidR="00441635" w:rsidRDefault="00000000" w:rsidP="00441635">
            <w:pPr>
              <w:jc w:val="center"/>
              <w:rPr>
                <w:lang w:eastAsia="en-CA"/>
              </w:rPr>
            </w:pPr>
            <w:sdt>
              <w:sdtPr>
                <w:rPr>
                  <w:lang w:eastAsia="en-CA"/>
                </w:rPr>
                <w:id w:val="19365685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2BA5664" w14:textId="5D6CF761" w:rsidR="00441635" w:rsidRPr="00814B85" w:rsidRDefault="00441635" w:rsidP="00441635">
            <w:pPr>
              <w:jc w:val="center"/>
              <w:rPr>
                <w:lang w:eastAsia="en-CA"/>
              </w:rPr>
            </w:pPr>
            <w:r w:rsidRPr="00B707BD">
              <w:t>219</w:t>
            </w:r>
          </w:p>
        </w:tc>
        <w:tc>
          <w:tcPr>
            <w:tcW w:w="850" w:type="dxa"/>
            <w:shd w:val="clear" w:color="auto" w:fill="F2F2F2" w:themeFill="background1" w:themeFillShade="F2"/>
            <w:vAlign w:val="center"/>
          </w:tcPr>
          <w:p w14:paraId="519124F3" w14:textId="54D3E30C" w:rsidR="00441635" w:rsidRPr="00814B85" w:rsidRDefault="00000000" w:rsidP="00441635">
            <w:pPr>
              <w:jc w:val="center"/>
              <w:rPr>
                <w:lang w:eastAsia="en-CA"/>
              </w:rPr>
            </w:pPr>
            <w:sdt>
              <w:sdtPr>
                <w:rPr>
                  <w:lang w:eastAsia="en-CA"/>
                </w:rPr>
                <w:id w:val="-1890190123"/>
                <w:placeholder>
                  <w:docPart w:val="D135AFF2257E4044BEEFE000D164460E"/>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48436A53" w14:textId="264C6497" w:rsidR="00441635" w:rsidRDefault="00000000" w:rsidP="00441635">
            <w:pPr>
              <w:jc w:val="center"/>
              <w:rPr>
                <w:lang w:eastAsia="en-CA"/>
              </w:rPr>
            </w:pPr>
            <w:sdt>
              <w:sdtPr>
                <w:rPr>
                  <w:lang w:eastAsia="en-CA"/>
                </w:rPr>
                <w:id w:val="-303775901"/>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5D52C925" w14:textId="77777777" w:rsidR="00441635" w:rsidRPr="00814B85" w:rsidRDefault="00000000" w:rsidP="00441635">
            <w:pPr>
              <w:jc w:val="center"/>
              <w:rPr>
                <w:lang w:eastAsia="en-CA"/>
              </w:rPr>
            </w:pPr>
            <w:sdt>
              <w:sdtPr>
                <w:rPr>
                  <w:lang w:eastAsia="en-CA"/>
                </w:rPr>
                <w:id w:val="1500467436"/>
                <w:placeholder>
                  <w:docPart w:val="27336E8C26334E60AB0D89D3AC3BBA5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BFB65DC" w14:textId="6129CB54" w:rsidR="00441635" w:rsidRDefault="00000000" w:rsidP="00441635">
            <w:pPr>
              <w:jc w:val="center"/>
              <w:rPr>
                <w:lang w:eastAsia="en-CA"/>
              </w:rPr>
            </w:pPr>
            <w:sdt>
              <w:sdtPr>
                <w:rPr>
                  <w:lang w:eastAsia="en-CA"/>
                </w:rPr>
                <w:id w:val="1311214127"/>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067F8576" w14:textId="22CC4FC9" w:rsidR="00441635" w:rsidRDefault="00000000" w:rsidP="00441635">
            <w:pPr>
              <w:jc w:val="center"/>
              <w:rPr>
                <w:lang w:eastAsia="en-CA"/>
              </w:rPr>
            </w:pPr>
            <w:sdt>
              <w:sdtPr>
                <w:rPr>
                  <w:lang w:eastAsia="en-CA"/>
                </w:rPr>
                <w:id w:val="-592862943"/>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652FBFDB" w14:textId="28DF2B0B" w:rsidR="00441635" w:rsidRDefault="00000000" w:rsidP="00441635">
            <w:pPr>
              <w:jc w:val="center"/>
              <w:rPr>
                <w:lang w:eastAsia="en-CA"/>
              </w:rPr>
            </w:pPr>
            <w:sdt>
              <w:sdtPr>
                <w:rPr>
                  <w:lang w:eastAsia="en-CA"/>
                </w:rPr>
                <w:id w:val="-174188744"/>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73E0130A" w14:textId="77777777" w:rsidR="00441635" w:rsidRPr="00814B85" w:rsidRDefault="00000000" w:rsidP="00441635">
            <w:pPr>
              <w:jc w:val="center"/>
              <w:rPr>
                <w:lang w:eastAsia="en-CA"/>
              </w:rPr>
            </w:pPr>
            <w:sdt>
              <w:sdtPr>
                <w:rPr>
                  <w:lang w:eastAsia="en-CA"/>
                </w:rPr>
                <w:id w:val="1797638785"/>
                <w:placeholder>
                  <w:docPart w:val="3162C590465F4A0C80C667EB85987C8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64768B5" w14:textId="2E62D768" w:rsidR="00441635" w:rsidRPr="00814B85" w:rsidRDefault="00441635" w:rsidP="00441635">
            <w:pPr>
              <w:rPr>
                <w:lang w:eastAsia="en-CA"/>
              </w:rPr>
            </w:pPr>
            <w:r w:rsidRPr="00954E8D">
              <w:t>2nd Stage</w:t>
            </w:r>
          </w:p>
        </w:tc>
      </w:tr>
      <w:tr w:rsidR="00441635" w14:paraId="1C9C9329" w14:textId="77777777" w:rsidTr="00DD2645">
        <w:tc>
          <w:tcPr>
            <w:tcW w:w="3060" w:type="dxa"/>
            <w:shd w:val="clear" w:color="auto" w:fill="F2F2F2" w:themeFill="background1" w:themeFillShade="F2"/>
          </w:tcPr>
          <w:p w14:paraId="175AA03E" w14:textId="5C2F8065" w:rsidR="00441635" w:rsidRPr="00814B85" w:rsidRDefault="00441635" w:rsidP="00441635">
            <w:pPr>
              <w:rPr>
                <w:lang w:eastAsia="en-CA"/>
              </w:rPr>
            </w:pPr>
            <w:r w:rsidRPr="00E75D62">
              <w:t>CRU 217 EXIT PULL</w:t>
            </w:r>
          </w:p>
        </w:tc>
        <w:tc>
          <w:tcPr>
            <w:tcW w:w="907" w:type="dxa"/>
            <w:shd w:val="clear" w:color="auto" w:fill="F2F2F2" w:themeFill="background1" w:themeFillShade="F2"/>
            <w:vAlign w:val="center"/>
          </w:tcPr>
          <w:p w14:paraId="0AC222B9" w14:textId="77777777" w:rsidR="00441635" w:rsidRPr="00814B85" w:rsidRDefault="00000000" w:rsidP="00441635">
            <w:pPr>
              <w:rPr>
                <w:lang w:eastAsia="en-CA"/>
              </w:rPr>
            </w:pPr>
            <w:sdt>
              <w:sdtPr>
                <w:rPr>
                  <w:lang w:eastAsia="en-CA"/>
                </w:rPr>
                <w:id w:val="981894058"/>
                <w:placeholder>
                  <w:docPart w:val="47FFDE08585B47FA8D2132113BF2AD0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4BACF86" w14:textId="4D4B566A"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DB829FD" w14:textId="77777777" w:rsidR="00441635" w:rsidRDefault="00000000" w:rsidP="00441635">
            <w:pPr>
              <w:jc w:val="center"/>
              <w:rPr>
                <w:lang w:eastAsia="en-CA"/>
              </w:rPr>
            </w:pPr>
            <w:sdt>
              <w:sdtPr>
                <w:rPr>
                  <w:lang w:eastAsia="en-CA"/>
                </w:rPr>
                <w:id w:val="-39159005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D2F8E60" w14:textId="1B2A909A" w:rsidR="00441635" w:rsidRPr="00814B85" w:rsidRDefault="00441635" w:rsidP="00441635">
            <w:pPr>
              <w:jc w:val="center"/>
              <w:rPr>
                <w:lang w:eastAsia="en-CA"/>
              </w:rPr>
            </w:pPr>
            <w:r w:rsidRPr="00B707BD">
              <w:t>220</w:t>
            </w:r>
          </w:p>
        </w:tc>
        <w:tc>
          <w:tcPr>
            <w:tcW w:w="850" w:type="dxa"/>
            <w:shd w:val="clear" w:color="auto" w:fill="F2F2F2" w:themeFill="background1" w:themeFillShade="F2"/>
            <w:vAlign w:val="center"/>
          </w:tcPr>
          <w:p w14:paraId="6475CCF1" w14:textId="5FBA15DB" w:rsidR="00441635" w:rsidRPr="00814B85" w:rsidRDefault="00000000" w:rsidP="00441635">
            <w:pPr>
              <w:jc w:val="center"/>
              <w:rPr>
                <w:lang w:eastAsia="en-CA"/>
              </w:rPr>
            </w:pPr>
            <w:sdt>
              <w:sdtPr>
                <w:rPr>
                  <w:lang w:eastAsia="en-CA"/>
                </w:rPr>
                <w:id w:val="-1086451206"/>
                <w:placeholder>
                  <w:docPart w:val="2345281596394765B53F2CB033C8F39E"/>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1644321D" w14:textId="4E881940" w:rsidR="00441635" w:rsidRDefault="00000000" w:rsidP="00441635">
            <w:pPr>
              <w:jc w:val="center"/>
              <w:rPr>
                <w:lang w:eastAsia="en-CA"/>
              </w:rPr>
            </w:pPr>
            <w:sdt>
              <w:sdtPr>
                <w:rPr>
                  <w:lang w:eastAsia="en-CA"/>
                </w:rPr>
                <w:id w:val="-342553359"/>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51433FFA" w14:textId="77777777" w:rsidR="00441635" w:rsidRPr="00814B85" w:rsidRDefault="00000000" w:rsidP="00441635">
            <w:pPr>
              <w:jc w:val="center"/>
              <w:rPr>
                <w:lang w:eastAsia="en-CA"/>
              </w:rPr>
            </w:pPr>
            <w:sdt>
              <w:sdtPr>
                <w:rPr>
                  <w:lang w:eastAsia="en-CA"/>
                </w:rPr>
                <w:id w:val="-448013375"/>
                <w:placeholder>
                  <w:docPart w:val="0864218F668641A8838030BA2BA7479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BFA3190" w14:textId="27EBA03D" w:rsidR="00441635" w:rsidRDefault="00000000" w:rsidP="00441635">
            <w:pPr>
              <w:jc w:val="center"/>
              <w:rPr>
                <w:lang w:eastAsia="en-CA"/>
              </w:rPr>
            </w:pPr>
            <w:sdt>
              <w:sdtPr>
                <w:rPr>
                  <w:lang w:eastAsia="en-CA"/>
                </w:rPr>
                <w:id w:val="-718820182"/>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684C2FAF" w14:textId="6E85EB95" w:rsidR="00441635" w:rsidRDefault="00000000" w:rsidP="00441635">
            <w:pPr>
              <w:jc w:val="center"/>
              <w:rPr>
                <w:lang w:eastAsia="en-CA"/>
              </w:rPr>
            </w:pPr>
            <w:sdt>
              <w:sdtPr>
                <w:rPr>
                  <w:lang w:eastAsia="en-CA"/>
                </w:rPr>
                <w:id w:val="719246893"/>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4DCE4CA0" w14:textId="05B2F609" w:rsidR="00441635" w:rsidRDefault="00000000" w:rsidP="00441635">
            <w:pPr>
              <w:jc w:val="center"/>
              <w:rPr>
                <w:lang w:eastAsia="en-CA"/>
              </w:rPr>
            </w:pPr>
            <w:sdt>
              <w:sdtPr>
                <w:rPr>
                  <w:lang w:eastAsia="en-CA"/>
                </w:rPr>
                <w:id w:val="688799434"/>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7E5E8038" w14:textId="77777777" w:rsidR="00441635" w:rsidRPr="00814B85" w:rsidRDefault="00000000" w:rsidP="00441635">
            <w:pPr>
              <w:jc w:val="center"/>
              <w:rPr>
                <w:lang w:eastAsia="en-CA"/>
              </w:rPr>
            </w:pPr>
            <w:sdt>
              <w:sdtPr>
                <w:rPr>
                  <w:lang w:eastAsia="en-CA"/>
                </w:rPr>
                <w:id w:val="-493569748"/>
                <w:placeholder>
                  <w:docPart w:val="86B42EC350F141698FA09C0C63A8A35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A69EC58" w14:textId="78D8E37C" w:rsidR="00441635" w:rsidRPr="00814B85" w:rsidRDefault="00441635" w:rsidP="00441635">
            <w:pPr>
              <w:rPr>
                <w:lang w:eastAsia="en-CA"/>
              </w:rPr>
            </w:pPr>
            <w:r w:rsidRPr="00954E8D">
              <w:t>1st Stage</w:t>
            </w:r>
          </w:p>
        </w:tc>
      </w:tr>
      <w:tr w:rsidR="00441635" w14:paraId="78ECCC98" w14:textId="77777777" w:rsidTr="00DD2645">
        <w:tc>
          <w:tcPr>
            <w:tcW w:w="3060" w:type="dxa"/>
            <w:shd w:val="clear" w:color="auto" w:fill="F2F2F2" w:themeFill="background1" w:themeFillShade="F2"/>
          </w:tcPr>
          <w:p w14:paraId="3DC63F4C" w14:textId="1192DBA5" w:rsidR="00441635" w:rsidRPr="00814B85" w:rsidRDefault="00441635" w:rsidP="00441635">
            <w:pPr>
              <w:rPr>
                <w:lang w:eastAsia="en-CA"/>
              </w:rPr>
            </w:pPr>
            <w:r w:rsidRPr="00E75D62">
              <w:t>CRU 217 EXIT GA</w:t>
            </w:r>
          </w:p>
        </w:tc>
        <w:tc>
          <w:tcPr>
            <w:tcW w:w="907" w:type="dxa"/>
            <w:shd w:val="clear" w:color="auto" w:fill="F2F2F2" w:themeFill="background1" w:themeFillShade="F2"/>
            <w:vAlign w:val="center"/>
          </w:tcPr>
          <w:p w14:paraId="7977114F" w14:textId="77777777" w:rsidR="00441635" w:rsidRPr="00814B85" w:rsidRDefault="00000000" w:rsidP="00441635">
            <w:pPr>
              <w:rPr>
                <w:lang w:eastAsia="en-CA"/>
              </w:rPr>
            </w:pPr>
            <w:sdt>
              <w:sdtPr>
                <w:rPr>
                  <w:lang w:eastAsia="en-CA"/>
                </w:rPr>
                <w:id w:val="1107854757"/>
                <w:placeholder>
                  <w:docPart w:val="F6D1BD96DFDE424894CFDC5DE6CD4FD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7E00792" w14:textId="2F289040"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88F6041" w14:textId="77777777" w:rsidR="00441635" w:rsidRDefault="00000000" w:rsidP="00441635">
            <w:pPr>
              <w:jc w:val="center"/>
              <w:rPr>
                <w:lang w:eastAsia="en-CA"/>
              </w:rPr>
            </w:pPr>
            <w:sdt>
              <w:sdtPr>
                <w:rPr>
                  <w:lang w:eastAsia="en-CA"/>
                </w:rPr>
                <w:id w:val="-130723370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F6C6CE3" w14:textId="7B8BCBEC" w:rsidR="00441635" w:rsidRPr="00814B85" w:rsidRDefault="00441635" w:rsidP="00441635">
            <w:pPr>
              <w:jc w:val="center"/>
              <w:rPr>
                <w:lang w:eastAsia="en-CA"/>
              </w:rPr>
            </w:pPr>
            <w:r w:rsidRPr="00B707BD">
              <w:t>221</w:t>
            </w:r>
          </w:p>
        </w:tc>
        <w:tc>
          <w:tcPr>
            <w:tcW w:w="850" w:type="dxa"/>
            <w:shd w:val="clear" w:color="auto" w:fill="F2F2F2" w:themeFill="background1" w:themeFillShade="F2"/>
            <w:vAlign w:val="center"/>
          </w:tcPr>
          <w:p w14:paraId="0D9A210D" w14:textId="00E54BE1" w:rsidR="00441635" w:rsidRPr="00814B85" w:rsidRDefault="00000000" w:rsidP="00441635">
            <w:pPr>
              <w:jc w:val="center"/>
              <w:rPr>
                <w:lang w:eastAsia="en-CA"/>
              </w:rPr>
            </w:pPr>
            <w:sdt>
              <w:sdtPr>
                <w:rPr>
                  <w:lang w:eastAsia="en-CA"/>
                </w:rPr>
                <w:id w:val="1789853438"/>
                <w:placeholder>
                  <w:docPart w:val="F22074C6B5AF40A1BC4049FAE80E6D9D"/>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6CF2A85E" w14:textId="11B56D60" w:rsidR="00441635" w:rsidRDefault="00000000" w:rsidP="00441635">
            <w:pPr>
              <w:jc w:val="center"/>
              <w:rPr>
                <w:lang w:eastAsia="en-CA"/>
              </w:rPr>
            </w:pPr>
            <w:sdt>
              <w:sdtPr>
                <w:rPr>
                  <w:lang w:eastAsia="en-CA"/>
                </w:rPr>
                <w:id w:val="-1297829581"/>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34320447" w14:textId="77777777" w:rsidR="00441635" w:rsidRPr="00814B85" w:rsidRDefault="00000000" w:rsidP="00441635">
            <w:pPr>
              <w:jc w:val="center"/>
              <w:rPr>
                <w:lang w:eastAsia="en-CA"/>
              </w:rPr>
            </w:pPr>
            <w:sdt>
              <w:sdtPr>
                <w:rPr>
                  <w:lang w:eastAsia="en-CA"/>
                </w:rPr>
                <w:id w:val="127057452"/>
                <w:placeholder>
                  <w:docPart w:val="1329B6BB59F44DFFB10438449BE88B0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DDAE172" w14:textId="557932C7" w:rsidR="00441635" w:rsidRDefault="00000000" w:rsidP="00441635">
            <w:pPr>
              <w:jc w:val="center"/>
              <w:rPr>
                <w:lang w:eastAsia="en-CA"/>
              </w:rPr>
            </w:pPr>
            <w:sdt>
              <w:sdtPr>
                <w:rPr>
                  <w:lang w:eastAsia="en-CA"/>
                </w:rPr>
                <w:id w:val="449519291"/>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5107C175" w14:textId="2DEF2DF1" w:rsidR="00441635" w:rsidRDefault="00000000" w:rsidP="00441635">
            <w:pPr>
              <w:jc w:val="center"/>
              <w:rPr>
                <w:lang w:eastAsia="en-CA"/>
              </w:rPr>
            </w:pPr>
            <w:sdt>
              <w:sdtPr>
                <w:rPr>
                  <w:lang w:eastAsia="en-CA"/>
                </w:rPr>
                <w:id w:val="-1682343052"/>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319586D6" w14:textId="1B837D22" w:rsidR="00441635" w:rsidRDefault="00000000" w:rsidP="00441635">
            <w:pPr>
              <w:jc w:val="center"/>
              <w:rPr>
                <w:lang w:eastAsia="en-CA"/>
              </w:rPr>
            </w:pPr>
            <w:sdt>
              <w:sdtPr>
                <w:rPr>
                  <w:lang w:eastAsia="en-CA"/>
                </w:rPr>
                <w:id w:val="-1545142847"/>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506297B5" w14:textId="77777777" w:rsidR="00441635" w:rsidRPr="00814B85" w:rsidRDefault="00000000" w:rsidP="00441635">
            <w:pPr>
              <w:jc w:val="center"/>
              <w:rPr>
                <w:lang w:eastAsia="en-CA"/>
              </w:rPr>
            </w:pPr>
            <w:sdt>
              <w:sdtPr>
                <w:rPr>
                  <w:lang w:eastAsia="en-CA"/>
                </w:rPr>
                <w:id w:val="4561590"/>
                <w:placeholder>
                  <w:docPart w:val="C91AC134E2464641904AC594D7518A0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162DE08" w14:textId="053F8D16" w:rsidR="00441635" w:rsidRPr="00814B85" w:rsidRDefault="00441635" w:rsidP="00441635">
            <w:pPr>
              <w:rPr>
                <w:lang w:eastAsia="en-CA"/>
              </w:rPr>
            </w:pPr>
            <w:r w:rsidRPr="00954E8D">
              <w:t>2nd Stage</w:t>
            </w:r>
          </w:p>
        </w:tc>
      </w:tr>
      <w:tr w:rsidR="00441635" w14:paraId="60E6BF4A" w14:textId="77777777" w:rsidTr="00DD2645">
        <w:tc>
          <w:tcPr>
            <w:tcW w:w="3060" w:type="dxa"/>
            <w:shd w:val="clear" w:color="auto" w:fill="F2F2F2" w:themeFill="background1" w:themeFillShade="F2"/>
          </w:tcPr>
          <w:p w14:paraId="2F71CE71" w14:textId="2F3CD74E" w:rsidR="00441635" w:rsidRPr="00814B85" w:rsidRDefault="00B55C72" w:rsidP="00441635">
            <w:pPr>
              <w:rPr>
                <w:lang w:eastAsia="en-CA"/>
              </w:rPr>
            </w:pPr>
            <w:r>
              <w:rPr>
                <w:lang w:eastAsia="en-CA"/>
              </w:rPr>
              <w:t>CRU 139 B</w:t>
            </w:r>
          </w:p>
        </w:tc>
        <w:tc>
          <w:tcPr>
            <w:tcW w:w="907" w:type="dxa"/>
            <w:shd w:val="clear" w:color="auto" w:fill="F2F2F2" w:themeFill="background1" w:themeFillShade="F2"/>
            <w:vAlign w:val="center"/>
          </w:tcPr>
          <w:p w14:paraId="3C099C31" w14:textId="77777777" w:rsidR="00441635" w:rsidRPr="00814B85" w:rsidRDefault="00000000" w:rsidP="00441635">
            <w:pPr>
              <w:rPr>
                <w:lang w:eastAsia="en-CA"/>
              </w:rPr>
            </w:pPr>
            <w:sdt>
              <w:sdtPr>
                <w:rPr>
                  <w:lang w:eastAsia="en-CA"/>
                </w:rPr>
                <w:id w:val="2136127065"/>
                <w:placeholder>
                  <w:docPart w:val="15144E2BE1F04A1691E691B662F829B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7B9E728" w14:textId="1B60789B" w:rsidR="00441635" w:rsidRDefault="00B55C72" w:rsidP="00441635">
            <w:pPr>
              <w:jc w:val="center"/>
              <w:rPr>
                <w:lang w:eastAsia="en-CA"/>
              </w:rPr>
            </w:pPr>
            <w:r>
              <w:rPr>
                <w:lang w:eastAsia="en-CA"/>
              </w:rPr>
              <w:t>M</w:t>
            </w:r>
          </w:p>
        </w:tc>
        <w:tc>
          <w:tcPr>
            <w:tcW w:w="667" w:type="dxa"/>
            <w:shd w:val="clear" w:color="auto" w:fill="F2F2F2" w:themeFill="background1" w:themeFillShade="F2"/>
            <w:vAlign w:val="center"/>
          </w:tcPr>
          <w:p w14:paraId="11E5BDD4" w14:textId="77777777" w:rsidR="00441635" w:rsidRDefault="00000000" w:rsidP="00441635">
            <w:pPr>
              <w:jc w:val="center"/>
              <w:rPr>
                <w:lang w:eastAsia="en-CA"/>
              </w:rPr>
            </w:pPr>
            <w:sdt>
              <w:sdtPr>
                <w:rPr>
                  <w:lang w:eastAsia="en-CA"/>
                </w:rPr>
                <w:id w:val="73460106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5B02EC1" w14:textId="0BA542BB" w:rsidR="00441635" w:rsidRPr="00814B85" w:rsidRDefault="00B55C72" w:rsidP="00441635">
            <w:pPr>
              <w:jc w:val="center"/>
              <w:rPr>
                <w:lang w:eastAsia="en-CA"/>
              </w:rPr>
            </w:pPr>
            <w:r>
              <w:rPr>
                <w:lang w:eastAsia="en-CA"/>
              </w:rPr>
              <w:t>469</w:t>
            </w:r>
          </w:p>
        </w:tc>
        <w:tc>
          <w:tcPr>
            <w:tcW w:w="850" w:type="dxa"/>
            <w:shd w:val="clear" w:color="auto" w:fill="F2F2F2" w:themeFill="background1" w:themeFillShade="F2"/>
            <w:vAlign w:val="center"/>
          </w:tcPr>
          <w:p w14:paraId="42FE798E" w14:textId="6DCFF9DD" w:rsidR="00441635" w:rsidRPr="00814B85" w:rsidRDefault="00000000" w:rsidP="00441635">
            <w:pPr>
              <w:jc w:val="center"/>
              <w:rPr>
                <w:lang w:eastAsia="en-CA"/>
              </w:rPr>
            </w:pPr>
            <w:sdt>
              <w:sdtPr>
                <w:rPr>
                  <w:lang w:eastAsia="en-CA"/>
                </w:rPr>
                <w:id w:val="-1343387151"/>
                <w:placeholder>
                  <w:docPart w:val="72A9124794CB492596232792F900D52D"/>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Z-9</w:t>
                </w:r>
              </w:sdtContent>
            </w:sdt>
          </w:p>
        </w:tc>
        <w:tc>
          <w:tcPr>
            <w:tcW w:w="448" w:type="dxa"/>
            <w:shd w:val="clear" w:color="auto" w:fill="F2F2F2" w:themeFill="background1" w:themeFillShade="F2"/>
            <w:vAlign w:val="center"/>
          </w:tcPr>
          <w:p w14:paraId="378A1574" w14:textId="412A889F" w:rsidR="00441635" w:rsidRDefault="00000000" w:rsidP="00441635">
            <w:pPr>
              <w:jc w:val="center"/>
              <w:rPr>
                <w:lang w:eastAsia="en-CA"/>
              </w:rPr>
            </w:pPr>
            <w:sdt>
              <w:sdtPr>
                <w:rPr>
                  <w:lang w:eastAsia="en-CA"/>
                </w:rPr>
                <w:id w:val="995606370"/>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1101" w:type="dxa"/>
            <w:shd w:val="clear" w:color="auto" w:fill="F2F2F2" w:themeFill="background1" w:themeFillShade="F2"/>
            <w:vAlign w:val="center"/>
          </w:tcPr>
          <w:p w14:paraId="4765C6F3" w14:textId="77777777" w:rsidR="00441635" w:rsidRPr="00814B85" w:rsidRDefault="00000000" w:rsidP="00441635">
            <w:pPr>
              <w:jc w:val="center"/>
              <w:rPr>
                <w:lang w:eastAsia="en-CA"/>
              </w:rPr>
            </w:pPr>
            <w:sdt>
              <w:sdtPr>
                <w:rPr>
                  <w:lang w:eastAsia="en-CA"/>
                </w:rPr>
                <w:id w:val="505713952"/>
                <w:placeholder>
                  <w:docPart w:val="97A944777AB546ED897F26B8400FAB1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68E40E1" w14:textId="70CC53CE" w:rsidR="00441635" w:rsidRDefault="00000000" w:rsidP="00441635">
            <w:pPr>
              <w:jc w:val="center"/>
              <w:rPr>
                <w:lang w:eastAsia="en-CA"/>
              </w:rPr>
            </w:pPr>
            <w:sdt>
              <w:sdtPr>
                <w:rPr>
                  <w:lang w:eastAsia="en-CA"/>
                </w:rPr>
                <w:id w:val="-507360963"/>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48" w:type="dxa"/>
            <w:shd w:val="clear" w:color="auto" w:fill="F2F2F2" w:themeFill="background1" w:themeFillShade="F2"/>
            <w:vAlign w:val="center"/>
          </w:tcPr>
          <w:p w14:paraId="3A5BC118" w14:textId="4421CFFD" w:rsidR="00441635" w:rsidRDefault="00000000" w:rsidP="00441635">
            <w:pPr>
              <w:jc w:val="center"/>
              <w:rPr>
                <w:lang w:eastAsia="en-CA"/>
              </w:rPr>
            </w:pPr>
            <w:sdt>
              <w:sdtPr>
                <w:rPr>
                  <w:lang w:eastAsia="en-CA"/>
                </w:rPr>
                <w:id w:val="-512996394"/>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23" w:type="dxa"/>
            <w:shd w:val="clear" w:color="auto" w:fill="F2F2F2" w:themeFill="background1" w:themeFillShade="F2"/>
            <w:vAlign w:val="center"/>
          </w:tcPr>
          <w:p w14:paraId="6D0B88E3" w14:textId="6C10283A" w:rsidR="00441635" w:rsidRDefault="00000000" w:rsidP="00441635">
            <w:pPr>
              <w:jc w:val="center"/>
              <w:rPr>
                <w:lang w:eastAsia="en-CA"/>
              </w:rPr>
            </w:pPr>
            <w:sdt>
              <w:sdtPr>
                <w:rPr>
                  <w:lang w:eastAsia="en-CA"/>
                </w:rPr>
                <w:id w:val="2054577859"/>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964" w:type="dxa"/>
            <w:shd w:val="clear" w:color="auto" w:fill="F2F2F2" w:themeFill="background1" w:themeFillShade="F2"/>
            <w:vAlign w:val="center"/>
          </w:tcPr>
          <w:p w14:paraId="6E8F5E21" w14:textId="77777777" w:rsidR="00441635" w:rsidRPr="00814B85" w:rsidRDefault="00000000" w:rsidP="00441635">
            <w:pPr>
              <w:jc w:val="center"/>
              <w:rPr>
                <w:lang w:eastAsia="en-CA"/>
              </w:rPr>
            </w:pPr>
            <w:sdt>
              <w:sdtPr>
                <w:rPr>
                  <w:lang w:eastAsia="en-CA"/>
                </w:rPr>
                <w:id w:val="-1197460127"/>
                <w:placeholder>
                  <w:docPart w:val="EA00799EF2DA44C0AF7ED5F7296ACD7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D1B06F6" w14:textId="25B5C576" w:rsidR="00441635" w:rsidRPr="00814B85" w:rsidRDefault="00B55C72" w:rsidP="00441635">
            <w:pPr>
              <w:rPr>
                <w:lang w:eastAsia="en-CA"/>
              </w:rPr>
            </w:pPr>
            <w:r w:rsidRPr="00954E8D">
              <w:t>1st Stage</w:t>
            </w:r>
          </w:p>
        </w:tc>
      </w:tr>
      <w:tr w:rsidR="00441635" w14:paraId="6940C110" w14:textId="77777777" w:rsidTr="00DD2645">
        <w:tc>
          <w:tcPr>
            <w:tcW w:w="3060" w:type="dxa"/>
            <w:shd w:val="clear" w:color="auto" w:fill="F2F2F2" w:themeFill="background1" w:themeFillShade="F2"/>
          </w:tcPr>
          <w:p w14:paraId="0F45755E" w14:textId="7EDA64F8" w:rsidR="00441635" w:rsidRPr="00814B85" w:rsidRDefault="00B55C72" w:rsidP="00441635">
            <w:pPr>
              <w:rPr>
                <w:lang w:eastAsia="en-CA"/>
              </w:rPr>
            </w:pPr>
            <w:r>
              <w:rPr>
                <w:lang w:eastAsia="en-CA"/>
              </w:rPr>
              <w:t>CRU 139B GA</w:t>
            </w:r>
          </w:p>
        </w:tc>
        <w:tc>
          <w:tcPr>
            <w:tcW w:w="907" w:type="dxa"/>
            <w:shd w:val="clear" w:color="auto" w:fill="F2F2F2" w:themeFill="background1" w:themeFillShade="F2"/>
            <w:vAlign w:val="center"/>
          </w:tcPr>
          <w:p w14:paraId="76B457CF" w14:textId="77777777" w:rsidR="00441635" w:rsidRPr="00814B85" w:rsidRDefault="00000000" w:rsidP="00441635">
            <w:pPr>
              <w:rPr>
                <w:lang w:eastAsia="en-CA"/>
              </w:rPr>
            </w:pPr>
            <w:sdt>
              <w:sdtPr>
                <w:rPr>
                  <w:lang w:eastAsia="en-CA"/>
                </w:rPr>
                <w:id w:val="845593411"/>
                <w:placeholder>
                  <w:docPart w:val="2BAE08600D634E7886A402E262086B0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F999708" w14:textId="5EFF852F" w:rsidR="00441635" w:rsidRDefault="00B55C72" w:rsidP="00441635">
            <w:pPr>
              <w:jc w:val="center"/>
              <w:rPr>
                <w:lang w:eastAsia="en-CA"/>
              </w:rPr>
            </w:pPr>
            <w:r>
              <w:rPr>
                <w:lang w:eastAsia="en-CA"/>
              </w:rPr>
              <w:t>M</w:t>
            </w:r>
          </w:p>
        </w:tc>
        <w:tc>
          <w:tcPr>
            <w:tcW w:w="667" w:type="dxa"/>
            <w:shd w:val="clear" w:color="auto" w:fill="F2F2F2" w:themeFill="background1" w:themeFillShade="F2"/>
            <w:vAlign w:val="center"/>
          </w:tcPr>
          <w:p w14:paraId="42441168" w14:textId="77777777" w:rsidR="00441635" w:rsidRDefault="00000000" w:rsidP="00441635">
            <w:pPr>
              <w:jc w:val="center"/>
              <w:rPr>
                <w:lang w:eastAsia="en-CA"/>
              </w:rPr>
            </w:pPr>
            <w:sdt>
              <w:sdtPr>
                <w:rPr>
                  <w:lang w:eastAsia="en-CA"/>
                </w:rPr>
                <w:id w:val="126419270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85C943A" w14:textId="5DFDAD90" w:rsidR="00441635" w:rsidRPr="00814B85" w:rsidRDefault="00B55C72" w:rsidP="00441635">
            <w:pPr>
              <w:jc w:val="center"/>
              <w:rPr>
                <w:lang w:eastAsia="en-CA"/>
              </w:rPr>
            </w:pPr>
            <w:r>
              <w:rPr>
                <w:lang w:eastAsia="en-CA"/>
              </w:rPr>
              <w:t>470</w:t>
            </w:r>
          </w:p>
        </w:tc>
        <w:tc>
          <w:tcPr>
            <w:tcW w:w="850" w:type="dxa"/>
            <w:shd w:val="clear" w:color="auto" w:fill="F2F2F2" w:themeFill="background1" w:themeFillShade="F2"/>
            <w:vAlign w:val="center"/>
          </w:tcPr>
          <w:p w14:paraId="22AF5FEC" w14:textId="5EB178E3" w:rsidR="00441635" w:rsidRPr="00814B85" w:rsidRDefault="00000000" w:rsidP="00B55C72">
            <w:pPr>
              <w:jc w:val="center"/>
              <w:rPr>
                <w:lang w:eastAsia="en-CA"/>
              </w:rPr>
            </w:pPr>
            <w:sdt>
              <w:sdtPr>
                <w:rPr>
                  <w:lang w:eastAsia="en-CA"/>
                </w:rPr>
                <w:id w:val="375126200"/>
                <w:placeholder>
                  <w:docPart w:val="76F31AF55EF34B5194CD655BCB0680C5"/>
                </w:placeholder>
                <w15:color w:val="C0C0C0"/>
              </w:sdtPr>
              <w:sdtEndPr>
                <w:rPr>
                  <w:highlight w:val="lightGray"/>
                </w:rPr>
              </w:sdtEndPr>
              <w:sdtContent>
                <w:r w:rsidR="00B55C72">
                  <w:rPr>
                    <w:lang w:eastAsia="en-CA"/>
                  </w:rPr>
                  <w:t xml:space="preserve">  Z-9</w:t>
                </w:r>
              </w:sdtContent>
            </w:sdt>
          </w:p>
        </w:tc>
        <w:tc>
          <w:tcPr>
            <w:tcW w:w="448" w:type="dxa"/>
            <w:shd w:val="clear" w:color="auto" w:fill="F2F2F2" w:themeFill="background1" w:themeFillShade="F2"/>
            <w:vAlign w:val="center"/>
          </w:tcPr>
          <w:p w14:paraId="3CFF94F6" w14:textId="16BA5AC2" w:rsidR="00441635" w:rsidRDefault="00000000" w:rsidP="00441635">
            <w:pPr>
              <w:jc w:val="center"/>
              <w:rPr>
                <w:lang w:eastAsia="en-CA"/>
              </w:rPr>
            </w:pPr>
            <w:sdt>
              <w:sdtPr>
                <w:rPr>
                  <w:lang w:eastAsia="en-CA"/>
                </w:rPr>
                <w:id w:val="767510300"/>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1101" w:type="dxa"/>
            <w:shd w:val="clear" w:color="auto" w:fill="F2F2F2" w:themeFill="background1" w:themeFillShade="F2"/>
            <w:vAlign w:val="center"/>
          </w:tcPr>
          <w:p w14:paraId="34026BFF" w14:textId="77777777" w:rsidR="00441635" w:rsidRPr="00814B85" w:rsidRDefault="00000000" w:rsidP="00441635">
            <w:pPr>
              <w:jc w:val="center"/>
              <w:rPr>
                <w:lang w:eastAsia="en-CA"/>
              </w:rPr>
            </w:pPr>
            <w:sdt>
              <w:sdtPr>
                <w:rPr>
                  <w:lang w:eastAsia="en-CA"/>
                </w:rPr>
                <w:id w:val="-1395658634"/>
                <w:placeholder>
                  <w:docPart w:val="0887D1B9EE1E4835B2B89E532F785A3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BF5EC2D" w14:textId="2FA8CE03" w:rsidR="00441635" w:rsidRDefault="00000000" w:rsidP="00441635">
            <w:pPr>
              <w:jc w:val="center"/>
              <w:rPr>
                <w:lang w:eastAsia="en-CA"/>
              </w:rPr>
            </w:pPr>
            <w:sdt>
              <w:sdtPr>
                <w:rPr>
                  <w:lang w:eastAsia="en-CA"/>
                </w:rPr>
                <w:id w:val="585965322"/>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48" w:type="dxa"/>
            <w:shd w:val="clear" w:color="auto" w:fill="F2F2F2" w:themeFill="background1" w:themeFillShade="F2"/>
            <w:vAlign w:val="center"/>
          </w:tcPr>
          <w:p w14:paraId="047272B0" w14:textId="34467868" w:rsidR="00441635" w:rsidRDefault="00000000" w:rsidP="00441635">
            <w:pPr>
              <w:jc w:val="center"/>
              <w:rPr>
                <w:lang w:eastAsia="en-CA"/>
              </w:rPr>
            </w:pPr>
            <w:sdt>
              <w:sdtPr>
                <w:rPr>
                  <w:lang w:eastAsia="en-CA"/>
                </w:rPr>
                <w:id w:val="573629343"/>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23" w:type="dxa"/>
            <w:shd w:val="clear" w:color="auto" w:fill="F2F2F2" w:themeFill="background1" w:themeFillShade="F2"/>
            <w:vAlign w:val="center"/>
          </w:tcPr>
          <w:p w14:paraId="35A6727A" w14:textId="111E771B" w:rsidR="00441635" w:rsidRDefault="00000000" w:rsidP="00441635">
            <w:pPr>
              <w:jc w:val="center"/>
              <w:rPr>
                <w:lang w:eastAsia="en-CA"/>
              </w:rPr>
            </w:pPr>
            <w:sdt>
              <w:sdtPr>
                <w:rPr>
                  <w:lang w:eastAsia="en-CA"/>
                </w:rPr>
                <w:id w:val="108245545"/>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964" w:type="dxa"/>
            <w:shd w:val="clear" w:color="auto" w:fill="F2F2F2" w:themeFill="background1" w:themeFillShade="F2"/>
            <w:vAlign w:val="center"/>
          </w:tcPr>
          <w:p w14:paraId="4D827010" w14:textId="77777777" w:rsidR="00441635" w:rsidRPr="00814B85" w:rsidRDefault="00000000" w:rsidP="00441635">
            <w:pPr>
              <w:jc w:val="center"/>
              <w:rPr>
                <w:lang w:eastAsia="en-CA"/>
              </w:rPr>
            </w:pPr>
            <w:sdt>
              <w:sdtPr>
                <w:rPr>
                  <w:lang w:eastAsia="en-CA"/>
                </w:rPr>
                <w:id w:val="-1561852734"/>
                <w:placeholder>
                  <w:docPart w:val="50669DD945D74EC6AA390E729C7D16B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011E311" w14:textId="569FF8A2" w:rsidR="00441635" w:rsidRPr="00814B85" w:rsidRDefault="00B55C72" w:rsidP="00441635">
            <w:pPr>
              <w:rPr>
                <w:lang w:eastAsia="en-CA"/>
              </w:rPr>
            </w:pPr>
            <w:r w:rsidRPr="00954E8D">
              <w:t>2nd Stage</w:t>
            </w:r>
          </w:p>
        </w:tc>
      </w:tr>
      <w:tr w:rsidR="00441635" w14:paraId="3E9B0A21" w14:textId="77777777" w:rsidTr="00DD2645">
        <w:tc>
          <w:tcPr>
            <w:tcW w:w="3060" w:type="dxa"/>
            <w:shd w:val="clear" w:color="auto" w:fill="F2F2F2" w:themeFill="background1" w:themeFillShade="F2"/>
          </w:tcPr>
          <w:p w14:paraId="743B845C" w14:textId="26D0717F" w:rsidR="00441635" w:rsidRPr="00814B85" w:rsidRDefault="00441635" w:rsidP="00441635">
            <w:pPr>
              <w:rPr>
                <w:lang w:eastAsia="en-CA"/>
              </w:rPr>
            </w:pPr>
            <w:r w:rsidRPr="00E75D62">
              <w:t>CRU 310 SE EXIT PULL</w:t>
            </w:r>
          </w:p>
        </w:tc>
        <w:tc>
          <w:tcPr>
            <w:tcW w:w="907" w:type="dxa"/>
            <w:shd w:val="clear" w:color="auto" w:fill="F2F2F2" w:themeFill="background1" w:themeFillShade="F2"/>
            <w:vAlign w:val="center"/>
          </w:tcPr>
          <w:p w14:paraId="2A51BFCC" w14:textId="77777777" w:rsidR="00441635" w:rsidRPr="00814B85" w:rsidRDefault="00000000" w:rsidP="00441635">
            <w:pPr>
              <w:rPr>
                <w:lang w:eastAsia="en-CA"/>
              </w:rPr>
            </w:pPr>
            <w:sdt>
              <w:sdtPr>
                <w:rPr>
                  <w:lang w:eastAsia="en-CA"/>
                </w:rPr>
                <w:id w:val="-1343165807"/>
                <w:placeholder>
                  <w:docPart w:val="081090D489A54DBC90A9F3D5801233C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D37D10D" w14:textId="0353FF03"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15B8E55" w14:textId="77777777" w:rsidR="00441635" w:rsidRDefault="00000000" w:rsidP="00441635">
            <w:pPr>
              <w:jc w:val="center"/>
              <w:rPr>
                <w:lang w:eastAsia="en-CA"/>
              </w:rPr>
            </w:pPr>
            <w:sdt>
              <w:sdtPr>
                <w:rPr>
                  <w:lang w:eastAsia="en-CA"/>
                </w:rPr>
                <w:id w:val="-160186527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070059B" w14:textId="776607BC" w:rsidR="00441635" w:rsidRPr="00814B85" w:rsidRDefault="00441635" w:rsidP="00441635">
            <w:pPr>
              <w:jc w:val="center"/>
              <w:rPr>
                <w:lang w:eastAsia="en-CA"/>
              </w:rPr>
            </w:pPr>
            <w:r w:rsidRPr="00B707BD">
              <w:t>223</w:t>
            </w:r>
          </w:p>
        </w:tc>
        <w:tc>
          <w:tcPr>
            <w:tcW w:w="850" w:type="dxa"/>
            <w:shd w:val="clear" w:color="auto" w:fill="F2F2F2" w:themeFill="background1" w:themeFillShade="F2"/>
            <w:vAlign w:val="center"/>
          </w:tcPr>
          <w:p w14:paraId="5493E406" w14:textId="779C97A1" w:rsidR="00441635" w:rsidRPr="00814B85" w:rsidRDefault="00000000" w:rsidP="00441635">
            <w:pPr>
              <w:jc w:val="center"/>
              <w:rPr>
                <w:lang w:eastAsia="en-CA"/>
              </w:rPr>
            </w:pPr>
            <w:sdt>
              <w:sdtPr>
                <w:rPr>
                  <w:lang w:eastAsia="en-CA"/>
                </w:rPr>
                <w:id w:val="911730827"/>
                <w:placeholder>
                  <w:docPart w:val="D9291E3E4083429CA59C49590556493A"/>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Z-3</w:t>
                </w:r>
              </w:sdtContent>
            </w:sdt>
          </w:p>
        </w:tc>
        <w:tc>
          <w:tcPr>
            <w:tcW w:w="448" w:type="dxa"/>
            <w:shd w:val="clear" w:color="auto" w:fill="F2F2F2" w:themeFill="background1" w:themeFillShade="F2"/>
            <w:vAlign w:val="center"/>
          </w:tcPr>
          <w:p w14:paraId="489FA1EB" w14:textId="476FD781" w:rsidR="00441635" w:rsidRDefault="00000000" w:rsidP="00441635">
            <w:pPr>
              <w:jc w:val="center"/>
              <w:rPr>
                <w:lang w:eastAsia="en-CA"/>
              </w:rPr>
            </w:pPr>
            <w:sdt>
              <w:sdtPr>
                <w:rPr>
                  <w:lang w:eastAsia="en-CA"/>
                </w:rPr>
                <w:id w:val="-1549133971"/>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2F138D8A" w14:textId="77777777" w:rsidR="00441635" w:rsidRPr="00814B85" w:rsidRDefault="00000000" w:rsidP="00441635">
            <w:pPr>
              <w:jc w:val="center"/>
              <w:rPr>
                <w:lang w:eastAsia="en-CA"/>
              </w:rPr>
            </w:pPr>
            <w:sdt>
              <w:sdtPr>
                <w:rPr>
                  <w:lang w:eastAsia="en-CA"/>
                </w:rPr>
                <w:id w:val="1019589078"/>
                <w:placeholder>
                  <w:docPart w:val="502E282920DD49BEAF2A40E6EA2B22C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C29A075" w14:textId="06B671D1" w:rsidR="00441635" w:rsidRDefault="00000000" w:rsidP="00441635">
            <w:pPr>
              <w:jc w:val="center"/>
              <w:rPr>
                <w:lang w:eastAsia="en-CA"/>
              </w:rPr>
            </w:pPr>
            <w:sdt>
              <w:sdtPr>
                <w:rPr>
                  <w:lang w:eastAsia="en-CA"/>
                </w:rPr>
                <w:id w:val="1640298784"/>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03FD5A43" w14:textId="74ECA807" w:rsidR="00441635" w:rsidRDefault="00000000" w:rsidP="00441635">
            <w:pPr>
              <w:jc w:val="center"/>
              <w:rPr>
                <w:lang w:eastAsia="en-CA"/>
              </w:rPr>
            </w:pPr>
            <w:sdt>
              <w:sdtPr>
                <w:rPr>
                  <w:lang w:eastAsia="en-CA"/>
                </w:rPr>
                <w:id w:val="-680970529"/>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297C60D5" w14:textId="550C05F0" w:rsidR="00441635" w:rsidRDefault="00000000" w:rsidP="00441635">
            <w:pPr>
              <w:jc w:val="center"/>
              <w:rPr>
                <w:lang w:eastAsia="en-CA"/>
              </w:rPr>
            </w:pPr>
            <w:sdt>
              <w:sdtPr>
                <w:rPr>
                  <w:lang w:eastAsia="en-CA"/>
                </w:rPr>
                <w:id w:val="900027732"/>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239B9077" w14:textId="77777777" w:rsidR="00441635" w:rsidRPr="00814B85" w:rsidRDefault="00000000" w:rsidP="00441635">
            <w:pPr>
              <w:jc w:val="center"/>
              <w:rPr>
                <w:lang w:eastAsia="en-CA"/>
              </w:rPr>
            </w:pPr>
            <w:sdt>
              <w:sdtPr>
                <w:rPr>
                  <w:lang w:eastAsia="en-CA"/>
                </w:rPr>
                <w:id w:val="-803160866"/>
                <w:placeholder>
                  <w:docPart w:val="058F3FC6B06E4FE8ACD186C5C4849E8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201EAD7" w14:textId="254D68AF" w:rsidR="00441635" w:rsidRPr="00814B85" w:rsidRDefault="00B55C72" w:rsidP="00441635">
            <w:pPr>
              <w:rPr>
                <w:lang w:eastAsia="en-CA"/>
              </w:rPr>
            </w:pPr>
            <w:r w:rsidRPr="00954E8D">
              <w:t>1st Stage</w:t>
            </w:r>
          </w:p>
        </w:tc>
      </w:tr>
      <w:tr w:rsidR="00441635" w14:paraId="76A9E849" w14:textId="77777777" w:rsidTr="00DD2645">
        <w:tc>
          <w:tcPr>
            <w:tcW w:w="3060" w:type="dxa"/>
            <w:shd w:val="clear" w:color="auto" w:fill="F2F2F2" w:themeFill="background1" w:themeFillShade="F2"/>
          </w:tcPr>
          <w:p w14:paraId="5CE06D87" w14:textId="57CDBD58" w:rsidR="00441635" w:rsidRPr="00814B85" w:rsidRDefault="00441635" w:rsidP="00441635">
            <w:pPr>
              <w:rPr>
                <w:lang w:eastAsia="en-CA"/>
              </w:rPr>
            </w:pPr>
            <w:r w:rsidRPr="00E75D62">
              <w:t>CRU 310 SE EXIT GA</w:t>
            </w:r>
          </w:p>
        </w:tc>
        <w:tc>
          <w:tcPr>
            <w:tcW w:w="907" w:type="dxa"/>
            <w:shd w:val="clear" w:color="auto" w:fill="F2F2F2" w:themeFill="background1" w:themeFillShade="F2"/>
            <w:vAlign w:val="center"/>
          </w:tcPr>
          <w:p w14:paraId="28D6B035" w14:textId="77777777" w:rsidR="00441635" w:rsidRPr="00814B85" w:rsidRDefault="00000000" w:rsidP="00441635">
            <w:pPr>
              <w:rPr>
                <w:lang w:eastAsia="en-CA"/>
              </w:rPr>
            </w:pPr>
            <w:sdt>
              <w:sdtPr>
                <w:rPr>
                  <w:lang w:eastAsia="en-CA"/>
                </w:rPr>
                <w:id w:val="1252624066"/>
                <w:placeholder>
                  <w:docPart w:val="509878E1FCDD4EA59C6DF13F34C7694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F32A4C4" w14:textId="43AF7241"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4E7BFEE" w14:textId="77777777" w:rsidR="00441635" w:rsidRDefault="00000000" w:rsidP="00441635">
            <w:pPr>
              <w:jc w:val="center"/>
              <w:rPr>
                <w:lang w:eastAsia="en-CA"/>
              </w:rPr>
            </w:pPr>
            <w:sdt>
              <w:sdtPr>
                <w:rPr>
                  <w:lang w:eastAsia="en-CA"/>
                </w:rPr>
                <w:id w:val="-8222646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9BAE74D" w14:textId="5E5138F0" w:rsidR="00441635" w:rsidRPr="00814B85" w:rsidRDefault="00441635" w:rsidP="00441635">
            <w:pPr>
              <w:jc w:val="center"/>
              <w:rPr>
                <w:lang w:eastAsia="en-CA"/>
              </w:rPr>
            </w:pPr>
            <w:r w:rsidRPr="00B707BD">
              <w:t>224</w:t>
            </w:r>
          </w:p>
        </w:tc>
        <w:tc>
          <w:tcPr>
            <w:tcW w:w="850" w:type="dxa"/>
            <w:shd w:val="clear" w:color="auto" w:fill="F2F2F2" w:themeFill="background1" w:themeFillShade="F2"/>
            <w:vAlign w:val="center"/>
          </w:tcPr>
          <w:p w14:paraId="024846A6" w14:textId="4D71F1BA" w:rsidR="00441635" w:rsidRPr="00814B85" w:rsidRDefault="00000000" w:rsidP="00441635">
            <w:pPr>
              <w:jc w:val="center"/>
              <w:rPr>
                <w:lang w:eastAsia="en-CA"/>
              </w:rPr>
            </w:pPr>
            <w:sdt>
              <w:sdtPr>
                <w:rPr>
                  <w:lang w:eastAsia="en-CA"/>
                </w:rPr>
                <w:id w:val="-2047362057"/>
                <w:placeholder>
                  <w:docPart w:val="E9EE3DA775754D0C9CBB4F05927D8429"/>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Z-3</w:t>
                </w:r>
              </w:sdtContent>
            </w:sdt>
          </w:p>
        </w:tc>
        <w:tc>
          <w:tcPr>
            <w:tcW w:w="448" w:type="dxa"/>
            <w:shd w:val="clear" w:color="auto" w:fill="F2F2F2" w:themeFill="background1" w:themeFillShade="F2"/>
            <w:vAlign w:val="center"/>
          </w:tcPr>
          <w:p w14:paraId="29CB0155" w14:textId="25D3195A" w:rsidR="00441635" w:rsidRDefault="00000000" w:rsidP="00441635">
            <w:pPr>
              <w:jc w:val="center"/>
              <w:rPr>
                <w:lang w:eastAsia="en-CA"/>
              </w:rPr>
            </w:pPr>
            <w:sdt>
              <w:sdtPr>
                <w:rPr>
                  <w:lang w:eastAsia="en-CA"/>
                </w:rPr>
                <w:id w:val="-2040498980"/>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6BFEE81B" w14:textId="77777777" w:rsidR="00441635" w:rsidRPr="00814B85" w:rsidRDefault="00000000" w:rsidP="00441635">
            <w:pPr>
              <w:jc w:val="center"/>
              <w:rPr>
                <w:lang w:eastAsia="en-CA"/>
              </w:rPr>
            </w:pPr>
            <w:sdt>
              <w:sdtPr>
                <w:rPr>
                  <w:lang w:eastAsia="en-CA"/>
                </w:rPr>
                <w:id w:val="318234532"/>
                <w:placeholder>
                  <w:docPart w:val="B59AAB19B5404D3E8173EBEA12C1A65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D1B3691" w14:textId="49240FB0" w:rsidR="00441635" w:rsidRDefault="00000000" w:rsidP="00441635">
            <w:pPr>
              <w:jc w:val="center"/>
              <w:rPr>
                <w:lang w:eastAsia="en-CA"/>
              </w:rPr>
            </w:pPr>
            <w:sdt>
              <w:sdtPr>
                <w:rPr>
                  <w:lang w:eastAsia="en-CA"/>
                </w:rPr>
                <w:id w:val="-1867672218"/>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08091BBE" w14:textId="62511BA7" w:rsidR="00441635" w:rsidRDefault="00000000" w:rsidP="00441635">
            <w:pPr>
              <w:jc w:val="center"/>
              <w:rPr>
                <w:lang w:eastAsia="en-CA"/>
              </w:rPr>
            </w:pPr>
            <w:sdt>
              <w:sdtPr>
                <w:rPr>
                  <w:lang w:eastAsia="en-CA"/>
                </w:rPr>
                <w:id w:val="-1849560250"/>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6079EAF0" w14:textId="25F29F9A" w:rsidR="00441635" w:rsidRDefault="00000000" w:rsidP="00441635">
            <w:pPr>
              <w:jc w:val="center"/>
              <w:rPr>
                <w:lang w:eastAsia="en-CA"/>
              </w:rPr>
            </w:pPr>
            <w:sdt>
              <w:sdtPr>
                <w:rPr>
                  <w:lang w:eastAsia="en-CA"/>
                </w:rPr>
                <w:id w:val="1820153842"/>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4036EBC1" w14:textId="77777777" w:rsidR="00441635" w:rsidRPr="00814B85" w:rsidRDefault="00000000" w:rsidP="00441635">
            <w:pPr>
              <w:jc w:val="center"/>
              <w:rPr>
                <w:lang w:eastAsia="en-CA"/>
              </w:rPr>
            </w:pPr>
            <w:sdt>
              <w:sdtPr>
                <w:rPr>
                  <w:lang w:eastAsia="en-CA"/>
                </w:rPr>
                <w:id w:val="555128230"/>
                <w:placeholder>
                  <w:docPart w:val="0D292745C5B0442C983ECC961FA984C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5FF1A8A" w14:textId="0AF6A3F7" w:rsidR="00441635" w:rsidRPr="00814B85" w:rsidRDefault="00B55C72" w:rsidP="00441635">
            <w:pPr>
              <w:rPr>
                <w:lang w:eastAsia="en-CA"/>
              </w:rPr>
            </w:pPr>
            <w:r w:rsidRPr="00954E8D">
              <w:t>2nd Stage</w:t>
            </w:r>
          </w:p>
        </w:tc>
      </w:tr>
      <w:tr w:rsidR="00441635" w14:paraId="271CA859" w14:textId="77777777" w:rsidTr="00DD2645">
        <w:tc>
          <w:tcPr>
            <w:tcW w:w="3060" w:type="dxa"/>
            <w:shd w:val="clear" w:color="auto" w:fill="F2F2F2" w:themeFill="background1" w:themeFillShade="F2"/>
          </w:tcPr>
          <w:p w14:paraId="6F4135A6" w14:textId="2A28F3F1" w:rsidR="00441635" w:rsidRPr="00814B85" w:rsidRDefault="00441635" w:rsidP="00441635">
            <w:pPr>
              <w:rPr>
                <w:lang w:eastAsia="en-CA"/>
              </w:rPr>
            </w:pPr>
            <w:r w:rsidRPr="00E75D62">
              <w:t>CRU 310 NE EXIT PULL</w:t>
            </w:r>
          </w:p>
        </w:tc>
        <w:tc>
          <w:tcPr>
            <w:tcW w:w="907" w:type="dxa"/>
            <w:shd w:val="clear" w:color="auto" w:fill="F2F2F2" w:themeFill="background1" w:themeFillShade="F2"/>
            <w:vAlign w:val="center"/>
          </w:tcPr>
          <w:p w14:paraId="33B40855" w14:textId="77777777" w:rsidR="00441635" w:rsidRPr="00814B85" w:rsidRDefault="00000000" w:rsidP="00441635">
            <w:pPr>
              <w:rPr>
                <w:lang w:eastAsia="en-CA"/>
              </w:rPr>
            </w:pPr>
            <w:sdt>
              <w:sdtPr>
                <w:rPr>
                  <w:lang w:eastAsia="en-CA"/>
                </w:rPr>
                <w:id w:val="-799374889"/>
                <w:placeholder>
                  <w:docPart w:val="1E43A971CA7E4A3095338D18CD18C6A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CB0756E" w14:textId="089BBA50"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895BA8E" w14:textId="77777777" w:rsidR="00441635" w:rsidRDefault="00000000" w:rsidP="00441635">
            <w:pPr>
              <w:jc w:val="center"/>
              <w:rPr>
                <w:lang w:eastAsia="en-CA"/>
              </w:rPr>
            </w:pPr>
            <w:sdt>
              <w:sdtPr>
                <w:rPr>
                  <w:lang w:eastAsia="en-CA"/>
                </w:rPr>
                <w:id w:val="64230839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32298E6" w14:textId="06A4E674" w:rsidR="00441635" w:rsidRPr="00814B85" w:rsidRDefault="00441635" w:rsidP="00441635">
            <w:pPr>
              <w:jc w:val="center"/>
              <w:rPr>
                <w:lang w:eastAsia="en-CA"/>
              </w:rPr>
            </w:pPr>
            <w:r w:rsidRPr="00B707BD">
              <w:t>225</w:t>
            </w:r>
          </w:p>
        </w:tc>
        <w:tc>
          <w:tcPr>
            <w:tcW w:w="850" w:type="dxa"/>
            <w:shd w:val="clear" w:color="auto" w:fill="F2F2F2" w:themeFill="background1" w:themeFillShade="F2"/>
            <w:vAlign w:val="center"/>
          </w:tcPr>
          <w:p w14:paraId="41509C0D" w14:textId="275343B7" w:rsidR="00441635" w:rsidRPr="00814B85" w:rsidRDefault="00000000" w:rsidP="00441635">
            <w:pPr>
              <w:jc w:val="center"/>
              <w:rPr>
                <w:lang w:eastAsia="en-CA"/>
              </w:rPr>
            </w:pPr>
            <w:sdt>
              <w:sdtPr>
                <w:rPr>
                  <w:lang w:eastAsia="en-CA"/>
                </w:rPr>
                <w:id w:val="521824585"/>
                <w:placeholder>
                  <w:docPart w:val="31FDA001EB2F4B938A445BF6E943F69A"/>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Z-3</w:t>
                </w:r>
              </w:sdtContent>
            </w:sdt>
          </w:p>
        </w:tc>
        <w:tc>
          <w:tcPr>
            <w:tcW w:w="448" w:type="dxa"/>
            <w:shd w:val="clear" w:color="auto" w:fill="F2F2F2" w:themeFill="background1" w:themeFillShade="F2"/>
            <w:vAlign w:val="center"/>
          </w:tcPr>
          <w:p w14:paraId="4C7F7929" w14:textId="0BCD64EF" w:rsidR="00441635" w:rsidRDefault="00000000" w:rsidP="00441635">
            <w:pPr>
              <w:jc w:val="center"/>
              <w:rPr>
                <w:lang w:eastAsia="en-CA"/>
              </w:rPr>
            </w:pPr>
            <w:sdt>
              <w:sdtPr>
                <w:rPr>
                  <w:lang w:eastAsia="en-CA"/>
                </w:rPr>
                <w:id w:val="1549421248"/>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5157FCF3" w14:textId="77777777" w:rsidR="00441635" w:rsidRPr="00814B85" w:rsidRDefault="00000000" w:rsidP="00441635">
            <w:pPr>
              <w:jc w:val="center"/>
              <w:rPr>
                <w:lang w:eastAsia="en-CA"/>
              </w:rPr>
            </w:pPr>
            <w:sdt>
              <w:sdtPr>
                <w:rPr>
                  <w:lang w:eastAsia="en-CA"/>
                </w:rPr>
                <w:id w:val="451759628"/>
                <w:placeholder>
                  <w:docPart w:val="DB25F18366E9470DA420C8DB45DDFAF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78FD510" w14:textId="64E8F929" w:rsidR="00441635" w:rsidRDefault="00000000" w:rsidP="00441635">
            <w:pPr>
              <w:jc w:val="center"/>
              <w:rPr>
                <w:lang w:eastAsia="en-CA"/>
              </w:rPr>
            </w:pPr>
            <w:sdt>
              <w:sdtPr>
                <w:rPr>
                  <w:lang w:eastAsia="en-CA"/>
                </w:rPr>
                <w:id w:val="-644969558"/>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23ED9809" w14:textId="516EE0FD" w:rsidR="00441635" w:rsidRDefault="00000000" w:rsidP="00441635">
            <w:pPr>
              <w:jc w:val="center"/>
              <w:rPr>
                <w:lang w:eastAsia="en-CA"/>
              </w:rPr>
            </w:pPr>
            <w:sdt>
              <w:sdtPr>
                <w:rPr>
                  <w:lang w:eastAsia="en-CA"/>
                </w:rPr>
                <w:id w:val="-1131391484"/>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6CEE6736" w14:textId="37DEB890" w:rsidR="00441635" w:rsidRDefault="00000000" w:rsidP="00441635">
            <w:pPr>
              <w:jc w:val="center"/>
              <w:rPr>
                <w:lang w:eastAsia="en-CA"/>
              </w:rPr>
            </w:pPr>
            <w:sdt>
              <w:sdtPr>
                <w:rPr>
                  <w:lang w:eastAsia="en-CA"/>
                </w:rPr>
                <w:id w:val="1406955638"/>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10FA6992" w14:textId="77777777" w:rsidR="00441635" w:rsidRPr="00814B85" w:rsidRDefault="00000000" w:rsidP="00441635">
            <w:pPr>
              <w:jc w:val="center"/>
              <w:rPr>
                <w:lang w:eastAsia="en-CA"/>
              </w:rPr>
            </w:pPr>
            <w:sdt>
              <w:sdtPr>
                <w:rPr>
                  <w:lang w:eastAsia="en-CA"/>
                </w:rPr>
                <w:id w:val="757181578"/>
                <w:placeholder>
                  <w:docPart w:val="DC3CCC0A63B74188ACD522E7AABE812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1B0CFB1" w14:textId="62C4740B" w:rsidR="00441635" w:rsidRPr="00814B85" w:rsidRDefault="00441635" w:rsidP="00441635">
            <w:pPr>
              <w:rPr>
                <w:lang w:eastAsia="en-CA"/>
              </w:rPr>
            </w:pPr>
            <w:r w:rsidRPr="00954E8D">
              <w:t>1st Stage</w:t>
            </w:r>
          </w:p>
        </w:tc>
      </w:tr>
      <w:tr w:rsidR="00441635" w14:paraId="209A7A7F" w14:textId="77777777" w:rsidTr="00DD2645">
        <w:tc>
          <w:tcPr>
            <w:tcW w:w="3060" w:type="dxa"/>
            <w:shd w:val="clear" w:color="auto" w:fill="F2F2F2" w:themeFill="background1" w:themeFillShade="F2"/>
          </w:tcPr>
          <w:p w14:paraId="1173194E" w14:textId="5EC7C5EB" w:rsidR="00441635" w:rsidRPr="00814B85" w:rsidRDefault="00441635" w:rsidP="00441635">
            <w:pPr>
              <w:rPr>
                <w:lang w:eastAsia="en-CA"/>
              </w:rPr>
            </w:pPr>
            <w:r w:rsidRPr="00E75D62">
              <w:t>CRU 310 NE EXIT GA</w:t>
            </w:r>
          </w:p>
        </w:tc>
        <w:tc>
          <w:tcPr>
            <w:tcW w:w="907" w:type="dxa"/>
            <w:shd w:val="clear" w:color="auto" w:fill="F2F2F2" w:themeFill="background1" w:themeFillShade="F2"/>
            <w:vAlign w:val="center"/>
          </w:tcPr>
          <w:p w14:paraId="079E76F1" w14:textId="77777777" w:rsidR="00441635" w:rsidRPr="00814B85" w:rsidRDefault="00000000" w:rsidP="00441635">
            <w:pPr>
              <w:rPr>
                <w:lang w:eastAsia="en-CA"/>
              </w:rPr>
            </w:pPr>
            <w:sdt>
              <w:sdtPr>
                <w:rPr>
                  <w:lang w:eastAsia="en-CA"/>
                </w:rPr>
                <w:id w:val="-633565337"/>
                <w:placeholder>
                  <w:docPart w:val="F710BFFA9F2B47B4970856C68105AA2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545B877" w14:textId="1F856626"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EC2A0EC" w14:textId="77777777" w:rsidR="00441635" w:rsidRDefault="00000000" w:rsidP="00441635">
            <w:pPr>
              <w:jc w:val="center"/>
              <w:rPr>
                <w:lang w:eastAsia="en-CA"/>
              </w:rPr>
            </w:pPr>
            <w:sdt>
              <w:sdtPr>
                <w:rPr>
                  <w:lang w:eastAsia="en-CA"/>
                </w:rPr>
                <w:id w:val="-192810777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BA44298" w14:textId="79998B89" w:rsidR="00441635" w:rsidRPr="00814B85" w:rsidRDefault="00441635" w:rsidP="00441635">
            <w:pPr>
              <w:jc w:val="center"/>
              <w:rPr>
                <w:lang w:eastAsia="en-CA"/>
              </w:rPr>
            </w:pPr>
            <w:r w:rsidRPr="00B707BD">
              <w:t>226</w:t>
            </w:r>
          </w:p>
        </w:tc>
        <w:tc>
          <w:tcPr>
            <w:tcW w:w="850" w:type="dxa"/>
            <w:shd w:val="clear" w:color="auto" w:fill="F2F2F2" w:themeFill="background1" w:themeFillShade="F2"/>
            <w:vAlign w:val="center"/>
          </w:tcPr>
          <w:p w14:paraId="779B9848" w14:textId="40598079" w:rsidR="00441635" w:rsidRPr="00814B85" w:rsidRDefault="00000000" w:rsidP="00441635">
            <w:pPr>
              <w:jc w:val="center"/>
              <w:rPr>
                <w:lang w:eastAsia="en-CA"/>
              </w:rPr>
            </w:pPr>
            <w:sdt>
              <w:sdtPr>
                <w:rPr>
                  <w:lang w:eastAsia="en-CA"/>
                </w:rPr>
                <w:id w:val="1546024601"/>
                <w:placeholder>
                  <w:docPart w:val="1B285C3EE883404EB69DD92C11AA36F4"/>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Z-3</w:t>
                </w:r>
              </w:sdtContent>
            </w:sdt>
          </w:p>
        </w:tc>
        <w:tc>
          <w:tcPr>
            <w:tcW w:w="448" w:type="dxa"/>
            <w:shd w:val="clear" w:color="auto" w:fill="F2F2F2" w:themeFill="background1" w:themeFillShade="F2"/>
            <w:vAlign w:val="center"/>
          </w:tcPr>
          <w:p w14:paraId="272E04E8" w14:textId="32119787" w:rsidR="00441635" w:rsidRDefault="00000000" w:rsidP="00441635">
            <w:pPr>
              <w:jc w:val="center"/>
              <w:rPr>
                <w:lang w:eastAsia="en-CA"/>
              </w:rPr>
            </w:pPr>
            <w:sdt>
              <w:sdtPr>
                <w:rPr>
                  <w:lang w:eastAsia="en-CA"/>
                </w:rPr>
                <w:id w:val="1281764053"/>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2B7F10C6" w14:textId="77777777" w:rsidR="00441635" w:rsidRPr="00814B85" w:rsidRDefault="00000000" w:rsidP="00441635">
            <w:pPr>
              <w:jc w:val="center"/>
              <w:rPr>
                <w:lang w:eastAsia="en-CA"/>
              </w:rPr>
            </w:pPr>
            <w:sdt>
              <w:sdtPr>
                <w:rPr>
                  <w:lang w:eastAsia="en-CA"/>
                </w:rPr>
                <w:id w:val="-1007595016"/>
                <w:placeholder>
                  <w:docPart w:val="8DD37B7B7F924118B278F2BF46A5D52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4B34343" w14:textId="3762CB61" w:rsidR="00441635" w:rsidRDefault="00000000" w:rsidP="00441635">
            <w:pPr>
              <w:jc w:val="center"/>
              <w:rPr>
                <w:lang w:eastAsia="en-CA"/>
              </w:rPr>
            </w:pPr>
            <w:sdt>
              <w:sdtPr>
                <w:rPr>
                  <w:lang w:eastAsia="en-CA"/>
                </w:rPr>
                <w:id w:val="647788223"/>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2C28382F" w14:textId="72C91999" w:rsidR="00441635" w:rsidRDefault="00000000" w:rsidP="00441635">
            <w:pPr>
              <w:jc w:val="center"/>
              <w:rPr>
                <w:lang w:eastAsia="en-CA"/>
              </w:rPr>
            </w:pPr>
            <w:sdt>
              <w:sdtPr>
                <w:rPr>
                  <w:lang w:eastAsia="en-CA"/>
                </w:rPr>
                <w:id w:val="43875092"/>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1E002A8F" w14:textId="531F4A24" w:rsidR="00441635" w:rsidRDefault="00000000" w:rsidP="00441635">
            <w:pPr>
              <w:jc w:val="center"/>
              <w:rPr>
                <w:lang w:eastAsia="en-CA"/>
              </w:rPr>
            </w:pPr>
            <w:sdt>
              <w:sdtPr>
                <w:rPr>
                  <w:lang w:eastAsia="en-CA"/>
                </w:rPr>
                <w:id w:val="-780026521"/>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076D6E5E" w14:textId="77777777" w:rsidR="00441635" w:rsidRPr="00814B85" w:rsidRDefault="00000000" w:rsidP="00441635">
            <w:pPr>
              <w:jc w:val="center"/>
              <w:rPr>
                <w:lang w:eastAsia="en-CA"/>
              </w:rPr>
            </w:pPr>
            <w:sdt>
              <w:sdtPr>
                <w:rPr>
                  <w:lang w:eastAsia="en-CA"/>
                </w:rPr>
                <w:id w:val="-700316541"/>
                <w:placeholder>
                  <w:docPart w:val="52160C9413C7465B9D953A654C5F273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C2FCB64" w14:textId="3B2AB804" w:rsidR="00441635" w:rsidRPr="00814B85" w:rsidRDefault="00441635" w:rsidP="00441635">
            <w:pPr>
              <w:rPr>
                <w:lang w:eastAsia="en-CA"/>
              </w:rPr>
            </w:pPr>
            <w:r w:rsidRPr="00954E8D">
              <w:t>2nd Stage</w:t>
            </w:r>
          </w:p>
        </w:tc>
      </w:tr>
      <w:tr w:rsidR="00441635" w14:paraId="4DE39AFE" w14:textId="77777777" w:rsidTr="00DD2645">
        <w:tc>
          <w:tcPr>
            <w:tcW w:w="3060" w:type="dxa"/>
            <w:shd w:val="clear" w:color="auto" w:fill="F2F2F2" w:themeFill="background1" w:themeFillShade="F2"/>
          </w:tcPr>
          <w:p w14:paraId="615A1255" w14:textId="32FCEB5C" w:rsidR="00441635" w:rsidRPr="00814B85" w:rsidRDefault="00B55C72" w:rsidP="00441635">
            <w:pPr>
              <w:rPr>
                <w:lang w:eastAsia="en-CA"/>
              </w:rPr>
            </w:pPr>
            <w:r>
              <w:rPr>
                <w:lang w:eastAsia="en-CA"/>
              </w:rPr>
              <w:t>CRU 224 E SMOKE</w:t>
            </w:r>
          </w:p>
        </w:tc>
        <w:tc>
          <w:tcPr>
            <w:tcW w:w="907" w:type="dxa"/>
            <w:shd w:val="clear" w:color="auto" w:fill="F2F2F2" w:themeFill="background1" w:themeFillShade="F2"/>
            <w:vAlign w:val="center"/>
          </w:tcPr>
          <w:p w14:paraId="577E298F" w14:textId="77777777" w:rsidR="00441635" w:rsidRPr="00814B85" w:rsidRDefault="00000000" w:rsidP="00441635">
            <w:pPr>
              <w:rPr>
                <w:lang w:eastAsia="en-CA"/>
              </w:rPr>
            </w:pPr>
            <w:sdt>
              <w:sdtPr>
                <w:rPr>
                  <w:lang w:eastAsia="en-CA"/>
                </w:rPr>
                <w:id w:val="-444157559"/>
                <w:placeholder>
                  <w:docPart w:val="211CB1C64D5B4331B995623475ED8A2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E0D3542" w14:textId="2BDDFDD7" w:rsidR="00441635" w:rsidRDefault="00B55C72" w:rsidP="00441635">
            <w:pPr>
              <w:jc w:val="center"/>
              <w:rPr>
                <w:lang w:eastAsia="en-CA"/>
              </w:rPr>
            </w:pPr>
            <w:r>
              <w:rPr>
                <w:lang w:eastAsia="en-CA"/>
              </w:rPr>
              <w:t>S</w:t>
            </w:r>
          </w:p>
        </w:tc>
        <w:tc>
          <w:tcPr>
            <w:tcW w:w="667" w:type="dxa"/>
            <w:shd w:val="clear" w:color="auto" w:fill="F2F2F2" w:themeFill="background1" w:themeFillShade="F2"/>
            <w:vAlign w:val="center"/>
          </w:tcPr>
          <w:p w14:paraId="7BC0E470" w14:textId="77777777" w:rsidR="00441635" w:rsidRDefault="00000000" w:rsidP="00441635">
            <w:pPr>
              <w:jc w:val="center"/>
              <w:rPr>
                <w:lang w:eastAsia="en-CA"/>
              </w:rPr>
            </w:pPr>
            <w:sdt>
              <w:sdtPr>
                <w:rPr>
                  <w:lang w:eastAsia="en-CA"/>
                </w:rPr>
                <w:id w:val="163567500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208971F" w14:textId="6E51395D" w:rsidR="00B55C72" w:rsidRPr="00814B85" w:rsidRDefault="00B55C72" w:rsidP="00B55C72">
            <w:pPr>
              <w:jc w:val="center"/>
              <w:rPr>
                <w:lang w:eastAsia="en-CA"/>
              </w:rPr>
            </w:pPr>
            <w:r>
              <w:rPr>
                <w:lang w:eastAsia="en-CA"/>
              </w:rPr>
              <w:t>253</w:t>
            </w:r>
          </w:p>
        </w:tc>
        <w:tc>
          <w:tcPr>
            <w:tcW w:w="850" w:type="dxa"/>
            <w:shd w:val="clear" w:color="auto" w:fill="F2F2F2" w:themeFill="background1" w:themeFillShade="F2"/>
            <w:vAlign w:val="center"/>
          </w:tcPr>
          <w:p w14:paraId="0E9A529C" w14:textId="00AB4583" w:rsidR="00441635" w:rsidRPr="00814B85" w:rsidRDefault="00000000" w:rsidP="00B55C72">
            <w:pPr>
              <w:jc w:val="center"/>
              <w:rPr>
                <w:lang w:eastAsia="en-CA"/>
              </w:rPr>
            </w:pPr>
            <w:sdt>
              <w:sdtPr>
                <w:rPr>
                  <w:lang w:eastAsia="en-CA"/>
                </w:rPr>
                <w:id w:val="428390793"/>
                <w:placeholder>
                  <w:docPart w:val="17743BFEE2D3411AA0895167C9C1731C"/>
                </w:placeholder>
                <w15:color w:val="C0C0C0"/>
              </w:sdtPr>
              <w:sdtEndPr>
                <w:rPr>
                  <w:highlight w:val="lightGray"/>
                </w:rPr>
              </w:sdtEndPr>
              <w:sdtContent>
                <w:r w:rsidR="00B55C72">
                  <w:rPr>
                    <w:lang w:eastAsia="en-CA"/>
                  </w:rPr>
                  <w:t xml:space="preserve"> Z-1</w:t>
                </w:r>
              </w:sdtContent>
            </w:sdt>
          </w:p>
        </w:tc>
        <w:tc>
          <w:tcPr>
            <w:tcW w:w="448" w:type="dxa"/>
            <w:shd w:val="clear" w:color="auto" w:fill="F2F2F2" w:themeFill="background1" w:themeFillShade="F2"/>
            <w:vAlign w:val="center"/>
          </w:tcPr>
          <w:p w14:paraId="515FF60D" w14:textId="73F75594" w:rsidR="00441635" w:rsidRDefault="00000000" w:rsidP="00441635">
            <w:pPr>
              <w:jc w:val="center"/>
              <w:rPr>
                <w:lang w:eastAsia="en-CA"/>
              </w:rPr>
            </w:pPr>
            <w:sdt>
              <w:sdtPr>
                <w:rPr>
                  <w:lang w:eastAsia="en-CA"/>
                </w:rPr>
                <w:id w:val="921755912"/>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1101" w:type="dxa"/>
            <w:shd w:val="clear" w:color="auto" w:fill="F2F2F2" w:themeFill="background1" w:themeFillShade="F2"/>
            <w:vAlign w:val="center"/>
          </w:tcPr>
          <w:p w14:paraId="696F2038" w14:textId="77777777" w:rsidR="00441635" w:rsidRPr="00814B85" w:rsidRDefault="00000000" w:rsidP="00441635">
            <w:pPr>
              <w:jc w:val="center"/>
              <w:rPr>
                <w:lang w:eastAsia="en-CA"/>
              </w:rPr>
            </w:pPr>
            <w:sdt>
              <w:sdtPr>
                <w:rPr>
                  <w:lang w:eastAsia="en-CA"/>
                </w:rPr>
                <w:id w:val="973330736"/>
                <w:placeholder>
                  <w:docPart w:val="DC2D9BC43A424DB5AA306FFDD036796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733F9D4" w14:textId="426BE853" w:rsidR="00441635" w:rsidRDefault="00000000" w:rsidP="00441635">
            <w:pPr>
              <w:jc w:val="center"/>
              <w:rPr>
                <w:lang w:eastAsia="en-CA"/>
              </w:rPr>
            </w:pPr>
            <w:sdt>
              <w:sdtPr>
                <w:rPr>
                  <w:lang w:eastAsia="en-CA"/>
                </w:rPr>
                <w:id w:val="207145286"/>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48" w:type="dxa"/>
            <w:shd w:val="clear" w:color="auto" w:fill="F2F2F2" w:themeFill="background1" w:themeFillShade="F2"/>
            <w:vAlign w:val="center"/>
          </w:tcPr>
          <w:p w14:paraId="50043306" w14:textId="1E14051E" w:rsidR="00441635" w:rsidRDefault="00000000" w:rsidP="00441635">
            <w:pPr>
              <w:jc w:val="center"/>
              <w:rPr>
                <w:lang w:eastAsia="en-CA"/>
              </w:rPr>
            </w:pPr>
            <w:sdt>
              <w:sdtPr>
                <w:rPr>
                  <w:lang w:eastAsia="en-CA"/>
                </w:rPr>
                <w:id w:val="-1814790399"/>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23" w:type="dxa"/>
            <w:shd w:val="clear" w:color="auto" w:fill="F2F2F2" w:themeFill="background1" w:themeFillShade="F2"/>
            <w:vAlign w:val="center"/>
          </w:tcPr>
          <w:p w14:paraId="4C26546E" w14:textId="22EC54F9" w:rsidR="00441635" w:rsidRDefault="00000000" w:rsidP="00441635">
            <w:pPr>
              <w:jc w:val="center"/>
              <w:rPr>
                <w:lang w:eastAsia="en-CA"/>
              </w:rPr>
            </w:pPr>
            <w:sdt>
              <w:sdtPr>
                <w:rPr>
                  <w:lang w:eastAsia="en-CA"/>
                </w:rPr>
                <w:id w:val="481199232"/>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964" w:type="dxa"/>
            <w:shd w:val="clear" w:color="auto" w:fill="F2F2F2" w:themeFill="background1" w:themeFillShade="F2"/>
            <w:vAlign w:val="center"/>
          </w:tcPr>
          <w:p w14:paraId="7581E556" w14:textId="77777777" w:rsidR="00441635" w:rsidRPr="00814B85" w:rsidRDefault="00000000" w:rsidP="00441635">
            <w:pPr>
              <w:jc w:val="center"/>
              <w:rPr>
                <w:lang w:eastAsia="en-CA"/>
              </w:rPr>
            </w:pPr>
            <w:sdt>
              <w:sdtPr>
                <w:rPr>
                  <w:lang w:eastAsia="en-CA"/>
                </w:rPr>
                <w:id w:val="1796023839"/>
                <w:placeholder>
                  <w:docPart w:val="245B35C8B697424F8A5270B3FDB0672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3480B3B" w14:textId="710492F9" w:rsidR="00441635" w:rsidRPr="00814B85" w:rsidRDefault="00441635" w:rsidP="00441635">
            <w:pPr>
              <w:rPr>
                <w:lang w:eastAsia="en-CA"/>
              </w:rPr>
            </w:pPr>
          </w:p>
        </w:tc>
      </w:tr>
      <w:tr w:rsidR="00441635" w14:paraId="0B9AB095" w14:textId="77777777" w:rsidTr="00DD2645">
        <w:tc>
          <w:tcPr>
            <w:tcW w:w="3060" w:type="dxa"/>
            <w:shd w:val="clear" w:color="auto" w:fill="F2F2F2" w:themeFill="background1" w:themeFillShade="F2"/>
          </w:tcPr>
          <w:p w14:paraId="2FBDE3D5" w14:textId="5F84A11C" w:rsidR="00441635" w:rsidRPr="00814B85" w:rsidRDefault="00B55C72" w:rsidP="00441635">
            <w:pPr>
              <w:rPr>
                <w:lang w:eastAsia="en-CA"/>
              </w:rPr>
            </w:pPr>
            <w:r>
              <w:rPr>
                <w:lang w:eastAsia="en-CA"/>
              </w:rPr>
              <w:t>CRU 312 STORAGE HEAT</w:t>
            </w:r>
          </w:p>
        </w:tc>
        <w:tc>
          <w:tcPr>
            <w:tcW w:w="907" w:type="dxa"/>
            <w:shd w:val="clear" w:color="auto" w:fill="F2F2F2" w:themeFill="background1" w:themeFillShade="F2"/>
            <w:vAlign w:val="center"/>
          </w:tcPr>
          <w:p w14:paraId="22DA28E3" w14:textId="77777777" w:rsidR="00441635" w:rsidRPr="00814B85" w:rsidRDefault="00000000" w:rsidP="00441635">
            <w:pPr>
              <w:rPr>
                <w:lang w:eastAsia="en-CA"/>
              </w:rPr>
            </w:pPr>
            <w:sdt>
              <w:sdtPr>
                <w:rPr>
                  <w:lang w:eastAsia="en-CA"/>
                </w:rPr>
                <w:id w:val="-1451319835"/>
                <w:placeholder>
                  <w:docPart w:val="84B1A3B96D874430AD95DC5EC5CA876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65F6362" w14:textId="7E258D8A" w:rsidR="00441635" w:rsidRDefault="00B55C72" w:rsidP="00441635">
            <w:pPr>
              <w:jc w:val="center"/>
              <w:rPr>
                <w:lang w:eastAsia="en-CA"/>
              </w:rPr>
            </w:pPr>
            <w:r>
              <w:rPr>
                <w:lang w:eastAsia="en-CA"/>
              </w:rPr>
              <w:t>RHT</w:t>
            </w:r>
          </w:p>
        </w:tc>
        <w:tc>
          <w:tcPr>
            <w:tcW w:w="667" w:type="dxa"/>
            <w:shd w:val="clear" w:color="auto" w:fill="F2F2F2" w:themeFill="background1" w:themeFillShade="F2"/>
            <w:vAlign w:val="center"/>
          </w:tcPr>
          <w:p w14:paraId="3474750D" w14:textId="77777777" w:rsidR="00441635" w:rsidRDefault="00000000" w:rsidP="00441635">
            <w:pPr>
              <w:jc w:val="center"/>
              <w:rPr>
                <w:lang w:eastAsia="en-CA"/>
              </w:rPr>
            </w:pPr>
            <w:sdt>
              <w:sdtPr>
                <w:rPr>
                  <w:lang w:eastAsia="en-CA"/>
                </w:rPr>
                <w:id w:val="204824678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2BB5461" w14:textId="01B3F1E7" w:rsidR="00441635" w:rsidRPr="00814B85" w:rsidRDefault="00B55C72" w:rsidP="00441635">
            <w:pPr>
              <w:jc w:val="center"/>
              <w:rPr>
                <w:lang w:eastAsia="en-CA"/>
              </w:rPr>
            </w:pPr>
            <w:r>
              <w:rPr>
                <w:lang w:eastAsia="en-CA"/>
              </w:rPr>
              <w:t>14</w:t>
            </w:r>
          </w:p>
        </w:tc>
        <w:tc>
          <w:tcPr>
            <w:tcW w:w="850" w:type="dxa"/>
            <w:shd w:val="clear" w:color="auto" w:fill="F2F2F2" w:themeFill="background1" w:themeFillShade="F2"/>
            <w:vAlign w:val="center"/>
          </w:tcPr>
          <w:p w14:paraId="17A0F338" w14:textId="45965FB2" w:rsidR="00441635" w:rsidRPr="00814B85" w:rsidRDefault="00000000" w:rsidP="00B55C72">
            <w:pPr>
              <w:jc w:val="center"/>
              <w:rPr>
                <w:lang w:eastAsia="en-CA"/>
              </w:rPr>
            </w:pPr>
            <w:sdt>
              <w:sdtPr>
                <w:rPr>
                  <w:lang w:eastAsia="en-CA"/>
                </w:rPr>
                <w:id w:val="-2008433156"/>
                <w:placeholder>
                  <w:docPart w:val="4F11CD3BF9CA4CCC997D86F8B34D5C55"/>
                </w:placeholder>
                <w15:color w:val="C0C0C0"/>
              </w:sdtPr>
              <w:sdtEndPr>
                <w:rPr>
                  <w:highlight w:val="lightGray"/>
                </w:rPr>
              </w:sdtEndPr>
              <w:sdtContent>
                <w:r w:rsidR="00B55C72">
                  <w:rPr>
                    <w:lang w:eastAsia="en-CA"/>
                  </w:rPr>
                  <w:t xml:space="preserve"> Z-3</w:t>
                </w:r>
              </w:sdtContent>
            </w:sdt>
          </w:p>
        </w:tc>
        <w:tc>
          <w:tcPr>
            <w:tcW w:w="448" w:type="dxa"/>
            <w:shd w:val="clear" w:color="auto" w:fill="F2F2F2" w:themeFill="background1" w:themeFillShade="F2"/>
            <w:vAlign w:val="center"/>
          </w:tcPr>
          <w:p w14:paraId="149F6711" w14:textId="703A29FC" w:rsidR="00441635" w:rsidRDefault="00000000" w:rsidP="00441635">
            <w:pPr>
              <w:jc w:val="center"/>
              <w:rPr>
                <w:lang w:eastAsia="en-CA"/>
              </w:rPr>
            </w:pPr>
            <w:sdt>
              <w:sdtPr>
                <w:rPr>
                  <w:lang w:eastAsia="en-CA"/>
                </w:rPr>
                <w:id w:val="-850416797"/>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1101" w:type="dxa"/>
            <w:shd w:val="clear" w:color="auto" w:fill="F2F2F2" w:themeFill="background1" w:themeFillShade="F2"/>
            <w:vAlign w:val="center"/>
          </w:tcPr>
          <w:p w14:paraId="4241A1BC" w14:textId="77777777" w:rsidR="00441635" w:rsidRPr="00814B85" w:rsidRDefault="00000000" w:rsidP="00441635">
            <w:pPr>
              <w:jc w:val="center"/>
              <w:rPr>
                <w:lang w:eastAsia="en-CA"/>
              </w:rPr>
            </w:pPr>
            <w:sdt>
              <w:sdtPr>
                <w:rPr>
                  <w:lang w:eastAsia="en-CA"/>
                </w:rPr>
                <w:id w:val="490061171"/>
                <w:placeholder>
                  <w:docPart w:val="2A50402138F94568A59735C5984885B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AE689BA" w14:textId="1697B3E5" w:rsidR="00441635" w:rsidRDefault="00000000" w:rsidP="00441635">
            <w:pPr>
              <w:jc w:val="center"/>
              <w:rPr>
                <w:lang w:eastAsia="en-CA"/>
              </w:rPr>
            </w:pPr>
            <w:sdt>
              <w:sdtPr>
                <w:rPr>
                  <w:lang w:eastAsia="en-CA"/>
                </w:rPr>
                <w:id w:val="-1070568876"/>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48" w:type="dxa"/>
            <w:shd w:val="clear" w:color="auto" w:fill="F2F2F2" w:themeFill="background1" w:themeFillShade="F2"/>
            <w:vAlign w:val="center"/>
          </w:tcPr>
          <w:p w14:paraId="293E9C02" w14:textId="3C2C4B95" w:rsidR="00441635" w:rsidRDefault="00000000" w:rsidP="00441635">
            <w:pPr>
              <w:jc w:val="center"/>
              <w:rPr>
                <w:lang w:eastAsia="en-CA"/>
              </w:rPr>
            </w:pPr>
            <w:sdt>
              <w:sdtPr>
                <w:rPr>
                  <w:lang w:eastAsia="en-CA"/>
                </w:rPr>
                <w:id w:val="281089508"/>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423" w:type="dxa"/>
            <w:shd w:val="clear" w:color="auto" w:fill="F2F2F2" w:themeFill="background1" w:themeFillShade="F2"/>
            <w:vAlign w:val="center"/>
          </w:tcPr>
          <w:p w14:paraId="61F3C0E1" w14:textId="61C9400E" w:rsidR="00441635" w:rsidRDefault="00000000" w:rsidP="00441635">
            <w:pPr>
              <w:jc w:val="center"/>
              <w:rPr>
                <w:lang w:eastAsia="en-CA"/>
              </w:rPr>
            </w:pPr>
            <w:sdt>
              <w:sdtPr>
                <w:rPr>
                  <w:lang w:eastAsia="en-CA"/>
                </w:rPr>
                <w:id w:val="-2014050142"/>
                <w14:checkbox>
                  <w14:checked w14:val="1"/>
                  <w14:checkedState w14:val="0050" w14:font="Wingdings 2"/>
                  <w14:uncheckedState w14:val="0020" w14:font="Wingdings 2"/>
                </w14:checkbox>
              </w:sdtPr>
              <w:sdtContent>
                <w:r w:rsidR="00B55C72">
                  <w:rPr>
                    <w:lang w:eastAsia="en-CA"/>
                  </w:rPr>
                  <w:sym w:font="Wingdings 2" w:char="F050"/>
                </w:r>
              </w:sdtContent>
            </w:sdt>
          </w:p>
        </w:tc>
        <w:tc>
          <w:tcPr>
            <w:tcW w:w="964" w:type="dxa"/>
            <w:shd w:val="clear" w:color="auto" w:fill="F2F2F2" w:themeFill="background1" w:themeFillShade="F2"/>
            <w:vAlign w:val="center"/>
          </w:tcPr>
          <w:p w14:paraId="5F3B74DE" w14:textId="77777777" w:rsidR="00441635" w:rsidRPr="00814B85" w:rsidRDefault="00000000" w:rsidP="00441635">
            <w:pPr>
              <w:jc w:val="center"/>
              <w:rPr>
                <w:lang w:eastAsia="en-CA"/>
              </w:rPr>
            </w:pPr>
            <w:sdt>
              <w:sdtPr>
                <w:rPr>
                  <w:lang w:eastAsia="en-CA"/>
                </w:rPr>
                <w:id w:val="-1864588519"/>
                <w:placeholder>
                  <w:docPart w:val="F916B8CC83224F2A85BB0FFAA2D3D43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6FF4F87" w14:textId="57874E72" w:rsidR="00441635" w:rsidRPr="00814B85" w:rsidRDefault="00441635" w:rsidP="00441635">
            <w:pPr>
              <w:rPr>
                <w:lang w:eastAsia="en-CA"/>
              </w:rPr>
            </w:pPr>
          </w:p>
        </w:tc>
      </w:tr>
      <w:tr w:rsidR="00441635" w14:paraId="101F3A0B" w14:textId="77777777" w:rsidTr="00DD2645">
        <w:tc>
          <w:tcPr>
            <w:tcW w:w="3060" w:type="dxa"/>
            <w:shd w:val="clear" w:color="auto" w:fill="F2F2F2" w:themeFill="background1" w:themeFillShade="F2"/>
          </w:tcPr>
          <w:p w14:paraId="487502FE" w14:textId="0D842918" w:rsidR="00441635" w:rsidRPr="00814B85" w:rsidRDefault="00441635" w:rsidP="00441635">
            <w:pPr>
              <w:rPr>
                <w:lang w:eastAsia="en-CA"/>
              </w:rPr>
            </w:pPr>
          </w:p>
        </w:tc>
        <w:tc>
          <w:tcPr>
            <w:tcW w:w="907" w:type="dxa"/>
            <w:shd w:val="clear" w:color="auto" w:fill="F2F2F2" w:themeFill="background1" w:themeFillShade="F2"/>
            <w:vAlign w:val="center"/>
          </w:tcPr>
          <w:p w14:paraId="4C00B353" w14:textId="77777777" w:rsidR="00441635" w:rsidRPr="00814B85" w:rsidRDefault="00000000" w:rsidP="00441635">
            <w:pPr>
              <w:rPr>
                <w:lang w:eastAsia="en-CA"/>
              </w:rPr>
            </w:pPr>
            <w:sdt>
              <w:sdtPr>
                <w:rPr>
                  <w:lang w:eastAsia="en-CA"/>
                </w:rPr>
                <w:id w:val="-1108888814"/>
                <w:placeholder>
                  <w:docPart w:val="978AB96CDF1A45958EC04DDCCC2DAC8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1EC43F4" w14:textId="066F00C5" w:rsidR="00441635" w:rsidRDefault="00441635" w:rsidP="00441635">
            <w:pPr>
              <w:jc w:val="center"/>
              <w:rPr>
                <w:lang w:eastAsia="en-CA"/>
              </w:rPr>
            </w:pPr>
          </w:p>
        </w:tc>
        <w:tc>
          <w:tcPr>
            <w:tcW w:w="667" w:type="dxa"/>
            <w:shd w:val="clear" w:color="auto" w:fill="F2F2F2" w:themeFill="background1" w:themeFillShade="F2"/>
            <w:vAlign w:val="center"/>
          </w:tcPr>
          <w:p w14:paraId="6FF7C872" w14:textId="77777777" w:rsidR="00441635" w:rsidRDefault="00000000" w:rsidP="00441635">
            <w:pPr>
              <w:jc w:val="center"/>
              <w:rPr>
                <w:lang w:eastAsia="en-CA"/>
              </w:rPr>
            </w:pPr>
            <w:sdt>
              <w:sdtPr>
                <w:rPr>
                  <w:lang w:eastAsia="en-CA"/>
                </w:rPr>
                <w:id w:val="-120092938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FD1B155" w14:textId="1EC6992F" w:rsidR="00441635" w:rsidRPr="00814B85" w:rsidRDefault="00441635" w:rsidP="00441635">
            <w:pPr>
              <w:jc w:val="center"/>
              <w:rPr>
                <w:lang w:eastAsia="en-CA"/>
              </w:rPr>
            </w:pPr>
          </w:p>
        </w:tc>
        <w:tc>
          <w:tcPr>
            <w:tcW w:w="850" w:type="dxa"/>
            <w:shd w:val="clear" w:color="auto" w:fill="F2F2F2" w:themeFill="background1" w:themeFillShade="F2"/>
            <w:vAlign w:val="center"/>
          </w:tcPr>
          <w:p w14:paraId="7A8CBD5A" w14:textId="48AF1A2C" w:rsidR="00441635" w:rsidRPr="00814B85" w:rsidRDefault="00000000" w:rsidP="00441635">
            <w:pPr>
              <w:jc w:val="center"/>
              <w:rPr>
                <w:lang w:eastAsia="en-CA"/>
              </w:rPr>
            </w:pPr>
            <w:sdt>
              <w:sdtPr>
                <w:rPr>
                  <w:lang w:eastAsia="en-CA"/>
                </w:rPr>
                <w:id w:val="-2140250196"/>
                <w:placeholder>
                  <w:docPart w:val="8F871892F0A141469049E9F7DC7D04F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4491DBC" w14:textId="77777777" w:rsidR="00441635" w:rsidRDefault="00000000" w:rsidP="00441635">
            <w:pPr>
              <w:jc w:val="center"/>
              <w:rPr>
                <w:lang w:eastAsia="en-CA"/>
              </w:rPr>
            </w:pPr>
            <w:sdt>
              <w:sdtPr>
                <w:rPr>
                  <w:lang w:eastAsia="en-CA"/>
                </w:rPr>
                <w:id w:val="-123824236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vAlign w:val="center"/>
          </w:tcPr>
          <w:p w14:paraId="0406687A" w14:textId="77777777" w:rsidR="00441635" w:rsidRPr="00814B85" w:rsidRDefault="00000000" w:rsidP="00441635">
            <w:pPr>
              <w:jc w:val="center"/>
              <w:rPr>
                <w:lang w:eastAsia="en-CA"/>
              </w:rPr>
            </w:pPr>
            <w:sdt>
              <w:sdtPr>
                <w:rPr>
                  <w:lang w:eastAsia="en-CA"/>
                </w:rPr>
                <w:id w:val="1403802448"/>
                <w:placeholder>
                  <w:docPart w:val="8CD3E813638C4BF9A9460FC480C5D51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4E2C61F" w14:textId="77777777" w:rsidR="00441635" w:rsidRDefault="00000000" w:rsidP="00441635">
            <w:pPr>
              <w:jc w:val="center"/>
              <w:rPr>
                <w:lang w:eastAsia="en-CA"/>
              </w:rPr>
            </w:pPr>
            <w:sdt>
              <w:sdtPr>
                <w:rPr>
                  <w:lang w:eastAsia="en-CA"/>
                </w:rPr>
                <w:id w:val="207770935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448" w:type="dxa"/>
            <w:shd w:val="clear" w:color="auto" w:fill="F2F2F2" w:themeFill="background1" w:themeFillShade="F2"/>
            <w:vAlign w:val="center"/>
          </w:tcPr>
          <w:p w14:paraId="0AD756C7" w14:textId="77777777" w:rsidR="00441635" w:rsidRDefault="00000000" w:rsidP="00441635">
            <w:pPr>
              <w:jc w:val="center"/>
              <w:rPr>
                <w:lang w:eastAsia="en-CA"/>
              </w:rPr>
            </w:pPr>
            <w:sdt>
              <w:sdtPr>
                <w:rPr>
                  <w:lang w:eastAsia="en-CA"/>
                </w:rPr>
                <w:id w:val="6847085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423" w:type="dxa"/>
            <w:shd w:val="clear" w:color="auto" w:fill="F2F2F2" w:themeFill="background1" w:themeFillShade="F2"/>
            <w:vAlign w:val="center"/>
          </w:tcPr>
          <w:p w14:paraId="0228B6A9" w14:textId="77777777" w:rsidR="00441635" w:rsidRDefault="00000000" w:rsidP="00441635">
            <w:pPr>
              <w:jc w:val="center"/>
              <w:rPr>
                <w:lang w:eastAsia="en-CA"/>
              </w:rPr>
            </w:pPr>
            <w:sdt>
              <w:sdtPr>
                <w:rPr>
                  <w:lang w:eastAsia="en-CA"/>
                </w:rPr>
                <w:id w:val="-10858103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964" w:type="dxa"/>
            <w:shd w:val="clear" w:color="auto" w:fill="F2F2F2" w:themeFill="background1" w:themeFillShade="F2"/>
            <w:vAlign w:val="center"/>
          </w:tcPr>
          <w:p w14:paraId="6EF424DE" w14:textId="77777777" w:rsidR="00441635" w:rsidRPr="00814B85" w:rsidRDefault="00000000" w:rsidP="00441635">
            <w:pPr>
              <w:jc w:val="center"/>
              <w:rPr>
                <w:lang w:eastAsia="en-CA"/>
              </w:rPr>
            </w:pPr>
            <w:sdt>
              <w:sdtPr>
                <w:rPr>
                  <w:lang w:eastAsia="en-CA"/>
                </w:rPr>
                <w:id w:val="1698031623"/>
                <w:placeholder>
                  <w:docPart w:val="E20CD614224D4EDEB3A364D9879EF3E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73750B0" w14:textId="7CD94C25" w:rsidR="00441635" w:rsidRPr="00814B85" w:rsidRDefault="00441635" w:rsidP="00441635">
            <w:pPr>
              <w:rPr>
                <w:lang w:eastAsia="en-CA"/>
              </w:rPr>
            </w:pPr>
          </w:p>
        </w:tc>
      </w:tr>
      <w:tr w:rsidR="00441635" w14:paraId="1EC07145" w14:textId="77777777" w:rsidTr="00DD2645">
        <w:tc>
          <w:tcPr>
            <w:tcW w:w="3060" w:type="dxa"/>
            <w:shd w:val="clear" w:color="auto" w:fill="F2F2F2" w:themeFill="background1" w:themeFillShade="F2"/>
          </w:tcPr>
          <w:p w14:paraId="19028420" w14:textId="222930E6" w:rsidR="00441635" w:rsidRPr="00814B85" w:rsidRDefault="00441635" w:rsidP="00441635">
            <w:pPr>
              <w:rPr>
                <w:lang w:eastAsia="en-CA"/>
              </w:rPr>
            </w:pPr>
          </w:p>
        </w:tc>
        <w:tc>
          <w:tcPr>
            <w:tcW w:w="907" w:type="dxa"/>
            <w:shd w:val="clear" w:color="auto" w:fill="F2F2F2" w:themeFill="background1" w:themeFillShade="F2"/>
            <w:vAlign w:val="center"/>
          </w:tcPr>
          <w:p w14:paraId="10938815" w14:textId="77777777" w:rsidR="00441635" w:rsidRPr="00814B85" w:rsidRDefault="00000000" w:rsidP="00441635">
            <w:pPr>
              <w:rPr>
                <w:lang w:eastAsia="en-CA"/>
              </w:rPr>
            </w:pPr>
            <w:sdt>
              <w:sdtPr>
                <w:rPr>
                  <w:lang w:eastAsia="en-CA"/>
                </w:rPr>
                <w:id w:val="-924251815"/>
                <w:placeholder>
                  <w:docPart w:val="C17B82227592463E950C858E3C38948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6D859E9" w14:textId="6B7D390A" w:rsidR="00441635" w:rsidRDefault="00441635" w:rsidP="00441635">
            <w:pPr>
              <w:jc w:val="center"/>
              <w:rPr>
                <w:lang w:eastAsia="en-CA"/>
              </w:rPr>
            </w:pPr>
          </w:p>
        </w:tc>
        <w:tc>
          <w:tcPr>
            <w:tcW w:w="667" w:type="dxa"/>
            <w:shd w:val="clear" w:color="auto" w:fill="F2F2F2" w:themeFill="background1" w:themeFillShade="F2"/>
            <w:vAlign w:val="center"/>
          </w:tcPr>
          <w:p w14:paraId="34FDEFAD" w14:textId="77777777" w:rsidR="00441635" w:rsidRDefault="00000000" w:rsidP="00441635">
            <w:pPr>
              <w:jc w:val="center"/>
              <w:rPr>
                <w:lang w:eastAsia="en-CA"/>
              </w:rPr>
            </w:pPr>
            <w:sdt>
              <w:sdtPr>
                <w:rPr>
                  <w:lang w:eastAsia="en-CA"/>
                </w:rPr>
                <w:id w:val="62967648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CE083E3" w14:textId="43EF5C51" w:rsidR="00441635" w:rsidRPr="00814B85" w:rsidRDefault="00441635" w:rsidP="00441635">
            <w:pPr>
              <w:jc w:val="center"/>
              <w:rPr>
                <w:lang w:eastAsia="en-CA"/>
              </w:rPr>
            </w:pPr>
          </w:p>
        </w:tc>
        <w:tc>
          <w:tcPr>
            <w:tcW w:w="850" w:type="dxa"/>
            <w:shd w:val="clear" w:color="auto" w:fill="F2F2F2" w:themeFill="background1" w:themeFillShade="F2"/>
            <w:vAlign w:val="center"/>
          </w:tcPr>
          <w:p w14:paraId="1C304C3F" w14:textId="08F5FF67" w:rsidR="00441635" w:rsidRPr="00814B85" w:rsidRDefault="00000000" w:rsidP="00441635">
            <w:pPr>
              <w:jc w:val="center"/>
              <w:rPr>
                <w:lang w:eastAsia="en-CA"/>
              </w:rPr>
            </w:pPr>
            <w:sdt>
              <w:sdtPr>
                <w:rPr>
                  <w:lang w:eastAsia="en-CA"/>
                </w:rPr>
                <w:id w:val="-1853326845"/>
                <w:placeholder>
                  <w:docPart w:val="FD433273E37C4D888AE23960D24B8B4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3E9C9E2" w14:textId="77777777" w:rsidR="00441635" w:rsidRDefault="00000000" w:rsidP="00441635">
            <w:pPr>
              <w:jc w:val="center"/>
              <w:rPr>
                <w:lang w:eastAsia="en-CA"/>
              </w:rPr>
            </w:pPr>
            <w:sdt>
              <w:sdtPr>
                <w:rPr>
                  <w:lang w:eastAsia="en-CA"/>
                </w:rPr>
                <w:id w:val="60053196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vAlign w:val="center"/>
          </w:tcPr>
          <w:p w14:paraId="3AF29109" w14:textId="77777777" w:rsidR="00441635" w:rsidRPr="00814B85" w:rsidRDefault="00000000" w:rsidP="00441635">
            <w:pPr>
              <w:jc w:val="center"/>
              <w:rPr>
                <w:lang w:eastAsia="en-CA"/>
              </w:rPr>
            </w:pPr>
            <w:sdt>
              <w:sdtPr>
                <w:rPr>
                  <w:lang w:eastAsia="en-CA"/>
                </w:rPr>
                <w:id w:val="-572743334"/>
                <w:placeholder>
                  <w:docPart w:val="547903DB11E044F182361E7EDA06D4F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6B2C703" w14:textId="77777777" w:rsidR="00441635" w:rsidRDefault="00000000" w:rsidP="00441635">
            <w:pPr>
              <w:jc w:val="center"/>
              <w:rPr>
                <w:lang w:eastAsia="en-CA"/>
              </w:rPr>
            </w:pPr>
            <w:sdt>
              <w:sdtPr>
                <w:rPr>
                  <w:lang w:eastAsia="en-CA"/>
                </w:rPr>
                <w:id w:val="-143829172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448" w:type="dxa"/>
            <w:shd w:val="clear" w:color="auto" w:fill="F2F2F2" w:themeFill="background1" w:themeFillShade="F2"/>
            <w:vAlign w:val="center"/>
          </w:tcPr>
          <w:p w14:paraId="13896F2C" w14:textId="77777777" w:rsidR="00441635" w:rsidRDefault="00000000" w:rsidP="00441635">
            <w:pPr>
              <w:jc w:val="center"/>
              <w:rPr>
                <w:lang w:eastAsia="en-CA"/>
              </w:rPr>
            </w:pPr>
            <w:sdt>
              <w:sdtPr>
                <w:rPr>
                  <w:lang w:eastAsia="en-CA"/>
                </w:rPr>
                <w:id w:val="61317841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423" w:type="dxa"/>
            <w:shd w:val="clear" w:color="auto" w:fill="F2F2F2" w:themeFill="background1" w:themeFillShade="F2"/>
            <w:vAlign w:val="center"/>
          </w:tcPr>
          <w:p w14:paraId="1A7A9D7D" w14:textId="77777777" w:rsidR="00441635" w:rsidRDefault="00000000" w:rsidP="00441635">
            <w:pPr>
              <w:jc w:val="center"/>
              <w:rPr>
                <w:lang w:eastAsia="en-CA"/>
              </w:rPr>
            </w:pPr>
            <w:sdt>
              <w:sdtPr>
                <w:rPr>
                  <w:lang w:eastAsia="en-CA"/>
                </w:rPr>
                <w:id w:val="106699727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964" w:type="dxa"/>
            <w:shd w:val="clear" w:color="auto" w:fill="F2F2F2" w:themeFill="background1" w:themeFillShade="F2"/>
            <w:vAlign w:val="center"/>
          </w:tcPr>
          <w:p w14:paraId="6CF88838" w14:textId="77777777" w:rsidR="00441635" w:rsidRPr="00814B85" w:rsidRDefault="00000000" w:rsidP="00441635">
            <w:pPr>
              <w:jc w:val="center"/>
              <w:rPr>
                <w:lang w:eastAsia="en-CA"/>
              </w:rPr>
            </w:pPr>
            <w:sdt>
              <w:sdtPr>
                <w:rPr>
                  <w:lang w:eastAsia="en-CA"/>
                </w:rPr>
                <w:id w:val="1322399332"/>
                <w:placeholder>
                  <w:docPart w:val="FADA912CB4304B2DBA8D88DA472B995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58EB4F2" w14:textId="374B1463" w:rsidR="00441635" w:rsidRPr="00814B85" w:rsidRDefault="00441635" w:rsidP="00441635">
            <w:pPr>
              <w:rPr>
                <w:lang w:eastAsia="en-CA"/>
              </w:rPr>
            </w:pPr>
          </w:p>
        </w:tc>
      </w:tr>
      <w:tr w:rsidR="00441635" w14:paraId="36954D37" w14:textId="77777777" w:rsidTr="00DD2645">
        <w:tc>
          <w:tcPr>
            <w:tcW w:w="3060" w:type="dxa"/>
            <w:shd w:val="clear" w:color="auto" w:fill="F2F2F2" w:themeFill="background1" w:themeFillShade="F2"/>
          </w:tcPr>
          <w:p w14:paraId="57C6373C" w14:textId="3A0F7CCD" w:rsidR="00441635" w:rsidRPr="00814B85" w:rsidRDefault="00441635" w:rsidP="00441635">
            <w:pPr>
              <w:rPr>
                <w:lang w:eastAsia="en-CA"/>
              </w:rPr>
            </w:pPr>
            <w:r w:rsidRPr="00E75D62">
              <w:t>CRU 140 MALL EXIT PULL</w:t>
            </w:r>
          </w:p>
        </w:tc>
        <w:tc>
          <w:tcPr>
            <w:tcW w:w="907" w:type="dxa"/>
            <w:shd w:val="clear" w:color="auto" w:fill="F2F2F2" w:themeFill="background1" w:themeFillShade="F2"/>
            <w:vAlign w:val="center"/>
          </w:tcPr>
          <w:p w14:paraId="6A41EA76" w14:textId="77777777" w:rsidR="00441635" w:rsidRPr="00814B85" w:rsidRDefault="00000000" w:rsidP="00441635">
            <w:pPr>
              <w:rPr>
                <w:lang w:eastAsia="en-CA"/>
              </w:rPr>
            </w:pPr>
            <w:sdt>
              <w:sdtPr>
                <w:rPr>
                  <w:lang w:eastAsia="en-CA"/>
                </w:rPr>
                <w:id w:val="-1791201608"/>
                <w:placeholder>
                  <w:docPart w:val="580FAE86D0344C43BE9D6B56DDC8CA0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DCC9FC2" w14:textId="20116E87"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E19CF16" w14:textId="77777777" w:rsidR="00441635" w:rsidRDefault="00000000" w:rsidP="00441635">
            <w:pPr>
              <w:jc w:val="center"/>
              <w:rPr>
                <w:lang w:eastAsia="en-CA"/>
              </w:rPr>
            </w:pPr>
            <w:sdt>
              <w:sdtPr>
                <w:rPr>
                  <w:lang w:eastAsia="en-CA"/>
                </w:rPr>
                <w:id w:val="-1931973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F2A5157" w14:textId="17B74C8F" w:rsidR="00441635" w:rsidRPr="00814B85" w:rsidRDefault="00441635" w:rsidP="00441635">
            <w:pPr>
              <w:jc w:val="center"/>
              <w:rPr>
                <w:lang w:eastAsia="en-CA"/>
              </w:rPr>
            </w:pPr>
            <w:r w:rsidRPr="00B707BD">
              <w:t>376</w:t>
            </w:r>
          </w:p>
        </w:tc>
        <w:tc>
          <w:tcPr>
            <w:tcW w:w="850" w:type="dxa"/>
            <w:shd w:val="clear" w:color="auto" w:fill="F2F2F2" w:themeFill="background1" w:themeFillShade="F2"/>
            <w:vAlign w:val="center"/>
          </w:tcPr>
          <w:p w14:paraId="057F41FD" w14:textId="44A27640" w:rsidR="00441635" w:rsidRPr="00814B85" w:rsidRDefault="00000000" w:rsidP="00441635">
            <w:pPr>
              <w:jc w:val="center"/>
              <w:rPr>
                <w:lang w:eastAsia="en-CA"/>
              </w:rPr>
            </w:pPr>
            <w:sdt>
              <w:sdtPr>
                <w:rPr>
                  <w:lang w:eastAsia="en-CA"/>
                </w:rPr>
                <w:id w:val="-668945048"/>
                <w:placeholder>
                  <w:docPart w:val="4CBA335B853F4320B9EC54D1D3FDEC35"/>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Z-8</w:t>
                </w:r>
              </w:sdtContent>
            </w:sdt>
          </w:p>
        </w:tc>
        <w:tc>
          <w:tcPr>
            <w:tcW w:w="448" w:type="dxa"/>
            <w:shd w:val="clear" w:color="auto" w:fill="F2F2F2" w:themeFill="background1" w:themeFillShade="F2"/>
            <w:vAlign w:val="center"/>
          </w:tcPr>
          <w:p w14:paraId="7E13300B" w14:textId="3F8EF5F6" w:rsidR="00441635" w:rsidRDefault="00000000" w:rsidP="00441635">
            <w:pPr>
              <w:jc w:val="center"/>
              <w:rPr>
                <w:lang w:eastAsia="en-CA"/>
              </w:rPr>
            </w:pPr>
            <w:sdt>
              <w:sdtPr>
                <w:rPr>
                  <w:lang w:eastAsia="en-CA"/>
                </w:rPr>
                <w:id w:val="-504746647"/>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41270B7C" w14:textId="77777777" w:rsidR="00441635" w:rsidRPr="00814B85" w:rsidRDefault="00000000" w:rsidP="00441635">
            <w:pPr>
              <w:jc w:val="center"/>
              <w:rPr>
                <w:lang w:eastAsia="en-CA"/>
              </w:rPr>
            </w:pPr>
            <w:sdt>
              <w:sdtPr>
                <w:rPr>
                  <w:lang w:eastAsia="en-CA"/>
                </w:rPr>
                <w:id w:val="1489355761"/>
                <w:placeholder>
                  <w:docPart w:val="65870034414B4F88A0F36472C17C18D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1F066B2" w14:textId="277454C2" w:rsidR="00441635" w:rsidRDefault="00000000" w:rsidP="00441635">
            <w:pPr>
              <w:jc w:val="center"/>
              <w:rPr>
                <w:lang w:eastAsia="en-CA"/>
              </w:rPr>
            </w:pPr>
            <w:sdt>
              <w:sdtPr>
                <w:rPr>
                  <w:lang w:eastAsia="en-CA"/>
                </w:rPr>
                <w:id w:val="-2075188071"/>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4EA07B8D" w14:textId="08FC5F26" w:rsidR="00441635" w:rsidRDefault="00000000" w:rsidP="00441635">
            <w:pPr>
              <w:jc w:val="center"/>
              <w:rPr>
                <w:lang w:eastAsia="en-CA"/>
              </w:rPr>
            </w:pPr>
            <w:sdt>
              <w:sdtPr>
                <w:rPr>
                  <w:lang w:eastAsia="en-CA"/>
                </w:rPr>
                <w:id w:val="-359748424"/>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7DB0B599" w14:textId="09527C4F" w:rsidR="00441635" w:rsidRDefault="00000000" w:rsidP="00441635">
            <w:pPr>
              <w:jc w:val="center"/>
              <w:rPr>
                <w:lang w:eastAsia="en-CA"/>
              </w:rPr>
            </w:pPr>
            <w:sdt>
              <w:sdtPr>
                <w:rPr>
                  <w:lang w:eastAsia="en-CA"/>
                </w:rPr>
                <w:id w:val="-630020507"/>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7F33A591" w14:textId="77777777" w:rsidR="00441635" w:rsidRPr="00814B85" w:rsidRDefault="00000000" w:rsidP="00441635">
            <w:pPr>
              <w:jc w:val="center"/>
              <w:rPr>
                <w:lang w:eastAsia="en-CA"/>
              </w:rPr>
            </w:pPr>
            <w:sdt>
              <w:sdtPr>
                <w:rPr>
                  <w:lang w:eastAsia="en-CA"/>
                </w:rPr>
                <w:id w:val="1471323753"/>
                <w:placeholder>
                  <w:docPart w:val="06C37A7A7BC04C85A5A5AD9D0EF1B16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B639698" w14:textId="20694B3A" w:rsidR="00441635" w:rsidRPr="00814B85" w:rsidRDefault="00441635" w:rsidP="00441635">
            <w:pPr>
              <w:rPr>
                <w:lang w:eastAsia="en-CA"/>
              </w:rPr>
            </w:pPr>
            <w:r w:rsidRPr="00954E8D">
              <w:t>1st Stage</w:t>
            </w:r>
          </w:p>
        </w:tc>
      </w:tr>
      <w:tr w:rsidR="00441635" w14:paraId="28500E57" w14:textId="77777777" w:rsidTr="00DD2645">
        <w:tc>
          <w:tcPr>
            <w:tcW w:w="3060" w:type="dxa"/>
            <w:shd w:val="clear" w:color="auto" w:fill="F2F2F2" w:themeFill="background1" w:themeFillShade="F2"/>
          </w:tcPr>
          <w:p w14:paraId="18C00489" w14:textId="771FB955" w:rsidR="00441635" w:rsidRPr="00814B85" w:rsidRDefault="00441635" w:rsidP="00441635">
            <w:pPr>
              <w:rPr>
                <w:lang w:eastAsia="en-CA"/>
              </w:rPr>
            </w:pPr>
            <w:r w:rsidRPr="00E75D62">
              <w:t>CRU 140 MALL GA</w:t>
            </w:r>
          </w:p>
        </w:tc>
        <w:tc>
          <w:tcPr>
            <w:tcW w:w="907" w:type="dxa"/>
            <w:shd w:val="clear" w:color="auto" w:fill="F2F2F2" w:themeFill="background1" w:themeFillShade="F2"/>
            <w:vAlign w:val="center"/>
          </w:tcPr>
          <w:p w14:paraId="197AAF2C" w14:textId="77777777" w:rsidR="00441635" w:rsidRPr="00814B85" w:rsidRDefault="00000000" w:rsidP="00441635">
            <w:pPr>
              <w:rPr>
                <w:lang w:eastAsia="en-CA"/>
              </w:rPr>
            </w:pPr>
            <w:sdt>
              <w:sdtPr>
                <w:rPr>
                  <w:lang w:eastAsia="en-CA"/>
                </w:rPr>
                <w:id w:val="1830011792"/>
                <w:placeholder>
                  <w:docPart w:val="2673ADB35B164D219374868C06AFA6E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29EF5B1" w14:textId="77CC2E6D"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7443E72" w14:textId="77777777" w:rsidR="00441635" w:rsidRDefault="00000000" w:rsidP="00441635">
            <w:pPr>
              <w:jc w:val="center"/>
              <w:rPr>
                <w:lang w:eastAsia="en-CA"/>
              </w:rPr>
            </w:pPr>
            <w:sdt>
              <w:sdtPr>
                <w:rPr>
                  <w:lang w:eastAsia="en-CA"/>
                </w:rPr>
                <w:id w:val="64670699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01C8FA2" w14:textId="2CC917C6" w:rsidR="00441635" w:rsidRPr="00814B85" w:rsidRDefault="00441635" w:rsidP="00441635">
            <w:pPr>
              <w:jc w:val="center"/>
              <w:rPr>
                <w:lang w:eastAsia="en-CA"/>
              </w:rPr>
            </w:pPr>
            <w:r w:rsidRPr="00B707BD">
              <w:t>377</w:t>
            </w:r>
          </w:p>
        </w:tc>
        <w:tc>
          <w:tcPr>
            <w:tcW w:w="850" w:type="dxa"/>
            <w:shd w:val="clear" w:color="auto" w:fill="F2F2F2" w:themeFill="background1" w:themeFillShade="F2"/>
            <w:vAlign w:val="center"/>
          </w:tcPr>
          <w:p w14:paraId="32BEE2D7" w14:textId="279F5C5A" w:rsidR="00441635" w:rsidRPr="00814B85" w:rsidRDefault="00000000" w:rsidP="00441635">
            <w:pPr>
              <w:jc w:val="center"/>
              <w:rPr>
                <w:lang w:eastAsia="en-CA"/>
              </w:rPr>
            </w:pPr>
            <w:sdt>
              <w:sdtPr>
                <w:rPr>
                  <w:lang w:eastAsia="en-CA"/>
                </w:rPr>
                <w:id w:val="1728650162"/>
                <w:placeholder>
                  <w:docPart w:val="3E9C7E7043D143B7A552B2550B3376E1"/>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Z-8</w:t>
                </w:r>
              </w:sdtContent>
            </w:sdt>
          </w:p>
        </w:tc>
        <w:tc>
          <w:tcPr>
            <w:tcW w:w="448" w:type="dxa"/>
            <w:shd w:val="clear" w:color="auto" w:fill="F2F2F2" w:themeFill="background1" w:themeFillShade="F2"/>
            <w:vAlign w:val="center"/>
          </w:tcPr>
          <w:p w14:paraId="6011134B" w14:textId="4AD3B403" w:rsidR="00441635" w:rsidRDefault="00000000" w:rsidP="00441635">
            <w:pPr>
              <w:jc w:val="center"/>
              <w:rPr>
                <w:lang w:eastAsia="en-CA"/>
              </w:rPr>
            </w:pPr>
            <w:sdt>
              <w:sdtPr>
                <w:rPr>
                  <w:lang w:eastAsia="en-CA"/>
                </w:rPr>
                <w:id w:val="936259334"/>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0A1DFF23" w14:textId="77777777" w:rsidR="00441635" w:rsidRPr="00814B85" w:rsidRDefault="00000000" w:rsidP="00441635">
            <w:pPr>
              <w:jc w:val="center"/>
              <w:rPr>
                <w:lang w:eastAsia="en-CA"/>
              </w:rPr>
            </w:pPr>
            <w:sdt>
              <w:sdtPr>
                <w:rPr>
                  <w:lang w:eastAsia="en-CA"/>
                </w:rPr>
                <w:id w:val="859247967"/>
                <w:placeholder>
                  <w:docPart w:val="6D46FE24A6B94F9C8F815A69E6CDE63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BD1A1DB" w14:textId="3C21CCC6" w:rsidR="00441635" w:rsidRDefault="00000000" w:rsidP="00441635">
            <w:pPr>
              <w:jc w:val="center"/>
              <w:rPr>
                <w:lang w:eastAsia="en-CA"/>
              </w:rPr>
            </w:pPr>
            <w:sdt>
              <w:sdtPr>
                <w:rPr>
                  <w:lang w:eastAsia="en-CA"/>
                </w:rPr>
                <w:id w:val="1295023998"/>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743B149D" w14:textId="6E4CF578" w:rsidR="00441635" w:rsidRDefault="00000000" w:rsidP="00441635">
            <w:pPr>
              <w:jc w:val="center"/>
              <w:rPr>
                <w:lang w:eastAsia="en-CA"/>
              </w:rPr>
            </w:pPr>
            <w:sdt>
              <w:sdtPr>
                <w:rPr>
                  <w:lang w:eastAsia="en-CA"/>
                </w:rPr>
                <w:id w:val="1231510255"/>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1992C4DF" w14:textId="49F93FF9" w:rsidR="00441635" w:rsidRDefault="00000000" w:rsidP="00441635">
            <w:pPr>
              <w:jc w:val="center"/>
              <w:rPr>
                <w:lang w:eastAsia="en-CA"/>
              </w:rPr>
            </w:pPr>
            <w:sdt>
              <w:sdtPr>
                <w:rPr>
                  <w:lang w:eastAsia="en-CA"/>
                </w:rPr>
                <w:id w:val="811686341"/>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2E975FFA" w14:textId="77777777" w:rsidR="00441635" w:rsidRPr="00814B85" w:rsidRDefault="00000000" w:rsidP="00441635">
            <w:pPr>
              <w:jc w:val="center"/>
              <w:rPr>
                <w:lang w:eastAsia="en-CA"/>
              </w:rPr>
            </w:pPr>
            <w:sdt>
              <w:sdtPr>
                <w:rPr>
                  <w:lang w:eastAsia="en-CA"/>
                </w:rPr>
                <w:id w:val="-1742406592"/>
                <w:placeholder>
                  <w:docPart w:val="5536A1277D344F0887CFDB0DE21479A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049BFCF" w14:textId="4409152D" w:rsidR="00441635" w:rsidRPr="00814B85" w:rsidRDefault="00441635" w:rsidP="00441635">
            <w:pPr>
              <w:rPr>
                <w:lang w:eastAsia="en-CA"/>
              </w:rPr>
            </w:pPr>
            <w:r w:rsidRPr="00954E8D">
              <w:t>2nd Stage</w:t>
            </w:r>
          </w:p>
        </w:tc>
      </w:tr>
      <w:tr w:rsidR="00441635" w14:paraId="0E1FEF4D" w14:textId="77777777" w:rsidTr="00DD2645">
        <w:tc>
          <w:tcPr>
            <w:tcW w:w="3060" w:type="dxa"/>
            <w:shd w:val="clear" w:color="auto" w:fill="F2F2F2" w:themeFill="background1" w:themeFillShade="F2"/>
          </w:tcPr>
          <w:p w14:paraId="2242E48B" w14:textId="3C7409BA" w:rsidR="00441635" w:rsidRPr="00814B85" w:rsidRDefault="00441635" w:rsidP="00441635">
            <w:pPr>
              <w:rPr>
                <w:lang w:eastAsia="en-CA"/>
              </w:rPr>
            </w:pPr>
            <w:r w:rsidRPr="00E75D62">
              <w:t>CRU 233 EXIT TO CORRIDOR 1D PULL</w:t>
            </w:r>
          </w:p>
        </w:tc>
        <w:tc>
          <w:tcPr>
            <w:tcW w:w="907" w:type="dxa"/>
            <w:shd w:val="clear" w:color="auto" w:fill="F2F2F2" w:themeFill="background1" w:themeFillShade="F2"/>
            <w:vAlign w:val="center"/>
          </w:tcPr>
          <w:p w14:paraId="7B466E8D" w14:textId="77777777" w:rsidR="00441635" w:rsidRPr="00814B85" w:rsidRDefault="00000000" w:rsidP="00441635">
            <w:pPr>
              <w:rPr>
                <w:lang w:eastAsia="en-CA"/>
              </w:rPr>
            </w:pPr>
            <w:sdt>
              <w:sdtPr>
                <w:rPr>
                  <w:lang w:eastAsia="en-CA"/>
                </w:rPr>
                <w:id w:val="-418411956"/>
                <w:placeholder>
                  <w:docPart w:val="46AC12A507574C1F8642D8EB7789952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80C110E" w14:textId="6B1712EA"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1F72D69" w14:textId="77777777" w:rsidR="00441635" w:rsidRDefault="00000000" w:rsidP="00441635">
            <w:pPr>
              <w:jc w:val="center"/>
              <w:rPr>
                <w:lang w:eastAsia="en-CA"/>
              </w:rPr>
            </w:pPr>
            <w:sdt>
              <w:sdtPr>
                <w:rPr>
                  <w:lang w:eastAsia="en-CA"/>
                </w:rPr>
                <w:id w:val="184481277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296017D" w14:textId="0DBAEAF9" w:rsidR="00441635" w:rsidRPr="00814B85" w:rsidRDefault="00441635" w:rsidP="00441635">
            <w:pPr>
              <w:jc w:val="center"/>
              <w:rPr>
                <w:lang w:eastAsia="en-CA"/>
              </w:rPr>
            </w:pPr>
            <w:r w:rsidRPr="00B707BD">
              <w:t>378</w:t>
            </w:r>
          </w:p>
        </w:tc>
        <w:tc>
          <w:tcPr>
            <w:tcW w:w="850" w:type="dxa"/>
            <w:shd w:val="clear" w:color="auto" w:fill="F2F2F2" w:themeFill="background1" w:themeFillShade="F2"/>
            <w:vAlign w:val="center"/>
          </w:tcPr>
          <w:p w14:paraId="2FC40B47" w14:textId="27A6C023" w:rsidR="00441635" w:rsidRPr="00814B85" w:rsidRDefault="00000000" w:rsidP="00441635">
            <w:pPr>
              <w:jc w:val="center"/>
              <w:rPr>
                <w:lang w:eastAsia="en-CA"/>
              </w:rPr>
            </w:pPr>
            <w:sdt>
              <w:sdtPr>
                <w:rPr>
                  <w:lang w:eastAsia="en-CA"/>
                </w:rPr>
                <w:id w:val="-165556338"/>
                <w:placeholder>
                  <w:docPart w:val="8532B41DED8A434E80D5C3D79AD5574F"/>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0EF167BB" w14:textId="39F46B08" w:rsidR="00441635" w:rsidRDefault="00000000" w:rsidP="00441635">
            <w:pPr>
              <w:jc w:val="center"/>
              <w:rPr>
                <w:lang w:eastAsia="en-CA"/>
              </w:rPr>
            </w:pPr>
            <w:sdt>
              <w:sdtPr>
                <w:rPr>
                  <w:lang w:eastAsia="en-CA"/>
                </w:rPr>
                <w:id w:val="1411203407"/>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5E25289B" w14:textId="77777777" w:rsidR="00441635" w:rsidRPr="00814B85" w:rsidRDefault="00000000" w:rsidP="00441635">
            <w:pPr>
              <w:jc w:val="center"/>
              <w:rPr>
                <w:lang w:eastAsia="en-CA"/>
              </w:rPr>
            </w:pPr>
            <w:sdt>
              <w:sdtPr>
                <w:rPr>
                  <w:lang w:eastAsia="en-CA"/>
                </w:rPr>
                <w:id w:val="1558045928"/>
                <w:placeholder>
                  <w:docPart w:val="15B09410A88545AAABFC3C5E7A1EC1D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2939A93" w14:textId="3B7FAC74" w:rsidR="00441635" w:rsidRDefault="00000000" w:rsidP="00441635">
            <w:pPr>
              <w:jc w:val="center"/>
              <w:rPr>
                <w:lang w:eastAsia="en-CA"/>
              </w:rPr>
            </w:pPr>
            <w:sdt>
              <w:sdtPr>
                <w:rPr>
                  <w:lang w:eastAsia="en-CA"/>
                </w:rPr>
                <w:id w:val="669679049"/>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039DD232" w14:textId="455ACB83" w:rsidR="00441635" w:rsidRDefault="00000000" w:rsidP="00441635">
            <w:pPr>
              <w:jc w:val="center"/>
              <w:rPr>
                <w:lang w:eastAsia="en-CA"/>
              </w:rPr>
            </w:pPr>
            <w:sdt>
              <w:sdtPr>
                <w:rPr>
                  <w:lang w:eastAsia="en-CA"/>
                </w:rPr>
                <w:id w:val="621430252"/>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58958501" w14:textId="5C52289A" w:rsidR="00441635" w:rsidRDefault="00000000" w:rsidP="00441635">
            <w:pPr>
              <w:jc w:val="center"/>
              <w:rPr>
                <w:lang w:eastAsia="en-CA"/>
              </w:rPr>
            </w:pPr>
            <w:sdt>
              <w:sdtPr>
                <w:rPr>
                  <w:lang w:eastAsia="en-CA"/>
                </w:rPr>
                <w:id w:val="-1219589400"/>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7B1C6415" w14:textId="77777777" w:rsidR="00441635" w:rsidRPr="00814B85" w:rsidRDefault="00000000" w:rsidP="00441635">
            <w:pPr>
              <w:jc w:val="center"/>
              <w:rPr>
                <w:lang w:eastAsia="en-CA"/>
              </w:rPr>
            </w:pPr>
            <w:sdt>
              <w:sdtPr>
                <w:rPr>
                  <w:lang w:eastAsia="en-CA"/>
                </w:rPr>
                <w:id w:val="1845054297"/>
                <w:placeholder>
                  <w:docPart w:val="91E45E1BAC1444F9A3B3F000A007007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B3868FA" w14:textId="24C3AAD9" w:rsidR="00441635" w:rsidRPr="00814B85" w:rsidRDefault="00441635" w:rsidP="00441635">
            <w:pPr>
              <w:rPr>
                <w:lang w:eastAsia="en-CA"/>
              </w:rPr>
            </w:pPr>
            <w:r w:rsidRPr="00954E8D">
              <w:t>1st Stage</w:t>
            </w:r>
          </w:p>
        </w:tc>
      </w:tr>
      <w:tr w:rsidR="00441635" w14:paraId="4EE476D2" w14:textId="77777777" w:rsidTr="00DD2645">
        <w:tc>
          <w:tcPr>
            <w:tcW w:w="3060" w:type="dxa"/>
            <w:shd w:val="clear" w:color="auto" w:fill="F2F2F2" w:themeFill="background1" w:themeFillShade="F2"/>
          </w:tcPr>
          <w:p w14:paraId="7A2C2473" w14:textId="5B4F08A3" w:rsidR="00441635" w:rsidRPr="00814B85" w:rsidRDefault="00441635" w:rsidP="00441635">
            <w:pPr>
              <w:rPr>
                <w:lang w:eastAsia="en-CA"/>
              </w:rPr>
            </w:pPr>
            <w:r w:rsidRPr="00E75D62">
              <w:t>CRU 233 EXIT TO CORRIDOR 1D GA</w:t>
            </w:r>
          </w:p>
        </w:tc>
        <w:tc>
          <w:tcPr>
            <w:tcW w:w="907" w:type="dxa"/>
            <w:shd w:val="clear" w:color="auto" w:fill="F2F2F2" w:themeFill="background1" w:themeFillShade="F2"/>
            <w:vAlign w:val="center"/>
          </w:tcPr>
          <w:p w14:paraId="0A7F5AEC" w14:textId="77777777" w:rsidR="00441635" w:rsidRPr="00814B85" w:rsidRDefault="00000000" w:rsidP="00441635">
            <w:pPr>
              <w:rPr>
                <w:lang w:eastAsia="en-CA"/>
              </w:rPr>
            </w:pPr>
            <w:sdt>
              <w:sdtPr>
                <w:rPr>
                  <w:lang w:eastAsia="en-CA"/>
                </w:rPr>
                <w:id w:val="-726073507"/>
                <w:placeholder>
                  <w:docPart w:val="34516013392B45698080B4319C963C5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2CFCF0C" w14:textId="27AC4D0F"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946EBDC" w14:textId="77777777" w:rsidR="00441635" w:rsidRDefault="00000000" w:rsidP="00441635">
            <w:pPr>
              <w:jc w:val="center"/>
              <w:rPr>
                <w:lang w:eastAsia="en-CA"/>
              </w:rPr>
            </w:pPr>
            <w:sdt>
              <w:sdtPr>
                <w:rPr>
                  <w:lang w:eastAsia="en-CA"/>
                </w:rPr>
                <w:id w:val="-139773843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0D30B00" w14:textId="45123657" w:rsidR="00441635" w:rsidRPr="00814B85" w:rsidRDefault="00441635" w:rsidP="00441635">
            <w:pPr>
              <w:jc w:val="center"/>
              <w:rPr>
                <w:lang w:eastAsia="en-CA"/>
              </w:rPr>
            </w:pPr>
            <w:r w:rsidRPr="00B707BD">
              <w:t>379</w:t>
            </w:r>
          </w:p>
        </w:tc>
        <w:tc>
          <w:tcPr>
            <w:tcW w:w="850" w:type="dxa"/>
            <w:shd w:val="clear" w:color="auto" w:fill="F2F2F2" w:themeFill="background1" w:themeFillShade="F2"/>
            <w:vAlign w:val="center"/>
          </w:tcPr>
          <w:p w14:paraId="3B59BBB1" w14:textId="4325D794" w:rsidR="00441635" w:rsidRPr="00814B85" w:rsidRDefault="00000000" w:rsidP="00441635">
            <w:pPr>
              <w:jc w:val="center"/>
              <w:rPr>
                <w:lang w:eastAsia="en-CA"/>
              </w:rPr>
            </w:pPr>
            <w:sdt>
              <w:sdtPr>
                <w:rPr>
                  <w:lang w:eastAsia="en-CA"/>
                </w:rPr>
                <w:id w:val="1331714460"/>
                <w:placeholder>
                  <w:docPart w:val="EDFD18408D914F6899649CF815DBC0A6"/>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13065B">
                  <w:rPr>
                    <w:lang w:eastAsia="en-CA"/>
                  </w:rPr>
                  <w:t>Z-1</w:t>
                </w:r>
              </w:sdtContent>
            </w:sdt>
          </w:p>
        </w:tc>
        <w:tc>
          <w:tcPr>
            <w:tcW w:w="448" w:type="dxa"/>
            <w:shd w:val="clear" w:color="auto" w:fill="F2F2F2" w:themeFill="background1" w:themeFillShade="F2"/>
            <w:vAlign w:val="center"/>
          </w:tcPr>
          <w:p w14:paraId="7C825415" w14:textId="2417E919" w:rsidR="00441635" w:rsidRDefault="00000000" w:rsidP="00441635">
            <w:pPr>
              <w:jc w:val="center"/>
              <w:rPr>
                <w:lang w:eastAsia="en-CA"/>
              </w:rPr>
            </w:pPr>
            <w:sdt>
              <w:sdtPr>
                <w:rPr>
                  <w:lang w:eastAsia="en-CA"/>
                </w:rPr>
                <w:id w:val="-1513289522"/>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1101" w:type="dxa"/>
            <w:shd w:val="clear" w:color="auto" w:fill="F2F2F2" w:themeFill="background1" w:themeFillShade="F2"/>
            <w:vAlign w:val="center"/>
          </w:tcPr>
          <w:p w14:paraId="2EE0ACAE" w14:textId="77777777" w:rsidR="00441635" w:rsidRPr="00814B85" w:rsidRDefault="00000000" w:rsidP="00441635">
            <w:pPr>
              <w:jc w:val="center"/>
              <w:rPr>
                <w:lang w:eastAsia="en-CA"/>
              </w:rPr>
            </w:pPr>
            <w:sdt>
              <w:sdtPr>
                <w:rPr>
                  <w:lang w:eastAsia="en-CA"/>
                </w:rPr>
                <w:id w:val="1567990815"/>
                <w:placeholder>
                  <w:docPart w:val="3C9733D1390D481BBBA22309FB315D1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C4D5D35" w14:textId="1B4DD0D7" w:rsidR="00441635" w:rsidRDefault="00000000" w:rsidP="00441635">
            <w:pPr>
              <w:jc w:val="center"/>
              <w:rPr>
                <w:lang w:eastAsia="en-CA"/>
              </w:rPr>
            </w:pPr>
            <w:sdt>
              <w:sdtPr>
                <w:rPr>
                  <w:lang w:eastAsia="en-CA"/>
                </w:rPr>
                <w:id w:val="1529687523"/>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48" w:type="dxa"/>
            <w:shd w:val="clear" w:color="auto" w:fill="F2F2F2" w:themeFill="background1" w:themeFillShade="F2"/>
            <w:vAlign w:val="center"/>
          </w:tcPr>
          <w:p w14:paraId="3EFDBDD4" w14:textId="3BE0E247" w:rsidR="00441635" w:rsidRDefault="00000000" w:rsidP="00441635">
            <w:pPr>
              <w:jc w:val="center"/>
              <w:rPr>
                <w:lang w:eastAsia="en-CA"/>
              </w:rPr>
            </w:pPr>
            <w:sdt>
              <w:sdtPr>
                <w:rPr>
                  <w:lang w:eastAsia="en-CA"/>
                </w:rPr>
                <w:id w:val="-1718190635"/>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423" w:type="dxa"/>
            <w:shd w:val="clear" w:color="auto" w:fill="F2F2F2" w:themeFill="background1" w:themeFillShade="F2"/>
            <w:vAlign w:val="center"/>
          </w:tcPr>
          <w:p w14:paraId="2768465C" w14:textId="155F6DC8" w:rsidR="00441635" w:rsidRDefault="00000000" w:rsidP="00441635">
            <w:pPr>
              <w:jc w:val="center"/>
              <w:rPr>
                <w:lang w:eastAsia="en-CA"/>
              </w:rPr>
            </w:pPr>
            <w:sdt>
              <w:sdtPr>
                <w:rPr>
                  <w:lang w:eastAsia="en-CA"/>
                </w:rPr>
                <w:id w:val="-1863978845"/>
                <w14:checkbox>
                  <w14:checked w14:val="1"/>
                  <w14:checkedState w14:val="0050" w14:font="Wingdings 2"/>
                  <w14:uncheckedState w14:val="0020" w14:font="Wingdings 2"/>
                </w14:checkbox>
              </w:sdtPr>
              <w:sdtContent>
                <w:r w:rsidR="0013065B">
                  <w:rPr>
                    <w:lang w:eastAsia="en-CA"/>
                  </w:rPr>
                  <w:sym w:font="Wingdings 2" w:char="F050"/>
                </w:r>
              </w:sdtContent>
            </w:sdt>
          </w:p>
        </w:tc>
        <w:tc>
          <w:tcPr>
            <w:tcW w:w="964" w:type="dxa"/>
            <w:shd w:val="clear" w:color="auto" w:fill="F2F2F2" w:themeFill="background1" w:themeFillShade="F2"/>
            <w:vAlign w:val="center"/>
          </w:tcPr>
          <w:p w14:paraId="665FF0D1" w14:textId="77777777" w:rsidR="00441635" w:rsidRPr="00814B85" w:rsidRDefault="00000000" w:rsidP="00441635">
            <w:pPr>
              <w:jc w:val="center"/>
              <w:rPr>
                <w:lang w:eastAsia="en-CA"/>
              </w:rPr>
            </w:pPr>
            <w:sdt>
              <w:sdtPr>
                <w:rPr>
                  <w:lang w:eastAsia="en-CA"/>
                </w:rPr>
                <w:id w:val="496694330"/>
                <w:placeholder>
                  <w:docPart w:val="130F8E018D40425BB002BB1A2E56664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9A66103" w14:textId="5A292CA9" w:rsidR="00441635" w:rsidRPr="00814B85" w:rsidRDefault="00441635" w:rsidP="00441635">
            <w:pPr>
              <w:rPr>
                <w:lang w:eastAsia="en-CA"/>
              </w:rPr>
            </w:pPr>
            <w:r w:rsidRPr="00954E8D">
              <w:t>2nd Stage</w:t>
            </w:r>
          </w:p>
        </w:tc>
      </w:tr>
      <w:tr w:rsidR="00441635" w14:paraId="265BB83E" w14:textId="77777777" w:rsidTr="00DD2645">
        <w:tc>
          <w:tcPr>
            <w:tcW w:w="3060" w:type="dxa"/>
            <w:shd w:val="clear" w:color="auto" w:fill="F2F2F2" w:themeFill="background1" w:themeFillShade="F2"/>
          </w:tcPr>
          <w:p w14:paraId="2DAF421D" w14:textId="03B9CB02" w:rsidR="00441635" w:rsidRPr="00814B85" w:rsidRDefault="00441635" w:rsidP="00441635">
            <w:pPr>
              <w:rPr>
                <w:lang w:eastAsia="en-CA"/>
              </w:rPr>
            </w:pPr>
            <w:r w:rsidRPr="00E75D62">
              <w:lastRenderedPageBreak/>
              <w:t>CORRIDOR 1D EXIT PULL</w:t>
            </w:r>
          </w:p>
        </w:tc>
        <w:tc>
          <w:tcPr>
            <w:tcW w:w="907" w:type="dxa"/>
            <w:shd w:val="clear" w:color="auto" w:fill="F2F2F2" w:themeFill="background1" w:themeFillShade="F2"/>
            <w:vAlign w:val="center"/>
          </w:tcPr>
          <w:p w14:paraId="3788149F" w14:textId="77777777" w:rsidR="00441635" w:rsidRPr="00814B85" w:rsidRDefault="00000000" w:rsidP="00441635">
            <w:pPr>
              <w:rPr>
                <w:lang w:eastAsia="en-CA"/>
              </w:rPr>
            </w:pPr>
            <w:sdt>
              <w:sdtPr>
                <w:rPr>
                  <w:lang w:eastAsia="en-CA"/>
                </w:rPr>
                <w:id w:val="1929923637"/>
                <w:placeholder>
                  <w:docPart w:val="B9226679C8C742F9B123992DE6B06CC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A8BF98A" w14:textId="77BC9CF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6F124E8" w14:textId="77777777" w:rsidR="00441635" w:rsidRDefault="00000000" w:rsidP="00441635">
            <w:pPr>
              <w:jc w:val="center"/>
              <w:rPr>
                <w:lang w:eastAsia="en-CA"/>
              </w:rPr>
            </w:pPr>
            <w:sdt>
              <w:sdtPr>
                <w:rPr>
                  <w:lang w:eastAsia="en-CA"/>
                </w:rPr>
                <w:id w:val="45645350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C21C933" w14:textId="44672CCF" w:rsidR="00441635" w:rsidRPr="00814B85" w:rsidRDefault="00441635" w:rsidP="00441635">
            <w:pPr>
              <w:jc w:val="center"/>
              <w:rPr>
                <w:lang w:eastAsia="en-CA"/>
              </w:rPr>
            </w:pPr>
            <w:r w:rsidRPr="00B707BD">
              <w:t>381</w:t>
            </w:r>
          </w:p>
        </w:tc>
        <w:tc>
          <w:tcPr>
            <w:tcW w:w="850" w:type="dxa"/>
            <w:shd w:val="clear" w:color="auto" w:fill="F2F2F2" w:themeFill="background1" w:themeFillShade="F2"/>
            <w:vAlign w:val="center"/>
          </w:tcPr>
          <w:p w14:paraId="4730791A" w14:textId="5582BA3B" w:rsidR="00441635" w:rsidRPr="00814B85" w:rsidRDefault="00000000" w:rsidP="00B55C72">
            <w:pPr>
              <w:jc w:val="center"/>
              <w:rPr>
                <w:lang w:eastAsia="en-CA"/>
              </w:rPr>
            </w:pPr>
            <w:sdt>
              <w:sdtPr>
                <w:rPr>
                  <w:lang w:eastAsia="en-CA"/>
                </w:rPr>
                <w:id w:val="-557326982"/>
                <w:placeholder>
                  <w:docPart w:val="45C967D5E47949C5A9C5B572539D61BF"/>
                </w:placeholder>
                <w15:color w:val="C0C0C0"/>
              </w:sdtPr>
              <w:sdtEndPr>
                <w:rPr>
                  <w:highlight w:val="lightGray"/>
                </w:rPr>
              </w:sdtEndPr>
              <w:sdtContent>
                <w:r w:rsidR="00B55C72">
                  <w:rPr>
                    <w:lang w:eastAsia="en-CA"/>
                  </w:rPr>
                  <w:t>Z-1</w:t>
                </w:r>
              </w:sdtContent>
            </w:sdt>
          </w:p>
        </w:tc>
        <w:tc>
          <w:tcPr>
            <w:tcW w:w="448" w:type="dxa"/>
            <w:shd w:val="clear" w:color="auto" w:fill="F2F2F2" w:themeFill="background1" w:themeFillShade="F2"/>
            <w:vAlign w:val="center"/>
          </w:tcPr>
          <w:p w14:paraId="29A2B08A" w14:textId="6E896AE9" w:rsidR="00441635" w:rsidRDefault="00000000" w:rsidP="00441635">
            <w:pPr>
              <w:jc w:val="center"/>
              <w:rPr>
                <w:lang w:eastAsia="en-CA"/>
              </w:rPr>
            </w:pPr>
            <w:sdt>
              <w:sdtPr>
                <w:rPr>
                  <w:lang w:eastAsia="en-CA"/>
                </w:rPr>
                <w:id w:val="119944438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615B6CA8" w14:textId="77777777" w:rsidR="00441635" w:rsidRPr="00814B85" w:rsidRDefault="00000000" w:rsidP="00441635">
            <w:pPr>
              <w:jc w:val="center"/>
              <w:rPr>
                <w:lang w:eastAsia="en-CA"/>
              </w:rPr>
            </w:pPr>
            <w:sdt>
              <w:sdtPr>
                <w:rPr>
                  <w:lang w:eastAsia="en-CA"/>
                </w:rPr>
                <w:id w:val="113187707"/>
                <w:placeholder>
                  <w:docPart w:val="3034A8FB030246B5B6B7C293F5AFA76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B6450A9" w14:textId="68DCB095" w:rsidR="00441635" w:rsidRDefault="00000000" w:rsidP="00441635">
            <w:pPr>
              <w:jc w:val="center"/>
              <w:rPr>
                <w:lang w:eastAsia="en-CA"/>
              </w:rPr>
            </w:pPr>
            <w:sdt>
              <w:sdtPr>
                <w:rPr>
                  <w:lang w:eastAsia="en-CA"/>
                </w:rPr>
                <w:id w:val="-74210103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22771EE4" w14:textId="265C1DC7" w:rsidR="00441635" w:rsidRDefault="00000000" w:rsidP="00441635">
            <w:pPr>
              <w:jc w:val="center"/>
              <w:rPr>
                <w:lang w:eastAsia="en-CA"/>
              </w:rPr>
            </w:pPr>
            <w:sdt>
              <w:sdtPr>
                <w:rPr>
                  <w:lang w:eastAsia="en-CA"/>
                </w:rPr>
                <w:id w:val="-80377559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4EE8CCD8" w14:textId="0C72691A" w:rsidR="00441635" w:rsidRDefault="00000000" w:rsidP="00441635">
            <w:pPr>
              <w:jc w:val="center"/>
              <w:rPr>
                <w:lang w:eastAsia="en-CA"/>
              </w:rPr>
            </w:pPr>
            <w:sdt>
              <w:sdtPr>
                <w:rPr>
                  <w:lang w:eastAsia="en-CA"/>
                </w:rPr>
                <w:id w:val="-123299410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54076744" w14:textId="77777777" w:rsidR="00441635" w:rsidRPr="00814B85" w:rsidRDefault="00000000" w:rsidP="00441635">
            <w:pPr>
              <w:jc w:val="center"/>
              <w:rPr>
                <w:lang w:eastAsia="en-CA"/>
              </w:rPr>
            </w:pPr>
            <w:sdt>
              <w:sdtPr>
                <w:rPr>
                  <w:lang w:eastAsia="en-CA"/>
                </w:rPr>
                <w:id w:val="825404693"/>
                <w:placeholder>
                  <w:docPart w:val="B79DFB73EC8D46479E6092BB28F7644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B116BA7" w14:textId="29E7181A" w:rsidR="00441635" w:rsidRPr="00814B85" w:rsidRDefault="00441635" w:rsidP="00441635">
            <w:pPr>
              <w:rPr>
                <w:lang w:eastAsia="en-CA"/>
              </w:rPr>
            </w:pPr>
            <w:r w:rsidRPr="00954E8D">
              <w:t>1st Stage</w:t>
            </w:r>
          </w:p>
        </w:tc>
      </w:tr>
      <w:tr w:rsidR="00441635" w14:paraId="38721ADA" w14:textId="77777777" w:rsidTr="00DD2645">
        <w:tc>
          <w:tcPr>
            <w:tcW w:w="3060" w:type="dxa"/>
            <w:shd w:val="clear" w:color="auto" w:fill="F2F2F2" w:themeFill="background1" w:themeFillShade="F2"/>
          </w:tcPr>
          <w:p w14:paraId="27B7DC72" w14:textId="6BEB9B44" w:rsidR="00441635" w:rsidRPr="00814B85" w:rsidRDefault="00441635" w:rsidP="00441635">
            <w:pPr>
              <w:rPr>
                <w:lang w:eastAsia="en-CA"/>
              </w:rPr>
            </w:pPr>
            <w:r w:rsidRPr="00E75D62">
              <w:t>CORRIDOR 1D EXIT GA</w:t>
            </w:r>
          </w:p>
        </w:tc>
        <w:tc>
          <w:tcPr>
            <w:tcW w:w="907" w:type="dxa"/>
            <w:shd w:val="clear" w:color="auto" w:fill="F2F2F2" w:themeFill="background1" w:themeFillShade="F2"/>
            <w:vAlign w:val="center"/>
          </w:tcPr>
          <w:p w14:paraId="5390C48D" w14:textId="77777777" w:rsidR="00441635" w:rsidRPr="00814B85" w:rsidRDefault="00000000" w:rsidP="00441635">
            <w:pPr>
              <w:rPr>
                <w:lang w:eastAsia="en-CA"/>
              </w:rPr>
            </w:pPr>
            <w:sdt>
              <w:sdtPr>
                <w:rPr>
                  <w:lang w:eastAsia="en-CA"/>
                </w:rPr>
                <w:id w:val="969397431"/>
                <w:placeholder>
                  <w:docPart w:val="DFBEC615AFCB439EB5C3F36B6078935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3D12578" w14:textId="1617A49E"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9975B0A" w14:textId="77777777" w:rsidR="00441635" w:rsidRDefault="00000000" w:rsidP="00441635">
            <w:pPr>
              <w:jc w:val="center"/>
              <w:rPr>
                <w:lang w:eastAsia="en-CA"/>
              </w:rPr>
            </w:pPr>
            <w:sdt>
              <w:sdtPr>
                <w:rPr>
                  <w:lang w:eastAsia="en-CA"/>
                </w:rPr>
                <w:id w:val="-214449878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E8C5E94" w14:textId="2F963753" w:rsidR="00441635" w:rsidRPr="00814B85" w:rsidRDefault="00441635" w:rsidP="00441635">
            <w:pPr>
              <w:jc w:val="center"/>
              <w:rPr>
                <w:lang w:eastAsia="en-CA"/>
              </w:rPr>
            </w:pPr>
            <w:r w:rsidRPr="00B707BD">
              <w:t>382</w:t>
            </w:r>
          </w:p>
        </w:tc>
        <w:tc>
          <w:tcPr>
            <w:tcW w:w="850" w:type="dxa"/>
            <w:shd w:val="clear" w:color="auto" w:fill="F2F2F2" w:themeFill="background1" w:themeFillShade="F2"/>
            <w:vAlign w:val="center"/>
          </w:tcPr>
          <w:p w14:paraId="6A154CB3" w14:textId="132F5E06" w:rsidR="00441635" w:rsidRPr="00814B85" w:rsidRDefault="00000000" w:rsidP="00441635">
            <w:pPr>
              <w:jc w:val="center"/>
              <w:rPr>
                <w:lang w:eastAsia="en-CA"/>
              </w:rPr>
            </w:pPr>
            <w:sdt>
              <w:sdtPr>
                <w:rPr>
                  <w:lang w:eastAsia="en-CA"/>
                </w:rPr>
                <w:id w:val="-51321483"/>
                <w:placeholder>
                  <w:docPart w:val="DB9EB7D7CEBC4760B51E1E532515A082"/>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w:t>
                </w:r>
              </w:sdtContent>
            </w:sdt>
          </w:p>
        </w:tc>
        <w:tc>
          <w:tcPr>
            <w:tcW w:w="448" w:type="dxa"/>
            <w:shd w:val="clear" w:color="auto" w:fill="F2F2F2" w:themeFill="background1" w:themeFillShade="F2"/>
            <w:vAlign w:val="center"/>
          </w:tcPr>
          <w:p w14:paraId="4E2C4F76" w14:textId="3679833D" w:rsidR="00441635" w:rsidRDefault="00000000" w:rsidP="00441635">
            <w:pPr>
              <w:jc w:val="center"/>
              <w:rPr>
                <w:lang w:eastAsia="en-CA"/>
              </w:rPr>
            </w:pPr>
            <w:sdt>
              <w:sdtPr>
                <w:rPr>
                  <w:lang w:eastAsia="en-CA"/>
                </w:rPr>
                <w:id w:val="141644079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14F132F1" w14:textId="77777777" w:rsidR="00441635" w:rsidRPr="00814B85" w:rsidRDefault="00000000" w:rsidP="00441635">
            <w:pPr>
              <w:jc w:val="center"/>
              <w:rPr>
                <w:lang w:eastAsia="en-CA"/>
              </w:rPr>
            </w:pPr>
            <w:sdt>
              <w:sdtPr>
                <w:rPr>
                  <w:lang w:eastAsia="en-CA"/>
                </w:rPr>
                <w:id w:val="-194769622"/>
                <w:placeholder>
                  <w:docPart w:val="63FC5DD375B9427BBB18DD4830790D3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43C0F90" w14:textId="43649EB0" w:rsidR="00441635" w:rsidRDefault="00000000" w:rsidP="00441635">
            <w:pPr>
              <w:jc w:val="center"/>
              <w:rPr>
                <w:lang w:eastAsia="en-CA"/>
              </w:rPr>
            </w:pPr>
            <w:sdt>
              <w:sdtPr>
                <w:rPr>
                  <w:lang w:eastAsia="en-CA"/>
                </w:rPr>
                <w:id w:val="54557146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0F2DA9C8" w14:textId="5BBBDA14" w:rsidR="00441635" w:rsidRDefault="00000000" w:rsidP="00441635">
            <w:pPr>
              <w:jc w:val="center"/>
              <w:rPr>
                <w:lang w:eastAsia="en-CA"/>
              </w:rPr>
            </w:pPr>
            <w:sdt>
              <w:sdtPr>
                <w:rPr>
                  <w:lang w:eastAsia="en-CA"/>
                </w:rPr>
                <w:id w:val="21068932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65D72669" w14:textId="7E4B73EF" w:rsidR="00441635" w:rsidRDefault="00000000" w:rsidP="00441635">
            <w:pPr>
              <w:jc w:val="center"/>
              <w:rPr>
                <w:lang w:eastAsia="en-CA"/>
              </w:rPr>
            </w:pPr>
            <w:sdt>
              <w:sdtPr>
                <w:rPr>
                  <w:lang w:eastAsia="en-CA"/>
                </w:rPr>
                <w:id w:val="-65923252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09E9724C" w14:textId="77777777" w:rsidR="00441635" w:rsidRPr="00814B85" w:rsidRDefault="00000000" w:rsidP="00441635">
            <w:pPr>
              <w:jc w:val="center"/>
              <w:rPr>
                <w:lang w:eastAsia="en-CA"/>
              </w:rPr>
            </w:pPr>
            <w:sdt>
              <w:sdtPr>
                <w:rPr>
                  <w:lang w:eastAsia="en-CA"/>
                </w:rPr>
                <w:id w:val="4710643"/>
                <w:placeholder>
                  <w:docPart w:val="5A5C552D85B74CD5B5CE01F46789ED3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BD29384" w14:textId="55F0915D" w:rsidR="00441635" w:rsidRPr="00814B85" w:rsidRDefault="00441635" w:rsidP="00441635">
            <w:pPr>
              <w:rPr>
                <w:lang w:eastAsia="en-CA"/>
              </w:rPr>
            </w:pPr>
            <w:r w:rsidRPr="00954E8D">
              <w:t>2nd Stage</w:t>
            </w:r>
          </w:p>
        </w:tc>
      </w:tr>
      <w:tr w:rsidR="00441635" w14:paraId="2AEDBB6A" w14:textId="77777777" w:rsidTr="00DD2645">
        <w:tc>
          <w:tcPr>
            <w:tcW w:w="3060" w:type="dxa"/>
            <w:shd w:val="clear" w:color="auto" w:fill="F2F2F2" w:themeFill="background1" w:themeFillShade="F2"/>
          </w:tcPr>
          <w:p w14:paraId="0C7CE641" w14:textId="345CE19B" w:rsidR="00441635" w:rsidRPr="00814B85" w:rsidRDefault="00441635" w:rsidP="00441635">
            <w:pPr>
              <w:rPr>
                <w:lang w:eastAsia="en-CA"/>
              </w:rPr>
            </w:pPr>
            <w:r w:rsidRPr="00E75D62">
              <w:t>CORRIDOR 2A EXIT PULL</w:t>
            </w:r>
          </w:p>
        </w:tc>
        <w:tc>
          <w:tcPr>
            <w:tcW w:w="907" w:type="dxa"/>
            <w:shd w:val="clear" w:color="auto" w:fill="F2F2F2" w:themeFill="background1" w:themeFillShade="F2"/>
            <w:vAlign w:val="center"/>
          </w:tcPr>
          <w:p w14:paraId="2E9A02E9" w14:textId="77777777" w:rsidR="00441635" w:rsidRPr="00814B85" w:rsidRDefault="00000000" w:rsidP="00441635">
            <w:pPr>
              <w:rPr>
                <w:lang w:eastAsia="en-CA"/>
              </w:rPr>
            </w:pPr>
            <w:sdt>
              <w:sdtPr>
                <w:rPr>
                  <w:lang w:eastAsia="en-CA"/>
                </w:rPr>
                <w:id w:val="2138218089"/>
                <w:placeholder>
                  <w:docPart w:val="EDD51D1A86204847BD51BE64C474AE2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56E806E" w14:textId="05D8EC1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5B41E95B" w14:textId="77777777" w:rsidR="00441635" w:rsidRDefault="00000000" w:rsidP="00441635">
            <w:pPr>
              <w:jc w:val="center"/>
              <w:rPr>
                <w:lang w:eastAsia="en-CA"/>
              </w:rPr>
            </w:pPr>
            <w:sdt>
              <w:sdtPr>
                <w:rPr>
                  <w:lang w:eastAsia="en-CA"/>
                </w:rPr>
                <w:id w:val="208378264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AA22965" w14:textId="01658EB5" w:rsidR="00441635" w:rsidRPr="00814B85" w:rsidRDefault="00441635" w:rsidP="00441635">
            <w:pPr>
              <w:jc w:val="center"/>
              <w:rPr>
                <w:lang w:eastAsia="en-CA"/>
              </w:rPr>
            </w:pPr>
            <w:r w:rsidRPr="00B707BD">
              <w:t>391</w:t>
            </w:r>
          </w:p>
        </w:tc>
        <w:tc>
          <w:tcPr>
            <w:tcW w:w="850" w:type="dxa"/>
            <w:shd w:val="clear" w:color="auto" w:fill="F2F2F2" w:themeFill="background1" w:themeFillShade="F2"/>
            <w:vAlign w:val="center"/>
          </w:tcPr>
          <w:p w14:paraId="0A1AB94C" w14:textId="1B36D7EF" w:rsidR="00441635" w:rsidRPr="00814B85" w:rsidRDefault="00000000" w:rsidP="00441635">
            <w:pPr>
              <w:jc w:val="center"/>
              <w:rPr>
                <w:lang w:eastAsia="en-CA"/>
              </w:rPr>
            </w:pPr>
            <w:sdt>
              <w:sdtPr>
                <w:rPr>
                  <w:lang w:eastAsia="en-CA"/>
                </w:rPr>
                <w:id w:val="787314932"/>
                <w:placeholder>
                  <w:docPart w:val="07D6D9252F24414C8C45141127ED19DB"/>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Z-2</w:t>
                </w:r>
              </w:sdtContent>
            </w:sdt>
          </w:p>
        </w:tc>
        <w:tc>
          <w:tcPr>
            <w:tcW w:w="448" w:type="dxa"/>
            <w:shd w:val="clear" w:color="auto" w:fill="F2F2F2" w:themeFill="background1" w:themeFillShade="F2"/>
            <w:vAlign w:val="center"/>
          </w:tcPr>
          <w:p w14:paraId="3E435587" w14:textId="5C5CE155" w:rsidR="00441635" w:rsidRDefault="00000000" w:rsidP="00441635">
            <w:pPr>
              <w:jc w:val="center"/>
              <w:rPr>
                <w:lang w:eastAsia="en-CA"/>
              </w:rPr>
            </w:pPr>
            <w:sdt>
              <w:sdtPr>
                <w:rPr>
                  <w:lang w:eastAsia="en-CA"/>
                </w:rPr>
                <w:id w:val="-192132450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3834E95F" w14:textId="77777777" w:rsidR="00441635" w:rsidRPr="00814B85" w:rsidRDefault="00000000" w:rsidP="00441635">
            <w:pPr>
              <w:jc w:val="center"/>
              <w:rPr>
                <w:lang w:eastAsia="en-CA"/>
              </w:rPr>
            </w:pPr>
            <w:sdt>
              <w:sdtPr>
                <w:rPr>
                  <w:lang w:eastAsia="en-CA"/>
                </w:rPr>
                <w:id w:val="-1338463209"/>
                <w:placeholder>
                  <w:docPart w:val="A5F35C6F76664520BBF3838D5FE6084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0E9A65E" w14:textId="5F302AD8" w:rsidR="00441635" w:rsidRDefault="00000000" w:rsidP="00441635">
            <w:pPr>
              <w:jc w:val="center"/>
              <w:rPr>
                <w:lang w:eastAsia="en-CA"/>
              </w:rPr>
            </w:pPr>
            <w:sdt>
              <w:sdtPr>
                <w:rPr>
                  <w:lang w:eastAsia="en-CA"/>
                </w:rPr>
                <w:id w:val="-189912748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7EA06193" w14:textId="192A8D8D" w:rsidR="00441635" w:rsidRDefault="00000000" w:rsidP="00441635">
            <w:pPr>
              <w:jc w:val="center"/>
              <w:rPr>
                <w:lang w:eastAsia="en-CA"/>
              </w:rPr>
            </w:pPr>
            <w:sdt>
              <w:sdtPr>
                <w:rPr>
                  <w:lang w:eastAsia="en-CA"/>
                </w:rPr>
                <w:id w:val="-92927278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69CC4726" w14:textId="6333AA76" w:rsidR="00441635" w:rsidRDefault="00000000" w:rsidP="00441635">
            <w:pPr>
              <w:jc w:val="center"/>
              <w:rPr>
                <w:lang w:eastAsia="en-CA"/>
              </w:rPr>
            </w:pPr>
            <w:sdt>
              <w:sdtPr>
                <w:rPr>
                  <w:lang w:eastAsia="en-CA"/>
                </w:rPr>
                <w:id w:val="-162360936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5CD27BA8" w14:textId="77777777" w:rsidR="00441635" w:rsidRPr="00814B85" w:rsidRDefault="00000000" w:rsidP="00441635">
            <w:pPr>
              <w:jc w:val="center"/>
              <w:rPr>
                <w:lang w:eastAsia="en-CA"/>
              </w:rPr>
            </w:pPr>
            <w:sdt>
              <w:sdtPr>
                <w:rPr>
                  <w:lang w:eastAsia="en-CA"/>
                </w:rPr>
                <w:id w:val="-255439329"/>
                <w:placeholder>
                  <w:docPart w:val="9E586DEF8DB443AAABC30D6E5941426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1DEC9BB" w14:textId="35EEB865" w:rsidR="00441635" w:rsidRPr="00814B85" w:rsidRDefault="00441635" w:rsidP="00441635">
            <w:pPr>
              <w:rPr>
                <w:lang w:eastAsia="en-CA"/>
              </w:rPr>
            </w:pPr>
            <w:r w:rsidRPr="00954E8D">
              <w:t>1st Stage</w:t>
            </w:r>
          </w:p>
        </w:tc>
      </w:tr>
      <w:tr w:rsidR="00441635" w14:paraId="124C3140" w14:textId="77777777" w:rsidTr="00DD2645">
        <w:tc>
          <w:tcPr>
            <w:tcW w:w="3060" w:type="dxa"/>
            <w:shd w:val="clear" w:color="auto" w:fill="F2F2F2" w:themeFill="background1" w:themeFillShade="F2"/>
          </w:tcPr>
          <w:p w14:paraId="7D3B98FC" w14:textId="61184600" w:rsidR="00441635" w:rsidRPr="00814B85" w:rsidRDefault="00441635" w:rsidP="00441635">
            <w:pPr>
              <w:rPr>
                <w:lang w:eastAsia="en-CA"/>
              </w:rPr>
            </w:pPr>
            <w:r w:rsidRPr="00E75D62">
              <w:t>CORRIDOR 2A EXIT GA</w:t>
            </w:r>
          </w:p>
        </w:tc>
        <w:tc>
          <w:tcPr>
            <w:tcW w:w="907" w:type="dxa"/>
            <w:shd w:val="clear" w:color="auto" w:fill="F2F2F2" w:themeFill="background1" w:themeFillShade="F2"/>
            <w:vAlign w:val="center"/>
          </w:tcPr>
          <w:p w14:paraId="726906B0" w14:textId="77777777" w:rsidR="00441635" w:rsidRPr="00814B85" w:rsidRDefault="00000000" w:rsidP="00441635">
            <w:pPr>
              <w:rPr>
                <w:lang w:eastAsia="en-CA"/>
              </w:rPr>
            </w:pPr>
            <w:sdt>
              <w:sdtPr>
                <w:rPr>
                  <w:lang w:eastAsia="en-CA"/>
                </w:rPr>
                <w:id w:val="880513564"/>
                <w:placeholder>
                  <w:docPart w:val="6022DE336F43487DAF6A1A9B8DF454D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232739E" w14:textId="2DDACC12"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48A3A9C" w14:textId="77777777" w:rsidR="00441635" w:rsidRDefault="00000000" w:rsidP="00441635">
            <w:pPr>
              <w:jc w:val="center"/>
              <w:rPr>
                <w:lang w:eastAsia="en-CA"/>
              </w:rPr>
            </w:pPr>
            <w:sdt>
              <w:sdtPr>
                <w:rPr>
                  <w:lang w:eastAsia="en-CA"/>
                </w:rPr>
                <w:id w:val="-43969181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5F72DB7" w14:textId="66498FEA" w:rsidR="00441635" w:rsidRPr="00814B85" w:rsidRDefault="00441635" w:rsidP="00441635">
            <w:pPr>
              <w:jc w:val="center"/>
              <w:rPr>
                <w:lang w:eastAsia="en-CA"/>
              </w:rPr>
            </w:pPr>
            <w:r w:rsidRPr="00B707BD">
              <w:t>392</w:t>
            </w:r>
          </w:p>
        </w:tc>
        <w:tc>
          <w:tcPr>
            <w:tcW w:w="850" w:type="dxa"/>
            <w:shd w:val="clear" w:color="auto" w:fill="F2F2F2" w:themeFill="background1" w:themeFillShade="F2"/>
            <w:vAlign w:val="center"/>
          </w:tcPr>
          <w:p w14:paraId="56A1A46A" w14:textId="2206B7CE" w:rsidR="00441635" w:rsidRPr="00814B85" w:rsidRDefault="00000000" w:rsidP="00441635">
            <w:pPr>
              <w:jc w:val="center"/>
              <w:rPr>
                <w:lang w:eastAsia="en-CA"/>
              </w:rPr>
            </w:pPr>
            <w:sdt>
              <w:sdtPr>
                <w:rPr>
                  <w:lang w:eastAsia="en-CA"/>
                </w:rPr>
                <w:id w:val="1861857132"/>
                <w:placeholder>
                  <w:docPart w:val="C94940CC919A4BB985C1759FB19E89BC"/>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Z-2</w:t>
                </w:r>
              </w:sdtContent>
            </w:sdt>
          </w:p>
        </w:tc>
        <w:tc>
          <w:tcPr>
            <w:tcW w:w="448" w:type="dxa"/>
            <w:shd w:val="clear" w:color="auto" w:fill="F2F2F2" w:themeFill="background1" w:themeFillShade="F2"/>
            <w:vAlign w:val="center"/>
          </w:tcPr>
          <w:p w14:paraId="122D55AB" w14:textId="2857CB73" w:rsidR="00441635" w:rsidRDefault="00000000" w:rsidP="00441635">
            <w:pPr>
              <w:jc w:val="center"/>
              <w:rPr>
                <w:lang w:eastAsia="en-CA"/>
              </w:rPr>
            </w:pPr>
            <w:sdt>
              <w:sdtPr>
                <w:rPr>
                  <w:lang w:eastAsia="en-CA"/>
                </w:rPr>
                <w:id w:val="-3836744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703C4ED2" w14:textId="77777777" w:rsidR="00441635" w:rsidRPr="00814B85" w:rsidRDefault="00000000" w:rsidP="00441635">
            <w:pPr>
              <w:jc w:val="center"/>
              <w:rPr>
                <w:lang w:eastAsia="en-CA"/>
              </w:rPr>
            </w:pPr>
            <w:sdt>
              <w:sdtPr>
                <w:rPr>
                  <w:lang w:eastAsia="en-CA"/>
                </w:rPr>
                <w:id w:val="1822850092"/>
                <w:placeholder>
                  <w:docPart w:val="E75C35348D0F4E6BB2C08C49B112EFB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4A8B5FD" w14:textId="53DF6C67" w:rsidR="00441635" w:rsidRDefault="00000000" w:rsidP="00441635">
            <w:pPr>
              <w:jc w:val="center"/>
              <w:rPr>
                <w:lang w:eastAsia="en-CA"/>
              </w:rPr>
            </w:pPr>
            <w:sdt>
              <w:sdtPr>
                <w:rPr>
                  <w:lang w:eastAsia="en-CA"/>
                </w:rPr>
                <w:id w:val="57362822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675A93BC" w14:textId="50E700D1" w:rsidR="00441635" w:rsidRDefault="00000000" w:rsidP="00441635">
            <w:pPr>
              <w:jc w:val="center"/>
              <w:rPr>
                <w:lang w:eastAsia="en-CA"/>
              </w:rPr>
            </w:pPr>
            <w:sdt>
              <w:sdtPr>
                <w:rPr>
                  <w:lang w:eastAsia="en-CA"/>
                </w:rPr>
                <w:id w:val="105504859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18E2718F" w14:textId="60D735FF" w:rsidR="00441635" w:rsidRDefault="00000000" w:rsidP="00441635">
            <w:pPr>
              <w:jc w:val="center"/>
              <w:rPr>
                <w:lang w:eastAsia="en-CA"/>
              </w:rPr>
            </w:pPr>
            <w:sdt>
              <w:sdtPr>
                <w:rPr>
                  <w:lang w:eastAsia="en-CA"/>
                </w:rPr>
                <w:id w:val="-190905797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422B41C2" w14:textId="77777777" w:rsidR="00441635" w:rsidRPr="00814B85" w:rsidRDefault="00000000" w:rsidP="00441635">
            <w:pPr>
              <w:jc w:val="center"/>
              <w:rPr>
                <w:lang w:eastAsia="en-CA"/>
              </w:rPr>
            </w:pPr>
            <w:sdt>
              <w:sdtPr>
                <w:rPr>
                  <w:lang w:eastAsia="en-CA"/>
                </w:rPr>
                <w:id w:val="-1829056892"/>
                <w:placeholder>
                  <w:docPart w:val="29D24C3C57B14C2780FEFF3A4908260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0867BE8" w14:textId="79B53A2E" w:rsidR="00441635" w:rsidRPr="00814B85" w:rsidRDefault="00441635" w:rsidP="00441635">
            <w:pPr>
              <w:rPr>
                <w:lang w:eastAsia="en-CA"/>
              </w:rPr>
            </w:pPr>
            <w:r w:rsidRPr="00954E8D">
              <w:t>2nd Stage</w:t>
            </w:r>
          </w:p>
        </w:tc>
      </w:tr>
      <w:tr w:rsidR="00441635" w14:paraId="047AEB64" w14:textId="77777777" w:rsidTr="00DD2645">
        <w:tc>
          <w:tcPr>
            <w:tcW w:w="3060" w:type="dxa"/>
            <w:shd w:val="clear" w:color="auto" w:fill="F2F2F2" w:themeFill="background1" w:themeFillShade="F2"/>
          </w:tcPr>
          <w:p w14:paraId="100A200C" w14:textId="3A7161C4" w:rsidR="00441635" w:rsidRPr="00814B85" w:rsidRDefault="00441635" w:rsidP="00441635">
            <w:pPr>
              <w:rPr>
                <w:lang w:eastAsia="en-CA"/>
              </w:rPr>
            </w:pPr>
            <w:r w:rsidRPr="00E75D62">
              <w:t>CRU 309 EXIT PULL</w:t>
            </w:r>
          </w:p>
        </w:tc>
        <w:tc>
          <w:tcPr>
            <w:tcW w:w="907" w:type="dxa"/>
            <w:shd w:val="clear" w:color="auto" w:fill="F2F2F2" w:themeFill="background1" w:themeFillShade="F2"/>
            <w:vAlign w:val="center"/>
          </w:tcPr>
          <w:p w14:paraId="6F7C1DE2" w14:textId="77777777" w:rsidR="00441635" w:rsidRPr="00814B85" w:rsidRDefault="00000000" w:rsidP="00441635">
            <w:pPr>
              <w:rPr>
                <w:lang w:eastAsia="en-CA"/>
              </w:rPr>
            </w:pPr>
            <w:sdt>
              <w:sdtPr>
                <w:rPr>
                  <w:lang w:eastAsia="en-CA"/>
                </w:rPr>
                <w:id w:val="1829251009"/>
                <w:placeholder>
                  <w:docPart w:val="D54DDDF8D8064173A497A1EDC4022FD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79369C8" w14:textId="776BD6E5"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D4DC8BE" w14:textId="77777777" w:rsidR="00441635" w:rsidRDefault="00000000" w:rsidP="00441635">
            <w:pPr>
              <w:jc w:val="center"/>
              <w:rPr>
                <w:lang w:eastAsia="en-CA"/>
              </w:rPr>
            </w:pPr>
            <w:sdt>
              <w:sdtPr>
                <w:rPr>
                  <w:lang w:eastAsia="en-CA"/>
                </w:rPr>
                <w:id w:val="119156424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C1AE581" w14:textId="6C333B19" w:rsidR="00441635" w:rsidRPr="00814B85" w:rsidRDefault="00441635" w:rsidP="00441635">
            <w:pPr>
              <w:jc w:val="center"/>
              <w:rPr>
                <w:lang w:eastAsia="en-CA"/>
              </w:rPr>
            </w:pPr>
            <w:r w:rsidRPr="00B707BD">
              <w:t>394</w:t>
            </w:r>
          </w:p>
        </w:tc>
        <w:tc>
          <w:tcPr>
            <w:tcW w:w="850" w:type="dxa"/>
            <w:shd w:val="clear" w:color="auto" w:fill="F2F2F2" w:themeFill="background1" w:themeFillShade="F2"/>
            <w:vAlign w:val="center"/>
          </w:tcPr>
          <w:p w14:paraId="5EE386D0" w14:textId="76C6145A" w:rsidR="00441635" w:rsidRPr="00814B85" w:rsidRDefault="00000000" w:rsidP="00441635">
            <w:pPr>
              <w:jc w:val="center"/>
              <w:rPr>
                <w:lang w:eastAsia="en-CA"/>
              </w:rPr>
            </w:pPr>
            <w:sdt>
              <w:sdtPr>
                <w:rPr>
                  <w:lang w:eastAsia="en-CA"/>
                </w:rPr>
                <w:id w:val="1818679340"/>
                <w:placeholder>
                  <w:docPart w:val="DF6C9542EF2949068D3B30C48B20AE10"/>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w:t>
                </w:r>
              </w:sdtContent>
            </w:sdt>
          </w:p>
        </w:tc>
        <w:tc>
          <w:tcPr>
            <w:tcW w:w="448" w:type="dxa"/>
            <w:shd w:val="clear" w:color="auto" w:fill="F2F2F2" w:themeFill="background1" w:themeFillShade="F2"/>
            <w:vAlign w:val="center"/>
          </w:tcPr>
          <w:p w14:paraId="59B7CAA1" w14:textId="16ED6FFF" w:rsidR="00441635" w:rsidRDefault="00000000" w:rsidP="00441635">
            <w:pPr>
              <w:jc w:val="center"/>
              <w:rPr>
                <w:lang w:eastAsia="en-CA"/>
              </w:rPr>
            </w:pPr>
            <w:sdt>
              <w:sdtPr>
                <w:rPr>
                  <w:lang w:eastAsia="en-CA"/>
                </w:rPr>
                <w:id w:val="6600539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7AE55FFF" w14:textId="77777777" w:rsidR="00441635" w:rsidRPr="00814B85" w:rsidRDefault="00000000" w:rsidP="00441635">
            <w:pPr>
              <w:jc w:val="center"/>
              <w:rPr>
                <w:lang w:eastAsia="en-CA"/>
              </w:rPr>
            </w:pPr>
            <w:sdt>
              <w:sdtPr>
                <w:rPr>
                  <w:lang w:eastAsia="en-CA"/>
                </w:rPr>
                <w:id w:val="1455206369"/>
                <w:placeholder>
                  <w:docPart w:val="291ADB62ECCF4DC7AC51DF7F5778EC2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CA0ADDA" w14:textId="0A942D0C" w:rsidR="00441635" w:rsidRDefault="00000000" w:rsidP="00441635">
            <w:pPr>
              <w:jc w:val="center"/>
              <w:rPr>
                <w:lang w:eastAsia="en-CA"/>
              </w:rPr>
            </w:pPr>
            <w:sdt>
              <w:sdtPr>
                <w:rPr>
                  <w:lang w:eastAsia="en-CA"/>
                </w:rPr>
                <w:id w:val="14941478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4B3A538B" w14:textId="2EF8045A" w:rsidR="00441635" w:rsidRDefault="00000000" w:rsidP="00441635">
            <w:pPr>
              <w:jc w:val="center"/>
              <w:rPr>
                <w:lang w:eastAsia="en-CA"/>
              </w:rPr>
            </w:pPr>
            <w:sdt>
              <w:sdtPr>
                <w:rPr>
                  <w:lang w:eastAsia="en-CA"/>
                </w:rPr>
                <w:id w:val="-38541411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17A3E30D" w14:textId="06EEE974" w:rsidR="00441635" w:rsidRDefault="00000000" w:rsidP="00441635">
            <w:pPr>
              <w:jc w:val="center"/>
              <w:rPr>
                <w:lang w:eastAsia="en-CA"/>
              </w:rPr>
            </w:pPr>
            <w:sdt>
              <w:sdtPr>
                <w:rPr>
                  <w:lang w:eastAsia="en-CA"/>
                </w:rPr>
                <w:id w:val="-115815766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054A1E40" w14:textId="77777777" w:rsidR="00441635" w:rsidRPr="00814B85" w:rsidRDefault="00000000" w:rsidP="00441635">
            <w:pPr>
              <w:jc w:val="center"/>
              <w:rPr>
                <w:lang w:eastAsia="en-CA"/>
              </w:rPr>
            </w:pPr>
            <w:sdt>
              <w:sdtPr>
                <w:rPr>
                  <w:lang w:eastAsia="en-CA"/>
                </w:rPr>
                <w:id w:val="1807124378"/>
                <w:placeholder>
                  <w:docPart w:val="04EBA1B0EF8648AEB0E6DE9F16787F7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7773D64" w14:textId="03E01D78" w:rsidR="00441635" w:rsidRPr="00814B85" w:rsidRDefault="00441635" w:rsidP="00441635">
            <w:pPr>
              <w:rPr>
                <w:lang w:eastAsia="en-CA"/>
              </w:rPr>
            </w:pPr>
            <w:r w:rsidRPr="00954E8D">
              <w:t>1st Stage</w:t>
            </w:r>
          </w:p>
        </w:tc>
      </w:tr>
      <w:tr w:rsidR="00441635" w14:paraId="4E427278" w14:textId="77777777" w:rsidTr="00DD2645">
        <w:tc>
          <w:tcPr>
            <w:tcW w:w="3060" w:type="dxa"/>
            <w:shd w:val="clear" w:color="auto" w:fill="F2F2F2" w:themeFill="background1" w:themeFillShade="F2"/>
          </w:tcPr>
          <w:p w14:paraId="7AA5086F" w14:textId="35A2887A" w:rsidR="00441635" w:rsidRPr="00814B85" w:rsidRDefault="00441635" w:rsidP="00441635">
            <w:pPr>
              <w:rPr>
                <w:lang w:eastAsia="en-CA"/>
              </w:rPr>
            </w:pPr>
            <w:r w:rsidRPr="00E75D62">
              <w:t>CRU 309 EXIT GA</w:t>
            </w:r>
          </w:p>
        </w:tc>
        <w:tc>
          <w:tcPr>
            <w:tcW w:w="907" w:type="dxa"/>
            <w:shd w:val="clear" w:color="auto" w:fill="F2F2F2" w:themeFill="background1" w:themeFillShade="F2"/>
            <w:vAlign w:val="center"/>
          </w:tcPr>
          <w:p w14:paraId="28417181" w14:textId="77777777" w:rsidR="00441635" w:rsidRPr="00814B85" w:rsidRDefault="00000000" w:rsidP="00441635">
            <w:pPr>
              <w:rPr>
                <w:lang w:eastAsia="en-CA"/>
              </w:rPr>
            </w:pPr>
            <w:sdt>
              <w:sdtPr>
                <w:rPr>
                  <w:lang w:eastAsia="en-CA"/>
                </w:rPr>
                <w:id w:val="1727727100"/>
                <w:placeholder>
                  <w:docPart w:val="8EE0FD11A8AB402FAFA4FECE3E7D14F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1AC19FB" w14:textId="0CF85C10"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26DB442" w14:textId="77777777" w:rsidR="00441635" w:rsidRDefault="00000000" w:rsidP="00441635">
            <w:pPr>
              <w:jc w:val="center"/>
              <w:rPr>
                <w:lang w:eastAsia="en-CA"/>
              </w:rPr>
            </w:pPr>
            <w:sdt>
              <w:sdtPr>
                <w:rPr>
                  <w:lang w:eastAsia="en-CA"/>
                </w:rPr>
                <w:id w:val="86063503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5A92E67" w14:textId="358C5815" w:rsidR="00441635" w:rsidRPr="00814B85" w:rsidRDefault="00441635" w:rsidP="00441635">
            <w:pPr>
              <w:jc w:val="center"/>
              <w:rPr>
                <w:lang w:eastAsia="en-CA"/>
              </w:rPr>
            </w:pPr>
            <w:r w:rsidRPr="00B707BD">
              <w:t>395</w:t>
            </w:r>
          </w:p>
        </w:tc>
        <w:tc>
          <w:tcPr>
            <w:tcW w:w="850" w:type="dxa"/>
            <w:shd w:val="clear" w:color="auto" w:fill="F2F2F2" w:themeFill="background1" w:themeFillShade="F2"/>
            <w:vAlign w:val="center"/>
          </w:tcPr>
          <w:p w14:paraId="76660AF1" w14:textId="2807BB94" w:rsidR="00441635" w:rsidRPr="00814B85" w:rsidRDefault="00000000" w:rsidP="00441635">
            <w:pPr>
              <w:jc w:val="center"/>
              <w:rPr>
                <w:lang w:eastAsia="en-CA"/>
              </w:rPr>
            </w:pPr>
            <w:sdt>
              <w:sdtPr>
                <w:rPr>
                  <w:lang w:eastAsia="en-CA"/>
                </w:rPr>
                <w:id w:val="-773776855"/>
                <w:placeholder>
                  <w:docPart w:val="7692E34E37DA498C8F9F59E6E3D93FE1"/>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w:t>
                </w:r>
              </w:sdtContent>
            </w:sdt>
          </w:p>
        </w:tc>
        <w:tc>
          <w:tcPr>
            <w:tcW w:w="448" w:type="dxa"/>
            <w:shd w:val="clear" w:color="auto" w:fill="F2F2F2" w:themeFill="background1" w:themeFillShade="F2"/>
            <w:vAlign w:val="center"/>
          </w:tcPr>
          <w:p w14:paraId="43BEC48C" w14:textId="6403B48E" w:rsidR="00441635" w:rsidRDefault="00000000" w:rsidP="00441635">
            <w:pPr>
              <w:jc w:val="center"/>
              <w:rPr>
                <w:lang w:eastAsia="en-CA"/>
              </w:rPr>
            </w:pPr>
            <w:sdt>
              <w:sdtPr>
                <w:rPr>
                  <w:lang w:eastAsia="en-CA"/>
                </w:rPr>
                <w:id w:val="13145193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08871896" w14:textId="77777777" w:rsidR="00441635" w:rsidRPr="00814B85" w:rsidRDefault="00000000" w:rsidP="00441635">
            <w:pPr>
              <w:jc w:val="center"/>
              <w:rPr>
                <w:lang w:eastAsia="en-CA"/>
              </w:rPr>
            </w:pPr>
            <w:sdt>
              <w:sdtPr>
                <w:rPr>
                  <w:lang w:eastAsia="en-CA"/>
                </w:rPr>
                <w:id w:val="2088961589"/>
                <w:placeholder>
                  <w:docPart w:val="210152AE63884020AFAC6B4E1FEF9DD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1C6F148" w14:textId="5B3D6E09" w:rsidR="00441635" w:rsidRDefault="00000000" w:rsidP="00441635">
            <w:pPr>
              <w:jc w:val="center"/>
              <w:rPr>
                <w:lang w:eastAsia="en-CA"/>
              </w:rPr>
            </w:pPr>
            <w:sdt>
              <w:sdtPr>
                <w:rPr>
                  <w:lang w:eastAsia="en-CA"/>
                </w:rPr>
                <w:id w:val="6816344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0823393E" w14:textId="082FE4C7" w:rsidR="00441635" w:rsidRDefault="00000000" w:rsidP="00441635">
            <w:pPr>
              <w:jc w:val="center"/>
              <w:rPr>
                <w:lang w:eastAsia="en-CA"/>
              </w:rPr>
            </w:pPr>
            <w:sdt>
              <w:sdtPr>
                <w:rPr>
                  <w:lang w:eastAsia="en-CA"/>
                </w:rPr>
                <w:id w:val="-169613682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4A57AA15" w14:textId="16F52F22" w:rsidR="00441635" w:rsidRDefault="00000000" w:rsidP="00441635">
            <w:pPr>
              <w:jc w:val="center"/>
              <w:rPr>
                <w:lang w:eastAsia="en-CA"/>
              </w:rPr>
            </w:pPr>
            <w:sdt>
              <w:sdtPr>
                <w:rPr>
                  <w:lang w:eastAsia="en-CA"/>
                </w:rPr>
                <w:id w:val="65579941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2024C810" w14:textId="77777777" w:rsidR="00441635" w:rsidRPr="00814B85" w:rsidRDefault="00000000" w:rsidP="00441635">
            <w:pPr>
              <w:jc w:val="center"/>
              <w:rPr>
                <w:lang w:eastAsia="en-CA"/>
              </w:rPr>
            </w:pPr>
            <w:sdt>
              <w:sdtPr>
                <w:rPr>
                  <w:lang w:eastAsia="en-CA"/>
                </w:rPr>
                <w:id w:val="343595454"/>
                <w:placeholder>
                  <w:docPart w:val="F656CA6989FE4B5B966DFEE2B76D72D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E1BDEE3" w14:textId="26A8BB0D" w:rsidR="00441635" w:rsidRPr="00814B85" w:rsidRDefault="00441635" w:rsidP="00441635">
            <w:pPr>
              <w:rPr>
                <w:lang w:eastAsia="en-CA"/>
              </w:rPr>
            </w:pPr>
            <w:r w:rsidRPr="00954E8D">
              <w:t>2nd Stage</w:t>
            </w:r>
          </w:p>
        </w:tc>
      </w:tr>
      <w:tr w:rsidR="00441635" w14:paraId="7074B3F2" w14:textId="77777777" w:rsidTr="00DD2645">
        <w:tc>
          <w:tcPr>
            <w:tcW w:w="3060" w:type="dxa"/>
            <w:shd w:val="clear" w:color="auto" w:fill="F2F2F2" w:themeFill="background1" w:themeFillShade="F2"/>
          </w:tcPr>
          <w:p w14:paraId="662E54C9" w14:textId="27A11680" w:rsidR="00441635" w:rsidRPr="00814B85" w:rsidRDefault="00441635" w:rsidP="00441635">
            <w:pPr>
              <w:rPr>
                <w:lang w:eastAsia="en-CA"/>
              </w:rPr>
            </w:pPr>
            <w:r w:rsidRPr="00E75D62">
              <w:t>CORRIDOR 128 EAST PULL</w:t>
            </w:r>
          </w:p>
        </w:tc>
        <w:tc>
          <w:tcPr>
            <w:tcW w:w="907" w:type="dxa"/>
            <w:shd w:val="clear" w:color="auto" w:fill="F2F2F2" w:themeFill="background1" w:themeFillShade="F2"/>
            <w:vAlign w:val="center"/>
          </w:tcPr>
          <w:p w14:paraId="1A779224" w14:textId="77777777" w:rsidR="00441635" w:rsidRPr="00814B85" w:rsidRDefault="00000000" w:rsidP="00441635">
            <w:pPr>
              <w:rPr>
                <w:lang w:eastAsia="en-CA"/>
              </w:rPr>
            </w:pPr>
            <w:sdt>
              <w:sdtPr>
                <w:rPr>
                  <w:lang w:eastAsia="en-CA"/>
                </w:rPr>
                <w:id w:val="1461372682"/>
                <w:placeholder>
                  <w:docPart w:val="104398A8CC1340858880DD89C6FB119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82E30DD" w14:textId="5A984C2D"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F157A8F" w14:textId="77777777" w:rsidR="00441635" w:rsidRDefault="00000000" w:rsidP="00441635">
            <w:pPr>
              <w:jc w:val="center"/>
              <w:rPr>
                <w:lang w:eastAsia="en-CA"/>
              </w:rPr>
            </w:pPr>
            <w:sdt>
              <w:sdtPr>
                <w:rPr>
                  <w:lang w:eastAsia="en-CA"/>
                </w:rPr>
                <w:id w:val="193609104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60B858F" w14:textId="1D9E830A" w:rsidR="00441635" w:rsidRPr="00814B85" w:rsidRDefault="00441635" w:rsidP="00441635">
            <w:pPr>
              <w:jc w:val="center"/>
              <w:rPr>
                <w:lang w:eastAsia="en-CA"/>
              </w:rPr>
            </w:pPr>
            <w:r w:rsidRPr="00B707BD">
              <w:t>396</w:t>
            </w:r>
          </w:p>
        </w:tc>
        <w:tc>
          <w:tcPr>
            <w:tcW w:w="850" w:type="dxa"/>
            <w:shd w:val="clear" w:color="auto" w:fill="F2F2F2" w:themeFill="background1" w:themeFillShade="F2"/>
            <w:vAlign w:val="center"/>
          </w:tcPr>
          <w:p w14:paraId="530F8EF9" w14:textId="4BB3F269" w:rsidR="00441635" w:rsidRPr="00814B85" w:rsidRDefault="00000000" w:rsidP="00441635">
            <w:pPr>
              <w:jc w:val="center"/>
              <w:rPr>
                <w:lang w:eastAsia="en-CA"/>
              </w:rPr>
            </w:pPr>
            <w:sdt>
              <w:sdtPr>
                <w:rPr>
                  <w:lang w:eastAsia="en-CA"/>
                </w:rPr>
                <w:id w:val="-413239827"/>
                <w:placeholder>
                  <w:docPart w:val="1115DE8E1B034CFBB1E8935D5B448718"/>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w:t>
                </w:r>
              </w:sdtContent>
            </w:sdt>
          </w:p>
        </w:tc>
        <w:tc>
          <w:tcPr>
            <w:tcW w:w="448" w:type="dxa"/>
            <w:shd w:val="clear" w:color="auto" w:fill="F2F2F2" w:themeFill="background1" w:themeFillShade="F2"/>
            <w:vAlign w:val="center"/>
          </w:tcPr>
          <w:p w14:paraId="16ECC000" w14:textId="53B42D63" w:rsidR="00441635" w:rsidRDefault="00000000" w:rsidP="00441635">
            <w:pPr>
              <w:jc w:val="center"/>
              <w:rPr>
                <w:lang w:eastAsia="en-CA"/>
              </w:rPr>
            </w:pPr>
            <w:sdt>
              <w:sdtPr>
                <w:rPr>
                  <w:lang w:eastAsia="en-CA"/>
                </w:rPr>
                <w:id w:val="211948128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138E75CD" w14:textId="77777777" w:rsidR="00441635" w:rsidRPr="00814B85" w:rsidRDefault="00000000" w:rsidP="00441635">
            <w:pPr>
              <w:jc w:val="center"/>
              <w:rPr>
                <w:lang w:eastAsia="en-CA"/>
              </w:rPr>
            </w:pPr>
            <w:sdt>
              <w:sdtPr>
                <w:rPr>
                  <w:lang w:eastAsia="en-CA"/>
                </w:rPr>
                <w:id w:val="1299489989"/>
                <w:placeholder>
                  <w:docPart w:val="79605B1D26D54FB39E94CE8AE608662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B49FCFB" w14:textId="1CE34A53" w:rsidR="00441635" w:rsidRDefault="00000000" w:rsidP="00441635">
            <w:pPr>
              <w:jc w:val="center"/>
              <w:rPr>
                <w:lang w:eastAsia="en-CA"/>
              </w:rPr>
            </w:pPr>
            <w:sdt>
              <w:sdtPr>
                <w:rPr>
                  <w:lang w:eastAsia="en-CA"/>
                </w:rPr>
                <w:id w:val="205511283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407B1C46" w14:textId="4D8FEF79" w:rsidR="00441635" w:rsidRDefault="00000000" w:rsidP="00441635">
            <w:pPr>
              <w:jc w:val="center"/>
              <w:rPr>
                <w:lang w:eastAsia="en-CA"/>
              </w:rPr>
            </w:pPr>
            <w:sdt>
              <w:sdtPr>
                <w:rPr>
                  <w:lang w:eastAsia="en-CA"/>
                </w:rPr>
                <w:id w:val="-37246532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4DF88345" w14:textId="322503BB" w:rsidR="00441635" w:rsidRDefault="00000000" w:rsidP="00441635">
            <w:pPr>
              <w:jc w:val="center"/>
              <w:rPr>
                <w:lang w:eastAsia="en-CA"/>
              </w:rPr>
            </w:pPr>
            <w:sdt>
              <w:sdtPr>
                <w:rPr>
                  <w:lang w:eastAsia="en-CA"/>
                </w:rPr>
                <w:id w:val="-158498496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51D0BFBD" w14:textId="77777777" w:rsidR="00441635" w:rsidRPr="00814B85" w:rsidRDefault="00000000" w:rsidP="00441635">
            <w:pPr>
              <w:jc w:val="center"/>
              <w:rPr>
                <w:lang w:eastAsia="en-CA"/>
              </w:rPr>
            </w:pPr>
            <w:sdt>
              <w:sdtPr>
                <w:rPr>
                  <w:lang w:eastAsia="en-CA"/>
                </w:rPr>
                <w:id w:val="1516650273"/>
                <w:placeholder>
                  <w:docPart w:val="74D0BE9050D54806B9A0BF02B3AC2F4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0588F0D" w14:textId="0DB435C8" w:rsidR="00441635" w:rsidRPr="00814B85" w:rsidRDefault="00441635" w:rsidP="00441635">
            <w:pPr>
              <w:rPr>
                <w:lang w:eastAsia="en-CA"/>
              </w:rPr>
            </w:pPr>
            <w:r w:rsidRPr="00954E8D">
              <w:t>1st Stage</w:t>
            </w:r>
          </w:p>
        </w:tc>
      </w:tr>
      <w:tr w:rsidR="00441635" w14:paraId="1885F81B" w14:textId="77777777" w:rsidTr="00DD2645">
        <w:tc>
          <w:tcPr>
            <w:tcW w:w="3060" w:type="dxa"/>
            <w:shd w:val="clear" w:color="auto" w:fill="F2F2F2" w:themeFill="background1" w:themeFillShade="F2"/>
          </w:tcPr>
          <w:p w14:paraId="48283D08" w14:textId="2771F9A6" w:rsidR="00441635" w:rsidRPr="00814B85" w:rsidRDefault="00441635" w:rsidP="00441635">
            <w:pPr>
              <w:rPr>
                <w:lang w:eastAsia="en-CA"/>
              </w:rPr>
            </w:pPr>
            <w:r w:rsidRPr="00E75D62">
              <w:t>CORRIDOR 128 EAST GA</w:t>
            </w:r>
          </w:p>
        </w:tc>
        <w:tc>
          <w:tcPr>
            <w:tcW w:w="907" w:type="dxa"/>
            <w:shd w:val="clear" w:color="auto" w:fill="F2F2F2" w:themeFill="background1" w:themeFillShade="F2"/>
            <w:vAlign w:val="center"/>
          </w:tcPr>
          <w:p w14:paraId="4ABA27F5" w14:textId="77777777" w:rsidR="00441635" w:rsidRPr="00814B85" w:rsidRDefault="00000000" w:rsidP="00441635">
            <w:pPr>
              <w:rPr>
                <w:lang w:eastAsia="en-CA"/>
              </w:rPr>
            </w:pPr>
            <w:sdt>
              <w:sdtPr>
                <w:rPr>
                  <w:lang w:eastAsia="en-CA"/>
                </w:rPr>
                <w:id w:val="322710443"/>
                <w:placeholder>
                  <w:docPart w:val="85C56629C87148658A96E960E19E7F1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29BC9DA" w14:textId="221288D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D9BA6F6" w14:textId="77777777" w:rsidR="00441635" w:rsidRDefault="00000000" w:rsidP="00441635">
            <w:pPr>
              <w:jc w:val="center"/>
              <w:rPr>
                <w:lang w:eastAsia="en-CA"/>
              </w:rPr>
            </w:pPr>
            <w:sdt>
              <w:sdtPr>
                <w:rPr>
                  <w:lang w:eastAsia="en-CA"/>
                </w:rPr>
                <w:id w:val="-142664092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760DB06" w14:textId="1141F6F9" w:rsidR="00441635" w:rsidRPr="00814B85" w:rsidRDefault="00441635" w:rsidP="00441635">
            <w:pPr>
              <w:jc w:val="center"/>
              <w:rPr>
                <w:lang w:eastAsia="en-CA"/>
              </w:rPr>
            </w:pPr>
            <w:r w:rsidRPr="00B707BD">
              <w:t>397</w:t>
            </w:r>
          </w:p>
        </w:tc>
        <w:tc>
          <w:tcPr>
            <w:tcW w:w="850" w:type="dxa"/>
            <w:shd w:val="clear" w:color="auto" w:fill="F2F2F2" w:themeFill="background1" w:themeFillShade="F2"/>
            <w:vAlign w:val="center"/>
          </w:tcPr>
          <w:p w14:paraId="49BF3CBC" w14:textId="51677139" w:rsidR="00441635" w:rsidRPr="00814B85" w:rsidRDefault="00000000" w:rsidP="00441635">
            <w:pPr>
              <w:jc w:val="center"/>
              <w:rPr>
                <w:lang w:eastAsia="en-CA"/>
              </w:rPr>
            </w:pPr>
            <w:sdt>
              <w:sdtPr>
                <w:rPr>
                  <w:lang w:eastAsia="en-CA"/>
                </w:rPr>
                <w:id w:val="732350214"/>
                <w:placeholder>
                  <w:docPart w:val="94CA6E20DCB64304831D07E5D03F69B8"/>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w:t>
                </w:r>
              </w:sdtContent>
            </w:sdt>
          </w:p>
        </w:tc>
        <w:tc>
          <w:tcPr>
            <w:tcW w:w="448" w:type="dxa"/>
            <w:shd w:val="clear" w:color="auto" w:fill="F2F2F2" w:themeFill="background1" w:themeFillShade="F2"/>
            <w:vAlign w:val="center"/>
          </w:tcPr>
          <w:p w14:paraId="4889E40B" w14:textId="095BE6E8" w:rsidR="00441635" w:rsidRDefault="00000000" w:rsidP="00441635">
            <w:pPr>
              <w:jc w:val="center"/>
              <w:rPr>
                <w:lang w:eastAsia="en-CA"/>
              </w:rPr>
            </w:pPr>
            <w:sdt>
              <w:sdtPr>
                <w:rPr>
                  <w:lang w:eastAsia="en-CA"/>
                </w:rPr>
                <w:id w:val="2514819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6CFE5B7A" w14:textId="77777777" w:rsidR="00441635" w:rsidRPr="00814B85" w:rsidRDefault="00000000" w:rsidP="00441635">
            <w:pPr>
              <w:jc w:val="center"/>
              <w:rPr>
                <w:lang w:eastAsia="en-CA"/>
              </w:rPr>
            </w:pPr>
            <w:sdt>
              <w:sdtPr>
                <w:rPr>
                  <w:lang w:eastAsia="en-CA"/>
                </w:rPr>
                <w:id w:val="-1329514368"/>
                <w:placeholder>
                  <w:docPart w:val="00943F264EF94F11A43919510335C25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5083D38" w14:textId="6438D8FF" w:rsidR="00441635" w:rsidRDefault="00000000" w:rsidP="00441635">
            <w:pPr>
              <w:jc w:val="center"/>
              <w:rPr>
                <w:lang w:eastAsia="en-CA"/>
              </w:rPr>
            </w:pPr>
            <w:sdt>
              <w:sdtPr>
                <w:rPr>
                  <w:lang w:eastAsia="en-CA"/>
                </w:rPr>
                <w:id w:val="-2518527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58218EBE" w14:textId="743954A5" w:rsidR="00441635" w:rsidRDefault="00000000" w:rsidP="00441635">
            <w:pPr>
              <w:jc w:val="center"/>
              <w:rPr>
                <w:lang w:eastAsia="en-CA"/>
              </w:rPr>
            </w:pPr>
            <w:sdt>
              <w:sdtPr>
                <w:rPr>
                  <w:lang w:eastAsia="en-CA"/>
                </w:rPr>
                <w:id w:val="-71897306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1A6E038A" w14:textId="751CACDF" w:rsidR="00441635" w:rsidRDefault="00000000" w:rsidP="00441635">
            <w:pPr>
              <w:jc w:val="center"/>
              <w:rPr>
                <w:lang w:eastAsia="en-CA"/>
              </w:rPr>
            </w:pPr>
            <w:sdt>
              <w:sdtPr>
                <w:rPr>
                  <w:lang w:eastAsia="en-CA"/>
                </w:rPr>
                <w:id w:val="-50444041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098A89EC" w14:textId="77777777" w:rsidR="00441635" w:rsidRPr="00814B85" w:rsidRDefault="00000000" w:rsidP="00441635">
            <w:pPr>
              <w:jc w:val="center"/>
              <w:rPr>
                <w:lang w:eastAsia="en-CA"/>
              </w:rPr>
            </w:pPr>
            <w:sdt>
              <w:sdtPr>
                <w:rPr>
                  <w:lang w:eastAsia="en-CA"/>
                </w:rPr>
                <w:id w:val="1802963326"/>
                <w:placeholder>
                  <w:docPart w:val="3F4A3D82A3304A8181A11418B085390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2D9CC79" w14:textId="269C6FD4" w:rsidR="00441635" w:rsidRPr="00814B85" w:rsidRDefault="00441635" w:rsidP="00441635">
            <w:pPr>
              <w:rPr>
                <w:lang w:eastAsia="en-CA"/>
              </w:rPr>
            </w:pPr>
            <w:r w:rsidRPr="00954E8D">
              <w:t>2nd Stage</w:t>
            </w:r>
          </w:p>
        </w:tc>
      </w:tr>
      <w:tr w:rsidR="00441635" w14:paraId="4021E98A" w14:textId="77777777" w:rsidTr="00DD2645">
        <w:tc>
          <w:tcPr>
            <w:tcW w:w="3060" w:type="dxa"/>
            <w:shd w:val="clear" w:color="auto" w:fill="F2F2F2" w:themeFill="background1" w:themeFillShade="F2"/>
          </w:tcPr>
          <w:p w14:paraId="668BD57C" w14:textId="70E62776" w:rsidR="00441635" w:rsidRPr="00814B85" w:rsidRDefault="00441635" w:rsidP="00441635">
            <w:pPr>
              <w:rPr>
                <w:lang w:eastAsia="en-CA"/>
              </w:rPr>
            </w:pPr>
            <w:r w:rsidRPr="00E75D62">
              <w:t>SPRK RM 2 EXIT PULL</w:t>
            </w:r>
          </w:p>
        </w:tc>
        <w:tc>
          <w:tcPr>
            <w:tcW w:w="907" w:type="dxa"/>
            <w:shd w:val="clear" w:color="auto" w:fill="F2F2F2" w:themeFill="background1" w:themeFillShade="F2"/>
            <w:vAlign w:val="center"/>
          </w:tcPr>
          <w:p w14:paraId="1D89E04C" w14:textId="77777777" w:rsidR="00441635" w:rsidRPr="00814B85" w:rsidRDefault="00000000" w:rsidP="00441635">
            <w:pPr>
              <w:rPr>
                <w:lang w:eastAsia="en-CA"/>
              </w:rPr>
            </w:pPr>
            <w:sdt>
              <w:sdtPr>
                <w:rPr>
                  <w:lang w:eastAsia="en-CA"/>
                </w:rPr>
                <w:id w:val="664368469"/>
                <w:placeholder>
                  <w:docPart w:val="ABCBF23B6376428AB734F79323F47FC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D6E8CD0" w14:textId="1CB00FFD"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51CF329" w14:textId="77777777" w:rsidR="00441635" w:rsidRDefault="00000000" w:rsidP="00441635">
            <w:pPr>
              <w:jc w:val="center"/>
              <w:rPr>
                <w:lang w:eastAsia="en-CA"/>
              </w:rPr>
            </w:pPr>
            <w:sdt>
              <w:sdtPr>
                <w:rPr>
                  <w:lang w:eastAsia="en-CA"/>
                </w:rPr>
                <w:id w:val="-58962015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2A93F70" w14:textId="35DC1577" w:rsidR="00441635" w:rsidRPr="00814B85" w:rsidRDefault="00441635" w:rsidP="00441635">
            <w:pPr>
              <w:jc w:val="center"/>
              <w:rPr>
                <w:lang w:eastAsia="en-CA"/>
              </w:rPr>
            </w:pPr>
            <w:r w:rsidRPr="00B707BD">
              <w:t>397</w:t>
            </w:r>
          </w:p>
        </w:tc>
        <w:tc>
          <w:tcPr>
            <w:tcW w:w="850" w:type="dxa"/>
            <w:shd w:val="clear" w:color="auto" w:fill="F2F2F2" w:themeFill="background1" w:themeFillShade="F2"/>
            <w:vAlign w:val="center"/>
          </w:tcPr>
          <w:p w14:paraId="11F399D6" w14:textId="36699946" w:rsidR="00441635" w:rsidRPr="00814B85" w:rsidRDefault="00000000" w:rsidP="00441635">
            <w:pPr>
              <w:jc w:val="center"/>
              <w:rPr>
                <w:lang w:eastAsia="en-CA"/>
              </w:rPr>
            </w:pPr>
            <w:sdt>
              <w:sdtPr>
                <w:rPr>
                  <w:lang w:eastAsia="en-CA"/>
                </w:rPr>
                <w:id w:val="1197044754"/>
                <w:placeholder>
                  <w:docPart w:val="7FF2F3C5DB5C47879E05A70256E15322"/>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Z-2</w:t>
                </w:r>
              </w:sdtContent>
            </w:sdt>
          </w:p>
        </w:tc>
        <w:tc>
          <w:tcPr>
            <w:tcW w:w="448" w:type="dxa"/>
            <w:shd w:val="clear" w:color="auto" w:fill="F2F2F2" w:themeFill="background1" w:themeFillShade="F2"/>
            <w:vAlign w:val="center"/>
          </w:tcPr>
          <w:p w14:paraId="49615AAB" w14:textId="3349CF9C" w:rsidR="00441635" w:rsidRDefault="00000000" w:rsidP="00441635">
            <w:pPr>
              <w:jc w:val="center"/>
              <w:rPr>
                <w:lang w:eastAsia="en-CA"/>
              </w:rPr>
            </w:pPr>
            <w:sdt>
              <w:sdtPr>
                <w:rPr>
                  <w:lang w:eastAsia="en-CA"/>
                </w:rPr>
                <w:id w:val="-170261448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36E0273E" w14:textId="77777777" w:rsidR="00441635" w:rsidRPr="00814B85" w:rsidRDefault="00000000" w:rsidP="00441635">
            <w:pPr>
              <w:jc w:val="center"/>
              <w:rPr>
                <w:lang w:eastAsia="en-CA"/>
              </w:rPr>
            </w:pPr>
            <w:sdt>
              <w:sdtPr>
                <w:rPr>
                  <w:lang w:eastAsia="en-CA"/>
                </w:rPr>
                <w:id w:val="-1792352964"/>
                <w:placeholder>
                  <w:docPart w:val="8FBB0BBDC7CF4E81BD58C11A4CC8444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04E3630" w14:textId="66B741D8" w:rsidR="00441635" w:rsidRDefault="00000000" w:rsidP="00441635">
            <w:pPr>
              <w:jc w:val="center"/>
              <w:rPr>
                <w:lang w:eastAsia="en-CA"/>
              </w:rPr>
            </w:pPr>
            <w:sdt>
              <w:sdtPr>
                <w:rPr>
                  <w:lang w:eastAsia="en-CA"/>
                </w:rPr>
                <w:id w:val="-173978846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63819FE9" w14:textId="10CD11C2" w:rsidR="00441635" w:rsidRDefault="00000000" w:rsidP="00441635">
            <w:pPr>
              <w:jc w:val="center"/>
              <w:rPr>
                <w:lang w:eastAsia="en-CA"/>
              </w:rPr>
            </w:pPr>
            <w:sdt>
              <w:sdtPr>
                <w:rPr>
                  <w:lang w:eastAsia="en-CA"/>
                </w:rPr>
                <w:id w:val="-85271927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7EE08AA1" w14:textId="50D76036" w:rsidR="00441635" w:rsidRDefault="00000000" w:rsidP="00441635">
            <w:pPr>
              <w:jc w:val="center"/>
              <w:rPr>
                <w:lang w:eastAsia="en-CA"/>
              </w:rPr>
            </w:pPr>
            <w:sdt>
              <w:sdtPr>
                <w:rPr>
                  <w:lang w:eastAsia="en-CA"/>
                </w:rPr>
                <w:id w:val="-69377023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07332C4A" w14:textId="77777777" w:rsidR="00441635" w:rsidRPr="00814B85" w:rsidRDefault="00000000" w:rsidP="00441635">
            <w:pPr>
              <w:jc w:val="center"/>
              <w:rPr>
                <w:lang w:eastAsia="en-CA"/>
              </w:rPr>
            </w:pPr>
            <w:sdt>
              <w:sdtPr>
                <w:rPr>
                  <w:lang w:eastAsia="en-CA"/>
                </w:rPr>
                <w:id w:val="-1273471708"/>
                <w:placeholder>
                  <w:docPart w:val="99C9CAC6A84C4465937B748612F86CA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136D8A4" w14:textId="37726931" w:rsidR="00441635" w:rsidRPr="00814B85" w:rsidRDefault="00441635" w:rsidP="00441635">
            <w:pPr>
              <w:rPr>
                <w:lang w:eastAsia="en-CA"/>
              </w:rPr>
            </w:pPr>
            <w:r w:rsidRPr="00954E8D">
              <w:t>1st Stage</w:t>
            </w:r>
          </w:p>
        </w:tc>
      </w:tr>
      <w:tr w:rsidR="00441635" w14:paraId="4F2504BA" w14:textId="77777777" w:rsidTr="00DD2645">
        <w:tc>
          <w:tcPr>
            <w:tcW w:w="3060" w:type="dxa"/>
            <w:shd w:val="clear" w:color="auto" w:fill="F2F2F2" w:themeFill="background1" w:themeFillShade="F2"/>
          </w:tcPr>
          <w:p w14:paraId="7009246D" w14:textId="2B7AF89E" w:rsidR="00441635" w:rsidRPr="00814B85" w:rsidRDefault="00441635" w:rsidP="00441635">
            <w:pPr>
              <w:rPr>
                <w:lang w:eastAsia="en-CA"/>
              </w:rPr>
            </w:pPr>
            <w:r w:rsidRPr="00E75D62">
              <w:t>SPRK RM 2 EXIT GA</w:t>
            </w:r>
          </w:p>
        </w:tc>
        <w:tc>
          <w:tcPr>
            <w:tcW w:w="907" w:type="dxa"/>
            <w:shd w:val="clear" w:color="auto" w:fill="F2F2F2" w:themeFill="background1" w:themeFillShade="F2"/>
            <w:vAlign w:val="center"/>
          </w:tcPr>
          <w:p w14:paraId="29C76CE0" w14:textId="77777777" w:rsidR="00441635" w:rsidRPr="00814B85" w:rsidRDefault="00000000" w:rsidP="00441635">
            <w:pPr>
              <w:rPr>
                <w:lang w:eastAsia="en-CA"/>
              </w:rPr>
            </w:pPr>
            <w:sdt>
              <w:sdtPr>
                <w:rPr>
                  <w:lang w:eastAsia="en-CA"/>
                </w:rPr>
                <w:id w:val="-279492822"/>
                <w:placeholder>
                  <w:docPart w:val="1F2DB50EC48544D491FD1E5C0144F11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2A889D7" w14:textId="32FBAD8D"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6BCED58" w14:textId="77777777" w:rsidR="00441635" w:rsidRDefault="00000000" w:rsidP="00441635">
            <w:pPr>
              <w:jc w:val="center"/>
              <w:rPr>
                <w:lang w:eastAsia="en-CA"/>
              </w:rPr>
            </w:pPr>
            <w:sdt>
              <w:sdtPr>
                <w:rPr>
                  <w:lang w:eastAsia="en-CA"/>
                </w:rPr>
                <w:id w:val="123760097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8EA4CEB" w14:textId="73ECAF2A" w:rsidR="00441635" w:rsidRPr="00814B85" w:rsidRDefault="00441635" w:rsidP="00441635">
            <w:pPr>
              <w:jc w:val="center"/>
              <w:rPr>
                <w:lang w:eastAsia="en-CA"/>
              </w:rPr>
            </w:pPr>
            <w:r w:rsidRPr="00B707BD">
              <w:t>398</w:t>
            </w:r>
          </w:p>
        </w:tc>
        <w:tc>
          <w:tcPr>
            <w:tcW w:w="850" w:type="dxa"/>
            <w:shd w:val="clear" w:color="auto" w:fill="F2F2F2" w:themeFill="background1" w:themeFillShade="F2"/>
            <w:vAlign w:val="center"/>
          </w:tcPr>
          <w:p w14:paraId="5F95A843" w14:textId="0C29E395" w:rsidR="00441635" w:rsidRPr="00814B85" w:rsidRDefault="00000000" w:rsidP="00441635">
            <w:pPr>
              <w:jc w:val="center"/>
              <w:rPr>
                <w:lang w:eastAsia="en-CA"/>
              </w:rPr>
            </w:pPr>
            <w:sdt>
              <w:sdtPr>
                <w:rPr>
                  <w:lang w:eastAsia="en-CA"/>
                </w:rPr>
                <w:id w:val="-462968721"/>
                <w:placeholder>
                  <w:docPart w:val="F5A02C87C68F4253803C5A4E8A9C00D1"/>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Z-2</w:t>
                </w:r>
              </w:sdtContent>
            </w:sdt>
          </w:p>
        </w:tc>
        <w:tc>
          <w:tcPr>
            <w:tcW w:w="448" w:type="dxa"/>
            <w:shd w:val="clear" w:color="auto" w:fill="F2F2F2" w:themeFill="background1" w:themeFillShade="F2"/>
            <w:vAlign w:val="center"/>
          </w:tcPr>
          <w:p w14:paraId="0B650AD4" w14:textId="5534AC4D" w:rsidR="00441635" w:rsidRDefault="00000000" w:rsidP="00441635">
            <w:pPr>
              <w:jc w:val="center"/>
              <w:rPr>
                <w:lang w:eastAsia="en-CA"/>
              </w:rPr>
            </w:pPr>
            <w:sdt>
              <w:sdtPr>
                <w:rPr>
                  <w:lang w:eastAsia="en-CA"/>
                </w:rPr>
                <w:id w:val="57501151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3E5D1D7D" w14:textId="77777777" w:rsidR="00441635" w:rsidRPr="00814B85" w:rsidRDefault="00000000" w:rsidP="00441635">
            <w:pPr>
              <w:jc w:val="center"/>
              <w:rPr>
                <w:lang w:eastAsia="en-CA"/>
              </w:rPr>
            </w:pPr>
            <w:sdt>
              <w:sdtPr>
                <w:rPr>
                  <w:lang w:eastAsia="en-CA"/>
                </w:rPr>
                <w:id w:val="-920875011"/>
                <w:placeholder>
                  <w:docPart w:val="7BA77DF6D5294BA096F60FD736DC853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5412046" w14:textId="24CB5A4C" w:rsidR="00441635" w:rsidRDefault="00000000" w:rsidP="00441635">
            <w:pPr>
              <w:jc w:val="center"/>
              <w:rPr>
                <w:lang w:eastAsia="en-CA"/>
              </w:rPr>
            </w:pPr>
            <w:sdt>
              <w:sdtPr>
                <w:rPr>
                  <w:lang w:eastAsia="en-CA"/>
                </w:rPr>
                <w:id w:val="-82443127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7E7FEB6D" w14:textId="13410075" w:rsidR="00441635" w:rsidRDefault="00000000" w:rsidP="00441635">
            <w:pPr>
              <w:jc w:val="center"/>
              <w:rPr>
                <w:lang w:eastAsia="en-CA"/>
              </w:rPr>
            </w:pPr>
            <w:sdt>
              <w:sdtPr>
                <w:rPr>
                  <w:lang w:eastAsia="en-CA"/>
                </w:rPr>
                <w:id w:val="-167202404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0C77B82D" w14:textId="2BF83EF5" w:rsidR="00441635" w:rsidRDefault="00000000" w:rsidP="00441635">
            <w:pPr>
              <w:jc w:val="center"/>
              <w:rPr>
                <w:lang w:eastAsia="en-CA"/>
              </w:rPr>
            </w:pPr>
            <w:sdt>
              <w:sdtPr>
                <w:rPr>
                  <w:lang w:eastAsia="en-CA"/>
                </w:rPr>
                <w:id w:val="61796120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67E14853" w14:textId="77777777" w:rsidR="00441635" w:rsidRPr="00814B85" w:rsidRDefault="00000000" w:rsidP="00441635">
            <w:pPr>
              <w:jc w:val="center"/>
              <w:rPr>
                <w:lang w:eastAsia="en-CA"/>
              </w:rPr>
            </w:pPr>
            <w:sdt>
              <w:sdtPr>
                <w:rPr>
                  <w:lang w:eastAsia="en-CA"/>
                </w:rPr>
                <w:id w:val="706599215"/>
                <w:placeholder>
                  <w:docPart w:val="1999B57E0D53464D876B8036ADBC788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8A077E9" w14:textId="467F95BE" w:rsidR="00441635" w:rsidRPr="00814B85" w:rsidRDefault="00441635" w:rsidP="00441635">
            <w:pPr>
              <w:rPr>
                <w:lang w:eastAsia="en-CA"/>
              </w:rPr>
            </w:pPr>
            <w:r w:rsidRPr="00954E8D">
              <w:t>2nd Stage</w:t>
            </w:r>
          </w:p>
        </w:tc>
      </w:tr>
      <w:tr w:rsidR="00441635" w14:paraId="19197828" w14:textId="77777777" w:rsidTr="00DD2645">
        <w:tc>
          <w:tcPr>
            <w:tcW w:w="3060" w:type="dxa"/>
            <w:shd w:val="clear" w:color="auto" w:fill="F2F2F2" w:themeFill="background1" w:themeFillShade="F2"/>
          </w:tcPr>
          <w:p w14:paraId="5A3340AA" w14:textId="52E25431" w:rsidR="00441635" w:rsidRPr="00814B85" w:rsidRDefault="00441635" w:rsidP="00441635">
            <w:pPr>
              <w:rPr>
                <w:lang w:eastAsia="en-CA"/>
              </w:rPr>
            </w:pPr>
            <w:r w:rsidRPr="00E75D62">
              <w:t>CRU 232 EXIT PULL</w:t>
            </w:r>
          </w:p>
        </w:tc>
        <w:tc>
          <w:tcPr>
            <w:tcW w:w="907" w:type="dxa"/>
            <w:shd w:val="clear" w:color="auto" w:fill="F2F2F2" w:themeFill="background1" w:themeFillShade="F2"/>
            <w:vAlign w:val="center"/>
          </w:tcPr>
          <w:p w14:paraId="7B44A594" w14:textId="77777777" w:rsidR="00441635" w:rsidRPr="00814B85" w:rsidRDefault="00000000" w:rsidP="00441635">
            <w:pPr>
              <w:rPr>
                <w:lang w:eastAsia="en-CA"/>
              </w:rPr>
            </w:pPr>
            <w:sdt>
              <w:sdtPr>
                <w:rPr>
                  <w:lang w:eastAsia="en-CA"/>
                </w:rPr>
                <w:id w:val="570468209"/>
                <w:placeholder>
                  <w:docPart w:val="CFFBDC201DA84AC4ACD8F99DDE980F8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3910738" w14:textId="68BE555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DCEAAEA" w14:textId="77777777" w:rsidR="00441635" w:rsidRDefault="00000000" w:rsidP="00441635">
            <w:pPr>
              <w:jc w:val="center"/>
              <w:rPr>
                <w:lang w:eastAsia="en-CA"/>
              </w:rPr>
            </w:pPr>
            <w:sdt>
              <w:sdtPr>
                <w:rPr>
                  <w:lang w:eastAsia="en-CA"/>
                </w:rPr>
                <w:id w:val="-62092365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C7F95FF" w14:textId="202313DD" w:rsidR="00441635" w:rsidRPr="00814B85" w:rsidRDefault="00441635" w:rsidP="00441635">
            <w:pPr>
              <w:jc w:val="center"/>
              <w:rPr>
                <w:lang w:eastAsia="en-CA"/>
              </w:rPr>
            </w:pPr>
            <w:r w:rsidRPr="00B707BD">
              <w:t>398</w:t>
            </w:r>
          </w:p>
        </w:tc>
        <w:tc>
          <w:tcPr>
            <w:tcW w:w="850" w:type="dxa"/>
            <w:shd w:val="clear" w:color="auto" w:fill="F2F2F2" w:themeFill="background1" w:themeFillShade="F2"/>
            <w:vAlign w:val="center"/>
          </w:tcPr>
          <w:p w14:paraId="05AA19F4" w14:textId="3E0C73BE" w:rsidR="00441635" w:rsidRPr="00814B85" w:rsidRDefault="00000000" w:rsidP="00441635">
            <w:pPr>
              <w:jc w:val="center"/>
              <w:rPr>
                <w:lang w:eastAsia="en-CA"/>
              </w:rPr>
            </w:pPr>
            <w:sdt>
              <w:sdtPr>
                <w:rPr>
                  <w:lang w:eastAsia="en-CA"/>
                </w:rPr>
                <w:id w:val="-394205561"/>
                <w:placeholder>
                  <w:docPart w:val="FFB52B590B414BF6978F53D5108CD17F"/>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w:t>
                </w:r>
              </w:sdtContent>
            </w:sdt>
          </w:p>
        </w:tc>
        <w:tc>
          <w:tcPr>
            <w:tcW w:w="448" w:type="dxa"/>
            <w:shd w:val="clear" w:color="auto" w:fill="F2F2F2" w:themeFill="background1" w:themeFillShade="F2"/>
            <w:vAlign w:val="center"/>
          </w:tcPr>
          <w:p w14:paraId="69B24F99" w14:textId="53F7C2C4" w:rsidR="00441635" w:rsidRDefault="00000000" w:rsidP="00441635">
            <w:pPr>
              <w:jc w:val="center"/>
              <w:rPr>
                <w:lang w:eastAsia="en-CA"/>
              </w:rPr>
            </w:pPr>
            <w:sdt>
              <w:sdtPr>
                <w:rPr>
                  <w:lang w:eastAsia="en-CA"/>
                </w:rPr>
                <w:id w:val="-197520674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78A495FE" w14:textId="77777777" w:rsidR="00441635" w:rsidRPr="00814B85" w:rsidRDefault="00000000" w:rsidP="00441635">
            <w:pPr>
              <w:jc w:val="center"/>
              <w:rPr>
                <w:lang w:eastAsia="en-CA"/>
              </w:rPr>
            </w:pPr>
            <w:sdt>
              <w:sdtPr>
                <w:rPr>
                  <w:lang w:eastAsia="en-CA"/>
                </w:rPr>
                <w:id w:val="442269918"/>
                <w:placeholder>
                  <w:docPart w:val="36223591B36C4BB595CF1096127A095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D1B2350" w14:textId="366F27F3" w:rsidR="00441635" w:rsidRDefault="00000000" w:rsidP="00441635">
            <w:pPr>
              <w:jc w:val="center"/>
              <w:rPr>
                <w:lang w:eastAsia="en-CA"/>
              </w:rPr>
            </w:pPr>
            <w:sdt>
              <w:sdtPr>
                <w:rPr>
                  <w:lang w:eastAsia="en-CA"/>
                </w:rPr>
                <w:id w:val="82918548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75269F95" w14:textId="0CB9260A" w:rsidR="00441635" w:rsidRDefault="00000000" w:rsidP="00441635">
            <w:pPr>
              <w:jc w:val="center"/>
              <w:rPr>
                <w:lang w:eastAsia="en-CA"/>
              </w:rPr>
            </w:pPr>
            <w:sdt>
              <w:sdtPr>
                <w:rPr>
                  <w:lang w:eastAsia="en-CA"/>
                </w:rPr>
                <w:id w:val="-199710510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65C50A11" w14:textId="62D609D1" w:rsidR="00441635" w:rsidRDefault="00000000" w:rsidP="00441635">
            <w:pPr>
              <w:jc w:val="center"/>
              <w:rPr>
                <w:lang w:eastAsia="en-CA"/>
              </w:rPr>
            </w:pPr>
            <w:sdt>
              <w:sdtPr>
                <w:rPr>
                  <w:lang w:eastAsia="en-CA"/>
                </w:rPr>
                <w:id w:val="153315922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53202097" w14:textId="77777777" w:rsidR="00441635" w:rsidRPr="00814B85" w:rsidRDefault="00000000" w:rsidP="00441635">
            <w:pPr>
              <w:jc w:val="center"/>
              <w:rPr>
                <w:lang w:eastAsia="en-CA"/>
              </w:rPr>
            </w:pPr>
            <w:sdt>
              <w:sdtPr>
                <w:rPr>
                  <w:lang w:eastAsia="en-CA"/>
                </w:rPr>
                <w:id w:val="-1160542252"/>
                <w:placeholder>
                  <w:docPart w:val="242C4521E3BF4CDBB884D82824D5F0D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28F28B6" w14:textId="538C3FCF" w:rsidR="00441635" w:rsidRPr="00814B85" w:rsidRDefault="00441635" w:rsidP="00441635">
            <w:pPr>
              <w:rPr>
                <w:lang w:eastAsia="en-CA"/>
              </w:rPr>
            </w:pPr>
            <w:r w:rsidRPr="00954E8D">
              <w:t>1st Stage</w:t>
            </w:r>
          </w:p>
        </w:tc>
      </w:tr>
      <w:tr w:rsidR="00441635" w14:paraId="3B976933" w14:textId="77777777" w:rsidTr="00DD2645">
        <w:tc>
          <w:tcPr>
            <w:tcW w:w="3060" w:type="dxa"/>
            <w:shd w:val="clear" w:color="auto" w:fill="F2F2F2" w:themeFill="background1" w:themeFillShade="F2"/>
          </w:tcPr>
          <w:p w14:paraId="01234631" w14:textId="4A2B32B9" w:rsidR="00441635" w:rsidRPr="00814B85" w:rsidRDefault="00441635" w:rsidP="00441635">
            <w:pPr>
              <w:rPr>
                <w:lang w:eastAsia="en-CA"/>
              </w:rPr>
            </w:pPr>
            <w:r w:rsidRPr="00E75D62">
              <w:t>CRU 232 EXIT GA</w:t>
            </w:r>
          </w:p>
        </w:tc>
        <w:tc>
          <w:tcPr>
            <w:tcW w:w="907" w:type="dxa"/>
            <w:shd w:val="clear" w:color="auto" w:fill="F2F2F2" w:themeFill="background1" w:themeFillShade="F2"/>
            <w:vAlign w:val="center"/>
          </w:tcPr>
          <w:p w14:paraId="414866FF" w14:textId="77777777" w:rsidR="00441635" w:rsidRPr="00814B85" w:rsidRDefault="00000000" w:rsidP="00441635">
            <w:pPr>
              <w:rPr>
                <w:lang w:eastAsia="en-CA"/>
              </w:rPr>
            </w:pPr>
            <w:sdt>
              <w:sdtPr>
                <w:rPr>
                  <w:lang w:eastAsia="en-CA"/>
                </w:rPr>
                <w:id w:val="-1373536948"/>
                <w:placeholder>
                  <w:docPart w:val="F7E7237DA2084CD7BE541F1DE056DED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1A40A06" w14:textId="06A5F71B"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5D214EC3" w14:textId="77777777" w:rsidR="00441635" w:rsidRDefault="00000000" w:rsidP="00441635">
            <w:pPr>
              <w:jc w:val="center"/>
              <w:rPr>
                <w:lang w:eastAsia="en-CA"/>
              </w:rPr>
            </w:pPr>
            <w:sdt>
              <w:sdtPr>
                <w:rPr>
                  <w:lang w:eastAsia="en-CA"/>
                </w:rPr>
                <w:id w:val="-109401734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1D76CB9" w14:textId="15B37F06" w:rsidR="00441635" w:rsidRPr="00814B85" w:rsidRDefault="00441635" w:rsidP="00441635">
            <w:pPr>
              <w:jc w:val="center"/>
              <w:rPr>
                <w:lang w:eastAsia="en-CA"/>
              </w:rPr>
            </w:pPr>
            <w:r w:rsidRPr="00B707BD">
              <w:t>399</w:t>
            </w:r>
          </w:p>
        </w:tc>
        <w:tc>
          <w:tcPr>
            <w:tcW w:w="850" w:type="dxa"/>
            <w:shd w:val="clear" w:color="auto" w:fill="F2F2F2" w:themeFill="background1" w:themeFillShade="F2"/>
            <w:vAlign w:val="center"/>
          </w:tcPr>
          <w:p w14:paraId="2072E5E7" w14:textId="7EC104BB" w:rsidR="00441635" w:rsidRPr="00814B85" w:rsidRDefault="00000000" w:rsidP="00441635">
            <w:pPr>
              <w:jc w:val="center"/>
              <w:rPr>
                <w:lang w:eastAsia="en-CA"/>
              </w:rPr>
            </w:pPr>
            <w:sdt>
              <w:sdtPr>
                <w:rPr>
                  <w:lang w:eastAsia="en-CA"/>
                </w:rPr>
                <w:id w:val="-181901067"/>
                <w:placeholder>
                  <w:docPart w:val="5E58DFF4A14E47B7AF459BBF3C190D1F"/>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w:t>
                </w:r>
              </w:sdtContent>
            </w:sdt>
          </w:p>
        </w:tc>
        <w:tc>
          <w:tcPr>
            <w:tcW w:w="448" w:type="dxa"/>
            <w:shd w:val="clear" w:color="auto" w:fill="F2F2F2" w:themeFill="background1" w:themeFillShade="F2"/>
            <w:vAlign w:val="center"/>
          </w:tcPr>
          <w:p w14:paraId="72EA8996" w14:textId="14F9C6F1" w:rsidR="00441635" w:rsidRDefault="00000000" w:rsidP="00441635">
            <w:pPr>
              <w:jc w:val="center"/>
              <w:rPr>
                <w:lang w:eastAsia="en-CA"/>
              </w:rPr>
            </w:pPr>
            <w:sdt>
              <w:sdtPr>
                <w:rPr>
                  <w:lang w:eastAsia="en-CA"/>
                </w:rPr>
                <w:id w:val="-153442260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2AAD21F3" w14:textId="77777777" w:rsidR="00441635" w:rsidRPr="00814B85" w:rsidRDefault="00000000" w:rsidP="00441635">
            <w:pPr>
              <w:jc w:val="center"/>
              <w:rPr>
                <w:lang w:eastAsia="en-CA"/>
              </w:rPr>
            </w:pPr>
            <w:sdt>
              <w:sdtPr>
                <w:rPr>
                  <w:lang w:eastAsia="en-CA"/>
                </w:rPr>
                <w:id w:val="2034684890"/>
                <w:placeholder>
                  <w:docPart w:val="B037288996DC45B694DABBC5DEDC7F4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EFC34D4" w14:textId="33619516" w:rsidR="00441635" w:rsidRDefault="00000000" w:rsidP="00441635">
            <w:pPr>
              <w:jc w:val="center"/>
              <w:rPr>
                <w:lang w:eastAsia="en-CA"/>
              </w:rPr>
            </w:pPr>
            <w:sdt>
              <w:sdtPr>
                <w:rPr>
                  <w:lang w:eastAsia="en-CA"/>
                </w:rPr>
                <w:id w:val="-86813553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3C8382C8" w14:textId="29D97F5B" w:rsidR="00441635" w:rsidRDefault="00000000" w:rsidP="00441635">
            <w:pPr>
              <w:jc w:val="center"/>
              <w:rPr>
                <w:lang w:eastAsia="en-CA"/>
              </w:rPr>
            </w:pPr>
            <w:sdt>
              <w:sdtPr>
                <w:rPr>
                  <w:lang w:eastAsia="en-CA"/>
                </w:rPr>
                <w:id w:val="-40137137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1C3CFD5D" w14:textId="5E27626D" w:rsidR="00441635" w:rsidRDefault="00000000" w:rsidP="00441635">
            <w:pPr>
              <w:jc w:val="center"/>
              <w:rPr>
                <w:lang w:eastAsia="en-CA"/>
              </w:rPr>
            </w:pPr>
            <w:sdt>
              <w:sdtPr>
                <w:rPr>
                  <w:lang w:eastAsia="en-CA"/>
                </w:rPr>
                <w:id w:val="185893113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6AD08FEE" w14:textId="77777777" w:rsidR="00441635" w:rsidRPr="00814B85" w:rsidRDefault="00000000" w:rsidP="00441635">
            <w:pPr>
              <w:jc w:val="center"/>
              <w:rPr>
                <w:lang w:eastAsia="en-CA"/>
              </w:rPr>
            </w:pPr>
            <w:sdt>
              <w:sdtPr>
                <w:rPr>
                  <w:lang w:eastAsia="en-CA"/>
                </w:rPr>
                <w:id w:val="495390063"/>
                <w:placeholder>
                  <w:docPart w:val="C0034259EC784DA7B5E07228DB89A73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E2E91AC" w14:textId="20573B37" w:rsidR="00441635" w:rsidRPr="00814B85" w:rsidRDefault="00441635" w:rsidP="00441635">
            <w:pPr>
              <w:rPr>
                <w:lang w:eastAsia="en-CA"/>
              </w:rPr>
            </w:pPr>
            <w:r w:rsidRPr="00954E8D">
              <w:t>2nd Stage</w:t>
            </w:r>
          </w:p>
        </w:tc>
      </w:tr>
      <w:tr w:rsidR="00441635" w14:paraId="02CC0EF1" w14:textId="77777777" w:rsidTr="00DD2645">
        <w:tc>
          <w:tcPr>
            <w:tcW w:w="3060" w:type="dxa"/>
            <w:shd w:val="clear" w:color="auto" w:fill="F2F2F2" w:themeFill="background1" w:themeFillShade="F2"/>
          </w:tcPr>
          <w:p w14:paraId="3AAB8AB7" w14:textId="6B1C366B" w:rsidR="00441635" w:rsidRPr="00814B85" w:rsidRDefault="00441635" w:rsidP="00441635">
            <w:pPr>
              <w:rPr>
                <w:lang w:eastAsia="en-CA"/>
              </w:rPr>
            </w:pPr>
            <w:r w:rsidRPr="00E75D62">
              <w:t>CRU 140 LOADING DOCK EXIT 1 PULL</w:t>
            </w:r>
          </w:p>
        </w:tc>
        <w:tc>
          <w:tcPr>
            <w:tcW w:w="907" w:type="dxa"/>
            <w:shd w:val="clear" w:color="auto" w:fill="F2F2F2" w:themeFill="background1" w:themeFillShade="F2"/>
            <w:vAlign w:val="center"/>
          </w:tcPr>
          <w:p w14:paraId="61F5695E" w14:textId="77777777" w:rsidR="00441635" w:rsidRPr="00814B85" w:rsidRDefault="00000000" w:rsidP="00441635">
            <w:pPr>
              <w:rPr>
                <w:lang w:eastAsia="en-CA"/>
              </w:rPr>
            </w:pPr>
            <w:sdt>
              <w:sdtPr>
                <w:rPr>
                  <w:lang w:eastAsia="en-CA"/>
                </w:rPr>
                <w:id w:val="-519625055"/>
                <w:placeholder>
                  <w:docPart w:val="30C3F39257624D82A5E228EBA28A384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ED821A7" w14:textId="73E962EF"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48FC9B9" w14:textId="77777777" w:rsidR="00441635" w:rsidRDefault="00000000" w:rsidP="00441635">
            <w:pPr>
              <w:jc w:val="center"/>
              <w:rPr>
                <w:lang w:eastAsia="en-CA"/>
              </w:rPr>
            </w:pPr>
            <w:sdt>
              <w:sdtPr>
                <w:rPr>
                  <w:lang w:eastAsia="en-CA"/>
                </w:rPr>
                <w:id w:val="-164426448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B3AB80A" w14:textId="440284C1" w:rsidR="00441635" w:rsidRPr="00814B85" w:rsidRDefault="00441635" w:rsidP="00441635">
            <w:pPr>
              <w:jc w:val="center"/>
              <w:rPr>
                <w:lang w:eastAsia="en-CA"/>
              </w:rPr>
            </w:pPr>
            <w:r w:rsidRPr="00B707BD">
              <w:t>401</w:t>
            </w:r>
          </w:p>
        </w:tc>
        <w:tc>
          <w:tcPr>
            <w:tcW w:w="850" w:type="dxa"/>
            <w:shd w:val="clear" w:color="auto" w:fill="F2F2F2" w:themeFill="background1" w:themeFillShade="F2"/>
            <w:vAlign w:val="center"/>
          </w:tcPr>
          <w:p w14:paraId="16B33ED0" w14:textId="4DDF696D" w:rsidR="00441635" w:rsidRPr="00814B85" w:rsidRDefault="00000000" w:rsidP="00441635">
            <w:pPr>
              <w:jc w:val="center"/>
              <w:rPr>
                <w:lang w:eastAsia="en-CA"/>
              </w:rPr>
            </w:pPr>
            <w:sdt>
              <w:sdtPr>
                <w:rPr>
                  <w:lang w:eastAsia="en-CA"/>
                </w:rPr>
                <w:id w:val="-44307127"/>
                <w:placeholder>
                  <w:docPart w:val="B46630106F6D42D9A7949039A0A4CBE7"/>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Z-8</w:t>
                </w:r>
              </w:sdtContent>
            </w:sdt>
          </w:p>
        </w:tc>
        <w:tc>
          <w:tcPr>
            <w:tcW w:w="448" w:type="dxa"/>
            <w:shd w:val="clear" w:color="auto" w:fill="F2F2F2" w:themeFill="background1" w:themeFillShade="F2"/>
            <w:vAlign w:val="center"/>
          </w:tcPr>
          <w:p w14:paraId="757D69AE" w14:textId="1F5B369C" w:rsidR="00441635" w:rsidRDefault="00000000" w:rsidP="00441635">
            <w:pPr>
              <w:jc w:val="center"/>
              <w:rPr>
                <w:lang w:eastAsia="en-CA"/>
              </w:rPr>
            </w:pPr>
            <w:sdt>
              <w:sdtPr>
                <w:rPr>
                  <w:lang w:eastAsia="en-CA"/>
                </w:rPr>
                <w:id w:val="34861599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674C3A49" w14:textId="77777777" w:rsidR="00441635" w:rsidRPr="00814B85" w:rsidRDefault="00000000" w:rsidP="00441635">
            <w:pPr>
              <w:jc w:val="center"/>
              <w:rPr>
                <w:lang w:eastAsia="en-CA"/>
              </w:rPr>
            </w:pPr>
            <w:sdt>
              <w:sdtPr>
                <w:rPr>
                  <w:lang w:eastAsia="en-CA"/>
                </w:rPr>
                <w:id w:val="812067285"/>
                <w:placeholder>
                  <w:docPart w:val="D541F8B6919146448C0CAB4A5725DD8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264E8F2" w14:textId="62E7EDE5" w:rsidR="00441635" w:rsidRDefault="00000000" w:rsidP="00441635">
            <w:pPr>
              <w:jc w:val="center"/>
              <w:rPr>
                <w:lang w:eastAsia="en-CA"/>
              </w:rPr>
            </w:pPr>
            <w:sdt>
              <w:sdtPr>
                <w:rPr>
                  <w:lang w:eastAsia="en-CA"/>
                </w:rPr>
                <w:id w:val="156599036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2449715E" w14:textId="31D0A546" w:rsidR="00441635" w:rsidRDefault="00000000" w:rsidP="00441635">
            <w:pPr>
              <w:jc w:val="center"/>
              <w:rPr>
                <w:lang w:eastAsia="en-CA"/>
              </w:rPr>
            </w:pPr>
            <w:sdt>
              <w:sdtPr>
                <w:rPr>
                  <w:lang w:eastAsia="en-CA"/>
                </w:rPr>
                <w:id w:val="103060944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308EFAE4" w14:textId="698FCCFE" w:rsidR="00441635" w:rsidRDefault="00000000" w:rsidP="00441635">
            <w:pPr>
              <w:jc w:val="center"/>
              <w:rPr>
                <w:lang w:eastAsia="en-CA"/>
              </w:rPr>
            </w:pPr>
            <w:sdt>
              <w:sdtPr>
                <w:rPr>
                  <w:lang w:eastAsia="en-CA"/>
                </w:rPr>
                <w:id w:val="173173820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783BCB33" w14:textId="77777777" w:rsidR="00441635" w:rsidRPr="00814B85" w:rsidRDefault="00000000" w:rsidP="00441635">
            <w:pPr>
              <w:jc w:val="center"/>
              <w:rPr>
                <w:lang w:eastAsia="en-CA"/>
              </w:rPr>
            </w:pPr>
            <w:sdt>
              <w:sdtPr>
                <w:rPr>
                  <w:lang w:eastAsia="en-CA"/>
                </w:rPr>
                <w:id w:val="236515352"/>
                <w:placeholder>
                  <w:docPart w:val="D109BE08763D430BA8F14D2FD1A3678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8EF6395" w14:textId="5EB44CDB" w:rsidR="00441635" w:rsidRPr="00814B85" w:rsidRDefault="00441635" w:rsidP="00441635">
            <w:pPr>
              <w:rPr>
                <w:lang w:eastAsia="en-CA"/>
              </w:rPr>
            </w:pPr>
            <w:r w:rsidRPr="00954E8D">
              <w:t>1st Stage</w:t>
            </w:r>
          </w:p>
        </w:tc>
      </w:tr>
      <w:tr w:rsidR="00441635" w14:paraId="53092004" w14:textId="77777777" w:rsidTr="00DD2645">
        <w:tc>
          <w:tcPr>
            <w:tcW w:w="3060" w:type="dxa"/>
            <w:shd w:val="clear" w:color="auto" w:fill="F2F2F2" w:themeFill="background1" w:themeFillShade="F2"/>
          </w:tcPr>
          <w:p w14:paraId="6965F5C9" w14:textId="79A8E4A6" w:rsidR="00441635" w:rsidRPr="00814B85" w:rsidRDefault="00441635" w:rsidP="00441635">
            <w:pPr>
              <w:rPr>
                <w:lang w:eastAsia="en-CA"/>
              </w:rPr>
            </w:pPr>
            <w:r w:rsidRPr="00E75D62">
              <w:t>CRU 140 LOADING DOCK EXIT 1 GA</w:t>
            </w:r>
          </w:p>
        </w:tc>
        <w:tc>
          <w:tcPr>
            <w:tcW w:w="907" w:type="dxa"/>
            <w:shd w:val="clear" w:color="auto" w:fill="F2F2F2" w:themeFill="background1" w:themeFillShade="F2"/>
            <w:vAlign w:val="center"/>
          </w:tcPr>
          <w:p w14:paraId="07930FBE" w14:textId="77777777" w:rsidR="00441635" w:rsidRPr="00814B85" w:rsidRDefault="00000000" w:rsidP="00441635">
            <w:pPr>
              <w:rPr>
                <w:lang w:eastAsia="en-CA"/>
              </w:rPr>
            </w:pPr>
            <w:sdt>
              <w:sdtPr>
                <w:rPr>
                  <w:lang w:eastAsia="en-CA"/>
                </w:rPr>
                <w:id w:val="-1989006091"/>
                <w:placeholder>
                  <w:docPart w:val="8E77DD79123048329B25272DA97EFED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FCFAFD6" w14:textId="2400EFFD"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D9966FA" w14:textId="77777777" w:rsidR="00441635" w:rsidRDefault="00000000" w:rsidP="00441635">
            <w:pPr>
              <w:jc w:val="center"/>
              <w:rPr>
                <w:lang w:eastAsia="en-CA"/>
              </w:rPr>
            </w:pPr>
            <w:sdt>
              <w:sdtPr>
                <w:rPr>
                  <w:lang w:eastAsia="en-CA"/>
                </w:rPr>
                <w:id w:val="-185294284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110748B" w14:textId="6A4E9435" w:rsidR="00441635" w:rsidRPr="00814B85" w:rsidRDefault="00441635" w:rsidP="00441635">
            <w:pPr>
              <w:jc w:val="center"/>
              <w:rPr>
                <w:lang w:eastAsia="en-CA"/>
              </w:rPr>
            </w:pPr>
            <w:r w:rsidRPr="00B707BD">
              <w:t>402</w:t>
            </w:r>
          </w:p>
        </w:tc>
        <w:tc>
          <w:tcPr>
            <w:tcW w:w="850" w:type="dxa"/>
            <w:shd w:val="clear" w:color="auto" w:fill="F2F2F2" w:themeFill="background1" w:themeFillShade="F2"/>
            <w:vAlign w:val="center"/>
          </w:tcPr>
          <w:p w14:paraId="3F53A54E" w14:textId="0EDC5F3B" w:rsidR="00441635" w:rsidRPr="00814B85" w:rsidRDefault="00000000" w:rsidP="00441635">
            <w:pPr>
              <w:jc w:val="center"/>
              <w:rPr>
                <w:lang w:eastAsia="en-CA"/>
              </w:rPr>
            </w:pPr>
            <w:sdt>
              <w:sdtPr>
                <w:rPr>
                  <w:lang w:eastAsia="en-CA"/>
                </w:rPr>
                <w:id w:val="994373554"/>
                <w:placeholder>
                  <w:docPart w:val="4D08E086B4C64B54A6C106595A36D235"/>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Z-8</w:t>
                </w:r>
              </w:sdtContent>
            </w:sdt>
          </w:p>
        </w:tc>
        <w:tc>
          <w:tcPr>
            <w:tcW w:w="448" w:type="dxa"/>
            <w:shd w:val="clear" w:color="auto" w:fill="F2F2F2" w:themeFill="background1" w:themeFillShade="F2"/>
            <w:vAlign w:val="center"/>
          </w:tcPr>
          <w:p w14:paraId="06F96CA5" w14:textId="2745EF9C" w:rsidR="00441635" w:rsidRDefault="00000000" w:rsidP="00441635">
            <w:pPr>
              <w:jc w:val="center"/>
              <w:rPr>
                <w:lang w:eastAsia="en-CA"/>
              </w:rPr>
            </w:pPr>
            <w:sdt>
              <w:sdtPr>
                <w:rPr>
                  <w:lang w:eastAsia="en-CA"/>
                </w:rPr>
                <w:id w:val="77969099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29C9981C" w14:textId="77777777" w:rsidR="00441635" w:rsidRPr="00814B85" w:rsidRDefault="00000000" w:rsidP="00441635">
            <w:pPr>
              <w:jc w:val="center"/>
              <w:rPr>
                <w:lang w:eastAsia="en-CA"/>
              </w:rPr>
            </w:pPr>
            <w:sdt>
              <w:sdtPr>
                <w:rPr>
                  <w:lang w:eastAsia="en-CA"/>
                </w:rPr>
                <w:id w:val="-1736621953"/>
                <w:placeholder>
                  <w:docPart w:val="FFD63DA9BF224B73854D606502605E2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5DD3D6B" w14:textId="32AA214D" w:rsidR="00441635" w:rsidRDefault="00000000" w:rsidP="00441635">
            <w:pPr>
              <w:jc w:val="center"/>
              <w:rPr>
                <w:lang w:eastAsia="en-CA"/>
              </w:rPr>
            </w:pPr>
            <w:sdt>
              <w:sdtPr>
                <w:rPr>
                  <w:lang w:eastAsia="en-CA"/>
                </w:rPr>
                <w:id w:val="103184287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038A0425" w14:textId="2556C59C" w:rsidR="00441635" w:rsidRDefault="00000000" w:rsidP="00441635">
            <w:pPr>
              <w:jc w:val="center"/>
              <w:rPr>
                <w:lang w:eastAsia="en-CA"/>
              </w:rPr>
            </w:pPr>
            <w:sdt>
              <w:sdtPr>
                <w:rPr>
                  <w:lang w:eastAsia="en-CA"/>
                </w:rPr>
                <w:id w:val="-104528305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60CDC3D9" w14:textId="4F082794" w:rsidR="00441635" w:rsidRDefault="00000000" w:rsidP="00441635">
            <w:pPr>
              <w:jc w:val="center"/>
              <w:rPr>
                <w:lang w:eastAsia="en-CA"/>
              </w:rPr>
            </w:pPr>
            <w:sdt>
              <w:sdtPr>
                <w:rPr>
                  <w:lang w:eastAsia="en-CA"/>
                </w:rPr>
                <w:id w:val="131708074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50DF55D1" w14:textId="77777777" w:rsidR="00441635" w:rsidRPr="00814B85" w:rsidRDefault="00000000" w:rsidP="00441635">
            <w:pPr>
              <w:jc w:val="center"/>
              <w:rPr>
                <w:lang w:eastAsia="en-CA"/>
              </w:rPr>
            </w:pPr>
            <w:sdt>
              <w:sdtPr>
                <w:rPr>
                  <w:lang w:eastAsia="en-CA"/>
                </w:rPr>
                <w:id w:val="-1769922591"/>
                <w:placeholder>
                  <w:docPart w:val="4A600DE43BAE4F9990AF022F9DB5E72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2EC01AD" w14:textId="6D50CAC5" w:rsidR="00441635" w:rsidRPr="00814B85" w:rsidRDefault="00441635" w:rsidP="00441635">
            <w:pPr>
              <w:rPr>
                <w:lang w:eastAsia="en-CA"/>
              </w:rPr>
            </w:pPr>
            <w:r w:rsidRPr="00954E8D">
              <w:t>2nd Stage</w:t>
            </w:r>
          </w:p>
        </w:tc>
      </w:tr>
      <w:tr w:rsidR="00441635" w14:paraId="4306A915" w14:textId="77777777" w:rsidTr="00DD2645">
        <w:tc>
          <w:tcPr>
            <w:tcW w:w="3060" w:type="dxa"/>
            <w:shd w:val="clear" w:color="auto" w:fill="F2F2F2" w:themeFill="background1" w:themeFillShade="F2"/>
          </w:tcPr>
          <w:p w14:paraId="201E0EF3" w14:textId="66F2697D" w:rsidR="00441635" w:rsidRPr="00814B85" w:rsidRDefault="00441635" w:rsidP="00441635">
            <w:pPr>
              <w:rPr>
                <w:lang w:eastAsia="en-CA"/>
              </w:rPr>
            </w:pPr>
            <w:r w:rsidRPr="00E75D62">
              <w:t>CRU 140 LOADING DOCK EXIT 2 PULL</w:t>
            </w:r>
          </w:p>
        </w:tc>
        <w:tc>
          <w:tcPr>
            <w:tcW w:w="907" w:type="dxa"/>
            <w:shd w:val="clear" w:color="auto" w:fill="F2F2F2" w:themeFill="background1" w:themeFillShade="F2"/>
            <w:vAlign w:val="center"/>
          </w:tcPr>
          <w:p w14:paraId="3C303D6B" w14:textId="77777777" w:rsidR="00441635" w:rsidRPr="00814B85" w:rsidRDefault="00000000" w:rsidP="00441635">
            <w:pPr>
              <w:rPr>
                <w:lang w:eastAsia="en-CA"/>
              </w:rPr>
            </w:pPr>
            <w:sdt>
              <w:sdtPr>
                <w:rPr>
                  <w:lang w:eastAsia="en-CA"/>
                </w:rPr>
                <w:id w:val="1481420001"/>
                <w:placeholder>
                  <w:docPart w:val="37F6345C9E7F4443A4164288C4EEB91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1B1141B" w14:textId="47966525"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15D084F" w14:textId="77777777" w:rsidR="00441635" w:rsidRDefault="00000000" w:rsidP="00441635">
            <w:pPr>
              <w:jc w:val="center"/>
              <w:rPr>
                <w:lang w:eastAsia="en-CA"/>
              </w:rPr>
            </w:pPr>
            <w:sdt>
              <w:sdtPr>
                <w:rPr>
                  <w:lang w:eastAsia="en-CA"/>
                </w:rPr>
                <w:id w:val="-109138827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9147088" w14:textId="7112023B" w:rsidR="00441635" w:rsidRPr="00814B85" w:rsidRDefault="00441635" w:rsidP="00441635">
            <w:pPr>
              <w:jc w:val="center"/>
              <w:rPr>
                <w:lang w:eastAsia="en-CA"/>
              </w:rPr>
            </w:pPr>
            <w:r w:rsidRPr="00B707BD">
              <w:t>403</w:t>
            </w:r>
          </w:p>
        </w:tc>
        <w:tc>
          <w:tcPr>
            <w:tcW w:w="850" w:type="dxa"/>
            <w:shd w:val="clear" w:color="auto" w:fill="F2F2F2" w:themeFill="background1" w:themeFillShade="F2"/>
            <w:vAlign w:val="center"/>
          </w:tcPr>
          <w:p w14:paraId="702DBCDD" w14:textId="373E0BBD" w:rsidR="00441635" w:rsidRPr="00814B85" w:rsidRDefault="00000000" w:rsidP="00441635">
            <w:pPr>
              <w:jc w:val="center"/>
              <w:rPr>
                <w:lang w:eastAsia="en-CA"/>
              </w:rPr>
            </w:pPr>
            <w:sdt>
              <w:sdtPr>
                <w:rPr>
                  <w:lang w:eastAsia="en-CA"/>
                </w:rPr>
                <w:id w:val="335890988"/>
                <w:placeholder>
                  <w:docPart w:val="B36C7DE41B2C4565B85AF93E4E36DEE3"/>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Z-8</w:t>
                </w:r>
              </w:sdtContent>
            </w:sdt>
          </w:p>
        </w:tc>
        <w:tc>
          <w:tcPr>
            <w:tcW w:w="448" w:type="dxa"/>
            <w:shd w:val="clear" w:color="auto" w:fill="F2F2F2" w:themeFill="background1" w:themeFillShade="F2"/>
            <w:vAlign w:val="center"/>
          </w:tcPr>
          <w:p w14:paraId="25B3519D" w14:textId="55DF6C7F" w:rsidR="00441635" w:rsidRDefault="00000000" w:rsidP="00441635">
            <w:pPr>
              <w:jc w:val="center"/>
              <w:rPr>
                <w:lang w:eastAsia="en-CA"/>
              </w:rPr>
            </w:pPr>
            <w:sdt>
              <w:sdtPr>
                <w:rPr>
                  <w:lang w:eastAsia="en-CA"/>
                </w:rPr>
                <w:id w:val="186548462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6B4EBA17" w14:textId="77777777" w:rsidR="00441635" w:rsidRPr="00814B85" w:rsidRDefault="00000000" w:rsidP="00441635">
            <w:pPr>
              <w:jc w:val="center"/>
              <w:rPr>
                <w:lang w:eastAsia="en-CA"/>
              </w:rPr>
            </w:pPr>
            <w:sdt>
              <w:sdtPr>
                <w:rPr>
                  <w:lang w:eastAsia="en-CA"/>
                </w:rPr>
                <w:id w:val="-1166239526"/>
                <w:placeholder>
                  <w:docPart w:val="CB587B5D416E4B55B20D2EDC4A463E0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645FE30" w14:textId="10B0F400" w:rsidR="00441635" w:rsidRDefault="00000000" w:rsidP="00441635">
            <w:pPr>
              <w:jc w:val="center"/>
              <w:rPr>
                <w:lang w:eastAsia="en-CA"/>
              </w:rPr>
            </w:pPr>
            <w:sdt>
              <w:sdtPr>
                <w:rPr>
                  <w:lang w:eastAsia="en-CA"/>
                </w:rPr>
                <w:id w:val="-210926229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06355EC4" w14:textId="006473E1" w:rsidR="00441635" w:rsidRDefault="00000000" w:rsidP="00441635">
            <w:pPr>
              <w:jc w:val="center"/>
              <w:rPr>
                <w:lang w:eastAsia="en-CA"/>
              </w:rPr>
            </w:pPr>
            <w:sdt>
              <w:sdtPr>
                <w:rPr>
                  <w:lang w:eastAsia="en-CA"/>
                </w:rPr>
                <w:id w:val="18649305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48814B30" w14:textId="5888CE68" w:rsidR="00441635" w:rsidRDefault="00000000" w:rsidP="00441635">
            <w:pPr>
              <w:jc w:val="center"/>
              <w:rPr>
                <w:lang w:eastAsia="en-CA"/>
              </w:rPr>
            </w:pPr>
            <w:sdt>
              <w:sdtPr>
                <w:rPr>
                  <w:lang w:eastAsia="en-CA"/>
                </w:rPr>
                <w:id w:val="-174309442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232E3CF1" w14:textId="77777777" w:rsidR="00441635" w:rsidRPr="00814B85" w:rsidRDefault="00000000" w:rsidP="00441635">
            <w:pPr>
              <w:jc w:val="center"/>
              <w:rPr>
                <w:lang w:eastAsia="en-CA"/>
              </w:rPr>
            </w:pPr>
            <w:sdt>
              <w:sdtPr>
                <w:rPr>
                  <w:lang w:eastAsia="en-CA"/>
                </w:rPr>
                <w:id w:val="697055229"/>
                <w:placeholder>
                  <w:docPart w:val="22914E1D05954E3BBBA3B87605D45B2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FE4AE7C" w14:textId="743118D5" w:rsidR="00441635" w:rsidRPr="00814B85" w:rsidRDefault="00441635" w:rsidP="00441635">
            <w:pPr>
              <w:rPr>
                <w:lang w:eastAsia="en-CA"/>
              </w:rPr>
            </w:pPr>
            <w:r w:rsidRPr="00954E8D">
              <w:t>1st Stage</w:t>
            </w:r>
          </w:p>
        </w:tc>
      </w:tr>
      <w:tr w:rsidR="00441635" w14:paraId="7DAF0B32" w14:textId="77777777" w:rsidTr="00DD2645">
        <w:tc>
          <w:tcPr>
            <w:tcW w:w="3060" w:type="dxa"/>
            <w:shd w:val="clear" w:color="auto" w:fill="F2F2F2" w:themeFill="background1" w:themeFillShade="F2"/>
          </w:tcPr>
          <w:p w14:paraId="719162E4" w14:textId="4C49EF99" w:rsidR="00441635" w:rsidRPr="00814B85" w:rsidRDefault="00441635" w:rsidP="00441635">
            <w:pPr>
              <w:rPr>
                <w:lang w:eastAsia="en-CA"/>
              </w:rPr>
            </w:pPr>
            <w:r w:rsidRPr="00E75D62">
              <w:t>CRU 140 LOADING DOCK EXIT 2 GA</w:t>
            </w:r>
          </w:p>
        </w:tc>
        <w:tc>
          <w:tcPr>
            <w:tcW w:w="907" w:type="dxa"/>
            <w:shd w:val="clear" w:color="auto" w:fill="F2F2F2" w:themeFill="background1" w:themeFillShade="F2"/>
            <w:vAlign w:val="center"/>
          </w:tcPr>
          <w:p w14:paraId="718BC3FB" w14:textId="77777777" w:rsidR="00441635" w:rsidRPr="00814B85" w:rsidRDefault="00000000" w:rsidP="00441635">
            <w:pPr>
              <w:rPr>
                <w:lang w:eastAsia="en-CA"/>
              </w:rPr>
            </w:pPr>
            <w:sdt>
              <w:sdtPr>
                <w:rPr>
                  <w:lang w:eastAsia="en-CA"/>
                </w:rPr>
                <w:id w:val="-1663618471"/>
                <w:placeholder>
                  <w:docPart w:val="950965F7DE6047CFA878B12824C477F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9EA5777" w14:textId="4245928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E2A3DA1" w14:textId="77777777" w:rsidR="00441635" w:rsidRDefault="00000000" w:rsidP="00441635">
            <w:pPr>
              <w:jc w:val="center"/>
              <w:rPr>
                <w:lang w:eastAsia="en-CA"/>
              </w:rPr>
            </w:pPr>
            <w:sdt>
              <w:sdtPr>
                <w:rPr>
                  <w:lang w:eastAsia="en-CA"/>
                </w:rPr>
                <w:id w:val="-173176633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58B3BAE" w14:textId="3D5491BA" w:rsidR="00441635" w:rsidRPr="00814B85" w:rsidRDefault="00441635" w:rsidP="00441635">
            <w:pPr>
              <w:jc w:val="center"/>
              <w:rPr>
                <w:lang w:eastAsia="en-CA"/>
              </w:rPr>
            </w:pPr>
            <w:r w:rsidRPr="00B707BD">
              <w:t>404</w:t>
            </w:r>
          </w:p>
        </w:tc>
        <w:tc>
          <w:tcPr>
            <w:tcW w:w="850" w:type="dxa"/>
            <w:shd w:val="clear" w:color="auto" w:fill="F2F2F2" w:themeFill="background1" w:themeFillShade="F2"/>
            <w:vAlign w:val="center"/>
          </w:tcPr>
          <w:p w14:paraId="097D5529" w14:textId="62551911" w:rsidR="00441635" w:rsidRPr="00814B85" w:rsidRDefault="00000000" w:rsidP="00441635">
            <w:pPr>
              <w:jc w:val="center"/>
              <w:rPr>
                <w:lang w:eastAsia="en-CA"/>
              </w:rPr>
            </w:pPr>
            <w:sdt>
              <w:sdtPr>
                <w:rPr>
                  <w:lang w:eastAsia="en-CA"/>
                </w:rPr>
                <w:id w:val="900641185"/>
                <w:placeholder>
                  <w:docPart w:val="0FE771426B6240F383D84B656C7A569B"/>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Z-8</w:t>
                </w:r>
              </w:sdtContent>
            </w:sdt>
          </w:p>
        </w:tc>
        <w:tc>
          <w:tcPr>
            <w:tcW w:w="448" w:type="dxa"/>
            <w:shd w:val="clear" w:color="auto" w:fill="F2F2F2" w:themeFill="background1" w:themeFillShade="F2"/>
            <w:vAlign w:val="center"/>
          </w:tcPr>
          <w:p w14:paraId="2838BC4B" w14:textId="1499B3C0" w:rsidR="00441635" w:rsidRDefault="00000000" w:rsidP="00441635">
            <w:pPr>
              <w:jc w:val="center"/>
              <w:rPr>
                <w:lang w:eastAsia="en-CA"/>
              </w:rPr>
            </w:pPr>
            <w:sdt>
              <w:sdtPr>
                <w:rPr>
                  <w:lang w:eastAsia="en-CA"/>
                </w:rPr>
                <w:id w:val="-199470616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239C5E24" w14:textId="77777777" w:rsidR="00441635" w:rsidRPr="00814B85" w:rsidRDefault="00000000" w:rsidP="00441635">
            <w:pPr>
              <w:jc w:val="center"/>
              <w:rPr>
                <w:lang w:eastAsia="en-CA"/>
              </w:rPr>
            </w:pPr>
            <w:sdt>
              <w:sdtPr>
                <w:rPr>
                  <w:lang w:eastAsia="en-CA"/>
                </w:rPr>
                <w:id w:val="-1038342793"/>
                <w:placeholder>
                  <w:docPart w:val="02AFC5639D1C4C0B8E0691AEB88EB48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0D45D33" w14:textId="1BC67BFA" w:rsidR="00441635" w:rsidRDefault="00000000" w:rsidP="00441635">
            <w:pPr>
              <w:jc w:val="center"/>
              <w:rPr>
                <w:lang w:eastAsia="en-CA"/>
              </w:rPr>
            </w:pPr>
            <w:sdt>
              <w:sdtPr>
                <w:rPr>
                  <w:lang w:eastAsia="en-CA"/>
                </w:rPr>
                <w:id w:val="126859156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2E084A5D" w14:textId="7F319A4E" w:rsidR="00441635" w:rsidRDefault="00000000" w:rsidP="00441635">
            <w:pPr>
              <w:jc w:val="center"/>
              <w:rPr>
                <w:lang w:eastAsia="en-CA"/>
              </w:rPr>
            </w:pPr>
            <w:sdt>
              <w:sdtPr>
                <w:rPr>
                  <w:lang w:eastAsia="en-CA"/>
                </w:rPr>
                <w:id w:val="201426261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0F19ADA7" w14:textId="631F2EAC" w:rsidR="00441635" w:rsidRDefault="00000000" w:rsidP="00441635">
            <w:pPr>
              <w:jc w:val="center"/>
              <w:rPr>
                <w:lang w:eastAsia="en-CA"/>
              </w:rPr>
            </w:pPr>
            <w:sdt>
              <w:sdtPr>
                <w:rPr>
                  <w:lang w:eastAsia="en-CA"/>
                </w:rPr>
                <w:id w:val="27907906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6727874E" w14:textId="77777777" w:rsidR="00441635" w:rsidRPr="00814B85" w:rsidRDefault="00000000" w:rsidP="00441635">
            <w:pPr>
              <w:jc w:val="center"/>
              <w:rPr>
                <w:lang w:eastAsia="en-CA"/>
              </w:rPr>
            </w:pPr>
            <w:sdt>
              <w:sdtPr>
                <w:rPr>
                  <w:lang w:eastAsia="en-CA"/>
                </w:rPr>
                <w:id w:val="-115670725"/>
                <w:placeholder>
                  <w:docPart w:val="F84EEF3A93CB4573A6A4A886AE1F719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27E988B" w14:textId="042A9905" w:rsidR="00441635" w:rsidRPr="00814B85" w:rsidRDefault="00441635" w:rsidP="00441635">
            <w:pPr>
              <w:rPr>
                <w:lang w:eastAsia="en-CA"/>
              </w:rPr>
            </w:pPr>
            <w:r w:rsidRPr="00954E8D">
              <w:t>2nd Stage</w:t>
            </w:r>
          </w:p>
        </w:tc>
      </w:tr>
      <w:tr w:rsidR="00441635" w14:paraId="4B415505" w14:textId="77777777" w:rsidTr="00DD2645">
        <w:tc>
          <w:tcPr>
            <w:tcW w:w="3060" w:type="dxa"/>
            <w:shd w:val="clear" w:color="auto" w:fill="F2F2F2" w:themeFill="background1" w:themeFillShade="F2"/>
          </w:tcPr>
          <w:p w14:paraId="3F4D835C" w14:textId="132BB2A7" w:rsidR="00441635" w:rsidRPr="00814B85" w:rsidRDefault="00441635" w:rsidP="00441635">
            <w:pPr>
              <w:rPr>
                <w:lang w:eastAsia="en-CA"/>
              </w:rPr>
            </w:pPr>
            <w:r w:rsidRPr="00E75D62">
              <w:t>CRU 224 EMERG EXIT PULL</w:t>
            </w:r>
          </w:p>
        </w:tc>
        <w:tc>
          <w:tcPr>
            <w:tcW w:w="907" w:type="dxa"/>
            <w:shd w:val="clear" w:color="auto" w:fill="F2F2F2" w:themeFill="background1" w:themeFillShade="F2"/>
            <w:vAlign w:val="center"/>
          </w:tcPr>
          <w:p w14:paraId="1BB5468D" w14:textId="77777777" w:rsidR="00441635" w:rsidRPr="00814B85" w:rsidRDefault="00000000" w:rsidP="00441635">
            <w:pPr>
              <w:rPr>
                <w:lang w:eastAsia="en-CA"/>
              </w:rPr>
            </w:pPr>
            <w:sdt>
              <w:sdtPr>
                <w:rPr>
                  <w:lang w:eastAsia="en-CA"/>
                </w:rPr>
                <w:id w:val="950588962"/>
                <w:placeholder>
                  <w:docPart w:val="677CE370AE294F178175E7CA969D0E1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46058CE" w14:textId="357FF426"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F3B988C" w14:textId="77777777" w:rsidR="00441635" w:rsidRDefault="00000000" w:rsidP="00441635">
            <w:pPr>
              <w:jc w:val="center"/>
              <w:rPr>
                <w:lang w:eastAsia="en-CA"/>
              </w:rPr>
            </w:pPr>
            <w:sdt>
              <w:sdtPr>
                <w:rPr>
                  <w:lang w:eastAsia="en-CA"/>
                </w:rPr>
                <w:id w:val="19782683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C58182A" w14:textId="47275A77" w:rsidR="00441635" w:rsidRPr="00814B85" w:rsidRDefault="00441635" w:rsidP="00441635">
            <w:pPr>
              <w:jc w:val="center"/>
              <w:rPr>
                <w:lang w:eastAsia="en-CA"/>
              </w:rPr>
            </w:pPr>
            <w:r w:rsidRPr="00B707BD">
              <w:t>403</w:t>
            </w:r>
          </w:p>
        </w:tc>
        <w:tc>
          <w:tcPr>
            <w:tcW w:w="850" w:type="dxa"/>
            <w:shd w:val="clear" w:color="auto" w:fill="F2F2F2" w:themeFill="background1" w:themeFillShade="F2"/>
            <w:vAlign w:val="center"/>
          </w:tcPr>
          <w:p w14:paraId="1AA3CCEA" w14:textId="75AF7EFC" w:rsidR="00441635" w:rsidRPr="00814B85" w:rsidRDefault="00000000" w:rsidP="00441635">
            <w:pPr>
              <w:jc w:val="center"/>
              <w:rPr>
                <w:lang w:eastAsia="en-CA"/>
              </w:rPr>
            </w:pPr>
            <w:sdt>
              <w:sdtPr>
                <w:rPr>
                  <w:lang w:eastAsia="en-CA"/>
                </w:rPr>
                <w:id w:val="-1812314846"/>
                <w:placeholder>
                  <w:docPart w:val="79D9697A423E4E8E8D4EA92884A95919"/>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w:t>
                </w:r>
              </w:sdtContent>
            </w:sdt>
          </w:p>
        </w:tc>
        <w:tc>
          <w:tcPr>
            <w:tcW w:w="448" w:type="dxa"/>
            <w:shd w:val="clear" w:color="auto" w:fill="F2F2F2" w:themeFill="background1" w:themeFillShade="F2"/>
            <w:vAlign w:val="center"/>
          </w:tcPr>
          <w:p w14:paraId="18F8F5B1" w14:textId="2D0D8A82" w:rsidR="00441635" w:rsidRDefault="00000000" w:rsidP="00441635">
            <w:pPr>
              <w:jc w:val="center"/>
              <w:rPr>
                <w:lang w:eastAsia="en-CA"/>
              </w:rPr>
            </w:pPr>
            <w:sdt>
              <w:sdtPr>
                <w:rPr>
                  <w:lang w:eastAsia="en-CA"/>
                </w:rPr>
                <w:id w:val="59537195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21F6421F" w14:textId="77777777" w:rsidR="00441635" w:rsidRPr="00814B85" w:rsidRDefault="00000000" w:rsidP="00441635">
            <w:pPr>
              <w:jc w:val="center"/>
              <w:rPr>
                <w:lang w:eastAsia="en-CA"/>
              </w:rPr>
            </w:pPr>
            <w:sdt>
              <w:sdtPr>
                <w:rPr>
                  <w:lang w:eastAsia="en-CA"/>
                </w:rPr>
                <w:id w:val="1005628833"/>
                <w:placeholder>
                  <w:docPart w:val="2066EFF013734E45AF7C9FA6E3CDAB5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F53694A" w14:textId="0FBC5609" w:rsidR="00441635" w:rsidRDefault="00000000" w:rsidP="00441635">
            <w:pPr>
              <w:jc w:val="center"/>
              <w:rPr>
                <w:lang w:eastAsia="en-CA"/>
              </w:rPr>
            </w:pPr>
            <w:sdt>
              <w:sdtPr>
                <w:rPr>
                  <w:lang w:eastAsia="en-CA"/>
                </w:rPr>
                <w:id w:val="83149543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3DFB2768" w14:textId="73DD6AE4" w:rsidR="00441635" w:rsidRDefault="00000000" w:rsidP="00441635">
            <w:pPr>
              <w:jc w:val="center"/>
              <w:rPr>
                <w:lang w:eastAsia="en-CA"/>
              </w:rPr>
            </w:pPr>
            <w:sdt>
              <w:sdtPr>
                <w:rPr>
                  <w:lang w:eastAsia="en-CA"/>
                </w:rPr>
                <w:id w:val="201033341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67238D6E" w14:textId="61719BDF" w:rsidR="00441635" w:rsidRDefault="00000000" w:rsidP="00441635">
            <w:pPr>
              <w:jc w:val="center"/>
              <w:rPr>
                <w:lang w:eastAsia="en-CA"/>
              </w:rPr>
            </w:pPr>
            <w:sdt>
              <w:sdtPr>
                <w:rPr>
                  <w:lang w:eastAsia="en-CA"/>
                </w:rPr>
                <w:id w:val="28138977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59F5AE32" w14:textId="77777777" w:rsidR="00441635" w:rsidRPr="00814B85" w:rsidRDefault="00000000" w:rsidP="00441635">
            <w:pPr>
              <w:jc w:val="center"/>
              <w:rPr>
                <w:lang w:eastAsia="en-CA"/>
              </w:rPr>
            </w:pPr>
            <w:sdt>
              <w:sdtPr>
                <w:rPr>
                  <w:lang w:eastAsia="en-CA"/>
                </w:rPr>
                <w:id w:val="97153628"/>
                <w:placeholder>
                  <w:docPart w:val="8D7BD719A9464874B1C3A99A197E7E0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12889F5" w14:textId="4B82AD4A" w:rsidR="00441635" w:rsidRPr="00814B85" w:rsidRDefault="00441635" w:rsidP="00441635">
            <w:pPr>
              <w:rPr>
                <w:lang w:eastAsia="en-CA"/>
              </w:rPr>
            </w:pPr>
            <w:r w:rsidRPr="00954E8D">
              <w:t>1st Stage</w:t>
            </w:r>
          </w:p>
        </w:tc>
      </w:tr>
      <w:tr w:rsidR="00441635" w14:paraId="204F5452" w14:textId="77777777" w:rsidTr="00DD2645">
        <w:tc>
          <w:tcPr>
            <w:tcW w:w="3060" w:type="dxa"/>
            <w:shd w:val="clear" w:color="auto" w:fill="F2F2F2" w:themeFill="background1" w:themeFillShade="F2"/>
          </w:tcPr>
          <w:p w14:paraId="24677291" w14:textId="2DCE401E" w:rsidR="00441635" w:rsidRPr="00814B85" w:rsidRDefault="00441635" w:rsidP="00441635">
            <w:pPr>
              <w:rPr>
                <w:lang w:eastAsia="en-CA"/>
              </w:rPr>
            </w:pPr>
            <w:r w:rsidRPr="00E75D62">
              <w:t>CRU 224 EMERG EXIT GA</w:t>
            </w:r>
          </w:p>
        </w:tc>
        <w:tc>
          <w:tcPr>
            <w:tcW w:w="907" w:type="dxa"/>
            <w:shd w:val="clear" w:color="auto" w:fill="F2F2F2" w:themeFill="background1" w:themeFillShade="F2"/>
            <w:vAlign w:val="center"/>
          </w:tcPr>
          <w:p w14:paraId="2FA2DEAC" w14:textId="77777777" w:rsidR="00441635" w:rsidRPr="00814B85" w:rsidRDefault="00000000" w:rsidP="00441635">
            <w:pPr>
              <w:rPr>
                <w:lang w:eastAsia="en-CA"/>
              </w:rPr>
            </w:pPr>
            <w:sdt>
              <w:sdtPr>
                <w:rPr>
                  <w:lang w:eastAsia="en-CA"/>
                </w:rPr>
                <w:id w:val="129528601"/>
                <w:placeholder>
                  <w:docPart w:val="41FE43F5F8B840109C65953E1833BBB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6453697" w14:textId="3674F1BD"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84C0AFB" w14:textId="77777777" w:rsidR="00441635" w:rsidRDefault="00000000" w:rsidP="00441635">
            <w:pPr>
              <w:jc w:val="center"/>
              <w:rPr>
                <w:lang w:eastAsia="en-CA"/>
              </w:rPr>
            </w:pPr>
            <w:sdt>
              <w:sdtPr>
                <w:rPr>
                  <w:lang w:eastAsia="en-CA"/>
                </w:rPr>
                <w:id w:val="-123029899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84E2E01" w14:textId="171BE378" w:rsidR="00441635" w:rsidRPr="00814B85" w:rsidRDefault="00441635" w:rsidP="00441635">
            <w:pPr>
              <w:jc w:val="center"/>
              <w:rPr>
                <w:lang w:eastAsia="en-CA"/>
              </w:rPr>
            </w:pPr>
            <w:r w:rsidRPr="00B707BD">
              <w:t>404</w:t>
            </w:r>
          </w:p>
        </w:tc>
        <w:tc>
          <w:tcPr>
            <w:tcW w:w="850" w:type="dxa"/>
            <w:shd w:val="clear" w:color="auto" w:fill="F2F2F2" w:themeFill="background1" w:themeFillShade="F2"/>
            <w:vAlign w:val="center"/>
          </w:tcPr>
          <w:p w14:paraId="0A47A8B8" w14:textId="68A77345" w:rsidR="00441635" w:rsidRPr="00814B85" w:rsidRDefault="00000000" w:rsidP="00441635">
            <w:pPr>
              <w:jc w:val="center"/>
              <w:rPr>
                <w:lang w:eastAsia="en-CA"/>
              </w:rPr>
            </w:pPr>
            <w:sdt>
              <w:sdtPr>
                <w:rPr>
                  <w:lang w:eastAsia="en-CA"/>
                </w:rPr>
                <w:id w:val="2003320437"/>
                <w:placeholder>
                  <w:docPart w:val="AF0B2F7FB78B4AEA95572385CA6AA5F5"/>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w:t>
                </w:r>
              </w:sdtContent>
            </w:sdt>
          </w:p>
        </w:tc>
        <w:tc>
          <w:tcPr>
            <w:tcW w:w="448" w:type="dxa"/>
            <w:shd w:val="clear" w:color="auto" w:fill="F2F2F2" w:themeFill="background1" w:themeFillShade="F2"/>
            <w:vAlign w:val="center"/>
          </w:tcPr>
          <w:p w14:paraId="7A2051D7" w14:textId="6798F017" w:rsidR="00441635" w:rsidRDefault="00000000" w:rsidP="00441635">
            <w:pPr>
              <w:jc w:val="center"/>
              <w:rPr>
                <w:lang w:eastAsia="en-CA"/>
              </w:rPr>
            </w:pPr>
            <w:sdt>
              <w:sdtPr>
                <w:rPr>
                  <w:lang w:eastAsia="en-CA"/>
                </w:rPr>
                <w:id w:val="13653774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44F08B62" w14:textId="77777777" w:rsidR="00441635" w:rsidRPr="00814B85" w:rsidRDefault="00000000" w:rsidP="00441635">
            <w:pPr>
              <w:jc w:val="center"/>
              <w:rPr>
                <w:lang w:eastAsia="en-CA"/>
              </w:rPr>
            </w:pPr>
            <w:sdt>
              <w:sdtPr>
                <w:rPr>
                  <w:lang w:eastAsia="en-CA"/>
                </w:rPr>
                <w:id w:val="-575673776"/>
                <w:placeholder>
                  <w:docPart w:val="12B1AA48316B47C2800223008F5A7E6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B200631" w14:textId="18CD6C01" w:rsidR="00441635" w:rsidRDefault="00000000" w:rsidP="00441635">
            <w:pPr>
              <w:jc w:val="center"/>
              <w:rPr>
                <w:lang w:eastAsia="en-CA"/>
              </w:rPr>
            </w:pPr>
            <w:sdt>
              <w:sdtPr>
                <w:rPr>
                  <w:lang w:eastAsia="en-CA"/>
                </w:rPr>
                <w:id w:val="163244754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769A6C99" w14:textId="04B513E2" w:rsidR="00441635" w:rsidRDefault="00000000" w:rsidP="00441635">
            <w:pPr>
              <w:jc w:val="center"/>
              <w:rPr>
                <w:lang w:eastAsia="en-CA"/>
              </w:rPr>
            </w:pPr>
            <w:sdt>
              <w:sdtPr>
                <w:rPr>
                  <w:lang w:eastAsia="en-CA"/>
                </w:rPr>
                <w:id w:val="183573013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1D4531E1" w14:textId="606DDB97" w:rsidR="00441635" w:rsidRDefault="00000000" w:rsidP="00441635">
            <w:pPr>
              <w:jc w:val="center"/>
              <w:rPr>
                <w:lang w:eastAsia="en-CA"/>
              </w:rPr>
            </w:pPr>
            <w:sdt>
              <w:sdtPr>
                <w:rPr>
                  <w:lang w:eastAsia="en-CA"/>
                </w:rPr>
                <w:id w:val="-47067971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029747CE" w14:textId="77777777" w:rsidR="00441635" w:rsidRPr="00814B85" w:rsidRDefault="00000000" w:rsidP="00441635">
            <w:pPr>
              <w:jc w:val="center"/>
              <w:rPr>
                <w:lang w:eastAsia="en-CA"/>
              </w:rPr>
            </w:pPr>
            <w:sdt>
              <w:sdtPr>
                <w:rPr>
                  <w:lang w:eastAsia="en-CA"/>
                </w:rPr>
                <w:id w:val="1017116625"/>
                <w:placeholder>
                  <w:docPart w:val="B3ACA8F55CE64504BCCB0CEB96F79AA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0AA4CC2" w14:textId="5A1AA9DB" w:rsidR="00441635" w:rsidRPr="00814B85" w:rsidRDefault="00441635" w:rsidP="00441635">
            <w:pPr>
              <w:rPr>
                <w:lang w:eastAsia="en-CA"/>
              </w:rPr>
            </w:pPr>
            <w:r w:rsidRPr="00954E8D">
              <w:t>2nd Stage</w:t>
            </w:r>
          </w:p>
        </w:tc>
      </w:tr>
      <w:tr w:rsidR="00441635" w14:paraId="6C267B9A" w14:textId="77777777" w:rsidTr="00DD2645">
        <w:tc>
          <w:tcPr>
            <w:tcW w:w="3060" w:type="dxa"/>
            <w:shd w:val="clear" w:color="auto" w:fill="F2F2F2" w:themeFill="background1" w:themeFillShade="F2"/>
          </w:tcPr>
          <w:p w14:paraId="1E628DD9" w14:textId="7C8BC0CC" w:rsidR="00441635" w:rsidRPr="00814B85" w:rsidRDefault="00441635" w:rsidP="00441635">
            <w:pPr>
              <w:rPr>
                <w:lang w:eastAsia="en-CA"/>
              </w:rPr>
            </w:pPr>
            <w:r w:rsidRPr="00E75D62">
              <w:t>CRU 140 MAIN EXIT PULL</w:t>
            </w:r>
          </w:p>
        </w:tc>
        <w:tc>
          <w:tcPr>
            <w:tcW w:w="907" w:type="dxa"/>
            <w:shd w:val="clear" w:color="auto" w:fill="F2F2F2" w:themeFill="background1" w:themeFillShade="F2"/>
            <w:vAlign w:val="center"/>
          </w:tcPr>
          <w:p w14:paraId="45E89024" w14:textId="77777777" w:rsidR="00441635" w:rsidRPr="00814B85" w:rsidRDefault="00000000" w:rsidP="00441635">
            <w:pPr>
              <w:rPr>
                <w:lang w:eastAsia="en-CA"/>
              </w:rPr>
            </w:pPr>
            <w:sdt>
              <w:sdtPr>
                <w:rPr>
                  <w:lang w:eastAsia="en-CA"/>
                </w:rPr>
                <w:id w:val="-24867428"/>
                <w:placeholder>
                  <w:docPart w:val="6197E921F992444E82228F7C923FAD1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5EE9028" w14:textId="79A67456"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C1D0CE0" w14:textId="77777777" w:rsidR="00441635" w:rsidRDefault="00000000" w:rsidP="00441635">
            <w:pPr>
              <w:jc w:val="center"/>
              <w:rPr>
                <w:lang w:eastAsia="en-CA"/>
              </w:rPr>
            </w:pPr>
            <w:sdt>
              <w:sdtPr>
                <w:rPr>
                  <w:lang w:eastAsia="en-CA"/>
                </w:rPr>
                <w:id w:val="-64581634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183A5A5" w14:textId="1D493F97" w:rsidR="00441635" w:rsidRPr="00814B85" w:rsidRDefault="00441635" w:rsidP="00441635">
            <w:pPr>
              <w:jc w:val="center"/>
              <w:rPr>
                <w:lang w:eastAsia="en-CA"/>
              </w:rPr>
            </w:pPr>
            <w:r w:rsidRPr="00B707BD">
              <w:t>405</w:t>
            </w:r>
          </w:p>
        </w:tc>
        <w:tc>
          <w:tcPr>
            <w:tcW w:w="850" w:type="dxa"/>
            <w:shd w:val="clear" w:color="auto" w:fill="F2F2F2" w:themeFill="background1" w:themeFillShade="F2"/>
            <w:vAlign w:val="center"/>
          </w:tcPr>
          <w:p w14:paraId="62769497" w14:textId="7AFE034B" w:rsidR="00441635" w:rsidRPr="00814B85" w:rsidRDefault="00000000" w:rsidP="00441635">
            <w:pPr>
              <w:jc w:val="center"/>
              <w:rPr>
                <w:lang w:eastAsia="en-CA"/>
              </w:rPr>
            </w:pPr>
            <w:sdt>
              <w:sdtPr>
                <w:rPr>
                  <w:lang w:eastAsia="en-CA"/>
                </w:rPr>
                <w:id w:val="-1142802340"/>
                <w:placeholder>
                  <w:docPart w:val="0B05FCBE7036491C8E62D2A0E1862EB9"/>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Z-8</w:t>
                </w:r>
              </w:sdtContent>
            </w:sdt>
          </w:p>
        </w:tc>
        <w:tc>
          <w:tcPr>
            <w:tcW w:w="448" w:type="dxa"/>
            <w:shd w:val="clear" w:color="auto" w:fill="F2F2F2" w:themeFill="background1" w:themeFillShade="F2"/>
            <w:vAlign w:val="center"/>
          </w:tcPr>
          <w:p w14:paraId="7A2F4330" w14:textId="4E424B79" w:rsidR="00441635" w:rsidRDefault="00000000" w:rsidP="00441635">
            <w:pPr>
              <w:jc w:val="center"/>
              <w:rPr>
                <w:lang w:eastAsia="en-CA"/>
              </w:rPr>
            </w:pPr>
            <w:sdt>
              <w:sdtPr>
                <w:rPr>
                  <w:lang w:eastAsia="en-CA"/>
                </w:rPr>
                <w:id w:val="154671913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02317C95" w14:textId="77777777" w:rsidR="00441635" w:rsidRPr="00814B85" w:rsidRDefault="00000000" w:rsidP="00441635">
            <w:pPr>
              <w:jc w:val="center"/>
              <w:rPr>
                <w:lang w:eastAsia="en-CA"/>
              </w:rPr>
            </w:pPr>
            <w:sdt>
              <w:sdtPr>
                <w:rPr>
                  <w:lang w:eastAsia="en-CA"/>
                </w:rPr>
                <w:id w:val="-583526464"/>
                <w:placeholder>
                  <w:docPart w:val="C95F0127C60B4341B8DD6E4F22A4E4B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F850239" w14:textId="10388692" w:rsidR="00441635" w:rsidRDefault="00000000" w:rsidP="00441635">
            <w:pPr>
              <w:jc w:val="center"/>
              <w:rPr>
                <w:lang w:eastAsia="en-CA"/>
              </w:rPr>
            </w:pPr>
            <w:sdt>
              <w:sdtPr>
                <w:rPr>
                  <w:lang w:eastAsia="en-CA"/>
                </w:rPr>
                <w:id w:val="-173384964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6CB310FC" w14:textId="23ADFBDD" w:rsidR="00441635" w:rsidRDefault="00000000" w:rsidP="00441635">
            <w:pPr>
              <w:jc w:val="center"/>
              <w:rPr>
                <w:lang w:eastAsia="en-CA"/>
              </w:rPr>
            </w:pPr>
            <w:sdt>
              <w:sdtPr>
                <w:rPr>
                  <w:lang w:eastAsia="en-CA"/>
                </w:rPr>
                <w:id w:val="65141040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2C9F80F2" w14:textId="71BD7BD5" w:rsidR="00441635" w:rsidRDefault="00000000" w:rsidP="00441635">
            <w:pPr>
              <w:jc w:val="center"/>
              <w:rPr>
                <w:lang w:eastAsia="en-CA"/>
              </w:rPr>
            </w:pPr>
            <w:sdt>
              <w:sdtPr>
                <w:rPr>
                  <w:lang w:eastAsia="en-CA"/>
                </w:rPr>
                <w:id w:val="-201906669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7E227EE1" w14:textId="77777777" w:rsidR="00441635" w:rsidRPr="00814B85" w:rsidRDefault="00000000" w:rsidP="00441635">
            <w:pPr>
              <w:jc w:val="center"/>
              <w:rPr>
                <w:lang w:eastAsia="en-CA"/>
              </w:rPr>
            </w:pPr>
            <w:sdt>
              <w:sdtPr>
                <w:rPr>
                  <w:lang w:eastAsia="en-CA"/>
                </w:rPr>
                <w:id w:val="-1833287747"/>
                <w:placeholder>
                  <w:docPart w:val="195872CA5E004D118B1A59FC3F00DC9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C6A7C12" w14:textId="491ECFD4" w:rsidR="00441635" w:rsidRPr="00814B85" w:rsidRDefault="00441635" w:rsidP="00441635">
            <w:pPr>
              <w:rPr>
                <w:lang w:eastAsia="en-CA"/>
              </w:rPr>
            </w:pPr>
            <w:r w:rsidRPr="00954E8D">
              <w:t>1st Stage</w:t>
            </w:r>
          </w:p>
        </w:tc>
      </w:tr>
      <w:tr w:rsidR="00441635" w14:paraId="78DC801D" w14:textId="77777777" w:rsidTr="00DD2645">
        <w:tc>
          <w:tcPr>
            <w:tcW w:w="3060" w:type="dxa"/>
            <w:shd w:val="clear" w:color="auto" w:fill="F2F2F2" w:themeFill="background1" w:themeFillShade="F2"/>
          </w:tcPr>
          <w:p w14:paraId="1B60C493" w14:textId="29B08630" w:rsidR="00441635" w:rsidRPr="00814B85" w:rsidRDefault="00441635" w:rsidP="00441635">
            <w:pPr>
              <w:rPr>
                <w:lang w:eastAsia="en-CA"/>
              </w:rPr>
            </w:pPr>
            <w:r w:rsidRPr="00E75D62">
              <w:t>CRU 140 MAIN EXIT GA</w:t>
            </w:r>
          </w:p>
        </w:tc>
        <w:tc>
          <w:tcPr>
            <w:tcW w:w="907" w:type="dxa"/>
            <w:shd w:val="clear" w:color="auto" w:fill="F2F2F2" w:themeFill="background1" w:themeFillShade="F2"/>
            <w:vAlign w:val="center"/>
          </w:tcPr>
          <w:p w14:paraId="6A61F82B" w14:textId="77777777" w:rsidR="00441635" w:rsidRPr="00814B85" w:rsidRDefault="00000000" w:rsidP="00441635">
            <w:pPr>
              <w:rPr>
                <w:lang w:eastAsia="en-CA"/>
              </w:rPr>
            </w:pPr>
            <w:sdt>
              <w:sdtPr>
                <w:rPr>
                  <w:lang w:eastAsia="en-CA"/>
                </w:rPr>
                <w:id w:val="-1642270928"/>
                <w:placeholder>
                  <w:docPart w:val="1DE83A33053B4512B1FADDC59227FAA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B7A6F60" w14:textId="3DD75A3C"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30F82FA" w14:textId="77777777" w:rsidR="00441635" w:rsidRDefault="00000000" w:rsidP="00441635">
            <w:pPr>
              <w:jc w:val="center"/>
              <w:rPr>
                <w:lang w:eastAsia="en-CA"/>
              </w:rPr>
            </w:pPr>
            <w:sdt>
              <w:sdtPr>
                <w:rPr>
                  <w:lang w:eastAsia="en-CA"/>
                </w:rPr>
                <w:id w:val="82200504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5208723" w14:textId="4B692726" w:rsidR="00441635" w:rsidRPr="00814B85" w:rsidRDefault="00441635" w:rsidP="00441635">
            <w:pPr>
              <w:jc w:val="center"/>
              <w:rPr>
                <w:lang w:eastAsia="en-CA"/>
              </w:rPr>
            </w:pPr>
            <w:r w:rsidRPr="00B707BD">
              <w:t>406</w:t>
            </w:r>
          </w:p>
        </w:tc>
        <w:tc>
          <w:tcPr>
            <w:tcW w:w="850" w:type="dxa"/>
            <w:shd w:val="clear" w:color="auto" w:fill="F2F2F2" w:themeFill="background1" w:themeFillShade="F2"/>
            <w:vAlign w:val="center"/>
          </w:tcPr>
          <w:p w14:paraId="7BED2D24" w14:textId="7DD13D4B" w:rsidR="00441635" w:rsidRPr="00814B85" w:rsidRDefault="00000000" w:rsidP="00441635">
            <w:pPr>
              <w:jc w:val="center"/>
              <w:rPr>
                <w:lang w:eastAsia="en-CA"/>
              </w:rPr>
            </w:pPr>
            <w:sdt>
              <w:sdtPr>
                <w:rPr>
                  <w:lang w:eastAsia="en-CA"/>
                </w:rPr>
                <w:id w:val="114039450"/>
                <w:placeholder>
                  <w:docPart w:val="818B6D05130645AB9E729DC696C1AE3E"/>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Z-8</w:t>
                </w:r>
              </w:sdtContent>
            </w:sdt>
          </w:p>
        </w:tc>
        <w:tc>
          <w:tcPr>
            <w:tcW w:w="448" w:type="dxa"/>
            <w:shd w:val="clear" w:color="auto" w:fill="F2F2F2" w:themeFill="background1" w:themeFillShade="F2"/>
            <w:vAlign w:val="center"/>
          </w:tcPr>
          <w:p w14:paraId="54E9BFC7" w14:textId="53701A66" w:rsidR="00441635" w:rsidRDefault="00000000" w:rsidP="00441635">
            <w:pPr>
              <w:jc w:val="center"/>
              <w:rPr>
                <w:lang w:eastAsia="en-CA"/>
              </w:rPr>
            </w:pPr>
            <w:sdt>
              <w:sdtPr>
                <w:rPr>
                  <w:lang w:eastAsia="en-CA"/>
                </w:rPr>
                <w:id w:val="-123246187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266F1F52" w14:textId="77777777" w:rsidR="00441635" w:rsidRPr="00814B85" w:rsidRDefault="00000000" w:rsidP="00441635">
            <w:pPr>
              <w:jc w:val="center"/>
              <w:rPr>
                <w:lang w:eastAsia="en-CA"/>
              </w:rPr>
            </w:pPr>
            <w:sdt>
              <w:sdtPr>
                <w:rPr>
                  <w:lang w:eastAsia="en-CA"/>
                </w:rPr>
                <w:id w:val="-49161177"/>
                <w:placeholder>
                  <w:docPart w:val="3599F9EBE1E048779679CC707FF78E8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0114118" w14:textId="09735994" w:rsidR="00441635" w:rsidRDefault="00000000" w:rsidP="00441635">
            <w:pPr>
              <w:jc w:val="center"/>
              <w:rPr>
                <w:lang w:eastAsia="en-CA"/>
              </w:rPr>
            </w:pPr>
            <w:sdt>
              <w:sdtPr>
                <w:rPr>
                  <w:lang w:eastAsia="en-CA"/>
                </w:rPr>
                <w:id w:val="-197443266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00FAE0F5" w14:textId="58021F85" w:rsidR="00441635" w:rsidRDefault="00000000" w:rsidP="00441635">
            <w:pPr>
              <w:jc w:val="center"/>
              <w:rPr>
                <w:lang w:eastAsia="en-CA"/>
              </w:rPr>
            </w:pPr>
            <w:sdt>
              <w:sdtPr>
                <w:rPr>
                  <w:lang w:eastAsia="en-CA"/>
                </w:rPr>
                <w:id w:val="201927200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3394C310" w14:textId="1A86A7EA" w:rsidR="00441635" w:rsidRDefault="00000000" w:rsidP="00441635">
            <w:pPr>
              <w:jc w:val="center"/>
              <w:rPr>
                <w:lang w:eastAsia="en-CA"/>
              </w:rPr>
            </w:pPr>
            <w:sdt>
              <w:sdtPr>
                <w:rPr>
                  <w:lang w:eastAsia="en-CA"/>
                </w:rPr>
                <w:id w:val="161694478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6D0C0F28" w14:textId="77777777" w:rsidR="00441635" w:rsidRPr="00814B85" w:rsidRDefault="00000000" w:rsidP="00441635">
            <w:pPr>
              <w:jc w:val="center"/>
              <w:rPr>
                <w:lang w:eastAsia="en-CA"/>
              </w:rPr>
            </w:pPr>
            <w:sdt>
              <w:sdtPr>
                <w:rPr>
                  <w:lang w:eastAsia="en-CA"/>
                </w:rPr>
                <w:id w:val="-1694603275"/>
                <w:placeholder>
                  <w:docPart w:val="40EE43EBF988401EA77CF6F193A683D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2AE6EC7" w14:textId="30CF67C5" w:rsidR="00441635" w:rsidRPr="00814B85" w:rsidRDefault="00441635" w:rsidP="00441635">
            <w:pPr>
              <w:rPr>
                <w:lang w:eastAsia="en-CA"/>
              </w:rPr>
            </w:pPr>
            <w:r w:rsidRPr="00954E8D">
              <w:t>2nd Stage</w:t>
            </w:r>
          </w:p>
        </w:tc>
      </w:tr>
      <w:tr w:rsidR="00441635" w14:paraId="08602340" w14:textId="77777777" w:rsidTr="00DD2645">
        <w:tc>
          <w:tcPr>
            <w:tcW w:w="3060" w:type="dxa"/>
            <w:shd w:val="clear" w:color="auto" w:fill="F2F2F2" w:themeFill="background1" w:themeFillShade="F2"/>
          </w:tcPr>
          <w:p w14:paraId="3E2BBEBD" w14:textId="71D0DE40" w:rsidR="00441635" w:rsidRPr="00814B85" w:rsidRDefault="00441635" w:rsidP="00441635">
            <w:pPr>
              <w:rPr>
                <w:lang w:eastAsia="en-CA"/>
              </w:rPr>
            </w:pPr>
            <w:r w:rsidRPr="00E75D62">
              <w:t>CRU 224 TO MALL EXIT PULL</w:t>
            </w:r>
          </w:p>
        </w:tc>
        <w:tc>
          <w:tcPr>
            <w:tcW w:w="907" w:type="dxa"/>
            <w:shd w:val="clear" w:color="auto" w:fill="F2F2F2" w:themeFill="background1" w:themeFillShade="F2"/>
            <w:vAlign w:val="center"/>
          </w:tcPr>
          <w:p w14:paraId="2F41404A" w14:textId="77777777" w:rsidR="00441635" w:rsidRPr="00814B85" w:rsidRDefault="00000000" w:rsidP="00441635">
            <w:pPr>
              <w:rPr>
                <w:lang w:eastAsia="en-CA"/>
              </w:rPr>
            </w:pPr>
            <w:sdt>
              <w:sdtPr>
                <w:rPr>
                  <w:lang w:eastAsia="en-CA"/>
                </w:rPr>
                <w:id w:val="-447081576"/>
                <w:placeholder>
                  <w:docPart w:val="8184F2E516CD46DB9FAAB9D8317AFB3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54C125F" w14:textId="601ECB0E"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269CF43" w14:textId="77777777" w:rsidR="00441635" w:rsidRDefault="00000000" w:rsidP="00441635">
            <w:pPr>
              <w:jc w:val="center"/>
              <w:rPr>
                <w:lang w:eastAsia="en-CA"/>
              </w:rPr>
            </w:pPr>
            <w:sdt>
              <w:sdtPr>
                <w:rPr>
                  <w:lang w:eastAsia="en-CA"/>
                </w:rPr>
                <w:id w:val="150855529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040DD7C" w14:textId="24400E33" w:rsidR="00441635" w:rsidRPr="00814B85" w:rsidRDefault="00441635" w:rsidP="00441635">
            <w:pPr>
              <w:jc w:val="center"/>
              <w:rPr>
                <w:lang w:eastAsia="en-CA"/>
              </w:rPr>
            </w:pPr>
            <w:r w:rsidRPr="00B707BD">
              <w:t>407</w:t>
            </w:r>
          </w:p>
        </w:tc>
        <w:tc>
          <w:tcPr>
            <w:tcW w:w="850" w:type="dxa"/>
            <w:shd w:val="clear" w:color="auto" w:fill="F2F2F2" w:themeFill="background1" w:themeFillShade="F2"/>
            <w:vAlign w:val="center"/>
          </w:tcPr>
          <w:p w14:paraId="437DB4F7" w14:textId="5F29598F" w:rsidR="00441635" w:rsidRPr="00814B85" w:rsidRDefault="00000000" w:rsidP="00441635">
            <w:pPr>
              <w:jc w:val="center"/>
              <w:rPr>
                <w:lang w:eastAsia="en-CA"/>
              </w:rPr>
            </w:pPr>
            <w:sdt>
              <w:sdtPr>
                <w:rPr>
                  <w:lang w:eastAsia="en-CA"/>
                </w:rPr>
                <w:id w:val="-740564422"/>
                <w:placeholder>
                  <w:docPart w:val="3C9D4F854AFC4CEE93D1C62B626A9AF7"/>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w:t>
                </w:r>
              </w:sdtContent>
            </w:sdt>
          </w:p>
        </w:tc>
        <w:tc>
          <w:tcPr>
            <w:tcW w:w="448" w:type="dxa"/>
            <w:shd w:val="clear" w:color="auto" w:fill="F2F2F2" w:themeFill="background1" w:themeFillShade="F2"/>
            <w:vAlign w:val="center"/>
          </w:tcPr>
          <w:p w14:paraId="48944D2F" w14:textId="7C526B77" w:rsidR="00441635" w:rsidRDefault="00000000" w:rsidP="00441635">
            <w:pPr>
              <w:jc w:val="center"/>
              <w:rPr>
                <w:lang w:eastAsia="en-CA"/>
              </w:rPr>
            </w:pPr>
            <w:sdt>
              <w:sdtPr>
                <w:rPr>
                  <w:lang w:eastAsia="en-CA"/>
                </w:rPr>
                <w:id w:val="-175858798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7C61DBA9" w14:textId="77777777" w:rsidR="00441635" w:rsidRPr="00814B85" w:rsidRDefault="00000000" w:rsidP="00441635">
            <w:pPr>
              <w:jc w:val="center"/>
              <w:rPr>
                <w:lang w:eastAsia="en-CA"/>
              </w:rPr>
            </w:pPr>
            <w:sdt>
              <w:sdtPr>
                <w:rPr>
                  <w:lang w:eastAsia="en-CA"/>
                </w:rPr>
                <w:id w:val="1451661362"/>
                <w:placeholder>
                  <w:docPart w:val="05E7407EF97D4966BA54768BB6E437E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134EF8F" w14:textId="1F063EDA" w:rsidR="00441635" w:rsidRDefault="00000000" w:rsidP="00441635">
            <w:pPr>
              <w:jc w:val="center"/>
              <w:rPr>
                <w:lang w:eastAsia="en-CA"/>
              </w:rPr>
            </w:pPr>
            <w:sdt>
              <w:sdtPr>
                <w:rPr>
                  <w:lang w:eastAsia="en-CA"/>
                </w:rPr>
                <w:id w:val="132192613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76D722E1" w14:textId="492572EF" w:rsidR="00441635" w:rsidRDefault="00000000" w:rsidP="00441635">
            <w:pPr>
              <w:jc w:val="center"/>
              <w:rPr>
                <w:lang w:eastAsia="en-CA"/>
              </w:rPr>
            </w:pPr>
            <w:sdt>
              <w:sdtPr>
                <w:rPr>
                  <w:lang w:eastAsia="en-CA"/>
                </w:rPr>
                <w:id w:val="-182157661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3661FB17" w14:textId="6B673941" w:rsidR="00441635" w:rsidRDefault="00000000" w:rsidP="00441635">
            <w:pPr>
              <w:jc w:val="center"/>
              <w:rPr>
                <w:lang w:eastAsia="en-CA"/>
              </w:rPr>
            </w:pPr>
            <w:sdt>
              <w:sdtPr>
                <w:rPr>
                  <w:lang w:eastAsia="en-CA"/>
                </w:rPr>
                <w:id w:val="35577526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67EA63D1" w14:textId="77777777" w:rsidR="00441635" w:rsidRPr="00814B85" w:rsidRDefault="00000000" w:rsidP="00441635">
            <w:pPr>
              <w:jc w:val="center"/>
              <w:rPr>
                <w:lang w:eastAsia="en-CA"/>
              </w:rPr>
            </w:pPr>
            <w:sdt>
              <w:sdtPr>
                <w:rPr>
                  <w:lang w:eastAsia="en-CA"/>
                </w:rPr>
                <w:id w:val="-1809161942"/>
                <w:placeholder>
                  <w:docPart w:val="2A2124DD172842868A77828EEB323FF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6042730" w14:textId="0BD767FA" w:rsidR="00441635" w:rsidRPr="00814B85" w:rsidRDefault="00441635" w:rsidP="00441635">
            <w:pPr>
              <w:rPr>
                <w:lang w:eastAsia="en-CA"/>
              </w:rPr>
            </w:pPr>
            <w:r w:rsidRPr="00954E8D">
              <w:t>1st Stage</w:t>
            </w:r>
          </w:p>
        </w:tc>
      </w:tr>
      <w:tr w:rsidR="00441635" w14:paraId="08D3016C" w14:textId="77777777" w:rsidTr="00DD2645">
        <w:tc>
          <w:tcPr>
            <w:tcW w:w="3060" w:type="dxa"/>
            <w:shd w:val="clear" w:color="auto" w:fill="F2F2F2" w:themeFill="background1" w:themeFillShade="F2"/>
          </w:tcPr>
          <w:p w14:paraId="6B34F450" w14:textId="7C5442E8" w:rsidR="00441635" w:rsidRPr="00814B85" w:rsidRDefault="00441635" w:rsidP="00441635">
            <w:pPr>
              <w:rPr>
                <w:lang w:eastAsia="en-CA"/>
              </w:rPr>
            </w:pPr>
            <w:r w:rsidRPr="00E75D62">
              <w:t>CRU 224 TO MALL EXIT GA</w:t>
            </w:r>
          </w:p>
        </w:tc>
        <w:tc>
          <w:tcPr>
            <w:tcW w:w="907" w:type="dxa"/>
            <w:shd w:val="clear" w:color="auto" w:fill="F2F2F2" w:themeFill="background1" w:themeFillShade="F2"/>
            <w:vAlign w:val="center"/>
          </w:tcPr>
          <w:p w14:paraId="698D8564" w14:textId="77777777" w:rsidR="00441635" w:rsidRPr="00814B85" w:rsidRDefault="00000000" w:rsidP="00441635">
            <w:pPr>
              <w:rPr>
                <w:lang w:eastAsia="en-CA"/>
              </w:rPr>
            </w:pPr>
            <w:sdt>
              <w:sdtPr>
                <w:rPr>
                  <w:lang w:eastAsia="en-CA"/>
                </w:rPr>
                <w:id w:val="2076709980"/>
                <w:placeholder>
                  <w:docPart w:val="43542CDB15DD493F837BA37AAACA1DE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5432F8E" w14:textId="519F16DF"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D845FCF" w14:textId="77777777" w:rsidR="00441635" w:rsidRDefault="00000000" w:rsidP="00441635">
            <w:pPr>
              <w:jc w:val="center"/>
              <w:rPr>
                <w:lang w:eastAsia="en-CA"/>
              </w:rPr>
            </w:pPr>
            <w:sdt>
              <w:sdtPr>
                <w:rPr>
                  <w:lang w:eastAsia="en-CA"/>
                </w:rPr>
                <w:id w:val="-152955824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A5C608A" w14:textId="2A5E1FD0" w:rsidR="00441635" w:rsidRPr="00814B85" w:rsidRDefault="00441635" w:rsidP="00441635">
            <w:pPr>
              <w:jc w:val="center"/>
              <w:rPr>
                <w:lang w:eastAsia="en-CA"/>
              </w:rPr>
            </w:pPr>
            <w:r w:rsidRPr="00B707BD">
              <w:t>408</w:t>
            </w:r>
          </w:p>
        </w:tc>
        <w:tc>
          <w:tcPr>
            <w:tcW w:w="850" w:type="dxa"/>
            <w:shd w:val="clear" w:color="auto" w:fill="F2F2F2" w:themeFill="background1" w:themeFillShade="F2"/>
            <w:vAlign w:val="center"/>
          </w:tcPr>
          <w:p w14:paraId="54F06DE4" w14:textId="505DB1C4" w:rsidR="00441635" w:rsidRPr="00814B85" w:rsidRDefault="00000000" w:rsidP="00441635">
            <w:pPr>
              <w:jc w:val="center"/>
              <w:rPr>
                <w:lang w:eastAsia="en-CA"/>
              </w:rPr>
            </w:pPr>
            <w:sdt>
              <w:sdtPr>
                <w:rPr>
                  <w:lang w:eastAsia="en-CA"/>
                </w:rPr>
                <w:id w:val="-70276561"/>
                <w:placeholder>
                  <w:docPart w:val="53320FFF4E33424D98C88AB9DF3B31D8"/>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w:t>
                </w:r>
              </w:sdtContent>
            </w:sdt>
          </w:p>
        </w:tc>
        <w:tc>
          <w:tcPr>
            <w:tcW w:w="448" w:type="dxa"/>
            <w:shd w:val="clear" w:color="auto" w:fill="F2F2F2" w:themeFill="background1" w:themeFillShade="F2"/>
            <w:vAlign w:val="center"/>
          </w:tcPr>
          <w:p w14:paraId="26B4A2EA" w14:textId="0B690A1F" w:rsidR="00441635" w:rsidRDefault="00000000" w:rsidP="00441635">
            <w:pPr>
              <w:jc w:val="center"/>
              <w:rPr>
                <w:lang w:eastAsia="en-CA"/>
              </w:rPr>
            </w:pPr>
            <w:sdt>
              <w:sdtPr>
                <w:rPr>
                  <w:lang w:eastAsia="en-CA"/>
                </w:rPr>
                <w:id w:val="103917156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7ADAB1BD" w14:textId="77777777" w:rsidR="00441635" w:rsidRPr="00814B85" w:rsidRDefault="00000000" w:rsidP="00441635">
            <w:pPr>
              <w:jc w:val="center"/>
              <w:rPr>
                <w:lang w:eastAsia="en-CA"/>
              </w:rPr>
            </w:pPr>
            <w:sdt>
              <w:sdtPr>
                <w:rPr>
                  <w:lang w:eastAsia="en-CA"/>
                </w:rPr>
                <w:id w:val="705994788"/>
                <w:placeholder>
                  <w:docPart w:val="580D58E5CEDC45BCB5356B3E37AFFF6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2E18B7C" w14:textId="752D7382" w:rsidR="00441635" w:rsidRDefault="00000000" w:rsidP="00441635">
            <w:pPr>
              <w:jc w:val="center"/>
              <w:rPr>
                <w:lang w:eastAsia="en-CA"/>
              </w:rPr>
            </w:pPr>
            <w:sdt>
              <w:sdtPr>
                <w:rPr>
                  <w:lang w:eastAsia="en-CA"/>
                </w:rPr>
                <w:id w:val="-38611218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11B0D636" w14:textId="74CA3E8D" w:rsidR="00441635" w:rsidRDefault="00000000" w:rsidP="00441635">
            <w:pPr>
              <w:jc w:val="center"/>
              <w:rPr>
                <w:lang w:eastAsia="en-CA"/>
              </w:rPr>
            </w:pPr>
            <w:sdt>
              <w:sdtPr>
                <w:rPr>
                  <w:lang w:eastAsia="en-CA"/>
                </w:rPr>
                <w:id w:val="183502734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48169801" w14:textId="62C2EBEA" w:rsidR="00441635" w:rsidRDefault="00000000" w:rsidP="00441635">
            <w:pPr>
              <w:jc w:val="center"/>
              <w:rPr>
                <w:lang w:eastAsia="en-CA"/>
              </w:rPr>
            </w:pPr>
            <w:sdt>
              <w:sdtPr>
                <w:rPr>
                  <w:lang w:eastAsia="en-CA"/>
                </w:rPr>
                <w:id w:val="-117510953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25D235A8" w14:textId="77777777" w:rsidR="00441635" w:rsidRPr="00814B85" w:rsidRDefault="00000000" w:rsidP="00441635">
            <w:pPr>
              <w:jc w:val="center"/>
              <w:rPr>
                <w:lang w:eastAsia="en-CA"/>
              </w:rPr>
            </w:pPr>
            <w:sdt>
              <w:sdtPr>
                <w:rPr>
                  <w:lang w:eastAsia="en-CA"/>
                </w:rPr>
                <w:id w:val="-594788730"/>
                <w:placeholder>
                  <w:docPart w:val="20798718D18C443E97C49253321C6F0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C6138F7" w14:textId="1CAC7FC8" w:rsidR="00441635" w:rsidRPr="00814B85" w:rsidRDefault="00441635" w:rsidP="00441635">
            <w:pPr>
              <w:rPr>
                <w:lang w:eastAsia="en-CA"/>
              </w:rPr>
            </w:pPr>
            <w:r w:rsidRPr="00954E8D">
              <w:t>2nd Stage</w:t>
            </w:r>
          </w:p>
        </w:tc>
      </w:tr>
      <w:tr w:rsidR="00441635" w14:paraId="742DB975" w14:textId="77777777" w:rsidTr="00DD2645">
        <w:tc>
          <w:tcPr>
            <w:tcW w:w="3060" w:type="dxa"/>
            <w:shd w:val="clear" w:color="auto" w:fill="F2F2F2" w:themeFill="background1" w:themeFillShade="F2"/>
          </w:tcPr>
          <w:p w14:paraId="21EA4DB9" w14:textId="22093D17" w:rsidR="00441635" w:rsidRPr="00814B85" w:rsidRDefault="00441635" w:rsidP="00441635">
            <w:pPr>
              <w:rPr>
                <w:lang w:eastAsia="en-CA"/>
              </w:rPr>
            </w:pPr>
            <w:r w:rsidRPr="00E75D62">
              <w:t>WEST MALL 101 W EXIT PULL</w:t>
            </w:r>
          </w:p>
        </w:tc>
        <w:tc>
          <w:tcPr>
            <w:tcW w:w="907" w:type="dxa"/>
            <w:shd w:val="clear" w:color="auto" w:fill="F2F2F2" w:themeFill="background1" w:themeFillShade="F2"/>
            <w:vAlign w:val="center"/>
          </w:tcPr>
          <w:p w14:paraId="34B4829B" w14:textId="77777777" w:rsidR="00441635" w:rsidRPr="00814B85" w:rsidRDefault="00000000" w:rsidP="00441635">
            <w:pPr>
              <w:rPr>
                <w:lang w:eastAsia="en-CA"/>
              </w:rPr>
            </w:pPr>
            <w:sdt>
              <w:sdtPr>
                <w:rPr>
                  <w:lang w:eastAsia="en-CA"/>
                </w:rPr>
                <w:id w:val="-250746464"/>
                <w:placeholder>
                  <w:docPart w:val="9959471782D14B0482F2FCE3D1A2099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C034A54" w14:textId="4CD5AFE2"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5474012" w14:textId="77777777" w:rsidR="00441635" w:rsidRDefault="00000000" w:rsidP="00441635">
            <w:pPr>
              <w:jc w:val="center"/>
              <w:rPr>
                <w:lang w:eastAsia="en-CA"/>
              </w:rPr>
            </w:pPr>
            <w:sdt>
              <w:sdtPr>
                <w:rPr>
                  <w:lang w:eastAsia="en-CA"/>
                </w:rPr>
                <w:id w:val="-22854333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971DE49" w14:textId="5FDE9FEC" w:rsidR="00441635" w:rsidRPr="00814B85" w:rsidRDefault="00441635" w:rsidP="00441635">
            <w:pPr>
              <w:jc w:val="center"/>
              <w:rPr>
                <w:lang w:eastAsia="en-CA"/>
              </w:rPr>
            </w:pPr>
            <w:r w:rsidRPr="00B707BD">
              <w:t>412</w:t>
            </w:r>
          </w:p>
        </w:tc>
        <w:tc>
          <w:tcPr>
            <w:tcW w:w="850" w:type="dxa"/>
            <w:shd w:val="clear" w:color="auto" w:fill="F2F2F2" w:themeFill="background1" w:themeFillShade="F2"/>
            <w:vAlign w:val="center"/>
          </w:tcPr>
          <w:p w14:paraId="30697827" w14:textId="35799ED8" w:rsidR="00441635" w:rsidRPr="00814B85" w:rsidRDefault="00000000" w:rsidP="00441635">
            <w:pPr>
              <w:jc w:val="center"/>
              <w:rPr>
                <w:lang w:eastAsia="en-CA"/>
              </w:rPr>
            </w:pPr>
            <w:sdt>
              <w:sdtPr>
                <w:rPr>
                  <w:lang w:eastAsia="en-CA"/>
                </w:rPr>
                <w:id w:val="2144763787"/>
                <w:placeholder>
                  <w:docPart w:val="06B842BDFDC74C319E40E091020CB2BE"/>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Z-9</w:t>
                </w:r>
              </w:sdtContent>
            </w:sdt>
          </w:p>
        </w:tc>
        <w:tc>
          <w:tcPr>
            <w:tcW w:w="448" w:type="dxa"/>
            <w:shd w:val="clear" w:color="auto" w:fill="F2F2F2" w:themeFill="background1" w:themeFillShade="F2"/>
            <w:vAlign w:val="center"/>
          </w:tcPr>
          <w:p w14:paraId="59333DA5" w14:textId="65E16BB0" w:rsidR="00441635" w:rsidRDefault="00000000" w:rsidP="00441635">
            <w:pPr>
              <w:jc w:val="center"/>
              <w:rPr>
                <w:lang w:eastAsia="en-CA"/>
              </w:rPr>
            </w:pPr>
            <w:sdt>
              <w:sdtPr>
                <w:rPr>
                  <w:lang w:eastAsia="en-CA"/>
                </w:rPr>
                <w:id w:val="-204027575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1DD0B5BD" w14:textId="77777777" w:rsidR="00441635" w:rsidRPr="00814B85" w:rsidRDefault="00000000" w:rsidP="00441635">
            <w:pPr>
              <w:jc w:val="center"/>
              <w:rPr>
                <w:lang w:eastAsia="en-CA"/>
              </w:rPr>
            </w:pPr>
            <w:sdt>
              <w:sdtPr>
                <w:rPr>
                  <w:lang w:eastAsia="en-CA"/>
                </w:rPr>
                <w:id w:val="42640578"/>
                <w:placeholder>
                  <w:docPart w:val="3CCDB34BEC0045C2BDD5B0D337DBC01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AD8E27C" w14:textId="23664BD9" w:rsidR="00441635" w:rsidRDefault="00000000" w:rsidP="00441635">
            <w:pPr>
              <w:jc w:val="center"/>
              <w:rPr>
                <w:lang w:eastAsia="en-CA"/>
              </w:rPr>
            </w:pPr>
            <w:sdt>
              <w:sdtPr>
                <w:rPr>
                  <w:lang w:eastAsia="en-CA"/>
                </w:rPr>
                <w:id w:val="-175272872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1D758C2F" w14:textId="31E0C971" w:rsidR="00441635" w:rsidRDefault="00000000" w:rsidP="00441635">
            <w:pPr>
              <w:jc w:val="center"/>
              <w:rPr>
                <w:lang w:eastAsia="en-CA"/>
              </w:rPr>
            </w:pPr>
            <w:sdt>
              <w:sdtPr>
                <w:rPr>
                  <w:lang w:eastAsia="en-CA"/>
                </w:rPr>
                <w:id w:val="55104434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418FB886" w14:textId="6344B430" w:rsidR="00441635" w:rsidRDefault="00000000" w:rsidP="00441635">
            <w:pPr>
              <w:jc w:val="center"/>
              <w:rPr>
                <w:lang w:eastAsia="en-CA"/>
              </w:rPr>
            </w:pPr>
            <w:sdt>
              <w:sdtPr>
                <w:rPr>
                  <w:lang w:eastAsia="en-CA"/>
                </w:rPr>
                <w:id w:val="135075756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41A6B12A" w14:textId="77777777" w:rsidR="00441635" w:rsidRPr="00814B85" w:rsidRDefault="00000000" w:rsidP="00441635">
            <w:pPr>
              <w:jc w:val="center"/>
              <w:rPr>
                <w:lang w:eastAsia="en-CA"/>
              </w:rPr>
            </w:pPr>
            <w:sdt>
              <w:sdtPr>
                <w:rPr>
                  <w:lang w:eastAsia="en-CA"/>
                </w:rPr>
                <w:id w:val="-137501595"/>
                <w:placeholder>
                  <w:docPart w:val="48E4AA6148B040589A365307A1FD378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2E772D9" w14:textId="6F02095D" w:rsidR="00441635" w:rsidRPr="00814B85" w:rsidRDefault="00441635" w:rsidP="00441635">
            <w:pPr>
              <w:rPr>
                <w:lang w:eastAsia="en-CA"/>
              </w:rPr>
            </w:pPr>
            <w:r w:rsidRPr="00954E8D">
              <w:t>1st Stage</w:t>
            </w:r>
          </w:p>
        </w:tc>
      </w:tr>
      <w:tr w:rsidR="00441635" w14:paraId="30186702" w14:textId="77777777" w:rsidTr="00DD2645">
        <w:tc>
          <w:tcPr>
            <w:tcW w:w="3060" w:type="dxa"/>
            <w:shd w:val="clear" w:color="auto" w:fill="F2F2F2" w:themeFill="background1" w:themeFillShade="F2"/>
          </w:tcPr>
          <w:p w14:paraId="1930BA69" w14:textId="67DFC45D" w:rsidR="00441635" w:rsidRPr="00814B85" w:rsidRDefault="00441635" w:rsidP="00441635">
            <w:pPr>
              <w:rPr>
                <w:lang w:eastAsia="en-CA"/>
              </w:rPr>
            </w:pPr>
            <w:r w:rsidRPr="00E75D62">
              <w:t>WEST MALL 101 W EXIT GA</w:t>
            </w:r>
          </w:p>
        </w:tc>
        <w:tc>
          <w:tcPr>
            <w:tcW w:w="907" w:type="dxa"/>
            <w:shd w:val="clear" w:color="auto" w:fill="F2F2F2" w:themeFill="background1" w:themeFillShade="F2"/>
            <w:vAlign w:val="center"/>
          </w:tcPr>
          <w:p w14:paraId="7D6C2030" w14:textId="77777777" w:rsidR="00441635" w:rsidRPr="00814B85" w:rsidRDefault="00000000" w:rsidP="00441635">
            <w:pPr>
              <w:rPr>
                <w:lang w:eastAsia="en-CA"/>
              </w:rPr>
            </w:pPr>
            <w:sdt>
              <w:sdtPr>
                <w:rPr>
                  <w:lang w:eastAsia="en-CA"/>
                </w:rPr>
                <w:id w:val="-1147209844"/>
                <w:placeholder>
                  <w:docPart w:val="F5AF25AB47604D299F87D646874B21E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81BCDAB" w14:textId="1260C4CF"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DADF942" w14:textId="77777777" w:rsidR="00441635" w:rsidRDefault="00000000" w:rsidP="00441635">
            <w:pPr>
              <w:jc w:val="center"/>
              <w:rPr>
                <w:lang w:eastAsia="en-CA"/>
              </w:rPr>
            </w:pPr>
            <w:sdt>
              <w:sdtPr>
                <w:rPr>
                  <w:lang w:eastAsia="en-CA"/>
                </w:rPr>
                <w:id w:val="-10343177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6400E2D" w14:textId="69180761" w:rsidR="00441635" w:rsidRPr="00814B85" w:rsidRDefault="00441635" w:rsidP="00441635">
            <w:pPr>
              <w:jc w:val="center"/>
              <w:rPr>
                <w:lang w:eastAsia="en-CA"/>
              </w:rPr>
            </w:pPr>
            <w:r w:rsidRPr="00B707BD">
              <w:t>413</w:t>
            </w:r>
          </w:p>
        </w:tc>
        <w:tc>
          <w:tcPr>
            <w:tcW w:w="850" w:type="dxa"/>
            <w:shd w:val="clear" w:color="auto" w:fill="F2F2F2" w:themeFill="background1" w:themeFillShade="F2"/>
            <w:vAlign w:val="center"/>
          </w:tcPr>
          <w:p w14:paraId="526CACD6" w14:textId="15CF9ADD" w:rsidR="00441635" w:rsidRPr="00814B85" w:rsidRDefault="00000000" w:rsidP="00441635">
            <w:pPr>
              <w:jc w:val="center"/>
              <w:rPr>
                <w:lang w:eastAsia="en-CA"/>
              </w:rPr>
            </w:pPr>
            <w:sdt>
              <w:sdtPr>
                <w:rPr>
                  <w:lang w:eastAsia="en-CA"/>
                </w:rPr>
                <w:id w:val="-896897008"/>
                <w:placeholder>
                  <w:docPart w:val="9E16D52A5722487997A28CCD05780455"/>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Z-9</w:t>
                </w:r>
              </w:sdtContent>
            </w:sdt>
          </w:p>
        </w:tc>
        <w:tc>
          <w:tcPr>
            <w:tcW w:w="448" w:type="dxa"/>
            <w:shd w:val="clear" w:color="auto" w:fill="F2F2F2" w:themeFill="background1" w:themeFillShade="F2"/>
            <w:vAlign w:val="center"/>
          </w:tcPr>
          <w:p w14:paraId="2E2F7B70" w14:textId="162A6B2E" w:rsidR="00441635" w:rsidRDefault="00000000" w:rsidP="00441635">
            <w:pPr>
              <w:jc w:val="center"/>
              <w:rPr>
                <w:lang w:eastAsia="en-CA"/>
              </w:rPr>
            </w:pPr>
            <w:sdt>
              <w:sdtPr>
                <w:rPr>
                  <w:lang w:eastAsia="en-CA"/>
                </w:rPr>
                <w:id w:val="6870541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6E9F4E87" w14:textId="77777777" w:rsidR="00441635" w:rsidRPr="00814B85" w:rsidRDefault="00000000" w:rsidP="00441635">
            <w:pPr>
              <w:jc w:val="center"/>
              <w:rPr>
                <w:lang w:eastAsia="en-CA"/>
              </w:rPr>
            </w:pPr>
            <w:sdt>
              <w:sdtPr>
                <w:rPr>
                  <w:lang w:eastAsia="en-CA"/>
                </w:rPr>
                <w:id w:val="-1073804021"/>
                <w:placeholder>
                  <w:docPart w:val="A89D9E51D2E9434D8916EDD0F158D4E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0947EE3" w14:textId="7A06BB05" w:rsidR="00441635" w:rsidRDefault="00000000" w:rsidP="00441635">
            <w:pPr>
              <w:jc w:val="center"/>
              <w:rPr>
                <w:lang w:eastAsia="en-CA"/>
              </w:rPr>
            </w:pPr>
            <w:sdt>
              <w:sdtPr>
                <w:rPr>
                  <w:lang w:eastAsia="en-CA"/>
                </w:rPr>
                <w:id w:val="-99579766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0BD4AF66" w14:textId="406644CB" w:rsidR="00441635" w:rsidRDefault="00000000" w:rsidP="00441635">
            <w:pPr>
              <w:jc w:val="center"/>
              <w:rPr>
                <w:lang w:eastAsia="en-CA"/>
              </w:rPr>
            </w:pPr>
            <w:sdt>
              <w:sdtPr>
                <w:rPr>
                  <w:lang w:eastAsia="en-CA"/>
                </w:rPr>
                <w:id w:val="65905095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795982F0" w14:textId="62C53238" w:rsidR="00441635" w:rsidRDefault="00000000" w:rsidP="00441635">
            <w:pPr>
              <w:jc w:val="center"/>
              <w:rPr>
                <w:lang w:eastAsia="en-CA"/>
              </w:rPr>
            </w:pPr>
            <w:sdt>
              <w:sdtPr>
                <w:rPr>
                  <w:lang w:eastAsia="en-CA"/>
                </w:rPr>
                <w:id w:val="-170485850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7A013BCD" w14:textId="77777777" w:rsidR="00441635" w:rsidRPr="00814B85" w:rsidRDefault="00000000" w:rsidP="00441635">
            <w:pPr>
              <w:jc w:val="center"/>
              <w:rPr>
                <w:lang w:eastAsia="en-CA"/>
              </w:rPr>
            </w:pPr>
            <w:sdt>
              <w:sdtPr>
                <w:rPr>
                  <w:lang w:eastAsia="en-CA"/>
                </w:rPr>
                <w:id w:val="833651772"/>
                <w:placeholder>
                  <w:docPart w:val="F8DB4A2471564FBE9F7928BCDBA66DE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C60292D" w14:textId="51BF7629" w:rsidR="00441635" w:rsidRPr="00814B85" w:rsidRDefault="00441635" w:rsidP="00441635">
            <w:pPr>
              <w:rPr>
                <w:lang w:eastAsia="en-CA"/>
              </w:rPr>
            </w:pPr>
            <w:r w:rsidRPr="00954E8D">
              <w:t>2nd Stage</w:t>
            </w:r>
          </w:p>
        </w:tc>
      </w:tr>
      <w:tr w:rsidR="00441635" w14:paraId="4AA8A937" w14:textId="77777777" w:rsidTr="00DD2645">
        <w:tc>
          <w:tcPr>
            <w:tcW w:w="3060" w:type="dxa"/>
            <w:shd w:val="clear" w:color="auto" w:fill="F2F2F2" w:themeFill="background1" w:themeFillShade="F2"/>
          </w:tcPr>
          <w:p w14:paraId="33349264" w14:textId="6D4E46F5" w:rsidR="00441635" w:rsidRPr="00814B85" w:rsidRDefault="00441635" w:rsidP="00441635">
            <w:pPr>
              <w:rPr>
                <w:lang w:eastAsia="en-CA"/>
              </w:rPr>
            </w:pPr>
            <w:r w:rsidRPr="00E75D62">
              <w:t>CORRIDOR 10A EXIT PULL</w:t>
            </w:r>
          </w:p>
        </w:tc>
        <w:tc>
          <w:tcPr>
            <w:tcW w:w="907" w:type="dxa"/>
            <w:shd w:val="clear" w:color="auto" w:fill="F2F2F2" w:themeFill="background1" w:themeFillShade="F2"/>
            <w:vAlign w:val="center"/>
          </w:tcPr>
          <w:p w14:paraId="02E0D7EE" w14:textId="77777777" w:rsidR="00441635" w:rsidRPr="00814B85" w:rsidRDefault="00000000" w:rsidP="00441635">
            <w:pPr>
              <w:rPr>
                <w:lang w:eastAsia="en-CA"/>
              </w:rPr>
            </w:pPr>
            <w:sdt>
              <w:sdtPr>
                <w:rPr>
                  <w:lang w:eastAsia="en-CA"/>
                </w:rPr>
                <w:id w:val="-1674026575"/>
                <w:placeholder>
                  <w:docPart w:val="BDCB21ECB0AC45FFBE669C10B1F63C3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6C87186" w14:textId="15E90DC7"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52B7CDAA" w14:textId="77777777" w:rsidR="00441635" w:rsidRDefault="00000000" w:rsidP="00441635">
            <w:pPr>
              <w:jc w:val="center"/>
              <w:rPr>
                <w:lang w:eastAsia="en-CA"/>
              </w:rPr>
            </w:pPr>
            <w:sdt>
              <w:sdtPr>
                <w:rPr>
                  <w:lang w:eastAsia="en-CA"/>
                </w:rPr>
                <w:id w:val="-191446646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059D520" w14:textId="00B7302E" w:rsidR="00441635" w:rsidRPr="00814B85" w:rsidRDefault="00441635" w:rsidP="00441635">
            <w:pPr>
              <w:jc w:val="center"/>
              <w:rPr>
                <w:lang w:eastAsia="en-CA"/>
              </w:rPr>
            </w:pPr>
            <w:r w:rsidRPr="00B707BD">
              <w:t>428</w:t>
            </w:r>
          </w:p>
        </w:tc>
        <w:tc>
          <w:tcPr>
            <w:tcW w:w="850" w:type="dxa"/>
            <w:shd w:val="clear" w:color="auto" w:fill="F2F2F2" w:themeFill="background1" w:themeFillShade="F2"/>
            <w:vAlign w:val="center"/>
          </w:tcPr>
          <w:p w14:paraId="41523080" w14:textId="5874D452" w:rsidR="00441635" w:rsidRPr="00814B85" w:rsidRDefault="00000000" w:rsidP="00441635">
            <w:pPr>
              <w:jc w:val="center"/>
              <w:rPr>
                <w:lang w:eastAsia="en-CA"/>
              </w:rPr>
            </w:pPr>
            <w:sdt>
              <w:sdtPr>
                <w:rPr>
                  <w:lang w:eastAsia="en-CA"/>
                </w:rPr>
                <w:id w:val="-1174416719"/>
                <w:placeholder>
                  <w:docPart w:val="C7B47FD3684C4F1B93A4A3286F88559D"/>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Z-10</w:t>
                </w:r>
              </w:sdtContent>
            </w:sdt>
          </w:p>
        </w:tc>
        <w:tc>
          <w:tcPr>
            <w:tcW w:w="448" w:type="dxa"/>
            <w:shd w:val="clear" w:color="auto" w:fill="F2F2F2" w:themeFill="background1" w:themeFillShade="F2"/>
            <w:vAlign w:val="center"/>
          </w:tcPr>
          <w:p w14:paraId="091B6C5B" w14:textId="7D74CD9E" w:rsidR="00441635" w:rsidRDefault="00000000" w:rsidP="00441635">
            <w:pPr>
              <w:jc w:val="center"/>
              <w:rPr>
                <w:lang w:eastAsia="en-CA"/>
              </w:rPr>
            </w:pPr>
            <w:sdt>
              <w:sdtPr>
                <w:rPr>
                  <w:lang w:eastAsia="en-CA"/>
                </w:rPr>
                <w:id w:val="-112052826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7C1887F7" w14:textId="77777777" w:rsidR="00441635" w:rsidRPr="00814B85" w:rsidRDefault="00000000" w:rsidP="00441635">
            <w:pPr>
              <w:jc w:val="center"/>
              <w:rPr>
                <w:lang w:eastAsia="en-CA"/>
              </w:rPr>
            </w:pPr>
            <w:sdt>
              <w:sdtPr>
                <w:rPr>
                  <w:lang w:eastAsia="en-CA"/>
                </w:rPr>
                <w:id w:val="1789385541"/>
                <w:placeholder>
                  <w:docPart w:val="9FC6B66B99B643F3A45BA0AE0975263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42515AD" w14:textId="42DC077B" w:rsidR="00441635" w:rsidRDefault="00000000" w:rsidP="00441635">
            <w:pPr>
              <w:jc w:val="center"/>
              <w:rPr>
                <w:lang w:eastAsia="en-CA"/>
              </w:rPr>
            </w:pPr>
            <w:sdt>
              <w:sdtPr>
                <w:rPr>
                  <w:lang w:eastAsia="en-CA"/>
                </w:rPr>
                <w:id w:val="-86474566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2DBD6CEF" w14:textId="3AADDB1A" w:rsidR="00441635" w:rsidRDefault="00000000" w:rsidP="00441635">
            <w:pPr>
              <w:jc w:val="center"/>
              <w:rPr>
                <w:lang w:eastAsia="en-CA"/>
              </w:rPr>
            </w:pPr>
            <w:sdt>
              <w:sdtPr>
                <w:rPr>
                  <w:lang w:eastAsia="en-CA"/>
                </w:rPr>
                <w:id w:val="138452976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5708D38E" w14:textId="0CAEC2DE" w:rsidR="00441635" w:rsidRDefault="00000000" w:rsidP="00441635">
            <w:pPr>
              <w:jc w:val="center"/>
              <w:rPr>
                <w:lang w:eastAsia="en-CA"/>
              </w:rPr>
            </w:pPr>
            <w:sdt>
              <w:sdtPr>
                <w:rPr>
                  <w:lang w:eastAsia="en-CA"/>
                </w:rPr>
                <w:id w:val="-128147994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08A8DA69" w14:textId="77777777" w:rsidR="00441635" w:rsidRPr="00814B85" w:rsidRDefault="00000000" w:rsidP="00441635">
            <w:pPr>
              <w:jc w:val="center"/>
              <w:rPr>
                <w:lang w:eastAsia="en-CA"/>
              </w:rPr>
            </w:pPr>
            <w:sdt>
              <w:sdtPr>
                <w:rPr>
                  <w:lang w:eastAsia="en-CA"/>
                </w:rPr>
                <w:id w:val="-1065721235"/>
                <w:placeholder>
                  <w:docPart w:val="E41032472B874F6696FE932246E720D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0CFB03B" w14:textId="5568D326" w:rsidR="00441635" w:rsidRPr="00814B85" w:rsidRDefault="00441635" w:rsidP="00441635">
            <w:pPr>
              <w:rPr>
                <w:lang w:eastAsia="en-CA"/>
              </w:rPr>
            </w:pPr>
            <w:r w:rsidRPr="00954E8D">
              <w:t>1st Stage</w:t>
            </w:r>
          </w:p>
        </w:tc>
      </w:tr>
      <w:tr w:rsidR="00441635" w14:paraId="5C31A645" w14:textId="77777777" w:rsidTr="00DD2645">
        <w:tc>
          <w:tcPr>
            <w:tcW w:w="3060" w:type="dxa"/>
            <w:shd w:val="clear" w:color="auto" w:fill="F2F2F2" w:themeFill="background1" w:themeFillShade="F2"/>
          </w:tcPr>
          <w:p w14:paraId="43707E65" w14:textId="3088B56C" w:rsidR="00441635" w:rsidRPr="00814B85" w:rsidRDefault="00441635" w:rsidP="00441635">
            <w:pPr>
              <w:rPr>
                <w:lang w:eastAsia="en-CA"/>
              </w:rPr>
            </w:pPr>
            <w:r w:rsidRPr="00E75D62">
              <w:t>CORRIDOR 10A EXIT GA</w:t>
            </w:r>
          </w:p>
        </w:tc>
        <w:tc>
          <w:tcPr>
            <w:tcW w:w="907" w:type="dxa"/>
            <w:shd w:val="clear" w:color="auto" w:fill="F2F2F2" w:themeFill="background1" w:themeFillShade="F2"/>
            <w:vAlign w:val="center"/>
          </w:tcPr>
          <w:p w14:paraId="4DADB33F" w14:textId="77777777" w:rsidR="00441635" w:rsidRPr="00814B85" w:rsidRDefault="00000000" w:rsidP="00441635">
            <w:pPr>
              <w:rPr>
                <w:lang w:eastAsia="en-CA"/>
              </w:rPr>
            </w:pPr>
            <w:sdt>
              <w:sdtPr>
                <w:rPr>
                  <w:lang w:eastAsia="en-CA"/>
                </w:rPr>
                <w:id w:val="1276449954"/>
                <w:placeholder>
                  <w:docPart w:val="137869B28A1C4388A5627FF72FB7AEE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BC24777" w14:textId="3DE66923"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73C4FF7" w14:textId="77777777" w:rsidR="00441635" w:rsidRDefault="00000000" w:rsidP="00441635">
            <w:pPr>
              <w:jc w:val="center"/>
              <w:rPr>
                <w:lang w:eastAsia="en-CA"/>
              </w:rPr>
            </w:pPr>
            <w:sdt>
              <w:sdtPr>
                <w:rPr>
                  <w:lang w:eastAsia="en-CA"/>
                </w:rPr>
                <w:id w:val="188282505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FD45EE5" w14:textId="787FA5AD" w:rsidR="00441635" w:rsidRPr="00814B85" w:rsidRDefault="00441635" w:rsidP="00441635">
            <w:pPr>
              <w:jc w:val="center"/>
              <w:rPr>
                <w:lang w:eastAsia="en-CA"/>
              </w:rPr>
            </w:pPr>
            <w:r w:rsidRPr="00B707BD">
              <w:t>429</w:t>
            </w:r>
          </w:p>
        </w:tc>
        <w:tc>
          <w:tcPr>
            <w:tcW w:w="850" w:type="dxa"/>
            <w:shd w:val="clear" w:color="auto" w:fill="F2F2F2" w:themeFill="background1" w:themeFillShade="F2"/>
            <w:vAlign w:val="center"/>
          </w:tcPr>
          <w:p w14:paraId="01493875" w14:textId="150224EF" w:rsidR="00441635" w:rsidRPr="00814B85" w:rsidRDefault="00000000" w:rsidP="00441635">
            <w:pPr>
              <w:jc w:val="center"/>
              <w:rPr>
                <w:lang w:eastAsia="en-CA"/>
              </w:rPr>
            </w:pPr>
            <w:sdt>
              <w:sdtPr>
                <w:rPr>
                  <w:lang w:eastAsia="en-CA"/>
                </w:rPr>
                <w:id w:val="2079163450"/>
                <w:placeholder>
                  <w:docPart w:val="201C271BD1DC4616A6CB5346DA531E6D"/>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Z-10</w:t>
                </w:r>
              </w:sdtContent>
            </w:sdt>
          </w:p>
        </w:tc>
        <w:tc>
          <w:tcPr>
            <w:tcW w:w="448" w:type="dxa"/>
            <w:shd w:val="clear" w:color="auto" w:fill="F2F2F2" w:themeFill="background1" w:themeFillShade="F2"/>
            <w:vAlign w:val="center"/>
          </w:tcPr>
          <w:p w14:paraId="71079BFF" w14:textId="08B85046" w:rsidR="00441635" w:rsidRDefault="00000000" w:rsidP="00441635">
            <w:pPr>
              <w:jc w:val="center"/>
              <w:rPr>
                <w:lang w:eastAsia="en-CA"/>
              </w:rPr>
            </w:pPr>
            <w:sdt>
              <w:sdtPr>
                <w:rPr>
                  <w:lang w:eastAsia="en-CA"/>
                </w:rPr>
                <w:id w:val="188651544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4BF86805" w14:textId="77777777" w:rsidR="00441635" w:rsidRPr="00814B85" w:rsidRDefault="00000000" w:rsidP="00441635">
            <w:pPr>
              <w:jc w:val="center"/>
              <w:rPr>
                <w:lang w:eastAsia="en-CA"/>
              </w:rPr>
            </w:pPr>
            <w:sdt>
              <w:sdtPr>
                <w:rPr>
                  <w:lang w:eastAsia="en-CA"/>
                </w:rPr>
                <w:id w:val="-1734379704"/>
                <w:placeholder>
                  <w:docPart w:val="8565BFC833F642B3A40B7153E392653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3BB59DE" w14:textId="441D41B6" w:rsidR="00441635" w:rsidRDefault="00000000" w:rsidP="00441635">
            <w:pPr>
              <w:jc w:val="center"/>
              <w:rPr>
                <w:lang w:eastAsia="en-CA"/>
              </w:rPr>
            </w:pPr>
            <w:sdt>
              <w:sdtPr>
                <w:rPr>
                  <w:lang w:eastAsia="en-CA"/>
                </w:rPr>
                <w:id w:val="104601923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15734928" w14:textId="1552FB49" w:rsidR="00441635" w:rsidRDefault="00000000" w:rsidP="00441635">
            <w:pPr>
              <w:jc w:val="center"/>
              <w:rPr>
                <w:lang w:eastAsia="en-CA"/>
              </w:rPr>
            </w:pPr>
            <w:sdt>
              <w:sdtPr>
                <w:rPr>
                  <w:lang w:eastAsia="en-CA"/>
                </w:rPr>
                <w:id w:val="-100127422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02CA3D28" w14:textId="051F11A6" w:rsidR="00441635" w:rsidRDefault="00000000" w:rsidP="00441635">
            <w:pPr>
              <w:jc w:val="center"/>
              <w:rPr>
                <w:lang w:eastAsia="en-CA"/>
              </w:rPr>
            </w:pPr>
            <w:sdt>
              <w:sdtPr>
                <w:rPr>
                  <w:lang w:eastAsia="en-CA"/>
                </w:rPr>
                <w:id w:val="139184063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2398CECC" w14:textId="77777777" w:rsidR="00441635" w:rsidRPr="00814B85" w:rsidRDefault="00000000" w:rsidP="00441635">
            <w:pPr>
              <w:jc w:val="center"/>
              <w:rPr>
                <w:lang w:eastAsia="en-CA"/>
              </w:rPr>
            </w:pPr>
            <w:sdt>
              <w:sdtPr>
                <w:rPr>
                  <w:lang w:eastAsia="en-CA"/>
                </w:rPr>
                <w:id w:val="-458955468"/>
                <w:placeholder>
                  <w:docPart w:val="1B39932E069240B38FAE555BC7BE0E6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842227B" w14:textId="15222CE1" w:rsidR="00441635" w:rsidRPr="00814B85" w:rsidRDefault="00441635" w:rsidP="00441635">
            <w:pPr>
              <w:rPr>
                <w:lang w:eastAsia="en-CA"/>
              </w:rPr>
            </w:pPr>
            <w:r w:rsidRPr="00954E8D">
              <w:t>2nd Stage</w:t>
            </w:r>
          </w:p>
        </w:tc>
      </w:tr>
      <w:tr w:rsidR="00441635" w14:paraId="207B18A1" w14:textId="77777777" w:rsidTr="00DD2645">
        <w:tc>
          <w:tcPr>
            <w:tcW w:w="3060" w:type="dxa"/>
            <w:shd w:val="clear" w:color="auto" w:fill="F2F2F2" w:themeFill="background1" w:themeFillShade="F2"/>
          </w:tcPr>
          <w:p w14:paraId="77C479E2" w14:textId="56D518FD" w:rsidR="00441635" w:rsidRPr="00814B85" w:rsidRDefault="00441635" w:rsidP="00441635">
            <w:pPr>
              <w:rPr>
                <w:lang w:eastAsia="en-CA"/>
              </w:rPr>
            </w:pPr>
            <w:r w:rsidRPr="00E75D62">
              <w:t>CRU 119 EXIT PULL</w:t>
            </w:r>
          </w:p>
        </w:tc>
        <w:tc>
          <w:tcPr>
            <w:tcW w:w="907" w:type="dxa"/>
            <w:shd w:val="clear" w:color="auto" w:fill="F2F2F2" w:themeFill="background1" w:themeFillShade="F2"/>
            <w:vAlign w:val="center"/>
          </w:tcPr>
          <w:p w14:paraId="4784C49E" w14:textId="77777777" w:rsidR="00441635" w:rsidRPr="00814B85" w:rsidRDefault="00000000" w:rsidP="00441635">
            <w:pPr>
              <w:rPr>
                <w:lang w:eastAsia="en-CA"/>
              </w:rPr>
            </w:pPr>
            <w:sdt>
              <w:sdtPr>
                <w:rPr>
                  <w:lang w:eastAsia="en-CA"/>
                </w:rPr>
                <w:id w:val="1168141247"/>
                <w:placeholder>
                  <w:docPart w:val="E0CD2FAD03C14E528C2EC747C80B30F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B77C26E" w14:textId="2BF48ACB"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4C6AD86B" w14:textId="77777777" w:rsidR="00441635" w:rsidRDefault="00000000" w:rsidP="00441635">
            <w:pPr>
              <w:jc w:val="center"/>
              <w:rPr>
                <w:lang w:eastAsia="en-CA"/>
              </w:rPr>
            </w:pPr>
            <w:sdt>
              <w:sdtPr>
                <w:rPr>
                  <w:lang w:eastAsia="en-CA"/>
                </w:rPr>
                <w:id w:val="199506279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9FD4E46" w14:textId="32214951" w:rsidR="00441635" w:rsidRPr="00814B85" w:rsidRDefault="00441635" w:rsidP="00441635">
            <w:pPr>
              <w:jc w:val="center"/>
              <w:rPr>
                <w:lang w:eastAsia="en-CA"/>
              </w:rPr>
            </w:pPr>
            <w:r w:rsidRPr="00B707BD">
              <w:t>432</w:t>
            </w:r>
          </w:p>
        </w:tc>
        <w:tc>
          <w:tcPr>
            <w:tcW w:w="850" w:type="dxa"/>
            <w:shd w:val="clear" w:color="auto" w:fill="F2F2F2" w:themeFill="background1" w:themeFillShade="F2"/>
            <w:vAlign w:val="center"/>
          </w:tcPr>
          <w:p w14:paraId="45B09F42" w14:textId="0E4FA1D2" w:rsidR="00441635" w:rsidRPr="00814B85" w:rsidRDefault="00000000" w:rsidP="00441635">
            <w:pPr>
              <w:jc w:val="center"/>
              <w:rPr>
                <w:lang w:eastAsia="en-CA"/>
              </w:rPr>
            </w:pPr>
            <w:sdt>
              <w:sdtPr>
                <w:rPr>
                  <w:lang w:eastAsia="en-CA"/>
                </w:rPr>
                <w:id w:val="-198398067"/>
                <w:placeholder>
                  <w:docPart w:val="C6A426A5D0F14BC3A3882E239AE6C247"/>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Z-7</w:t>
                </w:r>
              </w:sdtContent>
            </w:sdt>
          </w:p>
        </w:tc>
        <w:tc>
          <w:tcPr>
            <w:tcW w:w="448" w:type="dxa"/>
            <w:shd w:val="clear" w:color="auto" w:fill="F2F2F2" w:themeFill="background1" w:themeFillShade="F2"/>
            <w:vAlign w:val="center"/>
          </w:tcPr>
          <w:p w14:paraId="23DA79ED" w14:textId="3626FDCE" w:rsidR="00441635" w:rsidRDefault="00000000" w:rsidP="00441635">
            <w:pPr>
              <w:jc w:val="center"/>
              <w:rPr>
                <w:lang w:eastAsia="en-CA"/>
              </w:rPr>
            </w:pPr>
            <w:sdt>
              <w:sdtPr>
                <w:rPr>
                  <w:lang w:eastAsia="en-CA"/>
                </w:rPr>
                <w:id w:val="-151645415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0F842F80" w14:textId="77777777" w:rsidR="00441635" w:rsidRPr="00814B85" w:rsidRDefault="00000000" w:rsidP="00441635">
            <w:pPr>
              <w:jc w:val="center"/>
              <w:rPr>
                <w:lang w:eastAsia="en-CA"/>
              </w:rPr>
            </w:pPr>
            <w:sdt>
              <w:sdtPr>
                <w:rPr>
                  <w:lang w:eastAsia="en-CA"/>
                </w:rPr>
                <w:id w:val="1275513447"/>
                <w:placeholder>
                  <w:docPart w:val="260E2708778B4C42BEB6DA530D06771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D1EF007" w14:textId="022B3F78" w:rsidR="00441635" w:rsidRDefault="00000000" w:rsidP="00441635">
            <w:pPr>
              <w:jc w:val="center"/>
              <w:rPr>
                <w:lang w:eastAsia="en-CA"/>
              </w:rPr>
            </w:pPr>
            <w:sdt>
              <w:sdtPr>
                <w:rPr>
                  <w:lang w:eastAsia="en-CA"/>
                </w:rPr>
                <w:id w:val="-179806465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06EB3508" w14:textId="68EF2256" w:rsidR="00441635" w:rsidRDefault="00000000" w:rsidP="00441635">
            <w:pPr>
              <w:jc w:val="center"/>
              <w:rPr>
                <w:lang w:eastAsia="en-CA"/>
              </w:rPr>
            </w:pPr>
            <w:sdt>
              <w:sdtPr>
                <w:rPr>
                  <w:lang w:eastAsia="en-CA"/>
                </w:rPr>
                <w:id w:val="45197869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085E2A62" w14:textId="2D2D6601" w:rsidR="00441635" w:rsidRDefault="00000000" w:rsidP="00441635">
            <w:pPr>
              <w:jc w:val="center"/>
              <w:rPr>
                <w:lang w:eastAsia="en-CA"/>
              </w:rPr>
            </w:pPr>
            <w:sdt>
              <w:sdtPr>
                <w:rPr>
                  <w:lang w:eastAsia="en-CA"/>
                </w:rPr>
                <w:id w:val="-62183865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1F8CA71A" w14:textId="77777777" w:rsidR="00441635" w:rsidRPr="00814B85" w:rsidRDefault="00000000" w:rsidP="00441635">
            <w:pPr>
              <w:jc w:val="center"/>
              <w:rPr>
                <w:lang w:eastAsia="en-CA"/>
              </w:rPr>
            </w:pPr>
            <w:sdt>
              <w:sdtPr>
                <w:rPr>
                  <w:lang w:eastAsia="en-CA"/>
                </w:rPr>
                <w:id w:val="1630362765"/>
                <w:placeholder>
                  <w:docPart w:val="4C3D743A3D5347148583C567B57C540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1F35E71" w14:textId="0601D0B3" w:rsidR="00441635" w:rsidRPr="00814B85" w:rsidRDefault="00441635" w:rsidP="00441635">
            <w:pPr>
              <w:rPr>
                <w:lang w:eastAsia="en-CA"/>
              </w:rPr>
            </w:pPr>
            <w:r w:rsidRPr="00954E8D">
              <w:t>1st Stage</w:t>
            </w:r>
          </w:p>
        </w:tc>
      </w:tr>
      <w:tr w:rsidR="00441635" w14:paraId="464AEC29" w14:textId="77777777" w:rsidTr="00DD2645">
        <w:tc>
          <w:tcPr>
            <w:tcW w:w="3060" w:type="dxa"/>
            <w:shd w:val="clear" w:color="auto" w:fill="F2F2F2" w:themeFill="background1" w:themeFillShade="F2"/>
          </w:tcPr>
          <w:p w14:paraId="2D6C8A78" w14:textId="6F4EF281" w:rsidR="00441635" w:rsidRPr="00814B85" w:rsidRDefault="00441635" w:rsidP="00441635">
            <w:pPr>
              <w:rPr>
                <w:lang w:eastAsia="en-CA"/>
              </w:rPr>
            </w:pPr>
            <w:r w:rsidRPr="00E75D62">
              <w:t>CRU 119 EXIT GA</w:t>
            </w:r>
          </w:p>
        </w:tc>
        <w:tc>
          <w:tcPr>
            <w:tcW w:w="907" w:type="dxa"/>
            <w:shd w:val="clear" w:color="auto" w:fill="F2F2F2" w:themeFill="background1" w:themeFillShade="F2"/>
            <w:vAlign w:val="center"/>
          </w:tcPr>
          <w:p w14:paraId="3808D6FD" w14:textId="77777777" w:rsidR="00441635" w:rsidRPr="00814B85" w:rsidRDefault="00000000" w:rsidP="00441635">
            <w:pPr>
              <w:rPr>
                <w:lang w:eastAsia="en-CA"/>
              </w:rPr>
            </w:pPr>
            <w:sdt>
              <w:sdtPr>
                <w:rPr>
                  <w:lang w:eastAsia="en-CA"/>
                </w:rPr>
                <w:id w:val="1634212746"/>
                <w:placeholder>
                  <w:docPart w:val="C270DB84FE3343679B4DF6E2432947D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62C86FE" w14:textId="696EB1FD"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543AB5F" w14:textId="77777777" w:rsidR="00441635" w:rsidRDefault="00000000" w:rsidP="00441635">
            <w:pPr>
              <w:jc w:val="center"/>
              <w:rPr>
                <w:lang w:eastAsia="en-CA"/>
              </w:rPr>
            </w:pPr>
            <w:sdt>
              <w:sdtPr>
                <w:rPr>
                  <w:lang w:eastAsia="en-CA"/>
                </w:rPr>
                <w:id w:val="-132072258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01220F9" w14:textId="0C39797A" w:rsidR="00441635" w:rsidRPr="00814B85" w:rsidRDefault="00441635" w:rsidP="00441635">
            <w:pPr>
              <w:jc w:val="center"/>
              <w:rPr>
                <w:lang w:eastAsia="en-CA"/>
              </w:rPr>
            </w:pPr>
            <w:r w:rsidRPr="00B707BD">
              <w:t>433</w:t>
            </w:r>
          </w:p>
        </w:tc>
        <w:tc>
          <w:tcPr>
            <w:tcW w:w="850" w:type="dxa"/>
            <w:shd w:val="clear" w:color="auto" w:fill="F2F2F2" w:themeFill="background1" w:themeFillShade="F2"/>
            <w:vAlign w:val="center"/>
          </w:tcPr>
          <w:p w14:paraId="5287B28B" w14:textId="1FFFA339" w:rsidR="00441635" w:rsidRPr="00814B85" w:rsidRDefault="00000000" w:rsidP="00441635">
            <w:pPr>
              <w:jc w:val="center"/>
              <w:rPr>
                <w:lang w:eastAsia="en-CA"/>
              </w:rPr>
            </w:pPr>
            <w:sdt>
              <w:sdtPr>
                <w:rPr>
                  <w:lang w:eastAsia="en-CA"/>
                </w:rPr>
                <w:id w:val="-505366477"/>
                <w:placeholder>
                  <w:docPart w:val="8744D8A8202946CFB80F8E0351D86BEE"/>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Z-7</w:t>
                </w:r>
              </w:sdtContent>
            </w:sdt>
          </w:p>
        </w:tc>
        <w:tc>
          <w:tcPr>
            <w:tcW w:w="448" w:type="dxa"/>
            <w:shd w:val="clear" w:color="auto" w:fill="F2F2F2" w:themeFill="background1" w:themeFillShade="F2"/>
            <w:vAlign w:val="center"/>
          </w:tcPr>
          <w:p w14:paraId="3AD96048" w14:textId="0F5A8244" w:rsidR="00441635" w:rsidRDefault="00000000" w:rsidP="00441635">
            <w:pPr>
              <w:jc w:val="center"/>
              <w:rPr>
                <w:lang w:eastAsia="en-CA"/>
              </w:rPr>
            </w:pPr>
            <w:sdt>
              <w:sdtPr>
                <w:rPr>
                  <w:lang w:eastAsia="en-CA"/>
                </w:rPr>
                <w:id w:val="-114726940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404F6CD8" w14:textId="77777777" w:rsidR="00441635" w:rsidRPr="00814B85" w:rsidRDefault="00000000" w:rsidP="00441635">
            <w:pPr>
              <w:jc w:val="center"/>
              <w:rPr>
                <w:lang w:eastAsia="en-CA"/>
              </w:rPr>
            </w:pPr>
            <w:sdt>
              <w:sdtPr>
                <w:rPr>
                  <w:lang w:eastAsia="en-CA"/>
                </w:rPr>
                <w:id w:val="336354831"/>
                <w:placeholder>
                  <w:docPart w:val="18993255394641EEBD0547C7BD7D823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20F6745" w14:textId="27C8B5A5" w:rsidR="00441635" w:rsidRDefault="00000000" w:rsidP="00441635">
            <w:pPr>
              <w:jc w:val="center"/>
              <w:rPr>
                <w:lang w:eastAsia="en-CA"/>
              </w:rPr>
            </w:pPr>
            <w:sdt>
              <w:sdtPr>
                <w:rPr>
                  <w:lang w:eastAsia="en-CA"/>
                </w:rPr>
                <w:id w:val="-113733457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63F9A2DF" w14:textId="2AD46F93" w:rsidR="00441635" w:rsidRDefault="00000000" w:rsidP="00441635">
            <w:pPr>
              <w:jc w:val="center"/>
              <w:rPr>
                <w:lang w:eastAsia="en-CA"/>
              </w:rPr>
            </w:pPr>
            <w:sdt>
              <w:sdtPr>
                <w:rPr>
                  <w:lang w:eastAsia="en-CA"/>
                </w:rPr>
                <w:id w:val="213127257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7AEA38EC" w14:textId="739E341D" w:rsidR="00441635" w:rsidRDefault="00000000" w:rsidP="00441635">
            <w:pPr>
              <w:jc w:val="center"/>
              <w:rPr>
                <w:lang w:eastAsia="en-CA"/>
              </w:rPr>
            </w:pPr>
            <w:sdt>
              <w:sdtPr>
                <w:rPr>
                  <w:lang w:eastAsia="en-CA"/>
                </w:rPr>
                <w:id w:val="-17280529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0696B5DE" w14:textId="77777777" w:rsidR="00441635" w:rsidRPr="00814B85" w:rsidRDefault="00000000" w:rsidP="00441635">
            <w:pPr>
              <w:jc w:val="center"/>
              <w:rPr>
                <w:lang w:eastAsia="en-CA"/>
              </w:rPr>
            </w:pPr>
            <w:sdt>
              <w:sdtPr>
                <w:rPr>
                  <w:lang w:eastAsia="en-CA"/>
                </w:rPr>
                <w:id w:val="-215364720"/>
                <w:placeholder>
                  <w:docPart w:val="80585759B38048239C24285C5512878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ECBAA23" w14:textId="12BB574A" w:rsidR="00441635" w:rsidRPr="00814B85" w:rsidRDefault="00441635" w:rsidP="00441635">
            <w:pPr>
              <w:rPr>
                <w:lang w:eastAsia="en-CA"/>
              </w:rPr>
            </w:pPr>
            <w:r w:rsidRPr="00954E8D">
              <w:t>2nd Stage</w:t>
            </w:r>
          </w:p>
        </w:tc>
      </w:tr>
      <w:tr w:rsidR="00441635" w14:paraId="324D8DD3" w14:textId="77777777" w:rsidTr="00DD2645">
        <w:tc>
          <w:tcPr>
            <w:tcW w:w="3060" w:type="dxa"/>
            <w:shd w:val="clear" w:color="auto" w:fill="F2F2F2" w:themeFill="background1" w:themeFillShade="F2"/>
          </w:tcPr>
          <w:p w14:paraId="4352CCDE" w14:textId="7AE1E5A6" w:rsidR="00441635" w:rsidRPr="00814B85" w:rsidRDefault="00441635" w:rsidP="00441635">
            <w:pPr>
              <w:rPr>
                <w:lang w:eastAsia="en-CA"/>
              </w:rPr>
            </w:pPr>
            <w:r w:rsidRPr="00E75D62">
              <w:t>CRU 121B EXIT PULL</w:t>
            </w:r>
          </w:p>
        </w:tc>
        <w:tc>
          <w:tcPr>
            <w:tcW w:w="907" w:type="dxa"/>
            <w:shd w:val="clear" w:color="auto" w:fill="F2F2F2" w:themeFill="background1" w:themeFillShade="F2"/>
            <w:vAlign w:val="center"/>
          </w:tcPr>
          <w:p w14:paraId="5A8A30AC" w14:textId="77777777" w:rsidR="00441635" w:rsidRPr="00814B85" w:rsidRDefault="00000000" w:rsidP="00441635">
            <w:pPr>
              <w:rPr>
                <w:lang w:eastAsia="en-CA"/>
              </w:rPr>
            </w:pPr>
            <w:sdt>
              <w:sdtPr>
                <w:rPr>
                  <w:lang w:eastAsia="en-CA"/>
                </w:rPr>
                <w:id w:val="665904662"/>
                <w:placeholder>
                  <w:docPart w:val="551D6D3C7FBA450784355D965CD384F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27A1007" w14:textId="191BF9A5"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FC59258" w14:textId="77777777" w:rsidR="00441635" w:rsidRDefault="00000000" w:rsidP="00441635">
            <w:pPr>
              <w:jc w:val="center"/>
              <w:rPr>
                <w:lang w:eastAsia="en-CA"/>
              </w:rPr>
            </w:pPr>
            <w:sdt>
              <w:sdtPr>
                <w:rPr>
                  <w:lang w:eastAsia="en-CA"/>
                </w:rPr>
                <w:id w:val="28316460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98BFD7A" w14:textId="5E0C694E" w:rsidR="00441635" w:rsidRPr="00814B85" w:rsidRDefault="00441635" w:rsidP="00441635">
            <w:pPr>
              <w:jc w:val="center"/>
              <w:rPr>
                <w:lang w:eastAsia="en-CA"/>
              </w:rPr>
            </w:pPr>
            <w:r w:rsidRPr="00B707BD">
              <w:t>434</w:t>
            </w:r>
          </w:p>
        </w:tc>
        <w:tc>
          <w:tcPr>
            <w:tcW w:w="850" w:type="dxa"/>
            <w:shd w:val="clear" w:color="auto" w:fill="F2F2F2" w:themeFill="background1" w:themeFillShade="F2"/>
            <w:vAlign w:val="center"/>
          </w:tcPr>
          <w:p w14:paraId="0A883B6B" w14:textId="2D258272" w:rsidR="00441635" w:rsidRPr="00814B85" w:rsidRDefault="00000000" w:rsidP="00441635">
            <w:pPr>
              <w:jc w:val="center"/>
              <w:rPr>
                <w:lang w:eastAsia="en-CA"/>
              </w:rPr>
            </w:pPr>
            <w:sdt>
              <w:sdtPr>
                <w:rPr>
                  <w:lang w:eastAsia="en-CA"/>
                </w:rPr>
                <w:id w:val="660195462"/>
                <w:placeholder>
                  <w:docPart w:val="69A80EB68AF341339A7816D44A0A4EA4"/>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Z-10</w:t>
                </w:r>
              </w:sdtContent>
            </w:sdt>
          </w:p>
        </w:tc>
        <w:tc>
          <w:tcPr>
            <w:tcW w:w="448" w:type="dxa"/>
            <w:shd w:val="clear" w:color="auto" w:fill="F2F2F2" w:themeFill="background1" w:themeFillShade="F2"/>
            <w:vAlign w:val="center"/>
          </w:tcPr>
          <w:p w14:paraId="275C225B" w14:textId="4795D24D" w:rsidR="00441635" w:rsidRDefault="00000000" w:rsidP="00441635">
            <w:pPr>
              <w:jc w:val="center"/>
              <w:rPr>
                <w:lang w:eastAsia="en-CA"/>
              </w:rPr>
            </w:pPr>
            <w:sdt>
              <w:sdtPr>
                <w:rPr>
                  <w:lang w:eastAsia="en-CA"/>
                </w:rPr>
                <w:id w:val="-62431268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149ED687" w14:textId="77777777" w:rsidR="00441635" w:rsidRPr="00814B85" w:rsidRDefault="00000000" w:rsidP="00441635">
            <w:pPr>
              <w:jc w:val="center"/>
              <w:rPr>
                <w:lang w:eastAsia="en-CA"/>
              </w:rPr>
            </w:pPr>
            <w:sdt>
              <w:sdtPr>
                <w:rPr>
                  <w:lang w:eastAsia="en-CA"/>
                </w:rPr>
                <w:id w:val="745000542"/>
                <w:placeholder>
                  <w:docPart w:val="2FB2745B42D244AEA9FA84349000B13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C98A7E0" w14:textId="7C2024C5" w:rsidR="00441635" w:rsidRDefault="00000000" w:rsidP="00441635">
            <w:pPr>
              <w:jc w:val="center"/>
              <w:rPr>
                <w:lang w:eastAsia="en-CA"/>
              </w:rPr>
            </w:pPr>
            <w:sdt>
              <w:sdtPr>
                <w:rPr>
                  <w:lang w:eastAsia="en-CA"/>
                </w:rPr>
                <w:id w:val="165865528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776D0401" w14:textId="5AB9EF43" w:rsidR="00441635" w:rsidRDefault="00000000" w:rsidP="00441635">
            <w:pPr>
              <w:jc w:val="center"/>
              <w:rPr>
                <w:lang w:eastAsia="en-CA"/>
              </w:rPr>
            </w:pPr>
            <w:sdt>
              <w:sdtPr>
                <w:rPr>
                  <w:lang w:eastAsia="en-CA"/>
                </w:rPr>
                <w:id w:val="-125990562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2C3F8D14" w14:textId="5EF96042" w:rsidR="00441635" w:rsidRDefault="00000000" w:rsidP="00441635">
            <w:pPr>
              <w:jc w:val="center"/>
              <w:rPr>
                <w:lang w:eastAsia="en-CA"/>
              </w:rPr>
            </w:pPr>
            <w:sdt>
              <w:sdtPr>
                <w:rPr>
                  <w:lang w:eastAsia="en-CA"/>
                </w:rPr>
                <w:id w:val="102868685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1D1415B4" w14:textId="77777777" w:rsidR="00441635" w:rsidRPr="00814B85" w:rsidRDefault="00000000" w:rsidP="00441635">
            <w:pPr>
              <w:jc w:val="center"/>
              <w:rPr>
                <w:lang w:eastAsia="en-CA"/>
              </w:rPr>
            </w:pPr>
            <w:sdt>
              <w:sdtPr>
                <w:rPr>
                  <w:lang w:eastAsia="en-CA"/>
                </w:rPr>
                <w:id w:val="-213889270"/>
                <w:placeholder>
                  <w:docPart w:val="C9D8A31E5086415FA8C970F317535FE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6916146" w14:textId="6B4C06B7" w:rsidR="00441635" w:rsidRPr="00814B85" w:rsidRDefault="00441635" w:rsidP="00441635">
            <w:pPr>
              <w:rPr>
                <w:lang w:eastAsia="en-CA"/>
              </w:rPr>
            </w:pPr>
            <w:r w:rsidRPr="00954E8D">
              <w:t>1st Stage</w:t>
            </w:r>
          </w:p>
        </w:tc>
      </w:tr>
      <w:tr w:rsidR="00441635" w14:paraId="1C5C8478" w14:textId="77777777" w:rsidTr="00DD2645">
        <w:tc>
          <w:tcPr>
            <w:tcW w:w="3060" w:type="dxa"/>
            <w:shd w:val="clear" w:color="auto" w:fill="F2F2F2" w:themeFill="background1" w:themeFillShade="F2"/>
          </w:tcPr>
          <w:p w14:paraId="6446B7DC" w14:textId="31B62F63" w:rsidR="00441635" w:rsidRPr="00814B85" w:rsidRDefault="00441635" w:rsidP="00441635">
            <w:pPr>
              <w:rPr>
                <w:lang w:eastAsia="en-CA"/>
              </w:rPr>
            </w:pPr>
            <w:r w:rsidRPr="00E75D62">
              <w:t>CRU 121B EXIT GA</w:t>
            </w:r>
          </w:p>
        </w:tc>
        <w:tc>
          <w:tcPr>
            <w:tcW w:w="907" w:type="dxa"/>
            <w:shd w:val="clear" w:color="auto" w:fill="F2F2F2" w:themeFill="background1" w:themeFillShade="F2"/>
            <w:vAlign w:val="center"/>
          </w:tcPr>
          <w:p w14:paraId="08085575" w14:textId="77777777" w:rsidR="00441635" w:rsidRPr="00814B85" w:rsidRDefault="00000000" w:rsidP="00441635">
            <w:pPr>
              <w:rPr>
                <w:lang w:eastAsia="en-CA"/>
              </w:rPr>
            </w:pPr>
            <w:sdt>
              <w:sdtPr>
                <w:rPr>
                  <w:lang w:eastAsia="en-CA"/>
                </w:rPr>
                <w:id w:val="-1680113126"/>
                <w:placeholder>
                  <w:docPart w:val="49AFC5F3CAA64D31A245BD2DD4B538C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2C31783" w14:textId="2A757722"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5169C44C" w14:textId="77777777" w:rsidR="00441635" w:rsidRDefault="00000000" w:rsidP="00441635">
            <w:pPr>
              <w:jc w:val="center"/>
              <w:rPr>
                <w:lang w:eastAsia="en-CA"/>
              </w:rPr>
            </w:pPr>
            <w:sdt>
              <w:sdtPr>
                <w:rPr>
                  <w:lang w:eastAsia="en-CA"/>
                </w:rPr>
                <w:id w:val="123666047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19C6AEE" w14:textId="7163B002" w:rsidR="00441635" w:rsidRPr="00814B85" w:rsidRDefault="00441635" w:rsidP="00441635">
            <w:pPr>
              <w:jc w:val="center"/>
              <w:rPr>
                <w:lang w:eastAsia="en-CA"/>
              </w:rPr>
            </w:pPr>
            <w:r w:rsidRPr="00B707BD">
              <w:t>435</w:t>
            </w:r>
          </w:p>
        </w:tc>
        <w:tc>
          <w:tcPr>
            <w:tcW w:w="850" w:type="dxa"/>
            <w:shd w:val="clear" w:color="auto" w:fill="F2F2F2" w:themeFill="background1" w:themeFillShade="F2"/>
            <w:vAlign w:val="center"/>
          </w:tcPr>
          <w:p w14:paraId="48BF05B3" w14:textId="130A26DC" w:rsidR="00441635" w:rsidRPr="00814B85" w:rsidRDefault="00000000" w:rsidP="00441635">
            <w:pPr>
              <w:jc w:val="center"/>
              <w:rPr>
                <w:lang w:eastAsia="en-CA"/>
              </w:rPr>
            </w:pPr>
            <w:sdt>
              <w:sdtPr>
                <w:rPr>
                  <w:lang w:eastAsia="en-CA"/>
                </w:rPr>
                <w:id w:val="319003016"/>
                <w:placeholder>
                  <w:docPart w:val="61318DF7F8C74D61A09A36DEFF0FA890"/>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B55C72">
                  <w:rPr>
                    <w:lang w:eastAsia="en-CA"/>
                  </w:rPr>
                  <w:t>Z-10</w:t>
                </w:r>
              </w:sdtContent>
            </w:sdt>
          </w:p>
        </w:tc>
        <w:tc>
          <w:tcPr>
            <w:tcW w:w="448" w:type="dxa"/>
            <w:shd w:val="clear" w:color="auto" w:fill="F2F2F2" w:themeFill="background1" w:themeFillShade="F2"/>
            <w:vAlign w:val="center"/>
          </w:tcPr>
          <w:p w14:paraId="634A8AAD" w14:textId="7D5E9E38" w:rsidR="00441635" w:rsidRDefault="00000000" w:rsidP="00441635">
            <w:pPr>
              <w:jc w:val="center"/>
              <w:rPr>
                <w:lang w:eastAsia="en-CA"/>
              </w:rPr>
            </w:pPr>
            <w:sdt>
              <w:sdtPr>
                <w:rPr>
                  <w:lang w:eastAsia="en-CA"/>
                </w:rPr>
                <w:id w:val="184728353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3DB70935" w14:textId="77777777" w:rsidR="00441635" w:rsidRPr="00814B85" w:rsidRDefault="00000000" w:rsidP="00441635">
            <w:pPr>
              <w:jc w:val="center"/>
              <w:rPr>
                <w:lang w:eastAsia="en-CA"/>
              </w:rPr>
            </w:pPr>
            <w:sdt>
              <w:sdtPr>
                <w:rPr>
                  <w:lang w:eastAsia="en-CA"/>
                </w:rPr>
                <w:id w:val="-454402768"/>
                <w:placeholder>
                  <w:docPart w:val="19BC5EDD6EF543BF9090564CDFA6CF7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1E9017C" w14:textId="56643E24" w:rsidR="00441635" w:rsidRDefault="00000000" w:rsidP="00441635">
            <w:pPr>
              <w:jc w:val="center"/>
              <w:rPr>
                <w:lang w:eastAsia="en-CA"/>
              </w:rPr>
            </w:pPr>
            <w:sdt>
              <w:sdtPr>
                <w:rPr>
                  <w:lang w:eastAsia="en-CA"/>
                </w:rPr>
                <w:id w:val="1304039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52EAB39C" w14:textId="53E527D9" w:rsidR="00441635" w:rsidRDefault="00000000" w:rsidP="00441635">
            <w:pPr>
              <w:jc w:val="center"/>
              <w:rPr>
                <w:lang w:eastAsia="en-CA"/>
              </w:rPr>
            </w:pPr>
            <w:sdt>
              <w:sdtPr>
                <w:rPr>
                  <w:lang w:eastAsia="en-CA"/>
                </w:rPr>
                <w:id w:val="-24156703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10F93F0B" w14:textId="1FAD9229" w:rsidR="00441635" w:rsidRDefault="00000000" w:rsidP="00441635">
            <w:pPr>
              <w:jc w:val="center"/>
              <w:rPr>
                <w:lang w:eastAsia="en-CA"/>
              </w:rPr>
            </w:pPr>
            <w:sdt>
              <w:sdtPr>
                <w:rPr>
                  <w:lang w:eastAsia="en-CA"/>
                </w:rPr>
                <w:id w:val="92923894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44F43488" w14:textId="77777777" w:rsidR="00441635" w:rsidRPr="00814B85" w:rsidRDefault="00000000" w:rsidP="00441635">
            <w:pPr>
              <w:jc w:val="center"/>
              <w:rPr>
                <w:lang w:eastAsia="en-CA"/>
              </w:rPr>
            </w:pPr>
            <w:sdt>
              <w:sdtPr>
                <w:rPr>
                  <w:lang w:eastAsia="en-CA"/>
                </w:rPr>
                <w:id w:val="-382638197"/>
                <w:placeholder>
                  <w:docPart w:val="4E5072A7FC0743338815127BF2669D6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7900D56" w14:textId="51A9A125" w:rsidR="00441635" w:rsidRPr="00814B85" w:rsidRDefault="00441635" w:rsidP="00441635">
            <w:pPr>
              <w:rPr>
                <w:lang w:eastAsia="en-CA"/>
              </w:rPr>
            </w:pPr>
            <w:r w:rsidRPr="00954E8D">
              <w:t>2ndStage</w:t>
            </w:r>
          </w:p>
        </w:tc>
      </w:tr>
      <w:tr w:rsidR="00441635" w14:paraId="24C88AE1" w14:textId="77777777" w:rsidTr="00DD2645">
        <w:tc>
          <w:tcPr>
            <w:tcW w:w="3060" w:type="dxa"/>
            <w:shd w:val="clear" w:color="auto" w:fill="F2F2F2" w:themeFill="background1" w:themeFillShade="F2"/>
          </w:tcPr>
          <w:p w14:paraId="2452BC79" w14:textId="2A624577" w:rsidR="00441635" w:rsidRPr="00814B85" w:rsidRDefault="00441635" w:rsidP="00441635">
            <w:pPr>
              <w:rPr>
                <w:lang w:eastAsia="en-CA"/>
              </w:rPr>
            </w:pPr>
            <w:r w:rsidRPr="00E75D62">
              <w:t>CRU 121A PULL EXIT</w:t>
            </w:r>
          </w:p>
        </w:tc>
        <w:tc>
          <w:tcPr>
            <w:tcW w:w="907" w:type="dxa"/>
            <w:shd w:val="clear" w:color="auto" w:fill="F2F2F2" w:themeFill="background1" w:themeFillShade="F2"/>
            <w:vAlign w:val="center"/>
          </w:tcPr>
          <w:p w14:paraId="15152F5F" w14:textId="77777777" w:rsidR="00441635" w:rsidRPr="00814B85" w:rsidRDefault="00000000" w:rsidP="00441635">
            <w:pPr>
              <w:rPr>
                <w:lang w:eastAsia="en-CA"/>
              </w:rPr>
            </w:pPr>
            <w:sdt>
              <w:sdtPr>
                <w:rPr>
                  <w:lang w:eastAsia="en-CA"/>
                </w:rPr>
                <w:id w:val="-1450003963"/>
                <w:placeholder>
                  <w:docPart w:val="A258FFC246EE4183A3974A92CD52678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8C718F0" w14:textId="6DA3FBA2"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914AFB1" w14:textId="77777777" w:rsidR="00441635" w:rsidRDefault="00000000" w:rsidP="00441635">
            <w:pPr>
              <w:jc w:val="center"/>
              <w:rPr>
                <w:lang w:eastAsia="en-CA"/>
              </w:rPr>
            </w:pPr>
            <w:sdt>
              <w:sdtPr>
                <w:rPr>
                  <w:lang w:eastAsia="en-CA"/>
                </w:rPr>
                <w:id w:val="199152006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9A4E07B" w14:textId="53E4DD49" w:rsidR="00441635" w:rsidRPr="00814B85" w:rsidRDefault="00441635" w:rsidP="00441635">
            <w:pPr>
              <w:jc w:val="center"/>
              <w:rPr>
                <w:lang w:eastAsia="en-CA"/>
              </w:rPr>
            </w:pPr>
            <w:r w:rsidRPr="00B707BD">
              <w:t>436</w:t>
            </w:r>
          </w:p>
        </w:tc>
        <w:tc>
          <w:tcPr>
            <w:tcW w:w="850" w:type="dxa"/>
            <w:shd w:val="clear" w:color="auto" w:fill="F2F2F2" w:themeFill="background1" w:themeFillShade="F2"/>
            <w:vAlign w:val="center"/>
          </w:tcPr>
          <w:p w14:paraId="7544BDF3" w14:textId="78692D80" w:rsidR="00441635" w:rsidRPr="00814B85" w:rsidRDefault="00000000" w:rsidP="00441635">
            <w:pPr>
              <w:jc w:val="center"/>
              <w:rPr>
                <w:lang w:eastAsia="en-CA"/>
              </w:rPr>
            </w:pPr>
            <w:sdt>
              <w:sdtPr>
                <w:rPr>
                  <w:lang w:eastAsia="en-CA"/>
                </w:rPr>
                <w:id w:val="-211191002"/>
                <w:placeholder>
                  <w:docPart w:val="F4B02E1204834C66BD5E679FE0673F5C"/>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Z-10</w:t>
                </w:r>
              </w:sdtContent>
            </w:sdt>
          </w:p>
        </w:tc>
        <w:tc>
          <w:tcPr>
            <w:tcW w:w="448" w:type="dxa"/>
            <w:shd w:val="clear" w:color="auto" w:fill="F2F2F2" w:themeFill="background1" w:themeFillShade="F2"/>
            <w:vAlign w:val="center"/>
          </w:tcPr>
          <w:p w14:paraId="6938095D" w14:textId="633C622E" w:rsidR="00441635" w:rsidRDefault="00000000" w:rsidP="00441635">
            <w:pPr>
              <w:jc w:val="center"/>
              <w:rPr>
                <w:lang w:eastAsia="en-CA"/>
              </w:rPr>
            </w:pPr>
            <w:sdt>
              <w:sdtPr>
                <w:rPr>
                  <w:lang w:eastAsia="en-CA"/>
                </w:rPr>
                <w:id w:val="-128865805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25CC18D1" w14:textId="77777777" w:rsidR="00441635" w:rsidRPr="00814B85" w:rsidRDefault="00000000" w:rsidP="00441635">
            <w:pPr>
              <w:jc w:val="center"/>
              <w:rPr>
                <w:lang w:eastAsia="en-CA"/>
              </w:rPr>
            </w:pPr>
            <w:sdt>
              <w:sdtPr>
                <w:rPr>
                  <w:lang w:eastAsia="en-CA"/>
                </w:rPr>
                <w:id w:val="-459037533"/>
                <w:placeholder>
                  <w:docPart w:val="4F9C206B7F5C44D19E93EB19E0C7A09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1E0D036" w14:textId="401D2A6C" w:rsidR="00441635" w:rsidRDefault="00000000" w:rsidP="00441635">
            <w:pPr>
              <w:jc w:val="center"/>
              <w:rPr>
                <w:lang w:eastAsia="en-CA"/>
              </w:rPr>
            </w:pPr>
            <w:sdt>
              <w:sdtPr>
                <w:rPr>
                  <w:lang w:eastAsia="en-CA"/>
                </w:rPr>
                <w:id w:val="47396256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48A069A1" w14:textId="06728829" w:rsidR="00441635" w:rsidRDefault="00000000" w:rsidP="00441635">
            <w:pPr>
              <w:jc w:val="center"/>
              <w:rPr>
                <w:lang w:eastAsia="en-CA"/>
              </w:rPr>
            </w:pPr>
            <w:sdt>
              <w:sdtPr>
                <w:rPr>
                  <w:lang w:eastAsia="en-CA"/>
                </w:rPr>
                <w:id w:val="169249636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4D01204D" w14:textId="32931FF7" w:rsidR="00441635" w:rsidRDefault="00000000" w:rsidP="00441635">
            <w:pPr>
              <w:jc w:val="center"/>
              <w:rPr>
                <w:lang w:eastAsia="en-CA"/>
              </w:rPr>
            </w:pPr>
            <w:sdt>
              <w:sdtPr>
                <w:rPr>
                  <w:lang w:eastAsia="en-CA"/>
                </w:rPr>
                <w:id w:val="103901562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3F410982" w14:textId="77777777" w:rsidR="00441635" w:rsidRPr="00814B85" w:rsidRDefault="00000000" w:rsidP="00441635">
            <w:pPr>
              <w:jc w:val="center"/>
              <w:rPr>
                <w:lang w:eastAsia="en-CA"/>
              </w:rPr>
            </w:pPr>
            <w:sdt>
              <w:sdtPr>
                <w:rPr>
                  <w:lang w:eastAsia="en-CA"/>
                </w:rPr>
                <w:id w:val="1549330814"/>
                <w:placeholder>
                  <w:docPart w:val="33AFFB4DEBE64E7BABE55CD35E52CAC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D168A68" w14:textId="277FB6EC" w:rsidR="00441635" w:rsidRPr="00814B85" w:rsidRDefault="00441635" w:rsidP="00441635">
            <w:pPr>
              <w:rPr>
                <w:lang w:eastAsia="en-CA"/>
              </w:rPr>
            </w:pPr>
            <w:r w:rsidRPr="00954E8D">
              <w:t>1st Stage</w:t>
            </w:r>
          </w:p>
        </w:tc>
      </w:tr>
      <w:tr w:rsidR="00441635" w14:paraId="77824FCC" w14:textId="77777777" w:rsidTr="00DD2645">
        <w:tc>
          <w:tcPr>
            <w:tcW w:w="3060" w:type="dxa"/>
            <w:shd w:val="clear" w:color="auto" w:fill="F2F2F2" w:themeFill="background1" w:themeFillShade="F2"/>
          </w:tcPr>
          <w:p w14:paraId="3C849E13" w14:textId="51203188" w:rsidR="00441635" w:rsidRPr="00814B85" w:rsidRDefault="00441635" w:rsidP="00441635">
            <w:pPr>
              <w:rPr>
                <w:lang w:eastAsia="en-CA"/>
              </w:rPr>
            </w:pPr>
            <w:r w:rsidRPr="00E75D62">
              <w:t>CRU 121A PULL GA</w:t>
            </w:r>
          </w:p>
        </w:tc>
        <w:tc>
          <w:tcPr>
            <w:tcW w:w="907" w:type="dxa"/>
            <w:shd w:val="clear" w:color="auto" w:fill="F2F2F2" w:themeFill="background1" w:themeFillShade="F2"/>
            <w:vAlign w:val="center"/>
          </w:tcPr>
          <w:p w14:paraId="46B10B8E" w14:textId="77777777" w:rsidR="00441635" w:rsidRPr="00814B85" w:rsidRDefault="00000000" w:rsidP="00441635">
            <w:pPr>
              <w:rPr>
                <w:lang w:eastAsia="en-CA"/>
              </w:rPr>
            </w:pPr>
            <w:sdt>
              <w:sdtPr>
                <w:rPr>
                  <w:lang w:eastAsia="en-CA"/>
                </w:rPr>
                <w:id w:val="-2108416996"/>
                <w:placeholder>
                  <w:docPart w:val="18FF1778836A42EF808DACAC5CEF71F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1151976" w14:textId="6824EC02"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17E734B" w14:textId="77777777" w:rsidR="00441635" w:rsidRDefault="00000000" w:rsidP="00441635">
            <w:pPr>
              <w:jc w:val="center"/>
              <w:rPr>
                <w:lang w:eastAsia="en-CA"/>
              </w:rPr>
            </w:pPr>
            <w:sdt>
              <w:sdtPr>
                <w:rPr>
                  <w:lang w:eastAsia="en-CA"/>
                </w:rPr>
                <w:id w:val="51728581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B1A03A0" w14:textId="346198EA" w:rsidR="00441635" w:rsidRPr="00814B85" w:rsidRDefault="00441635" w:rsidP="00441635">
            <w:pPr>
              <w:jc w:val="center"/>
              <w:rPr>
                <w:lang w:eastAsia="en-CA"/>
              </w:rPr>
            </w:pPr>
            <w:r w:rsidRPr="00B707BD">
              <w:t>437</w:t>
            </w:r>
          </w:p>
        </w:tc>
        <w:tc>
          <w:tcPr>
            <w:tcW w:w="850" w:type="dxa"/>
            <w:shd w:val="clear" w:color="auto" w:fill="F2F2F2" w:themeFill="background1" w:themeFillShade="F2"/>
            <w:vAlign w:val="center"/>
          </w:tcPr>
          <w:p w14:paraId="5009E2DF" w14:textId="76038CA5" w:rsidR="00441635" w:rsidRPr="00814B85" w:rsidRDefault="00000000" w:rsidP="00441635">
            <w:pPr>
              <w:jc w:val="center"/>
              <w:rPr>
                <w:lang w:eastAsia="en-CA"/>
              </w:rPr>
            </w:pPr>
            <w:sdt>
              <w:sdtPr>
                <w:rPr>
                  <w:lang w:eastAsia="en-CA"/>
                </w:rPr>
                <w:id w:val="1157489054"/>
                <w:placeholder>
                  <w:docPart w:val="5DBA84685D91409493D11F757E20FB5F"/>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Z-10</w:t>
                </w:r>
              </w:sdtContent>
            </w:sdt>
          </w:p>
        </w:tc>
        <w:tc>
          <w:tcPr>
            <w:tcW w:w="448" w:type="dxa"/>
            <w:shd w:val="clear" w:color="auto" w:fill="F2F2F2" w:themeFill="background1" w:themeFillShade="F2"/>
            <w:vAlign w:val="center"/>
          </w:tcPr>
          <w:p w14:paraId="2651655F" w14:textId="5CA2FA41" w:rsidR="00441635" w:rsidRDefault="00000000" w:rsidP="00441635">
            <w:pPr>
              <w:jc w:val="center"/>
              <w:rPr>
                <w:lang w:eastAsia="en-CA"/>
              </w:rPr>
            </w:pPr>
            <w:sdt>
              <w:sdtPr>
                <w:rPr>
                  <w:lang w:eastAsia="en-CA"/>
                </w:rPr>
                <w:id w:val="111811181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1BAAB79E" w14:textId="77777777" w:rsidR="00441635" w:rsidRPr="00814B85" w:rsidRDefault="00000000" w:rsidP="00441635">
            <w:pPr>
              <w:jc w:val="center"/>
              <w:rPr>
                <w:lang w:eastAsia="en-CA"/>
              </w:rPr>
            </w:pPr>
            <w:sdt>
              <w:sdtPr>
                <w:rPr>
                  <w:lang w:eastAsia="en-CA"/>
                </w:rPr>
                <w:id w:val="-1586765286"/>
                <w:placeholder>
                  <w:docPart w:val="5D19A164C835426992CA06F27821798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F52F486" w14:textId="7616C963" w:rsidR="00441635" w:rsidRDefault="00000000" w:rsidP="00441635">
            <w:pPr>
              <w:jc w:val="center"/>
              <w:rPr>
                <w:lang w:eastAsia="en-CA"/>
              </w:rPr>
            </w:pPr>
            <w:sdt>
              <w:sdtPr>
                <w:rPr>
                  <w:lang w:eastAsia="en-CA"/>
                </w:rPr>
                <w:id w:val="-80307539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2C7BA780" w14:textId="0AF6DF41" w:rsidR="00441635" w:rsidRDefault="00000000" w:rsidP="00441635">
            <w:pPr>
              <w:jc w:val="center"/>
              <w:rPr>
                <w:lang w:eastAsia="en-CA"/>
              </w:rPr>
            </w:pPr>
            <w:sdt>
              <w:sdtPr>
                <w:rPr>
                  <w:lang w:eastAsia="en-CA"/>
                </w:rPr>
                <w:id w:val="-178734023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1ED5A5DB" w14:textId="550A4E84" w:rsidR="00441635" w:rsidRDefault="00000000" w:rsidP="00441635">
            <w:pPr>
              <w:jc w:val="center"/>
              <w:rPr>
                <w:lang w:eastAsia="en-CA"/>
              </w:rPr>
            </w:pPr>
            <w:sdt>
              <w:sdtPr>
                <w:rPr>
                  <w:lang w:eastAsia="en-CA"/>
                </w:rPr>
                <w:id w:val="71686017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0548798F" w14:textId="77777777" w:rsidR="00441635" w:rsidRPr="00814B85" w:rsidRDefault="00000000" w:rsidP="00441635">
            <w:pPr>
              <w:jc w:val="center"/>
              <w:rPr>
                <w:lang w:eastAsia="en-CA"/>
              </w:rPr>
            </w:pPr>
            <w:sdt>
              <w:sdtPr>
                <w:rPr>
                  <w:lang w:eastAsia="en-CA"/>
                </w:rPr>
                <w:id w:val="1014031243"/>
                <w:placeholder>
                  <w:docPart w:val="86115347B97C404DB9CB243FBA66531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86C22DD" w14:textId="3686A757" w:rsidR="00441635" w:rsidRPr="00814B85" w:rsidRDefault="00441635" w:rsidP="00441635">
            <w:pPr>
              <w:rPr>
                <w:lang w:eastAsia="en-CA"/>
              </w:rPr>
            </w:pPr>
            <w:r w:rsidRPr="00954E8D">
              <w:t>2nd Stage</w:t>
            </w:r>
          </w:p>
        </w:tc>
      </w:tr>
      <w:tr w:rsidR="00441635" w14:paraId="22CAE01F" w14:textId="77777777" w:rsidTr="00DD2645">
        <w:tc>
          <w:tcPr>
            <w:tcW w:w="3060" w:type="dxa"/>
            <w:shd w:val="clear" w:color="auto" w:fill="F2F2F2" w:themeFill="background1" w:themeFillShade="F2"/>
          </w:tcPr>
          <w:p w14:paraId="5D3C4B4E" w14:textId="6AABC711" w:rsidR="00441635" w:rsidRPr="00814B85" w:rsidRDefault="00441635" w:rsidP="00441635">
            <w:pPr>
              <w:rPr>
                <w:lang w:eastAsia="en-CA"/>
              </w:rPr>
            </w:pPr>
            <w:r w:rsidRPr="00E75D62">
              <w:t>CRU 113 EXIT PULL</w:t>
            </w:r>
          </w:p>
        </w:tc>
        <w:tc>
          <w:tcPr>
            <w:tcW w:w="907" w:type="dxa"/>
            <w:shd w:val="clear" w:color="auto" w:fill="F2F2F2" w:themeFill="background1" w:themeFillShade="F2"/>
            <w:vAlign w:val="center"/>
          </w:tcPr>
          <w:p w14:paraId="6D21D576" w14:textId="77777777" w:rsidR="00441635" w:rsidRPr="00814B85" w:rsidRDefault="00000000" w:rsidP="00441635">
            <w:pPr>
              <w:rPr>
                <w:lang w:eastAsia="en-CA"/>
              </w:rPr>
            </w:pPr>
            <w:sdt>
              <w:sdtPr>
                <w:rPr>
                  <w:lang w:eastAsia="en-CA"/>
                </w:rPr>
                <w:id w:val="135838205"/>
                <w:placeholder>
                  <w:docPart w:val="1E0645AE4AAD4CCA9C91C5F1E61F727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606FFCF" w14:textId="0002AC9E"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590906D" w14:textId="77777777" w:rsidR="00441635" w:rsidRDefault="00000000" w:rsidP="00441635">
            <w:pPr>
              <w:jc w:val="center"/>
              <w:rPr>
                <w:lang w:eastAsia="en-CA"/>
              </w:rPr>
            </w:pPr>
            <w:sdt>
              <w:sdtPr>
                <w:rPr>
                  <w:lang w:eastAsia="en-CA"/>
                </w:rPr>
                <w:id w:val="-173984596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6017279" w14:textId="2A7DBACC" w:rsidR="00441635" w:rsidRPr="00814B85" w:rsidRDefault="00441635" w:rsidP="00441635">
            <w:pPr>
              <w:jc w:val="center"/>
              <w:rPr>
                <w:lang w:eastAsia="en-CA"/>
              </w:rPr>
            </w:pPr>
            <w:r w:rsidRPr="00B707BD">
              <w:t>438</w:t>
            </w:r>
          </w:p>
        </w:tc>
        <w:tc>
          <w:tcPr>
            <w:tcW w:w="850" w:type="dxa"/>
            <w:shd w:val="clear" w:color="auto" w:fill="F2F2F2" w:themeFill="background1" w:themeFillShade="F2"/>
            <w:vAlign w:val="center"/>
          </w:tcPr>
          <w:p w14:paraId="609173BB" w14:textId="01378D9B" w:rsidR="00441635" w:rsidRPr="00814B85" w:rsidRDefault="00000000" w:rsidP="00441635">
            <w:pPr>
              <w:jc w:val="center"/>
              <w:rPr>
                <w:lang w:eastAsia="en-CA"/>
              </w:rPr>
            </w:pPr>
            <w:sdt>
              <w:sdtPr>
                <w:rPr>
                  <w:lang w:eastAsia="en-CA"/>
                </w:rPr>
                <w:id w:val="2125424259"/>
                <w:placeholder>
                  <w:docPart w:val="9D4626E967E246F68269C5E20751643F"/>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Z-10</w:t>
                </w:r>
              </w:sdtContent>
            </w:sdt>
          </w:p>
        </w:tc>
        <w:tc>
          <w:tcPr>
            <w:tcW w:w="448" w:type="dxa"/>
            <w:shd w:val="clear" w:color="auto" w:fill="F2F2F2" w:themeFill="background1" w:themeFillShade="F2"/>
            <w:vAlign w:val="center"/>
          </w:tcPr>
          <w:p w14:paraId="4711BCBA" w14:textId="77957942" w:rsidR="00441635" w:rsidRDefault="00000000" w:rsidP="00441635">
            <w:pPr>
              <w:jc w:val="center"/>
              <w:rPr>
                <w:lang w:eastAsia="en-CA"/>
              </w:rPr>
            </w:pPr>
            <w:sdt>
              <w:sdtPr>
                <w:rPr>
                  <w:lang w:eastAsia="en-CA"/>
                </w:rPr>
                <w:id w:val="108843544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0E8205B6" w14:textId="77777777" w:rsidR="00441635" w:rsidRPr="00814B85" w:rsidRDefault="00000000" w:rsidP="00441635">
            <w:pPr>
              <w:jc w:val="center"/>
              <w:rPr>
                <w:lang w:eastAsia="en-CA"/>
              </w:rPr>
            </w:pPr>
            <w:sdt>
              <w:sdtPr>
                <w:rPr>
                  <w:lang w:eastAsia="en-CA"/>
                </w:rPr>
                <w:id w:val="-353885204"/>
                <w:placeholder>
                  <w:docPart w:val="2435A94966D744BBB8EBB1ABB558A2D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D21DE4D" w14:textId="13DE792B" w:rsidR="00441635" w:rsidRDefault="00000000" w:rsidP="00441635">
            <w:pPr>
              <w:jc w:val="center"/>
              <w:rPr>
                <w:lang w:eastAsia="en-CA"/>
              </w:rPr>
            </w:pPr>
            <w:sdt>
              <w:sdtPr>
                <w:rPr>
                  <w:lang w:eastAsia="en-CA"/>
                </w:rPr>
                <w:id w:val="194380253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0759F8E2" w14:textId="6ACC8880" w:rsidR="00441635" w:rsidRDefault="00000000" w:rsidP="00441635">
            <w:pPr>
              <w:jc w:val="center"/>
              <w:rPr>
                <w:lang w:eastAsia="en-CA"/>
              </w:rPr>
            </w:pPr>
            <w:sdt>
              <w:sdtPr>
                <w:rPr>
                  <w:lang w:eastAsia="en-CA"/>
                </w:rPr>
                <w:id w:val="-2472362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21AD9F77" w14:textId="611492DB" w:rsidR="00441635" w:rsidRDefault="00000000" w:rsidP="00441635">
            <w:pPr>
              <w:jc w:val="center"/>
              <w:rPr>
                <w:lang w:eastAsia="en-CA"/>
              </w:rPr>
            </w:pPr>
            <w:sdt>
              <w:sdtPr>
                <w:rPr>
                  <w:lang w:eastAsia="en-CA"/>
                </w:rPr>
                <w:id w:val="57818465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1CCB55E6" w14:textId="77777777" w:rsidR="00441635" w:rsidRPr="00814B85" w:rsidRDefault="00000000" w:rsidP="00441635">
            <w:pPr>
              <w:jc w:val="center"/>
              <w:rPr>
                <w:lang w:eastAsia="en-CA"/>
              </w:rPr>
            </w:pPr>
            <w:sdt>
              <w:sdtPr>
                <w:rPr>
                  <w:lang w:eastAsia="en-CA"/>
                </w:rPr>
                <w:id w:val="-995105811"/>
                <w:placeholder>
                  <w:docPart w:val="242A8024F8F840529717A175159F376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FAB1ED6" w14:textId="1ADA1881" w:rsidR="00441635" w:rsidRPr="00814B85" w:rsidRDefault="00441635" w:rsidP="00441635">
            <w:pPr>
              <w:rPr>
                <w:lang w:eastAsia="en-CA"/>
              </w:rPr>
            </w:pPr>
            <w:r w:rsidRPr="00954E8D">
              <w:t>1st Stage</w:t>
            </w:r>
          </w:p>
        </w:tc>
      </w:tr>
      <w:tr w:rsidR="00441635" w14:paraId="0BB6E2D6" w14:textId="77777777" w:rsidTr="00DD2645">
        <w:tc>
          <w:tcPr>
            <w:tcW w:w="3060" w:type="dxa"/>
            <w:shd w:val="clear" w:color="auto" w:fill="F2F2F2" w:themeFill="background1" w:themeFillShade="F2"/>
          </w:tcPr>
          <w:p w14:paraId="5C04B9B6" w14:textId="4515124E" w:rsidR="00441635" w:rsidRPr="00814B85" w:rsidRDefault="00441635" w:rsidP="00441635">
            <w:pPr>
              <w:rPr>
                <w:lang w:eastAsia="en-CA"/>
              </w:rPr>
            </w:pPr>
            <w:r w:rsidRPr="00E75D62">
              <w:lastRenderedPageBreak/>
              <w:t>CRU 113 EXIT GA</w:t>
            </w:r>
          </w:p>
        </w:tc>
        <w:tc>
          <w:tcPr>
            <w:tcW w:w="907" w:type="dxa"/>
            <w:shd w:val="clear" w:color="auto" w:fill="F2F2F2" w:themeFill="background1" w:themeFillShade="F2"/>
            <w:vAlign w:val="center"/>
          </w:tcPr>
          <w:p w14:paraId="3C555AA7" w14:textId="77777777" w:rsidR="00441635" w:rsidRPr="00814B85" w:rsidRDefault="00000000" w:rsidP="00441635">
            <w:pPr>
              <w:rPr>
                <w:lang w:eastAsia="en-CA"/>
              </w:rPr>
            </w:pPr>
            <w:sdt>
              <w:sdtPr>
                <w:rPr>
                  <w:lang w:eastAsia="en-CA"/>
                </w:rPr>
                <w:id w:val="-1817100230"/>
                <w:placeholder>
                  <w:docPart w:val="6B589727B1FD4ADDB718161239D3327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18382D9" w14:textId="2A8128A8"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D3F91EE" w14:textId="77777777" w:rsidR="00441635" w:rsidRDefault="00000000" w:rsidP="00441635">
            <w:pPr>
              <w:jc w:val="center"/>
              <w:rPr>
                <w:lang w:eastAsia="en-CA"/>
              </w:rPr>
            </w:pPr>
            <w:sdt>
              <w:sdtPr>
                <w:rPr>
                  <w:lang w:eastAsia="en-CA"/>
                </w:rPr>
                <w:id w:val="-155130498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ACE1BCC" w14:textId="5BCBFF88" w:rsidR="00441635" w:rsidRPr="00814B85" w:rsidRDefault="00441635" w:rsidP="00441635">
            <w:pPr>
              <w:jc w:val="center"/>
              <w:rPr>
                <w:lang w:eastAsia="en-CA"/>
              </w:rPr>
            </w:pPr>
            <w:r w:rsidRPr="00B707BD">
              <w:t>439</w:t>
            </w:r>
          </w:p>
        </w:tc>
        <w:tc>
          <w:tcPr>
            <w:tcW w:w="850" w:type="dxa"/>
            <w:shd w:val="clear" w:color="auto" w:fill="F2F2F2" w:themeFill="background1" w:themeFillShade="F2"/>
            <w:vAlign w:val="center"/>
          </w:tcPr>
          <w:p w14:paraId="400D2DC3" w14:textId="6D52C38E" w:rsidR="00441635" w:rsidRPr="00814B85" w:rsidRDefault="00000000" w:rsidP="00441635">
            <w:pPr>
              <w:jc w:val="center"/>
              <w:rPr>
                <w:lang w:eastAsia="en-CA"/>
              </w:rPr>
            </w:pPr>
            <w:sdt>
              <w:sdtPr>
                <w:rPr>
                  <w:lang w:eastAsia="en-CA"/>
                </w:rPr>
                <w:id w:val="-1966495371"/>
                <w:placeholder>
                  <w:docPart w:val="1726AF0C028745FEB021B6C1B4723B21"/>
                </w:placeholder>
                <w15:color w:val="C0C0C0"/>
              </w:sdtPr>
              <w:sdtEndPr>
                <w:rPr>
                  <w:highlight w:val="lightGray"/>
                </w:rPr>
              </w:sdtEndPr>
              <w:sdtContent>
                <w:r w:rsidR="009E3DAB">
                  <w:rPr>
                    <w:lang w:eastAsia="en-CA"/>
                  </w:rPr>
                  <w:t>Z-10</w:t>
                </w:r>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4A164B6" w14:textId="3297A637" w:rsidR="00441635" w:rsidRDefault="00000000" w:rsidP="00441635">
            <w:pPr>
              <w:jc w:val="center"/>
              <w:rPr>
                <w:lang w:eastAsia="en-CA"/>
              </w:rPr>
            </w:pPr>
            <w:sdt>
              <w:sdtPr>
                <w:rPr>
                  <w:lang w:eastAsia="en-CA"/>
                </w:rPr>
                <w:id w:val="32123610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4EA16FE9" w14:textId="77777777" w:rsidR="00441635" w:rsidRPr="00814B85" w:rsidRDefault="00000000" w:rsidP="00441635">
            <w:pPr>
              <w:jc w:val="center"/>
              <w:rPr>
                <w:lang w:eastAsia="en-CA"/>
              </w:rPr>
            </w:pPr>
            <w:sdt>
              <w:sdtPr>
                <w:rPr>
                  <w:lang w:eastAsia="en-CA"/>
                </w:rPr>
                <w:id w:val="-1260752676"/>
                <w:placeholder>
                  <w:docPart w:val="7F62729A78204EEBA05953ACD5A534B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24F16A9" w14:textId="1894C0DB" w:rsidR="00441635" w:rsidRDefault="00000000" w:rsidP="00441635">
            <w:pPr>
              <w:jc w:val="center"/>
              <w:rPr>
                <w:lang w:eastAsia="en-CA"/>
              </w:rPr>
            </w:pPr>
            <w:sdt>
              <w:sdtPr>
                <w:rPr>
                  <w:lang w:eastAsia="en-CA"/>
                </w:rPr>
                <w:id w:val="-91601142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4F252324" w14:textId="1FE55188" w:rsidR="00441635" w:rsidRDefault="00000000" w:rsidP="00441635">
            <w:pPr>
              <w:jc w:val="center"/>
              <w:rPr>
                <w:lang w:eastAsia="en-CA"/>
              </w:rPr>
            </w:pPr>
            <w:sdt>
              <w:sdtPr>
                <w:rPr>
                  <w:lang w:eastAsia="en-CA"/>
                </w:rPr>
                <w:id w:val="165972511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5EC1FC6F" w14:textId="25E7CE12" w:rsidR="00441635" w:rsidRDefault="00000000" w:rsidP="00441635">
            <w:pPr>
              <w:jc w:val="center"/>
              <w:rPr>
                <w:lang w:eastAsia="en-CA"/>
              </w:rPr>
            </w:pPr>
            <w:sdt>
              <w:sdtPr>
                <w:rPr>
                  <w:lang w:eastAsia="en-CA"/>
                </w:rPr>
                <w:id w:val="207785367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52FE1ECA" w14:textId="77777777" w:rsidR="00441635" w:rsidRPr="00814B85" w:rsidRDefault="00000000" w:rsidP="00441635">
            <w:pPr>
              <w:jc w:val="center"/>
              <w:rPr>
                <w:lang w:eastAsia="en-CA"/>
              </w:rPr>
            </w:pPr>
            <w:sdt>
              <w:sdtPr>
                <w:rPr>
                  <w:lang w:eastAsia="en-CA"/>
                </w:rPr>
                <w:id w:val="-1134105382"/>
                <w:placeholder>
                  <w:docPart w:val="CADF51C8671144BBBCF774523E9DCA7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9F01DDF" w14:textId="3C42A8D7" w:rsidR="00441635" w:rsidRPr="00814B85" w:rsidRDefault="00441635" w:rsidP="00441635">
            <w:pPr>
              <w:rPr>
                <w:lang w:eastAsia="en-CA"/>
              </w:rPr>
            </w:pPr>
            <w:r w:rsidRPr="00954E8D">
              <w:t>2nd Stage</w:t>
            </w:r>
          </w:p>
        </w:tc>
      </w:tr>
      <w:tr w:rsidR="00441635" w14:paraId="34B4E002" w14:textId="77777777" w:rsidTr="00DD2645">
        <w:tc>
          <w:tcPr>
            <w:tcW w:w="3060" w:type="dxa"/>
            <w:shd w:val="clear" w:color="auto" w:fill="F2F2F2" w:themeFill="background1" w:themeFillShade="F2"/>
          </w:tcPr>
          <w:p w14:paraId="0228D1BC" w14:textId="5231E9CD" w:rsidR="00441635" w:rsidRPr="00814B85" w:rsidRDefault="00441635" w:rsidP="00441635">
            <w:pPr>
              <w:rPr>
                <w:lang w:eastAsia="en-CA"/>
              </w:rPr>
            </w:pPr>
            <w:r w:rsidRPr="00E75D62">
              <w:t>CRU 117 EXIT PULL</w:t>
            </w:r>
          </w:p>
        </w:tc>
        <w:tc>
          <w:tcPr>
            <w:tcW w:w="907" w:type="dxa"/>
            <w:shd w:val="clear" w:color="auto" w:fill="F2F2F2" w:themeFill="background1" w:themeFillShade="F2"/>
            <w:vAlign w:val="center"/>
          </w:tcPr>
          <w:p w14:paraId="7302D04B" w14:textId="77777777" w:rsidR="00441635" w:rsidRPr="00814B85" w:rsidRDefault="00000000" w:rsidP="00441635">
            <w:pPr>
              <w:rPr>
                <w:lang w:eastAsia="en-CA"/>
              </w:rPr>
            </w:pPr>
            <w:sdt>
              <w:sdtPr>
                <w:rPr>
                  <w:lang w:eastAsia="en-CA"/>
                </w:rPr>
                <w:id w:val="-369769020"/>
                <w:placeholder>
                  <w:docPart w:val="9DE88C06DC364E1E99F539798F66E87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4DFDB386" w14:textId="2CA14372"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8DD0A34" w14:textId="77777777" w:rsidR="00441635" w:rsidRDefault="00000000" w:rsidP="00441635">
            <w:pPr>
              <w:jc w:val="center"/>
              <w:rPr>
                <w:lang w:eastAsia="en-CA"/>
              </w:rPr>
            </w:pPr>
            <w:sdt>
              <w:sdtPr>
                <w:rPr>
                  <w:lang w:eastAsia="en-CA"/>
                </w:rPr>
                <w:id w:val="199514428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2DD1D4B" w14:textId="58161D7E" w:rsidR="00441635" w:rsidRPr="00814B85" w:rsidRDefault="00441635" w:rsidP="00441635">
            <w:pPr>
              <w:jc w:val="center"/>
              <w:rPr>
                <w:lang w:eastAsia="en-CA"/>
              </w:rPr>
            </w:pPr>
            <w:r w:rsidRPr="00B707BD">
              <w:t>442</w:t>
            </w:r>
          </w:p>
        </w:tc>
        <w:tc>
          <w:tcPr>
            <w:tcW w:w="850" w:type="dxa"/>
            <w:shd w:val="clear" w:color="auto" w:fill="F2F2F2" w:themeFill="background1" w:themeFillShade="F2"/>
            <w:vAlign w:val="center"/>
          </w:tcPr>
          <w:p w14:paraId="27B9AD20" w14:textId="1B252349" w:rsidR="00441635" w:rsidRPr="00814B85" w:rsidRDefault="00000000" w:rsidP="00441635">
            <w:pPr>
              <w:jc w:val="center"/>
              <w:rPr>
                <w:lang w:eastAsia="en-CA"/>
              </w:rPr>
            </w:pPr>
            <w:sdt>
              <w:sdtPr>
                <w:rPr>
                  <w:lang w:eastAsia="en-CA"/>
                </w:rPr>
                <w:id w:val="-590928995"/>
                <w:placeholder>
                  <w:docPart w:val="118A624CF21F44CB854E70D823AC9998"/>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Z-10</w:t>
                </w:r>
              </w:sdtContent>
            </w:sdt>
          </w:p>
        </w:tc>
        <w:tc>
          <w:tcPr>
            <w:tcW w:w="448" w:type="dxa"/>
            <w:shd w:val="clear" w:color="auto" w:fill="F2F2F2" w:themeFill="background1" w:themeFillShade="F2"/>
            <w:vAlign w:val="center"/>
          </w:tcPr>
          <w:p w14:paraId="1933673D" w14:textId="41BEEC62" w:rsidR="00441635" w:rsidRDefault="00000000" w:rsidP="00441635">
            <w:pPr>
              <w:jc w:val="center"/>
              <w:rPr>
                <w:lang w:eastAsia="en-CA"/>
              </w:rPr>
            </w:pPr>
            <w:sdt>
              <w:sdtPr>
                <w:rPr>
                  <w:lang w:eastAsia="en-CA"/>
                </w:rPr>
                <w:id w:val="-171110304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640C54FE" w14:textId="77777777" w:rsidR="00441635" w:rsidRPr="00814B85" w:rsidRDefault="00000000" w:rsidP="00441635">
            <w:pPr>
              <w:jc w:val="center"/>
              <w:rPr>
                <w:lang w:eastAsia="en-CA"/>
              </w:rPr>
            </w:pPr>
            <w:sdt>
              <w:sdtPr>
                <w:rPr>
                  <w:lang w:eastAsia="en-CA"/>
                </w:rPr>
                <w:id w:val="-1706084948"/>
                <w:placeholder>
                  <w:docPart w:val="3FE5EB7BD5C14EA7AC191D24578758B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8257934" w14:textId="1D8C5D2A" w:rsidR="00441635" w:rsidRDefault="00000000" w:rsidP="00441635">
            <w:pPr>
              <w:jc w:val="center"/>
              <w:rPr>
                <w:lang w:eastAsia="en-CA"/>
              </w:rPr>
            </w:pPr>
            <w:sdt>
              <w:sdtPr>
                <w:rPr>
                  <w:lang w:eastAsia="en-CA"/>
                </w:rPr>
                <w:id w:val="-176399173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60A78D11" w14:textId="119006E8" w:rsidR="00441635" w:rsidRDefault="00000000" w:rsidP="00441635">
            <w:pPr>
              <w:jc w:val="center"/>
              <w:rPr>
                <w:lang w:eastAsia="en-CA"/>
              </w:rPr>
            </w:pPr>
            <w:sdt>
              <w:sdtPr>
                <w:rPr>
                  <w:lang w:eastAsia="en-CA"/>
                </w:rPr>
                <w:id w:val="-177670449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16DBA277" w14:textId="513C32FC" w:rsidR="00441635" w:rsidRDefault="00000000" w:rsidP="00441635">
            <w:pPr>
              <w:jc w:val="center"/>
              <w:rPr>
                <w:lang w:eastAsia="en-CA"/>
              </w:rPr>
            </w:pPr>
            <w:sdt>
              <w:sdtPr>
                <w:rPr>
                  <w:lang w:eastAsia="en-CA"/>
                </w:rPr>
                <w:id w:val="174760855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02F4682E" w14:textId="77777777" w:rsidR="00441635" w:rsidRPr="00814B85" w:rsidRDefault="00000000" w:rsidP="00441635">
            <w:pPr>
              <w:jc w:val="center"/>
              <w:rPr>
                <w:lang w:eastAsia="en-CA"/>
              </w:rPr>
            </w:pPr>
            <w:sdt>
              <w:sdtPr>
                <w:rPr>
                  <w:lang w:eastAsia="en-CA"/>
                </w:rPr>
                <w:id w:val="-1005436390"/>
                <w:placeholder>
                  <w:docPart w:val="D4E06047CA2B44138BA45A24132F210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54D61FB" w14:textId="09FE2462" w:rsidR="00441635" w:rsidRPr="00814B85" w:rsidRDefault="00441635" w:rsidP="00441635">
            <w:pPr>
              <w:rPr>
                <w:lang w:eastAsia="en-CA"/>
              </w:rPr>
            </w:pPr>
            <w:r w:rsidRPr="00954E8D">
              <w:t>1st Stage</w:t>
            </w:r>
          </w:p>
        </w:tc>
      </w:tr>
      <w:tr w:rsidR="00441635" w14:paraId="2D755915" w14:textId="77777777" w:rsidTr="00DD2645">
        <w:tc>
          <w:tcPr>
            <w:tcW w:w="3060" w:type="dxa"/>
            <w:shd w:val="clear" w:color="auto" w:fill="F2F2F2" w:themeFill="background1" w:themeFillShade="F2"/>
          </w:tcPr>
          <w:p w14:paraId="1A028705" w14:textId="2DB08880" w:rsidR="00441635" w:rsidRPr="00814B85" w:rsidRDefault="00441635" w:rsidP="00441635">
            <w:pPr>
              <w:rPr>
                <w:lang w:eastAsia="en-CA"/>
              </w:rPr>
            </w:pPr>
            <w:r w:rsidRPr="00E75D62">
              <w:t>CRU 117 EXIT GA</w:t>
            </w:r>
          </w:p>
        </w:tc>
        <w:tc>
          <w:tcPr>
            <w:tcW w:w="907" w:type="dxa"/>
            <w:shd w:val="clear" w:color="auto" w:fill="F2F2F2" w:themeFill="background1" w:themeFillShade="F2"/>
            <w:vAlign w:val="center"/>
          </w:tcPr>
          <w:p w14:paraId="6E027992" w14:textId="77777777" w:rsidR="00441635" w:rsidRPr="00814B85" w:rsidRDefault="00000000" w:rsidP="00441635">
            <w:pPr>
              <w:rPr>
                <w:lang w:eastAsia="en-CA"/>
              </w:rPr>
            </w:pPr>
            <w:sdt>
              <w:sdtPr>
                <w:rPr>
                  <w:lang w:eastAsia="en-CA"/>
                </w:rPr>
                <w:id w:val="491681668"/>
                <w:placeholder>
                  <w:docPart w:val="33CDA03B35B8464E96836759102B8F5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FFEBD10" w14:textId="78B0C962"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1AA805BA" w14:textId="77777777" w:rsidR="00441635" w:rsidRDefault="00000000" w:rsidP="00441635">
            <w:pPr>
              <w:jc w:val="center"/>
              <w:rPr>
                <w:lang w:eastAsia="en-CA"/>
              </w:rPr>
            </w:pPr>
            <w:sdt>
              <w:sdtPr>
                <w:rPr>
                  <w:lang w:eastAsia="en-CA"/>
                </w:rPr>
                <w:id w:val="1425140839"/>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AF06E3D" w14:textId="4C721E5A" w:rsidR="00441635" w:rsidRPr="00814B85" w:rsidRDefault="00441635" w:rsidP="00441635">
            <w:pPr>
              <w:jc w:val="center"/>
              <w:rPr>
                <w:lang w:eastAsia="en-CA"/>
              </w:rPr>
            </w:pPr>
            <w:r w:rsidRPr="00B707BD">
              <w:t>443</w:t>
            </w:r>
          </w:p>
        </w:tc>
        <w:tc>
          <w:tcPr>
            <w:tcW w:w="850" w:type="dxa"/>
            <w:shd w:val="clear" w:color="auto" w:fill="F2F2F2" w:themeFill="background1" w:themeFillShade="F2"/>
            <w:vAlign w:val="center"/>
          </w:tcPr>
          <w:p w14:paraId="34C1E072" w14:textId="7AC7755E" w:rsidR="00441635" w:rsidRPr="00814B85" w:rsidRDefault="00000000" w:rsidP="00441635">
            <w:pPr>
              <w:jc w:val="center"/>
              <w:rPr>
                <w:lang w:eastAsia="en-CA"/>
              </w:rPr>
            </w:pPr>
            <w:sdt>
              <w:sdtPr>
                <w:rPr>
                  <w:lang w:eastAsia="en-CA"/>
                </w:rPr>
                <w:id w:val="-1906914438"/>
                <w:placeholder>
                  <w:docPart w:val="D3770D0237E145FD890A7FF74BB12470"/>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Z-10</w:t>
                </w:r>
              </w:sdtContent>
            </w:sdt>
          </w:p>
        </w:tc>
        <w:tc>
          <w:tcPr>
            <w:tcW w:w="448" w:type="dxa"/>
            <w:shd w:val="clear" w:color="auto" w:fill="F2F2F2" w:themeFill="background1" w:themeFillShade="F2"/>
            <w:vAlign w:val="center"/>
          </w:tcPr>
          <w:p w14:paraId="0CCC376E" w14:textId="6EBFE034" w:rsidR="00441635" w:rsidRDefault="00000000" w:rsidP="00441635">
            <w:pPr>
              <w:jc w:val="center"/>
              <w:rPr>
                <w:lang w:eastAsia="en-CA"/>
              </w:rPr>
            </w:pPr>
            <w:sdt>
              <w:sdtPr>
                <w:rPr>
                  <w:lang w:eastAsia="en-CA"/>
                </w:rPr>
                <w:id w:val="-16718360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11772B6A" w14:textId="77777777" w:rsidR="00441635" w:rsidRPr="00814B85" w:rsidRDefault="00000000" w:rsidP="00441635">
            <w:pPr>
              <w:jc w:val="center"/>
              <w:rPr>
                <w:lang w:eastAsia="en-CA"/>
              </w:rPr>
            </w:pPr>
            <w:sdt>
              <w:sdtPr>
                <w:rPr>
                  <w:lang w:eastAsia="en-CA"/>
                </w:rPr>
                <w:id w:val="782922274"/>
                <w:placeholder>
                  <w:docPart w:val="88A18695117E40E8A95C8E1322FA62E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3C93AAE" w14:textId="7C0E2D08" w:rsidR="00441635" w:rsidRDefault="00000000" w:rsidP="00441635">
            <w:pPr>
              <w:jc w:val="center"/>
              <w:rPr>
                <w:lang w:eastAsia="en-CA"/>
              </w:rPr>
            </w:pPr>
            <w:sdt>
              <w:sdtPr>
                <w:rPr>
                  <w:lang w:eastAsia="en-CA"/>
                </w:rPr>
                <w:id w:val="72372242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79DCEF63" w14:textId="243425E8" w:rsidR="00441635" w:rsidRDefault="00000000" w:rsidP="00441635">
            <w:pPr>
              <w:jc w:val="center"/>
              <w:rPr>
                <w:lang w:eastAsia="en-CA"/>
              </w:rPr>
            </w:pPr>
            <w:sdt>
              <w:sdtPr>
                <w:rPr>
                  <w:lang w:eastAsia="en-CA"/>
                </w:rPr>
                <w:id w:val="164030564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2BD8A26D" w14:textId="0A248E2C" w:rsidR="00441635" w:rsidRDefault="00000000" w:rsidP="00441635">
            <w:pPr>
              <w:jc w:val="center"/>
              <w:rPr>
                <w:lang w:eastAsia="en-CA"/>
              </w:rPr>
            </w:pPr>
            <w:sdt>
              <w:sdtPr>
                <w:rPr>
                  <w:lang w:eastAsia="en-CA"/>
                </w:rPr>
                <w:id w:val="201988473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30DBF402" w14:textId="77777777" w:rsidR="00441635" w:rsidRPr="00814B85" w:rsidRDefault="00000000" w:rsidP="00441635">
            <w:pPr>
              <w:jc w:val="center"/>
              <w:rPr>
                <w:lang w:eastAsia="en-CA"/>
              </w:rPr>
            </w:pPr>
            <w:sdt>
              <w:sdtPr>
                <w:rPr>
                  <w:lang w:eastAsia="en-CA"/>
                </w:rPr>
                <w:id w:val="-1287127401"/>
                <w:placeholder>
                  <w:docPart w:val="4445FED9C838417C9C931D7EC502597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12CC45A" w14:textId="58DBD70F" w:rsidR="00441635" w:rsidRPr="00814B85" w:rsidRDefault="00441635" w:rsidP="00441635">
            <w:pPr>
              <w:rPr>
                <w:lang w:eastAsia="en-CA"/>
              </w:rPr>
            </w:pPr>
            <w:r w:rsidRPr="00954E8D">
              <w:t>2nd Stage</w:t>
            </w:r>
          </w:p>
        </w:tc>
      </w:tr>
      <w:tr w:rsidR="00441635" w14:paraId="2ED89029" w14:textId="77777777" w:rsidTr="00DD2645">
        <w:tc>
          <w:tcPr>
            <w:tcW w:w="3060" w:type="dxa"/>
            <w:shd w:val="clear" w:color="auto" w:fill="F2F2F2" w:themeFill="background1" w:themeFillShade="F2"/>
          </w:tcPr>
          <w:p w14:paraId="09E750CD" w14:textId="5F605446" w:rsidR="00441635" w:rsidRPr="00814B85" w:rsidRDefault="00441635" w:rsidP="00441635">
            <w:pPr>
              <w:rPr>
                <w:lang w:eastAsia="en-CA"/>
              </w:rPr>
            </w:pPr>
            <w:r w:rsidRPr="00E75D62">
              <w:t>CORRIDOR 10B EXIT PULL</w:t>
            </w:r>
          </w:p>
        </w:tc>
        <w:tc>
          <w:tcPr>
            <w:tcW w:w="907" w:type="dxa"/>
            <w:shd w:val="clear" w:color="auto" w:fill="F2F2F2" w:themeFill="background1" w:themeFillShade="F2"/>
            <w:vAlign w:val="center"/>
          </w:tcPr>
          <w:p w14:paraId="0A13831C" w14:textId="77777777" w:rsidR="00441635" w:rsidRPr="00814B85" w:rsidRDefault="00000000" w:rsidP="00441635">
            <w:pPr>
              <w:rPr>
                <w:lang w:eastAsia="en-CA"/>
              </w:rPr>
            </w:pPr>
            <w:sdt>
              <w:sdtPr>
                <w:rPr>
                  <w:lang w:eastAsia="en-CA"/>
                </w:rPr>
                <w:id w:val="-515610648"/>
                <w:placeholder>
                  <w:docPart w:val="2E28E89DB7C340EA8C8929DCE8007F7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9996E9A" w14:textId="4C368DBA"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E34C639" w14:textId="77777777" w:rsidR="00441635" w:rsidRDefault="00000000" w:rsidP="00441635">
            <w:pPr>
              <w:jc w:val="center"/>
              <w:rPr>
                <w:lang w:eastAsia="en-CA"/>
              </w:rPr>
            </w:pPr>
            <w:sdt>
              <w:sdtPr>
                <w:rPr>
                  <w:lang w:eastAsia="en-CA"/>
                </w:rPr>
                <w:id w:val="113845337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9A56AB6" w14:textId="0495012D" w:rsidR="00441635" w:rsidRPr="00814B85" w:rsidRDefault="00441635" w:rsidP="00441635">
            <w:pPr>
              <w:jc w:val="center"/>
              <w:rPr>
                <w:lang w:eastAsia="en-CA"/>
              </w:rPr>
            </w:pPr>
            <w:r w:rsidRPr="00B707BD">
              <w:t>448</w:t>
            </w:r>
          </w:p>
        </w:tc>
        <w:tc>
          <w:tcPr>
            <w:tcW w:w="850" w:type="dxa"/>
            <w:shd w:val="clear" w:color="auto" w:fill="F2F2F2" w:themeFill="background1" w:themeFillShade="F2"/>
            <w:vAlign w:val="center"/>
          </w:tcPr>
          <w:p w14:paraId="69FB9CDC" w14:textId="50EE8CC9" w:rsidR="00441635" w:rsidRPr="00814B85" w:rsidRDefault="00000000" w:rsidP="00441635">
            <w:pPr>
              <w:jc w:val="center"/>
              <w:rPr>
                <w:lang w:eastAsia="en-CA"/>
              </w:rPr>
            </w:pPr>
            <w:sdt>
              <w:sdtPr>
                <w:rPr>
                  <w:lang w:eastAsia="en-CA"/>
                </w:rPr>
                <w:id w:val="-787747477"/>
                <w:placeholder>
                  <w:docPart w:val="F8C0761AADCD4F63AE2642F8957DCDCC"/>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Z-10</w:t>
                </w:r>
              </w:sdtContent>
            </w:sdt>
          </w:p>
        </w:tc>
        <w:tc>
          <w:tcPr>
            <w:tcW w:w="448" w:type="dxa"/>
            <w:shd w:val="clear" w:color="auto" w:fill="F2F2F2" w:themeFill="background1" w:themeFillShade="F2"/>
            <w:vAlign w:val="center"/>
          </w:tcPr>
          <w:p w14:paraId="74BD8E78" w14:textId="4CF6330F" w:rsidR="00441635" w:rsidRDefault="00000000" w:rsidP="00441635">
            <w:pPr>
              <w:jc w:val="center"/>
              <w:rPr>
                <w:lang w:eastAsia="en-CA"/>
              </w:rPr>
            </w:pPr>
            <w:sdt>
              <w:sdtPr>
                <w:rPr>
                  <w:lang w:eastAsia="en-CA"/>
                </w:rPr>
                <w:id w:val="143440233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270F76AD" w14:textId="77777777" w:rsidR="00441635" w:rsidRPr="00814B85" w:rsidRDefault="00000000" w:rsidP="00441635">
            <w:pPr>
              <w:jc w:val="center"/>
              <w:rPr>
                <w:lang w:eastAsia="en-CA"/>
              </w:rPr>
            </w:pPr>
            <w:sdt>
              <w:sdtPr>
                <w:rPr>
                  <w:lang w:eastAsia="en-CA"/>
                </w:rPr>
                <w:id w:val="513348251"/>
                <w:placeholder>
                  <w:docPart w:val="A1437DFF5DBD42B9962E5DDD41D25B8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7487FAD" w14:textId="7AE9AE24" w:rsidR="00441635" w:rsidRDefault="00000000" w:rsidP="00441635">
            <w:pPr>
              <w:jc w:val="center"/>
              <w:rPr>
                <w:lang w:eastAsia="en-CA"/>
              </w:rPr>
            </w:pPr>
            <w:sdt>
              <w:sdtPr>
                <w:rPr>
                  <w:lang w:eastAsia="en-CA"/>
                </w:rPr>
                <w:id w:val="112550010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5356C57F" w14:textId="5C3D93E9" w:rsidR="00441635" w:rsidRDefault="00000000" w:rsidP="00441635">
            <w:pPr>
              <w:jc w:val="center"/>
              <w:rPr>
                <w:lang w:eastAsia="en-CA"/>
              </w:rPr>
            </w:pPr>
            <w:sdt>
              <w:sdtPr>
                <w:rPr>
                  <w:lang w:eastAsia="en-CA"/>
                </w:rPr>
                <w:id w:val="161587363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42E37513" w14:textId="320BD1B7" w:rsidR="00441635" w:rsidRDefault="00000000" w:rsidP="00441635">
            <w:pPr>
              <w:jc w:val="center"/>
              <w:rPr>
                <w:lang w:eastAsia="en-CA"/>
              </w:rPr>
            </w:pPr>
            <w:sdt>
              <w:sdtPr>
                <w:rPr>
                  <w:lang w:eastAsia="en-CA"/>
                </w:rPr>
                <w:id w:val="97263993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2B0F2EDF" w14:textId="77777777" w:rsidR="00441635" w:rsidRPr="00814B85" w:rsidRDefault="00000000" w:rsidP="00441635">
            <w:pPr>
              <w:jc w:val="center"/>
              <w:rPr>
                <w:lang w:eastAsia="en-CA"/>
              </w:rPr>
            </w:pPr>
            <w:sdt>
              <w:sdtPr>
                <w:rPr>
                  <w:lang w:eastAsia="en-CA"/>
                </w:rPr>
                <w:id w:val="55063773"/>
                <w:placeholder>
                  <w:docPart w:val="8E8425E15C7745A790D7B16BA7B3242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085FA1B" w14:textId="29EE3D8E" w:rsidR="00441635" w:rsidRPr="00814B85" w:rsidRDefault="00441635" w:rsidP="00441635">
            <w:pPr>
              <w:rPr>
                <w:lang w:eastAsia="en-CA"/>
              </w:rPr>
            </w:pPr>
            <w:r w:rsidRPr="00954E8D">
              <w:t>1st Stage</w:t>
            </w:r>
          </w:p>
        </w:tc>
      </w:tr>
      <w:tr w:rsidR="00441635" w14:paraId="4628DD51" w14:textId="77777777" w:rsidTr="00DD2645">
        <w:tc>
          <w:tcPr>
            <w:tcW w:w="3060" w:type="dxa"/>
            <w:shd w:val="clear" w:color="auto" w:fill="F2F2F2" w:themeFill="background1" w:themeFillShade="F2"/>
          </w:tcPr>
          <w:p w14:paraId="451F5122" w14:textId="165E1506" w:rsidR="00441635" w:rsidRPr="00814B85" w:rsidRDefault="00441635" w:rsidP="00441635">
            <w:pPr>
              <w:rPr>
                <w:lang w:eastAsia="en-CA"/>
              </w:rPr>
            </w:pPr>
            <w:r w:rsidRPr="00E75D62">
              <w:t>CORRIDOR 10B EXIT GA</w:t>
            </w:r>
          </w:p>
        </w:tc>
        <w:tc>
          <w:tcPr>
            <w:tcW w:w="907" w:type="dxa"/>
            <w:shd w:val="clear" w:color="auto" w:fill="F2F2F2" w:themeFill="background1" w:themeFillShade="F2"/>
            <w:vAlign w:val="center"/>
          </w:tcPr>
          <w:p w14:paraId="5D785B55" w14:textId="77777777" w:rsidR="00441635" w:rsidRPr="00814B85" w:rsidRDefault="00000000" w:rsidP="00441635">
            <w:pPr>
              <w:rPr>
                <w:lang w:eastAsia="en-CA"/>
              </w:rPr>
            </w:pPr>
            <w:sdt>
              <w:sdtPr>
                <w:rPr>
                  <w:lang w:eastAsia="en-CA"/>
                </w:rPr>
                <w:id w:val="2011639972"/>
                <w:placeholder>
                  <w:docPart w:val="A6305B21C8A24CF7A7D6DBFAAE0A132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D54A318" w14:textId="53EC9C15"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301BA0A" w14:textId="77777777" w:rsidR="00441635" w:rsidRDefault="00000000" w:rsidP="00441635">
            <w:pPr>
              <w:jc w:val="center"/>
              <w:rPr>
                <w:lang w:eastAsia="en-CA"/>
              </w:rPr>
            </w:pPr>
            <w:sdt>
              <w:sdtPr>
                <w:rPr>
                  <w:lang w:eastAsia="en-CA"/>
                </w:rPr>
                <w:id w:val="31222387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44B083E" w14:textId="3049C8F8" w:rsidR="00441635" w:rsidRPr="00814B85" w:rsidRDefault="00441635" w:rsidP="00441635">
            <w:pPr>
              <w:jc w:val="center"/>
              <w:rPr>
                <w:lang w:eastAsia="en-CA"/>
              </w:rPr>
            </w:pPr>
            <w:r w:rsidRPr="00B707BD">
              <w:t>449</w:t>
            </w:r>
          </w:p>
        </w:tc>
        <w:tc>
          <w:tcPr>
            <w:tcW w:w="850" w:type="dxa"/>
            <w:shd w:val="clear" w:color="auto" w:fill="F2F2F2" w:themeFill="background1" w:themeFillShade="F2"/>
            <w:vAlign w:val="center"/>
          </w:tcPr>
          <w:p w14:paraId="5D8820F7" w14:textId="6A9BDBC0" w:rsidR="00441635" w:rsidRPr="00814B85" w:rsidRDefault="00000000" w:rsidP="00441635">
            <w:pPr>
              <w:jc w:val="center"/>
              <w:rPr>
                <w:lang w:eastAsia="en-CA"/>
              </w:rPr>
            </w:pPr>
            <w:sdt>
              <w:sdtPr>
                <w:rPr>
                  <w:lang w:eastAsia="en-CA"/>
                </w:rPr>
                <w:id w:val="252630596"/>
                <w:placeholder>
                  <w:docPart w:val="65776493A3F645D2983590C9ED98D80B"/>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Z-10</w:t>
                </w:r>
              </w:sdtContent>
            </w:sdt>
          </w:p>
        </w:tc>
        <w:tc>
          <w:tcPr>
            <w:tcW w:w="448" w:type="dxa"/>
            <w:shd w:val="clear" w:color="auto" w:fill="F2F2F2" w:themeFill="background1" w:themeFillShade="F2"/>
            <w:vAlign w:val="center"/>
          </w:tcPr>
          <w:p w14:paraId="4A6599E4" w14:textId="23186171" w:rsidR="00441635" w:rsidRDefault="00000000" w:rsidP="00441635">
            <w:pPr>
              <w:jc w:val="center"/>
              <w:rPr>
                <w:lang w:eastAsia="en-CA"/>
              </w:rPr>
            </w:pPr>
            <w:sdt>
              <w:sdtPr>
                <w:rPr>
                  <w:lang w:eastAsia="en-CA"/>
                </w:rPr>
                <w:id w:val="53561767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36CDAAD4" w14:textId="77777777" w:rsidR="00441635" w:rsidRPr="00814B85" w:rsidRDefault="00000000" w:rsidP="00441635">
            <w:pPr>
              <w:jc w:val="center"/>
              <w:rPr>
                <w:lang w:eastAsia="en-CA"/>
              </w:rPr>
            </w:pPr>
            <w:sdt>
              <w:sdtPr>
                <w:rPr>
                  <w:lang w:eastAsia="en-CA"/>
                </w:rPr>
                <w:id w:val="1350759163"/>
                <w:placeholder>
                  <w:docPart w:val="E4F50FC416C942EAB99482F1C34FF13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B1F492E" w14:textId="049FCBBD" w:rsidR="00441635" w:rsidRDefault="00000000" w:rsidP="00441635">
            <w:pPr>
              <w:jc w:val="center"/>
              <w:rPr>
                <w:lang w:eastAsia="en-CA"/>
              </w:rPr>
            </w:pPr>
            <w:sdt>
              <w:sdtPr>
                <w:rPr>
                  <w:lang w:eastAsia="en-CA"/>
                </w:rPr>
                <w:id w:val="20114149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4A472C19" w14:textId="43FB3576" w:rsidR="00441635" w:rsidRDefault="00000000" w:rsidP="00441635">
            <w:pPr>
              <w:jc w:val="center"/>
              <w:rPr>
                <w:lang w:eastAsia="en-CA"/>
              </w:rPr>
            </w:pPr>
            <w:sdt>
              <w:sdtPr>
                <w:rPr>
                  <w:lang w:eastAsia="en-CA"/>
                </w:rPr>
                <w:id w:val="56845853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27739260" w14:textId="653CF345" w:rsidR="00441635" w:rsidRDefault="00000000" w:rsidP="00441635">
            <w:pPr>
              <w:jc w:val="center"/>
              <w:rPr>
                <w:lang w:eastAsia="en-CA"/>
              </w:rPr>
            </w:pPr>
            <w:sdt>
              <w:sdtPr>
                <w:rPr>
                  <w:lang w:eastAsia="en-CA"/>
                </w:rPr>
                <w:id w:val="57879070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17C337CE" w14:textId="77777777" w:rsidR="00441635" w:rsidRPr="00814B85" w:rsidRDefault="00000000" w:rsidP="00441635">
            <w:pPr>
              <w:jc w:val="center"/>
              <w:rPr>
                <w:lang w:eastAsia="en-CA"/>
              </w:rPr>
            </w:pPr>
            <w:sdt>
              <w:sdtPr>
                <w:rPr>
                  <w:lang w:eastAsia="en-CA"/>
                </w:rPr>
                <w:id w:val="-340243094"/>
                <w:placeholder>
                  <w:docPart w:val="8194807EE320493E83F60DA07EE6AC0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740A5E4" w14:textId="56C86891" w:rsidR="00441635" w:rsidRPr="00814B85" w:rsidRDefault="00441635" w:rsidP="00441635">
            <w:pPr>
              <w:rPr>
                <w:lang w:eastAsia="en-CA"/>
              </w:rPr>
            </w:pPr>
            <w:r w:rsidRPr="00954E8D">
              <w:t>2nd Stage</w:t>
            </w:r>
          </w:p>
        </w:tc>
      </w:tr>
      <w:tr w:rsidR="00441635" w14:paraId="1F667717" w14:textId="77777777" w:rsidTr="00DD2645">
        <w:tc>
          <w:tcPr>
            <w:tcW w:w="3060" w:type="dxa"/>
            <w:shd w:val="clear" w:color="auto" w:fill="F2F2F2" w:themeFill="background1" w:themeFillShade="F2"/>
          </w:tcPr>
          <w:p w14:paraId="28BF3CD3" w14:textId="28620035" w:rsidR="00441635" w:rsidRPr="00814B85" w:rsidRDefault="00441635" w:rsidP="00441635">
            <w:pPr>
              <w:rPr>
                <w:lang w:eastAsia="en-CA"/>
              </w:rPr>
            </w:pPr>
            <w:r w:rsidRPr="00E75D62">
              <w:t>CRU 120 EXIT PULL</w:t>
            </w:r>
          </w:p>
        </w:tc>
        <w:tc>
          <w:tcPr>
            <w:tcW w:w="907" w:type="dxa"/>
            <w:shd w:val="clear" w:color="auto" w:fill="F2F2F2" w:themeFill="background1" w:themeFillShade="F2"/>
            <w:vAlign w:val="center"/>
          </w:tcPr>
          <w:p w14:paraId="4B8D40AB" w14:textId="77777777" w:rsidR="00441635" w:rsidRPr="00814B85" w:rsidRDefault="00000000" w:rsidP="00441635">
            <w:pPr>
              <w:rPr>
                <w:lang w:eastAsia="en-CA"/>
              </w:rPr>
            </w:pPr>
            <w:sdt>
              <w:sdtPr>
                <w:rPr>
                  <w:lang w:eastAsia="en-CA"/>
                </w:rPr>
                <w:id w:val="-1084524437"/>
                <w:placeholder>
                  <w:docPart w:val="A868377DC6DC46BEB47349F14D3424A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4F6CE0B" w14:textId="4ACBA8F6"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B4B4162" w14:textId="77777777" w:rsidR="00441635" w:rsidRDefault="00000000" w:rsidP="00441635">
            <w:pPr>
              <w:jc w:val="center"/>
              <w:rPr>
                <w:lang w:eastAsia="en-CA"/>
              </w:rPr>
            </w:pPr>
            <w:sdt>
              <w:sdtPr>
                <w:rPr>
                  <w:lang w:eastAsia="en-CA"/>
                </w:rPr>
                <w:id w:val="-63618341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11807B8" w14:textId="011C3BC1" w:rsidR="00441635" w:rsidRPr="00814B85" w:rsidRDefault="00441635" w:rsidP="00441635">
            <w:pPr>
              <w:jc w:val="center"/>
              <w:rPr>
                <w:lang w:eastAsia="en-CA"/>
              </w:rPr>
            </w:pPr>
            <w:r w:rsidRPr="00B707BD">
              <w:t>450</w:t>
            </w:r>
          </w:p>
        </w:tc>
        <w:tc>
          <w:tcPr>
            <w:tcW w:w="850" w:type="dxa"/>
            <w:shd w:val="clear" w:color="auto" w:fill="F2F2F2" w:themeFill="background1" w:themeFillShade="F2"/>
            <w:vAlign w:val="center"/>
          </w:tcPr>
          <w:p w14:paraId="71ED03BE" w14:textId="784A41B1" w:rsidR="00441635" w:rsidRPr="00814B85" w:rsidRDefault="00000000" w:rsidP="00441635">
            <w:pPr>
              <w:jc w:val="center"/>
              <w:rPr>
                <w:lang w:eastAsia="en-CA"/>
              </w:rPr>
            </w:pPr>
            <w:sdt>
              <w:sdtPr>
                <w:rPr>
                  <w:lang w:eastAsia="en-CA"/>
                </w:rPr>
                <w:id w:val="2054723505"/>
                <w:placeholder>
                  <w:docPart w:val="C40C39447ED94AF7A8AFE20AC108B94C"/>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Z-10</w:t>
                </w:r>
              </w:sdtContent>
            </w:sdt>
          </w:p>
        </w:tc>
        <w:tc>
          <w:tcPr>
            <w:tcW w:w="448" w:type="dxa"/>
            <w:shd w:val="clear" w:color="auto" w:fill="F2F2F2" w:themeFill="background1" w:themeFillShade="F2"/>
            <w:vAlign w:val="center"/>
          </w:tcPr>
          <w:p w14:paraId="2CB5916D" w14:textId="064D0844" w:rsidR="00441635" w:rsidRDefault="00000000" w:rsidP="00441635">
            <w:pPr>
              <w:jc w:val="center"/>
              <w:rPr>
                <w:lang w:eastAsia="en-CA"/>
              </w:rPr>
            </w:pPr>
            <w:sdt>
              <w:sdtPr>
                <w:rPr>
                  <w:lang w:eastAsia="en-CA"/>
                </w:rPr>
                <w:id w:val="110153596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4C98D0BF" w14:textId="77777777" w:rsidR="00441635" w:rsidRPr="00814B85" w:rsidRDefault="00000000" w:rsidP="00441635">
            <w:pPr>
              <w:jc w:val="center"/>
              <w:rPr>
                <w:lang w:eastAsia="en-CA"/>
              </w:rPr>
            </w:pPr>
            <w:sdt>
              <w:sdtPr>
                <w:rPr>
                  <w:lang w:eastAsia="en-CA"/>
                </w:rPr>
                <w:id w:val="-126010079"/>
                <w:placeholder>
                  <w:docPart w:val="32B4D553CEFF46F2A3F5B6CC69223D2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D8D1A89" w14:textId="1DB73276" w:rsidR="00441635" w:rsidRDefault="00000000" w:rsidP="00441635">
            <w:pPr>
              <w:jc w:val="center"/>
              <w:rPr>
                <w:lang w:eastAsia="en-CA"/>
              </w:rPr>
            </w:pPr>
            <w:sdt>
              <w:sdtPr>
                <w:rPr>
                  <w:lang w:eastAsia="en-CA"/>
                </w:rPr>
                <w:id w:val="-74518326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493FC9DE" w14:textId="66F3A7B7" w:rsidR="00441635" w:rsidRDefault="00000000" w:rsidP="00441635">
            <w:pPr>
              <w:jc w:val="center"/>
              <w:rPr>
                <w:lang w:eastAsia="en-CA"/>
              </w:rPr>
            </w:pPr>
            <w:sdt>
              <w:sdtPr>
                <w:rPr>
                  <w:lang w:eastAsia="en-CA"/>
                </w:rPr>
                <w:id w:val="-93990865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2F302A28" w14:textId="327891D8" w:rsidR="00441635" w:rsidRDefault="00000000" w:rsidP="00441635">
            <w:pPr>
              <w:jc w:val="center"/>
              <w:rPr>
                <w:lang w:eastAsia="en-CA"/>
              </w:rPr>
            </w:pPr>
            <w:sdt>
              <w:sdtPr>
                <w:rPr>
                  <w:lang w:eastAsia="en-CA"/>
                </w:rPr>
                <w:id w:val="-174894540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65CE1892" w14:textId="77777777" w:rsidR="00441635" w:rsidRPr="00814B85" w:rsidRDefault="00000000" w:rsidP="00441635">
            <w:pPr>
              <w:jc w:val="center"/>
              <w:rPr>
                <w:lang w:eastAsia="en-CA"/>
              </w:rPr>
            </w:pPr>
            <w:sdt>
              <w:sdtPr>
                <w:rPr>
                  <w:lang w:eastAsia="en-CA"/>
                </w:rPr>
                <w:id w:val="-599106715"/>
                <w:placeholder>
                  <w:docPart w:val="9C434E38F6074549857424EF1C8EEC4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E91834A" w14:textId="48B306A9" w:rsidR="00441635" w:rsidRPr="00814B85" w:rsidRDefault="00441635" w:rsidP="00441635">
            <w:pPr>
              <w:rPr>
                <w:lang w:eastAsia="en-CA"/>
              </w:rPr>
            </w:pPr>
            <w:r w:rsidRPr="00954E8D">
              <w:t>1st stage</w:t>
            </w:r>
          </w:p>
        </w:tc>
      </w:tr>
      <w:tr w:rsidR="00441635" w14:paraId="032F20F2" w14:textId="77777777" w:rsidTr="00DD2645">
        <w:tc>
          <w:tcPr>
            <w:tcW w:w="3060" w:type="dxa"/>
            <w:shd w:val="clear" w:color="auto" w:fill="F2F2F2" w:themeFill="background1" w:themeFillShade="F2"/>
          </w:tcPr>
          <w:p w14:paraId="38F37297" w14:textId="15001CEC" w:rsidR="00441635" w:rsidRPr="00814B85" w:rsidRDefault="00441635" w:rsidP="00441635">
            <w:pPr>
              <w:rPr>
                <w:lang w:eastAsia="en-CA"/>
              </w:rPr>
            </w:pPr>
            <w:r w:rsidRPr="00E75D62">
              <w:t>CRU 120 EXIT GA</w:t>
            </w:r>
          </w:p>
        </w:tc>
        <w:tc>
          <w:tcPr>
            <w:tcW w:w="907" w:type="dxa"/>
            <w:shd w:val="clear" w:color="auto" w:fill="F2F2F2" w:themeFill="background1" w:themeFillShade="F2"/>
            <w:vAlign w:val="center"/>
          </w:tcPr>
          <w:p w14:paraId="6E7FDE66" w14:textId="77777777" w:rsidR="00441635" w:rsidRPr="00814B85" w:rsidRDefault="00000000" w:rsidP="00441635">
            <w:pPr>
              <w:rPr>
                <w:lang w:eastAsia="en-CA"/>
              </w:rPr>
            </w:pPr>
            <w:sdt>
              <w:sdtPr>
                <w:rPr>
                  <w:lang w:eastAsia="en-CA"/>
                </w:rPr>
                <w:id w:val="-857961221"/>
                <w:placeholder>
                  <w:docPart w:val="DACD3DC1FC6D4BB99E9D58F68561547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A83DD33" w14:textId="484BDC4D"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FC9C7F7" w14:textId="77777777" w:rsidR="00441635" w:rsidRDefault="00000000" w:rsidP="00441635">
            <w:pPr>
              <w:jc w:val="center"/>
              <w:rPr>
                <w:lang w:eastAsia="en-CA"/>
              </w:rPr>
            </w:pPr>
            <w:sdt>
              <w:sdtPr>
                <w:rPr>
                  <w:lang w:eastAsia="en-CA"/>
                </w:rPr>
                <w:id w:val="141943781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B0931CA" w14:textId="6167B61B" w:rsidR="00441635" w:rsidRPr="00814B85" w:rsidRDefault="00441635" w:rsidP="00441635">
            <w:pPr>
              <w:jc w:val="center"/>
              <w:rPr>
                <w:lang w:eastAsia="en-CA"/>
              </w:rPr>
            </w:pPr>
            <w:r w:rsidRPr="00B707BD">
              <w:t>451</w:t>
            </w:r>
          </w:p>
        </w:tc>
        <w:tc>
          <w:tcPr>
            <w:tcW w:w="850" w:type="dxa"/>
            <w:shd w:val="clear" w:color="auto" w:fill="F2F2F2" w:themeFill="background1" w:themeFillShade="F2"/>
            <w:vAlign w:val="center"/>
          </w:tcPr>
          <w:p w14:paraId="1AC7CAF5" w14:textId="53C7278C" w:rsidR="00441635" w:rsidRPr="00814B85" w:rsidRDefault="00000000" w:rsidP="00441635">
            <w:pPr>
              <w:jc w:val="center"/>
              <w:rPr>
                <w:lang w:eastAsia="en-CA"/>
              </w:rPr>
            </w:pPr>
            <w:sdt>
              <w:sdtPr>
                <w:rPr>
                  <w:lang w:eastAsia="en-CA"/>
                </w:rPr>
                <w:id w:val="173460435"/>
                <w:placeholder>
                  <w:docPart w:val="274A0C26898744A2BBCC66F6CB07AD83"/>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Z-10</w:t>
                </w:r>
              </w:sdtContent>
            </w:sdt>
          </w:p>
        </w:tc>
        <w:tc>
          <w:tcPr>
            <w:tcW w:w="448" w:type="dxa"/>
            <w:shd w:val="clear" w:color="auto" w:fill="F2F2F2" w:themeFill="background1" w:themeFillShade="F2"/>
            <w:vAlign w:val="center"/>
          </w:tcPr>
          <w:p w14:paraId="7DC1D1CC" w14:textId="70A3BE04" w:rsidR="00441635" w:rsidRDefault="00000000" w:rsidP="00441635">
            <w:pPr>
              <w:jc w:val="center"/>
              <w:rPr>
                <w:lang w:eastAsia="en-CA"/>
              </w:rPr>
            </w:pPr>
            <w:sdt>
              <w:sdtPr>
                <w:rPr>
                  <w:lang w:eastAsia="en-CA"/>
                </w:rPr>
                <w:id w:val="214476859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0F9A732D" w14:textId="77777777" w:rsidR="00441635" w:rsidRPr="00814B85" w:rsidRDefault="00000000" w:rsidP="00441635">
            <w:pPr>
              <w:jc w:val="center"/>
              <w:rPr>
                <w:lang w:eastAsia="en-CA"/>
              </w:rPr>
            </w:pPr>
            <w:sdt>
              <w:sdtPr>
                <w:rPr>
                  <w:lang w:eastAsia="en-CA"/>
                </w:rPr>
                <w:id w:val="-1134179106"/>
                <w:placeholder>
                  <w:docPart w:val="7446A2A745804EC5B0699997289E332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34146C3" w14:textId="5B671E05" w:rsidR="00441635" w:rsidRDefault="00000000" w:rsidP="00441635">
            <w:pPr>
              <w:jc w:val="center"/>
              <w:rPr>
                <w:lang w:eastAsia="en-CA"/>
              </w:rPr>
            </w:pPr>
            <w:sdt>
              <w:sdtPr>
                <w:rPr>
                  <w:lang w:eastAsia="en-CA"/>
                </w:rPr>
                <w:id w:val="-94260075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6A447044" w14:textId="0100B42C" w:rsidR="00441635" w:rsidRDefault="00000000" w:rsidP="00441635">
            <w:pPr>
              <w:jc w:val="center"/>
              <w:rPr>
                <w:lang w:eastAsia="en-CA"/>
              </w:rPr>
            </w:pPr>
            <w:sdt>
              <w:sdtPr>
                <w:rPr>
                  <w:lang w:eastAsia="en-CA"/>
                </w:rPr>
                <w:id w:val="-141639881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5E93E134" w14:textId="011475D4" w:rsidR="00441635" w:rsidRDefault="00000000" w:rsidP="00441635">
            <w:pPr>
              <w:jc w:val="center"/>
              <w:rPr>
                <w:lang w:eastAsia="en-CA"/>
              </w:rPr>
            </w:pPr>
            <w:sdt>
              <w:sdtPr>
                <w:rPr>
                  <w:lang w:eastAsia="en-CA"/>
                </w:rPr>
                <w:id w:val="-54861664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6A33756F" w14:textId="77777777" w:rsidR="00441635" w:rsidRPr="00814B85" w:rsidRDefault="00000000" w:rsidP="00441635">
            <w:pPr>
              <w:jc w:val="center"/>
              <w:rPr>
                <w:lang w:eastAsia="en-CA"/>
              </w:rPr>
            </w:pPr>
            <w:sdt>
              <w:sdtPr>
                <w:rPr>
                  <w:lang w:eastAsia="en-CA"/>
                </w:rPr>
                <w:id w:val="-1711411640"/>
                <w:placeholder>
                  <w:docPart w:val="7A016814376142A98CAB729627B6EC4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32D1298" w14:textId="5BBFA88E" w:rsidR="00441635" w:rsidRPr="00814B85" w:rsidRDefault="00441635" w:rsidP="00441635">
            <w:pPr>
              <w:rPr>
                <w:lang w:eastAsia="en-CA"/>
              </w:rPr>
            </w:pPr>
            <w:r w:rsidRPr="00954E8D">
              <w:t>2nd Stage</w:t>
            </w:r>
          </w:p>
        </w:tc>
      </w:tr>
      <w:tr w:rsidR="00441635" w14:paraId="14619A01" w14:textId="77777777" w:rsidTr="00DD2645">
        <w:tc>
          <w:tcPr>
            <w:tcW w:w="3060" w:type="dxa"/>
            <w:shd w:val="clear" w:color="auto" w:fill="F2F2F2" w:themeFill="background1" w:themeFillShade="F2"/>
          </w:tcPr>
          <w:p w14:paraId="420FA195" w14:textId="1506A474" w:rsidR="00441635" w:rsidRPr="00814B85" w:rsidRDefault="00441635" w:rsidP="00441635">
            <w:pPr>
              <w:rPr>
                <w:lang w:eastAsia="en-CA"/>
              </w:rPr>
            </w:pPr>
            <w:r w:rsidRPr="00E75D62">
              <w:t>MALL TO BAY EXIT PULL</w:t>
            </w:r>
          </w:p>
        </w:tc>
        <w:tc>
          <w:tcPr>
            <w:tcW w:w="907" w:type="dxa"/>
            <w:shd w:val="clear" w:color="auto" w:fill="F2F2F2" w:themeFill="background1" w:themeFillShade="F2"/>
            <w:vAlign w:val="center"/>
          </w:tcPr>
          <w:p w14:paraId="6CB69769" w14:textId="77777777" w:rsidR="00441635" w:rsidRPr="00814B85" w:rsidRDefault="00000000" w:rsidP="00441635">
            <w:pPr>
              <w:rPr>
                <w:lang w:eastAsia="en-CA"/>
              </w:rPr>
            </w:pPr>
            <w:sdt>
              <w:sdtPr>
                <w:rPr>
                  <w:lang w:eastAsia="en-CA"/>
                </w:rPr>
                <w:id w:val="756566817"/>
                <w:placeholder>
                  <w:docPart w:val="8CD62740AC47415AB1C245D9FAB9E83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3DB9686" w14:textId="7840438E"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A2A646E" w14:textId="77777777" w:rsidR="00441635" w:rsidRDefault="00000000" w:rsidP="00441635">
            <w:pPr>
              <w:jc w:val="center"/>
              <w:rPr>
                <w:lang w:eastAsia="en-CA"/>
              </w:rPr>
            </w:pPr>
            <w:sdt>
              <w:sdtPr>
                <w:rPr>
                  <w:lang w:eastAsia="en-CA"/>
                </w:rPr>
                <w:id w:val="-32382633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75B89F5" w14:textId="4B55D35F" w:rsidR="00441635" w:rsidRPr="00814B85" w:rsidRDefault="00441635" w:rsidP="00441635">
            <w:pPr>
              <w:jc w:val="center"/>
              <w:rPr>
                <w:lang w:eastAsia="en-CA"/>
              </w:rPr>
            </w:pPr>
            <w:r w:rsidRPr="00B707BD">
              <w:t>452</w:t>
            </w:r>
          </w:p>
        </w:tc>
        <w:tc>
          <w:tcPr>
            <w:tcW w:w="850" w:type="dxa"/>
            <w:shd w:val="clear" w:color="auto" w:fill="F2F2F2" w:themeFill="background1" w:themeFillShade="F2"/>
            <w:vAlign w:val="center"/>
          </w:tcPr>
          <w:p w14:paraId="2DC8461C" w14:textId="1A4516A1" w:rsidR="00441635" w:rsidRPr="00814B85" w:rsidRDefault="00000000" w:rsidP="00441635">
            <w:pPr>
              <w:jc w:val="center"/>
              <w:rPr>
                <w:lang w:eastAsia="en-CA"/>
              </w:rPr>
            </w:pPr>
            <w:sdt>
              <w:sdtPr>
                <w:rPr>
                  <w:lang w:eastAsia="en-CA"/>
                </w:rPr>
                <w:id w:val="-561874721"/>
                <w:placeholder>
                  <w:docPart w:val="5B6566B00B554A5B86BA3C958375EEF5"/>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Z-10</w:t>
                </w:r>
              </w:sdtContent>
            </w:sdt>
          </w:p>
        </w:tc>
        <w:tc>
          <w:tcPr>
            <w:tcW w:w="448" w:type="dxa"/>
            <w:shd w:val="clear" w:color="auto" w:fill="F2F2F2" w:themeFill="background1" w:themeFillShade="F2"/>
            <w:vAlign w:val="center"/>
          </w:tcPr>
          <w:p w14:paraId="77366C4C" w14:textId="66C5DEE7" w:rsidR="00441635" w:rsidRDefault="00000000" w:rsidP="00441635">
            <w:pPr>
              <w:jc w:val="center"/>
              <w:rPr>
                <w:lang w:eastAsia="en-CA"/>
              </w:rPr>
            </w:pPr>
            <w:sdt>
              <w:sdtPr>
                <w:rPr>
                  <w:lang w:eastAsia="en-CA"/>
                </w:rPr>
                <w:id w:val="25148445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7DE58E6D" w14:textId="77777777" w:rsidR="00441635" w:rsidRPr="00814B85" w:rsidRDefault="00000000" w:rsidP="00441635">
            <w:pPr>
              <w:jc w:val="center"/>
              <w:rPr>
                <w:lang w:eastAsia="en-CA"/>
              </w:rPr>
            </w:pPr>
            <w:sdt>
              <w:sdtPr>
                <w:rPr>
                  <w:lang w:eastAsia="en-CA"/>
                </w:rPr>
                <w:id w:val="188811783"/>
                <w:placeholder>
                  <w:docPart w:val="38A752F210EB4CCB9DC7EB1EC557E3F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A95DE50" w14:textId="3BAB2903" w:rsidR="00441635" w:rsidRDefault="00000000" w:rsidP="00441635">
            <w:pPr>
              <w:jc w:val="center"/>
              <w:rPr>
                <w:lang w:eastAsia="en-CA"/>
              </w:rPr>
            </w:pPr>
            <w:sdt>
              <w:sdtPr>
                <w:rPr>
                  <w:lang w:eastAsia="en-CA"/>
                </w:rPr>
                <w:id w:val="-130553192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127E8080" w14:textId="1D8B0E11" w:rsidR="00441635" w:rsidRDefault="00000000" w:rsidP="00441635">
            <w:pPr>
              <w:jc w:val="center"/>
              <w:rPr>
                <w:lang w:eastAsia="en-CA"/>
              </w:rPr>
            </w:pPr>
            <w:sdt>
              <w:sdtPr>
                <w:rPr>
                  <w:lang w:eastAsia="en-CA"/>
                </w:rPr>
                <w:id w:val="212488028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1A147563" w14:textId="505A8189" w:rsidR="00441635" w:rsidRDefault="00000000" w:rsidP="00441635">
            <w:pPr>
              <w:jc w:val="center"/>
              <w:rPr>
                <w:lang w:eastAsia="en-CA"/>
              </w:rPr>
            </w:pPr>
            <w:sdt>
              <w:sdtPr>
                <w:rPr>
                  <w:lang w:eastAsia="en-CA"/>
                </w:rPr>
                <w:id w:val="138105623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1DE80400" w14:textId="77777777" w:rsidR="00441635" w:rsidRPr="00814B85" w:rsidRDefault="00000000" w:rsidP="00441635">
            <w:pPr>
              <w:jc w:val="center"/>
              <w:rPr>
                <w:lang w:eastAsia="en-CA"/>
              </w:rPr>
            </w:pPr>
            <w:sdt>
              <w:sdtPr>
                <w:rPr>
                  <w:lang w:eastAsia="en-CA"/>
                </w:rPr>
                <w:id w:val="-1552840466"/>
                <w:placeholder>
                  <w:docPart w:val="640EA0C97D534AF096847764CAC6CEF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68EE2DD8" w14:textId="6A0873F4" w:rsidR="00441635" w:rsidRPr="00814B85" w:rsidRDefault="00441635" w:rsidP="00441635">
            <w:pPr>
              <w:rPr>
                <w:lang w:eastAsia="en-CA"/>
              </w:rPr>
            </w:pPr>
            <w:r w:rsidRPr="00954E8D">
              <w:t>1st Stage</w:t>
            </w:r>
          </w:p>
        </w:tc>
      </w:tr>
      <w:tr w:rsidR="00441635" w14:paraId="340D6517" w14:textId="77777777" w:rsidTr="00DD2645">
        <w:tc>
          <w:tcPr>
            <w:tcW w:w="3060" w:type="dxa"/>
            <w:shd w:val="clear" w:color="auto" w:fill="F2F2F2" w:themeFill="background1" w:themeFillShade="F2"/>
          </w:tcPr>
          <w:p w14:paraId="7F5DC65E" w14:textId="3452235A" w:rsidR="00441635" w:rsidRPr="00814B85" w:rsidRDefault="00441635" w:rsidP="00441635">
            <w:pPr>
              <w:rPr>
                <w:lang w:eastAsia="en-CA"/>
              </w:rPr>
            </w:pPr>
            <w:r w:rsidRPr="00E75D62">
              <w:t>MALL TO BAY EXIT GA</w:t>
            </w:r>
          </w:p>
        </w:tc>
        <w:tc>
          <w:tcPr>
            <w:tcW w:w="907" w:type="dxa"/>
            <w:shd w:val="clear" w:color="auto" w:fill="F2F2F2" w:themeFill="background1" w:themeFillShade="F2"/>
            <w:vAlign w:val="center"/>
          </w:tcPr>
          <w:p w14:paraId="4B8FF238" w14:textId="77777777" w:rsidR="00441635" w:rsidRPr="00814B85" w:rsidRDefault="00000000" w:rsidP="00441635">
            <w:pPr>
              <w:rPr>
                <w:lang w:eastAsia="en-CA"/>
              </w:rPr>
            </w:pPr>
            <w:sdt>
              <w:sdtPr>
                <w:rPr>
                  <w:lang w:eastAsia="en-CA"/>
                </w:rPr>
                <w:id w:val="-1619517673"/>
                <w:placeholder>
                  <w:docPart w:val="D1C5CBAF407F45679F5EAAD271801EF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C4C21BD" w14:textId="67ACAAC3"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3FB72FDE" w14:textId="77777777" w:rsidR="00441635" w:rsidRDefault="00000000" w:rsidP="00441635">
            <w:pPr>
              <w:jc w:val="center"/>
              <w:rPr>
                <w:lang w:eastAsia="en-CA"/>
              </w:rPr>
            </w:pPr>
            <w:sdt>
              <w:sdtPr>
                <w:rPr>
                  <w:lang w:eastAsia="en-CA"/>
                </w:rPr>
                <w:id w:val="149599504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1B43A2D" w14:textId="6798CBCC" w:rsidR="00441635" w:rsidRPr="00814B85" w:rsidRDefault="00441635" w:rsidP="00441635">
            <w:pPr>
              <w:jc w:val="center"/>
              <w:rPr>
                <w:lang w:eastAsia="en-CA"/>
              </w:rPr>
            </w:pPr>
            <w:r w:rsidRPr="00B707BD">
              <w:t>453</w:t>
            </w:r>
          </w:p>
        </w:tc>
        <w:tc>
          <w:tcPr>
            <w:tcW w:w="850" w:type="dxa"/>
            <w:shd w:val="clear" w:color="auto" w:fill="F2F2F2" w:themeFill="background1" w:themeFillShade="F2"/>
            <w:vAlign w:val="center"/>
          </w:tcPr>
          <w:p w14:paraId="2A28CB15" w14:textId="6781E020" w:rsidR="00441635" w:rsidRPr="00814B85" w:rsidRDefault="00000000" w:rsidP="00441635">
            <w:pPr>
              <w:jc w:val="center"/>
              <w:rPr>
                <w:lang w:eastAsia="en-CA"/>
              </w:rPr>
            </w:pPr>
            <w:sdt>
              <w:sdtPr>
                <w:rPr>
                  <w:lang w:eastAsia="en-CA"/>
                </w:rPr>
                <w:id w:val="1143852550"/>
                <w:placeholder>
                  <w:docPart w:val="66C5913C2C854904B1E493DDDFB54451"/>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Z-10</w:t>
                </w:r>
              </w:sdtContent>
            </w:sdt>
          </w:p>
        </w:tc>
        <w:tc>
          <w:tcPr>
            <w:tcW w:w="448" w:type="dxa"/>
            <w:shd w:val="clear" w:color="auto" w:fill="F2F2F2" w:themeFill="background1" w:themeFillShade="F2"/>
            <w:vAlign w:val="center"/>
          </w:tcPr>
          <w:p w14:paraId="7A03AC7B" w14:textId="292A86F0" w:rsidR="00441635" w:rsidRDefault="00000000" w:rsidP="00441635">
            <w:pPr>
              <w:jc w:val="center"/>
              <w:rPr>
                <w:lang w:eastAsia="en-CA"/>
              </w:rPr>
            </w:pPr>
            <w:sdt>
              <w:sdtPr>
                <w:rPr>
                  <w:lang w:eastAsia="en-CA"/>
                </w:rPr>
                <w:id w:val="29795862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79FCF24D" w14:textId="77777777" w:rsidR="00441635" w:rsidRPr="00814B85" w:rsidRDefault="00000000" w:rsidP="00441635">
            <w:pPr>
              <w:jc w:val="center"/>
              <w:rPr>
                <w:lang w:eastAsia="en-CA"/>
              </w:rPr>
            </w:pPr>
            <w:sdt>
              <w:sdtPr>
                <w:rPr>
                  <w:lang w:eastAsia="en-CA"/>
                </w:rPr>
                <w:id w:val="1078950907"/>
                <w:placeholder>
                  <w:docPart w:val="AB4A9A33C0C8485EAF48EE0423D3129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7E86B7B" w14:textId="34F85484" w:rsidR="00441635" w:rsidRDefault="00000000" w:rsidP="00441635">
            <w:pPr>
              <w:jc w:val="center"/>
              <w:rPr>
                <w:lang w:eastAsia="en-CA"/>
              </w:rPr>
            </w:pPr>
            <w:sdt>
              <w:sdtPr>
                <w:rPr>
                  <w:lang w:eastAsia="en-CA"/>
                </w:rPr>
                <w:id w:val="37836791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2A704319" w14:textId="271010C0" w:rsidR="00441635" w:rsidRDefault="00000000" w:rsidP="00441635">
            <w:pPr>
              <w:jc w:val="center"/>
              <w:rPr>
                <w:lang w:eastAsia="en-CA"/>
              </w:rPr>
            </w:pPr>
            <w:sdt>
              <w:sdtPr>
                <w:rPr>
                  <w:lang w:eastAsia="en-CA"/>
                </w:rPr>
                <w:id w:val="185637264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2FCAE1D6" w14:textId="12B2FFEA" w:rsidR="00441635" w:rsidRDefault="00000000" w:rsidP="00441635">
            <w:pPr>
              <w:jc w:val="center"/>
              <w:rPr>
                <w:lang w:eastAsia="en-CA"/>
              </w:rPr>
            </w:pPr>
            <w:sdt>
              <w:sdtPr>
                <w:rPr>
                  <w:lang w:eastAsia="en-CA"/>
                </w:rPr>
                <w:id w:val="-95632972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15469AB9" w14:textId="77777777" w:rsidR="00441635" w:rsidRPr="00814B85" w:rsidRDefault="00000000" w:rsidP="00441635">
            <w:pPr>
              <w:jc w:val="center"/>
              <w:rPr>
                <w:lang w:eastAsia="en-CA"/>
              </w:rPr>
            </w:pPr>
            <w:sdt>
              <w:sdtPr>
                <w:rPr>
                  <w:lang w:eastAsia="en-CA"/>
                </w:rPr>
                <w:id w:val="-575821381"/>
                <w:placeholder>
                  <w:docPart w:val="14715E7622AC48118FFCA97B1D5F3A2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0AA65BA" w14:textId="20E718DA" w:rsidR="00441635" w:rsidRPr="00814B85" w:rsidRDefault="00441635" w:rsidP="00441635">
            <w:pPr>
              <w:rPr>
                <w:lang w:eastAsia="en-CA"/>
              </w:rPr>
            </w:pPr>
            <w:r w:rsidRPr="00954E8D">
              <w:t>2nd Stage</w:t>
            </w:r>
          </w:p>
        </w:tc>
      </w:tr>
      <w:tr w:rsidR="00441635" w14:paraId="0E87E61E" w14:textId="77777777" w:rsidTr="00DD2645">
        <w:tc>
          <w:tcPr>
            <w:tcW w:w="3060" w:type="dxa"/>
            <w:shd w:val="clear" w:color="auto" w:fill="F2F2F2" w:themeFill="background1" w:themeFillShade="F2"/>
          </w:tcPr>
          <w:p w14:paraId="00EBF901" w14:textId="30B43EFD" w:rsidR="00441635" w:rsidRPr="00814B85" w:rsidRDefault="00441635" w:rsidP="00441635">
            <w:pPr>
              <w:rPr>
                <w:lang w:eastAsia="en-CA"/>
              </w:rPr>
            </w:pPr>
            <w:r w:rsidRPr="00E75D62">
              <w:t>NW MALL EXIT PULL</w:t>
            </w:r>
          </w:p>
        </w:tc>
        <w:tc>
          <w:tcPr>
            <w:tcW w:w="907" w:type="dxa"/>
            <w:shd w:val="clear" w:color="auto" w:fill="F2F2F2" w:themeFill="background1" w:themeFillShade="F2"/>
            <w:vAlign w:val="center"/>
          </w:tcPr>
          <w:p w14:paraId="77BC4013" w14:textId="77777777" w:rsidR="00441635" w:rsidRPr="00814B85" w:rsidRDefault="00000000" w:rsidP="00441635">
            <w:pPr>
              <w:rPr>
                <w:lang w:eastAsia="en-CA"/>
              </w:rPr>
            </w:pPr>
            <w:sdt>
              <w:sdtPr>
                <w:rPr>
                  <w:lang w:eastAsia="en-CA"/>
                </w:rPr>
                <w:id w:val="950979756"/>
                <w:placeholder>
                  <w:docPart w:val="6136267E291146A9B9AEEBD4B8671B5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BF31942" w14:textId="73730C3A"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81CBDD7" w14:textId="77777777" w:rsidR="00441635" w:rsidRDefault="00000000" w:rsidP="00441635">
            <w:pPr>
              <w:jc w:val="center"/>
              <w:rPr>
                <w:lang w:eastAsia="en-CA"/>
              </w:rPr>
            </w:pPr>
            <w:sdt>
              <w:sdtPr>
                <w:rPr>
                  <w:lang w:eastAsia="en-CA"/>
                </w:rPr>
                <w:id w:val="72719996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1AB91CF" w14:textId="0B35BE53" w:rsidR="00441635" w:rsidRPr="00814B85" w:rsidRDefault="00441635" w:rsidP="00441635">
            <w:pPr>
              <w:jc w:val="center"/>
              <w:rPr>
                <w:lang w:eastAsia="en-CA"/>
              </w:rPr>
            </w:pPr>
            <w:r w:rsidRPr="00B707BD">
              <w:t>463</w:t>
            </w:r>
          </w:p>
        </w:tc>
        <w:tc>
          <w:tcPr>
            <w:tcW w:w="850" w:type="dxa"/>
            <w:shd w:val="clear" w:color="auto" w:fill="F2F2F2" w:themeFill="background1" w:themeFillShade="F2"/>
            <w:vAlign w:val="center"/>
          </w:tcPr>
          <w:p w14:paraId="3E058E96" w14:textId="7C8009F5" w:rsidR="00441635" w:rsidRPr="00814B85" w:rsidRDefault="00000000" w:rsidP="00441635">
            <w:pPr>
              <w:jc w:val="center"/>
              <w:rPr>
                <w:lang w:eastAsia="en-CA"/>
              </w:rPr>
            </w:pPr>
            <w:sdt>
              <w:sdtPr>
                <w:rPr>
                  <w:lang w:eastAsia="en-CA"/>
                </w:rPr>
                <w:id w:val="1813139230"/>
                <w:placeholder>
                  <w:docPart w:val="8B7F2B2DCC8848C3ACEF7C235DA938BC"/>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Z-9</w:t>
                </w:r>
              </w:sdtContent>
            </w:sdt>
          </w:p>
        </w:tc>
        <w:tc>
          <w:tcPr>
            <w:tcW w:w="448" w:type="dxa"/>
            <w:shd w:val="clear" w:color="auto" w:fill="F2F2F2" w:themeFill="background1" w:themeFillShade="F2"/>
            <w:vAlign w:val="center"/>
          </w:tcPr>
          <w:p w14:paraId="763BE8E8" w14:textId="23461442" w:rsidR="00441635" w:rsidRDefault="00000000" w:rsidP="00441635">
            <w:pPr>
              <w:jc w:val="center"/>
              <w:rPr>
                <w:lang w:eastAsia="en-CA"/>
              </w:rPr>
            </w:pPr>
            <w:sdt>
              <w:sdtPr>
                <w:rPr>
                  <w:lang w:eastAsia="en-CA"/>
                </w:rPr>
                <w:id w:val="26366064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7362F301" w14:textId="77777777" w:rsidR="00441635" w:rsidRPr="00814B85" w:rsidRDefault="00000000" w:rsidP="00441635">
            <w:pPr>
              <w:jc w:val="center"/>
              <w:rPr>
                <w:lang w:eastAsia="en-CA"/>
              </w:rPr>
            </w:pPr>
            <w:sdt>
              <w:sdtPr>
                <w:rPr>
                  <w:lang w:eastAsia="en-CA"/>
                </w:rPr>
                <w:id w:val="34470948"/>
                <w:placeholder>
                  <w:docPart w:val="184BD62AE7F04FF4B1B572D80367A2F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6116EC4" w14:textId="63B39367" w:rsidR="00441635" w:rsidRDefault="00000000" w:rsidP="00441635">
            <w:pPr>
              <w:jc w:val="center"/>
              <w:rPr>
                <w:lang w:eastAsia="en-CA"/>
              </w:rPr>
            </w:pPr>
            <w:sdt>
              <w:sdtPr>
                <w:rPr>
                  <w:lang w:eastAsia="en-CA"/>
                </w:rPr>
                <w:id w:val="-551995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55D3235A" w14:textId="02AD5E31" w:rsidR="00441635" w:rsidRDefault="00000000" w:rsidP="00441635">
            <w:pPr>
              <w:jc w:val="center"/>
              <w:rPr>
                <w:lang w:eastAsia="en-CA"/>
              </w:rPr>
            </w:pPr>
            <w:sdt>
              <w:sdtPr>
                <w:rPr>
                  <w:lang w:eastAsia="en-CA"/>
                </w:rPr>
                <w:id w:val="182823683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20001ED8" w14:textId="289E0EE0" w:rsidR="00441635" w:rsidRDefault="00000000" w:rsidP="00441635">
            <w:pPr>
              <w:jc w:val="center"/>
              <w:rPr>
                <w:lang w:eastAsia="en-CA"/>
              </w:rPr>
            </w:pPr>
            <w:sdt>
              <w:sdtPr>
                <w:rPr>
                  <w:lang w:eastAsia="en-CA"/>
                </w:rPr>
                <w:id w:val="20592443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3FAC1491" w14:textId="77777777" w:rsidR="00441635" w:rsidRPr="00814B85" w:rsidRDefault="00000000" w:rsidP="00441635">
            <w:pPr>
              <w:jc w:val="center"/>
              <w:rPr>
                <w:lang w:eastAsia="en-CA"/>
              </w:rPr>
            </w:pPr>
            <w:sdt>
              <w:sdtPr>
                <w:rPr>
                  <w:lang w:eastAsia="en-CA"/>
                </w:rPr>
                <w:id w:val="79503511"/>
                <w:placeholder>
                  <w:docPart w:val="EBB1CE6DD0834E73A2A1F67447EE39A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79DDF2F" w14:textId="12E77D54" w:rsidR="00441635" w:rsidRPr="00814B85" w:rsidRDefault="00441635" w:rsidP="00441635">
            <w:pPr>
              <w:rPr>
                <w:lang w:eastAsia="en-CA"/>
              </w:rPr>
            </w:pPr>
            <w:r w:rsidRPr="00954E8D">
              <w:t>1st Stage</w:t>
            </w:r>
          </w:p>
        </w:tc>
      </w:tr>
      <w:tr w:rsidR="00441635" w14:paraId="0BACCBB0" w14:textId="77777777" w:rsidTr="00DD2645">
        <w:tc>
          <w:tcPr>
            <w:tcW w:w="3060" w:type="dxa"/>
            <w:shd w:val="clear" w:color="auto" w:fill="F2F2F2" w:themeFill="background1" w:themeFillShade="F2"/>
          </w:tcPr>
          <w:p w14:paraId="0E93D0C9" w14:textId="1370239C" w:rsidR="00441635" w:rsidRPr="00814B85" w:rsidRDefault="00441635" w:rsidP="00441635">
            <w:pPr>
              <w:rPr>
                <w:lang w:eastAsia="en-CA"/>
              </w:rPr>
            </w:pPr>
            <w:r w:rsidRPr="00E75D62">
              <w:t>NW MALL EXIT GA</w:t>
            </w:r>
          </w:p>
        </w:tc>
        <w:tc>
          <w:tcPr>
            <w:tcW w:w="907" w:type="dxa"/>
            <w:shd w:val="clear" w:color="auto" w:fill="F2F2F2" w:themeFill="background1" w:themeFillShade="F2"/>
            <w:vAlign w:val="center"/>
          </w:tcPr>
          <w:p w14:paraId="57BD7839" w14:textId="77777777" w:rsidR="00441635" w:rsidRPr="00814B85" w:rsidRDefault="00000000" w:rsidP="00441635">
            <w:pPr>
              <w:rPr>
                <w:lang w:eastAsia="en-CA"/>
              </w:rPr>
            </w:pPr>
            <w:sdt>
              <w:sdtPr>
                <w:rPr>
                  <w:lang w:eastAsia="en-CA"/>
                </w:rPr>
                <w:id w:val="403576505"/>
                <w:placeholder>
                  <w:docPart w:val="01AFB2B042A54B29B85740B92C7E2C7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ABA0E4F" w14:textId="312D423F"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6EC399E1" w14:textId="77777777" w:rsidR="00441635" w:rsidRDefault="00000000" w:rsidP="00441635">
            <w:pPr>
              <w:jc w:val="center"/>
              <w:rPr>
                <w:lang w:eastAsia="en-CA"/>
              </w:rPr>
            </w:pPr>
            <w:sdt>
              <w:sdtPr>
                <w:rPr>
                  <w:lang w:eastAsia="en-CA"/>
                </w:rPr>
                <w:id w:val="-164719644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0F33AE2" w14:textId="6BBFCDD9" w:rsidR="00441635" w:rsidRPr="00814B85" w:rsidRDefault="00441635" w:rsidP="00441635">
            <w:pPr>
              <w:jc w:val="center"/>
              <w:rPr>
                <w:lang w:eastAsia="en-CA"/>
              </w:rPr>
            </w:pPr>
            <w:r w:rsidRPr="00B707BD">
              <w:t>464</w:t>
            </w:r>
          </w:p>
        </w:tc>
        <w:tc>
          <w:tcPr>
            <w:tcW w:w="850" w:type="dxa"/>
            <w:shd w:val="clear" w:color="auto" w:fill="F2F2F2" w:themeFill="background1" w:themeFillShade="F2"/>
            <w:vAlign w:val="center"/>
          </w:tcPr>
          <w:p w14:paraId="6E26CA8A" w14:textId="570AF024" w:rsidR="00441635" w:rsidRPr="00814B85" w:rsidRDefault="00000000" w:rsidP="00441635">
            <w:pPr>
              <w:jc w:val="center"/>
              <w:rPr>
                <w:lang w:eastAsia="en-CA"/>
              </w:rPr>
            </w:pPr>
            <w:sdt>
              <w:sdtPr>
                <w:rPr>
                  <w:lang w:eastAsia="en-CA"/>
                </w:rPr>
                <w:id w:val="-977376396"/>
                <w:placeholder>
                  <w:docPart w:val="2428C26BBA5D4721A780209A9D8806C0"/>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Z-9</w:t>
                </w:r>
              </w:sdtContent>
            </w:sdt>
          </w:p>
        </w:tc>
        <w:tc>
          <w:tcPr>
            <w:tcW w:w="448" w:type="dxa"/>
            <w:shd w:val="clear" w:color="auto" w:fill="F2F2F2" w:themeFill="background1" w:themeFillShade="F2"/>
            <w:vAlign w:val="center"/>
          </w:tcPr>
          <w:p w14:paraId="6134F330" w14:textId="175DBCDF" w:rsidR="00441635" w:rsidRDefault="00000000" w:rsidP="00441635">
            <w:pPr>
              <w:jc w:val="center"/>
              <w:rPr>
                <w:lang w:eastAsia="en-CA"/>
              </w:rPr>
            </w:pPr>
            <w:sdt>
              <w:sdtPr>
                <w:rPr>
                  <w:lang w:eastAsia="en-CA"/>
                </w:rPr>
                <w:id w:val="-106964514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4762575F" w14:textId="77777777" w:rsidR="00441635" w:rsidRPr="00814B85" w:rsidRDefault="00000000" w:rsidP="00441635">
            <w:pPr>
              <w:jc w:val="center"/>
              <w:rPr>
                <w:lang w:eastAsia="en-CA"/>
              </w:rPr>
            </w:pPr>
            <w:sdt>
              <w:sdtPr>
                <w:rPr>
                  <w:lang w:eastAsia="en-CA"/>
                </w:rPr>
                <w:id w:val="-474375117"/>
                <w:placeholder>
                  <w:docPart w:val="1F8B2CED27814413BCD665626B65F0C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22BEB6AC" w14:textId="33CEF693" w:rsidR="00441635" w:rsidRDefault="00000000" w:rsidP="00441635">
            <w:pPr>
              <w:jc w:val="center"/>
              <w:rPr>
                <w:lang w:eastAsia="en-CA"/>
              </w:rPr>
            </w:pPr>
            <w:sdt>
              <w:sdtPr>
                <w:rPr>
                  <w:lang w:eastAsia="en-CA"/>
                </w:rPr>
                <w:id w:val="-31858277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0972B230" w14:textId="571E09AD" w:rsidR="00441635" w:rsidRDefault="00000000" w:rsidP="00441635">
            <w:pPr>
              <w:jc w:val="center"/>
              <w:rPr>
                <w:lang w:eastAsia="en-CA"/>
              </w:rPr>
            </w:pPr>
            <w:sdt>
              <w:sdtPr>
                <w:rPr>
                  <w:lang w:eastAsia="en-CA"/>
                </w:rPr>
                <w:id w:val="204555124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102A9CC7" w14:textId="631B057B" w:rsidR="00441635" w:rsidRDefault="00000000" w:rsidP="00441635">
            <w:pPr>
              <w:jc w:val="center"/>
              <w:rPr>
                <w:lang w:eastAsia="en-CA"/>
              </w:rPr>
            </w:pPr>
            <w:sdt>
              <w:sdtPr>
                <w:rPr>
                  <w:lang w:eastAsia="en-CA"/>
                </w:rPr>
                <w:id w:val="-201961224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4DCD40C1" w14:textId="77777777" w:rsidR="00441635" w:rsidRPr="00814B85" w:rsidRDefault="00000000" w:rsidP="00441635">
            <w:pPr>
              <w:jc w:val="center"/>
              <w:rPr>
                <w:lang w:eastAsia="en-CA"/>
              </w:rPr>
            </w:pPr>
            <w:sdt>
              <w:sdtPr>
                <w:rPr>
                  <w:lang w:eastAsia="en-CA"/>
                </w:rPr>
                <w:id w:val="664677816"/>
                <w:placeholder>
                  <w:docPart w:val="F000D473490B4D15A83B6514F1D04C1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63A0A5F" w14:textId="385933E4" w:rsidR="00441635" w:rsidRPr="00814B85" w:rsidRDefault="00441635" w:rsidP="00441635">
            <w:pPr>
              <w:rPr>
                <w:lang w:eastAsia="en-CA"/>
              </w:rPr>
            </w:pPr>
            <w:r w:rsidRPr="00954E8D">
              <w:t>2nd Stage</w:t>
            </w:r>
          </w:p>
        </w:tc>
      </w:tr>
      <w:tr w:rsidR="00441635" w14:paraId="1B1018F9" w14:textId="77777777" w:rsidTr="00DD2645">
        <w:tc>
          <w:tcPr>
            <w:tcW w:w="3060" w:type="dxa"/>
            <w:shd w:val="clear" w:color="auto" w:fill="F2F2F2" w:themeFill="background1" w:themeFillShade="F2"/>
          </w:tcPr>
          <w:p w14:paraId="7F0EC4FF" w14:textId="7F1EBEE9" w:rsidR="00441635" w:rsidRPr="00814B85" w:rsidRDefault="00441635" w:rsidP="00441635">
            <w:pPr>
              <w:rPr>
                <w:lang w:eastAsia="en-CA"/>
              </w:rPr>
            </w:pPr>
            <w:r w:rsidRPr="00E75D62">
              <w:t>CRU 139A N. EXIT PULL</w:t>
            </w:r>
          </w:p>
        </w:tc>
        <w:tc>
          <w:tcPr>
            <w:tcW w:w="907" w:type="dxa"/>
            <w:shd w:val="clear" w:color="auto" w:fill="F2F2F2" w:themeFill="background1" w:themeFillShade="F2"/>
            <w:vAlign w:val="center"/>
          </w:tcPr>
          <w:p w14:paraId="74A87553" w14:textId="77777777" w:rsidR="00441635" w:rsidRPr="00814B85" w:rsidRDefault="00000000" w:rsidP="00441635">
            <w:pPr>
              <w:rPr>
                <w:lang w:eastAsia="en-CA"/>
              </w:rPr>
            </w:pPr>
            <w:sdt>
              <w:sdtPr>
                <w:rPr>
                  <w:lang w:eastAsia="en-CA"/>
                </w:rPr>
                <w:id w:val="-1887476057"/>
                <w:placeholder>
                  <w:docPart w:val="33D81B90BBF947229FFF6A62F78DE52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DA9F9BE" w14:textId="052D08FF"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CDEF351" w14:textId="77777777" w:rsidR="00441635" w:rsidRDefault="00000000" w:rsidP="00441635">
            <w:pPr>
              <w:jc w:val="center"/>
              <w:rPr>
                <w:lang w:eastAsia="en-CA"/>
              </w:rPr>
            </w:pPr>
            <w:sdt>
              <w:sdtPr>
                <w:rPr>
                  <w:lang w:eastAsia="en-CA"/>
                </w:rPr>
                <w:id w:val="-178842941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0297007" w14:textId="5EFC626B" w:rsidR="00441635" w:rsidRPr="00814B85" w:rsidRDefault="00441635" w:rsidP="00441635">
            <w:pPr>
              <w:jc w:val="center"/>
              <w:rPr>
                <w:lang w:eastAsia="en-CA"/>
              </w:rPr>
            </w:pPr>
            <w:r w:rsidRPr="00B707BD">
              <w:t>465</w:t>
            </w:r>
          </w:p>
        </w:tc>
        <w:tc>
          <w:tcPr>
            <w:tcW w:w="850" w:type="dxa"/>
            <w:shd w:val="clear" w:color="auto" w:fill="F2F2F2" w:themeFill="background1" w:themeFillShade="F2"/>
            <w:vAlign w:val="center"/>
          </w:tcPr>
          <w:p w14:paraId="20BB6AED" w14:textId="59AB83E5" w:rsidR="00441635" w:rsidRPr="00814B85" w:rsidRDefault="00000000" w:rsidP="00441635">
            <w:pPr>
              <w:jc w:val="center"/>
              <w:rPr>
                <w:lang w:eastAsia="en-CA"/>
              </w:rPr>
            </w:pPr>
            <w:sdt>
              <w:sdtPr>
                <w:rPr>
                  <w:lang w:eastAsia="en-CA"/>
                </w:rPr>
                <w:id w:val="815528794"/>
                <w:placeholder>
                  <w:docPart w:val="EBEF43AC19B9418BABBE3F7271A5D8CB"/>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Z-9</w:t>
                </w:r>
              </w:sdtContent>
            </w:sdt>
          </w:p>
        </w:tc>
        <w:tc>
          <w:tcPr>
            <w:tcW w:w="448" w:type="dxa"/>
            <w:shd w:val="clear" w:color="auto" w:fill="F2F2F2" w:themeFill="background1" w:themeFillShade="F2"/>
            <w:vAlign w:val="center"/>
          </w:tcPr>
          <w:p w14:paraId="5101CA48" w14:textId="7D0CE4C5" w:rsidR="00441635" w:rsidRDefault="00000000" w:rsidP="00441635">
            <w:pPr>
              <w:jc w:val="center"/>
              <w:rPr>
                <w:lang w:eastAsia="en-CA"/>
              </w:rPr>
            </w:pPr>
            <w:sdt>
              <w:sdtPr>
                <w:rPr>
                  <w:lang w:eastAsia="en-CA"/>
                </w:rPr>
                <w:id w:val="132894952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4CBA113C" w14:textId="77777777" w:rsidR="00441635" w:rsidRPr="00814B85" w:rsidRDefault="00000000" w:rsidP="00441635">
            <w:pPr>
              <w:jc w:val="center"/>
              <w:rPr>
                <w:lang w:eastAsia="en-CA"/>
              </w:rPr>
            </w:pPr>
            <w:sdt>
              <w:sdtPr>
                <w:rPr>
                  <w:lang w:eastAsia="en-CA"/>
                </w:rPr>
                <w:id w:val="-398830235"/>
                <w:placeholder>
                  <w:docPart w:val="84DCA37D6EFE4B7789CE61E72708522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93405EA" w14:textId="26A40670" w:rsidR="00441635" w:rsidRDefault="00000000" w:rsidP="00441635">
            <w:pPr>
              <w:jc w:val="center"/>
              <w:rPr>
                <w:lang w:eastAsia="en-CA"/>
              </w:rPr>
            </w:pPr>
            <w:sdt>
              <w:sdtPr>
                <w:rPr>
                  <w:lang w:eastAsia="en-CA"/>
                </w:rPr>
                <w:id w:val="183941869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7BD390AF" w14:textId="260C99FD" w:rsidR="00441635" w:rsidRDefault="00000000" w:rsidP="00441635">
            <w:pPr>
              <w:jc w:val="center"/>
              <w:rPr>
                <w:lang w:eastAsia="en-CA"/>
              </w:rPr>
            </w:pPr>
            <w:sdt>
              <w:sdtPr>
                <w:rPr>
                  <w:lang w:eastAsia="en-CA"/>
                </w:rPr>
                <w:id w:val="17723971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7E628FFE" w14:textId="1B9C92BF" w:rsidR="00441635" w:rsidRDefault="00000000" w:rsidP="00441635">
            <w:pPr>
              <w:jc w:val="center"/>
              <w:rPr>
                <w:lang w:eastAsia="en-CA"/>
              </w:rPr>
            </w:pPr>
            <w:sdt>
              <w:sdtPr>
                <w:rPr>
                  <w:lang w:eastAsia="en-CA"/>
                </w:rPr>
                <w:id w:val="-16394333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263AFE62" w14:textId="77777777" w:rsidR="00441635" w:rsidRPr="00814B85" w:rsidRDefault="00000000" w:rsidP="00441635">
            <w:pPr>
              <w:jc w:val="center"/>
              <w:rPr>
                <w:lang w:eastAsia="en-CA"/>
              </w:rPr>
            </w:pPr>
            <w:sdt>
              <w:sdtPr>
                <w:rPr>
                  <w:lang w:eastAsia="en-CA"/>
                </w:rPr>
                <w:id w:val="-1164700707"/>
                <w:placeholder>
                  <w:docPart w:val="8F71DE22973F4643A8D19E3BD964D6D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03DB9DD" w14:textId="1B8E7047" w:rsidR="00441635" w:rsidRPr="00814B85" w:rsidRDefault="00441635" w:rsidP="00441635">
            <w:pPr>
              <w:rPr>
                <w:lang w:eastAsia="en-CA"/>
              </w:rPr>
            </w:pPr>
            <w:r w:rsidRPr="00954E8D">
              <w:t>1st Stage</w:t>
            </w:r>
          </w:p>
        </w:tc>
      </w:tr>
      <w:tr w:rsidR="00441635" w14:paraId="517B2CD5" w14:textId="77777777" w:rsidTr="00DD2645">
        <w:tc>
          <w:tcPr>
            <w:tcW w:w="3060" w:type="dxa"/>
            <w:shd w:val="clear" w:color="auto" w:fill="F2F2F2" w:themeFill="background1" w:themeFillShade="F2"/>
          </w:tcPr>
          <w:p w14:paraId="539AB916" w14:textId="588D0B1A" w:rsidR="00441635" w:rsidRPr="00814B85" w:rsidRDefault="00441635" w:rsidP="00441635">
            <w:pPr>
              <w:rPr>
                <w:lang w:eastAsia="en-CA"/>
              </w:rPr>
            </w:pPr>
            <w:r w:rsidRPr="00E75D62">
              <w:t>CRU 139A N. EXIT GA</w:t>
            </w:r>
          </w:p>
        </w:tc>
        <w:tc>
          <w:tcPr>
            <w:tcW w:w="907" w:type="dxa"/>
            <w:shd w:val="clear" w:color="auto" w:fill="F2F2F2" w:themeFill="background1" w:themeFillShade="F2"/>
            <w:vAlign w:val="center"/>
          </w:tcPr>
          <w:p w14:paraId="71BB5668" w14:textId="77777777" w:rsidR="00441635" w:rsidRPr="00814B85" w:rsidRDefault="00000000" w:rsidP="00441635">
            <w:pPr>
              <w:rPr>
                <w:lang w:eastAsia="en-CA"/>
              </w:rPr>
            </w:pPr>
            <w:sdt>
              <w:sdtPr>
                <w:rPr>
                  <w:lang w:eastAsia="en-CA"/>
                </w:rPr>
                <w:id w:val="-1464963284"/>
                <w:placeholder>
                  <w:docPart w:val="1A13385EC3944E229B1A7B4242E9E75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AEED6AE" w14:textId="5327CD5A"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77AEB7A3" w14:textId="77777777" w:rsidR="00441635" w:rsidRDefault="00000000" w:rsidP="00441635">
            <w:pPr>
              <w:jc w:val="center"/>
              <w:rPr>
                <w:lang w:eastAsia="en-CA"/>
              </w:rPr>
            </w:pPr>
            <w:sdt>
              <w:sdtPr>
                <w:rPr>
                  <w:lang w:eastAsia="en-CA"/>
                </w:rPr>
                <w:id w:val="17531941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4C7CDAC" w14:textId="45E2F636" w:rsidR="00441635" w:rsidRPr="00814B85" w:rsidRDefault="00441635" w:rsidP="00441635">
            <w:pPr>
              <w:jc w:val="center"/>
              <w:rPr>
                <w:lang w:eastAsia="en-CA"/>
              </w:rPr>
            </w:pPr>
            <w:r w:rsidRPr="00B707BD">
              <w:t>466</w:t>
            </w:r>
          </w:p>
        </w:tc>
        <w:tc>
          <w:tcPr>
            <w:tcW w:w="850" w:type="dxa"/>
            <w:shd w:val="clear" w:color="auto" w:fill="F2F2F2" w:themeFill="background1" w:themeFillShade="F2"/>
            <w:vAlign w:val="center"/>
          </w:tcPr>
          <w:p w14:paraId="0029F0DE" w14:textId="0519665F" w:rsidR="00441635" w:rsidRPr="00814B85" w:rsidRDefault="00000000" w:rsidP="00441635">
            <w:pPr>
              <w:jc w:val="center"/>
              <w:rPr>
                <w:lang w:eastAsia="en-CA"/>
              </w:rPr>
            </w:pPr>
            <w:sdt>
              <w:sdtPr>
                <w:rPr>
                  <w:lang w:eastAsia="en-CA"/>
                </w:rPr>
                <w:id w:val="-1346712576"/>
                <w:placeholder>
                  <w:docPart w:val="3D92F9D9E6D74A418A7D4173E9601008"/>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Z-9</w:t>
                </w:r>
              </w:sdtContent>
            </w:sdt>
          </w:p>
        </w:tc>
        <w:tc>
          <w:tcPr>
            <w:tcW w:w="448" w:type="dxa"/>
            <w:shd w:val="clear" w:color="auto" w:fill="F2F2F2" w:themeFill="background1" w:themeFillShade="F2"/>
            <w:vAlign w:val="center"/>
          </w:tcPr>
          <w:p w14:paraId="640A1CA9" w14:textId="44857F2E" w:rsidR="00441635" w:rsidRDefault="00000000" w:rsidP="00441635">
            <w:pPr>
              <w:jc w:val="center"/>
              <w:rPr>
                <w:lang w:eastAsia="en-CA"/>
              </w:rPr>
            </w:pPr>
            <w:sdt>
              <w:sdtPr>
                <w:rPr>
                  <w:lang w:eastAsia="en-CA"/>
                </w:rPr>
                <w:id w:val="-61460259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72FA5915" w14:textId="77777777" w:rsidR="00441635" w:rsidRPr="00814B85" w:rsidRDefault="00000000" w:rsidP="00441635">
            <w:pPr>
              <w:jc w:val="center"/>
              <w:rPr>
                <w:lang w:eastAsia="en-CA"/>
              </w:rPr>
            </w:pPr>
            <w:sdt>
              <w:sdtPr>
                <w:rPr>
                  <w:lang w:eastAsia="en-CA"/>
                </w:rPr>
                <w:id w:val="1467702829"/>
                <w:placeholder>
                  <w:docPart w:val="CB25FA98D74A44098DAB5677AD93B16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938731E" w14:textId="442D5C75" w:rsidR="00441635" w:rsidRDefault="00000000" w:rsidP="00441635">
            <w:pPr>
              <w:jc w:val="center"/>
              <w:rPr>
                <w:lang w:eastAsia="en-CA"/>
              </w:rPr>
            </w:pPr>
            <w:sdt>
              <w:sdtPr>
                <w:rPr>
                  <w:lang w:eastAsia="en-CA"/>
                </w:rPr>
                <w:id w:val="-132040941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55A4FC5F" w14:textId="63DC6889" w:rsidR="00441635" w:rsidRDefault="00000000" w:rsidP="00441635">
            <w:pPr>
              <w:jc w:val="center"/>
              <w:rPr>
                <w:lang w:eastAsia="en-CA"/>
              </w:rPr>
            </w:pPr>
            <w:sdt>
              <w:sdtPr>
                <w:rPr>
                  <w:lang w:eastAsia="en-CA"/>
                </w:rPr>
                <w:id w:val="-70633293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3572A460" w14:textId="5090CAE3" w:rsidR="00441635" w:rsidRDefault="00000000" w:rsidP="00441635">
            <w:pPr>
              <w:jc w:val="center"/>
              <w:rPr>
                <w:lang w:eastAsia="en-CA"/>
              </w:rPr>
            </w:pPr>
            <w:sdt>
              <w:sdtPr>
                <w:rPr>
                  <w:lang w:eastAsia="en-CA"/>
                </w:rPr>
                <w:id w:val="-1069200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0A18C4E1" w14:textId="77777777" w:rsidR="00441635" w:rsidRPr="00814B85" w:rsidRDefault="00000000" w:rsidP="00441635">
            <w:pPr>
              <w:jc w:val="center"/>
              <w:rPr>
                <w:lang w:eastAsia="en-CA"/>
              </w:rPr>
            </w:pPr>
            <w:sdt>
              <w:sdtPr>
                <w:rPr>
                  <w:lang w:eastAsia="en-CA"/>
                </w:rPr>
                <w:id w:val="-560780977"/>
                <w:placeholder>
                  <w:docPart w:val="0E2568CB24BD4E368B8248A7D0ED3AC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345A295" w14:textId="4837CEC0" w:rsidR="00441635" w:rsidRPr="00814B85" w:rsidRDefault="00441635" w:rsidP="00441635">
            <w:pPr>
              <w:rPr>
                <w:lang w:eastAsia="en-CA"/>
              </w:rPr>
            </w:pPr>
            <w:r w:rsidRPr="00954E8D">
              <w:t>2nd Stage</w:t>
            </w:r>
          </w:p>
        </w:tc>
      </w:tr>
      <w:tr w:rsidR="00441635" w14:paraId="15746540" w14:textId="77777777" w:rsidTr="00DD2645">
        <w:tc>
          <w:tcPr>
            <w:tcW w:w="3060" w:type="dxa"/>
            <w:shd w:val="clear" w:color="auto" w:fill="F2F2F2" w:themeFill="background1" w:themeFillShade="F2"/>
          </w:tcPr>
          <w:p w14:paraId="7D73C735" w14:textId="4B9FCE75" w:rsidR="00441635" w:rsidRPr="00814B85" w:rsidRDefault="00441635" w:rsidP="00441635">
            <w:pPr>
              <w:rPr>
                <w:lang w:eastAsia="en-CA"/>
              </w:rPr>
            </w:pPr>
            <w:r w:rsidRPr="00E75D62">
              <w:t>CRU 139A S. HALL EXIT PULL</w:t>
            </w:r>
          </w:p>
        </w:tc>
        <w:tc>
          <w:tcPr>
            <w:tcW w:w="907" w:type="dxa"/>
            <w:shd w:val="clear" w:color="auto" w:fill="F2F2F2" w:themeFill="background1" w:themeFillShade="F2"/>
            <w:vAlign w:val="center"/>
          </w:tcPr>
          <w:p w14:paraId="5DAE48AB" w14:textId="77777777" w:rsidR="00441635" w:rsidRPr="00814B85" w:rsidRDefault="00000000" w:rsidP="00441635">
            <w:pPr>
              <w:rPr>
                <w:lang w:eastAsia="en-CA"/>
              </w:rPr>
            </w:pPr>
            <w:sdt>
              <w:sdtPr>
                <w:rPr>
                  <w:lang w:eastAsia="en-CA"/>
                </w:rPr>
                <w:id w:val="-913007663"/>
                <w:placeholder>
                  <w:docPart w:val="185ACF71C756448D943AD012D519A4D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226B140" w14:textId="7DC198E9"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216A91A9" w14:textId="77777777" w:rsidR="00441635" w:rsidRDefault="00000000" w:rsidP="00441635">
            <w:pPr>
              <w:jc w:val="center"/>
              <w:rPr>
                <w:lang w:eastAsia="en-CA"/>
              </w:rPr>
            </w:pPr>
            <w:sdt>
              <w:sdtPr>
                <w:rPr>
                  <w:lang w:eastAsia="en-CA"/>
                </w:rPr>
                <w:id w:val="-112030021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062B6B9" w14:textId="04A4C073" w:rsidR="00441635" w:rsidRPr="00814B85" w:rsidRDefault="00441635" w:rsidP="00441635">
            <w:pPr>
              <w:jc w:val="center"/>
              <w:rPr>
                <w:lang w:eastAsia="en-CA"/>
              </w:rPr>
            </w:pPr>
            <w:r w:rsidRPr="00B707BD">
              <w:t>467</w:t>
            </w:r>
          </w:p>
        </w:tc>
        <w:tc>
          <w:tcPr>
            <w:tcW w:w="850" w:type="dxa"/>
            <w:shd w:val="clear" w:color="auto" w:fill="F2F2F2" w:themeFill="background1" w:themeFillShade="F2"/>
            <w:vAlign w:val="center"/>
          </w:tcPr>
          <w:p w14:paraId="360895C6" w14:textId="1056B6F8" w:rsidR="00441635" w:rsidRPr="00814B85" w:rsidRDefault="00000000" w:rsidP="00441635">
            <w:pPr>
              <w:jc w:val="center"/>
              <w:rPr>
                <w:lang w:eastAsia="en-CA"/>
              </w:rPr>
            </w:pPr>
            <w:sdt>
              <w:sdtPr>
                <w:rPr>
                  <w:lang w:eastAsia="en-CA"/>
                </w:rPr>
                <w:id w:val="-1602325617"/>
                <w:placeholder>
                  <w:docPart w:val="B82771EF45774B3CB03128CD5617993A"/>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Z-9</w:t>
                </w:r>
              </w:sdtContent>
            </w:sdt>
          </w:p>
        </w:tc>
        <w:tc>
          <w:tcPr>
            <w:tcW w:w="448" w:type="dxa"/>
            <w:shd w:val="clear" w:color="auto" w:fill="F2F2F2" w:themeFill="background1" w:themeFillShade="F2"/>
            <w:vAlign w:val="center"/>
          </w:tcPr>
          <w:p w14:paraId="02669A1C" w14:textId="24A69B2D" w:rsidR="00441635" w:rsidRDefault="00000000" w:rsidP="00441635">
            <w:pPr>
              <w:jc w:val="center"/>
              <w:rPr>
                <w:lang w:eastAsia="en-CA"/>
              </w:rPr>
            </w:pPr>
            <w:sdt>
              <w:sdtPr>
                <w:rPr>
                  <w:lang w:eastAsia="en-CA"/>
                </w:rPr>
                <w:id w:val="-189380253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3532DB18" w14:textId="77777777" w:rsidR="00441635" w:rsidRPr="00814B85" w:rsidRDefault="00000000" w:rsidP="00441635">
            <w:pPr>
              <w:jc w:val="center"/>
              <w:rPr>
                <w:lang w:eastAsia="en-CA"/>
              </w:rPr>
            </w:pPr>
            <w:sdt>
              <w:sdtPr>
                <w:rPr>
                  <w:lang w:eastAsia="en-CA"/>
                </w:rPr>
                <w:id w:val="-905222087"/>
                <w:placeholder>
                  <w:docPart w:val="0CD1726D4DCB4435B2321E4DF4FF514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B0C0707" w14:textId="1EEB66A5" w:rsidR="00441635" w:rsidRDefault="00000000" w:rsidP="00441635">
            <w:pPr>
              <w:jc w:val="center"/>
              <w:rPr>
                <w:lang w:eastAsia="en-CA"/>
              </w:rPr>
            </w:pPr>
            <w:sdt>
              <w:sdtPr>
                <w:rPr>
                  <w:lang w:eastAsia="en-CA"/>
                </w:rPr>
                <w:id w:val="189446675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17768A30" w14:textId="72EDB54E" w:rsidR="00441635" w:rsidRDefault="00000000" w:rsidP="00441635">
            <w:pPr>
              <w:jc w:val="center"/>
              <w:rPr>
                <w:lang w:eastAsia="en-CA"/>
              </w:rPr>
            </w:pPr>
            <w:sdt>
              <w:sdtPr>
                <w:rPr>
                  <w:lang w:eastAsia="en-CA"/>
                </w:rPr>
                <w:id w:val="157454095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39A0039E" w14:textId="4BCA0EAE" w:rsidR="00441635" w:rsidRDefault="00000000" w:rsidP="00441635">
            <w:pPr>
              <w:jc w:val="center"/>
              <w:rPr>
                <w:lang w:eastAsia="en-CA"/>
              </w:rPr>
            </w:pPr>
            <w:sdt>
              <w:sdtPr>
                <w:rPr>
                  <w:lang w:eastAsia="en-CA"/>
                </w:rPr>
                <w:id w:val="-147112138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4AB7965F" w14:textId="77777777" w:rsidR="00441635" w:rsidRPr="00814B85" w:rsidRDefault="00000000" w:rsidP="00441635">
            <w:pPr>
              <w:jc w:val="center"/>
              <w:rPr>
                <w:lang w:eastAsia="en-CA"/>
              </w:rPr>
            </w:pPr>
            <w:sdt>
              <w:sdtPr>
                <w:rPr>
                  <w:lang w:eastAsia="en-CA"/>
                </w:rPr>
                <w:id w:val="-1787268152"/>
                <w:placeholder>
                  <w:docPart w:val="444721315C3541BCB040F3B7518086B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010896A" w14:textId="4149E1F0" w:rsidR="00441635" w:rsidRPr="00814B85" w:rsidRDefault="00441635" w:rsidP="00441635">
            <w:pPr>
              <w:rPr>
                <w:lang w:eastAsia="en-CA"/>
              </w:rPr>
            </w:pPr>
            <w:r w:rsidRPr="00954E8D">
              <w:t>1st Stage</w:t>
            </w:r>
          </w:p>
        </w:tc>
      </w:tr>
      <w:tr w:rsidR="00441635" w14:paraId="05AADBCC" w14:textId="77777777" w:rsidTr="00DD2645">
        <w:tc>
          <w:tcPr>
            <w:tcW w:w="3060" w:type="dxa"/>
            <w:shd w:val="clear" w:color="auto" w:fill="F2F2F2" w:themeFill="background1" w:themeFillShade="F2"/>
          </w:tcPr>
          <w:p w14:paraId="2D5D1581" w14:textId="03025361" w:rsidR="00441635" w:rsidRPr="00814B85" w:rsidRDefault="00441635" w:rsidP="00441635">
            <w:pPr>
              <w:rPr>
                <w:lang w:eastAsia="en-CA"/>
              </w:rPr>
            </w:pPr>
            <w:r w:rsidRPr="00E75D62">
              <w:t>CRU 139A S. HALL EXIT GA</w:t>
            </w:r>
          </w:p>
        </w:tc>
        <w:tc>
          <w:tcPr>
            <w:tcW w:w="907" w:type="dxa"/>
            <w:shd w:val="clear" w:color="auto" w:fill="F2F2F2" w:themeFill="background1" w:themeFillShade="F2"/>
            <w:vAlign w:val="center"/>
          </w:tcPr>
          <w:p w14:paraId="670EC168" w14:textId="77777777" w:rsidR="00441635" w:rsidRPr="00814B85" w:rsidRDefault="00000000" w:rsidP="00441635">
            <w:pPr>
              <w:rPr>
                <w:lang w:eastAsia="en-CA"/>
              </w:rPr>
            </w:pPr>
            <w:sdt>
              <w:sdtPr>
                <w:rPr>
                  <w:lang w:eastAsia="en-CA"/>
                </w:rPr>
                <w:id w:val="-1898890695"/>
                <w:placeholder>
                  <w:docPart w:val="EC6077FD827C4C6CBCB99A288B59D53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C1EAEB7" w14:textId="29339FE5" w:rsidR="00441635" w:rsidRDefault="00441635" w:rsidP="00441635">
            <w:pPr>
              <w:jc w:val="center"/>
              <w:rPr>
                <w:lang w:eastAsia="en-CA"/>
              </w:rPr>
            </w:pPr>
            <w:r w:rsidRPr="002B24FE">
              <w:t>M</w:t>
            </w:r>
          </w:p>
        </w:tc>
        <w:tc>
          <w:tcPr>
            <w:tcW w:w="667" w:type="dxa"/>
            <w:shd w:val="clear" w:color="auto" w:fill="F2F2F2" w:themeFill="background1" w:themeFillShade="F2"/>
            <w:vAlign w:val="center"/>
          </w:tcPr>
          <w:p w14:paraId="00216698" w14:textId="77777777" w:rsidR="00441635" w:rsidRDefault="00000000" w:rsidP="00441635">
            <w:pPr>
              <w:jc w:val="center"/>
              <w:rPr>
                <w:lang w:eastAsia="en-CA"/>
              </w:rPr>
            </w:pPr>
            <w:sdt>
              <w:sdtPr>
                <w:rPr>
                  <w:lang w:eastAsia="en-CA"/>
                </w:rPr>
                <w:id w:val="-90607201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C698CF8" w14:textId="6D8282AC" w:rsidR="00441635" w:rsidRPr="00814B85" w:rsidRDefault="00441635" w:rsidP="00441635">
            <w:pPr>
              <w:jc w:val="center"/>
              <w:rPr>
                <w:lang w:eastAsia="en-CA"/>
              </w:rPr>
            </w:pPr>
            <w:r w:rsidRPr="00B707BD">
              <w:t>468</w:t>
            </w:r>
          </w:p>
        </w:tc>
        <w:tc>
          <w:tcPr>
            <w:tcW w:w="850" w:type="dxa"/>
            <w:shd w:val="clear" w:color="auto" w:fill="F2F2F2" w:themeFill="background1" w:themeFillShade="F2"/>
            <w:vAlign w:val="center"/>
          </w:tcPr>
          <w:p w14:paraId="1851BEF8" w14:textId="69B5F8DF" w:rsidR="00441635" w:rsidRPr="00814B85" w:rsidRDefault="00000000" w:rsidP="00441635">
            <w:pPr>
              <w:jc w:val="center"/>
              <w:rPr>
                <w:lang w:eastAsia="en-CA"/>
              </w:rPr>
            </w:pPr>
            <w:sdt>
              <w:sdtPr>
                <w:rPr>
                  <w:lang w:eastAsia="en-CA"/>
                </w:rPr>
                <w:id w:val="1959978655"/>
                <w:placeholder>
                  <w:docPart w:val="42DC66DDE03A411CB30F9B9972E0EF84"/>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Z-9</w:t>
                </w:r>
              </w:sdtContent>
            </w:sdt>
          </w:p>
        </w:tc>
        <w:tc>
          <w:tcPr>
            <w:tcW w:w="448" w:type="dxa"/>
            <w:shd w:val="clear" w:color="auto" w:fill="F2F2F2" w:themeFill="background1" w:themeFillShade="F2"/>
            <w:vAlign w:val="center"/>
          </w:tcPr>
          <w:p w14:paraId="1317ECCA" w14:textId="663B7404" w:rsidR="00441635" w:rsidRDefault="00000000" w:rsidP="00441635">
            <w:pPr>
              <w:jc w:val="center"/>
              <w:rPr>
                <w:lang w:eastAsia="en-CA"/>
              </w:rPr>
            </w:pPr>
            <w:sdt>
              <w:sdtPr>
                <w:rPr>
                  <w:lang w:eastAsia="en-CA"/>
                </w:rPr>
                <w:id w:val="-25691356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17E3B9CE" w14:textId="77777777" w:rsidR="00441635" w:rsidRPr="00814B85" w:rsidRDefault="00000000" w:rsidP="00441635">
            <w:pPr>
              <w:jc w:val="center"/>
              <w:rPr>
                <w:lang w:eastAsia="en-CA"/>
              </w:rPr>
            </w:pPr>
            <w:sdt>
              <w:sdtPr>
                <w:rPr>
                  <w:lang w:eastAsia="en-CA"/>
                </w:rPr>
                <w:id w:val="1526588818"/>
                <w:placeholder>
                  <w:docPart w:val="9F9031266C3E46B5B19710311E7762D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65BE510" w14:textId="3399ABCD" w:rsidR="00441635" w:rsidRDefault="00000000" w:rsidP="00441635">
            <w:pPr>
              <w:jc w:val="center"/>
              <w:rPr>
                <w:lang w:eastAsia="en-CA"/>
              </w:rPr>
            </w:pPr>
            <w:sdt>
              <w:sdtPr>
                <w:rPr>
                  <w:lang w:eastAsia="en-CA"/>
                </w:rPr>
                <w:id w:val="-96450320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5E6F4664" w14:textId="3F8C534B" w:rsidR="00441635" w:rsidRDefault="00000000" w:rsidP="00441635">
            <w:pPr>
              <w:jc w:val="center"/>
              <w:rPr>
                <w:lang w:eastAsia="en-CA"/>
              </w:rPr>
            </w:pPr>
            <w:sdt>
              <w:sdtPr>
                <w:rPr>
                  <w:lang w:eastAsia="en-CA"/>
                </w:rPr>
                <w:id w:val="22942306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6DEC5147" w14:textId="6252B940" w:rsidR="00441635" w:rsidRDefault="00000000" w:rsidP="00441635">
            <w:pPr>
              <w:jc w:val="center"/>
              <w:rPr>
                <w:lang w:eastAsia="en-CA"/>
              </w:rPr>
            </w:pPr>
            <w:sdt>
              <w:sdtPr>
                <w:rPr>
                  <w:lang w:eastAsia="en-CA"/>
                </w:rPr>
                <w:id w:val="87372571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1DF700AA" w14:textId="77777777" w:rsidR="00441635" w:rsidRPr="00814B85" w:rsidRDefault="00000000" w:rsidP="00441635">
            <w:pPr>
              <w:jc w:val="center"/>
              <w:rPr>
                <w:lang w:eastAsia="en-CA"/>
              </w:rPr>
            </w:pPr>
            <w:sdt>
              <w:sdtPr>
                <w:rPr>
                  <w:lang w:eastAsia="en-CA"/>
                </w:rPr>
                <w:id w:val="153874261"/>
                <w:placeholder>
                  <w:docPart w:val="E7E8ACD6D1E34CC5B33A27AA6D5DA01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7E13494" w14:textId="6A1C1B20" w:rsidR="00441635" w:rsidRPr="00814B85" w:rsidRDefault="00441635" w:rsidP="00441635">
            <w:pPr>
              <w:rPr>
                <w:lang w:eastAsia="en-CA"/>
              </w:rPr>
            </w:pPr>
            <w:r w:rsidRPr="00954E8D">
              <w:t>2nd Stage</w:t>
            </w:r>
          </w:p>
        </w:tc>
      </w:tr>
      <w:tr w:rsidR="00441635" w14:paraId="6A7C6D2A" w14:textId="77777777" w:rsidTr="00DD2645">
        <w:tc>
          <w:tcPr>
            <w:tcW w:w="3060" w:type="dxa"/>
            <w:shd w:val="clear" w:color="auto" w:fill="F2F2F2" w:themeFill="background1" w:themeFillShade="F2"/>
          </w:tcPr>
          <w:p w14:paraId="06BEE646" w14:textId="0228BCFA" w:rsidR="00441635" w:rsidRPr="00814B85" w:rsidRDefault="00441635" w:rsidP="00441635">
            <w:pPr>
              <w:rPr>
                <w:lang w:eastAsia="en-CA"/>
              </w:rPr>
            </w:pPr>
            <w:r w:rsidRPr="00E75D62">
              <w:t>SPRK TAMPER EAST ZONE</w:t>
            </w:r>
          </w:p>
        </w:tc>
        <w:tc>
          <w:tcPr>
            <w:tcW w:w="907" w:type="dxa"/>
            <w:shd w:val="clear" w:color="auto" w:fill="F2F2F2" w:themeFill="background1" w:themeFillShade="F2"/>
            <w:vAlign w:val="center"/>
          </w:tcPr>
          <w:p w14:paraId="6494B1A4" w14:textId="77777777" w:rsidR="00441635" w:rsidRPr="00814B85" w:rsidRDefault="00000000" w:rsidP="00441635">
            <w:pPr>
              <w:rPr>
                <w:lang w:eastAsia="en-CA"/>
              </w:rPr>
            </w:pPr>
            <w:sdt>
              <w:sdtPr>
                <w:rPr>
                  <w:lang w:eastAsia="en-CA"/>
                </w:rPr>
                <w:id w:val="-333766027"/>
                <w:placeholder>
                  <w:docPart w:val="F4CB05C93FA54BA6BEFE15A0B1986D5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76FD2D8" w14:textId="112D29B6"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57F88262" w14:textId="77777777" w:rsidR="00441635" w:rsidRDefault="00000000" w:rsidP="00441635">
            <w:pPr>
              <w:jc w:val="center"/>
              <w:rPr>
                <w:lang w:eastAsia="en-CA"/>
              </w:rPr>
            </w:pPr>
            <w:sdt>
              <w:sdtPr>
                <w:rPr>
                  <w:lang w:eastAsia="en-CA"/>
                </w:rPr>
                <w:id w:val="-6997162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73AEC23D" w14:textId="091C7F6A" w:rsidR="00441635" w:rsidRPr="00814B85" w:rsidRDefault="00441635" w:rsidP="00441635">
            <w:pPr>
              <w:jc w:val="center"/>
              <w:rPr>
                <w:lang w:eastAsia="en-CA"/>
              </w:rPr>
            </w:pPr>
            <w:r w:rsidRPr="00B707BD">
              <w:t>152</w:t>
            </w:r>
          </w:p>
        </w:tc>
        <w:tc>
          <w:tcPr>
            <w:tcW w:w="850" w:type="dxa"/>
            <w:shd w:val="clear" w:color="auto" w:fill="F2F2F2" w:themeFill="background1" w:themeFillShade="F2"/>
            <w:vAlign w:val="center"/>
          </w:tcPr>
          <w:p w14:paraId="125E99CC" w14:textId="3A78F872" w:rsidR="00441635" w:rsidRPr="00814B85" w:rsidRDefault="00000000" w:rsidP="00441635">
            <w:pPr>
              <w:jc w:val="center"/>
              <w:rPr>
                <w:lang w:eastAsia="en-CA"/>
              </w:rPr>
            </w:pPr>
            <w:sdt>
              <w:sdtPr>
                <w:rPr>
                  <w:lang w:eastAsia="en-CA"/>
                </w:rPr>
                <w:id w:val="690338556"/>
                <w:placeholder>
                  <w:docPart w:val="E416042BD1E448C4ADC7904B1001D3E0"/>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Z-4</w:t>
                </w:r>
              </w:sdtContent>
            </w:sdt>
          </w:p>
        </w:tc>
        <w:tc>
          <w:tcPr>
            <w:tcW w:w="448" w:type="dxa"/>
            <w:shd w:val="clear" w:color="auto" w:fill="F2F2F2" w:themeFill="background1" w:themeFillShade="F2"/>
            <w:vAlign w:val="center"/>
          </w:tcPr>
          <w:p w14:paraId="523ECF7F" w14:textId="33FC1542" w:rsidR="00441635" w:rsidRDefault="00000000" w:rsidP="00441635">
            <w:pPr>
              <w:jc w:val="center"/>
              <w:rPr>
                <w:lang w:eastAsia="en-CA"/>
              </w:rPr>
            </w:pPr>
            <w:sdt>
              <w:sdtPr>
                <w:rPr>
                  <w:lang w:eastAsia="en-CA"/>
                </w:rPr>
                <w:id w:val="-37446412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4EAB114E" w14:textId="77777777" w:rsidR="00441635" w:rsidRPr="00814B85" w:rsidRDefault="00000000" w:rsidP="00441635">
            <w:pPr>
              <w:jc w:val="center"/>
              <w:rPr>
                <w:lang w:eastAsia="en-CA"/>
              </w:rPr>
            </w:pPr>
            <w:sdt>
              <w:sdtPr>
                <w:rPr>
                  <w:lang w:eastAsia="en-CA"/>
                </w:rPr>
                <w:id w:val="-349409263"/>
                <w:placeholder>
                  <w:docPart w:val="BF7EACF79E984FFC85C46F62C46C22F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3C3B2D5" w14:textId="795D4B53" w:rsidR="00441635" w:rsidRDefault="00000000" w:rsidP="00441635">
            <w:pPr>
              <w:jc w:val="center"/>
              <w:rPr>
                <w:lang w:eastAsia="en-CA"/>
              </w:rPr>
            </w:pPr>
            <w:sdt>
              <w:sdtPr>
                <w:rPr>
                  <w:lang w:eastAsia="en-CA"/>
                </w:rPr>
                <w:id w:val="-37538406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55B05285" w14:textId="6AEC787E" w:rsidR="00441635" w:rsidRDefault="00000000" w:rsidP="00441635">
            <w:pPr>
              <w:jc w:val="center"/>
              <w:rPr>
                <w:lang w:eastAsia="en-CA"/>
              </w:rPr>
            </w:pPr>
            <w:sdt>
              <w:sdtPr>
                <w:rPr>
                  <w:lang w:eastAsia="en-CA"/>
                </w:rPr>
                <w:id w:val="103130037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685A9A8C" w14:textId="17232863" w:rsidR="00441635" w:rsidRDefault="00000000" w:rsidP="00441635">
            <w:pPr>
              <w:jc w:val="center"/>
              <w:rPr>
                <w:lang w:eastAsia="en-CA"/>
              </w:rPr>
            </w:pPr>
            <w:sdt>
              <w:sdtPr>
                <w:rPr>
                  <w:lang w:eastAsia="en-CA"/>
                </w:rPr>
                <w:id w:val="192937477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76E7CBB7" w14:textId="77777777" w:rsidR="00441635" w:rsidRPr="00814B85" w:rsidRDefault="00000000" w:rsidP="00441635">
            <w:pPr>
              <w:jc w:val="center"/>
              <w:rPr>
                <w:lang w:eastAsia="en-CA"/>
              </w:rPr>
            </w:pPr>
            <w:sdt>
              <w:sdtPr>
                <w:rPr>
                  <w:lang w:eastAsia="en-CA"/>
                </w:rPr>
                <w:id w:val="1034847374"/>
                <w:placeholder>
                  <w:docPart w:val="646AECC6B2CD4D01AA465FE58B45EA9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57F2A09" w14:textId="44E04113" w:rsidR="00441635" w:rsidRPr="00814B85" w:rsidRDefault="00441635" w:rsidP="00441635">
            <w:pPr>
              <w:rPr>
                <w:lang w:eastAsia="en-CA"/>
              </w:rPr>
            </w:pPr>
            <w:r w:rsidRPr="00954E8D">
              <w:t>SPRK RM IN MAINTENANCE SHOP SPRK RM 3</w:t>
            </w:r>
          </w:p>
        </w:tc>
      </w:tr>
      <w:tr w:rsidR="00441635" w14:paraId="4EC55693" w14:textId="77777777" w:rsidTr="00DD2645">
        <w:tc>
          <w:tcPr>
            <w:tcW w:w="3060" w:type="dxa"/>
            <w:shd w:val="clear" w:color="auto" w:fill="F2F2F2" w:themeFill="background1" w:themeFillShade="F2"/>
          </w:tcPr>
          <w:p w14:paraId="4274D28D" w14:textId="7474D867" w:rsidR="00441635" w:rsidRPr="00814B85" w:rsidRDefault="00441635" w:rsidP="00441635">
            <w:pPr>
              <w:rPr>
                <w:lang w:eastAsia="en-CA"/>
              </w:rPr>
            </w:pPr>
            <w:r w:rsidRPr="00E75D62">
              <w:t>SPRK FLOW EAST ZONE</w:t>
            </w:r>
          </w:p>
        </w:tc>
        <w:tc>
          <w:tcPr>
            <w:tcW w:w="907" w:type="dxa"/>
            <w:shd w:val="clear" w:color="auto" w:fill="F2F2F2" w:themeFill="background1" w:themeFillShade="F2"/>
            <w:vAlign w:val="center"/>
          </w:tcPr>
          <w:p w14:paraId="16BE5373" w14:textId="77777777" w:rsidR="00441635" w:rsidRPr="00814B85" w:rsidRDefault="00000000" w:rsidP="00441635">
            <w:pPr>
              <w:rPr>
                <w:lang w:eastAsia="en-CA"/>
              </w:rPr>
            </w:pPr>
            <w:sdt>
              <w:sdtPr>
                <w:rPr>
                  <w:lang w:eastAsia="en-CA"/>
                </w:rPr>
                <w:id w:val="-1160762978"/>
                <w:placeholder>
                  <w:docPart w:val="D0C5C8E37C824F5294DBCFC14DE3BB4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E942FA8" w14:textId="558C7A08" w:rsidR="00441635" w:rsidRDefault="00441635" w:rsidP="00441635">
            <w:pPr>
              <w:jc w:val="center"/>
              <w:rPr>
                <w:lang w:eastAsia="en-CA"/>
              </w:rPr>
            </w:pPr>
            <w:r w:rsidRPr="002B24FE">
              <w:t>FS</w:t>
            </w:r>
          </w:p>
        </w:tc>
        <w:tc>
          <w:tcPr>
            <w:tcW w:w="667" w:type="dxa"/>
            <w:shd w:val="clear" w:color="auto" w:fill="F2F2F2" w:themeFill="background1" w:themeFillShade="F2"/>
            <w:vAlign w:val="center"/>
          </w:tcPr>
          <w:p w14:paraId="35F50172" w14:textId="77777777" w:rsidR="00441635" w:rsidRDefault="00000000" w:rsidP="00441635">
            <w:pPr>
              <w:jc w:val="center"/>
              <w:rPr>
                <w:lang w:eastAsia="en-CA"/>
              </w:rPr>
            </w:pPr>
            <w:sdt>
              <w:sdtPr>
                <w:rPr>
                  <w:lang w:eastAsia="en-CA"/>
                </w:rPr>
                <w:id w:val="43834059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3453BD9" w14:textId="2664FB3F" w:rsidR="00441635" w:rsidRPr="00814B85" w:rsidRDefault="00441635" w:rsidP="00441635">
            <w:pPr>
              <w:jc w:val="center"/>
              <w:rPr>
                <w:lang w:eastAsia="en-CA"/>
              </w:rPr>
            </w:pPr>
            <w:r w:rsidRPr="00B707BD">
              <w:t>163</w:t>
            </w:r>
          </w:p>
        </w:tc>
        <w:tc>
          <w:tcPr>
            <w:tcW w:w="850" w:type="dxa"/>
            <w:shd w:val="clear" w:color="auto" w:fill="F2F2F2" w:themeFill="background1" w:themeFillShade="F2"/>
            <w:vAlign w:val="center"/>
          </w:tcPr>
          <w:p w14:paraId="6215A79B" w14:textId="4DDFEE27" w:rsidR="00441635" w:rsidRPr="00814B85" w:rsidRDefault="00000000" w:rsidP="00441635">
            <w:pPr>
              <w:jc w:val="center"/>
              <w:rPr>
                <w:lang w:eastAsia="en-CA"/>
              </w:rPr>
            </w:pPr>
            <w:sdt>
              <w:sdtPr>
                <w:rPr>
                  <w:lang w:eastAsia="en-CA"/>
                </w:rPr>
                <w:id w:val="2093196346"/>
                <w:placeholder>
                  <w:docPart w:val="13B9977ADD0647179FE5D29AA25B4166"/>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Z-4</w:t>
                </w:r>
              </w:sdtContent>
            </w:sdt>
          </w:p>
        </w:tc>
        <w:tc>
          <w:tcPr>
            <w:tcW w:w="448" w:type="dxa"/>
            <w:shd w:val="clear" w:color="auto" w:fill="F2F2F2" w:themeFill="background1" w:themeFillShade="F2"/>
            <w:vAlign w:val="center"/>
          </w:tcPr>
          <w:p w14:paraId="73CBD2DA" w14:textId="4E501A7E" w:rsidR="00441635" w:rsidRDefault="00000000" w:rsidP="00441635">
            <w:pPr>
              <w:jc w:val="center"/>
              <w:rPr>
                <w:lang w:eastAsia="en-CA"/>
              </w:rPr>
            </w:pPr>
            <w:sdt>
              <w:sdtPr>
                <w:rPr>
                  <w:lang w:eastAsia="en-CA"/>
                </w:rPr>
                <w:id w:val="63706798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6D64E476" w14:textId="77777777" w:rsidR="00441635" w:rsidRPr="00814B85" w:rsidRDefault="00000000" w:rsidP="00441635">
            <w:pPr>
              <w:jc w:val="center"/>
              <w:rPr>
                <w:lang w:eastAsia="en-CA"/>
              </w:rPr>
            </w:pPr>
            <w:sdt>
              <w:sdtPr>
                <w:rPr>
                  <w:lang w:eastAsia="en-CA"/>
                </w:rPr>
                <w:id w:val="179861726"/>
                <w:placeholder>
                  <w:docPart w:val="610962C87F9642E6B3738CCE68753DF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29D7907" w14:textId="56D3E79E" w:rsidR="00441635" w:rsidRDefault="00000000" w:rsidP="00441635">
            <w:pPr>
              <w:jc w:val="center"/>
              <w:rPr>
                <w:lang w:eastAsia="en-CA"/>
              </w:rPr>
            </w:pPr>
            <w:sdt>
              <w:sdtPr>
                <w:rPr>
                  <w:lang w:eastAsia="en-CA"/>
                </w:rPr>
                <w:id w:val="98744854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7E38EC9D" w14:textId="4F9CC326" w:rsidR="00441635" w:rsidRDefault="00000000" w:rsidP="00441635">
            <w:pPr>
              <w:jc w:val="center"/>
              <w:rPr>
                <w:lang w:eastAsia="en-CA"/>
              </w:rPr>
            </w:pPr>
            <w:sdt>
              <w:sdtPr>
                <w:rPr>
                  <w:lang w:eastAsia="en-CA"/>
                </w:rPr>
                <w:id w:val="-204782955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68DA3287" w14:textId="03E15358" w:rsidR="00441635" w:rsidRDefault="00000000" w:rsidP="00441635">
            <w:pPr>
              <w:jc w:val="center"/>
              <w:rPr>
                <w:lang w:eastAsia="en-CA"/>
              </w:rPr>
            </w:pPr>
            <w:sdt>
              <w:sdtPr>
                <w:rPr>
                  <w:lang w:eastAsia="en-CA"/>
                </w:rPr>
                <w:id w:val="104448985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15D149AD" w14:textId="77777777" w:rsidR="00441635" w:rsidRPr="00814B85" w:rsidRDefault="00000000" w:rsidP="00441635">
            <w:pPr>
              <w:jc w:val="center"/>
              <w:rPr>
                <w:lang w:eastAsia="en-CA"/>
              </w:rPr>
            </w:pPr>
            <w:sdt>
              <w:sdtPr>
                <w:rPr>
                  <w:lang w:eastAsia="en-CA"/>
                </w:rPr>
                <w:id w:val="-1814550719"/>
                <w:placeholder>
                  <w:docPart w:val="1B23ED5C23F94D50A508AB08383B19A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19042327" w14:textId="6A2D48FF" w:rsidR="00441635" w:rsidRPr="00814B85" w:rsidRDefault="00441635" w:rsidP="00441635">
            <w:pPr>
              <w:rPr>
                <w:lang w:eastAsia="en-CA"/>
              </w:rPr>
            </w:pPr>
          </w:p>
        </w:tc>
      </w:tr>
      <w:tr w:rsidR="00441635" w14:paraId="454D3AB7" w14:textId="77777777" w:rsidTr="00DD2645">
        <w:tc>
          <w:tcPr>
            <w:tcW w:w="3060" w:type="dxa"/>
            <w:shd w:val="clear" w:color="auto" w:fill="F2F2F2" w:themeFill="background1" w:themeFillShade="F2"/>
          </w:tcPr>
          <w:p w14:paraId="03972337" w14:textId="09760183" w:rsidR="00441635" w:rsidRPr="00814B85" w:rsidRDefault="00441635" w:rsidP="00441635">
            <w:pPr>
              <w:rPr>
                <w:lang w:eastAsia="en-CA"/>
              </w:rPr>
            </w:pPr>
            <w:r w:rsidRPr="00E75D62">
              <w:t>SPRK TAMPER WEST ZONE</w:t>
            </w:r>
          </w:p>
        </w:tc>
        <w:tc>
          <w:tcPr>
            <w:tcW w:w="907" w:type="dxa"/>
            <w:shd w:val="clear" w:color="auto" w:fill="F2F2F2" w:themeFill="background1" w:themeFillShade="F2"/>
            <w:vAlign w:val="center"/>
          </w:tcPr>
          <w:p w14:paraId="582EB857" w14:textId="77777777" w:rsidR="00441635" w:rsidRPr="00814B85" w:rsidRDefault="00000000" w:rsidP="00441635">
            <w:pPr>
              <w:rPr>
                <w:lang w:eastAsia="en-CA"/>
              </w:rPr>
            </w:pPr>
            <w:sdt>
              <w:sdtPr>
                <w:rPr>
                  <w:lang w:eastAsia="en-CA"/>
                </w:rPr>
                <w:id w:val="327955264"/>
                <w:placeholder>
                  <w:docPart w:val="CD5B33C600D04C4EAA94D9F598569CE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1362C6C3" w14:textId="6E8E9E5B"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4F6FE28F" w14:textId="77777777" w:rsidR="00441635" w:rsidRDefault="00000000" w:rsidP="00441635">
            <w:pPr>
              <w:jc w:val="center"/>
              <w:rPr>
                <w:lang w:eastAsia="en-CA"/>
              </w:rPr>
            </w:pPr>
            <w:sdt>
              <w:sdtPr>
                <w:rPr>
                  <w:lang w:eastAsia="en-CA"/>
                </w:rPr>
                <w:id w:val="40865917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125358E0" w14:textId="336944B5" w:rsidR="00441635" w:rsidRPr="00814B85" w:rsidRDefault="00441635" w:rsidP="00441635">
            <w:pPr>
              <w:jc w:val="center"/>
              <w:rPr>
                <w:lang w:eastAsia="en-CA"/>
              </w:rPr>
            </w:pPr>
            <w:r w:rsidRPr="00B707BD">
              <w:t>162</w:t>
            </w:r>
          </w:p>
        </w:tc>
        <w:tc>
          <w:tcPr>
            <w:tcW w:w="850" w:type="dxa"/>
            <w:shd w:val="clear" w:color="auto" w:fill="F2F2F2" w:themeFill="background1" w:themeFillShade="F2"/>
            <w:vAlign w:val="center"/>
          </w:tcPr>
          <w:p w14:paraId="22854372" w14:textId="22C0259D" w:rsidR="00441635" w:rsidRPr="00814B85" w:rsidRDefault="00000000" w:rsidP="00441635">
            <w:pPr>
              <w:jc w:val="center"/>
              <w:rPr>
                <w:lang w:eastAsia="en-CA"/>
              </w:rPr>
            </w:pPr>
            <w:sdt>
              <w:sdtPr>
                <w:rPr>
                  <w:lang w:eastAsia="en-CA"/>
                </w:rPr>
                <w:id w:val="-955717770"/>
                <w:placeholder>
                  <w:docPart w:val="53D1E178ECD240F384573625C4B46D6D"/>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Z-4</w:t>
                </w:r>
              </w:sdtContent>
            </w:sdt>
          </w:p>
        </w:tc>
        <w:tc>
          <w:tcPr>
            <w:tcW w:w="448" w:type="dxa"/>
            <w:shd w:val="clear" w:color="auto" w:fill="F2F2F2" w:themeFill="background1" w:themeFillShade="F2"/>
            <w:vAlign w:val="center"/>
          </w:tcPr>
          <w:p w14:paraId="6D793D7C" w14:textId="46D3CFE0" w:rsidR="00441635" w:rsidRDefault="00000000" w:rsidP="00441635">
            <w:pPr>
              <w:jc w:val="center"/>
              <w:rPr>
                <w:lang w:eastAsia="en-CA"/>
              </w:rPr>
            </w:pPr>
            <w:sdt>
              <w:sdtPr>
                <w:rPr>
                  <w:lang w:eastAsia="en-CA"/>
                </w:rPr>
                <w:id w:val="105712607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5F38AC6A" w14:textId="77777777" w:rsidR="00441635" w:rsidRPr="00814B85" w:rsidRDefault="00000000" w:rsidP="00441635">
            <w:pPr>
              <w:jc w:val="center"/>
              <w:rPr>
                <w:lang w:eastAsia="en-CA"/>
              </w:rPr>
            </w:pPr>
            <w:sdt>
              <w:sdtPr>
                <w:rPr>
                  <w:lang w:eastAsia="en-CA"/>
                </w:rPr>
                <w:id w:val="504937378"/>
                <w:placeholder>
                  <w:docPart w:val="B0F0D4B53E7D4C4EB3A53382754CC15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C3B4DC7" w14:textId="5DBD1863" w:rsidR="00441635" w:rsidRDefault="00000000" w:rsidP="00441635">
            <w:pPr>
              <w:jc w:val="center"/>
              <w:rPr>
                <w:lang w:eastAsia="en-CA"/>
              </w:rPr>
            </w:pPr>
            <w:sdt>
              <w:sdtPr>
                <w:rPr>
                  <w:lang w:eastAsia="en-CA"/>
                </w:rPr>
                <w:id w:val="-95271170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2A239B05" w14:textId="6A46283D" w:rsidR="00441635" w:rsidRDefault="00000000" w:rsidP="00441635">
            <w:pPr>
              <w:jc w:val="center"/>
              <w:rPr>
                <w:lang w:eastAsia="en-CA"/>
              </w:rPr>
            </w:pPr>
            <w:sdt>
              <w:sdtPr>
                <w:rPr>
                  <w:lang w:eastAsia="en-CA"/>
                </w:rPr>
                <w:id w:val="155065622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32FECC7C" w14:textId="1ED5C42D" w:rsidR="00441635" w:rsidRDefault="00000000" w:rsidP="00441635">
            <w:pPr>
              <w:jc w:val="center"/>
              <w:rPr>
                <w:lang w:eastAsia="en-CA"/>
              </w:rPr>
            </w:pPr>
            <w:sdt>
              <w:sdtPr>
                <w:rPr>
                  <w:lang w:eastAsia="en-CA"/>
                </w:rPr>
                <w:id w:val="-109224298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73F77754" w14:textId="77777777" w:rsidR="00441635" w:rsidRPr="00814B85" w:rsidRDefault="00000000" w:rsidP="00441635">
            <w:pPr>
              <w:jc w:val="center"/>
              <w:rPr>
                <w:lang w:eastAsia="en-CA"/>
              </w:rPr>
            </w:pPr>
            <w:sdt>
              <w:sdtPr>
                <w:rPr>
                  <w:lang w:eastAsia="en-CA"/>
                </w:rPr>
                <w:id w:val="1596587194"/>
                <w:placeholder>
                  <w:docPart w:val="6D384F9CA49A4A8ABB27E5E8B3D4DC5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7A9B9E3" w14:textId="66564955" w:rsidR="00441635" w:rsidRPr="00814B85" w:rsidRDefault="00441635" w:rsidP="00441635">
            <w:pPr>
              <w:rPr>
                <w:lang w:eastAsia="en-CA"/>
              </w:rPr>
            </w:pPr>
          </w:p>
        </w:tc>
      </w:tr>
      <w:tr w:rsidR="00441635" w14:paraId="5704F303" w14:textId="77777777" w:rsidTr="00DD2645">
        <w:tc>
          <w:tcPr>
            <w:tcW w:w="3060" w:type="dxa"/>
            <w:shd w:val="clear" w:color="auto" w:fill="F2F2F2" w:themeFill="background1" w:themeFillShade="F2"/>
          </w:tcPr>
          <w:p w14:paraId="3ED2650F" w14:textId="0C23BB1F" w:rsidR="00441635" w:rsidRPr="00814B85" w:rsidRDefault="00441635" w:rsidP="00441635">
            <w:pPr>
              <w:rPr>
                <w:lang w:eastAsia="en-CA"/>
              </w:rPr>
            </w:pPr>
            <w:r w:rsidRPr="00E75D62">
              <w:t>SPRK FLOW WEST ZONE</w:t>
            </w:r>
          </w:p>
        </w:tc>
        <w:tc>
          <w:tcPr>
            <w:tcW w:w="907" w:type="dxa"/>
            <w:shd w:val="clear" w:color="auto" w:fill="F2F2F2" w:themeFill="background1" w:themeFillShade="F2"/>
            <w:vAlign w:val="center"/>
          </w:tcPr>
          <w:p w14:paraId="287BBD7A" w14:textId="77777777" w:rsidR="00441635" w:rsidRPr="00814B85" w:rsidRDefault="00000000" w:rsidP="00441635">
            <w:pPr>
              <w:rPr>
                <w:lang w:eastAsia="en-CA"/>
              </w:rPr>
            </w:pPr>
            <w:sdt>
              <w:sdtPr>
                <w:rPr>
                  <w:lang w:eastAsia="en-CA"/>
                </w:rPr>
                <w:id w:val="1153113975"/>
                <w:placeholder>
                  <w:docPart w:val="884047E5A6D047F0AFC4142829CFF7A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E20C0AC" w14:textId="5F8B240F" w:rsidR="00441635" w:rsidRDefault="00441635" w:rsidP="00441635">
            <w:pPr>
              <w:jc w:val="center"/>
              <w:rPr>
                <w:lang w:eastAsia="en-CA"/>
              </w:rPr>
            </w:pPr>
            <w:r w:rsidRPr="002B24FE">
              <w:t>FS</w:t>
            </w:r>
          </w:p>
        </w:tc>
        <w:tc>
          <w:tcPr>
            <w:tcW w:w="667" w:type="dxa"/>
            <w:shd w:val="clear" w:color="auto" w:fill="F2F2F2" w:themeFill="background1" w:themeFillShade="F2"/>
            <w:vAlign w:val="center"/>
          </w:tcPr>
          <w:p w14:paraId="398C47AC" w14:textId="77777777" w:rsidR="00441635" w:rsidRDefault="00000000" w:rsidP="00441635">
            <w:pPr>
              <w:jc w:val="center"/>
              <w:rPr>
                <w:lang w:eastAsia="en-CA"/>
              </w:rPr>
            </w:pPr>
            <w:sdt>
              <w:sdtPr>
                <w:rPr>
                  <w:lang w:eastAsia="en-CA"/>
                </w:rPr>
                <w:id w:val="-902132661"/>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5A66C5F" w14:textId="37BE9A4C" w:rsidR="00441635" w:rsidRPr="00814B85" w:rsidRDefault="00441635" w:rsidP="00441635">
            <w:pPr>
              <w:jc w:val="center"/>
              <w:rPr>
                <w:lang w:eastAsia="en-CA"/>
              </w:rPr>
            </w:pPr>
            <w:r w:rsidRPr="00B707BD">
              <w:t>153</w:t>
            </w:r>
          </w:p>
        </w:tc>
        <w:tc>
          <w:tcPr>
            <w:tcW w:w="850" w:type="dxa"/>
            <w:shd w:val="clear" w:color="auto" w:fill="F2F2F2" w:themeFill="background1" w:themeFillShade="F2"/>
            <w:vAlign w:val="center"/>
          </w:tcPr>
          <w:p w14:paraId="6C985F03" w14:textId="406FAA8A" w:rsidR="00441635" w:rsidRPr="00814B85" w:rsidRDefault="00000000" w:rsidP="00441635">
            <w:pPr>
              <w:jc w:val="center"/>
              <w:rPr>
                <w:lang w:eastAsia="en-CA"/>
              </w:rPr>
            </w:pPr>
            <w:sdt>
              <w:sdtPr>
                <w:rPr>
                  <w:lang w:eastAsia="en-CA"/>
                </w:rPr>
                <w:id w:val="2032761015"/>
                <w:placeholder>
                  <w:docPart w:val="933DBCE077254DFA9C4F5E3640291D8B"/>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Z-4</w:t>
                </w:r>
              </w:sdtContent>
            </w:sdt>
          </w:p>
        </w:tc>
        <w:tc>
          <w:tcPr>
            <w:tcW w:w="448" w:type="dxa"/>
            <w:shd w:val="clear" w:color="auto" w:fill="F2F2F2" w:themeFill="background1" w:themeFillShade="F2"/>
            <w:vAlign w:val="center"/>
          </w:tcPr>
          <w:p w14:paraId="2C81E283" w14:textId="4E5B5C94" w:rsidR="00441635" w:rsidRDefault="00000000" w:rsidP="00441635">
            <w:pPr>
              <w:jc w:val="center"/>
              <w:rPr>
                <w:lang w:eastAsia="en-CA"/>
              </w:rPr>
            </w:pPr>
            <w:sdt>
              <w:sdtPr>
                <w:rPr>
                  <w:lang w:eastAsia="en-CA"/>
                </w:rPr>
                <w:id w:val="24847167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0DDB8F23" w14:textId="77777777" w:rsidR="00441635" w:rsidRPr="00814B85" w:rsidRDefault="00000000" w:rsidP="00441635">
            <w:pPr>
              <w:jc w:val="center"/>
              <w:rPr>
                <w:lang w:eastAsia="en-CA"/>
              </w:rPr>
            </w:pPr>
            <w:sdt>
              <w:sdtPr>
                <w:rPr>
                  <w:lang w:eastAsia="en-CA"/>
                </w:rPr>
                <w:id w:val="1571160367"/>
                <w:placeholder>
                  <w:docPart w:val="14BB1B078EFC4F21BF30CC37CA29CD8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B0EF97F" w14:textId="2DAEACA3" w:rsidR="00441635" w:rsidRDefault="00000000" w:rsidP="00441635">
            <w:pPr>
              <w:jc w:val="center"/>
              <w:rPr>
                <w:lang w:eastAsia="en-CA"/>
              </w:rPr>
            </w:pPr>
            <w:sdt>
              <w:sdtPr>
                <w:rPr>
                  <w:lang w:eastAsia="en-CA"/>
                </w:rPr>
                <w:id w:val="-7413132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4886576D" w14:textId="51A36DB2" w:rsidR="00441635" w:rsidRDefault="00000000" w:rsidP="00441635">
            <w:pPr>
              <w:jc w:val="center"/>
              <w:rPr>
                <w:lang w:eastAsia="en-CA"/>
              </w:rPr>
            </w:pPr>
            <w:sdt>
              <w:sdtPr>
                <w:rPr>
                  <w:lang w:eastAsia="en-CA"/>
                </w:rPr>
                <w:id w:val="124460724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64D4C5B7" w14:textId="17036789" w:rsidR="00441635" w:rsidRDefault="00000000" w:rsidP="00441635">
            <w:pPr>
              <w:jc w:val="center"/>
              <w:rPr>
                <w:lang w:eastAsia="en-CA"/>
              </w:rPr>
            </w:pPr>
            <w:sdt>
              <w:sdtPr>
                <w:rPr>
                  <w:lang w:eastAsia="en-CA"/>
                </w:rPr>
                <w:id w:val="176372454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51B1E482" w14:textId="77777777" w:rsidR="00441635" w:rsidRPr="00814B85" w:rsidRDefault="00000000" w:rsidP="00441635">
            <w:pPr>
              <w:jc w:val="center"/>
              <w:rPr>
                <w:lang w:eastAsia="en-CA"/>
              </w:rPr>
            </w:pPr>
            <w:sdt>
              <w:sdtPr>
                <w:rPr>
                  <w:lang w:eastAsia="en-CA"/>
                </w:rPr>
                <w:id w:val="1055116286"/>
                <w:placeholder>
                  <w:docPart w:val="31DB867CC676402D886BAAC5EA0D4C1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0981FB3" w14:textId="174834E6" w:rsidR="00441635" w:rsidRPr="00814B85" w:rsidRDefault="00441635" w:rsidP="00441635">
            <w:pPr>
              <w:rPr>
                <w:lang w:eastAsia="en-CA"/>
              </w:rPr>
            </w:pPr>
          </w:p>
        </w:tc>
      </w:tr>
      <w:tr w:rsidR="00441635" w14:paraId="6C0EC912" w14:textId="77777777" w:rsidTr="00DD2645">
        <w:tc>
          <w:tcPr>
            <w:tcW w:w="3060" w:type="dxa"/>
            <w:shd w:val="clear" w:color="auto" w:fill="F2F2F2" w:themeFill="background1" w:themeFillShade="F2"/>
          </w:tcPr>
          <w:p w14:paraId="73EBA3E3" w14:textId="719A4FB8" w:rsidR="00441635" w:rsidRPr="00814B85" w:rsidRDefault="00441635" w:rsidP="00441635">
            <w:pPr>
              <w:rPr>
                <w:lang w:eastAsia="en-CA"/>
              </w:rPr>
            </w:pPr>
            <w:r w:rsidRPr="00E75D62">
              <w:t>SPRK TAMPER MAIN INCOMING #1</w:t>
            </w:r>
          </w:p>
        </w:tc>
        <w:tc>
          <w:tcPr>
            <w:tcW w:w="907" w:type="dxa"/>
            <w:shd w:val="clear" w:color="auto" w:fill="F2F2F2" w:themeFill="background1" w:themeFillShade="F2"/>
            <w:vAlign w:val="center"/>
          </w:tcPr>
          <w:p w14:paraId="31FB2796" w14:textId="77777777" w:rsidR="00441635" w:rsidRPr="00814B85" w:rsidRDefault="00000000" w:rsidP="00441635">
            <w:pPr>
              <w:rPr>
                <w:lang w:eastAsia="en-CA"/>
              </w:rPr>
            </w:pPr>
            <w:sdt>
              <w:sdtPr>
                <w:rPr>
                  <w:lang w:eastAsia="en-CA"/>
                </w:rPr>
                <w:id w:val="356161556"/>
                <w:placeholder>
                  <w:docPart w:val="E704610E06054AD3A809332A884108C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0B2A8388" w14:textId="47B2BAD4"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7904AA4E" w14:textId="77777777" w:rsidR="00441635" w:rsidRDefault="00000000" w:rsidP="00441635">
            <w:pPr>
              <w:jc w:val="center"/>
              <w:rPr>
                <w:lang w:eastAsia="en-CA"/>
              </w:rPr>
            </w:pPr>
            <w:sdt>
              <w:sdtPr>
                <w:rPr>
                  <w:lang w:eastAsia="en-CA"/>
                </w:rPr>
                <w:id w:val="67384799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306717D" w14:textId="6E280263" w:rsidR="00441635" w:rsidRPr="00814B85" w:rsidRDefault="00441635" w:rsidP="00441635">
            <w:pPr>
              <w:jc w:val="center"/>
              <w:rPr>
                <w:lang w:eastAsia="en-CA"/>
              </w:rPr>
            </w:pPr>
            <w:r w:rsidRPr="00B707BD">
              <w:t>156</w:t>
            </w:r>
          </w:p>
        </w:tc>
        <w:tc>
          <w:tcPr>
            <w:tcW w:w="850" w:type="dxa"/>
            <w:shd w:val="clear" w:color="auto" w:fill="F2F2F2" w:themeFill="background1" w:themeFillShade="F2"/>
            <w:vAlign w:val="center"/>
          </w:tcPr>
          <w:p w14:paraId="693CABB0" w14:textId="16EE33F2" w:rsidR="00441635" w:rsidRPr="00814B85" w:rsidRDefault="00000000" w:rsidP="00441635">
            <w:pPr>
              <w:jc w:val="center"/>
              <w:rPr>
                <w:lang w:eastAsia="en-CA"/>
              </w:rPr>
            </w:pPr>
            <w:sdt>
              <w:sdtPr>
                <w:rPr>
                  <w:lang w:eastAsia="en-CA"/>
                </w:rPr>
                <w:id w:val="1284081042"/>
                <w:placeholder>
                  <w:docPart w:val="BCF70F8262B246F2981DDE5C1F517130"/>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Z-4</w:t>
                </w:r>
              </w:sdtContent>
            </w:sdt>
          </w:p>
        </w:tc>
        <w:tc>
          <w:tcPr>
            <w:tcW w:w="448" w:type="dxa"/>
            <w:shd w:val="clear" w:color="auto" w:fill="F2F2F2" w:themeFill="background1" w:themeFillShade="F2"/>
            <w:vAlign w:val="center"/>
          </w:tcPr>
          <w:p w14:paraId="579372A0" w14:textId="511605C0" w:rsidR="00441635" w:rsidRDefault="00000000" w:rsidP="00441635">
            <w:pPr>
              <w:jc w:val="center"/>
              <w:rPr>
                <w:lang w:eastAsia="en-CA"/>
              </w:rPr>
            </w:pPr>
            <w:sdt>
              <w:sdtPr>
                <w:rPr>
                  <w:lang w:eastAsia="en-CA"/>
                </w:rPr>
                <w:id w:val="-4507173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4EA14F59" w14:textId="77777777" w:rsidR="00441635" w:rsidRPr="00814B85" w:rsidRDefault="00000000" w:rsidP="00441635">
            <w:pPr>
              <w:jc w:val="center"/>
              <w:rPr>
                <w:lang w:eastAsia="en-CA"/>
              </w:rPr>
            </w:pPr>
            <w:sdt>
              <w:sdtPr>
                <w:rPr>
                  <w:lang w:eastAsia="en-CA"/>
                </w:rPr>
                <w:id w:val="495079258"/>
                <w:placeholder>
                  <w:docPart w:val="591B805A23C4413FB4B91342AF9D64CE"/>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D6DE067" w14:textId="252B39F2" w:rsidR="00441635" w:rsidRDefault="00000000" w:rsidP="00441635">
            <w:pPr>
              <w:jc w:val="center"/>
              <w:rPr>
                <w:lang w:eastAsia="en-CA"/>
              </w:rPr>
            </w:pPr>
            <w:sdt>
              <w:sdtPr>
                <w:rPr>
                  <w:lang w:eastAsia="en-CA"/>
                </w:rPr>
                <w:id w:val="-41439985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1B468572" w14:textId="07880878" w:rsidR="00441635" w:rsidRDefault="00000000" w:rsidP="00441635">
            <w:pPr>
              <w:jc w:val="center"/>
              <w:rPr>
                <w:lang w:eastAsia="en-CA"/>
              </w:rPr>
            </w:pPr>
            <w:sdt>
              <w:sdtPr>
                <w:rPr>
                  <w:lang w:eastAsia="en-CA"/>
                </w:rPr>
                <w:id w:val="193670722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7B7A1876" w14:textId="537646FD" w:rsidR="00441635" w:rsidRDefault="00000000" w:rsidP="00441635">
            <w:pPr>
              <w:jc w:val="center"/>
              <w:rPr>
                <w:lang w:eastAsia="en-CA"/>
              </w:rPr>
            </w:pPr>
            <w:sdt>
              <w:sdtPr>
                <w:rPr>
                  <w:lang w:eastAsia="en-CA"/>
                </w:rPr>
                <w:id w:val="39470888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160973F6" w14:textId="77777777" w:rsidR="00441635" w:rsidRPr="00814B85" w:rsidRDefault="00000000" w:rsidP="00441635">
            <w:pPr>
              <w:jc w:val="center"/>
              <w:rPr>
                <w:lang w:eastAsia="en-CA"/>
              </w:rPr>
            </w:pPr>
            <w:sdt>
              <w:sdtPr>
                <w:rPr>
                  <w:lang w:eastAsia="en-CA"/>
                </w:rPr>
                <w:id w:val="871264233"/>
                <w:placeholder>
                  <w:docPart w:val="FEEBE0A243644152B98726AAE61C602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3B2590C" w14:textId="48220810" w:rsidR="00441635" w:rsidRPr="00814B85" w:rsidRDefault="00441635" w:rsidP="00441635">
            <w:pPr>
              <w:rPr>
                <w:lang w:eastAsia="en-CA"/>
              </w:rPr>
            </w:pPr>
          </w:p>
        </w:tc>
      </w:tr>
      <w:tr w:rsidR="00441635" w14:paraId="1BBEB5DE" w14:textId="77777777" w:rsidTr="00DD2645">
        <w:tc>
          <w:tcPr>
            <w:tcW w:w="3060" w:type="dxa"/>
            <w:shd w:val="clear" w:color="auto" w:fill="F2F2F2" w:themeFill="background1" w:themeFillShade="F2"/>
          </w:tcPr>
          <w:p w14:paraId="0E449BB9" w14:textId="0A2259D6" w:rsidR="00441635" w:rsidRPr="00814B85" w:rsidRDefault="00441635" w:rsidP="00441635">
            <w:pPr>
              <w:rPr>
                <w:lang w:eastAsia="en-CA"/>
              </w:rPr>
            </w:pPr>
            <w:r w:rsidRPr="00E75D62">
              <w:t>SPRK TAMPER MAIN INCOMING #2</w:t>
            </w:r>
          </w:p>
        </w:tc>
        <w:tc>
          <w:tcPr>
            <w:tcW w:w="907" w:type="dxa"/>
            <w:shd w:val="clear" w:color="auto" w:fill="F2F2F2" w:themeFill="background1" w:themeFillShade="F2"/>
            <w:vAlign w:val="center"/>
          </w:tcPr>
          <w:p w14:paraId="7916B623" w14:textId="77777777" w:rsidR="00441635" w:rsidRPr="00814B85" w:rsidRDefault="00000000" w:rsidP="00441635">
            <w:pPr>
              <w:rPr>
                <w:lang w:eastAsia="en-CA"/>
              </w:rPr>
            </w:pPr>
            <w:sdt>
              <w:sdtPr>
                <w:rPr>
                  <w:lang w:eastAsia="en-CA"/>
                </w:rPr>
                <w:id w:val="1459307578"/>
                <w:placeholder>
                  <w:docPart w:val="FFFA3474111542EB9B74DB8CBAB861F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75643D0" w14:textId="20D2F855"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4374805E" w14:textId="77777777" w:rsidR="00441635" w:rsidRDefault="00000000" w:rsidP="00441635">
            <w:pPr>
              <w:jc w:val="center"/>
              <w:rPr>
                <w:lang w:eastAsia="en-CA"/>
              </w:rPr>
            </w:pPr>
            <w:sdt>
              <w:sdtPr>
                <w:rPr>
                  <w:lang w:eastAsia="en-CA"/>
                </w:rPr>
                <w:id w:val="28378110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76D6F16" w14:textId="188A4DF5" w:rsidR="00441635" w:rsidRPr="00814B85" w:rsidRDefault="00441635" w:rsidP="00441635">
            <w:pPr>
              <w:jc w:val="center"/>
              <w:rPr>
                <w:lang w:eastAsia="en-CA"/>
              </w:rPr>
            </w:pPr>
            <w:r w:rsidRPr="00B707BD">
              <w:t>161</w:t>
            </w:r>
          </w:p>
        </w:tc>
        <w:tc>
          <w:tcPr>
            <w:tcW w:w="850" w:type="dxa"/>
            <w:shd w:val="clear" w:color="auto" w:fill="F2F2F2" w:themeFill="background1" w:themeFillShade="F2"/>
            <w:vAlign w:val="center"/>
          </w:tcPr>
          <w:p w14:paraId="6C4B9022" w14:textId="4B4B8D26" w:rsidR="00441635" w:rsidRPr="00814B85" w:rsidRDefault="00000000" w:rsidP="00441635">
            <w:pPr>
              <w:jc w:val="center"/>
              <w:rPr>
                <w:lang w:eastAsia="en-CA"/>
              </w:rPr>
            </w:pPr>
            <w:sdt>
              <w:sdtPr>
                <w:rPr>
                  <w:lang w:eastAsia="en-CA"/>
                </w:rPr>
                <w:id w:val="1463700110"/>
                <w:placeholder>
                  <w:docPart w:val="E2BAB1837109401FBBB41F4981B7C1C8"/>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Z-4</w:t>
                </w:r>
              </w:sdtContent>
            </w:sdt>
          </w:p>
        </w:tc>
        <w:tc>
          <w:tcPr>
            <w:tcW w:w="448" w:type="dxa"/>
            <w:shd w:val="clear" w:color="auto" w:fill="F2F2F2" w:themeFill="background1" w:themeFillShade="F2"/>
            <w:vAlign w:val="center"/>
          </w:tcPr>
          <w:p w14:paraId="29E54CD5" w14:textId="11E72640" w:rsidR="00441635" w:rsidRDefault="00000000" w:rsidP="00441635">
            <w:pPr>
              <w:jc w:val="center"/>
              <w:rPr>
                <w:lang w:eastAsia="en-CA"/>
              </w:rPr>
            </w:pPr>
            <w:sdt>
              <w:sdtPr>
                <w:rPr>
                  <w:lang w:eastAsia="en-CA"/>
                </w:rPr>
                <w:id w:val="-50605483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5CC1512F" w14:textId="77777777" w:rsidR="00441635" w:rsidRPr="00814B85" w:rsidRDefault="00000000" w:rsidP="00441635">
            <w:pPr>
              <w:jc w:val="center"/>
              <w:rPr>
                <w:lang w:eastAsia="en-CA"/>
              </w:rPr>
            </w:pPr>
            <w:sdt>
              <w:sdtPr>
                <w:rPr>
                  <w:lang w:eastAsia="en-CA"/>
                </w:rPr>
                <w:id w:val="-1384718476"/>
                <w:placeholder>
                  <w:docPart w:val="4CD5BA07FC084BED83B9A596823153E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F544EB0" w14:textId="600464F4" w:rsidR="00441635" w:rsidRDefault="00000000" w:rsidP="00441635">
            <w:pPr>
              <w:jc w:val="center"/>
              <w:rPr>
                <w:lang w:eastAsia="en-CA"/>
              </w:rPr>
            </w:pPr>
            <w:sdt>
              <w:sdtPr>
                <w:rPr>
                  <w:lang w:eastAsia="en-CA"/>
                </w:rPr>
                <w:id w:val="44681865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605BB53D" w14:textId="626FD3C4" w:rsidR="00441635" w:rsidRDefault="00000000" w:rsidP="00441635">
            <w:pPr>
              <w:jc w:val="center"/>
              <w:rPr>
                <w:lang w:eastAsia="en-CA"/>
              </w:rPr>
            </w:pPr>
            <w:sdt>
              <w:sdtPr>
                <w:rPr>
                  <w:lang w:eastAsia="en-CA"/>
                </w:rPr>
                <w:id w:val="-153866250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3944D661" w14:textId="1950E1D7" w:rsidR="00441635" w:rsidRDefault="00000000" w:rsidP="00441635">
            <w:pPr>
              <w:jc w:val="center"/>
              <w:rPr>
                <w:lang w:eastAsia="en-CA"/>
              </w:rPr>
            </w:pPr>
            <w:sdt>
              <w:sdtPr>
                <w:rPr>
                  <w:lang w:eastAsia="en-CA"/>
                </w:rPr>
                <w:id w:val="208117164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20E10C53" w14:textId="77777777" w:rsidR="00441635" w:rsidRPr="00814B85" w:rsidRDefault="00000000" w:rsidP="00441635">
            <w:pPr>
              <w:jc w:val="center"/>
              <w:rPr>
                <w:lang w:eastAsia="en-CA"/>
              </w:rPr>
            </w:pPr>
            <w:sdt>
              <w:sdtPr>
                <w:rPr>
                  <w:lang w:eastAsia="en-CA"/>
                </w:rPr>
                <w:id w:val="110954788"/>
                <w:placeholder>
                  <w:docPart w:val="265E8C2AA2F24F92945415E9CB81A7D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4A291C2" w14:textId="5C9C239B" w:rsidR="00441635" w:rsidRPr="00814B85" w:rsidRDefault="00441635" w:rsidP="00441635">
            <w:pPr>
              <w:rPr>
                <w:lang w:eastAsia="en-CA"/>
              </w:rPr>
            </w:pPr>
          </w:p>
        </w:tc>
      </w:tr>
      <w:tr w:rsidR="00441635" w14:paraId="75F1C3FC" w14:textId="77777777" w:rsidTr="00DD2645">
        <w:tc>
          <w:tcPr>
            <w:tcW w:w="3060" w:type="dxa"/>
            <w:shd w:val="clear" w:color="auto" w:fill="F2F2F2" w:themeFill="background1" w:themeFillShade="F2"/>
          </w:tcPr>
          <w:p w14:paraId="7E53B8D2" w14:textId="58D3360A" w:rsidR="00441635" w:rsidRPr="00814B85" w:rsidRDefault="00441635" w:rsidP="00441635">
            <w:pPr>
              <w:rPr>
                <w:lang w:eastAsia="en-CA"/>
              </w:rPr>
            </w:pPr>
            <w:r w:rsidRPr="00E75D62">
              <w:t>SPRK FLOW MAIN INCOMING</w:t>
            </w:r>
          </w:p>
        </w:tc>
        <w:tc>
          <w:tcPr>
            <w:tcW w:w="907" w:type="dxa"/>
            <w:shd w:val="clear" w:color="auto" w:fill="F2F2F2" w:themeFill="background1" w:themeFillShade="F2"/>
            <w:vAlign w:val="center"/>
          </w:tcPr>
          <w:p w14:paraId="6CE652D0" w14:textId="77777777" w:rsidR="00441635" w:rsidRPr="00814B85" w:rsidRDefault="00000000" w:rsidP="00441635">
            <w:pPr>
              <w:rPr>
                <w:lang w:eastAsia="en-CA"/>
              </w:rPr>
            </w:pPr>
            <w:sdt>
              <w:sdtPr>
                <w:rPr>
                  <w:lang w:eastAsia="en-CA"/>
                </w:rPr>
                <w:id w:val="1785771546"/>
                <w:placeholder>
                  <w:docPart w:val="F27BDE301A4044F084C502F9311445BF"/>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B03DF96" w14:textId="4C69720D" w:rsidR="00441635" w:rsidRDefault="00441635" w:rsidP="00441635">
            <w:pPr>
              <w:jc w:val="center"/>
              <w:rPr>
                <w:lang w:eastAsia="en-CA"/>
              </w:rPr>
            </w:pPr>
            <w:r w:rsidRPr="002B24FE">
              <w:t>FS</w:t>
            </w:r>
          </w:p>
        </w:tc>
        <w:tc>
          <w:tcPr>
            <w:tcW w:w="667" w:type="dxa"/>
            <w:shd w:val="clear" w:color="auto" w:fill="F2F2F2" w:themeFill="background1" w:themeFillShade="F2"/>
            <w:vAlign w:val="center"/>
          </w:tcPr>
          <w:p w14:paraId="3EA5583B" w14:textId="77777777" w:rsidR="00441635" w:rsidRDefault="00000000" w:rsidP="00441635">
            <w:pPr>
              <w:jc w:val="center"/>
              <w:rPr>
                <w:lang w:eastAsia="en-CA"/>
              </w:rPr>
            </w:pPr>
            <w:sdt>
              <w:sdtPr>
                <w:rPr>
                  <w:lang w:eastAsia="en-CA"/>
                </w:rPr>
                <w:id w:val="183020807"/>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836A7FF" w14:textId="26633EA8" w:rsidR="00441635" w:rsidRPr="00814B85" w:rsidRDefault="00441635" w:rsidP="00441635">
            <w:pPr>
              <w:jc w:val="center"/>
              <w:rPr>
                <w:lang w:eastAsia="en-CA"/>
              </w:rPr>
            </w:pPr>
            <w:r w:rsidRPr="00B707BD">
              <w:t>154</w:t>
            </w:r>
          </w:p>
        </w:tc>
        <w:tc>
          <w:tcPr>
            <w:tcW w:w="850" w:type="dxa"/>
            <w:shd w:val="clear" w:color="auto" w:fill="F2F2F2" w:themeFill="background1" w:themeFillShade="F2"/>
            <w:vAlign w:val="center"/>
          </w:tcPr>
          <w:p w14:paraId="13D7D64E" w14:textId="2C72DA86" w:rsidR="00441635" w:rsidRPr="00814B85" w:rsidRDefault="00000000" w:rsidP="00441635">
            <w:pPr>
              <w:jc w:val="center"/>
              <w:rPr>
                <w:lang w:eastAsia="en-CA"/>
              </w:rPr>
            </w:pPr>
            <w:sdt>
              <w:sdtPr>
                <w:rPr>
                  <w:lang w:eastAsia="en-CA"/>
                </w:rPr>
                <w:id w:val="-9532093"/>
                <w:placeholder>
                  <w:docPart w:val="58AC89FCC0594E65B52001A6D5E36AAB"/>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Z-4</w:t>
                </w:r>
              </w:sdtContent>
            </w:sdt>
          </w:p>
        </w:tc>
        <w:tc>
          <w:tcPr>
            <w:tcW w:w="448" w:type="dxa"/>
            <w:shd w:val="clear" w:color="auto" w:fill="F2F2F2" w:themeFill="background1" w:themeFillShade="F2"/>
            <w:vAlign w:val="center"/>
          </w:tcPr>
          <w:p w14:paraId="5A451AB1" w14:textId="4D9AA3F6" w:rsidR="00441635" w:rsidRDefault="00000000" w:rsidP="00441635">
            <w:pPr>
              <w:jc w:val="center"/>
              <w:rPr>
                <w:lang w:eastAsia="en-CA"/>
              </w:rPr>
            </w:pPr>
            <w:sdt>
              <w:sdtPr>
                <w:rPr>
                  <w:lang w:eastAsia="en-CA"/>
                </w:rPr>
                <w:id w:val="175833190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281DE686" w14:textId="77777777" w:rsidR="00441635" w:rsidRPr="00814B85" w:rsidRDefault="00000000" w:rsidP="00441635">
            <w:pPr>
              <w:jc w:val="center"/>
              <w:rPr>
                <w:lang w:eastAsia="en-CA"/>
              </w:rPr>
            </w:pPr>
            <w:sdt>
              <w:sdtPr>
                <w:rPr>
                  <w:lang w:eastAsia="en-CA"/>
                </w:rPr>
                <w:id w:val="-1990384871"/>
                <w:placeholder>
                  <w:docPart w:val="6817F025302F4ECE93BFBA2A162BDAE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1E215D93" w14:textId="13ACF177" w:rsidR="00441635" w:rsidRDefault="00000000" w:rsidP="00441635">
            <w:pPr>
              <w:jc w:val="center"/>
              <w:rPr>
                <w:lang w:eastAsia="en-CA"/>
              </w:rPr>
            </w:pPr>
            <w:sdt>
              <w:sdtPr>
                <w:rPr>
                  <w:lang w:eastAsia="en-CA"/>
                </w:rPr>
                <w:id w:val="-146225914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010FA167" w14:textId="141E09EF" w:rsidR="00441635" w:rsidRDefault="00000000" w:rsidP="00441635">
            <w:pPr>
              <w:jc w:val="center"/>
              <w:rPr>
                <w:lang w:eastAsia="en-CA"/>
              </w:rPr>
            </w:pPr>
            <w:sdt>
              <w:sdtPr>
                <w:rPr>
                  <w:lang w:eastAsia="en-CA"/>
                </w:rPr>
                <w:id w:val="93764734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4FAFAD75" w14:textId="1A0E3826" w:rsidR="00441635" w:rsidRDefault="00000000" w:rsidP="00441635">
            <w:pPr>
              <w:jc w:val="center"/>
              <w:rPr>
                <w:lang w:eastAsia="en-CA"/>
              </w:rPr>
            </w:pPr>
            <w:sdt>
              <w:sdtPr>
                <w:rPr>
                  <w:lang w:eastAsia="en-CA"/>
                </w:rPr>
                <w:id w:val="172557152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219E2E75" w14:textId="77777777" w:rsidR="00441635" w:rsidRPr="00814B85" w:rsidRDefault="00000000" w:rsidP="00441635">
            <w:pPr>
              <w:jc w:val="center"/>
              <w:rPr>
                <w:lang w:eastAsia="en-CA"/>
              </w:rPr>
            </w:pPr>
            <w:sdt>
              <w:sdtPr>
                <w:rPr>
                  <w:lang w:eastAsia="en-CA"/>
                </w:rPr>
                <w:id w:val="-1093865343"/>
                <w:placeholder>
                  <w:docPart w:val="FE1FCF05C047489A8618811C22EA21E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C691259" w14:textId="6D0ECA52" w:rsidR="00441635" w:rsidRPr="00814B85" w:rsidRDefault="00441635" w:rsidP="00441635">
            <w:pPr>
              <w:rPr>
                <w:lang w:eastAsia="en-CA"/>
              </w:rPr>
            </w:pPr>
          </w:p>
        </w:tc>
      </w:tr>
      <w:tr w:rsidR="00441635" w14:paraId="1256356C" w14:textId="77777777" w:rsidTr="00DD2645">
        <w:tc>
          <w:tcPr>
            <w:tcW w:w="3060" w:type="dxa"/>
            <w:shd w:val="clear" w:color="auto" w:fill="F2F2F2" w:themeFill="background1" w:themeFillShade="F2"/>
          </w:tcPr>
          <w:p w14:paraId="56F88AB7" w14:textId="07920AE2" w:rsidR="00441635" w:rsidRPr="00814B85" w:rsidRDefault="00441635" w:rsidP="00441635">
            <w:pPr>
              <w:rPr>
                <w:lang w:eastAsia="en-CA"/>
              </w:rPr>
            </w:pPr>
            <w:r w:rsidRPr="00E75D62">
              <w:t>SPRK TAMPER DRY SYSTEM LOW AIR</w:t>
            </w:r>
          </w:p>
        </w:tc>
        <w:tc>
          <w:tcPr>
            <w:tcW w:w="907" w:type="dxa"/>
            <w:shd w:val="clear" w:color="auto" w:fill="F2F2F2" w:themeFill="background1" w:themeFillShade="F2"/>
            <w:vAlign w:val="center"/>
          </w:tcPr>
          <w:p w14:paraId="17EE652D" w14:textId="77777777" w:rsidR="00441635" w:rsidRPr="00814B85" w:rsidRDefault="00000000" w:rsidP="00441635">
            <w:pPr>
              <w:rPr>
                <w:lang w:eastAsia="en-CA"/>
              </w:rPr>
            </w:pPr>
            <w:sdt>
              <w:sdtPr>
                <w:rPr>
                  <w:lang w:eastAsia="en-CA"/>
                </w:rPr>
                <w:id w:val="8571050"/>
                <w:placeholder>
                  <w:docPart w:val="5ADA504EA6D34DFAAF758CB4E52BCE0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FAC28E5" w14:textId="0AD8604B"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7AA99FD8" w14:textId="77777777" w:rsidR="00441635" w:rsidRDefault="00000000" w:rsidP="00441635">
            <w:pPr>
              <w:jc w:val="center"/>
              <w:rPr>
                <w:lang w:eastAsia="en-CA"/>
              </w:rPr>
            </w:pPr>
            <w:sdt>
              <w:sdtPr>
                <w:rPr>
                  <w:lang w:eastAsia="en-CA"/>
                </w:rPr>
                <w:id w:val="1328015620"/>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58662CAF" w14:textId="44891BBB" w:rsidR="00441635" w:rsidRPr="00814B85" w:rsidRDefault="00441635" w:rsidP="00441635">
            <w:pPr>
              <w:jc w:val="center"/>
              <w:rPr>
                <w:lang w:eastAsia="en-CA"/>
              </w:rPr>
            </w:pPr>
            <w:r w:rsidRPr="00B707BD">
              <w:t>160</w:t>
            </w:r>
          </w:p>
        </w:tc>
        <w:tc>
          <w:tcPr>
            <w:tcW w:w="850" w:type="dxa"/>
            <w:shd w:val="clear" w:color="auto" w:fill="F2F2F2" w:themeFill="background1" w:themeFillShade="F2"/>
            <w:vAlign w:val="center"/>
          </w:tcPr>
          <w:p w14:paraId="62CD224B" w14:textId="4D3619DA" w:rsidR="00441635" w:rsidRPr="00814B85" w:rsidRDefault="00000000" w:rsidP="00441635">
            <w:pPr>
              <w:jc w:val="center"/>
              <w:rPr>
                <w:lang w:eastAsia="en-CA"/>
              </w:rPr>
            </w:pPr>
            <w:sdt>
              <w:sdtPr>
                <w:rPr>
                  <w:lang w:eastAsia="en-CA"/>
                </w:rPr>
                <w:id w:val="-445695771"/>
                <w:placeholder>
                  <w:docPart w:val="6DD7A90E0B534C05A0BF9FBBD08A2169"/>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Z-4</w:t>
                </w:r>
              </w:sdtContent>
            </w:sdt>
          </w:p>
        </w:tc>
        <w:tc>
          <w:tcPr>
            <w:tcW w:w="448" w:type="dxa"/>
            <w:shd w:val="clear" w:color="auto" w:fill="F2F2F2" w:themeFill="background1" w:themeFillShade="F2"/>
            <w:vAlign w:val="center"/>
          </w:tcPr>
          <w:p w14:paraId="72A98696" w14:textId="205DED6B" w:rsidR="00441635" w:rsidRDefault="00000000" w:rsidP="00441635">
            <w:pPr>
              <w:jc w:val="center"/>
              <w:rPr>
                <w:lang w:eastAsia="en-CA"/>
              </w:rPr>
            </w:pPr>
            <w:sdt>
              <w:sdtPr>
                <w:rPr>
                  <w:lang w:eastAsia="en-CA"/>
                </w:rPr>
                <w:id w:val="78971871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6C9D258C" w14:textId="77777777" w:rsidR="00441635" w:rsidRPr="00814B85" w:rsidRDefault="00000000" w:rsidP="00441635">
            <w:pPr>
              <w:jc w:val="center"/>
              <w:rPr>
                <w:lang w:eastAsia="en-CA"/>
              </w:rPr>
            </w:pPr>
            <w:sdt>
              <w:sdtPr>
                <w:rPr>
                  <w:lang w:eastAsia="en-CA"/>
                </w:rPr>
                <w:id w:val="-1974591650"/>
                <w:placeholder>
                  <w:docPart w:val="0A6BAD215B534CACB6D8BE2E476A1DA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3B64BD7" w14:textId="6D732EEE" w:rsidR="00441635" w:rsidRDefault="00000000" w:rsidP="00441635">
            <w:pPr>
              <w:jc w:val="center"/>
              <w:rPr>
                <w:lang w:eastAsia="en-CA"/>
              </w:rPr>
            </w:pPr>
            <w:sdt>
              <w:sdtPr>
                <w:rPr>
                  <w:lang w:eastAsia="en-CA"/>
                </w:rPr>
                <w:id w:val="65711253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63886B2B" w14:textId="757E7889" w:rsidR="00441635" w:rsidRDefault="00000000" w:rsidP="00441635">
            <w:pPr>
              <w:jc w:val="center"/>
              <w:rPr>
                <w:lang w:eastAsia="en-CA"/>
              </w:rPr>
            </w:pPr>
            <w:sdt>
              <w:sdtPr>
                <w:rPr>
                  <w:lang w:eastAsia="en-CA"/>
                </w:rPr>
                <w:id w:val="30497304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03843853" w14:textId="6B9EDE49" w:rsidR="00441635" w:rsidRDefault="00000000" w:rsidP="00441635">
            <w:pPr>
              <w:jc w:val="center"/>
              <w:rPr>
                <w:lang w:eastAsia="en-CA"/>
              </w:rPr>
            </w:pPr>
            <w:sdt>
              <w:sdtPr>
                <w:rPr>
                  <w:lang w:eastAsia="en-CA"/>
                </w:rPr>
                <w:id w:val="209952172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02718A9E" w14:textId="77777777" w:rsidR="00441635" w:rsidRPr="00814B85" w:rsidRDefault="00000000" w:rsidP="00441635">
            <w:pPr>
              <w:jc w:val="center"/>
              <w:rPr>
                <w:lang w:eastAsia="en-CA"/>
              </w:rPr>
            </w:pPr>
            <w:sdt>
              <w:sdtPr>
                <w:rPr>
                  <w:lang w:eastAsia="en-CA"/>
                </w:rPr>
                <w:id w:val="-743724314"/>
                <w:placeholder>
                  <w:docPart w:val="E82640D11CF544C3A1ABD49D20D66D1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8DF874B" w14:textId="6B74A3E6" w:rsidR="00441635" w:rsidRPr="00814B85" w:rsidRDefault="00441635" w:rsidP="00441635">
            <w:pPr>
              <w:rPr>
                <w:lang w:eastAsia="en-CA"/>
              </w:rPr>
            </w:pPr>
          </w:p>
        </w:tc>
      </w:tr>
      <w:tr w:rsidR="00441635" w14:paraId="5DF9059D" w14:textId="77777777" w:rsidTr="00DD2645">
        <w:tc>
          <w:tcPr>
            <w:tcW w:w="3060" w:type="dxa"/>
            <w:shd w:val="clear" w:color="auto" w:fill="F2F2F2" w:themeFill="background1" w:themeFillShade="F2"/>
          </w:tcPr>
          <w:p w14:paraId="104C2D4E" w14:textId="1CE4AED9" w:rsidR="00441635" w:rsidRPr="00814B85" w:rsidRDefault="00441635" w:rsidP="00441635">
            <w:pPr>
              <w:rPr>
                <w:lang w:eastAsia="en-CA"/>
              </w:rPr>
            </w:pPr>
            <w:r w:rsidRPr="00E75D62">
              <w:t>SPRK TAMPER DRY SYATEM VALVE</w:t>
            </w:r>
          </w:p>
        </w:tc>
        <w:tc>
          <w:tcPr>
            <w:tcW w:w="907" w:type="dxa"/>
            <w:shd w:val="clear" w:color="auto" w:fill="F2F2F2" w:themeFill="background1" w:themeFillShade="F2"/>
            <w:vAlign w:val="center"/>
          </w:tcPr>
          <w:p w14:paraId="5572BE3C" w14:textId="77777777" w:rsidR="00441635" w:rsidRPr="00814B85" w:rsidRDefault="00000000" w:rsidP="00441635">
            <w:pPr>
              <w:rPr>
                <w:lang w:eastAsia="en-CA"/>
              </w:rPr>
            </w:pPr>
            <w:sdt>
              <w:sdtPr>
                <w:rPr>
                  <w:lang w:eastAsia="en-CA"/>
                </w:rPr>
                <w:id w:val="-1119837647"/>
                <w:placeholder>
                  <w:docPart w:val="428860D184B1441982CB0CFF20F3405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DF8E6C7" w14:textId="65324460"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40BA381C" w14:textId="77777777" w:rsidR="00441635" w:rsidRDefault="00000000" w:rsidP="00441635">
            <w:pPr>
              <w:jc w:val="center"/>
              <w:rPr>
                <w:lang w:eastAsia="en-CA"/>
              </w:rPr>
            </w:pPr>
            <w:sdt>
              <w:sdtPr>
                <w:rPr>
                  <w:lang w:eastAsia="en-CA"/>
                </w:rPr>
                <w:id w:val="-2135173382"/>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43075F84" w14:textId="38454D02" w:rsidR="00441635" w:rsidRPr="00814B85" w:rsidRDefault="00441635" w:rsidP="00441635">
            <w:pPr>
              <w:jc w:val="center"/>
              <w:rPr>
                <w:lang w:eastAsia="en-CA"/>
              </w:rPr>
            </w:pPr>
            <w:r w:rsidRPr="00B707BD">
              <w:t>164</w:t>
            </w:r>
          </w:p>
        </w:tc>
        <w:tc>
          <w:tcPr>
            <w:tcW w:w="850" w:type="dxa"/>
            <w:shd w:val="clear" w:color="auto" w:fill="F2F2F2" w:themeFill="background1" w:themeFillShade="F2"/>
            <w:vAlign w:val="center"/>
          </w:tcPr>
          <w:p w14:paraId="0CE82086" w14:textId="2F8A8B80" w:rsidR="00441635" w:rsidRPr="00814B85" w:rsidRDefault="00000000" w:rsidP="00441635">
            <w:pPr>
              <w:jc w:val="center"/>
              <w:rPr>
                <w:lang w:eastAsia="en-CA"/>
              </w:rPr>
            </w:pPr>
            <w:sdt>
              <w:sdtPr>
                <w:rPr>
                  <w:lang w:eastAsia="en-CA"/>
                </w:rPr>
                <w:id w:val="1210465264"/>
                <w:placeholder>
                  <w:docPart w:val="67DF16ECC09B47DEA65B25D040321B3B"/>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Z-4</w:t>
                </w:r>
              </w:sdtContent>
            </w:sdt>
          </w:p>
        </w:tc>
        <w:tc>
          <w:tcPr>
            <w:tcW w:w="448" w:type="dxa"/>
            <w:shd w:val="clear" w:color="auto" w:fill="F2F2F2" w:themeFill="background1" w:themeFillShade="F2"/>
            <w:vAlign w:val="center"/>
          </w:tcPr>
          <w:p w14:paraId="403478CA" w14:textId="44171E3D" w:rsidR="00441635" w:rsidRDefault="00000000" w:rsidP="00441635">
            <w:pPr>
              <w:jc w:val="center"/>
              <w:rPr>
                <w:lang w:eastAsia="en-CA"/>
              </w:rPr>
            </w:pPr>
            <w:sdt>
              <w:sdtPr>
                <w:rPr>
                  <w:lang w:eastAsia="en-CA"/>
                </w:rPr>
                <w:id w:val="-186019026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380ABB7E" w14:textId="77777777" w:rsidR="00441635" w:rsidRPr="00814B85" w:rsidRDefault="00000000" w:rsidP="00441635">
            <w:pPr>
              <w:jc w:val="center"/>
              <w:rPr>
                <w:lang w:eastAsia="en-CA"/>
              </w:rPr>
            </w:pPr>
            <w:sdt>
              <w:sdtPr>
                <w:rPr>
                  <w:lang w:eastAsia="en-CA"/>
                </w:rPr>
                <w:id w:val="1404566314"/>
                <w:placeholder>
                  <w:docPart w:val="4741DA30223E4C27B7B276A1D1815D63"/>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EC7B003" w14:textId="7FF9658D" w:rsidR="00441635" w:rsidRDefault="00000000" w:rsidP="00441635">
            <w:pPr>
              <w:jc w:val="center"/>
              <w:rPr>
                <w:lang w:eastAsia="en-CA"/>
              </w:rPr>
            </w:pPr>
            <w:sdt>
              <w:sdtPr>
                <w:rPr>
                  <w:lang w:eastAsia="en-CA"/>
                </w:rPr>
                <w:id w:val="-145801586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1DB81166" w14:textId="4F47454F" w:rsidR="00441635" w:rsidRDefault="00000000" w:rsidP="00441635">
            <w:pPr>
              <w:jc w:val="center"/>
              <w:rPr>
                <w:lang w:eastAsia="en-CA"/>
              </w:rPr>
            </w:pPr>
            <w:sdt>
              <w:sdtPr>
                <w:rPr>
                  <w:lang w:eastAsia="en-CA"/>
                </w:rPr>
                <w:id w:val="110083519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39803346" w14:textId="6BFA8A81" w:rsidR="00441635" w:rsidRDefault="00000000" w:rsidP="00441635">
            <w:pPr>
              <w:jc w:val="center"/>
              <w:rPr>
                <w:lang w:eastAsia="en-CA"/>
              </w:rPr>
            </w:pPr>
            <w:sdt>
              <w:sdtPr>
                <w:rPr>
                  <w:lang w:eastAsia="en-CA"/>
                </w:rPr>
                <w:id w:val="193847448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063BC745" w14:textId="77777777" w:rsidR="00441635" w:rsidRPr="00814B85" w:rsidRDefault="00000000" w:rsidP="00441635">
            <w:pPr>
              <w:jc w:val="center"/>
              <w:rPr>
                <w:lang w:eastAsia="en-CA"/>
              </w:rPr>
            </w:pPr>
            <w:sdt>
              <w:sdtPr>
                <w:rPr>
                  <w:lang w:eastAsia="en-CA"/>
                </w:rPr>
                <w:id w:val="830882608"/>
                <w:placeholder>
                  <w:docPart w:val="3D7E4B616BF948F3BDC8921FB36057C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3E585671" w14:textId="74C08EFC" w:rsidR="00441635" w:rsidRPr="00814B85" w:rsidRDefault="00441635" w:rsidP="00441635">
            <w:pPr>
              <w:rPr>
                <w:lang w:eastAsia="en-CA"/>
              </w:rPr>
            </w:pPr>
          </w:p>
        </w:tc>
      </w:tr>
      <w:tr w:rsidR="00441635" w14:paraId="7162197A" w14:textId="77777777" w:rsidTr="00DD2645">
        <w:tc>
          <w:tcPr>
            <w:tcW w:w="3060" w:type="dxa"/>
            <w:shd w:val="clear" w:color="auto" w:fill="F2F2F2" w:themeFill="background1" w:themeFillShade="F2"/>
          </w:tcPr>
          <w:p w14:paraId="35594CB3" w14:textId="06AD8051" w:rsidR="00441635" w:rsidRPr="00814B85" w:rsidRDefault="00441635" w:rsidP="00441635">
            <w:pPr>
              <w:rPr>
                <w:lang w:eastAsia="en-CA"/>
              </w:rPr>
            </w:pPr>
            <w:r w:rsidRPr="00E75D62">
              <w:t>SPRK FLOW DRY SYSTEM FLOW</w:t>
            </w:r>
          </w:p>
        </w:tc>
        <w:tc>
          <w:tcPr>
            <w:tcW w:w="907" w:type="dxa"/>
            <w:shd w:val="clear" w:color="auto" w:fill="F2F2F2" w:themeFill="background1" w:themeFillShade="F2"/>
            <w:vAlign w:val="center"/>
          </w:tcPr>
          <w:p w14:paraId="3DE041C0" w14:textId="77777777" w:rsidR="00441635" w:rsidRPr="00814B85" w:rsidRDefault="00000000" w:rsidP="00441635">
            <w:pPr>
              <w:rPr>
                <w:lang w:eastAsia="en-CA"/>
              </w:rPr>
            </w:pPr>
            <w:sdt>
              <w:sdtPr>
                <w:rPr>
                  <w:lang w:eastAsia="en-CA"/>
                </w:rPr>
                <w:id w:val="786625274"/>
                <w:placeholder>
                  <w:docPart w:val="21465193B0C04CC283FAF1ABC8F8814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F472A9B" w14:textId="4D555A7F" w:rsidR="00441635" w:rsidRDefault="00441635" w:rsidP="00441635">
            <w:pPr>
              <w:jc w:val="center"/>
              <w:rPr>
                <w:lang w:eastAsia="en-CA"/>
              </w:rPr>
            </w:pPr>
            <w:r w:rsidRPr="002B24FE">
              <w:t>FS</w:t>
            </w:r>
          </w:p>
        </w:tc>
        <w:tc>
          <w:tcPr>
            <w:tcW w:w="667" w:type="dxa"/>
            <w:shd w:val="clear" w:color="auto" w:fill="F2F2F2" w:themeFill="background1" w:themeFillShade="F2"/>
            <w:vAlign w:val="center"/>
          </w:tcPr>
          <w:p w14:paraId="483A5D91" w14:textId="77777777" w:rsidR="00441635" w:rsidRDefault="00000000" w:rsidP="00441635">
            <w:pPr>
              <w:jc w:val="center"/>
              <w:rPr>
                <w:lang w:eastAsia="en-CA"/>
              </w:rPr>
            </w:pPr>
            <w:sdt>
              <w:sdtPr>
                <w:rPr>
                  <w:lang w:eastAsia="en-CA"/>
                </w:rPr>
                <w:id w:val="-1014069904"/>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022454AD" w14:textId="2AFE4FCF" w:rsidR="00441635" w:rsidRPr="00814B85" w:rsidRDefault="00441635" w:rsidP="00441635">
            <w:pPr>
              <w:jc w:val="center"/>
              <w:rPr>
                <w:lang w:eastAsia="en-CA"/>
              </w:rPr>
            </w:pPr>
            <w:r w:rsidRPr="00B707BD">
              <w:t>157</w:t>
            </w:r>
          </w:p>
        </w:tc>
        <w:tc>
          <w:tcPr>
            <w:tcW w:w="850" w:type="dxa"/>
            <w:shd w:val="clear" w:color="auto" w:fill="F2F2F2" w:themeFill="background1" w:themeFillShade="F2"/>
            <w:vAlign w:val="center"/>
          </w:tcPr>
          <w:p w14:paraId="46D131E3" w14:textId="71167607" w:rsidR="00441635" w:rsidRPr="00814B85" w:rsidRDefault="00000000" w:rsidP="00441635">
            <w:pPr>
              <w:jc w:val="center"/>
              <w:rPr>
                <w:lang w:eastAsia="en-CA"/>
              </w:rPr>
            </w:pPr>
            <w:sdt>
              <w:sdtPr>
                <w:rPr>
                  <w:lang w:eastAsia="en-CA"/>
                </w:rPr>
                <w:id w:val="-1858887479"/>
                <w:placeholder>
                  <w:docPart w:val="19ABEE30C35D4925A8185F3A8FB34B77"/>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Z-4</w:t>
                </w:r>
              </w:sdtContent>
            </w:sdt>
          </w:p>
        </w:tc>
        <w:tc>
          <w:tcPr>
            <w:tcW w:w="448" w:type="dxa"/>
            <w:shd w:val="clear" w:color="auto" w:fill="F2F2F2" w:themeFill="background1" w:themeFillShade="F2"/>
            <w:vAlign w:val="center"/>
          </w:tcPr>
          <w:p w14:paraId="62739E6B" w14:textId="0C144C0C" w:rsidR="00441635" w:rsidRDefault="00000000" w:rsidP="00441635">
            <w:pPr>
              <w:jc w:val="center"/>
              <w:rPr>
                <w:lang w:eastAsia="en-CA"/>
              </w:rPr>
            </w:pPr>
            <w:sdt>
              <w:sdtPr>
                <w:rPr>
                  <w:lang w:eastAsia="en-CA"/>
                </w:rPr>
                <w:id w:val="13122492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08914E42" w14:textId="77777777" w:rsidR="00441635" w:rsidRPr="00814B85" w:rsidRDefault="00000000" w:rsidP="00441635">
            <w:pPr>
              <w:jc w:val="center"/>
              <w:rPr>
                <w:lang w:eastAsia="en-CA"/>
              </w:rPr>
            </w:pPr>
            <w:sdt>
              <w:sdtPr>
                <w:rPr>
                  <w:lang w:eastAsia="en-CA"/>
                </w:rPr>
                <w:id w:val="970412516"/>
                <w:placeholder>
                  <w:docPart w:val="B1898A3B55064639B2005E851157B028"/>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4973F638" w14:textId="7E1DA215" w:rsidR="00441635" w:rsidRDefault="00000000" w:rsidP="00441635">
            <w:pPr>
              <w:jc w:val="center"/>
              <w:rPr>
                <w:lang w:eastAsia="en-CA"/>
              </w:rPr>
            </w:pPr>
            <w:sdt>
              <w:sdtPr>
                <w:rPr>
                  <w:lang w:eastAsia="en-CA"/>
                </w:rPr>
                <w:id w:val="-190922588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00B99DAF" w14:textId="16A1634C" w:rsidR="00441635" w:rsidRDefault="00000000" w:rsidP="00441635">
            <w:pPr>
              <w:jc w:val="center"/>
              <w:rPr>
                <w:lang w:eastAsia="en-CA"/>
              </w:rPr>
            </w:pPr>
            <w:sdt>
              <w:sdtPr>
                <w:rPr>
                  <w:lang w:eastAsia="en-CA"/>
                </w:rPr>
                <w:id w:val="192984831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6BE30628" w14:textId="74E85CD1" w:rsidR="00441635" w:rsidRDefault="00000000" w:rsidP="00441635">
            <w:pPr>
              <w:jc w:val="center"/>
              <w:rPr>
                <w:lang w:eastAsia="en-CA"/>
              </w:rPr>
            </w:pPr>
            <w:sdt>
              <w:sdtPr>
                <w:rPr>
                  <w:lang w:eastAsia="en-CA"/>
                </w:rPr>
                <w:id w:val="-65206570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7F702696" w14:textId="77777777" w:rsidR="00441635" w:rsidRPr="00814B85" w:rsidRDefault="00000000" w:rsidP="00441635">
            <w:pPr>
              <w:jc w:val="center"/>
              <w:rPr>
                <w:lang w:eastAsia="en-CA"/>
              </w:rPr>
            </w:pPr>
            <w:sdt>
              <w:sdtPr>
                <w:rPr>
                  <w:lang w:eastAsia="en-CA"/>
                </w:rPr>
                <w:id w:val="-1609190950"/>
                <w:placeholder>
                  <w:docPart w:val="72A4EC88A66F468EA2155D985DA437A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C855031" w14:textId="1A3A510F" w:rsidR="00441635" w:rsidRPr="00814B85" w:rsidRDefault="00441635" w:rsidP="00441635">
            <w:pPr>
              <w:rPr>
                <w:lang w:eastAsia="en-CA"/>
              </w:rPr>
            </w:pPr>
          </w:p>
        </w:tc>
      </w:tr>
      <w:tr w:rsidR="00441635" w14:paraId="1C6CB792" w14:textId="77777777" w:rsidTr="00DD2645">
        <w:tc>
          <w:tcPr>
            <w:tcW w:w="3060" w:type="dxa"/>
            <w:shd w:val="clear" w:color="auto" w:fill="F2F2F2" w:themeFill="background1" w:themeFillShade="F2"/>
          </w:tcPr>
          <w:p w14:paraId="5B784791" w14:textId="76656819" w:rsidR="00441635" w:rsidRPr="00814B85" w:rsidRDefault="00441635" w:rsidP="00441635">
            <w:pPr>
              <w:rPr>
                <w:lang w:eastAsia="en-CA"/>
              </w:rPr>
            </w:pPr>
            <w:r w:rsidRPr="00E75D62">
              <w:t>NOTRH MALL ENTRANCE CRU 139A</w:t>
            </w:r>
          </w:p>
        </w:tc>
        <w:tc>
          <w:tcPr>
            <w:tcW w:w="907" w:type="dxa"/>
            <w:shd w:val="clear" w:color="auto" w:fill="F2F2F2" w:themeFill="background1" w:themeFillShade="F2"/>
            <w:vAlign w:val="center"/>
          </w:tcPr>
          <w:p w14:paraId="305E7565" w14:textId="77777777" w:rsidR="00441635" w:rsidRPr="00814B85" w:rsidRDefault="00000000" w:rsidP="00441635">
            <w:pPr>
              <w:rPr>
                <w:lang w:eastAsia="en-CA"/>
              </w:rPr>
            </w:pPr>
            <w:sdt>
              <w:sdtPr>
                <w:rPr>
                  <w:lang w:eastAsia="en-CA"/>
                </w:rPr>
                <w:id w:val="-360823326"/>
                <w:placeholder>
                  <w:docPart w:val="B0B5B8769568426BBC93071440B81FC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2CA76DD" w14:textId="10AE8600"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1C3EC797" w14:textId="77777777" w:rsidR="00441635" w:rsidRDefault="00000000" w:rsidP="00441635">
            <w:pPr>
              <w:jc w:val="center"/>
              <w:rPr>
                <w:lang w:eastAsia="en-CA"/>
              </w:rPr>
            </w:pPr>
            <w:sdt>
              <w:sdtPr>
                <w:rPr>
                  <w:lang w:eastAsia="en-CA"/>
                </w:rPr>
                <w:id w:val="448670148"/>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F7BB463" w14:textId="6FCF7E89" w:rsidR="00441635" w:rsidRPr="00814B85" w:rsidRDefault="00441635" w:rsidP="00441635">
            <w:pPr>
              <w:jc w:val="center"/>
              <w:rPr>
                <w:lang w:eastAsia="en-CA"/>
              </w:rPr>
            </w:pPr>
            <w:r w:rsidRPr="00B707BD">
              <w:t>414</w:t>
            </w:r>
          </w:p>
        </w:tc>
        <w:tc>
          <w:tcPr>
            <w:tcW w:w="850" w:type="dxa"/>
            <w:shd w:val="clear" w:color="auto" w:fill="F2F2F2" w:themeFill="background1" w:themeFillShade="F2"/>
            <w:vAlign w:val="center"/>
          </w:tcPr>
          <w:p w14:paraId="37C40D36" w14:textId="05BAE428" w:rsidR="00441635" w:rsidRPr="00814B85" w:rsidRDefault="00000000" w:rsidP="00441635">
            <w:pPr>
              <w:jc w:val="center"/>
              <w:rPr>
                <w:lang w:eastAsia="en-CA"/>
              </w:rPr>
            </w:pPr>
            <w:sdt>
              <w:sdtPr>
                <w:rPr>
                  <w:lang w:eastAsia="en-CA"/>
                </w:rPr>
                <w:id w:val="855084199"/>
                <w:placeholder>
                  <w:docPart w:val="DFF96B38E8D944FDB15F350876491C61"/>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Z-9</w:t>
                </w:r>
              </w:sdtContent>
            </w:sdt>
          </w:p>
        </w:tc>
        <w:tc>
          <w:tcPr>
            <w:tcW w:w="448" w:type="dxa"/>
            <w:shd w:val="clear" w:color="auto" w:fill="F2F2F2" w:themeFill="background1" w:themeFillShade="F2"/>
            <w:vAlign w:val="center"/>
          </w:tcPr>
          <w:p w14:paraId="773BA2E3" w14:textId="2FE4BF0A" w:rsidR="00441635" w:rsidRDefault="00000000" w:rsidP="00441635">
            <w:pPr>
              <w:jc w:val="center"/>
              <w:rPr>
                <w:lang w:eastAsia="en-CA"/>
              </w:rPr>
            </w:pPr>
            <w:sdt>
              <w:sdtPr>
                <w:rPr>
                  <w:lang w:eastAsia="en-CA"/>
                </w:rPr>
                <w:id w:val="51119096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45E4C93D" w14:textId="77777777" w:rsidR="00441635" w:rsidRPr="00814B85" w:rsidRDefault="00000000" w:rsidP="00441635">
            <w:pPr>
              <w:jc w:val="center"/>
              <w:rPr>
                <w:lang w:eastAsia="en-CA"/>
              </w:rPr>
            </w:pPr>
            <w:sdt>
              <w:sdtPr>
                <w:rPr>
                  <w:lang w:eastAsia="en-CA"/>
                </w:rPr>
                <w:id w:val="1875577444"/>
                <w:placeholder>
                  <w:docPart w:val="F50A26F00DC5446EB44413D2C1F71FED"/>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508FCDA" w14:textId="167DE18D" w:rsidR="00441635" w:rsidRDefault="00000000" w:rsidP="00441635">
            <w:pPr>
              <w:jc w:val="center"/>
              <w:rPr>
                <w:lang w:eastAsia="en-CA"/>
              </w:rPr>
            </w:pPr>
            <w:sdt>
              <w:sdtPr>
                <w:rPr>
                  <w:lang w:eastAsia="en-CA"/>
                </w:rPr>
                <w:id w:val="90603099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74D93346" w14:textId="7B77178F" w:rsidR="00441635" w:rsidRDefault="00000000" w:rsidP="00441635">
            <w:pPr>
              <w:jc w:val="center"/>
              <w:rPr>
                <w:lang w:eastAsia="en-CA"/>
              </w:rPr>
            </w:pPr>
            <w:sdt>
              <w:sdtPr>
                <w:rPr>
                  <w:lang w:eastAsia="en-CA"/>
                </w:rPr>
                <w:id w:val="-62978303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4B90FCD7" w14:textId="0951E2B3" w:rsidR="00441635" w:rsidRDefault="00000000" w:rsidP="00441635">
            <w:pPr>
              <w:jc w:val="center"/>
              <w:rPr>
                <w:lang w:eastAsia="en-CA"/>
              </w:rPr>
            </w:pPr>
            <w:sdt>
              <w:sdtPr>
                <w:rPr>
                  <w:lang w:eastAsia="en-CA"/>
                </w:rPr>
                <w:id w:val="-43236593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14409A0D" w14:textId="77777777" w:rsidR="00441635" w:rsidRPr="00814B85" w:rsidRDefault="00000000" w:rsidP="00441635">
            <w:pPr>
              <w:jc w:val="center"/>
              <w:rPr>
                <w:lang w:eastAsia="en-CA"/>
              </w:rPr>
            </w:pPr>
            <w:sdt>
              <w:sdtPr>
                <w:rPr>
                  <w:lang w:eastAsia="en-CA"/>
                </w:rPr>
                <w:id w:val="1937406649"/>
                <w:placeholder>
                  <w:docPart w:val="3AAF44A7B8654FD783FBE5EA90A45E9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D62A550" w14:textId="4042A92E" w:rsidR="00441635" w:rsidRPr="00814B85" w:rsidRDefault="00441635" w:rsidP="00441635">
            <w:pPr>
              <w:rPr>
                <w:lang w:eastAsia="en-CA"/>
              </w:rPr>
            </w:pPr>
            <w:r w:rsidRPr="00954E8D">
              <w:t>SPRK RM BY SHOPPERS    MECH RM 103 SPRK RM 4</w:t>
            </w:r>
          </w:p>
        </w:tc>
      </w:tr>
      <w:tr w:rsidR="00441635" w14:paraId="5EEB51DB" w14:textId="77777777" w:rsidTr="00DD2645">
        <w:tc>
          <w:tcPr>
            <w:tcW w:w="3060" w:type="dxa"/>
            <w:shd w:val="clear" w:color="auto" w:fill="F2F2F2" w:themeFill="background1" w:themeFillShade="F2"/>
          </w:tcPr>
          <w:p w14:paraId="11CB16C9" w14:textId="57FC2C8B" w:rsidR="00441635" w:rsidRPr="00814B85" w:rsidRDefault="00441635" w:rsidP="00441635">
            <w:pPr>
              <w:rPr>
                <w:lang w:eastAsia="en-CA"/>
              </w:rPr>
            </w:pPr>
            <w:r w:rsidRPr="00E75D62">
              <w:t>NORTH MALL ENTRANCE CRU 139A</w:t>
            </w:r>
          </w:p>
        </w:tc>
        <w:tc>
          <w:tcPr>
            <w:tcW w:w="907" w:type="dxa"/>
            <w:shd w:val="clear" w:color="auto" w:fill="F2F2F2" w:themeFill="background1" w:themeFillShade="F2"/>
            <w:vAlign w:val="center"/>
          </w:tcPr>
          <w:p w14:paraId="3735E015" w14:textId="77777777" w:rsidR="00441635" w:rsidRPr="00814B85" w:rsidRDefault="00000000" w:rsidP="00441635">
            <w:pPr>
              <w:rPr>
                <w:lang w:eastAsia="en-CA"/>
              </w:rPr>
            </w:pPr>
            <w:sdt>
              <w:sdtPr>
                <w:rPr>
                  <w:lang w:eastAsia="en-CA"/>
                </w:rPr>
                <w:id w:val="-1996788300"/>
                <w:placeholder>
                  <w:docPart w:val="C4B843DCD6204B41856CAC17A14F500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28E24EE9" w14:textId="3B6BEC34" w:rsidR="00441635" w:rsidRDefault="00441635" w:rsidP="00441635">
            <w:pPr>
              <w:jc w:val="center"/>
              <w:rPr>
                <w:lang w:eastAsia="en-CA"/>
              </w:rPr>
            </w:pPr>
            <w:r w:rsidRPr="002B24FE">
              <w:t>FS</w:t>
            </w:r>
          </w:p>
        </w:tc>
        <w:tc>
          <w:tcPr>
            <w:tcW w:w="667" w:type="dxa"/>
            <w:shd w:val="clear" w:color="auto" w:fill="F2F2F2" w:themeFill="background1" w:themeFillShade="F2"/>
            <w:vAlign w:val="center"/>
          </w:tcPr>
          <w:p w14:paraId="0CFA0CDA" w14:textId="77777777" w:rsidR="00441635" w:rsidRDefault="00000000" w:rsidP="00441635">
            <w:pPr>
              <w:jc w:val="center"/>
              <w:rPr>
                <w:lang w:eastAsia="en-CA"/>
              </w:rPr>
            </w:pPr>
            <w:sdt>
              <w:sdtPr>
                <w:rPr>
                  <w:lang w:eastAsia="en-CA"/>
                </w:rPr>
                <w:id w:val="-68282779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FCBB041" w14:textId="6A7CF0AB" w:rsidR="00441635" w:rsidRPr="00814B85" w:rsidRDefault="00441635" w:rsidP="00441635">
            <w:pPr>
              <w:jc w:val="center"/>
              <w:rPr>
                <w:lang w:eastAsia="en-CA"/>
              </w:rPr>
            </w:pPr>
            <w:r w:rsidRPr="00B707BD">
              <w:t>415</w:t>
            </w:r>
          </w:p>
        </w:tc>
        <w:tc>
          <w:tcPr>
            <w:tcW w:w="850" w:type="dxa"/>
            <w:shd w:val="clear" w:color="auto" w:fill="F2F2F2" w:themeFill="background1" w:themeFillShade="F2"/>
            <w:vAlign w:val="center"/>
          </w:tcPr>
          <w:p w14:paraId="74359C21" w14:textId="6DCF7E83" w:rsidR="00441635" w:rsidRPr="00814B85" w:rsidRDefault="00000000" w:rsidP="00441635">
            <w:pPr>
              <w:jc w:val="center"/>
              <w:rPr>
                <w:lang w:eastAsia="en-CA"/>
              </w:rPr>
            </w:pPr>
            <w:sdt>
              <w:sdtPr>
                <w:rPr>
                  <w:lang w:eastAsia="en-CA"/>
                </w:rPr>
                <w:id w:val="1066379285"/>
                <w:placeholder>
                  <w:docPart w:val="182CF1A70575428AABE251B8FF8F0BBD"/>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Z-9</w:t>
                </w:r>
              </w:sdtContent>
            </w:sdt>
          </w:p>
        </w:tc>
        <w:tc>
          <w:tcPr>
            <w:tcW w:w="448" w:type="dxa"/>
            <w:shd w:val="clear" w:color="auto" w:fill="F2F2F2" w:themeFill="background1" w:themeFillShade="F2"/>
            <w:vAlign w:val="center"/>
          </w:tcPr>
          <w:p w14:paraId="47B39B31" w14:textId="44B87AA4" w:rsidR="00441635" w:rsidRDefault="00000000" w:rsidP="00441635">
            <w:pPr>
              <w:jc w:val="center"/>
              <w:rPr>
                <w:lang w:eastAsia="en-CA"/>
              </w:rPr>
            </w:pPr>
            <w:sdt>
              <w:sdtPr>
                <w:rPr>
                  <w:lang w:eastAsia="en-CA"/>
                </w:rPr>
                <w:id w:val="-1811707237"/>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505594B8" w14:textId="77777777" w:rsidR="00441635" w:rsidRPr="00814B85" w:rsidRDefault="00000000" w:rsidP="00441635">
            <w:pPr>
              <w:jc w:val="center"/>
              <w:rPr>
                <w:lang w:eastAsia="en-CA"/>
              </w:rPr>
            </w:pPr>
            <w:sdt>
              <w:sdtPr>
                <w:rPr>
                  <w:lang w:eastAsia="en-CA"/>
                </w:rPr>
                <w:id w:val="916986584"/>
                <w:placeholder>
                  <w:docPart w:val="806DEF1D478D426C89CA623DDAD5A11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7E374296" w14:textId="71C57E3E" w:rsidR="00441635" w:rsidRDefault="00000000" w:rsidP="00441635">
            <w:pPr>
              <w:jc w:val="center"/>
              <w:rPr>
                <w:lang w:eastAsia="en-CA"/>
              </w:rPr>
            </w:pPr>
            <w:sdt>
              <w:sdtPr>
                <w:rPr>
                  <w:lang w:eastAsia="en-CA"/>
                </w:rPr>
                <w:id w:val="-117017370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29027C57" w14:textId="56C6B243" w:rsidR="00441635" w:rsidRDefault="00000000" w:rsidP="00441635">
            <w:pPr>
              <w:jc w:val="center"/>
              <w:rPr>
                <w:lang w:eastAsia="en-CA"/>
              </w:rPr>
            </w:pPr>
            <w:sdt>
              <w:sdtPr>
                <w:rPr>
                  <w:lang w:eastAsia="en-CA"/>
                </w:rPr>
                <w:id w:val="-357894390"/>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5F68D538" w14:textId="3C10C92E" w:rsidR="00441635" w:rsidRDefault="00000000" w:rsidP="00441635">
            <w:pPr>
              <w:jc w:val="center"/>
              <w:rPr>
                <w:lang w:eastAsia="en-CA"/>
              </w:rPr>
            </w:pPr>
            <w:sdt>
              <w:sdtPr>
                <w:rPr>
                  <w:lang w:eastAsia="en-CA"/>
                </w:rPr>
                <w:id w:val="113960350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53C8A759" w14:textId="77777777" w:rsidR="00441635" w:rsidRPr="00814B85" w:rsidRDefault="00000000" w:rsidP="00441635">
            <w:pPr>
              <w:jc w:val="center"/>
              <w:rPr>
                <w:lang w:eastAsia="en-CA"/>
              </w:rPr>
            </w:pPr>
            <w:sdt>
              <w:sdtPr>
                <w:rPr>
                  <w:lang w:eastAsia="en-CA"/>
                </w:rPr>
                <w:id w:val="1694501503"/>
                <w:placeholder>
                  <w:docPart w:val="C1C0CA15B4FE40D8A4D7FB71CF51B030"/>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53C8F1A6" w14:textId="58610EB8" w:rsidR="00441635" w:rsidRPr="00814B85" w:rsidRDefault="00441635" w:rsidP="00441635">
            <w:pPr>
              <w:rPr>
                <w:lang w:eastAsia="en-CA"/>
              </w:rPr>
            </w:pPr>
          </w:p>
        </w:tc>
      </w:tr>
      <w:tr w:rsidR="00441635" w14:paraId="0B350CEC" w14:textId="77777777" w:rsidTr="00DD2645">
        <w:tc>
          <w:tcPr>
            <w:tcW w:w="3060" w:type="dxa"/>
            <w:shd w:val="clear" w:color="auto" w:fill="F2F2F2" w:themeFill="background1" w:themeFillShade="F2"/>
          </w:tcPr>
          <w:p w14:paraId="04B035A0" w14:textId="0E3C790B" w:rsidR="00441635" w:rsidRPr="00814B85" w:rsidRDefault="00441635" w:rsidP="00441635">
            <w:pPr>
              <w:rPr>
                <w:lang w:eastAsia="en-CA"/>
              </w:rPr>
            </w:pPr>
            <w:r w:rsidRPr="00E75D62">
              <w:t>CRU 139B SPRK TAMPER</w:t>
            </w:r>
          </w:p>
        </w:tc>
        <w:tc>
          <w:tcPr>
            <w:tcW w:w="907" w:type="dxa"/>
            <w:shd w:val="clear" w:color="auto" w:fill="F2F2F2" w:themeFill="background1" w:themeFillShade="F2"/>
            <w:vAlign w:val="center"/>
          </w:tcPr>
          <w:p w14:paraId="7705E049" w14:textId="77777777" w:rsidR="00441635" w:rsidRPr="00814B85" w:rsidRDefault="00000000" w:rsidP="00441635">
            <w:pPr>
              <w:rPr>
                <w:lang w:eastAsia="en-CA"/>
              </w:rPr>
            </w:pPr>
            <w:sdt>
              <w:sdtPr>
                <w:rPr>
                  <w:lang w:eastAsia="en-CA"/>
                </w:rPr>
                <w:id w:val="1727414633"/>
                <w:placeholder>
                  <w:docPart w:val="4B2441E24467411B97700073E0925E91"/>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377A5452" w14:textId="68B411BA"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6B0194BE" w14:textId="77777777" w:rsidR="00441635" w:rsidRDefault="00000000" w:rsidP="00441635">
            <w:pPr>
              <w:jc w:val="center"/>
              <w:rPr>
                <w:lang w:eastAsia="en-CA"/>
              </w:rPr>
            </w:pPr>
            <w:sdt>
              <w:sdtPr>
                <w:rPr>
                  <w:lang w:eastAsia="en-CA"/>
                </w:rPr>
                <w:id w:val="1077942255"/>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6B43DC0" w14:textId="1D2CB1B3" w:rsidR="00441635" w:rsidRPr="00814B85" w:rsidRDefault="00441635" w:rsidP="00441635">
            <w:pPr>
              <w:jc w:val="center"/>
              <w:rPr>
                <w:lang w:eastAsia="en-CA"/>
              </w:rPr>
            </w:pPr>
            <w:r w:rsidRPr="00B707BD">
              <w:t>417</w:t>
            </w:r>
          </w:p>
        </w:tc>
        <w:tc>
          <w:tcPr>
            <w:tcW w:w="850" w:type="dxa"/>
            <w:shd w:val="clear" w:color="auto" w:fill="F2F2F2" w:themeFill="background1" w:themeFillShade="F2"/>
            <w:vAlign w:val="center"/>
          </w:tcPr>
          <w:p w14:paraId="3BB1CAFD" w14:textId="4C355955" w:rsidR="00441635" w:rsidRPr="00814B85" w:rsidRDefault="00000000" w:rsidP="00441635">
            <w:pPr>
              <w:jc w:val="center"/>
              <w:rPr>
                <w:lang w:eastAsia="en-CA"/>
              </w:rPr>
            </w:pPr>
            <w:sdt>
              <w:sdtPr>
                <w:rPr>
                  <w:lang w:eastAsia="en-CA"/>
                </w:rPr>
                <w:id w:val="-2032251351"/>
                <w:placeholder>
                  <w:docPart w:val="309DA1409F4B4AFF9C3AD2F843EBA542"/>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Z-9</w:t>
                </w:r>
              </w:sdtContent>
            </w:sdt>
          </w:p>
        </w:tc>
        <w:tc>
          <w:tcPr>
            <w:tcW w:w="448" w:type="dxa"/>
            <w:shd w:val="clear" w:color="auto" w:fill="F2F2F2" w:themeFill="background1" w:themeFillShade="F2"/>
            <w:vAlign w:val="center"/>
          </w:tcPr>
          <w:p w14:paraId="2EC51664" w14:textId="7F38A8AB" w:rsidR="00441635" w:rsidRDefault="00000000" w:rsidP="00441635">
            <w:pPr>
              <w:jc w:val="center"/>
              <w:rPr>
                <w:lang w:eastAsia="en-CA"/>
              </w:rPr>
            </w:pPr>
            <w:sdt>
              <w:sdtPr>
                <w:rPr>
                  <w:lang w:eastAsia="en-CA"/>
                </w:rPr>
                <w:id w:val="100054611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59F8C2EF" w14:textId="77777777" w:rsidR="00441635" w:rsidRPr="00814B85" w:rsidRDefault="00000000" w:rsidP="00441635">
            <w:pPr>
              <w:jc w:val="center"/>
              <w:rPr>
                <w:lang w:eastAsia="en-CA"/>
              </w:rPr>
            </w:pPr>
            <w:sdt>
              <w:sdtPr>
                <w:rPr>
                  <w:lang w:eastAsia="en-CA"/>
                </w:rPr>
                <w:id w:val="1621962719"/>
                <w:placeholder>
                  <w:docPart w:val="E71EC33B3B904881A99119D4FE3A5346"/>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375B250A" w14:textId="61EF685F" w:rsidR="00441635" w:rsidRDefault="00000000" w:rsidP="00441635">
            <w:pPr>
              <w:jc w:val="center"/>
              <w:rPr>
                <w:lang w:eastAsia="en-CA"/>
              </w:rPr>
            </w:pPr>
            <w:sdt>
              <w:sdtPr>
                <w:rPr>
                  <w:lang w:eastAsia="en-CA"/>
                </w:rPr>
                <w:id w:val="-773627088"/>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3EA8BEC9" w14:textId="08DB8DBE" w:rsidR="00441635" w:rsidRDefault="00000000" w:rsidP="00441635">
            <w:pPr>
              <w:jc w:val="center"/>
              <w:rPr>
                <w:lang w:eastAsia="en-CA"/>
              </w:rPr>
            </w:pPr>
            <w:sdt>
              <w:sdtPr>
                <w:rPr>
                  <w:lang w:eastAsia="en-CA"/>
                </w:rPr>
                <w:id w:val="-169236533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6AABE9CD" w14:textId="61CD4425" w:rsidR="00441635" w:rsidRDefault="00000000" w:rsidP="00441635">
            <w:pPr>
              <w:jc w:val="center"/>
              <w:rPr>
                <w:lang w:eastAsia="en-CA"/>
              </w:rPr>
            </w:pPr>
            <w:sdt>
              <w:sdtPr>
                <w:rPr>
                  <w:lang w:eastAsia="en-CA"/>
                </w:rPr>
                <w:id w:val="139901711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603553EF" w14:textId="77777777" w:rsidR="00441635" w:rsidRPr="00814B85" w:rsidRDefault="00000000" w:rsidP="00441635">
            <w:pPr>
              <w:jc w:val="center"/>
              <w:rPr>
                <w:lang w:eastAsia="en-CA"/>
              </w:rPr>
            </w:pPr>
            <w:sdt>
              <w:sdtPr>
                <w:rPr>
                  <w:lang w:eastAsia="en-CA"/>
                </w:rPr>
                <w:id w:val="-1508447295"/>
                <w:placeholder>
                  <w:docPart w:val="34C2EF7E24844208B6BF16310B64FB1A"/>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78E1D854" w14:textId="1E7E8DD9" w:rsidR="00441635" w:rsidRPr="00814B85" w:rsidRDefault="00441635" w:rsidP="00441635">
            <w:pPr>
              <w:rPr>
                <w:lang w:eastAsia="en-CA"/>
              </w:rPr>
            </w:pPr>
          </w:p>
        </w:tc>
      </w:tr>
      <w:tr w:rsidR="00441635" w14:paraId="0E61E96E" w14:textId="77777777" w:rsidTr="00DD2645">
        <w:tc>
          <w:tcPr>
            <w:tcW w:w="3060" w:type="dxa"/>
            <w:shd w:val="clear" w:color="auto" w:fill="F2F2F2" w:themeFill="background1" w:themeFillShade="F2"/>
          </w:tcPr>
          <w:p w14:paraId="0D3D7DB3" w14:textId="2B5B2C7D" w:rsidR="00441635" w:rsidRPr="00814B85" w:rsidRDefault="00441635" w:rsidP="00441635">
            <w:pPr>
              <w:rPr>
                <w:lang w:eastAsia="en-CA"/>
              </w:rPr>
            </w:pPr>
            <w:r w:rsidRPr="00E75D62">
              <w:t>CRU 139B SPRK FLOW</w:t>
            </w:r>
          </w:p>
        </w:tc>
        <w:tc>
          <w:tcPr>
            <w:tcW w:w="907" w:type="dxa"/>
            <w:shd w:val="clear" w:color="auto" w:fill="F2F2F2" w:themeFill="background1" w:themeFillShade="F2"/>
            <w:vAlign w:val="center"/>
          </w:tcPr>
          <w:p w14:paraId="0B0BE5D7" w14:textId="77777777" w:rsidR="00441635" w:rsidRPr="00814B85" w:rsidRDefault="00000000" w:rsidP="00441635">
            <w:pPr>
              <w:rPr>
                <w:lang w:eastAsia="en-CA"/>
              </w:rPr>
            </w:pPr>
            <w:sdt>
              <w:sdtPr>
                <w:rPr>
                  <w:lang w:eastAsia="en-CA"/>
                </w:rPr>
                <w:id w:val="50972704"/>
                <w:placeholder>
                  <w:docPart w:val="50CB1BE5F4AD4AE68572D3E40E13BCBC"/>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627D2A37" w14:textId="5D3FEE4B" w:rsidR="00441635" w:rsidRDefault="00441635" w:rsidP="00441635">
            <w:pPr>
              <w:jc w:val="center"/>
              <w:rPr>
                <w:lang w:eastAsia="en-CA"/>
              </w:rPr>
            </w:pPr>
            <w:r w:rsidRPr="002B24FE">
              <w:t>FS</w:t>
            </w:r>
          </w:p>
        </w:tc>
        <w:tc>
          <w:tcPr>
            <w:tcW w:w="667" w:type="dxa"/>
            <w:shd w:val="clear" w:color="auto" w:fill="F2F2F2" w:themeFill="background1" w:themeFillShade="F2"/>
            <w:vAlign w:val="center"/>
          </w:tcPr>
          <w:p w14:paraId="76C97A43" w14:textId="77777777" w:rsidR="00441635" w:rsidRDefault="00000000" w:rsidP="00441635">
            <w:pPr>
              <w:jc w:val="center"/>
              <w:rPr>
                <w:lang w:eastAsia="en-CA"/>
              </w:rPr>
            </w:pPr>
            <w:sdt>
              <w:sdtPr>
                <w:rPr>
                  <w:lang w:eastAsia="en-CA"/>
                </w:rPr>
                <w:id w:val="55922068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2A6446F7" w14:textId="4B74756C" w:rsidR="00441635" w:rsidRPr="00814B85" w:rsidRDefault="00441635" w:rsidP="00441635">
            <w:pPr>
              <w:jc w:val="center"/>
              <w:rPr>
                <w:lang w:eastAsia="en-CA"/>
              </w:rPr>
            </w:pPr>
            <w:r w:rsidRPr="00B707BD">
              <w:t>418</w:t>
            </w:r>
          </w:p>
        </w:tc>
        <w:tc>
          <w:tcPr>
            <w:tcW w:w="850" w:type="dxa"/>
            <w:shd w:val="clear" w:color="auto" w:fill="F2F2F2" w:themeFill="background1" w:themeFillShade="F2"/>
            <w:vAlign w:val="center"/>
          </w:tcPr>
          <w:p w14:paraId="6403377D" w14:textId="35B0E187" w:rsidR="00441635" w:rsidRPr="00814B85" w:rsidRDefault="00000000" w:rsidP="00441635">
            <w:pPr>
              <w:jc w:val="center"/>
              <w:rPr>
                <w:lang w:eastAsia="en-CA"/>
              </w:rPr>
            </w:pPr>
            <w:sdt>
              <w:sdtPr>
                <w:rPr>
                  <w:lang w:eastAsia="en-CA"/>
                </w:rPr>
                <w:id w:val="-353565898"/>
                <w:placeholder>
                  <w:docPart w:val="7BA9187B3C5B4DEF8A4BF7132E007563"/>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Z-9</w:t>
                </w:r>
              </w:sdtContent>
            </w:sdt>
          </w:p>
        </w:tc>
        <w:tc>
          <w:tcPr>
            <w:tcW w:w="448" w:type="dxa"/>
            <w:shd w:val="clear" w:color="auto" w:fill="F2F2F2" w:themeFill="background1" w:themeFillShade="F2"/>
            <w:vAlign w:val="center"/>
          </w:tcPr>
          <w:p w14:paraId="6A74945E" w14:textId="42D30E82" w:rsidR="00441635" w:rsidRDefault="00000000" w:rsidP="00441635">
            <w:pPr>
              <w:jc w:val="center"/>
              <w:rPr>
                <w:lang w:eastAsia="en-CA"/>
              </w:rPr>
            </w:pPr>
            <w:sdt>
              <w:sdtPr>
                <w:rPr>
                  <w:lang w:eastAsia="en-CA"/>
                </w:rPr>
                <w:id w:val="159343001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156CD1D0" w14:textId="77777777" w:rsidR="00441635" w:rsidRPr="00814B85" w:rsidRDefault="00000000" w:rsidP="00441635">
            <w:pPr>
              <w:jc w:val="center"/>
              <w:rPr>
                <w:lang w:eastAsia="en-CA"/>
              </w:rPr>
            </w:pPr>
            <w:sdt>
              <w:sdtPr>
                <w:rPr>
                  <w:lang w:eastAsia="en-CA"/>
                </w:rPr>
                <w:id w:val="-384573682"/>
                <w:placeholder>
                  <w:docPart w:val="DB5FBACC52B741CBA436DA439E2DCBD7"/>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0AB9CF1D" w14:textId="3979ABE4" w:rsidR="00441635" w:rsidRDefault="00000000" w:rsidP="00441635">
            <w:pPr>
              <w:jc w:val="center"/>
              <w:rPr>
                <w:lang w:eastAsia="en-CA"/>
              </w:rPr>
            </w:pPr>
            <w:sdt>
              <w:sdtPr>
                <w:rPr>
                  <w:lang w:eastAsia="en-CA"/>
                </w:rPr>
                <w:id w:val="-202207747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154B4801" w14:textId="379FB0AA" w:rsidR="00441635" w:rsidRDefault="00000000" w:rsidP="00441635">
            <w:pPr>
              <w:jc w:val="center"/>
              <w:rPr>
                <w:lang w:eastAsia="en-CA"/>
              </w:rPr>
            </w:pPr>
            <w:sdt>
              <w:sdtPr>
                <w:rPr>
                  <w:lang w:eastAsia="en-CA"/>
                </w:rPr>
                <w:id w:val="209581629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0416183F" w14:textId="41B77C10" w:rsidR="00441635" w:rsidRDefault="00000000" w:rsidP="00441635">
            <w:pPr>
              <w:jc w:val="center"/>
              <w:rPr>
                <w:lang w:eastAsia="en-CA"/>
              </w:rPr>
            </w:pPr>
            <w:sdt>
              <w:sdtPr>
                <w:rPr>
                  <w:lang w:eastAsia="en-CA"/>
                </w:rPr>
                <w:id w:val="-82142995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5EACE01B" w14:textId="77777777" w:rsidR="00441635" w:rsidRPr="00814B85" w:rsidRDefault="00000000" w:rsidP="00441635">
            <w:pPr>
              <w:jc w:val="center"/>
              <w:rPr>
                <w:lang w:eastAsia="en-CA"/>
              </w:rPr>
            </w:pPr>
            <w:sdt>
              <w:sdtPr>
                <w:rPr>
                  <w:lang w:eastAsia="en-CA"/>
                </w:rPr>
                <w:id w:val="790093272"/>
                <w:placeholder>
                  <w:docPart w:val="6F92150E792E43B390D95E830AB0A404"/>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291E66FE" w14:textId="781491F9" w:rsidR="00441635" w:rsidRPr="00814B85" w:rsidRDefault="00441635" w:rsidP="00441635">
            <w:pPr>
              <w:rPr>
                <w:lang w:eastAsia="en-CA"/>
              </w:rPr>
            </w:pPr>
          </w:p>
        </w:tc>
      </w:tr>
      <w:tr w:rsidR="00441635" w14:paraId="62EA5D41" w14:textId="77777777" w:rsidTr="00DD2645">
        <w:tc>
          <w:tcPr>
            <w:tcW w:w="3060" w:type="dxa"/>
            <w:shd w:val="clear" w:color="auto" w:fill="F2F2F2" w:themeFill="background1" w:themeFillShade="F2"/>
          </w:tcPr>
          <w:p w14:paraId="5D44DB8E" w14:textId="50EAB683" w:rsidR="00441635" w:rsidRPr="00814B85" w:rsidRDefault="00441635" w:rsidP="00441635">
            <w:pPr>
              <w:rPr>
                <w:lang w:eastAsia="en-CA"/>
              </w:rPr>
            </w:pPr>
            <w:r w:rsidRPr="00E75D62">
              <w:t>FRESHCO SPRK TAMPER</w:t>
            </w:r>
          </w:p>
        </w:tc>
        <w:tc>
          <w:tcPr>
            <w:tcW w:w="907" w:type="dxa"/>
            <w:shd w:val="clear" w:color="auto" w:fill="F2F2F2" w:themeFill="background1" w:themeFillShade="F2"/>
            <w:vAlign w:val="center"/>
          </w:tcPr>
          <w:p w14:paraId="35A7B213" w14:textId="77777777" w:rsidR="00441635" w:rsidRPr="00814B85" w:rsidRDefault="00000000" w:rsidP="00441635">
            <w:pPr>
              <w:rPr>
                <w:lang w:eastAsia="en-CA"/>
              </w:rPr>
            </w:pPr>
            <w:sdt>
              <w:sdtPr>
                <w:rPr>
                  <w:lang w:eastAsia="en-CA"/>
                </w:rPr>
                <w:id w:val="-1675944216"/>
                <w:placeholder>
                  <w:docPart w:val="F7283F026242448D8EA3948BF349C47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7D67546C" w14:textId="03250B07"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001EA50E" w14:textId="77777777" w:rsidR="00441635" w:rsidRDefault="00000000" w:rsidP="00441635">
            <w:pPr>
              <w:jc w:val="center"/>
              <w:rPr>
                <w:lang w:eastAsia="en-CA"/>
              </w:rPr>
            </w:pPr>
            <w:sdt>
              <w:sdtPr>
                <w:rPr>
                  <w:lang w:eastAsia="en-CA"/>
                </w:rPr>
                <w:id w:val="-147901373"/>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32AEBA44" w14:textId="4ADF08C0" w:rsidR="00441635" w:rsidRPr="00814B85" w:rsidRDefault="00441635" w:rsidP="00441635">
            <w:pPr>
              <w:jc w:val="center"/>
              <w:rPr>
                <w:lang w:eastAsia="en-CA"/>
              </w:rPr>
            </w:pPr>
            <w:r w:rsidRPr="00B707BD">
              <w:t>141</w:t>
            </w:r>
          </w:p>
        </w:tc>
        <w:tc>
          <w:tcPr>
            <w:tcW w:w="850" w:type="dxa"/>
            <w:shd w:val="clear" w:color="auto" w:fill="F2F2F2" w:themeFill="background1" w:themeFillShade="F2"/>
            <w:vAlign w:val="center"/>
          </w:tcPr>
          <w:p w14:paraId="742C94AC" w14:textId="5DC8D51A" w:rsidR="00441635" w:rsidRPr="00814B85" w:rsidRDefault="00000000" w:rsidP="00441635">
            <w:pPr>
              <w:jc w:val="center"/>
              <w:rPr>
                <w:lang w:eastAsia="en-CA"/>
              </w:rPr>
            </w:pPr>
            <w:sdt>
              <w:sdtPr>
                <w:rPr>
                  <w:lang w:eastAsia="en-CA"/>
                </w:rPr>
                <w:id w:val="1200279908"/>
                <w:placeholder>
                  <w:docPart w:val="4B1558AE6B1843178456409BED5BEB1D"/>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Z-24</w:t>
                </w:r>
              </w:sdtContent>
            </w:sdt>
          </w:p>
        </w:tc>
        <w:tc>
          <w:tcPr>
            <w:tcW w:w="448" w:type="dxa"/>
            <w:shd w:val="clear" w:color="auto" w:fill="F2F2F2" w:themeFill="background1" w:themeFillShade="F2"/>
            <w:vAlign w:val="center"/>
          </w:tcPr>
          <w:p w14:paraId="6D508E22" w14:textId="5D317835" w:rsidR="00441635" w:rsidRDefault="00000000" w:rsidP="00441635">
            <w:pPr>
              <w:jc w:val="center"/>
              <w:rPr>
                <w:lang w:eastAsia="en-CA"/>
              </w:rPr>
            </w:pPr>
            <w:sdt>
              <w:sdtPr>
                <w:rPr>
                  <w:lang w:eastAsia="en-CA"/>
                </w:rPr>
                <w:id w:val="132339130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46698DBC" w14:textId="77777777" w:rsidR="00441635" w:rsidRPr="00814B85" w:rsidRDefault="00000000" w:rsidP="00441635">
            <w:pPr>
              <w:jc w:val="center"/>
              <w:rPr>
                <w:lang w:eastAsia="en-CA"/>
              </w:rPr>
            </w:pPr>
            <w:sdt>
              <w:sdtPr>
                <w:rPr>
                  <w:lang w:eastAsia="en-CA"/>
                </w:rPr>
                <w:id w:val="199908289"/>
                <w:placeholder>
                  <w:docPart w:val="03842282F0014F70AC90EB755FE1C24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5A6F47FA" w14:textId="7AF2F2D2" w:rsidR="00441635" w:rsidRDefault="00000000" w:rsidP="00441635">
            <w:pPr>
              <w:jc w:val="center"/>
              <w:rPr>
                <w:lang w:eastAsia="en-CA"/>
              </w:rPr>
            </w:pPr>
            <w:sdt>
              <w:sdtPr>
                <w:rPr>
                  <w:lang w:eastAsia="en-CA"/>
                </w:rPr>
                <w:id w:val="119180208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7A29241F" w14:textId="45A2576D" w:rsidR="00441635" w:rsidRDefault="00000000" w:rsidP="00441635">
            <w:pPr>
              <w:jc w:val="center"/>
              <w:rPr>
                <w:lang w:eastAsia="en-CA"/>
              </w:rPr>
            </w:pPr>
            <w:sdt>
              <w:sdtPr>
                <w:rPr>
                  <w:lang w:eastAsia="en-CA"/>
                </w:rPr>
                <w:id w:val="18356894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175BC575" w14:textId="4791CCBC" w:rsidR="00441635" w:rsidRDefault="00000000" w:rsidP="00441635">
            <w:pPr>
              <w:jc w:val="center"/>
              <w:rPr>
                <w:lang w:eastAsia="en-CA"/>
              </w:rPr>
            </w:pPr>
            <w:sdt>
              <w:sdtPr>
                <w:rPr>
                  <w:lang w:eastAsia="en-CA"/>
                </w:rPr>
                <w:id w:val="-140344406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36B2C749" w14:textId="77777777" w:rsidR="00441635" w:rsidRPr="00814B85" w:rsidRDefault="00000000" w:rsidP="00441635">
            <w:pPr>
              <w:jc w:val="center"/>
              <w:rPr>
                <w:lang w:eastAsia="en-CA"/>
              </w:rPr>
            </w:pPr>
            <w:sdt>
              <w:sdtPr>
                <w:rPr>
                  <w:lang w:eastAsia="en-CA"/>
                </w:rPr>
                <w:id w:val="794181682"/>
                <w:placeholder>
                  <w:docPart w:val="90BE4635A5A94023B82A2DED41C18C59"/>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039414B0" w14:textId="4830FCFC" w:rsidR="00441635" w:rsidRPr="00814B85" w:rsidRDefault="00441635" w:rsidP="00441635">
            <w:pPr>
              <w:rPr>
                <w:lang w:eastAsia="en-CA"/>
              </w:rPr>
            </w:pPr>
          </w:p>
        </w:tc>
      </w:tr>
      <w:tr w:rsidR="00441635" w14:paraId="570BCB90" w14:textId="77777777" w:rsidTr="00DD2645">
        <w:tc>
          <w:tcPr>
            <w:tcW w:w="3060" w:type="dxa"/>
            <w:shd w:val="clear" w:color="auto" w:fill="F2F2F2" w:themeFill="background1" w:themeFillShade="F2"/>
          </w:tcPr>
          <w:p w14:paraId="54088517" w14:textId="63291EC0" w:rsidR="00441635" w:rsidRPr="00814B85" w:rsidRDefault="00441635" w:rsidP="00441635">
            <w:pPr>
              <w:rPr>
                <w:lang w:eastAsia="en-CA"/>
              </w:rPr>
            </w:pPr>
            <w:r w:rsidRPr="00E75D62">
              <w:t>FRESHCO SPRK FLOW</w:t>
            </w:r>
          </w:p>
        </w:tc>
        <w:tc>
          <w:tcPr>
            <w:tcW w:w="907" w:type="dxa"/>
            <w:shd w:val="clear" w:color="auto" w:fill="F2F2F2" w:themeFill="background1" w:themeFillShade="F2"/>
            <w:vAlign w:val="center"/>
          </w:tcPr>
          <w:p w14:paraId="65E6B492" w14:textId="77777777" w:rsidR="00441635" w:rsidRPr="00814B85" w:rsidRDefault="00000000" w:rsidP="00441635">
            <w:pPr>
              <w:rPr>
                <w:lang w:eastAsia="en-CA"/>
              </w:rPr>
            </w:pPr>
            <w:sdt>
              <w:sdtPr>
                <w:rPr>
                  <w:lang w:eastAsia="en-CA"/>
                </w:rPr>
                <w:id w:val="357248145"/>
                <w:placeholder>
                  <w:docPart w:val="FBB9AB8D875C42179D273F652B549A65"/>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686" w:type="dxa"/>
            <w:shd w:val="clear" w:color="auto" w:fill="F2F2F2" w:themeFill="background1" w:themeFillShade="F2"/>
          </w:tcPr>
          <w:p w14:paraId="5EAA307C" w14:textId="01985F49" w:rsidR="00441635" w:rsidRDefault="00441635" w:rsidP="00441635">
            <w:pPr>
              <w:jc w:val="center"/>
              <w:rPr>
                <w:lang w:eastAsia="en-CA"/>
              </w:rPr>
            </w:pPr>
            <w:r w:rsidRPr="002B24FE">
              <w:t>FS</w:t>
            </w:r>
          </w:p>
        </w:tc>
        <w:tc>
          <w:tcPr>
            <w:tcW w:w="667" w:type="dxa"/>
            <w:shd w:val="clear" w:color="auto" w:fill="F2F2F2" w:themeFill="background1" w:themeFillShade="F2"/>
            <w:vAlign w:val="center"/>
          </w:tcPr>
          <w:p w14:paraId="4212F105" w14:textId="77777777" w:rsidR="00441635" w:rsidRDefault="00000000" w:rsidP="00441635">
            <w:pPr>
              <w:jc w:val="center"/>
              <w:rPr>
                <w:lang w:eastAsia="en-CA"/>
              </w:rPr>
            </w:pPr>
            <w:sdt>
              <w:sdtPr>
                <w:rPr>
                  <w:lang w:eastAsia="en-CA"/>
                </w:rPr>
                <w:id w:val="-2069091866"/>
                <w14:checkbox>
                  <w14:checked w14:val="0"/>
                  <w14:checkedState w14:val="0050" w14:font="Wingdings 2"/>
                  <w14:uncheckedState w14:val="0020" w14:font="Wingdings 2"/>
                </w14:checkbox>
              </w:sdtPr>
              <w:sdtContent>
                <w:r w:rsidR="00441635">
                  <w:rPr>
                    <w:lang w:eastAsia="en-CA"/>
                  </w:rPr>
                  <w:sym w:font="Wingdings 2" w:char="F020"/>
                </w:r>
              </w:sdtContent>
            </w:sdt>
          </w:p>
        </w:tc>
        <w:tc>
          <w:tcPr>
            <w:tcW w:w="1101" w:type="dxa"/>
            <w:shd w:val="clear" w:color="auto" w:fill="F2F2F2" w:themeFill="background1" w:themeFillShade="F2"/>
          </w:tcPr>
          <w:p w14:paraId="6BB51CD6" w14:textId="12378E24" w:rsidR="00441635" w:rsidRPr="00814B85" w:rsidRDefault="00441635" w:rsidP="00441635">
            <w:pPr>
              <w:jc w:val="center"/>
              <w:rPr>
                <w:lang w:eastAsia="en-CA"/>
              </w:rPr>
            </w:pPr>
            <w:r w:rsidRPr="00B707BD">
              <w:t>142</w:t>
            </w:r>
          </w:p>
        </w:tc>
        <w:tc>
          <w:tcPr>
            <w:tcW w:w="850" w:type="dxa"/>
            <w:shd w:val="clear" w:color="auto" w:fill="F2F2F2" w:themeFill="background1" w:themeFillShade="F2"/>
            <w:vAlign w:val="center"/>
          </w:tcPr>
          <w:p w14:paraId="1E203DA6" w14:textId="7CA43736" w:rsidR="00441635" w:rsidRPr="00814B85" w:rsidRDefault="00000000" w:rsidP="00441635">
            <w:pPr>
              <w:jc w:val="center"/>
              <w:rPr>
                <w:lang w:eastAsia="en-CA"/>
              </w:rPr>
            </w:pPr>
            <w:sdt>
              <w:sdtPr>
                <w:rPr>
                  <w:lang w:eastAsia="en-CA"/>
                </w:rPr>
                <w:id w:val="1480345906"/>
                <w:placeholder>
                  <w:docPart w:val="DF146CF8AC064A5787D4742A83E12674"/>
                </w:placeholder>
                <w15:color w:val="C0C0C0"/>
              </w:sdtPr>
              <w:sdtEndPr>
                <w:rPr>
                  <w:highlight w:val="lightGray"/>
                </w:rPr>
              </w:sdtEndPr>
              <w:sdtContent>
                <w:r w:rsidR="00441635" w:rsidRPr="00814B85">
                  <w:rPr>
                    <w:lang w:eastAsia="en-CA"/>
                  </w:rPr>
                  <w:t xml:space="preserve"> </w:t>
                </w:r>
                <w:r w:rsidR="00441635">
                  <w:rPr>
                    <w:lang w:eastAsia="en-CA"/>
                  </w:rPr>
                  <w:t xml:space="preserve">  </w:t>
                </w:r>
                <w:r w:rsidR="009E3DAB">
                  <w:rPr>
                    <w:lang w:eastAsia="en-CA"/>
                  </w:rPr>
                  <w:t>Z-24</w:t>
                </w:r>
              </w:sdtContent>
            </w:sdt>
          </w:p>
        </w:tc>
        <w:tc>
          <w:tcPr>
            <w:tcW w:w="448" w:type="dxa"/>
            <w:shd w:val="clear" w:color="auto" w:fill="F2F2F2" w:themeFill="background1" w:themeFillShade="F2"/>
            <w:vAlign w:val="center"/>
          </w:tcPr>
          <w:p w14:paraId="55E9BF2D" w14:textId="32295DBC" w:rsidR="00441635" w:rsidRDefault="00000000" w:rsidP="00441635">
            <w:pPr>
              <w:jc w:val="center"/>
              <w:rPr>
                <w:lang w:eastAsia="en-CA"/>
              </w:rPr>
            </w:pPr>
            <w:sdt>
              <w:sdtPr>
                <w:rPr>
                  <w:lang w:eastAsia="en-CA"/>
                </w:rPr>
                <w:id w:val="-2317227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1101" w:type="dxa"/>
            <w:shd w:val="clear" w:color="auto" w:fill="F2F2F2" w:themeFill="background1" w:themeFillShade="F2"/>
            <w:vAlign w:val="center"/>
          </w:tcPr>
          <w:p w14:paraId="03581232" w14:textId="77777777" w:rsidR="00441635" w:rsidRPr="00814B85" w:rsidRDefault="00000000" w:rsidP="00441635">
            <w:pPr>
              <w:jc w:val="center"/>
              <w:rPr>
                <w:lang w:eastAsia="en-CA"/>
              </w:rPr>
            </w:pPr>
            <w:sdt>
              <w:sdtPr>
                <w:rPr>
                  <w:lang w:eastAsia="en-CA"/>
                </w:rPr>
                <w:id w:val="1681155391"/>
                <w:placeholder>
                  <w:docPart w:val="C94CA4E49C374154B3FA47F61D2B4442"/>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448" w:type="dxa"/>
            <w:shd w:val="clear" w:color="auto" w:fill="F2F2F2" w:themeFill="background1" w:themeFillShade="F2"/>
            <w:vAlign w:val="center"/>
          </w:tcPr>
          <w:p w14:paraId="64BEAA68" w14:textId="06EEB40B" w:rsidR="00441635" w:rsidRDefault="00000000" w:rsidP="00441635">
            <w:pPr>
              <w:jc w:val="center"/>
              <w:rPr>
                <w:lang w:eastAsia="en-CA"/>
              </w:rPr>
            </w:pPr>
            <w:sdt>
              <w:sdtPr>
                <w:rPr>
                  <w:lang w:eastAsia="en-CA"/>
                </w:rPr>
                <w:id w:val="187519208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019C3200" w14:textId="0B899DB9" w:rsidR="00441635" w:rsidRDefault="00000000" w:rsidP="00441635">
            <w:pPr>
              <w:jc w:val="center"/>
              <w:rPr>
                <w:lang w:eastAsia="en-CA"/>
              </w:rPr>
            </w:pPr>
            <w:sdt>
              <w:sdtPr>
                <w:rPr>
                  <w:lang w:eastAsia="en-CA"/>
                </w:rPr>
                <w:id w:val="1290939745"/>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23" w:type="dxa"/>
            <w:shd w:val="clear" w:color="auto" w:fill="F2F2F2" w:themeFill="background1" w:themeFillShade="F2"/>
            <w:vAlign w:val="center"/>
          </w:tcPr>
          <w:p w14:paraId="6036D1C9" w14:textId="27F41E6C" w:rsidR="00441635" w:rsidRDefault="00000000" w:rsidP="00441635">
            <w:pPr>
              <w:jc w:val="center"/>
              <w:rPr>
                <w:lang w:eastAsia="en-CA"/>
              </w:rPr>
            </w:pPr>
            <w:sdt>
              <w:sdtPr>
                <w:rPr>
                  <w:lang w:eastAsia="en-CA"/>
                </w:rPr>
                <w:id w:val="-133151744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964" w:type="dxa"/>
            <w:shd w:val="clear" w:color="auto" w:fill="F2F2F2" w:themeFill="background1" w:themeFillShade="F2"/>
            <w:vAlign w:val="center"/>
          </w:tcPr>
          <w:p w14:paraId="321AF72B" w14:textId="77777777" w:rsidR="00441635" w:rsidRPr="00814B85" w:rsidRDefault="00000000" w:rsidP="00441635">
            <w:pPr>
              <w:jc w:val="center"/>
              <w:rPr>
                <w:lang w:eastAsia="en-CA"/>
              </w:rPr>
            </w:pPr>
            <w:sdt>
              <w:sdtPr>
                <w:rPr>
                  <w:lang w:eastAsia="en-CA"/>
                </w:rPr>
                <w:id w:val="1544178315"/>
                <w:placeholder>
                  <w:docPart w:val="19A9568D1B5E4469A0C96B6266E5F33B"/>
                </w:placeholder>
                <w15:color w:val="C0C0C0"/>
              </w:sdtPr>
              <w:sdtEndPr>
                <w:rPr>
                  <w:highlight w:val="lightGray"/>
                </w:rPr>
              </w:sdtEndPr>
              <w:sdtContent>
                <w:r w:rsidR="00441635" w:rsidRPr="00814B85">
                  <w:rPr>
                    <w:lang w:eastAsia="en-CA"/>
                  </w:rPr>
                  <w:t xml:space="preserve"> </w:t>
                </w:r>
                <w:r w:rsidR="00441635">
                  <w:rPr>
                    <w:lang w:eastAsia="en-CA"/>
                  </w:rPr>
                  <w:t xml:space="preserve">  </w:t>
                </w:r>
              </w:sdtContent>
            </w:sdt>
          </w:p>
        </w:tc>
        <w:tc>
          <w:tcPr>
            <w:tcW w:w="3288" w:type="dxa"/>
            <w:shd w:val="clear" w:color="auto" w:fill="F2F2F2" w:themeFill="background1" w:themeFillShade="F2"/>
          </w:tcPr>
          <w:p w14:paraId="4F89082F" w14:textId="1A662F62" w:rsidR="00441635" w:rsidRPr="00814B85" w:rsidRDefault="00441635" w:rsidP="00441635">
            <w:pPr>
              <w:rPr>
                <w:lang w:eastAsia="en-CA"/>
              </w:rPr>
            </w:pPr>
          </w:p>
        </w:tc>
      </w:tr>
      <w:tr w:rsidR="003248D1" w14:paraId="78789D40" w14:textId="77777777" w:rsidTr="00DD2645">
        <w:tc>
          <w:tcPr>
            <w:tcW w:w="3060" w:type="dxa"/>
            <w:shd w:val="clear" w:color="auto" w:fill="F2F2F2" w:themeFill="background1" w:themeFillShade="F2"/>
          </w:tcPr>
          <w:p w14:paraId="7A8D4101" w14:textId="43B190D5" w:rsidR="003248D1" w:rsidRPr="00814B85" w:rsidRDefault="003248D1" w:rsidP="003248D1">
            <w:pPr>
              <w:rPr>
                <w:lang w:eastAsia="en-CA"/>
              </w:rPr>
            </w:pPr>
            <w:r w:rsidRPr="00E75D62">
              <w:lastRenderedPageBreak/>
              <w:t>MAIN INCOMING TAMPER</w:t>
            </w:r>
          </w:p>
        </w:tc>
        <w:tc>
          <w:tcPr>
            <w:tcW w:w="907" w:type="dxa"/>
            <w:shd w:val="clear" w:color="auto" w:fill="F2F2F2" w:themeFill="background1" w:themeFillShade="F2"/>
            <w:vAlign w:val="center"/>
          </w:tcPr>
          <w:p w14:paraId="1803C092" w14:textId="77777777" w:rsidR="003248D1" w:rsidRPr="00814B85" w:rsidRDefault="00000000" w:rsidP="003248D1">
            <w:pPr>
              <w:rPr>
                <w:lang w:eastAsia="en-CA"/>
              </w:rPr>
            </w:pPr>
            <w:sdt>
              <w:sdtPr>
                <w:rPr>
                  <w:lang w:eastAsia="en-CA"/>
                </w:rPr>
                <w:id w:val="-1549299099"/>
                <w:placeholder>
                  <w:docPart w:val="D1A417F1ACFD405E900A73FBB6C6E31F"/>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686" w:type="dxa"/>
            <w:shd w:val="clear" w:color="auto" w:fill="F2F2F2" w:themeFill="background1" w:themeFillShade="F2"/>
          </w:tcPr>
          <w:p w14:paraId="62FF6898" w14:textId="1495B841"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7B5C7AF6" w14:textId="77777777" w:rsidR="003248D1" w:rsidRDefault="00000000" w:rsidP="003248D1">
            <w:pPr>
              <w:jc w:val="center"/>
              <w:rPr>
                <w:lang w:eastAsia="en-CA"/>
              </w:rPr>
            </w:pPr>
            <w:sdt>
              <w:sdtPr>
                <w:rPr>
                  <w:lang w:eastAsia="en-CA"/>
                </w:rPr>
                <w:id w:val="1120264924"/>
                <w14:checkbox>
                  <w14:checked w14:val="0"/>
                  <w14:checkedState w14:val="0050" w14:font="Wingdings 2"/>
                  <w14:uncheckedState w14:val="0020" w14:font="Wingdings 2"/>
                </w14:checkbox>
              </w:sdtPr>
              <w:sdtContent>
                <w:r w:rsidR="003248D1">
                  <w:rPr>
                    <w:lang w:eastAsia="en-CA"/>
                  </w:rPr>
                  <w:sym w:font="Wingdings 2" w:char="F020"/>
                </w:r>
              </w:sdtContent>
            </w:sdt>
          </w:p>
        </w:tc>
        <w:tc>
          <w:tcPr>
            <w:tcW w:w="1101" w:type="dxa"/>
            <w:shd w:val="clear" w:color="auto" w:fill="F2F2F2" w:themeFill="background1" w:themeFillShade="F2"/>
          </w:tcPr>
          <w:p w14:paraId="25E63737" w14:textId="64E721AD" w:rsidR="003248D1" w:rsidRPr="00814B85" w:rsidRDefault="003248D1" w:rsidP="003248D1">
            <w:pPr>
              <w:jc w:val="center"/>
              <w:rPr>
                <w:lang w:eastAsia="en-CA"/>
              </w:rPr>
            </w:pPr>
            <w:r w:rsidRPr="00B707BD">
              <w:t>460</w:t>
            </w:r>
          </w:p>
        </w:tc>
        <w:tc>
          <w:tcPr>
            <w:tcW w:w="850" w:type="dxa"/>
            <w:shd w:val="clear" w:color="auto" w:fill="F2F2F2" w:themeFill="background1" w:themeFillShade="F2"/>
            <w:vAlign w:val="center"/>
          </w:tcPr>
          <w:p w14:paraId="0BE0F899" w14:textId="364F5579" w:rsidR="003248D1" w:rsidRPr="00814B85" w:rsidRDefault="00000000" w:rsidP="003248D1">
            <w:pPr>
              <w:jc w:val="center"/>
              <w:rPr>
                <w:lang w:eastAsia="en-CA"/>
              </w:rPr>
            </w:pPr>
            <w:sdt>
              <w:sdtPr>
                <w:rPr>
                  <w:lang w:eastAsia="en-CA"/>
                </w:rPr>
                <w:id w:val="-938447346"/>
                <w:placeholder>
                  <w:docPart w:val="852266DD6CC04A57A4431E585662307E"/>
                </w:placeholder>
                <w15:color w:val="C0C0C0"/>
              </w:sdtPr>
              <w:sdtEndPr>
                <w:rPr>
                  <w:highlight w:val="lightGray"/>
                </w:rPr>
              </w:sdtEndPr>
              <w:sdtContent>
                <w:r w:rsidR="003248D1">
                  <w:rPr>
                    <w:lang w:eastAsia="en-CA"/>
                  </w:rPr>
                  <w:t>Z-9</w:t>
                </w:r>
              </w:sdtContent>
            </w:sdt>
          </w:p>
        </w:tc>
        <w:tc>
          <w:tcPr>
            <w:tcW w:w="448" w:type="dxa"/>
            <w:shd w:val="clear" w:color="auto" w:fill="F2F2F2" w:themeFill="background1" w:themeFillShade="F2"/>
          </w:tcPr>
          <w:p w14:paraId="50ADC139" w14:textId="21A16821" w:rsidR="003248D1" w:rsidRDefault="00000000" w:rsidP="003248D1">
            <w:pPr>
              <w:jc w:val="center"/>
              <w:rPr>
                <w:lang w:eastAsia="en-CA"/>
              </w:rPr>
            </w:pPr>
            <w:sdt>
              <w:sdtPr>
                <w:rPr>
                  <w:lang w:eastAsia="en-CA"/>
                </w:rPr>
                <w:id w:val="-1881004043"/>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34DA9807" w14:textId="77777777" w:rsidR="003248D1" w:rsidRPr="00814B85" w:rsidRDefault="00000000" w:rsidP="003248D1">
            <w:pPr>
              <w:jc w:val="center"/>
              <w:rPr>
                <w:lang w:eastAsia="en-CA"/>
              </w:rPr>
            </w:pPr>
            <w:sdt>
              <w:sdtPr>
                <w:rPr>
                  <w:lang w:eastAsia="en-CA"/>
                </w:rPr>
                <w:id w:val="978273343"/>
                <w:placeholder>
                  <w:docPart w:val="89547B8AF35C44F5919B571C4EC92372"/>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448" w:type="dxa"/>
            <w:shd w:val="clear" w:color="auto" w:fill="F2F2F2" w:themeFill="background1" w:themeFillShade="F2"/>
            <w:vAlign w:val="center"/>
          </w:tcPr>
          <w:p w14:paraId="410702BC" w14:textId="3EDD5D83" w:rsidR="003248D1" w:rsidRDefault="00000000" w:rsidP="003248D1">
            <w:pPr>
              <w:jc w:val="center"/>
              <w:rPr>
                <w:lang w:eastAsia="en-CA"/>
              </w:rPr>
            </w:pPr>
            <w:sdt>
              <w:sdtPr>
                <w:rPr>
                  <w:lang w:eastAsia="en-CA"/>
                </w:rPr>
                <w:id w:val="785315435"/>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4500B6FF" w14:textId="50184F26" w:rsidR="003248D1" w:rsidRDefault="00000000" w:rsidP="003248D1">
            <w:pPr>
              <w:jc w:val="center"/>
              <w:rPr>
                <w:lang w:eastAsia="en-CA"/>
              </w:rPr>
            </w:pPr>
            <w:sdt>
              <w:sdtPr>
                <w:rPr>
                  <w:lang w:eastAsia="en-CA"/>
                </w:rPr>
                <w:id w:val="878981152"/>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4779202A" w14:textId="39543C2B" w:rsidR="003248D1" w:rsidRDefault="00000000" w:rsidP="003248D1">
            <w:pPr>
              <w:jc w:val="center"/>
              <w:rPr>
                <w:lang w:eastAsia="en-CA"/>
              </w:rPr>
            </w:pPr>
            <w:sdt>
              <w:sdtPr>
                <w:rPr>
                  <w:lang w:eastAsia="en-CA"/>
                </w:rPr>
                <w:id w:val="1244074589"/>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964" w:type="dxa"/>
            <w:shd w:val="clear" w:color="auto" w:fill="F2F2F2" w:themeFill="background1" w:themeFillShade="F2"/>
            <w:vAlign w:val="center"/>
          </w:tcPr>
          <w:p w14:paraId="0CD3C8B2" w14:textId="77777777" w:rsidR="003248D1" w:rsidRPr="00814B85" w:rsidRDefault="00000000" w:rsidP="003248D1">
            <w:pPr>
              <w:jc w:val="center"/>
              <w:rPr>
                <w:lang w:eastAsia="en-CA"/>
              </w:rPr>
            </w:pPr>
            <w:sdt>
              <w:sdtPr>
                <w:rPr>
                  <w:lang w:eastAsia="en-CA"/>
                </w:rPr>
                <w:id w:val="-1321881657"/>
                <w:placeholder>
                  <w:docPart w:val="642CFEFFC63E43F08AA0052F3FF9FB8F"/>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3288" w:type="dxa"/>
            <w:shd w:val="clear" w:color="auto" w:fill="F2F2F2" w:themeFill="background1" w:themeFillShade="F2"/>
          </w:tcPr>
          <w:p w14:paraId="33C71B8C" w14:textId="5D34824A" w:rsidR="003248D1" w:rsidRPr="00814B85" w:rsidRDefault="003248D1" w:rsidP="003248D1">
            <w:pPr>
              <w:rPr>
                <w:lang w:eastAsia="en-CA"/>
              </w:rPr>
            </w:pPr>
          </w:p>
        </w:tc>
      </w:tr>
      <w:tr w:rsidR="003248D1" w14:paraId="3133CCF6" w14:textId="77777777" w:rsidTr="00DD2645">
        <w:tc>
          <w:tcPr>
            <w:tcW w:w="3060" w:type="dxa"/>
            <w:shd w:val="clear" w:color="auto" w:fill="F2F2F2" w:themeFill="background1" w:themeFillShade="F2"/>
          </w:tcPr>
          <w:p w14:paraId="4635A6D2" w14:textId="4C9E9F09" w:rsidR="003248D1" w:rsidRPr="00814B85" w:rsidRDefault="003248D1" w:rsidP="003248D1">
            <w:pPr>
              <w:rPr>
                <w:lang w:eastAsia="en-CA"/>
              </w:rPr>
            </w:pPr>
            <w:r w:rsidRPr="00E75D62">
              <w:t>MAIN OUTGOING TAMPER</w:t>
            </w:r>
          </w:p>
        </w:tc>
        <w:tc>
          <w:tcPr>
            <w:tcW w:w="907" w:type="dxa"/>
            <w:shd w:val="clear" w:color="auto" w:fill="F2F2F2" w:themeFill="background1" w:themeFillShade="F2"/>
            <w:vAlign w:val="center"/>
          </w:tcPr>
          <w:p w14:paraId="134DA8D3" w14:textId="77777777" w:rsidR="003248D1" w:rsidRPr="00814B85" w:rsidRDefault="00000000" w:rsidP="003248D1">
            <w:pPr>
              <w:rPr>
                <w:lang w:eastAsia="en-CA"/>
              </w:rPr>
            </w:pPr>
            <w:sdt>
              <w:sdtPr>
                <w:rPr>
                  <w:lang w:eastAsia="en-CA"/>
                </w:rPr>
                <w:id w:val="1692954893"/>
                <w:placeholder>
                  <w:docPart w:val="5EE184888AF24C8E80195AFD55D35CDD"/>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686" w:type="dxa"/>
            <w:shd w:val="clear" w:color="auto" w:fill="F2F2F2" w:themeFill="background1" w:themeFillShade="F2"/>
          </w:tcPr>
          <w:p w14:paraId="255254A9" w14:textId="40CD4FC1"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62869F19" w14:textId="77777777" w:rsidR="003248D1" w:rsidRDefault="00000000" w:rsidP="003248D1">
            <w:pPr>
              <w:jc w:val="center"/>
              <w:rPr>
                <w:lang w:eastAsia="en-CA"/>
              </w:rPr>
            </w:pPr>
            <w:sdt>
              <w:sdtPr>
                <w:rPr>
                  <w:lang w:eastAsia="en-CA"/>
                </w:rPr>
                <w:id w:val="-1098480586"/>
                <w14:checkbox>
                  <w14:checked w14:val="0"/>
                  <w14:checkedState w14:val="0050" w14:font="Wingdings 2"/>
                  <w14:uncheckedState w14:val="0020" w14:font="Wingdings 2"/>
                </w14:checkbox>
              </w:sdtPr>
              <w:sdtContent>
                <w:r w:rsidR="003248D1">
                  <w:rPr>
                    <w:lang w:eastAsia="en-CA"/>
                  </w:rPr>
                  <w:sym w:font="Wingdings 2" w:char="F020"/>
                </w:r>
              </w:sdtContent>
            </w:sdt>
          </w:p>
        </w:tc>
        <w:tc>
          <w:tcPr>
            <w:tcW w:w="1101" w:type="dxa"/>
            <w:shd w:val="clear" w:color="auto" w:fill="F2F2F2" w:themeFill="background1" w:themeFillShade="F2"/>
          </w:tcPr>
          <w:p w14:paraId="61927BC4" w14:textId="398D5989" w:rsidR="003248D1" w:rsidRPr="00814B85" w:rsidRDefault="003248D1" w:rsidP="003248D1">
            <w:pPr>
              <w:jc w:val="center"/>
              <w:rPr>
                <w:lang w:eastAsia="en-CA"/>
              </w:rPr>
            </w:pPr>
            <w:r w:rsidRPr="00B707BD">
              <w:t>461</w:t>
            </w:r>
          </w:p>
        </w:tc>
        <w:tc>
          <w:tcPr>
            <w:tcW w:w="850" w:type="dxa"/>
            <w:shd w:val="clear" w:color="auto" w:fill="F2F2F2" w:themeFill="background1" w:themeFillShade="F2"/>
            <w:vAlign w:val="center"/>
          </w:tcPr>
          <w:p w14:paraId="4BA2E771" w14:textId="1C8ED5AE" w:rsidR="003248D1" w:rsidRPr="00814B85" w:rsidRDefault="00000000" w:rsidP="003248D1">
            <w:pPr>
              <w:jc w:val="center"/>
              <w:rPr>
                <w:lang w:eastAsia="en-CA"/>
              </w:rPr>
            </w:pPr>
            <w:sdt>
              <w:sdtPr>
                <w:rPr>
                  <w:lang w:eastAsia="en-CA"/>
                </w:rPr>
                <w:id w:val="-1333372236"/>
                <w:placeholder>
                  <w:docPart w:val="D3FB0D2C4B754E9198977B43BBE4E08F"/>
                </w:placeholder>
                <w15:color w:val="C0C0C0"/>
              </w:sdtPr>
              <w:sdtEndPr>
                <w:rPr>
                  <w:highlight w:val="lightGray"/>
                </w:rPr>
              </w:sdtEndPr>
              <w:sdtContent>
                <w:r w:rsidR="003248D1" w:rsidRPr="00814B85">
                  <w:rPr>
                    <w:lang w:eastAsia="en-CA"/>
                  </w:rPr>
                  <w:t xml:space="preserve"> </w:t>
                </w:r>
                <w:r w:rsidR="003248D1">
                  <w:rPr>
                    <w:lang w:eastAsia="en-CA"/>
                  </w:rPr>
                  <w:t xml:space="preserve">  Z-9</w:t>
                </w:r>
              </w:sdtContent>
            </w:sdt>
          </w:p>
        </w:tc>
        <w:tc>
          <w:tcPr>
            <w:tcW w:w="448" w:type="dxa"/>
            <w:shd w:val="clear" w:color="auto" w:fill="F2F2F2" w:themeFill="background1" w:themeFillShade="F2"/>
          </w:tcPr>
          <w:p w14:paraId="4395C0B4" w14:textId="3A03A99E" w:rsidR="003248D1" w:rsidRDefault="00000000" w:rsidP="003248D1">
            <w:pPr>
              <w:jc w:val="center"/>
              <w:rPr>
                <w:lang w:eastAsia="en-CA"/>
              </w:rPr>
            </w:pPr>
            <w:sdt>
              <w:sdtPr>
                <w:rPr>
                  <w:lang w:eastAsia="en-CA"/>
                </w:rPr>
                <w:id w:val="1991056791"/>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630E8D62" w14:textId="77777777" w:rsidR="003248D1" w:rsidRPr="00814B85" w:rsidRDefault="00000000" w:rsidP="003248D1">
            <w:pPr>
              <w:jc w:val="center"/>
              <w:rPr>
                <w:lang w:eastAsia="en-CA"/>
              </w:rPr>
            </w:pPr>
            <w:sdt>
              <w:sdtPr>
                <w:rPr>
                  <w:lang w:eastAsia="en-CA"/>
                </w:rPr>
                <w:id w:val="679942517"/>
                <w:placeholder>
                  <w:docPart w:val="DC74A70167AF4BEFAF8DEFDBDA31060F"/>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448" w:type="dxa"/>
            <w:shd w:val="clear" w:color="auto" w:fill="F2F2F2" w:themeFill="background1" w:themeFillShade="F2"/>
            <w:vAlign w:val="center"/>
          </w:tcPr>
          <w:p w14:paraId="4052DA31" w14:textId="73894E4E" w:rsidR="003248D1" w:rsidRDefault="00000000" w:rsidP="003248D1">
            <w:pPr>
              <w:jc w:val="center"/>
              <w:rPr>
                <w:lang w:eastAsia="en-CA"/>
              </w:rPr>
            </w:pPr>
            <w:sdt>
              <w:sdtPr>
                <w:rPr>
                  <w:lang w:eastAsia="en-CA"/>
                </w:rPr>
                <w:id w:val="-1194915385"/>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458971BA" w14:textId="79B61D0C" w:rsidR="003248D1" w:rsidRDefault="00000000" w:rsidP="003248D1">
            <w:pPr>
              <w:jc w:val="center"/>
              <w:rPr>
                <w:lang w:eastAsia="en-CA"/>
              </w:rPr>
            </w:pPr>
            <w:sdt>
              <w:sdtPr>
                <w:rPr>
                  <w:lang w:eastAsia="en-CA"/>
                </w:rPr>
                <w:id w:val="72174535"/>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44DCC3F0" w14:textId="45951CD5" w:rsidR="003248D1" w:rsidRDefault="00000000" w:rsidP="003248D1">
            <w:pPr>
              <w:jc w:val="center"/>
              <w:rPr>
                <w:lang w:eastAsia="en-CA"/>
              </w:rPr>
            </w:pPr>
            <w:sdt>
              <w:sdtPr>
                <w:rPr>
                  <w:lang w:eastAsia="en-CA"/>
                </w:rPr>
                <w:id w:val="1893771591"/>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964" w:type="dxa"/>
            <w:shd w:val="clear" w:color="auto" w:fill="F2F2F2" w:themeFill="background1" w:themeFillShade="F2"/>
            <w:vAlign w:val="center"/>
          </w:tcPr>
          <w:p w14:paraId="6455A015" w14:textId="77777777" w:rsidR="003248D1" w:rsidRPr="00814B85" w:rsidRDefault="00000000" w:rsidP="003248D1">
            <w:pPr>
              <w:jc w:val="center"/>
              <w:rPr>
                <w:lang w:eastAsia="en-CA"/>
              </w:rPr>
            </w:pPr>
            <w:sdt>
              <w:sdtPr>
                <w:rPr>
                  <w:lang w:eastAsia="en-CA"/>
                </w:rPr>
                <w:id w:val="19975785"/>
                <w:placeholder>
                  <w:docPart w:val="4B55FB1099D04073A937A143CFC1E90F"/>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3288" w:type="dxa"/>
            <w:shd w:val="clear" w:color="auto" w:fill="F2F2F2" w:themeFill="background1" w:themeFillShade="F2"/>
          </w:tcPr>
          <w:p w14:paraId="43EB33EC" w14:textId="427739DC" w:rsidR="003248D1" w:rsidRPr="00814B85" w:rsidRDefault="003248D1" w:rsidP="003248D1">
            <w:pPr>
              <w:rPr>
                <w:lang w:eastAsia="en-CA"/>
              </w:rPr>
            </w:pPr>
          </w:p>
        </w:tc>
      </w:tr>
      <w:tr w:rsidR="003248D1" w14:paraId="6A3D0EBD" w14:textId="77777777" w:rsidTr="00DD2645">
        <w:tc>
          <w:tcPr>
            <w:tcW w:w="3060" w:type="dxa"/>
            <w:shd w:val="clear" w:color="auto" w:fill="F2F2F2" w:themeFill="background1" w:themeFillShade="F2"/>
          </w:tcPr>
          <w:p w14:paraId="2B4AC63F" w14:textId="6DB3F91F" w:rsidR="003248D1" w:rsidRPr="00814B85" w:rsidRDefault="003248D1" w:rsidP="003248D1">
            <w:pPr>
              <w:rPr>
                <w:lang w:eastAsia="en-CA"/>
              </w:rPr>
            </w:pPr>
            <w:r w:rsidRPr="00E75D62">
              <w:t>MAIN INCOING SPRK FLOW</w:t>
            </w:r>
          </w:p>
        </w:tc>
        <w:tc>
          <w:tcPr>
            <w:tcW w:w="907" w:type="dxa"/>
            <w:shd w:val="clear" w:color="auto" w:fill="F2F2F2" w:themeFill="background1" w:themeFillShade="F2"/>
            <w:vAlign w:val="center"/>
          </w:tcPr>
          <w:p w14:paraId="6EA4204C" w14:textId="77777777" w:rsidR="003248D1" w:rsidRPr="00814B85" w:rsidRDefault="00000000" w:rsidP="003248D1">
            <w:pPr>
              <w:rPr>
                <w:lang w:eastAsia="en-CA"/>
              </w:rPr>
            </w:pPr>
            <w:sdt>
              <w:sdtPr>
                <w:rPr>
                  <w:lang w:eastAsia="en-CA"/>
                </w:rPr>
                <w:id w:val="-1424255418"/>
                <w:placeholder>
                  <w:docPart w:val="DD1611F44F314323A5752A25854E71E4"/>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686" w:type="dxa"/>
            <w:shd w:val="clear" w:color="auto" w:fill="F2F2F2" w:themeFill="background1" w:themeFillShade="F2"/>
          </w:tcPr>
          <w:p w14:paraId="2977F367" w14:textId="0FAF5682" w:rsidR="003248D1" w:rsidRDefault="003248D1" w:rsidP="003248D1">
            <w:pPr>
              <w:jc w:val="center"/>
              <w:rPr>
                <w:lang w:eastAsia="en-CA"/>
              </w:rPr>
            </w:pPr>
            <w:r w:rsidRPr="002B24FE">
              <w:t>FS</w:t>
            </w:r>
          </w:p>
        </w:tc>
        <w:tc>
          <w:tcPr>
            <w:tcW w:w="667" w:type="dxa"/>
            <w:shd w:val="clear" w:color="auto" w:fill="F2F2F2" w:themeFill="background1" w:themeFillShade="F2"/>
            <w:vAlign w:val="center"/>
          </w:tcPr>
          <w:p w14:paraId="79C1908E" w14:textId="77777777" w:rsidR="003248D1" w:rsidRDefault="00000000" w:rsidP="003248D1">
            <w:pPr>
              <w:jc w:val="center"/>
              <w:rPr>
                <w:lang w:eastAsia="en-CA"/>
              </w:rPr>
            </w:pPr>
            <w:sdt>
              <w:sdtPr>
                <w:rPr>
                  <w:lang w:eastAsia="en-CA"/>
                </w:rPr>
                <w:id w:val="1468551350"/>
                <w14:checkbox>
                  <w14:checked w14:val="0"/>
                  <w14:checkedState w14:val="0050" w14:font="Wingdings 2"/>
                  <w14:uncheckedState w14:val="0020" w14:font="Wingdings 2"/>
                </w14:checkbox>
              </w:sdtPr>
              <w:sdtContent>
                <w:r w:rsidR="003248D1">
                  <w:rPr>
                    <w:lang w:eastAsia="en-CA"/>
                  </w:rPr>
                  <w:sym w:font="Wingdings 2" w:char="F020"/>
                </w:r>
              </w:sdtContent>
            </w:sdt>
          </w:p>
        </w:tc>
        <w:tc>
          <w:tcPr>
            <w:tcW w:w="1101" w:type="dxa"/>
            <w:shd w:val="clear" w:color="auto" w:fill="F2F2F2" w:themeFill="background1" w:themeFillShade="F2"/>
          </w:tcPr>
          <w:p w14:paraId="11D38522" w14:textId="5BB397D8" w:rsidR="003248D1" w:rsidRPr="00814B85" w:rsidRDefault="003248D1" w:rsidP="003248D1">
            <w:pPr>
              <w:jc w:val="center"/>
              <w:rPr>
                <w:lang w:eastAsia="en-CA"/>
              </w:rPr>
            </w:pPr>
            <w:r w:rsidRPr="00B707BD">
              <w:t>462</w:t>
            </w:r>
          </w:p>
        </w:tc>
        <w:tc>
          <w:tcPr>
            <w:tcW w:w="850" w:type="dxa"/>
            <w:shd w:val="clear" w:color="auto" w:fill="F2F2F2" w:themeFill="background1" w:themeFillShade="F2"/>
            <w:vAlign w:val="center"/>
          </w:tcPr>
          <w:p w14:paraId="7AA73267" w14:textId="2EA83C12" w:rsidR="003248D1" w:rsidRPr="00814B85" w:rsidRDefault="00000000" w:rsidP="003248D1">
            <w:pPr>
              <w:jc w:val="center"/>
              <w:rPr>
                <w:lang w:eastAsia="en-CA"/>
              </w:rPr>
            </w:pPr>
            <w:sdt>
              <w:sdtPr>
                <w:rPr>
                  <w:lang w:eastAsia="en-CA"/>
                </w:rPr>
                <w:id w:val="-741403228"/>
                <w:placeholder>
                  <w:docPart w:val="780F32B286DA44D39B40E05BFFBE133D"/>
                </w:placeholder>
                <w15:color w:val="C0C0C0"/>
              </w:sdtPr>
              <w:sdtEndPr>
                <w:rPr>
                  <w:highlight w:val="lightGray"/>
                </w:rPr>
              </w:sdtEndPr>
              <w:sdtContent>
                <w:r w:rsidR="003248D1" w:rsidRPr="00814B85">
                  <w:rPr>
                    <w:lang w:eastAsia="en-CA"/>
                  </w:rPr>
                  <w:t xml:space="preserve"> </w:t>
                </w:r>
                <w:r w:rsidR="003248D1">
                  <w:rPr>
                    <w:lang w:eastAsia="en-CA"/>
                  </w:rPr>
                  <w:t xml:space="preserve">  Z-9</w:t>
                </w:r>
              </w:sdtContent>
            </w:sdt>
          </w:p>
        </w:tc>
        <w:tc>
          <w:tcPr>
            <w:tcW w:w="448" w:type="dxa"/>
            <w:shd w:val="clear" w:color="auto" w:fill="F2F2F2" w:themeFill="background1" w:themeFillShade="F2"/>
          </w:tcPr>
          <w:p w14:paraId="7B459D70" w14:textId="1A83BFF2" w:rsidR="003248D1" w:rsidRDefault="00000000" w:rsidP="003248D1">
            <w:pPr>
              <w:jc w:val="center"/>
              <w:rPr>
                <w:lang w:eastAsia="en-CA"/>
              </w:rPr>
            </w:pPr>
            <w:sdt>
              <w:sdtPr>
                <w:rPr>
                  <w:lang w:eastAsia="en-CA"/>
                </w:rPr>
                <w:id w:val="1919904465"/>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38B5D3FD" w14:textId="77777777" w:rsidR="003248D1" w:rsidRPr="00814B85" w:rsidRDefault="00000000" w:rsidP="003248D1">
            <w:pPr>
              <w:jc w:val="center"/>
              <w:rPr>
                <w:lang w:eastAsia="en-CA"/>
              </w:rPr>
            </w:pPr>
            <w:sdt>
              <w:sdtPr>
                <w:rPr>
                  <w:lang w:eastAsia="en-CA"/>
                </w:rPr>
                <w:id w:val="-373923925"/>
                <w:placeholder>
                  <w:docPart w:val="6F9996349E3D4780BA2D7EA32EEDCD4D"/>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448" w:type="dxa"/>
            <w:shd w:val="clear" w:color="auto" w:fill="F2F2F2" w:themeFill="background1" w:themeFillShade="F2"/>
            <w:vAlign w:val="center"/>
          </w:tcPr>
          <w:p w14:paraId="329265F4" w14:textId="61D4CDF3" w:rsidR="003248D1" w:rsidRDefault="00000000" w:rsidP="003248D1">
            <w:pPr>
              <w:jc w:val="center"/>
              <w:rPr>
                <w:lang w:eastAsia="en-CA"/>
              </w:rPr>
            </w:pPr>
            <w:sdt>
              <w:sdtPr>
                <w:rPr>
                  <w:lang w:eastAsia="en-CA"/>
                </w:rPr>
                <w:id w:val="-1361967222"/>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355E21B3" w14:textId="47A92D10" w:rsidR="003248D1" w:rsidRDefault="00000000" w:rsidP="003248D1">
            <w:pPr>
              <w:jc w:val="center"/>
              <w:rPr>
                <w:lang w:eastAsia="en-CA"/>
              </w:rPr>
            </w:pPr>
            <w:sdt>
              <w:sdtPr>
                <w:rPr>
                  <w:lang w:eastAsia="en-CA"/>
                </w:rPr>
                <w:id w:val="1060599866"/>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773FA49E" w14:textId="3BB1BEE1" w:rsidR="003248D1" w:rsidRDefault="00000000" w:rsidP="003248D1">
            <w:pPr>
              <w:jc w:val="center"/>
              <w:rPr>
                <w:lang w:eastAsia="en-CA"/>
              </w:rPr>
            </w:pPr>
            <w:sdt>
              <w:sdtPr>
                <w:rPr>
                  <w:lang w:eastAsia="en-CA"/>
                </w:rPr>
                <w:id w:val="1494371499"/>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964" w:type="dxa"/>
            <w:shd w:val="clear" w:color="auto" w:fill="F2F2F2" w:themeFill="background1" w:themeFillShade="F2"/>
            <w:vAlign w:val="center"/>
          </w:tcPr>
          <w:p w14:paraId="5F9B445F" w14:textId="77777777" w:rsidR="003248D1" w:rsidRPr="00814B85" w:rsidRDefault="00000000" w:rsidP="003248D1">
            <w:pPr>
              <w:jc w:val="center"/>
              <w:rPr>
                <w:lang w:eastAsia="en-CA"/>
              </w:rPr>
            </w:pPr>
            <w:sdt>
              <w:sdtPr>
                <w:rPr>
                  <w:lang w:eastAsia="en-CA"/>
                </w:rPr>
                <w:id w:val="-239801485"/>
                <w:placeholder>
                  <w:docPart w:val="E9D17B36592040A58306278C67906D31"/>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3288" w:type="dxa"/>
            <w:shd w:val="clear" w:color="auto" w:fill="F2F2F2" w:themeFill="background1" w:themeFillShade="F2"/>
          </w:tcPr>
          <w:p w14:paraId="629ADDD5" w14:textId="72F372C1" w:rsidR="003248D1" w:rsidRPr="00814B85" w:rsidRDefault="003248D1" w:rsidP="003248D1">
            <w:pPr>
              <w:rPr>
                <w:lang w:eastAsia="en-CA"/>
              </w:rPr>
            </w:pPr>
          </w:p>
        </w:tc>
      </w:tr>
      <w:tr w:rsidR="003248D1" w14:paraId="7FCC8511" w14:textId="77777777" w:rsidTr="00DD2645">
        <w:tc>
          <w:tcPr>
            <w:tcW w:w="3060" w:type="dxa"/>
            <w:shd w:val="clear" w:color="auto" w:fill="F2F2F2" w:themeFill="background1" w:themeFillShade="F2"/>
          </w:tcPr>
          <w:p w14:paraId="436B6B1C" w14:textId="534C4577" w:rsidR="003248D1" w:rsidRPr="00814B85" w:rsidRDefault="003248D1" w:rsidP="003248D1">
            <w:pPr>
              <w:rPr>
                <w:lang w:eastAsia="en-CA"/>
              </w:rPr>
            </w:pPr>
            <w:r w:rsidRPr="00E75D62">
              <w:t>SPRK #1 SPRK TAMPER MAIN INCOMING #2</w:t>
            </w:r>
          </w:p>
        </w:tc>
        <w:tc>
          <w:tcPr>
            <w:tcW w:w="907" w:type="dxa"/>
            <w:shd w:val="clear" w:color="auto" w:fill="F2F2F2" w:themeFill="background1" w:themeFillShade="F2"/>
            <w:vAlign w:val="center"/>
          </w:tcPr>
          <w:p w14:paraId="0AF8F415" w14:textId="77777777" w:rsidR="003248D1" w:rsidRPr="00814B85" w:rsidRDefault="00000000" w:rsidP="003248D1">
            <w:pPr>
              <w:rPr>
                <w:lang w:eastAsia="en-CA"/>
              </w:rPr>
            </w:pPr>
            <w:sdt>
              <w:sdtPr>
                <w:rPr>
                  <w:lang w:eastAsia="en-CA"/>
                </w:rPr>
                <w:id w:val="-1207172696"/>
                <w:placeholder>
                  <w:docPart w:val="FBAD89E36AB3497B8F875F2690AA77DF"/>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686" w:type="dxa"/>
            <w:shd w:val="clear" w:color="auto" w:fill="F2F2F2" w:themeFill="background1" w:themeFillShade="F2"/>
          </w:tcPr>
          <w:p w14:paraId="0BB8741E" w14:textId="2C2AEC2A"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3E4B5600" w14:textId="77777777" w:rsidR="003248D1" w:rsidRDefault="00000000" w:rsidP="003248D1">
            <w:pPr>
              <w:jc w:val="center"/>
              <w:rPr>
                <w:lang w:eastAsia="en-CA"/>
              </w:rPr>
            </w:pPr>
            <w:sdt>
              <w:sdtPr>
                <w:rPr>
                  <w:lang w:eastAsia="en-CA"/>
                </w:rPr>
                <w:id w:val="1006720399"/>
                <w14:checkbox>
                  <w14:checked w14:val="0"/>
                  <w14:checkedState w14:val="0050" w14:font="Wingdings 2"/>
                  <w14:uncheckedState w14:val="0020" w14:font="Wingdings 2"/>
                </w14:checkbox>
              </w:sdtPr>
              <w:sdtContent>
                <w:r w:rsidR="003248D1">
                  <w:rPr>
                    <w:lang w:eastAsia="en-CA"/>
                  </w:rPr>
                  <w:sym w:font="Wingdings 2" w:char="F020"/>
                </w:r>
              </w:sdtContent>
            </w:sdt>
          </w:p>
        </w:tc>
        <w:tc>
          <w:tcPr>
            <w:tcW w:w="1101" w:type="dxa"/>
            <w:shd w:val="clear" w:color="auto" w:fill="F2F2F2" w:themeFill="background1" w:themeFillShade="F2"/>
          </w:tcPr>
          <w:p w14:paraId="6B2F1331" w14:textId="719480E2" w:rsidR="003248D1" w:rsidRPr="00814B85" w:rsidRDefault="003248D1" w:rsidP="003248D1">
            <w:pPr>
              <w:jc w:val="center"/>
              <w:rPr>
                <w:lang w:eastAsia="en-CA"/>
              </w:rPr>
            </w:pPr>
            <w:r w:rsidRPr="00B707BD">
              <w:t>380</w:t>
            </w:r>
          </w:p>
        </w:tc>
        <w:tc>
          <w:tcPr>
            <w:tcW w:w="850" w:type="dxa"/>
            <w:shd w:val="clear" w:color="auto" w:fill="F2F2F2" w:themeFill="background1" w:themeFillShade="F2"/>
            <w:vAlign w:val="center"/>
          </w:tcPr>
          <w:p w14:paraId="08002CCD" w14:textId="07153970" w:rsidR="003248D1" w:rsidRPr="00814B85" w:rsidRDefault="00000000" w:rsidP="003248D1">
            <w:pPr>
              <w:jc w:val="center"/>
              <w:rPr>
                <w:lang w:eastAsia="en-CA"/>
              </w:rPr>
            </w:pPr>
            <w:sdt>
              <w:sdtPr>
                <w:rPr>
                  <w:lang w:eastAsia="en-CA"/>
                </w:rPr>
                <w:id w:val="-737094804"/>
                <w:placeholder>
                  <w:docPart w:val="0E67CAA4F7A948A597FBA6A495C9FDF0"/>
                </w:placeholder>
                <w15:color w:val="C0C0C0"/>
              </w:sdtPr>
              <w:sdtEndPr>
                <w:rPr>
                  <w:highlight w:val="lightGray"/>
                </w:rPr>
              </w:sdtEndPr>
              <w:sdtContent>
                <w:r w:rsidR="003248D1" w:rsidRPr="00814B85">
                  <w:rPr>
                    <w:lang w:eastAsia="en-CA"/>
                  </w:rPr>
                  <w:t xml:space="preserve"> </w:t>
                </w:r>
                <w:r w:rsidR="003248D1">
                  <w:rPr>
                    <w:lang w:eastAsia="en-CA"/>
                  </w:rPr>
                  <w:t xml:space="preserve">  Z-7</w:t>
                </w:r>
              </w:sdtContent>
            </w:sdt>
          </w:p>
        </w:tc>
        <w:tc>
          <w:tcPr>
            <w:tcW w:w="448" w:type="dxa"/>
            <w:shd w:val="clear" w:color="auto" w:fill="F2F2F2" w:themeFill="background1" w:themeFillShade="F2"/>
          </w:tcPr>
          <w:p w14:paraId="09C35A77" w14:textId="1124F3DF" w:rsidR="003248D1" w:rsidRDefault="00000000" w:rsidP="003248D1">
            <w:pPr>
              <w:jc w:val="center"/>
              <w:rPr>
                <w:lang w:eastAsia="en-CA"/>
              </w:rPr>
            </w:pPr>
            <w:sdt>
              <w:sdtPr>
                <w:rPr>
                  <w:lang w:eastAsia="en-CA"/>
                </w:rPr>
                <w:id w:val="-1278099823"/>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26723E3B" w14:textId="77777777" w:rsidR="003248D1" w:rsidRPr="00814B85" w:rsidRDefault="00000000" w:rsidP="003248D1">
            <w:pPr>
              <w:jc w:val="center"/>
              <w:rPr>
                <w:lang w:eastAsia="en-CA"/>
              </w:rPr>
            </w:pPr>
            <w:sdt>
              <w:sdtPr>
                <w:rPr>
                  <w:lang w:eastAsia="en-CA"/>
                </w:rPr>
                <w:id w:val="-688371630"/>
                <w:placeholder>
                  <w:docPart w:val="07555A30FDA34C04BDE270F7060603AF"/>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448" w:type="dxa"/>
            <w:shd w:val="clear" w:color="auto" w:fill="F2F2F2" w:themeFill="background1" w:themeFillShade="F2"/>
            <w:vAlign w:val="center"/>
          </w:tcPr>
          <w:p w14:paraId="07CA1D5A" w14:textId="2F28C3C6" w:rsidR="003248D1" w:rsidRDefault="00000000" w:rsidP="003248D1">
            <w:pPr>
              <w:jc w:val="center"/>
              <w:rPr>
                <w:lang w:eastAsia="en-CA"/>
              </w:rPr>
            </w:pPr>
            <w:sdt>
              <w:sdtPr>
                <w:rPr>
                  <w:lang w:eastAsia="en-CA"/>
                </w:rPr>
                <w:id w:val="-1993394606"/>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6FD4B6D8" w14:textId="704DADE1" w:rsidR="003248D1" w:rsidRDefault="00000000" w:rsidP="003248D1">
            <w:pPr>
              <w:jc w:val="center"/>
              <w:rPr>
                <w:lang w:eastAsia="en-CA"/>
              </w:rPr>
            </w:pPr>
            <w:sdt>
              <w:sdtPr>
                <w:rPr>
                  <w:lang w:eastAsia="en-CA"/>
                </w:rPr>
                <w:id w:val="-1960555460"/>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4E7782AA" w14:textId="3BD2B82F" w:rsidR="003248D1" w:rsidRDefault="00000000" w:rsidP="003248D1">
            <w:pPr>
              <w:jc w:val="center"/>
              <w:rPr>
                <w:lang w:eastAsia="en-CA"/>
              </w:rPr>
            </w:pPr>
            <w:sdt>
              <w:sdtPr>
                <w:rPr>
                  <w:lang w:eastAsia="en-CA"/>
                </w:rPr>
                <w:id w:val="-551231899"/>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964" w:type="dxa"/>
            <w:shd w:val="clear" w:color="auto" w:fill="F2F2F2" w:themeFill="background1" w:themeFillShade="F2"/>
            <w:vAlign w:val="center"/>
          </w:tcPr>
          <w:p w14:paraId="59DC99E2" w14:textId="77777777" w:rsidR="003248D1" w:rsidRPr="00814B85" w:rsidRDefault="00000000" w:rsidP="003248D1">
            <w:pPr>
              <w:jc w:val="center"/>
              <w:rPr>
                <w:lang w:eastAsia="en-CA"/>
              </w:rPr>
            </w:pPr>
            <w:sdt>
              <w:sdtPr>
                <w:rPr>
                  <w:lang w:eastAsia="en-CA"/>
                </w:rPr>
                <w:id w:val="-1658369987"/>
                <w:placeholder>
                  <w:docPart w:val="0A6D1F8F7A6D4BD9AD24FEBEFC8B1696"/>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3288" w:type="dxa"/>
            <w:shd w:val="clear" w:color="auto" w:fill="F2F2F2" w:themeFill="background1" w:themeFillShade="F2"/>
          </w:tcPr>
          <w:p w14:paraId="7F08630A" w14:textId="3893E23F" w:rsidR="003248D1" w:rsidRPr="00814B85" w:rsidRDefault="003248D1" w:rsidP="003248D1">
            <w:pPr>
              <w:rPr>
                <w:lang w:eastAsia="en-CA"/>
              </w:rPr>
            </w:pPr>
            <w:r w:rsidRPr="00954E8D">
              <w:t>SPRK RM 1</w:t>
            </w:r>
          </w:p>
        </w:tc>
      </w:tr>
      <w:tr w:rsidR="003248D1" w14:paraId="1576D70C" w14:textId="77777777" w:rsidTr="00DD2645">
        <w:tc>
          <w:tcPr>
            <w:tcW w:w="3060" w:type="dxa"/>
            <w:shd w:val="clear" w:color="auto" w:fill="F2F2F2" w:themeFill="background1" w:themeFillShade="F2"/>
          </w:tcPr>
          <w:p w14:paraId="6419E8EA" w14:textId="34B75C10" w:rsidR="003248D1" w:rsidRPr="00814B85" w:rsidRDefault="003248D1" w:rsidP="003248D1">
            <w:pPr>
              <w:rPr>
                <w:lang w:eastAsia="en-CA"/>
              </w:rPr>
            </w:pPr>
            <w:r w:rsidRPr="00E75D62">
              <w:t>SPRK #1 SPRK TAMPER BACKFLOW IN</w:t>
            </w:r>
          </w:p>
        </w:tc>
        <w:tc>
          <w:tcPr>
            <w:tcW w:w="907" w:type="dxa"/>
            <w:shd w:val="clear" w:color="auto" w:fill="F2F2F2" w:themeFill="background1" w:themeFillShade="F2"/>
            <w:vAlign w:val="center"/>
          </w:tcPr>
          <w:p w14:paraId="51095011" w14:textId="77777777" w:rsidR="003248D1" w:rsidRPr="00814B85" w:rsidRDefault="00000000" w:rsidP="003248D1">
            <w:pPr>
              <w:rPr>
                <w:lang w:eastAsia="en-CA"/>
              </w:rPr>
            </w:pPr>
            <w:sdt>
              <w:sdtPr>
                <w:rPr>
                  <w:lang w:eastAsia="en-CA"/>
                </w:rPr>
                <w:id w:val="48809520"/>
                <w:placeholder>
                  <w:docPart w:val="39E9396CE6D64A3BBC083A63F551232A"/>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686" w:type="dxa"/>
            <w:shd w:val="clear" w:color="auto" w:fill="F2F2F2" w:themeFill="background1" w:themeFillShade="F2"/>
          </w:tcPr>
          <w:p w14:paraId="6D518E10" w14:textId="3867254B"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6CC3FF9C" w14:textId="77777777" w:rsidR="003248D1" w:rsidRDefault="00000000" w:rsidP="003248D1">
            <w:pPr>
              <w:jc w:val="center"/>
              <w:rPr>
                <w:lang w:eastAsia="en-CA"/>
              </w:rPr>
            </w:pPr>
            <w:sdt>
              <w:sdtPr>
                <w:rPr>
                  <w:lang w:eastAsia="en-CA"/>
                </w:rPr>
                <w:id w:val="-514923381"/>
                <w14:checkbox>
                  <w14:checked w14:val="0"/>
                  <w14:checkedState w14:val="0050" w14:font="Wingdings 2"/>
                  <w14:uncheckedState w14:val="0020" w14:font="Wingdings 2"/>
                </w14:checkbox>
              </w:sdtPr>
              <w:sdtContent>
                <w:r w:rsidR="003248D1">
                  <w:rPr>
                    <w:lang w:eastAsia="en-CA"/>
                  </w:rPr>
                  <w:sym w:font="Wingdings 2" w:char="F020"/>
                </w:r>
              </w:sdtContent>
            </w:sdt>
          </w:p>
        </w:tc>
        <w:tc>
          <w:tcPr>
            <w:tcW w:w="1101" w:type="dxa"/>
            <w:shd w:val="clear" w:color="auto" w:fill="F2F2F2" w:themeFill="background1" w:themeFillShade="F2"/>
          </w:tcPr>
          <w:p w14:paraId="3631F0FE" w14:textId="3FEC6AEE" w:rsidR="003248D1" w:rsidRPr="00814B85" w:rsidRDefault="003248D1" w:rsidP="003248D1">
            <w:pPr>
              <w:jc w:val="center"/>
              <w:rPr>
                <w:lang w:eastAsia="en-CA"/>
              </w:rPr>
            </w:pPr>
            <w:r w:rsidRPr="00B707BD">
              <w:t>381</w:t>
            </w:r>
          </w:p>
        </w:tc>
        <w:tc>
          <w:tcPr>
            <w:tcW w:w="850" w:type="dxa"/>
            <w:shd w:val="clear" w:color="auto" w:fill="F2F2F2" w:themeFill="background1" w:themeFillShade="F2"/>
            <w:vAlign w:val="center"/>
          </w:tcPr>
          <w:p w14:paraId="34F71AB6" w14:textId="54492852" w:rsidR="003248D1" w:rsidRPr="00814B85" w:rsidRDefault="00000000" w:rsidP="003248D1">
            <w:pPr>
              <w:jc w:val="center"/>
              <w:rPr>
                <w:lang w:eastAsia="en-CA"/>
              </w:rPr>
            </w:pPr>
            <w:sdt>
              <w:sdtPr>
                <w:rPr>
                  <w:lang w:eastAsia="en-CA"/>
                </w:rPr>
                <w:id w:val="-475453774"/>
                <w:placeholder>
                  <w:docPart w:val="0477BB8E043A42958B2D7B10C7851F7D"/>
                </w:placeholder>
                <w15:color w:val="C0C0C0"/>
              </w:sdtPr>
              <w:sdtEndPr>
                <w:rPr>
                  <w:highlight w:val="lightGray"/>
                </w:rPr>
              </w:sdtEndPr>
              <w:sdtContent>
                <w:r w:rsidR="003248D1" w:rsidRPr="00814B85">
                  <w:rPr>
                    <w:lang w:eastAsia="en-CA"/>
                  </w:rPr>
                  <w:t xml:space="preserve"> </w:t>
                </w:r>
                <w:r w:rsidR="003248D1">
                  <w:rPr>
                    <w:lang w:eastAsia="en-CA"/>
                  </w:rPr>
                  <w:t xml:space="preserve">  Z-7</w:t>
                </w:r>
              </w:sdtContent>
            </w:sdt>
          </w:p>
        </w:tc>
        <w:tc>
          <w:tcPr>
            <w:tcW w:w="448" w:type="dxa"/>
            <w:shd w:val="clear" w:color="auto" w:fill="F2F2F2" w:themeFill="background1" w:themeFillShade="F2"/>
          </w:tcPr>
          <w:p w14:paraId="06C89B2D" w14:textId="4A1BB9C5" w:rsidR="003248D1" w:rsidRDefault="00000000" w:rsidP="003248D1">
            <w:pPr>
              <w:jc w:val="center"/>
              <w:rPr>
                <w:lang w:eastAsia="en-CA"/>
              </w:rPr>
            </w:pPr>
            <w:sdt>
              <w:sdtPr>
                <w:rPr>
                  <w:lang w:eastAsia="en-CA"/>
                </w:rPr>
                <w:id w:val="-1159305613"/>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58F5C5C4" w14:textId="77777777" w:rsidR="003248D1" w:rsidRPr="00814B85" w:rsidRDefault="00000000" w:rsidP="003248D1">
            <w:pPr>
              <w:jc w:val="center"/>
              <w:rPr>
                <w:lang w:eastAsia="en-CA"/>
              </w:rPr>
            </w:pPr>
            <w:sdt>
              <w:sdtPr>
                <w:rPr>
                  <w:lang w:eastAsia="en-CA"/>
                </w:rPr>
                <w:id w:val="1389694185"/>
                <w:placeholder>
                  <w:docPart w:val="5856F06E64C449BDA977534C0A75999F"/>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448" w:type="dxa"/>
            <w:shd w:val="clear" w:color="auto" w:fill="F2F2F2" w:themeFill="background1" w:themeFillShade="F2"/>
            <w:vAlign w:val="center"/>
          </w:tcPr>
          <w:p w14:paraId="67B0E7C9" w14:textId="614DB189" w:rsidR="003248D1" w:rsidRDefault="00000000" w:rsidP="003248D1">
            <w:pPr>
              <w:jc w:val="center"/>
              <w:rPr>
                <w:lang w:eastAsia="en-CA"/>
              </w:rPr>
            </w:pPr>
            <w:sdt>
              <w:sdtPr>
                <w:rPr>
                  <w:lang w:eastAsia="en-CA"/>
                </w:rPr>
                <w:id w:val="-1803995872"/>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08B90654" w14:textId="02BBA2B8" w:rsidR="003248D1" w:rsidRDefault="00000000" w:rsidP="003248D1">
            <w:pPr>
              <w:jc w:val="center"/>
              <w:rPr>
                <w:lang w:eastAsia="en-CA"/>
              </w:rPr>
            </w:pPr>
            <w:sdt>
              <w:sdtPr>
                <w:rPr>
                  <w:lang w:eastAsia="en-CA"/>
                </w:rPr>
                <w:id w:val="1125586379"/>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3D34851B" w14:textId="35CBC2DB" w:rsidR="003248D1" w:rsidRDefault="00000000" w:rsidP="003248D1">
            <w:pPr>
              <w:jc w:val="center"/>
              <w:rPr>
                <w:lang w:eastAsia="en-CA"/>
              </w:rPr>
            </w:pPr>
            <w:sdt>
              <w:sdtPr>
                <w:rPr>
                  <w:lang w:eastAsia="en-CA"/>
                </w:rPr>
                <w:id w:val="-1135174953"/>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964" w:type="dxa"/>
            <w:shd w:val="clear" w:color="auto" w:fill="F2F2F2" w:themeFill="background1" w:themeFillShade="F2"/>
            <w:vAlign w:val="center"/>
          </w:tcPr>
          <w:p w14:paraId="22E32651" w14:textId="77777777" w:rsidR="003248D1" w:rsidRPr="00814B85" w:rsidRDefault="00000000" w:rsidP="003248D1">
            <w:pPr>
              <w:jc w:val="center"/>
              <w:rPr>
                <w:lang w:eastAsia="en-CA"/>
              </w:rPr>
            </w:pPr>
            <w:sdt>
              <w:sdtPr>
                <w:rPr>
                  <w:lang w:eastAsia="en-CA"/>
                </w:rPr>
                <w:id w:val="882836178"/>
                <w:placeholder>
                  <w:docPart w:val="C06980B5F06F41F7ADFB775047AE2E9B"/>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3288" w:type="dxa"/>
            <w:shd w:val="clear" w:color="auto" w:fill="F2F2F2" w:themeFill="background1" w:themeFillShade="F2"/>
          </w:tcPr>
          <w:p w14:paraId="7F41AC2B" w14:textId="7AC39EBA" w:rsidR="003248D1" w:rsidRPr="00814B85" w:rsidRDefault="003248D1" w:rsidP="003248D1">
            <w:pPr>
              <w:rPr>
                <w:lang w:eastAsia="en-CA"/>
              </w:rPr>
            </w:pPr>
            <w:r w:rsidRPr="00954E8D">
              <w:t>(1)  AND (2) LABELLED CORRECT BUT BACKWARDS    TR</w:t>
            </w:r>
          </w:p>
        </w:tc>
      </w:tr>
      <w:tr w:rsidR="003248D1" w14:paraId="45C06B97" w14:textId="77777777" w:rsidTr="00DD2645">
        <w:tc>
          <w:tcPr>
            <w:tcW w:w="3060" w:type="dxa"/>
            <w:shd w:val="clear" w:color="auto" w:fill="F2F2F2" w:themeFill="background1" w:themeFillShade="F2"/>
          </w:tcPr>
          <w:p w14:paraId="0B24B0B8" w14:textId="1B31C8BB" w:rsidR="003248D1" w:rsidRPr="00814B85" w:rsidRDefault="003248D1" w:rsidP="003248D1">
            <w:pPr>
              <w:rPr>
                <w:lang w:eastAsia="en-CA"/>
              </w:rPr>
            </w:pPr>
            <w:r w:rsidRPr="00E75D62">
              <w:t>SPRK #1 TAMPER FIRE PUMP BYPASS #2 (1)</w:t>
            </w:r>
          </w:p>
        </w:tc>
        <w:tc>
          <w:tcPr>
            <w:tcW w:w="907" w:type="dxa"/>
            <w:shd w:val="clear" w:color="auto" w:fill="F2F2F2" w:themeFill="background1" w:themeFillShade="F2"/>
            <w:vAlign w:val="center"/>
          </w:tcPr>
          <w:p w14:paraId="199C2FA7" w14:textId="77777777" w:rsidR="003248D1" w:rsidRPr="00814B85" w:rsidRDefault="00000000" w:rsidP="003248D1">
            <w:pPr>
              <w:rPr>
                <w:lang w:eastAsia="en-CA"/>
              </w:rPr>
            </w:pPr>
            <w:sdt>
              <w:sdtPr>
                <w:rPr>
                  <w:lang w:eastAsia="en-CA"/>
                </w:rPr>
                <w:id w:val="446354937"/>
                <w:placeholder>
                  <w:docPart w:val="79B59EAEA59C42AEADC7EE4667DC14B8"/>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686" w:type="dxa"/>
            <w:shd w:val="clear" w:color="auto" w:fill="F2F2F2" w:themeFill="background1" w:themeFillShade="F2"/>
          </w:tcPr>
          <w:p w14:paraId="17DCE4F9" w14:textId="0DE12430"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1048ECFE" w14:textId="77777777" w:rsidR="003248D1" w:rsidRDefault="00000000" w:rsidP="003248D1">
            <w:pPr>
              <w:jc w:val="center"/>
              <w:rPr>
                <w:lang w:eastAsia="en-CA"/>
              </w:rPr>
            </w:pPr>
            <w:sdt>
              <w:sdtPr>
                <w:rPr>
                  <w:lang w:eastAsia="en-CA"/>
                </w:rPr>
                <w:id w:val="1617869317"/>
                <w14:checkbox>
                  <w14:checked w14:val="0"/>
                  <w14:checkedState w14:val="0050" w14:font="Wingdings 2"/>
                  <w14:uncheckedState w14:val="0020" w14:font="Wingdings 2"/>
                </w14:checkbox>
              </w:sdtPr>
              <w:sdtContent>
                <w:r w:rsidR="003248D1">
                  <w:rPr>
                    <w:lang w:eastAsia="en-CA"/>
                  </w:rPr>
                  <w:sym w:font="Wingdings 2" w:char="F020"/>
                </w:r>
              </w:sdtContent>
            </w:sdt>
          </w:p>
        </w:tc>
        <w:tc>
          <w:tcPr>
            <w:tcW w:w="1101" w:type="dxa"/>
            <w:shd w:val="clear" w:color="auto" w:fill="F2F2F2" w:themeFill="background1" w:themeFillShade="F2"/>
          </w:tcPr>
          <w:p w14:paraId="58B87928" w14:textId="7D82888D" w:rsidR="003248D1" w:rsidRPr="00814B85" w:rsidRDefault="003248D1" w:rsidP="003248D1">
            <w:pPr>
              <w:jc w:val="center"/>
              <w:rPr>
                <w:lang w:eastAsia="en-CA"/>
              </w:rPr>
            </w:pPr>
            <w:r w:rsidRPr="00B707BD">
              <w:t>396</w:t>
            </w:r>
          </w:p>
        </w:tc>
        <w:tc>
          <w:tcPr>
            <w:tcW w:w="850" w:type="dxa"/>
            <w:shd w:val="clear" w:color="auto" w:fill="F2F2F2" w:themeFill="background1" w:themeFillShade="F2"/>
            <w:vAlign w:val="center"/>
          </w:tcPr>
          <w:p w14:paraId="380CC5CE" w14:textId="159CB931" w:rsidR="003248D1" w:rsidRPr="00814B85" w:rsidRDefault="00000000" w:rsidP="003248D1">
            <w:pPr>
              <w:jc w:val="center"/>
              <w:rPr>
                <w:lang w:eastAsia="en-CA"/>
              </w:rPr>
            </w:pPr>
            <w:sdt>
              <w:sdtPr>
                <w:rPr>
                  <w:lang w:eastAsia="en-CA"/>
                </w:rPr>
                <w:id w:val="-281238"/>
                <w:placeholder>
                  <w:docPart w:val="40C742AEC14C4A92BD2DB8C728EC8EF6"/>
                </w:placeholder>
                <w15:color w:val="C0C0C0"/>
              </w:sdtPr>
              <w:sdtEndPr>
                <w:rPr>
                  <w:highlight w:val="lightGray"/>
                </w:rPr>
              </w:sdtEndPr>
              <w:sdtContent>
                <w:r w:rsidR="003248D1" w:rsidRPr="00814B85">
                  <w:rPr>
                    <w:lang w:eastAsia="en-CA"/>
                  </w:rPr>
                  <w:t xml:space="preserve"> </w:t>
                </w:r>
                <w:r w:rsidR="003248D1">
                  <w:rPr>
                    <w:lang w:eastAsia="en-CA"/>
                  </w:rPr>
                  <w:t xml:space="preserve">  Z-7</w:t>
                </w:r>
              </w:sdtContent>
            </w:sdt>
          </w:p>
        </w:tc>
        <w:tc>
          <w:tcPr>
            <w:tcW w:w="448" w:type="dxa"/>
            <w:shd w:val="clear" w:color="auto" w:fill="F2F2F2" w:themeFill="background1" w:themeFillShade="F2"/>
          </w:tcPr>
          <w:p w14:paraId="5D0D343E" w14:textId="644E83BB" w:rsidR="003248D1" w:rsidRDefault="00000000" w:rsidP="003248D1">
            <w:pPr>
              <w:jc w:val="center"/>
              <w:rPr>
                <w:lang w:eastAsia="en-CA"/>
              </w:rPr>
            </w:pPr>
            <w:sdt>
              <w:sdtPr>
                <w:rPr>
                  <w:lang w:eastAsia="en-CA"/>
                </w:rPr>
                <w:id w:val="-467657753"/>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5E9A2881" w14:textId="77777777" w:rsidR="003248D1" w:rsidRPr="00814B85" w:rsidRDefault="00000000" w:rsidP="003248D1">
            <w:pPr>
              <w:jc w:val="center"/>
              <w:rPr>
                <w:lang w:eastAsia="en-CA"/>
              </w:rPr>
            </w:pPr>
            <w:sdt>
              <w:sdtPr>
                <w:rPr>
                  <w:lang w:eastAsia="en-CA"/>
                </w:rPr>
                <w:id w:val="1931467154"/>
                <w:placeholder>
                  <w:docPart w:val="90EF0C1409B8494790C9037DCB13C986"/>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448" w:type="dxa"/>
            <w:shd w:val="clear" w:color="auto" w:fill="F2F2F2" w:themeFill="background1" w:themeFillShade="F2"/>
            <w:vAlign w:val="center"/>
          </w:tcPr>
          <w:p w14:paraId="5B10D1FA" w14:textId="3DE6CADC" w:rsidR="003248D1" w:rsidRDefault="00000000" w:rsidP="003248D1">
            <w:pPr>
              <w:jc w:val="center"/>
              <w:rPr>
                <w:lang w:eastAsia="en-CA"/>
              </w:rPr>
            </w:pPr>
            <w:sdt>
              <w:sdtPr>
                <w:rPr>
                  <w:lang w:eastAsia="en-CA"/>
                </w:rPr>
                <w:id w:val="1322694676"/>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2F5439FD" w14:textId="7C69C2B4" w:rsidR="003248D1" w:rsidRDefault="00000000" w:rsidP="003248D1">
            <w:pPr>
              <w:jc w:val="center"/>
              <w:rPr>
                <w:lang w:eastAsia="en-CA"/>
              </w:rPr>
            </w:pPr>
            <w:sdt>
              <w:sdtPr>
                <w:rPr>
                  <w:lang w:eastAsia="en-CA"/>
                </w:rPr>
                <w:id w:val="-1414163420"/>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4D417467" w14:textId="29D4DC8A" w:rsidR="003248D1" w:rsidRDefault="00000000" w:rsidP="003248D1">
            <w:pPr>
              <w:jc w:val="center"/>
              <w:rPr>
                <w:lang w:eastAsia="en-CA"/>
              </w:rPr>
            </w:pPr>
            <w:sdt>
              <w:sdtPr>
                <w:rPr>
                  <w:lang w:eastAsia="en-CA"/>
                </w:rPr>
                <w:id w:val="1466705233"/>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964" w:type="dxa"/>
            <w:shd w:val="clear" w:color="auto" w:fill="F2F2F2" w:themeFill="background1" w:themeFillShade="F2"/>
            <w:vAlign w:val="center"/>
          </w:tcPr>
          <w:p w14:paraId="631B76EC" w14:textId="77777777" w:rsidR="003248D1" w:rsidRPr="00814B85" w:rsidRDefault="00000000" w:rsidP="003248D1">
            <w:pPr>
              <w:jc w:val="center"/>
              <w:rPr>
                <w:lang w:eastAsia="en-CA"/>
              </w:rPr>
            </w:pPr>
            <w:sdt>
              <w:sdtPr>
                <w:rPr>
                  <w:lang w:eastAsia="en-CA"/>
                </w:rPr>
                <w:id w:val="1274287457"/>
                <w:placeholder>
                  <w:docPart w:val="7CB34AD263DF4A7896988BB60321AD52"/>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3288" w:type="dxa"/>
            <w:shd w:val="clear" w:color="auto" w:fill="F2F2F2" w:themeFill="background1" w:themeFillShade="F2"/>
          </w:tcPr>
          <w:p w14:paraId="2FAE1DF7" w14:textId="3DAD3FEE" w:rsidR="003248D1" w:rsidRPr="00814B85" w:rsidRDefault="003248D1" w:rsidP="003248D1">
            <w:pPr>
              <w:rPr>
                <w:lang w:eastAsia="en-CA"/>
              </w:rPr>
            </w:pPr>
          </w:p>
        </w:tc>
      </w:tr>
      <w:tr w:rsidR="003248D1" w14:paraId="524D841E" w14:textId="77777777" w:rsidTr="00DD2645">
        <w:tc>
          <w:tcPr>
            <w:tcW w:w="3060" w:type="dxa"/>
            <w:shd w:val="clear" w:color="auto" w:fill="F2F2F2" w:themeFill="background1" w:themeFillShade="F2"/>
          </w:tcPr>
          <w:p w14:paraId="01EC580D" w14:textId="564154A5" w:rsidR="003248D1" w:rsidRPr="00814B85" w:rsidRDefault="003248D1" w:rsidP="003248D1">
            <w:pPr>
              <w:rPr>
                <w:lang w:eastAsia="en-CA"/>
              </w:rPr>
            </w:pPr>
            <w:r w:rsidRPr="00E75D62">
              <w:t>SPRK #1 FIRE PUMP FLOW</w:t>
            </w:r>
          </w:p>
        </w:tc>
        <w:tc>
          <w:tcPr>
            <w:tcW w:w="907" w:type="dxa"/>
            <w:shd w:val="clear" w:color="auto" w:fill="F2F2F2" w:themeFill="background1" w:themeFillShade="F2"/>
            <w:vAlign w:val="center"/>
          </w:tcPr>
          <w:p w14:paraId="62FA962E" w14:textId="77777777" w:rsidR="003248D1" w:rsidRPr="00814B85" w:rsidRDefault="00000000" w:rsidP="003248D1">
            <w:pPr>
              <w:rPr>
                <w:lang w:eastAsia="en-CA"/>
              </w:rPr>
            </w:pPr>
            <w:sdt>
              <w:sdtPr>
                <w:rPr>
                  <w:lang w:eastAsia="en-CA"/>
                </w:rPr>
                <w:id w:val="1588955911"/>
                <w:placeholder>
                  <w:docPart w:val="CFB77217884F4579B101AF5E60373D2B"/>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686" w:type="dxa"/>
            <w:shd w:val="clear" w:color="auto" w:fill="F2F2F2" w:themeFill="background1" w:themeFillShade="F2"/>
          </w:tcPr>
          <w:p w14:paraId="42604A0A" w14:textId="608F242D" w:rsidR="003248D1" w:rsidRDefault="003248D1" w:rsidP="003248D1">
            <w:pPr>
              <w:jc w:val="center"/>
              <w:rPr>
                <w:lang w:eastAsia="en-CA"/>
              </w:rPr>
            </w:pPr>
            <w:r w:rsidRPr="002B24FE">
              <w:t>FS</w:t>
            </w:r>
          </w:p>
        </w:tc>
        <w:tc>
          <w:tcPr>
            <w:tcW w:w="667" w:type="dxa"/>
            <w:shd w:val="clear" w:color="auto" w:fill="F2F2F2" w:themeFill="background1" w:themeFillShade="F2"/>
            <w:vAlign w:val="center"/>
          </w:tcPr>
          <w:p w14:paraId="03053E9F" w14:textId="77777777" w:rsidR="003248D1" w:rsidRDefault="00000000" w:rsidP="003248D1">
            <w:pPr>
              <w:jc w:val="center"/>
              <w:rPr>
                <w:lang w:eastAsia="en-CA"/>
              </w:rPr>
            </w:pPr>
            <w:sdt>
              <w:sdtPr>
                <w:rPr>
                  <w:lang w:eastAsia="en-CA"/>
                </w:rPr>
                <w:id w:val="141628485"/>
                <w14:checkbox>
                  <w14:checked w14:val="0"/>
                  <w14:checkedState w14:val="0050" w14:font="Wingdings 2"/>
                  <w14:uncheckedState w14:val="0020" w14:font="Wingdings 2"/>
                </w14:checkbox>
              </w:sdtPr>
              <w:sdtContent>
                <w:r w:rsidR="003248D1">
                  <w:rPr>
                    <w:lang w:eastAsia="en-CA"/>
                  </w:rPr>
                  <w:sym w:font="Wingdings 2" w:char="F020"/>
                </w:r>
              </w:sdtContent>
            </w:sdt>
          </w:p>
        </w:tc>
        <w:tc>
          <w:tcPr>
            <w:tcW w:w="1101" w:type="dxa"/>
            <w:shd w:val="clear" w:color="auto" w:fill="F2F2F2" w:themeFill="background1" w:themeFillShade="F2"/>
          </w:tcPr>
          <w:p w14:paraId="7B401D32" w14:textId="675F8296" w:rsidR="003248D1" w:rsidRPr="00814B85" w:rsidRDefault="003248D1" w:rsidP="003248D1">
            <w:pPr>
              <w:jc w:val="center"/>
              <w:rPr>
                <w:lang w:eastAsia="en-CA"/>
              </w:rPr>
            </w:pPr>
            <w:r w:rsidRPr="00B707BD">
              <w:t>399</w:t>
            </w:r>
          </w:p>
        </w:tc>
        <w:tc>
          <w:tcPr>
            <w:tcW w:w="850" w:type="dxa"/>
            <w:shd w:val="clear" w:color="auto" w:fill="F2F2F2" w:themeFill="background1" w:themeFillShade="F2"/>
            <w:vAlign w:val="center"/>
          </w:tcPr>
          <w:p w14:paraId="65ACF349" w14:textId="387959C1" w:rsidR="003248D1" w:rsidRPr="00814B85" w:rsidRDefault="00000000" w:rsidP="003248D1">
            <w:pPr>
              <w:jc w:val="center"/>
              <w:rPr>
                <w:lang w:eastAsia="en-CA"/>
              </w:rPr>
            </w:pPr>
            <w:sdt>
              <w:sdtPr>
                <w:rPr>
                  <w:lang w:eastAsia="en-CA"/>
                </w:rPr>
                <w:id w:val="1739820723"/>
                <w:placeholder>
                  <w:docPart w:val="8D6A78BEB1C246DFBE90FE9F16F39DD6"/>
                </w:placeholder>
                <w15:color w:val="C0C0C0"/>
              </w:sdtPr>
              <w:sdtEndPr>
                <w:rPr>
                  <w:highlight w:val="lightGray"/>
                </w:rPr>
              </w:sdtEndPr>
              <w:sdtContent>
                <w:r w:rsidR="003248D1" w:rsidRPr="00814B85">
                  <w:rPr>
                    <w:lang w:eastAsia="en-CA"/>
                  </w:rPr>
                  <w:t xml:space="preserve"> </w:t>
                </w:r>
                <w:r w:rsidR="003248D1">
                  <w:rPr>
                    <w:lang w:eastAsia="en-CA"/>
                  </w:rPr>
                  <w:t xml:space="preserve">  Z-7</w:t>
                </w:r>
              </w:sdtContent>
            </w:sdt>
          </w:p>
        </w:tc>
        <w:tc>
          <w:tcPr>
            <w:tcW w:w="448" w:type="dxa"/>
            <w:shd w:val="clear" w:color="auto" w:fill="F2F2F2" w:themeFill="background1" w:themeFillShade="F2"/>
          </w:tcPr>
          <w:p w14:paraId="36FE2C7C" w14:textId="49A00A89" w:rsidR="003248D1" w:rsidRDefault="00000000" w:rsidP="003248D1">
            <w:pPr>
              <w:jc w:val="center"/>
              <w:rPr>
                <w:lang w:eastAsia="en-CA"/>
              </w:rPr>
            </w:pPr>
            <w:sdt>
              <w:sdtPr>
                <w:rPr>
                  <w:lang w:eastAsia="en-CA"/>
                </w:rPr>
                <w:id w:val="155274231"/>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4FFD5947" w14:textId="77777777" w:rsidR="003248D1" w:rsidRPr="00814B85" w:rsidRDefault="00000000" w:rsidP="003248D1">
            <w:pPr>
              <w:jc w:val="center"/>
              <w:rPr>
                <w:lang w:eastAsia="en-CA"/>
              </w:rPr>
            </w:pPr>
            <w:sdt>
              <w:sdtPr>
                <w:rPr>
                  <w:lang w:eastAsia="en-CA"/>
                </w:rPr>
                <w:id w:val="467169806"/>
                <w:placeholder>
                  <w:docPart w:val="DA402BEEC99A4055A08756787294B4F1"/>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448" w:type="dxa"/>
            <w:shd w:val="clear" w:color="auto" w:fill="F2F2F2" w:themeFill="background1" w:themeFillShade="F2"/>
            <w:vAlign w:val="center"/>
          </w:tcPr>
          <w:p w14:paraId="4556D687" w14:textId="784BB29E" w:rsidR="003248D1" w:rsidRDefault="00000000" w:rsidP="003248D1">
            <w:pPr>
              <w:jc w:val="center"/>
              <w:rPr>
                <w:lang w:eastAsia="en-CA"/>
              </w:rPr>
            </w:pPr>
            <w:sdt>
              <w:sdtPr>
                <w:rPr>
                  <w:lang w:eastAsia="en-CA"/>
                </w:rPr>
                <w:id w:val="836957317"/>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2F70DBCD" w14:textId="669DBA16" w:rsidR="003248D1" w:rsidRDefault="00000000" w:rsidP="003248D1">
            <w:pPr>
              <w:jc w:val="center"/>
              <w:rPr>
                <w:lang w:eastAsia="en-CA"/>
              </w:rPr>
            </w:pPr>
            <w:sdt>
              <w:sdtPr>
                <w:rPr>
                  <w:lang w:eastAsia="en-CA"/>
                </w:rPr>
                <w:id w:val="-1965872271"/>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17AD0A63" w14:textId="12B1EC3C" w:rsidR="003248D1" w:rsidRDefault="00000000" w:rsidP="003248D1">
            <w:pPr>
              <w:jc w:val="center"/>
              <w:rPr>
                <w:lang w:eastAsia="en-CA"/>
              </w:rPr>
            </w:pPr>
            <w:sdt>
              <w:sdtPr>
                <w:rPr>
                  <w:lang w:eastAsia="en-CA"/>
                </w:rPr>
                <w:id w:val="-1474369048"/>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964" w:type="dxa"/>
            <w:shd w:val="clear" w:color="auto" w:fill="F2F2F2" w:themeFill="background1" w:themeFillShade="F2"/>
            <w:vAlign w:val="center"/>
          </w:tcPr>
          <w:p w14:paraId="6474334E" w14:textId="77777777" w:rsidR="003248D1" w:rsidRPr="00814B85" w:rsidRDefault="00000000" w:rsidP="003248D1">
            <w:pPr>
              <w:jc w:val="center"/>
              <w:rPr>
                <w:lang w:eastAsia="en-CA"/>
              </w:rPr>
            </w:pPr>
            <w:sdt>
              <w:sdtPr>
                <w:rPr>
                  <w:lang w:eastAsia="en-CA"/>
                </w:rPr>
                <w:id w:val="1837651031"/>
                <w:placeholder>
                  <w:docPart w:val="0C16CEC9B7044140988871C108FAF12E"/>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3288" w:type="dxa"/>
            <w:shd w:val="clear" w:color="auto" w:fill="F2F2F2" w:themeFill="background1" w:themeFillShade="F2"/>
          </w:tcPr>
          <w:p w14:paraId="58E13224" w14:textId="02AC1FBD" w:rsidR="003248D1" w:rsidRPr="00814B85" w:rsidRDefault="003248D1" w:rsidP="003248D1">
            <w:pPr>
              <w:rPr>
                <w:lang w:eastAsia="en-CA"/>
              </w:rPr>
            </w:pPr>
            <w:r w:rsidRPr="00954E8D">
              <w:t>TR</w:t>
            </w:r>
          </w:p>
        </w:tc>
      </w:tr>
      <w:tr w:rsidR="003248D1" w14:paraId="1A668A81" w14:textId="77777777" w:rsidTr="00DD2645">
        <w:tc>
          <w:tcPr>
            <w:tcW w:w="3060" w:type="dxa"/>
            <w:shd w:val="clear" w:color="auto" w:fill="F2F2F2" w:themeFill="background1" w:themeFillShade="F2"/>
          </w:tcPr>
          <w:p w14:paraId="02D2421A" w14:textId="2CD25B3E" w:rsidR="003248D1" w:rsidRPr="00814B85" w:rsidRDefault="003248D1" w:rsidP="003248D1">
            <w:pPr>
              <w:rPr>
                <w:lang w:eastAsia="en-CA"/>
              </w:rPr>
            </w:pPr>
            <w:r w:rsidRPr="00E75D62">
              <w:t>SPRK #1 SPRK FIRE PUMP FAIL</w:t>
            </w:r>
          </w:p>
        </w:tc>
        <w:tc>
          <w:tcPr>
            <w:tcW w:w="907" w:type="dxa"/>
            <w:shd w:val="clear" w:color="auto" w:fill="F2F2F2" w:themeFill="background1" w:themeFillShade="F2"/>
            <w:vAlign w:val="center"/>
          </w:tcPr>
          <w:p w14:paraId="573E92B2" w14:textId="77777777" w:rsidR="003248D1" w:rsidRPr="00814B85" w:rsidRDefault="00000000" w:rsidP="003248D1">
            <w:pPr>
              <w:rPr>
                <w:lang w:eastAsia="en-CA"/>
              </w:rPr>
            </w:pPr>
            <w:sdt>
              <w:sdtPr>
                <w:rPr>
                  <w:lang w:eastAsia="en-CA"/>
                </w:rPr>
                <w:id w:val="-997807082"/>
                <w:placeholder>
                  <w:docPart w:val="774F2B2E50EC479B9C063CFA909D8315"/>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686" w:type="dxa"/>
            <w:shd w:val="clear" w:color="auto" w:fill="F2F2F2" w:themeFill="background1" w:themeFillShade="F2"/>
          </w:tcPr>
          <w:p w14:paraId="168E99CD" w14:textId="356E6B74"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77AEFD80" w14:textId="77777777" w:rsidR="003248D1" w:rsidRDefault="00000000" w:rsidP="003248D1">
            <w:pPr>
              <w:jc w:val="center"/>
              <w:rPr>
                <w:lang w:eastAsia="en-CA"/>
              </w:rPr>
            </w:pPr>
            <w:sdt>
              <w:sdtPr>
                <w:rPr>
                  <w:lang w:eastAsia="en-CA"/>
                </w:rPr>
                <w:id w:val="-635797936"/>
                <w14:checkbox>
                  <w14:checked w14:val="0"/>
                  <w14:checkedState w14:val="0050" w14:font="Wingdings 2"/>
                  <w14:uncheckedState w14:val="0020" w14:font="Wingdings 2"/>
                </w14:checkbox>
              </w:sdtPr>
              <w:sdtContent>
                <w:r w:rsidR="003248D1">
                  <w:rPr>
                    <w:lang w:eastAsia="en-CA"/>
                  </w:rPr>
                  <w:sym w:font="Wingdings 2" w:char="F020"/>
                </w:r>
              </w:sdtContent>
            </w:sdt>
          </w:p>
        </w:tc>
        <w:tc>
          <w:tcPr>
            <w:tcW w:w="1101" w:type="dxa"/>
            <w:shd w:val="clear" w:color="auto" w:fill="F2F2F2" w:themeFill="background1" w:themeFillShade="F2"/>
          </w:tcPr>
          <w:p w14:paraId="0F4001E7" w14:textId="641599BE" w:rsidR="003248D1" w:rsidRPr="00814B85" w:rsidRDefault="003248D1" w:rsidP="003248D1">
            <w:pPr>
              <w:jc w:val="center"/>
              <w:rPr>
                <w:lang w:eastAsia="en-CA"/>
              </w:rPr>
            </w:pPr>
            <w:r w:rsidRPr="00B707BD">
              <w:t>400</w:t>
            </w:r>
          </w:p>
        </w:tc>
        <w:tc>
          <w:tcPr>
            <w:tcW w:w="850" w:type="dxa"/>
            <w:shd w:val="clear" w:color="auto" w:fill="F2F2F2" w:themeFill="background1" w:themeFillShade="F2"/>
            <w:vAlign w:val="center"/>
          </w:tcPr>
          <w:p w14:paraId="2595ABB3" w14:textId="2275097F" w:rsidR="003248D1" w:rsidRPr="00814B85" w:rsidRDefault="00000000" w:rsidP="003248D1">
            <w:pPr>
              <w:jc w:val="center"/>
              <w:rPr>
                <w:lang w:eastAsia="en-CA"/>
              </w:rPr>
            </w:pPr>
            <w:sdt>
              <w:sdtPr>
                <w:rPr>
                  <w:lang w:eastAsia="en-CA"/>
                </w:rPr>
                <w:id w:val="-1002657387"/>
                <w:placeholder>
                  <w:docPart w:val="9FA7D7D7C8EF4ABE83954809E103FC23"/>
                </w:placeholder>
                <w15:color w:val="C0C0C0"/>
              </w:sdtPr>
              <w:sdtEndPr>
                <w:rPr>
                  <w:highlight w:val="lightGray"/>
                </w:rPr>
              </w:sdtEndPr>
              <w:sdtContent>
                <w:r w:rsidR="003248D1" w:rsidRPr="00814B85">
                  <w:rPr>
                    <w:lang w:eastAsia="en-CA"/>
                  </w:rPr>
                  <w:t xml:space="preserve"> </w:t>
                </w:r>
                <w:r w:rsidR="003248D1">
                  <w:rPr>
                    <w:lang w:eastAsia="en-CA"/>
                  </w:rPr>
                  <w:t xml:space="preserve">  Z-7</w:t>
                </w:r>
              </w:sdtContent>
            </w:sdt>
          </w:p>
        </w:tc>
        <w:tc>
          <w:tcPr>
            <w:tcW w:w="448" w:type="dxa"/>
            <w:shd w:val="clear" w:color="auto" w:fill="F2F2F2" w:themeFill="background1" w:themeFillShade="F2"/>
          </w:tcPr>
          <w:p w14:paraId="79E8AF04" w14:textId="3E5C115A" w:rsidR="003248D1" w:rsidRDefault="00000000" w:rsidP="003248D1">
            <w:pPr>
              <w:jc w:val="center"/>
              <w:rPr>
                <w:lang w:eastAsia="en-CA"/>
              </w:rPr>
            </w:pPr>
            <w:sdt>
              <w:sdtPr>
                <w:rPr>
                  <w:lang w:eastAsia="en-CA"/>
                </w:rPr>
                <w:id w:val="-1289655517"/>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6E8F271C" w14:textId="77777777" w:rsidR="003248D1" w:rsidRPr="00814B85" w:rsidRDefault="00000000" w:rsidP="003248D1">
            <w:pPr>
              <w:jc w:val="center"/>
              <w:rPr>
                <w:lang w:eastAsia="en-CA"/>
              </w:rPr>
            </w:pPr>
            <w:sdt>
              <w:sdtPr>
                <w:rPr>
                  <w:lang w:eastAsia="en-CA"/>
                </w:rPr>
                <w:id w:val="1369803306"/>
                <w:placeholder>
                  <w:docPart w:val="76EF3C0172B04AE5BCBADFBC79590837"/>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448" w:type="dxa"/>
            <w:shd w:val="clear" w:color="auto" w:fill="F2F2F2" w:themeFill="background1" w:themeFillShade="F2"/>
            <w:vAlign w:val="center"/>
          </w:tcPr>
          <w:p w14:paraId="04DC445A" w14:textId="0A0C6294" w:rsidR="003248D1" w:rsidRDefault="00000000" w:rsidP="003248D1">
            <w:pPr>
              <w:jc w:val="center"/>
              <w:rPr>
                <w:lang w:eastAsia="en-CA"/>
              </w:rPr>
            </w:pPr>
            <w:sdt>
              <w:sdtPr>
                <w:rPr>
                  <w:lang w:eastAsia="en-CA"/>
                </w:rPr>
                <w:id w:val="511957751"/>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1136E8D2" w14:textId="24B06CE4" w:rsidR="003248D1" w:rsidRDefault="00000000" w:rsidP="003248D1">
            <w:pPr>
              <w:jc w:val="center"/>
              <w:rPr>
                <w:lang w:eastAsia="en-CA"/>
              </w:rPr>
            </w:pPr>
            <w:sdt>
              <w:sdtPr>
                <w:rPr>
                  <w:lang w:eastAsia="en-CA"/>
                </w:rPr>
                <w:id w:val="922917036"/>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028E75A4" w14:textId="4A6E8299" w:rsidR="003248D1" w:rsidRDefault="00000000" w:rsidP="003248D1">
            <w:pPr>
              <w:jc w:val="center"/>
              <w:rPr>
                <w:lang w:eastAsia="en-CA"/>
              </w:rPr>
            </w:pPr>
            <w:sdt>
              <w:sdtPr>
                <w:rPr>
                  <w:lang w:eastAsia="en-CA"/>
                </w:rPr>
                <w:id w:val="-313716576"/>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964" w:type="dxa"/>
            <w:shd w:val="clear" w:color="auto" w:fill="F2F2F2" w:themeFill="background1" w:themeFillShade="F2"/>
            <w:vAlign w:val="center"/>
          </w:tcPr>
          <w:p w14:paraId="2E43D4A5" w14:textId="77777777" w:rsidR="003248D1" w:rsidRPr="00814B85" w:rsidRDefault="00000000" w:rsidP="003248D1">
            <w:pPr>
              <w:jc w:val="center"/>
              <w:rPr>
                <w:lang w:eastAsia="en-CA"/>
              </w:rPr>
            </w:pPr>
            <w:sdt>
              <w:sdtPr>
                <w:rPr>
                  <w:lang w:eastAsia="en-CA"/>
                </w:rPr>
                <w:id w:val="-144434897"/>
                <w:placeholder>
                  <w:docPart w:val="A0DCE81BA64246C7A2FC2A39CB32D64A"/>
                </w:placeholder>
                <w15:color w:val="C0C0C0"/>
              </w:sdtPr>
              <w:sdtEndPr>
                <w:rPr>
                  <w:highlight w:val="lightGray"/>
                </w:rPr>
              </w:sdtEndPr>
              <w:sdtContent>
                <w:r w:rsidR="003248D1" w:rsidRPr="00814B85">
                  <w:rPr>
                    <w:lang w:eastAsia="en-CA"/>
                  </w:rPr>
                  <w:t xml:space="preserve"> </w:t>
                </w:r>
                <w:r w:rsidR="003248D1">
                  <w:rPr>
                    <w:lang w:eastAsia="en-CA"/>
                  </w:rPr>
                  <w:t xml:space="preserve">  </w:t>
                </w:r>
              </w:sdtContent>
            </w:sdt>
          </w:p>
        </w:tc>
        <w:tc>
          <w:tcPr>
            <w:tcW w:w="3288" w:type="dxa"/>
            <w:shd w:val="clear" w:color="auto" w:fill="F2F2F2" w:themeFill="background1" w:themeFillShade="F2"/>
          </w:tcPr>
          <w:p w14:paraId="7B417D08" w14:textId="204A428B" w:rsidR="003248D1" w:rsidRPr="00814B85" w:rsidRDefault="003248D1" w:rsidP="003248D1">
            <w:pPr>
              <w:rPr>
                <w:lang w:eastAsia="en-CA"/>
              </w:rPr>
            </w:pPr>
          </w:p>
        </w:tc>
      </w:tr>
      <w:tr w:rsidR="003248D1" w14:paraId="43D9508C" w14:textId="77777777" w:rsidTr="00DD2645">
        <w:tc>
          <w:tcPr>
            <w:tcW w:w="3060" w:type="dxa"/>
            <w:shd w:val="clear" w:color="auto" w:fill="F2F2F2" w:themeFill="background1" w:themeFillShade="F2"/>
          </w:tcPr>
          <w:p w14:paraId="5A8B2F96" w14:textId="1C976253" w:rsidR="003248D1" w:rsidRDefault="003248D1" w:rsidP="003248D1">
            <w:pPr>
              <w:rPr>
                <w:lang w:eastAsia="en-CA"/>
              </w:rPr>
            </w:pPr>
            <w:r w:rsidRPr="00E75D62">
              <w:t>Z7</w:t>
            </w:r>
            <w:r w:rsidRPr="00E75D62">
              <w:rPr>
                <w:rFonts w:ascii="Cambria Math" w:hAnsi="Cambria Math" w:cs="Cambria Math"/>
              </w:rPr>
              <w:t>‐</w:t>
            </w:r>
            <w:r w:rsidRPr="00E75D62">
              <w:t>ZONE 5 SPRK RM 1 VALVE 11</w:t>
            </w:r>
          </w:p>
        </w:tc>
        <w:tc>
          <w:tcPr>
            <w:tcW w:w="907" w:type="dxa"/>
            <w:shd w:val="clear" w:color="auto" w:fill="F2F2F2" w:themeFill="background1" w:themeFillShade="F2"/>
            <w:vAlign w:val="center"/>
          </w:tcPr>
          <w:p w14:paraId="28AD6469" w14:textId="77777777" w:rsidR="003248D1" w:rsidRDefault="003248D1" w:rsidP="003248D1">
            <w:pPr>
              <w:rPr>
                <w:lang w:eastAsia="en-CA"/>
              </w:rPr>
            </w:pPr>
          </w:p>
        </w:tc>
        <w:tc>
          <w:tcPr>
            <w:tcW w:w="686" w:type="dxa"/>
            <w:shd w:val="clear" w:color="auto" w:fill="F2F2F2" w:themeFill="background1" w:themeFillShade="F2"/>
          </w:tcPr>
          <w:p w14:paraId="1EF1DE99" w14:textId="681D0E17"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3FF54DE0" w14:textId="77777777" w:rsidR="003248D1" w:rsidRDefault="003248D1" w:rsidP="003248D1">
            <w:pPr>
              <w:jc w:val="center"/>
              <w:rPr>
                <w:lang w:eastAsia="en-CA"/>
              </w:rPr>
            </w:pPr>
          </w:p>
        </w:tc>
        <w:tc>
          <w:tcPr>
            <w:tcW w:w="1101" w:type="dxa"/>
            <w:shd w:val="clear" w:color="auto" w:fill="F2F2F2" w:themeFill="background1" w:themeFillShade="F2"/>
          </w:tcPr>
          <w:p w14:paraId="40B9705A" w14:textId="2BB7F86C" w:rsidR="003248D1" w:rsidRDefault="003248D1" w:rsidP="003248D1">
            <w:pPr>
              <w:jc w:val="center"/>
              <w:rPr>
                <w:lang w:eastAsia="en-CA"/>
              </w:rPr>
            </w:pPr>
            <w:r w:rsidRPr="00B707BD">
              <w:t>411</w:t>
            </w:r>
          </w:p>
        </w:tc>
        <w:tc>
          <w:tcPr>
            <w:tcW w:w="850" w:type="dxa"/>
            <w:shd w:val="clear" w:color="auto" w:fill="F2F2F2" w:themeFill="background1" w:themeFillShade="F2"/>
            <w:vAlign w:val="center"/>
          </w:tcPr>
          <w:p w14:paraId="25180EB4" w14:textId="7EFA1271"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26F8D959" w14:textId="7E5289F0" w:rsidR="003248D1" w:rsidRDefault="00000000" w:rsidP="003248D1">
            <w:pPr>
              <w:jc w:val="center"/>
              <w:rPr>
                <w:lang w:eastAsia="en-CA"/>
              </w:rPr>
            </w:pPr>
            <w:sdt>
              <w:sdtPr>
                <w:rPr>
                  <w:lang w:eastAsia="en-CA"/>
                </w:rPr>
                <w:id w:val="-635111634"/>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33B6E986" w14:textId="77777777" w:rsidR="003248D1" w:rsidRDefault="003248D1" w:rsidP="003248D1">
            <w:pPr>
              <w:jc w:val="center"/>
              <w:rPr>
                <w:lang w:eastAsia="en-CA"/>
              </w:rPr>
            </w:pPr>
          </w:p>
        </w:tc>
        <w:tc>
          <w:tcPr>
            <w:tcW w:w="448" w:type="dxa"/>
            <w:shd w:val="clear" w:color="auto" w:fill="F2F2F2" w:themeFill="background1" w:themeFillShade="F2"/>
            <w:vAlign w:val="center"/>
          </w:tcPr>
          <w:p w14:paraId="0B298A62" w14:textId="6D59A956" w:rsidR="003248D1" w:rsidRDefault="00000000" w:rsidP="003248D1">
            <w:pPr>
              <w:jc w:val="center"/>
              <w:rPr>
                <w:lang w:eastAsia="en-CA"/>
              </w:rPr>
            </w:pPr>
            <w:sdt>
              <w:sdtPr>
                <w:rPr>
                  <w:lang w:eastAsia="en-CA"/>
                </w:rPr>
                <w:id w:val="1558980488"/>
                <w14:checkbox>
                  <w14:checked w14:val="1"/>
                  <w14:checkedState w14:val="0050" w14:font="Wingdings 2"/>
                  <w14:uncheckedState w14:val="0020" w14:font="Wingdings 2"/>
                </w14:checkbox>
              </w:sdtPr>
              <w:sdtContent>
                <w:r w:rsidR="003248D1">
                  <w:rPr>
                    <w:lang w:eastAsia="en-CA"/>
                  </w:rPr>
                  <w:sym w:font="Wingdings 2" w:char="F050"/>
                </w:r>
              </w:sdtContent>
            </w:sdt>
            <w:r w:rsidR="003248D1">
              <w:rPr>
                <w:lang w:eastAsia="en-CA"/>
              </w:rPr>
              <w:t xml:space="preserve"> </w:t>
            </w:r>
          </w:p>
        </w:tc>
        <w:tc>
          <w:tcPr>
            <w:tcW w:w="448" w:type="dxa"/>
            <w:shd w:val="clear" w:color="auto" w:fill="F2F2F2" w:themeFill="background1" w:themeFillShade="F2"/>
            <w:vAlign w:val="center"/>
          </w:tcPr>
          <w:p w14:paraId="53AE76C4" w14:textId="144B9CBB" w:rsidR="003248D1" w:rsidRDefault="00000000" w:rsidP="003248D1">
            <w:pPr>
              <w:jc w:val="center"/>
              <w:rPr>
                <w:lang w:eastAsia="en-CA"/>
              </w:rPr>
            </w:pPr>
            <w:sdt>
              <w:sdtPr>
                <w:rPr>
                  <w:lang w:eastAsia="en-CA"/>
                </w:rPr>
                <w:id w:val="1050355033"/>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670F1AA3" w14:textId="088C16D1" w:rsidR="003248D1" w:rsidRDefault="003248D1" w:rsidP="003248D1">
            <w:pPr>
              <w:jc w:val="center"/>
              <w:rPr>
                <w:lang w:eastAsia="en-CA"/>
              </w:rPr>
            </w:pPr>
            <w:r>
              <w:rPr>
                <w:lang w:eastAsia="en-CA"/>
              </w:rPr>
              <w:t xml:space="preserve"> </w:t>
            </w:r>
            <w:sdt>
              <w:sdtPr>
                <w:rPr>
                  <w:lang w:eastAsia="en-CA"/>
                </w:rPr>
                <w:id w:val="1552118900"/>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vAlign w:val="center"/>
          </w:tcPr>
          <w:p w14:paraId="497DCC76" w14:textId="77777777" w:rsidR="003248D1" w:rsidRDefault="003248D1" w:rsidP="003248D1">
            <w:pPr>
              <w:jc w:val="center"/>
              <w:rPr>
                <w:lang w:eastAsia="en-CA"/>
              </w:rPr>
            </w:pPr>
          </w:p>
        </w:tc>
        <w:tc>
          <w:tcPr>
            <w:tcW w:w="3288" w:type="dxa"/>
            <w:shd w:val="clear" w:color="auto" w:fill="F2F2F2" w:themeFill="background1" w:themeFillShade="F2"/>
          </w:tcPr>
          <w:p w14:paraId="7A199E42" w14:textId="77777777" w:rsidR="003248D1" w:rsidRDefault="003248D1" w:rsidP="003248D1">
            <w:pPr>
              <w:rPr>
                <w:lang w:eastAsia="en-CA"/>
              </w:rPr>
            </w:pPr>
          </w:p>
        </w:tc>
      </w:tr>
      <w:tr w:rsidR="003248D1" w14:paraId="7C18A08A" w14:textId="77777777" w:rsidTr="00DD2645">
        <w:tc>
          <w:tcPr>
            <w:tcW w:w="3060" w:type="dxa"/>
            <w:shd w:val="clear" w:color="auto" w:fill="F2F2F2" w:themeFill="background1" w:themeFillShade="F2"/>
          </w:tcPr>
          <w:p w14:paraId="02F3ED65" w14:textId="05663BDE" w:rsidR="003248D1" w:rsidRDefault="003248D1" w:rsidP="003248D1">
            <w:pPr>
              <w:rPr>
                <w:lang w:eastAsia="en-CA"/>
              </w:rPr>
            </w:pPr>
            <w:r w:rsidRPr="00E75D62">
              <w:t>Z7</w:t>
            </w:r>
            <w:r w:rsidRPr="00E75D62">
              <w:rPr>
                <w:rFonts w:ascii="Cambria Math" w:hAnsi="Cambria Math" w:cs="Cambria Math"/>
              </w:rPr>
              <w:t>‐</w:t>
            </w:r>
            <w:r w:rsidRPr="00E75D62">
              <w:t xml:space="preserve"> SPRK RM 1 MAIN LOOP</w:t>
            </w:r>
          </w:p>
        </w:tc>
        <w:tc>
          <w:tcPr>
            <w:tcW w:w="907" w:type="dxa"/>
            <w:shd w:val="clear" w:color="auto" w:fill="F2F2F2" w:themeFill="background1" w:themeFillShade="F2"/>
            <w:vAlign w:val="center"/>
          </w:tcPr>
          <w:p w14:paraId="62E6E9B2" w14:textId="77777777" w:rsidR="003248D1" w:rsidRDefault="003248D1" w:rsidP="003248D1">
            <w:pPr>
              <w:rPr>
                <w:lang w:eastAsia="en-CA"/>
              </w:rPr>
            </w:pPr>
          </w:p>
        </w:tc>
        <w:tc>
          <w:tcPr>
            <w:tcW w:w="686" w:type="dxa"/>
            <w:shd w:val="clear" w:color="auto" w:fill="F2F2F2" w:themeFill="background1" w:themeFillShade="F2"/>
          </w:tcPr>
          <w:p w14:paraId="4FA03FBC" w14:textId="3DB2771A"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51B9F99F" w14:textId="77777777" w:rsidR="003248D1" w:rsidRDefault="003248D1" w:rsidP="003248D1">
            <w:pPr>
              <w:jc w:val="center"/>
              <w:rPr>
                <w:lang w:eastAsia="en-CA"/>
              </w:rPr>
            </w:pPr>
          </w:p>
        </w:tc>
        <w:tc>
          <w:tcPr>
            <w:tcW w:w="1101" w:type="dxa"/>
            <w:shd w:val="clear" w:color="auto" w:fill="F2F2F2" w:themeFill="background1" w:themeFillShade="F2"/>
          </w:tcPr>
          <w:p w14:paraId="66AA18EF" w14:textId="4BC21E60" w:rsidR="003248D1" w:rsidRDefault="003248D1" w:rsidP="003248D1">
            <w:pPr>
              <w:jc w:val="center"/>
              <w:rPr>
                <w:lang w:eastAsia="en-CA"/>
              </w:rPr>
            </w:pPr>
            <w:r w:rsidRPr="00B707BD">
              <w:t>416</w:t>
            </w:r>
          </w:p>
        </w:tc>
        <w:tc>
          <w:tcPr>
            <w:tcW w:w="850" w:type="dxa"/>
            <w:shd w:val="clear" w:color="auto" w:fill="F2F2F2" w:themeFill="background1" w:themeFillShade="F2"/>
            <w:vAlign w:val="center"/>
          </w:tcPr>
          <w:p w14:paraId="268B704D" w14:textId="5AA279ED"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4E600DE4" w14:textId="17BBFF0B" w:rsidR="003248D1" w:rsidRDefault="00000000" w:rsidP="003248D1">
            <w:pPr>
              <w:jc w:val="center"/>
              <w:rPr>
                <w:lang w:eastAsia="en-CA"/>
              </w:rPr>
            </w:pPr>
            <w:sdt>
              <w:sdtPr>
                <w:rPr>
                  <w:lang w:eastAsia="en-CA"/>
                </w:rPr>
                <w:id w:val="2130979599"/>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5601CE73" w14:textId="77777777" w:rsidR="003248D1" w:rsidRDefault="003248D1" w:rsidP="003248D1">
            <w:pPr>
              <w:jc w:val="center"/>
              <w:rPr>
                <w:lang w:eastAsia="en-CA"/>
              </w:rPr>
            </w:pPr>
          </w:p>
        </w:tc>
        <w:tc>
          <w:tcPr>
            <w:tcW w:w="448" w:type="dxa"/>
            <w:shd w:val="clear" w:color="auto" w:fill="F2F2F2" w:themeFill="background1" w:themeFillShade="F2"/>
            <w:vAlign w:val="center"/>
          </w:tcPr>
          <w:p w14:paraId="1E59FDD4" w14:textId="0842DB9D" w:rsidR="003248D1" w:rsidRDefault="00000000" w:rsidP="003248D1">
            <w:pPr>
              <w:jc w:val="center"/>
              <w:rPr>
                <w:lang w:eastAsia="en-CA"/>
              </w:rPr>
            </w:pPr>
            <w:sdt>
              <w:sdtPr>
                <w:rPr>
                  <w:lang w:eastAsia="en-CA"/>
                </w:rPr>
                <w:id w:val="1199890247"/>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7D6B5EA4" w14:textId="2761B151" w:rsidR="003248D1" w:rsidRDefault="00000000" w:rsidP="003248D1">
            <w:pPr>
              <w:jc w:val="center"/>
              <w:rPr>
                <w:lang w:eastAsia="en-CA"/>
              </w:rPr>
            </w:pPr>
            <w:sdt>
              <w:sdtPr>
                <w:rPr>
                  <w:lang w:eastAsia="en-CA"/>
                </w:rPr>
                <w:id w:val="1737511886"/>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1B1AB55D" w14:textId="40C24860" w:rsidR="003248D1" w:rsidRDefault="00000000" w:rsidP="003248D1">
            <w:pPr>
              <w:jc w:val="center"/>
              <w:rPr>
                <w:lang w:eastAsia="en-CA"/>
              </w:rPr>
            </w:pPr>
            <w:sdt>
              <w:sdtPr>
                <w:rPr>
                  <w:lang w:eastAsia="en-CA"/>
                </w:rPr>
                <w:id w:val="44572796"/>
                <w14:checkbox>
                  <w14:checked w14:val="1"/>
                  <w14:checkedState w14:val="0050" w14:font="Wingdings 2"/>
                  <w14:uncheckedState w14:val="0020" w14:font="Wingdings 2"/>
                </w14:checkbox>
              </w:sdtPr>
              <w:sdtContent>
                <w:r w:rsidR="003248D1">
                  <w:rPr>
                    <w:lang w:eastAsia="en-CA"/>
                  </w:rPr>
                  <w:sym w:font="Wingdings 2" w:char="F050"/>
                </w:r>
              </w:sdtContent>
            </w:sdt>
            <w:r w:rsidR="003248D1">
              <w:rPr>
                <w:lang w:eastAsia="en-CA"/>
              </w:rPr>
              <w:t xml:space="preserve"> </w:t>
            </w:r>
          </w:p>
        </w:tc>
        <w:tc>
          <w:tcPr>
            <w:tcW w:w="964" w:type="dxa"/>
            <w:shd w:val="clear" w:color="auto" w:fill="F2F2F2" w:themeFill="background1" w:themeFillShade="F2"/>
            <w:vAlign w:val="center"/>
          </w:tcPr>
          <w:p w14:paraId="6AAC66F5" w14:textId="77777777" w:rsidR="003248D1" w:rsidRDefault="003248D1" w:rsidP="003248D1">
            <w:pPr>
              <w:jc w:val="center"/>
              <w:rPr>
                <w:lang w:eastAsia="en-CA"/>
              </w:rPr>
            </w:pPr>
          </w:p>
        </w:tc>
        <w:tc>
          <w:tcPr>
            <w:tcW w:w="3288" w:type="dxa"/>
            <w:shd w:val="clear" w:color="auto" w:fill="F2F2F2" w:themeFill="background1" w:themeFillShade="F2"/>
          </w:tcPr>
          <w:p w14:paraId="72F6AB5A" w14:textId="5BE7A0C5" w:rsidR="003248D1" w:rsidRDefault="003248D1" w:rsidP="003248D1">
            <w:pPr>
              <w:rPr>
                <w:lang w:eastAsia="en-CA"/>
              </w:rPr>
            </w:pPr>
            <w:r w:rsidRPr="00954E8D">
              <w:t>TR FROM COVER</w:t>
            </w:r>
          </w:p>
        </w:tc>
      </w:tr>
      <w:tr w:rsidR="003248D1" w14:paraId="2CE5E421" w14:textId="77777777" w:rsidTr="00DD2645">
        <w:tc>
          <w:tcPr>
            <w:tcW w:w="3060" w:type="dxa"/>
            <w:shd w:val="clear" w:color="auto" w:fill="F2F2F2" w:themeFill="background1" w:themeFillShade="F2"/>
          </w:tcPr>
          <w:p w14:paraId="57D3D048" w14:textId="095C88D1" w:rsidR="003248D1" w:rsidRDefault="003248D1" w:rsidP="003248D1">
            <w:pPr>
              <w:rPr>
                <w:lang w:eastAsia="en-CA"/>
              </w:rPr>
            </w:pPr>
            <w:r w:rsidRPr="00E75D62">
              <w:t>Z7</w:t>
            </w:r>
            <w:r w:rsidRPr="00E75D62">
              <w:rPr>
                <w:rFonts w:ascii="Cambria Math" w:hAnsi="Cambria Math" w:cs="Cambria Math"/>
              </w:rPr>
              <w:t>‐</w:t>
            </w:r>
            <w:r w:rsidRPr="00E75D62">
              <w:t xml:space="preserve">ZONE 5 SPRK RM 1 </w:t>
            </w:r>
            <w:r w:rsidRPr="00E75D62">
              <w:rPr>
                <w:rFonts w:ascii="Cambria Math" w:hAnsi="Cambria Math" w:cs="Cambria Math"/>
              </w:rPr>
              <w:t>‐</w:t>
            </w:r>
            <w:r w:rsidRPr="00E75D62">
              <w:t xml:space="preserve"> SYS 3 FLOW</w:t>
            </w:r>
          </w:p>
        </w:tc>
        <w:tc>
          <w:tcPr>
            <w:tcW w:w="907" w:type="dxa"/>
            <w:shd w:val="clear" w:color="auto" w:fill="F2F2F2" w:themeFill="background1" w:themeFillShade="F2"/>
            <w:vAlign w:val="center"/>
          </w:tcPr>
          <w:p w14:paraId="73EA47A0" w14:textId="77777777" w:rsidR="003248D1" w:rsidRDefault="003248D1" w:rsidP="003248D1">
            <w:pPr>
              <w:rPr>
                <w:lang w:eastAsia="en-CA"/>
              </w:rPr>
            </w:pPr>
          </w:p>
        </w:tc>
        <w:tc>
          <w:tcPr>
            <w:tcW w:w="686" w:type="dxa"/>
            <w:shd w:val="clear" w:color="auto" w:fill="F2F2F2" w:themeFill="background1" w:themeFillShade="F2"/>
          </w:tcPr>
          <w:p w14:paraId="7DCAAD6C" w14:textId="028FE5C2" w:rsidR="003248D1" w:rsidRDefault="003248D1" w:rsidP="003248D1">
            <w:pPr>
              <w:jc w:val="center"/>
              <w:rPr>
                <w:lang w:eastAsia="en-CA"/>
              </w:rPr>
            </w:pPr>
            <w:r w:rsidRPr="002B24FE">
              <w:t>FS</w:t>
            </w:r>
          </w:p>
        </w:tc>
        <w:tc>
          <w:tcPr>
            <w:tcW w:w="667" w:type="dxa"/>
            <w:shd w:val="clear" w:color="auto" w:fill="F2F2F2" w:themeFill="background1" w:themeFillShade="F2"/>
            <w:vAlign w:val="center"/>
          </w:tcPr>
          <w:p w14:paraId="636C0271" w14:textId="77777777" w:rsidR="003248D1" w:rsidRDefault="003248D1" w:rsidP="003248D1">
            <w:pPr>
              <w:jc w:val="center"/>
              <w:rPr>
                <w:lang w:eastAsia="en-CA"/>
              </w:rPr>
            </w:pPr>
          </w:p>
        </w:tc>
        <w:tc>
          <w:tcPr>
            <w:tcW w:w="1101" w:type="dxa"/>
            <w:shd w:val="clear" w:color="auto" w:fill="F2F2F2" w:themeFill="background1" w:themeFillShade="F2"/>
          </w:tcPr>
          <w:p w14:paraId="41A68CC8" w14:textId="71142C3A" w:rsidR="003248D1" w:rsidRDefault="003248D1" w:rsidP="003248D1">
            <w:pPr>
              <w:jc w:val="center"/>
              <w:rPr>
                <w:lang w:eastAsia="en-CA"/>
              </w:rPr>
            </w:pPr>
            <w:r w:rsidRPr="00B707BD">
              <w:t>419</w:t>
            </w:r>
          </w:p>
        </w:tc>
        <w:tc>
          <w:tcPr>
            <w:tcW w:w="850" w:type="dxa"/>
            <w:shd w:val="clear" w:color="auto" w:fill="F2F2F2" w:themeFill="background1" w:themeFillShade="F2"/>
            <w:vAlign w:val="center"/>
          </w:tcPr>
          <w:p w14:paraId="2D73A56E" w14:textId="262C6320"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489E3F75" w14:textId="33232AC4" w:rsidR="003248D1" w:rsidRDefault="00000000" w:rsidP="003248D1">
            <w:pPr>
              <w:jc w:val="center"/>
              <w:rPr>
                <w:lang w:eastAsia="en-CA"/>
              </w:rPr>
            </w:pPr>
            <w:sdt>
              <w:sdtPr>
                <w:rPr>
                  <w:lang w:eastAsia="en-CA"/>
                </w:rPr>
                <w:id w:val="1147635156"/>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79F544D1" w14:textId="77777777" w:rsidR="003248D1" w:rsidRDefault="003248D1" w:rsidP="003248D1">
            <w:pPr>
              <w:jc w:val="center"/>
              <w:rPr>
                <w:lang w:eastAsia="en-CA"/>
              </w:rPr>
            </w:pPr>
          </w:p>
        </w:tc>
        <w:tc>
          <w:tcPr>
            <w:tcW w:w="448" w:type="dxa"/>
            <w:shd w:val="clear" w:color="auto" w:fill="F2F2F2" w:themeFill="background1" w:themeFillShade="F2"/>
            <w:vAlign w:val="center"/>
          </w:tcPr>
          <w:p w14:paraId="515DF38C" w14:textId="3FE743E9" w:rsidR="003248D1" w:rsidRDefault="00000000" w:rsidP="003248D1">
            <w:pPr>
              <w:jc w:val="center"/>
              <w:rPr>
                <w:lang w:eastAsia="en-CA"/>
              </w:rPr>
            </w:pPr>
            <w:sdt>
              <w:sdtPr>
                <w:rPr>
                  <w:lang w:eastAsia="en-CA"/>
                </w:rPr>
                <w:id w:val="266282705"/>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1C5511CF" w14:textId="0EB8F337" w:rsidR="003248D1" w:rsidRDefault="00000000" w:rsidP="003248D1">
            <w:pPr>
              <w:jc w:val="center"/>
              <w:rPr>
                <w:lang w:eastAsia="en-CA"/>
              </w:rPr>
            </w:pPr>
            <w:sdt>
              <w:sdtPr>
                <w:rPr>
                  <w:lang w:eastAsia="en-CA"/>
                </w:rPr>
                <w:id w:val="-742948168"/>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069904C6" w14:textId="4A66FC10" w:rsidR="003248D1" w:rsidRDefault="003248D1" w:rsidP="003248D1">
            <w:pPr>
              <w:jc w:val="center"/>
              <w:rPr>
                <w:lang w:eastAsia="en-CA"/>
              </w:rPr>
            </w:pPr>
            <w:r>
              <w:rPr>
                <w:lang w:eastAsia="en-CA"/>
              </w:rPr>
              <w:t xml:space="preserve"> </w:t>
            </w:r>
            <w:sdt>
              <w:sdtPr>
                <w:rPr>
                  <w:lang w:eastAsia="en-CA"/>
                </w:rPr>
                <w:id w:val="-255984269"/>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vAlign w:val="center"/>
          </w:tcPr>
          <w:p w14:paraId="3758D9DA" w14:textId="77777777" w:rsidR="003248D1" w:rsidRDefault="003248D1" w:rsidP="003248D1">
            <w:pPr>
              <w:jc w:val="center"/>
              <w:rPr>
                <w:lang w:eastAsia="en-CA"/>
              </w:rPr>
            </w:pPr>
          </w:p>
        </w:tc>
        <w:tc>
          <w:tcPr>
            <w:tcW w:w="3288" w:type="dxa"/>
            <w:shd w:val="clear" w:color="auto" w:fill="F2F2F2" w:themeFill="background1" w:themeFillShade="F2"/>
          </w:tcPr>
          <w:p w14:paraId="66AA4354" w14:textId="600F80FA" w:rsidR="003248D1" w:rsidRDefault="003248D1" w:rsidP="003248D1">
            <w:pPr>
              <w:rPr>
                <w:lang w:eastAsia="en-CA"/>
              </w:rPr>
            </w:pPr>
            <w:r w:rsidRPr="00954E8D">
              <w:t>TR</w:t>
            </w:r>
          </w:p>
        </w:tc>
      </w:tr>
      <w:tr w:rsidR="003248D1" w14:paraId="6061FC0A" w14:textId="77777777" w:rsidTr="00DD2645">
        <w:tc>
          <w:tcPr>
            <w:tcW w:w="3060" w:type="dxa"/>
            <w:shd w:val="clear" w:color="auto" w:fill="F2F2F2" w:themeFill="background1" w:themeFillShade="F2"/>
          </w:tcPr>
          <w:p w14:paraId="0A6D8E13" w14:textId="274DFE6A" w:rsidR="003248D1" w:rsidRDefault="003248D1" w:rsidP="003248D1">
            <w:pPr>
              <w:rPr>
                <w:lang w:eastAsia="en-CA"/>
              </w:rPr>
            </w:pPr>
            <w:r w:rsidRPr="00E75D62">
              <w:t>Z7</w:t>
            </w:r>
            <w:r w:rsidRPr="00E75D62">
              <w:rPr>
                <w:rFonts w:ascii="Cambria Math" w:hAnsi="Cambria Math" w:cs="Cambria Math"/>
              </w:rPr>
              <w:t>‐</w:t>
            </w:r>
            <w:r w:rsidRPr="00E75D62">
              <w:t xml:space="preserve">ZONE 5 SPRK RM 1 </w:t>
            </w:r>
            <w:r w:rsidRPr="00E75D62">
              <w:rPr>
                <w:rFonts w:ascii="Aptos" w:hAnsi="Aptos" w:cs="Aptos"/>
              </w:rPr>
              <w:t>–</w:t>
            </w:r>
            <w:r w:rsidRPr="00E75D62">
              <w:t xml:space="preserve"> SYS 3 VALVE</w:t>
            </w:r>
          </w:p>
        </w:tc>
        <w:tc>
          <w:tcPr>
            <w:tcW w:w="907" w:type="dxa"/>
            <w:shd w:val="clear" w:color="auto" w:fill="F2F2F2" w:themeFill="background1" w:themeFillShade="F2"/>
            <w:vAlign w:val="center"/>
          </w:tcPr>
          <w:p w14:paraId="27F01857" w14:textId="77777777" w:rsidR="003248D1" w:rsidRDefault="003248D1" w:rsidP="003248D1">
            <w:pPr>
              <w:rPr>
                <w:lang w:eastAsia="en-CA"/>
              </w:rPr>
            </w:pPr>
          </w:p>
        </w:tc>
        <w:tc>
          <w:tcPr>
            <w:tcW w:w="686" w:type="dxa"/>
            <w:shd w:val="clear" w:color="auto" w:fill="F2F2F2" w:themeFill="background1" w:themeFillShade="F2"/>
          </w:tcPr>
          <w:p w14:paraId="40E2863D" w14:textId="656DF7A0"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4D44BAAF" w14:textId="77777777" w:rsidR="003248D1" w:rsidRDefault="003248D1" w:rsidP="003248D1">
            <w:pPr>
              <w:jc w:val="center"/>
              <w:rPr>
                <w:lang w:eastAsia="en-CA"/>
              </w:rPr>
            </w:pPr>
          </w:p>
        </w:tc>
        <w:tc>
          <w:tcPr>
            <w:tcW w:w="1101" w:type="dxa"/>
            <w:shd w:val="clear" w:color="auto" w:fill="F2F2F2" w:themeFill="background1" w:themeFillShade="F2"/>
          </w:tcPr>
          <w:p w14:paraId="60BAB453" w14:textId="2DF1A7BB" w:rsidR="003248D1" w:rsidRDefault="003248D1" w:rsidP="003248D1">
            <w:pPr>
              <w:jc w:val="center"/>
              <w:rPr>
                <w:lang w:eastAsia="en-CA"/>
              </w:rPr>
            </w:pPr>
            <w:r w:rsidRPr="00B707BD">
              <w:t>420</w:t>
            </w:r>
          </w:p>
        </w:tc>
        <w:tc>
          <w:tcPr>
            <w:tcW w:w="850" w:type="dxa"/>
            <w:shd w:val="clear" w:color="auto" w:fill="F2F2F2" w:themeFill="background1" w:themeFillShade="F2"/>
            <w:vAlign w:val="center"/>
          </w:tcPr>
          <w:p w14:paraId="75A4AB71" w14:textId="0FE376EE"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4951FF58" w14:textId="44C517D5" w:rsidR="003248D1" w:rsidRDefault="00000000" w:rsidP="003248D1">
            <w:pPr>
              <w:jc w:val="center"/>
              <w:rPr>
                <w:lang w:eastAsia="en-CA"/>
              </w:rPr>
            </w:pPr>
            <w:sdt>
              <w:sdtPr>
                <w:rPr>
                  <w:lang w:eastAsia="en-CA"/>
                </w:rPr>
                <w:id w:val="-833069568"/>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69BD9F05" w14:textId="77777777" w:rsidR="003248D1" w:rsidRDefault="003248D1" w:rsidP="003248D1">
            <w:pPr>
              <w:jc w:val="center"/>
              <w:rPr>
                <w:lang w:eastAsia="en-CA"/>
              </w:rPr>
            </w:pPr>
          </w:p>
        </w:tc>
        <w:tc>
          <w:tcPr>
            <w:tcW w:w="448" w:type="dxa"/>
            <w:shd w:val="clear" w:color="auto" w:fill="F2F2F2" w:themeFill="background1" w:themeFillShade="F2"/>
            <w:vAlign w:val="center"/>
          </w:tcPr>
          <w:p w14:paraId="2A8A6AAB" w14:textId="2D410921" w:rsidR="003248D1" w:rsidRDefault="00000000" w:rsidP="003248D1">
            <w:pPr>
              <w:jc w:val="center"/>
              <w:rPr>
                <w:lang w:eastAsia="en-CA"/>
              </w:rPr>
            </w:pPr>
            <w:sdt>
              <w:sdtPr>
                <w:rPr>
                  <w:lang w:eastAsia="en-CA"/>
                </w:rPr>
                <w:id w:val="1279915037"/>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1B2AF286" w14:textId="0D242376" w:rsidR="003248D1" w:rsidRDefault="00000000" w:rsidP="003248D1">
            <w:pPr>
              <w:jc w:val="center"/>
              <w:rPr>
                <w:lang w:eastAsia="en-CA"/>
              </w:rPr>
            </w:pPr>
            <w:sdt>
              <w:sdtPr>
                <w:rPr>
                  <w:lang w:eastAsia="en-CA"/>
                </w:rPr>
                <w:id w:val="-793908138"/>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59A6AE55" w14:textId="0F2BE814" w:rsidR="003248D1" w:rsidRDefault="003248D1" w:rsidP="003248D1">
            <w:pPr>
              <w:jc w:val="center"/>
              <w:rPr>
                <w:lang w:eastAsia="en-CA"/>
              </w:rPr>
            </w:pPr>
            <w:r>
              <w:rPr>
                <w:lang w:eastAsia="en-CA"/>
              </w:rPr>
              <w:t xml:space="preserve"> </w:t>
            </w:r>
            <w:sdt>
              <w:sdtPr>
                <w:rPr>
                  <w:lang w:eastAsia="en-CA"/>
                </w:rPr>
                <w:id w:val="-675262412"/>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vAlign w:val="center"/>
          </w:tcPr>
          <w:p w14:paraId="6A7AE0CC" w14:textId="77777777" w:rsidR="003248D1" w:rsidRDefault="003248D1" w:rsidP="003248D1">
            <w:pPr>
              <w:jc w:val="center"/>
              <w:rPr>
                <w:lang w:eastAsia="en-CA"/>
              </w:rPr>
            </w:pPr>
          </w:p>
        </w:tc>
        <w:tc>
          <w:tcPr>
            <w:tcW w:w="3288" w:type="dxa"/>
            <w:shd w:val="clear" w:color="auto" w:fill="F2F2F2" w:themeFill="background1" w:themeFillShade="F2"/>
          </w:tcPr>
          <w:p w14:paraId="070EDDDC" w14:textId="77777777" w:rsidR="003248D1" w:rsidRDefault="003248D1" w:rsidP="003248D1">
            <w:pPr>
              <w:rPr>
                <w:lang w:eastAsia="en-CA"/>
              </w:rPr>
            </w:pPr>
          </w:p>
        </w:tc>
      </w:tr>
      <w:tr w:rsidR="003248D1" w14:paraId="68CC5146" w14:textId="77777777" w:rsidTr="00DD2645">
        <w:tc>
          <w:tcPr>
            <w:tcW w:w="3060" w:type="dxa"/>
            <w:shd w:val="clear" w:color="auto" w:fill="F2F2F2" w:themeFill="background1" w:themeFillShade="F2"/>
          </w:tcPr>
          <w:p w14:paraId="2A0EF189" w14:textId="2B34E201" w:rsidR="003248D1" w:rsidRDefault="003248D1" w:rsidP="003248D1">
            <w:pPr>
              <w:rPr>
                <w:lang w:eastAsia="en-CA"/>
              </w:rPr>
            </w:pPr>
            <w:r w:rsidRPr="00E75D62">
              <w:t>Z7</w:t>
            </w:r>
            <w:r w:rsidRPr="00E75D62">
              <w:rPr>
                <w:rFonts w:ascii="Cambria Math" w:hAnsi="Cambria Math" w:cs="Cambria Math"/>
              </w:rPr>
              <w:t>‐</w:t>
            </w:r>
            <w:r w:rsidRPr="00E75D62">
              <w:t xml:space="preserve">ZONE 5 SPRK RM 1 </w:t>
            </w:r>
            <w:r w:rsidRPr="00E75D62">
              <w:rPr>
                <w:rFonts w:ascii="Aptos" w:hAnsi="Aptos" w:cs="Aptos"/>
              </w:rPr>
              <w:t>–</w:t>
            </w:r>
            <w:r w:rsidRPr="00E75D62">
              <w:t xml:space="preserve"> SYS 4 FLOW</w:t>
            </w:r>
          </w:p>
        </w:tc>
        <w:tc>
          <w:tcPr>
            <w:tcW w:w="907" w:type="dxa"/>
            <w:shd w:val="clear" w:color="auto" w:fill="F2F2F2" w:themeFill="background1" w:themeFillShade="F2"/>
            <w:vAlign w:val="center"/>
          </w:tcPr>
          <w:p w14:paraId="1A54EFCF" w14:textId="77777777" w:rsidR="003248D1" w:rsidRDefault="003248D1" w:rsidP="003248D1">
            <w:pPr>
              <w:rPr>
                <w:lang w:eastAsia="en-CA"/>
              </w:rPr>
            </w:pPr>
          </w:p>
        </w:tc>
        <w:tc>
          <w:tcPr>
            <w:tcW w:w="686" w:type="dxa"/>
            <w:shd w:val="clear" w:color="auto" w:fill="F2F2F2" w:themeFill="background1" w:themeFillShade="F2"/>
          </w:tcPr>
          <w:p w14:paraId="4780A646" w14:textId="46C19F27" w:rsidR="003248D1" w:rsidRDefault="003248D1" w:rsidP="003248D1">
            <w:pPr>
              <w:jc w:val="center"/>
              <w:rPr>
                <w:lang w:eastAsia="en-CA"/>
              </w:rPr>
            </w:pPr>
            <w:r w:rsidRPr="002B24FE">
              <w:t>FS</w:t>
            </w:r>
          </w:p>
        </w:tc>
        <w:tc>
          <w:tcPr>
            <w:tcW w:w="667" w:type="dxa"/>
            <w:shd w:val="clear" w:color="auto" w:fill="F2F2F2" w:themeFill="background1" w:themeFillShade="F2"/>
            <w:vAlign w:val="center"/>
          </w:tcPr>
          <w:p w14:paraId="2D77AF9C" w14:textId="77777777" w:rsidR="003248D1" w:rsidRDefault="003248D1" w:rsidP="003248D1">
            <w:pPr>
              <w:jc w:val="center"/>
              <w:rPr>
                <w:lang w:eastAsia="en-CA"/>
              </w:rPr>
            </w:pPr>
          </w:p>
        </w:tc>
        <w:tc>
          <w:tcPr>
            <w:tcW w:w="1101" w:type="dxa"/>
            <w:shd w:val="clear" w:color="auto" w:fill="F2F2F2" w:themeFill="background1" w:themeFillShade="F2"/>
          </w:tcPr>
          <w:p w14:paraId="6398C7E4" w14:textId="2ABC71C0" w:rsidR="003248D1" w:rsidRDefault="003248D1" w:rsidP="003248D1">
            <w:pPr>
              <w:jc w:val="center"/>
              <w:rPr>
                <w:lang w:eastAsia="en-CA"/>
              </w:rPr>
            </w:pPr>
            <w:r w:rsidRPr="00B707BD">
              <w:t>421</w:t>
            </w:r>
          </w:p>
        </w:tc>
        <w:tc>
          <w:tcPr>
            <w:tcW w:w="850" w:type="dxa"/>
            <w:shd w:val="clear" w:color="auto" w:fill="F2F2F2" w:themeFill="background1" w:themeFillShade="F2"/>
            <w:vAlign w:val="center"/>
          </w:tcPr>
          <w:p w14:paraId="773955F5" w14:textId="245633B2"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6DA399ED" w14:textId="6C0BB571" w:rsidR="003248D1" w:rsidRDefault="00000000" w:rsidP="003248D1">
            <w:pPr>
              <w:jc w:val="center"/>
              <w:rPr>
                <w:lang w:eastAsia="en-CA"/>
              </w:rPr>
            </w:pPr>
            <w:sdt>
              <w:sdtPr>
                <w:rPr>
                  <w:lang w:eastAsia="en-CA"/>
                </w:rPr>
                <w:id w:val="-1335912593"/>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3855181A" w14:textId="77777777" w:rsidR="003248D1" w:rsidRDefault="003248D1" w:rsidP="003248D1">
            <w:pPr>
              <w:jc w:val="center"/>
              <w:rPr>
                <w:lang w:eastAsia="en-CA"/>
              </w:rPr>
            </w:pPr>
          </w:p>
        </w:tc>
        <w:tc>
          <w:tcPr>
            <w:tcW w:w="448" w:type="dxa"/>
            <w:shd w:val="clear" w:color="auto" w:fill="F2F2F2" w:themeFill="background1" w:themeFillShade="F2"/>
            <w:vAlign w:val="center"/>
          </w:tcPr>
          <w:p w14:paraId="338A72CA" w14:textId="70420183" w:rsidR="003248D1" w:rsidRDefault="00000000" w:rsidP="003248D1">
            <w:pPr>
              <w:jc w:val="center"/>
              <w:rPr>
                <w:lang w:eastAsia="en-CA"/>
              </w:rPr>
            </w:pPr>
            <w:sdt>
              <w:sdtPr>
                <w:rPr>
                  <w:lang w:eastAsia="en-CA"/>
                </w:rPr>
                <w:id w:val="1712303745"/>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616284F3" w14:textId="1BEA206B" w:rsidR="003248D1" w:rsidRDefault="00000000" w:rsidP="003248D1">
            <w:pPr>
              <w:jc w:val="center"/>
              <w:rPr>
                <w:lang w:eastAsia="en-CA"/>
              </w:rPr>
            </w:pPr>
            <w:sdt>
              <w:sdtPr>
                <w:rPr>
                  <w:lang w:eastAsia="en-CA"/>
                </w:rPr>
                <w:id w:val="2095132388"/>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1B9348C1" w14:textId="499EE65C" w:rsidR="003248D1" w:rsidRDefault="003248D1" w:rsidP="003248D1">
            <w:pPr>
              <w:jc w:val="center"/>
              <w:rPr>
                <w:lang w:eastAsia="en-CA"/>
              </w:rPr>
            </w:pPr>
            <w:r>
              <w:rPr>
                <w:lang w:eastAsia="en-CA"/>
              </w:rPr>
              <w:t xml:space="preserve"> </w:t>
            </w:r>
            <w:sdt>
              <w:sdtPr>
                <w:rPr>
                  <w:lang w:eastAsia="en-CA"/>
                </w:rPr>
                <w:id w:val="1155884378"/>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vAlign w:val="center"/>
          </w:tcPr>
          <w:p w14:paraId="7C5ACBDB" w14:textId="77777777" w:rsidR="003248D1" w:rsidRDefault="003248D1" w:rsidP="003248D1">
            <w:pPr>
              <w:jc w:val="center"/>
              <w:rPr>
                <w:lang w:eastAsia="en-CA"/>
              </w:rPr>
            </w:pPr>
          </w:p>
        </w:tc>
        <w:tc>
          <w:tcPr>
            <w:tcW w:w="3288" w:type="dxa"/>
            <w:shd w:val="clear" w:color="auto" w:fill="F2F2F2" w:themeFill="background1" w:themeFillShade="F2"/>
          </w:tcPr>
          <w:p w14:paraId="424B9628" w14:textId="4DD3E7BD" w:rsidR="003248D1" w:rsidRDefault="003248D1" w:rsidP="003248D1">
            <w:pPr>
              <w:rPr>
                <w:lang w:eastAsia="en-CA"/>
              </w:rPr>
            </w:pPr>
            <w:r w:rsidRPr="00954E8D">
              <w:t>TR</w:t>
            </w:r>
          </w:p>
        </w:tc>
      </w:tr>
      <w:tr w:rsidR="003248D1" w14:paraId="202D2932" w14:textId="77777777" w:rsidTr="00DD2645">
        <w:tc>
          <w:tcPr>
            <w:tcW w:w="3060" w:type="dxa"/>
            <w:shd w:val="clear" w:color="auto" w:fill="F2F2F2" w:themeFill="background1" w:themeFillShade="F2"/>
          </w:tcPr>
          <w:p w14:paraId="0156D4FB" w14:textId="72218F14" w:rsidR="003248D1" w:rsidRDefault="003248D1" w:rsidP="003248D1">
            <w:pPr>
              <w:rPr>
                <w:lang w:eastAsia="en-CA"/>
              </w:rPr>
            </w:pPr>
            <w:r w:rsidRPr="00E75D62">
              <w:t>Z7</w:t>
            </w:r>
            <w:r w:rsidRPr="00E75D62">
              <w:rPr>
                <w:rFonts w:ascii="Cambria Math" w:hAnsi="Cambria Math" w:cs="Cambria Math"/>
              </w:rPr>
              <w:t>‐</w:t>
            </w:r>
            <w:r w:rsidRPr="00E75D62">
              <w:t xml:space="preserve">ZONE 5 SPRK RM 1 </w:t>
            </w:r>
            <w:r w:rsidRPr="00E75D62">
              <w:rPr>
                <w:rFonts w:ascii="Aptos" w:hAnsi="Aptos" w:cs="Aptos"/>
              </w:rPr>
              <w:t>–</w:t>
            </w:r>
            <w:r w:rsidRPr="00E75D62">
              <w:t xml:space="preserve"> SYS 4 VALVE</w:t>
            </w:r>
          </w:p>
        </w:tc>
        <w:tc>
          <w:tcPr>
            <w:tcW w:w="907" w:type="dxa"/>
            <w:shd w:val="clear" w:color="auto" w:fill="F2F2F2" w:themeFill="background1" w:themeFillShade="F2"/>
            <w:vAlign w:val="center"/>
          </w:tcPr>
          <w:p w14:paraId="7B355FE5" w14:textId="77777777" w:rsidR="003248D1" w:rsidRDefault="003248D1" w:rsidP="003248D1">
            <w:pPr>
              <w:rPr>
                <w:lang w:eastAsia="en-CA"/>
              </w:rPr>
            </w:pPr>
          </w:p>
        </w:tc>
        <w:tc>
          <w:tcPr>
            <w:tcW w:w="686" w:type="dxa"/>
            <w:shd w:val="clear" w:color="auto" w:fill="F2F2F2" w:themeFill="background1" w:themeFillShade="F2"/>
          </w:tcPr>
          <w:p w14:paraId="49ACD5AB" w14:textId="0D036679"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068DE1B5" w14:textId="77777777" w:rsidR="003248D1" w:rsidRDefault="003248D1" w:rsidP="003248D1">
            <w:pPr>
              <w:jc w:val="center"/>
              <w:rPr>
                <w:lang w:eastAsia="en-CA"/>
              </w:rPr>
            </w:pPr>
          </w:p>
        </w:tc>
        <w:tc>
          <w:tcPr>
            <w:tcW w:w="1101" w:type="dxa"/>
            <w:shd w:val="clear" w:color="auto" w:fill="F2F2F2" w:themeFill="background1" w:themeFillShade="F2"/>
          </w:tcPr>
          <w:p w14:paraId="0C189567" w14:textId="1A648ACD" w:rsidR="003248D1" w:rsidRDefault="003248D1" w:rsidP="003248D1">
            <w:pPr>
              <w:jc w:val="center"/>
              <w:rPr>
                <w:lang w:eastAsia="en-CA"/>
              </w:rPr>
            </w:pPr>
            <w:r w:rsidRPr="00B707BD">
              <w:t>422</w:t>
            </w:r>
          </w:p>
        </w:tc>
        <w:tc>
          <w:tcPr>
            <w:tcW w:w="850" w:type="dxa"/>
            <w:shd w:val="clear" w:color="auto" w:fill="F2F2F2" w:themeFill="background1" w:themeFillShade="F2"/>
            <w:vAlign w:val="center"/>
          </w:tcPr>
          <w:p w14:paraId="2628502F" w14:textId="1A0A0616"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7398E4A7" w14:textId="7D249691" w:rsidR="003248D1" w:rsidRDefault="00000000" w:rsidP="003248D1">
            <w:pPr>
              <w:jc w:val="center"/>
              <w:rPr>
                <w:lang w:eastAsia="en-CA"/>
              </w:rPr>
            </w:pPr>
            <w:sdt>
              <w:sdtPr>
                <w:rPr>
                  <w:lang w:eastAsia="en-CA"/>
                </w:rPr>
                <w:id w:val="813290513"/>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4B88C2BE" w14:textId="77777777" w:rsidR="003248D1" w:rsidRDefault="003248D1" w:rsidP="003248D1">
            <w:pPr>
              <w:jc w:val="center"/>
              <w:rPr>
                <w:lang w:eastAsia="en-CA"/>
              </w:rPr>
            </w:pPr>
          </w:p>
        </w:tc>
        <w:tc>
          <w:tcPr>
            <w:tcW w:w="448" w:type="dxa"/>
            <w:shd w:val="clear" w:color="auto" w:fill="F2F2F2" w:themeFill="background1" w:themeFillShade="F2"/>
            <w:vAlign w:val="center"/>
          </w:tcPr>
          <w:p w14:paraId="58A3D866" w14:textId="2449FF25" w:rsidR="003248D1" w:rsidRDefault="00000000" w:rsidP="003248D1">
            <w:pPr>
              <w:jc w:val="center"/>
              <w:rPr>
                <w:lang w:eastAsia="en-CA"/>
              </w:rPr>
            </w:pPr>
            <w:sdt>
              <w:sdtPr>
                <w:rPr>
                  <w:lang w:eastAsia="en-CA"/>
                </w:rPr>
                <w:id w:val="1585566012"/>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20B1B80B" w14:textId="36DAC684" w:rsidR="003248D1" w:rsidRDefault="00000000" w:rsidP="003248D1">
            <w:pPr>
              <w:jc w:val="center"/>
              <w:rPr>
                <w:lang w:eastAsia="en-CA"/>
              </w:rPr>
            </w:pPr>
            <w:sdt>
              <w:sdtPr>
                <w:rPr>
                  <w:lang w:eastAsia="en-CA"/>
                </w:rPr>
                <w:id w:val="-1149814372"/>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5CEE428E" w14:textId="52F50A11" w:rsidR="003248D1" w:rsidRDefault="00000000" w:rsidP="003248D1">
            <w:pPr>
              <w:jc w:val="center"/>
              <w:rPr>
                <w:lang w:eastAsia="en-CA"/>
              </w:rPr>
            </w:pPr>
            <w:sdt>
              <w:sdtPr>
                <w:rPr>
                  <w:lang w:eastAsia="en-CA"/>
                </w:rPr>
                <w:id w:val="-537968906"/>
                <w14:checkbox>
                  <w14:checked w14:val="1"/>
                  <w14:checkedState w14:val="0050" w14:font="Wingdings 2"/>
                  <w14:uncheckedState w14:val="0020" w14:font="Wingdings 2"/>
                </w14:checkbox>
              </w:sdtPr>
              <w:sdtContent>
                <w:r w:rsidR="003248D1">
                  <w:rPr>
                    <w:lang w:eastAsia="en-CA"/>
                  </w:rPr>
                  <w:sym w:font="Wingdings 2" w:char="F050"/>
                </w:r>
              </w:sdtContent>
            </w:sdt>
            <w:r w:rsidR="003248D1">
              <w:rPr>
                <w:lang w:eastAsia="en-CA"/>
              </w:rPr>
              <w:t xml:space="preserve"> </w:t>
            </w:r>
          </w:p>
        </w:tc>
        <w:tc>
          <w:tcPr>
            <w:tcW w:w="964" w:type="dxa"/>
            <w:shd w:val="clear" w:color="auto" w:fill="F2F2F2" w:themeFill="background1" w:themeFillShade="F2"/>
            <w:vAlign w:val="center"/>
          </w:tcPr>
          <w:p w14:paraId="3B7C2325" w14:textId="77777777" w:rsidR="003248D1" w:rsidRDefault="003248D1" w:rsidP="003248D1">
            <w:pPr>
              <w:jc w:val="center"/>
              <w:rPr>
                <w:lang w:eastAsia="en-CA"/>
              </w:rPr>
            </w:pPr>
          </w:p>
        </w:tc>
        <w:tc>
          <w:tcPr>
            <w:tcW w:w="3288" w:type="dxa"/>
            <w:shd w:val="clear" w:color="auto" w:fill="F2F2F2" w:themeFill="background1" w:themeFillShade="F2"/>
          </w:tcPr>
          <w:p w14:paraId="245D08F3" w14:textId="77777777" w:rsidR="003248D1" w:rsidRDefault="003248D1" w:rsidP="003248D1">
            <w:pPr>
              <w:rPr>
                <w:lang w:eastAsia="en-CA"/>
              </w:rPr>
            </w:pPr>
          </w:p>
        </w:tc>
      </w:tr>
      <w:tr w:rsidR="003248D1" w14:paraId="7FC71661" w14:textId="77777777" w:rsidTr="00DD2645">
        <w:tc>
          <w:tcPr>
            <w:tcW w:w="3060" w:type="dxa"/>
            <w:shd w:val="clear" w:color="auto" w:fill="F2F2F2" w:themeFill="background1" w:themeFillShade="F2"/>
          </w:tcPr>
          <w:p w14:paraId="7F92319C" w14:textId="605C1DE1" w:rsidR="003248D1" w:rsidRDefault="003248D1" w:rsidP="003248D1">
            <w:pPr>
              <w:rPr>
                <w:lang w:eastAsia="en-CA"/>
              </w:rPr>
            </w:pPr>
            <w:r w:rsidRPr="00E75D62">
              <w:t>Z7</w:t>
            </w:r>
            <w:r w:rsidRPr="00E75D62">
              <w:rPr>
                <w:rFonts w:ascii="Cambria Math" w:hAnsi="Cambria Math" w:cs="Cambria Math"/>
              </w:rPr>
              <w:t>‐</w:t>
            </w:r>
            <w:r w:rsidRPr="00E75D62">
              <w:t xml:space="preserve">ZONE 5 SPRK RM 1 </w:t>
            </w:r>
            <w:r w:rsidRPr="00E75D62">
              <w:rPr>
                <w:rFonts w:ascii="Aptos" w:hAnsi="Aptos" w:cs="Aptos"/>
              </w:rPr>
              <w:t>–</w:t>
            </w:r>
            <w:r w:rsidRPr="00E75D62">
              <w:t xml:space="preserve"> SYS 1 FLOW</w:t>
            </w:r>
          </w:p>
        </w:tc>
        <w:tc>
          <w:tcPr>
            <w:tcW w:w="907" w:type="dxa"/>
            <w:shd w:val="clear" w:color="auto" w:fill="F2F2F2" w:themeFill="background1" w:themeFillShade="F2"/>
            <w:vAlign w:val="center"/>
          </w:tcPr>
          <w:p w14:paraId="268634B2" w14:textId="77777777" w:rsidR="003248D1" w:rsidRDefault="003248D1" w:rsidP="003248D1">
            <w:pPr>
              <w:rPr>
                <w:lang w:eastAsia="en-CA"/>
              </w:rPr>
            </w:pPr>
          </w:p>
        </w:tc>
        <w:tc>
          <w:tcPr>
            <w:tcW w:w="686" w:type="dxa"/>
            <w:shd w:val="clear" w:color="auto" w:fill="F2F2F2" w:themeFill="background1" w:themeFillShade="F2"/>
          </w:tcPr>
          <w:p w14:paraId="05A0506F" w14:textId="567EF87D" w:rsidR="003248D1" w:rsidRDefault="003248D1" w:rsidP="003248D1">
            <w:pPr>
              <w:jc w:val="center"/>
              <w:rPr>
                <w:lang w:eastAsia="en-CA"/>
              </w:rPr>
            </w:pPr>
            <w:r w:rsidRPr="002B24FE">
              <w:t>FS</w:t>
            </w:r>
          </w:p>
        </w:tc>
        <w:tc>
          <w:tcPr>
            <w:tcW w:w="667" w:type="dxa"/>
            <w:shd w:val="clear" w:color="auto" w:fill="F2F2F2" w:themeFill="background1" w:themeFillShade="F2"/>
            <w:vAlign w:val="center"/>
          </w:tcPr>
          <w:p w14:paraId="723A558A" w14:textId="77777777" w:rsidR="003248D1" w:rsidRDefault="003248D1" w:rsidP="003248D1">
            <w:pPr>
              <w:jc w:val="center"/>
              <w:rPr>
                <w:lang w:eastAsia="en-CA"/>
              </w:rPr>
            </w:pPr>
          </w:p>
        </w:tc>
        <w:tc>
          <w:tcPr>
            <w:tcW w:w="1101" w:type="dxa"/>
            <w:shd w:val="clear" w:color="auto" w:fill="F2F2F2" w:themeFill="background1" w:themeFillShade="F2"/>
          </w:tcPr>
          <w:p w14:paraId="42F07735" w14:textId="1E2D88DB" w:rsidR="003248D1" w:rsidRDefault="003248D1" w:rsidP="003248D1">
            <w:pPr>
              <w:jc w:val="center"/>
              <w:rPr>
                <w:lang w:eastAsia="en-CA"/>
              </w:rPr>
            </w:pPr>
            <w:r w:rsidRPr="00B707BD">
              <w:t>423</w:t>
            </w:r>
          </w:p>
        </w:tc>
        <w:tc>
          <w:tcPr>
            <w:tcW w:w="850" w:type="dxa"/>
            <w:shd w:val="clear" w:color="auto" w:fill="F2F2F2" w:themeFill="background1" w:themeFillShade="F2"/>
            <w:vAlign w:val="center"/>
          </w:tcPr>
          <w:p w14:paraId="1E1A11A2" w14:textId="0D984C57"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69234479" w14:textId="65E2EF0F" w:rsidR="003248D1" w:rsidRDefault="00000000" w:rsidP="003248D1">
            <w:pPr>
              <w:jc w:val="center"/>
              <w:rPr>
                <w:lang w:eastAsia="en-CA"/>
              </w:rPr>
            </w:pPr>
            <w:sdt>
              <w:sdtPr>
                <w:rPr>
                  <w:lang w:eastAsia="en-CA"/>
                </w:rPr>
                <w:id w:val="-10382579"/>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0906C0E2" w14:textId="77777777" w:rsidR="003248D1" w:rsidRDefault="003248D1" w:rsidP="003248D1">
            <w:pPr>
              <w:jc w:val="center"/>
              <w:rPr>
                <w:lang w:eastAsia="en-CA"/>
              </w:rPr>
            </w:pPr>
          </w:p>
        </w:tc>
        <w:tc>
          <w:tcPr>
            <w:tcW w:w="448" w:type="dxa"/>
            <w:shd w:val="clear" w:color="auto" w:fill="F2F2F2" w:themeFill="background1" w:themeFillShade="F2"/>
            <w:vAlign w:val="center"/>
          </w:tcPr>
          <w:p w14:paraId="6322594B" w14:textId="72C245CB" w:rsidR="003248D1" w:rsidRDefault="00000000" w:rsidP="003248D1">
            <w:pPr>
              <w:jc w:val="center"/>
              <w:rPr>
                <w:lang w:eastAsia="en-CA"/>
              </w:rPr>
            </w:pPr>
            <w:sdt>
              <w:sdtPr>
                <w:rPr>
                  <w:lang w:eastAsia="en-CA"/>
                </w:rPr>
                <w:id w:val="-1952772318"/>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37C87F1E" w14:textId="53961946" w:rsidR="003248D1" w:rsidRDefault="00000000" w:rsidP="003248D1">
            <w:pPr>
              <w:jc w:val="center"/>
              <w:rPr>
                <w:lang w:eastAsia="en-CA"/>
              </w:rPr>
            </w:pPr>
            <w:sdt>
              <w:sdtPr>
                <w:rPr>
                  <w:lang w:eastAsia="en-CA"/>
                </w:rPr>
                <w:id w:val="66926866"/>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21C178D1" w14:textId="2DD858D0" w:rsidR="003248D1" w:rsidRDefault="003248D1" w:rsidP="003248D1">
            <w:pPr>
              <w:jc w:val="center"/>
              <w:rPr>
                <w:lang w:eastAsia="en-CA"/>
              </w:rPr>
            </w:pPr>
            <w:r>
              <w:rPr>
                <w:lang w:eastAsia="en-CA"/>
              </w:rPr>
              <w:t xml:space="preserve"> </w:t>
            </w:r>
            <w:sdt>
              <w:sdtPr>
                <w:rPr>
                  <w:lang w:eastAsia="en-CA"/>
                </w:rPr>
                <w:id w:val="991916895"/>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vAlign w:val="center"/>
          </w:tcPr>
          <w:p w14:paraId="1644B861" w14:textId="77777777" w:rsidR="003248D1" w:rsidRDefault="003248D1" w:rsidP="003248D1">
            <w:pPr>
              <w:jc w:val="center"/>
              <w:rPr>
                <w:lang w:eastAsia="en-CA"/>
              </w:rPr>
            </w:pPr>
          </w:p>
        </w:tc>
        <w:tc>
          <w:tcPr>
            <w:tcW w:w="3288" w:type="dxa"/>
            <w:shd w:val="clear" w:color="auto" w:fill="F2F2F2" w:themeFill="background1" w:themeFillShade="F2"/>
          </w:tcPr>
          <w:p w14:paraId="65621B88" w14:textId="556E0D3C" w:rsidR="003248D1" w:rsidRDefault="003248D1" w:rsidP="003248D1">
            <w:pPr>
              <w:rPr>
                <w:lang w:eastAsia="en-CA"/>
              </w:rPr>
            </w:pPr>
            <w:r w:rsidRPr="00954E8D">
              <w:t>TR</w:t>
            </w:r>
          </w:p>
        </w:tc>
      </w:tr>
      <w:tr w:rsidR="003248D1" w14:paraId="51149753" w14:textId="77777777" w:rsidTr="00DD2645">
        <w:tc>
          <w:tcPr>
            <w:tcW w:w="3060" w:type="dxa"/>
            <w:shd w:val="clear" w:color="auto" w:fill="F2F2F2" w:themeFill="background1" w:themeFillShade="F2"/>
          </w:tcPr>
          <w:p w14:paraId="13B28F9C" w14:textId="325AC569" w:rsidR="003248D1" w:rsidRDefault="003248D1" w:rsidP="003248D1">
            <w:pPr>
              <w:rPr>
                <w:lang w:eastAsia="en-CA"/>
              </w:rPr>
            </w:pPr>
            <w:r w:rsidRPr="00E75D62">
              <w:t>Z7</w:t>
            </w:r>
            <w:r w:rsidRPr="00E75D62">
              <w:rPr>
                <w:rFonts w:ascii="Cambria Math" w:hAnsi="Cambria Math" w:cs="Cambria Math"/>
              </w:rPr>
              <w:t>‐</w:t>
            </w:r>
            <w:r w:rsidRPr="00E75D62">
              <w:t xml:space="preserve">ZONE 5 SPRK RM 1 </w:t>
            </w:r>
            <w:r w:rsidRPr="00E75D62">
              <w:rPr>
                <w:rFonts w:ascii="Aptos" w:hAnsi="Aptos" w:cs="Aptos"/>
              </w:rPr>
              <w:t>–</w:t>
            </w:r>
            <w:r w:rsidRPr="00E75D62">
              <w:t xml:space="preserve"> SYS 1 VALVE</w:t>
            </w:r>
          </w:p>
        </w:tc>
        <w:tc>
          <w:tcPr>
            <w:tcW w:w="907" w:type="dxa"/>
            <w:shd w:val="clear" w:color="auto" w:fill="F2F2F2" w:themeFill="background1" w:themeFillShade="F2"/>
            <w:vAlign w:val="center"/>
          </w:tcPr>
          <w:p w14:paraId="443C1DA0" w14:textId="77777777" w:rsidR="003248D1" w:rsidRDefault="003248D1" w:rsidP="003248D1">
            <w:pPr>
              <w:rPr>
                <w:lang w:eastAsia="en-CA"/>
              </w:rPr>
            </w:pPr>
          </w:p>
        </w:tc>
        <w:tc>
          <w:tcPr>
            <w:tcW w:w="686" w:type="dxa"/>
            <w:shd w:val="clear" w:color="auto" w:fill="F2F2F2" w:themeFill="background1" w:themeFillShade="F2"/>
          </w:tcPr>
          <w:p w14:paraId="514967AE" w14:textId="600FA6A7"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081B4EEA" w14:textId="77777777" w:rsidR="003248D1" w:rsidRDefault="003248D1" w:rsidP="003248D1">
            <w:pPr>
              <w:jc w:val="center"/>
              <w:rPr>
                <w:lang w:eastAsia="en-CA"/>
              </w:rPr>
            </w:pPr>
          </w:p>
        </w:tc>
        <w:tc>
          <w:tcPr>
            <w:tcW w:w="1101" w:type="dxa"/>
            <w:shd w:val="clear" w:color="auto" w:fill="F2F2F2" w:themeFill="background1" w:themeFillShade="F2"/>
          </w:tcPr>
          <w:p w14:paraId="1AAF0C2D" w14:textId="53E7FDBE" w:rsidR="003248D1" w:rsidRDefault="003248D1" w:rsidP="003248D1">
            <w:pPr>
              <w:jc w:val="center"/>
              <w:rPr>
                <w:lang w:eastAsia="en-CA"/>
              </w:rPr>
            </w:pPr>
            <w:r w:rsidRPr="00B707BD">
              <w:t>424</w:t>
            </w:r>
          </w:p>
        </w:tc>
        <w:tc>
          <w:tcPr>
            <w:tcW w:w="850" w:type="dxa"/>
            <w:shd w:val="clear" w:color="auto" w:fill="F2F2F2" w:themeFill="background1" w:themeFillShade="F2"/>
            <w:vAlign w:val="center"/>
          </w:tcPr>
          <w:p w14:paraId="4872D16B" w14:textId="26B570FC"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77D8E31D" w14:textId="47041EC2" w:rsidR="003248D1" w:rsidRDefault="00000000" w:rsidP="003248D1">
            <w:pPr>
              <w:jc w:val="center"/>
              <w:rPr>
                <w:lang w:eastAsia="en-CA"/>
              </w:rPr>
            </w:pPr>
            <w:sdt>
              <w:sdtPr>
                <w:rPr>
                  <w:lang w:eastAsia="en-CA"/>
                </w:rPr>
                <w:id w:val="-1678566980"/>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568DC94B" w14:textId="77777777" w:rsidR="003248D1" w:rsidRDefault="003248D1" w:rsidP="003248D1">
            <w:pPr>
              <w:jc w:val="center"/>
              <w:rPr>
                <w:lang w:eastAsia="en-CA"/>
              </w:rPr>
            </w:pPr>
          </w:p>
        </w:tc>
        <w:tc>
          <w:tcPr>
            <w:tcW w:w="448" w:type="dxa"/>
            <w:shd w:val="clear" w:color="auto" w:fill="F2F2F2" w:themeFill="background1" w:themeFillShade="F2"/>
            <w:vAlign w:val="center"/>
          </w:tcPr>
          <w:p w14:paraId="18702288" w14:textId="61F62363" w:rsidR="003248D1" w:rsidRDefault="00000000" w:rsidP="003248D1">
            <w:pPr>
              <w:jc w:val="center"/>
              <w:rPr>
                <w:lang w:eastAsia="en-CA"/>
              </w:rPr>
            </w:pPr>
            <w:sdt>
              <w:sdtPr>
                <w:rPr>
                  <w:lang w:eastAsia="en-CA"/>
                </w:rPr>
                <w:id w:val="1140382096"/>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20E97E8B" w14:textId="05820A82" w:rsidR="003248D1" w:rsidRDefault="00000000" w:rsidP="003248D1">
            <w:pPr>
              <w:jc w:val="center"/>
              <w:rPr>
                <w:lang w:eastAsia="en-CA"/>
              </w:rPr>
            </w:pPr>
            <w:sdt>
              <w:sdtPr>
                <w:rPr>
                  <w:lang w:eastAsia="en-CA"/>
                </w:rPr>
                <w:id w:val="-2136472287"/>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38A86ABF" w14:textId="14B330AE" w:rsidR="003248D1" w:rsidRDefault="00000000" w:rsidP="003248D1">
            <w:pPr>
              <w:jc w:val="center"/>
              <w:rPr>
                <w:lang w:eastAsia="en-CA"/>
              </w:rPr>
            </w:pPr>
            <w:sdt>
              <w:sdtPr>
                <w:rPr>
                  <w:lang w:eastAsia="en-CA"/>
                </w:rPr>
                <w:id w:val="-1079524582"/>
                <w14:checkbox>
                  <w14:checked w14:val="1"/>
                  <w14:checkedState w14:val="0050" w14:font="Wingdings 2"/>
                  <w14:uncheckedState w14:val="0020" w14:font="Wingdings 2"/>
                </w14:checkbox>
              </w:sdtPr>
              <w:sdtContent>
                <w:r w:rsidR="003248D1">
                  <w:rPr>
                    <w:lang w:eastAsia="en-CA"/>
                  </w:rPr>
                  <w:sym w:font="Wingdings 2" w:char="F050"/>
                </w:r>
              </w:sdtContent>
            </w:sdt>
            <w:r w:rsidR="003248D1">
              <w:rPr>
                <w:lang w:eastAsia="en-CA"/>
              </w:rPr>
              <w:t xml:space="preserve"> </w:t>
            </w:r>
          </w:p>
        </w:tc>
        <w:tc>
          <w:tcPr>
            <w:tcW w:w="964" w:type="dxa"/>
            <w:shd w:val="clear" w:color="auto" w:fill="F2F2F2" w:themeFill="background1" w:themeFillShade="F2"/>
            <w:vAlign w:val="center"/>
          </w:tcPr>
          <w:p w14:paraId="3013E978" w14:textId="77777777" w:rsidR="003248D1" w:rsidRDefault="003248D1" w:rsidP="003248D1">
            <w:pPr>
              <w:jc w:val="center"/>
              <w:rPr>
                <w:lang w:eastAsia="en-CA"/>
              </w:rPr>
            </w:pPr>
          </w:p>
        </w:tc>
        <w:tc>
          <w:tcPr>
            <w:tcW w:w="3288" w:type="dxa"/>
            <w:shd w:val="clear" w:color="auto" w:fill="F2F2F2" w:themeFill="background1" w:themeFillShade="F2"/>
          </w:tcPr>
          <w:p w14:paraId="06F07065" w14:textId="77777777" w:rsidR="003248D1" w:rsidRDefault="003248D1" w:rsidP="003248D1">
            <w:pPr>
              <w:rPr>
                <w:lang w:eastAsia="en-CA"/>
              </w:rPr>
            </w:pPr>
          </w:p>
        </w:tc>
      </w:tr>
      <w:tr w:rsidR="003248D1" w14:paraId="4274D326" w14:textId="77777777" w:rsidTr="00DD2645">
        <w:tc>
          <w:tcPr>
            <w:tcW w:w="3060" w:type="dxa"/>
            <w:shd w:val="clear" w:color="auto" w:fill="F2F2F2" w:themeFill="background1" w:themeFillShade="F2"/>
          </w:tcPr>
          <w:p w14:paraId="1DFE33AE" w14:textId="3A658359" w:rsidR="003248D1" w:rsidRDefault="003248D1" w:rsidP="003248D1">
            <w:pPr>
              <w:rPr>
                <w:lang w:eastAsia="en-CA"/>
              </w:rPr>
            </w:pPr>
            <w:r w:rsidRPr="00E75D62">
              <w:t>Z7</w:t>
            </w:r>
            <w:r w:rsidRPr="00E75D62">
              <w:rPr>
                <w:rFonts w:ascii="Cambria Math" w:hAnsi="Cambria Math" w:cs="Cambria Math"/>
              </w:rPr>
              <w:t>‐</w:t>
            </w:r>
            <w:r w:rsidRPr="00E75D62">
              <w:t xml:space="preserve">ZONE 5 SPRK RM 1 </w:t>
            </w:r>
            <w:r w:rsidRPr="00E75D62">
              <w:rPr>
                <w:rFonts w:ascii="Aptos" w:hAnsi="Aptos" w:cs="Aptos"/>
              </w:rPr>
              <w:t>–</w:t>
            </w:r>
            <w:r w:rsidRPr="00E75D62">
              <w:t xml:space="preserve"> SYS 2 FLOW</w:t>
            </w:r>
          </w:p>
        </w:tc>
        <w:tc>
          <w:tcPr>
            <w:tcW w:w="907" w:type="dxa"/>
            <w:shd w:val="clear" w:color="auto" w:fill="F2F2F2" w:themeFill="background1" w:themeFillShade="F2"/>
            <w:vAlign w:val="center"/>
          </w:tcPr>
          <w:p w14:paraId="3C115C99" w14:textId="77777777" w:rsidR="003248D1" w:rsidRDefault="003248D1" w:rsidP="003248D1">
            <w:pPr>
              <w:rPr>
                <w:lang w:eastAsia="en-CA"/>
              </w:rPr>
            </w:pPr>
          </w:p>
        </w:tc>
        <w:tc>
          <w:tcPr>
            <w:tcW w:w="686" w:type="dxa"/>
            <w:shd w:val="clear" w:color="auto" w:fill="F2F2F2" w:themeFill="background1" w:themeFillShade="F2"/>
          </w:tcPr>
          <w:p w14:paraId="011A30E1" w14:textId="53794D4D" w:rsidR="003248D1" w:rsidRDefault="003248D1" w:rsidP="003248D1">
            <w:pPr>
              <w:jc w:val="center"/>
              <w:rPr>
                <w:lang w:eastAsia="en-CA"/>
              </w:rPr>
            </w:pPr>
            <w:r w:rsidRPr="002B24FE">
              <w:t>FS</w:t>
            </w:r>
          </w:p>
        </w:tc>
        <w:tc>
          <w:tcPr>
            <w:tcW w:w="667" w:type="dxa"/>
            <w:shd w:val="clear" w:color="auto" w:fill="F2F2F2" w:themeFill="background1" w:themeFillShade="F2"/>
            <w:vAlign w:val="center"/>
          </w:tcPr>
          <w:p w14:paraId="64D1CC4D" w14:textId="77777777" w:rsidR="003248D1" w:rsidRDefault="003248D1" w:rsidP="003248D1">
            <w:pPr>
              <w:jc w:val="center"/>
              <w:rPr>
                <w:lang w:eastAsia="en-CA"/>
              </w:rPr>
            </w:pPr>
          </w:p>
        </w:tc>
        <w:tc>
          <w:tcPr>
            <w:tcW w:w="1101" w:type="dxa"/>
            <w:shd w:val="clear" w:color="auto" w:fill="F2F2F2" w:themeFill="background1" w:themeFillShade="F2"/>
          </w:tcPr>
          <w:p w14:paraId="5F979863" w14:textId="05FE471B" w:rsidR="003248D1" w:rsidRDefault="003248D1" w:rsidP="003248D1">
            <w:pPr>
              <w:jc w:val="center"/>
              <w:rPr>
                <w:lang w:eastAsia="en-CA"/>
              </w:rPr>
            </w:pPr>
            <w:r w:rsidRPr="00B707BD">
              <w:t>425</w:t>
            </w:r>
          </w:p>
        </w:tc>
        <w:tc>
          <w:tcPr>
            <w:tcW w:w="850" w:type="dxa"/>
            <w:shd w:val="clear" w:color="auto" w:fill="F2F2F2" w:themeFill="background1" w:themeFillShade="F2"/>
            <w:vAlign w:val="center"/>
          </w:tcPr>
          <w:p w14:paraId="55BE0147" w14:textId="19BC430C"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7543EF89" w14:textId="33B74F41" w:rsidR="003248D1" w:rsidRDefault="00000000" w:rsidP="003248D1">
            <w:pPr>
              <w:jc w:val="center"/>
              <w:rPr>
                <w:lang w:eastAsia="en-CA"/>
              </w:rPr>
            </w:pPr>
            <w:sdt>
              <w:sdtPr>
                <w:rPr>
                  <w:lang w:eastAsia="en-CA"/>
                </w:rPr>
                <w:id w:val="138002821"/>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4A494671" w14:textId="77777777" w:rsidR="003248D1" w:rsidRDefault="003248D1" w:rsidP="003248D1">
            <w:pPr>
              <w:jc w:val="center"/>
              <w:rPr>
                <w:lang w:eastAsia="en-CA"/>
              </w:rPr>
            </w:pPr>
          </w:p>
        </w:tc>
        <w:tc>
          <w:tcPr>
            <w:tcW w:w="448" w:type="dxa"/>
            <w:shd w:val="clear" w:color="auto" w:fill="F2F2F2" w:themeFill="background1" w:themeFillShade="F2"/>
            <w:vAlign w:val="center"/>
          </w:tcPr>
          <w:p w14:paraId="782037A3" w14:textId="0B1CCA4F" w:rsidR="003248D1" w:rsidRDefault="00000000" w:rsidP="003248D1">
            <w:pPr>
              <w:jc w:val="center"/>
              <w:rPr>
                <w:lang w:eastAsia="en-CA"/>
              </w:rPr>
            </w:pPr>
            <w:sdt>
              <w:sdtPr>
                <w:rPr>
                  <w:lang w:eastAsia="en-CA"/>
                </w:rPr>
                <w:id w:val="1970315341"/>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07035936" w14:textId="0DEF01B7" w:rsidR="003248D1" w:rsidRDefault="00000000" w:rsidP="003248D1">
            <w:pPr>
              <w:jc w:val="center"/>
              <w:rPr>
                <w:lang w:eastAsia="en-CA"/>
              </w:rPr>
            </w:pPr>
            <w:sdt>
              <w:sdtPr>
                <w:rPr>
                  <w:lang w:eastAsia="en-CA"/>
                </w:rPr>
                <w:id w:val="-776858987"/>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26821CCC" w14:textId="5DC50EB7" w:rsidR="003248D1" w:rsidRDefault="00000000" w:rsidP="003248D1">
            <w:pPr>
              <w:jc w:val="center"/>
              <w:rPr>
                <w:lang w:eastAsia="en-CA"/>
              </w:rPr>
            </w:pPr>
            <w:sdt>
              <w:sdtPr>
                <w:rPr>
                  <w:lang w:eastAsia="en-CA"/>
                </w:rPr>
                <w:id w:val="1925067212"/>
                <w14:checkbox>
                  <w14:checked w14:val="1"/>
                  <w14:checkedState w14:val="0050" w14:font="Wingdings 2"/>
                  <w14:uncheckedState w14:val="0020" w14:font="Wingdings 2"/>
                </w14:checkbox>
              </w:sdtPr>
              <w:sdtContent>
                <w:r w:rsidR="003248D1">
                  <w:rPr>
                    <w:lang w:eastAsia="en-CA"/>
                  </w:rPr>
                  <w:sym w:font="Wingdings 2" w:char="F050"/>
                </w:r>
              </w:sdtContent>
            </w:sdt>
            <w:r w:rsidR="003248D1">
              <w:rPr>
                <w:lang w:eastAsia="en-CA"/>
              </w:rPr>
              <w:t xml:space="preserve"> </w:t>
            </w:r>
          </w:p>
        </w:tc>
        <w:tc>
          <w:tcPr>
            <w:tcW w:w="964" w:type="dxa"/>
            <w:shd w:val="clear" w:color="auto" w:fill="F2F2F2" w:themeFill="background1" w:themeFillShade="F2"/>
            <w:vAlign w:val="center"/>
          </w:tcPr>
          <w:p w14:paraId="68979014" w14:textId="77777777" w:rsidR="003248D1" w:rsidRDefault="003248D1" w:rsidP="003248D1">
            <w:pPr>
              <w:jc w:val="center"/>
              <w:rPr>
                <w:lang w:eastAsia="en-CA"/>
              </w:rPr>
            </w:pPr>
          </w:p>
        </w:tc>
        <w:tc>
          <w:tcPr>
            <w:tcW w:w="3288" w:type="dxa"/>
            <w:shd w:val="clear" w:color="auto" w:fill="F2F2F2" w:themeFill="background1" w:themeFillShade="F2"/>
          </w:tcPr>
          <w:p w14:paraId="197F4488" w14:textId="79FE8CE3" w:rsidR="003248D1" w:rsidRDefault="003248D1" w:rsidP="003248D1">
            <w:pPr>
              <w:rPr>
                <w:lang w:eastAsia="en-CA"/>
              </w:rPr>
            </w:pPr>
            <w:r w:rsidRPr="00954E8D">
              <w:t>TR</w:t>
            </w:r>
          </w:p>
        </w:tc>
      </w:tr>
      <w:tr w:rsidR="003248D1" w14:paraId="1AB7CA90" w14:textId="77777777" w:rsidTr="00DD2645">
        <w:tc>
          <w:tcPr>
            <w:tcW w:w="3060" w:type="dxa"/>
            <w:shd w:val="clear" w:color="auto" w:fill="F2F2F2" w:themeFill="background1" w:themeFillShade="F2"/>
          </w:tcPr>
          <w:p w14:paraId="16D5260F" w14:textId="5FAE8E51" w:rsidR="003248D1" w:rsidRDefault="003248D1" w:rsidP="003248D1">
            <w:pPr>
              <w:rPr>
                <w:lang w:eastAsia="en-CA"/>
              </w:rPr>
            </w:pPr>
            <w:r w:rsidRPr="00E75D62">
              <w:t>Z7</w:t>
            </w:r>
            <w:r w:rsidRPr="00E75D62">
              <w:rPr>
                <w:rFonts w:ascii="Cambria Math" w:hAnsi="Cambria Math" w:cs="Cambria Math"/>
              </w:rPr>
              <w:t>‐</w:t>
            </w:r>
            <w:r w:rsidRPr="00E75D62">
              <w:t xml:space="preserve">ZONE 5 SPRK RM 1 </w:t>
            </w:r>
            <w:r w:rsidRPr="00E75D62">
              <w:rPr>
                <w:rFonts w:ascii="Aptos" w:hAnsi="Aptos" w:cs="Aptos"/>
              </w:rPr>
              <w:t>–</w:t>
            </w:r>
            <w:r w:rsidRPr="00E75D62">
              <w:t xml:space="preserve"> SYS 2 VALVE</w:t>
            </w:r>
          </w:p>
        </w:tc>
        <w:tc>
          <w:tcPr>
            <w:tcW w:w="907" w:type="dxa"/>
            <w:shd w:val="clear" w:color="auto" w:fill="F2F2F2" w:themeFill="background1" w:themeFillShade="F2"/>
            <w:vAlign w:val="center"/>
          </w:tcPr>
          <w:p w14:paraId="0A21CB58" w14:textId="77777777" w:rsidR="003248D1" w:rsidRDefault="003248D1" w:rsidP="003248D1">
            <w:pPr>
              <w:rPr>
                <w:lang w:eastAsia="en-CA"/>
              </w:rPr>
            </w:pPr>
          </w:p>
        </w:tc>
        <w:tc>
          <w:tcPr>
            <w:tcW w:w="686" w:type="dxa"/>
            <w:shd w:val="clear" w:color="auto" w:fill="F2F2F2" w:themeFill="background1" w:themeFillShade="F2"/>
          </w:tcPr>
          <w:p w14:paraId="4D82A3CB" w14:textId="6F976DBE"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27D27EC3" w14:textId="77777777" w:rsidR="003248D1" w:rsidRDefault="003248D1" w:rsidP="003248D1">
            <w:pPr>
              <w:jc w:val="center"/>
              <w:rPr>
                <w:lang w:eastAsia="en-CA"/>
              </w:rPr>
            </w:pPr>
          </w:p>
        </w:tc>
        <w:tc>
          <w:tcPr>
            <w:tcW w:w="1101" w:type="dxa"/>
            <w:shd w:val="clear" w:color="auto" w:fill="F2F2F2" w:themeFill="background1" w:themeFillShade="F2"/>
          </w:tcPr>
          <w:p w14:paraId="5155B46A" w14:textId="06FA8B90" w:rsidR="003248D1" w:rsidRDefault="003248D1" w:rsidP="003248D1">
            <w:pPr>
              <w:jc w:val="center"/>
              <w:rPr>
                <w:lang w:eastAsia="en-CA"/>
              </w:rPr>
            </w:pPr>
            <w:r w:rsidRPr="00B707BD">
              <w:t>426</w:t>
            </w:r>
          </w:p>
        </w:tc>
        <w:tc>
          <w:tcPr>
            <w:tcW w:w="850" w:type="dxa"/>
            <w:shd w:val="clear" w:color="auto" w:fill="F2F2F2" w:themeFill="background1" w:themeFillShade="F2"/>
            <w:vAlign w:val="center"/>
          </w:tcPr>
          <w:p w14:paraId="5FF71B7A" w14:textId="6664F27B"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25E5F069" w14:textId="6B58ABCE" w:rsidR="003248D1" w:rsidRDefault="00000000" w:rsidP="003248D1">
            <w:pPr>
              <w:jc w:val="center"/>
              <w:rPr>
                <w:lang w:eastAsia="en-CA"/>
              </w:rPr>
            </w:pPr>
            <w:sdt>
              <w:sdtPr>
                <w:rPr>
                  <w:lang w:eastAsia="en-CA"/>
                </w:rPr>
                <w:id w:val="886069432"/>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0144C4DD" w14:textId="77777777" w:rsidR="003248D1" w:rsidRDefault="003248D1" w:rsidP="003248D1">
            <w:pPr>
              <w:jc w:val="center"/>
              <w:rPr>
                <w:lang w:eastAsia="en-CA"/>
              </w:rPr>
            </w:pPr>
          </w:p>
        </w:tc>
        <w:tc>
          <w:tcPr>
            <w:tcW w:w="448" w:type="dxa"/>
            <w:shd w:val="clear" w:color="auto" w:fill="F2F2F2" w:themeFill="background1" w:themeFillShade="F2"/>
            <w:vAlign w:val="center"/>
          </w:tcPr>
          <w:p w14:paraId="46410829" w14:textId="51F2469B" w:rsidR="003248D1" w:rsidRDefault="00000000" w:rsidP="003248D1">
            <w:pPr>
              <w:jc w:val="center"/>
              <w:rPr>
                <w:lang w:eastAsia="en-CA"/>
              </w:rPr>
            </w:pPr>
            <w:sdt>
              <w:sdtPr>
                <w:rPr>
                  <w:lang w:eastAsia="en-CA"/>
                </w:rPr>
                <w:id w:val="-720136839"/>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47E2D760" w14:textId="4F559127" w:rsidR="003248D1" w:rsidRDefault="00000000" w:rsidP="003248D1">
            <w:pPr>
              <w:jc w:val="center"/>
              <w:rPr>
                <w:lang w:eastAsia="en-CA"/>
              </w:rPr>
            </w:pPr>
            <w:sdt>
              <w:sdtPr>
                <w:rPr>
                  <w:lang w:eastAsia="en-CA"/>
                </w:rPr>
                <w:id w:val="1245849472"/>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646D51F1" w14:textId="1DB1466C" w:rsidR="003248D1" w:rsidRDefault="003248D1" w:rsidP="003248D1">
            <w:pPr>
              <w:jc w:val="center"/>
              <w:rPr>
                <w:lang w:eastAsia="en-CA"/>
              </w:rPr>
            </w:pPr>
            <w:r>
              <w:rPr>
                <w:lang w:eastAsia="en-CA"/>
              </w:rPr>
              <w:t xml:space="preserve"> </w:t>
            </w:r>
            <w:sdt>
              <w:sdtPr>
                <w:rPr>
                  <w:lang w:eastAsia="en-CA"/>
                </w:rPr>
                <w:id w:val="-677182514"/>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vAlign w:val="center"/>
          </w:tcPr>
          <w:p w14:paraId="50ED831C" w14:textId="77777777" w:rsidR="003248D1" w:rsidRDefault="003248D1" w:rsidP="003248D1">
            <w:pPr>
              <w:jc w:val="center"/>
              <w:rPr>
                <w:lang w:eastAsia="en-CA"/>
              </w:rPr>
            </w:pPr>
          </w:p>
        </w:tc>
        <w:tc>
          <w:tcPr>
            <w:tcW w:w="3288" w:type="dxa"/>
            <w:shd w:val="clear" w:color="auto" w:fill="F2F2F2" w:themeFill="background1" w:themeFillShade="F2"/>
          </w:tcPr>
          <w:p w14:paraId="42CBACFA" w14:textId="77777777" w:rsidR="003248D1" w:rsidRDefault="003248D1" w:rsidP="003248D1">
            <w:pPr>
              <w:rPr>
                <w:lang w:eastAsia="en-CA"/>
              </w:rPr>
            </w:pPr>
          </w:p>
        </w:tc>
      </w:tr>
      <w:tr w:rsidR="003248D1" w14:paraId="7DC77423" w14:textId="77777777" w:rsidTr="00DD2645">
        <w:tc>
          <w:tcPr>
            <w:tcW w:w="3060" w:type="dxa"/>
            <w:shd w:val="clear" w:color="auto" w:fill="F2F2F2" w:themeFill="background1" w:themeFillShade="F2"/>
          </w:tcPr>
          <w:p w14:paraId="17E2C4B1" w14:textId="1DC6D966" w:rsidR="003248D1" w:rsidRDefault="003248D1" w:rsidP="003248D1">
            <w:pPr>
              <w:rPr>
                <w:lang w:eastAsia="en-CA"/>
              </w:rPr>
            </w:pPr>
            <w:r w:rsidRPr="00E75D62">
              <w:t>Z7</w:t>
            </w:r>
            <w:r w:rsidRPr="00E75D62">
              <w:rPr>
                <w:rFonts w:ascii="Cambria Math" w:hAnsi="Cambria Math" w:cs="Cambria Math"/>
              </w:rPr>
              <w:t>‐</w:t>
            </w:r>
            <w:r w:rsidRPr="00E75D62">
              <w:t>SPRK RM 1 FIRE HOSE CABINET FLOW</w:t>
            </w:r>
          </w:p>
        </w:tc>
        <w:tc>
          <w:tcPr>
            <w:tcW w:w="907" w:type="dxa"/>
            <w:shd w:val="clear" w:color="auto" w:fill="F2F2F2" w:themeFill="background1" w:themeFillShade="F2"/>
            <w:vAlign w:val="center"/>
          </w:tcPr>
          <w:p w14:paraId="71A06DA0" w14:textId="77777777" w:rsidR="003248D1" w:rsidRDefault="003248D1" w:rsidP="003248D1">
            <w:pPr>
              <w:rPr>
                <w:lang w:eastAsia="en-CA"/>
              </w:rPr>
            </w:pPr>
          </w:p>
        </w:tc>
        <w:tc>
          <w:tcPr>
            <w:tcW w:w="686" w:type="dxa"/>
            <w:shd w:val="clear" w:color="auto" w:fill="F2F2F2" w:themeFill="background1" w:themeFillShade="F2"/>
          </w:tcPr>
          <w:p w14:paraId="329A7D39" w14:textId="1F5A0C02" w:rsidR="003248D1" w:rsidRDefault="003248D1" w:rsidP="003248D1">
            <w:pPr>
              <w:jc w:val="center"/>
              <w:rPr>
                <w:lang w:eastAsia="en-CA"/>
              </w:rPr>
            </w:pPr>
            <w:r w:rsidRPr="002B24FE">
              <w:t>FS</w:t>
            </w:r>
          </w:p>
        </w:tc>
        <w:tc>
          <w:tcPr>
            <w:tcW w:w="667" w:type="dxa"/>
            <w:shd w:val="clear" w:color="auto" w:fill="F2F2F2" w:themeFill="background1" w:themeFillShade="F2"/>
            <w:vAlign w:val="center"/>
          </w:tcPr>
          <w:p w14:paraId="6BC2D556" w14:textId="77777777" w:rsidR="003248D1" w:rsidRDefault="003248D1" w:rsidP="003248D1">
            <w:pPr>
              <w:jc w:val="center"/>
              <w:rPr>
                <w:lang w:eastAsia="en-CA"/>
              </w:rPr>
            </w:pPr>
          </w:p>
        </w:tc>
        <w:tc>
          <w:tcPr>
            <w:tcW w:w="1101" w:type="dxa"/>
            <w:shd w:val="clear" w:color="auto" w:fill="F2F2F2" w:themeFill="background1" w:themeFillShade="F2"/>
          </w:tcPr>
          <w:p w14:paraId="2C7F3815" w14:textId="54C8C1FE" w:rsidR="003248D1" w:rsidRDefault="003248D1" w:rsidP="003248D1">
            <w:pPr>
              <w:jc w:val="center"/>
              <w:rPr>
                <w:lang w:eastAsia="en-CA"/>
              </w:rPr>
            </w:pPr>
            <w:r w:rsidRPr="00B707BD">
              <w:t>427</w:t>
            </w:r>
          </w:p>
        </w:tc>
        <w:tc>
          <w:tcPr>
            <w:tcW w:w="850" w:type="dxa"/>
            <w:shd w:val="clear" w:color="auto" w:fill="F2F2F2" w:themeFill="background1" w:themeFillShade="F2"/>
            <w:vAlign w:val="center"/>
          </w:tcPr>
          <w:p w14:paraId="27975094" w14:textId="49B751B1"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72FAF429" w14:textId="73850CD4" w:rsidR="003248D1" w:rsidRDefault="00000000" w:rsidP="003248D1">
            <w:pPr>
              <w:jc w:val="center"/>
              <w:rPr>
                <w:lang w:eastAsia="en-CA"/>
              </w:rPr>
            </w:pPr>
            <w:sdt>
              <w:sdtPr>
                <w:rPr>
                  <w:lang w:eastAsia="en-CA"/>
                </w:rPr>
                <w:id w:val="-2021156442"/>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2075C427" w14:textId="77777777" w:rsidR="003248D1" w:rsidRDefault="003248D1" w:rsidP="003248D1">
            <w:pPr>
              <w:jc w:val="center"/>
              <w:rPr>
                <w:lang w:eastAsia="en-CA"/>
              </w:rPr>
            </w:pPr>
          </w:p>
        </w:tc>
        <w:tc>
          <w:tcPr>
            <w:tcW w:w="448" w:type="dxa"/>
            <w:shd w:val="clear" w:color="auto" w:fill="F2F2F2" w:themeFill="background1" w:themeFillShade="F2"/>
            <w:vAlign w:val="center"/>
          </w:tcPr>
          <w:p w14:paraId="60F2DE5D" w14:textId="5DF3749D" w:rsidR="003248D1" w:rsidRDefault="00000000" w:rsidP="003248D1">
            <w:pPr>
              <w:jc w:val="center"/>
              <w:rPr>
                <w:lang w:eastAsia="en-CA"/>
              </w:rPr>
            </w:pPr>
            <w:sdt>
              <w:sdtPr>
                <w:rPr>
                  <w:lang w:eastAsia="en-CA"/>
                </w:rPr>
                <w:id w:val="-1391034142"/>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60497997" w14:textId="32E814EF" w:rsidR="003248D1" w:rsidRDefault="00000000" w:rsidP="003248D1">
            <w:pPr>
              <w:jc w:val="center"/>
              <w:rPr>
                <w:lang w:eastAsia="en-CA"/>
              </w:rPr>
            </w:pPr>
            <w:sdt>
              <w:sdtPr>
                <w:rPr>
                  <w:lang w:eastAsia="en-CA"/>
                </w:rPr>
                <w:id w:val="1096596578"/>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7DCA6D98" w14:textId="4D9A5CCF" w:rsidR="003248D1" w:rsidRDefault="00000000" w:rsidP="003248D1">
            <w:pPr>
              <w:jc w:val="center"/>
              <w:rPr>
                <w:lang w:eastAsia="en-CA"/>
              </w:rPr>
            </w:pPr>
            <w:sdt>
              <w:sdtPr>
                <w:rPr>
                  <w:lang w:eastAsia="en-CA"/>
                </w:rPr>
                <w:id w:val="1775129712"/>
                <w14:checkbox>
                  <w14:checked w14:val="1"/>
                  <w14:checkedState w14:val="0050" w14:font="Wingdings 2"/>
                  <w14:uncheckedState w14:val="0020" w14:font="Wingdings 2"/>
                </w14:checkbox>
              </w:sdtPr>
              <w:sdtContent>
                <w:r w:rsidR="003248D1">
                  <w:rPr>
                    <w:lang w:eastAsia="en-CA"/>
                  </w:rPr>
                  <w:sym w:font="Wingdings 2" w:char="F050"/>
                </w:r>
              </w:sdtContent>
            </w:sdt>
            <w:r w:rsidR="003248D1">
              <w:rPr>
                <w:lang w:eastAsia="en-CA"/>
              </w:rPr>
              <w:t xml:space="preserve"> </w:t>
            </w:r>
          </w:p>
        </w:tc>
        <w:tc>
          <w:tcPr>
            <w:tcW w:w="964" w:type="dxa"/>
            <w:shd w:val="clear" w:color="auto" w:fill="F2F2F2" w:themeFill="background1" w:themeFillShade="F2"/>
            <w:vAlign w:val="center"/>
          </w:tcPr>
          <w:p w14:paraId="59DB54F5" w14:textId="77777777" w:rsidR="003248D1" w:rsidRDefault="003248D1" w:rsidP="003248D1">
            <w:pPr>
              <w:jc w:val="center"/>
              <w:rPr>
                <w:lang w:eastAsia="en-CA"/>
              </w:rPr>
            </w:pPr>
          </w:p>
        </w:tc>
        <w:tc>
          <w:tcPr>
            <w:tcW w:w="3288" w:type="dxa"/>
            <w:shd w:val="clear" w:color="auto" w:fill="F2F2F2" w:themeFill="background1" w:themeFillShade="F2"/>
          </w:tcPr>
          <w:p w14:paraId="4E5714D8" w14:textId="356FD55B" w:rsidR="003248D1" w:rsidRDefault="003248D1" w:rsidP="003248D1">
            <w:pPr>
              <w:rPr>
                <w:lang w:eastAsia="en-CA"/>
              </w:rPr>
            </w:pPr>
            <w:r w:rsidRPr="00954E8D">
              <w:t>TR</w:t>
            </w:r>
          </w:p>
        </w:tc>
      </w:tr>
      <w:tr w:rsidR="003248D1" w14:paraId="1096E95F" w14:textId="77777777" w:rsidTr="00DD2645">
        <w:tc>
          <w:tcPr>
            <w:tcW w:w="3060" w:type="dxa"/>
            <w:shd w:val="clear" w:color="auto" w:fill="F2F2F2" w:themeFill="background1" w:themeFillShade="F2"/>
          </w:tcPr>
          <w:p w14:paraId="67BF6277" w14:textId="32CF7728" w:rsidR="003248D1" w:rsidRDefault="003248D1" w:rsidP="003248D1">
            <w:pPr>
              <w:rPr>
                <w:lang w:eastAsia="en-CA"/>
              </w:rPr>
            </w:pPr>
            <w:r w:rsidRPr="00E75D62">
              <w:t>Z7</w:t>
            </w:r>
            <w:r w:rsidRPr="00E75D62">
              <w:rPr>
                <w:rFonts w:ascii="Cambria Math" w:hAnsi="Cambria Math" w:cs="Cambria Math"/>
              </w:rPr>
              <w:t>‐</w:t>
            </w:r>
            <w:r w:rsidRPr="00E75D62">
              <w:t>SPRK RM 1 FIRE PUMP RUN</w:t>
            </w:r>
          </w:p>
        </w:tc>
        <w:tc>
          <w:tcPr>
            <w:tcW w:w="907" w:type="dxa"/>
            <w:shd w:val="clear" w:color="auto" w:fill="F2F2F2" w:themeFill="background1" w:themeFillShade="F2"/>
            <w:vAlign w:val="center"/>
          </w:tcPr>
          <w:p w14:paraId="343163E5" w14:textId="77777777" w:rsidR="003248D1" w:rsidRDefault="003248D1" w:rsidP="003248D1">
            <w:pPr>
              <w:rPr>
                <w:lang w:eastAsia="en-CA"/>
              </w:rPr>
            </w:pPr>
          </w:p>
        </w:tc>
        <w:tc>
          <w:tcPr>
            <w:tcW w:w="686" w:type="dxa"/>
            <w:shd w:val="clear" w:color="auto" w:fill="F2F2F2" w:themeFill="background1" w:themeFillShade="F2"/>
          </w:tcPr>
          <w:p w14:paraId="65D21AE9" w14:textId="5C8B777A"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485F4ADD" w14:textId="77777777" w:rsidR="003248D1" w:rsidRDefault="003248D1" w:rsidP="003248D1">
            <w:pPr>
              <w:jc w:val="center"/>
              <w:rPr>
                <w:lang w:eastAsia="en-CA"/>
              </w:rPr>
            </w:pPr>
          </w:p>
        </w:tc>
        <w:tc>
          <w:tcPr>
            <w:tcW w:w="1101" w:type="dxa"/>
            <w:shd w:val="clear" w:color="auto" w:fill="F2F2F2" w:themeFill="background1" w:themeFillShade="F2"/>
          </w:tcPr>
          <w:p w14:paraId="0AC7E18C" w14:textId="34C70D55" w:rsidR="003248D1" w:rsidRDefault="003248D1" w:rsidP="003248D1">
            <w:pPr>
              <w:jc w:val="center"/>
              <w:rPr>
                <w:lang w:eastAsia="en-CA"/>
              </w:rPr>
            </w:pPr>
            <w:r w:rsidRPr="00B707BD">
              <w:t>430</w:t>
            </w:r>
          </w:p>
        </w:tc>
        <w:tc>
          <w:tcPr>
            <w:tcW w:w="850" w:type="dxa"/>
            <w:shd w:val="clear" w:color="auto" w:fill="F2F2F2" w:themeFill="background1" w:themeFillShade="F2"/>
            <w:vAlign w:val="center"/>
          </w:tcPr>
          <w:p w14:paraId="3124627F" w14:textId="795E3899"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5BE3632C" w14:textId="30CD05EF" w:rsidR="003248D1" w:rsidRDefault="00000000" w:rsidP="003248D1">
            <w:pPr>
              <w:jc w:val="center"/>
              <w:rPr>
                <w:lang w:eastAsia="en-CA"/>
              </w:rPr>
            </w:pPr>
            <w:sdt>
              <w:sdtPr>
                <w:rPr>
                  <w:lang w:eastAsia="en-CA"/>
                </w:rPr>
                <w:id w:val="-1533869626"/>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3D60824D" w14:textId="77777777" w:rsidR="003248D1" w:rsidRDefault="003248D1" w:rsidP="003248D1">
            <w:pPr>
              <w:jc w:val="center"/>
              <w:rPr>
                <w:lang w:eastAsia="en-CA"/>
              </w:rPr>
            </w:pPr>
          </w:p>
        </w:tc>
        <w:tc>
          <w:tcPr>
            <w:tcW w:w="448" w:type="dxa"/>
            <w:shd w:val="clear" w:color="auto" w:fill="F2F2F2" w:themeFill="background1" w:themeFillShade="F2"/>
            <w:vAlign w:val="center"/>
          </w:tcPr>
          <w:p w14:paraId="3A738C5B" w14:textId="46593D3D" w:rsidR="003248D1" w:rsidRDefault="00000000" w:rsidP="003248D1">
            <w:pPr>
              <w:jc w:val="center"/>
              <w:rPr>
                <w:lang w:eastAsia="en-CA"/>
              </w:rPr>
            </w:pPr>
            <w:sdt>
              <w:sdtPr>
                <w:rPr>
                  <w:lang w:eastAsia="en-CA"/>
                </w:rPr>
                <w:id w:val="-1080371502"/>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7DDC445D" w14:textId="763CD8BA" w:rsidR="003248D1" w:rsidRDefault="00000000" w:rsidP="003248D1">
            <w:pPr>
              <w:jc w:val="center"/>
              <w:rPr>
                <w:lang w:eastAsia="en-CA"/>
              </w:rPr>
            </w:pPr>
            <w:sdt>
              <w:sdtPr>
                <w:rPr>
                  <w:lang w:eastAsia="en-CA"/>
                </w:rPr>
                <w:id w:val="418374160"/>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0637A4AA" w14:textId="5C828724" w:rsidR="003248D1" w:rsidRDefault="00000000" w:rsidP="003248D1">
            <w:pPr>
              <w:jc w:val="center"/>
              <w:rPr>
                <w:lang w:eastAsia="en-CA"/>
              </w:rPr>
            </w:pPr>
            <w:sdt>
              <w:sdtPr>
                <w:rPr>
                  <w:lang w:eastAsia="en-CA"/>
                </w:rPr>
                <w:id w:val="1808664386"/>
                <w14:checkbox>
                  <w14:checked w14:val="1"/>
                  <w14:checkedState w14:val="0050" w14:font="Wingdings 2"/>
                  <w14:uncheckedState w14:val="0020" w14:font="Wingdings 2"/>
                </w14:checkbox>
              </w:sdtPr>
              <w:sdtContent>
                <w:r w:rsidR="003248D1">
                  <w:rPr>
                    <w:lang w:eastAsia="en-CA"/>
                  </w:rPr>
                  <w:sym w:font="Wingdings 2" w:char="F050"/>
                </w:r>
              </w:sdtContent>
            </w:sdt>
            <w:r w:rsidR="003248D1">
              <w:rPr>
                <w:lang w:eastAsia="en-CA"/>
              </w:rPr>
              <w:t xml:space="preserve"> </w:t>
            </w:r>
          </w:p>
        </w:tc>
        <w:tc>
          <w:tcPr>
            <w:tcW w:w="964" w:type="dxa"/>
            <w:shd w:val="clear" w:color="auto" w:fill="F2F2F2" w:themeFill="background1" w:themeFillShade="F2"/>
            <w:vAlign w:val="center"/>
          </w:tcPr>
          <w:p w14:paraId="1FB4D16C" w14:textId="77777777" w:rsidR="003248D1" w:rsidRDefault="003248D1" w:rsidP="003248D1">
            <w:pPr>
              <w:jc w:val="center"/>
              <w:rPr>
                <w:lang w:eastAsia="en-CA"/>
              </w:rPr>
            </w:pPr>
          </w:p>
        </w:tc>
        <w:tc>
          <w:tcPr>
            <w:tcW w:w="3288" w:type="dxa"/>
            <w:shd w:val="clear" w:color="auto" w:fill="F2F2F2" w:themeFill="background1" w:themeFillShade="F2"/>
          </w:tcPr>
          <w:p w14:paraId="76D2D088" w14:textId="77777777" w:rsidR="003248D1" w:rsidRDefault="003248D1" w:rsidP="003248D1">
            <w:pPr>
              <w:rPr>
                <w:lang w:eastAsia="en-CA"/>
              </w:rPr>
            </w:pPr>
          </w:p>
        </w:tc>
      </w:tr>
      <w:tr w:rsidR="003248D1" w14:paraId="7D4AD23E" w14:textId="77777777" w:rsidTr="00DD2645">
        <w:tc>
          <w:tcPr>
            <w:tcW w:w="3060" w:type="dxa"/>
            <w:shd w:val="clear" w:color="auto" w:fill="F2F2F2" w:themeFill="background1" w:themeFillShade="F2"/>
          </w:tcPr>
          <w:p w14:paraId="08838DA6" w14:textId="1356111F" w:rsidR="003248D1" w:rsidRDefault="003248D1" w:rsidP="003248D1">
            <w:pPr>
              <w:rPr>
                <w:lang w:eastAsia="en-CA"/>
              </w:rPr>
            </w:pPr>
            <w:r w:rsidRPr="00E75D62">
              <w:t>FIRE PUMP DISCHARGE TAMPER</w:t>
            </w:r>
          </w:p>
        </w:tc>
        <w:tc>
          <w:tcPr>
            <w:tcW w:w="907" w:type="dxa"/>
            <w:shd w:val="clear" w:color="auto" w:fill="F2F2F2" w:themeFill="background1" w:themeFillShade="F2"/>
            <w:vAlign w:val="center"/>
          </w:tcPr>
          <w:p w14:paraId="39DDCC42" w14:textId="77777777" w:rsidR="003248D1" w:rsidRDefault="003248D1" w:rsidP="003248D1">
            <w:pPr>
              <w:rPr>
                <w:lang w:eastAsia="en-CA"/>
              </w:rPr>
            </w:pPr>
          </w:p>
        </w:tc>
        <w:tc>
          <w:tcPr>
            <w:tcW w:w="686" w:type="dxa"/>
            <w:shd w:val="clear" w:color="auto" w:fill="F2F2F2" w:themeFill="background1" w:themeFillShade="F2"/>
          </w:tcPr>
          <w:p w14:paraId="0CF1C73D" w14:textId="6D73597C"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327518AC" w14:textId="77777777" w:rsidR="003248D1" w:rsidRDefault="003248D1" w:rsidP="003248D1">
            <w:pPr>
              <w:jc w:val="center"/>
              <w:rPr>
                <w:lang w:eastAsia="en-CA"/>
              </w:rPr>
            </w:pPr>
          </w:p>
        </w:tc>
        <w:tc>
          <w:tcPr>
            <w:tcW w:w="1101" w:type="dxa"/>
            <w:shd w:val="clear" w:color="auto" w:fill="F2F2F2" w:themeFill="background1" w:themeFillShade="F2"/>
          </w:tcPr>
          <w:p w14:paraId="51404A16" w14:textId="53574A79" w:rsidR="003248D1" w:rsidRDefault="003248D1" w:rsidP="003248D1">
            <w:pPr>
              <w:jc w:val="center"/>
              <w:rPr>
                <w:lang w:eastAsia="en-CA"/>
              </w:rPr>
            </w:pPr>
            <w:r w:rsidRPr="00B707BD">
              <w:t>446</w:t>
            </w:r>
          </w:p>
        </w:tc>
        <w:tc>
          <w:tcPr>
            <w:tcW w:w="850" w:type="dxa"/>
            <w:shd w:val="clear" w:color="auto" w:fill="F2F2F2" w:themeFill="background1" w:themeFillShade="F2"/>
            <w:vAlign w:val="center"/>
          </w:tcPr>
          <w:p w14:paraId="2A671266" w14:textId="411A17BC"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4F3995D1" w14:textId="3FFF6384" w:rsidR="003248D1" w:rsidRDefault="00000000" w:rsidP="003248D1">
            <w:pPr>
              <w:jc w:val="center"/>
              <w:rPr>
                <w:lang w:eastAsia="en-CA"/>
              </w:rPr>
            </w:pPr>
            <w:sdt>
              <w:sdtPr>
                <w:rPr>
                  <w:lang w:eastAsia="en-CA"/>
                </w:rPr>
                <w:id w:val="-1999489405"/>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6F3546B1" w14:textId="77777777" w:rsidR="003248D1" w:rsidRDefault="003248D1" w:rsidP="003248D1">
            <w:pPr>
              <w:jc w:val="center"/>
              <w:rPr>
                <w:lang w:eastAsia="en-CA"/>
              </w:rPr>
            </w:pPr>
          </w:p>
        </w:tc>
        <w:tc>
          <w:tcPr>
            <w:tcW w:w="448" w:type="dxa"/>
            <w:shd w:val="clear" w:color="auto" w:fill="F2F2F2" w:themeFill="background1" w:themeFillShade="F2"/>
            <w:vAlign w:val="center"/>
          </w:tcPr>
          <w:p w14:paraId="69E5F759" w14:textId="4735353D" w:rsidR="003248D1" w:rsidRDefault="00000000" w:rsidP="003248D1">
            <w:pPr>
              <w:jc w:val="center"/>
              <w:rPr>
                <w:lang w:eastAsia="en-CA"/>
              </w:rPr>
            </w:pPr>
            <w:sdt>
              <w:sdtPr>
                <w:rPr>
                  <w:lang w:eastAsia="en-CA"/>
                </w:rPr>
                <w:id w:val="-786585479"/>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364F05B2" w14:textId="2EA509EB" w:rsidR="003248D1" w:rsidRDefault="00000000" w:rsidP="003248D1">
            <w:pPr>
              <w:jc w:val="center"/>
              <w:rPr>
                <w:lang w:eastAsia="en-CA"/>
              </w:rPr>
            </w:pPr>
            <w:sdt>
              <w:sdtPr>
                <w:rPr>
                  <w:lang w:eastAsia="en-CA"/>
                </w:rPr>
                <w:id w:val="782688674"/>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109A5AE1" w14:textId="4A10EB74" w:rsidR="003248D1" w:rsidRDefault="00000000" w:rsidP="003248D1">
            <w:pPr>
              <w:jc w:val="center"/>
              <w:rPr>
                <w:lang w:eastAsia="en-CA"/>
              </w:rPr>
            </w:pPr>
            <w:sdt>
              <w:sdtPr>
                <w:rPr>
                  <w:lang w:eastAsia="en-CA"/>
                </w:rPr>
                <w:id w:val="755941893"/>
                <w14:checkbox>
                  <w14:checked w14:val="1"/>
                  <w14:checkedState w14:val="0050" w14:font="Wingdings 2"/>
                  <w14:uncheckedState w14:val="0020" w14:font="Wingdings 2"/>
                </w14:checkbox>
              </w:sdtPr>
              <w:sdtContent>
                <w:r w:rsidR="003248D1">
                  <w:rPr>
                    <w:lang w:eastAsia="en-CA"/>
                  </w:rPr>
                  <w:sym w:font="Wingdings 2" w:char="F050"/>
                </w:r>
              </w:sdtContent>
            </w:sdt>
            <w:r w:rsidR="003248D1">
              <w:rPr>
                <w:lang w:eastAsia="en-CA"/>
              </w:rPr>
              <w:t xml:space="preserve"> </w:t>
            </w:r>
          </w:p>
        </w:tc>
        <w:tc>
          <w:tcPr>
            <w:tcW w:w="964" w:type="dxa"/>
            <w:shd w:val="clear" w:color="auto" w:fill="F2F2F2" w:themeFill="background1" w:themeFillShade="F2"/>
            <w:vAlign w:val="center"/>
          </w:tcPr>
          <w:p w14:paraId="0C9D1BB8" w14:textId="77777777" w:rsidR="003248D1" w:rsidRDefault="003248D1" w:rsidP="003248D1">
            <w:pPr>
              <w:jc w:val="center"/>
              <w:rPr>
                <w:lang w:eastAsia="en-CA"/>
              </w:rPr>
            </w:pPr>
          </w:p>
        </w:tc>
        <w:tc>
          <w:tcPr>
            <w:tcW w:w="3288" w:type="dxa"/>
            <w:shd w:val="clear" w:color="auto" w:fill="F2F2F2" w:themeFill="background1" w:themeFillShade="F2"/>
          </w:tcPr>
          <w:p w14:paraId="023D1B3E" w14:textId="77777777" w:rsidR="003248D1" w:rsidRDefault="003248D1" w:rsidP="003248D1">
            <w:pPr>
              <w:rPr>
                <w:lang w:eastAsia="en-CA"/>
              </w:rPr>
            </w:pPr>
          </w:p>
        </w:tc>
      </w:tr>
      <w:tr w:rsidR="003248D1" w14:paraId="68CAA36B" w14:textId="77777777" w:rsidTr="00DD2645">
        <w:tc>
          <w:tcPr>
            <w:tcW w:w="3060" w:type="dxa"/>
            <w:shd w:val="clear" w:color="auto" w:fill="F2F2F2" w:themeFill="background1" w:themeFillShade="F2"/>
          </w:tcPr>
          <w:p w14:paraId="3A70819F" w14:textId="6CC028A8" w:rsidR="003248D1" w:rsidRDefault="003248D1" w:rsidP="003248D1">
            <w:pPr>
              <w:rPr>
                <w:lang w:eastAsia="en-CA"/>
              </w:rPr>
            </w:pPr>
            <w:r w:rsidRPr="00E75D62">
              <w:t>FIRE PUMP TEST HEADER TAMPER VALVE</w:t>
            </w:r>
          </w:p>
        </w:tc>
        <w:tc>
          <w:tcPr>
            <w:tcW w:w="907" w:type="dxa"/>
            <w:shd w:val="clear" w:color="auto" w:fill="F2F2F2" w:themeFill="background1" w:themeFillShade="F2"/>
            <w:vAlign w:val="center"/>
          </w:tcPr>
          <w:p w14:paraId="09298D4D" w14:textId="77777777" w:rsidR="003248D1" w:rsidRDefault="003248D1" w:rsidP="003248D1">
            <w:pPr>
              <w:rPr>
                <w:lang w:eastAsia="en-CA"/>
              </w:rPr>
            </w:pPr>
          </w:p>
        </w:tc>
        <w:tc>
          <w:tcPr>
            <w:tcW w:w="686" w:type="dxa"/>
            <w:shd w:val="clear" w:color="auto" w:fill="F2F2F2" w:themeFill="background1" w:themeFillShade="F2"/>
          </w:tcPr>
          <w:p w14:paraId="1A1E82F7" w14:textId="7D3CE5E6"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1F92F5DB" w14:textId="77777777" w:rsidR="003248D1" w:rsidRDefault="003248D1" w:rsidP="003248D1">
            <w:pPr>
              <w:jc w:val="center"/>
              <w:rPr>
                <w:lang w:eastAsia="en-CA"/>
              </w:rPr>
            </w:pPr>
          </w:p>
        </w:tc>
        <w:tc>
          <w:tcPr>
            <w:tcW w:w="1101" w:type="dxa"/>
            <w:shd w:val="clear" w:color="auto" w:fill="F2F2F2" w:themeFill="background1" w:themeFillShade="F2"/>
          </w:tcPr>
          <w:p w14:paraId="63EE87E8" w14:textId="56D0E091" w:rsidR="003248D1" w:rsidRDefault="003248D1" w:rsidP="003248D1">
            <w:pPr>
              <w:jc w:val="center"/>
              <w:rPr>
                <w:lang w:eastAsia="en-CA"/>
              </w:rPr>
            </w:pPr>
            <w:r w:rsidRPr="00B707BD">
              <w:t>456</w:t>
            </w:r>
          </w:p>
        </w:tc>
        <w:tc>
          <w:tcPr>
            <w:tcW w:w="850" w:type="dxa"/>
            <w:shd w:val="clear" w:color="auto" w:fill="F2F2F2" w:themeFill="background1" w:themeFillShade="F2"/>
            <w:vAlign w:val="center"/>
          </w:tcPr>
          <w:p w14:paraId="50E0B5B5" w14:textId="210D6C27"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57A7C635" w14:textId="6149C502" w:rsidR="003248D1" w:rsidRDefault="00000000" w:rsidP="003248D1">
            <w:pPr>
              <w:jc w:val="center"/>
              <w:rPr>
                <w:lang w:eastAsia="en-CA"/>
              </w:rPr>
            </w:pPr>
            <w:sdt>
              <w:sdtPr>
                <w:rPr>
                  <w:lang w:eastAsia="en-CA"/>
                </w:rPr>
                <w:id w:val="-2026705742"/>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5A6BB6D8" w14:textId="77777777" w:rsidR="003248D1" w:rsidRDefault="003248D1" w:rsidP="003248D1">
            <w:pPr>
              <w:jc w:val="center"/>
              <w:rPr>
                <w:lang w:eastAsia="en-CA"/>
              </w:rPr>
            </w:pPr>
          </w:p>
        </w:tc>
        <w:tc>
          <w:tcPr>
            <w:tcW w:w="448" w:type="dxa"/>
            <w:shd w:val="clear" w:color="auto" w:fill="F2F2F2" w:themeFill="background1" w:themeFillShade="F2"/>
            <w:vAlign w:val="center"/>
          </w:tcPr>
          <w:p w14:paraId="71526345" w14:textId="2FDA6DB6" w:rsidR="003248D1" w:rsidRDefault="00000000" w:rsidP="003248D1">
            <w:pPr>
              <w:jc w:val="center"/>
              <w:rPr>
                <w:lang w:eastAsia="en-CA"/>
              </w:rPr>
            </w:pPr>
            <w:sdt>
              <w:sdtPr>
                <w:rPr>
                  <w:lang w:eastAsia="en-CA"/>
                </w:rPr>
                <w:id w:val="-1097865151"/>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00B73000" w14:textId="34E765D3" w:rsidR="003248D1" w:rsidRDefault="00000000" w:rsidP="003248D1">
            <w:pPr>
              <w:jc w:val="center"/>
              <w:rPr>
                <w:lang w:eastAsia="en-CA"/>
              </w:rPr>
            </w:pPr>
            <w:sdt>
              <w:sdtPr>
                <w:rPr>
                  <w:lang w:eastAsia="en-CA"/>
                </w:rPr>
                <w:id w:val="418681211"/>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0EB93310" w14:textId="5D20D438" w:rsidR="003248D1" w:rsidRDefault="00000000" w:rsidP="003248D1">
            <w:pPr>
              <w:jc w:val="center"/>
              <w:rPr>
                <w:lang w:eastAsia="en-CA"/>
              </w:rPr>
            </w:pPr>
            <w:sdt>
              <w:sdtPr>
                <w:rPr>
                  <w:lang w:eastAsia="en-CA"/>
                </w:rPr>
                <w:id w:val="206297821"/>
                <w14:checkbox>
                  <w14:checked w14:val="1"/>
                  <w14:checkedState w14:val="0050" w14:font="Wingdings 2"/>
                  <w14:uncheckedState w14:val="0020" w14:font="Wingdings 2"/>
                </w14:checkbox>
              </w:sdtPr>
              <w:sdtContent>
                <w:r w:rsidR="003248D1">
                  <w:rPr>
                    <w:lang w:eastAsia="en-CA"/>
                  </w:rPr>
                  <w:sym w:font="Wingdings 2" w:char="F050"/>
                </w:r>
              </w:sdtContent>
            </w:sdt>
            <w:r w:rsidR="003248D1">
              <w:rPr>
                <w:lang w:eastAsia="en-CA"/>
              </w:rPr>
              <w:t xml:space="preserve"> </w:t>
            </w:r>
          </w:p>
        </w:tc>
        <w:tc>
          <w:tcPr>
            <w:tcW w:w="964" w:type="dxa"/>
            <w:shd w:val="clear" w:color="auto" w:fill="F2F2F2" w:themeFill="background1" w:themeFillShade="F2"/>
            <w:vAlign w:val="center"/>
          </w:tcPr>
          <w:p w14:paraId="71E8B617" w14:textId="77777777" w:rsidR="003248D1" w:rsidRDefault="003248D1" w:rsidP="003248D1">
            <w:pPr>
              <w:jc w:val="center"/>
              <w:rPr>
                <w:lang w:eastAsia="en-CA"/>
              </w:rPr>
            </w:pPr>
          </w:p>
        </w:tc>
        <w:tc>
          <w:tcPr>
            <w:tcW w:w="3288" w:type="dxa"/>
            <w:shd w:val="clear" w:color="auto" w:fill="F2F2F2" w:themeFill="background1" w:themeFillShade="F2"/>
          </w:tcPr>
          <w:p w14:paraId="079E8E6D" w14:textId="77777777" w:rsidR="003248D1" w:rsidRDefault="003248D1" w:rsidP="003248D1">
            <w:pPr>
              <w:rPr>
                <w:lang w:eastAsia="en-CA"/>
              </w:rPr>
            </w:pPr>
          </w:p>
        </w:tc>
      </w:tr>
      <w:tr w:rsidR="003248D1" w14:paraId="3DC11FAD" w14:textId="77777777" w:rsidTr="00DD2645">
        <w:tc>
          <w:tcPr>
            <w:tcW w:w="3060" w:type="dxa"/>
            <w:shd w:val="clear" w:color="auto" w:fill="F2F2F2" w:themeFill="background1" w:themeFillShade="F2"/>
          </w:tcPr>
          <w:p w14:paraId="40EC2613" w14:textId="37F0343D" w:rsidR="003248D1" w:rsidRDefault="003248D1" w:rsidP="003248D1">
            <w:pPr>
              <w:rPr>
                <w:lang w:eastAsia="en-CA"/>
              </w:rPr>
            </w:pPr>
            <w:r w:rsidRPr="00E75D62">
              <w:t>FIRE PUMP BYPASS #1 TAMPER VALVE (2)</w:t>
            </w:r>
          </w:p>
        </w:tc>
        <w:tc>
          <w:tcPr>
            <w:tcW w:w="907" w:type="dxa"/>
            <w:shd w:val="clear" w:color="auto" w:fill="F2F2F2" w:themeFill="background1" w:themeFillShade="F2"/>
            <w:vAlign w:val="center"/>
          </w:tcPr>
          <w:p w14:paraId="3E7D7773" w14:textId="77777777" w:rsidR="003248D1" w:rsidRDefault="003248D1" w:rsidP="003248D1">
            <w:pPr>
              <w:rPr>
                <w:lang w:eastAsia="en-CA"/>
              </w:rPr>
            </w:pPr>
          </w:p>
        </w:tc>
        <w:tc>
          <w:tcPr>
            <w:tcW w:w="686" w:type="dxa"/>
            <w:shd w:val="clear" w:color="auto" w:fill="F2F2F2" w:themeFill="background1" w:themeFillShade="F2"/>
          </w:tcPr>
          <w:p w14:paraId="6E5C5ABB" w14:textId="244CB280"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68119D9C" w14:textId="77777777" w:rsidR="003248D1" w:rsidRDefault="003248D1" w:rsidP="003248D1">
            <w:pPr>
              <w:jc w:val="center"/>
              <w:rPr>
                <w:lang w:eastAsia="en-CA"/>
              </w:rPr>
            </w:pPr>
          </w:p>
        </w:tc>
        <w:tc>
          <w:tcPr>
            <w:tcW w:w="1101" w:type="dxa"/>
            <w:shd w:val="clear" w:color="auto" w:fill="F2F2F2" w:themeFill="background1" w:themeFillShade="F2"/>
          </w:tcPr>
          <w:p w14:paraId="06D8563F" w14:textId="26440800" w:rsidR="003248D1" w:rsidRDefault="003248D1" w:rsidP="003248D1">
            <w:pPr>
              <w:jc w:val="center"/>
              <w:rPr>
                <w:lang w:eastAsia="en-CA"/>
              </w:rPr>
            </w:pPr>
            <w:r w:rsidRPr="00B707BD">
              <w:t>457</w:t>
            </w:r>
          </w:p>
        </w:tc>
        <w:tc>
          <w:tcPr>
            <w:tcW w:w="850" w:type="dxa"/>
            <w:shd w:val="clear" w:color="auto" w:fill="F2F2F2" w:themeFill="background1" w:themeFillShade="F2"/>
            <w:vAlign w:val="center"/>
          </w:tcPr>
          <w:p w14:paraId="347169EE" w14:textId="1AFADA61"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7DF9AE64" w14:textId="0B9FB854" w:rsidR="003248D1" w:rsidRDefault="00000000" w:rsidP="003248D1">
            <w:pPr>
              <w:jc w:val="center"/>
              <w:rPr>
                <w:lang w:eastAsia="en-CA"/>
              </w:rPr>
            </w:pPr>
            <w:sdt>
              <w:sdtPr>
                <w:rPr>
                  <w:lang w:eastAsia="en-CA"/>
                </w:rPr>
                <w:id w:val="-869370863"/>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6EA437D9" w14:textId="77777777" w:rsidR="003248D1" w:rsidRDefault="003248D1" w:rsidP="003248D1">
            <w:pPr>
              <w:jc w:val="center"/>
              <w:rPr>
                <w:lang w:eastAsia="en-CA"/>
              </w:rPr>
            </w:pPr>
          </w:p>
        </w:tc>
        <w:tc>
          <w:tcPr>
            <w:tcW w:w="448" w:type="dxa"/>
            <w:shd w:val="clear" w:color="auto" w:fill="F2F2F2" w:themeFill="background1" w:themeFillShade="F2"/>
            <w:vAlign w:val="center"/>
          </w:tcPr>
          <w:p w14:paraId="2CFF740C" w14:textId="5056DE1C" w:rsidR="003248D1" w:rsidRDefault="00000000" w:rsidP="003248D1">
            <w:pPr>
              <w:jc w:val="center"/>
              <w:rPr>
                <w:lang w:eastAsia="en-CA"/>
              </w:rPr>
            </w:pPr>
            <w:sdt>
              <w:sdtPr>
                <w:rPr>
                  <w:lang w:eastAsia="en-CA"/>
                </w:rPr>
                <w:id w:val="-748803824"/>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5F13BFB5" w14:textId="3266D690" w:rsidR="003248D1" w:rsidRDefault="00000000" w:rsidP="003248D1">
            <w:pPr>
              <w:jc w:val="center"/>
              <w:rPr>
                <w:lang w:eastAsia="en-CA"/>
              </w:rPr>
            </w:pPr>
            <w:sdt>
              <w:sdtPr>
                <w:rPr>
                  <w:lang w:eastAsia="en-CA"/>
                </w:rPr>
                <w:id w:val="1483970612"/>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13AE6A4F" w14:textId="5F4193D7" w:rsidR="003248D1" w:rsidRDefault="00000000" w:rsidP="003248D1">
            <w:pPr>
              <w:jc w:val="center"/>
              <w:rPr>
                <w:lang w:eastAsia="en-CA"/>
              </w:rPr>
            </w:pPr>
            <w:sdt>
              <w:sdtPr>
                <w:rPr>
                  <w:lang w:eastAsia="en-CA"/>
                </w:rPr>
                <w:id w:val="-1628224814"/>
                <w14:checkbox>
                  <w14:checked w14:val="1"/>
                  <w14:checkedState w14:val="0050" w14:font="Wingdings 2"/>
                  <w14:uncheckedState w14:val="0020" w14:font="Wingdings 2"/>
                </w14:checkbox>
              </w:sdtPr>
              <w:sdtContent>
                <w:r w:rsidR="003248D1">
                  <w:rPr>
                    <w:lang w:eastAsia="en-CA"/>
                  </w:rPr>
                  <w:sym w:font="Wingdings 2" w:char="F050"/>
                </w:r>
              </w:sdtContent>
            </w:sdt>
            <w:r w:rsidR="003248D1">
              <w:rPr>
                <w:lang w:eastAsia="en-CA"/>
              </w:rPr>
              <w:t xml:space="preserve"> </w:t>
            </w:r>
          </w:p>
        </w:tc>
        <w:tc>
          <w:tcPr>
            <w:tcW w:w="964" w:type="dxa"/>
            <w:shd w:val="clear" w:color="auto" w:fill="F2F2F2" w:themeFill="background1" w:themeFillShade="F2"/>
            <w:vAlign w:val="center"/>
          </w:tcPr>
          <w:p w14:paraId="25310D3A" w14:textId="77777777" w:rsidR="003248D1" w:rsidRDefault="003248D1" w:rsidP="003248D1">
            <w:pPr>
              <w:jc w:val="center"/>
              <w:rPr>
                <w:lang w:eastAsia="en-CA"/>
              </w:rPr>
            </w:pPr>
          </w:p>
        </w:tc>
        <w:tc>
          <w:tcPr>
            <w:tcW w:w="3288" w:type="dxa"/>
            <w:shd w:val="clear" w:color="auto" w:fill="F2F2F2" w:themeFill="background1" w:themeFillShade="F2"/>
          </w:tcPr>
          <w:p w14:paraId="65D52A35" w14:textId="77777777" w:rsidR="003248D1" w:rsidRDefault="003248D1" w:rsidP="003248D1">
            <w:pPr>
              <w:rPr>
                <w:lang w:eastAsia="en-CA"/>
              </w:rPr>
            </w:pPr>
          </w:p>
        </w:tc>
      </w:tr>
      <w:tr w:rsidR="003248D1" w14:paraId="768FE413" w14:textId="77777777" w:rsidTr="00DD2645">
        <w:tc>
          <w:tcPr>
            <w:tcW w:w="3060" w:type="dxa"/>
            <w:shd w:val="clear" w:color="auto" w:fill="F2F2F2" w:themeFill="background1" w:themeFillShade="F2"/>
          </w:tcPr>
          <w:p w14:paraId="34E90352" w14:textId="42AF97B3" w:rsidR="003248D1" w:rsidRDefault="003248D1" w:rsidP="003248D1">
            <w:pPr>
              <w:rPr>
                <w:lang w:eastAsia="en-CA"/>
              </w:rPr>
            </w:pPr>
            <w:r w:rsidRPr="00E75D62">
              <w:t>DISCHARGE VALVE 2 SPRK TAMPER</w:t>
            </w:r>
          </w:p>
        </w:tc>
        <w:tc>
          <w:tcPr>
            <w:tcW w:w="907" w:type="dxa"/>
            <w:shd w:val="clear" w:color="auto" w:fill="F2F2F2" w:themeFill="background1" w:themeFillShade="F2"/>
            <w:vAlign w:val="center"/>
          </w:tcPr>
          <w:p w14:paraId="6A31219A" w14:textId="77777777" w:rsidR="003248D1" w:rsidRDefault="003248D1" w:rsidP="003248D1">
            <w:pPr>
              <w:rPr>
                <w:lang w:eastAsia="en-CA"/>
              </w:rPr>
            </w:pPr>
          </w:p>
        </w:tc>
        <w:tc>
          <w:tcPr>
            <w:tcW w:w="686" w:type="dxa"/>
            <w:shd w:val="clear" w:color="auto" w:fill="F2F2F2" w:themeFill="background1" w:themeFillShade="F2"/>
          </w:tcPr>
          <w:p w14:paraId="79E2EF5A" w14:textId="2D689B6A"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12054ACE" w14:textId="77777777" w:rsidR="003248D1" w:rsidRDefault="003248D1" w:rsidP="003248D1">
            <w:pPr>
              <w:jc w:val="center"/>
              <w:rPr>
                <w:lang w:eastAsia="en-CA"/>
              </w:rPr>
            </w:pPr>
          </w:p>
        </w:tc>
        <w:tc>
          <w:tcPr>
            <w:tcW w:w="1101" w:type="dxa"/>
            <w:shd w:val="clear" w:color="auto" w:fill="F2F2F2" w:themeFill="background1" w:themeFillShade="F2"/>
          </w:tcPr>
          <w:p w14:paraId="70138518" w14:textId="1AF39C01" w:rsidR="003248D1" w:rsidRDefault="003248D1" w:rsidP="003248D1">
            <w:pPr>
              <w:jc w:val="center"/>
              <w:rPr>
                <w:lang w:eastAsia="en-CA"/>
              </w:rPr>
            </w:pPr>
            <w:r w:rsidRPr="00B707BD">
              <w:t>458</w:t>
            </w:r>
          </w:p>
        </w:tc>
        <w:tc>
          <w:tcPr>
            <w:tcW w:w="850" w:type="dxa"/>
            <w:shd w:val="clear" w:color="auto" w:fill="F2F2F2" w:themeFill="background1" w:themeFillShade="F2"/>
            <w:vAlign w:val="center"/>
          </w:tcPr>
          <w:p w14:paraId="37E5D5C4" w14:textId="24987649"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07469759" w14:textId="00BA0A3D" w:rsidR="003248D1" w:rsidRDefault="00000000" w:rsidP="003248D1">
            <w:pPr>
              <w:jc w:val="center"/>
              <w:rPr>
                <w:lang w:eastAsia="en-CA"/>
              </w:rPr>
            </w:pPr>
            <w:sdt>
              <w:sdtPr>
                <w:rPr>
                  <w:lang w:eastAsia="en-CA"/>
                </w:rPr>
                <w:id w:val="316543916"/>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3A28EE53" w14:textId="77777777" w:rsidR="003248D1" w:rsidRDefault="003248D1" w:rsidP="003248D1">
            <w:pPr>
              <w:jc w:val="center"/>
              <w:rPr>
                <w:lang w:eastAsia="en-CA"/>
              </w:rPr>
            </w:pPr>
          </w:p>
        </w:tc>
        <w:tc>
          <w:tcPr>
            <w:tcW w:w="448" w:type="dxa"/>
            <w:shd w:val="clear" w:color="auto" w:fill="F2F2F2" w:themeFill="background1" w:themeFillShade="F2"/>
            <w:vAlign w:val="center"/>
          </w:tcPr>
          <w:p w14:paraId="4F4BBA72" w14:textId="6D09E13C" w:rsidR="003248D1" w:rsidRDefault="00000000" w:rsidP="003248D1">
            <w:pPr>
              <w:jc w:val="center"/>
              <w:rPr>
                <w:lang w:eastAsia="en-CA"/>
              </w:rPr>
            </w:pPr>
            <w:sdt>
              <w:sdtPr>
                <w:rPr>
                  <w:lang w:eastAsia="en-CA"/>
                </w:rPr>
                <w:id w:val="-475914254"/>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273C8E84" w14:textId="63694753" w:rsidR="003248D1" w:rsidRDefault="00000000" w:rsidP="003248D1">
            <w:pPr>
              <w:jc w:val="center"/>
              <w:rPr>
                <w:lang w:eastAsia="en-CA"/>
              </w:rPr>
            </w:pPr>
            <w:sdt>
              <w:sdtPr>
                <w:rPr>
                  <w:lang w:eastAsia="en-CA"/>
                </w:rPr>
                <w:id w:val="1100674853"/>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59343565" w14:textId="6B1FF217" w:rsidR="003248D1" w:rsidRDefault="003248D1" w:rsidP="003248D1">
            <w:pPr>
              <w:jc w:val="center"/>
              <w:rPr>
                <w:lang w:eastAsia="en-CA"/>
              </w:rPr>
            </w:pPr>
            <w:r>
              <w:rPr>
                <w:lang w:eastAsia="en-CA"/>
              </w:rPr>
              <w:t xml:space="preserve"> </w:t>
            </w:r>
            <w:sdt>
              <w:sdtPr>
                <w:rPr>
                  <w:lang w:eastAsia="en-CA"/>
                </w:rPr>
                <w:id w:val="-2113045641"/>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vAlign w:val="center"/>
          </w:tcPr>
          <w:p w14:paraId="42F13C8E" w14:textId="77777777" w:rsidR="003248D1" w:rsidRDefault="003248D1" w:rsidP="003248D1">
            <w:pPr>
              <w:jc w:val="center"/>
              <w:rPr>
                <w:lang w:eastAsia="en-CA"/>
              </w:rPr>
            </w:pPr>
          </w:p>
        </w:tc>
        <w:tc>
          <w:tcPr>
            <w:tcW w:w="3288" w:type="dxa"/>
            <w:shd w:val="clear" w:color="auto" w:fill="F2F2F2" w:themeFill="background1" w:themeFillShade="F2"/>
          </w:tcPr>
          <w:p w14:paraId="3BACFDC3" w14:textId="77777777" w:rsidR="003248D1" w:rsidRDefault="003248D1" w:rsidP="003248D1">
            <w:pPr>
              <w:rPr>
                <w:lang w:eastAsia="en-CA"/>
              </w:rPr>
            </w:pPr>
          </w:p>
        </w:tc>
      </w:tr>
      <w:tr w:rsidR="003248D1" w14:paraId="00E56745" w14:textId="77777777" w:rsidTr="00DD2645">
        <w:tc>
          <w:tcPr>
            <w:tcW w:w="3060" w:type="dxa"/>
            <w:shd w:val="clear" w:color="auto" w:fill="F2F2F2" w:themeFill="background1" w:themeFillShade="F2"/>
          </w:tcPr>
          <w:p w14:paraId="092D9CA0" w14:textId="035882BF" w:rsidR="003248D1" w:rsidRDefault="003248D1" w:rsidP="003248D1">
            <w:pPr>
              <w:rPr>
                <w:lang w:eastAsia="en-CA"/>
              </w:rPr>
            </w:pPr>
            <w:r w:rsidRPr="00E75D62">
              <w:t>MAIN INCOMING FLOW</w:t>
            </w:r>
          </w:p>
        </w:tc>
        <w:tc>
          <w:tcPr>
            <w:tcW w:w="907" w:type="dxa"/>
            <w:shd w:val="clear" w:color="auto" w:fill="F2F2F2" w:themeFill="background1" w:themeFillShade="F2"/>
            <w:vAlign w:val="center"/>
          </w:tcPr>
          <w:p w14:paraId="35DE5302" w14:textId="77777777" w:rsidR="003248D1" w:rsidRDefault="003248D1" w:rsidP="003248D1">
            <w:pPr>
              <w:rPr>
                <w:lang w:eastAsia="en-CA"/>
              </w:rPr>
            </w:pPr>
          </w:p>
        </w:tc>
        <w:tc>
          <w:tcPr>
            <w:tcW w:w="686" w:type="dxa"/>
            <w:shd w:val="clear" w:color="auto" w:fill="F2F2F2" w:themeFill="background1" w:themeFillShade="F2"/>
          </w:tcPr>
          <w:p w14:paraId="2D234600" w14:textId="211EECDA" w:rsidR="003248D1" w:rsidRDefault="003248D1" w:rsidP="003248D1">
            <w:pPr>
              <w:jc w:val="center"/>
              <w:rPr>
                <w:lang w:eastAsia="en-CA"/>
              </w:rPr>
            </w:pPr>
            <w:r w:rsidRPr="002B24FE">
              <w:t>FS</w:t>
            </w:r>
          </w:p>
        </w:tc>
        <w:tc>
          <w:tcPr>
            <w:tcW w:w="667" w:type="dxa"/>
            <w:shd w:val="clear" w:color="auto" w:fill="F2F2F2" w:themeFill="background1" w:themeFillShade="F2"/>
            <w:vAlign w:val="center"/>
          </w:tcPr>
          <w:p w14:paraId="3D413269" w14:textId="77777777" w:rsidR="003248D1" w:rsidRDefault="003248D1" w:rsidP="003248D1">
            <w:pPr>
              <w:jc w:val="center"/>
              <w:rPr>
                <w:lang w:eastAsia="en-CA"/>
              </w:rPr>
            </w:pPr>
          </w:p>
        </w:tc>
        <w:tc>
          <w:tcPr>
            <w:tcW w:w="1101" w:type="dxa"/>
            <w:shd w:val="clear" w:color="auto" w:fill="F2F2F2" w:themeFill="background1" w:themeFillShade="F2"/>
          </w:tcPr>
          <w:p w14:paraId="0937B9C5" w14:textId="0EB48817" w:rsidR="003248D1" w:rsidRDefault="003248D1" w:rsidP="003248D1">
            <w:pPr>
              <w:jc w:val="center"/>
              <w:rPr>
                <w:lang w:eastAsia="en-CA"/>
              </w:rPr>
            </w:pPr>
            <w:r w:rsidRPr="00B707BD">
              <w:t>459</w:t>
            </w:r>
          </w:p>
        </w:tc>
        <w:tc>
          <w:tcPr>
            <w:tcW w:w="850" w:type="dxa"/>
            <w:shd w:val="clear" w:color="auto" w:fill="F2F2F2" w:themeFill="background1" w:themeFillShade="F2"/>
            <w:vAlign w:val="center"/>
          </w:tcPr>
          <w:p w14:paraId="39DE62F4" w14:textId="07FE8718" w:rsidR="003248D1" w:rsidRDefault="003248D1" w:rsidP="003248D1">
            <w:pPr>
              <w:jc w:val="center"/>
              <w:rPr>
                <w:lang w:eastAsia="en-CA"/>
              </w:rPr>
            </w:pPr>
            <w:r>
              <w:rPr>
                <w:lang w:eastAsia="en-CA"/>
              </w:rPr>
              <w:t>Z-7</w:t>
            </w:r>
          </w:p>
        </w:tc>
        <w:tc>
          <w:tcPr>
            <w:tcW w:w="448" w:type="dxa"/>
            <w:shd w:val="clear" w:color="auto" w:fill="F2F2F2" w:themeFill="background1" w:themeFillShade="F2"/>
          </w:tcPr>
          <w:p w14:paraId="238700CF" w14:textId="7B2225F3" w:rsidR="003248D1" w:rsidRDefault="00000000" w:rsidP="003248D1">
            <w:pPr>
              <w:jc w:val="center"/>
              <w:rPr>
                <w:lang w:eastAsia="en-CA"/>
              </w:rPr>
            </w:pPr>
            <w:sdt>
              <w:sdtPr>
                <w:rPr>
                  <w:lang w:eastAsia="en-CA"/>
                </w:rPr>
                <w:id w:val="-129163237"/>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0D36DAB2" w14:textId="77777777" w:rsidR="003248D1" w:rsidRDefault="003248D1" w:rsidP="003248D1">
            <w:pPr>
              <w:jc w:val="center"/>
              <w:rPr>
                <w:lang w:eastAsia="en-CA"/>
              </w:rPr>
            </w:pPr>
          </w:p>
        </w:tc>
        <w:tc>
          <w:tcPr>
            <w:tcW w:w="448" w:type="dxa"/>
            <w:shd w:val="clear" w:color="auto" w:fill="F2F2F2" w:themeFill="background1" w:themeFillShade="F2"/>
            <w:vAlign w:val="center"/>
          </w:tcPr>
          <w:p w14:paraId="0C709BCF" w14:textId="4CB8DFB6" w:rsidR="003248D1" w:rsidRDefault="00000000" w:rsidP="003248D1">
            <w:pPr>
              <w:jc w:val="center"/>
              <w:rPr>
                <w:lang w:eastAsia="en-CA"/>
              </w:rPr>
            </w:pPr>
            <w:sdt>
              <w:sdtPr>
                <w:rPr>
                  <w:lang w:eastAsia="en-CA"/>
                </w:rPr>
                <w:id w:val="1579479187"/>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57161011" w14:textId="57734D1E" w:rsidR="003248D1" w:rsidRDefault="00000000" w:rsidP="003248D1">
            <w:pPr>
              <w:jc w:val="center"/>
              <w:rPr>
                <w:lang w:eastAsia="en-CA"/>
              </w:rPr>
            </w:pPr>
            <w:sdt>
              <w:sdtPr>
                <w:rPr>
                  <w:lang w:eastAsia="en-CA"/>
                </w:rPr>
                <w:id w:val="-1312560518"/>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04733B0A" w14:textId="5C164A61" w:rsidR="003248D1" w:rsidRDefault="003248D1" w:rsidP="003248D1">
            <w:pPr>
              <w:jc w:val="center"/>
              <w:rPr>
                <w:lang w:eastAsia="en-CA"/>
              </w:rPr>
            </w:pPr>
            <w:r>
              <w:rPr>
                <w:lang w:eastAsia="en-CA"/>
              </w:rPr>
              <w:t xml:space="preserve"> </w:t>
            </w:r>
            <w:sdt>
              <w:sdtPr>
                <w:rPr>
                  <w:lang w:eastAsia="en-CA"/>
                </w:rPr>
                <w:id w:val="-2027079673"/>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vAlign w:val="center"/>
          </w:tcPr>
          <w:p w14:paraId="53ACA076" w14:textId="77777777" w:rsidR="003248D1" w:rsidRDefault="003248D1" w:rsidP="003248D1">
            <w:pPr>
              <w:jc w:val="center"/>
              <w:rPr>
                <w:lang w:eastAsia="en-CA"/>
              </w:rPr>
            </w:pPr>
          </w:p>
        </w:tc>
        <w:tc>
          <w:tcPr>
            <w:tcW w:w="3288" w:type="dxa"/>
            <w:shd w:val="clear" w:color="auto" w:fill="F2F2F2" w:themeFill="background1" w:themeFillShade="F2"/>
          </w:tcPr>
          <w:p w14:paraId="2094A0B1" w14:textId="1E58C553" w:rsidR="003248D1" w:rsidRDefault="003248D1" w:rsidP="003248D1">
            <w:pPr>
              <w:rPr>
                <w:lang w:eastAsia="en-CA"/>
              </w:rPr>
            </w:pPr>
            <w:r w:rsidRPr="00954E8D">
              <w:t>TR</w:t>
            </w:r>
          </w:p>
        </w:tc>
      </w:tr>
      <w:tr w:rsidR="003248D1" w14:paraId="43ADBA26" w14:textId="77777777" w:rsidTr="00DD2645">
        <w:tc>
          <w:tcPr>
            <w:tcW w:w="3060" w:type="dxa"/>
            <w:shd w:val="clear" w:color="auto" w:fill="F2F2F2" w:themeFill="background1" w:themeFillShade="F2"/>
          </w:tcPr>
          <w:p w14:paraId="7BB761AF" w14:textId="12CEE0B5" w:rsidR="003248D1" w:rsidRDefault="003248D1" w:rsidP="003248D1">
            <w:pPr>
              <w:rPr>
                <w:lang w:eastAsia="en-CA"/>
              </w:rPr>
            </w:pPr>
            <w:r w:rsidRPr="00E75D62">
              <w:t>SPRK RM #2 – CRU 302 SPRK TAMPER VALVE</w:t>
            </w:r>
          </w:p>
        </w:tc>
        <w:tc>
          <w:tcPr>
            <w:tcW w:w="907" w:type="dxa"/>
            <w:shd w:val="clear" w:color="auto" w:fill="F2F2F2" w:themeFill="background1" w:themeFillShade="F2"/>
            <w:vAlign w:val="center"/>
          </w:tcPr>
          <w:p w14:paraId="452B6971" w14:textId="77777777" w:rsidR="003248D1" w:rsidRDefault="003248D1" w:rsidP="003248D1">
            <w:pPr>
              <w:rPr>
                <w:lang w:eastAsia="en-CA"/>
              </w:rPr>
            </w:pPr>
          </w:p>
        </w:tc>
        <w:tc>
          <w:tcPr>
            <w:tcW w:w="686" w:type="dxa"/>
            <w:shd w:val="clear" w:color="auto" w:fill="F2F2F2" w:themeFill="background1" w:themeFillShade="F2"/>
          </w:tcPr>
          <w:p w14:paraId="2D78E49A" w14:textId="3A713BA4" w:rsidR="003248D1" w:rsidRDefault="003248D1" w:rsidP="003248D1">
            <w:pPr>
              <w:jc w:val="center"/>
              <w:rPr>
                <w:lang w:eastAsia="en-CA"/>
              </w:rPr>
            </w:pPr>
            <w:r w:rsidRPr="002B24FE">
              <w:t>SS</w:t>
            </w:r>
          </w:p>
        </w:tc>
        <w:tc>
          <w:tcPr>
            <w:tcW w:w="667" w:type="dxa"/>
            <w:shd w:val="clear" w:color="auto" w:fill="F2F2F2" w:themeFill="background1" w:themeFillShade="F2"/>
            <w:vAlign w:val="center"/>
          </w:tcPr>
          <w:p w14:paraId="11E6A58A" w14:textId="77777777" w:rsidR="003248D1" w:rsidRDefault="003248D1" w:rsidP="003248D1">
            <w:pPr>
              <w:jc w:val="center"/>
              <w:rPr>
                <w:lang w:eastAsia="en-CA"/>
              </w:rPr>
            </w:pPr>
          </w:p>
        </w:tc>
        <w:tc>
          <w:tcPr>
            <w:tcW w:w="1101" w:type="dxa"/>
            <w:shd w:val="clear" w:color="auto" w:fill="F2F2F2" w:themeFill="background1" w:themeFillShade="F2"/>
          </w:tcPr>
          <w:p w14:paraId="58695E72" w14:textId="3ED596E6" w:rsidR="003248D1" w:rsidRDefault="003248D1" w:rsidP="003248D1">
            <w:pPr>
              <w:jc w:val="center"/>
              <w:rPr>
                <w:lang w:eastAsia="en-CA"/>
              </w:rPr>
            </w:pPr>
            <w:r w:rsidRPr="00B707BD">
              <w:t>182</w:t>
            </w:r>
          </w:p>
        </w:tc>
        <w:tc>
          <w:tcPr>
            <w:tcW w:w="850" w:type="dxa"/>
            <w:shd w:val="clear" w:color="auto" w:fill="F2F2F2" w:themeFill="background1" w:themeFillShade="F2"/>
            <w:vAlign w:val="center"/>
          </w:tcPr>
          <w:p w14:paraId="5D5927E9" w14:textId="2A6C9D5B" w:rsidR="003248D1" w:rsidRDefault="00B31CB4" w:rsidP="003248D1">
            <w:pPr>
              <w:jc w:val="center"/>
              <w:rPr>
                <w:lang w:eastAsia="en-CA"/>
              </w:rPr>
            </w:pPr>
            <w:r>
              <w:rPr>
                <w:lang w:eastAsia="en-CA"/>
              </w:rPr>
              <w:t>Z-2</w:t>
            </w:r>
          </w:p>
        </w:tc>
        <w:tc>
          <w:tcPr>
            <w:tcW w:w="448" w:type="dxa"/>
            <w:shd w:val="clear" w:color="auto" w:fill="F2F2F2" w:themeFill="background1" w:themeFillShade="F2"/>
          </w:tcPr>
          <w:p w14:paraId="405CF015" w14:textId="456ADB7A" w:rsidR="003248D1" w:rsidRDefault="00000000" w:rsidP="003248D1">
            <w:pPr>
              <w:jc w:val="center"/>
              <w:rPr>
                <w:lang w:eastAsia="en-CA"/>
              </w:rPr>
            </w:pPr>
            <w:sdt>
              <w:sdtPr>
                <w:rPr>
                  <w:lang w:eastAsia="en-CA"/>
                </w:rPr>
                <w:id w:val="-802383452"/>
                <w14:checkbox>
                  <w14:checked w14:val="1"/>
                  <w14:checkedState w14:val="0050" w14:font="Wingdings 2"/>
                  <w14:uncheckedState w14:val="0020" w14:font="Wingdings 2"/>
                </w14:checkbox>
              </w:sdtPr>
              <w:sdtContent>
                <w:r w:rsidR="003248D1" w:rsidRPr="00183857">
                  <w:rPr>
                    <w:lang w:eastAsia="en-CA"/>
                  </w:rPr>
                  <w:sym w:font="Wingdings 2" w:char="F050"/>
                </w:r>
              </w:sdtContent>
            </w:sdt>
          </w:p>
        </w:tc>
        <w:tc>
          <w:tcPr>
            <w:tcW w:w="1101" w:type="dxa"/>
            <w:shd w:val="clear" w:color="auto" w:fill="F2F2F2" w:themeFill="background1" w:themeFillShade="F2"/>
            <w:vAlign w:val="center"/>
          </w:tcPr>
          <w:p w14:paraId="487338AF" w14:textId="77777777" w:rsidR="003248D1" w:rsidRDefault="003248D1" w:rsidP="003248D1">
            <w:pPr>
              <w:jc w:val="center"/>
              <w:rPr>
                <w:lang w:eastAsia="en-CA"/>
              </w:rPr>
            </w:pPr>
          </w:p>
        </w:tc>
        <w:tc>
          <w:tcPr>
            <w:tcW w:w="448" w:type="dxa"/>
            <w:shd w:val="clear" w:color="auto" w:fill="F2F2F2" w:themeFill="background1" w:themeFillShade="F2"/>
            <w:vAlign w:val="center"/>
          </w:tcPr>
          <w:p w14:paraId="0752705D" w14:textId="550AF7B1" w:rsidR="003248D1" w:rsidRDefault="00000000" w:rsidP="003248D1">
            <w:pPr>
              <w:jc w:val="center"/>
              <w:rPr>
                <w:lang w:eastAsia="en-CA"/>
              </w:rPr>
            </w:pPr>
            <w:sdt>
              <w:sdtPr>
                <w:rPr>
                  <w:lang w:eastAsia="en-CA"/>
                </w:rPr>
                <w:id w:val="-690680532"/>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48" w:type="dxa"/>
            <w:shd w:val="clear" w:color="auto" w:fill="F2F2F2" w:themeFill="background1" w:themeFillShade="F2"/>
            <w:vAlign w:val="center"/>
          </w:tcPr>
          <w:p w14:paraId="00AD4AA6" w14:textId="208C4A30" w:rsidR="003248D1" w:rsidRDefault="00000000" w:rsidP="003248D1">
            <w:pPr>
              <w:jc w:val="center"/>
              <w:rPr>
                <w:lang w:eastAsia="en-CA"/>
              </w:rPr>
            </w:pPr>
            <w:sdt>
              <w:sdtPr>
                <w:rPr>
                  <w:lang w:eastAsia="en-CA"/>
                </w:rPr>
                <w:id w:val="-87849531"/>
                <w14:checkbox>
                  <w14:checked w14:val="1"/>
                  <w14:checkedState w14:val="0050" w14:font="Wingdings 2"/>
                  <w14:uncheckedState w14:val="0020" w14:font="Wingdings 2"/>
                </w14:checkbox>
              </w:sdtPr>
              <w:sdtContent>
                <w:r w:rsidR="003248D1">
                  <w:rPr>
                    <w:lang w:eastAsia="en-CA"/>
                  </w:rPr>
                  <w:sym w:font="Wingdings 2" w:char="F050"/>
                </w:r>
              </w:sdtContent>
            </w:sdt>
          </w:p>
        </w:tc>
        <w:tc>
          <w:tcPr>
            <w:tcW w:w="423" w:type="dxa"/>
            <w:shd w:val="clear" w:color="auto" w:fill="F2F2F2" w:themeFill="background1" w:themeFillShade="F2"/>
            <w:vAlign w:val="center"/>
          </w:tcPr>
          <w:p w14:paraId="131571E3" w14:textId="6DE9B06D" w:rsidR="003248D1" w:rsidRDefault="003248D1" w:rsidP="003248D1">
            <w:pPr>
              <w:jc w:val="center"/>
              <w:rPr>
                <w:lang w:eastAsia="en-CA"/>
              </w:rPr>
            </w:pPr>
            <w:r>
              <w:rPr>
                <w:lang w:eastAsia="en-CA"/>
              </w:rPr>
              <w:t xml:space="preserve"> </w:t>
            </w:r>
            <w:sdt>
              <w:sdtPr>
                <w:rPr>
                  <w:lang w:eastAsia="en-CA"/>
                </w:rPr>
                <w:id w:val="-1134559529"/>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vAlign w:val="center"/>
          </w:tcPr>
          <w:p w14:paraId="38BED20E" w14:textId="77777777" w:rsidR="003248D1" w:rsidRDefault="003248D1" w:rsidP="003248D1">
            <w:pPr>
              <w:jc w:val="center"/>
              <w:rPr>
                <w:lang w:eastAsia="en-CA"/>
              </w:rPr>
            </w:pPr>
          </w:p>
        </w:tc>
        <w:tc>
          <w:tcPr>
            <w:tcW w:w="3288" w:type="dxa"/>
            <w:shd w:val="clear" w:color="auto" w:fill="F2F2F2" w:themeFill="background1" w:themeFillShade="F2"/>
          </w:tcPr>
          <w:p w14:paraId="0B8D3818" w14:textId="4E96BCA5" w:rsidR="003248D1" w:rsidRDefault="003248D1" w:rsidP="003248D1">
            <w:pPr>
              <w:rPr>
                <w:lang w:eastAsia="en-CA"/>
              </w:rPr>
            </w:pPr>
            <w:r w:rsidRPr="00954E8D">
              <w:t>ACCESS TO SPRK RM 2 FROM OUTSIDE</w:t>
            </w:r>
          </w:p>
        </w:tc>
      </w:tr>
      <w:tr w:rsidR="00441635" w14:paraId="7795DE64" w14:textId="77777777" w:rsidTr="00DD2645">
        <w:tc>
          <w:tcPr>
            <w:tcW w:w="3060" w:type="dxa"/>
            <w:shd w:val="clear" w:color="auto" w:fill="F2F2F2" w:themeFill="background1" w:themeFillShade="F2"/>
          </w:tcPr>
          <w:p w14:paraId="7ACB1DF1" w14:textId="0561C56F" w:rsidR="00441635" w:rsidRDefault="00441635" w:rsidP="00441635">
            <w:pPr>
              <w:rPr>
                <w:lang w:eastAsia="en-CA"/>
              </w:rPr>
            </w:pPr>
            <w:r w:rsidRPr="00E75D62">
              <w:lastRenderedPageBreak/>
              <w:t>SPRK RM #2 – CRU 302 SPRK FLOW</w:t>
            </w:r>
          </w:p>
        </w:tc>
        <w:tc>
          <w:tcPr>
            <w:tcW w:w="907" w:type="dxa"/>
            <w:shd w:val="clear" w:color="auto" w:fill="F2F2F2" w:themeFill="background1" w:themeFillShade="F2"/>
            <w:vAlign w:val="center"/>
          </w:tcPr>
          <w:p w14:paraId="5D489418" w14:textId="77777777" w:rsidR="00441635" w:rsidRDefault="00441635" w:rsidP="00441635">
            <w:pPr>
              <w:rPr>
                <w:lang w:eastAsia="en-CA"/>
              </w:rPr>
            </w:pPr>
          </w:p>
        </w:tc>
        <w:tc>
          <w:tcPr>
            <w:tcW w:w="686" w:type="dxa"/>
            <w:shd w:val="clear" w:color="auto" w:fill="F2F2F2" w:themeFill="background1" w:themeFillShade="F2"/>
          </w:tcPr>
          <w:p w14:paraId="44664C23" w14:textId="2509D141" w:rsidR="00441635" w:rsidRDefault="00441635" w:rsidP="00441635">
            <w:pPr>
              <w:jc w:val="center"/>
              <w:rPr>
                <w:lang w:eastAsia="en-CA"/>
              </w:rPr>
            </w:pPr>
            <w:r w:rsidRPr="002B24FE">
              <w:t>FS</w:t>
            </w:r>
          </w:p>
        </w:tc>
        <w:tc>
          <w:tcPr>
            <w:tcW w:w="667" w:type="dxa"/>
            <w:shd w:val="clear" w:color="auto" w:fill="F2F2F2" w:themeFill="background1" w:themeFillShade="F2"/>
            <w:vAlign w:val="center"/>
          </w:tcPr>
          <w:p w14:paraId="2383B861" w14:textId="77777777" w:rsidR="00441635" w:rsidRDefault="00441635" w:rsidP="00441635">
            <w:pPr>
              <w:jc w:val="center"/>
              <w:rPr>
                <w:lang w:eastAsia="en-CA"/>
              </w:rPr>
            </w:pPr>
          </w:p>
        </w:tc>
        <w:tc>
          <w:tcPr>
            <w:tcW w:w="1101" w:type="dxa"/>
            <w:shd w:val="clear" w:color="auto" w:fill="F2F2F2" w:themeFill="background1" w:themeFillShade="F2"/>
          </w:tcPr>
          <w:p w14:paraId="0F4516AA" w14:textId="230AC668" w:rsidR="00441635" w:rsidRDefault="00441635" w:rsidP="00441635">
            <w:pPr>
              <w:jc w:val="center"/>
              <w:rPr>
                <w:lang w:eastAsia="en-CA"/>
              </w:rPr>
            </w:pPr>
            <w:r w:rsidRPr="00B707BD">
              <w:t>193</w:t>
            </w:r>
          </w:p>
        </w:tc>
        <w:tc>
          <w:tcPr>
            <w:tcW w:w="850" w:type="dxa"/>
            <w:shd w:val="clear" w:color="auto" w:fill="F2F2F2" w:themeFill="background1" w:themeFillShade="F2"/>
            <w:vAlign w:val="center"/>
          </w:tcPr>
          <w:p w14:paraId="68833ECA" w14:textId="052BF7DE"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0E0CACB8" w14:textId="1923ECE0" w:rsidR="00441635" w:rsidRDefault="00000000" w:rsidP="00441635">
            <w:pPr>
              <w:jc w:val="center"/>
              <w:rPr>
                <w:lang w:eastAsia="en-CA"/>
              </w:rPr>
            </w:pPr>
            <w:sdt>
              <w:sdtPr>
                <w:rPr>
                  <w:lang w:eastAsia="en-CA"/>
                </w:rPr>
                <w:id w:val="96439382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74AC073" w14:textId="77777777" w:rsidR="00441635" w:rsidRDefault="00441635" w:rsidP="00441635">
            <w:pPr>
              <w:jc w:val="center"/>
              <w:rPr>
                <w:lang w:eastAsia="en-CA"/>
              </w:rPr>
            </w:pPr>
          </w:p>
        </w:tc>
        <w:tc>
          <w:tcPr>
            <w:tcW w:w="448" w:type="dxa"/>
            <w:shd w:val="clear" w:color="auto" w:fill="F2F2F2" w:themeFill="background1" w:themeFillShade="F2"/>
            <w:vAlign w:val="center"/>
          </w:tcPr>
          <w:p w14:paraId="29C5B8B2" w14:textId="0487FEC4" w:rsidR="00441635" w:rsidRDefault="00000000" w:rsidP="00441635">
            <w:pPr>
              <w:jc w:val="center"/>
              <w:rPr>
                <w:lang w:eastAsia="en-CA"/>
              </w:rPr>
            </w:pPr>
            <w:sdt>
              <w:sdtPr>
                <w:rPr>
                  <w:lang w:eastAsia="en-CA"/>
                </w:rPr>
                <w:id w:val="1917117719"/>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214B51FE" w14:textId="1878AC3A" w:rsidR="00441635" w:rsidRDefault="00000000" w:rsidP="00441635">
            <w:pPr>
              <w:jc w:val="center"/>
              <w:rPr>
                <w:lang w:eastAsia="en-CA"/>
              </w:rPr>
            </w:pPr>
            <w:sdt>
              <w:sdtPr>
                <w:rPr>
                  <w:lang w:eastAsia="en-CA"/>
                </w:rPr>
                <w:id w:val="-214165238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61954221" w14:textId="5189EC65" w:rsidR="00441635" w:rsidRDefault="00000000" w:rsidP="00441635">
            <w:pPr>
              <w:jc w:val="center"/>
              <w:rPr>
                <w:lang w:eastAsia="en-CA"/>
              </w:rPr>
            </w:pPr>
            <w:sdt>
              <w:sdtPr>
                <w:rPr>
                  <w:lang w:eastAsia="en-CA"/>
                </w:rPr>
                <w:id w:val="-605419617"/>
                <w14:checkbox>
                  <w14:checked w14:val="1"/>
                  <w14:checkedState w14:val="0050" w14:font="Wingdings 2"/>
                  <w14:uncheckedState w14:val="0020" w14:font="Wingdings 2"/>
                </w14:checkbox>
              </w:sdtPr>
              <w:sdtContent>
                <w:r w:rsidR="00E124CB">
                  <w:rPr>
                    <w:lang w:eastAsia="en-CA"/>
                  </w:rPr>
                  <w:sym w:font="Wingdings 2" w:char="F050"/>
                </w:r>
              </w:sdtContent>
            </w:sdt>
            <w:r w:rsidR="009E3DAB">
              <w:rPr>
                <w:lang w:eastAsia="en-CA"/>
              </w:rPr>
              <w:t xml:space="preserve"> </w:t>
            </w:r>
          </w:p>
        </w:tc>
        <w:tc>
          <w:tcPr>
            <w:tcW w:w="964" w:type="dxa"/>
            <w:shd w:val="clear" w:color="auto" w:fill="F2F2F2" w:themeFill="background1" w:themeFillShade="F2"/>
            <w:vAlign w:val="center"/>
          </w:tcPr>
          <w:p w14:paraId="3616E96B" w14:textId="77777777" w:rsidR="00441635" w:rsidRDefault="00441635" w:rsidP="00441635">
            <w:pPr>
              <w:jc w:val="center"/>
              <w:rPr>
                <w:lang w:eastAsia="en-CA"/>
              </w:rPr>
            </w:pPr>
          </w:p>
        </w:tc>
        <w:tc>
          <w:tcPr>
            <w:tcW w:w="3288" w:type="dxa"/>
            <w:shd w:val="clear" w:color="auto" w:fill="F2F2F2" w:themeFill="background1" w:themeFillShade="F2"/>
          </w:tcPr>
          <w:p w14:paraId="28058A42" w14:textId="07CFE853" w:rsidR="00441635" w:rsidRDefault="00441635" w:rsidP="00441635">
            <w:pPr>
              <w:rPr>
                <w:lang w:eastAsia="en-CA"/>
              </w:rPr>
            </w:pPr>
            <w:r w:rsidRPr="00954E8D">
              <w:t>TPS</w:t>
            </w:r>
          </w:p>
        </w:tc>
      </w:tr>
      <w:tr w:rsidR="00441635" w14:paraId="752B111E" w14:textId="77777777" w:rsidTr="00DD2645">
        <w:tc>
          <w:tcPr>
            <w:tcW w:w="3060" w:type="dxa"/>
            <w:shd w:val="clear" w:color="auto" w:fill="F2F2F2" w:themeFill="background1" w:themeFillShade="F2"/>
          </w:tcPr>
          <w:p w14:paraId="4B81890E" w14:textId="2FFFB6AB" w:rsidR="00441635" w:rsidRDefault="00441635" w:rsidP="00441635">
            <w:pPr>
              <w:rPr>
                <w:lang w:eastAsia="en-CA"/>
              </w:rPr>
            </w:pPr>
            <w:r w:rsidRPr="00E75D62">
              <w:t>SPRK RM #2 – LOADING DOCKSPRK LOW AIR</w:t>
            </w:r>
          </w:p>
        </w:tc>
        <w:tc>
          <w:tcPr>
            <w:tcW w:w="907" w:type="dxa"/>
            <w:shd w:val="clear" w:color="auto" w:fill="F2F2F2" w:themeFill="background1" w:themeFillShade="F2"/>
            <w:vAlign w:val="center"/>
          </w:tcPr>
          <w:p w14:paraId="4373B920" w14:textId="77777777" w:rsidR="00441635" w:rsidRDefault="00441635" w:rsidP="00441635">
            <w:pPr>
              <w:rPr>
                <w:lang w:eastAsia="en-CA"/>
              </w:rPr>
            </w:pPr>
          </w:p>
        </w:tc>
        <w:tc>
          <w:tcPr>
            <w:tcW w:w="686" w:type="dxa"/>
            <w:shd w:val="clear" w:color="auto" w:fill="F2F2F2" w:themeFill="background1" w:themeFillShade="F2"/>
          </w:tcPr>
          <w:p w14:paraId="4991CEB3" w14:textId="04AD79D1"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79B38D34" w14:textId="77777777" w:rsidR="00441635" w:rsidRDefault="00441635" w:rsidP="00441635">
            <w:pPr>
              <w:jc w:val="center"/>
              <w:rPr>
                <w:lang w:eastAsia="en-CA"/>
              </w:rPr>
            </w:pPr>
          </w:p>
        </w:tc>
        <w:tc>
          <w:tcPr>
            <w:tcW w:w="1101" w:type="dxa"/>
            <w:shd w:val="clear" w:color="auto" w:fill="F2F2F2" w:themeFill="background1" w:themeFillShade="F2"/>
          </w:tcPr>
          <w:p w14:paraId="783CFE78" w14:textId="6F6A36E1" w:rsidR="00441635" w:rsidRDefault="00441635" w:rsidP="00441635">
            <w:pPr>
              <w:jc w:val="center"/>
              <w:rPr>
                <w:lang w:eastAsia="en-CA"/>
              </w:rPr>
            </w:pPr>
            <w:r w:rsidRPr="00B707BD">
              <w:t>183</w:t>
            </w:r>
          </w:p>
        </w:tc>
        <w:tc>
          <w:tcPr>
            <w:tcW w:w="850" w:type="dxa"/>
            <w:shd w:val="clear" w:color="auto" w:fill="F2F2F2" w:themeFill="background1" w:themeFillShade="F2"/>
            <w:vAlign w:val="center"/>
          </w:tcPr>
          <w:p w14:paraId="56FB4817" w14:textId="1C073DB4"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010975FF" w14:textId="0878EFD4" w:rsidR="00441635" w:rsidRDefault="00000000" w:rsidP="00441635">
            <w:pPr>
              <w:jc w:val="center"/>
              <w:rPr>
                <w:lang w:eastAsia="en-CA"/>
              </w:rPr>
            </w:pPr>
            <w:sdt>
              <w:sdtPr>
                <w:rPr>
                  <w:lang w:eastAsia="en-CA"/>
                </w:rPr>
                <w:id w:val="61272113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30070BB" w14:textId="77777777" w:rsidR="00441635" w:rsidRDefault="00441635" w:rsidP="00441635">
            <w:pPr>
              <w:jc w:val="center"/>
              <w:rPr>
                <w:lang w:eastAsia="en-CA"/>
              </w:rPr>
            </w:pPr>
          </w:p>
        </w:tc>
        <w:tc>
          <w:tcPr>
            <w:tcW w:w="448" w:type="dxa"/>
            <w:shd w:val="clear" w:color="auto" w:fill="F2F2F2" w:themeFill="background1" w:themeFillShade="F2"/>
            <w:vAlign w:val="center"/>
          </w:tcPr>
          <w:p w14:paraId="22F19F83" w14:textId="63AD79B5" w:rsidR="00441635" w:rsidRDefault="00000000" w:rsidP="00441635">
            <w:pPr>
              <w:jc w:val="center"/>
              <w:rPr>
                <w:lang w:eastAsia="en-CA"/>
              </w:rPr>
            </w:pPr>
            <w:sdt>
              <w:sdtPr>
                <w:rPr>
                  <w:lang w:eastAsia="en-CA"/>
                </w:rPr>
                <w:id w:val="-52786726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2A8120E9" w14:textId="54DBB90E" w:rsidR="00441635" w:rsidRDefault="00000000" w:rsidP="00441635">
            <w:pPr>
              <w:jc w:val="center"/>
              <w:rPr>
                <w:lang w:eastAsia="en-CA"/>
              </w:rPr>
            </w:pPr>
            <w:sdt>
              <w:sdtPr>
                <w:rPr>
                  <w:lang w:eastAsia="en-CA"/>
                </w:rPr>
                <w:id w:val="-79013297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36D84697" w14:textId="4704F956" w:rsidR="00441635" w:rsidRDefault="00000000" w:rsidP="00441635">
            <w:pPr>
              <w:jc w:val="center"/>
              <w:rPr>
                <w:lang w:eastAsia="en-CA"/>
              </w:rPr>
            </w:pPr>
            <w:sdt>
              <w:sdtPr>
                <w:rPr>
                  <w:lang w:eastAsia="en-CA"/>
                </w:rPr>
                <w:id w:val="1719473732"/>
                <w14:checkbox>
                  <w14:checked w14:val="1"/>
                  <w14:checkedState w14:val="0050" w14:font="Wingdings 2"/>
                  <w14:uncheckedState w14:val="0020" w14:font="Wingdings 2"/>
                </w14:checkbox>
              </w:sdtPr>
              <w:sdtContent>
                <w:r w:rsidR="00E124CB">
                  <w:rPr>
                    <w:lang w:eastAsia="en-CA"/>
                  </w:rPr>
                  <w:sym w:font="Wingdings 2" w:char="F050"/>
                </w:r>
              </w:sdtContent>
            </w:sdt>
            <w:r w:rsidR="009E3DAB">
              <w:rPr>
                <w:lang w:eastAsia="en-CA"/>
              </w:rPr>
              <w:t xml:space="preserve"> </w:t>
            </w:r>
          </w:p>
        </w:tc>
        <w:tc>
          <w:tcPr>
            <w:tcW w:w="964" w:type="dxa"/>
            <w:shd w:val="clear" w:color="auto" w:fill="F2F2F2" w:themeFill="background1" w:themeFillShade="F2"/>
            <w:vAlign w:val="center"/>
          </w:tcPr>
          <w:p w14:paraId="2218CE52" w14:textId="77777777" w:rsidR="00441635" w:rsidRDefault="00441635" w:rsidP="00441635">
            <w:pPr>
              <w:jc w:val="center"/>
              <w:rPr>
                <w:lang w:eastAsia="en-CA"/>
              </w:rPr>
            </w:pPr>
          </w:p>
        </w:tc>
        <w:tc>
          <w:tcPr>
            <w:tcW w:w="3288" w:type="dxa"/>
            <w:shd w:val="clear" w:color="auto" w:fill="F2F2F2" w:themeFill="background1" w:themeFillShade="F2"/>
          </w:tcPr>
          <w:p w14:paraId="2CAFF3DC" w14:textId="4E107E96" w:rsidR="00441635" w:rsidRDefault="00441635" w:rsidP="00441635">
            <w:pPr>
              <w:rPr>
                <w:lang w:eastAsia="en-CA"/>
              </w:rPr>
            </w:pPr>
            <w:r w:rsidRPr="00954E8D">
              <w:t>TR</w:t>
            </w:r>
          </w:p>
        </w:tc>
      </w:tr>
      <w:tr w:rsidR="00441635" w14:paraId="533570D3" w14:textId="77777777" w:rsidTr="00DD2645">
        <w:tc>
          <w:tcPr>
            <w:tcW w:w="3060" w:type="dxa"/>
            <w:shd w:val="clear" w:color="auto" w:fill="F2F2F2" w:themeFill="background1" w:themeFillShade="F2"/>
          </w:tcPr>
          <w:p w14:paraId="103C8FB5" w14:textId="6D79F5C0" w:rsidR="00441635" w:rsidRDefault="00441635" w:rsidP="00441635">
            <w:pPr>
              <w:rPr>
                <w:lang w:eastAsia="en-CA"/>
              </w:rPr>
            </w:pPr>
            <w:r w:rsidRPr="00E75D62">
              <w:t>SPRK RM #2 – CRU 312 SPRK TAMPER VALVE</w:t>
            </w:r>
          </w:p>
        </w:tc>
        <w:tc>
          <w:tcPr>
            <w:tcW w:w="907" w:type="dxa"/>
            <w:shd w:val="clear" w:color="auto" w:fill="F2F2F2" w:themeFill="background1" w:themeFillShade="F2"/>
            <w:vAlign w:val="center"/>
          </w:tcPr>
          <w:p w14:paraId="7E61C421" w14:textId="77777777" w:rsidR="00441635" w:rsidRDefault="00441635" w:rsidP="00441635">
            <w:pPr>
              <w:rPr>
                <w:lang w:eastAsia="en-CA"/>
              </w:rPr>
            </w:pPr>
          </w:p>
        </w:tc>
        <w:tc>
          <w:tcPr>
            <w:tcW w:w="686" w:type="dxa"/>
            <w:shd w:val="clear" w:color="auto" w:fill="F2F2F2" w:themeFill="background1" w:themeFillShade="F2"/>
          </w:tcPr>
          <w:p w14:paraId="07AE1ABB" w14:textId="0E26FA2E"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3D442B69" w14:textId="77777777" w:rsidR="00441635" w:rsidRDefault="00441635" w:rsidP="00441635">
            <w:pPr>
              <w:jc w:val="center"/>
              <w:rPr>
                <w:lang w:eastAsia="en-CA"/>
              </w:rPr>
            </w:pPr>
          </w:p>
        </w:tc>
        <w:tc>
          <w:tcPr>
            <w:tcW w:w="1101" w:type="dxa"/>
            <w:shd w:val="clear" w:color="auto" w:fill="F2F2F2" w:themeFill="background1" w:themeFillShade="F2"/>
          </w:tcPr>
          <w:p w14:paraId="7B422CD0" w14:textId="58C8514B" w:rsidR="00441635" w:rsidRDefault="00441635" w:rsidP="00441635">
            <w:pPr>
              <w:jc w:val="center"/>
              <w:rPr>
                <w:lang w:eastAsia="en-CA"/>
              </w:rPr>
            </w:pPr>
            <w:r w:rsidRPr="00B707BD">
              <w:t>184</w:t>
            </w:r>
          </w:p>
        </w:tc>
        <w:tc>
          <w:tcPr>
            <w:tcW w:w="850" w:type="dxa"/>
            <w:shd w:val="clear" w:color="auto" w:fill="F2F2F2" w:themeFill="background1" w:themeFillShade="F2"/>
            <w:vAlign w:val="center"/>
          </w:tcPr>
          <w:p w14:paraId="34BE2751" w14:textId="5CD6E96C"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7DF71CB9" w14:textId="2C1DD0AA" w:rsidR="00441635" w:rsidRDefault="00000000" w:rsidP="00441635">
            <w:pPr>
              <w:jc w:val="center"/>
              <w:rPr>
                <w:lang w:eastAsia="en-CA"/>
              </w:rPr>
            </w:pPr>
            <w:sdt>
              <w:sdtPr>
                <w:rPr>
                  <w:lang w:eastAsia="en-CA"/>
                </w:rPr>
                <w:id w:val="116042357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0C15DE4B" w14:textId="77777777" w:rsidR="00441635" w:rsidRDefault="00441635" w:rsidP="00441635">
            <w:pPr>
              <w:jc w:val="center"/>
              <w:rPr>
                <w:lang w:eastAsia="en-CA"/>
              </w:rPr>
            </w:pPr>
          </w:p>
        </w:tc>
        <w:tc>
          <w:tcPr>
            <w:tcW w:w="448" w:type="dxa"/>
            <w:shd w:val="clear" w:color="auto" w:fill="F2F2F2" w:themeFill="background1" w:themeFillShade="F2"/>
            <w:vAlign w:val="center"/>
          </w:tcPr>
          <w:p w14:paraId="3DFDAB1A" w14:textId="170E5328" w:rsidR="00441635" w:rsidRDefault="00000000" w:rsidP="00441635">
            <w:pPr>
              <w:jc w:val="center"/>
              <w:rPr>
                <w:lang w:eastAsia="en-CA"/>
              </w:rPr>
            </w:pPr>
            <w:sdt>
              <w:sdtPr>
                <w:rPr>
                  <w:lang w:eastAsia="en-CA"/>
                </w:rPr>
                <w:id w:val="574951404"/>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4799E5B4" w14:textId="4158BD2B" w:rsidR="00441635" w:rsidRDefault="00000000" w:rsidP="00441635">
            <w:pPr>
              <w:jc w:val="center"/>
              <w:rPr>
                <w:lang w:eastAsia="en-CA"/>
              </w:rPr>
            </w:pPr>
            <w:sdt>
              <w:sdtPr>
                <w:rPr>
                  <w:lang w:eastAsia="en-CA"/>
                </w:rPr>
                <w:id w:val="41406088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760DFB63" w14:textId="11D65BAF" w:rsidR="00441635" w:rsidRDefault="00000000" w:rsidP="00441635">
            <w:pPr>
              <w:jc w:val="center"/>
              <w:rPr>
                <w:lang w:eastAsia="en-CA"/>
              </w:rPr>
            </w:pPr>
            <w:sdt>
              <w:sdtPr>
                <w:rPr>
                  <w:lang w:eastAsia="en-CA"/>
                </w:rPr>
                <w:id w:val="1237121282"/>
                <w14:checkbox>
                  <w14:checked w14:val="1"/>
                  <w14:checkedState w14:val="0050" w14:font="Wingdings 2"/>
                  <w14:uncheckedState w14:val="0020" w14:font="Wingdings 2"/>
                </w14:checkbox>
              </w:sdtPr>
              <w:sdtContent>
                <w:r w:rsidR="00E124CB">
                  <w:rPr>
                    <w:lang w:eastAsia="en-CA"/>
                  </w:rPr>
                  <w:sym w:font="Wingdings 2" w:char="F050"/>
                </w:r>
              </w:sdtContent>
            </w:sdt>
            <w:r w:rsidR="009E3DAB">
              <w:rPr>
                <w:lang w:eastAsia="en-CA"/>
              </w:rPr>
              <w:t xml:space="preserve"> </w:t>
            </w:r>
          </w:p>
        </w:tc>
        <w:tc>
          <w:tcPr>
            <w:tcW w:w="964" w:type="dxa"/>
            <w:shd w:val="clear" w:color="auto" w:fill="F2F2F2" w:themeFill="background1" w:themeFillShade="F2"/>
            <w:vAlign w:val="center"/>
          </w:tcPr>
          <w:p w14:paraId="1171EC5E" w14:textId="77777777" w:rsidR="00441635" w:rsidRDefault="00441635" w:rsidP="00441635">
            <w:pPr>
              <w:jc w:val="center"/>
              <w:rPr>
                <w:lang w:eastAsia="en-CA"/>
              </w:rPr>
            </w:pPr>
          </w:p>
        </w:tc>
        <w:tc>
          <w:tcPr>
            <w:tcW w:w="3288" w:type="dxa"/>
            <w:shd w:val="clear" w:color="auto" w:fill="F2F2F2" w:themeFill="background1" w:themeFillShade="F2"/>
          </w:tcPr>
          <w:p w14:paraId="5A859F19" w14:textId="77777777" w:rsidR="00441635" w:rsidRDefault="00441635" w:rsidP="00441635">
            <w:pPr>
              <w:rPr>
                <w:lang w:eastAsia="en-CA"/>
              </w:rPr>
            </w:pPr>
          </w:p>
        </w:tc>
      </w:tr>
      <w:tr w:rsidR="00441635" w14:paraId="66D044FF" w14:textId="77777777" w:rsidTr="00DD2645">
        <w:tc>
          <w:tcPr>
            <w:tcW w:w="3060" w:type="dxa"/>
            <w:shd w:val="clear" w:color="auto" w:fill="F2F2F2" w:themeFill="background1" w:themeFillShade="F2"/>
          </w:tcPr>
          <w:p w14:paraId="44363A53" w14:textId="72338C94" w:rsidR="00441635" w:rsidRDefault="00441635" w:rsidP="00441635">
            <w:pPr>
              <w:rPr>
                <w:lang w:eastAsia="en-CA"/>
              </w:rPr>
            </w:pPr>
            <w:r w:rsidRPr="00E75D62">
              <w:t>SPRK RM #2 – CRU 312 SPRK FLOW</w:t>
            </w:r>
          </w:p>
        </w:tc>
        <w:tc>
          <w:tcPr>
            <w:tcW w:w="907" w:type="dxa"/>
            <w:shd w:val="clear" w:color="auto" w:fill="F2F2F2" w:themeFill="background1" w:themeFillShade="F2"/>
            <w:vAlign w:val="center"/>
          </w:tcPr>
          <w:p w14:paraId="6F685CAA" w14:textId="77777777" w:rsidR="00441635" w:rsidRDefault="00441635" w:rsidP="00441635">
            <w:pPr>
              <w:rPr>
                <w:lang w:eastAsia="en-CA"/>
              </w:rPr>
            </w:pPr>
          </w:p>
        </w:tc>
        <w:tc>
          <w:tcPr>
            <w:tcW w:w="686" w:type="dxa"/>
            <w:shd w:val="clear" w:color="auto" w:fill="F2F2F2" w:themeFill="background1" w:themeFillShade="F2"/>
          </w:tcPr>
          <w:p w14:paraId="11B7CFC9" w14:textId="0858737B" w:rsidR="00441635" w:rsidRDefault="00441635" w:rsidP="00441635">
            <w:pPr>
              <w:jc w:val="center"/>
              <w:rPr>
                <w:lang w:eastAsia="en-CA"/>
              </w:rPr>
            </w:pPr>
            <w:r w:rsidRPr="002B24FE">
              <w:t>FS</w:t>
            </w:r>
          </w:p>
        </w:tc>
        <w:tc>
          <w:tcPr>
            <w:tcW w:w="667" w:type="dxa"/>
            <w:shd w:val="clear" w:color="auto" w:fill="F2F2F2" w:themeFill="background1" w:themeFillShade="F2"/>
            <w:vAlign w:val="center"/>
          </w:tcPr>
          <w:p w14:paraId="53AB0665" w14:textId="77777777" w:rsidR="00441635" w:rsidRDefault="00441635" w:rsidP="00441635">
            <w:pPr>
              <w:jc w:val="center"/>
              <w:rPr>
                <w:lang w:eastAsia="en-CA"/>
              </w:rPr>
            </w:pPr>
          </w:p>
        </w:tc>
        <w:tc>
          <w:tcPr>
            <w:tcW w:w="1101" w:type="dxa"/>
            <w:shd w:val="clear" w:color="auto" w:fill="F2F2F2" w:themeFill="background1" w:themeFillShade="F2"/>
          </w:tcPr>
          <w:p w14:paraId="63212941" w14:textId="17E39852" w:rsidR="00441635" w:rsidRDefault="00441635" w:rsidP="00441635">
            <w:pPr>
              <w:jc w:val="center"/>
              <w:rPr>
                <w:lang w:eastAsia="en-CA"/>
              </w:rPr>
            </w:pPr>
            <w:r w:rsidRPr="00B707BD">
              <w:t>186</w:t>
            </w:r>
          </w:p>
        </w:tc>
        <w:tc>
          <w:tcPr>
            <w:tcW w:w="850" w:type="dxa"/>
            <w:shd w:val="clear" w:color="auto" w:fill="F2F2F2" w:themeFill="background1" w:themeFillShade="F2"/>
            <w:vAlign w:val="center"/>
          </w:tcPr>
          <w:p w14:paraId="0A389748" w14:textId="2E45CBF1"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38105184" w14:textId="03DCEF3F" w:rsidR="00441635" w:rsidRDefault="00000000" w:rsidP="00441635">
            <w:pPr>
              <w:jc w:val="center"/>
              <w:rPr>
                <w:lang w:eastAsia="en-CA"/>
              </w:rPr>
            </w:pPr>
            <w:sdt>
              <w:sdtPr>
                <w:rPr>
                  <w:lang w:eastAsia="en-CA"/>
                </w:rPr>
                <w:id w:val="49846459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513FCCF" w14:textId="77777777" w:rsidR="00441635" w:rsidRDefault="00441635" w:rsidP="00441635">
            <w:pPr>
              <w:jc w:val="center"/>
              <w:rPr>
                <w:lang w:eastAsia="en-CA"/>
              </w:rPr>
            </w:pPr>
          </w:p>
        </w:tc>
        <w:tc>
          <w:tcPr>
            <w:tcW w:w="448" w:type="dxa"/>
            <w:shd w:val="clear" w:color="auto" w:fill="F2F2F2" w:themeFill="background1" w:themeFillShade="F2"/>
            <w:vAlign w:val="center"/>
          </w:tcPr>
          <w:p w14:paraId="4AD67275" w14:textId="04A51103" w:rsidR="00441635" w:rsidRDefault="00000000" w:rsidP="00441635">
            <w:pPr>
              <w:jc w:val="center"/>
              <w:rPr>
                <w:lang w:eastAsia="en-CA"/>
              </w:rPr>
            </w:pPr>
            <w:sdt>
              <w:sdtPr>
                <w:rPr>
                  <w:lang w:eastAsia="en-CA"/>
                </w:rPr>
                <w:id w:val="92600004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1FF1C381" w14:textId="4BC1457B" w:rsidR="00441635" w:rsidRDefault="00000000" w:rsidP="00441635">
            <w:pPr>
              <w:jc w:val="center"/>
              <w:rPr>
                <w:lang w:eastAsia="en-CA"/>
              </w:rPr>
            </w:pPr>
            <w:sdt>
              <w:sdtPr>
                <w:rPr>
                  <w:lang w:eastAsia="en-CA"/>
                </w:rPr>
                <w:id w:val="14648954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18E5ECE7" w14:textId="47BA797C" w:rsidR="00441635" w:rsidRDefault="00000000" w:rsidP="00441635">
            <w:pPr>
              <w:jc w:val="center"/>
              <w:rPr>
                <w:lang w:eastAsia="en-CA"/>
              </w:rPr>
            </w:pPr>
            <w:sdt>
              <w:sdtPr>
                <w:rPr>
                  <w:lang w:eastAsia="en-CA"/>
                </w:rPr>
                <w:id w:val="-82104837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47BE26DF" w14:textId="77777777" w:rsidR="00441635" w:rsidRDefault="00441635" w:rsidP="00441635">
            <w:pPr>
              <w:jc w:val="center"/>
              <w:rPr>
                <w:lang w:eastAsia="en-CA"/>
              </w:rPr>
            </w:pPr>
          </w:p>
        </w:tc>
        <w:tc>
          <w:tcPr>
            <w:tcW w:w="3288" w:type="dxa"/>
            <w:shd w:val="clear" w:color="auto" w:fill="F2F2F2" w:themeFill="background1" w:themeFillShade="F2"/>
          </w:tcPr>
          <w:p w14:paraId="64E60164" w14:textId="69D51070" w:rsidR="00441635" w:rsidRDefault="00441635" w:rsidP="00441635">
            <w:pPr>
              <w:rPr>
                <w:lang w:eastAsia="en-CA"/>
              </w:rPr>
            </w:pPr>
            <w:r w:rsidRPr="00954E8D">
              <w:t>TPS</w:t>
            </w:r>
          </w:p>
        </w:tc>
      </w:tr>
      <w:tr w:rsidR="00441635" w14:paraId="3CDBAF4C" w14:textId="77777777" w:rsidTr="00DD2645">
        <w:tc>
          <w:tcPr>
            <w:tcW w:w="3060" w:type="dxa"/>
            <w:shd w:val="clear" w:color="auto" w:fill="F2F2F2" w:themeFill="background1" w:themeFillShade="F2"/>
          </w:tcPr>
          <w:p w14:paraId="5EF3EB83" w14:textId="5BEC874E" w:rsidR="00441635" w:rsidRDefault="00441635" w:rsidP="00441635">
            <w:pPr>
              <w:rPr>
                <w:lang w:eastAsia="en-CA"/>
              </w:rPr>
            </w:pPr>
            <w:r w:rsidRPr="00E75D62">
              <w:t xml:space="preserve">SPRK RM #2 </w:t>
            </w:r>
            <w:r w:rsidRPr="00E75D62">
              <w:rPr>
                <w:rFonts w:ascii="Cambria Math" w:hAnsi="Cambria Math" w:cs="Cambria Math"/>
              </w:rPr>
              <w:t>‐</w:t>
            </w:r>
            <w:r w:rsidRPr="00E75D62">
              <w:t xml:space="preserve"> </w:t>
            </w:r>
            <w:r w:rsidRPr="00E75D62">
              <w:rPr>
                <w:rFonts w:ascii="Cambria Math" w:hAnsi="Cambria Math" w:cs="Cambria Math"/>
              </w:rPr>
              <w:t>‐</w:t>
            </w:r>
            <w:r w:rsidRPr="00E75D62">
              <w:t>FOOD COURT TAMPER VALVE</w:t>
            </w:r>
          </w:p>
        </w:tc>
        <w:tc>
          <w:tcPr>
            <w:tcW w:w="907" w:type="dxa"/>
            <w:shd w:val="clear" w:color="auto" w:fill="F2F2F2" w:themeFill="background1" w:themeFillShade="F2"/>
            <w:vAlign w:val="center"/>
          </w:tcPr>
          <w:p w14:paraId="4E9EEA9D" w14:textId="77777777" w:rsidR="00441635" w:rsidRDefault="00441635" w:rsidP="00441635">
            <w:pPr>
              <w:rPr>
                <w:lang w:eastAsia="en-CA"/>
              </w:rPr>
            </w:pPr>
          </w:p>
        </w:tc>
        <w:tc>
          <w:tcPr>
            <w:tcW w:w="686" w:type="dxa"/>
            <w:shd w:val="clear" w:color="auto" w:fill="F2F2F2" w:themeFill="background1" w:themeFillShade="F2"/>
          </w:tcPr>
          <w:p w14:paraId="419B63B3" w14:textId="4452F513"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014C9BA1" w14:textId="77777777" w:rsidR="00441635" w:rsidRDefault="00441635" w:rsidP="00441635">
            <w:pPr>
              <w:jc w:val="center"/>
              <w:rPr>
                <w:lang w:eastAsia="en-CA"/>
              </w:rPr>
            </w:pPr>
          </w:p>
        </w:tc>
        <w:tc>
          <w:tcPr>
            <w:tcW w:w="1101" w:type="dxa"/>
            <w:shd w:val="clear" w:color="auto" w:fill="F2F2F2" w:themeFill="background1" w:themeFillShade="F2"/>
          </w:tcPr>
          <w:p w14:paraId="72FB1B8B" w14:textId="11572EC0" w:rsidR="00441635" w:rsidRDefault="00441635" w:rsidP="00441635">
            <w:pPr>
              <w:jc w:val="center"/>
              <w:rPr>
                <w:lang w:eastAsia="en-CA"/>
              </w:rPr>
            </w:pPr>
            <w:r w:rsidRPr="00B707BD">
              <w:t>187</w:t>
            </w:r>
          </w:p>
        </w:tc>
        <w:tc>
          <w:tcPr>
            <w:tcW w:w="850" w:type="dxa"/>
            <w:shd w:val="clear" w:color="auto" w:fill="F2F2F2" w:themeFill="background1" w:themeFillShade="F2"/>
            <w:vAlign w:val="center"/>
          </w:tcPr>
          <w:p w14:paraId="265C9C35" w14:textId="0D04FC80"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49E1743F" w14:textId="768AB5FE" w:rsidR="00441635" w:rsidRDefault="00000000" w:rsidP="00441635">
            <w:pPr>
              <w:jc w:val="center"/>
              <w:rPr>
                <w:lang w:eastAsia="en-CA"/>
              </w:rPr>
            </w:pPr>
            <w:sdt>
              <w:sdtPr>
                <w:rPr>
                  <w:lang w:eastAsia="en-CA"/>
                </w:rPr>
                <w:id w:val="-168365903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9356A4E" w14:textId="77777777" w:rsidR="00441635" w:rsidRDefault="00441635" w:rsidP="00441635">
            <w:pPr>
              <w:jc w:val="center"/>
              <w:rPr>
                <w:lang w:eastAsia="en-CA"/>
              </w:rPr>
            </w:pPr>
          </w:p>
        </w:tc>
        <w:tc>
          <w:tcPr>
            <w:tcW w:w="448" w:type="dxa"/>
            <w:shd w:val="clear" w:color="auto" w:fill="F2F2F2" w:themeFill="background1" w:themeFillShade="F2"/>
            <w:vAlign w:val="center"/>
          </w:tcPr>
          <w:p w14:paraId="413C0EDF" w14:textId="4C2F5F7B" w:rsidR="00441635" w:rsidRDefault="00000000" w:rsidP="00441635">
            <w:pPr>
              <w:jc w:val="center"/>
              <w:rPr>
                <w:lang w:eastAsia="en-CA"/>
              </w:rPr>
            </w:pPr>
            <w:sdt>
              <w:sdtPr>
                <w:rPr>
                  <w:lang w:eastAsia="en-CA"/>
                </w:rPr>
                <w:id w:val="-1760352671"/>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3813675D" w14:textId="089E51E3" w:rsidR="00441635" w:rsidRDefault="00000000" w:rsidP="00441635">
            <w:pPr>
              <w:jc w:val="center"/>
              <w:rPr>
                <w:lang w:eastAsia="en-CA"/>
              </w:rPr>
            </w:pPr>
            <w:sdt>
              <w:sdtPr>
                <w:rPr>
                  <w:lang w:eastAsia="en-CA"/>
                </w:rPr>
                <w:id w:val="-159131238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5B713945" w14:textId="5ED55F16" w:rsidR="00441635" w:rsidRDefault="00000000" w:rsidP="00441635">
            <w:pPr>
              <w:jc w:val="center"/>
              <w:rPr>
                <w:lang w:eastAsia="en-CA"/>
              </w:rPr>
            </w:pPr>
            <w:sdt>
              <w:sdtPr>
                <w:rPr>
                  <w:lang w:eastAsia="en-CA"/>
                </w:rPr>
                <w:id w:val="-134802490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1AEE7C8" w14:textId="77777777" w:rsidR="00441635" w:rsidRDefault="00441635" w:rsidP="00441635">
            <w:pPr>
              <w:jc w:val="center"/>
              <w:rPr>
                <w:lang w:eastAsia="en-CA"/>
              </w:rPr>
            </w:pPr>
          </w:p>
        </w:tc>
        <w:tc>
          <w:tcPr>
            <w:tcW w:w="3288" w:type="dxa"/>
            <w:shd w:val="clear" w:color="auto" w:fill="F2F2F2" w:themeFill="background1" w:themeFillShade="F2"/>
          </w:tcPr>
          <w:p w14:paraId="4DFEA3B8" w14:textId="77777777" w:rsidR="00441635" w:rsidRDefault="00441635" w:rsidP="00441635">
            <w:pPr>
              <w:rPr>
                <w:lang w:eastAsia="en-CA"/>
              </w:rPr>
            </w:pPr>
          </w:p>
        </w:tc>
      </w:tr>
      <w:tr w:rsidR="00441635" w14:paraId="6534C695" w14:textId="77777777" w:rsidTr="00DD2645">
        <w:tc>
          <w:tcPr>
            <w:tcW w:w="3060" w:type="dxa"/>
            <w:shd w:val="clear" w:color="auto" w:fill="F2F2F2" w:themeFill="background1" w:themeFillShade="F2"/>
          </w:tcPr>
          <w:p w14:paraId="52E0CE33" w14:textId="1FF6ED33" w:rsidR="00441635" w:rsidRDefault="00441635" w:rsidP="00441635">
            <w:pPr>
              <w:rPr>
                <w:lang w:eastAsia="en-CA"/>
              </w:rPr>
            </w:pPr>
            <w:r w:rsidRPr="00E75D62">
              <w:t>SPRK RM #2 – FOOD COURT FLOW</w:t>
            </w:r>
          </w:p>
        </w:tc>
        <w:tc>
          <w:tcPr>
            <w:tcW w:w="907" w:type="dxa"/>
            <w:shd w:val="clear" w:color="auto" w:fill="F2F2F2" w:themeFill="background1" w:themeFillShade="F2"/>
            <w:vAlign w:val="center"/>
          </w:tcPr>
          <w:p w14:paraId="15536155" w14:textId="77777777" w:rsidR="00441635" w:rsidRDefault="00441635" w:rsidP="00441635">
            <w:pPr>
              <w:rPr>
                <w:lang w:eastAsia="en-CA"/>
              </w:rPr>
            </w:pPr>
          </w:p>
        </w:tc>
        <w:tc>
          <w:tcPr>
            <w:tcW w:w="686" w:type="dxa"/>
            <w:shd w:val="clear" w:color="auto" w:fill="F2F2F2" w:themeFill="background1" w:themeFillShade="F2"/>
          </w:tcPr>
          <w:p w14:paraId="3AC9B573" w14:textId="3D90A701" w:rsidR="00441635" w:rsidRDefault="00441635" w:rsidP="00441635">
            <w:pPr>
              <w:jc w:val="center"/>
              <w:rPr>
                <w:lang w:eastAsia="en-CA"/>
              </w:rPr>
            </w:pPr>
            <w:r w:rsidRPr="002B24FE">
              <w:t>FS</w:t>
            </w:r>
          </w:p>
        </w:tc>
        <w:tc>
          <w:tcPr>
            <w:tcW w:w="667" w:type="dxa"/>
            <w:shd w:val="clear" w:color="auto" w:fill="F2F2F2" w:themeFill="background1" w:themeFillShade="F2"/>
            <w:vAlign w:val="center"/>
          </w:tcPr>
          <w:p w14:paraId="6742BFC3" w14:textId="77777777" w:rsidR="00441635" w:rsidRDefault="00441635" w:rsidP="00441635">
            <w:pPr>
              <w:jc w:val="center"/>
              <w:rPr>
                <w:lang w:eastAsia="en-CA"/>
              </w:rPr>
            </w:pPr>
          </w:p>
        </w:tc>
        <w:tc>
          <w:tcPr>
            <w:tcW w:w="1101" w:type="dxa"/>
            <w:shd w:val="clear" w:color="auto" w:fill="F2F2F2" w:themeFill="background1" w:themeFillShade="F2"/>
          </w:tcPr>
          <w:p w14:paraId="06C38485" w14:textId="58A92EA0" w:rsidR="00441635" w:rsidRDefault="00441635" w:rsidP="00441635">
            <w:pPr>
              <w:jc w:val="center"/>
              <w:rPr>
                <w:lang w:eastAsia="en-CA"/>
              </w:rPr>
            </w:pPr>
            <w:r w:rsidRPr="00B707BD">
              <w:t>194</w:t>
            </w:r>
          </w:p>
        </w:tc>
        <w:tc>
          <w:tcPr>
            <w:tcW w:w="850" w:type="dxa"/>
            <w:shd w:val="clear" w:color="auto" w:fill="F2F2F2" w:themeFill="background1" w:themeFillShade="F2"/>
            <w:vAlign w:val="center"/>
          </w:tcPr>
          <w:p w14:paraId="15BF8C47" w14:textId="13577865"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70754ED7" w14:textId="0E4292D2" w:rsidR="00441635" w:rsidRDefault="00000000" w:rsidP="00441635">
            <w:pPr>
              <w:jc w:val="center"/>
              <w:rPr>
                <w:lang w:eastAsia="en-CA"/>
              </w:rPr>
            </w:pPr>
            <w:sdt>
              <w:sdtPr>
                <w:rPr>
                  <w:lang w:eastAsia="en-CA"/>
                </w:rPr>
                <w:id w:val="-206516041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F5E8025" w14:textId="77777777" w:rsidR="00441635" w:rsidRDefault="00441635" w:rsidP="00441635">
            <w:pPr>
              <w:jc w:val="center"/>
              <w:rPr>
                <w:lang w:eastAsia="en-CA"/>
              </w:rPr>
            </w:pPr>
          </w:p>
        </w:tc>
        <w:tc>
          <w:tcPr>
            <w:tcW w:w="448" w:type="dxa"/>
            <w:shd w:val="clear" w:color="auto" w:fill="F2F2F2" w:themeFill="background1" w:themeFillShade="F2"/>
            <w:vAlign w:val="center"/>
          </w:tcPr>
          <w:p w14:paraId="4766F6F7" w14:textId="516A85DF" w:rsidR="00441635" w:rsidRDefault="00000000" w:rsidP="00441635">
            <w:pPr>
              <w:jc w:val="center"/>
              <w:rPr>
                <w:lang w:eastAsia="en-CA"/>
              </w:rPr>
            </w:pPr>
            <w:sdt>
              <w:sdtPr>
                <w:rPr>
                  <w:lang w:eastAsia="en-CA"/>
                </w:rPr>
                <w:id w:val="-1596092576"/>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541D2E4E" w14:textId="26FD1E08" w:rsidR="00441635" w:rsidRDefault="00000000" w:rsidP="00441635">
            <w:pPr>
              <w:jc w:val="center"/>
              <w:rPr>
                <w:lang w:eastAsia="en-CA"/>
              </w:rPr>
            </w:pPr>
            <w:sdt>
              <w:sdtPr>
                <w:rPr>
                  <w:lang w:eastAsia="en-CA"/>
                </w:rPr>
                <w:id w:val="203738230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7E865899" w14:textId="4B8B0DFD" w:rsidR="00441635" w:rsidRDefault="00000000" w:rsidP="00441635">
            <w:pPr>
              <w:jc w:val="center"/>
              <w:rPr>
                <w:lang w:eastAsia="en-CA"/>
              </w:rPr>
            </w:pPr>
            <w:sdt>
              <w:sdtPr>
                <w:rPr>
                  <w:lang w:eastAsia="en-CA"/>
                </w:rPr>
                <w:id w:val="196885867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0301E5DD" w14:textId="77777777" w:rsidR="00441635" w:rsidRDefault="00441635" w:rsidP="00441635">
            <w:pPr>
              <w:jc w:val="center"/>
              <w:rPr>
                <w:lang w:eastAsia="en-CA"/>
              </w:rPr>
            </w:pPr>
          </w:p>
        </w:tc>
        <w:tc>
          <w:tcPr>
            <w:tcW w:w="3288" w:type="dxa"/>
            <w:shd w:val="clear" w:color="auto" w:fill="F2F2F2" w:themeFill="background1" w:themeFillShade="F2"/>
          </w:tcPr>
          <w:p w14:paraId="7ADC018F" w14:textId="2DE491A0" w:rsidR="00441635" w:rsidRDefault="00441635" w:rsidP="00441635">
            <w:pPr>
              <w:rPr>
                <w:lang w:eastAsia="en-CA"/>
              </w:rPr>
            </w:pPr>
            <w:r w:rsidRPr="00954E8D">
              <w:t>TPS</w:t>
            </w:r>
          </w:p>
        </w:tc>
      </w:tr>
      <w:tr w:rsidR="00441635" w14:paraId="1D9AA07B" w14:textId="77777777" w:rsidTr="00DD2645">
        <w:tc>
          <w:tcPr>
            <w:tcW w:w="3060" w:type="dxa"/>
            <w:shd w:val="clear" w:color="auto" w:fill="F2F2F2" w:themeFill="background1" w:themeFillShade="F2"/>
          </w:tcPr>
          <w:p w14:paraId="34B327CF" w14:textId="30B015A6" w:rsidR="00441635" w:rsidRDefault="00441635" w:rsidP="00441635">
            <w:pPr>
              <w:rPr>
                <w:lang w:eastAsia="en-CA"/>
              </w:rPr>
            </w:pPr>
            <w:r w:rsidRPr="00E75D62">
              <w:t>SPRK RM #2 – LOADING DOCK TAMPER VALVE</w:t>
            </w:r>
          </w:p>
        </w:tc>
        <w:tc>
          <w:tcPr>
            <w:tcW w:w="907" w:type="dxa"/>
            <w:shd w:val="clear" w:color="auto" w:fill="F2F2F2" w:themeFill="background1" w:themeFillShade="F2"/>
            <w:vAlign w:val="center"/>
          </w:tcPr>
          <w:p w14:paraId="580AF655" w14:textId="77777777" w:rsidR="00441635" w:rsidRDefault="00441635" w:rsidP="00441635">
            <w:pPr>
              <w:rPr>
                <w:lang w:eastAsia="en-CA"/>
              </w:rPr>
            </w:pPr>
          </w:p>
        </w:tc>
        <w:tc>
          <w:tcPr>
            <w:tcW w:w="686" w:type="dxa"/>
            <w:shd w:val="clear" w:color="auto" w:fill="F2F2F2" w:themeFill="background1" w:themeFillShade="F2"/>
          </w:tcPr>
          <w:p w14:paraId="3798F551" w14:textId="7163A7AE"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0208077C" w14:textId="77777777" w:rsidR="00441635" w:rsidRDefault="00441635" w:rsidP="00441635">
            <w:pPr>
              <w:jc w:val="center"/>
              <w:rPr>
                <w:lang w:eastAsia="en-CA"/>
              </w:rPr>
            </w:pPr>
          </w:p>
        </w:tc>
        <w:tc>
          <w:tcPr>
            <w:tcW w:w="1101" w:type="dxa"/>
            <w:shd w:val="clear" w:color="auto" w:fill="F2F2F2" w:themeFill="background1" w:themeFillShade="F2"/>
          </w:tcPr>
          <w:p w14:paraId="0913D879" w14:textId="6D6E96C6" w:rsidR="00441635" w:rsidRDefault="00441635" w:rsidP="00441635">
            <w:pPr>
              <w:jc w:val="center"/>
              <w:rPr>
                <w:lang w:eastAsia="en-CA"/>
              </w:rPr>
            </w:pPr>
            <w:r w:rsidRPr="00B707BD">
              <w:t>190</w:t>
            </w:r>
          </w:p>
        </w:tc>
        <w:tc>
          <w:tcPr>
            <w:tcW w:w="850" w:type="dxa"/>
            <w:shd w:val="clear" w:color="auto" w:fill="F2F2F2" w:themeFill="background1" w:themeFillShade="F2"/>
            <w:vAlign w:val="center"/>
          </w:tcPr>
          <w:p w14:paraId="596444D1" w14:textId="1DB26F85"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76B0F2DC" w14:textId="0210DBDC" w:rsidR="00441635" w:rsidRDefault="00000000" w:rsidP="00441635">
            <w:pPr>
              <w:jc w:val="center"/>
              <w:rPr>
                <w:lang w:eastAsia="en-CA"/>
              </w:rPr>
            </w:pPr>
            <w:sdt>
              <w:sdtPr>
                <w:rPr>
                  <w:lang w:eastAsia="en-CA"/>
                </w:rPr>
                <w:id w:val="144379792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7D61D6E2" w14:textId="77777777" w:rsidR="00441635" w:rsidRDefault="00441635" w:rsidP="00441635">
            <w:pPr>
              <w:jc w:val="center"/>
              <w:rPr>
                <w:lang w:eastAsia="en-CA"/>
              </w:rPr>
            </w:pPr>
          </w:p>
        </w:tc>
        <w:tc>
          <w:tcPr>
            <w:tcW w:w="448" w:type="dxa"/>
            <w:shd w:val="clear" w:color="auto" w:fill="F2F2F2" w:themeFill="background1" w:themeFillShade="F2"/>
            <w:vAlign w:val="center"/>
          </w:tcPr>
          <w:p w14:paraId="2D7D8AC6" w14:textId="69F77BFB" w:rsidR="00441635" w:rsidRDefault="00000000" w:rsidP="00441635">
            <w:pPr>
              <w:jc w:val="center"/>
              <w:rPr>
                <w:lang w:eastAsia="en-CA"/>
              </w:rPr>
            </w:pPr>
            <w:sdt>
              <w:sdtPr>
                <w:rPr>
                  <w:lang w:eastAsia="en-CA"/>
                </w:rPr>
                <w:id w:val="-46378852"/>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44418C58" w14:textId="42196B5D" w:rsidR="00441635" w:rsidRDefault="00000000" w:rsidP="00441635">
            <w:pPr>
              <w:jc w:val="center"/>
              <w:rPr>
                <w:lang w:eastAsia="en-CA"/>
              </w:rPr>
            </w:pPr>
            <w:sdt>
              <w:sdtPr>
                <w:rPr>
                  <w:lang w:eastAsia="en-CA"/>
                </w:rPr>
                <w:id w:val="-136028091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21B1F193" w14:textId="4AB196F2" w:rsidR="00441635" w:rsidRDefault="00000000" w:rsidP="00441635">
            <w:pPr>
              <w:jc w:val="center"/>
              <w:rPr>
                <w:lang w:eastAsia="en-CA"/>
              </w:rPr>
            </w:pPr>
            <w:sdt>
              <w:sdtPr>
                <w:rPr>
                  <w:lang w:eastAsia="en-CA"/>
                </w:rPr>
                <w:id w:val="163213267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428D5391" w14:textId="77777777" w:rsidR="00441635" w:rsidRDefault="00441635" w:rsidP="00441635">
            <w:pPr>
              <w:jc w:val="center"/>
              <w:rPr>
                <w:lang w:eastAsia="en-CA"/>
              </w:rPr>
            </w:pPr>
          </w:p>
        </w:tc>
        <w:tc>
          <w:tcPr>
            <w:tcW w:w="3288" w:type="dxa"/>
            <w:shd w:val="clear" w:color="auto" w:fill="F2F2F2" w:themeFill="background1" w:themeFillShade="F2"/>
          </w:tcPr>
          <w:p w14:paraId="42CBC03C" w14:textId="77777777" w:rsidR="00441635" w:rsidRDefault="00441635" w:rsidP="00441635">
            <w:pPr>
              <w:rPr>
                <w:lang w:eastAsia="en-CA"/>
              </w:rPr>
            </w:pPr>
          </w:p>
        </w:tc>
      </w:tr>
      <w:tr w:rsidR="00441635" w14:paraId="1E4C0A63" w14:textId="77777777" w:rsidTr="00DD2645">
        <w:tc>
          <w:tcPr>
            <w:tcW w:w="3060" w:type="dxa"/>
            <w:shd w:val="clear" w:color="auto" w:fill="F2F2F2" w:themeFill="background1" w:themeFillShade="F2"/>
          </w:tcPr>
          <w:p w14:paraId="500B4AA0" w14:textId="719280BF" w:rsidR="00441635" w:rsidRDefault="00441635" w:rsidP="00441635">
            <w:pPr>
              <w:rPr>
                <w:lang w:eastAsia="en-CA"/>
              </w:rPr>
            </w:pPr>
            <w:r w:rsidRPr="00E75D62">
              <w:t>SPRK RM #2 – LOADING DOCK FLOW</w:t>
            </w:r>
          </w:p>
        </w:tc>
        <w:tc>
          <w:tcPr>
            <w:tcW w:w="907" w:type="dxa"/>
            <w:shd w:val="clear" w:color="auto" w:fill="F2F2F2" w:themeFill="background1" w:themeFillShade="F2"/>
            <w:vAlign w:val="center"/>
          </w:tcPr>
          <w:p w14:paraId="5C3AC1F3" w14:textId="77777777" w:rsidR="00441635" w:rsidRDefault="00441635" w:rsidP="00441635">
            <w:pPr>
              <w:rPr>
                <w:lang w:eastAsia="en-CA"/>
              </w:rPr>
            </w:pPr>
          </w:p>
        </w:tc>
        <w:tc>
          <w:tcPr>
            <w:tcW w:w="686" w:type="dxa"/>
            <w:shd w:val="clear" w:color="auto" w:fill="F2F2F2" w:themeFill="background1" w:themeFillShade="F2"/>
          </w:tcPr>
          <w:p w14:paraId="552F81B6" w14:textId="1724A1A5" w:rsidR="00441635" w:rsidRDefault="00441635" w:rsidP="00441635">
            <w:pPr>
              <w:jc w:val="center"/>
              <w:rPr>
                <w:lang w:eastAsia="en-CA"/>
              </w:rPr>
            </w:pPr>
            <w:r w:rsidRPr="002B24FE">
              <w:t>FS</w:t>
            </w:r>
          </w:p>
        </w:tc>
        <w:tc>
          <w:tcPr>
            <w:tcW w:w="667" w:type="dxa"/>
            <w:shd w:val="clear" w:color="auto" w:fill="F2F2F2" w:themeFill="background1" w:themeFillShade="F2"/>
            <w:vAlign w:val="center"/>
          </w:tcPr>
          <w:p w14:paraId="1A8FF551" w14:textId="77777777" w:rsidR="00441635" w:rsidRDefault="00441635" w:rsidP="00441635">
            <w:pPr>
              <w:jc w:val="center"/>
              <w:rPr>
                <w:lang w:eastAsia="en-CA"/>
              </w:rPr>
            </w:pPr>
          </w:p>
        </w:tc>
        <w:tc>
          <w:tcPr>
            <w:tcW w:w="1101" w:type="dxa"/>
            <w:shd w:val="clear" w:color="auto" w:fill="F2F2F2" w:themeFill="background1" w:themeFillShade="F2"/>
          </w:tcPr>
          <w:p w14:paraId="1FC2E1DF" w14:textId="469B244A" w:rsidR="00441635" w:rsidRDefault="00441635" w:rsidP="00441635">
            <w:pPr>
              <w:jc w:val="center"/>
              <w:rPr>
                <w:lang w:eastAsia="en-CA"/>
              </w:rPr>
            </w:pPr>
            <w:r w:rsidRPr="00B707BD">
              <w:t>191</w:t>
            </w:r>
          </w:p>
        </w:tc>
        <w:tc>
          <w:tcPr>
            <w:tcW w:w="850" w:type="dxa"/>
            <w:shd w:val="clear" w:color="auto" w:fill="F2F2F2" w:themeFill="background1" w:themeFillShade="F2"/>
            <w:vAlign w:val="center"/>
          </w:tcPr>
          <w:p w14:paraId="125FD965" w14:textId="616CF6F7"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02239FB5" w14:textId="602D6B62" w:rsidR="00441635" w:rsidRDefault="00000000" w:rsidP="00441635">
            <w:pPr>
              <w:jc w:val="center"/>
              <w:rPr>
                <w:lang w:eastAsia="en-CA"/>
              </w:rPr>
            </w:pPr>
            <w:sdt>
              <w:sdtPr>
                <w:rPr>
                  <w:lang w:eastAsia="en-CA"/>
                </w:rPr>
                <w:id w:val="-121441901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BB29615" w14:textId="77777777" w:rsidR="00441635" w:rsidRDefault="00441635" w:rsidP="00441635">
            <w:pPr>
              <w:jc w:val="center"/>
              <w:rPr>
                <w:lang w:eastAsia="en-CA"/>
              </w:rPr>
            </w:pPr>
          </w:p>
        </w:tc>
        <w:tc>
          <w:tcPr>
            <w:tcW w:w="448" w:type="dxa"/>
            <w:shd w:val="clear" w:color="auto" w:fill="F2F2F2" w:themeFill="background1" w:themeFillShade="F2"/>
            <w:vAlign w:val="center"/>
          </w:tcPr>
          <w:p w14:paraId="7D34675D" w14:textId="74BA48AD" w:rsidR="00441635" w:rsidRDefault="00000000" w:rsidP="00441635">
            <w:pPr>
              <w:jc w:val="center"/>
              <w:rPr>
                <w:lang w:eastAsia="en-CA"/>
              </w:rPr>
            </w:pPr>
            <w:sdt>
              <w:sdtPr>
                <w:rPr>
                  <w:lang w:eastAsia="en-CA"/>
                </w:rPr>
                <w:id w:val="-1397270023"/>
                <w14:checkbox>
                  <w14:checked w14:val="1"/>
                  <w14:checkedState w14:val="0050" w14:font="Wingdings 2"/>
                  <w14:uncheckedState w14:val="0020" w14:font="Wingdings 2"/>
                </w14:checkbox>
              </w:sdtPr>
              <w:sdtContent>
                <w:r w:rsidR="009E3DAB">
                  <w:rPr>
                    <w:lang w:eastAsia="en-CA"/>
                  </w:rPr>
                  <w:sym w:font="Wingdings 2" w:char="F050"/>
                </w:r>
              </w:sdtContent>
            </w:sdt>
          </w:p>
        </w:tc>
        <w:tc>
          <w:tcPr>
            <w:tcW w:w="448" w:type="dxa"/>
            <w:shd w:val="clear" w:color="auto" w:fill="F2F2F2" w:themeFill="background1" w:themeFillShade="F2"/>
            <w:vAlign w:val="center"/>
          </w:tcPr>
          <w:p w14:paraId="5E6E536B" w14:textId="47EAD71D" w:rsidR="00441635" w:rsidRDefault="00000000" w:rsidP="00441635">
            <w:pPr>
              <w:jc w:val="center"/>
              <w:rPr>
                <w:lang w:eastAsia="en-CA"/>
              </w:rPr>
            </w:pPr>
            <w:sdt>
              <w:sdtPr>
                <w:rPr>
                  <w:lang w:eastAsia="en-CA"/>
                </w:rPr>
                <w:id w:val="-93212751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49831ACB" w14:textId="15DB7C00" w:rsidR="00441635" w:rsidRDefault="00000000" w:rsidP="00441635">
            <w:pPr>
              <w:jc w:val="center"/>
              <w:rPr>
                <w:lang w:eastAsia="en-CA"/>
              </w:rPr>
            </w:pPr>
            <w:sdt>
              <w:sdtPr>
                <w:rPr>
                  <w:lang w:eastAsia="en-CA"/>
                </w:rPr>
                <w:id w:val="87142414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45A7BF4D" w14:textId="77777777" w:rsidR="00441635" w:rsidRDefault="00441635" w:rsidP="00441635">
            <w:pPr>
              <w:jc w:val="center"/>
              <w:rPr>
                <w:lang w:eastAsia="en-CA"/>
              </w:rPr>
            </w:pPr>
          </w:p>
        </w:tc>
        <w:tc>
          <w:tcPr>
            <w:tcW w:w="3288" w:type="dxa"/>
            <w:shd w:val="clear" w:color="auto" w:fill="F2F2F2" w:themeFill="background1" w:themeFillShade="F2"/>
          </w:tcPr>
          <w:p w14:paraId="4F62D9D8" w14:textId="34B3610C" w:rsidR="00441635" w:rsidRDefault="00441635" w:rsidP="00441635">
            <w:pPr>
              <w:rPr>
                <w:lang w:eastAsia="en-CA"/>
              </w:rPr>
            </w:pPr>
            <w:r w:rsidRPr="00954E8D">
              <w:t>TR</w:t>
            </w:r>
          </w:p>
        </w:tc>
      </w:tr>
      <w:tr w:rsidR="00441635" w14:paraId="537FEAAD" w14:textId="77777777" w:rsidTr="00DD2645">
        <w:tc>
          <w:tcPr>
            <w:tcW w:w="3060" w:type="dxa"/>
            <w:shd w:val="clear" w:color="auto" w:fill="F2F2F2" w:themeFill="background1" w:themeFillShade="F2"/>
          </w:tcPr>
          <w:p w14:paraId="6637466A" w14:textId="79B948BD" w:rsidR="00441635" w:rsidRDefault="00441635" w:rsidP="00441635">
            <w:pPr>
              <w:rPr>
                <w:lang w:eastAsia="en-CA"/>
              </w:rPr>
            </w:pPr>
            <w:r w:rsidRPr="00E75D62">
              <w:t>SPRK RM – SPARE 3</w:t>
            </w:r>
          </w:p>
        </w:tc>
        <w:tc>
          <w:tcPr>
            <w:tcW w:w="907" w:type="dxa"/>
            <w:shd w:val="clear" w:color="auto" w:fill="F2F2F2" w:themeFill="background1" w:themeFillShade="F2"/>
            <w:vAlign w:val="center"/>
          </w:tcPr>
          <w:p w14:paraId="7195312A" w14:textId="77777777" w:rsidR="00441635" w:rsidRDefault="00441635" w:rsidP="00441635">
            <w:pPr>
              <w:rPr>
                <w:lang w:eastAsia="en-CA"/>
              </w:rPr>
            </w:pPr>
          </w:p>
        </w:tc>
        <w:tc>
          <w:tcPr>
            <w:tcW w:w="686" w:type="dxa"/>
            <w:shd w:val="clear" w:color="auto" w:fill="F2F2F2" w:themeFill="background1" w:themeFillShade="F2"/>
          </w:tcPr>
          <w:p w14:paraId="038BFE3D" w14:textId="77777777" w:rsidR="00441635" w:rsidRDefault="00441635" w:rsidP="00441635">
            <w:pPr>
              <w:jc w:val="center"/>
              <w:rPr>
                <w:lang w:eastAsia="en-CA"/>
              </w:rPr>
            </w:pPr>
          </w:p>
        </w:tc>
        <w:tc>
          <w:tcPr>
            <w:tcW w:w="667" w:type="dxa"/>
            <w:shd w:val="clear" w:color="auto" w:fill="F2F2F2" w:themeFill="background1" w:themeFillShade="F2"/>
            <w:vAlign w:val="center"/>
          </w:tcPr>
          <w:p w14:paraId="2CA525E1" w14:textId="77777777" w:rsidR="00441635" w:rsidRDefault="00441635" w:rsidP="00441635">
            <w:pPr>
              <w:jc w:val="center"/>
              <w:rPr>
                <w:lang w:eastAsia="en-CA"/>
              </w:rPr>
            </w:pPr>
          </w:p>
        </w:tc>
        <w:tc>
          <w:tcPr>
            <w:tcW w:w="1101" w:type="dxa"/>
            <w:shd w:val="clear" w:color="auto" w:fill="F2F2F2" w:themeFill="background1" w:themeFillShade="F2"/>
          </w:tcPr>
          <w:p w14:paraId="56AAF9A9" w14:textId="48CBF62F" w:rsidR="00441635" w:rsidRDefault="00441635" w:rsidP="00441635">
            <w:pPr>
              <w:jc w:val="center"/>
              <w:rPr>
                <w:lang w:eastAsia="en-CA"/>
              </w:rPr>
            </w:pPr>
            <w:r w:rsidRPr="00B707BD">
              <w:t>384</w:t>
            </w:r>
          </w:p>
        </w:tc>
        <w:tc>
          <w:tcPr>
            <w:tcW w:w="850" w:type="dxa"/>
            <w:shd w:val="clear" w:color="auto" w:fill="F2F2F2" w:themeFill="background1" w:themeFillShade="F2"/>
            <w:vAlign w:val="center"/>
          </w:tcPr>
          <w:p w14:paraId="7838A8D3" w14:textId="2C4B3DAB"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30B19E17" w14:textId="69BEB5E6" w:rsidR="00441635" w:rsidRDefault="00000000" w:rsidP="00441635">
            <w:pPr>
              <w:jc w:val="center"/>
              <w:rPr>
                <w:lang w:eastAsia="en-CA"/>
              </w:rPr>
            </w:pPr>
            <w:sdt>
              <w:sdtPr>
                <w:rPr>
                  <w:lang w:eastAsia="en-CA"/>
                </w:rPr>
                <w:id w:val="-182905393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90AA083" w14:textId="77777777" w:rsidR="00441635" w:rsidRDefault="00441635" w:rsidP="00441635">
            <w:pPr>
              <w:jc w:val="center"/>
              <w:rPr>
                <w:lang w:eastAsia="en-CA"/>
              </w:rPr>
            </w:pPr>
          </w:p>
        </w:tc>
        <w:tc>
          <w:tcPr>
            <w:tcW w:w="448" w:type="dxa"/>
            <w:shd w:val="clear" w:color="auto" w:fill="F2F2F2" w:themeFill="background1" w:themeFillShade="F2"/>
            <w:vAlign w:val="center"/>
          </w:tcPr>
          <w:p w14:paraId="17BC985C" w14:textId="576E5500" w:rsidR="00441635" w:rsidRDefault="00000000" w:rsidP="00441635">
            <w:pPr>
              <w:jc w:val="center"/>
              <w:rPr>
                <w:lang w:eastAsia="en-CA"/>
              </w:rPr>
            </w:pPr>
            <w:sdt>
              <w:sdtPr>
                <w:rPr>
                  <w:lang w:eastAsia="en-CA"/>
                </w:rPr>
                <w:id w:val="1392855113"/>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392DC1F0" w14:textId="4238C72A" w:rsidR="00441635" w:rsidRDefault="00000000" w:rsidP="00441635">
            <w:pPr>
              <w:jc w:val="center"/>
              <w:rPr>
                <w:lang w:eastAsia="en-CA"/>
              </w:rPr>
            </w:pPr>
            <w:sdt>
              <w:sdtPr>
                <w:rPr>
                  <w:lang w:eastAsia="en-CA"/>
                </w:rPr>
                <w:id w:val="781615271"/>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2B75D6BA" w14:textId="4D02987D" w:rsidR="00441635" w:rsidRDefault="00000000" w:rsidP="00441635">
            <w:pPr>
              <w:jc w:val="center"/>
              <w:rPr>
                <w:lang w:eastAsia="en-CA"/>
              </w:rPr>
            </w:pPr>
            <w:sdt>
              <w:sdtPr>
                <w:rPr>
                  <w:lang w:eastAsia="en-CA"/>
                </w:rPr>
                <w:id w:val="108010547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2BB5C6F" w14:textId="77777777" w:rsidR="00441635" w:rsidRDefault="00441635" w:rsidP="00441635">
            <w:pPr>
              <w:jc w:val="center"/>
              <w:rPr>
                <w:lang w:eastAsia="en-CA"/>
              </w:rPr>
            </w:pPr>
          </w:p>
        </w:tc>
        <w:tc>
          <w:tcPr>
            <w:tcW w:w="3288" w:type="dxa"/>
            <w:shd w:val="clear" w:color="auto" w:fill="F2F2F2" w:themeFill="background1" w:themeFillShade="F2"/>
          </w:tcPr>
          <w:p w14:paraId="48D5F760" w14:textId="609ECC7E" w:rsidR="00441635" w:rsidRDefault="00441635" w:rsidP="00441635">
            <w:pPr>
              <w:rPr>
                <w:lang w:eastAsia="en-CA"/>
              </w:rPr>
            </w:pPr>
            <w:r w:rsidRPr="00954E8D">
              <w:t>NO WIRES</w:t>
            </w:r>
          </w:p>
        </w:tc>
      </w:tr>
      <w:tr w:rsidR="00441635" w14:paraId="1AFDAD84" w14:textId="77777777" w:rsidTr="00DD2645">
        <w:tc>
          <w:tcPr>
            <w:tcW w:w="3060" w:type="dxa"/>
            <w:shd w:val="clear" w:color="auto" w:fill="F2F2F2" w:themeFill="background1" w:themeFillShade="F2"/>
          </w:tcPr>
          <w:p w14:paraId="6D5ACFA7" w14:textId="3062DD95" w:rsidR="00441635" w:rsidRDefault="00441635" w:rsidP="00441635">
            <w:pPr>
              <w:rPr>
                <w:lang w:eastAsia="en-CA"/>
              </w:rPr>
            </w:pPr>
            <w:r w:rsidRPr="00E75D62">
              <w:t>SPRK RM – SPARE 4</w:t>
            </w:r>
          </w:p>
        </w:tc>
        <w:tc>
          <w:tcPr>
            <w:tcW w:w="907" w:type="dxa"/>
            <w:shd w:val="clear" w:color="auto" w:fill="F2F2F2" w:themeFill="background1" w:themeFillShade="F2"/>
            <w:vAlign w:val="center"/>
          </w:tcPr>
          <w:p w14:paraId="4FDD2D95" w14:textId="77777777" w:rsidR="00441635" w:rsidRDefault="00441635" w:rsidP="00441635">
            <w:pPr>
              <w:rPr>
                <w:lang w:eastAsia="en-CA"/>
              </w:rPr>
            </w:pPr>
          </w:p>
        </w:tc>
        <w:tc>
          <w:tcPr>
            <w:tcW w:w="686" w:type="dxa"/>
            <w:shd w:val="clear" w:color="auto" w:fill="F2F2F2" w:themeFill="background1" w:themeFillShade="F2"/>
          </w:tcPr>
          <w:p w14:paraId="732A86F7" w14:textId="77777777" w:rsidR="00441635" w:rsidRDefault="00441635" w:rsidP="00441635">
            <w:pPr>
              <w:jc w:val="center"/>
              <w:rPr>
                <w:lang w:eastAsia="en-CA"/>
              </w:rPr>
            </w:pPr>
          </w:p>
        </w:tc>
        <w:tc>
          <w:tcPr>
            <w:tcW w:w="667" w:type="dxa"/>
            <w:shd w:val="clear" w:color="auto" w:fill="F2F2F2" w:themeFill="background1" w:themeFillShade="F2"/>
            <w:vAlign w:val="center"/>
          </w:tcPr>
          <w:p w14:paraId="4188A9C4" w14:textId="77777777" w:rsidR="00441635" w:rsidRDefault="00441635" w:rsidP="00441635">
            <w:pPr>
              <w:jc w:val="center"/>
              <w:rPr>
                <w:lang w:eastAsia="en-CA"/>
              </w:rPr>
            </w:pPr>
          </w:p>
        </w:tc>
        <w:tc>
          <w:tcPr>
            <w:tcW w:w="1101" w:type="dxa"/>
            <w:shd w:val="clear" w:color="auto" w:fill="F2F2F2" w:themeFill="background1" w:themeFillShade="F2"/>
          </w:tcPr>
          <w:p w14:paraId="32E59DBE" w14:textId="53B057F8" w:rsidR="00441635" w:rsidRDefault="00441635" w:rsidP="00441635">
            <w:pPr>
              <w:jc w:val="center"/>
              <w:rPr>
                <w:lang w:eastAsia="en-CA"/>
              </w:rPr>
            </w:pPr>
            <w:r w:rsidRPr="00B707BD">
              <w:t>385</w:t>
            </w:r>
          </w:p>
        </w:tc>
        <w:tc>
          <w:tcPr>
            <w:tcW w:w="850" w:type="dxa"/>
            <w:shd w:val="clear" w:color="auto" w:fill="F2F2F2" w:themeFill="background1" w:themeFillShade="F2"/>
            <w:vAlign w:val="center"/>
          </w:tcPr>
          <w:p w14:paraId="2DE15E30" w14:textId="5D899E17"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39E71AF3" w14:textId="0945529F" w:rsidR="00441635" w:rsidRDefault="00000000" w:rsidP="00441635">
            <w:pPr>
              <w:jc w:val="center"/>
              <w:rPr>
                <w:lang w:eastAsia="en-CA"/>
              </w:rPr>
            </w:pPr>
            <w:sdt>
              <w:sdtPr>
                <w:rPr>
                  <w:lang w:eastAsia="en-CA"/>
                </w:rPr>
                <w:id w:val="-146526986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7201A900" w14:textId="77777777" w:rsidR="00441635" w:rsidRDefault="00441635" w:rsidP="00441635">
            <w:pPr>
              <w:jc w:val="center"/>
              <w:rPr>
                <w:lang w:eastAsia="en-CA"/>
              </w:rPr>
            </w:pPr>
          </w:p>
        </w:tc>
        <w:tc>
          <w:tcPr>
            <w:tcW w:w="448" w:type="dxa"/>
            <w:shd w:val="clear" w:color="auto" w:fill="F2F2F2" w:themeFill="background1" w:themeFillShade="F2"/>
            <w:vAlign w:val="center"/>
          </w:tcPr>
          <w:p w14:paraId="44BD6534" w14:textId="3507120B" w:rsidR="00441635" w:rsidRDefault="00000000" w:rsidP="00441635">
            <w:pPr>
              <w:jc w:val="center"/>
              <w:rPr>
                <w:lang w:eastAsia="en-CA"/>
              </w:rPr>
            </w:pPr>
            <w:sdt>
              <w:sdtPr>
                <w:rPr>
                  <w:lang w:eastAsia="en-CA"/>
                </w:rPr>
                <w:id w:val="-1796286373"/>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30E04DA3" w14:textId="2CA1D82C" w:rsidR="00441635" w:rsidRDefault="00000000" w:rsidP="00441635">
            <w:pPr>
              <w:jc w:val="center"/>
              <w:rPr>
                <w:lang w:eastAsia="en-CA"/>
              </w:rPr>
            </w:pPr>
            <w:sdt>
              <w:sdtPr>
                <w:rPr>
                  <w:lang w:eastAsia="en-CA"/>
                </w:rPr>
                <w:id w:val="381762231"/>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280F4693" w14:textId="1E566EE5" w:rsidR="00441635" w:rsidRDefault="00000000" w:rsidP="00441635">
            <w:pPr>
              <w:jc w:val="center"/>
              <w:rPr>
                <w:lang w:eastAsia="en-CA"/>
              </w:rPr>
            </w:pPr>
            <w:sdt>
              <w:sdtPr>
                <w:rPr>
                  <w:lang w:eastAsia="en-CA"/>
                </w:rPr>
                <w:id w:val="-190390745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D133F81" w14:textId="77777777" w:rsidR="00441635" w:rsidRDefault="00441635" w:rsidP="00441635">
            <w:pPr>
              <w:jc w:val="center"/>
              <w:rPr>
                <w:lang w:eastAsia="en-CA"/>
              </w:rPr>
            </w:pPr>
          </w:p>
        </w:tc>
        <w:tc>
          <w:tcPr>
            <w:tcW w:w="3288" w:type="dxa"/>
            <w:shd w:val="clear" w:color="auto" w:fill="F2F2F2" w:themeFill="background1" w:themeFillShade="F2"/>
          </w:tcPr>
          <w:p w14:paraId="16782A5B" w14:textId="4717F463" w:rsidR="00441635" w:rsidRDefault="00441635" w:rsidP="00441635">
            <w:pPr>
              <w:rPr>
                <w:lang w:eastAsia="en-CA"/>
              </w:rPr>
            </w:pPr>
            <w:r w:rsidRPr="00954E8D">
              <w:t>NO WIRES</w:t>
            </w:r>
          </w:p>
        </w:tc>
      </w:tr>
      <w:tr w:rsidR="00441635" w14:paraId="745810D3" w14:textId="77777777" w:rsidTr="00DD2645">
        <w:tc>
          <w:tcPr>
            <w:tcW w:w="3060" w:type="dxa"/>
            <w:shd w:val="clear" w:color="auto" w:fill="F2F2F2" w:themeFill="background1" w:themeFillShade="F2"/>
          </w:tcPr>
          <w:p w14:paraId="10F66D3C" w14:textId="0B1714CC" w:rsidR="00441635" w:rsidRDefault="00441635" w:rsidP="00441635">
            <w:pPr>
              <w:rPr>
                <w:lang w:eastAsia="en-CA"/>
              </w:rPr>
            </w:pPr>
            <w:r w:rsidRPr="00E75D62">
              <w:t>SPRK RM – SPARE 1</w:t>
            </w:r>
          </w:p>
        </w:tc>
        <w:tc>
          <w:tcPr>
            <w:tcW w:w="907" w:type="dxa"/>
            <w:shd w:val="clear" w:color="auto" w:fill="F2F2F2" w:themeFill="background1" w:themeFillShade="F2"/>
            <w:vAlign w:val="center"/>
          </w:tcPr>
          <w:p w14:paraId="58C946D3" w14:textId="77777777" w:rsidR="00441635" w:rsidRDefault="00441635" w:rsidP="00441635">
            <w:pPr>
              <w:rPr>
                <w:lang w:eastAsia="en-CA"/>
              </w:rPr>
            </w:pPr>
          </w:p>
        </w:tc>
        <w:tc>
          <w:tcPr>
            <w:tcW w:w="686" w:type="dxa"/>
            <w:shd w:val="clear" w:color="auto" w:fill="F2F2F2" w:themeFill="background1" w:themeFillShade="F2"/>
          </w:tcPr>
          <w:p w14:paraId="3CAEF70D" w14:textId="77777777" w:rsidR="00441635" w:rsidRDefault="00441635" w:rsidP="00441635">
            <w:pPr>
              <w:jc w:val="center"/>
              <w:rPr>
                <w:lang w:eastAsia="en-CA"/>
              </w:rPr>
            </w:pPr>
          </w:p>
        </w:tc>
        <w:tc>
          <w:tcPr>
            <w:tcW w:w="667" w:type="dxa"/>
            <w:shd w:val="clear" w:color="auto" w:fill="F2F2F2" w:themeFill="background1" w:themeFillShade="F2"/>
            <w:vAlign w:val="center"/>
          </w:tcPr>
          <w:p w14:paraId="1F4884DE" w14:textId="77777777" w:rsidR="00441635" w:rsidRDefault="00441635" w:rsidP="00441635">
            <w:pPr>
              <w:jc w:val="center"/>
              <w:rPr>
                <w:lang w:eastAsia="en-CA"/>
              </w:rPr>
            </w:pPr>
          </w:p>
        </w:tc>
        <w:tc>
          <w:tcPr>
            <w:tcW w:w="1101" w:type="dxa"/>
            <w:shd w:val="clear" w:color="auto" w:fill="F2F2F2" w:themeFill="background1" w:themeFillShade="F2"/>
          </w:tcPr>
          <w:p w14:paraId="3C1DF5A4" w14:textId="2F2B9857" w:rsidR="00441635" w:rsidRDefault="00441635" w:rsidP="00441635">
            <w:pPr>
              <w:jc w:val="center"/>
              <w:rPr>
                <w:lang w:eastAsia="en-CA"/>
              </w:rPr>
            </w:pPr>
            <w:r w:rsidRPr="00B707BD">
              <w:t>392</w:t>
            </w:r>
          </w:p>
        </w:tc>
        <w:tc>
          <w:tcPr>
            <w:tcW w:w="850" w:type="dxa"/>
            <w:shd w:val="clear" w:color="auto" w:fill="F2F2F2" w:themeFill="background1" w:themeFillShade="F2"/>
            <w:vAlign w:val="center"/>
          </w:tcPr>
          <w:p w14:paraId="646568DF" w14:textId="0382B173"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21751A1E" w14:textId="3A5F4AEC" w:rsidR="00441635" w:rsidRDefault="00000000" w:rsidP="00441635">
            <w:pPr>
              <w:jc w:val="center"/>
              <w:rPr>
                <w:lang w:eastAsia="en-CA"/>
              </w:rPr>
            </w:pPr>
            <w:sdt>
              <w:sdtPr>
                <w:rPr>
                  <w:lang w:eastAsia="en-CA"/>
                </w:rPr>
                <w:id w:val="-203016938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477A1FA" w14:textId="77777777" w:rsidR="00441635" w:rsidRDefault="00441635" w:rsidP="00441635">
            <w:pPr>
              <w:jc w:val="center"/>
              <w:rPr>
                <w:lang w:eastAsia="en-CA"/>
              </w:rPr>
            </w:pPr>
          </w:p>
        </w:tc>
        <w:tc>
          <w:tcPr>
            <w:tcW w:w="448" w:type="dxa"/>
            <w:shd w:val="clear" w:color="auto" w:fill="F2F2F2" w:themeFill="background1" w:themeFillShade="F2"/>
            <w:vAlign w:val="center"/>
          </w:tcPr>
          <w:p w14:paraId="1C8DCCB0" w14:textId="4B9A502E" w:rsidR="00441635" w:rsidRDefault="00000000" w:rsidP="00441635">
            <w:pPr>
              <w:jc w:val="center"/>
              <w:rPr>
                <w:lang w:eastAsia="en-CA"/>
              </w:rPr>
            </w:pPr>
            <w:sdt>
              <w:sdtPr>
                <w:rPr>
                  <w:lang w:eastAsia="en-CA"/>
                </w:rPr>
                <w:id w:val="-168527948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06F23FC0" w14:textId="7A6D0FA2" w:rsidR="00441635" w:rsidRDefault="00000000" w:rsidP="00441635">
            <w:pPr>
              <w:jc w:val="center"/>
              <w:rPr>
                <w:lang w:eastAsia="en-CA"/>
              </w:rPr>
            </w:pPr>
            <w:sdt>
              <w:sdtPr>
                <w:rPr>
                  <w:lang w:eastAsia="en-CA"/>
                </w:rPr>
                <w:id w:val="-1131008087"/>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16846AFD" w14:textId="487F2B3E" w:rsidR="00441635" w:rsidRDefault="00000000" w:rsidP="00441635">
            <w:pPr>
              <w:jc w:val="center"/>
              <w:rPr>
                <w:lang w:eastAsia="en-CA"/>
              </w:rPr>
            </w:pPr>
            <w:sdt>
              <w:sdtPr>
                <w:rPr>
                  <w:lang w:eastAsia="en-CA"/>
                </w:rPr>
                <w:id w:val="-37215574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71093543" w14:textId="77777777" w:rsidR="00441635" w:rsidRDefault="00441635" w:rsidP="00441635">
            <w:pPr>
              <w:jc w:val="center"/>
              <w:rPr>
                <w:lang w:eastAsia="en-CA"/>
              </w:rPr>
            </w:pPr>
          </w:p>
        </w:tc>
        <w:tc>
          <w:tcPr>
            <w:tcW w:w="3288" w:type="dxa"/>
            <w:shd w:val="clear" w:color="auto" w:fill="F2F2F2" w:themeFill="background1" w:themeFillShade="F2"/>
          </w:tcPr>
          <w:p w14:paraId="094D44E1" w14:textId="77777777" w:rsidR="00441635" w:rsidRDefault="00441635" w:rsidP="00441635">
            <w:pPr>
              <w:rPr>
                <w:lang w:eastAsia="en-CA"/>
              </w:rPr>
            </w:pPr>
          </w:p>
        </w:tc>
      </w:tr>
      <w:tr w:rsidR="00441635" w14:paraId="57A53D7D" w14:textId="77777777" w:rsidTr="00DD2645">
        <w:tc>
          <w:tcPr>
            <w:tcW w:w="3060" w:type="dxa"/>
            <w:shd w:val="clear" w:color="auto" w:fill="F2F2F2" w:themeFill="background1" w:themeFillShade="F2"/>
          </w:tcPr>
          <w:p w14:paraId="718A6B7B" w14:textId="1382D412" w:rsidR="00441635" w:rsidRDefault="00441635" w:rsidP="00441635">
            <w:pPr>
              <w:rPr>
                <w:lang w:eastAsia="en-CA"/>
              </w:rPr>
            </w:pPr>
            <w:r w:rsidRPr="00E75D62">
              <w:t>SPRK RM – SPARE 2</w:t>
            </w:r>
          </w:p>
        </w:tc>
        <w:tc>
          <w:tcPr>
            <w:tcW w:w="907" w:type="dxa"/>
            <w:shd w:val="clear" w:color="auto" w:fill="F2F2F2" w:themeFill="background1" w:themeFillShade="F2"/>
            <w:vAlign w:val="center"/>
          </w:tcPr>
          <w:p w14:paraId="664A3F33" w14:textId="77777777" w:rsidR="00441635" w:rsidRDefault="00441635" w:rsidP="00441635">
            <w:pPr>
              <w:rPr>
                <w:lang w:eastAsia="en-CA"/>
              </w:rPr>
            </w:pPr>
          </w:p>
        </w:tc>
        <w:tc>
          <w:tcPr>
            <w:tcW w:w="686" w:type="dxa"/>
            <w:shd w:val="clear" w:color="auto" w:fill="F2F2F2" w:themeFill="background1" w:themeFillShade="F2"/>
          </w:tcPr>
          <w:p w14:paraId="4967688F" w14:textId="77777777" w:rsidR="00441635" w:rsidRDefault="00441635" w:rsidP="00441635">
            <w:pPr>
              <w:jc w:val="center"/>
              <w:rPr>
                <w:lang w:eastAsia="en-CA"/>
              </w:rPr>
            </w:pPr>
          </w:p>
        </w:tc>
        <w:tc>
          <w:tcPr>
            <w:tcW w:w="667" w:type="dxa"/>
            <w:shd w:val="clear" w:color="auto" w:fill="F2F2F2" w:themeFill="background1" w:themeFillShade="F2"/>
            <w:vAlign w:val="center"/>
          </w:tcPr>
          <w:p w14:paraId="1F231868" w14:textId="77777777" w:rsidR="00441635" w:rsidRDefault="00441635" w:rsidP="00441635">
            <w:pPr>
              <w:jc w:val="center"/>
              <w:rPr>
                <w:lang w:eastAsia="en-CA"/>
              </w:rPr>
            </w:pPr>
          </w:p>
        </w:tc>
        <w:tc>
          <w:tcPr>
            <w:tcW w:w="1101" w:type="dxa"/>
            <w:shd w:val="clear" w:color="auto" w:fill="F2F2F2" w:themeFill="background1" w:themeFillShade="F2"/>
          </w:tcPr>
          <w:p w14:paraId="206C1B2F" w14:textId="368013E1" w:rsidR="00441635" w:rsidRDefault="00441635" w:rsidP="00441635">
            <w:pPr>
              <w:jc w:val="center"/>
              <w:rPr>
                <w:lang w:eastAsia="en-CA"/>
              </w:rPr>
            </w:pPr>
            <w:r w:rsidRPr="00B707BD">
              <w:t>393</w:t>
            </w:r>
          </w:p>
        </w:tc>
        <w:tc>
          <w:tcPr>
            <w:tcW w:w="850" w:type="dxa"/>
            <w:shd w:val="clear" w:color="auto" w:fill="F2F2F2" w:themeFill="background1" w:themeFillShade="F2"/>
            <w:vAlign w:val="center"/>
          </w:tcPr>
          <w:p w14:paraId="6E5BA5E6" w14:textId="47DE3B21"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4CF861DD" w14:textId="43664FF0" w:rsidR="00441635" w:rsidRDefault="00000000" w:rsidP="00441635">
            <w:pPr>
              <w:jc w:val="center"/>
              <w:rPr>
                <w:lang w:eastAsia="en-CA"/>
              </w:rPr>
            </w:pPr>
            <w:sdt>
              <w:sdtPr>
                <w:rPr>
                  <w:lang w:eastAsia="en-CA"/>
                </w:rPr>
                <w:id w:val="-37623981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FCF381E" w14:textId="77777777" w:rsidR="00441635" w:rsidRDefault="00441635" w:rsidP="00441635">
            <w:pPr>
              <w:jc w:val="center"/>
              <w:rPr>
                <w:lang w:eastAsia="en-CA"/>
              </w:rPr>
            </w:pPr>
          </w:p>
        </w:tc>
        <w:tc>
          <w:tcPr>
            <w:tcW w:w="448" w:type="dxa"/>
            <w:shd w:val="clear" w:color="auto" w:fill="F2F2F2" w:themeFill="background1" w:themeFillShade="F2"/>
            <w:vAlign w:val="center"/>
          </w:tcPr>
          <w:p w14:paraId="7BA8D91F" w14:textId="20CABEEB" w:rsidR="00441635" w:rsidRDefault="00000000" w:rsidP="00441635">
            <w:pPr>
              <w:jc w:val="center"/>
              <w:rPr>
                <w:lang w:eastAsia="en-CA"/>
              </w:rPr>
            </w:pPr>
            <w:sdt>
              <w:sdtPr>
                <w:rPr>
                  <w:lang w:eastAsia="en-CA"/>
                </w:rPr>
                <w:id w:val="-20101998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179E6EC7" w14:textId="58204902" w:rsidR="00441635" w:rsidRDefault="00000000" w:rsidP="00441635">
            <w:pPr>
              <w:jc w:val="center"/>
              <w:rPr>
                <w:lang w:eastAsia="en-CA"/>
              </w:rPr>
            </w:pPr>
            <w:sdt>
              <w:sdtPr>
                <w:rPr>
                  <w:lang w:eastAsia="en-CA"/>
                </w:rPr>
                <w:id w:val="-642572471"/>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340C8D27" w14:textId="443538AB" w:rsidR="00441635" w:rsidRDefault="00000000" w:rsidP="00441635">
            <w:pPr>
              <w:jc w:val="center"/>
              <w:rPr>
                <w:lang w:eastAsia="en-CA"/>
              </w:rPr>
            </w:pPr>
            <w:sdt>
              <w:sdtPr>
                <w:rPr>
                  <w:lang w:eastAsia="en-CA"/>
                </w:rPr>
                <w:id w:val="-125611910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08FE83C" w14:textId="77777777" w:rsidR="00441635" w:rsidRDefault="00441635" w:rsidP="00441635">
            <w:pPr>
              <w:jc w:val="center"/>
              <w:rPr>
                <w:lang w:eastAsia="en-CA"/>
              </w:rPr>
            </w:pPr>
          </w:p>
        </w:tc>
        <w:tc>
          <w:tcPr>
            <w:tcW w:w="3288" w:type="dxa"/>
            <w:shd w:val="clear" w:color="auto" w:fill="F2F2F2" w:themeFill="background1" w:themeFillShade="F2"/>
          </w:tcPr>
          <w:p w14:paraId="0BCD2230" w14:textId="77777777" w:rsidR="00441635" w:rsidRDefault="00441635" w:rsidP="00441635">
            <w:pPr>
              <w:rPr>
                <w:lang w:eastAsia="en-CA"/>
              </w:rPr>
            </w:pPr>
          </w:p>
        </w:tc>
      </w:tr>
      <w:tr w:rsidR="00441635" w14:paraId="30A4B65E" w14:textId="77777777" w:rsidTr="00DD2645">
        <w:tc>
          <w:tcPr>
            <w:tcW w:w="3060" w:type="dxa"/>
            <w:shd w:val="clear" w:color="auto" w:fill="F2F2F2" w:themeFill="background1" w:themeFillShade="F2"/>
          </w:tcPr>
          <w:p w14:paraId="7934CB22" w14:textId="4BFA9927" w:rsidR="00441635" w:rsidRDefault="00441635" w:rsidP="00441635">
            <w:pPr>
              <w:rPr>
                <w:lang w:eastAsia="en-CA"/>
              </w:rPr>
            </w:pPr>
            <w:r w:rsidRPr="00E75D62">
              <w:t>FOOD COURT AND TENANT TAMPER VALVE</w:t>
            </w:r>
          </w:p>
        </w:tc>
        <w:tc>
          <w:tcPr>
            <w:tcW w:w="907" w:type="dxa"/>
            <w:shd w:val="clear" w:color="auto" w:fill="F2F2F2" w:themeFill="background1" w:themeFillShade="F2"/>
            <w:vAlign w:val="center"/>
          </w:tcPr>
          <w:p w14:paraId="7961D8AD" w14:textId="77777777" w:rsidR="00441635" w:rsidRDefault="00441635" w:rsidP="00441635">
            <w:pPr>
              <w:rPr>
                <w:lang w:eastAsia="en-CA"/>
              </w:rPr>
            </w:pPr>
          </w:p>
        </w:tc>
        <w:tc>
          <w:tcPr>
            <w:tcW w:w="686" w:type="dxa"/>
            <w:shd w:val="clear" w:color="auto" w:fill="F2F2F2" w:themeFill="background1" w:themeFillShade="F2"/>
          </w:tcPr>
          <w:p w14:paraId="39C25278" w14:textId="7359EBEA"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6EE2958A" w14:textId="77777777" w:rsidR="00441635" w:rsidRDefault="00441635" w:rsidP="00441635">
            <w:pPr>
              <w:jc w:val="center"/>
              <w:rPr>
                <w:lang w:eastAsia="en-CA"/>
              </w:rPr>
            </w:pPr>
          </w:p>
        </w:tc>
        <w:tc>
          <w:tcPr>
            <w:tcW w:w="1101" w:type="dxa"/>
            <w:shd w:val="clear" w:color="auto" w:fill="F2F2F2" w:themeFill="background1" w:themeFillShade="F2"/>
          </w:tcPr>
          <w:p w14:paraId="058FC812" w14:textId="6A876325" w:rsidR="00441635" w:rsidRDefault="00441635" w:rsidP="00441635">
            <w:pPr>
              <w:jc w:val="center"/>
              <w:rPr>
                <w:lang w:eastAsia="en-CA"/>
              </w:rPr>
            </w:pPr>
            <w:r w:rsidRPr="00B707BD">
              <w:t>389</w:t>
            </w:r>
          </w:p>
        </w:tc>
        <w:tc>
          <w:tcPr>
            <w:tcW w:w="850" w:type="dxa"/>
            <w:shd w:val="clear" w:color="auto" w:fill="F2F2F2" w:themeFill="background1" w:themeFillShade="F2"/>
            <w:vAlign w:val="center"/>
          </w:tcPr>
          <w:p w14:paraId="77FB149B" w14:textId="338F3D3A"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765275BE" w14:textId="69EE6298" w:rsidR="00441635" w:rsidRDefault="00000000" w:rsidP="00441635">
            <w:pPr>
              <w:jc w:val="center"/>
              <w:rPr>
                <w:lang w:eastAsia="en-CA"/>
              </w:rPr>
            </w:pPr>
            <w:sdt>
              <w:sdtPr>
                <w:rPr>
                  <w:lang w:eastAsia="en-CA"/>
                </w:rPr>
                <w:id w:val="-190983543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47BE88B" w14:textId="77777777" w:rsidR="00441635" w:rsidRDefault="00441635" w:rsidP="00441635">
            <w:pPr>
              <w:jc w:val="center"/>
              <w:rPr>
                <w:lang w:eastAsia="en-CA"/>
              </w:rPr>
            </w:pPr>
          </w:p>
        </w:tc>
        <w:tc>
          <w:tcPr>
            <w:tcW w:w="448" w:type="dxa"/>
            <w:shd w:val="clear" w:color="auto" w:fill="F2F2F2" w:themeFill="background1" w:themeFillShade="F2"/>
            <w:vAlign w:val="center"/>
          </w:tcPr>
          <w:p w14:paraId="3094F357" w14:textId="5B11645E" w:rsidR="00441635" w:rsidRDefault="00000000" w:rsidP="00441635">
            <w:pPr>
              <w:jc w:val="center"/>
              <w:rPr>
                <w:lang w:eastAsia="en-CA"/>
              </w:rPr>
            </w:pPr>
            <w:sdt>
              <w:sdtPr>
                <w:rPr>
                  <w:lang w:eastAsia="en-CA"/>
                </w:rPr>
                <w:id w:val="97449226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5D481816" w14:textId="1B9FBEC1" w:rsidR="00441635" w:rsidRDefault="00000000" w:rsidP="00441635">
            <w:pPr>
              <w:jc w:val="center"/>
              <w:rPr>
                <w:lang w:eastAsia="en-CA"/>
              </w:rPr>
            </w:pPr>
            <w:sdt>
              <w:sdtPr>
                <w:rPr>
                  <w:lang w:eastAsia="en-CA"/>
                </w:rPr>
                <w:id w:val="13190935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31D0E8C6" w14:textId="24A49FC0" w:rsidR="00441635" w:rsidRDefault="00000000" w:rsidP="00441635">
            <w:pPr>
              <w:jc w:val="center"/>
              <w:rPr>
                <w:lang w:eastAsia="en-CA"/>
              </w:rPr>
            </w:pPr>
            <w:sdt>
              <w:sdtPr>
                <w:rPr>
                  <w:lang w:eastAsia="en-CA"/>
                </w:rPr>
                <w:id w:val="-155476098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367EB32C" w14:textId="77777777" w:rsidR="00441635" w:rsidRDefault="00441635" w:rsidP="00441635">
            <w:pPr>
              <w:jc w:val="center"/>
              <w:rPr>
                <w:lang w:eastAsia="en-CA"/>
              </w:rPr>
            </w:pPr>
          </w:p>
        </w:tc>
        <w:tc>
          <w:tcPr>
            <w:tcW w:w="3288" w:type="dxa"/>
            <w:shd w:val="clear" w:color="auto" w:fill="F2F2F2" w:themeFill="background1" w:themeFillShade="F2"/>
          </w:tcPr>
          <w:p w14:paraId="35AC5E26" w14:textId="77777777" w:rsidR="00441635" w:rsidRDefault="00441635" w:rsidP="00441635">
            <w:pPr>
              <w:rPr>
                <w:lang w:eastAsia="en-CA"/>
              </w:rPr>
            </w:pPr>
          </w:p>
        </w:tc>
      </w:tr>
      <w:tr w:rsidR="00441635" w14:paraId="105A25B1" w14:textId="77777777" w:rsidTr="00DD2645">
        <w:tc>
          <w:tcPr>
            <w:tcW w:w="3060" w:type="dxa"/>
            <w:shd w:val="clear" w:color="auto" w:fill="F2F2F2" w:themeFill="background1" w:themeFillShade="F2"/>
          </w:tcPr>
          <w:p w14:paraId="39F4F077" w14:textId="08DB4AD3" w:rsidR="00441635" w:rsidRDefault="00441635" w:rsidP="00441635">
            <w:pPr>
              <w:rPr>
                <w:lang w:eastAsia="en-CA"/>
              </w:rPr>
            </w:pPr>
            <w:r w:rsidRPr="00E75D62">
              <w:t>FOOD COURT AND TENANT FLOW</w:t>
            </w:r>
          </w:p>
        </w:tc>
        <w:tc>
          <w:tcPr>
            <w:tcW w:w="907" w:type="dxa"/>
            <w:shd w:val="clear" w:color="auto" w:fill="F2F2F2" w:themeFill="background1" w:themeFillShade="F2"/>
            <w:vAlign w:val="center"/>
          </w:tcPr>
          <w:p w14:paraId="04B9E78A" w14:textId="77777777" w:rsidR="00441635" w:rsidRDefault="00441635" w:rsidP="00441635">
            <w:pPr>
              <w:rPr>
                <w:lang w:eastAsia="en-CA"/>
              </w:rPr>
            </w:pPr>
          </w:p>
        </w:tc>
        <w:tc>
          <w:tcPr>
            <w:tcW w:w="686" w:type="dxa"/>
            <w:shd w:val="clear" w:color="auto" w:fill="F2F2F2" w:themeFill="background1" w:themeFillShade="F2"/>
          </w:tcPr>
          <w:p w14:paraId="6AF45898" w14:textId="5BBC59F4" w:rsidR="00441635" w:rsidRDefault="00441635" w:rsidP="00441635">
            <w:pPr>
              <w:jc w:val="center"/>
              <w:rPr>
                <w:lang w:eastAsia="en-CA"/>
              </w:rPr>
            </w:pPr>
            <w:r w:rsidRPr="002B24FE">
              <w:t>FS</w:t>
            </w:r>
          </w:p>
        </w:tc>
        <w:tc>
          <w:tcPr>
            <w:tcW w:w="667" w:type="dxa"/>
            <w:shd w:val="clear" w:color="auto" w:fill="F2F2F2" w:themeFill="background1" w:themeFillShade="F2"/>
            <w:vAlign w:val="center"/>
          </w:tcPr>
          <w:p w14:paraId="3AF7B9A7" w14:textId="77777777" w:rsidR="00441635" w:rsidRDefault="00441635" w:rsidP="00441635">
            <w:pPr>
              <w:jc w:val="center"/>
              <w:rPr>
                <w:lang w:eastAsia="en-CA"/>
              </w:rPr>
            </w:pPr>
          </w:p>
        </w:tc>
        <w:tc>
          <w:tcPr>
            <w:tcW w:w="1101" w:type="dxa"/>
            <w:shd w:val="clear" w:color="auto" w:fill="F2F2F2" w:themeFill="background1" w:themeFillShade="F2"/>
          </w:tcPr>
          <w:p w14:paraId="4C9A0E04" w14:textId="66F37C6C" w:rsidR="00441635" w:rsidRDefault="00441635" w:rsidP="00441635">
            <w:pPr>
              <w:jc w:val="center"/>
              <w:rPr>
                <w:lang w:eastAsia="en-CA"/>
              </w:rPr>
            </w:pPr>
            <w:r w:rsidRPr="00B707BD">
              <w:t>388</w:t>
            </w:r>
          </w:p>
        </w:tc>
        <w:tc>
          <w:tcPr>
            <w:tcW w:w="850" w:type="dxa"/>
            <w:shd w:val="clear" w:color="auto" w:fill="F2F2F2" w:themeFill="background1" w:themeFillShade="F2"/>
            <w:vAlign w:val="center"/>
          </w:tcPr>
          <w:p w14:paraId="4D187AD5" w14:textId="192CA48D"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3F2D0CE1" w14:textId="11873FEF" w:rsidR="00441635" w:rsidRDefault="00000000" w:rsidP="00441635">
            <w:pPr>
              <w:jc w:val="center"/>
              <w:rPr>
                <w:lang w:eastAsia="en-CA"/>
              </w:rPr>
            </w:pPr>
            <w:sdt>
              <w:sdtPr>
                <w:rPr>
                  <w:lang w:eastAsia="en-CA"/>
                </w:rPr>
                <w:id w:val="-22537270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E53E2DD" w14:textId="77777777" w:rsidR="00441635" w:rsidRDefault="00441635" w:rsidP="00441635">
            <w:pPr>
              <w:jc w:val="center"/>
              <w:rPr>
                <w:lang w:eastAsia="en-CA"/>
              </w:rPr>
            </w:pPr>
          </w:p>
        </w:tc>
        <w:tc>
          <w:tcPr>
            <w:tcW w:w="448" w:type="dxa"/>
            <w:shd w:val="clear" w:color="auto" w:fill="F2F2F2" w:themeFill="background1" w:themeFillShade="F2"/>
            <w:vAlign w:val="center"/>
          </w:tcPr>
          <w:p w14:paraId="33330AEF" w14:textId="00957B05" w:rsidR="00441635" w:rsidRDefault="00000000" w:rsidP="00441635">
            <w:pPr>
              <w:jc w:val="center"/>
              <w:rPr>
                <w:lang w:eastAsia="en-CA"/>
              </w:rPr>
            </w:pPr>
            <w:sdt>
              <w:sdtPr>
                <w:rPr>
                  <w:lang w:eastAsia="en-CA"/>
                </w:rPr>
                <w:id w:val="-197081160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483733B6" w14:textId="3B5216FA" w:rsidR="00441635" w:rsidRDefault="00000000" w:rsidP="00441635">
            <w:pPr>
              <w:jc w:val="center"/>
              <w:rPr>
                <w:lang w:eastAsia="en-CA"/>
              </w:rPr>
            </w:pPr>
            <w:sdt>
              <w:sdtPr>
                <w:rPr>
                  <w:lang w:eastAsia="en-CA"/>
                </w:rPr>
                <w:id w:val="-126182363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08C7B280" w14:textId="40FCF13A" w:rsidR="00441635" w:rsidRDefault="00000000" w:rsidP="00441635">
            <w:pPr>
              <w:jc w:val="center"/>
              <w:rPr>
                <w:lang w:eastAsia="en-CA"/>
              </w:rPr>
            </w:pPr>
            <w:sdt>
              <w:sdtPr>
                <w:rPr>
                  <w:lang w:eastAsia="en-CA"/>
                </w:rPr>
                <w:id w:val="-185233466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701782C2" w14:textId="77777777" w:rsidR="00441635" w:rsidRDefault="00441635" w:rsidP="00441635">
            <w:pPr>
              <w:jc w:val="center"/>
              <w:rPr>
                <w:lang w:eastAsia="en-CA"/>
              </w:rPr>
            </w:pPr>
          </w:p>
        </w:tc>
        <w:tc>
          <w:tcPr>
            <w:tcW w:w="3288" w:type="dxa"/>
            <w:shd w:val="clear" w:color="auto" w:fill="F2F2F2" w:themeFill="background1" w:themeFillShade="F2"/>
          </w:tcPr>
          <w:p w14:paraId="51003766" w14:textId="7D07420B" w:rsidR="00441635" w:rsidRDefault="00441635" w:rsidP="00441635">
            <w:pPr>
              <w:rPr>
                <w:lang w:eastAsia="en-CA"/>
              </w:rPr>
            </w:pPr>
            <w:r w:rsidRPr="00954E8D">
              <w:t>TPS</w:t>
            </w:r>
          </w:p>
        </w:tc>
      </w:tr>
      <w:tr w:rsidR="00441635" w14:paraId="4D11B761" w14:textId="77777777" w:rsidTr="00DD2645">
        <w:tc>
          <w:tcPr>
            <w:tcW w:w="3060" w:type="dxa"/>
            <w:shd w:val="clear" w:color="auto" w:fill="F2F2F2" w:themeFill="background1" w:themeFillShade="F2"/>
          </w:tcPr>
          <w:p w14:paraId="6D649E69" w14:textId="1F20BC69" w:rsidR="00441635" w:rsidRDefault="00441635" w:rsidP="00441635">
            <w:pPr>
              <w:rPr>
                <w:lang w:eastAsia="en-CA"/>
              </w:rPr>
            </w:pPr>
            <w:r w:rsidRPr="00E75D62">
              <w:t>SPRK RM SUPPLY VALVES</w:t>
            </w:r>
          </w:p>
        </w:tc>
        <w:tc>
          <w:tcPr>
            <w:tcW w:w="907" w:type="dxa"/>
            <w:shd w:val="clear" w:color="auto" w:fill="F2F2F2" w:themeFill="background1" w:themeFillShade="F2"/>
            <w:vAlign w:val="center"/>
          </w:tcPr>
          <w:p w14:paraId="481E1B4E" w14:textId="77777777" w:rsidR="00441635" w:rsidRDefault="00441635" w:rsidP="00441635">
            <w:pPr>
              <w:rPr>
                <w:lang w:eastAsia="en-CA"/>
              </w:rPr>
            </w:pPr>
          </w:p>
        </w:tc>
        <w:tc>
          <w:tcPr>
            <w:tcW w:w="686" w:type="dxa"/>
            <w:shd w:val="clear" w:color="auto" w:fill="F2F2F2" w:themeFill="background1" w:themeFillShade="F2"/>
          </w:tcPr>
          <w:p w14:paraId="460A4E3C" w14:textId="63D3DFD9"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146837E7" w14:textId="77777777" w:rsidR="00441635" w:rsidRDefault="00441635" w:rsidP="00441635">
            <w:pPr>
              <w:jc w:val="center"/>
              <w:rPr>
                <w:lang w:eastAsia="en-CA"/>
              </w:rPr>
            </w:pPr>
          </w:p>
        </w:tc>
        <w:tc>
          <w:tcPr>
            <w:tcW w:w="1101" w:type="dxa"/>
            <w:shd w:val="clear" w:color="auto" w:fill="F2F2F2" w:themeFill="background1" w:themeFillShade="F2"/>
          </w:tcPr>
          <w:p w14:paraId="7D35662A" w14:textId="25F93059" w:rsidR="00441635" w:rsidRDefault="00441635" w:rsidP="00441635">
            <w:pPr>
              <w:jc w:val="center"/>
              <w:rPr>
                <w:lang w:eastAsia="en-CA"/>
              </w:rPr>
            </w:pPr>
            <w:r w:rsidRPr="00B707BD">
              <w:t>394</w:t>
            </w:r>
          </w:p>
        </w:tc>
        <w:tc>
          <w:tcPr>
            <w:tcW w:w="850" w:type="dxa"/>
            <w:shd w:val="clear" w:color="auto" w:fill="F2F2F2" w:themeFill="background1" w:themeFillShade="F2"/>
            <w:vAlign w:val="center"/>
          </w:tcPr>
          <w:p w14:paraId="049D63E1" w14:textId="60B17DD4"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250D63B7" w14:textId="5DA4D192" w:rsidR="00441635" w:rsidRDefault="00000000" w:rsidP="00441635">
            <w:pPr>
              <w:jc w:val="center"/>
              <w:rPr>
                <w:lang w:eastAsia="en-CA"/>
              </w:rPr>
            </w:pPr>
            <w:sdt>
              <w:sdtPr>
                <w:rPr>
                  <w:lang w:eastAsia="en-CA"/>
                </w:rPr>
                <w:id w:val="42523814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0DB72712" w14:textId="77777777" w:rsidR="00441635" w:rsidRDefault="00441635" w:rsidP="00441635">
            <w:pPr>
              <w:jc w:val="center"/>
              <w:rPr>
                <w:lang w:eastAsia="en-CA"/>
              </w:rPr>
            </w:pPr>
          </w:p>
        </w:tc>
        <w:tc>
          <w:tcPr>
            <w:tcW w:w="448" w:type="dxa"/>
            <w:shd w:val="clear" w:color="auto" w:fill="F2F2F2" w:themeFill="background1" w:themeFillShade="F2"/>
            <w:vAlign w:val="center"/>
          </w:tcPr>
          <w:p w14:paraId="46628ADF" w14:textId="05AA60B9" w:rsidR="00441635" w:rsidRDefault="00000000" w:rsidP="00441635">
            <w:pPr>
              <w:jc w:val="center"/>
              <w:rPr>
                <w:lang w:eastAsia="en-CA"/>
              </w:rPr>
            </w:pPr>
            <w:sdt>
              <w:sdtPr>
                <w:rPr>
                  <w:lang w:eastAsia="en-CA"/>
                </w:rPr>
                <w:id w:val="5413603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4D7662BB" w14:textId="3A7FD92E" w:rsidR="00441635" w:rsidRDefault="00000000" w:rsidP="00441635">
            <w:pPr>
              <w:jc w:val="center"/>
              <w:rPr>
                <w:lang w:eastAsia="en-CA"/>
              </w:rPr>
            </w:pPr>
            <w:sdt>
              <w:sdtPr>
                <w:rPr>
                  <w:lang w:eastAsia="en-CA"/>
                </w:rPr>
                <w:id w:val="-136628747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51B671FB" w14:textId="189DD7CA" w:rsidR="00441635" w:rsidRDefault="00000000" w:rsidP="00441635">
            <w:pPr>
              <w:jc w:val="center"/>
              <w:rPr>
                <w:lang w:eastAsia="en-CA"/>
              </w:rPr>
            </w:pPr>
            <w:sdt>
              <w:sdtPr>
                <w:rPr>
                  <w:lang w:eastAsia="en-CA"/>
                </w:rPr>
                <w:id w:val="-205537625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5F3F800D" w14:textId="77777777" w:rsidR="00441635" w:rsidRDefault="00441635" w:rsidP="00441635">
            <w:pPr>
              <w:jc w:val="center"/>
              <w:rPr>
                <w:lang w:eastAsia="en-CA"/>
              </w:rPr>
            </w:pPr>
          </w:p>
        </w:tc>
        <w:tc>
          <w:tcPr>
            <w:tcW w:w="3288" w:type="dxa"/>
            <w:shd w:val="clear" w:color="auto" w:fill="F2F2F2" w:themeFill="background1" w:themeFillShade="F2"/>
          </w:tcPr>
          <w:p w14:paraId="222052B5" w14:textId="77777777" w:rsidR="00441635" w:rsidRDefault="00441635" w:rsidP="00441635">
            <w:pPr>
              <w:rPr>
                <w:lang w:eastAsia="en-CA"/>
              </w:rPr>
            </w:pPr>
          </w:p>
        </w:tc>
      </w:tr>
      <w:tr w:rsidR="00441635" w14:paraId="1D72B850" w14:textId="77777777" w:rsidTr="00DD2645">
        <w:tc>
          <w:tcPr>
            <w:tcW w:w="3060" w:type="dxa"/>
            <w:shd w:val="clear" w:color="auto" w:fill="F2F2F2" w:themeFill="background1" w:themeFillShade="F2"/>
          </w:tcPr>
          <w:p w14:paraId="3BB4E4F9" w14:textId="102449E3" w:rsidR="00441635" w:rsidRDefault="00441635" w:rsidP="00441635">
            <w:pPr>
              <w:rPr>
                <w:lang w:eastAsia="en-CA"/>
              </w:rPr>
            </w:pPr>
            <w:r w:rsidRPr="00E75D62">
              <w:t>SPRK RM SUPPLY VALVES</w:t>
            </w:r>
          </w:p>
        </w:tc>
        <w:tc>
          <w:tcPr>
            <w:tcW w:w="907" w:type="dxa"/>
            <w:shd w:val="clear" w:color="auto" w:fill="F2F2F2" w:themeFill="background1" w:themeFillShade="F2"/>
            <w:vAlign w:val="center"/>
          </w:tcPr>
          <w:p w14:paraId="25C0EB0B" w14:textId="77777777" w:rsidR="00441635" w:rsidRDefault="00441635" w:rsidP="00441635">
            <w:pPr>
              <w:rPr>
                <w:lang w:eastAsia="en-CA"/>
              </w:rPr>
            </w:pPr>
          </w:p>
        </w:tc>
        <w:tc>
          <w:tcPr>
            <w:tcW w:w="686" w:type="dxa"/>
            <w:shd w:val="clear" w:color="auto" w:fill="F2F2F2" w:themeFill="background1" w:themeFillShade="F2"/>
          </w:tcPr>
          <w:p w14:paraId="7505BC84" w14:textId="523F6B7C"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781E04A4" w14:textId="77777777" w:rsidR="00441635" w:rsidRDefault="00441635" w:rsidP="00441635">
            <w:pPr>
              <w:jc w:val="center"/>
              <w:rPr>
                <w:lang w:eastAsia="en-CA"/>
              </w:rPr>
            </w:pPr>
          </w:p>
        </w:tc>
        <w:tc>
          <w:tcPr>
            <w:tcW w:w="1101" w:type="dxa"/>
            <w:shd w:val="clear" w:color="auto" w:fill="F2F2F2" w:themeFill="background1" w:themeFillShade="F2"/>
          </w:tcPr>
          <w:p w14:paraId="32A50EFA" w14:textId="63C09C7F" w:rsidR="00441635" w:rsidRDefault="00441635" w:rsidP="00441635">
            <w:pPr>
              <w:jc w:val="center"/>
              <w:rPr>
                <w:lang w:eastAsia="en-CA"/>
              </w:rPr>
            </w:pPr>
            <w:r w:rsidRPr="00B707BD">
              <w:t>395</w:t>
            </w:r>
          </w:p>
        </w:tc>
        <w:tc>
          <w:tcPr>
            <w:tcW w:w="850" w:type="dxa"/>
            <w:shd w:val="clear" w:color="auto" w:fill="F2F2F2" w:themeFill="background1" w:themeFillShade="F2"/>
            <w:vAlign w:val="center"/>
          </w:tcPr>
          <w:p w14:paraId="013C48FE" w14:textId="1435083B" w:rsidR="00441635" w:rsidRDefault="00B31CB4" w:rsidP="00441635">
            <w:pPr>
              <w:jc w:val="center"/>
              <w:rPr>
                <w:lang w:eastAsia="en-CA"/>
              </w:rPr>
            </w:pPr>
            <w:r>
              <w:rPr>
                <w:lang w:eastAsia="en-CA"/>
              </w:rPr>
              <w:t>Z-2</w:t>
            </w:r>
          </w:p>
        </w:tc>
        <w:tc>
          <w:tcPr>
            <w:tcW w:w="448" w:type="dxa"/>
            <w:shd w:val="clear" w:color="auto" w:fill="F2F2F2" w:themeFill="background1" w:themeFillShade="F2"/>
            <w:vAlign w:val="center"/>
          </w:tcPr>
          <w:p w14:paraId="00C8E649" w14:textId="3FA825AC" w:rsidR="00441635" w:rsidRDefault="00000000" w:rsidP="00441635">
            <w:pPr>
              <w:jc w:val="center"/>
              <w:rPr>
                <w:lang w:eastAsia="en-CA"/>
              </w:rPr>
            </w:pPr>
            <w:sdt>
              <w:sdtPr>
                <w:rPr>
                  <w:lang w:eastAsia="en-CA"/>
                </w:rPr>
                <w:id w:val="77290178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6371FDD" w14:textId="77777777" w:rsidR="00441635" w:rsidRDefault="00441635" w:rsidP="00441635">
            <w:pPr>
              <w:jc w:val="center"/>
              <w:rPr>
                <w:lang w:eastAsia="en-CA"/>
              </w:rPr>
            </w:pPr>
          </w:p>
        </w:tc>
        <w:tc>
          <w:tcPr>
            <w:tcW w:w="448" w:type="dxa"/>
            <w:shd w:val="clear" w:color="auto" w:fill="F2F2F2" w:themeFill="background1" w:themeFillShade="F2"/>
            <w:vAlign w:val="center"/>
          </w:tcPr>
          <w:p w14:paraId="7BCE401A" w14:textId="5B492CF6" w:rsidR="00441635" w:rsidRDefault="00000000" w:rsidP="00441635">
            <w:pPr>
              <w:jc w:val="center"/>
              <w:rPr>
                <w:lang w:eastAsia="en-CA"/>
              </w:rPr>
            </w:pPr>
            <w:sdt>
              <w:sdtPr>
                <w:rPr>
                  <w:lang w:eastAsia="en-CA"/>
                </w:rPr>
                <w:id w:val="-39258171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327E1CBB" w14:textId="1C727197" w:rsidR="00441635" w:rsidRDefault="00000000" w:rsidP="00441635">
            <w:pPr>
              <w:jc w:val="center"/>
              <w:rPr>
                <w:lang w:eastAsia="en-CA"/>
              </w:rPr>
            </w:pPr>
            <w:sdt>
              <w:sdtPr>
                <w:rPr>
                  <w:lang w:eastAsia="en-CA"/>
                </w:rPr>
                <w:id w:val="-141831704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2B21125E" w14:textId="0322F380" w:rsidR="00441635" w:rsidRDefault="00000000" w:rsidP="00441635">
            <w:pPr>
              <w:jc w:val="center"/>
              <w:rPr>
                <w:lang w:eastAsia="en-CA"/>
              </w:rPr>
            </w:pPr>
            <w:sdt>
              <w:sdtPr>
                <w:rPr>
                  <w:lang w:eastAsia="en-CA"/>
                </w:rPr>
                <w:id w:val="-18721807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ECA7139" w14:textId="77777777" w:rsidR="00441635" w:rsidRDefault="00441635" w:rsidP="00441635">
            <w:pPr>
              <w:jc w:val="center"/>
              <w:rPr>
                <w:lang w:eastAsia="en-CA"/>
              </w:rPr>
            </w:pPr>
          </w:p>
        </w:tc>
        <w:tc>
          <w:tcPr>
            <w:tcW w:w="3288" w:type="dxa"/>
            <w:shd w:val="clear" w:color="auto" w:fill="F2F2F2" w:themeFill="background1" w:themeFillShade="F2"/>
          </w:tcPr>
          <w:p w14:paraId="27665FB7" w14:textId="77777777" w:rsidR="00441635" w:rsidRDefault="00441635" w:rsidP="00441635">
            <w:pPr>
              <w:rPr>
                <w:lang w:eastAsia="en-CA"/>
              </w:rPr>
            </w:pPr>
          </w:p>
        </w:tc>
      </w:tr>
      <w:tr w:rsidR="00441635" w14:paraId="383842A4" w14:textId="77777777" w:rsidTr="00DD2645">
        <w:tc>
          <w:tcPr>
            <w:tcW w:w="3060" w:type="dxa"/>
            <w:shd w:val="clear" w:color="auto" w:fill="F2F2F2" w:themeFill="background1" w:themeFillShade="F2"/>
          </w:tcPr>
          <w:p w14:paraId="55159DD1" w14:textId="5B6D306A" w:rsidR="00441635" w:rsidRDefault="00441635" w:rsidP="00441635">
            <w:pPr>
              <w:rPr>
                <w:lang w:eastAsia="en-CA"/>
              </w:rPr>
            </w:pPr>
            <w:r w:rsidRPr="00E75D62">
              <w:t>GLYCOL VALVE 1 – CRU 140 RECIEVING</w:t>
            </w:r>
          </w:p>
        </w:tc>
        <w:tc>
          <w:tcPr>
            <w:tcW w:w="907" w:type="dxa"/>
            <w:shd w:val="clear" w:color="auto" w:fill="F2F2F2" w:themeFill="background1" w:themeFillShade="F2"/>
            <w:vAlign w:val="center"/>
          </w:tcPr>
          <w:p w14:paraId="39544314" w14:textId="77777777" w:rsidR="00441635" w:rsidRDefault="00441635" w:rsidP="00441635">
            <w:pPr>
              <w:rPr>
                <w:lang w:eastAsia="en-CA"/>
              </w:rPr>
            </w:pPr>
          </w:p>
        </w:tc>
        <w:tc>
          <w:tcPr>
            <w:tcW w:w="686" w:type="dxa"/>
            <w:shd w:val="clear" w:color="auto" w:fill="F2F2F2" w:themeFill="background1" w:themeFillShade="F2"/>
          </w:tcPr>
          <w:p w14:paraId="709E1C2C" w14:textId="660B6436"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7CABAFE1" w14:textId="77777777" w:rsidR="00441635" w:rsidRDefault="00441635" w:rsidP="00441635">
            <w:pPr>
              <w:jc w:val="center"/>
              <w:rPr>
                <w:lang w:eastAsia="en-CA"/>
              </w:rPr>
            </w:pPr>
          </w:p>
        </w:tc>
        <w:tc>
          <w:tcPr>
            <w:tcW w:w="1101" w:type="dxa"/>
            <w:shd w:val="clear" w:color="auto" w:fill="F2F2F2" w:themeFill="background1" w:themeFillShade="F2"/>
          </w:tcPr>
          <w:p w14:paraId="61873A28" w14:textId="6F40AFFE" w:rsidR="00441635" w:rsidRDefault="00441635" w:rsidP="00441635">
            <w:pPr>
              <w:jc w:val="center"/>
              <w:rPr>
                <w:lang w:eastAsia="en-CA"/>
              </w:rPr>
            </w:pPr>
            <w:r w:rsidRPr="00B707BD">
              <w:t>440</w:t>
            </w:r>
          </w:p>
        </w:tc>
        <w:tc>
          <w:tcPr>
            <w:tcW w:w="850" w:type="dxa"/>
            <w:shd w:val="clear" w:color="auto" w:fill="F2F2F2" w:themeFill="background1" w:themeFillShade="F2"/>
            <w:vAlign w:val="center"/>
          </w:tcPr>
          <w:p w14:paraId="1BCEEE45" w14:textId="51898D95" w:rsidR="00441635" w:rsidRDefault="00B31CB4" w:rsidP="00441635">
            <w:pPr>
              <w:jc w:val="center"/>
              <w:rPr>
                <w:lang w:eastAsia="en-CA"/>
              </w:rPr>
            </w:pPr>
            <w:r>
              <w:rPr>
                <w:lang w:eastAsia="en-CA"/>
              </w:rPr>
              <w:t>Z-8</w:t>
            </w:r>
          </w:p>
        </w:tc>
        <w:tc>
          <w:tcPr>
            <w:tcW w:w="448" w:type="dxa"/>
            <w:shd w:val="clear" w:color="auto" w:fill="F2F2F2" w:themeFill="background1" w:themeFillShade="F2"/>
            <w:vAlign w:val="center"/>
          </w:tcPr>
          <w:p w14:paraId="6C978975" w14:textId="0A9C559F" w:rsidR="00441635" w:rsidRDefault="00000000" w:rsidP="00441635">
            <w:pPr>
              <w:jc w:val="center"/>
              <w:rPr>
                <w:lang w:eastAsia="en-CA"/>
              </w:rPr>
            </w:pPr>
            <w:sdt>
              <w:sdtPr>
                <w:rPr>
                  <w:lang w:eastAsia="en-CA"/>
                </w:rPr>
                <w:id w:val="163498221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0C8136C8" w14:textId="77777777" w:rsidR="00441635" w:rsidRDefault="00441635" w:rsidP="00441635">
            <w:pPr>
              <w:jc w:val="center"/>
              <w:rPr>
                <w:lang w:eastAsia="en-CA"/>
              </w:rPr>
            </w:pPr>
          </w:p>
        </w:tc>
        <w:tc>
          <w:tcPr>
            <w:tcW w:w="448" w:type="dxa"/>
            <w:shd w:val="clear" w:color="auto" w:fill="F2F2F2" w:themeFill="background1" w:themeFillShade="F2"/>
            <w:vAlign w:val="center"/>
          </w:tcPr>
          <w:p w14:paraId="541F5213" w14:textId="5BF4D5A2" w:rsidR="00441635" w:rsidRDefault="00000000" w:rsidP="00441635">
            <w:pPr>
              <w:jc w:val="center"/>
              <w:rPr>
                <w:lang w:eastAsia="en-CA"/>
              </w:rPr>
            </w:pPr>
            <w:sdt>
              <w:sdtPr>
                <w:rPr>
                  <w:lang w:eastAsia="en-CA"/>
                </w:rPr>
                <w:id w:val="111763742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509C7E50" w14:textId="46568EA4" w:rsidR="00441635" w:rsidRDefault="00000000" w:rsidP="00441635">
            <w:pPr>
              <w:jc w:val="center"/>
              <w:rPr>
                <w:lang w:eastAsia="en-CA"/>
              </w:rPr>
            </w:pPr>
            <w:sdt>
              <w:sdtPr>
                <w:rPr>
                  <w:lang w:eastAsia="en-CA"/>
                </w:rPr>
                <w:id w:val="-62130207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1EA6B3FB" w14:textId="269D8AEE" w:rsidR="00441635" w:rsidRDefault="00000000" w:rsidP="00441635">
            <w:pPr>
              <w:jc w:val="center"/>
              <w:rPr>
                <w:lang w:eastAsia="en-CA"/>
              </w:rPr>
            </w:pPr>
            <w:sdt>
              <w:sdtPr>
                <w:rPr>
                  <w:lang w:eastAsia="en-CA"/>
                </w:rPr>
                <w:id w:val="-57412787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7C5373C1" w14:textId="77777777" w:rsidR="00441635" w:rsidRDefault="00441635" w:rsidP="00441635">
            <w:pPr>
              <w:jc w:val="center"/>
              <w:rPr>
                <w:lang w:eastAsia="en-CA"/>
              </w:rPr>
            </w:pPr>
          </w:p>
        </w:tc>
        <w:tc>
          <w:tcPr>
            <w:tcW w:w="3288" w:type="dxa"/>
            <w:shd w:val="clear" w:color="auto" w:fill="F2F2F2" w:themeFill="background1" w:themeFillShade="F2"/>
          </w:tcPr>
          <w:p w14:paraId="288CAF92" w14:textId="77777777" w:rsidR="00441635" w:rsidRDefault="00441635" w:rsidP="00441635">
            <w:pPr>
              <w:rPr>
                <w:lang w:eastAsia="en-CA"/>
              </w:rPr>
            </w:pPr>
          </w:p>
        </w:tc>
      </w:tr>
      <w:tr w:rsidR="00441635" w14:paraId="3AC087C8" w14:textId="77777777" w:rsidTr="00DD2645">
        <w:tc>
          <w:tcPr>
            <w:tcW w:w="3060" w:type="dxa"/>
            <w:shd w:val="clear" w:color="auto" w:fill="F2F2F2" w:themeFill="background1" w:themeFillShade="F2"/>
          </w:tcPr>
          <w:p w14:paraId="616155CF" w14:textId="7018676C" w:rsidR="00441635" w:rsidRDefault="00441635" w:rsidP="00441635">
            <w:pPr>
              <w:rPr>
                <w:lang w:eastAsia="en-CA"/>
              </w:rPr>
            </w:pPr>
            <w:r w:rsidRPr="00E75D62">
              <w:t>GLYCOL VALVE 2 – CRU 140 RECIEVING</w:t>
            </w:r>
          </w:p>
        </w:tc>
        <w:tc>
          <w:tcPr>
            <w:tcW w:w="907" w:type="dxa"/>
            <w:shd w:val="clear" w:color="auto" w:fill="F2F2F2" w:themeFill="background1" w:themeFillShade="F2"/>
            <w:vAlign w:val="center"/>
          </w:tcPr>
          <w:p w14:paraId="6E25C3EF" w14:textId="77777777" w:rsidR="00441635" w:rsidRDefault="00441635" w:rsidP="00441635">
            <w:pPr>
              <w:rPr>
                <w:lang w:eastAsia="en-CA"/>
              </w:rPr>
            </w:pPr>
          </w:p>
        </w:tc>
        <w:tc>
          <w:tcPr>
            <w:tcW w:w="686" w:type="dxa"/>
            <w:shd w:val="clear" w:color="auto" w:fill="F2F2F2" w:themeFill="background1" w:themeFillShade="F2"/>
          </w:tcPr>
          <w:p w14:paraId="39DA8A95" w14:textId="5E106899" w:rsidR="00441635" w:rsidRDefault="00441635" w:rsidP="00441635">
            <w:pPr>
              <w:jc w:val="center"/>
              <w:rPr>
                <w:lang w:eastAsia="en-CA"/>
              </w:rPr>
            </w:pPr>
            <w:r w:rsidRPr="002B24FE">
              <w:t>SS</w:t>
            </w:r>
          </w:p>
        </w:tc>
        <w:tc>
          <w:tcPr>
            <w:tcW w:w="667" w:type="dxa"/>
            <w:shd w:val="clear" w:color="auto" w:fill="F2F2F2" w:themeFill="background1" w:themeFillShade="F2"/>
            <w:vAlign w:val="center"/>
          </w:tcPr>
          <w:p w14:paraId="10033931" w14:textId="77777777" w:rsidR="00441635" w:rsidRDefault="00441635" w:rsidP="00441635">
            <w:pPr>
              <w:jc w:val="center"/>
              <w:rPr>
                <w:lang w:eastAsia="en-CA"/>
              </w:rPr>
            </w:pPr>
          </w:p>
        </w:tc>
        <w:tc>
          <w:tcPr>
            <w:tcW w:w="1101" w:type="dxa"/>
            <w:shd w:val="clear" w:color="auto" w:fill="F2F2F2" w:themeFill="background1" w:themeFillShade="F2"/>
          </w:tcPr>
          <w:p w14:paraId="66B5D614" w14:textId="1FAC86C8" w:rsidR="00441635" w:rsidRDefault="00441635" w:rsidP="00441635">
            <w:pPr>
              <w:jc w:val="center"/>
              <w:rPr>
                <w:lang w:eastAsia="en-CA"/>
              </w:rPr>
            </w:pPr>
            <w:r w:rsidRPr="00B707BD">
              <w:t>441</w:t>
            </w:r>
          </w:p>
        </w:tc>
        <w:tc>
          <w:tcPr>
            <w:tcW w:w="850" w:type="dxa"/>
            <w:shd w:val="clear" w:color="auto" w:fill="F2F2F2" w:themeFill="background1" w:themeFillShade="F2"/>
            <w:vAlign w:val="center"/>
          </w:tcPr>
          <w:p w14:paraId="68E2AFD4" w14:textId="25097847" w:rsidR="00441635" w:rsidRDefault="00B31CB4" w:rsidP="00441635">
            <w:pPr>
              <w:jc w:val="center"/>
              <w:rPr>
                <w:lang w:eastAsia="en-CA"/>
              </w:rPr>
            </w:pPr>
            <w:r>
              <w:rPr>
                <w:lang w:eastAsia="en-CA"/>
              </w:rPr>
              <w:t>Z-8</w:t>
            </w:r>
          </w:p>
        </w:tc>
        <w:tc>
          <w:tcPr>
            <w:tcW w:w="448" w:type="dxa"/>
            <w:shd w:val="clear" w:color="auto" w:fill="F2F2F2" w:themeFill="background1" w:themeFillShade="F2"/>
            <w:vAlign w:val="center"/>
          </w:tcPr>
          <w:p w14:paraId="5B804DCD" w14:textId="67EE7265" w:rsidR="00441635" w:rsidRDefault="00000000" w:rsidP="00441635">
            <w:pPr>
              <w:jc w:val="center"/>
              <w:rPr>
                <w:lang w:eastAsia="en-CA"/>
              </w:rPr>
            </w:pPr>
            <w:sdt>
              <w:sdtPr>
                <w:rPr>
                  <w:lang w:eastAsia="en-CA"/>
                </w:rPr>
                <w:id w:val="142777500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4359FFD" w14:textId="77777777" w:rsidR="00441635" w:rsidRDefault="00441635" w:rsidP="00441635">
            <w:pPr>
              <w:jc w:val="center"/>
              <w:rPr>
                <w:lang w:eastAsia="en-CA"/>
              </w:rPr>
            </w:pPr>
          </w:p>
        </w:tc>
        <w:tc>
          <w:tcPr>
            <w:tcW w:w="448" w:type="dxa"/>
            <w:shd w:val="clear" w:color="auto" w:fill="F2F2F2" w:themeFill="background1" w:themeFillShade="F2"/>
            <w:vAlign w:val="center"/>
          </w:tcPr>
          <w:p w14:paraId="7847AA0A" w14:textId="5D556884" w:rsidR="00441635" w:rsidRDefault="00000000" w:rsidP="00441635">
            <w:pPr>
              <w:jc w:val="center"/>
              <w:rPr>
                <w:lang w:eastAsia="en-CA"/>
              </w:rPr>
            </w:pPr>
            <w:sdt>
              <w:sdtPr>
                <w:rPr>
                  <w:lang w:eastAsia="en-CA"/>
                </w:rPr>
                <w:id w:val="-125142726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70532882" w14:textId="2E45BE6E" w:rsidR="00441635" w:rsidRDefault="00000000" w:rsidP="00441635">
            <w:pPr>
              <w:jc w:val="center"/>
              <w:rPr>
                <w:lang w:eastAsia="en-CA"/>
              </w:rPr>
            </w:pPr>
            <w:sdt>
              <w:sdtPr>
                <w:rPr>
                  <w:lang w:eastAsia="en-CA"/>
                </w:rPr>
                <w:id w:val="5591371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4145EC34" w14:textId="2F306255" w:rsidR="00441635" w:rsidRDefault="00000000" w:rsidP="00441635">
            <w:pPr>
              <w:jc w:val="center"/>
              <w:rPr>
                <w:lang w:eastAsia="en-CA"/>
              </w:rPr>
            </w:pPr>
            <w:sdt>
              <w:sdtPr>
                <w:rPr>
                  <w:lang w:eastAsia="en-CA"/>
                </w:rPr>
                <w:id w:val="16459415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32834CCD" w14:textId="77777777" w:rsidR="00441635" w:rsidRDefault="00441635" w:rsidP="00441635">
            <w:pPr>
              <w:jc w:val="center"/>
              <w:rPr>
                <w:lang w:eastAsia="en-CA"/>
              </w:rPr>
            </w:pPr>
          </w:p>
        </w:tc>
        <w:tc>
          <w:tcPr>
            <w:tcW w:w="3288" w:type="dxa"/>
            <w:shd w:val="clear" w:color="auto" w:fill="F2F2F2" w:themeFill="background1" w:themeFillShade="F2"/>
          </w:tcPr>
          <w:p w14:paraId="72261A01" w14:textId="77777777" w:rsidR="00441635" w:rsidRDefault="00441635" w:rsidP="00441635">
            <w:pPr>
              <w:rPr>
                <w:lang w:eastAsia="en-CA"/>
              </w:rPr>
            </w:pPr>
          </w:p>
        </w:tc>
      </w:tr>
      <w:tr w:rsidR="00441635" w14:paraId="2F28AA4B" w14:textId="77777777" w:rsidTr="00DD2645">
        <w:tc>
          <w:tcPr>
            <w:tcW w:w="3060" w:type="dxa"/>
            <w:shd w:val="clear" w:color="auto" w:fill="F2F2F2" w:themeFill="background1" w:themeFillShade="F2"/>
          </w:tcPr>
          <w:p w14:paraId="0725E165" w14:textId="2592DE4D" w:rsidR="00441635" w:rsidRDefault="00441635" w:rsidP="00441635">
            <w:pPr>
              <w:rPr>
                <w:lang w:eastAsia="en-CA"/>
              </w:rPr>
            </w:pPr>
            <w:r w:rsidRPr="00E75D62">
              <w:t>CRU 164</w:t>
            </w:r>
          </w:p>
        </w:tc>
        <w:tc>
          <w:tcPr>
            <w:tcW w:w="907" w:type="dxa"/>
            <w:shd w:val="clear" w:color="auto" w:fill="F2F2F2" w:themeFill="background1" w:themeFillShade="F2"/>
            <w:vAlign w:val="center"/>
          </w:tcPr>
          <w:p w14:paraId="53449C15" w14:textId="77777777" w:rsidR="00441635" w:rsidRDefault="00441635" w:rsidP="00441635">
            <w:pPr>
              <w:rPr>
                <w:lang w:eastAsia="en-CA"/>
              </w:rPr>
            </w:pPr>
          </w:p>
        </w:tc>
        <w:tc>
          <w:tcPr>
            <w:tcW w:w="686" w:type="dxa"/>
            <w:shd w:val="clear" w:color="auto" w:fill="F2F2F2" w:themeFill="background1" w:themeFillShade="F2"/>
          </w:tcPr>
          <w:p w14:paraId="0A24BAE8" w14:textId="36898E86"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3E2311A0" w14:textId="77777777" w:rsidR="00441635" w:rsidRDefault="00441635" w:rsidP="00441635">
            <w:pPr>
              <w:jc w:val="center"/>
              <w:rPr>
                <w:lang w:eastAsia="en-CA"/>
              </w:rPr>
            </w:pPr>
          </w:p>
        </w:tc>
        <w:tc>
          <w:tcPr>
            <w:tcW w:w="1101" w:type="dxa"/>
            <w:shd w:val="clear" w:color="auto" w:fill="F2F2F2" w:themeFill="background1" w:themeFillShade="F2"/>
          </w:tcPr>
          <w:p w14:paraId="6267FB91" w14:textId="38BB6286" w:rsidR="00441635" w:rsidRDefault="00441635" w:rsidP="00441635">
            <w:pPr>
              <w:jc w:val="center"/>
              <w:rPr>
                <w:lang w:eastAsia="en-CA"/>
              </w:rPr>
            </w:pPr>
            <w:r w:rsidRPr="00B707BD">
              <w:t>151</w:t>
            </w:r>
          </w:p>
        </w:tc>
        <w:tc>
          <w:tcPr>
            <w:tcW w:w="850" w:type="dxa"/>
            <w:shd w:val="clear" w:color="auto" w:fill="F2F2F2" w:themeFill="background1" w:themeFillShade="F2"/>
            <w:vAlign w:val="center"/>
          </w:tcPr>
          <w:p w14:paraId="4A2ADEB7" w14:textId="77580BE3" w:rsidR="00441635" w:rsidRDefault="00B31CB4" w:rsidP="00441635">
            <w:pPr>
              <w:jc w:val="center"/>
              <w:rPr>
                <w:lang w:eastAsia="en-CA"/>
              </w:rPr>
            </w:pPr>
            <w:r>
              <w:rPr>
                <w:lang w:eastAsia="en-CA"/>
              </w:rPr>
              <w:t>Z-4</w:t>
            </w:r>
          </w:p>
        </w:tc>
        <w:tc>
          <w:tcPr>
            <w:tcW w:w="448" w:type="dxa"/>
            <w:shd w:val="clear" w:color="auto" w:fill="F2F2F2" w:themeFill="background1" w:themeFillShade="F2"/>
            <w:vAlign w:val="center"/>
          </w:tcPr>
          <w:p w14:paraId="69AEE1AD" w14:textId="5AD36FBF" w:rsidR="00441635" w:rsidRDefault="00000000" w:rsidP="00441635">
            <w:pPr>
              <w:jc w:val="center"/>
              <w:rPr>
                <w:lang w:eastAsia="en-CA"/>
              </w:rPr>
            </w:pPr>
            <w:sdt>
              <w:sdtPr>
                <w:rPr>
                  <w:lang w:eastAsia="en-CA"/>
                </w:rPr>
                <w:id w:val="-209199811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7514A9D2" w14:textId="77777777" w:rsidR="00441635" w:rsidRDefault="00441635" w:rsidP="00441635">
            <w:pPr>
              <w:jc w:val="center"/>
              <w:rPr>
                <w:lang w:eastAsia="en-CA"/>
              </w:rPr>
            </w:pPr>
          </w:p>
        </w:tc>
        <w:tc>
          <w:tcPr>
            <w:tcW w:w="448" w:type="dxa"/>
            <w:shd w:val="clear" w:color="auto" w:fill="F2F2F2" w:themeFill="background1" w:themeFillShade="F2"/>
            <w:vAlign w:val="center"/>
          </w:tcPr>
          <w:p w14:paraId="34C3E6C9" w14:textId="530929E4" w:rsidR="00441635" w:rsidRDefault="00000000" w:rsidP="00441635">
            <w:pPr>
              <w:jc w:val="center"/>
              <w:rPr>
                <w:lang w:eastAsia="en-CA"/>
              </w:rPr>
            </w:pPr>
            <w:sdt>
              <w:sdtPr>
                <w:rPr>
                  <w:lang w:eastAsia="en-CA"/>
                </w:rPr>
                <w:id w:val="1630436348"/>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5A796C7C" w14:textId="125B6D3F" w:rsidR="00441635" w:rsidRDefault="00000000" w:rsidP="00441635">
            <w:pPr>
              <w:jc w:val="center"/>
              <w:rPr>
                <w:lang w:eastAsia="en-CA"/>
              </w:rPr>
            </w:pPr>
            <w:sdt>
              <w:sdtPr>
                <w:rPr>
                  <w:lang w:eastAsia="en-CA"/>
                </w:rPr>
                <w:id w:val="-1991393347"/>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7F43A51D" w14:textId="73EABA5C" w:rsidR="00441635" w:rsidRDefault="00000000" w:rsidP="00441635">
            <w:pPr>
              <w:jc w:val="center"/>
              <w:rPr>
                <w:lang w:eastAsia="en-CA"/>
              </w:rPr>
            </w:pPr>
            <w:sdt>
              <w:sdtPr>
                <w:rPr>
                  <w:lang w:eastAsia="en-CA"/>
                </w:rPr>
                <w:id w:val="-59655799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1224218" w14:textId="77777777" w:rsidR="00441635" w:rsidRDefault="00441635" w:rsidP="00441635">
            <w:pPr>
              <w:jc w:val="center"/>
              <w:rPr>
                <w:lang w:eastAsia="en-CA"/>
              </w:rPr>
            </w:pPr>
          </w:p>
        </w:tc>
        <w:tc>
          <w:tcPr>
            <w:tcW w:w="3288" w:type="dxa"/>
            <w:shd w:val="clear" w:color="auto" w:fill="F2F2F2" w:themeFill="background1" w:themeFillShade="F2"/>
          </w:tcPr>
          <w:p w14:paraId="7A4E7698" w14:textId="1A7D9629" w:rsidR="00441635" w:rsidRDefault="00441635" w:rsidP="00441635">
            <w:pPr>
              <w:rPr>
                <w:lang w:eastAsia="en-CA"/>
              </w:rPr>
            </w:pPr>
            <w:r w:rsidRPr="00954E8D">
              <w:t>CT1 FUTURE USE                        NO WIRES</w:t>
            </w:r>
          </w:p>
        </w:tc>
      </w:tr>
      <w:tr w:rsidR="00441635" w14:paraId="345370ED" w14:textId="77777777" w:rsidTr="00DD2645">
        <w:tc>
          <w:tcPr>
            <w:tcW w:w="3060" w:type="dxa"/>
            <w:shd w:val="clear" w:color="auto" w:fill="F2F2F2" w:themeFill="background1" w:themeFillShade="F2"/>
          </w:tcPr>
          <w:p w14:paraId="4619C980" w14:textId="2046D560" w:rsidR="00441635" w:rsidRDefault="00441635" w:rsidP="00441635">
            <w:pPr>
              <w:rPr>
                <w:lang w:eastAsia="en-CA"/>
              </w:rPr>
            </w:pPr>
            <w:r w:rsidRPr="00E75D62">
              <w:t>CRU 161</w:t>
            </w:r>
          </w:p>
        </w:tc>
        <w:tc>
          <w:tcPr>
            <w:tcW w:w="907" w:type="dxa"/>
            <w:shd w:val="clear" w:color="auto" w:fill="F2F2F2" w:themeFill="background1" w:themeFillShade="F2"/>
            <w:vAlign w:val="center"/>
          </w:tcPr>
          <w:p w14:paraId="66540D90" w14:textId="77777777" w:rsidR="00441635" w:rsidRDefault="00441635" w:rsidP="00441635">
            <w:pPr>
              <w:rPr>
                <w:lang w:eastAsia="en-CA"/>
              </w:rPr>
            </w:pPr>
          </w:p>
        </w:tc>
        <w:tc>
          <w:tcPr>
            <w:tcW w:w="686" w:type="dxa"/>
            <w:shd w:val="clear" w:color="auto" w:fill="F2F2F2" w:themeFill="background1" w:themeFillShade="F2"/>
          </w:tcPr>
          <w:p w14:paraId="419933E4" w14:textId="562D7575"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2D687EDB" w14:textId="77777777" w:rsidR="00441635" w:rsidRDefault="00441635" w:rsidP="00441635">
            <w:pPr>
              <w:jc w:val="center"/>
              <w:rPr>
                <w:lang w:eastAsia="en-CA"/>
              </w:rPr>
            </w:pPr>
          </w:p>
        </w:tc>
        <w:tc>
          <w:tcPr>
            <w:tcW w:w="1101" w:type="dxa"/>
            <w:shd w:val="clear" w:color="auto" w:fill="F2F2F2" w:themeFill="background1" w:themeFillShade="F2"/>
          </w:tcPr>
          <w:p w14:paraId="1CD766E9" w14:textId="07BF8D8B" w:rsidR="00441635" w:rsidRDefault="00441635" w:rsidP="00441635">
            <w:pPr>
              <w:jc w:val="center"/>
              <w:rPr>
                <w:lang w:eastAsia="en-CA"/>
              </w:rPr>
            </w:pPr>
            <w:r w:rsidRPr="00B707BD">
              <w:t>155</w:t>
            </w:r>
          </w:p>
        </w:tc>
        <w:tc>
          <w:tcPr>
            <w:tcW w:w="850" w:type="dxa"/>
            <w:shd w:val="clear" w:color="auto" w:fill="F2F2F2" w:themeFill="background1" w:themeFillShade="F2"/>
            <w:vAlign w:val="center"/>
          </w:tcPr>
          <w:p w14:paraId="0E93B9D6" w14:textId="07CD0A57" w:rsidR="00441635" w:rsidRDefault="00B31CB4" w:rsidP="00441635">
            <w:pPr>
              <w:jc w:val="center"/>
              <w:rPr>
                <w:lang w:eastAsia="en-CA"/>
              </w:rPr>
            </w:pPr>
            <w:r>
              <w:rPr>
                <w:lang w:eastAsia="en-CA"/>
              </w:rPr>
              <w:t>Z-4</w:t>
            </w:r>
          </w:p>
        </w:tc>
        <w:tc>
          <w:tcPr>
            <w:tcW w:w="448" w:type="dxa"/>
            <w:shd w:val="clear" w:color="auto" w:fill="F2F2F2" w:themeFill="background1" w:themeFillShade="F2"/>
            <w:vAlign w:val="center"/>
          </w:tcPr>
          <w:p w14:paraId="544CFB44" w14:textId="06DF25C4" w:rsidR="00441635" w:rsidRDefault="00000000" w:rsidP="00441635">
            <w:pPr>
              <w:jc w:val="center"/>
              <w:rPr>
                <w:lang w:eastAsia="en-CA"/>
              </w:rPr>
            </w:pPr>
            <w:sdt>
              <w:sdtPr>
                <w:rPr>
                  <w:lang w:eastAsia="en-CA"/>
                </w:rPr>
                <w:id w:val="-11922812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8504635" w14:textId="77777777" w:rsidR="00441635" w:rsidRDefault="00441635" w:rsidP="00441635">
            <w:pPr>
              <w:jc w:val="center"/>
              <w:rPr>
                <w:lang w:eastAsia="en-CA"/>
              </w:rPr>
            </w:pPr>
          </w:p>
        </w:tc>
        <w:tc>
          <w:tcPr>
            <w:tcW w:w="448" w:type="dxa"/>
            <w:shd w:val="clear" w:color="auto" w:fill="F2F2F2" w:themeFill="background1" w:themeFillShade="F2"/>
            <w:vAlign w:val="center"/>
          </w:tcPr>
          <w:p w14:paraId="2AA22550" w14:textId="7C91B7AA" w:rsidR="00441635" w:rsidRDefault="00000000" w:rsidP="00441635">
            <w:pPr>
              <w:jc w:val="center"/>
              <w:rPr>
                <w:lang w:eastAsia="en-CA"/>
              </w:rPr>
            </w:pPr>
            <w:sdt>
              <w:sdtPr>
                <w:rPr>
                  <w:lang w:eastAsia="en-CA"/>
                </w:rPr>
                <w:id w:val="-1260975405"/>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297E4189" w14:textId="00DF30E2" w:rsidR="00441635" w:rsidRDefault="00000000" w:rsidP="00441635">
            <w:pPr>
              <w:jc w:val="center"/>
              <w:rPr>
                <w:lang w:eastAsia="en-CA"/>
              </w:rPr>
            </w:pPr>
            <w:sdt>
              <w:sdtPr>
                <w:rPr>
                  <w:lang w:eastAsia="en-CA"/>
                </w:rPr>
                <w:id w:val="551655086"/>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6BA4E595" w14:textId="54880158" w:rsidR="00441635" w:rsidRDefault="00000000" w:rsidP="00441635">
            <w:pPr>
              <w:jc w:val="center"/>
              <w:rPr>
                <w:lang w:eastAsia="en-CA"/>
              </w:rPr>
            </w:pPr>
            <w:sdt>
              <w:sdtPr>
                <w:rPr>
                  <w:lang w:eastAsia="en-CA"/>
                </w:rPr>
                <w:id w:val="50279264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3008638A" w14:textId="77777777" w:rsidR="00441635" w:rsidRDefault="00441635" w:rsidP="00441635">
            <w:pPr>
              <w:jc w:val="center"/>
              <w:rPr>
                <w:lang w:eastAsia="en-CA"/>
              </w:rPr>
            </w:pPr>
          </w:p>
        </w:tc>
        <w:tc>
          <w:tcPr>
            <w:tcW w:w="3288" w:type="dxa"/>
            <w:shd w:val="clear" w:color="auto" w:fill="F2F2F2" w:themeFill="background1" w:themeFillShade="F2"/>
          </w:tcPr>
          <w:p w14:paraId="4CDF79E0" w14:textId="5EF6679A" w:rsidR="00441635" w:rsidRDefault="00441635" w:rsidP="00441635">
            <w:pPr>
              <w:rPr>
                <w:lang w:eastAsia="en-CA"/>
              </w:rPr>
            </w:pPr>
            <w:r w:rsidRPr="00954E8D">
              <w:t>CT1 FUTURE USE                        NO WIRES</w:t>
            </w:r>
          </w:p>
        </w:tc>
      </w:tr>
      <w:tr w:rsidR="00441635" w14:paraId="4ED161C0" w14:textId="77777777" w:rsidTr="00DD2645">
        <w:tc>
          <w:tcPr>
            <w:tcW w:w="3060" w:type="dxa"/>
            <w:shd w:val="clear" w:color="auto" w:fill="F2F2F2" w:themeFill="background1" w:themeFillShade="F2"/>
          </w:tcPr>
          <w:p w14:paraId="001FF2D1" w14:textId="0C2C8EA8" w:rsidR="00441635" w:rsidRDefault="00441635" w:rsidP="00441635">
            <w:pPr>
              <w:rPr>
                <w:lang w:eastAsia="en-CA"/>
              </w:rPr>
            </w:pPr>
            <w:r w:rsidRPr="00E75D62">
              <w:t>CRU 163</w:t>
            </w:r>
          </w:p>
        </w:tc>
        <w:tc>
          <w:tcPr>
            <w:tcW w:w="907" w:type="dxa"/>
            <w:shd w:val="clear" w:color="auto" w:fill="F2F2F2" w:themeFill="background1" w:themeFillShade="F2"/>
            <w:vAlign w:val="center"/>
          </w:tcPr>
          <w:p w14:paraId="64B2F0AC" w14:textId="77777777" w:rsidR="00441635" w:rsidRDefault="00441635" w:rsidP="00441635">
            <w:pPr>
              <w:rPr>
                <w:lang w:eastAsia="en-CA"/>
              </w:rPr>
            </w:pPr>
          </w:p>
        </w:tc>
        <w:tc>
          <w:tcPr>
            <w:tcW w:w="686" w:type="dxa"/>
            <w:shd w:val="clear" w:color="auto" w:fill="F2F2F2" w:themeFill="background1" w:themeFillShade="F2"/>
          </w:tcPr>
          <w:p w14:paraId="3FC7F1E5" w14:textId="28FFEDFC"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7497A645" w14:textId="77777777" w:rsidR="00441635" w:rsidRDefault="00441635" w:rsidP="00441635">
            <w:pPr>
              <w:jc w:val="center"/>
              <w:rPr>
                <w:lang w:eastAsia="en-CA"/>
              </w:rPr>
            </w:pPr>
          </w:p>
        </w:tc>
        <w:tc>
          <w:tcPr>
            <w:tcW w:w="1101" w:type="dxa"/>
            <w:shd w:val="clear" w:color="auto" w:fill="F2F2F2" w:themeFill="background1" w:themeFillShade="F2"/>
          </w:tcPr>
          <w:p w14:paraId="78D29B3A" w14:textId="5AA5BF52" w:rsidR="00441635" w:rsidRDefault="00441635" w:rsidP="00441635">
            <w:pPr>
              <w:jc w:val="center"/>
              <w:rPr>
                <w:lang w:eastAsia="en-CA"/>
              </w:rPr>
            </w:pPr>
            <w:r w:rsidRPr="00B707BD">
              <w:t>158</w:t>
            </w:r>
          </w:p>
        </w:tc>
        <w:tc>
          <w:tcPr>
            <w:tcW w:w="850" w:type="dxa"/>
            <w:shd w:val="clear" w:color="auto" w:fill="F2F2F2" w:themeFill="background1" w:themeFillShade="F2"/>
            <w:vAlign w:val="center"/>
          </w:tcPr>
          <w:p w14:paraId="4299EB25" w14:textId="60125D48" w:rsidR="00441635" w:rsidRDefault="00B31CB4" w:rsidP="00441635">
            <w:pPr>
              <w:jc w:val="center"/>
              <w:rPr>
                <w:lang w:eastAsia="en-CA"/>
              </w:rPr>
            </w:pPr>
            <w:r>
              <w:rPr>
                <w:lang w:eastAsia="en-CA"/>
              </w:rPr>
              <w:t>Z-4</w:t>
            </w:r>
          </w:p>
        </w:tc>
        <w:tc>
          <w:tcPr>
            <w:tcW w:w="448" w:type="dxa"/>
            <w:shd w:val="clear" w:color="auto" w:fill="F2F2F2" w:themeFill="background1" w:themeFillShade="F2"/>
            <w:vAlign w:val="center"/>
          </w:tcPr>
          <w:p w14:paraId="25DEB3A6" w14:textId="5090A42A" w:rsidR="00441635" w:rsidRDefault="00000000" w:rsidP="00441635">
            <w:pPr>
              <w:jc w:val="center"/>
              <w:rPr>
                <w:lang w:eastAsia="en-CA"/>
              </w:rPr>
            </w:pPr>
            <w:sdt>
              <w:sdtPr>
                <w:rPr>
                  <w:lang w:eastAsia="en-CA"/>
                </w:rPr>
                <w:id w:val="193678062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B9EAC89" w14:textId="77777777" w:rsidR="00441635" w:rsidRDefault="00441635" w:rsidP="00441635">
            <w:pPr>
              <w:jc w:val="center"/>
              <w:rPr>
                <w:lang w:eastAsia="en-CA"/>
              </w:rPr>
            </w:pPr>
          </w:p>
        </w:tc>
        <w:tc>
          <w:tcPr>
            <w:tcW w:w="448" w:type="dxa"/>
            <w:shd w:val="clear" w:color="auto" w:fill="F2F2F2" w:themeFill="background1" w:themeFillShade="F2"/>
            <w:vAlign w:val="center"/>
          </w:tcPr>
          <w:p w14:paraId="414DFDAE" w14:textId="4F8A9C72" w:rsidR="00441635" w:rsidRDefault="00000000" w:rsidP="00441635">
            <w:pPr>
              <w:jc w:val="center"/>
              <w:rPr>
                <w:lang w:eastAsia="en-CA"/>
              </w:rPr>
            </w:pPr>
            <w:sdt>
              <w:sdtPr>
                <w:rPr>
                  <w:lang w:eastAsia="en-CA"/>
                </w:rPr>
                <w:id w:val="-1336761503"/>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6809C411" w14:textId="2B14B725" w:rsidR="00441635" w:rsidRDefault="00000000" w:rsidP="00441635">
            <w:pPr>
              <w:jc w:val="center"/>
              <w:rPr>
                <w:lang w:eastAsia="en-CA"/>
              </w:rPr>
            </w:pPr>
            <w:sdt>
              <w:sdtPr>
                <w:rPr>
                  <w:lang w:eastAsia="en-CA"/>
                </w:rPr>
                <w:id w:val="645626797"/>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59B3A16E" w14:textId="0A780C28" w:rsidR="00441635" w:rsidRDefault="00000000" w:rsidP="00441635">
            <w:pPr>
              <w:jc w:val="center"/>
              <w:rPr>
                <w:lang w:eastAsia="en-CA"/>
              </w:rPr>
            </w:pPr>
            <w:sdt>
              <w:sdtPr>
                <w:rPr>
                  <w:lang w:eastAsia="en-CA"/>
                </w:rPr>
                <w:id w:val="2206554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5B44F052" w14:textId="77777777" w:rsidR="00441635" w:rsidRDefault="00441635" w:rsidP="00441635">
            <w:pPr>
              <w:jc w:val="center"/>
              <w:rPr>
                <w:lang w:eastAsia="en-CA"/>
              </w:rPr>
            </w:pPr>
          </w:p>
        </w:tc>
        <w:tc>
          <w:tcPr>
            <w:tcW w:w="3288" w:type="dxa"/>
            <w:shd w:val="clear" w:color="auto" w:fill="F2F2F2" w:themeFill="background1" w:themeFillShade="F2"/>
          </w:tcPr>
          <w:p w14:paraId="7EC46130" w14:textId="2DF16E71" w:rsidR="00441635" w:rsidRDefault="00441635" w:rsidP="00441635">
            <w:pPr>
              <w:rPr>
                <w:lang w:eastAsia="en-CA"/>
              </w:rPr>
            </w:pPr>
            <w:r w:rsidRPr="00954E8D">
              <w:t>CT1 FUTURE USE                        NO WIRES</w:t>
            </w:r>
          </w:p>
        </w:tc>
      </w:tr>
      <w:tr w:rsidR="00441635" w14:paraId="0267E225" w14:textId="77777777" w:rsidTr="00DD2645">
        <w:tc>
          <w:tcPr>
            <w:tcW w:w="3060" w:type="dxa"/>
            <w:shd w:val="clear" w:color="auto" w:fill="F2F2F2" w:themeFill="background1" w:themeFillShade="F2"/>
          </w:tcPr>
          <w:p w14:paraId="519FF191" w14:textId="7E361C69" w:rsidR="00441635" w:rsidRDefault="00441635" w:rsidP="00441635">
            <w:pPr>
              <w:rPr>
                <w:lang w:eastAsia="en-CA"/>
              </w:rPr>
            </w:pPr>
            <w:r w:rsidRPr="00E75D62">
              <w:t>CRU 162</w:t>
            </w:r>
          </w:p>
        </w:tc>
        <w:tc>
          <w:tcPr>
            <w:tcW w:w="907" w:type="dxa"/>
            <w:shd w:val="clear" w:color="auto" w:fill="F2F2F2" w:themeFill="background1" w:themeFillShade="F2"/>
            <w:vAlign w:val="center"/>
          </w:tcPr>
          <w:p w14:paraId="00033A52" w14:textId="77777777" w:rsidR="00441635" w:rsidRDefault="00441635" w:rsidP="00441635">
            <w:pPr>
              <w:rPr>
                <w:lang w:eastAsia="en-CA"/>
              </w:rPr>
            </w:pPr>
          </w:p>
        </w:tc>
        <w:tc>
          <w:tcPr>
            <w:tcW w:w="686" w:type="dxa"/>
            <w:shd w:val="clear" w:color="auto" w:fill="F2F2F2" w:themeFill="background1" w:themeFillShade="F2"/>
          </w:tcPr>
          <w:p w14:paraId="16E10BD2" w14:textId="7D59A646"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528F3B53" w14:textId="77777777" w:rsidR="00441635" w:rsidRDefault="00441635" w:rsidP="00441635">
            <w:pPr>
              <w:jc w:val="center"/>
              <w:rPr>
                <w:lang w:eastAsia="en-CA"/>
              </w:rPr>
            </w:pPr>
          </w:p>
        </w:tc>
        <w:tc>
          <w:tcPr>
            <w:tcW w:w="1101" w:type="dxa"/>
            <w:shd w:val="clear" w:color="auto" w:fill="F2F2F2" w:themeFill="background1" w:themeFillShade="F2"/>
          </w:tcPr>
          <w:p w14:paraId="5BE3C41E" w14:textId="23A9A4FA" w:rsidR="00441635" w:rsidRDefault="00441635" w:rsidP="00441635">
            <w:pPr>
              <w:jc w:val="center"/>
              <w:rPr>
                <w:lang w:eastAsia="en-CA"/>
              </w:rPr>
            </w:pPr>
            <w:r w:rsidRPr="00B707BD">
              <w:t>159</w:t>
            </w:r>
          </w:p>
        </w:tc>
        <w:tc>
          <w:tcPr>
            <w:tcW w:w="850" w:type="dxa"/>
            <w:shd w:val="clear" w:color="auto" w:fill="F2F2F2" w:themeFill="background1" w:themeFillShade="F2"/>
            <w:vAlign w:val="center"/>
          </w:tcPr>
          <w:p w14:paraId="4BE796B4" w14:textId="3B917D68" w:rsidR="00441635" w:rsidRDefault="00B31CB4" w:rsidP="00441635">
            <w:pPr>
              <w:jc w:val="center"/>
              <w:rPr>
                <w:lang w:eastAsia="en-CA"/>
              </w:rPr>
            </w:pPr>
            <w:r>
              <w:rPr>
                <w:lang w:eastAsia="en-CA"/>
              </w:rPr>
              <w:t>Z-4</w:t>
            </w:r>
          </w:p>
        </w:tc>
        <w:tc>
          <w:tcPr>
            <w:tcW w:w="448" w:type="dxa"/>
            <w:shd w:val="clear" w:color="auto" w:fill="F2F2F2" w:themeFill="background1" w:themeFillShade="F2"/>
            <w:vAlign w:val="center"/>
          </w:tcPr>
          <w:p w14:paraId="0E8D4F23" w14:textId="55586DCF" w:rsidR="00441635" w:rsidRDefault="00000000" w:rsidP="00441635">
            <w:pPr>
              <w:jc w:val="center"/>
              <w:rPr>
                <w:lang w:eastAsia="en-CA"/>
              </w:rPr>
            </w:pPr>
            <w:sdt>
              <w:sdtPr>
                <w:rPr>
                  <w:lang w:eastAsia="en-CA"/>
                </w:rPr>
                <w:id w:val="-134346466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E2199BA" w14:textId="77777777" w:rsidR="00441635" w:rsidRDefault="00441635" w:rsidP="00441635">
            <w:pPr>
              <w:jc w:val="center"/>
              <w:rPr>
                <w:lang w:eastAsia="en-CA"/>
              </w:rPr>
            </w:pPr>
          </w:p>
        </w:tc>
        <w:tc>
          <w:tcPr>
            <w:tcW w:w="448" w:type="dxa"/>
            <w:shd w:val="clear" w:color="auto" w:fill="F2F2F2" w:themeFill="background1" w:themeFillShade="F2"/>
            <w:vAlign w:val="center"/>
          </w:tcPr>
          <w:p w14:paraId="4A134E42" w14:textId="558669A5" w:rsidR="00441635" w:rsidRDefault="00000000" w:rsidP="00441635">
            <w:pPr>
              <w:jc w:val="center"/>
              <w:rPr>
                <w:lang w:eastAsia="en-CA"/>
              </w:rPr>
            </w:pPr>
            <w:sdt>
              <w:sdtPr>
                <w:rPr>
                  <w:lang w:eastAsia="en-CA"/>
                </w:rPr>
                <w:id w:val="-1956326090"/>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61AE2413" w14:textId="06138F26" w:rsidR="00441635" w:rsidRDefault="00000000" w:rsidP="00441635">
            <w:pPr>
              <w:jc w:val="center"/>
              <w:rPr>
                <w:lang w:eastAsia="en-CA"/>
              </w:rPr>
            </w:pPr>
            <w:sdt>
              <w:sdtPr>
                <w:rPr>
                  <w:lang w:eastAsia="en-CA"/>
                </w:rPr>
                <w:id w:val="412519809"/>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70AACE88" w14:textId="3034F2B4" w:rsidR="00441635" w:rsidRDefault="00000000" w:rsidP="00441635">
            <w:pPr>
              <w:jc w:val="center"/>
              <w:rPr>
                <w:lang w:eastAsia="en-CA"/>
              </w:rPr>
            </w:pPr>
            <w:sdt>
              <w:sdtPr>
                <w:rPr>
                  <w:lang w:eastAsia="en-CA"/>
                </w:rPr>
                <w:id w:val="196169037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3C22B3E" w14:textId="77777777" w:rsidR="00441635" w:rsidRDefault="00441635" w:rsidP="00441635">
            <w:pPr>
              <w:jc w:val="center"/>
              <w:rPr>
                <w:lang w:eastAsia="en-CA"/>
              </w:rPr>
            </w:pPr>
          </w:p>
        </w:tc>
        <w:tc>
          <w:tcPr>
            <w:tcW w:w="3288" w:type="dxa"/>
            <w:shd w:val="clear" w:color="auto" w:fill="F2F2F2" w:themeFill="background1" w:themeFillShade="F2"/>
          </w:tcPr>
          <w:p w14:paraId="2B01E2D5" w14:textId="2226A351" w:rsidR="00441635" w:rsidRDefault="00441635" w:rsidP="00441635">
            <w:pPr>
              <w:rPr>
                <w:lang w:eastAsia="en-CA"/>
              </w:rPr>
            </w:pPr>
            <w:r w:rsidRPr="00954E8D">
              <w:t>CT1 FUTURE USE                        NO WIRES</w:t>
            </w:r>
          </w:p>
        </w:tc>
      </w:tr>
      <w:tr w:rsidR="00441635" w14:paraId="3A971BC9" w14:textId="77777777" w:rsidTr="00DD2645">
        <w:tc>
          <w:tcPr>
            <w:tcW w:w="3060" w:type="dxa"/>
            <w:shd w:val="clear" w:color="auto" w:fill="F2F2F2" w:themeFill="background1" w:themeFillShade="F2"/>
          </w:tcPr>
          <w:p w14:paraId="665B53F8" w14:textId="275B32ED" w:rsidR="00441635" w:rsidRDefault="00441635" w:rsidP="00441635">
            <w:pPr>
              <w:rPr>
                <w:lang w:eastAsia="en-CA"/>
              </w:rPr>
            </w:pPr>
            <w:r w:rsidRPr="00E75D62">
              <w:t>CRU 301B</w:t>
            </w:r>
          </w:p>
        </w:tc>
        <w:tc>
          <w:tcPr>
            <w:tcW w:w="907" w:type="dxa"/>
            <w:shd w:val="clear" w:color="auto" w:fill="F2F2F2" w:themeFill="background1" w:themeFillShade="F2"/>
            <w:vAlign w:val="center"/>
          </w:tcPr>
          <w:p w14:paraId="58B14994" w14:textId="77777777" w:rsidR="00441635" w:rsidRDefault="00441635" w:rsidP="00441635">
            <w:pPr>
              <w:rPr>
                <w:lang w:eastAsia="en-CA"/>
              </w:rPr>
            </w:pPr>
          </w:p>
        </w:tc>
        <w:tc>
          <w:tcPr>
            <w:tcW w:w="686" w:type="dxa"/>
            <w:shd w:val="clear" w:color="auto" w:fill="F2F2F2" w:themeFill="background1" w:themeFillShade="F2"/>
          </w:tcPr>
          <w:p w14:paraId="2460A69B" w14:textId="734CC170"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2AE45B1B" w14:textId="77777777" w:rsidR="00441635" w:rsidRDefault="00441635" w:rsidP="00441635">
            <w:pPr>
              <w:jc w:val="center"/>
              <w:rPr>
                <w:lang w:eastAsia="en-CA"/>
              </w:rPr>
            </w:pPr>
          </w:p>
        </w:tc>
        <w:tc>
          <w:tcPr>
            <w:tcW w:w="1101" w:type="dxa"/>
            <w:shd w:val="clear" w:color="auto" w:fill="F2F2F2" w:themeFill="background1" w:themeFillShade="F2"/>
          </w:tcPr>
          <w:p w14:paraId="1587E9A3" w14:textId="3E2ACBC9" w:rsidR="00441635" w:rsidRDefault="00441635" w:rsidP="00441635">
            <w:pPr>
              <w:jc w:val="center"/>
              <w:rPr>
                <w:lang w:eastAsia="en-CA"/>
              </w:rPr>
            </w:pPr>
            <w:r w:rsidRPr="00B707BD">
              <w:t>186</w:t>
            </w:r>
          </w:p>
        </w:tc>
        <w:tc>
          <w:tcPr>
            <w:tcW w:w="850" w:type="dxa"/>
            <w:shd w:val="clear" w:color="auto" w:fill="F2F2F2" w:themeFill="background1" w:themeFillShade="F2"/>
            <w:vAlign w:val="center"/>
          </w:tcPr>
          <w:p w14:paraId="1A1AC8FD" w14:textId="5784C7FC"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109D6349" w14:textId="0CC51640" w:rsidR="00441635" w:rsidRDefault="00000000" w:rsidP="00441635">
            <w:pPr>
              <w:jc w:val="center"/>
              <w:rPr>
                <w:lang w:eastAsia="en-CA"/>
              </w:rPr>
            </w:pPr>
            <w:sdt>
              <w:sdtPr>
                <w:rPr>
                  <w:lang w:eastAsia="en-CA"/>
                </w:rPr>
                <w:id w:val="202914042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00F6A50A" w14:textId="77777777" w:rsidR="00441635" w:rsidRDefault="00441635" w:rsidP="00441635">
            <w:pPr>
              <w:jc w:val="center"/>
              <w:rPr>
                <w:lang w:eastAsia="en-CA"/>
              </w:rPr>
            </w:pPr>
          </w:p>
        </w:tc>
        <w:tc>
          <w:tcPr>
            <w:tcW w:w="448" w:type="dxa"/>
            <w:shd w:val="clear" w:color="auto" w:fill="F2F2F2" w:themeFill="background1" w:themeFillShade="F2"/>
            <w:vAlign w:val="center"/>
          </w:tcPr>
          <w:p w14:paraId="112628FB" w14:textId="4F7DA112" w:rsidR="00441635" w:rsidRDefault="00000000" w:rsidP="00441635">
            <w:pPr>
              <w:jc w:val="center"/>
              <w:rPr>
                <w:lang w:eastAsia="en-CA"/>
              </w:rPr>
            </w:pPr>
            <w:sdt>
              <w:sdtPr>
                <w:rPr>
                  <w:lang w:eastAsia="en-CA"/>
                </w:rPr>
                <w:id w:val="1479880669"/>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7FFEEF6F" w14:textId="059F68D8" w:rsidR="00441635" w:rsidRDefault="00000000" w:rsidP="00441635">
            <w:pPr>
              <w:jc w:val="center"/>
              <w:rPr>
                <w:lang w:eastAsia="en-CA"/>
              </w:rPr>
            </w:pPr>
            <w:sdt>
              <w:sdtPr>
                <w:rPr>
                  <w:lang w:eastAsia="en-CA"/>
                </w:rPr>
                <w:id w:val="875353763"/>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72348140" w14:textId="3BF637DA" w:rsidR="00441635" w:rsidRDefault="00000000" w:rsidP="00441635">
            <w:pPr>
              <w:jc w:val="center"/>
              <w:rPr>
                <w:lang w:eastAsia="en-CA"/>
              </w:rPr>
            </w:pPr>
            <w:sdt>
              <w:sdtPr>
                <w:rPr>
                  <w:lang w:eastAsia="en-CA"/>
                </w:rPr>
                <w:id w:val="-19092250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34F6983" w14:textId="77777777" w:rsidR="00441635" w:rsidRDefault="00441635" w:rsidP="00441635">
            <w:pPr>
              <w:jc w:val="center"/>
              <w:rPr>
                <w:lang w:eastAsia="en-CA"/>
              </w:rPr>
            </w:pPr>
          </w:p>
        </w:tc>
        <w:tc>
          <w:tcPr>
            <w:tcW w:w="3288" w:type="dxa"/>
            <w:shd w:val="clear" w:color="auto" w:fill="F2F2F2" w:themeFill="background1" w:themeFillShade="F2"/>
          </w:tcPr>
          <w:p w14:paraId="788FAAC4" w14:textId="3F543218" w:rsidR="00441635" w:rsidRDefault="00441635" w:rsidP="00441635">
            <w:pPr>
              <w:rPr>
                <w:lang w:eastAsia="en-CA"/>
              </w:rPr>
            </w:pPr>
            <w:r w:rsidRPr="00954E8D">
              <w:t>CT1 FUTURE USE                        NO WIRES</w:t>
            </w:r>
          </w:p>
        </w:tc>
      </w:tr>
      <w:tr w:rsidR="00441635" w14:paraId="60B35C97" w14:textId="77777777" w:rsidTr="00DD2645">
        <w:tc>
          <w:tcPr>
            <w:tcW w:w="3060" w:type="dxa"/>
            <w:shd w:val="clear" w:color="auto" w:fill="F2F2F2" w:themeFill="background1" w:themeFillShade="F2"/>
          </w:tcPr>
          <w:p w14:paraId="5211CE27" w14:textId="2F68B2A4" w:rsidR="00441635" w:rsidRDefault="00441635" w:rsidP="00441635">
            <w:pPr>
              <w:rPr>
                <w:lang w:eastAsia="en-CA"/>
              </w:rPr>
            </w:pPr>
            <w:r w:rsidRPr="00E75D62">
              <w:t>CRU 303</w:t>
            </w:r>
          </w:p>
        </w:tc>
        <w:tc>
          <w:tcPr>
            <w:tcW w:w="907" w:type="dxa"/>
            <w:shd w:val="clear" w:color="auto" w:fill="F2F2F2" w:themeFill="background1" w:themeFillShade="F2"/>
            <w:vAlign w:val="center"/>
          </w:tcPr>
          <w:p w14:paraId="101E89BC" w14:textId="77777777" w:rsidR="00441635" w:rsidRDefault="00441635" w:rsidP="00441635">
            <w:pPr>
              <w:rPr>
                <w:lang w:eastAsia="en-CA"/>
              </w:rPr>
            </w:pPr>
          </w:p>
        </w:tc>
        <w:tc>
          <w:tcPr>
            <w:tcW w:w="686" w:type="dxa"/>
            <w:shd w:val="clear" w:color="auto" w:fill="F2F2F2" w:themeFill="background1" w:themeFillShade="F2"/>
          </w:tcPr>
          <w:p w14:paraId="7E96A36C" w14:textId="62A5E92F"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740853ED" w14:textId="77777777" w:rsidR="00441635" w:rsidRDefault="00441635" w:rsidP="00441635">
            <w:pPr>
              <w:jc w:val="center"/>
              <w:rPr>
                <w:lang w:eastAsia="en-CA"/>
              </w:rPr>
            </w:pPr>
          </w:p>
        </w:tc>
        <w:tc>
          <w:tcPr>
            <w:tcW w:w="1101" w:type="dxa"/>
            <w:shd w:val="clear" w:color="auto" w:fill="F2F2F2" w:themeFill="background1" w:themeFillShade="F2"/>
          </w:tcPr>
          <w:p w14:paraId="7E88A84D" w14:textId="0AD8A402" w:rsidR="00441635" w:rsidRDefault="00441635" w:rsidP="00441635">
            <w:pPr>
              <w:jc w:val="center"/>
              <w:rPr>
                <w:lang w:eastAsia="en-CA"/>
              </w:rPr>
            </w:pPr>
            <w:r w:rsidRPr="00B707BD">
              <w:t>188</w:t>
            </w:r>
          </w:p>
        </w:tc>
        <w:tc>
          <w:tcPr>
            <w:tcW w:w="850" w:type="dxa"/>
            <w:shd w:val="clear" w:color="auto" w:fill="F2F2F2" w:themeFill="background1" w:themeFillShade="F2"/>
            <w:vAlign w:val="center"/>
          </w:tcPr>
          <w:p w14:paraId="5BAD7FE4" w14:textId="1BF8FA25"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2A1039A7" w14:textId="7A459973" w:rsidR="00441635" w:rsidRDefault="00000000" w:rsidP="00441635">
            <w:pPr>
              <w:jc w:val="center"/>
              <w:rPr>
                <w:lang w:eastAsia="en-CA"/>
              </w:rPr>
            </w:pPr>
            <w:sdt>
              <w:sdtPr>
                <w:rPr>
                  <w:lang w:eastAsia="en-CA"/>
                </w:rPr>
                <w:id w:val="-174222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4B807DC1" w14:textId="77777777" w:rsidR="00441635" w:rsidRDefault="00441635" w:rsidP="00441635">
            <w:pPr>
              <w:jc w:val="center"/>
              <w:rPr>
                <w:lang w:eastAsia="en-CA"/>
              </w:rPr>
            </w:pPr>
          </w:p>
        </w:tc>
        <w:tc>
          <w:tcPr>
            <w:tcW w:w="448" w:type="dxa"/>
            <w:shd w:val="clear" w:color="auto" w:fill="F2F2F2" w:themeFill="background1" w:themeFillShade="F2"/>
            <w:vAlign w:val="center"/>
          </w:tcPr>
          <w:p w14:paraId="1B6536E6" w14:textId="1B09D40C" w:rsidR="00441635" w:rsidRDefault="00000000" w:rsidP="00441635">
            <w:pPr>
              <w:jc w:val="center"/>
              <w:rPr>
                <w:lang w:eastAsia="en-CA"/>
              </w:rPr>
            </w:pPr>
            <w:sdt>
              <w:sdtPr>
                <w:rPr>
                  <w:lang w:eastAsia="en-CA"/>
                </w:rPr>
                <w:id w:val="-1604560177"/>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14F7CA9B" w14:textId="5DFC1BED" w:rsidR="00441635" w:rsidRDefault="00000000" w:rsidP="00441635">
            <w:pPr>
              <w:jc w:val="center"/>
              <w:rPr>
                <w:lang w:eastAsia="en-CA"/>
              </w:rPr>
            </w:pPr>
            <w:sdt>
              <w:sdtPr>
                <w:rPr>
                  <w:lang w:eastAsia="en-CA"/>
                </w:rPr>
                <w:id w:val="1244225631"/>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012466DE" w14:textId="5502F201" w:rsidR="00441635" w:rsidRDefault="00000000" w:rsidP="00441635">
            <w:pPr>
              <w:jc w:val="center"/>
              <w:rPr>
                <w:lang w:eastAsia="en-CA"/>
              </w:rPr>
            </w:pPr>
            <w:sdt>
              <w:sdtPr>
                <w:rPr>
                  <w:lang w:eastAsia="en-CA"/>
                </w:rPr>
                <w:id w:val="-54406267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C8AFBDB" w14:textId="77777777" w:rsidR="00441635" w:rsidRDefault="00441635" w:rsidP="00441635">
            <w:pPr>
              <w:jc w:val="center"/>
              <w:rPr>
                <w:lang w:eastAsia="en-CA"/>
              </w:rPr>
            </w:pPr>
          </w:p>
        </w:tc>
        <w:tc>
          <w:tcPr>
            <w:tcW w:w="3288" w:type="dxa"/>
            <w:shd w:val="clear" w:color="auto" w:fill="F2F2F2" w:themeFill="background1" w:themeFillShade="F2"/>
          </w:tcPr>
          <w:p w14:paraId="2AECFD04" w14:textId="1C128A21" w:rsidR="00441635" w:rsidRDefault="00441635" w:rsidP="00441635">
            <w:pPr>
              <w:rPr>
                <w:lang w:eastAsia="en-CA"/>
              </w:rPr>
            </w:pPr>
            <w:r w:rsidRPr="00954E8D">
              <w:t>CT1 FUTURE USE                        NO WIRES</w:t>
            </w:r>
          </w:p>
        </w:tc>
      </w:tr>
      <w:tr w:rsidR="00441635" w14:paraId="7915831F" w14:textId="77777777" w:rsidTr="00DD2645">
        <w:tc>
          <w:tcPr>
            <w:tcW w:w="3060" w:type="dxa"/>
            <w:shd w:val="clear" w:color="auto" w:fill="F2F2F2" w:themeFill="background1" w:themeFillShade="F2"/>
          </w:tcPr>
          <w:p w14:paraId="5BF3FA66" w14:textId="55F1D307" w:rsidR="00441635" w:rsidRDefault="00441635" w:rsidP="00441635">
            <w:pPr>
              <w:rPr>
                <w:lang w:eastAsia="en-CA"/>
              </w:rPr>
            </w:pPr>
            <w:r w:rsidRPr="00E75D62">
              <w:t>CRU 301A</w:t>
            </w:r>
          </w:p>
        </w:tc>
        <w:tc>
          <w:tcPr>
            <w:tcW w:w="907" w:type="dxa"/>
            <w:shd w:val="clear" w:color="auto" w:fill="F2F2F2" w:themeFill="background1" w:themeFillShade="F2"/>
            <w:vAlign w:val="center"/>
          </w:tcPr>
          <w:p w14:paraId="39DA0A53" w14:textId="77777777" w:rsidR="00441635" w:rsidRDefault="00441635" w:rsidP="00441635">
            <w:pPr>
              <w:rPr>
                <w:lang w:eastAsia="en-CA"/>
              </w:rPr>
            </w:pPr>
          </w:p>
        </w:tc>
        <w:tc>
          <w:tcPr>
            <w:tcW w:w="686" w:type="dxa"/>
            <w:shd w:val="clear" w:color="auto" w:fill="F2F2F2" w:themeFill="background1" w:themeFillShade="F2"/>
          </w:tcPr>
          <w:p w14:paraId="7CCAE1DF" w14:textId="11EFA7E3"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0E483268" w14:textId="77777777" w:rsidR="00441635" w:rsidRDefault="00441635" w:rsidP="00441635">
            <w:pPr>
              <w:jc w:val="center"/>
              <w:rPr>
                <w:lang w:eastAsia="en-CA"/>
              </w:rPr>
            </w:pPr>
          </w:p>
        </w:tc>
        <w:tc>
          <w:tcPr>
            <w:tcW w:w="1101" w:type="dxa"/>
            <w:shd w:val="clear" w:color="auto" w:fill="F2F2F2" w:themeFill="background1" w:themeFillShade="F2"/>
          </w:tcPr>
          <w:p w14:paraId="02C28625" w14:textId="341886DE" w:rsidR="00441635" w:rsidRDefault="00441635" w:rsidP="00441635">
            <w:pPr>
              <w:jc w:val="center"/>
              <w:rPr>
                <w:lang w:eastAsia="en-CA"/>
              </w:rPr>
            </w:pPr>
            <w:r w:rsidRPr="00B707BD">
              <w:t>192</w:t>
            </w:r>
          </w:p>
        </w:tc>
        <w:tc>
          <w:tcPr>
            <w:tcW w:w="850" w:type="dxa"/>
            <w:shd w:val="clear" w:color="auto" w:fill="F2F2F2" w:themeFill="background1" w:themeFillShade="F2"/>
            <w:vAlign w:val="center"/>
          </w:tcPr>
          <w:p w14:paraId="7BA0DC0E" w14:textId="39A130FD"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65270224" w14:textId="7A8B2649" w:rsidR="00441635" w:rsidRDefault="00000000" w:rsidP="00441635">
            <w:pPr>
              <w:jc w:val="center"/>
              <w:rPr>
                <w:lang w:eastAsia="en-CA"/>
              </w:rPr>
            </w:pPr>
            <w:sdt>
              <w:sdtPr>
                <w:rPr>
                  <w:lang w:eastAsia="en-CA"/>
                </w:rPr>
                <w:id w:val="-123778237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48A15FE" w14:textId="77777777" w:rsidR="00441635" w:rsidRDefault="00441635" w:rsidP="00441635">
            <w:pPr>
              <w:jc w:val="center"/>
              <w:rPr>
                <w:lang w:eastAsia="en-CA"/>
              </w:rPr>
            </w:pPr>
          </w:p>
        </w:tc>
        <w:tc>
          <w:tcPr>
            <w:tcW w:w="448" w:type="dxa"/>
            <w:shd w:val="clear" w:color="auto" w:fill="F2F2F2" w:themeFill="background1" w:themeFillShade="F2"/>
            <w:vAlign w:val="center"/>
          </w:tcPr>
          <w:p w14:paraId="607A6EDD" w14:textId="22437A40" w:rsidR="00441635" w:rsidRDefault="00000000" w:rsidP="00441635">
            <w:pPr>
              <w:jc w:val="center"/>
              <w:rPr>
                <w:lang w:eastAsia="en-CA"/>
              </w:rPr>
            </w:pPr>
            <w:sdt>
              <w:sdtPr>
                <w:rPr>
                  <w:lang w:eastAsia="en-CA"/>
                </w:rPr>
                <w:id w:val="456609952"/>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53FBF9F6" w14:textId="05955EBA" w:rsidR="00441635" w:rsidRDefault="00000000" w:rsidP="00E124CB">
            <w:pPr>
              <w:jc w:val="center"/>
              <w:rPr>
                <w:lang w:eastAsia="en-CA"/>
              </w:rPr>
            </w:pPr>
            <w:sdt>
              <w:sdtPr>
                <w:rPr>
                  <w:lang w:eastAsia="en-CA"/>
                </w:rPr>
                <w:id w:val="-1610964535"/>
                <w14:checkbox>
                  <w14:checked w14:val="0"/>
                  <w14:checkedState w14:val="0050" w14:font="Wingdings 2"/>
                  <w14:uncheckedState w14:val="0020" w14:font="Wingdings 2"/>
                </w14:checkbox>
              </w:sdtPr>
              <w:sdtContent>
                <w:r w:rsidR="002379F9">
                  <w:rPr>
                    <w:lang w:eastAsia="en-CA"/>
                  </w:rPr>
                  <w:sym w:font="Wingdings 2" w:char="F020"/>
                </w:r>
              </w:sdtContent>
            </w:sdt>
            <w:r w:rsidR="00E124CB">
              <w:rPr>
                <w:lang w:eastAsia="en-CA"/>
              </w:rPr>
              <w:t xml:space="preserve"> </w:t>
            </w:r>
          </w:p>
        </w:tc>
        <w:tc>
          <w:tcPr>
            <w:tcW w:w="423" w:type="dxa"/>
            <w:shd w:val="clear" w:color="auto" w:fill="F2F2F2" w:themeFill="background1" w:themeFillShade="F2"/>
            <w:vAlign w:val="center"/>
          </w:tcPr>
          <w:p w14:paraId="04B13EDE" w14:textId="4EE1837B" w:rsidR="00441635" w:rsidRDefault="00000000" w:rsidP="00441635">
            <w:pPr>
              <w:jc w:val="center"/>
              <w:rPr>
                <w:lang w:eastAsia="en-CA"/>
              </w:rPr>
            </w:pPr>
            <w:sdt>
              <w:sdtPr>
                <w:rPr>
                  <w:lang w:eastAsia="en-CA"/>
                </w:rPr>
                <w:id w:val="-63617893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1EC57EBA" w14:textId="77777777" w:rsidR="00441635" w:rsidRDefault="00441635" w:rsidP="00441635">
            <w:pPr>
              <w:jc w:val="center"/>
              <w:rPr>
                <w:lang w:eastAsia="en-CA"/>
              </w:rPr>
            </w:pPr>
          </w:p>
        </w:tc>
        <w:tc>
          <w:tcPr>
            <w:tcW w:w="3288" w:type="dxa"/>
            <w:shd w:val="clear" w:color="auto" w:fill="F2F2F2" w:themeFill="background1" w:themeFillShade="F2"/>
          </w:tcPr>
          <w:p w14:paraId="199B6244" w14:textId="0E49CB70" w:rsidR="00441635" w:rsidRDefault="00441635" w:rsidP="00441635">
            <w:pPr>
              <w:rPr>
                <w:lang w:eastAsia="en-CA"/>
              </w:rPr>
            </w:pPr>
            <w:r w:rsidRPr="00954E8D">
              <w:t>CT1 FUTURE USE                        NO WIRES</w:t>
            </w:r>
          </w:p>
        </w:tc>
      </w:tr>
      <w:tr w:rsidR="00441635" w14:paraId="4E944B36" w14:textId="77777777" w:rsidTr="00DD2645">
        <w:tc>
          <w:tcPr>
            <w:tcW w:w="3060" w:type="dxa"/>
            <w:shd w:val="clear" w:color="auto" w:fill="F2F2F2" w:themeFill="background1" w:themeFillShade="F2"/>
          </w:tcPr>
          <w:p w14:paraId="495433D9" w14:textId="72B4DA75" w:rsidR="00441635" w:rsidRDefault="00441635" w:rsidP="00441635">
            <w:pPr>
              <w:rPr>
                <w:lang w:eastAsia="en-CA"/>
              </w:rPr>
            </w:pPr>
            <w:r w:rsidRPr="00E75D62">
              <w:t>CRU 311</w:t>
            </w:r>
          </w:p>
        </w:tc>
        <w:tc>
          <w:tcPr>
            <w:tcW w:w="907" w:type="dxa"/>
            <w:shd w:val="clear" w:color="auto" w:fill="F2F2F2" w:themeFill="background1" w:themeFillShade="F2"/>
            <w:vAlign w:val="center"/>
          </w:tcPr>
          <w:p w14:paraId="3E55E1C6" w14:textId="77777777" w:rsidR="00441635" w:rsidRDefault="00441635" w:rsidP="00441635">
            <w:pPr>
              <w:rPr>
                <w:lang w:eastAsia="en-CA"/>
              </w:rPr>
            </w:pPr>
          </w:p>
        </w:tc>
        <w:tc>
          <w:tcPr>
            <w:tcW w:w="686" w:type="dxa"/>
            <w:shd w:val="clear" w:color="auto" w:fill="F2F2F2" w:themeFill="background1" w:themeFillShade="F2"/>
          </w:tcPr>
          <w:p w14:paraId="7FC34FE1" w14:textId="320873F3"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02DC5A9C" w14:textId="77777777" w:rsidR="00441635" w:rsidRDefault="00441635" w:rsidP="00441635">
            <w:pPr>
              <w:jc w:val="center"/>
              <w:rPr>
                <w:lang w:eastAsia="en-CA"/>
              </w:rPr>
            </w:pPr>
          </w:p>
        </w:tc>
        <w:tc>
          <w:tcPr>
            <w:tcW w:w="1101" w:type="dxa"/>
            <w:shd w:val="clear" w:color="auto" w:fill="F2F2F2" w:themeFill="background1" w:themeFillShade="F2"/>
          </w:tcPr>
          <w:p w14:paraId="5A8CCD7D" w14:textId="2BFAB796" w:rsidR="00441635" w:rsidRDefault="00441635" w:rsidP="00441635">
            <w:pPr>
              <w:jc w:val="center"/>
              <w:rPr>
                <w:lang w:eastAsia="en-CA"/>
              </w:rPr>
            </w:pPr>
            <w:r w:rsidRPr="00B707BD">
              <w:t>196</w:t>
            </w:r>
          </w:p>
        </w:tc>
        <w:tc>
          <w:tcPr>
            <w:tcW w:w="850" w:type="dxa"/>
            <w:shd w:val="clear" w:color="auto" w:fill="F2F2F2" w:themeFill="background1" w:themeFillShade="F2"/>
            <w:vAlign w:val="center"/>
          </w:tcPr>
          <w:p w14:paraId="66B424CE" w14:textId="77E121B0"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27F4CF00" w14:textId="547B9BCE" w:rsidR="00441635" w:rsidRDefault="00000000" w:rsidP="00441635">
            <w:pPr>
              <w:jc w:val="center"/>
              <w:rPr>
                <w:lang w:eastAsia="en-CA"/>
              </w:rPr>
            </w:pPr>
            <w:sdt>
              <w:sdtPr>
                <w:rPr>
                  <w:lang w:eastAsia="en-CA"/>
                </w:rPr>
                <w:id w:val="-190312711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75B5F682" w14:textId="77777777" w:rsidR="00441635" w:rsidRDefault="00441635" w:rsidP="00441635">
            <w:pPr>
              <w:jc w:val="center"/>
              <w:rPr>
                <w:lang w:eastAsia="en-CA"/>
              </w:rPr>
            </w:pPr>
          </w:p>
        </w:tc>
        <w:tc>
          <w:tcPr>
            <w:tcW w:w="448" w:type="dxa"/>
            <w:shd w:val="clear" w:color="auto" w:fill="F2F2F2" w:themeFill="background1" w:themeFillShade="F2"/>
            <w:vAlign w:val="center"/>
          </w:tcPr>
          <w:p w14:paraId="60BECC51" w14:textId="26EE2B17" w:rsidR="00441635" w:rsidRDefault="00000000" w:rsidP="00441635">
            <w:pPr>
              <w:jc w:val="center"/>
              <w:rPr>
                <w:lang w:eastAsia="en-CA"/>
              </w:rPr>
            </w:pPr>
            <w:sdt>
              <w:sdtPr>
                <w:rPr>
                  <w:lang w:eastAsia="en-CA"/>
                </w:rPr>
                <w:id w:val="686796201"/>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12B11945" w14:textId="23F6082C" w:rsidR="00441635" w:rsidRDefault="00000000" w:rsidP="00441635">
            <w:pPr>
              <w:jc w:val="center"/>
              <w:rPr>
                <w:lang w:eastAsia="en-CA"/>
              </w:rPr>
            </w:pPr>
            <w:sdt>
              <w:sdtPr>
                <w:rPr>
                  <w:lang w:eastAsia="en-CA"/>
                </w:rPr>
                <w:id w:val="-85928077"/>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2F231760" w14:textId="2B7CC463" w:rsidR="00441635" w:rsidRDefault="00000000" w:rsidP="00441635">
            <w:pPr>
              <w:jc w:val="center"/>
              <w:rPr>
                <w:lang w:eastAsia="en-CA"/>
              </w:rPr>
            </w:pPr>
            <w:sdt>
              <w:sdtPr>
                <w:rPr>
                  <w:lang w:eastAsia="en-CA"/>
                </w:rPr>
                <w:id w:val="202975049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70449743" w14:textId="77777777" w:rsidR="00441635" w:rsidRDefault="00441635" w:rsidP="00441635">
            <w:pPr>
              <w:jc w:val="center"/>
              <w:rPr>
                <w:lang w:eastAsia="en-CA"/>
              </w:rPr>
            </w:pPr>
          </w:p>
        </w:tc>
        <w:tc>
          <w:tcPr>
            <w:tcW w:w="3288" w:type="dxa"/>
            <w:shd w:val="clear" w:color="auto" w:fill="F2F2F2" w:themeFill="background1" w:themeFillShade="F2"/>
          </w:tcPr>
          <w:p w14:paraId="126BD9EE" w14:textId="400E4B0C" w:rsidR="00441635" w:rsidRDefault="00441635" w:rsidP="00441635">
            <w:pPr>
              <w:rPr>
                <w:lang w:eastAsia="en-CA"/>
              </w:rPr>
            </w:pPr>
            <w:r w:rsidRPr="00954E8D">
              <w:t>CT1 FUTURE USE                        NO WIRES</w:t>
            </w:r>
          </w:p>
        </w:tc>
      </w:tr>
      <w:tr w:rsidR="00441635" w14:paraId="07C6FA61" w14:textId="77777777" w:rsidTr="00DD2645">
        <w:tc>
          <w:tcPr>
            <w:tcW w:w="3060" w:type="dxa"/>
            <w:shd w:val="clear" w:color="auto" w:fill="F2F2F2" w:themeFill="background1" w:themeFillShade="F2"/>
          </w:tcPr>
          <w:p w14:paraId="2A1648F6" w14:textId="35DCA078" w:rsidR="00441635" w:rsidRDefault="00441635" w:rsidP="00441635">
            <w:pPr>
              <w:rPr>
                <w:lang w:eastAsia="en-CA"/>
              </w:rPr>
            </w:pPr>
            <w:r w:rsidRPr="00E75D62">
              <w:t>BAY F3</w:t>
            </w:r>
          </w:p>
        </w:tc>
        <w:tc>
          <w:tcPr>
            <w:tcW w:w="907" w:type="dxa"/>
            <w:shd w:val="clear" w:color="auto" w:fill="F2F2F2" w:themeFill="background1" w:themeFillShade="F2"/>
            <w:vAlign w:val="center"/>
          </w:tcPr>
          <w:p w14:paraId="33F9BFE3" w14:textId="77777777" w:rsidR="00441635" w:rsidRDefault="00441635" w:rsidP="00441635">
            <w:pPr>
              <w:rPr>
                <w:lang w:eastAsia="en-CA"/>
              </w:rPr>
            </w:pPr>
          </w:p>
        </w:tc>
        <w:tc>
          <w:tcPr>
            <w:tcW w:w="686" w:type="dxa"/>
            <w:shd w:val="clear" w:color="auto" w:fill="F2F2F2" w:themeFill="background1" w:themeFillShade="F2"/>
          </w:tcPr>
          <w:p w14:paraId="0F433BFD" w14:textId="09550BDF"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21610831" w14:textId="77777777" w:rsidR="00441635" w:rsidRDefault="00441635" w:rsidP="00441635">
            <w:pPr>
              <w:jc w:val="center"/>
              <w:rPr>
                <w:lang w:eastAsia="en-CA"/>
              </w:rPr>
            </w:pPr>
          </w:p>
        </w:tc>
        <w:tc>
          <w:tcPr>
            <w:tcW w:w="1101" w:type="dxa"/>
            <w:shd w:val="clear" w:color="auto" w:fill="F2F2F2" w:themeFill="background1" w:themeFillShade="F2"/>
          </w:tcPr>
          <w:p w14:paraId="22840AE2" w14:textId="4C61AD2A" w:rsidR="00441635" w:rsidRDefault="00441635" w:rsidP="00441635">
            <w:pPr>
              <w:jc w:val="center"/>
              <w:rPr>
                <w:lang w:eastAsia="en-CA"/>
              </w:rPr>
            </w:pPr>
            <w:r w:rsidRPr="00B707BD">
              <w:t>197</w:t>
            </w:r>
          </w:p>
        </w:tc>
        <w:tc>
          <w:tcPr>
            <w:tcW w:w="850" w:type="dxa"/>
            <w:shd w:val="clear" w:color="auto" w:fill="F2F2F2" w:themeFill="background1" w:themeFillShade="F2"/>
            <w:vAlign w:val="center"/>
          </w:tcPr>
          <w:p w14:paraId="3EA233BA" w14:textId="12D65D98"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6FA7462D" w14:textId="446E45BC" w:rsidR="00441635" w:rsidRDefault="00000000" w:rsidP="00441635">
            <w:pPr>
              <w:jc w:val="center"/>
              <w:rPr>
                <w:lang w:eastAsia="en-CA"/>
              </w:rPr>
            </w:pPr>
            <w:sdt>
              <w:sdtPr>
                <w:rPr>
                  <w:lang w:eastAsia="en-CA"/>
                </w:rPr>
                <w:id w:val="124422671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7F3C23DB" w14:textId="77777777" w:rsidR="00441635" w:rsidRDefault="00441635" w:rsidP="00441635">
            <w:pPr>
              <w:jc w:val="center"/>
              <w:rPr>
                <w:lang w:eastAsia="en-CA"/>
              </w:rPr>
            </w:pPr>
          </w:p>
        </w:tc>
        <w:tc>
          <w:tcPr>
            <w:tcW w:w="448" w:type="dxa"/>
            <w:shd w:val="clear" w:color="auto" w:fill="F2F2F2" w:themeFill="background1" w:themeFillShade="F2"/>
            <w:vAlign w:val="center"/>
          </w:tcPr>
          <w:p w14:paraId="41387DF9" w14:textId="552139AE" w:rsidR="00441635" w:rsidRDefault="00000000" w:rsidP="00441635">
            <w:pPr>
              <w:jc w:val="center"/>
              <w:rPr>
                <w:lang w:eastAsia="en-CA"/>
              </w:rPr>
            </w:pPr>
            <w:sdt>
              <w:sdtPr>
                <w:rPr>
                  <w:lang w:eastAsia="en-CA"/>
                </w:rPr>
                <w:id w:val="-293296231"/>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2F458536" w14:textId="6532F1D8" w:rsidR="00441635" w:rsidRDefault="00000000" w:rsidP="00441635">
            <w:pPr>
              <w:jc w:val="center"/>
              <w:rPr>
                <w:lang w:eastAsia="en-CA"/>
              </w:rPr>
            </w:pPr>
            <w:sdt>
              <w:sdtPr>
                <w:rPr>
                  <w:lang w:eastAsia="en-CA"/>
                </w:rPr>
                <w:id w:val="-154768999"/>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19143499" w14:textId="6A4B892F" w:rsidR="00441635" w:rsidRDefault="00000000" w:rsidP="00441635">
            <w:pPr>
              <w:jc w:val="center"/>
              <w:rPr>
                <w:lang w:eastAsia="en-CA"/>
              </w:rPr>
            </w:pPr>
            <w:sdt>
              <w:sdtPr>
                <w:rPr>
                  <w:lang w:eastAsia="en-CA"/>
                </w:rPr>
                <w:id w:val="-65352049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37328C1A" w14:textId="77777777" w:rsidR="00441635" w:rsidRDefault="00441635" w:rsidP="00441635">
            <w:pPr>
              <w:jc w:val="center"/>
              <w:rPr>
                <w:lang w:eastAsia="en-CA"/>
              </w:rPr>
            </w:pPr>
          </w:p>
        </w:tc>
        <w:tc>
          <w:tcPr>
            <w:tcW w:w="3288" w:type="dxa"/>
            <w:shd w:val="clear" w:color="auto" w:fill="F2F2F2" w:themeFill="background1" w:themeFillShade="F2"/>
          </w:tcPr>
          <w:p w14:paraId="293595F7" w14:textId="7F61F082" w:rsidR="00441635" w:rsidRDefault="00441635" w:rsidP="00441635">
            <w:pPr>
              <w:rPr>
                <w:lang w:eastAsia="en-CA"/>
              </w:rPr>
            </w:pPr>
            <w:r w:rsidRPr="00954E8D">
              <w:t>CT1 FUTURE USE                        NO WIRES</w:t>
            </w:r>
          </w:p>
        </w:tc>
      </w:tr>
      <w:tr w:rsidR="00441635" w14:paraId="6647013C" w14:textId="77777777" w:rsidTr="00DD2645">
        <w:tc>
          <w:tcPr>
            <w:tcW w:w="3060" w:type="dxa"/>
            <w:shd w:val="clear" w:color="auto" w:fill="F2F2F2" w:themeFill="background1" w:themeFillShade="F2"/>
          </w:tcPr>
          <w:p w14:paraId="777FFFF3" w14:textId="169E859C" w:rsidR="00441635" w:rsidRDefault="00441635" w:rsidP="00441635">
            <w:pPr>
              <w:rPr>
                <w:lang w:eastAsia="en-CA"/>
              </w:rPr>
            </w:pPr>
            <w:r w:rsidRPr="00E75D62">
              <w:t>BAY F2</w:t>
            </w:r>
          </w:p>
        </w:tc>
        <w:tc>
          <w:tcPr>
            <w:tcW w:w="907" w:type="dxa"/>
            <w:shd w:val="clear" w:color="auto" w:fill="F2F2F2" w:themeFill="background1" w:themeFillShade="F2"/>
            <w:vAlign w:val="center"/>
          </w:tcPr>
          <w:p w14:paraId="048B0DA2" w14:textId="77777777" w:rsidR="00441635" w:rsidRDefault="00441635" w:rsidP="00441635">
            <w:pPr>
              <w:rPr>
                <w:lang w:eastAsia="en-CA"/>
              </w:rPr>
            </w:pPr>
          </w:p>
        </w:tc>
        <w:tc>
          <w:tcPr>
            <w:tcW w:w="686" w:type="dxa"/>
            <w:shd w:val="clear" w:color="auto" w:fill="F2F2F2" w:themeFill="background1" w:themeFillShade="F2"/>
          </w:tcPr>
          <w:p w14:paraId="6596B92B" w14:textId="1EB50E48"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624AA519" w14:textId="77777777" w:rsidR="00441635" w:rsidRDefault="00441635" w:rsidP="00441635">
            <w:pPr>
              <w:jc w:val="center"/>
              <w:rPr>
                <w:lang w:eastAsia="en-CA"/>
              </w:rPr>
            </w:pPr>
          </w:p>
        </w:tc>
        <w:tc>
          <w:tcPr>
            <w:tcW w:w="1101" w:type="dxa"/>
            <w:shd w:val="clear" w:color="auto" w:fill="F2F2F2" w:themeFill="background1" w:themeFillShade="F2"/>
          </w:tcPr>
          <w:p w14:paraId="64ACA14C" w14:textId="5A3CFC86" w:rsidR="00441635" w:rsidRDefault="00441635" w:rsidP="00441635">
            <w:pPr>
              <w:jc w:val="center"/>
              <w:rPr>
                <w:lang w:eastAsia="en-CA"/>
              </w:rPr>
            </w:pPr>
            <w:r w:rsidRPr="00B707BD">
              <w:t>198</w:t>
            </w:r>
          </w:p>
        </w:tc>
        <w:tc>
          <w:tcPr>
            <w:tcW w:w="850" w:type="dxa"/>
            <w:shd w:val="clear" w:color="auto" w:fill="F2F2F2" w:themeFill="background1" w:themeFillShade="F2"/>
            <w:vAlign w:val="center"/>
          </w:tcPr>
          <w:p w14:paraId="4DB4CC0E" w14:textId="44D13F0D"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2C05210F" w14:textId="45AD1678" w:rsidR="00441635" w:rsidRDefault="00000000" w:rsidP="00441635">
            <w:pPr>
              <w:jc w:val="center"/>
              <w:rPr>
                <w:lang w:eastAsia="en-CA"/>
              </w:rPr>
            </w:pPr>
            <w:sdt>
              <w:sdtPr>
                <w:rPr>
                  <w:lang w:eastAsia="en-CA"/>
                </w:rPr>
                <w:id w:val="-142741513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BD20C79" w14:textId="77777777" w:rsidR="00441635" w:rsidRDefault="00441635" w:rsidP="00441635">
            <w:pPr>
              <w:jc w:val="center"/>
              <w:rPr>
                <w:lang w:eastAsia="en-CA"/>
              </w:rPr>
            </w:pPr>
          </w:p>
        </w:tc>
        <w:tc>
          <w:tcPr>
            <w:tcW w:w="448" w:type="dxa"/>
            <w:shd w:val="clear" w:color="auto" w:fill="F2F2F2" w:themeFill="background1" w:themeFillShade="F2"/>
            <w:vAlign w:val="center"/>
          </w:tcPr>
          <w:p w14:paraId="24355780" w14:textId="5EF6E140" w:rsidR="00441635" w:rsidRDefault="00000000" w:rsidP="00441635">
            <w:pPr>
              <w:jc w:val="center"/>
              <w:rPr>
                <w:lang w:eastAsia="en-CA"/>
              </w:rPr>
            </w:pPr>
            <w:sdt>
              <w:sdtPr>
                <w:rPr>
                  <w:lang w:eastAsia="en-CA"/>
                </w:rPr>
                <w:id w:val="46339073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2D6A7F4D" w14:textId="4A244EF3" w:rsidR="00441635" w:rsidRDefault="00000000" w:rsidP="00441635">
            <w:pPr>
              <w:jc w:val="center"/>
              <w:rPr>
                <w:lang w:eastAsia="en-CA"/>
              </w:rPr>
            </w:pPr>
            <w:sdt>
              <w:sdtPr>
                <w:rPr>
                  <w:lang w:eastAsia="en-CA"/>
                </w:rPr>
                <w:id w:val="-129628556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69A2707B" w14:textId="3B96A17C" w:rsidR="00441635" w:rsidRDefault="00000000" w:rsidP="00441635">
            <w:pPr>
              <w:jc w:val="center"/>
              <w:rPr>
                <w:lang w:eastAsia="en-CA"/>
              </w:rPr>
            </w:pPr>
            <w:sdt>
              <w:sdtPr>
                <w:rPr>
                  <w:lang w:eastAsia="en-CA"/>
                </w:rPr>
                <w:id w:val="-57536029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17C211C7" w14:textId="77777777" w:rsidR="00441635" w:rsidRDefault="00441635" w:rsidP="00441635">
            <w:pPr>
              <w:jc w:val="center"/>
              <w:rPr>
                <w:lang w:eastAsia="en-CA"/>
              </w:rPr>
            </w:pPr>
          </w:p>
        </w:tc>
        <w:tc>
          <w:tcPr>
            <w:tcW w:w="3288" w:type="dxa"/>
            <w:shd w:val="clear" w:color="auto" w:fill="F2F2F2" w:themeFill="background1" w:themeFillShade="F2"/>
          </w:tcPr>
          <w:p w14:paraId="0B30B2C6" w14:textId="6B54B3AB" w:rsidR="00441635" w:rsidRDefault="00441635" w:rsidP="00441635">
            <w:pPr>
              <w:rPr>
                <w:lang w:eastAsia="en-CA"/>
              </w:rPr>
            </w:pPr>
            <w:r w:rsidRPr="00954E8D">
              <w:t>CT1 SUPPRESSION ALARM</w:t>
            </w:r>
          </w:p>
        </w:tc>
      </w:tr>
      <w:tr w:rsidR="00441635" w14:paraId="16C2906F" w14:textId="77777777" w:rsidTr="00DD2645">
        <w:tc>
          <w:tcPr>
            <w:tcW w:w="3060" w:type="dxa"/>
            <w:shd w:val="clear" w:color="auto" w:fill="F2F2F2" w:themeFill="background1" w:themeFillShade="F2"/>
          </w:tcPr>
          <w:p w14:paraId="4D075A8D" w14:textId="58FDE6C4" w:rsidR="00441635" w:rsidRDefault="00441635" w:rsidP="00441635">
            <w:pPr>
              <w:rPr>
                <w:lang w:eastAsia="en-CA"/>
              </w:rPr>
            </w:pPr>
            <w:r w:rsidRPr="00E75D62">
              <w:lastRenderedPageBreak/>
              <w:t>CRU 302</w:t>
            </w:r>
          </w:p>
        </w:tc>
        <w:tc>
          <w:tcPr>
            <w:tcW w:w="907" w:type="dxa"/>
            <w:shd w:val="clear" w:color="auto" w:fill="F2F2F2" w:themeFill="background1" w:themeFillShade="F2"/>
            <w:vAlign w:val="center"/>
          </w:tcPr>
          <w:p w14:paraId="2E29A173" w14:textId="77777777" w:rsidR="00441635" w:rsidRDefault="00441635" w:rsidP="00441635">
            <w:pPr>
              <w:rPr>
                <w:lang w:eastAsia="en-CA"/>
              </w:rPr>
            </w:pPr>
          </w:p>
        </w:tc>
        <w:tc>
          <w:tcPr>
            <w:tcW w:w="686" w:type="dxa"/>
            <w:shd w:val="clear" w:color="auto" w:fill="F2F2F2" w:themeFill="background1" w:themeFillShade="F2"/>
          </w:tcPr>
          <w:p w14:paraId="0E238489" w14:textId="22F19056"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03A02163" w14:textId="77777777" w:rsidR="00441635" w:rsidRDefault="00441635" w:rsidP="00441635">
            <w:pPr>
              <w:jc w:val="center"/>
              <w:rPr>
                <w:lang w:eastAsia="en-CA"/>
              </w:rPr>
            </w:pPr>
          </w:p>
        </w:tc>
        <w:tc>
          <w:tcPr>
            <w:tcW w:w="1101" w:type="dxa"/>
            <w:shd w:val="clear" w:color="auto" w:fill="F2F2F2" w:themeFill="background1" w:themeFillShade="F2"/>
          </w:tcPr>
          <w:p w14:paraId="312D8D7C" w14:textId="70B07978" w:rsidR="00441635" w:rsidRDefault="00441635" w:rsidP="00441635">
            <w:pPr>
              <w:jc w:val="center"/>
              <w:rPr>
                <w:lang w:eastAsia="en-CA"/>
              </w:rPr>
            </w:pPr>
            <w:r w:rsidRPr="00B707BD">
              <w:t>200</w:t>
            </w:r>
          </w:p>
        </w:tc>
        <w:tc>
          <w:tcPr>
            <w:tcW w:w="850" w:type="dxa"/>
            <w:shd w:val="clear" w:color="auto" w:fill="F2F2F2" w:themeFill="background1" w:themeFillShade="F2"/>
            <w:vAlign w:val="center"/>
          </w:tcPr>
          <w:p w14:paraId="3B99A291" w14:textId="31496607"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0FFE6A52" w14:textId="3C324587" w:rsidR="00441635" w:rsidRDefault="00000000" w:rsidP="00441635">
            <w:pPr>
              <w:jc w:val="center"/>
              <w:rPr>
                <w:lang w:eastAsia="en-CA"/>
              </w:rPr>
            </w:pPr>
            <w:sdt>
              <w:sdtPr>
                <w:rPr>
                  <w:lang w:eastAsia="en-CA"/>
                </w:rPr>
                <w:id w:val="94842916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E4196DE" w14:textId="77777777" w:rsidR="00441635" w:rsidRDefault="00441635" w:rsidP="00441635">
            <w:pPr>
              <w:jc w:val="center"/>
              <w:rPr>
                <w:lang w:eastAsia="en-CA"/>
              </w:rPr>
            </w:pPr>
          </w:p>
        </w:tc>
        <w:tc>
          <w:tcPr>
            <w:tcW w:w="448" w:type="dxa"/>
            <w:shd w:val="clear" w:color="auto" w:fill="F2F2F2" w:themeFill="background1" w:themeFillShade="F2"/>
            <w:vAlign w:val="center"/>
          </w:tcPr>
          <w:p w14:paraId="25459CA4" w14:textId="2F22A657" w:rsidR="00441635" w:rsidRDefault="00000000" w:rsidP="00441635">
            <w:pPr>
              <w:jc w:val="center"/>
              <w:rPr>
                <w:lang w:eastAsia="en-CA"/>
              </w:rPr>
            </w:pPr>
            <w:sdt>
              <w:sdtPr>
                <w:rPr>
                  <w:lang w:eastAsia="en-CA"/>
                </w:rPr>
                <w:id w:val="-1517841315"/>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7A96F8D2" w14:textId="73CD054C" w:rsidR="00441635" w:rsidRDefault="00000000" w:rsidP="00441635">
            <w:pPr>
              <w:jc w:val="center"/>
              <w:rPr>
                <w:lang w:eastAsia="en-CA"/>
              </w:rPr>
            </w:pPr>
            <w:sdt>
              <w:sdtPr>
                <w:rPr>
                  <w:lang w:eastAsia="en-CA"/>
                </w:rPr>
                <w:id w:val="-1269997394"/>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0CD487CE" w14:textId="116EA197" w:rsidR="00441635" w:rsidRDefault="00000000" w:rsidP="00441635">
            <w:pPr>
              <w:jc w:val="center"/>
              <w:rPr>
                <w:lang w:eastAsia="en-CA"/>
              </w:rPr>
            </w:pPr>
            <w:sdt>
              <w:sdtPr>
                <w:rPr>
                  <w:lang w:eastAsia="en-CA"/>
                </w:rPr>
                <w:id w:val="-498310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506A9285" w14:textId="77777777" w:rsidR="00441635" w:rsidRDefault="00441635" w:rsidP="00441635">
            <w:pPr>
              <w:jc w:val="center"/>
              <w:rPr>
                <w:lang w:eastAsia="en-CA"/>
              </w:rPr>
            </w:pPr>
          </w:p>
        </w:tc>
        <w:tc>
          <w:tcPr>
            <w:tcW w:w="3288" w:type="dxa"/>
            <w:shd w:val="clear" w:color="auto" w:fill="F2F2F2" w:themeFill="background1" w:themeFillShade="F2"/>
          </w:tcPr>
          <w:p w14:paraId="2383EA5C" w14:textId="2B7D9E7C" w:rsidR="00441635" w:rsidRDefault="00441635" w:rsidP="00441635">
            <w:pPr>
              <w:rPr>
                <w:lang w:eastAsia="en-CA"/>
              </w:rPr>
            </w:pPr>
            <w:r w:rsidRPr="00954E8D">
              <w:t>CT1 FUTURE USE                        NO WIRES</w:t>
            </w:r>
          </w:p>
        </w:tc>
      </w:tr>
      <w:tr w:rsidR="00441635" w14:paraId="105BB273" w14:textId="77777777" w:rsidTr="00DD2645">
        <w:tc>
          <w:tcPr>
            <w:tcW w:w="3060" w:type="dxa"/>
            <w:shd w:val="clear" w:color="auto" w:fill="F2F2F2" w:themeFill="background1" w:themeFillShade="F2"/>
          </w:tcPr>
          <w:p w14:paraId="412BB0F7" w14:textId="2D781AD6" w:rsidR="00441635" w:rsidRDefault="00441635" w:rsidP="00441635">
            <w:pPr>
              <w:rPr>
                <w:lang w:eastAsia="en-CA"/>
              </w:rPr>
            </w:pPr>
            <w:r w:rsidRPr="00E75D62">
              <w:t>CRU 312</w:t>
            </w:r>
          </w:p>
        </w:tc>
        <w:tc>
          <w:tcPr>
            <w:tcW w:w="907" w:type="dxa"/>
            <w:shd w:val="clear" w:color="auto" w:fill="F2F2F2" w:themeFill="background1" w:themeFillShade="F2"/>
            <w:vAlign w:val="center"/>
          </w:tcPr>
          <w:p w14:paraId="4430C7E0" w14:textId="77777777" w:rsidR="00441635" w:rsidRDefault="00441635" w:rsidP="00441635">
            <w:pPr>
              <w:rPr>
                <w:lang w:eastAsia="en-CA"/>
              </w:rPr>
            </w:pPr>
          </w:p>
        </w:tc>
        <w:tc>
          <w:tcPr>
            <w:tcW w:w="686" w:type="dxa"/>
            <w:shd w:val="clear" w:color="auto" w:fill="F2F2F2" w:themeFill="background1" w:themeFillShade="F2"/>
          </w:tcPr>
          <w:p w14:paraId="1E70B58B" w14:textId="283B0537"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64F14ED0" w14:textId="77777777" w:rsidR="00441635" w:rsidRDefault="00441635" w:rsidP="00441635">
            <w:pPr>
              <w:jc w:val="center"/>
              <w:rPr>
                <w:lang w:eastAsia="en-CA"/>
              </w:rPr>
            </w:pPr>
          </w:p>
        </w:tc>
        <w:tc>
          <w:tcPr>
            <w:tcW w:w="1101" w:type="dxa"/>
            <w:shd w:val="clear" w:color="auto" w:fill="F2F2F2" w:themeFill="background1" w:themeFillShade="F2"/>
          </w:tcPr>
          <w:p w14:paraId="1869800B" w14:textId="3D30D3CD" w:rsidR="00441635" w:rsidRDefault="00441635" w:rsidP="00441635">
            <w:pPr>
              <w:jc w:val="center"/>
              <w:rPr>
                <w:lang w:eastAsia="en-CA"/>
              </w:rPr>
            </w:pPr>
            <w:r w:rsidRPr="00B707BD">
              <w:t>201</w:t>
            </w:r>
          </w:p>
        </w:tc>
        <w:tc>
          <w:tcPr>
            <w:tcW w:w="850" w:type="dxa"/>
            <w:shd w:val="clear" w:color="auto" w:fill="F2F2F2" w:themeFill="background1" w:themeFillShade="F2"/>
            <w:vAlign w:val="center"/>
          </w:tcPr>
          <w:p w14:paraId="2261F0DA" w14:textId="67DBF222"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2261A048" w14:textId="1D5C43A7" w:rsidR="00441635" w:rsidRDefault="00000000" w:rsidP="00441635">
            <w:pPr>
              <w:jc w:val="center"/>
              <w:rPr>
                <w:lang w:eastAsia="en-CA"/>
              </w:rPr>
            </w:pPr>
            <w:sdt>
              <w:sdtPr>
                <w:rPr>
                  <w:lang w:eastAsia="en-CA"/>
                </w:rPr>
                <w:id w:val="-54922903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64EAFC4" w14:textId="77777777" w:rsidR="00441635" w:rsidRDefault="00441635" w:rsidP="00441635">
            <w:pPr>
              <w:jc w:val="center"/>
              <w:rPr>
                <w:lang w:eastAsia="en-CA"/>
              </w:rPr>
            </w:pPr>
          </w:p>
        </w:tc>
        <w:tc>
          <w:tcPr>
            <w:tcW w:w="448" w:type="dxa"/>
            <w:shd w:val="clear" w:color="auto" w:fill="F2F2F2" w:themeFill="background1" w:themeFillShade="F2"/>
            <w:vAlign w:val="center"/>
          </w:tcPr>
          <w:p w14:paraId="63B9C23A" w14:textId="2DC26DAF" w:rsidR="00441635" w:rsidRDefault="00000000" w:rsidP="00441635">
            <w:pPr>
              <w:jc w:val="center"/>
              <w:rPr>
                <w:lang w:eastAsia="en-CA"/>
              </w:rPr>
            </w:pPr>
            <w:sdt>
              <w:sdtPr>
                <w:rPr>
                  <w:lang w:eastAsia="en-CA"/>
                </w:rPr>
                <w:id w:val="1530061293"/>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685D049C" w14:textId="01FADE1C" w:rsidR="00441635" w:rsidRDefault="00000000" w:rsidP="00441635">
            <w:pPr>
              <w:jc w:val="center"/>
              <w:rPr>
                <w:lang w:eastAsia="en-CA"/>
              </w:rPr>
            </w:pPr>
            <w:sdt>
              <w:sdtPr>
                <w:rPr>
                  <w:lang w:eastAsia="en-CA"/>
                </w:rPr>
                <w:id w:val="-1200463549"/>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5386B0D5" w14:textId="1FCFACD1" w:rsidR="00441635" w:rsidRDefault="00000000" w:rsidP="00441635">
            <w:pPr>
              <w:jc w:val="center"/>
              <w:rPr>
                <w:lang w:eastAsia="en-CA"/>
              </w:rPr>
            </w:pPr>
            <w:sdt>
              <w:sdtPr>
                <w:rPr>
                  <w:lang w:eastAsia="en-CA"/>
                </w:rPr>
                <w:id w:val="-205391860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713AC540" w14:textId="77777777" w:rsidR="00441635" w:rsidRDefault="00441635" w:rsidP="00441635">
            <w:pPr>
              <w:jc w:val="center"/>
              <w:rPr>
                <w:lang w:eastAsia="en-CA"/>
              </w:rPr>
            </w:pPr>
          </w:p>
        </w:tc>
        <w:tc>
          <w:tcPr>
            <w:tcW w:w="3288" w:type="dxa"/>
            <w:shd w:val="clear" w:color="auto" w:fill="F2F2F2" w:themeFill="background1" w:themeFillShade="F2"/>
          </w:tcPr>
          <w:p w14:paraId="76AE1B56" w14:textId="0D35BC2A" w:rsidR="00441635" w:rsidRDefault="00441635" w:rsidP="00441635">
            <w:pPr>
              <w:rPr>
                <w:lang w:eastAsia="en-CA"/>
              </w:rPr>
            </w:pPr>
            <w:r w:rsidRPr="00954E8D">
              <w:t>CT1 FUTURE USE     NO WIRES</w:t>
            </w:r>
          </w:p>
        </w:tc>
      </w:tr>
      <w:tr w:rsidR="00441635" w14:paraId="53E0707D" w14:textId="77777777" w:rsidTr="00DD2645">
        <w:tc>
          <w:tcPr>
            <w:tcW w:w="3060" w:type="dxa"/>
            <w:shd w:val="clear" w:color="auto" w:fill="F2F2F2" w:themeFill="background1" w:themeFillShade="F2"/>
          </w:tcPr>
          <w:p w14:paraId="28D9912A" w14:textId="69453544" w:rsidR="00441635" w:rsidRDefault="00441635" w:rsidP="00441635">
            <w:pPr>
              <w:rPr>
                <w:lang w:eastAsia="en-CA"/>
              </w:rPr>
            </w:pPr>
            <w:r w:rsidRPr="00E75D62">
              <w:t>BAY F13</w:t>
            </w:r>
          </w:p>
        </w:tc>
        <w:tc>
          <w:tcPr>
            <w:tcW w:w="907" w:type="dxa"/>
            <w:shd w:val="clear" w:color="auto" w:fill="F2F2F2" w:themeFill="background1" w:themeFillShade="F2"/>
            <w:vAlign w:val="center"/>
          </w:tcPr>
          <w:p w14:paraId="3DA2B241" w14:textId="77777777" w:rsidR="00441635" w:rsidRDefault="00441635" w:rsidP="00441635">
            <w:pPr>
              <w:rPr>
                <w:lang w:eastAsia="en-CA"/>
              </w:rPr>
            </w:pPr>
          </w:p>
        </w:tc>
        <w:tc>
          <w:tcPr>
            <w:tcW w:w="686" w:type="dxa"/>
            <w:shd w:val="clear" w:color="auto" w:fill="F2F2F2" w:themeFill="background1" w:themeFillShade="F2"/>
          </w:tcPr>
          <w:p w14:paraId="259D31B8" w14:textId="7B43DDE0"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1A892BF9" w14:textId="77777777" w:rsidR="00441635" w:rsidRDefault="00441635" w:rsidP="00441635">
            <w:pPr>
              <w:jc w:val="center"/>
              <w:rPr>
                <w:lang w:eastAsia="en-CA"/>
              </w:rPr>
            </w:pPr>
          </w:p>
        </w:tc>
        <w:tc>
          <w:tcPr>
            <w:tcW w:w="1101" w:type="dxa"/>
            <w:shd w:val="clear" w:color="auto" w:fill="F2F2F2" w:themeFill="background1" w:themeFillShade="F2"/>
          </w:tcPr>
          <w:p w14:paraId="1B68B7EA" w14:textId="153A25D5" w:rsidR="00441635" w:rsidRDefault="00441635" w:rsidP="00441635">
            <w:pPr>
              <w:jc w:val="center"/>
              <w:rPr>
                <w:lang w:eastAsia="en-CA"/>
              </w:rPr>
            </w:pPr>
            <w:r w:rsidRPr="00B707BD">
              <w:t>202</w:t>
            </w:r>
          </w:p>
        </w:tc>
        <w:tc>
          <w:tcPr>
            <w:tcW w:w="850" w:type="dxa"/>
            <w:shd w:val="clear" w:color="auto" w:fill="F2F2F2" w:themeFill="background1" w:themeFillShade="F2"/>
            <w:vAlign w:val="center"/>
          </w:tcPr>
          <w:p w14:paraId="1B64584A" w14:textId="7BE4E926"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739BBEE9" w14:textId="1E78EEB0" w:rsidR="00441635" w:rsidRDefault="00000000" w:rsidP="00441635">
            <w:pPr>
              <w:jc w:val="center"/>
              <w:rPr>
                <w:lang w:eastAsia="en-CA"/>
              </w:rPr>
            </w:pPr>
            <w:sdt>
              <w:sdtPr>
                <w:rPr>
                  <w:lang w:eastAsia="en-CA"/>
                </w:rPr>
                <w:id w:val="-28157700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8F7DB0B" w14:textId="77777777" w:rsidR="00441635" w:rsidRDefault="00441635" w:rsidP="00441635">
            <w:pPr>
              <w:jc w:val="center"/>
              <w:rPr>
                <w:lang w:eastAsia="en-CA"/>
              </w:rPr>
            </w:pPr>
          </w:p>
        </w:tc>
        <w:tc>
          <w:tcPr>
            <w:tcW w:w="448" w:type="dxa"/>
            <w:shd w:val="clear" w:color="auto" w:fill="F2F2F2" w:themeFill="background1" w:themeFillShade="F2"/>
            <w:vAlign w:val="center"/>
          </w:tcPr>
          <w:p w14:paraId="179B0C24" w14:textId="59C1EDDB" w:rsidR="00441635" w:rsidRDefault="00000000" w:rsidP="00441635">
            <w:pPr>
              <w:jc w:val="center"/>
              <w:rPr>
                <w:lang w:eastAsia="en-CA"/>
              </w:rPr>
            </w:pPr>
            <w:sdt>
              <w:sdtPr>
                <w:rPr>
                  <w:lang w:eastAsia="en-CA"/>
                </w:rPr>
                <w:id w:val="-193373434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322D7E12" w14:textId="764F19AC" w:rsidR="00441635" w:rsidRDefault="00000000" w:rsidP="00441635">
            <w:pPr>
              <w:jc w:val="center"/>
              <w:rPr>
                <w:lang w:eastAsia="en-CA"/>
              </w:rPr>
            </w:pPr>
            <w:sdt>
              <w:sdtPr>
                <w:rPr>
                  <w:lang w:eastAsia="en-CA"/>
                </w:rPr>
                <w:id w:val="-173593257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164A4CD6" w14:textId="189CA3C8" w:rsidR="00441635" w:rsidRDefault="00000000" w:rsidP="00441635">
            <w:pPr>
              <w:jc w:val="center"/>
              <w:rPr>
                <w:lang w:eastAsia="en-CA"/>
              </w:rPr>
            </w:pPr>
            <w:sdt>
              <w:sdtPr>
                <w:rPr>
                  <w:lang w:eastAsia="en-CA"/>
                </w:rPr>
                <w:id w:val="-9579566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3B726E7B" w14:textId="77777777" w:rsidR="00441635" w:rsidRDefault="00441635" w:rsidP="00441635">
            <w:pPr>
              <w:jc w:val="center"/>
              <w:rPr>
                <w:lang w:eastAsia="en-CA"/>
              </w:rPr>
            </w:pPr>
          </w:p>
        </w:tc>
        <w:tc>
          <w:tcPr>
            <w:tcW w:w="3288" w:type="dxa"/>
            <w:shd w:val="clear" w:color="auto" w:fill="F2F2F2" w:themeFill="background1" w:themeFillShade="F2"/>
          </w:tcPr>
          <w:p w14:paraId="30053C20" w14:textId="618044D0" w:rsidR="00441635" w:rsidRDefault="00441635" w:rsidP="00441635">
            <w:pPr>
              <w:rPr>
                <w:lang w:eastAsia="en-CA"/>
              </w:rPr>
            </w:pPr>
            <w:r w:rsidRPr="00954E8D">
              <w:t>CT1 SUPPRESSION ALARM</w:t>
            </w:r>
          </w:p>
        </w:tc>
      </w:tr>
      <w:tr w:rsidR="00441635" w14:paraId="48D77587" w14:textId="77777777" w:rsidTr="00DD2645">
        <w:tc>
          <w:tcPr>
            <w:tcW w:w="3060" w:type="dxa"/>
            <w:shd w:val="clear" w:color="auto" w:fill="F2F2F2" w:themeFill="background1" w:themeFillShade="F2"/>
          </w:tcPr>
          <w:p w14:paraId="64485595" w14:textId="2A84CD60" w:rsidR="00441635" w:rsidRDefault="00441635" w:rsidP="00441635">
            <w:pPr>
              <w:rPr>
                <w:lang w:eastAsia="en-CA"/>
              </w:rPr>
            </w:pPr>
            <w:r w:rsidRPr="00E75D62">
              <w:t>BAY F11</w:t>
            </w:r>
          </w:p>
        </w:tc>
        <w:tc>
          <w:tcPr>
            <w:tcW w:w="907" w:type="dxa"/>
            <w:shd w:val="clear" w:color="auto" w:fill="F2F2F2" w:themeFill="background1" w:themeFillShade="F2"/>
            <w:vAlign w:val="center"/>
          </w:tcPr>
          <w:p w14:paraId="46081DBB" w14:textId="77777777" w:rsidR="00441635" w:rsidRDefault="00441635" w:rsidP="00441635">
            <w:pPr>
              <w:rPr>
                <w:lang w:eastAsia="en-CA"/>
              </w:rPr>
            </w:pPr>
          </w:p>
        </w:tc>
        <w:tc>
          <w:tcPr>
            <w:tcW w:w="686" w:type="dxa"/>
            <w:shd w:val="clear" w:color="auto" w:fill="F2F2F2" w:themeFill="background1" w:themeFillShade="F2"/>
          </w:tcPr>
          <w:p w14:paraId="4069584A" w14:textId="75A3E4D7"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246CE20E" w14:textId="77777777" w:rsidR="00441635" w:rsidRDefault="00441635" w:rsidP="00441635">
            <w:pPr>
              <w:jc w:val="center"/>
              <w:rPr>
                <w:lang w:eastAsia="en-CA"/>
              </w:rPr>
            </w:pPr>
          </w:p>
        </w:tc>
        <w:tc>
          <w:tcPr>
            <w:tcW w:w="1101" w:type="dxa"/>
            <w:shd w:val="clear" w:color="auto" w:fill="F2F2F2" w:themeFill="background1" w:themeFillShade="F2"/>
          </w:tcPr>
          <w:p w14:paraId="0028FE65" w14:textId="72CA255B" w:rsidR="00441635" w:rsidRDefault="00441635" w:rsidP="00441635">
            <w:pPr>
              <w:jc w:val="center"/>
              <w:rPr>
                <w:lang w:eastAsia="en-CA"/>
              </w:rPr>
            </w:pPr>
            <w:r w:rsidRPr="00B707BD">
              <w:t>203</w:t>
            </w:r>
          </w:p>
        </w:tc>
        <w:tc>
          <w:tcPr>
            <w:tcW w:w="850" w:type="dxa"/>
            <w:shd w:val="clear" w:color="auto" w:fill="F2F2F2" w:themeFill="background1" w:themeFillShade="F2"/>
            <w:vAlign w:val="center"/>
          </w:tcPr>
          <w:p w14:paraId="3FB40ADC" w14:textId="17D15F1A"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79116D2A" w14:textId="1DE7BB3E" w:rsidR="00441635" w:rsidRDefault="00000000" w:rsidP="00441635">
            <w:pPr>
              <w:jc w:val="center"/>
              <w:rPr>
                <w:lang w:eastAsia="en-CA"/>
              </w:rPr>
            </w:pPr>
            <w:sdt>
              <w:sdtPr>
                <w:rPr>
                  <w:lang w:eastAsia="en-CA"/>
                </w:rPr>
                <w:id w:val="108751051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C95EB48" w14:textId="77777777" w:rsidR="00441635" w:rsidRDefault="00441635" w:rsidP="00441635">
            <w:pPr>
              <w:jc w:val="center"/>
              <w:rPr>
                <w:lang w:eastAsia="en-CA"/>
              </w:rPr>
            </w:pPr>
          </w:p>
        </w:tc>
        <w:tc>
          <w:tcPr>
            <w:tcW w:w="448" w:type="dxa"/>
            <w:shd w:val="clear" w:color="auto" w:fill="F2F2F2" w:themeFill="background1" w:themeFillShade="F2"/>
            <w:vAlign w:val="center"/>
          </w:tcPr>
          <w:p w14:paraId="0E6FE8EC" w14:textId="196BB8DE" w:rsidR="00441635" w:rsidRDefault="00000000" w:rsidP="00441635">
            <w:pPr>
              <w:jc w:val="center"/>
              <w:rPr>
                <w:lang w:eastAsia="en-CA"/>
              </w:rPr>
            </w:pPr>
            <w:sdt>
              <w:sdtPr>
                <w:rPr>
                  <w:lang w:eastAsia="en-CA"/>
                </w:rPr>
                <w:id w:val="-652405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76476F50" w14:textId="742A166E" w:rsidR="00441635" w:rsidRDefault="00000000" w:rsidP="00441635">
            <w:pPr>
              <w:jc w:val="center"/>
              <w:rPr>
                <w:lang w:eastAsia="en-CA"/>
              </w:rPr>
            </w:pPr>
            <w:sdt>
              <w:sdtPr>
                <w:rPr>
                  <w:lang w:eastAsia="en-CA"/>
                </w:rPr>
                <w:id w:val="-148993917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2D863824" w14:textId="1840AB31" w:rsidR="00441635" w:rsidRDefault="00000000" w:rsidP="00441635">
            <w:pPr>
              <w:jc w:val="center"/>
              <w:rPr>
                <w:lang w:eastAsia="en-CA"/>
              </w:rPr>
            </w:pPr>
            <w:sdt>
              <w:sdtPr>
                <w:rPr>
                  <w:lang w:eastAsia="en-CA"/>
                </w:rPr>
                <w:id w:val="45862395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11247C19" w14:textId="77777777" w:rsidR="00441635" w:rsidRDefault="00441635" w:rsidP="00441635">
            <w:pPr>
              <w:jc w:val="center"/>
              <w:rPr>
                <w:lang w:eastAsia="en-CA"/>
              </w:rPr>
            </w:pPr>
          </w:p>
        </w:tc>
        <w:tc>
          <w:tcPr>
            <w:tcW w:w="3288" w:type="dxa"/>
            <w:shd w:val="clear" w:color="auto" w:fill="F2F2F2" w:themeFill="background1" w:themeFillShade="F2"/>
          </w:tcPr>
          <w:p w14:paraId="3FB97558" w14:textId="10DCCA30" w:rsidR="00441635" w:rsidRDefault="00441635" w:rsidP="00441635">
            <w:pPr>
              <w:rPr>
                <w:lang w:eastAsia="en-CA"/>
              </w:rPr>
            </w:pPr>
            <w:r w:rsidRPr="00954E8D">
              <w:t>CT1 SUPPRESSION ALARM</w:t>
            </w:r>
          </w:p>
        </w:tc>
      </w:tr>
      <w:tr w:rsidR="00441635" w14:paraId="075A7F42" w14:textId="77777777" w:rsidTr="00DD2645">
        <w:tc>
          <w:tcPr>
            <w:tcW w:w="3060" w:type="dxa"/>
            <w:shd w:val="clear" w:color="auto" w:fill="F2F2F2" w:themeFill="background1" w:themeFillShade="F2"/>
          </w:tcPr>
          <w:p w14:paraId="0CC49D9A" w14:textId="5B1AF29F" w:rsidR="00441635" w:rsidRDefault="00441635" w:rsidP="00441635">
            <w:pPr>
              <w:rPr>
                <w:lang w:eastAsia="en-CA"/>
              </w:rPr>
            </w:pPr>
            <w:r w:rsidRPr="00E75D62">
              <w:t>CRU 310</w:t>
            </w:r>
          </w:p>
        </w:tc>
        <w:tc>
          <w:tcPr>
            <w:tcW w:w="907" w:type="dxa"/>
            <w:shd w:val="clear" w:color="auto" w:fill="F2F2F2" w:themeFill="background1" w:themeFillShade="F2"/>
            <w:vAlign w:val="center"/>
          </w:tcPr>
          <w:p w14:paraId="6DDEE373" w14:textId="77777777" w:rsidR="00441635" w:rsidRDefault="00441635" w:rsidP="00441635">
            <w:pPr>
              <w:rPr>
                <w:lang w:eastAsia="en-CA"/>
              </w:rPr>
            </w:pPr>
          </w:p>
        </w:tc>
        <w:tc>
          <w:tcPr>
            <w:tcW w:w="686" w:type="dxa"/>
            <w:shd w:val="clear" w:color="auto" w:fill="F2F2F2" w:themeFill="background1" w:themeFillShade="F2"/>
          </w:tcPr>
          <w:p w14:paraId="1AC8B00F" w14:textId="2B8EFFB9"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2016FDE7" w14:textId="77777777" w:rsidR="00441635" w:rsidRDefault="00441635" w:rsidP="00441635">
            <w:pPr>
              <w:jc w:val="center"/>
              <w:rPr>
                <w:lang w:eastAsia="en-CA"/>
              </w:rPr>
            </w:pPr>
          </w:p>
        </w:tc>
        <w:tc>
          <w:tcPr>
            <w:tcW w:w="1101" w:type="dxa"/>
            <w:shd w:val="clear" w:color="auto" w:fill="F2F2F2" w:themeFill="background1" w:themeFillShade="F2"/>
          </w:tcPr>
          <w:p w14:paraId="2D174137" w14:textId="5008111D" w:rsidR="00441635" w:rsidRDefault="00441635" w:rsidP="00441635">
            <w:pPr>
              <w:jc w:val="center"/>
              <w:rPr>
                <w:lang w:eastAsia="en-CA"/>
              </w:rPr>
            </w:pPr>
            <w:r w:rsidRPr="00B707BD">
              <w:t>204</w:t>
            </w:r>
          </w:p>
        </w:tc>
        <w:tc>
          <w:tcPr>
            <w:tcW w:w="850" w:type="dxa"/>
            <w:shd w:val="clear" w:color="auto" w:fill="F2F2F2" w:themeFill="background1" w:themeFillShade="F2"/>
            <w:vAlign w:val="center"/>
          </w:tcPr>
          <w:p w14:paraId="702D9A98" w14:textId="563A2B81"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20909B3A" w14:textId="7ED0758B" w:rsidR="00441635" w:rsidRDefault="00000000" w:rsidP="00441635">
            <w:pPr>
              <w:jc w:val="center"/>
              <w:rPr>
                <w:lang w:eastAsia="en-CA"/>
              </w:rPr>
            </w:pPr>
            <w:sdt>
              <w:sdtPr>
                <w:rPr>
                  <w:lang w:eastAsia="en-CA"/>
                </w:rPr>
                <w:id w:val="-113995791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69FCA06" w14:textId="77777777" w:rsidR="00441635" w:rsidRDefault="00441635" w:rsidP="00441635">
            <w:pPr>
              <w:jc w:val="center"/>
              <w:rPr>
                <w:lang w:eastAsia="en-CA"/>
              </w:rPr>
            </w:pPr>
          </w:p>
        </w:tc>
        <w:tc>
          <w:tcPr>
            <w:tcW w:w="448" w:type="dxa"/>
            <w:shd w:val="clear" w:color="auto" w:fill="F2F2F2" w:themeFill="background1" w:themeFillShade="F2"/>
            <w:vAlign w:val="center"/>
          </w:tcPr>
          <w:p w14:paraId="1B162CBC" w14:textId="263912FB" w:rsidR="00441635" w:rsidRDefault="00000000" w:rsidP="00441635">
            <w:pPr>
              <w:jc w:val="center"/>
              <w:rPr>
                <w:lang w:eastAsia="en-CA"/>
              </w:rPr>
            </w:pPr>
            <w:sdt>
              <w:sdtPr>
                <w:rPr>
                  <w:lang w:eastAsia="en-CA"/>
                </w:rPr>
                <w:id w:val="-1455479308"/>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3CBEF8FF" w14:textId="4118DAEA" w:rsidR="00441635" w:rsidRDefault="00000000" w:rsidP="00441635">
            <w:pPr>
              <w:jc w:val="center"/>
              <w:rPr>
                <w:lang w:eastAsia="en-CA"/>
              </w:rPr>
            </w:pPr>
            <w:sdt>
              <w:sdtPr>
                <w:rPr>
                  <w:lang w:eastAsia="en-CA"/>
                </w:rPr>
                <w:id w:val="100469106"/>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05631A2B" w14:textId="0806ABF0" w:rsidR="00441635" w:rsidRDefault="00000000" w:rsidP="00441635">
            <w:pPr>
              <w:jc w:val="center"/>
              <w:rPr>
                <w:lang w:eastAsia="en-CA"/>
              </w:rPr>
            </w:pPr>
            <w:sdt>
              <w:sdtPr>
                <w:rPr>
                  <w:lang w:eastAsia="en-CA"/>
                </w:rPr>
                <w:id w:val="13268255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45EF9AB1" w14:textId="77777777" w:rsidR="00441635" w:rsidRDefault="00441635" w:rsidP="00441635">
            <w:pPr>
              <w:jc w:val="center"/>
              <w:rPr>
                <w:lang w:eastAsia="en-CA"/>
              </w:rPr>
            </w:pPr>
          </w:p>
        </w:tc>
        <w:tc>
          <w:tcPr>
            <w:tcW w:w="3288" w:type="dxa"/>
            <w:shd w:val="clear" w:color="auto" w:fill="F2F2F2" w:themeFill="background1" w:themeFillShade="F2"/>
          </w:tcPr>
          <w:p w14:paraId="140E658D" w14:textId="01455920" w:rsidR="00441635" w:rsidRDefault="00441635" w:rsidP="00441635">
            <w:pPr>
              <w:rPr>
                <w:lang w:eastAsia="en-CA"/>
              </w:rPr>
            </w:pPr>
            <w:r w:rsidRPr="00954E8D">
              <w:t>CT1 FUTURE USE     NO WIRES</w:t>
            </w:r>
          </w:p>
        </w:tc>
      </w:tr>
      <w:tr w:rsidR="00441635" w14:paraId="7A0AF2E3" w14:textId="77777777" w:rsidTr="00DD2645">
        <w:tc>
          <w:tcPr>
            <w:tcW w:w="3060" w:type="dxa"/>
            <w:shd w:val="clear" w:color="auto" w:fill="F2F2F2" w:themeFill="background1" w:themeFillShade="F2"/>
          </w:tcPr>
          <w:p w14:paraId="35D0C0D2" w14:textId="683B0F79" w:rsidR="00441635" w:rsidRDefault="00441635" w:rsidP="00441635">
            <w:pPr>
              <w:rPr>
                <w:lang w:eastAsia="en-CA"/>
              </w:rPr>
            </w:pPr>
            <w:r w:rsidRPr="00E75D62">
              <w:t>BAY F9</w:t>
            </w:r>
          </w:p>
        </w:tc>
        <w:tc>
          <w:tcPr>
            <w:tcW w:w="907" w:type="dxa"/>
            <w:shd w:val="clear" w:color="auto" w:fill="F2F2F2" w:themeFill="background1" w:themeFillShade="F2"/>
            <w:vAlign w:val="center"/>
          </w:tcPr>
          <w:p w14:paraId="24821AD2" w14:textId="77777777" w:rsidR="00441635" w:rsidRDefault="00441635" w:rsidP="00441635">
            <w:pPr>
              <w:rPr>
                <w:lang w:eastAsia="en-CA"/>
              </w:rPr>
            </w:pPr>
          </w:p>
        </w:tc>
        <w:tc>
          <w:tcPr>
            <w:tcW w:w="686" w:type="dxa"/>
            <w:shd w:val="clear" w:color="auto" w:fill="F2F2F2" w:themeFill="background1" w:themeFillShade="F2"/>
          </w:tcPr>
          <w:p w14:paraId="2E4BBEA9" w14:textId="27F51A2D"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2ADE211A" w14:textId="77777777" w:rsidR="00441635" w:rsidRDefault="00441635" w:rsidP="00441635">
            <w:pPr>
              <w:jc w:val="center"/>
              <w:rPr>
                <w:lang w:eastAsia="en-CA"/>
              </w:rPr>
            </w:pPr>
          </w:p>
        </w:tc>
        <w:tc>
          <w:tcPr>
            <w:tcW w:w="1101" w:type="dxa"/>
            <w:shd w:val="clear" w:color="auto" w:fill="F2F2F2" w:themeFill="background1" w:themeFillShade="F2"/>
          </w:tcPr>
          <w:p w14:paraId="26A8B5C4" w14:textId="60856584" w:rsidR="00441635" w:rsidRDefault="00441635" w:rsidP="00441635">
            <w:pPr>
              <w:jc w:val="center"/>
              <w:rPr>
                <w:lang w:eastAsia="en-CA"/>
              </w:rPr>
            </w:pPr>
            <w:r w:rsidRPr="00B707BD">
              <w:t>205</w:t>
            </w:r>
          </w:p>
        </w:tc>
        <w:tc>
          <w:tcPr>
            <w:tcW w:w="850" w:type="dxa"/>
            <w:shd w:val="clear" w:color="auto" w:fill="F2F2F2" w:themeFill="background1" w:themeFillShade="F2"/>
            <w:vAlign w:val="center"/>
          </w:tcPr>
          <w:p w14:paraId="3151F972" w14:textId="10A3E382"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30DB4AB4" w14:textId="1666A265" w:rsidR="00441635" w:rsidRDefault="00000000" w:rsidP="00441635">
            <w:pPr>
              <w:jc w:val="center"/>
              <w:rPr>
                <w:lang w:eastAsia="en-CA"/>
              </w:rPr>
            </w:pPr>
            <w:sdt>
              <w:sdtPr>
                <w:rPr>
                  <w:lang w:eastAsia="en-CA"/>
                </w:rPr>
                <w:id w:val="101426741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7CDAF62" w14:textId="77777777" w:rsidR="00441635" w:rsidRDefault="00441635" w:rsidP="00441635">
            <w:pPr>
              <w:jc w:val="center"/>
              <w:rPr>
                <w:lang w:eastAsia="en-CA"/>
              </w:rPr>
            </w:pPr>
          </w:p>
        </w:tc>
        <w:tc>
          <w:tcPr>
            <w:tcW w:w="448" w:type="dxa"/>
            <w:shd w:val="clear" w:color="auto" w:fill="F2F2F2" w:themeFill="background1" w:themeFillShade="F2"/>
            <w:vAlign w:val="center"/>
          </w:tcPr>
          <w:p w14:paraId="58CE3431" w14:textId="60ADCD95" w:rsidR="00441635" w:rsidRDefault="00000000" w:rsidP="00441635">
            <w:pPr>
              <w:jc w:val="center"/>
              <w:rPr>
                <w:lang w:eastAsia="en-CA"/>
              </w:rPr>
            </w:pPr>
            <w:sdt>
              <w:sdtPr>
                <w:rPr>
                  <w:lang w:eastAsia="en-CA"/>
                </w:rPr>
                <w:id w:val="40480869"/>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79B523B9" w14:textId="15C4A675" w:rsidR="00441635" w:rsidRDefault="00000000" w:rsidP="00441635">
            <w:pPr>
              <w:jc w:val="center"/>
              <w:rPr>
                <w:lang w:eastAsia="en-CA"/>
              </w:rPr>
            </w:pPr>
            <w:sdt>
              <w:sdtPr>
                <w:rPr>
                  <w:lang w:eastAsia="en-CA"/>
                </w:rPr>
                <w:id w:val="-130247096"/>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35286DF0" w14:textId="0508BC78" w:rsidR="00441635" w:rsidRDefault="00000000" w:rsidP="00441635">
            <w:pPr>
              <w:jc w:val="center"/>
              <w:rPr>
                <w:lang w:eastAsia="en-CA"/>
              </w:rPr>
            </w:pPr>
            <w:sdt>
              <w:sdtPr>
                <w:rPr>
                  <w:lang w:eastAsia="en-CA"/>
                </w:rPr>
                <w:id w:val="154856683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B0E623B" w14:textId="77777777" w:rsidR="00441635" w:rsidRDefault="00441635" w:rsidP="00441635">
            <w:pPr>
              <w:jc w:val="center"/>
              <w:rPr>
                <w:lang w:eastAsia="en-CA"/>
              </w:rPr>
            </w:pPr>
          </w:p>
        </w:tc>
        <w:tc>
          <w:tcPr>
            <w:tcW w:w="3288" w:type="dxa"/>
            <w:shd w:val="clear" w:color="auto" w:fill="F2F2F2" w:themeFill="background1" w:themeFillShade="F2"/>
          </w:tcPr>
          <w:p w14:paraId="21DB6DAB" w14:textId="5C78D141" w:rsidR="00441635" w:rsidRDefault="00441635" w:rsidP="00441635">
            <w:pPr>
              <w:rPr>
                <w:lang w:eastAsia="en-CA"/>
              </w:rPr>
            </w:pPr>
            <w:r w:rsidRPr="00954E8D">
              <w:t>CT1 FUTURE USE    NO WIRES</w:t>
            </w:r>
          </w:p>
        </w:tc>
      </w:tr>
      <w:tr w:rsidR="00441635" w14:paraId="217B078E" w14:textId="77777777" w:rsidTr="00DD2645">
        <w:tc>
          <w:tcPr>
            <w:tcW w:w="3060" w:type="dxa"/>
            <w:shd w:val="clear" w:color="auto" w:fill="F2F2F2" w:themeFill="background1" w:themeFillShade="F2"/>
          </w:tcPr>
          <w:p w14:paraId="1114F065" w14:textId="31178EA9" w:rsidR="00441635" w:rsidRDefault="00441635" w:rsidP="00441635">
            <w:pPr>
              <w:rPr>
                <w:lang w:eastAsia="en-CA"/>
              </w:rPr>
            </w:pPr>
            <w:r w:rsidRPr="00E75D62">
              <w:t>BAY F7</w:t>
            </w:r>
          </w:p>
        </w:tc>
        <w:tc>
          <w:tcPr>
            <w:tcW w:w="907" w:type="dxa"/>
            <w:shd w:val="clear" w:color="auto" w:fill="F2F2F2" w:themeFill="background1" w:themeFillShade="F2"/>
            <w:vAlign w:val="center"/>
          </w:tcPr>
          <w:p w14:paraId="6B5704F7" w14:textId="77777777" w:rsidR="00441635" w:rsidRDefault="00441635" w:rsidP="00441635">
            <w:pPr>
              <w:rPr>
                <w:lang w:eastAsia="en-CA"/>
              </w:rPr>
            </w:pPr>
          </w:p>
        </w:tc>
        <w:tc>
          <w:tcPr>
            <w:tcW w:w="686" w:type="dxa"/>
            <w:shd w:val="clear" w:color="auto" w:fill="F2F2F2" w:themeFill="background1" w:themeFillShade="F2"/>
          </w:tcPr>
          <w:p w14:paraId="0466735E" w14:textId="00F9EC25"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69648588" w14:textId="77777777" w:rsidR="00441635" w:rsidRDefault="00441635" w:rsidP="00441635">
            <w:pPr>
              <w:jc w:val="center"/>
              <w:rPr>
                <w:lang w:eastAsia="en-CA"/>
              </w:rPr>
            </w:pPr>
          </w:p>
        </w:tc>
        <w:tc>
          <w:tcPr>
            <w:tcW w:w="1101" w:type="dxa"/>
            <w:shd w:val="clear" w:color="auto" w:fill="F2F2F2" w:themeFill="background1" w:themeFillShade="F2"/>
          </w:tcPr>
          <w:p w14:paraId="5063AEF0" w14:textId="78946CF0" w:rsidR="00441635" w:rsidRDefault="00441635" w:rsidP="00441635">
            <w:pPr>
              <w:jc w:val="center"/>
              <w:rPr>
                <w:lang w:eastAsia="en-CA"/>
              </w:rPr>
            </w:pPr>
            <w:r w:rsidRPr="00B707BD">
              <w:t>206</w:t>
            </w:r>
          </w:p>
        </w:tc>
        <w:tc>
          <w:tcPr>
            <w:tcW w:w="850" w:type="dxa"/>
            <w:shd w:val="clear" w:color="auto" w:fill="F2F2F2" w:themeFill="background1" w:themeFillShade="F2"/>
            <w:vAlign w:val="center"/>
          </w:tcPr>
          <w:p w14:paraId="1B3B02AF" w14:textId="7A5BBE6D"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41E2B0B7" w14:textId="6B0442CD" w:rsidR="00441635" w:rsidRDefault="00000000" w:rsidP="00441635">
            <w:pPr>
              <w:jc w:val="center"/>
              <w:rPr>
                <w:lang w:eastAsia="en-CA"/>
              </w:rPr>
            </w:pPr>
            <w:sdt>
              <w:sdtPr>
                <w:rPr>
                  <w:lang w:eastAsia="en-CA"/>
                </w:rPr>
                <w:id w:val="-18660387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0A23EB6" w14:textId="77777777" w:rsidR="00441635" w:rsidRDefault="00441635" w:rsidP="00441635">
            <w:pPr>
              <w:jc w:val="center"/>
              <w:rPr>
                <w:lang w:eastAsia="en-CA"/>
              </w:rPr>
            </w:pPr>
          </w:p>
        </w:tc>
        <w:tc>
          <w:tcPr>
            <w:tcW w:w="448" w:type="dxa"/>
            <w:shd w:val="clear" w:color="auto" w:fill="F2F2F2" w:themeFill="background1" w:themeFillShade="F2"/>
            <w:vAlign w:val="center"/>
          </w:tcPr>
          <w:p w14:paraId="5B4CAAFA" w14:textId="3CC01458" w:rsidR="00441635" w:rsidRDefault="00000000" w:rsidP="00441635">
            <w:pPr>
              <w:jc w:val="center"/>
              <w:rPr>
                <w:lang w:eastAsia="en-CA"/>
              </w:rPr>
            </w:pPr>
            <w:sdt>
              <w:sdtPr>
                <w:rPr>
                  <w:lang w:eastAsia="en-CA"/>
                </w:rPr>
                <w:id w:val="2053808290"/>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27481103" w14:textId="6AF68DAF" w:rsidR="00441635" w:rsidRDefault="00000000" w:rsidP="00441635">
            <w:pPr>
              <w:jc w:val="center"/>
              <w:rPr>
                <w:lang w:eastAsia="en-CA"/>
              </w:rPr>
            </w:pPr>
            <w:sdt>
              <w:sdtPr>
                <w:rPr>
                  <w:lang w:eastAsia="en-CA"/>
                </w:rPr>
                <w:id w:val="2121642364"/>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12C171EA" w14:textId="190A67C1" w:rsidR="00441635" w:rsidRDefault="00000000" w:rsidP="00441635">
            <w:pPr>
              <w:jc w:val="center"/>
              <w:rPr>
                <w:lang w:eastAsia="en-CA"/>
              </w:rPr>
            </w:pPr>
            <w:sdt>
              <w:sdtPr>
                <w:rPr>
                  <w:lang w:eastAsia="en-CA"/>
                </w:rPr>
                <w:id w:val="198635326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23BDEF9" w14:textId="77777777" w:rsidR="00441635" w:rsidRDefault="00441635" w:rsidP="00441635">
            <w:pPr>
              <w:jc w:val="center"/>
              <w:rPr>
                <w:lang w:eastAsia="en-CA"/>
              </w:rPr>
            </w:pPr>
          </w:p>
        </w:tc>
        <w:tc>
          <w:tcPr>
            <w:tcW w:w="3288" w:type="dxa"/>
            <w:shd w:val="clear" w:color="auto" w:fill="F2F2F2" w:themeFill="background1" w:themeFillShade="F2"/>
          </w:tcPr>
          <w:p w14:paraId="6DE5BC70" w14:textId="22008009" w:rsidR="00441635" w:rsidRDefault="00441635" w:rsidP="00441635">
            <w:pPr>
              <w:rPr>
                <w:lang w:eastAsia="en-CA"/>
              </w:rPr>
            </w:pPr>
            <w:r w:rsidRPr="00954E8D">
              <w:t>CT1 FUTURE USE     NO WIRES</w:t>
            </w:r>
          </w:p>
        </w:tc>
      </w:tr>
      <w:tr w:rsidR="00441635" w14:paraId="77B77278" w14:textId="77777777" w:rsidTr="00DD2645">
        <w:tc>
          <w:tcPr>
            <w:tcW w:w="3060" w:type="dxa"/>
            <w:shd w:val="clear" w:color="auto" w:fill="F2F2F2" w:themeFill="background1" w:themeFillShade="F2"/>
          </w:tcPr>
          <w:p w14:paraId="07DD9799" w14:textId="0286B707" w:rsidR="00441635" w:rsidRDefault="00441635" w:rsidP="00441635">
            <w:pPr>
              <w:rPr>
                <w:lang w:eastAsia="en-CA"/>
              </w:rPr>
            </w:pPr>
            <w:r w:rsidRPr="00E75D62">
              <w:t>BAY F6</w:t>
            </w:r>
          </w:p>
        </w:tc>
        <w:tc>
          <w:tcPr>
            <w:tcW w:w="907" w:type="dxa"/>
            <w:shd w:val="clear" w:color="auto" w:fill="F2F2F2" w:themeFill="background1" w:themeFillShade="F2"/>
            <w:vAlign w:val="center"/>
          </w:tcPr>
          <w:p w14:paraId="5B0D8739" w14:textId="77777777" w:rsidR="00441635" w:rsidRDefault="00441635" w:rsidP="00441635">
            <w:pPr>
              <w:rPr>
                <w:lang w:eastAsia="en-CA"/>
              </w:rPr>
            </w:pPr>
          </w:p>
        </w:tc>
        <w:tc>
          <w:tcPr>
            <w:tcW w:w="686" w:type="dxa"/>
            <w:shd w:val="clear" w:color="auto" w:fill="F2F2F2" w:themeFill="background1" w:themeFillShade="F2"/>
          </w:tcPr>
          <w:p w14:paraId="310969DA" w14:textId="0EE4F8F9"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512EA95C" w14:textId="77777777" w:rsidR="00441635" w:rsidRDefault="00441635" w:rsidP="00441635">
            <w:pPr>
              <w:jc w:val="center"/>
              <w:rPr>
                <w:lang w:eastAsia="en-CA"/>
              </w:rPr>
            </w:pPr>
          </w:p>
        </w:tc>
        <w:tc>
          <w:tcPr>
            <w:tcW w:w="1101" w:type="dxa"/>
            <w:shd w:val="clear" w:color="auto" w:fill="F2F2F2" w:themeFill="background1" w:themeFillShade="F2"/>
          </w:tcPr>
          <w:p w14:paraId="06240E1C" w14:textId="71243A48" w:rsidR="00441635" w:rsidRDefault="00441635" w:rsidP="00441635">
            <w:pPr>
              <w:jc w:val="center"/>
              <w:rPr>
                <w:lang w:eastAsia="en-CA"/>
              </w:rPr>
            </w:pPr>
            <w:r w:rsidRPr="00B707BD">
              <w:t>207</w:t>
            </w:r>
          </w:p>
        </w:tc>
        <w:tc>
          <w:tcPr>
            <w:tcW w:w="850" w:type="dxa"/>
            <w:shd w:val="clear" w:color="auto" w:fill="F2F2F2" w:themeFill="background1" w:themeFillShade="F2"/>
            <w:vAlign w:val="center"/>
          </w:tcPr>
          <w:p w14:paraId="303DF9ED" w14:textId="2CA55163"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54A9C3F3" w14:textId="61F4142B" w:rsidR="00441635" w:rsidRDefault="00000000" w:rsidP="00441635">
            <w:pPr>
              <w:jc w:val="center"/>
              <w:rPr>
                <w:lang w:eastAsia="en-CA"/>
              </w:rPr>
            </w:pPr>
            <w:sdt>
              <w:sdtPr>
                <w:rPr>
                  <w:lang w:eastAsia="en-CA"/>
                </w:rPr>
                <w:id w:val="99036224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0FCF2CBA" w14:textId="77777777" w:rsidR="00441635" w:rsidRDefault="00441635" w:rsidP="00441635">
            <w:pPr>
              <w:jc w:val="center"/>
              <w:rPr>
                <w:lang w:eastAsia="en-CA"/>
              </w:rPr>
            </w:pPr>
          </w:p>
        </w:tc>
        <w:tc>
          <w:tcPr>
            <w:tcW w:w="448" w:type="dxa"/>
            <w:shd w:val="clear" w:color="auto" w:fill="F2F2F2" w:themeFill="background1" w:themeFillShade="F2"/>
            <w:vAlign w:val="center"/>
          </w:tcPr>
          <w:p w14:paraId="19F3A12E" w14:textId="64AEA743" w:rsidR="00441635" w:rsidRDefault="00000000" w:rsidP="00441635">
            <w:pPr>
              <w:jc w:val="center"/>
              <w:rPr>
                <w:lang w:eastAsia="en-CA"/>
              </w:rPr>
            </w:pPr>
            <w:sdt>
              <w:sdtPr>
                <w:rPr>
                  <w:lang w:eastAsia="en-CA"/>
                </w:rPr>
                <w:id w:val="179201654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327B31BC" w14:textId="6FF297DB" w:rsidR="00441635" w:rsidRDefault="00000000" w:rsidP="00441635">
            <w:pPr>
              <w:jc w:val="center"/>
              <w:rPr>
                <w:lang w:eastAsia="en-CA"/>
              </w:rPr>
            </w:pPr>
            <w:sdt>
              <w:sdtPr>
                <w:rPr>
                  <w:lang w:eastAsia="en-CA"/>
                </w:rPr>
                <w:id w:val="-65514558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3B2FD2D6" w14:textId="28B25502" w:rsidR="00441635" w:rsidRDefault="00000000" w:rsidP="00441635">
            <w:pPr>
              <w:jc w:val="center"/>
              <w:rPr>
                <w:lang w:eastAsia="en-CA"/>
              </w:rPr>
            </w:pPr>
            <w:sdt>
              <w:sdtPr>
                <w:rPr>
                  <w:lang w:eastAsia="en-CA"/>
                </w:rPr>
                <w:id w:val="-185487530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34B837E8" w14:textId="77777777" w:rsidR="00441635" w:rsidRDefault="00441635" w:rsidP="00441635">
            <w:pPr>
              <w:jc w:val="center"/>
              <w:rPr>
                <w:lang w:eastAsia="en-CA"/>
              </w:rPr>
            </w:pPr>
          </w:p>
        </w:tc>
        <w:tc>
          <w:tcPr>
            <w:tcW w:w="3288" w:type="dxa"/>
            <w:shd w:val="clear" w:color="auto" w:fill="F2F2F2" w:themeFill="background1" w:themeFillShade="F2"/>
          </w:tcPr>
          <w:p w14:paraId="1A4582CB" w14:textId="083C9AE9" w:rsidR="00441635" w:rsidRDefault="00441635" w:rsidP="00441635">
            <w:pPr>
              <w:rPr>
                <w:lang w:eastAsia="en-CA"/>
              </w:rPr>
            </w:pPr>
            <w:r w:rsidRPr="00954E8D">
              <w:t>CT1 SUPPRESSION ALARM</w:t>
            </w:r>
          </w:p>
        </w:tc>
      </w:tr>
      <w:tr w:rsidR="00441635" w14:paraId="5E2CCE2B" w14:textId="77777777" w:rsidTr="00DD2645">
        <w:tc>
          <w:tcPr>
            <w:tcW w:w="3060" w:type="dxa"/>
            <w:shd w:val="clear" w:color="auto" w:fill="F2F2F2" w:themeFill="background1" w:themeFillShade="F2"/>
          </w:tcPr>
          <w:p w14:paraId="53AF65CC" w14:textId="71F1918F" w:rsidR="00441635" w:rsidRDefault="00441635" w:rsidP="00441635">
            <w:pPr>
              <w:rPr>
                <w:lang w:eastAsia="en-CA"/>
              </w:rPr>
            </w:pPr>
            <w:r w:rsidRPr="00E75D62">
              <w:t>BAY F12</w:t>
            </w:r>
          </w:p>
        </w:tc>
        <w:tc>
          <w:tcPr>
            <w:tcW w:w="907" w:type="dxa"/>
            <w:shd w:val="clear" w:color="auto" w:fill="F2F2F2" w:themeFill="background1" w:themeFillShade="F2"/>
            <w:vAlign w:val="center"/>
          </w:tcPr>
          <w:p w14:paraId="0AE114DC" w14:textId="77777777" w:rsidR="00441635" w:rsidRDefault="00441635" w:rsidP="00441635">
            <w:pPr>
              <w:rPr>
                <w:lang w:eastAsia="en-CA"/>
              </w:rPr>
            </w:pPr>
          </w:p>
        </w:tc>
        <w:tc>
          <w:tcPr>
            <w:tcW w:w="686" w:type="dxa"/>
            <w:shd w:val="clear" w:color="auto" w:fill="F2F2F2" w:themeFill="background1" w:themeFillShade="F2"/>
          </w:tcPr>
          <w:p w14:paraId="77E9F5EA" w14:textId="01301E69"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658C0279" w14:textId="77777777" w:rsidR="00441635" w:rsidRDefault="00441635" w:rsidP="00441635">
            <w:pPr>
              <w:jc w:val="center"/>
              <w:rPr>
                <w:lang w:eastAsia="en-CA"/>
              </w:rPr>
            </w:pPr>
          </w:p>
        </w:tc>
        <w:tc>
          <w:tcPr>
            <w:tcW w:w="1101" w:type="dxa"/>
            <w:shd w:val="clear" w:color="auto" w:fill="F2F2F2" w:themeFill="background1" w:themeFillShade="F2"/>
          </w:tcPr>
          <w:p w14:paraId="4747CE86" w14:textId="15DCC92E" w:rsidR="00441635" w:rsidRDefault="00441635" w:rsidP="00441635">
            <w:pPr>
              <w:jc w:val="center"/>
              <w:rPr>
                <w:lang w:eastAsia="en-CA"/>
              </w:rPr>
            </w:pPr>
            <w:r w:rsidRPr="00B707BD">
              <w:t>208</w:t>
            </w:r>
          </w:p>
        </w:tc>
        <w:tc>
          <w:tcPr>
            <w:tcW w:w="850" w:type="dxa"/>
            <w:shd w:val="clear" w:color="auto" w:fill="F2F2F2" w:themeFill="background1" w:themeFillShade="F2"/>
            <w:vAlign w:val="center"/>
          </w:tcPr>
          <w:p w14:paraId="28CABA1B" w14:textId="5D300B1F"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045265F8" w14:textId="5B17A931" w:rsidR="00441635" w:rsidRDefault="00000000" w:rsidP="00441635">
            <w:pPr>
              <w:jc w:val="center"/>
              <w:rPr>
                <w:lang w:eastAsia="en-CA"/>
              </w:rPr>
            </w:pPr>
            <w:sdt>
              <w:sdtPr>
                <w:rPr>
                  <w:lang w:eastAsia="en-CA"/>
                </w:rPr>
                <w:id w:val="-68074193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81E8B7F" w14:textId="77777777" w:rsidR="00441635" w:rsidRDefault="00441635" w:rsidP="00441635">
            <w:pPr>
              <w:jc w:val="center"/>
              <w:rPr>
                <w:lang w:eastAsia="en-CA"/>
              </w:rPr>
            </w:pPr>
          </w:p>
        </w:tc>
        <w:tc>
          <w:tcPr>
            <w:tcW w:w="448" w:type="dxa"/>
            <w:shd w:val="clear" w:color="auto" w:fill="F2F2F2" w:themeFill="background1" w:themeFillShade="F2"/>
            <w:vAlign w:val="center"/>
          </w:tcPr>
          <w:p w14:paraId="76DA6E03" w14:textId="6D55243B" w:rsidR="00441635" w:rsidRDefault="00000000" w:rsidP="00441635">
            <w:pPr>
              <w:jc w:val="center"/>
              <w:rPr>
                <w:lang w:eastAsia="en-CA"/>
              </w:rPr>
            </w:pPr>
            <w:sdt>
              <w:sdtPr>
                <w:rPr>
                  <w:lang w:eastAsia="en-CA"/>
                </w:rPr>
                <w:id w:val="91697265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34BB51FE" w14:textId="73262CB8" w:rsidR="00441635" w:rsidRDefault="00000000" w:rsidP="00441635">
            <w:pPr>
              <w:jc w:val="center"/>
              <w:rPr>
                <w:lang w:eastAsia="en-CA"/>
              </w:rPr>
            </w:pPr>
            <w:sdt>
              <w:sdtPr>
                <w:rPr>
                  <w:lang w:eastAsia="en-CA"/>
                </w:rPr>
                <w:id w:val="-102416877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11453C24" w14:textId="51E536F7" w:rsidR="00441635" w:rsidRDefault="00000000" w:rsidP="00441635">
            <w:pPr>
              <w:jc w:val="center"/>
              <w:rPr>
                <w:lang w:eastAsia="en-CA"/>
              </w:rPr>
            </w:pPr>
            <w:sdt>
              <w:sdtPr>
                <w:rPr>
                  <w:lang w:eastAsia="en-CA"/>
                </w:rPr>
                <w:id w:val="-119276694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820F3C4" w14:textId="77777777" w:rsidR="00441635" w:rsidRDefault="00441635" w:rsidP="00441635">
            <w:pPr>
              <w:jc w:val="center"/>
              <w:rPr>
                <w:lang w:eastAsia="en-CA"/>
              </w:rPr>
            </w:pPr>
          </w:p>
        </w:tc>
        <w:tc>
          <w:tcPr>
            <w:tcW w:w="3288" w:type="dxa"/>
            <w:shd w:val="clear" w:color="auto" w:fill="F2F2F2" w:themeFill="background1" w:themeFillShade="F2"/>
          </w:tcPr>
          <w:p w14:paraId="13347302" w14:textId="180F949E" w:rsidR="00441635" w:rsidRDefault="00441635" w:rsidP="00441635">
            <w:pPr>
              <w:rPr>
                <w:lang w:eastAsia="en-CA"/>
              </w:rPr>
            </w:pPr>
            <w:r w:rsidRPr="00954E8D">
              <w:t>CT1 SUPPRESSION ALARM</w:t>
            </w:r>
          </w:p>
        </w:tc>
      </w:tr>
      <w:tr w:rsidR="00441635" w14:paraId="71E8F35F" w14:textId="77777777" w:rsidTr="00DD2645">
        <w:tc>
          <w:tcPr>
            <w:tcW w:w="3060" w:type="dxa"/>
            <w:shd w:val="clear" w:color="auto" w:fill="F2F2F2" w:themeFill="background1" w:themeFillShade="F2"/>
          </w:tcPr>
          <w:p w14:paraId="77EE3B88" w14:textId="0F4A0C5F" w:rsidR="00441635" w:rsidRDefault="00441635" w:rsidP="00441635">
            <w:pPr>
              <w:rPr>
                <w:lang w:eastAsia="en-CA"/>
              </w:rPr>
            </w:pPr>
            <w:r w:rsidRPr="00E75D62">
              <w:t>BAY F4</w:t>
            </w:r>
          </w:p>
        </w:tc>
        <w:tc>
          <w:tcPr>
            <w:tcW w:w="907" w:type="dxa"/>
            <w:shd w:val="clear" w:color="auto" w:fill="F2F2F2" w:themeFill="background1" w:themeFillShade="F2"/>
            <w:vAlign w:val="center"/>
          </w:tcPr>
          <w:p w14:paraId="096ED08A" w14:textId="77777777" w:rsidR="00441635" w:rsidRDefault="00441635" w:rsidP="00441635">
            <w:pPr>
              <w:rPr>
                <w:lang w:eastAsia="en-CA"/>
              </w:rPr>
            </w:pPr>
          </w:p>
        </w:tc>
        <w:tc>
          <w:tcPr>
            <w:tcW w:w="686" w:type="dxa"/>
            <w:shd w:val="clear" w:color="auto" w:fill="F2F2F2" w:themeFill="background1" w:themeFillShade="F2"/>
          </w:tcPr>
          <w:p w14:paraId="7B42E29F" w14:textId="2E0B58BB"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4FFCD935" w14:textId="77777777" w:rsidR="00441635" w:rsidRDefault="00441635" w:rsidP="00441635">
            <w:pPr>
              <w:jc w:val="center"/>
              <w:rPr>
                <w:lang w:eastAsia="en-CA"/>
              </w:rPr>
            </w:pPr>
          </w:p>
        </w:tc>
        <w:tc>
          <w:tcPr>
            <w:tcW w:w="1101" w:type="dxa"/>
            <w:shd w:val="clear" w:color="auto" w:fill="F2F2F2" w:themeFill="background1" w:themeFillShade="F2"/>
          </w:tcPr>
          <w:p w14:paraId="3225B260" w14:textId="521EA846" w:rsidR="00441635" w:rsidRDefault="00441635" w:rsidP="00441635">
            <w:pPr>
              <w:jc w:val="center"/>
              <w:rPr>
                <w:lang w:eastAsia="en-CA"/>
              </w:rPr>
            </w:pPr>
            <w:r w:rsidRPr="00B707BD">
              <w:t>209</w:t>
            </w:r>
          </w:p>
        </w:tc>
        <w:tc>
          <w:tcPr>
            <w:tcW w:w="850" w:type="dxa"/>
            <w:shd w:val="clear" w:color="auto" w:fill="F2F2F2" w:themeFill="background1" w:themeFillShade="F2"/>
            <w:vAlign w:val="center"/>
          </w:tcPr>
          <w:p w14:paraId="6B38EAD5" w14:textId="4B0C1F74"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0195E50B" w14:textId="05EC37E3" w:rsidR="00441635" w:rsidRDefault="00000000" w:rsidP="00441635">
            <w:pPr>
              <w:jc w:val="center"/>
              <w:rPr>
                <w:lang w:eastAsia="en-CA"/>
              </w:rPr>
            </w:pPr>
            <w:sdt>
              <w:sdtPr>
                <w:rPr>
                  <w:lang w:eastAsia="en-CA"/>
                </w:rPr>
                <w:id w:val="180381661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E808D9E" w14:textId="77777777" w:rsidR="00441635" w:rsidRDefault="00441635" w:rsidP="00441635">
            <w:pPr>
              <w:jc w:val="center"/>
              <w:rPr>
                <w:lang w:eastAsia="en-CA"/>
              </w:rPr>
            </w:pPr>
          </w:p>
        </w:tc>
        <w:tc>
          <w:tcPr>
            <w:tcW w:w="448" w:type="dxa"/>
            <w:shd w:val="clear" w:color="auto" w:fill="F2F2F2" w:themeFill="background1" w:themeFillShade="F2"/>
            <w:vAlign w:val="center"/>
          </w:tcPr>
          <w:p w14:paraId="54C5D033" w14:textId="681FB1F1" w:rsidR="00441635" w:rsidRDefault="00000000" w:rsidP="00441635">
            <w:pPr>
              <w:jc w:val="center"/>
              <w:rPr>
                <w:lang w:eastAsia="en-CA"/>
              </w:rPr>
            </w:pPr>
            <w:sdt>
              <w:sdtPr>
                <w:rPr>
                  <w:lang w:eastAsia="en-CA"/>
                </w:rPr>
                <w:id w:val="-32358635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43D105D3" w14:textId="012D3522" w:rsidR="00441635" w:rsidRDefault="00000000" w:rsidP="00441635">
            <w:pPr>
              <w:jc w:val="center"/>
              <w:rPr>
                <w:lang w:eastAsia="en-CA"/>
              </w:rPr>
            </w:pPr>
            <w:sdt>
              <w:sdtPr>
                <w:rPr>
                  <w:lang w:eastAsia="en-CA"/>
                </w:rPr>
                <w:id w:val="89108092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44D94C90" w14:textId="26D9ED9C" w:rsidR="00441635" w:rsidRDefault="00000000" w:rsidP="00441635">
            <w:pPr>
              <w:jc w:val="center"/>
              <w:rPr>
                <w:lang w:eastAsia="en-CA"/>
              </w:rPr>
            </w:pPr>
            <w:sdt>
              <w:sdtPr>
                <w:rPr>
                  <w:lang w:eastAsia="en-CA"/>
                </w:rPr>
                <w:id w:val="209242385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5F5B1324" w14:textId="77777777" w:rsidR="00441635" w:rsidRDefault="00441635" w:rsidP="00441635">
            <w:pPr>
              <w:jc w:val="center"/>
              <w:rPr>
                <w:lang w:eastAsia="en-CA"/>
              </w:rPr>
            </w:pPr>
          </w:p>
        </w:tc>
        <w:tc>
          <w:tcPr>
            <w:tcW w:w="3288" w:type="dxa"/>
            <w:shd w:val="clear" w:color="auto" w:fill="F2F2F2" w:themeFill="background1" w:themeFillShade="F2"/>
          </w:tcPr>
          <w:p w14:paraId="43FA3C52" w14:textId="28C53F2D" w:rsidR="00441635" w:rsidRDefault="00441635" w:rsidP="00441635">
            <w:pPr>
              <w:rPr>
                <w:lang w:eastAsia="en-CA"/>
              </w:rPr>
            </w:pPr>
            <w:r w:rsidRPr="00954E8D">
              <w:t>CT1 SUPPRESSION ALARM</w:t>
            </w:r>
          </w:p>
        </w:tc>
      </w:tr>
      <w:tr w:rsidR="00441635" w14:paraId="05449D07" w14:textId="77777777" w:rsidTr="00DD2645">
        <w:tc>
          <w:tcPr>
            <w:tcW w:w="3060" w:type="dxa"/>
            <w:shd w:val="clear" w:color="auto" w:fill="F2F2F2" w:themeFill="background1" w:themeFillShade="F2"/>
          </w:tcPr>
          <w:p w14:paraId="10CD7EB2" w14:textId="13EAD548" w:rsidR="00441635" w:rsidRDefault="00441635" w:rsidP="00441635">
            <w:pPr>
              <w:rPr>
                <w:lang w:eastAsia="en-CA"/>
              </w:rPr>
            </w:pPr>
            <w:r w:rsidRPr="00E75D62">
              <w:t>BAY F5</w:t>
            </w:r>
          </w:p>
        </w:tc>
        <w:tc>
          <w:tcPr>
            <w:tcW w:w="907" w:type="dxa"/>
            <w:shd w:val="clear" w:color="auto" w:fill="F2F2F2" w:themeFill="background1" w:themeFillShade="F2"/>
            <w:vAlign w:val="center"/>
          </w:tcPr>
          <w:p w14:paraId="36823DD1" w14:textId="77777777" w:rsidR="00441635" w:rsidRDefault="00441635" w:rsidP="00441635">
            <w:pPr>
              <w:rPr>
                <w:lang w:eastAsia="en-CA"/>
              </w:rPr>
            </w:pPr>
          </w:p>
        </w:tc>
        <w:tc>
          <w:tcPr>
            <w:tcW w:w="686" w:type="dxa"/>
            <w:shd w:val="clear" w:color="auto" w:fill="F2F2F2" w:themeFill="background1" w:themeFillShade="F2"/>
          </w:tcPr>
          <w:p w14:paraId="3D8A5BE2" w14:textId="0457D112"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7FF3C896" w14:textId="77777777" w:rsidR="00441635" w:rsidRDefault="00441635" w:rsidP="00441635">
            <w:pPr>
              <w:jc w:val="center"/>
              <w:rPr>
                <w:lang w:eastAsia="en-CA"/>
              </w:rPr>
            </w:pPr>
          </w:p>
        </w:tc>
        <w:tc>
          <w:tcPr>
            <w:tcW w:w="1101" w:type="dxa"/>
            <w:shd w:val="clear" w:color="auto" w:fill="F2F2F2" w:themeFill="background1" w:themeFillShade="F2"/>
          </w:tcPr>
          <w:p w14:paraId="46631A61" w14:textId="7D2A78F7" w:rsidR="00441635" w:rsidRDefault="00441635" w:rsidP="00441635">
            <w:pPr>
              <w:jc w:val="center"/>
              <w:rPr>
                <w:lang w:eastAsia="en-CA"/>
              </w:rPr>
            </w:pPr>
            <w:r w:rsidRPr="00B707BD">
              <w:t>210</w:t>
            </w:r>
          </w:p>
        </w:tc>
        <w:tc>
          <w:tcPr>
            <w:tcW w:w="850" w:type="dxa"/>
            <w:shd w:val="clear" w:color="auto" w:fill="F2F2F2" w:themeFill="background1" w:themeFillShade="F2"/>
            <w:vAlign w:val="center"/>
          </w:tcPr>
          <w:p w14:paraId="62F7C6B0" w14:textId="2B1F72D8"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568E4AC4" w14:textId="5817DD37" w:rsidR="00441635" w:rsidRDefault="00000000" w:rsidP="00441635">
            <w:pPr>
              <w:jc w:val="center"/>
              <w:rPr>
                <w:lang w:eastAsia="en-CA"/>
              </w:rPr>
            </w:pPr>
            <w:sdt>
              <w:sdtPr>
                <w:rPr>
                  <w:lang w:eastAsia="en-CA"/>
                </w:rPr>
                <w:id w:val="-153819733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BD73292" w14:textId="77777777" w:rsidR="00441635" w:rsidRDefault="00441635" w:rsidP="00441635">
            <w:pPr>
              <w:jc w:val="center"/>
              <w:rPr>
                <w:lang w:eastAsia="en-CA"/>
              </w:rPr>
            </w:pPr>
          </w:p>
        </w:tc>
        <w:tc>
          <w:tcPr>
            <w:tcW w:w="448" w:type="dxa"/>
            <w:shd w:val="clear" w:color="auto" w:fill="F2F2F2" w:themeFill="background1" w:themeFillShade="F2"/>
            <w:vAlign w:val="center"/>
          </w:tcPr>
          <w:p w14:paraId="79BBDE0E" w14:textId="483665F9" w:rsidR="00441635" w:rsidRDefault="00000000" w:rsidP="00441635">
            <w:pPr>
              <w:jc w:val="center"/>
              <w:rPr>
                <w:lang w:eastAsia="en-CA"/>
              </w:rPr>
            </w:pPr>
            <w:sdt>
              <w:sdtPr>
                <w:rPr>
                  <w:lang w:eastAsia="en-CA"/>
                </w:rPr>
                <w:id w:val="117367997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3742C92E" w14:textId="11247A38" w:rsidR="00441635" w:rsidRDefault="00000000" w:rsidP="00441635">
            <w:pPr>
              <w:jc w:val="center"/>
              <w:rPr>
                <w:lang w:eastAsia="en-CA"/>
              </w:rPr>
            </w:pPr>
            <w:sdt>
              <w:sdtPr>
                <w:rPr>
                  <w:lang w:eastAsia="en-CA"/>
                </w:rPr>
                <w:id w:val="23182590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182CBA90" w14:textId="54CE3C37" w:rsidR="00441635" w:rsidRDefault="00000000" w:rsidP="00441635">
            <w:pPr>
              <w:jc w:val="center"/>
              <w:rPr>
                <w:lang w:eastAsia="en-CA"/>
              </w:rPr>
            </w:pPr>
            <w:sdt>
              <w:sdtPr>
                <w:rPr>
                  <w:lang w:eastAsia="en-CA"/>
                </w:rPr>
                <w:id w:val="58681549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06FDD96B" w14:textId="77777777" w:rsidR="00441635" w:rsidRDefault="00441635" w:rsidP="00441635">
            <w:pPr>
              <w:jc w:val="center"/>
              <w:rPr>
                <w:lang w:eastAsia="en-CA"/>
              </w:rPr>
            </w:pPr>
          </w:p>
        </w:tc>
        <w:tc>
          <w:tcPr>
            <w:tcW w:w="3288" w:type="dxa"/>
            <w:shd w:val="clear" w:color="auto" w:fill="F2F2F2" w:themeFill="background1" w:themeFillShade="F2"/>
          </w:tcPr>
          <w:p w14:paraId="538A8CB3" w14:textId="321569A8" w:rsidR="00441635" w:rsidRDefault="00441635" w:rsidP="00441635">
            <w:pPr>
              <w:rPr>
                <w:lang w:eastAsia="en-CA"/>
              </w:rPr>
            </w:pPr>
            <w:r w:rsidRPr="00954E8D">
              <w:t>CT1 SUPPRESSION ALARM</w:t>
            </w:r>
          </w:p>
        </w:tc>
      </w:tr>
      <w:tr w:rsidR="00441635" w14:paraId="7AFF4A9B" w14:textId="77777777" w:rsidTr="00DD2645">
        <w:tc>
          <w:tcPr>
            <w:tcW w:w="3060" w:type="dxa"/>
            <w:shd w:val="clear" w:color="auto" w:fill="F2F2F2" w:themeFill="background1" w:themeFillShade="F2"/>
          </w:tcPr>
          <w:p w14:paraId="3448BB88" w14:textId="603937DA" w:rsidR="00441635" w:rsidRDefault="00441635" w:rsidP="00441635">
            <w:pPr>
              <w:rPr>
                <w:lang w:eastAsia="en-CA"/>
              </w:rPr>
            </w:pPr>
            <w:r w:rsidRPr="00E75D62">
              <w:t>BAY F8</w:t>
            </w:r>
          </w:p>
        </w:tc>
        <w:tc>
          <w:tcPr>
            <w:tcW w:w="907" w:type="dxa"/>
            <w:shd w:val="clear" w:color="auto" w:fill="F2F2F2" w:themeFill="background1" w:themeFillShade="F2"/>
            <w:vAlign w:val="center"/>
          </w:tcPr>
          <w:p w14:paraId="654F2DC4" w14:textId="77777777" w:rsidR="00441635" w:rsidRDefault="00441635" w:rsidP="00441635">
            <w:pPr>
              <w:rPr>
                <w:lang w:eastAsia="en-CA"/>
              </w:rPr>
            </w:pPr>
          </w:p>
        </w:tc>
        <w:tc>
          <w:tcPr>
            <w:tcW w:w="686" w:type="dxa"/>
            <w:shd w:val="clear" w:color="auto" w:fill="F2F2F2" w:themeFill="background1" w:themeFillShade="F2"/>
          </w:tcPr>
          <w:p w14:paraId="299B9E7B" w14:textId="37FC5FAE"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521BAC33" w14:textId="77777777" w:rsidR="00441635" w:rsidRDefault="00441635" w:rsidP="00441635">
            <w:pPr>
              <w:jc w:val="center"/>
              <w:rPr>
                <w:lang w:eastAsia="en-CA"/>
              </w:rPr>
            </w:pPr>
          </w:p>
        </w:tc>
        <w:tc>
          <w:tcPr>
            <w:tcW w:w="1101" w:type="dxa"/>
            <w:shd w:val="clear" w:color="auto" w:fill="F2F2F2" w:themeFill="background1" w:themeFillShade="F2"/>
          </w:tcPr>
          <w:p w14:paraId="0AAA005D" w14:textId="616F9F61" w:rsidR="00441635" w:rsidRDefault="00441635" w:rsidP="00441635">
            <w:pPr>
              <w:jc w:val="center"/>
              <w:rPr>
                <w:lang w:eastAsia="en-CA"/>
              </w:rPr>
            </w:pPr>
            <w:r w:rsidRPr="00B707BD">
              <w:t>215</w:t>
            </w:r>
          </w:p>
        </w:tc>
        <w:tc>
          <w:tcPr>
            <w:tcW w:w="850" w:type="dxa"/>
            <w:shd w:val="clear" w:color="auto" w:fill="F2F2F2" w:themeFill="background1" w:themeFillShade="F2"/>
            <w:vAlign w:val="center"/>
          </w:tcPr>
          <w:p w14:paraId="36DCAF7A" w14:textId="708589CE"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4B449DEE" w14:textId="0606ED3A" w:rsidR="00441635" w:rsidRDefault="00000000" w:rsidP="00441635">
            <w:pPr>
              <w:jc w:val="center"/>
              <w:rPr>
                <w:lang w:eastAsia="en-CA"/>
              </w:rPr>
            </w:pPr>
            <w:sdt>
              <w:sdtPr>
                <w:rPr>
                  <w:lang w:eastAsia="en-CA"/>
                </w:rPr>
                <w:id w:val="129371268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26B9FA9" w14:textId="77777777" w:rsidR="00441635" w:rsidRDefault="00441635" w:rsidP="00441635">
            <w:pPr>
              <w:jc w:val="center"/>
              <w:rPr>
                <w:lang w:eastAsia="en-CA"/>
              </w:rPr>
            </w:pPr>
          </w:p>
        </w:tc>
        <w:tc>
          <w:tcPr>
            <w:tcW w:w="448" w:type="dxa"/>
            <w:shd w:val="clear" w:color="auto" w:fill="F2F2F2" w:themeFill="background1" w:themeFillShade="F2"/>
            <w:vAlign w:val="center"/>
          </w:tcPr>
          <w:p w14:paraId="15D8D4F6" w14:textId="04E55B73" w:rsidR="00441635" w:rsidRDefault="00000000" w:rsidP="00441635">
            <w:pPr>
              <w:jc w:val="center"/>
              <w:rPr>
                <w:lang w:eastAsia="en-CA"/>
              </w:rPr>
            </w:pPr>
            <w:sdt>
              <w:sdtPr>
                <w:rPr>
                  <w:lang w:eastAsia="en-CA"/>
                </w:rPr>
                <w:id w:val="-740013427"/>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3A6EAE8B" w14:textId="3B3CD6A9" w:rsidR="00441635" w:rsidRDefault="00000000" w:rsidP="00441635">
            <w:pPr>
              <w:jc w:val="center"/>
              <w:rPr>
                <w:lang w:eastAsia="en-CA"/>
              </w:rPr>
            </w:pPr>
            <w:sdt>
              <w:sdtPr>
                <w:rPr>
                  <w:lang w:eastAsia="en-CA"/>
                </w:rPr>
                <w:id w:val="2128804318"/>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432AE7C8" w14:textId="7F47087E" w:rsidR="00441635" w:rsidRDefault="00000000" w:rsidP="00441635">
            <w:pPr>
              <w:jc w:val="center"/>
              <w:rPr>
                <w:lang w:eastAsia="en-CA"/>
              </w:rPr>
            </w:pPr>
            <w:sdt>
              <w:sdtPr>
                <w:rPr>
                  <w:lang w:eastAsia="en-CA"/>
                </w:rPr>
                <w:id w:val="186408320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00AC2F7" w14:textId="77777777" w:rsidR="00441635" w:rsidRDefault="00441635" w:rsidP="00441635">
            <w:pPr>
              <w:jc w:val="center"/>
              <w:rPr>
                <w:lang w:eastAsia="en-CA"/>
              </w:rPr>
            </w:pPr>
          </w:p>
        </w:tc>
        <w:tc>
          <w:tcPr>
            <w:tcW w:w="3288" w:type="dxa"/>
            <w:shd w:val="clear" w:color="auto" w:fill="F2F2F2" w:themeFill="background1" w:themeFillShade="F2"/>
          </w:tcPr>
          <w:p w14:paraId="17E6595F" w14:textId="7A83105E" w:rsidR="00441635" w:rsidRDefault="00441635" w:rsidP="00441635">
            <w:pPr>
              <w:rPr>
                <w:lang w:eastAsia="en-CA"/>
              </w:rPr>
            </w:pPr>
            <w:r w:rsidRPr="00954E8D">
              <w:t>CT1 FUTURE USE     NO WIRES</w:t>
            </w:r>
          </w:p>
        </w:tc>
      </w:tr>
      <w:tr w:rsidR="00441635" w14:paraId="3C0B5DAA" w14:textId="77777777" w:rsidTr="00DD2645">
        <w:tc>
          <w:tcPr>
            <w:tcW w:w="3060" w:type="dxa"/>
            <w:shd w:val="clear" w:color="auto" w:fill="F2F2F2" w:themeFill="background1" w:themeFillShade="F2"/>
          </w:tcPr>
          <w:p w14:paraId="2EDE05E2" w14:textId="14DBD165" w:rsidR="00441635" w:rsidRDefault="00441635" w:rsidP="00441635">
            <w:pPr>
              <w:rPr>
                <w:lang w:eastAsia="en-CA"/>
              </w:rPr>
            </w:pPr>
            <w:r w:rsidRPr="00E75D62">
              <w:t>BAY F1</w:t>
            </w:r>
          </w:p>
        </w:tc>
        <w:tc>
          <w:tcPr>
            <w:tcW w:w="907" w:type="dxa"/>
            <w:shd w:val="clear" w:color="auto" w:fill="F2F2F2" w:themeFill="background1" w:themeFillShade="F2"/>
            <w:vAlign w:val="center"/>
          </w:tcPr>
          <w:p w14:paraId="16948665" w14:textId="77777777" w:rsidR="00441635" w:rsidRDefault="00441635" w:rsidP="00441635">
            <w:pPr>
              <w:rPr>
                <w:lang w:eastAsia="en-CA"/>
              </w:rPr>
            </w:pPr>
          </w:p>
        </w:tc>
        <w:tc>
          <w:tcPr>
            <w:tcW w:w="686" w:type="dxa"/>
            <w:shd w:val="clear" w:color="auto" w:fill="F2F2F2" w:themeFill="background1" w:themeFillShade="F2"/>
          </w:tcPr>
          <w:p w14:paraId="5AF49B9E" w14:textId="67EF5C44"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7502EED0" w14:textId="77777777" w:rsidR="00441635" w:rsidRDefault="00441635" w:rsidP="00441635">
            <w:pPr>
              <w:jc w:val="center"/>
              <w:rPr>
                <w:lang w:eastAsia="en-CA"/>
              </w:rPr>
            </w:pPr>
          </w:p>
        </w:tc>
        <w:tc>
          <w:tcPr>
            <w:tcW w:w="1101" w:type="dxa"/>
            <w:shd w:val="clear" w:color="auto" w:fill="F2F2F2" w:themeFill="background1" w:themeFillShade="F2"/>
          </w:tcPr>
          <w:p w14:paraId="0C90896B" w14:textId="12422BA0" w:rsidR="00441635" w:rsidRDefault="00441635" w:rsidP="00441635">
            <w:pPr>
              <w:jc w:val="center"/>
              <w:rPr>
                <w:lang w:eastAsia="en-CA"/>
              </w:rPr>
            </w:pPr>
            <w:r w:rsidRPr="00B707BD">
              <w:t>216</w:t>
            </w:r>
          </w:p>
        </w:tc>
        <w:tc>
          <w:tcPr>
            <w:tcW w:w="850" w:type="dxa"/>
            <w:shd w:val="clear" w:color="auto" w:fill="F2F2F2" w:themeFill="background1" w:themeFillShade="F2"/>
            <w:vAlign w:val="center"/>
          </w:tcPr>
          <w:p w14:paraId="1FF4780F" w14:textId="4E048CA9"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00AE950B" w14:textId="1B08BE19" w:rsidR="00441635" w:rsidRDefault="00000000" w:rsidP="00441635">
            <w:pPr>
              <w:jc w:val="center"/>
              <w:rPr>
                <w:lang w:eastAsia="en-CA"/>
              </w:rPr>
            </w:pPr>
            <w:sdt>
              <w:sdtPr>
                <w:rPr>
                  <w:lang w:eastAsia="en-CA"/>
                </w:rPr>
                <w:id w:val="-151738196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44988650" w14:textId="77777777" w:rsidR="00441635" w:rsidRDefault="00441635" w:rsidP="00441635">
            <w:pPr>
              <w:jc w:val="center"/>
              <w:rPr>
                <w:lang w:eastAsia="en-CA"/>
              </w:rPr>
            </w:pPr>
          </w:p>
        </w:tc>
        <w:tc>
          <w:tcPr>
            <w:tcW w:w="448" w:type="dxa"/>
            <w:shd w:val="clear" w:color="auto" w:fill="F2F2F2" w:themeFill="background1" w:themeFillShade="F2"/>
            <w:vAlign w:val="center"/>
          </w:tcPr>
          <w:p w14:paraId="2A657133" w14:textId="75DF3EB2" w:rsidR="00441635" w:rsidRDefault="00000000" w:rsidP="00441635">
            <w:pPr>
              <w:jc w:val="center"/>
              <w:rPr>
                <w:lang w:eastAsia="en-CA"/>
              </w:rPr>
            </w:pPr>
            <w:sdt>
              <w:sdtPr>
                <w:rPr>
                  <w:lang w:eastAsia="en-CA"/>
                </w:rPr>
                <w:id w:val="-30847054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10B47112" w14:textId="1DC257DE" w:rsidR="00441635" w:rsidRDefault="00000000" w:rsidP="00441635">
            <w:pPr>
              <w:jc w:val="center"/>
              <w:rPr>
                <w:lang w:eastAsia="en-CA"/>
              </w:rPr>
            </w:pPr>
            <w:sdt>
              <w:sdtPr>
                <w:rPr>
                  <w:lang w:eastAsia="en-CA"/>
                </w:rPr>
                <w:id w:val="-113371087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75627436" w14:textId="5555F8CE" w:rsidR="00441635" w:rsidRDefault="00000000" w:rsidP="00441635">
            <w:pPr>
              <w:jc w:val="center"/>
              <w:rPr>
                <w:lang w:eastAsia="en-CA"/>
              </w:rPr>
            </w:pPr>
            <w:sdt>
              <w:sdtPr>
                <w:rPr>
                  <w:lang w:eastAsia="en-CA"/>
                </w:rPr>
                <w:id w:val="-96927262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5D11300E" w14:textId="77777777" w:rsidR="00441635" w:rsidRDefault="00441635" w:rsidP="00441635">
            <w:pPr>
              <w:jc w:val="center"/>
              <w:rPr>
                <w:lang w:eastAsia="en-CA"/>
              </w:rPr>
            </w:pPr>
          </w:p>
        </w:tc>
        <w:tc>
          <w:tcPr>
            <w:tcW w:w="3288" w:type="dxa"/>
            <w:shd w:val="clear" w:color="auto" w:fill="F2F2F2" w:themeFill="background1" w:themeFillShade="F2"/>
          </w:tcPr>
          <w:p w14:paraId="776D6D69" w14:textId="1117EB26" w:rsidR="00441635" w:rsidRDefault="00441635" w:rsidP="00441635">
            <w:pPr>
              <w:rPr>
                <w:lang w:eastAsia="en-CA"/>
              </w:rPr>
            </w:pPr>
            <w:r w:rsidRPr="00954E8D">
              <w:t>CT1 SUPPRESSION ALARM</w:t>
            </w:r>
          </w:p>
        </w:tc>
      </w:tr>
      <w:tr w:rsidR="00441635" w14:paraId="4D374EF5" w14:textId="77777777" w:rsidTr="00DD2645">
        <w:tc>
          <w:tcPr>
            <w:tcW w:w="3060" w:type="dxa"/>
            <w:shd w:val="clear" w:color="auto" w:fill="F2F2F2" w:themeFill="background1" w:themeFillShade="F2"/>
          </w:tcPr>
          <w:p w14:paraId="1B151ACD" w14:textId="2FE92E02" w:rsidR="00441635" w:rsidRDefault="00441635" w:rsidP="00441635">
            <w:pPr>
              <w:rPr>
                <w:lang w:eastAsia="en-CA"/>
              </w:rPr>
            </w:pPr>
            <w:r w:rsidRPr="00E75D62">
              <w:t>CRU 307</w:t>
            </w:r>
          </w:p>
        </w:tc>
        <w:tc>
          <w:tcPr>
            <w:tcW w:w="907" w:type="dxa"/>
            <w:shd w:val="clear" w:color="auto" w:fill="F2F2F2" w:themeFill="background1" w:themeFillShade="F2"/>
            <w:vAlign w:val="center"/>
          </w:tcPr>
          <w:p w14:paraId="13B1EE5C" w14:textId="77777777" w:rsidR="00441635" w:rsidRDefault="00441635" w:rsidP="00441635">
            <w:pPr>
              <w:rPr>
                <w:lang w:eastAsia="en-CA"/>
              </w:rPr>
            </w:pPr>
          </w:p>
        </w:tc>
        <w:tc>
          <w:tcPr>
            <w:tcW w:w="686" w:type="dxa"/>
            <w:shd w:val="clear" w:color="auto" w:fill="F2F2F2" w:themeFill="background1" w:themeFillShade="F2"/>
          </w:tcPr>
          <w:p w14:paraId="2C1208A1" w14:textId="64B39689"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4AE1CDB9" w14:textId="77777777" w:rsidR="00441635" w:rsidRDefault="00441635" w:rsidP="00441635">
            <w:pPr>
              <w:jc w:val="center"/>
              <w:rPr>
                <w:lang w:eastAsia="en-CA"/>
              </w:rPr>
            </w:pPr>
          </w:p>
        </w:tc>
        <w:tc>
          <w:tcPr>
            <w:tcW w:w="1101" w:type="dxa"/>
            <w:shd w:val="clear" w:color="auto" w:fill="F2F2F2" w:themeFill="background1" w:themeFillShade="F2"/>
          </w:tcPr>
          <w:p w14:paraId="539E05C0" w14:textId="0F90555F" w:rsidR="00441635" w:rsidRDefault="00441635" w:rsidP="00441635">
            <w:pPr>
              <w:jc w:val="center"/>
              <w:rPr>
                <w:lang w:eastAsia="en-CA"/>
              </w:rPr>
            </w:pPr>
            <w:r w:rsidRPr="00B707BD">
              <w:t>376</w:t>
            </w:r>
          </w:p>
        </w:tc>
        <w:tc>
          <w:tcPr>
            <w:tcW w:w="850" w:type="dxa"/>
            <w:shd w:val="clear" w:color="auto" w:fill="F2F2F2" w:themeFill="background1" w:themeFillShade="F2"/>
            <w:vAlign w:val="center"/>
          </w:tcPr>
          <w:p w14:paraId="704F84E4" w14:textId="1F950DBB" w:rsidR="00441635" w:rsidRDefault="00B31CB4" w:rsidP="00441635">
            <w:pPr>
              <w:jc w:val="center"/>
              <w:rPr>
                <w:lang w:eastAsia="en-CA"/>
              </w:rPr>
            </w:pPr>
            <w:r>
              <w:rPr>
                <w:lang w:eastAsia="en-CA"/>
              </w:rPr>
              <w:t>Z-1</w:t>
            </w:r>
          </w:p>
        </w:tc>
        <w:tc>
          <w:tcPr>
            <w:tcW w:w="448" w:type="dxa"/>
            <w:shd w:val="clear" w:color="auto" w:fill="F2F2F2" w:themeFill="background1" w:themeFillShade="F2"/>
            <w:vAlign w:val="center"/>
          </w:tcPr>
          <w:p w14:paraId="35AA1F7B" w14:textId="2423F69B" w:rsidR="00441635" w:rsidRDefault="00000000" w:rsidP="00441635">
            <w:pPr>
              <w:jc w:val="center"/>
              <w:rPr>
                <w:lang w:eastAsia="en-CA"/>
              </w:rPr>
            </w:pPr>
            <w:sdt>
              <w:sdtPr>
                <w:rPr>
                  <w:lang w:eastAsia="en-CA"/>
                </w:rPr>
                <w:id w:val="192745750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A8686E0" w14:textId="77777777" w:rsidR="00441635" w:rsidRDefault="00441635" w:rsidP="00441635">
            <w:pPr>
              <w:jc w:val="center"/>
              <w:rPr>
                <w:lang w:eastAsia="en-CA"/>
              </w:rPr>
            </w:pPr>
          </w:p>
        </w:tc>
        <w:tc>
          <w:tcPr>
            <w:tcW w:w="448" w:type="dxa"/>
            <w:shd w:val="clear" w:color="auto" w:fill="F2F2F2" w:themeFill="background1" w:themeFillShade="F2"/>
            <w:vAlign w:val="center"/>
          </w:tcPr>
          <w:p w14:paraId="75F12D5E" w14:textId="2B7AEB47" w:rsidR="00441635" w:rsidRDefault="00000000" w:rsidP="00441635">
            <w:pPr>
              <w:jc w:val="center"/>
              <w:rPr>
                <w:lang w:eastAsia="en-CA"/>
              </w:rPr>
            </w:pPr>
            <w:sdt>
              <w:sdtPr>
                <w:rPr>
                  <w:lang w:eastAsia="en-CA"/>
                </w:rPr>
                <w:id w:val="552267395"/>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406661DD" w14:textId="41613978" w:rsidR="00441635" w:rsidRDefault="00000000" w:rsidP="00441635">
            <w:pPr>
              <w:jc w:val="center"/>
              <w:rPr>
                <w:lang w:eastAsia="en-CA"/>
              </w:rPr>
            </w:pPr>
            <w:sdt>
              <w:sdtPr>
                <w:rPr>
                  <w:lang w:eastAsia="en-CA"/>
                </w:rPr>
                <w:id w:val="-2023611535"/>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32C538B9" w14:textId="46CA0603" w:rsidR="00441635" w:rsidRDefault="00000000" w:rsidP="00441635">
            <w:pPr>
              <w:jc w:val="center"/>
              <w:rPr>
                <w:lang w:eastAsia="en-CA"/>
              </w:rPr>
            </w:pPr>
            <w:sdt>
              <w:sdtPr>
                <w:rPr>
                  <w:lang w:eastAsia="en-CA"/>
                </w:rPr>
                <w:id w:val="-29537665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531DD817" w14:textId="77777777" w:rsidR="00441635" w:rsidRDefault="00441635" w:rsidP="00441635">
            <w:pPr>
              <w:jc w:val="center"/>
              <w:rPr>
                <w:lang w:eastAsia="en-CA"/>
              </w:rPr>
            </w:pPr>
          </w:p>
        </w:tc>
        <w:tc>
          <w:tcPr>
            <w:tcW w:w="3288" w:type="dxa"/>
            <w:shd w:val="clear" w:color="auto" w:fill="F2F2F2" w:themeFill="background1" w:themeFillShade="F2"/>
          </w:tcPr>
          <w:p w14:paraId="3AF7BDC0" w14:textId="5DA4D42A" w:rsidR="00441635" w:rsidRDefault="00441635" w:rsidP="00441635">
            <w:pPr>
              <w:rPr>
                <w:lang w:eastAsia="en-CA"/>
              </w:rPr>
            </w:pPr>
            <w:r w:rsidRPr="00954E8D">
              <w:t>CT1 FUTURE USE     NO WIRES</w:t>
            </w:r>
          </w:p>
        </w:tc>
      </w:tr>
      <w:tr w:rsidR="00441635" w14:paraId="1DFAE601" w14:textId="77777777" w:rsidTr="00DD2645">
        <w:tc>
          <w:tcPr>
            <w:tcW w:w="3060" w:type="dxa"/>
            <w:shd w:val="clear" w:color="auto" w:fill="F2F2F2" w:themeFill="background1" w:themeFillShade="F2"/>
          </w:tcPr>
          <w:p w14:paraId="5DDCEF88" w14:textId="785966B3" w:rsidR="00441635" w:rsidRDefault="00441635" w:rsidP="00441635">
            <w:pPr>
              <w:rPr>
                <w:lang w:eastAsia="en-CA"/>
              </w:rPr>
            </w:pPr>
            <w:r w:rsidRPr="00E75D62">
              <w:t>CRU 232</w:t>
            </w:r>
          </w:p>
        </w:tc>
        <w:tc>
          <w:tcPr>
            <w:tcW w:w="907" w:type="dxa"/>
            <w:shd w:val="clear" w:color="auto" w:fill="F2F2F2" w:themeFill="background1" w:themeFillShade="F2"/>
            <w:vAlign w:val="center"/>
          </w:tcPr>
          <w:p w14:paraId="7FDE2F23" w14:textId="77777777" w:rsidR="00441635" w:rsidRDefault="00441635" w:rsidP="00441635">
            <w:pPr>
              <w:rPr>
                <w:lang w:eastAsia="en-CA"/>
              </w:rPr>
            </w:pPr>
          </w:p>
        </w:tc>
        <w:tc>
          <w:tcPr>
            <w:tcW w:w="686" w:type="dxa"/>
            <w:shd w:val="clear" w:color="auto" w:fill="F2F2F2" w:themeFill="background1" w:themeFillShade="F2"/>
          </w:tcPr>
          <w:p w14:paraId="09C33FCA" w14:textId="58A2ECF2"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2272D56B" w14:textId="77777777" w:rsidR="00441635" w:rsidRDefault="00441635" w:rsidP="00441635">
            <w:pPr>
              <w:jc w:val="center"/>
              <w:rPr>
                <w:lang w:eastAsia="en-CA"/>
              </w:rPr>
            </w:pPr>
          </w:p>
        </w:tc>
        <w:tc>
          <w:tcPr>
            <w:tcW w:w="1101" w:type="dxa"/>
            <w:shd w:val="clear" w:color="auto" w:fill="F2F2F2" w:themeFill="background1" w:themeFillShade="F2"/>
          </w:tcPr>
          <w:p w14:paraId="2A7223B8" w14:textId="2F27D27D" w:rsidR="00441635" w:rsidRDefault="00441635" w:rsidP="00441635">
            <w:pPr>
              <w:jc w:val="center"/>
              <w:rPr>
                <w:lang w:eastAsia="en-CA"/>
              </w:rPr>
            </w:pPr>
            <w:r w:rsidRPr="00B707BD">
              <w:t>377</w:t>
            </w:r>
          </w:p>
        </w:tc>
        <w:tc>
          <w:tcPr>
            <w:tcW w:w="850" w:type="dxa"/>
            <w:shd w:val="clear" w:color="auto" w:fill="F2F2F2" w:themeFill="background1" w:themeFillShade="F2"/>
            <w:vAlign w:val="center"/>
          </w:tcPr>
          <w:p w14:paraId="77D10602" w14:textId="343C8CB6" w:rsidR="00441635" w:rsidRDefault="00B31CB4" w:rsidP="00441635">
            <w:pPr>
              <w:jc w:val="center"/>
              <w:rPr>
                <w:lang w:eastAsia="en-CA"/>
              </w:rPr>
            </w:pPr>
            <w:r>
              <w:rPr>
                <w:lang w:eastAsia="en-CA"/>
              </w:rPr>
              <w:t>Z-1</w:t>
            </w:r>
          </w:p>
        </w:tc>
        <w:tc>
          <w:tcPr>
            <w:tcW w:w="448" w:type="dxa"/>
            <w:shd w:val="clear" w:color="auto" w:fill="F2F2F2" w:themeFill="background1" w:themeFillShade="F2"/>
            <w:vAlign w:val="center"/>
          </w:tcPr>
          <w:p w14:paraId="28E07576" w14:textId="17EEE5D7" w:rsidR="00441635" w:rsidRDefault="00000000" w:rsidP="00441635">
            <w:pPr>
              <w:jc w:val="center"/>
              <w:rPr>
                <w:lang w:eastAsia="en-CA"/>
              </w:rPr>
            </w:pPr>
            <w:sdt>
              <w:sdtPr>
                <w:rPr>
                  <w:lang w:eastAsia="en-CA"/>
                </w:rPr>
                <w:id w:val="62813265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4606F7B9" w14:textId="77777777" w:rsidR="00441635" w:rsidRDefault="00441635" w:rsidP="00441635">
            <w:pPr>
              <w:jc w:val="center"/>
              <w:rPr>
                <w:lang w:eastAsia="en-CA"/>
              </w:rPr>
            </w:pPr>
          </w:p>
        </w:tc>
        <w:tc>
          <w:tcPr>
            <w:tcW w:w="448" w:type="dxa"/>
            <w:shd w:val="clear" w:color="auto" w:fill="F2F2F2" w:themeFill="background1" w:themeFillShade="F2"/>
            <w:vAlign w:val="center"/>
          </w:tcPr>
          <w:p w14:paraId="145A5578" w14:textId="64861EC3" w:rsidR="00441635" w:rsidRDefault="00000000" w:rsidP="00441635">
            <w:pPr>
              <w:jc w:val="center"/>
              <w:rPr>
                <w:lang w:eastAsia="en-CA"/>
              </w:rPr>
            </w:pPr>
            <w:sdt>
              <w:sdtPr>
                <w:rPr>
                  <w:lang w:eastAsia="en-CA"/>
                </w:rPr>
                <w:id w:val="-714891483"/>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688D873A" w14:textId="74B3944D" w:rsidR="00441635" w:rsidRDefault="00000000" w:rsidP="00441635">
            <w:pPr>
              <w:jc w:val="center"/>
              <w:rPr>
                <w:lang w:eastAsia="en-CA"/>
              </w:rPr>
            </w:pPr>
            <w:sdt>
              <w:sdtPr>
                <w:rPr>
                  <w:lang w:eastAsia="en-CA"/>
                </w:rPr>
                <w:id w:val="-348251893"/>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1889A379" w14:textId="77F7B9CC" w:rsidR="00441635" w:rsidRDefault="00000000" w:rsidP="00441635">
            <w:pPr>
              <w:jc w:val="center"/>
              <w:rPr>
                <w:lang w:eastAsia="en-CA"/>
              </w:rPr>
            </w:pPr>
            <w:sdt>
              <w:sdtPr>
                <w:rPr>
                  <w:lang w:eastAsia="en-CA"/>
                </w:rPr>
                <w:id w:val="-163301155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735125E8" w14:textId="77777777" w:rsidR="00441635" w:rsidRDefault="00441635" w:rsidP="00441635">
            <w:pPr>
              <w:jc w:val="center"/>
              <w:rPr>
                <w:lang w:eastAsia="en-CA"/>
              </w:rPr>
            </w:pPr>
          </w:p>
        </w:tc>
        <w:tc>
          <w:tcPr>
            <w:tcW w:w="3288" w:type="dxa"/>
            <w:shd w:val="clear" w:color="auto" w:fill="F2F2F2" w:themeFill="background1" w:themeFillShade="F2"/>
          </w:tcPr>
          <w:p w14:paraId="0B282407" w14:textId="176C346A" w:rsidR="00441635" w:rsidRDefault="00441635" w:rsidP="00441635">
            <w:pPr>
              <w:rPr>
                <w:lang w:eastAsia="en-CA"/>
              </w:rPr>
            </w:pPr>
            <w:r w:rsidRPr="00954E8D">
              <w:t>CT1 FUTURE USE     NO WIRES</w:t>
            </w:r>
          </w:p>
        </w:tc>
      </w:tr>
      <w:tr w:rsidR="00441635" w14:paraId="6C86D4D6" w14:textId="77777777" w:rsidTr="00DD2645">
        <w:tc>
          <w:tcPr>
            <w:tcW w:w="3060" w:type="dxa"/>
            <w:shd w:val="clear" w:color="auto" w:fill="F2F2F2" w:themeFill="background1" w:themeFillShade="F2"/>
          </w:tcPr>
          <w:p w14:paraId="3D567673" w14:textId="79DD0C12" w:rsidR="00441635" w:rsidRDefault="00441635" w:rsidP="00441635">
            <w:pPr>
              <w:rPr>
                <w:lang w:eastAsia="en-CA"/>
              </w:rPr>
            </w:pPr>
            <w:r w:rsidRPr="00E75D62">
              <w:t>CRU 305</w:t>
            </w:r>
          </w:p>
        </w:tc>
        <w:tc>
          <w:tcPr>
            <w:tcW w:w="907" w:type="dxa"/>
            <w:shd w:val="clear" w:color="auto" w:fill="F2F2F2" w:themeFill="background1" w:themeFillShade="F2"/>
            <w:vAlign w:val="center"/>
          </w:tcPr>
          <w:p w14:paraId="390AFB8F" w14:textId="77777777" w:rsidR="00441635" w:rsidRDefault="00441635" w:rsidP="00441635">
            <w:pPr>
              <w:rPr>
                <w:lang w:eastAsia="en-CA"/>
              </w:rPr>
            </w:pPr>
          </w:p>
        </w:tc>
        <w:tc>
          <w:tcPr>
            <w:tcW w:w="686" w:type="dxa"/>
            <w:shd w:val="clear" w:color="auto" w:fill="F2F2F2" w:themeFill="background1" w:themeFillShade="F2"/>
          </w:tcPr>
          <w:p w14:paraId="7561785C" w14:textId="7D68DE52"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37535257" w14:textId="77777777" w:rsidR="00441635" w:rsidRDefault="00441635" w:rsidP="00441635">
            <w:pPr>
              <w:jc w:val="center"/>
              <w:rPr>
                <w:lang w:eastAsia="en-CA"/>
              </w:rPr>
            </w:pPr>
          </w:p>
        </w:tc>
        <w:tc>
          <w:tcPr>
            <w:tcW w:w="1101" w:type="dxa"/>
            <w:shd w:val="clear" w:color="auto" w:fill="F2F2F2" w:themeFill="background1" w:themeFillShade="F2"/>
          </w:tcPr>
          <w:p w14:paraId="128AA342" w14:textId="25C2C8FF" w:rsidR="00441635" w:rsidRDefault="00441635" w:rsidP="00441635">
            <w:pPr>
              <w:jc w:val="center"/>
              <w:rPr>
                <w:lang w:eastAsia="en-CA"/>
              </w:rPr>
            </w:pPr>
            <w:r w:rsidRPr="00B707BD">
              <w:t>380</w:t>
            </w:r>
          </w:p>
        </w:tc>
        <w:tc>
          <w:tcPr>
            <w:tcW w:w="850" w:type="dxa"/>
            <w:shd w:val="clear" w:color="auto" w:fill="F2F2F2" w:themeFill="background1" w:themeFillShade="F2"/>
            <w:vAlign w:val="center"/>
          </w:tcPr>
          <w:p w14:paraId="6BA5D1AC" w14:textId="11EEEA6D" w:rsidR="00441635" w:rsidRDefault="00B31CB4" w:rsidP="00441635">
            <w:pPr>
              <w:jc w:val="center"/>
              <w:rPr>
                <w:lang w:eastAsia="en-CA"/>
              </w:rPr>
            </w:pPr>
            <w:r>
              <w:rPr>
                <w:lang w:eastAsia="en-CA"/>
              </w:rPr>
              <w:t>Z-1</w:t>
            </w:r>
          </w:p>
        </w:tc>
        <w:tc>
          <w:tcPr>
            <w:tcW w:w="448" w:type="dxa"/>
            <w:shd w:val="clear" w:color="auto" w:fill="F2F2F2" w:themeFill="background1" w:themeFillShade="F2"/>
            <w:vAlign w:val="center"/>
          </w:tcPr>
          <w:p w14:paraId="5369A440" w14:textId="30BC5989" w:rsidR="00441635" w:rsidRDefault="00000000" w:rsidP="00441635">
            <w:pPr>
              <w:jc w:val="center"/>
              <w:rPr>
                <w:lang w:eastAsia="en-CA"/>
              </w:rPr>
            </w:pPr>
            <w:sdt>
              <w:sdtPr>
                <w:rPr>
                  <w:lang w:eastAsia="en-CA"/>
                </w:rPr>
                <w:id w:val="-204843508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6CF1354" w14:textId="77777777" w:rsidR="00441635" w:rsidRDefault="00441635" w:rsidP="00441635">
            <w:pPr>
              <w:jc w:val="center"/>
              <w:rPr>
                <w:lang w:eastAsia="en-CA"/>
              </w:rPr>
            </w:pPr>
          </w:p>
        </w:tc>
        <w:tc>
          <w:tcPr>
            <w:tcW w:w="448" w:type="dxa"/>
            <w:shd w:val="clear" w:color="auto" w:fill="F2F2F2" w:themeFill="background1" w:themeFillShade="F2"/>
            <w:vAlign w:val="center"/>
          </w:tcPr>
          <w:p w14:paraId="21253C75" w14:textId="3A3B0096" w:rsidR="00441635" w:rsidRDefault="00000000" w:rsidP="00441635">
            <w:pPr>
              <w:jc w:val="center"/>
              <w:rPr>
                <w:lang w:eastAsia="en-CA"/>
              </w:rPr>
            </w:pPr>
            <w:sdt>
              <w:sdtPr>
                <w:rPr>
                  <w:lang w:eastAsia="en-CA"/>
                </w:rPr>
                <w:id w:val="1142166680"/>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2C8D1E29" w14:textId="55775AC8" w:rsidR="00441635" w:rsidRDefault="00000000" w:rsidP="00441635">
            <w:pPr>
              <w:jc w:val="center"/>
              <w:rPr>
                <w:lang w:eastAsia="en-CA"/>
              </w:rPr>
            </w:pPr>
            <w:sdt>
              <w:sdtPr>
                <w:rPr>
                  <w:lang w:eastAsia="en-CA"/>
                </w:rPr>
                <w:id w:val="1384287501"/>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3CCAD393" w14:textId="6036E8B7" w:rsidR="00441635" w:rsidRDefault="00000000" w:rsidP="00441635">
            <w:pPr>
              <w:jc w:val="center"/>
              <w:rPr>
                <w:lang w:eastAsia="en-CA"/>
              </w:rPr>
            </w:pPr>
            <w:sdt>
              <w:sdtPr>
                <w:rPr>
                  <w:lang w:eastAsia="en-CA"/>
                </w:rPr>
                <w:id w:val="-187198891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4C238F95" w14:textId="77777777" w:rsidR="00441635" w:rsidRDefault="00441635" w:rsidP="00441635">
            <w:pPr>
              <w:jc w:val="center"/>
              <w:rPr>
                <w:lang w:eastAsia="en-CA"/>
              </w:rPr>
            </w:pPr>
          </w:p>
        </w:tc>
        <w:tc>
          <w:tcPr>
            <w:tcW w:w="3288" w:type="dxa"/>
            <w:shd w:val="clear" w:color="auto" w:fill="F2F2F2" w:themeFill="background1" w:themeFillShade="F2"/>
          </w:tcPr>
          <w:p w14:paraId="0B483786" w14:textId="2D23823A" w:rsidR="00441635" w:rsidRDefault="00441635" w:rsidP="00441635">
            <w:pPr>
              <w:rPr>
                <w:lang w:eastAsia="en-CA"/>
              </w:rPr>
            </w:pPr>
            <w:r w:rsidRPr="00954E8D">
              <w:t>CT1 FUTURE USE     NO WIRES</w:t>
            </w:r>
          </w:p>
        </w:tc>
      </w:tr>
      <w:tr w:rsidR="00441635" w14:paraId="1D340F03" w14:textId="77777777" w:rsidTr="00DD2645">
        <w:tc>
          <w:tcPr>
            <w:tcW w:w="3060" w:type="dxa"/>
            <w:shd w:val="clear" w:color="auto" w:fill="F2F2F2" w:themeFill="background1" w:themeFillShade="F2"/>
          </w:tcPr>
          <w:p w14:paraId="0BA008B0" w14:textId="19C47490" w:rsidR="00441635" w:rsidRDefault="00441635" w:rsidP="00441635">
            <w:pPr>
              <w:rPr>
                <w:lang w:eastAsia="en-CA"/>
              </w:rPr>
            </w:pPr>
            <w:r w:rsidRPr="00E75D62">
              <w:t>CRU 309</w:t>
            </w:r>
          </w:p>
        </w:tc>
        <w:tc>
          <w:tcPr>
            <w:tcW w:w="907" w:type="dxa"/>
            <w:shd w:val="clear" w:color="auto" w:fill="F2F2F2" w:themeFill="background1" w:themeFillShade="F2"/>
            <w:vAlign w:val="center"/>
          </w:tcPr>
          <w:p w14:paraId="1579EDA1" w14:textId="77777777" w:rsidR="00441635" w:rsidRDefault="00441635" w:rsidP="00441635">
            <w:pPr>
              <w:rPr>
                <w:lang w:eastAsia="en-CA"/>
              </w:rPr>
            </w:pPr>
          </w:p>
        </w:tc>
        <w:tc>
          <w:tcPr>
            <w:tcW w:w="686" w:type="dxa"/>
            <w:shd w:val="clear" w:color="auto" w:fill="F2F2F2" w:themeFill="background1" w:themeFillShade="F2"/>
          </w:tcPr>
          <w:p w14:paraId="019DFAFB" w14:textId="3B25EAE6"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24B21938" w14:textId="77777777" w:rsidR="00441635" w:rsidRDefault="00441635" w:rsidP="00441635">
            <w:pPr>
              <w:jc w:val="center"/>
              <w:rPr>
                <w:lang w:eastAsia="en-CA"/>
              </w:rPr>
            </w:pPr>
          </w:p>
        </w:tc>
        <w:tc>
          <w:tcPr>
            <w:tcW w:w="1101" w:type="dxa"/>
            <w:shd w:val="clear" w:color="auto" w:fill="F2F2F2" w:themeFill="background1" w:themeFillShade="F2"/>
          </w:tcPr>
          <w:p w14:paraId="5F7E4F5C" w14:textId="4DEAB85F" w:rsidR="00441635" w:rsidRDefault="00B31CB4" w:rsidP="00441635">
            <w:pPr>
              <w:jc w:val="center"/>
              <w:rPr>
                <w:lang w:eastAsia="en-CA"/>
              </w:rPr>
            </w:pPr>
            <w:r>
              <w:t>393</w:t>
            </w:r>
          </w:p>
        </w:tc>
        <w:tc>
          <w:tcPr>
            <w:tcW w:w="850" w:type="dxa"/>
            <w:shd w:val="clear" w:color="auto" w:fill="F2F2F2" w:themeFill="background1" w:themeFillShade="F2"/>
            <w:vAlign w:val="center"/>
          </w:tcPr>
          <w:p w14:paraId="0BB775D9" w14:textId="15A415F1" w:rsidR="00441635" w:rsidRDefault="00B31CB4" w:rsidP="00441635">
            <w:pPr>
              <w:jc w:val="center"/>
              <w:rPr>
                <w:lang w:eastAsia="en-CA"/>
              </w:rPr>
            </w:pPr>
            <w:r>
              <w:rPr>
                <w:lang w:eastAsia="en-CA"/>
              </w:rPr>
              <w:t>Z-1</w:t>
            </w:r>
          </w:p>
        </w:tc>
        <w:tc>
          <w:tcPr>
            <w:tcW w:w="448" w:type="dxa"/>
            <w:shd w:val="clear" w:color="auto" w:fill="F2F2F2" w:themeFill="background1" w:themeFillShade="F2"/>
            <w:vAlign w:val="center"/>
          </w:tcPr>
          <w:p w14:paraId="1830B38B" w14:textId="479CA195" w:rsidR="00441635" w:rsidRDefault="00000000" w:rsidP="00441635">
            <w:pPr>
              <w:jc w:val="center"/>
              <w:rPr>
                <w:lang w:eastAsia="en-CA"/>
              </w:rPr>
            </w:pPr>
            <w:sdt>
              <w:sdtPr>
                <w:rPr>
                  <w:lang w:eastAsia="en-CA"/>
                </w:rPr>
                <w:id w:val="-198769063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F648755" w14:textId="77777777" w:rsidR="00441635" w:rsidRDefault="00441635" w:rsidP="00441635">
            <w:pPr>
              <w:jc w:val="center"/>
              <w:rPr>
                <w:lang w:eastAsia="en-CA"/>
              </w:rPr>
            </w:pPr>
          </w:p>
        </w:tc>
        <w:tc>
          <w:tcPr>
            <w:tcW w:w="448" w:type="dxa"/>
            <w:shd w:val="clear" w:color="auto" w:fill="F2F2F2" w:themeFill="background1" w:themeFillShade="F2"/>
            <w:vAlign w:val="center"/>
          </w:tcPr>
          <w:p w14:paraId="6EA88551" w14:textId="5A341BEA" w:rsidR="00441635" w:rsidRDefault="00000000" w:rsidP="00441635">
            <w:pPr>
              <w:jc w:val="center"/>
              <w:rPr>
                <w:lang w:eastAsia="en-CA"/>
              </w:rPr>
            </w:pPr>
            <w:sdt>
              <w:sdtPr>
                <w:rPr>
                  <w:lang w:eastAsia="en-CA"/>
                </w:rPr>
                <w:id w:val="-1415160504"/>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520F7288" w14:textId="07E4B44C" w:rsidR="00441635" w:rsidRDefault="00000000" w:rsidP="00441635">
            <w:pPr>
              <w:jc w:val="center"/>
              <w:rPr>
                <w:lang w:eastAsia="en-CA"/>
              </w:rPr>
            </w:pPr>
            <w:sdt>
              <w:sdtPr>
                <w:rPr>
                  <w:lang w:eastAsia="en-CA"/>
                </w:rPr>
                <w:id w:val="-1370835918"/>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35A999DB" w14:textId="1B3EE6B6" w:rsidR="00441635" w:rsidRDefault="00000000" w:rsidP="00441635">
            <w:pPr>
              <w:jc w:val="center"/>
              <w:rPr>
                <w:lang w:eastAsia="en-CA"/>
              </w:rPr>
            </w:pPr>
            <w:sdt>
              <w:sdtPr>
                <w:rPr>
                  <w:lang w:eastAsia="en-CA"/>
                </w:rPr>
                <w:id w:val="179648899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46804737" w14:textId="77777777" w:rsidR="00441635" w:rsidRDefault="00441635" w:rsidP="00441635">
            <w:pPr>
              <w:jc w:val="center"/>
              <w:rPr>
                <w:lang w:eastAsia="en-CA"/>
              </w:rPr>
            </w:pPr>
          </w:p>
        </w:tc>
        <w:tc>
          <w:tcPr>
            <w:tcW w:w="3288" w:type="dxa"/>
            <w:shd w:val="clear" w:color="auto" w:fill="F2F2F2" w:themeFill="background1" w:themeFillShade="F2"/>
          </w:tcPr>
          <w:p w14:paraId="4238EEF5" w14:textId="4647BBFE" w:rsidR="00441635" w:rsidRDefault="00441635" w:rsidP="00441635">
            <w:pPr>
              <w:rPr>
                <w:lang w:eastAsia="en-CA"/>
              </w:rPr>
            </w:pPr>
            <w:r w:rsidRPr="00954E8D">
              <w:t>CT1 FUTURE USE     NO WIRES</w:t>
            </w:r>
          </w:p>
        </w:tc>
      </w:tr>
      <w:tr w:rsidR="00441635" w14:paraId="0434619A" w14:textId="77777777" w:rsidTr="00DD2645">
        <w:tc>
          <w:tcPr>
            <w:tcW w:w="3060" w:type="dxa"/>
            <w:shd w:val="clear" w:color="auto" w:fill="F2F2F2" w:themeFill="background1" w:themeFillShade="F2"/>
          </w:tcPr>
          <w:p w14:paraId="7130B00B" w14:textId="5EE38C5B" w:rsidR="00441635" w:rsidRDefault="00441635" w:rsidP="00441635">
            <w:pPr>
              <w:rPr>
                <w:lang w:eastAsia="en-CA"/>
              </w:rPr>
            </w:pPr>
            <w:r w:rsidRPr="00E75D62">
              <w:t>CRU 306</w:t>
            </w:r>
          </w:p>
        </w:tc>
        <w:tc>
          <w:tcPr>
            <w:tcW w:w="907" w:type="dxa"/>
            <w:shd w:val="clear" w:color="auto" w:fill="F2F2F2" w:themeFill="background1" w:themeFillShade="F2"/>
            <w:vAlign w:val="center"/>
          </w:tcPr>
          <w:p w14:paraId="73DE7A8C" w14:textId="77777777" w:rsidR="00441635" w:rsidRDefault="00441635" w:rsidP="00441635">
            <w:pPr>
              <w:rPr>
                <w:lang w:eastAsia="en-CA"/>
              </w:rPr>
            </w:pPr>
          </w:p>
        </w:tc>
        <w:tc>
          <w:tcPr>
            <w:tcW w:w="686" w:type="dxa"/>
            <w:shd w:val="clear" w:color="auto" w:fill="F2F2F2" w:themeFill="background1" w:themeFillShade="F2"/>
          </w:tcPr>
          <w:p w14:paraId="39104412" w14:textId="38B13DD1"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40104014" w14:textId="77777777" w:rsidR="00441635" w:rsidRDefault="00441635" w:rsidP="00441635">
            <w:pPr>
              <w:jc w:val="center"/>
              <w:rPr>
                <w:lang w:eastAsia="en-CA"/>
              </w:rPr>
            </w:pPr>
          </w:p>
        </w:tc>
        <w:tc>
          <w:tcPr>
            <w:tcW w:w="1101" w:type="dxa"/>
            <w:shd w:val="clear" w:color="auto" w:fill="F2F2F2" w:themeFill="background1" w:themeFillShade="F2"/>
          </w:tcPr>
          <w:p w14:paraId="4A771B6D" w14:textId="785AD5E2" w:rsidR="00441635" w:rsidRDefault="00B31CB4" w:rsidP="00441635">
            <w:pPr>
              <w:jc w:val="center"/>
              <w:rPr>
                <w:lang w:eastAsia="en-CA"/>
              </w:rPr>
            </w:pPr>
            <w:r>
              <w:t>409</w:t>
            </w:r>
          </w:p>
        </w:tc>
        <w:tc>
          <w:tcPr>
            <w:tcW w:w="850" w:type="dxa"/>
            <w:shd w:val="clear" w:color="auto" w:fill="F2F2F2" w:themeFill="background1" w:themeFillShade="F2"/>
            <w:vAlign w:val="center"/>
          </w:tcPr>
          <w:p w14:paraId="56640E78" w14:textId="52EA76D2" w:rsidR="00441635" w:rsidRDefault="00B31CB4" w:rsidP="00441635">
            <w:pPr>
              <w:jc w:val="center"/>
              <w:rPr>
                <w:lang w:eastAsia="en-CA"/>
              </w:rPr>
            </w:pPr>
            <w:r>
              <w:rPr>
                <w:lang w:eastAsia="en-CA"/>
              </w:rPr>
              <w:t>Z-1</w:t>
            </w:r>
          </w:p>
        </w:tc>
        <w:tc>
          <w:tcPr>
            <w:tcW w:w="448" w:type="dxa"/>
            <w:shd w:val="clear" w:color="auto" w:fill="F2F2F2" w:themeFill="background1" w:themeFillShade="F2"/>
            <w:vAlign w:val="center"/>
          </w:tcPr>
          <w:p w14:paraId="578C04AF" w14:textId="75A6C5B5" w:rsidR="00441635" w:rsidRDefault="00000000" w:rsidP="00441635">
            <w:pPr>
              <w:jc w:val="center"/>
              <w:rPr>
                <w:lang w:eastAsia="en-CA"/>
              </w:rPr>
            </w:pPr>
            <w:sdt>
              <w:sdtPr>
                <w:rPr>
                  <w:lang w:eastAsia="en-CA"/>
                </w:rPr>
                <w:id w:val="-110950326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19C876A" w14:textId="77777777" w:rsidR="00441635" w:rsidRDefault="00441635" w:rsidP="00441635">
            <w:pPr>
              <w:jc w:val="center"/>
              <w:rPr>
                <w:lang w:eastAsia="en-CA"/>
              </w:rPr>
            </w:pPr>
          </w:p>
        </w:tc>
        <w:tc>
          <w:tcPr>
            <w:tcW w:w="448" w:type="dxa"/>
            <w:shd w:val="clear" w:color="auto" w:fill="F2F2F2" w:themeFill="background1" w:themeFillShade="F2"/>
            <w:vAlign w:val="center"/>
          </w:tcPr>
          <w:p w14:paraId="5D03BF2E" w14:textId="0260DBFA" w:rsidR="00441635" w:rsidRDefault="00000000" w:rsidP="00441635">
            <w:pPr>
              <w:jc w:val="center"/>
              <w:rPr>
                <w:lang w:eastAsia="en-CA"/>
              </w:rPr>
            </w:pPr>
            <w:sdt>
              <w:sdtPr>
                <w:rPr>
                  <w:lang w:eastAsia="en-CA"/>
                </w:rPr>
                <w:id w:val="-1768609265"/>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73CA2119" w14:textId="705176AD" w:rsidR="00441635" w:rsidRDefault="00000000" w:rsidP="00441635">
            <w:pPr>
              <w:jc w:val="center"/>
              <w:rPr>
                <w:lang w:eastAsia="en-CA"/>
              </w:rPr>
            </w:pPr>
            <w:sdt>
              <w:sdtPr>
                <w:rPr>
                  <w:lang w:eastAsia="en-CA"/>
                </w:rPr>
                <w:id w:val="1409189134"/>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2C64B0AC" w14:textId="4D8431CA" w:rsidR="00441635" w:rsidRDefault="00000000" w:rsidP="00441635">
            <w:pPr>
              <w:jc w:val="center"/>
              <w:rPr>
                <w:lang w:eastAsia="en-CA"/>
              </w:rPr>
            </w:pPr>
            <w:sdt>
              <w:sdtPr>
                <w:rPr>
                  <w:lang w:eastAsia="en-CA"/>
                </w:rPr>
                <w:id w:val="-81903910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DDA823D" w14:textId="77777777" w:rsidR="00441635" w:rsidRDefault="00441635" w:rsidP="00441635">
            <w:pPr>
              <w:jc w:val="center"/>
              <w:rPr>
                <w:lang w:eastAsia="en-CA"/>
              </w:rPr>
            </w:pPr>
          </w:p>
        </w:tc>
        <w:tc>
          <w:tcPr>
            <w:tcW w:w="3288" w:type="dxa"/>
            <w:shd w:val="clear" w:color="auto" w:fill="F2F2F2" w:themeFill="background1" w:themeFillShade="F2"/>
          </w:tcPr>
          <w:p w14:paraId="32C32A23" w14:textId="4903DFB5" w:rsidR="00441635" w:rsidRDefault="00441635" w:rsidP="00441635">
            <w:pPr>
              <w:rPr>
                <w:lang w:eastAsia="en-CA"/>
              </w:rPr>
            </w:pPr>
            <w:r w:rsidRPr="00954E8D">
              <w:t>CT1 FUTURE USE     NO WIRES</w:t>
            </w:r>
          </w:p>
        </w:tc>
      </w:tr>
      <w:tr w:rsidR="00441635" w14:paraId="15F6C3E0" w14:textId="77777777" w:rsidTr="00DD2645">
        <w:tc>
          <w:tcPr>
            <w:tcW w:w="3060" w:type="dxa"/>
            <w:shd w:val="clear" w:color="auto" w:fill="F2F2F2" w:themeFill="background1" w:themeFillShade="F2"/>
          </w:tcPr>
          <w:p w14:paraId="6890FF19" w14:textId="54D6A5C1" w:rsidR="00441635" w:rsidRDefault="00441635" w:rsidP="00441635">
            <w:pPr>
              <w:rPr>
                <w:lang w:eastAsia="en-CA"/>
              </w:rPr>
            </w:pPr>
            <w:r w:rsidRPr="00E75D62">
              <w:t>CRU 231</w:t>
            </w:r>
          </w:p>
        </w:tc>
        <w:tc>
          <w:tcPr>
            <w:tcW w:w="907" w:type="dxa"/>
            <w:shd w:val="clear" w:color="auto" w:fill="F2F2F2" w:themeFill="background1" w:themeFillShade="F2"/>
            <w:vAlign w:val="center"/>
          </w:tcPr>
          <w:p w14:paraId="1D975E17" w14:textId="77777777" w:rsidR="00441635" w:rsidRDefault="00441635" w:rsidP="00441635">
            <w:pPr>
              <w:rPr>
                <w:lang w:eastAsia="en-CA"/>
              </w:rPr>
            </w:pPr>
          </w:p>
        </w:tc>
        <w:tc>
          <w:tcPr>
            <w:tcW w:w="686" w:type="dxa"/>
            <w:shd w:val="clear" w:color="auto" w:fill="F2F2F2" w:themeFill="background1" w:themeFillShade="F2"/>
          </w:tcPr>
          <w:p w14:paraId="5301636F" w14:textId="029D409D" w:rsidR="00441635" w:rsidRDefault="00441635" w:rsidP="00441635">
            <w:pPr>
              <w:jc w:val="center"/>
              <w:rPr>
                <w:lang w:eastAsia="en-CA"/>
              </w:rPr>
            </w:pPr>
            <w:r w:rsidRPr="002B24FE">
              <w:t>SFD</w:t>
            </w:r>
          </w:p>
        </w:tc>
        <w:tc>
          <w:tcPr>
            <w:tcW w:w="667" w:type="dxa"/>
            <w:shd w:val="clear" w:color="auto" w:fill="F2F2F2" w:themeFill="background1" w:themeFillShade="F2"/>
            <w:vAlign w:val="center"/>
          </w:tcPr>
          <w:p w14:paraId="7750734F" w14:textId="77777777" w:rsidR="00441635" w:rsidRDefault="00441635" w:rsidP="00441635">
            <w:pPr>
              <w:jc w:val="center"/>
              <w:rPr>
                <w:lang w:eastAsia="en-CA"/>
              </w:rPr>
            </w:pPr>
          </w:p>
        </w:tc>
        <w:tc>
          <w:tcPr>
            <w:tcW w:w="1101" w:type="dxa"/>
            <w:shd w:val="clear" w:color="auto" w:fill="F2F2F2" w:themeFill="background1" w:themeFillShade="F2"/>
          </w:tcPr>
          <w:p w14:paraId="6464A3AB" w14:textId="6B06F540" w:rsidR="00441635" w:rsidRDefault="00B31CB4" w:rsidP="00441635">
            <w:pPr>
              <w:jc w:val="center"/>
              <w:rPr>
                <w:lang w:eastAsia="en-CA"/>
              </w:rPr>
            </w:pPr>
            <w:r>
              <w:t>410</w:t>
            </w:r>
          </w:p>
        </w:tc>
        <w:tc>
          <w:tcPr>
            <w:tcW w:w="850" w:type="dxa"/>
            <w:shd w:val="clear" w:color="auto" w:fill="F2F2F2" w:themeFill="background1" w:themeFillShade="F2"/>
            <w:vAlign w:val="center"/>
          </w:tcPr>
          <w:p w14:paraId="03E7CEA3" w14:textId="4294AD45" w:rsidR="00441635" w:rsidRDefault="00B31CB4" w:rsidP="00441635">
            <w:pPr>
              <w:jc w:val="center"/>
              <w:rPr>
                <w:lang w:eastAsia="en-CA"/>
              </w:rPr>
            </w:pPr>
            <w:r>
              <w:rPr>
                <w:lang w:eastAsia="en-CA"/>
              </w:rPr>
              <w:t>Z-1</w:t>
            </w:r>
          </w:p>
        </w:tc>
        <w:tc>
          <w:tcPr>
            <w:tcW w:w="448" w:type="dxa"/>
            <w:shd w:val="clear" w:color="auto" w:fill="F2F2F2" w:themeFill="background1" w:themeFillShade="F2"/>
            <w:vAlign w:val="center"/>
          </w:tcPr>
          <w:p w14:paraId="6EEEEBD3" w14:textId="65DB45D0" w:rsidR="00441635" w:rsidRDefault="00000000" w:rsidP="00441635">
            <w:pPr>
              <w:jc w:val="center"/>
              <w:rPr>
                <w:lang w:eastAsia="en-CA"/>
              </w:rPr>
            </w:pPr>
            <w:sdt>
              <w:sdtPr>
                <w:rPr>
                  <w:lang w:eastAsia="en-CA"/>
                </w:rPr>
                <w:id w:val="87187823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ED9E8B9" w14:textId="77777777" w:rsidR="00441635" w:rsidRDefault="00441635" w:rsidP="00441635">
            <w:pPr>
              <w:jc w:val="center"/>
              <w:rPr>
                <w:lang w:eastAsia="en-CA"/>
              </w:rPr>
            </w:pPr>
          </w:p>
        </w:tc>
        <w:tc>
          <w:tcPr>
            <w:tcW w:w="448" w:type="dxa"/>
            <w:shd w:val="clear" w:color="auto" w:fill="F2F2F2" w:themeFill="background1" w:themeFillShade="F2"/>
            <w:vAlign w:val="center"/>
          </w:tcPr>
          <w:p w14:paraId="68C1F0C6" w14:textId="3AA839AA" w:rsidR="00441635" w:rsidRDefault="00000000" w:rsidP="00441635">
            <w:pPr>
              <w:jc w:val="center"/>
              <w:rPr>
                <w:lang w:eastAsia="en-CA"/>
              </w:rPr>
            </w:pPr>
            <w:sdt>
              <w:sdtPr>
                <w:rPr>
                  <w:lang w:eastAsia="en-CA"/>
                </w:rPr>
                <w:id w:val="1481500665"/>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733EC786" w14:textId="51B85182" w:rsidR="00441635" w:rsidRDefault="00000000" w:rsidP="00441635">
            <w:pPr>
              <w:jc w:val="center"/>
              <w:rPr>
                <w:lang w:eastAsia="en-CA"/>
              </w:rPr>
            </w:pPr>
            <w:sdt>
              <w:sdtPr>
                <w:rPr>
                  <w:lang w:eastAsia="en-CA"/>
                </w:rPr>
                <w:id w:val="2122190594"/>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4A795996" w14:textId="72CD0B83" w:rsidR="00441635" w:rsidRDefault="00000000" w:rsidP="00441635">
            <w:pPr>
              <w:jc w:val="center"/>
              <w:rPr>
                <w:lang w:eastAsia="en-CA"/>
              </w:rPr>
            </w:pPr>
            <w:sdt>
              <w:sdtPr>
                <w:rPr>
                  <w:lang w:eastAsia="en-CA"/>
                </w:rPr>
                <w:id w:val="-95749549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C6EBDB7" w14:textId="77777777" w:rsidR="00441635" w:rsidRDefault="00441635" w:rsidP="00441635">
            <w:pPr>
              <w:jc w:val="center"/>
              <w:rPr>
                <w:lang w:eastAsia="en-CA"/>
              </w:rPr>
            </w:pPr>
          </w:p>
        </w:tc>
        <w:tc>
          <w:tcPr>
            <w:tcW w:w="3288" w:type="dxa"/>
            <w:shd w:val="clear" w:color="auto" w:fill="F2F2F2" w:themeFill="background1" w:themeFillShade="F2"/>
          </w:tcPr>
          <w:p w14:paraId="2F70D060" w14:textId="34A9F3D4" w:rsidR="00441635" w:rsidRDefault="00441635" w:rsidP="00441635">
            <w:pPr>
              <w:rPr>
                <w:lang w:eastAsia="en-CA"/>
              </w:rPr>
            </w:pPr>
            <w:r w:rsidRPr="00954E8D">
              <w:t>CT1 FUTURE USE     NO WIRES</w:t>
            </w:r>
          </w:p>
        </w:tc>
      </w:tr>
      <w:tr w:rsidR="00441635" w14:paraId="28DD7FAF" w14:textId="77777777" w:rsidTr="00DD2645">
        <w:tc>
          <w:tcPr>
            <w:tcW w:w="3060" w:type="dxa"/>
            <w:shd w:val="clear" w:color="auto" w:fill="F2F2F2" w:themeFill="background1" w:themeFillShade="F2"/>
          </w:tcPr>
          <w:p w14:paraId="36C5296A" w14:textId="5A81B0FF" w:rsidR="00441635" w:rsidRDefault="00441635" w:rsidP="00441635">
            <w:pPr>
              <w:rPr>
                <w:lang w:eastAsia="en-CA"/>
              </w:rPr>
            </w:pPr>
            <w:r w:rsidRPr="00E75D62">
              <w:t>MAIN FACP</w:t>
            </w:r>
          </w:p>
        </w:tc>
        <w:tc>
          <w:tcPr>
            <w:tcW w:w="907" w:type="dxa"/>
            <w:shd w:val="clear" w:color="auto" w:fill="F2F2F2" w:themeFill="background1" w:themeFillShade="F2"/>
            <w:vAlign w:val="center"/>
          </w:tcPr>
          <w:p w14:paraId="44D29476" w14:textId="77777777" w:rsidR="00441635" w:rsidRDefault="00441635" w:rsidP="00441635">
            <w:pPr>
              <w:rPr>
                <w:lang w:eastAsia="en-CA"/>
              </w:rPr>
            </w:pPr>
          </w:p>
        </w:tc>
        <w:tc>
          <w:tcPr>
            <w:tcW w:w="686" w:type="dxa"/>
            <w:shd w:val="clear" w:color="auto" w:fill="F2F2F2" w:themeFill="background1" w:themeFillShade="F2"/>
          </w:tcPr>
          <w:p w14:paraId="5D963B3F" w14:textId="65C477A9"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676BCB8E" w14:textId="77777777" w:rsidR="00441635" w:rsidRDefault="00441635" w:rsidP="00441635">
            <w:pPr>
              <w:jc w:val="center"/>
              <w:rPr>
                <w:lang w:eastAsia="en-CA"/>
              </w:rPr>
            </w:pPr>
          </w:p>
        </w:tc>
        <w:tc>
          <w:tcPr>
            <w:tcW w:w="1101" w:type="dxa"/>
            <w:shd w:val="clear" w:color="auto" w:fill="F2F2F2" w:themeFill="background1" w:themeFillShade="F2"/>
          </w:tcPr>
          <w:p w14:paraId="2D6D0777" w14:textId="3E20C4FF" w:rsidR="00441635" w:rsidRDefault="00B31CB4" w:rsidP="00441635">
            <w:pPr>
              <w:jc w:val="center"/>
              <w:rPr>
                <w:lang w:eastAsia="en-CA"/>
              </w:rPr>
            </w:pPr>
            <w:r>
              <w:t>1</w:t>
            </w:r>
          </w:p>
        </w:tc>
        <w:tc>
          <w:tcPr>
            <w:tcW w:w="850" w:type="dxa"/>
            <w:shd w:val="clear" w:color="auto" w:fill="F2F2F2" w:themeFill="background1" w:themeFillShade="F2"/>
            <w:vAlign w:val="center"/>
          </w:tcPr>
          <w:p w14:paraId="4AC423E4" w14:textId="5CC81824" w:rsidR="00441635" w:rsidRDefault="00B31CB4" w:rsidP="00441635">
            <w:pPr>
              <w:jc w:val="center"/>
              <w:rPr>
                <w:lang w:eastAsia="en-CA"/>
              </w:rPr>
            </w:pPr>
            <w:r>
              <w:rPr>
                <w:lang w:eastAsia="en-CA"/>
              </w:rPr>
              <w:t>Z-10</w:t>
            </w:r>
          </w:p>
        </w:tc>
        <w:tc>
          <w:tcPr>
            <w:tcW w:w="448" w:type="dxa"/>
            <w:shd w:val="clear" w:color="auto" w:fill="F2F2F2" w:themeFill="background1" w:themeFillShade="F2"/>
            <w:vAlign w:val="center"/>
          </w:tcPr>
          <w:p w14:paraId="61A1BC7D" w14:textId="50795F98" w:rsidR="00441635" w:rsidRDefault="00000000" w:rsidP="00441635">
            <w:pPr>
              <w:jc w:val="center"/>
              <w:rPr>
                <w:lang w:eastAsia="en-CA"/>
              </w:rPr>
            </w:pPr>
            <w:sdt>
              <w:sdtPr>
                <w:rPr>
                  <w:lang w:eastAsia="en-CA"/>
                </w:rPr>
                <w:id w:val="134451716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4C8FF60" w14:textId="77777777" w:rsidR="00441635" w:rsidRDefault="00441635" w:rsidP="00441635">
            <w:pPr>
              <w:jc w:val="center"/>
              <w:rPr>
                <w:lang w:eastAsia="en-CA"/>
              </w:rPr>
            </w:pPr>
          </w:p>
        </w:tc>
        <w:tc>
          <w:tcPr>
            <w:tcW w:w="448" w:type="dxa"/>
            <w:shd w:val="clear" w:color="auto" w:fill="F2F2F2" w:themeFill="background1" w:themeFillShade="F2"/>
            <w:vAlign w:val="center"/>
          </w:tcPr>
          <w:p w14:paraId="7DF9B1EE" w14:textId="5DB978E0" w:rsidR="00441635" w:rsidRDefault="00000000" w:rsidP="00441635">
            <w:pPr>
              <w:jc w:val="center"/>
              <w:rPr>
                <w:lang w:eastAsia="en-CA"/>
              </w:rPr>
            </w:pPr>
            <w:sdt>
              <w:sdtPr>
                <w:rPr>
                  <w:lang w:eastAsia="en-CA"/>
                </w:rPr>
                <w:id w:val="72264190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6F2BF02B" w14:textId="61BD963F" w:rsidR="00441635" w:rsidRDefault="00000000" w:rsidP="00441635">
            <w:pPr>
              <w:jc w:val="center"/>
              <w:rPr>
                <w:lang w:eastAsia="en-CA"/>
              </w:rPr>
            </w:pPr>
            <w:sdt>
              <w:sdtPr>
                <w:rPr>
                  <w:lang w:eastAsia="en-CA"/>
                </w:rPr>
                <w:id w:val="-173978545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03A99371" w14:textId="0DC837AE" w:rsidR="00441635" w:rsidRDefault="00000000" w:rsidP="00441635">
            <w:pPr>
              <w:jc w:val="center"/>
              <w:rPr>
                <w:lang w:eastAsia="en-CA"/>
              </w:rPr>
            </w:pPr>
            <w:sdt>
              <w:sdtPr>
                <w:rPr>
                  <w:lang w:eastAsia="en-CA"/>
                </w:rPr>
                <w:id w:val="-210634124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1B8A063B" w14:textId="77777777" w:rsidR="00441635" w:rsidRDefault="00441635" w:rsidP="00441635">
            <w:pPr>
              <w:jc w:val="center"/>
              <w:rPr>
                <w:lang w:eastAsia="en-CA"/>
              </w:rPr>
            </w:pPr>
          </w:p>
        </w:tc>
        <w:tc>
          <w:tcPr>
            <w:tcW w:w="3288" w:type="dxa"/>
            <w:shd w:val="clear" w:color="auto" w:fill="F2F2F2" w:themeFill="background1" w:themeFillShade="F2"/>
          </w:tcPr>
          <w:p w14:paraId="191DD768" w14:textId="76FBD405" w:rsidR="00441635" w:rsidRDefault="00441635" w:rsidP="00441635">
            <w:pPr>
              <w:rPr>
                <w:lang w:eastAsia="en-CA"/>
              </w:rPr>
            </w:pPr>
            <w:r w:rsidRPr="00954E8D">
              <w:t>ISO</w:t>
            </w:r>
            <w:r w:rsidRPr="00954E8D">
              <w:rPr>
                <w:rFonts w:ascii="Cambria Math" w:hAnsi="Cambria Math" w:cs="Cambria Math"/>
              </w:rPr>
              <w:t>‐</w:t>
            </w:r>
            <w:r w:rsidRPr="00954E8D">
              <w:t>SPRINKLER</w:t>
            </w:r>
            <w:r w:rsidRPr="00954E8D">
              <w:rPr>
                <w:rFonts w:ascii="Cambria Math" w:hAnsi="Cambria Math" w:cs="Cambria Math"/>
              </w:rPr>
              <w:t>‐</w:t>
            </w:r>
            <w:r w:rsidRPr="00954E8D">
              <w:t>RM005</w:t>
            </w:r>
          </w:p>
        </w:tc>
      </w:tr>
      <w:tr w:rsidR="00441635" w14:paraId="417CC3E4" w14:textId="77777777" w:rsidTr="00DD2645">
        <w:tc>
          <w:tcPr>
            <w:tcW w:w="3060" w:type="dxa"/>
            <w:shd w:val="clear" w:color="auto" w:fill="F2F2F2" w:themeFill="background1" w:themeFillShade="F2"/>
          </w:tcPr>
          <w:p w14:paraId="54781A50" w14:textId="2EEC0436" w:rsidR="00441635" w:rsidRDefault="00441635" w:rsidP="00441635">
            <w:pPr>
              <w:rPr>
                <w:lang w:eastAsia="en-CA"/>
              </w:rPr>
            </w:pPr>
            <w:r w:rsidRPr="00E75D62">
              <w:t>MAIN FACP</w:t>
            </w:r>
          </w:p>
        </w:tc>
        <w:tc>
          <w:tcPr>
            <w:tcW w:w="907" w:type="dxa"/>
            <w:shd w:val="clear" w:color="auto" w:fill="F2F2F2" w:themeFill="background1" w:themeFillShade="F2"/>
            <w:vAlign w:val="center"/>
          </w:tcPr>
          <w:p w14:paraId="1E9662AE" w14:textId="77777777" w:rsidR="00441635" w:rsidRDefault="00441635" w:rsidP="00441635">
            <w:pPr>
              <w:rPr>
                <w:lang w:eastAsia="en-CA"/>
              </w:rPr>
            </w:pPr>
          </w:p>
        </w:tc>
        <w:tc>
          <w:tcPr>
            <w:tcW w:w="686" w:type="dxa"/>
            <w:shd w:val="clear" w:color="auto" w:fill="F2F2F2" w:themeFill="background1" w:themeFillShade="F2"/>
          </w:tcPr>
          <w:p w14:paraId="0A546B1B" w14:textId="3D2F8A2E"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639D9FA2" w14:textId="77777777" w:rsidR="00441635" w:rsidRDefault="00441635" w:rsidP="00441635">
            <w:pPr>
              <w:jc w:val="center"/>
              <w:rPr>
                <w:lang w:eastAsia="en-CA"/>
              </w:rPr>
            </w:pPr>
          </w:p>
        </w:tc>
        <w:tc>
          <w:tcPr>
            <w:tcW w:w="1101" w:type="dxa"/>
            <w:shd w:val="clear" w:color="auto" w:fill="F2F2F2" w:themeFill="background1" w:themeFillShade="F2"/>
          </w:tcPr>
          <w:p w14:paraId="3101E5DD" w14:textId="43E4803A" w:rsidR="00441635" w:rsidRDefault="00B31CB4" w:rsidP="00441635">
            <w:pPr>
              <w:jc w:val="center"/>
              <w:rPr>
                <w:lang w:eastAsia="en-CA"/>
              </w:rPr>
            </w:pPr>
            <w:r>
              <w:t>2</w:t>
            </w:r>
          </w:p>
        </w:tc>
        <w:tc>
          <w:tcPr>
            <w:tcW w:w="850" w:type="dxa"/>
            <w:shd w:val="clear" w:color="auto" w:fill="F2F2F2" w:themeFill="background1" w:themeFillShade="F2"/>
            <w:vAlign w:val="center"/>
          </w:tcPr>
          <w:p w14:paraId="30DC2B39" w14:textId="03530263" w:rsidR="00441635" w:rsidRDefault="00B31CB4" w:rsidP="00441635">
            <w:pPr>
              <w:jc w:val="center"/>
              <w:rPr>
                <w:lang w:eastAsia="en-CA"/>
              </w:rPr>
            </w:pPr>
            <w:r>
              <w:rPr>
                <w:lang w:eastAsia="en-CA"/>
              </w:rPr>
              <w:t>Z-10</w:t>
            </w:r>
          </w:p>
        </w:tc>
        <w:tc>
          <w:tcPr>
            <w:tcW w:w="448" w:type="dxa"/>
            <w:shd w:val="clear" w:color="auto" w:fill="F2F2F2" w:themeFill="background1" w:themeFillShade="F2"/>
            <w:vAlign w:val="center"/>
          </w:tcPr>
          <w:p w14:paraId="0972FEAE" w14:textId="5C273273" w:rsidR="00441635" w:rsidRDefault="00000000" w:rsidP="00441635">
            <w:pPr>
              <w:jc w:val="center"/>
              <w:rPr>
                <w:lang w:eastAsia="en-CA"/>
              </w:rPr>
            </w:pPr>
            <w:sdt>
              <w:sdtPr>
                <w:rPr>
                  <w:lang w:eastAsia="en-CA"/>
                </w:rPr>
                <w:id w:val="32116893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BA10BF1" w14:textId="77777777" w:rsidR="00441635" w:rsidRDefault="00441635" w:rsidP="00441635">
            <w:pPr>
              <w:jc w:val="center"/>
              <w:rPr>
                <w:lang w:eastAsia="en-CA"/>
              </w:rPr>
            </w:pPr>
          </w:p>
        </w:tc>
        <w:tc>
          <w:tcPr>
            <w:tcW w:w="448" w:type="dxa"/>
            <w:shd w:val="clear" w:color="auto" w:fill="F2F2F2" w:themeFill="background1" w:themeFillShade="F2"/>
            <w:vAlign w:val="center"/>
          </w:tcPr>
          <w:p w14:paraId="0C53CEE8" w14:textId="5494158D" w:rsidR="00441635" w:rsidRDefault="00000000" w:rsidP="00441635">
            <w:pPr>
              <w:jc w:val="center"/>
              <w:rPr>
                <w:lang w:eastAsia="en-CA"/>
              </w:rPr>
            </w:pPr>
            <w:sdt>
              <w:sdtPr>
                <w:rPr>
                  <w:lang w:eastAsia="en-CA"/>
                </w:rPr>
                <w:id w:val="158950101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06355029" w14:textId="71B9D3F0" w:rsidR="00441635" w:rsidRDefault="00000000" w:rsidP="00441635">
            <w:pPr>
              <w:jc w:val="center"/>
              <w:rPr>
                <w:lang w:eastAsia="en-CA"/>
              </w:rPr>
            </w:pPr>
            <w:sdt>
              <w:sdtPr>
                <w:rPr>
                  <w:lang w:eastAsia="en-CA"/>
                </w:rPr>
                <w:id w:val="130296332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4650D903" w14:textId="511ED4C2" w:rsidR="00441635" w:rsidRDefault="00000000" w:rsidP="00441635">
            <w:pPr>
              <w:jc w:val="center"/>
              <w:rPr>
                <w:lang w:eastAsia="en-CA"/>
              </w:rPr>
            </w:pPr>
            <w:sdt>
              <w:sdtPr>
                <w:rPr>
                  <w:lang w:eastAsia="en-CA"/>
                </w:rPr>
                <w:id w:val="-144121676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6A210B2" w14:textId="77777777" w:rsidR="00441635" w:rsidRDefault="00441635" w:rsidP="00441635">
            <w:pPr>
              <w:jc w:val="center"/>
              <w:rPr>
                <w:lang w:eastAsia="en-CA"/>
              </w:rPr>
            </w:pPr>
          </w:p>
        </w:tc>
        <w:tc>
          <w:tcPr>
            <w:tcW w:w="3288" w:type="dxa"/>
            <w:shd w:val="clear" w:color="auto" w:fill="F2F2F2" w:themeFill="background1" w:themeFillShade="F2"/>
          </w:tcPr>
          <w:p w14:paraId="326756E1" w14:textId="3601B303" w:rsidR="00441635" w:rsidRDefault="00441635" w:rsidP="00441635">
            <w:pPr>
              <w:rPr>
                <w:lang w:eastAsia="en-CA"/>
              </w:rPr>
            </w:pPr>
            <w:r w:rsidRPr="00954E8D">
              <w:t>ISO</w:t>
            </w:r>
            <w:r w:rsidRPr="00954E8D">
              <w:rPr>
                <w:rFonts w:ascii="Cambria Math" w:hAnsi="Cambria Math" w:cs="Cambria Math"/>
              </w:rPr>
              <w:t>‐</w:t>
            </w:r>
            <w:r w:rsidRPr="00954E8D">
              <w:t>SPRINKLER</w:t>
            </w:r>
            <w:r w:rsidRPr="00954E8D">
              <w:rPr>
                <w:rFonts w:ascii="Cambria Math" w:hAnsi="Cambria Math" w:cs="Cambria Math"/>
              </w:rPr>
              <w:t>‐</w:t>
            </w:r>
            <w:r w:rsidRPr="00954E8D">
              <w:t>RM006</w:t>
            </w:r>
          </w:p>
        </w:tc>
      </w:tr>
      <w:tr w:rsidR="00441635" w14:paraId="5F7144FB" w14:textId="77777777" w:rsidTr="00DD2645">
        <w:tc>
          <w:tcPr>
            <w:tcW w:w="3060" w:type="dxa"/>
            <w:shd w:val="clear" w:color="auto" w:fill="F2F2F2" w:themeFill="background1" w:themeFillShade="F2"/>
          </w:tcPr>
          <w:p w14:paraId="6A73C69C" w14:textId="1CBDCDF8" w:rsidR="00441635" w:rsidRDefault="00441635" w:rsidP="00441635">
            <w:pPr>
              <w:rPr>
                <w:lang w:eastAsia="en-CA"/>
              </w:rPr>
            </w:pPr>
            <w:r w:rsidRPr="00E75D62">
              <w:t>MAIN FACP</w:t>
            </w:r>
          </w:p>
        </w:tc>
        <w:tc>
          <w:tcPr>
            <w:tcW w:w="907" w:type="dxa"/>
            <w:shd w:val="clear" w:color="auto" w:fill="F2F2F2" w:themeFill="background1" w:themeFillShade="F2"/>
            <w:vAlign w:val="center"/>
          </w:tcPr>
          <w:p w14:paraId="76974521" w14:textId="77777777" w:rsidR="00441635" w:rsidRDefault="00441635" w:rsidP="00441635">
            <w:pPr>
              <w:rPr>
                <w:lang w:eastAsia="en-CA"/>
              </w:rPr>
            </w:pPr>
          </w:p>
        </w:tc>
        <w:tc>
          <w:tcPr>
            <w:tcW w:w="686" w:type="dxa"/>
            <w:shd w:val="clear" w:color="auto" w:fill="F2F2F2" w:themeFill="background1" w:themeFillShade="F2"/>
          </w:tcPr>
          <w:p w14:paraId="244409DC" w14:textId="63D4D3E3"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613B14F6" w14:textId="77777777" w:rsidR="00441635" w:rsidRDefault="00441635" w:rsidP="00441635">
            <w:pPr>
              <w:jc w:val="center"/>
              <w:rPr>
                <w:lang w:eastAsia="en-CA"/>
              </w:rPr>
            </w:pPr>
          </w:p>
        </w:tc>
        <w:tc>
          <w:tcPr>
            <w:tcW w:w="1101" w:type="dxa"/>
            <w:shd w:val="clear" w:color="auto" w:fill="F2F2F2" w:themeFill="background1" w:themeFillShade="F2"/>
          </w:tcPr>
          <w:p w14:paraId="32A00B9E" w14:textId="262DB565" w:rsidR="00441635" w:rsidRDefault="00B31CB4" w:rsidP="00441635">
            <w:pPr>
              <w:jc w:val="center"/>
              <w:rPr>
                <w:lang w:eastAsia="en-CA"/>
              </w:rPr>
            </w:pPr>
            <w:r>
              <w:t>3</w:t>
            </w:r>
          </w:p>
        </w:tc>
        <w:tc>
          <w:tcPr>
            <w:tcW w:w="850" w:type="dxa"/>
            <w:shd w:val="clear" w:color="auto" w:fill="F2F2F2" w:themeFill="background1" w:themeFillShade="F2"/>
            <w:vAlign w:val="center"/>
          </w:tcPr>
          <w:p w14:paraId="40EA759B" w14:textId="228F3342" w:rsidR="00441635" w:rsidRDefault="00B31CB4" w:rsidP="00441635">
            <w:pPr>
              <w:jc w:val="center"/>
              <w:rPr>
                <w:lang w:eastAsia="en-CA"/>
              </w:rPr>
            </w:pPr>
            <w:r>
              <w:rPr>
                <w:lang w:eastAsia="en-CA"/>
              </w:rPr>
              <w:t>Z-10</w:t>
            </w:r>
          </w:p>
        </w:tc>
        <w:tc>
          <w:tcPr>
            <w:tcW w:w="448" w:type="dxa"/>
            <w:shd w:val="clear" w:color="auto" w:fill="F2F2F2" w:themeFill="background1" w:themeFillShade="F2"/>
            <w:vAlign w:val="center"/>
          </w:tcPr>
          <w:p w14:paraId="7DAE808A" w14:textId="784EFED0" w:rsidR="00441635" w:rsidRDefault="00000000" w:rsidP="00441635">
            <w:pPr>
              <w:jc w:val="center"/>
              <w:rPr>
                <w:lang w:eastAsia="en-CA"/>
              </w:rPr>
            </w:pPr>
            <w:sdt>
              <w:sdtPr>
                <w:rPr>
                  <w:lang w:eastAsia="en-CA"/>
                </w:rPr>
                <w:id w:val="-123038383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A86280B" w14:textId="77777777" w:rsidR="00441635" w:rsidRDefault="00441635" w:rsidP="00441635">
            <w:pPr>
              <w:jc w:val="center"/>
              <w:rPr>
                <w:lang w:eastAsia="en-CA"/>
              </w:rPr>
            </w:pPr>
          </w:p>
        </w:tc>
        <w:tc>
          <w:tcPr>
            <w:tcW w:w="448" w:type="dxa"/>
            <w:shd w:val="clear" w:color="auto" w:fill="F2F2F2" w:themeFill="background1" w:themeFillShade="F2"/>
            <w:vAlign w:val="center"/>
          </w:tcPr>
          <w:p w14:paraId="77BAF5D9" w14:textId="0C833DD3" w:rsidR="00441635" w:rsidRDefault="00000000" w:rsidP="00441635">
            <w:pPr>
              <w:jc w:val="center"/>
              <w:rPr>
                <w:lang w:eastAsia="en-CA"/>
              </w:rPr>
            </w:pPr>
            <w:sdt>
              <w:sdtPr>
                <w:rPr>
                  <w:lang w:eastAsia="en-CA"/>
                </w:rPr>
                <w:id w:val="-160911623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5A768D73" w14:textId="0EA5546E" w:rsidR="00441635" w:rsidRDefault="00000000" w:rsidP="00441635">
            <w:pPr>
              <w:jc w:val="center"/>
              <w:rPr>
                <w:lang w:eastAsia="en-CA"/>
              </w:rPr>
            </w:pPr>
            <w:sdt>
              <w:sdtPr>
                <w:rPr>
                  <w:lang w:eastAsia="en-CA"/>
                </w:rPr>
                <w:id w:val="3416488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111D6C4B" w14:textId="6171FD87" w:rsidR="00441635" w:rsidRDefault="00000000" w:rsidP="00441635">
            <w:pPr>
              <w:jc w:val="center"/>
              <w:rPr>
                <w:lang w:eastAsia="en-CA"/>
              </w:rPr>
            </w:pPr>
            <w:sdt>
              <w:sdtPr>
                <w:rPr>
                  <w:lang w:eastAsia="en-CA"/>
                </w:rPr>
                <w:id w:val="-28049190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30D021DC" w14:textId="77777777" w:rsidR="00441635" w:rsidRDefault="00441635" w:rsidP="00441635">
            <w:pPr>
              <w:jc w:val="center"/>
              <w:rPr>
                <w:lang w:eastAsia="en-CA"/>
              </w:rPr>
            </w:pPr>
          </w:p>
        </w:tc>
        <w:tc>
          <w:tcPr>
            <w:tcW w:w="3288" w:type="dxa"/>
            <w:shd w:val="clear" w:color="auto" w:fill="F2F2F2" w:themeFill="background1" w:themeFillShade="F2"/>
          </w:tcPr>
          <w:p w14:paraId="3BAFB9A2" w14:textId="7A3D42D8" w:rsidR="00441635" w:rsidRDefault="00441635" w:rsidP="00441635">
            <w:pPr>
              <w:rPr>
                <w:lang w:eastAsia="en-CA"/>
              </w:rPr>
            </w:pPr>
            <w:r w:rsidRPr="00954E8D">
              <w:t>ISO</w:t>
            </w:r>
            <w:r w:rsidRPr="00954E8D">
              <w:rPr>
                <w:rFonts w:ascii="Cambria Math" w:hAnsi="Cambria Math" w:cs="Cambria Math"/>
              </w:rPr>
              <w:t>‐</w:t>
            </w:r>
            <w:r w:rsidRPr="00954E8D">
              <w:t>SPRINKLER</w:t>
            </w:r>
            <w:r w:rsidRPr="00954E8D">
              <w:rPr>
                <w:rFonts w:ascii="Cambria Math" w:hAnsi="Cambria Math" w:cs="Cambria Math"/>
              </w:rPr>
              <w:t>‐</w:t>
            </w:r>
            <w:r w:rsidRPr="00954E8D">
              <w:t>RM007</w:t>
            </w:r>
          </w:p>
        </w:tc>
      </w:tr>
      <w:tr w:rsidR="00441635" w14:paraId="0591A77C" w14:textId="77777777" w:rsidTr="00DD2645">
        <w:tc>
          <w:tcPr>
            <w:tcW w:w="3060" w:type="dxa"/>
            <w:shd w:val="clear" w:color="auto" w:fill="F2F2F2" w:themeFill="background1" w:themeFillShade="F2"/>
          </w:tcPr>
          <w:p w14:paraId="177035D1" w14:textId="06C35858" w:rsidR="00441635" w:rsidRDefault="00441635" w:rsidP="00441635">
            <w:pPr>
              <w:rPr>
                <w:lang w:eastAsia="en-CA"/>
              </w:rPr>
            </w:pPr>
            <w:r w:rsidRPr="00E75D62">
              <w:t>MAIN FACP</w:t>
            </w:r>
          </w:p>
        </w:tc>
        <w:tc>
          <w:tcPr>
            <w:tcW w:w="907" w:type="dxa"/>
            <w:shd w:val="clear" w:color="auto" w:fill="F2F2F2" w:themeFill="background1" w:themeFillShade="F2"/>
            <w:vAlign w:val="center"/>
          </w:tcPr>
          <w:p w14:paraId="46CD443A" w14:textId="77777777" w:rsidR="00441635" w:rsidRDefault="00441635" w:rsidP="00441635">
            <w:pPr>
              <w:rPr>
                <w:lang w:eastAsia="en-CA"/>
              </w:rPr>
            </w:pPr>
          </w:p>
        </w:tc>
        <w:tc>
          <w:tcPr>
            <w:tcW w:w="686" w:type="dxa"/>
            <w:shd w:val="clear" w:color="auto" w:fill="F2F2F2" w:themeFill="background1" w:themeFillShade="F2"/>
          </w:tcPr>
          <w:p w14:paraId="4BBF52D7" w14:textId="76D188BF"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05D9DFEB" w14:textId="77777777" w:rsidR="00441635" w:rsidRDefault="00441635" w:rsidP="00441635">
            <w:pPr>
              <w:jc w:val="center"/>
              <w:rPr>
                <w:lang w:eastAsia="en-CA"/>
              </w:rPr>
            </w:pPr>
          </w:p>
        </w:tc>
        <w:tc>
          <w:tcPr>
            <w:tcW w:w="1101" w:type="dxa"/>
            <w:shd w:val="clear" w:color="auto" w:fill="F2F2F2" w:themeFill="background1" w:themeFillShade="F2"/>
          </w:tcPr>
          <w:p w14:paraId="126FFDBC" w14:textId="3D2E736D" w:rsidR="00441635" w:rsidRDefault="00441635" w:rsidP="00441635">
            <w:pPr>
              <w:jc w:val="center"/>
              <w:rPr>
                <w:lang w:eastAsia="en-CA"/>
              </w:rPr>
            </w:pPr>
            <w:r w:rsidRPr="00B707BD">
              <w:t>251</w:t>
            </w:r>
          </w:p>
        </w:tc>
        <w:tc>
          <w:tcPr>
            <w:tcW w:w="850" w:type="dxa"/>
            <w:shd w:val="clear" w:color="auto" w:fill="F2F2F2" w:themeFill="background1" w:themeFillShade="F2"/>
            <w:vAlign w:val="center"/>
          </w:tcPr>
          <w:p w14:paraId="6D65D416" w14:textId="6AAE33A8" w:rsidR="00441635" w:rsidRDefault="00B31CB4" w:rsidP="00441635">
            <w:pPr>
              <w:jc w:val="center"/>
              <w:rPr>
                <w:lang w:eastAsia="en-CA"/>
              </w:rPr>
            </w:pPr>
            <w:r>
              <w:rPr>
                <w:lang w:eastAsia="en-CA"/>
              </w:rPr>
              <w:t>Z-10</w:t>
            </w:r>
          </w:p>
        </w:tc>
        <w:tc>
          <w:tcPr>
            <w:tcW w:w="448" w:type="dxa"/>
            <w:shd w:val="clear" w:color="auto" w:fill="F2F2F2" w:themeFill="background1" w:themeFillShade="F2"/>
            <w:vAlign w:val="center"/>
          </w:tcPr>
          <w:p w14:paraId="76863212" w14:textId="24E202F8" w:rsidR="00441635" w:rsidRDefault="00000000" w:rsidP="00441635">
            <w:pPr>
              <w:jc w:val="center"/>
              <w:rPr>
                <w:lang w:eastAsia="en-CA"/>
              </w:rPr>
            </w:pPr>
            <w:sdt>
              <w:sdtPr>
                <w:rPr>
                  <w:lang w:eastAsia="en-CA"/>
                </w:rPr>
                <w:id w:val="-84639373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53BD3E7" w14:textId="77777777" w:rsidR="00441635" w:rsidRDefault="00441635" w:rsidP="00441635">
            <w:pPr>
              <w:jc w:val="center"/>
              <w:rPr>
                <w:lang w:eastAsia="en-CA"/>
              </w:rPr>
            </w:pPr>
          </w:p>
        </w:tc>
        <w:tc>
          <w:tcPr>
            <w:tcW w:w="448" w:type="dxa"/>
            <w:shd w:val="clear" w:color="auto" w:fill="F2F2F2" w:themeFill="background1" w:themeFillShade="F2"/>
            <w:vAlign w:val="center"/>
          </w:tcPr>
          <w:p w14:paraId="333D0608" w14:textId="26260D80" w:rsidR="00441635" w:rsidRDefault="00000000" w:rsidP="00441635">
            <w:pPr>
              <w:jc w:val="center"/>
              <w:rPr>
                <w:lang w:eastAsia="en-CA"/>
              </w:rPr>
            </w:pPr>
            <w:sdt>
              <w:sdtPr>
                <w:rPr>
                  <w:lang w:eastAsia="en-CA"/>
                </w:rPr>
                <w:id w:val="113761040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471D34D3" w14:textId="01E8D019" w:rsidR="00441635" w:rsidRDefault="00000000" w:rsidP="00441635">
            <w:pPr>
              <w:jc w:val="center"/>
              <w:rPr>
                <w:lang w:eastAsia="en-CA"/>
              </w:rPr>
            </w:pPr>
            <w:sdt>
              <w:sdtPr>
                <w:rPr>
                  <w:lang w:eastAsia="en-CA"/>
                </w:rPr>
                <w:id w:val="-101577047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46806D46" w14:textId="4E9914A9" w:rsidR="00441635" w:rsidRDefault="00000000" w:rsidP="00441635">
            <w:pPr>
              <w:jc w:val="center"/>
              <w:rPr>
                <w:lang w:eastAsia="en-CA"/>
              </w:rPr>
            </w:pPr>
            <w:sdt>
              <w:sdtPr>
                <w:rPr>
                  <w:lang w:eastAsia="en-CA"/>
                </w:rPr>
                <w:id w:val="-63441473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47ED027A" w14:textId="77777777" w:rsidR="00441635" w:rsidRDefault="00441635" w:rsidP="00441635">
            <w:pPr>
              <w:jc w:val="center"/>
              <w:rPr>
                <w:lang w:eastAsia="en-CA"/>
              </w:rPr>
            </w:pPr>
          </w:p>
        </w:tc>
        <w:tc>
          <w:tcPr>
            <w:tcW w:w="3288" w:type="dxa"/>
            <w:shd w:val="clear" w:color="auto" w:fill="F2F2F2" w:themeFill="background1" w:themeFillShade="F2"/>
          </w:tcPr>
          <w:p w14:paraId="6A84D94F" w14:textId="1B3A409F" w:rsidR="00441635" w:rsidRDefault="00441635" w:rsidP="00441635">
            <w:pPr>
              <w:rPr>
                <w:lang w:eastAsia="en-CA"/>
              </w:rPr>
            </w:pPr>
            <w:r w:rsidRPr="00954E8D">
              <w:t>NODE 1 ISO 1</w:t>
            </w:r>
          </w:p>
        </w:tc>
      </w:tr>
      <w:tr w:rsidR="00441635" w14:paraId="13BE579B" w14:textId="77777777" w:rsidTr="00DD2645">
        <w:tc>
          <w:tcPr>
            <w:tcW w:w="3060" w:type="dxa"/>
            <w:shd w:val="clear" w:color="auto" w:fill="F2F2F2" w:themeFill="background1" w:themeFillShade="F2"/>
          </w:tcPr>
          <w:p w14:paraId="3FD2F638" w14:textId="7C6F807C" w:rsidR="00441635" w:rsidRDefault="00441635" w:rsidP="00441635">
            <w:pPr>
              <w:rPr>
                <w:lang w:eastAsia="en-CA"/>
              </w:rPr>
            </w:pPr>
            <w:r w:rsidRPr="00E75D62">
              <w:t>MAIN FACP</w:t>
            </w:r>
          </w:p>
        </w:tc>
        <w:tc>
          <w:tcPr>
            <w:tcW w:w="907" w:type="dxa"/>
            <w:shd w:val="clear" w:color="auto" w:fill="F2F2F2" w:themeFill="background1" w:themeFillShade="F2"/>
            <w:vAlign w:val="center"/>
          </w:tcPr>
          <w:p w14:paraId="1B3CA8B3" w14:textId="77777777" w:rsidR="00441635" w:rsidRDefault="00441635" w:rsidP="00441635">
            <w:pPr>
              <w:rPr>
                <w:lang w:eastAsia="en-CA"/>
              </w:rPr>
            </w:pPr>
          </w:p>
        </w:tc>
        <w:tc>
          <w:tcPr>
            <w:tcW w:w="686" w:type="dxa"/>
            <w:shd w:val="clear" w:color="auto" w:fill="F2F2F2" w:themeFill="background1" w:themeFillShade="F2"/>
          </w:tcPr>
          <w:p w14:paraId="01209327" w14:textId="5F780D0F"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59B9F484" w14:textId="77777777" w:rsidR="00441635" w:rsidRDefault="00441635" w:rsidP="00441635">
            <w:pPr>
              <w:jc w:val="center"/>
              <w:rPr>
                <w:lang w:eastAsia="en-CA"/>
              </w:rPr>
            </w:pPr>
          </w:p>
        </w:tc>
        <w:tc>
          <w:tcPr>
            <w:tcW w:w="1101" w:type="dxa"/>
            <w:shd w:val="clear" w:color="auto" w:fill="F2F2F2" w:themeFill="background1" w:themeFillShade="F2"/>
          </w:tcPr>
          <w:p w14:paraId="4DE65261" w14:textId="3A0EF1DE" w:rsidR="00441635" w:rsidRDefault="00441635" w:rsidP="00441635">
            <w:pPr>
              <w:jc w:val="center"/>
              <w:rPr>
                <w:lang w:eastAsia="en-CA"/>
              </w:rPr>
            </w:pPr>
            <w:r w:rsidRPr="00B707BD">
              <w:t>252</w:t>
            </w:r>
          </w:p>
        </w:tc>
        <w:tc>
          <w:tcPr>
            <w:tcW w:w="850" w:type="dxa"/>
            <w:shd w:val="clear" w:color="auto" w:fill="F2F2F2" w:themeFill="background1" w:themeFillShade="F2"/>
            <w:vAlign w:val="center"/>
          </w:tcPr>
          <w:p w14:paraId="17F34428" w14:textId="3800AC38" w:rsidR="00441635" w:rsidRDefault="00B31CB4" w:rsidP="00441635">
            <w:pPr>
              <w:jc w:val="center"/>
              <w:rPr>
                <w:lang w:eastAsia="en-CA"/>
              </w:rPr>
            </w:pPr>
            <w:r>
              <w:rPr>
                <w:lang w:eastAsia="en-CA"/>
              </w:rPr>
              <w:t>Z-10</w:t>
            </w:r>
          </w:p>
        </w:tc>
        <w:tc>
          <w:tcPr>
            <w:tcW w:w="448" w:type="dxa"/>
            <w:shd w:val="clear" w:color="auto" w:fill="F2F2F2" w:themeFill="background1" w:themeFillShade="F2"/>
            <w:vAlign w:val="center"/>
          </w:tcPr>
          <w:p w14:paraId="6A8A821A" w14:textId="15D0C4A2" w:rsidR="00441635" w:rsidRDefault="00000000" w:rsidP="00441635">
            <w:pPr>
              <w:jc w:val="center"/>
              <w:rPr>
                <w:lang w:eastAsia="en-CA"/>
              </w:rPr>
            </w:pPr>
            <w:sdt>
              <w:sdtPr>
                <w:rPr>
                  <w:lang w:eastAsia="en-CA"/>
                </w:rPr>
                <w:id w:val="45622388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EAE1BE6" w14:textId="77777777" w:rsidR="00441635" w:rsidRDefault="00441635" w:rsidP="00441635">
            <w:pPr>
              <w:jc w:val="center"/>
              <w:rPr>
                <w:lang w:eastAsia="en-CA"/>
              </w:rPr>
            </w:pPr>
          </w:p>
        </w:tc>
        <w:tc>
          <w:tcPr>
            <w:tcW w:w="448" w:type="dxa"/>
            <w:shd w:val="clear" w:color="auto" w:fill="F2F2F2" w:themeFill="background1" w:themeFillShade="F2"/>
            <w:vAlign w:val="center"/>
          </w:tcPr>
          <w:p w14:paraId="58713B71" w14:textId="195D91BA" w:rsidR="00441635" w:rsidRDefault="00000000" w:rsidP="00441635">
            <w:pPr>
              <w:jc w:val="center"/>
              <w:rPr>
                <w:lang w:eastAsia="en-CA"/>
              </w:rPr>
            </w:pPr>
            <w:sdt>
              <w:sdtPr>
                <w:rPr>
                  <w:lang w:eastAsia="en-CA"/>
                </w:rPr>
                <w:id w:val="96900910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0B0245AE" w14:textId="461167A9" w:rsidR="00441635" w:rsidRDefault="00000000" w:rsidP="00441635">
            <w:pPr>
              <w:jc w:val="center"/>
              <w:rPr>
                <w:lang w:eastAsia="en-CA"/>
              </w:rPr>
            </w:pPr>
            <w:sdt>
              <w:sdtPr>
                <w:rPr>
                  <w:lang w:eastAsia="en-CA"/>
                </w:rPr>
                <w:id w:val="-122421853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7137DFB4" w14:textId="595D8016" w:rsidR="00441635" w:rsidRDefault="00000000" w:rsidP="00441635">
            <w:pPr>
              <w:jc w:val="center"/>
              <w:rPr>
                <w:lang w:eastAsia="en-CA"/>
              </w:rPr>
            </w:pPr>
            <w:sdt>
              <w:sdtPr>
                <w:rPr>
                  <w:lang w:eastAsia="en-CA"/>
                </w:rPr>
                <w:id w:val="-2332690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078DDEC6" w14:textId="77777777" w:rsidR="00441635" w:rsidRDefault="00441635" w:rsidP="00441635">
            <w:pPr>
              <w:jc w:val="center"/>
              <w:rPr>
                <w:lang w:eastAsia="en-CA"/>
              </w:rPr>
            </w:pPr>
          </w:p>
        </w:tc>
        <w:tc>
          <w:tcPr>
            <w:tcW w:w="3288" w:type="dxa"/>
            <w:shd w:val="clear" w:color="auto" w:fill="F2F2F2" w:themeFill="background1" w:themeFillShade="F2"/>
          </w:tcPr>
          <w:p w14:paraId="68A8186F" w14:textId="24CDD9D2" w:rsidR="00441635" w:rsidRDefault="00441635" w:rsidP="00441635">
            <w:pPr>
              <w:rPr>
                <w:lang w:eastAsia="en-CA"/>
              </w:rPr>
            </w:pPr>
            <w:r w:rsidRPr="00954E8D">
              <w:t>NODE 1 ISO 2</w:t>
            </w:r>
          </w:p>
        </w:tc>
      </w:tr>
      <w:tr w:rsidR="00441635" w14:paraId="355C50B9" w14:textId="77777777" w:rsidTr="00DD2645">
        <w:tc>
          <w:tcPr>
            <w:tcW w:w="3060" w:type="dxa"/>
            <w:shd w:val="clear" w:color="auto" w:fill="F2F2F2" w:themeFill="background1" w:themeFillShade="F2"/>
          </w:tcPr>
          <w:p w14:paraId="0833A3C3" w14:textId="2B00E6B1" w:rsidR="00441635" w:rsidRDefault="00441635" w:rsidP="00441635">
            <w:pPr>
              <w:rPr>
                <w:lang w:eastAsia="en-CA"/>
              </w:rPr>
            </w:pPr>
            <w:r w:rsidRPr="00E75D62">
              <w:t>MAIN FACP</w:t>
            </w:r>
          </w:p>
        </w:tc>
        <w:tc>
          <w:tcPr>
            <w:tcW w:w="907" w:type="dxa"/>
            <w:shd w:val="clear" w:color="auto" w:fill="F2F2F2" w:themeFill="background1" w:themeFillShade="F2"/>
            <w:vAlign w:val="center"/>
          </w:tcPr>
          <w:p w14:paraId="401E2A22" w14:textId="77777777" w:rsidR="00441635" w:rsidRDefault="00441635" w:rsidP="00441635">
            <w:pPr>
              <w:rPr>
                <w:lang w:eastAsia="en-CA"/>
              </w:rPr>
            </w:pPr>
          </w:p>
        </w:tc>
        <w:tc>
          <w:tcPr>
            <w:tcW w:w="686" w:type="dxa"/>
            <w:shd w:val="clear" w:color="auto" w:fill="F2F2F2" w:themeFill="background1" w:themeFillShade="F2"/>
          </w:tcPr>
          <w:p w14:paraId="60434054" w14:textId="1B99D417"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0F07B886" w14:textId="77777777" w:rsidR="00441635" w:rsidRDefault="00441635" w:rsidP="00441635">
            <w:pPr>
              <w:jc w:val="center"/>
              <w:rPr>
                <w:lang w:eastAsia="en-CA"/>
              </w:rPr>
            </w:pPr>
          </w:p>
        </w:tc>
        <w:tc>
          <w:tcPr>
            <w:tcW w:w="1101" w:type="dxa"/>
            <w:shd w:val="clear" w:color="auto" w:fill="F2F2F2" w:themeFill="background1" w:themeFillShade="F2"/>
          </w:tcPr>
          <w:p w14:paraId="363EB6A3" w14:textId="6A61A03F" w:rsidR="00441635" w:rsidRDefault="00441635" w:rsidP="00441635">
            <w:pPr>
              <w:jc w:val="center"/>
              <w:rPr>
                <w:lang w:eastAsia="en-CA"/>
              </w:rPr>
            </w:pPr>
            <w:r w:rsidRPr="00B707BD">
              <w:t>253</w:t>
            </w:r>
          </w:p>
        </w:tc>
        <w:tc>
          <w:tcPr>
            <w:tcW w:w="850" w:type="dxa"/>
            <w:shd w:val="clear" w:color="auto" w:fill="F2F2F2" w:themeFill="background1" w:themeFillShade="F2"/>
            <w:vAlign w:val="center"/>
          </w:tcPr>
          <w:p w14:paraId="1EF14968" w14:textId="0CDBA14F" w:rsidR="00441635" w:rsidRDefault="00B31CB4" w:rsidP="00441635">
            <w:pPr>
              <w:jc w:val="center"/>
              <w:rPr>
                <w:lang w:eastAsia="en-CA"/>
              </w:rPr>
            </w:pPr>
            <w:r>
              <w:rPr>
                <w:lang w:eastAsia="en-CA"/>
              </w:rPr>
              <w:t>Z-10</w:t>
            </w:r>
          </w:p>
        </w:tc>
        <w:tc>
          <w:tcPr>
            <w:tcW w:w="448" w:type="dxa"/>
            <w:shd w:val="clear" w:color="auto" w:fill="F2F2F2" w:themeFill="background1" w:themeFillShade="F2"/>
            <w:vAlign w:val="center"/>
          </w:tcPr>
          <w:p w14:paraId="2999EB7B" w14:textId="6B299855" w:rsidR="00441635" w:rsidRDefault="00000000" w:rsidP="00441635">
            <w:pPr>
              <w:jc w:val="center"/>
              <w:rPr>
                <w:lang w:eastAsia="en-CA"/>
              </w:rPr>
            </w:pPr>
            <w:sdt>
              <w:sdtPr>
                <w:rPr>
                  <w:lang w:eastAsia="en-CA"/>
                </w:rPr>
                <w:id w:val="17045338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0EB9937" w14:textId="77777777" w:rsidR="00441635" w:rsidRDefault="00441635" w:rsidP="00441635">
            <w:pPr>
              <w:jc w:val="center"/>
              <w:rPr>
                <w:lang w:eastAsia="en-CA"/>
              </w:rPr>
            </w:pPr>
          </w:p>
        </w:tc>
        <w:tc>
          <w:tcPr>
            <w:tcW w:w="448" w:type="dxa"/>
            <w:shd w:val="clear" w:color="auto" w:fill="F2F2F2" w:themeFill="background1" w:themeFillShade="F2"/>
            <w:vAlign w:val="center"/>
          </w:tcPr>
          <w:p w14:paraId="39618A0E" w14:textId="0A6C13FF" w:rsidR="00441635" w:rsidRDefault="00000000" w:rsidP="00441635">
            <w:pPr>
              <w:jc w:val="center"/>
              <w:rPr>
                <w:lang w:eastAsia="en-CA"/>
              </w:rPr>
            </w:pPr>
            <w:sdt>
              <w:sdtPr>
                <w:rPr>
                  <w:lang w:eastAsia="en-CA"/>
                </w:rPr>
                <w:id w:val="180095304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6DFA01F7" w14:textId="55D464FF" w:rsidR="00441635" w:rsidRDefault="00000000" w:rsidP="00441635">
            <w:pPr>
              <w:jc w:val="center"/>
              <w:rPr>
                <w:lang w:eastAsia="en-CA"/>
              </w:rPr>
            </w:pPr>
            <w:sdt>
              <w:sdtPr>
                <w:rPr>
                  <w:lang w:eastAsia="en-CA"/>
                </w:rPr>
                <w:id w:val="-43528403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2B2A5A7E" w14:textId="3EDEAAE3" w:rsidR="00441635" w:rsidRDefault="00000000" w:rsidP="00441635">
            <w:pPr>
              <w:jc w:val="center"/>
              <w:rPr>
                <w:lang w:eastAsia="en-CA"/>
              </w:rPr>
            </w:pPr>
            <w:sdt>
              <w:sdtPr>
                <w:rPr>
                  <w:lang w:eastAsia="en-CA"/>
                </w:rPr>
                <w:id w:val="86587683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12DE4DB2" w14:textId="77777777" w:rsidR="00441635" w:rsidRDefault="00441635" w:rsidP="00441635">
            <w:pPr>
              <w:jc w:val="center"/>
              <w:rPr>
                <w:lang w:eastAsia="en-CA"/>
              </w:rPr>
            </w:pPr>
          </w:p>
        </w:tc>
        <w:tc>
          <w:tcPr>
            <w:tcW w:w="3288" w:type="dxa"/>
            <w:shd w:val="clear" w:color="auto" w:fill="F2F2F2" w:themeFill="background1" w:themeFillShade="F2"/>
          </w:tcPr>
          <w:p w14:paraId="755768CC" w14:textId="082A20C3" w:rsidR="00441635" w:rsidRDefault="00441635" w:rsidP="00441635">
            <w:pPr>
              <w:rPr>
                <w:lang w:eastAsia="en-CA"/>
              </w:rPr>
            </w:pPr>
            <w:r w:rsidRPr="00954E8D">
              <w:t>NODE 1 ISO 3</w:t>
            </w:r>
          </w:p>
        </w:tc>
      </w:tr>
      <w:tr w:rsidR="00441635" w14:paraId="3DC89A89" w14:textId="77777777" w:rsidTr="00DD2645">
        <w:tc>
          <w:tcPr>
            <w:tcW w:w="3060" w:type="dxa"/>
            <w:shd w:val="clear" w:color="auto" w:fill="F2F2F2" w:themeFill="background1" w:themeFillShade="F2"/>
          </w:tcPr>
          <w:p w14:paraId="3191915D" w14:textId="54207AEB" w:rsidR="00441635" w:rsidRDefault="00441635" w:rsidP="00441635">
            <w:pPr>
              <w:rPr>
                <w:lang w:eastAsia="en-CA"/>
              </w:rPr>
            </w:pPr>
            <w:r w:rsidRPr="00E75D62">
              <w:t>MAIN FACP</w:t>
            </w:r>
          </w:p>
        </w:tc>
        <w:tc>
          <w:tcPr>
            <w:tcW w:w="907" w:type="dxa"/>
            <w:shd w:val="clear" w:color="auto" w:fill="F2F2F2" w:themeFill="background1" w:themeFillShade="F2"/>
            <w:vAlign w:val="center"/>
          </w:tcPr>
          <w:p w14:paraId="3882738E" w14:textId="77777777" w:rsidR="00441635" w:rsidRDefault="00441635" w:rsidP="00441635">
            <w:pPr>
              <w:rPr>
                <w:lang w:eastAsia="en-CA"/>
              </w:rPr>
            </w:pPr>
          </w:p>
        </w:tc>
        <w:tc>
          <w:tcPr>
            <w:tcW w:w="686" w:type="dxa"/>
            <w:shd w:val="clear" w:color="auto" w:fill="F2F2F2" w:themeFill="background1" w:themeFillShade="F2"/>
          </w:tcPr>
          <w:p w14:paraId="7F97CF18" w14:textId="776A2F73"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7DF0DAFA" w14:textId="77777777" w:rsidR="00441635" w:rsidRDefault="00441635" w:rsidP="00441635">
            <w:pPr>
              <w:jc w:val="center"/>
              <w:rPr>
                <w:lang w:eastAsia="en-CA"/>
              </w:rPr>
            </w:pPr>
          </w:p>
        </w:tc>
        <w:tc>
          <w:tcPr>
            <w:tcW w:w="1101" w:type="dxa"/>
            <w:shd w:val="clear" w:color="auto" w:fill="F2F2F2" w:themeFill="background1" w:themeFillShade="F2"/>
          </w:tcPr>
          <w:p w14:paraId="1C0DB46A" w14:textId="3E4D7F7B" w:rsidR="00441635" w:rsidRDefault="00441635" w:rsidP="00441635">
            <w:pPr>
              <w:jc w:val="center"/>
              <w:rPr>
                <w:lang w:eastAsia="en-CA"/>
              </w:rPr>
            </w:pPr>
            <w:r w:rsidRPr="00B707BD">
              <w:t>254</w:t>
            </w:r>
          </w:p>
        </w:tc>
        <w:tc>
          <w:tcPr>
            <w:tcW w:w="850" w:type="dxa"/>
            <w:shd w:val="clear" w:color="auto" w:fill="F2F2F2" w:themeFill="background1" w:themeFillShade="F2"/>
            <w:vAlign w:val="center"/>
          </w:tcPr>
          <w:p w14:paraId="54CF0945" w14:textId="60C819AE" w:rsidR="00441635" w:rsidRDefault="00B31CB4" w:rsidP="00441635">
            <w:pPr>
              <w:jc w:val="center"/>
              <w:rPr>
                <w:lang w:eastAsia="en-CA"/>
              </w:rPr>
            </w:pPr>
            <w:r>
              <w:rPr>
                <w:lang w:eastAsia="en-CA"/>
              </w:rPr>
              <w:t>Z-10</w:t>
            </w:r>
          </w:p>
        </w:tc>
        <w:tc>
          <w:tcPr>
            <w:tcW w:w="448" w:type="dxa"/>
            <w:shd w:val="clear" w:color="auto" w:fill="F2F2F2" w:themeFill="background1" w:themeFillShade="F2"/>
            <w:vAlign w:val="center"/>
          </w:tcPr>
          <w:p w14:paraId="25A36FD7" w14:textId="7BEC5D92" w:rsidR="00441635" w:rsidRDefault="00000000" w:rsidP="00441635">
            <w:pPr>
              <w:jc w:val="center"/>
              <w:rPr>
                <w:lang w:eastAsia="en-CA"/>
              </w:rPr>
            </w:pPr>
            <w:sdt>
              <w:sdtPr>
                <w:rPr>
                  <w:lang w:eastAsia="en-CA"/>
                </w:rPr>
                <w:id w:val="180427453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0A06416F" w14:textId="77777777" w:rsidR="00441635" w:rsidRDefault="00441635" w:rsidP="00441635">
            <w:pPr>
              <w:jc w:val="center"/>
              <w:rPr>
                <w:lang w:eastAsia="en-CA"/>
              </w:rPr>
            </w:pPr>
          </w:p>
        </w:tc>
        <w:tc>
          <w:tcPr>
            <w:tcW w:w="448" w:type="dxa"/>
            <w:shd w:val="clear" w:color="auto" w:fill="F2F2F2" w:themeFill="background1" w:themeFillShade="F2"/>
            <w:vAlign w:val="center"/>
          </w:tcPr>
          <w:p w14:paraId="2D08E6E3" w14:textId="5281611A" w:rsidR="00441635" w:rsidRDefault="00000000" w:rsidP="00441635">
            <w:pPr>
              <w:jc w:val="center"/>
              <w:rPr>
                <w:lang w:eastAsia="en-CA"/>
              </w:rPr>
            </w:pPr>
            <w:sdt>
              <w:sdtPr>
                <w:rPr>
                  <w:lang w:eastAsia="en-CA"/>
                </w:rPr>
                <w:id w:val="-56109496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498E68B5" w14:textId="7E147370" w:rsidR="00441635" w:rsidRDefault="00000000" w:rsidP="00441635">
            <w:pPr>
              <w:jc w:val="center"/>
              <w:rPr>
                <w:lang w:eastAsia="en-CA"/>
              </w:rPr>
            </w:pPr>
            <w:sdt>
              <w:sdtPr>
                <w:rPr>
                  <w:lang w:eastAsia="en-CA"/>
                </w:rPr>
                <w:id w:val="-160387744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7753C436" w14:textId="7DB16721" w:rsidR="00441635" w:rsidRDefault="00000000" w:rsidP="00441635">
            <w:pPr>
              <w:jc w:val="center"/>
              <w:rPr>
                <w:lang w:eastAsia="en-CA"/>
              </w:rPr>
            </w:pPr>
            <w:sdt>
              <w:sdtPr>
                <w:rPr>
                  <w:lang w:eastAsia="en-CA"/>
                </w:rPr>
                <w:id w:val="-151876632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39B515D" w14:textId="77777777" w:rsidR="00441635" w:rsidRDefault="00441635" w:rsidP="00441635">
            <w:pPr>
              <w:jc w:val="center"/>
              <w:rPr>
                <w:lang w:eastAsia="en-CA"/>
              </w:rPr>
            </w:pPr>
          </w:p>
        </w:tc>
        <w:tc>
          <w:tcPr>
            <w:tcW w:w="3288" w:type="dxa"/>
            <w:shd w:val="clear" w:color="auto" w:fill="F2F2F2" w:themeFill="background1" w:themeFillShade="F2"/>
          </w:tcPr>
          <w:p w14:paraId="588D3F77" w14:textId="533799A7" w:rsidR="00441635" w:rsidRDefault="00441635" w:rsidP="00441635">
            <w:pPr>
              <w:rPr>
                <w:lang w:eastAsia="en-CA"/>
              </w:rPr>
            </w:pPr>
            <w:r w:rsidRPr="00954E8D">
              <w:t>NODE 1 ISO 4</w:t>
            </w:r>
          </w:p>
        </w:tc>
      </w:tr>
      <w:tr w:rsidR="00441635" w14:paraId="0C800F57" w14:textId="77777777" w:rsidTr="00DD2645">
        <w:tc>
          <w:tcPr>
            <w:tcW w:w="3060" w:type="dxa"/>
            <w:shd w:val="clear" w:color="auto" w:fill="F2F2F2" w:themeFill="background1" w:themeFillShade="F2"/>
          </w:tcPr>
          <w:p w14:paraId="53DD5F99" w14:textId="2D9429EB" w:rsidR="00441635" w:rsidRDefault="00441635" w:rsidP="00441635">
            <w:pPr>
              <w:rPr>
                <w:lang w:eastAsia="en-CA"/>
              </w:rPr>
            </w:pPr>
            <w:r w:rsidRPr="00E75D62">
              <w:t>MAIN FACP</w:t>
            </w:r>
          </w:p>
        </w:tc>
        <w:tc>
          <w:tcPr>
            <w:tcW w:w="907" w:type="dxa"/>
            <w:shd w:val="clear" w:color="auto" w:fill="F2F2F2" w:themeFill="background1" w:themeFillShade="F2"/>
            <w:vAlign w:val="center"/>
          </w:tcPr>
          <w:p w14:paraId="6EA944A6" w14:textId="77777777" w:rsidR="00441635" w:rsidRDefault="00441635" w:rsidP="00441635">
            <w:pPr>
              <w:rPr>
                <w:lang w:eastAsia="en-CA"/>
              </w:rPr>
            </w:pPr>
          </w:p>
        </w:tc>
        <w:tc>
          <w:tcPr>
            <w:tcW w:w="686" w:type="dxa"/>
            <w:shd w:val="clear" w:color="auto" w:fill="F2F2F2" w:themeFill="background1" w:themeFillShade="F2"/>
          </w:tcPr>
          <w:p w14:paraId="6EBB8CDD" w14:textId="3FAB385A"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2C17DE2B" w14:textId="77777777" w:rsidR="00441635" w:rsidRDefault="00441635" w:rsidP="00441635">
            <w:pPr>
              <w:jc w:val="center"/>
              <w:rPr>
                <w:lang w:eastAsia="en-CA"/>
              </w:rPr>
            </w:pPr>
          </w:p>
        </w:tc>
        <w:tc>
          <w:tcPr>
            <w:tcW w:w="1101" w:type="dxa"/>
            <w:shd w:val="clear" w:color="auto" w:fill="F2F2F2" w:themeFill="background1" w:themeFillShade="F2"/>
          </w:tcPr>
          <w:p w14:paraId="2AB2D00B" w14:textId="3E206F6B" w:rsidR="00441635" w:rsidRDefault="00441635" w:rsidP="00441635">
            <w:pPr>
              <w:jc w:val="center"/>
              <w:rPr>
                <w:lang w:eastAsia="en-CA"/>
              </w:rPr>
            </w:pPr>
            <w:r w:rsidRPr="00B707BD">
              <w:t>255</w:t>
            </w:r>
          </w:p>
        </w:tc>
        <w:tc>
          <w:tcPr>
            <w:tcW w:w="850" w:type="dxa"/>
            <w:shd w:val="clear" w:color="auto" w:fill="F2F2F2" w:themeFill="background1" w:themeFillShade="F2"/>
            <w:vAlign w:val="center"/>
          </w:tcPr>
          <w:p w14:paraId="28E40738" w14:textId="778E1B13" w:rsidR="00441635" w:rsidRDefault="00B31CB4" w:rsidP="00441635">
            <w:pPr>
              <w:jc w:val="center"/>
              <w:rPr>
                <w:lang w:eastAsia="en-CA"/>
              </w:rPr>
            </w:pPr>
            <w:r>
              <w:rPr>
                <w:lang w:eastAsia="en-CA"/>
              </w:rPr>
              <w:t>Z-10</w:t>
            </w:r>
          </w:p>
        </w:tc>
        <w:tc>
          <w:tcPr>
            <w:tcW w:w="448" w:type="dxa"/>
            <w:shd w:val="clear" w:color="auto" w:fill="F2F2F2" w:themeFill="background1" w:themeFillShade="F2"/>
            <w:vAlign w:val="center"/>
          </w:tcPr>
          <w:p w14:paraId="4EF5C549" w14:textId="0E59D41E" w:rsidR="00441635" w:rsidRDefault="00000000" w:rsidP="00441635">
            <w:pPr>
              <w:jc w:val="center"/>
              <w:rPr>
                <w:lang w:eastAsia="en-CA"/>
              </w:rPr>
            </w:pPr>
            <w:sdt>
              <w:sdtPr>
                <w:rPr>
                  <w:lang w:eastAsia="en-CA"/>
                </w:rPr>
                <w:id w:val="180542900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459E6879" w14:textId="77777777" w:rsidR="00441635" w:rsidRDefault="00441635" w:rsidP="00441635">
            <w:pPr>
              <w:jc w:val="center"/>
              <w:rPr>
                <w:lang w:eastAsia="en-CA"/>
              </w:rPr>
            </w:pPr>
          </w:p>
        </w:tc>
        <w:tc>
          <w:tcPr>
            <w:tcW w:w="448" w:type="dxa"/>
            <w:shd w:val="clear" w:color="auto" w:fill="F2F2F2" w:themeFill="background1" w:themeFillShade="F2"/>
            <w:vAlign w:val="center"/>
          </w:tcPr>
          <w:p w14:paraId="691AB376" w14:textId="2AE89AEF" w:rsidR="00441635" w:rsidRDefault="00000000" w:rsidP="00441635">
            <w:pPr>
              <w:jc w:val="center"/>
              <w:rPr>
                <w:lang w:eastAsia="en-CA"/>
              </w:rPr>
            </w:pPr>
            <w:sdt>
              <w:sdtPr>
                <w:rPr>
                  <w:lang w:eastAsia="en-CA"/>
                </w:rPr>
                <w:id w:val="-186350305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406396F9" w14:textId="3E40F9A0" w:rsidR="00441635" w:rsidRDefault="00000000" w:rsidP="00441635">
            <w:pPr>
              <w:jc w:val="center"/>
              <w:rPr>
                <w:lang w:eastAsia="en-CA"/>
              </w:rPr>
            </w:pPr>
            <w:sdt>
              <w:sdtPr>
                <w:rPr>
                  <w:lang w:eastAsia="en-CA"/>
                </w:rPr>
                <w:id w:val="-48270191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47A3B7E2" w14:textId="2356C480" w:rsidR="00441635" w:rsidRDefault="00000000" w:rsidP="00441635">
            <w:pPr>
              <w:jc w:val="center"/>
              <w:rPr>
                <w:lang w:eastAsia="en-CA"/>
              </w:rPr>
            </w:pPr>
            <w:sdt>
              <w:sdtPr>
                <w:rPr>
                  <w:lang w:eastAsia="en-CA"/>
                </w:rPr>
                <w:id w:val="64208812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ED22261" w14:textId="77777777" w:rsidR="00441635" w:rsidRDefault="00441635" w:rsidP="00441635">
            <w:pPr>
              <w:jc w:val="center"/>
              <w:rPr>
                <w:lang w:eastAsia="en-CA"/>
              </w:rPr>
            </w:pPr>
          </w:p>
        </w:tc>
        <w:tc>
          <w:tcPr>
            <w:tcW w:w="3288" w:type="dxa"/>
            <w:shd w:val="clear" w:color="auto" w:fill="F2F2F2" w:themeFill="background1" w:themeFillShade="F2"/>
          </w:tcPr>
          <w:p w14:paraId="0E7DD5CF" w14:textId="170E7A15" w:rsidR="00441635" w:rsidRDefault="00441635" w:rsidP="00441635">
            <w:pPr>
              <w:rPr>
                <w:lang w:eastAsia="en-CA"/>
              </w:rPr>
            </w:pPr>
            <w:r w:rsidRPr="00954E8D">
              <w:t>NODE 1 ISO 5</w:t>
            </w:r>
          </w:p>
        </w:tc>
      </w:tr>
      <w:tr w:rsidR="00441635" w14:paraId="32F58B78" w14:textId="77777777" w:rsidTr="00DD2645">
        <w:tc>
          <w:tcPr>
            <w:tcW w:w="3060" w:type="dxa"/>
            <w:shd w:val="clear" w:color="auto" w:fill="F2F2F2" w:themeFill="background1" w:themeFillShade="F2"/>
          </w:tcPr>
          <w:p w14:paraId="27D9255E" w14:textId="5D406E9A" w:rsidR="00441635" w:rsidRDefault="00441635" w:rsidP="00441635">
            <w:pPr>
              <w:rPr>
                <w:lang w:eastAsia="en-CA"/>
              </w:rPr>
            </w:pPr>
            <w:r w:rsidRPr="00E75D62">
              <w:t>MAIN FACP</w:t>
            </w:r>
          </w:p>
        </w:tc>
        <w:tc>
          <w:tcPr>
            <w:tcW w:w="907" w:type="dxa"/>
            <w:shd w:val="clear" w:color="auto" w:fill="F2F2F2" w:themeFill="background1" w:themeFillShade="F2"/>
            <w:vAlign w:val="center"/>
          </w:tcPr>
          <w:p w14:paraId="507B59CB" w14:textId="77777777" w:rsidR="00441635" w:rsidRDefault="00441635" w:rsidP="00441635">
            <w:pPr>
              <w:rPr>
                <w:lang w:eastAsia="en-CA"/>
              </w:rPr>
            </w:pPr>
          </w:p>
        </w:tc>
        <w:tc>
          <w:tcPr>
            <w:tcW w:w="686" w:type="dxa"/>
            <w:shd w:val="clear" w:color="auto" w:fill="F2F2F2" w:themeFill="background1" w:themeFillShade="F2"/>
          </w:tcPr>
          <w:p w14:paraId="2730A800" w14:textId="269DABFD"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10A9C705" w14:textId="77777777" w:rsidR="00441635" w:rsidRDefault="00441635" w:rsidP="00441635">
            <w:pPr>
              <w:jc w:val="center"/>
              <w:rPr>
                <w:lang w:eastAsia="en-CA"/>
              </w:rPr>
            </w:pPr>
          </w:p>
        </w:tc>
        <w:tc>
          <w:tcPr>
            <w:tcW w:w="1101" w:type="dxa"/>
            <w:shd w:val="clear" w:color="auto" w:fill="F2F2F2" w:themeFill="background1" w:themeFillShade="F2"/>
          </w:tcPr>
          <w:p w14:paraId="5C44B513" w14:textId="7D5F3EA0" w:rsidR="00441635" w:rsidRDefault="00441635" w:rsidP="00441635">
            <w:pPr>
              <w:jc w:val="center"/>
              <w:rPr>
                <w:lang w:eastAsia="en-CA"/>
              </w:rPr>
            </w:pPr>
            <w:r w:rsidRPr="00B707BD">
              <w:t>256</w:t>
            </w:r>
          </w:p>
        </w:tc>
        <w:tc>
          <w:tcPr>
            <w:tcW w:w="850" w:type="dxa"/>
            <w:shd w:val="clear" w:color="auto" w:fill="F2F2F2" w:themeFill="background1" w:themeFillShade="F2"/>
            <w:vAlign w:val="center"/>
          </w:tcPr>
          <w:p w14:paraId="52E384D3" w14:textId="21B19334" w:rsidR="00441635" w:rsidRDefault="00B31CB4" w:rsidP="00441635">
            <w:pPr>
              <w:jc w:val="center"/>
              <w:rPr>
                <w:lang w:eastAsia="en-CA"/>
              </w:rPr>
            </w:pPr>
            <w:r>
              <w:rPr>
                <w:lang w:eastAsia="en-CA"/>
              </w:rPr>
              <w:t>Z-10</w:t>
            </w:r>
          </w:p>
        </w:tc>
        <w:tc>
          <w:tcPr>
            <w:tcW w:w="448" w:type="dxa"/>
            <w:shd w:val="clear" w:color="auto" w:fill="F2F2F2" w:themeFill="background1" w:themeFillShade="F2"/>
            <w:vAlign w:val="center"/>
          </w:tcPr>
          <w:p w14:paraId="7D6B7435" w14:textId="524512A6" w:rsidR="00441635" w:rsidRDefault="00000000" w:rsidP="00441635">
            <w:pPr>
              <w:jc w:val="center"/>
              <w:rPr>
                <w:lang w:eastAsia="en-CA"/>
              </w:rPr>
            </w:pPr>
            <w:sdt>
              <w:sdtPr>
                <w:rPr>
                  <w:lang w:eastAsia="en-CA"/>
                </w:rPr>
                <w:id w:val="131429075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E560221" w14:textId="77777777" w:rsidR="00441635" w:rsidRDefault="00441635" w:rsidP="00441635">
            <w:pPr>
              <w:jc w:val="center"/>
              <w:rPr>
                <w:lang w:eastAsia="en-CA"/>
              </w:rPr>
            </w:pPr>
          </w:p>
        </w:tc>
        <w:tc>
          <w:tcPr>
            <w:tcW w:w="448" w:type="dxa"/>
            <w:shd w:val="clear" w:color="auto" w:fill="F2F2F2" w:themeFill="background1" w:themeFillShade="F2"/>
            <w:vAlign w:val="center"/>
          </w:tcPr>
          <w:p w14:paraId="649C5C9D" w14:textId="121CC5F7" w:rsidR="00441635" w:rsidRDefault="00000000" w:rsidP="00441635">
            <w:pPr>
              <w:jc w:val="center"/>
              <w:rPr>
                <w:lang w:eastAsia="en-CA"/>
              </w:rPr>
            </w:pPr>
            <w:sdt>
              <w:sdtPr>
                <w:rPr>
                  <w:lang w:eastAsia="en-CA"/>
                </w:rPr>
                <w:id w:val="189739905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5D99EED1" w14:textId="5A497681" w:rsidR="00441635" w:rsidRDefault="00000000" w:rsidP="00441635">
            <w:pPr>
              <w:jc w:val="center"/>
              <w:rPr>
                <w:lang w:eastAsia="en-CA"/>
              </w:rPr>
            </w:pPr>
            <w:sdt>
              <w:sdtPr>
                <w:rPr>
                  <w:lang w:eastAsia="en-CA"/>
                </w:rPr>
                <w:id w:val="-115074006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756BA476" w14:textId="7A8D2074" w:rsidR="00441635" w:rsidRDefault="00000000" w:rsidP="00441635">
            <w:pPr>
              <w:jc w:val="center"/>
              <w:rPr>
                <w:lang w:eastAsia="en-CA"/>
              </w:rPr>
            </w:pPr>
            <w:sdt>
              <w:sdtPr>
                <w:rPr>
                  <w:lang w:eastAsia="en-CA"/>
                </w:rPr>
                <w:id w:val="-213316438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3D912938" w14:textId="77777777" w:rsidR="00441635" w:rsidRDefault="00441635" w:rsidP="00441635">
            <w:pPr>
              <w:jc w:val="center"/>
              <w:rPr>
                <w:lang w:eastAsia="en-CA"/>
              </w:rPr>
            </w:pPr>
          </w:p>
        </w:tc>
        <w:tc>
          <w:tcPr>
            <w:tcW w:w="3288" w:type="dxa"/>
            <w:shd w:val="clear" w:color="auto" w:fill="F2F2F2" w:themeFill="background1" w:themeFillShade="F2"/>
          </w:tcPr>
          <w:p w14:paraId="04E727FB" w14:textId="216E2603" w:rsidR="00441635" w:rsidRDefault="00441635" w:rsidP="00441635">
            <w:pPr>
              <w:rPr>
                <w:lang w:eastAsia="en-CA"/>
              </w:rPr>
            </w:pPr>
            <w:r w:rsidRPr="00954E8D">
              <w:t>NODE 1 ISO 6</w:t>
            </w:r>
          </w:p>
        </w:tc>
      </w:tr>
      <w:tr w:rsidR="00441635" w14:paraId="0A1E774D" w14:textId="77777777" w:rsidTr="00DD2645">
        <w:tc>
          <w:tcPr>
            <w:tcW w:w="3060" w:type="dxa"/>
            <w:shd w:val="clear" w:color="auto" w:fill="F2F2F2" w:themeFill="background1" w:themeFillShade="F2"/>
          </w:tcPr>
          <w:p w14:paraId="10F458C8" w14:textId="2AE6FD04" w:rsidR="00441635" w:rsidRDefault="00441635" w:rsidP="00441635">
            <w:pPr>
              <w:rPr>
                <w:lang w:eastAsia="en-CA"/>
              </w:rPr>
            </w:pPr>
            <w:r w:rsidRPr="00E75D62">
              <w:t xml:space="preserve">F1 </w:t>
            </w:r>
            <w:r w:rsidRPr="00E75D62">
              <w:rPr>
                <w:rFonts w:ascii="Cambria Math" w:hAnsi="Cambria Math" w:cs="Cambria Math"/>
              </w:rPr>
              <w:t>‐</w:t>
            </w:r>
            <w:r w:rsidRPr="00E75D62">
              <w:t xml:space="preserve"> A&amp;W</w:t>
            </w:r>
          </w:p>
        </w:tc>
        <w:tc>
          <w:tcPr>
            <w:tcW w:w="907" w:type="dxa"/>
            <w:shd w:val="clear" w:color="auto" w:fill="F2F2F2" w:themeFill="background1" w:themeFillShade="F2"/>
            <w:vAlign w:val="center"/>
          </w:tcPr>
          <w:p w14:paraId="08FEB080" w14:textId="77777777" w:rsidR="00441635" w:rsidRDefault="00441635" w:rsidP="00441635">
            <w:pPr>
              <w:rPr>
                <w:lang w:eastAsia="en-CA"/>
              </w:rPr>
            </w:pPr>
          </w:p>
        </w:tc>
        <w:tc>
          <w:tcPr>
            <w:tcW w:w="686" w:type="dxa"/>
            <w:shd w:val="clear" w:color="auto" w:fill="F2F2F2" w:themeFill="background1" w:themeFillShade="F2"/>
          </w:tcPr>
          <w:p w14:paraId="2DC5C8B0" w14:textId="09DBD3D8"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17B0C588" w14:textId="77777777" w:rsidR="00441635" w:rsidRDefault="00441635" w:rsidP="00441635">
            <w:pPr>
              <w:jc w:val="center"/>
              <w:rPr>
                <w:lang w:eastAsia="en-CA"/>
              </w:rPr>
            </w:pPr>
          </w:p>
        </w:tc>
        <w:tc>
          <w:tcPr>
            <w:tcW w:w="1101" w:type="dxa"/>
            <w:shd w:val="clear" w:color="auto" w:fill="F2F2F2" w:themeFill="background1" w:themeFillShade="F2"/>
          </w:tcPr>
          <w:p w14:paraId="7396B1B8" w14:textId="49F26966" w:rsidR="00441635" w:rsidRDefault="00441635" w:rsidP="00441635">
            <w:pPr>
              <w:jc w:val="center"/>
              <w:rPr>
                <w:lang w:eastAsia="en-CA"/>
              </w:rPr>
            </w:pPr>
            <w:r w:rsidRPr="00B707BD">
              <w:t>1</w:t>
            </w:r>
          </w:p>
        </w:tc>
        <w:tc>
          <w:tcPr>
            <w:tcW w:w="850" w:type="dxa"/>
            <w:shd w:val="clear" w:color="auto" w:fill="F2F2F2" w:themeFill="background1" w:themeFillShade="F2"/>
            <w:vAlign w:val="center"/>
          </w:tcPr>
          <w:p w14:paraId="772CCC56" w14:textId="3468E990"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0CA8000C" w14:textId="45A097EA" w:rsidR="00441635" w:rsidRDefault="00000000" w:rsidP="00441635">
            <w:pPr>
              <w:jc w:val="center"/>
              <w:rPr>
                <w:lang w:eastAsia="en-CA"/>
              </w:rPr>
            </w:pPr>
            <w:sdt>
              <w:sdtPr>
                <w:rPr>
                  <w:lang w:eastAsia="en-CA"/>
                </w:rPr>
                <w:id w:val="211092646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4168921" w14:textId="77777777" w:rsidR="00441635" w:rsidRDefault="00441635" w:rsidP="00441635">
            <w:pPr>
              <w:jc w:val="center"/>
              <w:rPr>
                <w:lang w:eastAsia="en-CA"/>
              </w:rPr>
            </w:pPr>
          </w:p>
        </w:tc>
        <w:tc>
          <w:tcPr>
            <w:tcW w:w="448" w:type="dxa"/>
            <w:shd w:val="clear" w:color="auto" w:fill="F2F2F2" w:themeFill="background1" w:themeFillShade="F2"/>
            <w:vAlign w:val="center"/>
          </w:tcPr>
          <w:p w14:paraId="0F977662" w14:textId="58712AD5" w:rsidR="00441635" w:rsidRDefault="00000000" w:rsidP="00441635">
            <w:pPr>
              <w:jc w:val="center"/>
              <w:rPr>
                <w:lang w:eastAsia="en-CA"/>
              </w:rPr>
            </w:pPr>
            <w:sdt>
              <w:sdtPr>
                <w:rPr>
                  <w:lang w:eastAsia="en-CA"/>
                </w:rPr>
                <w:id w:val="-37292427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40A53457" w14:textId="325934AC" w:rsidR="00441635" w:rsidRDefault="00000000" w:rsidP="00441635">
            <w:pPr>
              <w:jc w:val="center"/>
              <w:rPr>
                <w:lang w:eastAsia="en-CA"/>
              </w:rPr>
            </w:pPr>
            <w:sdt>
              <w:sdtPr>
                <w:rPr>
                  <w:lang w:eastAsia="en-CA"/>
                </w:rPr>
                <w:id w:val="-163317011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1CD5C3ED" w14:textId="51979CF6" w:rsidR="00441635" w:rsidRDefault="00000000" w:rsidP="00441635">
            <w:pPr>
              <w:jc w:val="center"/>
              <w:rPr>
                <w:lang w:eastAsia="en-CA"/>
              </w:rPr>
            </w:pPr>
            <w:sdt>
              <w:sdtPr>
                <w:rPr>
                  <w:lang w:eastAsia="en-CA"/>
                </w:rPr>
                <w:id w:val="92393082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4FCA182A" w14:textId="77777777" w:rsidR="00441635" w:rsidRDefault="00441635" w:rsidP="00441635">
            <w:pPr>
              <w:jc w:val="center"/>
              <w:rPr>
                <w:lang w:eastAsia="en-CA"/>
              </w:rPr>
            </w:pPr>
          </w:p>
        </w:tc>
        <w:tc>
          <w:tcPr>
            <w:tcW w:w="3288" w:type="dxa"/>
            <w:shd w:val="clear" w:color="auto" w:fill="F2F2F2" w:themeFill="background1" w:themeFillShade="F2"/>
          </w:tcPr>
          <w:p w14:paraId="170DDE86" w14:textId="77777777" w:rsidR="00441635" w:rsidRDefault="00441635" w:rsidP="00441635">
            <w:pPr>
              <w:rPr>
                <w:lang w:eastAsia="en-CA"/>
              </w:rPr>
            </w:pPr>
          </w:p>
        </w:tc>
      </w:tr>
      <w:tr w:rsidR="00441635" w14:paraId="407DEDB9" w14:textId="77777777" w:rsidTr="00DD2645">
        <w:tc>
          <w:tcPr>
            <w:tcW w:w="3060" w:type="dxa"/>
            <w:shd w:val="clear" w:color="auto" w:fill="F2F2F2" w:themeFill="background1" w:themeFillShade="F2"/>
          </w:tcPr>
          <w:p w14:paraId="4DD3766D" w14:textId="668C1970" w:rsidR="00441635" w:rsidRDefault="00441635" w:rsidP="00441635">
            <w:pPr>
              <w:rPr>
                <w:lang w:eastAsia="en-CA"/>
              </w:rPr>
            </w:pPr>
            <w:r w:rsidRPr="00E75D62">
              <w:t>SOUTH LOADING DOCK</w:t>
            </w:r>
          </w:p>
        </w:tc>
        <w:tc>
          <w:tcPr>
            <w:tcW w:w="907" w:type="dxa"/>
            <w:shd w:val="clear" w:color="auto" w:fill="F2F2F2" w:themeFill="background1" w:themeFillShade="F2"/>
            <w:vAlign w:val="center"/>
          </w:tcPr>
          <w:p w14:paraId="447308F1" w14:textId="77777777" w:rsidR="00441635" w:rsidRDefault="00441635" w:rsidP="00441635">
            <w:pPr>
              <w:rPr>
                <w:lang w:eastAsia="en-CA"/>
              </w:rPr>
            </w:pPr>
          </w:p>
        </w:tc>
        <w:tc>
          <w:tcPr>
            <w:tcW w:w="686" w:type="dxa"/>
            <w:shd w:val="clear" w:color="auto" w:fill="F2F2F2" w:themeFill="background1" w:themeFillShade="F2"/>
          </w:tcPr>
          <w:p w14:paraId="0C2ADB1F" w14:textId="515AAB28"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6324F85F" w14:textId="77777777" w:rsidR="00441635" w:rsidRDefault="00441635" w:rsidP="00441635">
            <w:pPr>
              <w:jc w:val="center"/>
              <w:rPr>
                <w:lang w:eastAsia="en-CA"/>
              </w:rPr>
            </w:pPr>
          </w:p>
        </w:tc>
        <w:tc>
          <w:tcPr>
            <w:tcW w:w="1101" w:type="dxa"/>
            <w:shd w:val="clear" w:color="auto" w:fill="F2F2F2" w:themeFill="background1" w:themeFillShade="F2"/>
          </w:tcPr>
          <w:p w14:paraId="1C5932A0" w14:textId="73C24FD5" w:rsidR="00441635" w:rsidRDefault="00441635" w:rsidP="00441635">
            <w:pPr>
              <w:jc w:val="center"/>
              <w:rPr>
                <w:lang w:eastAsia="en-CA"/>
              </w:rPr>
            </w:pPr>
            <w:r w:rsidRPr="00B707BD">
              <w:t>2</w:t>
            </w:r>
          </w:p>
        </w:tc>
        <w:tc>
          <w:tcPr>
            <w:tcW w:w="850" w:type="dxa"/>
            <w:shd w:val="clear" w:color="auto" w:fill="F2F2F2" w:themeFill="background1" w:themeFillShade="F2"/>
            <w:vAlign w:val="center"/>
          </w:tcPr>
          <w:p w14:paraId="24F7DCFF" w14:textId="37D51194"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53E5F74E" w14:textId="470A5120" w:rsidR="00441635" w:rsidRDefault="00000000" w:rsidP="00441635">
            <w:pPr>
              <w:jc w:val="center"/>
              <w:rPr>
                <w:lang w:eastAsia="en-CA"/>
              </w:rPr>
            </w:pPr>
            <w:sdt>
              <w:sdtPr>
                <w:rPr>
                  <w:lang w:eastAsia="en-CA"/>
                </w:rPr>
                <w:id w:val="204485175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84D4EEB" w14:textId="77777777" w:rsidR="00441635" w:rsidRDefault="00441635" w:rsidP="00441635">
            <w:pPr>
              <w:jc w:val="center"/>
              <w:rPr>
                <w:lang w:eastAsia="en-CA"/>
              </w:rPr>
            </w:pPr>
          </w:p>
        </w:tc>
        <w:tc>
          <w:tcPr>
            <w:tcW w:w="448" w:type="dxa"/>
            <w:shd w:val="clear" w:color="auto" w:fill="F2F2F2" w:themeFill="background1" w:themeFillShade="F2"/>
            <w:vAlign w:val="center"/>
          </w:tcPr>
          <w:p w14:paraId="08D95036" w14:textId="31518C55" w:rsidR="00441635" w:rsidRDefault="00000000" w:rsidP="00441635">
            <w:pPr>
              <w:jc w:val="center"/>
              <w:rPr>
                <w:lang w:eastAsia="en-CA"/>
              </w:rPr>
            </w:pPr>
            <w:sdt>
              <w:sdtPr>
                <w:rPr>
                  <w:lang w:eastAsia="en-CA"/>
                </w:rPr>
                <w:id w:val="28592712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13E6DBFF" w14:textId="54466674" w:rsidR="00441635" w:rsidRDefault="00000000" w:rsidP="00E124CB">
            <w:pPr>
              <w:jc w:val="center"/>
              <w:rPr>
                <w:lang w:eastAsia="en-CA"/>
              </w:rPr>
            </w:pPr>
            <w:sdt>
              <w:sdtPr>
                <w:rPr>
                  <w:lang w:eastAsia="en-CA"/>
                </w:rPr>
                <w:id w:val="-174258908"/>
                <w14:checkbox>
                  <w14:checked w14:val="1"/>
                  <w14:checkedState w14:val="0050" w14:font="Wingdings 2"/>
                  <w14:uncheckedState w14:val="0020" w14:font="Wingdings 2"/>
                </w14:checkbox>
              </w:sdtPr>
              <w:sdtContent>
                <w:r w:rsidR="00E124CB">
                  <w:rPr>
                    <w:lang w:eastAsia="en-CA"/>
                  </w:rPr>
                  <w:sym w:font="Wingdings 2" w:char="F050"/>
                </w:r>
              </w:sdtContent>
            </w:sdt>
            <w:r w:rsidR="00E124CB">
              <w:rPr>
                <w:lang w:eastAsia="en-CA"/>
              </w:rPr>
              <w:t xml:space="preserve"> </w:t>
            </w:r>
          </w:p>
        </w:tc>
        <w:tc>
          <w:tcPr>
            <w:tcW w:w="423" w:type="dxa"/>
            <w:shd w:val="clear" w:color="auto" w:fill="F2F2F2" w:themeFill="background1" w:themeFillShade="F2"/>
            <w:vAlign w:val="center"/>
          </w:tcPr>
          <w:p w14:paraId="1A9277D7" w14:textId="2F383D04" w:rsidR="00441635" w:rsidRDefault="00000000" w:rsidP="00441635">
            <w:pPr>
              <w:jc w:val="center"/>
              <w:rPr>
                <w:lang w:eastAsia="en-CA"/>
              </w:rPr>
            </w:pPr>
            <w:sdt>
              <w:sdtPr>
                <w:rPr>
                  <w:lang w:eastAsia="en-CA"/>
                </w:rPr>
                <w:id w:val="125038554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000C4169" w14:textId="77777777" w:rsidR="00441635" w:rsidRDefault="00441635" w:rsidP="00441635">
            <w:pPr>
              <w:jc w:val="center"/>
              <w:rPr>
                <w:lang w:eastAsia="en-CA"/>
              </w:rPr>
            </w:pPr>
          </w:p>
        </w:tc>
        <w:tc>
          <w:tcPr>
            <w:tcW w:w="3288" w:type="dxa"/>
            <w:shd w:val="clear" w:color="auto" w:fill="F2F2F2" w:themeFill="background1" w:themeFillShade="F2"/>
          </w:tcPr>
          <w:p w14:paraId="71360580" w14:textId="77777777" w:rsidR="00441635" w:rsidRDefault="00441635" w:rsidP="00441635">
            <w:pPr>
              <w:rPr>
                <w:lang w:eastAsia="en-CA"/>
              </w:rPr>
            </w:pPr>
          </w:p>
        </w:tc>
      </w:tr>
      <w:tr w:rsidR="00441635" w14:paraId="50D046B9" w14:textId="77777777" w:rsidTr="00DD2645">
        <w:tc>
          <w:tcPr>
            <w:tcW w:w="3060" w:type="dxa"/>
            <w:shd w:val="clear" w:color="auto" w:fill="F2F2F2" w:themeFill="background1" w:themeFillShade="F2"/>
          </w:tcPr>
          <w:p w14:paraId="3A159AD0" w14:textId="765F70F3" w:rsidR="00441635" w:rsidRDefault="00441635" w:rsidP="00441635">
            <w:pPr>
              <w:rPr>
                <w:lang w:eastAsia="en-CA"/>
              </w:rPr>
            </w:pPr>
            <w:r w:rsidRPr="00E75D62">
              <w:t>CRU 304</w:t>
            </w:r>
          </w:p>
        </w:tc>
        <w:tc>
          <w:tcPr>
            <w:tcW w:w="907" w:type="dxa"/>
            <w:shd w:val="clear" w:color="auto" w:fill="F2F2F2" w:themeFill="background1" w:themeFillShade="F2"/>
            <w:vAlign w:val="center"/>
          </w:tcPr>
          <w:p w14:paraId="69E0F7C6" w14:textId="77777777" w:rsidR="00441635" w:rsidRDefault="00441635" w:rsidP="00441635">
            <w:pPr>
              <w:rPr>
                <w:lang w:eastAsia="en-CA"/>
              </w:rPr>
            </w:pPr>
          </w:p>
        </w:tc>
        <w:tc>
          <w:tcPr>
            <w:tcW w:w="686" w:type="dxa"/>
            <w:shd w:val="clear" w:color="auto" w:fill="F2F2F2" w:themeFill="background1" w:themeFillShade="F2"/>
          </w:tcPr>
          <w:p w14:paraId="768E5B71" w14:textId="1E650562"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4E56E933" w14:textId="77777777" w:rsidR="00441635" w:rsidRDefault="00441635" w:rsidP="00441635">
            <w:pPr>
              <w:jc w:val="center"/>
              <w:rPr>
                <w:lang w:eastAsia="en-CA"/>
              </w:rPr>
            </w:pPr>
          </w:p>
        </w:tc>
        <w:tc>
          <w:tcPr>
            <w:tcW w:w="1101" w:type="dxa"/>
            <w:shd w:val="clear" w:color="auto" w:fill="F2F2F2" w:themeFill="background1" w:themeFillShade="F2"/>
          </w:tcPr>
          <w:p w14:paraId="773D19C6" w14:textId="007DA029" w:rsidR="00441635" w:rsidRDefault="00441635" w:rsidP="00441635">
            <w:pPr>
              <w:jc w:val="center"/>
              <w:rPr>
                <w:lang w:eastAsia="en-CA"/>
              </w:rPr>
            </w:pPr>
            <w:r w:rsidRPr="00B707BD">
              <w:t>3</w:t>
            </w:r>
          </w:p>
        </w:tc>
        <w:tc>
          <w:tcPr>
            <w:tcW w:w="850" w:type="dxa"/>
            <w:shd w:val="clear" w:color="auto" w:fill="F2F2F2" w:themeFill="background1" w:themeFillShade="F2"/>
            <w:vAlign w:val="center"/>
          </w:tcPr>
          <w:p w14:paraId="7E12AF5F" w14:textId="0410338F"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2DDEC5D3" w14:textId="3D901387" w:rsidR="00441635" w:rsidRDefault="00000000" w:rsidP="00441635">
            <w:pPr>
              <w:jc w:val="center"/>
              <w:rPr>
                <w:lang w:eastAsia="en-CA"/>
              </w:rPr>
            </w:pPr>
            <w:sdt>
              <w:sdtPr>
                <w:rPr>
                  <w:lang w:eastAsia="en-CA"/>
                </w:rPr>
                <w:id w:val="-47515090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658024C" w14:textId="77777777" w:rsidR="00441635" w:rsidRDefault="00441635" w:rsidP="00441635">
            <w:pPr>
              <w:jc w:val="center"/>
              <w:rPr>
                <w:lang w:eastAsia="en-CA"/>
              </w:rPr>
            </w:pPr>
          </w:p>
        </w:tc>
        <w:tc>
          <w:tcPr>
            <w:tcW w:w="448" w:type="dxa"/>
            <w:shd w:val="clear" w:color="auto" w:fill="F2F2F2" w:themeFill="background1" w:themeFillShade="F2"/>
            <w:vAlign w:val="center"/>
          </w:tcPr>
          <w:p w14:paraId="095D04DD" w14:textId="19D5A70F" w:rsidR="00441635" w:rsidRDefault="00000000" w:rsidP="00441635">
            <w:pPr>
              <w:jc w:val="center"/>
              <w:rPr>
                <w:lang w:eastAsia="en-CA"/>
              </w:rPr>
            </w:pPr>
            <w:sdt>
              <w:sdtPr>
                <w:rPr>
                  <w:lang w:eastAsia="en-CA"/>
                </w:rPr>
                <w:id w:val="-178425835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5090514D" w14:textId="50918CB2" w:rsidR="00441635" w:rsidRDefault="00000000" w:rsidP="00441635">
            <w:pPr>
              <w:jc w:val="center"/>
              <w:rPr>
                <w:lang w:eastAsia="en-CA"/>
              </w:rPr>
            </w:pPr>
            <w:sdt>
              <w:sdtPr>
                <w:rPr>
                  <w:lang w:eastAsia="en-CA"/>
                </w:rPr>
                <w:id w:val="-17379609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4B8BC798" w14:textId="62AF5168" w:rsidR="00441635" w:rsidRDefault="00000000" w:rsidP="00441635">
            <w:pPr>
              <w:jc w:val="center"/>
              <w:rPr>
                <w:lang w:eastAsia="en-CA"/>
              </w:rPr>
            </w:pPr>
            <w:sdt>
              <w:sdtPr>
                <w:rPr>
                  <w:lang w:eastAsia="en-CA"/>
                </w:rPr>
                <w:id w:val="57031473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4C74FD24" w14:textId="77777777" w:rsidR="00441635" w:rsidRDefault="00441635" w:rsidP="00441635">
            <w:pPr>
              <w:jc w:val="center"/>
              <w:rPr>
                <w:lang w:eastAsia="en-CA"/>
              </w:rPr>
            </w:pPr>
          </w:p>
        </w:tc>
        <w:tc>
          <w:tcPr>
            <w:tcW w:w="3288" w:type="dxa"/>
            <w:shd w:val="clear" w:color="auto" w:fill="F2F2F2" w:themeFill="background1" w:themeFillShade="F2"/>
          </w:tcPr>
          <w:p w14:paraId="3F202FA3" w14:textId="77777777" w:rsidR="00441635" w:rsidRDefault="00441635" w:rsidP="00441635">
            <w:pPr>
              <w:rPr>
                <w:lang w:eastAsia="en-CA"/>
              </w:rPr>
            </w:pPr>
          </w:p>
        </w:tc>
      </w:tr>
      <w:tr w:rsidR="00441635" w14:paraId="2C91C99F" w14:textId="77777777" w:rsidTr="00DD2645">
        <w:tc>
          <w:tcPr>
            <w:tcW w:w="3060" w:type="dxa"/>
            <w:shd w:val="clear" w:color="auto" w:fill="F2F2F2" w:themeFill="background1" w:themeFillShade="F2"/>
          </w:tcPr>
          <w:p w14:paraId="6135FE1F" w14:textId="48E66D00" w:rsidR="00441635" w:rsidRDefault="00441635" w:rsidP="00441635">
            <w:pPr>
              <w:rPr>
                <w:lang w:eastAsia="en-CA"/>
              </w:rPr>
            </w:pPr>
            <w:r w:rsidRPr="00E75D62">
              <w:t>CRU 302</w:t>
            </w:r>
            <w:r w:rsidRPr="00E75D62">
              <w:rPr>
                <w:rFonts w:ascii="Cambria Math" w:hAnsi="Cambria Math" w:cs="Cambria Math"/>
              </w:rPr>
              <w:t>‐</w:t>
            </w:r>
            <w:r w:rsidRPr="00E75D62">
              <w:t xml:space="preserve"> EL RM</w:t>
            </w:r>
          </w:p>
        </w:tc>
        <w:tc>
          <w:tcPr>
            <w:tcW w:w="907" w:type="dxa"/>
            <w:shd w:val="clear" w:color="auto" w:fill="F2F2F2" w:themeFill="background1" w:themeFillShade="F2"/>
            <w:vAlign w:val="center"/>
          </w:tcPr>
          <w:p w14:paraId="6F62E013" w14:textId="77777777" w:rsidR="00441635" w:rsidRDefault="00441635" w:rsidP="00441635">
            <w:pPr>
              <w:rPr>
                <w:lang w:eastAsia="en-CA"/>
              </w:rPr>
            </w:pPr>
          </w:p>
        </w:tc>
        <w:tc>
          <w:tcPr>
            <w:tcW w:w="686" w:type="dxa"/>
            <w:shd w:val="clear" w:color="auto" w:fill="F2F2F2" w:themeFill="background1" w:themeFillShade="F2"/>
          </w:tcPr>
          <w:p w14:paraId="3F3B198F" w14:textId="248C5100"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59506913" w14:textId="77777777" w:rsidR="00441635" w:rsidRDefault="00441635" w:rsidP="00441635">
            <w:pPr>
              <w:jc w:val="center"/>
              <w:rPr>
                <w:lang w:eastAsia="en-CA"/>
              </w:rPr>
            </w:pPr>
          </w:p>
        </w:tc>
        <w:tc>
          <w:tcPr>
            <w:tcW w:w="1101" w:type="dxa"/>
            <w:shd w:val="clear" w:color="auto" w:fill="F2F2F2" w:themeFill="background1" w:themeFillShade="F2"/>
          </w:tcPr>
          <w:p w14:paraId="7CDBEDD8" w14:textId="6E75E915" w:rsidR="00441635" w:rsidRDefault="00441635" w:rsidP="00441635">
            <w:pPr>
              <w:jc w:val="center"/>
              <w:rPr>
                <w:lang w:eastAsia="en-CA"/>
              </w:rPr>
            </w:pPr>
            <w:r w:rsidRPr="00B707BD">
              <w:t>4</w:t>
            </w:r>
          </w:p>
        </w:tc>
        <w:tc>
          <w:tcPr>
            <w:tcW w:w="850" w:type="dxa"/>
            <w:shd w:val="clear" w:color="auto" w:fill="F2F2F2" w:themeFill="background1" w:themeFillShade="F2"/>
            <w:vAlign w:val="center"/>
          </w:tcPr>
          <w:p w14:paraId="1C405F8C" w14:textId="7C96B1CA"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6C9E3CDF" w14:textId="661CEB5C" w:rsidR="00441635" w:rsidRDefault="00000000" w:rsidP="00441635">
            <w:pPr>
              <w:jc w:val="center"/>
              <w:rPr>
                <w:lang w:eastAsia="en-CA"/>
              </w:rPr>
            </w:pPr>
            <w:sdt>
              <w:sdtPr>
                <w:rPr>
                  <w:lang w:eastAsia="en-CA"/>
                </w:rPr>
                <w:id w:val="-123184821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0D922E00" w14:textId="77777777" w:rsidR="00441635" w:rsidRDefault="00441635" w:rsidP="00441635">
            <w:pPr>
              <w:jc w:val="center"/>
              <w:rPr>
                <w:lang w:eastAsia="en-CA"/>
              </w:rPr>
            </w:pPr>
          </w:p>
        </w:tc>
        <w:tc>
          <w:tcPr>
            <w:tcW w:w="448" w:type="dxa"/>
            <w:shd w:val="clear" w:color="auto" w:fill="F2F2F2" w:themeFill="background1" w:themeFillShade="F2"/>
            <w:vAlign w:val="center"/>
          </w:tcPr>
          <w:p w14:paraId="3BFB7A8F" w14:textId="2CA180B6" w:rsidR="00441635" w:rsidRDefault="00000000" w:rsidP="00441635">
            <w:pPr>
              <w:jc w:val="center"/>
              <w:rPr>
                <w:lang w:eastAsia="en-CA"/>
              </w:rPr>
            </w:pPr>
            <w:sdt>
              <w:sdtPr>
                <w:rPr>
                  <w:lang w:eastAsia="en-CA"/>
                </w:rPr>
                <w:id w:val="109066572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3999A182" w14:textId="1215E7BC" w:rsidR="00441635" w:rsidRDefault="00000000" w:rsidP="00441635">
            <w:pPr>
              <w:jc w:val="center"/>
              <w:rPr>
                <w:lang w:eastAsia="en-CA"/>
              </w:rPr>
            </w:pPr>
            <w:sdt>
              <w:sdtPr>
                <w:rPr>
                  <w:lang w:eastAsia="en-CA"/>
                </w:rPr>
                <w:id w:val="35778233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55D5BEBC" w14:textId="337E57E8" w:rsidR="00441635" w:rsidRDefault="00000000" w:rsidP="00441635">
            <w:pPr>
              <w:jc w:val="center"/>
              <w:rPr>
                <w:lang w:eastAsia="en-CA"/>
              </w:rPr>
            </w:pPr>
            <w:sdt>
              <w:sdtPr>
                <w:rPr>
                  <w:lang w:eastAsia="en-CA"/>
                </w:rPr>
                <w:id w:val="-62399847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04030938" w14:textId="77777777" w:rsidR="00441635" w:rsidRDefault="00441635" w:rsidP="00441635">
            <w:pPr>
              <w:jc w:val="center"/>
              <w:rPr>
                <w:lang w:eastAsia="en-CA"/>
              </w:rPr>
            </w:pPr>
          </w:p>
        </w:tc>
        <w:tc>
          <w:tcPr>
            <w:tcW w:w="3288" w:type="dxa"/>
            <w:shd w:val="clear" w:color="auto" w:fill="F2F2F2" w:themeFill="background1" w:themeFillShade="F2"/>
          </w:tcPr>
          <w:p w14:paraId="0385516F" w14:textId="19B50547" w:rsidR="00441635" w:rsidRDefault="00441635" w:rsidP="00441635">
            <w:pPr>
              <w:rPr>
                <w:lang w:eastAsia="en-CA"/>
              </w:rPr>
            </w:pPr>
            <w:r w:rsidRPr="00954E8D">
              <w:t>DATE TO STORAGE OUT     LEFT</w:t>
            </w:r>
          </w:p>
        </w:tc>
      </w:tr>
      <w:tr w:rsidR="00441635" w14:paraId="2C128022" w14:textId="77777777" w:rsidTr="00DD2645">
        <w:tc>
          <w:tcPr>
            <w:tcW w:w="3060" w:type="dxa"/>
            <w:shd w:val="clear" w:color="auto" w:fill="F2F2F2" w:themeFill="background1" w:themeFillShade="F2"/>
          </w:tcPr>
          <w:p w14:paraId="6FF09860" w14:textId="037B6A6A" w:rsidR="00441635" w:rsidRDefault="00441635" w:rsidP="00441635">
            <w:pPr>
              <w:rPr>
                <w:lang w:eastAsia="en-CA"/>
              </w:rPr>
            </w:pPr>
            <w:r w:rsidRPr="00E75D62">
              <w:t>CRU 302</w:t>
            </w:r>
            <w:r w:rsidRPr="00E75D62">
              <w:rPr>
                <w:rFonts w:ascii="Cambria Math" w:hAnsi="Cambria Math" w:cs="Cambria Math"/>
              </w:rPr>
              <w:t>‐</w:t>
            </w:r>
            <w:r w:rsidRPr="00E75D62">
              <w:t xml:space="preserve"> EL RM</w:t>
            </w:r>
          </w:p>
        </w:tc>
        <w:tc>
          <w:tcPr>
            <w:tcW w:w="907" w:type="dxa"/>
            <w:shd w:val="clear" w:color="auto" w:fill="F2F2F2" w:themeFill="background1" w:themeFillShade="F2"/>
            <w:vAlign w:val="center"/>
          </w:tcPr>
          <w:p w14:paraId="7C127CE1" w14:textId="77777777" w:rsidR="00441635" w:rsidRDefault="00441635" w:rsidP="00441635">
            <w:pPr>
              <w:rPr>
                <w:lang w:eastAsia="en-CA"/>
              </w:rPr>
            </w:pPr>
          </w:p>
        </w:tc>
        <w:tc>
          <w:tcPr>
            <w:tcW w:w="686" w:type="dxa"/>
            <w:shd w:val="clear" w:color="auto" w:fill="F2F2F2" w:themeFill="background1" w:themeFillShade="F2"/>
          </w:tcPr>
          <w:p w14:paraId="6C4DB40E" w14:textId="360C4305"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7C0161B6" w14:textId="77777777" w:rsidR="00441635" w:rsidRDefault="00441635" w:rsidP="00441635">
            <w:pPr>
              <w:jc w:val="center"/>
              <w:rPr>
                <w:lang w:eastAsia="en-CA"/>
              </w:rPr>
            </w:pPr>
          </w:p>
        </w:tc>
        <w:tc>
          <w:tcPr>
            <w:tcW w:w="1101" w:type="dxa"/>
            <w:shd w:val="clear" w:color="auto" w:fill="F2F2F2" w:themeFill="background1" w:themeFillShade="F2"/>
          </w:tcPr>
          <w:p w14:paraId="5C0E8138" w14:textId="3C7BC091" w:rsidR="00441635" w:rsidRDefault="00441635" w:rsidP="00441635">
            <w:pPr>
              <w:jc w:val="center"/>
              <w:rPr>
                <w:lang w:eastAsia="en-CA"/>
              </w:rPr>
            </w:pPr>
            <w:r w:rsidRPr="00B707BD">
              <w:t>5</w:t>
            </w:r>
          </w:p>
        </w:tc>
        <w:tc>
          <w:tcPr>
            <w:tcW w:w="850" w:type="dxa"/>
            <w:shd w:val="clear" w:color="auto" w:fill="F2F2F2" w:themeFill="background1" w:themeFillShade="F2"/>
            <w:vAlign w:val="center"/>
          </w:tcPr>
          <w:p w14:paraId="33803628" w14:textId="3C2F7F1B" w:rsidR="00441635" w:rsidRDefault="00B31CB4" w:rsidP="00441635">
            <w:pPr>
              <w:jc w:val="center"/>
              <w:rPr>
                <w:lang w:eastAsia="en-CA"/>
              </w:rPr>
            </w:pPr>
            <w:r>
              <w:rPr>
                <w:lang w:eastAsia="en-CA"/>
              </w:rPr>
              <w:t>Z-3</w:t>
            </w:r>
          </w:p>
        </w:tc>
        <w:tc>
          <w:tcPr>
            <w:tcW w:w="448" w:type="dxa"/>
            <w:shd w:val="clear" w:color="auto" w:fill="F2F2F2" w:themeFill="background1" w:themeFillShade="F2"/>
            <w:vAlign w:val="center"/>
          </w:tcPr>
          <w:p w14:paraId="58AA7D30" w14:textId="2186FDD2" w:rsidR="00441635" w:rsidRDefault="00000000" w:rsidP="00441635">
            <w:pPr>
              <w:jc w:val="center"/>
              <w:rPr>
                <w:lang w:eastAsia="en-CA"/>
              </w:rPr>
            </w:pPr>
            <w:sdt>
              <w:sdtPr>
                <w:rPr>
                  <w:lang w:eastAsia="en-CA"/>
                </w:rPr>
                <w:id w:val="-5062468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F91806B" w14:textId="77777777" w:rsidR="00441635" w:rsidRDefault="00441635" w:rsidP="00441635">
            <w:pPr>
              <w:jc w:val="center"/>
              <w:rPr>
                <w:lang w:eastAsia="en-CA"/>
              </w:rPr>
            </w:pPr>
          </w:p>
        </w:tc>
        <w:tc>
          <w:tcPr>
            <w:tcW w:w="448" w:type="dxa"/>
            <w:shd w:val="clear" w:color="auto" w:fill="F2F2F2" w:themeFill="background1" w:themeFillShade="F2"/>
            <w:vAlign w:val="center"/>
          </w:tcPr>
          <w:p w14:paraId="2BF84484" w14:textId="2E06E90C" w:rsidR="00441635" w:rsidRDefault="00000000" w:rsidP="00441635">
            <w:pPr>
              <w:jc w:val="center"/>
              <w:rPr>
                <w:lang w:eastAsia="en-CA"/>
              </w:rPr>
            </w:pPr>
            <w:sdt>
              <w:sdtPr>
                <w:rPr>
                  <w:lang w:eastAsia="en-CA"/>
                </w:rPr>
                <w:id w:val="176033216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6E6945E8" w14:textId="66E2176D" w:rsidR="00441635" w:rsidRDefault="00000000" w:rsidP="00441635">
            <w:pPr>
              <w:jc w:val="center"/>
              <w:rPr>
                <w:lang w:eastAsia="en-CA"/>
              </w:rPr>
            </w:pPr>
            <w:sdt>
              <w:sdtPr>
                <w:rPr>
                  <w:lang w:eastAsia="en-CA"/>
                </w:rPr>
                <w:id w:val="19929676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57ABB9D5" w14:textId="491356AC" w:rsidR="00441635" w:rsidRDefault="00000000" w:rsidP="00441635">
            <w:pPr>
              <w:jc w:val="center"/>
              <w:rPr>
                <w:lang w:eastAsia="en-CA"/>
              </w:rPr>
            </w:pPr>
            <w:sdt>
              <w:sdtPr>
                <w:rPr>
                  <w:lang w:eastAsia="en-CA"/>
                </w:rPr>
                <w:id w:val="123343281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72051796" w14:textId="77777777" w:rsidR="00441635" w:rsidRDefault="00441635" w:rsidP="00441635">
            <w:pPr>
              <w:jc w:val="center"/>
              <w:rPr>
                <w:lang w:eastAsia="en-CA"/>
              </w:rPr>
            </w:pPr>
          </w:p>
        </w:tc>
        <w:tc>
          <w:tcPr>
            <w:tcW w:w="3288" w:type="dxa"/>
            <w:shd w:val="clear" w:color="auto" w:fill="F2F2F2" w:themeFill="background1" w:themeFillShade="F2"/>
          </w:tcPr>
          <w:p w14:paraId="4866D552" w14:textId="50983382" w:rsidR="00441635" w:rsidRDefault="00441635" w:rsidP="00441635">
            <w:pPr>
              <w:rPr>
                <w:lang w:eastAsia="en-CA"/>
              </w:rPr>
            </w:pPr>
            <w:r w:rsidRPr="00954E8D">
              <w:t>DATE TO STORAGE IN      RIGHT</w:t>
            </w:r>
          </w:p>
        </w:tc>
      </w:tr>
      <w:tr w:rsidR="00441635" w14:paraId="4DA72473" w14:textId="77777777" w:rsidTr="00DD2645">
        <w:tc>
          <w:tcPr>
            <w:tcW w:w="3060" w:type="dxa"/>
            <w:shd w:val="clear" w:color="auto" w:fill="F2F2F2" w:themeFill="background1" w:themeFillShade="F2"/>
          </w:tcPr>
          <w:p w14:paraId="5CCA6DEB" w14:textId="74DEF75A" w:rsidR="00441635" w:rsidRDefault="00441635" w:rsidP="00441635">
            <w:pPr>
              <w:rPr>
                <w:lang w:eastAsia="en-CA"/>
              </w:rPr>
            </w:pPr>
          </w:p>
        </w:tc>
        <w:tc>
          <w:tcPr>
            <w:tcW w:w="907" w:type="dxa"/>
            <w:shd w:val="clear" w:color="auto" w:fill="F2F2F2" w:themeFill="background1" w:themeFillShade="F2"/>
            <w:vAlign w:val="center"/>
          </w:tcPr>
          <w:p w14:paraId="5CE7BAD8" w14:textId="77777777" w:rsidR="00441635" w:rsidRDefault="00441635" w:rsidP="00441635">
            <w:pPr>
              <w:rPr>
                <w:lang w:eastAsia="en-CA"/>
              </w:rPr>
            </w:pPr>
          </w:p>
        </w:tc>
        <w:tc>
          <w:tcPr>
            <w:tcW w:w="686" w:type="dxa"/>
            <w:shd w:val="clear" w:color="auto" w:fill="F2F2F2" w:themeFill="background1" w:themeFillShade="F2"/>
          </w:tcPr>
          <w:p w14:paraId="40F7CE94" w14:textId="28C41CED" w:rsidR="00441635" w:rsidRDefault="00441635" w:rsidP="00441635">
            <w:pPr>
              <w:jc w:val="center"/>
              <w:rPr>
                <w:lang w:eastAsia="en-CA"/>
              </w:rPr>
            </w:pPr>
          </w:p>
        </w:tc>
        <w:tc>
          <w:tcPr>
            <w:tcW w:w="667" w:type="dxa"/>
            <w:shd w:val="clear" w:color="auto" w:fill="F2F2F2" w:themeFill="background1" w:themeFillShade="F2"/>
            <w:vAlign w:val="center"/>
          </w:tcPr>
          <w:p w14:paraId="7DBCE2FF" w14:textId="77777777" w:rsidR="00441635" w:rsidRDefault="00441635" w:rsidP="00441635">
            <w:pPr>
              <w:jc w:val="center"/>
              <w:rPr>
                <w:lang w:eastAsia="en-CA"/>
              </w:rPr>
            </w:pPr>
          </w:p>
        </w:tc>
        <w:tc>
          <w:tcPr>
            <w:tcW w:w="1101" w:type="dxa"/>
            <w:shd w:val="clear" w:color="auto" w:fill="F2F2F2" w:themeFill="background1" w:themeFillShade="F2"/>
          </w:tcPr>
          <w:p w14:paraId="525D4BAB" w14:textId="069672DD" w:rsidR="00441635" w:rsidRDefault="00441635" w:rsidP="00441635">
            <w:pPr>
              <w:jc w:val="center"/>
              <w:rPr>
                <w:lang w:eastAsia="en-CA"/>
              </w:rPr>
            </w:pPr>
          </w:p>
        </w:tc>
        <w:tc>
          <w:tcPr>
            <w:tcW w:w="850" w:type="dxa"/>
            <w:shd w:val="clear" w:color="auto" w:fill="F2F2F2" w:themeFill="background1" w:themeFillShade="F2"/>
            <w:vAlign w:val="center"/>
          </w:tcPr>
          <w:p w14:paraId="602CC2D9" w14:textId="06E8FD3F" w:rsidR="00441635" w:rsidRDefault="00441635" w:rsidP="00441635">
            <w:pPr>
              <w:jc w:val="center"/>
              <w:rPr>
                <w:lang w:eastAsia="en-CA"/>
              </w:rPr>
            </w:pPr>
          </w:p>
        </w:tc>
        <w:tc>
          <w:tcPr>
            <w:tcW w:w="448" w:type="dxa"/>
            <w:shd w:val="clear" w:color="auto" w:fill="F2F2F2" w:themeFill="background1" w:themeFillShade="F2"/>
            <w:vAlign w:val="center"/>
          </w:tcPr>
          <w:p w14:paraId="303BF5F8" w14:textId="4F375DFC" w:rsidR="00441635" w:rsidRDefault="00000000" w:rsidP="00441635">
            <w:pPr>
              <w:jc w:val="center"/>
              <w:rPr>
                <w:lang w:eastAsia="en-CA"/>
              </w:rPr>
            </w:pPr>
            <w:sdt>
              <w:sdtPr>
                <w:rPr>
                  <w:lang w:eastAsia="en-CA"/>
                </w:rPr>
                <w:id w:val="-1495337983"/>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1101" w:type="dxa"/>
            <w:shd w:val="clear" w:color="auto" w:fill="F2F2F2" w:themeFill="background1" w:themeFillShade="F2"/>
            <w:vAlign w:val="center"/>
          </w:tcPr>
          <w:p w14:paraId="0757FD98" w14:textId="77777777" w:rsidR="00441635" w:rsidRDefault="00441635" w:rsidP="00441635">
            <w:pPr>
              <w:jc w:val="center"/>
              <w:rPr>
                <w:lang w:eastAsia="en-CA"/>
              </w:rPr>
            </w:pPr>
          </w:p>
        </w:tc>
        <w:tc>
          <w:tcPr>
            <w:tcW w:w="448" w:type="dxa"/>
            <w:shd w:val="clear" w:color="auto" w:fill="F2F2F2" w:themeFill="background1" w:themeFillShade="F2"/>
            <w:vAlign w:val="center"/>
          </w:tcPr>
          <w:p w14:paraId="55A8632B" w14:textId="4BC58AA1" w:rsidR="00441635" w:rsidRDefault="00000000" w:rsidP="00441635">
            <w:pPr>
              <w:jc w:val="center"/>
              <w:rPr>
                <w:lang w:eastAsia="en-CA"/>
              </w:rPr>
            </w:pPr>
            <w:sdt>
              <w:sdtPr>
                <w:rPr>
                  <w:lang w:eastAsia="en-CA"/>
                </w:rPr>
                <w:id w:val="-459811268"/>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37F1563E" w14:textId="63E8D4C7" w:rsidR="00441635" w:rsidRDefault="00000000" w:rsidP="00441635">
            <w:pPr>
              <w:jc w:val="center"/>
              <w:rPr>
                <w:lang w:eastAsia="en-CA"/>
              </w:rPr>
            </w:pPr>
            <w:sdt>
              <w:sdtPr>
                <w:rPr>
                  <w:lang w:eastAsia="en-CA"/>
                </w:rPr>
                <w:id w:val="1763024603"/>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40865866" w14:textId="558939A5" w:rsidR="00441635" w:rsidRDefault="00000000" w:rsidP="00441635">
            <w:pPr>
              <w:jc w:val="center"/>
              <w:rPr>
                <w:lang w:eastAsia="en-CA"/>
              </w:rPr>
            </w:pPr>
            <w:sdt>
              <w:sdtPr>
                <w:rPr>
                  <w:lang w:eastAsia="en-CA"/>
                </w:rPr>
                <w:id w:val="-492873161"/>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964" w:type="dxa"/>
            <w:shd w:val="clear" w:color="auto" w:fill="F2F2F2" w:themeFill="background1" w:themeFillShade="F2"/>
            <w:vAlign w:val="center"/>
          </w:tcPr>
          <w:p w14:paraId="7CFA0CA7" w14:textId="77777777" w:rsidR="00441635" w:rsidRDefault="00441635" w:rsidP="00441635">
            <w:pPr>
              <w:jc w:val="center"/>
              <w:rPr>
                <w:lang w:eastAsia="en-CA"/>
              </w:rPr>
            </w:pPr>
          </w:p>
        </w:tc>
        <w:tc>
          <w:tcPr>
            <w:tcW w:w="3288" w:type="dxa"/>
            <w:shd w:val="clear" w:color="auto" w:fill="F2F2F2" w:themeFill="background1" w:themeFillShade="F2"/>
          </w:tcPr>
          <w:p w14:paraId="1FC46D70" w14:textId="0C755C6A" w:rsidR="00441635" w:rsidRDefault="00441635" w:rsidP="00441635">
            <w:pPr>
              <w:rPr>
                <w:lang w:eastAsia="en-CA"/>
              </w:rPr>
            </w:pPr>
          </w:p>
        </w:tc>
      </w:tr>
      <w:tr w:rsidR="00441635" w14:paraId="6CA84D24" w14:textId="77777777" w:rsidTr="00DD2645">
        <w:tc>
          <w:tcPr>
            <w:tcW w:w="3060" w:type="dxa"/>
            <w:shd w:val="clear" w:color="auto" w:fill="F2F2F2" w:themeFill="background1" w:themeFillShade="F2"/>
          </w:tcPr>
          <w:p w14:paraId="202E238D" w14:textId="79866D6B" w:rsidR="00441635" w:rsidRDefault="00441635" w:rsidP="00441635">
            <w:pPr>
              <w:rPr>
                <w:lang w:eastAsia="en-CA"/>
              </w:rPr>
            </w:pPr>
            <w:r w:rsidRPr="00E75D62">
              <w:t>ROOM 104 ELECTRICAL ROOM</w:t>
            </w:r>
          </w:p>
        </w:tc>
        <w:tc>
          <w:tcPr>
            <w:tcW w:w="907" w:type="dxa"/>
            <w:shd w:val="clear" w:color="auto" w:fill="F2F2F2" w:themeFill="background1" w:themeFillShade="F2"/>
            <w:vAlign w:val="center"/>
          </w:tcPr>
          <w:p w14:paraId="25168E8C" w14:textId="77777777" w:rsidR="00441635" w:rsidRDefault="00441635" w:rsidP="00441635">
            <w:pPr>
              <w:rPr>
                <w:lang w:eastAsia="en-CA"/>
              </w:rPr>
            </w:pPr>
          </w:p>
        </w:tc>
        <w:tc>
          <w:tcPr>
            <w:tcW w:w="686" w:type="dxa"/>
            <w:shd w:val="clear" w:color="auto" w:fill="F2F2F2" w:themeFill="background1" w:themeFillShade="F2"/>
          </w:tcPr>
          <w:p w14:paraId="6D675EC8" w14:textId="6B26CE42"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31AC1B43" w14:textId="77777777" w:rsidR="00441635" w:rsidRDefault="00441635" w:rsidP="00441635">
            <w:pPr>
              <w:jc w:val="center"/>
              <w:rPr>
                <w:lang w:eastAsia="en-CA"/>
              </w:rPr>
            </w:pPr>
          </w:p>
        </w:tc>
        <w:tc>
          <w:tcPr>
            <w:tcW w:w="1101" w:type="dxa"/>
            <w:shd w:val="clear" w:color="auto" w:fill="F2F2F2" w:themeFill="background1" w:themeFillShade="F2"/>
          </w:tcPr>
          <w:p w14:paraId="329EB5E1" w14:textId="33BD102D" w:rsidR="00441635" w:rsidRDefault="00441635" w:rsidP="00441635">
            <w:pPr>
              <w:jc w:val="center"/>
              <w:rPr>
                <w:lang w:eastAsia="en-CA"/>
              </w:rPr>
            </w:pPr>
            <w:r w:rsidRPr="00B707BD">
              <w:t>7</w:t>
            </w:r>
          </w:p>
        </w:tc>
        <w:tc>
          <w:tcPr>
            <w:tcW w:w="850" w:type="dxa"/>
            <w:shd w:val="clear" w:color="auto" w:fill="F2F2F2" w:themeFill="background1" w:themeFillShade="F2"/>
            <w:vAlign w:val="center"/>
          </w:tcPr>
          <w:p w14:paraId="0DB438BB" w14:textId="0D671073" w:rsidR="00441635" w:rsidRDefault="002379F9" w:rsidP="00441635">
            <w:pPr>
              <w:jc w:val="center"/>
              <w:rPr>
                <w:lang w:eastAsia="en-CA"/>
              </w:rPr>
            </w:pPr>
            <w:r>
              <w:rPr>
                <w:lang w:eastAsia="en-CA"/>
              </w:rPr>
              <w:t>Z-1</w:t>
            </w:r>
          </w:p>
        </w:tc>
        <w:tc>
          <w:tcPr>
            <w:tcW w:w="448" w:type="dxa"/>
            <w:shd w:val="clear" w:color="auto" w:fill="F2F2F2" w:themeFill="background1" w:themeFillShade="F2"/>
            <w:vAlign w:val="center"/>
          </w:tcPr>
          <w:p w14:paraId="55F1160E" w14:textId="66670E88" w:rsidR="00441635" w:rsidRDefault="00000000" w:rsidP="00441635">
            <w:pPr>
              <w:jc w:val="center"/>
              <w:rPr>
                <w:lang w:eastAsia="en-CA"/>
              </w:rPr>
            </w:pPr>
            <w:sdt>
              <w:sdtPr>
                <w:rPr>
                  <w:lang w:eastAsia="en-CA"/>
                </w:rPr>
                <w:id w:val="-186975105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CE7F2CD" w14:textId="77777777" w:rsidR="00441635" w:rsidRDefault="00441635" w:rsidP="00441635">
            <w:pPr>
              <w:jc w:val="center"/>
              <w:rPr>
                <w:lang w:eastAsia="en-CA"/>
              </w:rPr>
            </w:pPr>
          </w:p>
        </w:tc>
        <w:tc>
          <w:tcPr>
            <w:tcW w:w="448" w:type="dxa"/>
            <w:shd w:val="clear" w:color="auto" w:fill="F2F2F2" w:themeFill="background1" w:themeFillShade="F2"/>
            <w:vAlign w:val="center"/>
          </w:tcPr>
          <w:p w14:paraId="095A628A" w14:textId="41BD1CD8" w:rsidR="00441635" w:rsidRDefault="00000000" w:rsidP="00441635">
            <w:pPr>
              <w:jc w:val="center"/>
              <w:rPr>
                <w:lang w:eastAsia="en-CA"/>
              </w:rPr>
            </w:pPr>
            <w:sdt>
              <w:sdtPr>
                <w:rPr>
                  <w:lang w:eastAsia="en-CA"/>
                </w:rPr>
                <w:id w:val="60192177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6B830738" w14:textId="1B2F5B97" w:rsidR="00441635" w:rsidRDefault="00000000" w:rsidP="00441635">
            <w:pPr>
              <w:jc w:val="center"/>
              <w:rPr>
                <w:lang w:eastAsia="en-CA"/>
              </w:rPr>
            </w:pPr>
            <w:sdt>
              <w:sdtPr>
                <w:rPr>
                  <w:lang w:eastAsia="en-CA"/>
                </w:rPr>
                <w:id w:val="-54167540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1CB8ED4D" w14:textId="67F9B2E0" w:rsidR="00441635" w:rsidRDefault="00000000" w:rsidP="00441635">
            <w:pPr>
              <w:jc w:val="center"/>
              <w:rPr>
                <w:lang w:eastAsia="en-CA"/>
              </w:rPr>
            </w:pPr>
            <w:sdt>
              <w:sdtPr>
                <w:rPr>
                  <w:lang w:eastAsia="en-CA"/>
                </w:rPr>
                <w:id w:val="-155383803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7D74637C" w14:textId="77777777" w:rsidR="00441635" w:rsidRDefault="00441635" w:rsidP="00441635">
            <w:pPr>
              <w:jc w:val="center"/>
              <w:rPr>
                <w:lang w:eastAsia="en-CA"/>
              </w:rPr>
            </w:pPr>
          </w:p>
        </w:tc>
        <w:tc>
          <w:tcPr>
            <w:tcW w:w="3288" w:type="dxa"/>
            <w:shd w:val="clear" w:color="auto" w:fill="F2F2F2" w:themeFill="background1" w:themeFillShade="F2"/>
          </w:tcPr>
          <w:p w14:paraId="751974F2" w14:textId="74C427A5" w:rsidR="00441635" w:rsidRDefault="00441635" w:rsidP="00441635">
            <w:pPr>
              <w:rPr>
                <w:lang w:eastAsia="en-CA"/>
              </w:rPr>
            </w:pPr>
            <w:r w:rsidRPr="00954E8D">
              <w:t>ISO#2</w:t>
            </w:r>
          </w:p>
        </w:tc>
      </w:tr>
      <w:tr w:rsidR="00441635" w14:paraId="00AB252E" w14:textId="77777777" w:rsidTr="00DD2645">
        <w:tc>
          <w:tcPr>
            <w:tcW w:w="3060" w:type="dxa"/>
            <w:shd w:val="clear" w:color="auto" w:fill="F2F2F2" w:themeFill="background1" w:themeFillShade="F2"/>
          </w:tcPr>
          <w:p w14:paraId="0FA44735" w14:textId="3DE59C72" w:rsidR="00441635" w:rsidRDefault="00441635" w:rsidP="00441635">
            <w:pPr>
              <w:rPr>
                <w:lang w:eastAsia="en-CA"/>
              </w:rPr>
            </w:pPr>
            <w:r w:rsidRPr="00E75D62">
              <w:t>CRU 303</w:t>
            </w:r>
          </w:p>
        </w:tc>
        <w:tc>
          <w:tcPr>
            <w:tcW w:w="907" w:type="dxa"/>
            <w:shd w:val="clear" w:color="auto" w:fill="F2F2F2" w:themeFill="background1" w:themeFillShade="F2"/>
            <w:vAlign w:val="center"/>
          </w:tcPr>
          <w:p w14:paraId="2C4C69BD" w14:textId="77777777" w:rsidR="00441635" w:rsidRDefault="00441635" w:rsidP="00441635">
            <w:pPr>
              <w:rPr>
                <w:lang w:eastAsia="en-CA"/>
              </w:rPr>
            </w:pPr>
          </w:p>
        </w:tc>
        <w:tc>
          <w:tcPr>
            <w:tcW w:w="686" w:type="dxa"/>
            <w:shd w:val="clear" w:color="auto" w:fill="F2F2F2" w:themeFill="background1" w:themeFillShade="F2"/>
          </w:tcPr>
          <w:p w14:paraId="0A8134F5" w14:textId="4AC39B75"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19D93E73" w14:textId="77777777" w:rsidR="00441635" w:rsidRDefault="00441635" w:rsidP="00441635">
            <w:pPr>
              <w:jc w:val="center"/>
              <w:rPr>
                <w:lang w:eastAsia="en-CA"/>
              </w:rPr>
            </w:pPr>
          </w:p>
        </w:tc>
        <w:tc>
          <w:tcPr>
            <w:tcW w:w="1101" w:type="dxa"/>
            <w:shd w:val="clear" w:color="auto" w:fill="F2F2F2" w:themeFill="background1" w:themeFillShade="F2"/>
          </w:tcPr>
          <w:p w14:paraId="3E3D7208" w14:textId="7722614A" w:rsidR="00441635" w:rsidRDefault="00441635" w:rsidP="00441635">
            <w:pPr>
              <w:jc w:val="center"/>
              <w:rPr>
                <w:lang w:eastAsia="en-CA"/>
              </w:rPr>
            </w:pPr>
            <w:r w:rsidRPr="00B707BD">
              <w:t>8</w:t>
            </w:r>
          </w:p>
        </w:tc>
        <w:tc>
          <w:tcPr>
            <w:tcW w:w="850" w:type="dxa"/>
            <w:shd w:val="clear" w:color="auto" w:fill="F2F2F2" w:themeFill="background1" w:themeFillShade="F2"/>
            <w:vAlign w:val="center"/>
          </w:tcPr>
          <w:p w14:paraId="564C75D8" w14:textId="45EEB942"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4E51D09C" w14:textId="2578BC10" w:rsidR="00441635" w:rsidRDefault="00000000" w:rsidP="00441635">
            <w:pPr>
              <w:jc w:val="center"/>
              <w:rPr>
                <w:lang w:eastAsia="en-CA"/>
              </w:rPr>
            </w:pPr>
            <w:sdt>
              <w:sdtPr>
                <w:rPr>
                  <w:lang w:eastAsia="en-CA"/>
                </w:rPr>
                <w:id w:val="89408523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3BCD527" w14:textId="77777777" w:rsidR="00441635" w:rsidRDefault="00441635" w:rsidP="00441635">
            <w:pPr>
              <w:jc w:val="center"/>
              <w:rPr>
                <w:lang w:eastAsia="en-CA"/>
              </w:rPr>
            </w:pPr>
          </w:p>
        </w:tc>
        <w:tc>
          <w:tcPr>
            <w:tcW w:w="448" w:type="dxa"/>
            <w:shd w:val="clear" w:color="auto" w:fill="F2F2F2" w:themeFill="background1" w:themeFillShade="F2"/>
            <w:vAlign w:val="center"/>
          </w:tcPr>
          <w:p w14:paraId="6E4A02E5" w14:textId="64F479C5" w:rsidR="00441635" w:rsidRDefault="00000000" w:rsidP="00441635">
            <w:pPr>
              <w:jc w:val="center"/>
              <w:rPr>
                <w:lang w:eastAsia="en-CA"/>
              </w:rPr>
            </w:pPr>
            <w:sdt>
              <w:sdtPr>
                <w:rPr>
                  <w:lang w:eastAsia="en-CA"/>
                </w:rPr>
                <w:id w:val="-109955927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285E0135" w14:textId="444C7B4B" w:rsidR="00441635" w:rsidRDefault="00000000" w:rsidP="00441635">
            <w:pPr>
              <w:jc w:val="center"/>
              <w:rPr>
                <w:lang w:eastAsia="en-CA"/>
              </w:rPr>
            </w:pPr>
            <w:sdt>
              <w:sdtPr>
                <w:rPr>
                  <w:lang w:eastAsia="en-CA"/>
                </w:rPr>
                <w:id w:val="9560588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39610507" w14:textId="3FC05CB7" w:rsidR="00441635" w:rsidRDefault="00000000" w:rsidP="00441635">
            <w:pPr>
              <w:jc w:val="center"/>
              <w:rPr>
                <w:lang w:eastAsia="en-CA"/>
              </w:rPr>
            </w:pPr>
            <w:sdt>
              <w:sdtPr>
                <w:rPr>
                  <w:lang w:eastAsia="en-CA"/>
                </w:rPr>
                <w:id w:val="-18251882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5A0AAEEA" w14:textId="77777777" w:rsidR="00441635" w:rsidRDefault="00441635" w:rsidP="00441635">
            <w:pPr>
              <w:jc w:val="center"/>
              <w:rPr>
                <w:lang w:eastAsia="en-CA"/>
              </w:rPr>
            </w:pPr>
          </w:p>
        </w:tc>
        <w:tc>
          <w:tcPr>
            <w:tcW w:w="3288" w:type="dxa"/>
            <w:shd w:val="clear" w:color="auto" w:fill="F2F2F2" w:themeFill="background1" w:themeFillShade="F2"/>
          </w:tcPr>
          <w:p w14:paraId="66E52AE3" w14:textId="77777777" w:rsidR="00441635" w:rsidRDefault="00441635" w:rsidP="00441635">
            <w:pPr>
              <w:rPr>
                <w:lang w:eastAsia="en-CA"/>
              </w:rPr>
            </w:pPr>
          </w:p>
        </w:tc>
      </w:tr>
      <w:tr w:rsidR="00441635" w14:paraId="36FDA618" w14:textId="77777777" w:rsidTr="00DD2645">
        <w:tc>
          <w:tcPr>
            <w:tcW w:w="3060" w:type="dxa"/>
            <w:shd w:val="clear" w:color="auto" w:fill="F2F2F2" w:themeFill="background1" w:themeFillShade="F2"/>
          </w:tcPr>
          <w:p w14:paraId="40BDF99A" w14:textId="6785028D" w:rsidR="00441635" w:rsidRDefault="00441635" w:rsidP="00441635">
            <w:pPr>
              <w:rPr>
                <w:lang w:eastAsia="en-CA"/>
              </w:rPr>
            </w:pPr>
            <w:r w:rsidRPr="00E75D62">
              <w:t>CRU 302</w:t>
            </w:r>
          </w:p>
        </w:tc>
        <w:tc>
          <w:tcPr>
            <w:tcW w:w="907" w:type="dxa"/>
            <w:shd w:val="clear" w:color="auto" w:fill="F2F2F2" w:themeFill="background1" w:themeFillShade="F2"/>
            <w:vAlign w:val="center"/>
          </w:tcPr>
          <w:p w14:paraId="531D6302" w14:textId="77777777" w:rsidR="00441635" w:rsidRDefault="00441635" w:rsidP="00441635">
            <w:pPr>
              <w:rPr>
                <w:lang w:eastAsia="en-CA"/>
              </w:rPr>
            </w:pPr>
          </w:p>
        </w:tc>
        <w:tc>
          <w:tcPr>
            <w:tcW w:w="686" w:type="dxa"/>
            <w:shd w:val="clear" w:color="auto" w:fill="F2F2F2" w:themeFill="background1" w:themeFillShade="F2"/>
          </w:tcPr>
          <w:p w14:paraId="296C35C5" w14:textId="4D2FBD7B"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37578B94" w14:textId="77777777" w:rsidR="00441635" w:rsidRDefault="00441635" w:rsidP="00441635">
            <w:pPr>
              <w:jc w:val="center"/>
              <w:rPr>
                <w:lang w:eastAsia="en-CA"/>
              </w:rPr>
            </w:pPr>
          </w:p>
        </w:tc>
        <w:tc>
          <w:tcPr>
            <w:tcW w:w="1101" w:type="dxa"/>
            <w:shd w:val="clear" w:color="auto" w:fill="F2F2F2" w:themeFill="background1" w:themeFillShade="F2"/>
          </w:tcPr>
          <w:p w14:paraId="34926B68" w14:textId="7CFB5701" w:rsidR="00441635" w:rsidRDefault="00441635" w:rsidP="00441635">
            <w:pPr>
              <w:jc w:val="center"/>
              <w:rPr>
                <w:lang w:eastAsia="en-CA"/>
              </w:rPr>
            </w:pPr>
            <w:r w:rsidRPr="00B707BD">
              <w:t>9</w:t>
            </w:r>
          </w:p>
        </w:tc>
        <w:tc>
          <w:tcPr>
            <w:tcW w:w="850" w:type="dxa"/>
            <w:shd w:val="clear" w:color="auto" w:fill="F2F2F2" w:themeFill="background1" w:themeFillShade="F2"/>
            <w:vAlign w:val="center"/>
          </w:tcPr>
          <w:p w14:paraId="702F48EC" w14:textId="01F99CA9"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610D8543" w14:textId="3D710189" w:rsidR="00441635" w:rsidRDefault="00000000" w:rsidP="00441635">
            <w:pPr>
              <w:jc w:val="center"/>
              <w:rPr>
                <w:lang w:eastAsia="en-CA"/>
              </w:rPr>
            </w:pPr>
            <w:sdt>
              <w:sdtPr>
                <w:rPr>
                  <w:lang w:eastAsia="en-CA"/>
                </w:rPr>
                <w:id w:val="120206306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EBE3B2C" w14:textId="77777777" w:rsidR="00441635" w:rsidRDefault="00441635" w:rsidP="00441635">
            <w:pPr>
              <w:jc w:val="center"/>
              <w:rPr>
                <w:lang w:eastAsia="en-CA"/>
              </w:rPr>
            </w:pPr>
          </w:p>
        </w:tc>
        <w:tc>
          <w:tcPr>
            <w:tcW w:w="448" w:type="dxa"/>
            <w:shd w:val="clear" w:color="auto" w:fill="F2F2F2" w:themeFill="background1" w:themeFillShade="F2"/>
            <w:vAlign w:val="center"/>
          </w:tcPr>
          <w:p w14:paraId="42F0ED09" w14:textId="2D4F88AF" w:rsidR="00441635" w:rsidRDefault="00000000" w:rsidP="00441635">
            <w:pPr>
              <w:jc w:val="center"/>
              <w:rPr>
                <w:lang w:eastAsia="en-CA"/>
              </w:rPr>
            </w:pPr>
            <w:sdt>
              <w:sdtPr>
                <w:rPr>
                  <w:lang w:eastAsia="en-CA"/>
                </w:rPr>
                <w:id w:val="140402199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2FC25B3F" w14:textId="091A8FE1" w:rsidR="00441635" w:rsidRDefault="00000000" w:rsidP="00441635">
            <w:pPr>
              <w:jc w:val="center"/>
              <w:rPr>
                <w:lang w:eastAsia="en-CA"/>
              </w:rPr>
            </w:pPr>
            <w:sdt>
              <w:sdtPr>
                <w:rPr>
                  <w:lang w:eastAsia="en-CA"/>
                </w:rPr>
                <w:id w:val="-197520606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4E3345B8" w14:textId="379F6FC7" w:rsidR="00441635" w:rsidRDefault="00000000" w:rsidP="00441635">
            <w:pPr>
              <w:jc w:val="center"/>
              <w:rPr>
                <w:lang w:eastAsia="en-CA"/>
              </w:rPr>
            </w:pPr>
            <w:sdt>
              <w:sdtPr>
                <w:rPr>
                  <w:lang w:eastAsia="en-CA"/>
                </w:rPr>
                <w:id w:val="108974200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00688C6" w14:textId="77777777" w:rsidR="00441635" w:rsidRDefault="00441635" w:rsidP="00441635">
            <w:pPr>
              <w:jc w:val="center"/>
              <w:rPr>
                <w:lang w:eastAsia="en-CA"/>
              </w:rPr>
            </w:pPr>
          </w:p>
        </w:tc>
        <w:tc>
          <w:tcPr>
            <w:tcW w:w="3288" w:type="dxa"/>
            <w:shd w:val="clear" w:color="auto" w:fill="F2F2F2" w:themeFill="background1" w:themeFillShade="F2"/>
          </w:tcPr>
          <w:p w14:paraId="35B9E11B" w14:textId="77777777" w:rsidR="00441635" w:rsidRDefault="00441635" w:rsidP="00441635">
            <w:pPr>
              <w:rPr>
                <w:lang w:eastAsia="en-CA"/>
              </w:rPr>
            </w:pPr>
          </w:p>
        </w:tc>
      </w:tr>
      <w:tr w:rsidR="00441635" w14:paraId="0B3CDA14" w14:textId="77777777" w:rsidTr="00DD2645">
        <w:tc>
          <w:tcPr>
            <w:tcW w:w="3060" w:type="dxa"/>
            <w:shd w:val="clear" w:color="auto" w:fill="F2F2F2" w:themeFill="background1" w:themeFillShade="F2"/>
          </w:tcPr>
          <w:p w14:paraId="3BD9C607" w14:textId="7CA2B52D" w:rsidR="00441635" w:rsidRDefault="00441635" w:rsidP="00441635">
            <w:pPr>
              <w:rPr>
                <w:lang w:eastAsia="en-CA"/>
              </w:rPr>
            </w:pPr>
            <w:r w:rsidRPr="00E75D62">
              <w:t>CRU 312</w:t>
            </w:r>
          </w:p>
        </w:tc>
        <w:tc>
          <w:tcPr>
            <w:tcW w:w="907" w:type="dxa"/>
            <w:shd w:val="clear" w:color="auto" w:fill="F2F2F2" w:themeFill="background1" w:themeFillShade="F2"/>
            <w:vAlign w:val="center"/>
          </w:tcPr>
          <w:p w14:paraId="2C8ED62F" w14:textId="77777777" w:rsidR="00441635" w:rsidRDefault="00441635" w:rsidP="00441635">
            <w:pPr>
              <w:rPr>
                <w:lang w:eastAsia="en-CA"/>
              </w:rPr>
            </w:pPr>
          </w:p>
        </w:tc>
        <w:tc>
          <w:tcPr>
            <w:tcW w:w="686" w:type="dxa"/>
            <w:shd w:val="clear" w:color="auto" w:fill="F2F2F2" w:themeFill="background1" w:themeFillShade="F2"/>
          </w:tcPr>
          <w:p w14:paraId="7EBB822B" w14:textId="3B84F9B1"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7A7D9531" w14:textId="77777777" w:rsidR="00441635" w:rsidRDefault="00441635" w:rsidP="00441635">
            <w:pPr>
              <w:jc w:val="center"/>
              <w:rPr>
                <w:lang w:eastAsia="en-CA"/>
              </w:rPr>
            </w:pPr>
          </w:p>
        </w:tc>
        <w:tc>
          <w:tcPr>
            <w:tcW w:w="1101" w:type="dxa"/>
            <w:shd w:val="clear" w:color="auto" w:fill="F2F2F2" w:themeFill="background1" w:themeFillShade="F2"/>
          </w:tcPr>
          <w:p w14:paraId="3ED17675" w14:textId="5145BCC5" w:rsidR="00441635" w:rsidRDefault="00441635" w:rsidP="00441635">
            <w:pPr>
              <w:jc w:val="center"/>
              <w:rPr>
                <w:lang w:eastAsia="en-CA"/>
              </w:rPr>
            </w:pPr>
            <w:r w:rsidRPr="00B707BD">
              <w:t>10</w:t>
            </w:r>
          </w:p>
        </w:tc>
        <w:tc>
          <w:tcPr>
            <w:tcW w:w="850" w:type="dxa"/>
            <w:shd w:val="clear" w:color="auto" w:fill="F2F2F2" w:themeFill="background1" w:themeFillShade="F2"/>
            <w:vAlign w:val="center"/>
          </w:tcPr>
          <w:p w14:paraId="04BA3183" w14:textId="5FFBAFB9"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760A1B3E" w14:textId="7E93660A" w:rsidR="00441635" w:rsidRDefault="00000000" w:rsidP="00441635">
            <w:pPr>
              <w:jc w:val="center"/>
              <w:rPr>
                <w:lang w:eastAsia="en-CA"/>
              </w:rPr>
            </w:pPr>
            <w:sdt>
              <w:sdtPr>
                <w:rPr>
                  <w:lang w:eastAsia="en-CA"/>
                </w:rPr>
                <w:id w:val="172239453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7CC4239D" w14:textId="77777777" w:rsidR="00441635" w:rsidRDefault="00441635" w:rsidP="00441635">
            <w:pPr>
              <w:jc w:val="center"/>
              <w:rPr>
                <w:lang w:eastAsia="en-CA"/>
              </w:rPr>
            </w:pPr>
          </w:p>
        </w:tc>
        <w:tc>
          <w:tcPr>
            <w:tcW w:w="448" w:type="dxa"/>
            <w:shd w:val="clear" w:color="auto" w:fill="F2F2F2" w:themeFill="background1" w:themeFillShade="F2"/>
            <w:vAlign w:val="center"/>
          </w:tcPr>
          <w:p w14:paraId="0B973540" w14:textId="20F31E22" w:rsidR="00441635" w:rsidRDefault="00000000" w:rsidP="00441635">
            <w:pPr>
              <w:jc w:val="center"/>
              <w:rPr>
                <w:lang w:eastAsia="en-CA"/>
              </w:rPr>
            </w:pPr>
            <w:sdt>
              <w:sdtPr>
                <w:rPr>
                  <w:lang w:eastAsia="en-CA"/>
                </w:rPr>
                <w:id w:val="-181178284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42E28B6D" w14:textId="424AC8AD" w:rsidR="00441635" w:rsidRDefault="00000000" w:rsidP="00441635">
            <w:pPr>
              <w:jc w:val="center"/>
              <w:rPr>
                <w:lang w:eastAsia="en-CA"/>
              </w:rPr>
            </w:pPr>
            <w:sdt>
              <w:sdtPr>
                <w:rPr>
                  <w:lang w:eastAsia="en-CA"/>
                </w:rPr>
                <w:id w:val="-123970415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080BB0C3" w14:textId="1D901DA7" w:rsidR="00441635" w:rsidRDefault="00000000" w:rsidP="00441635">
            <w:pPr>
              <w:jc w:val="center"/>
              <w:rPr>
                <w:lang w:eastAsia="en-CA"/>
              </w:rPr>
            </w:pPr>
            <w:sdt>
              <w:sdtPr>
                <w:rPr>
                  <w:lang w:eastAsia="en-CA"/>
                </w:rPr>
                <w:id w:val="-147829935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4388EC5A" w14:textId="77777777" w:rsidR="00441635" w:rsidRDefault="00441635" w:rsidP="00441635">
            <w:pPr>
              <w:jc w:val="center"/>
              <w:rPr>
                <w:lang w:eastAsia="en-CA"/>
              </w:rPr>
            </w:pPr>
          </w:p>
        </w:tc>
        <w:tc>
          <w:tcPr>
            <w:tcW w:w="3288" w:type="dxa"/>
            <w:shd w:val="clear" w:color="auto" w:fill="F2F2F2" w:themeFill="background1" w:themeFillShade="F2"/>
          </w:tcPr>
          <w:p w14:paraId="76E0056B" w14:textId="77777777" w:rsidR="00441635" w:rsidRDefault="00441635" w:rsidP="00441635">
            <w:pPr>
              <w:rPr>
                <w:lang w:eastAsia="en-CA"/>
              </w:rPr>
            </w:pPr>
          </w:p>
        </w:tc>
      </w:tr>
      <w:tr w:rsidR="00441635" w14:paraId="7F742AFD" w14:textId="77777777" w:rsidTr="00DD2645">
        <w:tc>
          <w:tcPr>
            <w:tcW w:w="3060" w:type="dxa"/>
            <w:shd w:val="clear" w:color="auto" w:fill="F2F2F2" w:themeFill="background1" w:themeFillShade="F2"/>
          </w:tcPr>
          <w:p w14:paraId="3886DCA6" w14:textId="63F4AC36" w:rsidR="00441635" w:rsidRDefault="00441635" w:rsidP="00441635">
            <w:pPr>
              <w:rPr>
                <w:lang w:eastAsia="en-CA"/>
              </w:rPr>
            </w:pPr>
            <w:r w:rsidRPr="00E75D62">
              <w:t>HALLWAY 3C – BY EXIT</w:t>
            </w:r>
          </w:p>
        </w:tc>
        <w:tc>
          <w:tcPr>
            <w:tcW w:w="907" w:type="dxa"/>
            <w:shd w:val="clear" w:color="auto" w:fill="F2F2F2" w:themeFill="background1" w:themeFillShade="F2"/>
            <w:vAlign w:val="center"/>
          </w:tcPr>
          <w:p w14:paraId="28CBACAA" w14:textId="77777777" w:rsidR="00441635" w:rsidRDefault="00441635" w:rsidP="00441635">
            <w:pPr>
              <w:rPr>
                <w:lang w:eastAsia="en-CA"/>
              </w:rPr>
            </w:pPr>
          </w:p>
        </w:tc>
        <w:tc>
          <w:tcPr>
            <w:tcW w:w="686" w:type="dxa"/>
            <w:shd w:val="clear" w:color="auto" w:fill="F2F2F2" w:themeFill="background1" w:themeFillShade="F2"/>
          </w:tcPr>
          <w:p w14:paraId="28ABBFDD" w14:textId="776BC540"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5FEC4D69" w14:textId="77777777" w:rsidR="00441635" w:rsidRDefault="00441635" w:rsidP="00441635">
            <w:pPr>
              <w:jc w:val="center"/>
              <w:rPr>
                <w:lang w:eastAsia="en-CA"/>
              </w:rPr>
            </w:pPr>
          </w:p>
        </w:tc>
        <w:tc>
          <w:tcPr>
            <w:tcW w:w="1101" w:type="dxa"/>
            <w:shd w:val="clear" w:color="auto" w:fill="F2F2F2" w:themeFill="background1" w:themeFillShade="F2"/>
          </w:tcPr>
          <w:p w14:paraId="0762A3F8" w14:textId="7B67B1B2" w:rsidR="00441635" w:rsidRDefault="00441635" w:rsidP="00441635">
            <w:pPr>
              <w:jc w:val="center"/>
              <w:rPr>
                <w:lang w:eastAsia="en-CA"/>
              </w:rPr>
            </w:pPr>
            <w:r w:rsidRPr="00B707BD">
              <w:t>11</w:t>
            </w:r>
          </w:p>
        </w:tc>
        <w:tc>
          <w:tcPr>
            <w:tcW w:w="850" w:type="dxa"/>
            <w:shd w:val="clear" w:color="auto" w:fill="F2F2F2" w:themeFill="background1" w:themeFillShade="F2"/>
            <w:vAlign w:val="center"/>
          </w:tcPr>
          <w:p w14:paraId="6E390701" w14:textId="3D56588F"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1CCEAE1F" w14:textId="7A7CAA5A" w:rsidR="00441635" w:rsidRDefault="00000000" w:rsidP="00441635">
            <w:pPr>
              <w:jc w:val="center"/>
              <w:rPr>
                <w:lang w:eastAsia="en-CA"/>
              </w:rPr>
            </w:pPr>
            <w:sdt>
              <w:sdtPr>
                <w:rPr>
                  <w:lang w:eastAsia="en-CA"/>
                </w:rPr>
                <w:id w:val="-27703612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FFA9F5F" w14:textId="77777777" w:rsidR="00441635" w:rsidRDefault="00441635" w:rsidP="00441635">
            <w:pPr>
              <w:jc w:val="center"/>
              <w:rPr>
                <w:lang w:eastAsia="en-CA"/>
              </w:rPr>
            </w:pPr>
          </w:p>
        </w:tc>
        <w:tc>
          <w:tcPr>
            <w:tcW w:w="448" w:type="dxa"/>
            <w:shd w:val="clear" w:color="auto" w:fill="F2F2F2" w:themeFill="background1" w:themeFillShade="F2"/>
            <w:vAlign w:val="center"/>
          </w:tcPr>
          <w:p w14:paraId="0CC0DDA0" w14:textId="4A963F83" w:rsidR="00441635" w:rsidRDefault="00000000" w:rsidP="00441635">
            <w:pPr>
              <w:jc w:val="center"/>
              <w:rPr>
                <w:lang w:eastAsia="en-CA"/>
              </w:rPr>
            </w:pPr>
            <w:sdt>
              <w:sdtPr>
                <w:rPr>
                  <w:lang w:eastAsia="en-CA"/>
                </w:rPr>
                <w:id w:val="-92441325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5E02FBFE" w14:textId="0DDC3533" w:rsidR="00441635" w:rsidRDefault="00000000" w:rsidP="00441635">
            <w:pPr>
              <w:jc w:val="center"/>
              <w:rPr>
                <w:lang w:eastAsia="en-CA"/>
              </w:rPr>
            </w:pPr>
            <w:sdt>
              <w:sdtPr>
                <w:rPr>
                  <w:lang w:eastAsia="en-CA"/>
                </w:rPr>
                <w:id w:val="3555638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338A3A4F" w14:textId="11C18DD6" w:rsidR="00441635" w:rsidRDefault="00000000" w:rsidP="00441635">
            <w:pPr>
              <w:jc w:val="center"/>
              <w:rPr>
                <w:lang w:eastAsia="en-CA"/>
              </w:rPr>
            </w:pPr>
            <w:sdt>
              <w:sdtPr>
                <w:rPr>
                  <w:lang w:eastAsia="en-CA"/>
                </w:rPr>
                <w:id w:val="52768446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58EBA5EA" w14:textId="77777777" w:rsidR="00441635" w:rsidRDefault="00441635" w:rsidP="00441635">
            <w:pPr>
              <w:jc w:val="center"/>
              <w:rPr>
                <w:lang w:eastAsia="en-CA"/>
              </w:rPr>
            </w:pPr>
          </w:p>
        </w:tc>
        <w:tc>
          <w:tcPr>
            <w:tcW w:w="3288" w:type="dxa"/>
            <w:shd w:val="clear" w:color="auto" w:fill="F2F2F2" w:themeFill="background1" w:themeFillShade="F2"/>
          </w:tcPr>
          <w:p w14:paraId="6348EB35" w14:textId="2431EB71" w:rsidR="00441635" w:rsidRDefault="00441635" w:rsidP="00441635">
            <w:pPr>
              <w:rPr>
                <w:lang w:eastAsia="en-CA"/>
              </w:rPr>
            </w:pPr>
            <w:r w:rsidRPr="00954E8D">
              <w:t>ISO #1</w:t>
            </w:r>
          </w:p>
        </w:tc>
      </w:tr>
      <w:tr w:rsidR="00441635" w14:paraId="1C3C5EFB" w14:textId="77777777" w:rsidTr="00DD2645">
        <w:tc>
          <w:tcPr>
            <w:tcW w:w="3060" w:type="dxa"/>
            <w:shd w:val="clear" w:color="auto" w:fill="F2F2F2" w:themeFill="background1" w:themeFillShade="F2"/>
          </w:tcPr>
          <w:p w14:paraId="26A22AD7" w14:textId="034E685F" w:rsidR="00441635" w:rsidRDefault="00441635" w:rsidP="00441635">
            <w:pPr>
              <w:rPr>
                <w:lang w:eastAsia="en-CA"/>
              </w:rPr>
            </w:pPr>
            <w:r w:rsidRPr="00E75D62">
              <w:t>HALLWAY 3C – BY EXIT</w:t>
            </w:r>
          </w:p>
        </w:tc>
        <w:tc>
          <w:tcPr>
            <w:tcW w:w="907" w:type="dxa"/>
            <w:shd w:val="clear" w:color="auto" w:fill="F2F2F2" w:themeFill="background1" w:themeFillShade="F2"/>
            <w:vAlign w:val="center"/>
          </w:tcPr>
          <w:p w14:paraId="3652488E" w14:textId="77777777" w:rsidR="00441635" w:rsidRDefault="00441635" w:rsidP="00441635">
            <w:pPr>
              <w:rPr>
                <w:lang w:eastAsia="en-CA"/>
              </w:rPr>
            </w:pPr>
          </w:p>
        </w:tc>
        <w:tc>
          <w:tcPr>
            <w:tcW w:w="686" w:type="dxa"/>
            <w:shd w:val="clear" w:color="auto" w:fill="F2F2F2" w:themeFill="background1" w:themeFillShade="F2"/>
          </w:tcPr>
          <w:p w14:paraId="0DB6503F" w14:textId="7C7B332A"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26314081" w14:textId="77777777" w:rsidR="00441635" w:rsidRDefault="00441635" w:rsidP="00441635">
            <w:pPr>
              <w:jc w:val="center"/>
              <w:rPr>
                <w:lang w:eastAsia="en-CA"/>
              </w:rPr>
            </w:pPr>
          </w:p>
        </w:tc>
        <w:tc>
          <w:tcPr>
            <w:tcW w:w="1101" w:type="dxa"/>
            <w:shd w:val="clear" w:color="auto" w:fill="F2F2F2" w:themeFill="background1" w:themeFillShade="F2"/>
          </w:tcPr>
          <w:p w14:paraId="4A845082" w14:textId="5418FB97" w:rsidR="00441635" w:rsidRDefault="00441635" w:rsidP="00441635">
            <w:pPr>
              <w:jc w:val="center"/>
              <w:rPr>
                <w:lang w:eastAsia="en-CA"/>
              </w:rPr>
            </w:pPr>
            <w:r w:rsidRPr="00B707BD">
              <w:t>17</w:t>
            </w:r>
          </w:p>
        </w:tc>
        <w:tc>
          <w:tcPr>
            <w:tcW w:w="850" w:type="dxa"/>
            <w:shd w:val="clear" w:color="auto" w:fill="F2F2F2" w:themeFill="background1" w:themeFillShade="F2"/>
            <w:vAlign w:val="center"/>
          </w:tcPr>
          <w:p w14:paraId="5111552E" w14:textId="1D36B6B2"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20FDAA44" w14:textId="58A033EE" w:rsidR="00441635" w:rsidRDefault="00000000" w:rsidP="00441635">
            <w:pPr>
              <w:jc w:val="center"/>
              <w:rPr>
                <w:lang w:eastAsia="en-CA"/>
              </w:rPr>
            </w:pPr>
            <w:sdt>
              <w:sdtPr>
                <w:rPr>
                  <w:lang w:eastAsia="en-CA"/>
                </w:rPr>
                <w:id w:val="92699641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E79C367" w14:textId="77777777" w:rsidR="00441635" w:rsidRDefault="00441635" w:rsidP="00441635">
            <w:pPr>
              <w:jc w:val="center"/>
              <w:rPr>
                <w:lang w:eastAsia="en-CA"/>
              </w:rPr>
            </w:pPr>
          </w:p>
        </w:tc>
        <w:tc>
          <w:tcPr>
            <w:tcW w:w="448" w:type="dxa"/>
            <w:shd w:val="clear" w:color="auto" w:fill="F2F2F2" w:themeFill="background1" w:themeFillShade="F2"/>
            <w:vAlign w:val="center"/>
          </w:tcPr>
          <w:p w14:paraId="604A11F2" w14:textId="078A6C92" w:rsidR="00441635" w:rsidRDefault="00000000" w:rsidP="00441635">
            <w:pPr>
              <w:jc w:val="center"/>
              <w:rPr>
                <w:lang w:eastAsia="en-CA"/>
              </w:rPr>
            </w:pPr>
            <w:sdt>
              <w:sdtPr>
                <w:rPr>
                  <w:lang w:eastAsia="en-CA"/>
                </w:rPr>
                <w:id w:val="119264752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149F4E5A" w14:textId="70024E85" w:rsidR="00441635" w:rsidRDefault="00000000" w:rsidP="00441635">
            <w:pPr>
              <w:jc w:val="center"/>
              <w:rPr>
                <w:lang w:eastAsia="en-CA"/>
              </w:rPr>
            </w:pPr>
            <w:sdt>
              <w:sdtPr>
                <w:rPr>
                  <w:lang w:eastAsia="en-CA"/>
                </w:rPr>
                <w:id w:val="37496870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3E8D9994" w14:textId="5769C510" w:rsidR="00441635" w:rsidRDefault="00000000" w:rsidP="00441635">
            <w:pPr>
              <w:jc w:val="center"/>
              <w:rPr>
                <w:lang w:eastAsia="en-CA"/>
              </w:rPr>
            </w:pPr>
            <w:sdt>
              <w:sdtPr>
                <w:rPr>
                  <w:lang w:eastAsia="en-CA"/>
                </w:rPr>
                <w:id w:val="212426067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59499629" w14:textId="77777777" w:rsidR="00441635" w:rsidRDefault="00441635" w:rsidP="00441635">
            <w:pPr>
              <w:jc w:val="center"/>
              <w:rPr>
                <w:lang w:eastAsia="en-CA"/>
              </w:rPr>
            </w:pPr>
          </w:p>
        </w:tc>
        <w:tc>
          <w:tcPr>
            <w:tcW w:w="3288" w:type="dxa"/>
            <w:shd w:val="clear" w:color="auto" w:fill="F2F2F2" w:themeFill="background1" w:themeFillShade="F2"/>
          </w:tcPr>
          <w:p w14:paraId="77128319" w14:textId="2A220354" w:rsidR="00441635" w:rsidRDefault="00441635" w:rsidP="00441635">
            <w:pPr>
              <w:rPr>
                <w:lang w:eastAsia="en-CA"/>
              </w:rPr>
            </w:pPr>
            <w:r w:rsidRPr="00954E8D">
              <w:t>ISO#2</w:t>
            </w:r>
          </w:p>
        </w:tc>
      </w:tr>
      <w:tr w:rsidR="00441635" w14:paraId="48839C03" w14:textId="77777777" w:rsidTr="00DD2645">
        <w:tc>
          <w:tcPr>
            <w:tcW w:w="3060" w:type="dxa"/>
            <w:shd w:val="clear" w:color="auto" w:fill="F2F2F2" w:themeFill="background1" w:themeFillShade="F2"/>
          </w:tcPr>
          <w:p w14:paraId="53147143" w14:textId="09487A02" w:rsidR="00441635" w:rsidRDefault="00441635" w:rsidP="00441635">
            <w:pPr>
              <w:rPr>
                <w:lang w:eastAsia="en-CA"/>
              </w:rPr>
            </w:pPr>
            <w:r w:rsidRPr="00E75D62">
              <w:t xml:space="preserve">CRU 310 </w:t>
            </w:r>
            <w:r w:rsidRPr="00E75D62">
              <w:rPr>
                <w:rFonts w:ascii="Cambria Math" w:hAnsi="Cambria Math" w:cs="Cambria Math"/>
              </w:rPr>
              <w:t>‐</w:t>
            </w:r>
          </w:p>
        </w:tc>
        <w:tc>
          <w:tcPr>
            <w:tcW w:w="907" w:type="dxa"/>
            <w:shd w:val="clear" w:color="auto" w:fill="F2F2F2" w:themeFill="background1" w:themeFillShade="F2"/>
            <w:vAlign w:val="center"/>
          </w:tcPr>
          <w:p w14:paraId="524A0C61" w14:textId="77777777" w:rsidR="00441635" w:rsidRDefault="00441635" w:rsidP="00441635">
            <w:pPr>
              <w:rPr>
                <w:lang w:eastAsia="en-CA"/>
              </w:rPr>
            </w:pPr>
          </w:p>
        </w:tc>
        <w:tc>
          <w:tcPr>
            <w:tcW w:w="686" w:type="dxa"/>
            <w:shd w:val="clear" w:color="auto" w:fill="F2F2F2" w:themeFill="background1" w:themeFillShade="F2"/>
          </w:tcPr>
          <w:p w14:paraId="7DC9B46F" w14:textId="1D66C979"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3E1C064D" w14:textId="77777777" w:rsidR="00441635" w:rsidRDefault="00441635" w:rsidP="00441635">
            <w:pPr>
              <w:jc w:val="center"/>
              <w:rPr>
                <w:lang w:eastAsia="en-CA"/>
              </w:rPr>
            </w:pPr>
          </w:p>
        </w:tc>
        <w:tc>
          <w:tcPr>
            <w:tcW w:w="1101" w:type="dxa"/>
            <w:shd w:val="clear" w:color="auto" w:fill="F2F2F2" w:themeFill="background1" w:themeFillShade="F2"/>
          </w:tcPr>
          <w:p w14:paraId="542A9B1A" w14:textId="5D78A87F" w:rsidR="00441635" w:rsidRDefault="00441635" w:rsidP="00441635">
            <w:pPr>
              <w:jc w:val="center"/>
              <w:rPr>
                <w:lang w:eastAsia="en-CA"/>
              </w:rPr>
            </w:pPr>
            <w:r w:rsidRPr="00B707BD">
              <w:t>12</w:t>
            </w:r>
          </w:p>
        </w:tc>
        <w:tc>
          <w:tcPr>
            <w:tcW w:w="850" w:type="dxa"/>
            <w:shd w:val="clear" w:color="auto" w:fill="F2F2F2" w:themeFill="background1" w:themeFillShade="F2"/>
            <w:vAlign w:val="center"/>
          </w:tcPr>
          <w:p w14:paraId="018D1A34" w14:textId="570B85A2"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1D32E3A2" w14:textId="69EB9DC4" w:rsidR="00441635" w:rsidRDefault="00000000" w:rsidP="00441635">
            <w:pPr>
              <w:jc w:val="center"/>
              <w:rPr>
                <w:lang w:eastAsia="en-CA"/>
              </w:rPr>
            </w:pPr>
            <w:sdt>
              <w:sdtPr>
                <w:rPr>
                  <w:lang w:eastAsia="en-CA"/>
                </w:rPr>
                <w:id w:val="70314787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44536DCF" w14:textId="77777777" w:rsidR="00441635" w:rsidRDefault="00441635" w:rsidP="00441635">
            <w:pPr>
              <w:jc w:val="center"/>
              <w:rPr>
                <w:lang w:eastAsia="en-CA"/>
              </w:rPr>
            </w:pPr>
          </w:p>
        </w:tc>
        <w:tc>
          <w:tcPr>
            <w:tcW w:w="448" w:type="dxa"/>
            <w:shd w:val="clear" w:color="auto" w:fill="F2F2F2" w:themeFill="background1" w:themeFillShade="F2"/>
            <w:vAlign w:val="center"/>
          </w:tcPr>
          <w:p w14:paraId="4FA866C4" w14:textId="562D6544" w:rsidR="00441635" w:rsidRDefault="00000000" w:rsidP="00441635">
            <w:pPr>
              <w:jc w:val="center"/>
              <w:rPr>
                <w:lang w:eastAsia="en-CA"/>
              </w:rPr>
            </w:pPr>
            <w:sdt>
              <w:sdtPr>
                <w:rPr>
                  <w:lang w:eastAsia="en-CA"/>
                </w:rPr>
                <w:id w:val="-96133798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0A7B5728" w14:textId="2C5E72EE" w:rsidR="00441635" w:rsidRDefault="00000000" w:rsidP="00441635">
            <w:pPr>
              <w:jc w:val="center"/>
              <w:rPr>
                <w:lang w:eastAsia="en-CA"/>
              </w:rPr>
            </w:pPr>
            <w:sdt>
              <w:sdtPr>
                <w:rPr>
                  <w:lang w:eastAsia="en-CA"/>
                </w:rPr>
                <w:id w:val="129432431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38CB46DD" w14:textId="52A92DCD" w:rsidR="00441635" w:rsidRDefault="00000000" w:rsidP="00441635">
            <w:pPr>
              <w:jc w:val="center"/>
              <w:rPr>
                <w:lang w:eastAsia="en-CA"/>
              </w:rPr>
            </w:pPr>
            <w:sdt>
              <w:sdtPr>
                <w:rPr>
                  <w:lang w:eastAsia="en-CA"/>
                </w:rPr>
                <w:id w:val="209450269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96A6200" w14:textId="77777777" w:rsidR="00441635" w:rsidRDefault="00441635" w:rsidP="00441635">
            <w:pPr>
              <w:jc w:val="center"/>
              <w:rPr>
                <w:lang w:eastAsia="en-CA"/>
              </w:rPr>
            </w:pPr>
          </w:p>
        </w:tc>
        <w:tc>
          <w:tcPr>
            <w:tcW w:w="3288" w:type="dxa"/>
            <w:shd w:val="clear" w:color="auto" w:fill="F2F2F2" w:themeFill="background1" w:themeFillShade="F2"/>
          </w:tcPr>
          <w:p w14:paraId="313E9269" w14:textId="77777777" w:rsidR="00441635" w:rsidRDefault="00441635" w:rsidP="00441635">
            <w:pPr>
              <w:rPr>
                <w:lang w:eastAsia="en-CA"/>
              </w:rPr>
            </w:pPr>
          </w:p>
        </w:tc>
      </w:tr>
      <w:tr w:rsidR="00441635" w14:paraId="2BB7AFF2" w14:textId="77777777" w:rsidTr="00DD2645">
        <w:tc>
          <w:tcPr>
            <w:tcW w:w="3060" w:type="dxa"/>
            <w:shd w:val="clear" w:color="auto" w:fill="F2F2F2" w:themeFill="background1" w:themeFillShade="F2"/>
          </w:tcPr>
          <w:p w14:paraId="7C04FF12" w14:textId="2DE730A7" w:rsidR="00441635" w:rsidRDefault="00441635" w:rsidP="00441635">
            <w:pPr>
              <w:rPr>
                <w:lang w:eastAsia="en-CA"/>
              </w:rPr>
            </w:pPr>
            <w:r w:rsidRPr="00E75D62">
              <w:t>F1</w:t>
            </w:r>
          </w:p>
        </w:tc>
        <w:tc>
          <w:tcPr>
            <w:tcW w:w="907" w:type="dxa"/>
            <w:shd w:val="clear" w:color="auto" w:fill="F2F2F2" w:themeFill="background1" w:themeFillShade="F2"/>
            <w:vAlign w:val="center"/>
          </w:tcPr>
          <w:p w14:paraId="66BA4987" w14:textId="77777777" w:rsidR="00441635" w:rsidRDefault="00441635" w:rsidP="00441635">
            <w:pPr>
              <w:rPr>
                <w:lang w:eastAsia="en-CA"/>
              </w:rPr>
            </w:pPr>
          </w:p>
        </w:tc>
        <w:tc>
          <w:tcPr>
            <w:tcW w:w="686" w:type="dxa"/>
            <w:shd w:val="clear" w:color="auto" w:fill="F2F2F2" w:themeFill="background1" w:themeFillShade="F2"/>
          </w:tcPr>
          <w:p w14:paraId="13A3A0C7" w14:textId="0B4BDA23"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075BB8E1" w14:textId="77777777" w:rsidR="00441635" w:rsidRDefault="00441635" w:rsidP="00441635">
            <w:pPr>
              <w:jc w:val="center"/>
              <w:rPr>
                <w:lang w:eastAsia="en-CA"/>
              </w:rPr>
            </w:pPr>
          </w:p>
        </w:tc>
        <w:tc>
          <w:tcPr>
            <w:tcW w:w="1101" w:type="dxa"/>
            <w:shd w:val="clear" w:color="auto" w:fill="F2F2F2" w:themeFill="background1" w:themeFillShade="F2"/>
          </w:tcPr>
          <w:p w14:paraId="64D04742" w14:textId="78E4E567" w:rsidR="00441635" w:rsidRDefault="00441635" w:rsidP="00441635">
            <w:pPr>
              <w:jc w:val="center"/>
              <w:rPr>
                <w:lang w:eastAsia="en-CA"/>
              </w:rPr>
            </w:pPr>
            <w:r w:rsidRPr="00B707BD">
              <w:t>13</w:t>
            </w:r>
          </w:p>
        </w:tc>
        <w:tc>
          <w:tcPr>
            <w:tcW w:w="850" w:type="dxa"/>
            <w:shd w:val="clear" w:color="auto" w:fill="F2F2F2" w:themeFill="background1" w:themeFillShade="F2"/>
            <w:vAlign w:val="center"/>
          </w:tcPr>
          <w:p w14:paraId="254A9FAC" w14:textId="70126FD1"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3ADC4427" w14:textId="5240EBAA" w:rsidR="00441635" w:rsidRDefault="00000000" w:rsidP="00441635">
            <w:pPr>
              <w:jc w:val="center"/>
              <w:rPr>
                <w:lang w:eastAsia="en-CA"/>
              </w:rPr>
            </w:pPr>
            <w:sdt>
              <w:sdtPr>
                <w:rPr>
                  <w:lang w:eastAsia="en-CA"/>
                </w:rPr>
                <w:id w:val="50541442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F2F6EA0" w14:textId="77777777" w:rsidR="00441635" w:rsidRDefault="00441635" w:rsidP="00441635">
            <w:pPr>
              <w:jc w:val="center"/>
              <w:rPr>
                <w:lang w:eastAsia="en-CA"/>
              </w:rPr>
            </w:pPr>
          </w:p>
        </w:tc>
        <w:tc>
          <w:tcPr>
            <w:tcW w:w="448" w:type="dxa"/>
            <w:shd w:val="clear" w:color="auto" w:fill="F2F2F2" w:themeFill="background1" w:themeFillShade="F2"/>
            <w:vAlign w:val="center"/>
          </w:tcPr>
          <w:p w14:paraId="49B3BD87" w14:textId="7D55E5B4" w:rsidR="00441635" w:rsidRDefault="00000000" w:rsidP="00441635">
            <w:pPr>
              <w:jc w:val="center"/>
              <w:rPr>
                <w:lang w:eastAsia="en-CA"/>
              </w:rPr>
            </w:pPr>
            <w:sdt>
              <w:sdtPr>
                <w:rPr>
                  <w:lang w:eastAsia="en-CA"/>
                </w:rPr>
                <w:id w:val="68771911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0F7AAFE0" w14:textId="1454CE66" w:rsidR="00441635" w:rsidRDefault="00000000" w:rsidP="00441635">
            <w:pPr>
              <w:jc w:val="center"/>
              <w:rPr>
                <w:lang w:eastAsia="en-CA"/>
              </w:rPr>
            </w:pPr>
            <w:sdt>
              <w:sdtPr>
                <w:rPr>
                  <w:lang w:eastAsia="en-CA"/>
                </w:rPr>
                <w:id w:val="-210748848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70B9D0F4" w14:textId="6A5DA43E" w:rsidR="00441635" w:rsidRDefault="00000000" w:rsidP="00441635">
            <w:pPr>
              <w:jc w:val="center"/>
              <w:rPr>
                <w:lang w:eastAsia="en-CA"/>
              </w:rPr>
            </w:pPr>
            <w:sdt>
              <w:sdtPr>
                <w:rPr>
                  <w:lang w:eastAsia="en-CA"/>
                </w:rPr>
                <w:id w:val="18981221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39223C4" w14:textId="77777777" w:rsidR="00441635" w:rsidRDefault="00441635" w:rsidP="00441635">
            <w:pPr>
              <w:jc w:val="center"/>
              <w:rPr>
                <w:lang w:eastAsia="en-CA"/>
              </w:rPr>
            </w:pPr>
          </w:p>
        </w:tc>
        <w:tc>
          <w:tcPr>
            <w:tcW w:w="3288" w:type="dxa"/>
            <w:shd w:val="clear" w:color="auto" w:fill="F2F2F2" w:themeFill="background1" w:themeFillShade="F2"/>
          </w:tcPr>
          <w:p w14:paraId="3872EB3F" w14:textId="77777777" w:rsidR="00441635" w:rsidRDefault="00441635" w:rsidP="00441635">
            <w:pPr>
              <w:rPr>
                <w:lang w:eastAsia="en-CA"/>
              </w:rPr>
            </w:pPr>
          </w:p>
        </w:tc>
      </w:tr>
      <w:tr w:rsidR="00441635" w14:paraId="456AD7D1" w14:textId="77777777" w:rsidTr="00DD2645">
        <w:tc>
          <w:tcPr>
            <w:tcW w:w="3060" w:type="dxa"/>
            <w:shd w:val="clear" w:color="auto" w:fill="F2F2F2" w:themeFill="background1" w:themeFillShade="F2"/>
          </w:tcPr>
          <w:p w14:paraId="40E5AB82" w14:textId="1C7406CD" w:rsidR="00441635" w:rsidRDefault="00441635" w:rsidP="00441635">
            <w:pPr>
              <w:rPr>
                <w:lang w:eastAsia="en-CA"/>
              </w:rPr>
            </w:pPr>
            <w:r w:rsidRPr="00E75D62">
              <w:t>CRU 301A</w:t>
            </w:r>
          </w:p>
        </w:tc>
        <w:tc>
          <w:tcPr>
            <w:tcW w:w="907" w:type="dxa"/>
            <w:shd w:val="clear" w:color="auto" w:fill="F2F2F2" w:themeFill="background1" w:themeFillShade="F2"/>
            <w:vAlign w:val="center"/>
          </w:tcPr>
          <w:p w14:paraId="45F176D7" w14:textId="77777777" w:rsidR="00441635" w:rsidRDefault="00441635" w:rsidP="00441635">
            <w:pPr>
              <w:rPr>
                <w:lang w:eastAsia="en-CA"/>
              </w:rPr>
            </w:pPr>
          </w:p>
        </w:tc>
        <w:tc>
          <w:tcPr>
            <w:tcW w:w="686" w:type="dxa"/>
            <w:shd w:val="clear" w:color="auto" w:fill="F2F2F2" w:themeFill="background1" w:themeFillShade="F2"/>
          </w:tcPr>
          <w:p w14:paraId="5B68DD10" w14:textId="77FC2683"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60F5892D" w14:textId="77777777" w:rsidR="00441635" w:rsidRDefault="00441635" w:rsidP="00441635">
            <w:pPr>
              <w:jc w:val="center"/>
              <w:rPr>
                <w:lang w:eastAsia="en-CA"/>
              </w:rPr>
            </w:pPr>
          </w:p>
        </w:tc>
        <w:tc>
          <w:tcPr>
            <w:tcW w:w="1101" w:type="dxa"/>
            <w:shd w:val="clear" w:color="auto" w:fill="F2F2F2" w:themeFill="background1" w:themeFillShade="F2"/>
          </w:tcPr>
          <w:p w14:paraId="469C5F6F" w14:textId="00419563" w:rsidR="00441635" w:rsidRDefault="00441635" w:rsidP="00441635">
            <w:pPr>
              <w:jc w:val="center"/>
              <w:rPr>
                <w:lang w:eastAsia="en-CA"/>
              </w:rPr>
            </w:pPr>
            <w:r w:rsidRPr="00B707BD">
              <w:t>15</w:t>
            </w:r>
          </w:p>
        </w:tc>
        <w:tc>
          <w:tcPr>
            <w:tcW w:w="850" w:type="dxa"/>
            <w:shd w:val="clear" w:color="auto" w:fill="F2F2F2" w:themeFill="background1" w:themeFillShade="F2"/>
            <w:vAlign w:val="center"/>
          </w:tcPr>
          <w:p w14:paraId="7806083A" w14:textId="0E588836"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1A769049" w14:textId="3EB90CDF" w:rsidR="00441635" w:rsidRDefault="00000000" w:rsidP="00441635">
            <w:pPr>
              <w:jc w:val="center"/>
              <w:rPr>
                <w:lang w:eastAsia="en-CA"/>
              </w:rPr>
            </w:pPr>
            <w:sdt>
              <w:sdtPr>
                <w:rPr>
                  <w:lang w:eastAsia="en-CA"/>
                </w:rPr>
                <w:id w:val="106089665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189F3B2" w14:textId="77777777" w:rsidR="00441635" w:rsidRDefault="00441635" w:rsidP="00441635">
            <w:pPr>
              <w:jc w:val="center"/>
              <w:rPr>
                <w:lang w:eastAsia="en-CA"/>
              </w:rPr>
            </w:pPr>
          </w:p>
        </w:tc>
        <w:tc>
          <w:tcPr>
            <w:tcW w:w="448" w:type="dxa"/>
            <w:shd w:val="clear" w:color="auto" w:fill="F2F2F2" w:themeFill="background1" w:themeFillShade="F2"/>
            <w:vAlign w:val="center"/>
          </w:tcPr>
          <w:p w14:paraId="3456CFD4" w14:textId="065102D6" w:rsidR="00441635" w:rsidRDefault="00000000" w:rsidP="00441635">
            <w:pPr>
              <w:jc w:val="center"/>
              <w:rPr>
                <w:lang w:eastAsia="en-CA"/>
              </w:rPr>
            </w:pPr>
            <w:sdt>
              <w:sdtPr>
                <w:rPr>
                  <w:lang w:eastAsia="en-CA"/>
                </w:rPr>
                <w:id w:val="-194406645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016FBB88" w14:textId="6E33A2CC" w:rsidR="00441635" w:rsidRDefault="00000000" w:rsidP="00441635">
            <w:pPr>
              <w:jc w:val="center"/>
              <w:rPr>
                <w:lang w:eastAsia="en-CA"/>
              </w:rPr>
            </w:pPr>
            <w:sdt>
              <w:sdtPr>
                <w:rPr>
                  <w:lang w:eastAsia="en-CA"/>
                </w:rPr>
                <w:id w:val="-64089306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3679F6C5" w14:textId="06264817" w:rsidR="00441635" w:rsidRDefault="00000000" w:rsidP="00441635">
            <w:pPr>
              <w:jc w:val="center"/>
              <w:rPr>
                <w:lang w:eastAsia="en-CA"/>
              </w:rPr>
            </w:pPr>
            <w:sdt>
              <w:sdtPr>
                <w:rPr>
                  <w:lang w:eastAsia="en-CA"/>
                </w:rPr>
                <w:id w:val="-167858115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7FFCBD67" w14:textId="77777777" w:rsidR="00441635" w:rsidRDefault="00441635" w:rsidP="00441635">
            <w:pPr>
              <w:jc w:val="center"/>
              <w:rPr>
                <w:lang w:eastAsia="en-CA"/>
              </w:rPr>
            </w:pPr>
          </w:p>
        </w:tc>
        <w:tc>
          <w:tcPr>
            <w:tcW w:w="3288" w:type="dxa"/>
            <w:shd w:val="clear" w:color="auto" w:fill="F2F2F2" w:themeFill="background1" w:themeFillShade="F2"/>
          </w:tcPr>
          <w:p w14:paraId="1DFB1BEB" w14:textId="77777777" w:rsidR="00441635" w:rsidRDefault="00441635" w:rsidP="00441635">
            <w:pPr>
              <w:rPr>
                <w:lang w:eastAsia="en-CA"/>
              </w:rPr>
            </w:pPr>
          </w:p>
        </w:tc>
      </w:tr>
      <w:tr w:rsidR="00441635" w14:paraId="23A6D1A3" w14:textId="77777777" w:rsidTr="00DD2645">
        <w:tc>
          <w:tcPr>
            <w:tcW w:w="3060" w:type="dxa"/>
            <w:shd w:val="clear" w:color="auto" w:fill="F2F2F2" w:themeFill="background1" w:themeFillShade="F2"/>
          </w:tcPr>
          <w:p w14:paraId="2EE657C6" w14:textId="69EEDC71" w:rsidR="00441635" w:rsidRDefault="00441635" w:rsidP="00441635">
            <w:pPr>
              <w:rPr>
                <w:lang w:eastAsia="en-CA"/>
              </w:rPr>
            </w:pPr>
            <w:r w:rsidRPr="00E75D62">
              <w:t>ROOM 118 OS SPRINKLER ROOM</w:t>
            </w:r>
          </w:p>
        </w:tc>
        <w:tc>
          <w:tcPr>
            <w:tcW w:w="907" w:type="dxa"/>
            <w:shd w:val="clear" w:color="auto" w:fill="F2F2F2" w:themeFill="background1" w:themeFillShade="F2"/>
            <w:vAlign w:val="center"/>
          </w:tcPr>
          <w:p w14:paraId="55C22184" w14:textId="77777777" w:rsidR="00441635" w:rsidRDefault="00441635" w:rsidP="00441635">
            <w:pPr>
              <w:rPr>
                <w:lang w:eastAsia="en-CA"/>
              </w:rPr>
            </w:pPr>
          </w:p>
        </w:tc>
        <w:tc>
          <w:tcPr>
            <w:tcW w:w="686" w:type="dxa"/>
            <w:shd w:val="clear" w:color="auto" w:fill="F2F2F2" w:themeFill="background1" w:themeFillShade="F2"/>
          </w:tcPr>
          <w:p w14:paraId="138CB5F3" w14:textId="1F5E5977"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182CDB76" w14:textId="77777777" w:rsidR="00441635" w:rsidRDefault="00441635" w:rsidP="00441635">
            <w:pPr>
              <w:jc w:val="center"/>
              <w:rPr>
                <w:lang w:eastAsia="en-CA"/>
              </w:rPr>
            </w:pPr>
          </w:p>
        </w:tc>
        <w:tc>
          <w:tcPr>
            <w:tcW w:w="1101" w:type="dxa"/>
            <w:shd w:val="clear" w:color="auto" w:fill="F2F2F2" w:themeFill="background1" w:themeFillShade="F2"/>
          </w:tcPr>
          <w:p w14:paraId="0BEBE97B" w14:textId="6F0C98E8" w:rsidR="00441635" w:rsidRDefault="00441635" w:rsidP="00441635">
            <w:pPr>
              <w:jc w:val="center"/>
              <w:rPr>
                <w:lang w:eastAsia="en-CA"/>
              </w:rPr>
            </w:pPr>
            <w:r w:rsidRPr="00B707BD">
              <w:t>16</w:t>
            </w:r>
          </w:p>
        </w:tc>
        <w:tc>
          <w:tcPr>
            <w:tcW w:w="850" w:type="dxa"/>
            <w:shd w:val="clear" w:color="auto" w:fill="F2F2F2" w:themeFill="background1" w:themeFillShade="F2"/>
            <w:vAlign w:val="center"/>
          </w:tcPr>
          <w:p w14:paraId="7468BC38" w14:textId="756E26A7" w:rsidR="00441635" w:rsidRDefault="002379F9" w:rsidP="00441635">
            <w:pPr>
              <w:jc w:val="center"/>
              <w:rPr>
                <w:lang w:eastAsia="en-CA"/>
              </w:rPr>
            </w:pPr>
            <w:r>
              <w:rPr>
                <w:lang w:eastAsia="en-CA"/>
              </w:rPr>
              <w:t>Z-2</w:t>
            </w:r>
          </w:p>
        </w:tc>
        <w:tc>
          <w:tcPr>
            <w:tcW w:w="448" w:type="dxa"/>
            <w:shd w:val="clear" w:color="auto" w:fill="F2F2F2" w:themeFill="background1" w:themeFillShade="F2"/>
            <w:vAlign w:val="center"/>
          </w:tcPr>
          <w:p w14:paraId="71099472" w14:textId="723BCEAA" w:rsidR="00441635" w:rsidRDefault="00000000" w:rsidP="00441635">
            <w:pPr>
              <w:jc w:val="center"/>
              <w:rPr>
                <w:lang w:eastAsia="en-CA"/>
              </w:rPr>
            </w:pPr>
            <w:sdt>
              <w:sdtPr>
                <w:rPr>
                  <w:lang w:eastAsia="en-CA"/>
                </w:rPr>
                <w:id w:val="-120177695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790CD08" w14:textId="77777777" w:rsidR="00441635" w:rsidRDefault="00441635" w:rsidP="00441635">
            <w:pPr>
              <w:jc w:val="center"/>
              <w:rPr>
                <w:lang w:eastAsia="en-CA"/>
              </w:rPr>
            </w:pPr>
          </w:p>
        </w:tc>
        <w:tc>
          <w:tcPr>
            <w:tcW w:w="448" w:type="dxa"/>
            <w:shd w:val="clear" w:color="auto" w:fill="F2F2F2" w:themeFill="background1" w:themeFillShade="F2"/>
            <w:vAlign w:val="center"/>
          </w:tcPr>
          <w:p w14:paraId="291669E0" w14:textId="64153917" w:rsidR="00441635" w:rsidRDefault="00000000" w:rsidP="00441635">
            <w:pPr>
              <w:jc w:val="center"/>
              <w:rPr>
                <w:lang w:eastAsia="en-CA"/>
              </w:rPr>
            </w:pPr>
            <w:sdt>
              <w:sdtPr>
                <w:rPr>
                  <w:lang w:eastAsia="en-CA"/>
                </w:rPr>
                <w:id w:val="94211516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5BE8722B" w14:textId="1039FFB8" w:rsidR="00441635" w:rsidRDefault="00000000" w:rsidP="00441635">
            <w:pPr>
              <w:jc w:val="center"/>
              <w:rPr>
                <w:lang w:eastAsia="en-CA"/>
              </w:rPr>
            </w:pPr>
            <w:sdt>
              <w:sdtPr>
                <w:rPr>
                  <w:lang w:eastAsia="en-CA"/>
                </w:rPr>
                <w:id w:val="120737861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7F70B382" w14:textId="2FA69055" w:rsidR="00441635" w:rsidRDefault="00000000" w:rsidP="00441635">
            <w:pPr>
              <w:jc w:val="center"/>
              <w:rPr>
                <w:lang w:eastAsia="en-CA"/>
              </w:rPr>
            </w:pPr>
            <w:sdt>
              <w:sdtPr>
                <w:rPr>
                  <w:lang w:eastAsia="en-CA"/>
                </w:rPr>
                <w:id w:val="-157527106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1A384E7" w14:textId="77777777" w:rsidR="00441635" w:rsidRDefault="00441635" w:rsidP="00441635">
            <w:pPr>
              <w:jc w:val="center"/>
              <w:rPr>
                <w:lang w:eastAsia="en-CA"/>
              </w:rPr>
            </w:pPr>
          </w:p>
        </w:tc>
        <w:tc>
          <w:tcPr>
            <w:tcW w:w="3288" w:type="dxa"/>
            <w:shd w:val="clear" w:color="auto" w:fill="F2F2F2" w:themeFill="background1" w:themeFillShade="F2"/>
          </w:tcPr>
          <w:p w14:paraId="192E635E" w14:textId="77777777" w:rsidR="00441635" w:rsidRDefault="00441635" w:rsidP="00441635">
            <w:pPr>
              <w:rPr>
                <w:lang w:eastAsia="en-CA"/>
              </w:rPr>
            </w:pPr>
          </w:p>
        </w:tc>
      </w:tr>
      <w:tr w:rsidR="00441635" w14:paraId="19BF3B39" w14:textId="77777777" w:rsidTr="00DD2645">
        <w:tc>
          <w:tcPr>
            <w:tcW w:w="3060" w:type="dxa"/>
            <w:shd w:val="clear" w:color="auto" w:fill="F2F2F2" w:themeFill="background1" w:themeFillShade="F2"/>
          </w:tcPr>
          <w:p w14:paraId="51C50E70" w14:textId="0BCF47AC" w:rsidR="00441635" w:rsidRDefault="00441635" w:rsidP="00441635">
            <w:pPr>
              <w:rPr>
                <w:lang w:eastAsia="en-CA"/>
              </w:rPr>
            </w:pPr>
            <w:r w:rsidRPr="00E75D62">
              <w:t>ROOM 118 OS SPRINKLER ROOM</w:t>
            </w:r>
          </w:p>
        </w:tc>
        <w:tc>
          <w:tcPr>
            <w:tcW w:w="907" w:type="dxa"/>
            <w:shd w:val="clear" w:color="auto" w:fill="F2F2F2" w:themeFill="background1" w:themeFillShade="F2"/>
            <w:vAlign w:val="center"/>
          </w:tcPr>
          <w:p w14:paraId="0FC7CFAF" w14:textId="77777777" w:rsidR="00441635" w:rsidRDefault="00441635" w:rsidP="00441635">
            <w:pPr>
              <w:rPr>
                <w:lang w:eastAsia="en-CA"/>
              </w:rPr>
            </w:pPr>
          </w:p>
        </w:tc>
        <w:tc>
          <w:tcPr>
            <w:tcW w:w="686" w:type="dxa"/>
            <w:shd w:val="clear" w:color="auto" w:fill="F2F2F2" w:themeFill="background1" w:themeFillShade="F2"/>
          </w:tcPr>
          <w:p w14:paraId="7F771CC0" w14:textId="019AF709"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1796EA16" w14:textId="77777777" w:rsidR="00441635" w:rsidRDefault="00441635" w:rsidP="00441635">
            <w:pPr>
              <w:jc w:val="center"/>
              <w:rPr>
                <w:lang w:eastAsia="en-CA"/>
              </w:rPr>
            </w:pPr>
          </w:p>
        </w:tc>
        <w:tc>
          <w:tcPr>
            <w:tcW w:w="1101" w:type="dxa"/>
            <w:shd w:val="clear" w:color="auto" w:fill="F2F2F2" w:themeFill="background1" w:themeFillShade="F2"/>
          </w:tcPr>
          <w:p w14:paraId="139F1D0B" w14:textId="5152E0FC" w:rsidR="00441635" w:rsidRDefault="00441635" w:rsidP="00441635">
            <w:pPr>
              <w:jc w:val="center"/>
              <w:rPr>
                <w:lang w:eastAsia="en-CA"/>
              </w:rPr>
            </w:pPr>
            <w:r w:rsidRPr="00B707BD">
              <w:t>18</w:t>
            </w:r>
          </w:p>
        </w:tc>
        <w:tc>
          <w:tcPr>
            <w:tcW w:w="850" w:type="dxa"/>
            <w:shd w:val="clear" w:color="auto" w:fill="F2F2F2" w:themeFill="background1" w:themeFillShade="F2"/>
            <w:vAlign w:val="center"/>
          </w:tcPr>
          <w:p w14:paraId="5A29FAAC" w14:textId="1DCDC6DC" w:rsidR="00441635" w:rsidRDefault="002379F9" w:rsidP="00441635">
            <w:pPr>
              <w:jc w:val="center"/>
              <w:rPr>
                <w:lang w:eastAsia="en-CA"/>
              </w:rPr>
            </w:pPr>
            <w:r>
              <w:rPr>
                <w:lang w:eastAsia="en-CA"/>
              </w:rPr>
              <w:t>Z-2</w:t>
            </w:r>
          </w:p>
        </w:tc>
        <w:tc>
          <w:tcPr>
            <w:tcW w:w="448" w:type="dxa"/>
            <w:shd w:val="clear" w:color="auto" w:fill="F2F2F2" w:themeFill="background1" w:themeFillShade="F2"/>
            <w:vAlign w:val="center"/>
          </w:tcPr>
          <w:p w14:paraId="178283DC" w14:textId="474B252B" w:rsidR="00441635" w:rsidRDefault="00000000" w:rsidP="00441635">
            <w:pPr>
              <w:jc w:val="center"/>
              <w:rPr>
                <w:lang w:eastAsia="en-CA"/>
              </w:rPr>
            </w:pPr>
            <w:sdt>
              <w:sdtPr>
                <w:rPr>
                  <w:lang w:eastAsia="en-CA"/>
                </w:rPr>
                <w:id w:val="-15260542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05094D91" w14:textId="77777777" w:rsidR="00441635" w:rsidRDefault="00441635" w:rsidP="00441635">
            <w:pPr>
              <w:jc w:val="center"/>
              <w:rPr>
                <w:lang w:eastAsia="en-CA"/>
              </w:rPr>
            </w:pPr>
          </w:p>
        </w:tc>
        <w:tc>
          <w:tcPr>
            <w:tcW w:w="448" w:type="dxa"/>
            <w:shd w:val="clear" w:color="auto" w:fill="F2F2F2" w:themeFill="background1" w:themeFillShade="F2"/>
            <w:vAlign w:val="center"/>
          </w:tcPr>
          <w:p w14:paraId="50F16175" w14:textId="528A88B4" w:rsidR="00441635" w:rsidRDefault="00000000" w:rsidP="00441635">
            <w:pPr>
              <w:jc w:val="center"/>
              <w:rPr>
                <w:lang w:eastAsia="en-CA"/>
              </w:rPr>
            </w:pPr>
            <w:sdt>
              <w:sdtPr>
                <w:rPr>
                  <w:lang w:eastAsia="en-CA"/>
                </w:rPr>
                <w:id w:val="137125894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57349EAB" w14:textId="49EB6A02" w:rsidR="00441635" w:rsidRDefault="00000000" w:rsidP="00441635">
            <w:pPr>
              <w:jc w:val="center"/>
              <w:rPr>
                <w:lang w:eastAsia="en-CA"/>
              </w:rPr>
            </w:pPr>
            <w:sdt>
              <w:sdtPr>
                <w:rPr>
                  <w:lang w:eastAsia="en-CA"/>
                </w:rPr>
                <w:id w:val="133109276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18B7E5CF" w14:textId="102E08A3" w:rsidR="00441635" w:rsidRDefault="00000000" w:rsidP="00441635">
            <w:pPr>
              <w:jc w:val="center"/>
              <w:rPr>
                <w:lang w:eastAsia="en-CA"/>
              </w:rPr>
            </w:pPr>
            <w:sdt>
              <w:sdtPr>
                <w:rPr>
                  <w:lang w:eastAsia="en-CA"/>
                </w:rPr>
                <w:id w:val="-82859561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1F7E7F3" w14:textId="77777777" w:rsidR="00441635" w:rsidRDefault="00441635" w:rsidP="00441635">
            <w:pPr>
              <w:jc w:val="center"/>
              <w:rPr>
                <w:lang w:eastAsia="en-CA"/>
              </w:rPr>
            </w:pPr>
          </w:p>
        </w:tc>
        <w:tc>
          <w:tcPr>
            <w:tcW w:w="3288" w:type="dxa"/>
            <w:shd w:val="clear" w:color="auto" w:fill="F2F2F2" w:themeFill="background1" w:themeFillShade="F2"/>
          </w:tcPr>
          <w:p w14:paraId="7E8A467E" w14:textId="77777777" w:rsidR="00441635" w:rsidRDefault="00441635" w:rsidP="00441635">
            <w:pPr>
              <w:rPr>
                <w:lang w:eastAsia="en-CA"/>
              </w:rPr>
            </w:pPr>
          </w:p>
        </w:tc>
      </w:tr>
      <w:tr w:rsidR="00441635" w14:paraId="7B2EF759" w14:textId="77777777" w:rsidTr="00DD2645">
        <w:tc>
          <w:tcPr>
            <w:tcW w:w="3060" w:type="dxa"/>
            <w:shd w:val="clear" w:color="auto" w:fill="F2F2F2" w:themeFill="background1" w:themeFillShade="F2"/>
          </w:tcPr>
          <w:p w14:paraId="584FBF77" w14:textId="76620AFB" w:rsidR="00441635" w:rsidRDefault="00441635" w:rsidP="00441635">
            <w:pPr>
              <w:rPr>
                <w:lang w:eastAsia="en-CA"/>
              </w:rPr>
            </w:pPr>
            <w:r w:rsidRPr="00E75D62">
              <w:t>HALLWAY 3B – BY ROOM 120</w:t>
            </w:r>
          </w:p>
        </w:tc>
        <w:tc>
          <w:tcPr>
            <w:tcW w:w="907" w:type="dxa"/>
            <w:shd w:val="clear" w:color="auto" w:fill="F2F2F2" w:themeFill="background1" w:themeFillShade="F2"/>
            <w:vAlign w:val="center"/>
          </w:tcPr>
          <w:p w14:paraId="06711632" w14:textId="77777777" w:rsidR="00441635" w:rsidRDefault="00441635" w:rsidP="00441635">
            <w:pPr>
              <w:rPr>
                <w:lang w:eastAsia="en-CA"/>
              </w:rPr>
            </w:pPr>
          </w:p>
        </w:tc>
        <w:tc>
          <w:tcPr>
            <w:tcW w:w="686" w:type="dxa"/>
            <w:shd w:val="clear" w:color="auto" w:fill="F2F2F2" w:themeFill="background1" w:themeFillShade="F2"/>
          </w:tcPr>
          <w:p w14:paraId="3B6D2719" w14:textId="3103CEB7"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6581C6FE" w14:textId="77777777" w:rsidR="00441635" w:rsidRDefault="00441635" w:rsidP="00441635">
            <w:pPr>
              <w:jc w:val="center"/>
              <w:rPr>
                <w:lang w:eastAsia="en-CA"/>
              </w:rPr>
            </w:pPr>
          </w:p>
        </w:tc>
        <w:tc>
          <w:tcPr>
            <w:tcW w:w="1101" w:type="dxa"/>
            <w:shd w:val="clear" w:color="auto" w:fill="F2F2F2" w:themeFill="background1" w:themeFillShade="F2"/>
          </w:tcPr>
          <w:p w14:paraId="3EBBE11B" w14:textId="738E1091" w:rsidR="00441635" w:rsidRDefault="00441635" w:rsidP="00441635">
            <w:pPr>
              <w:jc w:val="center"/>
              <w:rPr>
                <w:lang w:eastAsia="en-CA"/>
              </w:rPr>
            </w:pPr>
            <w:r w:rsidRPr="00B707BD">
              <w:t>19</w:t>
            </w:r>
          </w:p>
        </w:tc>
        <w:tc>
          <w:tcPr>
            <w:tcW w:w="850" w:type="dxa"/>
            <w:shd w:val="clear" w:color="auto" w:fill="F2F2F2" w:themeFill="background1" w:themeFillShade="F2"/>
            <w:vAlign w:val="center"/>
          </w:tcPr>
          <w:p w14:paraId="48B792B0" w14:textId="7A52B8DD" w:rsidR="00441635" w:rsidRDefault="002379F9" w:rsidP="00441635">
            <w:pPr>
              <w:jc w:val="center"/>
              <w:rPr>
                <w:lang w:eastAsia="en-CA"/>
              </w:rPr>
            </w:pPr>
            <w:r>
              <w:rPr>
                <w:lang w:eastAsia="en-CA"/>
              </w:rPr>
              <w:t>Z-2</w:t>
            </w:r>
          </w:p>
        </w:tc>
        <w:tc>
          <w:tcPr>
            <w:tcW w:w="448" w:type="dxa"/>
            <w:shd w:val="clear" w:color="auto" w:fill="F2F2F2" w:themeFill="background1" w:themeFillShade="F2"/>
            <w:vAlign w:val="center"/>
          </w:tcPr>
          <w:p w14:paraId="45834786" w14:textId="6A927B77" w:rsidR="00441635" w:rsidRDefault="00000000" w:rsidP="00441635">
            <w:pPr>
              <w:jc w:val="center"/>
              <w:rPr>
                <w:lang w:eastAsia="en-CA"/>
              </w:rPr>
            </w:pPr>
            <w:sdt>
              <w:sdtPr>
                <w:rPr>
                  <w:lang w:eastAsia="en-CA"/>
                </w:rPr>
                <w:id w:val="197039147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85BB47F" w14:textId="77777777" w:rsidR="00441635" w:rsidRDefault="00441635" w:rsidP="00441635">
            <w:pPr>
              <w:jc w:val="center"/>
              <w:rPr>
                <w:lang w:eastAsia="en-CA"/>
              </w:rPr>
            </w:pPr>
          </w:p>
        </w:tc>
        <w:tc>
          <w:tcPr>
            <w:tcW w:w="448" w:type="dxa"/>
            <w:shd w:val="clear" w:color="auto" w:fill="F2F2F2" w:themeFill="background1" w:themeFillShade="F2"/>
            <w:vAlign w:val="center"/>
          </w:tcPr>
          <w:p w14:paraId="51285DA7" w14:textId="60F0D4DE" w:rsidR="00441635" w:rsidRDefault="00000000" w:rsidP="00441635">
            <w:pPr>
              <w:jc w:val="center"/>
              <w:rPr>
                <w:lang w:eastAsia="en-CA"/>
              </w:rPr>
            </w:pPr>
            <w:sdt>
              <w:sdtPr>
                <w:rPr>
                  <w:lang w:eastAsia="en-CA"/>
                </w:rPr>
                <w:id w:val="-109516728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149DB0A1" w14:textId="612B5E00" w:rsidR="00441635" w:rsidRDefault="00000000" w:rsidP="00441635">
            <w:pPr>
              <w:jc w:val="center"/>
              <w:rPr>
                <w:lang w:eastAsia="en-CA"/>
              </w:rPr>
            </w:pPr>
            <w:sdt>
              <w:sdtPr>
                <w:rPr>
                  <w:lang w:eastAsia="en-CA"/>
                </w:rPr>
                <w:id w:val="-79568600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008DC59E" w14:textId="361BEC6A" w:rsidR="00441635" w:rsidRDefault="00000000" w:rsidP="00441635">
            <w:pPr>
              <w:jc w:val="center"/>
              <w:rPr>
                <w:lang w:eastAsia="en-CA"/>
              </w:rPr>
            </w:pPr>
            <w:sdt>
              <w:sdtPr>
                <w:rPr>
                  <w:lang w:eastAsia="en-CA"/>
                </w:rPr>
                <w:id w:val="-20356455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59E2E98E" w14:textId="77777777" w:rsidR="00441635" w:rsidRDefault="00441635" w:rsidP="00441635">
            <w:pPr>
              <w:jc w:val="center"/>
              <w:rPr>
                <w:lang w:eastAsia="en-CA"/>
              </w:rPr>
            </w:pPr>
          </w:p>
        </w:tc>
        <w:tc>
          <w:tcPr>
            <w:tcW w:w="3288" w:type="dxa"/>
            <w:shd w:val="clear" w:color="auto" w:fill="F2F2F2" w:themeFill="background1" w:themeFillShade="F2"/>
          </w:tcPr>
          <w:p w14:paraId="7126DE67" w14:textId="77777777" w:rsidR="00441635" w:rsidRDefault="00441635" w:rsidP="00441635">
            <w:pPr>
              <w:rPr>
                <w:lang w:eastAsia="en-CA"/>
              </w:rPr>
            </w:pPr>
          </w:p>
        </w:tc>
      </w:tr>
      <w:tr w:rsidR="00441635" w14:paraId="2C725FFB" w14:textId="77777777" w:rsidTr="00DD2645">
        <w:tc>
          <w:tcPr>
            <w:tcW w:w="3060" w:type="dxa"/>
            <w:shd w:val="clear" w:color="auto" w:fill="F2F2F2" w:themeFill="background1" w:themeFillShade="F2"/>
          </w:tcPr>
          <w:p w14:paraId="53D3FAC1" w14:textId="4A340A32" w:rsidR="00441635" w:rsidRDefault="00441635" w:rsidP="00441635">
            <w:pPr>
              <w:rPr>
                <w:lang w:eastAsia="en-CA"/>
              </w:rPr>
            </w:pPr>
            <w:r w:rsidRPr="00E75D62">
              <w:t>ROOM 106</w:t>
            </w:r>
          </w:p>
        </w:tc>
        <w:tc>
          <w:tcPr>
            <w:tcW w:w="907" w:type="dxa"/>
            <w:shd w:val="clear" w:color="auto" w:fill="F2F2F2" w:themeFill="background1" w:themeFillShade="F2"/>
            <w:vAlign w:val="center"/>
          </w:tcPr>
          <w:p w14:paraId="0647ADD6" w14:textId="77777777" w:rsidR="00441635" w:rsidRDefault="00441635" w:rsidP="00441635">
            <w:pPr>
              <w:rPr>
                <w:lang w:eastAsia="en-CA"/>
              </w:rPr>
            </w:pPr>
          </w:p>
        </w:tc>
        <w:tc>
          <w:tcPr>
            <w:tcW w:w="686" w:type="dxa"/>
            <w:shd w:val="clear" w:color="auto" w:fill="F2F2F2" w:themeFill="background1" w:themeFillShade="F2"/>
          </w:tcPr>
          <w:p w14:paraId="06E4978E" w14:textId="7A1E1007"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0A96C787" w14:textId="77777777" w:rsidR="00441635" w:rsidRDefault="00441635" w:rsidP="00441635">
            <w:pPr>
              <w:jc w:val="center"/>
              <w:rPr>
                <w:lang w:eastAsia="en-CA"/>
              </w:rPr>
            </w:pPr>
          </w:p>
        </w:tc>
        <w:tc>
          <w:tcPr>
            <w:tcW w:w="1101" w:type="dxa"/>
            <w:shd w:val="clear" w:color="auto" w:fill="F2F2F2" w:themeFill="background1" w:themeFillShade="F2"/>
          </w:tcPr>
          <w:p w14:paraId="55714E93" w14:textId="2C1E6F88" w:rsidR="00441635" w:rsidRDefault="00441635" w:rsidP="00441635">
            <w:pPr>
              <w:jc w:val="center"/>
              <w:rPr>
                <w:lang w:eastAsia="en-CA"/>
              </w:rPr>
            </w:pPr>
            <w:r w:rsidRPr="00B707BD">
              <w:t>20</w:t>
            </w:r>
          </w:p>
        </w:tc>
        <w:tc>
          <w:tcPr>
            <w:tcW w:w="850" w:type="dxa"/>
            <w:shd w:val="clear" w:color="auto" w:fill="F2F2F2" w:themeFill="background1" w:themeFillShade="F2"/>
            <w:vAlign w:val="center"/>
          </w:tcPr>
          <w:p w14:paraId="76E030A5" w14:textId="528AF969" w:rsidR="00441635" w:rsidRDefault="002379F9" w:rsidP="00441635">
            <w:pPr>
              <w:jc w:val="center"/>
              <w:rPr>
                <w:lang w:eastAsia="en-CA"/>
              </w:rPr>
            </w:pPr>
            <w:r>
              <w:rPr>
                <w:lang w:eastAsia="en-CA"/>
              </w:rPr>
              <w:t>Z-1</w:t>
            </w:r>
          </w:p>
        </w:tc>
        <w:tc>
          <w:tcPr>
            <w:tcW w:w="448" w:type="dxa"/>
            <w:shd w:val="clear" w:color="auto" w:fill="F2F2F2" w:themeFill="background1" w:themeFillShade="F2"/>
            <w:vAlign w:val="center"/>
          </w:tcPr>
          <w:p w14:paraId="11B72294" w14:textId="60DDDECB" w:rsidR="00441635" w:rsidRDefault="00000000" w:rsidP="00441635">
            <w:pPr>
              <w:jc w:val="center"/>
              <w:rPr>
                <w:lang w:eastAsia="en-CA"/>
              </w:rPr>
            </w:pPr>
            <w:sdt>
              <w:sdtPr>
                <w:rPr>
                  <w:lang w:eastAsia="en-CA"/>
                </w:rPr>
                <w:id w:val="146361849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9B64C53" w14:textId="77777777" w:rsidR="00441635" w:rsidRDefault="00441635" w:rsidP="00441635">
            <w:pPr>
              <w:jc w:val="center"/>
              <w:rPr>
                <w:lang w:eastAsia="en-CA"/>
              </w:rPr>
            </w:pPr>
          </w:p>
        </w:tc>
        <w:tc>
          <w:tcPr>
            <w:tcW w:w="448" w:type="dxa"/>
            <w:shd w:val="clear" w:color="auto" w:fill="F2F2F2" w:themeFill="background1" w:themeFillShade="F2"/>
            <w:vAlign w:val="center"/>
          </w:tcPr>
          <w:p w14:paraId="219AEDB6" w14:textId="3D116502" w:rsidR="00441635" w:rsidRDefault="00000000" w:rsidP="00441635">
            <w:pPr>
              <w:jc w:val="center"/>
              <w:rPr>
                <w:lang w:eastAsia="en-CA"/>
              </w:rPr>
            </w:pPr>
            <w:sdt>
              <w:sdtPr>
                <w:rPr>
                  <w:lang w:eastAsia="en-CA"/>
                </w:rPr>
                <w:id w:val="-130460882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4F9E25A0" w14:textId="49A3E9E7" w:rsidR="00441635" w:rsidRDefault="00000000" w:rsidP="00441635">
            <w:pPr>
              <w:jc w:val="center"/>
              <w:rPr>
                <w:lang w:eastAsia="en-CA"/>
              </w:rPr>
            </w:pPr>
            <w:sdt>
              <w:sdtPr>
                <w:rPr>
                  <w:lang w:eastAsia="en-CA"/>
                </w:rPr>
                <w:id w:val="-135032964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0116420C" w14:textId="1226EA18" w:rsidR="00441635" w:rsidRDefault="00000000" w:rsidP="00441635">
            <w:pPr>
              <w:jc w:val="center"/>
              <w:rPr>
                <w:lang w:eastAsia="en-CA"/>
              </w:rPr>
            </w:pPr>
            <w:sdt>
              <w:sdtPr>
                <w:rPr>
                  <w:lang w:eastAsia="en-CA"/>
                </w:rPr>
                <w:id w:val="144102638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4DF06E72" w14:textId="77777777" w:rsidR="00441635" w:rsidRDefault="00441635" w:rsidP="00441635">
            <w:pPr>
              <w:jc w:val="center"/>
              <w:rPr>
                <w:lang w:eastAsia="en-CA"/>
              </w:rPr>
            </w:pPr>
          </w:p>
        </w:tc>
        <w:tc>
          <w:tcPr>
            <w:tcW w:w="3288" w:type="dxa"/>
            <w:shd w:val="clear" w:color="auto" w:fill="F2F2F2" w:themeFill="background1" w:themeFillShade="F2"/>
          </w:tcPr>
          <w:p w14:paraId="1BC9EC13" w14:textId="77777777" w:rsidR="00441635" w:rsidRDefault="00441635" w:rsidP="00441635">
            <w:pPr>
              <w:rPr>
                <w:lang w:eastAsia="en-CA"/>
              </w:rPr>
            </w:pPr>
          </w:p>
        </w:tc>
      </w:tr>
      <w:tr w:rsidR="00441635" w14:paraId="7EC0B336" w14:textId="77777777" w:rsidTr="00DD2645">
        <w:tc>
          <w:tcPr>
            <w:tcW w:w="3060" w:type="dxa"/>
            <w:shd w:val="clear" w:color="auto" w:fill="F2F2F2" w:themeFill="background1" w:themeFillShade="F2"/>
          </w:tcPr>
          <w:p w14:paraId="3AD8FA2C" w14:textId="19407B3D" w:rsidR="00441635" w:rsidRDefault="00441635" w:rsidP="00441635">
            <w:pPr>
              <w:rPr>
                <w:lang w:eastAsia="en-CA"/>
              </w:rPr>
            </w:pPr>
            <w:r w:rsidRPr="00E75D62">
              <w:t>ROOM 104 ELECT RM</w:t>
            </w:r>
          </w:p>
        </w:tc>
        <w:tc>
          <w:tcPr>
            <w:tcW w:w="907" w:type="dxa"/>
            <w:shd w:val="clear" w:color="auto" w:fill="F2F2F2" w:themeFill="background1" w:themeFillShade="F2"/>
            <w:vAlign w:val="center"/>
          </w:tcPr>
          <w:p w14:paraId="31024998" w14:textId="77777777" w:rsidR="00441635" w:rsidRDefault="00441635" w:rsidP="00441635">
            <w:pPr>
              <w:rPr>
                <w:lang w:eastAsia="en-CA"/>
              </w:rPr>
            </w:pPr>
          </w:p>
        </w:tc>
        <w:tc>
          <w:tcPr>
            <w:tcW w:w="686" w:type="dxa"/>
            <w:shd w:val="clear" w:color="auto" w:fill="F2F2F2" w:themeFill="background1" w:themeFillShade="F2"/>
          </w:tcPr>
          <w:p w14:paraId="3FCE1D5E" w14:textId="6E59E82B"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61496E1F" w14:textId="77777777" w:rsidR="00441635" w:rsidRDefault="00441635" w:rsidP="00441635">
            <w:pPr>
              <w:jc w:val="center"/>
              <w:rPr>
                <w:lang w:eastAsia="en-CA"/>
              </w:rPr>
            </w:pPr>
          </w:p>
        </w:tc>
        <w:tc>
          <w:tcPr>
            <w:tcW w:w="1101" w:type="dxa"/>
            <w:shd w:val="clear" w:color="auto" w:fill="F2F2F2" w:themeFill="background1" w:themeFillShade="F2"/>
          </w:tcPr>
          <w:p w14:paraId="59128655" w14:textId="26A97AC4" w:rsidR="00441635" w:rsidRDefault="00441635" w:rsidP="00441635">
            <w:pPr>
              <w:jc w:val="center"/>
              <w:rPr>
                <w:lang w:eastAsia="en-CA"/>
              </w:rPr>
            </w:pPr>
            <w:r w:rsidRPr="00B707BD">
              <w:t>21</w:t>
            </w:r>
          </w:p>
        </w:tc>
        <w:tc>
          <w:tcPr>
            <w:tcW w:w="850" w:type="dxa"/>
            <w:shd w:val="clear" w:color="auto" w:fill="F2F2F2" w:themeFill="background1" w:themeFillShade="F2"/>
            <w:vAlign w:val="center"/>
          </w:tcPr>
          <w:p w14:paraId="36B85A60" w14:textId="388F0630" w:rsidR="00441635" w:rsidRDefault="002379F9" w:rsidP="00441635">
            <w:pPr>
              <w:jc w:val="center"/>
              <w:rPr>
                <w:lang w:eastAsia="en-CA"/>
              </w:rPr>
            </w:pPr>
            <w:r>
              <w:rPr>
                <w:lang w:eastAsia="en-CA"/>
              </w:rPr>
              <w:t>Z-1</w:t>
            </w:r>
          </w:p>
        </w:tc>
        <w:tc>
          <w:tcPr>
            <w:tcW w:w="448" w:type="dxa"/>
            <w:shd w:val="clear" w:color="auto" w:fill="F2F2F2" w:themeFill="background1" w:themeFillShade="F2"/>
            <w:vAlign w:val="center"/>
          </w:tcPr>
          <w:p w14:paraId="596FD324" w14:textId="7D366A73" w:rsidR="00441635" w:rsidRDefault="00000000" w:rsidP="00441635">
            <w:pPr>
              <w:jc w:val="center"/>
              <w:rPr>
                <w:lang w:eastAsia="en-CA"/>
              </w:rPr>
            </w:pPr>
            <w:sdt>
              <w:sdtPr>
                <w:rPr>
                  <w:lang w:eastAsia="en-CA"/>
                </w:rPr>
                <w:id w:val="196276427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203E3BF" w14:textId="77777777" w:rsidR="00441635" w:rsidRDefault="00441635" w:rsidP="00441635">
            <w:pPr>
              <w:jc w:val="center"/>
              <w:rPr>
                <w:lang w:eastAsia="en-CA"/>
              </w:rPr>
            </w:pPr>
          </w:p>
        </w:tc>
        <w:tc>
          <w:tcPr>
            <w:tcW w:w="448" w:type="dxa"/>
            <w:shd w:val="clear" w:color="auto" w:fill="F2F2F2" w:themeFill="background1" w:themeFillShade="F2"/>
            <w:vAlign w:val="center"/>
          </w:tcPr>
          <w:p w14:paraId="5A44DDCB" w14:textId="46918EC7" w:rsidR="00441635" w:rsidRDefault="00000000" w:rsidP="00441635">
            <w:pPr>
              <w:jc w:val="center"/>
              <w:rPr>
                <w:lang w:eastAsia="en-CA"/>
              </w:rPr>
            </w:pPr>
            <w:sdt>
              <w:sdtPr>
                <w:rPr>
                  <w:lang w:eastAsia="en-CA"/>
                </w:rPr>
                <w:id w:val="-197443388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1EFD928F" w14:textId="2589E92A" w:rsidR="00441635" w:rsidRDefault="00000000" w:rsidP="00441635">
            <w:pPr>
              <w:jc w:val="center"/>
              <w:rPr>
                <w:lang w:eastAsia="en-CA"/>
              </w:rPr>
            </w:pPr>
            <w:sdt>
              <w:sdtPr>
                <w:rPr>
                  <w:lang w:eastAsia="en-CA"/>
                </w:rPr>
                <w:id w:val="162118993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00EC3B50" w14:textId="7B9C017E" w:rsidR="00441635" w:rsidRDefault="00000000" w:rsidP="00441635">
            <w:pPr>
              <w:jc w:val="center"/>
              <w:rPr>
                <w:lang w:eastAsia="en-CA"/>
              </w:rPr>
            </w:pPr>
            <w:sdt>
              <w:sdtPr>
                <w:rPr>
                  <w:lang w:eastAsia="en-CA"/>
                </w:rPr>
                <w:id w:val="65580041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01AC2ADB" w14:textId="77777777" w:rsidR="00441635" w:rsidRDefault="00441635" w:rsidP="00441635">
            <w:pPr>
              <w:jc w:val="center"/>
              <w:rPr>
                <w:lang w:eastAsia="en-CA"/>
              </w:rPr>
            </w:pPr>
          </w:p>
        </w:tc>
        <w:tc>
          <w:tcPr>
            <w:tcW w:w="3288" w:type="dxa"/>
            <w:shd w:val="clear" w:color="auto" w:fill="F2F2F2" w:themeFill="background1" w:themeFillShade="F2"/>
          </w:tcPr>
          <w:p w14:paraId="44F4CF47" w14:textId="77777777" w:rsidR="00441635" w:rsidRDefault="00441635" w:rsidP="00441635">
            <w:pPr>
              <w:rPr>
                <w:lang w:eastAsia="en-CA"/>
              </w:rPr>
            </w:pPr>
          </w:p>
        </w:tc>
      </w:tr>
      <w:tr w:rsidR="00441635" w14:paraId="706FEDC0" w14:textId="77777777" w:rsidTr="00DD2645">
        <w:tc>
          <w:tcPr>
            <w:tcW w:w="3060" w:type="dxa"/>
            <w:shd w:val="clear" w:color="auto" w:fill="F2F2F2" w:themeFill="background1" w:themeFillShade="F2"/>
          </w:tcPr>
          <w:p w14:paraId="41A81D19" w14:textId="65033AA6" w:rsidR="00441635" w:rsidRDefault="00441635" w:rsidP="00441635">
            <w:pPr>
              <w:rPr>
                <w:lang w:eastAsia="en-CA"/>
              </w:rPr>
            </w:pPr>
            <w:r w:rsidRPr="00E75D62">
              <w:t>ROOM 104 ELECTRICAL ROOM</w:t>
            </w:r>
          </w:p>
        </w:tc>
        <w:tc>
          <w:tcPr>
            <w:tcW w:w="907" w:type="dxa"/>
            <w:shd w:val="clear" w:color="auto" w:fill="F2F2F2" w:themeFill="background1" w:themeFillShade="F2"/>
            <w:vAlign w:val="center"/>
          </w:tcPr>
          <w:p w14:paraId="697112EF" w14:textId="77777777" w:rsidR="00441635" w:rsidRDefault="00441635" w:rsidP="00441635">
            <w:pPr>
              <w:rPr>
                <w:lang w:eastAsia="en-CA"/>
              </w:rPr>
            </w:pPr>
          </w:p>
        </w:tc>
        <w:tc>
          <w:tcPr>
            <w:tcW w:w="686" w:type="dxa"/>
            <w:shd w:val="clear" w:color="auto" w:fill="F2F2F2" w:themeFill="background1" w:themeFillShade="F2"/>
          </w:tcPr>
          <w:p w14:paraId="31F04646" w14:textId="0A2CB961"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69C4B109" w14:textId="77777777" w:rsidR="00441635" w:rsidRDefault="00441635" w:rsidP="00441635">
            <w:pPr>
              <w:jc w:val="center"/>
              <w:rPr>
                <w:lang w:eastAsia="en-CA"/>
              </w:rPr>
            </w:pPr>
          </w:p>
        </w:tc>
        <w:tc>
          <w:tcPr>
            <w:tcW w:w="1101" w:type="dxa"/>
            <w:shd w:val="clear" w:color="auto" w:fill="F2F2F2" w:themeFill="background1" w:themeFillShade="F2"/>
          </w:tcPr>
          <w:p w14:paraId="39C89CA8" w14:textId="4ED77A2F" w:rsidR="00441635" w:rsidRDefault="00441635" w:rsidP="00441635">
            <w:pPr>
              <w:jc w:val="center"/>
              <w:rPr>
                <w:lang w:eastAsia="en-CA"/>
              </w:rPr>
            </w:pPr>
            <w:r w:rsidRPr="00B707BD">
              <w:t>251</w:t>
            </w:r>
          </w:p>
        </w:tc>
        <w:tc>
          <w:tcPr>
            <w:tcW w:w="850" w:type="dxa"/>
            <w:shd w:val="clear" w:color="auto" w:fill="F2F2F2" w:themeFill="background1" w:themeFillShade="F2"/>
            <w:vAlign w:val="center"/>
          </w:tcPr>
          <w:p w14:paraId="602EB292" w14:textId="61ED3F7E" w:rsidR="00441635" w:rsidRDefault="002379F9" w:rsidP="00441635">
            <w:pPr>
              <w:jc w:val="center"/>
              <w:rPr>
                <w:lang w:eastAsia="en-CA"/>
              </w:rPr>
            </w:pPr>
            <w:r>
              <w:rPr>
                <w:lang w:eastAsia="en-CA"/>
              </w:rPr>
              <w:t>Z-1</w:t>
            </w:r>
          </w:p>
        </w:tc>
        <w:tc>
          <w:tcPr>
            <w:tcW w:w="448" w:type="dxa"/>
            <w:shd w:val="clear" w:color="auto" w:fill="F2F2F2" w:themeFill="background1" w:themeFillShade="F2"/>
            <w:vAlign w:val="center"/>
          </w:tcPr>
          <w:p w14:paraId="7A856733" w14:textId="1A4DECB7" w:rsidR="00441635" w:rsidRDefault="00000000" w:rsidP="00441635">
            <w:pPr>
              <w:jc w:val="center"/>
              <w:rPr>
                <w:lang w:eastAsia="en-CA"/>
              </w:rPr>
            </w:pPr>
            <w:sdt>
              <w:sdtPr>
                <w:rPr>
                  <w:lang w:eastAsia="en-CA"/>
                </w:rPr>
                <w:id w:val="123405032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AD4F966" w14:textId="77777777" w:rsidR="00441635" w:rsidRDefault="00441635" w:rsidP="00441635">
            <w:pPr>
              <w:jc w:val="center"/>
              <w:rPr>
                <w:lang w:eastAsia="en-CA"/>
              </w:rPr>
            </w:pPr>
          </w:p>
        </w:tc>
        <w:tc>
          <w:tcPr>
            <w:tcW w:w="448" w:type="dxa"/>
            <w:shd w:val="clear" w:color="auto" w:fill="F2F2F2" w:themeFill="background1" w:themeFillShade="F2"/>
            <w:vAlign w:val="center"/>
          </w:tcPr>
          <w:p w14:paraId="0770B139" w14:textId="1921EA5D" w:rsidR="00441635" w:rsidRDefault="00000000" w:rsidP="00441635">
            <w:pPr>
              <w:jc w:val="center"/>
              <w:rPr>
                <w:lang w:eastAsia="en-CA"/>
              </w:rPr>
            </w:pPr>
            <w:sdt>
              <w:sdtPr>
                <w:rPr>
                  <w:lang w:eastAsia="en-CA"/>
                </w:rPr>
                <w:id w:val="-102880142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094B923B" w14:textId="603D584A" w:rsidR="00441635" w:rsidRDefault="00000000" w:rsidP="00441635">
            <w:pPr>
              <w:jc w:val="center"/>
              <w:rPr>
                <w:lang w:eastAsia="en-CA"/>
              </w:rPr>
            </w:pPr>
            <w:sdt>
              <w:sdtPr>
                <w:rPr>
                  <w:lang w:eastAsia="en-CA"/>
                </w:rPr>
                <w:id w:val="183748559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33358F97" w14:textId="1220E8AE" w:rsidR="00441635" w:rsidRDefault="00000000" w:rsidP="00441635">
            <w:pPr>
              <w:jc w:val="center"/>
              <w:rPr>
                <w:lang w:eastAsia="en-CA"/>
              </w:rPr>
            </w:pPr>
            <w:sdt>
              <w:sdtPr>
                <w:rPr>
                  <w:lang w:eastAsia="en-CA"/>
                </w:rPr>
                <w:id w:val="-43498330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8D26980" w14:textId="77777777" w:rsidR="00441635" w:rsidRDefault="00441635" w:rsidP="00441635">
            <w:pPr>
              <w:jc w:val="center"/>
              <w:rPr>
                <w:lang w:eastAsia="en-CA"/>
              </w:rPr>
            </w:pPr>
          </w:p>
        </w:tc>
        <w:tc>
          <w:tcPr>
            <w:tcW w:w="3288" w:type="dxa"/>
            <w:shd w:val="clear" w:color="auto" w:fill="F2F2F2" w:themeFill="background1" w:themeFillShade="F2"/>
          </w:tcPr>
          <w:p w14:paraId="2B261E94" w14:textId="75E6669C" w:rsidR="00441635" w:rsidRDefault="00441635" w:rsidP="00441635">
            <w:pPr>
              <w:rPr>
                <w:lang w:eastAsia="en-CA"/>
              </w:rPr>
            </w:pPr>
            <w:r w:rsidRPr="00954E8D">
              <w:t>OUT ISO</w:t>
            </w:r>
          </w:p>
        </w:tc>
      </w:tr>
      <w:tr w:rsidR="00441635" w14:paraId="487AC197" w14:textId="77777777" w:rsidTr="00DD2645">
        <w:tc>
          <w:tcPr>
            <w:tcW w:w="3060" w:type="dxa"/>
            <w:shd w:val="clear" w:color="auto" w:fill="F2F2F2" w:themeFill="background1" w:themeFillShade="F2"/>
          </w:tcPr>
          <w:p w14:paraId="1100E4BA" w14:textId="0D946161" w:rsidR="00441635" w:rsidRDefault="00441635" w:rsidP="00441635">
            <w:pPr>
              <w:rPr>
                <w:lang w:eastAsia="en-CA"/>
              </w:rPr>
            </w:pPr>
            <w:r w:rsidRPr="00E75D62">
              <w:t>ROOM 104 ELECTRICAL ROOM</w:t>
            </w:r>
          </w:p>
        </w:tc>
        <w:tc>
          <w:tcPr>
            <w:tcW w:w="907" w:type="dxa"/>
            <w:shd w:val="clear" w:color="auto" w:fill="F2F2F2" w:themeFill="background1" w:themeFillShade="F2"/>
            <w:vAlign w:val="center"/>
          </w:tcPr>
          <w:p w14:paraId="6A535E5A" w14:textId="77777777" w:rsidR="00441635" w:rsidRDefault="00441635" w:rsidP="00441635">
            <w:pPr>
              <w:rPr>
                <w:lang w:eastAsia="en-CA"/>
              </w:rPr>
            </w:pPr>
          </w:p>
        </w:tc>
        <w:tc>
          <w:tcPr>
            <w:tcW w:w="686" w:type="dxa"/>
            <w:shd w:val="clear" w:color="auto" w:fill="F2F2F2" w:themeFill="background1" w:themeFillShade="F2"/>
          </w:tcPr>
          <w:p w14:paraId="1B579809" w14:textId="70D0662C"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0A7055FB" w14:textId="77777777" w:rsidR="00441635" w:rsidRDefault="00441635" w:rsidP="00441635">
            <w:pPr>
              <w:jc w:val="center"/>
              <w:rPr>
                <w:lang w:eastAsia="en-CA"/>
              </w:rPr>
            </w:pPr>
          </w:p>
        </w:tc>
        <w:tc>
          <w:tcPr>
            <w:tcW w:w="1101" w:type="dxa"/>
            <w:shd w:val="clear" w:color="auto" w:fill="F2F2F2" w:themeFill="background1" w:themeFillShade="F2"/>
          </w:tcPr>
          <w:p w14:paraId="129F4751" w14:textId="3B7733C4" w:rsidR="00441635" w:rsidRDefault="00441635" w:rsidP="00441635">
            <w:pPr>
              <w:jc w:val="center"/>
              <w:rPr>
                <w:lang w:eastAsia="en-CA"/>
              </w:rPr>
            </w:pPr>
            <w:r w:rsidRPr="00B707BD">
              <w:t>254</w:t>
            </w:r>
          </w:p>
        </w:tc>
        <w:tc>
          <w:tcPr>
            <w:tcW w:w="850" w:type="dxa"/>
            <w:shd w:val="clear" w:color="auto" w:fill="F2F2F2" w:themeFill="background1" w:themeFillShade="F2"/>
            <w:vAlign w:val="center"/>
          </w:tcPr>
          <w:p w14:paraId="037FACB2" w14:textId="65A9BFBB" w:rsidR="00441635" w:rsidRDefault="002379F9" w:rsidP="00441635">
            <w:pPr>
              <w:jc w:val="center"/>
              <w:rPr>
                <w:lang w:eastAsia="en-CA"/>
              </w:rPr>
            </w:pPr>
            <w:r>
              <w:rPr>
                <w:lang w:eastAsia="en-CA"/>
              </w:rPr>
              <w:t>Z-1</w:t>
            </w:r>
          </w:p>
        </w:tc>
        <w:tc>
          <w:tcPr>
            <w:tcW w:w="448" w:type="dxa"/>
            <w:shd w:val="clear" w:color="auto" w:fill="F2F2F2" w:themeFill="background1" w:themeFillShade="F2"/>
            <w:vAlign w:val="center"/>
          </w:tcPr>
          <w:p w14:paraId="5410D9F7" w14:textId="14B9538F" w:rsidR="00441635" w:rsidRDefault="00000000" w:rsidP="00441635">
            <w:pPr>
              <w:jc w:val="center"/>
              <w:rPr>
                <w:lang w:eastAsia="en-CA"/>
              </w:rPr>
            </w:pPr>
            <w:sdt>
              <w:sdtPr>
                <w:rPr>
                  <w:lang w:eastAsia="en-CA"/>
                </w:rPr>
                <w:id w:val="127922222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586C681" w14:textId="77777777" w:rsidR="00441635" w:rsidRDefault="00441635" w:rsidP="00441635">
            <w:pPr>
              <w:jc w:val="center"/>
              <w:rPr>
                <w:lang w:eastAsia="en-CA"/>
              </w:rPr>
            </w:pPr>
          </w:p>
        </w:tc>
        <w:tc>
          <w:tcPr>
            <w:tcW w:w="448" w:type="dxa"/>
            <w:shd w:val="clear" w:color="auto" w:fill="F2F2F2" w:themeFill="background1" w:themeFillShade="F2"/>
            <w:vAlign w:val="center"/>
          </w:tcPr>
          <w:p w14:paraId="3E79FA50" w14:textId="2CDE25A5" w:rsidR="00441635" w:rsidRDefault="00000000" w:rsidP="00441635">
            <w:pPr>
              <w:jc w:val="center"/>
              <w:rPr>
                <w:lang w:eastAsia="en-CA"/>
              </w:rPr>
            </w:pPr>
            <w:sdt>
              <w:sdtPr>
                <w:rPr>
                  <w:lang w:eastAsia="en-CA"/>
                </w:rPr>
                <w:id w:val="133441742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6884926C" w14:textId="083B6213" w:rsidR="00441635" w:rsidRDefault="00000000" w:rsidP="00441635">
            <w:pPr>
              <w:jc w:val="center"/>
              <w:rPr>
                <w:lang w:eastAsia="en-CA"/>
              </w:rPr>
            </w:pPr>
            <w:sdt>
              <w:sdtPr>
                <w:rPr>
                  <w:lang w:eastAsia="en-CA"/>
                </w:rPr>
                <w:id w:val="149114284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40F21E63" w14:textId="3F852C85" w:rsidR="00441635" w:rsidRDefault="00000000" w:rsidP="00441635">
            <w:pPr>
              <w:jc w:val="center"/>
              <w:rPr>
                <w:lang w:eastAsia="en-CA"/>
              </w:rPr>
            </w:pPr>
            <w:sdt>
              <w:sdtPr>
                <w:rPr>
                  <w:lang w:eastAsia="en-CA"/>
                </w:rPr>
                <w:id w:val="36055749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3849E0C" w14:textId="77777777" w:rsidR="00441635" w:rsidRDefault="00441635" w:rsidP="00441635">
            <w:pPr>
              <w:jc w:val="center"/>
              <w:rPr>
                <w:lang w:eastAsia="en-CA"/>
              </w:rPr>
            </w:pPr>
          </w:p>
        </w:tc>
        <w:tc>
          <w:tcPr>
            <w:tcW w:w="3288" w:type="dxa"/>
            <w:shd w:val="clear" w:color="auto" w:fill="F2F2F2" w:themeFill="background1" w:themeFillShade="F2"/>
          </w:tcPr>
          <w:p w14:paraId="31B00348" w14:textId="22FB583F" w:rsidR="00441635" w:rsidRDefault="00441635" w:rsidP="00441635">
            <w:pPr>
              <w:rPr>
                <w:lang w:eastAsia="en-CA"/>
              </w:rPr>
            </w:pPr>
            <w:r w:rsidRPr="00954E8D">
              <w:t>IN ISO</w:t>
            </w:r>
          </w:p>
        </w:tc>
      </w:tr>
      <w:tr w:rsidR="00441635" w14:paraId="30218652" w14:textId="77777777" w:rsidTr="00DD2645">
        <w:tc>
          <w:tcPr>
            <w:tcW w:w="3060" w:type="dxa"/>
            <w:shd w:val="clear" w:color="auto" w:fill="F2F2F2" w:themeFill="background1" w:themeFillShade="F2"/>
          </w:tcPr>
          <w:p w14:paraId="28618EEE" w14:textId="114927B8" w:rsidR="00441635" w:rsidRDefault="00441635" w:rsidP="00441635">
            <w:pPr>
              <w:rPr>
                <w:lang w:eastAsia="en-CA"/>
              </w:rPr>
            </w:pPr>
            <w:r w:rsidRPr="00E75D62">
              <w:t>CRU 305</w:t>
            </w:r>
          </w:p>
        </w:tc>
        <w:tc>
          <w:tcPr>
            <w:tcW w:w="907" w:type="dxa"/>
            <w:shd w:val="clear" w:color="auto" w:fill="F2F2F2" w:themeFill="background1" w:themeFillShade="F2"/>
            <w:vAlign w:val="center"/>
          </w:tcPr>
          <w:p w14:paraId="41B50878" w14:textId="77777777" w:rsidR="00441635" w:rsidRDefault="00441635" w:rsidP="00441635">
            <w:pPr>
              <w:rPr>
                <w:lang w:eastAsia="en-CA"/>
              </w:rPr>
            </w:pPr>
          </w:p>
        </w:tc>
        <w:tc>
          <w:tcPr>
            <w:tcW w:w="686" w:type="dxa"/>
            <w:shd w:val="clear" w:color="auto" w:fill="F2F2F2" w:themeFill="background1" w:themeFillShade="F2"/>
          </w:tcPr>
          <w:p w14:paraId="5912AC6C" w14:textId="05EC9F13"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3C6D9A5B" w14:textId="77777777" w:rsidR="00441635" w:rsidRDefault="00441635" w:rsidP="00441635">
            <w:pPr>
              <w:jc w:val="center"/>
              <w:rPr>
                <w:lang w:eastAsia="en-CA"/>
              </w:rPr>
            </w:pPr>
          </w:p>
        </w:tc>
        <w:tc>
          <w:tcPr>
            <w:tcW w:w="1101" w:type="dxa"/>
            <w:shd w:val="clear" w:color="auto" w:fill="F2F2F2" w:themeFill="background1" w:themeFillShade="F2"/>
          </w:tcPr>
          <w:p w14:paraId="53C756D8" w14:textId="6709C61C" w:rsidR="00441635" w:rsidRDefault="00441635" w:rsidP="00441635">
            <w:pPr>
              <w:jc w:val="center"/>
              <w:rPr>
                <w:lang w:eastAsia="en-CA"/>
              </w:rPr>
            </w:pPr>
            <w:r w:rsidRPr="00B707BD">
              <w:t>252</w:t>
            </w:r>
          </w:p>
        </w:tc>
        <w:tc>
          <w:tcPr>
            <w:tcW w:w="850" w:type="dxa"/>
            <w:shd w:val="clear" w:color="auto" w:fill="F2F2F2" w:themeFill="background1" w:themeFillShade="F2"/>
            <w:vAlign w:val="center"/>
          </w:tcPr>
          <w:p w14:paraId="215B88BE" w14:textId="3C2D458C" w:rsidR="00441635" w:rsidRDefault="002379F9" w:rsidP="00441635">
            <w:pPr>
              <w:jc w:val="center"/>
              <w:rPr>
                <w:lang w:eastAsia="en-CA"/>
              </w:rPr>
            </w:pPr>
            <w:r>
              <w:rPr>
                <w:lang w:eastAsia="en-CA"/>
              </w:rPr>
              <w:t>Z-1</w:t>
            </w:r>
          </w:p>
        </w:tc>
        <w:tc>
          <w:tcPr>
            <w:tcW w:w="448" w:type="dxa"/>
            <w:shd w:val="clear" w:color="auto" w:fill="F2F2F2" w:themeFill="background1" w:themeFillShade="F2"/>
            <w:vAlign w:val="center"/>
          </w:tcPr>
          <w:p w14:paraId="4F99A68E" w14:textId="69D4DC9A" w:rsidR="00441635" w:rsidRDefault="00000000" w:rsidP="00441635">
            <w:pPr>
              <w:jc w:val="center"/>
              <w:rPr>
                <w:lang w:eastAsia="en-CA"/>
              </w:rPr>
            </w:pPr>
            <w:sdt>
              <w:sdtPr>
                <w:rPr>
                  <w:lang w:eastAsia="en-CA"/>
                </w:rPr>
                <w:id w:val="-117896360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4978501" w14:textId="77777777" w:rsidR="00441635" w:rsidRDefault="00441635" w:rsidP="00441635">
            <w:pPr>
              <w:jc w:val="center"/>
              <w:rPr>
                <w:lang w:eastAsia="en-CA"/>
              </w:rPr>
            </w:pPr>
          </w:p>
        </w:tc>
        <w:tc>
          <w:tcPr>
            <w:tcW w:w="448" w:type="dxa"/>
            <w:shd w:val="clear" w:color="auto" w:fill="F2F2F2" w:themeFill="background1" w:themeFillShade="F2"/>
            <w:vAlign w:val="center"/>
          </w:tcPr>
          <w:p w14:paraId="53D65506" w14:textId="385B75DA" w:rsidR="00441635" w:rsidRDefault="00000000" w:rsidP="00441635">
            <w:pPr>
              <w:jc w:val="center"/>
              <w:rPr>
                <w:lang w:eastAsia="en-CA"/>
              </w:rPr>
            </w:pPr>
            <w:sdt>
              <w:sdtPr>
                <w:rPr>
                  <w:lang w:eastAsia="en-CA"/>
                </w:rPr>
                <w:id w:val="-25767866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6088A2F7" w14:textId="31DA09AE" w:rsidR="00441635" w:rsidRDefault="00000000" w:rsidP="00441635">
            <w:pPr>
              <w:jc w:val="center"/>
              <w:rPr>
                <w:lang w:eastAsia="en-CA"/>
              </w:rPr>
            </w:pPr>
            <w:sdt>
              <w:sdtPr>
                <w:rPr>
                  <w:lang w:eastAsia="en-CA"/>
                </w:rPr>
                <w:id w:val="-76576574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74E0CB1F" w14:textId="59902A97" w:rsidR="00441635" w:rsidRDefault="00000000" w:rsidP="00441635">
            <w:pPr>
              <w:jc w:val="center"/>
              <w:rPr>
                <w:lang w:eastAsia="en-CA"/>
              </w:rPr>
            </w:pPr>
            <w:sdt>
              <w:sdtPr>
                <w:rPr>
                  <w:lang w:eastAsia="en-CA"/>
                </w:rPr>
                <w:id w:val="-176213669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EDD6BF4" w14:textId="77777777" w:rsidR="00441635" w:rsidRDefault="00441635" w:rsidP="00441635">
            <w:pPr>
              <w:jc w:val="center"/>
              <w:rPr>
                <w:lang w:eastAsia="en-CA"/>
              </w:rPr>
            </w:pPr>
          </w:p>
        </w:tc>
        <w:tc>
          <w:tcPr>
            <w:tcW w:w="3288" w:type="dxa"/>
            <w:shd w:val="clear" w:color="auto" w:fill="F2F2F2" w:themeFill="background1" w:themeFillShade="F2"/>
          </w:tcPr>
          <w:p w14:paraId="3F836E0C" w14:textId="77777777" w:rsidR="00441635" w:rsidRDefault="00441635" w:rsidP="00441635">
            <w:pPr>
              <w:rPr>
                <w:lang w:eastAsia="en-CA"/>
              </w:rPr>
            </w:pPr>
          </w:p>
        </w:tc>
      </w:tr>
      <w:tr w:rsidR="00441635" w14:paraId="723864CC" w14:textId="77777777" w:rsidTr="00DD2645">
        <w:tc>
          <w:tcPr>
            <w:tcW w:w="3060" w:type="dxa"/>
            <w:shd w:val="clear" w:color="auto" w:fill="F2F2F2" w:themeFill="background1" w:themeFillShade="F2"/>
          </w:tcPr>
          <w:p w14:paraId="112AC7F7" w14:textId="20BDC3F0" w:rsidR="00441635" w:rsidRDefault="00441635" w:rsidP="00441635">
            <w:pPr>
              <w:rPr>
                <w:lang w:eastAsia="en-CA"/>
              </w:rPr>
            </w:pPr>
            <w:r w:rsidRPr="00E75D62">
              <w:t>CRU 306</w:t>
            </w:r>
          </w:p>
        </w:tc>
        <w:tc>
          <w:tcPr>
            <w:tcW w:w="907" w:type="dxa"/>
            <w:shd w:val="clear" w:color="auto" w:fill="F2F2F2" w:themeFill="background1" w:themeFillShade="F2"/>
            <w:vAlign w:val="center"/>
          </w:tcPr>
          <w:p w14:paraId="31460FD8" w14:textId="77777777" w:rsidR="00441635" w:rsidRDefault="00441635" w:rsidP="00441635">
            <w:pPr>
              <w:rPr>
                <w:lang w:eastAsia="en-CA"/>
              </w:rPr>
            </w:pPr>
          </w:p>
        </w:tc>
        <w:tc>
          <w:tcPr>
            <w:tcW w:w="686" w:type="dxa"/>
            <w:shd w:val="clear" w:color="auto" w:fill="F2F2F2" w:themeFill="background1" w:themeFillShade="F2"/>
          </w:tcPr>
          <w:p w14:paraId="67DAA563" w14:textId="619F3D65"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4A07B196" w14:textId="77777777" w:rsidR="00441635" w:rsidRDefault="00441635" w:rsidP="00441635">
            <w:pPr>
              <w:jc w:val="center"/>
              <w:rPr>
                <w:lang w:eastAsia="en-CA"/>
              </w:rPr>
            </w:pPr>
          </w:p>
        </w:tc>
        <w:tc>
          <w:tcPr>
            <w:tcW w:w="1101" w:type="dxa"/>
            <w:shd w:val="clear" w:color="auto" w:fill="F2F2F2" w:themeFill="background1" w:themeFillShade="F2"/>
          </w:tcPr>
          <w:p w14:paraId="2434B38A" w14:textId="7D020D30" w:rsidR="00441635" w:rsidRDefault="00441635" w:rsidP="00441635">
            <w:pPr>
              <w:jc w:val="center"/>
              <w:rPr>
                <w:lang w:eastAsia="en-CA"/>
              </w:rPr>
            </w:pPr>
            <w:r w:rsidRPr="00B707BD">
              <w:t>258</w:t>
            </w:r>
          </w:p>
        </w:tc>
        <w:tc>
          <w:tcPr>
            <w:tcW w:w="850" w:type="dxa"/>
            <w:shd w:val="clear" w:color="auto" w:fill="F2F2F2" w:themeFill="background1" w:themeFillShade="F2"/>
            <w:vAlign w:val="center"/>
          </w:tcPr>
          <w:p w14:paraId="14D88C21" w14:textId="2FD1D2D1" w:rsidR="00441635" w:rsidRDefault="002379F9" w:rsidP="00441635">
            <w:pPr>
              <w:jc w:val="center"/>
              <w:rPr>
                <w:lang w:eastAsia="en-CA"/>
              </w:rPr>
            </w:pPr>
            <w:r>
              <w:rPr>
                <w:lang w:eastAsia="en-CA"/>
              </w:rPr>
              <w:t>Z-1</w:t>
            </w:r>
          </w:p>
        </w:tc>
        <w:tc>
          <w:tcPr>
            <w:tcW w:w="448" w:type="dxa"/>
            <w:shd w:val="clear" w:color="auto" w:fill="F2F2F2" w:themeFill="background1" w:themeFillShade="F2"/>
            <w:vAlign w:val="center"/>
          </w:tcPr>
          <w:p w14:paraId="52847D0B" w14:textId="06288E08" w:rsidR="00441635" w:rsidRDefault="00000000" w:rsidP="00441635">
            <w:pPr>
              <w:jc w:val="center"/>
              <w:rPr>
                <w:lang w:eastAsia="en-CA"/>
              </w:rPr>
            </w:pPr>
            <w:sdt>
              <w:sdtPr>
                <w:rPr>
                  <w:lang w:eastAsia="en-CA"/>
                </w:rPr>
                <w:id w:val="-195724701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FBDEB88" w14:textId="77777777" w:rsidR="00441635" w:rsidRDefault="00441635" w:rsidP="00441635">
            <w:pPr>
              <w:jc w:val="center"/>
              <w:rPr>
                <w:lang w:eastAsia="en-CA"/>
              </w:rPr>
            </w:pPr>
          </w:p>
        </w:tc>
        <w:tc>
          <w:tcPr>
            <w:tcW w:w="448" w:type="dxa"/>
            <w:shd w:val="clear" w:color="auto" w:fill="F2F2F2" w:themeFill="background1" w:themeFillShade="F2"/>
            <w:vAlign w:val="center"/>
          </w:tcPr>
          <w:p w14:paraId="7401A6C1" w14:textId="095AB807" w:rsidR="00441635" w:rsidRDefault="00000000" w:rsidP="00441635">
            <w:pPr>
              <w:jc w:val="center"/>
              <w:rPr>
                <w:lang w:eastAsia="en-CA"/>
              </w:rPr>
            </w:pPr>
            <w:sdt>
              <w:sdtPr>
                <w:rPr>
                  <w:lang w:eastAsia="en-CA"/>
                </w:rPr>
                <w:id w:val="67654992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7E673EF5" w14:textId="4D56413C" w:rsidR="00441635" w:rsidRDefault="00000000" w:rsidP="00441635">
            <w:pPr>
              <w:jc w:val="center"/>
              <w:rPr>
                <w:lang w:eastAsia="en-CA"/>
              </w:rPr>
            </w:pPr>
            <w:sdt>
              <w:sdtPr>
                <w:rPr>
                  <w:lang w:eastAsia="en-CA"/>
                </w:rPr>
                <w:id w:val="69442870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59E73F27" w14:textId="08AC0D05" w:rsidR="00441635" w:rsidRDefault="00000000" w:rsidP="00441635">
            <w:pPr>
              <w:jc w:val="center"/>
              <w:rPr>
                <w:lang w:eastAsia="en-CA"/>
              </w:rPr>
            </w:pPr>
            <w:sdt>
              <w:sdtPr>
                <w:rPr>
                  <w:lang w:eastAsia="en-CA"/>
                </w:rPr>
                <w:id w:val="-154073027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176EA8A4" w14:textId="77777777" w:rsidR="00441635" w:rsidRDefault="00441635" w:rsidP="00441635">
            <w:pPr>
              <w:jc w:val="center"/>
              <w:rPr>
                <w:lang w:eastAsia="en-CA"/>
              </w:rPr>
            </w:pPr>
          </w:p>
        </w:tc>
        <w:tc>
          <w:tcPr>
            <w:tcW w:w="3288" w:type="dxa"/>
            <w:shd w:val="clear" w:color="auto" w:fill="F2F2F2" w:themeFill="background1" w:themeFillShade="F2"/>
          </w:tcPr>
          <w:p w14:paraId="0B485D85" w14:textId="77777777" w:rsidR="00441635" w:rsidRDefault="00441635" w:rsidP="00441635">
            <w:pPr>
              <w:rPr>
                <w:lang w:eastAsia="en-CA"/>
              </w:rPr>
            </w:pPr>
          </w:p>
        </w:tc>
      </w:tr>
      <w:tr w:rsidR="00441635" w14:paraId="344941C5" w14:textId="77777777" w:rsidTr="00DD2645">
        <w:tc>
          <w:tcPr>
            <w:tcW w:w="3060" w:type="dxa"/>
            <w:shd w:val="clear" w:color="auto" w:fill="F2F2F2" w:themeFill="background1" w:themeFillShade="F2"/>
          </w:tcPr>
          <w:p w14:paraId="787FC9C3" w14:textId="0155794D" w:rsidR="00441635" w:rsidRDefault="00441635" w:rsidP="00441635">
            <w:pPr>
              <w:rPr>
                <w:lang w:eastAsia="en-CA"/>
              </w:rPr>
            </w:pPr>
            <w:r w:rsidRPr="00E75D62">
              <w:t>CRU 232</w:t>
            </w:r>
          </w:p>
        </w:tc>
        <w:tc>
          <w:tcPr>
            <w:tcW w:w="907" w:type="dxa"/>
            <w:shd w:val="clear" w:color="auto" w:fill="F2F2F2" w:themeFill="background1" w:themeFillShade="F2"/>
            <w:vAlign w:val="center"/>
          </w:tcPr>
          <w:p w14:paraId="596C2E28" w14:textId="77777777" w:rsidR="00441635" w:rsidRDefault="00441635" w:rsidP="00441635">
            <w:pPr>
              <w:rPr>
                <w:lang w:eastAsia="en-CA"/>
              </w:rPr>
            </w:pPr>
          </w:p>
        </w:tc>
        <w:tc>
          <w:tcPr>
            <w:tcW w:w="686" w:type="dxa"/>
            <w:shd w:val="clear" w:color="auto" w:fill="F2F2F2" w:themeFill="background1" w:themeFillShade="F2"/>
          </w:tcPr>
          <w:p w14:paraId="26339929" w14:textId="35032CF3"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24879190" w14:textId="77777777" w:rsidR="00441635" w:rsidRDefault="00441635" w:rsidP="00441635">
            <w:pPr>
              <w:jc w:val="center"/>
              <w:rPr>
                <w:lang w:eastAsia="en-CA"/>
              </w:rPr>
            </w:pPr>
          </w:p>
        </w:tc>
        <w:tc>
          <w:tcPr>
            <w:tcW w:w="1101" w:type="dxa"/>
            <w:shd w:val="clear" w:color="auto" w:fill="F2F2F2" w:themeFill="background1" w:themeFillShade="F2"/>
          </w:tcPr>
          <w:p w14:paraId="7FE808B7" w14:textId="52C0F5A7" w:rsidR="00441635" w:rsidRDefault="00441635" w:rsidP="00441635">
            <w:pPr>
              <w:jc w:val="center"/>
              <w:rPr>
                <w:lang w:eastAsia="en-CA"/>
              </w:rPr>
            </w:pPr>
            <w:r w:rsidRPr="00B707BD">
              <w:t>262</w:t>
            </w:r>
          </w:p>
        </w:tc>
        <w:tc>
          <w:tcPr>
            <w:tcW w:w="850" w:type="dxa"/>
            <w:shd w:val="clear" w:color="auto" w:fill="F2F2F2" w:themeFill="background1" w:themeFillShade="F2"/>
            <w:vAlign w:val="center"/>
          </w:tcPr>
          <w:p w14:paraId="03A358A8" w14:textId="1F91764B" w:rsidR="00441635" w:rsidRDefault="002379F9" w:rsidP="00441635">
            <w:pPr>
              <w:jc w:val="center"/>
              <w:rPr>
                <w:lang w:eastAsia="en-CA"/>
              </w:rPr>
            </w:pPr>
            <w:r>
              <w:rPr>
                <w:lang w:eastAsia="en-CA"/>
              </w:rPr>
              <w:t>Z-1</w:t>
            </w:r>
          </w:p>
        </w:tc>
        <w:tc>
          <w:tcPr>
            <w:tcW w:w="448" w:type="dxa"/>
            <w:shd w:val="clear" w:color="auto" w:fill="F2F2F2" w:themeFill="background1" w:themeFillShade="F2"/>
            <w:vAlign w:val="center"/>
          </w:tcPr>
          <w:p w14:paraId="2C8CE865" w14:textId="634E15EA" w:rsidR="00441635" w:rsidRDefault="00000000" w:rsidP="00441635">
            <w:pPr>
              <w:jc w:val="center"/>
              <w:rPr>
                <w:lang w:eastAsia="en-CA"/>
              </w:rPr>
            </w:pPr>
            <w:sdt>
              <w:sdtPr>
                <w:rPr>
                  <w:lang w:eastAsia="en-CA"/>
                </w:rPr>
                <w:id w:val="76835719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4BC297B" w14:textId="77777777" w:rsidR="00441635" w:rsidRDefault="00441635" w:rsidP="00441635">
            <w:pPr>
              <w:jc w:val="center"/>
              <w:rPr>
                <w:lang w:eastAsia="en-CA"/>
              </w:rPr>
            </w:pPr>
          </w:p>
        </w:tc>
        <w:tc>
          <w:tcPr>
            <w:tcW w:w="448" w:type="dxa"/>
            <w:shd w:val="clear" w:color="auto" w:fill="F2F2F2" w:themeFill="background1" w:themeFillShade="F2"/>
            <w:vAlign w:val="center"/>
          </w:tcPr>
          <w:p w14:paraId="319035C4" w14:textId="5103A6FC" w:rsidR="00441635" w:rsidRDefault="00000000" w:rsidP="00441635">
            <w:pPr>
              <w:jc w:val="center"/>
              <w:rPr>
                <w:lang w:eastAsia="en-CA"/>
              </w:rPr>
            </w:pPr>
            <w:sdt>
              <w:sdtPr>
                <w:rPr>
                  <w:lang w:eastAsia="en-CA"/>
                </w:rPr>
                <w:id w:val="189037388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046B7121" w14:textId="5C2D2E95" w:rsidR="00441635" w:rsidRDefault="00000000" w:rsidP="00441635">
            <w:pPr>
              <w:jc w:val="center"/>
              <w:rPr>
                <w:lang w:eastAsia="en-CA"/>
              </w:rPr>
            </w:pPr>
            <w:sdt>
              <w:sdtPr>
                <w:rPr>
                  <w:lang w:eastAsia="en-CA"/>
                </w:rPr>
                <w:id w:val="3579288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28DFB90F" w14:textId="062EF265" w:rsidR="00441635" w:rsidRDefault="00000000" w:rsidP="00441635">
            <w:pPr>
              <w:jc w:val="center"/>
              <w:rPr>
                <w:lang w:eastAsia="en-CA"/>
              </w:rPr>
            </w:pPr>
            <w:sdt>
              <w:sdtPr>
                <w:rPr>
                  <w:lang w:eastAsia="en-CA"/>
                </w:rPr>
                <w:id w:val="-205639252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9CB4586" w14:textId="77777777" w:rsidR="00441635" w:rsidRDefault="00441635" w:rsidP="00441635">
            <w:pPr>
              <w:jc w:val="center"/>
              <w:rPr>
                <w:lang w:eastAsia="en-CA"/>
              </w:rPr>
            </w:pPr>
          </w:p>
        </w:tc>
        <w:tc>
          <w:tcPr>
            <w:tcW w:w="3288" w:type="dxa"/>
            <w:shd w:val="clear" w:color="auto" w:fill="F2F2F2" w:themeFill="background1" w:themeFillShade="F2"/>
          </w:tcPr>
          <w:p w14:paraId="7636EDAF" w14:textId="77777777" w:rsidR="00441635" w:rsidRDefault="00441635" w:rsidP="00441635">
            <w:pPr>
              <w:rPr>
                <w:lang w:eastAsia="en-CA"/>
              </w:rPr>
            </w:pPr>
          </w:p>
        </w:tc>
      </w:tr>
      <w:tr w:rsidR="00441635" w14:paraId="2AAA750C" w14:textId="77777777" w:rsidTr="00DD2645">
        <w:tc>
          <w:tcPr>
            <w:tcW w:w="3060" w:type="dxa"/>
            <w:shd w:val="clear" w:color="auto" w:fill="F2F2F2" w:themeFill="background1" w:themeFillShade="F2"/>
          </w:tcPr>
          <w:p w14:paraId="796CEB52" w14:textId="1627E48E" w:rsidR="00441635" w:rsidRDefault="00441635" w:rsidP="00441635">
            <w:pPr>
              <w:rPr>
                <w:lang w:eastAsia="en-CA"/>
              </w:rPr>
            </w:pPr>
            <w:r w:rsidRPr="00E75D62">
              <w:t>CRU 224</w:t>
            </w:r>
            <w:r w:rsidR="002379F9">
              <w:t xml:space="preserve"> - EAST</w:t>
            </w:r>
          </w:p>
        </w:tc>
        <w:tc>
          <w:tcPr>
            <w:tcW w:w="907" w:type="dxa"/>
            <w:shd w:val="clear" w:color="auto" w:fill="F2F2F2" w:themeFill="background1" w:themeFillShade="F2"/>
            <w:vAlign w:val="center"/>
          </w:tcPr>
          <w:p w14:paraId="628C90F0" w14:textId="77777777" w:rsidR="00441635" w:rsidRDefault="00441635" w:rsidP="00441635">
            <w:pPr>
              <w:rPr>
                <w:lang w:eastAsia="en-CA"/>
              </w:rPr>
            </w:pPr>
          </w:p>
        </w:tc>
        <w:tc>
          <w:tcPr>
            <w:tcW w:w="686" w:type="dxa"/>
            <w:shd w:val="clear" w:color="auto" w:fill="F2F2F2" w:themeFill="background1" w:themeFillShade="F2"/>
          </w:tcPr>
          <w:p w14:paraId="45A1339C" w14:textId="55E03746"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5445BB24" w14:textId="77777777" w:rsidR="00441635" w:rsidRDefault="00441635" w:rsidP="00441635">
            <w:pPr>
              <w:jc w:val="center"/>
              <w:rPr>
                <w:lang w:eastAsia="en-CA"/>
              </w:rPr>
            </w:pPr>
          </w:p>
        </w:tc>
        <w:tc>
          <w:tcPr>
            <w:tcW w:w="1101" w:type="dxa"/>
            <w:shd w:val="clear" w:color="auto" w:fill="F2F2F2" w:themeFill="background1" w:themeFillShade="F2"/>
          </w:tcPr>
          <w:p w14:paraId="12293B42" w14:textId="4F9CF463" w:rsidR="00441635" w:rsidRDefault="00441635" w:rsidP="00441635">
            <w:pPr>
              <w:jc w:val="center"/>
              <w:rPr>
                <w:lang w:eastAsia="en-CA"/>
              </w:rPr>
            </w:pPr>
            <w:r w:rsidRPr="00B707BD">
              <w:t>263</w:t>
            </w:r>
          </w:p>
        </w:tc>
        <w:tc>
          <w:tcPr>
            <w:tcW w:w="850" w:type="dxa"/>
            <w:shd w:val="clear" w:color="auto" w:fill="F2F2F2" w:themeFill="background1" w:themeFillShade="F2"/>
            <w:vAlign w:val="center"/>
          </w:tcPr>
          <w:p w14:paraId="52D30B06" w14:textId="2A73D0F9" w:rsidR="00441635" w:rsidRDefault="002379F9" w:rsidP="00441635">
            <w:pPr>
              <w:jc w:val="center"/>
              <w:rPr>
                <w:lang w:eastAsia="en-CA"/>
              </w:rPr>
            </w:pPr>
            <w:r>
              <w:rPr>
                <w:lang w:eastAsia="en-CA"/>
              </w:rPr>
              <w:t>Z-1</w:t>
            </w:r>
          </w:p>
        </w:tc>
        <w:tc>
          <w:tcPr>
            <w:tcW w:w="448" w:type="dxa"/>
            <w:shd w:val="clear" w:color="auto" w:fill="F2F2F2" w:themeFill="background1" w:themeFillShade="F2"/>
            <w:vAlign w:val="center"/>
          </w:tcPr>
          <w:p w14:paraId="055AB9ED" w14:textId="50423489" w:rsidR="00441635" w:rsidRDefault="00000000" w:rsidP="00441635">
            <w:pPr>
              <w:jc w:val="center"/>
              <w:rPr>
                <w:lang w:eastAsia="en-CA"/>
              </w:rPr>
            </w:pPr>
            <w:sdt>
              <w:sdtPr>
                <w:rPr>
                  <w:lang w:eastAsia="en-CA"/>
                </w:rPr>
                <w:id w:val="-165729467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049B7D49" w14:textId="77777777" w:rsidR="00441635" w:rsidRDefault="00441635" w:rsidP="00441635">
            <w:pPr>
              <w:jc w:val="center"/>
              <w:rPr>
                <w:lang w:eastAsia="en-CA"/>
              </w:rPr>
            </w:pPr>
          </w:p>
        </w:tc>
        <w:tc>
          <w:tcPr>
            <w:tcW w:w="448" w:type="dxa"/>
            <w:shd w:val="clear" w:color="auto" w:fill="F2F2F2" w:themeFill="background1" w:themeFillShade="F2"/>
            <w:vAlign w:val="center"/>
          </w:tcPr>
          <w:p w14:paraId="5C22183C" w14:textId="15DF7349" w:rsidR="00441635" w:rsidRDefault="00000000" w:rsidP="00441635">
            <w:pPr>
              <w:jc w:val="center"/>
              <w:rPr>
                <w:lang w:eastAsia="en-CA"/>
              </w:rPr>
            </w:pPr>
            <w:sdt>
              <w:sdtPr>
                <w:rPr>
                  <w:lang w:eastAsia="en-CA"/>
                </w:rPr>
                <w:id w:val="186054492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230890E9" w14:textId="30129560" w:rsidR="00441635" w:rsidRDefault="00000000" w:rsidP="00441635">
            <w:pPr>
              <w:jc w:val="center"/>
              <w:rPr>
                <w:lang w:eastAsia="en-CA"/>
              </w:rPr>
            </w:pPr>
            <w:sdt>
              <w:sdtPr>
                <w:rPr>
                  <w:lang w:eastAsia="en-CA"/>
                </w:rPr>
                <w:id w:val="-173214977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1AAC0FB1" w14:textId="04F19391" w:rsidR="00441635" w:rsidRDefault="00000000" w:rsidP="00441635">
            <w:pPr>
              <w:jc w:val="center"/>
              <w:rPr>
                <w:lang w:eastAsia="en-CA"/>
              </w:rPr>
            </w:pPr>
            <w:sdt>
              <w:sdtPr>
                <w:rPr>
                  <w:lang w:eastAsia="en-CA"/>
                </w:rPr>
                <w:id w:val="-129621126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55E2B2FF" w14:textId="77777777" w:rsidR="00441635" w:rsidRDefault="00441635" w:rsidP="00441635">
            <w:pPr>
              <w:jc w:val="center"/>
              <w:rPr>
                <w:lang w:eastAsia="en-CA"/>
              </w:rPr>
            </w:pPr>
          </w:p>
        </w:tc>
        <w:tc>
          <w:tcPr>
            <w:tcW w:w="3288" w:type="dxa"/>
            <w:shd w:val="clear" w:color="auto" w:fill="F2F2F2" w:themeFill="background1" w:themeFillShade="F2"/>
          </w:tcPr>
          <w:p w14:paraId="74F9B53A" w14:textId="77777777" w:rsidR="00441635" w:rsidRDefault="00441635" w:rsidP="00441635">
            <w:pPr>
              <w:rPr>
                <w:lang w:eastAsia="en-CA"/>
              </w:rPr>
            </w:pPr>
          </w:p>
        </w:tc>
      </w:tr>
      <w:tr w:rsidR="00441635" w14:paraId="10754CD5" w14:textId="77777777" w:rsidTr="00DD2645">
        <w:tc>
          <w:tcPr>
            <w:tcW w:w="3060" w:type="dxa"/>
            <w:shd w:val="clear" w:color="auto" w:fill="F2F2F2" w:themeFill="background1" w:themeFillShade="F2"/>
          </w:tcPr>
          <w:p w14:paraId="68591450" w14:textId="1377E2FF" w:rsidR="00441635" w:rsidRDefault="00441635" w:rsidP="00441635">
            <w:pPr>
              <w:rPr>
                <w:lang w:eastAsia="en-CA"/>
              </w:rPr>
            </w:pPr>
            <w:r w:rsidRPr="00E75D62">
              <w:t xml:space="preserve">CRU 224 </w:t>
            </w:r>
            <w:r w:rsidRPr="00E75D62">
              <w:rPr>
                <w:rFonts w:ascii="Cambria Math" w:hAnsi="Cambria Math" w:cs="Cambria Math"/>
              </w:rPr>
              <w:t>‐</w:t>
            </w:r>
            <w:r w:rsidR="002379F9">
              <w:rPr>
                <w:rFonts w:ascii="Cambria Math" w:hAnsi="Cambria Math" w:cs="Cambria Math"/>
              </w:rPr>
              <w:t xml:space="preserve"> SOUTH</w:t>
            </w:r>
          </w:p>
        </w:tc>
        <w:tc>
          <w:tcPr>
            <w:tcW w:w="907" w:type="dxa"/>
            <w:shd w:val="clear" w:color="auto" w:fill="F2F2F2" w:themeFill="background1" w:themeFillShade="F2"/>
            <w:vAlign w:val="center"/>
          </w:tcPr>
          <w:p w14:paraId="3C6D41CA" w14:textId="77777777" w:rsidR="00441635" w:rsidRDefault="00441635" w:rsidP="00441635">
            <w:pPr>
              <w:rPr>
                <w:lang w:eastAsia="en-CA"/>
              </w:rPr>
            </w:pPr>
          </w:p>
        </w:tc>
        <w:tc>
          <w:tcPr>
            <w:tcW w:w="686" w:type="dxa"/>
            <w:shd w:val="clear" w:color="auto" w:fill="F2F2F2" w:themeFill="background1" w:themeFillShade="F2"/>
          </w:tcPr>
          <w:p w14:paraId="4681BE78" w14:textId="15B55FD5"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7A74E47F" w14:textId="77777777" w:rsidR="00441635" w:rsidRDefault="00441635" w:rsidP="00441635">
            <w:pPr>
              <w:jc w:val="center"/>
              <w:rPr>
                <w:lang w:eastAsia="en-CA"/>
              </w:rPr>
            </w:pPr>
          </w:p>
        </w:tc>
        <w:tc>
          <w:tcPr>
            <w:tcW w:w="1101" w:type="dxa"/>
            <w:shd w:val="clear" w:color="auto" w:fill="F2F2F2" w:themeFill="background1" w:themeFillShade="F2"/>
          </w:tcPr>
          <w:p w14:paraId="716ED358" w14:textId="5358694F" w:rsidR="00441635" w:rsidRDefault="00441635" w:rsidP="00441635">
            <w:pPr>
              <w:jc w:val="center"/>
              <w:rPr>
                <w:lang w:eastAsia="en-CA"/>
              </w:rPr>
            </w:pPr>
            <w:r w:rsidRPr="00B707BD">
              <w:t>264</w:t>
            </w:r>
          </w:p>
        </w:tc>
        <w:tc>
          <w:tcPr>
            <w:tcW w:w="850" w:type="dxa"/>
            <w:shd w:val="clear" w:color="auto" w:fill="F2F2F2" w:themeFill="background1" w:themeFillShade="F2"/>
            <w:vAlign w:val="center"/>
          </w:tcPr>
          <w:p w14:paraId="43AED6DF" w14:textId="38249D00" w:rsidR="00441635" w:rsidRDefault="002379F9" w:rsidP="00441635">
            <w:pPr>
              <w:jc w:val="center"/>
              <w:rPr>
                <w:lang w:eastAsia="en-CA"/>
              </w:rPr>
            </w:pPr>
            <w:r>
              <w:rPr>
                <w:lang w:eastAsia="en-CA"/>
              </w:rPr>
              <w:t>Z-1</w:t>
            </w:r>
          </w:p>
        </w:tc>
        <w:tc>
          <w:tcPr>
            <w:tcW w:w="448" w:type="dxa"/>
            <w:shd w:val="clear" w:color="auto" w:fill="F2F2F2" w:themeFill="background1" w:themeFillShade="F2"/>
            <w:vAlign w:val="center"/>
          </w:tcPr>
          <w:p w14:paraId="25760540" w14:textId="65998BFC" w:rsidR="00441635" w:rsidRDefault="00000000" w:rsidP="00441635">
            <w:pPr>
              <w:jc w:val="center"/>
              <w:rPr>
                <w:lang w:eastAsia="en-CA"/>
              </w:rPr>
            </w:pPr>
            <w:sdt>
              <w:sdtPr>
                <w:rPr>
                  <w:lang w:eastAsia="en-CA"/>
                </w:rPr>
                <w:id w:val="-29198521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BB432BB" w14:textId="77777777" w:rsidR="00441635" w:rsidRDefault="00441635" w:rsidP="00441635">
            <w:pPr>
              <w:jc w:val="center"/>
              <w:rPr>
                <w:lang w:eastAsia="en-CA"/>
              </w:rPr>
            </w:pPr>
          </w:p>
        </w:tc>
        <w:tc>
          <w:tcPr>
            <w:tcW w:w="448" w:type="dxa"/>
            <w:shd w:val="clear" w:color="auto" w:fill="F2F2F2" w:themeFill="background1" w:themeFillShade="F2"/>
            <w:vAlign w:val="center"/>
          </w:tcPr>
          <w:p w14:paraId="0B0AF88B" w14:textId="0AECBF49" w:rsidR="00441635" w:rsidRDefault="00000000" w:rsidP="00441635">
            <w:pPr>
              <w:jc w:val="center"/>
              <w:rPr>
                <w:lang w:eastAsia="en-CA"/>
              </w:rPr>
            </w:pPr>
            <w:sdt>
              <w:sdtPr>
                <w:rPr>
                  <w:lang w:eastAsia="en-CA"/>
                </w:rPr>
                <w:id w:val="-148137965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3EEDA059" w14:textId="268257FA" w:rsidR="00441635" w:rsidRDefault="00000000" w:rsidP="00441635">
            <w:pPr>
              <w:jc w:val="center"/>
              <w:rPr>
                <w:lang w:eastAsia="en-CA"/>
              </w:rPr>
            </w:pPr>
            <w:sdt>
              <w:sdtPr>
                <w:rPr>
                  <w:lang w:eastAsia="en-CA"/>
                </w:rPr>
                <w:id w:val="-209091646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3D2D447C" w14:textId="7C1554B2" w:rsidR="00441635" w:rsidRDefault="00000000" w:rsidP="00441635">
            <w:pPr>
              <w:jc w:val="center"/>
              <w:rPr>
                <w:lang w:eastAsia="en-CA"/>
              </w:rPr>
            </w:pPr>
            <w:sdt>
              <w:sdtPr>
                <w:rPr>
                  <w:lang w:eastAsia="en-CA"/>
                </w:rPr>
                <w:id w:val="-1168698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0CA90DD6" w14:textId="77777777" w:rsidR="00441635" w:rsidRDefault="00441635" w:rsidP="00441635">
            <w:pPr>
              <w:jc w:val="center"/>
              <w:rPr>
                <w:lang w:eastAsia="en-CA"/>
              </w:rPr>
            </w:pPr>
          </w:p>
        </w:tc>
        <w:tc>
          <w:tcPr>
            <w:tcW w:w="3288" w:type="dxa"/>
            <w:shd w:val="clear" w:color="auto" w:fill="F2F2F2" w:themeFill="background1" w:themeFillShade="F2"/>
          </w:tcPr>
          <w:p w14:paraId="4C84747A" w14:textId="77777777" w:rsidR="00441635" w:rsidRDefault="00441635" w:rsidP="00441635">
            <w:pPr>
              <w:rPr>
                <w:lang w:eastAsia="en-CA"/>
              </w:rPr>
            </w:pPr>
          </w:p>
        </w:tc>
      </w:tr>
      <w:tr w:rsidR="00441635" w14:paraId="4674EAA0" w14:textId="77777777" w:rsidTr="00DD2645">
        <w:tc>
          <w:tcPr>
            <w:tcW w:w="3060" w:type="dxa"/>
            <w:shd w:val="clear" w:color="auto" w:fill="F2F2F2" w:themeFill="background1" w:themeFillShade="F2"/>
          </w:tcPr>
          <w:p w14:paraId="7F11390E" w14:textId="794C0815" w:rsidR="00441635" w:rsidRDefault="00441635" w:rsidP="00441635">
            <w:pPr>
              <w:rPr>
                <w:lang w:eastAsia="en-CA"/>
              </w:rPr>
            </w:pPr>
            <w:r w:rsidRPr="00E75D62">
              <w:t>CRU 231</w:t>
            </w:r>
          </w:p>
        </w:tc>
        <w:tc>
          <w:tcPr>
            <w:tcW w:w="907" w:type="dxa"/>
            <w:shd w:val="clear" w:color="auto" w:fill="F2F2F2" w:themeFill="background1" w:themeFillShade="F2"/>
            <w:vAlign w:val="center"/>
          </w:tcPr>
          <w:p w14:paraId="52C6B855" w14:textId="77777777" w:rsidR="00441635" w:rsidRDefault="00441635" w:rsidP="00441635">
            <w:pPr>
              <w:rPr>
                <w:lang w:eastAsia="en-CA"/>
              </w:rPr>
            </w:pPr>
          </w:p>
        </w:tc>
        <w:tc>
          <w:tcPr>
            <w:tcW w:w="686" w:type="dxa"/>
            <w:shd w:val="clear" w:color="auto" w:fill="F2F2F2" w:themeFill="background1" w:themeFillShade="F2"/>
          </w:tcPr>
          <w:p w14:paraId="2C9A8499" w14:textId="6A2A3B54"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3EDDB4C1" w14:textId="77777777" w:rsidR="00441635" w:rsidRDefault="00441635" w:rsidP="00441635">
            <w:pPr>
              <w:jc w:val="center"/>
              <w:rPr>
                <w:lang w:eastAsia="en-CA"/>
              </w:rPr>
            </w:pPr>
          </w:p>
        </w:tc>
        <w:tc>
          <w:tcPr>
            <w:tcW w:w="1101" w:type="dxa"/>
            <w:shd w:val="clear" w:color="auto" w:fill="F2F2F2" w:themeFill="background1" w:themeFillShade="F2"/>
          </w:tcPr>
          <w:p w14:paraId="5A6C1B6A" w14:textId="01CCD265" w:rsidR="00441635" w:rsidRDefault="00441635" w:rsidP="00441635">
            <w:pPr>
              <w:jc w:val="center"/>
              <w:rPr>
                <w:lang w:eastAsia="en-CA"/>
              </w:rPr>
            </w:pPr>
            <w:r w:rsidRPr="00B707BD">
              <w:t>265</w:t>
            </w:r>
          </w:p>
        </w:tc>
        <w:tc>
          <w:tcPr>
            <w:tcW w:w="850" w:type="dxa"/>
            <w:shd w:val="clear" w:color="auto" w:fill="F2F2F2" w:themeFill="background1" w:themeFillShade="F2"/>
            <w:vAlign w:val="center"/>
          </w:tcPr>
          <w:p w14:paraId="0064A068" w14:textId="6FA7D9D8" w:rsidR="00441635" w:rsidRDefault="002379F9" w:rsidP="00441635">
            <w:pPr>
              <w:jc w:val="center"/>
              <w:rPr>
                <w:lang w:eastAsia="en-CA"/>
              </w:rPr>
            </w:pPr>
            <w:r>
              <w:rPr>
                <w:lang w:eastAsia="en-CA"/>
              </w:rPr>
              <w:t>Z-1</w:t>
            </w:r>
          </w:p>
        </w:tc>
        <w:tc>
          <w:tcPr>
            <w:tcW w:w="448" w:type="dxa"/>
            <w:shd w:val="clear" w:color="auto" w:fill="F2F2F2" w:themeFill="background1" w:themeFillShade="F2"/>
            <w:vAlign w:val="center"/>
          </w:tcPr>
          <w:p w14:paraId="2F6A62AA" w14:textId="15EB19E2" w:rsidR="00441635" w:rsidRDefault="00000000" w:rsidP="00441635">
            <w:pPr>
              <w:jc w:val="center"/>
              <w:rPr>
                <w:lang w:eastAsia="en-CA"/>
              </w:rPr>
            </w:pPr>
            <w:sdt>
              <w:sdtPr>
                <w:rPr>
                  <w:lang w:eastAsia="en-CA"/>
                </w:rPr>
                <w:id w:val="-83630266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F57E608" w14:textId="77777777" w:rsidR="00441635" w:rsidRDefault="00441635" w:rsidP="00441635">
            <w:pPr>
              <w:jc w:val="center"/>
              <w:rPr>
                <w:lang w:eastAsia="en-CA"/>
              </w:rPr>
            </w:pPr>
          </w:p>
        </w:tc>
        <w:tc>
          <w:tcPr>
            <w:tcW w:w="448" w:type="dxa"/>
            <w:shd w:val="clear" w:color="auto" w:fill="F2F2F2" w:themeFill="background1" w:themeFillShade="F2"/>
            <w:vAlign w:val="center"/>
          </w:tcPr>
          <w:p w14:paraId="0A2093B5" w14:textId="705DA6F0" w:rsidR="00441635" w:rsidRDefault="00000000" w:rsidP="00441635">
            <w:pPr>
              <w:jc w:val="center"/>
              <w:rPr>
                <w:lang w:eastAsia="en-CA"/>
              </w:rPr>
            </w:pPr>
            <w:sdt>
              <w:sdtPr>
                <w:rPr>
                  <w:lang w:eastAsia="en-CA"/>
                </w:rPr>
                <w:id w:val="5791152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1ECF2F38" w14:textId="3C66F91E" w:rsidR="00441635" w:rsidRDefault="00000000" w:rsidP="00441635">
            <w:pPr>
              <w:jc w:val="center"/>
              <w:rPr>
                <w:lang w:eastAsia="en-CA"/>
              </w:rPr>
            </w:pPr>
            <w:sdt>
              <w:sdtPr>
                <w:rPr>
                  <w:lang w:eastAsia="en-CA"/>
                </w:rPr>
                <w:id w:val="-48793945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0D532E1F" w14:textId="197A309B" w:rsidR="00441635" w:rsidRDefault="00000000" w:rsidP="00441635">
            <w:pPr>
              <w:jc w:val="center"/>
              <w:rPr>
                <w:lang w:eastAsia="en-CA"/>
              </w:rPr>
            </w:pPr>
            <w:sdt>
              <w:sdtPr>
                <w:rPr>
                  <w:lang w:eastAsia="en-CA"/>
                </w:rPr>
                <w:id w:val="-126391304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4B1D0645" w14:textId="77777777" w:rsidR="00441635" w:rsidRDefault="00441635" w:rsidP="00441635">
            <w:pPr>
              <w:jc w:val="center"/>
              <w:rPr>
                <w:lang w:eastAsia="en-CA"/>
              </w:rPr>
            </w:pPr>
          </w:p>
        </w:tc>
        <w:tc>
          <w:tcPr>
            <w:tcW w:w="3288" w:type="dxa"/>
            <w:shd w:val="clear" w:color="auto" w:fill="F2F2F2" w:themeFill="background1" w:themeFillShade="F2"/>
          </w:tcPr>
          <w:p w14:paraId="338668F2" w14:textId="77777777" w:rsidR="00441635" w:rsidRDefault="00441635" w:rsidP="00441635">
            <w:pPr>
              <w:rPr>
                <w:lang w:eastAsia="en-CA"/>
              </w:rPr>
            </w:pPr>
          </w:p>
        </w:tc>
      </w:tr>
      <w:tr w:rsidR="00441635" w14:paraId="485783B9" w14:textId="77777777" w:rsidTr="00DD2645">
        <w:tc>
          <w:tcPr>
            <w:tcW w:w="3060" w:type="dxa"/>
            <w:shd w:val="clear" w:color="auto" w:fill="F2F2F2" w:themeFill="background1" w:themeFillShade="F2"/>
          </w:tcPr>
          <w:p w14:paraId="0E59C662" w14:textId="0E25DC5D" w:rsidR="00441635" w:rsidRDefault="00441635" w:rsidP="00441635">
            <w:pPr>
              <w:rPr>
                <w:lang w:eastAsia="en-CA"/>
              </w:rPr>
            </w:pPr>
            <w:r w:rsidRPr="00E75D62">
              <w:t>EL RM #7 ABOVE MAINT</w:t>
            </w:r>
          </w:p>
        </w:tc>
        <w:tc>
          <w:tcPr>
            <w:tcW w:w="907" w:type="dxa"/>
            <w:shd w:val="clear" w:color="auto" w:fill="F2F2F2" w:themeFill="background1" w:themeFillShade="F2"/>
            <w:vAlign w:val="center"/>
          </w:tcPr>
          <w:p w14:paraId="251C514E" w14:textId="77777777" w:rsidR="00441635" w:rsidRDefault="00441635" w:rsidP="00441635">
            <w:pPr>
              <w:rPr>
                <w:lang w:eastAsia="en-CA"/>
              </w:rPr>
            </w:pPr>
          </w:p>
        </w:tc>
        <w:tc>
          <w:tcPr>
            <w:tcW w:w="686" w:type="dxa"/>
            <w:shd w:val="clear" w:color="auto" w:fill="F2F2F2" w:themeFill="background1" w:themeFillShade="F2"/>
          </w:tcPr>
          <w:p w14:paraId="4A67DD8D" w14:textId="7132F442"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0DAB3741" w14:textId="77777777" w:rsidR="00441635" w:rsidRDefault="00441635" w:rsidP="00441635">
            <w:pPr>
              <w:jc w:val="center"/>
              <w:rPr>
                <w:lang w:eastAsia="en-CA"/>
              </w:rPr>
            </w:pPr>
          </w:p>
        </w:tc>
        <w:tc>
          <w:tcPr>
            <w:tcW w:w="1101" w:type="dxa"/>
            <w:shd w:val="clear" w:color="auto" w:fill="F2F2F2" w:themeFill="background1" w:themeFillShade="F2"/>
          </w:tcPr>
          <w:p w14:paraId="7C736198" w14:textId="29B0263D" w:rsidR="00441635" w:rsidRDefault="00441635" w:rsidP="00441635">
            <w:pPr>
              <w:jc w:val="center"/>
              <w:rPr>
                <w:lang w:eastAsia="en-CA"/>
              </w:rPr>
            </w:pPr>
            <w:r w:rsidRPr="00B707BD">
              <w:t>01</w:t>
            </w:r>
          </w:p>
        </w:tc>
        <w:tc>
          <w:tcPr>
            <w:tcW w:w="850" w:type="dxa"/>
            <w:shd w:val="clear" w:color="auto" w:fill="F2F2F2" w:themeFill="background1" w:themeFillShade="F2"/>
            <w:vAlign w:val="center"/>
          </w:tcPr>
          <w:p w14:paraId="71741221" w14:textId="155D334D" w:rsidR="00441635" w:rsidRDefault="002379F9" w:rsidP="00441635">
            <w:pPr>
              <w:jc w:val="center"/>
              <w:rPr>
                <w:lang w:eastAsia="en-CA"/>
              </w:rPr>
            </w:pPr>
            <w:r>
              <w:rPr>
                <w:lang w:eastAsia="en-CA"/>
              </w:rPr>
              <w:t>Z-4</w:t>
            </w:r>
          </w:p>
        </w:tc>
        <w:tc>
          <w:tcPr>
            <w:tcW w:w="448" w:type="dxa"/>
            <w:shd w:val="clear" w:color="auto" w:fill="F2F2F2" w:themeFill="background1" w:themeFillShade="F2"/>
            <w:vAlign w:val="center"/>
          </w:tcPr>
          <w:p w14:paraId="0CE87D65" w14:textId="132AABF8" w:rsidR="00441635" w:rsidRDefault="00000000" w:rsidP="00441635">
            <w:pPr>
              <w:jc w:val="center"/>
              <w:rPr>
                <w:lang w:eastAsia="en-CA"/>
              </w:rPr>
            </w:pPr>
            <w:sdt>
              <w:sdtPr>
                <w:rPr>
                  <w:lang w:eastAsia="en-CA"/>
                </w:rPr>
                <w:id w:val="159874510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4E1F337A" w14:textId="77777777" w:rsidR="00441635" w:rsidRDefault="00441635" w:rsidP="00441635">
            <w:pPr>
              <w:jc w:val="center"/>
              <w:rPr>
                <w:lang w:eastAsia="en-CA"/>
              </w:rPr>
            </w:pPr>
          </w:p>
        </w:tc>
        <w:tc>
          <w:tcPr>
            <w:tcW w:w="448" w:type="dxa"/>
            <w:shd w:val="clear" w:color="auto" w:fill="F2F2F2" w:themeFill="background1" w:themeFillShade="F2"/>
            <w:vAlign w:val="center"/>
          </w:tcPr>
          <w:p w14:paraId="1E06BA78" w14:textId="7FD0A0E8" w:rsidR="00441635" w:rsidRDefault="00000000" w:rsidP="00441635">
            <w:pPr>
              <w:jc w:val="center"/>
              <w:rPr>
                <w:lang w:eastAsia="en-CA"/>
              </w:rPr>
            </w:pPr>
            <w:sdt>
              <w:sdtPr>
                <w:rPr>
                  <w:lang w:eastAsia="en-CA"/>
                </w:rPr>
                <w:id w:val="106907485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032C5DB2" w14:textId="34AEA777" w:rsidR="00441635" w:rsidRDefault="00000000" w:rsidP="00441635">
            <w:pPr>
              <w:jc w:val="center"/>
              <w:rPr>
                <w:lang w:eastAsia="en-CA"/>
              </w:rPr>
            </w:pPr>
            <w:sdt>
              <w:sdtPr>
                <w:rPr>
                  <w:lang w:eastAsia="en-CA"/>
                </w:rPr>
                <w:id w:val="-142826141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58132FCF" w14:textId="46E1AA77" w:rsidR="00441635" w:rsidRDefault="00000000" w:rsidP="00441635">
            <w:pPr>
              <w:jc w:val="center"/>
              <w:rPr>
                <w:lang w:eastAsia="en-CA"/>
              </w:rPr>
            </w:pPr>
            <w:sdt>
              <w:sdtPr>
                <w:rPr>
                  <w:lang w:eastAsia="en-CA"/>
                </w:rPr>
                <w:id w:val="-112306568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731DF03D" w14:textId="77777777" w:rsidR="00441635" w:rsidRDefault="00441635" w:rsidP="00441635">
            <w:pPr>
              <w:jc w:val="center"/>
              <w:rPr>
                <w:lang w:eastAsia="en-CA"/>
              </w:rPr>
            </w:pPr>
          </w:p>
        </w:tc>
        <w:tc>
          <w:tcPr>
            <w:tcW w:w="3288" w:type="dxa"/>
            <w:shd w:val="clear" w:color="auto" w:fill="F2F2F2" w:themeFill="background1" w:themeFillShade="F2"/>
          </w:tcPr>
          <w:p w14:paraId="5E965569" w14:textId="77777777" w:rsidR="00441635" w:rsidRDefault="00441635" w:rsidP="00441635">
            <w:pPr>
              <w:rPr>
                <w:lang w:eastAsia="en-CA"/>
              </w:rPr>
            </w:pPr>
          </w:p>
        </w:tc>
      </w:tr>
      <w:tr w:rsidR="00441635" w14:paraId="16D82BC8" w14:textId="77777777" w:rsidTr="00DD2645">
        <w:tc>
          <w:tcPr>
            <w:tcW w:w="3060" w:type="dxa"/>
            <w:shd w:val="clear" w:color="auto" w:fill="F2F2F2" w:themeFill="background1" w:themeFillShade="F2"/>
          </w:tcPr>
          <w:p w14:paraId="60651D3B" w14:textId="1D97126F" w:rsidR="00441635" w:rsidRDefault="00441635" w:rsidP="00441635">
            <w:pPr>
              <w:rPr>
                <w:lang w:eastAsia="en-CA"/>
              </w:rPr>
            </w:pPr>
            <w:r w:rsidRPr="00E75D62">
              <w:t>CRU 162</w:t>
            </w:r>
          </w:p>
        </w:tc>
        <w:tc>
          <w:tcPr>
            <w:tcW w:w="907" w:type="dxa"/>
            <w:shd w:val="clear" w:color="auto" w:fill="F2F2F2" w:themeFill="background1" w:themeFillShade="F2"/>
            <w:vAlign w:val="center"/>
          </w:tcPr>
          <w:p w14:paraId="221F5626" w14:textId="77777777" w:rsidR="00441635" w:rsidRDefault="00441635" w:rsidP="00441635">
            <w:pPr>
              <w:rPr>
                <w:lang w:eastAsia="en-CA"/>
              </w:rPr>
            </w:pPr>
          </w:p>
        </w:tc>
        <w:tc>
          <w:tcPr>
            <w:tcW w:w="686" w:type="dxa"/>
            <w:shd w:val="clear" w:color="auto" w:fill="F2F2F2" w:themeFill="background1" w:themeFillShade="F2"/>
          </w:tcPr>
          <w:p w14:paraId="2738B0FF" w14:textId="4AD173A6"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44EADB29" w14:textId="77777777" w:rsidR="00441635" w:rsidRDefault="00441635" w:rsidP="00441635">
            <w:pPr>
              <w:jc w:val="center"/>
              <w:rPr>
                <w:lang w:eastAsia="en-CA"/>
              </w:rPr>
            </w:pPr>
          </w:p>
        </w:tc>
        <w:tc>
          <w:tcPr>
            <w:tcW w:w="1101" w:type="dxa"/>
            <w:shd w:val="clear" w:color="auto" w:fill="F2F2F2" w:themeFill="background1" w:themeFillShade="F2"/>
          </w:tcPr>
          <w:p w14:paraId="00E69A67" w14:textId="65B7B8D1" w:rsidR="00441635" w:rsidRDefault="00441635" w:rsidP="00441635">
            <w:pPr>
              <w:jc w:val="center"/>
              <w:rPr>
                <w:lang w:eastAsia="en-CA"/>
              </w:rPr>
            </w:pPr>
            <w:r w:rsidRPr="00B707BD">
              <w:t>02</w:t>
            </w:r>
          </w:p>
        </w:tc>
        <w:tc>
          <w:tcPr>
            <w:tcW w:w="850" w:type="dxa"/>
            <w:shd w:val="clear" w:color="auto" w:fill="F2F2F2" w:themeFill="background1" w:themeFillShade="F2"/>
            <w:vAlign w:val="center"/>
          </w:tcPr>
          <w:p w14:paraId="29BE011D" w14:textId="3385BFF4" w:rsidR="00441635" w:rsidRDefault="002379F9" w:rsidP="00441635">
            <w:pPr>
              <w:jc w:val="center"/>
              <w:rPr>
                <w:lang w:eastAsia="en-CA"/>
              </w:rPr>
            </w:pPr>
            <w:r>
              <w:rPr>
                <w:lang w:eastAsia="en-CA"/>
              </w:rPr>
              <w:t>Z-4</w:t>
            </w:r>
          </w:p>
        </w:tc>
        <w:tc>
          <w:tcPr>
            <w:tcW w:w="448" w:type="dxa"/>
            <w:shd w:val="clear" w:color="auto" w:fill="F2F2F2" w:themeFill="background1" w:themeFillShade="F2"/>
            <w:vAlign w:val="center"/>
          </w:tcPr>
          <w:p w14:paraId="793D8901" w14:textId="2665EF98" w:rsidR="00441635" w:rsidRDefault="00000000" w:rsidP="00441635">
            <w:pPr>
              <w:jc w:val="center"/>
              <w:rPr>
                <w:lang w:eastAsia="en-CA"/>
              </w:rPr>
            </w:pPr>
            <w:sdt>
              <w:sdtPr>
                <w:rPr>
                  <w:lang w:eastAsia="en-CA"/>
                </w:rPr>
                <w:id w:val="-63664633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48BDDE0A" w14:textId="77777777" w:rsidR="00441635" w:rsidRDefault="00441635" w:rsidP="00441635">
            <w:pPr>
              <w:jc w:val="center"/>
              <w:rPr>
                <w:lang w:eastAsia="en-CA"/>
              </w:rPr>
            </w:pPr>
          </w:p>
        </w:tc>
        <w:tc>
          <w:tcPr>
            <w:tcW w:w="448" w:type="dxa"/>
            <w:shd w:val="clear" w:color="auto" w:fill="F2F2F2" w:themeFill="background1" w:themeFillShade="F2"/>
            <w:vAlign w:val="center"/>
          </w:tcPr>
          <w:p w14:paraId="36FC12CE" w14:textId="5968ADB2" w:rsidR="00441635" w:rsidRDefault="00000000" w:rsidP="00441635">
            <w:pPr>
              <w:jc w:val="center"/>
              <w:rPr>
                <w:lang w:eastAsia="en-CA"/>
              </w:rPr>
            </w:pPr>
            <w:sdt>
              <w:sdtPr>
                <w:rPr>
                  <w:lang w:eastAsia="en-CA"/>
                </w:rPr>
                <w:id w:val="139384881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7F6A3542" w14:textId="7B532AF7" w:rsidR="00441635" w:rsidRDefault="00000000" w:rsidP="00441635">
            <w:pPr>
              <w:jc w:val="center"/>
              <w:rPr>
                <w:lang w:eastAsia="en-CA"/>
              </w:rPr>
            </w:pPr>
            <w:sdt>
              <w:sdtPr>
                <w:rPr>
                  <w:lang w:eastAsia="en-CA"/>
                </w:rPr>
                <w:id w:val="145482187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288A2FAC" w14:textId="7A064B6C" w:rsidR="00441635" w:rsidRDefault="00000000" w:rsidP="00441635">
            <w:pPr>
              <w:jc w:val="center"/>
              <w:rPr>
                <w:lang w:eastAsia="en-CA"/>
              </w:rPr>
            </w:pPr>
            <w:sdt>
              <w:sdtPr>
                <w:rPr>
                  <w:lang w:eastAsia="en-CA"/>
                </w:rPr>
                <w:id w:val="95992097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5853955A" w14:textId="77777777" w:rsidR="00441635" w:rsidRDefault="00441635" w:rsidP="00441635">
            <w:pPr>
              <w:jc w:val="center"/>
              <w:rPr>
                <w:lang w:eastAsia="en-CA"/>
              </w:rPr>
            </w:pPr>
          </w:p>
        </w:tc>
        <w:tc>
          <w:tcPr>
            <w:tcW w:w="3288" w:type="dxa"/>
            <w:shd w:val="clear" w:color="auto" w:fill="F2F2F2" w:themeFill="background1" w:themeFillShade="F2"/>
          </w:tcPr>
          <w:p w14:paraId="19957C8F" w14:textId="77777777" w:rsidR="00441635" w:rsidRDefault="00441635" w:rsidP="00441635">
            <w:pPr>
              <w:rPr>
                <w:lang w:eastAsia="en-CA"/>
              </w:rPr>
            </w:pPr>
          </w:p>
        </w:tc>
      </w:tr>
      <w:tr w:rsidR="00441635" w14:paraId="1C05D345" w14:textId="77777777" w:rsidTr="00DD2645">
        <w:tc>
          <w:tcPr>
            <w:tcW w:w="3060" w:type="dxa"/>
            <w:shd w:val="clear" w:color="auto" w:fill="F2F2F2" w:themeFill="background1" w:themeFillShade="F2"/>
          </w:tcPr>
          <w:p w14:paraId="7E14431C" w14:textId="02C59CB9" w:rsidR="00441635" w:rsidRDefault="00441635" w:rsidP="00441635">
            <w:pPr>
              <w:rPr>
                <w:lang w:eastAsia="en-CA"/>
              </w:rPr>
            </w:pPr>
            <w:r w:rsidRPr="00E75D62">
              <w:t>CRU 162</w:t>
            </w:r>
          </w:p>
        </w:tc>
        <w:tc>
          <w:tcPr>
            <w:tcW w:w="907" w:type="dxa"/>
            <w:shd w:val="clear" w:color="auto" w:fill="F2F2F2" w:themeFill="background1" w:themeFillShade="F2"/>
            <w:vAlign w:val="center"/>
          </w:tcPr>
          <w:p w14:paraId="6A5F96DC" w14:textId="77777777" w:rsidR="00441635" w:rsidRDefault="00441635" w:rsidP="00441635">
            <w:pPr>
              <w:rPr>
                <w:lang w:eastAsia="en-CA"/>
              </w:rPr>
            </w:pPr>
          </w:p>
        </w:tc>
        <w:tc>
          <w:tcPr>
            <w:tcW w:w="686" w:type="dxa"/>
            <w:shd w:val="clear" w:color="auto" w:fill="F2F2F2" w:themeFill="background1" w:themeFillShade="F2"/>
          </w:tcPr>
          <w:p w14:paraId="702B6257" w14:textId="604E81E4"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4B689D70" w14:textId="77777777" w:rsidR="00441635" w:rsidRDefault="00441635" w:rsidP="00441635">
            <w:pPr>
              <w:jc w:val="center"/>
              <w:rPr>
                <w:lang w:eastAsia="en-CA"/>
              </w:rPr>
            </w:pPr>
          </w:p>
        </w:tc>
        <w:tc>
          <w:tcPr>
            <w:tcW w:w="1101" w:type="dxa"/>
            <w:shd w:val="clear" w:color="auto" w:fill="F2F2F2" w:themeFill="background1" w:themeFillShade="F2"/>
          </w:tcPr>
          <w:p w14:paraId="076CB904" w14:textId="543A25C8" w:rsidR="00441635" w:rsidRDefault="00441635" w:rsidP="00441635">
            <w:pPr>
              <w:jc w:val="center"/>
              <w:rPr>
                <w:lang w:eastAsia="en-CA"/>
              </w:rPr>
            </w:pPr>
            <w:r w:rsidRPr="00B707BD">
              <w:t>03</w:t>
            </w:r>
          </w:p>
        </w:tc>
        <w:tc>
          <w:tcPr>
            <w:tcW w:w="850" w:type="dxa"/>
            <w:shd w:val="clear" w:color="auto" w:fill="F2F2F2" w:themeFill="background1" w:themeFillShade="F2"/>
            <w:vAlign w:val="center"/>
          </w:tcPr>
          <w:p w14:paraId="7102946F" w14:textId="2D21C936" w:rsidR="00441635" w:rsidRDefault="002379F9" w:rsidP="00441635">
            <w:pPr>
              <w:jc w:val="center"/>
              <w:rPr>
                <w:lang w:eastAsia="en-CA"/>
              </w:rPr>
            </w:pPr>
            <w:r>
              <w:rPr>
                <w:lang w:eastAsia="en-CA"/>
              </w:rPr>
              <w:t>Z-4</w:t>
            </w:r>
          </w:p>
        </w:tc>
        <w:tc>
          <w:tcPr>
            <w:tcW w:w="448" w:type="dxa"/>
            <w:shd w:val="clear" w:color="auto" w:fill="F2F2F2" w:themeFill="background1" w:themeFillShade="F2"/>
            <w:vAlign w:val="center"/>
          </w:tcPr>
          <w:p w14:paraId="0B055931" w14:textId="26357CF2" w:rsidR="00441635" w:rsidRDefault="00000000" w:rsidP="00441635">
            <w:pPr>
              <w:jc w:val="center"/>
              <w:rPr>
                <w:lang w:eastAsia="en-CA"/>
              </w:rPr>
            </w:pPr>
            <w:sdt>
              <w:sdtPr>
                <w:rPr>
                  <w:lang w:eastAsia="en-CA"/>
                </w:rPr>
                <w:id w:val="-167910930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73B71CF" w14:textId="77777777" w:rsidR="00441635" w:rsidRDefault="00441635" w:rsidP="00441635">
            <w:pPr>
              <w:jc w:val="center"/>
              <w:rPr>
                <w:lang w:eastAsia="en-CA"/>
              </w:rPr>
            </w:pPr>
          </w:p>
        </w:tc>
        <w:tc>
          <w:tcPr>
            <w:tcW w:w="448" w:type="dxa"/>
            <w:shd w:val="clear" w:color="auto" w:fill="F2F2F2" w:themeFill="background1" w:themeFillShade="F2"/>
            <w:vAlign w:val="center"/>
          </w:tcPr>
          <w:p w14:paraId="6E89F733" w14:textId="49930DEE" w:rsidR="00441635" w:rsidRDefault="00000000" w:rsidP="00441635">
            <w:pPr>
              <w:jc w:val="center"/>
              <w:rPr>
                <w:lang w:eastAsia="en-CA"/>
              </w:rPr>
            </w:pPr>
            <w:sdt>
              <w:sdtPr>
                <w:rPr>
                  <w:lang w:eastAsia="en-CA"/>
                </w:rPr>
                <w:id w:val="-57065681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3DDD5A09" w14:textId="17032713" w:rsidR="00441635" w:rsidRDefault="00000000" w:rsidP="00441635">
            <w:pPr>
              <w:jc w:val="center"/>
              <w:rPr>
                <w:lang w:eastAsia="en-CA"/>
              </w:rPr>
            </w:pPr>
            <w:sdt>
              <w:sdtPr>
                <w:rPr>
                  <w:lang w:eastAsia="en-CA"/>
                </w:rPr>
                <w:id w:val="-212592503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6FD3E482" w14:textId="22EDECA2" w:rsidR="00441635" w:rsidRDefault="00000000" w:rsidP="00441635">
            <w:pPr>
              <w:jc w:val="center"/>
              <w:rPr>
                <w:lang w:eastAsia="en-CA"/>
              </w:rPr>
            </w:pPr>
            <w:sdt>
              <w:sdtPr>
                <w:rPr>
                  <w:lang w:eastAsia="en-CA"/>
                </w:rPr>
                <w:id w:val="38877701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EF235E1" w14:textId="77777777" w:rsidR="00441635" w:rsidRDefault="00441635" w:rsidP="00441635">
            <w:pPr>
              <w:jc w:val="center"/>
              <w:rPr>
                <w:lang w:eastAsia="en-CA"/>
              </w:rPr>
            </w:pPr>
          </w:p>
        </w:tc>
        <w:tc>
          <w:tcPr>
            <w:tcW w:w="3288" w:type="dxa"/>
            <w:shd w:val="clear" w:color="auto" w:fill="F2F2F2" w:themeFill="background1" w:themeFillShade="F2"/>
          </w:tcPr>
          <w:p w14:paraId="1D09CCE3" w14:textId="77777777" w:rsidR="00441635" w:rsidRDefault="00441635" w:rsidP="00441635">
            <w:pPr>
              <w:rPr>
                <w:lang w:eastAsia="en-CA"/>
              </w:rPr>
            </w:pPr>
          </w:p>
        </w:tc>
      </w:tr>
      <w:tr w:rsidR="00441635" w14:paraId="5E502822" w14:textId="77777777" w:rsidTr="00DD2645">
        <w:tc>
          <w:tcPr>
            <w:tcW w:w="3060" w:type="dxa"/>
            <w:shd w:val="clear" w:color="auto" w:fill="F2F2F2" w:themeFill="background1" w:themeFillShade="F2"/>
          </w:tcPr>
          <w:p w14:paraId="2686B763" w14:textId="702E8C5B" w:rsidR="00441635" w:rsidRDefault="00441635" w:rsidP="00441635">
            <w:pPr>
              <w:rPr>
                <w:lang w:eastAsia="en-CA"/>
              </w:rPr>
            </w:pPr>
            <w:r w:rsidRPr="00E75D62">
              <w:t>CRU 162</w:t>
            </w:r>
          </w:p>
        </w:tc>
        <w:tc>
          <w:tcPr>
            <w:tcW w:w="907" w:type="dxa"/>
            <w:shd w:val="clear" w:color="auto" w:fill="F2F2F2" w:themeFill="background1" w:themeFillShade="F2"/>
            <w:vAlign w:val="center"/>
          </w:tcPr>
          <w:p w14:paraId="19362915" w14:textId="77777777" w:rsidR="00441635" w:rsidRDefault="00441635" w:rsidP="00441635">
            <w:pPr>
              <w:rPr>
                <w:lang w:eastAsia="en-CA"/>
              </w:rPr>
            </w:pPr>
          </w:p>
        </w:tc>
        <w:tc>
          <w:tcPr>
            <w:tcW w:w="686" w:type="dxa"/>
            <w:shd w:val="clear" w:color="auto" w:fill="F2F2F2" w:themeFill="background1" w:themeFillShade="F2"/>
          </w:tcPr>
          <w:p w14:paraId="4DD2D57B" w14:textId="3ED9F8D2"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2C54BB22" w14:textId="77777777" w:rsidR="00441635" w:rsidRDefault="00441635" w:rsidP="00441635">
            <w:pPr>
              <w:jc w:val="center"/>
              <w:rPr>
                <w:lang w:eastAsia="en-CA"/>
              </w:rPr>
            </w:pPr>
          </w:p>
        </w:tc>
        <w:tc>
          <w:tcPr>
            <w:tcW w:w="1101" w:type="dxa"/>
            <w:shd w:val="clear" w:color="auto" w:fill="F2F2F2" w:themeFill="background1" w:themeFillShade="F2"/>
          </w:tcPr>
          <w:p w14:paraId="499BCCF6" w14:textId="55C84D29" w:rsidR="00441635" w:rsidRDefault="00441635" w:rsidP="00441635">
            <w:pPr>
              <w:jc w:val="center"/>
              <w:rPr>
                <w:lang w:eastAsia="en-CA"/>
              </w:rPr>
            </w:pPr>
            <w:r w:rsidRPr="00B707BD">
              <w:t>07</w:t>
            </w:r>
          </w:p>
        </w:tc>
        <w:tc>
          <w:tcPr>
            <w:tcW w:w="850" w:type="dxa"/>
            <w:shd w:val="clear" w:color="auto" w:fill="F2F2F2" w:themeFill="background1" w:themeFillShade="F2"/>
            <w:vAlign w:val="center"/>
          </w:tcPr>
          <w:p w14:paraId="7912C963" w14:textId="0430E0BB" w:rsidR="00441635" w:rsidRDefault="002379F9" w:rsidP="00441635">
            <w:pPr>
              <w:jc w:val="center"/>
              <w:rPr>
                <w:lang w:eastAsia="en-CA"/>
              </w:rPr>
            </w:pPr>
            <w:r>
              <w:rPr>
                <w:lang w:eastAsia="en-CA"/>
              </w:rPr>
              <w:t>Z-4</w:t>
            </w:r>
          </w:p>
        </w:tc>
        <w:tc>
          <w:tcPr>
            <w:tcW w:w="448" w:type="dxa"/>
            <w:shd w:val="clear" w:color="auto" w:fill="F2F2F2" w:themeFill="background1" w:themeFillShade="F2"/>
            <w:vAlign w:val="center"/>
          </w:tcPr>
          <w:p w14:paraId="60C4DADE" w14:textId="21658040" w:rsidR="00441635" w:rsidRDefault="00000000" w:rsidP="00441635">
            <w:pPr>
              <w:jc w:val="center"/>
              <w:rPr>
                <w:lang w:eastAsia="en-CA"/>
              </w:rPr>
            </w:pPr>
            <w:sdt>
              <w:sdtPr>
                <w:rPr>
                  <w:lang w:eastAsia="en-CA"/>
                </w:rPr>
                <w:id w:val="-94653352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7B0D52E2" w14:textId="77777777" w:rsidR="00441635" w:rsidRDefault="00441635" w:rsidP="00441635">
            <w:pPr>
              <w:jc w:val="center"/>
              <w:rPr>
                <w:lang w:eastAsia="en-CA"/>
              </w:rPr>
            </w:pPr>
          </w:p>
        </w:tc>
        <w:tc>
          <w:tcPr>
            <w:tcW w:w="448" w:type="dxa"/>
            <w:shd w:val="clear" w:color="auto" w:fill="F2F2F2" w:themeFill="background1" w:themeFillShade="F2"/>
            <w:vAlign w:val="center"/>
          </w:tcPr>
          <w:p w14:paraId="493198F1" w14:textId="3DF5E067" w:rsidR="00441635" w:rsidRDefault="00000000" w:rsidP="00441635">
            <w:pPr>
              <w:jc w:val="center"/>
              <w:rPr>
                <w:lang w:eastAsia="en-CA"/>
              </w:rPr>
            </w:pPr>
            <w:sdt>
              <w:sdtPr>
                <w:rPr>
                  <w:lang w:eastAsia="en-CA"/>
                </w:rPr>
                <w:id w:val="68664507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0EC544AC" w14:textId="5C7C80AC" w:rsidR="00441635" w:rsidRDefault="00000000" w:rsidP="00441635">
            <w:pPr>
              <w:jc w:val="center"/>
              <w:rPr>
                <w:lang w:eastAsia="en-CA"/>
              </w:rPr>
            </w:pPr>
            <w:sdt>
              <w:sdtPr>
                <w:rPr>
                  <w:lang w:eastAsia="en-CA"/>
                </w:rPr>
                <w:id w:val="96245457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40E83C46" w14:textId="3D7D50ED" w:rsidR="00441635" w:rsidRDefault="00000000" w:rsidP="00441635">
            <w:pPr>
              <w:jc w:val="center"/>
              <w:rPr>
                <w:lang w:eastAsia="en-CA"/>
              </w:rPr>
            </w:pPr>
            <w:sdt>
              <w:sdtPr>
                <w:rPr>
                  <w:lang w:eastAsia="en-CA"/>
                </w:rPr>
                <w:id w:val="158973859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85D0F57" w14:textId="77777777" w:rsidR="00441635" w:rsidRDefault="00441635" w:rsidP="00441635">
            <w:pPr>
              <w:jc w:val="center"/>
              <w:rPr>
                <w:lang w:eastAsia="en-CA"/>
              </w:rPr>
            </w:pPr>
          </w:p>
        </w:tc>
        <w:tc>
          <w:tcPr>
            <w:tcW w:w="3288" w:type="dxa"/>
            <w:shd w:val="clear" w:color="auto" w:fill="F2F2F2" w:themeFill="background1" w:themeFillShade="F2"/>
          </w:tcPr>
          <w:p w14:paraId="15224224" w14:textId="77777777" w:rsidR="00441635" w:rsidRDefault="00441635" w:rsidP="00441635">
            <w:pPr>
              <w:rPr>
                <w:lang w:eastAsia="en-CA"/>
              </w:rPr>
            </w:pPr>
          </w:p>
        </w:tc>
      </w:tr>
      <w:tr w:rsidR="00441635" w14:paraId="6EB1434F" w14:textId="77777777" w:rsidTr="00DD2645">
        <w:tc>
          <w:tcPr>
            <w:tcW w:w="3060" w:type="dxa"/>
            <w:shd w:val="clear" w:color="auto" w:fill="F2F2F2" w:themeFill="background1" w:themeFillShade="F2"/>
          </w:tcPr>
          <w:p w14:paraId="44207E03" w14:textId="4B6B5B47" w:rsidR="00441635" w:rsidRDefault="00441635" w:rsidP="00441635">
            <w:pPr>
              <w:rPr>
                <w:lang w:eastAsia="en-CA"/>
              </w:rPr>
            </w:pPr>
            <w:r w:rsidRPr="00E75D62">
              <w:t xml:space="preserve">SPRINKLER ROOM </w:t>
            </w:r>
            <w:r w:rsidRPr="00E75D62">
              <w:rPr>
                <w:rFonts w:ascii="Cambria Math" w:hAnsi="Cambria Math" w:cs="Cambria Math"/>
              </w:rPr>
              <w:t>‐</w:t>
            </w:r>
            <w:r w:rsidRPr="00E75D62">
              <w:t xml:space="preserve"> MAINT SHOP</w:t>
            </w:r>
          </w:p>
        </w:tc>
        <w:tc>
          <w:tcPr>
            <w:tcW w:w="907" w:type="dxa"/>
            <w:shd w:val="clear" w:color="auto" w:fill="F2F2F2" w:themeFill="background1" w:themeFillShade="F2"/>
            <w:vAlign w:val="center"/>
          </w:tcPr>
          <w:p w14:paraId="2D8F14E1" w14:textId="77777777" w:rsidR="00441635" w:rsidRDefault="00441635" w:rsidP="00441635">
            <w:pPr>
              <w:rPr>
                <w:lang w:eastAsia="en-CA"/>
              </w:rPr>
            </w:pPr>
          </w:p>
        </w:tc>
        <w:tc>
          <w:tcPr>
            <w:tcW w:w="686" w:type="dxa"/>
            <w:shd w:val="clear" w:color="auto" w:fill="F2F2F2" w:themeFill="background1" w:themeFillShade="F2"/>
          </w:tcPr>
          <w:p w14:paraId="6520C2C5" w14:textId="4B2B66D5"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34DCE0E6" w14:textId="77777777" w:rsidR="00441635" w:rsidRDefault="00441635" w:rsidP="00441635">
            <w:pPr>
              <w:jc w:val="center"/>
              <w:rPr>
                <w:lang w:eastAsia="en-CA"/>
              </w:rPr>
            </w:pPr>
          </w:p>
        </w:tc>
        <w:tc>
          <w:tcPr>
            <w:tcW w:w="1101" w:type="dxa"/>
            <w:shd w:val="clear" w:color="auto" w:fill="F2F2F2" w:themeFill="background1" w:themeFillShade="F2"/>
          </w:tcPr>
          <w:p w14:paraId="18ACAF86" w14:textId="00450021" w:rsidR="00441635" w:rsidRDefault="00441635" w:rsidP="00441635">
            <w:pPr>
              <w:jc w:val="center"/>
              <w:rPr>
                <w:lang w:eastAsia="en-CA"/>
              </w:rPr>
            </w:pPr>
            <w:r w:rsidRPr="00B707BD">
              <w:t>04</w:t>
            </w:r>
          </w:p>
        </w:tc>
        <w:tc>
          <w:tcPr>
            <w:tcW w:w="850" w:type="dxa"/>
            <w:shd w:val="clear" w:color="auto" w:fill="F2F2F2" w:themeFill="background1" w:themeFillShade="F2"/>
            <w:vAlign w:val="center"/>
          </w:tcPr>
          <w:p w14:paraId="33D66499" w14:textId="622A1DAE" w:rsidR="00441635" w:rsidRDefault="002379F9" w:rsidP="00441635">
            <w:pPr>
              <w:jc w:val="center"/>
              <w:rPr>
                <w:lang w:eastAsia="en-CA"/>
              </w:rPr>
            </w:pPr>
            <w:r>
              <w:rPr>
                <w:lang w:eastAsia="en-CA"/>
              </w:rPr>
              <w:t>Z-4</w:t>
            </w:r>
          </w:p>
        </w:tc>
        <w:tc>
          <w:tcPr>
            <w:tcW w:w="448" w:type="dxa"/>
            <w:shd w:val="clear" w:color="auto" w:fill="F2F2F2" w:themeFill="background1" w:themeFillShade="F2"/>
            <w:vAlign w:val="center"/>
          </w:tcPr>
          <w:p w14:paraId="42DE0EE8" w14:textId="6020C24F" w:rsidR="00441635" w:rsidRDefault="00000000" w:rsidP="00441635">
            <w:pPr>
              <w:jc w:val="center"/>
              <w:rPr>
                <w:lang w:eastAsia="en-CA"/>
              </w:rPr>
            </w:pPr>
            <w:sdt>
              <w:sdtPr>
                <w:rPr>
                  <w:lang w:eastAsia="en-CA"/>
                </w:rPr>
                <w:id w:val="131213696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BEEC581" w14:textId="77777777" w:rsidR="00441635" w:rsidRDefault="00441635" w:rsidP="00441635">
            <w:pPr>
              <w:jc w:val="center"/>
              <w:rPr>
                <w:lang w:eastAsia="en-CA"/>
              </w:rPr>
            </w:pPr>
          </w:p>
        </w:tc>
        <w:tc>
          <w:tcPr>
            <w:tcW w:w="448" w:type="dxa"/>
            <w:shd w:val="clear" w:color="auto" w:fill="F2F2F2" w:themeFill="background1" w:themeFillShade="F2"/>
            <w:vAlign w:val="center"/>
          </w:tcPr>
          <w:p w14:paraId="721BBCED" w14:textId="54567943" w:rsidR="00441635" w:rsidRDefault="00000000" w:rsidP="00441635">
            <w:pPr>
              <w:jc w:val="center"/>
              <w:rPr>
                <w:lang w:eastAsia="en-CA"/>
              </w:rPr>
            </w:pPr>
            <w:sdt>
              <w:sdtPr>
                <w:rPr>
                  <w:lang w:eastAsia="en-CA"/>
                </w:rPr>
                <w:id w:val="-87653773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2D2BD2D9" w14:textId="1D9E8857" w:rsidR="00441635" w:rsidRDefault="00000000" w:rsidP="00441635">
            <w:pPr>
              <w:jc w:val="center"/>
              <w:rPr>
                <w:lang w:eastAsia="en-CA"/>
              </w:rPr>
            </w:pPr>
            <w:sdt>
              <w:sdtPr>
                <w:rPr>
                  <w:lang w:eastAsia="en-CA"/>
                </w:rPr>
                <w:id w:val="129132628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0544A754" w14:textId="67258C17" w:rsidR="00441635" w:rsidRDefault="00000000" w:rsidP="00441635">
            <w:pPr>
              <w:jc w:val="center"/>
              <w:rPr>
                <w:lang w:eastAsia="en-CA"/>
              </w:rPr>
            </w:pPr>
            <w:sdt>
              <w:sdtPr>
                <w:rPr>
                  <w:lang w:eastAsia="en-CA"/>
                </w:rPr>
                <w:id w:val="61610089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35D3E27C" w14:textId="77777777" w:rsidR="00441635" w:rsidRDefault="00441635" w:rsidP="00441635">
            <w:pPr>
              <w:jc w:val="center"/>
              <w:rPr>
                <w:lang w:eastAsia="en-CA"/>
              </w:rPr>
            </w:pPr>
          </w:p>
        </w:tc>
        <w:tc>
          <w:tcPr>
            <w:tcW w:w="3288" w:type="dxa"/>
            <w:shd w:val="clear" w:color="auto" w:fill="F2F2F2" w:themeFill="background1" w:themeFillShade="F2"/>
          </w:tcPr>
          <w:p w14:paraId="1CA485E4" w14:textId="77777777" w:rsidR="00441635" w:rsidRDefault="00441635" w:rsidP="00441635">
            <w:pPr>
              <w:rPr>
                <w:lang w:eastAsia="en-CA"/>
              </w:rPr>
            </w:pPr>
          </w:p>
        </w:tc>
      </w:tr>
      <w:tr w:rsidR="00441635" w14:paraId="0161F0FC" w14:textId="77777777" w:rsidTr="00DD2645">
        <w:tc>
          <w:tcPr>
            <w:tcW w:w="3060" w:type="dxa"/>
            <w:shd w:val="clear" w:color="auto" w:fill="F2F2F2" w:themeFill="background1" w:themeFillShade="F2"/>
          </w:tcPr>
          <w:p w14:paraId="2170127B" w14:textId="51162D98" w:rsidR="00441635" w:rsidRDefault="00441635" w:rsidP="00441635">
            <w:pPr>
              <w:rPr>
                <w:lang w:eastAsia="en-CA"/>
              </w:rPr>
            </w:pPr>
            <w:r w:rsidRPr="00E75D62">
              <w:t xml:space="preserve">SPRINKLER ROOM </w:t>
            </w:r>
            <w:r w:rsidRPr="00E75D62">
              <w:rPr>
                <w:rFonts w:ascii="Cambria Math" w:hAnsi="Cambria Math" w:cs="Cambria Math"/>
              </w:rPr>
              <w:t>‐</w:t>
            </w:r>
            <w:r w:rsidRPr="00E75D62">
              <w:t xml:space="preserve"> MAINT SHOP</w:t>
            </w:r>
          </w:p>
        </w:tc>
        <w:tc>
          <w:tcPr>
            <w:tcW w:w="907" w:type="dxa"/>
            <w:shd w:val="clear" w:color="auto" w:fill="F2F2F2" w:themeFill="background1" w:themeFillShade="F2"/>
            <w:vAlign w:val="center"/>
          </w:tcPr>
          <w:p w14:paraId="6381B7FF" w14:textId="77777777" w:rsidR="00441635" w:rsidRDefault="00441635" w:rsidP="00441635">
            <w:pPr>
              <w:rPr>
                <w:lang w:eastAsia="en-CA"/>
              </w:rPr>
            </w:pPr>
          </w:p>
        </w:tc>
        <w:tc>
          <w:tcPr>
            <w:tcW w:w="686" w:type="dxa"/>
            <w:shd w:val="clear" w:color="auto" w:fill="F2F2F2" w:themeFill="background1" w:themeFillShade="F2"/>
          </w:tcPr>
          <w:p w14:paraId="027C9E23" w14:textId="5B14CB59"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01CB58CB" w14:textId="77777777" w:rsidR="00441635" w:rsidRDefault="00441635" w:rsidP="00441635">
            <w:pPr>
              <w:jc w:val="center"/>
              <w:rPr>
                <w:lang w:eastAsia="en-CA"/>
              </w:rPr>
            </w:pPr>
          </w:p>
        </w:tc>
        <w:tc>
          <w:tcPr>
            <w:tcW w:w="1101" w:type="dxa"/>
            <w:shd w:val="clear" w:color="auto" w:fill="F2F2F2" w:themeFill="background1" w:themeFillShade="F2"/>
          </w:tcPr>
          <w:p w14:paraId="711A2070" w14:textId="7222AA7B" w:rsidR="00441635" w:rsidRDefault="00441635" w:rsidP="00441635">
            <w:pPr>
              <w:jc w:val="center"/>
              <w:rPr>
                <w:lang w:eastAsia="en-CA"/>
              </w:rPr>
            </w:pPr>
            <w:r w:rsidRPr="00B707BD">
              <w:t>05</w:t>
            </w:r>
          </w:p>
        </w:tc>
        <w:tc>
          <w:tcPr>
            <w:tcW w:w="850" w:type="dxa"/>
            <w:shd w:val="clear" w:color="auto" w:fill="F2F2F2" w:themeFill="background1" w:themeFillShade="F2"/>
            <w:vAlign w:val="center"/>
          </w:tcPr>
          <w:p w14:paraId="125B5E79" w14:textId="04C17B73" w:rsidR="00441635" w:rsidRDefault="002379F9" w:rsidP="00441635">
            <w:pPr>
              <w:jc w:val="center"/>
              <w:rPr>
                <w:lang w:eastAsia="en-CA"/>
              </w:rPr>
            </w:pPr>
            <w:r>
              <w:rPr>
                <w:lang w:eastAsia="en-CA"/>
              </w:rPr>
              <w:t>Z-4</w:t>
            </w:r>
          </w:p>
        </w:tc>
        <w:tc>
          <w:tcPr>
            <w:tcW w:w="448" w:type="dxa"/>
            <w:shd w:val="clear" w:color="auto" w:fill="F2F2F2" w:themeFill="background1" w:themeFillShade="F2"/>
            <w:vAlign w:val="center"/>
          </w:tcPr>
          <w:p w14:paraId="5644089E" w14:textId="49599CB6" w:rsidR="00441635" w:rsidRDefault="00000000" w:rsidP="00441635">
            <w:pPr>
              <w:jc w:val="center"/>
              <w:rPr>
                <w:lang w:eastAsia="en-CA"/>
              </w:rPr>
            </w:pPr>
            <w:sdt>
              <w:sdtPr>
                <w:rPr>
                  <w:lang w:eastAsia="en-CA"/>
                </w:rPr>
                <w:id w:val="173380282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0B0B8C3D" w14:textId="77777777" w:rsidR="00441635" w:rsidRDefault="00441635" w:rsidP="00441635">
            <w:pPr>
              <w:jc w:val="center"/>
              <w:rPr>
                <w:lang w:eastAsia="en-CA"/>
              </w:rPr>
            </w:pPr>
          </w:p>
        </w:tc>
        <w:tc>
          <w:tcPr>
            <w:tcW w:w="448" w:type="dxa"/>
            <w:shd w:val="clear" w:color="auto" w:fill="F2F2F2" w:themeFill="background1" w:themeFillShade="F2"/>
            <w:vAlign w:val="center"/>
          </w:tcPr>
          <w:p w14:paraId="550FB6C8" w14:textId="1DC1C2CE" w:rsidR="00441635" w:rsidRDefault="00000000" w:rsidP="00441635">
            <w:pPr>
              <w:jc w:val="center"/>
              <w:rPr>
                <w:lang w:eastAsia="en-CA"/>
              </w:rPr>
            </w:pPr>
            <w:sdt>
              <w:sdtPr>
                <w:rPr>
                  <w:lang w:eastAsia="en-CA"/>
                </w:rPr>
                <w:id w:val="-43568409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56E40074" w14:textId="28E69B71" w:rsidR="00441635" w:rsidRDefault="00000000" w:rsidP="00441635">
            <w:pPr>
              <w:jc w:val="center"/>
              <w:rPr>
                <w:lang w:eastAsia="en-CA"/>
              </w:rPr>
            </w:pPr>
            <w:sdt>
              <w:sdtPr>
                <w:rPr>
                  <w:lang w:eastAsia="en-CA"/>
                </w:rPr>
                <w:id w:val="152182487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03F24E44" w14:textId="12CE6097" w:rsidR="00441635" w:rsidRDefault="00000000" w:rsidP="00441635">
            <w:pPr>
              <w:jc w:val="center"/>
              <w:rPr>
                <w:lang w:eastAsia="en-CA"/>
              </w:rPr>
            </w:pPr>
            <w:sdt>
              <w:sdtPr>
                <w:rPr>
                  <w:lang w:eastAsia="en-CA"/>
                </w:rPr>
                <w:id w:val="167429835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01B13E4E" w14:textId="77777777" w:rsidR="00441635" w:rsidRDefault="00441635" w:rsidP="00441635">
            <w:pPr>
              <w:jc w:val="center"/>
              <w:rPr>
                <w:lang w:eastAsia="en-CA"/>
              </w:rPr>
            </w:pPr>
          </w:p>
        </w:tc>
        <w:tc>
          <w:tcPr>
            <w:tcW w:w="3288" w:type="dxa"/>
            <w:shd w:val="clear" w:color="auto" w:fill="F2F2F2" w:themeFill="background1" w:themeFillShade="F2"/>
          </w:tcPr>
          <w:p w14:paraId="07AFE146" w14:textId="77777777" w:rsidR="00441635" w:rsidRDefault="00441635" w:rsidP="00441635">
            <w:pPr>
              <w:rPr>
                <w:lang w:eastAsia="en-CA"/>
              </w:rPr>
            </w:pPr>
          </w:p>
        </w:tc>
      </w:tr>
      <w:tr w:rsidR="00441635" w14:paraId="488E0BD7" w14:textId="77777777" w:rsidTr="00DD2645">
        <w:tc>
          <w:tcPr>
            <w:tcW w:w="3060" w:type="dxa"/>
            <w:shd w:val="clear" w:color="auto" w:fill="F2F2F2" w:themeFill="background1" w:themeFillShade="F2"/>
          </w:tcPr>
          <w:p w14:paraId="2566A0A5" w14:textId="614EB7AA" w:rsidR="00441635" w:rsidRDefault="00441635" w:rsidP="00441635">
            <w:pPr>
              <w:rPr>
                <w:lang w:eastAsia="en-CA"/>
              </w:rPr>
            </w:pPr>
            <w:r w:rsidRPr="00E75D62">
              <w:t>NW LOADING DOCK</w:t>
            </w:r>
            <w:r w:rsidRPr="00E75D62">
              <w:rPr>
                <w:rFonts w:ascii="Cambria Math" w:hAnsi="Cambria Math" w:cs="Cambria Math"/>
              </w:rPr>
              <w:t>‐</w:t>
            </w:r>
            <w:r w:rsidRPr="00E75D62">
              <w:t xml:space="preserve"> BY MAINT RM EXIT</w:t>
            </w:r>
          </w:p>
        </w:tc>
        <w:tc>
          <w:tcPr>
            <w:tcW w:w="907" w:type="dxa"/>
            <w:shd w:val="clear" w:color="auto" w:fill="F2F2F2" w:themeFill="background1" w:themeFillShade="F2"/>
            <w:vAlign w:val="center"/>
          </w:tcPr>
          <w:p w14:paraId="6D2DB1DC" w14:textId="77777777" w:rsidR="00441635" w:rsidRDefault="00441635" w:rsidP="00441635">
            <w:pPr>
              <w:rPr>
                <w:lang w:eastAsia="en-CA"/>
              </w:rPr>
            </w:pPr>
          </w:p>
        </w:tc>
        <w:tc>
          <w:tcPr>
            <w:tcW w:w="686" w:type="dxa"/>
            <w:shd w:val="clear" w:color="auto" w:fill="F2F2F2" w:themeFill="background1" w:themeFillShade="F2"/>
          </w:tcPr>
          <w:p w14:paraId="0D0D3428" w14:textId="47CA0A98"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4E969BB3" w14:textId="77777777" w:rsidR="00441635" w:rsidRDefault="00441635" w:rsidP="00441635">
            <w:pPr>
              <w:jc w:val="center"/>
              <w:rPr>
                <w:lang w:eastAsia="en-CA"/>
              </w:rPr>
            </w:pPr>
          </w:p>
        </w:tc>
        <w:tc>
          <w:tcPr>
            <w:tcW w:w="1101" w:type="dxa"/>
            <w:shd w:val="clear" w:color="auto" w:fill="F2F2F2" w:themeFill="background1" w:themeFillShade="F2"/>
          </w:tcPr>
          <w:p w14:paraId="02E01293" w14:textId="36F32F3D" w:rsidR="00441635" w:rsidRDefault="00441635" w:rsidP="00441635">
            <w:pPr>
              <w:jc w:val="center"/>
              <w:rPr>
                <w:lang w:eastAsia="en-CA"/>
              </w:rPr>
            </w:pPr>
            <w:r w:rsidRPr="00B707BD">
              <w:t>06</w:t>
            </w:r>
          </w:p>
        </w:tc>
        <w:tc>
          <w:tcPr>
            <w:tcW w:w="850" w:type="dxa"/>
            <w:shd w:val="clear" w:color="auto" w:fill="F2F2F2" w:themeFill="background1" w:themeFillShade="F2"/>
            <w:vAlign w:val="center"/>
          </w:tcPr>
          <w:p w14:paraId="69353E22" w14:textId="0DA99916" w:rsidR="00441635" w:rsidRDefault="002379F9" w:rsidP="00441635">
            <w:pPr>
              <w:jc w:val="center"/>
              <w:rPr>
                <w:lang w:eastAsia="en-CA"/>
              </w:rPr>
            </w:pPr>
            <w:r>
              <w:rPr>
                <w:lang w:eastAsia="en-CA"/>
              </w:rPr>
              <w:t>Z-4</w:t>
            </w:r>
          </w:p>
        </w:tc>
        <w:tc>
          <w:tcPr>
            <w:tcW w:w="448" w:type="dxa"/>
            <w:shd w:val="clear" w:color="auto" w:fill="F2F2F2" w:themeFill="background1" w:themeFillShade="F2"/>
            <w:vAlign w:val="center"/>
          </w:tcPr>
          <w:p w14:paraId="3A9D890D" w14:textId="20BDFD50" w:rsidR="00441635" w:rsidRDefault="00000000" w:rsidP="00441635">
            <w:pPr>
              <w:jc w:val="center"/>
              <w:rPr>
                <w:lang w:eastAsia="en-CA"/>
              </w:rPr>
            </w:pPr>
            <w:sdt>
              <w:sdtPr>
                <w:rPr>
                  <w:lang w:eastAsia="en-CA"/>
                </w:rPr>
                <w:id w:val="-84155417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489F9B61" w14:textId="77777777" w:rsidR="00441635" w:rsidRDefault="00441635" w:rsidP="00441635">
            <w:pPr>
              <w:jc w:val="center"/>
              <w:rPr>
                <w:lang w:eastAsia="en-CA"/>
              </w:rPr>
            </w:pPr>
          </w:p>
        </w:tc>
        <w:tc>
          <w:tcPr>
            <w:tcW w:w="448" w:type="dxa"/>
            <w:shd w:val="clear" w:color="auto" w:fill="F2F2F2" w:themeFill="background1" w:themeFillShade="F2"/>
            <w:vAlign w:val="center"/>
          </w:tcPr>
          <w:p w14:paraId="2E18A20B" w14:textId="15BF9D59" w:rsidR="00441635" w:rsidRDefault="00000000" w:rsidP="00441635">
            <w:pPr>
              <w:jc w:val="center"/>
              <w:rPr>
                <w:lang w:eastAsia="en-CA"/>
              </w:rPr>
            </w:pPr>
            <w:sdt>
              <w:sdtPr>
                <w:rPr>
                  <w:lang w:eastAsia="en-CA"/>
                </w:rPr>
                <w:id w:val="-65707235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020D569E" w14:textId="57BC4337" w:rsidR="00441635" w:rsidRDefault="00000000" w:rsidP="00441635">
            <w:pPr>
              <w:jc w:val="center"/>
              <w:rPr>
                <w:lang w:eastAsia="en-CA"/>
              </w:rPr>
            </w:pPr>
            <w:sdt>
              <w:sdtPr>
                <w:rPr>
                  <w:lang w:eastAsia="en-CA"/>
                </w:rPr>
                <w:id w:val="117083587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54C09DF9" w14:textId="4B2D460B" w:rsidR="00441635" w:rsidRDefault="00000000" w:rsidP="00441635">
            <w:pPr>
              <w:jc w:val="center"/>
              <w:rPr>
                <w:lang w:eastAsia="en-CA"/>
              </w:rPr>
            </w:pPr>
            <w:sdt>
              <w:sdtPr>
                <w:rPr>
                  <w:lang w:eastAsia="en-CA"/>
                </w:rPr>
                <w:id w:val="-166462566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7C794A99" w14:textId="77777777" w:rsidR="00441635" w:rsidRDefault="00441635" w:rsidP="00441635">
            <w:pPr>
              <w:jc w:val="center"/>
              <w:rPr>
                <w:lang w:eastAsia="en-CA"/>
              </w:rPr>
            </w:pPr>
          </w:p>
        </w:tc>
        <w:tc>
          <w:tcPr>
            <w:tcW w:w="3288" w:type="dxa"/>
            <w:shd w:val="clear" w:color="auto" w:fill="F2F2F2" w:themeFill="background1" w:themeFillShade="F2"/>
          </w:tcPr>
          <w:p w14:paraId="542FCB10" w14:textId="77777777" w:rsidR="00441635" w:rsidRDefault="00441635" w:rsidP="00441635">
            <w:pPr>
              <w:rPr>
                <w:lang w:eastAsia="en-CA"/>
              </w:rPr>
            </w:pPr>
          </w:p>
        </w:tc>
      </w:tr>
      <w:tr w:rsidR="00441635" w14:paraId="385556C1" w14:textId="77777777" w:rsidTr="00DD2645">
        <w:tc>
          <w:tcPr>
            <w:tcW w:w="3060" w:type="dxa"/>
            <w:shd w:val="clear" w:color="auto" w:fill="F2F2F2" w:themeFill="background1" w:themeFillShade="F2"/>
          </w:tcPr>
          <w:p w14:paraId="0C690795" w14:textId="3A6F1A06" w:rsidR="00441635" w:rsidRDefault="00441635" w:rsidP="00441635">
            <w:pPr>
              <w:rPr>
                <w:lang w:eastAsia="en-CA"/>
              </w:rPr>
            </w:pPr>
            <w:r w:rsidRPr="00E75D62">
              <w:t>CRU 161</w:t>
            </w:r>
            <w:r w:rsidRPr="00E75D62">
              <w:rPr>
                <w:rFonts w:ascii="Cambria Math" w:hAnsi="Cambria Math" w:cs="Cambria Math"/>
              </w:rPr>
              <w:t>‐</w:t>
            </w:r>
            <w:r w:rsidRPr="00E75D62">
              <w:t xml:space="preserve"> ABOVE PULL</w:t>
            </w:r>
          </w:p>
        </w:tc>
        <w:tc>
          <w:tcPr>
            <w:tcW w:w="907" w:type="dxa"/>
            <w:shd w:val="clear" w:color="auto" w:fill="F2F2F2" w:themeFill="background1" w:themeFillShade="F2"/>
            <w:vAlign w:val="center"/>
          </w:tcPr>
          <w:p w14:paraId="345495C1" w14:textId="77777777" w:rsidR="00441635" w:rsidRDefault="00441635" w:rsidP="00441635">
            <w:pPr>
              <w:rPr>
                <w:lang w:eastAsia="en-CA"/>
              </w:rPr>
            </w:pPr>
          </w:p>
        </w:tc>
        <w:tc>
          <w:tcPr>
            <w:tcW w:w="686" w:type="dxa"/>
            <w:shd w:val="clear" w:color="auto" w:fill="F2F2F2" w:themeFill="background1" w:themeFillShade="F2"/>
          </w:tcPr>
          <w:p w14:paraId="2C01D08D" w14:textId="2D054D53"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5CAA76FB" w14:textId="77777777" w:rsidR="00441635" w:rsidRDefault="00441635" w:rsidP="00441635">
            <w:pPr>
              <w:jc w:val="center"/>
              <w:rPr>
                <w:lang w:eastAsia="en-CA"/>
              </w:rPr>
            </w:pPr>
          </w:p>
        </w:tc>
        <w:tc>
          <w:tcPr>
            <w:tcW w:w="1101" w:type="dxa"/>
            <w:shd w:val="clear" w:color="auto" w:fill="F2F2F2" w:themeFill="background1" w:themeFillShade="F2"/>
          </w:tcPr>
          <w:p w14:paraId="12A35926" w14:textId="2A681772" w:rsidR="00441635" w:rsidRDefault="00441635" w:rsidP="00441635">
            <w:pPr>
              <w:jc w:val="center"/>
              <w:rPr>
                <w:lang w:eastAsia="en-CA"/>
              </w:rPr>
            </w:pPr>
            <w:r w:rsidRPr="00B707BD">
              <w:t>08</w:t>
            </w:r>
          </w:p>
        </w:tc>
        <w:tc>
          <w:tcPr>
            <w:tcW w:w="850" w:type="dxa"/>
            <w:shd w:val="clear" w:color="auto" w:fill="F2F2F2" w:themeFill="background1" w:themeFillShade="F2"/>
            <w:vAlign w:val="center"/>
          </w:tcPr>
          <w:p w14:paraId="1F9FB1BE" w14:textId="3E629E36" w:rsidR="00441635" w:rsidRDefault="002379F9" w:rsidP="00441635">
            <w:pPr>
              <w:jc w:val="center"/>
              <w:rPr>
                <w:lang w:eastAsia="en-CA"/>
              </w:rPr>
            </w:pPr>
            <w:r>
              <w:rPr>
                <w:lang w:eastAsia="en-CA"/>
              </w:rPr>
              <w:t>Z-4</w:t>
            </w:r>
          </w:p>
        </w:tc>
        <w:tc>
          <w:tcPr>
            <w:tcW w:w="448" w:type="dxa"/>
            <w:shd w:val="clear" w:color="auto" w:fill="F2F2F2" w:themeFill="background1" w:themeFillShade="F2"/>
            <w:vAlign w:val="center"/>
          </w:tcPr>
          <w:p w14:paraId="4C727C92" w14:textId="0A57D74E" w:rsidR="00441635" w:rsidRDefault="00000000" w:rsidP="00441635">
            <w:pPr>
              <w:jc w:val="center"/>
              <w:rPr>
                <w:lang w:eastAsia="en-CA"/>
              </w:rPr>
            </w:pPr>
            <w:sdt>
              <w:sdtPr>
                <w:rPr>
                  <w:lang w:eastAsia="en-CA"/>
                </w:rPr>
                <w:id w:val="148056906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F21CFDE" w14:textId="77777777" w:rsidR="00441635" w:rsidRDefault="00441635" w:rsidP="00441635">
            <w:pPr>
              <w:jc w:val="center"/>
              <w:rPr>
                <w:lang w:eastAsia="en-CA"/>
              </w:rPr>
            </w:pPr>
          </w:p>
        </w:tc>
        <w:tc>
          <w:tcPr>
            <w:tcW w:w="448" w:type="dxa"/>
            <w:shd w:val="clear" w:color="auto" w:fill="F2F2F2" w:themeFill="background1" w:themeFillShade="F2"/>
            <w:vAlign w:val="center"/>
          </w:tcPr>
          <w:p w14:paraId="2F3067E4" w14:textId="2BC81306" w:rsidR="00441635" w:rsidRDefault="00000000" w:rsidP="00441635">
            <w:pPr>
              <w:jc w:val="center"/>
              <w:rPr>
                <w:lang w:eastAsia="en-CA"/>
              </w:rPr>
            </w:pPr>
            <w:sdt>
              <w:sdtPr>
                <w:rPr>
                  <w:lang w:eastAsia="en-CA"/>
                </w:rPr>
                <w:id w:val="138205628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6F0E7369" w14:textId="5106AEDD" w:rsidR="00441635" w:rsidRDefault="00000000" w:rsidP="00441635">
            <w:pPr>
              <w:jc w:val="center"/>
              <w:rPr>
                <w:lang w:eastAsia="en-CA"/>
              </w:rPr>
            </w:pPr>
            <w:sdt>
              <w:sdtPr>
                <w:rPr>
                  <w:lang w:eastAsia="en-CA"/>
                </w:rPr>
                <w:id w:val="1797025863"/>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186E7E54" w14:textId="067EED57" w:rsidR="00441635" w:rsidRDefault="00000000" w:rsidP="00441635">
            <w:pPr>
              <w:jc w:val="center"/>
              <w:rPr>
                <w:lang w:eastAsia="en-CA"/>
              </w:rPr>
            </w:pPr>
            <w:sdt>
              <w:sdtPr>
                <w:rPr>
                  <w:lang w:eastAsia="en-CA"/>
                </w:rPr>
                <w:id w:val="28300642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1F127AB" w14:textId="77777777" w:rsidR="00441635" w:rsidRDefault="00441635" w:rsidP="00441635">
            <w:pPr>
              <w:jc w:val="center"/>
              <w:rPr>
                <w:lang w:eastAsia="en-CA"/>
              </w:rPr>
            </w:pPr>
          </w:p>
        </w:tc>
        <w:tc>
          <w:tcPr>
            <w:tcW w:w="3288" w:type="dxa"/>
            <w:shd w:val="clear" w:color="auto" w:fill="F2F2F2" w:themeFill="background1" w:themeFillShade="F2"/>
          </w:tcPr>
          <w:p w14:paraId="7B8BAC13" w14:textId="77777777" w:rsidR="00441635" w:rsidRDefault="00441635" w:rsidP="00441635">
            <w:pPr>
              <w:rPr>
                <w:lang w:eastAsia="en-CA"/>
              </w:rPr>
            </w:pPr>
          </w:p>
        </w:tc>
      </w:tr>
      <w:tr w:rsidR="00441635" w14:paraId="538BF89C" w14:textId="77777777" w:rsidTr="00DD2645">
        <w:tc>
          <w:tcPr>
            <w:tcW w:w="3060" w:type="dxa"/>
            <w:shd w:val="clear" w:color="auto" w:fill="F2F2F2" w:themeFill="background1" w:themeFillShade="F2"/>
          </w:tcPr>
          <w:p w14:paraId="3CEDFBB6" w14:textId="685C4073" w:rsidR="00441635" w:rsidRDefault="00441635" w:rsidP="00441635">
            <w:pPr>
              <w:rPr>
                <w:lang w:eastAsia="en-CA"/>
              </w:rPr>
            </w:pPr>
          </w:p>
        </w:tc>
        <w:tc>
          <w:tcPr>
            <w:tcW w:w="907" w:type="dxa"/>
            <w:shd w:val="clear" w:color="auto" w:fill="F2F2F2" w:themeFill="background1" w:themeFillShade="F2"/>
            <w:vAlign w:val="center"/>
          </w:tcPr>
          <w:p w14:paraId="10DE478B" w14:textId="77777777" w:rsidR="00441635" w:rsidRDefault="00441635" w:rsidP="00441635">
            <w:pPr>
              <w:rPr>
                <w:lang w:eastAsia="en-CA"/>
              </w:rPr>
            </w:pPr>
          </w:p>
        </w:tc>
        <w:tc>
          <w:tcPr>
            <w:tcW w:w="686" w:type="dxa"/>
            <w:shd w:val="clear" w:color="auto" w:fill="F2F2F2" w:themeFill="background1" w:themeFillShade="F2"/>
          </w:tcPr>
          <w:p w14:paraId="3A6B4B7B" w14:textId="36217CE1" w:rsidR="00441635" w:rsidRDefault="00441635" w:rsidP="00441635">
            <w:pPr>
              <w:jc w:val="center"/>
              <w:rPr>
                <w:lang w:eastAsia="en-CA"/>
              </w:rPr>
            </w:pPr>
          </w:p>
        </w:tc>
        <w:tc>
          <w:tcPr>
            <w:tcW w:w="667" w:type="dxa"/>
            <w:shd w:val="clear" w:color="auto" w:fill="F2F2F2" w:themeFill="background1" w:themeFillShade="F2"/>
            <w:vAlign w:val="center"/>
          </w:tcPr>
          <w:p w14:paraId="413B7910" w14:textId="77777777" w:rsidR="00441635" w:rsidRDefault="00441635" w:rsidP="00441635">
            <w:pPr>
              <w:jc w:val="center"/>
              <w:rPr>
                <w:lang w:eastAsia="en-CA"/>
              </w:rPr>
            </w:pPr>
          </w:p>
        </w:tc>
        <w:tc>
          <w:tcPr>
            <w:tcW w:w="1101" w:type="dxa"/>
            <w:shd w:val="clear" w:color="auto" w:fill="F2F2F2" w:themeFill="background1" w:themeFillShade="F2"/>
          </w:tcPr>
          <w:p w14:paraId="21A02A50" w14:textId="3DC09C4E" w:rsidR="00441635" w:rsidRDefault="00441635" w:rsidP="00441635">
            <w:pPr>
              <w:jc w:val="center"/>
              <w:rPr>
                <w:lang w:eastAsia="en-CA"/>
              </w:rPr>
            </w:pPr>
          </w:p>
        </w:tc>
        <w:tc>
          <w:tcPr>
            <w:tcW w:w="850" w:type="dxa"/>
            <w:shd w:val="clear" w:color="auto" w:fill="F2F2F2" w:themeFill="background1" w:themeFillShade="F2"/>
            <w:vAlign w:val="center"/>
          </w:tcPr>
          <w:p w14:paraId="18840E31" w14:textId="3D4A8D44" w:rsidR="00441635" w:rsidRDefault="00441635" w:rsidP="00441635">
            <w:pPr>
              <w:jc w:val="center"/>
              <w:rPr>
                <w:lang w:eastAsia="en-CA"/>
              </w:rPr>
            </w:pPr>
          </w:p>
        </w:tc>
        <w:tc>
          <w:tcPr>
            <w:tcW w:w="448" w:type="dxa"/>
            <w:shd w:val="clear" w:color="auto" w:fill="F2F2F2" w:themeFill="background1" w:themeFillShade="F2"/>
            <w:vAlign w:val="center"/>
          </w:tcPr>
          <w:p w14:paraId="1D211A16" w14:textId="75CD3340" w:rsidR="00441635" w:rsidRDefault="00000000" w:rsidP="00441635">
            <w:pPr>
              <w:jc w:val="center"/>
              <w:rPr>
                <w:lang w:eastAsia="en-CA"/>
              </w:rPr>
            </w:pPr>
            <w:sdt>
              <w:sdtPr>
                <w:rPr>
                  <w:lang w:eastAsia="en-CA"/>
                </w:rPr>
                <w:id w:val="608621354"/>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1101" w:type="dxa"/>
            <w:shd w:val="clear" w:color="auto" w:fill="F2F2F2" w:themeFill="background1" w:themeFillShade="F2"/>
            <w:vAlign w:val="center"/>
          </w:tcPr>
          <w:p w14:paraId="19F27EE2" w14:textId="77777777" w:rsidR="00441635" w:rsidRDefault="00441635" w:rsidP="00441635">
            <w:pPr>
              <w:jc w:val="center"/>
              <w:rPr>
                <w:lang w:eastAsia="en-CA"/>
              </w:rPr>
            </w:pPr>
          </w:p>
        </w:tc>
        <w:tc>
          <w:tcPr>
            <w:tcW w:w="448" w:type="dxa"/>
            <w:shd w:val="clear" w:color="auto" w:fill="F2F2F2" w:themeFill="background1" w:themeFillShade="F2"/>
            <w:vAlign w:val="center"/>
          </w:tcPr>
          <w:p w14:paraId="06FA631F" w14:textId="4DB1E5D4" w:rsidR="00441635" w:rsidRDefault="00000000" w:rsidP="00441635">
            <w:pPr>
              <w:jc w:val="center"/>
              <w:rPr>
                <w:lang w:eastAsia="en-CA"/>
              </w:rPr>
            </w:pPr>
            <w:sdt>
              <w:sdtPr>
                <w:rPr>
                  <w:lang w:eastAsia="en-CA"/>
                </w:rPr>
                <w:id w:val="-1136322142"/>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48" w:type="dxa"/>
            <w:shd w:val="clear" w:color="auto" w:fill="F2F2F2" w:themeFill="background1" w:themeFillShade="F2"/>
            <w:vAlign w:val="center"/>
          </w:tcPr>
          <w:p w14:paraId="4EB94685" w14:textId="2F778427" w:rsidR="00441635" w:rsidRDefault="00000000" w:rsidP="00441635">
            <w:pPr>
              <w:jc w:val="center"/>
              <w:rPr>
                <w:lang w:eastAsia="en-CA"/>
              </w:rPr>
            </w:pPr>
            <w:sdt>
              <w:sdtPr>
                <w:rPr>
                  <w:lang w:eastAsia="en-CA"/>
                </w:rPr>
                <w:id w:val="-555463369"/>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423" w:type="dxa"/>
            <w:shd w:val="clear" w:color="auto" w:fill="F2F2F2" w:themeFill="background1" w:themeFillShade="F2"/>
            <w:vAlign w:val="center"/>
          </w:tcPr>
          <w:p w14:paraId="34D3473D" w14:textId="2D18F3B0" w:rsidR="00441635" w:rsidRDefault="00000000" w:rsidP="00441635">
            <w:pPr>
              <w:jc w:val="center"/>
              <w:rPr>
                <w:lang w:eastAsia="en-CA"/>
              </w:rPr>
            </w:pPr>
            <w:sdt>
              <w:sdtPr>
                <w:rPr>
                  <w:lang w:eastAsia="en-CA"/>
                </w:rPr>
                <w:id w:val="-1058938889"/>
                <w14:checkbox>
                  <w14:checked w14:val="0"/>
                  <w14:checkedState w14:val="0050" w14:font="Wingdings 2"/>
                  <w14:uncheckedState w14:val="0020" w14:font="Wingdings 2"/>
                </w14:checkbox>
              </w:sdtPr>
              <w:sdtContent>
                <w:r w:rsidR="002379F9">
                  <w:rPr>
                    <w:lang w:eastAsia="en-CA"/>
                  </w:rPr>
                  <w:sym w:font="Wingdings 2" w:char="F020"/>
                </w:r>
              </w:sdtContent>
            </w:sdt>
          </w:p>
        </w:tc>
        <w:tc>
          <w:tcPr>
            <w:tcW w:w="964" w:type="dxa"/>
            <w:shd w:val="clear" w:color="auto" w:fill="F2F2F2" w:themeFill="background1" w:themeFillShade="F2"/>
            <w:vAlign w:val="center"/>
          </w:tcPr>
          <w:p w14:paraId="2860D0B8" w14:textId="77777777" w:rsidR="00441635" w:rsidRDefault="00441635" w:rsidP="00441635">
            <w:pPr>
              <w:jc w:val="center"/>
              <w:rPr>
                <w:lang w:eastAsia="en-CA"/>
              </w:rPr>
            </w:pPr>
          </w:p>
        </w:tc>
        <w:tc>
          <w:tcPr>
            <w:tcW w:w="3288" w:type="dxa"/>
            <w:shd w:val="clear" w:color="auto" w:fill="F2F2F2" w:themeFill="background1" w:themeFillShade="F2"/>
          </w:tcPr>
          <w:p w14:paraId="2533E95A" w14:textId="77777777" w:rsidR="00441635" w:rsidRDefault="00441635" w:rsidP="00441635">
            <w:pPr>
              <w:rPr>
                <w:lang w:eastAsia="en-CA"/>
              </w:rPr>
            </w:pPr>
          </w:p>
        </w:tc>
      </w:tr>
      <w:tr w:rsidR="00441635" w14:paraId="24E22F47" w14:textId="77777777" w:rsidTr="00DD2645">
        <w:tc>
          <w:tcPr>
            <w:tcW w:w="3060" w:type="dxa"/>
            <w:shd w:val="clear" w:color="auto" w:fill="F2F2F2" w:themeFill="background1" w:themeFillShade="F2"/>
          </w:tcPr>
          <w:p w14:paraId="3BCD6D7C" w14:textId="5F8D47CC" w:rsidR="00441635" w:rsidRDefault="00441635" w:rsidP="00441635">
            <w:pPr>
              <w:rPr>
                <w:lang w:eastAsia="en-CA"/>
              </w:rPr>
            </w:pPr>
            <w:r w:rsidRPr="00E75D62">
              <w:lastRenderedPageBreak/>
              <w:t>EL RM 7 STAIRWELL</w:t>
            </w:r>
          </w:p>
        </w:tc>
        <w:tc>
          <w:tcPr>
            <w:tcW w:w="907" w:type="dxa"/>
            <w:shd w:val="clear" w:color="auto" w:fill="F2F2F2" w:themeFill="background1" w:themeFillShade="F2"/>
            <w:vAlign w:val="center"/>
          </w:tcPr>
          <w:p w14:paraId="52EE0EB4" w14:textId="77777777" w:rsidR="00441635" w:rsidRDefault="00441635" w:rsidP="00441635">
            <w:pPr>
              <w:rPr>
                <w:lang w:eastAsia="en-CA"/>
              </w:rPr>
            </w:pPr>
          </w:p>
        </w:tc>
        <w:tc>
          <w:tcPr>
            <w:tcW w:w="686" w:type="dxa"/>
            <w:shd w:val="clear" w:color="auto" w:fill="F2F2F2" w:themeFill="background1" w:themeFillShade="F2"/>
          </w:tcPr>
          <w:p w14:paraId="11B6F55F" w14:textId="6857F1AB"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32EFF928" w14:textId="77777777" w:rsidR="00441635" w:rsidRDefault="00441635" w:rsidP="00441635">
            <w:pPr>
              <w:jc w:val="center"/>
              <w:rPr>
                <w:lang w:eastAsia="en-CA"/>
              </w:rPr>
            </w:pPr>
          </w:p>
        </w:tc>
        <w:tc>
          <w:tcPr>
            <w:tcW w:w="1101" w:type="dxa"/>
            <w:shd w:val="clear" w:color="auto" w:fill="F2F2F2" w:themeFill="background1" w:themeFillShade="F2"/>
          </w:tcPr>
          <w:p w14:paraId="3B363D7C" w14:textId="30BE7879" w:rsidR="00441635" w:rsidRDefault="00441635" w:rsidP="00441635">
            <w:pPr>
              <w:jc w:val="center"/>
              <w:rPr>
                <w:lang w:eastAsia="en-CA"/>
              </w:rPr>
            </w:pPr>
            <w:r w:rsidRPr="00B707BD">
              <w:t>10</w:t>
            </w:r>
          </w:p>
        </w:tc>
        <w:tc>
          <w:tcPr>
            <w:tcW w:w="850" w:type="dxa"/>
            <w:shd w:val="clear" w:color="auto" w:fill="F2F2F2" w:themeFill="background1" w:themeFillShade="F2"/>
            <w:vAlign w:val="center"/>
          </w:tcPr>
          <w:p w14:paraId="2AE1A29A" w14:textId="32CCB83D" w:rsidR="00441635" w:rsidRDefault="002379F9" w:rsidP="00441635">
            <w:pPr>
              <w:jc w:val="center"/>
              <w:rPr>
                <w:lang w:eastAsia="en-CA"/>
              </w:rPr>
            </w:pPr>
            <w:r>
              <w:rPr>
                <w:lang w:eastAsia="en-CA"/>
              </w:rPr>
              <w:t>Z-4</w:t>
            </w:r>
          </w:p>
        </w:tc>
        <w:tc>
          <w:tcPr>
            <w:tcW w:w="448" w:type="dxa"/>
            <w:shd w:val="clear" w:color="auto" w:fill="F2F2F2" w:themeFill="background1" w:themeFillShade="F2"/>
            <w:vAlign w:val="center"/>
          </w:tcPr>
          <w:p w14:paraId="2D27BEA5" w14:textId="18A2E507" w:rsidR="00441635" w:rsidRDefault="00000000" w:rsidP="00441635">
            <w:pPr>
              <w:jc w:val="center"/>
              <w:rPr>
                <w:lang w:eastAsia="en-CA"/>
              </w:rPr>
            </w:pPr>
            <w:sdt>
              <w:sdtPr>
                <w:rPr>
                  <w:lang w:eastAsia="en-CA"/>
                </w:rPr>
                <w:id w:val="55667651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8C98B78" w14:textId="77777777" w:rsidR="00441635" w:rsidRDefault="00441635" w:rsidP="00441635">
            <w:pPr>
              <w:jc w:val="center"/>
              <w:rPr>
                <w:lang w:eastAsia="en-CA"/>
              </w:rPr>
            </w:pPr>
          </w:p>
        </w:tc>
        <w:tc>
          <w:tcPr>
            <w:tcW w:w="448" w:type="dxa"/>
            <w:shd w:val="clear" w:color="auto" w:fill="F2F2F2" w:themeFill="background1" w:themeFillShade="F2"/>
            <w:vAlign w:val="center"/>
          </w:tcPr>
          <w:p w14:paraId="16F85808" w14:textId="738513DE" w:rsidR="00441635" w:rsidRDefault="00000000" w:rsidP="00441635">
            <w:pPr>
              <w:jc w:val="center"/>
              <w:rPr>
                <w:lang w:eastAsia="en-CA"/>
              </w:rPr>
            </w:pPr>
            <w:sdt>
              <w:sdtPr>
                <w:rPr>
                  <w:lang w:eastAsia="en-CA"/>
                </w:rPr>
                <w:id w:val="25386216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5055F1CA" w14:textId="170A2995" w:rsidR="00441635" w:rsidRDefault="00000000" w:rsidP="00441635">
            <w:pPr>
              <w:jc w:val="center"/>
              <w:rPr>
                <w:lang w:eastAsia="en-CA"/>
              </w:rPr>
            </w:pPr>
            <w:sdt>
              <w:sdtPr>
                <w:rPr>
                  <w:lang w:eastAsia="en-CA"/>
                </w:rPr>
                <w:id w:val="140071269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0C29A5C8" w14:textId="5D6E21B9" w:rsidR="00441635" w:rsidRDefault="00000000" w:rsidP="00441635">
            <w:pPr>
              <w:jc w:val="center"/>
              <w:rPr>
                <w:lang w:eastAsia="en-CA"/>
              </w:rPr>
            </w:pPr>
            <w:sdt>
              <w:sdtPr>
                <w:rPr>
                  <w:lang w:eastAsia="en-CA"/>
                </w:rPr>
                <w:id w:val="170050767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34C9A380" w14:textId="77777777" w:rsidR="00441635" w:rsidRDefault="00441635" w:rsidP="00441635">
            <w:pPr>
              <w:jc w:val="center"/>
              <w:rPr>
                <w:lang w:eastAsia="en-CA"/>
              </w:rPr>
            </w:pPr>
          </w:p>
        </w:tc>
        <w:tc>
          <w:tcPr>
            <w:tcW w:w="3288" w:type="dxa"/>
            <w:shd w:val="clear" w:color="auto" w:fill="F2F2F2" w:themeFill="background1" w:themeFillShade="F2"/>
          </w:tcPr>
          <w:p w14:paraId="36924808" w14:textId="77777777" w:rsidR="00441635" w:rsidRDefault="00441635" w:rsidP="00441635">
            <w:pPr>
              <w:rPr>
                <w:lang w:eastAsia="en-CA"/>
              </w:rPr>
            </w:pPr>
          </w:p>
        </w:tc>
      </w:tr>
      <w:tr w:rsidR="00441635" w14:paraId="37F2B746" w14:textId="77777777" w:rsidTr="00DD2645">
        <w:tc>
          <w:tcPr>
            <w:tcW w:w="3060" w:type="dxa"/>
            <w:shd w:val="clear" w:color="auto" w:fill="F2F2F2" w:themeFill="background1" w:themeFillShade="F2"/>
          </w:tcPr>
          <w:p w14:paraId="143C7E81" w14:textId="3B55B5BD" w:rsidR="00441635" w:rsidRDefault="00441635" w:rsidP="00441635">
            <w:pPr>
              <w:rPr>
                <w:lang w:eastAsia="en-CA"/>
              </w:rPr>
            </w:pPr>
            <w:r w:rsidRPr="00E75D62">
              <w:t>EL RM 7 STAIRWELL</w:t>
            </w:r>
          </w:p>
        </w:tc>
        <w:tc>
          <w:tcPr>
            <w:tcW w:w="907" w:type="dxa"/>
            <w:shd w:val="clear" w:color="auto" w:fill="F2F2F2" w:themeFill="background1" w:themeFillShade="F2"/>
            <w:vAlign w:val="center"/>
          </w:tcPr>
          <w:p w14:paraId="6FCDC7D1" w14:textId="77777777" w:rsidR="00441635" w:rsidRDefault="00441635" w:rsidP="00441635">
            <w:pPr>
              <w:rPr>
                <w:lang w:eastAsia="en-CA"/>
              </w:rPr>
            </w:pPr>
          </w:p>
        </w:tc>
        <w:tc>
          <w:tcPr>
            <w:tcW w:w="686" w:type="dxa"/>
            <w:shd w:val="clear" w:color="auto" w:fill="F2F2F2" w:themeFill="background1" w:themeFillShade="F2"/>
          </w:tcPr>
          <w:p w14:paraId="44779C87" w14:textId="10DF2EAD"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3BBCCDC5" w14:textId="77777777" w:rsidR="00441635" w:rsidRDefault="00441635" w:rsidP="00441635">
            <w:pPr>
              <w:jc w:val="center"/>
              <w:rPr>
                <w:lang w:eastAsia="en-CA"/>
              </w:rPr>
            </w:pPr>
          </w:p>
        </w:tc>
        <w:tc>
          <w:tcPr>
            <w:tcW w:w="1101" w:type="dxa"/>
            <w:shd w:val="clear" w:color="auto" w:fill="F2F2F2" w:themeFill="background1" w:themeFillShade="F2"/>
          </w:tcPr>
          <w:p w14:paraId="552ED987" w14:textId="1620821E" w:rsidR="00441635" w:rsidRDefault="00441635" w:rsidP="00441635">
            <w:pPr>
              <w:jc w:val="center"/>
              <w:rPr>
                <w:lang w:eastAsia="en-CA"/>
              </w:rPr>
            </w:pPr>
            <w:r w:rsidRPr="00B707BD">
              <w:t>11</w:t>
            </w:r>
          </w:p>
        </w:tc>
        <w:tc>
          <w:tcPr>
            <w:tcW w:w="850" w:type="dxa"/>
            <w:shd w:val="clear" w:color="auto" w:fill="F2F2F2" w:themeFill="background1" w:themeFillShade="F2"/>
            <w:vAlign w:val="center"/>
          </w:tcPr>
          <w:p w14:paraId="015BFD84" w14:textId="72C4DBEA" w:rsidR="00441635" w:rsidRDefault="002379F9" w:rsidP="00441635">
            <w:pPr>
              <w:jc w:val="center"/>
              <w:rPr>
                <w:lang w:eastAsia="en-CA"/>
              </w:rPr>
            </w:pPr>
            <w:r>
              <w:rPr>
                <w:lang w:eastAsia="en-CA"/>
              </w:rPr>
              <w:t>Z-4</w:t>
            </w:r>
          </w:p>
        </w:tc>
        <w:tc>
          <w:tcPr>
            <w:tcW w:w="448" w:type="dxa"/>
            <w:shd w:val="clear" w:color="auto" w:fill="F2F2F2" w:themeFill="background1" w:themeFillShade="F2"/>
            <w:vAlign w:val="center"/>
          </w:tcPr>
          <w:p w14:paraId="411972E4" w14:textId="09F857D8" w:rsidR="00441635" w:rsidRDefault="00000000" w:rsidP="00441635">
            <w:pPr>
              <w:jc w:val="center"/>
              <w:rPr>
                <w:lang w:eastAsia="en-CA"/>
              </w:rPr>
            </w:pPr>
            <w:sdt>
              <w:sdtPr>
                <w:rPr>
                  <w:lang w:eastAsia="en-CA"/>
                </w:rPr>
                <w:id w:val="202072978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085968AE" w14:textId="77777777" w:rsidR="00441635" w:rsidRDefault="00441635" w:rsidP="00441635">
            <w:pPr>
              <w:jc w:val="center"/>
              <w:rPr>
                <w:lang w:eastAsia="en-CA"/>
              </w:rPr>
            </w:pPr>
          </w:p>
        </w:tc>
        <w:tc>
          <w:tcPr>
            <w:tcW w:w="448" w:type="dxa"/>
            <w:shd w:val="clear" w:color="auto" w:fill="F2F2F2" w:themeFill="background1" w:themeFillShade="F2"/>
            <w:vAlign w:val="center"/>
          </w:tcPr>
          <w:p w14:paraId="69117D9A" w14:textId="2A58BFB2" w:rsidR="00441635" w:rsidRDefault="00000000" w:rsidP="00441635">
            <w:pPr>
              <w:jc w:val="center"/>
              <w:rPr>
                <w:lang w:eastAsia="en-CA"/>
              </w:rPr>
            </w:pPr>
            <w:sdt>
              <w:sdtPr>
                <w:rPr>
                  <w:lang w:eastAsia="en-CA"/>
                </w:rPr>
                <w:id w:val="-145032028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5F0C6518" w14:textId="58B4BBCB" w:rsidR="00441635" w:rsidRDefault="00000000" w:rsidP="00441635">
            <w:pPr>
              <w:jc w:val="center"/>
              <w:rPr>
                <w:lang w:eastAsia="en-CA"/>
              </w:rPr>
            </w:pPr>
            <w:sdt>
              <w:sdtPr>
                <w:rPr>
                  <w:lang w:eastAsia="en-CA"/>
                </w:rPr>
                <w:id w:val="-13718641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798F35FD" w14:textId="49573C38" w:rsidR="00441635" w:rsidRDefault="00000000" w:rsidP="00441635">
            <w:pPr>
              <w:jc w:val="center"/>
              <w:rPr>
                <w:lang w:eastAsia="en-CA"/>
              </w:rPr>
            </w:pPr>
            <w:sdt>
              <w:sdtPr>
                <w:rPr>
                  <w:lang w:eastAsia="en-CA"/>
                </w:rPr>
                <w:id w:val="-183374805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061716D0" w14:textId="77777777" w:rsidR="00441635" w:rsidRDefault="00441635" w:rsidP="00441635">
            <w:pPr>
              <w:jc w:val="center"/>
              <w:rPr>
                <w:lang w:eastAsia="en-CA"/>
              </w:rPr>
            </w:pPr>
          </w:p>
        </w:tc>
        <w:tc>
          <w:tcPr>
            <w:tcW w:w="3288" w:type="dxa"/>
            <w:shd w:val="clear" w:color="auto" w:fill="F2F2F2" w:themeFill="background1" w:themeFillShade="F2"/>
          </w:tcPr>
          <w:p w14:paraId="3ED2CC41" w14:textId="77777777" w:rsidR="00441635" w:rsidRDefault="00441635" w:rsidP="00441635">
            <w:pPr>
              <w:rPr>
                <w:lang w:eastAsia="en-CA"/>
              </w:rPr>
            </w:pPr>
          </w:p>
        </w:tc>
      </w:tr>
      <w:tr w:rsidR="00441635" w14:paraId="67CA8B49" w14:textId="77777777" w:rsidTr="00DD2645">
        <w:tc>
          <w:tcPr>
            <w:tcW w:w="3060" w:type="dxa"/>
            <w:shd w:val="clear" w:color="auto" w:fill="F2F2F2" w:themeFill="background1" w:themeFillShade="F2"/>
          </w:tcPr>
          <w:p w14:paraId="756DD437" w14:textId="7D04DF1E" w:rsidR="00441635" w:rsidRDefault="00441635" w:rsidP="00441635">
            <w:pPr>
              <w:rPr>
                <w:lang w:eastAsia="en-CA"/>
              </w:rPr>
            </w:pPr>
            <w:r w:rsidRPr="00E75D62">
              <w:t>PANEL 12 – EL RM 7</w:t>
            </w:r>
          </w:p>
        </w:tc>
        <w:tc>
          <w:tcPr>
            <w:tcW w:w="907" w:type="dxa"/>
            <w:shd w:val="clear" w:color="auto" w:fill="F2F2F2" w:themeFill="background1" w:themeFillShade="F2"/>
            <w:vAlign w:val="center"/>
          </w:tcPr>
          <w:p w14:paraId="11732F61" w14:textId="77777777" w:rsidR="00441635" w:rsidRDefault="00441635" w:rsidP="00441635">
            <w:pPr>
              <w:rPr>
                <w:lang w:eastAsia="en-CA"/>
              </w:rPr>
            </w:pPr>
          </w:p>
        </w:tc>
        <w:tc>
          <w:tcPr>
            <w:tcW w:w="686" w:type="dxa"/>
            <w:shd w:val="clear" w:color="auto" w:fill="F2F2F2" w:themeFill="background1" w:themeFillShade="F2"/>
          </w:tcPr>
          <w:p w14:paraId="0AED5736" w14:textId="5D0E587F"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4E376438" w14:textId="77777777" w:rsidR="00441635" w:rsidRDefault="00441635" w:rsidP="00441635">
            <w:pPr>
              <w:jc w:val="center"/>
              <w:rPr>
                <w:lang w:eastAsia="en-CA"/>
              </w:rPr>
            </w:pPr>
          </w:p>
        </w:tc>
        <w:tc>
          <w:tcPr>
            <w:tcW w:w="1101" w:type="dxa"/>
            <w:shd w:val="clear" w:color="auto" w:fill="F2F2F2" w:themeFill="background1" w:themeFillShade="F2"/>
          </w:tcPr>
          <w:p w14:paraId="3E0C9BA0" w14:textId="782C694D" w:rsidR="00441635" w:rsidRDefault="00441635" w:rsidP="00441635">
            <w:pPr>
              <w:jc w:val="center"/>
              <w:rPr>
                <w:lang w:eastAsia="en-CA"/>
              </w:rPr>
            </w:pPr>
            <w:r w:rsidRPr="00B707BD">
              <w:t>17</w:t>
            </w:r>
          </w:p>
        </w:tc>
        <w:tc>
          <w:tcPr>
            <w:tcW w:w="850" w:type="dxa"/>
            <w:shd w:val="clear" w:color="auto" w:fill="F2F2F2" w:themeFill="background1" w:themeFillShade="F2"/>
            <w:vAlign w:val="center"/>
          </w:tcPr>
          <w:p w14:paraId="04BB1674" w14:textId="0535A576" w:rsidR="00441635" w:rsidRDefault="002379F9" w:rsidP="00441635">
            <w:pPr>
              <w:jc w:val="center"/>
              <w:rPr>
                <w:lang w:eastAsia="en-CA"/>
              </w:rPr>
            </w:pPr>
            <w:r>
              <w:rPr>
                <w:lang w:eastAsia="en-CA"/>
              </w:rPr>
              <w:t>Z-4</w:t>
            </w:r>
          </w:p>
        </w:tc>
        <w:tc>
          <w:tcPr>
            <w:tcW w:w="448" w:type="dxa"/>
            <w:shd w:val="clear" w:color="auto" w:fill="F2F2F2" w:themeFill="background1" w:themeFillShade="F2"/>
            <w:vAlign w:val="center"/>
          </w:tcPr>
          <w:p w14:paraId="18592501" w14:textId="57A20EE0" w:rsidR="00441635" w:rsidRDefault="00000000" w:rsidP="00441635">
            <w:pPr>
              <w:jc w:val="center"/>
              <w:rPr>
                <w:lang w:eastAsia="en-CA"/>
              </w:rPr>
            </w:pPr>
            <w:sdt>
              <w:sdtPr>
                <w:rPr>
                  <w:lang w:eastAsia="en-CA"/>
                </w:rPr>
                <w:id w:val="78207327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EED4811" w14:textId="77777777" w:rsidR="00441635" w:rsidRDefault="00441635" w:rsidP="00441635">
            <w:pPr>
              <w:jc w:val="center"/>
              <w:rPr>
                <w:lang w:eastAsia="en-CA"/>
              </w:rPr>
            </w:pPr>
          </w:p>
        </w:tc>
        <w:tc>
          <w:tcPr>
            <w:tcW w:w="448" w:type="dxa"/>
            <w:shd w:val="clear" w:color="auto" w:fill="F2F2F2" w:themeFill="background1" w:themeFillShade="F2"/>
            <w:vAlign w:val="center"/>
          </w:tcPr>
          <w:p w14:paraId="5FF29090" w14:textId="2589BD6B" w:rsidR="00441635" w:rsidRDefault="00000000" w:rsidP="00441635">
            <w:pPr>
              <w:jc w:val="center"/>
              <w:rPr>
                <w:lang w:eastAsia="en-CA"/>
              </w:rPr>
            </w:pPr>
            <w:sdt>
              <w:sdtPr>
                <w:rPr>
                  <w:lang w:eastAsia="en-CA"/>
                </w:rPr>
                <w:id w:val="-149842091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77A0BCBA" w14:textId="10400A24" w:rsidR="00441635" w:rsidRDefault="00000000" w:rsidP="00441635">
            <w:pPr>
              <w:jc w:val="center"/>
              <w:rPr>
                <w:lang w:eastAsia="en-CA"/>
              </w:rPr>
            </w:pPr>
            <w:sdt>
              <w:sdtPr>
                <w:rPr>
                  <w:lang w:eastAsia="en-CA"/>
                </w:rPr>
                <w:id w:val="136170739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6C75124B" w14:textId="0CEBB3B6" w:rsidR="00441635" w:rsidRDefault="00000000" w:rsidP="00441635">
            <w:pPr>
              <w:jc w:val="center"/>
              <w:rPr>
                <w:lang w:eastAsia="en-CA"/>
              </w:rPr>
            </w:pPr>
            <w:sdt>
              <w:sdtPr>
                <w:rPr>
                  <w:lang w:eastAsia="en-CA"/>
                </w:rPr>
                <w:id w:val="143108266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624BC8A5" w14:textId="77777777" w:rsidR="00441635" w:rsidRDefault="00441635" w:rsidP="00441635">
            <w:pPr>
              <w:jc w:val="center"/>
              <w:rPr>
                <w:lang w:eastAsia="en-CA"/>
              </w:rPr>
            </w:pPr>
          </w:p>
        </w:tc>
        <w:tc>
          <w:tcPr>
            <w:tcW w:w="3288" w:type="dxa"/>
            <w:shd w:val="clear" w:color="auto" w:fill="F2F2F2" w:themeFill="background1" w:themeFillShade="F2"/>
          </w:tcPr>
          <w:p w14:paraId="105D5675" w14:textId="1F75402E" w:rsidR="00441635" w:rsidRDefault="00441635" w:rsidP="00441635">
            <w:pPr>
              <w:rPr>
                <w:lang w:eastAsia="en-CA"/>
              </w:rPr>
            </w:pPr>
            <w:r w:rsidRPr="00954E8D">
              <w:t>FACP ISO</w:t>
            </w:r>
          </w:p>
        </w:tc>
      </w:tr>
      <w:tr w:rsidR="00441635" w14:paraId="333F92AF" w14:textId="77777777" w:rsidTr="00DD2645">
        <w:tc>
          <w:tcPr>
            <w:tcW w:w="3060" w:type="dxa"/>
            <w:shd w:val="clear" w:color="auto" w:fill="F2F2F2" w:themeFill="background1" w:themeFillShade="F2"/>
          </w:tcPr>
          <w:p w14:paraId="604E65FB" w14:textId="2B5475D9" w:rsidR="00441635" w:rsidRDefault="00441635" w:rsidP="00441635">
            <w:pPr>
              <w:rPr>
                <w:lang w:eastAsia="en-CA"/>
              </w:rPr>
            </w:pPr>
            <w:r w:rsidRPr="00E75D62">
              <w:t>PANEL 12 – EL RM 7</w:t>
            </w:r>
          </w:p>
        </w:tc>
        <w:tc>
          <w:tcPr>
            <w:tcW w:w="907" w:type="dxa"/>
            <w:shd w:val="clear" w:color="auto" w:fill="F2F2F2" w:themeFill="background1" w:themeFillShade="F2"/>
            <w:vAlign w:val="center"/>
          </w:tcPr>
          <w:p w14:paraId="3AAB2EB1" w14:textId="77777777" w:rsidR="00441635" w:rsidRDefault="00441635" w:rsidP="00441635">
            <w:pPr>
              <w:rPr>
                <w:lang w:eastAsia="en-CA"/>
              </w:rPr>
            </w:pPr>
          </w:p>
        </w:tc>
        <w:tc>
          <w:tcPr>
            <w:tcW w:w="686" w:type="dxa"/>
            <w:shd w:val="clear" w:color="auto" w:fill="F2F2F2" w:themeFill="background1" w:themeFillShade="F2"/>
          </w:tcPr>
          <w:p w14:paraId="542B1457" w14:textId="0A65DC14"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13B837DB" w14:textId="77777777" w:rsidR="00441635" w:rsidRDefault="00441635" w:rsidP="00441635">
            <w:pPr>
              <w:jc w:val="center"/>
              <w:rPr>
                <w:lang w:eastAsia="en-CA"/>
              </w:rPr>
            </w:pPr>
          </w:p>
        </w:tc>
        <w:tc>
          <w:tcPr>
            <w:tcW w:w="1101" w:type="dxa"/>
            <w:shd w:val="clear" w:color="auto" w:fill="F2F2F2" w:themeFill="background1" w:themeFillShade="F2"/>
          </w:tcPr>
          <w:p w14:paraId="1D4395C4" w14:textId="5AD095D9" w:rsidR="00441635" w:rsidRDefault="00441635" w:rsidP="00441635">
            <w:pPr>
              <w:jc w:val="center"/>
              <w:rPr>
                <w:lang w:eastAsia="en-CA"/>
              </w:rPr>
            </w:pPr>
            <w:r w:rsidRPr="00B707BD">
              <w:t>20</w:t>
            </w:r>
          </w:p>
        </w:tc>
        <w:tc>
          <w:tcPr>
            <w:tcW w:w="850" w:type="dxa"/>
            <w:shd w:val="clear" w:color="auto" w:fill="F2F2F2" w:themeFill="background1" w:themeFillShade="F2"/>
            <w:vAlign w:val="center"/>
          </w:tcPr>
          <w:p w14:paraId="44D54570" w14:textId="7619404F" w:rsidR="00441635" w:rsidRDefault="002379F9" w:rsidP="00441635">
            <w:pPr>
              <w:jc w:val="center"/>
              <w:rPr>
                <w:lang w:eastAsia="en-CA"/>
              </w:rPr>
            </w:pPr>
            <w:r>
              <w:rPr>
                <w:lang w:eastAsia="en-CA"/>
              </w:rPr>
              <w:t>Z-4</w:t>
            </w:r>
          </w:p>
        </w:tc>
        <w:tc>
          <w:tcPr>
            <w:tcW w:w="448" w:type="dxa"/>
            <w:shd w:val="clear" w:color="auto" w:fill="F2F2F2" w:themeFill="background1" w:themeFillShade="F2"/>
            <w:vAlign w:val="center"/>
          </w:tcPr>
          <w:p w14:paraId="44D5AD3C" w14:textId="038E5519" w:rsidR="00441635" w:rsidRDefault="00000000" w:rsidP="00441635">
            <w:pPr>
              <w:jc w:val="center"/>
              <w:rPr>
                <w:lang w:eastAsia="en-CA"/>
              </w:rPr>
            </w:pPr>
            <w:sdt>
              <w:sdtPr>
                <w:rPr>
                  <w:lang w:eastAsia="en-CA"/>
                </w:rPr>
                <w:id w:val="-2919323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4639E94" w14:textId="77777777" w:rsidR="00441635" w:rsidRDefault="00441635" w:rsidP="00441635">
            <w:pPr>
              <w:jc w:val="center"/>
              <w:rPr>
                <w:lang w:eastAsia="en-CA"/>
              </w:rPr>
            </w:pPr>
          </w:p>
        </w:tc>
        <w:tc>
          <w:tcPr>
            <w:tcW w:w="448" w:type="dxa"/>
            <w:shd w:val="clear" w:color="auto" w:fill="F2F2F2" w:themeFill="background1" w:themeFillShade="F2"/>
            <w:vAlign w:val="center"/>
          </w:tcPr>
          <w:p w14:paraId="0CC76E0F" w14:textId="06B3BD73" w:rsidR="00441635" w:rsidRDefault="00000000" w:rsidP="00441635">
            <w:pPr>
              <w:jc w:val="center"/>
              <w:rPr>
                <w:lang w:eastAsia="en-CA"/>
              </w:rPr>
            </w:pPr>
            <w:sdt>
              <w:sdtPr>
                <w:rPr>
                  <w:lang w:eastAsia="en-CA"/>
                </w:rPr>
                <w:id w:val="161748106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59D5E434" w14:textId="0C1A7EE5" w:rsidR="00441635" w:rsidRDefault="00000000" w:rsidP="00441635">
            <w:pPr>
              <w:jc w:val="center"/>
              <w:rPr>
                <w:lang w:eastAsia="en-CA"/>
              </w:rPr>
            </w:pPr>
            <w:sdt>
              <w:sdtPr>
                <w:rPr>
                  <w:lang w:eastAsia="en-CA"/>
                </w:rPr>
                <w:id w:val="12813973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7DA085EA" w14:textId="5835FFE2" w:rsidR="00441635" w:rsidRDefault="00000000" w:rsidP="00441635">
            <w:pPr>
              <w:jc w:val="center"/>
              <w:rPr>
                <w:lang w:eastAsia="en-CA"/>
              </w:rPr>
            </w:pPr>
            <w:sdt>
              <w:sdtPr>
                <w:rPr>
                  <w:lang w:eastAsia="en-CA"/>
                </w:rPr>
                <w:id w:val="-71751586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123E58D9" w14:textId="77777777" w:rsidR="00441635" w:rsidRDefault="00441635" w:rsidP="00441635">
            <w:pPr>
              <w:jc w:val="center"/>
              <w:rPr>
                <w:lang w:eastAsia="en-CA"/>
              </w:rPr>
            </w:pPr>
          </w:p>
        </w:tc>
        <w:tc>
          <w:tcPr>
            <w:tcW w:w="3288" w:type="dxa"/>
            <w:shd w:val="clear" w:color="auto" w:fill="F2F2F2" w:themeFill="background1" w:themeFillShade="F2"/>
          </w:tcPr>
          <w:p w14:paraId="7CE3339A" w14:textId="702BEFA3" w:rsidR="00441635" w:rsidRDefault="00441635" w:rsidP="00441635">
            <w:pPr>
              <w:rPr>
                <w:lang w:eastAsia="en-CA"/>
              </w:rPr>
            </w:pPr>
            <w:r w:rsidRPr="00954E8D">
              <w:t>FACP ISO</w:t>
            </w:r>
          </w:p>
        </w:tc>
      </w:tr>
      <w:tr w:rsidR="00441635" w14:paraId="51623BC9" w14:textId="77777777" w:rsidTr="00DD2645">
        <w:tc>
          <w:tcPr>
            <w:tcW w:w="3060" w:type="dxa"/>
            <w:shd w:val="clear" w:color="auto" w:fill="F2F2F2" w:themeFill="background1" w:themeFillShade="F2"/>
          </w:tcPr>
          <w:p w14:paraId="28EB013E" w14:textId="617D38B3" w:rsidR="00441635" w:rsidRDefault="00441635" w:rsidP="00441635">
            <w:pPr>
              <w:rPr>
                <w:lang w:eastAsia="en-CA"/>
              </w:rPr>
            </w:pPr>
            <w:r w:rsidRPr="00E75D62">
              <w:t>CRU 312 EL RM</w:t>
            </w:r>
          </w:p>
        </w:tc>
        <w:tc>
          <w:tcPr>
            <w:tcW w:w="907" w:type="dxa"/>
            <w:shd w:val="clear" w:color="auto" w:fill="F2F2F2" w:themeFill="background1" w:themeFillShade="F2"/>
            <w:vAlign w:val="center"/>
          </w:tcPr>
          <w:p w14:paraId="5A9B6DCE" w14:textId="77777777" w:rsidR="00441635" w:rsidRDefault="00441635" w:rsidP="00441635">
            <w:pPr>
              <w:rPr>
                <w:lang w:eastAsia="en-CA"/>
              </w:rPr>
            </w:pPr>
          </w:p>
        </w:tc>
        <w:tc>
          <w:tcPr>
            <w:tcW w:w="686" w:type="dxa"/>
            <w:shd w:val="clear" w:color="auto" w:fill="F2F2F2" w:themeFill="background1" w:themeFillShade="F2"/>
          </w:tcPr>
          <w:p w14:paraId="17D06037" w14:textId="00B899E0"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3007D26E" w14:textId="77777777" w:rsidR="00441635" w:rsidRDefault="00441635" w:rsidP="00441635">
            <w:pPr>
              <w:jc w:val="center"/>
              <w:rPr>
                <w:lang w:eastAsia="en-CA"/>
              </w:rPr>
            </w:pPr>
          </w:p>
        </w:tc>
        <w:tc>
          <w:tcPr>
            <w:tcW w:w="1101" w:type="dxa"/>
            <w:shd w:val="clear" w:color="auto" w:fill="F2F2F2" w:themeFill="background1" w:themeFillShade="F2"/>
          </w:tcPr>
          <w:p w14:paraId="3720A57F" w14:textId="0F118ECF" w:rsidR="00441635" w:rsidRDefault="00441635" w:rsidP="00441635">
            <w:pPr>
              <w:jc w:val="center"/>
              <w:rPr>
                <w:lang w:eastAsia="en-CA"/>
              </w:rPr>
            </w:pPr>
            <w:r w:rsidRPr="00B707BD">
              <w:t>14</w:t>
            </w:r>
          </w:p>
        </w:tc>
        <w:tc>
          <w:tcPr>
            <w:tcW w:w="850" w:type="dxa"/>
            <w:shd w:val="clear" w:color="auto" w:fill="F2F2F2" w:themeFill="background1" w:themeFillShade="F2"/>
            <w:vAlign w:val="center"/>
          </w:tcPr>
          <w:p w14:paraId="7A79C350" w14:textId="41C5097D" w:rsidR="00441635" w:rsidRDefault="002379F9" w:rsidP="00441635">
            <w:pPr>
              <w:jc w:val="center"/>
              <w:rPr>
                <w:lang w:eastAsia="en-CA"/>
              </w:rPr>
            </w:pPr>
            <w:r>
              <w:rPr>
                <w:lang w:eastAsia="en-CA"/>
              </w:rPr>
              <w:t>Z-3</w:t>
            </w:r>
          </w:p>
        </w:tc>
        <w:tc>
          <w:tcPr>
            <w:tcW w:w="448" w:type="dxa"/>
            <w:shd w:val="clear" w:color="auto" w:fill="F2F2F2" w:themeFill="background1" w:themeFillShade="F2"/>
            <w:vAlign w:val="center"/>
          </w:tcPr>
          <w:p w14:paraId="2C46CD86" w14:textId="3B6D22B3" w:rsidR="00441635" w:rsidRDefault="00000000" w:rsidP="00441635">
            <w:pPr>
              <w:jc w:val="center"/>
              <w:rPr>
                <w:lang w:eastAsia="en-CA"/>
              </w:rPr>
            </w:pPr>
            <w:sdt>
              <w:sdtPr>
                <w:rPr>
                  <w:lang w:eastAsia="en-CA"/>
                </w:rPr>
                <w:id w:val="21432534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3475217" w14:textId="77777777" w:rsidR="00441635" w:rsidRDefault="00441635" w:rsidP="00441635">
            <w:pPr>
              <w:jc w:val="center"/>
              <w:rPr>
                <w:lang w:eastAsia="en-CA"/>
              </w:rPr>
            </w:pPr>
          </w:p>
        </w:tc>
        <w:tc>
          <w:tcPr>
            <w:tcW w:w="448" w:type="dxa"/>
            <w:shd w:val="clear" w:color="auto" w:fill="F2F2F2" w:themeFill="background1" w:themeFillShade="F2"/>
            <w:vAlign w:val="center"/>
          </w:tcPr>
          <w:p w14:paraId="52250FFA" w14:textId="0BB5BB4E" w:rsidR="00441635" w:rsidRDefault="00000000" w:rsidP="00441635">
            <w:pPr>
              <w:jc w:val="center"/>
              <w:rPr>
                <w:lang w:eastAsia="en-CA"/>
              </w:rPr>
            </w:pPr>
            <w:sdt>
              <w:sdtPr>
                <w:rPr>
                  <w:lang w:eastAsia="en-CA"/>
                </w:rPr>
                <w:id w:val="189469463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72E2B891" w14:textId="22A2157D" w:rsidR="00441635" w:rsidRDefault="00000000" w:rsidP="00441635">
            <w:pPr>
              <w:jc w:val="center"/>
              <w:rPr>
                <w:lang w:eastAsia="en-CA"/>
              </w:rPr>
            </w:pPr>
            <w:sdt>
              <w:sdtPr>
                <w:rPr>
                  <w:lang w:eastAsia="en-CA"/>
                </w:rPr>
                <w:id w:val="-55338039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7ECF8F34" w14:textId="484A6F55" w:rsidR="00441635" w:rsidRDefault="00000000" w:rsidP="00441635">
            <w:pPr>
              <w:jc w:val="center"/>
              <w:rPr>
                <w:lang w:eastAsia="en-CA"/>
              </w:rPr>
            </w:pPr>
            <w:sdt>
              <w:sdtPr>
                <w:rPr>
                  <w:lang w:eastAsia="en-CA"/>
                </w:rPr>
                <w:id w:val="39431896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7BB5B9E5" w14:textId="77777777" w:rsidR="00441635" w:rsidRDefault="00441635" w:rsidP="00441635">
            <w:pPr>
              <w:jc w:val="center"/>
              <w:rPr>
                <w:lang w:eastAsia="en-CA"/>
              </w:rPr>
            </w:pPr>
          </w:p>
        </w:tc>
        <w:tc>
          <w:tcPr>
            <w:tcW w:w="3288" w:type="dxa"/>
            <w:shd w:val="clear" w:color="auto" w:fill="F2F2F2" w:themeFill="background1" w:themeFillShade="F2"/>
          </w:tcPr>
          <w:p w14:paraId="05A977B6" w14:textId="609532A1" w:rsidR="00441635" w:rsidRDefault="00441635" w:rsidP="00441635">
            <w:pPr>
              <w:rPr>
                <w:lang w:eastAsia="en-CA"/>
              </w:rPr>
            </w:pPr>
            <w:r w:rsidRPr="00954E8D">
              <w:t>HEAT</w:t>
            </w:r>
          </w:p>
        </w:tc>
      </w:tr>
      <w:tr w:rsidR="00441635" w14:paraId="107406C2" w14:textId="77777777" w:rsidTr="00DD2645">
        <w:tc>
          <w:tcPr>
            <w:tcW w:w="3060" w:type="dxa"/>
            <w:shd w:val="clear" w:color="auto" w:fill="F2F2F2" w:themeFill="background1" w:themeFillShade="F2"/>
          </w:tcPr>
          <w:p w14:paraId="409C707A" w14:textId="217AEDD0" w:rsidR="00441635" w:rsidRDefault="00441635" w:rsidP="00441635">
            <w:pPr>
              <w:rPr>
                <w:lang w:eastAsia="en-CA"/>
              </w:rPr>
            </w:pPr>
            <w:r w:rsidRPr="00E75D62">
              <w:t>FRESHCO SW</w:t>
            </w:r>
          </w:p>
        </w:tc>
        <w:tc>
          <w:tcPr>
            <w:tcW w:w="907" w:type="dxa"/>
            <w:shd w:val="clear" w:color="auto" w:fill="F2F2F2" w:themeFill="background1" w:themeFillShade="F2"/>
            <w:vAlign w:val="center"/>
          </w:tcPr>
          <w:p w14:paraId="4C93C5B9" w14:textId="77777777" w:rsidR="00441635" w:rsidRDefault="00441635" w:rsidP="00441635">
            <w:pPr>
              <w:rPr>
                <w:lang w:eastAsia="en-CA"/>
              </w:rPr>
            </w:pPr>
          </w:p>
        </w:tc>
        <w:tc>
          <w:tcPr>
            <w:tcW w:w="686" w:type="dxa"/>
            <w:shd w:val="clear" w:color="auto" w:fill="F2F2F2" w:themeFill="background1" w:themeFillShade="F2"/>
          </w:tcPr>
          <w:p w14:paraId="5C151608" w14:textId="44F3D91A"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2FFB2A37" w14:textId="77777777" w:rsidR="00441635" w:rsidRDefault="00441635" w:rsidP="00441635">
            <w:pPr>
              <w:jc w:val="center"/>
              <w:rPr>
                <w:lang w:eastAsia="en-CA"/>
              </w:rPr>
            </w:pPr>
          </w:p>
        </w:tc>
        <w:tc>
          <w:tcPr>
            <w:tcW w:w="1101" w:type="dxa"/>
            <w:shd w:val="clear" w:color="auto" w:fill="F2F2F2" w:themeFill="background1" w:themeFillShade="F2"/>
          </w:tcPr>
          <w:p w14:paraId="518F5CBE" w14:textId="2FA06109" w:rsidR="00441635" w:rsidRDefault="00441635" w:rsidP="00441635">
            <w:pPr>
              <w:jc w:val="center"/>
              <w:rPr>
                <w:lang w:eastAsia="en-CA"/>
              </w:rPr>
            </w:pPr>
            <w:r w:rsidRPr="00B707BD">
              <w:t>264</w:t>
            </w:r>
          </w:p>
        </w:tc>
        <w:tc>
          <w:tcPr>
            <w:tcW w:w="850" w:type="dxa"/>
            <w:shd w:val="clear" w:color="auto" w:fill="F2F2F2" w:themeFill="background1" w:themeFillShade="F2"/>
            <w:vAlign w:val="center"/>
          </w:tcPr>
          <w:p w14:paraId="03E5B9EC" w14:textId="3F09E4BD" w:rsidR="00441635" w:rsidRDefault="002379F9" w:rsidP="00441635">
            <w:pPr>
              <w:jc w:val="center"/>
              <w:rPr>
                <w:lang w:eastAsia="en-CA"/>
              </w:rPr>
            </w:pPr>
            <w:r>
              <w:rPr>
                <w:lang w:eastAsia="en-CA"/>
              </w:rPr>
              <w:t>Z-24</w:t>
            </w:r>
          </w:p>
        </w:tc>
        <w:tc>
          <w:tcPr>
            <w:tcW w:w="448" w:type="dxa"/>
            <w:shd w:val="clear" w:color="auto" w:fill="F2F2F2" w:themeFill="background1" w:themeFillShade="F2"/>
            <w:vAlign w:val="center"/>
          </w:tcPr>
          <w:p w14:paraId="1F1A3E7F" w14:textId="0270BFE0" w:rsidR="00441635" w:rsidRDefault="00000000" w:rsidP="00441635">
            <w:pPr>
              <w:jc w:val="center"/>
              <w:rPr>
                <w:lang w:eastAsia="en-CA"/>
              </w:rPr>
            </w:pPr>
            <w:sdt>
              <w:sdtPr>
                <w:rPr>
                  <w:lang w:eastAsia="en-CA"/>
                </w:rPr>
                <w:id w:val="-91108634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4CDC449C" w14:textId="77777777" w:rsidR="00441635" w:rsidRDefault="00441635" w:rsidP="00441635">
            <w:pPr>
              <w:jc w:val="center"/>
              <w:rPr>
                <w:lang w:eastAsia="en-CA"/>
              </w:rPr>
            </w:pPr>
          </w:p>
        </w:tc>
        <w:tc>
          <w:tcPr>
            <w:tcW w:w="448" w:type="dxa"/>
            <w:shd w:val="clear" w:color="auto" w:fill="F2F2F2" w:themeFill="background1" w:themeFillShade="F2"/>
            <w:vAlign w:val="center"/>
          </w:tcPr>
          <w:p w14:paraId="3940F089" w14:textId="4A404518" w:rsidR="00441635" w:rsidRDefault="00000000" w:rsidP="00441635">
            <w:pPr>
              <w:jc w:val="center"/>
              <w:rPr>
                <w:lang w:eastAsia="en-CA"/>
              </w:rPr>
            </w:pPr>
            <w:sdt>
              <w:sdtPr>
                <w:rPr>
                  <w:lang w:eastAsia="en-CA"/>
                </w:rPr>
                <w:id w:val="-141361787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0B5885C6" w14:textId="3E7E8DF0" w:rsidR="00441635" w:rsidRDefault="00000000" w:rsidP="00441635">
            <w:pPr>
              <w:jc w:val="center"/>
              <w:rPr>
                <w:lang w:eastAsia="en-CA"/>
              </w:rPr>
            </w:pPr>
            <w:sdt>
              <w:sdtPr>
                <w:rPr>
                  <w:lang w:eastAsia="en-CA"/>
                </w:rPr>
                <w:id w:val="2117947112"/>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5E10B3C7" w14:textId="1973D508" w:rsidR="00441635" w:rsidRDefault="00000000" w:rsidP="00441635">
            <w:pPr>
              <w:jc w:val="center"/>
              <w:rPr>
                <w:lang w:eastAsia="en-CA"/>
              </w:rPr>
            </w:pPr>
            <w:sdt>
              <w:sdtPr>
                <w:rPr>
                  <w:lang w:eastAsia="en-CA"/>
                </w:rPr>
                <w:id w:val="17085474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41CDB1A2" w14:textId="77777777" w:rsidR="00441635" w:rsidRDefault="00441635" w:rsidP="00441635">
            <w:pPr>
              <w:jc w:val="center"/>
              <w:rPr>
                <w:lang w:eastAsia="en-CA"/>
              </w:rPr>
            </w:pPr>
          </w:p>
        </w:tc>
        <w:tc>
          <w:tcPr>
            <w:tcW w:w="3288" w:type="dxa"/>
            <w:shd w:val="clear" w:color="auto" w:fill="F2F2F2" w:themeFill="background1" w:themeFillShade="F2"/>
          </w:tcPr>
          <w:p w14:paraId="0B24739D" w14:textId="56C4326A" w:rsidR="00441635" w:rsidRDefault="00441635" w:rsidP="00441635">
            <w:pPr>
              <w:rPr>
                <w:lang w:eastAsia="en-CA"/>
              </w:rPr>
            </w:pPr>
            <w:r w:rsidRPr="00954E8D">
              <w:t>BY STORAGE SHELVES</w:t>
            </w:r>
          </w:p>
        </w:tc>
      </w:tr>
      <w:tr w:rsidR="00441635" w14:paraId="58794F9C" w14:textId="77777777" w:rsidTr="00DD2645">
        <w:tc>
          <w:tcPr>
            <w:tcW w:w="3060" w:type="dxa"/>
            <w:shd w:val="clear" w:color="auto" w:fill="F2F2F2" w:themeFill="background1" w:themeFillShade="F2"/>
          </w:tcPr>
          <w:p w14:paraId="4E340735" w14:textId="5FB14E76" w:rsidR="00441635" w:rsidRDefault="00441635" w:rsidP="00441635">
            <w:pPr>
              <w:rPr>
                <w:lang w:eastAsia="en-CA"/>
              </w:rPr>
            </w:pPr>
            <w:r w:rsidRPr="00E75D62">
              <w:t>FRESHCO E</w:t>
            </w:r>
          </w:p>
        </w:tc>
        <w:tc>
          <w:tcPr>
            <w:tcW w:w="907" w:type="dxa"/>
            <w:shd w:val="clear" w:color="auto" w:fill="F2F2F2" w:themeFill="background1" w:themeFillShade="F2"/>
            <w:vAlign w:val="center"/>
          </w:tcPr>
          <w:p w14:paraId="3D056814" w14:textId="77777777" w:rsidR="00441635" w:rsidRDefault="00441635" w:rsidP="00441635">
            <w:pPr>
              <w:rPr>
                <w:lang w:eastAsia="en-CA"/>
              </w:rPr>
            </w:pPr>
          </w:p>
        </w:tc>
        <w:tc>
          <w:tcPr>
            <w:tcW w:w="686" w:type="dxa"/>
            <w:shd w:val="clear" w:color="auto" w:fill="F2F2F2" w:themeFill="background1" w:themeFillShade="F2"/>
          </w:tcPr>
          <w:p w14:paraId="1376895B" w14:textId="59DC9329"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4580237A" w14:textId="77777777" w:rsidR="00441635" w:rsidRDefault="00441635" w:rsidP="00441635">
            <w:pPr>
              <w:jc w:val="center"/>
              <w:rPr>
                <w:lang w:eastAsia="en-CA"/>
              </w:rPr>
            </w:pPr>
          </w:p>
        </w:tc>
        <w:tc>
          <w:tcPr>
            <w:tcW w:w="1101" w:type="dxa"/>
            <w:shd w:val="clear" w:color="auto" w:fill="F2F2F2" w:themeFill="background1" w:themeFillShade="F2"/>
          </w:tcPr>
          <w:p w14:paraId="5FDDDABB" w14:textId="36B754D6" w:rsidR="00441635" w:rsidRDefault="00441635" w:rsidP="00441635">
            <w:pPr>
              <w:jc w:val="center"/>
              <w:rPr>
                <w:lang w:eastAsia="en-CA"/>
              </w:rPr>
            </w:pPr>
            <w:r w:rsidRPr="00B707BD">
              <w:t>265</w:t>
            </w:r>
          </w:p>
        </w:tc>
        <w:tc>
          <w:tcPr>
            <w:tcW w:w="850" w:type="dxa"/>
            <w:shd w:val="clear" w:color="auto" w:fill="F2F2F2" w:themeFill="background1" w:themeFillShade="F2"/>
            <w:vAlign w:val="center"/>
          </w:tcPr>
          <w:p w14:paraId="5D1D28D9" w14:textId="799908D0" w:rsidR="00441635" w:rsidRDefault="002379F9" w:rsidP="00441635">
            <w:pPr>
              <w:jc w:val="center"/>
              <w:rPr>
                <w:lang w:eastAsia="en-CA"/>
              </w:rPr>
            </w:pPr>
            <w:r>
              <w:rPr>
                <w:lang w:eastAsia="en-CA"/>
              </w:rPr>
              <w:t>Z-24</w:t>
            </w:r>
          </w:p>
        </w:tc>
        <w:tc>
          <w:tcPr>
            <w:tcW w:w="448" w:type="dxa"/>
            <w:shd w:val="clear" w:color="auto" w:fill="F2F2F2" w:themeFill="background1" w:themeFillShade="F2"/>
            <w:vAlign w:val="center"/>
          </w:tcPr>
          <w:p w14:paraId="42B502C5" w14:textId="2A697053" w:rsidR="00441635" w:rsidRDefault="00000000" w:rsidP="00441635">
            <w:pPr>
              <w:jc w:val="center"/>
              <w:rPr>
                <w:lang w:eastAsia="en-CA"/>
              </w:rPr>
            </w:pPr>
            <w:sdt>
              <w:sdtPr>
                <w:rPr>
                  <w:lang w:eastAsia="en-CA"/>
                </w:rPr>
                <w:id w:val="196254207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53815A9" w14:textId="77777777" w:rsidR="00441635" w:rsidRDefault="00441635" w:rsidP="00441635">
            <w:pPr>
              <w:jc w:val="center"/>
              <w:rPr>
                <w:lang w:eastAsia="en-CA"/>
              </w:rPr>
            </w:pPr>
          </w:p>
        </w:tc>
        <w:tc>
          <w:tcPr>
            <w:tcW w:w="448" w:type="dxa"/>
            <w:shd w:val="clear" w:color="auto" w:fill="F2F2F2" w:themeFill="background1" w:themeFillShade="F2"/>
            <w:vAlign w:val="center"/>
          </w:tcPr>
          <w:p w14:paraId="43A3C2EB" w14:textId="39916686" w:rsidR="00441635" w:rsidRDefault="00000000" w:rsidP="00441635">
            <w:pPr>
              <w:jc w:val="center"/>
              <w:rPr>
                <w:lang w:eastAsia="en-CA"/>
              </w:rPr>
            </w:pPr>
            <w:sdt>
              <w:sdtPr>
                <w:rPr>
                  <w:lang w:eastAsia="en-CA"/>
                </w:rPr>
                <w:id w:val="1028535431"/>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7C7998FE" w14:textId="72C96677" w:rsidR="00441635" w:rsidRDefault="00000000" w:rsidP="00441635">
            <w:pPr>
              <w:jc w:val="center"/>
              <w:rPr>
                <w:lang w:eastAsia="en-CA"/>
              </w:rPr>
            </w:pPr>
            <w:sdt>
              <w:sdtPr>
                <w:rPr>
                  <w:lang w:eastAsia="en-CA"/>
                </w:rPr>
                <w:id w:val="80844318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5FEF507E" w14:textId="38288235" w:rsidR="00441635" w:rsidRDefault="00000000" w:rsidP="00441635">
            <w:pPr>
              <w:jc w:val="center"/>
              <w:rPr>
                <w:lang w:eastAsia="en-CA"/>
              </w:rPr>
            </w:pPr>
            <w:sdt>
              <w:sdtPr>
                <w:rPr>
                  <w:lang w:eastAsia="en-CA"/>
                </w:rPr>
                <w:id w:val="172555597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7AEFD44D" w14:textId="77777777" w:rsidR="00441635" w:rsidRDefault="00441635" w:rsidP="00441635">
            <w:pPr>
              <w:jc w:val="center"/>
              <w:rPr>
                <w:lang w:eastAsia="en-CA"/>
              </w:rPr>
            </w:pPr>
          </w:p>
        </w:tc>
        <w:tc>
          <w:tcPr>
            <w:tcW w:w="3288" w:type="dxa"/>
            <w:shd w:val="clear" w:color="auto" w:fill="F2F2F2" w:themeFill="background1" w:themeFillShade="F2"/>
          </w:tcPr>
          <w:p w14:paraId="5DB088B4" w14:textId="77777777" w:rsidR="00441635" w:rsidRDefault="00441635" w:rsidP="00441635">
            <w:pPr>
              <w:rPr>
                <w:lang w:eastAsia="en-CA"/>
              </w:rPr>
            </w:pPr>
          </w:p>
        </w:tc>
      </w:tr>
      <w:tr w:rsidR="00441635" w14:paraId="1FDA53FE" w14:textId="77777777" w:rsidTr="00DD2645">
        <w:tc>
          <w:tcPr>
            <w:tcW w:w="3060" w:type="dxa"/>
            <w:shd w:val="clear" w:color="auto" w:fill="F2F2F2" w:themeFill="background1" w:themeFillShade="F2"/>
          </w:tcPr>
          <w:p w14:paraId="40EFF4EE" w14:textId="38DF700E" w:rsidR="00441635" w:rsidRDefault="00441635" w:rsidP="00441635">
            <w:pPr>
              <w:rPr>
                <w:lang w:eastAsia="en-CA"/>
              </w:rPr>
            </w:pPr>
            <w:r w:rsidRPr="00E75D62">
              <w:t>CRU 139B SW</w:t>
            </w:r>
          </w:p>
        </w:tc>
        <w:tc>
          <w:tcPr>
            <w:tcW w:w="907" w:type="dxa"/>
            <w:shd w:val="clear" w:color="auto" w:fill="F2F2F2" w:themeFill="background1" w:themeFillShade="F2"/>
            <w:vAlign w:val="center"/>
          </w:tcPr>
          <w:p w14:paraId="50941F75" w14:textId="77777777" w:rsidR="00441635" w:rsidRDefault="00441635" w:rsidP="00441635">
            <w:pPr>
              <w:rPr>
                <w:lang w:eastAsia="en-CA"/>
              </w:rPr>
            </w:pPr>
          </w:p>
        </w:tc>
        <w:tc>
          <w:tcPr>
            <w:tcW w:w="686" w:type="dxa"/>
            <w:shd w:val="clear" w:color="auto" w:fill="F2F2F2" w:themeFill="background1" w:themeFillShade="F2"/>
          </w:tcPr>
          <w:p w14:paraId="5D87B2E7" w14:textId="7E067398" w:rsidR="00441635" w:rsidRDefault="00441635" w:rsidP="00441635">
            <w:pPr>
              <w:jc w:val="center"/>
              <w:rPr>
                <w:lang w:eastAsia="en-CA"/>
              </w:rPr>
            </w:pPr>
            <w:r w:rsidRPr="002B24FE">
              <w:t>EM</w:t>
            </w:r>
          </w:p>
        </w:tc>
        <w:tc>
          <w:tcPr>
            <w:tcW w:w="667" w:type="dxa"/>
            <w:shd w:val="clear" w:color="auto" w:fill="F2F2F2" w:themeFill="background1" w:themeFillShade="F2"/>
            <w:vAlign w:val="center"/>
          </w:tcPr>
          <w:p w14:paraId="39E73B3C" w14:textId="77777777" w:rsidR="00441635" w:rsidRDefault="00441635" w:rsidP="00441635">
            <w:pPr>
              <w:jc w:val="center"/>
              <w:rPr>
                <w:lang w:eastAsia="en-CA"/>
              </w:rPr>
            </w:pPr>
          </w:p>
        </w:tc>
        <w:tc>
          <w:tcPr>
            <w:tcW w:w="1101" w:type="dxa"/>
            <w:shd w:val="clear" w:color="auto" w:fill="F2F2F2" w:themeFill="background1" w:themeFillShade="F2"/>
          </w:tcPr>
          <w:p w14:paraId="76D8352D" w14:textId="323E62EB" w:rsidR="00441635" w:rsidRDefault="00441635" w:rsidP="00441635">
            <w:pPr>
              <w:jc w:val="center"/>
              <w:rPr>
                <w:lang w:eastAsia="en-CA"/>
              </w:rPr>
            </w:pPr>
            <w:r w:rsidRPr="00B707BD">
              <w:t>266</w:t>
            </w:r>
          </w:p>
        </w:tc>
        <w:tc>
          <w:tcPr>
            <w:tcW w:w="850" w:type="dxa"/>
            <w:shd w:val="clear" w:color="auto" w:fill="F2F2F2" w:themeFill="background1" w:themeFillShade="F2"/>
            <w:vAlign w:val="center"/>
          </w:tcPr>
          <w:p w14:paraId="5F7CEB05" w14:textId="7EF411D0" w:rsidR="00441635" w:rsidRDefault="002379F9" w:rsidP="00441635">
            <w:pPr>
              <w:jc w:val="center"/>
              <w:rPr>
                <w:lang w:eastAsia="en-CA"/>
              </w:rPr>
            </w:pPr>
            <w:r>
              <w:rPr>
                <w:lang w:eastAsia="en-CA"/>
              </w:rPr>
              <w:t>Z-9</w:t>
            </w:r>
          </w:p>
        </w:tc>
        <w:tc>
          <w:tcPr>
            <w:tcW w:w="448" w:type="dxa"/>
            <w:shd w:val="clear" w:color="auto" w:fill="F2F2F2" w:themeFill="background1" w:themeFillShade="F2"/>
            <w:vAlign w:val="center"/>
          </w:tcPr>
          <w:p w14:paraId="5650F967" w14:textId="50ABFB31" w:rsidR="00441635" w:rsidRDefault="00000000" w:rsidP="00441635">
            <w:pPr>
              <w:jc w:val="center"/>
              <w:rPr>
                <w:lang w:eastAsia="en-CA"/>
              </w:rPr>
            </w:pPr>
            <w:sdt>
              <w:sdtPr>
                <w:rPr>
                  <w:lang w:eastAsia="en-CA"/>
                </w:rPr>
                <w:id w:val="141019110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7B7CD568" w14:textId="77777777" w:rsidR="00441635" w:rsidRDefault="00441635" w:rsidP="00441635">
            <w:pPr>
              <w:jc w:val="center"/>
              <w:rPr>
                <w:lang w:eastAsia="en-CA"/>
              </w:rPr>
            </w:pPr>
          </w:p>
        </w:tc>
        <w:tc>
          <w:tcPr>
            <w:tcW w:w="448" w:type="dxa"/>
            <w:shd w:val="clear" w:color="auto" w:fill="F2F2F2" w:themeFill="background1" w:themeFillShade="F2"/>
            <w:vAlign w:val="center"/>
          </w:tcPr>
          <w:p w14:paraId="7F13F3AF" w14:textId="13B49620" w:rsidR="00441635" w:rsidRDefault="00000000" w:rsidP="00441635">
            <w:pPr>
              <w:jc w:val="center"/>
              <w:rPr>
                <w:lang w:eastAsia="en-CA"/>
              </w:rPr>
            </w:pPr>
            <w:sdt>
              <w:sdtPr>
                <w:rPr>
                  <w:lang w:eastAsia="en-CA"/>
                </w:rPr>
                <w:id w:val="87542837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48" w:type="dxa"/>
            <w:shd w:val="clear" w:color="auto" w:fill="F2F2F2" w:themeFill="background1" w:themeFillShade="F2"/>
            <w:vAlign w:val="center"/>
          </w:tcPr>
          <w:p w14:paraId="3B7878FC" w14:textId="10EBA22B" w:rsidR="00441635" w:rsidRDefault="00000000" w:rsidP="00441635">
            <w:pPr>
              <w:jc w:val="center"/>
              <w:rPr>
                <w:lang w:eastAsia="en-CA"/>
              </w:rPr>
            </w:pPr>
            <w:sdt>
              <w:sdtPr>
                <w:rPr>
                  <w:lang w:eastAsia="en-CA"/>
                </w:rPr>
                <w:id w:val="60184956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423" w:type="dxa"/>
            <w:shd w:val="clear" w:color="auto" w:fill="F2F2F2" w:themeFill="background1" w:themeFillShade="F2"/>
            <w:vAlign w:val="center"/>
          </w:tcPr>
          <w:p w14:paraId="17C6317E" w14:textId="2E7300D6" w:rsidR="00441635" w:rsidRDefault="00000000" w:rsidP="00441635">
            <w:pPr>
              <w:jc w:val="center"/>
              <w:rPr>
                <w:lang w:eastAsia="en-CA"/>
              </w:rPr>
            </w:pPr>
            <w:sdt>
              <w:sdtPr>
                <w:rPr>
                  <w:lang w:eastAsia="en-CA"/>
                </w:rPr>
                <w:id w:val="197039284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964" w:type="dxa"/>
            <w:shd w:val="clear" w:color="auto" w:fill="F2F2F2" w:themeFill="background1" w:themeFillShade="F2"/>
            <w:vAlign w:val="center"/>
          </w:tcPr>
          <w:p w14:paraId="29656F5D" w14:textId="77777777" w:rsidR="00441635" w:rsidRDefault="00441635" w:rsidP="00441635">
            <w:pPr>
              <w:jc w:val="center"/>
              <w:rPr>
                <w:lang w:eastAsia="en-CA"/>
              </w:rPr>
            </w:pPr>
          </w:p>
        </w:tc>
        <w:tc>
          <w:tcPr>
            <w:tcW w:w="3288" w:type="dxa"/>
            <w:shd w:val="clear" w:color="auto" w:fill="F2F2F2" w:themeFill="background1" w:themeFillShade="F2"/>
          </w:tcPr>
          <w:p w14:paraId="336E0C4A" w14:textId="3FCEE3E0" w:rsidR="00441635" w:rsidRDefault="00441635" w:rsidP="00441635">
            <w:pPr>
              <w:rPr>
                <w:lang w:eastAsia="en-CA"/>
              </w:rPr>
            </w:pPr>
            <w:r w:rsidRPr="00954E8D">
              <w:t>ADJACENT TO PANEL WALL</w:t>
            </w:r>
          </w:p>
        </w:tc>
      </w:tr>
      <w:tr w:rsidR="00E124CB" w14:paraId="64325166" w14:textId="77777777" w:rsidTr="00DD2645">
        <w:tc>
          <w:tcPr>
            <w:tcW w:w="3060" w:type="dxa"/>
            <w:shd w:val="clear" w:color="auto" w:fill="F2F2F2" w:themeFill="background1" w:themeFillShade="F2"/>
          </w:tcPr>
          <w:p w14:paraId="15D4FA56" w14:textId="53E2D8B1" w:rsidR="00E124CB" w:rsidRDefault="00E124CB" w:rsidP="00E124CB">
            <w:pPr>
              <w:rPr>
                <w:lang w:eastAsia="en-CA"/>
              </w:rPr>
            </w:pPr>
            <w:r w:rsidRPr="00E75D62">
              <w:t>CRU 139A SE VESTIBULE</w:t>
            </w:r>
          </w:p>
        </w:tc>
        <w:tc>
          <w:tcPr>
            <w:tcW w:w="907" w:type="dxa"/>
            <w:shd w:val="clear" w:color="auto" w:fill="F2F2F2" w:themeFill="background1" w:themeFillShade="F2"/>
            <w:vAlign w:val="center"/>
          </w:tcPr>
          <w:p w14:paraId="26947E86" w14:textId="77777777" w:rsidR="00E124CB" w:rsidRDefault="00E124CB" w:rsidP="00E124CB">
            <w:pPr>
              <w:rPr>
                <w:lang w:eastAsia="en-CA"/>
              </w:rPr>
            </w:pPr>
          </w:p>
        </w:tc>
        <w:tc>
          <w:tcPr>
            <w:tcW w:w="686" w:type="dxa"/>
            <w:shd w:val="clear" w:color="auto" w:fill="F2F2F2" w:themeFill="background1" w:themeFillShade="F2"/>
          </w:tcPr>
          <w:p w14:paraId="29C6A6E2" w14:textId="588D770B" w:rsidR="00E124CB" w:rsidRDefault="00E124CB" w:rsidP="00E124CB">
            <w:pPr>
              <w:jc w:val="center"/>
              <w:rPr>
                <w:lang w:eastAsia="en-CA"/>
              </w:rPr>
            </w:pPr>
            <w:r w:rsidRPr="002B24FE">
              <w:t>EM</w:t>
            </w:r>
          </w:p>
        </w:tc>
        <w:tc>
          <w:tcPr>
            <w:tcW w:w="667" w:type="dxa"/>
            <w:shd w:val="clear" w:color="auto" w:fill="F2F2F2" w:themeFill="background1" w:themeFillShade="F2"/>
            <w:vAlign w:val="center"/>
          </w:tcPr>
          <w:p w14:paraId="44FCFB87" w14:textId="77777777" w:rsidR="00E124CB" w:rsidRDefault="00E124CB" w:rsidP="00E124CB">
            <w:pPr>
              <w:jc w:val="center"/>
              <w:rPr>
                <w:lang w:eastAsia="en-CA"/>
              </w:rPr>
            </w:pPr>
          </w:p>
        </w:tc>
        <w:tc>
          <w:tcPr>
            <w:tcW w:w="1101" w:type="dxa"/>
            <w:shd w:val="clear" w:color="auto" w:fill="F2F2F2" w:themeFill="background1" w:themeFillShade="F2"/>
          </w:tcPr>
          <w:p w14:paraId="384A3233" w14:textId="1E65AEA9" w:rsidR="00E124CB" w:rsidRDefault="00E124CB" w:rsidP="00E124CB">
            <w:pPr>
              <w:jc w:val="center"/>
              <w:rPr>
                <w:lang w:eastAsia="en-CA"/>
              </w:rPr>
            </w:pPr>
            <w:r w:rsidRPr="00B707BD">
              <w:t>263</w:t>
            </w:r>
          </w:p>
        </w:tc>
        <w:tc>
          <w:tcPr>
            <w:tcW w:w="850" w:type="dxa"/>
            <w:shd w:val="clear" w:color="auto" w:fill="F2F2F2" w:themeFill="background1" w:themeFillShade="F2"/>
            <w:vAlign w:val="center"/>
          </w:tcPr>
          <w:p w14:paraId="1174A54C" w14:textId="745C5B4F" w:rsidR="00E124CB" w:rsidRDefault="002379F9" w:rsidP="00E124CB">
            <w:pPr>
              <w:jc w:val="center"/>
              <w:rPr>
                <w:lang w:eastAsia="en-CA"/>
              </w:rPr>
            </w:pPr>
            <w:r>
              <w:rPr>
                <w:lang w:eastAsia="en-CA"/>
              </w:rPr>
              <w:t>Z-9</w:t>
            </w:r>
          </w:p>
        </w:tc>
        <w:tc>
          <w:tcPr>
            <w:tcW w:w="448" w:type="dxa"/>
            <w:shd w:val="clear" w:color="auto" w:fill="F2F2F2" w:themeFill="background1" w:themeFillShade="F2"/>
            <w:vAlign w:val="center"/>
          </w:tcPr>
          <w:p w14:paraId="42F6151F" w14:textId="46967F5A" w:rsidR="00E124CB" w:rsidRDefault="00000000" w:rsidP="00E124CB">
            <w:pPr>
              <w:jc w:val="center"/>
              <w:rPr>
                <w:lang w:eastAsia="en-CA"/>
              </w:rPr>
            </w:pPr>
            <w:sdt>
              <w:sdtPr>
                <w:rPr>
                  <w:lang w:eastAsia="en-CA"/>
                </w:rPr>
                <w:id w:val="-50967179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75952F29" w14:textId="77777777" w:rsidR="00E124CB" w:rsidRDefault="00E124CB" w:rsidP="00E124CB">
            <w:pPr>
              <w:jc w:val="center"/>
              <w:rPr>
                <w:lang w:eastAsia="en-CA"/>
              </w:rPr>
            </w:pPr>
          </w:p>
        </w:tc>
        <w:tc>
          <w:tcPr>
            <w:tcW w:w="448" w:type="dxa"/>
            <w:shd w:val="clear" w:color="auto" w:fill="F2F2F2" w:themeFill="background1" w:themeFillShade="F2"/>
          </w:tcPr>
          <w:p w14:paraId="773F1D1F" w14:textId="47762C8A" w:rsidR="00E124CB" w:rsidRDefault="00000000" w:rsidP="00E124CB">
            <w:pPr>
              <w:jc w:val="center"/>
              <w:rPr>
                <w:lang w:eastAsia="en-CA"/>
              </w:rPr>
            </w:pPr>
            <w:sdt>
              <w:sdtPr>
                <w:rPr>
                  <w:lang w:eastAsia="en-CA"/>
                </w:rPr>
                <w:id w:val="1695041006"/>
                <w14:checkbox>
                  <w14:checked w14:val="1"/>
                  <w14:checkedState w14:val="0050" w14:font="Wingdings 2"/>
                  <w14:uncheckedState w14:val="0020" w14:font="Wingdings 2"/>
                </w14:checkbox>
              </w:sdtPr>
              <w:sdtContent>
                <w:r w:rsidR="00E124CB" w:rsidRPr="0057489E">
                  <w:rPr>
                    <w:lang w:eastAsia="en-CA"/>
                  </w:rPr>
                  <w:sym w:font="Wingdings 2" w:char="F050"/>
                </w:r>
              </w:sdtContent>
            </w:sdt>
          </w:p>
        </w:tc>
        <w:tc>
          <w:tcPr>
            <w:tcW w:w="448" w:type="dxa"/>
            <w:shd w:val="clear" w:color="auto" w:fill="F2F2F2" w:themeFill="background1" w:themeFillShade="F2"/>
          </w:tcPr>
          <w:p w14:paraId="4B4D1763" w14:textId="40A76065" w:rsidR="00E124CB" w:rsidRDefault="00000000" w:rsidP="00E124CB">
            <w:pPr>
              <w:jc w:val="center"/>
              <w:rPr>
                <w:lang w:eastAsia="en-CA"/>
              </w:rPr>
            </w:pPr>
            <w:sdt>
              <w:sdtPr>
                <w:rPr>
                  <w:lang w:eastAsia="en-CA"/>
                </w:rPr>
                <w:id w:val="-1473523588"/>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423" w:type="dxa"/>
            <w:shd w:val="clear" w:color="auto" w:fill="F2F2F2" w:themeFill="background1" w:themeFillShade="F2"/>
          </w:tcPr>
          <w:p w14:paraId="678704CF" w14:textId="1360DD93" w:rsidR="00E124CB" w:rsidRDefault="00000000" w:rsidP="00E124CB">
            <w:pPr>
              <w:jc w:val="center"/>
              <w:rPr>
                <w:lang w:eastAsia="en-CA"/>
              </w:rPr>
            </w:pPr>
            <w:sdt>
              <w:sdtPr>
                <w:rPr>
                  <w:lang w:eastAsia="en-CA"/>
                </w:rPr>
                <w:id w:val="1499151887"/>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964" w:type="dxa"/>
            <w:shd w:val="clear" w:color="auto" w:fill="F2F2F2" w:themeFill="background1" w:themeFillShade="F2"/>
            <w:vAlign w:val="center"/>
          </w:tcPr>
          <w:p w14:paraId="41D05CDB" w14:textId="77777777" w:rsidR="00E124CB" w:rsidRDefault="00E124CB" w:rsidP="00E124CB">
            <w:pPr>
              <w:jc w:val="center"/>
              <w:rPr>
                <w:lang w:eastAsia="en-CA"/>
              </w:rPr>
            </w:pPr>
          </w:p>
        </w:tc>
        <w:tc>
          <w:tcPr>
            <w:tcW w:w="3288" w:type="dxa"/>
            <w:shd w:val="clear" w:color="auto" w:fill="F2F2F2" w:themeFill="background1" w:themeFillShade="F2"/>
          </w:tcPr>
          <w:p w14:paraId="7187075C" w14:textId="7F08DA45" w:rsidR="00E124CB" w:rsidRDefault="00E124CB" w:rsidP="00E124CB">
            <w:pPr>
              <w:rPr>
                <w:lang w:eastAsia="en-CA"/>
              </w:rPr>
            </w:pPr>
            <w:r w:rsidRPr="00954E8D">
              <w:t>BACK HALL VESTIBULE   ACROSS FROM ELECT 105</w:t>
            </w:r>
          </w:p>
        </w:tc>
      </w:tr>
      <w:tr w:rsidR="00E124CB" w14:paraId="5735066B" w14:textId="77777777" w:rsidTr="00DD2645">
        <w:tc>
          <w:tcPr>
            <w:tcW w:w="3060" w:type="dxa"/>
            <w:shd w:val="clear" w:color="auto" w:fill="F2F2F2" w:themeFill="background1" w:themeFillShade="F2"/>
          </w:tcPr>
          <w:p w14:paraId="7969B55B" w14:textId="5183D41C" w:rsidR="00E124CB" w:rsidRDefault="00E124CB" w:rsidP="00E124CB">
            <w:pPr>
              <w:rPr>
                <w:lang w:eastAsia="en-CA"/>
              </w:rPr>
            </w:pPr>
            <w:r w:rsidRPr="00E75D62">
              <w:t>ZONE 3 EAST GARAGE by 3B hallway HORN/STROBE - HORN TEST</w:t>
            </w:r>
          </w:p>
        </w:tc>
        <w:tc>
          <w:tcPr>
            <w:tcW w:w="907" w:type="dxa"/>
            <w:shd w:val="clear" w:color="auto" w:fill="F2F2F2" w:themeFill="background1" w:themeFillShade="F2"/>
            <w:vAlign w:val="center"/>
          </w:tcPr>
          <w:p w14:paraId="675F5533" w14:textId="77777777" w:rsidR="00E124CB" w:rsidRDefault="00E124CB" w:rsidP="00E124CB">
            <w:pPr>
              <w:rPr>
                <w:lang w:eastAsia="en-CA"/>
              </w:rPr>
            </w:pPr>
          </w:p>
        </w:tc>
        <w:tc>
          <w:tcPr>
            <w:tcW w:w="686" w:type="dxa"/>
            <w:shd w:val="clear" w:color="auto" w:fill="F2F2F2" w:themeFill="background1" w:themeFillShade="F2"/>
          </w:tcPr>
          <w:p w14:paraId="4F546A28" w14:textId="461CBF55"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74795832" w14:textId="77777777" w:rsidR="00E124CB" w:rsidRDefault="00E124CB" w:rsidP="00E124CB">
            <w:pPr>
              <w:jc w:val="center"/>
              <w:rPr>
                <w:lang w:eastAsia="en-CA"/>
              </w:rPr>
            </w:pPr>
          </w:p>
        </w:tc>
        <w:tc>
          <w:tcPr>
            <w:tcW w:w="1101" w:type="dxa"/>
            <w:shd w:val="clear" w:color="auto" w:fill="F2F2F2" w:themeFill="background1" w:themeFillShade="F2"/>
          </w:tcPr>
          <w:p w14:paraId="6E3963EE" w14:textId="77777777" w:rsidR="00E124CB" w:rsidRDefault="00E124CB" w:rsidP="00E124CB">
            <w:pPr>
              <w:jc w:val="center"/>
              <w:rPr>
                <w:lang w:eastAsia="en-CA"/>
              </w:rPr>
            </w:pPr>
          </w:p>
        </w:tc>
        <w:tc>
          <w:tcPr>
            <w:tcW w:w="850" w:type="dxa"/>
            <w:shd w:val="clear" w:color="auto" w:fill="F2F2F2" w:themeFill="background1" w:themeFillShade="F2"/>
            <w:vAlign w:val="center"/>
          </w:tcPr>
          <w:p w14:paraId="2ABBA5B6" w14:textId="77777777" w:rsidR="00E124CB" w:rsidRDefault="00E124CB" w:rsidP="00E124CB">
            <w:pPr>
              <w:jc w:val="center"/>
              <w:rPr>
                <w:lang w:eastAsia="en-CA"/>
              </w:rPr>
            </w:pPr>
          </w:p>
        </w:tc>
        <w:tc>
          <w:tcPr>
            <w:tcW w:w="448" w:type="dxa"/>
            <w:shd w:val="clear" w:color="auto" w:fill="F2F2F2" w:themeFill="background1" w:themeFillShade="F2"/>
            <w:vAlign w:val="center"/>
          </w:tcPr>
          <w:p w14:paraId="7BD10185" w14:textId="5B71FE49" w:rsidR="00E124CB" w:rsidRDefault="00000000" w:rsidP="00E124CB">
            <w:pPr>
              <w:jc w:val="center"/>
              <w:rPr>
                <w:lang w:eastAsia="en-CA"/>
              </w:rPr>
            </w:pPr>
            <w:sdt>
              <w:sdtPr>
                <w:rPr>
                  <w:lang w:eastAsia="en-CA"/>
                </w:rPr>
                <w:id w:val="75918850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C343352" w14:textId="77777777" w:rsidR="00E124CB" w:rsidRDefault="00E124CB" w:rsidP="00E124CB">
            <w:pPr>
              <w:jc w:val="center"/>
              <w:rPr>
                <w:lang w:eastAsia="en-CA"/>
              </w:rPr>
            </w:pPr>
          </w:p>
        </w:tc>
        <w:tc>
          <w:tcPr>
            <w:tcW w:w="448" w:type="dxa"/>
            <w:shd w:val="clear" w:color="auto" w:fill="F2F2F2" w:themeFill="background1" w:themeFillShade="F2"/>
          </w:tcPr>
          <w:p w14:paraId="19A188C3" w14:textId="7A798F24" w:rsidR="00E124CB" w:rsidRDefault="00000000" w:rsidP="00E124CB">
            <w:pPr>
              <w:jc w:val="center"/>
              <w:rPr>
                <w:lang w:eastAsia="en-CA"/>
              </w:rPr>
            </w:pPr>
            <w:sdt>
              <w:sdtPr>
                <w:rPr>
                  <w:lang w:eastAsia="en-CA"/>
                </w:rPr>
                <w:id w:val="925778728"/>
                <w14:checkbox>
                  <w14:checked w14:val="1"/>
                  <w14:checkedState w14:val="0050" w14:font="Wingdings 2"/>
                  <w14:uncheckedState w14:val="0020" w14:font="Wingdings 2"/>
                </w14:checkbox>
              </w:sdtPr>
              <w:sdtContent>
                <w:r w:rsidR="00B31CB4">
                  <w:rPr>
                    <w:lang w:eastAsia="en-CA"/>
                  </w:rPr>
                  <w:sym w:font="Wingdings 2" w:char="F050"/>
                </w:r>
              </w:sdtContent>
            </w:sdt>
          </w:p>
        </w:tc>
        <w:tc>
          <w:tcPr>
            <w:tcW w:w="448" w:type="dxa"/>
            <w:shd w:val="clear" w:color="auto" w:fill="F2F2F2" w:themeFill="background1" w:themeFillShade="F2"/>
          </w:tcPr>
          <w:p w14:paraId="65086E9D" w14:textId="25F0BD8D" w:rsidR="00E124CB" w:rsidRDefault="00000000" w:rsidP="00E124CB">
            <w:pPr>
              <w:jc w:val="center"/>
              <w:rPr>
                <w:lang w:eastAsia="en-CA"/>
              </w:rPr>
            </w:pPr>
            <w:sdt>
              <w:sdtPr>
                <w:rPr>
                  <w:lang w:eastAsia="en-CA"/>
                </w:rPr>
                <w:id w:val="-531489933"/>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423" w:type="dxa"/>
            <w:shd w:val="clear" w:color="auto" w:fill="F2F2F2" w:themeFill="background1" w:themeFillShade="F2"/>
          </w:tcPr>
          <w:p w14:paraId="0F886BB5" w14:textId="5B714D3E" w:rsidR="00E124CB" w:rsidRDefault="00000000" w:rsidP="00E124CB">
            <w:pPr>
              <w:jc w:val="center"/>
              <w:rPr>
                <w:lang w:eastAsia="en-CA"/>
              </w:rPr>
            </w:pPr>
            <w:sdt>
              <w:sdtPr>
                <w:rPr>
                  <w:lang w:eastAsia="en-CA"/>
                </w:rPr>
                <w:id w:val="1952593180"/>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964" w:type="dxa"/>
            <w:shd w:val="clear" w:color="auto" w:fill="F2F2F2" w:themeFill="background1" w:themeFillShade="F2"/>
            <w:vAlign w:val="center"/>
          </w:tcPr>
          <w:p w14:paraId="7F98BD17" w14:textId="77777777" w:rsidR="00E124CB" w:rsidRDefault="00E124CB" w:rsidP="00E124CB">
            <w:pPr>
              <w:jc w:val="center"/>
              <w:rPr>
                <w:lang w:eastAsia="en-CA"/>
              </w:rPr>
            </w:pPr>
          </w:p>
        </w:tc>
        <w:tc>
          <w:tcPr>
            <w:tcW w:w="3288" w:type="dxa"/>
            <w:shd w:val="clear" w:color="auto" w:fill="F2F2F2" w:themeFill="background1" w:themeFillShade="F2"/>
          </w:tcPr>
          <w:p w14:paraId="219B205B" w14:textId="77777777" w:rsidR="00E124CB" w:rsidRDefault="00E124CB" w:rsidP="00E124CB">
            <w:pPr>
              <w:rPr>
                <w:lang w:eastAsia="en-CA"/>
              </w:rPr>
            </w:pPr>
          </w:p>
        </w:tc>
      </w:tr>
      <w:tr w:rsidR="00E124CB" w14:paraId="27CC2DFC" w14:textId="77777777" w:rsidTr="00DD2645">
        <w:tc>
          <w:tcPr>
            <w:tcW w:w="3060" w:type="dxa"/>
            <w:shd w:val="clear" w:color="auto" w:fill="F2F2F2" w:themeFill="background1" w:themeFillShade="F2"/>
          </w:tcPr>
          <w:p w14:paraId="28441C07" w14:textId="773D1E12" w:rsidR="00E124CB" w:rsidRDefault="00E124CB" w:rsidP="00E124CB">
            <w:pPr>
              <w:rPr>
                <w:lang w:eastAsia="en-CA"/>
              </w:rPr>
            </w:pPr>
            <w:r w:rsidRPr="00E75D62">
              <w:t>ZONE 3 EAST GARAGE by 3B hallway HORN/STROBE - STROBE TEST</w:t>
            </w:r>
          </w:p>
        </w:tc>
        <w:tc>
          <w:tcPr>
            <w:tcW w:w="907" w:type="dxa"/>
            <w:shd w:val="clear" w:color="auto" w:fill="F2F2F2" w:themeFill="background1" w:themeFillShade="F2"/>
            <w:vAlign w:val="center"/>
          </w:tcPr>
          <w:p w14:paraId="57F3F442" w14:textId="77777777" w:rsidR="00E124CB" w:rsidRDefault="00E124CB" w:rsidP="00E124CB">
            <w:pPr>
              <w:rPr>
                <w:lang w:eastAsia="en-CA"/>
              </w:rPr>
            </w:pPr>
          </w:p>
        </w:tc>
        <w:tc>
          <w:tcPr>
            <w:tcW w:w="686" w:type="dxa"/>
            <w:shd w:val="clear" w:color="auto" w:fill="F2F2F2" w:themeFill="background1" w:themeFillShade="F2"/>
          </w:tcPr>
          <w:p w14:paraId="44EE7F43" w14:textId="57E4EDA7"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0C950DC7" w14:textId="77777777" w:rsidR="00E124CB" w:rsidRDefault="00E124CB" w:rsidP="00E124CB">
            <w:pPr>
              <w:jc w:val="center"/>
              <w:rPr>
                <w:lang w:eastAsia="en-CA"/>
              </w:rPr>
            </w:pPr>
          </w:p>
        </w:tc>
        <w:tc>
          <w:tcPr>
            <w:tcW w:w="1101" w:type="dxa"/>
            <w:shd w:val="clear" w:color="auto" w:fill="F2F2F2" w:themeFill="background1" w:themeFillShade="F2"/>
          </w:tcPr>
          <w:p w14:paraId="4D3E3600" w14:textId="77777777" w:rsidR="00E124CB" w:rsidRDefault="00E124CB" w:rsidP="00E124CB">
            <w:pPr>
              <w:jc w:val="center"/>
              <w:rPr>
                <w:lang w:eastAsia="en-CA"/>
              </w:rPr>
            </w:pPr>
          </w:p>
        </w:tc>
        <w:tc>
          <w:tcPr>
            <w:tcW w:w="850" w:type="dxa"/>
            <w:shd w:val="clear" w:color="auto" w:fill="F2F2F2" w:themeFill="background1" w:themeFillShade="F2"/>
            <w:vAlign w:val="center"/>
          </w:tcPr>
          <w:p w14:paraId="66AA8C5E" w14:textId="77777777" w:rsidR="00E124CB" w:rsidRDefault="00E124CB" w:rsidP="00E124CB">
            <w:pPr>
              <w:jc w:val="center"/>
              <w:rPr>
                <w:lang w:eastAsia="en-CA"/>
              </w:rPr>
            </w:pPr>
          </w:p>
        </w:tc>
        <w:tc>
          <w:tcPr>
            <w:tcW w:w="448" w:type="dxa"/>
            <w:shd w:val="clear" w:color="auto" w:fill="F2F2F2" w:themeFill="background1" w:themeFillShade="F2"/>
            <w:vAlign w:val="center"/>
          </w:tcPr>
          <w:p w14:paraId="37D7E158" w14:textId="2FBEC69A" w:rsidR="00E124CB" w:rsidRDefault="00000000" w:rsidP="00E124CB">
            <w:pPr>
              <w:jc w:val="center"/>
              <w:rPr>
                <w:lang w:eastAsia="en-CA"/>
              </w:rPr>
            </w:pPr>
            <w:sdt>
              <w:sdtPr>
                <w:rPr>
                  <w:lang w:eastAsia="en-CA"/>
                </w:rPr>
                <w:id w:val="212086960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6FECB5B9" w14:textId="77777777" w:rsidR="00E124CB" w:rsidRDefault="00E124CB" w:rsidP="00E124CB">
            <w:pPr>
              <w:jc w:val="center"/>
              <w:rPr>
                <w:lang w:eastAsia="en-CA"/>
              </w:rPr>
            </w:pPr>
          </w:p>
        </w:tc>
        <w:tc>
          <w:tcPr>
            <w:tcW w:w="448" w:type="dxa"/>
            <w:shd w:val="clear" w:color="auto" w:fill="F2F2F2" w:themeFill="background1" w:themeFillShade="F2"/>
          </w:tcPr>
          <w:p w14:paraId="6704625B" w14:textId="10D96C64" w:rsidR="00E124CB" w:rsidRDefault="00000000" w:rsidP="00E124CB">
            <w:pPr>
              <w:jc w:val="center"/>
              <w:rPr>
                <w:lang w:eastAsia="en-CA"/>
              </w:rPr>
            </w:pPr>
            <w:sdt>
              <w:sdtPr>
                <w:rPr>
                  <w:lang w:eastAsia="en-CA"/>
                </w:rPr>
                <w:id w:val="146947506"/>
                <w14:checkbox>
                  <w14:checked w14:val="1"/>
                  <w14:checkedState w14:val="0050" w14:font="Wingdings 2"/>
                  <w14:uncheckedState w14:val="0020" w14:font="Wingdings 2"/>
                </w14:checkbox>
              </w:sdtPr>
              <w:sdtContent>
                <w:r w:rsidR="00E124CB" w:rsidRPr="0057489E">
                  <w:rPr>
                    <w:lang w:eastAsia="en-CA"/>
                  </w:rPr>
                  <w:sym w:font="Wingdings 2" w:char="F050"/>
                </w:r>
              </w:sdtContent>
            </w:sdt>
          </w:p>
        </w:tc>
        <w:tc>
          <w:tcPr>
            <w:tcW w:w="448" w:type="dxa"/>
            <w:shd w:val="clear" w:color="auto" w:fill="F2F2F2" w:themeFill="background1" w:themeFillShade="F2"/>
          </w:tcPr>
          <w:p w14:paraId="2E3E297B" w14:textId="158F4158" w:rsidR="00E124CB" w:rsidRDefault="00000000" w:rsidP="00E124CB">
            <w:pPr>
              <w:jc w:val="center"/>
              <w:rPr>
                <w:lang w:eastAsia="en-CA"/>
              </w:rPr>
            </w:pPr>
            <w:sdt>
              <w:sdtPr>
                <w:rPr>
                  <w:lang w:eastAsia="en-CA"/>
                </w:rPr>
                <w:id w:val="1061685595"/>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423" w:type="dxa"/>
            <w:shd w:val="clear" w:color="auto" w:fill="F2F2F2" w:themeFill="background1" w:themeFillShade="F2"/>
          </w:tcPr>
          <w:p w14:paraId="21CA2728" w14:textId="479124A1" w:rsidR="00E124CB" w:rsidRDefault="00000000" w:rsidP="00E124CB">
            <w:pPr>
              <w:jc w:val="center"/>
              <w:rPr>
                <w:lang w:eastAsia="en-CA"/>
              </w:rPr>
            </w:pPr>
            <w:sdt>
              <w:sdtPr>
                <w:rPr>
                  <w:lang w:eastAsia="en-CA"/>
                </w:rPr>
                <w:id w:val="1139847577"/>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964" w:type="dxa"/>
            <w:shd w:val="clear" w:color="auto" w:fill="F2F2F2" w:themeFill="background1" w:themeFillShade="F2"/>
            <w:vAlign w:val="center"/>
          </w:tcPr>
          <w:p w14:paraId="634CEA58" w14:textId="77777777" w:rsidR="00E124CB" w:rsidRDefault="00E124CB" w:rsidP="00E124CB">
            <w:pPr>
              <w:jc w:val="center"/>
              <w:rPr>
                <w:lang w:eastAsia="en-CA"/>
              </w:rPr>
            </w:pPr>
          </w:p>
        </w:tc>
        <w:tc>
          <w:tcPr>
            <w:tcW w:w="3288" w:type="dxa"/>
            <w:shd w:val="clear" w:color="auto" w:fill="F2F2F2" w:themeFill="background1" w:themeFillShade="F2"/>
          </w:tcPr>
          <w:p w14:paraId="18C71062" w14:textId="77777777" w:rsidR="00E124CB" w:rsidRDefault="00E124CB" w:rsidP="00E124CB">
            <w:pPr>
              <w:rPr>
                <w:lang w:eastAsia="en-CA"/>
              </w:rPr>
            </w:pPr>
          </w:p>
        </w:tc>
      </w:tr>
      <w:tr w:rsidR="00E124CB" w14:paraId="42D4976B" w14:textId="77777777" w:rsidTr="00DD2645">
        <w:tc>
          <w:tcPr>
            <w:tcW w:w="3060" w:type="dxa"/>
            <w:shd w:val="clear" w:color="auto" w:fill="F2F2F2" w:themeFill="background1" w:themeFillShade="F2"/>
          </w:tcPr>
          <w:p w14:paraId="5F0CE0BB" w14:textId="62D35522" w:rsidR="00E124CB" w:rsidRDefault="00E124CB" w:rsidP="00E124CB">
            <w:pPr>
              <w:rPr>
                <w:lang w:eastAsia="en-CA"/>
              </w:rPr>
            </w:pPr>
            <w:r w:rsidRPr="00E75D62">
              <w:t>CORR OUTSIDE CRU 309</w:t>
            </w:r>
            <w:r w:rsidRPr="00E75D62">
              <w:rPr>
                <w:rFonts w:ascii="Cambria Math" w:hAnsi="Cambria Math" w:cs="Cambria Math"/>
              </w:rPr>
              <w:t>‐</w:t>
            </w:r>
            <w:r w:rsidRPr="00E75D62">
              <w:t xml:space="preserve"> #1 </w:t>
            </w:r>
            <w:proofErr w:type="spellStart"/>
            <w:r w:rsidRPr="00E75D62">
              <w:t>telize</w:t>
            </w:r>
            <w:proofErr w:type="spellEnd"/>
            <w:r w:rsidRPr="00E75D62">
              <w:t xml:space="preserve"> HORN/STROBE - HORN TEST</w:t>
            </w:r>
          </w:p>
        </w:tc>
        <w:tc>
          <w:tcPr>
            <w:tcW w:w="907" w:type="dxa"/>
            <w:shd w:val="clear" w:color="auto" w:fill="F2F2F2" w:themeFill="background1" w:themeFillShade="F2"/>
            <w:vAlign w:val="center"/>
          </w:tcPr>
          <w:p w14:paraId="0C164B04" w14:textId="77777777" w:rsidR="00E124CB" w:rsidRDefault="00E124CB" w:rsidP="00E124CB">
            <w:pPr>
              <w:rPr>
                <w:lang w:eastAsia="en-CA"/>
              </w:rPr>
            </w:pPr>
          </w:p>
        </w:tc>
        <w:tc>
          <w:tcPr>
            <w:tcW w:w="686" w:type="dxa"/>
            <w:shd w:val="clear" w:color="auto" w:fill="F2F2F2" w:themeFill="background1" w:themeFillShade="F2"/>
          </w:tcPr>
          <w:p w14:paraId="4E488D34" w14:textId="047E0E57"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505DD8EF" w14:textId="77777777" w:rsidR="00E124CB" w:rsidRDefault="00E124CB" w:rsidP="00E124CB">
            <w:pPr>
              <w:jc w:val="center"/>
              <w:rPr>
                <w:lang w:eastAsia="en-CA"/>
              </w:rPr>
            </w:pPr>
          </w:p>
        </w:tc>
        <w:tc>
          <w:tcPr>
            <w:tcW w:w="1101" w:type="dxa"/>
            <w:shd w:val="clear" w:color="auto" w:fill="F2F2F2" w:themeFill="background1" w:themeFillShade="F2"/>
          </w:tcPr>
          <w:p w14:paraId="3B5828E2" w14:textId="77777777" w:rsidR="00E124CB" w:rsidRDefault="00E124CB" w:rsidP="00E124CB">
            <w:pPr>
              <w:jc w:val="center"/>
              <w:rPr>
                <w:lang w:eastAsia="en-CA"/>
              </w:rPr>
            </w:pPr>
          </w:p>
        </w:tc>
        <w:tc>
          <w:tcPr>
            <w:tcW w:w="850" w:type="dxa"/>
            <w:shd w:val="clear" w:color="auto" w:fill="F2F2F2" w:themeFill="background1" w:themeFillShade="F2"/>
            <w:vAlign w:val="center"/>
          </w:tcPr>
          <w:p w14:paraId="40253AB2" w14:textId="77777777" w:rsidR="00E124CB" w:rsidRDefault="00E124CB" w:rsidP="00E124CB">
            <w:pPr>
              <w:jc w:val="center"/>
              <w:rPr>
                <w:lang w:eastAsia="en-CA"/>
              </w:rPr>
            </w:pPr>
          </w:p>
        </w:tc>
        <w:tc>
          <w:tcPr>
            <w:tcW w:w="448" w:type="dxa"/>
            <w:shd w:val="clear" w:color="auto" w:fill="F2F2F2" w:themeFill="background1" w:themeFillShade="F2"/>
            <w:vAlign w:val="center"/>
          </w:tcPr>
          <w:p w14:paraId="6F499B46" w14:textId="47D31319" w:rsidR="00E124CB" w:rsidRDefault="00000000" w:rsidP="00E124CB">
            <w:pPr>
              <w:jc w:val="center"/>
              <w:rPr>
                <w:lang w:eastAsia="en-CA"/>
              </w:rPr>
            </w:pPr>
            <w:sdt>
              <w:sdtPr>
                <w:rPr>
                  <w:lang w:eastAsia="en-CA"/>
                </w:rPr>
                <w:id w:val="9860690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75D6B9BF" w14:textId="77777777" w:rsidR="00E124CB" w:rsidRDefault="00E124CB" w:rsidP="00E124CB">
            <w:pPr>
              <w:jc w:val="center"/>
              <w:rPr>
                <w:lang w:eastAsia="en-CA"/>
              </w:rPr>
            </w:pPr>
          </w:p>
        </w:tc>
        <w:tc>
          <w:tcPr>
            <w:tcW w:w="448" w:type="dxa"/>
            <w:shd w:val="clear" w:color="auto" w:fill="F2F2F2" w:themeFill="background1" w:themeFillShade="F2"/>
          </w:tcPr>
          <w:p w14:paraId="49A0D530" w14:textId="35DF73DD" w:rsidR="00E124CB" w:rsidRDefault="00000000" w:rsidP="00E124CB">
            <w:pPr>
              <w:jc w:val="center"/>
              <w:rPr>
                <w:lang w:eastAsia="en-CA"/>
              </w:rPr>
            </w:pPr>
            <w:sdt>
              <w:sdtPr>
                <w:rPr>
                  <w:lang w:eastAsia="en-CA"/>
                </w:rPr>
                <w:id w:val="4179143"/>
                <w14:checkbox>
                  <w14:checked w14:val="1"/>
                  <w14:checkedState w14:val="0050" w14:font="Wingdings 2"/>
                  <w14:uncheckedState w14:val="0020" w14:font="Wingdings 2"/>
                </w14:checkbox>
              </w:sdtPr>
              <w:sdtContent>
                <w:r w:rsidR="00E124CB" w:rsidRPr="0057489E">
                  <w:rPr>
                    <w:lang w:eastAsia="en-CA"/>
                  </w:rPr>
                  <w:sym w:font="Wingdings 2" w:char="F050"/>
                </w:r>
              </w:sdtContent>
            </w:sdt>
          </w:p>
        </w:tc>
        <w:tc>
          <w:tcPr>
            <w:tcW w:w="448" w:type="dxa"/>
            <w:shd w:val="clear" w:color="auto" w:fill="F2F2F2" w:themeFill="background1" w:themeFillShade="F2"/>
          </w:tcPr>
          <w:p w14:paraId="3A1F7591" w14:textId="3734BEF1" w:rsidR="00E124CB" w:rsidRDefault="00000000" w:rsidP="00E124CB">
            <w:pPr>
              <w:jc w:val="center"/>
              <w:rPr>
                <w:lang w:eastAsia="en-CA"/>
              </w:rPr>
            </w:pPr>
            <w:sdt>
              <w:sdtPr>
                <w:rPr>
                  <w:lang w:eastAsia="en-CA"/>
                </w:rPr>
                <w:id w:val="1737815042"/>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423" w:type="dxa"/>
            <w:shd w:val="clear" w:color="auto" w:fill="F2F2F2" w:themeFill="background1" w:themeFillShade="F2"/>
          </w:tcPr>
          <w:p w14:paraId="63EE216D" w14:textId="0BD2EE95" w:rsidR="00E124CB" w:rsidRDefault="00000000" w:rsidP="00E124CB">
            <w:pPr>
              <w:jc w:val="center"/>
              <w:rPr>
                <w:lang w:eastAsia="en-CA"/>
              </w:rPr>
            </w:pPr>
            <w:sdt>
              <w:sdtPr>
                <w:rPr>
                  <w:lang w:eastAsia="en-CA"/>
                </w:rPr>
                <w:id w:val="1373032949"/>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964" w:type="dxa"/>
            <w:shd w:val="clear" w:color="auto" w:fill="F2F2F2" w:themeFill="background1" w:themeFillShade="F2"/>
            <w:vAlign w:val="center"/>
          </w:tcPr>
          <w:p w14:paraId="41854610" w14:textId="77777777" w:rsidR="00E124CB" w:rsidRDefault="00E124CB" w:rsidP="00E124CB">
            <w:pPr>
              <w:jc w:val="center"/>
              <w:rPr>
                <w:lang w:eastAsia="en-CA"/>
              </w:rPr>
            </w:pPr>
          </w:p>
        </w:tc>
        <w:tc>
          <w:tcPr>
            <w:tcW w:w="3288" w:type="dxa"/>
            <w:shd w:val="clear" w:color="auto" w:fill="F2F2F2" w:themeFill="background1" w:themeFillShade="F2"/>
          </w:tcPr>
          <w:p w14:paraId="30DDAA22" w14:textId="77777777" w:rsidR="00E124CB" w:rsidRDefault="00E124CB" w:rsidP="00E124CB">
            <w:pPr>
              <w:rPr>
                <w:lang w:eastAsia="en-CA"/>
              </w:rPr>
            </w:pPr>
          </w:p>
        </w:tc>
      </w:tr>
      <w:tr w:rsidR="00E124CB" w14:paraId="75F47FB1" w14:textId="77777777" w:rsidTr="00DD2645">
        <w:tc>
          <w:tcPr>
            <w:tcW w:w="3060" w:type="dxa"/>
            <w:shd w:val="clear" w:color="auto" w:fill="F2F2F2" w:themeFill="background1" w:themeFillShade="F2"/>
          </w:tcPr>
          <w:p w14:paraId="70C1BF22" w14:textId="25A67448" w:rsidR="00E124CB" w:rsidRDefault="00E124CB" w:rsidP="00E124CB">
            <w:pPr>
              <w:rPr>
                <w:lang w:eastAsia="en-CA"/>
              </w:rPr>
            </w:pPr>
            <w:r w:rsidRPr="00E75D62">
              <w:t>CORR OUTSIDE CRU 309</w:t>
            </w:r>
            <w:r w:rsidRPr="00E75D62">
              <w:rPr>
                <w:rFonts w:ascii="Cambria Math" w:hAnsi="Cambria Math" w:cs="Cambria Math"/>
              </w:rPr>
              <w:t>‐</w:t>
            </w:r>
            <w:r w:rsidRPr="00E75D62">
              <w:t xml:space="preserve"> #1 </w:t>
            </w:r>
            <w:proofErr w:type="spellStart"/>
            <w:r w:rsidRPr="00E75D62">
              <w:t>telize</w:t>
            </w:r>
            <w:proofErr w:type="spellEnd"/>
            <w:r w:rsidRPr="00E75D62">
              <w:t xml:space="preserve"> HORN/STROBE - STROBE TEST</w:t>
            </w:r>
          </w:p>
        </w:tc>
        <w:tc>
          <w:tcPr>
            <w:tcW w:w="907" w:type="dxa"/>
            <w:shd w:val="clear" w:color="auto" w:fill="F2F2F2" w:themeFill="background1" w:themeFillShade="F2"/>
            <w:vAlign w:val="center"/>
          </w:tcPr>
          <w:p w14:paraId="53CE5E55" w14:textId="77777777" w:rsidR="00E124CB" w:rsidRDefault="00E124CB" w:rsidP="00E124CB">
            <w:pPr>
              <w:rPr>
                <w:lang w:eastAsia="en-CA"/>
              </w:rPr>
            </w:pPr>
          </w:p>
        </w:tc>
        <w:tc>
          <w:tcPr>
            <w:tcW w:w="686" w:type="dxa"/>
            <w:shd w:val="clear" w:color="auto" w:fill="F2F2F2" w:themeFill="background1" w:themeFillShade="F2"/>
          </w:tcPr>
          <w:p w14:paraId="2F05BAC5" w14:textId="72F8DDF1"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09DAF3E2" w14:textId="77777777" w:rsidR="00E124CB" w:rsidRDefault="00E124CB" w:rsidP="00E124CB">
            <w:pPr>
              <w:jc w:val="center"/>
              <w:rPr>
                <w:lang w:eastAsia="en-CA"/>
              </w:rPr>
            </w:pPr>
          </w:p>
        </w:tc>
        <w:tc>
          <w:tcPr>
            <w:tcW w:w="1101" w:type="dxa"/>
            <w:shd w:val="clear" w:color="auto" w:fill="F2F2F2" w:themeFill="background1" w:themeFillShade="F2"/>
          </w:tcPr>
          <w:p w14:paraId="2FCAD030" w14:textId="77777777" w:rsidR="00E124CB" w:rsidRDefault="00E124CB" w:rsidP="00E124CB">
            <w:pPr>
              <w:jc w:val="center"/>
              <w:rPr>
                <w:lang w:eastAsia="en-CA"/>
              </w:rPr>
            </w:pPr>
          </w:p>
        </w:tc>
        <w:tc>
          <w:tcPr>
            <w:tcW w:w="850" w:type="dxa"/>
            <w:shd w:val="clear" w:color="auto" w:fill="F2F2F2" w:themeFill="background1" w:themeFillShade="F2"/>
            <w:vAlign w:val="center"/>
          </w:tcPr>
          <w:p w14:paraId="12A185ED" w14:textId="77777777" w:rsidR="00E124CB" w:rsidRDefault="00E124CB" w:rsidP="00E124CB">
            <w:pPr>
              <w:jc w:val="center"/>
              <w:rPr>
                <w:lang w:eastAsia="en-CA"/>
              </w:rPr>
            </w:pPr>
          </w:p>
        </w:tc>
        <w:tc>
          <w:tcPr>
            <w:tcW w:w="448" w:type="dxa"/>
            <w:shd w:val="clear" w:color="auto" w:fill="F2F2F2" w:themeFill="background1" w:themeFillShade="F2"/>
            <w:vAlign w:val="center"/>
          </w:tcPr>
          <w:p w14:paraId="599B8952" w14:textId="21A2F079" w:rsidR="00E124CB" w:rsidRDefault="00000000" w:rsidP="00E124CB">
            <w:pPr>
              <w:jc w:val="center"/>
              <w:rPr>
                <w:lang w:eastAsia="en-CA"/>
              </w:rPr>
            </w:pPr>
            <w:sdt>
              <w:sdtPr>
                <w:rPr>
                  <w:lang w:eastAsia="en-CA"/>
                </w:rPr>
                <w:id w:val="99607258"/>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EEFFFC8" w14:textId="77777777" w:rsidR="00E124CB" w:rsidRDefault="00E124CB" w:rsidP="00E124CB">
            <w:pPr>
              <w:jc w:val="center"/>
              <w:rPr>
                <w:lang w:eastAsia="en-CA"/>
              </w:rPr>
            </w:pPr>
          </w:p>
        </w:tc>
        <w:tc>
          <w:tcPr>
            <w:tcW w:w="448" w:type="dxa"/>
            <w:shd w:val="clear" w:color="auto" w:fill="F2F2F2" w:themeFill="background1" w:themeFillShade="F2"/>
          </w:tcPr>
          <w:p w14:paraId="18347234" w14:textId="082AB035" w:rsidR="00E124CB" w:rsidRDefault="00000000" w:rsidP="00E124CB">
            <w:pPr>
              <w:jc w:val="center"/>
              <w:rPr>
                <w:lang w:eastAsia="en-CA"/>
              </w:rPr>
            </w:pPr>
            <w:sdt>
              <w:sdtPr>
                <w:rPr>
                  <w:lang w:eastAsia="en-CA"/>
                </w:rPr>
                <w:id w:val="-1327972966"/>
                <w14:checkbox>
                  <w14:checked w14:val="1"/>
                  <w14:checkedState w14:val="0050" w14:font="Wingdings 2"/>
                  <w14:uncheckedState w14:val="0020" w14:font="Wingdings 2"/>
                </w14:checkbox>
              </w:sdtPr>
              <w:sdtContent>
                <w:r w:rsidR="00E124CB" w:rsidRPr="0057489E">
                  <w:rPr>
                    <w:lang w:eastAsia="en-CA"/>
                  </w:rPr>
                  <w:sym w:font="Wingdings 2" w:char="F050"/>
                </w:r>
              </w:sdtContent>
            </w:sdt>
          </w:p>
        </w:tc>
        <w:tc>
          <w:tcPr>
            <w:tcW w:w="448" w:type="dxa"/>
            <w:shd w:val="clear" w:color="auto" w:fill="F2F2F2" w:themeFill="background1" w:themeFillShade="F2"/>
          </w:tcPr>
          <w:p w14:paraId="2F0DE080" w14:textId="3BF3520C" w:rsidR="00E124CB" w:rsidRDefault="00000000" w:rsidP="00E124CB">
            <w:pPr>
              <w:jc w:val="center"/>
              <w:rPr>
                <w:lang w:eastAsia="en-CA"/>
              </w:rPr>
            </w:pPr>
            <w:sdt>
              <w:sdtPr>
                <w:rPr>
                  <w:lang w:eastAsia="en-CA"/>
                </w:rPr>
                <w:id w:val="-82077750"/>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423" w:type="dxa"/>
            <w:shd w:val="clear" w:color="auto" w:fill="F2F2F2" w:themeFill="background1" w:themeFillShade="F2"/>
          </w:tcPr>
          <w:p w14:paraId="426A5D66" w14:textId="5977BD10" w:rsidR="00E124CB" w:rsidRDefault="00000000" w:rsidP="00E124CB">
            <w:pPr>
              <w:jc w:val="center"/>
              <w:rPr>
                <w:lang w:eastAsia="en-CA"/>
              </w:rPr>
            </w:pPr>
            <w:sdt>
              <w:sdtPr>
                <w:rPr>
                  <w:lang w:eastAsia="en-CA"/>
                </w:rPr>
                <w:id w:val="2038688571"/>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964" w:type="dxa"/>
            <w:shd w:val="clear" w:color="auto" w:fill="F2F2F2" w:themeFill="background1" w:themeFillShade="F2"/>
            <w:vAlign w:val="center"/>
          </w:tcPr>
          <w:p w14:paraId="058DF62A" w14:textId="77777777" w:rsidR="00E124CB" w:rsidRDefault="00E124CB" w:rsidP="00E124CB">
            <w:pPr>
              <w:jc w:val="center"/>
              <w:rPr>
                <w:lang w:eastAsia="en-CA"/>
              </w:rPr>
            </w:pPr>
          </w:p>
        </w:tc>
        <w:tc>
          <w:tcPr>
            <w:tcW w:w="3288" w:type="dxa"/>
            <w:shd w:val="clear" w:color="auto" w:fill="F2F2F2" w:themeFill="background1" w:themeFillShade="F2"/>
          </w:tcPr>
          <w:p w14:paraId="32295026" w14:textId="77777777" w:rsidR="00E124CB" w:rsidRDefault="00E124CB" w:rsidP="00E124CB">
            <w:pPr>
              <w:rPr>
                <w:lang w:eastAsia="en-CA"/>
              </w:rPr>
            </w:pPr>
          </w:p>
        </w:tc>
      </w:tr>
      <w:tr w:rsidR="00E124CB" w14:paraId="6716CD28" w14:textId="77777777" w:rsidTr="00DD2645">
        <w:tc>
          <w:tcPr>
            <w:tcW w:w="3060" w:type="dxa"/>
            <w:shd w:val="clear" w:color="auto" w:fill="F2F2F2" w:themeFill="background1" w:themeFillShade="F2"/>
          </w:tcPr>
          <w:p w14:paraId="3FD3AADA" w14:textId="71D7EFC2" w:rsidR="00E124CB" w:rsidRDefault="00E124CB" w:rsidP="00E124CB">
            <w:pPr>
              <w:rPr>
                <w:lang w:eastAsia="en-CA"/>
              </w:rPr>
            </w:pPr>
            <w:r w:rsidRPr="00E75D62">
              <w:t>CORR OUTSIDE CRU 309</w:t>
            </w:r>
            <w:r w:rsidRPr="00E75D62">
              <w:rPr>
                <w:rFonts w:ascii="Cambria Math" w:hAnsi="Cambria Math" w:cs="Cambria Math"/>
              </w:rPr>
              <w:t>‐</w:t>
            </w:r>
            <w:r w:rsidRPr="00E75D62">
              <w:t xml:space="preserve"> #2 HORN/STROBE - HORN TEST</w:t>
            </w:r>
          </w:p>
        </w:tc>
        <w:tc>
          <w:tcPr>
            <w:tcW w:w="907" w:type="dxa"/>
            <w:shd w:val="clear" w:color="auto" w:fill="F2F2F2" w:themeFill="background1" w:themeFillShade="F2"/>
            <w:vAlign w:val="center"/>
          </w:tcPr>
          <w:p w14:paraId="364E4948" w14:textId="77777777" w:rsidR="00E124CB" w:rsidRDefault="00E124CB" w:rsidP="00E124CB">
            <w:pPr>
              <w:rPr>
                <w:lang w:eastAsia="en-CA"/>
              </w:rPr>
            </w:pPr>
          </w:p>
        </w:tc>
        <w:tc>
          <w:tcPr>
            <w:tcW w:w="686" w:type="dxa"/>
            <w:shd w:val="clear" w:color="auto" w:fill="F2F2F2" w:themeFill="background1" w:themeFillShade="F2"/>
          </w:tcPr>
          <w:p w14:paraId="745E320F" w14:textId="50676B8C"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5CB360A9" w14:textId="77777777" w:rsidR="00E124CB" w:rsidRDefault="00E124CB" w:rsidP="00E124CB">
            <w:pPr>
              <w:jc w:val="center"/>
              <w:rPr>
                <w:lang w:eastAsia="en-CA"/>
              </w:rPr>
            </w:pPr>
          </w:p>
        </w:tc>
        <w:tc>
          <w:tcPr>
            <w:tcW w:w="1101" w:type="dxa"/>
            <w:shd w:val="clear" w:color="auto" w:fill="F2F2F2" w:themeFill="background1" w:themeFillShade="F2"/>
          </w:tcPr>
          <w:p w14:paraId="68900CEF" w14:textId="77777777" w:rsidR="00E124CB" w:rsidRDefault="00E124CB" w:rsidP="00E124CB">
            <w:pPr>
              <w:jc w:val="center"/>
              <w:rPr>
                <w:lang w:eastAsia="en-CA"/>
              </w:rPr>
            </w:pPr>
          </w:p>
        </w:tc>
        <w:tc>
          <w:tcPr>
            <w:tcW w:w="850" w:type="dxa"/>
            <w:shd w:val="clear" w:color="auto" w:fill="F2F2F2" w:themeFill="background1" w:themeFillShade="F2"/>
            <w:vAlign w:val="center"/>
          </w:tcPr>
          <w:p w14:paraId="794D08FC" w14:textId="77777777" w:rsidR="00E124CB" w:rsidRDefault="00E124CB" w:rsidP="00E124CB">
            <w:pPr>
              <w:jc w:val="center"/>
              <w:rPr>
                <w:lang w:eastAsia="en-CA"/>
              </w:rPr>
            </w:pPr>
          </w:p>
        </w:tc>
        <w:tc>
          <w:tcPr>
            <w:tcW w:w="448" w:type="dxa"/>
            <w:shd w:val="clear" w:color="auto" w:fill="F2F2F2" w:themeFill="background1" w:themeFillShade="F2"/>
            <w:vAlign w:val="center"/>
          </w:tcPr>
          <w:p w14:paraId="1B5E956C" w14:textId="608FAD49" w:rsidR="00E124CB" w:rsidRDefault="00000000" w:rsidP="00E124CB">
            <w:pPr>
              <w:jc w:val="center"/>
              <w:rPr>
                <w:lang w:eastAsia="en-CA"/>
              </w:rPr>
            </w:pPr>
            <w:sdt>
              <w:sdtPr>
                <w:rPr>
                  <w:lang w:eastAsia="en-CA"/>
                </w:rPr>
                <w:id w:val="161386304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16971D0A" w14:textId="77777777" w:rsidR="00E124CB" w:rsidRDefault="00E124CB" w:rsidP="00E124CB">
            <w:pPr>
              <w:jc w:val="center"/>
              <w:rPr>
                <w:lang w:eastAsia="en-CA"/>
              </w:rPr>
            </w:pPr>
          </w:p>
        </w:tc>
        <w:tc>
          <w:tcPr>
            <w:tcW w:w="448" w:type="dxa"/>
            <w:shd w:val="clear" w:color="auto" w:fill="F2F2F2" w:themeFill="background1" w:themeFillShade="F2"/>
          </w:tcPr>
          <w:p w14:paraId="3E41C314" w14:textId="01BF85AA" w:rsidR="00E124CB" w:rsidRDefault="00000000" w:rsidP="00E124CB">
            <w:pPr>
              <w:jc w:val="center"/>
              <w:rPr>
                <w:lang w:eastAsia="en-CA"/>
              </w:rPr>
            </w:pPr>
            <w:sdt>
              <w:sdtPr>
                <w:rPr>
                  <w:lang w:eastAsia="en-CA"/>
                </w:rPr>
                <w:id w:val="-781419983"/>
                <w14:checkbox>
                  <w14:checked w14:val="1"/>
                  <w14:checkedState w14:val="0050" w14:font="Wingdings 2"/>
                  <w14:uncheckedState w14:val="0020" w14:font="Wingdings 2"/>
                </w14:checkbox>
              </w:sdtPr>
              <w:sdtContent>
                <w:r w:rsidR="00E124CB" w:rsidRPr="0057489E">
                  <w:rPr>
                    <w:lang w:eastAsia="en-CA"/>
                  </w:rPr>
                  <w:sym w:font="Wingdings 2" w:char="F050"/>
                </w:r>
              </w:sdtContent>
            </w:sdt>
          </w:p>
        </w:tc>
        <w:tc>
          <w:tcPr>
            <w:tcW w:w="448" w:type="dxa"/>
            <w:shd w:val="clear" w:color="auto" w:fill="F2F2F2" w:themeFill="background1" w:themeFillShade="F2"/>
          </w:tcPr>
          <w:p w14:paraId="7BE5A3D0" w14:textId="65082328" w:rsidR="00E124CB" w:rsidRDefault="00000000" w:rsidP="00E124CB">
            <w:pPr>
              <w:jc w:val="center"/>
              <w:rPr>
                <w:lang w:eastAsia="en-CA"/>
              </w:rPr>
            </w:pPr>
            <w:sdt>
              <w:sdtPr>
                <w:rPr>
                  <w:lang w:eastAsia="en-CA"/>
                </w:rPr>
                <w:id w:val="20841032"/>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423" w:type="dxa"/>
            <w:shd w:val="clear" w:color="auto" w:fill="F2F2F2" w:themeFill="background1" w:themeFillShade="F2"/>
          </w:tcPr>
          <w:p w14:paraId="33CA62B1" w14:textId="44672366" w:rsidR="00E124CB" w:rsidRDefault="00000000" w:rsidP="00E124CB">
            <w:pPr>
              <w:jc w:val="center"/>
              <w:rPr>
                <w:lang w:eastAsia="en-CA"/>
              </w:rPr>
            </w:pPr>
            <w:sdt>
              <w:sdtPr>
                <w:rPr>
                  <w:lang w:eastAsia="en-CA"/>
                </w:rPr>
                <w:id w:val="-1094548298"/>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964" w:type="dxa"/>
            <w:shd w:val="clear" w:color="auto" w:fill="F2F2F2" w:themeFill="background1" w:themeFillShade="F2"/>
            <w:vAlign w:val="center"/>
          </w:tcPr>
          <w:p w14:paraId="7638EB27" w14:textId="77777777" w:rsidR="00E124CB" w:rsidRDefault="00E124CB" w:rsidP="00E124CB">
            <w:pPr>
              <w:jc w:val="center"/>
              <w:rPr>
                <w:lang w:eastAsia="en-CA"/>
              </w:rPr>
            </w:pPr>
          </w:p>
        </w:tc>
        <w:tc>
          <w:tcPr>
            <w:tcW w:w="3288" w:type="dxa"/>
            <w:shd w:val="clear" w:color="auto" w:fill="F2F2F2" w:themeFill="background1" w:themeFillShade="F2"/>
          </w:tcPr>
          <w:p w14:paraId="00A2229F" w14:textId="77777777" w:rsidR="00E124CB" w:rsidRDefault="00E124CB" w:rsidP="00E124CB">
            <w:pPr>
              <w:rPr>
                <w:lang w:eastAsia="en-CA"/>
              </w:rPr>
            </w:pPr>
          </w:p>
        </w:tc>
      </w:tr>
      <w:tr w:rsidR="00E124CB" w14:paraId="478B087A" w14:textId="77777777" w:rsidTr="00DD2645">
        <w:tc>
          <w:tcPr>
            <w:tcW w:w="3060" w:type="dxa"/>
            <w:shd w:val="clear" w:color="auto" w:fill="F2F2F2" w:themeFill="background1" w:themeFillShade="F2"/>
          </w:tcPr>
          <w:p w14:paraId="70C9557D" w14:textId="54F12ECA" w:rsidR="00E124CB" w:rsidRDefault="00E124CB" w:rsidP="00E124CB">
            <w:pPr>
              <w:rPr>
                <w:lang w:eastAsia="en-CA"/>
              </w:rPr>
            </w:pPr>
            <w:r w:rsidRPr="00E75D62">
              <w:t>CORR OUTSIDE CRU 309</w:t>
            </w:r>
            <w:r w:rsidRPr="00E75D62">
              <w:rPr>
                <w:rFonts w:ascii="Cambria Math" w:hAnsi="Cambria Math" w:cs="Cambria Math"/>
              </w:rPr>
              <w:t>‐</w:t>
            </w:r>
            <w:r w:rsidRPr="00E75D62">
              <w:t xml:space="preserve"> #2 HORN/STROBE - STROBE TEST</w:t>
            </w:r>
          </w:p>
        </w:tc>
        <w:tc>
          <w:tcPr>
            <w:tcW w:w="907" w:type="dxa"/>
            <w:shd w:val="clear" w:color="auto" w:fill="F2F2F2" w:themeFill="background1" w:themeFillShade="F2"/>
            <w:vAlign w:val="center"/>
          </w:tcPr>
          <w:p w14:paraId="76E19F88" w14:textId="77777777" w:rsidR="00E124CB" w:rsidRDefault="00E124CB" w:rsidP="00E124CB">
            <w:pPr>
              <w:rPr>
                <w:lang w:eastAsia="en-CA"/>
              </w:rPr>
            </w:pPr>
          </w:p>
        </w:tc>
        <w:tc>
          <w:tcPr>
            <w:tcW w:w="686" w:type="dxa"/>
            <w:shd w:val="clear" w:color="auto" w:fill="F2F2F2" w:themeFill="background1" w:themeFillShade="F2"/>
          </w:tcPr>
          <w:p w14:paraId="48B21FD0" w14:textId="2A95C396"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747B4EB1" w14:textId="77777777" w:rsidR="00E124CB" w:rsidRDefault="00E124CB" w:rsidP="00E124CB">
            <w:pPr>
              <w:jc w:val="center"/>
              <w:rPr>
                <w:lang w:eastAsia="en-CA"/>
              </w:rPr>
            </w:pPr>
          </w:p>
        </w:tc>
        <w:tc>
          <w:tcPr>
            <w:tcW w:w="1101" w:type="dxa"/>
            <w:shd w:val="clear" w:color="auto" w:fill="F2F2F2" w:themeFill="background1" w:themeFillShade="F2"/>
          </w:tcPr>
          <w:p w14:paraId="3986DE3A" w14:textId="77777777" w:rsidR="00E124CB" w:rsidRDefault="00E124CB" w:rsidP="00E124CB">
            <w:pPr>
              <w:jc w:val="center"/>
              <w:rPr>
                <w:lang w:eastAsia="en-CA"/>
              </w:rPr>
            </w:pPr>
          </w:p>
        </w:tc>
        <w:tc>
          <w:tcPr>
            <w:tcW w:w="850" w:type="dxa"/>
            <w:shd w:val="clear" w:color="auto" w:fill="F2F2F2" w:themeFill="background1" w:themeFillShade="F2"/>
            <w:vAlign w:val="center"/>
          </w:tcPr>
          <w:p w14:paraId="06082FB7" w14:textId="77777777" w:rsidR="00E124CB" w:rsidRDefault="00E124CB" w:rsidP="00E124CB">
            <w:pPr>
              <w:jc w:val="center"/>
              <w:rPr>
                <w:lang w:eastAsia="en-CA"/>
              </w:rPr>
            </w:pPr>
          </w:p>
        </w:tc>
        <w:tc>
          <w:tcPr>
            <w:tcW w:w="448" w:type="dxa"/>
            <w:shd w:val="clear" w:color="auto" w:fill="F2F2F2" w:themeFill="background1" w:themeFillShade="F2"/>
            <w:vAlign w:val="center"/>
          </w:tcPr>
          <w:p w14:paraId="031B2E64" w14:textId="4D2218AA" w:rsidR="00E124CB" w:rsidRDefault="00000000" w:rsidP="00E124CB">
            <w:pPr>
              <w:jc w:val="center"/>
              <w:rPr>
                <w:lang w:eastAsia="en-CA"/>
              </w:rPr>
            </w:pPr>
            <w:sdt>
              <w:sdtPr>
                <w:rPr>
                  <w:lang w:eastAsia="en-CA"/>
                </w:rPr>
                <w:id w:val="890311907"/>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44CF5A91" w14:textId="77777777" w:rsidR="00E124CB" w:rsidRDefault="00E124CB" w:rsidP="00E124CB">
            <w:pPr>
              <w:jc w:val="center"/>
              <w:rPr>
                <w:lang w:eastAsia="en-CA"/>
              </w:rPr>
            </w:pPr>
          </w:p>
        </w:tc>
        <w:tc>
          <w:tcPr>
            <w:tcW w:w="448" w:type="dxa"/>
            <w:shd w:val="clear" w:color="auto" w:fill="F2F2F2" w:themeFill="background1" w:themeFillShade="F2"/>
          </w:tcPr>
          <w:p w14:paraId="61D234E8" w14:textId="11D42EC8" w:rsidR="00E124CB" w:rsidRDefault="00000000" w:rsidP="00E124CB">
            <w:pPr>
              <w:jc w:val="center"/>
              <w:rPr>
                <w:lang w:eastAsia="en-CA"/>
              </w:rPr>
            </w:pPr>
            <w:sdt>
              <w:sdtPr>
                <w:rPr>
                  <w:lang w:eastAsia="en-CA"/>
                </w:rPr>
                <w:id w:val="1458454612"/>
                <w14:checkbox>
                  <w14:checked w14:val="1"/>
                  <w14:checkedState w14:val="0050" w14:font="Wingdings 2"/>
                  <w14:uncheckedState w14:val="0020" w14:font="Wingdings 2"/>
                </w14:checkbox>
              </w:sdtPr>
              <w:sdtContent>
                <w:r w:rsidR="00E124CB" w:rsidRPr="0057489E">
                  <w:rPr>
                    <w:lang w:eastAsia="en-CA"/>
                  </w:rPr>
                  <w:sym w:font="Wingdings 2" w:char="F050"/>
                </w:r>
              </w:sdtContent>
            </w:sdt>
          </w:p>
        </w:tc>
        <w:tc>
          <w:tcPr>
            <w:tcW w:w="448" w:type="dxa"/>
            <w:shd w:val="clear" w:color="auto" w:fill="F2F2F2" w:themeFill="background1" w:themeFillShade="F2"/>
          </w:tcPr>
          <w:p w14:paraId="58449D05" w14:textId="06BB0673" w:rsidR="00E124CB" w:rsidRDefault="00000000" w:rsidP="00E124CB">
            <w:pPr>
              <w:jc w:val="center"/>
              <w:rPr>
                <w:lang w:eastAsia="en-CA"/>
              </w:rPr>
            </w:pPr>
            <w:sdt>
              <w:sdtPr>
                <w:rPr>
                  <w:lang w:eastAsia="en-CA"/>
                </w:rPr>
                <w:id w:val="141779483"/>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423" w:type="dxa"/>
            <w:shd w:val="clear" w:color="auto" w:fill="F2F2F2" w:themeFill="background1" w:themeFillShade="F2"/>
          </w:tcPr>
          <w:p w14:paraId="5B48A281" w14:textId="74CD1C1C" w:rsidR="00E124CB" w:rsidRDefault="00000000" w:rsidP="00E124CB">
            <w:pPr>
              <w:jc w:val="center"/>
              <w:rPr>
                <w:lang w:eastAsia="en-CA"/>
              </w:rPr>
            </w:pPr>
            <w:sdt>
              <w:sdtPr>
                <w:rPr>
                  <w:lang w:eastAsia="en-CA"/>
                </w:rPr>
                <w:id w:val="738216619"/>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964" w:type="dxa"/>
            <w:shd w:val="clear" w:color="auto" w:fill="F2F2F2" w:themeFill="background1" w:themeFillShade="F2"/>
            <w:vAlign w:val="center"/>
          </w:tcPr>
          <w:p w14:paraId="0C8F18F7" w14:textId="77777777" w:rsidR="00E124CB" w:rsidRDefault="00E124CB" w:rsidP="00E124CB">
            <w:pPr>
              <w:jc w:val="center"/>
              <w:rPr>
                <w:lang w:eastAsia="en-CA"/>
              </w:rPr>
            </w:pPr>
          </w:p>
        </w:tc>
        <w:tc>
          <w:tcPr>
            <w:tcW w:w="3288" w:type="dxa"/>
            <w:shd w:val="clear" w:color="auto" w:fill="F2F2F2" w:themeFill="background1" w:themeFillShade="F2"/>
          </w:tcPr>
          <w:p w14:paraId="68BD76FF" w14:textId="77777777" w:rsidR="00E124CB" w:rsidRDefault="00E124CB" w:rsidP="00E124CB">
            <w:pPr>
              <w:rPr>
                <w:lang w:eastAsia="en-CA"/>
              </w:rPr>
            </w:pPr>
          </w:p>
        </w:tc>
      </w:tr>
      <w:tr w:rsidR="00E124CB" w14:paraId="267AD04B" w14:textId="77777777" w:rsidTr="00DD2645">
        <w:tc>
          <w:tcPr>
            <w:tcW w:w="3060" w:type="dxa"/>
            <w:shd w:val="clear" w:color="auto" w:fill="F2F2F2" w:themeFill="background1" w:themeFillShade="F2"/>
          </w:tcPr>
          <w:p w14:paraId="3BD1031E" w14:textId="717EEAF5" w:rsidR="00E124CB" w:rsidRDefault="00E124CB" w:rsidP="00E124CB">
            <w:pPr>
              <w:rPr>
                <w:lang w:eastAsia="en-CA"/>
              </w:rPr>
            </w:pPr>
            <w:r w:rsidRPr="00E75D62">
              <w:t xml:space="preserve">CORR OUTSIDE CRU 233 – </w:t>
            </w:r>
            <w:proofErr w:type="spellStart"/>
            <w:r w:rsidRPr="00E75D62">
              <w:t>safeway</w:t>
            </w:r>
            <w:proofErr w:type="spellEnd"/>
            <w:r w:rsidRPr="00E75D62">
              <w:t xml:space="preserve"> pharmacy HORN/STROBE - HORN TEST</w:t>
            </w:r>
          </w:p>
        </w:tc>
        <w:tc>
          <w:tcPr>
            <w:tcW w:w="907" w:type="dxa"/>
            <w:shd w:val="clear" w:color="auto" w:fill="F2F2F2" w:themeFill="background1" w:themeFillShade="F2"/>
            <w:vAlign w:val="center"/>
          </w:tcPr>
          <w:p w14:paraId="5C7164B9" w14:textId="77777777" w:rsidR="00E124CB" w:rsidRDefault="00E124CB" w:rsidP="00E124CB">
            <w:pPr>
              <w:rPr>
                <w:lang w:eastAsia="en-CA"/>
              </w:rPr>
            </w:pPr>
          </w:p>
        </w:tc>
        <w:tc>
          <w:tcPr>
            <w:tcW w:w="686" w:type="dxa"/>
            <w:shd w:val="clear" w:color="auto" w:fill="F2F2F2" w:themeFill="background1" w:themeFillShade="F2"/>
          </w:tcPr>
          <w:p w14:paraId="0531EA59" w14:textId="4E7D1048"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66F80357" w14:textId="77777777" w:rsidR="00E124CB" w:rsidRDefault="00E124CB" w:rsidP="00E124CB">
            <w:pPr>
              <w:jc w:val="center"/>
              <w:rPr>
                <w:lang w:eastAsia="en-CA"/>
              </w:rPr>
            </w:pPr>
          </w:p>
        </w:tc>
        <w:tc>
          <w:tcPr>
            <w:tcW w:w="1101" w:type="dxa"/>
            <w:shd w:val="clear" w:color="auto" w:fill="F2F2F2" w:themeFill="background1" w:themeFillShade="F2"/>
          </w:tcPr>
          <w:p w14:paraId="53A5047C" w14:textId="77777777" w:rsidR="00E124CB" w:rsidRDefault="00E124CB" w:rsidP="00E124CB">
            <w:pPr>
              <w:jc w:val="center"/>
              <w:rPr>
                <w:lang w:eastAsia="en-CA"/>
              </w:rPr>
            </w:pPr>
          </w:p>
        </w:tc>
        <w:tc>
          <w:tcPr>
            <w:tcW w:w="850" w:type="dxa"/>
            <w:shd w:val="clear" w:color="auto" w:fill="F2F2F2" w:themeFill="background1" w:themeFillShade="F2"/>
            <w:vAlign w:val="center"/>
          </w:tcPr>
          <w:p w14:paraId="7CA9E7C1" w14:textId="77777777" w:rsidR="00E124CB" w:rsidRDefault="00E124CB" w:rsidP="00E124CB">
            <w:pPr>
              <w:jc w:val="center"/>
              <w:rPr>
                <w:lang w:eastAsia="en-CA"/>
              </w:rPr>
            </w:pPr>
          </w:p>
        </w:tc>
        <w:tc>
          <w:tcPr>
            <w:tcW w:w="448" w:type="dxa"/>
            <w:shd w:val="clear" w:color="auto" w:fill="F2F2F2" w:themeFill="background1" w:themeFillShade="F2"/>
            <w:vAlign w:val="center"/>
          </w:tcPr>
          <w:p w14:paraId="1D2CC7BC" w14:textId="50E5CA24" w:rsidR="00E124CB" w:rsidRDefault="00000000" w:rsidP="00E124CB">
            <w:pPr>
              <w:jc w:val="center"/>
              <w:rPr>
                <w:lang w:eastAsia="en-CA"/>
              </w:rPr>
            </w:pPr>
            <w:sdt>
              <w:sdtPr>
                <w:rPr>
                  <w:lang w:eastAsia="en-CA"/>
                </w:rPr>
                <w:id w:val="-1913541060"/>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59F72B12" w14:textId="77777777" w:rsidR="00E124CB" w:rsidRDefault="00E124CB" w:rsidP="00E124CB">
            <w:pPr>
              <w:jc w:val="center"/>
              <w:rPr>
                <w:lang w:eastAsia="en-CA"/>
              </w:rPr>
            </w:pPr>
          </w:p>
        </w:tc>
        <w:tc>
          <w:tcPr>
            <w:tcW w:w="448" w:type="dxa"/>
            <w:shd w:val="clear" w:color="auto" w:fill="F2F2F2" w:themeFill="background1" w:themeFillShade="F2"/>
          </w:tcPr>
          <w:p w14:paraId="7A3C3F15" w14:textId="28AEC2BD" w:rsidR="00E124CB" w:rsidRDefault="00000000" w:rsidP="00E124CB">
            <w:pPr>
              <w:jc w:val="center"/>
              <w:rPr>
                <w:lang w:eastAsia="en-CA"/>
              </w:rPr>
            </w:pPr>
            <w:sdt>
              <w:sdtPr>
                <w:rPr>
                  <w:lang w:eastAsia="en-CA"/>
                </w:rPr>
                <w:id w:val="673614281"/>
                <w14:checkbox>
                  <w14:checked w14:val="1"/>
                  <w14:checkedState w14:val="0050" w14:font="Wingdings 2"/>
                  <w14:uncheckedState w14:val="0020" w14:font="Wingdings 2"/>
                </w14:checkbox>
              </w:sdtPr>
              <w:sdtContent>
                <w:r w:rsidR="00E124CB" w:rsidRPr="0057489E">
                  <w:rPr>
                    <w:lang w:eastAsia="en-CA"/>
                  </w:rPr>
                  <w:sym w:font="Wingdings 2" w:char="F050"/>
                </w:r>
              </w:sdtContent>
            </w:sdt>
          </w:p>
        </w:tc>
        <w:tc>
          <w:tcPr>
            <w:tcW w:w="448" w:type="dxa"/>
            <w:shd w:val="clear" w:color="auto" w:fill="F2F2F2" w:themeFill="background1" w:themeFillShade="F2"/>
          </w:tcPr>
          <w:p w14:paraId="744CF7E5" w14:textId="5A72CEBF" w:rsidR="00E124CB" w:rsidRDefault="00000000" w:rsidP="00E124CB">
            <w:pPr>
              <w:jc w:val="center"/>
              <w:rPr>
                <w:lang w:eastAsia="en-CA"/>
              </w:rPr>
            </w:pPr>
            <w:sdt>
              <w:sdtPr>
                <w:rPr>
                  <w:lang w:eastAsia="en-CA"/>
                </w:rPr>
                <w:id w:val="-1612352010"/>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423" w:type="dxa"/>
            <w:shd w:val="clear" w:color="auto" w:fill="F2F2F2" w:themeFill="background1" w:themeFillShade="F2"/>
          </w:tcPr>
          <w:p w14:paraId="47CF025A" w14:textId="4AD38F7C" w:rsidR="00E124CB" w:rsidRDefault="00000000" w:rsidP="00E124CB">
            <w:pPr>
              <w:jc w:val="center"/>
              <w:rPr>
                <w:lang w:eastAsia="en-CA"/>
              </w:rPr>
            </w:pPr>
            <w:sdt>
              <w:sdtPr>
                <w:rPr>
                  <w:lang w:eastAsia="en-CA"/>
                </w:rPr>
                <w:id w:val="184564119"/>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964" w:type="dxa"/>
            <w:shd w:val="clear" w:color="auto" w:fill="F2F2F2" w:themeFill="background1" w:themeFillShade="F2"/>
            <w:vAlign w:val="center"/>
          </w:tcPr>
          <w:p w14:paraId="6B9A21C4" w14:textId="77777777" w:rsidR="00E124CB" w:rsidRDefault="00E124CB" w:rsidP="00E124CB">
            <w:pPr>
              <w:jc w:val="center"/>
              <w:rPr>
                <w:lang w:eastAsia="en-CA"/>
              </w:rPr>
            </w:pPr>
          </w:p>
        </w:tc>
        <w:tc>
          <w:tcPr>
            <w:tcW w:w="3288" w:type="dxa"/>
            <w:shd w:val="clear" w:color="auto" w:fill="F2F2F2" w:themeFill="background1" w:themeFillShade="F2"/>
          </w:tcPr>
          <w:p w14:paraId="130E4BB3" w14:textId="77777777" w:rsidR="00E124CB" w:rsidRDefault="00E124CB" w:rsidP="00E124CB">
            <w:pPr>
              <w:rPr>
                <w:lang w:eastAsia="en-CA"/>
              </w:rPr>
            </w:pPr>
          </w:p>
        </w:tc>
      </w:tr>
      <w:tr w:rsidR="00E124CB" w14:paraId="56C6B8E6" w14:textId="77777777" w:rsidTr="00DD2645">
        <w:tc>
          <w:tcPr>
            <w:tcW w:w="3060" w:type="dxa"/>
            <w:shd w:val="clear" w:color="auto" w:fill="F2F2F2" w:themeFill="background1" w:themeFillShade="F2"/>
          </w:tcPr>
          <w:p w14:paraId="5095A4E9" w14:textId="3E80086C" w:rsidR="00E124CB" w:rsidRDefault="00E124CB" w:rsidP="00E124CB">
            <w:pPr>
              <w:rPr>
                <w:lang w:eastAsia="en-CA"/>
              </w:rPr>
            </w:pPr>
            <w:r w:rsidRPr="00E75D62">
              <w:t xml:space="preserve">CORR OUTSIDE CRU 233 – </w:t>
            </w:r>
            <w:proofErr w:type="spellStart"/>
            <w:r w:rsidRPr="00E75D62">
              <w:t>safeway</w:t>
            </w:r>
            <w:proofErr w:type="spellEnd"/>
            <w:r w:rsidRPr="00E75D62">
              <w:t xml:space="preserve"> pharmacy HORN/STROBE - STROBE TEST</w:t>
            </w:r>
          </w:p>
        </w:tc>
        <w:tc>
          <w:tcPr>
            <w:tcW w:w="907" w:type="dxa"/>
            <w:shd w:val="clear" w:color="auto" w:fill="F2F2F2" w:themeFill="background1" w:themeFillShade="F2"/>
            <w:vAlign w:val="center"/>
          </w:tcPr>
          <w:p w14:paraId="17E46C6B" w14:textId="77777777" w:rsidR="00E124CB" w:rsidRDefault="00E124CB" w:rsidP="00E124CB">
            <w:pPr>
              <w:rPr>
                <w:lang w:eastAsia="en-CA"/>
              </w:rPr>
            </w:pPr>
          </w:p>
        </w:tc>
        <w:tc>
          <w:tcPr>
            <w:tcW w:w="686" w:type="dxa"/>
            <w:shd w:val="clear" w:color="auto" w:fill="F2F2F2" w:themeFill="background1" w:themeFillShade="F2"/>
          </w:tcPr>
          <w:p w14:paraId="311FFC52" w14:textId="2EE67C3D"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331F9927" w14:textId="77777777" w:rsidR="00E124CB" w:rsidRDefault="00E124CB" w:rsidP="00E124CB">
            <w:pPr>
              <w:jc w:val="center"/>
              <w:rPr>
                <w:lang w:eastAsia="en-CA"/>
              </w:rPr>
            </w:pPr>
          </w:p>
        </w:tc>
        <w:tc>
          <w:tcPr>
            <w:tcW w:w="1101" w:type="dxa"/>
            <w:shd w:val="clear" w:color="auto" w:fill="F2F2F2" w:themeFill="background1" w:themeFillShade="F2"/>
          </w:tcPr>
          <w:p w14:paraId="5E432BF5" w14:textId="77777777" w:rsidR="00E124CB" w:rsidRDefault="00E124CB" w:rsidP="00E124CB">
            <w:pPr>
              <w:jc w:val="center"/>
              <w:rPr>
                <w:lang w:eastAsia="en-CA"/>
              </w:rPr>
            </w:pPr>
          </w:p>
        </w:tc>
        <w:tc>
          <w:tcPr>
            <w:tcW w:w="850" w:type="dxa"/>
            <w:shd w:val="clear" w:color="auto" w:fill="F2F2F2" w:themeFill="background1" w:themeFillShade="F2"/>
            <w:vAlign w:val="center"/>
          </w:tcPr>
          <w:p w14:paraId="51FA3816" w14:textId="77777777" w:rsidR="00E124CB" w:rsidRDefault="00E124CB" w:rsidP="00E124CB">
            <w:pPr>
              <w:jc w:val="center"/>
              <w:rPr>
                <w:lang w:eastAsia="en-CA"/>
              </w:rPr>
            </w:pPr>
          </w:p>
        </w:tc>
        <w:tc>
          <w:tcPr>
            <w:tcW w:w="448" w:type="dxa"/>
            <w:shd w:val="clear" w:color="auto" w:fill="F2F2F2" w:themeFill="background1" w:themeFillShade="F2"/>
            <w:vAlign w:val="center"/>
          </w:tcPr>
          <w:p w14:paraId="074674EB" w14:textId="0CC043E2" w:rsidR="00E124CB" w:rsidRDefault="00000000" w:rsidP="00E124CB">
            <w:pPr>
              <w:jc w:val="center"/>
              <w:rPr>
                <w:lang w:eastAsia="en-CA"/>
              </w:rPr>
            </w:pPr>
            <w:sdt>
              <w:sdtPr>
                <w:rPr>
                  <w:lang w:eastAsia="en-CA"/>
                </w:rPr>
                <w:id w:val="-725372276"/>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35001571" w14:textId="77777777" w:rsidR="00E124CB" w:rsidRDefault="00E124CB" w:rsidP="00E124CB">
            <w:pPr>
              <w:jc w:val="center"/>
              <w:rPr>
                <w:lang w:eastAsia="en-CA"/>
              </w:rPr>
            </w:pPr>
          </w:p>
        </w:tc>
        <w:tc>
          <w:tcPr>
            <w:tcW w:w="448" w:type="dxa"/>
            <w:shd w:val="clear" w:color="auto" w:fill="F2F2F2" w:themeFill="background1" w:themeFillShade="F2"/>
          </w:tcPr>
          <w:p w14:paraId="5F43611F" w14:textId="1DC3BE2C" w:rsidR="00E124CB" w:rsidRDefault="00000000" w:rsidP="00E124CB">
            <w:pPr>
              <w:jc w:val="center"/>
              <w:rPr>
                <w:lang w:eastAsia="en-CA"/>
              </w:rPr>
            </w:pPr>
            <w:sdt>
              <w:sdtPr>
                <w:rPr>
                  <w:lang w:eastAsia="en-CA"/>
                </w:rPr>
                <w:id w:val="-1495102851"/>
                <w14:checkbox>
                  <w14:checked w14:val="1"/>
                  <w14:checkedState w14:val="0050" w14:font="Wingdings 2"/>
                  <w14:uncheckedState w14:val="0020" w14:font="Wingdings 2"/>
                </w14:checkbox>
              </w:sdtPr>
              <w:sdtContent>
                <w:r w:rsidR="00E124CB" w:rsidRPr="0057489E">
                  <w:rPr>
                    <w:lang w:eastAsia="en-CA"/>
                  </w:rPr>
                  <w:sym w:font="Wingdings 2" w:char="F050"/>
                </w:r>
              </w:sdtContent>
            </w:sdt>
          </w:p>
        </w:tc>
        <w:tc>
          <w:tcPr>
            <w:tcW w:w="448" w:type="dxa"/>
            <w:shd w:val="clear" w:color="auto" w:fill="F2F2F2" w:themeFill="background1" w:themeFillShade="F2"/>
          </w:tcPr>
          <w:p w14:paraId="36F1D0A2" w14:textId="40938697" w:rsidR="00E124CB" w:rsidRDefault="00000000" w:rsidP="00E124CB">
            <w:pPr>
              <w:jc w:val="center"/>
              <w:rPr>
                <w:lang w:eastAsia="en-CA"/>
              </w:rPr>
            </w:pPr>
            <w:sdt>
              <w:sdtPr>
                <w:rPr>
                  <w:lang w:eastAsia="en-CA"/>
                </w:rPr>
                <w:id w:val="48510181"/>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423" w:type="dxa"/>
            <w:shd w:val="clear" w:color="auto" w:fill="F2F2F2" w:themeFill="background1" w:themeFillShade="F2"/>
          </w:tcPr>
          <w:p w14:paraId="75DD9FAE" w14:textId="6A18E7CB" w:rsidR="00E124CB" w:rsidRDefault="00000000" w:rsidP="00E124CB">
            <w:pPr>
              <w:jc w:val="center"/>
              <w:rPr>
                <w:lang w:eastAsia="en-CA"/>
              </w:rPr>
            </w:pPr>
            <w:sdt>
              <w:sdtPr>
                <w:rPr>
                  <w:lang w:eastAsia="en-CA"/>
                </w:rPr>
                <w:id w:val="1651017308"/>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964" w:type="dxa"/>
            <w:shd w:val="clear" w:color="auto" w:fill="F2F2F2" w:themeFill="background1" w:themeFillShade="F2"/>
            <w:vAlign w:val="center"/>
          </w:tcPr>
          <w:p w14:paraId="5243C554" w14:textId="77777777" w:rsidR="00E124CB" w:rsidRDefault="00E124CB" w:rsidP="00E124CB">
            <w:pPr>
              <w:jc w:val="center"/>
              <w:rPr>
                <w:lang w:eastAsia="en-CA"/>
              </w:rPr>
            </w:pPr>
          </w:p>
        </w:tc>
        <w:tc>
          <w:tcPr>
            <w:tcW w:w="3288" w:type="dxa"/>
            <w:shd w:val="clear" w:color="auto" w:fill="F2F2F2" w:themeFill="background1" w:themeFillShade="F2"/>
          </w:tcPr>
          <w:p w14:paraId="0CF60FBF" w14:textId="77777777" w:rsidR="00E124CB" w:rsidRDefault="00E124CB" w:rsidP="00E124CB">
            <w:pPr>
              <w:rPr>
                <w:lang w:eastAsia="en-CA"/>
              </w:rPr>
            </w:pPr>
          </w:p>
        </w:tc>
      </w:tr>
      <w:tr w:rsidR="00E124CB" w14:paraId="57BA2B90" w14:textId="77777777" w:rsidTr="00DD2645">
        <w:tc>
          <w:tcPr>
            <w:tcW w:w="3060" w:type="dxa"/>
            <w:shd w:val="clear" w:color="auto" w:fill="F2F2F2" w:themeFill="background1" w:themeFillShade="F2"/>
          </w:tcPr>
          <w:p w14:paraId="20B03755" w14:textId="55EFC599" w:rsidR="00E124CB" w:rsidRDefault="00E124CB" w:rsidP="00E124CB">
            <w:pPr>
              <w:rPr>
                <w:lang w:eastAsia="en-CA"/>
              </w:rPr>
            </w:pPr>
            <w:r w:rsidRPr="00E75D62">
              <w:t>CORR OUTSIDE CRU 232</w:t>
            </w:r>
            <w:r w:rsidRPr="00E75D62">
              <w:rPr>
                <w:rFonts w:ascii="Cambria Math" w:hAnsi="Cambria Math" w:cs="Cambria Math"/>
              </w:rPr>
              <w:t>‐</w:t>
            </w:r>
            <w:r w:rsidRPr="00E75D62">
              <w:t xml:space="preserve"> </w:t>
            </w:r>
            <w:proofErr w:type="spellStart"/>
            <w:r w:rsidRPr="00E75D62">
              <w:t>safeway</w:t>
            </w:r>
            <w:proofErr w:type="spellEnd"/>
            <w:r w:rsidRPr="00E75D62">
              <w:t xml:space="preserve"> pharmacy HORN/STROBE - HORN TEST</w:t>
            </w:r>
          </w:p>
        </w:tc>
        <w:tc>
          <w:tcPr>
            <w:tcW w:w="907" w:type="dxa"/>
            <w:shd w:val="clear" w:color="auto" w:fill="F2F2F2" w:themeFill="background1" w:themeFillShade="F2"/>
            <w:vAlign w:val="center"/>
          </w:tcPr>
          <w:p w14:paraId="23478150" w14:textId="77777777" w:rsidR="00E124CB" w:rsidRDefault="00E124CB" w:rsidP="00E124CB">
            <w:pPr>
              <w:rPr>
                <w:lang w:eastAsia="en-CA"/>
              </w:rPr>
            </w:pPr>
          </w:p>
        </w:tc>
        <w:tc>
          <w:tcPr>
            <w:tcW w:w="686" w:type="dxa"/>
            <w:shd w:val="clear" w:color="auto" w:fill="F2F2F2" w:themeFill="background1" w:themeFillShade="F2"/>
          </w:tcPr>
          <w:p w14:paraId="09388DD7" w14:textId="5B390115"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59A63849" w14:textId="77777777" w:rsidR="00E124CB" w:rsidRDefault="00E124CB" w:rsidP="00E124CB">
            <w:pPr>
              <w:jc w:val="center"/>
              <w:rPr>
                <w:lang w:eastAsia="en-CA"/>
              </w:rPr>
            </w:pPr>
          </w:p>
        </w:tc>
        <w:tc>
          <w:tcPr>
            <w:tcW w:w="1101" w:type="dxa"/>
            <w:shd w:val="clear" w:color="auto" w:fill="F2F2F2" w:themeFill="background1" w:themeFillShade="F2"/>
          </w:tcPr>
          <w:p w14:paraId="58CA37C9" w14:textId="77777777" w:rsidR="00E124CB" w:rsidRDefault="00E124CB" w:rsidP="00E124CB">
            <w:pPr>
              <w:jc w:val="center"/>
              <w:rPr>
                <w:lang w:eastAsia="en-CA"/>
              </w:rPr>
            </w:pPr>
          </w:p>
        </w:tc>
        <w:tc>
          <w:tcPr>
            <w:tcW w:w="850" w:type="dxa"/>
            <w:shd w:val="clear" w:color="auto" w:fill="F2F2F2" w:themeFill="background1" w:themeFillShade="F2"/>
            <w:vAlign w:val="center"/>
          </w:tcPr>
          <w:p w14:paraId="60CB101B" w14:textId="77777777" w:rsidR="00E124CB" w:rsidRDefault="00E124CB" w:rsidP="00E124CB">
            <w:pPr>
              <w:jc w:val="center"/>
              <w:rPr>
                <w:lang w:eastAsia="en-CA"/>
              </w:rPr>
            </w:pPr>
          </w:p>
        </w:tc>
        <w:tc>
          <w:tcPr>
            <w:tcW w:w="448" w:type="dxa"/>
            <w:shd w:val="clear" w:color="auto" w:fill="F2F2F2" w:themeFill="background1" w:themeFillShade="F2"/>
            <w:vAlign w:val="center"/>
          </w:tcPr>
          <w:p w14:paraId="6935BFD6" w14:textId="0FFFFB8F" w:rsidR="00E124CB" w:rsidRDefault="00000000" w:rsidP="00E124CB">
            <w:pPr>
              <w:jc w:val="center"/>
              <w:rPr>
                <w:lang w:eastAsia="en-CA"/>
              </w:rPr>
            </w:pPr>
            <w:sdt>
              <w:sdtPr>
                <w:rPr>
                  <w:lang w:eastAsia="en-CA"/>
                </w:rPr>
                <w:id w:val="1353614255"/>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4E0D6163" w14:textId="77777777" w:rsidR="00E124CB" w:rsidRDefault="00E124CB" w:rsidP="00E124CB">
            <w:pPr>
              <w:jc w:val="center"/>
              <w:rPr>
                <w:lang w:eastAsia="en-CA"/>
              </w:rPr>
            </w:pPr>
          </w:p>
        </w:tc>
        <w:tc>
          <w:tcPr>
            <w:tcW w:w="448" w:type="dxa"/>
            <w:shd w:val="clear" w:color="auto" w:fill="F2F2F2" w:themeFill="background1" w:themeFillShade="F2"/>
          </w:tcPr>
          <w:p w14:paraId="725DFB56" w14:textId="33E13DA0" w:rsidR="00E124CB" w:rsidRDefault="00000000" w:rsidP="00E124CB">
            <w:pPr>
              <w:jc w:val="center"/>
              <w:rPr>
                <w:lang w:eastAsia="en-CA"/>
              </w:rPr>
            </w:pPr>
            <w:sdt>
              <w:sdtPr>
                <w:rPr>
                  <w:lang w:eastAsia="en-CA"/>
                </w:rPr>
                <w:id w:val="-221910428"/>
                <w14:checkbox>
                  <w14:checked w14:val="1"/>
                  <w14:checkedState w14:val="0050" w14:font="Wingdings 2"/>
                  <w14:uncheckedState w14:val="0020" w14:font="Wingdings 2"/>
                </w14:checkbox>
              </w:sdtPr>
              <w:sdtContent>
                <w:r w:rsidR="00E124CB" w:rsidRPr="0057489E">
                  <w:rPr>
                    <w:lang w:eastAsia="en-CA"/>
                  </w:rPr>
                  <w:sym w:font="Wingdings 2" w:char="F050"/>
                </w:r>
              </w:sdtContent>
            </w:sdt>
          </w:p>
        </w:tc>
        <w:tc>
          <w:tcPr>
            <w:tcW w:w="448" w:type="dxa"/>
            <w:shd w:val="clear" w:color="auto" w:fill="F2F2F2" w:themeFill="background1" w:themeFillShade="F2"/>
          </w:tcPr>
          <w:p w14:paraId="1A80136C" w14:textId="588FB3BD" w:rsidR="00E124CB" w:rsidRDefault="00000000" w:rsidP="00E124CB">
            <w:pPr>
              <w:jc w:val="center"/>
              <w:rPr>
                <w:lang w:eastAsia="en-CA"/>
              </w:rPr>
            </w:pPr>
            <w:sdt>
              <w:sdtPr>
                <w:rPr>
                  <w:lang w:eastAsia="en-CA"/>
                </w:rPr>
                <w:id w:val="-314727065"/>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423" w:type="dxa"/>
            <w:shd w:val="clear" w:color="auto" w:fill="F2F2F2" w:themeFill="background1" w:themeFillShade="F2"/>
          </w:tcPr>
          <w:p w14:paraId="3E75CF68" w14:textId="25F3DF10" w:rsidR="00E124CB" w:rsidRDefault="00000000" w:rsidP="00E124CB">
            <w:pPr>
              <w:jc w:val="center"/>
              <w:rPr>
                <w:lang w:eastAsia="en-CA"/>
              </w:rPr>
            </w:pPr>
            <w:sdt>
              <w:sdtPr>
                <w:rPr>
                  <w:lang w:eastAsia="en-CA"/>
                </w:rPr>
                <w:id w:val="-1325208929"/>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964" w:type="dxa"/>
            <w:shd w:val="clear" w:color="auto" w:fill="F2F2F2" w:themeFill="background1" w:themeFillShade="F2"/>
            <w:vAlign w:val="center"/>
          </w:tcPr>
          <w:p w14:paraId="48A292F6" w14:textId="77777777" w:rsidR="00E124CB" w:rsidRDefault="00E124CB" w:rsidP="00E124CB">
            <w:pPr>
              <w:jc w:val="center"/>
              <w:rPr>
                <w:lang w:eastAsia="en-CA"/>
              </w:rPr>
            </w:pPr>
          </w:p>
        </w:tc>
        <w:tc>
          <w:tcPr>
            <w:tcW w:w="3288" w:type="dxa"/>
            <w:shd w:val="clear" w:color="auto" w:fill="F2F2F2" w:themeFill="background1" w:themeFillShade="F2"/>
          </w:tcPr>
          <w:p w14:paraId="1FECBA77" w14:textId="77777777" w:rsidR="00E124CB" w:rsidRDefault="00E124CB" w:rsidP="00E124CB">
            <w:pPr>
              <w:rPr>
                <w:lang w:eastAsia="en-CA"/>
              </w:rPr>
            </w:pPr>
          </w:p>
        </w:tc>
      </w:tr>
      <w:tr w:rsidR="00E124CB" w14:paraId="0EC20BBE" w14:textId="77777777" w:rsidTr="00DD2645">
        <w:tc>
          <w:tcPr>
            <w:tcW w:w="3060" w:type="dxa"/>
            <w:shd w:val="clear" w:color="auto" w:fill="F2F2F2" w:themeFill="background1" w:themeFillShade="F2"/>
          </w:tcPr>
          <w:p w14:paraId="1C262654" w14:textId="3FAC5528" w:rsidR="00E124CB" w:rsidRDefault="00E124CB" w:rsidP="00E124CB">
            <w:pPr>
              <w:rPr>
                <w:lang w:eastAsia="en-CA"/>
              </w:rPr>
            </w:pPr>
            <w:r w:rsidRPr="00E75D62">
              <w:t>CORR OUTSIDE CRU 232</w:t>
            </w:r>
            <w:r w:rsidRPr="00E75D62">
              <w:rPr>
                <w:rFonts w:ascii="Cambria Math" w:hAnsi="Cambria Math" w:cs="Cambria Math"/>
              </w:rPr>
              <w:t>‐</w:t>
            </w:r>
            <w:r w:rsidRPr="00E75D62">
              <w:t xml:space="preserve"> </w:t>
            </w:r>
            <w:proofErr w:type="spellStart"/>
            <w:r w:rsidRPr="00E75D62">
              <w:t>safeway</w:t>
            </w:r>
            <w:proofErr w:type="spellEnd"/>
            <w:r w:rsidRPr="00E75D62">
              <w:t xml:space="preserve"> pharmacy HORN/STROBE - STROBE TEST</w:t>
            </w:r>
          </w:p>
        </w:tc>
        <w:tc>
          <w:tcPr>
            <w:tcW w:w="907" w:type="dxa"/>
            <w:shd w:val="clear" w:color="auto" w:fill="F2F2F2" w:themeFill="background1" w:themeFillShade="F2"/>
            <w:vAlign w:val="center"/>
          </w:tcPr>
          <w:p w14:paraId="7E993762" w14:textId="77777777" w:rsidR="00E124CB" w:rsidRDefault="00E124CB" w:rsidP="00E124CB">
            <w:pPr>
              <w:rPr>
                <w:lang w:eastAsia="en-CA"/>
              </w:rPr>
            </w:pPr>
          </w:p>
        </w:tc>
        <w:tc>
          <w:tcPr>
            <w:tcW w:w="686" w:type="dxa"/>
            <w:shd w:val="clear" w:color="auto" w:fill="F2F2F2" w:themeFill="background1" w:themeFillShade="F2"/>
          </w:tcPr>
          <w:p w14:paraId="56EEA6C2" w14:textId="34EB6310"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1C803992" w14:textId="77777777" w:rsidR="00E124CB" w:rsidRDefault="00E124CB" w:rsidP="00E124CB">
            <w:pPr>
              <w:jc w:val="center"/>
              <w:rPr>
                <w:lang w:eastAsia="en-CA"/>
              </w:rPr>
            </w:pPr>
          </w:p>
        </w:tc>
        <w:tc>
          <w:tcPr>
            <w:tcW w:w="1101" w:type="dxa"/>
            <w:shd w:val="clear" w:color="auto" w:fill="F2F2F2" w:themeFill="background1" w:themeFillShade="F2"/>
          </w:tcPr>
          <w:p w14:paraId="7E2D4863" w14:textId="77777777" w:rsidR="00E124CB" w:rsidRDefault="00E124CB" w:rsidP="00E124CB">
            <w:pPr>
              <w:jc w:val="center"/>
              <w:rPr>
                <w:lang w:eastAsia="en-CA"/>
              </w:rPr>
            </w:pPr>
          </w:p>
        </w:tc>
        <w:tc>
          <w:tcPr>
            <w:tcW w:w="850" w:type="dxa"/>
            <w:shd w:val="clear" w:color="auto" w:fill="F2F2F2" w:themeFill="background1" w:themeFillShade="F2"/>
            <w:vAlign w:val="center"/>
          </w:tcPr>
          <w:p w14:paraId="2A3F0091" w14:textId="77777777" w:rsidR="00E124CB" w:rsidRDefault="00E124CB" w:rsidP="00E124CB">
            <w:pPr>
              <w:jc w:val="center"/>
              <w:rPr>
                <w:lang w:eastAsia="en-CA"/>
              </w:rPr>
            </w:pPr>
          </w:p>
        </w:tc>
        <w:tc>
          <w:tcPr>
            <w:tcW w:w="448" w:type="dxa"/>
            <w:shd w:val="clear" w:color="auto" w:fill="F2F2F2" w:themeFill="background1" w:themeFillShade="F2"/>
            <w:vAlign w:val="center"/>
          </w:tcPr>
          <w:p w14:paraId="4E05853B" w14:textId="26FF39C2" w:rsidR="00E124CB" w:rsidRDefault="00000000" w:rsidP="00E124CB">
            <w:pPr>
              <w:jc w:val="center"/>
              <w:rPr>
                <w:lang w:eastAsia="en-CA"/>
              </w:rPr>
            </w:pPr>
            <w:sdt>
              <w:sdtPr>
                <w:rPr>
                  <w:lang w:eastAsia="en-CA"/>
                </w:rPr>
                <w:id w:val="-1129696469"/>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44D4F802" w14:textId="77777777" w:rsidR="00E124CB" w:rsidRDefault="00E124CB" w:rsidP="00E124CB">
            <w:pPr>
              <w:jc w:val="center"/>
              <w:rPr>
                <w:lang w:eastAsia="en-CA"/>
              </w:rPr>
            </w:pPr>
          </w:p>
        </w:tc>
        <w:tc>
          <w:tcPr>
            <w:tcW w:w="448" w:type="dxa"/>
            <w:shd w:val="clear" w:color="auto" w:fill="F2F2F2" w:themeFill="background1" w:themeFillShade="F2"/>
          </w:tcPr>
          <w:p w14:paraId="393B3AD2" w14:textId="65C3038C" w:rsidR="00E124CB" w:rsidRDefault="00000000" w:rsidP="00E124CB">
            <w:pPr>
              <w:jc w:val="center"/>
              <w:rPr>
                <w:lang w:eastAsia="en-CA"/>
              </w:rPr>
            </w:pPr>
            <w:sdt>
              <w:sdtPr>
                <w:rPr>
                  <w:lang w:eastAsia="en-CA"/>
                </w:rPr>
                <w:id w:val="-972297872"/>
                <w14:checkbox>
                  <w14:checked w14:val="1"/>
                  <w14:checkedState w14:val="0050" w14:font="Wingdings 2"/>
                  <w14:uncheckedState w14:val="0020" w14:font="Wingdings 2"/>
                </w14:checkbox>
              </w:sdtPr>
              <w:sdtContent>
                <w:r w:rsidR="00E124CB" w:rsidRPr="0057489E">
                  <w:rPr>
                    <w:lang w:eastAsia="en-CA"/>
                  </w:rPr>
                  <w:sym w:font="Wingdings 2" w:char="F050"/>
                </w:r>
              </w:sdtContent>
            </w:sdt>
          </w:p>
        </w:tc>
        <w:tc>
          <w:tcPr>
            <w:tcW w:w="448" w:type="dxa"/>
            <w:shd w:val="clear" w:color="auto" w:fill="F2F2F2" w:themeFill="background1" w:themeFillShade="F2"/>
          </w:tcPr>
          <w:p w14:paraId="304C58D1" w14:textId="3A18901E" w:rsidR="00E124CB" w:rsidRDefault="00000000" w:rsidP="00E124CB">
            <w:pPr>
              <w:jc w:val="center"/>
              <w:rPr>
                <w:lang w:eastAsia="en-CA"/>
              </w:rPr>
            </w:pPr>
            <w:sdt>
              <w:sdtPr>
                <w:rPr>
                  <w:lang w:eastAsia="en-CA"/>
                </w:rPr>
                <w:id w:val="937330926"/>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423" w:type="dxa"/>
            <w:shd w:val="clear" w:color="auto" w:fill="F2F2F2" w:themeFill="background1" w:themeFillShade="F2"/>
          </w:tcPr>
          <w:p w14:paraId="7BF80B2F" w14:textId="46D95BAA" w:rsidR="00E124CB" w:rsidRDefault="00000000" w:rsidP="00E124CB">
            <w:pPr>
              <w:jc w:val="center"/>
              <w:rPr>
                <w:lang w:eastAsia="en-CA"/>
              </w:rPr>
            </w:pPr>
            <w:sdt>
              <w:sdtPr>
                <w:rPr>
                  <w:lang w:eastAsia="en-CA"/>
                </w:rPr>
                <w:id w:val="797101330"/>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964" w:type="dxa"/>
            <w:shd w:val="clear" w:color="auto" w:fill="F2F2F2" w:themeFill="background1" w:themeFillShade="F2"/>
            <w:vAlign w:val="center"/>
          </w:tcPr>
          <w:p w14:paraId="75D2124A" w14:textId="77777777" w:rsidR="00E124CB" w:rsidRDefault="00E124CB" w:rsidP="00E124CB">
            <w:pPr>
              <w:jc w:val="center"/>
              <w:rPr>
                <w:lang w:eastAsia="en-CA"/>
              </w:rPr>
            </w:pPr>
          </w:p>
        </w:tc>
        <w:tc>
          <w:tcPr>
            <w:tcW w:w="3288" w:type="dxa"/>
            <w:shd w:val="clear" w:color="auto" w:fill="F2F2F2" w:themeFill="background1" w:themeFillShade="F2"/>
          </w:tcPr>
          <w:p w14:paraId="1714A9C8" w14:textId="77777777" w:rsidR="00E124CB" w:rsidRDefault="00E124CB" w:rsidP="00E124CB">
            <w:pPr>
              <w:rPr>
                <w:lang w:eastAsia="en-CA"/>
              </w:rPr>
            </w:pPr>
          </w:p>
        </w:tc>
      </w:tr>
      <w:tr w:rsidR="00E124CB" w14:paraId="6AF4B346" w14:textId="77777777" w:rsidTr="00DD2645">
        <w:tc>
          <w:tcPr>
            <w:tcW w:w="3060" w:type="dxa"/>
            <w:shd w:val="clear" w:color="auto" w:fill="F2F2F2" w:themeFill="background1" w:themeFillShade="F2"/>
          </w:tcPr>
          <w:p w14:paraId="45492056" w14:textId="60586B97" w:rsidR="00E124CB" w:rsidRDefault="00E124CB" w:rsidP="00E124CB">
            <w:pPr>
              <w:rPr>
                <w:lang w:eastAsia="en-CA"/>
              </w:rPr>
            </w:pPr>
            <w:r w:rsidRPr="00E75D62">
              <w:t>CORR OUTSIDE CRU 224</w:t>
            </w:r>
            <w:r w:rsidRPr="00E75D62">
              <w:rPr>
                <w:rFonts w:ascii="Cambria Math" w:hAnsi="Cambria Math" w:cs="Cambria Math"/>
              </w:rPr>
              <w:t>‐</w:t>
            </w:r>
            <w:r w:rsidRPr="00E75D62">
              <w:t xml:space="preserve"> </w:t>
            </w:r>
            <w:proofErr w:type="spellStart"/>
            <w:r w:rsidRPr="00E75D62">
              <w:t>xscape</w:t>
            </w:r>
            <w:proofErr w:type="spellEnd"/>
            <w:r w:rsidRPr="00E75D62">
              <w:t xml:space="preserve"> HORN/STROBE - HORN TEST</w:t>
            </w:r>
          </w:p>
        </w:tc>
        <w:tc>
          <w:tcPr>
            <w:tcW w:w="907" w:type="dxa"/>
            <w:shd w:val="clear" w:color="auto" w:fill="F2F2F2" w:themeFill="background1" w:themeFillShade="F2"/>
            <w:vAlign w:val="center"/>
          </w:tcPr>
          <w:p w14:paraId="216A5272" w14:textId="77777777" w:rsidR="00E124CB" w:rsidRDefault="00E124CB" w:rsidP="00E124CB">
            <w:pPr>
              <w:rPr>
                <w:lang w:eastAsia="en-CA"/>
              </w:rPr>
            </w:pPr>
          </w:p>
        </w:tc>
        <w:tc>
          <w:tcPr>
            <w:tcW w:w="686" w:type="dxa"/>
            <w:shd w:val="clear" w:color="auto" w:fill="F2F2F2" w:themeFill="background1" w:themeFillShade="F2"/>
          </w:tcPr>
          <w:p w14:paraId="06E992AB" w14:textId="45442DE3"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49AC66E3" w14:textId="77777777" w:rsidR="00E124CB" w:rsidRDefault="00E124CB" w:rsidP="00E124CB">
            <w:pPr>
              <w:jc w:val="center"/>
              <w:rPr>
                <w:lang w:eastAsia="en-CA"/>
              </w:rPr>
            </w:pPr>
          </w:p>
        </w:tc>
        <w:tc>
          <w:tcPr>
            <w:tcW w:w="1101" w:type="dxa"/>
            <w:shd w:val="clear" w:color="auto" w:fill="F2F2F2" w:themeFill="background1" w:themeFillShade="F2"/>
          </w:tcPr>
          <w:p w14:paraId="75F3F837" w14:textId="77777777" w:rsidR="00E124CB" w:rsidRDefault="00E124CB" w:rsidP="00E124CB">
            <w:pPr>
              <w:jc w:val="center"/>
              <w:rPr>
                <w:lang w:eastAsia="en-CA"/>
              </w:rPr>
            </w:pPr>
          </w:p>
        </w:tc>
        <w:tc>
          <w:tcPr>
            <w:tcW w:w="850" w:type="dxa"/>
            <w:shd w:val="clear" w:color="auto" w:fill="F2F2F2" w:themeFill="background1" w:themeFillShade="F2"/>
            <w:vAlign w:val="center"/>
          </w:tcPr>
          <w:p w14:paraId="2B864972" w14:textId="77777777" w:rsidR="00E124CB" w:rsidRDefault="00E124CB" w:rsidP="00E124CB">
            <w:pPr>
              <w:jc w:val="center"/>
              <w:rPr>
                <w:lang w:eastAsia="en-CA"/>
              </w:rPr>
            </w:pPr>
          </w:p>
        </w:tc>
        <w:tc>
          <w:tcPr>
            <w:tcW w:w="448" w:type="dxa"/>
            <w:shd w:val="clear" w:color="auto" w:fill="F2F2F2" w:themeFill="background1" w:themeFillShade="F2"/>
            <w:vAlign w:val="center"/>
          </w:tcPr>
          <w:p w14:paraId="59BC70CE" w14:textId="0859210E" w:rsidR="00E124CB" w:rsidRDefault="00000000" w:rsidP="00E124CB">
            <w:pPr>
              <w:jc w:val="center"/>
              <w:rPr>
                <w:lang w:eastAsia="en-CA"/>
              </w:rPr>
            </w:pPr>
            <w:sdt>
              <w:sdtPr>
                <w:rPr>
                  <w:lang w:eastAsia="en-CA"/>
                </w:rPr>
                <w:id w:val="-1985303244"/>
                <w14:checkbox>
                  <w14:checked w14:val="1"/>
                  <w14:checkedState w14:val="0050" w14:font="Wingdings 2"/>
                  <w14:uncheckedState w14:val="0020" w14:font="Wingdings 2"/>
                </w14:checkbox>
              </w:sdtPr>
              <w:sdtContent>
                <w:r w:rsidR="00E124CB">
                  <w:rPr>
                    <w:lang w:eastAsia="en-CA"/>
                  </w:rPr>
                  <w:sym w:font="Wingdings 2" w:char="F050"/>
                </w:r>
              </w:sdtContent>
            </w:sdt>
          </w:p>
        </w:tc>
        <w:tc>
          <w:tcPr>
            <w:tcW w:w="1101" w:type="dxa"/>
            <w:shd w:val="clear" w:color="auto" w:fill="F2F2F2" w:themeFill="background1" w:themeFillShade="F2"/>
            <w:vAlign w:val="center"/>
          </w:tcPr>
          <w:p w14:paraId="2D40793C" w14:textId="77777777" w:rsidR="00E124CB" w:rsidRDefault="00E124CB" w:rsidP="00E124CB">
            <w:pPr>
              <w:jc w:val="center"/>
              <w:rPr>
                <w:lang w:eastAsia="en-CA"/>
              </w:rPr>
            </w:pPr>
          </w:p>
        </w:tc>
        <w:tc>
          <w:tcPr>
            <w:tcW w:w="448" w:type="dxa"/>
            <w:shd w:val="clear" w:color="auto" w:fill="F2F2F2" w:themeFill="background1" w:themeFillShade="F2"/>
          </w:tcPr>
          <w:p w14:paraId="1D77C9F1" w14:textId="182DDD04" w:rsidR="00E124CB" w:rsidRDefault="00000000" w:rsidP="00E124CB">
            <w:pPr>
              <w:jc w:val="center"/>
              <w:rPr>
                <w:lang w:eastAsia="en-CA"/>
              </w:rPr>
            </w:pPr>
            <w:sdt>
              <w:sdtPr>
                <w:rPr>
                  <w:lang w:eastAsia="en-CA"/>
                </w:rPr>
                <w:id w:val="181874938"/>
                <w14:checkbox>
                  <w14:checked w14:val="1"/>
                  <w14:checkedState w14:val="0050" w14:font="Wingdings 2"/>
                  <w14:uncheckedState w14:val="0020" w14:font="Wingdings 2"/>
                </w14:checkbox>
              </w:sdtPr>
              <w:sdtContent>
                <w:r w:rsidR="00E124CB" w:rsidRPr="0057489E">
                  <w:rPr>
                    <w:lang w:eastAsia="en-CA"/>
                  </w:rPr>
                  <w:sym w:font="Wingdings 2" w:char="F050"/>
                </w:r>
              </w:sdtContent>
            </w:sdt>
          </w:p>
        </w:tc>
        <w:tc>
          <w:tcPr>
            <w:tcW w:w="448" w:type="dxa"/>
            <w:shd w:val="clear" w:color="auto" w:fill="F2F2F2" w:themeFill="background1" w:themeFillShade="F2"/>
          </w:tcPr>
          <w:p w14:paraId="178ADF8C" w14:textId="1F5647E2" w:rsidR="00E124CB" w:rsidRDefault="00000000" w:rsidP="00E124CB">
            <w:pPr>
              <w:jc w:val="center"/>
              <w:rPr>
                <w:lang w:eastAsia="en-CA"/>
              </w:rPr>
            </w:pPr>
            <w:sdt>
              <w:sdtPr>
                <w:rPr>
                  <w:lang w:eastAsia="en-CA"/>
                </w:rPr>
                <w:id w:val="-1229300092"/>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423" w:type="dxa"/>
            <w:shd w:val="clear" w:color="auto" w:fill="F2F2F2" w:themeFill="background1" w:themeFillShade="F2"/>
          </w:tcPr>
          <w:p w14:paraId="45AEABCA" w14:textId="1500A065" w:rsidR="00E124CB" w:rsidRDefault="00000000" w:rsidP="00E124CB">
            <w:pPr>
              <w:jc w:val="center"/>
              <w:rPr>
                <w:lang w:eastAsia="en-CA"/>
              </w:rPr>
            </w:pPr>
            <w:sdt>
              <w:sdtPr>
                <w:rPr>
                  <w:lang w:eastAsia="en-CA"/>
                </w:rPr>
                <w:id w:val="926698064"/>
                <w14:checkbox>
                  <w14:checked w14:val="1"/>
                  <w14:checkedState w14:val="0050" w14:font="Wingdings 2"/>
                  <w14:uncheckedState w14:val="0020" w14:font="Wingdings 2"/>
                </w14:checkbox>
              </w:sdtPr>
              <w:sdtContent>
                <w:r w:rsidR="00E124CB" w:rsidRPr="000A3A74">
                  <w:rPr>
                    <w:lang w:eastAsia="en-CA"/>
                  </w:rPr>
                  <w:sym w:font="Wingdings 2" w:char="F050"/>
                </w:r>
              </w:sdtContent>
            </w:sdt>
          </w:p>
        </w:tc>
        <w:tc>
          <w:tcPr>
            <w:tcW w:w="964" w:type="dxa"/>
            <w:shd w:val="clear" w:color="auto" w:fill="F2F2F2" w:themeFill="background1" w:themeFillShade="F2"/>
            <w:vAlign w:val="center"/>
          </w:tcPr>
          <w:p w14:paraId="59014B7C" w14:textId="77777777" w:rsidR="00E124CB" w:rsidRDefault="00E124CB" w:rsidP="00E124CB">
            <w:pPr>
              <w:jc w:val="center"/>
              <w:rPr>
                <w:lang w:eastAsia="en-CA"/>
              </w:rPr>
            </w:pPr>
          </w:p>
        </w:tc>
        <w:tc>
          <w:tcPr>
            <w:tcW w:w="3288" w:type="dxa"/>
            <w:shd w:val="clear" w:color="auto" w:fill="F2F2F2" w:themeFill="background1" w:themeFillShade="F2"/>
          </w:tcPr>
          <w:p w14:paraId="21B9AB7E" w14:textId="77777777" w:rsidR="00E124CB" w:rsidRDefault="00E124CB" w:rsidP="00E124CB">
            <w:pPr>
              <w:rPr>
                <w:lang w:eastAsia="en-CA"/>
              </w:rPr>
            </w:pPr>
          </w:p>
        </w:tc>
      </w:tr>
      <w:tr w:rsidR="00E124CB" w14:paraId="46C93FCA" w14:textId="77777777" w:rsidTr="00DD2645">
        <w:tc>
          <w:tcPr>
            <w:tcW w:w="3060" w:type="dxa"/>
            <w:shd w:val="clear" w:color="auto" w:fill="F2F2F2" w:themeFill="background1" w:themeFillShade="F2"/>
          </w:tcPr>
          <w:p w14:paraId="488E6E9A" w14:textId="7C66B546" w:rsidR="00E124CB" w:rsidRDefault="00E124CB" w:rsidP="00E124CB">
            <w:pPr>
              <w:rPr>
                <w:lang w:eastAsia="en-CA"/>
              </w:rPr>
            </w:pPr>
            <w:r w:rsidRPr="00E75D62">
              <w:lastRenderedPageBreak/>
              <w:t>CORR OUTSIDE CRU 224</w:t>
            </w:r>
            <w:r w:rsidRPr="00E75D62">
              <w:rPr>
                <w:rFonts w:ascii="Cambria Math" w:hAnsi="Cambria Math" w:cs="Cambria Math"/>
              </w:rPr>
              <w:t>‐</w:t>
            </w:r>
            <w:r w:rsidRPr="00E75D62">
              <w:t xml:space="preserve"> </w:t>
            </w:r>
            <w:proofErr w:type="spellStart"/>
            <w:r w:rsidRPr="00E75D62">
              <w:t>xscape</w:t>
            </w:r>
            <w:proofErr w:type="spellEnd"/>
            <w:r w:rsidRPr="00E75D62">
              <w:t xml:space="preserve"> HORN/STROBE - STROBE TEST</w:t>
            </w:r>
          </w:p>
        </w:tc>
        <w:tc>
          <w:tcPr>
            <w:tcW w:w="907" w:type="dxa"/>
            <w:shd w:val="clear" w:color="auto" w:fill="F2F2F2" w:themeFill="background1" w:themeFillShade="F2"/>
            <w:vAlign w:val="center"/>
          </w:tcPr>
          <w:p w14:paraId="1B35F29F" w14:textId="77777777" w:rsidR="00E124CB" w:rsidRDefault="00E124CB" w:rsidP="00E124CB">
            <w:pPr>
              <w:rPr>
                <w:lang w:eastAsia="en-CA"/>
              </w:rPr>
            </w:pPr>
          </w:p>
        </w:tc>
        <w:tc>
          <w:tcPr>
            <w:tcW w:w="686" w:type="dxa"/>
            <w:shd w:val="clear" w:color="auto" w:fill="F2F2F2" w:themeFill="background1" w:themeFillShade="F2"/>
          </w:tcPr>
          <w:p w14:paraId="7FA98E15" w14:textId="63A12578"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26BCB10B" w14:textId="77777777" w:rsidR="00E124CB" w:rsidRDefault="00E124CB" w:rsidP="00E124CB">
            <w:pPr>
              <w:jc w:val="center"/>
              <w:rPr>
                <w:lang w:eastAsia="en-CA"/>
              </w:rPr>
            </w:pPr>
          </w:p>
        </w:tc>
        <w:tc>
          <w:tcPr>
            <w:tcW w:w="1101" w:type="dxa"/>
            <w:shd w:val="clear" w:color="auto" w:fill="F2F2F2" w:themeFill="background1" w:themeFillShade="F2"/>
          </w:tcPr>
          <w:p w14:paraId="2FE0BEC0" w14:textId="77777777" w:rsidR="00E124CB" w:rsidRDefault="00E124CB" w:rsidP="00E124CB">
            <w:pPr>
              <w:jc w:val="center"/>
              <w:rPr>
                <w:lang w:eastAsia="en-CA"/>
              </w:rPr>
            </w:pPr>
          </w:p>
        </w:tc>
        <w:tc>
          <w:tcPr>
            <w:tcW w:w="850" w:type="dxa"/>
            <w:shd w:val="clear" w:color="auto" w:fill="F2F2F2" w:themeFill="background1" w:themeFillShade="F2"/>
            <w:vAlign w:val="center"/>
          </w:tcPr>
          <w:p w14:paraId="5C0297BA" w14:textId="77777777" w:rsidR="00E124CB" w:rsidRDefault="00E124CB" w:rsidP="00E124CB">
            <w:pPr>
              <w:jc w:val="center"/>
              <w:rPr>
                <w:lang w:eastAsia="en-CA"/>
              </w:rPr>
            </w:pPr>
          </w:p>
        </w:tc>
        <w:tc>
          <w:tcPr>
            <w:tcW w:w="448" w:type="dxa"/>
            <w:shd w:val="clear" w:color="auto" w:fill="F2F2F2" w:themeFill="background1" w:themeFillShade="F2"/>
          </w:tcPr>
          <w:p w14:paraId="6A839B73" w14:textId="0056C1A5" w:rsidR="00E124CB" w:rsidRDefault="00000000" w:rsidP="00E124CB">
            <w:pPr>
              <w:jc w:val="center"/>
              <w:rPr>
                <w:lang w:eastAsia="en-CA"/>
              </w:rPr>
            </w:pPr>
            <w:sdt>
              <w:sdtPr>
                <w:rPr>
                  <w:lang w:eastAsia="en-CA"/>
                </w:rPr>
                <w:id w:val="584038852"/>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55EF85A9" w14:textId="77777777" w:rsidR="00E124CB" w:rsidRDefault="00E124CB" w:rsidP="00E124CB">
            <w:pPr>
              <w:jc w:val="center"/>
              <w:rPr>
                <w:lang w:eastAsia="en-CA"/>
              </w:rPr>
            </w:pPr>
          </w:p>
        </w:tc>
        <w:tc>
          <w:tcPr>
            <w:tcW w:w="448" w:type="dxa"/>
            <w:shd w:val="clear" w:color="auto" w:fill="F2F2F2" w:themeFill="background1" w:themeFillShade="F2"/>
          </w:tcPr>
          <w:p w14:paraId="60E77A09" w14:textId="4EC8E98A" w:rsidR="00E124CB" w:rsidRDefault="00000000" w:rsidP="00E124CB">
            <w:pPr>
              <w:jc w:val="center"/>
              <w:rPr>
                <w:lang w:eastAsia="en-CA"/>
              </w:rPr>
            </w:pPr>
            <w:sdt>
              <w:sdtPr>
                <w:rPr>
                  <w:lang w:eastAsia="en-CA"/>
                </w:rPr>
                <w:id w:val="2087723288"/>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2B419CB6" w14:textId="34ABBA8F" w:rsidR="00E124CB" w:rsidRDefault="00000000" w:rsidP="00E124CB">
            <w:pPr>
              <w:jc w:val="center"/>
              <w:rPr>
                <w:lang w:eastAsia="en-CA"/>
              </w:rPr>
            </w:pPr>
            <w:sdt>
              <w:sdtPr>
                <w:rPr>
                  <w:lang w:eastAsia="en-CA"/>
                </w:rPr>
                <w:id w:val="301427964"/>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0F25CC1C" w14:textId="05C3CDFA" w:rsidR="00E124CB" w:rsidRDefault="00000000" w:rsidP="00E124CB">
            <w:pPr>
              <w:jc w:val="center"/>
              <w:rPr>
                <w:lang w:eastAsia="en-CA"/>
              </w:rPr>
            </w:pPr>
            <w:sdt>
              <w:sdtPr>
                <w:rPr>
                  <w:lang w:eastAsia="en-CA"/>
                </w:rPr>
                <w:id w:val="1253478035"/>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3814076B" w14:textId="77777777" w:rsidR="00E124CB" w:rsidRDefault="00E124CB" w:rsidP="00E124CB">
            <w:pPr>
              <w:jc w:val="center"/>
              <w:rPr>
                <w:lang w:eastAsia="en-CA"/>
              </w:rPr>
            </w:pPr>
          </w:p>
        </w:tc>
        <w:tc>
          <w:tcPr>
            <w:tcW w:w="3288" w:type="dxa"/>
            <w:shd w:val="clear" w:color="auto" w:fill="F2F2F2" w:themeFill="background1" w:themeFillShade="F2"/>
          </w:tcPr>
          <w:p w14:paraId="736D6504" w14:textId="77777777" w:rsidR="00E124CB" w:rsidRDefault="00E124CB" w:rsidP="00E124CB">
            <w:pPr>
              <w:rPr>
                <w:lang w:eastAsia="en-CA"/>
              </w:rPr>
            </w:pPr>
          </w:p>
        </w:tc>
      </w:tr>
      <w:tr w:rsidR="00E124CB" w14:paraId="50D8ED7A" w14:textId="77777777" w:rsidTr="00DD2645">
        <w:tc>
          <w:tcPr>
            <w:tcW w:w="3060" w:type="dxa"/>
            <w:shd w:val="clear" w:color="auto" w:fill="F2F2F2" w:themeFill="background1" w:themeFillShade="F2"/>
          </w:tcPr>
          <w:p w14:paraId="31A1139B" w14:textId="7833592F" w:rsidR="00E124CB" w:rsidRDefault="00E124CB" w:rsidP="00E124CB">
            <w:pPr>
              <w:rPr>
                <w:lang w:eastAsia="en-CA"/>
              </w:rPr>
            </w:pPr>
            <w:r w:rsidRPr="00E75D62">
              <w:t>CORR OUTSIDE CRU 218</w:t>
            </w:r>
            <w:r w:rsidRPr="00E75D62">
              <w:rPr>
                <w:rFonts w:ascii="Cambria Math" w:hAnsi="Cambria Math" w:cs="Cambria Math"/>
              </w:rPr>
              <w:t>‐</w:t>
            </w:r>
            <w:r w:rsidRPr="00E75D62">
              <w:t>bath and body HORN/STROBE - HORN TEST</w:t>
            </w:r>
          </w:p>
        </w:tc>
        <w:tc>
          <w:tcPr>
            <w:tcW w:w="907" w:type="dxa"/>
            <w:shd w:val="clear" w:color="auto" w:fill="F2F2F2" w:themeFill="background1" w:themeFillShade="F2"/>
            <w:vAlign w:val="center"/>
          </w:tcPr>
          <w:p w14:paraId="0B79F861" w14:textId="77777777" w:rsidR="00E124CB" w:rsidRDefault="00E124CB" w:rsidP="00E124CB">
            <w:pPr>
              <w:rPr>
                <w:lang w:eastAsia="en-CA"/>
              </w:rPr>
            </w:pPr>
          </w:p>
        </w:tc>
        <w:tc>
          <w:tcPr>
            <w:tcW w:w="686" w:type="dxa"/>
            <w:shd w:val="clear" w:color="auto" w:fill="F2F2F2" w:themeFill="background1" w:themeFillShade="F2"/>
          </w:tcPr>
          <w:p w14:paraId="613A5743" w14:textId="38275BCA"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16327DC2" w14:textId="77777777" w:rsidR="00E124CB" w:rsidRDefault="00E124CB" w:rsidP="00E124CB">
            <w:pPr>
              <w:jc w:val="center"/>
              <w:rPr>
                <w:lang w:eastAsia="en-CA"/>
              </w:rPr>
            </w:pPr>
          </w:p>
        </w:tc>
        <w:tc>
          <w:tcPr>
            <w:tcW w:w="1101" w:type="dxa"/>
            <w:shd w:val="clear" w:color="auto" w:fill="F2F2F2" w:themeFill="background1" w:themeFillShade="F2"/>
          </w:tcPr>
          <w:p w14:paraId="2A0F3BD7" w14:textId="77777777" w:rsidR="00E124CB" w:rsidRDefault="00E124CB" w:rsidP="00E124CB">
            <w:pPr>
              <w:jc w:val="center"/>
              <w:rPr>
                <w:lang w:eastAsia="en-CA"/>
              </w:rPr>
            </w:pPr>
          </w:p>
        </w:tc>
        <w:tc>
          <w:tcPr>
            <w:tcW w:w="850" w:type="dxa"/>
            <w:shd w:val="clear" w:color="auto" w:fill="F2F2F2" w:themeFill="background1" w:themeFillShade="F2"/>
            <w:vAlign w:val="center"/>
          </w:tcPr>
          <w:p w14:paraId="25778212" w14:textId="77777777" w:rsidR="00E124CB" w:rsidRDefault="00E124CB" w:rsidP="00E124CB">
            <w:pPr>
              <w:jc w:val="center"/>
              <w:rPr>
                <w:lang w:eastAsia="en-CA"/>
              </w:rPr>
            </w:pPr>
          </w:p>
        </w:tc>
        <w:tc>
          <w:tcPr>
            <w:tcW w:w="448" w:type="dxa"/>
            <w:shd w:val="clear" w:color="auto" w:fill="F2F2F2" w:themeFill="background1" w:themeFillShade="F2"/>
          </w:tcPr>
          <w:p w14:paraId="74C5B3A5" w14:textId="619884D3" w:rsidR="00E124CB" w:rsidRDefault="00000000" w:rsidP="00E124CB">
            <w:pPr>
              <w:jc w:val="center"/>
              <w:rPr>
                <w:lang w:eastAsia="en-CA"/>
              </w:rPr>
            </w:pPr>
            <w:sdt>
              <w:sdtPr>
                <w:rPr>
                  <w:lang w:eastAsia="en-CA"/>
                </w:rPr>
                <w:id w:val="916367042"/>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5F89A93D" w14:textId="77777777" w:rsidR="00E124CB" w:rsidRDefault="00E124CB" w:rsidP="00E124CB">
            <w:pPr>
              <w:jc w:val="center"/>
              <w:rPr>
                <w:lang w:eastAsia="en-CA"/>
              </w:rPr>
            </w:pPr>
          </w:p>
        </w:tc>
        <w:tc>
          <w:tcPr>
            <w:tcW w:w="448" w:type="dxa"/>
            <w:shd w:val="clear" w:color="auto" w:fill="F2F2F2" w:themeFill="background1" w:themeFillShade="F2"/>
          </w:tcPr>
          <w:p w14:paraId="3F2E835E" w14:textId="1789489B" w:rsidR="00E124CB" w:rsidRDefault="00000000" w:rsidP="00E124CB">
            <w:pPr>
              <w:jc w:val="center"/>
              <w:rPr>
                <w:lang w:eastAsia="en-CA"/>
              </w:rPr>
            </w:pPr>
            <w:sdt>
              <w:sdtPr>
                <w:rPr>
                  <w:lang w:eastAsia="en-CA"/>
                </w:rPr>
                <w:id w:val="426308255"/>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767290CD" w14:textId="1ADD1741" w:rsidR="00E124CB" w:rsidRDefault="00000000" w:rsidP="00E124CB">
            <w:pPr>
              <w:jc w:val="center"/>
              <w:rPr>
                <w:lang w:eastAsia="en-CA"/>
              </w:rPr>
            </w:pPr>
            <w:sdt>
              <w:sdtPr>
                <w:rPr>
                  <w:lang w:eastAsia="en-CA"/>
                </w:rPr>
                <w:id w:val="1984030810"/>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2429F8A4" w14:textId="505F19C2" w:rsidR="00E124CB" w:rsidRDefault="00000000" w:rsidP="00E124CB">
            <w:pPr>
              <w:jc w:val="center"/>
              <w:rPr>
                <w:lang w:eastAsia="en-CA"/>
              </w:rPr>
            </w:pPr>
            <w:sdt>
              <w:sdtPr>
                <w:rPr>
                  <w:lang w:eastAsia="en-CA"/>
                </w:rPr>
                <w:id w:val="-2021463464"/>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79348244" w14:textId="77777777" w:rsidR="00E124CB" w:rsidRDefault="00E124CB" w:rsidP="00E124CB">
            <w:pPr>
              <w:jc w:val="center"/>
              <w:rPr>
                <w:lang w:eastAsia="en-CA"/>
              </w:rPr>
            </w:pPr>
          </w:p>
        </w:tc>
        <w:tc>
          <w:tcPr>
            <w:tcW w:w="3288" w:type="dxa"/>
            <w:shd w:val="clear" w:color="auto" w:fill="F2F2F2" w:themeFill="background1" w:themeFillShade="F2"/>
          </w:tcPr>
          <w:p w14:paraId="6E7670F9" w14:textId="77777777" w:rsidR="00E124CB" w:rsidRDefault="00E124CB" w:rsidP="00E124CB">
            <w:pPr>
              <w:rPr>
                <w:lang w:eastAsia="en-CA"/>
              </w:rPr>
            </w:pPr>
          </w:p>
        </w:tc>
      </w:tr>
      <w:tr w:rsidR="00E124CB" w14:paraId="1714A481" w14:textId="77777777" w:rsidTr="00DD2645">
        <w:tc>
          <w:tcPr>
            <w:tcW w:w="3060" w:type="dxa"/>
            <w:shd w:val="clear" w:color="auto" w:fill="F2F2F2" w:themeFill="background1" w:themeFillShade="F2"/>
          </w:tcPr>
          <w:p w14:paraId="2D1B4640" w14:textId="176C9F22" w:rsidR="00E124CB" w:rsidRDefault="00E124CB" w:rsidP="00E124CB">
            <w:pPr>
              <w:rPr>
                <w:lang w:eastAsia="en-CA"/>
              </w:rPr>
            </w:pPr>
            <w:r w:rsidRPr="00E75D62">
              <w:t>CORR OUTSIDE CRU 218</w:t>
            </w:r>
            <w:r w:rsidRPr="00E75D62">
              <w:rPr>
                <w:rFonts w:ascii="Cambria Math" w:hAnsi="Cambria Math" w:cs="Cambria Math"/>
              </w:rPr>
              <w:t>‐</w:t>
            </w:r>
            <w:r w:rsidRPr="00E75D62">
              <w:t>bath and body HORN/STROBE - STROBE TEST</w:t>
            </w:r>
          </w:p>
        </w:tc>
        <w:tc>
          <w:tcPr>
            <w:tcW w:w="907" w:type="dxa"/>
            <w:shd w:val="clear" w:color="auto" w:fill="F2F2F2" w:themeFill="background1" w:themeFillShade="F2"/>
            <w:vAlign w:val="center"/>
          </w:tcPr>
          <w:p w14:paraId="0A62D26E" w14:textId="77777777" w:rsidR="00E124CB" w:rsidRDefault="00E124CB" w:rsidP="00E124CB">
            <w:pPr>
              <w:rPr>
                <w:lang w:eastAsia="en-CA"/>
              </w:rPr>
            </w:pPr>
          </w:p>
        </w:tc>
        <w:tc>
          <w:tcPr>
            <w:tcW w:w="686" w:type="dxa"/>
            <w:shd w:val="clear" w:color="auto" w:fill="F2F2F2" w:themeFill="background1" w:themeFillShade="F2"/>
          </w:tcPr>
          <w:p w14:paraId="0C2F7CE3" w14:textId="58F91D23"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14D6C96A" w14:textId="77777777" w:rsidR="00E124CB" w:rsidRDefault="00E124CB" w:rsidP="00E124CB">
            <w:pPr>
              <w:jc w:val="center"/>
              <w:rPr>
                <w:lang w:eastAsia="en-CA"/>
              </w:rPr>
            </w:pPr>
          </w:p>
        </w:tc>
        <w:tc>
          <w:tcPr>
            <w:tcW w:w="1101" w:type="dxa"/>
            <w:shd w:val="clear" w:color="auto" w:fill="F2F2F2" w:themeFill="background1" w:themeFillShade="F2"/>
          </w:tcPr>
          <w:p w14:paraId="0EF99CC9" w14:textId="77777777" w:rsidR="00E124CB" w:rsidRDefault="00E124CB" w:rsidP="00E124CB">
            <w:pPr>
              <w:jc w:val="center"/>
              <w:rPr>
                <w:lang w:eastAsia="en-CA"/>
              </w:rPr>
            </w:pPr>
          </w:p>
        </w:tc>
        <w:tc>
          <w:tcPr>
            <w:tcW w:w="850" w:type="dxa"/>
            <w:shd w:val="clear" w:color="auto" w:fill="F2F2F2" w:themeFill="background1" w:themeFillShade="F2"/>
            <w:vAlign w:val="center"/>
          </w:tcPr>
          <w:p w14:paraId="1900841E" w14:textId="77777777" w:rsidR="00E124CB" w:rsidRDefault="00E124CB" w:rsidP="00E124CB">
            <w:pPr>
              <w:jc w:val="center"/>
              <w:rPr>
                <w:lang w:eastAsia="en-CA"/>
              </w:rPr>
            </w:pPr>
          </w:p>
        </w:tc>
        <w:tc>
          <w:tcPr>
            <w:tcW w:w="448" w:type="dxa"/>
            <w:shd w:val="clear" w:color="auto" w:fill="F2F2F2" w:themeFill="background1" w:themeFillShade="F2"/>
          </w:tcPr>
          <w:p w14:paraId="43D9361C" w14:textId="1D82B296" w:rsidR="00E124CB" w:rsidRDefault="00000000" w:rsidP="00E124CB">
            <w:pPr>
              <w:jc w:val="center"/>
              <w:rPr>
                <w:lang w:eastAsia="en-CA"/>
              </w:rPr>
            </w:pPr>
            <w:sdt>
              <w:sdtPr>
                <w:rPr>
                  <w:lang w:eastAsia="en-CA"/>
                </w:rPr>
                <w:id w:val="1717083404"/>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7EFDA763" w14:textId="77777777" w:rsidR="00E124CB" w:rsidRDefault="00E124CB" w:rsidP="00E124CB">
            <w:pPr>
              <w:jc w:val="center"/>
              <w:rPr>
                <w:lang w:eastAsia="en-CA"/>
              </w:rPr>
            </w:pPr>
          </w:p>
        </w:tc>
        <w:tc>
          <w:tcPr>
            <w:tcW w:w="448" w:type="dxa"/>
            <w:shd w:val="clear" w:color="auto" w:fill="F2F2F2" w:themeFill="background1" w:themeFillShade="F2"/>
          </w:tcPr>
          <w:p w14:paraId="640B6B49" w14:textId="659A85A3" w:rsidR="00E124CB" w:rsidRDefault="00000000" w:rsidP="00E124CB">
            <w:pPr>
              <w:jc w:val="center"/>
              <w:rPr>
                <w:lang w:eastAsia="en-CA"/>
              </w:rPr>
            </w:pPr>
            <w:sdt>
              <w:sdtPr>
                <w:rPr>
                  <w:lang w:eastAsia="en-CA"/>
                </w:rPr>
                <w:id w:val="291944719"/>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251FC622" w14:textId="3E62AEAE" w:rsidR="00E124CB" w:rsidRDefault="00000000" w:rsidP="00E124CB">
            <w:pPr>
              <w:jc w:val="center"/>
              <w:rPr>
                <w:lang w:eastAsia="en-CA"/>
              </w:rPr>
            </w:pPr>
            <w:sdt>
              <w:sdtPr>
                <w:rPr>
                  <w:lang w:eastAsia="en-CA"/>
                </w:rPr>
                <w:id w:val="1570996562"/>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4F00CE6F" w14:textId="3F8C6291" w:rsidR="00E124CB" w:rsidRDefault="00000000" w:rsidP="00E124CB">
            <w:pPr>
              <w:jc w:val="center"/>
              <w:rPr>
                <w:lang w:eastAsia="en-CA"/>
              </w:rPr>
            </w:pPr>
            <w:sdt>
              <w:sdtPr>
                <w:rPr>
                  <w:lang w:eastAsia="en-CA"/>
                </w:rPr>
                <w:id w:val="-690530329"/>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6CFC481F" w14:textId="77777777" w:rsidR="00E124CB" w:rsidRDefault="00E124CB" w:rsidP="00E124CB">
            <w:pPr>
              <w:jc w:val="center"/>
              <w:rPr>
                <w:lang w:eastAsia="en-CA"/>
              </w:rPr>
            </w:pPr>
          </w:p>
        </w:tc>
        <w:tc>
          <w:tcPr>
            <w:tcW w:w="3288" w:type="dxa"/>
            <w:shd w:val="clear" w:color="auto" w:fill="F2F2F2" w:themeFill="background1" w:themeFillShade="F2"/>
          </w:tcPr>
          <w:p w14:paraId="2567B843" w14:textId="77777777" w:rsidR="00E124CB" w:rsidRDefault="00E124CB" w:rsidP="00E124CB">
            <w:pPr>
              <w:rPr>
                <w:lang w:eastAsia="en-CA"/>
              </w:rPr>
            </w:pPr>
          </w:p>
        </w:tc>
      </w:tr>
      <w:tr w:rsidR="00E124CB" w14:paraId="134C3209" w14:textId="77777777" w:rsidTr="00DD2645">
        <w:tc>
          <w:tcPr>
            <w:tcW w:w="3060" w:type="dxa"/>
            <w:shd w:val="clear" w:color="auto" w:fill="F2F2F2" w:themeFill="background1" w:themeFillShade="F2"/>
          </w:tcPr>
          <w:p w14:paraId="0DF7AB41" w14:textId="4A7CD7AE" w:rsidR="00E124CB" w:rsidRDefault="00E124CB" w:rsidP="00E124CB">
            <w:pPr>
              <w:rPr>
                <w:lang w:eastAsia="en-CA"/>
              </w:rPr>
            </w:pPr>
            <w:r w:rsidRPr="00E75D62">
              <w:t>CORR OUTSIDE CRU 208</w:t>
            </w:r>
            <w:r w:rsidRPr="00E75D62">
              <w:rPr>
                <w:rFonts w:ascii="Cambria Math" w:hAnsi="Cambria Math" w:cs="Cambria Math"/>
              </w:rPr>
              <w:t>‐</w:t>
            </w:r>
            <w:r w:rsidRPr="00E75D62">
              <w:t xml:space="preserve"> </w:t>
            </w:r>
            <w:proofErr w:type="spellStart"/>
            <w:r w:rsidRPr="00E75D62">
              <w:t>richardsons</w:t>
            </w:r>
            <w:proofErr w:type="spellEnd"/>
            <w:r w:rsidRPr="00E75D62">
              <w:t xml:space="preserve"> HORN/STROBE - HORN TEST</w:t>
            </w:r>
          </w:p>
        </w:tc>
        <w:tc>
          <w:tcPr>
            <w:tcW w:w="907" w:type="dxa"/>
            <w:shd w:val="clear" w:color="auto" w:fill="F2F2F2" w:themeFill="background1" w:themeFillShade="F2"/>
            <w:vAlign w:val="center"/>
          </w:tcPr>
          <w:p w14:paraId="71718D8A" w14:textId="77777777" w:rsidR="00E124CB" w:rsidRDefault="00E124CB" w:rsidP="00E124CB">
            <w:pPr>
              <w:rPr>
                <w:lang w:eastAsia="en-CA"/>
              </w:rPr>
            </w:pPr>
          </w:p>
        </w:tc>
        <w:tc>
          <w:tcPr>
            <w:tcW w:w="686" w:type="dxa"/>
            <w:shd w:val="clear" w:color="auto" w:fill="F2F2F2" w:themeFill="background1" w:themeFillShade="F2"/>
          </w:tcPr>
          <w:p w14:paraId="2C4FD86D" w14:textId="67DFAFDD"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0E2E99A7" w14:textId="77777777" w:rsidR="00E124CB" w:rsidRDefault="00E124CB" w:rsidP="00E124CB">
            <w:pPr>
              <w:jc w:val="center"/>
              <w:rPr>
                <w:lang w:eastAsia="en-CA"/>
              </w:rPr>
            </w:pPr>
          </w:p>
        </w:tc>
        <w:tc>
          <w:tcPr>
            <w:tcW w:w="1101" w:type="dxa"/>
            <w:shd w:val="clear" w:color="auto" w:fill="F2F2F2" w:themeFill="background1" w:themeFillShade="F2"/>
          </w:tcPr>
          <w:p w14:paraId="2CC95D28" w14:textId="77777777" w:rsidR="00E124CB" w:rsidRDefault="00E124CB" w:rsidP="00E124CB">
            <w:pPr>
              <w:jc w:val="center"/>
              <w:rPr>
                <w:lang w:eastAsia="en-CA"/>
              </w:rPr>
            </w:pPr>
          </w:p>
        </w:tc>
        <w:tc>
          <w:tcPr>
            <w:tcW w:w="850" w:type="dxa"/>
            <w:shd w:val="clear" w:color="auto" w:fill="F2F2F2" w:themeFill="background1" w:themeFillShade="F2"/>
            <w:vAlign w:val="center"/>
          </w:tcPr>
          <w:p w14:paraId="440797EE" w14:textId="77777777" w:rsidR="00E124CB" w:rsidRDefault="00E124CB" w:rsidP="00E124CB">
            <w:pPr>
              <w:jc w:val="center"/>
              <w:rPr>
                <w:lang w:eastAsia="en-CA"/>
              </w:rPr>
            </w:pPr>
          </w:p>
        </w:tc>
        <w:tc>
          <w:tcPr>
            <w:tcW w:w="448" w:type="dxa"/>
            <w:shd w:val="clear" w:color="auto" w:fill="F2F2F2" w:themeFill="background1" w:themeFillShade="F2"/>
          </w:tcPr>
          <w:p w14:paraId="725C5B7A" w14:textId="37657562" w:rsidR="00E124CB" w:rsidRDefault="00000000" w:rsidP="00E124CB">
            <w:pPr>
              <w:jc w:val="center"/>
              <w:rPr>
                <w:lang w:eastAsia="en-CA"/>
              </w:rPr>
            </w:pPr>
            <w:sdt>
              <w:sdtPr>
                <w:rPr>
                  <w:lang w:eastAsia="en-CA"/>
                </w:rPr>
                <w:id w:val="1947423161"/>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5C2E453D" w14:textId="77777777" w:rsidR="00E124CB" w:rsidRDefault="00E124CB" w:rsidP="00E124CB">
            <w:pPr>
              <w:jc w:val="center"/>
              <w:rPr>
                <w:lang w:eastAsia="en-CA"/>
              </w:rPr>
            </w:pPr>
          </w:p>
        </w:tc>
        <w:tc>
          <w:tcPr>
            <w:tcW w:w="448" w:type="dxa"/>
            <w:shd w:val="clear" w:color="auto" w:fill="F2F2F2" w:themeFill="background1" w:themeFillShade="F2"/>
          </w:tcPr>
          <w:p w14:paraId="762320FB" w14:textId="1836F598" w:rsidR="00E124CB" w:rsidRDefault="00000000" w:rsidP="00E124CB">
            <w:pPr>
              <w:jc w:val="center"/>
              <w:rPr>
                <w:lang w:eastAsia="en-CA"/>
              </w:rPr>
            </w:pPr>
            <w:sdt>
              <w:sdtPr>
                <w:rPr>
                  <w:lang w:eastAsia="en-CA"/>
                </w:rPr>
                <w:id w:val="-401985353"/>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3CB525A2" w14:textId="3623E1DC" w:rsidR="00E124CB" w:rsidRDefault="00000000" w:rsidP="00E124CB">
            <w:pPr>
              <w:jc w:val="center"/>
              <w:rPr>
                <w:lang w:eastAsia="en-CA"/>
              </w:rPr>
            </w:pPr>
            <w:sdt>
              <w:sdtPr>
                <w:rPr>
                  <w:lang w:eastAsia="en-CA"/>
                </w:rPr>
                <w:id w:val="-710423126"/>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0C7199C9" w14:textId="55D8C8D0" w:rsidR="00E124CB" w:rsidRDefault="00000000" w:rsidP="00E124CB">
            <w:pPr>
              <w:jc w:val="center"/>
              <w:rPr>
                <w:lang w:eastAsia="en-CA"/>
              </w:rPr>
            </w:pPr>
            <w:sdt>
              <w:sdtPr>
                <w:rPr>
                  <w:lang w:eastAsia="en-CA"/>
                </w:rPr>
                <w:id w:val="257721053"/>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7D257701" w14:textId="77777777" w:rsidR="00E124CB" w:rsidRDefault="00E124CB" w:rsidP="00E124CB">
            <w:pPr>
              <w:jc w:val="center"/>
              <w:rPr>
                <w:lang w:eastAsia="en-CA"/>
              </w:rPr>
            </w:pPr>
          </w:p>
        </w:tc>
        <w:tc>
          <w:tcPr>
            <w:tcW w:w="3288" w:type="dxa"/>
            <w:shd w:val="clear" w:color="auto" w:fill="F2F2F2" w:themeFill="background1" w:themeFillShade="F2"/>
          </w:tcPr>
          <w:p w14:paraId="21534A0A" w14:textId="77777777" w:rsidR="00E124CB" w:rsidRDefault="00E124CB" w:rsidP="00E124CB">
            <w:pPr>
              <w:rPr>
                <w:lang w:eastAsia="en-CA"/>
              </w:rPr>
            </w:pPr>
          </w:p>
        </w:tc>
      </w:tr>
      <w:tr w:rsidR="00E124CB" w14:paraId="56D6AF50" w14:textId="77777777" w:rsidTr="00DD2645">
        <w:tc>
          <w:tcPr>
            <w:tcW w:w="3060" w:type="dxa"/>
            <w:shd w:val="clear" w:color="auto" w:fill="F2F2F2" w:themeFill="background1" w:themeFillShade="F2"/>
          </w:tcPr>
          <w:p w14:paraId="6D2832EC" w14:textId="4FD00481" w:rsidR="00E124CB" w:rsidRDefault="00E124CB" w:rsidP="00E124CB">
            <w:pPr>
              <w:rPr>
                <w:lang w:eastAsia="en-CA"/>
              </w:rPr>
            </w:pPr>
            <w:r w:rsidRPr="00E75D62">
              <w:t>CORR OUTSIDE CRU 208</w:t>
            </w:r>
            <w:r w:rsidRPr="00E75D62">
              <w:rPr>
                <w:rFonts w:ascii="Cambria Math" w:hAnsi="Cambria Math" w:cs="Cambria Math"/>
              </w:rPr>
              <w:t>‐</w:t>
            </w:r>
            <w:r w:rsidRPr="00E75D62">
              <w:t xml:space="preserve"> </w:t>
            </w:r>
            <w:proofErr w:type="spellStart"/>
            <w:r w:rsidRPr="00E75D62">
              <w:t>richardsons</w:t>
            </w:r>
            <w:proofErr w:type="spellEnd"/>
            <w:r w:rsidRPr="00E75D62">
              <w:t xml:space="preserve"> HORN/STROBE - STROBE TEST</w:t>
            </w:r>
          </w:p>
        </w:tc>
        <w:tc>
          <w:tcPr>
            <w:tcW w:w="907" w:type="dxa"/>
            <w:shd w:val="clear" w:color="auto" w:fill="F2F2F2" w:themeFill="background1" w:themeFillShade="F2"/>
            <w:vAlign w:val="center"/>
          </w:tcPr>
          <w:p w14:paraId="3A3675A8" w14:textId="77777777" w:rsidR="00E124CB" w:rsidRDefault="00E124CB" w:rsidP="00E124CB">
            <w:pPr>
              <w:rPr>
                <w:lang w:eastAsia="en-CA"/>
              </w:rPr>
            </w:pPr>
          </w:p>
        </w:tc>
        <w:tc>
          <w:tcPr>
            <w:tcW w:w="686" w:type="dxa"/>
            <w:shd w:val="clear" w:color="auto" w:fill="F2F2F2" w:themeFill="background1" w:themeFillShade="F2"/>
          </w:tcPr>
          <w:p w14:paraId="564C737D" w14:textId="0B6A9D8F"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4DF76ADC" w14:textId="77777777" w:rsidR="00E124CB" w:rsidRDefault="00E124CB" w:rsidP="00E124CB">
            <w:pPr>
              <w:jc w:val="center"/>
              <w:rPr>
                <w:lang w:eastAsia="en-CA"/>
              </w:rPr>
            </w:pPr>
          </w:p>
        </w:tc>
        <w:tc>
          <w:tcPr>
            <w:tcW w:w="1101" w:type="dxa"/>
            <w:shd w:val="clear" w:color="auto" w:fill="F2F2F2" w:themeFill="background1" w:themeFillShade="F2"/>
          </w:tcPr>
          <w:p w14:paraId="27CB5BB5" w14:textId="77777777" w:rsidR="00E124CB" w:rsidRDefault="00E124CB" w:rsidP="00E124CB">
            <w:pPr>
              <w:jc w:val="center"/>
              <w:rPr>
                <w:lang w:eastAsia="en-CA"/>
              </w:rPr>
            </w:pPr>
          </w:p>
        </w:tc>
        <w:tc>
          <w:tcPr>
            <w:tcW w:w="850" w:type="dxa"/>
            <w:shd w:val="clear" w:color="auto" w:fill="F2F2F2" w:themeFill="background1" w:themeFillShade="F2"/>
            <w:vAlign w:val="center"/>
          </w:tcPr>
          <w:p w14:paraId="3F89E3CE" w14:textId="77777777" w:rsidR="00E124CB" w:rsidRDefault="00E124CB" w:rsidP="00E124CB">
            <w:pPr>
              <w:jc w:val="center"/>
              <w:rPr>
                <w:lang w:eastAsia="en-CA"/>
              </w:rPr>
            </w:pPr>
          </w:p>
        </w:tc>
        <w:tc>
          <w:tcPr>
            <w:tcW w:w="448" w:type="dxa"/>
            <w:shd w:val="clear" w:color="auto" w:fill="F2F2F2" w:themeFill="background1" w:themeFillShade="F2"/>
          </w:tcPr>
          <w:p w14:paraId="27F52064" w14:textId="7321B972" w:rsidR="00E124CB" w:rsidRDefault="00000000" w:rsidP="00E124CB">
            <w:pPr>
              <w:jc w:val="center"/>
              <w:rPr>
                <w:lang w:eastAsia="en-CA"/>
              </w:rPr>
            </w:pPr>
            <w:sdt>
              <w:sdtPr>
                <w:rPr>
                  <w:lang w:eastAsia="en-CA"/>
                </w:rPr>
                <w:id w:val="-1800834486"/>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01E86BE8" w14:textId="77777777" w:rsidR="00E124CB" w:rsidRDefault="00E124CB" w:rsidP="00E124CB">
            <w:pPr>
              <w:jc w:val="center"/>
              <w:rPr>
                <w:lang w:eastAsia="en-CA"/>
              </w:rPr>
            </w:pPr>
          </w:p>
        </w:tc>
        <w:tc>
          <w:tcPr>
            <w:tcW w:w="448" w:type="dxa"/>
            <w:shd w:val="clear" w:color="auto" w:fill="F2F2F2" w:themeFill="background1" w:themeFillShade="F2"/>
          </w:tcPr>
          <w:p w14:paraId="4C805303" w14:textId="75494E9E" w:rsidR="00E124CB" w:rsidRDefault="00000000" w:rsidP="00E124CB">
            <w:pPr>
              <w:jc w:val="center"/>
              <w:rPr>
                <w:lang w:eastAsia="en-CA"/>
              </w:rPr>
            </w:pPr>
            <w:sdt>
              <w:sdtPr>
                <w:rPr>
                  <w:lang w:eastAsia="en-CA"/>
                </w:rPr>
                <w:id w:val="519060232"/>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71FD689D" w14:textId="07730745" w:rsidR="00E124CB" w:rsidRDefault="00000000" w:rsidP="00E124CB">
            <w:pPr>
              <w:jc w:val="center"/>
              <w:rPr>
                <w:lang w:eastAsia="en-CA"/>
              </w:rPr>
            </w:pPr>
            <w:sdt>
              <w:sdtPr>
                <w:rPr>
                  <w:lang w:eastAsia="en-CA"/>
                </w:rPr>
                <w:id w:val="859325954"/>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21A34DAB" w14:textId="483BEC59" w:rsidR="00E124CB" w:rsidRDefault="00000000" w:rsidP="00E124CB">
            <w:pPr>
              <w:jc w:val="center"/>
              <w:rPr>
                <w:lang w:eastAsia="en-CA"/>
              </w:rPr>
            </w:pPr>
            <w:sdt>
              <w:sdtPr>
                <w:rPr>
                  <w:lang w:eastAsia="en-CA"/>
                </w:rPr>
                <w:id w:val="-247962638"/>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10E74BB3" w14:textId="77777777" w:rsidR="00E124CB" w:rsidRDefault="00E124CB" w:rsidP="00E124CB">
            <w:pPr>
              <w:jc w:val="center"/>
              <w:rPr>
                <w:lang w:eastAsia="en-CA"/>
              </w:rPr>
            </w:pPr>
          </w:p>
        </w:tc>
        <w:tc>
          <w:tcPr>
            <w:tcW w:w="3288" w:type="dxa"/>
            <w:shd w:val="clear" w:color="auto" w:fill="F2F2F2" w:themeFill="background1" w:themeFillShade="F2"/>
          </w:tcPr>
          <w:p w14:paraId="144FDCCF" w14:textId="77777777" w:rsidR="00E124CB" w:rsidRDefault="00E124CB" w:rsidP="00E124CB">
            <w:pPr>
              <w:rPr>
                <w:lang w:eastAsia="en-CA"/>
              </w:rPr>
            </w:pPr>
          </w:p>
        </w:tc>
      </w:tr>
      <w:tr w:rsidR="00E124CB" w14:paraId="55D1E6D6" w14:textId="77777777" w:rsidTr="00DD2645">
        <w:tc>
          <w:tcPr>
            <w:tcW w:w="3060" w:type="dxa"/>
            <w:shd w:val="clear" w:color="auto" w:fill="F2F2F2" w:themeFill="background1" w:themeFillShade="F2"/>
          </w:tcPr>
          <w:p w14:paraId="05108029" w14:textId="7874A838" w:rsidR="00E124CB" w:rsidRDefault="00E124CB" w:rsidP="00E124CB">
            <w:pPr>
              <w:rPr>
                <w:lang w:eastAsia="en-CA"/>
              </w:rPr>
            </w:pPr>
            <w:r w:rsidRPr="00E75D62">
              <w:t>CORR OUTSIDE CRU 304 #1</w:t>
            </w:r>
            <w:r w:rsidRPr="00E75D62">
              <w:rPr>
                <w:rFonts w:ascii="Cambria Math" w:hAnsi="Cambria Math" w:cs="Cambria Math"/>
              </w:rPr>
              <w:t>‐</w:t>
            </w:r>
            <w:r w:rsidRPr="00E75D62">
              <w:t xml:space="preserve"> la vie HORN/STROBE - HORN TEST</w:t>
            </w:r>
          </w:p>
        </w:tc>
        <w:tc>
          <w:tcPr>
            <w:tcW w:w="907" w:type="dxa"/>
            <w:shd w:val="clear" w:color="auto" w:fill="F2F2F2" w:themeFill="background1" w:themeFillShade="F2"/>
            <w:vAlign w:val="center"/>
          </w:tcPr>
          <w:p w14:paraId="65114E2E" w14:textId="77777777" w:rsidR="00E124CB" w:rsidRDefault="00E124CB" w:rsidP="00E124CB">
            <w:pPr>
              <w:rPr>
                <w:lang w:eastAsia="en-CA"/>
              </w:rPr>
            </w:pPr>
          </w:p>
        </w:tc>
        <w:tc>
          <w:tcPr>
            <w:tcW w:w="686" w:type="dxa"/>
            <w:shd w:val="clear" w:color="auto" w:fill="F2F2F2" w:themeFill="background1" w:themeFillShade="F2"/>
          </w:tcPr>
          <w:p w14:paraId="63F117C5" w14:textId="142B3C7C"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3329D156" w14:textId="77777777" w:rsidR="00E124CB" w:rsidRDefault="00E124CB" w:rsidP="00E124CB">
            <w:pPr>
              <w:jc w:val="center"/>
              <w:rPr>
                <w:lang w:eastAsia="en-CA"/>
              </w:rPr>
            </w:pPr>
          </w:p>
        </w:tc>
        <w:tc>
          <w:tcPr>
            <w:tcW w:w="1101" w:type="dxa"/>
            <w:shd w:val="clear" w:color="auto" w:fill="F2F2F2" w:themeFill="background1" w:themeFillShade="F2"/>
          </w:tcPr>
          <w:p w14:paraId="665091E1" w14:textId="77777777" w:rsidR="00E124CB" w:rsidRDefault="00E124CB" w:rsidP="00E124CB">
            <w:pPr>
              <w:jc w:val="center"/>
              <w:rPr>
                <w:lang w:eastAsia="en-CA"/>
              </w:rPr>
            </w:pPr>
          </w:p>
        </w:tc>
        <w:tc>
          <w:tcPr>
            <w:tcW w:w="850" w:type="dxa"/>
            <w:shd w:val="clear" w:color="auto" w:fill="F2F2F2" w:themeFill="background1" w:themeFillShade="F2"/>
            <w:vAlign w:val="center"/>
          </w:tcPr>
          <w:p w14:paraId="3BF94313" w14:textId="77777777" w:rsidR="00E124CB" w:rsidRDefault="00E124CB" w:rsidP="00E124CB">
            <w:pPr>
              <w:jc w:val="center"/>
              <w:rPr>
                <w:lang w:eastAsia="en-CA"/>
              </w:rPr>
            </w:pPr>
          </w:p>
        </w:tc>
        <w:tc>
          <w:tcPr>
            <w:tcW w:w="448" w:type="dxa"/>
            <w:shd w:val="clear" w:color="auto" w:fill="F2F2F2" w:themeFill="background1" w:themeFillShade="F2"/>
          </w:tcPr>
          <w:p w14:paraId="648EFDAD" w14:textId="5015DC1E" w:rsidR="00E124CB" w:rsidRDefault="00000000" w:rsidP="00E124CB">
            <w:pPr>
              <w:jc w:val="center"/>
              <w:rPr>
                <w:lang w:eastAsia="en-CA"/>
              </w:rPr>
            </w:pPr>
            <w:sdt>
              <w:sdtPr>
                <w:rPr>
                  <w:lang w:eastAsia="en-CA"/>
                </w:rPr>
                <w:id w:val="-542672758"/>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5CA6C484" w14:textId="77777777" w:rsidR="00E124CB" w:rsidRDefault="00E124CB" w:rsidP="00E124CB">
            <w:pPr>
              <w:jc w:val="center"/>
              <w:rPr>
                <w:lang w:eastAsia="en-CA"/>
              </w:rPr>
            </w:pPr>
          </w:p>
        </w:tc>
        <w:tc>
          <w:tcPr>
            <w:tcW w:w="448" w:type="dxa"/>
            <w:shd w:val="clear" w:color="auto" w:fill="F2F2F2" w:themeFill="background1" w:themeFillShade="F2"/>
          </w:tcPr>
          <w:p w14:paraId="04CDE0A9" w14:textId="17452A89" w:rsidR="00E124CB" w:rsidRDefault="00000000" w:rsidP="00E124CB">
            <w:pPr>
              <w:jc w:val="center"/>
              <w:rPr>
                <w:lang w:eastAsia="en-CA"/>
              </w:rPr>
            </w:pPr>
            <w:sdt>
              <w:sdtPr>
                <w:rPr>
                  <w:lang w:eastAsia="en-CA"/>
                </w:rPr>
                <w:id w:val="817078003"/>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69306BAA" w14:textId="4106EE73" w:rsidR="00E124CB" w:rsidRDefault="00000000" w:rsidP="00E124CB">
            <w:pPr>
              <w:jc w:val="center"/>
              <w:rPr>
                <w:lang w:eastAsia="en-CA"/>
              </w:rPr>
            </w:pPr>
            <w:sdt>
              <w:sdtPr>
                <w:rPr>
                  <w:lang w:eastAsia="en-CA"/>
                </w:rPr>
                <w:id w:val="-975914793"/>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019F4269" w14:textId="17261237" w:rsidR="00E124CB" w:rsidRDefault="00000000" w:rsidP="00E124CB">
            <w:pPr>
              <w:jc w:val="center"/>
              <w:rPr>
                <w:lang w:eastAsia="en-CA"/>
              </w:rPr>
            </w:pPr>
            <w:sdt>
              <w:sdtPr>
                <w:rPr>
                  <w:lang w:eastAsia="en-CA"/>
                </w:rPr>
                <w:id w:val="2077080412"/>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55C36DF7" w14:textId="77777777" w:rsidR="00E124CB" w:rsidRDefault="00E124CB" w:rsidP="00E124CB">
            <w:pPr>
              <w:jc w:val="center"/>
              <w:rPr>
                <w:lang w:eastAsia="en-CA"/>
              </w:rPr>
            </w:pPr>
          </w:p>
        </w:tc>
        <w:tc>
          <w:tcPr>
            <w:tcW w:w="3288" w:type="dxa"/>
            <w:shd w:val="clear" w:color="auto" w:fill="F2F2F2" w:themeFill="background1" w:themeFillShade="F2"/>
          </w:tcPr>
          <w:p w14:paraId="455E82EF" w14:textId="77777777" w:rsidR="00E124CB" w:rsidRDefault="00E124CB" w:rsidP="00E124CB">
            <w:pPr>
              <w:rPr>
                <w:lang w:eastAsia="en-CA"/>
              </w:rPr>
            </w:pPr>
          </w:p>
        </w:tc>
      </w:tr>
      <w:tr w:rsidR="00E124CB" w14:paraId="50A12131" w14:textId="77777777" w:rsidTr="00DD2645">
        <w:tc>
          <w:tcPr>
            <w:tcW w:w="3060" w:type="dxa"/>
            <w:shd w:val="clear" w:color="auto" w:fill="F2F2F2" w:themeFill="background1" w:themeFillShade="F2"/>
          </w:tcPr>
          <w:p w14:paraId="70917BAD" w14:textId="2A92C648" w:rsidR="00E124CB" w:rsidRDefault="00E124CB" w:rsidP="00E124CB">
            <w:pPr>
              <w:rPr>
                <w:lang w:eastAsia="en-CA"/>
              </w:rPr>
            </w:pPr>
            <w:r w:rsidRPr="00E75D62">
              <w:t>CORR OUTSIDE CRU 304 #1</w:t>
            </w:r>
            <w:r w:rsidRPr="00E75D62">
              <w:rPr>
                <w:rFonts w:ascii="Cambria Math" w:hAnsi="Cambria Math" w:cs="Cambria Math"/>
              </w:rPr>
              <w:t>‐</w:t>
            </w:r>
            <w:r w:rsidRPr="00E75D62">
              <w:t xml:space="preserve"> la vie HORN/STROBE - STROBE TEST</w:t>
            </w:r>
          </w:p>
        </w:tc>
        <w:tc>
          <w:tcPr>
            <w:tcW w:w="907" w:type="dxa"/>
            <w:shd w:val="clear" w:color="auto" w:fill="F2F2F2" w:themeFill="background1" w:themeFillShade="F2"/>
            <w:vAlign w:val="center"/>
          </w:tcPr>
          <w:p w14:paraId="1842972F" w14:textId="77777777" w:rsidR="00E124CB" w:rsidRDefault="00E124CB" w:rsidP="00E124CB">
            <w:pPr>
              <w:rPr>
                <w:lang w:eastAsia="en-CA"/>
              </w:rPr>
            </w:pPr>
          </w:p>
        </w:tc>
        <w:tc>
          <w:tcPr>
            <w:tcW w:w="686" w:type="dxa"/>
            <w:shd w:val="clear" w:color="auto" w:fill="F2F2F2" w:themeFill="background1" w:themeFillShade="F2"/>
          </w:tcPr>
          <w:p w14:paraId="4DAE98F3" w14:textId="59BC2A1A"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3E2E88EE" w14:textId="77777777" w:rsidR="00E124CB" w:rsidRDefault="00E124CB" w:rsidP="00E124CB">
            <w:pPr>
              <w:jc w:val="center"/>
              <w:rPr>
                <w:lang w:eastAsia="en-CA"/>
              </w:rPr>
            </w:pPr>
          </w:p>
        </w:tc>
        <w:tc>
          <w:tcPr>
            <w:tcW w:w="1101" w:type="dxa"/>
            <w:shd w:val="clear" w:color="auto" w:fill="F2F2F2" w:themeFill="background1" w:themeFillShade="F2"/>
          </w:tcPr>
          <w:p w14:paraId="1A47E675" w14:textId="77777777" w:rsidR="00E124CB" w:rsidRDefault="00E124CB" w:rsidP="00E124CB">
            <w:pPr>
              <w:jc w:val="center"/>
              <w:rPr>
                <w:lang w:eastAsia="en-CA"/>
              </w:rPr>
            </w:pPr>
          </w:p>
        </w:tc>
        <w:tc>
          <w:tcPr>
            <w:tcW w:w="850" w:type="dxa"/>
            <w:shd w:val="clear" w:color="auto" w:fill="F2F2F2" w:themeFill="background1" w:themeFillShade="F2"/>
            <w:vAlign w:val="center"/>
          </w:tcPr>
          <w:p w14:paraId="5360E1BB" w14:textId="77777777" w:rsidR="00E124CB" w:rsidRDefault="00E124CB" w:rsidP="00E124CB">
            <w:pPr>
              <w:jc w:val="center"/>
              <w:rPr>
                <w:lang w:eastAsia="en-CA"/>
              </w:rPr>
            </w:pPr>
          </w:p>
        </w:tc>
        <w:tc>
          <w:tcPr>
            <w:tcW w:w="448" w:type="dxa"/>
            <w:shd w:val="clear" w:color="auto" w:fill="F2F2F2" w:themeFill="background1" w:themeFillShade="F2"/>
          </w:tcPr>
          <w:p w14:paraId="46C0AADC" w14:textId="64B43964" w:rsidR="00E124CB" w:rsidRDefault="00000000" w:rsidP="00E124CB">
            <w:pPr>
              <w:jc w:val="center"/>
              <w:rPr>
                <w:lang w:eastAsia="en-CA"/>
              </w:rPr>
            </w:pPr>
            <w:sdt>
              <w:sdtPr>
                <w:rPr>
                  <w:lang w:eastAsia="en-CA"/>
                </w:rPr>
                <w:id w:val="-481077038"/>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68679149" w14:textId="77777777" w:rsidR="00E124CB" w:rsidRDefault="00E124CB" w:rsidP="00E124CB">
            <w:pPr>
              <w:jc w:val="center"/>
              <w:rPr>
                <w:lang w:eastAsia="en-CA"/>
              </w:rPr>
            </w:pPr>
          </w:p>
        </w:tc>
        <w:tc>
          <w:tcPr>
            <w:tcW w:w="448" w:type="dxa"/>
            <w:shd w:val="clear" w:color="auto" w:fill="F2F2F2" w:themeFill="background1" w:themeFillShade="F2"/>
          </w:tcPr>
          <w:p w14:paraId="683D95C7" w14:textId="39E068AE" w:rsidR="00E124CB" w:rsidRDefault="00000000" w:rsidP="00E124CB">
            <w:pPr>
              <w:jc w:val="center"/>
              <w:rPr>
                <w:lang w:eastAsia="en-CA"/>
              </w:rPr>
            </w:pPr>
            <w:sdt>
              <w:sdtPr>
                <w:rPr>
                  <w:lang w:eastAsia="en-CA"/>
                </w:rPr>
                <w:id w:val="-1493557465"/>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1DA7E197" w14:textId="043B6F11" w:rsidR="00E124CB" w:rsidRDefault="00000000" w:rsidP="00E124CB">
            <w:pPr>
              <w:jc w:val="center"/>
              <w:rPr>
                <w:lang w:eastAsia="en-CA"/>
              </w:rPr>
            </w:pPr>
            <w:sdt>
              <w:sdtPr>
                <w:rPr>
                  <w:lang w:eastAsia="en-CA"/>
                </w:rPr>
                <w:id w:val="-2081664833"/>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4C861FB8" w14:textId="5CC055AF" w:rsidR="00E124CB" w:rsidRDefault="00000000" w:rsidP="00E124CB">
            <w:pPr>
              <w:jc w:val="center"/>
              <w:rPr>
                <w:lang w:eastAsia="en-CA"/>
              </w:rPr>
            </w:pPr>
            <w:sdt>
              <w:sdtPr>
                <w:rPr>
                  <w:lang w:eastAsia="en-CA"/>
                </w:rPr>
                <w:id w:val="1428852156"/>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507BA2B8" w14:textId="77777777" w:rsidR="00E124CB" w:rsidRDefault="00E124CB" w:rsidP="00E124CB">
            <w:pPr>
              <w:jc w:val="center"/>
              <w:rPr>
                <w:lang w:eastAsia="en-CA"/>
              </w:rPr>
            </w:pPr>
          </w:p>
        </w:tc>
        <w:tc>
          <w:tcPr>
            <w:tcW w:w="3288" w:type="dxa"/>
            <w:shd w:val="clear" w:color="auto" w:fill="F2F2F2" w:themeFill="background1" w:themeFillShade="F2"/>
          </w:tcPr>
          <w:p w14:paraId="321E549F" w14:textId="77777777" w:rsidR="00E124CB" w:rsidRDefault="00E124CB" w:rsidP="00E124CB">
            <w:pPr>
              <w:rPr>
                <w:lang w:eastAsia="en-CA"/>
              </w:rPr>
            </w:pPr>
          </w:p>
        </w:tc>
      </w:tr>
      <w:tr w:rsidR="00E124CB" w14:paraId="2D241978" w14:textId="77777777" w:rsidTr="00DD2645">
        <w:tc>
          <w:tcPr>
            <w:tcW w:w="3060" w:type="dxa"/>
            <w:shd w:val="clear" w:color="auto" w:fill="F2F2F2" w:themeFill="background1" w:themeFillShade="F2"/>
          </w:tcPr>
          <w:p w14:paraId="50832EF0" w14:textId="7402C7DF" w:rsidR="00E124CB" w:rsidRDefault="00E124CB" w:rsidP="00E124CB">
            <w:pPr>
              <w:rPr>
                <w:lang w:eastAsia="en-CA"/>
              </w:rPr>
            </w:pPr>
            <w:r w:rsidRPr="00E75D62">
              <w:t>CORR OUTSIDE CRU 304 #2</w:t>
            </w:r>
            <w:r w:rsidRPr="00E75D62">
              <w:rPr>
                <w:rFonts w:ascii="Cambria Math" w:hAnsi="Cambria Math" w:cs="Cambria Math"/>
              </w:rPr>
              <w:t>‐</w:t>
            </w:r>
            <w:r w:rsidRPr="00E75D62">
              <w:t xml:space="preserve"> la vie HORN/STROBE - HORN TEST</w:t>
            </w:r>
          </w:p>
        </w:tc>
        <w:tc>
          <w:tcPr>
            <w:tcW w:w="907" w:type="dxa"/>
            <w:shd w:val="clear" w:color="auto" w:fill="F2F2F2" w:themeFill="background1" w:themeFillShade="F2"/>
            <w:vAlign w:val="center"/>
          </w:tcPr>
          <w:p w14:paraId="53AC9ABB" w14:textId="77777777" w:rsidR="00E124CB" w:rsidRDefault="00E124CB" w:rsidP="00E124CB">
            <w:pPr>
              <w:rPr>
                <w:lang w:eastAsia="en-CA"/>
              </w:rPr>
            </w:pPr>
          </w:p>
        </w:tc>
        <w:tc>
          <w:tcPr>
            <w:tcW w:w="686" w:type="dxa"/>
            <w:shd w:val="clear" w:color="auto" w:fill="F2F2F2" w:themeFill="background1" w:themeFillShade="F2"/>
          </w:tcPr>
          <w:p w14:paraId="1FB8E734" w14:textId="22A8051C"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138A859E" w14:textId="77777777" w:rsidR="00E124CB" w:rsidRDefault="00E124CB" w:rsidP="00E124CB">
            <w:pPr>
              <w:jc w:val="center"/>
              <w:rPr>
                <w:lang w:eastAsia="en-CA"/>
              </w:rPr>
            </w:pPr>
          </w:p>
        </w:tc>
        <w:tc>
          <w:tcPr>
            <w:tcW w:w="1101" w:type="dxa"/>
            <w:shd w:val="clear" w:color="auto" w:fill="F2F2F2" w:themeFill="background1" w:themeFillShade="F2"/>
          </w:tcPr>
          <w:p w14:paraId="4434BC11" w14:textId="77777777" w:rsidR="00E124CB" w:rsidRDefault="00E124CB" w:rsidP="00E124CB">
            <w:pPr>
              <w:jc w:val="center"/>
              <w:rPr>
                <w:lang w:eastAsia="en-CA"/>
              </w:rPr>
            </w:pPr>
          </w:p>
        </w:tc>
        <w:tc>
          <w:tcPr>
            <w:tcW w:w="850" w:type="dxa"/>
            <w:shd w:val="clear" w:color="auto" w:fill="F2F2F2" w:themeFill="background1" w:themeFillShade="F2"/>
            <w:vAlign w:val="center"/>
          </w:tcPr>
          <w:p w14:paraId="361F9E76" w14:textId="77777777" w:rsidR="00E124CB" w:rsidRDefault="00E124CB" w:rsidP="00E124CB">
            <w:pPr>
              <w:jc w:val="center"/>
              <w:rPr>
                <w:lang w:eastAsia="en-CA"/>
              </w:rPr>
            </w:pPr>
          </w:p>
        </w:tc>
        <w:tc>
          <w:tcPr>
            <w:tcW w:w="448" w:type="dxa"/>
            <w:shd w:val="clear" w:color="auto" w:fill="F2F2F2" w:themeFill="background1" w:themeFillShade="F2"/>
          </w:tcPr>
          <w:p w14:paraId="760ED6E0" w14:textId="7E03C2BA" w:rsidR="00E124CB" w:rsidRDefault="00000000" w:rsidP="00E124CB">
            <w:pPr>
              <w:jc w:val="center"/>
              <w:rPr>
                <w:lang w:eastAsia="en-CA"/>
              </w:rPr>
            </w:pPr>
            <w:sdt>
              <w:sdtPr>
                <w:rPr>
                  <w:lang w:eastAsia="en-CA"/>
                </w:rPr>
                <w:id w:val="-501974346"/>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3256508D" w14:textId="77777777" w:rsidR="00E124CB" w:rsidRDefault="00E124CB" w:rsidP="00E124CB">
            <w:pPr>
              <w:jc w:val="center"/>
              <w:rPr>
                <w:lang w:eastAsia="en-CA"/>
              </w:rPr>
            </w:pPr>
          </w:p>
        </w:tc>
        <w:tc>
          <w:tcPr>
            <w:tcW w:w="448" w:type="dxa"/>
            <w:shd w:val="clear" w:color="auto" w:fill="F2F2F2" w:themeFill="background1" w:themeFillShade="F2"/>
          </w:tcPr>
          <w:p w14:paraId="345D10C2" w14:textId="092A03D5" w:rsidR="00E124CB" w:rsidRDefault="00000000" w:rsidP="00E124CB">
            <w:pPr>
              <w:jc w:val="center"/>
              <w:rPr>
                <w:lang w:eastAsia="en-CA"/>
              </w:rPr>
            </w:pPr>
            <w:sdt>
              <w:sdtPr>
                <w:rPr>
                  <w:lang w:eastAsia="en-CA"/>
                </w:rPr>
                <w:id w:val="-499585995"/>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7158ACA7" w14:textId="029F81A8" w:rsidR="00E124CB" w:rsidRDefault="00000000" w:rsidP="00E124CB">
            <w:pPr>
              <w:jc w:val="center"/>
              <w:rPr>
                <w:lang w:eastAsia="en-CA"/>
              </w:rPr>
            </w:pPr>
            <w:sdt>
              <w:sdtPr>
                <w:rPr>
                  <w:lang w:eastAsia="en-CA"/>
                </w:rPr>
                <w:id w:val="-297767126"/>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71E47C20" w14:textId="006165C1" w:rsidR="00E124CB" w:rsidRDefault="00000000" w:rsidP="00E124CB">
            <w:pPr>
              <w:jc w:val="center"/>
              <w:rPr>
                <w:lang w:eastAsia="en-CA"/>
              </w:rPr>
            </w:pPr>
            <w:sdt>
              <w:sdtPr>
                <w:rPr>
                  <w:lang w:eastAsia="en-CA"/>
                </w:rPr>
                <w:id w:val="-1287190222"/>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657AC265" w14:textId="77777777" w:rsidR="00E124CB" w:rsidRDefault="00E124CB" w:rsidP="00E124CB">
            <w:pPr>
              <w:jc w:val="center"/>
              <w:rPr>
                <w:lang w:eastAsia="en-CA"/>
              </w:rPr>
            </w:pPr>
          </w:p>
        </w:tc>
        <w:tc>
          <w:tcPr>
            <w:tcW w:w="3288" w:type="dxa"/>
            <w:shd w:val="clear" w:color="auto" w:fill="F2F2F2" w:themeFill="background1" w:themeFillShade="F2"/>
          </w:tcPr>
          <w:p w14:paraId="318096C0" w14:textId="77777777" w:rsidR="00E124CB" w:rsidRDefault="00E124CB" w:rsidP="00E124CB">
            <w:pPr>
              <w:rPr>
                <w:lang w:eastAsia="en-CA"/>
              </w:rPr>
            </w:pPr>
          </w:p>
        </w:tc>
      </w:tr>
      <w:tr w:rsidR="00E124CB" w14:paraId="437689C3" w14:textId="77777777" w:rsidTr="00DD2645">
        <w:tc>
          <w:tcPr>
            <w:tcW w:w="3060" w:type="dxa"/>
            <w:shd w:val="clear" w:color="auto" w:fill="F2F2F2" w:themeFill="background1" w:themeFillShade="F2"/>
          </w:tcPr>
          <w:p w14:paraId="5CF1E2A4" w14:textId="7ADECE72" w:rsidR="00E124CB" w:rsidRDefault="00E124CB" w:rsidP="00E124CB">
            <w:pPr>
              <w:rPr>
                <w:lang w:eastAsia="en-CA"/>
              </w:rPr>
            </w:pPr>
            <w:r w:rsidRPr="00E75D62">
              <w:t>CORR OUTSIDE CRU 304 #2</w:t>
            </w:r>
            <w:r w:rsidRPr="00E75D62">
              <w:rPr>
                <w:rFonts w:ascii="Cambria Math" w:hAnsi="Cambria Math" w:cs="Cambria Math"/>
              </w:rPr>
              <w:t>‐</w:t>
            </w:r>
            <w:r w:rsidRPr="00E75D62">
              <w:t xml:space="preserve"> la vie HORN/STROBE - STROBE TEST</w:t>
            </w:r>
          </w:p>
        </w:tc>
        <w:tc>
          <w:tcPr>
            <w:tcW w:w="907" w:type="dxa"/>
            <w:shd w:val="clear" w:color="auto" w:fill="F2F2F2" w:themeFill="background1" w:themeFillShade="F2"/>
            <w:vAlign w:val="center"/>
          </w:tcPr>
          <w:p w14:paraId="46908372" w14:textId="77777777" w:rsidR="00E124CB" w:rsidRDefault="00E124CB" w:rsidP="00E124CB">
            <w:pPr>
              <w:rPr>
                <w:lang w:eastAsia="en-CA"/>
              </w:rPr>
            </w:pPr>
          </w:p>
        </w:tc>
        <w:tc>
          <w:tcPr>
            <w:tcW w:w="686" w:type="dxa"/>
            <w:shd w:val="clear" w:color="auto" w:fill="F2F2F2" w:themeFill="background1" w:themeFillShade="F2"/>
          </w:tcPr>
          <w:p w14:paraId="310F8C66" w14:textId="22D8B899"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3C89F2AE" w14:textId="77777777" w:rsidR="00E124CB" w:rsidRDefault="00E124CB" w:rsidP="00E124CB">
            <w:pPr>
              <w:jc w:val="center"/>
              <w:rPr>
                <w:lang w:eastAsia="en-CA"/>
              </w:rPr>
            </w:pPr>
          </w:p>
        </w:tc>
        <w:tc>
          <w:tcPr>
            <w:tcW w:w="1101" w:type="dxa"/>
            <w:shd w:val="clear" w:color="auto" w:fill="F2F2F2" w:themeFill="background1" w:themeFillShade="F2"/>
          </w:tcPr>
          <w:p w14:paraId="132FDDF2" w14:textId="77777777" w:rsidR="00E124CB" w:rsidRDefault="00E124CB" w:rsidP="00E124CB">
            <w:pPr>
              <w:jc w:val="center"/>
              <w:rPr>
                <w:lang w:eastAsia="en-CA"/>
              </w:rPr>
            </w:pPr>
          </w:p>
        </w:tc>
        <w:tc>
          <w:tcPr>
            <w:tcW w:w="850" w:type="dxa"/>
            <w:shd w:val="clear" w:color="auto" w:fill="F2F2F2" w:themeFill="background1" w:themeFillShade="F2"/>
            <w:vAlign w:val="center"/>
          </w:tcPr>
          <w:p w14:paraId="2E62537F" w14:textId="77777777" w:rsidR="00E124CB" w:rsidRDefault="00E124CB" w:rsidP="00E124CB">
            <w:pPr>
              <w:jc w:val="center"/>
              <w:rPr>
                <w:lang w:eastAsia="en-CA"/>
              </w:rPr>
            </w:pPr>
          </w:p>
        </w:tc>
        <w:tc>
          <w:tcPr>
            <w:tcW w:w="448" w:type="dxa"/>
            <w:shd w:val="clear" w:color="auto" w:fill="F2F2F2" w:themeFill="background1" w:themeFillShade="F2"/>
          </w:tcPr>
          <w:p w14:paraId="0D2A0D06" w14:textId="6D078400" w:rsidR="00E124CB" w:rsidRDefault="00000000" w:rsidP="00E124CB">
            <w:pPr>
              <w:jc w:val="center"/>
              <w:rPr>
                <w:lang w:eastAsia="en-CA"/>
              </w:rPr>
            </w:pPr>
            <w:sdt>
              <w:sdtPr>
                <w:rPr>
                  <w:lang w:eastAsia="en-CA"/>
                </w:rPr>
                <w:id w:val="-492570141"/>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21426983" w14:textId="77777777" w:rsidR="00E124CB" w:rsidRDefault="00E124CB" w:rsidP="00E124CB">
            <w:pPr>
              <w:jc w:val="center"/>
              <w:rPr>
                <w:lang w:eastAsia="en-CA"/>
              </w:rPr>
            </w:pPr>
          </w:p>
        </w:tc>
        <w:tc>
          <w:tcPr>
            <w:tcW w:w="448" w:type="dxa"/>
            <w:shd w:val="clear" w:color="auto" w:fill="F2F2F2" w:themeFill="background1" w:themeFillShade="F2"/>
          </w:tcPr>
          <w:p w14:paraId="0BD68143" w14:textId="6A115ADD" w:rsidR="00E124CB" w:rsidRDefault="00000000" w:rsidP="00E124CB">
            <w:pPr>
              <w:jc w:val="center"/>
              <w:rPr>
                <w:lang w:eastAsia="en-CA"/>
              </w:rPr>
            </w:pPr>
            <w:sdt>
              <w:sdtPr>
                <w:rPr>
                  <w:lang w:eastAsia="en-CA"/>
                </w:rPr>
                <w:id w:val="1472405563"/>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3F29A36F" w14:textId="7452E32C" w:rsidR="00E124CB" w:rsidRDefault="00000000" w:rsidP="00E124CB">
            <w:pPr>
              <w:jc w:val="center"/>
              <w:rPr>
                <w:lang w:eastAsia="en-CA"/>
              </w:rPr>
            </w:pPr>
            <w:sdt>
              <w:sdtPr>
                <w:rPr>
                  <w:lang w:eastAsia="en-CA"/>
                </w:rPr>
                <w:id w:val="2021280528"/>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3B6FA6BA" w14:textId="73F41DF9" w:rsidR="00E124CB" w:rsidRDefault="00000000" w:rsidP="00E124CB">
            <w:pPr>
              <w:jc w:val="center"/>
              <w:rPr>
                <w:lang w:eastAsia="en-CA"/>
              </w:rPr>
            </w:pPr>
            <w:sdt>
              <w:sdtPr>
                <w:rPr>
                  <w:lang w:eastAsia="en-CA"/>
                </w:rPr>
                <w:id w:val="1729260640"/>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455BF966" w14:textId="77777777" w:rsidR="00E124CB" w:rsidRDefault="00E124CB" w:rsidP="00E124CB">
            <w:pPr>
              <w:jc w:val="center"/>
              <w:rPr>
                <w:lang w:eastAsia="en-CA"/>
              </w:rPr>
            </w:pPr>
          </w:p>
        </w:tc>
        <w:tc>
          <w:tcPr>
            <w:tcW w:w="3288" w:type="dxa"/>
            <w:shd w:val="clear" w:color="auto" w:fill="F2F2F2" w:themeFill="background1" w:themeFillShade="F2"/>
          </w:tcPr>
          <w:p w14:paraId="747B90FF" w14:textId="77777777" w:rsidR="00E124CB" w:rsidRDefault="00E124CB" w:rsidP="00E124CB">
            <w:pPr>
              <w:rPr>
                <w:lang w:eastAsia="en-CA"/>
              </w:rPr>
            </w:pPr>
          </w:p>
        </w:tc>
      </w:tr>
      <w:tr w:rsidR="00E124CB" w14:paraId="70FE5BB7" w14:textId="77777777" w:rsidTr="00DD2645">
        <w:tc>
          <w:tcPr>
            <w:tcW w:w="3060" w:type="dxa"/>
            <w:shd w:val="clear" w:color="auto" w:fill="F2F2F2" w:themeFill="background1" w:themeFillShade="F2"/>
          </w:tcPr>
          <w:p w14:paraId="358FD2E2" w14:textId="14920598" w:rsidR="00E124CB" w:rsidRDefault="00E124CB" w:rsidP="00E124CB">
            <w:pPr>
              <w:rPr>
                <w:lang w:eastAsia="en-CA"/>
              </w:rPr>
            </w:pPr>
            <w:r w:rsidRPr="00E75D62">
              <w:t>SPRINKLER ROOM #2 HORN/STROBE - HORN TEST</w:t>
            </w:r>
          </w:p>
        </w:tc>
        <w:tc>
          <w:tcPr>
            <w:tcW w:w="907" w:type="dxa"/>
            <w:shd w:val="clear" w:color="auto" w:fill="F2F2F2" w:themeFill="background1" w:themeFillShade="F2"/>
            <w:vAlign w:val="center"/>
          </w:tcPr>
          <w:p w14:paraId="699A0828" w14:textId="77777777" w:rsidR="00E124CB" w:rsidRDefault="00E124CB" w:rsidP="00E124CB">
            <w:pPr>
              <w:rPr>
                <w:lang w:eastAsia="en-CA"/>
              </w:rPr>
            </w:pPr>
          </w:p>
        </w:tc>
        <w:tc>
          <w:tcPr>
            <w:tcW w:w="686" w:type="dxa"/>
            <w:shd w:val="clear" w:color="auto" w:fill="F2F2F2" w:themeFill="background1" w:themeFillShade="F2"/>
          </w:tcPr>
          <w:p w14:paraId="5537E17D" w14:textId="6F2E8C9D"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5BD25505" w14:textId="77777777" w:rsidR="00E124CB" w:rsidRDefault="00E124CB" w:rsidP="00E124CB">
            <w:pPr>
              <w:jc w:val="center"/>
              <w:rPr>
                <w:lang w:eastAsia="en-CA"/>
              </w:rPr>
            </w:pPr>
          </w:p>
        </w:tc>
        <w:tc>
          <w:tcPr>
            <w:tcW w:w="1101" w:type="dxa"/>
            <w:shd w:val="clear" w:color="auto" w:fill="F2F2F2" w:themeFill="background1" w:themeFillShade="F2"/>
          </w:tcPr>
          <w:p w14:paraId="2F148E23" w14:textId="77777777" w:rsidR="00E124CB" w:rsidRDefault="00E124CB" w:rsidP="00E124CB">
            <w:pPr>
              <w:jc w:val="center"/>
              <w:rPr>
                <w:lang w:eastAsia="en-CA"/>
              </w:rPr>
            </w:pPr>
          </w:p>
        </w:tc>
        <w:tc>
          <w:tcPr>
            <w:tcW w:w="850" w:type="dxa"/>
            <w:shd w:val="clear" w:color="auto" w:fill="F2F2F2" w:themeFill="background1" w:themeFillShade="F2"/>
            <w:vAlign w:val="center"/>
          </w:tcPr>
          <w:p w14:paraId="429DAF14" w14:textId="77777777" w:rsidR="00E124CB" w:rsidRDefault="00E124CB" w:rsidP="00E124CB">
            <w:pPr>
              <w:jc w:val="center"/>
              <w:rPr>
                <w:lang w:eastAsia="en-CA"/>
              </w:rPr>
            </w:pPr>
          </w:p>
        </w:tc>
        <w:tc>
          <w:tcPr>
            <w:tcW w:w="448" w:type="dxa"/>
            <w:shd w:val="clear" w:color="auto" w:fill="F2F2F2" w:themeFill="background1" w:themeFillShade="F2"/>
          </w:tcPr>
          <w:p w14:paraId="36526E5A" w14:textId="6E752290" w:rsidR="00E124CB" w:rsidRDefault="00000000" w:rsidP="00E124CB">
            <w:pPr>
              <w:jc w:val="center"/>
              <w:rPr>
                <w:lang w:eastAsia="en-CA"/>
              </w:rPr>
            </w:pPr>
            <w:sdt>
              <w:sdtPr>
                <w:rPr>
                  <w:lang w:eastAsia="en-CA"/>
                </w:rPr>
                <w:id w:val="-1463813121"/>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1360559B" w14:textId="77777777" w:rsidR="00E124CB" w:rsidRDefault="00E124CB" w:rsidP="00E124CB">
            <w:pPr>
              <w:jc w:val="center"/>
              <w:rPr>
                <w:lang w:eastAsia="en-CA"/>
              </w:rPr>
            </w:pPr>
          </w:p>
        </w:tc>
        <w:tc>
          <w:tcPr>
            <w:tcW w:w="448" w:type="dxa"/>
            <w:shd w:val="clear" w:color="auto" w:fill="F2F2F2" w:themeFill="background1" w:themeFillShade="F2"/>
          </w:tcPr>
          <w:p w14:paraId="71C0C5CA" w14:textId="722BC11D" w:rsidR="00E124CB" w:rsidRDefault="00000000" w:rsidP="00E124CB">
            <w:pPr>
              <w:jc w:val="center"/>
              <w:rPr>
                <w:lang w:eastAsia="en-CA"/>
              </w:rPr>
            </w:pPr>
            <w:sdt>
              <w:sdtPr>
                <w:rPr>
                  <w:lang w:eastAsia="en-CA"/>
                </w:rPr>
                <w:id w:val="1840191894"/>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0B70D637" w14:textId="6CAF72A7" w:rsidR="00E124CB" w:rsidRDefault="00000000" w:rsidP="00E124CB">
            <w:pPr>
              <w:jc w:val="center"/>
              <w:rPr>
                <w:lang w:eastAsia="en-CA"/>
              </w:rPr>
            </w:pPr>
            <w:sdt>
              <w:sdtPr>
                <w:rPr>
                  <w:lang w:eastAsia="en-CA"/>
                </w:rPr>
                <w:id w:val="1438873312"/>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02D6AAF7" w14:textId="5BF1271C" w:rsidR="00E124CB" w:rsidRDefault="00000000" w:rsidP="00E124CB">
            <w:pPr>
              <w:jc w:val="center"/>
              <w:rPr>
                <w:lang w:eastAsia="en-CA"/>
              </w:rPr>
            </w:pPr>
            <w:sdt>
              <w:sdtPr>
                <w:rPr>
                  <w:lang w:eastAsia="en-CA"/>
                </w:rPr>
                <w:id w:val="-295914303"/>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006974F1" w14:textId="77777777" w:rsidR="00E124CB" w:rsidRDefault="00E124CB" w:rsidP="00E124CB">
            <w:pPr>
              <w:jc w:val="center"/>
              <w:rPr>
                <w:lang w:eastAsia="en-CA"/>
              </w:rPr>
            </w:pPr>
          </w:p>
        </w:tc>
        <w:tc>
          <w:tcPr>
            <w:tcW w:w="3288" w:type="dxa"/>
            <w:shd w:val="clear" w:color="auto" w:fill="F2F2F2" w:themeFill="background1" w:themeFillShade="F2"/>
          </w:tcPr>
          <w:p w14:paraId="68B7DF4C" w14:textId="77777777" w:rsidR="00E124CB" w:rsidRDefault="00E124CB" w:rsidP="00E124CB">
            <w:pPr>
              <w:rPr>
                <w:lang w:eastAsia="en-CA"/>
              </w:rPr>
            </w:pPr>
          </w:p>
        </w:tc>
      </w:tr>
      <w:tr w:rsidR="00E124CB" w14:paraId="027E87BB" w14:textId="77777777" w:rsidTr="00DD2645">
        <w:tc>
          <w:tcPr>
            <w:tcW w:w="3060" w:type="dxa"/>
            <w:shd w:val="clear" w:color="auto" w:fill="F2F2F2" w:themeFill="background1" w:themeFillShade="F2"/>
          </w:tcPr>
          <w:p w14:paraId="691167C0" w14:textId="6D383DE8" w:rsidR="00E124CB" w:rsidRDefault="00E124CB" w:rsidP="00E124CB">
            <w:pPr>
              <w:rPr>
                <w:lang w:eastAsia="en-CA"/>
              </w:rPr>
            </w:pPr>
            <w:r w:rsidRPr="00E75D62">
              <w:t>SPRINKLER ROOM #2 HORN/STROBE - STROBE TEST</w:t>
            </w:r>
          </w:p>
        </w:tc>
        <w:tc>
          <w:tcPr>
            <w:tcW w:w="907" w:type="dxa"/>
            <w:shd w:val="clear" w:color="auto" w:fill="F2F2F2" w:themeFill="background1" w:themeFillShade="F2"/>
            <w:vAlign w:val="center"/>
          </w:tcPr>
          <w:p w14:paraId="5BC61CB8" w14:textId="77777777" w:rsidR="00E124CB" w:rsidRDefault="00E124CB" w:rsidP="00E124CB">
            <w:pPr>
              <w:rPr>
                <w:lang w:eastAsia="en-CA"/>
              </w:rPr>
            </w:pPr>
          </w:p>
        </w:tc>
        <w:tc>
          <w:tcPr>
            <w:tcW w:w="686" w:type="dxa"/>
            <w:shd w:val="clear" w:color="auto" w:fill="F2F2F2" w:themeFill="background1" w:themeFillShade="F2"/>
          </w:tcPr>
          <w:p w14:paraId="5A48B53B" w14:textId="67D5445D"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325D71F9" w14:textId="77777777" w:rsidR="00E124CB" w:rsidRDefault="00E124CB" w:rsidP="00E124CB">
            <w:pPr>
              <w:jc w:val="center"/>
              <w:rPr>
                <w:lang w:eastAsia="en-CA"/>
              </w:rPr>
            </w:pPr>
          </w:p>
        </w:tc>
        <w:tc>
          <w:tcPr>
            <w:tcW w:w="1101" w:type="dxa"/>
            <w:shd w:val="clear" w:color="auto" w:fill="F2F2F2" w:themeFill="background1" w:themeFillShade="F2"/>
          </w:tcPr>
          <w:p w14:paraId="45EA399E" w14:textId="77777777" w:rsidR="00E124CB" w:rsidRDefault="00E124CB" w:rsidP="00E124CB">
            <w:pPr>
              <w:jc w:val="center"/>
              <w:rPr>
                <w:lang w:eastAsia="en-CA"/>
              </w:rPr>
            </w:pPr>
          </w:p>
        </w:tc>
        <w:tc>
          <w:tcPr>
            <w:tcW w:w="850" w:type="dxa"/>
            <w:shd w:val="clear" w:color="auto" w:fill="F2F2F2" w:themeFill="background1" w:themeFillShade="F2"/>
            <w:vAlign w:val="center"/>
          </w:tcPr>
          <w:p w14:paraId="45B14C46" w14:textId="77777777" w:rsidR="00E124CB" w:rsidRDefault="00E124CB" w:rsidP="00E124CB">
            <w:pPr>
              <w:jc w:val="center"/>
              <w:rPr>
                <w:lang w:eastAsia="en-CA"/>
              </w:rPr>
            </w:pPr>
          </w:p>
        </w:tc>
        <w:tc>
          <w:tcPr>
            <w:tcW w:w="448" w:type="dxa"/>
            <w:shd w:val="clear" w:color="auto" w:fill="F2F2F2" w:themeFill="background1" w:themeFillShade="F2"/>
          </w:tcPr>
          <w:p w14:paraId="3DC7E628" w14:textId="375D9621" w:rsidR="00E124CB" w:rsidRDefault="00000000" w:rsidP="00E124CB">
            <w:pPr>
              <w:jc w:val="center"/>
              <w:rPr>
                <w:lang w:eastAsia="en-CA"/>
              </w:rPr>
            </w:pPr>
            <w:sdt>
              <w:sdtPr>
                <w:rPr>
                  <w:lang w:eastAsia="en-CA"/>
                </w:rPr>
                <w:id w:val="1031230007"/>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38D5665F" w14:textId="77777777" w:rsidR="00E124CB" w:rsidRDefault="00E124CB" w:rsidP="00E124CB">
            <w:pPr>
              <w:jc w:val="center"/>
              <w:rPr>
                <w:lang w:eastAsia="en-CA"/>
              </w:rPr>
            </w:pPr>
          </w:p>
        </w:tc>
        <w:tc>
          <w:tcPr>
            <w:tcW w:w="448" w:type="dxa"/>
            <w:shd w:val="clear" w:color="auto" w:fill="F2F2F2" w:themeFill="background1" w:themeFillShade="F2"/>
          </w:tcPr>
          <w:p w14:paraId="6DC51C2E" w14:textId="4A02BFA1" w:rsidR="00E124CB" w:rsidRDefault="00000000" w:rsidP="00E124CB">
            <w:pPr>
              <w:jc w:val="center"/>
              <w:rPr>
                <w:lang w:eastAsia="en-CA"/>
              </w:rPr>
            </w:pPr>
            <w:sdt>
              <w:sdtPr>
                <w:rPr>
                  <w:lang w:eastAsia="en-CA"/>
                </w:rPr>
                <w:id w:val="658039730"/>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3DD71077" w14:textId="14FB909D" w:rsidR="00E124CB" w:rsidRDefault="00000000" w:rsidP="00E124CB">
            <w:pPr>
              <w:jc w:val="center"/>
              <w:rPr>
                <w:lang w:eastAsia="en-CA"/>
              </w:rPr>
            </w:pPr>
            <w:sdt>
              <w:sdtPr>
                <w:rPr>
                  <w:lang w:eastAsia="en-CA"/>
                </w:rPr>
                <w:id w:val="1134300357"/>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7E9F7387" w14:textId="5A724EBA" w:rsidR="00E124CB" w:rsidRDefault="00000000" w:rsidP="00E124CB">
            <w:pPr>
              <w:jc w:val="center"/>
              <w:rPr>
                <w:lang w:eastAsia="en-CA"/>
              </w:rPr>
            </w:pPr>
            <w:sdt>
              <w:sdtPr>
                <w:rPr>
                  <w:lang w:eastAsia="en-CA"/>
                </w:rPr>
                <w:id w:val="-1695768715"/>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461FFB21" w14:textId="77777777" w:rsidR="00E124CB" w:rsidRDefault="00E124CB" w:rsidP="00E124CB">
            <w:pPr>
              <w:jc w:val="center"/>
              <w:rPr>
                <w:lang w:eastAsia="en-CA"/>
              </w:rPr>
            </w:pPr>
          </w:p>
        </w:tc>
        <w:tc>
          <w:tcPr>
            <w:tcW w:w="3288" w:type="dxa"/>
            <w:shd w:val="clear" w:color="auto" w:fill="F2F2F2" w:themeFill="background1" w:themeFillShade="F2"/>
          </w:tcPr>
          <w:p w14:paraId="53F1E8D8" w14:textId="77777777" w:rsidR="00E124CB" w:rsidRDefault="00E124CB" w:rsidP="00E124CB">
            <w:pPr>
              <w:rPr>
                <w:lang w:eastAsia="en-CA"/>
              </w:rPr>
            </w:pPr>
          </w:p>
        </w:tc>
      </w:tr>
      <w:tr w:rsidR="00E124CB" w14:paraId="3488F490" w14:textId="77777777" w:rsidTr="00DD2645">
        <w:tc>
          <w:tcPr>
            <w:tcW w:w="3060" w:type="dxa"/>
            <w:shd w:val="clear" w:color="auto" w:fill="F2F2F2" w:themeFill="background1" w:themeFillShade="F2"/>
          </w:tcPr>
          <w:p w14:paraId="4B29BB91" w14:textId="5B18E759" w:rsidR="00E124CB" w:rsidRDefault="00E124CB" w:rsidP="00E124CB">
            <w:pPr>
              <w:rPr>
                <w:lang w:eastAsia="en-CA"/>
              </w:rPr>
            </w:pPr>
            <w:r w:rsidRPr="00E75D62">
              <w:t>FOOD COURT WASHROOM ENT HORN/STROBE - HORN TEST</w:t>
            </w:r>
          </w:p>
        </w:tc>
        <w:tc>
          <w:tcPr>
            <w:tcW w:w="907" w:type="dxa"/>
            <w:shd w:val="clear" w:color="auto" w:fill="F2F2F2" w:themeFill="background1" w:themeFillShade="F2"/>
            <w:vAlign w:val="center"/>
          </w:tcPr>
          <w:p w14:paraId="1B0D9115" w14:textId="77777777" w:rsidR="00E124CB" w:rsidRDefault="00E124CB" w:rsidP="00E124CB">
            <w:pPr>
              <w:rPr>
                <w:lang w:eastAsia="en-CA"/>
              </w:rPr>
            </w:pPr>
          </w:p>
        </w:tc>
        <w:tc>
          <w:tcPr>
            <w:tcW w:w="686" w:type="dxa"/>
            <w:shd w:val="clear" w:color="auto" w:fill="F2F2F2" w:themeFill="background1" w:themeFillShade="F2"/>
          </w:tcPr>
          <w:p w14:paraId="72839038" w14:textId="7BACA230"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3C409A06" w14:textId="77777777" w:rsidR="00E124CB" w:rsidRDefault="00E124CB" w:rsidP="00E124CB">
            <w:pPr>
              <w:jc w:val="center"/>
              <w:rPr>
                <w:lang w:eastAsia="en-CA"/>
              </w:rPr>
            </w:pPr>
          </w:p>
        </w:tc>
        <w:tc>
          <w:tcPr>
            <w:tcW w:w="1101" w:type="dxa"/>
            <w:shd w:val="clear" w:color="auto" w:fill="F2F2F2" w:themeFill="background1" w:themeFillShade="F2"/>
          </w:tcPr>
          <w:p w14:paraId="15619E64" w14:textId="77777777" w:rsidR="00E124CB" w:rsidRDefault="00E124CB" w:rsidP="00E124CB">
            <w:pPr>
              <w:jc w:val="center"/>
              <w:rPr>
                <w:lang w:eastAsia="en-CA"/>
              </w:rPr>
            </w:pPr>
          </w:p>
        </w:tc>
        <w:tc>
          <w:tcPr>
            <w:tcW w:w="850" w:type="dxa"/>
            <w:shd w:val="clear" w:color="auto" w:fill="F2F2F2" w:themeFill="background1" w:themeFillShade="F2"/>
            <w:vAlign w:val="center"/>
          </w:tcPr>
          <w:p w14:paraId="5D061D5F" w14:textId="77777777" w:rsidR="00E124CB" w:rsidRDefault="00E124CB" w:rsidP="00E124CB">
            <w:pPr>
              <w:jc w:val="center"/>
              <w:rPr>
                <w:lang w:eastAsia="en-CA"/>
              </w:rPr>
            </w:pPr>
          </w:p>
        </w:tc>
        <w:tc>
          <w:tcPr>
            <w:tcW w:w="448" w:type="dxa"/>
            <w:shd w:val="clear" w:color="auto" w:fill="F2F2F2" w:themeFill="background1" w:themeFillShade="F2"/>
          </w:tcPr>
          <w:p w14:paraId="4EA1A472" w14:textId="4353EA0D" w:rsidR="00E124CB" w:rsidRDefault="00000000" w:rsidP="00E124CB">
            <w:pPr>
              <w:jc w:val="center"/>
              <w:rPr>
                <w:lang w:eastAsia="en-CA"/>
              </w:rPr>
            </w:pPr>
            <w:sdt>
              <w:sdtPr>
                <w:rPr>
                  <w:lang w:eastAsia="en-CA"/>
                </w:rPr>
                <w:id w:val="950673432"/>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2A2E8893" w14:textId="77777777" w:rsidR="00E124CB" w:rsidRDefault="00E124CB" w:rsidP="00E124CB">
            <w:pPr>
              <w:jc w:val="center"/>
              <w:rPr>
                <w:lang w:eastAsia="en-CA"/>
              </w:rPr>
            </w:pPr>
          </w:p>
        </w:tc>
        <w:tc>
          <w:tcPr>
            <w:tcW w:w="448" w:type="dxa"/>
            <w:shd w:val="clear" w:color="auto" w:fill="F2F2F2" w:themeFill="background1" w:themeFillShade="F2"/>
          </w:tcPr>
          <w:p w14:paraId="563A3D1A" w14:textId="78D4E115" w:rsidR="00E124CB" w:rsidRDefault="00000000" w:rsidP="00E124CB">
            <w:pPr>
              <w:jc w:val="center"/>
              <w:rPr>
                <w:lang w:eastAsia="en-CA"/>
              </w:rPr>
            </w:pPr>
            <w:sdt>
              <w:sdtPr>
                <w:rPr>
                  <w:lang w:eastAsia="en-CA"/>
                </w:rPr>
                <w:id w:val="-855886263"/>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1346F626" w14:textId="7F3C209C" w:rsidR="00E124CB" w:rsidRDefault="00000000" w:rsidP="00E124CB">
            <w:pPr>
              <w:jc w:val="center"/>
              <w:rPr>
                <w:lang w:eastAsia="en-CA"/>
              </w:rPr>
            </w:pPr>
            <w:sdt>
              <w:sdtPr>
                <w:rPr>
                  <w:lang w:eastAsia="en-CA"/>
                </w:rPr>
                <w:id w:val="600832404"/>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245DD245" w14:textId="25D175DB" w:rsidR="00E124CB" w:rsidRDefault="00000000" w:rsidP="00E124CB">
            <w:pPr>
              <w:jc w:val="center"/>
              <w:rPr>
                <w:lang w:eastAsia="en-CA"/>
              </w:rPr>
            </w:pPr>
            <w:sdt>
              <w:sdtPr>
                <w:rPr>
                  <w:lang w:eastAsia="en-CA"/>
                </w:rPr>
                <w:id w:val="-595246305"/>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3E5858F7" w14:textId="77777777" w:rsidR="00E124CB" w:rsidRDefault="00E124CB" w:rsidP="00E124CB">
            <w:pPr>
              <w:jc w:val="center"/>
              <w:rPr>
                <w:lang w:eastAsia="en-CA"/>
              </w:rPr>
            </w:pPr>
          </w:p>
        </w:tc>
        <w:tc>
          <w:tcPr>
            <w:tcW w:w="3288" w:type="dxa"/>
            <w:shd w:val="clear" w:color="auto" w:fill="F2F2F2" w:themeFill="background1" w:themeFillShade="F2"/>
          </w:tcPr>
          <w:p w14:paraId="5E59C289" w14:textId="77777777" w:rsidR="00E124CB" w:rsidRDefault="00E124CB" w:rsidP="00E124CB">
            <w:pPr>
              <w:rPr>
                <w:lang w:eastAsia="en-CA"/>
              </w:rPr>
            </w:pPr>
          </w:p>
        </w:tc>
      </w:tr>
      <w:tr w:rsidR="00E124CB" w14:paraId="062E4FC2" w14:textId="77777777" w:rsidTr="00DD2645">
        <w:tc>
          <w:tcPr>
            <w:tcW w:w="3060" w:type="dxa"/>
            <w:shd w:val="clear" w:color="auto" w:fill="F2F2F2" w:themeFill="background1" w:themeFillShade="F2"/>
          </w:tcPr>
          <w:p w14:paraId="051AF648" w14:textId="1AAF4310" w:rsidR="00E124CB" w:rsidRDefault="00E124CB" w:rsidP="00E124CB">
            <w:pPr>
              <w:rPr>
                <w:lang w:eastAsia="en-CA"/>
              </w:rPr>
            </w:pPr>
            <w:r w:rsidRPr="00E75D62">
              <w:t>FOOD COURT WASHROOM ENT HORN/STROBE - STROBE TEST</w:t>
            </w:r>
          </w:p>
        </w:tc>
        <w:tc>
          <w:tcPr>
            <w:tcW w:w="907" w:type="dxa"/>
            <w:shd w:val="clear" w:color="auto" w:fill="F2F2F2" w:themeFill="background1" w:themeFillShade="F2"/>
            <w:vAlign w:val="center"/>
          </w:tcPr>
          <w:p w14:paraId="7666E3F2" w14:textId="77777777" w:rsidR="00E124CB" w:rsidRDefault="00E124CB" w:rsidP="00E124CB">
            <w:pPr>
              <w:rPr>
                <w:lang w:eastAsia="en-CA"/>
              </w:rPr>
            </w:pPr>
          </w:p>
        </w:tc>
        <w:tc>
          <w:tcPr>
            <w:tcW w:w="686" w:type="dxa"/>
            <w:shd w:val="clear" w:color="auto" w:fill="F2F2F2" w:themeFill="background1" w:themeFillShade="F2"/>
          </w:tcPr>
          <w:p w14:paraId="6443B92B" w14:textId="28D6F5B0"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15238303" w14:textId="77777777" w:rsidR="00E124CB" w:rsidRDefault="00E124CB" w:rsidP="00E124CB">
            <w:pPr>
              <w:jc w:val="center"/>
              <w:rPr>
                <w:lang w:eastAsia="en-CA"/>
              </w:rPr>
            </w:pPr>
          </w:p>
        </w:tc>
        <w:tc>
          <w:tcPr>
            <w:tcW w:w="1101" w:type="dxa"/>
            <w:shd w:val="clear" w:color="auto" w:fill="F2F2F2" w:themeFill="background1" w:themeFillShade="F2"/>
          </w:tcPr>
          <w:p w14:paraId="0E65BC25" w14:textId="77777777" w:rsidR="00E124CB" w:rsidRDefault="00E124CB" w:rsidP="00E124CB">
            <w:pPr>
              <w:jc w:val="center"/>
              <w:rPr>
                <w:lang w:eastAsia="en-CA"/>
              </w:rPr>
            </w:pPr>
          </w:p>
        </w:tc>
        <w:tc>
          <w:tcPr>
            <w:tcW w:w="850" w:type="dxa"/>
            <w:shd w:val="clear" w:color="auto" w:fill="F2F2F2" w:themeFill="background1" w:themeFillShade="F2"/>
            <w:vAlign w:val="center"/>
          </w:tcPr>
          <w:p w14:paraId="6FEF97CD" w14:textId="77777777" w:rsidR="00E124CB" w:rsidRDefault="00E124CB" w:rsidP="00E124CB">
            <w:pPr>
              <w:jc w:val="center"/>
              <w:rPr>
                <w:lang w:eastAsia="en-CA"/>
              </w:rPr>
            </w:pPr>
          </w:p>
        </w:tc>
        <w:tc>
          <w:tcPr>
            <w:tcW w:w="448" w:type="dxa"/>
            <w:shd w:val="clear" w:color="auto" w:fill="F2F2F2" w:themeFill="background1" w:themeFillShade="F2"/>
          </w:tcPr>
          <w:p w14:paraId="559F94CC" w14:textId="522D8F7A" w:rsidR="00E124CB" w:rsidRDefault="00000000" w:rsidP="00E124CB">
            <w:pPr>
              <w:jc w:val="center"/>
              <w:rPr>
                <w:lang w:eastAsia="en-CA"/>
              </w:rPr>
            </w:pPr>
            <w:sdt>
              <w:sdtPr>
                <w:rPr>
                  <w:lang w:eastAsia="en-CA"/>
                </w:rPr>
                <w:id w:val="177015921"/>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661C43BA" w14:textId="77777777" w:rsidR="00E124CB" w:rsidRDefault="00E124CB" w:rsidP="00E124CB">
            <w:pPr>
              <w:jc w:val="center"/>
              <w:rPr>
                <w:lang w:eastAsia="en-CA"/>
              </w:rPr>
            </w:pPr>
          </w:p>
        </w:tc>
        <w:tc>
          <w:tcPr>
            <w:tcW w:w="448" w:type="dxa"/>
            <w:shd w:val="clear" w:color="auto" w:fill="F2F2F2" w:themeFill="background1" w:themeFillShade="F2"/>
          </w:tcPr>
          <w:p w14:paraId="655F2CCE" w14:textId="23106850" w:rsidR="00E124CB" w:rsidRDefault="00000000" w:rsidP="00E124CB">
            <w:pPr>
              <w:jc w:val="center"/>
              <w:rPr>
                <w:lang w:eastAsia="en-CA"/>
              </w:rPr>
            </w:pPr>
            <w:sdt>
              <w:sdtPr>
                <w:rPr>
                  <w:lang w:eastAsia="en-CA"/>
                </w:rPr>
                <w:id w:val="865564788"/>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0F46CCCE" w14:textId="5A42C4D4" w:rsidR="00E124CB" w:rsidRDefault="00000000" w:rsidP="00E124CB">
            <w:pPr>
              <w:jc w:val="center"/>
              <w:rPr>
                <w:lang w:eastAsia="en-CA"/>
              </w:rPr>
            </w:pPr>
            <w:sdt>
              <w:sdtPr>
                <w:rPr>
                  <w:lang w:eastAsia="en-CA"/>
                </w:rPr>
                <w:id w:val="-2122905303"/>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2A2BB8E1" w14:textId="2322DD83" w:rsidR="00E124CB" w:rsidRDefault="00000000" w:rsidP="00E124CB">
            <w:pPr>
              <w:jc w:val="center"/>
              <w:rPr>
                <w:lang w:eastAsia="en-CA"/>
              </w:rPr>
            </w:pPr>
            <w:sdt>
              <w:sdtPr>
                <w:rPr>
                  <w:lang w:eastAsia="en-CA"/>
                </w:rPr>
                <w:id w:val="-549077719"/>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6A60527F" w14:textId="77777777" w:rsidR="00E124CB" w:rsidRDefault="00E124CB" w:rsidP="00E124CB">
            <w:pPr>
              <w:jc w:val="center"/>
              <w:rPr>
                <w:lang w:eastAsia="en-CA"/>
              </w:rPr>
            </w:pPr>
          </w:p>
        </w:tc>
        <w:tc>
          <w:tcPr>
            <w:tcW w:w="3288" w:type="dxa"/>
            <w:shd w:val="clear" w:color="auto" w:fill="F2F2F2" w:themeFill="background1" w:themeFillShade="F2"/>
          </w:tcPr>
          <w:p w14:paraId="0C49CC46" w14:textId="77777777" w:rsidR="00E124CB" w:rsidRDefault="00E124CB" w:rsidP="00E124CB">
            <w:pPr>
              <w:rPr>
                <w:lang w:eastAsia="en-CA"/>
              </w:rPr>
            </w:pPr>
          </w:p>
        </w:tc>
      </w:tr>
      <w:tr w:rsidR="00E124CB" w14:paraId="6B1A63B6" w14:textId="77777777" w:rsidTr="00DD2645">
        <w:tc>
          <w:tcPr>
            <w:tcW w:w="3060" w:type="dxa"/>
            <w:shd w:val="clear" w:color="auto" w:fill="F2F2F2" w:themeFill="background1" w:themeFillShade="F2"/>
          </w:tcPr>
          <w:p w14:paraId="39B66D0A" w14:textId="02A47553" w:rsidR="00E124CB" w:rsidRDefault="00E124CB" w:rsidP="00E124CB">
            <w:pPr>
              <w:rPr>
                <w:lang w:eastAsia="en-CA"/>
              </w:rPr>
            </w:pPr>
            <w:r w:rsidRPr="00E75D62">
              <w:t>FOOD COURT MENS WASHROOM HORN/STROBE - HORN TEST</w:t>
            </w:r>
          </w:p>
        </w:tc>
        <w:tc>
          <w:tcPr>
            <w:tcW w:w="907" w:type="dxa"/>
            <w:shd w:val="clear" w:color="auto" w:fill="F2F2F2" w:themeFill="background1" w:themeFillShade="F2"/>
            <w:vAlign w:val="center"/>
          </w:tcPr>
          <w:p w14:paraId="2681EEE1" w14:textId="77777777" w:rsidR="00E124CB" w:rsidRDefault="00E124CB" w:rsidP="00E124CB">
            <w:pPr>
              <w:rPr>
                <w:lang w:eastAsia="en-CA"/>
              </w:rPr>
            </w:pPr>
          </w:p>
        </w:tc>
        <w:tc>
          <w:tcPr>
            <w:tcW w:w="686" w:type="dxa"/>
            <w:shd w:val="clear" w:color="auto" w:fill="F2F2F2" w:themeFill="background1" w:themeFillShade="F2"/>
          </w:tcPr>
          <w:p w14:paraId="61B5E3D6" w14:textId="599C2A4B"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19F26821" w14:textId="77777777" w:rsidR="00E124CB" w:rsidRDefault="00E124CB" w:rsidP="00E124CB">
            <w:pPr>
              <w:jc w:val="center"/>
              <w:rPr>
                <w:lang w:eastAsia="en-CA"/>
              </w:rPr>
            </w:pPr>
          </w:p>
        </w:tc>
        <w:tc>
          <w:tcPr>
            <w:tcW w:w="1101" w:type="dxa"/>
            <w:shd w:val="clear" w:color="auto" w:fill="F2F2F2" w:themeFill="background1" w:themeFillShade="F2"/>
          </w:tcPr>
          <w:p w14:paraId="0391763C" w14:textId="77777777" w:rsidR="00E124CB" w:rsidRDefault="00E124CB" w:rsidP="00E124CB">
            <w:pPr>
              <w:jc w:val="center"/>
              <w:rPr>
                <w:lang w:eastAsia="en-CA"/>
              </w:rPr>
            </w:pPr>
          </w:p>
        </w:tc>
        <w:tc>
          <w:tcPr>
            <w:tcW w:w="850" w:type="dxa"/>
            <w:shd w:val="clear" w:color="auto" w:fill="F2F2F2" w:themeFill="background1" w:themeFillShade="F2"/>
            <w:vAlign w:val="center"/>
          </w:tcPr>
          <w:p w14:paraId="7E7190C5" w14:textId="77777777" w:rsidR="00E124CB" w:rsidRDefault="00E124CB" w:rsidP="00E124CB">
            <w:pPr>
              <w:jc w:val="center"/>
              <w:rPr>
                <w:lang w:eastAsia="en-CA"/>
              </w:rPr>
            </w:pPr>
          </w:p>
        </w:tc>
        <w:tc>
          <w:tcPr>
            <w:tcW w:w="448" w:type="dxa"/>
            <w:shd w:val="clear" w:color="auto" w:fill="F2F2F2" w:themeFill="background1" w:themeFillShade="F2"/>
          </w:tcPr>
          <w:p w14:paraId="65CBBF83" w14:textId="7EC973BF" w:rsidR="00E124CB" w:rsidRDefault="00000000" w:rsidP="00E124CB">
            <w:pPr>
              <w:jc w:val="center"/>
              <w:rPr>
                <w:lang w:eastAsia="en-CA"/>
              </w:rPr>
            </w:pPr>
            <w:sdt>
              <w:sdtPr>
                <w:rPr>
                  <w:lang w:eastAsia="en-CA"/>
                </w:rPr>
                <w:id w:val="1909184753"/>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547EFECC" w14:textId="77777777" w:rsidR="00E124CB" w:rsidRDefault="00E124CB" w:rsidP="00E124CB">
            <w:pPr>
              <w:jc w:val="center"/>
              <w:rPr>
                <w:lang w:eastAsia="en-CA"/>
              </w:rPr>
            </w:pPr>
          </w:p>
        </w:tc>
        <w:tc>
          <w:tcPr>
            <w:tcW w:w="448" w:type="dxa"/>
            <w:shd w:val="clear" w:color="auto" w:fill="F2F2F2" w:themeFill="background1" w:themeFillShade="F2"/>
          </w:tcPr>
          <w:p w14:paraId="2701BBC4" w14:textId="6BF10C33" w:rsidR="00E124CB" w:rsidRDefault="00000000" w:rsidP="00E124CB">
            <w:pPr>
              <w:jc w:val="center"/>
              <w:rPr>
                <w:lang w:eastAsia="en-CA"/>
              </w:rPr>
            </w:pPr>
            <w:sdt>
              <w:sdtPr>
                <w:rPr>
                  <w:lang w:eastAsia="en-CA"/>
                </w:rPr>
                <w:id w:val="-1896040531"/>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088D1803" w14:textId="63DEADE3" w:rsidR="00E124CB" w:rsidRDefault="00000000" w:rsidP="00E124CB">
            <w:pPr>
              <w:jc w:val="center"/>
              <w:rPr>
                <w:lang w:eastAsia="en-CA"/>
              </w:rPr>
            </w:pPr>
            <w:sdt>
              <w:sdtPr>
                <w:rPr>
                  <w:lang w:eastAsia="en-CA"/>
                </w:rPr>
                <w:id w:val="-1660158277"/>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27DEDB58" w14:textId="2403A86D" w:rsidR="00E124CB" w:rsidRDefault="00000000" w:rsidP="00E124CB">
            <w:pPr>
              <w:jc w:val="center"/>
              <w:rPr>
                <w:lang w:eastAsia="en-CA"/>
              </w:rPr>
            </w:pPr>
            <w:sdt>
              <w:sdtPr>
                <w:rPr>
                  <w:lang w:eastAsia="en-CA"/>
                </w:rPr>
                <w:id w:val="389149097"/>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2B9197E9" w14:textId="77777777" w:rsidR="00E124CB" w:rsidRDefault="00E124CB" w:rsidP="00E124CB">
            <w:pPr>
              <w:jc w:val="center"/>
              <w:rPr>
                <w:lang w:eastAsia="en-CA"/>
              </w:rPr>
            </w:pPr>
          </w:p>
        </w:tc>
        <w:tc>
          <w:tcPr>
            <w:tcW w:w="3288" w:type="dxa"/>
            <w:shd w:val="clear" w:color="auto" w:fill="F2F2F2" w:themeFill="background1" w:themeFillShade="F2"/>
          </w:tcPr>
          <w:p w14:paraId="0B7D906D" w14:textId="77777777" w:rsidR="00E124CB" w:rsidRDefault="00E124CB" w:rsidP="00E124CB">
            <w:pPr>
              <w:rPr>
                <w:lang w:eastAsia="en-CA"/>
              </w:rPr>
            </w:pPr>
          </w:p>
        </w:tc>
      </w:tr>
      <w:tr w:rsidR="00E124CB" w14:paraId="76FB7AAE" w14:textId="77777777" w:rsidTr="00DD2645">
        <w:tc>
          <w:tcPr>
            <w:tcW w:w="3060" w:type="dxa"/>
            <w:shd w:val="clear" w:color="auto" w:fill="F2F2F2" w:themeFill="background1" w:themeFillShade="F2"/>
          </w:tcPr>
          <w:p w14:paraId="6E702D35" w14:textId="78B7121D" w:rsidR="00E124CB" w:rsidRDefault="00E124CB" w:rsidP="00E124CB">
            <w:pPr>
              <w:rPr>
                <w:lang w:eastAsia="en-CA"/>
              </w:rPr>
            </w:pPr>
            <w:r w:rsidRPr="00E75D62">
              <w:t>FOOD COURT MENS WASHROOM HORN/STROBE - STROBE TEST</w:t>
            </w:r>
          </w:p>
        </w:tc>
        <w:tc>
          <w:tcPr>
            <w:tcW w:w="907" w:type="dxa"/>
            <w:shd w:val="clear" w:color="auto" w:fill="F2F2F2" w:themeFill="background1" w:themeFillShade="F2"/>
            <w:vAlign w:val="center"/>
          </w:tcPr>
          <w:p w14:paraId="60834044" w14:textId="77777777" w:rsidR="00E124CB" w:rsidRDefault="00E124CB" w:rsidP="00E124CB">
            <w:pPr>
              <w:rPr>
                <w:lang w:eastAsia="en-CA"/>
              </w:rPr>
            </w:pPr>
          </w:p>
        </w:tc>
        <w:tc>
          <w:tcPr>
            <w:tcW w:w="686" w:type="dxa"/>
            <w:shd w:val="clear" w:color="auto" w:fill="F2F2F2" w:themeFill="background1" w:themeFillShade="F2"/>
          </w:tcPr>
          <w:p w14:paraId="26454DD7" w14:textId="570F526A"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4BC8027A" w14:textId="77777777" w:rsidR="00E124CB" w:rsidRDefault="00E124CB" w:rsidP="00E124CB">
            <w:pPr>
              <w:jc w:val="center"/>
              <w:rPr>
                <w:lang w:eastAsia="en-CA"/>
              </w:rPr>
            </w:pPr>
          </w:p>
        </w:tc>
        <w:tc>
          <w:tcPr>
            <w:tcW w:w="1101" w:type="dxa"/>
            <w:shd w:val="clear" w:color="auto" w:fill="F2F2F2" w:themeFill="background1" w:themeFillShade="F2"/>
          </w:tcPr>
          <w:p w14:paraId="5313E633" w14:textId="77777777" w:rsidR="00E124CB" w:rsidRDefault="00E124CB" w:rsidP="00E124CB">
            <w:pPr>
              <w:jc w:val="center"/>
              <w:rPr>
                <w:lang w:eastAsia="en-CA"/>
              </w:rPr>
            </w:pPr>
          </w:p>
        </w:tc>
        <w:tc>
          <w:tcPr>
            <w:tcW w:w="850" w:type="dxa"/>
            <w:shd w:val="clear" w:color="auto" w:fill="F2F2F2" w:themeFill="background1" w:themeFillShade="F2"/>
            <w:vAlign w:val="center"/>
          </w:tcPr>
          <w:p w14:paraId="3D73113D" w14:textId="77777777" w:rsidR="00E124CB" w:rsidRDefault="00E124CB" w:rsidP="00E124CB">
            <w:pPr>
              <w:jc w:val="center"/>
              <w:rPr>
                <w:lang w:eastAsia="en-CA"/>
              </w:rPr>
            </w:pPr>
          </w:p>
        </w:tc>
        <w:tc>
          <w:tcPr>
            <w:tcW w:w="448" w:type="dxa"/>
            <w:shd w:val="clear" w:color="auto" w:fill="F2F2F2" w:themeFill="background1" w:themeFillShade="F2"/>
          </w:tcPr>
          <w:p w14:paraId="02691B6B" w14:textId="6CB8A093" w:rsidR="00E124CB" w:rsidRDefault="00000000" w:rsidP="00E124CB">
            <w:pPr>
              <w:jc w:val="center"/>
              <w:rPr>
                <w:lang w:eastAsia="en-CA"/>
              </w:rPr>
            </w:pPr>
            <w:sdt>
              <w:sdtPr>
                <w:rPr>
                  <w:lang w:eastAsia="en-CA"/>
                </w:rPr>
                <w:id w:val="584347360"/>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154D8B93" w14:textId="77777777" w:rsidR="00E124CB" w:rsidRDefault="00E124CB" w:rsidP="00E124CB">
            <w:pPr>
              <w:jc w:val="center"/>
              <w:rPr>
                <w:lang w:eastAsia="en-CA"/>
              </w:rPr>
            </w:pPr>
          </w:p>
        </w:tc>
        <w:tc>
          <w:tcPr>
            <w:tcW w:w="448" w:type="dxa"/>
            <w:shd w:val="clear" w:color="auto" w:fill="F2F2F2" w:themeFill="background1" w:themeFillShade="F2"/>
          </w:tcPr>
          <w:p w14:paraId="5AF0469E" w14:textId="1B4A1E3A" w:rsidR="00E124CB" w:rsidRDefault="00000000" w:rsidP="00E124CB">
            <w:pPr>
              <w:jc w:val="center"/>
              <w:rPr>
                <w:lang w:eastAsia="en-CA"/>
              </w:rPr>
            </w:pPr>
            <w:sdt>
              <w:sdtPr>
                <w:rPr>
                  <w:lang w:eastAsia="en-CA"/>
                </w:rPr>
                <w:id w:val="853233996"/>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4ED1FF6D" w14:textId="5E9AD046" w:rsidR="00E124CB" w:rsidRDefault="00000000" w:rsidP="00E124CB">
            <w:pPr>
              <w:jc w:val="center"/>
              <w:rPr>
                <w:lang w:eastAsia="en-CA"/>
              </w:rPr>
            </w:pPr>
            <w:sdt>
              <w:sdtPr>
                <w:rPr>
                  <w:lang w:eastAsia="en-CA"/>
                </w:rPr>
                <w:id w:val="-511531560"/>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6940E53E" w14:textId="708258C9" w:rsidR="00E124CB" w:rsidRDefault="00000000" w:rsidP="00E124CB">
            <w:pPr>
              <w:jc w:val="center"/>
              <w:rPr>
                <w:lang w:eastAsia="en-CA"/>
              </w:rPr>
            </w:pPr>
            <w:sdt>
              <w:sdtPr>
                <w:rPr>
                  <w:lang w:eastAsia="en-CA"/>
                </w:rPr>
                <w:id w:val="-1144428045"/>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79A763E5" w14:textId="77777777" w:rsidR="00E124CB" w:rsidRDefault="00E124CB" w:rsidP="00E124CB">
            <w:pPr>
              <w:jc w:val="center"/>
              <w:rPr>
                <w:lang w:eastAsia="en-CA"/>
              </w:rPr>
            </w:pPr>
          </w:p>
        </w:tc>
        <w:tc>
          <w:tcPr>
            <w:tcW w:w="3288" w:type="dxa"/>
            <w:shd w:val="clear" w:color="auto" w:fill="F2F2F2" w:themeFill="background1" w:themeFillShade="F2"/>
          </w:tcPr>
          <w:p w14:paraId="25B0495F" w14:textId="77777777" w:rsidR="00E124CB" w:rsidRDefault="00E124CB" w:rsidP="00E124CB">
            <w:pPr>
              <w:rPr>
                <w:lang w:eastAsia="en-CA"/>
              </w:rPr>
            </w:pPr>
          </w:p>
        </w:tc>
      </w:tr>
      <w:tr w:rsidR="00E124CB" w14:paraId="0E9F7C95" w14:textId="77777777" w:rsidTr="00DD2645">
        <w:tc>
          <w:tcPr>
            <w:tcW w:w="3060" w:type="dxa"/>
            <w:shd w:val="clear" w:color="auto" w:fill="F2F2F2" w:themeFill="background1" w:themeFillShade="F2"/>
          </w:tcPr>
          <w:p w14:paraId="289E55C1" w14:textId="6131428B" w:rsidR="00E124CB" w:rsidRDefault="00E124CB" w:rsidP="00E124CB">
            <w:pPr>
              <w:rPr>
                <w:lang w:eastAsia="en-CA"/>
              </w:rPr>
            </w:pPr>
            <w:r w:rsidRPr="00E75D62">
              <w:t xml:space="preserve">FOOD COURT </w:t>
            </w:r>
            <w:proofErr w:type="gramStart"/>
            <w:r w:rsidRPr="00E75D62">
              <w:t>LADIES</w:t>
            </w:r>
            <w:proofErr w:type="gramEnd"/>
            <w:r w:rsidRPr="00E75D62">
              <w:t xml:space="preserve"> WASHROOM HORN/STROBE - HORN TEST</w:t>
            </w:r>
          </w:p>
        </w:tc>
        <w:tc>
          <w:tcPr>
            <w:tcW w:w="907" w:type="dxa"/>
            <w:shd w:val="clear" w:color="auto" w:fill="F2F2F2" w:themeFill="background1" w:themeFillShade="F2"/>
            <w:vAlign w:val="center"/>
          </w:tcPr>
          <w:p w14:paraId="5D4CA05B" w14:textId="77777777" w:rsidR="00E124CB" w:rsidRDefault="00E124CB" w:rsidP="00E124CB">
            <w:pPr>
              <w:rPr>
                <w:lang w:eastAsia="en-CA"/>
              </w:rPr>
            </w:pPr>
          </w:p>
        </w:tc>
        <w:tc>
          <w:tcPr>
            <w:tcW w:w="686" w:type="dxa"/>
            <w:shd w:val="clear" w:color="auto" w:fill="F2F2F2" w:themeFill="background1" w:themeFillShade="F2"/>
          </w:tcPr>
          <w:p w14:paraId="5FB0BBB1" w14:textId="01D99E2E"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1A1D6014" w14:textId="77777777" w:rsidR="00E124CB" w:rsidRDefault="00E124CB" w:rsidP="00E124CB">
            <w:pPr>
              <w:jc w:val="center"/>
              <w:rPr>
                <w:lang w:eastAsia="en-CA"/>
              </w:rPr>
            </w:pPr>
          </w:p>
        </w:tc>
        <w:tc>
          <w:tcPr>
            <w:tcW w:w="1101" w:type="dxa"/>
            <w:shd w:val="clear" w:color="auto" w:fill="F2F2F2" w:themeFill="background1" w:themeFillShade="F2"/>
          </w:tcPr>
          <w:p w14:paraId="73FB8C85" w14:textId="77777777" w:rsidR="00E124CB" w:rsidRDefault="00E124CB" w:rsidP="00E124CB">
            <w:pPr>
              <w:jc w:val="center"/>
              <w:rPr>
                <w:lang w:eastAsia="en-CA"/>
              </w:rPr>
            </w:pPr>
          </w:p>
        </w:tc>
        <w:tc>
          <w:tcPr>
            <w:tcW w:w="850" w:type="dxa"/>
            <w:shd w:val="clear" w:color="auto" w:fill="F2F2F2" w:themeFill="background1" w:themeFillShade="F2"/>
            <w:vAlign w:val="center"/>
          </w:tcPr>
          <w:p w14:paraId="144ABF6F" w14:textId="77777777" w:rsidR="00E124CB" w:rsidRDefault="00E124CB" w:rsidP="00E124CB">
            <w:pPr>
              <w:jc w:val="center"/>
              <w:rPr>
                <w:lang w:eastAsia="en-CA"/>
              </w:rPr>
            </w:pPr>
          </w:p>
        </w:tc>
        <w:tc>
          <w:tcPr>
            <w:tcW w:w="448" w:type="dxa"/>
            <w:shd w:val="clear" w:color="auto" w:fill="F2F2F2" w:themeFill="background1" w:themeFillShade="F2"/>
          </w:tcPr>
          <w:p w14:paraId="129EB535" w14:textId="6FCB84CF" w:rsidR="00E124CB" w:rsidRDefault="00000000" w:rsidP="00E124CB">
            <w:pPr>
              <w:jc w:val="center"/>
              <w:rPr>
                <w:lang w:eastAsia="en-CA"/>
              </w:rPr>
            </w:pPr>
            <w:sdt>
              <w:sdtPr>
                <w:rPr>
                  <w:lang w:eastAsia="en-CA"/>
                </w:rPr>
                <w:id w:val="65692500"/>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6D9A685A" w14:textId="77777777" w:rsidR="00E124CB" w:rsidRDefault="00E124CB" w:rsidP="00E124CB">
            <w:pPr>
              <w:jc w:val="center"/>
              <w:rPr>
                <w:lang w:eastAsia="en-CA"/>
              </w:rPr>
            </w:pPr>
          </w:p>
        </w:tc>
        <w:tc>
          <w:tcPr>
            <w:tcW w:w="448" w:type="dxa"/>
            <w:shd w:val="clear" w:color="auto" w:fill="F2F2F2" w:themeFill="background1" w:themeFillShade="F2"/>
          </w:tcPr>
          <w:p w14:paraId="57A22414" w14:textId="54A8E2C6" w:rsidR="00E124CB" w:rsidRDefault="00000000" w:rsidP="00E124CB">
            <w:pPr>
              <w:jc w:val="center"/>
              <w:rPr>
                <w:lang w:eastAsia="en-CA"/>
              </w:rPr>
            </w:pPr>
            <w:sdt>
              <w:sdtPr>
                <w:rPr>
                  <w:lang w:eastAsia="en-CA"/>
                </w:rPr>
                <w:id w:val="183259525"/>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024EF5F3" w14:textId="42B6BBDC" w:rsidR="00E124CB" w:rsidRDefault="00000000" w:rsidP="00E124CB">
            <w:pPr>
              <w:jc w:val="center"/>
              <w:rPr>
                <w:lang w:eastAsia="en-CA"/>
              </w:rPr>
            </w:pPr>
            <w:sdt>
              <w:sdtPr>
                <w:rPr>
                  <w:lang w:eastAsia="en-CA"/>
                </w:rPr>
                <w:id w:val="-395814750"/>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2A3E2739" w14:textId="35D4A4A4" w:rsidR="00E124CB" w:rsidRDefault="00000000" w:rsidP="00E124CB">
            <w:pPr>
              <w:jc w:val="center"/>
              <w:rPr>
                <w:lang w:eastAsia="en-CA"/>
              </w:rPr>
            </w:pPr>
            <w:sdt>
              <w:sdtPr>
                <w:rPr>
                  <w:lang w:eastAsia="en-CA"/>
                </w:rPr>
                <w:id w:val="-1490472795"/>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2D73752D" w14:textId="77777777" w:rsidR="00E124CB" w:rsidRDefault="00E124CB" w:rsidP="00E124CB">
            <w:pPr>
              <w:jc w:val="center"/>
              <w:rPr>
                <w:lang w:eastAsia="en-CA"/>
              </w:rPr>
            </w:pPr>
          </w:p>
        </w:tc>
        <w:tc>
          <w:tcPr>
            <w:tcW w:w="3288" w:type="dxa"/>
            <w:shd w:val="clear" w:color="auto" w:fill="F2F2F2" w:themeFill="background1" w:themeFillShade="F2"/>
          </w:tcPr>
          <w:p w14:paraId="4163040F" w14:textId="77777777" w:rsidR="00E124CB" w:rsidRDefault="00E124CB" w:rsidP="00E124CB">
            <w:pPr>
              <w:rPr>
                <w:lang w:eastAsia="en-CA"/>
              </w:rPr>
            </w:pPr>
          </w:p>
        </w:tc>
      </w:tr>
      <w:tr w:rsidR="00E124CB" w14:paraId="1B8CDAE1" w14:textId="77777777" w:rsidTr="00DD2645">
        <w:tc>
          <w:tcPr>
            <w:tcW w:w="3060" w:type="dxa"/>
            <w:shd w:val="clear" w:color="auto" w:fill="F2F2F2" w:themeFill="background1" w:themeFillShade="F2"/>
          </w:tcPr>
          <w:p w14:paraId="177B1E66" w14:textId="650EB4B1" w:rsidR="00E124CB" w:rsidRDefault="00E124CB" w:rsidP="00E124CB">
            <w:pPr>
              <w:rPr>
                <w:lang w:eastAsia="en-CA"/>
              </w:rPr>
            </w:pPr>
            <w:r w:rsidRPr="00E75D62">
              <w:t xml:space="preserve">FOOD COURT </w:t>
            </w:r>
            <w:proofErr w:type="gramStart"/>
            <w:r w:rsidRPr="00E75D62">
              <w:t>LADIES</w:t>
            </w:r>
            <w:proofErr w:type="gramEnd"/>
            <w:r w:rsidRPr="00E75D62">
              <w:t xml:space="preserve"> WASHROOM HORN/STROBE - STROBE TEST</w:t>
            </w:r>
          </w:p>
        </w:tc>
        <w:tc>
          <w:tcPr>
            <w:tcW w:w="907" w:type="dxa"/>
            <w:shd w:val="clear" w:color="auto" w:fill="F2F2F2" w:themeFill="background1" w:themeFillShade="F2"/>
            <w:vAlign w:val="center"/>
          </w:tcPr>
          <w:p w14:paraId="6949E05B" w14:textId="77777777" w:rsidR="00E124CB" w:rsidRDefault="00E124CB" w:rsidP="00E124CB">
            <w:pPr>
              <w:rPr>
                <w:lang w:eastAsia="en-CA"/>
              </w:rPr>
            </w:pPr>
          </w:p>
        </w:tc>
        <w:tc>
          <w:tcPr>
            <w:tcW w:w="686" w:type="dxa"/>
            <w:shd w:val="clear" w:color="auto" w:fill="F2F2F2" w:themeFill="background1" w:themeFillShade="F2"/>
          </w:tcPr>
          <w:p w14:paraId="5230F0D4" w14:textId="1495ECE2"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3A93D2D4" w14:textId="77777777" w:rsidR="00E124CB" w:rsidRDefault="00E124CB" w:rsidP="00E124CB">
            <w:pPr>
              <w:jc w:val="center"/>
              <w:rPr>
                <w:lang w:eastAsia="en-CA"/>
              </w:rPr>
            </w:pPr>
          </w:p>
        </w:tc>
        <w:tc>
          <w:tcPr>
            <w:tcW w:w="1101" w:type="dxa"/>
            <w:shd w:val="clear" w:color="auto" w:fill="F2F2F2" w:themeFill="background1" w:themeFillShade="F2"/>
          </w:tcPr>
          <w:p w14:paraId="540BD260" w14:textId="77777777" w:rsidR="00E124CB" w:rsidRDefault="00E124CB" w:rsidP="00E124CB">
            <w:pPr>
              <w:jc w:val="center"/>
              <w:rPr>
                <w:lang w:eastAsia="en-CA"/>
              </w:rPr>
            </w:pPr>
          </w:p>
        </w:tc>
        <w:tc>
          <w:tcPr>
            <w:tcW w:w="850" w:type="dxa"/>
            <w:shd w:val="clear" w:color="auto" w:fill="F2F2F2" w:themeFill="background1" w:themeFillShade="F2"/>
            <w:vAlign w:val="center"/>
          </w:tcPr>
          <w:p w14:paraId="64929207" w14:textId="77777777" w:rsidR="00E124CB" w:rsidRDefault="00E124CB" w:rsidP="00E124CB">
            <w:pPr>
              <w:jc w:val="center"/>
              <w:rPr>
                <w:lang w:eastAsia="en-CA"/>
              </w:rPr>
            </w:pPr>
          </w:p>
        </w:tc>
        <w:tc>
          <w:tcPr>
            <w:tcW w:w="448" w:type="dxa"/>
            <w:shd w:val="clear" w:color="auto" w:fill="F2F2F2" w:themeFill="background1" w:themeFillShade="F2"/>
          </w:tcPr>
          <w:p w14:paraId="65F8F89F" w14:textId="0B95EB13" w:rsidR="00E124CB" w:rsidRDefault="00000000" w:rsidP="00E124CB">
            <w:pPr>
              <w:jc w:val="center"/>
              <w:rPr>
                <w:lang w:eastAsia="en-CA"/>
              </w:rPr>
            </w:pPr>
            <w:sdt>
              <w:sdtPr>
                <w:rPr>
                  <w:lang w:eastAsia="en-CA"/>
                </w:rPr>
                <w:id w:val="-614202339"/>
                <w14:checkbox>
                  <w14:checked w14:val="1"/>
                  <w14:checkedState w14:val="0050" w14:font="Wingdings 2"/>
                  <w14:uncheckedState w14:val="0020" w14:font="Wingdings 2"/>
                </w14:checkbox>
              </w:sdtPr>
              <w:sdtContent>
                <w:r w:rsidR="00E124CB" w:rsidRPr="0009338F">
                  <w:rPr>
                    <w:lang w:eastAsia="en-CA"/>
                  </w:rPr>
                  <w:sym w:font="Wingdings 2" w:char="F050"/>
                </w:r>
              </w:sdtContent>
            </w:sdt>
          </w:p>
        </w:tc>
        <w:tc>
          <w:tcPr>
            <w:tcW w:w="1101" w:type="dxa"/>
            <w:shd w:val="clear" w:color="auto" w:fill="F2F2F2" w:themeFill="background1" w:themeFillShade="F2"/>
            <w:vAlign w:val="center"/>
          </w:tcPr>
          <w:p w14:paraId="1B66E30D" w14:textId="77777777" w:rsidR="00E124CB" w:rsidRDefault="00E124CB" w:rsidP="00E124CB">
            <w:pPr>
              <w:jc w:val="center"/>
              <w:rPr>
                <w:lang w:eastAsia="en-CA"/>
              </w:rPr>
            </w:pPr>
          </w:p>
        </w:tc>
        <w:tc>
          <w:tcPr>
            <w:tcW w:w="448" w:type="dxa"/>
            <w:shd w:val="clear" w:color="auto" w:fill="F2F2F2" w:themeFill="background1" w:themeFillShade="F2"/>
          </w:tcPr>
          <w:p w14:paraId="552123CB" w14:textId="50D7FC6C" w:rsidR="00E124CB" w:rsidRDefault="00000000" w:rsidP="00E124CB">
            <w:pPr>
              <w:jc w:val="center"/>
              <w:rPr>
                <w:lang w:eastAsia="en-CA"/>
              </w:rPr>
            </w:pPr>
            <w:sdt>
              <w:sdtPr>
                <w:rPr>
                  <w:lang w:eastAsia="en-CA"/>
                </w:rPr>
                <w:id w:val="-601874981"/>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48" w:type="dxa"/>
            <w:shd w:val="clear" w:color="auto" w:fill="F2F2F2" w:themeFill="background1" w:themeFillShade="F2"/>
          </w:tcPr>
          <w:p w14:paraId="7366F3D1" w14:textId="7362837F" w:rsidR="00E124CB" w:rsidRDefault="00000000" w:rsidP="00E124CB">
            <w:pPr>
              <w:jc w:val="center"/>
              <w:rPr>
                <w:lang w:eastAsia="en-CA"/>
              </w:rPr>
            </w:pPr>
            <w:sdt>
              <w:sdtPr>
                <w:rPr>
                  <w:lang w:eastAsia="en-CA"/>
                </w:rPr>
                <w:id w:val="-291362682"/>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423" w:type="dxa"/>
            <w:shd w:val="clear" w:color="auto" w:fill="F2F2F2" w:themeFill="background1" w:themeFillShade="F2"/>
          </w:tcPr>
          <w:p w14:paraId="4FA4874B" w14:textId="55A536E8" w:rsidR="00E124CB" w:rsidRDefault="00000000" w:rsidP="00E124CB">
            <w:pPr>
              <w:jc w:val="center"/>
              <w:rPr>
                <w:lang w:eastAsia="en-CA"/>
              </w:rPr>
            </w:pPr>
            <w:sdt>
              <w:sdtPr>
                <w:rPr>
                  <w:lang w:eastAsia="en-CA"/>
                </w:rPr>
                <w:id w:val="1937326207"/>
                <w14:checkbox>
                  <w14:checked w14:val="1"/>
                  <w14:checkedState w14:val="0050" w14:font="Wingdings 2"/>
                  <w14:uncheckedState w14:val="0020" w14:font="Wingdings 2"/>
                </w14:checkbox>
              </w:sdtPr>
              <w:sdtContent>
                <w:r w:rsidR="00E124CB" w:rsidRPr="006117FA">
                  <w:rPr>
                    <w:lang w:eastAsia="en-CA"/>
                  </w:rPr>
                  <w:sym w:font="Wingdings 2" w:char="F050"/>
                </w:r>
              </w:sdtContent>
            </w:sdt>
          </w:p>
        </w:tc>
        <w:tc>
          <w:tcPr>
            <w:tcW w:w="964" w:type="dxa"/>
            <w:shd w:val="clear" w:color="auto" w:fill="F2F2F2" w:themeFill="background1" w:themeFillShade="F2"/>
            <w:vAlign w:val="center"/>
          </w:tcPr>
          <w:p w14:paraId="75E73783" w14:textId="77777777" w:rsidR="00E124CB" w:rsidRDefault="00E124CB" w:rsidP="00E124CB">
            <w:pPr>
              <w:jc w:val="center"/>
              <w:rPr>
                <w:lang w:eastAsia="en-CA"/>
              </w:rPr>
            </w:pPr>
          </w:p>
        </w:tc>
        <w:tc>
          <w:tcPr>
            <w:tcW w:w="3288" w:type="dxa"/>
            <w:shd w:val="clear" w:color="auto" w:fill="F2F2F2" w:themeFill="background1" w:themeFillShade="F2"/>
          </w:tcPr>
          <w:p w14:paraId="424992AD" w14:textId="77777777" w:rsidR="00E124CB" w:rsidRDefault="00E124CB" w:rsidP="00E124CB">
            <w:pPr>
              <w:rPr>
                <w:lang w:eastAsia="en-CA"/>
              </w:rPr>
            </w:pPr>
          </w:p>
        </w:tc>
      </w:tr>
      <w:tr w:rsidR="00E124CB" w14:paraId="0F03487E" w14:textId="77777777" w:rsidTr="00DD2645">
        <w:tc>
          <w:tcPr>
            <w:tcW w:w="3060" w:type="dxa"/>
            <w:shd w:val="clear" w:color="auto" w:fill="F2F2F2" w:themeFill="background1" w:themeFillShade="F2"/>
          </w:tcPr>
          <w:p w14:paraId="05B5B006" w14:textId="53652457" w:rsidR="00E124CB" w:rsidRDefault="00E124CB" w:rsidP="00E124CB">
            <w:pPr>
              <w:rPr>
                <w:lang w:eastAsia="en-CA"/>
              </w:rPr>
            </w:pPr>
            <w:r w:rsidRPr="00E75D62">
              <w:lastRenderedPageBreak/>
              <w:t>CORR OUTSIDE CRU 302</w:t>
            </w:r>
            <w:r w:rsidRPr="00E75D62">
              <w:rPr>
                <w:rFonts w:ascii="Cambria Math" w:hAnsi="Cambria Math" w:cs="Cambria Math"/>
              </w:rPr>
              <w:t>‐</w:t>
            </w:r>
            <w:r w:rsidRPr="00E75D62">
              <w:t xml:space="preserve"> #1 </w:t>
            </w:r>
            <w:r w:rsidRPr="00E75D62">
              <w:rPr>
                <w:rFonts w:ascii="Cambria Math" w:hAnsi="Cambria Math" w:cs="Cambria Math"/>
              </w:rPr>
              <w:t>‐</w:t>
            </w:r>
            <w:proofErr w:type="spellStart"/>
            <w:r w:rsidRPr="00E75D62">
              <w:t>homesense</w:t>
            </w:r>
            <w:proofErr w:type="spellEnd"/>
            <w:r w:rsidRPr="00E75D62">
              <w:t xml:space="preserve"> HORN/STROBE - HORN TEST</w:t>
            </w:r>
          </w:p>
        </w:tc>
        <w:tc>
          <w:tcPr>
            <w:tcW w:w="907" w:type="dxa"/>
            <w:shd w:val="clear" w:color="auto" w:fill="F2F2F2" w:themeFill="background1" w:themeFillShade="F2"/>
            <w:vAlign w:val="center"/>
          </w:tcPr>
          <w:p w14:paraId="262E9832" w14:textId="77777777" w:rsidR="00E124CB" w:rsidRDefault="00E124CB" w:rsidP="00E124CB">
            <w:pPr>
              <w:rPr>
                <w:lang w:eastAsia="en-CA"/>
              </w:rPr>
            </w:pPr>
          </w:p>
        </w:tc>
        <w:tc>
          <w:tcPr>
            <w:tcW w:w="686" w:type="dxa"/>
            <w:shd w:val="clear" w:color="auto" w:fill="F2F2F2" w:themeFill="background1" w:themeFillShade="F2"/>
          </w:tcPr>
          <w:p w14:paraId="64916A9D" w14:textId="56AD46FC"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39B3E892" w14:textId="77777777" w:rsidR="00E124CB" w:rsidRDefault="00E124CB" w:rsidP="00E124CB">
            <w:pPr>
              <w:jc w:val="center"/>
              <w:rPr>
                <w:lang w:eastAsia="en-CA"/>
              </w:rPr>
            </w:pPr>
          </w:p>
        </w:tc>
        <w:tc>
          <w:tcPr>
            <w:tcW w:w="1101" w:type="dxa"/>
            <w:shd w:val="clear" w:color="auto" w:fill="F2F2F2" w:themeFill="background1" w:themeFillShade="F2"/>
          </w:tcPr>
          <w:p w14:paraId="45EDF338" w14:textId="77777777" w:rsidR="00E124CB" w:rsidRDefault="00E124CB" w:rsidP="00E124CB">
            <w:pPr>
              <w:jc w:val="center"/>
              <w:rPr>
                <w:lang w:eastAsia="en-CA"/>
              </w:rPr>
            </w:pPr>
          </w:p>
        </w:tc>
        <w:tc>
          <w:tcPr>
            <w:tcW w:w="850" w:type="dxa"/>
            <w:shd w:val="clear" w:color="auto" w:fill="F2F2F2" w:themeFill="background1" w:themeFillShade="F2"/>
            <w:vAlign w:val="center"/>
          </w:tcPr>
          <w:p w14:paraId="54987E70" w14:textId="77777777" w:rsidR="00E124CB" w:rsidRDefault="00E124CB" w:rsidP="00E124CB">
            <w:pPr>
              <w:jc w:val="center"/>
              <w:rPr>
                <w:lang w:eastAsia="en-CA"/>
              </w:rPr>
            </w:pPr>
          </w:p>
        </w:tc>
        <w:tc>
          <w:tcPr>
            <w:tcW w:w="448" w:type="dxa"/>
            <w:shd w:val="clear" w:color="auto" w:fill="F2F2F2" w:themeFill="background1" w:themeFillShade="F2"/>
          </w:tcPr>
          <w:p w14:paraId="79377962" w14:textId="25E41246" w:rsidR="00E124CB" w:rsidRDefault="00000000" w:rsidP="00E124CB">
            <w:pPr>
              <w:jc w:val="center"/>
              <w:rPr>
                <w:lang w:eastAsia="en-CA"/>
              </w:rPr>
            </w:pPr>
            <w:sdt>
              <w:sdtPr>
                <w:rPr>
                  <w:lang w:eastAsia="en-CA"/>
                </w:rPr>
                <w:id w:val="-1958324027"/>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6038979D" w14:textId="77777777" w:rsidR="00E124CB" w:rsidRDefault="00E124CB" w:rsidP="00E124CB">
            <w:pPr>
              <w:jc w:val="center"/>
              <w:rPr>
                <w:lang w:eastAsia="en-CA"/>
              </w:rPr>
            </w:pPr>
          </w:p>
        </w:tc>
        <w:tc>
          <w:tcPr>
            <w:tcW w:w="448" w:type="dxa"/>
            <w:shd w:val="clear" w:color="auto" w:fill="F2F2F2" w:themeFill="background1" w:themeFillShade="F2"/>
          </w:tcPr>
          <w:p w14:paraId="761D5B57" w14:textId="7A211B0F" w:rsidR="00E124CB" w:rsidRDefault="00000000" w:rsidP="00E124CB">
            <w:pPr>
              <w:jc w:val="center"/>
              <w:rPr>
                <w:lang w:eastAsia="en-CA"/>
              </w:rPr>
            </w:pPr>
            <w:sdt>
              <w:sdtPr>
                <w:rPr>
                  <w:lang w:eastAsia="en-CA"/>
                </w:rPr>
                <w:id w:val="1217016382"/>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5F461BBA" w14:textId="086A6994" w:rsidR="00E124CB" w:rsidRDefault="00000000" w:rsidP="00E124CB">
            <w:pPr>
              <w:jc w:val="center"/>
              <w:rPr>
                <w:lang w:eastAsia="en-CA"/>
              </w:rPr>
            </w:pPr>
            <w:sdt>
              <w:sdtPr>
                <w:rPr>
                  <w:lang w:eastAsia="en-CA"/>
                </w:rPr>
                <w:id w:val="-1721810394"/>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1FA2A9FB" w14:textId="2ECC8D0B" w:rsidR="00E124CB" w:rsidRDefault="00000000" w:rsidP="00E124CB">
            <w:pPr>
              <w:jc w:val="center"/>
              <w:rPr>
                <w:lang w:eastAsia="en-CA"/>
              </w:rPr>
            </w:pPr>
            <w:sdt>
              <w:sdtPr>
                <w:rPr>
                  <w:lang w:eastAsia="en-CA"/>
                </w:rPr>
                <w:id w:val="-621845666"/>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3E5FBBE1" w14:textId="77777777" w:rsidR="00E124CB" w:rsidRDefault="00E124CB" w:rsidP="00E124CB">
            <w:pPr>
              <w:jc w:val="center"/>
              <w:rPr>
                <w:lang w:eastAsia="en-CA"/>
              </w:rPr>
            </w:pPr>
          </w:p>
        </w:tc>
        <w:tc>
          <w:tcPr>
            <w:tcW w:w="3288" w:type="dxa"/>
            <w:shd w:val="clear" w:color="auto" w:fill="F2F2F2" w:themeFill="background1" w:themeFillShade="F2"/>
          </w:tcPr>
          <w:p w14:paraId="79B77B54" w14:textId="77777777" w:rsidR="00E124CB" w:rsidRDefault="00E124CB" w:rsidP="00E124CB">
            <w:pPr>
              <w:rPr>
                <w:lang w:eastAsia="en-CA"/>
              </w:rPr>
            </w:pPr>
          </w:p>
        </w:tc>
      </w:tr>
      <w:tr w:rsidR="00E124CB" w14:paraId="594CEB98" w14:textId="77777777" w:rsidTr="00DD2645">
        <w:tc>
          <w:tcPr>
            <w:tcW w:w="3060" w:type="dxa"/>
            <w:shd w:val="clear" w:color="auto" w:fill="F2F2F2" w:themeFill="background1" w:themeFillShade="F2"/>
          </w:tcPr>
          <w:p w14:paraId="0C00D0BC" w14:textId="4DB04AE9" w:rsidR="00E124CB" w:rsidRDefault="00E124CB" w:rsidP="00E124CB">
            <w:pPr>
              <w:rPr>
                <w:lang w:eastAsia="en-CA"/>
              </w:rPr>
            </w:pPr>
            <w:r w:rsidRPr="00E75D62">
              <w:t>CORR OUTSIDE CRU 302</w:t>
            </w:r>
            <w:r w:rsidRPr="00E75D62">
              <w:rPr>
                <w:rFonts w:ascii="Cambria Math" w:hAnsi="Cambria Math" w:cs="Cambria Math"/>
              </w:rPr>
              <w:t>‐</w:t>
            </w:r>
            <w:r w:rsidRPr="00E75D62">
              <w:t xml:space="preserve"> #1 </w:t>
            </w:r>
            <w:r w:rsidRPr="00E75D62">
              <w:rPr>
                <w:rFonts w:ascii="Cambria Math" w:hAnsi="Cambria Math" w:cs="Cambria Math"/>
              </w:rPr>
              <w:t>‐</w:t>
            </w:r>
            <w:proofErr w:type="spellStart"/>
            <w:r w:rsidRPr="00E75D62">
              <w:t>homesense</w:t>
            </w:r>
            <w:proofErr w:type="spellEnd"/>
            <w:r w:rsidRPr="00E75D62">
              <w:t xml:space="preserve"> HORN/STROBE - STROBE TEST</w:t>
            </w:r>
          </w:p>
        </w:tc>
        <w:tc>
          <w:tcPr>
            <w:tcW w:w="907" w:type="dxa"/>
            <w:shd w:val="clear" w:color="auto" w:fill="F2F2F2" w:themeFill="background1" w:themeFillShade="F2"/>
            <w:vAlign w:val="center"/>
          </w:tcPr>
          <w:p w14:paraId="1654704D" w14:textId="77777777" w:rsidR="00E124CB" w:rsidRDefault="00E124CB" w:rsidP="00E124CB">
            <w:pPr>
              <w:rPr>
                <w:lang w:eastAsia="en-CA"/>
              </w:rPr>
            </w:pPr>
          </w:p>
        </w:tc>
        <w:tc>
          <w:tcPr>
            <w:tcW w:w="686" w:type="dxa"/>
            <w:shd w:val="clear" w:color="auto" w:fill="F2F2F2" w:themeFill="background1" w:themeFillShade="F2"/>
          </w:tcPr>
          <w:p w14:paraId="4064EFB2" w14:textId="50891AD2"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7B4C6291" w14:textId="77777777" w:rsidR="00E124CB" w:rsidRDefault="00E124CB" w:rsidP="00E124CB">
            <w:pPr>
              <w:jc w:val="center"/>
              <w:rPr>
                <w:lang w:eastAsia="en-CA"/>
              </w:rPr>
            </w:pPr>
          </w:p>
        </w:tc>
        <w:tc>
          <w:tcPr>
            <w:tcW w:w="1101" w:type="dxa"/>
            <w:shd w:val="clear" w:color="auto" w:fill="F2F2F2" w:themeFill="background1" w:themeFillShade="F2"/>
          </w:tcPr>
          <w:p w14:paraId="3C6E4BE3" w14:textId="77777777" w:rsidR="00E124CB" w:rsidRDefault="00E124CB" w:rsidP="00E124CB">
            <w:pPr>
              <w:jc w:val="center"/>
              <w:rPr>
                <w:lang w:eastAsia="en-CA"/>
              </w:rPr>
            </w:pPr>
          </w:p>
        </w:tc>
        <w:tc>
          <w:tcPr>
            <w:tcW w:w="850" w:type="dxa"/>
            <w:shd w:val="clear" w:color="auto" w:fill="F2F2F2" w:themeFill="background1" w:themeFillShade="F2"/>
            <w:vAlign w:val="center"/>
          </w:tcPr>
          <w:p w14:paraId="6E621D00" w14:textId="77777777" w:rsidR="00E124CB" w:rsidRDefault="00E124CB" w:rsidP="00E124CB">
            <w:pPr>
              <w:jc w:val="center"/>
              <w:rPr>
                <w:lang w:eastAsia="en-CA"/>
              </w:rPr>
            </w:pPr>
          </w:p>
        </w:tc>
        <w:tc>
          <w:tcPr>
            <w:tcW w:w="448" w:type="dxa"/>
            <w:shd w:val="clear" w:color="auto" w:fill="F2F2F2" w:themeFill="background1" w:themeFillShade="F2"/>
          </w:tcPr>
          <w:p w14:paraId="44FF8B86" w14:textId="747E70E5" w:rsidR="00E124CB" w:rsidRDefault="00000000" w:rsidP="00E124CB">
            <w:pPr>
              <w:jc w:val="center"/>
              <w:rPr>
                <w:lang w:eastAsia="en-CA"/>
              </w:rPr>
            </w:pPr>
            <w:sdt>
              <w:sdtPr>
                <w:rPr>
                  <w:lang w:eastAsia="en-CA"/>
                </w:rPr>
                <w:id w:val="1933306765"/>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1A987DB5" w14:textId="77777777" w:rsidR="00E124CB" w:rsidRDefault="00E124CB" w:rsidP="00E124CB">
            <w:pPr>
              <w:jc w:val="center"/>
              <w:rPr>
                <w:lang w:eastAsia="en-CA"/>
              </w:rPr>
            </w:pPr>
          </w:p>
        </w:tc>
        <w:tc>
          <w:tcPr>
            <w:tcW w:w="448" w:type="dxa"/>
            <w:shd w:val="clear" w:color="auto" w:fill="F2F2F2" w:themeFill="background1" w:themeFillShade="F2"/>
          </w:tcPr>
          <w:p w14:paraId="671B3D0D" w14:textId="2BA695EF" w:rsidR="00E124CB" w:rsidRDefault="00000000" w:rsidP="00E124CB">
            <w:pPr>
              <w:jc w:val="center"/>
              <w:rPr>
                <w:lang w:eastAsia="en-CA"/>
              </w:rPr>
            </w:pPr>
            <w:sdt>
              <w:sdtPr>
                <w:rPr>
                  <w:lang w:eastAsia="en-CA"/>
                </w:rPr>
                <w:id w:val="-969974740"/>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1B0213AF" w14:textId="6ECF4D5E" w:rsidR="00E124CB" w:rsidRDefault="00000000" w:rsidP="00E124CB">
            <w:pPr>
              <w:jc w:val="center"/>
              <w:rPr>
                <w:lang w:eastAsia="en-CA"/>
              </w:rPr>
            </w:pPr>
            <w:sdt>
              <w:sdtPr>
                <w:rPr>
                  <w:lang w:eastAsia="en-CA"/>
                </w:rPr>
                <w:id w:val="-356429774"/>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39B9F2FF" w14:textId="43367461" w:rsidR="00E124CB" w:rsidRDefault="00000000" w:rsidP="00E124CB">
            <w:pPr>
              <w:jc w:val="center"/>
              <w:rPr>
                <w:lang w:eastAsia="en-CA"/>
              </w:rPr>
            </w:pPr>
            <w:sdt>
              <w:sdtPr>
                <w:rPr>
                  <w:lang w:eastAsia="en-CA"/>
                </w:rPr>
                <w:id w:val="-258601197"/>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2DABF2FC" w14:textId="77777777" w:rsidR="00E124CB" w:rsidRDefault="00E124CB" w:rsidP="00E124CB">
            <w:pPr>
              <w:jc w:val="center"/>
              <w:rPr>
                <w:lang w:eastAsia="en-CA"/>
              </w:rPr>
            </w:pPr>
          </w:p>
        </w:tc>
        <w:tc>
          <w:tcPr>
            <w:tcW w:w="3288" w:type="dxa"/>
            <w:shd w:val="clear" w:color="auto" w:fill="F2F2F2" w:themeFill="background1" w:themeFillShade="F2"/>
          </w:tcPr>
          <w:p w14:paraId="389578ED" w14:textId="77777777" w:rsidR="00E124CB" w:rsidRDefault="00E124CB" w:rsidP="00E124CB">
            <w:pPr>
              <w:rPr>
                <w:lang w:eastAsia="en-CA"/>
              </w:rPr>
            </w:pPr>
          </w:p>
        </w:tc>
      </w:tr>
      <w:tr w:rsidR="00E124CB" w14:paraId="1BDB2072" w14:textId="77777777" w:rsidTr="00DD2645">
        <w:tc>
          <w:tcPr>
            <w:tcW w:w="3060" w:type="dxa"/>
            <w:shd w:val="clear" w:color="auto" w:fill="F2F2F2" w:themeFill="background1" w:themeFillShade="F2"/>
          </w:tcPr>
          <w:p w14:paraId="76F71BB4" w14:textId="7005048D" w:rsidR="00E124CB" w:rsidRDefault="00E124CB" w:rsidP="00E124CB">
            <w:pPr>
              <w:rPr>
                <w:lang w:eastAsia="en-CA"/>
              </w:rPr>
            </w:pPr>
            <w:r w:rsidRPr="00E75D62">
              <w:t>CORR OUTSIDE CRU 302</w:t>
            </w:r>
            <w:r w:rsidRPr="00E75D62">
              <w:rPr>
                <w:rFonts w:ascii="Cambria Math" w:hAnsi="Cambria Math" w:cs="Cambria Math"/>
              </w:rPr>
              <w:t>‐</w:t>
            </w:r>
            <w:r w:rsidRPr="00E75D62">
              <w:t xml:space="preserve"> #2 HORN/STROBE - HORN TEST</w:t>
            </w:r>
          </w:p>
        </w:tc>
        <w:tc>
          <w:tcPr>
            <w:tcW w:w="907" w:type="dxa"/>
            <w:shd w:val="clear" w:color="auto" w:fill="F2F2F2" w:themeFill="background1" w:themeFillShade="F2"/>
            <w:vAlign w:val="center"/>
          </w:tcPr>
          <w:p w14:paraId="00EEC167" w14:textId="77777777" w:rsidR="00E124CB" w:rsidRDefault="00E124CB" w:rsidP="00E124CB">
            <w:pPr>
              <w:rPr>
                <w:lang w:eastAsia="en-CA"/>
              </w:rPr>
            </w:pPr>
          </w:p>
        </w:tc>
        <w:tc>
          <w:tcPr>
            <w:tcW w:w="686" w:type="dxa"/>
            <w:shd w:val="clear" w:color="auto" w:fill="F2F2F2" w:themeFill="background1" w:themeFillShade="F2"/>
          </w:tcPr>
          <w:p w14:paraId="627E4D61" w14:textId="36D6CBFF"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226B6E96" w14:textId="77777777" w:rsidR="00E124CB" w:rsidRDefault="00E124CB" w:rsidP="00E124CB">
            <w:pPr>
              <w:jc w:val="center"/>
              <w:rPr>
                <w:lang w:eastAsia="en-CA"/>
              </w:rPr>
            </w:pPr>
          </w:p>
        </w:tc>
        <w:tc>
          <w:tcPr>
            <w:tcW w:w="1101" w:type="dxa"/>
            <w:shd w:val="clear" w:color="auto" w:fill="F2F2F2" w:themeFill="background1" w:themeFillShade="F2"/>
          </w:tcPr>
          <w:p w14:paraId="0E7E4876" w14:textId="77777777" w:rsidR="00E124CB" w:rsidRDefault="00E124CB" w:rsidP="00E124CB">
            <w:pPr>
              <w:jc w:val="center"/>
              <w:rPr>
                <w:lang w:eastAsia="en-CA"/>
              </w:rPr>
            </w:pPr>
          </w:p>
        </w:tc>
        <w:tc>
          <w:tcPr>
            <w:tcW w:w="850" w:type="dxa"/>
            <w:shd w:val="clear" w:color="auto" w:fill="F2F2F2" w:themeFill="background1" w:themeFillShade="F2"/>
            <w:vAlign w:val="center"/>
          </w:tcPr>
          <w:p w14:paraId="1DAE93C9" w14:textId="77777777" w:rsidR="00E124CB" w:rsidRDefault="00E124CB" w:rsidP="00E124CB">
            <w:pPr>
              <w:jc w:val="center"/>
              <w:rPr>
                <w:lang w:eastAsia="en-CA"/>
              </w:rPr>
            </w:pPr>
          </w:p>
        </w:tc>
        <w:tc>
          <w:tcPr>
            <w:tcW w:w="448" w:type="dxa"/>
            <w:shd w:val="clear" w:color="auto" w:fill="F2F2F2" w:themeFill="background1" w:themeFillShade="F2"/>
          </w:tcPr>
          <w:p w14:paraId="4D685358" w14:textId="12CFB44D" w:rsidR="00E124CB" w:rsidRDefault="00000000" w:rsidP="00E124CB">
            <w:pPr>
              <w:jc w:val="center"/>
              <w:rPr>
                <w:lang w:eastAsia="en-CA"/>
              </w:rPr>
            </w:pPr>
            <w:sdt>
              <w:sdtPr>
                <w:rPr>
                  <w:lang w:eastAsia="en-CA"/>
                </w:rPr>
                <w:id w:val="1669055211"/>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36524231" w14:textId="77777777" w:rsidR="00E124CB" w:rsidRDefault="00E124CB" w:rsidP="00E124CB">
            <w:pPr>
              <w:jc w:val="center"/>
              <w:rPr>
                <w:lang w:eastAsia="en-CA"/>
              </w:rPr>
            </w:pPr>
          </w:p>
        </w:tc>
        <w:tc>
          <w:tcPr>
            <w:tcW w:w="448" w:type="dxa"/>
            <w:shd w:val="clear" w:color="auto" w:fill="F2F2F2" w:themeFill="background1" w:themeFillShade="F2"/>
          </w:tcPr>
          <w:p w14:paraId="0CC228DF" w14:textId="7079239F" w:rsidR="00E124CB" w:rsidRDefault="00000000" w:rsidP="00E124CB">
            <w:pPr>
              <w:jc w:val="center"/>
              <w:rPr>
                <w:lang w:eastAsia="en-CA"/>
              </w:rPr>
            </w:pPr>
            <w:sdt>
              <w:sdtPr>
                <w:rPr>
                  <w:lang w:eastAsia="en-CA"/>
                </w:rPr>
                <w:id w:val="1638219451"/>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0FA6A90A" w14:textId="02EA39FC" w:rsidR="00E124CB" w:rsidRDefault="00000000" w:rsidP="00E124CB">
            <w:pPr>
              <w:jc w:val="center"/>
              <w:rPr>
                <w:lang w:eastAsia="en-CA"/>
              </w:rPr>
            </w:pPr>
            <w:sdt>
              <w:sdtPr>
                <w:rPr>
                  <w:lang w:eastAsia="en-CA"/>
                </w:rPr>
                <w:id w:val="1135602687"/>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07AF96B0" w14:textId="0B5DC979" w:rsidR="00E124CB" w:rsidRDefault="00000000" w:rsidP="00E124CB">
            <w:pPr>
              <w:jc w:val="center"/>
              <w:rPr>
                <w:lang w:eastAsia="en-CA"/>
              </w:rPr>
            </w:pPr>
            <w:sdt>
              <w:sdtPr>
                <w:rPr>
                  <w:lang w:eastAsia="en-CA"/>
                </w:rPr>
                <w:id w:val="909513785"/>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76349E4C" w14:textId="77777777" w:rsidR="00E124CB" w:rsidRDefault="00E124CB" w:rsidP="00E124CB">
            <w:pPr>
              <w:jc w:val="center"/>
              <w:rPr>
                <w:lang w:eastAsia="en-CA"/>
              </w:rPr>
            </w:pPr>
          </w:p>
        </w:tc>
        <w:tc>
          <w:tcPr>
            <w:tcW w:w="3288" w:type="dxa"/>
            <w:shd w:val="clear" w:color="auto" w:fill="F2F2F2" w:themeFill="background1" w:themeFillShade="F2"/>
          </w:tcPr>
          <w:p w14:paraId="5BA9CAEF" w14:textId="77777777" w:rsidR="00E124CB" w:rsidRDefault="00E124CB" w:rsidP="00E124CB">
            <w:pPr>
              <w:rPr>
                <w:lang w:eastAsia="en-CA"/>
              </w:rPr>
            </w:pPr>
          </w:p>
        </w:tc>
      </w:tr>
      <w:tr w:rsidR="00E124CB" w14:paraId="385BBCD1" w14:textId="77777777" w:rsidTr="00DD2645">
        <w:tc>
          <w:tcPr>
            <w:tcW w:w="3060" w:type="dxa"/>
            <w:shd w:val="clear" w:color="auto" w:fill="F2F2F2" w:themeFill="background1" w:themeFillShade="F2"/>
          </w:tcPr>
          <w:p w14:paraId="4078854A" w14:textId="28C96551" w:rsidR="00E124CB" w:rsidRDefault="00E124CB" w:rsidP="00E124CB">
            <w:pPr>
              <w:rPr>
                <w:lang w:eastAsia="en-CA"/>
              </w:rPr>
            </w:pPr>
            <w:r w:rsidRPr="00E75D62">
              <w:t>CORR OUTSIDE CRU 302</w:t>
            </w:r>
            <w:r w:rsidRPr="00E75D62">
              <w:rPr>
                <w:rFonts w:ascii="Cambria Math" w:hAnsi="Cambria Math" w:cs="Cambria Math"/>
              </w:rPr>
              <w:t>‐</w:t>
            </w:r>
            <w:r w:rsidRPr="00E75D62">
              <w:t xml:space="preserve"> #2 HORN/STROBE - HORN TEST</w:t>
            </w:r>
          </w:p>
        </w:tc>
        <w:tc>
          <w:tcPr>
            <w:tcW w:w="907" w:type="dxa"/>
            <w:shd w:val="clear" w:color="auto" w:fill="F2F2F2" w:themeFill="background1" w:themeFillShade="F2"/>
            <w:vAlign w:val="center"/>
          </w:tcPr>
          <w:p w14:paraId="6A9E337C" w14:textId="77777777" w:rsidR="00E124CB" w:rsidRDefault="00E124CB" w:rsidP="00E124CB">
            <w:pPr>
              <w:rPr>
                <w:lang w:eastAsia="en-CA"/>
              </w:rPr>
            </w:pPr>
          </w:p>
        </w:tc>
        <w:tc>
          <w:tcPr>
            <w:tcW w:w="686" w:type="dxa"/>
            <w:shd w:val="clear" w:color="auto" w:fill="F2F2F2" w:themeFill="background1" w:themeFillShade="F2"/>
          </w:tcPr>
          <w:p w14:paraId="522A0073" w14:textId="695CCA14"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306024E7" w14:textId="77777777" w:rsidR="00E124CB" w:rsidRDefault="00E124CB" w:rsidP="00E124CB">
            <w:pPr>
              <w:jc w:val="center"/>
              <w:rPr>
                <w:lang w:eastAsia="en-CA"/>
              </w:rPr>
            </w:pPr>
          </w:p>
        </w:tc>
        <w:tc>
          <w:tcPr>
            <w:tcW w:w="1101" w:type="dxa"/>
            <w:shd w:val="clear" w:color="auto" w:fill="F2F2F2" w:themeFill="background1" w:themeFillShade="F2"/>
          </w:tcPr>
          <w:p w14:paraId="737485AF" w14:textId="77777777" w:rsidR="00E124CB" w:rsidRDefault="00E124CB" w:rsidP="00E124CB">
            <w:pPr>
              <w:jc w:val="center"/>
              <w:rPr>
                <w:lang w:eastAsia="en-CA"/>
              </w:rPr>
            </w:pPr>
          </w:p>
        </w:tc>
        <w:tc>
          <w:tcPr>
            <w:tcW w:w="850" w:type="dxa"/>
            <w:shd w:val="clear" w:color="auto" w:fill="F2F2F2" w:themeFill="background1" w:themeFillShade="F2"/>
            <w:vAlign w:val="center"/>
          </w:tcPr>
          <w:p w14:paraId="58398D9F" w14:textId="77777777" w:rsidR="00E124CB" w:rsidRDefault="00E124CB" w:rsidP="00E124CB">
            <w:pPr>
              <w:jc w:val="center"/>
              <w:rPr>
                <w:lang w:eastAsia="en-CA"/>
              </w:rPr>
            </w:pPr>
          </w:p>
        </w:tc>
        <w:tc>
          <w:tcPr>
            <w:tcW w:w="448" w:type="dxa"/>
            <w:shd w:val="clear" w:color="auto" w:fill="F2F2F2" w:themeFill="background1" w:themeFillShade="F2"/>
          </w:tcPr>
          <w:p w14:paraId="32FB0120" w14:textId="17F47162" w:rsidR="00E124CB" w:rsidRDefault="00000000" w:rsidP="00E124CB">
            <w:pPr>
              <w:jc w:val="center"/>
              <w:rPr>
                <w:lang w:eastAsia="en-CA"/>
              </w:rPr>
            </w:pPr>
            <w:sdt>
              <w:sdtPr>
                <w:rPr>
                  <w:lang w:eastAsia="en-CA"/>
                </w:rPr>
                <w:id w:val="-1970739464"/>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626705D6" w14:textId="77777777" w:rsidR="00E124CB" w:rsidRDefault="00E124CB" w:rsidP="00E124CB">
            <w:pPr>
              <w:jc w:val="center"/>
              <w:rPr>
                <w:lang w:eastAsia="en-CA"/>
              </w:rPr>
            </w:pPr>
          </w:p>
        </w:tc>
        <w:tc>
          <w:tcPr>
            <w:tcW w:w="448" w:type="dxa"/>
            <w:shd w:val="clear" w:color="auto" w:fill="F2F2F2" w:themeFill="background1" w:themeFillShade="F2"/>
          </w:tcPr>
          <w:p w14:paraId="2557BB16" w14:textId="2CF713FA" w:rsidR="00E124CB" w:rsidRDefault="00000000" w:rsidP="00E124CB">
            <w:pPr>
              <w:jc w:val="center"/>
              <w:rPr>
                <w:lang w:eastAsia="en-CA"/>
              </w:rPr>
            </w:pPr>
            <w:sdt>
              <w:sdtPr>
                <w:rPr>
                  <w:lang w:eastAsia="en-CA"/>
                </w:rPr>
                <w:id w:val="-458191291"/>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31B0F463" w14:textId="071D94AC" w:rsidR="00E124CB" w:rsidRDefault="00000000" w:rsidP="00E124CB">
            <w:pPr>
              <w:jc w:val="center"/>
              <w:rPr>
                <w:lang w:eastAsia="en-CA"/>
              </w:rPr>
            </w:pPr>
            <w:sdt>
              <w:sdtPr>
                <w:rPr>
                  <w:lang w:eastAsia="en-CA"/>
                </w:rPr>
                <w:id w:val="-578981648"/>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6C9C590C" w14:textId="5908F56D" w:rsidR="00E124CB" w:rsidRDefault="00000000" w:rsidP="00E124CB">
            <w:pPr>
              <w:jc w:val="center"/>
              <w:rPr>
                <w:lang w:eastAsia="en-CA"/>
              </w:rPr>
            </w:pPr>
            <w:sdt>
              <w:sdtPr>
                <w:rPr>
                  <w:lang w:eastAsia="en-CA"/>
                </w:rPr>
                <w:id w:val="1343049870"/>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45110E74" w14:textId="77777777" w:rsidR="00E124CB" w:rsidRDefault="00E124CB" w:rsidP="00E124CB">
            <w:pPr>
              <w:jc w:val="center"/>
              <w:rPr>
                <w:lang w:eastAsia="en-CA"/>
              </w:rPr>
            </w:pPr>
          </w:p>
        </w:tc>
        <w:tc>
          <w:tcPr>
            <w:tcW w:w="3288" w:type="dxa"/>
            <w:shd w:val="clear" w:color="auto" w:fill="F2F2F2" w:themeFill="background1" w:themeFillShade="F2"/>
          </w:tcPr>
          <w:p w14:paraId="3A6463F7" w14:textId="77777777" w:rsidR="00E124CB" w:rsidRDefault="00E124CB" w:rsidP="00E124CB">
            <w:pPr>
              <w:rPr>
                <w:lang w:eastAsia="en-CA"/>
              </w:rPr>
            </w:pPr>
          </w:p>
        </w:tc>
      </w:tr>
      <w:tr w:rsidR="00E124CB" w14:paraId="77775459" w14:textId="77777777" w:rsidTr="00DD2645">
        <w:tc>
          <w:tcPr>
            <w:tcW w:w="3060" w:type="dxa"/>
            <w:shd w:val="clear" w:color="auto" w:fill="F2F2F2" w:themeFill="background1" w:themeFillShade="F2"/>
          </w:tcPr>
          <w:p w14:paraId="32677FB5" w14:textId="35008B33" w:rsidR="00E124CB" w:rsidRDefault="00E124CB" w:rsidP="00E124CB">
            <w:pPr>
              <w:rPr>
                <w:lang w:eastAsia="en-CA"/>
              </w:rPr>
            </w:pPr>
            <w:r w:rsidRPr="00E75D62">
              <w:t xml:space="preserve">CORR OUTSIDE 301A </w:t>
            </w:r>
            <w:r w:rsidRPr="00E75D62">
              <w:rPr>
                <w:rFonts w:ascii="Cambria Math" w:hAnsi="Cambria Math" w:cs="Cambria Math"/>
              </w:rPr>
              <w:t>‐</w:t>
            </w:r>
            <w:proofErr w:type="spellStart"/>
            <w:r w:rsidRPr="00E75D62">
              <w:t>oshkosh</w:t>
            </w:r>
            <w:proofErr w:type="spellEnd"/>
            <w:r w:rsidRPr="00E75D62">
              <w:t xml:space="preserve"> HORN/STROBE - STROBE TEST</w:t>
            </w:r>
          </w:p>
        </w:tc>
        <w:tc>
          <w:tcPr>
            <w:tcW w:w="907" w:type="dxa"/>
            <w:shd w:val="clear" w:color="auto" w:fill="F2F2F2" w:themeFill="background1" w:themeFillShade="F2"/>
            <w:vAlign w:val="center"/>
          </w:tcPr>
          <w:p w14:paraId="479B1E2B" w14:textId="77777777" w:rsidR="00E124CB" w:rsidRDefault="00E124CB" w:rsidP="00E124CB">
            <w:pPr>
              <w:rPr>
                <w:lang w:eastAsia="en-CA"/>
              </w:rPr>
            </w:pPr>
          </w:p>
        </w:tc>
        <w:tc>
          <w:tcPr>
            <w:tcW w:w="686" w:type="dxa"/>
            <w:shd w:val="clear" w:color="auto" w:fill="F2F2F2" w:themeFill="background1" w:themeFillShade="F2"/>
          </w:tcPr>
          <w:p w14:paraId="24E1222D" w14:textId="27C1564E"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6BE8E7EB" w14:textId="77777777" w:rsidR="00E124CB" w:rsidRDefault="00E124CB" w:rsidP="00E124CB">
            <w:pPr>
              <w:jc w:val="center"/>
              <w:rPr>
                <w:lang w:eastAsia="en-CA"/>
              </w:rPr>
            </w:pPr>
          </w:p>
        </w:tc>
        <w:tc>
          <w:tcPr>
            <w:tcW w:w="1101" w:type="dxa"/>
            <w:shd w:val="clear" w:color="auto" w:fill="F2F2F2" w:themeFill="background1" w:themeFillShade="F2"/>
          </w:tcPr>
          <w:p w14:paraId="61161ED3" w14:textId="77777777" w:rsidR="00E124CB" w:rsidRDefault="00E124CB" w:rsidP="00E124CB">
            <w:pPr>
              <w:jc w:val="center"/>
              <w:rPr>
                <w:lang w:eastAsia="en-CA"/>
              </w:rPr>
            </w:pPr>
          </w:p>
        </w:tc>
        <w:tc>
          <w:tcPr>
            <w:tcW w:w="850" w:type="dxa"/>
            <w:shd w:val="clear" w:color="auto" w:fill="F2F2F2" w:themeFill="background1" w:themeFillShade="F2"/>
            <w:vAlign w:val="center"/>
          </w:tcPr>
          <w:p w14:paraId="28A9799E" w14:textId="77777777" w:rsidR="00E124CB" w:rsidRDefault="00E124CB" w:rsidP="00E124CB">
            <w:pPr>
              <w:jc w:val="center"/>
              <w:rPr>
                <w:lang w:eastAsia="en-CA"/>
              </w:rPr>
            </w:pPr>
          </w:p>
        </w:tc>
        <w:tc>
          <w:tcPr>
            <w:tcW w:w="448" w:type="dxa"/>
            <w:shd w:val="clear" w:color="auto" w:fill="F2F2F2" w:themeFill="background1" w:themeFillShade="F2"/>
          </w:tcPr>
          <w:p w14:paraId="08AB6AA2" w14:textId="7DF85085" w:rsidR="00E124CB" w:rsidRDefault="00000000" w:rsidP="00E124CB">
            <w:pPr>
              <w:jc w:val="center"/>
              <w:rPr>
                <w:lang w:eastAsia="en-CA"/>
              </w:rPr>
            </w:pPr>
            <w:sdt>
              <w:sdtPr>
                <w:rPr>
                  <w:lang w:eastAsia="en-CA"/>
                </w:rPr>
                <w:id w:val="794573069"/>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3326803A" w14:textId="77777777" w:rsidR="00E124CB" w:rsidRDefault="00E124CB" w:rsidP="00E124CB">
            <w:pPr>
              <w:jc w:val="center"/>
              <w:rPr>
                <w:lang w:eastAsia="en-CA"/>
              </w:rPr>
            </w:pPr>
          </w:p>
        </w:tc>
        <w:tc>
          <w:tcPr>
            <w:tcW w:w="448" w:type="dxa"/>
            <w:shd w:val="clear" w:color="auto" w:fill="F2F2F2" w:themeFill="background1" w:themeFillShade="F2"/>
          </w:tcPr>
          <w:p w14:paraId="6711ED76" w14:textId="528D0229" w:rsidR="00E124CB" w:rsidRDefault="00000000" w:rsidP="00E124CB">
            <w:pPr>
              <w:jc w:val="center"/>
              <w:rPr>
                <w:lang w:eastAsia="en-CA"/>
              </w:rPr>
            </w:pPr>
            <w:sdt>
              <w:sdtPr>
                <w:rPr>
                  <w:lang w:eastAsia="en-CA"/>
                </w:rPr>
                <w:id w:val="999008438"/>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35CFB124" w14:textId="65B21109" w:rsidR="00E124CB" w:rsidRDefault="00000000" w:rsidP="00E124CB">
            <w:pPr>
              <w:jc w:val="center"/>
              <w:rPr>
                <w:lang w:eastAsia="en-CA"/>
              </w:rPr>
            </w:pPr>
            <w:sdt>
              <w:sdtPr>
                <w:rPr>
                  <w:lang w:eastAsia="en-CA"/>
                </w:rPr>
                <w:id w:val="700058625"/>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7BCB93C8" w14:textId="2EA47DCD" w:rsidR="00E124CB" w:rsidRDefault="00000000" w:rsidP="00E124CB">
            <w:pPr>
              <w:jc w:val="center"/>
              <w:rPr>
                <w:lang w:eastAsia="en-CA"/>
              </w:rPr>
            </w:pPr>
            <w:sdt>
              <w:sdtPr>
                <w:rPr>
                  <w:lang w:eastAsia="en-CA"/>
                </w:rPr>
                <w:id w:val="-1888012830"/>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4BF15A77" w14:textId="77777777" w:rsidR="00E124CB" w:rsidRDefault="00E124CB" w:rsidP="00E124CB">
            <w:pPr>
              <w:jc w:val="center"/>
              <w:rPr>
                <w:lang w:eastAsia="en-CA"/>
              </w:rPr>
            </w:pPr>
          </w:p>
        </w:tc>
        <w:tc>
          <w:tcPr>
            <w:tcW w:w="3288" w:type="dxa"/>
            <w:shd w:val="clear" w:color="auto" w:fill="F2F2F2" w:themeFill="background1" w:themeFillShade="F2"/>
          </w:tcPr>
          <w:p w14:paraId="052855FC" w14:textId="77777777" w:rsidR="00E124CB" w:rsidRDefault="00E124CB" w:rsidP="00E124CB">
            <w:pPr>
              <w:rPr>
                <w:lang w:eastAsia="en-CA"/>
              </w:rPr>
            </w:pPr>
          </w:p>
        </w:tc>
      </w:tr>
      <w:tr w:rsidR="00E124CB" w14:paraId="68CD2F82" w14:textId="77777777" w:rsidTr="00DD2645">
        <w:tc>
          <w:tcPr>
            <w:tcW w:w="3060" w:type="dxa"/>
            <w:shd w:val="clear" w:color="auto" w:fill="F2F2F2" w:themeFill="background1" w:themeFillShade="F2"/>
          </w:tcPr>
          <w:p w14:paraId="37EBD630" w14:textId="367AA33E" w:rsidR="00E124CB" w:rsidRDefault="00E124CB" w:rsidP="00E124CB">
            <w:pPr>
              <w:rPr>
                <w:lang w:eastAsia="en-CA"/>
              </w:rPr>
            </w:pPr>
            <w:r w:rsidRPr="00E75D62">
              <w:t xml:space="preserve">CORR OUTSIDE 301A </w:t>
            </w:r>
            <w:r w:rsidRPr="00E75D62">
              <w:rPr>
                <w:rFonts w:ascii="Cambria Math" w:hAnsi="Cambria Math" w:cs="Cambria Math"/>
              </w:rPr>
              <w:t>‐</w:t>
            </w:r>
            <w:proofErr w:type="spellStart"/>
            <w:r w:rsidRPr="00E75D62">
              <w:t>oshkosh</w:t>
            </w:r>
            <w:proofErr w:type="spellEnd"/>
            <w:r w:rsidRPr="00E75D62">
              <w:t xml:space="preserve"> HORN/STROBE - HORN TEST</w:t>
            </w:r>
          </w:p>
        </w:tc>
        <w:tc>
          <w:tcPr>
            <w:tcW w:w="907" w:type="dxa"/>
            <w:shd w:val="clear" w:color="auto" w:fill="F2F2F2" w:themeFill="background1" w:themeFillShade="F2"/>
            <w:vAlign w:val="center"/>
          </w:tcPr>
          <w:p w14:paraId="6D84D304" w14:textId="77777777" w:rsidR="00E124CB" w:rsidRDefault="00E124CB" w:rsidP="00E124CB">
            <w:pPr>
              <w:rPr>
                <w:lang w:eastAsia="en-CA"/>
              </w:rPr>
            </w:pPr>
          </w:p>
        </w:tc>
        <w:tc>
          <w:tcPr>
            <w:tcW w:w="686" w:type="dxa"/>
            <w:shd w:val="clear" w:color="auto" w:fill="F2F2F2" w:themeFill="background1" w:themeFillShade="F2"/>
          </w:tcPr>
          <w:p w14:paraId="1BA029A8" w14:textId="3F18BD89"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6A6AC667" w14:textId="77777777" w:rsidR="00E124CB" w:rsidRDefault="00E124CB" w:rsidP="00E124CB">
            <w:pPr>
              <w:jc w:val="center"/>
              <w:rPr>
                <w:lang w:eastAsia="en-CA"/>
              </w:rPr>
            </w:pPr>
          </w:p>
        </w:tc>
        <w:tc>
          <w:tcPr>
            <w:tcW w:w="1101" w:type="dxa"/>
            <w:shd w:val="clear" w:color="auto" w:fill="F2F2F2" w:themeFill="background1" w:themeFillShade="F2"/>
          </w:tcPr>
          <w:p w14:paraId="1D4A5C59" w14:textId="77777777" w:rsidR="00E124CB" w:rsidRDefault="00E124CB" w:rsidP="00E124CB">
            <w:pPr>
              <w:jc w:val="center"/>
              <w:rPr>
                <w:lang w:eastAsia="en-CA"/>
              </w:rPr>
            </w:pPr>
          </w:p>
        </w:tc>
        <w:tc>
          <w:tcPr>
            <w:tcW w:w="850" w:type="dxa"/>
            <w:shd w:val="clear" w:color="auto" w:fill="F2F2F2" w:themeFill="background1" w:themeFillShade="F2"/>
            <w:vAlign w:val="center"/>
          </w:tcPr>
          <w:p w14:paraId="48C590A2" w14:textId="77777777" w:rsidR="00E124CB" w:rsidRDefault="00E124CB" w:rsidP="00E124CB">
            <w:pPr>
              <w:jc w:val="center"/>
              <w:rPr>
                <w:lang w:eastAsia="en-CA"/>
              </w:rPr>
            </w:pPr>
          </w:p>
        </w:tc>
        <w:tc>
          <w:tcPr>
            <w:tcW w:w="448" w:type="dxa"/>
            <w:shd w:val="clear" w:color="auto" w:fill="F2F2F2" w:themeFill="background1" w:themeFillShade="F2"/>
          </w:tcPr>
          <w:p w14:paraId="5E4A6992" w14:textId="5DA1E6F0" w:rsidR="00E124CB" w:rsidRDefault="00000000" w:rsidP="00E124CB">
            <w:pPr>
              <w:jc w:val="center"/>
              <w:rPr>
                <w:lang w:eastAsia="en-CA"/>
              </w:rPr>
            </w:pPr>
            <w:sdt>
              <w:sdtPr>
                <w:rPr>
                  <w:lang w:eastAsia="en-CA"/>
                </w:rPr>
                <w:id w:val="1953203997"/>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67C0F442" w14:textId="77777777" w:rsidR="00E124CB" w:rsidRDefault="00E124CB" w:rsidP="00E124CB">
            <w:pPr>
              <w:jc w:val="center"/>
              <w:rPr>
                <w:lang w:eastAsia="en-CA"/>
              </w:rPr>
            </w:pPr>
          </w:p>
        </w:tc>
        <w:tc>
          <w:tcPr>
            <w:tcW w:w="448" w:type="dxa"/>
            <w:shd w:val="clear" w:color="auto" w:fill="F2F2F2" w:themeFill="background1" w:themeFillShade="F2"/>
          </w:tcPr>
          <w:p w14:paraId="7067693B" w14:textId="6799567C" w:rsidR="00E124CB" w:rsidRDefault="00000000" w:rsidP="00E124CB">
            <w:pPr>
              <w:jc w:val="center"/>
              <w:rPr>
                <w:lang w:eastAsia="en-CA"/>
              </w:rPr>
            </w:pPr>
            <w:sdt>
              <w:sdtPr>
                <w:rPr>
                  <w:lang w:eastAsia="en-CA"/>
                </w:rPr>
                <w:id w:val="221338311"/>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4A3CF3CB" w14:textId="2CEA99E5" w:rsidR="00E124CB" w:rsidRDefault="00000000" w:rsidP="00E124CB">
            <w:pPr>
              <w:jc w:val="center"/>
              <w:rPr>
                <w:lang w:eastAsia="en-CA"/>
              </w:rPr>
            </w:pPr>
            <w:sdt>
              <w:sdtPr>
                <w:rPr>
                  <w:lang w:eastAsia="en-CA"/>
                </w:rPr>
                <w:id w:val="-158919641"/>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1F619A39" w14:textId="7DD026B4" w:rsidR="00E124CB" w:rsidRDefault="00000000" w:rsidP="00E124CB">
            <w:pPr>
              <w:jc w:val="center"/>
              <w:rPr>
                <w:lang w:eastAsia="en-CA"/>
              </w:rPr>
            </w:pPr>
            <w:sdt>
              <w:sdtPr>
                <w:rPr>
                  <w:lang w:eastAsia="en-CA"/>
                </w:rPr>
                <w:id w:val="-285964687"/>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7E6650A0" w14:textId="77777777" w:rsidR="00E124CB" w:rsidRDefault="00E124CB" w:rsidP="00E124CB">
            <w:pPr>
              <w:jc w:val="center"/>
              <w:rPr>
                <w:lang w:eastAsia="en-CA"/>
              </w:rPr>
            </w:pPr>
          </w:p>
        </w:tc>
        <w:tc>
          <w:tcPr>
            <w:tcW w:w="3288" w:type="dxa"/>
            <w:shd w:val="clear" w:color="auto" w:fill="F2F2F2" w:themeFill="background1" w:themeFillShade="F2"/>
          </w:tcPr>
          <w:p w14:paraId="362FF4C0" w14:textId="77777777" w:rsidR="00E124CB" w:rsidRDefault="00E124CB" w:rsidP="00E124CB">
            <w:pPr>
              <w:rPr>
                <w:lang w:eastAsia="en-CA"/>
              </w:rPr>
            </w:pPr>
          </w:p>
        </w:tc>
      </w:tr>
      <w:tr w:rsidR="00E124CB" w14:paraId="658EA349" w14:textId="77777777" w:rsidTr="00DD2645">
        <w:tc>
          <w:tcPr>
            <w:tcW w:w="3060" w:type="dxa"/>
            <w:shd w:val="clear" w:color="auto" w:fill="F2F2F2" w:themeFill="background1" w:themeFillShade="F2"/>
          </w:tcPr>
          <w:p w14:paraId="22A46C30" w14:textId="27756399" w:rsidR="00E124CB" w:rsidRDefault="00E124CB" w:rsidP="00E124CB">
            <w:pPr>
              <w:rPr>
                <w:lang w:eastAsia="en-CA"/>
              </w:rPr>
            </w:pPr>
            <w:r w:rsidRPr="00E75D62">
              <w:t xml:space="preserve">CORR OUTSIDE 312 </w:t>
            </w:r>
            <w:r w:rsidRPr="00E75D62">
              <w:rPr>
                <w:rFonts w:ascii="Cambria Math" w:hAnsi="Cambria Math" w:cs="Cambria Math"/>
              </w:rPr>
              <w:t>‐</w:t>
            </w:r>
            <w:proofErr w:type="spellStart"/>
            <w:r w:rsidRPr="00E75D62">
              <w:t>marshalls</w:t>
            </w:r>
            <w:proofErr w:type="spellEnd"/>
            <w:r w:rsidRPr="00E75D62">
              <w:t xml:space="preserve"> HORN/STROBE - HORN TEST</w:t>
            </w:r>
          </w:p>
        </w:tc>
        <w:tc>
          <w:tcPr>
            <w:tcW w:w="907" w:type="dxa"/>
            <w:shd w:val="clear" w:color="auto" w:fill="F2F2F2" w:themeFill="background1" w:themeFillShade="F2"/>
            <w:vAlign w:val="center"/>
          </w:tcPr>
          <w:p w14:paraId="18D73EBD" w14:textId="77777777" w:rsidR="00E124CB" w:rsidRDefault="00E124CB" w:rsidP="00E124CB">
            <w:pPr>
              <w:rPr>
                <w:lang w:eastAsia="en-CA"/>
              </w:rPr>
            </w:pPr>
          </w:p>
        </w:tc>
        <w:tc>
          <w:tcPr>
            <w:tcW w:w="686" w:type="dxa"/>
            <w:shd w:val="clear" w:color="auto" w:fill="F2F2F2" w:themeFill="background1" w:themeFillShade="F2"/>
          </w:tcPr>
          <w:p w14:paraId="148E8F36" w14:textId="332C0A63"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3C18C716" w14:textId="77777777" w:rsidR="00E124CB" w:rsidRDefault="00E124CB" w:rsidP="00E124CB">
            <w:pPr>
              <w:jc w:val="center"/>
              <w:rPr>
                <w:lang w:eastAsia="en-CA"/>
              </w:rPr>
            </w:pPr>
          </w:p>
        </w:tc>
        <w:tc>
          <w:tcPr>
            <w:tcW w:w="1101" w:type="dxa"/>
            <w:shd w:val="clear" w:color="auto" w:fill="F2F2F2" w:themeFill="background1" w:themeFillShade="F2"/>
          </w:tcPr>
          <w:p w14:paraId="1D9A60E0" w14:textId="77777777" w:rsidR="00E124CB" w:rsidRDefault="00E124CB" w:rsidP="00E124CB">
            <w:pPr>
              <w:jc w:val="center"/>
              <w:rPr>
                <w:lang w:eastAsia="en-CA"/>
              </w:rPr>
            </w:pPr>
          </w:p>
        </w:tc>
        <w:tc>
          <w:tcPr>
            <w:tcW w:w="850" w:type="dxa"/>
            <w:shd w:val="clear" w:color="auto" w:fill="F2F2F2" w:themeFill="background1" w:themeFillShade="F2"/>
            <w:vAlign w:val="center"/>
          </w:tcPr>
          <w:p w14:paraId="46832899" w14:textId="77777777" w:rsidR="00E124CB" w:rsidRDefault="00E124CB" w:rsidP="00E124CB">
            <w:pPr>
              <w:jc w:val="center"/>
              <w:rPr>
                <w:lang w:eastAsia="en-CA"/>
              </w:rPr>
            </w:pPr>
          </w:p>
        </w:tc>
        <w:tc>
          <w:tcPr>
            <w:tcW w:w="448" w:type="dxa"/>
            <w:shd w:val="clear" w:color="auto" w:fill="F2F2F2" w:themeFill="background1" w:themeFillShade="F2"/>
          </w:tcPr>
          <w:p w14:paraId="30B94A67" w14:textId="54199C86" w:rsidR="00E124CB" w:rsidRDefault="00000000" w:rsidP="00E124CB">
            <w:pPr>
              <w:jc w:val="center"/>
              <w:rPr>
                <w:lang w:eastAsia="en-CA"/>
              </w:rPr>
            </w:pPr>
            <w:sdt>
              <w:sdtPr>
                <w:rPr>
                  <w:lang w:eastAsia="en-CA"/>
                </w:rPr>
                <w:id w:val="1313521307"/>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4F681C92" w14:textId="77777777" w:rsidR="00E124CB" w:rsidRDefault="00E124CB" w:rsidP="00E124CB">
            <w:pPr>
              <w:jc w:val="center"/>
              <w:rPr>
                <w:lang w:eastAsia="en-CA"/>
              </w:rPr>
            </w:pPr>
          </w:p>
        </w:tc>
        <w:tc>
          <w:tcPr>
            <w:tcW w:w="448" w:type="dxa"/>
            <w:shd w:val="clear" w:color="auto" w:fill="F2F2F2" w:themeFill="background1" w:themeFillShade="F2"/>
          </w:tcPr>
          <w:p w14:paraId="681CEDFF" w14:textId="1F527F14" w:rsidR="00E124CB" w:rsidRDefault="00000000" w:rsidP="00E124CB">
            <w:pPr>
              <w:jc w:val="center"/>
              <w:rPr>
                <w:lang w:eastAsia="en-CA"/>
              </w:rPr>
            </w:pPr>
            <w:sdt>
              <w:sdtPr>
                <w:rPr>
                  <w:lang w:eastAsia="en-CA"/>
                </w:rPr>
                <w:id w:val="19904132"/>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38E32B20" w14:textId="5206ED41" w:rsidR="00E124CB" w:rsidRDefault="00000000" w:rsidP="00E124CB">
            <w:pPr>
              <w:jc w:val="center"/>
              <w:rPr>
                <w:lang w:eastAsia="en-CA"/>
              </w:rPr>
            </w:pPr>
            <w:sdt>
              <w:sdtPr>
                <w:rPr>
                  <w:lang w:eastAsia="en-CA"/>
                </w:rPr>
                <w:id w:val="2117873069"/>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7DFA3C25" w14:textId="1500ECF4" w:rsidR="00E124CB" w:rsidRDefault="00000000" w:rsidP="00E124CB">
            <w:pPr>
              <w:jc w:val="center"/>
              <w:rPr>
                <w:lang w:eastAsia="en-CA"/>
              </w:rPr>
            </w:pPr>
            <w:sdt>
              <w:sdtPr>
                <w:rPr>
                  <w:lang w:eastAsia="en-CA"/>
                </w:rPr>
                <w:id w:val="1792241745"/>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03E24943" w14:textId="77777777" w:rsidR="00E124CB" w:rsidRDefault="00E124CB" w:rsidP="00E124CB">
            <w:pPr>
              <w:jc w:val="center"/>
              <w:rPr>
                <w:lang w:eastAsia="en-CA"/>
              </w:rPr>
            </w:pPr>
          </w:p>
        </w:tc>
        <w:tc>
          <w:tcPr>
            <w:tcW w:w="3288" w:type="dxa"/>
            <w:shd w:val="clear" w:color="auto" w:fill="F2F2F2" w:themeFill="background1" w:themeFillShade="F2"/>
          </w:tcPr>
          <w:p w14:paraId="1B213F85" w14:textId="77777777" w:rsidR="00E124CB" w:rsidRDefault="00E124CB" w:rsidP="00E124CB">
            <w:pPr>
              <w:rPr>
                <w:lang w:eastAsia="en-CA"/>
              </w:rPr>
            </w:pPr>
          </w:p>
        </w:tc>
      </w:tr>
      <w:tr w:rsidR="00E124CB" w14:paraId="6BE93C4A" w14:textId="77777777" w:rsidTr="00DD2645">
        <w:tc>
          <w:tcPr>
            <w:tcW w:w="3060" w:type="dxa"/>
            <w:shd w:val="clear" w:color="auto" w:fill="F2F2F2" w:themeFill="background1" w:themeFillShade="F2"/>
          </w:tcPr>
          <w:p w14:paraId="2C1B1CC9" w14:textId="48414E68" w:rsidR="00E124CB" w:rsidRDefault="00E124CB" w:rsidP="00E124CB">
            <w:pPr>
              <w:rPr>
                <w:lang w:eastAsia="en-CA"/>
              </w:rPr>
            </w:pPr>
            <w:r w:rsidRPr="00E75D62">
              <w:t xml:space="preserve">CORR OUTSIDE 312 </w:t>
            </w:r>
            <w:r w:rsidRPr="00E75D62">
              <w:rPr>
                <w:rFonts w:ascii="Cambria Math" w:hAnsi="Cambria Math" w:cs="Cambria Math"/>
              </w:rPr>
              <w:t>‐</w:t>
            </w:r>
            <w:proofErr w:type="spellStart"/>
            <w:r w:rsidRPr="00E75D62">
              <w:t>marshalls</w:t>
            </w:r>
            <w:proofErr w:type="spellEnd"/>
            <w:r w:rsidRPr="00E75D62">
              <w:t xml:space="preserve"> HORN/STROBE - STROBE TEST</w:t>
            </w:r>
          </w:p>
        </w:tc>
        <w:tc>
          <w:tcPr>
            <w:tcW w:w="907" w:type="dxa"/>
            <w:shd w:val="clear" w:color="auto" w:fill="F2F2F2" w:themeFill="background1" w:themeFillShade="F2"/>
            <w:vAlign w:val="center"/>
          </w:tcPr>
          <w:p w14:paraId="272C08C3" w14:textId="77777777" w:rsidR="00E124CB" w:rsidRDefault="00E124CB" w:rsidP="00E124CB">
            <w:pPr>
              <w:rPr>
                <w:lang w:eastAsia="en-CA"/>
              </w:rPr>
            </w:pPr>
          </w:p>
        </w:tc>
        <w:tc>
          <w:tcPr>
            <w:tcW w:w="686" w:type="dxa"/>
            <w:shd w:val="clear" w:color="auto" w:fill="F2F2F2" w:themeFill="background1" w:themeFillShade="F2"/>
          </w:tcPr>
          <w:p w14:paraId="5F58EE17" w14:textId="3B9734BB"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71B2CC9B" w14:textId="77777777" w:rsidR="00E124CB" w:rsidRDefault="00E124CB" w:rsidP="00E124CB">
            <w:pPr>
              <w:jc w:val="center"/>
              <w:rPr>
                <w:lang w:eastAsia="en-CA"/>
              </w:rPr>
            </w:pPr>
          </w:p>
        </w:tc>
        <w:tc>
          <w:tcPr>
            <w:tcW w:w="1101" w:type="dxa"/>
            <w:shd w:val="clear" w:color="auto" w:fill="F2F2F2" w:themeFill="background1" w:themeFillShade="F2"/>
          </w:tcPr>
          <w:p w14:paraId="736057DB" w14:textId="77777777" w:rsidR="00E124CB" w:rsidRDefault="00E124CB" w:rsidP="00E124CB">
            <w:pPr>
              <w:jc w:val="center"/>
              <w:rPr>
                <w:lang w:eastAsia="en-CA"/>
              </w:rPr>
            </w:pPr>
          </w:p>
        </w:tc>
        <w:tc>
          <w:tcPr>
            <w:tcW w:w="850" w:type="dxa"/>
            <w:shd w:val="clear" w:color="auto" w:fill="F2F2F2" w:themeFill="background1" w:themeFillShade="F2"/>
            <w:vAlign w:val="center"/>
          </w:tcPr>
          <w:p w14:paraId="52176F02" w14:textId="77777777" w:rsidR="00E124CB" w:rsidRDefault="00E124CB" w:rsidP="00E124CB">
            <w:pPr>
              <w:jc w:val="center"/>
              <w:rPr>
                <w:lang w:eastAsia="en-CA"/>
              </w:rPr>
            </w:pPr>
          </w:p>
        </w:tc>
        <w:tc>
          <w:tcPr>
            <w:tcW w:w="448" w:type="dxa"/>
            <w:shd w:val="clear" w:color="auto" w:fill="F2F2F2" w:themeFill="background1" w:themeFillShade="F2"/>
          </w:tcPr>
          <w:p w14:paraId="680A82B4" w14:textId="2B52241E" w:rsidR="00E124CB" w:rsidRDefault="00000000" w:rsidP="00E124CB">
            <w:pPr>
              <w:jc w:val="center"/>
              <w:rPr>
                <w:lang w:eastAsia="en-CA"/>
              </w:rPr>
            </w:pPr>
            <w:sdt>
              <w:sdtPr>
                <w:rPr>
                  <w:lang w:eastAsia="en-CA"/>
                </w:rPr>
                <w:id w:val="-349413595"/>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76453191" w14:textId="77777777" w:rsidR="00E124CB" w:rsidRDefault="00E124CB" w:rsidP="00E124CB">
            <w:pPr>
              <w:jc w:val="center"/>
              <w:rPr>
                <w:lang w:eastAsia="en-CA"/>
              </w:rPr>
            </w:pPr>
          </w:p>
        </w:tc>
        <w:tc>
          <w:tcPr>
            <w:tcW w:w="448" w:type="dxa"/>
            <w:shd w:val="clear" w:color="auto" w:fill="F2F2F2" w:themeFill="background1" w:themeFillShade="F2"/>
          </w:tcPr>
          <w:p w14:paraId="578B8362" w14:textId="03D9C20E" w:rsidR="00E124CB" w:rsidRDefault="00000000" w:rsidP="00E124CB">
            <w:pPr>
              <w:jc w:val="center"/>
              <w:rPr>
                <w:lang w:eastAsia="en-CA"/>
              </w:rPr>
            </w:pPr>
            <w:sdt>
              <w:sdtPr>
                <w:rPr>
                  <w:lang w:eastAsia="en-CA"/>
                </w:rPr>
                <w:id w:val="1975718415"/>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1E3C1C3F" w14:textId="40A0719B" w:rsidR="00E124CB" w:rsidRDefault="00000000" w:rsidP="00E124CB">
            <w:pPr>
              <w:jc w:val="center"/>
              <w:rPr>
                <w:lang w:eastAsia="en-CA"/>
              </w:rPr>
            </w:pPr>
            <w:sdt>
              <w:sdtPr>
                <w:rPr>
                  <w:lang w:eastAsia="en-CA"/>
                </w:rPr>
                <w:id w:val="-577746317"/>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031467F8" w14:textId="0E88DF58" w:rsidR="00E124CB" w:rsidRDefault="00000000" w:rsidP="00E124CB">
            <w:pPr>
              <w:jc w:val="center"/>
              <w:rPr>
                <w:lang w:eastAsia="en-CA"/>
              </w:rPr>
            </w:pPr>
            <w:sdt>
              <w:sdtPr>
                <w:rPr>
                  <w:lang w:eastAsia="en-CA"/>
                </w:rPr>
                <w:id w:val="-1088611551"/>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40E548B8" w14:textId="77777777" w:rsidR="00E124CB" w:rsidRDefault="00E124CB" w:rsidP="00E124CB">
            <w:pPr>
              <w:jc w:val="center"/>
              <w:rPr>
                <w:lang w:eastAsia="en-CA"/>
              </w:rPr>
            </w:pPr>
          </w:p>
        </w:tc>
        <w:tc>
          <w:tcPr>
            <w:tcW w:w="3288" w:type="dxa"/>
            <w:shd w:val="clear" w:color="auto" w:fill="F2F2F2" w:themeFill="background1" w:themeFillShade="F2"/>
          </w:tcPr>
          <w:p w14:paraId="37239A75" w14:textId="77777777" w:rsidR="00E124CB" w:rsidRDefault="00E124CB" w:rsidP="00E124CB">
            <w:pPr>
              <w:rPr>
                <w:lang w:eastAsia="en-CA"/>
              </w:rPr>
            </w:pPr>
          </w:p>
        </w:tc>
      </w:tr>
      <w:tr w:rsidR="00E124CB" w14:paraId="23450213" w14:textId="77777777" w:rsidTr="00DD2645">
        <w:tc>
          <w:tcPr>
            <w:tcW w:w="3060" w:type="dxa"/>
            <w:shd w:val="clear" w:color="auto" w:fill="F2F2F2" w:themeFill="background1" w:themeFillShade="F2"/>
          </w:tcPr>
          <w:p w14:paraId="6DBACF27" w14:textId="521127F3" w:rsidR="00E124CB" w:rsidRDefault="00E124CB" w:rsidP="00E124CB">
            <w:pPr>
              <w:rPr>
                <w:lang w:eastAsia="en-CA"/>
              </w:rPr>
            </w:pPr>
            <w:r w:rsidRPr="00E75D62">
              <w:t>CORR OUTSIDE 301B</w:t>
            </w:r>
            <w:r w:rsidRPr="00E75D62">
              <w:rPr>
                <w:rFonts w:ascii="Cambria Math" w:hAnsi="Cambria Math" w:cs="Cambria Math"/>
              </w:rPr>
              <w:t>‐</w:t>
            </w:r>
            <w:r w:rsidRPr="00E75D62">
              <w:t xml:space="preserve"> mobile </w:t>
            </w:r>
            <w:proofErr w:type="spellStart"/>
            <w:r w:rsidRPr="00E75D62">
              <w:t>klinik</w:t>
            </w:r>
            <w:proofErr w:type="spellEnd"/>
            <w:r w:rsidRPr="00E75D62">
              <w:t xml:space="preserve"> HORN/STROBE - HORN TEST</w:t>
            </w:r>
          </w:p>
        </w:tc>
        <w:tc>
          <w:tcPr>
            <w:tcW w:w="907" w:type="dxa"/>
            <w:shd w:val="clear" w:color="auto" w:fill="F2F2F2" w:themeFill="background1" w:themeFillShade="F2"/>
            <w:vAlign w:val="center"/>
          </w:tcPr>
          <w:p w14:paraId="32A9F724" w14:textId="77777777" w:rsidR="00E124CB" w:rsidRDefault="00E124CB" w:rsidP="00E124CB">
            <w:pPr>
              <w:rPr>
                <w:lang w:eastAsia="en-CA"/>
              </w:rPr>
            </w:pPr>
          </w:p>
        </w:tc>
        <w:tc>
          <w:tcPr>
            <w:tcW w:w="686" w:type="dxa"/>
            <w:shd w:val="clear" w:color="auto" w:fill="F2F2F2" w:themeFill="background1" w:themeFillShade="F2"/>
          </w:tcPr>
          <w:p w14:paraId="3D7AF02D" w14:textId="32CECFB0"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305CCEDB" w14:textId="77777777" w:rsidR="00E124CB" w:rsidRDefault="00E124CB" w:rsidP="00E124CB">
            <w:pPr>
              <w:jc w:val="center"/>
              <w:rPr>
                <w:lang w:eastAsia="en-CA"/>
              </w:rPr>
            </w:pPr>
          </w:p>
        </w:tc>
        <w:tc>
          <w:tcPr>
            <w:tcW w:w="1101" w:type="dxa"/>
            <w:shd w:val="clear" w:color="auto" w:fill="F2F2F2" w:themeFill="background1" w:themeFillShade="F2"/>
          </w:tcPr>
          <w:p w14:paraId="73787F99" w14:textId="77777777" w:rsidR="00E124CB" w:rsidRDefault="00E124CB" w:rsidP="00E124CB">
            <w:pPr>
              <w:jc w:val="center"/>
              <w:rPr>
                <w:lang w:eastAsia="en-CA"/>
              </w:rPr>
            </w:pPr>
          </w:p>
        </w:tc>
        <w:tc>
          <w:tcPr>
            <w:tcW w:w="850" w:type="dxa"/>
            <w:shd w:val="clear" w:color="auto" w:fill="F2F2F2" w:themeFill="background1" w:themeFillShade="F2"/>
            <w:vAlign w:val="center"/>
          </w:tcPr>
          <w:p w14:paraId="70C3FAD4" w14:textId="77777777" w:rsidR="00E124CB" w:rsidRDefault="00E124CB" w:rsidP="00E124CB">
            <w:pPr>
              <w:jc w:val="center"/>
              <w:rPr>
                <w:lang w:eastAsia="en-CA"/>
              </w:rPr>
            </w:pPr>
          </w:p>
        </w:tc>
        <w:tc>
          <w:tcPr>
            <w:tcW w:w="448" w:type="dxa"/>
            <w:shd w:val="clear" w:color="auto" w:fill="F2F2F2" w:themeFill="background1" w:themeFillShade="F2"/>
          </w:tcPr>
          <w:p w14:paraId="297A86BC" w14:textId="5CAAA3B6" w:rsidR="00E124CB" w:rsidRDefault="00000000" w:rsidP="00E124CB">
            <w:pPr>
              <w:jc w:val="center"/>
              <w:rPr>
                <w:lang w:eastAsia="en-CA"/>
              </w:rPr>
            </w:pPr>
            <w:sdt>
              <w:sdtPr>
                <w:rPr>
                  <w:lang w:eastAsia="en-CA"/>
                </w:rPr>
                <w:id w:val="310380941"/>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5C8FAD8A" w14:textId="77777777" w:rsidR="00E124CB" w:rsidRDefault="00E124CB" w:rsidP="00E124CB">
            <w:pPr>
              <w:jc w:val="center"/>
              <w:rPr>
                <w:lang w:eastAsia="en-CA"/>
              </w:rPr>
            </w:pPr>
          </w:p>
        </w:tc>
        <w:tc>
          <w:tcPr>
            <w:tcW w:w="448" w:type="dxa"/>
            <w:shd w:val="clear" w:color="auto" w:fill="F2F2F2" w:themeFill="background1" w:themeFillShade="F2"/>
          </w:tcPr>
          <w:p w14:paraId="0F017FC5" w14:textId="4C565FD1" w:rsidR="00E124CB" w:rsidRDefault="00000000" w:rsidP="00E124CB">
            <w:pPr>
              <w:jc w:val="center"/>
              <w:rPr>
                <w:lang w:eastAsia="en-CA"/>
              </w:rPr>
            </w:pPr>
            <w:sdt>
              <w:sdtPr>
                <w:rPr>
                  <w:lang w:eastAsia="en-CA"/>
                </w:rPr>
                <w:id w:val="-1477683171"/>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478F6CFA" w14:textId="5E8637D1" w:rsidR="00E124CB" w:rsidRDefault="00000000" w:rsidP="00E124CB">
            <w:pPr>
              <w:jc w:val="center"/>
              <w:rPr>
                <w:lang w:eastAsia="en-CA"/>
              </w:rPr>
            </w:pPr>
            <w:sdt>
              <w:sdtPr>
                <w:rPr>
                  <w:lang w:eastAsia="en-CA"/>
                </w:rPr>
                <w:id w:val="-865753840"/>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64548670" w14:textId="125929DF" w:rsidR="00E124CB" w:rsidRDefault="00000000" w:rsidP="00E124CB">
            <w:pPr>
              <w:jc w:val="center"/>
              <w:rPr>
                <w:lang w:eastAsia="en-CA"/>
              </w:rPr>
            </w:pPr>
            <w:sdt>
              <w:sdtPr>
                <w:rPr>
                  <w:lang w:eastAsia="en-CA"/>
                </w:rPr>
                <w:id w:val="1742292262"/>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19B66BCE" w14:textId="77777777" w:rsidR="00E124CB" w:rsidRDefault="00E124CB" w:rsidP="00E124CB">
            <w:pPr>
              <w:jc w:val="center"/>
              <w:rPr>
                <w:lang w:eastAsia="en-CA"/>
              </w:rPr>
            </w:pPr>
          </w:p>
        </w:tc>
        <w:tc>
          <w:tcPr>
            <w:tcW w:w="3288" w:type="dxa"/>
            <w:shd w:val="clear" w:color="auto" w:fill="F2F2F2" w:themeFill="background1" w:themeFillShade="F2"/>
          </w:tcPr>
          <w:p w14:paraId="06526DA5" w14:textId="77777777" w:rsidR="00E124CB" w:rsidRDefault="00E124CB" w:rsidP="00E124CB">
            <w:pPr>
              <w:rPr>
                <w:lang w:eastAsia="en-CA"/>
              </w:rPr>
            </w:pPr>
          </w:p>
        </w:tc>
      </w:tr>
      <w:tr w:rsidR="00E124CB" w14:paraId="0D765638" w14:textId="77777777" w:rsidTr="00DD2645">
        <w:tc>
          <w:tcPr>
            <w:tcW w:w="3060" w:type="dxa"/>
            <w:shd w:val="clear" w:color="auto" w:fill="F2F2F2" w:themeFill="background1" w:themeFillShade="F2"/>
          </w:tcPr>
          <w:p w14:paraId="296D500C" w14:textId="7E126669" w:rsidR="00E124CB" w:rsidRDefault="00E124CB" w:rsidP="00E124CB">
            <w:pPr>
              <w:rPr>
                <w:lang w:eastAsia="en-CA"/>
              </w:rPr>
            </w:pPr>
            <w:r w:rsidRPr="00E75D62">
              <w:t>CORR OUTSIDE 301B</w:t>
            </w:r>
            <w:r w:rsidRPr="00E75D62">
              <w:rPr>
                <w:rFonts w:ascii="Cambria Math" w:hAnsi="Cambria Math" w:cs="Cambria Math"/>
              </w:rPr>
              <w:t>‐</w:t>
            </w:r>
            <w:r w:rsidRPr="00E75D62">
              <w:t xml:space="preserve"> mobile </w:t>
            </w:r>
            <w:proofErr w:type="spellStart"/>
            <w:r w:rsidRPr="00E75D62">
              <w:t>klinik</w:t>
            </w:r>
            <w:proofErr w:type="spellEnd"/>
            <w:r w:rsidRPr="00E75D62">
              <w:t xml:space="preserve"> HORN/STROBE - STROBE TEST</w:t>
            </w:r>
          </w:p>
        </w:tc>
        <w:tc>
          <w:tcPr>
            <w:tcW w:w="907" w:type="dxa"/>
            <w:shd w:val="clear" w:color="auto" w:fill="F2F2F2" w:themeFill="background1" w:themeFillShade="F2"/>
            <w:vAlign w:val="center"/>
          </w:tcPr>
          <w:p w14:paraId="61A4983A" w14:textId="77777777" w:rsidR="00E124CB" w:rsidRDefault="00E124CB" w:rsidP="00E124CB">
            <w:pPr>
              <w:rPr>
                <w:lang w:eastAsia="en-CA"/>
              </w:rPr>
            </w:pPr>
          </w:p>
        </w:tc>
        <w:tc>
          <w:tcPr>
            <w:tcW w:w="686" w:type="dxa"/>
            <w:shd w:val="clear" w:color="auto" w:fill="F2F2F2" w:themeFill="background1" w:themeFillShade="F2"/>
          </w:tcPr>
          <w:p w14:paraId="0270C7EF" w14:textId="4302600A"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3BB2CDA7" w14:textId="77777777" w:rsidR="00E124CB" w:rsidRDefault="00E124CB" w:rsidP="00E124CB">
            <w:pPr>
              <w:jc w:val="center"/>
              <w:rPr>
                <w:lang w:eastAsia="en-CA"/>
              </w:rPr>
            </w:pPr>
          </w:p>
        </w:tc>
        <w:tc>
          <w:tcPr>
            <w:tcW w:w="1101" w:type="dxa"/>
            <w:shd w:val="clear" w:color="auto" w:fill="F2F2F2" w:themeFill="background1" w:themeFillShade="F2"/>
          </w:tcPr>
          <w:p w14:paraId="5588517E" w14:textId="77777777" w:rsidR="00E124CB" w:rsidRDefault="00E124CB" w:rsidP="00E124CB">
            <w:pPr>
              <w:jc w:val="center"/>
              <w:rPr>
                <w:lang w:eastAsia="en-CA"/>
              </w:rPr>
            </w:pPr>
          </w:p>
        </w:tc>
        <w:tc>
          <w:tcPr>
            <w:tcW w:w="850" w:type="dxa"/>
            <w:shd w:val="clear" w:color="auto" w:fill="F2F2F2" w:themeFill="background1" w:themeFillShade="F2"/>
            <w:vAlign w:val="center"/>
          </w:tcPr>
          <w:p w14:paraId="69AB26BD" w14:textId="77777777" w:rsidR="00E124CB" w:rsidRDefault="00E124CB" w:rsidP="00E124CB">
            <w:pPr>
              <w:jc w:val="center"/>
              <w:rPr>
                <w:lang w:eastAsia="en-CA"/>
              </w:rPr>
            </w:pPr>
          </w:p>
        </w:tc>
        <w:tc>
          <w:tcPr>
            <w:tcW w:w="448" w:type="dxa"/>
            <w:shd w:val="clear" w:color="auto" w:fill="F2F2F2" w:themeFill="background1" w:themeFillShade="F2"/>
          </w:tcPr>
          <w:p w14:paraId="65FA03F0" w14:textId="270DD276" w:rsidR="00E124CB" w:rsidRDefault="00000000" w:rsidP="00E124CB">
            <w:pPr>
              <w:jc w:val="center"/>
              <w:rPr>
                <w:lang w:eastAsia="en-CA"/>
              </w:rPr>
            </w:pPr>
            <w:sdt>
              <w:sdtPr>
                <w:rPr>
                  <w:lang w:eastAsia="en-CA"/>
                </w:rPr>
                <w:id w:val="850300979"/>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437601E0" w14:textId="77777777" w:rsidR="00E124CB" w:rsidRDefault="00E124CB" w:rsidP="00E124CB">
            <w:pPr>
              <w:jc w:val="center"/>
              <w:rPr>
                <w:lang w:eastAsia="en-CA"/>
              </w:rPr>
            </w:pPr>
          </w:p>
        </w:tc>
        <w:tc>
          <w:tcPr>
            <w:tcW w:w="448" w:type="dxa"/>
            <w:shd w:val="clear" w:color="auto" w:fill="F2F2F2" w:themeFill="background1" w:themeFillShade="F2"/>
          </w:tcPr>
          <w:p w14:paraId="2132D999" w14:textId="038D1F1B" w:rsidR="00E124CB" w:rsidRDefault="00000000" w:rsidP="00E124CB">
            <w:pPr>
              <w:jc w:val="center"/>
              <w:rPr>
                <w:lang w:eastAsia="en-CA"/>
              </w:rPr>
            </w:pPr>
            <w:sdt>
              <w:sdtPr>
                <w:rPr>
                  <w:lang w:eastAsia="en-CA"/>
                </w:rPr>
                <w:id w:val="1364017349"/>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36D299A6" w14:textId="6C774A47" w:rsidR="00E124CB" w:rsidRDefault="00000000" w:rsidP="00E124CB">
            <w:pPr>
              <w:jc w:val="center"/>
              <w:rPr>
                <w:lang w:eastAsia="en-CA"/>
              </w:rPr>
            </w:pPr>
            <w:sdt>
              <w:sdtPr>
                <w:rPr>
                  <w:lang w:eastAsia="en-CA"/>
                </w:rPr>
                <w:id w:val="-1137719538"/>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485D51B1" w14:textId="7D950764" w:rsidR="00E124CB" w:rsidRDefault="00000000" w:rsidP="00E124CB">
            <w:pPr>
              <w:jc w:val="center"/>
              <w:rPr>
                <w:lang w:eastAsia="en-CA"/>
              </w:rPr>
            </w:pPr>
            <w:sdt>
              <w:sdtPr>
                <w:rPr>
                  <w:lang w:eastAsia="en-CA"/>
                </w:rPr>
                <w:id w:val="55528015"/>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3F13CBB7" w14:textId="77777777" w:rsidR="00E124CB" w:rsidRDefault="00E124CB" w:rsidP="00E124CB">
            <w:pPr>
              <w:jc w:val="center"/>
              <w:rPr>
                <w:lang w:eastAsia="en-CA"/>
              </w:rPr>
            </w:pPr>
          </w:p>
        </w:tc>
        <w:tc>
          <w:tcPr>
            <w:tcW w:w="3288" w:type="dxa"/>
            <w:shd w:val="clear" w:color="auto" w:fill="F2F2F2" w:themeFill="background1" w:themeFillShade="F2"/>
          </w:tcPr>
          <w:p w14:paraId="757B1234" w14:textId="77777777" w:rsidR="00E124CB" w:rsidRDefault="00E124CB" w:rsidP="00E124CB">
            <w:pPr>
              <w:rPr>
                <w:lang w:eastAsia="en-CA"/>
              </w:rPr>
            </w:pPr>
          </w:p>
        </w:tc>
      </w:tr>
      <w:tr w:rsidR="00E124CB" w14:paraId="609086B9" w14:textId="77777777" w:rsidTr="00DD2645">
        <w:tc>
          <w:tcPr>
            <w:tcW w:w="3060" w:type="dxa"/>
            <w:shd w:val="clear" w:color="auto" w:fill="F2F2F2" w:themeFill="background1" w:themeFillShade="F2"/>
          </w:tcPr>
          <w:p w14:paraId="0FD6699B" w14:textId="6637F2CC" w:rsidR="00E124CB" w:rsidRDefault="00E124CB" w:rsidP="00E124CB">
            <w:pPr>
              <w:rPr>
                <w:lang w:eastAsia="en-CA"/>
              </w:rPr>
            </w:pPr>
            <w:r w:rsidRPr="00E75D62">
              <w:t>CORR OUTSIDE CRU 302</w:t>
            </w:r>
            <w:r w:rsidRPr="00E75D62">
              <w:rPr>
                <w:rFonts w:ascii="Cambria Math" w:hAnsi="Cambria Math" w:cs="Cambria Math"/>
              </w:rPr>
              <w:t>‐</w:t>
            </w:r>
            <w:r w:rsidRPr="00E75D62">
              <w:t xml:space="preserve"> #3 HORN/STROBE - HORN TEST</w:t>
            </w:r>
          </w:p>
        </w:tc>
        <w:tc>
          <w:tcPr>
            <w:tcW w:w="907" w:type="dxa"/>
            <w:shd w:val="clear" w:color="auto" w:fill="F2F2F2" w:themeFill="background1" w:themeFillShade="F2"/>
            <w:vAlign w:val="center"/>
          </w:tcPr>
          <w:p w14:paraId="2F9E08D2" w14:textId="77777777" w:rsidR="00E124CB" w:rsidRDefault="00E124CB" w:rsidP="00E124CB">
            <w:pPr>
              <w:rPr>
                <w:lang w:eastAsia="en-CA"/>
              </w:rPr>
            </w:pPr>
          </w:p>
        </w:tc>
        <w:tc>
          <w:tcPr>
            <w:tcW w:w="686" w:type="dxa"/>
            <w:shd w:val="clear" w:color="auto" w:fill="F2F2F2" w:themeFill="background1" w:themeFillShade="F2"/>
          </w:tcPr>
          <w:p w14:paraId="5CC52BE4" w14:textId="4D2B35F3"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1331AE3C" w14:textId="77777777" w:rsidR="00E124CB" w:rsidRDefault="00E124CB" w:rsidP="00E124CB">
            <w:pPr>
              <w:jc w:val="center"/>
              <w:rPr>
                <w:lang w:eastAsia="en-CA"/>
              </w:rPr>
            </w:pPr>
          </w:p>
        </w:tc>
        <w:tc>
          <w:tcPr>
            <w:tcW w:w="1101" w:type="dxa"/>
            <w:shd w:val="clear" w:color="auto" w:fill="F2F2F2" w:themeFill="background1" w:themeFillShade="F2"/>
          </w:tcPr>
          <w:p w14:paraId="73F5F68E" w14:textId="77777777" w:rsidR="00E124CB" w:rsidRDefault="00E124CB" w:rsidP="00E124CB">
            <w:pPr>
              <w:jc w:val="center"/>
              <w:rPr>
                <w:lang w:eastAsia="en-CA"/>
              </w:rPr>
            </w:pPr>
          </w:p>
        </w:tc>
        <w:tc>
          <w:tcPr>
            <w:tcW w:w="850" w:type="dxa"/>
            <w:shd w:val="clear" w:color="auto" w:fill="F2F2F2" w:themeFill="background1" w:themeFillShade="F2"/>
            <w:vAlign w:val="center"/>
          </w:tcPr>
          <w:p w14:paraId="3E009FB8" w14:textId="77777777" w:rsidR="00E124CB" w:rsidRDefault="00E124CB" w:rsidP="00E124CB">
            <w:pPr>
              <w:jc w:val="center"/>
              <w:rPr>
                <w:lang w:eastAsia="en-CA"/>
              </w:rPr>
            </w:pPr>
          </w:p>
        </w:tc>
        <w:tc>
          <w:tcPr>
            <w:tcW w:w="448" w:type="dxa"/>
            <w:shd w:val="clear" w:color="auto" w:fill="F2F2F2" w:themeFill="background1" w:themeFillShade="F2"/>
          </w:tcPr>
          <w:p w14:paraId="38FC32AE" w14:textId="68EE5008" w:rsidR="00E124CB" w:rsidRDefault="00000000" w:rsidP="00E124CB">
            <w:pPr>
              <w:jc w:val="center"/>
              <w:rPr>
                <w:lang w:eastAsia="en-CA"/>
              </w:rPr>
            </w:pPr>
            <w:sdt>
              <w:sdtPr>
                <w:rPr>
                  <w:lang w:eastAsia="en-CA"/>
                </w:rPr>
                <w:id w:val="-1331818031"/>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3E311913" w14:textId="77777777" w:rsidR="00E124CB" w:rsidRDefault="00E124CB" w:rsidP="00E124CB">
            <w:pPr>
              <w:jc w:val="center"/>
              <w:rPr>
                <w:lang w:eastAsia="en-CA"/>
              </w:rPr>
            </w:pPr>
          </w:p>
        </w:tc>
        <w:tc>
          <w:tcPr>
            <w:tcW w:w="448" w:type="dxa"/>
            <w:shd w:val="clear" w:color="auto" w:fill="F2F2F2" w:themeFill="background1" w:themeFillShade="F2"/>
          </w:tcPr>
          <w:p w14:paraId="7C9BBBE6" w14:textId="024BCFCB" w:rsidR="00E124CB" w:rsidRDefault="00000000" w:rsidP="00E124CB">
            <w:pPr>
              <w:jc w:val="center"/>
              <w:rPr>
                <w:lang w:eastAsia="en-CA"/>
              </w:rPr>
            </w:pPr>
            <w:sdt>
              <w:sdtPr>
                <w:rPr>
                  <w:lang w:eastAsia="en-CA"/>
                </w:rPr>
                <w:id w:val="-1344466851"/>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7D846A20" w14:textId="6003C786" w:rsidR="00E124CB" w:rsidRDefault="00000000" w:rsidP="00E124CB">
            <w:pPr>
              <w:jc w:val="center"/>
              <w:rPr>
                <w:lang w:eastAsia="en-CA"/>
              </w:rPr>
            </w:pPr>
            <w:sdt>
              <w:sdtPr>
                <w:rPr>
                  <w:lang w:eastAsia="en-CA"/>
                </w:rPr>
                <w:id w:val="1859306137"/>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5BE84C54" w14:textId="33AC759F" w:rsidR="00E124CB" w:rsidRDefault="00000000" w:rsidP="00E124CB">
            <w:pPr>
              <w:jc w:val="center"/>
              <w:rPr>
                <w:lang w:eastAsia="en-CA"/>
              </w:rPr>
            </w:pPr>
            <w:sdt>
              <w:sdtPr>
                <w:rPr>
                  <w:lang w:eastAsia="en-CA"/>
                </w:rPr>
                <w:id w:val="-1298995909"/>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79C51259" w14:textId="77777777" w:rsidR="00E124CB" w:rsidRDefault="00E124CB" w:rsidP="00E124CB">
            <w:pPr>
              <w:jc w:val="center"/>
              <w:rPr>
                <w:lang w:eastAsia="en-CA"/>
              </w:rPr>
            </w:pPr>
          </w:p>
        </w:tc>
        <w:tc>
          <w:tcPr>
            <w:tcW w:w="3288" w:type="dxa"/>
            <w:shd w:val="clear" w:color="auto" w:fill="F2F2F2" w:themeFill="background1" w:themeFillShade="F2"/>
          </w:tcPr>
          <w:p w14:paraId="185DC663" w14:textId="77777777" w:rsidR="00E124CB" w:rsidRDefault="00E124CB" w:rsidP="00E124CB">
            <w:pPr>
              <w:rPr>
                <w:lang w:eastAsia="en-CA"/>
              </w:rPr>
            </w:pPr>
          </w:p>
        </w:tc>
      </w:tr>
      <w:tr w:rsidR="00E124CB" w14:paraId="04E71C50" w14:textId="77777777" w:rsidTr="00DD2645">
        <w:tc>
          <w:tcPr>
            <w:tcW w:w="3060" w:type="dxa"/>
            <w:shd w:val="clear" w:color="auto" w:fill="F2F2F2" w:themeFill="background1" w:themeFillShade="F2"/>
          </w:tcPr>
          <w:p w14:paraId="238D6158" w14:textId="0E3B85BB" w:rsidR="00E124CB" w:rsidRDefault="00E124CB" w:rsidP="00E124CB">
            <w:pPr>
              <w:rPr>
                <w:lang w:eastAsia="en-CA"/>
              </w:rPr>
            </w:pPr>
            <w:r w:rsidRPr="00E75D62">
              <w:t>CORR OUTSIDE CRU 302</w:t>
            </w:r>
            <w:r w:rsidRPr="00E75D62">
              <w:rPr>
                <w:rFonts w:ascii="Cambria Math" w:hAnsi="Cambria Math" w:cs="Cambria Math"/>
              </w:rPr>
              <w:t>‐</w:t>
            </w:r>
            <w:r w:rsidRPr="00E75D62">
              <w:t xml:space="preserve"> #3 HORN/STROBE - STROBE TEST</w:t>
            </w:r>
          </w:p>
        </w:tc>
        <w:tc>
          <w:tcPr>
            <w:tcW w:w="907" w:type="dxa"/>
            <w:shd w:val="clear" w:color="auto" w:fill="F2F2F2" w:themeFill="background1" w:themeFillShade="F2"/>
            <w:vAlign w:val="center"/>
          </w:tcPr>
          <w:p w14:paraId="01DC234C" w14:textId="77777777" w:rsidR="00E124CB" w:rsidRDefault="00E124CB" w:rsidP="00E124CB">
            <w:pPr>
              <w:rPr>
                <w:lang w:eastAsia="en-CA"/>
              </w:rPr>
            </w:pPr>
          </w:p>
        </w:tc>
        <w:tc>
          <w:tcPr>
            <w:tcW w:w="686" w:type="dxa"/>
            <w:shd w:val="clear" w:color="auto" w:fill="F2F2F2" w:themeFill="background1" w:themeFillShade="F2"/>
          </w:tcPr>
          <w:p w14:paraId="7542C22B" w14:textId="0DC18EB6"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1D1FE83B" w14:textId="77777777" w:rsidR="00E124CB" w:rsidRDefault="00E124CB" w:rsidP="00E124CB">
            <w:pPr>
              <w:jc w:val="center"/>
              <w:rPr>
                <w:lang w:eastAsia="en-CA"/>
              </w:rPr>
            </w:pPr>
          </w:p>
        </w:tc>
        <w:tc>
          <w:tcPr>
            <w:tcW w:w="1101" w:type="dxa"/>
            <w:shd w:val="clear" w:color="auto" w:fill="F2F2F2" w:themeFill="background1" w:themeFillShade="F2"/>
          </w:tcPr>
          <w:p w14:paraId="6C1CEC88" w14:textId="77777777" w:rsidR="00E124CB" w:rsidRDefault="00E124CB" w:rsidP="00E124CB">
            <w:pPr>
              <w:jc w:val="center"/>
              <w:rPr>
                <w:lang w:eastAsia="en-CA"/>
              </w:rPr>
            </w:pPr>
          </w:p>
        </w:tc>
        <w:tc>
          <w:tcPr>
            <w:tcW w:w="850" w:type="dxa"/>
            <w:shd w:val="clear" w:color="auto" w:fill="F2F2F2" w:themeFill="background1" w:themeFillShade="F2"/>
            <w:vAlign w:val="center"/>
          </w:tcPr>
          <w:p w14:paraId="2CAB1A17" w14:textId="77777777" w:rsidR="00E124CB" w:rsidRDefault="00E124CB" w:rsidP="00E124CB">
            <w:pPr>
              <w:jc w:val="center"/>
              <w:rPr>
                <w:lang w:eastAsia="en-CA"/>
              </w:rPr>
            </w:pPr>
          </w:p>
        </w:tc>
        <w:tc>
          <w:tcPr>
            <w:tcW w:w="448" w:type="dxa"/>
            <w:shd w:val="clear" w:color="auto" w:fill="F2F2F2" w:themeFill="background1" w:themeFillShade="F2"/>
          </w:tcPr>
          <w:p w14:paraId="3B14A16C" w14:textId="733D4708" w:rsidR="00E124CB" w:rsidRDefault="00000000" w:rsidP="00E124CB">
            <w:pPr>
              <w:jc w:val="center"/>
              <w:rPr>
                <w:lang w:eastAsia="en-CA"/>
              </w:rPr>
            </w:pPr>
            <w:sdt>
              <w:sdtPr>
                <w:rPr>
                  <w:lang w:eastAsia="en-CA"/>
                </w:rPr>
                <w:id w:val="855774797"/>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21818780" w14:textId="77777777" w:rsidR="00E124CB" w:rsidRDefault="00E124CB" w:rsidP="00E124CB">
            <w:pPr>
              <w:jc w:val="center"/>
              <w:rPr>
                <w:lang w:eastAsia="en-CA"/>
              </w:rPr>
            </w:pPr>
          </w:p>
        </w:tc>
        <w:tc>
          <w:tcPr>
            <w:tcW w:w="448" w:type="dxa"/>
            <w:shd w:val="clear" w:color="auto" w:fill="F2F2F2" w:themeFill="background1" w:themeFillShade="F2"/>
          </w:tcPr>
          <w:p w14:paraId="0137F61F" w14:textId="34473F8B" w:rsidR="00E124CB" w:rsidRDefault="00000000" w:rsidP="00E124CB">
            <w:pPr>
              <w:jc w:val="center"/>
              <w:rPr>
                <w:lang w:eastAsia="en-CA"/>
              </w:rPr>
            </w:pPr>
            <w:sdt>
              <w:sdtPr>
                <w:rPr>
                  <w:lang w:eastAsia="en-CA"/>
                </w:rPr>
                <w:id w:val="1658726417"/>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5AE9B4B7" w14:textId="31D07E87" w:rsidR="00E124CB" w:rsidRDefault="00000000" w:rsidP="00E124CB">
            <w:pPr>
              <w:jc w:val="center"/>
              <w:rPr>
                <w:lang w:eastAsia="en-CA"/>
              </w:rPr>
            </w:pPr>
            <w:sdt>
              <w:sdtPr>
                <w:rPr>
                  <w:lang w:eastAsia="en-CA"/>
                </w:rPr>
                <w:id w:val="403964639"/>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52C6A5D3" w14:textId="0FC5E3E2" w:rsidR="00E124CB" w:rsidRDefault="00000000" w:rsidP="00E124CB">
            <w:pPr>
              <w:jc w:val="center"/>
              <w:rPr>
                <w:lang w:eastAsia="en-CA"/>
              </w:rPr>
            </w:pPr>
            <w:sdt>
              <w:sdtPr>
                <w:rPr>
                  <w:lang w:eastAsia="en-CA"/>
                </w:rPr>
                <w:id w:val="-196004885"/>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29D470B0" w14:textId="77777777" w:rsidR="00E124CB" w:rsidRDefault="00E124CB" w:rsidP="00E124CB">
            <w:pPr>
              <w:jc w:val="center"/>
              <w:rPr>
                <w:lang w:eastAsia="en-CA"/>
              </w:rPr>
            </w:pPr>
          </w:p>
        </w:tc>
        <w:tc>
          <w:tcPr>
            <w:tcW w:w="3288" w:type="dxa"/>
            <w:shd w:val="clear" w:color="auto" w:fill="F2F2F2" w:themeFill="background1" w:themeFillShade="F2"/>
          </w:tcPr>
          <w:p w14:paraId="55F3CC07" w14:textId="77777777" w:rsidR="00E124CB" w:rsidRDefault="00E124CB" w:rsidP="00E124CB">
            <w:pPr>
              <w:rPr>
                <w:lang w:eastAsia="en-CA"/>
              </w:rPr>
            </w:pPr>
          </w:p>
        </w:tc>
      </w:tr>
      <w:tr w:rsidR="00E124CB" w14:paraId="6BFF7C3B" w14:textId="77777777" w:rsidTr="00DD2645">
        <w:tc>
          <w:tcPr>
            <w:tcW w:w="3060" w:type="dxa"/>
            <w:shd w:val="clear" w:color="auto" w:fill="F2F2F2" w:themeFill="background1" w:themeFillShade="F2"/>
          </w:tcPr>
          <w:p w14:paraId="3135CE87" w14:textId="5DF987ED" w:rsidR="00E124CB" w:rsidRDefault="00E124CB" w:rsidP="00E124CB">
            <w:pPr>
              <w:rPr>
                <w:lang w:eastAsia="en-CA"/>
              </w:rPr>
            </w:pPr>
            <w:r w:rsidRPr="00E75D62">
              <w:t>CORR OUTSIDE CRU 302</w:t>
            </w:r>
            <w:r w:rsidRPr="00E75D62">
              <w:rPr>
                <w:rFonts w:ascii="Cambria Math" w:hAnsi="Cambria Math" w:cs="Cambria Math"/>
              </w:rPr>
              <w:t>‐</w:t>
            </w:r>
            <w:r w:rsidRPr="00E75D62">
              <w:t>#4 HORN/STROBE - HORN TEST</w:t>
            </w:r>
          </w:p>
        </w:tc>
        <w:tc>
          <w:tcPr>
            <w:tcW w:w="907" w:type="dxa"/>
            <w:shd w:val="clear" w:color="auto" w:fill="F2F2F2" w:themeFill="background1" w:themeFillShade="F2"/>
            <w:vAlign w:val="center"/>
          </w:tcPr>
          <w:p w14:paraId="7840E3FC" w14:textId="77777777" w:rsidR="00E124CB" w:rsidRDefault="00E124CB" w:rsidP="00E124CB">
            <w:pPr>
              <w:rPr>
                <w:lang w:eastAsia="en-CA"/>
              </w:rPr>
            </w:pPr>
          </w:p>
        </w:tc>
        <w:tc>
          <w:tcPr>
            <w:tcW w:w="686" w:type="dxa"/>
            <w:shd w:val="clear" w:color="auto" w:fill="F2F2F2" w:themeFill="background1" w:themeFillShade="F2"/>
          </w:tcPr>
          <w:p w14:paraId="6C773DAB" w14:textId="558C9104"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3585C487" w14:textId="77777777" w:rsidR="00E124CB" w:rsidRDefault="00E124CB" w:rsidP="00E124CB">
            <w:pPr>
              <w:jc w:val="center"/>
              <w:rPr>
                <w:lang w:eastAsia="en-CA"/>
              </w:rPr>
            </w:pPr>
          </w:p>
        </w:tc>
        <w:tc>
          <w:tcPr>
            <w:tcW w:w="1101" w:type="dxa"/>
            <w:shd w:val="clear" w:color="auto" w:fill="F2F2F2" w:themeFill="background1" w:themeFillShade="F2"/>
          </w:tcPr>
          <w:p w14:paraId="67D14F2D" w14:textId="77777777" w:rsidR="00E124CB" w:rsidRDefault="00E124CB" w:rsidP="00E124CB">
            <w:pPr>
              <w:jc w:val="center"/>
              <w:rPr>
                <w:lang w:eastAsia="en-CA"/>
              </w:rPr>
            </w:pPr>
          </w:p>
        </w:tc>
        <w:tc>
          <w:tcPr>
            <w:tcW w:w="850" w:type="dxa"/>
            <w:shd w:val="clear" w:color="auto" w:fill="F2F2F2" w:themeFill="background1" w:themeFillShade="F2"/>
            <w:vAlign w:val="center"/>
          </w:tcPr>
          <w:p w14:paraId="63D74CE8" w14:textId="77777777" w:rsidR="00E124CB" w:rsidRDefault="00E124CB" w:rsidP="00E124CB">
            <w:pPr>
              <w:jc w:val="center"/>
              <w:rPr>
                <w:lang w:eastAsia="en-CA"/>
              </w:rPr>
            </w:pPr>
          </w:p>
        </w:tc>
        <w:tc>
          <w:tcPr>
            <w:tcW w:w="448" w:type="dxa"/>
            <w:shd w:val="clear" w:color="auto" w:fill="F2F2F2" w:themeFill="background1" w:themeFillShade="F2"/>
          </w:tcPr>
          <w:p w14:paraId="55AE5F22" w14:textId="7886C9BC" w:rsidR="00E124CB" w:rsidRDefault="00000000" w:rsidP="00E124CB">
            <w:pPr>
              <w:jc w:val="center"/>
              <w:rPr>
                <w:lang w:eastAsia="en-CA"/>
              </w:rPr>
            </w:pPr>
            <w:sdt>
              <w:sdtPr>
                <w:rPr>
                  <w:lang w:eastAsia="en-CA"/>
                </w:rPr>
                <w:id w:val="565539196"/>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1D84890D" w14:textId="77777777" w:rsidR="00E124CB" w:rsidRDefault="00E124CB" w:rsidP="00E124CB">
            <w:pPr>
              <w:jc w:val="center"/>
              <w:rPr>
                <w:lang w:eastAsia="en-CA"/>
              </w:rPr>
            </w:pPr>
          </w:p>
        </w:tc>
        <w:tc>
          <w:tcPr>
            <w:tcW w:w="448" w:type="dxa"/>
            <w:shd w:val="clear" w:color="auto" w:fill="F2F2F2" w:themeFill="background1" w:themeFillShade="F2"/>
          </w:tcPr>
          <w:p w14:paraId="008A6835" w14:textId="2B632D33" w:rsidR="00E124CB" w:rsidRDefault="00000000" w:rsidP="00E124CB">
            <w:pPr>
              <w:jc w:val="center"/>
              <w:rPr>
                <w:lang w:eastAsia="en-CA"/>
              </w:rPr>
            </w:pPr>
            <w:sdt>
              <w:sdtPr>
                <w:rPr>
                  <w:lang w:eastAsia="en-CA"/>
                </w:rPr>
                <w:id w:val="1488599785"/>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58CC5A5F" w14:textId="2015C582" w:rsidR="00E124CB" w:rsidRDefault="00000000" w:rsidP="00E124CB">
            <w:pPr>
              <w:jc w:val="center"/>
              <w:rPr>
                <w:lang w:eastAsia="en-CA"/>
              </w:rPr>
            </w:pPr>
            <w:sdt>
              <w:sdtPr>
                <w:rPr>
                  <w:lang w:eastAsia="en-CA"/>
                </w:rPr>
                <w:id w:val="1294323874"/>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32B3D34B" w14:textId="05B9DD60" w:rsidR="00E124CB" w:rsidRDefault="00000000" w:rsidP="00E124CB">
            <w:pPr>
              <w:jc w:val="center"/>
              <w:rPr>
                <w:lang w:eastAsia="en-CA"/>
              </w:rPr>
            </w:pPr>
            <w:sdt>
              <w:sdtPr>
                <w:rPr>
                  <w:lang w:eastAsia="en-CA"/>
                </w:rPr>
                <w:id w:val="1804040346"/>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37BDAEF3" w14:textId="77777777" w:rsidR="00E124CB" w:rsidRDefault="00E124CB" w:rsidP="00E124CB">
            <w:pPr>
              <w:jc w:val="center"/>
              <w:rPr>
                <w:lang w:eastAsia="en-CA"/>
              </w:rPr>
            </w:pPr>
          </w:p>
        </w:tc>
        <w:tc>
          <w:tcPr>
            <w:tcW w:w="3288" w:type="dxa"/>
            <w:shd w:val="clear" w:color="auto" w:fill="F2F2F2" w:themeFill="background1" w:themeFillShade="F2"/>
          </w:tcPr>
          <w:p w14:paraId="02ED7DCB" w14:textId="77777777" w:rsidR="00E124CB" w:rsidRDefault="00E124CB" w:rsidP="00E124CB">
            <w:pPr>
              <w:rPr>
                <w:lang w:eastAsia="en-CA"/>
              </w:rPr>
            </w:pPr>
          </w:p>
        </w:tc>
      </w:tr>
      <w:tr w:rsidR="00E124CB" w14:paraId="6CB9BC4F" w14:textId="77777777" w:rsidTr="00DD2645">
        <w:tc>
          <w:tcPr>
            <w:tcW w:w="3060" w:type="dxa"/>
            <w:shd w:val="clear" w:color="auto" w:fill="F2F2F2" w:themeFill="background1" w:themeFillShade="F2"/>
          </w:tcPr>
          <w:p w14:paraId="434DD913" w14:textId="66A79405" w:rsidR="00E124CB" w:rsidRDefault="00E124CB" w:rsidP="00E124CB">
            <w:pPr>
              <w:rPr>
                <w:lang w:eastAsia="en-CA"/>
              </w:rPr>
            </w:pPr>
            <w:r w:rsidRPr="00E75D62">
              <w:t>CORR OUTSIDE CRU 302</w:t>
            </w:r>
            <w:r w:rsidRPr="00E75D62">
              <w:rPr>
                <w:rFonts w:ascii="Cambria Math" w:hAnsi="Cambria Math" w:cs="Cambria Math"/>
              </w:rPr>
              <w:t>‐</w:t>
            </w:r>
            <w:r w:rsidRPr="00E75D62">
              <w:t>#4 HORN/STROBE - STROBE TEST</w:t>
            </w:r>
          </w:p>
        </w:tc>
        <w:tc>
          <w:tcPr>
            <w:tcW w:w="907" w:type="dxa"/>
            <w:shd w:val="clear" w:color="auto" w:fill="F2F2F2" w:themeFill="background1" w:themeFillShade="F2"/>
            <w:vAlign w:val="center"/>
          </w:tcPr>
          <w:p w14:paraId="1C8D7F34" w14:textId="77777777" w:rsidR="00E124CB" w:rsidRDefault="00E124CB" w:rsidP="00E124CB">
            <w:pPr>
              <w:rPr>
                <w:lang w:eastAsia="en-CA"/>
              </w:rPr>
            </w:pPr>
          </w:p>
        </w:tc>
        <w:tc>
          <w:tcPr>
            <w:tcW w:w="686" w:type="dxa"/>
            <w:shd w:val="clear" w:color="auto" w:fill="F2F2F2" w:themeFill="background1" w:themeFillShade="F2"/>
          </w:tcPr>
          <w:p w14:paraId="7B55A46F" w14:textId="0CA42970" w:rsidR="00E124CB" w:rsidRDefault="00E124CB" w:rsidP="00E124CB">
            <w:pPr>
              <w:jc w:val="center"/>
              <w:rPr>
                <w:lang w:eastAsia="en-CA"/>
              </w:rPr>
            </w:pPr>
            <w:r w:rsidRPr="002B24FE">
              <w:t>V</w:t>
            </w:r>
          </w:p>
        </w:tc>
        <w:tc>
          <w:tcPr>
            <w:tcW w:w="667" w:type="dxa"/>
            <w:shd w:val="clear" w:color="auto" w:fill="F2F2F2" w:themeFill="background1" w:themeFillShade="F2"/>
            <w:vAlign w:val="center"/>
          </w:tcPr>
          <w:p w14:paraId="1F923F85" w14:textId="77777777" w:rsidR="00E124CB" w:rsidRDefault="00E124CB" w:rsidP="00E124CB">
            <w:pPr>
              <w:jc w:val="center"/>
              <w:rPr>
                <w:lang w:eastAsia="en-CA"/>
              </w:rPr>
            </w:pPr>
          </w:p>
        </w:tc>
        <w:tc>
          <w:tcPr>
            <w:tcW w:w="1101" w:type="dxa"/>
            <w:shd w:val="clear" w:color="auto" w:fill="F2F2F2" w:themeFill="background1" w:themeFillShade="F2"/>
          </w:tcPr>
          <w:p w14:paraId="489B9B45" w14:textId="77777777" w:rsidR="00E124CB" w:rsidRDefault="00E124CB" w:rsidP="00E124CB">
            <w:pPr>
              <w:jc w:val="center"/>
              <w:rPr>
                <w:lang w:eastAsia="en-CA"/>
              </w:rPr>
            </w:pPr>
          </w:p>
        </w:tc>
        <w:tc>
          <w:tcPr>
            <w:tcW w:w="850" w:type="dxa"/>
            <w:shd w:val="clear" w:color="auto" w:fill="F2F2F2" w:themeFill="background1" w:themeFillShade="F2"/>
            <w:vAlign w:val="center"/>
          </w:tcPr>
          <w:p w14:paraId="14A08AA0" w14:textId="77777777" w:rsidR="00E124CB" w:rsidRDefault="00E124CB" w:rsidP="00E124CB">
            <w:pPr>
              <w:jc w:val="center"/>
              <w:rPr>
                <w:lang w:eastAsia="en-CA"/>
              </w:rPr>
            </w:pPr>
          </w:p>
        </w:tc>
        <w:tc>
          <w:tcPr>
            <w:tcW w:w="448" w:type="dxa"/>
            <w:shd w:val="clear" w:color="auto" w:fill="F2F2F2" w:themeFill="background1" w:themeFillShade="F2"/>
          </w:tcPr>
          <w:p w14:paraId="6DF2C675" w14:textId="665345A4" w:rsidR="00E124CB" w:rsidRDefault="00000000" w:rsidP="00E124CB">
            <w:pPr>
              <w:jc w:val="center"/>
              <w:rPr>
                <w:lang w:eastAsia="en-CA"/>
              </w:rPr>
            </w:pPr>
            <w:sdt>
              <w:sdtPr>
                <w:rPr>
                  <w:lang w:eastAsia="en-CA"/>
                </w:rPr>
                <w:id w:val="-873767716"/>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15B46866" w14:textId="77777777" w:rsidR="00E124CB" w:rsidRDefault="00E124CB" w:rsidP="00E124CB">
            <w:pPr>
              <w:jc w:val="center"/>
              <w:rPr>
                <w:lang w:eastAsia="en-CA"/>
              </w:rPr>
            </w:pPr>
          </w:p>
        </w:tc>
        <w:tc>
          <w:tcPr>
            <w:tcW w:w="448" w:type="dxa"/>
            <w:shd w:val="clear" w:color="auto" w:fill="F2F2F2" w:themeFill="background1" w:themeFillShade="F2"/>
          </w:tcPr>
          <w:p w14:paraId="4515C821" w14:textId="7B20439A" w:rsidR="00E124CB" w:rsidRDefault="00000000" w:rsidP="00E124CB">
            <w:pPr>
              <w:jc w:val="center"/>
              <w:rPr>
                <w:lang w:eastAsia="en-CA"/>
              </w:rPr>
            </w:pPr>
            <w:sdt>
              <w:sdtPr>
                <w:rPr>
                  <w:lang w:eastAsia="en-CA"/>
                </w:rPr>
                <w:id w:val="764652064"/>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6FAB60DE" w14:textId="127EA4EE" w:rsidR="00E124CB" w:rsidRDefault="00000000" w:rsidP="00E124CB">
            <w:pPr>
              <w:jc w:val="center"/>
              <w:rPr>
                <w:lang w:eastAsia="en-CA"/>
              </w:rPr>
            </w:pPr>
            <w:sdt>
              <w:sdtPr>
                <w:rPr>
                  <w:lang w:eastAsia="en-CA"/>
                </w:rPr>
                <w:id w:val="-57869358"/>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1CB01E69" w14:textId="125918FD" w:rsidR="00E124CB" w:rsidRDefault="00000000" w:rsidP="00E124CB">
            <w:pPr>
              <w:jc w:val="center"/>
              <w:rPr>
                <w:lang w:eastAsia="en-CA"/>
              </w:rPr>
            </w:pPr>
            <w:sdt>
              <w:sdtPr>
                <w:rPr>
                  <w:lang w:eastAsia="en-CA"/>
                </w:rPr>
                <w:id w:val="-1931727806"/>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2B8B5C11" w14:textId="77777777" w:rsidR="00E124CB" w:rsidRDefault="00E124CB" w:rsidP="00E124CB">
            <w:pPr>
              <w:jc w:val="center"/>
              <w:rPr>
                <w:lang w:eastAsia="en-CA"/>
              </w:rPr>
            </w:pPr>
          </w:p>
        </w:tc>
        <w:tc>
          <w:tcPr>
            <w:tcW w:w="3288" w:type="dxa"/>
            <w:shd w:val="clear" w:color="auto" w:fill="F2F2F2" w:themeFill="background1" w:themeFillShade="F2"/>
          </w:tcPr>
          <w:p w14:paraId="1C57BB50" w14:textId="77777777" w:rsidR="00E124CB" w:rsidRDefault="00E124CB" w:rsidP="00E124CB">
            <w:pPr>
              <w:rPr>
                <w:lang w:eastAsia="en-CA"/>
              </w:rPr>
            </w:pPr>
          </w:p>
        </w:tc>
      </w:tr>
      <w:tr w:rsidR="00E124CB" w14:paraId="6640EDB6" w14:textId="77777777" w:rsidTr="00DD2645">
        <w:tc>
          <w:tcPr>
            <w:tcW w:w="3060" w:type="dxa"/>
            <w:shd w:val="clear" w:color="auto" w:fill="F2F2F2" w:themeFill="background1" w:themeFillShade="F2"/>
          </w:tcPr>
          <w:p w14:paraId="2C7A1125" w14:textId="31D4A581" w:rsidR="00E124CB" w:rsidRDefault="00E124CB" w:rsidP="00E124CB">
            <w:pPr>
              <w:rPr>
                <w:lang w:eastAsia="en-CA"/>
              </w:rPr>
            </w:pPr>
            <w:r w:rsidRPr="00E75D62">
              <w:t xml:space="preserve">CORR OUTSIDE CRU 303 </w:t>
            </w:r>
            <w:r w:rsidRPr="00E75D62">
              <w:rPr>
                <w:rFonts w:ascii="Cambria Math" w:hAnsi="Cambria Math" w:cs="Cambria Math"/>
              </w:rPr>
              <w:t>‐</w:t>
            </w:r>
            <w:r w:rsidRPr="00E75D62">
              <w:t>mountain warehouse HORN/STROBE - HORN TEST</w:t>
            </w:r>
          </w:p>
        </w:tc>
        <w:tc>
          <w:tcPr>
            <w:tcW w:w="907" w:type="dxa"/>
            <w:shd w:val="clear" w:color="auto" w:fill="F2F2F2" w:themeFill="background1" w:themeFillShade="F2"/>
            <w:vAlign w:val="center"/>
          </w:tcPr>
          <w:p w14:paraId="61F08863" w14:textId="77777777" w:rsidR="00E124CB" w:rsidRDefault="00E124CB" w:rsidP="00E124CB">
            <w:pPr>
              <w:rPr>
                <w:lang w:eastAsia="en-CA"/>
              </w:rPr>
            </w:pPr>
          </w:p>
        </w:tc>
        <w:tc>
          <w:tcPr>
            <w:tcW w:w="686" w:type="dxa"/>
            <w:shd w:val="clear" w:color="auto" w:fill="F2F2F2" w:themeFill="background1" w:themeFillShade="F2"/>
          </w:tcPr>
          <w:p w14:paraId="63AD36E6" w14:textId="10D65F25" w:rsidR="00E124CB" w:rsidRDefault="00E124CB" w:rsidP="00E124CB">
            <w:pPr>
              <w:jc w:val="center"/>
              <w:rPr>
                <w:lang w:eastAsia="en-CA"/>
              </w:rPr>
            </w:pPr>
            <w:r w:rsidRPr="002B24FE">
              <w:t>H</w:t>
            </w:r>
          </w:p>
        </w:tc>
        <w:tc>
          <w:tcPr>
            <w:tcW w:w="667" w:type="dxa"/>
            <w:shd w:val="clear" w:color="auto" w:fill="F2F2F2" w:themeFill="background1" w:themeFillShade="F2"/>
            <w:vAlign w:val="center"/>
          </w:tcPr>
          <w:p w14:paraId="071FF5D7" w14:textId="77777777" w:rsidR="00E124CB" w:rsidRDefault="00E124CB" w:rsidP="00E124CB">
            <w:pPr>
              <w:jc w:val="center"/>
              <w:rPr>
                <w:lang w:eastAsia="en-CA"/>
              </w:rPr>
            </w:pPr>
          </w:p>
        </w:tc>
        <w:tc>
          <w:tcPr>
            <w:tcW w:w="1101" w:type="dxa"/>
            <w:shd w:val="clear" w:color="auto" w:fill="F2F2F2" w:themeFill="background1" w:themeFillShade="F2"/>
          </w:tcPr>
          <w:p w14:paraId="7026FC3D" w14:textId="77777777" w:rsidR="00E124CB" w:rsidRDefault="00E124CB" w:rsidP="00E124CB">
            <w:pPr>
              <w:jc w:val="center"/>
              <w:rPr>
                <w:lang w:eastAsia="en-CA"/>
              </w:rPr>
            </w:pPr>
          </w:p>
        </w:tc>
        <w:tc>
          <w:tcPr>
            <w:tcW w:w="850" w:type="dxa"/>
            <w:shd w:val="clear" w:color="auto" w:fill="F2F2F2" w:themeFill="background1" w:themeFillShade="F2"/>
            <w:vAlign w:val="center"/>
          </w:tcPr>
          <w:p w14:paraId="22A7A6C6" w14:textId="77777777" w:rsidR="00E124CB" w:rsidRDefault="00E124CB" w:rsidP="00E124CB">
            <w:pPr>
              <w:jc w:val="center"/>
              <w:rPr>
                <w:lang w:eastAsia="en-CA"/>
              </w:rPr>
            </w:pPr>
          </w:p>
        </w:tc>
        <w:tc>
          <w:tcPr>
            <w:tcW w:w="448" w:type="dxa"/>
            <w:shd w:val="clear" w:color="auto" w:fill="F2F2F2" w:themeFill="background1" w:themeFillShade="F2"/>
          </w:tcPr>
          <w:p w14:paraId="14B5C217" w14:textId="34C6B1E5" w:rsidR="00E124CB" w:rsidRDefault="00000000" w:rsidP="00E124CB">
            <w:pPr>
              <w:jc w:val="center"/>
              <w:rPr>
                <w:lang w:eastAsia="en-CA"/>
              </w:rPr>
            </w:pPr>
            <w:sdt>
              <w:sdtPr>
                <w:rPr>
                  <w:lang w:eastAsia="en-CA"/>
                </w:rPr>
                <w:id w:val="1195813418"/>
                <w14:checkbox>
                  <w14:checked w14:val="1"/>
                  <w14:checkedState w14:val="0050" w14:font="Wingdings 2"/>
                  <w14:uncheckedState w14:val="0020" w14:font="Wingdings 2"/>
                </w14:checkbox>
              </w:sdtPr>
              <w:sdtContent>
                <w:r w:rsidR="00E124CB" w:rsidRPr="00CD03F3">
                  <w:rPr>
                    <w:lang w:eastAsia="en-CA"/>
                  </w:rPr>
                  <w:sym w:font="Wingdings 2" w:char="F050"/>
                </w:r>
              </w:sdtContent>
            </w:sdt>
          </w:p>
        </w:tc>
        <w:tc>
          <w:tcPr>
            <w:tcW w:w="1101" w:type="dxa"/>
            <w:shd w:val="clear" w:color="auto" w:fill="F2F2F2" w:themeFill="background1" w:themeFillShade="F2"/>
            <w:vAlign w:val="center"/>
          </w:tcPr>
          <w:p w14:paraId="1BE39CC3" w14:textId="77777777" w:rsidR="00E124CB" w:rsidRDefault="00E124CB" w:rsidP="00E124CB">
            <w:pPr>
              <w:jc w:val="center"/>
              <w:rPr>
                <w:lang w:eastAsia="en-CA"/>
              </w:rPr>
            </w:pPr>
          </w:p>
        </w:tc>
        <w:tc>
          <w:tcPr>
            <w:tcW w:w="448" w:type="dxa"/>
            <w:shd w:val="clear" w:color="auto" w:fill="F2F2F2" w:themeFill="background1" w:themeFillShade="F2"/>
          </w:tcPr>
          <w:p w14:paraId="0601A55B" w14:textId="5BA10E59" w:rsidR="00E124CB" w:rsidRDefault="00000000" w:rsidP="00E124CB">
            <w:pPr>
              <w:jc w:val="center"/>
              <w:rPr>
                <w:lang w:eastAsia="en-CA"/>
              </w:rPr>
            </w:pPr>
            <w:sdt>
              <w:sdtPr>
                <w:rPr>
                  <w:lang w:eastAsia="en-CA"/>
                </w:rPr>
                <w:id w:val="1067227164"/>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48" w:type="dxa"/>
            <w:shd w:val="clear" w:color="auto" w:fill="F2F2F2" w:themeFill="background1" w:themeFillShade="F2"/>
          </w:tcPr>
          <w:p w14:paraId="08315699" w14:textId="53D35531" w:rsidR="00E124CB" w:rsidRDefault="00000000" w:rsidP="00E124CB">
            <w:pPr>
              <w:jc w:val="center"/>
              <w:rPr>
                <w:lang w:eastAsia="en-CA"/>
              </w:rPr>
            </w:pPr>
            <w:sdt>
              <w:sdtPr>
                <w:rPr>
                  <w:lang w:eastAsia="en-CA"/>
                </w:rPr>
                <w:id w:val="1058215640"/>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423" w:type="dxa"/>
            <w:shd w:val="clear" w:color="auto" w:fill="F2F2F2" w:themeFill="background1" w:themeFillShade="F2"/>
          </w:tcPr>
          <w:p w14:paraId="67D3EA72" w14:textId="0D662FD4" w:rsidR="00E124CB" w:rsidRDefault="00000000" w:rsidP="00E124CB">
            <w:pPr>
              <w:jc w:val="center"/>
              <w:rPr>
                <w:lang w:eastAsia="en-CA"/>
              </w:rPr>
            </w:pPr>
            <w:sdt>
              <w:sdtPr>
                <w:rPr>
                  <w:lang w:eastAsia="en-CA"/>
                </w:rPr>
                <w:id w:val="-29413694"/>
                <w14:checkbox>
                  <w14:checked w14:val="1"/>
                  <w14:checkedState w14:val="0050" w14:font="Wingdings 2"/>
                  <w14:uncheckedState w14:val="0020" w14:font="Wingdings 2"/>
                </w14:checkbox>
              </w:sdtPr>
              <w:sdtContent>
                <w:r w:rsidR="00E124CB" w:rsidRPr="00890FA0">
                  <w:rPr>
                    <w:lang w:eastAsia="en-CA"/>
                  </w:rPr>
                  <w:sym w:font="Wingdings 2" w:char="F050"/>
                </w:r>
              </w:sdtContent>
            </w:sdt>
          </w:p>
        </w:tc>
        <w:tc>
          <w:tcPr>
            <w:tcW w:w="964" w:type="dxa"/>
            <w:shd w:val="clear" w:color="auto" w:fill="F2F2F2" w:themeFill="background1" w:themeFillShade="F2"/>
            <w:vAlign w:val="center"/>
          </w:tcPr>
          <w:p w14:paraId="47D60077" w14:textId="77777777" w:rsidR="00E124CB" w:rsidRDefault="00E124CB" w:rsidP="00E124CB">
            <w:pPr>
              <w:jc w:val="center"/>
              <w:rPr>
                <w:lang w:eastAsia="en-CA"/>
              </w:rPr>
            </w:pPr>
          </w:p>
        </w:tc>
        <w:tc>
          <w:tcPr>
            <w:tcW w:w="3288" w:type="dxa"/>
            <w:shd w:val="clear" w:color="auto" w:fill="F2F2F2" w:themeFill="background1" w:themeFillShade="F2"/>
          </w:tcPr>
          <w:p w14:paraId="77DCA207" w14:textId="77777777" w:rsidR="00E124CB" w:rsidRDefault="00E124CB" w:rsidP="00E124CB">
            <w:pPr>
              <w:rPr>
                <w:lang w:eastAsia="en-CA"/>
              </w:rPr>
            </w:pPr>
          </w:p>
        </w:tc>
      </w:tr>
      <w:tr w:rsidR="00F013FC" w14:paraId="357710F4" w14:textId="77777777" w:rsidTr="00DD2645">
        <w:tc>
          <w:tcPr>
            <w:tcW w:w="3060" w:type="dxa"/>
            <w:shd w:val="clear" w:color="auto" w:fill="F2F2F2" w:themeFill="background1" w:themeFillShade="F2"/>
          </w:tcPr>
          <w:p w14:paraId="63EC5308" w14:textId="7661A353" w:rsidR="00F013FC" w:rsidRDefault="00F013FC" w:rsidP="00F013FC">
            <w:pPr>
              <w:rPr>
                <w:lang w:eastAsia="en-CA"/>
              </w:rPr>
            </w:pPr>
            <w:r w:rsidRPr="00E75D62">
              <w:lastRenderedPageBreak/>
              <w:t xml:space="preserve">CORR OUTSIDE CRU 303 </w:t>
            </w:r>
            <w:r w:rsidRPr="00E75D62">
              <w:rPr>
                <w:rFonts w:ascii="Cambria Math" w:hAnsi="Cambria Math" w:cs="Cambria Math"/>
              </w:rPr>
              <w:t>‐</w:t>
            </w:r>
            <w:r w:rsidRPr="00E75D62">
              <w:t>mountain warehouse HORN/STROBE - STROBE TEST</w:t>
            </w:r>
          </w:p>
        </w:tc>
        <w:tc>
          <w:tcPr>
            <w:tcW w:w="907" w:type="dxa"/>
            <w:shd w:val="clear" w:color="auto" w:fill="F2F2F2" w:themeFill="background1" w:themeFillShade="F2"/>
            <w:vAlign w:val="center"/>
          </w:tcPr>
          <w:p w14:paraId="7C3A33AB" w14:textId="77777777" w:rsidR="00F013FC" w:rsidRDefault="00F013FC" w:rsidP="00F013FC">
            <w:pPr>
              <w:rPr>
                <w:lang w:eastAsia="en-CA"/>
              </w:rPr>
            </w:pPr>
          </w:p>
        </w:tc>
        <w:tc>
          <w:tcPr>
            <w:tcW w:w="686" w:type="dxa"/>
            <w:shd w:val="clear" w:color="auto" w:fill="F2F2F2" w:themeFill="background1" w:themeFillShade="F2"/>
          </w:tcPr>
          <w:p w14:paraId="5FDD1830" w14:textId="0B0CBD6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FF5C706" w14:textId="77777777" w:rsidR="00F013FC" w:rsidRDefault="00F013FC" w:rsidP="00F013FC">
            <w:pPr>
              <w:jc w:val="center"/>
              <w:rPr>
                <w:lang w:eastAsia="en-CA"/>
              </w:rPr>
            </w:pPr>
          </w:p>
        </w:tc>
        <w:tc>
          <w:tcPr>
            <w:tcW w:w="1101" w:type="dxa"/>
            <w:shd w:val="clear" w:color="auto" w:fill="F2F2F2" w:themeFill="background1" w:themeFillShade="F2"/>
          </w:tcPr>
          <w:p w14:paraId="52E105FF" w14:textId="77777777" w:rsidR="00F013FC" w:rsidRDefault="00F013FC" w:rsidP="00F013FC">
            <w:pPr>
              <w:jc w:val="center"/>
              <w:rPr>
                <w:lang w:eastAsia="en-CA"/>
              </w:rPr>
            </w:pPr>
          </w:p>
        </w:tc>
        <w:tc>
          <w:tcPr>
            <w:tcW w:w="850" w:type="dxa"/>
            <w:shd w:val="clear" w:color="auto" w:fill="F2F2F2" w:themeFill="background1" w:themeFillShade="F2"/>
            <w:vAlign w:val="center"/>
          </w:tcPr>
          <w:p w14:paraId="1DAFF928" w14:textId="77777777" w:rsidR="00F013FC" w:rsidRDefault="00F013FC" w:rsidP="00F013FC">
            <w:pPr>
              <w:jc w:val="center"/>
              <w:rPr>
                <w:lang w:eastAsia="en-CA"/>
              </w:rPr>
            </w:pPr>
          </w:p>
        </w:tc>
        <w:tc>
          <w:tcPr>
            <w:tcW w:w="448" w:type="dxa"/>
            <w:shd w:val="clear" w:color="auto" w:fill="F2F2F2" w:themeFill="background1" w:themeFillShade="F2"/>
          </w:tcPr>
          <w:p w14:paraId="02F62E21" w14:textId="73C5A223" w:rsidR="00F013FC" w:rsidRDefault="00000000" w:rsidP="00F013FC">
            <w:pPr>
              <w:jc w:val="center"/>
              <w:rPr>
                <w:lang w:eastAsia="en-CA"/>
              </w:rPr>
            </w:pPr>
            <w:sdt>
              <w:sdtPr>
                <w:rPr>
                  <w:lang w:eastAsia="en-CA"/>
                </w:rPr>
                <w:id w:val="1366556276"/>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39545D1D" w14:textId="77777777" w:rsidR="00F013FC" w:rsidRDefault="00F013FC" w:rsidP="00F013FC">
            <w:pPr>
              <w:jc w:val="center"/>
              <w:rPr>
                <w:lang w:eastAsia="en-CA"/>
              </w:rPr>
            </w:pPr>
          </w:p>
        </w:tc>
        <w:tc>
          <w:tcPr>
            <w:tcW w:w="448" w:type="dxa"/>
            <w:shd w:val="clear" w:color="auto" w:fill="F2F2F2" w:themeFill="background1" w:themeFillShade="F2"/>
          </w:tcPr>
          <w:p w14:paraId="7484F30E" w14:textId="1C57E322" w:rsidR="00F013FC" w:rsidRDefault="00000000" w:rsidP="00F013FC">
            <w:pPr>
              <w:jc w:val="center"/>
              <w:rPr>
                <w:lang w:eastAsia="en-CA"/>
              </w:rPr>
            </w:pPr>
            <w:sdt>
              <w:sdtPr>
                <w:rPr>
                  <w:lang w:eastAsia="en-CA"/>
                </w:rPr>
                <w:id w:val="1660651234"/>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2B6D68E8" w14:textId="6B825AE1" w:rsidR="00F013FC" w:rsidRDefault="00000000" w:rsidP="00F013FC">
            <w:pPr>
              <w:jc w:val="center"/>
              <w:rPr>
                <w:lang w:eastAsia="en-CA"/>
              </w:rPr>
            </w:pPr>
            <w:sdt>
              <w:sdtPr>
                <w:rPr>
                  <w:lang w:eastAsia="en-CA"/>
                </w:rPr>
                <w:id w:val="-1448849592"/>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1F5E59D6" w14:textId="3E26E982" w:rsidR="00F013FC" w:rsidRDefault="00000000" w:rsidP="00F013FC">
            <w:pPr>
              <w:jc w:val="center"/>
              <w:rPr>
                <w:lang w:eastAsia="en-CA"/>
              </w:rPr>
            </w:pPr>
            <w:sdt>
              <w:sdtPr>
                <w:rPr>
                  <w:lang w:eastAsia="en-CA"/>
                </w:rPr>
                <w:id w:val="1944178071"/>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01A91A26" w14:textId="77777777" w:rsidR="00F013FC" w:rsidRDefault="00F013FC" w:rsidP="00F013FC">
            <w:pPr>
              <w:jc w:val="center"/>
              <w:rPr>
                <w:lang w:eastAsia="en-CA"/>
              </w:rPr>
            </w:pPr>
          </w:p>
        </w:tc>
        <w:tc>
          <w:tcPr>
            <w:tcW w:w="3288" w:type="dxa"/>
            <w:shd w:val="clear" w:color="auto" w:fill="F2F2F2" w:themeFill="background1" w:themeFillShade="F2"/>
          </w:tcPr>
          <w:p w14:paraId="4F5CC825" w14:textId="77777777" w:rsidR="00F013FC" w:rsidRDefault="00F013FC" w:rsidP="00F013FC">
            <w:pPr>
              <w:rPr>
                <w:lang w:eastAsia="en-CA"/>
              </w:rPr>
            </w:pPr>
          </w:p>
        </w:tc>
      </w:tr>
      <w:tr w:rsidR="00F013FC" w14:paraId="5E6808B9" w14:textId="77777777" w:rsidTr="00DD2645">
        <w:tc>
          <w:tcPr>
            <w:tcW w:w="3060" w:type="dxa"/>
            <w:shd w:val="clear" w:color="auto" w:fill="F2F2F2" w:themeFill="background1" w:themeFillShade="F2"/>
          </w:tcPr>
          <w:p w14:paraId="33D239F5" w14:textId="5F627AF2" w:rsidR="00F013FC" w:rsidRDefault="00F013FC" w:rsidP="00F013FC">
            <w:pPr>
              <w:rPr>
                <w:lang w:eastAsia="en-CA"/>
              </w:rPr>
            </w:pPr>
            <w:r w:rsidRPr="00E75D62">
              <w:t>CORR OUTSIDE FC</w:t>
            </w:r>
            <w:r w:rsidRPr="00E75D62">
              <w:rPr>
                <w:rFonts w:ascii="Cambria Math" w:hAnsi="Cambria Math" w:cs="Cambria Math"/>
              </w:rPr>
              <w:t>‐</w:t>
            </w:r>
            <w:r w:rsidRPr="00E75D62">
              <w:t xml:space="preserve">1 </w:t>
            </w:r>
            <w:r w:rsidRPr="00E75D62">
              <w:rPr>
                <w:rFonts w:ascii="Cambria Math" w:hAnsi="Cambria Math" w:cs="Cambria Math"/>
              </w:rPr>
              <w:t>‐</w:t>
            </w:r>
            <w:proofErr w:type="spellStart"/>
            <w:r w:rsidRPr="00E75D62">
              <w:t>a&amp;w</w:t>
            </w:r>
            <w:proofErr w:type="spellEnd"/>
            <w:r w:rsidRPr="00E75D62">
              <w:t xml:space="preserve"> HORN/STROBE - HORN TEST</w:t>
            </w:r>
          </w:p>
        </w:tc>
        <w:tc>
          <w:tcPr>
            <w:tcW w:w="907" w:type="dxa"/>
            <w:shd w:val="clear" w:color="auto" w:fill="F2F2F2" w:themeFill="background1" w:themeFillShade="F2"/>
            <w:vAlign w:val="center"/>
          </w:tcPr>
          <w:p w14:paraId="23063343" w14:textId="77777777" w:rsidR="00F013FC" w:rsidRDefault="00F013FC" w:rsidP="00F013FC">
            <w:pPr>
              <w:rPr>
                <w:lang w:eastAsia="en-CA"/>
              </w:rPr>
            </w:pPr>
          </w:p>
        </w:tc>
        <w:tc>
          <w:tcPr>
            <w:tcW w:w="686" w:type="dxa"/>
            <w:shd w:val="clear" w:color="auto" w:fill="F2F2F2" w:themeFill="background1" w:themeFillShade="F2"/>
          </w:tcPr>
          <w:p w14:paraId="3FE96137" w14:textId="02CBADCE"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7434694" w14:textId="77777777" w:rsidR="00F013FC" w:rsidRDefault="00F013FC" w:rsidP="00F013FC">
            <w:pPr>
              <w:jc w:val="center"/>
              <w:rPr>
                <w:lang w:eastAsia="en-CA"/>
              </w:rPr>
            </w:pPr>
          </w:p>
        </w:tc>
        <w:tc>
          <w:tcPr>
            <w:tcW w:w="1101" w:type="dxa"/>
            <w:shd w:val="clear" w:color="auto" w:fill="F2F2F2" w:themeFill="background1" w:themeFillShade="F2"/>
          </w:tcPr>
          <w:p w14:paraId="6AF7A688" w14:textId="77777777" w:rsidR="00F013FC" w:rsidRDefault="00F013FC" w:rsidP="00F013FC">
            <w:pPr>
              <w:jc w:val="center"/>
              <w:rPr>
                <w:lang w:eastAsia="en-CA"/>
              </w:rPr>
            </w:pPr>
          </w:p>
        </w:tc>
        <w:tc>
          <w:tcPr>
            <w:tcW w:w="850" w:type="dxa"/>
            <w:shd w:val="clear" w:color="auto" w:fill="F2F2F2" w:themeFill="background1" w:themeFillShade="F2"/>
            <w:vAlign w:val="center"/>
          </w:tcPr>
          <w:p w14:paraId="39BC9888" w14:textId="77777777" w:rsidR="00F013FC" w:rsidRDefault="00F013FC" w:rsidP="00F013FC">
            <w:pPr>
              <w:jc w:val="center"/>
              <w:rPr>
                <w:lang w:eastAsia="en-CA"/>
              </w:rPr>
            </w:pPr>
          </w:p>
        </w:tc>
        <w:tc>
          <w:tcPr>
            <w:tcW w:w="448" w:type="dxa"/>
            <w:shd w:val="clear" w:color="auto" w:fill="F2F2F2" w:themeFill="background1" w:themeFillShade="F2"/>
          </w:tcPr>
          <w:p w14:paraId="13346D41" w14:textId="31B900FD" w:rsidR="00F013FC" w:rsidRDefault="00000000" w:rsidP="00F013FC">
            <w:pPr>
              <w:jc w:val="center"/>
              <w:rPr>
                <w:lang w:eastAsia="en-CA"/>
              </w:rPr>
            </w:pPr>
            <w:sdt>
              <w:sdtPr>
                <w:rPr>
                  <w:lang w:eastAsia="en-CA"/>
                </w:rPr>
                <w:id w:val="-2906766"/>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5D5013E7" w14:textId="77777777" w:rsidR="00F013FC" w:rsidRDefault="00F013FC" w:rsidP="00F013FC">
            <w:pPr>
              <w:jc w:val="center"/>
              <w:rPr>
                <w:lang w:eastAsia="en-CA"/>
              </w:rPr>
            </w:pPr>
          </w:p>
        </w:tc>
        <w:tc>
          <w:tcPr>
            <w:tcW w:w="448" w:type="dxa"/>
            <w:shd w:val="clear" w:color="auto" w:fill="F2F2F2" w:themeFill="background1" w:themeFillShade="F2"/>
          </w:tcPr>
          <w:p w14:paraId="64187515" w14:textId="436B6D8A" w:rsidR="00F013FC" w:rsidRDefault="00000000" w:rsidP="00F013FC">
            <w:pPr>
              <w:jc w:val="center"/>
              <w:rPr>
                <w:lang w:eastAsia="en-CA"/>
              </w:rPr>
            </w:pPr>
            <w:sdt>
              <w:sdtPr>
                <w:rPr>
                  <w:lang w:eastAsia="en-CA"/>
                </w:rPr>
                <w:id w:val="-446616695"/>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1950A39D" w14:textId="2F72329C" w:rsidR="00F013FC" w:rsidRDefault="00000000" w:rsidP="00F013FC">
            <w:pPr>
              <w:jc w:val="center"/>
              <w:rPr>
                <w:lang w:eastAsia="en-CA"/>
              </w:rPr>
            </w:pPr>
            <w:sdt>
              <w:sdtPr>
                <w:rPr>
                  <w:lang w:eastAsia="en-CA"/>
                </w:rPr>
                <w:id w:val="97151191"/>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45A1709D" w14:textId="0CCD9692" w:rsidR="00F013FC" w:rsidRDefault="00000000" w:rsidP="00F013FC">
            <w:pPr>
              <w:jc w:val="center"/>
              <w:rPr>
                <w:lang w:eastAsia="en-CA"/>
              </w:rPr>
            </w:pPr>
            <w:sdt>
              <w:sdtPr>
                <w:rPr>
                  <w:lang w:eastAsia="en-CA"/>
                </w:rPr>
                <w:id w:val="-340704296"/>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5D6A01D0" w14:textId="77777777" w:rsidR="00F013FC" w:rsidRDefault="00F013FC" w:rsidP="00F013FC">
            <w:pPr>
              <w:jc w:val="center"/>
              <w:rPr>
                <w:lang w:eastAsia="en-CA"/>
              </w:rPr>
            </w:pPr>
          </w:p>
        </w:tc>
        <w:tc>
          <w:tcPr>
            <w:tcW w:w="3288" w:type="dxa"/>
            <w:shd w:val="clear" w:color="auto" w:fill="F2F2F2" w:themeFill="background1" w:themeFillShade="F2"/>
          </w:tcPr>
          <w:p w14:paraId="46D46D0B" w14:textId="77777777" w:rsidR="00F013FC" w:rsidRDefault="00F013FC" w:rsidP="00F013FC">
            <w:pPr>
              <w:rPr>
                <w:lang w:eastAsia="en-CA"/>
              </w:rPr>
            </w:pPr>
          </w:p>
        </w:tc>
      </w:tr>
      <w:tr w:rsidR="00F013FC" w14:paraId="580A3EF9" w14:textId="77777777" w:rsidTr="00DD2645">
        <w:tc>
          <w:tcPr>
            <w:tcW w:w="3060" w:type="dxa"/>
            <w:shd w:val="clear" w:color="auto" w:fill="F2F2F2" w:themeFill="background1" w:themeFillShade="F2"/>
          </w:tcPr>
          <w:p w14:paraId="58239738" w14:textId="64C72FE1" w:rsidR="00F013FC" w:rsidRDefault="00F013FC" w:rsidP="00F013FC">
            <w:pPr>
              <w:rPr>
                <w:lang w:eastAsia="en-CA"/>
              </w:rPr>
            </w:pPr>
            <w:r w:rsidRPr="00E75D62">
              <w:t>CORR OUTSIDE FC</w:t>
            </w:r>
            <w:r w:rsidRPr="00E75D62">
              <w:rPr>
                <w:rFonts w:ascii="Cambria Math" w:hAnsi="Cambria Math" w:cs="Cambria Math"/>
              </w:rPr>
              <w:t>‐</w:t>
            </w:r>
            <w:r w:rsidRPr="00E75D62">
              <w:t xml:space="preserve">1 </w:t>
            </w:r>
            <w:r w:rsidRPr="00E75D62">
              <w:rPr>
                <w:rFonts w:ascii="Cambria Math" w:hAnsi="Cambria Math" w:cs="Cambria Math"/>
              </w:rPr>
              <w:t>‐</w:t>
            </w:r>
            <w:proofErr w:type="spellStart"/>
            <w:r w:rsidRPr="00E75D62">
              <w:t>a&amp;w</w:t>
            </w:r>
            <w:proofErr w:type="spellEnd"/>
            <w:r w:rsidRPr="00E75D62">
              <w:t xml:space="preserve"> HORN/STROBE - STROBE TEST</w:t>
            </w:r>
          </w:p>
        </w:tc>
        <w:tc>
          <w:tcPr>
            <w:tcW w:w="907" w:type="dxa"/>
            <w:shd w:val="clear" w:color="auto" w:fill="F2F2F2" w:themeFill="background1" w:themeFillShade="F2"/>
            <w:vAlign w:val="center"/>
          </w:tcPr>
          <w:p w14:paraId="686D1C67" w14:textId="77777777" w:rsidR="00F013FC" w:rsidRDefault="00F013FC" w:rsidP="00F013FC">
            <w:pPr>
              <w:rPr>
                <w:lang w:eastAsia="en-CA"/>
              </w:rPr>
            </w:pPr>
          </w:p>
        </w:tc>
        <w:tc>
          <w:tcPr>
            <w:tcW w:w="686" w:type="dxa"/>
            <w:shd w:val="clear" w:color="auto" w:fill="F2F2F2" w:themeFill="background1" w:themeFillShade="F2"/>
          </w:tcPr>
          <w:p w14:paraId="3CE78C30" w14:textId="5AD77BF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9F9CF14" w14:textId="77777777" w:rsidR="00F013FC" w:rsidRDefault="00F013FC" w:rsidP="00F013FC">
            <w:pPr>
              <w:jc w:val="center"/>
              <w:rPr>
                <w:lang w:eastAsia="en-CA"/>
              </w:rPr>
            </w:pPr>
          </w:p>
        </w:tc>
        <w:tc>
          <w:tcPr>
            <w:tcW w:w="1101" w:type="dxa"/>
            <w:shd w:val="clear" w:color="auto" w:fill="F2F2F2" w:themeFill="background1" w:themeFillShade="F2"/>
          </w:tcPr>
          <w:p w14:paraId="1F89EA3D" w14:textId="77777777" w:rsidR="00F013FC" w:rsidRDefault="00F013FC" w:rsidP="00F013FC">
            <w:pPr>
              <w:jc w:val="center"/>
              <w:rPr>
                <w:lang w:eastAsia="en-CA"/>
              </w:rPr>
            </w:pPr>
          </w:p>
        </w:tc>
        <w:tc>
          <w:tcPr>
            <w:tcW w:w="850" w:type="dxa"/>
            <w:shd w:val="clear" w:color="auto" w:fill="F2F2F2" w:themeFill="background1" w:themeFillShade="F2"/>
            <w:vAlign w:val="center"/>
          </w:tcPr>
          <w:p w14:paraId="08EBF3F0" w14:textId="77777777" w:rsidR="00F013FC" w:rsidRDefault="00F013FC" w:rsidP="00F013FC">
            <w:pPr>
              <w:jc w:val="center"/>
              <w:rPr>
                <w:lang w:eastAsia="en-CA"/>
              </w:rPr>
            </w:pPr>
          </w:p>
        </w:tc>
        <w:tc>
          <w:tcPr>
            <w:tcW w:w="448" w:type="dxa"/>
            <w:shd w:val="clear" w:color="auto" w:fill="F2F2F2" w:themeFill="background1" w:themeFillShade="F2"/>
          </w:tcPr>
          <w:p w14:paraId="5EFA067E" w14:textId="25A330B3" w:rsidR="00F013FC" w:rsidRDefault="00000000" w:rsidP="00F013FC">
            <w:pPr>
              <w:jc w:val="center"/>
              <w:rPr>
                <w:lang w:eastAsia="en-CA"/>
              </w:rPr>
            </w:pPr>
            <w:sdt>
              <w:sdtPr>
                <w:rPr>
                  <w:lang w:eastAsia="en-CA"/>
                </w:rPr>
                <w:id w:val="1120880205"/>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38D7F47A" w14:textId="77777777" w:rsidR="00F013FC" w:rsidRDefault="00F013FC" w:rsidP="00F013FC">
            <w:pPr>
              <w:jc w:val="center"/>
              <w:rPr>
                <w:lang w:eastAsia="en-CA"/>
              </w:rPr>
            </w:pPr>
          </w:p>
        </w:tc>
        <w:tc>
          <w:tcPr>
            <w:tcW w:w="448" w:type="dxa"/>
            <w:shd w:val="clear" w:color="auto" w:fill="F2F2F2" w:themeFill="background1" w:themeFillShade="F2"/>
          </w:tcPr>
          <w:p w14:paraId="4FCACAF4" w14:textId="2D9C8C4F" w:rsidR="00F013FC" w:rsidRDefault="00000000" w:rsidP="00F013FC">
            <w:pPr>
              <w:jc w:val="center"/>
              <w:rPr>
                <w:lang w:eastAsia="en-CA"/>
              </w:rPr>
            </w:pPr>
            <w:sdt>
              <w:sdtPr>
                <w:rPr>
                  <w:lang w:eastAsia="en-CA"/>
                </w:rPr>
                <w:id w:val="380373300"/>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31D8DC4A" w14:textId="42798AAE" w:rsidR="00F013FC" w:rsidRDefault="00000000" w:rsidP="00F013FC">
            <w:pPr>
              <w:jc w:val="center"/>
              <w:rPr>
                <w:lang w:eastAsia="en-CA"/>
              </w:rPr>
            </w:pPr>
            <w:sdt>
              <w:sdtPr>
                <w:rPr>
                  <w:lang w:eastAsia="en-CA"/>
                </w:rPr>
                <w:id w:val="-1776785179"/>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6787E111" w14:textId="42BB870E" w:rsidR="00F013FC" w:rsidRDefault="00000000" w:rsidP="00F013FC">
            <w:pPr>
              <w:jc w:val="center"/>
              <w:rPr>
                <w:lang w:eastAsia="en-CA"/>
              </w:rPr>
            </w:pPr>
            <w:sdt>
              <w:sdtPr>
                <w:rPr>
                  <w:lang w:eastAsia="en-CA"/>
                </w:rPr>
                <w:id w:val="-1943294812"/>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62D22F60" w14:textId="77777777" w:rsidR="00F013FC" w:rsidRDefault="00F013FC" w:rsidP="00F013FC">
            <w:pPr>
              <w:jc w:val="center"/>
              <w:rPr>
                <w:lang w:eastAsia="en-CA"/>
              </w:rPr>
            </w:pPr>
          </w:p>
        </w:tc>
        <w:tc>
          <w:tcPr>
            <w:tcW w:w="3288" w:type="dxa"/>
            <w:shd w:val="clear" w:color="auto" w:fill="F2F2F2" w:themeFill="background1" w:themeFillShade="F2"/>
          </w:tcPr>
          <w:p w14:paraId="34706CCA" w14:textId="77777777" w:rsidR="00F013FC" w:rsidRDefault="00F013FC" w:rsidP="00F013FC">
            <w:pPr>
              <w:rPr>
                <w:lang w:eastAsia="en-CA"/>
              </w:rPr>
            </w:pPr>
          </w:p>
        </w:tc>
      </w:tr>
      <w:tr w:rsidR="00F013FC" w14:paraId="23645074" w14:textId="77777777" w:rsidTr="00DD2645">
        <w:tc>
          <w:tcPr>
            <w:tcW w:w="3060" w:type="dxa"/>
            <w:shd w:val="clear" w:color="auto" w:fill="F2F2F2" w:themeFill="background1" w:themeFillShade="F2"/>
          </w:tcPr>
          <w:p w14:paraId="1C1EBC23" w14:textId="06507578" w:rsidR="00F013FC" w:rsidRDefault="00F013FC" w:rsidP="00F013FC">
            <w:pPr>
              <w:rPr>
                <w:lang w:eastAsia="en-CA"/>
              </w:rPr>
            </w:pPr>
            <w:r w:rsidRPr="00E75D62">
              <w:t>CORR OUTSIDE FC</w:t>
            </w:r>
            <w:r w:rsidRPr="00E75D62">
              <w:rPr>
                <w:rFonts w:ascii="Cambria Math" w:hAnsi="Cambria Math" w:cs="Cambria Math"/>
              </w:rPr>
              <w:t>‐</w:t>
            </w:r>
            <w:r w:rsidRPr="00E75D62">
              <w:t>3</w:t>
            </w:r>
            <w:r w:rsidRPr="00E75D62">
              <w:rPr>
                <w:rFonts w:ascii="Cambria Math" w:hAnsi="Cambria Math" w:cs="Cambria Math"/>
              </w:rPr>
              <w:t>‐</w:t>
            </w:r>
            <w:r>
              <w:t xml:space="preserve"> </w:t>
            </w:r>
            <w:proofErr w:type="spellStart"/>
            <w:r>
              <w:t>tI</w:t>
            </w:r>
            <w:r w:rsidRPr="00E75D62">
              <w:t>m</w:t>
            </w:r>
            <w:proofErr w:type="spellEnd"/>
            <w:r w:rsidRPr="00E75D62">
              <w:t xml:space="preserve"> </w:t>
            </w:r>
            <w:proofErr w:type="spellStart"/>
            <w:r w:rsidRPr="00E75D62">
              <w:t>hortons</w:t>
            </w:r>
            <w:proofErr w:type="spellEnd"/>
            <w:r w:rsidRPr="00E75D62">
              <w:t xml:space="preserve"> HORN/STROBE - HORN TEST</w:t>
            </w:r>
          </w:p>
        </w:tc>
        <w:tc>
          <w:tcPr>
            <w:tcW w:w="907" w:type="dxa"/>
            <w:shd w:val="clear" w:color="auto" w:fill="F2F2F2" w:themeFill="background1" w:themeFillShade="F2"/>
            <w:vAlign w:val="center"/>
          </w:tcPr>
          <w:p w14:paraId="622450D9" w14:textId="77777777" w:rsidR="00F013FC" w:rsidRDefault="00F013FC" w:rsidP="00F013FC">
            <w:pPr>
              <w:rPr>
                <w:lang w:eastAsia="en-CA"/>
              </w:rPr>
            </w:pPr>
          </w:p>
        </w:tc>
        <w:tc>
          <w:tcPr>
            <w:tcW w:w="686" w:type="dxa"/>
            <w:shd w:val="clear" w:color="auto" w:fill="F2F2F2" w:themeFill="background1" w:themeFillShade="F2"/>
          </w:tcPr>
          <w:p w14:paraId="263E6F46" w14:textId="17BAD10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43F8D1F" w14:textId="77777777" w:rsidR="00F013FC" w:rsidRDefault="00F013FC" w:rsidP="00F013FC">
            <w:pPr>
              <w:jc w:val="center"/>
              <w:rPr>
                <w:lang w:eastAsia="en-CA"/>
              </w:rPr>
            </w:pPr>
          </w:p>
        </w:tc>
        <w:tc>
          <w:tcPr>
            <w:tcW w:w="1101" w:type="dxa"/>
            <w:shd w:val="clear" w:color="auto" w:fill="F2F2F2" w:themeFill="background1" w:themeFillShade="F2"/>
          </w:tcPr>
          <w:p w14:paraId="5515BD0C" w14:textId="77777777" w:rsidR="00F013FC" w:rsidRDefault="00F013FC" w:rsidP="00F013FC">
            <w:pPr>
              <w:jc w:val="center"/>
              <w:rPr>
                <w:lang w:eastAsia="en-CA"/>
              </w:rPr>
            </w:pPr>
          </w:p>
        </w:tc>
        <w:tc>
          <w:tcPr>
            <w:tcW w:w="850" w:type="dxa"/>
            <w:shd w:val="clear" w:color="auto" w:fill="F2F2F2" w:themeFill="background1" w:themeFillShade="F2"/>
            <w:vAlign w:val="center"/>
          </w:tcPr>
          <w:p w14:paraId="3E024695" w14:textId="77777777" w:rsidR="00F013FC" w:rsidRDefault="00F013FC" w:rsidP="00F013FC">
            <w:pPr>
              <w:jc w:val="center"/>
              <w:rPr>
                <w:lang w:eastAsia="en-CA"/>
              </w:rPr>
            </w:pPr>
          </w:p>
        </w:tc>
        <w:tc>
          <w:tcPr>
            <w:tcW w:w="448" w:type="dxa"/>
            <w:shd w:val="clear" w:color="auto" w:fill="F2F2F2" w:themeFill="background1" w:themeFillShade="F2"/>
          </w:tcPr>
          <w:p w14:paraId="785A9812" w14:textId="37F4C283" w:rsidR="00F013FC" w:rsidRDefault="00000000" w:rsidP="00F013FC">
            <w:pPr>
              <w:jc w:val="center"/>
              <w:rPr>
                <w:lang w:eastAsia="en-CA"/>
              </w:rPr>
            </w:pPr>
            <w:sdt>
              <w:sdtPr>
                <w:rPr>
                  <w:lang w:eastAsia="en-CA"/>
                </w:rPr>
                <w:id w:val="18833123"/>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4688D17E" w14:textId="77777777" w:rsidR="00F013FC" w:rsidRDefault="00F013FC" w:rsidP="00F013FC">
            <w:pPr>
              <w:jc w:val="center"/>
              <w:rPr>
                <w:lang w:eastAsia="en-CA"/>
              </w:rPr>
            </w:pPr>
          </w:p>
        </w:tc>
        <w:tc>
          <w:tcPr>
            <w:tcW w:w="448" w:type="dxa"/>
            <w:shd w:val="clear" w:color="auto" w:fill="F2F2F2" w:themeFill="background1" w:themeFillShade="F2"/>
          </w:tcPr>
          <w:p w14:paraId="09D9986E" w14:textId="6AD67CC8" w:rsidR="00F013FC" w:rsidRDefault="00000000" w:rsidP="00F013FC">
            <w:pPr>
              <w:jc w:val="center"/>
              <w:rPr>
                <w:lang w:eastAsia="en-CA"/>
              </w:rPr>
            </w:pPr>
            <w:sdt>
              <w:sdtPr>
                <w:rPr>
                  <w:lang w:eastAsia="en-CA"/>
                </w:rPr>
                <w:id w:val="-746658252"/>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7BB97CA3" w14:textId="49556DCC" w:rsidR="00F013FC" w:rsidRDefault="00000000" w:rsidP="00F013FC">
            <w:pPr>
              <w:jc w:val="center"/>
              <w:rPr>
                <w:lang w:eastAsia="en-CA"/>
              </w:rPr>
            </w:pPr>
            <w:sdt>
              <w:sdtPr>
                <w:rPr>
                  <w:lang w:eastAsia="en-CA"/>
                </w:rPr>
                <w:id w:val="-1751957204"/>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15EF80C3" w14:textId="71FB46A6" w:rsidR="00F013FC" w:rsidRDefault="00000000" w:rsidP="00F013FC">
            <w:pPr>
              <w:jc w:val="center"/>
              <w:rPr>
                <w:lang w:eastAsia="en-CA"/>
              </w:rPr>
            </w:pPr>
            <w:sdt>
              <w:sdtPr>
                <w:rPr>
                  <w:lang w:eastAsia="en-CA"/>
                </w:rPr>
                <w:id w:val="1584493944"/>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202B82F2" w14:textId="77777777" w:rsidR="00F013FC" w:rsidRDefault="00F013FC" w:rsidP="00F013FC">
            <w:pPr>
              <w:jc w:val="center"/>
              <w:rPr>
                <w:lang w:eastAsia="en-CA"/>
              </w:rPr>
            </w:pPr>
          </w:p>
        </w:tc>
        <w:tc>
          <w:tcPr>
            <w:tcW w:w="3288" w:type="dxa"/>
            <w:shd w:val="clear" w:color="auto" w:fill="F2F2F2" w:themeFill="background1" w:themeFillShade="F2"/>
          </w:tcPr>
          <w:p w14:paraId="404B4A0B" w14:textId="77777777" w:rsidR="00F013FC" w:rsidRDefault="00F013FC" w:rsidP="00F013FC">
            <w:pPr>
              <w:rPr>
                <w:lang w:eastAsia="en-CA"/>
              </w:rPr>
            </w:pPr>
          </w:p>
        </w:tc>
      </w:tr>
      <w:tr w:rsidR="00F013FC" w14:paraId="43075CCD" w14:textId="77777777" w:rsidTr="00DD2645">
        <w:tc>
          <w:tcPr>
            <w:tcW w:w="3060" w:type="dxa"/>
            <w:shd w:val="clear" w:color="auto" w:fill="F2F2F2" w:themeFill="background1" w:themeFillShade="F2"/>
          </w:tcPr>
          <w:p w14:paraId="5A6F3E6B" w14:textId="295758BD" w:rsidR="00F013FC" w:rsidRDefault="00F013FC" w:rsidP="00F013FC">
            <w:pPr>
              <w:rPr>
                <w:lang w:eastAsia="en-CA"/>
              </w:rPr>
            </w:pPr>
            <w:r w:rsidRPr="00E75D62">
              <w:t>CORR OUTSIDE FC</w:t>
            </w:r>
            <w:r w:rsidRPr="00E75D62">
              <w:rPr>
                <w:rFonts w:ascii="Cambria Math" w:hAnsi="Cambria Math" w:cs="Cambria Math"/>
              </w:rPr>
              <w:t>‐</w:t>
            </w:r>
            <w:r w:rsidRPr="00E75D62">
              <w:t>3</w:t>
            </w:r>
            <w:r w:rsidRPr="00E75D62">
              <w:rPr>
                <w:rFonts w:ascii="Cambria Math" w:hAnsi="Cambria Math" w:cs="Cambria Math"/>
              </w:rPr>
              <w:t>‐</w:t>
            </w:r>
            <w:r>
              <w:t xml:space="preserve"> </w:t>
            </w:r>
            <w:proofErr w:type="spellStart"/>
            <w:r>
              <w:t>tI</w:t>
            </w:r>
            <w:r w:rsidRPr="00E75D62">
              <w:t>m</w:t>
            </w:r>
            <w:proofErr w:type="spellEnd"/>
            <w:r w:rsidRPr="00E75D62">
              <w:t xml:space="preserve"> </w:t>
            </w:r>
            <w:proofErr w:type="spellStart"/>
            <w:r w:rsidRPr="00E75D62">
              <w:t>hortons</w:t>
            </w:r>
            <w:proofErr w:type="spellEnd"/>
            <w:r w:rsidRPr="00E75D62">
              <w:t xml:space="preserve"> HORN/STROBE - STROBE TEST</w:t>
            </w:r>
          </w:p>
        </w:tc>
        <w:tc>
          <w:tcPr>
            <w:tcW w:w="907" w:type="dxa"/>
            <w:shd w:val="clear" w:color="auto" w:fill="F2F2F2" w:themeFill="background1" w:themeFillShade="F2"/>
            <w:vAlign w:val="center"/>
          </w:tcPr>
          <w:p w14:paraId="78BA6543" w14:textId="77777777" w:rsidR="00F013FC" w:rsidRDefault="00F013FC" w:rsidP="00F013FC">
            <w:pPr>
              <w:rPr>
                <w:lang w:eastAsia="en-CA"/>
              </w:rPr>
            </w:pPr>
          </w:p>
        </w:tc>
        <w:tc>
          <w:tcPr>
            <w:tcW w:w="686" w:type="dxa"/>
            <w:shd w:val="clear" w:color="auto" w:fill="F2F2F2" w:themeFill="background1" w:themeFillShade="F2"/>
          </w:tcPr>
          <w:p w14:paraId="21CBA5BD" w14:textId="74F1C96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CA21ACE" w14:textId="77777777" w:rsidR="00F013FC" w:rsidRDefault="00F013FC" w:rsidP="00F013FC">
            <w:pPr>
              <w:jc w:val="center"/>
              <w:rPr>
                <w:lang w:eastAsia="en-CA"/>
              </w:rPr>
            </w:pPr>
          </w:p>
        </w:tc>
        <w:tc>
          <w:tcPr>
            <w:tcW w:w="1101" w:type="dxa"/>
            <w:shd w:val="clear" w:color="auto" w:fill="F2F2F2" w:themeFill="background1" w:themeFillShade="F2"/>
          </w:tcPr>
          <w:p w14:paraId="11EB0DD5" w14:textId="77777777" w:rsidR="00F013FC" w:rsidRDefault="00F013FC" w:rsidP="00F013FC">
            <w:pPr>
              <w:jc w:val="center"/>
              <w:rPr>
                <w:lang w:eastAsia="en-CA"/>
              </w:rPr>
            </w:pPr>
          </w:p>
        </w:tc>
        <w:tc>
          <w:tcPr>
            <w:tcW w:w="850" w:type="dxa"/>
            <w:shd w:val="clear" w:color="auto" w:fill="F2F2F2" w:themeFill="background1" w:themeFillShade="F2"/>
            <w:vAlign w:val="center"/>
          </w:tcPr>
          <w:p w14:paraId="017E5250" w14:textId="77777777" w:rsidR="00F013FC" w:rsidRDefault="00F013FC" w:rsidP="00F013FC">
            <w:pPr>
              <w:jc w:val="center"/>
              <w:rPr>
                <w:lang w:eastAsia="en-CA"/>
              </w:rPr>
            </w:pPr>
          </w:p>
        </w:tc>
        <w:tc>
          <w:tcPr>
            <w:tcW w:w="448" w:type="dxa"/>
            <w:shd w:val="clear" w:color="auto" w:fill="F2F2F2" w:themeFill="background1" w:themeFillShade="F2"/>
          </w:tcPr>
          <w:p w14:paraId="662887CC" w14:textId="6D15FA2C" w:rsidR="00F013FC" w:rsidRDefault="00000000" w:rsidP="00F013FC">
            <w:pPr>
              <w:jc w:val="center"/>
              <w:rPr>
                <w:lang w:eastAsia="en-CA"/>
              </w:rPr>
            </w:pPr>
            <w:sdt>
              <w:sdtPr>
                <w:rPr>
                  <w:lang w:eastAsia="en-CA"/>
                </w:rPr>
                <w:id w:val="-2018686680"/>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3BEE9AEA" w14:textId="77777777" w:rsidR="00F013FC" w:rsidRDefault="00F013FC" w:rsidP="00F013FC">
            <w:pPr>
              <w:jc w:val="center"/>
              <w:rPr>
                <w:lang w:eastAsia="en-CA"/>
              </w:rPr>
            </w:pPr>
          </w:p>
        </w:tc>
        <w:tc>
          <w:tcPr>
            <w:tcW w:w="448" w:type="dxa"/>
            <w:shd w:val="clear" w:color="auto" w:fill="F2F2F2" w:themeFill="background1" w:themeFillShade="F2"/>
          </w:tcPr>
          <w:p w14:paraId="4BB9E756" w14:textId="5B734A20" w:rsidR="00F013FC" w:rsidRDefault="00000000" w:rsidP="00F013FC">
            <w:pPr>
              <w:jc w:val="center"/>
              <w:rPr>
                <w:lang w:eastAsia="en-CA"/>
              </w:rPr>
            </w:pPr>
            <w:sdt>
              <w:sdtPr>
                <w:rPr>
                  <w:lang w:eastAsia="en-CA"/>
                </w:rPr>
                <w:id w:val="-2097467592"/>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35ECB066" w14:textId="3B29D349" w:rsidR="00F013FC" w:rsidRDefault="00000000" w:rsidP="00F013FC">
            <w:pPr>
              <w:jc w:val="center"/>
              <w:rPr>
                <w:lang w:eastAsia="en-CA"/>
              </w:rPr>
            </w:pPr>
            <w:sdt>
              <w:sdtPr>
                <w:rPr>
                  <w:lang w:eastAsia="en-CA"/>
                </w:rPr>
                <w:id w:val="-624704053"/>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543810F2" w14:textId="652C6654" w:rsidR="00F013FC" w:rsidRDefault="00000000" w:rsidP="00F013FC">
            <w:pPr>
              <w:jc w:val="center"/>
              <w:rPr>
                <w:lang w:eastAsia="en-CA"/>
              </w:rPr>
            </w:pPr>
            <w:sdt>
              <w:sdtPr>
                <w:rPr>
                  <w:lang w:eastAsia="en-CA"/>
                </w:rPr>
                <w:id w:val="-1616666462"/>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05EEF03B" w14:textId="77777777" w:rsidR="00F013FC" w:rsidRDefault="00F013FC" w:rsidP="00F013FC">
            <w:pPr>
              <w:jc w:val="center"/>
              <w:rPr>
                <w:lang w:eastAsia="en-CA"/>
              </w:rPr>
            </w:pPr>
          </w:p>
        </w:tc>
        <w:tc>
          <w:tcPr>
            <w:tcW w:w="3288" w:type="dxa"/>
            <w:shd w:val="clear" w:color="auto" w:fill="F2F2F2" w:themeFill="background1" w:themeFillShade="F2"/>
          </w:tcPr>
          <w:p w14:paraId="3A82B285" w14:textId="77777777" w:rsidR="00F013FC" w:rsidRDefault="00F013FC" w:rsidP="00F013FC">
            <w:pPr>
              <w:rPr>
                <w:lang w:eastAsia="en-CA"/>
              </w:rPr>
            </w:pPr>
          </w:p>
        </w:tc>
      </w:tr>
      <w:tr w:rsidR="00F013FC" w14:paraId="2E767180" w14:textId="77777777" w:rsidTr="00DD2645">
        <w:tc>
          <w:tcPr>
            <w:tcW w:w="3060" w:type="dxa"/>
            <w:shd w:val="clear" w:color="auto" w:fill="F2F2F2" w:themeFill="background1" w:themeFillShade="F2"/>
          </w:tcPr>
          <w:p w14:paraId="0C7FFF10" w14:textId="11F2AD33" w:rsidR="00F013FC" w:rsidRDefault="00F013FC" w:rsidP="00F013FC">
            <w:pPr>
              <w:rPr>
                <w:lang w:eastAsia="en-CA"/>
              </w:rPr>
            </w:pPr>
            <w:r w:rsidRPr="00E75D62">
              <w:t>CORR OUTSIDE FC</w:t>
            </w:r>
            <w:r w:rsidRPr="00E75D62">
              <w:rPr>
                <w:rFonts w:ascii="Cambria Math" w:hAnsi="Cambria Math" w:cs="Cambria Math"/>
              </w:rPr>
              <w:t>‐</w:t>
            </w:r>
            <w:r w:rsidRPr="00E75D62">
              <w:t xml:space="preserve">4 </w:t>
            </w:r>
            <w:r w:rsidRPr="00E75D62">
              <w:rPr>
                <w:rFonts w:ascii="Cambria Math" w:hAnsi="Cambria Math" w:cs="Cambria Math"/>
              </w:rPr>
              <w:t>‐</w:t>
            </w:r>
            <w:r w:rsidRPr="00E75D62">
              <w:t xml:space="preserve">new </w:t>
            </w:r>
            <w:proofErr w:type="spellStart"/>
            <w:r w:rsidRPr="00E75D62">
              <w:t>york</w:t>
            </w:r>
            <w:proofErr w:type="spellEnd"/>
            <w:r w:rsidRPr="00E75D62">
              <w:t xml:space="preserve"> fries HORN/STROBE - HORN TEST</w:t>
            </w:r>
          </w:p>
        </w:tc>
        <w:tc>
          <w:tcPr>
            <w:tcW w:w="907" w:type="dxa"/>
            <w:shd w:val="clear" w:color="auto" w:fill="F2F2F2" w:themeFill="background1" w:themeFillShade="F2"/>
            <w:vAlign w:val="center"/>
          </w:tcPr>
          <w:p w14:paraId="2568D371" w14:textId="77777777" w:rsidR="00F013FC" w:rsidRDefault="00F013FC" w:rsidP="00F013FC">
            <w:pPr>
              <w:rPr>
                <w:lang w:eastAsia="en-CA"/>
              </w:rPr>
            </w:pPr>
          </w:p>
        </w:tc>
        <w:tc>
          <w:tcPr>
            <w:tcW w:w="686" w:type="dxa"/>
            <w:shd w:val="clear" w:color="auto" w:fill="F2F2F2" w:themeFill="background1" w:themeFillShade="F2"/>
          </w:tcPr>
          <w:p w14:paraId="41846C98" w14:textId="7AC8D97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046D532" w14:textId="77777777" w:rsidR="00F013FC" w:rsidRDefault="00F013FC" w:rsidP="00F013FC">
            <w:pPr>
              <w:jc w:val="center"/>
              <w:rPr>
                <w:lang w:eastAsia="en-CA"/>
              </w:rPr>
            </w:pPr>
          </w:p>
        </w:tc>
        <w:tc>
          <w:tcPr>
            <w:tcW w:w="1101" w:type="dxa"/>
            <w:shd w:val="clear" w:color="auto" w:fill="F2F2F2" w:themeFill="background1" w:themeFillShade="F2"/>
          </w:tcPr>
          <w:p w14:paraId="086D87B4" w14:textId="77777777" w:rsidR="00F013FC" w:rsidRDefault="00F013FC" w:rsidP="00F013FC">
            <w:pPr>
              <w:jc w:val="center"/>
              <w:rPr>
                <w:lang w:eastAsia="en-CA"/>
              </w:rPr>
            </w:pPr>
          </w:p>
        </w:tc>
        <w:tc>
          <w:tcPr>
            <w:tcW w:w="850" w:type="dxa"/>
            <w:shd w:val="clear" w:color="auto" w:fill="F2F2F2" w:themeFill="background1" w:themeFillShade="F2"/>
            <w:vAlign w:val="center"/>
          </w:tcPr>
          <w:p w14:paraId="6CFBC221" w14:textId="77777777" w:rsidR="00F013FC" w:rsidRDefault="00F013FC" w:rsidP="00F013FC">
            <w:pPr>
              <w:jc w:val="center"/>
              <w:rPr>
                <w:lang w:eastAsia="en-CA"/>
              </w:rPr>
            </w:pPr>
          </w:p>
        </w:tc>
        <w:tc>
          <w:tcPr>
            <w:tcW w:w="448" w:type="dxa"/>
            <w:shd w:val="clear" w:color="auto" w:fill="F2F2F2" w:themeFill="background1" w:themeFillShade="F2"/>
          </w:tcPr>
          <w:p w14:paraId="11535F9B" w14:textId="39115EBC" w:rsidR="00F013FC" w:rsidRDefault="00000000" w:rsidP="00F013FC">
            <w:pPr>
              <w:jc w:val="center"/>
              <w:rPr>
                <w:lang w:eastAsia="en-CA"/>
              </w:rPr>
            </w:pPr>
            <w:sdt>
              <w:sdtPr>
                <w:rPr>
                  <w:lang w:eastAsia="en-CA"/>
                </w:rPr>
                <w:id w:val="-27951968"/>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46877B46" w14:textId="77777777" w:rsidR="00F013FC" w:rsidRDefault="00F013FC" w:rsidP="00F013FC">
            <w:pPr>
              <w:jc w:val="center"/>
              <w:rPr>
                <w:lang w:eastAsia="en-CA"/>
              </w:rPr>
            </w:pPr>
          </w:p>
        </w:tc>
        <w:tc>
          <w:tcPr>
            <w:tcW w:w="448" w:type="dxa"/>
            <w:shd w:val="clear" w:color="auto" w:fill="F2F2F2" w:themeFill="background1" w:themeFillShade="F2"/>
          </w:tcPr>
          <w:p w14:paraId="56910E96" w14:textId="221862B6" w:rsidR="00F013FC" w:rsidRDefault="00000000" w:rsidP="00F013FC">
            <w:pPr>
              <w:jc w:val="center"/>
              <w:rPr>
                <w:lang w:eastAsia="en-CA"/>
              </w:rPr>
            </w:pPr>
            <w:sdt>
              <w:sdtPr>
                <w:rPr>
                  <w:lang w:eastAsia="en-CA"/>
                </w:rPr>
                <w:id w:val="-505519948"/>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15E96863" w14:textId="0D825E48" w:rsidR="00F013FC" w:rsidRDefault="00000000" w:rsidP="00F013FC">
            <w:pPr>
              <w:jc w:val="center"/>
              <w:rPr>
                <w:lang w:eastAsia="en-CA"/>
              </w:rPr>
            </w:pPr>
            <w:sdt>
              <w:sdtPr>
                <w:rPr>
                  <w:lang w:eastAsia="en-CA"/>
                </w:rPr>
                <w:id w:val="-1554929359"/>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365653EA" w14:textId="1B8E8D3C" w:rsidR="00F013FC" w:rsidRDefault="00000000" w:rsidP="00F013FC">
            <w:pPr>
              <w:jc w:val="center"/>
              <w:rPr>
                <w:lang w:eastAsia="en-CA"/>
              </w:rPr>
            </w:pPr>
            <w:sdt>
              <w:sdtPr>
                <w:rPr>
                  <w:lang w:eastAsia="en-CA"/>
                </w:rPr>
                <w:id w:val="-423880723"/>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28DE0975" w14:textId="77777777" w:rsidR="00F013FC" w:rsidRDefault="00F013FC" w:rsidP="00F013FC">
            <w:pPr>
              <w:jc w:val="center"/>
              <w:rPr>
                <w:lang w:eastAsia="en-CA"/>
              </w:rPr>
            </w:pPr>
          </w:p>
        </w:tc>
        <w:tc>
          <w:tcPr>
            <w:tcW w:w="3288" w:type="dxa"/>
            <w:shd w:val="clear" w:color="auto" w:fill="F2F2F2" w:themeFill="background1" w:themeFillShade="F2"/>
          </w:tcPr>
          <w:p w14:paraId="691D91FC" w14:textId="77777777" w:rsidR="00F013FC" w:rsidRDefault="00F013FC" w:rsidP="00F013FC">
            <w:pPr>
              <w:rPr>
                <w:lang w:eastAsia="en-CA"/>
              </w:rPr>
            </w:pPr>
          </w:p>
        </w:tc>
      </w:tr>
      <w:tr w:rsidR="00F013FC" w14:paraId="623099C0" w14:textId="77777777" w:rsidTr="00DD2645">
        <w:tc>
          <w:tcPr>
            <w:tcW w:w="3060" w:type="dxa"/>
            <w:shd w:val="clear" w:color="auto" w:fill="F2F2F2" w:themeFill="background1" w:themeFillShade="F2"/>
          </w:tcPr>
          <w:p w14:paraId="10ED0622" w14:textId="4C585AD5" w:rsidR="00F013FC" w:rsidRDefault="00F013FC" w:rsidP="00F013FC">
            <w:pPr>
              <w:rPr>
                <w:lang w:eastAsia="en-CA"/>
              </w:rPr>
            </w:pPr>
            <w:r w:rsidRPr="00E75D62">
              <w:t>CORR OUTSIDE FC</w:t>
            </w:r>
            <w:r w:rsidRPr="00E75D62">
              <w:rPr>
                <w:rFonts w:ascii="Cambria Math" w:hAnsi="Cambria Math" w:cs="Cambria Math"/>
              </w:rPr>
              <w:t>‐</w:t>
            </w:r>
            <w:r w:rsidRPr="00E75D62">
              <w:t xml:space="preserve">4 </w:t>
            </w:r>
            <w:r w:rsidRPr="00E75D62">
              <w:rPr>
                <w:rFonts w:ascii="Cambria Math" w:hAnsi="Cambria Math" w:cs="Cambria Math"/>
              </w:rPr>
              <w:t>‐</w:t>
            </w:r>
            <w:r w:rsidRPr="00E75D62">
              <w:t xml:space="preserve">new </w:t>
            </w:r>
            <w:proofErr w:type="spellStart"/>
            <w:r w:rsidRPr="00E75D62">
              <w:t>york</w:t>
            </w:r>
            <w:proofErr w:type="spellEnd"/>
            <w:r w:rsidRPr="00E75D62">
              <w:t xml:space="preserve"> fries HORN/STROBE - STROBE TEST</w:t>
            </w:r>
          </w:p>
        </w:tc>
        <w:tc>
          <w:tcPr>
            <w:tcW w:w="907" w:type="dxa"/>
            <w:shd w:val="clear" w:color="auto" w:fill="F2F2F2" w:themeFill="background1" w:themeFillShade="F2"/>
            <w:vAlign w:val="center"/>
          </w:tcPr>
          <w:p w14:paraId="7010F687" w14:textId="77777777" w:rsidR="00F013FC" w:rsidRDefault="00F013FC" w:rsidP="00F013FC">
            <w:pPr>
              <w:rPr>
                <w:lang w:eastAsia="en-CA"/>
              </w:rPr>
            </w:pPr>
          </w:p>
        </w:tc>
        <w:tc>
          <w:tcPr>
            <w:tcW w:w="686" w:type="dxa"/>
            <w:shd w:val="clear" w:color="auto" w:fill="F2F2F2" w:themeFill="background1" w:themeFillShade="F2"/>
          </w:tcPr>
          <w:p w14:paraId="55CE9160" w14:textId="064BDB7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0AC0549" w14:textId="77777777" w:rsidR="00F013FC" w:rsidRDefault="00F013FC" w:rsidP="00F013FC">
            <w:pPr>
              <w:jc w:val="center"/>
              <w:rPr>
                <w:lang w:eastAsia="en-CA"/>
              </w:rPr>
            </w:pPr>
          </w:p>
        </w:tc>
        <w:tc>
          <w:tcPr>
            <w:tcW w:w="1101" w:type="dxa"/>
            <w:shd w:val="clear" w:color="auto" w:fill="F2F2F2" w:themeFill="background1" w:themeFillShade="F2"/>
          </w:tcPr>
          <w:p w14:paraId="1253B390" w14:textId="77777777" w:rsidR="00F013FC" w:rsidRDefault="00F013FC" w:rsidP="00F013FC">
            <w:pPr>
              <w:jc w:val="center"/>
              <w:rPr>
                <w:lang w:eastAsia="en-CA"/>
              </w:rPr>
            </w:pPr>
          </w:p>
        </w:tc>
        <w:tc>
          <w:tcPr>
            <w:tcW w:w="850" w:type="dxa"/>
            <w:shd w:val="clear" w:color="auto" w:fill="F2F2F2" w:themeFill="background1" w:themeFillShade="F2"/>
            <w:vAlign w:val="center"/>
          </w:tcPr>
          <w:p w14:paraId="301C6079" w14:textId="77777777" w:rsidR="00F013FC" w:rsidRDefault="00F013FC" w:rsidP="00F013FC">
            <w:pPr>
              <w:jc w:val="center"/>
              <w:rPr>
                <w:lang w:eastAsia="en-CA"/>
              </w:rPr>
            </w:pPr>
          </w:p>
        </w:tc>
        <w:tc>
          <w:tcPr>
            <w:tcW w:w="448" w:type="dxa"/>
            <w:shd w:val="clear" w:color="auto" w:fill="F2F2F2" w:themeFill="background1" w:themeFillShade="F2"/>
          </w:tcPr>
          <w:p w14:paraId="4BADCE89" w14:textId="7292F9F4" w:rsidR="00F013FC" w:rsidRDefault="00000000" w:rsidP="00F013FC">
            <w:pPr>
              <w:jc w:val="center"/>
              <w:rPr>
                <w:lang w:eastAsia="en-CA"/>
              </w:rPr>
            </w:pPr>
            <w:sdt>
              <w:sdtPr>
                <w:rPr>
                  <w:lang w:eastAsia="en-CA"/>
                </w:rPr>
                <w:id w:val="-724066115"/>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65D929AB" w14:textId="77777777" w:rsidR="00F013FC" w:rsidRDefault="00F013FC" w:rsidP="00F013FC">
            <w:pPr>
              <w:jc w:val="center"/>
              <w:rPr>
                <w:lang w:eastAsia="en-CA"/>
              </w:rPr>
            </w:pPr>
          </w:p>
        </w:tc>
        <w:tc>
          <w:tcPr>
            <w:tcW w:w="448" w:type="dxa"/>
            <w:shd w:val="clear" w:color="auto" w:fill="F2F2F2" w:themeFill="background1" w:themeFillShade="F2"/>
          </w:tcPr>
          <w:p w14:paraId="57208566" w14:textId="29769115" w:rsidR="00F013FC" w:rsidRDefault="00000000" w:rsidP="00F013FC">
            <w:pPr>
              <w:jc w:val="center"/>
              <w:rPr>
                <w:lang w:eastAsia="en-CA"/>
              </w:rPr>
            </w:pPr>
            <w:sdt>
              <w:sdtPr>
                <w:rPr>
                  <w:lang w:eastAsia="en-CA"/>
                </w:rPr>
                <w:id w:val="958306489"/>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15AA72B3" w14:textId="2D256815" w:rsidR="00F013FC" w:rsidRDefault="00000000" w:rsidP="00F013FC">
            <w:pPr>
              <w:jc w:val="center"/>
              <w:rPr>
                <w:lang w:eastAsia="en-CA"/>
              </w:rPr>
            </w:pPr>
            <w:sdt>
              <w:sdtPr>
                <w:rPr>
                  <w:lang w:eastAsia="en-CA"/>
                </w:rPr>
                <w:id w:val="-1160850099"/>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46FEEBEF" w14:textId="7B0B1A53" w:rsidR="00F013FC" w:rsidRDefault="00000000" w:rsidP="00F013FC">
            <w:pPr>
              <w:jc w:val="center"/>
              <w:rPr>
                <w:lang w:eastAsia="en-CA"/>
              </w:rPr>
            </w:pPr>
            <w:sdt>
              <w:sdtPr>
                <w:rPr>
                  <w:lang w:eastAsia="en-CA"/>
                </w:rPr>
                <w:id w:val="-1919319716"/>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3CADFE6D" w14:textId="77777777" w:rsidR="00F013FC" w:rsidRDefault="00F013FC" w:rsidP="00F013FC">
            <w:pPr>
              <w:jc w:val="center"/>
              <w:rPr>
                <w:lang w:eastAsia="en-CA"/>
              </w:rPr>
            </w:pPr>
          </w:p>
        </w:tc>
        <w:tc>
          <w:tcPr>
            <w:tcW w:w="3288" w:type="dxa"/>
            <w:shd w:val="clear" w:color="auto" w:fill="F2F2F2" w:themeFill="background1" w:themeFillShade="F2"/>
          </w:tcPr>
          <w:p w14:paraId="7A0663D3" w14:textId="77777777" w:rsidR="00F013FC" w:rsidRDefault="00F013FC" w:rsidP="00F013FC">
            <w:pPr>
              <w:rPr>
                <w:lang w:eastAsia="en-CA"/>
              </w:rPr>
            </w:pPr>
          </w:p>
        </w:tc>
      </w:tr>
      <w:tr w:rsidR="00F013FC" w14:paraId="3E781276" w14:textId="77777777" w:rsidTr="00DD2645">
        <w:tc>
          <w:tcPr>
            <w:tcW w:w="3060" w:type="dxa"/>
            <w:shd w:val="clear" w:color="auto" w:fill="F2F2F2" w:themeFill="background1" w:themeFillShade="F2"/>
          </w:tcPr>
          <w:p w14:paraId="7D873D94" w14:textId="7216C920" w:rsidR="00F013FC" w:rsidRDefault="00F013FC" w:rsidP="00F013FC">
            <w:pPr>
              <w:rPr>
                <w:lang w:eastAsia="en-CA"/>
              </w:rPr>
            </w:pPr>
            <w:r w:rsidRPr="00E75D62">
              <w:t>CORR OUTSIDE FC</w:t>
            </w:r>
            <w:r w:rsidRPr="00E75D62">
              <w:rPr>
                <w:rFonts w:ascii="Cambria Math" w:hAnsi="Cambria Math" w:cs="Cambria Math"/>
              </w:rPr>
              <w:t>‐</w:t>
            </w:r>
            <w:r w:rsidRPr="00E75D62">
              <w:t xml:space="preserve">7 </w:t>
            </w:r>
            <w:r w:rsidRPr="00E75D62">
              <w:rPr>
                <w:rFonts w:ascii="Cambria Math" w:hAnsi="Cambria Math" w:cs="Cambria Math"/>
              </w:rPr>
              <w:t>‐</w:t>
            </w:r>
            <w:r w:rsidRPr="00E75D62">
              <w:t xml:space="preserve"> subway HORN/STROBE - HORN TEST</w:t>
            </w:r>
          </w:p>
        </w:tc>
        <w:tc>
          <w:tcPr>
            <w:tcW w:w="907" w:type="dxa"/>
            <w:shd w:val="clear" w:color="auto" w:fill="F2F2F2" w:themeFill="background1" w:themeFillShade="F2"/>
            <w:vAlign w:val="center"/>
          </w:tcPr>
          <w:p w14:paraId="48524702" w14:textId="77777777" w:rsidR="00F013FC" w:rsidRDefault="00F013FC" w:rsidP="00F013FC">
            <w:pPr>
              <w:rPr>
                <w:lang w:eastAsia="en-CA"/>
              </w:rPr>
            </w:pPr>
          </w:p>
        </w:tc>
        <w:tc>
          <w:tcPr>
            <w:tcW w:w="686" w:type="dxa"/>
            <w:shd w:val="clear" w:color="auto" w:fill="F2F2F2" w:themeFill="background1" w:themeFillShade="F2"/>
          </w:tcPr>
          <w:p w14:paraId="177AF577" w14:textId="272E217E"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327929F" w14:textId="77777777" w:rsidR="00F013FC" w:rsidRDefault="00F013FC" w:rsidP="00F013FC">
            <w:pPr>
              <w:jc w:val="center"/>
              <w:rPr>
                <w:lang w:eastAsia="en-CA"/>
              </w:rPr>
            </w:pPr>
          </w:p>
        </w:tc>
        <w:tc>
          <w:tcPr>
            <w:tcW w:w="1101" w:type="dxa"/>
            <w:shd w:val="clear" w:color="auto" w:fill="F2F2F2" w:themeFill="background1" w:themeFillShade="F2"/>
          </w:tcPr>
          <w:p w14:paraId="0030C70A" w14:textId="77777777" w:rsidR="00F013FC" w:rsidRDefault="00F013FC" w:rsidP="00F013FC">
            <w:pPr>
              <w:jc w:val="center"/>
              <w:rPr>
                <w:lang w:eastAsia="en-CA"/>
              </w:rPr>
            </w:pPr>
          </w:p>
        </w:tc>
        <w:tc>
          <w:tcPr>
            <w:tcW w:w="850" w:type="dxa"/>
            <w:shd w:val="clear" w:color="auto" w:fill="F2F2F2" w:themeFill="background1" w:themeFillShade="F2"/>
            <w:vAlign w:val="center"/>
          </w:tcPr>
          <w:p w14:paraId="6A5085F9" w14:textId="77777777" w:rsidR="00F013FC" w:rsidRDefault="00F013FC" w:rsidP="00F013FC">
            <w:pPr>
              <w:jc w:val="center"/>
              <w:rPr>
                <w:lang w:eastAsia="en-CA"/>
              </w:rPr>
            </w:pPr>
          </w:p>
        </w:tc>
        <w:tc>
          <w:tcPr>
            <w:tcW w:w="448" w:type="dxa"/>
            <w:shd w:val="clear" w:color="auto" w:fill="F2F2F2" w:themeFill="background1" w:themeFillShade="F2"/>
          </w:tcPr>
          <w:p w14:paraId="2E309C44" w14:textId="14D69755" w:rsidR="00F013FC" w:rsidRDefault="00000000" w:rsidP="00F013FC">
            <w:pPr>
              <w:jc w:val="center"/>
              <w:rPr>
                <w:lang w:eastAsia="en-CA"/>
              </w:rPr>
            </w:pPr>
            <w:sdt>
              <w:sdtPr>
                <w:rPr>
                  <w:lang w:eastAsia="en-CA"/>
                </w:rPr>
                <w:id w:val="387392978"/>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19E7B9C4" w14:textId="77777777" w:rsidR="00F013FC" w:rsidRDefault="00F013FC" w:rsidP="00F013FC">
            <w:pPr>
              <w:jc w:val="center"/>
              <w:rPr>
                <w:lang w:eastAsia="en-CA"/>
              </w:rPr>
            </w:pPr>
          </w:p>
        </w:tc>
        <w:tc>
          <w:tcPr>
            <w:tcW w:w="448" w:type="dxa"/>
            <w:shd w:val="clear" w:color="auto" w:fill="F2F2F2" w:themeFill="background1" w:themeFillShade="F2"/>
          </w:tcPr>
          <w:p w14:paraId="69CE5E9B" w14:textId="0C523B57" w:rsidR="00F013FC" w:rsidRDefault="00000000" w:rsidP="00F013FC">
            <w:pPr>
              <w:jc w:val="center"/>
              <w:rPr>
                <w:lang w:eastAsia="en-CA"/>
              </w:rPr>
            </w:pPr>
            <w:sdt>
              <w:sdtPr>
                <w:rPr>
                  <w:lang w:eastAsia="en-CA"/>
                </w:rPr>
                <w:id w:val="-1991235242"/>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2D10484F" w14:textId="250C501E" w:rsidR="00F013FC" w:rsidRDefault="00000000" w:rsidP="00F013FC">
            <w:pPr>
              <w:jc w:val="center"/>
              <w:rPr>
                <w:lang w:eastAsia="en-CA"/>
              </w:rPr>
            </w:pPr>
            <w:sdt>
              <w:sdtPr>
                <w:rPr>
                  <w:lang w:eastAsia="en-CA"/>
                </w:rPr>
                <w:id w:val="506325637"/>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64B2DD08" w14:textId="349550A4" w:rsidR="00F013FC" w:rsidRDefault="00000000" w:rsidP="00F013FC">
            <w:pPr>
              <w:jc w:val="center"/>
              <w:rPr>
                <w:lang w:eastAsia="en-CA"/>
              </w:rPr>
            </w:pPr>
            <w:sdt>
              <w:sdtPr>
                <w:rPr>
                  <w:lang w:eastAsia="en-CA"/>
                </w:rPr>
                <w:id w:val="-402990740"/>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3CD6700C" w14:textId="77777777" w:rsidR="00F013FC" w:rsidRDefault="00F013FC" w:rsidP="00F013FC">
            <w:pPr>
              <w:jc w:val="center"/>
              <w:rPr>
                <w:lang w:eastAsia="en-CA"/>
              </w:rPr>
            </w:pPr>
          </w:p>
        </w:tc>
        <w:tc>
          <w:tcPr>
            <w:tcW w:w="3288" w:type="dxa"/>
            <w:shd w:val="clear" w:color="auto" w:fill="F2F2F2" w:themeFill="background1" w:themeFillShade="F2"/>
          </w:tcPr>
          <w:p w14:paraId="099544AB" w14:textId="77777777" w:rsidR="00F013FC" w:rsidRDefault="00F013FC" w:rsidP="00F013FC">
            <w:pPr>
              <w:rPr>
                <w:lang w:eastAsia="en-CA"/>
              </w:rPr>
            </w:pPr>
          </w:p>
        </w:tc>
      </w:tr>
      <w:tr w:rsidR="00F013FC" w14:paraId="04D14430" w14:textId="77777777" w:rsidTr="00DD2645">
        <w:tc>
          <w:tcPr>
            <w:tcW w:w="3060" w:type="dxa"/>
            <w:shd w:val="clear" w:color="auto" w:fill="F2F2F2" w:themeFill="background1" w:themeFillShade="F2"/>
          </w:tcPr>
          <w:p w14:paraId="1F691781" w14:textId="6ED24C01" w:rsidR="00F013FC" w:rsidRDefault="00F013FC" w:rsidP="00F013FC">
            <w:pPr>
              <w:rPr>
                <w:lang w:eastAsia="en-CA"/>
              </w:rPr>
            </w:pPr>
            <w:r w:rsidRPr="00E75D62">
              <w:t>CORR OUTSIDE FC</w:t>
            </w:r>
            <w:r w:rsidRPr="00E75D62">
              <w:rPr>
                <w:rFonts w:ascii="Cambria Math" w:hAnsi="Cambria Math" w:cs="Cambria Math"/>
              </w:rPr>
              <w:t>‐</w:t>
            </w:r>
            <w:r w:rsidRPr="00E75D62">
              <w:t xml:space="preserve">7 </w:t>
            </w:r>
            <w:r w:rsidRPr="00E75D62">
              <w:rPr>
                <w:rFonts w:ascii="Cambria Math" w:hAnsi="Cambria Math" w:cs="Cambria Math"/>
              </w:rPr>
              <w:t>‐</w:t>
            </w:r>
            <w:r w:rsidRPr="00E75D62">
              <w:t xml:space="preserve"> subway HORN/STROBE - STROBE TEST</w:t>
            </w:r>
          </w:p>
        </w:tc>
        <w:tc>
          <w:tcPr>
            <w:tcW w:w="907" w:type="dxa"/>
            <w:shd w:val="clear" w:color="auto" w:fill="F2F2F2" w:themeFill="background1" w:themeFillShade="F2"/>
            <w:vAlign w:val="center"/>
          </w:tcPr>
          <w:p w14:paraId="1DB77327" w14:textId="77777777" w:rsidR="00F013FC" w:rsidRDefault="00F013FC" w:rsidP="00F013FC">
            <w:pPr>
              <w:rPr>
                <w:lang w:eastAsia="en-CA"/>
              </w:rPr>
            </w:pPr>
          </w:p>
        </w:tc>
        <w:tc>
          <w:tcPr>
            <w:tcW w:w="686" w:type="dxa"/>
            <w:shd w:val="clear" w:color="auto" w:fill="F2F2F2" w:themeFill="background1" w:themeFillShade="F2"/>
          </w:tcPr>
          <w:p w14:paraId="21C956FE" w14:textId="2FC7B56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41B0E1D" w14:textId="77777777" w:rsidR="00F013FC" w:rsidRDefault="00F013FC" w:rsidP="00F013FC">
            <w:pPr>
              <w:jc w:val="center"/>
              <w:rPr>
                <w:lang w:eastAsia="en-CA"/>
              </w:rPr>
            </w:pPr>
          </w:p>
        </w:tc>
        <w:tc>
          <w:tcPr>
            <w:tcW w:w="1101" w:type="dxa"/>
            <w:shd w:val="clear" w:color="auto" w:fill="F2F2F2" w:themeFill="background1" w:themeFillShade="F2"/>
          </w:tcPr>
          <w:p w14:paraId="5CF93F15" w14:textId="77777777" w:rsidR="00F013FC" w:rsidRDefault="00F013FC" w:rsidP="00F013FC">
            <w:pPr>
              <w:jc w:val="center"/>
              <w:rPr>
                <w:lang w:eastAsia="en-CA"/>
              </w:rPr>
            </w:pPr>
          </w:p>
        </w:tc>
        <w:tc>
          <w:tcPr>
            <w:tcW w:w="850" w:type="dxa"/>
            <w:shd w:val="clear" w:color="auto" w:fill="F2F2F2" w:themeFill="background1" w:themeFillShade="F2"/>
            <w:vAlign w:val="center"/>
          </w:tcPr>
          <w:p w14:paraId="60F5EC95" w14:textId="77777777" w:rsidR="00F013FC" w:rsidRDefault="00F013FC" w:rsidP="00F013FC">
            <w:pPr>
              <w:jc w:val="center"/>
              <w:rPr>
                <w:lang w:eastAsia="en-CA"/>
              </w:rPr>
            </w:pPr>
          </w:p>
        </w:tc>
        <w:tc>
          <w:tcPr>
            <w:tcW w:w="448" w:type="dxa"/>
            <w:shd w:val="clear" w:color="auto" w:fill="F2F2F2" w:themeFill="background1" w:themeFillShade="F2"/>
          </w:tcPr>
          <w:p w14:paraId="5581F5CE" w14:textId="5375ED4B" w:rsidR="00F013FC" w:rsidRDefault="00000000" w:rsidP="00F013FC">
            <w:pPr>
              <w:jc w:val="center"/>
              <w:rPr>
                <w:lang w:eastAsia="en-CA"/>
              </w:rPr>
            </w:pPr>
            <w:sdt>
              <w:sdtPr>
                <w:rPr>
                  <w:lang w:eastAsia="en-CA"/>
                </w:rPr>
                <w:id w:val="250632935"/>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75BFCC54" w14:textId="77777777" w:rsidR="00F013FC" w:rsidRDefault="00F013FC" w:rsidP="00F013FC">
            <w:pPr>
              <w:jc w:val="center"/>
              <w:rPr>
                <w:lang w:eastAsia="en-CA"/>
              </w:rPr>
            </w:pPr>
          </w:p>
        </w:tc>
        <w:tc>
          <w:tcPr>
            <w:tcW w:w="448" w:type="dxa"/>
            <w:shd w:val="clear" w:color="auto" w:fill="F2F2F2" w:themeFill="background1" w:themeFillShade="F2"/>
          </w:tcPr>
          <w:p w14:paraId="5A0EB351" w14:textId="50FE7A94" w:rsidR="00F013FC" w:rsidRDefault="00000000" w:rsidP="00F013FC">
            <w:pPr>
              <w:jc w:val="center"/>
              <w:rPr>
                <w:lang w:eastAsia="en-CA"/>
              </w:rPr>
            </w:pPr>
            <w:sdt>
              <w:sdtPr>
                <w:rPr>
                  <w:lang w:eastAsia="en-CA"/>
                </w:rPr>
                <w:id w:val="-1821024227"/>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01020D8F" w14:textId="3AB2F542" w:rsidR="00F013FC" w:rsidRDefault="00000000" w:rsidP="00F013FC">
            <w:pPr>
              <w:jc w:val="center"/>
              <w:rPr>
                <w:lang w:eastAsia="en-CA"/>
              </w:rPr>
            </w:pPr>
            <w:sdt>
              <w:sdtPr>
                <w:rPr>
                  <w:lang w:eastAsia="en-CA"/>
                </w:rPr>
                <w:id w:val="-925648047"/>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46CEE657" w14:textId="3523BA72" w:rsidR="00F013FC" w:rsidRDefault="00000000" w:rsidP="00F013FC">
            <w:pPr>
              <w:jc w:val="center"/>
              <w:rPr>
                <w:lang w:eastAsia="en-CA"/>
              </w:rPr>
            </w:pPr>
            <w:sdt>
              <w:sdtPr>
                <w:rPr>
                  <w:lang w:eastAsia="en-CA"/>
                </w:rPr>
                <w:id w:val="-1098484843"/>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0A6764B6" w14:textId="77777777" w:rsidR="00F013FC" w:rsidRDefault="00F013FC" w:rsidP="00F013FC">
            <w:pPr>
              <w:jc w:val="center"/>
              <w:rPr>
                <w:lang w:eastAsia="en-CA"/>
              </w:rPr>
            </w:pPr>
          </w:p>
        </w:tc>
        <w:tc>
          <w:tcPr>
            <w:tcW w:w="3288" w:type="dxa"/>
            <w:shd w:val="clear" w:color="auto" w:fill="F2F2F2" w:themeFill="background1" w:themeFillShade="F2"/>
          </w:tcPr>
          <w:p w14:paraId="3B8F5589" w14:textId="77777777" w:rsidR="00F013FC" w:rsidRDefault="00F013FC" w:rsidP="00F013FC">
            <w:pPr>
              <w:rPr>
                <w:lang w:eastAsia="en-CA"/>
              </w:rPr>
            </w:pPr>
          </w:p>
        </w:tc>
      </w:tr>
      <w:tr w:rsidR="00F013FC" w14:paraId="43496100" w14:textId="77777777" w:rsidTr="00DD2645">
        <w:tc>
          <w:tcPr>
            <w:tcW w:w="3060" w:type="dxa"/>
            <w:shd w:val="clear" w:color="auto" w:fill="F2F2F2" w:themeFill="background1" w:themeFillShade="F2"/>
          </w:tcPr>
          <w:p w14:paraId="6B3189A0" w14:textId="5C67FF2E" w:rsidR="00F013FC" w:rsidRDefault="00F013FC" w:rsidP="00F013FC">
            <w:pPr>
              <w:rPr>
                <w:lang w:eastAsia="en-CA"/>
              </w:rPr>
            </w:pPr>
            <w:r w:rsidRPr="00E75D62">
              <w:t>CORR OUTSIDE FC</w:t>
            </w:r>
            <w:r w:rsidRPr="00E75D62">
              <w:rPr>
                <w:rFonts w:ascii="Cambria Math" w:hAnsi="Cambria Math" w:cs="Cambria Math"/>
              </w:rPr>
              <w:t>‐</w:t>
            </w:r>
            <w:r w:rsidRPr="00E75D62">
              <w:t xml:space="preserve">9 </w:t>
            </w:r>
            <w:r w:rsidRPr="00E75D62">
              <w:rPr>
                <w:rFonts w:ascii="Cambria Math" w:hAnsi="Cambria Math" w:cs="Cambria Math"/>
              </w:rPr>
              <w:t>‐</w:t>
            </w:r>
            <w:r w:rsidRPr="00E75D62">
              <w:t>vacant HORN/STROBE - HORN TEST</w:t>
            </w:r>
          </w:p>
        </w:tc>
        <w:tc>
          <w:tcPr>
            <w:tcW w:w="907" w:type="dxa"/>
            <w:shd w:val="clear" w:color="auto" w:fill="F2F2F2" w:themeFill="background1" w:themeFillShade="F2"/>
            <w:vAlign w:val="center"/>
          </w:tcPr>
          <w:p w14:paraId="6679B50F" w14:textId="77777777" w:rsidR="00F013FC" w:rsidRDefault="00F013FC" w:rsidP="00F013FC">
            <w:pPr>
              <w:rPr>
                <w:lang w:eastAsia="en-CA"/>
              </w:rPr>
            </w:pPr>
          </w:p>
        </w:tc>
        <w:tc>
          <w:tcPr>
            <w:tcW w:w="686" w:type="dxa"/>
            <w:shd w:val="clear" w:color="auto" w:fill="F2F2F2" w:themeFill="background1" w:themeFillShade="F2"/>
          </w:tcPr>
          <w:p w14:paraId="6623FD0E" w14:textId="1B86964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DAFDE8D" w14:textId="77777777" w:rsidR="00F013FC" w:rsidRDefault="00F013FC" w:rsidP="00F013FC">
            <w:pPr>
              <w:jc w:val="center"/>
              <w:rPr>
                <w:lang w:eastAsia="en-CA"/>
              </w:rPr>
            </w:pPr>
          </w:p>
        </w:tc>
        <w:tc>
          <w:tcPr>
            <w:tcW w:w="1101" w:type="dxa"/>
            <w:shd w:val="clear" w:color="auto" w:fill="F2F2F2" w:themeFill="background1" w:themeFillShade="F2"/>
          </w:tcPr>
          <w:p w14:paraId="2EF9803F" w14:textId="77777777" w:rsidR="00F013FC" w:rsidRDefault="00F013FC" w:rsidP="00F013FC">
            <w:pPr>
              <w:jc w:val="center"/>
              <w:rPr>
                <w:lang w:eastAsia="en-CA"/>
              </w:rPr>
            </w:pPr>
          </w:p>
        </w:tc>
        <w:tc>
          <w:tcPr>
            <w:tcW w:w="850" w:type="dxa"/>
            <w:shd w:val="clear" w:color="auto" w:fill="F2F2F2" w:themeFill="background1" w:themeFillShade="F2"/>
            <w:vAlign w:val="center"/>
          </w:tcPr>
          <w:p w14:paraId="34B9AD21" w14:textId="77777777" w:rsidR="00F013FC" w:rsidRDefault="00F013FC" w:rsidP="00F013FC">
            <w:pPr>
              <w:jc w:val="center"/>
              <w:rPr>
                <w:lang w:eastAsia="en-CA"/>
              </w:rPr>
            </w:pPr>
          </w:p>
        </w:tc>
        <w:tc>
          <w:tcPr>
            <w:tcW w:w="448" w:type="dxa"/>
            <w:shd w:val="clear" w:color="auto" w:fill="F2F2F2" w:themeFill="background1" w:themeFillShade="F2"/>
          </w:tcPr>
          <w:p w14:paraId="5233A653" w14:textId="744A9205" w:rsidR="00F013FC" w:rsidRDefault="00000000" w:rsidP="00F013FC">
            <w:pPr>
              <w:jc w:val="center"/>
              <w:rPr>
                <w:lang w:eastAsia="en-CA"/>
              </w:rPr>
            </w:pPr>
            <w:sdt>
              <w:sdtPr>
                <w:rPr>
                  <w:lang w:eastAsia="en-CA"/>
                </w:rPr>
                <w:id w:val="-600186045"/>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2280A81A" w14:textId="77777777" w:rsidR="00F013FC" w:rsidRDefault="00F013FC" w:rsidP="00F013FC">
            <w:pPr>
              <w:jc w:val="center"/>
              <w:rPr>
                <w:lang w:eastAsia="en-CA"/>
              </w:rPr>
            </w:pPr>
          </w:p>
        </w:tc>
        <w:tc>
          <w:tcPr>
            <w:tcW w:w="448" w:type="dxa"/>
            <w:shd w:val="clear" w:color="auto" w:fill="F2F2F2" w:themeFill="background1" w:themeFillShade="F2"/>
          </w:tcPr>
          <w:p w14:paraId="3CBDC124" w14:textId="42B7F289" w:rsidR="00F013FC" w:rsidRDefault="00000000" w:rsidP="00F013FC">
            <w:pPr>
              <w:jc w:val="center"/>
              <w:rPr>
                <w:lang w:eastAsia="en-CA"/>
              </w:rPr>
            </w:pPr>
            <w:sdt>
              <w:sdtPr>
                <w:rPr>
                  <w:lang w:eastAsia="en-CA"/>
                </w:rPr>
                <w:id w:val="-1688056761"/>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56A757CC" w14:textId="266C15FE" w:rsidR="00F013FC" w:rsidRDefault="00000000" w:rsidP="00F013FC">
            <w:pPr>
              <w:jc w:val="center"/>
              <w:rPr>
                <w:lang w:eastAsia="en-CA"/>
              </w:rPr>
            </w:pPr>
            <w:sdt>
              <w:sdtPr>
                <w:rPr>
                  <w:lang w:eastAsia="en-CA"/>
                </w:rPr>
                <w:id w:val="-51470124"/>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6CDFFF27" w14:textId="77233CA9" w:rsidR="00F013FC" w:rsidRDefault="00000000" w:rsidP="00F013FC">
            <w:pPr>
              <w:jc w:val="center"/>
              <w:rPr>
                <w:lang w:eastAsia="en-CA"/>
              </w:rPr>
            </w:pPr>
            <w:sdt>
              <w:sdtPr>
                <w:rPr>
                  <w:lang w:eastAsia="en-CA"/>
                </w:rPr>
                <w:id w:val="1835566518"/>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684C7766" w14:textId="77777777" w:rsidR="00F013FC" w:rsidRDefault="00F013FC" w:rsidP="00F013FC">
            <w:pPr>
              <w:jc w:val="center"/>
              <w:rPr>
                <w:lang w:eastAsia="en-CA"/>
              </w:rPr>
            </w:pPr>
          </w:p>
        </w:tc>
        <w:tc>
          <w:tcPr>
            <w:tcW w:w="3288" w:type="dxa"/>
            <w:shd w:val="clear" w:color="auto" w:fill="F2F2F2" w:themeFill="background1" w:themeFillShade="F2"/>
          </w:tcPr>
          <w:p w14:paraId="588D6430" w14:textId="77777777" w:rsidR="00F013FC" w:rsidRDefault="00F013FC" w:rsidP="00F013FC">
            <w:pPr>
              <w:rPr>
                <w:lang w:eastAsia="en-CA"/>
              </w:rPr>
            </w:pPr>
          </w:p>
        </w:tc>
      </w:tr>
      <w:tr w:rsidR="00F013FC" w14:paraId="604A8BAD" w14:textId="77777777" w:rsidTr="00DD2645">
        <w:tc>
          <w:tcPr>
            <w:tcW w:w="3060" w:type="dxa"/>
            <w:shd w:val="clear" w:color="auto" w:fill="F2F2F2" w:themeFill="background1" w:themeFillShade="F2"/>
          </w:tcPr>
          <w:p w14:paraId="711B157D" w14:textId="764F45AD" w:rsidR="00F013FC" w:rsidRDefault="00F013FC" w:rsidP="00F013FC">
            <w:pPr>
              <w:rPr>
                <w:lang w:eastAsia="en-CA"/>
              </w:rPr>
            </w:pPr>
            <w:r w:rsidRPr="00E75D62">
              <w:t>CORR OUTSIDE FC</w:t>
            </w:r>
            <w:r w:rsidRPr="00E75D62">
              <w:rPr>
                <w:rFonts w:ascii="Cambria Math" w:hAnsi="Cambria Math" w:cs="Cambria Math"/>
              </w:rPr>
              <w:t>‐</w:t>
            </w:r>
            <w:r w:rsidRPr="00E75D62">
              <w:t xml:space="preserve">9 </w:t>
            </w:r>
            <w:r w:rsidRPr="00E75D62">
              <w:rPr>
                <w:rFonts w:ascii="Cambria Math" w:hAnsi="Cambria Math" w:cs="Cambria Math"/>
              </w:rPr>
              <w:t>‐</w:t>
            </w:r>
            <w:r w:rsidRPr="00E75D62">
              <w:t>vacant HORN/STROBE - STROBE TEST</w:t>
            </w:r>
          </w:p>
        </w:tc>
        <w:tc>
          <w:tcPr>
            <w:tcW w:w="907" w:type="dxa"/>
            <w:shd w:val="clear" w:color="auto" w:fill="F2F2F2" w:themeFill="background1" w:themeFillShade="F2"/>
            <w:vAlign w:val="center"/>
          </w:tcPr>
          <w:p w14:paraId="37144A1B" w14:textId="77777777" w:rsidR="00F013FC" w:rsidRDefault="00F013FC" w:rsidP="00F013FC">
            <w:pPr>
              <w:rPr>
                <w:lang w:eastAsia="en-CA"/>
              </w:rPr>
            </w:pPr>
          </w:p>
        </w:tc>
        <w:tc>
          <w:tcPr>
            <w:tcW w:w="686" w:type="dxa"/>
            <w:shd w:val="clear" w:color="auto" w:fill="F2F2F2" w:themeFill="background1" w:themeFillShade="F2"/>
          </w:tcPr>
          <w:p w14:paraId="206BC4A7" w14:textId="153F9FD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1640226" w14:textId="77777777" w:rsidR="00F013FC" w:rsidRDefault="00F013FC" w:rsidP="00F013FC">
            <w:pPr>
              <w:jc w:val="center"/>
              <w:rPr>
                <w:lang w:eastAsia="en-CA"/>
              </w:rPr>
            </w:pPr>
          </w:p>
        </w:tc>
        <w:tc>
          <w:tcPr>
            <w:tcW w:w="1101" w:type="dxa"/>
            <w:shd w:val="clear" w:color="auto" w:fill="F2F2F2" w:themeFill="background1" w:themeFillShade="F2"/>
          </w:tcPr>
          <w:p w14:paraId="54B35095" w14:textId="77777777" w:rsidR="00F013FC" w:rsidRDefault="00F013FC" w:rsidP="00F013FC">
            <w:pPr>
              <w:jc w:val="center"/>
              <w:rPr>
                <w:lang w:eastAsia="en-CA"/>
              </w:rPr>
            </w:pPr>
          </w:p>
        </w:tc>
        <w:tc>
          <w:tcPr>
            <w:tcW w:w="850" w:type="dxa"/>
            <w:shd w:val="clear" w:color="auto" w:fill="F2F2F2" w:themeFill="background1" w:themeFillShade="F2"/>
            <w:vAlign w:val="center"/>
          </w:tcPr>
          <w:p w14:paraId="7E2749BA" w14:textId="77777777" w:rsidR="00F013FC" w:rsidRDefault="00F013FC" w:rsidP="00F013FC">
            <w:pPr>
              <w:jc w:val="center"/>
              <w:rPr>
                <w:lang w:eastAsia="en-CA"/>
              </w:rPr>
            </w:pPr>
          </w:p>
        </w:tc>
        <w:tc>
          <w:tcPr>
            <w:tcW w:w="448" w:type="dxa"/>
            <w:shd w:val="clear" w:color="auto" w:fill="F2F2F2" w:themeFill="background1" w:themeFillShade="F2"/>
          </w:tcPr>
          <w:p w14:paraId="44447076" w14:textId="2A30D565" w:rsidR="00F013FC" w:rsidRDefault="00000000" w:rsidP="00F013FC">
            <w:pPr>
              <w:jc w:val="center"/>
              <w:rPr>
                <w:lang w:eastAsia="en-CA"/>
              </w:rPr>
            </w:pPr>
            <w:sdt>
              <w:sdtPr>
                <w:rPr>
                  <w:lang w:eastAsia="en-CA"/>
                </w:rPr>
                <w:id w:val="-677346477"/>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109B3D81" w14:textId="77777777" w:rsidR="00F013FC" w:rsidRDefault="00F013FC" w:rsidP="00F013FC">
            <w:pPr>
              <w:jc w:val="center"/>
              <w:rPr>
                <w:lang w:eastAsia="en-CA"/>
              </w:rPr>
            </w:pPr>
          </w:p>
        </w:tc>
        <w:tc>
          <w:tcPr>
            <w:tcW w:w="448" w:type="dxa"/>
            <w:shd w:val="clear" w:color="auto" w:fill="F2F2F2" w:themeFill="background1" w:themeFillShade="F2"/>
          </w:tcPr>
          <w:p w14:paraId="2E934126" w14:textId="0061952A" w:rsidR="00F013FC" w:rsidRDefault="00000000" w:rsidP="00F013FC">
            <w:pPr>
              <w:jc w:val="center"/>
              <w:rPr>
                <w:lang w:eastAsia="en-CA"/>
              </w:rPr>
            </w:pPr>
            <w:sdt>
              <w:sdtPr>
                <w:rPr>
                  <w:lang w:eastAsia="en-CA"/>
                </w:rPr>
                <w:id w:val="1270895777"/>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62372CFD" w14:textId="39382C30" w:rsidR="00F013FC" w:rsidRDefault="00000000" w:rsidP="00F013FC">
            <w:pPr>
              <w:jc w:val="center"/>
              <w:rPr>
                <w:lang w:eastAsia="en-CA"/>
              </w:rPr>
            </w:pPr>
            <w:sdt>
              <w:sdtPr>
                <w:rPr>
                  <w:lang w:eastAsia="en-CA"/>
                </w:rPr>
                <w:id w:val="925390422"/>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79C5CC1C" w14:textId="0B857DA9" w:rsidR="00F013FC" w:rsidRDefault="00000000" w:rsidP="00F013FC">
            <w:pPr>
              <w:jc w:val="center"/>
              <w:rPr>
                <w:lang w:eastAsia="en-CA"/>
              </w:rPr>
            </w:pPr>
            <w:sdt>
              <w:sdtPr>
                <w:rPr>
                  <w:lang w:eastAsia="en-CA"/>
                </w:rPr>
                <w:id w:val="1001846314"/>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34344516" w14:textId="77777777" w:rsidR="00F013FC" w:rsidRDefault="00F013FC" w:rsidP="00F013FC">
            <w:pPr>
              <w:jc w:val="center"/>
              <w:rPr>
                <w:lang w:eastAsia="en-CA"/>
              </w:rPr>
            </w:pPr>
          </w:p>
        </w:tc>
        <w:tc>
          <w:tcPr>
            <w:tcW w:w="3288" w:type="dxa"/>
            <w:shd w:val="clear" w:color="auto" w:fill="F2F2F2" w:themeFill="background1" w:themeFillShade="F2"/>
          </w:tcPr>
          <w:p w14:paraId="544B1AA8" w14:textId="77777777" w:rsidR="00F013FC" w:rsidRDefault="00F013FC" w:rsidP="00F013FC">
            <w:pPr>
              <w:rPr>
                <w:lang w:eastAsia="en-CA"/>
              </w:rPr>
            </w:pPr>
          </w:p>
        </w:tc>
      </w:tr>
      <w:tr w:rsidR="00F013FC" w14:paraId="4880BC0F" w14:textId="77777777" w:rsidTr="00DD2645">
        <w:tc>
          <w:tcPr>
            <w:tcW w:w="3060" w:type="dxa"/>
            <w:shd w:val="clear" w:color="auto" w:fill="F2F2F2" w:themeFill="background1" w:themeFillShade="F2"/>
          </w:tcPr>
          <w:p w14:paraId="26DD543A" w14:textId="21B20B60" w:rsidR="00F013FC" w:rsidRDefault="00F013FC" w:rsidP="00F013FC">
            <w:pPr>
              <w:rPr>
                <w:lang w:eastAsia="en-CA"/>
              </w:rPr>
            </w:pPr>
            <w:r w:rsidRPr="00E75D62">
              <w:t>CORR OUTSIDE FC</w:t>
            </w:r>
            <w:r w:rsidRPr="00E75D62">
              <w:rPr>
                <w:rFonts w:ascii="Cambria Math" w:hAnsi="Cambria Math" w:cs="Cambria Math"/>
              </w:rPr>
              <w:t>‐</w:t>
            </w:r>
            <w:r w:rsidRPr="00E75D62">
              <w:t xml:space="preserve">11 </w:t>
            </w:r>
            <w:r w:rsidRPr="00E75D62">
              <w:rPr>
                <w:rFonts w:ascii="Cambria Math" w:hAnsi="Cambria Math" w:cs="Cambria Math"/>
              </w:rPr>
              <w:t>‐</w:t>
            </w:r>
            <w:proofErr w:type="spellStart"/>
            <w:r w:rsidRPr="00E75D62">
              <w:t>opa</w:t>
            </w:r>
            <w:proofErr w:type="spellEnd"/>
            <w:r w:rsidRPr="00E75D62">
              <w:t xml:space="preserve"> HORN/STROBE - HORN TEST</w:t>
            </w:r>
          </w:p>
        </w:tc>
        <w:tc>
          <w:tcPr>
            <w:tcW w:w="907" w:type="dxa"/>
            <w:shd w:val="clear" w:color="auto" w:fill="F2F2F2" w:themeFill="background1" w:themeFillShade="F2"/>
            <w:vAlign w:val="center"/>
          </w:tcPr>
          <w:p w14:paraId="13F4E986" w14:textId="77777777" w:rsidR="00F013FC" w:rsidRDefault="00F013FC" w:rsidP="00F013FC">
            <w:pPr>
              <w:rPr>
                <w:lang w:eastAsia="en-CA"/>
              </w:rPr>
            </w:pPr>
          </w:p>
        </w:tc>
        <w:tc>
          <w:tcPr>
            <w:tcW w:w="686" w:type="dxa"/>
            <w:shd w:val="clear" w:color="auto" w:fill="F2F2F2" w:themeFill="background1" w:themeFillShade="F2"/>
          </w:tcPr>
          <w:p w14:paraId="35AF72DA" w14:textId="44E405F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6D5DF60" w14:textId="77777777" w:rsidR="00F013FC" w:rsidRDefault="00F013FC" w:rsidP="00F013FC">
            <w:pPr>
              <w:jc w:val="center"/>
              <w:rPr>
                <w:lang w:eastAsia="en-CA"/>
              </w:rPr>
            </w:pPr>
          </w:p>
        </w:tc>
        <w:tc>
          <w:tcPr>
            <w:tcW w:w="1101" w:type="dxa"/>
            <w:shd w:val="clear" w:color="auto" w:fill="F2F2F2" w:themeFill="background1" w:themeFillShade="F2"/>
          </w:tcPr>
          <w:p w14:paraId="75E738F8" w14:textId="77777777" w:rsidR="00F013FC" w:rsidRDefault="00F013FC" w:rsidP="00F013FC">
            <w:pPr>
              <w:jc w:val="center"/>
              <w:rPr>
                <w:lang w:eastAsia="en-CA"/>
              </w:rPr>
            </w:pPr>
          </w:p>
        </w:tc>
        <w:tc>
          <w:tcPr>
            <w:tcW w:w="850" w:type="dxa"/>
            <w:shd w:val="clear" w:color="auto" w:fill="F2F2F2" w:themeFill="background1" w:themeFillShade="F2"/>
            <w:vAlign w:val="center"/>
          </w:tcPr>
          <w:p w14:paraId="42816CCB" w14:textId="77777777" w:rsidR="00F013FC" w:rsidRDefault="00F013FC" w:rsidP="00F013FC">
            <w:pPr>
              <w:jc w:val="center"/>
              <w:rPr>
                <w:lang w:eastAsia="en-CA"/>
              </w:rPr>
            </w:pPr>
          </w:p>
        </w:tc>
        <w:tc>
          <w:tcPr>
            <w:tcW w:w="448" w:type="dxa"/>
            <w:shd w:val="clear" w:color="auto" w:fill="F2F2F2" w:themeFill="background1" w:themeFillShade="F2"/>
          </w:tcPr>
          <w:p w14:paraId="7A377465" w14:textId="213E0FBB" w:rsidR="00F013FC" w:rsidRDefault="00000000" w:rsidP="00F013FC">
            <w:pPr>
              <w:jc w:val="center"/>
              <w:rPr>
                <w:lang w:eastAsia="en-CA"/>
              </w:rPr>
            </w:pPr>
            <w:sdt>
              <w:sdtPr>
                <w:rPr>
                  <w:lang w:eastAsia="en-CA"/>
                </w:rPr>
                <w:id w:val="1559127738"/>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3C793FED" w14:textId="77777777" w:rsidR="00F013FC" w:rsidRDefault="00F013FC" w:rsidP="00F013FC">
            <w:pPr>
              <w:jc w:val="center"/>
              <w:rPr>
                <w:lang w:eastAsia="en-CA"/>
              </w:rPr>
            </w:pPr>
          </w:p>
        </w:tc>
        <w:tc>
          <w:tcPr>
            <w:tcW w:w="448" w:type="dxa"/>
            <w:shd w:val="clear" w:color="auto" w:fill="F2F2F2" w:themeFill="background1" w:themeFillShade="F2"/>
          </w:tcPr>
          <w:p w14:paraId="12963D0B" w14:textId="7516E6CE" w:rsidR="00F013FC" w:rsidRDefault="00000000" w:rsidP="00F013FC">
            <w:pPr>
              <w:jc w:val="center"/>
              <w:rPr>
                <w:lang w:eastAsia="en-CA"/>
              </w:rPr>
            </w:pPr>
            <w:sdt>
              <w:sdtPr>
                <w:rPr>
                  <w:lang w:eastAsia="en-CA"/>
                </w:rPr>
                <w:id w:val="1967623012"/>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28B08F96" w14:textId="499F484C" w:rsidR="00F013FC" w:rsidRDefault="00000000" w:rsidP="00F013FC">
            <w:pPr>
              <w:jc w:val="center"/>
              <w:rPr>
                <w:lang w:eastAsia="en-CA"/>
              </w:rPr>
            </w:pPr>
            <w:sdt>
              <w:sdtPr>
                <w:rPr>
                  <w:lang w:eastAsia="en-CA"/>
                </w:rPr>
                <w:id w:val="1980187205"/>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18813700" w14:textId="7068A8D7" w:rsidR="00F013FC" w:rsidRDefault="00000000" w:rsidP="00F013FC">
            <w:pPr>
              <w:jc w:val="center"/>
              <w:rPr>
                <w:lang w:eastAsia="en-CA"/>
              </w:rPr>
            </w:pPr>
            <w:sdt>
              <w:sdtPr>
                <w:rPr>
                  <w:lang w:eastAsia="en-CA"/>
                </w:rPr>
                <w:id w:val="912585894"/>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3027B5BF" w14:textId="77777777" w:rsidR="00F013FC" w:rsidRDefault="00F013FC" w:rsidP="00F013FC">
            <w:pPr>
              <w:jc w:val="center"/>
              <w:rPr>
                <w:lang w:eastAsia="en-CA"/>
              </w:rPr>
            </w:pPr>
          </w:p>
        </w:tc>
        <w:tc>
          <w:tcPr>
            <w:tcW w:w="3288" w:type="dxa"/>
            <w:shd w:val="clear" w:color="auto" w:fill="F2F2F2" w:themeFill="background1" w:themeFillShade="F2"/>
          </w:tcPr>
          <w:p w14:paraId="7E742372" w14:textId="77777777" w:rsidR="00F013FC" w:rsidRDefault="00F013FC" w:rsidP="00F013FC">
            <w:pPr>
              <w:rPr>
                <w:lang w:eastAsia="en-CA"/>
              </w:rPr>
            </w:pPr>
          </w:p>
        </w:tc>
      </w:tr>
      <w:tr w:rsidR="00F013FC" w14:paraId="644D2743" w14:textId="77777777" w:rsidTr="00DD2645">
        <w:tc>
          <w:tcPr>
            <w:tcW w:w="3060" w:type="dxa"/>
            <w:shd w:val="clear" w:color="auto" w:fill="F2F2F2" w:themeFill="background1" w:themeFillShade="F2"/>
          </w:tcPr>
          <w:p w14:paraId="0DBB57CE" w14:textId="174F7627" w:rsidR="00F013FC" w:rsidRDefault="00F013FC" w:rsidP="00F013FC">
            <w:pPr>
              <w:rPr>
                <w:lang w:eastAsia="en-CA"/>
              </w:rPr>
            </w:pPr>
            <w:r w:rsidRPr="00E75D62">
              <w:t>CORR OUTSIDE FC</w:t>
            </w:r>
            <w:r w:rsidRPr="00E75D62">
              <w:rPr>
                <w:rFonts w:ascii="Cambria Math" w:hAnsi="Cambria Math" w:cs="Cambria Math"/>
              </w:rPr>
              <w:t>‐</w:t>
            </w:r>
            <w:r w:rsidRPr="00E75D62">
              <w:t xml:space="preserve">11 </w:t>
            </w:r>
            <w:r w:rsidRPr="00E75D62">
              <w:rPr>
                <w:rFonts w:ascii="Cambria Math" w:hAnsi="Cambria Math" w:cs="Cambria Math"/>
              </w:rPr>
              <w:t>‐</w:t>
            </w:r>
            <w:proofErr w:type="spellStart"/>
            <w:r w:rsidRPr="00E75D62">
              <w:t>opa</w:t>
            </w:r>
            <w:proofErr w:type="spellEnd"/>
            <w:r w:rsidRPr="00E75D62">
              <w:t xml:space="preserve"> HORN/STROBE - STROBE TEST</w:t>
            </w:r>
          </w:p>
        </w:tc>
        <w:tc>
          <w:tcPr>
            <w:tcW w:w="907" w:type="dxa"/>
            <w:shd w:val="clear" w:color="auto" w:fill="F2F2F2" w:themeFill="background1" w:themeFillShade="F2"/>
            <w:vAlign w:val="center"/>
          </w:tcPr>
          <w:p w14:paraId="672430D5" w14:textId="77777777" w:rsidR="00F013FC" w:rsidRDefault="00F013FC" w:rsidP="00F013FC">
            <w:pPr>
              <w:rPr>
                <w:lang w:eastAsia="en-CA"/>
              </w:rPr>
            </w:pPr>
          </w:p>
        </w:tc>
        <w:tc>
          <w:tcPr>
            <w:tcW w:w="686" w:type="dxa"/>
            <w:shd w:val="clear" w:color="auto" w:fill="F2F2F2" w:themeFill="background1" w:themeFillShade="F2"/>
          </w:tcPr>
          <w:p w14:paraId="727241A7" w14:textId="7AC5050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44DA18D" w14:textId="77777777" w:rsidR="00F013FC" w:rsidRDefault="00F013FC" w:rsidP="00F013FC">
            <w:pPr>
              <w:jc w:val="center"/>
              <w:rPr>
                <w:lang w:eastAsia="en-CA"/>
              </w:rPr>
            </w:pPr>
          </w:p>
        </w:tc>
        <w:tc>
          <w:tcPr>
            <w:tcW w:w="1101" w:type="dxa"/>
            <w:shd w:val="clear" w:color="auto" w:fill="F2F2F2" w:themeFill="background1" w:themeFillShade="F2"/>
          </w:tcPr>
          <w:p w14:paraId="513B57B1" w14:textId="77777777" w:rsidR="00F013FC" w:rsidRDefault="00F013FC" w:rsidP="00F013FC">
            <w:pPr>
              <w:jc w:val="center"/>
              <w:rPr>
                <w:lang w:eastAsia="en-CA"/>
              </w:rPr>
            </w:pPr>
          </w:p>
        </w:tc>
        <w:tc>
          <w:tcPr>
            <w:tcW w:w="850" w:type="dxa"/>
            <w:shd w:val="clear" w:color="auto" w:fill="F2F2F2" w:themeFill="background1" w:themeFillShade="F2"/>
            <w:vAlign w:val="center"/>
          </w:tcPr>
          <w:p w14:paraId="6CA0075A" w14:textId="77777777" w:rsidR="00F013FC" w:rsidRDefault="00F013FC" w:rsidP="00F013FC">
            <w:pPr>
              <w:jc w:val="center"/>
              <w:rPr>
                <w:lang w:eastAsia="en-CA"/>
              </w:rPr>
            </w:pPr>
          </w:p>
        </w:tc>
        <w:tc>
          <w:tcPr>
            <w:tcW w:w="448" w:type="dxa"/>
            <w:shd w:val="clear" w:color="auto" w:fill="F2F2F2" w:themeFill="background1" w:themeFillShade="F2"/>
          </w:tcPr>
          <w:p w14:paraId="5246F0AB" w14:textId="2BD5BAAE" w:rsidR="00F013FC" w:rsidRDefault="00000000" w:rsidP="00F013FC">
            <w:pPr>
              <w:jc w:val="center"/>
              <w:rPr>
                <w:lang w:eastAsia="en-CA"/>
              </w:rPr>
            </w:pPr>
            <w:sdt>
              <w:sdtPr>
                <w:rPr>
                  <w:lang w:eastAsia="en-CA"/>
                </w:rPr>
                <w:id w:val="-908375418"/>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068BBC65" w14:textId="77777777" w:rsidR="00F013FC" w:rsidRDefault="00F013FC" w:rsidP="00F013FC">
            <w:pPr>
              <w:jc w:val="center"/>
              <w:rPr>
                <w:lang w:eastAsia="en-CA"/>
              </w:rPr>
            </w:pPr>
          </w:p>
        </w:tc>
        <w:tc>
          <w:tcPr>
            <w:tcW w:w="448" w:type="dxa"/>
            <w:shd w:val="clear" w:color="auto" w:fill="F2F2F2" w:themeFill="background1" w:themeFillShade="F2"/>
          </w:tcPr>
          <w:p w14:paraId="39C7343A" w14:textId="60CEDE5D" w:rsidR="00F013FC" w:rsidRDefault="00000000" w:rsidP="00F013FC">
            <w:pPr>
              <w:jc w:val="center"/>
              <w:rPr>
                <w:lang w:eastAsia="en-CA"/>
              </w:rPr>
            </w:pPr>
            <w:sdt>
              <w:sdtPr>
                <w:rPr>
                  <w:lang w:eastAsia="en-CA"/>
                </w:rPr>
                <w:id w:val="356702714"/>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2A2B5E21" w14:textId="53A856A0" w:rsidR="00F013FC" w:rsidRDefault="00000000" w:rsidP="00F013FC">
            <w:pPr>
              <w:jc w:val="center"/>
              <w:rPr>
                <w:lang w:eastAsia="en-CA"/>
              </w:rPr>
            </w:pPr>
            <w:sdt>
              <w:sdtPr>
                <w:rPr>
                  <w:lang w:eastAsia="en-CA"/>
                </w:rPr>
                <w:id w:val="-45526831"/>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5CC6CF49" w14:textId="1BFFF111" w:rsidR="00F013FC" w:rsidRDefault="00000000" w:rsidP="00F013FC">
            <w:pPr>
              <w:jc w:val="center"/>
              <w:rPr>
                <w:lang w:eastAsia="en-CA"/>
              </w:rPr>
            </w:pPr>
            <w:sdt>
              <w:sdtPr>
                <w:rPr>
                  <w:lang w:eastAsia="en-CA"/>
                </w:rPr>
                <w:id w:val="-196928360"/>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520AFF4E" w14:textId="77777777" w:rsidR="00F013FC" w:rsidRDefault="00F013FC" w:rsidP="00F013FC">
            <w:pPr>
              <w:jc w:val="center"/>
              <w:rPr>
                <w:lang w:eastAsia="en-CA"/>
              </w:rPr>
            </w:pPr>
          </w:p>
        </w:tc>
        <w:tc>
          <w:tcPr>
            <w:tcW w:w="3288" w:type="dxa"/>
            <w:shd w:val="clear" w:color="auto" w:fill="F2F2F2" w:themeFill="background1" w:themeFillShade="F2"/>
          </w:tcPr>
          <w:p w14:paraId="0AF140BC" w14:textId="77777777" w:rsidR="00F013FC" w:rsidRDefault="00F013FC" w:rsidP="00F013FC">
            <w:pPr>
              <w:rPr>
                <w:lang w:eastAsia="en-CA"/>
              </w:rPr>
            </w:pPr>
          </w:p>
        </w:tc>
      </w:tr>
      <w:tr w:rsidR="00F013FC" w14:paraId="7221F558" w14:textId="77777777" w:rsidTr="00DD2645">
        <w:tc>
          <w:tcPr>
            <w:tcW w:w="3060" w:type="dxa"/>
            <w:shd w:val="clear" w:color="auto" w:fill="F2F2F2" w:themeFill="background1" w:themeFillShade="F2"/>
          </w:tcPr>
          <w:p w14:paraId="7EE833AA" w14:textId="33420DE6" w:rsidR="00F013FC" w:rsidRDefault="00F013FC" w:rsidP="00F013FC">
            <w:pPr>
              <w:rPr>
                <w:lang w:eastAsia="en-CA"/>
              </w:rPr>
            </w:pPr>
            <w:r w:rsidRPr="00E75D62">
              <w:t>CORR OUTSIDE FC</w:t>
            </w:r>
            <w:r w:rsidRPr="00E75D62">
              <w:rPr>
                <w:rFonts w:ascii="Cambria Math" w:hAnsi="Cambria Math" w:cs="Cambria Math"/>
              </w:rPr>
              <w:t>‐</w:t>
            </w:r>
            <w:r w:rsidRPr="00E75D62">
              <w:t xml:space="preserve">13 </w:t>
            </w:r>
            <w:r w:rsidRPr="00E75D62">
              <w:rPr>
                <w:rFonts w:ascii="Aptos" w:hAnsi="Aptos" w:cs="Aptos"/>
              </w:rPr>
              <w:t>–</w:t>
            </w:r>
            <w:r w:rsidRPr="00E75D62">
              <w:t xml:space="preserve"> </w:t>
            </w:r>
            <w:proofErr w:type="spellStart"/>
            <w:r w:rsidRPr="00E75D62">
              <w:t>sizziling</w:t>
            </w:r>
            <w:proofErr w:type="spellEnd"/>
            <w:r w:rsidRPr="00E75D62">
              <w:t xml:space="preserve"> wok HORN/STROBE - HORN TEST</w:t>
            </w:r>
          </w:p>
        </w:tc>
        <w:tc>
          <w:tcPr>
            <w:tcW w:w="907" w:type="dxa"/>
            <w:shd w:val="clear" w:color="auto" w:fill="F2F2F2" w:themeFill="background1" w:themeFillShade="F2"/>
            <w:vAlign w:val="center"/>
          </w:tcPr>
          <w:p w14:paraId="2D130A67" w14:textId="77777777" w:rsidR="00F013FC" w:rsidRDefault="00F013FC" w:rsidP="00F013FC">
            <w:pPr>
              <w:rPr>
                <w:lang w:eastAsia="en-CA"/>
              </w:rPr>
            </w:pPr>
          </w:p>
        </w:tc>
        <w:tc>
          <w:tcPr>
            <w:tcW w:w="686" w:type="dxa"/>
            <w:shd w:val="clear" w:color="auto" w:fill="F2F2F2" w:themeFill="background1" w:themeFillShade="F2"/>
          </w:tcPr>
          <w:p w14:paraId="4E82DED1" w14:textId="735DED5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DAAEA1F" w14:textId="77777777" w:rsidR="00F013FC" w:rsidRDefault="00F013FC" w:rsidP="00F013FC">
            <w:pPr>
              <w:jc w:val="center"/>
              <w:rPr>
                <w:lang w:eastAsia="en-CA"/>
              </w:rPr>
            </w:pPr>
          </w:p>
        </w:tc>
        <w:tc>
          <w:tcPr>
            <w:tcW w:w="1101" w:type="dxa"/>
            <w:shd w:val="clear" w:color="auto" w:fill="F2F2F2" w:themeFill="background1" w:themeFillShade="F2"/>
          </w:tcPr>
          <w:p w14:paraId="70E453D7" w14:textId="77777777" w:rsidR="00F013FC" w:rsidRDefault="00F013FC" w:rsidP="00F013FC">
            <w:pPr>
              <w:jc w:val="center"/>
              <w:rPr>
                <w:lang w:eastAsia="en-CA"/>
              </w:rPr>
            </w:pPr>
          </w:p>
        </w:tc>
        <w:tc>
          <w:tcPr>
            <w:tcW w:w="850" w:type="dxa"/>
            <w:shd w:val="clear" w:color="auto" w:fill="F2F2F2" w:themeFill="background1" w:themeFillShade="F2"/>
            <w:vAlign w:val="center"/>
          </w:tcPr>
          <w:p w14:paraId="0271623C" w14:textId="77777777" w:rsidR="00F013FC" w:rsidRDefault="00F013FC" w:rsidP="00F013FC">
            <w:pPr>
              <w:jc w:val="center"/>
              <w:rPr>
                <w:lang w:eastAsia="en-CA"/>
              </w:rPr>
            </w:pPr>
          </w:p>
        </w:tc>
        <w:tc>
          <w:tcPr>
            <w:tcW w:w="448" w:type="dxa"/>
            <w:shd w:val="clear" w:color="auto" w:fill="F2F2F2" w:themeFill="background1" w:themeFillShade="F2"/>
          </w:tcPr>
          <w:p w14:paraId="52D2467A" w14:textId="7430D5BC" w:rsidR="00F013FC" w:rsidRDefault="00000000" w:rsidP="00F013FC">
            <w:pPr>
              <w:jc w:val="center"/>
              <w:rPr>
                <w:lang w:eastAsia="en-CA"/>
              </w:rPr>
            </w:pPr>
            <w:sdt>
              <w:sdtPr>
                <w:rPr>
                  <w:lang w:eastAsia="en-CA"/>
                </w:rPr>
                <w:id w:val="-2100401403"/>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67E69661" w14:textId="77777777" w:rsidR="00F013FC" w:rsidRDefault="00F013FC" w:rsidP="00F013FC">
            <w:pPr>
              <w:jc w:val="center"/>
              <w:rPr>
                <w:lang w:eastAsia="en-CA"/>
              </w:rPr>
            </w:pPr>
          </w:p>
        </w:tc>
        <w:tc>
          <w:tcPr>
            <w:tcW w:w="448" w:type="dxa"/>
            <w:shd w:val="clear" w:color="auto" w:fill="F2F2F2" w:themeFill="background1" w:themeFillShade="F2"/>
          </w:tcPr>
          <w:p w14:paraId="1423F2D7" w14:textId="6CAB6D95" w:rsidR="00F013FC" w:rsidRDefault="00000000" w:rsidP="00F013FC">
            <w:pPr>
              <w:jc w:val="center"/>
              <w:rPr>
                <w:lang w:eastAsia="en-CA"/>
              </w:rPr>
            </w:pPr>
            <w:sdt>
              <w:sdtPr>
                <w:rPr>
                  <w:lang w:eastAsia="en-CA"/>
                </w:rPr>
                <w:id w:val="-160852160"/>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4227CF4A" w14:textId="45EE16A0" w:rsidR="00F013FC" w:rsidRDefault="00000000" w:rsidP="00F013FC">
            <w:pPr>
              <w:jc w:val="center"/>
              <w:rPr>
                <w:lang w:eastAsia="en-CA"/>
              </w:rPr>
            </w:pPr>
            <w:sdt>
              <w:sdtPr>
                <w:rPr>
                  <w:lang w:eastAsia="en-CA"/>
                </w:rPr>
                <w:id w:val="-132177189"/>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0C4811AB" w14:textId="3A8D69E4" w:rsidR="00F013FC" w:rsidRDefault="00000000" w:rsidP="00F013FC">
            <w:pPr>
              <w:jc w:val="center"/>
              <w:rPr>
                <w:lang w:eastAsia="en-CA"/>
              </w:rPr>
            </w:pPr>
            <w:sdt>
              <w:sdtPr>
                <w:rPr>
                  <w:lang w:eastAsia="en-CA"/>
                </w:rPr>
                <w:id w:val="-1986009270"/>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43DA810C" w14:textId="77777777" w:rsidR="00F013FC" w:rsidRDefault="00F013FC" w:rsidP="00F013FC">
            <w:pPr>
              <w:jc w:val="center"/>
              <w:rPr>
                <w:lang w:eastAsia="en-CA"/>
              </w:rPr>
            </w:pPr>
          </w:p>
        </w:tc>
        <w:tc>
          <w:tcPr>
            <w:tcW w:w="3288" w:type="dxa"/>
            <w:shd w:val="clear" w:color="auto" w:fill="F2F2F2" w:themeFill="background1" w:themeFillShade="F2"/>
          </w:tcPr>
          <w:p w14:paraId="30957E7B" w14:textId="77777777" w:rsidR="00F013FC" w:rsidRDefault="00F013FC" w:rsidP="00F013FC">
            <w:pPr>
              <w:rPr>
                <w:lang w:eastAsia="en-CA"/>
              </w:rPr>
            </w:pPr>
          </w:p>
        </w:tc>
      </w:tr>
      <w:tr w:rsidR="00F013FC" w14:paraId="577408B3" w14:textId="77777777" w:rsidTr="00DD2645">
        <w:tc>
          <w:tcPr>
            <w:tcW w:w="3060" w:type="dxa"/>
            <w:shd w:val="clear" w:color="auto" w:fill="F2F2F2" w:themeFill="background1" w:themeFillShade="F2"/>
          </w:tcPr>
          <w:p w14:paraId="1BCE27CF" w14:textId="353DC815" w:rsidR="00F013FC" w:rsidRDefault="00F013FC" w:rsidP="00F013FC">
            <w:pPr>
              <w:rPr>
                <w:lang w:eastAsia="en-CA"/>
              </w:rPr>
            </w:pPr>
            <w:r w:rsidRPr="00E75D62">
              <w:t>CORR OUTSIDE FC</w:t>
            </w:r>
            <w:r w:rsidRPr="00E75D62">
              <w:rPr>
                <w:rFonts w:ascii="Cambria Math" w:hAnsi="Cambria Math" w:cs="Cambria Math"/>
              </w:rPr>
              <w:t>‐</w:t>
            </w:r>
            <w:r w:rsidRPr="00E75D62">
              <w:t xml:space="preserve">13 </w:t>
            </w:r>
            <w:r w:rsidRPr="00E75D62">
              <w:rPr>
                <w:rFonts w:ascii="Aptos" w:hAnsi="Aptos" w:cs="Aptos"/>
              </w:rPr>
              <w:t>–</w:t>
            </w:r>
            <w:r w:rsidRPr="00E75D62">
              <w:t xml:space="preserve"> </w:t>
            </w:r>
            <w:proofErr w:type="spellStart"/>
            <w:r w:rsidRPr="00E75D62">
              <w:t>sizziling</w:t>
            </w:r>
            <w:proofErr w:type="spellEnd"/>
            <w:r w:rsidRPr="00E75D62">
              <w:t xml:space="preserve"> wok HORN/STROBE - STROBE TEST</w:t>
            </w:r>
          </w:p>
        </w:tc>
        <w:tc>
          <w:tcPr>
            <w:tcW w:w="907" w:type="dxa"/>
            <w:shd w:val="clear" w:color="auto" w:fill="F2F2F2" w:themeFill="background1" w:themeFillShade="F2"/>
            <w:vAlign w:val="center"/>
          </w:tcPr>
          <w:p w14:paraId="4ED9E6F9" w14:textId="77777777" w:rsidR="00F013FC" w:rsidRDefault="00F013FC" w:rsidP="00F013FC">
            <w:pPr>
              <w:rPr>
                <w:lang w:eastAsia="en-CA"/>
              </w:rPr>
            </w:pPr>
          </w:p>
        </w:tc>
        <w:tc>
          <w:tcPr>
            <w:tcW w:w="686" w:type="dxa"/>
            <w:shd w:val="clear" w:color="auto" w:fill="F2F2F2" w:themeFill="background1" w:themeFillShade="F2"/>
          </w:tcPr>
          <w:p w14:paraId="187EAFD5" w14:textId="7568590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F2C3BE5" w14:textId="77777777" w:rsidR="00F013FC" w:rsidRDefault="00F013FC" w:rsidP="00F013FC">
            <w:pPr>
              <w:jc w:val="center"/>
              <w:rPr>
                <w:lang w:eastAsia="en-CA"/>
              </w:rPr>
            </w:pPr>
          </w:p>
        </w:tc>
        <w:tc>
          <w:tcPr>
            <w:tcW w:w="1101" w:type="dxa"/>
            <w:shd w:val="clear" w:color="auto" w:fill="F2F2F2" w:themeFill="background1" w:themeFillShade="F2"/>
          </w:tcPr>
          <w:p w14:paraId="6F029EE6" w14:textId="77777777" w:rsidR="00F013FC" w:rsidRDefault="00F013FC" w:rsidP="00F013FC">
            <w:pPr>
              <w:jc w:val="center"/>
              <w:rPr>
                <w:lang w:eastAsia="en-CA"/>
              </w:rPr>
            </w:pPr>
          </w:p>
        </w:tc>
        <w:tc>
          <w:tcPr>
            <w:tcW w:w="850" w:type="dxa"/>
            <w:shd w:val="clear" w:color="auto" w:fill="F2F2F2" w:themeFill="background1" w:themeFillShade="F2"/>
            <w:vAlign w:val="center"/>
          </w:tcPr>
          <w:p w14:paraId="5296CE2C" w14:textId="77777777" w:rsidR="00F013FC" w:rsidRDefault="00F013FC" w:rsidP="00F013FC">
            <w:pPr>
              <w:jc w:val="center"/>
              <w:rPr>
                <w:lang w:eastAsia="en-CA"/>
              </w:rPr>
            </w:pPr>
          </w:p>
        </w:tc>
        <w:tc>
          <w:tcPr>
            <w:tcW w:w="448" w:type="dxa"/>
            <w:shd w:val="clear" w:color="auto" w:fill="F2F2F2" w:themeFill="background1" w:themeFillShade="F2"/>
          </w:tcPr>
          <w:p w14:paraId="7E70481F" w14:textId="3990B28C" w:rsidR="00F013FC" w:rsidRDefault="00000000" w:rsidP="00F013FC">
            <w:pPr>
              <w:jc w:val="center"/>
              <w:rPr>
                <w:lang w:eastAsia="en-CA"/>
              </w:rPr>
            </w:pPr>
            <w:sdt>
              <w:sdtPr>
                <w:rPr>
                  <w:lang w:eastAsia="en-CA"/>
                </w:rPr>
                <w:id w:val="554207477"/>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348BBACF" w14:textId="77777777" w:rsidR="00F013FC" w:rsidRDefault="00F013FC" w:rsidP="00F013FC">
            <w:pPr>
              <w:jc w:val="center"/>
              <w:rPr>
                <w:lang w:eastAsia="en-CA"/>
              </w:rPr>
            </w:pPr>
          </w:p>
        </w:tc>
        <w:tc>
          <w:tcPr>
            <w:tcW w:w="448" w:type="dxa"/>
            <w:shd w:val="clear" w:color="auto" w:fill="F2F2F2" w:themeFill="background1" w:themeFillShade="F2"/>
          </w:tcPr>
          <w:p w14:paraId="6F8A6040" w14:textId="02CAC3A6" w:rsidR="00F013FC" w:rsidRDefault="00000000" w:rsidP="00F013FC">
            <w:pPr>
              <w:jc w:val="center"/>
              <w:rPr>
                <w:lang w:eastAsia="en-CA"/>
              </w:rPr>
            </w:pPr>
            <w:sdt>
              <w:sdtPr>
                <w:rPr>
                  <w:lang w:eastAsia="en-CA"/>
                </w:rPr>
                <w:id w:val="254792087"/>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2A9B7B46" w14:textId="3051F041" w:rsidR="00F013FC" w:rsidRDefault="00000000" w:rsidP="00F013FC">
            <w:pPr>
              <w:jc w:val="center"/>
              <w:rPr>
                <w:lang w:eastAsia="en-CA"/>
              </w:rPr>
            </w:pPr>
            <w:sdt>
              <w:sdtPr>
                <w:rPr>
                  <w:lang w:eastAsia="en-CA"/>
                </w:rPr>
                <w:id w:val="-1278474112"/>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29D5085E" w14:textId="6B0CE04F" w:rsidR="00F013FC" w:rsidRDefault="00000000" w:rsidP="00F013FC">
            <w:pPr>
              <w:jc w:val="center"/>
              <w:rPr>
                <w:lang w:eastAsia="en-CA"/>
              </w:rPr>
            </w:pPr>
            <w:sdt>
              <w:sdtPr>
                <w:rPr>
                  <w:lang w:eastAsia="en-CA"/>
                </w:rPr>
                <w:id w:val="-1136176869"/>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6CAED31D" w14:textId="77777777" w:rsidR="00F013FC" w:rsidRDefault="00F013FC" w:rsidP="00F013FC">
            <w:pPr>
              <w:jc w:val="center"/>
              <w:rPr>
                <w:lang w:eastAsia="en-CA"/>
              </w:rPr>
            </w:pPr>
          </w:p>
        </w:tc>
        <w:tc>
          <w:tcPr>
            <w:tcW w:w="3288" w:type="dxa"/>
            <w:shd w:val="clear" w:color="auto" w:fill="F2F2F2" w:themeFill="background1" w:themeFillShade="F2"/>
          </w:tcPr>
          <w:p w14:paraId="09E5FEFE" w14:textId="77777777" w:rsidR="00F013FC" w:rsidRDefault="00F013FC" w:rsidP="00F013FC">
            <w:pPr>
              <w:rPr>
                <w:lang w:eastAsia="en-CA"/>
              </w:rPr>
            </w:pPr>
          </w:p>
        </w:tc>
      </w:tr>
      <w:tr w:rsidR="00F013FC" w14:paraId="503DB49E" w14:textId="77777777" w:rsidTr="00DD2645">
        <w:tc>
          <w:tcPr>
            <w:tcW w:w="3060" w:type="dxa"/>
            <w:shd w:val="clear" w:color="auto" w:fill="F2F2F2" w:themeFill="background1" w:themeFillShade="F2"/>
          </w:tcPr>
          <w:p w14:paraId="197E9E3C" w14:textId="70406BCB" w:rsidR="00F013FC" w:rsidRDefault="00F013FC" w:rsidP="00F013FC">
            <w:pPr>
              <w:rPr>
                <w:lang w:eastAsia="en-CA"/>
              </w:rPr>
            </w:pPr>
            <w:r w:rsidRPr="00E75D62">
              <w:t>FOOD COURT DINING CEILING #1 HORN/STROBE - HORN TEST</w:t>
            </w:r>
          </w:p>
        </w:tc>
        <w:tc>
          <w:tcPr>
            <w:tcW w:w="907" w:type="dxa"/>
            <w:shd w:val="clear" w:color="auto" w:fill="F2F2F2" w:themeFill="background1" w:themeFillShade="F2"/>
            <w:vAlign w:val="center"/>
          </w:tcPr>
          <w:p w14:paraId="29892A28" w14:textId="77777777" w:rsidR="00F013FC" w:rsidRDefault="00F013FC" w:rsidP="00F013FC">
            <w:pPr>
              <w:rPr>
                <w:lang w:eastAsia="en-CA"/>
              </w:rPr>
            </w:pPr>
          </w:p>
        </w:tc>
        <w:tc>
          <w:tcPr>
            <w:tcW w:w="686" w:type="dxa"/>
            <w:shd w:val="clear" w:color="auto" w:fill="F2F2F2" w:themeFill="background1" w:themeFillShade="F2"/>
          </w:tcPr>
          <w:p w14:paraId="0E230984" w14:textId="3F2B998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130BD47" w14:textId="77777777" w:rsidR="00F013FC" w:rsidRDefault="00F013FC" w:rsidP="00F013FC">
            <w:pPr>
              <w:jc w:val="center"/>
              <w:rPr>
                <w:lang w:eastAsia="en-CA"/>
              </w:rPr>
            </w:pPr>
          </w:p>
        </w:tc>
        <w:tc>
          <w:tcPr>
            <w:tcW w:w="1101" w:type="dxa"/>
            <w:shd w:val="clear" w:color="auto" w:fill="F2F2F2" w:themeFill="background1" w:themeFillShade="F2"/>
          </w:tcPr>
          <w:p w14:paraId="75DA5310" w14:textId="77777777" w:rsidR="00F013FC" w:rsidRDefault="00F013FC" w:rsidP="00F013FC">
            <w:pPr>
              <w:jc w:val="center"/>
              <w:rPr>
                <w:lang w:eastAsia="en-CA"/>
              </w:rPr>
            </w:pPr>
          </w:p>
        </w:tc>
        <w:tc>
          <w:tcPr>
            <w:tcW w:w="850" w:type="dxa"/>
            <w:shd w:val="clear" w:color="auto" w:fill="F2F2F2" w:themeFill="background1" w:themeFillShade="F2"/>
            <w:vAlign w:val="center"/>
          </w:tcPr>
          <w:p w14:paraId="53B179D5" w14:textId="77777777" w:rsidR="00F013FC" w:rsidRDefault="00F013FC" w:rsidP="00F013FC">
            <w:pPr>
              <w:jc w:val="center"/>
              <w:rPr>
                <w:lang w:eastAsia="en-CA"/>
              </w:rPr>
            </w:pPr>
          </w:p>
        </w:tc>
        <w:tc>
          <w:tcPr>
            <w:tcW w:w="448" w:type="dxa"/>
            <w:shd w:val="clear" w:color="auto" w:fill="F2F2F2" w:themeFill="background1" w:themeFillShade="F2"/>
          </w:tcPr>
          <w:p w14:paraId="5A9BC54E" w14:textId="4EFF06EF" w:rsidR="00F013FC" w:rsidRDefault="00000000" w:rsidP="00F013FC">
            <w:pPr>
              <w:jc w:val="center"/>
              <w:rPr>
                <w:lang w:eastAsia="en-CA"/>
              </w:rPr>
            </w:pPr>
            <w:sdt>
              <w:sdtPr>
                <w:rPr>
                  <w:lang w:eastAsia="en-CA"/>
                </w:rPr>
                <w:id w:val="-29648802"/>
                <w14:checkbox>
                  <w14:checked w14:val="1"/>
                  <w14:checkedState w14:val="0050" w14:font="Wingdings 2"/>
                  <w14:uncheckedState w14:val="0020" w14:font="Wingdings 2"/>
                </w14:checkbox>
              </w:sdtPr>
              <w:sdtContent>
                <w:r w:rsidR="00F013FC" w:rsidRPr="007B7180">
                  <w:rPr>
                    <w:lang w:eastAsia="en-CA"/>
                  </w:rPr>
                  <w:sym w:font="Wingdings 2" w:char="F050"/>
                </w:r>
              </w:sdtContent>
            </w:sdt>
          </w:p>
        </w:tc>
        <w:tc>
          <w:tcPr>
            <w:tcW w:w="1101" w:type="dxa"/>
            <w:shd w:val="clear" w:color="auto" w:fill="F2F2F2" w:themeFill="background1" w:themeFillShade="F2"/>
            <w:vAlign w:val="center"/>
          </w:tcPr>
          <w:p w14:paraId="24ED34E1" w14:textId="77777777" w:rsidR="00F013FC" w:rsidRDefault="00F013FC" w:rsidP="00F013FC">
            <w:pPr>
              <w:jc w:val="center"/>
              <w:rPr>
                <w:lang w:eastAsia="en-CA"/>
              </w:rPr>
            </w:pPr>
          </w:p>
        </w:tc>
        <w:tc>
          <w:tcPr>
            <w:tcW w:w="448" w:type="dxa"/>
            <w:shd w:val="clear" w:color="auto" w:fill="F2F2F2" w:themeFill="background1" w:themeFillShade="F2"/>
          </w:tcPr>
          <w:p w14:paraId="3B1252A9" w14:textId="45CFED61" w:rsidR="00F013FC" w:rsidRDefault="00000000" w:rsidP="00F013FC">
            <w:pPr>
              <w:jc w:val="center"/>
              <w:rPr>
                <w:lang w:eastAsia="en-CA"/>
              </w:rPr>
            </w:pPr>
            <w:sdt>
              <w:sdtPr>
                <w:rPr>
                  <w:lang w:eastAsia="en-CA"/>
                </w:rPr>
                <w:id w:val="1870714858"/>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48" w:type="dxa"/>
            <w:shd w:val="clear" w:color="auto" w:fill="F2F2F2" w:themeFill="background1" w:themeFillShade="F2"/>
          </w:tcPr>
          <w:p w14:paraId="48F9FCB4" w14:textId="0ADC2129" w:rsidR="00F013FC" w:rsidRDefault="00000000" w:rsidP="00F013FC">
            <w:pPr>
              <w:jc w:val="center"/>
              <w:rPr>
                <w:lang w:eastAsia="en-CA"/>
              </w:rPr>
            </w:pPr>
            <w:sdt>
              <w:sdtPr>
                <w:rPr>
                  <w:lang w:eastAsia="en-CA"/>
                </w:rPr>
                <w:id w:val="-1527476775"/>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423" w:type="dxa"/>
            <w:shd w:val="clear" w:color="auto" w:fill="F2F2F2" w:themeFill="background1" w:themeFillShade="F2"/>
          </w:tcPr>
          <w:p w14:paraId="39606107" w14:textId="28D94020" w:rsidR="00F013FC" w:rsidRDefault="00000000" w:rsidP="00F013FC">
            <w:pPr>
              <w:jc w:val="center"/>
              <w:rPr>
                <w:lang w:eastAsia="en-CA"/>
              </w:rPr>
            </w:pPr>
            <w:sdt>
              <w:sdtPr>
                <w:rPr>
                  <w:lang w:eastAsia="en-CA"/>
                </w:rPr>
                <w:id w:val="-804545601"/>
                <w14:checkbox>
                  <w14:checked w14:val="1"/>
                  <w14:checkedState w14:val="0050" w14:font="Wingdings 2"/>
                  <w14:uncheckedState w14:val="0020" w14:font="Wingdings 2"/>
                </w14:checkbox>
              </w:sdtPr>
              <w:sdtContent>
                <w:r w:rsidR="00F013FC" w:rsidRPr="00950B26">
                  <w:rPr>
                    <w:lang w:eastAsia="en-CA"/>
                  </w:rPr>
                  <w:sym w:font="Wingdings 2" w:char="F050"/>
                </w:r>
              </w:sdtContent>
            </w:sdt>
          </w:p>
        </w:tc>
        <w:tc>
          <w:tcPr>
            <w:tcW w:w="964" w:type="dxa"/>
            <w:shd w:val="clear" w:color="auto" w:fill="F2F2F2" w:themeFill="background1" w:themeFillShade="F2"/>
            <w:vAlign w:val="center"/>
          </w:tcPr>
          <w:p w14:paraId="41772900" w14:textId="77777777" w:rsidR="00F013FC" w:rsidRDefault="00F013FC" w:rsidP="00F013FC">
            <w:pPr>
              <w:jc w:val="center"/>
              <w:rPr>
                <w:lang w:eastAsia="en-CA"/>
              </w:rPr>
            </w:pPr>
          </w:p>
        </w:tc>
        <w:tc>
          <w:tcPr>
            <w:tcW w:w="3288" w:type="dxa"/>
            <w:shd w:val="clear" w:color="auto" w:fill="F2F2F2" w:themeFill="background1" w:themeFillShade="F2"/>
          </w:tcPr>
          <w:p w14:paraId="136CCE94" w14:textId="77777777" w:rsidR="00F013FC" w:rsidRDefault="00F013FC" w:rsidP="00F013FC">
            <w:pPr>
              <w:rPr>
                <w:lang w:eastAsia="en-CA"/>
              </w:rPr>
            </w:pPr>
          </w:p>
        </w:tc>
      </w:tr>
      <w:tr w:rsidR="00F013FC" w14:paraId="1A5FA924" w14:textId="77777777" w:rsidTr="00DD2645">
        <w:tc>
          <w:tcPr>
            <w:tcW w:w="3060" w:type="dxa"/>
            <w:shd w:val="clear" w:color="auto" w:fill="F2F2F2" w:themeFill="background1" w:themeFillShade="F2"/>
          </w:tcPr>
          <w:p w14:paraId="6A46FBB8" w14:textId="6DDFF279" w:rsidR="00F013FC" w:rsidRDefault="00F013FC" w:rsidP="00F013FC">
            <w:pPr>
              <w:rPr>
                <w:lang w:eastAsia="en-CA"/>
              </w:rPr>
            </w:pPr>
            <w:r w:rsidRPr="00E75D62">
              <w:lastRenderedPageBreak/>
              <w:t>FOOD COURT DINING CEILING #1 HORN/STROBE - STROBE TEST</w:t>
            </w:r>
          </w:p>
        </w:tc>
        <w:tc>
          <w:tcPr>
            <w:tcW w:w="907" w:type="dxa"/>
            <w:shd w:val="clear" w:color="auto" w:fill="F2F2F2" w:themeFill="background1" w:themeFillShade="F2"/>
            <w:vAlign w:val="center"/>
          </w:tcPr>
          <w:p w14:paraId="4033B861" w14:textId="77777777" w:rsidR="00F013FC" w:rsidRDefault="00F013FC" w:rsidP="00F013FC">
            <w:pPr>
              <w:rPr>
                <w:lang w:eastAsia="en-CA"/>
              </w:rPr>
            </w:pPr>
          </w:p>
        </w:tc>
        <w:tc>
          <w:tcPr>
            <w:tcW w:w="686" w:type="dxa"/>
            <w:shd w:val="clear" w:color="auto" w:fill="F2F2F2" w:themeFill="background1" w:themeFillShade="F2"/>
          </w:tcPr>
          <w:p w14:paraId="1B3548B8" w14:textId="06AE07B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6336866" w14:textId="77777777" w:rsidR="00F013FC" w:rsidRDefault="00F013FC" w:rsidP="00F013FC">
            <w:pPr>
              <w:jc w:val="center"/>
              <w:rPr>
                <w:lang w:eastAsia="en-CA"/>
              </w:rPr>
            </w:pPr>
          </w:p>
        </w:tc>
        <w:tc>
          <w:tcPr>
            <w:tcW w:w="1101" w:type="dxa"/>
            <w:shd w:val="clear" w:color="auto" w:fill="F2F2F2" w:themeFill="background1" w:themeFillShade="F2"/>
          </w:tcPr>
          <w:p w14:paraId="5D38FBAD" w14:textId="77777777" w:rsidR="00F013FC" w:rsidRDefault="00F013FC" w:rsidP="00F013FC">
            <w:pPr>
              <w:jc w:val="center"/>
              <w:rPr>
                <w:lang w:eastAsia="en-CA"/>
              </w:rPr>
            </w:pPr>
          </w:p>
        </w:tc>
        <w:tc>
          <w:tcPr>
            <w:tcW w:w="850" w:type="dxa"/>
            <w:shd w:val="clear" w:color="auto" w:fill="F2F2F2" w:themeFill="background1" w:themeFillShade="F2"/>
            <w:vAlign w:val="center"/>
          </w:tcPr>
          <w:p w14:paraId="6E1C07E4" w14:textId="77777777" w:rsidR="00F013FC" w:rsidRDefault="00F013FC" w:rsidP="00F013FC">
            <w:pPr>
              <w:jc w:val="center"/>
              <w:rPr>
                <w:lang w:eastAsia="en-CA"/>
              </w:rPr>
            </w:pPr>
          </w:p>
        </w:tc>
        <w:tc>
          <w:tcPr>
            <w:tcW w:w="448" w:type="dxa"/>
            <w:shd w:val="clear" w:color="auto" w:fill="F2F2F2" w:themeFill="background1" w:themeFillShade="F2"/>
          </w:tcPr>
          <w:p w14:paraId="4467B32F" w14:textId="645FCEC0" w:rsidR="00F013FC" w:rsidRDefault="00000000" w:rsidP="00F013FC">
            <w:pPr>
              <w:jc w:val="center"/>
              <w:rPr>
                <w:lang w:eastAsia="en-CA"/>
              </w:rPr>
            </w:pPr>
            <w:sdt>
              <w:sdtPr>
                <w:rPr>
                  <w:lang w:eastAsia="en-CA"/>
                </w:rPr>
                <w:id w:val="-1183207062"/>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5951E791" w14:textId="77777777" w:rsidR="00F013FC" w:rsidRDefault="00F013FC" w:rsidP="00F013FC">
            <w:pPr>
              <w:jc w:val="center"/>
              <w:rPr>
                <w:lang w:eastAsia="en-CA"/>
              </w:rPr>
            </w:pPr>
          </w:p>
        </w:tc>
        <w:tc>
          <w:tcPr>
            <w:tcW w:w="448" w:type="dxa"/>
            <w:shd w:val="clear" w:color="auto" w:fill="F2F2F2" w:themeFill="background1" w:themeFillShade="F2"/>
          </w:tcPr>
          <w:p w14:paraId="362D892E" w14:textId="6A3B154B" w:rsidR="00F013FC" w:rsidRDefault="00000000" w:rsidP="00F013FC">
            <w:pPr>
              <w:jc w:val="center"/>
              <w:rPr>
                <w:lang w:eastAsia="en-CA"/>
              </w:rPr>
            </w:pPr>
            <w:sdt>
              <w:sdtPr>
                <w:rPr>
                  <w:lang w:eastAsia="en-CA"/>
                </w:rPr>
                <w:id w:val="2006312532"/>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0BF48BF2" w14:textId="71E3A8EE" w:rsidR="00F013FC" w:rsidRDefault="00000000" w:rsidP="00F013FC">
            <w:pPr>
              <w:jc w:val="center"/>
              <w:rPr>
                <w:lang w:eastAsia="en-CA"/>
              </w:rPr>
            </w:pPr>
            <w:sdt>
              <w:sdtPr>
                <w:rPr>
                  <w:lang w:eastAsia="en-CA"/>
                </w:rPr>
                <w:id w:val="1481197164"/>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3FA97B69" w14:textId="2515D272" w:rsidR="00F013FC" w:rsidRDefault="00000000" w:rsidP="00F013FC">
            <w:pPr>
              <w:jc w:val="center"/>
              <w:rPr>
                <w:lang w:eastAsia="en-CA"/>
              </w:rPr>
            </w:pPr>
            <w:sdt>
              <w:sdtPr>
                <w:rPr>
                  <w:lang w:eastAsia="en-CA"/>
                </w:rPr>
                <w:id w:val="-43459050"/>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63F04355" w14:textId="77777777" w:rsidR="00F013FC" w:rsidRDefault="00F013FC" w:rsidP="00F013FC">
            <w:pPr>
              <w:jc w:val="center"/>
              <w:rPr>
                <w:lang w:eastAsia="en-CA"/>
              </w:rPr>
            </w:pPr>
          </w:p>
        </w:tc>
        <w:tc>
          <w:tcPr>
            <w:tcW w:w="3288" w:type="dxa"/>
            <w:shd w:val="clear" w:color="auto" w:fill="F2F2F2" w:themeFill="background1" w:themeFillShade="F2"/>
          </w:tcPr>
          <w:p w14:paraId="13540C11" w14:textId="77777777" w:rsidR="00F013FC" w:rsidRDefault="00F013FC" w:rsidP="00F013FC">
            <w:pPr>
              <w:rPr>
                <w:lang w:eastAsia="en-CA"/>
              </w:rPr>
            </w:pPr>
          </w:p>
        </w:tc>
      </w:tr>
      <w:tr w:rsidR="00F013FC" w14:paraId="36F20923" w14:textId="77777777" w:rsidTr="00DD2645">
        <w:tc>
          <w:tcPr>
            <w:tcW w:w="3060" w:type="dxa"/>
            <w:shd w:val="clear" w:color="auto" w:fill="F2F2F2" w:themeFill="background1" w:themeFillShade="F2"/>
          </w:tcPr>
          <w:p w14:paraId="62E8900F" w14:textId="3C1E5BF4" w:rsidR="00F013FC" w:rsidRDefault="00F013FC" w:rsidP="00F013FC">
            <w:pPr>
              <w:rPr>
                <w:lang w:eastAsia="en-CA"/>
              </w:rPr>
            </w:pPr>
            <w:r w:rsidRPr="00E75D62">
              <w:t>FOOD COURT DINING CEILING #2 HORN/STROBE - HORN TEST</w:t>
            </w:r>
          </w:p>
        </w:tc>
        <w:tc>
          <w:tcPr>
            <w:tcW w:w="907" w:type="dxa"/>
            <w:shd w:val="clear" w:color="auto" w:fill="F2F2F2" w:themeFill="background1" w:themeFillShade="F2"/>
            <w:vAlign w:val="center"/>
          </w:tcPr>
          <w:p w14:paraId="0EEB8251" w14:textId="77777777" w:rsidR="00F013FC" w:rsidRDefault="00F013FC" w:rsidP="00F013FC">
            <w:pPr>
              <w:rPr>
                <w:lang w:eastAsia="en-CA"/>
              </w:rPr>
            </w:pPr>
          </w:p>
        </w:tc>
        <w:tc>
          <w:tcPr>
            <w:tcW w:w="686" w:type="dxa"/>
            <w:shd w:val="clear" w:color="auto" w:fill="F2F2F2" w:themeFill="background1" w:themeFillShade="F2"/>
          </w:tcPr>
          <w:p w14:paraId="7BF3225B" w14:textId="5D69F2D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97A0175" w14:textId="77777777" w:rsidR="00F013FC" w:rsidRDefault="00F013FC" w:rsidP="00F013FC">
            <w:pPr>
              <w:jc w:val="center"/>
              <w:rPr>
                <w:lang w:eastAsia="en-CA"/>
              </w:rPr>
            </w:pPr>
          </w:p>
        </w:tc>
        <w:tc>
          <w:tcPr>
            <w:tcW w:w="1101" w:type="dxa"/>
            <w:shd w:val="clear" w:color="auto" w:fill="F2F2F2" w:themeFill="background1" w:themeFillShade="F2"/>
          </w:tcPr>
          <w:p w14:paraId="1896BDD9" w14:textId="77777777" w:rsidR="00F013FC" w:rsidRDefault="00F013FC" w:rsidP="00F013FC">
            <w:pPr>
              <w:jc w:val="center"/>
              <w:rPr>
                <w:lang w:eastAsia="en-CA"/>
              </w:rPr>
            </w:pPr>
          </w:p>
        </w:tc>
        <w:tc>
          <w:tcPr>
            <w:tcW w:w="850" w:type="dxa"/>
            <w:shd w:val="clear" w:color="auto" w:fill="F2F2F2" w:themeFill="background1" w:themeFillShade="F2"/>
            <w:vAlign w:val="center"/>
          </w:tcPr>
          <w:p w14:paraId="69FDE73A" w14:textId="77777777" w:rsidR="00F013FC" w:rsidRDefault="00F013FC" w:rsidP="00F013FC">
            <w:pPr>
              <w:jc w:val="center"/>
              <w:rPr>
                <w:lang w:eastAsia="en-CA"/>
              </w:rPr>
            </w:pPr>
          </w:p>
        </w:tc>
        <w:tc>
          <w:tcPr>
            <w:tcW w:w="448" w:type="dxa"/>
            <w:shd w:val="clear" w:color="auto" w:fill="F2F2F2" w:themeFill="background1" w:themeFillShade="F2"/>
          </w:tcPr>
          <w:p w14:paraId="4C9C7B27" w14:textId="51D8D0DE" w:rsidR="00F013FC" w:rsidRDefault="00000000" w:rsidP="00F013FC">
            <w:pPr>
              <w:jc w:val="center"/>
              <w:rPr>
                <w:lang w:eastAsia="en-CA"/>
              </w:rPr>
            </w:pPr>
            <w:sdt>
              <w:sdtPr>
                <w:rPr>
                  <w:lang w:eastAsia="en-CA"/>
                </w:rPr>
                <w:id w:val="-1793667415"/>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2A2D7444" w14:textId="77777777" w:rsidR="00F013FC" w:rsidRDefault="00F013FC" w:rsidP="00F013FC">
            <w:pPr>
              <w:jc w:val="center"/>
              <w:rPr>
                <w:lang w:eastAsia="en-CA"/>
              </w:rPr>
            </w:pPr>
          </w:p>
        </w:tc>
        <w:tc>
          <w:tcPr>
            <w:tcW w:w="448" w:type="dxa"/>
            <w:shd w:val="clear" w:color="auto" w:fill="F2F2F2" w:themeFill="background1" w:themeFillShade="F2"/>
          </w:tcPr>
          <w:p w14:paraId="2CD21A2A" w14:textId="34247CEE" w:rsidR="00F013FC" w:rsidRDefault="00000000" w:rsidP="00F013FC">
            <w:pPr>
              <w:jc w:val="center"/>
              <w:rPr>
                <w:lang w:eastAsia="en-CA"/>
              </w:rPr>
            </w:pPr>
            <w:sdt>
              <w:sdtPr>
                <w:rPr>
                  <w:lang w:eastAsia="en-CA"/>
                </w:rPr>
                <w:id w:val="-279416282"/>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13427F59" w14:textId="551DACFD" w:rsidR="00F013FC" w:rsidRDefault="00000000" w:rsidP="00F013FC">
            <w:pPr>
              <w:jc w:val="center"/>
              <w:rPr>
                <w:lang w:eastAsia="en-CA"/>
              </w:rPr>
            </w:pPr>
            <w:sdt>
              <w:sdtPr>
                <w:rPr>
                  <w:lang w:eastAsia="en-CA"/>
                </w:rPr>
                <w:id w:val="-1951919991"/>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791C34BF" w14:textId="4AD67955" w:rsidR="00F013FC" w:rsidRDefault="00000000" w:rsidP="00F013FC">
            <w:pPr>
              <w:jc w:val="center"/>
              <w:rPr>
                <w:lang w:eastAsia="en-CA"/>
              </w:rPr>
            </w:pPr>
            <w:sdt>
              <w:sdtPr>
                <w:rPr>
                  <w:lang w:eastAsia="en-CA"/>
                </w:rPr>
                <w:id w:val="-1569876495"/>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4A20852A" w14:textId="77777777" w:rsidR="00F013FC" w:rsidRDefault="00F013FC" w:rsidP="00F013FC">
            <w:pPr>
              <w:jc w:val="center"/>
              <w:rPr>
                <w:lang w:eastAsia="en-CA"/>
              </w:rPr>
            </w:pPr>
          </w:p>
        </w:tc>
        <w:tc>
          <w:tcPr>
            <w:tcW w:w="3288" w:type="dxa"/>
            <w:shd w:val="clear" w:color="auto" w:fill="F2F2F2" w:themeFill="background1" w:themeFillShade="F2"/>
          </w:tcPr>
          <w:p w14:paraId="5CA166CF" w14:textId="77777777" w:rsidR="00F013FC" w:rsidRDefault="00F013FC" w:rsidP="00F013FC">
            <w:pPr>
              <w:rPr>
                <w:lang w:eastAsia="en-CA"/>
              </w:rPr>
            </w:pPr>
          </w:p>
        </w:tc>
      </w:tr>
      <w:tr w:rsidR="00F013FC" w14:paraId="61BE5276" w14:textId="77777777" w:rsidTr="00DD2645">
        <w:tc>
          <w:tcPr>
            <w:tcW w:w="3060" w:type="dxa"/>
            <w:shd w:val="clear" w:color="auto" w:fill="F2F2F2" w:themeFill="background1" w:themeFillShade="F2"/>
          </w:tcPr>
          <w:p w14:paraId="7E5559CE" w14:textId="53465BB1" w:rsidR="00F013FC" w:rsidRDefault="00F013FC" w:rsidP="00F013FC">
            <w:pPr>
              <w:rPr>
                <w:lang w:eastAsia="en-CA"/>
              </w:rPr>
            </w:pPr>
            <w:r w:rsidRPr="00E75D62">
              <w:t>FOOD COURT DINING CEILING #2 HORN/STROBE - STROBE TEST</w:t>
            </w:r>
          </w:p>
        </w:tc>
        <w:tc>
          <w:tcPr>
            <w:tcW w:w="907" w:type="dxa"/>
            <w:shd w:val="clear" w:color="auto" w:fill="F2F2F2" w:themeFill="background1" w:themeFillShade="F2"/>
            <w:vAlign w:val="center"/>
          </w:tcPr>
          <w:p w14:paraId="2B6328BA" w14:textId="77777777" w:rsidR="00F013FC" w:rsidRDefault="00F013FC" w:rsidP="00F013FC">
            <w:pPr>
              <w:rPr>
                <w:lang w:eastAsia="en-CA"/>
              </w:rPr>
            </w:pPr>
          </w:p>
        </w:tc>
        <w:tc>
          <w:tcPr>
            <w:tcW w:w="686" w:type="dxa"/>
            <w:shd w:val="clear" w:color="auto" w:fill="F2F2F2" w:themeFill="background1" w:themeFillShade="F2"/>
          </w:tcPr>
          <w:p w14:paraId="161E28D6" w14:textId="4496A86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E11553D" w14:textId="77777777" w:rsidR="00F013FC" w:rsidRDefault="00F013FC" w:rsidP="00F013FC">
            <w:pPr>
              <w:jc w:val="center"/>
              <w:rPr>
                <w:lang w:eastAsia="en-CA"/>
              </w:rPr>
            </w:pPr>
          </w:p>
        </w:tc>
        <w:tc>
          <w:tcPr>
            <w:tcW w:w="1101" w:type="dxa"/>
            <w:shd w:val="clear" w:color="auto" w:fill="F2F2F2" w:themeFill="background1" w:themeFillShade="F2"/>
          </w:tcPr>
          <w:p w14:paraId="19FFC12E" w14:textId="77777777" w:rsidR="00F013FC" w:rsidRDefault="00F013FC" w:rsidP="00F013FC">
            <w:pPr>
              <w:jc w:val="center"/>
              <w:rPr>
                <w:lang w:eastAsia="en-CA"/>
              </w:rPr>
            </w:pPr>
          </w:p>
        </w:tc>
        <w:tc>
          <w:tcPr>
            <w:tcW w:w="850" w:type="dxa"/>
            <w:shd w:val="clear" w:color="auto" w:fill="F2F2F2" w:themeFill="background1" w:themeFillShade="F2"/>
            <w:vAlign w:val="center"/>
          </w:tcPr>
          <w:p w14:paraId="03A2C826" w14:textId="77777777" w:rsidR="00F013FC" w:rsidRDefault="00F013FC" w:rsidP="00F013FC">
            <w:pPr>
              <w:jc w:val="center"/>
              <w:rPr>
                <w:lang w:eastAsia="en-CA"/>
              </w:rPr>
            </w:pPr>
          </w:p>
        </w:tc>
        <w:tc>
          <w:tcPr>
            <w:tcW w:w="448" w:type="dxa"/>
            <w:shd w:val="clear" w:color="auto" w:fill="F2F2F2" w:themeFill="background1" w:themeFillShade="F2"/>
          </w:tcPr>
          <w:p w14:paraId="16E50365" w14:textId="7AA7AC15" w:rsidR="00F013FC" w:rsidRDefault="00000000" w:rsidP="00F013FC">
            <w:pPr>
              <w:jc w:val="center"/>
              <w:rPr>
                <w:lang w:eastAsia="en-CA"/>
              </w:rPr>
            </w:pPr>
            <w:sdt>
              <w:sdtPr>
                <w:rPr>
                  <w:lang w:eastAsia="en-CA"/>
                </w:rPr>
                <w:id w:val="195277805"/>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6ABFE5E6" w14:textId="77777777" w:rsidR="00F013FC" w:rsidRDefault="00F013FC" w:rsidP="00F013FC">
            <w:pPr>
              <w:jc w:val="center"/>
              <w:rPr>
                <w:lang w:eastAsia="en-CA"/>
              </w:rPr>
            </w:pPr>
          </w:p>
        </w:tc>
        <w:tc>
          <w:tcPr>
            <w:tcW w:w="448" w:type="dxa"/>
            <w:shd w:val="clear" w:color="auto" w:fill="F2F2F2" w:themeFill="background1" w:themeFillShade="F2"/>
          </w:tcPr>
          <w:p w14:paraId="5EE388D6" w14:textId="41A710B2" w:rsidR="00F013FC" w:rsidRDefault="00000000" w:rsidP="00F013FC">
            <w:pPr>
              <w:jc w:val="center"/>
              <w:rPr>
                <w:lang w:eastAsia="en-CA"/>
              </w:rPr>
            </w:pPr>
            <w:sdt>
              <w:sdtPr>
                <w:rPr>
                  <w:lang w:eastAsia="en-CA"/>
                </w:rPr>
                <w:id w:val="-307092566"/>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5A05633D" w14:textId="679FEFA8" w:rsidR="00F013FC" w:rsidRDefault="00000000" w:rsidP="00F013FC">
            <w:pPr>
              <w:jc w:val="center"/>
              <w:rPr>
                <w:lang w:eastAsia="en-CA"/>
              </w:rPr>
            </w:pPr>
            <w:sdt>
              <w:sdtPr>
                <w:rPr>
                  <w:lang w:eastAsia="en-CA"/>
                </w:rPr>
                <w:id w:val="-586993350"/>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1BBD11C6" w14:textId="6549047E" w:rsidR="00F013FC" w:rsidRDefault="00000000" w:rsidP="00F013FC">
            <w:pPr>
              <w:jc w:val="center"/>
              <w:rPr>
                <w:lang w:eastAsia="en-CA"/>
              </w:rPr>
            </w:pPr>
            <w:sdt>
              <w:sdtPr>
                <w:rPr>
                  <w:lang w:eastAsia="en-CA"/>
                </w:rPr>
                <w:id w:val="1106396932"/>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3F5FA103" w14:textId="77777777" w:rsidR="00F013FC" w:rsidRDefault="00F013FC" w:rsidP="00F013FC">
            <w:pPr>
              <w:jc w:val="center"/>
              <w:rPr>
                <w:lang w:eastAsia="en-CA"/>
              </w:rPr>
            </w:pPr>
          </w:p>
        </w:tc>
        <w:tc>
          <w:tcPr>
            <w:tcW w:w="3288" w:type="dxa"/>
            <w:shd w:val="clear" w:color="auto" w:fill="F2F2F2" w:themeFill="background1" w:themeFillShade="F2"/>
          </w:tcPr>
          <w:p w14:paraId="52B0BFE3" w14:textId="77777777" w:rsidR="00F013FC" w:rsidRDefault="00F013FC" w:rsidP="00F013FC">
            <w:pPr>
              <w:rPr>
                <w:lang w:eastAsia="en-CA"/>
              </w:rPr>
            </w:pPr>
          </w:p>
        </w:tc>
      </w:tr>
      <w:tr w:rsidR="00F013FC" w14:paraId="22DA9379" w14:textId="77777777" w:rsidTr="00DD2645">
        <w:tc>
          <w:tcPr>
            <w:tcW w:w="3060" w:type="dxa"/>
            <w:shd w:val="clear" w:color="auto" w:fill="F2F2F2" w:themeFill="background1" w:themeFillShade="F2"/>
          </w:tcPr>
          <w:p w14:paraId="5D6E6164" w14:textId="0A8238F1" w:rsidR="00F013FC" w:rsidRDefault="00F013FC" w:rsidP="00F013FC">
            <w:pPr>
              <w:rPr>
                <w:lang w:eastAsia="en-CA"/>
              </w:rPr>
            </w:pPr>
            <w:r w:rsidRPr="00E75D62">
              <w:t>FOOD COURT DINING CEILING #3 HORN/STROBE - HORN TEST</w:t>
            </w:r>
          </w:p>
        </w:tc>
        <w:tc>
          <w:tcPr>
            <w:tcW w:w="907" w:type="dxa"/>
            <w:shd w:val="clear" w:color="auto" w:fill="F2F2F2" w:themeFill="background1" w:themeFillShade="F2"/>
            <w:vAlign w:val="center"/>
          </w:tcPr>
          <w:p w14:paraId="6E9B2213" w14:textId="77777777" w:rsidR="00F013FC" w:rsidRDefault="00F013FC" w:rsidP="00F013FC">
            <w:pPr>
              <w:rPr>
                <w:lang w:eastAsia="en-CA"/>
              </w:rPr>
            </w:pPr>
          </w:p>
        </w:tc>
        <w:tc>
          <w:tcPr>
            <w:tcW w:w="686" w:type="dxa"/>
            <w:shd w:val="clear" w:color="auto" w:fill="F2F2F2" w:themeFill="background1" w:themeFillShade="F2"/>
          </w:tcPr>
          <w:p w14:paraId="5077308E" w14:textId="62C85AE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78EA8F5" w14:textId="77777777" w:rsidR="00F013FC" w:rsidRDefault="00F013FC" w:rsidP="00F013FC">
            <w:pPr>
              <w:jc w:val="center"/>
              <w:rPr>
                <w:lang w:eastAsia="en-CA"/>
              </w:rPr>
            </w:pPr>
          </w:p>
        </w:tc>
        <w:tc>
          <w:tcPr>
            <w:tcW w:w="1101" w:type="dxa"/>
            <w:shd w:val="clear" w:color="auto" w:fill="F2F2F2" w:themeFill="background1" w:themeFillShade="F2"/>
          </w:tcPr>
          <w:p w14:paraId="06F46BAA" w14:textId="77777777" w:rsidR="00F013FC" w:rsidRDefault="00F013FC" w:rsidP="00F013FC">
            <w:pPr>
              <w:jc w:val="center"/>
              <w:rPr>
                <w:lang w:eastAsia="en-CA"/>
              </w:rPr>
            </w:pPr>
          </w:p>
        </w:tc>
        <w:tc>
          <w:tcPr>
            <w:tcW w:w="850" w:type="dxa"/>
            <w:shd w:val="clear" w:color="auto" w:fill="F2F2F2" w:themeFill="background1" w:themeFillShade="F2"/>
            <w:vAlign w:val="center"/>
          </w:tcPr>
          <w:p w14:paraId="69D3161F" w14:textId="77777777" w:rsidR="00F013FC" w:rsidRDefault="00F013FC" w:rsidP="00F013FC">
            <w:pPr>
              <w:jc w:val="center"/>
              <w:rPr>
                <w:lang w:eastAsia="en-CA"/>
              </w:rPr>
            </w:pPr>
          </w:p>
        </w:tc>
        <w:tc>
          <w:tcPr>
            <w:tcW w:w="448" w:type="dxa"/>
            <w:shd w:val="clear" w:color="auto" w:fill="F2F2F2" w:themeFill="background1" w:themeFillShade="F2"/>
          </w:tcPr>
          <w:p w14:paraId="62049A65" w14:textId="74172761" w:rsidR="00F013FC" w:rsidRDefault="00000000" w:rsidP="00F013FC">
            <w:pPr>
              <w:jc w:val="center"/>
              <w:rPr>
                <w:lang w:eastAsia="en-CA"/>
              </w:rPr>
            </w:pPr>
            <w:sdt>
              <w:sdtPr>
                <w:rPr>
                  <w:lang w:eastAsia="en-CA"/>
                </w:rPr>
                <w:id w:val="453215683"/>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65A40D8C" w14:textId="77777777" w:rsidR="00F013FC" w:rsidRDefault="00F013FC" w:rsidP="00F013FC">
            <w:pPr>
              <w:jc w:val="center"/>
              <w:rPr>
                <w:lang w:eastAsia="en-CA"/>
              </w:rPr>
            </w:pPr>
          </w:p>
        </w:tc>
        <w:tc>
          <w:tcPr>
            <w:tcW w:w="448" w:type="dxa"/>
            <w:shd w:val="clear" w:color="auto" w:fill="F2F2F2" w:themeFill="background1" w:themeFillShade="F2"/>
          </w:tcPr>
          <w:p w14:paraId="61A8B389" w14:textId="2BDC776F" w:rsidR="00F013FC" w:rsidRDefault="00000000" w:rsidP="00F013FC">
            <w:pPr>
              <w:jc w:val="center"/>
              <w:rPr>
                <w:lang w:eastAsia="en-CA"/>
              </w:rPr>
            </w:pPr>
            <w:sdt>
              <w:sdtPr>
                <w:rPr>
                  <w:lang w:eastAsia="en-CA"/>
                </w:rPr>
                <w:id w:val="-2106566763"/>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1FFC7C64" w14:textId="10EB6B09" w:rsidR="00F013FC" w:rsidRDefault="00000000" w:rsidP="00F013FC">
            <w:pPr>
              <w:jc w:val="center"/>
              <w:rPr>
                <w:lang w:eastAsia="en-CA"/>
              </w:rPr>
            </w:pPr>
            <w:sdt>
              <w:sdtPr>
                <w:rPr>
                  <w:lang w:eastAsia="en-CA"/>
                </w:rPr>
                <w:id w:val="-76365477"/>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343CD834" w14:textId="0B1AC7CF" w:rsidR="00F013FC" w:rsidRDefault="00000000" w:rsidP="00F013FC">
            <w:pPr>
              <w:jc w:val="center"/>
              <w:rPr>
                <w:lang w:eastAsia="en-CA"/>
              </w:rPr>
            </w:pPr>
            <w:sdt>
              <w:sdtPr>
                <w:rPr>
                  <w:lang w:eastAsia="en-CA"/>
                </w:rPr>
                <w:id w:val="2054958999"/>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1D3F0E7F" w14:textId="77777777" w:rsidR="00F013FC" w:rsidRDefault="00F013FC" w:rsidP="00F013FC">
            <w:pPr>
              <w:jc w:val="center"/>
              <w:rPr>
                <w:lang w:eastAsia="en-CA"/>
              </w:rPr>
            </w:pPr>
          </w:p>
        </w:tc>
        <w:tc>
          <w:tcPr>
            <w:tcW w:w="3288" w:type="dxa"/>
            <w:shd w:val="clear" w:color="auto" w:fill="F2F2F2" w:themeFill="background1" w:themeFillShade="F2"/>
          </w:tcPr>
          <w:p w14:paraId="171BDC2E" w14:textId="77777777" w:rsidR="00F013FC" w:rsidRDefault="00F013FC" w:rsidP="00F013FC">
            <w:pPr>
              <w:rPr>
                <w:lang w:eastAsia="en-CA"/>
              </w:rPr>
            </w:pPr>
          </w:p>
        </w:tc>
      </w:tr>
      <w:tr w:rsidR="00F013FC" w14:paraId="3C5E1C43" w14:textId="77777777" w:rsidTr="00DD2645">
        <w:tc>
          <w:tcPr>
            <w:tcW w:w="3060" w:type="dxa"/>
            <w:shd w:val="clear" w:color="auto" w:fill="F2F2F2" w:themeFill="background1" w:themeFillShade="F2"/>
          </w:tcPr>
          <w:p w14:paraId="36585CBA" w14:textId="668841A9" w:rsidR="00F013FC" w:rsidRDefault="00F013FC" w:rsidP="00F013FC">
            <w:pPr>
              <w:rPr>
                <w:lang w:eastAsia="en-CA"/>
              </w:rPr>
            </w:pPr>
            <w:r w:rsidRPr="00E75D62">
              <w:t>FOOD COURT DINING CEILING #3 HORN/STROBE - STROBE TEST</w:t>
            </w:r>
          </w:p>
        </w:tc>
        <w:tc>
          <w:tcPr>
            <w:tcW w:w="907" w:type="dxa"/>
            <w:shd w:val="clear" w:color="auto" w:fill="F2F2F2" w:themeFill="background1" w:themeFillShade="F2"/>
            <w:vAlign w:val="center"/>
          </w:tcPr>
          <w:p w14:paraId="76EA2841" w14:textId="77777777" w:rsidR="00F013FC" w:rsidRDefault="00F013FC" w:rsidP="00F013FC">
            <w:pPr>
              <w:rPr>
                <w:lang w:eastAsia="en-CA"/>
              </w:rPr>
            </w:pPr>
          </w:p>
        </w:tc>
        <w:tc>
          <w:tcPr>
            <w:tcW w:w="686" w:type="dxa"/>
            <w:shd w:val="clear" w:color="auto" w:fill="F2F2F2" w:themeFill="background1" w:themeFillShade="F2"/>
          </w:tcPr>
          <w:p w14:paraId="101739E8" w14:textId="3B53383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6152929" w14:textId="77777777" w:rsidR="00F013FC" w:rsidRDefault="00F013FC" w:rsidP="00F013FC">
            <w:pPr>
              <w:jc w:val="center"/>
              <w:rPr>
                <w:lang w:eastAsia="en-CA"/>
              </w:rPr>
            </w:pPr>
          </w:p>
        </w:tc>
        <w:tc>
          <w:tcPr>
            <w:tcW w:w="1101" w:type="dxa"/>
            <w:shd w:val="clear" w:color="auto" w:fill="F2F2F2" w:themeFill="background1" w:themeFillShade="F2"/>
          </w:tcPr>
          <w:p w14:paraId="54D8E65B" w14:textId="77777777" w:rsidR="00F013FC" w:rsidRDefault="00F013FC" w:rsidP="00F013FC">
            <w:pPr>
              <w:jc w:val="center"/>
              <w:rPr>
                <w:lang w:eastAsia="en-CA"/>
              </w:rPr>
            </w:pPr>
          </w:p>
        </w:tc>
        <w:tc>
          <w:tcPr>
            <w:tcW w:w="850" w:type="dxa"/>
            <w:shd w:val="clear" w:color="auto" w:fill="F2F2F2" w:themeFill="background1" w:themeFillShade="F2"/>
            <w:vAlign w:val="center"/>
          </w:tcPr>
          <w:p w14:paraId="200A1072" w14:textId="77777777" w:rsidR="00F013FC" w:rsidRDefault="00F013FC" w:rsidP="00F013FC">
            <w:pPr>
              <w:jc w:val="center"/>
              <w:rPr>
                <w:lang w:eastAsia="en-CA"/>
              </w:rPr>
            </w:pPr>
          </w:p>
        </w:tc>
        <w:tc>
          <w:tcPr>
            <w:tcW w:w="448" w:type="dxa"/>
            <w:shd w:val="clear" w:color="auto" w:fill="F2F2F2" w:themeFill="background1" w:themeFillShade="F2"/>
          </w:tcPr>
          <w:p w14:paraId="3D25A1A8" w14:textId="6A1E0FC0" w:rsidR="00F013FC" w:rsidRDefault="00000000" w:rsidP="00F013FC">
            <w:pPr>
              <w:jc w:val="center"/>
              <w:rPr>
                <w:lang w:eastAsia="en-CA"/>
              </w:rPr>
            </w:pPr>
            <w:sdt>
              <w:sdtPr>
                <w:rPr>
                  <w:lang w:eastAsia="en-CA"/>
                </w:rPr>
                <w:id w:val="1855833356"/>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67B7855E" w14:textId="77777777" w:rsidR="00F013FC" w:rsidRDefault="00F013FC" w:rsidP="00F013FC">
            <w:pPr>
              <w:jc w:val="center"/>
              <w:rPr>
                <w:lang w:eastAsia="en-CA"/>
              </w:rPr>
            </w:pPr>
          </w:p>
        </w:tc>
        <w:tc>
          <w:tcPr>
            <w:tcW w:w="448" w:type="dxa"/>
            <w:shd w:val="clear" w:color="auto" w:fill="F2F2F2" w:themeFill="background1" w:themeFillShade="F2"/>
          </w:tcPr>
          <w:p w14:paraId="0684511A" w14:textId="09677D22" w:rsidR="00F013FC" w:rsidRDefault="00000000" w:rsidP="00F013FC">
            <w:pPr>
              <w:jc w:val="center"/>
              <w:rPr>
                <w:lang w:eastAsia="en-CA"/>
              </w:rPr>
            </w:pPr>
            <w:sdt>
              <w:sdtPr>
                <w:rPr>
                  <w:lang w:eastAsia="en-CA"/>
                </w:rPr>
                <w:id w:val="-2017680850"/>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1D27FFC8" w14:textId="50F34A8C" w:rsidR="00F013FC" w:rsidRDefault="00000000" w:rsidP="00F013FC">
            <w:pPr>
              <w:jc w:val="center"/>
              <w:rPr>
                <w:lang w:eastAsia="en-CA"/>
              </w:rPr>
            </w:pPr>
            <w:sdt>
              <w:sdtPr>
                <w:rPr>
                  <w:lang w:eastAsia="en-CA"/>
                </w:rPr>
                <w:id w:val="1693181211"/>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228C4B03" w14:textId="0EE7F1F4" w:rsidR="00F013FC" w:rsidRDefault="00000000" w:rsidP="00F013FC">
            <w:pPr>
              <w:jc w:val="center"/>
              <w:rPr>
                <w:lang w:eastAsia="en-CA"/>
              </w:rPr>
            </w:pPr>
            <w:sdt>
              <w:sdtPr>
                <w:rPr>
                  <w:lang w:eastAsia="en-CA"/>
                </w:rPr>
                <w:id w:val="987750522"/>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7B268422" w14:textId="77777777" w:rsidR="00F013FC" w:rsidRDefault="00F013FC" w:rsidP="00F013FC">
            <w:pPr>
              <w:jc w:val="center"/>
              <w:rPr>
                <w:lang w:eastAsia="en-CA"/>
              </w:rPr>
            </w:pPr>
          </w:p>
        </w:tc>
        <w:tc>
          <w:tcPr>
            <w:tcW w:w="3288" w:type="dxa"/>
            <w:shd w:val="clear" w:color="auto" w:fill="F2F2F2" w:themeFill="background1" w:themeFillShade="F2"/>
          </w:tcPr>
          <w:p w14:paraId="0FA80896" w14:textId="77777777" w:rsidR="00F013FC" w:rsidRDefault="00F013FC" w:rsidP="00F013FC">
            <w:pPr>
              <w:rPr>
                <w:lang w:eastAsia="en-CA"/>
              </w:rPr>
            </w:pPr>
          </w:p>
        </w:tc>
      </w:tr>
      <w:tr w:rsidR="00F013FC" w14:paraId="323F321A" w14:textId="77777777" w:rsidTr="00DD2645">
        <w:tc>
          <w:tcPr>
            <w:tcW w:w="3060" w:type="dxa"/>
            <w:shd w:val="clear" w:color="auto" w:fill="F2F2F2" w:themeFill="background1" w:themeFillShade="F2"/>
          </w:tcPr>
          <w:p w14:paraId="016F11E8" w14:textId="3E9F432C" w:rsidR="00F013FC" w:rsidRDefault="00F013FC" w:rsidP="00F013FC">
            <w:pPr>
              <w:rPr>
                <w:lang w:eastAsia="en-CA"/>
              </w:rPr>
            </w:pPr>
            <w:r w:rsidRPr="00E75D62">
              <w:t>FOOD COURT DINING CEILING #4 HORN/STROBE - HORN TEST</w:t>
            </w:r>
          </w:p>
        </w:tc>
        <w:tc>
          <w:tcPr>
            <w:tcW w:w="907" w:type="dxa"/>
            <w:shd w:val="clear" w:color="auto" w:fill="F2F2F2" w:themeFill="background1" w:themeFillShade="F2"/>
            <w:vAlign w:val="center"/>
          </w:tcPr>
          <w:p w14:paraId="1D0EA369" w14:textId="77777777" w:rsidR="00F013FC" w:rsidRDefault="00F013FC" w:rsidP="00F013FC">
            <w:pPr>
              <w:rPr>
                <w:lang w:eastAsia="en-CA"/>
              </w:rPr>
            </w:pPr>
          </w:p>
        </w:tc>
        <w:tc>
          <w:tcPr>
            <w:tcW w:w="686" w:type="dxa"/>
            <w:shd w:val="clear" w:color="auto" w:fill="F2F2F2" w:themeFill="background1" w:themeFillShade="F2"/>
          </w:tcPr>
          <w:p w14:paraId="559FBA7A" w14:textId="029F6A1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BC1BCA9" w14:textId="77777777" w:rsidR="00F013FC" w:rsidRDefault="00F013FC" w:rsidP="00F013FC">
            <w:pPr>
              <w:jc w:val="center"/>
              <w:rPr>
                <w:lang w:eastAsia="en-CA"/>
              </w:rPr>
            </w:pPr>
          </w:p>
        </w:tc>
        <w:tc>
          <w:tcPr>
            <w:tcW w:w="1101" w:type="dxa"/>
            <w:shd w:val="clear" w:color="auto" w:fill="F2F2F2" w:themeFill="background1" w:themeFillShade="F2"/>
          </w:tcPr>
          <w:p w14:paraId="026F9BEE" w14:textId="77777777" w:rsidR="00F013FC" w:rsidRDefault="00F013FC" w:rsidP="00F013FC">
            <w:pPr>
              <w:jc w:val="center"/>
              <w:rPr>
                <w:lang w:eastAsia="en-CA"/>
              </w:rPr>
            </w:pPr>
          </w:p>
        </w:tc>
        <w:tc>
          <w:tcPr>
            <w:tcW w:w="850" w:type="dxa"/>
            <w:shd w:val="clear" w:color="auto" w:fill="F2F2F2" w:themeFill="background1" w:themeFillShade="F2"/>
            <w:vAlign w:val="center"/>
          </w:tcPr>
          <w:p w14:paraId="0EBDA8BE" w14:textId="77777777" w:rsidR="00F013FC" w:rsidRDefault="00F013FC" w:rsidP="00F013FC">
            <w:pPr>
              <w:jc w:val="center"/>
              <w:rPr>
                <w:lang w:eastAsia="en-CA"/>
              </w:rPr>
            </w:pPr>
          </w:p>
        </w:tc>
        <w:tc>
          <w:tcPr>
            <w:tcW w:w="448" w:type="dxa"/>
            <w:shd w:val="clear" w:color="auto" w:fill="F2F2F2" w:themeFill="background1" w:themeFillShade="F2"/>
          </w:tcPr>
          <w:p w14:paraId="1CFF4C1B" w14:textId="715071D1" w:rsidR="00F013FC" w:rsidRDefault="00000000" w:rsidP="00F013FC">
            <w:pPr>
              <w:jc w:val="center"/>
              <w:rPr>
                <w:lang w:eastAsia="en-CA"/>
              </w:rPr>
            </w:pPr>
            <w:sdt>
              <w:sdtPr>
                <w:rPr>
                  <w:lang w:eastAsia="en-CA"/>
                </w:rPr>
                <w:id w:val="1017035610"/>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09177271" w14:textId="77777777" w:rsidR="00F013FC" w:rsidRDefault="00F013FC" w:rsidP="00F013FC">
            <w:pPr>
              <w:jc w:val="center"/>
              <w:rPr>
                <w:lang w:eastAsia="en-CA"/>
              </w:rPr>
            </w:pPr>
          </w:p>
        </w:tc>
        <w:tc>
          <w:tcPr>
            <w:tcW w:w="448" w:type="dxa"/>
            <w:shd w:val="clear" w:color="auto" w:fill="F2F2F2" w:themeFill="background1" w:themeFillShade="F2"/>
          </w:tcPr>
          <w:p w14:paraId="638E093A" w14:textId="540DCDAE" w:rsidR="00F013FC" w:rsidRDefault="00000000" w:rsidP="00F013FC">
            <w:pPr>
              <w:jc w:val="center"/>
              <w:rPr>
                <w:lang w:eastAsia="en-CA"/>
              </w:rPr>
            </w:pPr>
            <w:sdt>
              <w:sdtPr>
                <w:rPr>
                  <w:lang w:eastAsia="en-CA"/>
                </w:rPr>
                <w:id w:val="-999342059"/>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5B04EE67" w14:textId="688B3DAB" w:rsidR="00F013FC" w:rsidRDefault="00000000" w:rsidP="00F013FC">
            <w:pPr>
              <w:jc w:val="center"/>
              <w:rPr>
                <w:lang w:eastAsia="en-CA"/>
              </w:rPr>
            </w:pPr>
            <w:sdt>
              <w:sdtPr>
                <w:rPr>
                  <w:lang w:eastAsia="en-CA"/>
                </w:rPr>
                <w:id w:val="1090502380"/>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673ADAAE" w14:textId="2E6724B6" w:rsidR="00F013FC" w:rsidRDefault="00000000" w:rsidP="00F013FC">
            <w:pPr>
              <w:jc w:val="center"/>
              <w:rPr>
                <w:lang w:eastAsia="en-CA"/>
              </w:rPr>
            </w:pPr>
            <w:sdt>
              <w:sdtPr>
                <w:rPr>
                  <w:lang w:eastAsia="en-CA"/>
                </w:rPr>
                <w:id w:val="-428729538"/>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57E42950" w14:textId="77777777" w:rsidR="00F013FC" w:rsidRDefault="00F013FC" w:rsidP="00F013FC">
            <w:pPr>
              <w:jc w:val="center"/>
              <w:rPr>
                <w:lang w:eastAsia="en-CA"/>
              </w:rPr>
            </w:pPr>
          </w:p>
        </w:tc>
        <w:tc>
          <w:tcPr>
            <w:tcW w:w="3288" w:type="dxa"/>
            <w:shd w:val="clear" w:color="auto" w:fill="F2F2F2" w:themeFill="background1" w:themeFillShade="F2"/>
          </w:tcPr>
          <w:p w14:paraId="6711D5AD" w14:textId="77777777" w:rsidR="00F013FC" w:rsidRDefault="00F013FC" w:rsidP="00F013FC">
            <w:pPr>
              <w:rPr>
                <w:lang w:eastAsia="en-CA"/>
              </w:rPr>
            </w:pPr>
          </w:p>
        </w:tc>
      </w:tr>
      <w:tr w:rsidR="00F013FC" w14:paraId="564E9E87" w14:textId="77777777" w:rsidTr="00DD2645">
        <w:tc>
          <w:tcPr>
            <w:tcW w:w="3060" w:type="dxa"/>
            <w:shd w:val="clear" w:color="auto" w:fill="F2F2F2" w:themeFill="background1" w:themeFillShade="F2"/>
          </w:tcPr>
          <w:p w14:paraId="3D71EAA2" w14:textId="0DD3375E" w:rsidR="00F013FC" w:rsidRDefault="00F013FC" w:rsidP="00F013FC">
            <w:pPr>
              <w:rPr>
                <w:lang w:eastAsia="en-CA"/>
              </w:rPr>
            </w:pPr>
            <w:r w:rsidRPr="00E75D62">
              <w:t>FOOD COURT DINING CEILING #4 HORN/STROBE - STROBE TEST</w:t>
            </w:r>
          </w:p>
        </w:tc>
        <w:tc>
          <w:tcPr>
            <w:tcW w:w="907" w:type="dxa"/>
            <w:shd w:val="clear" w:color="auto" w:fill="F2F2F2" w:themeFill="background1" w:themeFillShade="F2"/>
            <w:vAlign w:val="center"/>
          </w:tcPr>
          <w:p w14:paraId="564324DD" w14:textId="77777777" w:rsidR="00F013FC" w:rsidRDefault="00F013FC" w:rsidP="00F013FC">
            <w:pPr>
              <w:rPr>
                <w:lang w:eastAsia="en-CA"/>
              </w:rPr>
            </w:pPr>
          </w:p>
        </w:tc>
        <w:tc>
          <w:tcPr>
            <w:tcW w:w="686" w:type="dxa"/>
            <w:shd w:val="clear" w:color="auto" w:fill="F2F2F2" w:themeFill="background1" w:themeFillShade="F2"/>
          </w:tcPr>
          <w:p w14:paraId="68EA0E38" w14:textId="38B600B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63075AC" w14:textId="77777777" w:rsidR="00F013FC" w:rsidRDefault="00F013FC" w:rsidP="00F013FC">
            <w:pPr>
              <w:jc w:val="center"/>
              <w:rPr>
                <w:lang w:eastAsia="en-CA"/>
              </w:rPr>
            </w:pPr>
          </w:p>
        </w:tc>
        <w:tc>
          <w:tcPr>
            <w:tcW w:w="1101" w:type="dxa"/>
            <w:shd w:val="clear" w:color="auto" w:fill="F2F2F2" w:themeFill="background1" w:themeFillShade="F2"/>
          </w:tcPr>
          <w:p w14:paraId="3C1F46F0" w14:textId="77777777" w:rsidR="00F013FC" w:rsidRDefault="00F013FC" w:rsidP="00F013FC">
            <w:pPr>
              <w:jc w:val="center"/>
              <w:rPr>
                <w:lang w:eastAsia="en-CA"/>
              </w:rPr>
            </w:pPr>
          </w:p>
        </w:tc>
        <w:tc>
          <w:tcPr>
            <w:tcW w:w="850" w:type="dxa"/>
            <w:shd w:val="clear" w:color="auto" w:fill="F2F2F2" w:themeFill="background1" w:themeFillShade="F2"/>
            <w:vAlign w:val="center"/>
          </w:tcPr>
          <w:p w14:paraId="16F13DFB" w14:textId="77777777" w:rsidR="00F013FC" w:rsidRDefault="00F013FC" w:rsidP="00F013FC">
            <w:pPr>
              <w:jc w:val="center"/>
              <w:rPr>
                <w:lang w:eastAsia="en-CA"/>
              </w:rPr>
            </w:pPr>
          </w:p>
        </w:tc>
        <w:tc>
          <w:tcPr>
            <w:tcW w:w="448" w:type="dxa"/>
            <w:shd w:val="clear" w:color="auto" w:fill="F2F2F2" w:themeFill="background1" w:themeFillShade="F2"/>
          </w:tcPr>
          <w:p w14:paraId="3FE38307" w14:textId="27B23C9A" w:rsidR="00F013FC" w:rsidRDefault="00000000" w:rsidP="00F013FC">
            <w:pPr>
              <w:jc w:val="center"/>
              <w:rPr>
                <w:lang w:eastAsia="en-CA"/>
              </w:rPr>
            </w:pPr>
            <w:sdt>
              <w:sdtPr>
                <w:rPr>
                  <w:lang w:eastAsia="en-CA"/>
                </w:rPr>
                <w:id w:val="1817602897"/>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162669E7" w14:textId="77777777" w:rsidR="00F013FC" w:rsidRDefault="00F013FC" w:rsidP="00F013FC">
            <w:pPr>
              <w:jc w:val="center"/>
              <w:rPr>
                <w:lang w:eastAsia="en-CA"/>
              </w:rPr>
            </w:pPr>
          </w:p>
        </w:tc>
        <w:tc>
          <w:tcPr>
            <w:tcW w:w="448" w:type="dxa"/>
            <w:shd w:val="clear" w:color="auto" w:fill="F2F2F2" w:themeFill="background1" w:themeFillShade="F2"/>
          </w:tcPr>
          <w:p w14:paraId="5AB98BE6" w14:textId="592504D7" w:rsidR="00F013FC" w:rsidRDefault="00000000" w:rsidP="00F013FC">
            <w:pPr>
              <w:jc w:val="center"/>
              <w:rPr>
                <w:lang w:eastAsia="en-CA"/>
              </w:rPr>
            </w:pPr>
            <w:sdt>
              <w:sdtPr>
                <w:rPr>
                  <w:lang w:eastAsia="en-CA"/>
                </w:rPr>
                <w:id w:val="1630587378"/>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1B38CD40" w14:textId="7E62753B" w:rsidR="00F013FC" w:rsidRDefault="00000000" w:rsidP="00F013FC">
            <w:pPr>
              <w:jc w:val="center"/>
              <w:rPr>
                <w:lang w:eastAsia="en-CA"/>
              </w:rPr>
            </w:pPr>
            <w:sdt>
              <w:sdtPr>
                <w:rPr>
                  <w:lang w:eastAsia="en-CA"/>
                </w:rPr>
                <w:id w:val="-2121127301"/>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6D26C9CB" w14:textId="3CC4C176" w:rsidR="00F013FC" w:rsidRDefault="00000000" w:rsidP="00F013FC">
            <w:pPr>
              <w:jc w:val="center"/>
              <w:rPr>
                <w:lang w:eastAsia="en-CA"/>
              </w:rPr>
            </w:pPr>
            <w:sdt>
              <w:sdtPr>
                <w:rPr>
                  <w:lang w:eastAsia="en-CA"/>
                </w:rPr>
                <w:id w:val="-1947224877"/>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04185DC5" w14:textId="77777777" w:rsidR="00F013FC" w:rsidRDefault="00F013FC" w:rsidP="00F013FC">
            <w:pPr>
              <w:jc w:val="center"/>
              <w:rPr>
                <w:lang w:eastAsia="en-CA"/>
              </w:rPr>
            </w:pPr>
          </w:p>
        </w:tc>
        <w:tc>
          <w:tcPr>
            <w:tcW w:w="3288" w:type="dxa"/>
            <w:shd w:val="clear" w:color="auto" w:fill="F2F2F2" w:themeFill="background1" w:themeFillShade="F2"/>
          </w:tcPr>
          <w:p w14:paraId="35D20D22" w14:textId="77777777" w:rsidR="00F013FC" w:rsidRDefault="00F013FC" w:rsidP="00F013FC">
            <w:pPr>
              <w:rPr>
                <w:lang w:eastAsia="en-CA"/>
              </w:rPr>
            </w:pPr>
          </w:p>
        </w:tc>
      </w:tr>
      <w:tr w:rsidR="00F013FC" w14:paraId="4B2227D8" w14:textId="77777777" w:rsidTr="00DD2645">
        <w:tc>
          <w:tcPr>
            <w:tcW w:w="3060" w:type="dxa"/>
            <w:shd w:val="clear" w:color="auto" w:fill="F2F2F2" w:themeFill="background1" w:themeFillShade="F2"/>
          </w:tcPr>
          <w:p w14:paraId="21247E55" w14:textId="3FD98ECD" w:rsidR="00F013FC" w:rsidRDefault="00F013FC" w:rsidP="00F013FC">
            <w:pPr>
              <w:rPr>
                <w:lang w:eastAsia="en-CA"/>
              </w:rPr>
            </w:pPr>
            <w:r w:rsidRPr="00E75D62">
              <w:t>FC</w:t>
            </w:r>
            <w:r w:rsidRPr="00E75D62">
              <w:rPr>
                <w:rFonts w:ascii="Cambria Math" w:hAnsi="Cambria Math" w:cs="Cambria Math"/>
              </w:rPr>
              <w:t>‐</w:t>
            </w:r>
            <w:r w:rsidRPr="00E75D62">
              <w:t xml:space="preserve">1 </w:t>
            </w:r>
            <w:r w:rsidRPr="00E75D62">
              <w:rPr>
                <w:rFonts w:ascii="Cambria Math" w:hAnsi="Cambria Math" w:cs="Cambria Math"/>
              </w:rPr>
              <w:t>‐</w:t>
            </w:r>
            <w:proofErr w:type="spellStart"/>
            <w:r w:rsidRPr="00E75D62">
              <w:t>a&amp;w</w:t>
            </w:r>
            <w:proofErr w:type="spellEnd"/>
            <w:r w:rsidRPr="00E75D62">
              <w:t xml:space="preserve"> HORN/STROBE - HORN TEST</w:t>
            </w:r>
          </w:p>
        </w:tc>
        <w:tc>
          <w:tcPr>
            <w:tcW w:w="907" w:type="dxa"/>
            <w:shd w:val="clear" w:color="auto" w:fill="F2F2F2" w:themeFill="background1" w:themeFillShade="F2"/>
            <w:vAlign w:val="center"/>
          </w:tcPr>
          <w:p w14:paraId="100F3BD4" w14:textId="77777777" w:rsidR="00F013FC" w:rsidRDefault="00F013FC" w:rsidP="00F013FC">
            <w:pPr>
              <w:rPr>
                <w:lang w:eastAsia="en-CA"/>
              </w:rPr>
            </w:pPr>
          </w:p>
        </w:tc>
        <w:tc>
          <w:tcPr>
            <w:tcW w:w="686" w:type="dxa"/>
            <w:shd w:val="clear" w:color="auto" w:fill="F2F2F2" w:themeFill="background1" w:themeFillShade="F2"/>
          </w:tcPr>
          <w:p w14:paraId="3376E94A" w14:textId="39458EA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3E09B57" w14:textId="77777777" w:rsidR="00F013FC" w:rsidRDefault="00F013FC" w:rsidP="00F013FC">
            <w:pPr>
              <w:jc w:val="center"/>
              <w:rPr>
                <w:lang w:eastAsia="en-CA"/>
              </w:rPr>
            </w:pPr>
          </w:p>
        </w:tc>
        <w:tc>
          <w:tcPr>
            <w:tcW w:w="1101" w:type="dxa"/>
            <w:shd w:val="clear" w:color="auto" w:fill="F2F2F2" w:themeFill="background1" w:themeFillShade="F2"/>
          </w:tcPr>
          <w:p w14:paraId="0AB4422F" w14:textId="77777777" w:rsidR="00F013FC" w:rsidRDefault="00F013FC" w:rsidP="00F013FC">
            <w:pPr>
              <w:jc w:val="center"/>
              <w:rPr>
                <w:lang w:eastAsia="en-CA"/>
              </w:rPr>
            </w:pPr>
          </w:p>
        </w:tc>
        <w:tc>
          <w:tcPr>
            <w:tcW w:w="850" w:type="dxa"/>
            <w:shd w:val="clear" w:color="auto" w:fill="F2F2F2" w:themeFill="background1" w:themeFillShade="F2"/>
            <w:vAlign w:val="center"/>
          </w:tcPr>
          <w:p w14:paraId="405BB601" w14:textId="77777777" w:rsidR="00F013FC" w:rsidRDefault="00F013FC" w:rsidP="00F013FC">
            <w:pPr>
              <w:jc w:val="center"/>
              <w:rPr>
                <w:lang w:eastAsia="en-CA"/>
              </w:rPr>
            </w:pPr>
          </w:p>
        </w:tc>
        <w:tc>
          <w:tcPr>
            <w:tcW w:w="448" w:type="dxa"/>
            <w:shd w:val="clear" w:color="auto" w:fill="F2F2F2" w:themeFill="background1" w:themeFillShade="F2"/>
          </w:tcPr>
          <w:p w14:paraId="19620F4B" w14:textId="1A8F34C9" w:rsidR="00F013FC" w:rsidRDefault="00000000" w:rsidP="00F013FC">
            <w:pPr>
              <w:jc w:val="center"/>
              <w:rPr>
                <w:lang w:eastAsia="en-CA"/>
              </w:rPr>
            </w:pPr>
            <w:sdt>
              <w:sdtPr>
                <w:rPr>
                  <w:lang w:eastAsia="en-CA"/>
                </w:rPr>
                <w:id w:val="-141123172"/>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61F17C4C" w14:textId="77777777" w:rsidR="00F013FC" w:rsidRDefault="00F013FC" w:rsidP="00F013FC">
            <w:pPr>
              <w:jc w:val="center"/>
              <w:rPr>
                <w:lang w:eastAsia="en-CA"/>
              </w:rPr>
            </w:pPr>
          </w:p>
        </w:tc>
        <w:tc>
          <w:tcPr>
            <w:tcW w:w="448" w:type="dxa"/>
            <w:shd w:val="clear" w:color="auto" w:fill="F2F2F2" w:themeFill="background1" w:themeFillShade="F2"/>
          </w:tcPr>
          <w:p w14:paraId="083A5777" w14:textId="68A96EAC" w:rsidR="00F013FC" w:rsidRDefault="00000000" w:rsidP="00F013FC">
            <w:pPr>
              <w:jc w:val="center"/>
              <w:rPr>
                <w:lang w:eastAsia="en-CA"/>
              </w:rPr>
            </w:pPr>
            <w:sdt>
              <w:sdtPr>
                <w:rPr>
                  <w:lang w:eastAsia="en-CA"/>
                </w:rPr>
                <w:id w:val="-126944804"/>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413A1A44" w14:textId="6EC962B1" w:rsidR="00F013FC" w:rsidRDefault="00000000" w:rsidP="00F013FC">
            <w:pPr>
              <w:jc w:val="center"/>
              <w:rPr>
                <w:lang w:eastAsia="en-CA"/>
              </w:rPr>
            </w:pPr>
            <w:sdt>
              <w:sdtPr>
                <w:rPr>
                  <w:lang w:eastAsia="en-CA"/>
                </w:rPr>
                <w:id w:val="1148243554"/>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6D0E78B8" w14:textId="6ACA2D1A" w:rsidR="00F013FC" w:rsidRDefault="00000000" w:rsidP="00F013FC">
            <w:pPr>
              <w:jc w:val="center"/>
              <w:rPr>
                <w:lang w:eastAsia="en-CA"/>
              </w:rPr>
            </w:pPr>
            <w:sdt>
              <w:sdtPr>
                <w:rPr>
                  <w:lang w:eastAsia="en-CA"/>
                </w:rPr>
                <w:id w:val="-964893011"/>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5F3A18C3" w14:textId="77777777" w:rsidR="00F013FC" w:rsidRDefault="00F013FC" w:rsidP="00F013FC">
            <w:pPr>
              <w:jc w:val="center"/>
              <w:rPr>
                <w:lang w:eastAsia="en-CA"/>
              </w:rPr>
            </w:pPr>
          </w:p>
        </w:tc>
        <w:tc>
          <w:tcPr>
            <w:tcW w:w="3288" w:type="dxa"/>
            <w:shd w:val="clear" w:color="auto" w:fill="F2F2F2" w:themeFill="background1" w:themeFillShade="F2"/>
          </w:tcPr>
          <w:p w14:paraId="52D4DCA9" w14:textId="77777777" w:rsidR="00F013FC" w:rsidRDefault="00F013FC" w:rsidP="00F013FC">
            <w:pPr>
              <w:rPr>
                <w:lang w:eastAsia="en-CA"/>
              </w:rPr>
            </w:pPr>
          </w:p>
        </w:tc>
      </w:tr>
      <w:tr w:rsidR="00F013FC" w14:paraId="756DAA1A" w14:textId="77777777" w:rsidTr="00DD2645">
        <w:tc>
          <w:tcPr>
            <w:tcW w:w="3060" w:type="dxa"/>
            <w:shd w:val="clear" w:color="auto" w:fill="F2F2F2" w:themeFill="background1" w:themeFillShade="F2"/>
          </w:tcPr>
          <w:p w14:paraId="785F6B3F" w14:textId="201A7AF3" w:rsidR="00F013FC" w:rsidRDefault="00F013FC" w:rsidP="00F013FC">
            <w:pPr>
              <w:rPr>
                <w:lang w:eastAsia="en-CA"/>
              </w:rPr>
            </w:pPr>
            <w:r w:rsidRPr="00E75D62">
              <w:t>FC</w:t>
            </w:r>
            <w:r w:rsidRPr="00E75D62">
              <w:rPr>
                <w:rFonts w:ascii="Cambria Math" w:hAnsi="Cambria Math" w:cs="Cambria Math"/>
              </w:rPr>
              <w:t>‐</w:t>
            </w:r>
            <w:r w:rsidRPr="00E75D62">
              <w:t xml:space="preserve">1 </w:t>
            </w:r>
            <w:r w:rsidRPr="00E75D62">
              <w:rPr>
                <w:rFonts w:ascii="Cambria Math" w:hAnsi="Cambria Math" w:cs="Cambria Math"/>
              </w:rPr>
              <w:t>‐</w:t>
            </w:r>
            <w:proofErr w:type="spellStart"/>
            <w:r w:rsidRPr="00E75D62">
              <w:t>a&amp;w</w:t>
            </w:r>
            <w:proofErr w:type="spellEnd"/>
            <w:r w:rsidRPr="00E75D62">
              <w:t xml:space="preserve"> HORN/STROBE - STROBE TEST</w:t>
            </w:r>
          </w:p>
        </w:tc>
        <w:tc>
          <w:tcPr>
            <w:tcW w:w="907" w:type="dxa"/>
            <w:shd w:val="clear" w:color="auto" w:fill="F2F2F2" w:themeFill="background1" w:themeFillShade="F2"/>
            <w:vAlign w:val="center"/>
          </w:tcPr>
          <w:p w14:paraId="7FA251A9" w14:textId="77777777" w:rsidR="00F013FC" w:rsidRDefault="00F013FC" w:rsidP="00F013FC">
            <w:pPr>
              <w:rPr>
                <w:lang w:eastAsia="en-CA"/>
              </w:rPr>
            </w:pPr>
          </w:p>
        </w:tc>
        <w:tc>
          <w:tcPr>
            <w:tcW w:w="686" w:type="dxa"/>
            <w:shd w:val="clear" w:color="auto" w:fill="F2F2F2" w:themeFill="background1" w:themeFillShade="F2"/>
          </w:tcPr>
          <w:p w14:paraId="1123B151" w14:textId="3C7F3D7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15619B7" w14:textId="77777777" w:rsidR="00F013FC" w:rsidRDefault="00F013FC" w:rsidP="00F013FC">
            <w:pPr>
              <w:jc w:val="center"/>
              <w:rPr>
                <w:lang w:eastAsia="en-CA"/>
              </w:rPr>
            </w:pPr>
          </w:p>
        </w:tc>
        <w:tc>
          <w:tcPr>
            <w:tcW w:w="1101" w:type="dxa"/>
            <w:shd w:val="clear" w:color="auto" w:fill="F2F2F2" w:themeFill="background1" w:themeFillShade="F2"/>
          </w:tcPr>
          <w:p w14:paraId="7F25382D" w14:textId="77777777" w:rsidR="00F013FC" w:rsidRDefault="00F013FC" w:rsidP="00F013FC">
            <w:pPr>
              <w:jc w:val="center"/>
              <w:rPr>
                <w:lang w:eastAsia="en-CA"/>
              </w:rPr>
            </w:pPr>
          </w:p>
        </w:tc>
        <w:tc>
          <w:tcPr>
            <w:tcW w:w="850" w:type="dxa"/>
            <w:shd w:val="clear" w:color="auto" w:fill="F2F2F2" w:themeFill="background1" w:themeFillShade="F2"/>
            <w:vAlign w:val="center"/>
          </w:tcPr>
          <w:p w14:paraId="51E9071D" w14:textId="77777777" w:rsidR="00F013FC" w:rsidRDefault="00F013FC" w:rsidP="00F013FC">
            <w:pPr>
              <w:jc w:val="center"/>
              <w:rPr>
                <w:lang w:eastAsia="en-CA"/>
              </w:rPr>
            </w:pPr>
          </w:p>
        </w:tc>
        <w:tc>
          <w:tcPr>
            <w:tcW w:w="448" w:type="dxa"/>
            <w:shd w:val="clear" w:color="auto" w:fill="F2F2F2" w:themeFill="background1" w:themeFillShade="F2"/>
          </w:tcPr>
          <w:p w14:paraId="73C2CB9C" w14:textId="77753902" w:rsidR="00F013FC" w:rsidRDefault="00000000" w:rsidP="00F013FC">
            <w:pPr>
              <w:jc w:val="center"/>
              <w:rPr>
                <w:lang w:eastAsia="en-CA"/>
              </w:rPr>
            </w:pPr>
            <w:sdt>
              <w:sdtPr>
                <w:rPr>
                  <w:lang w:eastAsia="en-CA"/>
                </w:rPr>
                <w:id w:val="97610000"/>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130A04FA" w14:textId="77777777" w:rsidR="00F013FC" w:rsidRDefault="00F013FC" w:rsidP="00F013FC">
            <w:pPr>
              <w:jc w:val="center"/>
              <w:rPr>
                <w:lang w:eastAsia="en-CA"/>
              </w:rPr>
            </w:pPr>
          </w:p>
        </w:tc>
        <w:tc>
          <w:tcPr>
            <w:tcW w:w="448" w:type="dxa"/>
            <w:shd w:val="clear" w:color="auto" w:fill="F2F2F2" w:themeFill="background1" w:themeFillShade="F2"/>
          </w:tcPr>
          <w:p w14:paraId="026DB47B" w14:textId="0166873D" w:rsidR="00F013FC" w:rsidRDefault="00000000" w:rsidP="00F013FC">
            <w:pPr>
              <w:jc w:val="center"/>
              <w:rPr>
                <w:lang w:eastAsia="en-CA"/>
              </w:rPr>
            </w:pPr>
            <w:sdt>
              <w:sdtPr>
                <w:rPr>
                  <w:lang w:eastAsia="en-CA"/>
                </w:rPr>
                <w:id w:val="-1911679830"/>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45B17500" w14:textId="176B74D9" w:rsidR="00F013FC" w:rsidRDefault="00000000" w:rsidP="00F013FC">
            <w:pPr>
              <w:jc w:val="center"/>
              <w:rPr>
                <w:lang w:eastAsia="en-CA"/>
              </w:rPr>
            </w:pPr>
            <w:sdt>
              <w:sdtPr>
                <w:rPr>
                  <w:lang w:eastAsia="en-CA"/>
                </w:rPr>
                <w:id w:val="2109160482"/>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43E2622F" w14:textId="3ADB7C8C" w:rsidR="00F013FC" w:rsidRDefault="00000000" w:rsidP="00F013FC">
            <w:pPr>
              <w:jc w:val="center"/>
              <w:rPr>
                <w:lang w:eastAsia="en-CA"/>
              </w:rPr>
            </w:pPr>
            <w:sdt>
              <w:sdtPr>
                <w:rPr>
                  <w:lang w:eastAsia="en-CA"/>
                </w:rPr>
                <w:id w:val="-765378214"/>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5EDD861B" w14:textId="77777777" w:rsidR="00F013FC" w:rsidRDefault="00F013FC" w:rsidP="00F013FC">
            <w:pPr>
              <w:jc w:val="center"/>
              <w:rPr>
                <w:lang w:eastAsia="en-CA"/>
              </w:rPr>
            </w:pPr>
          </w:p>
        </w:tc>
        <w:tc>
          <w:tcPr>
            <w:tcW w:w="3288" w:type="dxa"/>
            <w:shd w:val="clear" w:color="auto" w:fill="F2F2F2" w:themeFill="background1" w:themeFillShade="F2"/>
          </w:tcPr>
          <w:p w14:paraId="736E9C43" w14:textId="77777777" w:rsidR="00F013FC" w:rsidRDefault="00F013FC" w:rsidP="00F013FC">
            <w:pPr>
              <w:rPr>
                <w:lang w:eastAsia="en-CA"/>
              </w:rPr>
            </w:pPr>
          </w:p>
        </w:tc>
      </w:tr>
      <w:tr w:rsidR="00F013FC" w14:paraId="1892742A" w14:textId="77777777" w:rsidTr="00DD2645">
        <w:tc>
          <w:tcPr>
            <w:tcW w:w="3060" w:type="dxa"/>
            <w:shd w:val="clear" w:color="auto" w:fill="F2F2F2" w:themeFill="background1" w:themeFillShade="F2"/>
          </w:tcPr>
          <w:p w14:paraId="0B2399B7" w14:textId="0D8CCC64" w:rsidR="00F013FC" w:rsidRDefault="00F013FC" w:rsidP="00F013FC">
            <w:pPr>
              <w:rPr>
                <w:lang w:eastAsia="en-CA"/>
              </w:rPr>
            </w:pPr>
            <w:r w:rsidRPr="00E75D62">
              <w:t>FC</w:t>
            </w:r>
            <w:r w:rsidRPr="00E75D62">
              <w:rPr>
                <w:rFonts w:ascii="Cambria Math" w:hAnsi="Cambria Math" w:cs="Cambria Math"/>
              </w:rPr>
              <w:t>‐</w:t>
            </w:r>
            <w:r w:rsidRPr="00E75D62">
              <w:t xml:space="preserve">2 </w:t>
            </w:r>
            <w:r w:rsidRPr="00E75D62">
              <w:rPr>
                <w:rFonts w:ascii="Cambria Math" w:hAnsi="Cambria Math" w:cs="Cambria Math"/>
              </w:rPr>
              <w:t>‐</w:t>
            </w:r>
            <w:proofErr w:type="spellStart"/>
            <w:r w:rsidRPr="00E75D62">
              <w:t>edo</w:t>
            </w:r>
            <w:proofErr w:type="spellEnd"/>
            <w:r w:rsidRPr="00E75D62">
              <w:t xml:space="preserve"> HORN/STROBE - HORN TEST</w:t>
            </w:r>
          </w:p>
        </w:tc>
        <w:tc>
          <w:tcPr>
            <w:tcW w:w="907" w:type="dxa"/>
            <w:shd w:val="clear" w:color="auto" w:fill="F2F2F2" w:themeFill="background1" w:themeFillShade="F2"/>
            <w:vAlign w:val="center"/>
          </w:tcPr>
          <w:p w14:paraId="6FCCB51A" w14:textId="77777777" w:rsidR="00F013FC" w:rsidRDefault="00F013FC" w:rsidP="00F013FC">
            <w:pPr>
              <w:rPr>
                <w:lang w:eastAsia="en-CA"/>
              </w:rPr>
            </w:pPr>
          </w:p>
        </w:tc>
        <w:tc>
          <w:tcPr>
            <w:tcW w:w="686" w:type="dxa"/>
            <w:shd w:val="clear" w:color="auto" w:fill="F2F2F2" w:themeFill="background1" w:themeFillShade="F2"/>
          </w:tcPr>
          <w:p w14:paraId="1B4CAC6B" w14:textId="7864F38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77F5604" w14:textId="77777777" w:rsidR="00F013FC" w:rsidRDefault="00F013FC" w:rsidP="00F013FC">
            <w:pPr>
              <w:jc w:val="center"/>
              <w:rPr>
                <w:lang w:eastAsia="en-CA"/>
              </w:rPr>
            </w:pPr>
          </w:p>
        </w:tc>
        <w:tc>
          <w:tcPr>
            <w:tcW w:w="1101" w:type="dxa"/>
            <w:shd w:val="clear" w:color="auto" w:fill="F2F2F2" w:themeFill="background1" w:themeFillShade="F2"/>
          </w:tcPr>
          <w:p w14:paraId="1B13CCCB" w14:textId="77777777" w:rsidR="00F013FC" w:rsidRDefault="00F013FC" w:rsidP="00F013FC">
            <w:pPr>
              <w:jc w:val="center"/>
              <w:rPr>
                <w:lang w:eastAsia="en-CA"/>
              </w:rPr>
            </w:pPr>
          </w:p>
        </w:tc>
        <w:tc>
          <w:tcPr>
            <w:tcW w:w="850" w:type="dxa"/>
            <w:shd w:val="clear" w:color="auto" w:fill="F2F2F2" w:themeFill="background1" w:themeFillShade="F2"/>
            <w:vAlign w:val="center"/>
          </w:tcPr>
          <w:p w14:paraId="61A44C74" w14:textId="77777777" w:rsidR="00F013FC" w:rsidRDefault="00F013FC" w:rsidP="00F013FC">
            <w:pPr>
              <w:jc w:val="center"/>
              <w:rPr>
                <w:lang w:eastAsia="en-CA"/>
              </w:rPr>
            </w:pPr>
          </w:p>
        </w:tc>
        <w:tc>
          <w:tcPr>
            <w:tcW w:w="448" w:type="dxa"/>
            <w:shd w:val="clear" w:color="auto" w:fill="F2F2F2" w:themeFill="background1" w:themeFillShade="F2"/>
          </w:tcPr>
          <w:p w14:paraId="7715EDA2" w14:textId="4F6982F8" w:rsidR="00F013FC" w:rsidRDefault="00000000" w:rsidP="00F013FC">
            <w:pPr>
              <w:jc w:val="center"/>
              <w:rPr>
                <w:lang w:eastAsia="en-CA"/>
              </w:rPr>
            </w:pPr>
            <w:sdt>
              <w:sdtPr>
                <w:rPr>
                  <w:lang w:eastAsia="en-CA"/>
                </w:rPr>
                <w:id w:val="-835613493"/>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1F4A447C" w14:textId="77777777" w:rsidR="00F013FC" w:rsidRDefault="00F013FC" w:rsidP="00F013FC">
            <w:pPr>
              <w:jc w:val="center"/>
              <w:rPr>
                <w:lang w:eastAsia="en-CA"/>
              </w:rPr>
            </w:pPr>
          </w:p>
        </w:tc>
        <w:tc>
          <w:tcPr>
            <w:tcW w:w="448" w:type="dxa"/>
            <w:shd w:val="clear" w:color="auto" w:fill="F2F2F2" w:themeFill="background1" w:themeFillShade="F2"/>
          </w:tcPr>
          <w:p w14:paraId="7F31FA6C" w14:textId="7C555933" w:rsidR="00F013FC" w:rsidRDefault="00000000" w:rsidP="00F013FC">
            <w:pPr>
              <w:jc w:val="center"/>
              <w:rPr>
                <w:lang w:eastAsia="en-CA"/>
              </w:rPr>
            </w:pPr>
            <w:sdt>
              <w:sdtPr>
                <w:rPr>
                  <w:lang w:eastAsia="en-CA"/>
                </w:rPr>
                <w:id w:val="-1430428296"/>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3B60F5F9" w14:textId="3E50D9EE" w:rsidR="00F013FC" w:rsidRDefault="00000000" w:rsidP="00F013FC">
            <w:pPr>
              <w:jc w:val="center"/>
              <w:rPr>
                <w:lang w:eastAsia="en-CA"/>
              </w:rPr>
            </w:pPr>
            <w:sdt>
              <w:sdtPr>
                <w:rPr>
                  <w:lang w:eastAsia="en-CA"/>
                </w:rPr>
                <w:id w:val="551348022"/>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11C92B4D" w14:textId="0770A2BC" w:rsidR="00F013FC" w:rsidRDefault="00000000" w:rsidP="00F013FC">
            <w:pPr>
              <w:jc w:val="center"/>
              <w:rPr>
                <w:lang w:eastAsia="en-CA"/>
              </w:rPr>
            </w:pPr>
            <w:sdt>
              <w:sdtPr>
                <w:rPr>
                  <w:lang w:eastAsia="en-CA"/>
                </w:rPr>
                <w:id w:val="579568318"/>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6D8ED447" w14:textId="77777777" w:rsidR="00F013FC" w:rsidRDefault="00F013FC" w:rsidP="00F013FC">
            <w:pPr>
              <w:jc w:val="center"/>
              <w:rPr>
                <w:lang w:eastAsia="en-CA"/>
              </w:rPr>
            </w:pPr>
          </w:p>
        </w:tc>
        <w:tc>
          <w:tcPr>
            <w:tcW w:w="3288" w:type="dxa"/>
            <w:shd w:val="clear" w:color="auto" w:fill="F2F2F2" w:themeFill="background1" w:themeFillShade="F2"/>
          </w:tcPr>
          <w:p w14:paraId="1B72A78C" w14:textId="77777777" w:rsidR="00F013FC" w:rsidRDefault="00F013FC" w:rsidP="00F013FC">
            <w:pPr>
              <w:rPr>
                <w:lang w:eastAsia="en-CA"/>
              </w:rPr>
            </w:pPr>
          </w:p>
        </w:tc>
      </w:tr>
      <w:tr w:rsidR="00F013FC" w14:paraId="5E24CD3D" w14:textId="77777777" w:rsidTr="00DD2645">
        <w:tc>
          <w:tcPr>
            <w:tcW w:w="3060" w:type="dxa"/>
            <w:shd w:val="clear" w:color="auto" w:fill="F2F2F2" w:themeFill="background1" w:themeFillShade="F2"/>
          </w:tcPr>
          <w:p w14:paraId="457F1B9E" w14:textId="5C4AD943" w:rsidR="00F013FC" w:rsidRDefault="00F013FC" w:rsidP="00F013FC">
            <w:pPr>
              <w:rPr>
                <w:lang w:eastAsia="en-CA"/>
              </w:rPr>
            </w:pPr>
            <w:r w:rsidRPr="00E75D62">
              <w:t>FC</w:t>
            </w:r>
            <w:r w:rsidRPr="00E75D62">
              <w:rPr>
                <w:rFonts w:ascii="Cambria Math" w:hAnsi="Cambria Math" w:cs="Cambria Math"/>
              </w:rPr>
              <w:t>‐</w:t>
            </w:r>
            <w:r w:rsidRPr="00E75D62">
              <w:t xml:space="preserve">2 </w:t>
            </w:r>
            <w:r w:rsidRPr="00E75D62">
              <w:rPr>
                <w:rFonts w:ascii="Cambria Math" w:hAnsi="Cambria Math" w:cs="Cambria Math"/>
              </w:rPr>
              <w:t>‐</w:t>
            </w:r>
            <w:proofErr w:type="spellStart"/>
            <w:r w:rsidRPr="00E75D62">
              <w:t>edo</w:t>
            </w:r>
            <w:proofErr w:type="spellEnd"/>
            <w:r w:rsidRPr="00E75D62">
              <w:t xml:space="preserve"> HORN/STROBE - STROBE TEST</w:t>
            </w:r>
          </w:p>
        </w:tc>
        <w:tc>
          <w:tcPr>
            <w:tcW w:w="907" w:type="dxa"/>
            <w:shd w:val="clear" w:color="auto" w:fill="F2F2F2" w:themeFill="background1" w:themeFillShade="F2"/>
            <w:vAlign w:val="center"/>
          </w:tcPr>
          <w:p w14:paraId="38534441" w14:textId="77777777" w:rsidR="00F013FC" w:rsidRDefault="00F013FC" w:rsidP="00F013FC">
            <w:pPr>
              <w:rPr>
                <w:lang w:eastAsia="en-CA"/>
              </w:rPr>
            </w:pPr>
          </w:p>
        </w:tc>
        <w:tc>
          <w:tcPr>
            <w:tcW w:w="686" w:type="dxa"/>
            <w:shd w:val="clear" w:color="auto" w:fill="F2F2F2" w:themeFill="background1" w:themeFillShade="F2"/>
          </w:tcPr>
          <w:p w14:paraId="6D6E52DE" w14:textId="53DFC6A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C6E0602" w14:textId="77777777" w:rsidR="00F013FC" w:rsidRDefault="00F013FC" w:rsidP="00F013FC">
            <w:pPr>
              <w:jc w:val="center"/>
              <w:rPr>
                <w:lang w:eastAsia="en-CA"/>
              </w:rPr>
            </w:pPr>
          </w:p>
        </w:tc>
        <w:tc>
          <w:tcPr>
            <w:tcW w:w="1101" w:type="dxa"/>
            <w:shd w:val="clear" w:color="auto" w:fill="F2F2F2" w:themeFill="background1" w:themeFillShade="F2"/>
          </w:tcPr>
          <w:p w14:paraId="63E96233" w14:textId="77777777" w:rsidR="00F013FC" w:rsidRDefault="00F013FC" w:rsidP="00F013FC">
            <w:pPr>
              <w:jc w:val="center"/>
              <w:rPr>
                <w:lang w:eastAsia="en-CA"/>
              </w:rPr>
            </w:pPr>
          </w:p>
        </w:tc>
        <w:tc>
          <w:tcPr>
            <w:tcW w:w="850" w:type="dxa"/>
            <w:shd w:val="clear" w:color="auto" w:fill="F2F2F2" w:themeFill="background1" w:themeFillShade="F2"/>
            <w:vAlign w:val="center"/>
          </w:tcPr>
          <w:p w14:paraId="0B6938D0" w14:textId="77777777" w:rsidR="00F013FC" w:rsidRDefault="00F013FC" w:rsidP="00F013FC">
            <w:pPr>
              <w:jc w:val="center"/>
              <w:rPr>
                <w:lang w:eastAsia="en-CA"/>
              </w:rPr>
            </w:pPr>
          </w:p>
        </w:tc>
        <w:tc>
          <w:tcPr>
            <w:tcW w:w="448" w:type="dxa"/>
            <w:shd w:val="clear" w:color="auto" w:fill="F2F2F2" w:themeFill="background1" w:themeFillShade="F2"/>
          </w:tcPr>
          <w:p w14:paraId="5EB547D2" w14:textId="12B3F1F1" w:rsidR="00F013FC" w:rsidRDefault="00000000" w:rsidP="00F013FC">
            <w:pPr>
              <w:jc w:val="center"/>
              <w:rPr>
                <w:lang w:eastAsia="en-CA"/>
              </w:rPr>
            </w:pPr>
            <w:sdt>
              <w:sdtPr>
                <w:rPr>
                  <w:lang w:eastAsia="en-CA"/>
                </w:rPr>
                <w:id w:val="1000623886"/>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6B912F55" w14:textId="77777777" w:rsidR="00F013FC" w:rsidRDefault="00F013FC" w:rsidP="00F013FC">
            <w:pPr>
              <w:jc w:val="center"/>
              <w:rPr>
                <w:lang w:eastAsia="en-CA"/>
              </w:rPr>
            </w:pPr>
          </w:p>
        </w:tc>
        <w:tc>
          <w:tcPr>
            <w:tcW w:w="448" w:type="dxa"/>
            <w:shd w:val="clear" w:color="auto" w:fill="F2F2F2" w:themeFill="background1" w:themeFillShade="F2"/>
          </w:tcPr>
          <w:p w14:paraId="3BD1CD3C" w14:textId="1053F7A2" w:rsidR="00F013FC" w:rsidRDefault="00000000" w:rsidP="00F013FC">
            <w:pPr>
              <w:jc w:val="center"/>
              <w:rPr>
                <w:lang w:eastAsia="en-CA"/>
              </w:rPr>
            </w:pPr>
            <w:sdt>
              <w:sdtPr>
                <w:rPr>
                  <w:lang w:eastAsia="en-CA"/>
                </w:rPr>
                <w:id w:val="-493414326"/>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7ABB4C49" w14:textId="3E591853" w:rsidR="00F013FC" w:rsidRDefault="00000000" w:rsidP="00F013FC">
            <w:pPr>
              <w:jc w:val="center"/>
              <w:rPr>
                <w:lang w:eastAsia="en-CA"/>
              </w:rPr>
            </w:pPr>
            <w:sdt>
              <w:sdtPr>
                <w:rPr>
                  <w:lang w:eastAsia="en-CA"/>
                </w:rPr>
                <w:id w:val="2106221487"/>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7E6A9662" w14:textId="0D8005DC" w:rsidR="00F013FC" w:rsidRDefault="00000000" w:rsidP="00F013FC">
            <w:pPr>
              <w:jc w:val="center"/>
              <w:rPr>
                <w:lang w:eastAsia="en-CA"/>
              </w:rPr>
            </w:pPr>
            <w:sdt>
              <w:sdtPr>
                <w:rPr>
                  <w:lang w:eastAsia="en-CA"/>
                </w:rPr>
                <w:id w:val="239063208"/>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5A183632" w14:textId="77777777" w:rsidR="00F013FC" w:rsidRDefault="00F013FC" w:rsidP="00F013FC">
            <w:pPr>
              <w:jc w:val="center"/>
              <w:rPr>
                <w:lang w:eastAsia="en-CA"/>
              </w:rPr>
            </w:pPr>
          </w:p>
        </w:tc>
        <w:tc>
          <w:tcPr>
            <w:tcW w:w="3288" w:type="dxa"/>
            <w:shd w:val="clear" w:color="auto" w:fill="F2F2F2" w:themeFill="background1" w:themeFillShade="F2"/>
          </w:tcPr>
          <w:p w14:paraId="6DE3FB19" w14:textId="77777777" w:rsidR="00F013FC" w:rsidRDefault="00F013FC" w:rsidP="00F013FC">
            <w:pPr>
              <w:rPr>
                <w:lang w:eastAsia="en-CA"/>
              </w:rPr>
            </w:pPr>
          </w:p>
        </w:tc>
      </w:tr>
      <w:tr w:rsidR="00F013FC" w14:paraId="279CC04E" w14:textId="77777777" w:rsidTr="00DD2645">
        <w:tc>
          <w:tcPr>
            <w:tcW w:w="3060" w:type="dxa"/>
            <w:shd w:val="clear" w:color="auto" w:fill="F2F2F2" w:themeFill="background1" w:themeFillShade="F2"/>
          </w:tcPr>
          <w:p w14:paraId="44E29160" w14:textId="7B2CC93D" w:rsidR="00F013FC" w:rsidRDefault="00F013FC" w:rsidP="00F013FC">
            <w:pPr>
              <w:rPr>
                <w:lang w:eastAsia="en-CA"/>
              </w:rPr>
            </w:pPr>
            <w:r w:rsidRPr="00E75D62">
              <w:t>FC</w:t>
            </w:r>
            <w:r w:rsidRPr="00E75D62">
              <w:rPr>
                <w:rFonts w:ascii="Cambria Math" w:hAnsi="Cambria Math" w:cs="Cambria Math"/>
              </w:rPr>
              <w:t>‐</w:t>
            </w:r>
            <w:r w:rsidRPr="00E75D62">
              <w:t xml:space="preserve">3 </w:t>
            </w:r>
            <w:r w:rsidRPr="00E75D62">
              <w:rPr>
                <w:rFonts w:ascii="Cambria Math" w:hAnsi="Cambria Math" w:cs="Cambria Math"/>
              </w:rPr>
              <w:t>‐</w:t>
            </w:r>
            <w:proofErr w:type="spellStart"/>
            <w:r w:rsidRPr="00E75D62">
              <w:t>tim</w:t>
            </w:r>
            <w:proofErr w:type="spellEnd"/>
            <w:r w:rsidRPr="00E75D62">
              <w:t xml:space="preserve"> </w:t>
            </w:r>
            <w:proofErr w:type="spellStart"/>
            <w:r w:rsidRPr="00E75D62">
              <w:t>hortons</w:t>
            </w:r>
            <w:proofErr w:type="spellEnd"/>
            <w:r w:rsidRPr="00E75D62">
              <w:t xml:space="preserve"> HORN/STROBE - HORN TEST</w:t>
            </w:r>
          </w:p>
        </w:tc>
        <w:tc>
          <w:tcPr>
            <w:tcW w:w="907" w:type="dxa"/>
            <w:shd w:val="clear" w:color="auto" w:fill="F2F2F2" w:themeFill="background1" w:themeFillShade="F2"/>
            <w:vAlign w:val="center"/>
          </w:tcPr>
          <w:p w14:paraId="42EFDF26" w14:textId="77777777" w:rsidR="00F013FC" w:rsidRDefault="00F013FC" w:rsidP="00F013FC">
            <w:pPr>
              <w:rPr>
                <w:lang w:eastAsia="en-CA"/>
              </w:rPr>
            </w:pPr>
          </w:p>
        </w:tc>
        <w:tc>
          <w:tcPr>
            <w:tcW w:w="686" w:type="dxa"/>
            <w:shd w:val="clear" w:color="auto" w:fill="F2F2F2" w:themeFill="background1" w:themeFillShade="F2"/>
          </w:tcPr>
          <w:p w14:paraId="07509564" w14:textId="4AD4E67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97FD5FA" w14:textId="77777777" w:rsidR="00F013FC" w:rsidRDefault="00F013FC" w:rsidP="00F013FC">
            <w:pPr>
              <w:jc w:val="center"/>
              <w:rPr>
                <w:lang w:eastAsia="en-CA"/>
              </w:rPr>
            </w:pPr>
          </w:p>
        </w:tc>
        <w:tc>
          <w:tcPr>
            <w:tcW w:w="1101" w:type="dxa"/>
            <w:shd w:val="clear" w:color="auto" w:fill="F2F2F2" w:themeFill="background1" w:themeFillShade="F2"/>
          </w:tcPr>
          <w:p w14:paraId="78409795" w14:textId="77777777" w:rsidR="00F013FC" w:rsidRDefault="00F013FC" w:rsidP="00F013FC">
            <w:pPr>
              <w:jc w:val="center"/>
              <w:rPr>
                <w:lang w:eastAsia="en-CA"/>
              </w:rPr>
            </w:pPr>
          </w:p>
        </w:tc>
        <w:tc>
          <w:tcPr>
            <w:tcW w:w="850" w:type="dxa"/>
            <w:shd w:val="clear" w:color="auto" w:fill="F2F2F2" w:themeFill="background1" w:themeFillShade="F2"/>
            <w:vAlign w:val="center"/>
          </w:tcPr>
          <w:p w14:paraId="61041F12" w14:textId="77777777" w:rsidR="00F013FC" w:rsidRDefault="00F013FC" w:rsidP="00F013FC">
            <w:pPr>
              <w:jc w:val="center"/>
              <w:rPr>
                <w:lang w:eastAsia="en-CA"/>
              </w:rPr>
            </w:pPr>
          </w:p>
        </w:tc>
        <w:tc>
          <w:tcPr>
            <w:tcW w:w="448" w:type="dxa"/>
            <w:shd w:val="clear" w:color="auto" w:fill="F2F2F2" w:themeFill="background1" w:themeFillShade="F2"/>
          </w:tcPr>
          <w:p w14:paraId="7628DDC3" w14:textId="39D53D5D" w:rsidR="00F013FC" w:rsidRDefault="00000000" w:rsidP="00F013FC">
            <w:pPr>
              <w:jc w:val="center"/>
              <w:rPr>
                <w:lang w:eastAsia="en-CA"/>
              </w:rPr>
            </w:pPr>
            <w:sdt>
              <w:sdtPr>
                <w:rPr>
                  <w:lang w:eastAsia="en-CA"/>
                </w:rPr>
                <w:id w:val="950675493"/>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18D07515" w14:textId="77777777" w:rsidR="00F013FC" w:rsidRDefault="00F013FC" w:rsidP="00F013FC">
            <w:pPr>
              <w:jc w:val="center"/>
              <w:rPr>
                <w:lang w:eastAsia="en-CA"/>
              </w:rPr>
            </w:pPr>
          </w:p>
        </w:tc>
        <w:tc>
          <w:tcPr>
            <w:tcW w:w="448" w:type="dxa"/>
            <w:shd w:val="clear" w:color="auto" w:fill="F2F2F2" w:themeFill="background1" w:themeFillShade="F2"/>
          </w:tcPr>
          <w:p w14:paraId="10286832" w14:textId="3F7AAB30" w:rsidR="00F013FC" w:rsidRDefault="00000000" w:rsidP="00F013FC">
            <w:pPr>
              <w:jc w:val="center"/>
              <w:rPr>
                <w:lang w:eastAsia="en-CA"/>
              </w:rPr>
            </w:pPr>
            <w:sdt>
              <w:sdtPr>
                <w:rPr>
                  <w:lang w:eastAsia="en-CA"/>
                </w:rPr>
                <w:id w:val="10426558"/>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7931F72A" w14:textId="5A47FF54" w:rsidR="00F013FC" w:rsidRDefault="00000000" w:rsidP="00F013FC">
            <w:pPr>
              <w:jc w:val="center"/>
              <w:rPr>
                <w:lang w:eastAsia="en-CA"/>
              </w:rPr>
            </w:pPr>
            <w:sdt>
              <w:sdtPr>
                <w:rPr>
                  <w:lang w:eastAsia="en-CA"/>
                </w:rPr>
                <w:id w:val="-166876228"/>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0CE3FE85" w14:textId="7EADCA7B" w:rsidR="00F013FC" w:rsidRDefault="00000000" w:rsidP="00F013FC">
            <w:pPr>
              <w:jc w:val="center"/>
              <w:rPr>
                <w:lang w:eastAsia="en-CA"/>
              </w:rPr>
            </w:pPr>
            <w:sdt>
              <w:sdtPr>
                <w:rPr>
                  <w:lang w:eastAsia="en-CA"/>
                </w:rPr>
                <w:id w:val="114962787"/>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21A7FC53" w14:textId="77777777" w:rsidR="00F013FC" w:rsidRDefault="00F013FC" w:rsidP="00F013FC">
            <w:pPr>
              <w:jc w:val="center"/>
              <w:rPr>
                <w:lang w:eastAsia="en-CA"/>
              </w:rPr>
            </w:pPr>
          </w:p>
        </w:tc>
        <w:tc>
          <w:tcPr>
            <w:tcW w:w="3288" w:type="dxa"/>
            <w:shd w:val="clear" w:color="auto" w:fill="F2F2F2" w:themeFill="background1" w:themeFillShade="F2"/>
          </w:tcPr>
          <w:p w14:paraId="4487C4FC" w14:textId="77777777" w:rsidR="00F013FC" w:rsidRDefault="00F013FC" w:rsidP="00F013FC">
            <w:pPr>
              <w:rPr>
                <w:lang w:eastAsia="en-CA"/>
              </w:rPr>
            </w:pPr>
          </w:p>
        </w:tc>
      </w:tr>
      <w:tr w:rsidR="00F013FC" w14:paraId="2DC9B532" w14:textId="77777777" w:rsidTr="00DD2645">
        <w:tc>
          <w:tcPr>
            <w:tcW w:w="3060" w:type="dxa"/>
            <w:shd w:val="clear" w:color="auto" w:fill="F2F2F2" w:themeFill="background1" w:themeFillShade="F2"/>
          </w:tcPr>
          <w:p w14:paraId="438A3220" w14:textId="76EA7F1A" w:rsidR="00F013FC" w:rsidRDefault="00F013FC" w:rsidP="00F013FC">
            <w:pPr>
              <w:rPr>
                <w:lang w:eastAsia="en-CA"/>
              </w:rPr>
            </w:pPr>
            <w:r w:rsidRPr="00E75D62">
              <w:t>FC</w:t>
            </w:r>
            <w:r w:rsidRPr="00E75D62">
              <w:rPr>
                <w:rFonts w:ascii="Cambria Math" w:hAnsi="Cambria Math" w:cs="Cambria Math"/>
              </w:rPr>
              <w:t>‐</w:t>
            </w:r>
            <w:r w:rsidRPr="00E75D62">
              <w:t xml:space="preserve">3 </w:t>
            </w:r>
            <w:r w:rsidRPr="00E75D62">
              <w:rPr>
                <w:rFonts w:ascii="Cambria Math" w:hAnsi="Cambria Math" w:cs="Cambria Math"/>
              </w:rPr>
              <w:t>‐</w:t>
            </w:r>
            <w:proofErr w:type="spellStart"/>
            <w:r w:rsidRPr="00E75D62">
              <w:t>tim</w:t>
            </w:r>
            <w:proofErr w:type="spellEnd"/>
            <w:r w:rsidRPr="00E75D62">
              <w:t xml:space="preserve"> </w:t>
            </w:r>
            <w:proofErr w:type="spellStart"/>
            <w:r w:rsidRPr="00E75D62">
              <w:t>hortons</w:t>
            </w:r>
            <w:proofErr w:type="spellEnd"/>
            <w:r w:rsidRPr="00E75D62">
              <w:t xml:space="preserve"> HORN/STROBE - STROBE TEST</w:t>
            </w:r>
          </w:p>
        </w:tc>
        <w:tc>
          <w:tcPr>
            <w:tcW w:w="907" w:type="dxa"/>
            <w:shd w:val="clear" w:color="auto" w:fill="F2F2F2" w:themeFill="background1" w:themeFillShade="F2"/>
            <w:vAlign w:val="center"/>
          </w:tcPr>
          <w:p w14:paraId="27B1BB89" w14:textId="77777777" w:rsidR="00F013FC" w:rsidRDefault="00F013FC" w:rsidP="00F013FC">
            <w:pPr>
              <w:rPr>
                <w:lang w:eastAsia="en-CA"/>
              </w:rPr>
            </w:pPr>
          </w:p>
        </w:tc>
        <w:tc>
          <w:tcPr>
            <w:tcW w:w="686" w:type="dxa"/>
            <w:shd w:val="clear" w:color="auto" w:fill="F2F2F2" w:themeFill="background1" w:themeFillShade="F2"/>
          </w:tcPr>
          <w:p w14:paraId="68743C4D" w14:textId="649AF98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E3A4564" w14:textId="77777777" w:rsidR="00F013FC" w:rsidRDefault="00F013FC" w:rsidP="00F013FC">
            <w:pPr>
              <w:jc w:val="center"/>
              <w:rPr>
                <w:lang w:eastAsia="en-CA"/>
              </w:rPr>
            </w:pPr>
          </w:p>
        </w:tc>
        <w:tc>
          <w:tcPr>
            <w:tcW w:w="1101" w:type="dxa"/>
            <w:shd w:val="clear" w:color="auto" w:fill="F2F2F2" w:themeFill="background1" w:themeFillShade="F2"/>
          </w:tcPr>
          <w:p w14:paraId="2C84EAFD" w14:textId="77777777" w:rsidR="00F013FC" w:rsidRDefault="00F013FC" w:rsidP="00F013FC">
            <w:pPr>
              <w:jc w:val="center"/>
              <w:rPr>
                <w:lang w:eastAsia="en-CA"/>
              </w:rPr>
            </w:pPr>
          </w:p>
        </w:tc>
        <w:tc>
          <w:tcPr>
            <w:tcW w:w="850" w:type="dxa"/>
            <w:shd w:val="clear" w:color="auto" w:fill="F2F2F2" w:themeFill="background1" w:themeFillShade="F2"/>
            <w:vAlign w:val="center"/>
          </w:tcPr>
          <w:p w14:paraId="0237C7B4" w14:textId="77777777" w:rsidR="00F013FC" w:rsidRDefault="00F013FC" w:rsidP="00F013FC">
            <w:pPr>
              <w:jc w:val="center"/>
              <w:rPr>
                <w:lang w:eastAsia="en-CA"/>
              </w:rPr>
            </w:pPr>
          </w:p>
        </w:tc>
        <w:tc>
          <w:tcPr>
            <w:tcW w:w="448" w:type="dxa"/>
            <w:shd w:val="clear" w:color="auto" w:fill="F2F2F2" w:themeFill="background1" w:themeFillShade="F2"/>
          </w:tcPr>
          <w:p w14:paraId="30F4E510" w14:textId="3A4CF95D" w:rsidR="00F013FC" w:rsidRDefault="00000000" w:rsidP="00F013FC">
            <w:pPr>
              <w:jc w:val="center"/>
              <w:rPr>
                <w:lang w:eastAsia="en-CA"/>
              </w:rPr>
            </w:pPr>
            <w:sdt>
              <w:sdtPr>
                <w:rPr>
                  <w:lang w:eastAsia="en-CA"/>
                </w:rPr>
                <w:id w:val="-1992325015"/>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3E0451C9" w14:textId="77777777" w:rsidR="00F013FC" w:rsidRDefault="00F013FC" w:rsidP="00F013FC">
            <w:pPr>
              <w:jc w:val="center"/>
              <w:rPr>
                <w:lang w:eastAsia="en-CA"/>
              </w:rPr>
            </w:pPr>
          </w:p>
        </w:tc>
        <w:tc>
          <w:tcPr>
            <w:tcW w:w="448" w:type="dxa"/>
            <w:shd w:val="clear" w:color="auto" w:fill="F2F2F2" w:themeFill="background1" w:themeFillShade="F2"/>
          </w:tcPr>
          <w:p w14:paraId="46C254A0" w14:textId="0EDB3F2D" w:rsidR="00F013FC" w:rsidRDefault="00000000" w:rsidP="00F013FC">
            <w:pPr>
              <w:jc w:val="center"/>
              <w:rPr>
                <w:lang w:eastAsia="en-CA"/>
              </w:rPr>
            </w:pPr>
            <w:sdt>
              <w:sdtPr>
                <w:rPr>
                  <w:lang w:eastAsia="en-CA"/>
                </w:rPr>
                <w:id w:val="-1072969100"/>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28355857" w14:textId="07E5DCE0" w:rsidR="00F013FC" w:rsidRDefault="00000000" w:rsidP="00F013FC">
            <w:pPr>
              <w:jc w:val="center"/>
              <w:rPr>
                <w:lang w:eastAsia="en-CA"/>
              </w:rPr>
            </w:pPr>
            <w:sdt>
              <w:sdtPr>
                <w:rPr>
                  <w:lang w:eastAsia="en-CA"/>
                </w:rPr>
                <w:id w:val="775227751"/>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218ACFC2" w14:textId="3BB3AA89" w:rsidR="00F013FC" w:rsidRDefault="00000000" w:rsidP="00F013FC">
            <w:pPr>
              <w:jc w:val="center"/>
              <w:rPr>
                <w:lang w:eastAsia="en-CA"/>
              </w:rPr>
            </w:pPr>
            <w:sdt>
              <w:sdtPr>
                <w:rPr>
                  <w:lang w:eastAsia="en-CA"/>
                </w:rPr>
                <w:id w:val="-663078760"/>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65510A42" w14:textId="77777777" w:rsidR="00F013FC" w:rsidRDefault="00F013FC" w:rsidP="00F013FC">
            <w:pPr>
              <w:jc w:val="center"/>
              <w:rPr>
                <w:lang w:eastAsia="en-CA"/>
              </w:rPr>
            </w:pPr>
          </w:p>
        </w:tc>
        <w:tc>
          <w:tcPr>
            <w:tcW w:w="3288" w:type="dxa"/>
            <w:shd w:val="clear" w:color="auto" w:fill="F2F2F2" w:themeFill="background1" w:themeFillShade="F2"/>
          </w:tcPr>
          <w:p w14:paraId="71037C6F" w14:textId="77777777" w:rsidR="00F013FC" w:rsidRDefault="00F013FC" w:rsidP="00F013FC">
            <w:pPr>
              <w:rPr>
                <w:lang w:eastAsia="en-CA"/>
              </w:rPr>
            </w:pPr>
          </w:p>
        </w:tc>
      </w:tr>
      <w:tr w:rsidR="00F013FC" w14:paraId="3AE4D18C" w14:textId="77777777" w:rsidTr="00DD2645">
        <w:tc>
          <w:tcPr>
            <w:tcW w:w="3060" w:type="dxa"/>
            <w:shd w:val="clear" w:color="auto" w:fill="F2F2F2" w:themeFill="background1" w:themeFillShade="F2"/>
          </w:tcPr>
          <w:p w14:paraId="2E391735" w14:textId="2EBDA42B" w:rsidR="00F013FC" w:rsidRDefault="00F013FC" w:rsidP="00F013FC">
            <w:pPr>
              <w:rPr>
                <w:lang w:eastAsia="en-CA"/>
              </w:rPr>
            </w:pPr>
            <w:r w:rsidRPr="00E75D62">
              <w:t>FC</w:t>
            </w:r>
            <w:r w:rsidRPr="00E75D62">
              <w:rPr>
                <w:rFonts w:ascii="Cambria Math" w:hAnsi="Cambria Math" w:cs="Cambria Math"/>
              </w:rPr>
              <w:t>‐</w:t>
            </w:r>
            <w:r w:rsidRPr="00E75D62">
              <w:t xml:space="preserve">4 </w:t>
            </w:r>
            <w:r w:rsidRPr="00E75D62">
              <w:rPr>
                <w:rFonts w:ascii="Cambria Math" w:hAnsi="Cambria Math" w:cs="Cambria Math"/>
              </w:rPr>
              <w:t>‐</w:t>
            </w:r>
            <w:r w:rsidRPr="00E75D62">
              <w:t xml:space="preserve">new </w:t>
            </w:r>
            <w:proofErr w:type="spellStart"/>
            <w:r w:rsidRPr="00E75D62">
              <w:t>york</w:t>
            </w:r>
            <w:proofErr w:type="spellEnd"/>
            <w:r w:rsidRPr="00E75D62">
              <w:t xml:space="preserve"> fries HORN/STROBE - HORN TEST</w:t>
            </w:r>
          </w:p>
        </w:tc>
        <w:tc>
          <w:tcPr>
            <w:tcW w:w="907" w:type="dxa"/>
            <w:shd w:val="clear" w:color="auto" w:fill="F2F2F2" w:themeFill="background1" w:themeFillShade="F2"/>
            <w:vAlign w:val="center"/>
          </w:tcPr>
          <w:p w14:paraId="5F3C1023" w14:textId="77777777" w:rsidR="00F013FC" w:rsidRDefault="00F013FC" w:rsidP="00F013FC">
            <w:pPr>
              <w:rPr>
                <w:lang w:eastAsia="en-CA"/>
              </w:rPr>
            </w:pPr>
          </w:p>
        </w:tc>
        <w:tc>
          <w:tcPr>
            <w:tcW w:w="686" w:type="dxa"/>
            <w:shd w:val="clear" w:color="auto" w:fill="F2F2F2" w:themeFill="background1" w:themeFillShade="F2"/>
          </w:tcPr>
          <w:p w14:paraId="1E43FE49" w14:textId="286307F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17EFBC1" w14:textId="77777777" w:rsidR="00F013FC" w:rsidRDefault="00F013FC" w:rsidP="00F013FC">
            <w:pPr>
              <w:jc w:val="center"/>
              <w:rPr>
                <w:lang w:eastAsia="en-CA"/>
              </w:rPr>
            </w:pPr>
          </w:p>
        </w:tc>
        <w:tc>
          <w:tcPr>
            <w:tcW w:w="1101" w:type="dxa"/>
            <w:shd w:val="clear" w:color="auto" w:fill="F2F2F2" w:themeFill="background1" w:themeFillShade="F2"/>
          </w:tcPr>
          <w:p w14:paraId="6F8CEEA8" w14:textId="77777777" w:rsidR="00F013FC" w:rsidRDefault="00F013FC" w:rsidP="00F013FC">
            <w:pPr>
              <w:jc w:val="center"/>
              <w:rPr>
                <w:lang w:eastAsia="en-CA"/>
              </w:rPr>
            </w:pPr>
          </w:p>
        </w:tc>
        <w:tc>
          <w:tcPr>
            <w:tcW w:w="850" w:type="dxa"/>
            <w:shd w:val="clear" w:color="auto" w:fill="F2F2F2" w:themeFill="background1" w:themeFillShade="F2"/>
            <w:vAlign w:val="center"/>
          </w:tcPr>
          <w:p w14:paraId="0CAC912E" w14:textId="77777777" w:rsidR="00F013FC" w:rsidRDefault="00F013FC" w:rsidP="00F013FC">
            <w:pPr>
              <w:jc w:val="center"/>
              <w:rPr>
                <w:lang w:eastAsia="en-CA"/>
              </w:rPr>
            </w:pPr>
          </w:p>
        </w:tc>
        <w:tc>
          <w:tcPr>
            <w:tcW w:w="448" w:type="dxa"/>
            <w:shd w:val="clear" w:color="auto" w:fill="F2F2F2" w:themeFill="background1" w:themeFillShade="F2"/>
          </w:tcPr>
          <w:p w14:paraId="534A45C9" w14:textId="3AE813D4" w:rsidR="00F013FC" w:rsidRDefault="00000000" w:rsidP="00F013FC">
            <w:pPr>
              <w:jc w:val="center"/>
              <w:rPr>
                <w:lang w:eastAsia="en-CA"/>
              </w:rPr>
            </w:pPr>
            <w:sdt>
              <w:sdtPr>
                <w:rPr>
                  <w:lang w:eastAsia="en-CA"/>
                </w:rPr>
                <w:id w:val="1812897618"/>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63641313" w14:textId="77777777" w:rsidR="00F013FC" w:rsidRDefault="00F013FC" w:rsidP="00F013FC">
            <w:pPr>
              <w:jc w:val="center"/>
              <w:rPr>
                <w:lang w:eastAsia="en-CA"/>
              </w:rPr>
            </w:pPr>
          </w:p>
        </w:tc>
        <w:tc>
          <w:tcPr>
            <w:tcW w:w="448" w:type="dxa"/>
            <w:shd w:val="clear" w:color="auto" w:fill="F2F2F2" w:themeFill="background1" w:themeFillShade="F2"/>
          </w:tcPr>
          <w:p w14:paraId="113C9EB1" w14:textId="6EBFC711" w:rsidR="00F013FC" w:rsidRDefault="00000000" w:rsidP="00F013FC">
            <w:pPr>
              <w:jc w:val="center"/>
              <w:rPr>
                <w:lang w:eastAsia="en-CA"/>
              </w:rPr>
            </w:pPr>
            <w:sdt>
              <w:sdtPr>
                <w:rPr>
                  <w:lang w:eastAsia="en-CA"/>
                </w:rPr>
                <w:id w:val="405192702"/>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5DA09729" w14:textId="7C7E65B7" w:rsidR="00F013FC" w:rsidRDefault="00000000" w:rsidP="00F013FC">
            <w:pPr>
              <w:jc w:val="center"/>
              <w:rPr>
                <w:lang w:eastAsia="en-CA"/>
              </w:rPr>
            </w:pPr>
            <w:sdt>
              <w:sdtPr>
                <w:rPr>
                  <w:lang w:eastAsia="en-CA"/>
                </w:rPr>
                <w:id w:val="816759784"/>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74D3D5D6" w14:textId="1D58984D" w:rsidR="00F013FC" w:rsidRDefault="00000000" w:rsidP="00F013FC">
            <w:pPr>
              <w:jc w:val="center"/>
              <w:rPr>
                <w:lang w:eastAsia="en-CA"/>
              </w:rPr>
            </w:pPr>
            <w:sdt>
              <w:sdtPr>
                <w:rPr>
                  <w:lang w:eastAsia="en-CA"/>
                </w:rPr>
                <w:id w:val="-314340105"/>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7DBF59B1" w14:textId="77777777" w:rsidR="00F013FC" w:rsidRDefault="00F013FC" w:rsidP="00F013FC">
            <w:pPr>
              <w:jc w:val="center"/>
              <w:rPr>
                <w:lang w:eastAsia="en-CA"/>
              </w:rPr>
            </w:pPr>
          </w:p>
        </w:tc>
        <w:tc>
          <w:tcPr>
            <w:tcW w:w="3288" w:type="dxa"/>
            <w:shd w:val="clear" w:color="auto" w:fill="F2F2F2" w:themeFill="background1" w:themeFillShade="F2"/>
          </w:tcPr>
          <w:p w14:paraId="30E0CB52" w14:textId="77777777" w:rsidR="00F013FC" w:rsidRDefault="00F013FC" w:rsidP="00F013FC">
            <w:pPr>
              <w:rPr>
                <w:lang w:eastAsia="en-CA"/>
              </w:rPr>
            </w:pPr>
          </w:p>
        </w:tc>
      </w:tr>
      <w:tr w:rsidR="00F013FC" w14:paraId="030F799E" w14:textId="77777777" w:rsidTr="00DD2645">
        <w:tc>
          <w:tcPr>
            <w:tcW w:w="3060" w:type="dxa"/>
            <w:shd w:val="clear" w:color="auto" w:fill="F2F2F2" w:themeFill="background1" w:themeFillShade="F2"/>
          </w:tcPr>
          <w:p w14:paraId="7747A9A5" w14:textId="5F002641" w:rsidR="00F013FC" w:rsidRDefault="00F013FC" w:rsidP="00F013FC">
            <w:pPr>
              <w:rPr>
                <w:lang w:eastAsia="en-CA"/>
              </w:rPr>
            </w:pPr>
            <w:r w:rsidRPr="00E75D62">
              <w:t>FC</w:t>
            </w:r>
            <w:r w:rsidRPr="00E75D62">
              <w:rPr>
                <w:rFonts w:ascii="Cambria Math" w:hAnsi="Cambria Math" w:cs="Cambria Math"/>
              </w:rPr>
              <w:t>‐</w:t>
            </w:r>
            <w:r w:rsidRPr="00E75D62">
              <w:t xml:space="preserve">4 </w:t>
            </w:r>
            <w:r w:rsidRPr="00E75D62">
              <w:rPr>
                <w:rFonts w:ascii="Cambria Math" w:hAnsi="Cambria Math" w:cs="Cambria Math"/>
              </w:rPr>
              <w:t>‐</w:t>
            </w:r>
            <w:r w:rsidRPr="00E75D62">
              <w:t xml:space="preserve">new </w:t>
            </w:r>
            <w:proofErr w:type="spellStart"/>
            <w:r w:rsidRPr="00E75D62">
              <w:t>york</w:t>
            </w:r>
            <w:proofErr w:type="spellEnd"/>
            <w:r w:rsidRPr="00E75D62">
              <w:t xml:space="preserve"> fries HORN/STROBE - STROBE TEST</w:t>
            </w:r>
          </w:p>
        </w:tc>
        <w:tc>
          <w:tcPr>
            <w:tcW w:w="907" w:type="dxa"/>
            <w:shd w:val="clear" w:color="auto" w:fill="F2F2F2" w:themeFill="background1" w:themeFillShade="F2"/>
            <w:vAlign w:val="center"/>
          </w:tcPr>
          <w:p w14:paraId="13440B37" w14:textId="77777777" w:rsidR="00F013FC" w:rsidRDefault="00F013FC" w:rsidP="00F013FC">
            <w:pPr>
              <w:rPr>
                <w:lang w:eastAsia="en-CA"/>
              </w:rPr>
            </w:pPr>
          </w:p>
        </w:tc>
        <w:tc>
          <w:tcPr>
            <w:tcW w:w="686" w:type="dxa"/>
            <w:shd w:val="clear" w:color="auto" w:fill="F2F2F2" w:themeFill="background1" w:themeFillShade="F2"/>
          </w:tcPr>
          <w:p w14:paraId="346F0297" w14:textId="7A35150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1C32AE2" w14:textId="77777777" w:rsidR="00F013FC" w:rsidRDefault="00F013FC" w:rsidP="00F013FC">
            <w:pPr>
              <w:jc w:val="center"/>
              <w:rPr>
                <w:lang w:eastAsia="en-CA"/>
              </w:rPr>
            </w:pPr>
          </w:p>
        </w:tc>
        <w:tc>
          <w:tcPr>
            <w:tcW w:w="1101" w:type="dxa"/>
            <w:shd w:val="clear" w:color="auto" w:fill="F2F2F2" w:themeFill="background1" w:themeFillShade="F2"/>
          </w:tcPr>
          <w:p w14:paraId="5750D347" w14:textId="77777777" w:rsidR="00F013FC" w:rsidRDefault="00F013FC" w:rsidP="00F013FC">
            <w:pPr>
              <w:jc w:val="center"/>
              <w:rPr>
                <w:lang w:eastAsia="en-CA"/>
              </w:rPr>
            </w:pPr>
          </w:p>
        </w:tc>
        <w:tc>
          <w:tcPr>
            <w:tcW w:w="850" w:type="dxa"/>
            <w:shd w:val="clear" w:color="auto" w:fill="F2F2F2" w:themeFill="background1" w:themeFillShade="F2"/>
            <w:vAlign w:val="center"/>
          </w:tcPr>
          <w:p w14:paraId="52C626F4" w14:textId="77777777" w:rsidR="00F013FC" w:rsidRDefault="00F013FC" w:rsidP="00F013FC">
            <w:pPr>
              <w:jc w:val="center"/>
              <w:rPr>
                <w:lang w:eastAsia="en-CA"/>
              </w:rPr>
            </w:pPr>
          </w:p>
        </w:tc>
        <w:tc>
          <w:tcPr>
            <w:tcW w:w="448" w:type="dxa"/>
            <w:shd w:val="clear" w:color="auto" w:fill="F2F2F2" w:themeFill="background1" w:themeFillShade="F2"/>
          </w:tcPr>
          <w:p w14:paraId="16D14884" w14:textId="252C606D" w:rsidR="00F013FC" w:rsidRDefault="00000000" w:rsidP="00F013FC">
            <w:pPr>
              <w:jc w:val="center"/>
              <w:rPr>
                <w:lang w:eastAsia="en-CA"/>
              </w:rPr>
            </w:pPr>
            <w:sdt>
              <w:sdtPr>
                <w:rPr>
                  <w:lang w:eastAsia="en-CA"/>
                </w:rPr>
                <w:id w:val="-392512121"/>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75D7BCAD" w14:textId="77777777" w:rsidR="00F013FC" w:rsidRDefault="00F013FC" w:rsidP="00F013FC">
            <w:pPr>
              <w:jc w:val="center"/>
              <w:rPr>
                <w:lang w:eastAsia="en-CA"/>
              </w:rPr>
            </w:pPr>
          </w:p>
        </w:tc>
        <w:tc>
          <w:tcPr>
            <w:tcW w:w="448" w:type="dxa"/>
            <w:shd w:val="clear" w:color="auto" w:fill="F2F2F2" w:themeFill="background1" w:themeFillShade="F2"/>
          </w:tcPr>
          <w:p w14:paraId="706E390C" w14:textId="769CEF6D" w:rsidR="00F013FC" w:rsidRDefault="00000000" w:rsidP="00F013FC">
            <w:pPr>
              <w:jc w:val="center"/>
              <w:rPr>
                <w:lang w:eastAsia="en-CA"/>
              </w:rPr>
            </w:pPr>
            <w:sdt>
              <w:sdtPr>
                <w:rPr>
                  <w:lang w:eastAsia="en-CA"/>
                </w:rPr>
                <w:id w:val="-1668776082"/>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4F8F7978" w14:textId="14393BAB" w:rsidR="00F013FC" w:rsidRDefault="00000000" w:rsidP="00F013FC">
            <w:pPr>
              <w:jc w:val="center"/>
              <w:rPr>
                <w:lang w:eastAsia="en-CA"/>
              </w:rPr>
            </w:pPr>
            <w:sdt>
              <w:sdtPr>
                <w:rPr>
                  <w:lang w:eastAsia="en-CA"/>
                </w:rPr>
                <w:id w:val="807585446"/>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4E33D107" w14:textId="7B48CF51" w:rsidR="00F013FC" w:rsidRDefault="00000000" w:rsidP="00F013FC">
            <w:pPr>
              <w:jc w:val="center"/>
              <w:rPr>
                <w:lang w:eastAsia="en-CA"/>
              </w:rPr>
            </w:pPr>
            <w:sdt>
              <w:sdtPr>
                <w:rPr>
                  <w:lang w:eastAsia="en-CA"/>
                </w:rPr>
                <w:id w:val="-709964523"/>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34E6CA9E" w14:textId="77777777" w:rsidR="00F013FC" w:rsidRDefault="00F013FC" w:rsidP="00F013FC">
            <w:pPr>
              <w:jc w:val="center"/>
              <w:rPr>
                <w:lang w:eastAsia="en-CA"/>
              </w:rPr>
            </w:pPr>
          </w:p>
        </w:tc>
        <w:tc>
          <w:tcPr>
            <w:tcW w:w="3288" w:type="dxa"/>
            <w:shd w:val="clear" w:color="auto" w:fill="F2F2F2" w:themeFill="background1" w:themeFillShade="F2"/>
          </w:tcPr>
          <w:p w14:paraId="14F7D768" w14:textId="77777777" w:rsidR="00F013FC" w:rsidRDefault="00F013FC" w:rsidP="00F013FC">
            <w:pPr>
              <w:rPr>
                <w:lang w:eastAsia="en-CA"/>
              </w:rPr>
            </w:pPr>
          </w:p>
        </w:tc>
      </w:tr>
      <w:tr w:rsidR="00F013FC" w14:paraId="020F08AA" w14:textId="77777777" w:rsidTr="00DD2645">
        <w:tc>
          <w:tcPr>
            <w:tcW w:w="3060" w:type="dxa"/>
            <w:shd w:val="clear" w:color="auto" w:fill="F2F2F2" w:themeFill="background1" w:themeFillShade="F2"/>
          </w:tcPr>
          <w:p w14:paraId="6ED41860" w14:textId="5B5034A5" w:rsidR="00F013FC" w:rsidRDefault="00F013FC" w:rsidP="00F013FC">
            <w:pPr>
              <w:rPr>
                <w:lang w:eastAsia="en-CA"/>
              </w:rPr>
            </w:pPr>
            <w:r w:rsidRPr="00E75D62">
              <w:t>FC</w:t>
            </w:r>
            <w:r w:rsidRPr="00E75D62">
              <w:rPr>
                <w:rFonts w:ascii="Cambria Math" w:hAnsi="Cambria Math" w:cs="Cambria Math"/>
              </w:rPr>
              <w:t>‐</w:t>
            </w:r>
            <w:r w:rsidRPr="00E75D62">
              <w:t xml:space="preserve">5 </w:t>
            </w:r>
            <w:r w:rsidRPr="00E75D62">
              <w:rPr>
                <w:rFonts w:ascii="Cambria Math" w:hAnsi="Cambria Math" w:cs="Cambria Math"/>
              </w:rPr>
              <w:t>‐</w:t>
            </w:r>
            <w:proofErr w:type="spellStart"/>
            <w:r w:rsidRPr="00E75D62">
              <w:t>kfc</w:t>
            </w:r>
            <w:proofErr w:type="spellEnd"/>
            <w:r w:rsidRPr="00E75D62">
              <w:t xml:space="preserve"> HORN/STROBE - HORN TEST</w:t>
            </w:r>
          </w:p>
        </w:tc>
        <w:tc>
          <w:tcPr>
            <w:tcW w:w="907" w:type="dxa"/>
            <w:shd w:val="clear" w:color="auto" w:fill="F2F2F2" w:themeFill="background1" w:themeFillShade="F2"/>
            <w:vAlign w:val="center"/>
          </w:tcPr>
          <w:p w14:paraId="59B7FD54" w14:textId="77777777" w:rsidR="00F013FC" w:rsidRDefault="00F013FC" w:rsidP="00F013FC">
            <w:pPr>
              <w:rPr>
                <w:lang w:eastAsia="en-CA"/>
              </w:rPr>
            </w:pPr>
          </w:p>
        </w:tc>
        <w:tc>
          <w:tcPr>
            <w:tcW w:w="686" w:type="dxa"/>
            <w:shd w:val="clear" w:color="auto" w:fill="F2F2F2" w:themeFill="background1" w:themeFillShade="F2"/>
          </w:tcPr>
          <w:p w14:paraId="027E736F" w14:textId="61746AE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81F1CBA" w14:textId="77777777" w:rsidR="00F013FC" w:rsidRDefault="00F013FC" w:rsidP="00F013FC">
            <w:pPr>
              <w:jc w:val="center"/>
              <w:rPr>
                <w:lang w:eastAsia="en-CA"/>
              </w:rPr>
            </w:pPr>
          </w:p>
        </w:tc>
        <w:tc>
          <w:tcPr>
            <w:tcW w:w="1101" w:type="dxa"/>
            <w:shd w:val="clear" w:color="auto" w:fill="F2F2F2" w:themeFill="background1" w:themeFillShade="F2"/>
          </w:tcPr>
          <w:p w14:paraId="6C9DD646" w14:textId="77777777" w:rsidR="00F013FC" w:rsidRDefault="00F013FC" w:rsidP="00F013FC">
            <w:pPr>
              <w:jc w:val="center"/>
              <w:rPr>
                <w:lang w:eastAsia="en-CA"/>
              </w:rPr>
            </w:pPr>
          </w:p>
        </w:tc>
        <w:tc>
          <w:tcPr>
            <w:tcW w:w="850" w:type="dxa"/>
            <w:shd w:val="clear" w:color="auto" w:fill="F2F2F2" w:themeFill="background1" w:themeFillShade="F2"/>
            <w:vAlign w:val="center"/>
          </w:tcPr>
          <w:p w14:paraId="7E322FF1" w14:textId="77777777" w:rsidR="00F013FC" w:rsidRDefault="00F013FC" w:rsidP="00F013FC">
            <w:pPr>
              <w:jc w:val="center"/>
              <w:rPr>
                <w:lang w:eastAsia="en-CA"/>
              </w:rPr>
            </w:pPr>
          </w:p>
        </w:tc>
        <w:tc>
          <w:tcPr>
            <w:tcW w:w="448" w:type="dxa"/>
            <w:shd w:val="clear" w:color="auto" w:fill="F2F2F2" w:themeFill="background1" w:themeFillShade="F2"/>
          </w:tcPr>
          <w:p w14:paraId="66661BC5" w14:textId="7932E8B7" w:rsidR="00F013FC" w:rsidRDefault="00000000" w:rsidP="00F013FC">
            <w:pPr>
              <w:jc w:val="center"/>
              <w:rPr>
                <w:lang w:eastAsia="en-CA"/>
              </w:rPr>
            </w:pPr>
            <w:sdt>
              <w:sdtPr>
                <w:rPr>
                  <w:lang w:eastAsia="en-CA"/>
                </w:rPr>
                <w:id w:val="1693953839"/>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76445211" w14:textId="77777777" w:rsidR="00F013FC" w:rsidRDefault="00F013FC" w:rsidP="00F013FC">
            <w:pPr>
              <w:jc w:val="center"/>
              <w:rPr>
                <w:lang w:eastAsia="en-CA"/>
              </w:rPr>
            </w:pPr>
          </w:p>
        </w:tc>
        <w:tc>
          <w:tcPr>
            <w:tcW w:w="448" w:type="dxa"/>
            <w:shd w:val="clear" w:color="auto" w:fill="F2F2F2" w:themeFill="background1" w:themeFillShade="F2"/>
          </w:tcPr>
          <w:p w14:paraId="360D5FE5" w14:textId="2A8A7665" w:rsidR="00F013FC" w:rsidRDefault="00000000" w:rsidP="00F013FC">
            <w:pPr>
              <w:jc w:val="center"/>
              <w:rPr>
                <w:lang w:eastAsia="en-CA"/>
              </w:rPr>
            </w:pPr>
            <w:sdt>
              <w:sdtPr>
                <w:rPr>
                  <w:lang w:eastAsia="en-CA"/>
                </w:rPr>
                <w:id w:val="-80529570"/>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3A24A8A3" w14:textId="0E90D9EC" w:rsidR="00F013FC" w:rsidRDefault="00000000" w:rsidP="00F013FC">
            <w:pPr>
              <w:jc w:val="center"/>
              <w:rPr>
                <w:lang w:eastAsia="en-CA"/>
              </w:rPr>
            </w:pPr>
            <w:sdt>
              <w:sdtPr>
                <w:rPr>
                  <w:lang w:eastAsia="en-CA"/>
                </w:rPr>
                <w:id w:val="-446389687"/>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2B6643E4" w14:textId="2BF93D31" w:rsidR="00F013FC" w:rsidRDefault="00000000" w:rsidP="00F013FC">
            <w:pPr>
              <w:jc w:val="center"/>
              <w:rPr>
                <w:lang w:eastAsia="en-CA"/>
              </w:rPr>
            </w:pPr>
            <w:sdt>
              <w:sdtPr>
                <w:rPr>
                  <w:lang w:eastAsia="en-CA"/>
                </w:rPr>
                <w:id w:val="1720472933"/>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0D475108" w14:textId="77777777" w:rsidR="00F013FC" w:rsidRDefault="00F013FC" w:rsidP="00F013FC">
            <w:pPr>
              <w:jc w:val="center"/>
              <w:rPr>
                <w:lang w:eastAsia="en-CA"/>
              </w:rPr>
            </w:pPr>
          </w:p>
        </w:tc>
        <w:tc>
          <w:tcPr>
            <w:tcW w:w="3288" w:type="dxa"/>
            <w:shd w:val="clear" w:color="auto" w:fill="F2F2F2" w:themeFill="background1" w:themeFillShade="F2"/>
          </w:tcPr>
          <w:p w14:paraId="03FC5329" w14:textId="77777777" w:rsidR="00F013FC" w:rsidRDefault="00F013FC" w:rsidP="00F013FC">
            <w:pPr>
              <w:rPr>
                <w:lang w:eastAsia="en-CA"/>
              </w:rPr>
            </w:pPr>
          </w:p>
        </w:tc>
      </w:tr>
      <w:tr w:rsidR="00F013FC" w14:paraId="5D27FC61" w14:textId="77777777" w:rsidTr="00DD2645">
        <w:tc>
          <w:tcPr>
            <w:tcW w:w="3060" w:type="dxa"/>
            <w:shd w:val="clear" w:color="auto" w:fill="F2F2F2" w:themeFill="background1" w:themeFillShade="F2"/>
          </w:tcPr>
          <w:p w14:paraId="15CC2126" w14:textId="43390036" w:rsidR="00F013FC" w:rsidRDefault="00F013FC" w:rsidP="00F013FC">
            <w:pPr>
              <w:rPr>
                <w:lang w:eastAsia="en-CA"/>
              </w:rPr>
            </w:pPr>
            <w:r w:rsidRPr="00E75D62">
              <w:t>FC</w:t>
            </w:r>
            <w:r w:rsidRPr="00E75D62">
              <w:rPr>
                <w:rFonts w:ascii="Cambria Math" w:hAnsi="Cambria Math" w:cs="Cambria Math"/>
              </w:rPr>
              <w:t>‐</w:t>
            </w:r>
            <w:r w:rsidRPr="00E75D62">
              <w:t xml:space="preserve">5 </w:t>
            </w:r>
            <w:r w:rsidRPr="00E75D62">
              <w:rPr>
                <w:rFonts w:ascii="Cambria Math" w:hAnsi="Cambria Math" w:cs="Cambria Math"/>
              </w:rPr>
              <w:t>‐</w:t>
            </w:r>
            <w:proofErr w:type="spellStart"/>
            <w:r w:rsidRPr="00E75D62">
              <w:t>kfc</w:t>
            </w:r>
            <w:proofErr w:type="spellEnd"/>
            <w:r w:rsidRPr="00E75D62">
              <w:t xml:space="preserve"> HORN/STROBE - STROBE TEST</w:t>
            </w:r>
          </w:p>
        </w:tc>
        <w:tc>
          <w:tcPr>
            <w:tcW w:w="907" w:type="dxa"/>
            <w:shd w:val="clear" w:color="auto" w:fill="F2F2F2" w:themeFill="background1" w:themeFillShade="F2"/>
            <w:vAlign w:val="center"/>
          </w:tcPr>
          <w:p w14:paraId="53207BE8" w14:textId="77777777" w:rsidR="00F013FC" w:rsidRDefault="00F013FC" w:rsidP="00F013FC">
            <w:pPr>
              <w:rPr>
                <w:lang w:eastAsia="en-CA"/>
              </w:rPr>
            </w:pPr>
          </w:p>
        </w:tc>
        <w:tc>
          <w:tcPr>
            <w:tcW w:w="686" w:type="dxa"/>
            <w:shd w:val="clear" w:color="auto" w:fill="F2F2F2" w:themeFill="background1" w:themeFillShade="F2"/>
          </w:tcPr>
          <w:p w14:paraId="203E609B" w14:textId="4A363D7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40CCE50" w14:textId="77777777" w:rsidR="00F013FC" w:rsidRDefault="00F013FC" w:rsidP="00F013FC">
            <w:pPr>
              <w:jc w:val="center"/>
              <w:rPr>
                <w:lang w:eastAsia="en-CA"/>
              </w:rPr>
            </w:pPr>
          </w:p>
        </w:tc>
        <w:tc>
          <w:tcPr>
            <w:tcW w:w="1101" w:type="dxa"/>
            <w:shd w:val="clear" w:color="auto" w:fill="F2F2F2" w:themeFill="background1" w:themeFillShade="F2"/>
          </w:tcPr>
          <w:p w14:paraId="4A5388C9" w14:textId="77777777" w:rsidR="00F013FC" w:rsidRDefault="00F013FC" w:rsidP="00F013FC">
            <w:pPr>
              <w:jc w:val="center"/>
              <w:rPr>
                <w:lang w:eastAsia="en-CA"/>
              </w:rPr>
            </w:pPr>
          </w:p>
        </w:tc>
        <w:tc>
          <w:tcPr>
            <w:tcW w:w="850" w:type="dxa"/>
            <w:shd w:val="clear" w:color="auto" w:fill="F2F2F2" w:themeFill="background1" w:themeFillShade="F2"/>
            <w:vAlign w:val="center"/>
          </w:tcPr>
          <w:p w14:paraId="01B369EE" w14:textId="77777777" w:rsidR="00F013FC" w:rsidRDefault="00F013FC" w:rsidP="00F013FC">
            <w:pPr>
              <w:jc w:val="center"/>
              <w:rPr>
                <w:lang w:eastAsia="en-CA"/>
              </w:rPr>
            </w:pPr>
          </w:p>
        </w:tc>
        <w:tc>
          <w:tcPr>
            <w:tcW w:w="448" w:type="dxa"/>
            <w:shd w:val="clear" w:color="auto" w:fill="F2F2F2" w:themeFill="background1" w:themeFillShade="F2"/>
          </w:tcPr>
          <w:p w14:paraId="5AF379F2" w14:textId="505140B3" w:rsidR="00F013FC" w:rsidRDefault="00000000" w:rsidP="00F013FC">
            <w:pPr>
              <w:jc w:val="center"/>
              <w:rPr>
                <w:lang w:eastAsia="en-CA"/>
              </w:rPr>
            </w:pPr>
            <w:sdt>
              <w:sdtPr>
                <w:rPr>
                  <w:lang w:eastAsia="en-CA"/>
                </w:rPr>
                <w:id w:val="1647089811"/>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499A1261" w14:textId="77777777" w:rsidR="00F013FC" w:rsidRDefault="00F013FC" w:rsidP="00F013FC">
            <w:pPr>
              <w:jc w:val="center"/>
              <w:rPr>
                <w:lang w:eastAsia="en-CA"/>
              </w:rPr>
            </w:pPr>
          </w:p>
        </w:tc>
        <w:tc>
          <w:tcPr>
            <w:tcW w:w="448" w:type="dxa"/>
            <w:shd w:val="clear" w:color="auto" w:fill="F2F2F2" w:themeFill="background1" w:themeFillShade="F2"/>
          </w:tcPr>
          <w:p w14:paraId="36BFFF70" w14:textId="1704FA93" w:rsidR="00F013FC" w:rsidRDefault="00000000" w:rsidP="00F013FC">
            <w:pPr>
              <w:jc w:val="center"/>
              <w:rPr>
                <w:lang w:eastAsia="en-CA"/>
              </w:rPr>
            </w:pPr>
            <w:sdt>
              <w:sdtPr>
                <w:rPr>
                  <w:lang w:eastAsia="en-CA"/>
                </w:rPr>
                <w:id w:val="970557229"/>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7EB72A40" w14:textId="117143C1" w:rsidR="00F013FC" w:rsidRDefault="00000000" w:rsidP="00F013FC">
            <w:pPr>
              <w:jc w:val="center"/>
              <w:rPr>
                <w:lang w:eastAsia="en-CA"/>
              </w:rPr>
            </w:pPr>
            <w:sdt>
              <w:sdtPr>
                <w:rPr>
                  <w:lang w:eastAsia="en-CA"/>
                </w:rPr>
                <w:id w:val="-871840204"/>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53DCCCCA" w14:textId="66110A7B" w:rsidR="00F013FC" w:rsidRDefault="00000000" w:rsidP="00F013FC">
            <w:pPr>
              <w:jc w:val="center"/>
              <w:rPr>
                <w:lang w:eastAsia="en-CA"/>
              </w:rPr>
            </w:pPr>
            <w:sdt>
              <w:sdtPr>
                <w:rPr>
                  <w:lang w:eastAsia="en-CA"/>
                </w:rPr>
                <w:id w:val="660273247"/>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58A93ED1" w14:textId="77777777" w:rsidR="00F013FC" w:rsidRDefault="00F013FC" w:rsidP="00F013FC">
            <w:pPr>
              <w:jc w:val="center"/>
              <w:rPr>
                <w:lang w:eastAsia="en-CA"/>
              </w:rPr>
            </w:pPr>
          </w:p>
        </w:tc>
        <w:tc>
          <w:tcPr>
            <w:tcW w:w="3288" w:type="dxa"/>
            <w:shd w:val="clear" w:color="auto" w:fill="F2F2F2" w:themeFill="background1" w:themeFillShade="F2"/>
          </w:tcPr>
          <w:p w14:paraId="6FDBC52B" w14:textId="77777777" w:rsidR="00F013FC" w:rsidRDefault="00F013FC" w:rsidP="00F013FC">
            <w:pPr>
              <w:rPr>
                <w:lang w:eastAsia="en-CA"/>
              </w:rPr>
            </w:pPr>
          </w:p>
        </w:tc>
      </w:tr>
      <w:tr w:rsidR="00F013FC" w14:paraId="57A39263" w14:textId="77777777" w:rsidTr="00DD2645">
        <w:tc>
          <w:tcPr>
            <w:tcW w:w="3060" w:type="dxa"/>
            <w:shd w:val="clear" w:color="auto" w:fill="F2F2F2" w:themeFill="background1" w:themeFillShade="F2"/>
          </w:tcPr>
          <w:p w14:paraId="6209F585" w14:textId="6B29BCB3" w:rsidR="00F013FC" w:rsidRDefault="00F013FC" w:rsidP="00F013FC">
            <w:pPr>
              <w:rPr>
                <w:lang w:eastAsia="en-CA"/>
              </w:rPr>
            </w:pPr>
            <w:r w:rsidRPr="00E75D62">
              <w:t>FC</w:t>
            </w:r>
            <w:r w:rsidRPr="00E75D62">
              <w:rPr>
                <w:rFonts w:ascii="Cambria Math" w:hAnsi="Cambria Math" w:cs="Cambria Math"/>
              </w:rPr>
              <w:t>‐</w:t>
            </w:r>
            <w:r w:rsidRPr="00E75D62">
              <w:t xml:space="preserve">6 </w:t>
            </w:r>
            <w:r w:rsidRPr="00E75D62">
              <w:rPr>
                <w:rFonts w:ascii="Cambria Math" w:hAnsi="Cambria Math" w:cs="Cambria Math"/>
              </w:rPr>
              <w:t>‐</w:t>
            </w:r>
            <w:r w:rsidRPr="00E75D62">
              <w:t>taco time HORN/STROBE - HORN TEST</w:t>
            </w:r>
          </w:p>
        </w:tc>
        <w:tc>
          <w:tcPr>
            <w:tcW w:w="907" w:type="dxa"/>
            <w:shd w:val="clear" w:color="auto" w:fill="F2F2F2" w:themeFill="background1" w:themeFillShade="F2"/>
            <w:vAlign w:val="center"/>
          </w:tcPr>
          <w:p w14:paraId="331CD8D1" w14:textId="77777777" w:rsidR="00F013FC" w:rsidRDefault="00F013FC" w:rsidP="00F013FC">
            <w:pPr>
              <w:rPr>
                <w:lang w:eastAsia="en-CA"/>
              </w:rPr>
            </w:pPr>
          </w:p>
        </w:tc>
        <w:tc>
          <w:tcPr>
            <w:tcW w:w="686" w:type="dxa"/>
            <w:shd w:val="clear" w:color="auto" w:fill="F2F2F2" w:themeFill="background1" w:themeFillShade="F2"/>
          </w:tcPr>
          <w:p w14:paraId="74B69A2C" w14:textId="1DE1E43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C45786E" w14:textId="77777777" w:rsidR="00F013FC" w:rsidRDefault="00F013FC" w:rsidP="00F013FC">
            <w:pPr>
              <w:jc w:val="center"/>
              <w:rPr>
                <w:lang w:eastAsia="en-CA"/>
              </w:rPr>
            </w:pPr>
          </w:p>
        </w:tc>
        <w:tc>
          <w:tcPr>
            <w:tcW w:w="1101" w:type="dxa"/>
            <w:shd w:val="clear" w:color="auto" w:fill="F2F2F2" w:themeFill="background1" w:themeFillShade="F2"/>
          </w:tcPr>
          <w:p w14:paraId="3029E3E9" w14:textId="77777777" w:rsidR="00F013FC" w:rsidRDefault="00F013FC" w:rsidP="00F013FC">
            <w:pPr>
              <w:jc w:val="center"/>
              <w:rPr>
                <w:lang w:eastAsia="en-CA"/>
              </w:rPr>
            </w:pPr>
          </w:p>
        </w:tc>
        <w:tc>
          <w:tcPr>
            <w:tcW w:w="850" w:type="dxa"/>
            <w:shd w:val="clear" w:color="auto" w:fill="F2F2F2" w:themeFill="background1" w:themeFillShade="F2"/>
            <w:vAlign w:val="center"/>
          </w:tcPr>
          <w:p w14:paraId="52193437" w14:textId="77777777" w:rsidR="00F013FC" w:rsidRDefault="00F013FC" w:rsidP="00F013FC">
            <w:pPr>
              <w:jc w:val="center"/>
              <w:rPr>
                <w:lang w:eastAsia="en-CA"/>
              </w:rPr>
            </w:pPr>
          </w:p>
        </w:tc>
        <w:tc>
          <w:tcPr>
            <w:tcW w:w="448" w:type="dxa"/>
            <w:shd w:val="clear" w:color="auto" w:fill="F2F2F2" w:themeFill="background1" w:themeFillShade="F2"/>
          </w:tcPr>
          <w:p w14:paraId="2BF50244" w14:textId="7BFAB9F5" w:rsidR="00F013FC" w:rsidRDefault="00000000" w:rsidP="00F013FC">
            <w:pPr>
              <w:jc w:val="center"/>
              <w:rPr>
                <w:lang w:eastAsia="en-CA"/>
              </w:rPr>
            </w:pPr>
            <w:sdt>
              <w:sdtPr>
                <w:rPr>
                  <w:lang w:eastAsia="en-CA"/>
                </w:rPr>
                <w:id w:val="-1336454704"/>
                <w14:checkbox>
                  <w14:checked w14:val="1"/>
                  <w14:checkedState w14:val="0050" w14:font="Wingdings 2"/>
                  <w14:uncheckedState w14:val="0020" w14:font="Wingdings 2"/>
                </w14:checkbox>
              </w:sdtPr>
              <w:sdtContent>
                <w:r w:rsidR="00F013FC" w:rsidRPr="005B4BD8">
                  <w:rPr>
                    <w:lang w:eastAsia="en-CA"/>
                  </w:rPr>
                  <w:sym w:font="Wingdings 2" w:char="F050"/>
                </w:r>
              </w:sdtContent>
            </w:sdt>
          </w:p>
        </w:tc>
        <w:tc>
          <w:tcPr>
            <w:tcW w:w="1101" w:type="dxa"/>
            <w:shd w:val="clear" w:color="auto" w:fill="F2F2F2" w:themeFill="background1" w:themeFillShade="F2"/>
            <w:vAlign w:val="center"/>
          </w:tcPr>
          <w:p w14:paraId="7164ADD6" w14:textId="77777777" w:rsidR="00F013FC" w:rsidRDefault="00F013FC" w:rsidP="00F013FC">
            <w:pPr>
              <w:jc w:val="center"/>
              <w:rPr>
                <w:lang w:eastAsia="en-CA"/>
              </w:rPr>
            </w:pPr>
          </w:p>
        </w:tc>
        <w:tc>
          <w:tcPr>
            <w:tcW w:w="448" w:type="dxa"/>
            <w:shd w:val="clear" w:color="auto" w:fill="F2F2F2" w:themeFill="background1" w:themeFillShade="F2"/>
          </w:tcPr>
          <w:p w14:paraId="3E6DE15B" w14:textId="3872EE19" w:rsidR="00F013FC" w:rsidRDefault="00000000" w:rsidP="00F013FC">
            <w:pPr>
              <w:jc w:val="center"/>
              <w:rPr>
                <w:lang w:eastAsia="en-CA"/>
              </w:rPr>
            </w:pPr>
            <w:sdt>
              <w:sdtPr>
                <w:rPr>
                  <w:lang w:eastAsia="en-CA"/>
                </w:rPr>
                <w:id w:val="1780139995"/>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48" w:type="dxa"/>
            <w:shd w:val="clear" w:color="auto" w:fill="F2F2F2" w:themeFill="background1" w:themeFillShade="F2"/>
          </w:tcPr>
          <w:p w14:paraId="186B2838" w14:textId="4C2691CF" w:rsidR="00F013FC" w:rsidRDefault="00000000" w:rsidP="00F013FC">
            <w:pPr>
              <w:jc w:val="center"/>
              <w:rPr>
                <w:lang w:eastAsia="en-CA"/>
              </w:rPr>
            </w:pPr>
            <w:sdt>
              <w:sdtPr>
                <w:rPr>
                  <w:lang w:eastAsia="en-CA"/>
                </w:rPr>
                <w:id w:val="-2105415414"/>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423" w:type="dxa"/>
            <w:shd w:val="clear" w:color="auto" w:fill="F2F2F2" w:themeFill="background1" w:themeFillShade="F2"/>
          </w:tcPr>
          <w:p w14:paraId="61F29CBF" w14:textId="36C4ED28" w:rsidR="00F013FC" w:rsidRDefault="00000000" w:rsidP="00F013FC">
            <w:pPr>
              <w:jc w:val="center"/>
              <w:rPr>
                <w:lang w:eastAsia="en-CA"/>
              </w:rPr>
            </w:pPr>
            <w:sdt>
              <w:sdtPr>
                <w:rPr>
                  <w:lang w:eastAsia="en-CA"/>
                </w:rPr>
                <w:id w:val="1838650624"/>
                <w14:checkbox>
                  <w14:checked w14:val="1"/>
                  <w14:checkedState w14:val="0050" w14:font="Wingdings 2"/>
                  <w14:uncheckedState w14:val="0020" w14:font="Wingdings 2"/>
                </w14:checkbox>
              </w:sdtPr>
              <w:sdtContent>
                <w:r w:rsidR="00F013FC" w:rsidRPr="004601E8">
                  <w:rPr>
                    <w:lang w:eastAsia="en-CA"/>
                  </w:rPr>
                  <w:sym w:font="Wingdings 2" w:char="F050"/>
                </w:r>
              </w:sdtContent>
            </w:sdt>
          </w:p>
        </w:tc>
        <w:tc>
          <w:tcPr>
            <w:tcW w:w="964" w:type="dxa"/>
            <w:shd w:val="clear" w:color="auto" w:fill="F2F2F2" w:themeFill="background1" w:themeFillShade="F2"/>
            <w:vAlign w:val="center"/>
          </w:tcPr>
          <w:p w14:paraId="33743244" w14:textId="77777777" w:rsidR="00F013FC" w:rsidRDefault="00F013FC" w:rsidP="00F013FC">
            <w:pPr>
              <w:jc w:val="center"/>
              <w:rPr>
                <w:lang w:eastAsia="en-CA"/>
              </w:rPr>
            </w:pPr>
          </w:p>
        </w:tc>
        <w:tc>
          <w:tcPr>
            <w:tcW w:w="3288" w:type="dxa"/>
            <w:shd w:val="clear" w:color="auto" w:fill="F2F2F2" w:themeFill="background1" w:themeFillShade="F2"/>
          </w:tcPr>
          <w:p w14:paraId="0BB91D3E" w14:textId="77777777" w:rsidR="00F013FC" w:rsidRDefault="00F013FC" w:rsidP="00F013FC">
            <w:pPr>
              <w:rPr>
                <w:lang w:eastAsia="en-CA"/>
              </w:rPr>
            </w:pPr>
          </w:p>
        </w:tc>
      </w:tr>
      <w:tr w:rsidR="00F013FC" w14:paraId="5B619B24" w14:textId="77777777" w:rsidTr="00DD2645">
        <w:tc>
          <w:tcPr>
            <w:tcW w:w="3060" w:type="dxa"/>
            <w:shd w:val="clear" w:color="auto" w:fill="F2F2F2" w:themeFill="background1" w:themeFillShade="F2"/>
          </w:tcPr>
          <w:p w14:paraId="3933C904" w14:textId="15599B42" w:rsidR="00F013FC" w:rsidRDefault="00F013FC" w:rsidP="00F013FC">
            <w:pPr>
              <w:rPr>
                <w:lang w:eastAsia="en-CA"/>
              </w:rPr>
            </w:pPr>
            <w:r w:rsidRPr="00E75D62">
              <w:lastRenderedPageBreak/>
              <w:t>FC</w:t>
            </w:r>
            <w:r w:rsidRPr="00E75D62">
              <w:rPr>
                <w:rFonts w:ascii="Cambria Math" w:hAnsi="Cambria Math" w:cs="Cambria Math"/>
              </w:rPr>
              <w:t>‐</w:t>
            </w:r>
            <w:r w:rsidRPr="00E75D62">
              <w:t xml:space="preserve">6 </w:t>
            </w:r>
            <w:r w:rsidRPr="00E75D62">
              <w:rPr>
                <w:rFonts w:ascii="Cambria Math" w:hAnsi="Cambria Math" w:cs="Cambria Math"/>
              </w:rPr>
              <w:t>‐</w:t>
            </w:r>
            <w:r w:rsidRPr="00E75D62">
              <w:t>taco time HORN/STROBE - STROBE TEST</w:t>
            </w:r>
          </w:p>
        </w:tc>
        <w:tc>
          <w:tcPr>
            <w:tcW w:w="907" w:type="dxa"/>
            <w:shd w:val="clear" w:color="auto" w:fill="F2F2F2" w:themeFill="background1" w:themeFillShade="F2"/>
            <w:vAlign w:val="center"/>
          </w:tcPr>
          <w:p w14:paraId="12B36B42" w14:textId="77777777" w:rsidR="00F013FC" w:rsidRDefault="00F013FC" w:rsidP="00F013FC">
            <w:pPr>
              <w:rPr>
                <w:lang w:eastAsia="en-CA"/>
              </w:rPr>
            </w:pPr>
          </w:p>
        </w:tc>
        <w:tc>
          <w:tcPr>
            <w:tcW w:w="686" w:type="dxa"/>
            <w:shd w:val="clear" w:color="auto" w:fill="F2F2F2" w:themeFill="background1" w:themeFillShade="F2"/>
          </w:tcPr>
          <w:p w14:paraId="08267D6D" w14:textId="7DFDCD5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7A665C9" w14:textId="77777777" w:rsidR="00F013FC" w:rsidRDefault="00F013FC" w:rsidP="00F013FC">
            <w:pPr>
              <w:jc w:val="center"/>
              <w:rPr>
                <w:lang w:eastAsia="en-CA"/>
              </w:rPr>
            </w:pPr>
          </w:p>
        </w:tc>
        <w:tc>
          <w:tcPr>
            <w:tcW w:w="1101" w:type="dxa"/>
            <w:shd w:val="clear" w:color="auto" w:fill="F2F2F2" w:themeFill="background1" w:themeFillShade="F2"/>
          </w:tcPr>
          <w:p w14:paraId="559BA9C8" w14:textId="77777777" w:rsidR="00F013FC" w:rsidRDefault="00F013FC" w:rsidP="00F013FC">
            <w:pPr>
              <w:jc w:val="center"/>
              <w:rPr>
                <w:lang w:eastAsia="en-CA"/>
              </w:rPr>
            </w:pPr>
          </w:p>
        </w:tc>
        <w:tc>
          <w:tcPr>
            <w:tcW w:w="850" w:type="dxa"/>
            <w:shd w:val="clear" w:color="auto" w:fill="F2F2F2" w:themeFill="background1" w:themeFillShade="F2"/>
            <w:vAlign w:val="center"/>
          </w:tcPr>
          <w:p w14:paraId="4FCD4EB9" w14:textId="77777777" w:rsidR="00F013FC" w:rsidRDefault="00F013FC" w:rsidP="00F013FC">
            <w:pPr>
              <w:jc w:val="center"/>
              <w:rPr>
                <w:lang w:eastAsia="en-CA"/>
              </w:rPr>
            </w:pPr>
          </w:p>
        </w:tc>
        <w:tc>
          <w:tcPr>
            <w:tcW w:w="448" w:type="dxa"/>
            <w:shd w:val="clear" w:color="auto" w:fill="F2F2F2" w:themeFill="background1" w:themeFillShade="F2"/>
          </w:tcPr>
          <w:p w14:paraId="1251ECB8" w14:textId="7845A824" w:rsidR="00F013FC" w:rsidRDefault="00000000" w:rsidP="00F013FC">
            <w:pPr>
              <w:jc w:val="center"/>
              <w:rPr>
                <w:lang w:eastAsia="en-CA"/>
              </w:rPr>
            </w:pPr>
            <w:sdt>
              <w:sdtPr>
                <w:rPr>
                  <w:lang w:eastAsia="en-CA"/>
                </w:rPr>
                <w:id w:val="851152356"/>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6BF31CB1" w14:textId="77777777" w:rsidR="00F013FC" w:rsidRDefault="00F013FC" w:rsidP="00F013FC">
            <w:pPr>
              <w:jc w:val="center"/>
              <w:rPr>
                <w:lang w:eastAsia="en-CA"/>
              </w:rPr>
            </w:pPr>
          </w:p>
        </w:tc>
        <w:tc>
          <w:tcPr>
            <w:tcW w:w="448" w:type="dxa"/>
            <w:shd w:val="clear" w:color="auto" w:fill="F2F2F2" w:themeFill="background1" w:themeFillShade="F2"/>
          </w:tcPr>
          <w:p w14:paraId="68A0A7F0" w14:textId="126BACFC" w:rsidR="00F013FC" w:rsidRDefault="00000000" w:rsidP="00F013FC">
            <w:pPr>
              <w:jc w:val="center"/>
              <w:rPr>
                <w:lang w:eastAsia="en-CA"/>
              </w:rPr>
            </w:pPr>
            <w:sdt>
              <w:sdtPr>
                <w:rPr>
                  <w:lang w:eastAsia="en-CA"/>
                </w:rPr>
                <w:id w:val="685648696"/>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765782EB" w14:textId="4D94C3F7" w:rsidR="00F013FC" w:rsidRDefault="00000000" w:rsidP="00F013FC">
            <w:pPr>
              <w:jc w:val="center"/>
              <w:rPr>
                <w:lang w:eastAsia="en-CA"/>
              </w:rPr>
            </w:pPr>
            <w:sdt>
              <w:sdtPr>
                <w:rPr>
                  <w:lang w:eastAsia="en-CA"/>
                </w:rPr>
                <w:id w:val="-62341217"/>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16465E52" w14:textId="2DD1DCCD" w:rsidR="00F013FC" w:rsidRDefault="00000000" w:rsidP="00F013FC">
            <w:pPr>
              <w:jc w:val="center"/>
              <w:rPr>
                <w:lang w:eastAsia="en-CA"/>
              </w:rPr>
            </w:pPr>
            <w:sdt>
              <w:sdtPr>
                <w:rPr>
                  <w:lang w:eastAsia="en-CA"/>
                </w:rPr>
                <w:id w:val="111414203"/>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249D2776" w14:textId="77777777" w:rsidR="00F013FC" w:rsidRDefault="00F013FC" w:rsidP="00F013FC">
            <w:pPr>
              <w:jc w:val="center"/>
              <w:rPr>
                <w:lang w:eastAsia="en-CA"/>
              </w:rPr>
            </w:pPr>
          </w:p>
        </w:tc>
        <w:tc>
          <w:tcPr>
            <w:tcW w:w="3288" w:type="dxa"/>
            <w:shd w:val="clear" w:color="auto" w:fill="F2F2F2" w:themeFill="background1" w:themeFillShade="F2"/>
          </w:tcPr>
          <w:p w14:paraId="3BFFB222" w14:textId="77777777" w:rsidR="00F013FC" w:rsidRDefault="00F013FC" w:rsidP="00F013FC">
            <w:pPr>
              <w:rPr>
                <w:lang w:eastAsia="en-CA"/>
              </w:rPr>
            </w:pPr>
          </w:p>
        </w:tc>
      </w:tr>
      <w:tr w:rsidR="00F013FC" w14:paraId="6544E25B" w14:textId="77777777" w:rsidTr="00DD2645">
        <w:tc>
          <w:tcPr>
            <w:tcW w:w="3060" w:type="dxa"/>
            <w:shd w:val="clear" w:color="auto" w:fill="F2F2F2" w:themeFill="background1" w:themeFillShade="F2"/>
          </w:tcPr>
          <w:p w14:paraId="4A899748" w14:textId="5E164FD6" w:rsidR="00F013FC" w:rsidRDefault="00F013FC" w:rsidP="00F013FC">
            <w:pPr>
              <w:rPr>
                <w:lang w:eastAsia="en-CA"/>
              </w:rPr>
            </w:pPr>
            <w:r w:rsidRPr="00E75D62">
              <w:t>FC</w:t>
            </w:r>
            <w:r w:rsidRPr="00E75D62">
              <w:rPr>
                <w:rFonts w:ascii="Cambria Math" w:hAnsi="Cambria Math" w:cs="Cambria Math"/>
              </w:rPr>
              <w:t>‐</w:t>
            </w:r>
            <w:r w:rsidRPr="00E75D62">
              <w:t xml:space="preserve">7 </w:t>
            </w:r>
            <w:r w:rsidRPr="00E75D62">
              <w:rPr>
                <w:rFonts w:ascii="Cambria Math" w:hAnsi="Cambria Math" w:cs="Cambria Math"/>
              </w:rPr>
              <w:t>‐</w:t>
            </w:r>
            <w:r w:rsidRPr="00E75D62">
              <w:t>subway HORN/STROBE - HORN TEST</w:t>
            </w:r>
          </w:p>
        </w:tc>
        <w:tc>
          <w:tcPr>
            <w:tcW w:w="907" w:type="dxa"/>
            <w:shd w:val="clear" w:color="auto" w:fill="F2F2F2" w:themeFill="background1" w:themeFillShade="F2"/>
            <w:vAlign w:val="center"/>
          </w:tcPr>
          <w:p w14:paraId="1B7D91E1" w14:textId="77777777" w:rsidR="00F013FC" w:rsidRDefault="00F013FC" w:rsidP="00F013FC">
            <w:pPr>
              <w:rPr>
                <w:lang w:eastAsia="en-CA"/>
              </w:rPr>
            </w:pPr>
          </w:p>
        </w:tc>
        <w:tc>
          <w:tcPr>
            <w:tcW w:w="686" w:type="dxa"/>
            <w:shd w:val="clear" w:color="auto" w:fill="F2F2F2" w:themeFill="background1" w:themeFillShade="F2"/>
          </w:tcPr>
          <w:p w14:paraId="3B522DB8" w14:textId="0CBBE3B2"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AB0C289" w14:textId="77777777" w:rsidR="00F013FC" w:rsidRDefault="00F013FC" w:rsidP="00F013FC">
            <w:pPr>
              <w:jc w:val="center"/>
              <w:rPr>
                <w:lang w:eastAsia="en-CA"/>
              </w:rPr>
            </w:pPr>
          </w:p>
        </w:tc>
        <w:tc>
          <w:tcPr>
            <w:tcW w:w="1101" w:type="dxa"/>
            <w:shd w:val="clear" w:color="auto" w:fill="F2F2F2" w:themeFill="background1" w:themeFillShade="F2"/>
          </w:tcPr>
          <w:p w14:paraId="4A23E1AD" w14:textId="77777777" w:rsidR="00F013FC" w:rsidRDefault="00F013FC" w:rsidP="00F013FC">
            <w:pPr>
              <w:jc w:val="center"/>
              <w:rPr>
                <w:lang w:eastAsia="en-CA"/>
              </w:rPr>
            </w:pPr>
          </w:p>
        </w:tc>
        <w:tc>
          <w:tcPr>
            <w:tcW w:w="850" w:type="dxa"/>
            <w:shd w:val="clear" w:color="auto" w:fill="F2F2F2" w:themeFill="background1" w:themeFillShade="F2"/>
            <w:vAlign w:val="center"/>
          </w:tcPr>
          <w:p w14:paraId="5D9596DE" w14:textId="77777777" w:rsidR="00F013FC" w:rsidRDefault="00F013FC" w:rsidP="00F013FC">
            <w:pPr>
              <w:jc w:val="center"/>
              <w:rPr>
                <w:lang w:eastAsia="en-CA"/>
              </w:rPr>
            </w:pPr>
          </w:p>
        </w:tc>
        <w:tc>
          <w:tcPr>
            <w:tcW w:w="448" w:type="dxa"/>
            <w:shd w:val="clear" w:color="auto" w:fill="F2F2F2" w:themeFill="background1" w:themeFillShade="F2"/>
          </w:tcPr>
          <w:p w14:paraId="4EC9A780" w14:textId="485710DA" w:rsidR="00F013FC" w:rsidRDefault="00000000" w:rsidP="00F013FC">
            <w:pPr>
              <w:jc w:val="center"/>
              <w:rPr>
                <w:lang w:eastAsia="en-CA"/>
              </w:rPr>
            </w:pPr>
            <w:sdt>
              <w:sdtPr>
                <w:rPr>
                  <w:lang w:eastAsia="en-CA"/>
                </w:rPr>
                <w:id w:val="964540678"/>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292BC613" w14:textId="77777777" w:rsidR="00F013FC" w:rsidRDefault="00F013FC" w:rsidP="00F013FC">
            <w:pPr>
              <w:jc w:val="center"/>
              <w:rPr>
                <w:lang w:eastAsia="en-CA"/>
              </w:rPr>
            </w:pPr>
          </w:p>
        </w:tc>
        <w:tc>
          <w:tcPr>
            <w:tcW w:w="448" w:type="dxa"/>
            <w:shd w:val="clear" w:color="auto" w:fill="F2F2F2" w:themeFill="background1" w:themeFillShade="F2"/>
          </w:tcPr>
          <w:p w14:paraId="0F5A81F3" w14:textId="34136435" w:rsidR="00F013FC" w:rsidRDefault="00000000" w:rsidP="00F013FC">
            <w:pPr>
              <w:jc w:val="center"/>
              <w:rPr>
                <w:lang w:eastAsia="en-CA"/>
              </w:rPr>
            </w:pPr>
            <w:sdt>
              <w:sdtPr>
                <w:rPr>
                  <w:lang w:eastAsia="en-CA"/>
                </w:rPr>
                <w:id w:val="-1884323029"/>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1E37FFDA" w14:textId="2FCF09C4" w:rsidR="00F013FC" w:rsidRDefault="00000000" w:rsidP="00F013FC">
            <w:pPr>
              <w:jc w:val="center"/>
              <w:rPr>
                <w:lang w:eastAsia="en-CA"/>
              </w:rPr>
            </w:pPr>
            <w:sdt>
              <w:sdtPr>
                <w:rPr>
                  <w:lang w:eastAsia="en-CA"/>
                </w:rPr>
                <w:id w:val="-1101252637"/>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655F06FD" w14:textId="00712B1F" w:rsidR="00F013FC" w:rsidRDefault="00000000" w:rsidP="00F013FC">
            <w:pPr>
              <w:jc w:val="center"/>
              <w:rPr>
                <w:lang w:eastAsia="en-CA"/>
              </w:rPr>
            </w:pPr>
            <w:sdt>
              <w:sdtPr>
                <w:rPr>
                  <w:lang w:eastAsia="en-CA"/>
                </w:rPr>
                <w:id w:val="-836766620"/>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099C0BFA" w14:textId="77777777" w:rsidR="00F013FC" w:rsidRDefault="00F013FC" w:rsidP="00F013FC">
            <w:pPr>
              <w:jc w:val="center"/>
              <w:rPr>
                <w:lang w:eastAsia="en-CA"/>
              </w:rPr>
            </w:pPr>
          </w:p>
        </w:tc>
        <w:tc>
          <w:tcPr>
            <w:tcW w:w="3288" w:type="dxa"/>
            <w:shd w:val="clear" w:color="auto" w:fill="F2F2F2" w:themeFill="background1" w:themeFillShade="F2"/>
          </w:tcPr>
          <w:p w14:paraId="42843728" w14:textId="77777777" w:rsidR="00F013FC" w:rsidRDefault="00F013FC" w:rsidP="00F013FC">
            <w:pPr>
              <w:rPr>
                <w:lang w:eastAsia="en-CA"/>
              </w:rPr>
            </w:pPr>
          </w:p>
        </w:tc>
      </w:tr>
      <w:tr w:rsidR="00F013FC" w14:paraId="78F0AAB2" w14:textId="77777777" w:rsidTr="00DD2645">
        <w:tc>
          <w:tcPr>
            <w:tcW w:w="3060" w:type="dxa"/>
            <w:shd w:val="clear" w:color="auto" w:fill="F2F2F2" w:themeFill="background1" w:themeFillShade="F2"/>
          </w:tcPr>
          <w:p w14:paraId="1EAC9B52" w14:textId="6E80E80C" w:rsidR="00F013FC" w:rsidRDefault="00F013FC" w:rsidP="00F013FC">
            <w:pPr>
              <w:rPr>
                <w:lang w:eastAsia="en-CA"/>
              </w:rPr>
            </w:pPr>
            <w:r w:rsidRPr="00E75D62">
              <w:t>FC</w:t>
            </w:r>
            <w:r w:rsidRPr="00E75D62">
              <w:rPr>
                <w:rFonts w:ascii="Cambria Math" w:hAnsi="Cambria Math" w:cs="Cambria Math"/>
              </w:rPr>
              <w:t>‐</w:t>
            </w:r>
            <w:r w:rsidRPr="00E75D62">
              <w:t xml:space="preserve">7 </w:t>
            </w:r>
            <w:r w:rsidRPr="00E75D62">
              <w:rPr>
                <w:rFonts w:ascii="Cambria Math" w:hAnsi="Cambria Math" w:cs="Cambria Math"/>
              </w:rPr>
              <w:t>‐</w:t>
            </w:r>
            <w:r w:rsidRPr="00E75D62">
              <w:t>subway HORN/STROBE - STROBE TEST</w:t>
            </w:r>
          </w:p>
        </w:tc>
        <w:tc>
          <w:tcPr>
            <w:tcW w:w="907" w:type="dxa"/>
            <w:shd w:val="clear" w:color="auto" w:fill="F2F2F2" w:themeFill="background1" w:themeFillShade="F2"/>
            <w:vAlign w:val="center"/>
          </w:tcPr>
          <w:p w14:paraId="5ECF5F98" w14:textId="77777777" w:rsidR="00F013FC" w:rsidRDefault="00F013FC" w:rsidP="00F013FC">
            <w:pPr>
              <w:rPr>
                <w:lang w:eastAsia="en-CA"/>
              </w:rPr>
            </w:pPr>
          </w:p>
        </w:tc>
        <w:tc>
          <w:tcPr>
            <w:tcW w:w="686" w:type="dxa"/>
            <w:shd w:val="clear" w:color="auto" w:fill="F2F2F2" w:themeFill="background1" w:themeFillShade="F2"/>
          </w:tcPr>
          <w:p w14:paraId="54933D02" w14:textId="1F1AC9A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F985A0F" w14:textId="77777777" w:rsidR="00F013FC" w:rsidRDefault="00F013FC" w:rsidP="00F013FC">
            <w:pPr>
              <w:jc w:val="center"/>
              <w:rPr>
                <w:lang w:eastAsia="en-CA"/>
              </w:rPr>
            </w:pPr>
          </w:p>
        </w:tc>
        <w:tc>
          <w:tcPr>
            <w:tcW w:w="1101" w:type="dxa"/>
            <w:shd w:val="clear" w:color="auto" w:fill="F2F2F2" w:themeFill="background1" w:themeFillShade="F2"/>
          </w:tcPr>
          <w:p w14:paraId="02C3AD3F" w14:textId="77777777" w:rsidR="00F013FC" w:rsidRDefault="00F013FC" w:rsidP="00F013FC">
            <w:pPr>
              <w:jc w:val="center"/>
              <w:rPr>
                <w:lang w:eastAsia="en-CA"/>
              </w:rPr>
            </w:pPr>
          </w:p>
        </w:tc>
        <w:tc>
          <w:tcPr>
            <w:tcW w:w="850" w:type="dxa"/>
            <w:shd w:val="clear" w:color="auto" w:fill="F2F2F2" w:themeFill="background1" w:themeFillShade="F2"/>
            <w:vAlign w:val="center"/>
          </w:tcPr>
          <w:p w14:paraId="27D9FB6B" w14:textId="77777777" w:rsidR="00F013FC" w:rsidRDefault="00F013FC" w:rsidP="00F013FC">
            <w:pPr>
              <w:jc w:val="center"/>
              <w:rPr>
                <w:lang w:eastAsia="en-CA"/>
              </w:rPr>
            </w:pPr>
          </w:p>
        </w:tc>
        <w:tc>
          <w:tcPr>
            <w:tcW w:w="448" w:type="dxa"/>
            <w:shd w:val="clear" w:color="auto" w:fill="F2F2F2" w:themeFill="background1" w:themeFillShade="F2"/>
          </w:tcPr>
          <w:p w14:paraId="708EEDD2" w14:textId="11F8BCF4" w:rsidR="00F013FC" w:rsidRDefault="00000000" w:rsidP="00F013FC">
            <w:pPr>
              <w:jc w:val="center"/>
              <w:rPr>
                <w:lang w:eastAsia="en-CA"/>
              </w:rPr>
            </w:pPr>
            <w:sdt>
              <w:sdtPr>
                <w:rPr>
                  <w:lang w:eastAsia="en-CA"/>
                </w:rPr>
                <w:id w:val="-1638171563"/>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364679BD" w14:textId="77777777" w:rsidR="00F013FC" w:rsidRDefault="00F013FC" w:rsidP="00F013FC">
            <w:pPr>
              <w:jc w:val="center"/>
              <w:rPr>
                <w:lang w:eastAsia="en-CA"/>
              </w:rPr>
            </w:pPr>
          </w:p>
        </w:tc>
        <w:tc>
          <w:tcPr>
            <w:tcW w:w="448" w:type="dxa"/>
            <w:shd w:val="clear" w:color="auto" w:fill="F2F2F2" w:themeFill="background1" w:themeFillShade="F2"/>
          </w:tcPr>
          <w:p w14:paraId="48B92997" w14:textId="47AD59CB" w:rsidR="00F013FC" w:rsidRDefault="00000000" w:rsidP="00F013FC">
            <w:pPr>
              <w:jc w:val="center"/>
              <w:rPr>
                <w:lang w:eastAsia="en-CA"/>
              </w:rPr>
            </w:pPr>
            <w:sdt>
              <w:sdtPr>
                <w:rPr>
                  <w:lang w:eastAsia="en-CA"/>
                </w:rPr>
                <w:id w:val="-839930435"/>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027D6F35" w14:textId="5ABAB2CB" w:rsidR="00F013FC" w:rsidRDefault="00000000" w:rsidP="00F013FC">
            <w:pPr>
              <w:jc w:val="center"/>
              <w:rPr>
                <w:lang w:eastAsia="en-CA"/>
              </w:rPr>
            </w:pPr>
            <w:sdt>
              <w:sdtPr>
                <w:rPr>
                  <w:lang w:eastAsia="en-CA"/>
                </w:rPr>
                <w:id w:val="1768730847"/>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21200691" w14:textId="3610CA13" w:rsidR="00F013FC" w:rsidRDefault="00000000" w:rsidP="00F013FC">
            <w:pPr>
              <w:jc w:val="center"/>
              <w:rPr>
                <w:lang w:eastAsia="en-CA"/>
              </w:rPr>
            </w:pPr>
            <w:sdt>
              <w:sdtPr>
                <w:rPr>
                  <w:lang w:eastAsia="en-CA"/>
                </w:rPr>
                <w:id w:val="555742778"/>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64A8B900" w14:textId="77777777" w:rsidR="00F013FC" w:rsidRDefault="00F013FC" w:rsidP="00F013FC">
            <w:pPr>
              <w:jc w:val="center"/>
              <w:rPr>
                <w:lang w:eastAsia="en-CA"/>
              </w:rPr>
            </w:pPr>
          </w:p>
        </w:tc>
        <w:tc>
          <w:tcPr>
            <w:tcW w:w="3288" w:type="dxa"/>
            <w:shd w:val="clear" w:color="auto" w:fill="F2F2F2" w:themeFill="background1" w:themeFillShade="F2"/>
          </w:tcPr>
          <w:p w14:paraId="37CE1B0E" w14:textId="77777777" w:rsidR="00F013FC" w:rsidRDefault="00F013FC" w:rsidP="00F013FC">
            <w:pPr>
              <w:rPr>
                <w:lang w:eastAsia="en-CA"/>
              </w:rPr>
            </w:pPr>
          </w:p>
        </w:tc>
      </w:tr>
      <w:tr w:rsidR="00F013FC" w14:paraId="506C94F5" w14:textId="77777777" w:rsidTr="00DD2645">
        <w:tc>
          <w:tcPr>
            <w:tcW w:w="3060" w:type="dxa"/>
            <w:shd w:val="clear" w:color="auto" w:fill="F2F2F2" w:themeFill="background1" w:themeFillShade="F2"/>
          </w:tcPr>
          <w:p w14:paraId="43D15ADC" w14:textId="278DD28B" w:rsidR="00F013FC" w:rsidRDefault="00F013FC" w:rsidP="00F013FC">
            <w:pPr>
              <w:rPr>
                <w:lang w:eastAsia="en-CA"/>
              </w:rPr>
            </w:pPr>
            <w:r w:rsidRPr="00E75D62">
              <w:t>FC</w:t>
            </w:r>
            <w:r w:rsidRPr="00E75D62">
              <w:rPr>
                <w:rFonts w:ascii="Cambria Math" w:hAnsi="Cambria Math" w:cs="Cambria Math"/>
              </w:rPr>
              <w:t>‐</w:t>
            </w:r>
            <w:r w:rsidRPr="00E75D62">
              <w:t xml:space="preserve">8 </w:t>
            </w:r>
            <w:r w:rsidRPr="00E75D62">
              <w:rPr>
                <w:rFonts w:ascii="Cambria Math" w:hAnsi="Cambria Math" w:cs="Cambria Math"/>
              </w:rPr>
              <w:t>‐</w:t>
            </w:r>
            <w:r w:rsidRPr="00E75D62">
              <w:t>vacant HORN/STROBE - HORN TEST</w:t>
            </w:r>
          </w:p>
        </w:tc>
        <w:tc>
          <w:tcPr>
            <w:tcW w:w="907" w:type="dxa"/>
            <w:shd w:val="clear" w:color="auto" w:fill="F2F2F2" w:themeFill="background1" w:themeFillShade="F2"/>
            <w:vAlign w:val="center"/>
          </w:tcPr>
          <w:p w14:paraId="51978ED9" w14:textId="77777777" w:rsidR="00F013FC" w:rsidRDefault="00F013FC" w:rsidP="00F013FC">
            <w:pPr>
              <w:rPr>
                <w:lang w:eastAsia="en-CA"/>
              </w:rPr>
            </w:pPr>
          </w:p>
        </w:tc>
        <w:tc>
          <w:tcPr>
            <w:tcW w:w="686" w:type="dxa"/>
            <w:shd w:val="clear" w:color="auto" w:fill="F2F2F2" w:themeFill="background1" w:themeFillShade="F2"/>
          </w:tcPr>
          <w:p w14:paraId="3E500E5F" w14:textId="61B6E90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0442FCD" w14:textId="77777777" w:rsidR="00F013FC" w:rsidRDefault="00F013FC" w:rsidP="00F013FC">
            <w:pPr>
              <w:jc w:val="center"/>
              <w:rPr>
                <w:lang w:eastAsia="en-CA"/>
              </w:rPr>
            </w:pPr>
          </w:p>
        </w:tc>
        <w:tc>
          <w:tcPr>
            <w:tcW w:w="1101" w:type="dxa"/>
            <w:shd w:val="clear" w:color="auto" w:fill="F2F2F2" w:themeFill="background1" w:themeFillShade="F2"/>
          </w:tcPr>
          <w:p w14:paraId="72EA846A" w14:textId="77777777" w:rsidR="00F013FC" w:rsidRDefault="00F013FC" w:rsidP="00F013FC">
            <w:pPr>
              <w:jc w:val="center"/>
              <w:rPr>
                <w:lang w:eastAsia="en-CA"/>
              </w:rPr>
            </w:pPr>
          </w:p>
        </w:tc>
        <w:tc>
          <w:tcPr>
            <w:tcW w:w="850" w:type="dxa"/>
            <w:shd w:val="clear" w:color="auto" w:fill="F2F2F2" w:themeFill="background1" w:themeFillShade="F2"/>
            <w:vAlign w:val="center"/>
          </w:tcPr>
          <w:p w14:paraId="29E6D883" w14:textId="77777777" w:rsidR="00F013FC" w:rsidRDefault="00F013FC" w:rsidP="00F013FC">
            <w:pPr>
              <w:jc w:val="center"/>
              <w:rPr>
                <w:lang w:eastAsia="en-CA"/>
              </w:rPr>
            </w:pPr>
          </w:p>
        </w:tc>
        <w:tc>
          <w:tcPr>
            <w:tcW w:w="448" w:type="dxa"/>
            <w:shd w:val="clear" w:color="auto" w:fill="F2F2F2" w:themeFill="background1" w:themeFillShade="F2"/>
          </w:tcPr>
          <w:p w14:paraId="180CD2C3" w14:textId="1F483079" w:rsidR="00F013FC" w:rsidRDefault="00000000" w:rsidP="00F013FC">
            <w:pPr>
              <w:jc w:val="center"/>
              <w:rPr>
                <w:lang w:eastAsia="en-CA"/>
              </w:rPr>
            </w:pPr>
            <w:sdt>
              <w:sdtPr>
                <w:rPr>
                  <w:lang w:eastAsia="en-CA"/>
                </w:rPr>
                <w:id w:val="485205107"/>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3EFE4D05" w14:textId="77777777" w:rsidR="00F013FC" w:rsidRDefault="00F013FC" w:rsidP="00F013FC">
            <w:pPr>
              <w:jc w:val="center"/>
              <w:rPr>
                <w:lang w:eastAsia="en-CA"/>
              </w:rPr>
            </w:pPr>
          </w:p>
        </w:tc>
        <w:tc>
          <w:tcPr>
            <w:tcW w:w="448" w:type="dxa"/>
            <w:shd w:val="clear" w:color="auto" w:fill="F2F2F2" w:themeFill="background1" w:themeFillShade="F2"/>
          </w:tcPr>
          <w:p w14:paraId="3CDD8BEA" w14:textId="290EACFE" w:rsidR="00F013FC" w:rsidRDefault="00000000" w:rsidP="00F013FC">
            <w:pPr>
              <w:jc w:val="center"/>
              <w:rPr>
                <w:lang w:eastAsia="en-CA"/>
              </w:rPr>
            </w:pPr>
            <w:sdt>
              <w:sdtPr>
                <w:rPr>
                  <w:lang w:eastAsia="en-CA"/>
                </w:rPr>
                <w:id w:val="-1061938044"/>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1A4D5458" w14:textId="42ED9C02" w:rsidR="00F013FC" w:rsidRDefault="00000000" w:rsidP="00F013FC">
            <w:pPr>
              <w:jc w:val="center"/>
              <w:rPr>
                <w:lang w:eastAsia="en-CA"/>
              </w:rPr>
            </w:pPr>
            <w:sdt>
              <w:sdtPr>
                <w:rPr>
                  <w:lang w:eastAsia="en-CA"/>
                </w:rPr>
                <w:id w:val="-1898738553"/>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23A9809F" w14:textId="60A6C603" w:rsidR="00F013FC" w:rsidRDefault="00000000" w:rsidP="00F013FC">
            <w:pPr>
              <w:jc w:val="center"/>
              <w:rPr>
                <w:lang w:eastAsia="en-CA"/>
              </w:rPr>
            </w:pPr>
            <w:sdt>
              <w:sdtPr>
                <w:rPr>
                  <w:lang w:eastAsia="en-CA"/>
                </w:rPr>
                <w:id w:val="2051645195"/>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38B826A2" w14:textId="77777777" w:rsidR="00F013FC" w:rsidRDefault="00F013FC" w:rsidP="00F013FC">
            <w:pPr>
              <w:jc w:val="center"/>
              <w:rPr>
                <w:lang w:eastAsia="en-CA"/>
              </w:rPr>
            </w:pPr>
          </w:p>
        </w:tc>
        <w:tc>
          <w:tcPr>
            <w:tcW w:w="3288" w:type="dxa"/>
            <w:shd w:val="clear" w:color="auto" w:fill="F2F2F2" w:themeFill="background1" w:themeFillShade="F2"/>
          </w:tcPr>
          <w:p w14:paraId="0BAEEAA6" w14:textId="77777777" w:rsidR="00F013FC" w:rsidRDefault="00F013FC" w:rsidP="00F013FC">
            <w:pPr>
              <w:rPr>
                <w:lang w:eastAsia="en-CA"/>
              </w:rPr>
            </w:pPr>
          </w:p>
        </w:tc>
      </w:tr>
      <w:tr w:rsidR="00F013FC" w14:paraId="197B191D" w14:textId="77777777" w:rsidTr="00DD2645">
        <w:tc>
          <w:tcPr>
            <w:tcW w:w="3060" w:type="dxa"/>
            <w:shd w:val="clear" w:color="auto" w:fill="F2F2F2" w:themeFill="background1" w:themeFillShade="F2"/>
          </w:tcPr>
          <w:p w14:paraId="709B4CBF" w14:textId="62B99903" w:rsidR="00F013FC" w:rsidRDefault="00F013FC" w:rsidP="00F013FC">
            <w:pPr>
              <w:rPr>
                <w:lang w:eastAsia="en-CA"/>
              </w:rPr>
            </w:pPr>
            <w:r w:rsidRPr="00E75D62">
              <w:t>FC</w:t>
            </w:r>
            <w:r w:rsidRPr="00E75D62">
              <w:rPr>
                <w:rFonts w:ascii="Cambria Math" w:hAnsi="Cambria Math" w:cs="Cambria Math"/>
              </w:rPr>
              <w:t>‐</w:t>
            </w:r>
            <w:r w:rsidRPr="00E75D62">
              <w:t xml:space="preserve">8 </w:t>
            </w:r>
            <w:r w:rsidRPr="00E75D62">
              <w:rPr>
                <w:rFonts w:ascii="Cambria Math" w:hAnsi="Cambria Math" w:cs="Cambria Math"/>
              </w:rPr>
              <w:t>‐</w:t>
            </w:r>
            <w:r w:rsidRPr="00E75D62">
              <w:t>vacant HORN/STROBE - STROBE TEST</w:t>
            </w:r>
          </w:p>
        </w:tc>
        <w:tc>
          <w:tcPr>
            <w:tcW w:w="907" w:type="dxa"/>
            <w:shd w:val="clear" w:color="auto" w:fill="F2F2F2" w:themeFill="background1" w:themeFillShade="F2"/>
            <w:vAlign w:val="center"/>
          </w:tcPr>
          <w:p w14:paraId="10DC421C" w14:textId="77777777" w:rsidR="00F013FC" w:rsidRDefault="00F013FC" w:rsidP="00F013FC">
            <w:pPr>
              <w:rPr>
                <w:lang w:eastAsia="en-CA"/>
              </w:rPr>
            </w:pPr>
          </w:p>
        </w:tc>
        <w:tc>
          <w:tcPr>
            <w:tcW w:w="686" w:type="dxa"/>
            <w:shd w:val="clear" w:color="auto" w:fill="F2F2F2" w:themeFill="background1" w:themeFillShade="F2"/>
          </w:tcPr>
          <w:p w14:paraId="6CE0F66C" w14:textId="411697D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D5A8DAA" w14:textId="77777777" w:rsidR="00F013FC" w:rsidRDefault="00F013FC" w:rsidP="00F013FC">
            <w:pPr>
              <w:jc w:val="center"/>
              <w:rPr>
                <w:lang w:eastAsia="en-CA"/>
              </w:rPr>
            </w:pPr>
          </w:p>
        </w:tc>
        <w:tc>
          <w:tcPr>
            <w:tcW w:w="1101" w:type="dxa"/>
            <w:shd w:val="clear" w:color="auto" w:fill="F2F2F2" w:themeFill="background1" w:themeFillShade="F2"/>
          </w:tcPr>
          <w:p w14:paraId="65F9731F" w14:textId="77777777" w:rsidR="00F013FC" w:rsidRDefault="00F013FC" w:rsidP="00F013FC">
            <w:pPr>
              <w:jc w:val="center"/>
              <w:rPr>
                <w:lang w:eastAsia="en-CA"/>
              </w:rPr>
            </w:pPr>
          </w:p>
        </w:tc>
        <w:tc>
          <w:tcPr>
            <w:tcW w:w="850" w:type="dxa"/>
            <w:shd w:val="clear" w:color="auto" w:fill="F2F2F2" w:themeFill="background1" w:themeFillShade="F2"/>
            <w:vAlign w:val="center"/>
          </w:tcPr>
          <w:p w14:paraId="2DC2473A" w14:textId="77777777" w:rsidR="00F013FC" w:rsidRDefault="00F013FC" w:rsidP="00F013FC">
            <w:pPr>
              <w:jc w:val="center"/>
              <w:rPr>
                <w:lang w:eastAsia="en-CA"/>
              </w:rPr>
            </w:pPr>
          </w:p>
        </w:tc>
        <w:tc>
          <w:tcPr>
            <w:tcW w:w="448" w:type="dxa"/>
            <w:shd w:val="clear" w:color="auto" w:fill="F2F2F2" w:themeFill="background1" w:themeFillShade="F2"/>
          </w:tcPr>
          <w:p w14:paraId="1133432E" w14:textId="25E00525" w:rsidR="00F013FC" w:rsidRDefault="00000000" w:rsidP="00F013FC">
            <w:pPr>
              <w:jc w:val="center"/>
              <w:rPr>
                <w:lang w:eastAsia="en-CA"/>
              </w:rPr>
            </w:pPr>
            <w:sdt>
              <w:sdtPr>
                <w:rPr>
                  <w:lang w:eastAsia="en-CA"/>
                </w:rPr>
                <w:id w:val="1592814690"/>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76A4FDA5" w14:textId="77777777" w:rsidR="00F013FC" w:rsidRDefault="00F013FC" w:rsidP="00F013FC">
            <w:pPr>
              <w:jc w:val="center"/>
              <w:rPr>
                <w:lang w:eastAsia="en-CA"/>
              </w:rPr>
            </w:pPr>
          </w:p>
        </w:tc>
        <w:tc>
          <w:tcPr>
            <w:tcW w:w="448" w:type="dxa"/>
            <w:shd w:val="clear" w:color="auto" w:fill="F2F2F2" w:themeFill="background1" w:themeFillShade="F2"/>
          </w:tcPr>
          <w:p w14:paraId="32A39D27" w14:textId="5B8C114C" w:rsidR="00F013FC" w:rsidRDefault="00000000" w:rsidP="00F013FC">
            <w:pPr>
              <w:jc w:val="center"/>
              <w:rPr>
                <w:lang w:eastAsia="en-CA"/>
              </w:rPr>
            </w:pPr>
            <w:sdt>
              <w:sdtPr>
                <w:rPr>
                  <w:lang w:eastAsia="en-CA"/>
                </w:rPr>
                <w:id w:val="1713297307"/>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49D09E89" w14:textId="7252D677" w:rsidR="00F013FC" w:rsidRDefault="00000000" w:rsidP="00F013FC">
            <w:pPr>
              <w:jc w:val="center"/>
              <w:rPr>
                <w:lang w:eastAsia="en-CA"/>
              </w:rPr>
            </w:pPr>
            <w:sdt>
              <w:sdtPr>
                <w:rPr>
                  <w:lang w:eastAsia="en-CA"/>
                </w:rPr>
                <w:id w:val="1628273861"/>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635EBE8A" w14:textId="0D9C149E" w:rsidR="00F013FC" w:rsidRDefault="00000000" w:rsidP="00F013FC">
            <w:pPr>
              <w:jc w:val="center"/>
              <w:rPr>
                <w:lang w:eastAsia="en-CA"/>
              </w:rPr>
            </w:pPr>
            <w:sdt>
              <w:sdtPr>
                <w:rPr>
                  <w:lang w:eastAsia="en-CA"/>
                </w:rPr>
                <w:id w:val="-234009832"/>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44C0ACFE" w14:textId="77777777" w:rsidR="00F013FC" w:rsidRDefault="00F013FC" w:rsidP="00F013FC">
            <w:pPr>
              <w:jc w:val="center"/>
              <w:rPr>
                <w:lang w:eastAsia="en-CA"/>
              </w:rPr>
            </w:pPr>
          </w:p>
        </w:tc>
        <w:tc>
          <w:tcPr>
            <w:tcW w:w="3288" w:type="dxa"/>
            <w:shd w:val="clear" w:color="auto" w:fill="F2F2F2" w:themeFill="background1" w:themeFillShade="F2"/>
          </w:tcPr>
          <w:p w14:paraId="2EB96597" w14:textId="77777777" w:rsidR="00F013FC" w:rsidRDefault="00F013FC" w:rsidP="00F013FC">
            <w:pPr>
              <w:rPr>
                <w:lang w:eastAsia="en-CA"/>
              </w:rPr>
            </w:pPr>
          </w:p>
        </w:tc>
      </w:tr>
      <w:tr w:rsidR="00F013FC" w14:paraId="3CA5A057" w14:textId="77777777" w:rsidTr="00DD2645">
        <w:tc>
          <w:tcPr>
            <w:tcW w:w="3060" w:type="dxa"/>
            <w:shd w:val="clear" w:color="auto" w:fill="F2F2F2" w:themeFill="background1" w:themeFillShade="F2"/>
          </w:tcPr>
          <w:p w14:paraId="227F3D69" w14:textId="1C8A7024" w:rsidR="00F013FC" w:rsidRDefault="00F013FC" w:rsidP="00F013FC">
            <w:pPr>
              <w:rPr>
                <w:lang w:eastAsia="en-CA"/>
              </w:rPr>
            </w:pPr>
            <w:r w:rsidRPr="00E75D62">
              <w:t>FC</w:t>
            </w:r>
            <w:r w:rsidRPr="00E75D62">
              <w:rPr>
                <w:rFonts w:ascii="Cambria Math" w:hAnsi="Cambria Math" w:cs="Cambria Math"/>
              </w:rPr>
              <w:t>‐</w:t>
            </w:r>
            <w:r w:rsidRPr="00E75D62">
              <w:t xml:space="preserve">9 </w:t>
            </w:r>
            <w:r w:rsidRPr="00E75D62">
              <w:rPr>
                <w:rFonts w:ascii="Cambria Math" w:hAnsi="Cambria Math" w:cs="Cambria Math"/>
              </w:rPr>
              <w:t>‐</w:t>
            </w:r>
            <w:r w:rsidRPr="00E75D62">
              <w:t>vacant HORN/STROBE - HORN TEST</w:t>
            </w:r>
          </w:p>
        </w:tc>
        <w:tc>
          <w:tcPr>
            <w:tcW w:w="907" w:type="dxa"/>
            <w:shd w:val="clear" w:color="auto" w:fill="F2F2F2" w:themeFill="background1" w:themeFillShade="F2"/>
            <w:vAlign w:val="center"/>
          </w:tcPr>
          <w:p w14:paraId="0663B0C0" w14:textId="77777777" w:rsidR="00F013FC" w:rsidRDefault="00F013FC" w:rsidP="00F013FC">
            <w:pPr>
              <w:rPr>
                <w:lang w:eastAsia="en-CA"/>
              </w:rPr>
            </w:pPr>
          </w:p>
        </w:tc>
        <w:tc>
          <w:tcPr>
            <w:tcW w:w="686" w:type="dxa"/>
            <w:shd w:val="clear" w:color="auto" w:fill="F2F2F2" w:themeFill="background1" w:themeFillShade="F2"/>
          </w:tcPr>
          <w:p w14:paraId="398073CB" w14:textId="1ACB2AC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FE6F583" w14:textId="77777777" w:rsidR="00F013FC" w:rsidRDefault="00F013FC" w:rsidP="00F013FC">
            <w:pPr>
              <w:jc w:val="center"/>
              <w:rPr>
                <w:lang w:eastAsia="en-CA"/>
              </w:rPr>
            </w:pPr>
          </w:p>
        </w:tc>
        <w:tc>
          <w:tcPr>
            <w:tcW w:w="1101" w:type="dxa"/>
            <w:shd w:val="clear" w:color="auto" w:fill="F2F2F2" w:themeFill="background1" w:themeFillShade="F2"/>
          </w:tcPr>
          <w:p w14:paraId="2A654FFF" w14:textId="77777777" w:rsidR="00F013FC" w:rsidRDefault="00F013FC" w:rsidP="00F013FC">
            <w:pPr>
              <w:jc w:val="center"/>
              <w:rPr>
                <w:lang w:eastAsia="en-CA"/>
              </w:rPr>
            </w:pPr>
          </w:p>
        </w:tc>
        <w:tc>
          <w:tcPr>
            <w:tcW w:w="850" w:type="dxa"/>
            <w:shd w:val="clear" w:color="auto" w:fill="F2F2F2" w:themeFill="background1" w:themeFillShade="F2"/>
            <w:vAlign w:val="center"/>
          </w:tcPr>
          <w:p w14:paraId="0BBAC654" w14:textId="77777777" w:rsidR="00F013FC" w:rsidRDefault="00F013FC" w:rsidP="00F013FC">
            <w:pPr>
              <w:jc w:val="center"/>
              <w:rPr>
                <w:lang w:eastAsia="en-CA"/>
              </w:rPr>
            </w:pPr>
          </w:p>
        </w:tc>
        <w:tc>
          <w:tcPr>
            <w:tcW w:w="448" w:type="dxa"/>
            <w:shd w:val="clear" w:color="auto" w:fill="F2F2F2" w:themeFill="background1" w:themeFillShade="F2"/>
          </w:tcPr>
          <w:p w14:paraId="17572C15" w14:textId="076FABE6" w:rsidR="00F013FC" w:rsidRDefault="00000000" w:rsidP="00F013FC">
            <w:pPr>
              <w:jc w:val="center"/>
              <w:rPr>
                <w:lang w:eastAsia="en-CA"/>
              </w:rPr>
            </w:pPr>
            <w:sdt>
              <w:sdtPr>
                <w:rPr>
                  <w:lang w:eastAsia="en-CA"/>
                </w:rPr>
                <w:id w:val="1013189034"/>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0642D183" w14:textId="77777777" w:rsidR="00F013FC" w:rsidRDefault="00F013FC" w:rsidP="00F013FC">
            <w:pPr>
              <w:jc w:val="center"/>
              <w:rPr>
                <w:lang w:eastAsia="en-CA"/>
              </w:rPr>
            </w:pPr>
          </w:p>
        </w:tc>
        <w:tc>
          <w:tcPr>
            <w:tcW w:w="448" w:type="dxa"/>
            <w:shd w:val="clear" w:color="auto" w:fill="F2F2F2" w:themeFill="background1" w:themeFillShade="F2"/>
          </w:tcPr>
          <w:p w14:paraId="4C6C44B0" w14:textId="5C8E7C7C" w:rsidR="00F013FC" w:rsidRDefault="00000000" w:rsidP="00F013FC">
            <w:pPr>
              <w:jc w:val="center"/>
              <w:rPr>
                <w:lang w:eastAsia="en-CA"/>
              </w:rPr>
            </w:pPr>
            <w:sdt>
              <w:sdtPr>
                <w:rPr>
                  <w:lang w:eastAsia="en-CA"/>
                </w:rPr>
                <w:id w:val="1325403403"/>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7093F352" w14:textId="1C6878CE" w:rsidR="00F013FC" w:rsidRDefault="00000000" w:rsidP="00F013FC">
            <w:pPr>
              <w:jc w:val="center"/>
              <w:rPr>
                <w:lang w:eastAsia="en-CA"/>
              </w:rPr>
            </w:pPr>
            <w:sdt>
              <w:sdtPr>
                <w:rPr>
                  <w:lang w:eastAsia="en-CA"/>
                </w:rPr>
                <w:id w:val="-571196682"/>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76EA7364" w14:textId="53C97B83" w:rsidR="00F013FC" w:rsidRDefault="00000000" w:rsidP="00F013FC">
            <w:pPr>
              <w:jc w:val="center"/>
              <w:rPr>
                <w:lang w:eastAsia="en-CA"/>
              </w:rPr>
            </w:pPr>
            <w:sdt>
              <w:sdtPr>
                <w:rPr>
                  <w:lang w:eastAsia="en-CA"/>
                </w:rPr>
                <w:id w:val="1872652225"/>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1B59C508" w14:textId="77777777" w:rsidR="00F013FC" w:rsidRDefault="00F013FC" w:rsidP="00F013FC">
            <w:pPr>
              <w:jc w:val="center"/>
              <w:rPr>
                <w:lang w:eastAsia="en-CA"/>
              </w:rPr>
            </w:pPr>
          </w:p>
        </w:tc>
        <w:tc>
          <w:tcPr>
            <w:tcW w:w="3288" w:type="dxa"/>
            <w:shd w:val="clear" w:color="auto" w:fill="F2F2F2" w:themeFill="background1" w:themeFillShade="F2"/>
          </w:tcPr>
          <w:p w14:paraId="5DE88791" w14:textId="77777777" w:rsidR="00F013FC" w:rsidRDefault="00F013FC" w:rsidP="00F013FC">
            <w:pPr>
              <w:rPr>
                <w:lang w:eastAsia="en-CA"/>
              </w:rPr>
            </w:pPr>
          </w:p>
        </w:tc>
      </w:tr>
      <w:tr w:rsidR="00F013FC" w14:paraId="6A13FC28" w14:textId="77777777" w:rsidTr="00DD2645">
        <w:tc>
          <w:tcPr>
            <w:tcW w:w="3060" w:type="dxa"/>
            <w:shd w:val="clear" w:color="auto" w:fill="F2F2F2" w:themeFill="background1" w:themeFillShade="F2"/>
          </w:tcPr>
          <w:p w14:paraId="3904FB34" w14:textId="4D47E586" w:rsidR="00F013FC" w:rsidRDefault="00F013FC" w:rsidP="00F013FC">
            <w:pPr>
              <w:rPr>
                <w:lang w:eastAsia="en-CA"/>
              </w:rPr>
            </w:pPr>
            <w:r w:rsidRPr="00E75D62">
              <w:t>FC</w:t>
            </w:r>
            <w:r w:rsidRPr="00E75D62">
              <w:rPr>
                <w:rFonts w:ascii="Cambria Math" w:hAnsi="Cambria Math" w:cs="Cambria Math"/>
              </w:rPr>
              <w:t>‐</w:t>
            </w:r>
            <w:r w:rsidRPr="00E75D62">
              <w:t xml:space="preserve">9 </w:t>
            </w:r>
            <w:r w:rsidRPr="00E75D62">
              <w:rPr>
                <w:rFonts w:ascii="Cambria Math" w:hAnsi="Cambria Math" w:cs="Cambria Math"/>
              </w:rPr>
              <w:t>‐</w:t>
            </w:r>
            <w:r w:rsidRPr="00E75D62">
              <w:t>vacant HORN/STROBE - STROBE TEST</w:t>
            </w:r>
          </w:p>
        </w:tc>
        <w:tc>
          <w:tcPr>
            <w:tcW w:w="907" w:type="dxa"/>
            <w:shd w:val="clear" w:color="auto" w:fill="F2F2F2" w:themeFill="background1" w:themeFillShade="F2"/>
            <w:vAlign w:val="center"/>
          </w:tcPr>
          <w:p w14:paraId="0F25CC51" w14:textId="77777777" w:rsidR="00F013FC" w:rsidRDefault="00F013FC" w:rsidP="00F013FC">
            <w:pPr>
              <w:rPr>
                <w:lang w:eastAsia="en-CA"/>
              </w:rPr>
            </w:pPr>
          </w:p>
        </w:tc>
        <w:tc>
          <w:tcPr>
            <w:tcW w:w="686" w:type="dxa"/>
            <w:shd w:val="clear" w:color="auto" w:fill="F2F2F2" w:themeFill="background1" w:themeFillShade="F2"/>
          </w:tcPr>
          <w:p w14:paraId="381BEB69" w14:textId="7F3600A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222E686" w14:textId="77777777" w:rsidR="00F013FC" w:rsidRDefault="00F013FC" w:rsidP="00F013FC">
            <w:pPr>
              <w:jc w:val="center"/>
              <w:rPr>
                <w:lang w:eastAsia="en-CA"/>
              </w:rPr>
            </w:pPr>
          </w:p>
        </w:tc>
        <w:tc>
          <w:tcPr>
            <w:tcW w:w="1101" w:type="dxa"/>
            <w:shd w:val="clear" w:color="auto" w:fill="F2F2F2" w:themeFill="background1" w:themeFillShade="F2"/>
          </w:tcPr>
          <w:p w14:paraId="2FF2722E" w14:textId="77777777" w:rsidR="00F013FC" w:rsidRDefault="00F013FC" w:rsidP="00F013FC">
            <w:pPr>
              <w:jc w:val="center"/>
              <w:rPr>
                <w:lang w:eastAsia="en-CA"/>
              </w:rPr>
            </w:pPr>
          </w:p>
        </w:tc>
        <w:tc>
          <w:tcPr>
            <w:tcW w:w="850" w:type="dxa"/>
            <w:shd w:val="clear" w:color="auto" w:fill="F2F2F2" w:themeFill="background1" w:themeFillShade="F2"/>
            <w:vAlign w:val="center"/>
          </w:tcPr>
          <w:p w14:paraId="03131DD7" w14:textId="77777777" w:rsidR="00F013FC" w:rsidRDefault="00F013FC" w:rsidP="00F013FC">
            <w:pPr>
              <w:jc w:val="center"/>
              <w:rPr>
                <w:lang w:eastAsia="en-CA"/>
              </w:rPr>
            </w:pPr>
          </w:p>
        </w:tc>
        <w:tc>
          <w:tcPr>
            <w:tcW w:w="448" w:type="dxa"/>
            <w:shd w:val="clear" w:color="auto" w:fill="F2F2F2" w:themeFill="background1" w:themeFillShade="F2"/>
          </w:tcPr>
          <w:p w14:paraId="0F6C6D64" w14:textId="052A8A9F" w:rsidR="00F013FC" w:rsidRDefault="00000000" w:rsidP="00F013FC">
            <w:pPr>
              <w:jc w:val="center"/>
              <w:rPr>
                <w:lang w:eastAsia="en-CA"/>
              </w:rPr>
            </w:pPr>
            <w:sdt>
              <w:sdtPr>
                <w:rPr>
                  <w:lang w:eastAsia="en-CA"/>
                </w:rPr>
                <w:id w:val="-1002195239"/>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4DAD5638" w14:textId="77777777" w:rsidR="00F013FC" w:rsidRDefault="00F013FC" w:rsidP="00F013FC">
            <w:pPr>
              <w:jc w:val="center"/>
              <w:rPr>
                <w:lang w:eastAsia="en-CA"/>
              </w:rPr>
            </w:pPr>
          </w:p>
        </w:tc>
        <w:tc>
          <w:tcPr>
            <w:tcW w:w="448" w:type="dxa"/>
            <w:shd w:val="clear" w:color="auto" w:fill="F2F2F2" w:themeFill="background1" w:themeFillShade="F2"/>
          </w:tcPr>
          <w:p w14:paraId="0DD1785D" w14:textId="327C00A1" w:rsidR="00F013FC" w:rsidRDefault="00000000" w:rsidP="00F013FC">
            <w:pPr>
              <w:jc w:val="center"/>
              <w:rPr>
                <w:lang w:eastAsia="en-CA"/>
              </w:rPr>
            </w:pPr>
            <w:sdt>
              <w:sdtPr>
                <w:rPr>
                  <w:lang w:eastAsia="en-CA"/>
                </w:rPr>
                <w:id w:val="-1030486035"/>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38034F58" w14:textId="5E2D0A11" w:rsidR="00F013FC" w:rsidRDefault="00000000" w:rsidP="00F013FC">
            <w:pPr>
              <w:jc w:val="center"/>
              <w:rPr>
                <w:lang w:eastAsia="en-CA"/>
              </w:rPr>
            </w:pPr>
            <w:sdt>
              <w:sdtPr>
                <w:rPr>
                  <w:lang w:eastAsia="en-CA"/>
                </w:rPr>
                <w:id w:val="-572664396"/>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7207A85A" w14:textId="7B204408" w:rsidR="00F013FC" w:rsidRDefault="00000000" w:rsidP="00F013FC">
            <w:pPr>
              <w:jc w:val="center"/>
              <w:rPr>
                <w:lang w:eastAsia="en-CA"/>
              </w:rPr>
            </w:pPr>
            <w:sdt>
              <w:sdtPr>
                <w:rPr>
                  <w:lang w:eastAsia="en-CA"/>
                </w:rPr>
                <w:id w:val="-416861292"/>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2AD2662E" w14:textId="77777777" w:rsidR="00F013FC" w:rsidRDefault="00F013FC" w:rsidP="00F013FC">
            <w:pPr>
              <w:jc w:val="center"/>
              <w:rPr>
                <w:lang w:eastAsia="en-CA"/>
              </w:rPr>
            </w:pPr>
          </w:p>
        </w:tc>
        <w:tc>
          <w:tcPr>
            <w:tcW w:w="3288" w:type="dxa"/>
            <w:shd w:val="clear" w:color="auto" w:fill="F2F2F2" w:themeFill="background1" w:themeFillShade="F2"/>
          </w:tcPr>
          <w:p w14:paraId="64A6B253" w14:textId="77777777" w:rsidR="00F013FC" w:rsidRDefault="00F013FC" w:rsidP="00F013FC">
            <w:pPr>
              <w:rPr>
                <w:lang w:eastAsia="en-CA"/>
              </w:rPr>
            </w:pPr>
          </w:p>
        </w:tc>
      </w:tr>
      <w:tr w:rsidR="00F013FC" w14:paraId="65467B70" w14:textId="77777777" w:rsidTr="00DD2645">
        <w:tc>
          <w:tcPr>
            <w:tcW w:w="3060" w:type="dxa"/>
            <w:shd w:val="clear" w:color="auto" w:fill="F2F2F2" w:themeFill="background1" w:themeFillShade="F2"/>
          </w:tcPr>
          <w:p w14:paraId="1BBD7ADA" w14:textId="78FFBFAE" w:rsidR="00F013FC" w:rsidRDefault="00F013FC" w:rsidP="00F013FC">
            <w:pPr>
              <w:rPr>
                <w:lang w:eastAsia="en-CA"/>
              </w:rPr>
            </w:pPr>
            <w:r w:rsidRPr="00E75D62">
              <w:t>FC</w:t>
            </w:r>
            <w:r w:rsidRPr="00E75D62">
              <w:rPr>
                <w:rFonts w:ascii="Cambria Math" w:hAnsi="Cambria Math" w:cs="Cambria Math"/>
              </w:rPr>
              <w:t>‐</w:t>
            </w:r>
            <w:r w:rsidRPr="00E75D62">
              <w:t xml:space="preserve">11 </w:t>
            </w:r>
            <w:r w:rsidRPr="00E75D62">
              <w:rPr>
                <w:rFonts w:ascii="Cambria Math" w:hAnsi="Cambria Math" w:cs="Cambria Math"/>
              </w:rPr>
              <w:t>‐</w:t>
            </w:r>
            <w:proofErr w:type="spellStart"/>
            <w:r w:rsidRPr="00E75D62">
              <w:t>opa</w:t>
            </w:r>
            <w:proofErr w:type="spellEnd"/>
            <w:r w:rsidRPr="00E75D62">
              <w:t xml:space="preserve"> HORN/STROBE - HORN TEST</w:t>
            </w:r>
          </w:p>
        </w:tc>
        <w:tc>
          <w:tcPr>
            <w:tcW w:w="907" w:type="dxa"/>
            <w:shd w:val="clear" w:color="auto" w:fill="F2F2F2" w:themeFill="background1" w:themeFillShade="F2"/>
            <w:vAlign w:val="center"/>
          </w:tcPr>
          <w:p w14:paraId="4F1EBB63" w14:textId="77777777" w:rsidR="00F013FC" w:rsidRDefault="00F013FC" w:rsidP="00F013FC">
            <w:pPr>
              <w:rPr>
                <w:lang w:eastAsia="en-CA"/>
              </w:rPr>
            </w:pPr>
          </w:p>
        </w:tc>
        <w:tc>
          <w:tcPr>
            <w:tcW w:w="686" w:type="dxa"/>
            <w:shd w:val="clear" w:color="auto" w:fill="F2F2F2" w:themeFill="background1" w:themeFillShade="F2"/>
          </w:tcPr>
          <w:p w14:paraId="690795A9" w14:textId="55C4862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3056649" w14:textId="77777777" w:rsidR="00F013FC" w:rsidRDefault="00F013FC" w:rsidP="00F013FC">
            <w:pPr>
              <w:jc w:val="center"/>
              <w:rPr>
                <w:lang w:eastAsia="en-CA"/>
              </w:rPr>
            </w:pPr>
          </w:p>
        </w:tc>
        <w:tc>
          <w:tcPr>
            <w:tcW w:w="1101" w:type="dxa"/>
            <w:shd w:val="clear" w:color="auto" w:fill="F2F2F2" w:themeFill="background1" w:themeFillShade="F2"/>
          </w:tcPr>
          <w:p w14:paraId="6131DBF4" w14:textId="77777777" w:rsidR="00F013FC" w:rsidRDefault="00F013FC" w:rsidP="00F013FC">
            <w:pPr>
              <w:jc w:val="center"/>
              <w:rPr>
                <w:lang w:eastAsia="en-CA"/>
              </w:rPr>
            </w:pPr>
          </w:p>
        </w:tc>
        <w:tc>
          <w:tcPr>
            <w:tcW w:w="850" w:type="dxa"/>
            <w:shd w:val="clear" w:color="auto" w:fill="F2F2F2" w:themeFill="background1" w:themeFillShade="F2"/>
            <w:vAlign w:val="center"/>
          </w:tcPr>
          <w:p w14:paraId="50D00CE3" w14:textId="77777777" w:rsidR="00F013FC" w:rsidRDefault="00F013FC" w:rsidP="00F013FC">
            <w:pPr>
              <w:jc w:val="center"/>
              <w:rPr>
                <w:lang w:eastAsia="en-CA"/>
              </w:rPr>
            </w:pPr>
          </w:p>
        </w:tc>
        <w:tc>
          <w:tcPr>
            <w:tcW w:w="448" w:type="dxa"/>
            <w:shd w:val="clear" w:color="auto" w:fill="F2F2F2" w:themeFill="background1" w:themeFillShade="F2"/>
          </w:tcPr>
          <w:p w14:paraId="588B33DC" w14:textId="0F2A94FF" w:rsidR="00F013FC" w:rsidRDefault="00000000" w:rsidP="00F013FC">
            <w:pPr>
              <w:jc w:val="center"/>
              <w:rPr>
                <w:lang w:eastAsia="en-CA"/>
              </w:rPr>
            </w:pPr>
            <w:sdt>
              <w:sdtPr>
                <w:rPr>
                  <w:lang w:eastAsia="en-CA"/>
                </w:rPr>
                <w:id w:val="-1742167506"/>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6F515F21" w14:textId="77777777" w:rsidR="00F013FC" w:rsidRDefault="00F013FC" w:rsidP="00F013FC">
            <w:pPr>
              <w:jc w:val="center"/>
              <w:rPr>
                <w:lang w:eastAsia="en-CA"/>
              </w:rPr>
            </w:pPr>
          </w:p>
        </w:tc>
        <w:tc>
          <w:tcPr>
            <w:tcW w:w="448" w:type="dxa"/>
            <w:shd w:val="clear" w:color="auto" w:fill="F2F2F2" w:themeFill="background1" w:themeFillShade="F2"/>
          </w:tcPr>
          <w:p w14:paraId="1FBB5785" w14:textId="2FEB525C" w:rsidR="00F013FC" w:rsidRDefault="00000000" w:rsidP="00F013FC">
            <w:pPr>
              <w:jc w:val="center"/>
              <w:rPr>
                <w:lang w:eastAsia="en-CA"/>
              </w:rPr>
            </w:pPr>
            <w:sdt>
              <w:sdtPr>
                <w:rPr>
                  <w:lang w:eastAsia="en-CA"/>
                </w:rPr>
                <w:id w:val="-1268693073"/>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71195DC2" w14:textId="2DAB062D" w:rsidR="00F013FC" w:rsidRDefault="00000000" w:rsidP="00F013FC">
            <w:pPr>
              <w:jc w:val="center"/>
              <w:rPr>
                <w:lang w:eastAsia="en-CA"/>
              </w:rPr>
            </w:pPr>
            <w:sdt>
              <w:sdtPr>
                <w:rPr>
                  <w:lang w:eastAsia="en-CA"/>
                </w:rPr>
                <w:id w:val="30458645"/>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752ED083" w14:textId="0219EC76" w:rsidR="00F013FC" w:rsidRDefault="00000000" w:rsidP="00F013FC">
            <w:pPr>
              <w:jc w:val="center"/>
              <w:rPr>
                <w:lang w:eastAsia="en-CA"/>
              </w:rPr>
            </w:pPr>
            <w:sdt>
              <w:sdtPr>
                <w:rPr>
                  <w:lang w:eastAsia="en-CA"/>
                </w:rPr>
                <w:id w:val="1069385943"/>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2002274E" w14:textId="77777777" w:rsidR="00F013FC" w:rsidRDefault="00F013FC" w:rsidP="00F013FC">
            <w:pPr>
              <w:jc w:val="center"/>
              <w:rPr>
                <w:lang w:eastAsia="en-CA"/>
              </w:rPr>
            </w:pPr>
          </w:p>
        </w:tc>
        <w:tc>
          <w:tcPr>
            <w:tcW w:w="3288" w:type="dxa"/>
            <w:shd w:val="clear" w:color="auto" w:fill="F2F2F2" w:themeFill="background1" w:themeFillShade="F2"/>
          </w:tcPr>
          <w:p w14:paraId="0DAA9C9A" w14:textId="77777777" w:rsidR="00F013FC" w:rsidRDefault="00F013FC" w:rsidP="00F013FC">
            <w:pPr>
              <w:rPr>
                <w:lang w:eastAsia="en-CA"/>
              </w:rPr>
            </w:pPr>
          </w:p>
        </w:tc>
      </w:tr>
      <w:tr w:rsidR="00F013FC" w14:paraId="4B01F4B7" w14:textId="77777777" w:rsidTr="00DD2645">
        <w:tc>
          <w:tcPr>
            <w:tcW w:w="3060" w:type="dxa"/>
            <w:shd w:val="clear" w:color="auto" w:fill="F2F2F2" w:themeFill="background1" w:themeFillShade="F2"/>
          </w:tcPr>
          <w:p w14:paraId="5BFA5A11" w14:textId="14FF48B5" w:rsidR="00F013FC" w:rsidRDefault="00F013FC" w:rsidP="00F013FC">
            <w:pPr>
              <w:rPr>
                <w:lang w:eastAsia="en-CA"/>
              </w:rPr>
            </w:pPr>
            <w:r w:rsidRPr="00E75D62">
              <w:t>FC</w:t>
            </w:r>
            <w:r w:rsidRPr="00E75D62">
              <w:rPr>
                <w:rFonts w:ascii="Cambria Math" w:hAnsi="Cambria Math" w:cs="Cambria Math"/>
              </w:rPr>
              <w:t>‐</w:t>
            </w:r>
            <w:r w:rsidRPr="00E75D62">
              <w:t xml:space="preserve">11 </w:t>
            </w:r>
            <w:r w:rsidRPr="00E75D62">
              <w:rPr>
                <w:rFonts w:ascii="Cambria Math" w:hAnsi="Cambria Math" w:cs="Cambria Math"/>
              </w:rPr>
              <w:t>‐</w:t>
            </w:r>
            <w:proofErr w:type="spellStart"/>
            <w:r w:rsidRPr="00E75D62">
              <w:t>opa</w:t>
            </w:r>
            <w:proofErr w:type="spellEnd"/>
            <w:r w:rsidRPr="00E75D62">
              <w:t xml:space="preserve"> HORN/STROBE - STROBE TEST</w:t>
            </w:r>
          </w:p>
        </w:tc>
        <w:tc>
          <w:tcPr>
            <w:tcW w:w="907" w:type="dxa"/>
            <w:shd w:val="clear" w:color="auto" w:fill="F2F2F2" w:themeFill="background1" w:themeFillShade="F2"/>
            <w:vAlign w:val="center"/>
          </w:tcPr>
          <w:p w14:paraId="2E5E2AF9" w14:textId="77777777" w:rsidR="00F013FC" w:rsidRDefault="00F013FC" w:rsidP="00F013FC">
            <w:pPr>
              <w:rPr>
                <w:lang w:eastAsia="en-CA"/>
              </w:rPr>
            </w:pPr>
          </w:p>
        </w:tc>
        <w:tc>
          <w:tcPr>
            <w:tcW w:w="686" w:type="dxa"/>
            <w:shd w:val="clear" w:color="auto" w:fill="F2F2F2" w:themeFill="background1" w:themeFillShade="F2"/>
          </w:tcPr>
          <w:p w14:paraId="6DA36267" w14:textId="6F5C2F1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003025B" w14:textId="77777777" w:rsidR="00F013FC" w:rsidRDefault="00F013FC" w:rsidP="00F013FC">
            <w:pPr>
              <w:jc w:val="center"/>
              <w:rPr>
                <w:lang w:eastAsia="en-CA"/>
              </w:rPr>
            </w:pPr>
          </w:p>
        </w:tc>
        <w:tc>
          <w:tcPr>
            <w:tcW w:w="1101" w:type="dxa"/>
            <w:shd w:val="clear" w:color="auto" w:fill="F2F2F2" w:themeFill="background1" w:themeFillShade="F2"/>
          </w:tcPr>
          <w:p w14:paraId="7E7E1720" w14:textId="77777777" w:rsidR="00F013FC" w:rsidRDefault="00F013FC" w:rsidP="00F013FC">
            <w:pPr>
              <w:jc w:val="center"/>
              <w:rPr>
                <w:lang w:eastAsia="en-CA"/>
              </w:rPr>
            </w:pPr>
          </w:p>
        </w:tc>
        <w:tc>
          <w:tcPr>
            <w:tcW w:w="850" w:type="dxa"/>
            <w:shd w:val="clear" w:color="auto" w:fill="F2F2F2" w:themeFill="background1" w:themeFillShade="F2"/>
            <w:vAlign w:val="center"/>
          </w:tcPr>
          <w:p w14:paraId="464A1E10" w14:textId="77777777" w:rsidR="00F013FC" w:rsidRDefault="00F013FC" w:rsidP="00F013FC">
            <w:pPr>
              <w:jc w:val="center"/>
              <w:rPr>
                <w:lang w:eastAsia="en-CA"/>
              </w:rPr>
            </w:pPr>
          </w:p>
        </w:tc>
        <w:tc>
          <w:tcPr>
            <w:tcW w:w="448" w:type="dxa"/>
            <w:shd w:val="clear" w:color="auto" w:fill="F2F2F2" w:themeFill="background1" w:themeFillShade="F2"/>
          </w:tcPr>
          <w:p w14:paraId="247013F8" w14:textId="1F905CC4" w:rsidR="00F013FC" w:rsidRDefault="00000000" w:rsidP="00F013FC">
            <w:pPr>
              <w:jc w:val="center"/>
              <w:rPr>
                <w:lang w:eastAsia="en-CA"/>
              </w:rPr>
            </w:pPr>
            <w:sdt>
              <w:sdtPr>
                <w:rPr>
                  <w:lang w:eastAsia="en-CA"/>
                </w:rPr>
                <w:id w:val="-549151449"/>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7ABAE7DC" w14:textId="77777777" w:rsidR="00F013FC" w:rsidRDefault="00F013FC" w:rsidP="00F013FC">
            <w:pPr>
              <w:jc w:val="center"/>
              <w:rPr>
                <w:lang w:eastAsia="en-CA"/>
              </w:rPr>
            </w:pPr>
          </w:p>
        </w:tc>
        <w:tc>
          <w:tcPr>
            <w:tcW w:w="448" w:type="dxa"/>
            <w:shd w:val="clear" w:color="auto" w:fill="F2F2F2" w:themeFill="background1" w:themeFillShade="F2"/>
          </w:tcPr>
          <w:p w14:paraId="6F5DC9CC" w14:textId="5809BC27" w:rsidR="00F013FC" w:rsidRDefault="00000000" w:rsidP="00F013FC">
            <w:pPr>
              <w:jc w:val="center"/>
              <w:rPr>
                <w:lang w:eastAsia="en-CA"/>
              </w:rPr>
            </w:pPr>
            <w:sdt>
              <w:sdtPr>
                <w:rPr>
                  <w:lang w:eastAsia="en-CA"/>
                </w:rPr>
                <w:id w:val="-477766280"/>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7C138015" w14:textId="6CCF1F8E" w:rsidR="00F013FC" w:rsidRDefault="00000000" w:rsidP="00F013FC">
            <w:pPr>
              <w:jc w:val="center"/>
              <w:rPr>
                <w:lang w:eastAsia="en-CA"/>
              </w:rPr>
            </w:pPr>
            <w:sdt>
              <w:sdtPr>
                <w:rPr>
                  <w:lang w:eastAsia="en-CA"/>
                </w:rPr>
                <w:id w:val="707912575"/>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132591E7" w14:textId="665F143E" w:rsidR="00F013FC" w:rsidRDefault="00000000" w:rsidP="00F013FC">
            <w:pPr>
              <w:jc w:val="center"/>
              <w:rPr>
                <w:lang w:eastAsia="en-CA"/>
              </w:rPr>
            </w:pPr>
            <w:sdt>
              <w:sdtPr>
                <w:rPr>
                  <w:lang w:eastAsia="en-CA"/>
                </w:rPr>
                <w:id w:val="1864476414"/>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235B1087" w14:textId="77777777" w:rsidR="00F013FC" w:rsidRDefault="00F013FC" w:rsidP="00F013FC">
            <w:pPr>
              <w:jc w:val="center"/>
              <w:rPr>
                <w:lang w:eastAsia="en-CA"/>
              </w:rPr>
            </w:pPr>
          </w:p>
        </w:tc>
        <w:tc>
          <w:tcPr>
            <w:tcW w:w="3288" w:type="dxa"/>
            <w:shd w:val="clear" w:color="auto" w:fill="F2F2F2" w:themeFill="background1" w:themeFillShade="F2"/>
          </w:tcPr>
          <w:p w14:paraId="7795DB10" w14:textId="77777777" w:rsidR="00F013FC" w:rsidRDefault="00F013FC" w:rsidP="00F013FC">
            <w:pPr>
              <w:rPr>
                <w:lang w:eastAsia="en-CA"/>
              </w:rPr>
            </w:pPr>
          </w:p>
        </w:tc>
      </w:tr>
      <w:tr w:rsidR="00F013FC" w14:paraId="0EB4B93F" w14:textId="77777777" w:rsidTr="00DD2645">
        <w:tc>
          <w:tcPr>
            <w:tcW w:w="3060" w:type="dxa"/>
            <w:shd w:val="clear" w:color="auto" w:fill="F2F2F2" w:themeFill="background1" w:themeFillShade="F2"/>
          </w:tcPr>
          <w:p w14:paraId="2515ECB8" w14:textId="0E17FC60" w:rsidR="00F013FC" w:rsidRDefault="00F013FC" w:rsidP="00F013FC">
            <w:pPr>
              <w:rPr>
                <w:lang w:eastAsia="en-CA"/>
              </w:rPr>
            </w:pPr>
            <w:r w:rsidRPr="00E75D62">
              <w:t>FC</w:t>
            </w:r>
            <w:r w:rsidRPr="00E75D62">
              <w:rPr>
                <w:rFonts w:ascii="Cambria Math" w:hAnsi="Cambria Math" w:cs="Cambria Math"/>
              </w:rPr>
              <w:t>‐</w:t>
            </w:r>
            <w:r w:rsidRPr="00E75D62">
              <w:t xml:space="preserve">12 </w:t>
            </w:r>
            <w:r w:rsidRPr="00E75D62">
              <w:rPr>
                <w:rFonts w:ascii="Cambria Math" w:hAnsi="Cambria Math" w:cs="Cambria Math"/>
              </w:rPr>
              <w:t>‐</w:t>
            </w:r>
            <w:proofErr w:type="spellStart"/>
            <w:r w:rsidRPr="00E75D62">
              <w:t>sizziling</w:t>
            </w:r>
            <w:proofErr w:type="spellEnd"/>
            <w:r w:rsidRPr="00E75D62">
              <w:t xml:space="preserve"> wok HORN/STROBE - HORN TEST</w:t>
            </w:r>
          </w:p>
        </w:tc>
        <w:tc>
          <w:tcPr>
            <w:tcW w:w="907" w:type="dxa"/>
            <w:shd w:val="clear" w:color="auto" w:fill="F2F2F2" w:themeFill="background1" w:themeFillShade="F2"/>
            <w:vAlign w:val="center"/>
          </w:tcPr>
          <w:p w14:paraId="55271952" w14:textId="77777777" w:rsidR="00F013FC" w:rsidRDefault="00F013FC" w:rsidP="00F013FC">
            <w:pPr>
              <w:rPr>
                <w:lang w:eastAsia="en-CA"/>
              </w:rPr>
            </w:pPr>
          </w:p>
        </w:tc>
        <w:tc>
          <w:tcPr>
            <w:tcW w:w="686" w:type="dxa"/>
            <w:shd w:val="clear" w:color="auto" w:fill="F2F2F2" w:themeFill="background1" w:themeFillShade="F2"/>
          </w:tcPr>
          <w:p w14:paraId="58034DC2" w14:textId="3E8818F1"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1CAE5B2" w14:textId="77777777" w:rsidR="00F013FC" w:rsidRDefault="00F013FC" w:rsidP="00F013FC">
            <w:pPr>
              <w:jc w:val="center"/>
              <w:rPr>
                <w:lang w:eastAsia="en-CA"/>
              </w:rPr>
            </w:pPr>
          </w:p>
        </w:tc>
        <w:tc>
          <w:tcPr>
            <w:tcW w:w="1101" w:type="dxa"/>
            <w:shd w:val="clear" w:color="auto" w:fill="F2F2F2" w:themeFill="background1" w:themeFillShade="F2"/>
          </w:tcPr>
          <w:p w14:paraId="2FDA8574" w14:textId="77777777" w:rsidR="00F013FC" w:rsidRDefault="00F013FC" w:rsidP="00F013FC">
            <w:pPr>
              <w:jc w:val="center"/>
              <w:rPr>
                <w:lang w:eastAsia="en-CA"/>
              </w:rPr>
            </w:pPr>
          </w:p>
        </w:tc>
        <w:tc>
          <w:tcPr>
            <w:tcW w:w="850" w:type="dxa"/>
            <w:shd w:val="clear" w:color="auto" w:fill="F2F2F2" w:themeFill="background1" w:themeFillShade="F2"/>
            <w:vAlign w:val="center"/>
          </w:tcPr>
          <w:p w14:paraId="6D3E77EC" w14:textId="77777777" w:rsidR="00F013FC" w:rsidRDefault="00F013FC" w:rsidP="00F013FC">
            <w:pPr>
              <w:jc w:val="center"/>
              <w:rPr>
                <w:lang w:eastAsia="en-CA"/>
              </w:rPr>
            </w:pPr>
          </w:p>
        </w:tc>
        <w:tc>
          <w:tcPr>
            <w:tcW w:w="448" w:type="dxa"/>
            <w:shd w:val="clear" w:color="auto" w:fill="F2F2F2" w:themeFill="background1" w:themeFillShade="F2"/>
          </w:tcPr>
          <w:p w14:paraId="108B8F33" w14:textId="700F1684" w:rsidR="00F013FC" w:rsidRDefault="00000000" w:rsidP="00F013FC">
            <w:pPr>
              <w:jc w:val="center"/>
              <w:rPr>
                <w:lang w:eastAsia="en-CA"/>
              </w:rPr>
            </w:pPr>
            <w:sdt>
              <w:sdtPr>
                <w:rPr>
                  <w:lang w:eastAsia="en-CA"/>
                </w:rPr>
                <w:id w:val="8877746"/>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550151BF" w14:textId="77777777" w:rsidR="00F013FC" w:rsidRDefault="00F013FC" w:rsidP="00F013FC">
            <w:pPr>
              <w:jc w:val="center"/>
              <w:rPr>
                <w:lang w:eastAsia="en-CA"/>
              </w:rPr>
            </w:pPr>
          </w:p>
        </w:tc>
        <w:tc>
          <w:tcPr>
            <w:tcW w:w="448" w:type="dxa"/>
            <w:shd w:val="clear" w:color="auto" w:fill="F2F2F2" w:themeFill="background1" w:themeFillShade="F2"/>
          </w:tcPr>
          <w:p w14:paraId="2EA9EB66" w14:textId="49C13C2D" w:rsidR="00F013FC" w:rsidRDefault="00000000" w:rsidP="00F013FC">
            <w:pPr>
              <w:jc w:val="center"/>
              <w:rPr>
                <w:lang w:eastAsia="en-CA"/>
              </w:rPr>
            </w:pPr>
            <w:sdt>
              <w:sdtPr>
                <w:rPr>
                  <w:lang w:eastAsia="en-CA"/>
                </w:rPr>
                <w:id w:val="285777220"/>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47B867D2" w14:textId="502F3F31" w:rsidR="00F013FC" w:rsidRDefault="00000000" w:rsidP="00F013FC">
            <w:pPr>
              <w:jc w:val="center"/>
              <w:rPr>
                <w:lang w:eastAsia="en-CA"/>
              </w:rPr>
            </w:pPr>
            <w:sdt>
              <w:sdtPr>
                <w:rPr>
                  <w:lang w:eastAsia="en-CA"/>
                </w:rPr>
                <w:id w:val="-1040970192"/>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0873ACDF" w14:textId="1E348F82" w:rsidR="00F013FC" w:rsidRDefault="00000000" w:rsidP="00F013FC">
            <w:pPr>
              <w:jc w:val="center"/>
              <w:rPr>
                <w:lang w:eastAsia="en-CA"/>
              </w:rPr>
            </w:pPr>
            <w:sdt>
              <w:sdtPr>
                <w:rPr>
                  <w:lang w:eastAsia="en-CA"/>
                </w:rPr>
                <w:id w:val="-785351074"/>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58BBA8B9" w14:textId="77777777" w:rsidR="00F013FC" w:rsidRDefault="00F013FC" w:rsidP="00F013FC">
            <w:pPr>
              <w:jc w:val="center"/>
              <w:rPr>
                <w:lang w:eastAsia="en-CA"/>
              </w:rPr>
            </w:pPr>
          </w:p>
        </w:tc>
        <w:tc>
          <w:tcPr>
            <w:tcW w:w="3288" w:type="dxa"/>
            <w:shd w:val="clear" w:color="auto" w:fill="F2F2F2" w:themeFill="background1" w:themeFillShade="F2"/>
          </w:tcPr>
          <w:p w14:paraId="3244A683" w14:textId="77777777" w:rsidR="00F013FC" w:rsidRDefault="00F013FC" w:rsidP="00F013FC">
            <w:pPr>
              <w:rPr>
                <w:lang w:eastAsia="en-CA"/>
              </w:rPr>
            </w:pPr>
          </w:p>
        </w:tc>
      </w:tr>
      <w:tr w:rsidR="00F013FC" w14:paraId="64BBE143" w14:textId="77777777" w:rsidTr="00DD2645">
        <w:tc>
          <w:tcPr>
            <w:tcW w:w="3060" w:type="dxa"/>
            <w:shd w:val="clear" w:color="auto" w:fill="F2F2F2" w:themeFill="background1" w:themeFillShade="F2"/>
          </w:tcPr>
          <w:p w14:paraId="46336E91" w14:textId="4626E510" w:rsidR="00F013FC" w:rsidRDefault="00F013FC" w:rsidP="00F013FC">
            <w:pPr>
              <w:rPr>
                <w:lang w:eastAsia="en-CA"/>
              </w:rPr>
            </w:pPr>
            <w:r w:rsidRPr="00E75D62">
              <w:t>FC</w:t>
            </w:r>
            <w:r w:rsidRPr="00E75D62">
              <w:rPr>
                <w:rFonts w:ascii="Cambria Math" w:hAnsi="Cambria Math" w:cs="Cambria Math"/>
              </w:rPr>
              <w:t>‐</w:t>
            </w:r>
            <w:r w:rsidRPr="00E75D62">
              <w:t xml:space="preserve">12 </w:t>
            </w:r>
            <w:r w:rsidRPr="00E75D62">
              <w:rPr>
                <w:rFonts w:ascii="Cambria Math" w:hAnsi="Cambria Math" w:cs="Cambria Math"/>
              </w:rPr>
              <w:t>‐</w:t>
            </w:r>
            <w:proofErr w:type="spellStart"/>
            <w:r w:rsidRPr="00E75D62">
              <w:t>sizziling</w:t>
            </w:r>
            <w:proofErr w:type="spellEnd"/>
            <w:r w:rsidRPr="00E75D62">
              <w:t xml:space="preserve"> wok HORN/STROBE - STROBE TEST</w:t>
            </w:r>
          </w:p>
        </w:tc>
        <w:tc>
          <w:tcPr>
            <w:tcW w:w="907" w:type="dxa"/>
            <w:shd w:val="clear" w:color="auto" w:fill="F2F2F2" w:themeFill="background1" w:themeFillShade="F2"/>
            <w:vAlign w:val="center"/>
          </w:tcPr>
          <w:p w14:paraId="3E2591DC" w14:textId="77777777" w:rsidR="00F013FC" w:rsidRDefault="00F013FC" w:rsidP="00F013FC">
            <w:pPr>
              <w:rPr>
                <w:lang w:eastAsia="en-CA"/>
              </w:rPr>
            </w:pPr>
          </w:p>
        </w:tc>
        <w:tc>
          <w:tcPr>
            <w:tcW w:w="686" w:type="dxa"/>
            <w:shd w:val="clear" w:color="auto" w:fill="F2F2F2" w:themeFill="background1" w:themeFillShade="F2"/>
          </w:tcPr>
          <w:p w14:paraId="42596EF4" w14:textId="0631B26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C024BCC" w14:textId="77777777" w:rsidR="00F013FC" w:rsidRDefault="00F013FC" w:rsidP="00F013FC">
            <w:pPr>
              <w:jc w:val="center"/>
              <w:rPr>
                <w:lang w:eastAsia="en-CA"/>
              </w:rPr>
            </w:pPr>
          </w:p>
        </w:tc>
        <w:tc>
          <w:tcPr>
            <w:tcW w:w="1101" w:type="dxa"/>
            <w:shd w:val="clear" w:color="auto" w:fill="F2F2F2" w:themeFill="background1" w:themeFillShade="F2"/>
          </w:tcPr>
          <w:p w14:paraId="7F22C40C" w14:textId="77777777" w:rsidR="00F013FC" w:rsidRDefault="00F013FC" w:rsidP="00F013FC">
            <w:pPr>
              <w:jc w:val="center"/>
              <w:rPr>
                <w:lang w:eastAsia="en-CA"/>
              </w:rPr>
            </w:pPr>
          </w:p>
        </w:tc>
        <w:tc>
          <w:tcPr>
            <w:tcW w:w="850" w:type="dxa"/>
            <w:shd w:val="clear" w:color="auto" w:fill="F2F2F2" w:themeFill="background1" w:themeFillShade="F2"/>
            <w:vAlign w:val="center"/>
          </w:tcPr>
          <w:p w14:paraId="73C7F2C6" w14:textId="77777777" w:rsidR="00F013FC" w:rsidRDefault="00F013FC" w:rsidP="00F013FC">
            <w:pPr>
              <w:jc w:val="center"/>
              <w:rPr>
                <w:lang w:eastAsia="en-CA"/>
              </w:rPr>
            </w:pPr>
          </w:p>
        </w:tc>
        <w:tc>
          <w:tcPr>
            <w:tcW w:w="448" w:type="dxa"/>
            <w:shd w:val="clear" w:color="auto" w:fill="F2F2F2" w:themeFill="background1" w:themeFillShade="F2"/>
          </w:tcPr>
          <w:p w14:paraId="58B97DDB" w14:textId="1BD1912E" w:rsidR="00F013FC" w:rsidRDefault="00000000" w:rsidP="00F013FC">
            <w:pPr>
              <w:jc w:val="center"/>
              <w:rPr>
                <w:lang w:eastAsia="en-CA"/>
              </w:rPr>
            </w:pPr>
            <w:sdt>
              <w:sdtPr>
                <w:rPr>
                  <w:lang w:eastAsia="en-CA"/>
                </w:rPr>
                <w:id w:val="465548698"/>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5F1E1200" w14:textId="77777777" w:rsidR="00F013FC" w:rsidRDefault="00F013FC" w:rsidP="00F013FC">
            <w:pPr>
              <w:jc w:val="center"/>
              <w:rPr>
                <w:lang w:eastAsia="en-CA"/>
              </w:rPr>
            </w:pPr>
          </w:p>
        </w:tc>
        <w:tc>
          <w:tcPr>
            <w:tcW w:w="448" w:type="dxa"/>
            <w:shd w:val="clear" w:color="auto" w:fill="F2F2F2" w:themeFill="background1" w:themeFillShade="F2"/>
          </w:tcPr>
          <w:p w14:paraId="1FA562DE" w14:textId="51430E1C" w:rsidR="00F013FC" w:rsidRDefault="00000000" w:rsidP="00F013FC">
            <w:pPr>
              <w:jc w:val="center"/>
              <w:rPr>
                <w:lang w:eastAsia="en-CA"/>
              </w:rPr>
            </w:pPr>
            <w:sdt>
              <w:sdtPr>
                <w:rPr>
                  <w:lang w:eastAsia="en-CA"/>
                </w:rPr>
                <w:id w:val="710697183"/>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26CEA276" w14:textId="08558FD4" w:rsidR="00F013FC" w:rsidRDefault="00000000" w:rsidP="00F013FC">
            <w:pPr>
              <w:jc w:val="center"/>
              <w:rPr>
                <w:lang w:eastAsia="en-CA"/>
              </w:rPr>
            </w:pPr>
            <w:sdt>
              <w:sdtPr>
                <w:rPr>
                  <w:lang w:eastAsia="en-CA"/>
                </w:rPr>
                <w:id w:val="2133823557"/>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603B4B1A" w14:textId="170DB522" w:rsidR="00F013FC" w:rsidRDefault="00000000" w:rsidP="00F013FC">
            <w:pPr>
              <w:jc w:val="center"/>
              <w:rPr>
                <w:lang w:eastAsia="en-CA"/>
              </w:rPr>
            </w:pPr>
            <w:sdt>
              <w:sdtPr>
                <w:rPr>
                  <w:lang w:eastAsia="en-CA"/>
                </w:rPr>
                <w:id w:val="-1025251245"/>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5DBD1429" w14:textId="77777777" w:rsidR="00F013FC" w:rsidRDefault="00F013FC" w:rsidP="00F013FC">
            <w:pPr>
              <w:jc w:val="center"/>
              <w:rPr>
                <w:lang w:eastAsia="en-CA"/>
              </w:rPr>
            </w:pPr>
          </w:p>
        </w:tc>
        <w:tc>
          <w:tcPr>
            <w:tcW w:w="3288" w:type="dxa"/>
            <w:shd w:val="clear" w:color="auto" w:fill="F2F2F2" w:themeFill="background1" w:themeFillShade="F2"/>
          </w:tcPr>
          <w:p w14:paraId="39BB626E" w14:textId="77777777" w:rsidR="00F013FC" w:rsidRDefault="00F013FC" w:rsidP="00F013FC">
            <w:pPr>
              <w:rPr>
                <w:lang w:eastAsia="en-CA"/>
              </w:rPr>
            </w:pPr>
          </w:p>
        </w:tc>
      </w:tr>
      <w:tr w:rsidR="00F013FC" w14:paraId="56463C24" w14:textId="77777777" w:rsidTr="00DD2645">
        <w:tc>
          <w:tcPr>
            <w:tcW w:w="3060" w:type="dxa"/>
            <w:shd w:val="clear" w:color="auto" w:fill="F2F2F2" w:themeFill="background1" w:themeFillShade="F2"/>
          </w:tcPr>
          <w:p w14:paraId="16BDB63D" w14:textId="57B33EB6" w:rsidR="00F013FC" w:rsidRDefault="00F013FC" w:rsidP="00F013FC">
            <w:pPr>
              <w:rPr>
                <w:lang w:eastAsia="en-CA"/>
              </w:rPr>
            </w:pPr>
            <w:r w:rsidRPr="00E75D62">
              <w:t>ELECTRICAL ROOM 120 HORN/STROBE - HORN TEST</w:t>
            </w:r>
          </w:p>
        </w:tc>
        <w:tc>
          <w:tcPr>
            <w:tcW w:w="907" w:type="dxa"/>
            <w:shd w:val="clear" w:color="auto" w:fill="F2F2F2" w:themeFill="background1" w:themeFillShade="F2"/>
            <w:vAlign w:val="center"/>
          </w:tcPr>
          <w:p w14:paraId="0704EF0C" w14:textId="77777777" w:rsidR="00F013FC" w:rsidRDefault="00F013FC" w:rsidP="00F013FC">
            <w:pPr>
              <w:rPr>
                <w:lang w:eastAsia="en-CA"/>
              </w:rPr>
            </w:pPr>
          </w:p>
        </w:tc>
        <w:tc>
          <w:tcPr>
            <w:tcW w:w="686" w:type="dxa"/>
            <w:shd w:val="clear" w:color="auto" w:fill="F2F2F2" w:themeFill="background1" w:themeFillShade="F2"/>
          </w:tcPr>
          <w:p w14:paraId="63534B44" w14:textId="3B955BD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D7B5A7B" w14:textId="77777777" w:rsidR="00F013FC" w:rsidRDefault="00F013FC" w:rsidP="00F013FC">
            <w:pPr>
              <w:jc w:val="center"/>
              <w:rPr>
                <w:lang w:eastAsia="en-CA"/>
              </w:rPr>
            </w:pPr>
          </w:p>
        </w:tc>
        <w:tc>
          <w:tcPr>
            <w:tcW w:w="1101" w:type="dxa"/>
            <w:shd w:val="clear" w:color="auto" w:fill="F2F2F2" w:themeFill="background1" w:themeFillShade="F2"/>
          </w:tcPr>
          <w:p w14:paraId="504ACDF1" w14:textId="77777777" w:rsidR="00F013FC" w:rsidRDefault="00F013FC" w:rsidP="00F013FC">
            <w:pPr>
              <w:jc w:val="center"/>
              <w:rPr>
                <w:lang w:eastAsia="en-CA"/>
              </w:rPr>
            </w:pPr>
          </w:p>
        </w:tc>
        <w:tc>
          <w:tcPr>
            <w:tcW w:w="850" w:type="dxa"/>
            <w:shd w:val="clear" w:color="auto" w:fill="F2F2F2" w:themeFill="background1" w:themeFillShade="F2"/>
            <w:vAlign w:val="center"/>
          </w:tcPr>
          <w:p w14:paraId="60CB654C" w14:textId="77777777" w:rsidR="00F013FC" w:rsidRDefault="00F013FC" w:rsidP="00F013FC">
            <w:pPr>
              <w:jc w:val="center"/>
              <w:rPr>
                <w:lang w:eastAsia="en-CA"/>
              </w:rPr>
            </w:pPr>
          </w:p>
        </w:tc>
        <w:tc>
          <w:tcPr>
            <w:tcW w:w="448" w:type="dxa"/>
            <w:shd w:val="clear" w:color="auto" w:fill="F2F2F2" w:themeFill="background1" w:themeFillShade="F2"/>
          </w:tcPr>
          <w:p w14:paraId="75FA1123" w14:textId="335B25AF" w:rsidR="00F013FC" w:rsidRDefault="00000000" w:rsidP="00F013FC">
            <w:pPr>
              <w:jc w:val="center"/>
              <w:rPr>
                <w:lang w:eastAsia="en-CA"/>
              </w:rPr>
            </w:pPr>
            <w:sdt>
              <w:sdtPr>
                <w:rPr>
                  <w:lang w:eastAsia="en-CA"/>
                </w:rPr>
                <w:id w:val="-1552601230"/>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15706793" w14:textId="77777777" w:rsidR="00F013FC" w:rsidRDefault="00F013FC" w:rsidP="00F013FC">
            <w:pPr>
              <w:jc w:val="center"/>
              <w:rPr>
                <w:lang w:eastAsia="en-CA"/>
              </w:rPr>
            </w:pPr>
          </w:p>
        </w:tc>
        <w:tc>
          <w:tcPr>
            <w:tcW w:w="448" w:type="dxa"/>
            <w:shd w:val="clear" w:color="auto" w:fill="F2F2F2" w:themeFill="background1" w:themeFillShade="F2"/>
          </w:tcPr>
          <w:p w14:paraId="14422F9F" w14:textId="031360ED" w:rsidR="00F013FC" w:rsidRDefault="00000000" w:rsidP="00F013FC">
            <w:pPr>
              <w:jc w:val="center"/>
              <w:rPr>
                <w:lang w:eastAsia="en-CA"/>
              </w:rPr>
            </w:pPr>
            <w:sdt>
              <w:sdtPr>
                <w:rPr>
                  <w:lang w:eastAsia="en-CA"/>
                </w:rPr>
                <w:id w:val="688026921"/>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4A29A999" w14:textId="6FCA46B4" w:rsidR="00F013FC" w:rsidRDefault="00000000" w:rsidP="00F013FC">
            <w:pPr>
              <w:jc w:val="center"/>
              <w:rPr>
                <w:lang w:eastAsia="en-CA"/>
              </w:rPr>
            </w:pPr>
            <w:sdt>
              <w:sdtPr>
                <w:rPr>
                  <w:lang w:eastAsia="en-CA"/>
                </w:rPr>
                <w:id w:val="-1426654349"/>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3B5C2D52" w14:textId="13D5C3E5" w:rsidR="00F013FC" w:rsidRDefault="00000000" w:rsidP="00F013FC">
            <w:pPr>
              <w:jc w:val="center"/>
              <w:rPr>
                <w:lang w:eastAsia="en-CA"/>
              </w:rPr>
            </w:pPr>
            <w:sdt>
              <w:sdtPr>
                <w:rPr>
                  <w:lang w:eastAsia="en-CA"/>
                </w:rPr>
                <w:id w:val="131445209"/>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5A437B5A" w14:textId="77777777" w:rsidR="00F013FC" w:rsidRDefault="00F013FC" w:rsidP="00F013FC">
            <w:pPr>
              <w:jc w:val="center"/>
              <w:rPr>
                <w:lang w:eastAsia="en-CA"/>
              </w:rPr>
            </w:pPr>
          </w:p>
        </w:tc>
        <w:tc>
          <w:tcPr>
            <w:tcW w:w="3288" w:type="dxa"/>
            <w:shd w:val="clear" w:color="auto" w:fill="F2F2F2" w:themeFill="background1" w:themeFillShade="F2"/>
          </w:tcPr>
          <w:p w14:paraId="69E0205B" w14:textId="77777777" w:rsidR="00F013FC" w:rsidRDefault="00F013FC" w:rsidP="00F013FC">
            <w:pPr>
              <w:rPr>
                <w:lang w:eastAsia="en-CA"/>
              </w:rPr>
            </w:pPr>
          </w:p>
        </w:tc>
      </w:tr>
      <w:tr w:rsidR="00F013FC" w14:paraId="5BB3758D" w14:textId="77777777" w:rsidTr="00DD2645">
        <w:tc>
          <w:tcPr>
            <w:tcW w:w="3060" w:type="dxa"/>
            <w:shd w:val="clear" w:color="auto" w:fill="F2F2F2" w:themeFill="background1" w:themeFillShade="F2"/>
          </w:tcPr>
          <w:p w14:paraId="5F7E1F4C" w14:textId="632AB3C8" w:rsidR="00F013FC" w:rsidRDefault="00F013FC" w:rsidP="00F013FC">
            <w:pPr>
              <w:rPr>
                <w:lang w:eastAsia="en-CA"/>
              </w:rPr>
            </w:pPr>
            <w:r w:rsidRPr="00E75D62">
              <w:t>ELECTRICAL ROOM 120 HORN/STROBE - STROBE TEST</w:t>
            </w:r>
          </w:p>
        </w:tc>
        <w:tc>
          <w:tcPr>
            <w:tcW w:w="907" w:type="dxa"/>
            <w:shd w:val="clear" w:color="auto" w:fill="F2F2F2" w:themeFill="background1" w:themeFillShade="F2"/>
            <w:vAlign w:val="center"/>
          </w:tcPr>
          <w:p w14:paraId="048387DF" w14:textId="77777777" w:rsidR="00F013FC" w:rsidRDefault="00F013FC" w:rsidP="00F013FC">
            <w:pPr>
              <w:rPr>
                <w:lang w:eastAsia="en-CA"/>
              </w:rPr>
            </w:pPr>
          </w:p>
        </w:tc>
        <w:tc>
          <w:tcPr>
            <w:tcW w:w="686" w:type="dxa"/>
            <w:shd w:val="clear" w:color="auto" w:fill="F2F2F2" w:themeFill="background1" w:themeFillShade="F2"/>
          </w:tcPr>
          <w:p w14:paraId="450020A5" w14:textId="6BF0A20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0F14158" w14:textId="77777777" w:rsidR="00F013FC" w:rsidRDefault="00F013FC" w:rsidP="00F013FC">
            <w:pPr>
              <w:jc w:val="center"/>
              <w:rPr>
                <w:lang w:eastAsia="en-CA"/>
              </w:rPr>
            </w:pPr>
          </w:p>
        </w:tc>
        <w:tc>
          <w:tcPr>
            <w:tcW w:w="1101" w:type="dxa"/>
            <w:shd w:val="clear" w:color="auto" w:fill="F2F2F2" w:themeFill="background1" w:themeFillShade="F2"/>
          </w:tcPr>
          <w:p w14:paraId="326499EC" w14:textId="77777777" w:rsidR="00F013FC" w:rsidRDefault="00F013FC" w:rsidP="00F013FC">
            <w:pPr>
              <w:jc w:val="center"/>
              <w:rPr>
                <w:lang w:eastAsia="en-CA"/>
              </w:rPr>
            </w:pPr>
          </w:p>
        </w:tc>
        <w:tc>
          <w:tcPr>
            <w:tcW w:w="850" w:type="dxa"/>
            <w:shd w:val="clear" w:color="auto" w:fill="F2F2F2" w:themeFill="background1" w:themeFillShade="F2"/>
            <w:vAlign w:val="center"/>
          </w:tcPr>
          <w:p w14:paraId="5871BB1D" w14:textId="77777777" w:rsidR="00F013FC" w:rsidRDefault="00F013FC" w:rsidP="00F013FC">
            <w:pPr>
              <w:jc w:val="center"/>
              <w:rPr>
                <w:lang w:eastAsia="en-CA"/>
              </w:rPr>
            </w:pPr>
          </w:p>
        </w:tc>
        <w:tc>
          <w:tcPr>
            <w:tcW w:w="448" w:type="dxa"/>
            <w:shd w:val="clear" w:color="auto" w:fill="F2F2F2" w:themeFill="background1" w:themeFillShade="F2"/>
          </w:tcPr>
          <w:p w14:paraId="1E243336" w14:textId="6ECB9FAE" w:rsidR="00F013FC" w:rsidRDefault="00000000" w:rsidP="00F013FC">
            <w:pPr>
              <w:jc w:val="center"/>
              <w:rPr>
                <w:lang w:eastAsia="en-CA"/>
              </w:rPr>
            </w:pPr>
            <w:sdt>
              <w:sdtPr>
                <w:rPr>
                  <w:lang w:eastAsia="en-CA"/>
                </w:rPr>
                <w:id w:val="-1786577987"/>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6DCD52C4" w14:textId="77777777" w:rsidR="00F013FC" w:rsidRDefault="00F013FC" w:rsidP="00F013FC">
            <w:pPr>
              <w:jc w:val="center"/>
              <w:rPr>
                <w:lang w:eastAsia="en-CA"/>
              </w:rPr>
            </w:pPr>
          </w:p>
        </w:tc>
        <w:tc>
          <w:tcPr>
            <w:tcW w:w="448" w:type="dxa"/>
            <w:shd w:val="clear" w:color="auto" w:fill="F2F2F2" w:themeFill="background1" w:themeFillShade="F2"/>
          </w:tcPr>
          <w:p w14:paraId="78ED1339" w14:textId="26D953B0" w:rsidR="00F013FC" w:rsidRDefault="00000000" w:rsidP="00F013FC">
            <w:pPr>
              <w:jc w:val="center"/>
              <w:rPr>
                <w:lang w:eastAsia="en-CA"/>
              </w:rPr>
            </w:pPr>
            <w:sdt>
              <w:sdtPr>
                <w:rPr>
                  <w:lang w:eastAsia="en-CA"/>
                </w:rPr>
                <w:id w:val="854915211"/>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3A0772CF" w14:textId="3C6BDF43" w:rsidR="00F013FC" w:rsidRDefault="00000000" w:rsidP="00F013FC">
            <w:pPr>
              <w:jc w:val="center"/>
              <w:rPr>
                <w:lang w:eastAsia="en-CA"/>
              </w:rPr>
            </w:pPr>
            <w:sdt>
              <w:sdtPr>
                <w:rPr>
                  <w:lang w:eastAsia="en-CA"/>
                </w:rPr>
                <w:id w:val="2081321256"/>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4ACC47D7" w14:textId="042DCAEA" w:rsidR="00F013FC" w:rsidRDefault="00000000" w:rsidP="00F013FC">
            <w:pPr>
              <w:jc w:val="center"/>
              <w:rPr>
                <w:lang w:eastAsia="en-CA"/>
              </w:rPr>
            </w:pPr>
            <w:sdt>
              <w:sdtPr>
                <w:rPr>
                  <w:lang w:eastAsia="en-CA"/>
                </w:rPr>
                <w:id w:val="361869670"/>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19ECD860" w14:textId="77777777" w:rsidR="00F013FC" w:rsidRDefault="00F013FC" w:rsidP="00F013FC">
            <w:pPr>
              <w:jc w:val="center"/>
              <w:rPr>
                <w:lang w:eastAsia="en-CA"/>
              </w:rPr>
            </w:pPr>
          </w:p>
        </w:tc>
        <w:tc>
          <w:tcPr>
            <w:tcW w:w="3288" w:type="dxa"/>
            <w:shd w:val="clear" w:color="auto" w:fill="F2F2F2" w:themeFill="background1" w:themeFillShade="F2"/>
          </w:tcPr>
          <w:p w14:paraId="2E35A97A" w14:textId="77777777" w:rsidR="00F013FC" w:rsidRDefault="00F013FC" w:rsidP="00F013FC">
            <w:pPr>
              <w:rPr>
                <w:lang w:eastAsia="en-CA"/>
              </w:rPr>
            </w:pPr>
          </w:p>
        </w:tc>
      </w:tr>
      <w:tr w:rsidR="00F013FC" w14:paraId="2D0FD62E" w14:textId="77777777" w:rsidTr="00DD2645">
        <w:tc>
          <w:tcPr>
            <w:tcW w:w="3060" w:type="dxa"/>
            <w:shd w:val="clear" w:color="auto" w:fill="F2F2F2" w:themeFill="background1" w:themeFillShade="F2"/>
          </w:tcPr>
          <w:p w14:paraId="0EB17FF6" w14:textId="477BACCC" w:rsidR="00F013FC" w:rsidRDefault="00F013FC" w:rsidP="00F013FC">
            <w:pPr>
              <w:rPr>
                <w:lang w:eastAsia="en-CA"/>
              </w:rPr>
            </w:pPr>
            <w:r w:rsidRPr="00E75D62">
              <w:t xml:space="preserve">CORR 3B </w:t>
            </w:r>
            <w:r w:rsidRPr="00E75D62">
              <w:rPr>
                <w:rFonts w:ascii="Cambria Math" w:hAnsi="Cambria Math" w:cs="Cambria Math"/>
              </w:rPr>
              <w:t>‐</w:t>
            </w:r>
            <w:r w:rsidRPr="00E75D62">
              <w:t>OUTSIDE ER 120 HORN/STROBE - HORN TEST</w:t>
            </w:r>
          </w:p>
        </w:tc>
        <w:tc>
          <w:tcPr>
            <w:tcW w:w="907" w:type="dxa"/>
            <w:shd w:val="clear" w:color="auto" w:fill="F2F2F2" w:themeFill="background1" w:themeFillShade="F2"/>
            <w:vAlign w:val="center"/>
          </w:tcPr>
          <w:p w14:paraId="4A86BCC2" w14:textId="77777777" w:rsidR="00F013FC" w:rsidRDefault="00F013FC" w:rsidP="00F013FC">
            <w:pPr>
              <w:rPr>
                <w:lang w:eastAsia="en-CA"/>
              </w:rPr>
            </w:pPr>
          </w:p>
        </w:tc>
        <w:tc>
          <w:tcPr>
            <w:tcW w:w="686" w:type="dxa"/>
            <w:shd w:val="clear" w:color="auto" w:fill="F2F2F2" w:themeFill="background1" w:themeFillShade="F2"/>
          </w:tcPr>
          <w:p w14:paraId="2E0447C1" w14:textId="098450A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5417274" w14:textId="77777777" w:rsidR="00F013FC" w:rsidRDefault="00F013FC" w:rsidP="00F013FC">
            <w:pPr>
              <w:jc w:val="center"/>
              <w:rPr>
                <w:lang w:eastAsia="en-CA"/>
              </w:rPr>
            </w:pPr>
          </w:p>
        </w:tc>
        <w:tc>
          <w:tcPr>
            <w:tcW w:w="1101" w:type="dxa"/>
            <w:shd w:val="clear" w:color="auto" w:fill="F2F2F2" w:themeFill="background1" w:themeFillShade="F2"/>
          </w:tcPr>
          <w:p w14:paraId="6AD0C6F2" w14:textId="77777777" w:rsidR="00F013FC" w:rsidRDefault="00F013FC" w:rsidP="00F013FC">
            <w:pPr>
              <w:jc w:val="center"/>
              <w:rPr>
                <w:lang w:eastAsia="en-CA"/>
              </w:rPr>
            </w:pPr>
          </w:p>
        </w:tc>
        <w:tc>
          <w:tcPr>
            <w:tcW w:w="850" w:type="dxa"/>
            <w:shd w:val="clear" w:color="auto" w:fill="F2F2F2" w:themeFill="background1" w:themeFillShade="F2"/>
            <w:vAlign w:val="center"/>
          </w:tcPr>
          <w:p w14:paraId="666D2706" w14:textId="77777777" w:rsidR="00F013FC" w:rsidRDefault="00F013FC" w:rsidP="00F013FC">
            <w:pPr>
              <w:jc w:val="center"/>
              <w:rPr>
                <w:lang w:eastAsia="en-CA"/>
              </w:rPr>
            </w:pPr>
          </w:p>
        </w:tc>
        <w:tc>
          <w:tcPr>
            <w:tcW w:w="448" w:type="dxa"/>
            <w:shd w:val="clear" w:color="auto" w:fill="F2F2F2" w:themeFill="background1" w:themeFillShade="F2"/>
          </w:tcPr>
          <w:p w14:paraId="047F0DCA" w14:textId="3D1F3696" w:rsidR="00F013FC" w:rsidRDefault="00000000" w:rsidP="00F013FC">
            <w:pPr>
              <w:jc w:val="center"/>
              <w:rPr>
                <w:lang w:eastAsia="en-CA"/>
              </w:rPr>
            </w:pPr>
            <w:sdt>
              <w:sdtPr>
                <w:rPr>
                  <w:lang w:eastAsia="en-CA"/>
                </w:rPr>
                <w:id w:val="695429756"/>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1940B47C" w14:textId="77777777" w:rsidR="00F013FC" w:rsidRDefault="00F013FC" w:rsidP="00F013FC">
            <w:pPr>
              <w:jc w:val="center"/>
              <w:rPr>
                <w:lang w:eastAsia="en-CA"/>
              </w:rPr>
            </w:pPr>
          </w:p>
        </w:tc>
        <w:tc>
          <w:tcPr>
            <w:tcW w:w="448" w:type="dxa"/>
            <w:shd w:val="clear" w:color="auto" w:fill="F2F2F2" w:themeFill="background1" w:themeFillShade="F2"/>
          </w:tcPr>
          <w:p w14:paraId="6258B211" w14:textId="2D96F426" w:rsidR="00F013FC" w:rsidRDefault="00000000" w:rsidP="00F013FC">
            <w:pPr>
              <w:jc w:val="center"/>
              <w:rPr>
                <w:lang w:eastAsia="en-CA"/>
              </w:rPr>
            </w:pPr>
            <w:sdt>
              <w:sdtPr>
                <w:rPr>
                  <w:lang w:eastAsia="en-CA"/>
                </w:rPr>
                <w:id w:val="-187215078"/>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7FB418C7" w14:textId="00D9BDE5" w:rsidR="00F013FC" w:rsidRDefault="00000000" w:rsidP="00F013FC">
            <w:pPr>
              <w:jc w:val="center"/>
              <w:rPr>
                <w:lang w:eastAsia="en-CA"/>
              </w:rPr>
            </w:pPr>
            <w:sdt>
              <w:sdtPr>
                <w:rPr>
                  <w:lang w:eastAsia="en-CA"/>
                </w:rPr>
                <w:id w:val="583112460"/>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3B278BFF" w14:textId="65C14001" w:rsidR="00F013FC" w:rsidRDefault="00000000" w:rsidP="00F013FC">
            <w:pPr>
              <w:jc w:val="center"/>
              <w:rPr>
                <w:lang w:eastAsia="en-CA"/>
              </w:rPr>
            </w:pPr>
            <w:sdt>
              <w:sdtPr>
                <w:rPr>
                  <w:lang w:eastAsia="en-CA"/>
                </w:rPr>
                <w:id w:val="-677660775"/>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7732794B" w14:textId="77777777" w:rsidR="00F013FC" w:rsidRDefault="00F013FC" w:rsidP="00F013FC">
            <w:pPr>
              <w:jc w:val="center"/>
              <w:rPr>
                <w:lang w:eastAsia="en-CA"/>
              </w:rPr>
            </w:pPr>
          </w:p>
        </w:tc>
        <w:tc>
          <w:tcPr>
            <w:tcW w:w="3288" w:type="dxa"/>
            <w:shd w:val="clear" w:color="auto" w:fill="F2F2F2" w:themeFill="background1" w:themeFillShade="F2"/>
          </w:tcPr>
          <w:p w14:paraId="66643345" w14:textId="77777777" w:rsidR="00F013FC" w:rsidRDefault="00F013FC" w:rsidP="00F013FC">
            <w:pPr>
              <w:rPr>
                <w:lang w:eastAsia="en-CA"/>
              </w:rPr>
            </w:pPr>
          </w:p>
        </w:tc>
      </w:tr>
      <w:tr w:rsidR="00F013FC" w14:paraId="0069139B" w14:textId="77777777" w:rsidTr="00DD2645">
        <w:tc>
          <w:tcPr>
            <w:tcW w:w="3060" w:type="dxa"/>
            <w:shd w:val="clear" w:color="auto" w:fill="F2F2F2" w:themeFill="background1" w:themeFillShade="F2"/>
          </w:tcPr>
          <w:p w14:paraId="53985CB4" w14:textId="2C6DF848" w:rsidR="00F013FC" w:rsidRDefault="00F013FC" w:rsidP="00F013FC">
            <w:pPr>
              <w:rPr>
                <w:lang w:eastAsia="en-CA"/>
              </w:rPr>
            </w:pPr>
            <w:r w:rsidRPr="00E75D62">
              <w:t xml:space="preserve">CORR 3B </w:t>
            </w:r>
            <w:r w:rsidRPr="00E75D62">
              <w:rPr>
                <w:rFonts w:ascii="Cambria Math" w:hAnsi="Cambria Math" w:cs="Cambria Math"/>
              </w:rPr>
              <w:t>‐</w:t>
            </w:r>
            <w:r w:rsidRPr="00E75D62">
              <w:t>OUTSIDE ER 120 HORN/STROBE - STROBE TEST</w:t>
            </w:r>
          </w:p>
        </w:tc>
        <w:tc>
          <w:tcPr>
            <w:tcW w:w="907" w:type="dxa"/>
            <w:shd w:val="clear" w:color="auto" w:fill="F2F2F2" w:themeFill="background1" w:themeFillShade="F2"/>
            <w:vAlign w:val="center"/>
          </w:tcPr>
          <w:p w14:paraId="172955DC" w14:textId="77777777" w:rsidR="00F013FC" w:rsidRDefault="00F013FC" w:rsidP="00F013FC">
            <w:pPr>
              <w:rPr>
                <w:lang w:eastAsia="en-CA"/>
              </w:rPr>
            </w:pPr>
          </w:p>
        </w:tc>
        <w:tc>
          <w:tcPr>
            <w:tcW w:w="686" w:type="dxa"/>
            <w:shd w:val="clear" w:color="auto" w:fill="F2F2F2" w:themeFill="background1" w:themeFillShade="F2"/>
          </w:tcPr>
          <w:p w14:paraId="27CFA50D" w14:textId="3417621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3FBAC2D" w14:textId="77777777" w:rsidR="00F013FC" w:rsidRDefault="00F013FC" w:rsidP="00F013FC">
            <w:pPr>
              <w:jc w:val="center"/>
              <w:rPr>
                <w:lang w:eastAsia="en-CA"/>
              </w:rPr>
            </w:pPr>
          </w:p>
        </w:tc>
        <w:tc>
          <w:tcPr>
            <w:tcW w:w="1101" w:type="dxa"/>
            <w:shd w:val="clear" w:color="auto" w:fill="F2F2F2" w:themeFill="background1" w:themeFillShade="F2"/>
          </w:tcPr>
          <w:p w14:paraId="49092CFD" w14:textId="77777777" w:rsidR="00F013FC" w:rsidRDefault="00F013FC" w:rsidP="00F013FC">
            <w:pPr>
              <w:jc w:val="center"/>
              <w:rPr>
                <w:lang w:eastAsia="en-CA"/>
              </w:rPr>
            </w:pPr>
          </w:p>
        </w:tc>
        <w:tc>
          <w:tcPr>
            <w:tcW w:w="850" w:type="dxa"/>
            <w:shd w:val="clear" w:color="auto" w:fill="F2F2F2" w:themeFill="background1" w:themeFillShade="F2"/>
            <w:vAlign w:val="center"/>
          </w:tcPr>
          <w:p w14:paraId="000FBC4F" w14:textId="77777777" w:rsidR="00F013FC" w:rsidRDefault="00F013FC" w:rsidP="00F013FC">
            <w:pPr>
              <w:jc w:val="center"/>
              <w:rPr>
                <w:lang w:eastAsia="en-CA"/>
              </w:rPr>
            </w:pPr>
          </w:p>
        </w:tc>
        <w:tc>
          <w:tcPr>
            <w:tcW w:w="448" w:type="dxa"/>
            <w:shd w:val="clear" w:color="auto" w:fill="F2F2F2" w:themeFill="background1" w:themeFillShade="F2"/>
          </w:tcPr>
          <w:p w14:paraId="76B7C05E" w14:textId="03B0F6B5" w:rsidR="00F013FC" w:rsidRDefault="00000000" w:rsidP="00F013FC">
            <w:pPr>
              <w:jc w:val="center"/>
              <w:rPr>
                <w:lang w:eastAsia="en-CA"/>
              </w:rPr>
            </w:pPr>
            <w:sdt>
              <w:sdtPr>
                <w:rPr>
                  <w:lang w:eastAsia="en-CA"/>
                </w:rPr>
                <w:id w:val="-486928925"/>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025BD3A9" w14:textId="77777777" w:rsidR="00F013FC" w:rsidRDefault="00F013FC" w:rsidP="00F013FC">
            <w:pPr>
              <w:jc w:val="center"/>
              <w:rPr>
                <w:lang w:eastAsia="en-CA"/>
              </w:rPr>
            </w:pPr>
          </w:p>
        </w:tc>
        <w:tc>
          <w:tcPr>
            <w:tcW w:w="448" w:type="dxa"/>
            <w:shd w:val="clear" w:color="auto" w:fill="F2F2F2" w:themeFill="background1" w:themeFillShade="F2"/>
          </w:tcPr>
          <w:p w14:paraId="17D39EBD" w14:textId="7D14F186" w:rsidR="00F013FC" w:rsidRDefault="00000000" w:rsidP="00F013FC">
            <w:pPr>
              <w:jc w:val="center"/>
              <w:rPr>
                <w:lang w:eastAsia="en-CA"/>
              </w:rPr>
            </w:pPr>
            <w:sdt>
              <w:sdtPr>
                <w:rPr>
                  <w:lang w:eastAsia="en-CA"/>
                </w:rPr>
                <w:id w:val="641921540"/>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2C7D6FD0" w14:textId="74683D14" w:rsidR="00F013FC" w:rsidRDefault="00000000" w:rsidP="00F013FC">
            <w:pPr>
              <w:jc w:val="center"/>
              <w:rPr>
                <w:lang w:eastAsia="en-CA"/>
              </w:rPr>
            </w:pPr>
            <w:sdt>
              <w:sdtPr>
                <w:rPr>
                  <w:lang w:eastAsia="en-CA"/>
                </w:rPr>
                <w:id w:val="2024589238"/>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63373D0D" w14:textId="5E4A4390" w:rsidR="00F013FC" w:rsidRDefault="00000000" w:rsidP="00F013FC">
            <w:pPr>
              <w:jc w:val="center"/>
              <w:rPr>
                <w:lang w:eastAsia="en-CA"/>
              </w:rPr>
            </w:pPr>
            <w:sdt>
              <w:sdtPr>
                <w:rPr>
                  <w:lang w:eastAsia="en-CA"/>
                </w:rPr>
                <w:id w:val="-2088608241"/>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592E084B" w14:textId="77777777" w:rsidR="00F013FC" w:rsidRDefault="00F013FC" w:rsidP="00F013FC">
            <w:pPr>
              <w:jc w:val="center"/>
              <w:rPr>
                <w:lang w:eastAsia="en-CA"/>
              </w:rPr>
            </w:pPr>
          </w:p>
        </w:tc>
        <w:tc>
          <w:tcPr>
            <w:tcW w:w="3288" w:type="dxa"/>
            <w:shd w:val="clear" w:color="auto" w:fill="F2F2F2" w:themeFill="background1" w:themeFillShade="F2"/>
          </w:tcPr>
          <w:p w14:paraId="560106A7" w14:textId="77777777" w:rsidR="00F013FC" w:rsidRDefault="00F013FC" w:rsidP="00F013FC">
            <w:pPr>
              <w:rPr>
                <w:lang w:eastAsia="en-CA"/>
              </w:rPr>
            </w:pPr>
          </w:p>
        </w:tc>
      </w:tr>
      <w:tr w:rsidR="00F013FC" w14:paraId="4BA06991" w14:textId="77777777" w:rsidTr="00DD2645">
        <w:tc>
          <w:tcPr>
            <w:tcW w:w="3060" w:type="dxa"/>
            <w:shd w:val="clear" w:color="auto" w:fill="F2F2F2" w:themeFill="background1" w:themeFillShade="F2"/>
          </w:tcPr>
          <w:p w14:paraId="5A21DA1A" w14:textId="0BDEA02E" w:rsidR="00F013FC" w:rsidRDefault="00F013FC" w:rsidP="00F013FC">
            <w:pPr>
              <w:rPr>
                <w:lang w:eastAsia="en-CA"/>
              </w:rPr>
            </w:pPr>
            <w:r w:rsidRPr="00E75D62">
              <w:t xml:space="preserve">CORR 3B </w:t>
            </w:r>
            <w:r w:rsidRPr="00E75D62">
              <w:rPr>
                <w:rFonts w:ascii="Cambria Math" w:hAnsi="Cambria Math" w:cs="Cambria Math"/>
              </w:rPr>
              <w:t>‐</w:t>
            </w:r>
            <w:r w:rsidRPr="00E75D62">
              <w:t>OUTSIDE F</w:t>
            </w:r>
            <w:r w:rsidRPr="00E75D62">
              <w:rPr>
                <w:rFonts w:ascii="Cambria Math" w:hAnsi="Cambria Math" w:cs="Cambria Math"/>
              </w:rPr>
              <w:t>‐</w:t>
            </w:r>
            <w:r w:rsidRPr="00E75D62">
              <w:t>7 HORN/STROBE - HORN TEST</w:t>
            </w:r>
          </w:p>
        </w:tc>
        <w:tc>
          <w:tcPr>
            <w:tcW w:w="907" w:type="dxa"/>
            <w:shd w:val="clear" w:color="auto" w:fill="F2F2F2" w:themeFill="background1" w:themeFillShade="F2"/>
            <w:vAlign w:val="center"/>
          </w:tcPr>
          <w:p w14:paraId="5FB90B82" w14:textId="77777777" w:rsidR="00F013FC" w:rsidRDefault="00F013FC" w:rsidP="00F013FC">
            <w:pPr>
              <w:rPr>
                <w:lang w:eastAsia="en-CA"/>
              </w:rPr>
            </w:pPr>
          </w:p>
        </w:tc>
        <w:tc>
          <w:tcPr>
            <w:tcW w:w="686" w:type="dxa"/>
            <w:shd w:val="clear" w:color="auto" w:fill="F2F2F2" w:themeFill="background1" w:themeFillShade="F2"/>
          </w:tcPr>
          <w:p w14:paraId="58FB7050" w14:textId="001B38D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1109118" w14:textId="77777777" w:rsidR="00F013FC" w:rsidRDefault="00F013FC" w:rsidP="00F013FC">
            <w:pPr>
              <w:jc w:val="center"/>
              <w:rPr>
                <w:lang w:eastAsia="en-CA"/>
              </w:rPr>
            </w:pPr>
          </w:p>
        </w:tc>
        <w:tc>
          <w:tcPr>
            <w:tcW w:w="1101" w:type="dxa"/>
            <w:shd w:val="clear" w:color="auto" w:fill="F2F2F2" w:themeFill="background1" w:themeFillShade="F2"/>
          </w:tcPr>
          <w:p w14:paraId="339B0C01" w14:textId="77777777" w:rsidR="00F013FC" w:rsidRDefault="00F013FC" w:rsidP="00F013FC">
            <w:pPr>
              <w:jc w:val="center"/>
              <w:rPr>
                <w:lang w:eastAsia="en-CA"/>
              </w:rPr>
            </w:pPr>
          </w:p>
        </w:tc>
        <w:tc>
          <w:tcPr>
            <w:tcW w:w="850" w:type="dxa"/>
            <w:shd w:val="clear" w:color="auto" w:fill="F2F2F2" w:themeFill="background1" w:themeFillShade="F2"/>
            <w:vAlign w:val="center"/>
          </w:tcPr>
          <w:p w14:paraId="5E284460" w14:textId="77777777" w:rsidR="00F013FC" w:rsidRDefault="00F013FC" w:rsidP="00F013FC">
            <w:pPr>
              <w:jc w:val="center"/>
              <w:rPr>
                <w:lang w:eastAsia="en-CA"/>
              </w:rPr>
            </w:pPr>
          </w:p>
        </w:tc>
        <w:tc>
          <w:tcPr>
            <w:tcW w:w="448" w:type="dxa"/>
            <w:shd w:val="clear" w:color="auto" w:fill="F2F2F2" w:themeFill="background1" w:themeFillShade="F2"/>
          </w:tcPr>
          <w:p w14:paraId="49D3F1B0" w14:textId="4A22629E" w:rsidR="00F013FC" w:rsidRDefault="00000000" w:rsidP="00F013FC">
            <w:pPr>
              <w:jc w:val="center"/>
              <w:rPr>
                <w:lang w:eastAsia="en-CA"/>
              </w:rPr>
            </w:pPr>
            <w:sdt>
              <w:sdtPr>
                <w:rPr>
                  <w:lang w:eastAsia="en-CA"/>
                </w:rPr>
                <w:id w:val="1844047505"/>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62EBCC78" w14:textId="77777777" w:rsidR="00F013FC" w:rsidRDefault="00F013FC" w:rsidP="00F013FC">
            <w:pPr>
              <w:jc w:val="center"/>
              <w:rPr>
                <w:lang w:eastAsia="en-CA"/>
              </w:rPr>
            </w:pPr>
          </w:p>
        </w:tc>
        <w:tc>
          <w:tcPr>
            <w:tcW w:w="448" w:type="dxa"/>
            <w:shd w:val="clear" w:color="auto" w:fill="F2F2F2" w:themeFill="background1" w:themeFillShade="F2"/>
          </w:tcPr>
          <w:p w14:paraId="0B100824" w14:textId="2422ABB0" w:rsidR="00F013FC" w:rsidRDefault="00000000" w:rsidP="00F013FC">
            <w:pPr>
              <w:jc w:val="center"/>
              <w:rPr>
                <w:lang w:eastAsia="en-CA"/>
              </w:rPr>
            </w:pPr>
            <w:sdt>
              <w:sdtPr>
                <w:rPr>
                  <w:lang w:eastAsia="en-CA"/>
                </w:rPr>
                <w:id w:val="1325707497"/>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0114F9D1" w14:textId="3699882C" w:rsidR="00F013FC" w:rsidRDefault="00000000" w:rsidP="00F013FC">
            <w:pPr>
              <w:jc w:val="center"/>
              <w:rPr>
                <w:lang w:eastAsia="en-CA"/>
              </w:rPr>
            </w:pPr>
            <w:sdt>
              <w:sdtPr>
                <w:rPr>
                  <w:lang w:eastAsia="en-CA"/>
                </w:rPr>
                <w:id w:val="-1141416875"/>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1CC064E6" w14:textId="641997C2" w:rsidR="00F013FC" w:rsidRDefault="00000000" w:rsidP="00F013FC">
            <w:pPr>
              <w:jc w:val="center"/>
              <w:rPr>
                <w:lang w:eastAsia="en-CA"/>
              </w:rPr>
            </w:pPr>
            <w:sdt>
              <w:sdtPr>
                <w:rPr>
                  <w:lang w:eastAsia="en-CA"/>
                </w:rPr>
                <w:id w:val="-1004674985"/>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1BEB9836" w14:textId="77777777" w:rsidR="00F013FC" w:rsidRDefault="00F013FC" w:rsidP="00F013FC">
            <w:pPr>
              <w:jc w:val="center"/>
              <w:rPr>
                <w:lang w:eastAsia="en-CA"/>
              </w:rPr>
            </w:pPr>
          </w:p>
        </w:tc>
        <w:tc>
          <w:tcPr>
            <w:tcW w:w="3288" w:type="dxa"/>
            <w:shd w:val="clear" w:color="auto" w:fill="F2F2F2" w:themeFill="background1" w:themeFillShade="F2"/>
          </w:tcPr>
          <w:p w14:paraId="383B07A0" w14:textId="77777777" w:rsidR="00F013FC" w:rsidRDefault="00F013FC" w:rsidP="00F013FC">
            <w:pPr>
              <w:rPr>
                <w:lang w:eastAsia="en-CA"/>
              </w:rPr>
            </w:pPr>
          </w:p>
        </w:tc>
      </w:tr>
      <w:tr w:rsidR="00F013FC" w14:paraId="2C88FB3A" w14:textId="77777777" w:rsidTr="00DD2645">
        <w:tc>
          <w:tcPr>
            <w:tcW w:w="3060" w:type="dxa"/>
            <w:shd w:val="clear" w:color="auto" w:fill="F2F2F2" w:themeFill="background1" w:themeFillShade="F2"/>
          </w:tcPr>
          <w:p w14:paraId="63FEB923" w14:textId="674C1F81" w:rsidR="00F013FC" w:rsidRDefault="00F013FC" w:rsidP="00F013FC">
            <w:pPr>
              <w:rPr>
                <w:lang w:eastAsia="en-CA"/>
              </w:rPr>
            </w:pPr>
            <w:r w:rsidRPr="00E75D62">
              <w:t xml:space="preserve">CORR 3B </w:t>
            </w:r>
            <w:r w:rsidRPr="00E75D62">
              <w:rPr>
                <w:rFonts w:ascii="Cambria Math" w:hAnsi="Cambria Math" w:cs="Cambria Math"/>
              </w:rPr>
              <w:t>‐</w:t>
            </w:r>
            <w:r w:rsidRPr="00E75D62">
              <w:t>OUTSIDE F</w:t>
            </w:r>
            <w:r w:rsidRPr="00E75D62">
              <w:rPr>
                <w:rFonts w:ascii="Cambria Math" w:hAnsi="Cambria Math" w:cs="Cambria Math"/>
              </w:rPr>
              <w:t>‐</w:t>
            </w:r>
            <w:r w:rsidRPr="00E75D62">
              <w:t>7 HORN/STROBE - STROBE TEST</w:t>
            </w:r>
          </w:p>
        </w:tc>
        <w:tc>
          <w:tcPr>
            <w:tcW w:w="907" w:type="dxa"/>
            <w:shd w:val="clear" w:color="auto" w:fill="F2F2F2" w:themeFill="background1" w:themeFillShade="F2"/>
            <w:vAlign w:val="center"/>
          </w:tcPr>
          <w:p w14:paraId="3E116F46" w14:textId="77777777" w:rsidR="00F013FC" w:rsidRDefault="00F013FC" w:rsidP="00F013FC">
            <w:pPr>
              <w:rPr>
                <w:lang w:eastAsia="en-CA"/>
              </w:rPr>
            </w:pPr>
          </w:p>
        </w:tc>
        <w:tc>
          <w:tcPr>
            <w:tcW w:w="686" w:type="dxa"/>
            <w:shd w:val="clear" w:color="auto" w:fill="F2F2F2" w:themeFill="background1" w:themeFillShade="F2"/>
          </w:tcPr>
          <w:p w14:paraId="3DE69810" w14:textId="2F606F3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2646A2A" w14:textId="77777777" w:rsidR="00F013FC" w:rsidRDefault="00F013FC" w:rsidP="00F013FC">
            <w:pPr>
              <w:jc w:val="center"/>
              <w:rPr>
                <w:lang w:eastAsia="en-CA"/>
              </w:rPr>
            </w:pPr>
          </w:p>
        </w:tc>
        <w:tc>
          <w:tcPr>
            <w:tcW w:w="1101" w:type="dxa"/>
            <w:shd w:val="clear" w:color="auto" w:fill="F2F2F2" w:themeFill="background1" w:themeFillShade="F2"/>
          </w:tcPr>
          <w:p w14:paraId="7149AA9E" w14:textId="77777777" w:rsidR="00F013FC" w:rsidRDefault="00F013FC" w:rsidP="00F013FC">
            <w:pPr>
              <w:jc w:val="center"/>
              <w:rPr>
                <w:lang w:eastAsia="en-CA"/>
              </w:rPr>
            </w:pPr>
          </w:p>
        </w:tc>
        <w:tc>
          <w:tcPr>
            <w:tcW w:w="850" w:type="dxa"/>
            <w:shd w:val="clear" w:color="auto" w:fill="F2F2F2" w:themeFill="background1" w:themeFillShade="F2"/>
            <w:vAlign w:val="center"/>
          </w:tcPr>
          <w:p w14:paraId="322355AD" w14:textId="77777777" w:rsidR="00F013FC" w:rsidRDefault="00F013FC" w:rsidP="00F013FC">
            <w:pPr>
              <w:jc w:val="center"/>
              <w:rPr>
                <w:lang w:eastAsia="en-CA"/>
              </w:rPr>
            </w:pPr>
          </w:p>
        </w:tc>
        <w:tc>
          <w:tcPr>
            <w:tcW w:w="448" w:type="dxa"/>
            <w:shd w:val="clear" w:color="auto" w:fill="F2F2F2" w:themeFill="background1" w:themeFillShade="F2"/>
          </w:tcPr>
          <w:p w14:paraId="109AA571" w14:textId="126A76D8" w:rsidR="00F013FC" w:rsidRDefault="00000000" w:rsidP="00F013FC">
            <w:pPr>
              <w:jc w:val="center"/>
              <w:rPr>
                <w:lang w:eastAsia="en-CA"/>
              </w:rPr>
            </w:pPr>
            <w:sdt>
              <w:sdtPr>
                <w:rPr>
                  <w:lang w:eastAsia="en-CA"/>
                </w:rPr>
                <w:id w:val="1214003210"/>
                <w14:checkbox>
                  <w14:checked w14:val="1"/>
                  <w14:checkedState w14:val="0050" w14:font="Wingdings 2"/>
                  <w14:uncheckedState w14:val="0020" w14:font="Wingdings 2"/>
                </w14:checkbox>
              </w:sdtPr>
              <w:sdtContent>
                <w:r w:rsidR="00F013FC" w:rsidRPr="00044409">
                  <w:rPr>
                    <w:lang w:eastAsia="en-CA"/>
                  </w:rPr>
                  <w:sym w:font="Wingdings 2" w:char="F050"/>
                </w:r>
              </w:sdtContent>
            </w:sdt>
          </w:p>
        </w:tc>
        <w:tc>
          <w:tcPr>
            <w:tcW w:w="1101" w:type="dxa"/>
            <w:shd w:val="clear" w:color="auto" w:fill="F2F2F2" w:themeFill="background1" w:themeFillShade="F2"/>
            <w:vAlign w:val="center"/>
          </w:tcPr>
          <w:p w14:paraId="17C9A07E" w14:textId="77777777" w:rsidR="00F013FC" w:rsidRDefault="00F013FC" w:rsidP="00F013FC">
            <w:pPr>
              <w:jc w:val="center"/>
              <w:rPr>
                <w:lang w:eastAsia="en-CA"/>
              </w:rPr>
            </w:pPr>
          </w:p>
        </w:tc>
        <w:tc>
          <w:tcPr>
            <w:tcW w:w="448" w:type="dxa"/>
            <w:shd w:val="clear" w:color="auto" w:fill="F2F2F2" w:themeFill="background1" w:themeFillShade="F2"/>
          </w:tcPr>
          <w:p w14:paraId="2D1EBD58" w14:textId="2A118B95" w:rsidR="00F013FC" w:rsidRDefault="00000000" w:rsidP="00F013FC">
            <w:pPr>
              <w:jc w:val="center"/>
              <w:rPr>
                <w:lang w:eastAsia="en-CA"/>
              </w:rPr>
            </w:pPr>
            <w:sdt>
              <w:sdtPr>
                <w:rPr>
                  <w:lang w:eastAsia="en-CA"/>
                </w:rPr>
                <w:id w:val="-1035883857"/>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48" w:type="dxa"/>
            <w:shd w:val="clear" w:color="auto" w:fill="F2F2F2" w:themeFill="background1" w:themeFillShade="F2"/>
          </w:tcPr>
          <w:p w14:paraId="0F529BF5" w14:textId="410F4EE3" w:rsidR="00F013FC" w:rsidRDefault="00000000" w:rsidP="00F013FC">
            <w:pPr>
              <w:jc w:val="center"/>
              <w:rPr>
                <w:lang w:eastAsia="en-CA"/>
              </w:rPr>
            </w:pPr>
            <w:sdt>
              <w:sdtPr>
                <w:rPr>
                  <w:lang w:eastAsia="en-CA"/>
                </w:rPr>
                <w:id w:val="1980959102"/>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423" w:type="dxa"/>
            <w:shd w:val="clear" w:color="auto" w:fill="F2F2F2" w:themeFill="background1" w:themeFillShade="F2"/>
          </w:tcPr>
          <w:p w14:paraId="6F35C850" w14:textId="73621293" w:rsidR="00F013FC" w:rsidRDefault="00000000" w:rsidP="00F013FC">
            <w:pPr>
              <w:jc w:val="center"/>
              <w:rPr>
                <w:lang w:eastAsia="en-CA"/>
              </w:rPr>
            </w:pPr>
            <w:sdt>
              <w:sdtPr>
                <w:rPr>
                  <w:lang w:eastAsia="en-CA"/>
                </w:rPr>
                <w:id w:val="-1983924527"/>
                <w14:checkbox>
                  <w14:checked w14:val="1"/>
                  <w14:checkedState w14:val="0050" w14:font="Wingdings 2"/>
                  <w14:uncheckedState w14:val="0020" w14:font="Wingdings 2"/>
                </w14:checkbox>
              </w:sdtPr>
              <w:sdtContent>
                <w:r w:rsidR="00F013FC" w:rsidRPr="005B5643">
                  <w:rPr>
                    <w:lang w:eastAsia="en-CA"/>
                  </w:rPr>
                  <w:sym w:font="Wingdings 2" w:char="F050"/>
                </w:r>
              </w:sdtContent>
            </w:sdt>
          </w:p>
        </w:tc>
        <w:tc>
          <w:tcPr>
            <w:tcW w:w="964" w:type="dxa"/>
            <w:shd w:val="clear" w:color="auto" w:fill="F2F2F2" w:themeFill="background1" w:themeFillShade="F2"/>
            <w:vAlign w:val="center"/>
          </w:tcPr>
          <w:p w14:paraId="7D529BBF" w14:textId="77777777" w:rsidR="00F013FC" w:rsidRDefault="00F013FC" w:rsidP="00F013FC">
            <w:pPr>
              <w:jc w:val="center"/>
              <w:rPr>
                <w:lang w:eastAsia="en-CA"/>
              </w:rPr>
            </w:pPr>
          </w:p>
        </w:tc>
        <w:tc>
          <w:tcPr>
            <w:tcW w:w="3288" w:type="dxa"/>
            <w:shd w:val="clear" w:color="auto" w:fill="F2F2F2" w:themeFill="background1" w:themeFillShade="F2"/>
          </w:tcPr>
          <w:p w14:paraId="652DE3CC" w14:textId="77777777" w:rsidR="00F013FC" w:rsidRDefault="00F013FC" w:rsidP="00F013FC">
            <w:pPr>
              <w:rPr>
                <w:lang w:eastAsia="en-CA"/>
              </w:rPr>
            </w:pPr>
          </w:p>
        </w:tc>
      </w:tr>
      <w:tr w:rsidR="00F013FC" w14:paraId="3F865E16" w14:textId="77777777" w:rsidTr="00DD2645">
        <w:tc>
          <w:tcPr>
            <w:tcW w:w="3060" w:type="dxa"/>
            <w:shd w:val="clear" w:color="auto" w:fill="F2F2F2" w:themeFill="background1" w:themeFillShade="F2"/>
          </w:tcPr>
          <w:p w14:paraId="1E1AAC0D" w14:textId="2F02ADA5" w:rsidR="00F013FC" w:rsidRDefault="00F013FC" w:rsidP="00F013FC">
            <w:pPr>
              <w:rPr>
                <w:lang w:eastAsia="en-CA"/>
              </w:rPr>
            </w:pPr>
            <w:r w:rsidRPr="00E75D62">
              <w:lastRenderedPageBreak/>
              <w:t xml:space="preserve">CORR 3B </w:t>
            </w:r>
            <w:r w:rsidRPr="00E75D62">
              <w:rPr>
                <w:rFonts w:ascii="Cambria Math" w:hAnsi="Cambria Math" w:cs="Cambria Math"/>
              </w:rPr>
              <w:t>‐</w:t>
            </w:r>
            <w:r w:rsidRPr="00E75D62">
              <w:t>OUTSIDE F</w:t>
            </w:r>
            <w:r w:rsidRPr="00E75D62">
              <w:rPr>
                <w:rFonts w:ascii="Cambria Math" w:hAnsi="Cambria Math" w:cs="Cambria Math"/>
              </w:rPr>
              <w:t>‐</w:t>
            </w:r>
            <w:r w:rsidRPr="00E75D62">
              <w:t>5 HORN/STROBE - HORN TEST</w:t>
            </w:r>
          </w:p>
        </w:tc>
        <w:tc>
          <w:tcPr>
            <w:tcW w:w="907" w:type="dxa"/>
            <w:shd w:val="clear" w:color="auto" w:fill="F2F2F2" w:themeFill="background1" w:themeFillShade="F2"/>
            <w:vAlign w:val="center"/>
          </w:tcPr>
          <w:p w14:paraId="0047293F" w14:textId="77777777" w:rsidR="00F013FC" w:rsidRDefault="00F013FC" w:rsidP="00F013FC">
            <w:pPr>
              <w:rPr>
                <w:lang w:eastAsia="en-CA"/>
              </w:rPr>
            </w:pPr>
          </w:p>
        </w:tc>
        <w:tc>
          <w:tcPr>
            <w:tcW w:w="686" w:type="dxa"/>
            <w:shd w:val="clear" w:color="auto" w:fill="F2F2F2" w:themeFill="background1" w:themeFillShade="F2"/>
          </w:tcPr>
          <w:p w14:paraId="4506040B" w14:textId="2196718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2D5EFA5" w14:textId="77777777" w:rsidR="00F013FC" w:rsidRDefault="00F013FC" w:rsidP="00F013FC">
            <w:pPr>
              <w:jc w:val="center"/>
              <w:rPr>
                <w:lang w:eastAsia="en-CA"/>
              </w:rPr>
            </w:pPr>
          </w:p>
        </w:tc>
        <w:tc>
          <w:tcPr>
            <w:tcW w:w="1101" w:type="dxa"/>
            <w:shd w:val="clear" w:color="auto" w:fill="F2F2F2" w:themeFill="background1" w:themeFillShade="F2"/>
          </w:tcPr>
          <w:p w14:paraId="3457400B" w14:textId="77777777" w:rsidR="00F013FC" w:rsidRDefault="00F013FC" w:rsidP="00F013FC">
            <w:pPr>
              <w:jc w:val="center"/>
              <w:rPr>
                <w:lang w:eastAsia="en-CA"/>
              </w:rPr>
            </w:pPr>
          </w:p>
        </w:tc>
        <w:tc>
          <w:tcPr>
            <w:tcW w:w="850" w:type="dxa"/>
            <w:shd w:val="clear" w:color="auto" w:fill="F2F2F2" w:themeFill="background1" w:themeFillShade="F2"/>
            <w:vAlign w:val="center"/>
          </w:tcPr>
          <w:p w14:paraId="1240BB31" w14:textId="77777777" w:rsidR="00F013FC" w:rsidRDefault="00F013FC" w:rsidP="00F013FC">
            <w:pPr>
              <w:jc w:val="center"/>
              <w:rPr>
                <w:lang w:eastAsia="en-CA"/>
              </w:rPr>
            </w:pPr>
          </w:p>
        </w:tc>
        <w:tc>
          <w:tcPr>
            <w:tcW w:w="448" w:type="dxa"/>
            <w:shd w:val="clear" w:color="auto" w:fill="F2F2F2" w:themeFill="background1" w:themeFillShade="F2"/>
          </w:tcPr>
          <w:p w14:paraId="585A0E6E" w14:textId="0A5D28E1" w:rsidR="00F013FC" w:rsidRDefault="00000000" w:rsidP="00F013FC">
            <w:pPr>
              <w:jc w:val="center"/>
              <w:rPr>
                <w:lang w:eastAsia="en-CA"/>
              </w:rPr>
            </w:pPr>
            <w:sdt>
              <w:sdtPr>
                <w:rPr>
                  <w:lang w:eastAsia="en-CA"/>
                </w:rPr>
                <w:id w:val="481050264"/>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11E884AE" w14:textId="77777777" w:rsidR="00F013FC" w:rsidRDefault="00F013FC" w:rsidP="00F013FC">
            <w:pPr>
              <w:jc w:val="center"/>
              <w:rPr>
                <w:lang w:eastAsia="en-CA"/>
              </w:rPr>
            </w:pPr>
          </w:p>
        </w:tc>
        <w:tc>
          <w:tcPr>
            <w:tcW w:w="448" w:type="dxa"/>
            <w:shd w:val="clear" w:color="auto" w:fill="F2F2F2" w:themeFill="background1" w:themeFillShade="F2"/>
          </w:tcPr>
          <w:p w14:paraId="2036BE36" w14:textId="47DA7207" w:rsidR="00F013FC" w:rsidRDefault="00000000" w:rsidP="00F013FC">
            <w:pPr>
              <w:jc w:val="center"/>
              <w:rPr>
                <w:lang w:eastAsia="en-CA"/>
              </w:rPr>
            </w:pPr>
            <w:sdt>
              <w:sdtPr>
                <w:rPr>
                  <w:lang w:eastAsia="en-CA"/>
                </w:rPr>
                <w:id w:val="2060592028"/>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6F2BDD87" w14:textId="6CECD199" w:rsidR="00F013FC" w:rsidRDefault="00000000" w:rsidP="00F013FC">
            <w:pPr>
              <w:jc w:val="center"/>
              <w:rPr>
                <w:lang w:eastAsia="en-CA"/>
              </w:rPr>
            </w:pPr>
            <w:sdt>
              <w:sdtPr>
                <w:rPr>
                  <w:lang w:eastAsia="en-CA"/>
                </w:rPr>
                <w:id w:val="-1409531175"/>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00DE81ED" w14:textId="7563254B" w:rsidR="00F013FC" w:rsidRDefault="00000000" w:rsidP="00F013FC">
            <w:pPr>
              <w:jc w:val="center"/>
              <w:rPr>
                <w:lang w:eastAsia="en-CA"/>
              </w:rPr>
            </w:pPr>
            <w:sdt>
              <w:sdtPr>
                <w:rPr>
                  <w:lang w:eastAsia="en-CA"/>
                </w:rPr>
                <w:id w:val="586893135"/>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732B1A91" w14:textId="77777777" w:rsidR="00F013FC" w:rsidRDefault="00F013FC" w:rsidP="00F013FC">
            <w:pPr>
              <w:jc w:val="center"/>
              <w:rPr>
                <w:lang w:eastAsia="en-CA"/>
              </w:rPr>
            </w:pPr>
          </w:p>
        </w:tc>
        <w:tc>
          <w:tcPr>
            <w:tcW w:w="3288" w:type="dxa"/>
            <w:shd w:val="clear" w:color="auto" w:fill="F2F2F2" w:themeFill="background1" w:themeFillShade="F2"/>
          </w:tcPr>
          <w:p w14:paraId="57A712BA" w14:textId="77777777" w:rsidR="00F013FC" w:rsidRDefault="00F013FC" w:rsidP="00F013FC">
            <w:pPr>
              <w:rPr>
                <w:lang w:eastAsia="en-CA"/>
              </w:rPr>
            </w:pPr>
          </w:p>
        </w:tc>
      </w:tr>
      <w:tr w:rsidR="00F013FC" w14:paraId="67C9249D" w14:textId="77777777" w:rsidTr="00DD2645">
        <w:tc>
          <w:tcPr>
            <w:tcW w:w="3060" w:type="dxa"/>
            <w:shd w:val="clear" w:color="auto" w:fill="F2F2F2" w:themeFill="background1" w:themeFillShade="F2"/>
          </w:tcPr>
          <w:p w14:paraId="20D436C7" w14:textId="0011965E" w:rsidR="00F013FC" w:rsidRDefault="00F013FC" w:rsidP="00F013FC">
            <w:pPr>
              <w:rPr>
                <w:lang w:eastAsia="en-CA"/>
              </w:rPr>
            </w:pPr>
            <w:r w:rsidRPr="00E75D62">
              <w:t xml:space="preserve">CORR 3B </w:t>
            </w:r>
            <w:r w:rsidRPr="00E75D62">
              <w:rPr>
                <w:rFonts w:ascii="Cambria Math" w:hAnsi="Cambria Math" w:cs="Cambria Math"/>
              </w:rPr>
              <w:t>‐</w:t>
            </w:r>
            <w:r w:rsidRPr="00E75D62">
              <w:t>OUTSIDE F</w:t>
            </w:r>
            <w:r w:rsidRPr="00E75D62">
              <w:rPr>
                <w:rFonts w:ascii="Cambria Math" w:hAnsi="Cambria Math" w:cs="Cambria Math"/>
              </w:rPr>
              <w:t>‐</w:t>
            </w:r>
            <w:r w:rsidRPr="00E75D62">
              <w:t>5 HORN/STROBE - STROBE TEST</w:t>
            </w:r>
          </w:p>
        </w:tc>
        <w:tc>
          <w:tcPr>
            <w:tcW w:w="907" w:type="dxa"/>
            <w:shd w:val="clear" w:color="auto" w:fill="F2F2F2" w:themeFill="background1" w:themeFillShade="F2"/>
            <w:vAlign w:val="center"/>
          </w:tcPr>
          <w:p w14:paraId="08464065" w14:textId="77777777" w:rsidR="00F013FC" w:rsidRDefault="00F013FC" w:rsidP="00F013FC">
            <w:pPr>
              <w:rPr>
                <w:lang w:eastAsia="en-CA"/>
              </w:rPr>
            </w:pPr>
          </w:p>
        </w:tc>
        <w:tc>
          <w:tcPr>
            <w:tcW w:w="686" w:type="dxa"/>
            <w:shd w:val="clear" w:color="auto" w:fill="F2F2F2" w:themeFill="background1" w:themeFillShade="F2"/>
          </w:tcPr>
          <w:p w14:paraId="0A211CD7" w14:textId="238E689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35C15C9" w14:textId="77777777" w:rsidR="00F013FC" w:rsidRDefault="00F013FC" w:rsidP="00F013FC">
            <w:pPr>
              <w:jc w:val="center"/>
              <w:rPr>
                <w:lang w:eastAsia="en-CA"/>
              </w:rPr>
            </w:pPr>
          </w:p>
        </w:tc>
        <w:tc>
          <w:tcPr>
            <w:tcW w:w="1101" w:type="dxa"/>
            <w:shd w:val="clear" w:color="auto" w:fill="F2F2F2" w:themeFill="background1" w:themeFillShade="F2"/>
          </w:tcPr>
          <w:p w14:paraId="6EBC83E7" w14:textId="77777777" w:rsidR="00F013FC" w:rsidRDefault="00F013FC" w:rsidP="00F013FC">
            <w:pPr>
              <w:jc w:val="center"/>
              <w:rPr>
                <w:lang w:eastAsia="en-CA"/>
              </w:rPr>
            </w:pPr>
          </w:p>
        </w:tc>
        <w:tc>
          <w:tcPr>
            <w:tcW w:w="850" w:type="dxa"/>
            <w:shd w:val="clear" w:color="auto" w:fill="F2F2F2" w:themeFill="background1" w:themeFillShade="F2"/>
            <w:vAlign w:val="center"/>
          </w:tcPr>
          <w:p w14:paraId="511D247C" w14:textId="77777777" w:rsidR="00F013FC" w:rsidRDefault="00F013FC" w:rsidP="00F013FC">
            <w:pPr>
              <w:jc w:val="center"/>
              <w:rPr>
                <w:lang w:eastAsia="en-CA"/>
              </w:rPr>
            </w:pPr>
          </w:p>
        </w:tc>
        <w:tc>
          <w:tcPr>
            <w:tcW w:w="448" w:type="dxa"/>
            <w:shd w:val="clear" w:color="auto" w:fill="F2F2F2" w:themeFill="background1" w:themeFillShade="F2"/>
          </w:tcPr>
          <w:p w14:paraId="660D94B8" w14:textId="5EDCA18B" w:rsidR="00F013FC" w:rsidRDefault="00000000" w:rsidP="00F013FC">
            <w:pPr>
              <w:jc w:val="center"/>
              <w:rPr>
                <w:lang w:eastAsia="en-CA"/>
              </w:rPr>
            </w:pPr>
            <w:sdt>
              <w:sdtPr>
                <w:rPr>
                  <w:lang w:eastAsia="en-CA"/>
                </w:rPr>
                <w:id w:val="1709916548"/>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320F315C" w14:textId="77777777" w:rsidR="00F013FC" w:rsidRDefault="00F013FC" w:rsidP="00F013FC">
            <w:pPr>
              <w:jc w:val="center"/>
              <w:rPr>
                <w:lang w:eastAsia="en-CA"/>
              </w:rPr>
            </w:pPr>
          </w:p>
        </w:tc>
        <w:tc>
          <w:tcPr>
            <w:tcW w:w="448" w:type="dxa"/>
            <w:shd w:val="clear" w:color="auto" w:fill="F2F2F2" w:themeFill="background1" w:themeFillShade="F2"/>
          </w:tcPr>
          <w:p w14:paraId="0BE55A16" w14:textId="73335D6D" w:rsidR="00F013FC" w:rsidRDefault="00000000" w:rsidP="00F013FC">
            <w:pPr>
              <w:jc w:val="center"/>
              <w:rPr>
                <w:lang w:eastAsia="en-CA"/>
              </w:rPr>
            </w:pPr>
            <w:sdt>
              <w:sdtPr>
                <w:rPr>
                  <w:lang w:eastAsia="en-CA"/>
                </w:rPr>
                <w:id w:val="1152023348"/>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78BDB24A" w14:textId="296D0B98" w:rsidR="00F013FC" w:rsidRDefault="00000000" w:rsidP="00F013FC">
            <w:pPr>
              <w:jc w:val="center"/>
              <w:rPr>
                <w:lang w:eastAsia="en-CA"/>
              </w:rPr>
            </w:pPr>
            <w:sdt>
              <w:sdtPr>
                <w:rPr>
                  <w:lang w:eastAsia="en-CA"/>
                </w:rPr>
                <w:id w:val="-1469894739"/>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206DB8D8" w14:textId="28C78D4C" w:rsidR="00F013FC" w:rsidRDefault="00000000" w:rsidP="00F013FC">
            <w:pPr>
              <w:jc w:val="center"/>
              <w:rPr>
                <w:lang w:eastAsia="en-CA"/>
              </w:rPr>
            </w:pPr>
            <w:sdt>
              <w:sdtPr>
                <w:rPr>
                  <w:lang w:eastAsia="en-CA"/>
                </w:rPr>
                <w:id w:val="-281803165"/>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2C5908F7" w14:textId="77777777" w:rsidR="00F013FC" w:rsidRDefault="00F013FC" w:rsidP="00F013FC">
            <w:pPr>
              <w:jc w:val="center"/>
              <w:rPr>
                <w:lang w:eastAsia="en-CA"/>
              </w:rPr>
            </w:pPr>
          </w:p>
        </w:tc>
        <w:tc>
          <w:tcPr>
            <w:tcW w:w="3288" w:type="dxa"/>
            <w:shd w:val="clear" w:color="auto" w:fill="F2F2F2" w:themeFill="background1" w:themeFillShade="F2"/>
          </w:tcPr>
          <w:p w14:paraId="6EB9C50B" w14:textId="77777777" w:rsidR="00F013FC" w:rsidRDefault="00F013FC" w:rsidP="00F013FC">
            <w:pPr>
              <w:rPr>
                <w:lang w:eastAsia="en-CA"/>
              </w:rPr>
            </w:pPr>
          </w:p>
        </w:tc>
      </w:tr>
      <w:tr w:rsidR="00F013FC" w14:paraId="6D033EAC" w14:textId="77777777" w:rsidTr="00DD2645">
        <w:tc>
          <w:tcPr>
            <w:tcW w:w="3060" w:type="dxa"/>
            <w:shd w:val="clear" w:color="auto" w:fill="F2F2F2" w:themeFill="background1" w:themeFillShade="F2"/>
          </w:tcPr>
          <w:p w14:paraId="2A8E9159" w14:textId="6308C25D" w:rsidR="00F013FC" w:rsidRDefault="00F013FC" w:rsidP="00F013FC">
            <w:pPr>
              <w:rPr>
                <w:lang w:eastAsia="en-CA"/>
              </w:rPr>
            </w:pPr>
            <w:r w:rsidRPr="00E75D62">
              <w:t>EAST LOADING DOCK HORN/STROBE - HORN TEST</w:t>
            </w:r>
          </w:p>
        </w:tc>
        <w:tc>
          <w:tcPr>
            <w:tcW w:w="907" w:type="dxa"/>
            <w:shd w:val="clear" w:color="auto" w:fill="F2F2F2" w:themeFill="background1" w:themeFillShade="F2"/>
            <w:vAlign w:val="center"/>
          </w:tcPr>
          <w:p w14:paraId="3A6AD5E7" w14:textId="77777777" w:rsidR="00F013FC" w:rsidRDefault="00F013FC" w:rsidP="00F013FC">
            <w:pPr>
              <w:rPr>
                <w:lang w:eastAsia="en-CA"/>
              </w:rPr>
            </w:pPr>
          </w:p>
        </w:tc>
        <w:tc>
          <w:tcPr>
            <w:tcW w:w="686" w:type="dxa"/>
            <w:shd w:val="clear" w:color="auto" w:fill="F2F2F2" w:themeFill="background1" w:themeFillShade="F2"/>
          </w:tcPr>
          <w:p w14:paraId="2F9CDF34" w14:textId="295032B1"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02B9107" w14:textId="77777777" w:rsidR="00F013FC" w:rsidRDefault="00F013FC" w:rsidP="00F013FC">
            <w:pPr>
              <w:jc w:val="center"/>
              <w:rPr>
                <w:lang w:eastAsia="en-CA"/>
              </w:rPr>
            </w:pPr>
          </w:p>
        </w:tc>
        <w:tc>
          <w:tcPr>
            <w:tcW w:w="1101" w:type="dxa"/>
            <w:shd w:val="clear" w:color="auto" w:fill="F2F2F2" w:themeFill="background1" w:themeFillShade="F2"/>
          </w:tcPr>
          <w:p w14:paraId="126789CB" w14:textId="77777777" w:rsidR="00F013FC" w:rsidRDefault="00F013FC" w:rsidP="00F013FC">
            <w:pPr>
              <w:jc w:val="center"/>
              <w:rPr>
                <w:lang w:eastAsia="en-CA"/>
              </w:rPr>
            </w:pPr>
          </w:p>
        </w:tc>
        <w:tc>
          <w:tcPr>
            <w:tcW w:w="850" w:type="dxa"/>
            <w:shd w:val="clear" w:color="auto" w:fill="F2F2F2" w:themeFill="background1" w:themeFillShade="F2"/>
            <w:vAlign w:val="center"/>
          </w:tcPr>
          <w:p w14:paraId="291DF8D4" w14:textId="77777777" w:rsidR="00F013FC" w:rsidRDefault="00F013FC" w:rsidP="00F013FC">
            <w:pPr>
              <w:jc w:val="center"/>
              <w:rPr>
                <w:lang w:eastAsia="en-CA"/>
              </w:rPr>
            </w:pPr>
          </w:p>
        </w:tc>
        <w:tc>
          <w:tcPr>
            <w:tcW w:w="448" w:type="dxa"/>
            <w:shd w:val="clear" w:color="auto" w:fill="F2F2F2" w:themeFill="background1" w:themeFillShade="F2"/>
          </w:tcPr>
          <w:p w14:paraId="7DDFACD0" w14:textId="713C85C5" w:rsidR="00F013FC" w:rsidRDefault="00000000" w:rsidP="00F013FC">
            <w:pPr>
              <w:jc w:val="center"/>
              <w:rPr>
                <w:lang w:eastAsia="en-CA"/>
              </w:rPr>
            </w:pPr>
            <w:sdt>
              <w:sdtPr>
                <w:rPr>
                  <w:lang w:eastAsia="en-CA"/>
                </w:rPr>
                <w:id w:val="-1571035749"/>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08F59290" w14:textId="77777777" w:rsidR="00F013FC" w:rsidRDefault="00F013FC" w:rsidP="00F013FC">
            <w:pPr>
              <w:jc w:val="center"/>
              <w:rPr>
                <w:lang w:eastAsia="en-CA"/>
              </w:rPr>
            </w:pPr>
          </w:p>
        </w:tc>
        <w:tc>
          <w:tcPr>
            <w:tcW w:w="448" w:type="dxa"/>
            <w:shd w:val="clear" w:color="auto" w:fill="F2F2F2" w:themeFill="background1" w:themeFillShade="F2"/>
          </w:tcPr>
          <w:p w14:paraId="50046079" w14:textId="7CCF97B0" w:rsidR="00F013FC" w:rsidRDefault="00000000" w:rsidP="00F013FC">
            <w:pPr>
              <w:jc w:val="center"/>
              <w:rPr>
                <w:lang w:eastAsia="en-CA"/>
              </w:rPr>
            </w:pPr>
            <w:sdt>
              <w:sdtPr>
                <w:rPr>
                  <w:lang w:eastAsia="en-CA"/>
                </w:rPr>
                <w:id w:val="690428845"/>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52F5EAB5" w14:textId="479EA8C5" w:rsidR="00F013FC" w:rsidRDefault="00000000" w:rsidP="00F013FC">
            <w:pPr>
              <w:jc w:val="center"/>
              <w:rPr>
                <w:lang w:eastAsia="en-CA"/>
              </w:rPr>
            </w:pPr>
            <w:sdt>
              <w:sdtPr>
                <w:rPr>
                  <w:lang w:eastAsia="en-CA"/>
                </w:rPr>
                <w:id w:val="-1362823021"/>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3F39F90C" w14:textId="40A79533" w:rsidR="00F013FC" w:rsidRDefault="00000000" w:rsidP="00F013FC">
            <w:pPr>
              <w:jc w:val="center"/>
              <w:rPr>
                <w:lang w:eastAsia="en-CA"/>
              </w:rPr>
            </w:pPr>
            <w:sdt>
              <w:sdtPr>
                <w:rPr>
                  <w:lang w:eastAsia="en-CA"/>
                </w:rPr>
                <w:id w:val="352857330"/>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2E140C4A" w14:textId="77777777" w:rsidR="00F013FC" w:rsidRDefault="00F013FC" w:rsidP="00F013FC">
            <w:pPr>
              <w:jc w:val="center"/>
              <w:rPr>
                <w:lang w:eastAsia="en-CA"/>
              </w:rPr>
            </w:pPr>
          </w:p>
        </w:tc>
        <w:tc>
          <w:tcPr>
            <w:tcW w:w="3288" w:type="dxa"/>
            <w:shd w:val="clear" w:color="auto" w:fill="F2F2F2" w:themeFill="background1" w:themeFillShade="F2"/>
          </w:tcPr>
          <w:p w14:paraId="52283EEF" w14:textId="77777777" w:rsidR="00F013FC" w:rsidRDefault="00F013FC" w:rsidP="00F013FC">
            <w:pPr>
              <w:rPr>
                <w:lang w:eastAsia="en-CA"/>
              </w:rPr>
            </w:pPr>
          </w:p>
        </w:tc>
      </w:tr>
      <w:tr w:rsidR="00F013FC" w14:paraId="2ECA5328" w14:textId="77777777" w:rsidTr="00DD2645">
        <w:tc>
          <w:tcPr>
            <w:tcW w:w="3060" w:type="dxa"/>
            <w:shd w:val="clear" w:color="auto" w:fill="F2F2F2" w:themeFill="background1" w:themeFillShade="F2"/>
          </w:tcPr>
          <w:p w14:paraId="3088433F" w14:textId="66F24A39" w:rsidR="00F013FC" w:rsidRDefault="00F013FC" w:rsidP="00F013FC">
            <w:pPr>
              <w:rPr>
                <w:lang w:eastAsia="en-CA"/>
              </w:rPr>
            </w:pPr>
            <w:r w:rsidRPr="00E75D62">
              <w:t>EAST LOADING DOCK HORN/STROBE - STROBE TEST</w:t>
            </w:r>
          </w:p>
        </w:tc>
        <w:tc>
          <w:tcPr>
            <w:tcW w:w="907" w:type="dxa"/>
            <w:shd w:val="clear" w:color="auto" w:fill="F2F2F2" w:themeFill="background1" w:themeFillShade="F2"/>
            <w:vAlign w:val="center"/>
          </w:tcPr>
          <w:p w14:paraId="76889DFA" w14:textId="77777777" w:rsidR="00F013FC" w:rsidRDefault="00F013FC" w:rsidP="00F013FC">
            <w:pPr>
              <w:rPr>
                <w:lang w:eastAsia="en-CA"/>
              </w:rPr>
            </w:pPr>
          </w:p>
        </w:tc>
        <w:tc>
          <w:tcPr>
            <w:tcW w:w="686" w:type="dxa"/>
            <w:shd w:val="clear" w:color="auto" w:fill="F2F2F2" w:themeFill="background1" w:themeFillShade="F2"/>
          </w:tcPr>
          <w:p w14:paraId="722174B5" w14:textId="04B57A1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8872B62" w14:textId="77777777" w:rsidR="00F013FC" w:rsidRDefault="00F013FC" w:rsidP="00F013FC">
            <w:pPr>
              <w:jc w:val="center"/>
              <w:rPr>
                <w:lang w:eastAsia="en-CA"/>
              </w:rPr>
            </w:pPr>
          </w:p>
        </w:tc>
        <w:tc>
          <w:tcPr>
            <w:tcW w:w="1101" w:type="dxa"/>
            <w:shd w:val="clear" w:color="auto" w:fill="F2F2F2" w:themeFill="background1" w:themeFillShade="F2"/>
          </w:tcPr>
          <w:p w14:paraId="44980A2B" w14:textId="77777777" w:rsidR="00F013FC" w:rsidRDefault="00F013FC" w:rsidP="00F013FC">
            <w:pPr>
              <w:jc w:val="center"/>
              <w:rPr>
                <w:lang w:eastAsia="en-CA"/>
              </w:rPr>
            </w:pPr>
          </w:p>
        </w:tc>
        <w:tc>
          <w:tcPr>
            <w:tcW w:w="850" w:type="dxa"/>
            <w:shd w:val="clear" w:color="auto" w:fill="F2F2F2" w:themeFill="background1" w:themeFillShade="F2"/>
            <w:vAlign w:val="center"/>
          </w:tcPr>
          <w:p w14:paraId="17CAFCF9" w14:textId="77777777" w:rsidR="00F013FC" w:rsidRDefault="00F013FC" w:rsidP="00F013FC">
            <w:pPr>
              <w:jc w:val="center"/>
              <w:rPr>
                <w:lang w:eastAsia="en-CA"/>
              </w:rPr>
            </w:pPr>
          </w:p>
        </w:tc>
        <w:tc>
          <w:tcPr>
            <w:tcW w:w="448" w:type="dxa"/>
            <w:shd w:val="clear" w:color="auto" w:fill="F2F2F2" w:themeFill="background1" w:themeFillShade="F2"/>
          </w:tcPr>
          <w:p w14:paraId="61579EC4" w14:textId="55B01120" w:rsidR="00F013FC" w:rsidRDefault="00000000" w:rsidP="00F013FC">
            <w:pPr>
              <w:jc w:val="center"/>
              <w:rPr>
                <w:lang w:eastAsia="en-CA"/>
              </w:rPr>
            </w:pPr>
            <w:sdt>
              <w:sdtPr>
                <w:rPr>
                  <w:lang w:eastAsia="en-CA"/>
                </w:rPr>
                <w:id w:val="1942564396"/>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7972BBE3" w14:textId="77777777" w:rsidR="00F013FC" w:rsidRDefault="00F013FC" w:rsidP="00F013FC">
            <w:pPr>
              <w:jc w:val="center"/>
              <w:rPr>
                <w:lang w:eastAsia="en-CA"/>
              </w:rPr>
            </w:pPr>
          </w:p>
        </w:tc>
        <w:tc>
          <w:tcPr>
            <w:tcW w:w="448" w:type="dxa"/>
            <w:shd w:val="clear" w:color="auto" w:fill="F2F2F2" w:themeFill="background1" w:themeFillShade="F2"/>
          </w:tcPr>
          <w:p w14:paraId="419EE8E1" w14:textId="344119F8" w:rsidR="00F013FC" w:rsidRDefault="00000000" w:rsidP="00F013FC">
            <w:pPr>
              <w:jc w:val="center"/>
              <w:rPr>
                <w:lang w:eastAsia="en-CA"/>
              </w:rPr>
            </w:pPr>
            <w:sdt>
              <w:sdtPr>
                <w:rPr>
                  <w:lang w:eastAsia="en-CA"/>
                </w:rPr>
                <w:id w:val="-2047512567"/>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0858CB7F" w14:textId="48BE3402" w:rsidR="00F013FC" w:rsidRDefault="00000000" w:rsidP="00F013FC">
            <w:pPr>
              <w:jc w:val="center"/>
              <w:rPr>
                <w:lang w:eastAsia="en-CA"/>
              </w:rPr>
            </w:pPr>
            <w:sdt>
              <w:sdtPr>
                <w:rPr>
                  <w:lang w:eastAsia="en-CA"/>
                </w:rPr>
                <w:id w:val="1501231224"/>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51836CC0" w14:textId="7709CF29" w:rsidR="00F013FC" w:rsidRDefault="00000000" w:rsidP="00F013FC">
            <w:pPr>
              <w:jc w:val="center"/>
              <w:rPr>
                <w:lang w:eastAsia="en-CA"/>
              </w:rPr>
            </w:pPr>
            <w:sdt>
              <w:sdtPr>
                <w:rPr>
                  <w:lang w:eastAsia="en-CA"/>
                </w:rPr>
                <w:id w:val="-265928288"/>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39EFE2A2" w14:textId="77777777" w:rsidR="00F013FC" w:rsidRDefault="00F013FC" w:rsidP="00F013FC">
            <w:pPr>
              <w:jc w:val="center"/>
              <w:rPr>
                <w:lang w:eastAsia="en-CA"/>
              </w:rPr>
            </w:pPr>
          </w:p>
        </w:tc>
        <w:tc>
          <w:tcPr>
            <w:tcW w:w="3288" w:type="dxa"/>
            <w:shd w:val="clear" w:color="auto" w:fill="F2F2F2" w:themeFill="background1" w:themeFillShade="F2"/>
          </w:tcPr>
          <w:p w14:paraId="42D6355F" w14:textId="77777777" w:rsidR="00F013FC" w:rsidRDefault="00F013FC" w:rsidP="00F013FC">
            <w:pPr>
              <w:rPr>
                <w:lang w:eastAsia="en-CA"/>
              </w:rPr>
            </w:pPr>
          </w:p>
        </w:tc>
      </w:tr>
      <w:tr w:rsidR="00F013FC" w14:paraId="3AA59074" w14:textId="77777777" w:rsidTr="00DD2645">
        <w:tc>
          <w:tcPr>
            <w:tcW w:w="3060" w:type="dxa"/>
            <w:shd w:val="clear" w:color="auto" w:fill="F2F2F2" w:themeFill="background1" w:themeFillShade="F2"/>
          </w:tcPr>
          <w:p w14:paraId="22E4F09D" w14:textId="0CF01441" w:rsidR="00F013FC" w:rsidRDefault="00F013FC" w:rsidP="00F013FC">
            <w:pPr>
              <w:rPr>
                <w:lang w:eastAsia="en-CA"/>
              </w:rPr>
            </w:pPr>
            <w:r w:rsidRPr="00E75D62">
              <w:t>EAST GARBAGE ROOM HORN/STROBE - HORN TEST</w:t>
            </w:r>
          </w:p>
        </w:tc>
        <w:tc>
          <w:tcPr>
            <w:tcW w:w="907" w:type="dxa"/>
            <w:shd w:val="clear" w:color="auto" w:fill="F2F2F2" w:themeFill="background1" w:themeFillShade="F2"/>
            <w:vAlign w:val="center"/>
          </w:tcPr>
          <w:p w14:paraId="43EF6AA9" w14:textId="77777777" w:rsidR="00F013FC" w:rsidRDefault="00F013FC" w:rsidP="00F013FC">
            <w:pPr>
              <w:rPr>
                <w:lang w:eastAsia="en-CA"/>
              </w:rPr>
            </w:pPr>
          </w:p>
        </w:tc>
        <w:tc>
          <w:tcPr>
            <w:tcW w:w="686" w:type="dxa"/>
            <w:shd w:val="clear" w:color="auto" w:fill="F2F2F2" w:themeFill="background1" w:themeFillShade="F2"/>
          </w:tcPr>
          <w:p w14:paraId="52DBB501" w14:textId="411A346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1BBB883" w14:textId="77777777" w:rsidR="00F013FC" w:rsidRDefault="00F013FC" w:rsidP="00F013FC">
            <w:pPr>
              <w:jc w:val="center"/>
              <w:rPr>
                <w:lang w:eastAsia="en-CA"/>
              </w:rPr>
            </w:pPr>
          </w:p>
        </w:tc>
        <w:tc>
          <w:tcPr>
            <w:tcW w:w="1101" w:type="dxa"/>
            <w:shd w:val="clear" w:color="auto" w:fill="F2F2F2" w:themeFill="background1" w:themeFillShade="F2"/>
          </w:tcPr>
          <w:p w14:paraId="29A24891" w14:textId="77777777" w:rsidR="00F013FC" w:rsidRDefault="00F013FC" w:rsidP="00F013FC">
            <w:pPr>
              <w:jc w:val="center"/>
              <w:rPr>
                <w:lang w:eastAsia="en-CA"/>
              </w:rPr>
            </w:pPr>
          </w:p>
        </w:tc>
        <w:tc>
          <w:tcPr>
            <w:tcW w:w="850" w:type="dxa"/>
            <w:shd w:val="clear" w:color="auto" w:fill="F2F2F2" w:themeFill="background1" w:themeFillShade="F2"/>
            <w:vAlign w:val="center"/>
          </w:tcPr>
          <w:p w14:paraId="51C6A762" w14:textId="77777777" w:rsidR="00F013FC" w:rsidRDefault="00F013FC" w:rsidP="00F013FC">
            <w:pPr>
              <w:jc w:val="center"/>
              <w:rPr>
                <w:lang w:eastAsia="en-CA"/>
              </w:rPr>
            </w:pPr>
          </w:p>
        </w:tc>
        <w:tc>
          <w:tcPr>
            <w:tcW w:w="448" w:type="dxa"/>
            <w:shd w:val="clear" w:color="auto" w:fill="F2F2F2" w:themeFill="background1" w:themeFillShade="F2"/>
          </w:tcPr>
          <w:p w14:paraId="4D104A18" w14:textId="6C0DC7DF" w:rsidR="00F013FC" w:rsidRDefault="00000000" w:rsidP="00F013FC">
            <w:pPr>
              <w:jc w:val="center"/>
              <w:rPr>
                <w:lang w:eastAsia="en-CA"/>
              </w:rPr>
            </w:pPr>
            <w:sdt>
              <w:sdtPr>
                <w:rPr>
                  <w:lang w:eastAsia="en-CA"/>
                </w:rPr>
                <w:id w:val="-1122368218"/>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04F75F5A" w14:textId="77777777" w:rsidR="00F013FC" w:rsidRDefault="00F013FC" w:rsidP="00F013FC">
            <w:pPr>
              <w:jc w:val="center"/>
              <w:rPr>
                <w:lang w:eastAsia="en-CA"/>
              </w:rPr>
            </w:pPr>
          </w:p>
        </w:tc>
        <w:tc>
          <w:tcPr>
            <w:tcW w:w="448" w:type="dxa"/>
            <w:shd w:val="clear" w:color="auto" w:fill="F2F2F2" w:themeFill="background1" w:themeFillShade="F2"/>
          </w:tcPr>
          <w:p w14:paraId="2111B100" w14:textId="3F056056" w:rsidR="00F013FC" w:rsidRDefault="00000000" w:rsidP="00F013FC">
            <w:pPr>
              <w:jc w:val="center"/>
              <w:rPr>
                <w:lang w:eastAsia="en-CA"/>
              </w:rPr>
            </w:pPr>
            <w:sdt>
              <w:sdtPr>
                <w:rPr>
                  <w:lang w:eastAsia="en-CA"/>
                </w:rPr>
                <w:id w:val="-2128917567"/>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3EC01468" w14:textId="5B760AEA" w:rsidR="00F013FC" w:rsidRDefault="00000000" w:rsidP="00F013FC">
            <w:pPr>
              <w:jc w:val="center"/>
              <w:rPr>
                <w:lang w:eastAsia="en-CA"/>
              </w:rPr>
            </w:pPr>
            <w:sdt>
              <w:sdtPr>
                <w:rPr>
                  <w:lang w:eastAsia="en-CA"/>
                </w:rPr>
                <w:id w:val="-2017758100"/>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69DBB797" w14:textId="104B8967" w:rsidR="00F013FC" w:rsidRDefault="00000000" w:rsidP="00F013FC">
            <w:pPr>
              <w:jc w:val="center"/>
              <w:rPr>
                <w:lang w:eastAsia="en-CA"/>
              </w:rPr>
            </w:pPr>
            <w:sdt>
              <w:sdtPr>
                <w:rPr>
                  <w:lang w:eastAsia="en-CA"/>
                </w:rPr>
                <w:id w:val="-1665474825"/>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2D1F0595" w14:textId="77777777" w:rsidR="00F013FC" w:rsidRDefault="00F013FC" w:rsidP="00F013FC">
            <w:pPr>
              <w:jc w:val="center"/>
              <w:rPr>
                <w:lang w:eastAsia="en-CA"/>
              </w:rPr>
            </w:pPr>
          </w:p>
        </w:tc>
        <w:tc>
          <w:tcPr>
            <w:tcW w:w="3288" w:type="dxa"/>
            <w:shd w:val="clear" w:color="auto" w:fill="F2F2F2" w:themeFill="background1" w:themeFillShade="F2"/>
          </w:tcPr>
          <w:p w14:paraId="1A25E3EC" w14:textId="77777777" w:rsidR="00F013FC" w:rsidRDefault="00F013FC" w:rsidP="00F013FC">
            <w:pPr>
              <w:rPr>
                <w:lang w:eastAsia="en-CA"/>
              </w:rPr>
            </w:pPr>
          </w:p>
        </w:tc>
      </w:tr>
      <w:tr w:rsidR="00F013FC" w14:paraId="5AB4826E" w14:textId="77777777" w:rsidTr="00DD2645">
        <w:tc>
          <w:tcPr>
            <w:tcW w:w="3060" w:type="dxa"/>
            <w:shd w:val="clear" w:color="auto" w:fill="F2F2F2" w:themeFill="background1" w:themeFillShade="F2"/>
          </w:tcPr>
          <w:p w14:paraId="7CA3830F" w14:textId="1B607819" w:rsidR="00F013FC" w:rsidRDefault="00F013FC" w:rsidP="00F013FC">
            <w:pPr>
              <w:rPr>
                <w:lang w:eastAsia="en-CA"/>
              </w:rPr>
            </w:pPr>
            <w:r w:rsidRPr="00E75D62">
              <w:t>EAST GARBAGE ROOM HORN/STROBE - STROBE TEST</w:t>
            </w:r>
          </w:p>
        </w:tc>
        <w:tc>
          <w:tcPr>
            <w:tcW w:w="907" w:type="dxa"/>
            <w:shd w:val="clear" w:color="auto" w:fill="F2F2F2" w:themeFill="background1" w:themeFillShade="F2"/>
            <w:vAlign w:val="center"/>
          </w:tcPr>
          <w:p w14:paraId="27E7DD3F" w14:textId="77777777" w:rsidR="00F013FC" w:rsidRDefault="00F013FC" w:rsidP="00F013FC">
            <w:pPr>
              <w:rPr>
                <w:lang w:eastAsia="en-CA"/>
              </w:rPr>
            </w:pPr>
          </w:p>
        </w:tc>
        <w:tc>
          <w:tcPr>
            <w:tcW w:w="686" w:type="dxa"/>
            <w:shd w:val="clear" w:color="auto" w:fill="F2F2F2" w:themeFill="background1" w:themeFillShade="F2"/>
          </w:tcPr>
          <w:p w14:paraId="051F8B0A" w14:textId="255A128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625A73F" w14:textId="77777777" w:rsidR="00F013FC" w:rsidRDefault="00F013FC" w:rsidP="00F013FC">
            <w:pPr>
              <w:jc w:val="center"/>
              <w:rPr>
                <w:lang w:eastAsia="en-CA"/>
              </w:rPr>
            </w:pPr>
          </w:p>
        </w:tc>
        <w:tc>
          <w:tcPr>
            <w:tcW w:w="1101" w:type="dxa"/>
            <w:shd w:val="clear" w:color="auto" w:fill="F2F2F2" w:themeFill="background1" w:themeFillShade="F2"/>
          </w:tcPr>
          <w:p w14:paraId="0D8DE099" w14:textId="77777777" w:rsidR="00F013FC" w:rsidRDefault="00F013FC" w:rsidP="00F013FC">
            <w:pPr>
              <w:jc w:val="center"/>
              <w:rPr>
                <w:lang w:eastAsia="en-CA"/>
              </w:rPr>
            </w:pPr>
          </w:p>
        </w:tc>
        <w:tc>
          <w:tcPr>
            <w:tcW w:w="850" w:type="dxa"/>
            <w:shd w:val="clear" w:color="auto" w:fill="F2F2F2" w:themeFill="background1" w:themeFillShade="F2"/>
            <w:vAlign w:val="center"/>
          </w:tcPr>
          <w:p w14:paraId="16EE16B7" w14:textId="77777777" w:rsidR="00F013FC" w:rsidRDefault="00F013FC" w:rsidP="00F013FC">
            <w:pPr>
              <w:jc w:val="center"/>
              <w:rPr>
                <w:lang w:eastAsia="en-CA"/>
              </w:rPr>
            </w:pPr>
          </w:p>
        </w:tc>
        <w:tc>
          <w:tcPr>
            <w:tcW w:w="448" w:type="dxa"/>
            <w:shd w:val="clear" w:color="auto" w:fill="F2F2F2" w:themeFill="background1" w:themeFillShade="F2"/>
          </w:tcPr>
          <w:p w14:paraId="46EA28BF" w14:textId="0FB84EFB" w:rsidR="00F013FC" w:rsidRDefault="00000000" w:rsidP="00F013FC">
            <w:pPr>
              <w:jc w:val="center"/>
              <w:rPr>
                <w:lang w:eastAsia="en-CA"/>
              </w:rPr>
            </w:pPr>
            <w:sdt>
              <w:sdtPr>
                <w:rPr>
                  <w:lang w:eastAsia="en-CA"/>
                </w:rPr>
                <w:id w:val="-814567993"/>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2029FF0E" w14:textId="77777777" w:rsidR="00F013FC" w:rsidRDefault="00F013FC" w:rsidP="00F013FC">
            <w:pPr>
              <w:jc w:val="center"/>
              <w:rPr>
                <w:lang w:eastAsia="en-CA"/>
              </w:rPr>
            </w:pPr>
          </w:p>
        </w:tc>
        <w:tc>
          <w:tcPr>
            <w:tcW w:w="448" w:type="dxa"/>
            <w:shd w:val="clear" w:color="auto" w:fill="F2F2F2" w:themeFill="background1" w:themeFillShade="F2"/>
          </w:tcPr>
          <w:p w14:paraId="062A837F" w14:textId="2B170E62" w:rsidR="00F013FC" w:rsidRDefault="00000000" w:rsidP="00F013FC">
            <w:pPr>
              <w:jc w:val="center"/>
              <w:rPr>
                <w:lang w:eastAsia="en-CA"/>
              </w:rPr>
            </w:pPr>
            <w:sdt>
              <w:sdtPr>
                <w:rPr>
                  <w:lang w:eastAsia="en-CA"/>
                </w:rPr>
                <w:id w:val="-1734691790"/>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28035696" w14:textId="65F12D26" w:rsidR="00F013FC" w:rsidRDefault="00000000" w:rsidP="00F013FC">
            <w:pPr>
              <w:jc w:val="center"/>
              <w:rPr>
                <w:lang w:eastAsia="en-CA"/>
              </w:rPr>
            </w:pPr>
            <w:sdt>
              <w:sdtPr>
                <w:rPr>
                  <w:lang w:eastAsia="en-CA"/>
                </w:rPr>
                <w:id w:val="-1256584425"/>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231D7BDB" w14:textId="088B6ADD" w:rsidR="00F013FC" w:rsidRDefault="00000000" w:rsidP="00F013FC">
            <w:pPr>
              <w:jc w:val="center"/>
              <w:rPr>
                <w:lang w:eastAsia="en-CA"/>
              </w:rPr>
            </w:pPr>
            <w:sdt>
              <w:sdtPr>
                <w:rPr>
                  <w:lang w:eastAsia="en-CA"/>
                </w:rPr>
                <w:id w:val="2043006810"/>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3D253F59" w14:textId="77777777" w:rsidR="00F013FC" w:rsidRDefault="00F013FC" w:rsidP="00F013FC">
            <w:pPr>
              <w:jc w:val="center"/>
              <w:rPr>
                <w:lang w:eastAsia="en-CA"/>
              </w:rPr>
            </w:pPr>
          </w:p>
        </w:tc>
        <w:tc>
          <w:tcPr>
            <w:tcW w:w="3288" w:type="dxa"/>
            <w:shd w:val="clear" w:color="auto" w:fill="F2F2F2" w:themeFill="background1" w:themeFillShade="F2"/>
          </w:tcPr>
          <w:p w14:paraId="58FC1B69" w14:textId="77777777" w:rsidR="00F013FC" w:rsidRDefault="00F013FC" w:rsidP="00F013FC">
            <w:pPr>
              <w:rPr>
                <w:lang w:eastAsia="en-CA"/>
              </w:rPr>
            </w:pPr>
          </w:p>
        </w:tc>
      </w:tr>
      <w:tr w:rsidR="00F013FC" w14:paraId="279EFA6F" w14:textId="77777777" w:rsidTr="00DD2645">
        <w:tc>
          <w:tcPr>
            <w:tcW w:w="3060" w:type="dxa"/>
            <w:shd w:val="clear" w:color="auto" w:fill="F2F2F2" w:themeFill="background1" w:themeFillShade="F2"/>
          </w:tcPr>
          <w:p w14:paraId="59FC9664" w14:textId="21CDD112" w:rsidR="00F013FC" w:rsidRDefault="00F013FC" w:rsidP="00F013FC">
            <w:pPr>
              <w:rPr>
                <w:lang w:eastAsia="en-CA"/>
              </w:rPr>
            </w:pPr>
            <w:r w:rsidRPr="00E75D62">
              <w:t xml:space="preserve">CORR 3A </w:t>
            </w:r>
            <w:r w:rsidRPr="00E75D62">
              <w:rPr>
                <w:rFonts w:ascii="Cambria Math" w:hAnsi="Cambria Math" w:cs="Cambria Math"/>
              </w:rPr>
              <w:t>‐</w:t>
            </w:r>
            <w:r w:rsidRPr="00E75D62">
              <w:t>OUTSIDE F</w:t>
            </w:r>
            <w:r w:rsidRPr="00E75D62">
              <w:rPr>
                <w:rFonts w:ascii="Cambria Math" w:hAnsi="Cambria Math" w:cs="Cambria Math"/>
              </w:rPr>
              <w:t>‐</w:t>
            </w:r>
            <w:r w:rsidRPr="00E75D62">
              <w:t>1 HORN/STROBE - HORN TEST</w:t>
            </w:r>
          </w:p>
        </w:tc>
        <w:tc>
          <w:tcPr>
            <w:tcW w:w="907" w:type="dxa"/>
            <w:shd w:val="clear" w:color="auto" w:fill="F2F2F2" w:themeFill="background1" w:themeFillShade="F2"/>
            <w:vAlign w:val="center"/>
          </w:tcPr>
          <w:p w14:paraId="4A2271C3" w14:textId="77777777" w:rsidR="00F013FC" w:rsidRDefault="00F013FC" w:rsidP="00F013FC">
            <w:pPr>
              <w:rPr>
                <w:lang w:eastAsia="en-CA"/>
              </w:rPr>
            </w:pPr>
          </w:p>
        </w:tc>
        <w:tc>
          <w:tcPr>
            <w:tcW w:w="686" w:type="dxa"/>
            <w:shd w:val="clear" w:color="auto" w:fill="F2F2F2" w:themeFill="background1" w:themeFillShade="F2"/>
          </w:tcPr>
          <w:p w14:paraId="26733436" w14:textId="0B8602E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CA6C473" w14:textId="77777777" w:rsidR="00F013FC" w:rsidRDefault="00F013FC" w:rsidP="00F013FC">
            <w:pPr>
              <w:jc w:val="center"/>
              <w:rPr>
                <w:lang w:eastAsia="en-CA"/>
              </w:rPr>
            </w:pPr>
          </w:p>
        </w:tc>
        <w:tc>
          <w:tcPr>
            <w:tcW w:w="1101" w:type="dxa"/>
            <w:shd w:val="clear" w:color="auto" w:fill="F2F2F2" w:themeFill="background1" w:themeFillShade="F2"/>
          </w:tcPr>
          <w:p w14:paraId="14CB3889" w14:textId="77777777" w:rsidR="00F013FC" w:rsidRDefault="00F013FC" w:rsidP="00F013FC">
            <w:pPr>
              <w:jc w:val="center"/>
              <w:rPr>
                <w:lang w:eastAsia="en-CA"/>
              </w:rPr>
            </w:pPr>
          </w:p>
        </w:tc>
        <w:tc>
          <w:tcPr>
            <w:tcW w:w="850" w:type="dxa"/>
            <w:shd w:val="clear" w:color="auto" w:fill="F2F2F2" w:themeFill="background1" w:themeFillShade="F2"/>
            <w:vAlign w:val="center"/>
          </w:tcPr>
          <w:p w14:paraId="5344A18E" w14:textId="77777777" w:rsidR="00F013FC" w:rsidRDefault="00F013FC" w:rsidP="00F013FC">
            <w:pPr>
              <w:jc w:val="center"/>
              <w:rPr>
                <w:lang w:eastAsia="en-CA"/>
              </w:rPr>
            </w:pPr>
          </w:p>
        </w:tc>
        <w:tc>
          <w:tcPr>
            <w:tcW w:w="448" w:type="dxa"/>
            <w:shd w:val="clear" w:color="auto" w:fill="F2F2F2" w:themeFill="background1" w:themeFillShade="F2"/>
          </w:tcPr>
          <w:p w14:paraId="0AF6B0DC" w14:textId="155FB12C" w:rsidR="00F013FC" w:rsidRDefault="00000000" w:rsidP="00F013FC">
            <w:pPr>
              <w:jc w:val="center"/>
              <w:rPr>
                <w:lang w:eastAsia="en-CA"/>
              </w:rPr>
            </w:pPr>
            <w:sdt>
              <w:sdtPr>
                <w:rPr>
                  <w:lang w:eastAsia="en-CA"/>
                </w:rPr>
                <w:id w:val="1500849151"/>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34EBAD75" w14:textId="77777777" w:rsidR="00F013FC" w:rsidRDefault="00F013FC" w:rsidP="00F013FC">
            <w:pPr>
              <w:jc w:val="center"/>
              <w:rPr>
                <w:lang w:eastAsia="en-CA"/>
              </w:rPr>
            </w:pPr>
          </w:p>
        </w:tc>
        <w:tc>
          <w:tcPr>
            <w:tcW w:w="448" w:type="dxa"/>
            <w:shd w:val="clear" w:color="auto" w:fill="F2F2F2" w:themeFill="background1" w:themeFillShade="F2"/>
          </w:tcPr>
          <w:p w14:paraId="506A2A8F" w14:textId="58919BA1" w:rsidR="00F013FC" w:rsidRDefault="00000000" w:rsidP="00F013FC">
            <w:pPr>
              <w:jc w:val="center"/>
              <w:rPr>
                <w:lang w:eastAsia="en-CA"/>
              </w:rPr>
            </w:pPr>
            <w:sdt>
              <w:sdtPr>
                <w:rPr>
                  <w:lang w:eastAsia="en-CA"/>
                </w:rPr>
                <w:id w:val="1562291759"/>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13EF8D9D" w14:textId="0F6D26D8" w:rsidR="00F013FC" w:rsidRDefault="00000000" w:rsidP="00F013FC">
            <w:pPr>
              <w:jc w:val="center"/>
              <w:rPr>
                <w:lang w:eastAsia="en-CA"/>
              </w:rPr>
            </w:pPr>
            <w:sdt>
              <w:sdtPr>
                <w:rPr>
                  <w:lang w:eastAsia="en-CA"/>
                </w:rPr>
                <w:id w:val="-524566301"/>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68187575" w14:textId="786195E0" w:rsidR="00F013FC" w:rsidRDefault="00000000" w:rsidP="00F013FC">
            <w:pPr>
              <w:jc w:val="center"/>
              <w:rPr>
                <w:lang w:eastAsia="en-CA"/>
              </w:rPr>
            </w:pPr>
            <w:sdt>
              <w:sdtPr>
                <w:rPr>
                  <w:lang w:eastAsia="en-CA"/>
                </w:rPr>
                <w:id w:val="-820181281"/>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0D5EF6E7" w14:textId="77777777" w:rsidR="00F013FC" w:rsidRDefault="00F013FC" w:rsidP="00F013FC">
            <w:pPr>
              <w:jc w:val="center"/>
              <w:rPr>
                <w:lang w:eastAsia="en-CA"/>
              </w:rPr>
            </w:pPr>
          </w:p>
        </w:tc>
        <w:tc>
          <w:tcPr>
            <w:tcW w:w="3288" w:type="dxa"/>
            <w:shd w:val="clear" w:color="auto" w:fill="F2F2F2" w:themeFill="background1" w:themeFillShade="F2"/>
          </w:tcPr>
          <w:p w14:paraId="0F32B6E4" w14:textId="77777777" w:rsidR="00F013FC" w:rsidRDefault="00F013FC" w:rsidP="00F013FC">
            <w:pPr>
              <w:rPr>
                <w:lang w:eastAsia="en-CA"/>
              </w:rPr>
            </w:pPr>
          </w:p>
        </w:tc>
      </w:tr>
      <w:tr w:rsidR="00F013FC" w14:paraId="507FDEE0" w14:textId="77777777" w:rsidTr="00DD2645">
        <w:tc>
          <w:tcPr>
            <w:tcW w:w="3060" w:type="dxa"/>
            <w:shd w:val="clear" w:color="auto" w:fill="F2F2F2" w:themeFill="background1" w:themeFillShade="F2"/>
          </w:tcPr>
          <w:p w14:paraId="18FA313E" w14:textId="270E4259" w:rsidR="00F013FC" w:rsidRDefault="00F013FC" w:rsidP="00F013FC">
            <w:pPr>
              <w:rPr>
                <w:lang w:eastAsia="en-CA"/>
              </w:rPr>
            </w:pPr>
            <w:r w:rsidRPr="00E75D62">
              <w:t xml:space="preserve">CORR 3A </w:t>
            </w:r>
            <w:r w:rsidRPr="00E75D62">
              <w:rPr>
                <w:rFonts w:ascii="Cambria Math" w:hAnsi="Cambria Math" w:cs="Cambria Math"/>
              </w:rPr>
              <w:t>‐</w:t>
            </w:r>
            <w:r w:rsidRPr="00E75D62">
              <w:t>OUTSIDE F</w:t>
            </w:r>
            <w:r w:rsidRPr="00E75D62">
              <w:rPr>
                <w:rFonts w:ascii="Cambria Math" w:hAnsi="Cambria Math" w:cs="Cambria Math"/>
              </w:rPr>
              <w:t>‐</w:t>
            </w:r>
            <w:r w:rsidRPr="00E75D62">
              <w:t>1 HORN/STROBE - STROBE TEST</w:t>
            </w:r>
          </w:p>
        </w:tc>
        <w:tc>
          <w:tcPr>
            <w:tcW w:w="907" w:type="dxa"/>
            <w:shd w:val="clear" w:color="auto" w:fill="F2F2F2" w:themeFill="background1" w:themeFillShade="F2"/>
            <w:vAlign w:val="center"/>
          </w:tcPr>
          <w:p w14:paraId="513FE4D9" w14:textId="77777777" w:rsidR="00F013FC" w:rsidRDefault="00F013FC" w:rsidP="00F013FC">
            <w:pPr>
              <w:rPr>
                <w:lang w:eastAsia="en-CA"/>
              </w:rPr>
            </w:pPr>
          </w:p>
        </w:tc>
        <w:tc>
          <w:tcPr>
            <w:tcW w:w="686" w:type="dxa"/>
            <w:shd w:val="clear" w:color="auto" w:fill="F2F2F2" w:themeFill="background1" w:themeFillShade="F2"/>
          </w:tcPr>
          <w:p w14:paraId="1B3B440F" w14:textId="2F2A892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BAEA427" w14:textId="77777777" w:rsidR="00F013FC" w:rsidRDefault="00F013FC" w:rsidP="00F013FC">
            <w:pPr>
              <w:jc w:val="center"/>
              <w:rPr>
                <w:lang w:eastAsia="en-CA"/>
              </w:rPr>
            </w:pPr>
          </w:p>
        </w:tc>
        <w:tc>
          <w:tcPr>
            <w:tcW w:w="1101" w:type="dxa"/>
            <w:shd w:val="clear" w:color="auto" w:fill="F2F2F2" w:themeFill="background1" w:themeFillShade="F2"/>
          </w:tcPr>
          <w:p w14:paraId="05DC488F" w14:textId="77777777" w:rsidR="00F013FC" w:rsidRDefault="00F013FC" w:rsidP="00F013FC">
            <w:pPr>
              <w:jc w:val="center"/>
              <w:rPr>
                <w:lang w:eastAsia="en-CA"/>
              </w:rPr>
            </w:pPr>
          </w:p>
        </w:tc>
        <w:tc>
          <w:tcPr>
            <w:tcW w:w="850" w:type="dxa"/>
            <w:shd w:val="clear" w:color="auto" w:fill="F2F2F2" w:themeFill="background1" w:themeFillShade="F2"/>
            <w:vAlign w:val="center"/>
          </w:tcPr>
          <w:p w14:paraId="6ED84800" w14:textId="77777777" w:rsidR="00F013FC" w:rsidRDefault="00F013FC" w:rsidP="00F013FC">
            <w:pPr>
              <w:jc w:val="center"/>
              <w:rPr>
                <w:lang w:eastAsia="en-CA"/>
              </w:rPr>
            </w:pPr>
          </w:p>
        </w:tc>
        <w:tc>
          <w:tcPr>
            <w:tcW w:w="448" w:type="dxa"/>
            <w:shd w:val="clear" w:color="auto" w:fill="F2F2F2" w:themeFill="background1" w:themeFillShade="F2"/>
          </w:tcPr>
          <w:p w14:paraId="7A4F0EB9" w14:textId="0DE64972" w:rsidR="00F013FC" w:rsidRDefault="00000000" w:rsidP="00F013FC">
            <w:pPr>
              <w:jc w:val="center"/>
              <w:rPr>
                <w:lang w:eastAsia="en-CA"/>
              </w:rPr>
            </w:pPr>
            <w:sdt>
              <w:sdtPr>
                <w:rPr>
                  <w:lang w:eastAsia="en-CA"/>
                </w:rPr>
                <w:id w:val="641242032"/>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45F4D09C" w14:textId="77777777" w:rsidR="00F013FC" w:rsidRDefault="00F013FC" w:rsidP="00F013FC">
            <w:pPr>
              <w:jc w:val="center"/>
              <w:rPr>
                <w:lang w:eastAsia="en-CA"/>
              </w:rPr>
            </w:pPr>
          </w:p>
        </w:tc>
        <w:tc>
          <w:tcPr>
            <w:tcW w:w="448" w:type="dxa"/>
            <w:shd w:val="clear" w:color="auto" w:fill="F2F2F2" w:themeFill="background1" w:themeFillShade="F2"/>
          </w:tcPr>
          <w:p w14:paraId="5BF3BED2" w14:textId="186840F0" w:rsidR="00F013FC" w:rsidRDefault="00000000" w:rsidP="00F013FC">
            <w:pPr>
              <w:jc w:val="center"/>
              <w:rPr>
                <w:lang w:eastAsia="en-CA"/>
              </w:rPr>
            </w:pPr>
            <w:sdt>
              <w:sdtPr>
                <w:rPr>
                  <w:lang w:eastAsia="en-CA"/>
                </w:rPr>
                <w:id w:val="-904444587"/>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30EC6970" w14:textId="6C61AFE0" w:rsidR="00F013FC" w:rsidRDefault="00000000" w:rsidP="00F013FC">
            <w:pPr>
              <w:jc w:val="center"/>
              <w:rPr>
                <w:lang w:eastAsia="en-CA"/>
              </w:rPr>
            </w:pPr>
            <w:sdt>
              <w:sdtPr>
                <w:rPr>
                  <w:lang w:eastAsia="en-CA"/>
                </w:rPr>
                <w:id w:val="-756058967"/>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7895BDC8" w14:textId="1EC5BF5C" w:rsidR="00F013FC" w:rsidRDefault="00000000" w:rsidP="00F013FC">
            <w:pPr>
              <w:jc w:val="center"/>
              <w:rPr>
                <w:lang w:eastAsia="en-CA"/>
              </w:rPr>
            </w:pPr>
            <w:sdt>
              <w:sdtPr>
                <w:rPr>
                  <w:lang w:eastAsia="en-CA"/>
                </w:rPr>
                <w:id w:val="-1518452538"/>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239EA887" w14:textId="77777777" w:rsidR="00F013FC" w:rsidRDefault="00F013FC" w:rsidP="00F013FC">
            <w:pPr>
              <w:jc w:val="center"/>
              <w:rPr>
                <w:lang w:eastAsia="en-CA"/>
              </w:rPr>
            </w:pPr>
          </w:p>
        </w:tc>
        <w:tc>
          <w:tcPr>
            <w:tcW w:w="3288" w:type="dxa"/>
            <w:shd w:val="clear" w:color="auto" w:fill="F2F2F2" w:themeFill="background1" w:themeFillShade="F2"/>
          </w:tcPr>
          <w:p w14:paraId="18B41B16" w14:textId="77777777" w:rsidR="00F013FC" w:rsidRDefault="00F013FC" w:rsidP="00F013FC">
            <w:pPr>
              <w:rPr>
                <w:lang w:eastAsia="en-CA"/>
              </w:rPr>
            </w:pPr>
          </w:p>
        </w:tc>
      </w:tr>
      <w:tr w:rsidR="00F013FC" w14:paraId="2EA4E94A" w14:textId="77777777" w:rsidTr="00DD2645">
        <w:tc>
          <w:tcPr>
            <w:tcW w:w="3060" w:type="dxa"/>
            <w:shd w:val="clear" w:color="auto" w:fill="F2F2F2" w:themeFill="background1" w:themeFillShade="F2"/>
          </w:tcPr>
          <w:p w14:paraId="549626F1" w14:textId="44F6336A" w:rsidR="00F013FC" w:rsidRDefault="00F013FC" w:rsidP="00F013FC">
            <w:pPr>
              <w:rPr>
                <w:lang w:eastAsia="en-CA"/>
              </w:rPr>
            </w:pPr>
            <w:r w:rsidRPr="00E75D62">
              <w:t xml:space="preserve">CORR 3A </w:t>
            </w:r>
            <w:r w:rsidRPr="00E75D62">
              <w:rPr>
                <w:rFonts w:ascii="Cambria Math" w:hAnsi="Cambria Math" w:cs="Cambria Math"/>
              </w:rPr>
              <w:t>‐</w:t>
            </w:r>
            <w:r w:rsidRPr="00E75D62">
              <w:t>OUTSIDE F</w:t>
            </w:r>
            <w:r w:rsidRPr="00E75D62">
              <w:rPr>
                <w:rFonts w:ascii="Cambria Math" w:hAnsi="Cambria Math" w:cs="Cambria Math"/>
              </w:rPr>
              <w:t>‐</w:t>
            </w:r>
            <w:r w:rsidRPr="00E75D62">
              <w:t>4 HORN/STROBE - HORN TEST</w:t>
            </w:r>
          </w:p>
        </w:tc>
        <w:tc>
          <w:tcPr>
            <w:tcW w:w="907" w:type="dxa"/>
            <w:shd w:val="clear" w:color="auto" w:fill="F2F2F2" w:themeFill="background1" w:themeFillShade="F2"/>
            <w:vAlign w:val="center"/>
          </w:tcPr>
          <w:p w14:paraId="1F60D726" w14:textId="77777777" w:rsidR="00F013FC" w:rsidRDefault="00F013FC" w:rsidP="00F013FC">
            <w:pPr>
              <w:rPr>
                <w:lang w:eastAsia="en-CA"/>
              </w:rPr>
            </w:pPr>
          </w:p>
        </w:tc>
        <w:tc>
          <w:tcPr>
            <w:tcW w:w="686" w:type="dxa"/>
            <w:shd w:val="clear" w:color="auto" w:fill="F2F2F2" w:themeFill="background1" w:themeFillShade="F2"/>
          </w:tcPr>
          <w:p w14:paraId="612AA059" w14:textId="0DDB5A5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B56647A" w14:textId="77777777" w:rsidR="00F013FC" w:rsidRDefault="00F013FC" w:rsidP="00F013FC">
            <w:pPr>
              <w:jc w:val="center"/>
              <w:rPr>
                <w:lang w:eastAsia="en-CA"/>
              </w:rPr>
            </w:pPr>
          </w:p>
        </w:tc>
        <w:tc>
          <w:tcPr>
            <w:tcW w:w="1101" w:type="dxa"/>
            <w:shd w:val="clear" w:color="auto" w:fill="F2F2F2" w:themeFill="background1" w:themeFillShade="F2"/>
          </w:tcPr>
          <w:p w14:paraId="7C59769B" w14:textId="77777777" w:rsidR="00F013FC" w:rsidRDefault="00F013FC" w:rsidP="00F013FC">
            <w:pPr>
              <w:jc w:val="center"/>
              <w:rPr>
                <w:lang w:eastAsia="en-CA"/>
              </w:rPr>
            </w:pPr>
          </w:p>
        </w:tc>
        <w:tc>
          <w:tcPr>
            <w:tcW w:w="850" w:type="dxa"/>
            <w:shd w:val="clear" w:color="auto" w:fill="F2F2F2" w:themeFill="background1" w:themeFillShade="F2"/>
            <w:vAlign w:val="center"/>
          </w:tcPr>
          <w:p w14:paraId="0F2813CB" w14:textId="77777777" w:rsidR="00F013FC" w:rsidRDefault="00F013FC" w:rsidP="00F013FC">
            <w:pPr>
              <w:jc w:val="center"/>
              <w:rPr>
                <w:lang w:eastAsia="en-CA"/>
              </w:rPr>
            </w:pPr>
          </w:p>
        </w:tc>
        <w:tc>
          <w:tcPr>
            <w:tcW w:w="448" w:type="dxa"/>
            <w:shd w:val="clear" w:color="auto" w:fill="F2F2F2" w:themeFill="background1" w:themeFillShade="F2"/>
          </w:tcPr>
          <w:p w14:paraId="0F8C136A" w14:textId="51754572" w:rsidR="00F013FC" w:rsidRDefault="00000000" w:rsidP="00F013FC">
            <w:pPr>
              <w:jc w:val="center"/>
              <w:rPr>
                <w:lang w:eastAsia="en-CA"/>
              </w:rPr>
            </w:pPr>
            <w:sdt>
              <w:sdtPr>
                <w:rPr>
                  <w:lang w:eastAsia="en-CA"/>
                </w:rPr>
                <w:id w:val="-1388870000"/>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0BD1739F" w14:textId="77777777" w:rsidR="00F013FC" w:rsidRDefault="00F013FC" w:rsidP="00F013FC">
            <w:pPr>
              <w:jc w:val="center"/>
              <w:rPr>
                <w:lang w:eastAsia="en-CA"/>
              </w:rPr>
            </w:pPr>
          </w:p>
        </w:tc>
        <w:tc>
          <w:tcPr>
            <w:tcW w:w="448" w:type="dxa"/>
            <w:shd w:val="clear" w:color="auto" w:fill="F2F2F2" w:themeFill="background1" w:themeFillShade="F2"/>
          </w:tcPr>
          <w:p w14:paraId="7D4D5162" w14:textId="38B68B01" w:rsidR="00F013FC" w:rsidRDefault="00000000" w:rsidP="00F013FC">
            <w:pPr>
              <w:jc w:val="center"/>
              <w:rPr>
                <w:lang w:eastAsia="en-CA"/>
              </w:rPr>
            </w:pPr>
            <w:sdt>
              <w:sdtPr>
                <w:rPr>
                  <w:lang w:eastAsia="en-CA"/>
                </w:rPr>
                <w:id w:val="-451007220"/>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1A380667" w14:textId="268627E5" w:rsidR="00F013FC" w:rsidRDefault="00000000" w:rsidP="00F013FC">
            <w:pPr>
              <w:jc w:val="center"/>
              <w:rPr>
                <w:lang w:eastAsia="en-CA"/>
              </w:rPr>
            </w:pPr>
            <w:sdt>
              <w:sdtPr>
                <w:rPr>
                  <w:lang w:eastAsia="en-CA"/>
                </w:rPr>
                <w:id w:val="-179743261"/>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725A632C" w14:textId="35898379" w:rsidR="00F013FC" w:rsidRDefault="00000000" w:rsidP="00F013FC">
            <w:pPr>
              <w:jc w:val="center"/>
              <w:rPr>
                <w:lang w:eastAsia="en-CA"/>
              </w:rPr>
            </w:pPr>
            <w:sdt>
              <w:sdtPr>
                <w:rPr>
                  <w:lang w:eastAsia="en-CA"/>
                </w:rPr>
                <w:id w:val="1184177192"/>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109B9350" w14:textId="77777777" w:rsidR="00F013FC" w:rsidRDefault="00F013FC" w:rsidP="00F013FC">
            <w:pPr>
              <w:jc w:val="center"/>
              <w:rPr>
                <w:lang w:eastAsia="en-CA"/>
              </w:rPr>
            </w:pPr>
          </w:p>
        </w:tc>
        <w:tc>
          <w:tcPr>
            <w:tcW w:w="3288" w:type="dxa"/>
            <w:shd w:val="clear" w:color="auto" w:fill="F2F2F2" w:themeFill="background1" w:themeFillShade="F2"/>
          </w:tcPr>
          <w:p w14:paraId="3B6F0F26" w14:textId="77777777" w:rsidR="00F013FC" w:rsidRDefault="00F013FC" w:rsidP="00F013FC">
            <w:pPr>
              <w:rPr>
                <w:lang w:eastAsia="en-CA"/>
              </w:rPr>
            </w:pPr>
          </w:p>
        </w:tc>
      </w:tr>
      <w:tr w:rsidR="00F013FC" w14:paraId="1701D2AE" w14:textId="77777777" w:rsidTr="00DD2645">
        <w:tc>
          <w:tcPr>
            <w:tcW w:w="3060" w:type="dxa"/>
            <w:shd w:val="clear" w:color="auto" w:fill="F2F2F2" w:themeFill="background1" w:themeFillShade="F2"/>
          </w:tcPr>
          <w:p w14:paraId="0796967A" w14:textId="30E5A24B" w:rsidR="00F013FC" w:rsidRDefault="00F013FC" w:rsidP="00F013FC">
            <w:pPr>
              <w:rPr>
                <w:lang w:eastAsia="en-CA"/>
              </w:rPr>
            </w:pPr>
            <w:r w:rsidRPr="00E75D62">
              <w:t xml:space="preserve">CORR 3A </w:t>
            </w:r>
            <w:r w:rsidRPr="00E75D62">
              <w:rPr>
                <w:rFonts w:ascii="Cambria Math" w:hAnsi="Cambria Math" w:cs="Cambria Math"/>
              </w:rPr>
              <w:t>‐</w:t>
            </w:r>
            <w:r w:rsidRPr="00E75D62">
              <w:t>OUTSIDE F</w:t>
            </w:r>
            <w:r w:rsidRPr="00E75D62">
              <w:rPr>
                <w:rFonts w:ascii="Cambria Math" w:hAnsi="Cambria Math" w:cs="Cambria Math"/>
              </w:rPr>
              <w:t>‐</w:t>
            </w:r>
            <w:r w:rsidRPr="00E75D62">
              <w:t>4 HORN/STROBE - STROBE TEST</w:t>
            </w:r>
          </w:p>
        </w:tc>
        <w:tc>
          <w:tcPr>
            <w:tcW w:w="907" w:type="dxa"/>
            <w:shd w:val="clear" w:color="auto" w:fill="F2F2F2" w:themeFill="background1" w:themeFillShade="F2"/>
            <w:vAlign w:val="center"/>
          </w:tcPr>
          <w:p w14:paraId="37176A96" w14:textId="77777777" w:rsidR="00F013FC" w:rsidRDefault="00F013FC" w:rsidP="00F013FC">
            <w:pPr>
              <w:rPr>
                <w:lang w:eastAsia="en-CA"/>
              </w:rPr>
            </w:pPr>
          </w:p>
        </w:tc>
        <w:tc>
          <w:tcPr>
            <w:tcW w:w="686" w:type="dxa"/>
            <w:shd w:val="clear" w:color="auto" w:fill="F2F2F2" w:themeFill="background1" w:themeFillShade="F2"/>
          </w:tcPr>
          <w:p w14:paraId="1860D309" w14:textId="332624B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58CD23D" w14:textId="77777777" w:rsidR="00F013FC" w:rsidRDefault="00F013FC" w:rsidP="00F013FC">
            <w:pPr>
              <w:jc w:val="center"/>
              <w:rPr>
                <w:lang w:eastAsia="en-CA"/>
              </w:rPr>
            </w:pPr>
          </w:p>
        </w:tc>
        <w:tc>
          <w:tcPr>
            <w:tcW w:w="1101" w:type="dxa"/>
            <w:shd w:val="clear" w:color="auto" w:fill="F2F2F2" w:themeFill="background1" w:themeFillShade="F2"/>
          </w:tcPr>
          <w:p w14:paraId="166A636D" w14:textId="77777777" w:rsidR="00F013FC" w:rsidRDefault="00F013FC" w:rsidP="00F013FC">
            <w:pPr>
              <w:jc w:val="center"/>
              <w:rPr>
                <w:lang w:eastAsia="en-CA"/>
              </w:rPr>
            </w:pPr>
          </w:p>
        </w:tc>
        <w:tc>
          <w:tcPr>
            <w:tcW w:w="850" w:type="dxa"/>
            <w:shd w:val="clear" w:color="auto" w:fill="F2F2F2" w:themeFill="background1" w:themeFillShade="F2"/>
            <w:vAlign w:val="center"/>
          </w:tcPr>
          <w:p w14:paraId="0A750A58" w14:textId="77777777" w:rsidR="00F013FC" w:rsidRDefault="00F013FC" w:rsidP="00F013FC">
            <w:pPr>
              <w:jc w:val="center"/>
              <w:rPr>
                <w:lang w:eastAsia="en-CA"/>
              </w:rPr>
            </w:pPr>
          </w:p>
        </w:tc>
        <w:tc>
          <w:tcPr>
            <w:tcW w:w="448" w:type="dxa"/>
            <w:shd w:val="clear" w:color="auto" w:fill="F2F2F2" w:themeFill="background1" w:themeFillShade="F2"/>
          </w:tcPr>
          <w:p w14:paraId="471A78DB" w14:textId="7F225EAB" w:rsidR="00F013FC" w:rsidRDefault="00000000" w:rsidP="00F013FC">
            <w:pPr>
              <w:jc w:val="center"/>
              <w:rPr>
                <w:lang w:eastAsia="en-CA"/>
              </w:rPr>
            </w:pPr>
            <w:sdt>
              <w:sdtPr>
                <w:rPr>
                  <w:lang w:eastAsia="en-CA"/>
                </w:rPr>
                <w:id w:val="904647504"/>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5D9B4DD0" w14:textId="77777777" w:rsidR="00F013FC" w:rsidRDefault="00F013FC" w:rsidP="00F013FC">
            <w:pPr>
              <w:jc w:val="center"/>
              <w:rPr>
                <w:lang w:eastAsia="en-CA"/>
              </w:rPr>
            </w:pPr>
          </w:p>
        </w:tc>
        <w:tc>
          <w:tcPr>
            <w:tcW w:w="448" w:type="dxa"/>
            <w:shd w:val="clear" w:color="auto" w:fill="F2F2F2" w:themeFill="background1" w:themeFillShade="F2"/>
          </w:tcPr>
          <w:p w14:paraId="2A04FFC0" w14:textId="59DA09CC" w:rsidR="00F013FC" w:rsidRDefault="00000000" w:rsidP="00F013FC">
            <w:pPr>
              <w:jc w:val="center"/>
              <w:rPr>
                <w:lang w:eastAsia="en-CA"/>
              </w:rPr>
            </w:pPr>
            <w:sdt>
              <w:sdtPr>
                <w:rPr>
                  <w:lang w:eastAsia="en-CA"/>
                </w:rPr>
                <w:id w:val="-1677806519"/>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1CD444C4" w14:textId="334D1E51" w:rsidR="00F013FC" w:rsidRDefault="00000000" w:rsidP="00F013FC">
            <w:pPr>
              <w:jc w:val="center"/>
              <w:rPr>
                <w:lang w:eastAsia="en-CA"/>
              </w:rPr>
            </w:pPr>
            <w:sdt>
              <w:sdtPr>
                <w:rPr>
                  <w:lang w:eastAsia="en-CA"/>
                </w:rPr>
                <w:id w:val="124434173"/>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165EC8C8" w14:textId="1A41C713" w:rsidR="00F013FC" w:rsidRDefault="00000000" w:rsidP="00F013FC">
            <w:pPr>
              <w:jc w:val="center"/>
              <w:rPr>
                <w:lang w:eastAsia="en-CA"/>
              </w:rPr>
            </w:pPr>
            <w:sdt>
              <w:sdtPr>
                <w:rPr>
                  <w:lang w:eastAsia="en-CA"/>
                </w:rPr>
                <w:id w:val="-284511569"/>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4D494F43" w14:textId="77777777" w:rsidR="00F013FC" w:rsidRDefault="00F013FC" w:rsidP="00F013FC">
            <w:pPr>
              <w:jc w:val="center"/>
              <w:rPr>
                <w:lang w:eastAsia="en-CA"/>
              </w:rPr>
            </w:pPr>
          </w:p>
        </w:tc>
        <w:tc>
          <w:tcPr>
            <w:tcW w:w="3288" w:type="dxa"/>
            <w:shd w:val="clear" w:color="auto" w:fill="F2F2F2" w:themeFill="background1" w:themeFillShade="F2"/>
          </w:tcPr>
          <w:p w14:paraId="1072966F" w14:textId="77777777" w:rsidR="00F013FC" w:rsidRDefault="00F013FC" w:rsidP="00F013FC">
            <w:pPr>
              <w:rPr>
                <w:lang w:eastAsia="en-CA"/>
              </w:rPr>
            </w:pPr>
          </w:p>
        </w:tc>
      </w:tr>
      <w:tr w:rsidR="00F013FC" w14:paraId="645AE16F" w14:textId="77777777" w:rsidTr="00DD2645">
        <w:tc>
          <w:tcPr>
            <w:tcW w:w="3060" w:type="dxa"/>
            <w:shd w:val="clear" w:color="auto" w:fill="F2F2F2" w:themeFill="background1" w:themeFillShade="F2"/>
          </w:tcPr>
          <w:p w14:paraId="3BFC1316" w14:textId="51EFA15A" w:rsidR="00F013FC" w:rsidRDefault="00F013FC" w:rsidP="00F013FC">
            <w:pPr>
              <w:rPr>
                <w:lang w:eastAsia="en-CA"/>
              </w:rPr>
            </w:pPr>
            <w:r w:rsidRPr="00E75D62">
              <w:t xml:space="preserve">CORR 3A </w:t>
            </w:r>
            <w:r w:rsidRPr="00E75D62">
              <w:rPr>
                <w:rFonts w:ascii="Cambria Math" w:hAnsi="Cambria Math" w:cs="Cambria Math"/>
              </w:rPr>
              <w:t>‐</w:t>
            </w:r>
            <w:r w:rsidRPr="00E75D62">
              <w:t>OUTSIDE 312 HORN/STROBE - HORN TEST</w:t>
            </w:r>
          </w:p>
        </w:tc>
        <w:tc>
          <w:tcPr>
            <w:tcW w:w="907" w:type="dxa"/>
            <w:shd w:val="clear" w:color="auto" w:fill="F2F2F2" w:themeFill="background1" w:themeFillShade="F2"/>
            <w:vAlign w:val="center"/>
          </w:tcPr>
          <w:p w14:paraId="5074FD78" w14:textId="77777777" w:rsidR="00F013FC" w:rsidRDefault="00F013FC" w:rsidP="00F013FC">
            <w:pPr>
              <w:rPr>
                <w:lang w:eastAsia="en-CA"/>
              </w:rPr>
            </w:pPr>
          </w:p>
        </w:tc>
        <w:tc>
          <w:tcPr>
            <w:tcW w:w="686" w:type="dxa"/>
            <w:shd w:val="clear" w:color="auto" w:fill="F2F2F2" w:themeFill="background1" w:themeFillShade="F2"/>
          </w:tcPr>
          <w:p w14:paraId="332CD390" w14:textId="595B10D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9BD1586" w14:textId="77777777" w:rsidR="00F013FC" w:rsidRDefault="00F013FC" w:rsidP="00F013FC">
            <w:pPr>
              <w:jc w:val="center"/>
              <w:rPr>
                <w:lang w:eastAsia="en-CA"/>
              </w:rPr>
            </w:pPr>
          </w:p>
        </w:tc>
        <w:tc>
          <w:tcPr>
            <w:tcW w:w="1101" w:type="dxa"/>
            <w:shd w:val="clear" w:color="auto" w:fill="F2F2F2" w:themeFill="background1" w:themeFillShade="F2"/>
          </w:tcPr>
          <w:p w14:paraId="45EFAA31" w14:textId="77777777" w:rsidR="00F013FC" w:rsidRDefault="00F013FC" w:rsidP="00F013FC">
            <w:pPr>
              <w:jc w:val="center"/>
              <w:rPr>
                <w:lang w:eastAsia="en-CA"/>
              </w:rPr>
            </w:pPr>
          </w:p>
        </w:tc>
        <w:tc>
          <w:tcPr>
            <w:tcW w:w="850" w:type="dxa"/>
            <w:shd w:val="clear" w:color="auto" w:fill="F2F2F2" w:themeFill="background1" w:themeFillShade="F2"/>
            <w:vAlign w:val="center"/>
          </w:tcPr>
          <w:p w14:paraId="166104F3" w14:textId="77777777" w:rsidR="00F013FC" w:rsidRDefault="00F013FC" w:rsidP="00F013FC">
            <w:pPr>
              <w:jc w:val="center"/>
              <w:rPr>
                <w:lang w:eastAsia="en-CA"/>
              </w:rPr>
            </w:pPr>
          </w:p>
        </w:tc>
        <w:tc>
          <w:tcPr>
            <w:tcW w:w="448" w:type="dxa"/>
            <w:shd w:val="clear" w:color="auto" w:fill="F2F2F2" w:themeFill="background1" w:themeFillShade="F2"/>
          </w:tcPr>
          <w:p w14:paraId="2307AE61" w14:textId="141E3EB2" w:rsidR="00F013FC" w:rsidRDefault="00000000" w:rsidP="00F013FC">
            <w:pPr>
              <w:jc w:val="center"/>
              <w:rPr>
                <w:lang w:eastAsia="en-CA"/>
              </w:rPr>
            </w:pPr>
            <w:sdt>
              <w:sdtPr>
                <w:rPr>
                  <w:lang w:eastAsia="en-CA"/>
                </w:rPr>
                <w:id w:val="-919859567"/>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78B97961" w14:textId="77777777" w:rsidR="00F013FC" w:rsidRDefault="00F013FC" w:rsidP="00F013FC">
            <w:pPr>
              <w:jc w:val="center"/>
              <w:rPr>
                <w:lang w:eastAsia="en-CA"/>
              </w:rPr>
            </w:pPr>
          </w:p>
        </w:tc>
        <w:tc>
          <w:tcPr>
            <w:tcW w:w="448" w:type="dxa"/>
            <w:shd w:val="clear" w:color="auto" w:fill="F2F2F2" w:themeFill="background1" w:themeFillShade="F2"/>
          </w:tcPr>
          <w:p w14:paraId="7E727CA4" w14:textId="156D032E" w:rsidR="00F013FC" w:rsidRDefault="00000000" w:rsidP="00F013FC">
            <w:pPr>
              <w:jc w:val="center"/>
              <w:rPr>
                <w:lang w:eastAsia="en-CA"/>
              </w:rPr>
            </w:pPr>
            <w:sdt>
              <w:sdtPr>
                <w:rPr>
                  <w:lang w:eastAsia="en-CA"/>
                </w:rPr>
                <w:id w:val="963466709"/>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092489E8" w14:textId="5F01FE13" w:rsidR="00F013FC" w:rsidRDefault="00000000" w:rsidP="00F013FC">
            <w:pPr>
              <w:jc w:val="center"/>
              <w:rPr>
                <w:lang w:eastAsia="en-CA"/>
              </w:rPr>
            </w:pPr>
            <w:sdt>
              <w:sdtPr>
                <w:rPr>
                  <w:lang w:eastAsia="en-CA"/>
                </w:rPr>
                <w:id w:val="1629585881"/>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59CB332A" w14:textId="756D3394" w:rsidR="00F013FC" w:rsidRDefault="00000000" w:rsidP="00F013FC">
            <w:pPr>
              <w:jc w:val="center"/>
              <w:rPr>
                <w:lang w:eastAsia="en-CA"/>
              </w:rPr>
            </w:pPr>
            <w:sdt>
              <w:sdtPr>
                <w:rPr>
                  <w:lang w:eastAsia="en-CA"/>
                </w:rPr>
                <w:id w:val="-788739563"/>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6376C0B3" w14:textId="77777777" w:rsidR="00F013FC" w:rsidRDefault="00F013FC" w:rsidP="00F013FC">
            <w:pPr>
              <w:jc w:val="center"/>
              <w:rPr>
                <w:lang w:eastAsia="en-CA"/>
              </w:rPr>
            </w:pPr>
          </w:p>
        </w:tc>
        <w:tc>
          <w:tcPr>
            <w:tcW w:w="3288" w:type="dxa"/>
            <w:shd w:val="clear" w:color="auto" w:fill="F2F2F2" w:themeFill="background1" w:themeFillShade="F2"/>
          </w:tcPr>
          <w:p w14:paraId="5DCB8930" w14:textId="77777777" w:rsidR="00F013FC" w:rsidRDefault="00F013FC" w:rsidP="00F013FC">
            <w:pPr>
              <w:rPr>
                <w:lang w:eastAsia="en-CA"/>
              </w:rPr>
            </w:pPr>
          </w:p>
        </w:tc>
      </w:tr>
      <w:tr w:rsidR="00F013FC" w14:paraId="0262A2C8" w14:textId="77777777" w:rsidTr="00DD2645">
        <w:tc>
          <w:tcPr>
            <w:tcW w:w="3060" w:type="dxa"/>
            <w:shd w:val="clear" w:color="auto" w:fill="F2F2F2" w:themeFill="background1" w:themeFillShade="F2"/>
          </w:tcPr>
          <w:p w14:paraId="0D8747DA" w14:textId="3BF46F5F" w:rsidR="00F013FC" w:rsidRDefault="00F013FC" w:rsidP="00F013FC">
            <w:pPr>
              <w:rPr>
                <w:lang w:eastAsia="en-CA"/>
              </w:rPr>
            </w:pPr>
            <w:r w:rsidRPr="00E75D62">
              <w:t xml:space="preserve">CORR 3D </w:t>
            </w:r>
            <w:r w:rsidRPr="00E75D62">
              <w:rPr>
                <w:rFonts w:ascii="Cambria Math" w:hAnsi="Cambria Math" w:cs="Cambria Math"/>
              </w:rPr>
              <w:t>‐</w:t>
            </w:r>
            <w:r w:rsidRPr="00E75D62">
              <w:t>EAST HORN/STROBE - HORN TEST</w:t>
            </w:r>
          </w:p>
        </w:tc>
        <w:tc>
          <w:tcPr>
            <w:tcW w:w="907" w:type="dxa"/>
            <w:shd w:val="clear" w:color="auto" w:fill="F2F2F2" w:themeFill="background1" w:themeFillShade="F2"/>
            <w:vAlign w:val="center"/>
          </w:tcPr>
          <w:p w14:paraId="19DC3896" w14:textId="77777777" w:rsidR="00F013FC" w:rsidRDefault="00F013FC" w:rsidP="00F013FC">
            <w:pPr>
              <w:rPr>
                <w:lang w:eastAsia="en-CA"/>
              </w:rPr>
            </w:pPr>
          </w:p>
        </w:tc>
        <w:tc>
          <w:tcPr>
            <w:tcW w:w="686" w:type="dxa"/>
            <w:shd w:val="clear" w:color="auto" w:fill="F2F2F2" w:themeFill="background1" w:themeFillShade="F2"/>
          </w:tcPr>
          <w:p w14:paraId="3073836C" w14:textId="15A0EC5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A859129" w14:textId="77777777" w:rsidR="00F013FC" w:rsidRDefault="00F013FC" w:rsidP="00F013FC">
            <w:pPr>
              <w:jc w:val="center"/>
              <w:rPr>
                <w:lang w:eastAsia="en-CA"/>
              </w:rPr>
            </w:pPr>
          </w:p>
        </w:tc>
        <w:tc>
          <w:tcPr>
            <w:tcW w:w="1101" w:type="dxa"/>
            <w:shd w:val="clear" w:color="auto" w:fill="F2F2F2" w:themeFill="background1" w:themeFillShade="F2"/>
          </w:tcPr>
          <w:p w14:paraId="511EC44F" w14:textId="77777777" w:rsidR="00F013FC" w:rsidRDefault="00F013FC" w:rsidP="00F013FC">
            <w:pPr>
              <w:jc w:val="center"/>
              <w:rPr>
                <w:lang w:eastAsia="en-CA"/>
              </w:rPr>
            </w:pPr>
          </w:p>
        </w:tc>
        <w:tc>
          <w:tcPr>
            <w:tcW w:w="850" w:type="dxa"/>
            <w:shd w:val="clear" w:color="auto" w:fill="F2F2F2" w:themeFill="background1" w:themeFillShade="F2"/>
            <w:vAlign w:val="center"/>
          </w:tcPr>
          <w:p w14:paraId="245DF28D" w14:textId="77777777" w:rsidR="00F013FC" w:rsidRDefault="00F013FC" w:rsidP="00F013FC">
            <w:pPr>
              <w:jc w:val="center"/>
              <w:rPr>
                <w:lang w:eastAsia="en-CA"/>
              </w:rPr>
            </w:pPr>
          </w:p>
        </w:tc>
        <w:tc>
          <w:tcPr>
            <w:tcW w:w="448" w:type="dxa"/>
            <w:shd w:val="clear" w:color="auto" w:fill="F2F2F2" w:themeFill="background1" w:themeFillShade="F2"/>
          </w:tcPr>
          <w:p w14:paraId="432EDB9F" w14:textId="2D6DE107" w:rsidR="00F013FC" w:rsidRDefault="00000000" w:rsidP="00F013FC">
            <w:pPr>
              <w:jc w:val="center"/>
              <w:rPr>
                <w:lang w:eastAsia="en-CA"/>
              </w:rPr>
            </w:pPr>
            <w:sdt>
              <w:sdtPr>
                <w:rPr>
                  <w:lang w:eastAsia="en-CA"/>
                </w:rPr>
                <w:id w:val="-827364534"/>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77AC38C7" w14:textId="77777777" w:rsidR="00F013FC" w:rsidRDefault="00F013FC" w:rsidP="00F013FC">
            <w:pPr>
              <w:jc w:val="center"/>
              <w:rPr>
                <w:lang w:eastAsia="en-CA"/>
              </w:rPr>
            </w:pPr>
          </w:p>
        </w:tc>
        <w:tc>
          <w:tcPr>
            <w:tcW w:w="448" w:type="dxa"/>
            <w:shd w:val="clear" w:color="auto" w:fill="F2F2F2" w:themeFill="background1" w:themeFillShade="F2"/>
          </w:tcPr>
          <w:p w14:paraId="250B1837" w14:textId="07A57F07" w:rsidR="00F013FC" w:rsidRDefault="00000000" w:rsidP="00F013FC">
            <w:pPr>
              <w:jc w:val="center"/>
              <w:rPr>
                <w:lang w:eastAsia="en-CA"/>
              </w:rPr>
            </w:pPr>
            <w:sdt>
              <w:sdtPr>
                <w:rPr>
                  <w:lang w:eastAsia="en-CA"/>
                </w:rPr>
                <w:id w:val="608161532"/>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35ACBB71" w14:textId="0508CB14" w:rsidR="00F013FC" w:rsidRDefault="00000000" w:rsidP="00F013FC">
            <w:pPr>
              <w:jc w:val="center"/>
              <w:rPr>
                <w:lang w:eastAsia="en-CA"/>
              </w:rPr>
            </w:pPr>
            <w:sdt>
              <w:sdtPr>
                <w:rPr>
                  <w:lang w:eastAsia="en-CA"/>
                </w:rPr>
                <w:id w:val="-721833519"/>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3E9FA023" w14:textId="5BE62738" w:rsidR="00F013FC" w:rsidRDefault="00000000" w:rsidP="00F013FC">
            <w:pPr>
              <w:jc w:val="center"/>
              <w:rPr>
                <w:lang w:eastAsia="en-CA"/>
              </w:rPr>
            </w:pPr>
            <w:sdt>
              <w:sdtPr>
                <w:rPr>
                  <w:lang w:eastAsia="en-CA"/>
                </w:rPr>
                <w:id w:val="-222291957"/>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0CCF4080" w14:textId="77777777" w:rsidR="00F013FC" w:rsidRDefault="00F013FC" w:rsidP="00F013FC">
            <w:pPr>
              <w:jc w:val="center"/>
              <w:rPr>
                <w:lang w:eastAsia="en-CA"/>
              </w:rPr>
            </w:pPr>
          </w:p>
        </w:tc>
        <w:tc>
          <w:tcPr>
            <w:tcW w:w="3288" w:type="dxa"/>
            <w:shd w:val="clear" w:color="auto" w:fill="F2F2F2" w:themeFill="background1" w:themeFillShade="F2"/>
          </w:tcPr>
          <w:p w14:paraId="05EA238E" w14:textId="77777777" w:rsidR="00F013FC" w:rsidRDefault="00F013FC" w:rsidP="00F013FC">
            <w:pPr>
              <w:rPr>
                <w:lang w:eastAsia="en-CA"/>
              </w:rPr>
            </w:pPr>
          </w:p>
        </w:tc>
      </w:tr>
      <w:tr w:rsidR="00F013FC" w14:paraId="59B18227" w14:textId="77777777" w:rsidTr="00DD2645">
        <w:tc>
          <w:tcPr>
            <w:tcW w:w="3060" w:type="dxa"/>
            <w:shd w:val="clear" w:color="auto" w:fill="F2F2F2" w:themeFill="background1" w:themeFillShade="F2"/>
          </w:tcPr>
          <w:p w14:paraId="1D0B7BDF" w14:textId="51FF7FC8" w:rsidR="00F013FC" w:rsidRDefault="00F013FC" w:rsidP="00F013FC">
            <w:pPr>
              <w:rPr>
                <w:lang w:eastAsia="en-CA"/>
              </w:rPr>
            </w:pPr>
            <w:r w:rsidRPr="00E75D62">
              <w:t xml:space="preserve">CORR 3D </w:t>
            </w:r>
            <w:r w:rsidRPr="00E75D62">
              <w:rPr>
                <w:rFonts w:ascii="Cambria Math" w:hAnsi="Cambria Math" w:cs="Cambria Math"/>
              </w:rPr>
              <w:t>‐</w:t>
            </w:r>
            <w:r w:rsidRPr="00E75D62">
              <w:t>EAST HORN/STROBE - STROBE TEST</w:t>
            </w:r>
          </w:p>
        </w:tc>
        <w:tc>
          <w:tcPr>
            <w:tcW w:w="907" w:type="dxa"/>
            <w:shd w:val="clear" w:color="auto" w:fill="F2F2F2" w:themeFill="background1" w:themeFillShade="F2"/>
            <w:vAlign w:val="center"/>
          </w:tcPr>
          <w:p w14:paraId="5C9BC9BE" w14:textId="77777777" w:rsidR="00F013FC" w:rsidRDefault="00F013FC" w:rsidP="00F013FC">
            <w:pPr>
              <w:rPr>
                <w:lang w:eastAsia="en-CA"/>
              </w:rPr>
            </w:pPr>
          </w:p>
        </w:tc>
        <w:tc>
          <w:tcPr>
            <w:tcW w:w="686" w:type="dxa"/>
            <w:shd w:val="clear" w:color="auto" w:fill="F2F2F2" w:themeFill="background1" w:themeFillShade="F2"/>
          </w:tcPr>
          <w:p w14:paraId="5F97638D" w14:textId="59973A8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DD2F6C8" w14:textId="77777777" w:rsidR="00F013FC" w:rsidRDefault="00F013FC" w:rsidP="00F013FC">
            <w:pPr>
              <w:jc w:val="center"/>
              <w:rPr>
                <w:lang w:eastAsia="en-CA"/>
              </w:rPr>
            </w:pPr>
          </w:p>
        </w:tc>
        <w:tc>
          <w:tcPr>
            <w:tcW w:w="1101" w:type="dxa"/>
            <w:shd w:val="clear" w:color="auto" w:fill="F2F2F2" w:themeFill="background1" w:themeFillShade="F2"/>
          </w:tcPr>
          <w:p w14:paraId="31523957" w14:textId="77777777" w:rsidR="00F013FC" w:rsidRDefault="00F013FC" w:rsidP="00F013FC">
            <w:pPr>
              <w:jc w:val="center"/>
              <w:rPr>
                <w:lang w:eastAsia="en-CA"/>
              </w:rPr>
            </w:pPr>
          </w:p>
        </w:tc>
        <w:tc>
          <w:tcPr>
            <w:tcW w:w="850" w:type="dxa"/>
            <w:shd w:val="clear" w:color="auto" w:fill="F2F2F2" w:themeFill="background1" w:themeFillShade="F2"/>
            <w:vAlign w:val="center"/>
          </w:tcPr>
          <w:p w14:paraId="3A6E7A8C" w14:textId="77777777" w:rsidR="00F013FC" w:rsidRDefault="00F013FC" w:rsidP="00F013FC">
            <w:pPr>
              <w:jc w:val="center"/>
              <w:rPr>
                <w:lang w:eastAsia="en-CA"/>
              </w:rPr>
            </w:pPr>
          </w:p>
        </w:tc>
        <w:tc>
          <w:tcPr>
            <w:tcW w:w="448" w:type="dxa"/>
            <w:shd w:val="clear" w:color="auto" w:fill="F2F2F2" w:themeFill="background1" w:themeFillShade="F2"/>
          </w:tcPr>
          <w:p w14:paraId="3B6032B0" w14:textId="63D7FF37" w:rsidR="00F013FC" w:rsidRDefault="00000000" w:rsidP="00F013FC">
            <w:pPr>
              <w:jc w:val="center"/>
              <w:rPr>
                <w:lang w:eastAsia="en-CA"/>
              </w:rPr>
            </w:pPr>
            <w:sdt>
              <w:sdtPr>
                <w:rPr>
                  <w:lang w:eastAsia="en-CA"/>
                </w:rPr>
                <w:id w:val="-692302228"/>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74855E01" w14:textId="77777777" w:rsidR="00F013FC" w:rsidRDefault="00F013FC" w:rsidP="00F013FC">
            <w:pPr>
              <w:jc w:val="center"/>
              <w:rPr>
                <w:lang w:eastAsia="en-CA"/>
              </w:rPr>
            </w:pPr>
          </w:p>
        </w:tc>
        <w:tc>
          <w:tcPr>
            <w:tcW w:w="448" w:type="dxa"/>
            <w:shd w:val="clear" w:color="auto" w:fill="F2F2F2" w:themeFill="background1" w:themeFillShade="F2"/>
          </w:tcPr>
          <w:p w14:paraId="3B7444EC" w14:textId="7C3A9B05" w:rsidR="00F013FC" w:rsidRDefault="00000000" w:rsidP="00F013FC">
            <w:pPr>
              <w:jc w:val="center"/>
              <w:rPr>
                <w:lang w:eastAsia="en-CA"/>
              </w:rPr>
            </w:pPr>
            <w:sdt>
              <w:sdtPr>
                <w:rPr>
                  <w:lang w:eastAsia="en-CA"/>
                </w:rPr>
                <w:id w:val="-435366061"/>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7684F59C" w14:textId="47979316" w:rsidR="00F013FC" w:rsidRDefault="00000000" w:rsidP="00F013FC">
            <w:pPr>
              <w:jc w:val="center"/>
              <w:rPr>
                <w:lang w:eastAsia="en-CA"/>
              </w:rPr>
            </w:pPr>
            <w:sdt>
              <w:sdtPr>
                <w:rPr>
                  <w:lang w:eastAsia="en-CA"/>
                </w:rPr>
                <w:id w:val="2059818629"/>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65CF66BE" w14:textId="5B5FBB02" w:rsidR="00F013FC" w:rsidRDefault="00000000" w:rsidP="00F013FC">
            <w:pPr>
              <w:jc w:val="center"/>
              <w:rPr>
                <w:lang w:eastAsia="en-CA"/>
              </w:rPr>
            </w:pPr>
            <w:sdt>
              <w:sdtPr>
                <w:rPr>
                  <w:lang w:eastAsia="en-CA"/>
                </w:rPr>
                <w:id w:val="1324779813"/>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60A577A4" w14:textId="77777777" w:rsidR="00F013FC" w:rsidRDefault="00F013FC" w:rsidP="00F013FC">
            <w:pPr>
              <w:jc w:val="center"/>
              <w:rPr>
                <w:lang w:eastAsia="en-CA"/>
              </w:rPr>
            </w:pPr>
          </w:p>
        </w:tc>
        <w:tc>
          <w:tcPr>
            <w:tcW w:w="3288" w:type="dxa"/>
            <w:shd w:val="clear" w:color="auto" w:fill="F2F2F2" w:themeFill="background1" w:themeFillShade="F2"/>
          </w:tcPr>
          <w:p w14:paraId="46EBA8A4" w14:textId="77777777" w:rsidR="00F013FC" w:rsidRDefault="00F013FC" w:rsidP="00F013FC">
            <w:pPr>
              <w:rPr>
                <w:lang w:eastAsia="en-CA"/>
              </w:rPr>
            </w:pPr>
          </w:p>
        </w:tc>
      </w:tr>
      <w:tr w:rsidR="00F013FC" w14:paraId="4BD2FCE7" w14:textId="77777777" w:rsidTr="00DD2645">
        <w:tc>
          <w:tcPr>
            <w:tcW w:w="3060" w:type="dxa"/>
            <w:shd w:val="clear" w:color="auto" w:fill="F2F2F2" w:themeFill="background1" w:themeFillShade="F2"/>
          </w:tcPr>
          <w:p w14:paraId="09DB0590" w14:textId="19F286E5" w:rsidR="00F013FC" w:rsidRDefault="00F013FC" w:rsidP="00F013FC">
            <w:pPr>
              <w:rPr>
                <w:lang w:eastAsia="en-CA"/>
              </w:rPr>
            </w:pPr>
            <w:r w:rsidRPr="00E75D62">
              <w:t xml:space="preserve">CORR 3D </w:t>
            </w:r>
            <w:r w:rsidRPr="00E75D62">
              <w:rPr>
                <w:rFonts w:ascii="Cambria Math" w:hAnsi="Cambria Math" w:cs="Cambria Math"/>
              </w:rPr>
              <w:t>‐</w:t>
            </w:r>
            <w:r w:rsidRPr="00E75D62">
              <w:t>WEST HORN/STROBE - HORN TEST</w:t>
            </w:r>
          </w:p>
        </w:tc>
        <w:tc>
          <w:tcPr>
            <w:tcW w:w="907" w:type="dxa"/>
            <w:shd w:val="clear" w:color="auto" w:fill="F2F2F2" w:themeFill="background1" w:themeFillShade="F2"/>
            <w:vAlign w:val="center"/>
          </w:tcPr>
          <w:p w14:paraId="32710E4D" w14:textId="77777777" w:rsidR="00F013FC" w:rsidRDefault="00F013FC" w:rsidP="00F013FC">
            <w:pPr>
              <w:rPr>
                <w:lang w:eastAsia="en-CA"/>
              </w:rPr>
            </w:pPr>
          </w:p>
        </w:tc>
        <w:tc>
          <w:tcPr>
            <w:tcW w:w="686" w:type="dxa"/>
            <w:shd w:val="clear" w:color="auto" w:fill="F2F2F2" w:themeFill="background1" w:themeFillShade="F2"/>
          </w:tcPr>
          <w:p w14:paraId="363E6129" w14:textId="19ACB84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2223CC9" w14:textId="77777777" w:rsidR="00F013FC" w:rsidRDefault="00F013FC" w:rsidP="00F013FC">
            <w:pPr>
              <w:jc w:val="center"/>
              <w:rPr>
                <w:lang w:eastAsia="en-CA"/>
              </w:rPr>
            </w:pPr>
          </w:p>
        </w:tc>
        <w:tc>
          <w:tcPr>
            <w:tcW w:w="1101" w:type="dxa"/>
            <w:shd w:val="clear" w:color="auto" w:fill="F2F2F2" w:themeFill="background1" w:themeFillShade="F2"/>
          </w:tcPr>
          <w:p w14:paraId="4682AB28" w14:textId="77777777" w:rsidR="00F013FC" w:rsidRDefault="00F013FC" w:rsidP="00F013FC">
            <w:pPr>
              <w:jc w:val="center"/>
              <w:rPr>
                <w:lang w:eastAsia="en-CA"/>
              </w:rPr>
            </w:pPr>
          </w:p>
        </w:tc>
        <w:tc>
          <w:tcPr>
            <w:tcW w:w="850" w:type="dxa"/>
            <w:shd w:val="clear" w:color="auto" w:fill="F2F2F2" w:themeFill="background1" w:themeFillShade="F2"/>
            <w:vAlign w:val="center"/>
          </w:tcPr>
          <w:p w14:paraId="1DED09F4" w14:textId="77777777" w:rsidR="00F013FC" w:rsidRDefault="00F013FC" w:rsidP="00F013FC">
            <w:pPr>
              <w:jc w:val="center"/>
              <w:rPr>
                <w:lang w:eastAsia="en-CA"/>
              </w:rPr>
            </w:pPr>
          </w:p>
        </w:tc>
        <w:tc>
          <w:tcPr>
            <w:tcW w:w="448" w:type="dxa"/>
            <w:shd w:val="clear" w:color="auto" w:fill="F2F2F2" w:themeFill="background1" w:themeFillShade="F2"/>
          </w:tcPr>
          <w:p w14:paraId="29A3A91D" w14:textId="29894244" w:rsidR="00F013FC" w:rsidRDefault="00000000" w:rsidP="00F013FC">
            <w:pPr>
              <w:jc w:val="center"/>
              <w:rPr>
                <w:lang w:eastAsia="en-CA"/>
              </w:rPr>
            </w:pPr>
            <w:sdt>
              <w:sdtPr>
                <w:rPr>
                  <w:lang w:eastAsia="en-CA"/>
                </w:rPr>
                <w:id w:val="-523475176"/>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069B7E5A" w14:textId="77777777" w:rsidR="00F013FC" w:rsidRDefault="00F013FC" w:rsidP="00F013FC">
            <w:pPr>
              <w:jc w:val="center"/>
              <w:rPr>
                <w:lang w:eastAsia="en-CA"/>
              </w:rPr>
            </w:pPr>
          </w:p>
        </w:tc>
        <w:tc>
          <w:tcPr>
            <w:tcW w:w="448" w:type="dxa"/>
            <w:shd w:val="clear" w:color="auto" w:fill="F2F2F2" w:themeFill="background1" w:themeFillShade="F2"/>
          </w:tcPr>
          <w:p w14:paraId="164AFABF" w14:textId="0C7804AF" w:rsidR="00F013FC" w:rsidRDefault="00000000" w:rsidP="00F013FC">
            <w:pPr>
              <w:jc w:val="center"/>
              <w:rPr>
                <w:lang w:eastAsia="en-CA"/>
              </w:rPr>
            </w:pPr>
            <w:sdt>
              <w:sdtPr>
                <w:rPr>
                  <w:lang w:eastAsia="en-CA"/>
                </w:rPr>
                <w:id w:val="-558638802"/>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55821FC4" w14:textId="5E487E38" w:rsidR="00F013FC" w:rsidRDefault="00000000" w:rsidP="00F013FC">
            <w:pPr>
              <w:jc w:val="center"/>
              <w:rPr>
                <w:lang w:eastAsia="en-CA"/>
              </w:rPr>
            </w:pPr>
            <w:sdt>
              <w:sdtPr>
                <w:rPr>
                  <w:lang w:eastAsia="en-CA"/>
                </w:rPr>
                <w:id w:val="971259565"/>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7C098CBF" w14:textId="7398ADDC" w:rsidR="00F013FC" w:rsidRDefault="00000000" w:rsidP="00F013FC">
            <w:pPr>
              <w:jc w:val="center"/>
              <w:rPr>
                <w:lang w:eastAsia="en-CA"/>
              </w:rPr>
            </w:pPr>
            <w:sdt>
              <w:sdtPr>
                <w:rPr>
                  <w:lang w:eastAsia="en-CA"/>
                </w:rPr>
                <w:id w:val="86814297"/>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156986D5" w14:textId="77777777" w:rsidR="00F013FC" w:rsidRDefault="00F013FC" w:rsidP="00F013FC">
            <w:pPr>
              <w:jc w:val="center"/>
              <w:rPr>
                <w:lang w:eastAsia="en-CA"/>
              </w:rPr>
            </w:pPr>
          </w:p>
        </w:tc>
        <w:tc>
          <w:tcPr>
            <w:tcW w:w="3288" w:type="dxa"/>
            <w:shd w:val="clear" w:color="auto" w:fill="F2F2F2" w:themeFill="background1" w:themeFillShade="F2"/>
          </w:tcPr>
          <w:p w14:paraId="0C664E35" w14:textId="77777777" w:rsidR="00F013FC" w:rsidRDefault="00F013FC" w:rsidP="00F013FC">
            <w:pPr>
              <w:rPr>
                <w:lang w:eastAsia="en-CA"/>
              </w:rPr>
            </w:pPr>
          </w:p>
        </w:tc>
      </w:tr>
      <w:tr w:rsidR="00F013FC" w14:paraId="3DCE2D04" w14:textId="77777777" w:rsidTr="00DD2645">
        <w:tc>
          <w:tcPr>
            <w:tcW w:w="3060" w:type="dxa"/>
            <w:shd w:val="clear" w:color="auto" w:fill="F2F2F2" w:themeFill="background1" w:themeFillShade="F2"/>
          </w:tcPr>
          <w:p w14:paraId="783D05DA" w14:textId="5EBB7E4E" w:rsidR="00F013FC" w:rsidRDefault="00F013FC" w:rsidP="00F013FC">
            <w:pPr>
              <w:rPr>
                <w:lang w:eastAsia="en-CA"/>
              </w:rPr>
            </w:pPr>
            <w:r w:rsidRPr="00E75D62">
              <w:t xml:space="preserve">CORR 3D </w:t>
            </w:r>
            <w:r w:rsidRPr="00E75D62">
              <w:rPr>
                <w:rFonts w:ascii="Cambria Math" w:hAnsi="Cambria Math" w:cs="Cambria Math"/>
              </w:rPr>
              <w:t>‐</w:t>
            </w:r>
            <w:r w:rsidRPr="00E75D62">
              <w:t>WEST HORN/STROBE - STROBE TEST</w:t>
            </w:r>
          </w:p>
        </w:tc>
        <w:tc>
          <w:tcPr>
            <w:tcW w:w="907" w:type="dxa"/>
            <w:shd w:val="clear" w:color="auto" w:fill="F2F2F2" w:themeFill="background1" w:themeFillShade="F2"/>
            <w:vAlign w:val="center"/>
          </w:tcPr>
          <w:p w14:paraId="58167787" w14:textId="77777777" w:rsidR="00F013FC" w:rsidRDefault="00F013FC" w:rsidP="00F013FC">
            <w:pPr>
              <w:rPr>
                <w:lang w:eastAsia="en-CA"/>
              </w:rPr>
            </w:pPr>
          </w:p>
        </w:tc>
        <w:tc>
          <w:tcPr>
            <w:tcW w:w="686" w:type="dxa"/>
            <w:shd w:val="clear" w:color="auto" w:fill="F2F2F2" w:themeFill="background1" w:themeFillShade="F2"/>
          </w:tcPr>
          <w:p w14:paraId="70F44F48" w14:textId="1226BCA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79263CE" w14:textId="77777777" w:rsidR="00F013FC" w:rsidRDefault="00F013FC" w:rsidP="00F013FC">
            <w:pPr>
              <w:jc w:val="center"/>
              <w:rPr>
                <w:lang w:eastAsia="en-CA"/>
              </w:rPr>
            </w:pPr>
          </w:p>
        </w:tc>
        <w:tc>
          <w:tcPr>
            <w:tcW w:w="1101" w:type="dxa"/>
            <w:shd w:val="clear" w:color="auto" w:fill="F2F2F2" w:themeFill="background1" w:themeFillShade="F2"/>
          </w:tcPr>
          <w:p w14:paraId="760BD057" w14:textId="77777777" w:rsidR="00F013FC" w:rsidRDefault="00F013FC" w:rsidP="00F013FC">
            <w:pPr>
              <w:jc w:val="center"/>
              <w:rPr>
                <w:lang w:eastAsia="en-CA"/>
              </w:rPr>
            </w:pPr>
          </w:p>
        </w:tc>
        <w:tc>
          <w:tcPr>
            <w:tcW w:w="850" w:type="dxa"/>
            <w:shd w:val="clear" w:color="auto" w:fill="F2F2F2" w:themeFill="background1" w:themeFillShade="F2"/>
            <w:vAlign w:val="center"/>
          </w:tcPr>
          <w:p w14:paraId="3E449922" w14:textId="77777777" w:rsidR="00F013FC" w:rsidRDefault="00F013FC" w:rsidP="00F013FC">
            <w:pPr>
              <w:jc w:val="center"/>
              <w:rPr>
                <w:lang w:eastAsia="en-CA"/>
              </w:rPr>
            </w:pPr>
          </w:p>
        </w:tc>
        <w:tc>
          <w:tcPr>
            <w:tcW w:w="448" w:type="dxa"/>
            <w:shd w:val="clear" w:color="auto" w:fill="F2F2F2" w:themeFill="background1" w:themeFillShade="F2"/>
          </w:tcPr>
          <w:p w14:paraId="68B38D2F" w14:textId="0053ADE7" w:rsidR="00F013FC" w:rsidRDefault="00000000" w:rsidP="00F013FC">
            <w:pPr>
              <w:jc w:val="center"/>
              <w:rPr>
                <w:lang w:eastAsia="en-CA"/>
              </w:rPr>
            </w:pPr>
            <w:sdt>
              <w:sdtPr>
                <w:rPr>
                  <w:lang w:eastAsia="en-CA"/>
                </w:rPr>
                <w:id w:val="595532683"/>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4B3C2A20" w14:textId="77777777" w:rsidR="00F013FC" w:rsidRDefault="00F013FC" w:rsidP="00F013FC">
            <w:pPr>
              <w:jc w:val="center"/>
              <w:rPr>
                <w:lang w:eastAsia="en-CA"/>
              </w:rPr>
            </w:pPr>
          </w:p>
        </w:tc>
        <w:tc>
          <w:tcPr>
            <w:tcW w:w="448" w:type="dxa"/>
            <w:shd w:val="clear" w:color="auto" w:fill="F2F2F2" w:themeFill="background1" w:themeFillShade="F2"/>
          </w:tcPr>
          <w:p w14:paraId="5E28F699" w14:textId="5AFBB19D" w:rsidR="00F013FC" w:rsidRDefault="00000000" w:rsidP="00F013FC">
            <w:pPr>
              <w:jc w:val="center"/>
              <w:rPr>
                <w:lang w:eastAsia="en-CA"/>
              </w:rPr>
            </w:pPr>
            <w:sdt>
              <w:sdtPr>
                <w:rPr>
                  <w:lang w:eastAsia="en-CA"/>
                </w:rPr>
                <w:id w:val="-424720903"/>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648937C7" w14:textId="3523C547" w:rsidR="00F013FC" w:rsidRDefault="00000000" w:rsidP="00F013FC">
            <w:pPr>
              <w:jc w:val="center"/>
              <w:rPr>
                <w:lang w:eastAsia="en-CA"/>
              </w:rPr>
            </w:pPr>
            <w:sdt>
              <w:sdtPr>
                <w:rPr>
                  <w:lang w:eastAsia="en-CA"/>
                </w:rPr>
                <w:id w:val="1010650776"/>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7F2DB238" w14:textId="0EBCB7E0" w:rsidR="00F013FC" w:rsidRDefault="00000000" w:rsidP="00F013FC">
            <w:pPr>
              <w:jc w:val="center"/>
              <w:rPr>
                <w:lang w:eastAsia="en-CA"/>
              </w:rPr>
            </w:pPr>
            <w:sdt>
              <w:sdtPr>
                <w:rPr>
                  <w:lang w:eastAsia="en-CA"/>
                </w:rPr>
                <w:id w:val="-2035959862"/>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171B01E3" w14:textId="77777777" w:rsidR="00F013FC" w:rsidRDefault="00F013FC" w:rsidP="00F013FC">
            <w:pPr>
              <w:jc w:val="center"/>
              <w:rPr>
                <w:lang w:eastAsia="en-CA"/>
              </w:rPr>
            </w:pPr>
          </w:p>
        </w:tc>
        <w:tc>
          <w:tcPr>
            <w:tcW w:w="3288" w:type="dxa"/>
            <w:shd w:val="clear" w:color="auto" w:fill="F2F2F2" w:themeFill="background1" w:themeFillShade="F2"/>
          </w:tcPr>
          <w:p w14:paraId="0224188B" w14:textId="77777777" w:rsidR="00F013FC" w:rsidRDefault="00F013FC" w:rsidP="00F013FC">
            <w:pPr>
              <w:rPr>
                <w:lang w:eastAsia="en-CA"/>
              </w:rPr>
            </w:pPr>
          </w:p>
        </w:tc>
      </w:tr>
      <w:tr w:rsidR="00F013FC" w14:paraId="5C878979" w14:textId="77777777" w:rsidTr="00DD2645">
        <w:tc>
          <w:tcPr>
            <w:tcW w:w="3060" w:type="dxa"/>
            <w:shd w:val="clear" w:color="auto" w:fill="F2F2F2" w:themeFill="background1" w:themeFillShade="F2"/>
          </w:tcPr>
          <w:p w14:paraId="29A1C5DA" w14:textId="698FBF2B" w:rsidR="00F013FC" w:rsidRDefault="00F013FC" w:rsidP="00F013FC">
            <w:pPr>
              <w:rPr>
                <w:lang w:eastAsia="en-CA"/>
              </w:rPr>
            </w:pPr>
            <w:r w:rsidRPr="00E75D62">
              <w:t xml:space="preserve">CORR 3D </w:t>
            </w:r>
            <w:r w:rsidRPr="00E75D62">
              <w:rPr>
                <w:rFonts w:ascii="Cambria Math" w:hAnsi="Cambria Math" w:cs="Cambria Math"/>
              </w:rPr>
              <w:t>‐</w:t>
            </w:r>
            <w:r w:rsidRPr="00E75D62">
              <w:t>OUTSIDE LOADING DOCK HORN/STROBE - HORN TEST</w:t>
            </w:r>
          </w:p>
        </w:tc>
        <w:tc>
          <w:tcPr>
            <w:tcW w:w="907" w:type="dxa"/>
            <w:shd w:val="clear" w:color="auto" w:fill="F2F2F2" w:themeFill="background1" w:themeFillShade="F2"/>
            <w:vAlign w:val="center"/>
          </w:tcPr>
          <w:p w14:paraId="3E300D0B" w14:textId="77777777" w:rsidR="00F013FC" w:rsidRDefault="00F013FC" w:rsidP="00F013FC">
            <w:pPr>
              <w:rPr>
                <w:lang w:eastAsia="en-CA"/>
              </w:rPr>
            </w:pPr>
          </w:p>
        </w:tc>
        <w:tc>
          <w:tcPr>
            <w:tcW w:w="686" w:type="dxa"/>
            <w:shd w:val="clear" w:color="auto" w:fill="F2F2F2" w:themeFill="background1" w:themeFillShade="F2"/>
          </w:tcPr>
          <w:p w14:paraId="54713876" w14:textId="732067B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68FDC10" w14:textId="77777777" w:rsidR="00F013FC" w:rsidRDefault="00F013FC" w:rsidP="00F013FC">
            <w:pPr>
              <w:jc w:val="center"/>
              <w:rPr>
                <w:lang w:eastAsia="en-CA"/>
              </w:rPr>
            </w:pPr>
          </w:p>
        </w:tc>
        <w:tc>
          <w:tcPr>
            <w:tcW w:w="1101" w:type="dxa"/>
            <w:shd w:val="clear" w:color="auto" w:fill="F2F2F2" w:themeFill="background1" w:themeFillShade="F2"/>
          </w:tcPr>
          <w:p w14:paraId="27FA1972" w14:textId="77777777" w:rsidR="00F013FC" w:rsidRDefault="00F013FC" w:rsidP="00F013FC">
            <w:pPr>
              <w:jc w:val="center"/>
              <w:rPr>
                <w:lang w:eastAsia="en-CA"/>
              </w:rPr>
            </w:pPr>
          </w:p>
        </w:tc>
        <w:tc>
          <w:tcPr>
            <w:tcW w:w="850" w:type="dxa"/>
            <w:shd w:val="clear" w:color="auto" w:fill="F2F2F2" w:themeFill="background1" w:themeFillShade="F2"/>
            <w:vAlign w:val="center"/>
          </w:tcPr>
          <w:p w14:paraId="40AEF6C4" w14:textId="77777777" w:rsidR="00F013FC" w:rsidRDefault="00F013FC" w:rsidP="00F013FC">
            <w:pPr>
              <w:jc w:val="center"/>
              <w:rPr>
                <w:lang w:eastAsia="en-CA"/>
              </w:rPr>
            </w:pPr>
          </w:p>
        </w:tc>
        <w:tc>
          <w:tcPr>
            <w:tcW w:w="448" w:type="dxa"/>
            <w:shd w:val="clear" w:color="auto" w:fill="F2F2F2" w:themeFill="background1" w:themeFillShade="F2"/>
          </w:tcPr>
          <w:p w14:paraId="133D9A91" w14:textId="5FC5D4F8" w:rsidR="00F013FC" w:rsidRDefault="00000000" w:rsidP="00F013FC">
            <w:pPr>
              <w:jc w:val="center"/>
              <w:rPr>
                <w:lang w:eastAsia="en-CA"/>
              </w:rPr>
            </w:pPr>
            <w:sdt>
              <w:sdtPr>
                <w:rPr>
                  <w:lang w:eastAsia="en-CA"/>
                </w:rPr>
                <w:id w:val="1250310765"/>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3D5F6C97" w14:textId="77777777" w:rsidR="00F013FC" w:rsidRDefault="00F013FC" w:rsidP="00F013FC">
            <w:pPr>
              <w:jc w:val="center"/>
              <w:rPr>
                <w:lang w:eastAsia="en-CA"/>
              </w:rPr>
            </w:pPr>
          </w:p>
        </w:tc>
        <w:tc>
          <w:tcPr>
            <w:tcW w:w="448" w:type="dxa"/>
            <w:shd w:val="clear" w:color="auto" w:fill="F2F2F2" w:themeFill="background1" w:themeFillShade="F2"/>
          </w:tcPr>
          <w:p w14:paraId="10D5B460" w14:textId="6E2A6E3C" w:rsidR="00F013FC" w:rsidRDefault="00000000" w:rsidP="00F013FC">
            <w:pPr>
              <w:jc w:val="center"/>
              <w:rPr>
                <w:lang w:eastAsia="en-CA"/>
              </w:rPr>
            </w:pPr>
            <w:sdt>
              <w:sdtPr>
                <w:rPr>
                  <w:lang w:eastAsia="en-CA"/>
                </w:rPr>
                <w:id w:val="162749908"/>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71758058" w14:textId="5ADFB585" w:rsidR="00F013FC" w:rsidRDefault="00000000" w:rsidP="00F013FC">
            <w:pPr>
              <w:jc w:val="center"/>
              <w:rPr>
                <w:lang w:eastAsia="en-CA"/>
              </w:rPr>
            </w:pPr>
            <w:sdt>
              <w:sdtPr>
                <w:rPr>
                  <w:lang w:eastAsia="en-CA"/>
                </w:rPr>
                <w:id w:val="1889998753"/>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43C99605" w14:textId="668CA102" w:rsidR="00F013FC" w:rsidRDefault="00000000" w:rsidP="00F013FC">
            <w:pPr>
              <w:jc w:val="center"/>
              <w:rPr>
                <w:lang w:eastAsia="en-CA"/>
              </w:rPr>
            </w:pPr>
            <w:sdt>
              <w:sdtPr>
                <w:rPr>
                  <w:lang w:eastAsia="en-CA"/>
                </w:rPr>
                <w:id w:val="-238251731"/>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278D26F1" w14:textId="77777777" w:rsidR="00F013FC" w:rsidRDefault="00F013FC" w:rsidP="00F013FC">
            <w:pPr>
              <w:jc w:val="center"/>
              <w:rPr>
                <w:lang w:eastAsia="en-CA"/>
              </w:rPr>
            </w:pPr>
          </w:p>
        </w:tc>
        <w:tc>
          <w:tcPr>
            <w:tcW w:w="3288" w:type="dxa"/>
            <w:shd w:val="clear" w:color="auto" w:fill="F2F2F2" w:themeFill="background1" w:themeFillShade="F2"/>
          </w:tcPr>
          <w:p w14:paraId="6D1BBF51" w14:textId="77777777" w:rsidR="00F013FC" w:rsidRDefault="00F013FC" w:rsidP="00F013FC">
            <w:pPr>
              <w:rPr>
                <w:lang w:eastAsia="en-CA"/>
              </w:rPr>
            </w:pPr>
          </w:p>
        </w:tc>
      </w:tr>
      <w:tr w:rsidR="00F013FC" w14:paraId="720C1127" w14:textId="77777777" w:rsidTr="00DD2645">
        <w:tc>
          <w:tcPr>
            <w:tcW w:w="3060" w:type="dxa"/>
            <w:shd w:val="clear" w:color="auto" w:fill="F2F2F2" w:themeFill="background1" w:themeFillShade="F2"/>
          </w:tcPr>
          <w:p w14:paraId="56B1DB52" w14:textId="552D87FB" w:rsidR="00F013FC" w:rsidRDefault="00F013FC" w:rsidP="00F013FC">
            <w:pPr>
              <w:rPr>
                <w:lang w:eastAsia="en-CA"/>
              </w:rPr>
            </w:pPr>
            <w:r w:rsidRPr="00E75D62">
              <w:t xml:space="preserve">CORR 3D </w:t>
            </w:r>
            <w:r w:rsidRPr="00E75D62">
              <w:rPr>
                <w:rFonts w:ascii="Cambria Math" w:hAnsi="Cambria Math" w:cs="Cambria Math"/>
              </w:rPr>
              <w:t>‐</w:t>
            </w:r>
            <w:r w:rsidRPr="00E75D62">
              <w:t>OUTSIDE LOADING DOCK HORN/STROBE - STROBE TEST</w:t>
            </w:r>
          </w:p>
        </w:tc>
        <w:tc>
          <w:tcPr>
            <w:tcW w:w="907" w:type="dxa"/>
            <w:shd w:val="clear" w:color="auto" w:fill="F2F2F2" w:themeFill="background1" w:themeFillShade="F2"/>
            <w:vAlign w:val="center"/>
          </w:tcPr>
          <w:p w14:paraId="0037B601" w14:textId="77777777" w:rsidR="00F013FC" w:rsidRDefault="00F013FC" w:rsidP="00F013FC">
            <w:pPr>
              <w:rPr>
                <w:lang w:eastAsia="en-CA"/>
              </w:rPr>
            </w:pPr>
          </w:p>
        </w:tc>
        <w:tc>
          <w:tcPr>
            <w:tcW w:w="686" w:type="dxa"/>
            <w:shd w:val="clear" w:color="auto" w:fill="F2F2F2" w:themeFill="background1" w:themeFillShade="F2"/>
          </w:tcPr>
          <w:p w14:paraId="744DF656" w14:textId="3D3722B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DF0475D" w14:textId="77777777" w:rsidR="00F013FC" w:rsidRDefault="00F013FC" w:rsidP="00F013FC">
            <w:pPr>
              <w:jc w:val="center"/>
              <w:rPr>
                <w:lang w:eastAsia="en-CA"/>
              </w:rPr>
            </w:pPr>
          </w:p>
        </w:tc>
        <w:tc>
          <w:tcPr>
            <w:tcW w:w="1101" w:type="dxa"/>
            <w:shd w:val="clear" w:color="auto" w:fill="F2F2F2" w:themeFill="background1" w:themeFillShade="F2"/>
          </w:tcPr>
          <w:p w14:paraId="35EEA842" w14:textId="77777777" w:rsidR="00F013FC" w:rsidRDefault="00F013FC" w:rsidP="00F013FC">
            <w:pPr>
              <w:jc w:val="center"/>
              <w:rPr>
                <w:lang w:eastAsia="en-CA"/>
              </w:rPr>
            </w:pPr>
          </w:p>
        </w:tc>
        <w:tc>
          <w:tcPr>
            <w:tcW w:w="850" w:type="dxa"/>
            <w:shd w:val="clear" w:color="auto" w:fill="F2F2F2" w:themeFill="background1" w:themeFillShade="F2"/>
            <w:vAlign w:val="center"/>
          </w:tcPr>
          <w:p w14:paraId="1FB9ADFE" w14:textId="77777777" w:rsidR="00F013FC" w:rsidRDefault="00F013FC" w:rsidP="00F013FC">
            <w:pPr>
              <w:jc w:val="center"/>
              <w:rPr>
                <w:lang w:eastAsia="en-CA"/>
              </w:rPr>
            </w:pPr>
          </w:p>
        </w:tc>
        <w:tc>
          <w:tcPr>
            <w:tcW w:w="448" w:type="dxa"/>
            <w:shd w:val="clear" w:color="auto" w:fill="F2F2F2" w:themeFill="background1" w:themeFillShade="F2"/>
          </w:tcPr>
          <w:p w14:paraId="31549DB9" w14:textId="7F558182" w:rsidR="00F013FC" w:rsidRDefault="00000000" w:rsidP="00F013FC">
            <w:pPr>
              <w:jc w:val="center"/>
              <w:rPr>
                <w:lang w:eastAsia="en-CA"/>
              </w:rPr>
            </w:pPr>
            <w:sdt>
              <w:sdtPr>
                <w:rPr>
                  <w:lang w:eastAsia="en-CA"/>
                </w:rPr>
                <w:id w:val="-2029016811"/>
                <w14:checkbox>
                  <w14:checked w14:val="1"/>
                  <w14:checkedState w14:val="0050" w14:font="Wingdings 2"/>
                  <w14:uncheckedState w14:val="0020" w14:font="Wingdings 2"/>
                </w14:checkbox>
              </w:sdtPr>
              <w:sdtContent>
                <w:r w:rsidR="00F013FC" w:rsidRPr="00E136DB">
                  <w:rPr>
                    <w:lang w:eastAsia="en-CA"/>
                  </w:rPr>
                  <w:sym w:font="Wingdings 2" w:char="F050"/>
                </w:r>
              </w:sdtContent>
            </w:sdt>
          </w:p>
        </w:tc>
        <w:tc>
          <w:tcPr>
            <w:tcW w:w="1101" w:type="dxa"/>
            <w:shd w:val="clear" w:color="auto" w:fill="F2F2F2" w:themeFill="background1" w:themeFillShade="F2"/>
            <w:vAlign w:val="center"/>
          </w:tcPr>
          <w:p w14:paraId="1633A1BE" w14:textId="77777777" w:rsidR="00F013FC" w:rsidRDefault="00F013FC" w:rsidP="00F013FC">
            <w:pPr>
              <w:jc w:val="center"/>
              <w:rPr>
                <w:lang w:eastAsia="en-CA"/>
              </w:rPr>
            </w:pPr>
          </w:p>
        </w:tc>
        <w:tc>
          <w:tcPr>
            <w:tcW w:w="448" w:type="dxa"/>
            <w:shd w:val="clear" w:color="auto" w:fill="F2F2F2" w:themeFill="background1" w:themeFillShade="F2"/>
          </w:tcPr>
          <w:p w14:paraId="55D0C034" w14:textId="51E1942E" w:rsidR="00F013FC" w:rsidRDefault="00000000" w:rsidP="00F013FC">
            <w:pPr>
              <w:jc w:val="center"/>
              <w:rPr>
                <w:lang w:eastAsia="en-CA"/>
              </w:rPr>
            </w:pPr>
            <w:sdt>
              <w:sdtPr>
                <w:rPr>
                  <w:lang w:eastAsia="en-CA"/>
                </w:rPr>
                <w:id w:val="-1397045137"/>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48" w:type="dxa"/>
            <w:shd w:val="clear" w:color="auto" w:fill="F2F2F2" w:themeFill="background1" w:themeFillShade="F2"/>
          </w:tcPr>
          <w:p w14:paraId="446A5DFC" w14:textId="3C07C784" w:rsidR="00F013FC" w:rsidRDefault="00000000" w:rsidP="00F013FC">
            <w:pPr>
              <w:jc w:val="center"/>
              <w:rPr>
                <w:lang w:eastAsia="en-CA"/>
              </w:rPr>
            </w:pPr>
            <w:sdt>
              <w:sdtPr>
                <w:rPr>
                  <w:lang w:eastAsia="en-CA"/>
                </w:rPr>
                <w:id w:val="-1501115786"/>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423" w:type="dxa"/>
            <w:shd w:val="clear" w:color="auto" w:fill="F2F2F2" w:themeFill="background1" w:themeFillShade="F2"/>
          </w:tcPr>
          <w:p w14:paraId="3FA4773F" w14:textId="1BFC6989" w:rsidR="00F013FC" w:rsidRDefault="00000000" w:rsidP="00F013FC">
            <w:pPr>
              <w:jc w:val="center"/>
              <w:rPr>
                <w:lang w:eastAsia="en-CA"/>
              </w:rPr>
            </w:pPr>
            <w:sdt>
              <w:sdtPr>
                <w:rPr>
                  <w:lang w:eastAsia="en-CA"/>
                </w:rPr>
                <w:id w:val="2014558855"/>
                <w14:checkbox>
                  <w14:checked w14:val="1"/>
                  <w14:checkedState w14:val="0050" w14:font="Wingdings 2"/>
                  <w14:uncheckedState w14:val="0020" w14:font="Wingdings 2"/>
                </w14:checkbox>
              </w:sdtPr>
              <w:sdtContent>
                <w:r w:rsidR="00F013FC" w:rsidRPr="00C90BBD">
                  <w:rPr>
                    <w:lang w:eastAsia="en-CA"/>
                  </w:rPr>
                  <w:sym w:font="Wingdings 2" w:char="F050"/>
                </w:r>
              </w:sdtContent>
            </w:sdt>
          </w:p>
        </w:tc>
        <w:tc>
          <w:tcPr>
            <w:tcW w:w="964" w:type="dxa"/>
            <w:shd w:val="clear" w:color="auto" w:fill="F2F2F2" w:themeFill="background1" w:themeFillShade="F2"/>
            <w:vAlign w:val="center"/>
          </w:tcPr>
          <w:p w14:paraId="237F788A" w14:textId="77777777" w:rsidR="00F013FC" w:rsidRDefault="00F013FC" w:rsidP="00F013FC">
            <w:pPr>
              <w:jc w:val="center"/>
              <w:rPr>
                <w:lang w:eastAsia="en-CA"/>
              </w:rPr>
            </w:pPr>
          </w:p>
        </w:tc>
        <w:tc>
          <w:tcPr>
            <w:tcW w:w="3288" w:type="dxa"/>
            <w:shd w:val="clear" w:color="auto" w:fill="F2F2F2" w:themeFill="background1" w:themeFillShade="F2"/>
          </w:tcPr>
          <w:p w14:paraId="6C401900" w14:textId="77777777" w:rsidR="00F013FC" w:rsidRDefault="00F013FC" w:rsidP="00F013FC">
            <w:pPr>
              <w:rPr>
                <w:lang w:eastAsia="en-CA"/>
              </w:rPr>
            </w:pPr>
          </w:p>
        </w:tc>
      </w:tr>
      <w:tr w:rsidR="00F013FC" w14:paraId="40906152" w14:textId="77777777" w:rsidTr="00DD2645">
        <w:tc>
          <w:tcPr>
            <w:tcW w:w="3060" w:type="dxa"/>
            <w:shd w:val="clear" w:color="auto" w:fill="F2F2F2" w:themeFill="background1" w:themeFillShade="F2"/>
          </w:tcPr>
          <w:p w14:paraId="53FB049F" w14:textId="32489CE7" w:rsidR="00F013FC" w:rsidRDefault="00F013FC" w:rsidP="00F013FC">
            <w:pPr>
              <w:rPr>
                <w:lang w:eastAsia="en-CA"/>
              </w:rPr>
            </w:pPr>
            <w:r w:rsidRPr="00E75D62">
              <w:lastRenderedPageBreak/>
              <w:t xml:space="preserve">CORR 3D </w:t>
            </w:r>
            <w:r w:rsidRPr="00E75D62">
              <w:rPr>
                <w:rFonts w:ascii="Cambria Math" w:hAnsi="Cambria Math" w:cs="Cambria Math"/>
              </w:rPr>
              <w:t>‐</w:t>
            </w:r>
            <w:r w:rsidRPr="00E75D62">
              <w:t>OUTSIDE 302 HORN/STROBE - HORN TEST</w:t>
            </w:r>
          </w:p>
        </w:tc>
        <w:tc>
          <w:tcPr>
            <w:tcW w:w="907" w:type="dxa"/>
            <w:shd w:val="clear" w:color="auto" w:fill="F2F2F2" w:themeFill="background1" w:themeFillShade="F2"/>
            <w:vAlign w:val="center"/>
          </w:tcPr>
          <w:p w14:paraId="5FED208D" w14:textId="77777777" w:rsidR="00F013FC" w:rsidRDefault="00F013FC" w:rsidP="00F013FC">
            <w:pPr>
              <w:rPr>
                <w:lang w:eastAsia="en-CA"/>
              </w:rPr>
            </w:pPr>
          </w:p>
        </w:tc>
        <w:tc>
          <w:tcPr>
            <w:tcW w:w="686" w:type="dxa"/>
            <w:shd w:val="clear" w:color="auto" w:fill="F2F2F2" w:themeFill="background1" w:themeFillShade="F2"/>
          </w:tcPr>
          <w:p w14:paraId="2706A46E" w14:textId="073C3E92"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4DED652" w14:textId="77777777" w:rsidR="00F013FC" w:rsidRDefault="00F013FC" w:rsidP="00F013FC">
            <w:pPr>
              <w:jc w:val="center"/>
              <w:rPr>
                <w:lang w:eastAsia="en-CA"/>
              </w:rPr>
            </w:pPr>
          </w:p>
        </w:tc>
        <w:tc>
          <w:tcPr>
            <w:tcW w:w="1101" w:type="dxa"/>
            <w:shd w:val="clear" w:color="auto" w:fill="F2F2F2" w:themeFill="background1" w:themeFillShade="F2"/>
          </w:tcPr>
          <w:p w14:paraId="33D0D0C5" w14:textId="77777777" w:rsidR="00F013FC" w:rsidRDefault="00F013FC" w:rsidP="00F013FC">
            <w:pPr>
              <w:jc w:val="center"/>
              <w:rPr>
                <w:lang w:eastAsia="en-CA"/>
              </w:rPr>
            </w:pPr>
          </w:p>
        </w:tc>
        <w:tc>
          <w:tcPr>
            <w:tcW w:w="850" w:type="dxa"/>
            <w:shd w:val="clear" w:color="auto" w:fill="F2F2F2" w:themeFill="background1" w:themeFillShade="F2"/>
            <w:vAlign w:val="center"/>
          </w:tcPr>
          <w:p w14:paraId="6CE5EC42" w14:textId="77777777" w:rsidR="00F013FC" w:rsidRDefault="00F013FC" w:rsidP="00F013FC">
            <w:pPr>
              <w:jc w:val="center"/>
              <w:rPr>
                <w:lang w:eastAsia="en-CA"/>
              </w:rPr>
            </w:pPr>
          </w:p>
        </w:tc>
        <w:tc>
          <w:tcPr>
            <w:tcW w:w="448" w:type="dxa"/>
            <w:shd w:val="clear" w:color="auto" w:fill="F2F2F2" w:themeFill="background1" w:themeFillShade="F2"/>
          </w:tcPr>
          <w:p w14:paraId="4BA57FE2" w14:textId="5F9BEFD5" w:rsidR="00F013FC" w:rsidRDefault="00000000" w:rsidP="00F013FC">
            <w:pPr>
              <w:jc w:val="center"/>
              <w:rPr>
                <w:lang w:eastAsia="en-CA"/>
              </w:rPr>
            </w:pPr>
            <w:sdt>
              <w:sdtPr>
                <w:rPr>
                  <w:lang w:eastAsia="en-CA"/>
                </w:rPr>
                <w:id w:val="680708008"/>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2727EE20" w14:textId="77777777" w:rsidR="00F013FC" w:rsidRDefault="00F013FC" w:rsidP="00F013FC">
            <w:pPr>
              <w:jc w:val="center"/>
              <w:rPr>
                <w:lang w:eastAsia="en-CA"/>
              </w:rPr>
            </w:pPr>
          </w:p>
        </w:tc>
        <w:tc>
          <w:tcPr>
            <w:tcW w:w="448" w:type="dxa"/>
            <w:shd w:val="clear" w:color="auto" w:fill="F2F2F2" w:themeFill="background1" w:themeFillShade="F2"/>
          </w:tcPr>
          <w:p w14:paraId="41E7001E" w14:textId="3BF01E6A" w:rsidR="00F013FC" w:rsidRDefault="00000000" w:rsidP="00F013FC">
            <w:pPr>
              <w:jc w:val="center"/>
              <w:rPr>
                <w:lang w:eastAsia="en-CA"/>
              </w:rPr>
            </w:pPr>
            <w:sdt>
              <w:sdtPr>
                <w:rPr>
                  <w:lang w:eastAsia="en-CA"/>
                </w:rPr>
                <w:id w:val="-1081448137"/>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55FC451B" w14:textId="41EDDCA3" w:rsidR="00F013FC" w:rsidRDefault="00000000" w:rsidP="00F013FC">
            <w:pPr>
              <w:jc w:val="center"/>
              <w:rPr>
                <w:lang w:eastAsia="en-CA"/>
              </w:rPr>
            </w:pPr>
            <w:sdt>
              <w:sdtPr>
                <w:rPr>
                  <w:lang w:eastAsia="en-CA"/>
                </w:rPr>
                <w:id w:val="-558564188"/>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49F3FE37" w14:textId="01E3CA3E" w:rsidR="00F013FC" w:rsidRDefault="00000000" w:rsidP="00F013FC">
            <w:pPr>
              <w:jc w:val="center"/>
              <w:rPr>
                <w:lang w:eastAsia="en-CA"/>
              </w:rPr>
            </w:pPr>
            <w:sdt>
              <w:sdtPr>
                <w:rPr>
                  <w:lang w:eastAsia="en-CA"/>
                </w:rPr>
                <w:id w:val="-2022852042"/>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306C62EA" w14:textId="77777777" w:rsidR="00F013FC" w:rsidRDefault="00F013FC" w:rsidP="00F013FC">
            <w:pPr>
              <w:jc w:val="center"/>
              <w:rPr>
                <w:lang w:eastAsia="en-CA"/>
              </w:rPr>
            </w:pPr>
          </w:p>
        </w:tc>
        <w:tc>
          <w:tcPr>
            <w:tcW w:w="3288" w:type="dxa"/>
            <w:shd w:val="clear" w:color="auto" w:fill="F2F2F2" w:themeFill="background1" w:themeFillShade="F2"/>
          </w:tcPr>
          <w:p w14:paraId="491B8A2B" w14:textId="77777777" w:rsidR="00F013FC" w:rsidRDefault="00F013FC" w:rsidP="00F013FC">
            <w:pPr>
              <w:rPr>
                <w:lang w:eastAsia="en-CA"/>
              </w:rPr>
            </w:pPr>
          </w:p>
        </w:tc>
      </w:tr>
      <w:tr w:rsidR="00F013FC" w14:paraId="62E0AFAF" w14:textId="77777777" w:rsidTr="00DD2645">
        <w:tc>
          <w:tcPr>
            <w:tcW w:w="3060" w:type="dxa"/>
            <w:shd w:val="clear" w:color="auto" w:fill="F2F2F2" w:themeFill="background1" w:themeFillShade="F2"/>
          </w:tcPr>
          <w:p w14:paraId="7DF26E7D" w14:textId="7EDF3690" w:rsidR="00F013FC" w:rsidRDefault="00F013FC" w:rsidP="00F013FC">
            <w:pPr>
              <w:rPr>
                <w:lang w:eastAsia="en-CA"/>
              </w:rPr>
            </w:pPr>
            <w:r w:rsidRPr="00E75D62">
              <w:t xml:space="preserve">CORR 3D </w:t>
            </w:r>
            <w:r w:rsidRPr="00E75D62">
              <w:rPr>
                <w:rFonts w:ascii="Cambria Math" w:hAnsi="Cambria Math" w:cs="Cambria Math"/>
              </w:rPr>
              <w:t>‐</w:t>
            </w:r>
            <w:r w:rsidRPr="00E75D62">
              <w:t>OUTSIDE 302 HORN/STROBE - STROBE TEST</w:t>
            </w:r>
          </w:p>
        </w:tc>
        <w:tc>
          <w:tcPr>
            <w:tcW w:w="907" w:type="dxa"/>
            <w:shd w:val="clear" w:color="auto" w:fill="F2F2F2" w:themeFill="background1" w:themeFillShade="F2"/>
            <w:vAlign w:val="center"/>
          </w:tcPr>
          <w:p w14:paraId="58859A3C" w14:textId="77777777" w:rsidR="00F013FC" w:rsidRDefault="00F013FC" w:rsidP="00F013FC">
            <w:pPr>
              <w:rPr>
                <w:lang w:eastAsia="en-CA"/>
              </w:rPr>
            </w:pPr>
          </w:p>
        </w:tc>
        <w:tc>
          <w:tcPr>
            <w:tcW w:w="686" w:type="dxa"/>
            <w:shd w:val="clear" w:color="auto" w:fill="F2F2F2" w:themeFill="background1" w:themeFillShade="F2"/>
          </w:tcPr>
          <w:p w14:paraId="187ACE22" w14:textId="2D392A5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A42BC21" w14:textId="77777777" w:rsidR="00F013FC" w:rsidRDefault="00F013FC" w:rsidP="00F013FC">
            <w:pPr>
              <w:jc w:val="center"/>
              <w:rPr>
                <w:lang w:eastAsia="en-CA"/>
              </w:rPr>
            </w:pPr>
          </w:p>
        </w:tc>
        <w:tc>
          <w:tcPr>
            <w:tcW w:w="1101" w:type="dxa"/>
            <w:shd w:val="clear" w:color="auto" w:fill="F2F2F2" w:themeFill="background1" w:themeFillShade="F2"/>
          </w:tcPr>
          <w:p w14:paraId="2D38064C" w14:textId="77777777" w:rsidR="00F013FC" w:rsidRDefault="00F013FC" w:rsidP="00F013FC">
            <w:pPr>
              <w:jc w:val="center"/>
              <w:rPr>
                <w:lang w:eastAsia="en-CA"/>
              </w:rPr>
            </w:pPr>
          </w:p>
        </w:tc>
        <w:tc>
          <w:tcPr>
            <w:tcW w:w="850" w:type="dxa"/>
            <w:shd w:val="clear" w:color="auto" w:fill="F2F2F2" w:themeFill="background1" w:themeFillShade="F2"/>
            <w:vAlign w:val="center"/>
          </w:tcPr>
          <w:p w14:paraId="59564FF3" w14:textId="77777777" w:rsidR="00F013FC" w:rsidRDefault="00F013FC" w:rsidP="00F013FC">
            <w:pPr>
              <w:jc w:val="center"/>
              <w:rPr>
                <w:lang w:eastAsia="en-CA"/>
              </w:rPr>
            </w:pPr>
          </w:p>
        </w:tc>
        <w:tc>
          <w:tcPr>
            <w:tcW w:w="448" w:type="dxa"/>
            <w:shd w:val="clear" w:color="auto" w:fill="F2F2F2" w:themeFill="background1" w:themeFillShade="F2"/>
          </w:tcPr>
          <w:p w14:paraId="5F45FBE9" w14:textId="03E0734C" w:rsidR="00F013FC" w:rsidRDefault="00000000" w:rsidP="00F013FC">
            <w:pPr>
              <w:jc w:val="center"/>
              <w:rPr>
                <w:lang w:eastAsia="en-CA"/>
              </w:rPr>
            </w:pPr>
            <w:sdt>
              <w:sdtPr>
                <w:rPr>
                  <w:lang w:eastAsia="en-CA"/>
                </w:rPr>
                <w:id w:val="-124236826"/>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1ADE034C" w14:textId="77777777" w:rsidR="00F013FC" w:rsidRDefault="00F013FC" w:rsidP="00F013FC">
            <w:pPr>
              <w:jc w:val="center"/>
              <w:rPr>
                <w:lang w:eastAsia="en-CA"/>
              </w:rPr>
            </w:pPr>
          </w:p>
        </w:tc>
        <w:tc>
          <w:tcPr>
            <w:tcW w:w="448" w:type="dxa"/>
            <w:shd w:val="clear" w:color="auto" w:fill="F2F2F2" w:themeFill="background1" w:themeFillShade="F2"/>
          </w:tcPr>
          <w:p w14:paraId="5231326E" w14:textId="5A124A10" w:rsidR="00F013FC" w:rsidRDefault="00000000" w:rsidP="00F013FC">
            <w:pPr>
              <w:jc w:val="center"/>
              <w:rPr>
                <w:lang w:eastAsia="en-CA"/>
              </w:rPr>
            </w:pPr>
            <w:sdt>
              <w:sdtPr>
                <w:rPr>
                  <w:lang w:eastAsia="en-CA"/>
                </w:rPr>
                <w:id w:val="194502282"/>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44688C2A" w14:textId="03C80478" w:rsidR="00F013FC" w:rsidRDefault="00000000" w:rsidP="00F013FC">
            <w:pPr>
              <w:jc w:val="center"/>
              <w:rPr>
                <w:lang w:eastAsia="en-CA"/>
              </w:rPr>
            </w:pPr>
            <w:sdt>
              <w:sdtPr>
                <w:rPr>
                  <w:lang w:eastAsia="en-CA"/>
                </w:rPr>
                <w:id w:val="-1167390207"/>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79D5F7CD" w14:textId="7F09DC49" w:rsidR="00F013FC" w:rsidRDefault="00000000" w:rsidP="00F013FC">
            <w:pPr>
              <w:jc w:val="center"/>
              <w:rPr>
                <w:lang w:eastAsia="en-CA"/>
              </w:rPr>
            </w:pPr>
            <w:sdt>
              <w:sdtPr>
                <w:rPr>
                  <w:lang w:eastAsia="en-CA"/>
                </w:rPr>
                <w:id w:val="899951060"/>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20907DCB" w14:textId="77777777" w:rsidR="00F013FC" w:rsidRDefault="00F013FC" w:rsidP="00F013FC">
            <w:pPr>
              <w:jc w:val="center"/>
              <w:rPr>
                <w:lang w:eastAsia="en-CA"/>
              </w:rPr>
            </w:pPr>
          </w:p>
        </w:tc>
        <w:tc>
          <w:tcPr>
            <w:tcW w:w="3288" w:type="dxa"/>
            <w:shd w:val="clear" w:color="auto" w:fill="F2F2F2" w:themeFill="background1" w:themeFillShade="F2"/>
          </w:tcPr>
          <w:p w14:paraId="62369435" w14:textId="77777777" w:rsidR="00F013FC" w:rsidRDefault="00F013FC" w:rsidP="00F013FC">
            <w:pPr>
              <w:rPr>
                <w:lang w:eastAsia="en-CA"/>
              </w:rPr>
            </w:pPr>
          </w:p>
        </w:tc>
      </w:tr>
      <w:tr w:rsidR="00F013FC" w14:paraId="0B6E8E34" w14:textId="77777777" w:rsidTr="00DD2645">
        <w:tc>
          <w:tcPr>
            <w:tcW w:w="3060" w:type="dxa"/>
            <w:shd w:val="clear" w:color="auto" w:fill="F2F2F2" w:themeFill="background1" w:themeFillShade="F2"/>
          </w:tcPr>
          <w:p w14:paraId="60C0C522" w14:textId="4969137A" w:rsidR="00F013FC" w:rsidRDefault="00F013FC" w:rsidP="00F013FC">
            <w:pPr>
              <w:rPr>
                <w:lang w:eastAsia="en-CA"/>
              </w:rPr>
            </w:pPr>
            <w:r w:rsidRPr="00E75D62">
              <w:t xml:space="preserve">CORR 3C </w:t>
            </w:r>
            <w:r w:rsidRPr="00E75D62">
              <w:rPr>
                <w:rFonts w:ascii="Cambria Math" w:hAnsi="Cambria Math" w:cs="Cambria Math"/>
              </w:rPr>
              <w:t>‐</w:t>
            </w:r>
            <w:r w:rsidRPr="00E75D62">
              <w:t>OUTSIDE 301A HORN/STROBE - HORN TEST</w:t>
            </w:r>
          </w:p>
        </w:tc>
        <w:tc>
          <w:tcPr>
            <w:tcW w:w="907" w:type="dxa"/>
            <w:shd w:val="clear" w:color="auto" w:fill="F2F2F2" w:themeFill="background1" w:themeFillShade="F2"/>
            <w:vAlign w:val="center"/>
          </w:tcPr>
          <w:p w14:paraId="5E578D28" w14:textId="77777777" w:rsidR="00F013FC" w:rsidRDefault="00F013FC" w:rsidP="00F013FC">
            <w:pPr>
              <w:rPr>
                <w:lang w:eastAsia="en-CA"/>
              </w:rPr>
            </w:pPr>
          </w:p>
        </w:tc>
        <w:tc>
          <w:tcPr>
            <w:tcW w:w="686" w:type="dxa"/>
            <w:shd w:val="clear" w:color="auto" w:fill="F2F2F2" w:themeFill="background1" w:themeFillShade="F2"/>
          </w:tcPr>
          <w:p w14:paraId="5FCF0F45" w14:textId="0519905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589BECE" w14:textId="77777777" w:rsidR="00F013FC" w:rsidRDefault="00F013FC" w:rsidP="00F013FC">
            <w:pPr>
              <w:jc w:val="center"/>
              <w:rPr>
                <w:lang w:eastAsia="en-CA"/>
              </w:rPr>
            </w:pPr>
          </w:p>
        </w:tc>
        <w:tc>
          <w:tcPr>
            <w:tcW w:w="1101" w:type="dxa"/>
            <w:shd w:val="clear" w:color="auto" w:fill="F2F2F2" w:themeFill="background1" w:themeFillShade="F2"/>
          </w:tcPr>
          <w:p w14:paraId="3069BE87" w14:textId="77777777" w:rsidR="00F013FC" w:rsidRDefault="00F013FC" w:rsidP="00F013FC">
            <w:pPr>
              <w:jc w:val="center"/>
              <w:rPr>
                <w:lang w:eastAsia="en-CA"/>
              </w:rPr>
            </w:pPr>
          </w:p>
        </w:tc>
        <w:tc>
          <w:tcPr>
            <w:tcW w:w="850" w:type="dxa"/>
            <w:shd w:val="clear" w:color="auto" w:fill="F2F2F2" w:themeFill="background1" w:themeFillShade="F2"/>
            <w:vAlign w:val="center"/>
          </w:tcPr>
          <w:p w14:paraId="63BF04C7" w14:textId="77777777" w:rsidR="00F013FC" w:rsidRDefault="00F013FC" w:rsidP="00F013FC">
            <w:pPr>
              <w:jc w:val="center"/>
              <w:rPr>
                <w:lang w:eastAsia="en-CA"/>
              </w:rPr>
            </w:pPr>
          </w:p>
        </w:tc>
        <w:tc>
          <w:tcPr>
            <w:tcW w:w="448" w:type="dxa"/>
            <w:shd w:val="clear" w:color="auto" w:fill="F2F2F2" w:themeFill="background1" w:themeFillShade="F2"/>
          </w:tcPr>
          <w:p w14:paraId="322727ED" w14:textId="38CC98B9" w:rsidR="00F013FC" w:rsidRDefault="00000000" w:rsidP="00F013FC">
            <w:pPr>
              <w:jc w:val="center"/>
              <w:rPr>
                <w:lang w:eastAsia="en-CA"/>
              </w:rPr>
            </w:pPr>
            <w:sdt>
              <w:sdtPr>
                <w:rPr>
                  <w:lang w:eastAsia="en-CA"/>
                </w:rPr>
                <w:id w:val="-1452858334"/>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23337C93" w14:textId="77777777" w:rsidR="00F013FC" w:rsidRDefault="00F013FC" w:rsidP="00F013FC">
            <w:pPr>
              <w:jc w:val="center"/>
              <w:rPr>
                <w:lang w:eastAsia="en-CA"/>
              </w:rPr>
            </w:pPr>
          </w:p>
        </w:tc>
        <w:tc>
          <w:tcPr>
            <w:tcW w:w="448" w:type="dxa"/>
            <w:shd w:val="clear" w:color="auto" w:fill="F2F2F2" w:themeFill="background1" w:themeFillShade="F2"/>
          </w:tcPr>
          <w:p w14:paraId="093EE634" w14:textId="27832A67" w:rsidR="00F013FC" w:rsidRDefault="00000000" w:rsidP="00F013FC">
            <w:pPr>
              <w:jc w:val="center"/>
              <w:rPr>
                <w:lang w:eastAsia="en-CA"/>
              </w:rPr>
            </w:pPr>
            <w:sdt>
              <w:sdtPr>
                <w:rPr>
                  <w:lang w:eastAsia="en-CA"/>
                </w:rPr>
                <w:id w:val="358630288"/>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4D12015A" w14:textId="2376B4EF" w:rsidR="00F013FC" w:rsidRDefault="00000000" w:rsidP="00F013FC">
            <w:pPr>
              <w:jc w:val="center"/>
              <w:rPr>
                <w:lang w:eastAsia="en-CA"/>
              </w:rPr>
            </w:pPr>
            <w:sdt>
              <w:sdtPr>
                <w:rPr>
                  <w:lang w:eastAsia="en-CA"/>
                </w:rPr>
                <w:id w:val="1455375929"/>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46CAB6D5" w14:textId="5F7D9735" w:rsidR="00F013FC" w:rsidRDefault="00000000" w:rsidP="00F013FC">
            <w:pPr>
              <w:jc w:val="center"/>
              <w:rPr>
                <w:lang w:eastAsia="en-CA"/>
              </w:rPr>
            </w:pPr>
            <w:sdt>
              <w:sdtPr>
                <w:rPr>
                  <w:lang w:eastAsia="en-CA"/>
                </w:rPr>
                <w:id w:val="1890144125"/>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69D4DAC0" w14:textId="77777777" w:rsidR="00F013FC" w:rsidRDefault="00F013FC" w:rsidP="00F013FC">
            <w:pPr>
              <w:jc w:val="center"/>
              <w:rPr>
                <w:lang w:eastAsia="en-CA"/>
              </w:rPr>
            </w:pPr>
          </w:p>
        </w:tc>
        <w:tc>
          <w:tcPr>
            <w:tcW w:w="3288" w:type="dxa"/>
            <w:shd w:val="clear" w:color="auto" w:fill="F2F2F2" w:themeFill="background1" w:themeFillShade="F2"/>
          </w:tcPr>
          <w:p w14:paraId="25D8DBA2" w14:textId="77777777" w:rsidR="00F013FC" w:rsidRDefault="00F013FC" w:rsidP="00F013FC">
            <w:pPr>
              <w:rPr>
                <w:lang w:eastAsia="en-CA"/>
              </w:rPr>
            </w:pPr>
          </w:p>
        </w:tc>
      </w:tr>
      <w:tr w:rsidR="00F013FC" w14:paraId="3D954B3F" w14:textId="77777777" w:rsidTr="00DD2645">
        <w:tc>
          <w:tcPr>
            <w:tcW w:w="3060" w:type="dxa"/>
            <w:shd w:val="clear" w:color="auto" w:fill="F2F2F2" w:themeFill="background1" w:themeFillShade="F2"/>
          </w:tcPr>
          <w:p w14:paraId="2B5204C8" w14:textId="798A8954" w:rsidR="00F013FC" w:rsidRDefault="00F013FC" w:rsidP="00F013FC">
            <w:pPr>
              <w:rPr>
                <w:lang w:eastAsia="en-CA"/>
              </w:rPr>
            </w:pPr>
            <w:r w:rsidRPr="00E75D62">
              <w:t xml:space="preserve">CORR 3C </w:t>
            </w:r>
            <w:r w:rsidRPr="00E75D62">
              <w:rPr>
                <w:rFonts w:ascii="Cambria Math" w:hAnsi="Cambria Math" w:cs="Cambria Math"/>
              </w:rPr>
              <w:t>‐</w:t>
            </w:r>
            <w:r w:rsidRPr="00E75D62">
              <w:t>OUTSIDE 301A HORN/STROBE - STROBE TEST</w:t>
            </w:r>
          </w:p>
        </w:tc>
        <w:tc>
          <w:tcPr>
            <w:tcW w:w="907" w:type="dxa"/>
            <w:shd w:val="clear" w:color="auto" w:fill="F2F2F2" w:themeFill="background1" w:themeFillShade="F2"/>
            <w:vAlign w:val="center"/>
          </w:tcPr>
          <w:p w14:paraId="048E46B9" w14:textId="77777777" w:rsidR="00F013FC" w:rsidRDefault="00F013FC" w:rsidP="00F013FC">
            <w:pPr>
              <w:rPr>
                <w:lang w:eastAsia="en-CA"/>
              </w:rPr>
            </w:pPr>
          </w:p>
        </w:tc>
        <w:tc>
          <w:tcPr>
            <w:tcW w:w="686" w:type="dxa"/>
            <w:shd w:val="clear" w:color="auto" w:fill="F2F2F2" w:themeFill="background1" w:themeFillShade="F2"/>
          </w:tcPr>
          <w:p w14:paraId="613BE76B" w14:textId="40C3197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229E743" w14:textId="77777777" w:rsidR="00F013FC" w:rsidRDefault="00F013FC" w:rsidP="00F013FC">
            <w:pPr>
              <w:jc w:val="center"/>
              <w:rPr>
                <w:lang w:eastAsia="en-CA"/>
              </w:rPr>
            </w:pPr>
          </w:p>
        </w:tc>
        <w:tc>
          <w:tcPr>
            <w:tcW w:w="1101" w:type="dxa"/>
            <w:shd w:val="clear" w:color="auto" w:fill="F2F2F2" w:themeFill="background1" w:themeFillShade="F2"/>
          </w:tcPr>
          <w:p w14:paraId="2C99C4B1" w14:textId="77777777" w:rsidR="00F013FC" w:rsidRDefault="00F013FC" w:rsidP="00F013FC">
            <w:pPr>
              <w:jc w:val="center"/>
              <w:rPr>
                <w:lang w:eastAsia="en-CA"/>
              </w:rPr>
            </w:pPr>
          </w:p>
        </w:tc>
        <w:tc>
          <w:tcPr>
            <w:tcW w:w="850" w:type="dxa"/>
            <w:shd w:val="clear" w:color="auto" w:fill="F2F2F2" w:themeFill="background1" w:themeFillShade="F2"/>
            <w:vAlign w:val="center"/>
          </w:tcPr>
          <w:p w14:paraId="221B7B7E" w14:textId="77777777" w:rsidR="00F013FC" w:rsidRDefault="00F013FC" w:rsidP="00F013FC">
            <w:pPr>
              <w:jc w:val="center"/>
              <w:rPr>
                <w:lang w:eastAsia="en-CA"/>
              </w:rPr>
            </w:pPr>
          </w:p>
        </w:tc>
        <w:tc>
          <w:tcPr>
            <w:tcW w:w="448" w:type="dxa"/>
            <w:shd w:val="clear" w:color="auto" w:fill="F2F2F2" w:themeFill="background1" w:themeFillShade="F2"/>
          </w:tcPr>
          <w:p w14:paraId="135D454D" w14:textId="61FCA921" w:rsidR="00F013FC" w:rsidRDefault="00000000" w:rsidP="00F013FC">
            <w:pPr>
              <w:jc w:val="center"/>
              <w:rPr>
                <w:lang w:eastAsia="en-CA"/>
              </w:rPr>
            </w:pPr>
            <w:sdt>
              <w:sdtPr>
                <w:rPr>
                  <w:lang w:eastAsia="en-CA"/>
                </w:rPr>
                <w:id w:val="941036045"/>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7C385B1C" w14:textId="77777777" w:rsidR="00F013FC" w:rsidRDefault="00F013FC" w:rsidP="00F013FC">
            <w:pPr>
              <w:jc w:val="center"/>
              <w:rPr>
                <w:lang w:eastAsia="en-CA"/>
              </w:rPr>
            </w:pPr>
          </w:p>
        </w:tc>
        <w:tc>
          <w:tcPr>
            <w:tcW w:w="448" w:type="dxa"/>
            <w:shd w:val="clear" w:color="auto" w:fill="F2F2F2" w:themeFill="background1" w:themeFillShade="F2"/>
          </w:tcPr>
          <w:p w14:paraId="190C2D99" w14:textId="28DA00BF" w:rsidR="00F013FC" w:rsidRDefault="00000000" w:rsidP="00F013FC">
            <w:pPr>
              <w:jc w:val="center"/>
              <w:rPr>
                <w:lang w:eastAsia="en-CA"/>
              </w:rPr>
            </w:pPr>
            <w:sdt>
              <w:sdtPr>
                <w:rPr>
                  <w:lang w:eastAsia="en-CA"/>
                </w:rPr>
                <w:id w:val="-604197778"/>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033DF3C5" w14:textId="008155E8" w:rsidR="00F013FC" w:rsidRDefault="00000000" w:rsidP="00F013FC">
            <w:pPr>
              <w:jc w:val="center"/>
              <w:rPr>
                <w:lang w:eastAsia="en-CA"/>
              </w:rPr>
            </w:pPr>
            <w:sdt>
              <w:sdtPr>
                <w:rPr>
                  <w:lang w:eastAsia="en-CA"/>
                </w:rPr>
                <w:id w:val="940569253"/>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7ABD6DFB" w14:textId="645391EE" w:rsidR="00F013FC" w:rsidRDefault="00000000" w:rsidP="00F013FC">
            <w:pPr>
              <w:jc w:val="center"/>
              <w:rPr>
                <w:lang w:eastAsia="en-CA"/>
              </w:rPr>
            </w:pPr>
            <w:sdt>
              <w:sdtPr>
                <w:rPr>
                  <w:lang w:eastAsia="en-CA"/>
                </w:rPr>
                <w:id w:val="-532887941"/>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503136D6" w14:textId="77777777" w:rsidR="00F013FC" w:rsidRDefault="00F013FC" w:rsidP="00F013FC">
            <w:pPr>
              <w:jc w:val="center"/>
              <w:rPr>
                <w:lang w:eastAsia="en-CA"/>
              </w:rPr>
            </w:pPr>
          </w:p>
        </w:tc>
        <w:tc>
          <w:tcPr>
            <w:tcW w:w="3288" w:type="dxa"/>
            <w:shd w:val="clear" w:color="auto" w:fill="F2F2F2" w:themeFill="background1" w:themeFillShade="F2"/>
          </w:tcPr>
          <w:p w14:paraId="0B119BDE" w14:textId="77777777" w:rsidR="00F013FC" w:rsidRDefault="00F013FC" w:rsidP="00F013FC">
            <w:pPr>
              <w:rPr>
                <w:lang w:eastAsia="en-CA"/>
              </w:rPr>
            </w:pPr>
          </w:p>
        </w:tc>
      </w:tr>
      <w:tr w:rsidR="00F013FC" w14:paraId="6DD8CE0D" w14:textId="77777777" w:rsidTr="00DD2645">
        <w:tc>
          <w:tcPr>
            <w:tcW w:w="3060" w:type="dxa"/>
            <w:shd w:val="clear" w:color="auto" w:fill="F2F2F2" w:themeFill="background1" w:themeFillShade="F2"/>
          </w:tcPr>
          <w:p w14:paraId="23748130" w14:textId="2AB99E24" w:rsidR="00F013FC" w:rsidRDefault="00F013FC" w:rsidP="00F013FC">
            <w:pPr>
              <w:rPr>
                <w:lang w:eastAsia="en-CA"/>
              </w:rPr>
            </w:pPr>
            <w:r w:rsidRPr="00E75D62">
              <w:t>CORR 3C – EXIT HORN/STROBE - HORN TEST</w:t>
            </w:r>
          </w:p>
        </w:tc>
        <w:tc>
          <w:tcPr>
            <w:tcW w:w="907" w:type="dxa"/>
            <w:shd w:val="clear" w:color="auto" w:fill="F2F2F2" w:themeFill="background1" w:themeFillShade="F2"/>
            <w:vAlign w:val="center"/>
          </w:tcPr>
          <w:p w14:paraId="478CC4FC" w14:textId="77777777" w:rsidR="00F013FC" w:rsidRDefault="00F013FC" w:rsidP="00F013FC">
            <w:pPr>
              <w:rPr>
                <w:lang w:eastAsia="en-CA"/>
              </w:rPr>
            </w:pPr>
          </w:p>
        </w:tc>
        <w:tc>
          <w:tcPr>
            <w:tcW w:w="686" w:type="dxa"/>
            <w:shd w:val="clear" w:color="auto" w:fill="F2F2F2" w:themeFill="background1" w:themeFillShade="F2"/>
          </w:tcPr>
          <w:p w14:paraId="7E6DDA60" w14:textId="17B3FAF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75F851E" w14:textId="77777777" w:rsidR="00F013FC" w:rsidRDefault="00F013FC" w:rsidP="00F013FC">
            <w:pPr>
              <w:jc w:val="center"/>
              <w:rPr>
                <w:lang w:eastAsia="en-CA"/>
              </w:rPr>
            </w:pPr>
          </w:p>
        </w:tc>
        <w:tc>
          <w:tcPr>
            <w:tcW w:w="1101" w:type="dxa"/>
            <w:shd w:val="clear" w:color="auto" w:fill="F2F2F2" w:themeFill="background1" w:themeFillShade="F2"/>
          </w:tcPr>
          <w:p w14:paraId="0682ADA3" w14:textId="77777777" w:rsidR="00F013FC" w:rsidRDefault="00F013FC" w:rsidP="00F013FC">
            <w:pPr>
              <w:jc w:val="center"/>
              <w:rPr>
                <w:lang w:eastAsia="en-CA"/>
              </w:rPr>
            </w:pPr>
          </w:p>
        </w:tc>
        <w:tc>
          <w:tcPr>
            <w:tcW w:w="850" w:type="dxa"/>
            <w:shd w:val="clear" w:color="auto" w:fill="F2F2F2" w:themeFill="background1" w:themeFillShade="F2"/>
            <w:vAlign w:val="center"/>
          </w:tcPr>
          <w:p w14:paraId="5E4C029B" w14:textId="77777777" w:rsidR="00F013FC" w:rsidRDefault="00F013FC" w:rsidP="00F013FC">
            <w:pPr>
              <w:jc w:val="center"/>
              <w:rPr>
                <w:lang w:eastAsia="en-CA"/>
              </w:rPr>
            </w:pPr>
          </w:p>
        </w:tc>
        <w:tc>
          <w:tcPr>
            <w:tcW w:w="448" w:type="dxa"/>
            <w:shd w:val="clear" w:color="auto" w:fill="F2F2F2" w:themeFill="background1" w:themeFillShade="F2"/>
          </w:tcPr>
          <w:p w14:paraId="250CDD96" w14:textId="6476C582" w:rsidR="00F013FC" w:rsidRDefault="00000000" w:rsidP="00F013FC">
            <w:pPr>
              <w:jc w:val="center"/>
              <w:rPr>
                <w:lang w:eastAsia="en-CA"/>
              </w:rPr>
            </w:pPr>
            <w:sdt>
              <w:sdtPr>
                <w:rPr>
                  <w:lang w:eastAsia="en-CA"/>
                </w:rPr>
                <w:id w:val="1776438878"/>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799D7ED5" w14:textId="77777777" w:rsidR="00F013FC" w:rsidRDefault="00F013FC" w:rsidP="00F013FC">
            <w:pPr>
              <w:jc w:val="center"/>
              <w:rPr>
                <w:lang w:eastAsia="en-CA"/>
              </w:rPr>
            </w:pPr>
          </w:p>
        </w:tc>
        <w:tc>
          <w:tcPr>
            <w:tcW w:w="448" w:type="dxa"/>
            <w:shd w:val="clear" w:color="auto" w:fill="F2F2F2" w:themeFill="background1" w:themeFillShade="F2"/>
          </w:tcPr>
          <w:p w14:paraId="2A17AC30" w14:textId="1A94671B" w:rsidR="00F013FC" w:rsidRDefault="00000000" w:rsidP="00F013FC">
            <w:pPr>
              <w:jc w:val="center"/>
              <w:rPr>
                <w:lang w:eastAsia="en-CA"/>
              </w:rPr>
            </w:pPr>
            <w:sdt>
              <w:sdtPr>
                <w:rPr>
                  <w:lang w:eastAsia="en-CA"/>
                </w:rPr>
                <w:id w:val="-1665776539"/>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69357C2F" w14:textId="06BEF966" w:rsidR="00F013FC" w:rsidRDefault="00000000" w:rsidP="00F013FC">
            <w:pPr>
              <w:jc w:val="center"/>
              <w:rPr>
                <w:lang w:eastAsia="en-CA"/>
              </w:rPr>
            </w:pPr>
            <w:sdt>
              <w:sdtPr>
                <w:rPr>
                  <w:lang w:eastAsia="en-CA"/>
                </w:rPr>
                <w:id w:val="-107894406"/>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43EA139B" w14:textId="5CFF6256" w:rsidR="00F013FC" w:rsidRDefault="00000000" w:rsidP="00F013FC">
            <w:pPr>
              <w:jc w:val="center"/>
              <w:rPr>
                <w:lang w:eastAsia="en-CA"/>
              </w:rPr>
            </w:pPr>
            <w:sdt>
              <w:sdtPr>
                <w:rPr>
                  <w:lang w:eastAsia="en-CA"/>
                </w:rPr>
                <w:id w:val="-366759760"/>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05FEF6CE" w14:textId="77777777" w:rsidR="00F013FC" w:rsidRDefault="00F013FC" w:rsidP="00F013FC">
            <w:pPr>
              <w:jc w:val="center"/>
              <w:rPr>
                <w:lang w:eastAsia="en-CA"/>
              </w:rPr>
            </w:pPr>
          </w:p>
        </w:tc>
        <w:tc>
          <w:tcPr>
            <w:tcW w:w="3288" w:type="dxa"/>
            <w:shd w:val="clear" w:color="auto" w:fill="F2F2F2" w:themeFill="background1" w:themeFillShade="F2"/>
          </w:tcPr>
          <w:p w14:paraId="214EF9FB" w14:textId="77777777" w:rsidR="00F013FC" w:rsidRDefault="00F013FC" w:rsidP="00F013FC">
            <w:pPr>
              <w:rPr>
                <w:lang w:eastAsia="en-CA"/>
              </w:rPr>
            </w:pPr>
          </w:p>
        </w:tc>
      </w:tr>
      <w:tr w:rsidR="00F013FC" w14:paraId="6EA4B875" w14:textId="77777777" w:rsidTr="00DD2645">
        <w:tc>
          <w:tcPr>
            <w:tcW w:w="3060" w:type="dxa"/>
            <w:shd w:val="clear" w:color="auto" w:fill="F2F2F2" w:themeFill="background1" w:themeFillShade="F2"/>
          </w:tcPr>
          <w:p w14:paraId="3165A795" w14:textId="1DB5398E" w:rsidR="00F013FC" w:rsidRDefault="00F013FC" w:rsidP="00F013FC">
            <w:pPr>
              <w:rPr>
                <w:lang w:eastAsia="en-CA"/>
              </w:rPr>
            </w:pPr>
            <w:r w:rsidRPr="00E75D62">
              <w:t>CORR 3C – EXIT HORN/STROBE - STROBE TEST</w:t>
            </w:r>
          </w:p>
        </w:tc>
        <w:tc>
          <w:tcPr>
            <w:tcW w:w="907" w:type="dxa"/>
            <w:shd w:val="clear" w:color="auto" w:fill="F2F2F2" w:themeFill="background1" w:themeFillShade="F2"/>
            <w:vAlign w:val="center"/>
          </w:tcPr>
          <w:p w14:paraId="23DAD779" w14:textId="77777777" w:rsidR="00F013FC" w:rsidRDefault="00F013FC" w:rsidP="00F013FC">
            <w:pPr>
              <w:rPr>
                <w:lang w:eastAsia="en-CA"/>
              </w:rPr>
            </w:pPr>
          </w:p>
        </w:tc>
        <w:tc>
          <w:tcPr>
            <w:tcW w:w="686" w:type="dxa"/>
            <w:shd w:val="clear" w:color="auto" w:fill="F2F2F2" w:themeFill="background1" w:themeFillShade="F2"/>
          </w:tcPr>
          <w:p w14:paraId="1D88F65B" w14:textId="6EAF935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A5FB9C8" w14:textId="77777777" w:rsidR="00F013FC" w:rsidRDefault="00F013FC" w:rsidP="00F013FC">
            <w:pPr>
              <w:jc w:val="center"/>
              <w:rPr>
                <w:lang w:eastAsia="en-CA"/>
              </w:rPr>
            </w:pPr>
          </w:p>
        </w:tc>
        <w:tc>
          <w:tcPr>
            <w:tcW w:w="1101" w:type="dxa"/>
            <w:shd w:val="clear" w:color="auto" w:fill="F2F2F2" w:themeFill="background1" w:themeFillShade="F2"/>
          </w:tcPr>
          <w:p w14:paraId="3566F464" w14:textId="77777777" w:rsidR="00F013FC" w:rsidRDefault="00F013FC" w:rsidP="00F013FC">
            <w:pPr>
              <w:jc w:val="center"/>
              <w:rPr>
                <w:lang w:eastAsia="en-CA"/>
              </w:rPr>
            </w:pPr>
          </w:p>
        </w:tc>
        <w:tc>
          <w:tcPr>
            <w:tcW w:w="850" w:type="dxa"/>
            <w:shd w:val="clear" w:color="auto" w:fill="F2F2F2" w:themeFill="background1" w:themeFillShade="F2"/>
            <w:vAlign w:val="center"/>
          </w:tcPr>
          <w:p w14:paraId="49BA65C9" w14:textId="77777777" w:rsidR="00F013FC" w:rsidRDefault="00F013FC" w:rsidP="00F013FC">
            <w:pPr>
              <w:jc w:val="center"/>
              <w:rPr>
                <w:lang w:eastAsia="en-CA"/>
              </w:rPr>
            </w:pPr>
          </w:p>
        </w:tc>
        <w:tc>
          <w:tcPr>
            <w:tcW w:w="448" w:type="dxa"/>
            <w:shd w:val="clear" w:color="auto" w:fill="F2F2F2" w:themeFill="background1" w:themeFillShade="F2"/>
          </w:tcPr>
          <w:p w14:paraId="0EDFB879" w14:textId="50D7E70B" w:rsidR="00F013FC" w:rsidRDefault="00000000" w:rsidP="00F013FC">
            <w:pPr>
              <w:jc w:val="center"/>
              <w:rPr>
                <w:lang w:eastAsia="en-CA"/>
              </w:rPr>
            </w:pPr>
            <w:sdt>
              <w:sdtPr>
                <w:rPr>
                  <w:lang w:eastAsia="en-CA"/>
                </w:rPr>
                <w:id w:val="1996989037"/>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37B4B560" w14:textId="77777777" w:rsidR="00F013FC" w:rsidRDefault="00F013FC" w:rsidP="00F013FC">
            <w:pPr>
              <w:jc w:val="center"/>
              <w:rPr>
                <w:lang w:eastAsia="en-CA"/>
              </w:rPr>
            </w:pPr>
          </w:p>
        </w:tc>
        <w:tc>
          <w:tcPr>
            <w:tcW w:w="448" w:type="dxa"/>
            <w:shd w:val="clear" w:color="auto" w:fill="F2F2F2" w:themeFill="background1" w:themeFillShade="F2"/>
          </w:tcPr>
          <w:p w14:paraId="2A9EFF4A" w14:textId="0B7CE8AA" w:rsidR="00F013FC" w:rsidRDefault="00000000" w:rsidP="00F013FC">
            <w:pPr>
              <w:jc w:val="center"/>
              <w:rPr>
                <w:lang w:eastAsia="en-CA"/>
              </w:rPr>
            </w:pPr>
            <w:sdt>
              <w:sdtPr>
                <w:rPr>
                  <w:lang w:eastAsia="en-CA"/>
                </w:rPr>
                <w:id w:val="-1803064850"/>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30B48470" w14:textId="5371BA6B" w:rsidR="00F013FC" w:rsidRDefault="00000000" w:rsidP="00F013FC">
            <w:pPr>
              <w:jc w:val="center"/>
              <w:rPr>
                <w:lang w:eastAsia="en-CA"/>
              </w:rPr>
            </w:pPr>
            <w:sdt>
              <w:sdtPr>
                <w:rPr>
                  <w:lang w:eastAsia="en-CA"/>
                </w:rPr>
                <w:id w:val="-823896229"/>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18498C44" w14:textId="5A539AC0" w:rsidR="00F013FC" w:rsidRDefault="00000000" w:rsidP="00F013FC">
            <w:pPr>
              <w:jc w:val="center"/>
              <w:rPr>
                <w:lang w:eastAsia="en-CA"/>
              </w:rPr>
            </w:pPr>
            <w:sdt>
              <w:sdtPr>
                <w:rPr>
                  <w:lang w:eastAsia="en-CA"/>
                </w:rPr>
                <w:id w:val="-1730615816"/>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5896BC6E" w14:textId="77777777" w:rsidR="00F013FC" w:rsidRDefault="00F013FC" w:rsidP="00F013FC">
            <w:pPr>
              <w:jc w:val="center"/>
              <w:rPr>
                <w:lang w:eastAsia="en-CA"/>
              </w:rPr>
            </w:pPr>
          </w:p>
        </w:tc>
        <w:tc>
          <w:tcPr>
            <w:tcW w:w="3288" w:type="dxa"/>
            <w:shd w:val="clear" w:color="auto" w:fill="F2F2F2" w:themeFill="background1" w:themeFillShade="F2"/>
          </w:tcPr>
          <w:p w14:paraId="29C7BCDA" w14:textId="77777777" w:rsidR="00F013FC" w:rsidRDefault="00F013FC" w:rsidP="00F013FC">
            <w:pPr>
              <w:rPr>
                <w:lang w:eastAsia="en-CA"/>
              </w:rPr>
            </w:pPr>
          </w:p>
        </w:tc>
      </w:tr>
      <w:tr w:rsidR="00F013FC" w14:paraId="3097B9E4" w14:textId="77777777" w:rsidTr="00DD2645">
        <w:tc>
          <w:tcPr>
            <w:tcW w:w="3060" w:type="dxa"/>
            <w:shd w:val="clear" w:color="auto" w:fill="F2F2F2" w:themeFill="background1" w:themeFillShade="F2"/>
          </w:tcPr>
          <w:p w14:paraId="4045425C" w14:textId="278981AB" w:rsidR="00F013FC" w:rsidRDefault="00F013FC" w:rsidP="00F013FC">
            <w:pPr>
              <w:rPr>
                <w:lang w:eastAsia="en-CA"/>
              </w:rPr>
            </w:pPr>
            <w:r w:rsidRPr="00E75D62">
              <w:t>ZONE 3 WEST LOADING DOCK HORN/STROBE - HORN TEST</w:t>
            </w:r>
          </w:p>
        </w:tc>
        <w:tc>
          <w:tcPr>
            <w:tcW w:w="907" w:type="dxa"/>
            <w:shd w:val="clear" w:color="auto" w:fill="F2F2F2" w:themeFill="background1" w:themeFillShade="F2"/>
            <w:vAlign w:val="center"/>
          </w:tcPr>
          <w:p w14:paraId="3C0FA5F4" w14:textId="77777777" w:rsidR="00F013FC" w:rsidRDefault="00F013FC" w:rsidP="00F013FC">
            <w:pPr>
              <w:rPr>
                <w:lang w:eastAsia="en-CA"/>
              </w:rPr>
            </w:pPr>
          </w:p>
        </w:tc>
        <w:tc>
          <w:tcPr>
            <w:tcW w:w="686" w:type="dxa"/>
            <w:shd w:val="clear" w:color="auto" w:fill="F2F2F2" w:themeFill="background1" w:themeFillShade="F2"/>
          </w:tcPr>
          <w:p w14:paraId="3F5E5603" w14:textId="60B3967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11678CC" w14:textId="77777777" w:rsidR="00F013FC" w:rsidRDefault="00F013FC" w:rsidP="00F013FC">
            <w:pPr>
              <w:jc w:val="center"/>
              <w:rPr>
                <w:lang w:eastAsia="en-CA"/>
              </w:rPr>
            </w:pPr>
          </w:p>
        </w:tc>
        <w:tc>
          <w:tcPr>
            <w:tcW w:w="1101" w:type="dxa"/>
            <w:shd w:val="clear" w:color="auto" w:fill="F2F2F2" w:themeFill="background1" w:themeFillShade="F2"/>
          </w:tcPr>
          <w:p w14:paraId="7624FD6D" w14:textId="77777777" w:rsidR="00F013FC" w:rsidRDefault="00F013FC" w:rsidP="00F013FC">
            <w:pPr>
              <w:jc w:val="center"/>
              <w:rPr>
                <w:lang w:eastAsia="en-CA"/>
              </w:rPr>
            </w:pPr>
          </w:p>
        </w:tc>
        <w:tc>
          <w:tcPr>
            <w:tcW w:w="850" w:type="dxa"/>
            <w:shd w:val="clear" w:color="auto" w:fill="F2F2F2" w:themeFill="background1" w:themeFillShade="F2"/>
            <w:vAlign w:val="center"/>
          </w:tcPr>
          <w:p w14:paraId="041B3E34" w14:textId="77777777" w:rsidR="00F013FC" w:rsidRDefault="00F013FC" w:rsidP="00F013FC">
            <w:pPr>
              <w:jc w:val="center"/>
              <w:rPr>
                <w:lang w:eastAsia="en-CA"/>
              </w:rPr>
            </w:pPr>
          </w:p>
        </w:tc>
        <w:tc>
          <w:tcPr>
            <w:tcW w:w="448" w:type="dxa"/>
            <w:shd w:val="clear" w:color="auto" w:fill="F2F2F2" w:themeFill="background1" w:themeFillShade="F2"/>
          </w:tcPr>
          <w:p w14:paraId="242E1142" w14:textId="123A90EC" w:rsidR="00F013FC" w:rsidRDefault="00000000" w:rsidP="00F013FC">
            <w:pPr>
              <w:jc w:val="center"/>
              <w:rPr>
                <w:lang w:eastAsia="en-CA"/>
              </w:rPr>
            </w:pPr>
            <w:sdt>
              <w:sdtPr>
                <w:rPr>
                  <w:lang w:eastAsia="en-CA"/>
                </w:rPr>
                <w:id w:val="193896759"/>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1658C594" w14:textId="77777777" w:rsidR="00F013FC" w:rsidRDefault="00F013FC" w:rsidP="00F013FC">
            <w:pPr>
              <w:jc w:val="center"/>
              <w:rPr>
                <w:lang w:eastAsia="en-CA"/>
              </w:rPr>
            </w:pPr>
          </w:p>
        </w:tc>
        <w:tc>
          <w:tcPr>
            <w:tcW w:w="448" w:type="dxa"/>
            <w:shd w:val="clear" w:color="auto" w:fill="F2F2F2" w:themeFill="background1" w:themeFillShade="F2"/>
          </w:tcPr>
          <w:p w14:paraId="66A085DF" w14:textId="034B194B" w:rsidR="00F013FC" w:rsidRDefault="00000000" w:rsidP="00F013FC">
            <w:pPr>
              <w:jc w:val="center"/>
              <w:rPr>
                <w:lang w:eastAsia="en-CA"/>
              </w:rPr>
            </w:pPr>
            <w:sdt>
              <w:sdtPr>
                <w:rPr>
                  <w:lang w:eastAsia="en-CA"/>
                </w:rPr>
                <w:id w:val="-1544752322"/>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373CA450" w14:textId="4BC2618E" w:rsidR="00F013FC" w:rsidRDefault="00000000" w:rsidP="00F013FC">
            <w:pPr>
              <w:jc w:val="center"/>
              <w:rPr>
                <w:lang w:eastAsia="en-CA"/>
              </w:rPr>
            </w:pPr>
            <w:sdt>
              <w:sdtPr>
                <w:rPr>
                  <w:lang w:eastAsia="en-CA"/>
                </w:rPr>
                <w:id w:val="-1710031448"/>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2C7864E9" w14:textId="4B0CB921" w:rsidR="00F013FC" w:rsidRDefault="00000000" w:rsidP="00F013FC">
            <w:pPr>
              <w:jc w:val="center"/>
              <w:rPr>
                <w:lang w:eastAsia="en-CA"/>
              </w:rPr>
            </w:pPr>
            <w:sdt>
              <w:sdtPr>
                <w:rPr>
                  <w:lang w:eastAsia="en-CA"/>
                </w:rPr>
                <w:id w:val="-1463261448"/>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21C3FBF0" w14:textId="77777777" w:rsidR="00F013FC" w:rsidRDefault="00F013FC" w:rsidP="00F013FC">
            <w:pPr>
              <w:jc w:val="center"/>
              <w:rPr>
                <w:lang w:eastAsia="en-CA"/>
              </w:rPr>
            </w:pPr>
          </w:p>
        </w:tc>
        <w:tc>
          <w:tcPr>
            <w:tcW w:w="3288" w:type="dxa"/>
            <w:shd w:val="clear" w:color="auto" w:fill="F2F2F2" w:themeFill="background1" w:themeFillShade="F2"/>
          </w:tcPr>
          <w:p w14:paraId="76A4EFFD" w14:textId="77777777" w:rsidR="00F013FC" w:rsidRDefault="00F013FC" w:rsidP="00F013FC">
            <w:pPr>
              <w:rPr>
                <w:lang w:eastAsia="en-CA"/>
              </w:rPr>
            </w:pPr>
          </w:p>
        </w:tc>
      </w:tr>
      <w:tr w:rsidR="00F013FC" w14:paraId="5408B0FE" w14:textId="77777777" w:rsidTr="00DD2645">
        <w:tc>
          <w:tcPr>
            <w:tcW w:w="3060" w:type="dxa"/>
            <w:shd w:val="clear" w:color="auto" w:fill="F2F2F2" w:themeFill="background1" w:themeFillShade="F2"/>
          </w:tcPr>
          <w:p w14:paraId="47C338C5" w14:textId="77784509" w:rsidR="00F013FC" w:rsidRDefault="00F013FC" w:rsidP="00F013FC">
            <w:pPr>
              <w:rPr>
                <w:lang w:eastAsia="en-CA"/>
              </w:rPr>
            </w:pPr>
            <w:r w:rsidRPr="00E75D62">
              <w:t>ZONE 3 WEST LOADING DOCK HORN/STROBE - STROBE TEST</w:t>
            </w:r>
          </w:p>
        </w:tc>
        <w:tc>
          <w:tcPr>
            <w:tcW w:w="907" w:type="dxa"/>
            <w:shd w:val="clear" w:color="auto" w:fill="F2F2F2" w:themeFill="background1" w:themeFillShade="F2"/>
            <w:vAlign w:val="center"/>
          </w:tcPr>
          <w:p w14:paraId="2765A859" w14:textId="77777777" w:rsidR="00F013FC" w:rsidRDefault="00F013FC" w:rsidP="00F013FC">
            <w:pPr>
              <w:rPr>
                <w:lang w:eastAsia="en-CA"/>
              </w:rPr>
            </w:pPr>
          </w:p>
        </w:tc>
        <w:tc>
          <w:tcPr>
            <w:tcW w:w="686" w:type="dxa"/>
            <w:shd w:val="clear" w:color="auto" w:fill="F2F2F2" w:themeFill="background1" w:themeFillShade="F2"/>
          </w:tcPr>
          <w:p w14:paraId="01F81C74" w14:textId="64A03FC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6683182" w14:textId="77777777" w:rsidR="00F013FC" w:rsidRDefault="00F013FC" w:rsidP="00F013FC">
            <w:pPr>
              <w:jc w:val="center"/>
              <w:rPr>
                <w:lang w:eastAsia="en-CA"/>
              </w:rPr>
            </w:pPr>
          </w:p>
        </w:tc>
        <w:tc>
          <w:tcPr>
            <w:tcW w:w="1101" w:type="dxa"/>
            <w:shd w:val="clear" w:color="auto" w:fill="F2F2F2" w:themeFill="background1" w:themeFillShade="F2"/>
          </w:tcPr>
          <w:p w14:paraId="064017E2" w14:textId="77777777" w:rsidR="00F013FC" w:rsidRDefault="00F013FC" w:rsidP="00F013FC">
            <w:pPr>
              <w:jc w:val="center"/>
              <w:rPr>
                <w:lang w:eastAsia="en-CA"/>
              </w:rPr>
            </w:pPr>
          </w:p>
        </w:tc>
        <w:tc>
          <w:tcPr>
            <w:tcW w:w="850" w:type="dxa"/>
            <w:shd w:val="clear" w:color="auto" w:fill="F2F2F2" w:themeFill="background1" w:themeFillShade="F2"/>
            <w:vAlign w:val="center"/>
          </w:tcPr>
          <w:p w14:paraId="63E0E070" w14:textId="77777777" w:rsidR="00F013FC" w:rsidRDefault="00F013FC" w:rsidP="00F013FC">
            <w:pPr>
              <w:jc w:val="center"/>
              <w:rPr>
                <w:lang w:eastAsia="en-CA"/>
              </w:rPr>
            </w:pPr>
          </w:p>
        </w:tc>
        <w:tc>
          <w:tcPr>
            <w:tcW w:w="448" w:type="dxa"/>
            <w:shd w:val="clear" w:color="auto" w:fill="F2F2F2" w:themeFill="background1" w:themeFillShade="F2"/>
          </w:tcPr>
          <w:p w14:paraId="450F1063" w14:textId="752D8D50" w:rsidR="00F013FC" w:rsidRDefault="00000000" w:rsidP="00F013FC">
            <w:pPr>
              <w:jc w:val="center"/>
              <w:rPr>
                <w:lang w:eastAsia="en-CA"/>
              </w:rPr>
            </w:pPr>
            <w:sdt>
              <w:sdtPr>
                <w:rPr>
                  <w:lang w:eastAsia="en-CA"/>
                </w:rPr>
                <w:id w:val="-676578225"/>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6DF48EC9" w14:textId="77777777" w:rsidR="00F013FC" w:rsidRDefault="00F013FC" w:rsidP="00F013FC">
            <w:pPr>
              <w:jc w:val="center"/>
              <w:rPr>
                <w:lang w:eastAsia="en-CA"/>
              </w:rPr>
            </w:pPr>
          </w:p>
        </w:tc>
        <w:tc>
          <w:tcPr>
            <w:tcW w:w="448" w:type="dxa"/>
            <w:shd w:val="clear" w:color="auto" w:fill="F2F2F2" w:themeFill="background1" w:themeFillShade="F2"/>
          </w:tcPr>
          <w:p w14:paraId="5A16B9A4" w14:textId="1D460FA5" w:rsidR="00F013FC" w:rsidRDefault="00000000" w:rsidP="00F013FC">
            <w:pPr>
              <w:jc w:val="center"/>
              <w:rPr>
                <w:lang w:eastAsia="en-CA"/>
              </w:rPr>
            </w:pPr>
            <w:sdt>
              <w:sdtPr>
                <w:rPr>
                  <w:lang w:eastAsia="en-CA"/>
                </w:rPr>
                <w:id w:val="-433365579"/>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34DCB5E6" w14:textId="2999995A" w:rsidR="00F013FC" w:rsidRDefault="00000000" w:rsidP="00F013FC">
            <w:pPr>
              <w:jc w:val="center"/>
              <w:rPr>
                <w:lang w:eastAsia="en-CA"/>
              </w:rPr>
            </w:pPr>
            <w:sdt>
              <w:sdtPr>
                <w:rPr>
                  <w:lang w:eastAsia="en-CA"/>
                </w:rPr>
                <w:id w:val="-162937845"/>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123B12EC" w14:textId="5680F2B6" w:rsidR="00F013FC" w:rsidRDefault="00000000" w:rsidP="00F013FC">
            <w:pPr>
              <w:jc w:val="center"/>
              <w:rPr>
                <w:lang w:eastAsia="en-CA"/>
              </w:rPr>
            </w:pPr>
            <w:sdt>
              <w:sdtPr>
                <w:rPr>
                  <w:lang w:eastAsia="en-CA"/>
                </w:rPr>
                <w:id w:val="-2075273444"/>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7F519D74" w14:textId="77777777" w:rsidR="00F013FC" w:rsidRDefault="00F013FC" w:rsidP="00F013FC">
            <w:pPr>
              <w:jc w:val="center"/>
              <w:rPr>
                <w:lang w:eastAsia="en-CA"/>
              </w:rPr>
            </w:pPr>
          </w:p>
        </w:tc>
        <w:tc>
          <w:tcPr>
            <w:tcW w:w="3288" w:type="dxa"/>
            <w:shd w:val="clear" w:color="auto" w:fill="F2F2F2" w:themeFill="background1" w:themeFillShade="F2"/>
          </w:tcPr>
          <w:p w14:paraId="79127468" w14:textId="77777777" w:rsidR="00F013FC" w:rsidRDefault="00F013FC" w:rsidP="00F013FC">
            <w:pPr>
              <w:rPr>
                <w:lang w:eastAsia="en-CA"/>
              </w:rPr>
            </w:pPr>
          </w:p>
        </w:tc>
      </w:tr>
      <w:tr w:rsidR="00F013FC" w14:paraId="0FD6F09E" w14:textId="77777777" w:rsidTr="00DD2645">
        <w:tc>
          <w:tcPr>
            <w:tcW w:w="3060" w:type="dxa"/>
            <w:shd w:val="clear" w:color="auto" w:fill="F2F2F2" w:themeFill="background1" w:themeFillShade="F2"/>
          </w:tcPr>
          <w:p w14:paraId="6C7AD9CF" w14:textId="210D769C" w:rsidR="00F013FC" w:rsidRDefault="00F013FC" w:rsidP="00F013FC">
            <w:pPr>
              <w:rPr>
                <w:lang w:eastAsia="en-CA"/>
              </w:rPr>
            </w:pPr>
            <w:r w:rsidRPr="00E75D62">
              <w:t xml:space="preserve">CORR 1A </w:t>
            </w:r>
            <w:r w:rsidRPr="00E75D62">
              <w:rPr>
                <w:rFonts w:ascii="Cambria Math" w:hAnsi="Cambria Math" w:cs="Cambria Math"/>
              </w:rPr>
              <w:t>‐</w:t>
            </w:r>
            <w:r w:rsidRPr="00E75D62">
              <w:t>NORTH HORN/STROBE - HORN TEST</w:t>
            </w:r>
          </w:p>
        </w:tc>
        <w:tc>
          <w:tcPr>
            <w:tcW w:w="907" w:type="dxa"/>
            <w:shd w:val="clear" w:color="auto" w:fill="F2F2F2" w:themeFill="background1" w:themeFillShade="F2"/>
            <w:vAlign w:val="center"/>
          </w:tcPr>
          <w:p w14:paraId="4002DCBA" w14:textId="77777777" w:rsidR="00F013FC" w:rsidRDefault="00F013FC" w:rsidP="00F013FC">
            <w:pPr>
              <w:rPr>
                <w:lang w:eastAsia="en-CA"/>
              </w:rPr>
            </w:pPr>
          </w:p>
        </w:tc>
        <w:tc>
          <w:tcPr>
            <w:tcW w:w="686" w:type="dxa"/>
            <w:shd w:val="clear" w:color="auto" w:fill="F2F2F2" w:themeFill="background1" w:themeFillShade="F2"/>
          </w:tcPr>
          <w:p w14:paraId="48DA8F3B" w14:textId="72BC7CE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3B5A51A" w14:textId="77777777" w:rsidR="00F013FC" w:rsidRDefault="00F013FC" w:rsidP="00F013FC">
            <w:pPr>
              <w:jc w:val="center"/>
              <w:rPr>
                <w:lang w:eastAsia="en-CA"/>
              </w:rPr>
            </w:pPr>
          </w:p>
        </w:tc>
        <w:tc>
          <w:tcPr>
            <w:tcW w:w="1101" w:type="dxa"/>
            <w:shd w:val="clear" w:color="auto" w:fill="F2F2F2" w:themeFill="background1" w:themeFillShade="F2"/>
          </w:tcPr>
          <w:p w14:paraId="6A8B81AD" w14:textId="77777777" w:rsidR="00F013FC" w:rsidRDefault="00F013FC" w:rsidP="00F013FC">
            <w:pPr>
              <w:jc w:val="center"/>
              <w:rPr>
                <w:lang w:eastAsia="en-CA"/>
              </w:rPr>
            </w:pPr>
          </w:p>
        </w:tc>
        <w:tc>
          <w:tcPr>
            <w:tcW w:w="850" w:type="dxa"/>
            <w:shd w:val="clear" w:color="auto" w:fill="F2F2F2" w:themeFill="background1" w:themeFillShade="F2"/>
            <w:vAlign w:val="center"/>
          </w:tcPr>
          <w:p w14:paraId="04FAC2A3" w14:textId="77777777" w:rsidR="00F013FC" w:rsidRDefault="00F013FC" w:rsidP="00F013FC">
            <w:pPr>
              <w:jc w:val="center"/>
              <w:rPr>
                <w:lang w:eastAsia="en-CA"/>
              </w:rPr>
            </w:pPr>
          </w:p>
        </w:tc>
        <w:tc>
          <w:tcPr>
            <w:tcW w:w="448" w:type="dxa"/>
            <w:shd w:val="clear" w:color="auto" w:fill="F2F2F2" w:themeFill="background1" w:themeFillShade="F2"/>
          </w:tcPr>
          <w:p w14:paraId="23099333" w14:textId="01F5B232" w:rsidR="00F013FC" w:rsidRDefault="00000000" w:rsidP="00F013FC">
            <w:pPr>
              <w:jc w:val="center"/>
              <w:rPr>
                <w:lang w:eastAsia="en-CA"/>
              </w:rPr>
            </w:pPr>
            <w:sdt>
              <w:sdtPr>
                <w:rPr>
                  <w:lang w:eastAsia="en-CA"/>
                </w:rPr>
                <w:id w:val="-551159004"/>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4160D6E8" w14:textId="77777777" w:rsidR="00F013FC" w:rsidRDefault="00F013FC" w:rsidP="00F013FC">
            <w:pPr>
              <w:jc w:val="center"/>
              <w:rPr>
                <w:lang w:eastAsia="en-CA"/>
              </w:rPr>
            </w:pPr>
          </w:p>
        </w:tc>
        <w:tc>
          <w:tcPr>
            <w:tcW w:w="448" w:type="dxa"/>
            <w:shd w:val="clear" w:color="auto" w:fill="F2F2F2" w:themeFill="background1" w:themeFillShade="F2"/>
          </w:tcPr>
          <w:p w14:paraId="3B2151C8" w14:textId="47E8901A" w:rsidR="00F013FC" w:rsidRDefault="00000000" w:rsidP="00F013FC">
            <w:pPr>
              <w:jc w:val="center"/>
              <w:rPr>
                <w:lang w:eastAsia="en-CA"/>
              </w:rPr>
            </w:pPr>
            <w:sdt>
              <w:sdtPr>
                <w:rPr>
                  <w:lang w:eastAsia="en-CA"/>
                </w:rPr>
                <w:id w:val="1202052832"/>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084B34C9" w14:textId="787569CA" w:rsidR="00F013FC" w:rsidRDefault="00000000" w:rsidP="00F013FC">
            <w:pPr>
              <w:jc w:val="center"/>
              <w:rPr>
                <w:lang w:eastAsia="en-CA"/>
              </w:rPr>
            </w:pPr>
            <w:sdt>
              <w:sdtPr>
                <w:rPr>
                  <w:lang w:eastAsia="en-CA"/>
                </w:rPr>
                <w:id w:val="154739215"/>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4834AF4D" w14:textId="0934AEEE" w:rsidR="00F013FC" w:rsidRDefault="00000000" w:rsidP="00F013FC">
            <w:pPr>
              <w:jc w:val="center"/>
              <w:rPr>
                <w:lang w:eastAsia="en-CA"/>
              </w:rPr>
            </w:pPr>
            <w:sdt>
              <w:sdtPr>
                <w:rPr>
                  <w:lang w:eastAsia="en-CA"/>
                </w:rPr>
                <w:id w:val="1473721410"/>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2836043A" w14:textId="77777777" w:rsidR="00F013FC" w:rsidRDefault="00F013FC" w:rsidP="00F013FC">
            <w:pPr>
              <w:jc w:val="center"/>
              <w:rPr>
                <w:lang w:eastAsia="en-CA"/>
              </w:rPr>
            </w:pPr>
          </w:p>
        </w:tc>
        <w:tc>
          <w:tcPr>
            <w:tcW w:w="3288" w:type="dxa"/>
            <w:shd w:val="clear" w:color="auto" w:fill="F2F2F2" w:themeFill="background1" w:themeFillShade="F2"/>
          </w:tcPr>
          <w:p w14:paraId="3B4CE416" w14:textId="77777777" w:rsidR="00F013FC" w:rsidRDefault="00F013FC" w:rsidP="00F013FC">
            <w:pPr>
              <w:rPr>
                <w:lang w:eastAsia="en-CA"/>
              </w:rPr>
            </w:pPr>
          </w:p>
        </w:tc>
      </w:tr>
      <w:tr w:rsidR="00F013FC" w14:paraId="4AAB4860" w14:textId="77777777" w:rsidTr="00DD2645">
        <w:tc>
          <w:tcPr>
            <w:tcW w:w="3060" w:type="dxa"/>
            <w:shd w:val="clear" w:color="auto" w:fill="F2F2F2" w:themeFill="background1" w:themeFillShade="F2"/>
          </w:tcPr>
          <w:p w14:paraId="43D9A1F5" w14:textId="4205F442" w:rsidR="00F013FC" w:rsidRDefault="00F013FC" w:rsidP="00F013FC">
            <w:pPr>
              <w:rPr>
                <w:lang w:eastAsia="en-CA"/>
              </w:rPr>
            </w:pPr>
            <w:r w:rsidRPr="00E75D62">
              <w:t xml:space="preserve">CORR 1A </w:t>
            </w:r>
            <w:r w:rsidRPr="00E75D62">
              <w:rPr>
                <w:rFonts w:ascii="Cambria Math" w:hAnsi="Cambria Math" w:cs="Cambria Math"/>
              </w:rPr>
              <w:t>‐</w:t>
            </w:r>
            <w:r w:rsidRPr="00E75D62">
              <w:t>NORTH HORN/STROBE - STROBE TEST</w:t>
            </w:r>
          </w:p>
        </w:tc>
        <w:tc>
          <w:tcPr>
            <w:tcW w:w="907" w:type="dxa"/>
            <w:shd w:val="clear" w:color="auto" w:fill="F2F2F2" w:themeFill="background1" w:themeFillShade="F2"/>
            <w:vAlign w:val="center"/>
          </w:tcPr>
          <w:p w14:paraId="0F271590" w14:textId="77777777" w:rsidR="00F013FC" w:rsidRDefault="00F013FC" w:rsidP="00F013FC">
            <w:pPr>
              <w:rPr>
                <w:lang w:eastAsia="en-CA"/>
              </w:rPr>
            </w:pPr>
          </w:p>
        </w:tc>
        <w:tc>
          <w:tcPr>
            <w:tcW w:w="686" w:type="dxa"/>
            <w:shd w:val="clear" w:color="auto" w:fill="F2F2F2" w:themeFill="background1" w:themeFillShade="F2"/>
          </w:tcPr>
          <w:p w14:paraId="6972FBD1" w14:textId="440FA2A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B337E34" w14:textId="77777777" w:rsidR="00F013FC" w:rsidRDefault="00F013FC" w:rsidP="00F013FC">
            <w:pPr>
              <w:jc w:val="center"/>
              <w:rPr>
                <w:lang w:eastAsia="en-CA"/>
              </w:rPr>
            </w:pPr>
          </w:p>
        </w:tc>
        <w:tc>
          <w:tcPr>
            <w:tcW w:w="1101" w:type="dxa"/>
            <w:shd w:val="clear" w:color="auto" w:fill="F2F2F2" w:themeFill="background1" w:themeFillShade="F2"/>
          </w:tcPr>
          <w:p w14:paraId="017D85B5" w14:textId="77777777" w:rsidR="00F013FC" w:rsidRDefault="00F013FC" w:rsidP="00F013FC">
            <w:pPr>
              <w:jc w:val="center"/>
              <w:rPr>
                <w:lang w:eastAsia="en-CA"/>
              </w:rPr>
            </w:pPr>
          </w:p>
        </w:tc>
        <w:tc>
          <w:tcPr>
            <w:tcW w:w="850" w:type="dxa"/>
            <w:shd w:val="clear" w:color="auto" w:fill="F2F2F2" w:themeFill="background1" w:themeFillShade="F2"/>
            <w:vAlign w:val="center"/>
          </w:tcPr>
          <w:p w14:paraId="477F2B1F" w14:textId="77777777" w:rsidR="00F013FC" w:rsidRDefault="00F013FC" w:rsidP="00F013FC">
            <w:pPr>
              <w:jc w:val="center"/>
              <w:rPr>
                <w:lang w:eastAsia="en-CA"/>
              </w:rPr>
            </w:pPr>
          </w:p>
        </w:tc>
        <w:tc>
          <w:tcPr>
            <w:tcW w:w="448" w:type="dxa"/>
            <w:shd w:val="clear" w:color="auto" w:fill="F2F2F2" w:themeFill="background1" w:themeFillShade="F2"/>
          </w:tcPr>
          <w:p w14:paraId="74A63135" w14:textId="21255EE3" w:rsidR="00F013FC" w:rsidRDefault="00000000" w:rsidP="00F013FC">
            <w:pPr>
              <w:jc w:val="center"/>
              <w:rPr>
                <w:lang w:eastAsia="en-CA"/>
              </w:rPr>
            </w:pPr>
            <w:sdt>
              <w:sdtPr>
                <w:rPr>
                  <w:lang w:eastAsia="en-CA"/>
                </w:rPr>
                <w:id w:val="-1820109261"/>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26BAA79B" w14:textId="77777777" w:rsidR="00F013FC" w:rsidRDefault="00F013FC" w:rsidP="00F013FC">
            <w:pPr>
              <w:jc w:val="center"/>
              <w:rPr>
                <w:lang w:eastAsia="en-CA"/>
              </w:rPr>
            </w:pPr>
          </w:p>
        </w:tc>
        <w:tc>
          <w:tcPr>
            <w:tcW w:w="448" w:type="dxa"/>
            <w:shd w:val="clear" w:color="auto" w:fill="F2F2F2" w:themeFill="background1" w:themeFillShade="F2"/>
          </w:tcPr>
          <w:p w14:paraId="61BCA7C5" w14:textId="5819E1EF" w:rsidR="00F013FC" w:rsidRDefault="00000000" w:rsidP="00F013FC">
            <w:pPr>
              <w:jc w:val="center"/>
              <w:rPr>
                <w:lang w:eastAsia="en-CA"/>
              </w:rPr>
            </w:pPr>
            <w:sdt>
              <w:sdtPr>
                <w:rPr>
                  <w:lang w:eastAsia="en-CA"/>
                </w:rPr>
                <w:id w:val="2144929188"/>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1D7D0ED4" w14:textId="31073C45" w:rsidR="00F013FC" w:rsidRDefault="00000000" w:rsidP="00F013FC">
            <w:pPr>
              <w:jc w:val="center"/>
              <w:rPr>
                <w:lang w:eastAsia="en-CA"/>
              </w:rPr>
            </w:pPr>
            <w:sdt>
              <w:sdtPr>
                <w:rPr>
                  <w:lang w:eastAsia="en-CA"/>
                </w:rPr>
                <w:id w:val="-1764688066"/>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61AEA1D2" w14:textId="5612F5B6" w:rsidR="00F013FC" w:rsidRDefault="00000000" w:rsidP="00F013FC">
            <w:pPr>
              <w:jc w:val="center"/>
              <w:rPr>
                <w:lang w:eastAsia="en-CA"/>
              </w:rPr>
            </w:pPr>
            <w:sdt>
              <w:sdtPr>
                <w:rPr>
                  <w:lang w:eastAsia="en-CA"/>
                </w:rPr>
                <w:id w:val="-1974584877"/>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0382E815" w14:textId="77777777" w:rsidR="00F013FC" w:rsidRDefault="00F013FC" w:rsidP="00F013FC">
            <w:pPr>
              <w:jc w:val="center"/>
              <w:rPr>
                <w:lang w:eastAsia="en-CA"/>
              </w:rPr>
            </w:pPr>
          </w:p>
        </w:tc>
        <w:tc>
          <w:tcPr>
            <w:tcW w:w="3288" w:type="dxa"/>
            <w:shd w:val="clear" w:color="auto" w:fill="F2F2F2" w:themeFill="background1" w:themeFillShade="F2"/>
          </w:tcPr>
          <w:p w14:paraId="500E2B98" w14:textId="77777777" w:rsidR="00F013FC" w:rsidRDefault="00F013FC" w:rsidP="00F013FC">
            <w:pPr>
              <w:rPr>
                <w:lang w:eastAsia="en-CA"/>
              </w:rPr>
            </w:pPr>
          </w:p>
        </w:tc>
      </w:tr>
      <w:tr w:rsidR="00F013FC" w14:paraId="3D88516E" w14:textId="77777777" w:rsidTr="00DD2645">
        <w:tc>
          <w:tcPr>
            <w:tcW w:w="3060" w:type="dxa"/>
            <w:shd w:val="clear" w:color="auto" w:fill="F2F2F2" w:themeFill="background1" w:themeFillShade="F2"/>
          </w:tcPr>
          <w:p w14:paraId="280462C5" w14:textId="1A89BDE2" w:rsidR="00F013FC" w:rsidRDefault="00F013FC" w:rsidP="00F013FC">
            <w:pPr>
              <w:rPr>
                <w:lang w:eastAsia="en-CA"/>
              </w:rPr>
            </w:pPr>
            <w:r w:rsidRPr="00E75D62">
              <w:t xml:space="preserve">CORR 1A </w:t>
            </w:r>
            <w:r w:rsidRPr="00E75D62">
              <w:rPr>
                <w:rFonts w:ascii="Cambria Math" w:hAnsi="Cambria Math" w:cs="Cambria Math"/>
              </w:rPr>
              <w:t>‐</w:t>
            </w:r>
            <w:r w:rsidRPr="00E75D62">
              <w:t>SOUTH HORN/STROBE - HORN TEST</w:t>
            </w:r>
          </w:p>
        </w:tc>
        <w:tc>
          <w:tcPr>
            <w:tcW w:w="907" w:type="dxa"/>
            <w:shd w:val="clear" w:color="auto" w:fill="F2F2F2" w:themeFill="background1" w:themeFillShade="F2"/>
            <w:vAlign w:val="center"/>
          </w:tcPr>
          <w:p w14:paraId="4B4DD584" w14:textId="77777777" w:rsidR="00F013FC" w:rsidRDefault="00F013FC" w:rsidP="00F013FC">
            <w:pPr>
              <w:rPr>
                <w:lang w:eastAsia="en-CA"/>
              </w:rPr>
            </w:pPr>
          </w:p>
        </w:tc>
        <w:tc>
          <w:tcPr>
            <w:tcW w:w="686" w:type="dxa"/>
            <w:shd w:val="clear" w:color="auto" w:fill="F2F2F2" w:themeFill="background1" w:themeFillShade="F2"/>
          </w:tcPr>
          <w:p w14:paraId="0404FA67" w14:textId="26E07FB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E0705E7" w14:textId="77777777" w:rsidR="00F013FC" w:rsidRDefault="00F013FC" w:rsidP="00F013FC">
            <w:pPr>
              <w:jc w:val="center"/>
              <w:rPr>
                <w:lang w:eastAsia="en-CA"/>
              </w:rPr>
            </w:pPr>
          </w:p>
        </w:tc>
        <w:tc>
          <w:tcPr>
            <w:tcW w:w="1101" w:type="dxa"/>
            <w:shd w:val="clear" w:color="auto" w:fill="F2F2F2" w:themeFill="background1" w:themeFillShade="F2"/>
          </w:tcPr>
          <w:p w14:paraId="7E7A4981" w14:textId="77777777" w:rsidR="00F013FC" w:rsidRDefault="00F013FC" w:rsidP="00F013FC">
            <w:pPr>
              <w:jc w:val="center"/>
              <w:rPr>
                <w:lang w:eastAsia="en-CA"/>
              </w:rPr>
            </w:pPr>
          </w:p>
        </w:tc>
        <w:tc>
          <w:tcPr>
            <w:tcW w:w="850" w:type="dxa"/>
            <w:shd w:val="clear" w:color="auto" w:fill="F2F2F2" w:themeFill="background1" w:themeFillShade="F2"/>
            <w:vAlign w:val="center"/>
          </w:tcPr>
          <w:p w14:paraId="3462CADB" w14:textId="77777777" w:rsidR="00F013FC" w:rsidRDefault="00F013FC" w:rsidP="00F013FC">
            <w:pPr>
              <w:jc w:val="center"/>
              <w:rPr>
                <w:lang w:eastAsia="en-CA"/>
              </w:rPr>
            </w:pPr>
          </w:p>
        </w:tc>
        <w:tc>
          <w:tcPr>
            <w:tcW w:w="448" w:type="dxa"/>
            <w:shd w:val="clear" w:color="auto" w:fill="F2F2F2" w:themeFill="background1" w:themeFillShade="F2"/>
          </w:tcPr>
          <w:p w14:paraId="4D0D0A1A" w14:textId="1ECEEA8D" w:rsidR="00F013FC" w:rsidRDefault="00000000" w:rsidP="00F013FC">
            <w:pPr>
              <w:jc w:val="center"/>
              <w:rPr>
                <w:lang w:eastAsia="en-CA"/>
              </w:rPr>
            </w:pPr>
            <w:sdt>
              <w:sdtPr>
                <w:rPr>
                  <w:lang w:eastAsia="en-CA"/>
                </w:rPr>
                <w:id w:val="1667979944"/>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0849596C" w14:textId="77777777" w:rsidR="00F013FC" w:rsidRDefault="00F013FC" w:rsidP="00F013FC">
            <w:pPr>
              <w:jc w:val="center"/>
              <w:rPr>
                <w:lang w:eastAsia="en-CA"/>
              </w:rPr>
            </w:pPr>
          </w:p>
        </w:tc>
        <w:tc>
          <w:tcPr>
            <w:tcW w:w="448" w:type="dxa"/>
            <w:shd w:val="clear" w:color="auto" w:fill="F2F2F2" w:themeFill="background1" w:themeFillShade="F2"/>
          </w:tcPr>
          <w:p w14:paraId="00F82CC6" w14:textId="59978D81" w:rsidR="00F013FC" w:rsidRDefault="00000000" w:rsidP="00F013FC">
            <w:pPr>
              <w:jc w:val="center"/>
              <w:rPr>
                <w:lang w:eastAsia="en-CA"/>
              </w:rPr>
            </w:pPr>
            <w:sdt>
              <w:sdtPr>
                <w:rPr>
                  <w:lang w:eastAsia="en-CA"/>
                </w:rPr>
                <w:id w:val="-403064235"/>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4BDA65AC" w14:textId="400A46AB" w:rsidR="00F013FC" w:rsidRDefault="00000000" w:rsidP="00F013FC">
            <w:pPr>
              <w:jc w:val="center"/>
              <w:rPr>
                <w:lang w:eastAsia="en-CA"/>
              </w:rPr>
            </w:pPr>
            <w:sdt>
              <w:sdtPr>
                <w:rPr>
                  <w:lang w:eastAsia="en-CA"/>
                </w:rPr>
                <w:id w:val="-79760141"/>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147B44BD" w14:textId="12A4F825" w:rsidR="00F013FC" w:rsidRDefault="00000000" w:rsidP="00F013FC">
            <w:pPr>
              <w:jc w:val="center"/>
              <w:rPr>
                <w:lang w:eastAsia="en-CA"/>
              </w:rPr>
            </w:pPr>
            <w:sdt>
              <w:sdtPr>
                <w:rPr>
                  <w:lang w:eastAsia="en-CA"/>
                </w:rPr>
                <w:id w:val="1624348429"/>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5808D004" w14:textId="77777777" w:rsidR="00F013FC" w:rsidRDefault="00F013FC" w:rsidP="00F013FC">
            <w:pPr>
              <w:jc w:val="center"/>
              <w:rPr>
                <w:lang w:eastAsia="en-CA"/>
              </w:rPr>
            </w:pPr>
          </w:p>
        </w:tc>
        <w:tc>
          <w:tcPr>
            <w:tcW w:w="3288" w:type="dxa"/>
            <w:shd w:val="clear" w:color="auto" w:fill="F2F2F2" w:themeFill="background1" w:themeFillShade="F2"/>
          </w:tcPr>
          <w:p w14:paraId="6520FC9F" w14:textId="77777777" w:rsidR="00F013FC" w:rsidRDefault="00F013FC" w:rsidP="00F013FC">
            <w:pPr>
              <w:rPr>
                <w:lang w:eastAsia="en-CA"/>
              </w:rPr>
            </w:pPr>
          </w:p>
        </w:tc>
      </w:tr>
      <w:tr w:rsidR="00F013FC" w14:paraId="24D66FD8" w14:textId="77777777" w:rsidTr="00DD2645">
        <w:tc>
          <w:tcPr>
            <w:tcW w:w="3060" w:type="dxa"/>
            <w:shd w:val="clear" w:color="auto" w:fill="F2F2F2" w:themeFill="background1" w:themeFillShade="F2"/>
          </w:tcPr>
          <w:p w14:paraId="31A8B17E" w14:textId="727AE0CF" w:rsidR="00F013FC" w:rsidRDefault="00F013FC" w:rsidP="00F013FC">
            <w:pPr>
              <w:rPr>
                <w:lang w:eastAsia="en-CA"/>
              </w:rPr>
            </w:pPr>
            <w:r w:rsidRPr="00E75D62">
              <w:t xml:space="preserve">CORR 1A </w:t>
            </w:r>
            <w:r w:rsidRPr="00E75D62">
              <w:rPr>
                <w:rFonts w:ascii="Cambria Math" w:hAnsi="Cambria Math" w:cs="Cambria Math"/>
              </w:rPr>
              <w:t>‐</w:t>
            </w:r>
            <w:r w:rsidRPr="00E75D62">
              <w:t>SOUTH HORN/STROBE - STROBE TEST</w:t>
            </w:r>
          </w:p>
        </w:tc>
        <w:tc>
          <w:tcPr>
            <w:tcW w:w="907" w:type="dxa"/>
            <w:shd w:val="clear" w:color="auto" w:fill="F2F2F2" w:themeFill="background1" w:themeFillShade="F2"/>
            <w:vAlign w:val="center"/>
          </w:tcPr>
          <w:p w14:paraId="2FAE0205" w14:textId="77777777" w:rsidR="00F013FC" w:rsidRDefault="00F013FC" w:rsidP="00F013FC">
            <w:pPr>
              <w:rPr>
                <w:lang w:eastAsia="en-CA"/>
              </w:rPr>
            </w:pPr>
          </w:p>
        </w:tc>
        <w:tc>
          <w:tcPr>
            <w:tcW w:w="686" w:type="dxa"/>
            <w:shd w:val="clear" w:color="auto" w:fill="F2F2F2" w:themeFill="background1" w:themeFillShade="F2"/>
          </w:tcPr>
          <w:p w14:paraId="41904C17" w14:textId="0D908A8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7C3D2C4" w14:textId="77777777" w:rsidR="00F013FC" w:rsidRDefault="00F013FC" w:rsidP="00F013FC">
            <w:pPr>
              <w:jc w:val="center"/>
              <w:rPr>
                <w:lang w:eastAsia="en-CA"/>
              </w:rPr>
            </w:pPr>
          </w:p>
        </w:tc>
        <w:tc>
          <w:tcPr>
            <w:tcW w:w="1101" w:type="dxa"/>
            <w:shd w:val="clear" w:color="auto" w:fill="F2F2F2" w:themeFill="background1" w:themeFillShade="F2"/>
          </w:tcPr>
          <w:p w14:paraId="0E797CD4" w14:textId="77777777" w:rsidR="00F013FC" w:rsidRDefault="00F013FC" w:rsidP="00F013FC">
            <w:pPr>
              <w:jc w:val="center"/>
              <w:rPr>
                <w:lang w:eastAsia="en-CA"/>
              </w:rPr>
            </w:pPr>
          </w:p>
        </w:tc>
        <w:tc>
          <w:tcPr>
            <w:tcW w:w="850" w:type="dxa"/>
            <w:shd w:val="clear" w:color="auto" w:fill="F2F2F2" w:themeFill="background1" w:themeFillShade="F2"/>
            <w:vAlign w:val="center"/>
          </w:tcPr>
          <w:p w14:paraId="65B67966" w14:textId="77777777" w:rsidR="00F013FC" w:rsidRDefault="00F013FC" w:rsidP="00F013FC">
            <w:pPr>
              <w:jc w:val="center"/>
              <w:rPr>
                <w:lang w:eastAsia="en-CA"/>
              </w:rPr>
            </w:pPr>
          </w:p>
        </w:tc>
        <w:tc>
          <w:tcPr>
            <w:tcW w:w="448" w:type="dxa"/>
            <w:shd w:val="clear" w:color="auto" w:fill="F2F2F2" w:themeFill="background1" w:themeFillShade="F2"/>
          </w:tcPr>
          <w:p w14:paraId="245C3A96" w14:textId="7450B991" w:rsidR="00F013FC" w:rsidRDefault="00000000" w:rsidP="00F013FC">
            <w:pPr>
              <w:jc w:val="center"/>
              <w:rPr>
                <w:lang w:eastAsia="en-CA"/>
              </w:rPr>
            </w:pPr>
            <w:sdt>
              <w:sdtPr>
                <w:rPr>
                  <w:lang w:eastAsia="en-CA"/>
                </w:rPr>
                <w:id w:val="101781236"/>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014061FD" w14:textId="77777777" w:rsidR="00F013FC" w:rsidRDefault="00F013FC" w:rsidP="00F013FC">
            <w:pPr>
              <w:jc w:val="center"/>
              <w:rPr>
                <w:lang w:eastAsia="en-CA"/>
              </w:rPr>
            </w:pPr>
          </w:p>
        </w:tc>
        <w:tc>
          <w:tcPr>
            <w:tcW w:w="448" w:type="dxa"/>
            <w:shd w:val="clear" w:color="auto" w:fill="F2F2F2" w:themeFill="background1" w:themeFillShade="F2"/>
          </w:tcPr>
          <w:p w14:paraId="1DFBE40E" w14:textId="13A19D23" w:rsidR="00F013FC" w:rsidRDefault="00000000" w:rsidP="00F013FC">
            <w:pPr>
              <w:jc w:val="center"/>
              <w:rPr>
                <w:lang w:eastAsia="en-CA"/>
              </w:rPr>
            </w:pPr>
            <w:sdt>
              <w:sdtPr>
                <w:rPr>
                  <w:lang w:eastAsia="en-CA"/>
                </w:rPr>
                <w:id w:val="1278761907"/>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6368A8F4" w14:textId="77B73D06" w:rsidR="00F013FC" w:rsidRDefault="00000000" w:rsidP="00F013FC">
            <w:pPr>
              <w:jc w:val="center"/>
              <w:rPr>
                <w:lang w:eastAsia="en-CA"/>
              </w:rPr>
            </w:pPr>
            <w:sdt>
              <w:sdtPr>
                <w:rPr>
                  <w:lang w:eastAsia="en-CA"/>
                </w:rPr>
                <w:id w:val="-896823648"/>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41268300" w14:textId="739FFA81" w:rsidR="00F013FC" w:rsidRDefault="00000000" w:rsidP="00F013FC">
            <w:pPr>
              <w:jc w:val="center"/>
              <w:rPr>
                <w:lang w:eastAsia="en-CA"/>
              </w:rPr>
            </w:pPr>
            <w:sdt>
              <w:sdtPr>
                <w:rPr>
                  <w:lang w:eastAsia="en-CA"/>
                </w:rPr>
                <w:id w:val="-2052368594"/>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7D7C7DCC" w14:textId="77777777" w:rsidR="00F013FC" w:rsidRDefault="00F013FC" w:rsidP="00F013FC">
            <w:pPr>
              <w:jc w:val="center"/>
              <w:rPr>
                <w:lang w:eastAsia="en-CA"/>
              </w:rPr>
            </w:pPr>
          </w:p>
        </w:tc>
        <w:tc>
          <w:tcPr>
            <w:tcW w:w="3288" w:type="dxa"/>
            <w:shd w:val="clear" w:color="auto" w:fill="F2F2F2" w:themeFill="background1" w:themeFillShade="F2"/>
          </w:tcPr>
          <w:p w14:paraId="2BF30368" w14:textId="77777777" w:rsidR="00F013FC" w:rsidRDefault="00F013FC" w:rsidP="00F013FC">
            <w:pPr>
              <w:rPr>
                <w:lang w:eastAsia="en-CA"/>
              </w:rPr>
            </w:pPr>
          </w:p>
        </w:tc>
      </w:tr>
      <w:tr w:rsidR="00F013FC" w14:paraId="412AF407" w14:textId="77777777" w:rsidTr="00DD2645">
        <w:tc>
          <w:tcPr>
            <w:tcW w:w="3060" w:type="dxa"/>
            <w:shd w:val="clear" w:color="auto" w:fill="F2F2F2" w:themeFill="background1" w:themeFillShade="F2"/>
          </w:tcPr>
          <w:p w14:paraId="518D7ABF" w14:textId="3A61CCCE" w:rsidR="00F013FC" w:rsidRDefault="00F013FC" w:rsidP="00F013FC">
            <w:pPr>
              <w:rPr>
                <w:lang w:eastAsia="en-CA"/>
              </w:rPr>
            </w:pPr>
            <w:r w:rsidRPr="00E75D62">
              <w:t>CORR 1C HORN/STROBE - HORN TEST</w:t>
            </w:r>
          </w:p>
        </w:tc>
        <w:tc>
          <w:tcPr>
            <w:tcW w:w="907" w:type="dxa"/>
            <w:shd w:val="clear" w:color="auto" w:fill="F2F2F2" w:themeFill="background1" w:themeFillShade="F2"/>
            <w:vAlign w:val="center"/>
          </w:tcPr>
          <w:p w14:paraId="3BAAE3F4" w14:textId="77777777" w:rsidR="00F013FC" w:rsidRDefault="00F013FC" w:rsidP="00F013FC">
            <w:pPr>
              <w:rPr>
                <w:lang w:eastAsia="en-CA"/>
              </w:rPr>
            </w:pPr>
          </w:p>
        </w:tc>
        <w:tc>
          <w:tcPr>
            <w:tcW w:w="686" w:type="dxa"/>
            <w:shd w:val="clear" w:color="auto" w:fill="F2F2F2" w:themeFill="background1" w:themeFillShade="F2"/>
          </w:tcPr>
          <w:p w14:paraId="25F7D711" w14:textId="7D1EA72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0026F55" w14:textId="77777777" w:rsidR="00F013FC" w:rsidRDefault="00F013FC" w:rsidP="00F013FC">
            <w:pPr>
              <w:jc w:val="center"/>
              <w:rPr>
                <w:lang w:eastAsia="en-CA"/>
              </w:rPr>
            </w:pPr>
          </w:p>
        </w:tc>
        <w:tc>
          <w:tcPr>
            <w:tcW w:w="1101" w:type="dxa"/>
            <w:shd w:val="clear" w:color="auto" w:fill="F2F2F2" w:themeFill="background1" w:themeFillShade="F2"/>
          </w:tcPr>
          <w:p w14:paraId="6875E6A5" w14:textId="77777777" w:rsidR="00F013FC" w:rsidRDefault="00F013FC" w:rsidP="00F013FC">
            <w:pPr>
              <w:jc w:val="center"/>
              <w:rPr>
                <w:lang w:eastAsia="en-CA"/>
              </w:rPr>
            </w:pPr>
          </w:p>
        </w:tc>
        <w:tc>
          <w:tcPr>
            <w:tcW w:w="850" w:type="dxa"/>
            <w:shd w:val="clear" w:color="auto" w:fill="F2F2F2" w:themeFill="background1" w:themeFillShade="F2"/>
            <w:vAlign w:val="center"/>
          </w:tcPr>
          <w:p w14:paraId="0E1E2ED2" w14:textId="77777777" w:rsidR="00F013FC" w:rsidRDefault="00F013FC" w:rsidP="00F013FC">
            <w:pPr>
              <w:jc w:val="center"/>
              <w:rPr>
                <w:lang w:eastAsia="en-CA"/>
              </w:rPr>
            </w:pPr>
          </w:p>
        </w:tc>
        <w:tc>
          <w:tcPr>
            <w:tcW w:w="448" w:type="dxa"/>
            <w:shd w:val="clear" w:color="auto" w:fill="F2F2F2" w:themeFill="background1" w:themeFillShade="F2"/>
          </w:tcPr>
          <w:p w14:paraId="36F6F0D4" w14:textId="5709A727" w:rsidR="00F013FC" w:rsidRDefault="00000000" w:rsidP="00F013FC">
            <w:pPr>
              <w:jc w:val="center"/>
              <w:rPr>
                <w:lang w:eastAsia="en-CA"/>
              </w:rPr>
            </w:pPr>
            <w:sdt>
              <w:sdtPr>
                <w:rPr>
                  <w:lang w:eastAsia="en-CA"/>
                </w:rPr>
                <w:id w:val="-1344922850"/>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3A81B3E2" w14:textId="77777777" w:rsidR="00F013FC" w:rsidRDefault="00F013FC" w:rsidP="00F013FC">
            <w:pPr>
              <w:jc w:val="center"/>
              <w:rPr>
                <w:lang w:eastAsia="en-CA"/>
              </w:rPr>
            </w:pPr>
          </w:p>
        </w:tc>
        <w:tc>
          <w:tcPr>
            <w:tcW w:w="448" w:type="dxa"/>
            <w:shd w:val="clear" w:color="auto" w:fill="F2F2F2" w:themeFill="background1" w:themeFillShade="F2"/>
          </w:tcPr>
          <w:p w14:paraId="1CDEA7CA" w14:textId="780205EA" w:rsidR="00F013FC" w:rsidRDefault="00000000" w:rsidP="00F013FC">
            <w:pPr>
              <w:jc w:val="center"/>
              <w:rPr>
                <w:lang w:eastAsia="en-CA"/>
              </w:rPr>
            </w:pPr>
            <w:sdt>
              <w:sdtPr>
                <w:rPr>
                  <w:lang w:eastAsia="en-CA"/>
                </w:rPr>
                <w:id w:val="1949037834"/>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24D7BD30" w14:textId="47C1CFC5" w:rsidR="00F013FC" w:rsidRDefault="00000000" w:rsidP="00F013FC">
            <w:pPr>
              <w:jc w:val="center"/>
              <w:rPr>
                <w:lang w:eastAsia="en-CA"/>
              </w:rPr>
            </w:pPr>
            <w:sdt>
              <w:sdtPr>
                <w:rPr>
                  <w:lang w:eastAsia="en-CA"/>
                </w:rPr>
                <w:id w:val="-1755737652"/>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038194E3" w14:textId="6BB49120" w:rsidR="00F013FC" w:rsidRDefault="00000000" w:rsidP="00F013FC">
            <w:pPr>
              <w:jc w:val="center"/>
              <w:rPr>
                <w:lang w:eastAsia="en-CA"/>
              </w:rPr>
            </w:pPr>
            <w:sdt>
              <w:sdtPr>
                <w:rPr>
                  <w:lang w:eastAsia="en-CA"/>
                </w:rPr>
                <w:id w:val="-1229759734"/>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1D396FA8" w14:textId="77777777" w:rsidR="00F013FC" w:rsidRDefault="00F013FC" w:rsidP="00F013FC">
            <w:pPr>
              <w:jc w:val="center"/>
              <w:rPr>
                <w:lang w:eastAsia="en-CA"/>
              </w:rPr>
            </w:pPr>
          </w:p>
        </w:tc>
        <w:tc>
          <w:tcPr>
            <w:tcW w:w="3288" w:type="dxa"/>
            <w:shd w:val="clear" w:color="auto" w:fill="F2F2F2" w:themeFill="background1" w:themeFillShade="F2"/>
          </w:tcPr>
          <w:p w14:paraId="3F7D336F" w14:textId="77777777" w:rsidR="00F013FC" w:rsidRDefault="00F013FC" w:rsidP="00F013FC">
            <w:pPr>
              <w:rPr>
                <w:lang w:eastAsia="en-CA"/>
              </w:rPr>
            </w:pPr>
          </w:p>
        </w:tc>
      </w:tr>
      <w:tr w:rsidR="00F013FC" w14:paraId="034C2F91" w14:textId="77777777" w:rsidTr="00DD2645">
        <w:tc>
          <w:tcPr>
            <w:tcW w:w="3060" w:type="dxa"/>
            <w:shd w:val="clear" w:color="auto" w:fill="F2F2F2" w:themeFill="background1" w:themeFillShade="F2"/>
          </w:tcPr>
          <w:p w14:paraId="27E08E0E" w14:textId="37786E9B" w:rsidR="00F013FC" w:rsidRDefault="00F013FC" w:rsidP="00F013FC">
            <w:pPr>
              <w:rPr>
                <w:lang w:eastAsia="en-CA"/>
              </w:rPr>
            </w:pPr>
            <w:r w:rsidRPr="00E75D62">
              <w:t>CORR 1C HORN/STROBE - STROBE TEST</w:t>
            </w:r>
          </w:p>
        </w:tc>
        <w:tc>
          <w:tcPr>
            <w:tcW w:w="907" w:type="dxa"/>
            <w:shd w:val="clear" w:color="auto" w:fill="F2F2F2" w:themeFill="background1" w:themeFillShade="F2"/>
            <w:vAlign w:val="center"/>
          </w:tcPr>
          <w:p w14:paraId="6CB67CEF" w14:textId="77777777" w:rsidR="00F013FC" w:rsidRDefault="00F013FC" w:rsidP="00F013FC">
            <w:pPr>
              <w:rPr>
                <w:lang w:eastAsia="en-CA"/>
              </w:rPr>
            </w:pPr>
          </w:p>
        </w:tc>
        <w:tc>
          <w:tcPr>
            <w:tcW w:w="686" w:type="dxa"/>
            <w:shd w:val="clear" w:color="auto" w:fill="F2F2F2" w:themeFill="background1" w:themeFillShade="F2"/>
          </w:tcPr>
          <w:p w14:paraId="2FE3D277" w14:textId="1C0005D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20DD999" w14:textId="77777777" w:rsidR="00F013FC" w:rsidRDefault="00F013FC" w:rsidP="00F013FC">
            <w:pPr>
              <w:jc w:val="center"/>
              <w:rPr>
                <w:lang w:eastAsia="en-CA"/>
              </w:rPr>
            </w:pPr>
          </w:p>
        </w:tc>
        <w:tc>
          <w:tcPr>
            <w:tcW w:w="1101" w:type="dxa"/>
            <w:shd w:val="clear" w:color="auto" w:fill="F2F2F2" w:themeFill="background1" w:themeFillShade="F2"/>
          </w:tcPr>
          <w:p w14:paraId="7861AF86" w14:textId="77777777" w:rsidR="00F013FC" w:rsidRDefault="00F013FC" w:rsidP="00F013FC">
            <w:pPr>
              <w:jc w:val="center"/>
              <w:rPr>
                <w:lang w:eastAsia="en-CA"/>
              </w:rPr>
            </w:pPr>
          </w:p>
        </w:tc>
        <w:tc>
          <w:tcPr>
            <w:tcW w:w="850" w:type="dxa"/>
            <w:shd w:val="clear" w:color="auto" w:fill="F2F2F2" w:themeFill="background1" w:themeFillShade="F2"/>
            <w:vAlign w:val="center"/>
          </w:tcPr>
          <w:p w14:paraId="5697ABED" w14:textId="77777777" w:rsidR="00F013FC" w:rsidRDefault="00F013FC" w:rsidP="00F013FC">
            <w:pPr>
              <w:jc w:val="center"/>
              <w:rPr>
                <w:lang w:eastAsia="en-CA"/>
              </w:rPr>
            </w:pPr>
          </w:p>
        </w:tc>
        <w:tc>
          <w:tcPr>
            <w:tcW w:w="448" w:type="dxa"/>
            <w:shd w:val="clear" w:color="auto" w:fill="F2F2F2" w:themeFill="background1" w:themeFillShade="F2"/>
          </w:tcPr>
          <w:p w14:paraId="13AB93DE" w14:textId="152E40A3" w:rsidR="00F013FC" w:rsidRDefault="00000000" w:rsidP="00F013FC">
            <w:pPr>
              <w:jc w:val="center"/>
              <w:rPr>
                <w:lang w:eastAsia="en-CA"/>
              </w:rPr>
            </w:pPr>
            <w:sdt>
              <w:sdtPr>
                <w:rPr>
                  <w:lang w:eastAsia="en-CA"/>
                </w:rPr>
                <w:id w:val="1354534722"/>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38546D49" w14:textId="77777777" w:rsidR="00F013FC" w:rsidRDefault="00F013FC" w:rsidP="00F013FC">
            <w:pPr>
              <w:jc w:val="center"/>
              <w:rPr>
                <w:lang w:eastAsia="en-CA"/>
              </w:rPr>
            </w:pPr>
          </w:p>
        </w:tc>
        <w:tc>
          <w:tcPr>
            <w:tcW w:w="448" w:type="dxa"/>
            <w:shd w:val="clear" w:color="auto" w:fill="F2F2F2" w:themeFill="background1" w:themeFillShade="F2"/>
          </w:tcPr>
          <w:p w14:paraId="19F167DB" w14:textId="511000CB" w:rsidR="00F013FC" w:rsidRDefault="00000000" w:rsidP="00F013FC">
            <w:pPr>
              <w:jc w:val="center"/>
              <w:rPr>
                <w:lang w:eastAsia="en-CA"/>
              </w:rPr>
            </w:pPr>
            <w:sdt>
              <w:sdtPr>
                <w:rPr>
                  <w:lang w:eastAsia="en-CA"/>
                </w:rPr>
                <w:id w:val="22223933"/>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5D2A0A55" w14:textId="37B21C42" w:rsidR="00F013FC" w:rsidRDefault="00000000" w:rsidP="00F013FC">
            <w:pPr>
              <w:jc w:val="center"/>
              <w:rPr>
                <w:lang w:eastAsia="en-CA"/>
              </w:rPr>
            </w:pPr>
            <w:sdt>
              <w:sdtPr>
                <w:rPr>
                  <w:lang w:eastAsia="en-CA"/>
                </w:rPr>
                <w:id w:val="-493336530"/>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30DB4D8D" w14:textId="3A75C150" w:rsidR="00F013FC" w:rsidRDefault="00000000" w:rsidP="00F013FC">
            <w:pPr>
              <w:jc w:val="center"/>
              <w:rPr>
                <w:lang w:eastAsia="en-CA"/>
              </w:rPr>
            </w:pPr>
            <w:sdt>
              <w:sdtPr>
                <w:rPr>
                  <w:lang w:eastAsia="en-CA"/>
                </w:rPr>
                <w:id w:val="308297774"/>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683AD890" w14:textId="77777777" w:rsidR="00F013FC" w:rsidRDefault="00F013FC" w:rsidP="00F013FC">
            <w:pPr>
              <w:jc w:val="center"/>
              <w:rPr>
                <w:lang w:eastAsia="en-CA"/>
              </w:rPr>
            </w:pPr>
          </w:p>
        </w:tc>
        <w:tc>
          <w:tcPr>
            <w:tcW w:w="3288" w:type="dxa"/>
            <w:shd w:val="clear" w:color="auto" w:fill="F2F2F2" w:themeFill="background1" w:themeFillShade="F2"/>
          </w:tcPr>
          <w:p w14:paraId="3492EAF3" w14:textId="77777777" w:rsidR="00F013FC" w:rsidRDefault="00F013FC" w:rsidP="00F013FC">
            <w:pPr>
              <w:rPr>
                <w:lang w:eastAsia="en-CA"/>
              </w:rPr>
            </w:pPr>
          </w:p>
        </w:tc>
      </w:tr>
      <w:tr w:rsidR="00F013FC" w14:paraId="684D6AE6" w14:textId="77777777" w:rsidTr="00DD2645">
        <w:tc>
          <w:tcPr>
            <w:tcW w:w="3060" w:type="dxa"/>
            <w:shd w:val="clear" w:color="auto" w:fill="F2F2F2" w:themeFill="background1" w:themeFillShade="F2"/>
          </w:tcPr>
          <w:p w14:paraId="1CC98580" w14:textId="57B9CA34" w:rsidR="00F013FC" w:rsidRDefault="00F013FC" w:rsidP="00F013FC">
            <w:pPr>
              <w:rPr>
                <w:lang w:eastAsia="en-CA"/>
              </w:rPr>
            </w:pPr>
            <w:r w:rsidRPr="00E75D62">
              <w:t>CORR 1D HORN/STROBE - HORN TEST</w:t>
            </w:r>
          </w:p>
        </w:tc>
        <w:tc>
          <w:tcPr>
            <w:tcW w:w="907" w:type="dxa"/>
            <w:shd w:val="clear" w:color="auto" w:fill="F2F2F2" w:themeFill="background1" w:themeFillShade="F2"/>
            <w:vAlign w:val="center"/>
          </w:tcPr>
          <w:p w14:paraId="7A133F57" w14:textId="77777777" w:rsidR="00F013FC" w:rsidRDefault="00F013FC" w:rsidP="00F013FC">
            <w:pPr>
              <w:rPr>
                <w:lang w:eastAsia="en-CA"/>
              </w:rPr>
            </w:pPr>
          </w:p>
        </w:tc>
        <w:tc>
          <w:tcPr>
            <w:tcW w:w="686" w:type="dxa"/>
            <w:shd w:val="clear" w:color="auto" w:fill="F2F2F2" w:themeFill="background1" w:themeFillShade="F2"/>
          </w:tcPr>
          <w:p w14:paraId="4F71D428" w14:textId="47EC240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CE4DD91" w14:textId="77777777" w:rsidR="00F013FC" w:rsidRDefault="00F013FC" w:rsidP="00F013FC">
            <w:pPr>
              <w:jc w:val="center"/>
              <w:rPr>
                <w:lang w:eastAsia="en-CA"/>
              </w:rPr>
            </w:pPr>
          </w:p>
        </w:tc>
        <w:tc>
          <w:tcPr>
            <w:tcW w:w="1101" w:type="dxa"/>
            <w:shd w:val="clear" w:color="auto" w:fill="F2F2F2" w:themeFill="background1" w:themeFillShade="F2"/>
          </w:tcPr>
          <w:p w14:paraId="5314F81D" w14:textId="77777777" w:rsidR="00F013FC" w:rsidRDefault="00F013FC" w:rsidP="00F013FC">
            <w:pPr>
              <w:jc w:val="center"/>
              <w:rPr>
                <w:lang w:eastAsia="en-CA"/>
              </w:rPr>
            </w:pPr>
          </w:p>
        </w:tc>
        <w:tc>
          <w:tcPr>
            <w:tcW w:w="850" w:type="dxa"/>
            <w:shd w:val="clear" w:color="auto" w:fill="F2F2F2" w:themeFill="background1" w:themeFillShade="F2"/>
            <w:vAlign w:val="center"/>
          </w:tcPr>
          <w:p w14:paraId="667F54B6" w14:textId="77777777" w:rsidR="00F013FC" w:rsidRDefault="00F013FC" w:rsidP="00F013FC">
            <w:pPr>
              <w:jc w:val="center"/>
              <w:rPr>
                <w:lang w:eastAsia="en-CA"/>
              </w:rPr>
            </w:pPr>
          </w:p>
        </w:tc>
        <w:tc>
          <w:tcPr>
            <w:tcW w:w="448" w:type="dxa"/>
            <w:shd w:val="clear" w:color="auto" w:fill="F2F2F2" w:themeFill="background1" w:themeFillShade="F2"/>
          </w:tcPr>
          <w:p w14:paraId="3DE1C4B3" w14:textId="33F507BE" w:rsidR="00F013FC" w:rsidRDefault="00000000" w:rsidP="00F013FC">
            <w:pPr>
              <w:jc w:val="center"/>
              <w:rPr>
                <w:lang w:eastAsia="en-CA"/>
              </w:rPr>
            </w:pPr>
            <w:sdt>
              <w:sdtPr>
                <w:rPr>
                  <w:lang w:eastAsia="en-CA"/>
                </w:rPr>
                <w:id w:val="1424229214"/>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1943E72A" w14:textId="77777777" w:rsidR="00F013FC" w:rsidRDefault="00F013FC" w:rsidP="00F013FC">
            <w:pPr>
              <w:jc w:val="center"/>
              <w:rPr>
                <w:lang w:eastAsia="en-CA"/>
              </w:rPr>
            </w:pPr>
          </w:p>
        </w:tc>
        <w:tc>
          <w:tcPr>
            <w:tcW w:w="448" w:type="dxa"/>
            <w:shd w:val="clear" w:color="auto" w:fill="F2F2F2" w:themeFill="background1" w:themeFillShade="F2"/>
          </w:tcPr>
          <w:p w14:paraId="5D07EB75" w14:textId="5A390F31" w:rsidR="00F013FC" w:rsidRDefault="00000000" w:rsidP="00F013FC">
            <w:pPr>
              <w:jc w:val="center"/>
              <w:rPr>
                <w:lang w:eastAsia="en-CA"/>
              </w:rPr>
            </w:pPr>
            <w:sdt>
              <w:sdtPr>
                <w:rPr>
                  <w:lang w:eastAsia="en-CA"/>
                </w:rPr>
                <w:id w:val="-604653872"/>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13E0BFFF" w14:textId="3021E484" w:rsidR="00F013FC" w:rsidRDefault="00000000" w:rsidP="00F013FC">
            <w:pPr>
              <w:jc w:val="center"/>
              <w:rPr>
                <w:lang w:eastAsia="en-CA"/>
              </w:rPr>
            </w:pPr>
            <w:sdt>
              <w:sdtPr>
                <w:rPr>
                  <w:lang w:eastAsia="en-CA"/>
                </w:rPr>
                <w:id w:val="-1914315148"/>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303260F8" w14:textId="360ECDD5" w:rsidR="00F013FC" w:rsidRDefault="00000000" w:rsidP="00F013FC">
            <w:pPr>
              <w:jc w:val="center"/>
              <w:rPr>
                <w:lang w:eastAsia="en-CA"/>
              </w:rPr>
            </w:pPr>
            <w:sdt>
              <w:sdtPr>
                <w:rPr>
                  <w:lang w:eastAsia="en-CA"/>
                </w:rPr>
                <w:id w:val="-1525945709"/>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17BEE0F0" w14:textId="77777777" w:rsidR="00F013FC" w:rsidRDefault="00F013FC" w:rsidP="00F013FC">
            <w:pPr>
              <w:jc w:val="center"/>
              <w:rPr>
                <w:lang w:eastAsia="en-CA"/>
              </w:rPr>
            </w:pPr>
          </w:p>
        </w:tc>
        <w:tc>
          <w:tcPr>
            <w:tcW w:w="3288" w:type="dxa"/>
            <w:shd w:val="clear" w:color="auto" w:fill="F2F2F2" w:themeFill="background1" w:themeFillShade="F2"/>
          </w:tcPr>
          <w:p w14:paraId="10C81EAC" w14:textId="77777777" w:rsidR="00F013FC" w:rsidRDefault="00F013FC" w:rsidP="00F013FC">
            <w:pPr>
              <w:rPr>
                <w:lang w:eastAsia="en-CA"/>
              </w:rPr>
            </w:pPr>
          </w:p>
        </w:tc>
      </w:tr>
      <w:tr w:rsidR="00F013FC" w14:paraId="30DD2A2A" w14:textId="77777777" w:rsidTr="00DD2645">
        <w:tc>
          <w:tcPr>
            <w:tcW w:w="3060" w:type="dxa"/>
            <w:shd w:val="clear" w:color="auto" w:fill="F2F2F2" w:themeFill="background1" w:themeFillShade="F2"/>
          </w:tcPr>
          <w:p w14:paraId="7D0ADF27" w14:textId="45DC24C2" w:rsidR="00F013FC" w:rsidRDefault="00F013FC" w:rsidP="00F013FC">
            <w:pPr>
              <w:rPr>
                <w:lang w:eastAsia="en-CA"/>
              </w:rPr>
            </w:pPr>
            <w:r w:rsidRPr="00E75D62">
              <w:t>CORR 1D HORN/STROBE - STROBE TEST</w:t>
            </w:r>
          </w:p>
        </w:tc>
        <w:tc>
          <w:tcPr>
            <w:tcW w:w="907" w:type="dxa"/>
            <w:shd w:val="clear" w:color="auto" w:fill="F2F2F2" w:themeFill="background1" w:themeFillShade="F2"/>
            <w:vAlign w:val="center"/>
          </w:tcPr>
          <w:p w14:paraId="251FE710" w14:textId="77777777" w:rsidR="00F013FC" w:rsidRDefault="00F013FC" w:rsidP="00F013FC">
            <w:pPr>
              <w:rPr>
                <w:lang w:eastAsia="en-CA"/>
              </w:rPr>
            </w:pPr>
          </w:p>
        </w:tc>
        <w:tc>
          <w:tcPr>
            <w:tcW w:w="686" w:type="dxa"/>
            <w:shd w:val="clear" w:color="auto" w:fill="F2F2F2" w:themeFill="background1" w:themeFillShade="F2"/>
          </w:tcPr>
          <w:p w14:paraId="53F00915" w14:textId="492EF91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A995447" w14:textId="77777777" w:rsidR="00F013FC" w:rsidRDefault="00F013FC" w:rsidP="00F013FC">
            <w:pPr>
              <w:jc w:val="center"/>
              <w:rPr>
                <w:lang w:eastAsia="en-CA"/>
              </w:rPr>
            </w:pPr>
          </w:p>
        </w:tc>
        <w:tc>
          <w:tcPr>
            <w:tcW w:w="1101" w:type="dxa"/>
            <w:shd w:val="clear" w:color="auto" w:fill="F2F2F2" w:themeFill="background1" w:themeFillShade="F2"/>
          </w:tcPr>
          <w:p w14:paraId="274305FB" w14:textId="77777777" w:rsidR="00F013FC" w:rsidRDefault="00F013FC" w:rsidP="00F013FC">
            <w:pPr>
              <w:jc w:val="center"/>
              <w:rPr>
                <w:lang w:eastAsia="en-CA"/>
              </w:rPr>
            </w:pPr>
          </w:p>
        </w:tc>
        <w:tc>
          <w:tcPr>
            <w:tcW w:w="850" w:type="dxa"/>
            <w:shd w:val="clear" w:color="auto" w:fill="F2F2F2" w:themeFill="background1" w:themeFillShade="F2"/>
            <w:vAlign w:val="center"/>
          </w:tcPr>
          <w:p w14:paraId="51492E06" w14:textId="77777777" w:rsidR="00F013FC" w:rsidRDefault="00F013FC" w:rsidP="00F013FC">
            <w:pPr>
              <w:jc w:val="center"/>
              <w:rPr>
                <w:lang w:eastAsia="en-CA"/>
              </w:rPr>
            </w:pPr>
          </w:p>
        </w:tc>
        <w:tc>
          <w:tcPr>
            <w:tcW w:w="448" w:type="dxa"/>
            <w:shd w:val="clear" w:color="auto" w:fill="F2F2F2" w:themeFill="background1" w:themeFillShade="F2"/>
          </w:tcPr>
          <w:p w14:paraId="7F776CB9" w14:textId="36F8EA16" w:rsidR="00F013FC" w:rsidRDefault="00000000" w:rsidP="00F013FC">
            <w:pPr>
              <w:jc w:val="center"/>
              <w:rPr>
                <w:lang w:eastAsia="en-CA"/>
              </w:rPr>
            </w:pPr>
            <w:sdt>
              <w:sdtPr>
                <w:rPr>
                  <w:lang w:eastAsia="en-CA"/>
                </w:rPr>
                <w:id w:val="-1267989466"/>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2392FF87" w14:textId="77777777" w:rsidR="00F013FC" w:rsidRDefault="00F013FC" w:rsidP="00F013FC">
            <w:pPr>
              <w:jc w:val="center"/>
              <w:rPr>
                <w:lang w:eastAsia="en-CA"/>
              </w:rPr>
            </w:pPr>
          </w:p>
        </w:tc>
        <w:tc>
          <w:tcPr>
            <w:tcW w:w="448" w:type="dxa"/>
            <w:shd w:val="clear" w:color="auto" w:fill="F2F2F2" w:themeFill="background1" w:themeFillShade="F2"/>
          </w:tcPr>
          <w:p w14:paraId="59619D82" w14:textId="44F5B391" w:rsidR="00F013FC" w:rsidRDefault="00000000" w:rsidP="00F013FC">
            <w:pPr>
              <w:jc w:val="center"/>
              <w:rPr>
                <w:lang w:eastAsia="en-CA"/>
              </w:rPr>
            </w:pPr>
            <w:sdt>
              <w:sdtPr>
                <w:rPr>
                  <w:lang w:eastAsia="en-CA"/>
                </w:rPr>
                <w:id w:val="-1274006386"/>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10E4584D" w14:textId="6971DEF2" w:rsidR="00F013FC" w:rsidRDefault="00000000" w:rsidP="00F013FC">
            <w:pPr>
              <w:jc w:val="center"/>
              <w:rPr>
                <w:lang w:eastAsia="en-CA"/>
              </w:rPr>
            </w:pPr>
            <w:sdt>
              <w:sdtPr>
                <w:rPr>
                  <w:lang w:eastAsia="en-CA"/>
                </w:rPr>
                <w:id w:val="1049654268"/>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231C2DCF" w14:textId="514BA7CB" w:rsidR="00F013FC" w:rsidRDefault="00000000" w:rsidP="00F013FC">
            <w:pPr>
              <w:jc w:val="center"/>
              <w:rPr>
                <w:lang w:eastAsia="en-CA"/>
              </w:rPr>
            </w:pPr>
            <w:sdt>
              <w:sdtPr>
                <w:rPr>
                  <w:lang w:eastAsia="en-CA"/>
                </w:rPr>
                <w:id w:val="-503980961"/>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0B161BA5" w14:textId="77777777" w:rsidR="00F013FC" w:rsidRDefault="00F013FC" w:rsidP="00F013FC">
            <w:pPr>
              <w:jc w:val="center"/>
              <w:rPr>
                <w:lang w:eastAsia="en-CA"/>
              </w:rPr>
            </w:pPr>
          </w:p>
        </w:tc>
        <w:tc>
          <w:tcPr>
            <w:tcW w:w="3288" w:type="dxa"/>
            <w:shd w:val="clear" w:color="auto" w:fill="F2F2F2" w:themeFill="background1" w:themeFillShade="F2"/>
          </w:tcPr>
          <w:p w14:paraId="6A2F3A51" w14:textId="77777777" w:rsidR="00F013FC" w:rsidRDefault="00F013FC" w:rsidP="00F013FC">
            <w:pPr>
              <w:rPr>
                <w:lang w:eastAsia="en-CA"/>
              </w:rPr>
            </w:pPr>
          </w:p>
        </w:tc>
      </w:tr>
      <w:tr w:rsidR="00F013FC" w14:paraId="383440BF" w14:textId="77777777" w:rsidTr="00DD2645">
        <w:tc>
          <w:tcPr>
            <w:tcW w:w="3060" w:type="dxa"/>
            <w:shd w:val="clear" w:color="auto" w:fill="F2F2F2" w:themeFill="background1" w:themeFillShade="F2"/>
          </w:tcPr>
          <w:p w14:paraId="2FA766F3" w14:textId="6D1308C1" w:rsidR="00F013FC" w:rsidRDefault="00F013FC" w:rsidP="00F013FC">
            <w:pPr>
              <w:rPr>
                <w:lang w:eastAsia="en-CA"/>
              </w:rPr>
            </w:pPr>
            <w:r w:rsidRPr="00E75D62">
              <w:t>CORR 2A HORN/STROBE - HORN TEST</w:t>
            </w:r>
          </w:p>
        </w:tc>
        <w:tc>
          <w:tcPr>
            <w:tcW w:w="907" w:type="dxa"/>
            <w:shd w:val="clear" w:color="auto" w:fill="F2F2F2" w:themeFill="background1" w:themeFillShade="F2"/>
            <w:vAlign w:val="center"/>
          </w:tcPr>
          <w:p w14:paraId="44253C03" w14:textId="77777777" w:rsidR="00F013FC" w:rsidRDefault="00F013FC" w:rsidP="00F013FC">
            <w:pPr>
              <w:rPr>
                <w:lang w:eastAsia="en-CA"/>
              </w:rPr>
            </w:pPr>
          </w:p>
        </w:tc>
        <w:tc>
          <w:tcPr>
            <w:tcW w:w="686" w:type="dxa"/>
            <w:shd w:val="clear" w:color="auto" w:fill="F2F2F2" w:themeFill="background1" w:themeFillShade="F2"/>
          </w:tcPr>
          <w:p w14:paraId="637C20B8" w14:textId="2A17757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C0026AF" w14:textId="77777777" w:rsidR="00F013FC" w:rsidRDefault="00F013FC" w:rsidP="00F013FC">
            <w:pPr>
              <w:jc w:val="center"/>
              <w:rPr>
                <w:lang w:eastAsia="en-CA"/>
              </w:rPr>
            </w:pPr>
          </w:p>
        </w:tc>
        <w:tc>
          <w:tcPr>
            <w:tcW w:w="1101" w:type="dxa"/>
            <w:shd w:val="clear" w:color="auto" w:fill="F2F2F2" w:themeFill="background1" w:themeFillShade="F2"/>
          </w:tcPr>
          <w:p w14:paraId="1CD8DA5F" w14:textId="77777777" w:rsidR="00F013FC" w:rsidRDefault="00F013FC" w:rsidP="00F013FC">
            <w:pPr>
              <w:jc w:val="center"/>
              <w:rPr>
                <w:lang w:eastAsia="en-CA"/>
              </w:rPr>
            </w:pPr>
          </w:p>
        </w:tc>
        <w:tc>
          <w:tcPr>
            <w:tcW w:w="850" w:type="dxa"/>
            <w:shd w:val="clear" w:color="auto" w:fill="F2F2F2" w:themeFill="background1" w:themeFillShade="F2"/>
            <w:vAlign w:val="center"/>
          </w:tcPr>
          <w:p w14:paraId="463E3D56" w14:textId="77777777" w:rsidR="00F013FC" w:rsidRDefault="00F013FC" w:rsidP="00F013FC">
            <w:pPr>
              <w:jc w:val="center"/>
              <w:rPr>
                <w:lang w:eastAsia="en-CA"/>
              </w:rPr>
            </w:pPr>
          </w:p>
        </w:tc>
        <w:tc>
          <w:tcPr>
            <w:tcW w:w="448" w:type="dxa"/>
            <w:shd w:val="clear" w:color="auto" w:fill="F2F2F2" w:themeFill="background1" w:themeFillShade="F2"/>
          </w:tcPr>
          <w:p w14:paraId="5CC3E960" w14:textId="5403032D" w:rsidR="00F013FC" w:rsidRDefault="00000000" w:rsidP="00F013FC">
            <w:pPr>
              <w:jc w:val="center"/>
              <w:rPr>
                <w:lang w:eastAsia="en-CA"/>
              </w:rPr>
            </w:pPr>
            <w:sdt>
              <w:sdtPr>
                <w:rPr>
                  <w:lang w:eastAsia="en-CA"/>
                </w:rPr>
                <w:id w:val="208841807"/>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62DCFF9C" w14:textId="77777777" w:rsidR="00F013FC" w:rsidRDefault="00F013FC" w:rsidP="00F013FC">
            <w:pPr>
              <w:jc w:val="center"/>
              <w:rPr>
                <w:lang w:eastAsia="en-CA"/>
              </w:rPr>
            </w:pPr>
          </w:p>
        </w:tc>
        <w:tc>
          <w:tcPr>
            <w:tcW w:w="448" w:type="dxa"/>
            <w:shd w:val="clear" w:color="auto" w:fill="F2F2F2" w:themeFill="background1" w:themeFillShade="F2"/>
          </w:tcPr>
          <w:p w14:paraId="5346E78D" w14:textId="2E753C15" w:rsidR="00F013FC" w:rsidRDefault="00000000" w:rsidP="00F013FC">
            <w:pPr>
              <w:jc w:val="center"/>
              <w:rPr>
                <w:lang w:eastAsia="en-CA"/>
              </w:rPr>
            </w:pPr>
            <w:sdt>
              <w:sdtPr>
                <w:rPr>
                  <w:lang w:eastAsia="en-CA"/>
                </w:rPr>
                <w:id w:val="1106010360"/>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622DEAEE" w14:textId="09B738D2" w:rsidR="00F013FC" w:rsidRDefault="00000000" w:rsidP="00F013FC">
            <w:pPr>
              <w:jc w:val="center"/>
              <w:rPr>
                <w:lang w:eastAsia="en-CA"/>
              </w:rPr>
            </w:pPr>
            <w:sdt>
              <w:sdtPr>
                <w:rPr>
                  <w:lang w:eastAsia="en-CA"/>
                </w:rPr>
                <w:id w:val="-1593470827"/>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169A9D15" w14:textId="16BE5137" w:rsidR="00F013FC" w:rsidRDefault="00000000" w:rsidP="00F013FC">
            <w:pPr>
              <w:jc w:val="center"/>
              <w:rPr>
                <w:lang w:eastAsia="en-CA"/>
              </w:rPr>
            </w:pPr>
            <w:sdt>
              <w:sdtPr>
                <w:rPr>
                  <w:lang w:eastAsia="en-CA"/>
                </w:rPr>
                <w:id w:val="-1126081253"/>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4488E254" w14:textId="77777777" w:rsidR="00F013FC" w:rsidRDefault="00F013FC" w:rsidP="00F013FC">
            <w:pPr>
              <w:jc w:val="center"/>
              <w:rPr>
                <w:lang w:eastAsia="en-CA"/>
              </w:rPr>
            </w:pPr>
          </w:p>
        </w:tc>
        <w:tc>
          <w:tcPr>
            <w:tcW w:w="3288" w:type="dxa"/>
            <w:shd w:val="clear" w:color="auto" w:fill="F2F2F2" w:themeFill="background1" w:themeFillShade="F2"/>
          </w:tcPr>
          <w:p w14:paraId="525F9717" w14:textId="77777777" w:rsidR="00F013FC" w:rsidRDefault="00F013FC" w:rsidP="00F013FC">
            <w:pPr>
              <w:rPr>
                <w:lang w:eastAsia="en-CA"/>
              </w:rPr>
            </w:pPr>
          </w:p>
        </w:tc>
      </w:tr>
      <w:tr w:rsidR="00F013FC" w14:paraId="797A9555" w14:textId="77777777" w:rsidTr="00DD2645">
        <w:tc>
          <w:tcPr>
            <w:tcW w:w="3060" w:type="dxa"/>
            <w:shd w:val="clear" w:color="auto" w:fill="F2F2F2" w:themeFill="background1" w:themeFillShade="F2"/>
          </w:tcPr>
          <w:p w14:paraId="47A4AEBC" w14:textId="5746E66F" w:rsidR="00F013FC" w:rsidRDefault="00F013FC" w:rsidP="00F013FC">
            <w:pPr>
              <w:rPr>
                <w:lang w:eastAsia="en-CA"/>
              </w:rPr>
            </w:pPr>
            <w:r w:rsidRPr="00E75D62">
              <w:t>CORR 2A HORN/STROBE - STROBE TEST</w:t>
            </w:r>
          </w:p>
        </w:tc>
        <w:tc>
          <w:tcPr>
            <w:tcW w:w="907" w:type="dxa"/>
            <w:shd w:val="clear" w:color="auto" w:fill="F2F2F2" w:themeFill="background1" w:themeFillShade="F2"/>
            <w:vAlign w:val="center"/>
          </w:tcPr>
          <w:p w14:paraId="13D049DA" w14:textId="77777777" w:rsidR="00F013FC" w:rsidRDefault="00F013FC" w:rsidP="00F013FC">
            <w:pPr>
              <w:rPr>
                <w:lang w:eastAsia="en-CA"/>
              </w:rPr>
            </w:pPr>
          </w:p>
        </w:tc>
        <w:tc>
          <w:tcPr>
            <w:tcW w:w="686" w:type="dxa"/>
            <w:shd w:val="clear" w:color="auto" w:fill="F2F2F2" w:themeFill="background1" w:themeFillShade="F2"/>
          </w:tcPr>
          <w:p w14:paraId="38ADE4B9" w14:textId="610275A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22C4D5A" w14:textId="77777777" w:rsidR="00F013FC" w:rsidRDefault="00F013FC" w:rsidP="00F013FC">
            <w:pPr>
              <w:jc w:val="center"/>
              <w:rPr>
                <w:lang w:eastAsia="en-CA"/>
              </w:rPr>
            </w:pPr>
          </w:p>
        </w:tc>
        <w:tc>
          <w:tcPr>
            <w:tcW w:w="1101" w:type="dxa"/>
            <w:shd w:val="clear" w:color="auto" w:fill="F2F2F2" w:themeFill="background1" w:themeFillShade="F2"/>
          </w:tcPr>
          <w:p w14:paraId="78A01563" w14:textId="77777777" w:rsidR="00F013FC" w:rsidRDefault="00F013FC" w:rsidP="00F013FC">
            <w:pPr>
              <w:jc w:val="center"/>
              <w:rPr>
                <w:lang w:eastAsia="en-CA"/>
              </w:rPr>
            </w:pPr>
          </w:p>
        </w:tc>
        <w:tc>
          <w:tcPr>
            <w:tcW w:w="850" w:type="dxa"/>
            <w:shd w:val="clear" w:color="auto" w:fill="F2F2F2" w:themeFill="background1" w:themeFillShade="F2"/>
            <w:vAlign w:val="center"/>
          </w:tcPr>
          <w:p w14:paraId="306170CD" w14:textId="77777777" w:rsidR="00F013FC" w:rsidRDefault="00F013FC" w:rsidP="00F013FC">
            <w:pPr>
              <w:jc w:val="center"/>
              <w:rPr>
                <w:lang w:eastAsia="en-CA"/>
              </w:rPr>
            </w:pPr>
          </w:p>
        </w:tc>
        <w:tc>
          <w:tcPr>
            <w:tcW w:w="448" w:type="dxa"/>
            <w:shd w:val="clear" w:color="auto" w:fill="F2F2F2" w:themeFill="background1" w:themeFillShade="F2"/>
          </w:tcPr>
          <w:p w14:paraId="2531405E" w14:textId="45276B3B" w:rsidR="00F013FC" w:rsidRDefault="00000000" w:rsidP="00F013FC">
            <w:pPr>
              <w:jc w:val="center"/>
              <w:rPr>
                <w:lang w:eastAsia="en-CA"/>
              </w:rPr>
            </w:pPr>
            <w:sdt>
              <w:sdtPr>
                <w:rPr>
                  <w:lang w:eastAsia="en-CA"/>
                </w:rPr>
                <w:id w:val="624661433"/>
                <w14:checkbox>
                  <w14:checked w14:val="1"/>
                  <w14:checkedState w14:val="0050" w14:font="Wingdings 2"/>
                  <w14:uncheckedState w14:val="0020" w14:font="Wingdings 2"/>
                </w14:checkbox>
              </w:sdtPr>
              <w:sdtContent>
                <w:r w:rsidR="00F013FC" w:rsidRPr="00E455DB">
                  <w:rPr>
                    <w:lang w:eastAsia="en-CA"/>
                  </w:rPr>
                  <w:sym w:font="Wingdings 2" w:char="F050"/>
                </w:r>
              </w:sdtContent>
            </w:sdt>
          </w:p>
        </w:tc>
        <w:tc>
          <w:tcPr>
            <w:tcW w:w="1101" w:type="dxa"/>
            <w:shd w:val="clear" w:color="auto" w:fill="F2F2F2" w:themeFill="background1" w:themeFillShade="F2"/>
            <w:vAlign w:val="center"/>
          </w:tcPr>
          <w:p w14:paraId="6D7F0C18" w14:textId="77777777" w:rsidR="00F013FC" w:rsidRDefault="00F013FC" w:rsidP="00F013FC">
            <w:pPr>
              <w:jc w:val="center"/>
              <w:rPr>
                <w:lang w:eastAsia="en-CA"/>
              </w:rPr>
            </w:pPr>
          </w:p>
        </w:tc>
        <w:tc>
          <w:tcPr>
            <w:tcW w:w="448" w:type="dxa"/>
            <w:shd w:val="clear" w:color="auto" w:fill="F2F2F2" w:themeFill="background1" w:themeFillShade="F2"/>
          </w:tcPr>
          <w:p w14:paraId="3DFFEC88" w14:textId="6EC0A3D8" w:rsidR="00F013FC" w:rsidRDefault="00000000" w:rsidP="00F013FC">
            <w:pPr>
              <w:jc w:val="center"/>
              <w:rPr>
                <w:lang w:eastAsia="en-CA"/>
              </w:rPr>
            </w:pPr>
            <w:sdt>
              <w:sdtPr>
                <w:rPr>
                  <w:lang w:eastAsia="en-CA"/>
                </w:rPr>
                <w:id w:val="-988008728"/>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48" w:type="dxa"/>
            <w:shd w:val="clear" w:color="auto" w:fill="F2F2F2" w:themeFill="background1" w:themeFillShade="F2"/>
          </w:tcPr>
          <w:p w14:paraId="1E21E1F8" w14:textId="6AEDE6AA" w:rsidR="00F013FC" w:rsidRDefault="00000000" w:rsidP="00F013FC">
            <w:pPr>
              <w:jc w:val="center"/>
              <w:rPr>
                <w:lang w:eastAsia="en-CA"/>
              </w:rPr>
            </w:pPr>
            <w:sdt>
              <w:sdtPr>
                <w:rPr>
                  <w:lang w:eastAsia="en-CA"/>
                </w:rPr>
                <w:id w:val="-1441371922"/>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423" w:type="dxa"/>
            <w:shd w:val="clear" w:color="auto" w:fill="F2F2F2" w:themeFill="background1" w:themeFillShade="F2"/>
          </w:tcPr>
          <w:p w14:paraId="14E6A24A" w14:textId="13B69D83" w:rsidR="00F013FC" w:rsidRDefault="00000000" w:rsidP="00F013FC">
            <w:pPr>
              <w:jc w:val="center"/>
              <w:rPr>
                <w:lang w:eastAsia="en-CA"/>
              </w:rPr>
            </w:pPr>
            <w:sdt>
              <w:sdtPr>
                <w:rPr>
                  <w:lang w:eastAsia="en-CA"/>
                </w:rPr>
                <w:id w:val="1014806427"/>
                <w14:checkbox>
                  <w14:checked w14:val="1"/>
                  <w14:checkedState w14:val="0050" w14:font="Wingdings 2"/>
                  <w14:uncheckedState w14:val="0020" w14:font="Wingdings 2"/>
                </w14:checkbox>
              </w:sdtPr>
              <w:sdtContent>
                <w:r w:rsidR="00F013FC" w:rsidRPr="002848AA">
                  <w:rPr>
                    <w:lang w:eastAsia="en-CA"/>
                  </w:rPr>
                  <w:sym w:font="Wingdings 2" w:char="F050"/>
                </w:r>
              </w:sdtContent>
            </w:sdt>
          </w:p>
        </w:tc>
        <w:tc>
          <w:tcPr>
            <w:tcW w:w="964" w:type="dxa"/>
            <w:shd w:val="clear" w:color="auto" w:fill="F2F2F2" w:themeFill="background1" w:themeFillShade="F2"/>
            <w:vAlign w:val="center"/>
          </w:tcPr>
          <w:p w14:paraId="6EECB763" w14:textId="77777777" w:rsidR="00F013FC" w:rsidRDefault="00F013FC" w:rsidP="00F013FC">
            <w:pPr>
              <w:jc w:val="center"/>
              <w:rPr>
                <w:lang w:eastAsia="en-CA"/>
              </w:rPr>
            </w:pPr>
          </w:p>
        </w:tc>
        <w:tc>
          <w:tcPr>
            <w:tcW w:w="3288" w:type="dxa"/>
            <w:shd w:val="clear" w:color="auto" w:fill="F2F2F2" w:themeFill="background1" w:themeFillShade="F2"/>
          </w:tcPr>
          <w:p w14:paraId="0A444E40" w14:textId="77777777" w:rsidR="00F013FC" w:rsidRDefault="00F013FC" w:rsidP="00F013FC">
            <w:pPr>
              <w:rPr>
                <w:lang w:eastAsia="en-CA"/>
              </w:rPr>
            </w:pPr>
          </w:p>
        </w:tc>
      </w:tr>
      <w:tr w:rsidR="00F013FC" w14:paraId="1E4A1A38" w14:textId="77777777" w:rsidTr="00DD2645">
        <w:tc>
          <w:tcPr>
            <w:tcW w:w="3060" w:type="dxa"/>
            <w:shd w:val="clear" w:color="auto" w:fill="F2F2F2" w:themeFill="background1" w:themeFillShade="F2"/>
          </w:tcPr>
          <w:p w14:paraId="6EBFE4E6" w14:textId="52136C1B" w:rsidR="00F013FC" w:rsidRDefault="00F013FC" w:rsidP="00F013FC">
            <w:pPr>
              <w:rPr>
                <w:lang w:eastAsia="en-CA"/>
              </w:rPr>
            </w:pPr>
            <w:r w:rsidRPr="00E75D62">
              <w:lastRenderedPageBreak/>
              <w:t>CORR 1B – OUTSIDE CRU 206 HORN/STROBE - HORN TEST</w:t>
            </w:r>
          </w:p>
        </w:tc>
        <w:tc>
          <w:tcPr>
            <w:tcW w:w="907" w:type="dxa"/>
            <w:shd w:val="clear" w:color="auto" w:fill="F2F2F2" w:themeFill="background1" w:themeFillShade="F2"/>
            <w:vAlign w:val="center"/>
          </w:tcPr>
          <w:p w14:paraId="52BD31AE" w14:textId="77777777" w:rsidR="00F013FC" w:rsidRDefault="00F013FC" w:rsidP="00F013FC">
            <w:pPr>
              <w:rPr>
                <w:lang w:eastAsia="en-CA"/>
              </w:rPr>
            </w:pPr>
          </w:p>
        </w:tc>
        <w:tc>
          <w:tcPr>
            <w:tcW w:w="686" w:type="dxa"/>
            <w:shd w:val="clear" w:color="auto" w:fill="F2F2F2" w:themeFill="background1" w:themeFillShade="F2"/>
          </w:tcPr>
          <w:p w14:paraId="3F27D03B" w14:textId="36695C11"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56C301C" w14:textId="77777777" w:rsidR="00F013FC" w:rsidRDefault="00F013FC" w:rsidP="00F013FC">
            <w:pPr>
              <w:jc w:val="center"/>
              <w:rPr>
                <w:lang w:eastAsia="en-CA"/>
              </w:rPr>
            </w:pPr>
          </w:p>
        </w:tc>
        <w:tc>
          <w:tcPr>
            <w:tcW w:w="1101" w:type="dxa"/>
            <w:shd w:val="clear" w:color="auto" w:fill="F2F2F2" w:themeFill="background1" w:themeFillShade="F2"/>
          </w:tcPr>
          <w:p w14:paraId="527EA9B7" w14:textId="77777777" w:rsidR="00F013FC" w:rsidRDefault="00F013FC" w:rsidP="00F013FC">
            <w:pPr>
              <w:jc w:val="center"/>
              <w:rPr>
                <w:lang w:eastAsia="en-CA"/>
              </w:rPr>
            </w:pPr>
          </w:p>
        </w:tc>
        <w:tc>
          <w:tcPr>
            <w:tcW w:w="850" w:type="dxa"/>
            <w:shd w:val="clear" w:color="auto" w:fill="F2F2F2" w:themeFill="background1" w:themeFillShade="F2"/>
            <w:vAlign w:val="center"/>
          </w:tcPr>
          <w:p w14:paraId="6041C1F2" w14:textId="77777777" w:rsidR="00F013FC" w:rsidRDefault="00F013FC" w:rsidP="00F013FC">
            <w:pPr>
              <w:jc w:val="center"/>
              <w:rPr>
                <w:lang w:eastAsia="en-CA"/>
              </w:rPr>
            </w:pPr>
          </w:p>
        </w:tc>
        <w:tc>
          <w:tcPr>
            <w:tcW w:w="448" w:type="dxa"/>
            <w:shd w:val="clear" w:color="auto" w:fill="F2F2F2" w:themeFill="background1" w:themeFillShade="F2"/>
          </w:tcPr>
          <w:p w14:paraId="55BA5367" w14:textId="54BBA585" w:rsidR="00F013FC" w:rsidRDefault="00000000" w:rsidP="00F013FC">
            <w:pPr>
              <w:jc w:val="center"/>
              <w:rPr>
                <w:lang w:eastAsia="en-CA"/>
              </w:rPr>
            </w:pPr>
            <w:sdt>
              <w:sdtPr>
                <w:rPr>
                  <w:lang w:eastAsia="en-CA"/>
                </w:rPr>
                <w:id w:val="65012629"/>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681E853C" w14:textId="77777777" w:rsidR="00F013FC" w:rsidRDefault="00F013FC" w:rsidP="00F013FC">
            <w:pPr>
              <w:jc w:val="center"/>
              <w:rPr>
                <w:lang w:eastAsia="en-CA"/>
              </w:rPr>
            </w:pPr>
          </w:p>
        </w:tc>
        <w:tc>
          <w:tcPr>
            <w:tcW w:w="448" w:type="dxa"/>
            <w:shd w:val="clear" w:color="auto" w:fill="F2F2F2" w:themeFill="background1" w:themeFillShade="F2"/>
          </w:tcPr>
          <w:p w14:paraId="75EA416F" w14:textId="40B6233E" w:rsidR="00F013FC" w:rsidRDefault="00000000" w:rsidP="00F013FC">
            <w:pPr>
              <w:jc w:val="center"/>
              <w:rPr>
                <w:lang w:eastAsia="en-CA"/>
              </w:rPr>
            </w:pPr>
            <w:sdt>
              <w:sdtPr>
                <w:rPr>
                  <w:lang w:eastAsia="en-CA"/>
                </w:rPr>
                <w:id w:val="1998908939"/>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36DD3C15" w14:textId="77793CC4" w:rsidR="00F013FC" w:rsidRDefault="00000000" w:rsidP="00F013FC">
            <w:pPr>
              <w:jc w:val="center"/>
              <w:rPr>
                <w:lang w:eastAsia="en-CA"/>
              </w:rPr>
            </w:pPr>
            <w:sdt>
              <w:sdtPr>
                <w:rPr>
                  <w:lang w:eastAsia="en-CA"/>
                </w:rPr>
                <w:id w:val="-1652512891"/>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6056B5BD" w14:textId="11109891" w:rsidR="00F013FC" w:rsidRDefault="00000000" w:rsidP="00F013FC">
            <w:pPr>
              <w:jc w:val="center"/>
              <w:rPr>
                <w:lang w:eastAsia="en-CA"/>
              </w:rPr>
            </w:pPr>
            <w:sdt>
              <w:sdtPr>
                <w:rPr>
                  <w:lang w:eastAsia="en-CA"/>
                </w:rPr>
                <w:id w:val="-1975136575"/>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7986F1C4" w14:textId="77777777" w:rsidR="00F013FC" w:rsidRDefault="00F013FC" w:rsidP="00F013FC">
            <w:pPr>
              <w:jc w:val="center"/>
              <w:rPr>
                <w:lang w:eastAsia="en-CA"/>
              </w:rPr>
            </w:pPr>
          </w:p>
        </w:tc>
        <w:tc>
          <w:tcPr>
            <w:tcW w:w="3288" w:type="dxa"/>
            <w:shd w:val="clear" w:color="auto" w:fill="F2F2F2" w:themeFill="background1" w:themeFillShade="F2"/>
          </w:tcPr>
          <w:p w14:paraId="48F5F1CD" w14:textId="77777777" w:rsidR="00F013FC" w:rsidRDefault="00F013FC" w:rsidP="00F013FC">
            <w:pPr>
              <w:rPr>
                <w:lang w:eastAsia="en-CA"/>
              </w:rPr>
            </w:pPr>
          </w:p>
        </w:tc>
      </w:tr>
      <w:tr w:rsidR="00F013FC" w14:paraId="7E00E418" w14:textId="77777777" w:rsidTr="00DD2645">
        <w:tc>
          <w:tcPr>
            <w:tcW w:w="3060" w:type="dxa"/>
            <w:shd w:val="clear" w:color="auto" w:fill="F2F2F2" w:themeFill="background1" w:themeFillShade="F2"/>
          </w:tcPr>
          <w:p w14:paraId="1BDC9A88" w14:textId="4CF25E1B" w:rsidR="00F013FC" w:rsidRDefault="00F013FC" w:rsidP="00F013FC">
            <w:pPr>
              <w:rPr>
                <w:lang w:eastAsia="en-CA"/>
              </w:rPr>
            </w:pPr>
            <w:r w:rsidRPr="00E75D62">
              <w:t>CORR 1B – OUTSIDE CRU 206 HORN/STROBE - STROBE TEST</w:t>
            </w:r>
          </w:p>
        </w:tc>
        <w:tc>
          <w:tcPr>
            <w:tcW w:w="907" w:type="dxa"/>
            <w:shd w:val="clear" w:color="auto" w:fill="F2F2F2" w:themeFill="background1" w:themeFillShade="F2"/>
            <w:vAlign w:val="center"/>
          </w:tcPr>
          <w:p w14:paraId="7921121E" w14:textId="77777777" w:rsidR="00F013FC" w:rsidRDefault="00F013FC" w:rsidP="00F013FC">
            <w:pPr>
              <w:rPr>
                <w:lang w:eastAsia="en-CA"/>
              </w:rPr>
            </w:pPr>
          </w:p>
        </w:tc>
        <w:tc>
          <w:tcPr>
            <w:tcW w:w="686" w:type="dxa"/>
            <w:shd w:val="clear" w:color="auto" w:fill="F2F2F2" w:themeFill="background1" w:themeFillShade="F2"/>
          </w:tcPr>
          <w:p w14:paraId="04C10A61" w14:textId="02FDD97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CB7D9EA" w14:textId="77777777" w:rsidR="00F013FC" w:rsidRDefault="00F013FC" w:rsidP="00F013FC">
            <w:pPr>
              <w:jc w:val="center"/>
              <w:rPr>
                <w:lang w:eastAsia="en-CA"/>
              </w:rPr>
            </w:pPr>
          </w:p>
        </w:tc>
        <w:tc>
          <w:tcPr>
            <w:tcW w:w="1101" w:type="dxa"/>
            <w:shd w:val="clear" w:color="auto" w:fill="F2F2F2" w:themeFill="background1" w:themeFillShade="F2"/>
          </w:tcPr>
          <w:p w14:paraId="342FEC6E" w14:textId="77777777" w:rsidR="00F013FC" w:rsidRDefault="00F013FC" w:rsidP="00F013FC">
            <w:pPr>
              <w:jc w:val="center"/>
              <w:rPr>
                <w:lang w:eastAsia="en-CA"/>
              </w:rPr>
            </w:pPr>
          </w:p>
        </w:tc>
        <w:tc>
          <w:tcPr>
            <w:tcW w:w="850" w:type="dxa"/>
            <w:shd w:val="clear" w:color="auto" w:fill="F2F2F2" w:themeFill="background1" w:themeFillShade="F2"/>
            <w:vAlign w:val="center"/>
          </w:tcPr>
          <w:p w14:paraId="2D8E0CB5" w14:textId="77777777" w:rsidR="00F013FC" w:rsidRDefault="00F013FC" w:rsidP="00F013FC">
            <w:pPr>
              <w:jc w:val="center"/>
              <w:rPr>
                <w:lang w:eastAsia="en-CA"/>
              </w:rPr>
            </w:pPr>
          </w:p>
        </w:tc>
        <w:tc>
          <w:tcPr>
            <w:tcW w:w="448" w:type="dxa"/>
            <w:shd w:val="clear" w:color="auto" w:fill="F2F2F2" w:themeFill="background1" w:themeFillShade="F2"/>
          </w:tcPr>
          <w:p w14:paraId="3D8A3FF0" w14:textId="6078DB9A" w:rsidR="00F013FC" w:rsidRDefault="00000000" w:rsidP="00F013FC">
            <w:pPr>
              <w:jc w:val="center"/>
              <w:rPr>
                <w:lang w:eastAsia="en-CA"/>
              </w:rPr>
            </w:pPr>
            <w:sdt>
              <w:sdtPr>
                <w:rPr>
                  <w:lang w:eastAsia="en-CA"/>
                </w:rPr>
                <w:id w:val="2073232524"/>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7BC3BF43" w14:textId="77777777" w:rsidR="00F013FC" w:rsidRDefault="00F013FC" w:rsidP="00F013FC">
            <w:pPr>
              <w:jc w:val="center"/>
              <w:rPr>
                <w:lang w:eastAsia="en-CA"/>
              </w:rPr>
            </w:pPr>
          </w:p>
        </w:tc>
        <w:tc>
          <w:tcPr>
            <w:tcW w:w="448" w:type="dxa"/>
            <w:shd w:val="clear" w:color="auto" w:fill="F2F2F2" w:themeFill="background1" w:themeFillShade="F2"/>
          </w:tcPr>
          <w:p w14:paraId="1F8D6ED1" w14:textId="5EF3EAE5" w:rsidR="00F013FC" w:rsidRDefault="00000000" w:rsidP="00F013FC">
            <w:pPr>
              <w:jc w:val="center"/>
              <w:rPr>
                <w:lang w:eastAsia="en-CA"/>
              </w:rPr>
            </w:pPr>
            <w:sdt>
              <w:sdtPr>
                <w:rPr>
                  <w:lang w:eastAsia="en-CA"/>
                </w:rPr>
                <w:id w:val="1290092572"/>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0FE11CF9" w14:textId="3BB7710C" w:rsidR="00F013FC" w:rsidRDefault="00000000" w:rsidP="00F013FC">
            <w:pPr>
              <w:jc w:val="center"/>
              <w:rPr>
                <w:lang w:eastAsia="en-CA"/>
              </w:rPr>
            </w:pPr>
            <w:sdt>
              <w:sdtPr>
                <w:rPr>
                  <w:lang w:eastAsia="en-CA"/>
                </w:rPr>
                <w:id w:val="37398235"/>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4A213627" w14:textId="59BFAF55" w:rsidR="00F013FC" w:rsidRDefault="00000000" w:rsidP="00F013FC">
            <w:pPr>
              <w:jc w:val="center"/>
              <w:rPr>
                <w:lang w:eastAsia="en-CA"/>
              </w:rPr>
            </w:pPr>
            <w:sdt>
              <w:sdtPr>
                <w:rPr>
                  <w:lang w:eastAsia="en-CA"/>
                </w:rPr>
                <w:id w:val="-1988998986"/>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77274AC2" w14:textId="77777777" w:rsidR="00F013FC" w:rsidRDefault="00F013FC" w:rsidP="00F013FC">
            <w:pPr>
              <w:jc w:val="center"/>
              <w:rPr>
                <w:lang w:eastAsia="en-CA"/>
              </w:rPr>
            </w:pPr>
          </w:p>
        </w:tc>
        <w:tc>
          <w:tcPr>
            <w:tcW w:w="3288" w:type="dxa"/>
            <w:shd w:val="clear" w:color="auto" w:fill="F2F2F2" w:themeFill="background1" w:themeFillShade="F2"/>
          </w:tcPr>
          <w:p w14:paraId="396BF774" w14:textId="77777777" w:rsidR="00F013FC" w:rsidRDefault="00F013FC" w:rsidP="00F013FC">
            <w:pPr>
              <w:rPr>
                <w:lang w:eastAsia="en-CA"/>
              </w:rPr>
            </w:pPr>
          </w:p>
        </w:tc>
      </w:tr>
      <w:tr w:rsidR="00F013FC" w14:paraId="05731510" w14:textId="77777777" w:rsidTr="00DD2645">
        <w:tc>
          <w:tcPr>
            <w:tcW w:w="3060" w:type="dxa"/>
            <w:shd w:val="clear" w:color="auto" w:fill="F2F2F2" w:themeFill="background1" w:themeFillShade="F2"/>
          </w:tcPr>
          <w:p w14:paraId="033B6D73" w14:textId="712BEC1E" w:rsidR="00F013FC" w:rsidRDefault="00F013FC" w:rsidP="00F013FC">
            <w:pPr>
              <w:rPr>
                <w:lang w:eastAsia="en-CA"/>
              </w:rPr>
            </w:pPr>
            <w:r w:rsidRPr="00E75D62">
              <w:t xml:space="preserve">CORR 1B </w:t>
            </w:r>
            <w:r w:rsidRPr="00E75D62">
              <w:rPr>
                <w:rFonts w:ascii="Cambria Math" w:hAnsi="Cambria Math" w:cs="Cambria Math"/>
              </w:rPr>
              <w:t>‐</w:t>
            </w:r>
            <w:r w:rsidRPr="00E75D62">
              <w:t>OUTSIDE CRU 303 HORN/STROBE - HORN TEST</w:t>
            </w:r>
          </w:p>
        </w:tc>
        <w:tc>
          <w:tcPr>
            <w:tcW w:w="907" w:type="dxa"/>
            <w:shd w:val="clear" w:color="auto" w:fill="F2F2F2" w:themeFill="background1" w:themeFillShade="F2"/>
            <w:vAlign w:val="center"/>
          </w:tcPr>
          <w:p w14:paraId="19E28AA7" w14:textId="77777777" w:rsidR="00F013FC" w:rsidRDefault="00F013FC" w:rsidP="00F013FC">
            <w:pPr>
              <w:rPr>
                <w:lang w:eastAsia="en-CA"/>
              </w:rPr>
            </w:pPr>
          </w:p>
        </w:tc>
        <w:tc>
          <w:tcPr>
            <w:tcW w:w="686" w:type="dxa"/>
            <w:shd w:val="clear" w:color="auto" w:fill="F2F2F2" w:themeFill="background1" w:themeFillShade="F2"/>
          </w:tcPr>
          <w:p w14:paraId="22EDF327" w14:textId="5F8B4852"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D95D86A" w14:textId="77777777" w:rsidR="00F013FC" w:rsidRDefault="00F013FC" w:rsidP="00F013FC">
            <w:pPr>
              <w:jc w:val="center"/>
              <w:rPr>
                <w:lang w:eastAsia="en-CA"/>
              </w:rPr>
            </w:pPr>
          </w:p>
        </w:tc>
        <w:tc>
          <w:tcPr>
            <w:tcW w:w="1101" w:type="dxa"/>
            <w:shd w:val="clear" w:color="auto" w:fill="F2F2F2" w:themeFill="background1" w:themeFillShade="F2"/>
          </w:tcPr>
          <w:p w14:paraId="189C2BA8" w14:textId="77777777" w:rsidR="00F013FC" w:rsidRDefault="00F013FC" w:rsidP="00F013FC">
            <w:pPr>
              <w:jc w:val="center"/>
              <w:rPr>
                <w:lang w:eastAsia="en-CA"/>
              </w:rPr>
            </w:pPr>
          </w:p>
        </w:tc>
        <w:tc>
          <w:tcPr>
            <w:tcW w:w="850" w:type="dxa"/>
            <w:shd w:val="clear" w:color="auto" w:fill="F2F2F2" w:themeFill="background1" w:themeFillShade="F2"/>
            <w:vAlign w:val="center"/>
          </w:tcPr>
          <w:p w14:paraId="3A439B02" w14:textId="77777777" w:rsidR="00F013FC" w:rsidRDefault="00F013FC" w:rsidP="00F013FC">
            <w:pPr>
              <w:jc w:val="center"/>
              <w:rPr>
                <w:lang w:eastAsia="en-CA"/>
              </w:rPr>
            </w:pPr>
          </w:p>
        </w:tc>
        <w:tc>
          <w:tcPr>
            <w:tcW w:w="448" w:type="dxa"/>
            <w:shd w:val="clear" w:color="auto" w:fill="F2F2F2" w:themeFill="background1" w:themeFillShade="F2"/>
          </w:tcPr>
          <w:p w14:paraId="4E9E606F" w14:textId="54C0B684" w:rsidR="00F013FC" w:rsidRDefault="00000000" w:rsidP="00F013FC">
            <w:pPr>
              <w:jc w:val="center"/>
              <w:rPr>
                <w:lang w:eastAsia="en-CA"/>
              </w:rPr>
            </w:pPr>
            <w:sdt>
              <w:sdtPr>
                <w:rPr>
                  <w:lang w:eastAsia="en-CA"/>
                </w:rPr>
                <w:id w:val="790322189"/>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2CE671D2" w14:textId="77777777" w:rsidR="00F013FC" w:rsidRDefault="00F013FC" w:rsidP="00F013FC">
            <w:pPr>
              <w:jc w:val="center"/>
              <w:rPr>
                <w:lang w:eastAsia="en-CA"/>
              </w:rPr>
            </w:pPr>
          </w:p>
        </w:tc>
        <w:tc>
          <w:tcPr>
            <w:tcW w:w="448" w:type="dxa"/>
            <w:shd w:val="clear" w:color="auto" w:fill="F2F2F2" w:themeFill="background1" w:themeFillShade="F2"/>
          </w:tcPr>
          <w:p w14:paraId="1FA9438F" w14:textId="1E90101E" w:rsidR="00F013FC" w:rsidRDefault="00000000" w:rsidP="00F013FC">
            <w:pPr>
              <w:jc w:val="center"/>
              <w:rPr>
                <w:lang w:eastAsia="en-CA"/>
              </w:rPr>
            </w:pPr>
            <w:sdt>
              <w:sdtPr>
                <w:rPr>
                  <w:lang w:eastAsia="en-CA"/>
                </w:rPr>
                <w:id w:val="-1660065438"/>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3B917641" w14:textId="766A716C" w:rsidR="00F013FC" w:rsidRDefault="00000000" w:rsidP="00F013FC">
            <w:pPr>
              <w:jc w:val="center"/>
              <w:rPr>
                <w:lang w:eastAsia="en-CA"/>
              </w:rPr>
            </w:pPr>
            <w:sdt>
              <w:sdtPr>
                <w:rPr>
                  <w:lang w:eastAsia="en-CA"/>
                </w:rPr>
                <w:id w:val="250705306"/>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56726305" w14:textId="4299E772" w:rsidR="00F013FC" w:rsidRDefault="00000000" w:rsidP="00F013FC">
            <w:pPr>
              <w:jc w:val="center"/>
              <w:rPr>
                <w:lang w:eastAsia="en-CA"/>
              </w:rPr>
            </w:pPr>
            <w:sdt>
              <w:sdtPr>
                <w:rPr>
                  <w:lang w:eastAsia="en-CA"/>
                </w:rPr>
                <w:id w:val="1399627356"/>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7D4D94A0" w14:textId="77777777" w:rsidR="00F013FC" w:rsidRDefault="00F013FC" w:rsidP="00F013FC">
            <w:pPr>
              <w:jc w:val="center"/>
              <w:rPr>
                <w:lang w:eastAsia="en-CA"/>
              </w:rPr>
            </w:pPr>
          </w:p>
        </w:tc>
        <w:tc>
          <w:tcPr>
            <w:tcW w:w="3288" w:type="dxa"/>
            <w:shd w:val="clear" w:color="auto" w:fill="F2F2F2" w:themeFill="background1" w:themeFillShade="F2"/>
          </w:tcPr>
          <w:p w14:paraId="244BA7DA" w14:textId="77777777" w:rsidR="00F013FC" w:rsidRDefault="00F013FC" w:rsidP="00F013FC">
            <w:pPr>
              <w:rPr>
                <w:lang w:eastAsia="en-CA"/>
              </w:rPr>
            </w:pPr>
          </w:p>
        </w:tc>
      </w:tr>
      <w:tr w:rsidR="00F013FC" w14:paraId="4EDE96B8" w14:textId="77777777" w:rsidTr="00DD2645">
        <w:tc>
          <w:tcPr>
            <w:tcW w:w="3060" w:type="dxa"/>
            <w:shd w:val="clear" w:color="auto" w:fill="F2F2F2" w:themeFill="background1" w:themeFillShade="F2"/>
          </w:tcPr>
          <w:p w14:paraId="2AFBC980" w14:textId="62636FC7" w:rsidR="00F013FC" w:rsidRDefault="00F013FC" w:rsidP="00F013FC">
            <w:pPr>
              <w:rPr>
                <w:lang w:eastAsia="en-CA"/>
              </w:rPr>
            </w:pPr>
            <w:r w:rsidRPr="00E75D62">
              <w:t xml:space="preserve">CORR 1B </w:t>
            </w:r>
            <w:r w:rsidRPr="00E75D62">
              <w:rPr>
                <w:rFonts w:ascii="Cambria Math" w:hAnsi="Cambria Math" w:cs="Cambria Math"/>
              </w:rPr>
              <w:t>‐</w:t>
            </w:r>
            <w:r w:rsidRPr="00E75D62">
              <w:t>OUTSIDE CRU 303 HORN/STROBE - STROBE TEST</w:t>
            </w:r>
          </w:p>
        </w:tc>
        <w:tc>
          <w:tcPr>
            <w:tcW w:w="907" w:type="dxa"/>
            <w:shd w:val="clear" w:color="auto" w:fill="F2F2F2" w:themeFill="background1" w:themeFillShade="F2"/>
            <w:vAlign w:val="center"/>
          </w:tcPr>
          <w:p w14:paraId="186E004E" w14:textId="77777777" w:rsidR="00F013FC" w:rsidRDefault="00F013FC" w:rsidP="00F013FC">
            <w:pPr>
              <w:rPr>
                <w:lang w:eastAsia="en-CA"/>
              </w:rPr>
            </w:pPr>
          </w:p>
        </w:tc>
        <w:tc>
          <w:tcPr>
            <w:tcW w:w="686" w:type="dxa"/>
            <w:shd w:val="clear" w:color="auto" w:fill="F2F2F2" w:themeFill="background1" w:themeFillShade="F2"/>
          </w:tcPr>
          <w:p w14:paraId="4F0E6AC8" w14:textId="7D62593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7234834" w14:textId="77777777" w:rsidR="00F013FC" w:rsidRDefault="00F013FC" w:rsidP="00F013FC">
            <w:pPr>
              <w:jc w:val="center"/>
              <w:rPr>
                <w:lang w:eastAsia="en-CA"/>
              </w:rPr>
            </w:pPr>
          </w:p>
        </w:tc>
        <w:tc>
          <w:tcPr>
            <w:tcW w:w="1101" w:type="dxa"/>
            <w:shd w:val="clear" w:color="auto" w:fill="F2F2F2" w:themeFill="background1" w:themeFillShade="F2"/>
          </w:tcPr>
          <w:p w14:paraId="1F95F305" w14:textId="77777777" w:rsidR="00F013FC" w:rsidRDefault="00F013FC" w:rsidP="00F013FC">
            <w:pPr>
              <w:jc w:val="center"/>
              <w:rPr>
                <w:lang w:eastAsia="en-CA"/>
              </w:rPr>
            </w:pPr>
          </w:p>
        </w:tc>
        <w:tc>
          <w:tcPr>
            <w:tcW w:w="850" w:type="dxa"/>
            <w:shd w:val="clear" w:color="auto" w:fill="F2F2F2" w:themeFill="background1" w:themeFillShade="F2"/>
            <w:vAlign w:val="center"/>
          </w:tcPr>
          <w:p w14:paraId="5698D1AB" w14:textId="77777777" w:rsidR="00F013FC" w:rsidRDefault="00F013FC" w:rsidP="00F013FC">
            <w:pPr>
              <w:jc w:val="center"/>
              <w:rPr>
                <w:lang w:eastAsia="en-CA"/>
              </w:rPr>
            </w:pPr>
          </w:p>
        </w:tc>
        <w:tc>
          <w:tcPr>
            <w:tcW w:w="448" w:type="dxa"/>
            <w:shd w:val="clear" w:color="auto" w:fill="F2F2F2" w:themeFill="background1" w:themeFillShade="F2"/>
          </w:tcPr>
          <w:p w14:paraId="3FB07892" w14:textId="77B0B698" w:rsidR="00F013FC" w:rsidRDefault="00000000" w:rsidP="00F013FC">
            <w:pPr>
              <w:jc w:val="center"/>
              <w:rPr>
                <w:lang w:eastAsia="en-CA"/>
              </w:rPr>
            </w:pPr>
            <w:sdt>
              <w:sdtPr>
                <w:rPr>
                  <w:lang w:eastAsia="en-CA"/>
                </w:rPr>
                <w:id w:val="5101055"/>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700E3EA5" w14:textId="77777777" w:rsidR="00F013FC" w:rsidRDefault="00F013FC" w:rsidP="00F013FC">
            <w:pPr>
              <w:jc w:val="center"/>
              <w:rPr>
                <w:lang w:eastAsia="en-CA"/>
              </w:rPr>
            </w:pPr>
          </w:p>
        </w:tc>
        <w:tc>
          <w:tcPr>
            <w:tcW w:w="448" w:type="dxa"/>
            <w:shd w:val="clear" w:color="auto" w:fill="F2F2F2" w:themeFill="background1" w:themeFillShade="F2"/>
          </w:tcPr>
          <w:p w14:paraId="6D863653" w14:textId="22EBA4FA" w:rsidR="00F013FC" w:rsidRDefault="00000000" w:rsidP="00F013FC">
            <w:pPr>
              <w:jc w:val="center"/>
              <w:rPr>
                <w:lang w:eastAsia="en-CA"/>
              </w:rPr>
            </w:pPr>
            <w:sdt>
              <w:sdtPr>
                <w:rPr>
                  <w:lang w:eastAsia="en-CA"/>
                </w:rPr>
                <w:id w:val="797807857"/>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50DF0E0E" w14:textId="770EB84A" w:rsidR="00F013FC" w:rsidRDefault="00000000" w:rsidP="00F013FC">
            <w:pPr>
              <w:jc w:val="center"/>
              <w:rPr>
                <w:lang w:eastAsia="en-CA"/>
              </w:rPr>
            </w:pPr>
            <w:sdt>
              <w:sdtPr>
                <w:rPr>
                  <w:lang w:eastAsia="en-CA"/>
                </w:rPr>
                <w:id w:val="-652520975"/>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182B0B53" w14:textId="66F7FF55" w:rsidR="00F013FC" w:rsidRDefault="00000000" w:rsidP="00F013FC">
            <w:pPr>
              <w:jc w:val="center"/>
              <w:rPr>
                <w:lang w:eastAsia="en-CA"/>
              </w:rPr>
            </w:pPr>
            <w:sdt>
              <w:sdtPr>
                <w:rPr>
                  <w:lang w:eastAsia="en-CA"/>
                </w:rPr>
                <w:id w:val="1252086984"/>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465E39A2" w14:textId="77777777" w:rsidR="00F013FC" w:rsidRDefault="00F013FC" w:rsidP="00F013FC">
            <w:pPr>
              <w:jc w:val="center"/>
              <w:rPr>
                <w:lang w:eastAsia="en-CA"/>
              </w:rPr>
            </w:pPr>
          </w:p>
        </w:tc>
        <w:tc>
          <w:tcPr>
            <w:tcW w:w="3288" w:type="dxa"/>
            <w:shd w:val="clear" w:color="auto" w:fill="F2F2F2" w:themeFill="background1" w:themeFillShade="F2"/>
          </w:tcPr>
          <w:p w14:paraId="27D5C475" w14:textId="77777777" w:rsidR="00F013FC" w:rsidRDefault="00F013FC" w:rsidP="00F013FC">
            <w:pPr>
              <w:rPr>
                <w:lang w:eastAsia="en-CA"/>
              </w:rPr>
            </w:pPr>
          </w:p>
        </w:tc>
      </w:tr>
      <w:tr w:rsidR="00F013FC" w14:paraId="171BEB9E" w14:textId="77777777" w:rsidTr="00DD2645">
        <w:tc>
          <w:tcPr>
            <w:tcW w:w="3060" w:type="dxa"/>
            <w:shd w:val="clear" w:color="auto" w:fill="F2F2F2" w:themeFill="background1" w:themeFillShade="F2"/>
          </w:tcPr>
          <w:p w14:paraId="4C48DEFE" w14:textId="4DEAF5CD" w:rsidR="00F013FC" w:rsidRDefault="00F013FC" w:rsidP="00F013FC">
            <w:pPr>
              <w:rPr>
                <w:lang w:eastAsia="en-CA"/>
              </w:rPr>
            </w:pPr>
            <w:r w:rsidRPr="00E75D62">
              <w:t xml:space="preserve">CORR 1B </w:t>
            </w:r>
            <w:r w:rsidRPr="00E75D62">
              <w:rPr>
                <w:rFonts w:ascii="Cambria Math" w:hAnsi="Cambria Math" w:cs="Cambria Math"/>
              </w:rPr>
              <w:t>‐</w:t>
            </w:r>
            <w:r w:rsidRPr="00E75D62">
              <w:t>OUTSIDE CRU 106 HORN/STROBE - HORN TEST</w:t>
            </w:r>
          </w:p>
        </w:tc>
        <w:tc>
          <w:tcPr>
            <w:tcW w:w="907" w:type="dxa"/>
            <w:shd w:val="clear" w:color="auto" w:fill="F2F2F2" w:themeFill="background1" w:themeFillShade="F2"/>
            <w:vAlign w:val="center"/>
          </w:tcPr>
          <w:p w14:paraId="229FA16C" w14:textId="77777777" w:rsidR="00F013FC" w:rsidRDefault="00F013FC" w:rsidP="00F013FC">
            <w:pPr>
              <w:rPr>
                <w:lang w:eastAsia="en-CA"/>
              </w:rPr>
            </w:pPr>
          </w:p>
        </w:tc>
        <w:tc>
          <w:tcPr>
            <w:tcW w:w="686" w:type="dxa"/>
            <w:shd w:val="clear" w:color="auto" w:fill="F2F2F2" w:themeFill="background1" w:themeFillShade="F2"/>
          </w:tcPr>
          <w:p w14:paraId="61007C55" w14:textId="410490C1"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AAEA962" w14:textId="77777777" w:rsidR="00F013FC" w:rsidRDefault="00F013FC" w:rsidP="00F013FC">
            <w:pPr>
              <w:jc w:val="center"/>
              <w:rPr>
                <w:lang w:eastAsia="en-CA"/>
              </w:rPr>
            </w:pPr>
          </w:p>
        </w:tc>
        <w:tc>
          <w:tcPr>
            <w:tcW w:w="1101" w:type="dxa"/>
            <w:shd w:val="clear" w:color="auto" w:fill="F2F2F2" w:themeFill="background1" w:themeFillShade="F2"/>
          </w:tcPr>
          <w:p w14:paraId="49A51301" w14:textId="77777777" w:rsidR="00F013FC" w:rsidRDefault="00F013FC" w:rsidP="00F013FC">
            <w:pPr>
              <w:jc w:val="center"/>
              <w:rPr>
                <w:lang w:eastAsia="en-CA"/>
              </w:rPr>
            </w:pPr>
          </w:p>
        </w:tc>
        <w:tc>
          <w:tcPr>
            <w:tcW w:w="850" w:type="dxa"/>
            <w:shd w:val="clear" w:color="auto" w:fill="F2F2F2" w:themeFill="background1" w:themeFillShade="F2"/>
            <w:vAlign w:val="center"/>
          </w:tcPr>
          <w:p w14:paraId="5CD6F79C" w14:textId="77777777" w:rsidR="00F013FC" w:rsidRDefault="00F013FC" w:rsidP="00F013FC">
            <w:pPr>
              <w:jc w:val="center"/>
              <w:rPr>
                <w:lang w:eastAsia="en-CA"/>
              </w:rPr>
            </w:pPr>
          </w:p>
        </w:tc>
        <w:tc>
          <w:tcPr>
            <w:tcW w:w="448" w:type="dxa"/>
            <w:shd w:val="clear" w:color="auto" w:fill="F2F2F2" w:themeFill="background1" w:themeFillShade="F2"/>
          </w:tcPr>
          <w:p w14:paraId="3DE60B3E" w14:textId="6BCF8E1E" w:rsidR="00F013FC" w:rsidRDefault="00000000" w:rsidP="00F013FC">
            <w:pPr>
              <w:jc w:val="center"/>
              <w:rPr>
                <w:lang w:eastAsia="en-CA"/>
              </w:rPr>
            </w:pPr>
            <w:sdt>
              <w:sdtPr>
                <w:rPr>
                  <w:lang w:eastAsia="en-CA"/>
                </w:rPr>
                <w:id w:val="-1565329052"/>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3D4A0EC2" w14:textId="77777777" w:rsidR="00F013FC" w:rsidRDefault="00F013FC" w:rsidP="00F013FC">
            <w:pPr>
              <w:jc w:val="center"/>
              <w:rPr>
                <w:lang w:eastAsia="en-CA"/>
              </w:rPr>
            </w:pPr>
          </w:p>
        </w:tc>
        <w:tc>
          <w:tcPr>
            <w:tcW w:w="448" w:type="dxa"/>
            <w:shd w:val="clear" w:color="auto" w:fill="F2F2F2" w:themeFill="background1" w:themeFillShade="F2"/>
          </w:tcPr>
          <w:p w14:paraId="5D24FC05" w14:textId="32B4F319" w:rsidR="00F013FC" w:rsidRDefault="00000000" w:rsidP="00F013FC">
            <w:pPr>
              <w:jc w:val="center"/>
              <w:rPr>
                <w:lang w:eastAsia="en-CA"/>
              </w:rPr>
            </w:pPr>
            <w:sdt>
              <w:sdtPr>
                <w:rPr>
                  <w:lang w:eastAsia="en-CA"/>
                </w:rPr>
                <w:id w:val="-1974903283"/>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6EE539F5" w14:textId="1D031B9A" w:rsidR="00F013FC" w:rsidRDefault="00000000" w:rsidP="00F013FC">
            <w:pPr>
              <w:jc w:val="center"/>
              <w:rPr>
                <w:lang w:eastAsia="en-CA"/>
              </w:rPr>
            </w:pPr>
            <w:sdt>
              <w:sdtPr>
                <w:rPr>
                  <w:lang w:eastAsia="en-CA"/>
                </w:rPr>
                <w:id w:val="360795118"/>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6AED6CA7" w14:textId="0F0B136A" w:rsidR="00F013FC" w:rsidRDefault="00000000" w:rsidP="00F013FC">
            <w:pPr>
              <w:jc w:val="center"/>
              <w:rPr>
                <w:lang w:eastAsia="en-CA"/>
              </w:rPr>
            </w:pPr>
            <w:sdt>
              <w:sdtPr>
                <w:rPr>
                  <w:lang w:eastAsia="en-CA"/>
                </w:rPr>
                <w:id w:val="-1508514910"/>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316E3E3A" w14:textId="77777777" w:rsidR="00F013FC" w:rsidRDefault="00F013FC" w:rsidP="00F013FC">
            <w:pPr>
              <w:jc w:val="center"/>
              <w:rPr>
                <w:lang w:eastAsia="en-CA"/>
              </w:rPr>
            </w:pPr>
          </w:p>
        </w:tc>
        <w:tc>
          <w:tcPr>
            <w:tcW w:w="3288" w:type="dxa"/>
            <w:shd w:val="clear" w:color="auto" w:fill="F2F2F2" w:themeFill="background1" w:themeFillShade="F2"/>
          </w:tcPr>
          <w:p w14:paraId="6D55FEC6" w14:textId="77777777" w:rsidR="00F013FC" w:rsidRDefault="00F013FC" w:rsidP="00F013FC">
            <w:pPr>
              <w:rPr>
                <w:lang w:eastAsia="en-CA"/>
              </w:rPr>
            </w:pPr>
          </w:p>
        </w:tc>
      </w:tr>
      <w:tr w:rsidR="00F013FC" w14:paraId="4F066A43" w14:textId="77777777" w:rsidTr="00DD2645">
        <w:tc>
          <w:tcPr>
            <w:tcW w:w="3060" w:type="dxa"/>
            <w:shd w:val="clear" w:color="auto" w:fill="F2F2F2" w:themeFill="background1" w:themeFillShade="F2"/>
          </w:tcPr>
          <w:p w14:paraId="252ABF47" w14:textId="61A38DD8" w:rsidR="00F013FC" w:rsidRDefault="00F013FC" w:rsidP="00F013FC">
            <w:pPr>
              <w:rPr>
                <w:lang w:eastAsia="en-CA"/>
              </w:rPr>
            </w:pPr>
            <w:r w:rsidRPr="00E75D62">
              <w:t xml:space="preserve">CORR 1B </w:t>
            </w:r>
            <w:r w:rsidRPr="00E75D62">
              <w:rPr>
                <w:rFonts w:ascii="Cambria Math" w:hAnsi="Cambria Math" w:cs="Cambria Math"/>
              </w:rPr>
              <w:t>‐</w:t>
            </w:r>
            <w:r w:rsidRPr="00E75D62">
              <w:t>OUTSIDE CRU 106 HORN/STROBE - STROBE TEST</w:t>
            </w:r>
          </w:p>
        </w:tc>
        <w:tc>
          <w:tcPr>
            <w:tcW w:w="907" w:type="dxa"/>
            <w:shd w:val="clear" w:color="auto" w:fill="F2F2F2" w:themeFill="background1" w:themeFillShade="F2"/>
            <w:vAlign w:val="center"/>
          </w:tcPr>
          <w:p w14:paraId="73F8C714" w14:textId="77777777" w:rsidR="00F013FC" w:rsidRDefault="00F013FC" w:rsidP="00F013FC">
            <w:pPr>
              <w:rPr>
                <w:lang w:eastAsia="en-CA"/>
              </w:rPr>
            </w:pPr>
          </w:p>
        </w:tc>
        <w:tc>
          <w:tcPr>
            <w:tcW w:w="686" w:type="dxa"/>
            <w:shd w:val="clear" w:color="auto" w:fill="F2F2F2" w:themeFill="background1" w:themeFillShade="F2"/>
          </w:tcPr>
          <w:p w14:paraId="29FA44A0" w14:textId="673221F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127796F" w14:textId="77777777" w:rsidR="00F013FC" w:rsidRDefault="00F013FC" w:rsidP="00F013FC">
            <w:pPr>
              <w:jc w:val="center"/>
              <w:rPr>
                <w:lang w:eastAsia="en-CA"/>
              </w:rPr>
            </w:pPr>
          </w:p>
        </w:tc>
        <w:tc>
          <w:tcPr>
            <w:tcW w:w="1101" w:type="dxa"/>
            <w:shd w:val="clear" w:color="auto" w:fill="F2F2F2" w:themeFill="background1" w:themeFillShade="F2"/>
          </w:tcPr>
          <w:p w14:paraId="626A397D" w14:textId="77777777" w:rsidR="00F013FC" w:rsidRDefault="00F013FC" w:rsidP="00F013FC">
            <w:pPr>
              <w:jc w:val="center"/>
              <w:rPr>
                <w:lang w:eastAsia="en-CA"/>
              </w:rPr>
            </w:pPr>
          </w:p>
        </w:tc>
        <w:tc>
          <w:tcPr>
            <w:tcW w:w="850" w:type="dxa"/>
            <w:shd w:val="clear" w:color="auto" w:fill="F2F2F2" w:themeFill="background1" w:themeFillShade="F2"/>
            <w:vAlign w:val="center"/>
          </w:tcPr>
          <w:p w14:paraId="202C6A06" w14:textId="77777777" w:rsidR="00F013FC" w:rsidRDefault="00F013FC" w:rsidP="00F013FC">
            <w:pPr>
              <w:jc w:val="center"/>
              <w:rPr>
                <w:lang w:eastAsia="en-CA"/>
              </w:rPr>
            </w:pPr>
          </w:p>
        </w:tc>
        <w:tc>
          <w:tcPr>
            <w:tcW w:w="448" w:type="dxa"/>
            <w:shd w:val="clear" w:color="auto" w:fill="F2F2F2" w:themeFill="background1" w:themeFillShade="F2"/>
          </w:tcPr>
          <w:p w14:paraId="62EC1F8D" w14:textId="3381C519" w:rsidR="00F013FC" w:rsidRDefault="00000000" w:rsidP="00F013FC">
            <w:pPr>
              <w:jc w:val="center"/>
              <w:rPr>
                <w:lang w:eastAsia="en-CA"/>
              </w:rPr>
            </w:pPr>
            <w:sdt>
              <w:sdtPr>
                <w:rPr>
                  <w:lang w:eastAsia="en-CA"/>
                </w:rPr>
                <w:id w:val="689486532"/>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178346FB" w14:textId="77777777" w:rsidR="00F013FC" w:rsidRDefault="00F013FC" w:rsidP="00F013FC">
            <w:pPr>
              <w:jc w:val="center"/>
              <w:rPr>
                <w:lang w:eastAsia="en-CA"/>
              </w:rPr>
            </w:pPr>
          </w:p>
        </w:tc>
        <w:tc>
          <w:tcPr>
            <w:tcW w:w="448" w:type="dxa"/>
            <w:shd w:val="clear" w:color="auto" w:fill="F2F2F2" w:themeFill="background1" w:themeFillShade="F2"/>
          </w:tcPr>
          <w:p w14:paraId="2246CE19" w14:textId="48EA16DB" w:rsidR="00F013FC" w:rsidRDefault="00000000" w:rsidP="00F013FC">
            <w:pPr>
              <w:jc w:val="center"/>
              <w:rPr>
                <w:lang w:eastAsia="en-CA"/>
              </w:rPr>
            </w:pPr>
            <w:sdt>
              <w:sdtPr>
                <w:rPr>
                  <w:lang w:eastAsia="en-CA"/>
                </w:rPr>
                <w:id w:val="-977521321"/>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115D506E" w14:textId="68F008E4" w:rsidR="00F013FC" w:rsidRDefault="00000000" w:rsidP="00F013FC">
            <w:pPr>
              <w:jc w:val="center"/>
              <w:rPr>
                <w:lang w:eastAsia="en-CA"/>
              </w:rPr>
            </w:pPr>
            <w:sdt>
              <w:sdtPr>
                <w:rPr>
                  <w:lang w:eastAsia="en-CA"/>
                </w:rPr>
                <w:id w:val="915209582"/>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43E33A0B" w14:textId="266C10E3" w:rsidR="00F013FC" w:rsidRDefault="00000000" w:rsidP="00F013FC">
            <w:pPr>
              <w:jc w:val="center"/>
              <w:rPr>
                <w:lang w:eastAsia="en-CA"/>
              </w:rPr>
            </w:pPr>
            <w:sdt>
              <w:sdtPr>
                <w:rPr>
                  <w:lang w:eastAsia="en-CA"/>
                </w:rPr>
                <w:id w:val="1843967260"/>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7F3686AB" w14:textId="77777777" w:rsidR="00F013FC" w:rsidRDefault="00F013FC" w:rsidP="00F013FC">
            <w:pPr>
              <w:jc w:val="center"/>
              <w:rPr>
                <w:lang w:eastAsia="en-CA"/>
              </w:rPr>
            </w:pPr>
          </w:p>
        </w:tc>
        <w:tc>
          <w:tcPr>
            <w:tcW w:w="3288" w:type="dxa"/>
            <w:shd w:val="clear" w:color="auto" w:fill="F2F2F2" w:themeFill="background1" w:themeFillShade="F2"/>
          </w:tcPr>
          <w:p w14:paraId="69D943AE" w14:textId="77777777" w:rsidR="00F013FC" w:rsidRDefault="00F013FC" w:rsidP="00F013FC">
            <w:pPr>
              <w:rPr>
                <w:lang w:eastAsia="en-CA"/>
              </w:rPr>
            </w:pPr>
          </w:p>
        </w:tc>
      </w:tr>
      <w:tr w:rsidR="00F013FC" w14:paraId="20011B25" w14:textId="77777777" w:rsidTr="00DD2645">
        <w:tc>
          <w:tcPr>
            <w:tcW w:w="3060" w:type="dxa"/>
            <w:shd w:val="clear" w:color="auto" w:fill="F2F2F2" w:themeFill="background1" w:themeFillShade="F2"/>
          </w:tcPr>
          <w:p w14:paraId="44277670" w14:textId="4ED9B888" w:rsidR="00F013FC" w:rsidRDefault="00F013FC" w:rsidP="00F013FC">
            <w:pPr>
              <w:rPr>
                <w:lang w:eastAsia="en-CA"/>
              </w:rPr>
            </w:pPr>
            <w:r w:rsidRPr="00E75D62">
              <w:t>ELECTRICAL ROOM 104 HORN/STROBE - HORN TEST</w:t>
            </w:r>
          </w:p>
        </w:tc>
        <w:tc>
          <w:tcPr>
            <w:tcW w:w="907" w:type="dxa"/>
            <w:shd w:val="clear" w:color="auto" w:fill="F2F2F2" w:themeFill="background1" w:themeFillShade="F2"/>
            <w:vAlign w:val="center"/>
          </w:tcPr>
          <w:p w14:paraId="38F78852" w14:textId="77777777" w:rsidR="00F013FC" w:rsidRDefault="00F013FC" w:rsidP="00F013FC">
            <w:pPr>
              <w:rPr>
                <w:lang w:eastAsia="en-CA"/>
              </w:rPr>
            </w:pPr>
          </w:p>
        </w:tc>
        <w:tc>
          <w:tcPr>
            <w:tcW w:w="686" w:type="dxa"/>
            <w:shd w:val="clear" w:color="auto" w:fill="F2F2F2" w:themeFill="background1" w:themeFillShade="F2"/>
          </w:tcPr>
          <w:p w14:paraId="0B357F45" w14:textId="094CEEA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E602680" w14:textId="77777777" w:rsidR="00F013FC" w:rsidRDefault="00F013FC" w:rsidP="00F013FC">
            <w:pPr>
              <w:jc w:val="center"/>
              <w:rPr>
                <w:lang w:eastAsia="en-CA"/>
              </w:rPr>
            </w:pPr>
          </w:p>
        </w:tc>
        <w:tc>
          <w:tcPr>
            <w:tcW w:w="1101" w:type="dxa"/>
            <w:shd w:val="clear" w:color="auto" w:fill="F2F2F2" w:themeFill="background1" w:themeFillShade="F2"/>
          </w:tcPr>
          <w:p w14:paraId="69B1CB53" w14:textId="77777777" w:rsidR="00F013FC" w:rsidRDefault="00F013FC" w:rsidP="00F013FC">
            <w:pPr>
              <w:jc w:val="center"/>
              <w:rPr>
                <w:lang w:eastAsia="en-CA"/>
              </w:rPr>
            </w:pPr>
          </w:p>
        </w:tc>
        <w:tc>
          <w:tcPr>
            <w:tcW w:w="850" w:type="dxa"/>
            <w:shd w:val="clear" w:color="auto" w:fill="F2F2F2" w:themeFill="background1" w:themeFillShade="F2"/>
            <w:vAlign w:val="center"/>
          </w:tcPr>
          <w:p w14:paraId="64D20C49" w14:textId="77777777" w:rsidR="00F013FC" w:rsidRDefault="00F013FC" w:rsidP="00F013FC">
            <w:pPr>
              <w:jc w:val="center"/>
              <w:rPr>
                <w:lang w:eastAsia="en-CA"/>
              </w:rPr>
            </w:pPr>
          </w:p>
        </w:tc>
        <w:tc>
          <w:tcPr>
            <w:tcW w:w="448" w:type="dxa"/>
            <w:shd w:val="clear" w:color="auto" w:fill="F2F2F2" w:themeFill="background1" w:themeFillShade="F2"/>
          </w:tcPr>
          <w:p w14:paraId="692E4441" w14:textId="2606BED4" w:rsidR="00F013FC" w:rsidRDefault="00000000" w:rsidP="00F013FC">
            <w:pPr>
              <w:jc w:val="center"/>
              <w:rPr>
                <w:lang w:eastAsia="en-CA"/>
              </w:rPr>
            </w:pPr>
            <w:sdt>
              <w:sdtPr>
                <w:rPr>
                  <w:lang w:eastAsia="en-CA"/>
                </w:rPr>
                <w:id w:val="686178469"/>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2EFD557E" w14:textId="77777777" w:rsidR="00F013FC" w:rsidRDefault="00F013FC" w:rsidP="00F013FC">
            <w:pPr>
              <w:jc w:val="center"/>
              <w:rPr>
                <w:lang w:eastAsia="en-CA"/>
              </w:rPr>
            </w:pPr>
          </w:p>
        </w:tc>
        <w:tc>
          <w:tcPr>
            <w:tcW w:w="448" w:type="dxa"/>
            <w:shd w:val="clear" w:color="auto" w:fill="F2F2F2" w:themeFill="background1" w:themeFillShade="F2"/>
          </w:tcPr>
          <w:p w14:paraId="47C5A17C" w14:textId="7BC4FB5A" w:rsidR="00F013FC" w:rsidRDefault="00000000" w:rsidP="00F013FC">
            <w:pPr>
              <w:jc w:val="center"/>
              <w:rPr>
                <w:lang w:eastAsia="en-CA"/>
              </w:rPr>
            </w:pPr>
            <w:sdt>
              <w:sdtPr>
                <w:rPr>
                  <w:lang w:eastAsia="en-CA"/>
                </w:rPr>
                <w:id w:val="-1359577494"/>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03D0DC4E" w14:textId="149F2515" w:rsidR="00F013FC" w:rsidRDefault="00000000" w:rsidP="00F013FC">
            <w:pPr>
              <w:jc w:val="center"/>
              <w:rPr>
                <w:lang w:eastAsia="en-CA"/>
              </w:rPr>
            </w:pPr>
            <w:sdt>
              <w:sdtPr>
                <w:rPr>
                  <w:lang w:eastAsia="en-CA"/>
                </w:rPr>
                <w:id w:val="-1222437917"/>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7EA05008" w14:textId="467557D5" w:rsidR="00F013FC" w:rsidRDefault="00000000" w:rsidP="00F013FC">
            <w:pPr>
              <w:jc w:val="center"/>
              <w:rPr>
                <w:lang w:eastAsia="en-CA"/>
              </w:rPr>
            </w:pPr>
            <w:sdt>
              <w:sdtPr>
                <w:rPr>
                  <w:lang w:eastAsia="en-CA"/>
                </w:rPr>
                <w:id w:val="899717847"/>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672B4FD8" w14:textId="77777777" w:rsidR="00F013FC" w:rsidRDefault="00F013FC" w:rsidP="00F013FC">
            <w:pPr>
              <w:jc w:val="center"/>
              <w:rPr>
                <w:lang w:eastAsia="en-CA"/>
              </w:rPr>
            </w:pPr>
          </w:p>
        </w:tc>
        <w:tc>
          <w:tcPr>
            <w:tcW w:w="3288" w:type="dxa"/>
            <w:shd w:val="clear" w:color="auto" w:fill="F2F2F2" w:themeFill="background1" w:themeFillShade="F2"/>
          </w:tcPr>
          <w:p w14:paraId="03A304F0" w14:textId="77777777" w:rsidR="00F013FC" w:rsidRDefault="00F013FC" w:rsidP="00F013FC">
            <w:pPr>
              <w:rPr>
                <w:lang w:eastAsia="en-CA"/>
              </w:rPr>
            </w:pPr>
          </w:p>
        </w:tc>
      </w:tr>
      <w:tr w:rsidR="00F013FC" w14:paraId="3385C396" w14:textId="77777777" w:rsidTr="00DD2645">
        <w:tc>
          <w:tcPr>
            <w:tcW w:w="3060" w:type="dxa"/>
            <w:shd w:val="clear" w:color="auto" w:fill="F2F2F2" w:themeFill="background1" w:themeFillShade="F2"/>
          </w:tcPr>
          <w:p w14:paraId="657B1782" w14:textId="52E5075C" w:rsidR="00F013FC" w:rsidRDefault="00F013FC" w:rsidP="00F013FC">
            <w:pPr>
              <w:rPr>
                <w:lang w:eastAsia="en-CA"/>
              </w:rPr>
            </w:pPr>
            <w:r w:rsidRPr="00E75D62">
              <w:t>ELECTRICAL ROOM 104 HORN/STROBE - STROBE TEST</w:t>
            </w:r>
          </w:p>
        </w:tc>
        <w:tc>
          <w:tcPr>
            <w:tcW w:w="907" w:type="dxa"/>
            <w:shd w:val="clear" w:color="auto" w:fill="F2F2F2" w:themeFill="background1" w:themeFillShade="F2"/>
            <w:vAlign w:val="center"/>
          </w:tcPr>
          <w:p w14:paraId="3E41B17D" w14:textId="77777777" w:rsidR="00F013FC" w:rsidRDefault="00F013FC" w:rsidP="00F013FC">
            <w:pPr>
              <w:rPr>
                <w:lang w:eastAsia="en-CA"/>
              </w:rPr>
            </w:pPr>
          </w:p>
        </w:tc>
        <w:tc>
          <w:tcPr>
            <w:tcW w:w="686" w:type="dxa"/>
            <w:shd w:val="clear" w:color="auto" w:fill="F2F2F2" w:themeFill="background1" w:themeFillShade="F2"/>
          </w:tcPr>
          <w:p w14:paraId="7942EB63" w14:textId="676B1BF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74D3326" w14:textId="77777777" w:rsidR="00F013FC" w:rsidRDefault="00F013FC" w:rsidP="00F013FC">
            <w:pPr>
              <w:jc w:val="center"/>
              <w:rPr>
                <w:lang w:eastAsia="en-CA"/>
              </w:rPr>
            </w:pPr>
          </w:p>
        </w:tc>
        <w:tc>
          <w:tcPr>
            <w:tcW w:w="1101" w:type="dxa"/>
            <w:shd w:val="clear" w:color="auto" w:fill="F2F2F2" w:themeFill="background1" w:themeFillShade="F2"/>
          </w:tcPr>
          <w:p w14:paraId="07AFE7CA" w14:textId="77777777" w:rsidR="00F013FC" w:rsidRDefault="00F013FC" w:rsidP="00F013FC">
            <w:pPr>
              <w:jc w:val="center"/>
              <w:rPr>
                <w:lang w:eastAsia="en-CA"/>
              </w:rPr>
            </w:pPr>
          </w:p>
        </w:tc>
        <w:tc>
          <w:tcPr>
            <w:tcW w:w="850" w:type="dxa"/>
            <w:shd w:val="clear" w:color="auto" w:fill="F2F2F2" w:themeFill="background1" w:themeFillShade="F2"/>
            <w:vAlign w:val="center"/>
          </w:tcPr>
          <w:p w14:paraId="025BDF97" w14:textId="77777777" w:rsidR="00F013FC" w:rsidRDefault="00F013FC" w:rsidP="00F013FC">
            <w:pPr>
              <w:jc w:val="center"/>
              <w:rPr>
                <w:lang w:eastAsia="en-CA"/>
              </w:rPr>
            </w:pPr>
          </w:p>
        </w:tc>
        <w:tc>
          <w:tcPr>
            <w:tcW w:w="448" w:type="dxa"/>
            <w:shd w:val="clear" w:color="auto" w:fill="F2F2F2" w:themeFill="background1" w:themeFillShade="F2"/>
          </w:tcPr>
          <w:p w14:paraId="199D67F8" w14:textId="7D34C91C" w:rsidR="00F013FC" w:rsidRDefault="00000000" w:rsidP="00F013FC">
            <w:pPr>
              <w:jc w:val="center"/>
              <w:rPr>
                <w:lang w:eastAsia="en-CA"/>
              </w:rPr>
            </w:pPr>
            <w:sdt>
              <w:sdtPr>
                <w:rPr>
                  <w:lang w:eastAsia="en-CA"/>
                </w:rPr>
                <w:id w:val="-676964488"/>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46AA4CD8" w14:textId="77777777" w:rsidR="00F013FC" w:rsidRDefault="00F013FC" w:rsidP="00F013FC">
            <w:pPr>
              <w:jc w:val="center"/>
              <w:rPr>
                <w:lang w:eastAsia="en-CA"/>
              </w:rPr>
            </w:pPr>
          </w:p>
        </w:tc>
        <w:tc>
          <w:tcPr>
            <w:tcW w:w="448" w:type="dxa"/>
            <w:shd w:val="clear" w:color="auto" w:fill="F2F2F2" w:themeFill="background1" w:themeFillShade="F2"/>
          </w:tcPr>
          <w:p w14:paraId="0E52CA58" w14:textId="2354EA3B" w:rsidR="00F013FC" w:rsidRDefault="00000000" w:rsidP="00F013FC">
            <w:pPr>
              <w:jc w:val="center"/>
              <w:rPr>
                <w:lang w:eastAsia="en-CA"/>
              </w:rPr>
            </w:pPr>
            <w:sdt>
              <w:sdtPr>
                <w:rPr>
                  <w:lang w:eastAsia="en-CA"/>
                </w:rPr>
                <w:id w:val="-1646886843"/>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19295D93" w14:textId="32CC68B8" w:rsidR="00F013FC" w:rsidRDefault="00000000" w:rsidP="00F013FC">
            <w:pPr>
              <w:jc w:val="center"/>
              <w:rPr>
                <w:lang w:eastAsia="en-CA"/>
              </w:rPr>
            </w:pPr>
            <w:sdt>
              <w:sdtPr>
                <w:rPr>
                  <w:lang w:eastAsia="en-CA"/>
                </w:rPr>
                <w:id w:val="1891380004"/>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62F78E71" w14:textId="72A0FC77" w:rsidR="00F013FC" w:rsidRDefault="00000000" w:rsidP="00F013FC">
            <w:pPr>
              <w:jc w:val="center"/>
              <w:rPr>
                <w:lang w:eastAsia="en-CA"/>
              </w:rPr>
            </w:pPr>
            <w:sdt>
              <w:sdtPr>
                <w:rPr>
                  <w:lang w:eastAsia="en-CA"/>
                </w:rPr>
                <w:id w:val="1030682827"/>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4E206E2D" w14:textId="77777777" w:rsidR="00F013FC" w:rsidRDefault="00F013FC" w:rsidP="00F013FC">
            <w:pPr>
              <w:jc w:val="center"/>
              <w:rPr>
                <w:lang w:eastAsia="en-CA"/>
              </w:rPr>
            </w:pPr>
          </w:p>
        </w:tc>
        <w:tc>
          <w:tcPr>
            <w:tcW w:w="3288" w:type="dxa"/>
            <w:shd w:val="clear" w:color="auto" w:fill="F2F2F2" w:themeFill="background1" w:themeFillShade="F2"/>
          </w:tcPr>
          <w:p w14:paraId="4D2F881E" w14:textId="77777777" w:rsidR="00F013FC" w:rsidRDefault="00F013FC" w:rsidP="00F013FC">
            <w:pPr>
              <w:rPr>
                <w:lang w:eastAsia="en-CA"/>
              </w:rPr>
            </w:pPr>
          </w:p>
        </w:tc>
      </w:tr>
      <w:tr w:rsidR="00F013FC" w14:paraId="21E36B9C" w14:textId="77777777" w:rsidTr="00DD2645">
        <w:tc>
          <w:tcPr>
            <w:tcW w:w="3060" w:type="dxa"/>
            <w:shd w:val="clear" w:color="auto" w:fill="F2F2F2" w:themeFill="background1" w:themeFillShade="F2"/>
          </w:tcPr>
          <w:p w14:paraId="2DAD1F6B" w14:textId="4DE22747" w:rsidR="00F013FC" w:rsidRDefault="00F013FC" w:rsidP="00F013FC">
            <w:pPr>
              <w:rPr>
                <w:lang w:eastAsia="en-CA"/>
              </w:rPr>
            </w:pPr>
            <w:r w:rsidRPr="00E75D62">
              <w:t>TELEPHONE ROOM 103 HORN/STROBE - HORN TEST</w:t>
            </w:r>
          </w:p>
        </w:tc>
        <w:tc>
          <w:tcPr>
            <w:tcW w:w="907" w:type="dxa"/>
            <w:shd w:val="clear" w:color="auto" w:fill="F2F2F2" w:themeFill="background1" w:themeFillShade="F2"/>
            <w:vAlign w:val="center"/>
          </w:tcPr>
          <w:p w14:paraId="659B221D" w14:textId="77777777" w:rsidR="00F013FC" w:rsidRDefault="00F013FC" w:rsidP="00F013FC">
            <w:pPr>
              <w:rPr>
                <w:lang w:eastAsia="en-CA"/>
              </w:rPr>
            </w:pPr>
          </w:p>
        </w:tc>
        <w:tc>
          <w:tcPr>
            <w:tcW w:w="686" w:type="dxa"/>
            <w:shd w:val="clear" w:color="auto" w:fill="F2F2F2" w:themeFill="background1" w:themeFillShade="F2"/>
          </w:tcPr>
          <w:p w14:paraId="0B788F00" w14:textId="131C69D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B12AC06" w14:textId="77777777" w:rsidR="00F013FC" w:rsidRDefault="00F013FC" w:rsidP="00F013FC">
            <w:pPr>
              <w:jc w:val="center"/>
              <w:rPr>
                <w:lang w:eastAsia="en-CA"/>
              </w:rPr>
            </w:pPr>
          </w:p>
        </w:tc>
        <w:tc>
          <w:tcPr>
            <w:tcW w:w="1101" w:type="dxa"/>
            <w:shd w:val="clear" w:color="auto" w:fill="F2F2F2" w:themeFill="background1" w:themeFillShade="F2"/>
          </w:tcPr>
          <w:p w14:paraId="065E1E6D" w14:textId="77777777" w:rsidR="00F013FC" w:rsidRDefault="00F013FC" w:rsidP="00F013FC">
            <w:pPr>
              <w:jc w:val="center"/>
              <w:rPr>
                <w:lang w:eastAsia="en-CA"/>
              </w:rPr>
            </w:pPr>
          </w:p>
        </w:tc>
        <w:tc>
          <w:tcPr>
            <w:tcW w:w="850" w:type="dxa"/>
            <w:shd w:val="clear" w:color="auto" w:fill="F2F2F2" w:themeFill="background1" w:themeFillShade="F2"/>
            <w:vAlign w:val="center"/>
          </w:tcPr>
          <w:p w14:paraId="63C1F092" w14:textId="77777777" w:rsidR="00F013FC" w:rsidRDefault="00F013FC" w:rsidP="00F013FC">
            <w:pPr>
              <w:jc w:val="center"/>
              <w:rPr>
                <w:lang w:eastAsia="en-CA"/>
              </w:rPr>
            </w:pPr>
          </w:p>
        </w:tc>
        <w:tc>
          <w:tcPr>
            <w:tcW w:w="448" w:type="dxa"/>
            <w:shd w:val="clear" w:color="auto" w:fill="F2F2F2" w:themeFill="background1" w:themeFillShade="F2"/>
          </w:tcPr>
          <w:p w14:paraId="2236FAFD" w14:textId="76C8BC46" w:rsidR="00F013FC" w:rsidRDefault="00000000" w:rsidP="00F013FC">
            <w:pPr>
              <w:jc w:val="center"/>
              <w:rPr>
                <w:lang w:eastAsia="en-CA"/>
              </w:rPr>
            </w:pPr>
            <w:sdt>
              <w:sdtPr>
                <w:rPr>
                  <w:lang w:eastAsia="en-CA"/>
                </w:rPr>
                <w:id w:val="-634947938"/>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32478F9B" w14:textId="77777777" w:rsidR="00F013FC" w:rsidRDefault="00F013FC" w:rsidP="00F013FC">
            <w:pPr>
              <w:jc w:val="center"/>
              <w:rPr>
                <w:lang w:eastAsia="en-CA"/>
              </w:rPr>
            </w:pPr>
          </w:p>
        </w:tc>
        <w:tc>
          <w:tcPr>
            <w:tcW w:w="448" w:type="dxa"/>
            <w:shd w:val="clear" w:color="auto" w:fill="F2F2F2" w:themeFill="background1" w:themeFillShade="F2"/>
          </w:tcPr>
          <w:p w14:paraId="7E5D0306" w14:textId="4A084755" w:rsidR="00F013FC" w:rsidRDefault="00000000" w:rsidP="00F013FC">
            <w:pPr>
              <w:jc w:val="center"/>
              <w:rPr>
                <w:lang w:eastAsia="en-CA"/>
              </w:rPr>
            </w:pPr>
            <w:sdt>
              <w:sdtPr>
                <w:rPr>
                  <w:lang w:eastAsia="en-CA"/>
                </w:rPr>
                <w:id w:val="391469872"/>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5149F597" w14:textId="798FEC6D" w:rsidR="00F013FC" w:rsidRDefault="00000000" w:rsidP="00F013FC">
            <w:pPr>
              <w:jc w:val="center"/>
              <w:rPr>
                <w:lang w:eastAsia="en-CA"/>
              </w:rPr>
            </w:pPr>
            <w:sdt>
              <w:sdtPr>
                <w:rPr>
                  <w:lang w:eastAsia="en-CA"/>
                </w:rPr>
                <w:id w:val="-843860484"/>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1D5F77CD" w14:textId="541CE6DE" w:rsidR="00F013FC" w:rsidRDefault="00000000" w:rsidP="00F013FC">
            <w:pPr>
              <w:jc w:val="center"/>
              <w:rPr>
                <w:lang w:eastAsia="en-CA"/>
              </w:rPr>
            </w:pPr>
            <w:sdt>
              <w:sdtPr>
                <w:rPr>
                  <w:lang w:eastAsia="en-CA"/>
                </w:rPr>
                <w:id w:val="1241829321"/>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7283B40F" w14:textId="77777777" w:rsidR="00F013FC" w:rsidRDefault="00F013FC" w:rsidP="00F013FC">
            <w:pPr>
              <w:jc w:val="center"/>
              <w:rPr>
                <w:lang w:eastAsia="en-CA"/>
              </w:rPr>
            </w:pPr>
          </w:p>
        </w:tc>
        <w:tc>
          <w:tcPr>
            <w:tcW w:w="3288" w:type="dxa"/>
            <w:shd w:val="clear" w:color="auto" w:fill="F2F2F2" w:themeFill="background1" w:themeFillShade="F2"/>
          </w:tcPr>
          <w:p w14:paraId="419F9351" w14:textId="77777777" w:rsidR="00F013FC" w:rsidRDefault="00F013FC" w:rsidP="00F013FC">
            <w:pPr>
              <w:rPr>
                <w:lang w:eastAsia="en-CA"/>
              </w:rPr>
            </w:pPr>
          </w:p>
        </w:tc>
      </w:tr>
      <w:tr w:rsidR="00F013FC" w14:paraId="34730661" w14:textId="77777777" w:rsidTr="00DD2645">
        <w:tc>
          <w:tcPr>
            <w:tcW w:w="3060" w:type="dxa"/>
            <w:shd w:val="clear" w:color="auto" w:fill="F2F2F2" w:themeFill="background1" w:themeFillShade="F2"/>
          </w:tcPr>
          <w:p w14:paraId="2CA409B4" w14:textId="26017BBE" w:rsidR="00F013FC" w:rsidRDefault="00F013FC" w:rsidP="00F013FC">
            <w:pPr>
              <w:rPr>
                <w:lang w:eastAsia="en-CA"/>
              </w:rPr>
            </w:pPr>
            <w:r w:rsidRPr="00E75D62">
              <w:t>TELEPHONE ROOM 103 HORN/STROBE - STROBE TEST</w:t>
            </w:r>
          </w:p>
        </w:tc>
        <w:tc>
          <w:tcPr>
            <w:tcW w:w="907" w:type="dxa"/>
            <w:shd w:val="clear" w:color="auto" w:fill="F2F2F2" w:themeFill="background1" w:themeFillShade="F2"/>
            <w:vAlign w:val="center"/>
          </w:tcPr>
          <w:p w14:paraId="2C15038D" w14:textId="77777777" w:rsidR="00F013FC" w:rsidRDefault="00F013FC" w:rsidP="00F013FC">
            <w:pPr>
              <w:rPr>
                <w:lang w:eastAsia="en-CA"/>
              </w:rPr>
            </w:pPr>
          </w:p>
        </w:tc>
        <w:tc>
          <w:tcPr>
            <w:tcW w:w="686" w:type="dxa"/>
            <w:shd w:val="clear" w:color="auto" w:fill="F2F2F2" w:themeFill="background1" w:themeFillShade="F2"/>
          </w:tcPr>
          <w:p w14:paraId="3D3604CD" w14:textId="441401F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C62F860" w14:textId="77777777" w:rsidR="00F013FC" w:rsidRDefault="00F013FC" w:rsidP="00F013FC">
            <w:pPr>
              <w:jc w:val="center"/>
              <w:rPr>
                <w:lang w:eastAsia="en-CA"/>
              </w:rPr>
            </w:pPr>
          </w:p>
        </w:tc>
        <w:tc>
          <w:tcPr>
            <w:tcW w:w="1101" w:type="dxa"/>
            <w:shd w:val="clear" w:color="auto" w:fill="F2F2F2" w:themeFill="background1" w:themeFillShade="F2"/>
          </w:tcPr>
          <w:p w14:paraId="5BDF54CA" w14:textId="77777777" w:rsidR="00F013FC" w:rsidRDefault="00F013FC" w:rsidP="00F013FC">
            <w:pPr>
              <w:jc w:val="center"/>
              <w:rPr>
                <w:lang w:eastAsia="en-CA"/>
              </w:rPr>
            </w:pPr>
          </w:p>
        </w:tc>
        <w:tc>
          <w:tcPr>
            <w:tcW w:w="850" w:type="dxa"/>
            <w:shd w:val="clear" w:color="auto" w:fill="F2F2F2" w:themeFill="background1" w:themeFillShade="F2"/>
            <w:vAlign w:val="center"/>
          </w:tcPr>
          <w:p w14:paraId="21C4A206" w14:textId="77777777" w:rsidR="00F013FC" w:rsidRDefault="00F013FC" w:rsidP="00F013FC">
            <w:pPr>
              <w:jc w:val="center"/>
              <w:rPr>
                <w:lang w:eastAsia="en-CA"/>
              </w:rPr>
            </w:pPr>
          </w:p>
        </w:tc>
        <w:tc>
          <w:tcPr>
            <w:tcW w:w="448" w:type="dxa"/>
            <w:shd w:val="clear" w:color="auto" w:fill="F2F2F2" w:themeFill="background1" w:themeFillShade="F2"/>
          </w:tcPr>
          <w:p w14:paraId="0F889574" w14:textId="1586BA5A" w:rsidR="00F013FC" w:rsidRDefault="00000000" w:rsidP="00F013FC">
            <w:pPr>
              <w:jc w:val="center"/>
              <w:rPr>
                <w:lang w:eastAsia="en-CA"/>
              </w:rPr>
            </w:pPr>
            <w:sdt>
              <w:sdtPr>
                <w:rPr>
                  <w:lang w:eastAsia="en-CA"/>
                </w:rPr>
                <w:id w:val="467095257"/>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05DA2B62" w14:textId="77777777" w:rsidR="00F013FC" w:rsidRDefault="00F013FC" w:rsidP="00F013FC">
            <w:pPr>
              <w:jc w:val="center"/>
              <w:rPr>
                <w:lang w:eastAsia="en-CA"/>
              </w:rPr>
            </w:pPr>
          </w:p>
        </w:tc>
        <w:tc>
          <w:tcPr>
            <w:tcW w:w="448" w:type="dxa"/>
            <w:shd w:val="clear" w:color="auto" w:fill="F2F2F2" w:themeFill="background1" w:themeFillShade="F2"/>
          </w:tcPr>
          <w:p w14:paraId="1DBEF079" w14:textId="7F463DCA" w:rsidR="00F013FC" w:rsidRDefault="00000000" w:rsidP="00F013FC">
            <w:pPr>
              <w:jc w:val="center"/>
              <w:rPr>
                <w:lang w:eastAsia="en-CA"/>
              </w:rPr>
            </w:pPr>
            <w:sdt>
              <w:sdtPr>
                <w:rPr>
                  <w:lang w:eastAsia="en-CA"/>
                </w:rPr>
                <w:id w:val="1967843457"/>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411C0954" w14:textId="3948564D" w:rsidR="00F013FC" w:rsidRDefault="00000000" w:rsidP="00F013FC">
            <w:pPr>
              <w:jc w:val="center"/>
              <w:rPr>
                <w:lang w:eastAsia="en-CA"/>
              </w:rPr>
            </w:pPr>
            <w:sdt>
              <w:sdtPr>
                <w:rPr>
                  <w:lang w:eastAsia="en-CA"/>
                </w:rPr>
                <w:id w:val="1121659371"/>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6B9EBE45" w14:textId="519089FB" w:rsidR="00F013FC" w:rsidRDefault="00000000" w:rsidP="00F013FC">
            <w:pPr>
              <w:jc w:val="center"/>
              <w:rPr>
                <w:lang w:eastAsia="en-CA"/>
              </w:rPr>
            </w:pPr>
            <w:sdt>
              <w:sdtPr>
                <w:rPr>
                  <w:lang w:eastAsia="en-CA"/>
                </w:rPr>
                <w:id w:val="-408773608"/>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43F64657" w14:textId="77777777" w:rsidR="00F013FC" w:rsidRDefault="00F013FC" w:rsidP="00F013FC">
            <w:pPr>
              <w:jc w:val="center"/>
              <w:rPr>
                <w:lang w:eastAsia="en-CA"/>
              </w:rPr>
            </w:pPr>
          </w:p>
        </w:tc>
        <w:tc>
          <w:tcPr>
            <w:tcW w:w="3288" w:type="dxa"/>
            <w:shd w:val="clear" w:color="auto" w:fill="F2F2F2" w:themeFill="background1" w:themeFillShade="F2"/>
          </w:tcPr>
          <w:p w14:paraId="59F55963" w14:textId="77777777" w:rsidR="00F013FC" w:rsidRDefault="00F013FC" w:rsidP="00F013FC">
            <w:pPr>
              <w:rPr>
                <w:lang w:eastAsia="en-CA"/>
              </w:rPr>
            </w:pPr>
          </w:p>
        </w:tc>
      </w:tr>
      <w:tr w:rsidR="00F013FC" w14:paraId="502DB2C8" w14:textId="77777777" w:rsidTr="00DD2645">
        <w:tc>
          <w:tcPr>
            <w:tcW w:w="3060" w:type="dxa"/>
            <w:shd w:val="clear" w:color="auto" w:fill="F2F2F2" w:themeFill="background1" w:themeFillShade="F2"/>
          </w:tcPr>
          <w:p w14:paraId="3BC881CB" w14:textId="49AC8E23" w:rsidR="00F013FC" w:rsidRDefault="00F013FC" w:rsidP="00F013FC">
            <w:pPr>
              <w:rPr>
                <w:lang w:eastAsia="en-CA"/>
              </w:rPr>
            </w:pPr>
            <w:r w:rsidRPr="00E75D62">
              <w:t>STORAGE ROOM 105 HORN/STROBE - HORN TEST</w:t>
            </w:r>
          </w:p>
        </w:tc>
        <w:tc>
          <w:tcPr>
            <w:tcW w:w="907" w:type="dxa"/>
            <w:shd w:val="clear" w:color="auto" w:fill="F2F2F2" w:themeFill="background1" w:themeFillShade="F2"/>
            <w:vAlign w:val="center"/>
          </w:tcPr>
          <w:p w14:paraId="16281853" w14:textId="77777777" w:rsidR="00F013FC" w:rsidRDefault="00F013FC" w:rsidP="00F013FC">
            <w:pPr>
              <w:rPr>
                <w:lang w:eastAsia="en-CA"/>
              </w:rPr>
            </w:pPr>
          </w:p>
        </w:tc>
        <w:tc>
          <w:tcPr>
            <w:tcW w:w="686" w:type="dxa"/>
            <w:shd w:val="clear" w:color="auto" w:fill="F2F2F2" w:themeFill="background1" w:themeFillShade="F2"/>
          </w:tcPr>
          <w:p w14:paraId="1B39D7E2" w14:textId="4E9B48E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51BC7A1" w14:textId="77777777" w:rsidR="00F013FC" w:rsidRDefault="00F013FC" w:rsidP="00F013FC">
            <w:pPr>
              <w:jc w:val="center"/>
              <w:rPr>
                <w:lang w:eastAsia="en-CA"/>
              </w:rPr>
            </w:pPr>
          </w:p>
        </w:tc>
        <w:tc>
          <w:tcPr>
            <w:tcW w:w="1101" w:type="dxa"/>
            <w:shd w:val="clear" w:color="auto" w:fill="F2F2F2" w:themeFill="background1" w:themeFillShade="F2"/>
          </w:tcPr>
          <w:p w14:paraId="65C62CC0" w14:textId="77777777" w:rsidR="00F013FC" w:rsidRDefault="00F013FC" w:rsidP="00F013FC">
            <w:pPr>
              <w:jc w:val="center"/>
              <w:rPr>
                <w:lang w:eastAsia="en-CA"/>
              </w:rPr>
            </w:pPr>
          </w:p>
        </w:tc>
        <w:tc>
          <w:tcPr>
            <w:tcW w:w="850" w:type="dxa"/>
            <w:shd w:val="clear" w:color="auto" w:fill="F2F2F2" w:themeFill="background1" w:themeFillShade="F2"/>
            <w:vAlign w:val="center"/>
          </w:tcPr>
          <w:p w14:paraId="7EAFA39A" w14:textId="77777777" w:rsidR="00F013FC" w:rsidRDefault="00F013FC" w:rsidP="00F013FC">
            <w:pPr>
              <w:jc w:val="center"/>
              <w:rPr>
                <w:lang w:eastAsia="en-CA"/>
              </w:rPr>
            </w:pPr>
          </w:p>
        </w:tc>
        <w:tc>
          <w:tcPr>
            <w:tcW w:w="448" w:type="dxa"/>
            <w:shd w:val="clear" w:color="auto" w:fill="F2F2F2" w:themeFill="background1" w:themeFillShade="F2"/>
          </w:tcPr>
          <w:p w14:paraId="332453B1" w14:textId="6D64CA26" w:rsidR="00F013FC" w:rsidRDefault="00000000" w:rsidP="00F013FC">
            <w:pPr>
              <w:jc w:val="center"/>
              <w:rPr>
                <w:lang w:eastAsia="en-CA"/>
              </w:rPr>
            </w:pPr>
            <w:sdt>
              <w:sdtPr>
                <w:rPr>
                  <w:lang w:eastAsia="en-CA"/>
                </w:rPr>
                <w:id w:val="-649135091"/>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13AB73D0" w14:textId="77777777" w:rsidR="00F013FC" w:rsidRDefault="00F013FC" w:rsidP="00F013FC">
            <w:pPr>
              <w:jc w:val="center"/>
              <w:rPr>
                <w:lang w:eastAsia="en-CA"/>
              </w:rPr>
            </w:pPr>
          </w:p>
        </w:tc>
        <w:tc>
          <w:tcPr>
            <w:tcW w:w="448" w:type="dxa"/>
            <w:shd w:val="clear" w:color="auto" w:fill="F2F2F2" w:themeFill="background1" w:themeFillShade="F2"/>
          </w:tcPr>
          <w:p w14:paraId="3386A31E" w14:textId="52B81A82" w:rsidR="00F013FC" w:rsidRDefault="00000000" w:rsidP="00F013FC">
            <w:pPr>
              <w:jc w:val="center"/>
              <w:rPr>
                <w:lang w:eastAsia="en-CA"/>
              </w:rPr>
            </w:pPr>
            <w:sdt>
              <w:sdtPr>
                <w:rPr>
                  <w:lang w:eastAsia="en-CA"/>
                </w:rPr>
                <w:id w:val="-1988469040"/>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4F2C8459" w14:textId="13CEADD8" w:rsidR="00F013FC" w:rsidRDefault="00000000" w:rsidP="00F013FC">
            <w:pPr>
              <w:jc w:val="center"/>
              <w:rPr>
                <w:lang w:eastAsia="en-CA"/>
              </w:rPr>
            </w:pPr>
            <w:sdt>
              <w:sdtPr>
                <w:rPr>
                  <w:lang w:eastAsia="en-CA"/>
                </w:rPr>
                <w:id w:val="1313225188"/>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79DE2AFC" w14:textId="39B04B43" w:rsidR="00F013FC" w:rsidRDefault="00000000" w:rsidP="00F013FC">
            <w:pPr>
              <w:jc w:val="center"/>
              <w:rPr>
                <w:lang w:eastAsia="en-CA"/>
              </w:rPr>
            </w:pPr>
            <w:sdt>
              <w:sdtPr>
                <w:rPr>
                  <w:lang w:eastAsia="en-CA"/>
                </w:rPr>
                <w:id w:val="1645536331"/>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5B2411E3" w14:textId="77777777" w:rsidR="00F013FC" w:rsidRDefault="00F013FC" w:rsidP="00F013FC">
            <w:pPr>
              <w:jc w:val="center"/>
              <w:rPr>
                <w:lang w:eastAsia="en-CA"/>
              </w:rPr>
            </w:pPr>
          </w:p>
        </w:tc>
        <w:tc>
          <w:tcPr>
            <w:tcW w:w="3288" w:type="dxa"/>
            <w:shd w:val="clear" w:color="auto" w:fill="F2F2F2" w:themeFill="background1" w:themeFillShade="F2"/>
          </w:tcPr>
          <w:p w14:paraId="11CF138D" w14:textId="77777777" w:rsidR="00F013FC" w:rsidRDefault="00F013FC" w:rsidP="00F013FC">
            <w:pPr>
              <w:rPr>
                <w:lang w:eastAsia="en-CA"/>
              </w:rPr>
            </w:pPr>
          </w:p>
        </w:tc>
      </w:tr>
      <w:tr w:rsidR="00F013FC" w14:paraId="5E88A744" w14:textId="77777777" w:rsidTr="00DD2645">
        <w:tc>
          <w:tcPr>
            <w:tcW w:w="3060" w:type="dxa"/>
            <w:shd w:val="clear" w:color="auto" w:fill="F2F2F2" w:themeFill="background1" w:themeFillShade="F2"/>
          </w:tcPr>
          <w:p w14:paraId="04308318" w14:textId="505406B9" w:rsidR="00F013FC" w:rsidRDefault="00F013FC" w:rsidP="00F013FC">
            <w:pPr>
              <w:rPr>
                <w:lang w:eastAsia="en-CA"/>
              </w:rPr>
            </w:pPr>
            <w:r w:rsidRPr="00E75D62">
              <w:t>STORAGE ROOM 105 HORN/STROBE - STROBE TEST</w:t>
            </w:r>
          </w:p>
        </w:tc>
        <w:tc>
          <w:tcPr>
            <w:tcW w:w="907" w:type="dxa"/>
            <w:shd w:val="clear" w:color="auto" w:fill="F2F2F2" w:themeFill="background1" w:themeFillShade="F2"/>
            <w:vAlign w:val="center"/>
          </w:tcPr>
          <w:p w14:paraId="5421DA6D" w14:textId="77777777" w:rsidR="00F013FC" w:rsidRDefault="00F013FC" w:rsidP="00F013FC">
            <w:pPr>
              <w:rPr>
                <w:lang w:eastAsia="en-CA"/>
              </w:rPr>
            </w:pPr>
          </w:p>
        </w:tc>
        <w:tc>
          <w:tcPr>
            <w:tcW w:w="686" w:type="dxa"/>
            <w:shd w:val="clear" w:color="auto" w:fill="F2F2F2" w:themeFill="background1" w:themeFillShade="F2"/>
          </w:tcPr>
          <w:p w14:paraId="31C575F8" w14:textId="364985C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F4B73EC" w14:textId="77777777" w:rsidR="00F013FC" w:rsidRDefault="00F013FC" w:rsidP="00F013FC">
            <w:pPr>
              <w:jc w:val="center"/>
              <w:rPr>
                <w:lang w:eastAsia="en-CA"/>
              </w:rPr>
            </w:pPr>
          </w:p>
        </w:tc>
        <w:tc>
          <w:tcPr>
            <w:tcW w:w="1101" w:type="dxa"/>
            <w:shd w:val="clear" w:color="auto" w:fill="F2F2F2" w:themeFill="background1" w:themeFillShade="F2"/>
          </w:tcPr>
          <w:p w14:paraId="0CAB13DB" w14:textId="77777777" w:rsidR="00F013FC" w:rsidRDefault="00F013FC" w:rsidP="00F013FC">
            <w:pPr>
              <w:jc w:val="center"/>
              <w:rPr>
                <w:lang w:eastAsia="en-CA"/>
              </w:rPr>
            </w:pPr>
          </w:p>
        </w:tc>
        <w:tc>
          <w:tcPr>
            <w:tcW w:w="850" w:type="dxa"/>
            <w:shd w:val="clear" w:color="auto" w:fill="F2F2F2" w:themeFill="background1" w:themeFillShade="F2"/>
            <w:vAlign w:val="center"/>
          </w:tcPr>
          <w:p w14:paraId="1A257A6C" w14:textId="77777777" w:rsidR="00F013FC" w:rsidRDefault="00F013FC" w:rsidP="00F013FC">
            <w:pPr>
              <w:jc w:val="center"/>
              <w:rPr>
                <w:lang w:eastAsia="en-CA"/>
              </w:rPr>
            </w:pPr>
          </w:p>
        </w:tc>
        <w:tc>
          <w:tcPr>
            <w:tcW w:w="448" w:type="dxa"/>
            <w:shd w:val="clear" w:color="auto" w:fill="F2F2F2" w:themeFill="background1" w:themeFillShade="F2"/>
          </w:tcPr>
          <w:p w14:paraId="2AD64E1D" w14:textId="1DB310BF" w:rsidR="00F013FC" w:rsidRDefault="00000000" w:rsidP="00F013FC">
            <w:pPr>
              <w:jc w:val="center"/>
              <w:rPr>
                <w:lang w:eastAsia="en-CA"/>
              </w:rPr>
            </w:pPr>
            <w:sdt>
              <w:sdtPr>
                <w:rPr>
                  <w:lang w:eastAsia="en-CA"/>
                </w:rPr>
                <w:id w:val="-1655214279"/>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7A7F6FF2" w14:textId="77777777" w:rsidR="00F013FC" w:rsidRDefault="00F013FC" w:rsidP="00F013FC">
            <w:pPr>
              <w:jc w:val="center"/>
              <w:rPr>
                <w:lang w:eastAsia="en-CA"/>
              </w:rPr>
            </w:pPr>
          </w:p>
        </w:tc>
        <w:tc>
          <w:tcPr>
            <w:tcW w:w="448" w:type="dxa"/>
            <w:shd w:val="clear" w:color="auto" w:fill="F2F2F2" w:themeFill="background1" w:themeFillShade="F2"/>
          </w:tcPr>
          <w:p w14:paraId="05F686B6" w14:textId="7E436D30" w:rsidR="00F013FC" w:rsidRDefault="00000000" w:rsidP="00F013FC">
            <w:pPr>
              <w:jc w:val="center"/>
              <w:rPr>
                <w:lang w:eastAsia="en-CA"/>
              </w:rPr>
            </w:pPr>
            <w:sdt>
              <w:sdtPr>
                <w:rPr>
                  <w:lang w:eastAsia="en-CA"/>
                </w:rPr>
                <w:id w:val="-138801827"/>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5D9AA7E4" w14:textId="5D27F134" w:rsidR="00F013FC" w:rsidRDefault="00000000" w:rsidP="00F013FC">
            <w:pPr>
              <w:jc w:val="center"/>
              <w:rPr>
                <w:lang w:eastAsia="en-CA"/>
              </w:rPr>
            </w:pPr>
            <w:sdt>
              <w:sdtPr>
                <w:rPr>
                  <w:lang w:eastAsia="en-CA"/>
                </w:rPr>
                <w:id w:val="-169883263"/>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1127C360" w14:textId="26522B4E" w:rsidR="00F013FC" w:rsidRDefault="00000000" w:rsidP="00F013FC">
            <w:pPr>
              <w:jc w:val="center"/>
              <w:rPr>
                <w:lang w:eastAsia="en-CA"/>
              </w:rPr>
            </w:pPr>
            <w:sdt>
              <w:sdtPr>
                <w:rPr>
                  <w:lang w:eastAsia="en-CA"/>
                </w:rPr>
                <w:id w:val="1988591559"/>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3D7F02C8" w14:textId="77777777" w:rsidR="00F013FC" w:rsidRDefault="00F013FC" w:rsidP="00F013FC">
            <w:pPr>
              <w:jc w:val="center"/>
              <w:rPr>
                <w:lang w:eastAsia="en-CA"/>
              </w:rPr>
            </w:pPr>
          </w:p>
        </w:tc>
        <w:tc>
          <w:tcPr>
            <w:tcW w:w="3288" w:type="dxa"/>
            <w:shd w:val="clear" w:color="auto" w:fill="F2F2F2" w:themeFill="background1" w:themeFillShade="F2"/>
          </w:tcPr>
          <w:p w14:paraId="4C9A8261" w14:textId="77777777" w:rsidR="00F013FC" w:rsidRDefault="00F013FC" w:rsidP="00F013FC">
            <w:pPr>
              <w:rPr>
                <w:lang w:eastAsia="en-CA"/>
              </w:rPr>
            </w:pPr>
          </w:p>
        </w:tc>
      </w:tr>
      <w:tr w:rsidR="00F013FC" w14:paraId="64EC6EC0" w14:textId="77777777" w:rsidTr="00DD2645">
        <w:tc>
          <w:tcPr>
            <w:tcW w:w="3060" w:type="dxa"/>
            <w:shd w:val="clear" w:color="auto" w:fill="F2F2F2" w:themeFill="background1" w:themeFillShade="F2"/>
          </w:tcPr>
          <w:p w14:paraId="3B85C85A" w14:textId="126F41C2" w:rsidR="00F013FC" w:rsidRDefault="00F013FC" w:rsidP="00F013FC">
            <w:pPr>
              <w:rPr>
                <w:lang w:eastAsia="en-CA"/>
              </w:rPr>
            </w:pPr>
            <w:r w:rsidRPr="00E75D62">
              <w:t xml:space="preserve">CORR 10A </w:t>
            </w:r>
            <w:r w:rsidRPr="00E75D62">
              <w:rPr>
                <w:rFonts w:ascii="Cambria Math" w:hAnsi="Cambria Math" w:cs="Cambria Math"/>
              </w:rPr>
              <w:t>‐</w:t>
            </w:r>
            <w:r w:rsidRPr="00E75D62">
              <w:t>OUTSIDE CRU 128 HORN/STROBE - HORN TEST</w:t>
            </w:r>
          </w:p>
        </w:tc>
        <w:tc>
          <w:tcPr>
            <w:tcW w:w="907" w:type="dxa"/>
            <w:shd w:val="clear" w:color="auto" w:fill="F2F2F2" w:themeFill="background1" w:themeFillShade="F2"/>
            <w:vAlign w:val="center"/>
          </w:tcPr>
          <w:p w14:paraId="1663E6B6" w14:textId="77777777" w:rsidR="00F013FC" w:rsidRDefault="00F013FC" w:rsidP="00F013FC">
            <w:pPr>
              <w:rPr>
                <w:lang w:eastAsia="en-CA"/>
              </w:rPr>
            </w:pPr>
          </w:p>
        </w:tc>
        <w:tc>
          <w:tcPr>
            <w:tcW w:w="686" w:type="dxa"/>
            <w:shd w:val="clear" w:color="auto" w:fill="F2F2F2" w:themeFill="background1" w:themeFillShade="F2"/>
          </w:tcPr>
          <w:p w14:paraId="11968892" w14:textId="3D9E5A1E"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7020235" w14:textId="77777777" w:rsidR="00F013FC" w:rsidRDefault="00F013FC" w:rsidP="00F013FC">
            <w:pPr>
              <w:jc w:val="center"/>
              <w:rPr>
                <w:lang w:eastAsia="en-CA"/>
              </w:rPr>
            </w:pPr>
          </w:p>
        </w:tc>
        <w:tc>
          <w:tcPr>
            <w:tcW w:w="1101" w:type="dxa"/>
            <w:shd w:val="clear" w:color="auto" w:fill="F2F2F2" w:themeFill="background1" w:themeFillShade="F2"/>
          </w:tcPr>
          <w:p w14:paraId="031B9BCD" w14:textId="77777777" w:rsidR="00F013FC" w:rsidRDefault="00F013FC" w:rsidP="00F013FC">
            <w:pPr>
              <w:jc w:val="center"/>
              <w:rPr>
                <w:lang w:eastAsia="en-CA"/>
              </w:rPr>
            </w:pPr>
          </w:p>
        </w:tc>
        <w:tc>
          <w:tcPr>
            <w:tcW w:w="850" w:type="dxa"/>
            <w:shd w:val="clear" w:color="auto" w:fill="F2F2F2" w:themeFill="background1" w:themeFillShade="F2"/>
            <w:vAlign w:val="center"/>
          </w:tcPr>
          <w:p w14:paraId="5534B434" w14:textId="77777777" w:rsidR="00F013FC" w:rsidRDefault="00F013FC" w:rsidP="00F013FC">
            <w:pPr>
              <w:jc w:val="center"/>
              <w:rPr>
                <w:lang w:eastAsia="en-CA"/>
              </w:rPr>
            </w:pPr>
          </w:p>
        </w:tc>
        <w:tc>
          <w:tcPr>
            <w:tcW w:w="448" w:type="dxa"/>
            <w:shd w:val="clear" w:color="auto" w:fill="F2F2F2" w:themeFill="background1" w:themeFillShade="F2"/>
          </w:tcPr>
          <w:p w14:paraId="61F21997" w14:textId="2B7CD68D" w:rsidR="00F013FC" w:rsidRDefault="00000000" w:rsidP="00F013FC">
            <w:pPr>
              <w:jc w:val="center"/>
              <w:rPr>
                <w:lang w:eastAsia="en-CA"/>
              </w:rPr>
            </w:pPr>
            <w:sdt>
              <w:sdtPr>
                <w:rPr>
                  <w:lang w:eastAsia="en-CA"/>
                </w:rPr>
                <w:id w:val="-215277539"/>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1FCC9983" w14:textId="77777777" w:rsidR="00F013FC" w:rsidRDefault="00F013FC" w:rsidP="00F013FC">
            <w:pPr>
              <w:jc w:val="center"/>
              <w:rPr>
                <w:lang w:eastAsia="en-CA"/>
              </w:rPr>
            </w:pPr>
          </w:p>
        </w:tc>
        <w:tc>
          <w:tcPr>
            <w:tcW w:w="448" w:type="dxa"/>
            <w:shd w:val="clear" w:color="auto" w:fill="F2F2F2" w:themeFill="background1" w:themeFillShade="F2"/>
          </w:tcPr>
          <w:p w14:paraId="072A0066" w14:textId="08D18142" w:rsidR="00F013FC" w:rsidRDefault="00000000" w:rsidP="00F013FC">
            <w:pPr>
              <w:jc w:val="center"/>
              <w:rPr>
                <w:lang w:eastAsia="en-CA"/>
              </w:rPr>
            </w:pPr>
            <w:sdt>
              <w:sdtPr>
                <w:rPr>
                  <w:lang w:eastAsia="en-CA"/>
                </w:rPr>
                <w:id w:val="-142582268"/>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715DF94E" w14:textId="7E69F5A6" w:rsidR="00F013FC" w:rsidRDefault="00000000" w:rsidP="00F013FC">
            <w:pPr>
              <w:jc w:val="center"/>
              <w:rPr>
                <w:lang w:eastAsia="en-CA"/>
              </w:rPr>
            </w:pPr>
            <w:sdt>
              <w:sdtPr>
                <w:rPr>
                  <w:lang w:eastAsia="en-CA"/>
                </w:rPr>
                <w:id w:val="-1061558937"/>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3D3224A4" w14:textId="77BF2BB6" w:rsidR="00F013FC" w:rsidRDefault="00000000" w:rsidP="00F013FC">
            <w:pPr>
              <w:jc w:val="center"/>
              <w:rPr>
                <w:lang w:eastAsia="en-CA"/>
              </w:rPr>
            </w:pPr>
            <w:sdt>
              <w:sdtPr>
                <w:rPr>
                  <w:lang w:eastAsia="en-CA"/>
                </w:rPr>
                <w:id w:val="1923601572"/>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47B4726E" w14:textId="77777777" w:rsidR="00F013FC" w:rsidRDefault="00F013FC" w:rsidP="00F013FC">
            <w:pPr>
              <w:jc w:val="center"/>
              <w:rPr>
                <w:lang w:eastAsia="en-CA"/>
              </w:rPr>
            </w:pPr>
          </w:p>
        </w:tc>
        <w:tc>
          <w:tcPr>
            <w:tcW w:w="3288" w:type="dxa"/>
            <w:shd w:val="clear" w:color="auto" w:fill="F2F2F2" w:themeFill="background1" w:themeFillShade="F2"/>
          </w:tcPr>
          <w:p w14:paraId="7096D168" w14:textId="77777777" w:rsidR="00F013FC" w:rsidRDefault="00F013FC" w:rsidP="00F013FC">
            <w:pPr>
              <w:rPr>
                <w:lang w:eastAsia="en-CA"/>
              </w:rPr>
            </w:pPr>
          </w:p>
        </w:tc>
      </w:tr>
      <w:tr w:rsidR="00F013FC" w14:paraId="7C206ED3" w14:textId="77777777" w:rsidTr="00DD2645">
        <w:tc>
          <w:tcPr>
            <w:tcW w:w="3060" w:type="dxa"/>
            <w:shd w:val="clear" w:color="auto" w:fill="F2F2F2" w:themeFill="background1" w:themeFillShade="F2"/>
          </w:tcPr>
          <w:p w14:paraId="5D61B236" w14:textId="4B40164A" w:rsidR="00F013FC" w:rsidRDefault="00F013FC" w:rsidP="00F013FC">
            <w:pPr>
              <w:rPr>
                <w:lang w:eastAsia="en-CA"/>
              </w:rPr>
            </w:pPr>
            <w:r w:rsidRPr="00E75D62">
              <w:t xml:space="preserve">CORR 10A </w:t>
            </w:r>
            <w:r w:rsidRPr="00E75D62">
              <w:rPr>
                <w:rFonts w:ascii="Cambria Math" w:hAnsi="Cambria Math" w:cs="Cambria Math"/>
              </w:rPr>
              <w:t>‐</w:t>
            </w:r>
            <w:r w:rsidRPr="00E75D62">
              <w:t>OUTSIDE CRU 128 HORN/STROBE - STROBE TEST</w:t>
            </w:r>
          </w:p>
        </w:tc>
        <w:tc>
          <w:tcPr>
            <w:tcW w:w="907" w:type="dxa"/>
            <w:shd w:val="clear" w:color="auto" w:fill="F2F2F2" w:themeFill="background1" w:themeFillShade="F2"/>
            <w:vAlign w:val="center"/>
          </w:tcPr>
          <w:p w14:paraId="07FEA221" w14:textId="77777777" w:rsidR="00F013FC" w:rsidRDefault="00F013FC" w:rsidP="00F013FC">
            <w:pPr>
              <w:rPr>
                <w:lang w:eastAsia="en-CA"/>
              </w:rPr>
            </w:pPr>
          </w:p>
        </w:tc>
        <w:tc>
          <w:tcPr>
            <w:tcW w:w="686" w:type="dxa"/>
            <w:shd w:val="clear" w:color="auto" w:fill="F2F2F2" w:themeFill="background1" w:themeFillShade="F2"/>
          </w:tcPr>
          <w:p w14:paraId="4E9E7DAA" w14:textId="7EF4128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147CD02" w14:textId="77777777" w:rsidR="00F013FC" w:rsidRDefault="00F013FC" w:rsidP="00F013FC">
            <w:pPr>
              <w:jc w:val="center"/>
              <w:rPr>
                <w:lang w:eastAsia="en-CA"/>
              </w:rPr>
            </w:pPr>
          </w:p>
        </w:tc>
        <w:tc>
          <w:tcPr>
            <w:tcW w:w="1101" w:type="dxa"/>
            <w:shd w:val="clear" w:color="auto" w:fill="F2F2F2" w:themeFill="background1" w:themeFillShade="F2"/>
          </w:tcPr>
          <w:p w14:paraId="2A908EEF" w14:textId="77777777" w:rsidR="00F013FC" w:rsidRDefault="00F013FC" w:rsidP="00F013FC">
            <w:pPr>
              <w:jc w:val="center"/>
              <w:rPr>
                <w:lang w:eastAsia="en-CA"/>
              </w:rPr>
            </w:pPr>
          </w:p>
        </w:tc>
        <w:tc>
          <w:tcPr>
            <w:tcW w:w="850" w:type="dxa"/>
            <w:shd w:val="clear" w:color="auto" w:fill="F2F2F2" w:themeFill="background1" w:themeFillShade="F2"/>
            <w:vAlign w:val="center"/>
          </w:tcPr>
          <w:p w14:paraId="06C82C10" w14:textId="77777777" w:rsidR="00F013FC" w:rsidRDefault="00F013FC" w:rsidP="00F013FC">
            <w:pPr>
              <w:jc w:val="center"/>
              <w:rPr>
                <w:lang w:eastAsia="en-CA"/>
              </w:rPr>
            </w:pPr>
          </w:p>
        </w:tc>
        <w:tc>
          <w:tcPr>
            <w:tcW w:w="448" w:type="dxa"/>
            <w:shd w:val="clear" w:color="auto" w:fill="F2F2F2" w:themeFill="background1" w:themeFillShade="F2"/>
          </w:tcPr>
          <w:p w14:paraId="484F0EFE" w14:textId="588D533E" w:rsidR="00F013FC" w:rsidRDefault="00000000" w:rsidP="00F013FC">
            <w:pPr>
              <w:jc w:val="center"/>
              <w:rPr>
                <w:lang w:eastAsia="en-CA"/>
              </w:rPr>
            </w:pPr>
            <w:sdt>
              <w:sdtPr>
                <w:rPr>
                  <w:lang w:eastAsia="en-CA"/>
                </w:rPr>
                <w:id w:val="-562105146"/>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1BFF146C" w14:textId="77777777" w:rsidR="00F013FC" w:rsidRDefault="00F013FC" w:rsidP="00F013FC">
            <w:pPr>
              <w:jc w:val="center"/>
              <w:rPr>
                <w:lang w:eastAsia="en-CA"/>
              </w:rPr>
            </w:pPr>
          </w:p>
        </w:tc>
        <w:tc>
          <w:tcPr>
            <w:tcW w:w="448" w:type="dxa"/>
            <w:shd w:val="clear" w:color="auto" w:fill="F2F2F2" w:themeFill="background1" w:themeFillShade="F2"/>
          </w:tcPr>
          <w:p w14:paraId="23BF2729" w14:textId="29A397C2" w:rsidR="00F013FC" w:rsidRDefault="00000000" w:rsidP="00F013FC">
            <w:pPr>
              <w:jc w:val="center"/>
              <w:rPr>
                <w:lang w:eastAsia="en-CA"/>
              </w:rPr>
            </w:pPr>
            <w:sdt>
              <w:sdtPr>
                <w:rPr>
                  <w:lang w:eastAsia="en-CA"/>
                </w:rPr>
                <w:id w:val="-793752193"/>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774E2503" w14:textId="1F99B251" w:rsidR="00F013FC" w:rsidRDefault="00000000" w:rsidP="00F013FC">
            <w:pPr>
              <w:jc w:val="center"/>
              <w:rPr>
                <w:lang w:eastAsia="en-CA"/>
              </w:rPr>
            </w:pPr>
            <w:sdt>
              <w:sdtPr>
                <w:rPr>
                  <w:lang w:eastAsia="en-CA"/>
                </w:rPr>
                <w:id w:val="-2080130271"/>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0BEECB1F" w14:textId="5A39CEB9" w:rsidR="00F013FC" w:rsidRDefault="00000000" w:rsidP="00F013FC">
            <w:pPr>
              <w:jc w:val="center"/>
              <w:rPr>
                <w:lang w:eastAsia="en-CA"/>
              </w:rPr>
            </w:pPr>
            <w:sdt>
              <w:sdtPr>
                <w:rPr>
                  <w:lang w:eastAsia="en-CA"/>
                </w:rPr>
                <w:id w:val="-134718645"/>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62F30E72" w14:textId="77777777" w:rsidR="00F013FC" w:rsidRDefault="00F013FC" w:rsidP="00F013FC">
            <w:pPr>
              <w:jc w:val="center"/>
              <w:rPr>
                <w:lang w:eastAsia="en-CA"/>
              </w:rPr>
            </w:pPr>
          </w:p>
        </w:tc>
        <w:tc>
          <w:tcPr>
            <w:tcW w:w="3288" w:type="dxa"/>
            <w:shd w:val="clear" w:color="auto" w:fill="F2F2F2" w:themeFill="background1" w:themeFillShade="F2"/>
          </w:tcPr>
          <w:p w14:paraId="217E0F5F" w14:textId="77777777" w:rsidR="00F013FC" w:rsidRDefault="00F013FC" w:rsidP="00F013FC">
            <w:pPr>
              <w:rPr>
                <w:lang w:eastAsia="en-CA"/>
              </w:rPr>
            </w:pPr>
          </w:p>
        </w:tc>
      </w:tr>
      <w:tr w:rsidR="00F013FC" w14:paraId="22D37D98" w14:textId="77777777" w:rsidTr="00DD2645">
        <w:tc>
          <w:tcPr>
            <w:tcW w:w="3060" w:type="dxa"/>
            <w:shd w:val="clear" w:color="auto" w:fill="F2F2F2" w:themeFill="background1" w:themeFillShade="F2"/>
          </w:tcPr>
          <w:p w14:paraId="03488127" w14:textId="525FE5FA" w:rsidR="00F013FC" w:rsidRDefault="00F013FC" w:rsidP="00F013FC">
            <w:pPr>
              <w:rPr>
                <w:lang w:eastAsia="en-CA"/>
              </w:rPr>
            </w:pPr>
            <w:r w:rsidRPr="00E75D62">
              <w:t xml:space="preserve">CORR 10A </w:t>
            </w:r>
            <w:r w:rsidRPr="00E75D62">
              <w:rPr>
                <w:rFonts w:ascii="Cambria Math" w:hAnsi="Cambria Math" w:cs="Cambria Math"/>
              </w:rPr>
              <w:t>‐</w:t>
            </w:r>
            <w:r w:rsidRPr="00E75D62">
              <w:t>OUTSIDE CRU 124 HORN/STROBE - HORN TEST</w:t>
            </w:r>
          </w:p>
        </w:tc>
        <w:tc>
          <w:tcPr>
            <w:tcW w:w="907" w:type="dxa"/>
            <w:shd w:val="clear" w:color="auto" w:fill="F2F2F2" w:themeFill="background1" w:themeFillShade="F2"/>
            <w:vAlign w:val="center"/>
          </w:tcPr>
          <w:p w14:paraId="0F8F693F" w14:textId="77777777" w:rsidR="00F013FC" w:rsidRDefault="00F013FC" w:rsidP="00F013FC">
            <w:pPr>
              <w:rPr>
                <w:lang w:eastAsia="en-CA"/>
              </w:rPr>
            </w:pPr>
          </w:p>
        </w:tc>
        <w:tc>
          <w:tcPr>
            <w:tcW w:w="686" w:type="dxa"/>
            <w:shd w:val="clear" w:color="auto" w:fill="F2F2F2" w:themeFill="background1" w:themeFillShade="F2"/>
          </w:tcPr>
          <w:p w14:paraId="0BC55296" w14:textId="7477B8E1"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BFDED8E" w14:textId="77777777" w:rsidR="00F013FC" w:rsidRDefault="00F013FC" w:rsidP="00F013FC">
            <w:pPr>
              <w:jc w:val="center"/>
              <w:rPr>
                <w:lang w:eastAsia="en-CA"/>
              </w:rPr>
            </w:pPr>
          </w:p>
        </w:tc>
        <w:tc>
          <w:tcPr>
            <w:tcW w:w="1101" w:type="dxa"/>
            <w:shd w:val="clear" w:color="auto" w:fill="F2F2F2" w:themeFill="background1" w:themeFillShade="F2"/>
          </w:tcPr>
          <w:p w14:paraId="478F28BE" w14:textId="77777777" w:rsidR="00F013FC" w:rsidRDefault="00F013FC" w:rsidP="00F013FC">
            <w:pPr>
              <w:jc w:val="center"/>
              <w:rPr>
                <w:lang w:eastAsia="en-CA"/>
              </w:rPr>
            </w:pPr>
          </w:p>
        </w:tc>
        <w:tc>
          <w:tcPr>
            <w:tcW w:w="850" w:type="dxa"/>
            <w:shd w:val="clear" w:color="auto" w:fill="F2F2F2" w:themeFill="background1" w:themeFillShade="F2"/>
            <w:vAlign w:val="center"/>
          </w:tcPr>
          <w:p w14:paraId="5A1AD7CA" w14:textId="77777777" w:rsidR="00F013FC" w:rsidRDefault="00F013FC" w:rsidP="00F013FC">
            <w:pPr>
              <w:jc w:val="center"/>
              <w:rPr>
                <w:lang w:eastAsia="en-CA"/>
              </w:rPr>
            </w:pPr>
          </w:p>
        </w:tc>
        <w:tc>
          <w:tcPr>
            <w:tcW w:w="448" w:type="dxa"/>
            <w:shd w:val="clear" w:color="auto" w:fill="F2F2F2" w:themeFill="background1" w:themeFillShade="F2"/>
          </w:tcPr>
          <w:p w14:paraId="52D54742" w14:textId="5FB83A3F" w:rsidR="00F013FC" w:rsidRDefault="00000000" w:rsidP="00F013FC">
            <w:pPr>
              <w:jc w:val="center"/>
              <w:rPr>
                <w:lang w:eastAsia="en-CA"/>
              </w:rPr>
            </w:pPr>
            <w:sdt>
              <w:sdtPr>
                <w:rPr>
                  <w:lang w:eastAsia="en-CA"/>
                </w:rPr>
                <w:id w:val="-2122444088"/>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5B1B97E0" w14:textId="77777777" w:rsidR="00F013FC" w:rsidRDefault="00F013FC" w:rsidP="00F013FC">
            <w:pPr>
              <w:jc w:val="center"/>
              <w:rPr>
                <w:lang w:eastAsia="en-CA"/>
              </w:rPr>
            </w:pPr>
          </w:p>
        </w:tc>
        <w:tc>
          <w:tcPr>
            <w:tcW w:w="448" w:type="dxa"/>
            <w:shd w:val="clear" w:color="auto" w:fill="F2F2F2" w:themeFill="background1" w:themeFillShade="F2"/>
          </w:tcPr>
          <w:p w14:paraId="4C9E519A" w14:textId="70B40266" w:rsidR="00F013FC" w:rsidRDefault="00000000" w:rsidP="00F013FC">
            <w:pPr>
              <w:jc w:val="center"/>
              <w:rPr>
                <w:lang w:eastAsia="en-CA"/>
              </w:rPr>
            </w:pPr>
            <w:sdt>
              <w:sdtPr>
                <w:rPr>
                  <w:lang w:eastAsia="en-CA"/>
                </w:rPr>
                <w:id w:val="134456033"/>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70AD69FE" w14:textId="367A66BB" w:rsidR="00F013FC" w:rsidRDefault="00000000" w:rsidP="00F013FC">
            <w:pPr>
              <w:jc w:val="center"/>
              <w:rPr>
                <w:lang w:eastAsia="en-CA"/>
              </w:rPr>
            </w:pPr>
            <w:sdt>
              <w:sdtPr>
                <w:rPr>
                  <w:lang w:eastAsia="en-CA"/>
                </w:rPr>
                <w:id w:val="-860586881"/>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47C82870" w14:textId="5643CAD6" w:rsidR="00F013FC" w:rsidRDefault="00000000" w:rsidP="00F013FC">
            <w:pPr>
              <w:jc w:val="center"/>
              <w:rPr>
                <w:lang w:eastAsia="en-CA"/>
              </w:rPr>
            </w:pPr>
            <w:sdt>
              <w:sdtPr>
                <w:rPr>
                  <w:lang w:eastAsia="en-CA"/>
                </w:rPr>
                <w:id w:val="-310873367"/>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64C43191" w14:textId="77777777" w:rsidR="00F013FC" w:rsidRDefault="00F013FC" w:rsidP="00F013FC">
            <w:pPr>
              <w:jc w:val="center"/>
              <w:rPr>
                <w:lang w:eastAsia="en-CA"/>
              </w:rPr>
            </w:pPr>
          </w:p>
        </w:tc>
        <w:tc>
          <w:tcPr>
            <w:tcW w:w="3288" w:type="dxa"/>
            <w:shd w:val="clear" w:color="auto" w:fill="F2F2F2" w:themeFill="background1" w:themeFillShade="F2"/>
          </w:tcPr>
          <w:p w14:paraId="55AE828F" w14:textId="77777777" w:rsidR="00F013FC" w:rsidRDefault="00F013FC" w:rsidP="00F013FC">
            <w:pPr>
              <w:rPr>
                <w:lang w:eastAsia="en-CA"/>
              </w:rPr>
            </w:pPr>
          </w:p>
        </w:tc>
      </w:tr>
      <w:tr w:rsidR="00F013FC" w14:paraId="32C317F1" w14:textId="77777777" w:rsidTr="00DD2645">
        <w:tc>
          <w:tcPr>
            <w:tcW w:w="3060" w:type="dxa"/>
            <w:shd w:val="clear" w:color="auto" w:fill="F2F2F2" w:themeFill="background1" w:themeFillShade="F2"/>
          </w:tcPr>
          <w:p w14:paraId="2685FB4C" w14:textId="4C635721" w:rsidR="00F013FC" w:rsidRDefault="00F013FC" w:rsidP="00F013FC">
            <w:pPr>
              <w:rPr>
                <w:lang w:eastAsia="en-CA"/>
              </w:rPr>
            </w:pPr>
            <w:r w:rsidRPr="00E75D62">
              <w:t xml:space="preserve">CORR 10A </w:t>
            </w:r>
            <w:r w:rsidRPr="00E75D62">
              <w:rPr>
                <w:rFonts w:ascii="Cambria Math" w:hAnsi="Cambria Math" w:cs="Cambria Math"/>
              </w:rPr>
              <w:t>‐</w:t>
            </w:r>
            <w:r w:rsidRPr="00E75D62">
              <w:t>OUTSIDE CRU 124 HORN/STROBE - STROBE TEST</w:t>
            </w:r>
          </w:p>
        </w:tc>
        <w:tc>
          <w:tcPr>
            <w:tcW w:w="907" w:type="dxa"/>
            <w:shd w:val="clear" w:color="auto" w:fill="F2F2F2" w:themeFill="background1" w:themeFillShade="F2"/>
            <w:vAlign w:val="center"/>
          </w:tcPr>
          <w:p w14:paraId="7D066C98" w14:textId="77777777" w:rsidR="00F013FC" w:rsidRDefault="00F013FC" w:rsidP="00F013FC">
            <w:pPr>
              <w:rPr>
                <w:lang w:eastAsia="en-CA"/>
              </w:rPr>
            </w:pPr>
          </w:p>
        </w:tc>
        <w:tc>
          <w:tcPr>
            <w:tcW w:w="686" w:type="dxa"/>
            <w:shd w:val="clear" w:color="auto" w:fill="F2F2F2" w:themeFill="background1" w:themeFillShade="F2"/>
          </w:tcPr>
          <w:p w14:paraId="7A810930" w14:textId="2FFC890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34A6DF3" w14:textId="77777777" w:rsidR="00F013FC" w:rsidRDefault="00F013FC" w:rsidP="00F013FC">
            <w:pPr>
              <w:jc w:val="center"/>
              <w:rPr>
                <w:lang w:eastAsia="en-CA"/>
              </w:rPr>
            </w:pPr>
          </w:p>
        </w:tc>
        <w:tc>
          <w:tcPr>
            <w:tcW w:w="1101" w:type="dxa"/>
            <w:shd w:val="clear" w:color="auto" w:fill="F2F2F2" w:themeFill="background1" w:themeFillShade="F2"/>
          </w:tcPr>
          <w:p w14:paraId="1968D254" w14:textId="77777777" w:rsidR="00F013FC" w:rsidRDefault="00F013FC" w:rsidP="00F013FC">
            <w:pPr>
              <w:jc w:val="center"/>
              <w:rPr>
                <w:lang w:eastAsia="en-CA"/>
              </w:rPr>
            </w:pPr>
          </w:p>
        </w:tc>
        <w:tc>
          <w:tcPr>
            <w:tcW w:w="850" w:type="dxa"/>
            <w:shd w:val="clear" w:color="auto" w:fill="F2F2F2" w:themeFill="background1" w:themeFillShade="F2"/>
            <w:vAlign w:val="center"/>
          </w:tcPr>
          <w:p w14:paraId="6559AC31" w14:textId="77777777" w:rsidR="00F013FC" w:rsidRDefault="00F013FC" w:rsidP="00F013FC">
            <w:pPr>
              <w:jc w:val="center"/>
              <w:rPr>
                <w:lang w:eastAsia="en-CA"/>
              </w:rPr>
            </w:pPr>
          </w:p>
        </w:tc>
        <w:tc>
          <w:tcPr>
            <w:tcW w:w="448" w:type="dxa"/>
            <w:shd w:val="clear" w:color="auto" w:fill="F2F2F2" w:themeFill="background1" w:themeFillShade="F2"/>
          </w:tcPr>
          <w:p w14:paraId="3C2FBF2C" w14:textId="523C399A" w:rsidR="00F013FC" w:rsidRDefault="00000000" w:rsidP="00F013FC">
            <w:pPr>
              <w:jc w:val="center"/>
              <w:rPr>
                <w:lang w:eastAsia="en-CA"/>
              </w:rPr>
            </w:pPr>
            <w:sdt>
              <w:sdtPr>
                <w:rPr>
                  <w:lang w:eastAsia="en-CA"/>
                </w:rPr>
                <w:id w:val="1933471114"/>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0EC5DFFE" w14:textId="77777777" w:rsidR="00F013FC" w:rsidRDefault="00F013FC" w:rsidP="00F013FC">
            <w:pPr>
              <w:jc w:val="center"/>
              <w:rPr>
                <w:lang w:eastAsia="en-CA"/>
              </w:rPr>
            </w:pPr>
          </w:p>
        </w:tc>
        <w:tc>
          <w:tcPr>
            <w:tcW w:w="448" w:type="dxa"/>
            <w:shd w:val="clear" w:color="auto" w:fill="F2F2F2" w:themeFill="background1" w:themeFillShade="F2"/>
          </w:tcPr>
          <w:p w14:paraId="582EC10E" w14:textId="09EC1A57" w:rsidR="00F013FC" w:rsidRDefault="00000000" w:rsidP="00F013FC">
            <w:pPr>
              <w:jc w:val="center"/>
              <w:rPr>
                <w:lang w:eastAsia="en-CA"/>
              </w:rPr>
            </w:pPr>
            <w:sdt>
              <w:sdtPr>
                <w:rPr>
                  <w:lang w:eastAsia="en-CA"/>
                </w:rPr>
                <w:id w:val="-1986457313"/>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14B10F41" w14:textId="025DADA4" w:rsidR="00F013FC" w:rsidRDefault="00000000" w:rsidP="00F013FC">
            <w:pPr>
              <w:jc w:val="center"/>
              <w:rPr>
                <w:lang w:eastAsia="en-CA"/>
              </w:rPr>
            </w:pPr>
            <w:sdt>
              <w:sdtPr>
                <w:rPr>
                  <w:lang w:eastAsia="en-CA"/>
                </w:rPr>
                <w:id w:val="562532721"/>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67A2E9EE" w14:textId="1FC5FFED" w:rsidR="00F013FC" w:rsidRDefault="00000000" w:rsidP="00F013FC">
            <w:pPr>
              <w:jc w:val="center"/>
              <w:rPr>
                <w:lang w:eastAsia="en-CA"/>
              </w:rPr>
            </w:pPr>
            <w:sdt>
              <w:sdtPr>
                <w:rPr>
                  <w:lang w:eastAsia="en-CA"/>
                </w:rPr>
                <w:id w:val="59919662"/>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6FF54DF0" w14:textId="77777777" w:rsidR="00F013FC" w:rsidRDefault="00F013FC" w:rsidP="00F013FC">
            <w:pPr>
              <w:jc w:val="center"/>
              <w:rPr>
                <w:lang w:eastAsia="en-CA"/>
              </w:rPr>
            </w:pPr>
          </w:p>
        </w:tc>
        <w:tc>
          <w:tcPr>
            <w:tcW w:w="3288" w:type="dxa"/>
            <w:shd w:val="clear" w:color="auto" w:fill="F2F2F2" w:themeFill="background1" w:themeFillShade="F2"/>
          </w:tcPr>
          <w:p w14:paraId="30BBE168" w14:textId="77777777" w:rsidR="00F013FC" w:rsidRDefault="00F013FC" w:rsidP="00F013FC">
            <w:pPr>
              <w:rPr>
                <w:lang w:eastAsia="en-CA"/>
              </w:rPr>
            </w:pPr>
          </w:p>
        </w:tc>
      </w:tr>
      <w:tr w:rsidR="00F013FC" w14:paraId="3B3A09B1" w14:textId="77777777" w:rsidTr="00DD2645">
        <w:tc>
          <w:tcPr>
            <w:tcW w:w="3060" w:type="dxa"/>
            <w:shd w:val="clear" w:color="auto" w:fill="F2F2F2" w:themeFill="background1" w:themeFillShade="F2"/>
          </w:tcPr>
          <w:p w14:paraId="017A4522" w14:textId="50DCCF38" w:rsidR="00F013FC" w:rsidRDefault="00F013FC" w:rsidP="00F013FC">
            <w:pPr>
              <w:rPr>
                <w:lang w:eastAsia="en-CA"/>
              </w:rPr>
            </w:pPr>
            <w:r w:rsidRPr="00E75D62">
              <w:t xml:space="preserve">CORR 10A </w:t>
            </w:r>
            <w:r w:rsidRPr="00E75D62">
              <w:rPr>
                <w:rFonts w:ascii="Cambria Math" w:hAnsi="Cambria Math" w:cs="Cambria Math"/>
              </w:rPr>
              <w:t>‐</w:t>
            </w:r>
            <w:r w:rsidRPr="00E75D62">
              <w:t>OUTSIDE CRU 139 HORN/STROBE - HORN TEST</w:t>
            </w:r>
          </w:p>
        </w:tc>
        <w:tc>
          <w:tcPr>
            <w:tcW w:w="907" w:type="dxa"/>
            <w:shd w:val="clear" w:color="auto" w:fill="F2F2F2" w:themeFill="background1" w:themeFillShade="F2"/>
            <w:vAlign w:val="center"/>
          </w:tcPr>
          <w:p w14:paraId="4ABACEE4" w14:textId="77777777" w:rsidR="00F013FC" w:rsidRDefault="00F013FC" w:rsidP="00F013FC">
            <w:pPr>
              <w:rPr>
                <w:lang w:eastAsia="en-CA"/>
              </w:rPr>
            </w:pPr>
          </w:p>
        </w:tc>
        <w:tc>
          <w:tcPr>
            <w:tcW w:w="686" w:type="dxa"/>
            <w:shd w:val="clear" w:color="auto" w:fill="F2F2F2" w:themeFill="background1" w:themeFillShade="F2"/>
          </w:tcPr>
          <w:p w14:paraId="7B9FDABD" w14:textId="06226E3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E978F21" w14:textId="77777777" w:rsidR="00F013FC" w:rsidRDefault="00F013FC" w:rsidP="00F013FC">
            <w:pPr>
              <w:jc w:val="center"/>
              <w:rPr>
                <w:lang w:eastAsia="en-CA"/>
              </w:rPr>
            </w:pPr>
          </w:p>
        </w:tc>
        <w:tc>
          <w:tcPr>
            <w:tcW w:w="1101" w:type="dxa"/>
            <w:shd w:val="clear" w:color="auto" w:fill="F2F2F2" w:themeFill="background1" w:themeFillShade="F2"/>
          </w:tcPr>
          <w:p w14:paraId="575AB23D" w14:textId="77777777" w:rsidR="00F013FC" w:rsidRDefault="00F013FC" w:rsidP="00F013FC">
            <w:pPr>
              <w:jc w:val="center"/>
              <w:rPr>
                <w:lang w:eastAsia="en-CA"/>
              </w:rPr>
            </w:pPr>
          </w:p>
        </w:tc>
        <w:tc>
          <w:tcPr>
            <w:tcW w:w="850" w:type="dxa"/>
            <w:shd w:val="clear" w:color="auto" w:fill="F2F2F2" w:themeFill="background1" w:themeFillShade="F2"/>
            <w:vAlign w:val="center"/>
          </w:tcPr>
          <w:p w14:paraId="4D74B26A" w14:textId="77777777" w:rsidR="00F013FC" w:rsidRDefault="00F013FC" w:rsidP="00F013FC">
            <w:pPr>
              <w:jc w:val="center"/>
              <w:rPr>
                <w:lang w:eastAsia="en-CA"/>
              </w:rPr>
            </w:pPr>
          </w:p>
        </w:tc>
        <w:tc>
          <w:tcPr>
            <w:tcW w:w="448" w:type="dxa"/>
            <w:shd w:val="clear" w:color="auto" w:fill="F2F2F2" w:themeFill="background1" w:themeFillShade="F2"/>
          </w:tcPr>
          <w:p w14:paraId="10ED67B3" w14:textId="0A914428" w:rsidR="00F013FC" w:rsidRDefault="00000000" w:rsidP="00F013FC">
            <w:pPr>
              <w:jc w:val="center"/>
              <w:rPr>
                <w:lang w:eastAsia="en-CA"/>
              </w:rPr>
            </w:pPr>
            <w:sdt>
              <w:sdtPr>
                <w:rPr>
                  <w:lang w:eastAsia="en-CA"/>
                </w:rPr>
                <w:id w:val="-688605519"/>
                <w14:checkbox>
                  <w14:checked w14:val="1"/>
                  <w14:checkedState w14:val="0050" w14:font="Wingdings 2"/>
                  <w14:uncheckedState w14:val="0020" w14:font="Wingdings 2"/>
                </w14:checkbox>
              </w:sdtPr>
              <w:sdtContent>
                <w:r w:rsidR="00F013FC" w:rsidRPr="00072FC5">
                  <w:rPr>
                    <w:lang w:eastAsia="en-CA"/>
                  </w:rPr>
                  <w:sym w:font="Wingdings 2" w:char="F050"/>
                </w:r>
              </w:sdtContent>
            </w:sdt>
          </w:p>
        </w:tc>
        <w:tc>
          <w:tcPr>
            <w:tcW w:w="1101" w:type="dxa"/>
            <w:shd w:val="clear" w:color="auto" w:fill="F2F2F2" w:themeFill="background1" w:themeFillShade="F2"/>
            <w:vAlign w:val="center"/>
          </w:tcPr>
          <w:p w14:paraId="7EAFF3AC" w14:textId="77777777" w:rsidR="00F013FC" w:rsidRDefault="00F013FC" w:rsidP="00F013FC">
            <w:pPr>
              <w:jc w:val="center"/>
              <w:rPr>
                <w:lang w:eastAsia="en-CA"/>
              </w:rPr>
            </w:pPr>
          </w:p>
        </w:tc>
        <w:tc>
          <w:tcPr>
            <w:tcW w:w="448" w:type="dxa"/>
            <w:shd w:val="clear" w:color="auto" w:fill="F2F2F2" w:themeFill="background1" w:themeFillShade="F2"/>
          </w:tcPr>
          <w:p w14:paraId="3F240FC9" w14:textId="71FB3F85" w:rsidR="00F013FC" w:rsidRDefault="00000000" w:rsidP="00F013FC">
            <w:pPr>
              <w:jc w:val="center"/>
              <w:rPr>
                <w:lang w:eastAsia="en-CA"/>
              </w:rPr>
            </w:pPr>
            <w:sdt>
              <w:sdtPr>
                <w:rPr>
                  <w:lang w:eastAsia="en-CA"/>
                </w:rPr>
                <w:id w:val="-2089448424"/>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48" w:type="dxa"/>
            <w:shd w:val="clear" w:color="auto" w:fill="F2F2F2" w:themeFill="background1" w:themeFillShade="F2"/>
          </w:tcPr>
          <w:p w14:paraId="657E6710" w14:textId="6AAE8B4D" w:rsidR="00F013FC" w:rsidRDefault="00000000" w:rsidP="00F013FC">
            <w:pPr>
              <w:jc w:val="center"/>
              <w:rPr>
                <w:lang w:eastAsia="en-CA"/>
              </w:rPr>
            </w:pPr>
            <w:sdt>
              <w:sdtPr>
                <w:rPr>
                  <w:lang w:eastAsia="en-CA"/>
                </w:rPr>
                <w:id w:val="-1112200228"/>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423" w:type="dxa"/>
            <w:shd w:val="clear" w:color="auto" w:fill="F2F2F2" w:themeFill="background1" w:themeFillShade="F2"/>
          </w:tcPr>
          <w:p w14:paraId="3D44B0DF" w14:textId="4B05E0EA" w:rsidR="00F013FC" w:rsidRDefault="00000000" w:rsidP="00F013FC">
            <w:pPr>
              <w:jc w:val="center"/>
              <w:rPr>
                <w:lang w:eastAsia="en-CA"/>
              </w:rPr>
            </w:pPr>
            <w:sdt>
              <w:sdtPr>
                <w:rPr>
                  <w:lang w:eastAsia="en-CA"/>
                </w:rPr>
                <w:id w:val="334434547"/>
                <w14:checkbox>
                  <w14:checked w14:val="1"/>
                  <w14:checkedState w14:val="0050" w14:font="Wingdings 2"/>
                  <w14:uncheckedState w14:val="0020" w14:font="Wingdings 2"/>
                </w14:checkbox>
              </w:sdtPr>
              <w:sdtContent>
                <w:r w:rsidR="00F013FC" w:rsidRPr="00280EF9">
                  <w:rPr>
                    <w:lang w:eastAsia="en-CA"/>
                  </w:rPr>
                  <w:sym w:font="Wingdings 2" w:char="F050"/>
                </w:r>
              </w:sdtContent>
            </w:sdt>
          </w:p>
        </w:tc>
        <w:tc>
          <w:tcPr>
            <w:tcW w:w="964" w:type="dxa"/>
            <w:shd w:val="clear" w:color="auto" w:fill="F2F2F2" w:themeFill="background1" w:themeFillShade="F2"/>
            <w:vAlign w:val="center"/>
          </w:tcPr>
          <w:p w14:paraId="0F422F9C" w14:textId="77777777" w:rsidR="00F013FC" w:rsidRDefault="00F013FC" w:rsidP="00F013FC">
            <w:pPr>
              <w:jc w:val="center"/>
              <w:rPr>
                <w:lang w:eastAsia="en-CA"/>
              </w:rPr>
            </w:pPr>
          </w:p>
        </w:tc>
        <w:tc>
          <w:tcPr>
            <w:tcW w:w="3288" w:type="dxa"/>
            <w:shd w:val="clear" w:color="auto" w:fill="F2F2F2" w:themeFill="background1" w:themeFillShade="F2"/>
          </w:tcPr>
          <w:p w14:paraId="792929EB" w14:textId="77777777" w:rsidR="00F013FC" w:rsidRDefault="00F013FC" w:rsidP="00F013FC">
            <w:pPr>
              <w:rPr>
                <w:lang w:eastAsia="en-CA"/>
              </w:rPr>
            </w:pPr>
          </w:p>
        </w:tc>
      </w:tr>
      <w:tr w:rsidR="00F013FC" w14:paraId="42E6E9B9" w14:textId="77777777" w:rsidTr="00DD2645">
        <w:tc>
          <w:tcPr>
            <w:tcW w:w="3060" w:type="dxa"/>
            <w:shd w:val="clear" w:color="auto" w:fill="F2F2F2" w:themeFill="background1" w:themeFillShade="F2"/>
          </w:tcPr>
          <w:p w14:paraId="3C92A5BD" w14:textId="0D16DF67" w:rsidR="00F013FC" w:rsidRDefault="00F013FC" w:rsidP="00F013FC">
            <w:pPr>
              <w:rPr>
                <w:lang w:eastAsia="en-CA"/>
              </w:rPr>
            </w:pPr>
            <w:r w:rsidRPr="00E75D62">
              <w:lastRenderedPageBreak/>
              <w:t xml:space="preserve">CORR 10A </w:t>
            </w:r>
            <w:r w:rsidRPr="00E75D62">
              <w:rPr>
                <w:rFonts w:ascii="Cambria Math" w:hAnsi="Cambria Math" w:cs="Cambria Math"/>
              </w:rPr>
              <w:t>‐</w:t>
            </w:r>
            <w:r w:rsidRPr="00E75D62">
              <w:t>OUTSIDE CRU 139 HORN/STROBE - STROBE TEST</w:t>
            </w:r>
          </w:p>
        </w:tc>
        <w:tc>
          <w:tcPr>
            <w:tcW w:w="907" w:type="dxa"/>
            <w:shd w:val="clear" w:color="auto" w:fill="F2F2F2" w:themeFill="background1" w:themeFillShade="F2"/>
            <w:vAlign w:val="center"/>
          </w:tcPr>
          <w:p w14:paraId="60ED26B7" w14:textId="77777777" w:rsidR="00F013FC" w:rsidRDefault="00F013FC" w:rsidP="00F013FC">
            <w:pPr>
              <w:rPr>
                <w:lang w:eastAsia="en-CA"/>
              </w:rPr>
            </w:pPr>
          </w:p>
        </w:tc>
        <w:tc>
          <w:tcPr>
            <w:tcW w:w="686" w:type="dxa"/>
            <w:shd w:val="clear" w:color="auto" w:fill="F2F2F2" w:themeFill="background1" w:themeFillShade="F2"/>
          </w:tcPr>
          <w:p w14:paraId="04F31945" w14:textId="71EA500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D1D16EC" w14:textId="77777777" w:rsidR="00F013FC" w:rsidRDefault="00F013FC" w:rsidP="00F013FC">
            <w:pPr>
              <w:jc w:val="center"/>
              <w:rPr>
                <w:lang w:eastAsia="en-CA"/>
              </w:rPr>
            </w:pPr>
          </w:p>
        </w:tc>
        <w:tc>
          <w:tcPr>
            <w:tcW w:w="1101" w:type="dxa"/>
            <w:shd w:val="clear" w:color="auto" w:fill="F2F2F2" w:themeFill="background1" w:themeFillShade="F2"/>
          </w:tcPr>
          <w:p w14:paraId="6005580A" w14:textId="77777777" w:rsidR="00F013FC" w:rsidRDefault="00F013FC" w:rsidP="00F013FC">
            <w:pPr>
              <w:jc w:val="center"/>
              <w:rPr>
                <w:lang w:eastAsia="en-CA"/>
              </w:rPr>
            </w:pPr>
          </w:p>
        </w:tc>
        <w:tc>
          <w:tcPr>
            <w:tcW w:w="850" w:type="dxa"/>
            <w:shd w:val="clear" w:color="auto" w:fill="F2F2F2" w:themeFill="background1" w:themeFillShade="F2"/>
            <w:vAlign w:val="center"/>
          </w:tcPr>
          <w:p w14:paraId="480F5EA9" w14:textId="77777777" w:rsidR="00F013FC" w:rsidRDefault="00F013FC" w:rsidP="00F013FC">
            <w:pPr>
              <w:jc w:val="center"/>
              <w:rPr>
                <w:lang w:eastAsia="en-CA"/>
              </w:rPr>
            </w:pPr>
          </w:p>
        </w:tc>
        <w:tc>
          <w:tcPr>
            <w:tcW w:w="448" w:type="dxa"/>
            <w:shd w:val="clear" w:color="auto" w:fill="F2F2F2" w:themeFill="background1" w:themeFillShade="F2"/>
          </w:tcPr>
          <w:p w14:paraId="10AF49DF" w14:textId="5CC48CB8" w:rsidR="00F013FC" w:rsidRDefault="00000000" w:rsidP="00F013FC">
            <w:pPr>
              <w:jc w:val="center"/>
              <w:rPr>
                <w:lang w:eastAsia="en-CA"/>
              </w:rPr>
            </w:pPr>
            <w:sdt>
              <w:sdtPr>
                <w:rPr>
                  <w:lang w:eastAsia="en-CA"/>
                </w:rPr>
                <w:id w:val="1753924102"/>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2FB1A6A3" w14:textId="77777777" w:rsidR="00F013FC" w:rsidRDefault="00F013FC" w:rsidP="00F013FC">
            <w:pPr>
              <w:jc w:val="center"/>
              <w:rPr>
                <w:lang w:eastAsia="en-CA"/>
              </w:rPr>
            </w:pPr>
          </w:p>
        </w:tc>
        <w:tc>
          <w:tcPr>
            <w:tcW w:w="448" w:type="dxa"/>
            <w:shd w:val="clear" w:color="auto" w:fill="F2F2F2" w:themeFill="background1" w:themeFillShade="F2"/>
          </w:tcPr>
          <w:p w14:paraId="4D527EA6" w14:textId="2D00570A" w:rsidR="00F013FC" w:rsidRDefault="00000000" w:rsidP="00F013FC">
            <w:pPr>
              <w:jc w:val="center"/>
              <w:rPr>
                <w:lang w:eastAsia="en-CA"/>
              </w:rPr>
            </w:pPr>
            <w:sdt>
              <w:sdtPr>
                <w:rPr>
                  <w:lang w:eastAsia="en-CA"/>
                </w:rPr>
                <w:id w:val="-1218739847"/>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70D1926C" w14:textId="693ACB44" w:rsidR="00F013FC" w:rsidRDefault="00000000" w:rsidP="00F013FC">
            <w:pPr>
              <w:jc w:val="center"/>
              <w:rPr>
                <w:lang w:eastAsia="en-CA"/>
              </w:rPr>
            </w:pPr>
            <w:sdt>
              <w:sdtPr>
                <w:rPr>
                  <w:lang w:eastAsia="en-CA"/>
                </w:rPr>
                <w:id w:val="-289126818"/>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32EB3D8F" w14:textId="67060E34" w:rsidR="00F013FC" w:rsidRDefault="00000000" w:rsidP="00F013FC">
            <w:pPr>
              <w:jc w:val="center"/>
              <w:rPr>
                <w:lang w:eastAsia="en-CA"/>
              </w:rPr>
            </w:pPr>
            <w:sdt>
              <w:sdtPr>
                <w:rPr>
                  <w:lang w:eastAsia="en-CA"/>
                </w:rPr>
                <w:id w:val="-1834985135"/>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05A56866" w14:textId="77777777" w:rsidR="00F013FC" w:rsidRDefault="00F013FC" w:rsidP="00F013FC">
            <w:pPr>
              <w:jc w:val="center"/>
              <w:rPr>
                <w:lang w:eastAsia="en-CA"/>
              </w:rPr>
            </w:pPr>
          </w:p>
        </w:tc>
        <w:tc>
          <w:tcPr>
            <w:tcW w:w="3288" w:type="dxa"/>
            <w:shd w:val="clear" w:color="auto" w:fill="F2F2F2" w:themeFill="background1" w:themeFillShade="F2"/>
          </w:tcPr>
          <w:p w14:paraId="35A2D58A" w14:textId="77777777" w:rsidR="00F013FC" w:rsidRDefault="00F013FC" w:rsidP="00F013FC">
            <w:pPr>
              <w:rPr>
                <w:lang w:eastAsia="en-CA"/>
              </w:rPr>
            </w:pPr>
          </w:p>
        </w:tc>
      </w:tr>
      <w:tr w:rsidR="00F013FC" w14:paraId="4B9AFC56" w14:textId="77777777" w:rsidTr="00DD2645">
        <w:tc>
          <w:tcPr>
            <w:tcW w:w="3060" w:type="dxa"/>
            <w:shd w:val="clear" w:color="auto" w:fill="F2F2F2" w:themeFill="background1" w:themeFillShade="F2"/>
          </w:tcPr>
          <w:p w14:paraId="2FA128D6" w14:textId="2E5039BE" w:rsidR="00F013FC" w:rsidRDefault="00F013FC" w:rsidP="00F013FC">
            <w:pPr>
              <w:rPr>
                <w:lang w:eastAsia="en-CA"/>
              </w:rPr>
            </w:pPr>
            <w:r w:rsidRPr="00E75D62">
              <w:t>CORR 10 B HORN/STROBE - HORN TEST</w:t>
            </w:r>
          </w:p>
        </w:tc>
        <w:tc>
          <w:tcPr>
            <w:tcW w:w="907" w:type="dxa"/>
            <w:shd w:val="clear" w:color="auto" w:fill="F2F2F2" w:themeFill="background1" w:themeFillShade="F2"/>
            <w:vAlign w:val="center"/>
          </w:tcPr>
          <w:p w14:paraId="54A87049" w14:textId="77777777" w:rsidR="00F013FC" w:rsidRDefault="00F013FC" w:rsidP="00F013FC">
            <w:pPr>
              <w:rPr>
                <w:lang w:eastAsia="en-CA"/>
              </w:rPr>
            </w:pPr>
          </w:p>
        </w:tc>
        <w:tc>
          <w:tcPr>
            <w:tcW w:w="686" w:type="dxa"/>
            <w:shd w:val="clear" w:color="auto" w:fill="F2F2F2" w:themeFill="background1" w:themeFillShade="F2"/>
          </w:tcPr>
          <w:p w14:paraId="5CE8727D" w14:textId="450CEA8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C7D1AAC" w14:textId="77777777" w:rsidR="00F013FC" w:rsidRDefault="00F013FC" w:rsidP="00F013FC">
            <w:pPr>
              <w:jc w:val="center"/>
              <w:rPr>
                <w:lang w:eastAsia="en-CA"/>
              </w:rPr>
            </w:pPr>
          </w:p>
        </w:tc>
        <w:tc>
          <w:tcPr>
            <w:tcW w:w="1101" w:type="dxa"/>
            <w:shd w:val="clear" w:color="auto" w:fill="F2F2F2" w:themeFill="background1" w:themeFillShade="F2"/>
          </w:tcPr>
          <w:p w14:paraId="46751C97" w14:textId="77777777" w:rsidR="00F013FC" w:rsidRDefault="00F013FC" w:rsidP="00F013FC">
            <w:pPr>
              <w:jc w:val="center"/>
              <w:rPr>
                <w:lang w:eastAsia="en-CA"/>
              </w:rPr>
            </w:pPr>
          </w:p>
        </w:tc>
        <w:tc>
          <w:tcPr>
            <w:tcW w:w="850" w:type="dxa"/>
            <w:shd w:val="clear" w:color="auto" w:fill="F2F2F2" w:themeFill="background1" w:themeFillShade="F2"/>
            <w:vAlign w:val="center"/>
          </w:tcPr>
          <w:p w14:paraId="15D69A1C" w14:textId="77777777" w:rsidR="00F013FC" w:rsidRDefault="00F013FC" w:rsidP="00F013FC">
            <w:pPr>
              <w:jc w:val="center"/>
              <w:rPr>
                <w:lang w:eastAsia="en-CA"/>
              </w:rPr>
            </w:pPr>
          </w:p>
        </w:tc>
        <w:tc>
          <w:tcPr>
            <w:tcW w:w="448" w:type="dxa"/>
            <w:shd w:val="clear" w:color="auto" w:fill="F2F2F2" w:themeFill="background1" w:themeFillShade="F2"/>
          </w:tcPr>
          <w:p w14:paraId="64E2E210" w14:textId="0877289F" w:rsidR="00F013FC" w:rsidRDefault="00000000" w:rsidP="00F013FC">
            <w:pPr>
              <w:jc w:val="center"/>
              <w:rPr>
                <w:lang w:eastAsia="en-CA"/>
              </w:rPr>
            </w:pPr>
            <w:sdt>
              <w:sdtPr>
                <w:rPr>
                  <w:lang w:eastAsia="en-CA"/>
                </w:rPr>
                <w:id w:val="-156385881"/>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6F075AFF" w14:textId="77777777" w:rsidR="00F013FC" w:rsidRDefault="00F013FC" w:rsidP="00F013FC">
            <w:pPr>
              <w:jc w:val="center"/>
              <w:rPr>
                <w:lang w:eastAsia="en-CA"/>
              </w:rPr>
            </w:pPr>
          </w:p>
        </w:tc>
        <w:tc>
          <w:tcPr>
            <w:tcW w:w="448" w:type="dxa"/>
            <w:shd w:val="clear" w:color="auto" w:fill="F2F2F2" w:themeFill="background1" w:themeFillShade="F2"/>
          </w:tcPr>
          <w:p w14:paraId="083AEB04" w14:textId="7F2CE1B3" w:rsidR="00F013FC" w:rsidRDefault="00000000" w:rsidP="00F013FC">
            <w:pPr>
              <w:jc w:val="center"/>
              <w:rPr>
                <w:lang w:eastAsia="en-CA"/>
              </w:rPr>
            </w:pPr>
            <w:sdt>
              <w:sdtPr>
                <w:rPr>
                  <w:lang w:eastAsia="en-CA"/>
                </w:rPr>
                <w:id w:val="36641755"/>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5756AE07" w14:textId="098AC13A" w:rsidR="00F013FC" w:rsidRDefault="00000000" w:rsidP="00F013FC">
            <w:pPr>
              <w:jc w:val="center"/>
              <w:rPr>
                <w:lang w:eastAsia="en-CA"/>
              </w:rPr>
            </w:pPr>
            <w:sdt>
              <w:sdtPr>
                <w:rPr>
                  <w:lang w:eastAsia="en-CA"/>
                </w:rPr>
                <w:id w:val="522828169"/>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335F1783" w14:textId="53C17E8D" w:rsidR="00F013FC" w:rsidRDefault="00000000" w:rsidP="00F013FC">
            <w:pPr>
              <w:jc w:val="center"/>
              <w:rPr>
                <w:lang w:eastAsia="en-CA"/>
              </w:rPr>
            </w:pPr>
            <w:sdt>
              <w:sdtPr>
                <w:rPr>
                  <w:lang w:eastAsia="en-CA"/>
                </w:rPr>
                <w:id w:val="-592008574"/>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6215D5AE" w14:textId="77777777" w:rsidR="00F013FC" w:rsidRDefault="00F013FC" w:rsidP="00F013FC">
            <w:pPr>
              <w:jc w:val="center"/>
              <w:rPr>
                <w:lang w:eastAsia="en-CA"/>
              </w:rPr>
            </w:pPr>
          </w:p>
        </w:tc>
        <w:tc>
          <w:tcPr>
            <w:tcW w:w="3288" w:type="dxa"/>
            <w:shd w:val="clear" w:color="auto" w:fill="F2F2F2" w:themeFill="background1" w:themeFillShade="F2"/>
          </w:tcPr>
          <w:p w14:paraId="7AB34CEC" w14:textId="77777777" w:rsidR="00F013FC" w:rsidRDefault="00F013FC" w:rsidP="00F013FC">
            <w:pPr>
              <w:rPr>
                <w:lang w:eastAsia="en-CA"/>
              </w:rPr>
            </w:pPr>
          </w:p>
        </w:tc>
      </w:tr>
      <w:tr w:rsidR="00F013FC" w14:paraId="59DD9DB2" w14:textId="77777777" w:rsidTr="00DD2645">
        <w:tc>
          <w:tcPr>
            <w:tcW w:w="3060" w:type="dxa"/>
            <w:shd w:val="clear" w:color="auto" w:fill="F2F2F2" w:themeFill="background1" w:themeFillShade="F2"/>
          </w:tcPr>
          <w:p w14:paraId="13CF39CD" w14:textId="35582A08" w:rsidR="00F013FC" w:rsidRDefault="00F013FC" w:rsidP="00F013FC">
            <w:pPr>
              <w:rPr>
                <w:lang w:eastAsia="en-CA"/>
              </w:rPr>
            </w:pPr>
            <w:r w:rsidRPr="00E75D62">
              <w:t>CORR 10 B HORN/STROBE - STROBE TEST</w:t>
            </w:r>
          </w:p>
        </w:tc>
        <w:tc>
          <w:tcPr>
            <w:tcW w:w="907" w:type="dxa"/>
            <w:shd w:val="clear" w:color="auto" w:fill="F2F2F2" w:themeFill="background1" w:themeFillShade="F2"/>
            <w:vAlign w:val="center"/>
          </w:tcPr>
          <w:p w14:paraId="0FE916B0" w14:textId="77777777" w:rsidR="00F013FC" w:rsidRDefault="00F013FC" w:rsidP="00F013FC">
            <w:pPr>
              <w:rPr>
                <w:lang w:eastAsia="en-CA"/>
              </w:rPr>
            </w:pPr>
          </w:p>
        </w:tc>
        <w:tc>
          <w:tcPr>
            <w:tcW w:w="686" w:type="dxa"/>
            <w:shd w:val="clear" w:color="auto" w:fill="F2F2F2" w:themeFill="background1" w:themeFillShade="F2"/>
          </w:tcPr>
          <w:p w14:paraId="7C180DAA" w14:textId="1B8EB3C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1D127A5" w14:textId="77777777" w:rsidR="00F013FC" w:rsidRDefault="00F013FC" w:rsidP="00F013FC">
            <w:pPr>
              <w:jc w:val="center"/>
              <w:rPr>
                <w:lang w:eastAsia="en-CA"/>
              </w:rPr>
            </w:pPr>
          </w:p>
        </w:tc>
        <w:tc>
          <w:tcPr>
            <w:tcW w:w="1101" w:type="dxa"/>
            <w:shd w:val="clear" w:color="auto" w:fill="F2F2F2" w:themeFill="background1" w:themeFillShade="F2"/>
          </w:tcPr>
          <w:p w14:paraId="0FEACC92" w14:textId="77777777" w:rsidR="00F013FC" w:rsidRDefault="00F013FC" w:rsidP="00F013FC">
            <w:pPr>
              <w:jc w:val="center"/>
              <w:rPr>
                <w:lang w:eastAsia="en-CA"/>
              </w:rPr>
            </w:pPr>
          </w:p>
        </w:tc>
        <w:tc>
          <w:tcPr>
            <w:tcW w:w="850" w:type="dxa"/>
            <w:shd w:val="clear" w:color="auto" w:fill="F2F2F2" w:themeFill="background1" w:themeFillShade="F2"/>
            <w:vAlign w:val="center"/>
          </w:tcPr>
          <w:p w14:paraId="3DB6B888" w14:textId="77777777" w:rsidR="00F013FC" w:rsidRDefault="00F013FC" w:rsidP="00F013FC">
            <w:pPr>
              <w:jc w:val="center"/>
              <w:rPr>
                <w:lang w:eastAsia="en-CA"/>
              </w:rPr>
            </w:pPr>
          </w:p>
        </w:tc>
        <w:tc>
          <w:tcPr>
            <w:tcW w:w="448" w:type="dxa"/>
            <w:shd w:val="clear" w:color="auto" w:fill="F2F2F2" w:themeFill="background1" w:themeFillShade="F2"/>
          </w:tcPr>
          <w:p w14:paraId="25D21BCA" w14:textId="11C59BE2" w:rsidR="00F013FC" w:rsidRDefault="00000000" w:rsidP="00F013FC">
            <w:pPr>
              <w:jc w:val="center"/>
              <w:rPr>
                <w:lang w:eastAsia="en-CA"/>
              </w:rPr>
            </w:pPr>
            <w:sdt>
              <w:sdtPr>
                <w:rPr>
                  <w:lang w:eastAsia="en-CA"/>
                </w:rPr>
                <w:id w:val="-1128549280"/>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0880DAD2" w14:textId="77777777" w:rsidR="00F013FC" w:rsidRDefault="00F013FC" w:rsidP="00F013FC">
            <w:pPr>
              <w:jc w:val="center"/>
              <w:rPr>
                <w:lang w:eastAsia="en-CA"/>
              </w:rPr>
            </w:pPr>
          </w:p>
        </w:tc>
        <w:tc>
          <w:tcPr>
            <w:tcW w:w="448" w:type="dxa"/>
            <w:shd w:val="clear" w:color="auto" w:fill="F2F2F2" w:themeFill="background1" w:themeFillShade="F2"/>
          </w:tcPr>
          <w:p w14:paraId="525753E0" w14:textId="7B011362" w:rsidR="00F013FC" w:rsidRDefault="00000000" w:rsidP="00F013FC">
            <w:pPr>
              <w:jc w:val="center"/>
              <w:rPr>
                <w:lang w:eastAsia="en-CA"/>
              </w:rPr>
            </w:pPr>
            <w:sdt>
              <w:sdtPr>
                <w:rPr>
                  <w:lang w:eastAsia="en-CA"/>
                </w:rPr>
                <w:id w:val="-273253686"/>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7B398AF1" w14:textId="1F74A6C5" w:rsidR="00F013FC" w:rsidRDefault="00000000" w:rsidP="00F013FC">
            <w:pPr>
              <w:jc w:val="center"/>
              <w:rPr>
                <w:lang w:eastAsia="en-CA"/>
              </w:rPr>
            </w:pPr>
            <w:sdt>
              <w:sdtPr>
                <w:rPr>
                  <w:lang w:eastAsia="en-CA"/>
                </w:rPr>
                <w:id w:val="1447434595"/>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69944632" w14:textId="69DC017E" w:rsidR="00F013FC" w:rsidRDefault="00000000" w:rsidP="00F013FC">
            <w:pPr>
              <w:jc w:val="center"/>
              <w:rPr>
                <w:lang w:eastAsia="en-CA"/>
              </w:rPr>
            </w:pPr>
            <w:sdt>
              <w:sdtPr>
                <w:rPr>
                  <w:lang w:eastAsia="en-CA"/>
                </w:rPr>
                <w:id w:val="-2109651055"/>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7855D5BC" w14:textId="77777777" w:rsidR="00F013FC" w:rsidRDefault="00F013FC" w:rsidP="00F013FC">
            <w:pPr>
              <w:jc w:val="center"/>
              <w:rPr>
                <w:lang w:eastAsia="en-CA"/>
              </w:rPr>
            </w:pPr>
          </w:p>
        </w:tc>
        <w:tc>
          <w:tcPr>
            <w:tcW w:w="3288" w:type="dxa"/>
            <w:shd w:val="clear" w:color="auto" w:fill="F2F2F2" w:themeFill="background1" w:themeFillShade="F2"/>
          </w:tcPr>
          <w:p w14:paraId="0FF58AE1" w14:textId="77777777" w:rsidR="00F013FC" w:rsidRDefault="00F013FC" w:rsidP="00F013FC">
            <w:pPr>
              <w:rPr>
                <w:lang w:eastAsia="en-CA"/>
              </w:rPr>
            </w:pPr>
          </w:p>
        </w:tc>
      </w:tr>
      <w:tr w:rsidR="00F013FC" w14:paraId="1CE45030" w14:textId="77777777" w:rsidTr="00DD2645">
        <w:tc>
          <w:tcPr>
            <w:tcW w:w="3060" w:type="dxa"/>
            <w:shd w:val="clear" w:color="auto" w:fill="F2F2F2" w:themeFill="background1" w:themeFillShade="F2"/>
          </w:tcPr>
          <w:p w14:paraId="25F7AC34" w14:textId="54CB011C" w:rsidR="00F013FC" w:rsidRDefault="00F013FC" w:rsidP="00F013FC">
            <w:pPr>
              <w:rPr>
                <w:lang w:eastAsia="en-CA"/>
              </w:rPr>
            </w:pPr>
            <w:r w:rsidRPr="00E75D62">
              <w:t xml:space="preserve">CORR 6A </w:t>
            </w:r>
            <w:r w:rsidRPr="00E75D62">
              <w:rPr>
                <w:rFonts w:ascii="Cambria Math" w:hAnsi="Cambria Math" w:cs="Cambria Math"/>
              </w:rPr>
              <w:t>‐</w:t>
            </w:r>
            <w:r w:rsidRPr="00E75D62">
              <w:t>OUTSIDE CRU 148 HORN/STROBE - HORN TEST</w:t>
            </w:r>
          </w:p>
        </w:tc>
        <w:tc>
          <w:tcPr>
            <w:tcW w:w="907" w:type="dxa"/>
            <w:shd w:val="clear" w:color="auto" w:fill="F2F2F2" w:themeFill="background1" w:themeFillShade="F2"/>
            <w:vAlign w:val="center"/>
          </w:tcPr>
          <w:p w14:paraId="29960801" w14:textId="77777777" w:rsidR="00F013FC" w:rsidRDefault="00F013FC" w:rsidP="00F013FC">
            <w:pPr>
              <w:rPr>
                <w:lang w:eastAsia="en-CA"/>
              </w:rPr>
            </w:pPr>
          </w:p>
        </w:tc>
        <w:tc>
          <w:tcPr>
            <w:tcW w:w="686" w:type="dxa"/>
            <w:shd w:val="clear" w:color="auto" w:fill="F2F2F2" w:themeFill="background1" w:themeFillShade="F2"/>
          </w:tcPr>
          <w:p w14:paraId="7BBDE248" w14:textId="4C93DEF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E9ECEC8" w14:textId="77777777" w:rsidR="00F013FC" w:rsidRDefault="00F013FC" w:rsidP="00F013FC">
            <w:pPr>
              <w:jc w:val="center"/>
              <w:rPr>
                <w:lang w:eastAsia="en-CA"/>
              </w:rPr>
            </w:pPr>
          </w:p>
        </w:tc>
        <w:tc>
          <w:tcPr>
            <w:tcW w:w="1101" w:type="dxa"/>
            <w:shd w:val="clear" w:color="auto" w:fill="F2F2F2" w:themeFill="background1" w:themeFillShade="F2"/>
          </w:tcPr>
          <w:p w14:paraId="6D6F9469" w14:textId="77777777" w:rsidR="00F013FC" w:rsidRDefault="00F013FC" w:rsidP="00F013FC">
            <w:pPr>
              <w:jc w:val="center"/>
              <w:rPr>
                <w:lang w:eastAsia="en-CA"/>
              </w:rPr>
            </w:pPr>
          </w:p>
        </w:tc>
        <w:tc>
          <w:tcPr>
            <w:tcW w:w="850" w:type="dxa"/>
            <w:shd w:val="clear" w:color="auto" w:fill="F2F2F2" w:themeFill="background1" w:themeFillShade="F2"/>
            <w:vAlign w:val="center"/>
          </w:tcPr>
          <w:p w14:paraId="6C9D8477" w14:textId="77777777" w:rsidR="00F013FC" w:rsidRDefault="00F013FC" w:rsidP="00F013FC">
            <w:pPr>
              <w:jc w:val="center"/>
              <w:rPr>
                <w:lang w:eastAsia="en-CA"/>
              </w:rPr>
            </w:pPr>
          </w:p>
        </w:tc>
        <w:tc>
          <w:tcPr>
            <w:tcW w:w="448" w:type="dxa"/>
            <w:shd w:val="clear" w:color="auto" w:fill="F2F2F2" w:themeFill="background1" w:themeFillShade="F2"/>
          </w:tcPr>
          <w:p w14:paraId="71EFC10A" w14:textId="77415394" w:rsidR="00F013FC" w:rsidRDefault="00000000" w:rsidP="00F013FC">
            <w:pPr>
              <w:jc w:val="center"/>
              <w:rPr>
                <w:lang w:eastAsia="en-CA"/>
              </w:rPr>
            </w:pPr>
            <w:sdt>
              <w:sdtPr>
                <w:rPr>
                  <w:lang w:eastAsia="en-CA"/>
                </w:rPr>
                <w:id w:val="-906770967"/>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15CD878F" w14:textId="77777777" w:rsidR="00F013FC" w:rsidRDefault="00F013FC" w:rsidP="00F013FC">
            <w:pPr>
              <w:jc w:val="center"/>
              <w:rPr>
                <w:lang w:eastAsia="en-CA"/>
              </w:rPr>
            </w:pPr>
          </w:p>
        </w:tc>
        <w:tc>
          <w:tcPr>
            <w:tcW w:w="448" w:type="dxa"/>
            <w:shd w:val="clear" w:color="auto" w:fill="F2F2F2" w:themeFill="background1" w:themeFillShade="F2"/>
          </w:tcPr>
          <w:p w14:paraId="08D63439" w14:textId="04147003" w:rsidR="00F013FC" w:rsidRDefault="00000000" w:rsidP="00F013FC">
            <w:pPr>
              <w:jc w:val="center"/>
              <w:rPr>
                <w:lang w:eastAsia="en-CA"/>
              </w:rPr>
            </w:pPr>
            <w:sdt>
              <w:sdtPr>
                <w:rPr>
                  <w:lang w:eastAsia="en-CA"/>
                </w:rPr>
                <w:id w:val="-425578267"/>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1C9E15D2" w14:textId="7BE5B94F" w:rsidR="00F013FC" w:rsidRDefault="00000000" w:rsidP="00F013FC">
            <w:pPr>
              <w:jc w:val="center"/>
              <w:rPr>
                <w:lang w:eastAsia="en-CA"/>
              </w:rPr>
            </w:pPr>
            <w:sdt>
              <w:sdtPr>
                <w:rPr>
                  <w:lang w:eastAsia="en-CA"/>
                </w:rPr>
                <w:id w:val="-1302539347"/>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77B7EC15" w14:textId="08626758" w:rsidR="00F013FC" w:rsidRDefault="00000000" w:rsidP="00F013FC">
            <w:pPr>
              <w:jc w:val="center"/>
              <w:rPr>
                <w:lang w:eastAsia="en-CA"/>
              </w:rPr>
            </w:pPr>
            <w:sdt>
              <w:sdtPr>
                <w:rPr>
                  <w:lang w:eastAsia="en-CA"/>
                </w:rPr>
                <w:id w:val="1885597465"/>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65E8D6D1" w14:textId="77777777" w:rsidR="00F013FC" w:rsidRDefault="00F013FC" w:rsidP="00F013FC">
            <w:pPr>
              <w:jc w:val="center"/>
              <w:rPr>
                <w:lang w:eastAsia="en-CA"/>
              </w:rPr>
            </w:pPr>
          </w:p>
        </w:tc>
        <w:tc>
          <w:tcPr>
            <w:tcW w:w="3288" w:type="dxa"/>
            <w:shd w:val="clear" w:color="auto" w:fill="F2F2F2" w:themeFill="background1" w:themeFillShade="F2"/>
          </w:tcPr>
          <w:p w14:paraId="3085ED10" w14:textId="77777777" w:rsidR="00F013FC" w:rsidRDefault="00F013FC" w:rsidP="00F013FC">
            <w:pPr>
              <w:rPr>
                <w:lang w:eastAsia="en-CA"/>
              </w:rPr>
            </w:pPr>
          </w:p>
        </w:tc>
      </w:tr>
      <w:tr w:rsidR="00F013FC" w14:paraId="6B0EB1DE" w14:textId="77777777" w:rsidTr="00DD2645">
        <w:tc>
          <w:tcPr>
            <w:tcW w:w="3060" w:type="dxa"/>
            <w:shd w:val="clear" w:color="auto" w:fill="F2F2F2" w:themeFill="background1" w:themeFillShade="F2"/>
          </w:tcPr>
          <w:p w14:paraId="7DE4FEF3" w14:textId="2A6C66A9" w:rsidR="00F013FC" w:rsidRDefault="00F013FC" w:rsidP="00F013FC">
            <w:pPr>
              <w:rPr>
                <w:lang w:eastAsia="en-CA"/>
              </w:rPr>
            </w:pPr>
            <w:r w:rsidRPr="00E75D62">
              <w:t xml:space="preserve">CORR 6A </w:t>
            </w:r>
            <w:r w:rsidRPr="00E75D62">
              <w:rPr>
                <w:rFonts w:ascii="Cambria Math" w:hAnsi="Cambria Math" w:cs="Cambria Math"/>
              </w:rPr>
              <w:t>‐</w:t>
            </w:r>
            <w:r w:rsidRPr="00E75D62">
              <w:t>OUTSIDE CRU 148 HORN/STROBE - STROBE TEST</w:t>
            </w:r>
          </w:p>
        </w:tc>
        <w:tc>
          <w:tcPr>
            <w:tcW w:w="907" w:type="dxa"/>
            <w:shd w:val="clear" w:color="auto" w:fill="F2F2F2" w:themeFill="background1" w:themeFillShade="F2"/>
            <w:vAlign w:val="center"/>
          </w:tcPr>
          <w:p w14:paraId="5515B559" w14:textId="77777777" w:rsidR="00F013FC" w:rsidRDefault="00F013FC" w:rsidP="00F013FC">
            <w:pPr>
              <w:rPr>
                <w:lang w:eastAsia="en-CA"/>
              </w:rPr>
            </w:pPr>
          </w:p>
        </w:tc>
        <w:tc>
          <w:tcPr>
            <w:tcW w:w="686" w:type="dxa"/>
            <w:shd w:val="clear" w:color="auto" w:fill="F2F2F2" w:themeFill="background1" w:themeFillShade="F2"/>
          </w:tcPr>
          <w:p w14:paraId="3CDB07F3" w14:textId="5FDD855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9CCCF58" w14:textId="77777777" w:rsidR="00F013FC" w:rsidRDefault="00F013FC" w:rsidP="00F013FC">
            <w:pPr>
              <w:jc w:val="center"/>
              <w:rPr>
                <w:lang w:eastAsia="en-CA"/>
              </w:rPr>
            </w:pPr>
          </w:p>
        </w:tc>
        <w:tc>
          <w:tcPr>
            <w:tcW w:w="1101" w:type="dxa"/>
            <w:shd w:val="clear" w:color="auto" w:fill="F2F2F2" w:themeFill="background1" w:themeFillShade="F2"/>
          </w:tcPr>
          <w:p w14:paraId="013B2330" w14:textId="77777777" w:rsidR="00F013FC" w:rsidRDefault="00F013FC" w:rsidP="00F013FC">
            <w:pPr>
              <w:jc w:val="center"/>
              <w:rPr>
                <w:lang w:eastAsia="en-CA"/>
              </w:rPr>
            </w:pPr>
          </w:p>
        </w:tc>
        <w:tc>
          <w:tcPr>
            <w:tcW w:w="850" w:type="dxa"/>
            <w:shd w:val="clear" w:color="auto" w:fill="F2F2F2" w:themeFill="background1" w:themeFillShade="F2"/>
            <w:vAlign w:val="center"/>
          </w:tcPr>
          <w:p w14:paraId="54C18F19" w14:textId="77777777" w:rsidR="00F013FC" w:rsidRDefault="00F013FC" w:rsidP="00F013FC">
            <w:pPr>
              <w:jc w:val="center"/>
              <w:rPr>
                <w:lang w:eastAsia="en-CA"/>
              </w:rPr>
            </w:pPr>
          </w:p>
        </w:tc>
        <w:tc>
          <w:tcPr>
            <w:tcW w:w="448" w:type="dxa"/>
            <w:shd w:val="clear" w:color="auto" w:fill="F2F2F2" w:themeFill="background1" w:themeFillShade="F2"/>
          </w:tcPr>
          <w:p w14:paraId="209BA7CC" w14:textId="521F5F0D" w:rsidR="00F013FC" w:rsidRDefault="00000000" w:rsidP="00F013FC">
            <w:pPr>
              <w:jc w:val="center"/>
              <w:rPr>
                <w:lang w:eastAsia="en-CA"/>
              </w:rPr>
            </w:pPr>
            <w:sdt>
              <w:sdtPr>
                <w:rPr>
                  <w:lang w:eastAsia="en-CA"/>
                </w:rPr>
                <w:id w:val="1080096108"/>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0E8109C4" w14:textId="77777777" w:rsidR="00F013FC" w:rsidRDefault="00F013FC" w:rsidP="00F013FC">
            <w:pPr>
              <w:jc w:val="center"/>
              <w:rPr>
                <w:lang w:eastAsia="en-CA"/>
              </w:rPr>
            </w:pPr>
          </w:p>
        </w:tc>
        <w:tc>
          <w:tcPr>
            <w:tcW w:w="448" w:type="dxa"/>
            <w:shd w:val="clear" w:color="auto" w:fill="F2F2F2" w:themeFill="background1" w:themeFillShade="F2"/>
          </w:tcPr>
          <w:p w14:paraId="076050B7" w14:textId="02EDBF24" w:rsidR="00F013FC" w:rsidRDefault="00000000" w:rsidP="00F013FC">
            <w:pPr>
              <w:jc w:val="center"/>
              <w:rPr>
                <w:lang w:eastAsia="en-CA"/>
              </w:rPr>
            </w:pPr>
            <w:sdt>
              <w:sdtPr>
                <w:rPr>
                  <w:lang w:eastAsia="en-CA"/>
                </w:rPr>
                <w:id w:val="1043560295"/>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15052BEA" w14:textId="630D880A" w:rsidR="00F013FC" w:rsidRDefault="00000000" w:rsidP="00F013FC">
            <w:pPr>
              <w:jc w:val="center"/>
              <w:rPr>
                <w:lang w:eastAsia="en-CA"/>
              </w:rPr>
            </w:pPr>
            <w:sdt>
              <w:sdtPr>
                <w:rPr>
                  <w:lang w:eastAsia="en-CA"/>
                </w:rPr>
                <w:id w:val="1845825354"/>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027262AA" w14:textId="72122229" w:rsidR="00F013FC" w:rsidRDefault="00000000" w:rsidP="00F013FC">
            <w:pPr>
              <w:jc w:val="center"/>
              <w:rPr>
                <w:lang w:eastAsia="en-CA"/>
              </w:rPr>
            </w:pPr>
            <w:sdt>
              <w:sdtPr>
                <w:rPr>
                  <w:lang w:eastAsia="en-CA"/>
                </w:rPr>
                <w:id w:val="-2075738347"/>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793FBF23" w14:textId="77777777" w:rsidR="00F013FC" w:rsidRDefault="00F013FC" w:rsidP="00F013FC">
            <w:pPr>
              <w:jc w:val="center"/>
              <w:rPr>
                <w:lang w:eastAsia="en-CA"/>
              </w:rPr>
            </w:pPr>
          </w:p>
        </w:tc>
        <w:tc>
          <w:tcPr>
            <w:tcW w:w="3288" w:type="dxa"/>
            <w:shd w:val="clear" w:color="auto" w:fill="F2F2F2" w:themeFill="background1" w:themeFillShade="F2"/>
          </w:tcPr>
          <w:p w14:paraId="1D94A871" w14:textId="77777777" w:rsidR="00F013FC" w:rsidRDefault="00F013FC" w:rsidP="00F013FC">
            <w:pPr>
              <w:rPr>
                <w:lang w:eastAsia="en-CA"/>
              </w:rPr>
            </w:pPr>
          </w:p>
        </w:tc>
      </w:tr>
      <w:tr w:rsidR="00F013FC" w14:paraId="119465B6" w14:textId="77777777" w:rsidTr="00DD2645">
        <w:tc>
          <w:tcPr>
            <w:tcW w:w="3060" w:type="dxa"/>
            <w:shd w:val="clear" w:color="auto" w:fill="F2F2F2" w:themeFill="background1" w:themeFillShade="F2"/>
          </w:tcPr>
          <w:p w14:paraId="2DCA820B" w14:textId="0FA82587" w:rsidR="00F013FC" w:rsidRDefault="00F013FC" w:rsidP="00F013FC">
            <w:pPr>
              <w:rPr>
                <w:lang w:eastAsia="en-CA"/>
              </w:rPr>
            </w:pPr>
            <w:r w:rsidRPr="00E75D62">
              <w:t xml:space="preserve">CORR 6A </w:t>
            </w:r>
            <w:r w:rsidRPr="00E75D62">
              <w:rPr>
                <w:rFonts w:ascii="Cambria Math" w:hAnsi="Cambria Math" w:cs="Cambria Math"/>
              </w:rPr>
              <w:t>‐</w:t>
            </w:r>
            <w:r w:rsidRPr="00E75D62">
              <w:t>SOUTH HORN/STROBE - HORN TEST</w:t>
            </w:r>
          </w:p>
        </w:tc>
        <w:tc>
          <w:tcPr>
            <w:tcW w:w="907" w:type="dxa"/>
            <w:shd w:val="clear" w:color="auto" w:fill="F2F2F2" w:themeFill="background1" w:themeFillShade="F2"/>
            <w:vAlign w:val="center"/>
          </w:tcPr>
          <w:p w14:paraId="4CEBA528" w14:textId="77777777" w:rsidR="00F013FC" w:rsidRDefault="00F013FC" w:rsidP="00F013FC">
            <w:pPr>
              <w:rPr>
                <w:lang w:eastAsia="en-CA"/>
              </w:rPr>
            </w:pPr>
          </w:p>
        </w:tc>
        <w:tc>
          <w:tcPr>
            <w:tcW w:w="686" w:type="dxa"/>
            <w:shd w:val="clear" w:color="auto" w:fill="F2F2F2" w:themeFill="background1" w:themeFillShade="F2"/>
          </w:tcPr>
          <w:p w14:paraId="072BBC1D" w14:textId="5052469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3DC4A13" w14:textId="77777777" w:rsidR="00F013FC" w:rsidRDefault="00F013FC" w:rsidP="00F013FC">
            <w:pPr>
              <w:jc w:val="center"/>
              <w:rPr>
                <w:lang w:eastAsia="en-CA"/>
              </w:rPr>
            </w:pPr>
          </w:p>
        </w:tc>
        <w:tc>
          <w:tcPr>
            <w:tcW w:w="1101" w:type="dxa"/>
            <w:shd w:val="clear" w:color="auto" w:fill="F2F2F2" w:themeFill="background1" w:themeFillShade="F2"/>
          </w:tcPr>
          <w:p w14:paraId="251294D1" w14:textId="77777777" w:rsidR="00F013FC" w:rsidRDefault="00F013FC" w:rsidP="00F013FC">
            <w:pPr>
              <w:jc w:val="center"/>
              <w:rPr>
                <w:lang w:eastAsia="en-CA"/>
              </w:rPr>
            </w:pPr>
          </w:p>
        </w:tc>
        <w:tc>
          <w:tcPr>
            <w:tcW w:w="850" w:type="dxa"/>
            <w:shd w:val="clear" w:color="auto" w:fill="F2F2F2" w:themeFill="background1" w:themeFillShade="F2"/>
            <w:vAlign w:val="center"/>
          </w:tcPr>
          <w:p w14:paraId="54E3EE91" w14:textId="77777777" w:rsidR="00F013FC" w:rsidRDefault="00F013FC" w:rsidP="00F013FC">
            <w:pPr>
              <w:jc w:val="center"/>
              <w:rPr>
                <w:lang w:eastAsia="en-CA"/>
              </w:rPr>
            </w:pPr>
          </w:p>
        </w:tc>
        <w:tc>
          <w:tcPr>
            <w:tcW w:w="448" w:type="dxa"/>
            <w:shd w:val="clear" w:color="auto" w:fill="F2F2F2" w:themeFill="background1" w:themeFillShade="F2"/>
          </w:tcPr>
          <w:p w14:paraId="474405F2" w14:textId="5ABE54EF" w:rsidR="00F013FC" w:rsidRDefault="00000000" w:rsidP="00F013FC">
            <w:pPr>
              <w:jc w:val="center"/>
              <w:rPr>
                <w:lang w:eastAsia="en-CA"/>
              </w:rPr>
            </w:pPr>
            <w:sdt>
              <w:sdtPr>
                <w:rPr>
                  <w:lang w:eastAsia="en-CA"/>
                </w:rPr>
                <w:id w:val="823938333"/>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17A4E384" w14:textId="77777777" w:rsidR="00F013FC" w:rsidRDefault="00F013FC" w:rsidP="00F013FC">
            <w:pPr>
              <w:jc w:val="center"/>
              <w:rPr>
                <w:lang w:eastAsia="en-CA"/>
              </w:rPr>
            </w:pPr>
          </w:p>
        </w:tc>
        <w:tc>
          <w:tcPr>
            <w:tcW w:w="448" w:type="dxa"/>
            <w:shd w:val="clear" w:color="auto" w:fill="F2F2F2" w:themeFill="background1" w:themeFillShade="F2"/>
          </w:tcPr>
          <w:p w14:paraId="2BB90730" w14:textId="69155283" w:rsidR="00F013FC" w:rsidRDefault="00000000" w:rsidP="00F013FC">
            <w:pPr>
              <w:jc w:val="center"/>
              <w:rPr>
                <w:lang w:eastAsia="en-CA"/>
              </w:rPr>
            </w:pPr>
            <w:sdt>
              <w:sdtPr>
                <w:rPr>
                  <w:lang w:eastAsia="en-CA"/>
                </w:rPr>
                <w:id w:val="-342561901"/>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745573CF" w14:textId="37EA248D" w:rsidR="00F013FC" w:rsidRDefault="00000000" w:rsidP="00F013FC">
            <w:pPr>
              <w:jc w:val="center"/>
              <w:rPr>
                <w:lang w:eastAsia="en-CA"/>
              </w:rPr>
            </w:pPr>
            <w:sdt>
              <w:sdtPr>
                <w:rPr>
                  <w:lang w:eastAsia="en-CA"/>
                </w:rPr>
                <w:id w:val="844210082"/>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0D48AEF5" w14:textId="59F59219" w:rsidR="00F013FC" w:rsidRDefault="00000000" w:rsidP="00F013FC">
            <w:pPr>
              <w:jc w:val="center"/>
              <w:rPr>
                <w:lang w:eastAsia="en-CA"/>
              </w:rPr>
            </w:pPr>
            <w:sdt>
              <w:sdtPr>
                <w:rPr>
                  <w:lang w:eastAsia="en-CA"/>
                </w:rPr>
                <w:id w:val="2037002353"/>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386CB011" w14:textId="77777777" w:rsidR="00F013FC" w:rsidRDefault="00F013FC" w:rsidP="00F013FC">
            <w:pPr>
              <w:jc w:val="center"/>
              <w:rPr>
                <w:lang w:eastAsia="en-CA"/>
              </w:rPr>
            </w:pPr>
          </w:p>
        </w:tc>
        <w:tc>
          <w:tcPr>
            <w:tcW w:w="3288" w:type="dxa"/>
            <w:shd w:val="clear" w:color="auto" w:fill="F2F2F2" w:themeFill="background1" w:themeFillShade="F2"/>
          </w:tcPr>
          <w:p w14:paraId="3CAB4575" w14:textId="77777777" w:rsidR="00F013FC" w:rsidRDefault="00F013FC" w:rsidP="00F013FC">
            <w:pPr>
              <w:rPr>
                <w:lang w:eastAsia="en-CA"/>
              </w:rPr>
            </w:pPr>
          </w:p>
        </w:tc>
      </w:tr>
      <w:tr w:rsidR="00F013FC" w14:paraId="28CDD001" w14:textId="77777777" w:rsidTr="00DD2645">
        <w:tc>
          <w:tcPr>
            <w:tcW w:w="3060" w:type="dxa"/>
            <w:shd w:val="clear" w:color="auto" w:fill="F2F2F2" w:themeFill="background1" w:themeFillShade="F2"/>
          </w:tcPr>
          <w:p w14:paraId="050EA02F" w14:textId="6539A689" w:rsidR="00F013FC" w:rsidRDefault="00F013FC" w:rsidP="00F013FC">
            <w:pPr>
              <w:rPr>
                <w:lang w:eastAsia="en-CA"/>
              </w:rPr>
            </w:pPr>
            <w:r w:rsidRPr="00E75D62">
              <w:t xml:space="preserve">CORR 6A </w:t>
            </w:r>
            <w:r w:rsidRPr="00E75D62">
              <w:rPr>
                <w:rFonts w:ascii="Cambria Math" w:hAnsi="Cambria Math" w:cs="Cambria Math"/>
              </w:rPr>
              <w:t>‐</w:t>
            </w:r>
            <w:r w:rsidRPr="00E75D62">
              <w:t>SOUTH HORN/STROBE - STROBE TEST</w:t>
            </w:r>
          </w:p>
        </w:tc>
        <w:tc>
          <w:tcPr>
            <w:tcW w:w="907" w:type="dxa"/>
            <w:shd w:val="clear" w:color="auto" w:fill="F2F2F2" w:themeFill="background1" w:themeFillShade="F2"/>
            <w:vAlign w:val="center"/>
          </w:tcPr>
          <w:p w14:paraId="1D23CCDF" w14:textId="77777777" w:rsidR="00F013FC" w:rsidRDefault="00F013FC" w:rsidP="00F013FC">
            <w:pPr>
              <w:rPr>
                <w:lang w:eastAsia="en-CA"/>
              </w:rPr>
            </w:pPr>
          </w:p>
        </w:tc>
        <w:tc>
          <w:tcPr>
            <w:tcW w:w="686" w:type="dxa"/>
            <w:shd w:val="clear" w:color="auto" w:fill="F2F2F2" w:themeFill="background1" w:themeFillShade="F2"/>
          </w:tcPr>
          <w:p w14:paraId="0177376B" w14:textId="7F6B91E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595C462" w14:textId="77777777" w:rsidR="00F013FC" w:rsidRDefault="00F013FC" w:rsidP="00F013FC">
            <w:pPr>
              <w:jc w:val="center"/>
              <w:rPr>
                <w:lang w:eastAsia="en-CA"/>
              </w:rPr>
            </w:pPr>
          </w:p>
        </w:tc>
        <w:tc>
          <w:tcPr>
            <w:tcW w:w="1101" w:type="dxa"/>
            <w:shd w:val="clear" w:color="auto" w:fill="F2F2F2" w:themeFill="background1" w:themeFillShade="F2"/>
          </w:tcPr>
          <w:p w14:paraId="6D9BCC80" w14:textId="77777777" w:rsidR="00F013FC" w:rsidRDefault="00F013FC" w:rsidP="00F013FC">
            <w:pPr>
              <w:jc w:val="center"/>
              <w:rPr>
                <w:lang w:eastAsia="en-CA"/>
              </w:rPr>
            </w:pPr>
          </w:p>
        </w:tc>
        <w:tc>
          <w:tcPr>
            <w:tcW w:w="850" w:type="dxa"/>
            <w:shd w:val="clear" w:color="auto" w:fill="F2F2F2" w:themeFill="background1" w:themeFillShade="F2"/>
            <w:vAlign w:val="center"/>
          </w:tcPr>
          <w:p w14:paraId="0D013B32" w14:textId="77777777" w:rsidR="00F013FC" w:rsidRDefault="00F013FC" w:rsidP="00F013FC">
            <w:pPr>
              <w:jc w:val="center"/>
              <w:rPr>
                <w:lang w:eastAsia="en-CA"/>
              </w:rPr>
            </w:pPr>
          </w:p>
        </w:tc>
        <w:tc>
          <w:tcPr>
            <w:tcW w:w="448" w:type="dxa"/>
            <w:shd w:val="clear" w:color="auto" w:fill="F2F2F2" w:themeFill="background1" w:themeFillShade="F2"/>
          </w:tcPr>
          <w:p w14:paraId="0348A7D6" w14:textId="3F695D51" w:rsidR="00F013FC" w:rsidRDefault="00000000" w:rsidP="00F013FC">
            <w:pPr>
              <w:jc w:val="center"/>
              <w:rPr>
                <w:lang w:eastAsia="en-CA"/>
              </w:rPr>
            </w:pPr>
            <w:sdt>
              <w:sdtPr>
                <w:rPr>
                  <w:lang w:eastAsia="en-CA"/>
                </w:rPr>
                <w:id w:val="-1516678900"/>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155B78D6" w14:textId="77777777" w:rsidR="00F013FC" w:rsidRDefault="00F013FC" w:rsidP="00F013FC">
            <w:pPr>
              <w:jc w:val="center"/>
              <w:rPr>
                <w:lang w:eastAsia="en-CA"/>
              </w:rPr>
            </w:pPr>
          </w:p>
        </w:tc>
        <w:tc>
          <w:tcPr>
            <w:tcW w:w="448" w:type="dxa"/>
            <w:shd w:val="clear" w:color="auto" w:fill="F2F2F2" w:themeFill="background1" w:themeFillShade="F2"/>
          </w:tcPr>
          <w:p w14:paraId="71377725" w14:textId="6CAA6476" w:rsidR="00F013FC" w:rsidRDefault="00000000" w:rsidP="00F013FC">
            <w:pPr>
              <w:jc w:val="center"/>
              <w:rPr>
                <w:lang w:eastAsia="en-CA"/>
              </w:rPr>
            </w:pPr>
            <w:sdt>
              <w:sdtPr>
                <w:rPr>
                  <w:lang w:eastAsia="en-CA"/>
                </w:rPr>
                <w:id w:val="-468357702"/>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77E2A945" w14:textId="3668B8A9" w:rsidR="00F013FC" w:rsidRDefault="00000000" w:rsidP="00F013FC">
            <w:pPr>
              <w:jc w:val="center"/>
              <w:rPr>
                <w:lang w:eastAsia="en-CA"/>
              </w:rPr>
            </w:pPr>
            <w:sdt>
              <w:sdtPr>
                <w:rPr>
                  <w:lang w:eastAsia="en-CA"/>
                </w:rPr>
                <w:id w:val="1494301471"/>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4D84AC62" w14:textId="220CC475" w:rsidR="00F013FC" w:rsidRDefault="00000000" w:rsidP="00F013FC">
            <w:pPr>
              <w:jc w:val="center"/>
              <w:rPr>
                <w:lang w:eastAsia="en-CA"/>
              </w:rPr>
            </w:pPr>
            <w:sdt>
              <w:sdtPr>
                <w:rPr>
                  <w:lang w:eastAsia="en-CA"/>
                </w:rPr>
                <w:id w:val="2045020037"/>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75D6103A" w14:textId="77777777" w:rsidR="00F013FC" w:rsidRDefault="00F013FC" w:rsidP="00F013FC">
            <w:pPr>
              <w:jc w:val="center"/>
              <w:rPr>
                <w:lang w:eastAsia="en-CA"/>
              </w:rPr>
            </w:pPr>
          </w:p>
        </w:tc>
        <w:tc>
          <w:tcPr>
            <w:tcW w:w="3288" w:type="dxa"/>
            <w:shd w:val="clear" w:color="auto" w:fill="F2F2F2" w:themeFill="background1" w:themeFillShade="F2"/>
          </w:tcPr>
          <w:p w14:paraId="30397F1A" w14:textId="77777777" w:rsidR="00F013FC" w:rsidRDefault="00F013FC" w:rsidP="00F013FC">
            <w:pPr>
              <w:rPr>
                <w:lang w:eastAsia="en-CA"/>
              </w:rPr>
            </w:pPr>
          </w:p>
        </w:tc>
      </w:tr>
      <w:tr w:rsidR="00F013FC" w14:paraId="0ACED0B5" w14:textId="77777777" w:rsidTr="00DD2645">
        <w:tc>
          <w:tcPr>
            <w:tcW w:w="3060" w:type="dxa"/>
            <w:shd w:val="clear" w:color="auto" w:fill="F2F2F2" w:themeFill="background1" w:themeFillShade="F2"/>
          </w:tcPr>
          <w:p w14:paraId="7AB17BBE" w14:textId="5086EDCE" w:rsidR="00F013FC" w:rsidRDefault="00F013FC" w:rsidP="00F013FC">
            <w:pPr>
              <w:rPr>
                <w:lang w:eastAsia="en-CA"/>
              </w:rPr>
            </w:pPr>
            <w:r w:rsidRPr="00E75D62">
              <w:t>CORR 6B HORN/STROBE - HORN TEST</w:t>
            </w:r>
          </w:p>
        </w:tc>
        <w:tc>
          <w:tcPr>
            <w:tcW w:w="907" w:type="dxa"/>
            <w:shd w:val="clear" w:color="auto" w:fill="F2F2F2" w:themeFill="background1" w:themeFillShade="F2"/>
            <w:vAlign w:val="center"/>
          </w:tcPr>
          <w:p w14:paraId="05E52FDF" w14:textId="77777777" w:rsidR="00F013FC" w:rsidRDefault="00F013FC" w:rsidP="00F013FC">
            <w:pPr>
              <w:rPr>
                <w:lang w:eastAsia="en-CA"/>
              </w:rPr>
            </w:pPr>
          </w:p>
        </w:tc>
        <w:tc>
          <w:tcPr>
            <w:tcW w:w="686" w:type="dxa"/>
            <w:shd w:val="clear" w:color="auto" w:fill="F2F2F2" w:themeFill="background1" w:themeFillShade="F2"/>
          </w:tcPr>
          <w:p w14:paraId="446A3DA0" w14:textId="5CC86251"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ACB0522" w14:textId="77777777" w:rsidR="00F013FC" w:rsidRDefault="00F013FC" w:rsidP="00F013FC">
            <w:pPr>
              <w:jc w:val="center"/>
              <w:rPr>
                <w:lang w:eastAsia="en-CA"/>
              </w:rPr>
            </w:pPr>
          </w:p>
        </w:tc>
        <w:tc>
          <w:tcPr>
            <w:tcW w:w="1101" w:type="dxa"/>
            <w:shd w:val="clear" w:color="auto" w:fill="F2F2F2" w:themeFill="background1" w:themeFillShade="F2"/>
          </w:tcPr>
          <w:p w14:paraId="1990B34F" w14:textId="77777777" w:rsidR="00F013FC" w:rsidRDefault="00F013FC" w:rsidP="00F013FC">
            <w:pPr>
              <w:jc w:val="center"/>
              <w:rPr>
                <w:lang w:eastAsia="en-CA"/>
              </w:rPr>
            </w:pPr>
          </w:p>
        </w:tc>
        <w:tc>
          <w:tcPr>
            <w:tcW w:w="850" w:type="dxa"/>
            <w:shd w:val="clear" w:color="auto" w:fill="F2F2F2" w:themeFill="background1" w:themeFillShade="F2"/>
            <w:vAlign w:val="center"/>
          </w:tcPr>
          <w:p w14:paraId="5F3B9BE3" w14:textId="77777777" w:rsidR="00F013FC" w:rsidRDefault="00F013FC" w:rsidP="00F013FC">
            <w:pPr>
              <w:jc w:val="center"/>
              <w:rPr>
                <w:lang w:eastAsia="en-CA"/>
              </w:rPr>
            </w:pPr>
          </w:p>
        </w:tc>
        <w:tc>
          <w:tcPr>
            <w:tcW w:w="448" w:type="dxa"/>
            <w:shd w:val="clear" w:color="auto" w:fill="F2F2F2" w:themeFill="background1" w:themeFillShade="F2"/>
          </w:tcPr>
          <w:p w14:paraId="0CD84A88" w14:textId="0BBC4DFE" w:rsidR="00F013FC" w:rsidRDefault="00000000" w:rsidP="00F013FC">
            <w:pPr>
              <w:jc w:val="center"/>
              <w:rPr>
                <w:lang w:eastAsia="en-CA"/>
              </w:rPr>
            </w:pPr>
            <w:sdt>
              <w:sdtPr>
                <w:rPr>
                  <w:lang w:eastAsia="en-CA"/>
                </w:rPr>
                <w:id w:val="-1873067948"/>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60AFE892" w14:textId="77777777" w:rsidR="00F013FC" w:rsidRDefault="00F013FC" w:rsidP="00F013FC">
            <w:pPr>
              <w:jc w:val="center"/>
              <w:rPr>
                <w:lang w:eastAsia="en-CA"/>
              </w:rPr>
            </w:pPr>
          </w:p>
        </w:tc>
        <w:tc>
          <w:tcPr>
            <w:tcW w:w="448" w:type="dxa"/>
            <w:shd w:val="clear" w:color="auto" w:fill="F2F2F2" w:themeFill="background1" w:themeFillShade="F2"/>
          </w:tcPr>
          <w:p w14:paraId="577A0679" w14:textId="79E6B1CA" w:rsidR="00F013FC" w:rsidRDefault="00000000" w:rsidP="00F013FC">
            <w:pPr>
              <w:jc w:val="center"/>
              <w:rPr>
                <w:lang w:eastAsia="en-CA"/>
              </w:rPr>
            </w:pPr>
            <w:sdt>
              <w:sdtPr>
                <w:rPr>
                  <w:lang w:eastAsia="en-CA"/>
                </w:rPr>
                <w:id w:val="-1078363966"/>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7F573D33" w14:textId="0726D91B" w:rsidR="00F013FC" w:rsidRDefault="00000000" w:rsidP="00F013FC">
            <w:pPr>
              <w:jc w:val="center"/>
              <w:rPr>
                <w:lang w:eastAsia="en-CA"/>
              </w:rPr>
            </w:pPr>
            <w:sdt>
              <w:sdtPr>
                <w:rPr>
                  <w:lang w:eastAsia="en-CA"/>
                </w:rPr>
                <w:id w:val="-721297086"/>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50D3C749" w14:textId="3F9EFC4F" w:rsidR="00F013FC" w:rsidRDefault="00000000" w:rsidP="00F013FC">
            <w:pPr>
              <w:jc w:val="center"/>
              <w:rPr>
                <w:lang w:eastAsia="en-CA"/>
              </w:rPr>
            </w:pPr>
            <w:sdt>
              <w:sdtPr>
                <w:rPr>
                  <w:lang w:eastAsia="en-CA"/>
                </w:rPr>
                <w:id w:val="-1112363607"/>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67911BCD" w14:textId="77777777" w:rsidR="00F013FC" w:rsidRDefault="00F013FC" w:rsidP="00F013FC">
            <w:pPr>
              <w:jc w:val="center"/>
              <w:rPr>
                <w:lang w:eastAsia="en-CA"/>
              </w:rPr>
            </w:pPr>
          </w:p>
        </w:tc>
        <w:tc>
          <w:tcPr>
            <w:tcW w:w="3288" w:type="dxa"/>
            <w:shd w:val="clear" w:color="auto" w:fill="F2F2F2" w:themeFill="background1" w:themeFillShade="F2"/>
          </w:tcPr>
          <w:p w14:paraId="44E470F9" w14:textId="77777777" w:rsidR="00F013FC" w:rsidRDefault="00F013FC" w:rsidP="00F013FC">
            <w:pPr>
              <w:rPr>
                <w:lang w:eastAsia="en-CA"/>
              </w:rPr>
            </w:pPr>
          </w:p>
        </w:tc>
      </w:tr>
      <w:tr w:rsidR="00F013FC" w14:paraId="7D347143" w14:textId="77777777" w:rsidTr="00DD2645">
        <w:tc>
          <w:tcPr>
            <w:tcW w:w="3060" w:type="dxa"/>
            <w:shd w:val="clear" w:color="auto" w:fill="F2F2F2" w:themeFill="background1" w:themeFillShade="F2"/>
          </w:tcPr>
          <w:p w14:paraId="3B2977D6" w14:textId="23C58E8D" w:rsidR="00F013FC" w:rsidRDefault="00F013FC" w:rsidP="00F013FC">
            <w:pPr>
              <w:rPr>
                <w:lang w:eastAsia="en-CA"/>
              </w:rPr>
            </w:pPr>
            <w:r w:rsidRPr="00E75D62">
              <w:t>CORR 6B HORN/STROBE - STROBE TEST</w:t>
            </w:r>
          </w:p>
        </w:tc>
        <w:tc>
          <w:tcPr>
            <w:tcW w:w="907" w:type="dxa"/>
            <w:shd w:val="clear" w:color="auto" w:fill="F2F2F2" w:themeFill="background1" w:themeFillShade="F2"/>
            <w:vAlign w:val="center"/>
          </w:tcPr>
          <w:p w14:paraId="40E71C8B" w14:textId="77777777" w:rsidR="00F013FC" w:rsidRDefault="00F013FC" w:rsidP="00F013FC">
            <w:pPr>
              <w:rPr>
                <w:lang w:eastAsia="en-CA"/>
              </w:rPr>
            </w:pPr>
          </w:p>
        </w:tc>
        <w:tc>
          <w:tcPr>
            <w:tcW w:w="686" w:type="dxa"/>
            <w:shd w:val="clear" w:color="auto" w:fill="F2F2F2" w:themeFill="background1" w:themeFillShade="F2"/>
          </w:tcPr>
          <w:p w14:paraId="7D3EC521" w14:textId="0E70A7C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C1D6B83" w14:textId="77777777" w:rsidR="00F013FC" w:rsidRDefault="00F013FC" w:rsidP="00F013FC">
            <w:pPr>
              <w:jc w:val="center"/>
              <w:rPr>
                <w:lang w:eastAsia="en-CA"/>
              </w:rPr>
            </w:pPr>
          </w:p>
        </w:tc>
        <w:tc>
          <w:tcPr>
            <w:tcW w:w="1101" w:type="dxa"/>
            <w:shd w:val="clear" w:color="auto" w:fill="F2F2F2" w:themeFill="background1" w:themeFillShade="F2"/>
          </w:tcPr>
          <w:p w14:paraId="3FB2696A" w14:textId="77777777" w:rsidR="00F013FC" w:rsidRDefault="00F013FC" w:rsidP="00F013FC">
            <w:pPr>
              <w:jc w:val="center"/>
              <w:rPr>
                <w:lang w:eastAsia="en-CA"/>
              </w:rPr>
            </w:pPr>
          </w:p>
        </w:tc>
        <w:tc>
          <w:tcPr>
            <w:tcW w:w="850" w:type="dxa"/>
            <w:shd w:val="clear" w:color="auto" w:fill="F2F2F2" w:themeFill="background1" w:themeFillShade="F2"/>
            <w:vAlign w:val="center"/>
          </w:tcPr>
          <w:p w14:paraId="3A82E5D8" w14:textId="77777777" w:rsidR="00F013FC" w:rsidRDefault="00F013FC" w:rsidP="00F013FC">
            <w:pPr>
              <w:jc w:val="center"/>
              <w:rPr>
                <w:lang w:eastAsia="en-CA"/>
              </w:rPr>
            </w:pPr>
          </w:p>
        </w:tc>
        <w:tc>
          <w:tcPr>
            <w:tcW w:w="448" w:type="dxa"/>
            <w:shd w:val="clear" w:color="auto" w:fill="F2F2F2" w:themeFill="background1" w:themeFillShade="F2"/>
          </w:tcPr>
          <w:p w14:paraId="4AB85D3E" w14:textId="691B0329" w:rsidR="00F013FC" w:rsidRDefault="00000000" w:rsidP="00F013FC">
            <w:pPr>
              <w:jc w:val="center"/>
              <w:rPr>
                <w:lang w:eastAsia="en-CA"/>
              </w:rPr>
            </w:pPr>
            <w:sdt>
              <w:sdtPr>
                <w:rPr>
                  <w:lang w:eastAsia="en-CA"/>
                </w:rPr>
                <w:id w:val="-1542429682"/>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1DDE0232" w14:textId="77777777" w:rsidR="00F013FC" w:rsidRDefault="00F013FC" w:rsidP="00F013FC">
            <w:pPr>
              <w:jc w:val="center"/>
              <w:rPr>
                <w:lang w:eastAsia="en-CA"/>
              </w:rPr>
            </w:pPr>
          </w:p>
        </w:tc>
        <w:tc>
          <w:tcPr>
            <w:tcW w:w="448" w:type="dxa"/>
            <w:shd w:val="clear" w:color="auto" w:fill="F2F2F2" w:themeFill="background1" w:themeFillShade="F2"/>
          </w:tcPr>
          <w:p w14:paraId="6906F681" w14:textId="0296DD4F" w:rsidR="00F013FC" w:rsidRDefault="00000000" w:rsidP="00F013FC">
            <w:pPr>
              <w:jc w:val="center"/>
              <w:rPr>
                <w:lang w:eastAsia="en-CA"/>
              </w:rPr>
            </w:pPr>
            <w:sdt>
              <w:sdtPr>
                <w:rPr>
                  <w:lang w:eastAsia="en-CA"/>
                </w:rPr>
                <w:id w:val="-900597236"/>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4B2B917F" w14:textId="663430A8" w:rsidR="00F013FC" w:rsidRDefault="00000000" w:rsidP="00F013FC">
            <w:pPr>
              <w:jc w:val="center"/>
              <w:rPr>
                <w:lang w:eastAsia="en-CA"/>
              </w:rPr>
            </w:pPr>
            <w:sdt>
              <w:sdtPr>
                <w:rPr>
                  <w:lang w:eastAsia="en-CA"/>
                </w:rPr>
                <w:id w:val="-255443623"/>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61799EC9" w14:textId="707CDFF8" w:rsidR="00F013FC" w:rsidRDefault="00000000" w:rsidP="00F013FC">
            <w:pPr>
              <w:jc w:val="center"/>
              <w:rPr>
                <w:lang w:eastAsia="en-CA"/>
              </w:rPr>
            </w:pPr>
            <w:sdt>
              <w:sdtPr>
                <w:rPr>
                  <w:lang w:eastAsia="en-CA"/>
                </w:rPr>
                <w:id w:val="-1568413595"/>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11CD6335" w14:textId="77777777" w:rsidR="00F013FC" w:rsidRDefault="00F013FC" w:rsidP="00F013FC">
            <w:pPr>
              <w:jc w:val="center"/>
              <w:rPr>
                <w:lang w:eastAsia="en-CA"/>
              </w:rPr>
            </w:pPr>
          </w:p>
        </w:tc>
        <w:tc>
          <w:tcPr>
            <w:tcW w:w="3288" w:type="dxa"/>
            <w:shd w:val="clear" w:color="auto" w:fill="F2F2F2" w:themeFill="background1" w:themeFillShade="F2"/>
          </w:tcPr>
          <w:p w14:paraId="0F63A819" w14:textId="77777777" w:rsidR="00F013FC" w:rsidRDefault="00F013FC" w:rsidP="00F013FC">
            <w:pPr>
              <w:rPr>
                <w:lang w:eastAsia="en-CA"/>
              </w:rPr>
            </w:pPr>
          </w:p>
        </w:tc>
      </w:tr>
      <w:tr w:rsidR="00F013FC" w14:paraId="0E7F571C" w14:textId="77777777" w:rsidTr="00DD2645">
        <w:tc>
          <w:tcPr>
            <w:tcW w:w="3060" w:type="dxa"/>
            <w:shd w:val="clear" w:color="auto" w:fill="F2F2F2" w:themeFill="background1" w:themeFillShade="F2"/>
          </w:tcPr>
          <w:p w14:paraId="5FEA21A8" w14:textId="632EA966" w:rsidR="00F013FC" w:rsidRDefault="00F013FC" w:rsidP="00F013FC">
            <w:pPr>
              <w:rPr>
                <w:lang w:eastAsia="en-CA"/>
              </w:rPr>
            </w:pPr>
            <w:r w:rsidRPr="00E75D62">
              <w:t>ZONE 6 SOUTH VESTIBULE HORN/STROBE - HORN TEST</w:t>
            </w:r>
          </w:p>
        </w:tc>
        <w:tc>
          <w:tcPr>
            <w:tcW w:w="907" w:type="dxa"/>
            <w:shd w:val="clear" w:color="auto" w:fill="F2F2F2" w:themeFill="background1" w:themeFillShade="F2"/>
            <w:vAlign w:val="center"/>
          </w:tcPr>
          <w:p w14:paraId="341A0FDC" w14:textId="77777777" w:rsidR="00F013FC" w:rsidRDefault="00F013FC" w:rsidP="00F013FC">
            <w:pPr>
              <w:rPr>
                <w:lang w:eastAsia="en-CA"/>
              </w:rPr>
            </w:pPr>
          </w:p>
        </w:tc>
        <w:tc>
          <w:tcPr>
            <w:tcW w:w="686" w:type="dxa"/>
            <w:shd w:val="clear" w:color="auto" w:fill="F2F2F2" w:themeFill="background1" w:themeFillShade="F2"/>
          </w:tcPr>
          <w:p w14:paraId="66DF3EFD" w14:textId="12E040E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D806879" w14:textId="77777777" w:rsidR="00F013FC" w:rsidRDefault="00F013FC" w:rsidP="00F013FC">
            <w:pPr>
              <w:jc w:val="center"/>
              <w:rPr>
                <w:lang w:eastAsia="en-CA"/>
              </w:rPr>
            </w:pPr>
          </w:p>
        </w:tc>
        <w:tc>
          <w:tcPr>
            <w:tcW w:w="1101" w:type="dxa"/>
            <w:shd w:val="clear" w:color="auto" w:fill="F2F2F2" w:themeFill="background1" w:themeFillShade="F2"/>
          </w:tcPr>
          <w:p w14:paraId="6234A765" w14:textId="77777777" w:rsidR="00F013FC" w:rsidRDefault="00F013FC" w:rsidP="00F013FC">
            <w:pPr>
              <w:jc w:val="center"/>
              <w:rPr>
                <w:lang w:eastAsia="en-CA"/>
              </w:rPr>
            </w:pPr>
          </w:p>
        </w:tc>
        <w:tc>
          <w:tcPr>
            <w:tcW w:w="850" w:type="dxa"/>
            <w:shd w:val="clear" w:color="auto" w:fill="F2F2F2" w:themeFill="background1" w:themeFillShade="F2"/>
            <w:vAlign w:val="center"/>
          </w:tcPr>
          <w:p w14:paraId="1906CBCC" w14:textId="77777777" w:rsidR="00F013FC" w:rsidRDefault="00F013FC" w:rsidP="00F013FC">
            <w:pPr>
              <w:jc w:val="center"/>
              <w:rPr>
                <w:lang w:eastAsia="en-CA"/>
              </w:rPr>
            </w:pPr>
          </w:p>
        </w:tc>
        <w:tc>
          <w:tcPr>
            <w:tcW w:w="448" w:type="dxa"/>
            <w:shd w:val="clear" w:color="auto" w:fill="F2F2F2" w:themeFill="background1" w:themeFillShade="F2"/>
          </w:tcPr>
          <w:p w14:paraId="34C51F7C" w14:textId="0DDE3630" w:rsidR="00F013FC" w:rsidRDefault="00000000" w:rsidP="00F013FC">
            <w:pPr>
              <w:jc w:val="center"/>
              <w:rPr>
                <w:lang w:eastAsia="en-CA"/>
              </w:rPr>
            </w:pPr>
            <w:sdt>
              <w:sdtPr>
                <w:rPr>
                  <w:lang w:eastAsia="en-CA"/>
                </w:rPr>
                <w:id w:val="-1733691582"/>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0955B1BD" w14:textId="77777777" w:rsidR="00F013FC" w:rsidRDefault="00F013FC" w:rsidP="00F013FC">
            <w:pPr>
              <w:jc w:val="center"/>
              <w:rPr>
                <w:lang w:eastAsia="en-CA"/>
              </w:rPr>
            </w:pPr>
          </w:p>
        </w:tc>
        <w:tc>
          <w:tcPr>
            <w:tcW w:w="448" w:type="dxa"/>
            <w:shd w:val="clear" w:color="auto" w:fill="F2F2F2" w:themeFill="background1" w:themeFillShade="F2"/>
          </w:tcPr>
          <w:p w14:paraId="37906365" w14:textId="6ED4DC2F" w:rsidR="00F013FC" w:rsidRDefault="00000000" w:rsidP="00F013FC">
            <w:pPr>
              <w:jc w:val="center"/>
              <w:rPr>
                <w:lang w:eastAsia="en-CA"/>
              </w:rPr>
            </w:pPr>
            <w:sdt>
              <w:sdtPr>
                <w:rPr>
                  <w:lang w:eastAsia="en-CA"/>
                </w:rPr>
                <w:id w:val="-513227387"/>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3941FB53" w14:textId="2116C757" w:rsidR="00F013FC" w:rsidRDefault="00000000" w:rsidP="00F013FC">
            <w:pPr>
              <w:jc w:val="center"/>
              <w:rPr>
                <w:lang w:eastAsia="en-CA"/>
              </w:rPr>
            </w:pPr>
            <w:sdt>
              <w:sdtPr>
                <w:rPr>
                  <w:lang w:eastAsia="en-CA"/>
                </w:rPr>
                <w:id w:val="-160012034"/>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33536CA1" w14:textId="3A43BA03" w:rsidR="00F013FC" w:rsidRDefault="00000000" w:rsidP="00F013FC">
            <w:pPr>
              <w:jc w:val="center"/>
              <w:rPr>
                <w:lang w:eastAsia="en-CA"/>
              </w:rPr>
            </w:pPr>
            <w:sdt>
              <w:sdtPr>
                <w:rPr>
                  <w:lang w:eastAsia="en-CA"/>
                </w:rPr>
                <w:id w:val="55747461"/>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227B2F49" w14:textId="77777777" w:rsidR="00F013FC" w:rsidRDefault="00F013FC" w:rsidP="00F013FC">
            <w:pPr>
              <w:jc w:val="center"/>
              <w:rPr>
                <w:lang w:eastAsia="en-CA"/>
              </w:rPr>
            </w:pPr>
          </w:p>
        </w:tc>
        <w:tc>
          <w:tcPr>
            <w:tcW w:w="3288" w:type="dxa"/>
            <w:shd w:val="clear" w:color="auto" w:fill="F2F2F2" w:themeFill="background1" w:themeFillShade="F2"/>
          </w:tcPr>
          <w:p w14:paraId="6AD1D258" w14:textId="77777777" w:rsidR="00F013FC" w:rsidRDefault="00F013FC" w:rsidP="00F013FC">
            <w:pPr>
              <w:rPr>
                <w:lang w:eastAsia="en-CA"/>
              </w:rPr>
            </w:pPr>
          </w:p>
        </w:tc>
      </w:tr>
      <w:tr w:rsidR="00F013FC" w14:paraId="75BF41B5" w14:textId="77777777" w:rsidTr="00DD2645">
        <w:tc>
          <w:tcPr>
            <w:tcW w:w="3060" w:type="dxa"/>
            <w:shd w:val="clear" w:color="auto" w:fill="F2F2F2" w:themeFill="background1" w:themeFillShade="F2"/>
          </w:tcPr>
          <w:p w14:paraId="463D7841" w14:textId="0B42A936" w:rsidR="00F013FC" w:rsidRDefault="00F013FC" w:rsidP="00F013FC">
            <w:pPr>
              <w:rPr>
                <w:lang w:eastAsia="en-CA"/>
              </w:rPr>
            </w:pPr>
            <w:r w:rsidRPr="00E75D62">
              <w:t>ZONE 6 SOUTH VESTIBULE HORN/STROBE - STROBE TEST</w:t>
            </w:r>
          </w:p>
        </w:tc>
        <w:tc>
          <w:tcPr>
            <w:tcW w:w="907" w:type="dxa"/>
            <w:shd w:val="clear" w:color="auto" w:fill="F2F2F2" w:themeFill="background1" w:themeFillShade="F2"/>
            <w:vAlign w:val="center"/>
          </w:tcPr>
          <w:p w14:paraId="3F3B4076" w14:textId="77777777" w:rsidR="00F013FC" w:rsidRDefault="00F013FC" w:rsidP="00F013FC">
            <w:pPr>
              <w:rPr>
                <w:lang w:eastAsia="en-CA"/>
              </w:rPr>
            </w:pPr>
          </w:p>
        </w:tc>
        <w:tc>
          <w:tcPr>
            <w:tcW w:w="686" w:type="dxa"/>
            <w:shd w:val="clear" w:color="auto" w:fill="F2F2F2" w:themeFill="background1" w:themeFillShade="F2"/>
          </w:tcPr>
          <w:p w14:paraId="5F24C974" w14:textId="4027853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1515822" w14:textId="77777777" w:rsidR="00F013FC" w:rsidRDefault="00F013FC" w:rsidP="00F013FC">
            <w:pPr>
              <w:jc w:val="center"/>
              <w:rPr>
                <w:lang w:eastAsia="en-CA"/>
              </w:rPr>
            </w:pPr>
          </w:p>
        </w:tc>
        <w:tc>
          <w:tcPr>
            <w:tcW w:w="1101" w:type="dxa"/>
            <w:shd w:val="clear" w:color="auto" w:fill="F2F2F2" w:themeFill="background1" w:themeFillShade="F2"/>
          </w:tcPr>
          <w:p w14:paraId="48AEE6E5" w14:textId="77777777" w:rsidR="00F013FC" w:rsidRDefault="00F013FC" w:rsidP="00F013FC">
            <w:pPr>
              <w:jc w:val="center"/>
              <w:rPr>
                <w:lang w:eastAsia="en-CA"/>
              </w:rPr>
            </w:pPr>
          </w:p>
        </w:tc>
        <w:tc>
          <w:tcPr>
            <w:tcW w:w="850" w:type="dxa"/>
            <w:shd w:val="clear" w:color="auto" w:fill="F2F2F2" w:themeFill="background1" w:themeFillShade="F2"/>
            <w:vAlign w:val="center"/>
          </w:tcPr>
          <w:p w14:paraId="78DCB129" w14:textId="77777777" w:rsidR="00F013FC" w:rsidRDefault="00F013FC" w:rsidP="00F013FC">
            <w:pPr>
              <w:jc w:val="center"/>
              <w:rPr>
                <w:lang w:eastAsia="en-CA"/>
              </w:rPr>
            </w:pPr>
          </w:p>
        </w:tc>
        <w:tc>
          <w:tcPr>
            <w:tcW w:w="448" w:type="dxa"/>
            <w:shd w:val="clear" w:color="auto" w:fill="F2F2F2" w:themeFill="background1" w:themeFillShade="F2"/>
          </w:tcPr>
          <w:p w14:paraId="45856728" w14:textId="72550CE4" w:rsidR="00F013FC" w:rsidRDefault="00000000" w:rsidP="00F013FC">
            <w:pPr>
              <w:jc w:val="center"/>
              <w:rPr>
                <w:lang w:eastAsia="en-CA"/>
              </w:rPr>
            </w:pPr>
            <w:sdt>
              <w:sdtPr>
                <w:rPr>
                  <w:lang w:eastAsia="en-CA"/>
                </w:rPr>
                <w:id w:val="1101154227"/>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29D34DB6" w14:textId="77777777" w:rsidR="00F013FC" w:rsidRDefault="00F013FC" w:rsidP="00F013FC">
            <w:pPr>
              <w:jc w:val="center"/>
              <w:rPr>
                <w:lang w:eastAsia="en-CA"/>
              </w:rPr>
            </w:pPr>
          </w:p>
        </w:tc>
        <w:tc>
          <w:tcPr>
            <w:tcW w:w="448" w:type="dxa"/>
            <w:shd w:val="clear" w:color="auto" w:fill="F2F2F2" w:themeFill="background1" w:themeFillShade="F2"/>
          </w:tcPr>
          <w:p w14:paraId="2A591357" w14:textId="0E21E8FA" w:rsidR="00F013FC" w:rsidRDefault="00000000" w:rsidP="00F013FC">
            <w:pPr>
              <w:jc w:val="center"/>
              <w:rPr>
                <w:lang w:eastAsia="en-CA"/>
              </w:rPr>
            </w:pPr>
            <w:sdt>
              <w:sdtPr>
                <w:rPr>
                  <w:lang w:eastAsia="en-CA"/>
                </w:rPr>
                <w:id w:val="-299995329"/>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3647AA60" w14:textId="4F510CA6" w:rsidR="00F013FC" w:rsidRDefault="00000000" w:rsidP="00F013FC">
            <w:pPr>
              <w:jc w:val="center"/>
              <w:rPr>
                <w:lang w:eastAsia="en-CA"/>
              </w:rPr>
            </w:pPr>
            <w:sdt>
              <w:sdtPr>
                <w:rPr>
                  <w:lang w:eastAsia="en-CA"/>
                </w:rPr>
                <w:id w:val="64233256"/>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7660006F" w14:textId="47D5DAEF" w:rsidR="00F013FC" w:rsidRDefault="00000000" w:rsidP="00F013FC">
            <w:pPr>
              <w:jc w:val="center"/>
              <w:rPr>
                <w:lang w:eastAsia="en-CA"/>
              </w:rPr>
            </w:pPr>
            <w:sdt>
              <w:sdtPr>
                <w:rPr>
                  <w:lang w:eastAsia="en-CA"/>
                </w:rPr>
                <w:id w:val="-1501112936"/>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5BFDA12D" w14:textId="77777777" w:rsidR="00F013FC" w:rsidRDefault="00F013FC" w:rsidP="00F013FC">
            <w:pPr>
              <w:jc w:val="center"/>
              <w:rPr>
                <w:lang w:eastAsia="en-CA"/>
              </w:rPr>
            </w:pPr>
          </w:p>
        </w:tc>
        <w:tc>
          <w:tcPr>
            <w:tcW w:w="3288" w:type="dxa"/>
            <w:shd w:val="clear" w:color="auto" w:fill="F2F2F2" w:themeFill="background1" w:themeFillShade="F2"/>
          </w:tcPr>
          <w:p w14:paraId="2C1D291F" w14:textId="77777777" w:rsidR="00F013FC" w:rsidRDefault="00F013FC" w:rsidP="00F013FC">
            <w:pPr>
              <w:rPr>
                <w:lang w:eastAsia="en-CA"/>
              </w:rPr>
            </w:pPr>
          </w:p>
        </w:tc>
      </w:tr>
      <w:tr w:rsidR="00F013FC" w14:paraId="26929FF9" w14:textId="77777777" w:rsidTr="00DD2645">
        <w:tc>
          <w:tcPr>
            <w:tcW w:w="3060" w:type="dxa"/>
            <w:shd w:val="clear" w:color="auto" w:fill="F2F2F2" w:themeFill="background1" w:themeFillShade="F2"/>
          </w:tcPr>
          <w:p w14:paraId="4548A67A" w14:textId="2D8E1260" w:rsidR="00F013FC" w:rsidRDefault="00F013FC" w:rsidP="00F013FC">
            <w:pPr>
              <w:rPr>
                <w:lang w:eastAsia="en-CA"/>
              </w:rPr>
            </w:pPr>
            <w:r w:rsidRPr="00E75D62">
              <w:t xml:space="preserve">CORR OUTSIDE CRU 139 </w:t>
            </w:r>
            <w:r w:rsidRPr="00E75D62">
              <w:rPr>
                <w:rFonts w:ascii="Cambria Math" w:hAnsi="Cambria Math" w:cs="Cambria Math"/>
              </w:rPr>
              <w:t>‐</w:t>
            </w:r>
            <w:proofErr w:type="spellStart"/>
            <w:r w:rsidRPr="00E75D62">
              <w:t>safeway</w:t>
            </w:r>
            <w:proofErr w:type="spellEnd"/>
            <w:r w:rsidRPr="00E75D62">
              <w:t xml:space="preserve"> HORN/STROBE - HORN TEST</w:t>
            </w:r>
          </w:p>
        </w:tc>
        <w:tc>
          <w:tcPr>
            <w:tcW w:w="907" w:type="dxa"/>
            <w:shd w:val="clear" w:color="auto" w:fill="F2F2F2" w:themeFill="background1" w:themeFillShade="F2"/>
            <w:vAlign w:val="center"/>
          </w:tcPr>
          <w:p w14:paraId="0F277B8D" w14:textId="77777777" w:rsidR="00F013FC" w:rsidRDefault="00F013FC" w:rsidP="00F013FC">
            <w:pPr>
              <w:rPr>
                <w:lang w:eastAsia="en-CA"/>
              </w:rPr>
            </w:pPr>
          </w:p>
        </w:tc>
        <w:tc>
          <w:tcPr>
            <w:tcW w:w="686" w:type="dxa"/>
            <w:shd w:val="clear" w:color="auto" w:fill="F2F2F2" w:themeFill="background1" w:themeFillShade="F2"/>
          </w:tcPr>
          <w:p w14:paraId="78BB92E8" w14:textId="472E3C8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EFFC172" w14:textId="77777777" w:rsidR="00F013FC" w:rsidRDefault="00F013FC" w:rsidP="00F013FC">
            <w:pPr>
              <w:jc w:val="center"/>
              <w:rPr>
                <w:lang w:eastAsia="en-CA"/>
              </w:rPr>
            </w:pPr>
          </w:p>
        </w:tc>
        <w:tc>
          <w:tcPr>
            <w:tcW w:w="1101" w:type="dxa"/>
            <w:shd w:val="clear" w:color="auto" w:fill="F2F2F2" w:themeFill="background1" w:themeFillShade="F2"/>
          </w:tcPr>
          <w:p w14:paraId="44AD134C" w14:textId="77777777" w:rsidR="00F013FC" w:rsidRDefault="00F013FC" w:rsidP="00F013FC">
            <w:pPr>
              <w:jc w:val="center"/>
              <w:rPr>
                <w:lang w:eastAsia="en-CA"/>
              </w:rPr>
            </w:pPr>
          </w:p>
        </w:tc>
        <w:tc>
          <w:tcPr>
            <w:tcW w:w="850" w:type="dxa"/>
            <w:shd w:val="clear" w:color="auto" w:fill="F2F2F2" w:themeFill="background1" w:themeFillShade="F2"/>
            <w:vAlign w:val="center"/>
          </w:tcPr>
          <w:p w14:paraId="3ECA1F21" w14:textId="77777777" w:rsidR="00F013FC" w:rsidRDefault="00F013FC" w:rsidP="00F013FC">
            <w:pPr>
              <w:jc w:val="center"/>
              <w:rPr>
                <w:lang w:eastAsia="en-CA"/>
              </w:rPr>
            </w:pPr>
          </w:p>
        </w:tc>
        <w:tc>
          <w:tcPr>
            <w:tcW w:w="448" w:type="dxa"/>
            <w:shd w:val="clear" w:color="auto" w:fill="F2F2F2" w:themeFill="background1" w:themeFillShade="F2"/>
          </w:tcPr>
          <w:p w14:paraId="6B190AA1" w14:textId="045F8A40" w:rsidR="00F013FC" w:rsidRDefault="00000000" w:rsidP="00F013FC">
            <w:pPr>
              <w:jc w:val="center"/>
              <w:rPr>
                <w:lang w:eastAsia="en-CA"/>
              </w:rPr>
            </w:pPr>
            <w:sdt>
              <w:sdtPr>
                <w:rPr>
                  <w:lang w:eastAsia="en-CA"/>
                </w:rPr>
                <w:id w:val="-2017921281"/>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3AB9B3EE" w14:textId="77777777" w:rsidR="00F013FC" w:rsidRDefault="00F013FC" w:rsidP="00F013FC">
            <w:pPr>
              <w:jc w:val="center"/>
              <w:rPr>
                <w:lang w:eastAsia="en-CA"/>
              </w:rPr>
            </w:pPr>
          </w:p>
        </w:tc>
        <w:tc>
          <w:tcPr>
            <w:tcW w:w="448" w:type="dxa"/>
            <w:shd w:val="clear" w:color="auto" w:fill="F2F2F2" w:themeFill="background1" w:themeFillShade="F2"/>
          </w:tcPr>
          <w:p w14:paraId="01388B9B" w14:textId="2A49CE19" w:rsidR="00F013FC" w:rsidRDefault="00000000" w:rsidP="00F013FC">
            <w:pPr>
              <w:jc w:val="center"/>
              <w:rPr>
                <w:lang w:eastAsia="en-CA"/>
              </w:rPr>
            </w:pPr>
            <w:sdt>
              <w:sdtPr>
                <w:rPr>
                  <w:lang w:eastAsia="en-CA"/>
                </w:rPr>
                <w:id w:val="-1947840452"/>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71505A20" w14:textId="579D77B3" w:rsidR="00F013FC" w:rsidRDefault="00000000" w:rsidP="00F013FC">
            <w:pPr>
              <w:jc w:val="center"/>
              <w:rPr>
                <w:lang w:eastAsia="en-CA"/>
              </w:rPr>
            </w:pPr>
            <w:sdt>
              <w:sdtPr>
                <w:rPr>
                  <w:lang w:eastAsia="en-CA"/>
                </w:rPr>
                <w:id w:val="-423804213"/>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329E6CE5" w14:textId="18912B41" w:rsidR="00F013FC" w:rsidRDefault="00000000" w:rsidP="00F013FC">
            <w:pPr>
              <w:jc w:val="center"/>
              <w:rPr>
                <w:lang w:eastAsia="en-CA"/>
              </w:rPr>
            </w:pPr>
            <w:sdt>
              <w:sdtPr>
                <w:rPr>
                  <w:lang w:eastAsia="en-CA"/>
                </w:rPr>
                <w:id w:val="-461879064"/>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02C46888" w14:textId="77777777" w:rsidR="00F013FC" w:rsidRDefault="00F013FC" w:rsidP="00F013FC">
            <w:pPr>
              <w:jc w:val="center"/>
              <w:rPr>
                <w:lang w:eastAsia="en-CA"/>
              </w:rPr>
            </w:pPr>
          </w:p>
        </w:tc>
        <w:tc>
          <w:tcPr>
            <w:tcW w:w="3288" w:type="dxa"/>
            <w:shd w:val="clear" w:color="auto" w:fill="F2F2F2" w:themeFill="background1" w:themeFillShade="F2"/>
          </w:tcPr>
          <w:p w14:paraId="43EAECFE" w14:textId="77777777" w:rsidR="00F013FC" w:rsidRDefault="00F013FC" w:rsidP="00F013FC">
            <w:pPr>
              <w:rPr>
                <w:lang w:eastAsia="en-CA"/>
              </w:rPr>
            </w:pPr>
          </w:p>
        </w:tc>
      </w:tr>
      <w:tr w:rsidR="00F013FC" w14:paraId="325394BD" w14:textId="77777777" w:rsidTr="00DD2645">
        <w:tc>
          <w:tcPr>
            <w:tcW w:w="3060" w:type="dxa"/>
            <w:shd w:val="clear" w:color="auto" w:fill="F2F2F2" w:themeFill="background1" w:themeFillShade="F2"/>
          </w:tcPr>
          <w:p w14:paraId="620FD9D0" w14:textId="10EE58A5" w:rsidR="00F013FC" w:rsidRDefault="00F013FC" w:rsidP="00F013FC">
            <w:pPr>
              <w:rPr>
                <w:lang w:eastAsia="en-CA"/>
              </w:rPr>
            </w:pPr>
            <w:r w:rsidRPr="00E75D62">
              <w:t xml:space="preserve">CORR OUTSIDE CRU 139 </w:t>
            </w:r>
            <w:r w:rsidRPr="00E75D62">
              <w:rPr>
                <w:rFonts w:ascii="Cambria Math" w:hAnsi="Cambria Math" w:cs="Cambria Math"/>
              </w:rPr>
              <w:t>‐</w:t>
            </w:r>
            <w:proofErr w:type="spellStart"/>
            <w:r w:rsidRPr="00E75D62">
              <w:t>safeway</w:t>
            </w:r>
            <w:proofErr w:type="spellEnd"/>
            <w:r w:rsidRPr="00E75D62">
              <w:t xml:space="preserve"> HORN/STROBE - STROBE TEST</w:t>
            </w:r>
          </w:p>
        </w:tc>
        <w:tc>
          <w:tcPr>
            <w:tcW w:w="907" w:type="dxa"/>
            <w:shd w:val="clear" w:color="auto" w:fill="F2F2F2" w:themeFill="background1" w:themeFillShade="F2"/>
            <w:vAlign w:val="center"/>
          </w:tcPr>
          <w:p w14:paraId="1523EFE9" w14:textId="77777777" w:rsidR="00F013FC" w:rsidRDefault="00F013FC" w:rsidP="00F013FC">
            <w:pPr>
              <w:rPr>
                <w:lang w:eastAsia="en-CA"/>
              </w:rPr>
            </w:pPr>
          </w:p>
        </w:tc>
        <w:tc>
          <w:tcPr>
            <w:tcW w:w="686" w:type="dxa"/>
            <w:shd w:val="clear" w:color="auto" w:fill="F2F2F2" w:themeFill="background1" w:themeFillShade="F2"/>
          </w:tcPr>
          <w:p w14:paraId="1EB76DFA" w14:textId="53D53E6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E02C95D" w14:textId="77777777" w:rsidR="00F013FC" w:rsidRDefault="00F013FC" w:rsidP="00F013FC">
            <w:pPr>
              <w:jc w:val="center"/>
              <w:rPr>
                <w:lang w:eastAsia="en-CA"/>
              </w:rPr>
            </w:pPr>
          </w:p>
        </w:tc>
        <w:tc>
          <w:tcPr>
            <w:tcW w:w="1101" w:type="dxa"/>
            <w:shd w:val="clear" w:color="auto" w:fill="F2F2F2" w:themeFill="background1" w:themeFillShade="F2"/>
          </w:tcPr>
          <w:p w14:paraId="4BF3E1CE" w14:textId="77777777" w:rsidR="00F013FC" w:rsidRDefault="00F013FC" w:rsidP="00F013FC">
            <w:pPr>
              <w:jc w:val="center"/>
              <w:rPr>
                <w:lang w:eastAsia="en-CA"/>
              </w:rPr>
            </w:pPr>
          </w:p>
        </w:tc>
        <w:tc>
          <w:tcPr>
            <w:tcW w:w="850" w:type="dxa"/>
            <w:shd w:val="clear" w:color="auto" w:fill="F2F2F2" w:themeFill="background1" w:themeFillShade="F2"/>
            <w:vAlign w:val="center"/>
          </w:tcPr>
          <w:p w14:paraId="662A80C3" w14:textId="77777777" w:rsidR="00F013FC" w:rsidRDefault="00F013FC" w:rsidP="00F013FC">
            <w:pPr>
              <w:jc w:val="center"/>
              <w:rPr>
                <w:lang w:eastAsia="en-CA"/>
              </w:rPr>
            </w:pPr>
          </w:p>
        </w:tc>
        <w:tc>
          <w:tcPr>
            <w:tcW w:w="448" w:type="dxa"/>
            <w:shd w:val="clear" w:color="auto" w:fill="F2F2F2" w:themeFill="background1" w:themeFillShade="F2"/>
          </w:tcPr>
          <w:p w14:paraId="079AAC62" w14:textId="34A85D7B" w:rsidR="00F013FC" w:rsidRDefault="00000000" w:rsidP="00F013FC">
            <w:pPr>
              <w:jc w:val="center"/>
              <w:rPr>
                <w:lang w:eastAsia="en-CA"/>
              </w:rPr>
            </w:pPr>
            <w:sdt>
              <w:sdtPr>
                <w:rPr>
                  <w:lang w:eastAsia="en-CA"/>
                </w:rPr>
                <w:id w:val="-1064411188"/>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53D3E286" w14:textId="77777777" w:rsidR="00F013FC" w:rsidRDefault="00F013FC" w:rsidP="00F013FC">
            <w:pPr>
              <w:jc w:val="center"/>
              <w:rPr>
                <w:lang w:eastAsia="en-CA"/>
              </w:rPr>
            </w:pPr>
          </w:p>
        </w:tc>
        <w:tc>
          <w:tcPr>
            <w:tcW w:w="448" w:type="dxa"/>
            <w:shd w:val="clear" w:color="auto" w:fill="F2F2F2" w:themeFill="background1" w:themeFillShade="F2"/>
          </w:tcPr>
          <w:p w14:paraId="02A60DFE" w14:textId="12E600FF" w:rsidR="00F013FC" w:rsidRDefault="00000000" w:rsidP="00F013FC">
            <w:pPr>
              <w:jc w:val="center"/>
              <w:rPr>
                <w:lang w:eastAsia="en-CA"/>
              </w:rPr>
            </w:pPr>
            <w:sdt>
              <w:sdtPr>
                <w:rPr>
                  <w:lang w:eastAsia="en-CA"/>
                </w:rPr>
                <w:id w:val="-655914171"/>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37737E8C" w14:textId="4CEBB47C" w:rsidR="00F013FC" w:rsidRDefault="00000000" w:rsidP="00F013FC">
            <w:pPr>
              <w:jc w:val="center"/>
              <w:rPr>
                <w:lang w:eastAsia="en-CA"/>
              </w:rPr>
            </w:pPr>
            <w:sdt>
              <w:sdtPr>
                <w:rPr>
                  <w:lang w:eastAsia="en-CA"/>
                </w:rPr>
                <w:id w:val="-1643420032"/>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64CAA052" w14:textId="1112424E" w:rsidR="00F013FC" w:rsidRDefault="00000000" w:rsidP="00F013FC">
            <w:pPr>
              <w:jc w:val="center"/>
              <w:rPr>
                <w:lang w:eastAsia="en-CA"/>
              </w:rPr>
            </w:pPr>
            <w:sdt>
              <w:sdtPr>
                <w:rPr>
                  <w:lang w:eastAsia="en-CA"/>
                </w:rPr>
                <w:id w:val="678079363"/>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4C754401" w14:textId="77777777" w:rsidR="00F013FC" w:rsidRDefault="00F013FC" w:rsidP="00F013FC">
            <w:pPr>
              <w:jc w:val="center"/>
              <w:rPr>
                <w:lang w:eastAsia="en-CA"/>
              </w:rPr>
            </w:pPr>
          </w:p>
        </w:tc>
        <w:tc>
          <w:tcPr>
            <w:tcW w:w="3288" w:type="dxa"/>
            <w:shd w:val="clear" w:color="auto" w:fill="F2F2F2" w:themeFill="background1" w:themeFillShade="F2"/>
          </w:tcPr>
          <w:p w14:paraId="49BEA883" w14:textId="77777777" w:rsidR="00F013FC" w:rsidRDefault="00F013FC" w:rsidP="00F013FC">
            <w:pPr>
              <w:rPr>
                <w:lang w:eastAsia="en-CA"/>
              </w:rPr>
            </w:pPr>
          </w:p>
        </w:tc>
      </w:tr>
      <w:tr w:rsidR="00F013FC" w14:paraId="0E6B5C5A" w14:textId="77777777" w:rsidTr="00DD2645">
        <w:tc>
          <w:tcPr>
            <w:tcW w:w="3060" w:type="dxa"/>
            <w:shd w:val="clear" w:color="auto" w:fill="F2F2F2" w:themeFill="background1" w:themeFillShade="F2"/>
          </w:tcPr>
          <w:p w14:paraId="4B7DE6C2" w14:textId="6FA84F6C" w:rsidR="00F013FC" w:rsidRDefault="00F013FC" w:rsidP="00F013FC">
            <w:pPr>
              <w:rPr>
                <w:lang w:eastAsia="en-CA"/>
              </w:rPr>
            </w:pPr>
            <w:r w:rsidRPr="00E75D62">
              <w:t>CORR OUTSIDE CRU 140</w:t>
            </w:r>
            <w:r w:rsidRPr="00E75D62">
              <w:rPr>
                <w:rFonts w:ascii="Cambria Math" w:hAnsi="Cambria Math" w:cs="Cambria Math"/>
              </w:rPr>
              <w:t>‐</w:t>
            </w:r>
            <w:r w:rsidRPr="00E75D62">
              <w:t xml:space="preserve"> shoppers HORN/STROBE - HORN TEST</w:t>
            </w:r>
          </w:p>
        </w:tc>
        <w:tc>
          <w:tcPr>
            <w:tcW w:w="907" w:type="dxa"/>
            <w:shd w:val="clear" w:color="auto" w:fill="F2F2F2" w:themeFill="background1" w:themeFillShade="F2"/>
            <w:vAlign w:val="center"/>
          </w:tcPr>
          <w:p w14:paraId="380A80FC" w14:textId="77777777" w:rsidR="00F013FC" w:rsidRDefault="00F013FC" w:rsidP="00F013FC">
            <w:pPr>
              <w:rPr>
                <w:lang w:eastAsia="en-CA"/>
              </w:rPr>
            </w:pPr>
          </w:p>
        </w:tc>
        <w:tc>
          <w:tcPr>
            <w:tcW w:w="686" w:type="dxa"/>
            <w:shd w:val="clear" w:color="auto" w:fill="F2F2F2" w:themeFill="background1" w:themeFillShade="F2"/>
          </w:tcPr>
          <w:p w14:paraId="06031B97" w14:textId="36C76E6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04633BE" w14:textId="77777777" w:rsidR="00F013FC" w:rsidRDefault="00F013FC" w:rsidP="00F013FC">
            <w:pPr>
              <w:jc w:val="center"/>
              <w:rPr>
                <w:lang w:eastAsia="en-CA"/>
              </w:rPr>
            </w:pPr>
          </w:p>
        </w:tc>
        <w:tc>
          <w:tcPr>
            <w:tcW w:w="1101" w:type="dxa"/>
            <w:shd w:val="clear" w:color="auto" w:fill="F2F2F2" w:themeFill="background1" w:themeFillShade="F2"/>
          </w:tcPr>
          <w:p w14:paraId="603BC93A" w14:textId="77777777" w:rsidR="00F013FC" w:rsidRDefault="00F013FC" w:rsidP="00F013FC">
            <w:pPr>
              <w:jc w:val="center"/>
              <w:rPr>
                <w:lang w:eastAsia="en-CA"/>
              </w:rPr>
            </w:pPr>
          </w:p>
        </w:tc>
        <w:tc>
          <w:tcPr>
            <w:tcW w:w="850" w:type="dxa"/>
            <w:shd w:val="clear" w:color="auto" w:fill="F2F2F2" w:themeFill="background1" w:themeFillShade="F2"/>
            <w:vAlign w:val="center"/>
          </w:tcPr>
          <w:p w14:paraId="70A3A1AA" w14:textId="77777777" w:rsidR="00F013FC" w:rsidRDefault="00F013FC" w:rsidP="00F013FC">
            <w:pPr>
              <w:jc w:val="center"/>
              <w:rPr>
                <w:lang w:eastAsia="en-CA"/>
              </w:rPr>
            </w:pPr>
          </w:p>
        </w:tc>
        <w:tc>
          <w:tcPr>
            <w:tcW w:w="448" w:type="dxa"/>
            <w:shd w:val="clear" w:color="auto" w:fill="F2F2F2" w:themeFill="background1" w:themeFillShade="F2"/>
          </w:tcPr>
          <w:p w14:paraId="507DF0AA" w14:textId="4EE9FAD6" w:rsidR="00F013FC" w:rsidRDefault="00000000" w:rsidP="00F013FC">
            <w:pPr>
              <w:jc w:val="center"/>
              <w:rPr>
                <w:lang w:eastAsia="en-CA"/>
              </w:rPr>
            </w:pPr>
            <w:sdt>
              <w:sdtPr>
                <w:rPr>
                  <w:lang w:eastAsia="en-CA"/>
                </w:rPr>
                <w:id w:val="1949121719"/>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0A8697FB" w14:textId="77777777" w:rsidR="00F013FC" w:rsidRDefault="00F013FC" w:rsidP="00F013FC">
            <w:pPr>
              <w:jc w:val="center"/>
              <w:rPr>
                <w:lang w:eastAsia="en-CA"/>
              </w:rPr>
            </w:pPr>
          </w:p>
        </w:tc>
        <w:tc>
          <w:tcPr>
            <w:tcW w:w="448" w:type="dxa"/>
            <w:shd w:val="clear" w:color="auto" w:fill="F2F2F2" w:themeFill="background1" w:themeFillShade="F2"/>
          </w:tcPr>
          <w:p w14:paraId="68813313" w14:textId="69035CB2" w:rsidR="00F013FC" w:rsidRDefault="00000000" w:rsidP="00F013FC">
            <w:pPr>
              <w:jc w:val="center"/>
              <w:rPr>
                <w:lang w:eastAsia="en-CA"/>
              </w:rPr>
            </w:pPr>
            <w:sdt>
              <w:sdtPr>
                <w:rPr>
                  <w:lang w:eastAsia="en-CA"/>
                </w:rPr>
                <w:id w:val="964781230"/>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3F915743" w14:textId="48DE108B" w:rsidR="00F013FC" w:rsidRDefault="00000000" w:rsidP="00F013FC">
            <w:pPr>
              <w:jc w:val="center"/>
              <w:rPr>
                <w:lang w:eastAsia="en-CA"/>
              </w:rPr>
            </w:pPr>
            <w:sdt>
              <w:sdtPr>
                <w:rPr>
                  <w:lang w:eastAsia="en-CA"/>
                </w:rPr>
                <w:id w:val="317696428"/>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45CD8CBE" w14:textId="752F91F1" w:rsidR="00F013FC" w:rsidRDefault="00000000" w:rsidP="00F013FC">
            <w:pPr>
              <w:jc w:val="center"/>
              <w:rPr>
                <w:lang w:eastAsia="en-CA"/>
              </w:rPr>
            </w:pPr>
            <w:sdt>
              <w:sdtPr>
                <w:rPr>
                  <w:lang w:eastAsia="en-CA"/>
                </w:rPr>
                <w:id w:val="151807878"/>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799D21F9" w14:textId="77777777" w:rsidR="00F013FC" w:rsidRDefault="00F013FC" w:rsidP="00F013FC">
            <w:pPr>
              <w:jc w:val="center"/>
              <w:rPr>
                <w:lang w:eastAsia="en-CA"/>
              </w:rPr>
            </w:pPr>
          </w:p>
        </w:tc>
        <w:tc>
          <w:tcPr>
            <w:tcW w:w="3288" w:type="dxa"/>
            <w:shd w:val="clear" w:color="auto" w:fill="F2F2F2" w:themeFill="background1" w:themeFillShade="F2"/>
          </w:tcPr>
          <w:p w14:paraId="1C2D3C34" w14:textId="77777777" w:rsidR="00F013FC" w:rsidRDefault="00F013FC" w:rsidP="00F013FC">
            <w:pPr>
              <w:rPr>
                <w:lang w:eastAsia="en-CA"/>
              </w:rPr>
            </w:pPr>
          </w:p>
        </w:tc>
      </w:tr>
      <w:tr w:rsidR="00F013FC" w14:paraId="473CFDBB" w14:textId="77777777" w:rsidTr="00DD2645">
        <w:tc>
          <w:tcPr>
            <w:tcW w:w="3060" w:type="dxa"/>
            <w:shd w:val="clear" w:color="auto" w:fill="F2F2F2" w:themeFill="background1" w:themeFillShade="F2"/>
          </w:tcPr>
          <w:p w14:paraId="47C2AAC8" w14:textId="23A168AF" w:rsidR="00F013FC" w:rsidRDefault="00F013FC" w:rsidP="00F013FC">
            <w:pPr>
              <w:rPr>
                <w:lang w:eastAsia="en-CA"/>
              </w:rPr>
            </w:pPr>
            <w:r w:rsidRPr="00E75D62">
              <w:t>CORR OUTSIDE CRU 140</w:t>
            </w:r>
            <w:r w:rsidRPr="00E75D62">
              <w:rPr>
                <w:rFonts w:ascii="Cambria Math" w:hAnsi="Cambria Math" w:cs="Cambria Math"/>
              </w:rPr>
              <w:t>‐</w:t>
            </w:r>
            <w:r w:rsidRPr="00E75D62">
              <w:t xml:space="preserve"> shoppers HORN/STROBE - STROBE TEST</w:t>
            </w:r>
          </w:p>
        </w:tc>
        <w:tc>
          <w:tcPr>
            <w:tcW w:w="907" w:type="dxa"/>
            <w:shd w:val="clear" w:color="auto" w:fill="F2F2F2" w:themeFill="background1" w:themeFillShade="F2"/>
            <w:vAlign w:val="center"/>
          </w:tcPr>
          <w:p w14:paraId="121E9C71" w14:textId="77777777" w:rsidR="00F013FC" w:rsidRDefault="00F013FC" w:rsidP="00F013FC">
            <w:pPr>
              <w:rPr>
                <w:lang w:eastAsia="en-CA"/>
              </w:rPr>
            </w:pPr>
          </w:p>
        </w:tc>
        <w:tc>
          <w:tcPr>
            <w:tcW w:w="686" w:type="dxa"/>
            <w:shd w:val="clear" w:color="auto" w:fill="F2F2F2" w:themeFill="background1" w:themeFillShade="F2"/>
          </w:tcPr>
          <w:p w14:paraId="3B64501A" w14:textId="1BE22FD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261C001" w14:textId="77777777" w:rsidR="00F013FC" w:rsidRDefault="00F013FC" w:rsidP="00F013FC">
            <w:pPr>
              <w:jc w:val="center"/>
              <w:rPr>
                <w:lang w:eastAsia="en-CA"/>
              </w:rPr>
            </w:pPr>
          </w:p>
        </w:tc>
        <w:tc>
          <w:tcPr>
            <w:tcW w:w="1101" w:type="dxa"/>
            <w:shd w:val="clear" w:color="auto" w:fill="F2F2F2" w:themeFill="background1" w:themeFillShade="F2"/>
          </w:tcPr>
          <w:p w14:paraId="4B0F8F93" w14:textId="77777777" w:rsidR="00F013FC" w:rsidRDefault="00F013FC" w:rsidP="00F013FC">
            <w:pPr>
              <w:jc w:val="center"/>
              <w:rPr>
                <w:lang w:eastAsia="en-CA"/>
              </w:rPr>
            </w:pPr>
          </w:p>
        </w:tc>
        <w:tc>
          <w:tcPr>
            <w:tcW w:w="850" w:type="dxa"/>
            <w:shd w:val="clear" w:color="auto" w:fill="F2F2F2" w:themeFill="background1" w:themeFillShade="F2"/>
            <w:vAlign w:val="center"/>
          </w:tcPr>
          <w:p w14:paraId="2F03D07F" w14:textId="77777777" w:rsidR="00F013FC" w:rsidRDefault="00F013FC" w:rsidP="00F013FC">
            <w:pPr>
              <w:jc w:val="center"/>
              <w:rPr>
                <w:lang w:eastAsia="en-CA"/>
              </w:rPr>
            </w:pPr>
          </w:p>
        </w:tc>
        <w:tc>
          <w:tcPr>
            <w:tcW w:w="448" w:type="dxa"/>
            <w:shd w:val="clear" w:color="auto" w:fill="F2F2F2" w:themeFill="background1" w:themeFillShade="F2"/>
          </w:tcPr>
          <w:p w14:paraId="406266A9" w14:textId="0A0A1FA8" w:rsidR="00F013FC" w:rsidRDefault="00000000" w:rsidP="00F013FC">
            <w:pPr>
              <w:jc w:val="center"/>
              <w:rPr>
                <w:lang w:eastAsia="en-CA"/>
              </w:rPr>
            </w:pPr>
            <w:sdt>
              <w:sdtPr>
                <w:rPr>
                  <w:lang w:eastAsia="en-CA"/>
                </w:rPr>
                <w:id w:val="43107078"/>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1A094906" w14:textId="77777777" w:rsidR="00F013FC" w:rsidRDefault="00F013FC" w:rsidP="00F013FC">
            <w:pPr>
              <w:jc w:val="center"/>
              <w:rPr>
                <w:lang w:eastAsia="en-CA"/>
              </w:rPr>
            </w:pPr>
          </w:p>
        </w:tc>
        <w:tc>
          <w:tcPr>
            <w:tcW w:w="448" w:type="dxa"/>
            <w:shd w:val="clear" w:color="auto" w:fill="F2F2F2" w:themeFill="background1" w:themeFillShade="F2"/>
          </w:tcPr>
          <w:p w14:paraId="714326AC" w14:textId="14133A5E" w:rsidR="00F013FC" w:rsidRDefault="00000000" w:rsidP="00F013FC">
            <w:pPr>
              <w:jc w:val="center"/>
              <w:rPr>
                <w:lang w:eastAsia="en-CA"/>
              </w:rPr>
            </w:pPr>
            <w:sdt>
              <w:sdtPr>
                <w:rPr>
                  <w:lang w:eastAsia="en-CA"/>
                </w:rPr>
                <w:id w:val="-2112889991"/>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382F76DE" w14:textId="77D9D987" w:rsidR="00F013FC" w:rsidRDefault="00000000" w:rsidP="00F013FC">
            <w:pPr>
              <w:jc w:val="center"/>
              <w:rPr>
                <w:lang w:eastAsia="en-CA"/>
              </w:rPr>
            </w:pPr>
            <w:sdt>
              <w:sdtPr>
                <w:rPr>
                  <w:lang w:eastAsia="en-CA"/>
                </w:rPr>
                <w:id w:val="341448890"/>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0FEFE929" w14:textId="14538E1B" w:rsidR="00F013FC" w:rsidRDefault="00000000" w:rsidP="00F013FC">
            <w:pPr>
              <w:jc w:val="center"/>
              <w:rPr>
                <w:lang w:eastAsia="en-CA"/>
              </w:rPr>
            </w:pPr>
            <w:sdt>
              <w:sdtPr>
                <w:rPr>
                  <w:lang w:eastAsia="en-CA"/>
                </w:rPr>
                <w:id w:val="2046567603"/>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01D07A74" w14:textId="77777777" w:rsidR="00F013FC" w:rsidRDefault="00F013FC" w:rsidP="00F013FC">
            <w:pPr>
              <w:jc w:val="center"/>
              <w:rPr>
                <w:lang w:eastAsia="en-CA"/>
              </w:rPr>
            </w:pPr>
          </w:p>
        </w:tc>
        <w:tc>
          <w:tcPr>
            <w:tcW w:w="3288" w:type="dxa"/>
            <w:shd w:val="clear" w:color="auto" w:fill="F2F2F2" w:themeFill="background1" w:themeFillShade="F2"/>
          </w:tcPr>
          <w:p w14:paraId="35F65C3A" w14:textId="77777777" w:rsidR="00F013FC" w:rsidRDefault="00F013FC" w:rsidP="00F013FC">
            <w:pPr>
              <w:rPr>
                <w:lang w:eastAsia="en-CA"/>
              </w:rPr>
            </w:pPr>
          </w:p>
        </w:tc>
      </w:tr>
      <w:tr w:rsidR="00F013FC" w14:paraId="4649BD31" w14:textId="77777777" w:rsidTr="00DD2645">
        <w:tc>
          <w:tcPr>
            <w:tcW w:w="3060" w:type="dxa"/>
            <w:shd w:val="clear" w:color="auto" w:fill="F2F2F2" w:themeFill="background1" w:themeFillShade="F2"/>
          </w:tcPr>
          <w:p w14:paraId="09DEC58E" w14:textId="7E27FFC2" w:rsidR="00F013FC" w:rsidRDefault="00F013FC" w:rsidP="00F013FC">
            <w:pPr>
              <w:rPr>
                <w:lang w:eastAsia="en-CA"/>
              </w:rPr>
            </w:pPr>
            <w:r w:rsidRPr="00E75D62">
              <w:t xml:space="preserve">CORR OUTSIDE CRU 133 </w:t>
            </w:r>
            <w:r w:rsidRPr="00E75D62">
              <w:rPr>
                <w:rFonts w:ascii="Cambria Math" w:hAnsi="Cambria Math" w:cs="Cambria Math"/>
              </w:rPr>
              <w:t>‐</w:t>
            </w:r>
            <w:r w:rsidRPr="00E75D62">
              <w:t>vacant HORN/STROBE - HORN TEST</w:t>
            </w:r>
          </w:p>
        </w:tc>
        <w:tc>
          <w:tcPr>
            <w:tcW w:w="907" w:type="dxa"/>
            <w:shd w:val="clear" w:color="auto" w:fill="F2F2F2" w:themeFill="background1" w:themeFillShade="F2"/>
            <w:vAlign w:val="center"/>
          </w:tcPr>
          <w:p w14:paraId="424D8B2A" w14:textId="77777777" w:rsidR="00F013FC" w:rsidRDefault="00F013FC" w:rsidP="00F013FC">
            <w:pPr>
              <w:rPr>
                <w:lang w:eastAsia="en-CA"/>
              </w:rPr>
            </w:pPr>
          </w:p>
        </w:tc>
        <w:tc>
          <w:tcPr>
            <w:tcW w:w="686" w:type="dxa"/>
            <w:shd w:val="clear" w:color="auto" w:fill="F2F2F2" w:themeFill="background1" w:themeFillShade="F2"/>
          </w:tcPr>
          <w:p w14:paraId="33E0950A" w14:textId="4F532D11"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9C25EC0" w14:textId="77777777" w:rsidR="00F013FC" w:rsidRDefault="00F013FC" w:rsidP="00F013FC">
            <w:pPr>
              <w:jc w:val="center"/>
              <w:rPr>
                <w:lang w:eastAsia="en-CA"/>
              </w:rPr>
            </w:pPr>
          </w:p>
        </w:tc>
        <w:tc>
          <w:tcPr>
            <w:tcW w:w="1101" w:type="dxa"/>
            <w:shd w:val="clear" w:color="auto" w:fill="F2F2F2" w:themeFill="background1" w:themeFillShade="F2"/>
          </w:tcPr>
          <w:p w14:paraId="40B9B57B" w14:textId="77777777" w:rsidR="00F013FC" w:rsidRDefault="00F013FC" w:rsidP="00F013FC">
            <w:pPr>
              <w:jc w:val="center"/>
              <w:rPr>
                <w:lang w:eastAsia="en-CA"/>
              </w:rPr>
            </w:pPr>
          </w:p>
        </w:tc>
        <w:tc>
          <w:tcPr>
            <w:tcW w:w="850" w:type="dxa"/>
            <w:shd w:val="clear" w:color="auto" w:fill="F2F2F2" w:themeFill="background1" w:themeFillShade="F2"/>
            <w:vAlign w:val="center"/>
          </w:tcPr>
          <w:p w14:paraId="2F73FF55" w14:textId="77777777" w:rsidR="00F013FC" w:rsidRDefault="00F013FC" w:rsidP="00F013FC">
            <w:pPr>
              <w:jc w:val="center"/>
              <w:rPr>
                <w:lang w:eastAsia="en-CA"/>
              </w:rPr>
            </w:pPr>
          </w:p>
        </w:tc>
        <w:tc>
          <w:tcPr>
            <w:tcW w:w="448" w:type="dxa"/>
            <w:shd w:val="clear" w:color="auto" w:fill="F2F2F2" w:themeFill="background1" w:themeFillShade="F2"/>
          </w:tcPr>
          <w:p w14:paraId="10173CF1" w14:textId="08579B15" w:rsidR="00F013FC" w:rsidRDefault="00000000" w:rsidP="00F013FC">
            <w:pPr>
              <w:jc w:val="center"/>
              <w:rPr>
                <w:lang w:eastAsia="en-CA"/>
              </w:rPr>
            </w:pPr>
            <w:sdt>
              <w:sdtPr>
                <w:rPr>
                  <w:lang w:eastAsia="en-CA"/>
                </w:rPr>
                <w:id w:val="-2099696675"/>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6689B3F4" w14:textId="77777777" w:rsidR="00F013FC" w:rsidRDefault="00F013FC" w:rsidP="00F013FC">
            <w:pPr>
              <w:jc w:val="center"/>
              <w:rPr>
                <w:lang w:eastAsia="en-CA"/>
              </w:rPr>
            </w:pPr>
          </w:p>
        </w:tc>
        <w:tc>
          <w:tcPr>
            <w:tcW w:w="448" w:type="dxa"/>
            <w:shd w:val="clear" w:color="auto" w:fill="F2F2F2" w:themeFill="background1" w:themeFillShade="F2"/>
          </w:tcPr>
          <w:p w14:paraId="4BC97FA4" w14:textId="75BA7846" w:rsidR="00F013FC" w:rsidRDefault="00000000" w:rsidP="00F013FC">
            <w:pPr>
              <w:jc w:val="center"/>
              <w:rPr>
                <w:lang w:eastAsia="en-CA"/>
              </w:rPr>
            </w:pPr>
            <w:sdt>
              <w:sdtPr>
                <w:rPr>
                  <w:lang w:eastAsia="en-CA"/>
                </w:rPr>
                <w:id w:val="-2124066853"/>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0C3294EB" w14:textId="68D035F0" w:rsidR="00F013FC" w:rsidRDefault="00000000" w:rsidP="00F013FC">
            <w:pPr>
              <w:jc w:val="center"/>
              <w:rPr>
                <w:lang w:eastAsia="en-CA"/>
              </w:rPr>
            </w:pPr>
            <w:sdt>
              <w:sdtPr>
                <w:rPr>
                  <w:lang w:eastAsia="en-CA"/>
                </w:rPr>
                <w:id w:val="-151685581"/>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0B87A2C9" w14:textId="32E140A8" w:rsidR="00F013FC" w:rsidRDefault="00000000" w:rsidP="00F013FC">
            <w:pPr>
              <w:jc w:val="center"/>
              <w:rPr>
                <w:lang w:eastAsia="en-CA"/>
              </w:rPr>
            </w:pPr>
            <w:sdt>
              <w:sdtPr>
                <w:rPr>
                  <w:lang w:eastAsia="en-CA"/>
                </w:rPr>
                <w:id w:val="-922942113"/>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6D7CC153" w14:textId="77777777" w:rsidR="00F013FC" w:rsidRDefault="00F013FC" w:rsidP="00F013FC">
            <w:pPr>
              <w:jc w:val="center"/>
              <w:rPr>
                <w:lang w:eastAsia="en-CA"/>
              </w:rPr>
            </w:pPr>
          </w:p>
        </w:tc>
        <w:tc>
          <w:tcPr>
            <w:tcW w:w="3288" w:type="dxa"/>
            <w:shd w:val="clear" w:color="auto" w:fill="F2F2F2" w:themeFill="background1" w:themeFillShade="F2"/>
          </w:tcPr>
          <w:p w14:paraId="661171DB" w14:textId="77777777" w:rsidR="00F013FC" w:rsidRDefault="00F013FC" w:rsidP="00F013FC">
            <w:pPr>
              <w:rPr>
                <w:lang w:eastAsia="en-CA"/>
              </w:rPr>
            </w:pPr>
          </w:p>
        </w:tc>
      </w:tr>
      <w:tr w:rsidR="00F013FC" w14:paraId="5648815C" w14:textId="77777777" w:rsidTr="00DD2645">
        <w:tc>
          <w:tcPr>
            <w:tcW w:w="3060" w:type="dxa"/>
            <w:shd w:val="clear" w:color="auto" w:fill="F2F2F2" w:themeFill="background1" w:themeFillShade="F2"/>
          </w:tcPr>
          <w:p w14:paraId="15EBEA74" w14:textId="0C362EF1" w:rsidR="00F013FC" w:rsidRDefault="00F013FC" w:rsidP="00F013FC">
            <w:pPr>
              <w:rPr>
                <w:lang w:eastAsia="en-CA"/>
              </w:rPr>
            </w:pPr>
            <w:r w:rsidRPr="00E75D62">
              <w:t xml:space="preserve">CORR OUTSIDE CRU 133 </w:t>
            </w:r>
            <w:r w:rsidRPr="00E75D62">
              <w:rPr>
                <w:rFonts w:ascii="Cambria Math" w:hAnsi="Cambria Math" w:cs="Cambria Math"/>
              </w:rPr>
              <w:t>‐</w:t>
            </w:r>
            <w:r w:rsidRPr="00E75D62">
              <w:t>vacant HORN/STROBE - STROBE TEST</w:t>
            </w:r>
          </w:p>
        </w:tc>
        <w:tc>
          <w:tcPr>
            <w:tcW w:w="907" w:type="dxa"/>
            <w:shd w:val="clear" w:color="auto" w:fill="F2F2F2" w:themeFill="background1" w:themeFillShade="F2"/>
            <w:vAlign w:val="center"/>
          </w:tcPr>
          <w:p w14:paraId="168E1BF7" w14:textId="77777777" w:rsidR="00F013FC" w:rsidRDefault="00F013FC" w:rsidP="00F013FC">
            <w:pPr>
              <w:rPr>
                <w:lang w:eastAsia="en-CA"/>
              </w:rPr>
            </w:pPr>
          </w:p>
        </w:tc>
        <w:tc>
          <w:tcPr>
            <w:tcW w:w="686" w:type="dxa"/>
            <w:shd w:val="clear" w:color="auto" w:fill="F2F2F2" w:themeFill="background1" w:themeFillShade="F2"/>
          </w:tcPr>
          <w:p w14:paraId="64D39291" w14:textId="44F4C1B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3AABB97" w14:textId="77777777" w:rsidR="00F013FC" w:rsidRDefault="00F013FC" w:rsidP="00F013FC">
            <w:pPr>
              <w:jc w:val="center"/>
              <w:rPr>
                <w:lang w:eastAsia="en-CA"/>
              </w:rPr>
            </w:pPr>
          </w:p>
        </w:tc>
        <w:tc>
          <w:tcPr>
            <w:tcW w:w="1101" w:type="dxa"/>
            <w:shd w:val="clear" w:color="auto" w:fill="F2F2F2" w:themeFill="background1" w:themeFillShade="F2"/>
          </w:tcPr>
          <w:p w14:paraId="67EB4D72" w14:textId="77777777" w:rsidR="00F013FC" w:rsidRDefault="00F013FC" w:rsidP="00F013FC">
            <w:pPr>
              <w:jc w:val="center"/>
              <w:rPr>
                <w:lang w:eastAsia="en-CA"/>
              </w:rPr>
            </w:pPr>
          </w:p>
        </w:tc>
        <w:tc>
          <w:tcPr>
            <w:tcW w:w="850" w:type="dxa"/>
            <w:shd w:val="clear" w:color="auto" w:fill="F2F2F2" w:themeFill="background1" w:themeFillShade="F2"/>
            <w:vAlign w:val="center"/>
          </w:tcPr>
          <w:p w14:paraId="4906F417" w14:textId="77777777" w:rsidR="00F013FC" w:rsidRDefault="00F013FC" w:rsidP="00F013FC">
            <w:pPr>
              <w:jc w:val="center"/>
              <w:rPr>
                <w:lang w:eastAsia="en-CA"/>
              </w:rPr>
            </w:pPr>
          </w:p>
        </w:tc>
        <w:tc>
          <w:tcPr>
            <w:tcW w:w="448" w:type="dxa"/>
            <w:shd w:val="clear" w:color="auto" w:fill="F2F2F2" w:themeFill="background1" w:themeFillShade="F2"/>
          </w:tcPr>
          <w:p w14:paraId="2ACF02DA" w14:textId="634A4BA8" w:rsidR="00F013FC" w:rsidRDefault="00000000" w:rsidP="00F013FC">
            <w:pPr>
              <w:jc w:val="center"/>
              <w:rPr>
                <w:lang w:eastAsia="en-CA"/>
              </w:rPr>
            </w:pPr>
            <w:sdt>
              <w:sdtPr>
                <w:rPr>
                  <w:lang w:eastAsia="en-CA"/>
                </w:rPr>
                <w:id w:val="1204442539"/>
                <w14:checkbox>
                  <w14:checked w14:val="1"/>
                  <w14:checkedState w14:val="0050" w14:font="Wingdings 2"/>
                  <w14:uncheckedState w14:val="0020" w14:font="Wingdings 2"/>
                </w14:checkbox>
              </w:sdtPr>
              <w:sdtContent>
                <w:r w:rsidR="00F013FC" w:rsidRPr="00B87316">
                  <w:rPr>
                    <w:lang w:eastAsia="en-CA"/>
                  </w:rPr>
                  <w:sym w:font="Wingdings 2" w:char="F050"/>
                </w:r>
              </w:sdtContent>
            </w:sdt>
          </w:p>
        </w:tc>
        <w:tc>
          <w:tcPr>
            <w:tcW w:w="1101" w:type="dxa"/>
            <w:shd w:val="clear" w:color="auto" w:fill="F2F2F2" w:themeFill="background1" w:themeFillShade="F2"/>
            <w:vAlign w:val="center"/>
          </w:tcPr>
          <w:p w14:paraId="62AD3FA2" w14:textId="77777777" w:rsidR="00F013FC" w:rsidRDefault="00F013FC" w:rsidP="00F013FC">
            <w:pPr>
              <w:jc w:val="center"/>
              <w:rPr>
                <w:lang w:eastAsia="en-CA"/>
              </w:rPr>
            </w:pPr>
          </w:p>
        </w:tc>
        <w:tc>
          <w:tcPr>
            <w:tcW w:w="448" w:type="dxa"/>
            <w:shd w:val="clear" w:color="auto" w:fill="F2F2F2" w:themeFill="background1" w:themeFillShade="F2"/>
          </w:tcPr>
          <w:p w14:paraId="2B6F0CE9" w14:textId="7A3C53AB" w:rsidR="00F013FC" w:rsidRDefault="00000000" w:rsidP="00F013FC">
            <w:pPr>
              <w:jc w:val="center"/>
              <w:rPr>
                <w:lang w:eastAsia="en-CA"/>
              </w:rPr>
            </w:pPr>
            <w:sdt>
              <w:sdtPr>
                <w:rPr>
                  <w:lang w:eastAsia="en-CA"/>
                </w:rPr>
                <w:id w:val="457843589"/>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48" w:type="dxa"/>
            <w:shd w:val="clear" w:color="auto" w:fill="F2F2F2" w:themeFill="background1" w:themeFillShade="F2"/>
          </w:tcPr>
          <w:p w14:paraId="5E4EFF10" w14:textId="6F91D976" w:rsidR="00F013FC" w:rsidRDefault="00000000" w:rsidP="00F013FC">
            <w:pPr>
              <w:jc w:val="center"/>
              <w:rPr>
                <w:lang w:eastAsia="en-CA"/>
              </w:rPr>
            </w:pPr>
            <w:sdt>
              <w:sdtPr>
                <w:rPr>
                  <w:lang w:eastAsia="en-CA"/>
                </w:rPr>
                <w:id w:val="761567494"/>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423" w:type="dxa"/>
            <w:shd w:val="clear" w:color="auto" w:fill="F2F2F2" w:themeFill="background1" w:themeFillShade="F2"/>
          </w:tcPr>
          <w:p w14:paraId="179C0067" w14:textId="3066328D" w:rsidR="00F013FC" w:rsidRDefault="00000000" w:rsidP="00F013FC">
            <w:pPr>
              <w:jc w:val="center"/>
              <w:rPr>
                <w:lang w:eastAsia="en-CA"/>
              </w:rPr>
            </w:pPr>
            <w:sdt>
              <w:sdtPr>
                <w:rPr>
                  <w:lang w:eastAsia="en-CA"/>
                </w:rPr>
                <w:id w:val="217330482"/>
                <w14:checkbox>
                  <w14:checked w14:val="1"/>
                  <w14:checkedState w14:val="0050" w14:font="Wingdings 2"/>
                  <w14:uncheckedState w14:val="0020" w14:font="Wingdings 2"/>
                </w14:checkbox>
              </w:sdtPr>
              <w:sdtContent>
                <w:r w:rsidR="00F013FC" w:rsidRPr="003E7C8C">
                  <w:rPr>
                    <w:lang w:eastAsia="en-CA"/>
                  </w:rPr>
                  <w:sym w:font="Wingdings 2" w:char="F050"/>
                </w:r>
              </w:sdtContent>
            </w:sdt>
          </w:p>
        </w:tc>
        <w:tc>
          <w:tcPr>
            <w:tcW w:w="964" w:type="dxa"/>
            <w:shd w:val="clear" w:color="auto" w:fill="F2F2F2" w:themeFill="background1" w:themeFillShade="F2"/>
            <w:vAlign w:val="center"/>
          </w:tcPr>
          <w:p w14:paraId="56C81EFF" w14:textId="77777777" w:rsidR="00F013FC" w:rsidRDefault="00F013FC" w:rsidP="00F013FC">
            <w:pPr>
              <w:jc w:val="center"/>
              <w:rPr>
                <w:lang w:eastAsia="en-CA"/>
              </w:rPr>
            </w:pPr>
          </w:p>
        </w:tc>
        <w:tc>
          <w:tcPr>
            <w:tcW w:w="3288" w:type="dxa"/>
            <w:shd w:val="clear" w:color="auto" w:fill="F2F2F2" w:themeFill="background1" w:themeFillShade="F2"/>
          </w:tcPr>
          <w:p w14:paraId="565A0396" w14:textId="77777777" w:rsidR="00F013FC" w:rsidRDefault="00F013FC" w:rsidP="00F013FC">
            <w:pPr>
              <w:rPr>
                <w:lang w:eastAsia="en-CA"/>
              </w:rPr>
            </w:pPr>
          </w:p>
        </w:tc>
      </w:tr>
      <w:tr w:rsidR="00F013FC" w14:paraId="45A679CF" w14:textId="77777777" w:rsidTr="00DD2645">
        <w:tc>
          <w:tcPr>
            <w:tcW w:w="3060" w:type="dxa"/>
            <w:shd w:val="clear" w:color="auto" w:fill="F2F2F2" w:themeFill="background1" w:themeFillShade="F2"/>
          </w:tcPr>
          <w:p w14:paraId="36978788" w14:textId="22899224" w:rsidR="00F013FC" w:rsidRDefault="00F013FC" w:rsidP="00F013FC">
            <w:pPr>
              <w:rPr>
                <w:lang w:eastAsia="en-CA"/>
              </w:rPr>
            </w:pPr>
            <w:r w:rsidRPr="00E75D62">
              <w:lastRenderedPageBreak/>
              <w:t xml:space="preserve">CORR OUTSIDE CRU 129 </w:t>
            </w:r>
            <w:r w:rsidRPr="00E75D62">
              <w:rPr>
                <w:rFonts w:ascii="Cambria Math" w:hAnsi="Cambria Math" w:cs="Cambria Math"/>
              </w:rPr>
              <w:t>‐</w:t>
            </w:r>
            <w:proofErr w:type="spellStart"/>
            <w:r w:rsidRPr="00E75D62">
              <w:t>michael</w:t>
            </w:r>
            <w:proofErr w:type="spellEnd"/>
            <w:r w:rsidRPr="00E75D62">
              <w:t xml:space="preserve"> hill HORN/STROBE - HORN TEST</w:t>
            </w:r>
          </w:p>
        </w:tc>
        <w:tc>
          <w:tcPr>
            <w:tcW w:w="907" w:type="dxa"/>
            <w:shd w:val="clear" w:color="auto" w:fill="F2F2F2" w:themeFill="background1" w:themeFillShade="F2"/>
            <w:vAlign w:val="center"/>
          </w:tcPr>
          <w:p w14:paraId="6E372F77" w14:textId="77777777" w:rsidR="00F013FC" w:rsidRDefault="00F013FC" w:rsidP="00F013FC">
            <w:pPr>
              <w:rPr>
                <w:lang w:eastAsia="en-CA"/>
              </w:rPr>
            </w:pPr>
          </w:p>
        </w:tc>
        <w:tc>
          <w:tcPr>
            <w:tcW w:w="686" w:type="dxa"/>
            <w:shd w:val="clear" w:color="auto" w:fill="F2F2F2" w:themeFill="background1" w:themeFillShade="F2"/>
          </w:tcPr>
          <w:p w14:paraId="5624D7DF" w14:textId="7CB8497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E7A78BA" w14:textId="77777777" w:rsidR="00F013FC" w:rsidRDefault="00F013FC" w:rsidP="00F013FC">
            <w:pPr>
              <w:jc w:val="center"/>
              <w:rPr>
                <w:lang w:eastAsia="en-CA"/>
              </w:rPr>
            </w:pPr>
          </w:p>
        </w:tc>
        <w:tc>
          <w:tcPr>
            <w:tcW w:w="1101" w:type="dxa"/>
            <w:shd w:val="clear" w:color="auto" w:fill="F2F2F2" w:themeFill="background1" w:themeFillShade="F2"/>
          </w:tcPr>
          <w:p w14:paraId="1B7654EF" w14:textId="77777777" w:rsidR="00F013FC" w:rsidRDefault="00F013FC" w:rsidP="00F013FC">
            <w:pPr>
              <w:jc w:val="center"/>
              <w:rPr>
                <w:lang w:eastAsia="en-CA"/>
              </w:rPr>
            </w:pPr>
          </w:p>
        </w:tc>
        <w:tc>
          <w:tcPr>
            <w:tcW w:w="850" w:type="dxa"/>
            <w:shd w:val="clear" w:color="auto" w:fill="F2F2F2" w:themeFill="background1" w:themeFillShade="F2"/>
            <w:vAlign w:val="center"/>
          </w:tcPr>
          <w:p w14:paraId="25A514BD" w14:textId="77777777" w:rsidR="00F013FC" w:rsidRDefault="00F013FC" w:rsidP="00F013FC">
            <w:pPr>
              <w:jc w:val="center"/>
              <w:rPr>
                <w:lang w:eastAsia="en-CA"/>
              </w:rPr>
            </w:pPr>
          </w:p>
        </w:tc>
        <w:tc>
          <w:tcPr>
            <w:tcW w:w="448" w:type="dxa"/>
            <w:shd w:val="clear" w:color="auto" w:fill="F2F2F2" w:themeFill="background1" w:themeFillShade="F2"/>
          </w:tcPr>
          <w:p w14:paraId="49196E2D" w14:textId="10FB53C8" w:rsidR="00F013FC" w:rsidRDefault="00000000" w:rsidP="00F013FC">
            <w:pPr>
              <w:jc w:val="center"/>
              <w:rPr>
                <w:lang w:eastAsia="en-CA"/>
              </w:rPr>
            </w:pPr>
            <w:sdt>
              <w:sdtPr>
                <w:rPr>
                  <w:lang w:eastAsia="en-CA"/>
                </w:rPr>
                <w:id w:val="-1766457676"/>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6FA4942E" w14:textId="77777777" w:rsidR="00F013FC" w:rsidRDefault="00F013FC" w:rsidP="00F013FC">
            <w:pPr>
              <w:jc w:val="center"/>
              <w:rPr>
                <w:lang w:eastAsia="en-CA"/>
              </w:rPr>
            </w:pPr>
          </w:p>
        </w:tc>
        <w:tc>
          <w:tcPr>
            <w:tcW w:w="448" w:type="dxa"/>
            <w:shd w:val="clear" w:color="auto" w:fill="F2F2F2" w:themeFill="background1" w:themeFillShade="F2"/>
          </w:tcPr>
          <w:p w14:paraId="17D58EC4" w14:textId="70C84048" w:rsidR="00F013FC" w:rsidRDefault="00000000" w:rsidP="00F013FC">
            <w:pPr>
              <w:jc w:val="center"/>
              <w:rPr>
                <w:lang w:eastAsia="en-CA"/>
              </w:rPr>
            </w:pPr>
            <w:sdt>
              <w:sdtPr>
                <w:rPr>
                  <w:lang w:eastAsia="en-CA"/>
                </w:rPr>
                <w:id w:val="2022125132"/>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76D2B7F6" w14:textId="5BFBB305" w:rsidR="00F013FC" w:rsidRDefault="00000000" w:rsidP="00F013FC">
            <w:pPr>
              <w:jc w:val="center"/>
              <w:rPr>
                <w:lang w:eastAsia="en-CA"/>
              </w:rPr>
            </w:pPr>
            <w:sdt>
              <w:sdtPr>
                <w:rPr>
                  <w:lang w:eastAsia="en-CA"/>
                </w:rPr>
                <w:id w:val="1085961398"/>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0CE85281" w14:textId="33E649C3" w:rsidR="00F013FC" w:rsidRDefault="00000000" w:rsidP="00F013FC">
            <w:pPr>
              <w:jc w:val="center"/>
              <w:rPr>
                <w:lang w:eastAsia="en-CA"/>
              </w:rPr>
            </w:pPr>
            <w:sdt>
              <w:sdtPr>
                <w:rPr>
                  <w:lang w:eastAsia="en-CA"/>
                </w:rPr>
                <w:id w:val="-266165325"/>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47B1D556" w14:textId="77777777" w:rsidR="00F013FC" w:rsidRDefault="00F013FC" w:rsidP="00F013FC">
            <w:pPr>
              <w:jc w:val="center"/>
              <w:rPr>
                <w:lang w:eastAsia="en-CA"/>
              </w:rPr>
            </w:pPr>
          </w:p>
        </w:tc>
        <w:tc>
          <w:tcPr>
            <w:tcW w:w="3288" w:type="dxa"/>
            <w:shd w:val="clear" w:color="auto" w:fill="F2F2F2" w:themeFill="background1" w:themeFillShade="F2"/>
          </w:tcPr>
          <w:p w14:paraId="0C52201C" w14:textId="77777777" w:rsidR="00F013FC" w:rsidRDefault="00F013FC" w:rsidP="00F013FC">
            <w:pPr>
              <w:rPr>
                <w:lang w:eastAsia="en-CA"/>
              </w:rPr>
            </w:pPr>
          </w:p>
        </w:tc>
      </w:tr>
      <w:tr w:rsidR="00F013FC" w14:paraId="0E964726" w14:textId="77777777" w:rsidTr="00DD2645">
        <w:tc>
          <w:tcPr>
            <w:tcW w:w="3060" w:type="dxa"/>
            <w:shd w:val="clear" w:color="auto" w:fill="F2F2F2" w:themeFill="background1" w:themeFillShade="F2"/>
          </w:tcPr>
          <w:p w14:paraId="1E9BD76A" w14:textId="3F5FB8BF" w:rsidR="00F013FC" w:rsidRDefault="00F013FC" w:rsidP="00F013FC">
            <w:pPr>
              <w:rPr>
                <w:lang w:eastAsia="en-CA"/>
              </w:rPr>
            </w:pPr>
            <w:r w:rsidRPr="00E75D62">
              <w:t xml:space="preserve">CORR OUTSIDE CRU 129 </w:t>
            </w:r>
            <w:r w:rsidRPr="00E75D62">
              <w:rPr>
                <w:rFonts w:ascii="Cambria Math" w:hAnsi="Cambria Math" w:cs="Cambria Math"/>
              </w:rPr>
              <w:t>‐</w:t>
            </w:r>
            <w:proofErr w:type="spellStart"/>
            <w:r w:rsidRPr="00E75D62">
              <w:t>michael</w:t>
            </w:r>
            <w:proofErr w:type="spellEnd"/>
            <w:r w:rsidRPr="00E75D62">
              <w:t xml:space="preserve"> hill HORN/STROBE - STROBE TEST</w:t>
            </w:r>
          </w:p>
        </w:tc>
        <w:tc>
          <w:tcPr>
            <w:tcW w:w="907" w:type="dxa"/>
            <w:shd w:val="clear" w:color="auto" w:fill="F2F2F2" w:themeFill="background1" w:themeFillShade="F2"/>
            <w:vAlign w:val="center"/>
          </w:tcPr>
          <w:p w14:paraId="5BA3AF7C" w14:textId="77777777" w:rsidR="00F013FC" w:rsidRDefault="00F013FC" w:rsidP="00F013FC">
            <w:pPr>
              <w:rPr>
                <w:lang w:eastAsia="en-CA"/>
              </w:rPr>
            </w:pPr>
          </w:p>
        </w:tc>
        <w:tc>
          <w:tcPr>
            <w:tcW w:w="686" w:type="dxa"/>
            <w:shd w:val="clear" w:color="auto" w:fill="F2F2F2" w:themeFill="background1" w:themeFillShade="F2"/>
          </w:tcPr>
          <w:p w14:paraId="319007CE" w14:textId="44E75F1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D8848EB" w14:textId="77777777" w:rsidR="00F013FC" w:rsidRDefault="00F013FC" w:rsidP="00F013FC">
            <w:pPr>
              <w:jc w:val="center"/>
              <w:rPr>
                <w:lang w:eastAsia="en-CA"/>
              </w:rPr>
            </w:pPr>
          </w:p>
        </w:tc>
        <w:tc>
          <w:tcPr>
            <w:tcW w:w="1101" w:type="dxa"/>
            <w:shd w:val="clear" w:color="auto" w:fill="F2F2F2" w:themeFill="background1" w:themeFillShade="F2"/>
          </w:tcPr>
          <w:p w14:paraId="70624C77" w14:textId="77777777" w:rsidR="00F013FC" w:rsidRDefault="00F013FC" w:rsidP="00F013FC">
            <w:pPr>
              <w:jc w:val="center"/>
              <w:rPr>
                <w:lang w:eastAsia="en-CA"/>
              </w:rPr>
            </w:pPr>
          </w:p>
        </w:tc>
        <w:tc>
          <w:tcPr>
            <w:tcW w:w="850" w:type="dxa"/>
            <w:shd w:val="clear" w:color="auto" w:fill="F2F2F2" w:themeFill="background1" w:themeFillShade="F2"/>
            <w:vAlign w:val="center"/>
          </w:tcPr>
          <w:p w14:paraId="061C5D0E" w14:textId="77777777" w:rsidR="00F013FC" w:rsidRDefault="00F013FC" w:rsidP="00F013FC">
            <w:pPr>
              <w:jc w:val="center"/>
              <w:rPr>
                <w:lang w:eastAsia="en-CA"/>
              </w:rPr>
            </w:pPr>
          </w:p>
        </w:tc>
        <w:tc>
          <w:tcPr>
            <w:tcW w:w="448" w:type="dxa"/>
            <w:shd w:val="clear" w:color="auto" w:fill="F2F2F2" w:themeFill="background1" w:themeFillShade="F2"/>
          </w:tcPr>
          <w:p w14:paraId="092AA440" w14:textId="517167E3" w:rsidR="00F013FC" w:rsidRDefault="00000000" w:rsidP="00F013FC">
            <w:pPr>
              <w:jc w:val="center"/>
              <w:rPr>
                <w:lang w:eastAsia="en-CA"/>
              </w:rPr>
            </w:pPr>
            <w:sdt>
              <w:sdtPr>
                <w:rPr>
                  <w:lang w:eastAsia="en-CA"/>
                </w:rPr>
                <w:id w:val="697515525"/>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43EBEDA3" w14:textId="77777777" w:rsidR="00F013FC" w:rsidRDefault="00F013FC" w:rsidP="00F013FC">
            <w:pPr>
              <w:jc w:val="center"/>
              <w:rPr>
                <w:lang w:eastAsia="en-CA"/>
              </w:rPr>
            </w:pPr>
          </w:p>
        </w:tc>
        <w:tc>
          <w:tcPr>
            <w:tcW w:w="448" w:type="dxa"/>
            <w:shd w:val="clear" w:color="auto" w:fill="F2F2F2" w:themeFill="background1" w:themeFillShade="F2"/>
          </w:tcPr>
          <w:p w14:paraId="4D085D81" w14:textId="2F12685B" w:rsidR="00F013FC" w:rsidRDefault="00000000" w:rsidP="00F013FC">
            <w:pPr>
              <w:jc w:val="center"/>
              <w:rPr>
                <w:lang w:eastAsia="en-CA"/>
              </w:rPr>
            </w:pPr>
            <w:sdt>
              <w:sdtPr>
                <w:rPr>
                  <w:lang w:eastAsia="en-CA"/>
                </w:rPr>
                <w:id w:val="-1699922188"/>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54F80F27" w14:textId="006C2614" w:rsidR="00F013FC" w:rsidRDefault="00000000" w:rsidP="00F013FC">
            <w:pPr>
              <w:jc w:val="center"/>
              <w:rPr>
                <w:lang w:eastAsia="en-CA"/>
              </w:rPr>
            </w:pPr>
            <w:sdt>
              <w:sdtPr>
                <w:rPr>
                  <w:lang w:eastAsia="en-CA"/>
                </w:rPr>
                <w:id w:val="-1004658407"/>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4B6A3D95" w14:textId="1AFC3093" w:rsidR="00F013FC" w:rsidRDefault="00000000" w:rsidP="00F013FC">
            <w:pPr>
              <w:jc w:val="center"/>
              <w:rPr>
                <w:lang w:eastAsia="en-CA"/>
              </w:rPr>
            </w:pPr>
            <w:sdt>
              <w:sdtPr>
                <w:rPr>
                  <w:lang w:eastAsia="en-CA"/>
                </w:rPr>
                <w:id w:val="1230039057"/>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45C964FB" w14:textId="77777777" w:rsidR="00F013FC" w:rsidRDefault="00F013FC" w:rsidP="00F013FC">
            <w:pPr>
              <w:jc w:val="center"/>
              <w:rPr>
                <w:lang w:eastAsia="en-CA"/>
              </w:rPr>
            </w:pPr>
          </w:p>
        </w:tc>
        <w:tc>
          <w:tcPr>
            <w:tcW w:w="3288" w:type="dxa"/>
            <w:shd w:val="clear" w:color="auto" w:fill="F2F2F2" w:themeFill="background1" w:themeFillShade="F2"/>
          </w:tcPr>
          <w:p w14:paraId="5A33C195" w14:textId="77777777" w:rsidR="00F013FC" w:rsidRDefault="00F013FC" w:rsidP="00F013FC">
            <w:pPr>
              <w:rPr>
                <w:lang w:eastAsia="en-CA"/>
              </w:rPr>
            </w:pPr>
          </w:p>
        </w:tc>
      </w:tr>
      <w:tr w:rsidR="00F013FC" w14:paraId="4320C6A8" w14:textId="77777777" w:rsidTr="00DD2645">
        <w:tc>
          <w:tcPr>
            <w:tcW w:w="3060" w:type="dxa"/>
            <w:shd w:val="clear" w:color="auto" w:fill="F2F2F2" w:themeFill="background1" w:themeFillShade="F2"/>
          </w:tcPr>
          <w:p w14:paraId="3634445D" w14:textId="55EB11F1" w:rsidR="00F013FC" w:rsidRDefault="00F013FC" w:rsidP="00F013FC">
            <w:pPr>
              <w:rPr>
                <w:lang w:eastAsia="en-CA"/>
              </w:rPr>
            </w:pPr>
            <w:r w:rsidRPr="00E75D62">
              <w:t xml:space="preserve">CORR OUTSIDE CRU 128 </w:t>
            </w:r>
            <w:r w:rsidRPr="00E75D62">
              <w:rPr>
                <w:rFonts w:ascii="Cambria Math" w:hAnsi="Cambria Math" w:cs="Cambria Math"/>
              </w:rPr>
              <w:t>‐</w:t>
            </w:r>
            <w:proofErr w:type="spellStart"/>
            <w:r w:rsidRPr="00E75D62">
              <w:t>ricki</w:t>
            </w:r>
            <w:r w:rsidRPr="00E75D62">
              <w:rPr>
                <w:rFonts w:ascii="Aptos" w:hAnsi="Aptos" w:cs="Aptos"/>
              </w:rPr>
              <w:t>’</w:t>
            </w:r>
            <w:r w:rsidRPr="00E75D62">
              <w:t>s</w:t>
            </w:r>
            <w:proofErr w:type="spellEnd"/>
            <w:r w:rsidRPr="00E75D62">
              <w:t xml:space="preserve"> HORN/STROBE - HORN TEST</w:t>
            </w:r>
          </w:p>
        </w:tc>
        <w:tc>
          <w:tcPr>
            <w:tcW w:w="907" w:type="dxa"/>
            <w:shd w:val="clear" w:color="auto" w:fill="F2F2F2" w:themeFill="background1" w:themeFillShade="F2"/>
            <w:vAlign w:val="center"/>
          </w:tcPr>
          <w:p w14:paraId="0E2F692C" w14:textId="77777777" w:rsidR="00F013FC" w:rsidRDefault="00F013FC" w:rsidP="00F013FC">
            <w:pPr>
              <w:rPr>
                <w:lang w:eastAsia="en-CA"/>
              </w:rPr>
            </w:pPr>
          </w:p>
        </w:tc>
        <w:tc>
          <w:tcPr>
            <w:tcW w:w="686" w:type="dxa"/>
            <w:shd w:val="clear" w:color="auto" w:fill="F2F2F2" w:themeFill="background1" w:themeFillShade="F2"/>
          </w:tcPr>
          <w:p w14:paraId="4BE2781A" w14:textId="7B375E0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A266359" w14:textId="77777777" w:rsidR="00F013FC" w:rsidRDefault="00F013FC" w:rsidP="00F013FC">
            <w:pPr>
              <w:jc w:val="center"/>
              <w:rPr>
                <w:lang w:eastAsia="en-CA"/>
              </w:rPr>
            </w:pPr>
          </w:p>
        </w:tc>
        <w:tc>
          <w:tcPr>
            <w:tcW w:w="1101" w:type="dxa"/>
            <w:shd w:val="clear" w:color="auto" w:fill="F2F2F2" w:themeFill="background1" w:themeFillShade="F2"/>
          </w:tcPr>
          <w:p w14:paraId="3DBE285F" w14:textId="77777777" w:rsidR="00F013FC" w:rsidRDefault="00F013FC" w:rsidP="00F013FC">
            <w:pPr>
              <w:jc w:val="center"/>
              <w:rPr>
                <w:lang w:eastAsia="en-CA"/>
              </w:rPr>
            </w:pPr>
          </w:p>
        </w:tc>
        <w:tc>
          <w:tcPr>
            <w:tcW w:w="850" w:type="dxa"/>
            <w:shd w:val="clear" w:color="auto" w:fill="F2F2F2" w:themeFill="background1" w:themeFillShade="F2"/>
            <w:vAlign w:val="center"/>
          </w:tcPr>
          <w:p w14:paraId="431F9296" w14:textId="77777777" w:rsidR="00F013FC" w:rsidRDefault="00F013FC" w:rsidP="00F013FC">
            <w:pPr>
              <w:jc w:val="center"/>
              <w:rPr>
                <w:lang w:eastAsia="en-CA"/>
              </w:rPr>
            </w:pPr>
          </w:p>
        </w:tc>
        <w:tc>
          <w:tcPr>
            <w:tcW w:w="448" w:type="dxa"/>
            <w:shd w:val="clear" w:color="auto" w:fill="F2F2F2" w:themeFill="background1" w:themeFillShade="F2"/>
          </w:tcPr>
          <w:p w14:paraId="2D4768AC" w14:textId="44B3B4A1" w:rsidR="00F013FC" w:rsidRDefault="00000000" w:rsidP="00F013FC">
            <w:pPr>
              <w:jc w:val="center"/>
              <w:rPr>
                <w:lang w:eastAsia="en-CA"/>
              </w:rPr>
            </w:pPr>
            <w:sdt>
              <w:sdtPr>
                <w:rPr>
                  <w:lang w:eastAsia="en-CA"/>
                </w:rPr>
                <w:id w:val="223798874"/>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278762B5" w14:textId="77777777" w:rsidR="00F013FC" w:rsidRDefault="00F013FC" w:rsidP="00F013FC">
            <w:pPr>
              <w:jc w:val="center"/>
              <w:rPr>
                <w:lang w:eastAsia="en-CA"/>
              </w:rPr>
            </w:pPr>
          </w:p>
        </w:tc>
        <w:tc>
          <w:tcPr>
            <w:tcW w:w="448" w:type="dxa"/>
            <w:shd w:val="clear" w:color="auto" w:fill="F2F2F2" w:themeFill="background1" w:themeFillShade="F2"/>
          </w:tcPr>
          <w:p w14:paraId="0FE27387" w14:textId="194B394E" w:rsidR="00F013FC" w:rsidRDefault="00000000" w:rsidP="00F013FC">
            <w:pPr>
              <w:jc w:val="center"/>
              <w:rPr>
                <w:lang w:eastAsia="en-CA"/>
              </w:rPr>
            </w:pPr>
            <w:sdt>
              <w:sdtPr>
                <w:rPr>
                  <w:lang w:eastAsia="en-CA"/>
                </w:rPr>
                <w:id w:val="-529331490"/>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7D76B73D" w14:textId="1767A0E2" w:rsidR="00F013FC" w:rsidRDefault="00000000" w:rsidP="00F013FC">
            <w:pPr>
              <w:jc w:val="center"/>
              <w:rPr>
                <w:lang w:eastAsia="en-CA"/>
              </w:rPr>
            </w:pPr>
            <w:sdt>
              <w:sdtPr>
                <w:rPr>
                  <w:lang w:eastAsia="en-CA"/>
                </w:rPr>
                <w:id w:val="-1610966969"/>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4E609E03" w14:textId="132F79AD" w:rsidR="00F013FC" w:rsidRDefault="00000000" w:rsidP="00F013FC">
            <w:pPr>
              <w:jc w:val="center"/>
              <w:rPr>
                <w:lang w:eastAsia="en-CA"/>
              </w:rPr>
            </w:pPr>
            <w:sdt>
              <w:sdtPr>
                <w:rPr>
                  <w:lang w:eastAsia="en-CA"/>
                </w:rPr>
                <w:id w:val="-1346395008"/>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6B9AC6DC" w14:textId="77777777" w:rsidR="00F013FC" w:rsidRDefault="00F013FC" w:rsidP="00F013FC">
            <w:pPr>
              <w:jc w:val="center"/>
              <w:rPr>
                <w:lang w:eastAsia="en-CA"/>
              </w:rPr>
            </w:pPr>
          </w:p>
        </w:tc>
        <w:tc>
          <w:tcPr>
            <w:tcW w:w="3288" w:type="dxa"/>
            <w:shd w:val="clear" w:color="auto" w:fill="F2F2F2" w:themeFill="background1" w:themeFillShade="F2"/>
          </w:tcPr>
          <w:p w14:paraId="2BCBC3BC" w14:textId="77777777" w:rsidR="00F013FC" w:rsidRDefault="00F013FC" w:rsidP="00F013FC">
            <w:pPr>
              <w:rPr>
                <w:lang w:eastAsia="en-CA"/>
              </w:rPr>
            </w:pPr>
          </w:p>
        </w:tc>
      </w:tr>
      <w:tr w:rsidR="00F013FC" w14:paraId="3980BEDE" w14:textId="77777777" w:rsidTr="00DD2645">
        <w:tc>
          <w:tcPr>
            <w:tcW w:w="3060" w:type="dxa"/>
            <w:shd w:val="clear" w:color="auto" w:fill="F2F2F2" w:themeFill="background1" w:themeFillShade="F2"/>
          </w:tcPr>
          <w:p w14:paraId="5B72002F" w14:textId="6F9BCE49" w:rsidR="00F013FC" w:rsidRDefault="00F013FC" w:rsidP="00F013FC">
            <w:pPr>
              <w:rPr>
                <w:lang w:eastAsia="en-CA"/>
              </w:rPr>
            </w:pPr>
            <w:r w:rsidRPr="00E75D62">
              <w:t xml:space="preserve">CORR OUTSIDE CRU 128 </w:t>
            </w:r>
            <w:r w:rsidRPr="00E75D62">
              <w:rPr>
                <w:rFonts w:ascii="Cambria Math" w:hAnsi="Cambria Math" w:cs="Cambria Math"/>
              </w:rPr>
              <w:t>‐</w:t>
            </w:r>
            <w:proofErr w:type="spellStart"/>
            <w:r w:rsidRPr="00E75D62">
              <w:t>ricki</w:t>
            </w:r>
            <w:r w:rsidRPr="00E75D62">
              <w:rPr>
                <w:rFonts w:ascii="Aptos" w:hAnsi="Aptos" w:cs="Aptos"/>
              </w:rPr>
              <w:t>’</w:t>
            </w:r>
            <w:r w:rsidRPr="00E75D62">
              <w:t>s</w:t>
            </w:r>
            <w:proofErr w:type="spellEnd"/>
            <w:r w:rsidRPr="00E75D62">
              <w:t xml:space="preserve"> HORN/STROBE - STROBE TEST</w:t>
            </w:r>
          </w:p>
        </w:tc>
        <w:tc>
          <w:tcPr>
            <w:tcW w:w="907" w:type="dxa"/>
            <w:shd w:val="clear" w:color="auto" w:fill="F2F2F2" w:themeFill="background1" w:themeFillShade="F2"/>
            <w:vAlign w:val="center"/>
          </w:tcPr>
          <w:p w14:paraId="3F7DED28" w14:textId="77777777" w:rsidR="00F013FC" w:rsidRDefault="00F013FC" w:rsidP="00F013FC">
            <w:pPr>
              <w:rPr>
                <w:lang w:eastAsia="en-CA"/>
              </w:rPr>
            </w:pPr>
          </w:p>
        </w:tc>
        <w:tc>
          <w:tcPr>
            <w:tcW w:w="686" w:type="dxa"/>
            <w:shd w:val="clear" w:color="auto" w:fill="F2F2F2" w:themeFill="background1" w:themeFillShade="F2"/>
          </w:tcPr>
          <w:p w14:paraId="5CFFE874" w14:textId="1620061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0858A92" w14:textId="77777777" w:rsidR="00F013FC" w:rsidRDefault="00F013FC" w:rsidP="00F013FC">
            <w:pPr>
              <w:jc w:val="center"/>
              <w:rPr>
                <w:lang w:eastAsia="en-CA"/>
              </w:rPr>
            </w:pPr>
          </w:p>
        </w:tc>
        <w:tc>
          <w:tcPr>
            <w:tcW w:w="1101" w:type="dxa"/>
            <w:shd w:val="clear" w:color="auto" w:fill="F2F2F2" w:themeFill="background1" w:themeFillShade="F2"/>
          </w:tcPr>
          <w:p w14:paraId="7E21FA79" w14:textId="77777777" w:rsidR="00F013FC" w:rsidRDefault="00F013FC" w:rsidP="00F013FC">
            <w:pPr>
              <w:jc w:val="center"/>
              <w:rPr>
                <w:lang w:eastAsia="en-CA"/>
              </w:rPr>
            </w:pPr>
          </w:p>
        </w:tc>
        <w:tc>
          <w:tcPr>
            <w:tcW w:w="850" w:type="dxa"/>
            <w:shd w:val="clear" w:color="auto" w:fill="F2F2F2" w:themeFill="background1" w:themeFillShade="F2"/>
            <w:vAlign w:val="center"/>
          </w:tcPr>
          <w:p w14:paraId="7892E253" w14:textId="77777777" w:rsidR="00F013FC" w:rsidRDefault="00F013FC" w:rsidP="00F013FC">
            <w:pPr>
              <w:jc w:val="center"/>
              <w:rPr>
                <w:lang w:eastAsia="en-CA"/>
              </w:rPr>
            </w:pPr>
          </w:p>
        </w:tc>
        <w:tc>
          <w:tcPr>
            <w:tcW w:w="448" w:type="dxa"/>
            <w:shd w:val="clear" w:color="auto" w:fill="F2F2F2" w:themeFill="background1" w:themeFillShade="F2"/>
          </w:tcPr>
          <w:p w14:paraId="3601796C" w14:textId="36943123" w:rsidR="00F013FC" w:rsidRDefault="00000000" w:rsidP="00F013FC">
            <w:pPr>
              <w:jc w:val="center"/>
              <w:rPr>
                <w:lang w:eastAsia="en-CA"/>
              </w:rPr>
            </w:pPr>
            <w:sdt>
              <w:sdtPr>
                <w:rPr>
                  <w:lang w:eastAsia="en-CA"/>
                </w:rPr>
                <w:id w:val="2051717515"/>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719BF408" w14:textId="77777777" w:rsidR="00F013FC" w:rsidRDefault="00F013FC" w:rsidP="00F013FC">
            <w:pPr>
              <w:jc w:val="center"/>
              <w:rPr>
                <w:lang w:eastAsia="en-CA"/>
              </w:rPr>
            </w:pPr>
          </w:p>
        </w:tc>
        <w:tc>
          <w:tcPr>
            <w:tcW w:w="448" w:type="dxa"/>
            <w:shd w:val="clear" w:color="auto" w:fill="F2F2F2" w:themeFill="background1" w:themeFillShade="F2"/>
          </w:tcPr>
          <w:p w14:paraId="06EDC1E8" w14:textId="5447206E" w:rsidR="00F013FC" w:rsidRDefault="00000000" w:rsidP="00F013FC">
            <w:pPr>
              <w:jc w:val="center"/>
              <w:rPr>
                <w:lang w:eastAsia="en-CA"/>
              </w:rPr>
            </w:pPr>
            <w:sdt>
              <w:sdtPr>
                <w:rPr>
                  <w:lang w:eastAsia="en-CA"/>
                </w:rPr>
                <w:id w:val="-339478107"/>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6A34A371" w14:textId="24E6419D" w:rsidR="00F013FC" w:rsidRDefault="00000000" w:rsidP="00F013FC">
            <w:pPr>
              <w:jc w:val="center"/>
              <w:rPr>
                <w:lang w:eastAsia="en-CA"/>
              </w:rPr>
            </w:pPr>
            <w:sdt>
              <w:sdtPr>
                <w:rPr>
                  <w:lang w:eastAsia="en-CA"/>
                </w:rPr>
                <w:id w:val="-81375460"/>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006F0ECE" w14:textId="79E556A1" w:rsidR="00F013FC" w:rsidRDefault="00000000" w:rsidP="00F013FC">
            <w:pPr>
              <w:jc w:val="center"/>
              <w:rPr>
                <w:lang w:eastAsia="en-CA"/>
              </w:rPr>
            </w:pPr>
            <w:sdt>
              <w:sdtPr>
                <w:rPr>
                  <w:lang w:eastAsia="en-CA"/>
                </w:rPr>
                <w:id w:val="1052194051"/>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3F97A5C4" w14:textId="77777777" w:rsidR="00F013FC" w:rsidRDefault="00F013FC" w:rsidP="00F013FC">
            <w:pPr>
              <w:jc w:val="center"/>
              <w:rPr>
                <w:lang w:eastAsia="en-CA"/>
              </w:rPr>
            </w:pPr>
          </w:p>
        </w:tc>
        <w:tc>
          <w:tcPr>
            <w:tcW w:w="3288" w:type="dxa"/>
            <w:shd w:val="clear" w:color="auto" w:fill="F2F2F2" w:themeFill="background1" w:themeFillShade="F2"/>
          </w:tcPr>
          <w:p w14:paraId="37BF1B22" w14:textId="77777777" w:rsidR="00F013FC" w:rsidRDefault="00F013FC" w:rsidP="00F013FC">
            <w:pPr>
              <w:rPr>
                <w:lang w:eastAsia="en-CA"/>
              </w:rPr>
            </w:pPr>
          </w:p>
        </w:tc>
      </w:tr>
      <w:tr w:rsidR="00F013FC" w14:paraId="0A375FA6" w14:textId="77777777" w:rsidTr="00DD2645">
        <w:tc>
          <w:tcPr>
            <w:tcW w:w="3060" w:type="dxa"/>
            <w:shd w:val="clear" w:color="auto" w:fill="F2F2F2" w:themeFill="background1" w:themeFillShade="F2"/>
          </w:tcPr>
          <w:p w14:paraId="1B272A7C" w14:textId="56424E70" w:rsidR="00F013FC" w:rsidRDefault="00F013FC" w:rsidP="00F013FC">
            <w:pPr>
              <w:rPr>
                <w:lang w:eastAsia="en-CA"/>
              </w:rPr>
            </w:pPr>
            <w:r w:rsidRPr="00E75D62">
              <w:t xml:space="preserve">CORR OUTSIDE CRU 126 </w:t>
            </w:r>
            <w:r w:rsidRPr="00E75D62">
              <w:rPr>
                <w:rFonts w:ascii="Cambria Math" w:hAnsi="Cambria Math" w:cs="Cambria Math"/>
              </w:rPr>
              <w:t>‐</w:t>
            </w:r>
            <w:r w:rsidRPr="00E75D62">
              <w:t>vacant HORN/STROBE - HORN TEST</w:t>
            </w:r>
          </w:p>
        </w:tc>
        <w:tc>
          <w:tcPr>
            <w:tcW w:w="907" w:type="dxa"/>
            <w:shd w:val="clear" w:color="auto" w:fill="F2F2F2" w:themeFill="background1" w:themeFillShade="F2"/>
            <w:vAlign w:val="center"/>
          </w:tcPr>
          <w:p w14:paraId="489596BC" w14:textId="77777777" w:rsidR="00F013FC" w:rsidRDefault="00F013FC" w:rsidP="00F013FC">
            <w:pPr>
              <w:rPr>
                <w:lang w:eastAsia="en-CA"/>
              </w:rPr>
            </w:pPr>
          </w:p>
        </w:tc>
        <w:tc>
          <w:tcPr>
            <w:tcW w:w="686" w:type="dxa"/>
            <w:shd w:val="clear" w:color="auto" w:fill="F2F2F2" w:themeFill="background1" w:themeFillShade="F2"/>
          </w:tcPr>
          <w:p w14:paraId="2DC49346" w14:textId="65978E3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952AA43" w14:textId="77777777" w:rsidR="00F013FC" w:rsidRDefault="00F013FC" w:rsidP="00F013FC">
            <w:pPr>
              <w:jc w:val="center"/>
              <w:rPr>
                <w:lang w:eastAsia="en-CA"/>
              </w:rPr>
            </w:pPr>
          </w:p>
        </w:tc>
        <w:tc>
          <w:tcPr>
            <w:tcW w:w="1101" w:type="dxa"/>
            <w:shd w:val="clear" w:color="auto" w:fill="F2F2F2" w:themeFill="background1" w:themeFillShade="F2"/>
          </w:tcPr>
          <w:p w14:paraId="235AB145" w14:textId="77777777" w:rsidR="00F013FC" w:rsidRDefault="00F013FC" w:rsidP="00F013FC">
            <w:pPr>
              <w:jc w:val="center"/>
              <w:rPr>
                <w:lang w:eastAsia="en-CA"/>
              </w:rPr>
            </w:pPr>
          </w:p>
        </w:tc>
        <w:tc>
          <w:tcPr>
            <w:tcW w:w="850" w:type="dxa"/>
            <w:shd w:val="clear" w:color="auto" w:fill="F2F2F2" w:themeFill="background1" w:themeFillShade="F2"/>
            <w:vAlign w:val="center"/>
          </w:tcPr>
          <w:p w14:paraId="694F713E" w14:textId="77777777" w:rsidR="00F013FC" w:rsidRDefault="00F013FC" w:rsidP="00F013FC">
            <w:pPr>
              <w:jc w:val="center"/>
              <w:rPr>
                <w:lang w:eastAsia="en-CA"/>
              </w:rPr>
            </w:pPr>
          </w:p>
        </w:tc>
        <w:tc>
          <w:tcPr>
            <w:tcW w:w="448" w:type="dxa"/>
            <w:shd w:val="clear" w:color="auto" w:fill="F2F2F2" w:themeFill="background1" w:themeFillShade="F2"/>
          </w:tcPr>
          <w:p w14:paraId="27B834D0" w14:textId="5CF61BF4" w:rsidR="00F013FC" w:rsidRDefault="00000000" w:rsidP="00F013FC">
            <w:pPr>
              <w:jc w:val="center"/>
              <w:rPr>
                <w:lang w:eastAsia="en-CA"/>
              </w:rPr>
            </w:pPr>
            <w:sdt>
              <w:sdtPr>
                <w:rPr>
                  <w:lang w:eastAsia="en-CA"/>
                </w:rPr>
                <w:id w:val="-598023405"/>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60CEC882" w14:textId="77777777" w:rsidR="00F013FC" w:rsidRDefault="00F013FC" w:rsidP="00F013FC">
            <w:pPr>
              <w:jc w:val="center"/>
              <w:rPr>
                <w:lang w:eastAsia="en-CA"/>
              </w:rPr>
            </w:pPr>
          </w:p>
        </w:tc>
        <w:tc>
          <w:tcPr>
            <w:tcW w:w="448" w:type="dxa"/>
            <w:shd w:val="clear" w:color="auto" w:fill="F2F2F2" w:themeFill="background1" w:themeFillShade="F2"/>
          </w:tcPr>
          <w:p w14:paraId="77EEFEDC" w14:textId="5BB2195C" w:rsidR="00F013FC" w:rsidRDefault="00000000" w:rsidP="00F013FC">
            <w:pPr>
              <w:jc w:val="center"/>
              <w:rPr>
                <w:lang w:eastAsia="en-CA"/>
              </w:rPr>
            </w:pPr>
            <w:sdt>
              <w:sdtPr>
                <w:rPr>
                  <w:lang w:eastAsia="en-CA"/>
                </w:rPr>
                <w:id w:val="-1889027199"/>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26B443BF" w14:textId="7C851DC7" w:rsidR="00F013FC" w:rsidRDefault="00000000" w:rsidP="00F013FC">
            <w:pPr>
              <w:jc w:val="center"/>
              <w:rPr>
                <w:lang w:eastAsia="en-CA"/>
              </w:rPr>
            </w:pPr>
            <w:sdt>
              <w:sdtPr>
                <w:rPr>
                  <w:lang w:eastAsia="en-CA"/>
                </w:rPr>
                <w:id w:val="1625267553"/>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6C97B9BF" w14:textId="4BAF549F" w:rsidR="00F013FC" w:rsidRDefault="00000000" w:rsidP="00F013FC">
            <w:pPr>
              <w:jc w:val="center"/>
              <w:rPr>
                <w:lang w:eastAsia="en-CA"/>
              </w:rPr>
            </w:pPr>
            <w:sdt>
              <w:sdtPr>
                <w:rPr>
                  <w:lang w:eastAsia="en-CA"/>
                </w:rPr>
                <w:id w:val="-596554721"/>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13BDB98B" w14:textId="77777777" w:rsidR="00F013FC" w:rsidRDefault="00F013FC" w:rsidP="00F013FC">
            <w:pPr>
              <w:jc w:val="center"/>
              <w:rPr>
                <w:lang w:eastAsia="en-CA"/>
              </w:rPr>
            </w:pPr>
          </w:p>
        </w:tc>
        <w:tc>
          <w:tcPr>
            <w:tcW w:w="3288" w:type="dxa"/>
            <w:shd w:val="clear" w:color="auto" w:fill="F2F2F2" w:themeFill="background1" w:themeFillShade="F2"/>
          </w:tcPr>
          <w:p w14:paraId="7083C55C" w14:textId="77777777" w:rsidR="00F013FC" w:rsidRDefault="00F013FC" w:rsidP="00F013FC">
            <w:pPr>
              <w:rPr>
                <w:lang w:eastAsia="en-CA"/>
              </w:rPr>
            </w:pPr>
          </w:p>
        </w:tc>
      </w:tr>
      <w:tr w:rsidR="00F013FC" w14:paraId="5C58B29B" w14:textId="77777777" w:rsidTr="00DD2645">
        <w:tc>
          <w:tcPr>
            <w:tcW w:w="3060" w:type="dxa"/>
            <w:shd w:val="clear" w:color="auto" w:fill="F2F2F2" w:themeFill="background1" w:themeFillShade="F2"/>
          </w:tcPr>
          <w:p w14:paraId="095D1549" w14:textId="3EB51541" w:rsidR="00F013FC" w:rsidRDefault="00F013FC" w:rsidP="00F013FC">
            <w:pPr>
              <w:rPr>
                <w:lang w:eastAsia="en-CA"/>
              </w:rPr>
            </w:pPr>
            <w:r w:rsidRPr="00E75D62">
              <w:t xml:space="preserve">CORR OUTSIDE CRU 126 </w:t>
            </w:r>
            <w:r w:rsidRPr="00E75D62">
              <w:rPr>
                <w:rFonts w:ascii="Cambria Math" w:hAnsi="Cambria Math" w:cs="Cambria Math"/>
              </w:rPr>
              <w:t>‐</w:t>
            </w:r>
            <w:r w:rsidRPr="00E75D62">
              <w:t>vacant HORN/STROBE - STROBE TEST</w:t>
            </w:r>
          </w:p>
        </w:tc>
        <w:tc>
          <w:tcPr>
            <w:tcW w:w="907" w:type="dxa"/>
            <w:shd w:val="clear" w:color="auto" w:fill="F2F2F2" w:themeFill="background1" w:themeFillShade="F2"/>
            <w:vAlign w:val="center"/>
          </w:tcPr>
          <w:p w14:paraId="53064AEA" w14:textId="77777777" w:rsidR="00F013FC" w:rsidRDefault="00F013FC" w:rsidP="00F013FC">
            <w:pPr>
              <w:rPr>
                <w:lang w:eastAsia="en-CA"/>
              </w:rPr>
            </w:pPr>
          </w:p>
        </w:tc>
        <w:tc>
          <w:tcPr>
            <w:tcW w:w="686" w:type="dxa"/>
            <w:shd w:val="clear" w:color="auto" w:fill="F2F2F2" w:themeFill="background1" w:themeFillShade="F2"/>
          </w:tcPr>
          <w:p w14:paraId="3374D218" w14:textId="0238456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3ACA974" w14:textId="77777777" w:rsidR="00F013FC" w:rsidRDefault="00F013FC" w:rsidP="00F013FC">
            <w:pPr>
              <w:jc w:val="center"/>
              <w:rPr>
                <w:lang w:eastAsia="en-CA"/>
              </w:rPr>
            </w:pPr>
          </w:p>
        </w:tc>
        <w:tc>
          <w:tcPr>
            <w:tcW w:w="1101" w:type="dxa"/>
            <w:shd w:val="clear" w:color="auto" w:fill="F2F2F2" w:themeFill="background1" w:themeFillShade="F2"/>
          </w:tcPr>
          <w:p w14:paraId="31ED8C9A" w14:textId="77777777" w:rsidR="00F013FC" w:rsidRDefault="00F013FC" w:rsidP="00F013FC">
            <w:pPr>
              <w:jc w:val="center"/>
              <w:rPr>
                <w:lang w:eastAsia="en-CA"/>
              </w:rPr>
            </w:pPr>
          </w:p>
        </w:tc>
        <w:tc>
          <w:tcPr>
            <w:tcW w:w="850" w:type="dxa"/>
            <w:shd w:val="clear" w:color="auto" w:fill="F2F2F2" w:themeFill="background1" w:themeFillShade="F2"/>
            <w:vAlign w:val="center"/>
          </w:tcPr>
          <w:p w14:paraId="0137B209" w14:textId="77777777" w:rsidR="00F013FC" w:rsidRDefault="00F013FC" w:rsidP="00F013FC">
            <w:pPr>
              <w:jc w:val="center"/>
              <w:rPr>
                <w:lang w:eastAsia="en-CA"/>
              </w:rPr>
            </w:pPr>
          </w:p>
        </w:tc>
        <w:tc>
          <w:tcPr>
            <w:tcW w:w="448" w:type="dxa"/>
            <w:shd w:val="clear" w:color="auto" w:fill="F2F2F2" w:themeFill="background1" w:themeFillShade="F2"/>
          </w:tcPr>
          <w:p w14:paraId="50B5BEB0" w14:textId="175478B7" w:rsidR="00F013FC" w:rsidRDefault="00000000" w:rsidP="00F013FC">
            <w:pPr>
              <w:jc w:val="center"/>
              <w:rPr>
                <w:lang w:eastAsia="en-CA"/>
              </w:rPr>
            </w:pPr>
            <w:sdt>
              <w:sdtPr>
                <w:rPr>
                  <w:lang w:eastAsia="en-CA"/>
                </w:rPr>
                <w:id w:val="-785034371"/>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67614159" w14:textId="77777777" w:rsidR="00F013FC" w:rsidRDefault="00F013FC" w:rsidP="00F013FC">
            <w:pPr>
              <w:jc w:val="center"/>
              <w:rPr>
                <w:lang w:eastAsia="en-CA"/>
              </w:rPr>
            </w:pPr>
          </w:p>
        </w:tc>
        <w:tc>
          <w:tcPr>
            <w:tcW w:w="448" w:type="dxa"/>
            <w:shd w:val="clear" w:color="auto" w:fill="F2F2F2" w:themeFill="background1" w:themeFillShade="F2"/>
          </w:tcPr>
          <w:p w14:paraId="1914EFB7" w14:textId="1037671A" w:rsidR="00F013FC" w:rsidRDefault="00000000" w:rsidP="00F013FC">
            <w:pPr>
              <w:jc w:val="center"/>
              <w:rPr>
                <w:lang w:eastAsia="en-CA"/>
              </w:rPr>
            </w:pPr>
            <w:sdt>
              <w:sdtPr>
                <w:rPr>
                  <w:lang w:eastAsia="en-CA"/>
                </w:rPr>
                <w:id w:val="-1257891085"/>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533D0709" w14:textId="519155A3" w:rsidR="00F013FC" w:rsidRDefault="00000000" w:rsidP="00F013FC">
            <w:pPr>
              <w:jc w:val="center"/>
              <w:rPr>
                <w:lang w:eastAsia="en-CA"/>
              </w:rPr>
            </w:pPr>
            <w:sdt>
              <w:sdtPr>
                <w:rPr>
                  <w:lang w:eastAsia="en-CA"/>
                </w:rPr>
                <w:id w:val="866648267"/>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6743D004" w14:textId="070754D1" w:rsidR="00F013FC" w:rsidRDefault="00000000" w:rsidP="00F013FC">
            <w:pPr>
              <w:jc w:val="center"/>
              <w:rPr>
                <w:lang w:eastAsia="en-CA"/>
              </w:rPr>
            </w:pPr>
            <w:sdt>
              <w:sdtPr>
                <w:rPr>
                  <w:lang w:eastAsia="en-CA"/>
                </w:rPr>
                <w:id w:val="1084025382"/>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2F900AF0" w14:textId="77777777" w:rsidR="00F013FC" w:rsidRDefault="00F013FC" w:rsidP="00F013FC">
            <w:pPr>
              <w:jc w:val="center"/>
              <w:rPr>
                <w:lang w:eastAsia="en-CA"/>
              </w:rPr>
            </w:pPr>
          </w:p>
        </w:tc>
        <w:tc>
          <w:tcPr>
            <w:tcW w:w="3288" w:type="dxa"/>
            <w:shd w:val="clear" w:color="auto" w:fill="F2F2F2" w:themeFill="background1" w:themeFillShade="F2"/>
          </w:tcPr>
          <w:p w14:paraId="440058BA" w14:textId="77777777" w:rsidR="00F013FC" w:rsidRDefault="00F013FC" w:rsidP="00F013FC">
            <w:pPr>
              <w:rPr>
                <w:lang w:eastAsia="en-CA"/>
              </w:rPr>
            </w:pPr>
          </w:p>
        </w:tc>
      </w:tr>
      <w:tr w:rsidR="00F013FC" w14:paraId="45FC54EA" w14:textId="77777777" w:rsidTr="00DD2645">
        <w:tc>
          <w:tcPr>
            <w:tcW w:w="3060" w:type="dxa"/>
            <w:shd w:val="clear" w:color="auto" w:fill="F2F2F2" w:themeFill="background1" w:themeFillShade="F2"/>
          </w:tcPr>
          <w:p w14:paraId="51C8D8BF" w14:textId="61EA88A6" w:rsidR="00F013FC" w:rsidRDefault="00F013FC" w:rsidP="00F013FC">
            <w:pPr>
              <w:rPr>
                <w:lang w:eastAsia="en-CA"/>
              </w:rPr>
            </w:pPr>
            <w:r w:rsidRPr="00E75D62">
              <w:t>CORR OUTSIDE CRU 124</w:t>
            </w:r>
            <w:r w:rsidRPr="00E75D62">
              <w:rPr>
                <w:rFonts w:ascii="Cambria Math" w:hAnsi="Cambria Math" w:cs="Cambria Math"/>
              </w:rPr>
              <w:t>‐</w:t>
            </w:r>
            <w:r w:rsidRPr="00E75D62">
              <w:t xml:space="preserve"> boathouse HORN/STROBE - HORN TEST</w:t>
            </w:r>
          </w:p>
        </w:tc>
        <w:tc>
          <w:tcPr>
            <w:tcW w:w="907" w:type="dxa"/>
            <w:shd w:val="clear" w:color="auto" w:fill="F2F2F2" w:themeFill="background1" w:themeFillShade="F2"/>
            <w:vAlign w:val="center"/>
          </w:tcPr>
          <w:p w14:paraId="212FFB91" w14:textId="77777777" w:rsidR="00F013FC" w:rsidRDefault="00F013FC" w:rsidP="00F013FC">
            <w:pPr>
              <w:rPr>
                <w:lang w:eastAsia="en-CA"/>
              </w:rPr>
            </w:pPr>
          </w:p>
        </w:tc>
        <w:tc>
          <w:tcPr>
            <w:tcW w:w="686" w:type="dxa"/>
            <w:shd w:val="clear" w:color="auto" w:fill="F2F2F2" w:themeFill="background1" w:themeFillShade="F2"/>
          </w:tcPr>
          <w:p w14:paraId="48D2BDE5" w14:textId="43CB3D5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7CBDA53" w14:textId="77777777" w:rsidR="00F013FC" w:rsidRDefault="00F013FC" w:rsidP="00F013FC">
            <w:pPr>
              <w:jc w:val="center"/>
              <w:rPr>
                <w:lang w:eastAsia="en-CA"/>
              </w:rPr>
            </w:pPr>
          </w:p>
        </w:tc>
        <w:tc>
          <w:tcPr>
            <w:tcW w:w="1101" w:type="dxa"/>
            <w:shd w:val="clear" w:color="auto" w:fill="F2F2F2" w:themeFill="background1" w:themeFillShade="F2"/>
          </w:tcPr>
          <w:p w14:paraId="42837DB7" w14:textId="77777777" w:rsidR="00F013FC" w:rsidRDefault="00F013FC" w:rsidP="00F013FC">
            <w:pPr>
              <w:jc w:val="center"/>
              <w:rPr>
                <w:lang w:eastAsia="en-CA"/>
              </w:rPr>
            </w:pPr>
          </w:p>
        </w:tc>
        <w:tc>
          <w:tcPr>
            <w:tcW w:w="850" w:type="dxa"/>
            <w:shd w:val="clear" w:color="auto" w:fill="F2F2F2" w:themeFill="background1" w:themeFillShade="F2"/>
            <w:vAlign w:val="center"/>
          </w:tcPr>
          <w:p w14:paraId="497AADF8" w14:textId="77777777" w:rsidR="00F013FC" w:rsidRDefault="00F013FC" w:rsidP="00F013FC">
            <w:pPr>
              <w:jc w:val="center"/>
              <w:rPr>
                <w:lang w:eastAsia="en-CA"/>
              </w:rPr>
            </w:pPr>
          </w:p>
        </w:tc>
        <w:tc>
          <w:tcPr>
            <w:tcW w:w="448" w:type="dxa"/>
            <w:shd w:val="clear" w:color="auto" w:fill="F2F2F2" w:themeFill="background1" w:themeFillShade="F2"/>
          </w:tcPr>
          <w:p w14:paraId="0270F0CB" w14:textId="06185072" w:rsidR="00F013FC" w:rsidRDefault="00000000" w:rsidP="00F013FC">
            <w:pPr>
              <w:jc w:val="center"/>
              <w:rPr>
                <w:lang w:eastAsia="en-CA"/>
              </w:rPr>
            </w:pPr>
            <w:sdt>
              <w:sdtPr>
                <w:rPr>
                  <w:lang w:eastAsia="en-CA"/>
                </w:rPr>
                <w:id w:val="1028605522"/>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41D24C3A" w14:textId="77777777" w:rsidR="00F013FC" w:rsidRDefault="00F013FC" w:rsidP="00F013FC">
            <w:pPr>
              <w:jc w:val="center"/>
              <w:rPr>
                <w:lang w:eastAsia="en-CA"/>
              </w:rPr>
            </w:pPr>
          </w:p>
        </w:tc>
        <w:tc>
          <w:tcPr>
            <w:tcW w:w="448" w:type="dxa"/>
            <w:shd w:val="clear" w:color="auto" w:fill="F2F2F2" w:themeFill="background1" w:themeFillShade="F2"/>
          </w:tcPr>
          <w:p w14:paraId="3BC3148E" w14:textId="4FCDC12E" w:rsidR="00F013FC" w:rsidRDefault="00000000" w:rsidP="00F013FC">
            <w:pPr>
              <w:jc w:val="center"/>
              <w:rPr>
                <w:lang w:eastAsia="en-CA"/>
              </w:rPr>
            </w:pPr>
            <w:sdt>
              <w:sdtPr>
                <w:rPr>
                  <w:lang w:eastAsia="en-CA"/>
                </w:rPr>
                <w:id w:val="1895156323"/>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45F86101" w14:textId="3D9143F4" w:rsidR="00F013FC" w:rsidRDefault="00000000" w:rsidP="00F013FC">
            <w:pPr>
              <w:jc w:val="center"/>
              <w:rPr>
                <w:lang w:eastAsia="en-CA"/>
              </w:rPr>
            </w:pPr>
            <w:sdt>
              <w:sdtPr>
                <w:rPr>
                  <w:lang w:eastAsia="en-CA"/>
                </w:rPr>
                <w:id w:val="-1625454087"/>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64AE3FE6" w14:textId="37B0548D" w:rsidR="00F013FC" w:rsidRDefault="00000000" w:rsidP="00F013FC">
            <w:pPr>
              <w:jc w:val="center"/>
              <w:rPr>
                <w:lang w:eastAsia="en-CA"/>
              </w:rPr>
            </w:pPr>
            <w:sdt>
              <w:sdtPr>
                <w:rPr>
                  <w:lang w:eastAsia="en-CA"/>
                </w:rPr>
                <w:id w:val="2124035421"/>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0BD640E9" w14:textId="77777777" w:rsidR="00F013FC" w:rsidRDefault="00F013FC" w:rsidP="00F013FC">
            <w:pPr>
              <w:jc w:val="center"/>
              <w:rPr>
                <w:lang w:eastAsia="en-CA"/>
              </w:rPr>
            </w:pPr>
          </w:p>
        </w:tc>
        <w:tc>
          <w:tcPr>
            <w:tcW w:w="3288" w:type="dxa"/>
            <w:shd w:val="clear" w:color="auto" w:fill="F2F2F2" w:themeFill="background1" w:themeFillShade="F2"/>
          </w:tcPr>
          <w:p w14:paraId="3584E2C4" w14:textId="77777777" w:rsidR="00F013FC" w:rsidRDefault="00F013FC" w:rsidP="00F013FC">
            <w:pPr>
              <w:rPr>
                <w:lang w:eastAsia="en-CA"/>
              </w:rPr>
            </w:pPr>
          </w:p>
        </w:tc>
      </w:tr>
      <w:tr w:rsidR="00F013FC" w14:paraId="3EF48A38" w14:textId="77777777" w:rsidTr="00DD2645">
        <w:tc>
          <w:tcPr>
            <w:tcW w:w="3060" w:type="dxa"/>
            <w:shd w:val="clear" w:color="auto" w:fill="F2F2F2" w:themeFill="background1" w:themeFillShade="F2"/>
          </w:tcPr>
          <w:p w14:paraId="7C527B6E" w14:textId="165C18A7" w:rsidR="00F013FC" w:rsidRDefault="00F013FC" w:rsidP="00F013FC">
            <w:pPr>
              <w:rPr>
                <w:lang w:eastAsia="en-CA"/>
              </w:rPr>
            </w:pPr>
            <w:r w:rsidRPr="00E75D62">
              <w:t>CORR OUTSIDE CRU 124</w:t>
            </w:r>
            <w:r w:rsidRPr="00E75D62">
              <w:rPr>
                <w:rFonts w:ascii="Cambria Math" w:hAnsi="Cambria Math" w:cs="Cambria Math"/>
              </w:rPr>
              <w:t>‐</w:t>
            </w:r>
            <w:r w:rsidRPr="00E75D62">
              <w:t xml:space="preserve"> boathouse HORN/STROBE - STROBE TEST</w:t>
            </w:r>
          </w:p>
        </w:tc>
        <w:tc>
          <w:tcPr>
            <w:tcW w:w="907" w:type="dxa"/>
            <w:shd w:val="clear" w:color="auto" w:fill="F2F2F2" w:themeFill="background1" w:themeFillShade="F2"/>
            <w:vAlign w:val="center"/>
          </w:tcPr>
          <w:p w14:paraId="035636C8" w14:textId="77777777" w:rsidR="00F013FC" w:rsidRDefault="00F013FC" w:rsidP="00F013FC">
            <w:pPr>
              <w:rPr>
                <w:lang w:eastAsia="en-CA"/>
              </w:rPr>
            </w:pPr>
          </w:p>
        </w:tc>
        <w:tc>
          <w:tcPr>
            <w:tcW w:w="686" w:type="dxa"/>
            <w:shd w:val="clear" w:color="auto" w:fill="F2F2F2" w:themeFill="background1" w:themeFillShade="F2"/>
          </w:tcPr>
          <w:p w14:paraId="1D804809" w14:textId="66FCD99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D584FA5" w14:textId="77777777" w:rsidR="00F013FC" w:rsidRDefault="00F013FC" w:rsidP="00F013FC">
            <w:pPr>
              <w:jc w:val="center"/>
              <w:rPr>
                <w:lang w:eastAsia="en-CA"/>
              </w:rPr>
            </w:pPr>
          </w:p>
        </w:tc>
        <w:tc>
          <w:tcPr>
            <w:tcW w:w="1101" w:type="dxa"/>
            <w:shd w:val="clear" w:color="auto" w:fill="F2F2F2" w:themeFill="background1" w:themeFillShade="F2"/>
          </w:tcPr>
          <w:p w14:paraId="1FF446A2" w14:textId="77777777" w:rsidR="00F013FC" w:rsidRDefault="00F013FC" w:rsidP="00F013FC">
            <w:pPr>
              <w:jc w:val="center"/>
              <w:rPr>
                <w:lang w:eastAsia="en-CA"/>
              </w:rPr>
            </w:pPr>
          </w:p>
        </w:tc>
        <w:tc>
          <w:tcPr>
            <w:tcW w:w="850" w:type="dxa"/>
            <w:shd w:val="clear" w:color="auto" w:fill="F2F2F2" w:themeFill="background1" w:themeFillShade="F2"/>
            <w:vAlign w:val="center"/>
          </w:tcPr>
          <w:p w14:paraId="79467895" w14:textId="77777777" w:rsidR="00F013FC" w:rsidRDefault="00F013FC" w:rsidP="00F013FC">
            <w:pPr>
              <w:jc w:val="center"/>
              <w:rPr>
                <w:lang w:eastAsia="en-CA"/>
              </w:rPr>
            </w:pPr>
          </w:p>
        </w:tc>
        <w:tc>
          <w:tcPr>
            <w:tcW w:w="448" w:type="dxa"/>
            <w:shd w:val="clear" w:color="auto" w:fill="F2F2F2" w:themeFill="background1" w:themeFillShade="F2"/>
          </w:tcPr>
          <w:p w14:paraId="1F8CF420" w14:textId="0ADA4EDB" w:rsidR="00F013FC" w:rsidRDefault="00000000" w:rsidP="00F013FC">
            <w:pPr>
              <w:jc w:val="center"/>
              <w:rPr>
                <w:lang w:eastAsia="en-CA"/>
              </w:rPr>
            </w:pPr>
            <w:sdt>
              <w:sdtPr>
                <w:rPr>
                  <w:lang w:eastAsia="en-CA"/>
                </w:rPr>
                <w:id w:val="-609970953"/>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7D7E3D2C" w14:textId="77777777" w:rsidR="00F013FC" w:rsidRDefault="00F013FC" w:rsidP="00F013FC">
            <w:pPr>
              <w:jc w:val="center"/>
              <w:rPr>
                <w:lang w:eastAsia="en-CA"/>
              </w:rPr>
            </w:pPr>
          </w:p>
        </w:tc>
        <w:tc>
          <w:tcPr>
            <w:tcW w:w="448" w:type="dxa"/>
            <w:shd w:val="clear" w:color="auto" w:fill="F2F2F2" w:themeFill="background1" w:themeFillShade="F2"/>
          </w:tcPr>
          <w:p w14:paraId="6EFDC11C" w14:textId="7ACACE89" w:rsidR="00F013FC" w:rsidRDefault="00000000" w:rsidP="00F013FC">
            <w:pPr>
              <w:jc w:val="center"/>
              <w:rPr>
                <w:lang w:eastAsia="en-CA"/>
              </w:rPr>
            </w:pPr>
            <w:sdt>
              <w:sdtPr>
                <w:rPr>
                  <w:lang w:eastAsia="en-CA"/>
                </w:rPr>
                <w:id w:val="1190256474"/>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17E64064" w14:textId="20B55DEE" w:rsidR="00F013FC" w:rsidRDefault="00000000" w:rsidP="00F013FC">
            <w:pPr>
              <w:jc w:val="center"/>
              <w:rPr>
                <w:lang w:eastAsia="en-CA"/>
              </w:rPr>
            </w:pPr>
            <w:sdt>
              <w:sdtPr>
                <w:rPr>
                  <w:lang w:eastAsia="en-CA"/>
                </w:rPr>
                <w:id w:val="298960090"/>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7741017C" w14:textId="4F58D974" w:rsidR="00F013FC" w:rsidRDefault="00000000" w:rsidP="00F013FC">
            <w:pPr>
              <w:jc w:val="center"/>
              <w:rPr>
                <w:lang w:eastAsia="en-CA"/>
              </w:rPr>
            </w:pPr>
            <w:sdt>
              <w:sdtPr>
                <w:rPr>
                  <w:lang w:eastAsia="en-CA"/>
                </w:rPr>
                <w:id w:val="89139826"/>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13E2E4FD" w14:textId="77777777" w:rsidR="00F013FC" w:rsidRDefault="00F013FC" w:rsidP="00F013FC">
            <w:pPr>
              <w:jc w:val="center"/>
              <w:rPr>
                <w:lang w:eastAsia="en-CA"/>
              </w:rPr>
            </w:pPr>
          </w:p>
        </w:tc>
        <w:tc>
          <w:tcPr>
            <w:tcW w:w="3288" w:type="dxa"/>
            <w:shd w:val="clear" w:color="auto" w:fill="F2F2F2" w:themeFill="background1" w:themeFillShade="F2"/>
          </w:tcPr>
          <w:p w14:paraId="027789F7" w14:textId="77777777" w:rsidR="00F013FC" w:rsidRDefault="00F013FC" w:rsidP="00F013FC">
            <w:pPr>
              <w:rPr>
                <w:lang w:eastAsia="en-CA"/>
              </w:rPr>
            </w:pPr>
          </w:p>
        </w:tc>
      </w:tr>
      <w:tr w:rsidR="00F013FC" w14:paraId="75B0A4EA" w14:textId="77777777" w:rsidTr="00DD2645">
        <w:tc>
          <w:tcPr>
            <w:tcW w:w="3060" w:type="dxa"/>
            <w:shd w:val="clear" w:color="auto" w:fill="F2F2F2" w:themeFill="background1" w:themeFillShade="F2"/>
          </w:tcPr>
          <w:p w14:paraId="466756BE" w14:textId="06050022" w:rsidR="00F013FC" w:rsidRDefault="00F013FC" w:rsidP="00F013FC">
            <w:pPr>
              <w:rPr>
                <w:lang w:eastAsia="en-CA"/>
              </w:rPr>
            </w:pPr>
            <w:r w:rsidRPr="00E75D62">
              <w:t>CORR OUTSIDE CRU 215</w:t>
            </w:r>
            <w:r w:rsidRPr="00E75D62">
              <w:rPr>
                <w:rFonts w:ascii="Cambria Math" w:hAnsi="Cambria Math" w:cs="Cambria Math"/>
              </w:rPr>
              <w:t>‐</w:t>
            </w:r>
            <w:r w:rsidRPr="00E75D62">
              <w:t xml:space="preserve"> jenny</w:t>
            </w:r>
            <w:r w:rsidRPr="00E75D62">
              <w:rPr>
                <w:rFonts w:ascii="Aptos" w:hAnsi="Aptos" w:cs="Aptos"/>
              </w:rPr>
              <w:t>’</w:t>
            </w:r>
            <w:r w:rsidRPr="00E75D62">
              <w:t>s HORN/STROBE - HORN TEST</w:t>
            </w:r>
          </w:p>
        </w:tc>
        <w:tc>
          <w:tcPr>
            <w:tcW w:w="907" w:type="dxa"/>
            <w:shd w:val="clear" w:color="auto" w:fill="F2F2F2" w:themeFill="background1" w:themeFillShade="F2"/>
            <w:vAlign w:val="center"/>
          </w:tcPr>
          <w:p w14:paraId="0577A40C" w14:textId="77777777" w:rsidR="00F013FC" w:rsidRDefault="00F013FC" w:rsidP="00F013FC">
            <w:pPr>
              <w:rPr>
                <w:lang w:eastAsia="en-CA"/>
              </w:rPr>
            </w:pPr>
          </w:p>
        </w:tc>
        <w:tc>
          <w:tcPr>
            <w:tcW w:w="686" w:type="dxa"/>
            <w:shd w:val="clear" w:color="auto" w:fill="F2F2F2" w:themeFill="background1" w:themeFillShade="F2"/>
          </w:tcPr>
          <w:p w14:paraId="59DD1ED9" w14:textId="0D3391E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2F55768" w14:textId="77777777" w:rsidR="00F013FC" w:rsidRDefault="00F013FC" w:rsidP="00F013FC">
            <w:pPr>
              <w:jc w:val="center"/>
              <w:rPr>
                <w:lang w:eastAsia="en-CA"/>
              </w:rPr>
            </w:pPr>
          </w:p>
        </w:tc>
        <w:tc>
          <w:tcPr>
            <w:tcW w:w="1101" w:type="dxa"/>
            <w:shd w:val="clear" w:color="auto" w:fill="F2F2F2" w:themeFill="background1" w:themeFillShade="F2"/>
          </w:tcPr>
          <w:p w14:paraId="6926EBD3" w14:textId="77777777" w:rsidR="00F013FC" w:rsidRDefault="00F013FC" w:rsidP="00F013FC">
            <w:pPr>
              <w:jc w:val="center"/>
              <w:rPr>
                <w:lang w:eastAsia="en-CA"/>
              </w:rPr>
            </w:pPr>
          </w:p>
        </w:tc>
        <w:tc>
          <w:tcPr>
            <w:tcW w:w="850" w:type="dxa"/>
            <w:shd w:val="clear" w:color="auto" w:fill="F2F2F2" w:themeFill="background1" w:themeFillShade="F2"/>
            <w:vAlign w:val="center"/>
          </w:tcPr>
          <w:p w14:paraId="1531DC97" w14:textId="77777777" w:rsidR="00F013FC" w:rsidRDefault="00F013FC" w:rsidP="00F013FC">
            <w:pPr>
              <w:jc w:val="center"/>
              <w:rPr>
                <w:lang w:eastAsia="en-CA"/>
              </w:rPr>
            </w:pPr>
          </w:p>
        </w:tc>
        <w:tc>
          <w:tcPr>
            <w:tcW w:w="448" w:type="dxa"/>
            <w:shd w:val="clear" w:color="auto" w:fill="F2F2F2" w:themeFill="background1" w:themeFillShade="F2"/>
          </w:tcPr>
          <w:p w14:paraId="34E845A7" w14:textId="4BEB4DCE" w:rsidR="00F013FC" w:rsidRDefault="00000000" w:rsidP="00F013FC">
            <w:pPr>
              <w:jc w:val="center"/>
              <w:rPr>
                <w:lang w:eastAsia="en-CA"/>
              </w:rPr>
            </w:pPr>
            <w:sdt>
              <w:sdtPr>
                <w:rPr>
                  <w:lang w:eastAsia="en-CA"/>
                </w:rPr>
                <w:id w:val="-400672108"/>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4DC4E55E" w14:textId="77777777" w:rsidR="00F013FC" w:rsidRDefault="00F013FC" w:rsidP="00F013FC">
            <w:pPr>
              <w:jc w:val="center"/>
              <w:rPr>
                <w:lang w:eastAsia="en-CA"/>
              </w:rPr>
            </w:pPr>
          </w:p>
        </w:tc>
        <w:tc>
          <w:tcPr>
            <w:tcW w:w="448" w:type="dxa"/>
            <w:shd w:val="clear" w:color="auto" w:fill="F2F2F2" w:themeFill="background1" w:themeFillShade="F2"/>
          </w:tcPr>
          <w:p w14:paraId="15A02EDA" w14:textId="6938DBBD" w:rsidR="00F013FC" w:rsidRDefault="00000000" w:rsidP="00F013FC">
            <w:pPr>
              <w:jc w:val="center"/>
              <w:rPr>
                <w:lang w:eastAsia="en-CA"/>
              </w:rPr>
            </w:pPr>
            <w:sdt>
              <w:sdtPr>
                <w:rPr>
                  <w:lang w:eastAsia="en-CA"/>
                </w:rPr>
                <w:id w:val="-1564178465"/>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3D3223A8" w14:textId="7C053CAF" w:rsidR="00F013FC" w:rsidRDefault="00000000" w:rsidP="00F013FC">
            <w:pPr>
              <w:jc w:val="center"/>
              <w:rPr>
                <w:lang w:eastAsia="en-CA"/>
              </w:rPr>
            </w:pPr>
            <w:sdt>
              <w:sdtPr>
                <w:rPr>
                  <w:lang w:eastAsia="en-CA"/>
                </w:rPr>
                <w:id w:val="-775863864"/>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478EC24A" w14:textId="4792AD69" w:rsidR="00F013FC" w:rsidRDefault="00000000" w:rsidP="00F013FC">
            <w:pPr>
              <w:jc w:val="center"/>
              <w:rPr>
                <w:lang w:eastAsia="en-CA"/>
              </w:rPr>
            </w:pPr>
            <w:sdt>
              <w:sdtPr>
                <w:rPr>
                  <w:lang w:eastAsia="en-CA"/>
                </w:rPr>
                <w:id w:val="1026981946"/>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4AC07E0E" w14:textId="77777777" w:rsidR="00F013FC" w:rsidRDefault="00F013FC" w:rsidP="00F013FC">
            <w:pPr>
              <w:jc w:val="center"/>
              <w:rPr>
                <w:lang w:eastAsia="en-CA"/>
              </w:rPr>
            </w:pPr>
          </w:p>
        </w:tc>
        <w:tc>
          <w:tcPr>
            <w:tcW w:w="3288" w:type="dxa"/>
            <w:shd w:val="clear" w:color="auto" w:fill="F2F2F2" w:themeFill="background1" w:themeFillShade="F2"/>
          </w:tcPr>
          <w:p w14:paraId="55B0AB83" w14:textId="77777777" w:rsidR="00F013FC" w:rsidRDefault="00F013FC" w:rsidP="00F013FC">
            <w:pPr>
              <w:rPr>
                <w:lang w:eastAsia="en-CA"/>
              </w:rPr>
            </w:pPr>
          </w:p>
        </w:tc>
      </w:tr>
      <w:tr w:rsidR="00F013FC" w14:paraId="6EBEE715" w14:textId="77777777" w:rsidTr="00DD2645">
        <w:tc>
          <w:tcPr>
            <w:tcW w:w="3060" w:type="dxa"/>
            <w:shd w:val="clear" w:color="auto" w:fill="F2F2F2" w:themeFill="background1" w:themeFillShade="F2"/>
          </w:tcPr>
          <w:p w14:paraId="14B3AD88" w14:textId="00C64947" w:rsidR="00F013FC" w:rsidRDefault="00F013FC" w:rsidP="00F013FC">
            <w:pPr>
              <w:rPr>
                <w:lang w:eastAsia="en-CA"/>
              </w:rPr>
            </w:pPr>
            <w:r w:rsidRPr="00E75D62">
              <w:t>CORR OUTSIDE CRU 215</w:t>
            </w:r>
            <w:r w:rsidRPr="00E75D62">
              <w:rPr>
                <w:rFonts w:ascii="Cambria Math" w:hAnsi="Cambria Math" w:cs="Cambria Math"/>
              </w:rPr>
              <w:t>‐</w:t>
            </w:r>
            <w:r w:rsidRPr="00E75D62">
              <w:t xml:space="preserve"> jenny</w:t>
            </w:r>
            <w:r w:rsidRPr="00E75D62">
              <w:rPr>
                <w:rFonts w:ascii="Aptos" w:hAnsi="Aptos" w:cs="Aptos"/>
              </w:rPr>
              <w:t>’</w:t>
            </w:r>
            <w:r w:rsidRPr="00E75D62">
              <w:t>s HORN/STROBE - STROBE TEST</w:t>
            </w:r>
          </w:p>
        </w:tc>
        <w:tc>
          <w:tcPr>
            <w:tcW w:w="907" w:type="dxa"/>
            <w:shd w:val="clear" w:color="auto" w:fill="F2F2F2" w:themeFill="background1" w:themeFillShade="F2"/>
            <w:vAlign w:val="center"/>
          </w:tcPr>
          <w:p w14:paraId="4C14EC15" w14:textId="77777777" w:rsidR="00F013FC" w:rsidRDefault="00F013FC" w:rsidP="00F013FC">
            <w:pPr>
              <w:rPr>
                <w:lang w:eastAsia="en-CA"/>
              </w:rPr>
            </w:pPr>
          </w:p>
        </w:tc>
        <w:tc>
          <w:tcPr>
            <w:tcW w:w="686" w:type="dxa"/>
            <w:shd w:val="clear" w:color="auto" w:fill="F2F2F2" w:themeFill="background1" w:themeFillShade="F2"/>
          </w:tcPr>
          <w:p w14:paraId="59B1CBE0" w14:textId="0E7118E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4E73FF2" w14:textId="77777777" w:rsidR="00F013FC" w:rsidRDefault="00F013FC" w:rsidP="00F013FC">
            <w:pPr>
              <w:jc w:val="center"/>
              <w:rPr>
                <w:lang w:eastAsia="en-CA"/>
              </w:rPr>
            </w:pPr>
          </w:p>
        </w:tc>
        <w:tc>
          <w:tcPr>
            <w:tcW w:w="1101" w:type="dxa"/>
            <w:shd w:val="clear" w:color="auto" w:fill="F2F2F2" w:themeFill="background1" w:themeFillShade="F2"/>
          </w:tcPr>
          <w:p w14:paraId="068CEC27" w14:textId="77777777" w:rsidR="00F013FC" w:rsidRDefault="00F013FC" w:rsidP="00F013FC">
            <w:pPr>
              <w:jc w:val="center"/>
              <w:rPr>
                <w:lang w:eastAsia="en-CA"/>
              </w:rPr>
            </w:pPr>
          </w:p>
        </w:tc>
        <w:tc>
          <w:tcPr>
            <w:tcW w:w="850" w:type="dxa"/>
            <w:shd w:val="clear" w:color="auto" w:fill="F2F2F2" w:themeFill="background1" w:themeFillShade="F2"/>
            <w:vAlign w:val="center"/>
          </w:tcPr>
          <w:p w14:paraId="674C4159" w14:textId="77777777" w:rsidR="00F013FC" w:rsidRDefault="00F013FC" w:rsidP="00F013FC">
            <w:pPr>
              <w:jc w:val="center"/>
              <w:rPr>
                <w:lang w:eastAsia="en-CA"/>
              </w:rPr>
            </w:pPr>
          </w:p>
        </w:tc>
        <w:tc>
          <w:tcPr>
            <w:tcW w:w="448" w:type="dxa"/>
            <w:shd w:val="clear" w:color="auto" w:fill="F2F2F2" w:themeFill="background1" w:themeFillShade="F2"/>
          </w:tcPr>
          <w:p w14:paraId="7373E179" w14:textId="71015A79" w:rsidR="00F013FC" w:rsidRDefault="00000000" w:rsidP="00F013FC">
            <w:pPr>
              <w:jc w:val="center"/>
              <w:rPr>
                <w:lang w:eastAsia="en-CA"/>
              </w:rPr>
            </w:pPr>
            <w:sdt>
              <w:sdtPr>
                <w:rPr>
                  <w:lang w:eastAsia="en-CA"/>
                </w:rPr>
                <w:id w:val="975797545"/>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3F9DDF9C" w14:textId="77777777" w:rsidR="00F013FC" w:rsidRDefault="00F013FC" w:rsidP="00F013FC">
            <w:pPr>
              <w:jc w:val="center"/>
              <w:rPr>
                <w:lang w:eastAsia="en-CA"/>
              </w:rPr>
            </w:pPr>
          </w:p>
        </w:tc>
        <w:tc>
          <w:tcPr>
            <w:tcW w:w="448" w:type="dxa"/>
            <w:shd w:val="clear" w:color="auto" w:fill="F2F2F2" w:themeFill="background1" w:themeFillShade="F2"/>
          </w:tcPr>
          <w:p w14:paraId="269838DE" w14:textId="5164D6DD" w:rsidR="00F013FC" w:rsidRDefault="00000000" w:rsidP="00F013FC">
            <w:pPr>
              <w:jc w:val="center"/>
              <w:rPr>
                <w:lang w:eastAsia="en-CA"/>
              </w:rPr>
            </w:pPr>
            <w:sdt>
              <w:sdtPr>
                <w:rPr>
                  <w:lang w:eastAsia="en-CA"/>
                </w:rPr>
                <w:id w:val="-1968885841"/>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38CA6448" w14:textId="7F1B8705" w:rsidR="00F013FC" w:rsidRDefault="00000000" w:rsidP="00F013FC">
            <w:pPr>
              <w:jc w:val="center"/>
              <w:rPr>
                <w:lang w:eastAsia="en-CA"/>
              </w:rPr>
            </w:pPr>
            <w:sdt>
              <w:sdtPr>
                <w:rPr>
                  <w:lang w:eastAsia="en-CA"/>
                </w:rPr>
                <w:id w:val="-538208313"/>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4775EA82" w14:textId="1899842C" w:rsidR="00F013FC" w:rsidRDefault="00000000" w:rsidP="00F013FC">
            <w:pPr>
              <w:jc w:val="center"/>
              <w:rPr>
                <w:lang w:eastAsia="en-CA"/>
              </w:rPr>
            </w:pPr>
            <w:sdt>
              <w:sdtPr>
                <w:rPr>
                  <w:lang w:eastAsia="en-CA"/>
                </w:rPr>
                <w:id w:val="-614439259"/>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11B25A97" w14:textId="77777777" w:rsidR="00F013FC" w:rsidRDefault="00F013FC" w:rsidP="00F013FC">
            <w:pPr>
              <w:jc w:val="center"/>
              <w:rPr>
                <w:lang w:eastAsia="en-CA"/>
              </w:rPr>
            </w:pPr>
          </w:p>
        </w:tc>
        <w:tc>
          <w:tcPr>
            <w:tcW w:w="3288" w:type="dxa"/>
            <w:shd w:val="clear" w:color="auto" w:fill="F2F2F2" w:themeFill="background1" w:themeFillShade="F2"/>
          </w:tcPr>
          <w:p w14:paraId="024A12C6" w14:textId="77777777" w:rsidR="00F013FC" w:rsidRDefault="00F013FC" w:rsidP="00F013FC">
            <w:pPr>
              <w:rPr>
                <w:lang w:eastAsia="en-CA"/>
              </w:rPr>
            </w:pPr>
          </w:p>
        </w:tc>
      </w:tr>
      <w:tr w:rsidR="00F013FC" w14:paraId="1123B2B1" w14:textId="77777777" w:rsidTr="00DD2645">
        <w:tc>
          <w:tcPr>
            <w:tcW w:w="3060" w:type="dxa"/>
            <w:shd w:val="clear" w:color="auto" w:fill="F2F2F2" w:themeFill="background1" w:themeFillShade="F2"/>
          </w:tcPr>
          <w:p w14:paraId="2CB3F077" w14:textId="5E32EA35" w:rsidR="00F013FC" w:rsidRDefault="00F013FC" w:rsidP="00F013FC">
            <w:pPr>
              <w:rPr>
                <w:lang w:eastAsia="en-CA"/>
              </w:rPr>
            </w:pPr>
            <w:r w:rsidRPr="00E75D62">
              <w:t>CORR OUTSIDE CRU 204</w:t>
            </w:r>
            <w:r w:rsidRPr="00E75D62">
              <w:rPr>
                <w:rFonts w:ascii="Cambria Math" w:hAnsi="Cambria Math" w:cs="Cambria Math"/>
              </w:rPr>
              <w:t>‐</w:t>
            </w:r>
            <w:r w:rsidRPr="00E75D62">
              <w:t xml:space="preserve"> </w:t>
            </w:r>
            <w:proofErr w:type="gramStart"/>
            <w:r w:rsidRPr="00E75D62">
              <w:t>jersey city</w:t>
            </w:r>
            <w:proofErr w:type="gramEnd"/>
            <w:r w:rsidRPr="00E75D62">
              <w:t xml:space="preserve"> HORN/STROBE - HORN TEST</w:t>
            </w:r>
          </w:p>
        </w:tc>
        <w:tc>
          <w:tcPr>
            <w:tcW w:w="907" w:type="dxa"/>
            <w:shd w:val="clear" w:color="auto" w:fill="F2F2F2" w:themeFill="background1" w:themeFillShade="F2"/>
            <w:vAlign w:val="center"/>
          </w:tcPr>
          <w:p w14:paraId="0E1CDBED" w14:textId="77777777" w:rsidR="00F013FC" w:rsidRDefault="00F013FC" w:rsidP="00F013FC">
            <w:pPr>
              <w:rPr>
                <w:lang w:eastAsia="en-CA"/>
              </w:rPr>
            </w:pPr>
          </w:p>
        </w:tc>
        <w:tc>
          <w:tcPr>
            <w:tcW w:w="686" w:type="dxa"/>
            <w:shd w:val="clear" w:color="auto" w:fill="F2F2F2" w:themeFill="background1" w:themeFillShade="F2"/>
          </w:tcPr>
          <w:p w14:paraId="042DCCA6" w14:textId="23D5CC9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C109C99" w14:textId="77777777" w:rsidR="00F013FC" w:rsidRDefault="00F013FC" w:rsidP="00F013FC">
            <w:pPr>
              <w:jc w:val="center"/>
              <w:rPr>
                <w:lang w:eastAsia="en-CA"/>
              </w:rPr>
            </w:pPr>
          </w:p>
        </w:tc>
        <w:tc>
          <w:tcPr>
            <w:tcW w:w="1101" w:type="dxa"/>
            <w:shd w:val="clear" w:color="auto" w:fill="F2F2F2" w:themeFill="background1" w:themeFillShade="F2"/>
          </w:tcPr>
          <w:p w14:paraId="54547E6F" w14:textId="77777777" w:rsidR="00F013FC" w:rsidRDefault="00F013FC" w:rsidP="00F013FC">
            <w:pPr>
              <w:jc w:val="center"/>
              <w:rPr>
                <w:lang w:eastAsia="en-CA"/>
              </w:rPr>
            </w:pPr>
          </w:p>
        </w:tc>
        <w:tc>
          <w:tcPr>
            <w:tcW w:w="850" w:type="dxa"/>
            <w:shd w:val="clear" w:color="auto" w:fill="F2F2F2" w:themeFill="background1" w:themeFillShade="F2"/>
            <w:vAlign w:val="center"/>
          </w:tcPr>
          <w:p w14:paraId="4883550C" w14:textId="77777777" w:rsidR="00F013FC" w:rsidRDefault="00F013FC" w:rsidP="00F013FC">
            <w:pPr>
              <w:jc w:val="center"/>
              <w:rPr>
                <w:lang w:eastAsia="en-CA"/>
              </w:rPr>
            </w:pPr>
          </w:p>
        </w:tc>
        <w:tc>
          <w:tcPr>
            <w:tcW w:w="448" w:type="dxa"/>
            <w:shd w:val="clear" w:color="auto" w:fill="F2F2F2" w:themeFill="background1" w:themeFillShade="F2"/>
          </w:tcPr>
          <w:p w14:paraId="71627656" w14:textId="4B5D43B4" w:rsidR="00F013FC" w:rsidRDefault="00000000" w:rsidP="00F013FC">
            <w:pPr>
              <w:jc w:val="center"/>
              <w:rPr>
                <w:lang w:eastAsia="en-CA"/>
              </w:rPr>
            </w:pPr>
            <w:sdt>
              <w:sdtPr>
                <w:rPr>
                  <w:lang w:eastAsia="en-CA"/>
                </w:rPr>
                <w:id w:val="-1208950966"/>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6962BE4C" w14:textId="77777777" w:rsidR="00F013FC" w:rsidRDefault="00F013FC" w:rsidP="00F013FC">
            <w:pPr>
              <w:jc w:val="center"/>
              <w:rPr>
                <w:lang w:eastAsia="en-CA"/>
              </w:rPr>
            </w:pPr>
          </w:p>
        </w:tc>
        <w:tc>
          <w:tcPr>
            <w:tcW w:w="448" w:type="dxa"/>
            <w:shd w:val="clear" w:color="auto" w:fill="F2F2F2" w:themeFill="background1" w:themeFillShade="F2"/>
          </w:tcPr>
          <w:p w14:paraId="0C2B4999" w14:textId="7FC3034A" w:rsidR="00F013FC" w:rsidRDefault="00000000" w:rsidP="00F013FC">
            <w:pPr>
              <w:jc w:val="center"/>
              <w:rPr>
                <w:lang w:eastAsia="en-CA"/>
              </w:rPr>
            </w:pPr>
            <w:sdt>
              <w:sdtPr>
                <w:rPr>
                  <w:lang w:eastAsia="en-CA"/>
                </w:rPr>
                <w:id w:val="1227334036"/>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73B319D7" w14:textId="41F65C74" w:rsidR="00F013FC" w:rsidRDefault="00000000" w:rsidP="00F013FC">
            <w:pPr>
              <w:jc w:val="center"/>
              <w:rPr>
                <w:lang w:eastAsia="en-CA"/>
              </w:rPr>
            </w:pPr>
            <w:sdt>
              <w:sdtPr>
                <w:rPr>
                  <w:lang w:eastAsia="en-CA"/>
                </w:rPr>
                <w:id w:val="-1137795499"/>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38F35434" w14:textId="04483533" w:rsidR="00F013FC" w:rsidRDefault="00000000" w:rsidP="00F013FC">
            <w:pPr>
              <w:jc w:val="center"/>
              <w:rPr>
                <w:lang w:eastAsia="en-CA"/>
              </w:rPr>
            </w:pPr>
            <w:sdt>
              <w:sdtPr>
                <w:rPr>
                  <w:lang w:eastAsia="en-CA"/>
                </w:rPr>
                <w:id w:val="-1461722113"/>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69F2158C" w14:textId="77777777" w:rsidR="00F013FC" w:rsidRDefault="00F013FC" w:rsidP="00F013FC">
            <w:pPr>
              <w:jc w:val="center"/>
              <w:rPr>
                <w:lang w:eastAsia="en-CA"/>
              </w:rPr>
            </w:pPr>
          </w:p>
        </w:tc>
        <w:tc>
          <w:tcPr>
            <w:tcW w:w="3288" w:type="dxa"/>
            <w:shd w:val="clear" w:color="auto" w:fill="F2F2F2" w:themeFill="background1" w:themeFillShade="F2"/>
          </w:tcPr>
          <w:p w14:paraId="073180B7" w14:textId="77777777" w:rsidR="00F013FC" w:rsidRDefault="00F013FC" w:rsidP="00F013FC">
            <w:pPr>
              <w:rPr>
                <w:lang w:eastAsia="en-CA"/>
              </w:rPr>
            </w:pPr>
          </w:p>
        </w:tc>
      </w:tr>
      <w:tr w:rsidR="00F013FC" w14:paraId="5F05B2C9" w14:textId="77777777" w:rsidTr="00DD2645">
        <w:tc>
          <w:tcPr>
            <w:tcW w:w="3060" w:type="dxa"/>
            <w:shd w:val="clear" w:color="auto" w:fill="F2F2F2" w:themeFill="background1" w:themeFillShade="F2"/>
          </w:tcPr>
          <w:p w14:paraId="218AEB59" w14:textId="2B2B3B81" w:rsidR="00F013FC" w:rsidRDefault="00F013FC" w:rsidP="00F013FC">
            <w:pPr>
              <w:rPr>
                <w:lang w:eastAsia="en-CA"/>
              </w:rPr>
            </w:pPr>
            <w:r w:rsidRPr="00E75D62">
              <w:t>CORR OUTSIDE CRU 204</w:t>
            </w:r>
            <w:r w:rsidRPr="00E75D62">
              <w:rPr>
                <w:rFonts w:ascii="Cambria Math" w:hAnsi="Cambria Math" w:cs="Cambria Math"/>
              </w:rPr>
              <w:t>‐</w:t>
            </w:r>
            <w:r w:rsidRPr="00E75D62">
              <w:t xml:space="preserve"> </w:t>
            </w:r>
            <w:proofErr w:type="gramStart"/>
            <w:r w:rsidRPr="00E75D62">
              <w:t>jersey city</w:t>
            </w:r>
            <w:proofErr w:type="gramEnd"/>
            <w:r w:rsidRPr="00E75D62">
              <w:t xml:space="preserve"> HORN/STROBE - STROBE TEST</w:t>
            </w:r>
          </w:p>
        </w:tc>
        <w:tc>
          <w:tcPr>
            <w:tcW w:w="907" w:type="dxa"/>
            <w:shd w:val="clear" w:color="auto" w:fill="F2F2F2" w:themeFill="background1" w:themeFillShade="F2"/>
            <w:vAlign w:val="center"/>
          </w:tcPr>
          <w:p w14:paraId="69736DE7" w14:textId="77777777" w:rsidR="00F013FC" w:rsidRDefault="00F013FC" w:rsidP="00F013FC">
            <w:pPr>
              <w:rPr>
                <w:lang w:eastAsia="en-CA"/>
              </w:rPr>
            </w:pPr>
          </w:p>
        </w:tc>
        <w:tc>
          <w:tcPr>
            <w:tcW w:w="686" w:type="dxa"/>
            <w:shd w:val="clear" w:color="auto" w:fill="F2F2F2" w:themeFill="background1" w:themeFillShade="F2"/>
          </w:tcPr>
          <w:p w14:paraId="0C4C1615" w14:textId="5C16487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DF7CAF7" w14:textId="77777777" w:rsidR="00F013FC" w:rsidRDefault="00F013FC" w:rsidP="00F013FC">
            <w:pPr>
              <w:jc w:val="center"/>
              <w:rPr>
                <w:lang w:eastAsia="en-CA"/>
              </w:rPr>
            </w:pPr>
          </w:p>
        </w:tc>
        <w:tc>
          <w:tcPr>
            <w:tcW w:w="1101" w:type="dxa"/>
            <w:shd w:val="clear" w:color="auto" w:fill="F2F2F2" w:themeFill="background1" w:themeFillShade="F2"/>
          </w:tcPr>
          <w:p w14:paraId="06324D6F" w14:textId="77777777" w:rsidR="00F013FC" w:rsidRDefault="00F013FC" w:rsidP="00F013FC">
            <w:pPr>
              <w:jc w:val="center"/>
              <w:rPr>
                <w:lang w:eastAsia="en-CA"/>
              </w:rPr>
            </w:pPr>
          </w:p>
        </w:tc>
        <w:tc>
          <w:tcPr>
            <w:tcW w:w="850" w:type="dxa"/>
            <w:shd w:val="clear" w:color="auto" w:fill="F2F2F2" w:themeFill="background1" w:themeFillShade="F2"/>
            <w:vAlign w:val="center"/>
          </w:tcPr>
          <w:p w14:paraId="52D15DC9" w14:textId="77777777" w:rsidR="00F013FC" w:rsidRDefault="00F013FC" w:rsidP="00F013FC">
            <w:pPr>
              <w:jc w:val="center"/>
              <w:rPr>
                <w:lang w:eastAsia="en-CA"/>
              </w:rPr>
            </w:pPr>
          </w:p>
        </w:tc>
        <w:tc>
          <w:tcPr>
            <w:tcW w:w="448" w:type="dxa"/>
            <w:shd w:val="clear" w:color="auto" w:fill="F2F2F2" w:themeFill="background1" w:themeFillShade="F2"/>
          </w:tcPr>
          <w:p w14:paraId="4507C648" w14:textId="596D7C12" w:rsidR="00F013FC" w:rsidRDefault="00000000" w:rsidP="00F013FC">
            <w:pPr>
              <w:jc w:val="center"/>
              <w:rPr>
                <w:lang w:eastAsia="en-CA"/>
              </w:rPr>
            </w:pPr>
            <w:sdt>
              <w:sdtPr>
                <w:rPr>
                  <w:lang w:eastAsia="en-CA"/>
                </w:rPr>
                <w:id w:val="-1477064319"/>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564E7EF6" w14:textId="77777777" w:rsidR="00F013FC" w:rsidRDefault="00F013FC" w:rsidP="00F013FC">
            <w:pPr>
              <w:jc w:val="center"/>
              <w:rPr>
                <w:lang w:eastAsia="en-CA"/>
              </w:rPr>
            </w:pPr>
          </w:p>
        </w:tc>
        <w:tc>
          <w:tcPr>
            <w:tcW w:w="448" w:type="dxa"/>
            <w:shd w:val="clear" w:color="auto" w:fill="F2F2F2" w:themeFill="background1" w:themeFillShade="F2"/>
          </w:tcPr>
          <w:p w14:paraId="1C699629" w14:textId="13A9B988" w:rsidR="00F013FC" w:rsidRDefault="00000000" w:rsidP="00F013FC">
            <w:pPr>
              <w:jc w:val="center"/>
              <w:rPr>
                <w:lang w:eastAsia="en-CA"/>
              </w:rPr>
            </w:pPr>
            <w:sdt>
              <w:sdtPr>
                <w:rPr>
                  <w:lang w:eastAsia="en-CA"/>
                </w:rPr>
                <w:id w:val="-289204330"/>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19B260DD" w14:textId="3B76528C" w:rsidR="00F013FC" w:rsidRDefault="00000000" w:rsidP="00F013FC">
            <w:pPr>
              <w:jc w:val="center"/>
              <w:rPr>
                <w:lang w:eastAsia="en-CA"/>
              </w:rPr>
            </w:pPr>
            <w:sdt>
              <w:sdtPr>
                <w:rPr>
                  <w:lang w:eastAsia="en-CA"/>
                </w:rPr>
                <w:id w:val="1183549058"/>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6B3ABA13" w14:textId="02D8DFFB" w:rsidR="00F013FC" w:rsidRDefault="00000000" w:rsidP="00F013FC">
            <w:pPr>
              <w:jc w:val="center"/>
              <w:rPr>
                <w:lang w:eastAsia="en-CA"/>
              </w:rPr>
            </w:pPr>
            <w:sdt>
              <w:sdtPr>
                <w:rPr>
                  <w:lang w:eastAsia="en-CA"/>
                </w:rPr>
                <w:id w:val="-1034264911"/>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47016928" w14:textId="77777777" w:rsidR="00F013FC" w:rsidRDefault="00F013FC" w:rsidP="00F013FC">
            <w:pPr>
              <w:jc w:val="center"/>
              <w:rPr>
                <w:lang w:eastAsia="en-CA"/>
              </w:rPr>
            </w:pPr>
          </w:p>
        </w:tc>
        <w:tc>
          <w:tcPr>
            <w:tcW w:w="3288" w:type="dxa"/>
            <w:shd w:val="clear" w:color="auto" w:fill="F2F2F2" w:themeFill="background1" w:themeFillShade="F2"/>
          </w:tcPr>
          <w:p w14:paraId="1C2BFFEC" w14:textId="77777777" w:rsidR="00F013FC" w:rsidRDefault="00F013FC" w:rsidP="00F013FC">
            <w:pPr>
              <w:rPr>
                <w:lang w:eastAsia="en-CA"/>
              </w:rPr>
            </w:pPr>
          </w:p>
        </w:tc>
      </w:tr>
      <w:tr w:rsidR="00F013FC" w14:paraId="5A613385" w14:textId="77777777" w:rsidTr="00DD2645">
        <w:tc>
          <w:tcPr>
            <w:tcW w:w="3060" w:type="dxa"/>
            <w:shd w:val="clear" w:color="auto" w:fill="F2F2F2" w:themeFill="background1" w:themeFillShade="F2"/>
          </w:tcPr>
          <w:p w14:paraId="78A8AFBE" w14:textId="0DEE1971" w:rsidR="00F013FC" w:rsidRDefault="00F013FC" w:rsidP="00F013FC">
            <w:pPr>
              <w:rPr>
                <w:lang w:eastAsia="en-CA"/>
              </w:rPr>
            </w:pPr>
            <w:r w:rsidRPr="00E75D62">
              <w:t>CORR OUTSIDE CRU 114</w:t>
            </w:r>
            <w:r w:rsidRPr="00E75D62">
              <w:rPr>
                <w:rFonts w:ascii="Cambria Math" w:hAnsi="Cambria Math" w:cs="Cambria Math"/>
              </w:rPr>
              <w:t>‐</w:t>
            </w:r>
            <w:r w:rsidRPr="00E75D62">
              <w:t xml:space="preserve"> charm diamonds HORN/STROBE - HORN TEST</w:t>
            </w:r>
          </w:p>
        </w:tc>
        <w:tc>
          <w:tcPr>
            <w:tcW w:w="907" w:type="dxa"/>
            <w:shd w:val="clear" w:color="auto" w:fill="F2F2F2" w:themeFill="background1" w:themeFillShade="F2"/>
            <w:vAlign w:val="center"/>
          </w:tcPr>
          <w:p w14:paraId="7A6B0D59" w14:textId="77777777" w:rsidR="00F013FC" w:rsidRDefault="00F013FC" w:rsidP="00F013FC">
            <w:pPr>
              <w:rPr>
                <w:lang w:eastAsia="en-CA"/>
              </w:rPr>
            </w:pPr>
          </w:p>
        </w:tc>
        <w:tc>
          <w:tcPr>
            <w:tcW w:w="686" w:type="dxa"/>
            <w:shd w:val="clear" w:color="auto" w:fill="F2F2F2" w:themeFill="background1" w:themeFillShade="F2"/>
          </w:tcPr>
          <w:p w14:paraId="77EBFCF3" w14:textId="5DE7035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353EC97" w14:textId="77777777" w:rsidR="00F013FC" w:rsidRDefault="00F013FC" w:rsidP="00F013FC">
            <w:pPr>
              <w:jc w:val="center"/>
              <w:rPr>
                <w:lang w:eastAsia="en-CA"/>
              </w:rPr>
            </w:pPr>
          </w:p>
        </w:tc>
        <w:tc>
          <w:tcPr>
            <w:tcW w:w="1101" w:type="dxa"/>
            <w:shd w:val="clear" w:color="auto" w:fill="F2F2F2" w:themeFill="background1" w:themeFillShade="F2"/>
          </w:tcPr>
          <w:p w14:paraId="35A82F81" w14:textId="77777777" w:rsidR="00F013FC" w:rsidRDefault="00F013FC" w:rsidP="00F013FC">
            <w:pPr>
              <w:jc w:val="center"/>
              <w:rPr>
                <w:lang w:eastAsia="en-CA"/>
              </w:rPr>
            </w:pPr>
          </w:p>
        </w:tc>
        <w:tc>
          <w:tcPr>
            <w:tcW w:w="850" w:type="dxa"/>
            <w:shd w:val="clear" w:color="auto" w:fill="F2F2F2" w:themeFill="background1" w:themeFillShade="F2"/>
            <w:vAlign w:val="center"/>
          </w:tcPr>
          <w:p w14:paraId="103328C1" w14:textId="77777777" w:rsidR="00F013FC" w:rsidRDefault="00F013FC" w:rsidP="00F013FC">
            <w:pPr>
              <w:jc w:val="center"/>
              <w:rPr>
                <w:lang w:eastAsia="en-CA"/>
              </w:rPr>
            </w:pPr>
          </w:p>
        </w:tc>
        <w:tc>
          <w:tcPr>
            <w:tcW w:w="448" w:type="dxa"/>
            <w:shd w:val="clear" w:color="auto" w:fill="F2F2F2" w:themeFill="background1" w:themeFillShade="F2"/>
          </w:tcPr>
          <w:p w14:paraId="15AF3322" w14:textId="623C905C" w:rsidR="00F013FC" w:rsidRDefault="00000000" w:rsidP="00F013FC">
            <w:pPr>
              <w:jc w:val="center"/>
              <w:rPr>
                <w:lang w:eastAsia="en-CA"/>
              </w:rPr>
            </w:pPr>
            <w:sdt>
              <w:sdtPr>
                <w:rPr>
                  <w:lang w:eastAsia="en-CA"/>
                </w:rPr>
                <w:id w:val="-1334141947"/>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7D49499C" w14:textId="77777777" w:rsidR="00F013FC" w:rsidRDefault="00F013FC" w:rsidP="00F013FC">
            <w:pPr>
              <w:jc w:val="center"/>
              <w:rPr>
                <w:lang w:eastAsia="en-CA"/>
              </w:rPr>
            </w:pPr>
          </w:p>
        </w:tc>
        <w:tc>
          <w:tcPr>
            <w:tcW w:w="448" w:type="dxa"/>
            <w:shd w:val="clear" w:color="auto" w:fill="F2F2F2" w:themeFill="background1" w:themeFillShade="F2"/>
          </w:tcPr>
          <w:p w14:paraId="7F99D097" w14:textId="34D02962" w:rsidR="00F013FC" w:rsidRDefault="00000000" w:rsidP="00F013FC">
            <w:pPr>
              <w:jc w:val="center"/>
              <w:rPr>
                <w:lang w:eastAsia="en-CA"/>
              </w:rPr>
            </w:pPr>
            <w:sdt>
              <w:sdtPr>
                <w:rPr>
                  <w:lang w:eastAsia="en-CA"/>
                </w:rPr>
                <w:id w:val="-495105728"/>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4AE438DA" w14:textId="66294654" w:rsidR="00F013FC" w:rsidRDefault="00000000" w:rsidP="00F013FC">
            <w:pPr>
              <w:jc w:val="center"/>
              <w:rPr>
                <w:lang w:eastAsia="en-CA"/>
              </w:rPr>
            </w:pPr>
            <w:sdt>
              <w:sdtPr>
                <w:rPr>
                  <w:lang w:eastAsia="en-CA"/>
                </w:rPr>
                <w:id w:val="-1970117791"/>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3065D0BF" w14:textId="78847917" w:rsidR="00F013FC" w:rsidRDefault="00000000" w:rsidP="00F013FC">
            <w:pPr>
              <w:jc w:val="center"/>
              <w:rPr>
                <w:lang w:eastAsia="en-CA"/>
              </w:rPr>
            </w:pPr>
            <w:sdt>
              <w:sdtPr>
                <w:rPr>
                  <w:lang w:eastAsia="en-CA"/>
                </w:rPr>
                <w:id w:val="-1440063063"/>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4D060926" w14:textId="77777777" w:rsidR="00F013FC" w:rsidRDefault="00F013FC" w:rsidP="00F013FC">
            <w:pPr>
              <w:jc w:val="center"/>
              <w:rPr>
                <w:lang w:eastAsia="en-CA"/>
              </w:rPr>
            </w:pPr>
          </w:p>
        </w:tc>
        <w:tc>
          <w:tcPr>
            <w:tcW w:w="3288" w:type="dxa"/>
            <w:shd w:val="clear" w:color="auto" w:fill="F2F2F2" w:themeFill="background1" w:themeFillShade="F2"/>
          </w:tcPr>
          <w:p w14:paraId="7B99E7DE" w14:textId="77777777" w:rsidR="00F013FC" w:rsidRDefault="00F013FC" w:rsidP="00F013FC">
            <w:pPr>
              <w:rPr>
                <w:lang w:eastAsia="en-CA"/>
              </w:rPr>
            </w:pPr>
          </w:p>
        </w:tc>
      </w:tr>
      <w:tr w:rsidR="00F013FC" w14:paraId="089583F0" w14:textId="77777777" w:rsidTr="00DD2645">
        <w:tc>
          <w:tcPr>
            <w:tcW w:w="3060" w:type="dxa"/>
            <w:shd w:val="clear" w:color="auto" w:fill="F2F2F2" w:themeFill="background1" w:themeFillShade="F2"/>
          </w:tcPr>
          <w:p w14:paraId="5E026987" w14:textId="3A886584" w:rsidR="00F013FC" w:rsidRDefault="00F013FC" w:rsidP="00F013FC">
            <w:pPr>
              <w:rPr>
                <w:lang w:eastAsia="en-CA"/>
              </w:rPr>
            </w:pPr>
            <w:r w:rsidRPr="00E75D62">
              <w:t>CORR OUTSIDE CRU 114</w:t>
            </w:r>
            <w:r w:rsidRPr="00E75D62">
              <w:rPr>
                <w:rFonts w:ascii="Cambria Math" w:hAnsi="Cambria Math" w:cs="Cambria Math"/>
              </w:rPr>
              <w:t>‐</w:t>
            </w:r>
            <w:r w:rsidRPr="00E75D62">
              <w:t xml:space="preserve"> charm diamonds HORN/STROBE - STROBE TEST</w:t>
            </w:r>
          </w:p>
        </w:tc>
        <w:tc>
          <w:tcPr>
            <w:tcW w:w="907" w:type="dxa"/>
            <w:shd w:val="clear" w:color="auto" w:fill="F2F2F2" w:themeFill="background1" w:themeFillShade="F2"/>
            <w:vAlign w:val="center"/>
          </w:tcPr>
          <w:p w14:paraId="1D9755AF" w14:textId="77777777" w:rsidR="00F013FC" w:rsidRDefault="00F013FC" w:rsidP="00F013FC">
            <w:pPr>
              <w:rPr>
                <w:lang w:eastAsia="en-CA"/>
              </w:rPr>
            </w:pPr>
          </w:p>
        </w:tc>
        <w:tc>
          <w:tcPr>
            <w:tcW w:w="686" w:type="dxa"/>
            <w:shd w:val="clear" w:color="auto" w:fill="F2F2F2" w:themeFill="background1" w:themeFillShade="F2"/>
          </w:tcPr>
          <w:p w14:paraId="51BED4CB" w14:textId="027872C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0F64EC2" w14:textId="77777777" w:rsidR="00F013FC" w:rsidRDefault="00F013FC" w:rsidP="00F013FC">
            <w:pPr>
              <w:jc w:val="center"/>
              <w:rPr>
                <w:lang w:eastAsia="en-CA"/>
              </w:rPr>
            </w:pPr>
          </w:p>
        </w:tc>
        <w:tc>
          <w:tcPr>
            <w:tcW w:w="1101" w:type="dxa"/>
            <w:shd w:val="clear" w:color="auto" w:fill="F2F2F2" w:themeFill="background1" w:themeFillShade="F2"/>
          </w:tcPr>
          <w:p w14:paraId="2438283E" w14:textId="77777777" w:rsidR="00F013FC" w:rsidRDefault="00F013FC" w:rsidP="00F013FC">
            <w:pPr>
              <w:jc w:val="center"/>
              <w:rPr>
                <w:lang w:eastAsia="en-CA"/>
              </w:rPr>
            </w:pPr>
          </w:p>
        </w:tc>
        <w:tc>
          <w:tcPr>
            <w:tcW w:w="850" w:type="dxa"/>
            <w:shd w:val="clear" w:color="auto" w:fill="F2F2F2" w:themeFill="background1" w:themeFillShade="F2"/>
            <w:vAlign w:val="center"/>
          </w:tcPr>
          <w:p w14:paraId="196C9C1B" w14:textId="77777777" w:rsidR="00F013FC" w:rsidRDefault="00F013FC" w:rsidP="00F013FC">
            <w:pPr>
              <w:jc w:val="center"/>
              <w:rPr>
                <w:lang w:eastAsia="en-CA"/>
              </w:rPr>
            </w:pPr>
          </w:p>
        </w:tc>
        <w:tc>
          <w:tcPr>
            <w:tcW w:w="448" w:type="dxa"/>
            <w:shd w:val="clear" w:color="auto" w:fill="F2F2F2" w:themeFill="background1" w:themeFillShade="F2"/>
          </w:tcPr>
          <w:p w14:paraId="76AD7985" w14:textId="24047A17" w:rsidR="00F013FC" w:rsidRDefault="00000000" w:rsidP="00F013FC">
            <w:pPr>
              <w:jc w:val="center"/>
              <w:rPr>
                <w:lang w:eastAsia="en-CA"/>
              </w:rPr>
            </w:pPr>
            <w:sdt>
              <w:sdtPr>
                <w:rPr>
                  <w:lang w:eastAsia="en-CA"/>
                </w:rPr>
                <w:id w:val="-1862965420"/>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781BC89E" w14:textId="77777777" w:rsidR="00F013FC" w:rsidRDefault="00F013FC" w:rsidP="00F013FC">
            <w:pPr>
              <w:jc w:val="center"/>
              <w:rPr>
                <w:lang w:eastAsia="en-CA"/>
              </w:rPr>
            </w:pPr>
          </w:p>
        </w:tc>
        <w:tc>
          <w:tcPr>
            <w:tcW w:w="448" w:type="dxa"/>
            <w:shd w:val="clear" w:color="auto" w:fill="F2F2F2" w:themeFill="background1" w:themeFillShade="F2"/>
          </w:tcPr>
          <w:p w14:paraId="5CEC456A" w14:textId="5A160349" w:rsidR="00F013FC" w:rsidRDefault="00000000" w:rsidP="00F013FC">
            <w:pPr>
              <w:jc w:val="center"/>
              <w:rPr>
                <w:lang w:eastAsia="en-CA"/>
              </w:rPr>
            </w:pPr>
            <w:sdt>
              <w:sdtPr>
                <w:rPr>
                  <w:lang w:eastAsia="en-CA"/>
                </w:rPr>
                <w:id w:val="1637910427"/>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6F2FE2A0" w14:textId="5D0D63E4" w:rsidR="00F013FC" w:rsidRDefault="00000000" w:rsidP="00F013FC">
            <w:pPr>
              <w:jc w:val="center"/>
              <w:rPr>
                <w:lang w:eastAsia="en-CA"/>
              </w:rPr>
            </w:pPr>
            <w:sdt>
              <w:sdtPr>
                <w:rPr>
                  <w:lang w:eastAsia="en-CA"/>
                </w:rPr>
                <w:id w:val="-1325970814"/>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1B15FC47" w14:textId="6AFF97E9" w:rsidR="00F013FC" w:rsidRDefault="00000000" w:rsidP="00F013FC">
            <w:pPr>
              <w:jc w:val="center"/>
              <w:rPr>
                <w:lang w:eastAsia="en-CA"/>
              </w:rPr>
            </w:pPr>
            <w:sdt>
              <w:sdtPr>
                <w:rPr>
                  <w:lang w:eastAsia="en-CA"/>
                </w:rPr>
                <w:id w:val="441198519"/>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357BF5DA" w14:textId="77777777" w:rsidR="00F013FC" w:rsidRDefault="00F013FC" w:rsidP="00F013FC">
            <w:pPr>
              <w:jc w:val="center"/>
              <w:rPr>
                <w:lang w:eastAsia="en-CA"/>
              </w:rPr>
            </w:pPr>
          </w:p>
        </w:tc>
        <w:tc>
          <w:tcPr>
            <w:tcW w:w="3288" w:type="dxa"/>
            <w:shd w:val="clear" w:color="auto" w:fill="F2F2F2" w:themeFill="background1" w:themeFillShade="F2"/>
          </w:tcPr>
          <w:p w14:paraId="6F937FAA" w14:textId="77777777" w:rsidR="00F013FC" w:rsidRDefault="00F013FC" w:rsidP="00F013FC">
            <w:pPr>
              <w:rPr>
                <w:lang w:eastAsia="en-CA"/>
              </w:rPr>
            </w:pPr>
          </w:p>
        </w:tc>
      </w:tr>
      <w:tr w:rsidR="00F013FC" w14:paraId="45A3DAB1" w14:textId="77777777" w:rsidTr="00DD2645">
        <w:tc>
          <w:tcPr>
            <w:tcW w:w="3060" w:type="dxa"/>
            <w:shd w:val="clear" w:color="auto" w:fill="F2F2F2" w:themeFill="background1" w:themeFillShade="F2"/>
          </w:tcPr>
          <w:p w14:paraId="6AF3464E" w14:textId="5182B3B0" w:rsidR="00F013FC" w:rsidRDefault="00F013FC" w:rsidP="00F013FC">
            <w:pPr>
              <w:rPr>
                <w:lang w:eastAsia="en-CA"/>
              </w:rPr>
            </w:pPr>
            <w:r w:rsidRPr="00E75D62">
              <w:t>CORR OUTSIDE CRU 156</w:t>
            </w:r>
            <w:r w:rsidRPr="00E75D62">
              <w:rPr>
                <w:rFonts w:ascii="Cambria Math" w:hAnsi="Cambria Math" w:cs="Cambria Math"/>
              </w:rPr>
              <w:t>‐</w:t>
            </w:r>
            <w:r w:rsidRPr="00E75D62">
              <w:t xml:space="preserve"> vacant HORN/STROBE - HORN TEST</w:t>
            </w:r>
          </w:p>
        </w:tc>
        <w:tc>
          <w:tcPr>
            <w:tcW w:w="907" w:type="dxa"/>
            <w:shd w:val="clear" w:color="auto" w:fill="F2F2F2" w:themeFill="background1" w:themeFillShade="F2"/>
            <w:vAlign w:val="center"/>
          </w:tcPr>
          <w:p w14:paraId="11DD206A" w14:textId="77777777" w:rsidR="00F013FC" w:rsidRDefault="00F013FC" w:rsidP="00F013FC">
            <w:pPr>
              <w:rPr>
                <w:lang w:eastAsia="en-CA"/>
              </w:rPr>
            </w:pPr>
          </w:p>
        </w:tc>
        <w:tc>
          <w:tcPr>
            <w:tcW w:w="686" w:type="dxa"/>
            <w:shd w:val="clear" w:color="auto" w:fill="F2F2F2" w:themeFill="background1" w:themeFillShade="F2"/>
          </w:tcPr>
          <w:p w14:paraId="6B314292" w14:textId="61D8296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BD3C07E" w14:textId="77777777" w:rsidR="00F013FC" w:rsidRDefault="00F013FC" w:rsidP="00F013FC">
            <w:pPr>
              <w:jc w:val="center"/>
              <w:rPr>
                <w:lang w:eastAsia="en-CA"/>
              </w:rPr>
            </w:pPr>
          </w:p>
        </w:tc>
        <w:tc>
          <w:tcPr>
            <w:tcW w:w="1101" w:type="dxa"/>
            <w:shd w:val="clear" w:color="auto" w:fill="F2F2F2" w:themeFill="background1" w:themeFillShade="F2"/>
          </w:tcPr>
          <w:p w14:paraId="658C7983" w14:textId="77777777" w:rsidR="00F013FC" w:rsidRDefault="00F013FC" w:rsidP="00F013FC">
            <w:pPr>
              <w:jc w:val="center"/>
              <w:rPr>
                <w:lang w:eastAsia="en-CA"/>
              </w:rPr>
            </w:pPr>
          </w:p>
        </w:tc>
        <w:tc>
          <w:tcPr>
            <w:tcW w:w="850" w:type="dxa"/>
            <w:shd w:val="clear" w:color="auto" w:fill="F2F2F2" w:themeFill="background1" w:themeFillShade="F2"/>
            <w:vAlign w:val="center"/>
          </w:tcPr>
          <w:p w14:paraId="591E8B54" w14:textId="77777777" w:rsidR="00F013FC" w:rsidRDefault="00F013FC" w:rsidP="00F013FC">
            <w:pPr>
              <w:jc w:val="center"/>
              <w:rPr>
                <w:lang w:eastAsia="en-CA"/>
              </w:rPr>
            </w:pPr>
          </w:p>
        </w:tc>
        <w:tc>
          <w:tcPr>
            <w:tcW w:w="448" w:type="dxa"/>
            <w:shd w:val="clear" w:color="auto" w:fill="F2F2F2" w:themeFill="background1" w:themeFillShade="F2"/>
          </w:tcPr>
          <w:p w14:paraId="03D3EF35" w14:textId="54FBC009" w:rsidR="00F013FC" w:rsidRDefault="00000000" w:rsidP="00F013FC">
            <w:pPr>
              <w:jc w:val="center"/>
              <w:rPr>
                <w:lang w:eastAsia="en-CA"/>
              </w:rPr>
            </w:pPr>
            <w:sdt>
              <w:sdtPr>
                <w:rPr>
                  <w:lang w:eastAsia="en-CA"/>
                </w:rPr>
                <w:id w:val="-1248271704"/>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748C87FC" w14:textId="77777777" w:rsidR="00F013FC" w:rsidRDefault="00F013FC" w:rsidP="00F013FC">
            <w:pPr>
              <w:jc w:val="center"/>
              <w:rPr>
                <w:lang w:eastAsia="en-CA"/>
              </w:rPr>
            </w:pPr>
          </w:p>
        </w:tc>
        <w:tc>
          <w:tcPr>
            <w:tcW w:w="448" w:type="dxa"/>
            <w:shd w:val="clear" w:color="auto" w:fill="F2F2F2" w:themeFill="background1" w:themeFillShade="F2"/>
          </w:tcPr>
          <w:p w14:paraId="4E49D68B" w14:textId="51CB0A97" w:rsidR="00F013FC" w:rsidRDefault="00000000" w:rsidP="00F013FC">
            <w:pPr>
              <w:jc w:val="center"/>
              <w:rPr>
                <w:lang w:eastAsia="en-CA"/>
              </w:rPr>
            </w:pPr>
            <w:sdt>
              <w:sdtPr>
                <w:rPr>
                  <w:lang w:eastAsia="en-CA"/>
                </w:rPr>
                <w:id w:val="856780644"/>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01B8600D" w14:textId="6A78DCE9" w:rsidR="00F013FC" w:rsidRDefault="00000000" w:rsidP="00F013FC">
            <w:pPr>
              <w:jc w:val="center"/>
              <w:rPr>
                <w:lang w:eastAsia="en-CA"/>
              </w:rPr>
            </w:pPr>
            <w:sdt>
              <w:sdtPr>
                <w:rPr>
                  <w:lang w:eastAsia="en-CA"/>
                </w:rPr>
                <w:id w:val="-881094688"/>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19498620" w14:textId="423E6FE5" w:rsidR="00F013FC" w:rsidRDefault="00000000" w:rsidP="00F013FC">
            <w:pPr>
              <w:jc w:val="center"/>
              <w:rPr>
                <w:lang w:eastAsia="en-CA"/>
              </w:rPr>
            </w:pPr>
            <w:sdt>
              <w:sdtPr>
                <w:rPr>
                  <w:lang w:eastAsia="en-CA"/>
                </w:rPr>
                <w:id w:val="-723065394"/>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34AB4455" w14:textId="77777777" w:rsidR="00F013FC" w:rsidRDefault="00F013FC" w:rsidP="00F013FC">
            <w:pPr>
              <w:jc w:val="center"/>
              <w:rPr>
                <w:lang w:eastAsia="en-CA"/>
              </w:rPr>
            </w:pPr>
          </w:p>
        </w:tc>
        <w:tc>
          <w:tcPr>
            <w:tcW w:w="3288" w:type="dxa"/>
            <w:shd w:val="clear" w:color="auto" w:fill="F2F2F2" w:themeFill="background1" w:themeFillShade="F2"/>
          </w:tcPr>
          <w:p w14:paraId="29693F08" w14:textId="77777777" w:rsidR="00F013FC" w:rsidRDefault="00F013FC" w:rsidP="00F013FC">
            <w:pPr>
              <w:rPr>
                <w:lang w:eastAsia="en-CA"/>
              </w:rPr>
            </w:pPr>
          </w:p>
        </w:tc>
      </w:tr>
      <w:tr w:rsidR="00F013FC" w14:paraId="70BB955F" w14:textId="77777777" w:rsidTr="00DD2645">
        <w:tc>
          <w:tcPr>
            <w:tcW w:w="3060" w:type="dxa"/>
            <w:shd w:val="clear" w:color="auto" w:fill="F2F2F2" w:themeFill="background1" w:themeFillShade="F2"/>
          </w:tcPr>
          <w:p w14:paraId="3A098866" w14:textId="54B46ED4" w:rsidR="00F013FC" w:rsidRDefault="00F013FC" w:rsidP="00F013FC">
            <w:pPr>
              <w:rPr>
                <w:lang w:eastAsia="en-CA"/>
              </w:rPr>
            </w:pPr>
            <w:r w:rsidRPr="00E75D62">
              <w:t>CORR OUTSIDE CRU 156</w:t>
            </w:r>
            <w:r w:rsidRPr="00E75D62">
              <w:rPr>
                <w:rFonts w:ascii="Cambria Math" w:hAnsi="Cambria Math" w:cs="Cambria Math"/>
              </w:rPr>
              <w:t>‐</w:t>
            </w:r>
            <w:r w:rsidRPr="00E75D62">
              <w:t xml:space="preserve"> vacant HORN/STROBE - STROBE TEST</w:t>
            </w:r>
          </w:p>
        </w:tc>
        <w:tc>
          <w:tcPr>
            <w:tcW w:w="907" w:type="dxa"/>
            <w:shd w:val="clear" w:color="auto" w:fill="F2F2F2" w:themeFill="background1" w:themeFillShade="F2"/>
            <w:vAlign w:val="center"/>
          </w:tcPr>
          <w:p w14:paraId="1AC29191" w14:textId="77777777" w:rsidR="00F013FC" w:rsidRDefault="00F013FC" w:rsidP="00F013FC">
            <w:pPr>
              <w:rPr>
                <w:lang w:eastAsia="en-CA"/>
              </w:rPr>
            </w:pPr>
          </w:p>
        </w:tc>
        <w:tc>
          <w:tcPr>
            <w:tcW w:w="686" w:type="dxa"/>
            <w:shd w:val="clear" w:color="auto" w:fill="F2F2F2" w:themeFill="background1" w:themeFillShade="F2"/>
          </w:tcPr>
          <w:p w14:paraId="3557195B" w14:textId="3CB8A6C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9747BF1" w14:textId="77777777" w:rsidR="00F013FC" w:rsidRDefault="00F013FC" w:rsidP="00F013FC">
            <w:pPr>
              <w:jc w:val="center"/>
              <w:rPr>
                <w:lang w:eastAsia="en-CA"/>
              </w:rPr>
            </w:pPr>
          </w:p>
        </w:tc>
        <w:tc>
          <w:tcPr>
            <w:tcW w:w="1101" w:type="dxa"/>
            <w:shd w:val="clear" w:color="auto" w:fill="F2F2F2" w:themeFill="background1" w:themeFillShade="F2"/>
          </w:tcPr>
          <w:p w14:paraId="34C3BC1F" w14:textId="77777777" w:rsidR="00F013FC" w:rsidRDefault="00F013FC" w:rsidP="00F013FC">
            <w:pPr>
              <w:jc w:val="center"/>
              <w:rPr>
                <w:lang w:eastAsia="en-CA"/>
              </w:rPr>
            </w:pPr>
          </w:p>
        </w:tc>
        <w:tc>
          <w:tcPr>
            <w:tcW w:w="850" w:type="dxa"/>
            <w:shd w:val="clear" w:color="auto" w:fill="F2F2F2" w:themeFill="background1" w:themeFillShade="F2"/>
            <w:vAlign w:val="center"/>
          </w:tcPr>
          <w:p w14:paraId="5414B67F" w14:textId="77777777" w:rsidR="00F013FC" w:rsidRDefault="00F013FC" w:rsidP="00F013FC">
            <w:pPr>
              <w:jc w:val="center"/>
              <w:rPr>
                <w:lang w:eastAsia="en-CA"/>
              </w:rPr>
            </w:pPr>
          </w:p>
        </w:tc>
        <w:tc>
          <w:tcPr>
            <w:tcW w:w="448" w:type="dxa"/>
            <w:shd w:val="clear" w:color="auto" w:fill="F2F2F2" w:themeFill="background1" w:themeFillShade="F2"/>
          </w:tcPr>
          <w:p w14:paraId="39A9F9AF" w14:textId="7C04486A" w:rsidR="00F013FC" w:rsidRDefault="00000000" w:rsidP="00F013FC">
            <w:pPr>
              <w:jc w:val="center"/>
              <w:rPr>
                <w:lang w:eastAsia="en-CA"/>
              </w:rPr>
            </w:pPr>
            <w:sdt>
              <w:sdtPr>
                <w:rPr>
                  <w:lang w:eastAsia="en-CA"/>
                </w:rPr>
                <w:id w:val="-1308245744"/>
                <w14:checkbox>
                  <w14:checked w14:val="1"/>
                  <w14:checkedState w14:val="0050" w14:font="Wingdings 2"/>
                  <w14:uncheckedState w14:val="0020" w14:font="Wingdings 2"/>
                </w14:checkbox>
              </w:sdtPr>
              <w:sdtContent>
                <w:r w:rsidR="00F013FC" w:rsidRPr="002D0FC5">
                  <w:rPr>
                    <w:lang w:eastAsia="en-CA"/>
                  </w:rPr>
                  <w:sym w:font="Wingdings 2" w:char="F050"/>
                </w:r>
              </w:sdtContent>
            </w:sdt>
          </w:p>
        </w:tc>
        <w:tc>
          <w:tcPr>
            <w:tcW w:w="1101" w:type="dxa"/>
            <w:shd w:val="clear" w:color="auto" w:fill="F2F2F2" w:themeFill="background1" w:themeFillShade="F2"/>
            <w:vAlign w:val="center"/>
          </w:tcPr>
          <w:p w14:paraId="48DC765B" w14:textId="77777777" w:rsidR="00F013FC" w:rsidRDefault="00F013FC" w:rsidP="00F013FC">
            <w:pPr>
              <w:jc w:val="center"/>
              <w:rPr>
                <w:lang w:eastAsia="en-CA"/>
              </w:rPr>
            </w:pPr>
          </w:p>
        </w:tc>
        <w:tc>
          <w:tcPr>
            <w:tcW w:w="448" w:type="dxa"/>
            <w:shd w:val="clear" w:color="auto" w:fill="F2F2F2" w:themeFill="background1" w:themeFillShade="F2"/>
          </w:tcPr>
          <w:p w14:paraId="4CB55B59" w14:textId="1E182C04" w:rsidR="00F013FC" w:rsidRDefault="00000000" w:rsidP="00F013FC">
            <w:pPr>
              <w:jc w:val="center"/>
              <w:rPr>
                <w:lang w:eastAsia="en-CA"/>
              </w:rPr>
            </w:pPr>
            <w:sdt>
              <w:sdtPr>
                <w:rPr>
                  <w:lang w:eastAsia="en-CA"/>
                </w:rPr>
                <w:id w:val="-356276579"/>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48" w:type="dxa"/>
            <w:shd w:val="clear" w:color="auto" w:fill="F2F2F2" w:themeFill="background1" w:themeFillShade="F2"/>
          </w:tcPr>
          <w:p w14:paraId="647E3A73" w14:textId="11515408" w:rsidR="00F013FC" w:rsidRDefault="00000000" w:rsidP="00F013FC">
            <w:pPr>
              <w:jc w:val="center"/>
              <w:rPr>
                <w:lang w:eastAsia="en-CA"/>
              </w:rPr>
            </w:pPr>
            <w:sdt>
              <w:sdtPr>
                <w:rPr>
                  <w:lang w:eastAsia="en-CA"/>
                </w:rPr>
                <w:id w:val="1937710191"/>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423" w:type="dxa"/>
            <w:shd w:val="clear" w:color="auto" w:fill="F2F2F2" w:themeFill="background1" w:themeFillShade="F2"/>
          </w:tcPr>
          <w:p w14:paraId="599534CD" w14:textId="19ED362C" w:rsidR="00F013FC" w:rsidRDefault="00000000" w:rsidP="00F013FC">
            <w:pPr>
              <w:jc w:val="center"/>
              <w:rPr>
                <w:lang w:eastAsia="en-CA"/>
              </w:rPr>
            </w:pPr>
            <w:sdt>
              <w:sdtPr>
                <w:rPr>
                  <w:lang w:eastAsia="en-CA"/>
                </w:rPr>
                <w:id w:val="-525481689"/>
                <w14:checkbox>
                  <w14:checked w14:val="1"/>
                  <w14:checkedState w14:val="0050" w14:font="Wingdings 2"/>
                  <w14:uncheckedState w14:val="0020" w14:font="Wingdings 2"/>
                </w14:checkbox>
              </w:sdtPr>
              <w:sdtContent>
                <w:r w:rsidR="00F013FC" w:rsidRPr="008C7587">
                  <w:rPr>
                    <w:lang w:eastAsia="en-CA"/>
                  </w:rPr>
                  <w:sym w:font="Wingdings 2" w:char="F050"/>
                </w:r>
              </w:sdtContent>
            </w:sdt>
          </w:p>
        </w:tc>
        <w:tc>
          <w:tcPr>
            <w:tcW w:w="964" w:type="dxa"/>
            <w:shd w:val="clear" w:color="auto" w:fill="F2F2F2" w:themeFill="background1" w:themeFillShade="F2"/>
            <w:vAlign w:val="center"/>
          </w:tcPr>
          <w:p w14:paraId="4C17934F" w14:textId="77777777" w:rsidR="00F013FC" w:rsidRDefault="00F013FC" w:rsidP="00F013FC">
            <w:pPr>
              <w:jc w:val="center"/>
              <w:rPr>
                <w:lang w:eastAsia="en-CA"/>
              </w:rPr>
            </w:pPr>
          </w:p>
        </w:tc>
        <w:tc>
          <w:tcPr>
            <w:tcW w:w="3288" w:type="dxa"/>
            <w:shd w:val="clear" w:color="auto" w:fill="F2F2F2" w:themeFill="background1" w:themeFillShade="F2"/>
          </w:tcPr>
          <w:p w14:paraId="3F7B1AB0" w14:textId="77777777" w:rsidR="00F013FC" w:rsidRDefault="00F013FC" w:rsidP="00F013FC">
            <w:pPr>
              <w:rPr>
                <w:lang w:eastAsia="en-CA"/>
              </w:rPr>
            </w:pPr>
          </w:p>
        </w:tc>
      </w:tr>
      <w:tr w:rsidR="00F013FC" w14:paraId="06328BF7" w14:textId="77777777" w:rsidTr="00DD2645">
        <w:tc>
          <w:tcPr>
            <w:tcW w:w="3060" w:type="dxa"/>
            <w:shd w:val="clear" w:color="auto" w:fill="F2F2F2" w:themeFill="background1" w:themeFillShade="F2"/>
          </w:tcPr>
          <w:p w14:paraId="675E49A2" w14:textId="62C8A674" w:rsidR="00F013FC" w:rsidRDefault="00F013FC" w:rsidP="00F013FC">
            <w:pPr>
              <w:rPr>
                <w:lang w:eastAsia="en-CA"/>
              </w:rPr>
            </w:pPr>
            <w:r w:rsidRPr="00E75D62">
              <w:lastRenderedPageBreak/>
              <w:t>CORR OUTSIDE CRU 158</w:t>
            </w:r>
            <w:r w:rsidRPr="00E75D62">
              <w:rPr>
                <w:rFonts w:ascii="Cambria Math" w:hAnsi="Cambria Math" w:cs="Cambria Math"/>
              </w:rPr>
              <w:t>‐</w:t>
            </w:r>
            <w:r w:rsidRPr="00E75D62">
              <w:t xml:space="preserve"> garage HORN/STROBE - HORN TEST</w:t>
            </w:r>
          </w:p>
        </w:tc>
        <w:tc>
          <w:tcPr>
            <w:tcW w:w="907" w:type="dxa"/>
            <w:shd w:val="clear" w:color="auto" w:fill="F2F2F2" w:themeFill="background1" w:themeFillShade="F2"/>
            <w:vAlign w:val="center"/>
          </w:tcPr>
          <w:p w14:paraId="273BA9E3" w14:textId="77777777" w:rsidR="00F013FC" w:rsidRDefault="00F013FC" w:rsidP="00F013FC">
            <w:pPr>
              <w:rPr>
                <w:lang w:eastAsia="en-CA"/>
              </w:rPr>
            </w:pPr>
          </w:p>
        </w:tc>
        <w:tc>
          <w:tcPr>
            <w:tcW w:w="686" w:type="dxa"/>
            <w:shd w:val="clear" w:color="auto" w:fill="F2F2F2" w:themeFill="background1" w:themeFillShade="F2"/>
          </w:tcPr>
          <w:p w14:paraId="36F141BB" w14:textId="12E36C7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0737BB9" w14:textId="77777777" w:rsidR="00F013FC" w:rsidRDefault="00F013FC" w:rsidP="00F013FC">
            <w:pPr>
              <w:jc w:val="center"/>
              <w:rPr>
                <w:lang w:eastAsia="en-CA"/>
              </w:rPr>
            </w:pPr>
          </w:p>
        </w:tc>
        <w:tc>
          <w:tcPr>
            <w:tcW w:w="1101" w:type="dxa"/>
            <w:shd w:val="clear" w:color="auto" w:fill="F2F2F2" w:themeFill="background1" w:themeFillShade="F2"/>
          </w:tcPr>
          <w:p w14:paraId="495E4B69" w14:textId="77777777" w:rsidR="00F013FC" w:rsidRDefault="00F013FC" w:rsidP="00F013FC">
            <w:pPr>
              <w:jc w:val="center"/>
              <w:rPr>
                <w:lang w:eastAsia="en-CA"/>
              </w:rPr>
            </w:pPr>
          </w:p>
        </w:tc>
        <w:tc>
          <w:tcPr>
            <w:tcW w:w="850" w:type="dxa"/>
            <w:shd w:val="clear" w:color="auto" w:fill="F2F2F2" w:themeFill="background1" w:themeFillShade="F2"/>
            <w:vAlign w:val="center"/>
          </w:tcPr>
          <w:p w14:paraId="417FE7DE" w14:textId="77777777" w:rsidR="00F013FC" w:rsidRDefault="00F013FC" w:rsidP="00F013FC">
            <w:pPr>
              <w:jc w:val="center"/>
              <w:rPr>
                <w:lang w:eastAsia="en-CA"/>
              </w:rPr>
            </w:pPr>
          </w:p>
        </w:tc>
        <w:tc>
          <w:tcPr>
            <w:tcW w:w="448" w:type="dxa"/>
            <w:shd w:val="clear" w:color="auto" w:fill="F2F2F2" w:themeFill="background1" w:themeFillShade="F2"/>
          </w:tcPr>
          <w:p w14:paraId="62EEF8A0" w14:textId="36A3D08C" w:rsidR="00F013FC" w:rsidRDefault="00000000" w:rsidP="00F013FC">
            <w:pPr>
              <w:jc w:val="center"/>
              <w:rPr>
                <w:lang w:eastAsia="en-CA"/>
              </w:rPr>
            </w:pPr>
            <w:sdt>
              <w:sdtPr>
                <w:rPr>
                  <w:lang w:eastAsia="en-CA"/>
                </w:rPr>
                <w:id w:val="-56634458"/>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04C50F2F" w14:textId="77777777" w:rsidR="00F013FC" w:rsidRDefault="00F013FC" w:rsidP="00F013FC">
            <w:pPr>
              <w:jc w:val="center"/>
              <w:rPr>
                <w:lang w:eastAsia="en-CA"/>
              </w:rPr>
            </w:pPr>
          </w:p>
        </w:tc>
        <w:tc>
          <w:tcPr>
            <w:tcW w:w="448" w:type="dxa"/>
            <w:shd w:val="clear" w:color="auto" w:fill="F2F2F2" w:themeFill="background1" w:themeFillShade="F2"/>
          </w:tcPr>
          <w:p w14:paraId="16E4379F" w14:textId="2B157711" w:rsidR="00F013FC" w:rsidRDefault="00000000" w:rsidP="00F013FC">
            <w:pPr>
              <w:jc w:val="center"/>
              <w:rPr>
                <w:lang w:eastAsia="en-CA"/>
              </w:rPr>
            </w:pPr>
            <w:sdt>
              <w:sdtPr>
                <w:rPr>
                  <w:lang w:eastAsia="en-CA"/>
                </w:rPr>
                <w:id w:val="1053581336"/>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4C36956B" w14:textId="6F8AFA9C" w:rsidR="00F013FC" w:rsidRDefault="00000000" w:rsidP="00F013FC">
            <w:pPr>
              <w:jc w:val="center"/>
              <w:rPr>
                <w:lang w:eastAsia="en-CA"/>
              </w:rPr>
            </w:pPr>
            <w:sdt>
              <w:sdtPr>
                <w:rPr>
                  <w:lang w:eastAsia="en-CA"/>
                </w:rPr>
                <w:id w:val="-440763609"/>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650F0EB9" w14:textId="405E8A09" w:rsidR="00F013FC" w:rsidRDefault="00000000" w:rsidP="00F013FC">
            <w:pPr>
              <w:jc w:val="center"/>
              <w:rPr>
                <w:lang w:eastAsia="en-CA"/>
              </w:rPr>
            </w:pPr>
            <w:sdt>
              <w:sdtPr>
                <w:rPr>
                  <w:lang w:eastAsia="en-CA"/>
                </w:rPr>
                <w:id w:val="-1115281957"/>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0DB4BBC8" w14:textId="77777777" w:rsidR="00F013FC" w:rsidRDefault="00F013FC" w:rsidP="00F013FC">
            <w:pPr>
              <w:jc w:val="center"/>
              <w:rPr>
                <w:lang w:eastAsia="en-CA"/>
              </w:rPr>
            </w:pPr>
          </w:p>
        </w:tc>
        <w:tc>
          <w:tcPr>
            <w:tcW w:w="3288" w:type="dxa"/>
            <w:shd w:val="clear" w:color="auto" w:fill="F2F2F2" w:themeFill="background1" w:themeFillShade="F2"/>
          </w:tcPr>
          <w:p w14:paraId="6994A2B3" w14:textId="77777777" w:rsidR="00F013FC" w:rsidRDefault="00F013FC" w:rsidP="00F013FC">
            <w:pPr>
              <w:rPr>
                <w:lang w:eastAsia="en-CA"/>
              </w:rPr>
            </w:pPr>
          </w:p>
        </w:tc>
      </w:tr>
      <w:tr w:rsidR="00F013FC" w14:paraId="1B530FB8" w14:textId="77777777" w:rsidTr="00DD2645">
        <w:tc>
          <w:tcPr>
            <w:tcW w:w="3060" w:type="dxa"/>
            <w:shd w:val="clear" w:color="auto" w:fill="F2F2F2" w:themeFill="background1" w:themeFillShade="F2"/>
          </w:tcPr>
          <w:p w14:paraId="5C303B86" w14:textId="00021D19" w:rsidR="00F013FC" w:rsidRDefault="00F013FC" w:rsidP="00F013FC">
            <w:pPr>
              <w:rPr>
                <w:lang w:eastAsia="en-CA"/>
              </w:rPr>
            </w:pPr>
            <w:r w:rsidRPr="00E75D62">
              <w:t>CORR OUTSIDE CRU 158</w:t>
            </w:r>
            <w:r w:rsidRPr="00E75D62">
              <w:rPr>
                <w:rFonts w:ascii="Cambria Math" w:hAnsi="Cambria Math" w:cs="Cambria Math"/>
              </w:rPr>
              <w:t>‐</w:t>
            </w:r>
            <w:r w:rsidRPr="00E75D62">
              <w:t xml:space="preserve"> garage HORN/STROBE - STROBE TEST</w:t>
            </w:r>
          </w:p>
        </w:tc>
        <w:tc>
          <w:tcPr>
            <w:tcW w:w="907" w:type="dxa"/>
            <w:shd w:val="clear" w:color="auto" w:fill="F2F2F2" w:themeFill="background1" w:themeFillShade="F2"/>
            <w:vAlign w:val="center"/>
          </w:tcPr>
          <w:p w14:paraId="416877BE" w14:textId="77777777" w:rsidR="00F013FC" w:rsidRDefault="00F013FC" w:rsidP="00F013FC">
            <w:pPr>
              <w:rPr>
                <w:lang w:eastAsia="en-CA"/>
              </w:rPr>
            </w:pPr>
          </w:p>
        </w:tc>
        <w:tc>
          <w:tcPr>
            <w:tcW w:w="686" w:type="dxa"/>
            <w:shd w:val="clear" w:color="auto" w:fill="F2F2F2" w:themeFill="background1" w:themeFillShade="F2"/>
          </w:tcPr>
          <w:p w14:paraId="5FC69BB9" w14:textId="39C536A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150F108" w14:textId="77777777" w:rsidR="00F013FC" w:rsidRDefault="00F013FC" w:rsidP="00F013FC">
            <w:pPr>
              <w:jc w:val="center"/>
              <w:rPr>
                <w:lang w:eastAsia="en-CA"/>
              </w:rPr>
            </w:pPr>
          </w:p>
        </w:tc>
        <w:tc>
          <w:tcPr>
            <w:tcW w:w="1101" w:type="dxa"/>
            <w:shd w:val="clear" w:color="auto" w:fill="F2F2F2" w:themeFill="background1" w:themeFillShade="F2"/>
          </w:tcPr>
          <w:p w14:paraId="793B9E2A" w14:textId="77777777" w:rsidR="00F013FC" w:rsidRDefault="00F013FC" w:rsidP="00F013FC">
            <w:pPr>
              <w:jc w:val="center"/>
              <w:rPr>
                <w:lang w:eastAsia="en-CA"/>
              </w:rPr>
            </w:pPr>
          </w:p>
        </w:tc>
        <w:tc>
          <w:tcPr>
            <w:tcW w:w="850" w:type="dxa"/>
            <w:shd w:val="clear" w:color="auto" w:fill="F2F2F2" w:themeFill="background1" w:themeFillShade="F2"/>
            <w:vAlign w:val="center"/>
          </w:tcPr>
          <w:p w14:paraId="7F2F9E6D" w14:textId="77777777" w:rsidR="00F013FC" w:rsidRDefault="00F013FC" w:rsidP="00F013FC">
            <w:pPr>
              <w:jc w:val="center"/>
              <w:rPr>
                <w:lang w:eastAsia="en-CA"/>
              </w:rPr>
            </w:pPr>
          </w:p>
        </w:tc>
        <w:tc>
          <w:tcPr>
            <w:tcW w:w="448" w:type="dxa"/>
            <w:shd w:val="clear" w:color="auto" w:fill="F2F2F2" w:themeFill="background1" w:themeFillShade="F2"/>
          </w:tcPr>
          <w:p w14:paraId="60DDAE76" w14:textId="00C06AD0" w:rsidR="00F013FC" w:rsidRDefault="00000000" w:rsidP="00F013FC">
            <w:pPr>
              <w:jc w:val="center"/>
              <w:rPr>
                <w:lang w:eastAsia="en-CA"/>
              </w:rPr>
            </w:pPr>
            <w:sdt>
              <w:sdtPr>
                <w:rPr>
                  <w:lang w:eastAsia="en-CA"/>
                </w:rPr>
                <w:id w:val="-1962408211"/>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337AD03E" w14:textId="77777777" w:rsidR="00F013FC" w:rsidRDefault="00F013FC" w:rsidP="00F013FC">
            <w:pPr>
              <w:jc w:val="center"/>
              <w:rPr>
                <w:lang w:eastAsia="en-CA"/>
              </w:rPr>
            </w:pPr>
          </w:p>
        </w:tc>
        <w:tc>
          <w:tcPr>
            <w:tcW w:w="448" w:type="dxa"/>
            <w:shd w:val="clear" w:color="auto" w:fill="F2F2F2" w:themeFill="background1" w:themeFillShade="F2"/>
          </w:tcPr>
          <w:p w14:paraId="0993992B" w14:textId="798B8DA8" w:rsidR="00F013FC" w:rsidRDefault="00000000" w:rsidP="00F013FC">
            <w:pPr>
              <w:jc w:val="center"/>
              <w:rPr>
                <w:lang w:eastAsia="en-CA"/>
              </w:rPr>
            </w:pPr>
            <w:sdt>
              <w:sdtPr>
                <w:rPr>
                  <w:lang w:eastAsia="en-CA"/>
                </w:rPr>
                <w:id w:val="-485861605"/>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7E67B466" w14:textId="3E1C1409" w:rsidR="00F013FC" w:rsidRDefault="00000000" w:rsidP="00F013FC">
            <w:pPr>
              <w:jc w:val="center"/>
              <w:rPr>
                <w:lang w:eastAsia="en-CA"/>
              </w:rPr>
            </w:pPr>
            <w:sdt>
              <w:sdtPr>
                <w:rPr>
                  <w:lang w:eastAsia="en-CA"/>
                </w:rPr>
                <w:id w:val="-2089213154"/>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6B80AC95" w14:textId="22E49D49" w:rsidR="00F013FC" w:rsidRDefault="00000000" w:rsidP="00F013FC">
            <w:pPr>
              <w:jc w:val="center"/>
              <w:rPr>
                <w:lang w:eastAsia="en-CA"/>
              </w:rPr>
            </w:pPr>
            <w:sdt>
              <w:sdtPr>
                <w:rPr>
                  <w:lang w:eastAsia="en-CA"/>
                </w:rPr>
                <w:id w:val="197439588"/>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4269AFF6" w14:textId="77777777" w:rsidR="00F013FC" w:rsidRDefault="00F013FC" w:rsidP="00F013FC">
            <w:pPr>
              <w:jc w:val="center"/>
              <w:rPr>
                <w:lang w:eastAsia="en-CA"/>
              </w:rPr>
            </w:pPr>
          </w:p>
        </w:tc>
        <w:tc>
          <w:tcPr>
            <w:tcW w:w="3288" w:type="dxa"/>
            <w:shd w:val="clear" w:color="auto" w:fill="F2F2F2" w:themeFill="background1" w:themeFillShade="F2"/>
          </w:tcPr>
          <w:p w14:paraId="6B90567E" w14:textId="77777777" w:rsidR="00F013FC" w:rsidRDefault="00F013FC" w:rsidP="00F013FC">
            <w:pPr>
              <w:rPr>
                <w:lang w:eastAsia="en-CA"/>
              </w:rPr>
            </w:pPr>
          </w:p>
        </w:tc>
      </w:tr>
      <w:tr w:rsidR="00F013FC" w14:paraId="44C0D3E2" w14:textId="77777777" w:rsidTr="00DD2645">
        <w:tc>
          <w:tcPr>
            <w:tcW w:w="3060" w:type="dxa"/>
            <w:shd w:val="clear" w:color="auto" w:fill="F2F2F2" w:themeFill="background1" w:themeFillShade="F2"/>
          </w:tcPr>
          <w:p w14:paraId="5C8EC7B4" w14:textId="15922932" w:rsidR="00F013FC" w:rsidRDefault="00F013FC" w:rsidP="00F013FC">
            <w:pPr>
              <w:rPr>
                <w:lang w:eastAsia="en-CA"/>
              </w:rPr>
            </w:pPr>
            <w:r w:rsidRPr="00E75D62">
              <w:t>CORR OUTSIDE CRU 162 #1</w:t>
            </w:r>
            <w:r w:rsidRPr="00E75D62">
              <w:rPr>
                <w:rFonts w:ascii="Cambria Math" w:hAnsi="Cambria Math" w:cs="Cambria Math"/>
              </w:rPr>
              <w:t>‐</w:t>
            </w:r>
            <w:r w:rsidRPr="00E75D62">
              <w:t xml:space="preserve"> </w:t>
            </w:r>
            <w:proofErr w:type="spellStart"/>
            <w:r w:rsidRPr="00E75D62">
              <w:t>ardenes</w:t>
            </w:r>
            <w:proofErr w:type="spellEnd"/>
            <w:r w:rsidRPr="00E75D62">
              <w:t xml:space="preserve"> HORN/STROBE - HORN TEST</w:t>
            </w:r>
          </w:p>
        </w:tc>
        <w:tc>
          <w:tcPr>
            <w:tcW w:w="907" w:type="dxa"/>
            <w:shd w:val="clear" w:color="auto" w:fill="F2F2F2" w:themeFill="background1" w:themeFillShade="F2"/>
            <w:vAlign w:val="center"/>
          </w:tcPr>
          <w:p w14:paraId="6C9037A1" w14:textId="77777777" w:rsidR="00F013FC" w:rsidRDefault="00F013FC" w:rsidP="00F013FC">
            <w:pPr>
              <w:rPr>
                <w:lang w:eastAsia="en-CA"/>
              </w:rPr>
            </w:pPr>
          </w:p>
        </w:tc>
        <w:tc>
          <w:tcPr>
            <w:tcW w:w="686" w:type="dxa"/>
            <w:shd w:val="clear" w:color="auto" w:fill="F2F2F2" w:themeFill="background1" w:themeFillShade="F2"/>
          </w:tcPr>
          <w:p w14:paraId="73B30343" w14:textId="5DCF40B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5911135" w14:textId="77777777" w:rsidR="00F013FC" w:rsidRDefault="00F013FC" w:rsidP="00F013FC">
            <w:pPr>
              <w:jc w:val="center"/>
              <w:rPr>
                <w:lang w:eastAsia="en-CA"/>
              </w:rPr>
            </w:pPr>
          </w:p>
        </w:tc>
        <w:tc>
          <w:tcPr>
            <w:tcW w:w="1101" w:type="dxa"/>
            <w:shd w:val="clear" w:color="auto" w:fill="F2F2F2" w:themeFill="background1" w:themeFillShade="F2"/>
          </w:tcPr>
          <w:p w14:paraId="194DFF70" w14:textId="77777777" w:rsidR="00F013FC" w:rsidRDefault="00F013FC" w:rsidP="00F013FC">
            <w:pPr>
              <w:jc w:val="center"/>
              <w:rPr>
                <w:lang w:eastAsia="en-CA"/>
              </w:rPr>
            </w:pPr>
          </w:p>
        </w:tc>
        <w:tc>
          <w:tcPr>
            <w:tcW w:w="850" w:type="dxa"/>
            <w:shd w:val="clear" w:color="auto" w:fill="F2F2F2" w:themeFill="background1" w:themeFillShade="F2"/>
            <w:vAlign w:val="center"/>
          </w:tcPr>
          <w:p w14:paraId="604D35B7" w14:textId="77777777" w:rsidR="00F013FC" w:rsidRDefault="00F013FC" w:rsidP="00F013FC">
            <w:pPr>
              <w:jc w:val="center"/>
              <w:rPr>
                <w:lang w:eastAsia="en-CA"/>
              </w:rPr>
            </w:pPr>
          </w:p>
        </w:tc>
        <w:tc>
          <w:tcPr>
            <w:tcW w:w="448" w:type="dxa"/>
            <w:shd w:val="clear" w:color="auto" w:fill="F2F2F2" w:themeFill="background1" w:themeFillShade="F2"/>
          </w:tcPr>
          <w:p w14:paraId="0D129902" w14:textId="2CB94E2C" w:rsidR="00F013FC" w:rsidRDefault="00000000" w:rsidP="00F013FC">
            <w:pPr>
              <w:jc w:val="center"/>
              <w:rPr>
                <w:lang w:eastAsia="en-CA"/>
              </w:rPr>
            </w:pPr>
            <w:sdt>
              <w:sdtPr>
                <w:rPr>
                  <w:lang w:eastAsia="en-CA"/>
                </w:rPr>
                <w:id w:val="-509906668"/>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1D8487F1" w14:textId="77777777" w:rsidR="00F013FC" w:rsidRDefault="00F013FC" w:rsidP="00F013FC">
            <w:pPr>
              <w:jc w:val="center"/>
              <w:rPr>
                <w:lang w:eastAsia="en-CA"/>
              </w:rPr>
            </w:pPr>
          </w:p>
        </w:tc>
        <w:tc>
          <w:tcPr>
            <w:tcW w:w="448" w:type="dxa"/>
            <w:shd w:val="clear" w:color="auto" w:fill="F2F2F2" w:themeFill="background1" w:themeFillShade="F2"/>
          </w:tcPr>
          <w:p w14:paraId="005FF475" w14:textId="74663C09" w:rsidR="00F013FC" w:rsidRDefault="00000000" w:rsidP="00F013FC">
            <w:pPr>
              <w:jc w:val="center"/>
              <w:rPr>
                <w:lang w:eastAsia="en-CA"/>
              </w:rPr>
            </w:pPr>
            <w:sdt>
              <w:sdtPr>
                <w:rPr>
                  <w:lang w:eastAsia="en-CA"/>
                </w:rPr>
                <w:id w:val="-208955343"/>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7C31E00D" w14:textId="28D23493" w:rsidR="00F013FC" w:rsidRDefault="00000000" w:rsidP="00F013FC">
            <w:pPr>
              <w:jc w:val="center"/>
              <w:rPr>
                <w:lang w:eastAsia="en-CA"/>
              </w:rPr>
            </w:pPr>
            <w:sdt>
              <w:sdtPr>
                <w:rPr>
                  <w:lang w:eastAsia="en-CA"/>
                </w:rPr>
                <w:id w:val="-1401755390"/>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206D51BB" w14:textId="015D5E2C" w:rsidR="00F013FC" w:rsidRDefault="00000000" w:rsidP="00F013FC">
            <w:pPr>
              <w:jc w:val="center"/>
              <w:rPr>
                <w:lang w:eastAsia="en-CA"/>
              </w:rPr>
            </w:pPr>
            <w:sdt>
              <w:sdtPr>
                <w:rPr>
                  <w:lang w:eastAsia="en-CA"/>
                </w:rPr>
                <w:id w:val="1860539445"/>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1CE5304D" w14:textId="77777777" w:rsidR="00F013FC" w:rsidRDefault="00F013FC" w:rsidP="00F013FC">
            <w:pPr>
              <w:jc w:val="center"/>
              <w:rPr>
                <w:lang w:eastAsia="en-CA"/>
              </w:rPr>
            </w:pPr>
          </w:p>
        </w:tc>
        <w:tc>
          <w:tcPr>
            <w:tcW w:w="3288" w:type="dxa"/>
            <w:shd w:val="clear" w:color="auto" w:fill="F2F2F2" w:themeFill="background1" w:themeFillShade="F2"/>
          </w:tcPr>
          <w:p w14:paraId="1F7ACABF" w14:textId="77777777" w:rsidR="00F013FC" w:rsidRDefault="00F013FC" w:rsidP="00F013FC">
            <w:pPr>
              <w:rPr>
                <w:lang w:eastAsia="en-CA"/>
              </w:rPr>
            </w:pPr>
          </w:p>
        </w:tc>
      </w:tr>
      <w:tr w:rsidR="00F013FC" w14:paraId="2FEBA845" w14:textId="77777777" w:rsidTr="00DD2645">
        <w:tc>
          <w:tcPr>
            <w:tcW w:w="3060" w:type="dxa"/>
            <w:shd w:val="clear" w:color="auto" w:fill="F2F2F2" w:themeFill="background1" w:themeFillShade="F2"/>
          </w:tcPr>
          <w:p w14:paraId="348D5E6B" w14:textId="5EDCADDA" w:rsidR="00F013FC" w:rsidRDefault="00F013FC" w:rsidP="00F013FC">
            <w:pPr>
              <w:rPr>
                <w:lang w:eastAsia="en-CA"/>
              </w:rPr>
            </w:pPr>
            <w:r w:rsidRPr="00E75D62">
              <w:t>CORR OUTSIDE CRU 162 #1</w:t>
            </w:r>
            <w:r w:rsidRPr="00E75D62">
              <w:rPr>
                <w:rFonts w:ascii="Cambria Math" w:hAnsi="Cambria Math" w:cs="Cambria Math"/>
              </w:rPr>
              <w:t>‐</w:t>
            </w:r>
            <w:r w:rsidRPr="00E75D62">
              <w:t xml:space="preserve"> </w:t>
            </w:r>
            <w:proofErr w:type="spellStart"/>
            <w:r w:rsidRPr="00E75D62">
              <w:t>ardenes</w:t>
            </w:r>
            <w:proofErr w:type="spellEnd"/>
            <w:r w:rsidRPr="00E75D62">
              <w:t xml:space="preserve"> HORN/STROBE - STROBE TEST</w:t>
            </w:r>
          </w:p>
        </w:tc>
        <w:tc>
          <w:tcPr>
            <w:tcW w:w="907" w:type="dxa"/>
            <w:shd w:val="clear" w:color="auto" w:fill="F2F2F2" w:themeFill="background1" w:themeFillShade="F2"/>
            <w:vAlign w:val="center"/>
          </w:tcPr>
          <w:p w14:paraId="2E6BF621" w14:textId="77777777" w:rsidR="00F013FC" w:rsidRDefault="00F013FC" w:rsidP="00F013FC">
            <w:pPr>
              <w:rPr>
                <w:lang w:eastAsia="en-CA"/>
              </w:rPr>
            </w:pPr>
          </w:p>
        </w:tc>
        <w:tc>
          <w:tcPr>
            <w:tcW w:w="686" w:type="dxa"/>
            <w:shd w:val="clear" w:color="auto" w:fill="F2F2F2" w:themeFill="background1" w:themeFillShade="F2"/>
          </w:tcPr>
          <w:p w14:paraId="7ECE1FDC" w14:textId="72F2C3A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4A92CE3" w14:textId="77777777" w:rsidR="00F013FC" w:rsidRDefault="00F013FC" w:rsidP="00F013FC">
            <w:pPr>
              <w:jc w:val="center"/>
              <w:rPr>
                <w:lang w:eastAsia="en-CA"/>
              </w:rPr>
            </w:pPr>
          </w:p>
        </w:tc>
        <w:tc>
          <w:tcPr>
            <w:tcW w:w="1101" w:type="dxa"/>
            <w:shd w:val="clear" w:color="auto" w:fill="F2F2F2" w:themeFill="background1" w:themeFillShade="F2"/>
          </w:tcPr>
          <w:p w14:paraId="292BE4F2" w14:textId="77777777" w:rsidR="00F013FC" w:rsidRDefault="00F013FC" w:rsidP="00F013FC">
            <w:pPr>
              <w:jc w:val="center"/>
              <w:rPr>
                <w:lang w:eastAsia="en-CA"/>
              </w:rPr>
            </w:pPr>
          </w:p>
        </w:tc>
        <w:tc>
          <w:tcPr>
            <w:tcW w:w="850" w:type="dxa"/>
            <w:shd w:val="clear" w:color="auto" w:fill="F2F2F2" w:themeFill="background1" w:themeFillShade="F2"/>
            <w:vAlign w:val="center"/>
          </w:tcPr>
          <w:p w14:paraId="13FAE1A6" w14:textId="77777777" w:rsidR="00F013FC" w:rsidRDefault="00F013FC" w:rsidP="00F013FC">
            <w:pPr>
              <w:jc w:val="center"/>
              <w:rPr>
                <w:lang w:eastAsia="en-CA"/>
              </w:rPr>
            </w:pPr>
          </w:p>
        </w:tc>
        <w:tc>
          <w:tcPr>
            <w:tcW w:w="448" w:type="dxa"/>
            <w:shd w:val="clear" w:color="auto" w:fill="F2F2F2" w:themeFill="background1" w:themeFillShade="F2"/>
          </w:tcPr>
          <w:p w14:paraId="1AAF4698" w14:textId="2A61FF8E" w:rsidR="00F013FC" w:rsidRDefault="00000000" w:rsidP="00F013FC">
            <w:pPr>
              <w:jc w:val="center"/>
              <w:rPr>
                <w:lang w:eastAsia="en-CA"/>
              </w:rPr>
            </w:pPr>
            <w:sdt>
              <w:sdtPr>
                <w:rPr>
                  <w:lang w:eastAsia="en-CA"/>
                </w:rPr>
                <w:id w:val="-1208950400"/>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5133EBEA" w14:textId="77777777" w:rsidR="00F013FC" w:rsidRDefault="00F013FC" w:rsidP="00F013FC">
            <w:pPr>
              <w:jc w:val="center"/>
              <w:rPr>
                <w:lang w:eastAsia="en-CA"/>
              </w:rPr>
            </w:pPr>
          </w:p>
        </w:tc>
        <w:tc>
          <w:tcPr>
            <w:tcW w:w="448" w:type="dxa"/>
            <w:shd w:val="clear" w:color="auto" w:fill="F2F2F2" w:themeFill="background1" w:themeFillShade="F2"/>
          </w:tcPr>
          <w:p w14:paraId="4FEE60C6" w14:textId="2AD4F798" w:rsidR="00F013FC" w:rsidRDefault="00000000" w:rsidP="00F013FC">
            <w:pPr>
              <w:jc w:val="center"/>
              <w:rPr>
                <w:lang w:eastAsia="en-CA"/>
              </w:rPr>
            </w:pPr>
            <w:sdt>
              <w:sdtPr>
                <w:rPr>
                  <w:lang w:eastAsia="en-CA"/>
                </w:rPr>
                <w:id w:val="573791956"/>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070373EF" w14:textId="2C3096FD" w:rsidR="00F013FC" w:rsidRDefault="00000000" w:rsidP="00F013FC">
            <w:pPr>
              <w:jc w:val="center"/>
              <w:rPr>
                <w:lang w:eastAsia="en-CA"/>
              </w:rPr>
            </w:pPr>
            <w:sdt>
              <w:sdtPr>
                <w:rPr>
                  <w:lang w:eastAsia="en-CA"/>
                </w:rPr>
                <w:id w:val="1181702198"/>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2A834FCC" w14:textId="05A93167" w:rsidR="00F013FC" w:rsidRDefault="00000000" w:rsidP="00F013FC">
            <w:pPr>
              <w:jc w:val="center"/>
              <w:rPr>
                <w:lang w:eastAsia="en-CA"/>
              </w:rPr>
            </w:pPr>
            <w:sdt>
              <w:sdtPr>
                <w:rPr>
                  <w:lang w:eastAsia="en-CA"/>
                </w:rPr>
                <w:id w:val="-337387618"/>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0A9912E3" w14:textId="77777777" w:rsidR="00F013FC" w:rsidRDefault="00F013FC" w:rsidP="00F013FC">
            <w:pPr>
              <w:jc w:val="center"/>
              <w:rPr>
                <w:lang w:eastAsia="en-CA"/>
              </w:rPr>
            </w:pPr>
          </w:p>
        </w:tc>
        <w:tc>
          <w:tcPr>
            <w:tcW w:w="3288" w:type="dxa"/>
            <w:shd w:val="clear" w:color="auto" w:fill="F2F2F2" w:themeFill="background1" w:themeFillShade="F2"/>
          </w:tcPr>
          <w:p w14:paraId="2D7656C6" w14:textId="77777777" w:rsidR="00F013FC" w:rsidRDefault="00F013FC" w:rsidP="00F013FC">
            <w:pPr>
              <w:rPr>
                <w:lang w:eastAsia="en-CA"/>
              </w:rPr>
            </w:pPr>
          </w:p>
        </w:tc>
      </w:tr>
      <w:tr w:rsidR="00F013FC" w14:paraId="31CCBEE6" w14:textId="77777777" w:rsidTr="00DD2645">
        <w:tc>
          <w:tcPr>
            <w:tcW w:w="3060" w:type="dxa"/>
            <w:shd w:val="clear" w:color="auto" w:fill="F2F2F2" w:themeFill="background1" w:themeFillShade="F2"/>
          </w:tcPr>
          <w:p w14:paraId="7EA33DB3" w14:textId="3AE71C2D" w:rsidR="00F013FC" w:rsidRDefault="00F013FC" w:rsidP="00F013FC">
            <w:pPr>
              <w:rPr>
                <w:lang w:eastAsia="en-CA"/>
              </w:rPr>
            </w:pPr>
            <w:r w:rsidRPr="00E75D62">
              <w:t>CORR OUTSIDE CRU 162 #2</w:t>
            </w:r>
            <w:r w:rsidRPr="00E75D62">
              <w:rPr>
                <w:rFonts w:ascii="Cambria Math" w:hAnsi="Cambria Math" w:cs="Cambria Math"/>
              </w:rPr>
              <w:t>‐</w:t>
            </w:r>
            <w:r w:rsidRPr="00E75D62">
              <w:t xml:space="preserve"> </w:t>
            </w:r>
            <w:proofErr w:type="spellStart"/>
            <w:r w:rsidRPr="00E75D62">
              <w:t>ardenes</w:t>
            </w:r>
            <w:proofErr w:type="spellEnd"/>
            <w:r w:rsidRPr="00E75D62">
              <w:t xml:space="preserve"> HORN/STROBE - HORN TEST</w:t>
            </w:r>
          </w:p>
        </w:tc>
        <w:tc>
          <w:tcPr>
            <w:tcW w:w="907" w:type="dxa"/>
            <w:shd w:val="clear" w:color="auto" w:fill="F2F2F2" w:themeFill="background1" w:themeFillShade="F2"/>
            <w:vAlign w:val="center"/>
          </w:tcPr>
          <w:p w14:paraId="5782E5AD" w14:textId="77777777" w:rsidR="00F013FC" w:rsidRDefault="00F013FC" w:rsidP="00F013FC">
            <w:pPr>
              <w:rPr>
                <w:lang w:eastAsia="en-CA"/>
              </w:rPr>
            </w:pPr>
          </w:p>
        </w:tc>
        <w:tc>
          <w:tcPr>
            <w:tcW w:w="686" w:type="dxa"/>
            <w:shd w:val="clear" w:color="auto" w:fill="F2F2F2" w:themeFill="background1" w:themeFillShade="F2"/>
          </w:tcPr>
          <w:p w14:paraId="53B1FC2E" w14:textId="6649FF8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E2464D9" w14:textId="77777777" w:rsidR="00F013FC" w:rsidRDefault="00F013FC" w:rsidP="00F013FC">
            <w:pPr>
              <w:jc w:val="center"/>
              <w:rPr>
                <w:lang w:eastAsia="en-CA"/>
              </w:rPr>
            </w:pPr>
          </w:p>
        </w:tc>
        <w:tc>
          <w:tcPr>
            <w:tcW w:w="1101" w:type="dxa"/>
            <w:shd w:val="clear" w:color="auto" w:fill="F2F2F2" w:themeFill="background1" w:themeFillShade="F2"/>
          </w:tcPr>
          <w:p w14:paraId="053DC781" w14:textId="77777777" w:rsidR="00F013FC" w:rsidRDefault="00F013FC" w:rsidP="00F013FC">
            <w:pPr>
              <w:jc w:val="center"/>
              <w:rPr>
                <w:lang w:eastAsia="en-CA"/>
              </w:rPr>
            </w:pPr>
          </w:p>
        </w:tc>
        <w:tc>
          <w:tcPr>
            <w:tcW w:w="850" w:type="dxa"/>
            <w:shd w:val="clear" w:color="auto" w:fill="F2F2F2" w:themeFill="background1" w:themeFillShade="F2"/>
            <w:vAlign w:val="center"/>
          </w:tcPr>
          <w:p w14:paraId="2E1B5E48" w14:textId="77777777" w:rsidR="00F013FC" w:rsidRDefault="00F013FC" w:rsidP="00F013FC">
            <w:pPr>
              <w:jc w:val="center"/>
              <w:rPr>
                <w:lang w:eastAsia="en-CA"/>
              </w:rPr>
            </w:pPr>
          </w:p>
        </w:tc>
        <w:tc>
          <w:tcPr>
            <w:tcW w:w="448" w:type="dxa"/>
            <w:shd w:val="clear" w:color="auto" w:fill="F2F2F2" w:themeFill="background1" w:themeFillShade="F2"/>
          </w:tcPr>
          <w:p w14:paraId="6AFCAF65" w14:textId="4ED9A142" w:rsidR="00F013FC" w:rsidRDefault="00000000" w:rsidP="00F013FC">
            <w:pPr>
              <w:jc w:val="center"/>
              <w:rPr>
                <w:lang w:eastAsia="en-CA"/>
              </w:rPr>
            </w:pPr>
            <w:sdt>
              <w:sdtPr>
                <w:rPr>
                  <w:lang w:eastAsia="en-CA"/>
                </w:rPr>
                <w:id w:val="422300653"/>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7AE19B37" w14:textId="77777777" w:rsidR="00F013FC" w:rsidRDefault="00F013FC" w:rsidP="00F013FC">
            <w:pPr>
              <w:jc w:val="center"/>
              <w:rPr>
                <w:lang w:eastAsia="en-CA"/>
              </w:rPr>
            </w:pPr>
          </w:p>
        </w:tc>
        <w:tc>
          <w:tcPr>
            <w:tcW w:w="448" w:type="dxa"/>
            <w:shd w:val="clear" w:color="auto" w:fill="F2F2F2" w:themeFill="background1" w:themeFillShade="F2"/>
          </w:tcPr>
          <w:p w14:paraId="3C0C91FB" w14:textId="1929348C" w:rsidR="00F013FC" w:rsidRDefault="00000000" w:rsidP="00F013FC">
            <w:pPr>
              <w:jc w:val="center"/>
              <w:rPr>
                <w:lang w:eastAsia="en-CA"/>
              </w:rPr>
            </w:pPr>
            <w:sdt>
              <w:sdtPr>
                <w:rPr>
                  <w:lang w:eastAsia="en-CA"/>
                </w:rPr>
                <w:id w:val="-1906982264"/>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49490D8B" w14:textId="664097C0" w:rsidR="00F013FC" w:rsidRDefault="00000000" w:rsidP="00F013FC">
            <w:pPr>
              <w:jc w:val="center"/>
              <w:rPr>
                <w:lang w:eastAsia="en-CA"/>
              </w:rPr>
            </w:pPr>
            <w:sdt>
              <w:sdtPr>
                <w:rPr>
                  <w:lang w:eastAsia="en-CA"/>
                </w:rPr>
                <w:id w:val="-1103496687"/>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129972A7" w14:textId="7AABB533" w:rsidR="00F013FC" w:rsidRDefault="00000000" w:rsidP="00F013FC">
            <w:pPr>
              <w:jc w:val="center"/>
              <w:rPr>
                <w:lang w:eastAsia="en-CA"/>
              </w:rPr>
            </w:pPr>
            <w:sdt>
              <w:sdtPr>
                <w:rPr>
                  <w:lang w:eastAsia="en-CA"/>
                </w:rPr>
                <w:id w:val="-1917774545"/>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23D02C63" w14:textId="77777777" w:rsidR="00F013FC" w:rsidRDefault="00F013FC" w:rsidP="00F013FC">
            <w:pPr>
              <w:jc w:val="center"/>
              <w:rPr>
                <w:lang w:eastAsia="en-CA"/>
              </w:rPr>
            </w:pPr>
          </w:p>
        </w:tc>
        <w:tc>
          <w:tcPr>
            <w:tcW w:w="3288" w:type="dxa"/>
            <w:shd w:val="clear" w:color="auto" w:fill="F2F2F2" w:themeFill="background1" w:themeFillShade="F2"/>
          </w:tcPr>
          <w:p w14:paraId="0443A2E4" w14:textId="77777777" w:rsidR="00F013FC" w:rsidRDefault="00F013FC" w:rsidP="00F013FC">
            <w:pPr>
              <w:rPr>
                <w:lang w:eastAsia="en-CA"/>
              </w:rPr>
            </w:pPr>
          </w:p>
        </w:tc>
      </w:tr>
      <w:tr w:rsidR="00F013FC" w14:paraId="100DA276" w14:textId="77777777" w:rsidTr="00DD2645">
        <w:tc>
          <w:tcPr>
            <w:tcW w:w="3060" w:type="dxa"/>
            <w:shd w:val="clear" w:color="auto" w:fill="F2F2F2" w:themeFill="background1" w:themeFillShade="F2"/>
          </w:tcPr>
          <w:p w14:paraId="16C44EA1" w14:textId="1DCEEC82" w:rsidR="00F013FC" w:rsidRDefault="00F013FC" w:rsidP="00F013FC">
            <w:pPr>
              <w:rPr>
                <w:lang w:eastAsia="en-CA"/>
              </w:rPr>
            </w:pPr>
            <w:r w:rsidRPr="00E75D62">
              <w:t>CORR OUTSIDE CRU 162 #2</w:t>
            </w:r>
            <w:r w:rsidRPr="00E75D62">
              <w:rPr>
                <w:rFonts w:ascii="Cambria Math" w:hAnsi="Cambria Math" w:cs="Cambria Math"/>
              </w:rPr>
              <w:t>‐</w:t>
            </w:r>
            <w:r w:rsidRPr="00E75D62">
              <w:t xml:space="preserve"> </w:t>
            </w:r>
            <w:proofErr w:type="spellStart"/>
            <w:r w:rsidRPr="00E75D62">
              <w:t>ardenes</w:t>
            </w:r>
            <w:proofErr w:type="spellEnd"/>
            <w:r w:rsidRPr="00E75D62">
              <w:t xml:space="preserve"> HORN/STROBE - STROBE TEST</w:t>
            </w:r>
          </w:p>
        </w:tc>
        <w:tc>
          <w:tcPr>
            <w:tcW w:w="907" w:type="dxa"/>
            <w:shd w:val="clear" w:color="auto" w:fill="F2F2F2" w:themeFill="background1" w:themeFillShade="F2"/>
            <w:vAlign w:val="center"/>
          </w:tcPr>
          <w:p w14:paraId="04093E80" w14:textId="77777777" w:rsidR="00F013FC" w:rsidRDefault="00F013FC" w:rsidP="00F013FC">
            <w:pPr>
              <w:rPr>
                <w:lang w:eastAsia="en-CA"/>
              </w:rPr>
            </w:pPr>
          </w:p>
        </w:tc>
        <w:tc>
          <w:tcPr>
            <w:tcW w:w="686" w:type="dxa"/>
            <w:shd w:val="clear" w:color="auto" w:fill="F2F2F2" w:themeFill="background1" w:themeFillShade="F2"/>
          </w:tcPr>
          <w:p w14:paraId="71AF56F7" w14:textId="3FDD51C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EA830D9" w14:textId="77777777" w:rsidR="00F013FC" w:rsidRDefault="00F013FC" w:rsidP="00F013FC">
            <w:pPr>
              <w:jc w:val="center"/>
              <w:rPr>
                <w:lang w:eastAsia="en-CA"/>
              </w:rPr>
            </w:pPr>
          </w:p>
        </w:tc>
        <w:tc>
          <w:tcPr>
            <w:tcW w:w="1101" w:type="dxa"/>
            <w:shd w:val="clear" w:color="auto" w:fill="F2F2F2" w:themeFill="background1" w:themeFillShade="F2"/>
          </w:tcPr>
          <w:p w14:paraId="4566DD0F" w14:textId="77777777" w:rsidR="00F013FC" w:rsidRDefault="00F013FC" w:rsidP="00F013FC">
            <w:pPr>
              <w:jc w:val="center"/>
              <w:rPr>
                <w:lang w:eastAsia="en-CA"/>
              </w:rPr>
            </w:pPr>
          </w:p>
        </w:tc>
        <w:tc>
          <w:tcPr>
            <w:tcW w:w="850" w:type="dxa"/>
            <w:shd w:val="clear" w:color="auto" w:fill="F2F2F2" w:themeFill="background1" w:themeFillShade="F2"/>
            <w:vAlign w:val="center"/>
          </w:tcPr>
          <w:p w14:paraId="163B5567" w14:textId="77777777" w:rsidR="00F013FC" w:rsidRDefault="00F013FC" w:rsidP="00F013FC">
            <w:pPr>
              <w:jc w:val="center"/>
              <w:rPr>
                <w:lang w:eastAsia="en-CA"/>
              </w:rPr>
            </w:pPr>
          </w:p>
        </w:tc>
        <w:tc>
          <w:tcPr>
            <w:tcW w:w="448" w:type="dxa"/>
            <w:shd w:val="clear" w:color="auto" w:fill="F2F2F2" w:themeFill="background1" w:themeFillShade="F2"/>
          </w:tcPr>
          <w:p w14:paraId="7D4818CC" w14:textId="71132BFE" w:rsidR="00F013FC" w:rsidRDefault="00000000" w:rsidP="00F013FC">
            <w:pPr>
              <w:jc w:val="center"/>
              <w:rPr>
                <w:lang w:eastAsia="en-CA"/>
              </w:rPr>
            </w:pPr>
            <w:sdt>
              <w:sdtPr>
                <w:rPr>
                  <w:lang w:eastAsia="en-CA"/>
                </w:rPr>
                <w:id w:val="471339253"/>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51EC35C8" w14:textId="77777777" w:rsidR="00F013FC" w:rsidRDefault="00F013FC" w:rsidP="00F013FC">
            <w:pPr>
              <w:jc w:val="center"/>
              <w:rPr>
                <w:lang w:eastAsia="en-CA"/>
              </w:rPr>
            </w:pPr>
          </w:p>
        </w:tc>
        <w:tc>
          <w:tcPr>
            <w:tcW w:w="448" w:type="dxa"/>
            <w:shd w:val="clear" w:color="auto" w:fill="F2F2F2" w:themeFill="background1" w:themeFillShade="F2"/>
          </w:tcPr>
          <w:p w14:paraId="6DD8143E" w14:textId="33E773E2" w:rsidR="00F013FC" w:rsidRDefault="00000000" w:rsidP="00F013FC">
            <w:pPr>
              <w:jc w:val="center"/>
              <w:rPr>
                <w:lang w:eastAsia="en-CA"/>
              </w:rPr>
            </w:pPr>
            <w:sdt>
              <w:sdtPr>
                <w:rPr>
                  <w:lang w:eastAsia="en-CA"/>
                </w:rPr>
                <w:id w:val="-1180508590"/>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158D7F85" w14:textId="03BE76E3" w:rsidR="00F013FC" w:rsidRDefault="00000000" w:rsidP="00F013FC">
            <w:pPr>
              <w:jc w:val="center"/>
              <w:rPr>
                <w:lang w:eastAsia="en-CA"/>
              </w:rPr>
            </w:pPr>
            <w:sdt>
              <w:sdtPr>
                <w:rPr>
                  <w:lang w:eastAsia="en-CA"/>
                </w:rPr>
                <w:id w:val="-1374381917"/>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7061C17E" w14:textId="67E1950C" w:rsidR="00F013FC" w:rsidRDefault="00000000" w:rsidP="00F013FC">
            <w:pPr>
              <w:jc w:val="center"/>
              <w:rPr>
                <w:lang w:eastAsia="en-CA"/>
              </w:rPr>
            </w:pPr>
            <w:sdt>
              <w:sdtPr>
                <w:rPr>
                  <w:lang w:eastAsia="en-CA"/>
                </w:rPr>
                <w:id w:val="1353073703"/>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7148F71B" w14:textId="77777777" w:rsidR="00F013FC" w:rsidRDefault="00F013FC" w:rsidP="00F013FC">
            <w:pPr>
              <w:jc w:val="center"/>
              <w:rPr>
                <w:lang w:eastAsia="en-CA"/>
              </w:rPr>
            </w:pPr>
          </w:p>
        </w:tc>
        <w:tc>
          <w:tcPr>
            <w:tcW w:w="3288" w:type="dxa"/>
            <w:shd w:val="clear" w:color="auto" w:fill="F2F2F2" w:themeFill="background1" w:themeFillShade="F2"/>
          </w:tcPr>
          <w:p w14:paraId="173CBC39" w14:textId="77777777" w:rsidR="00F013FC" w:rsidRDefault="00F013FC" w:rsidP="00F013FC">
            <w:pPr>
              <w:rPr>
                <w:lang w:eastAsia="en-CA"/>
              </w:rPr>
            </w:pPr>
          </w:p>
        </w:tc>
      </w:tr>
      <w:tr w:rsidR="00F013FC" w14:paraId="7EE6E758" w14:textId="77777777" w:rsidTr="00DD2645">
        <w:tc>
          <w:tcPr>
            <w:tcW w:w="3060" w:type="dxa"/>
            <w:shd w:val="clear" w:color="auto" w:fill="F2F2F2" w:themeFill="background1" w:themeFillShade="F2"/>
          </w:tcPr>
          <w:p w14:paraId="761E54D7" w14:textId="7D684129" w:rsidR="00F013FC" w:rsidRDefault="00F013FC" w:rsidP="00F013FC">
            <w:pPr>
              <w:rPr>
                <w:lang w:eastAsia="en-CA"/>
              </w:rPr>
            </w:pPr>
            <w:r w:rsidRPr="00E75D62">
              <w:t>CORR OUTSIDE CRU 163</w:t>
            </w:r>
            <w:r w:rsidRPr="00E75D62">
              <w:rPr>
                <w:rFonts w:ascii="Cambria Math" w:hAnsi="Cambria Math" w:cs="Cambria Math"/>
              </w:rPr>
              <w:t>‐</w:t>
            </w:r>
            <w:r w:rsidRPr="00E75D62">
              <w:t xml:space="preserve"> old navy HORN/STROBE - HORN TEST</w:t>
            </w:r>
          </w:p>
        </w:tc>
        <w:tc>
          <w:tcPr>
            <w:tcW w:w="907" w:type="dxa"/>
            <w:shd w:val="clear" w:color="auto" w:fill="F2F2F2" w:themeFill="background1" w:themeFillShade="F2"/>
            <w:vAlign w:val="center"/>
          </w:tcPr>
          <w:p w14:paraId="04A9C35B" w14:textId="77777777" w:rsidR="00F013FC" w:rsidRDefault="00F013FC" w:rsidP="00F013FC">
            <w:pPr>
              <w:rPr>
                <w:lang w:eastAsia="en-CA"/>
              </w:rPr>
            </w:pPr>
          </w:p>
        </w:tc>
        <w:tc>
          <w:tcPr>
            <w:tcW w:w="686" w:type="dxa"/>
            <w:shd w:val="clear" w:color="auto" w:fill="F2F2F2" w:themeFill="background1" w:themeFillShade="F2"/>
          </w:tcPr>
          <w:p w14:paraId="7FB82849" w14:textId="2897612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6EE7B7E" w14:textId="77777777" w:rsidR="00F013FC" w:rsidRDefault="00F013FC" w:rsidP="00F013FC">
            <w:pPr>
              <w:jc w:val="center"/>
              <w:rPr>
                <w:lang w:eastAsia="en-CA"/>
              </w:rPr>
            </w:pPr>
          </w:p>
        </w:tc>
        <w:tc>
          <w:tcPr>
            <w:tcW w:w="1101" w:type="dxa"/>
            <w:shd w:val="clear" w:color="auto" w:fill="F2F2F2" w:themeFill="background1" w:themeFillShade="F2"/>
          </w:tcPr>
          <w:p w14:paraId="16047E19" w14:textId="77777777" w:rsidR="00F013FC" w:rsidRDefault="00F013FC" w:rsidP="00F013FC">
            <w:pPr>
              <w:jc w:val="center"/>
              <w:rPr>
                <w:lang w:eastAsia="en-CA"/>
              </w:rPr>
            </w:pPr>
          </w:p>
        </w:tc>
        <w:tc>
          <w:tcPr>
            <w:tcW w:w="850" w:type="dxa"/>
            <w:shd w:val="clear" w:color="auto" w:fill="F2F2F2" w:themeFill="background1" w:themeFillShade="F2"/>
            <w:vAlign w:val="center"/>
          </w:tcPr>
          <w:p w14:paraId="45663915" w14:textId="77777777" w:rsidR="00F013FC" w:rsidRDefault="00F013FC" w:rsidP="00F013FC">
            <w:pPr>
              <w:jc w:val="center"/>
              <w:rPr>
                <w:lang w:eastAsia="en-CA"/>
              </w:rPr>
            </w:pPr>
          </w:p>
        </w:tc>
        <w:tc>
          <w:tcPr>
            <w:tcW w:w="448" w:type="dxa"/>
            <w:shd w:val="clear" w:color="auto" w:fill="F2F2F2" w:themeFill="background1" w:themeFillShade="F2"/>
          </w:tcPr>
          <w:p w14:paraId="7DA8B6B6" w14:textId="3D3B4C8F" w:rsidR="00F013FC" w:rsidRDefault="00000000" w:rsidP="00F013FC">
            <w:pPr>
              <w:jc w:val="center"/>
              <w:rPr>
                <w:lang w:eastAsia="en-CA"/>
              </w:rPr>
            </w:pPr>
            <w:sdt>
              <w:sdtPr>
                <w:rPr>
                  <w:lang w:eastAsia="en-CA"/>
                </w:rPr>
                <w:id w:val="253175238"/>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4C766D63" w14:textId="77777777" w:rsidR="00F013FC" w:rsidRDefault="00F013FC" w:rsidP="00F013FC">
            <w:pPr>
              <w:jc w:val="center"/>
              <w:rPr>
                <w:lang w:eastAsia="en-CA"/>
              </w:rPr>
            </w:pPr>
          </w:p>
        </w:tc>
        <w:tc>
          <w:tcPr>
            <w:tcW w:w="448" w:type="dxa"/>
            <w:shd w:val="clear" w:color="auto" w:fill="F2F2F2" w:themeFill="background1" w:themeFillShade="F2"/>
          </w:tcPr>
          <w:p w14:paraId="764F3FCF" w14:textId="007B9979" w:rsidR="00F013FC" w:rsidRDefault="00000000" w:rsidP="00F013FC">
            <w:pPr>
              <w:jc w:val="center"/>
              <w:rPr>
                <w:lang w:eastAsia="en-CA"/>
              </w:rPr>
            </w:pPr>
            <w:sdt>
              <w:sdtPr>
                <w:rPr>
                  <w:lang w:eastAsia="en-CA"/>
                </w:rPr>
                <w:id w:val="-1565872384"/>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594FE807" w14:textId="4583A73F" w:rsidR="00F013FC" w:rsidRDefault="00000000" w:rsidP="00F013FC">
            <w:pPr>
              <w:jc w:val="center"/>
              <w:rPr>
                <w:lang w:eastAsia="en-CA"/>
              </w:rPr>
            </w:pPr>
            <w:sdt>
              <w:sdtPr>
                <w:rPr>
                  <w:lang w:eastAsia="en-CA"/>
                </w:rPr>
                <w:id w:val="2043021481"/>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698529E2" w14:textId="497385F3" w:rsidR="00F013FC" w:rsidRDefault="00000000" w:rsidP="00F013FC">
            <w:pPr>
              <w:jc w:val="center"/>
              <w:rPr>
                <w:lang w:eastAsia="en-CA"/>
              </w:rPr>
            </w:pPr>
            <w:sdt>
              <w:sdtPr>
                <w:rPr>
                  <w:lang w:eastAsia="en-CA"/>
                </w:rPr>
                <w:id w:val="-1472281046"/>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34A4BF09" w14:textId="77777777" w:rsidR="00F013FC" w:rsidRDefault="00F013FC" w:rsidP="00F013FC">
            <w:pPr>
              <w:jc w:val="center"/>
              <w:rPr>
                <w:lang w:eastAsia="en-CA"/>
              </w:rPr>
            </w:pPr>
          </w:p>
        </w:tc>
        <w:tc>
          <w:tcPr>
            <w:tcW w:w="3288" w:type="dxa"/>
            <w:shd w:val="clear" w:color="auto" w:fill="F2F2F2" w:themeFill="background1" w:themeFillShade="F2"/>
          </w:tcPr>
          <w:p w14:paraId="2F418061" w14:textId="77777777" w:rsidR="00F013FC" w:rsidRDefault="00F013FC" w:rsidP="00F013FC">
            <w:pPr>
              <w:rPr>
                <w:lang w:eastAsia="en-CA"/>
              </w:rPr>
            </w:pPr>
          </w:p>
        </w:tc>
      </w:tr>
      <w:tr w:rsidR="00F013FC" w14:paraId="309A9C29" w14:textId="77777777" w:rsidTr="00DD2645">
        <w:tc>
          <w:tcPr>
            <w:tcW w:w="3060" w:type="dxa"/>
            <w:shd w:val="clear" w:color="auto" w:fill="F2F2F2" w:themeFill="background1" w:themeFillShade="F2"/>
          </w:tcPr>
          <w:p w14:paraId="7B462090" w14:textId="36F643D9" w:rsidR="00F013FC" w:rsidRDefault="00F013FC" w:rsidP="00F013FC">
            <w:pPr>
              <w:rPr>
                <w:lang w:eastAsia="en-CA"/>
              </w:rPr>
            </w:pPr>
            <w:r w:rsidRPr="00E75D62">
              <w:t>CORR OUTSIDE CRU 163</w:t>
            </w:r>
            <w:r w:rsidRPr="00E75D62">
              <w:rPr>
                <w:rFonts w:ascii="Cambria Math" w:hAnsi="Cambria Math" w:cs="Cambria Math"/>
              </w:rPr>
              <w:t>‐</w:t>
            </w:r>
            <w:r w:rsidRPr="00E75D62">
              <w:t xml:space="preserve"> old navy HORN/STROBE - STROBE TEST</w:t>
            </w:r>
          </w:p>
        </w:tc>
        <w:tc>
          <w:tcPr>
            <w:tcW w:w="907" w:type="dxa"/>
            <w:shd w:val="clear" w:color="auto" w:fill="F2F2F2" w:themeFill="background1" w:themeFillShade="F2"/>
            <w:vAlign w:val="center"/>
          </w:tcPr>
          <w:p w14:paraId="4C5C2F6B" w14:textId="77777777" w:rsidR="00F013FC" w:rsidRDefault="00F013FC" w:rsidP="00F013FC">
            <w:pPr>
              <w:rPr>
                <w:lang w:eastAsia="en-CA"/>
              </w:rPr>
            </w:pPr>
          </w:p>
        </w:tc>
        <w:tc>
          <w:tcPr>
            <w:tcW w:w="686" w:type="dxa"/>
            <w:shd w:val="clear" w:color="auto" w:fill="F2F2F2" w:themeFill="background1" w:themeFillShade="F2"/>
          </w:tcPr>
          <w:p w14:paraId="0794067F" w14:textId="527662B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4C9FBD2" w14:textId="77777777" w:rsidR="00F013FC" w:rsidRDefault="00F013FC" w:rsidP="00F013FC">
            <w:pPr>
              <w:jc w:val="center"/>
              <w:rPr>
                <w:lang w:eastAsia="en-CA"/>
              </w:rPr>
            </w:pPr>
          </w:p>
        </w:tc>
        <w:tc>
          <w:tcPr>
            <w:tcW w:w="1101" w:type="dxa"/>
            <w:shd w:val="clear" w:color="auto" w:fill="F2F2F2" w:themeFill="background1" w:themeFillShade="F2"/>
          </w:tcPr>
          <w:p w14:paraId="63CE7E47" w14:textId="77777777" w:rsidR="00F013FC" w:rsidRDefault="00F013FC" w:rsidP="00F013FC">
            <w:pPr>
              <w:jc w:val="center"/>
              <w:rPr>
                <w:lang w:eastAsia="en-CA"/>
              </w:rPr>
            </w:pPr>
          </w:p>
        </w:tc>
        <w:tc>
          <w:tcPr>
            <w:tcW w:w="850" w:type="dxa"/>
            <w:shd w:val="clear" w:color="auto" w:fill="F2F2F2" w:themeFill="background1" w:themeFillShade="F2"/>
            <w:vAlign w:val="center"/>
          </w:tcPr>
          <w:p w14:paraId="03CF6594" w14:textId="77777777" w:rsidR="00F013FC" w:rsidRDefault="00F013FC" w:rsidP="00F013FC">
            <w:pPr>
              <w:jc w:val="center"/>
              <w:rPr>
                <w:lang w:eastAsia="en-CA"/>
              </w:rPr>
            </w:pPr>
          </w:p>
        </w:tc>
        <w:tc>
          <w:tcPr>
            <w:tcW w:w="448" w:type="dxa"/>
            <w:shd w:val="clear" w:color="auto" w:fill="F2F2F2" w:themeFill="background1" w:themeFillShade="F2"/>
          </w:tcPr>
          <w:p w14:paraId="467894F0" w14:textId="7E965E98" w:rsidR="00F013FC" w:rsidRDefault="00000000" w:rsidP="00F013FC">
            <w:pPr>
              <w:jc w:val="center"/>
              <w:rPr>
                <w:lang w:eastAsia="en-CA"/>
              </w:rPr>
            </w:pPr>
            <w:sdt>
              <w:sdtPr>
                <w:rPr>
                  <w:lang w:eastAsia="en-CA"/>
                </w:rPr>
                <w:id w:val="1307129444"/>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1AF6A18B" w14:textId="77777777" w:rsidR="00F013FC" w:rsidRDefault="00F013FC" w:rsidP="00F013FC">
            <w:pPr>
              <w:jc w:val="center"/>
              <w:rPr>
                <w:lang w:eastAsia="en-CA"/>
              </w:rPr>
            </w:pPr>
          </w:p>
        </w:tc>
        <w:tc>
          <w:tcPr>
            <w:tcW w:w="448" w:type="dxa"/>
            <w:shd w:val="clear" w:color="auto" w:fill="F2F2F2" w:themeFill="background1" w:themeFillShade="F2"/>
          </w:tcPr>
          <w:p w14:paraId="02A0099F" w14:textId="1B8F0D5D" w:rsidR="00F013FC" w:rsidRDefault="00000000" w:rsidP="00F013FC">
            <w:pPr>
              <w:jc w:val="center"/>
              <w:rPr>
                <w:lang w:eastAsia="en-CA"/>
              </w:rPr>
            </w:pPr>
            <w:sdt>
              <w:sdtPr>
                <w:rPr>
                  <w:lang w:eastAsia="en-CA"/>
                </w:rPr>
                <w:id w:val="1098294627"/>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509DCE1C" w14:textId="14756091" w:rsidR="00F013FC" w:rsidRDefault="00000000" w:rsidP="00F013FC">
            <w:pPr>
              <w:jc w:val="center"/>
              <w:rPr>
                <w:lang w:eastAsia="en-CA"/>
              </w:rPr>
            </w:pPr>
            <w:sdt>
              <w:sdtPr>
                <w:rPr>
                  <w:lang w:eastAsia="en-CA"/>
                </w:rPr>
                <w:id w:val="-848871734"/>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50F8EE9A" w14:textId="1D7C41A0" w:rsidR="00F013FC" w:rsidRDefault="00000000" w:rsidP="00F013FC">
            <w:pPr>
              <w:jc w:val="center"/>
              <w:rPr>
                <w:lang w:eastAsia="en-CA"/>
              </w:rPr>
            </w:pPr>
            <w:sdt>
              <w:sdtPr>
                <w:rPr>
                  <w:lang w:eastAsia="en-CA"/>
                </w:rPr>
                <w:id w:val="-540213857"/>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78E66009" w14:textId="77777777" w:rsidR="00F013FC" w:rsidRDefault="00F013FC" w:rsidP="00F013FC">
            <w:pPr>
              <w:jc w:val="center"/>
              <w:rPr>
                <w:lang w:eastAsia="en-CA"/>
              </w:rPr>
            </w:pPr>
          </w:p>
        </w:tc>
        <w:tc>
          <w:tcPr>
            <w:tcW w:w="3288" w:type="dxa"/>
            <w:shd w:val="clear" w:color="auto" w:fill="F2F2F2" w:themeFill="background1" w:themeFillShade="F2"/>
          </w:tcPr>
          <w:p w14:paraId="38FF2E29" w14:textId="77777777" w:rsidR="00F013FC" w:rsidRDefault="00F013FC" w:rsidP="00F013FC">
            <w:pPr>
              <w:rPr>
                <w:lang w:eastAsia="en-CA"/>
              </w:rPr>
            </w:pPr>
          </w:p>
        </w:tc>
      </w:tr>
      <w:tr w:rsidR="00F013FC" w14:paraId="263F6A90" w14:textId="77777777" w:rsidTr="00DD2645">
        <w:tc>
          <w:tcPr>
            <w:tcW w:w="3060" w:type="dxa"/>
            <w:shd w:val="clear" w:color="auto" w:fill="F2F2F2" w:themeFill="background1" w:themeFillShade="F2"/>
          </w:tcPr>
          <w:p w14:paraId="36658C63" w14:textId="26C6E2EE" w:rsidR="00F013FC" w:rsidRDefault="00F013FC" w:rsidP="00F013FC">
            <w:pPr>
              <w:rPr>
                <w:lang w:eastAsia="en-CA"/>
              </w:rPr>
            </w:pPr>
            <w:r w:rsidRPr="00E75D62">
              <w:t>CORR 5A by WASHROOMS HORN/STROBE - HORN TEST</w:t>
            </w:r>
          </w:p>
        </w:tc>
        <w:tc>
          <w:tcPr>
            <w:tcW w:w="907" w:type="dxa"/>
            <w:shd w:val="clear" w:color="auto" w:fill="F2F2F2" w:themeFill="background1" w:themeFillShade="F2"/>
            <w:vAlign w:val="center"/>
          </w:tcPr>
          <w:p w14:paraId="70C79458" w14:textId="77777777" w:rsidR="00F013FC" w:rsidRDefault="00F013FC" w:rsidP="00F013FC">
            <w:pPr>
              <w:rPr>
                <w:lang w:eastAsia="en-CA"/>
              </w:rPr>
            </w:pPr>
          </w:p>
        </w:tc>
        <w:tc>
          <w:tcPr>
            <w:tcW w:w="686" w:type="dxa"/>
            <w:shd w:val="clear" w:color="auto" w:fill="F2F2F2" w:themeFill="background1" w:themeFillShade="F2"/>
          </w:tcPr>
          <w:p w14:paraId="3392E0C4" w14:textId="22B6E38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4C58F27" w14:textId="77777777" w:rsidR="00F013FC" w:rsidRDefault="00F013FC" w:rsidP="00F013FC">
            <w:pPr>
              <w:jc w:val="center"/>
              <w:rPr>
                <w:lang w:eastAsia="en-CA"/>
              </w:rPr>
            </w:pPr>
          </w:p>
        </w:tc>
        <w:tc>
          <w:tcPr>
            <w:tcW w:w="1101" w:type="dxa"/>
            <w:shd w:val="clear" w:color="auto" w:fill="F2F2F2" w:themeFill="background1" w:themeFillShade="F2"/>
          </w:tcPr>
          <w:p w14:paraId="4A119DBD" w14:textId="77777777" w:rsidR="00F013FC" w:rsidRDefault="00F013FC" w:rsidP="00F013FC">
            <w:pPr>
              <w:jc w:val="center"/>
              <w:rPr>
                <w:lang w:eastAsia="en-CA"/>
              </w:rPr>
            </w:pPr>
          </w:p>
        </w:tc>
        <w:tc>
          <w:tcPr>
            <w:tcW w:w="850" w:type="dxa"/>
            <w:shd w:val="clear" w:color="auto" w:fill="F2F2F2" w:themeFill="background1" w:themeFillShade="F2"/>
            <w:vAlign w:val="center"/>
          </w:tcPr>
          <w:p w14:paraId="20DD3BF2" w14:textId="77777777" w:rsidR="00F013FC" w:rsidRDefault="00F013FC" w:rsidP="00F013FC">
            <w:pPr>
              <w:jc w:val="center"/>
              <w:rPr>
                <w:lang w:eastAsia="en-CA"/>
              </w:rPr>
            </w:pPr>
          </w:p>
        </w:tc>
        <w:tc>
          <w:tcPr>
            <w:tcW w:w="448" w:type="dxa"/>
            <w:shd w:val="clear" w:color="auto" w:fill="F2F2F2" w:themeFill="background1" w:themeFillShade="F2"/>
          </w:tcPr>
          <w:p w14:paraId="6251760C" w14:textId="0C488C41" w:rsidR="00F013FC" w:rsidRDefault="00000000" w:rsidP="00F013FC">
            <w:pPr>
              <w:jc w:val="center"/>
              <w:rPr>
                <w:lang w:eastAsia="en-CA"/>
              </w:rPr>
            </w:pPr>
            <w:sdt>
              <w:sdtPr>
                <w:rPr>
                  <w:lang w:eastAsia="en-CA"/>
                </w:rPr>
                <w:id w:val="-747658766"/>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6A2AA0F8" w14:textId="77777777" w:rsidR="00F013FC" w:rsidRDefault="00F013FC" w:rsidP="00F013FC">
            <w:pPr>
              <w:jc w:val="center"/>
              <w:rPr>
                <w:lang w:eastAsia="en-CA"/>
              </w:rPr>
            </w:pPr>
          </w:p>
        </w:tc>
        <w:tc>
          <w:tcPr>
            <w:tcW w:w="448" w:type="dxa"/>
            <w:shd w:val="clear" w:color="auto" w:fill="F2F2F2" w:themeFill="background1" w:themeFillShade="F2"/>
          </w:tcPr>
          <w:p w14:paraId="006E388B" w14:textId="3D4EEC42" w:rsidR="00F013FC" w:rsidRDefault="00000000" w:rsidP="00F013FC">
            <w:pPr>
              <w:jc w:val="center"/>
              <w:rPr>
                <w:lang w:eastAsia="en-CA"/>
              </w:rPr>
            </w:pPr>
            <w:sdt>
              <w:sdtPr>
                <w:rPr>
                  <w:lang w:eastAsia="en-CA"/>
                </w:rPr>
                <w:id w:val="-1275020089"/>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1F7BD5EF" w14:textId="735004CF" w:rsidR="00F013FC" w:rsidRDefault="00000000" w:rsidP="00F013FC">
            <w:pPr>
              <w:jc w:val="center"/>
              <w:rPr>
                <w:lang w:eastAsia="en-CA"/>
              </w:rPr>
            </w:pPr>
            <w:sdt>
              <w:sdtPr>
                <w:rPr>
                  <w:lang w:eastAsia="en-CA"/>
                </w:rPr>
                <w:id w:val="-334767527"/>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6CCAF675" w14:textId="53296903" w:rsidR="00F013FC" w:rsidRDefault="00000000" w:rsidP="00F013FC">
            <w:pPr>
              <w:jc w:val="center"/>
              <w:rPr>
                <w:lang w:eastAsia="en-CA"/>
              </w:rPr>
            </w:pPr>
            <w:sdt>
              <w:sdtPr>
                <w:rPr>
                  <w:lang w:eastAsia="en-CA"/>
                </w:rPr>
                <w:id w:val="-2049140315"/>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415DDA88" w14:textId="77777777" w:rsidR="00F013FC" w:rsidRDefault="00F013FC" w:rsidP="00F013FC">
            <w:pPr>
              <w:jc w:val="center"/>
              <w:rPr>
                <w:lang w:eastAsia="en-CA"/>
              </w:rPr>
            </w:pPr>
          </w:p>
        </w:tc>
        <w:tc>
          <w:tcPr>
            <w:tcW w:w="3288" w:type="dxa"/>
            <w:shd w:val="clear" w:color="auto" w:fill="F2F2F2" w:themeFill="background1" w:themeFillShade="F2"/>
          </w:tcPr>
          <w:p w14:paraId="4895648E" w14:textId="77777777" w:rsidR="00F013FC" w:rsidRDefault="00F013FC" w:rsidP="00F013FC">
            <w:pPr>
              <w:rPr>
                <w:lang w:eastAsia="en-CA"/>
              </w:rPr>
            </w:pPr>
          </w:p>
        </w:tc>
      </w:tr>
      <w:tr w:rsidR="00F013FC" w14:paraId="026869FE" w14:textId="77777777" w:rsidTr="00DD2645">
        <w:tc>
          <w:tcPr>
            <w:tcW w:w="3060" w:type="dxa"/>
            <w:shd w:val="clear" w:color="auto" w:fill="F2F2F2" w:themeFill="background1" w:themeFillShade="F2"/>
          </w:tcPr>
          <w:p w14:paraId="69E7DB05" w14:textId="1282F678" w:rsidR="00F013FC" w:rsidRDefault="00F013FC" w:rsidP="00F013FC">
            <w:pPr>
              <w:rPr>
                <w:lang w:eastAsia="en-CA"/>
              </w:rPr>
            </w:pPr>
            <w:r w:rsidRPr="00E75D62">
              <w:t>CORR 5A by WASHROOMS HORN/STROBE - STROBE TEST</w:t>
            </w:r>
          </w:p>
        </w:tc>
        <w:tc>
          <w:tcPr>
            <w:tcW w:w="907" w:type="dxa"/>
            <w:shd w:val="clear" w:color="auto" w:fill="F2F2F2" w:themeFill="background1" w:themeFillShade="F2"/>
            <w:vAlign w:val="center"/>
          </w:tcPr>
          <w:p w14:paraId="7ECA3E4E" w14:textId="77777777" w:rsidR="00F013FC" w:rsidRDefault="00F013FC" w:rsidP="00F013FC">
            <w:pPr>
              <w:rPr>
                <w:lang w:eastAsia="en-CA"/>
              </w:rPr>
            </w:pPr>
          </w:p>
        </w:tc>
        <w:tc>
          <w:tcPr>
            <w:tcW w:w="686" w:type="dxa"/>
            <w:shd w:val="clear" w:color="auto" w:fill="F2F2F2" w:themeFill="background1" w:themeFillShade="F2"/>
          </w:tcPr>
          <w:p w14:paraId="2FC54154" w14:textId="5D425C1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D680B42" w14:textId="77777777" w:rsidR="00F013FC" w:rsidRDefault="00F013FC" w:rsidP="00F013FC">
            <w:pPr>
              <w:jc w:val="center"/>
              <w:rPr>
                <w:lang w:eastAsia="en-CA"/>
              </w:rPr>
            </w:pPr>
          </w:p>
        </w:tc>
        <w:tc>
          <w:tcPr>
            <w:tcW w:w="1101" w:type="dxa"/>
            <w:shd w:val="clear" w:color="auto" w:fill="F2F2F2" w:themeFill="background1" w:themeFillShade="F2"/>
          </w:tcPr>
          <w:p w14:paraId="5B84B15A" w14:textId="77777777" w:rsidR="00F013FC" w:rsidRDefault="00F013FC" w:rsidP="00F013FC">
            <w:pPr>
              <w:jc w:val="center"/>
              <w:rPr>
                <w:lang w:eastAsia="en-CA"/>
              </w:rPr>
            </w:pPr>
          </w:p>
        </w:tc>
        <w:tc>
          <w:tcPr>
            <w:tcW w:w="850" w:type="dxa"/>
            <w:shd w:val="clear" w:color="auto" w:fill="F2F2F2" w:themeFill="background1" w:themeFillShade="F2"/>
            <w:vAlign w:val="center"/>
          </w:tcPr>
          <w:p w14:paraId="0C94A363" w14:textId="77777777" w:rsidR="00F013FC" w:rsidRDefault="00F013FC" w:rsidP="00F013FC">
            <w:pPr>
              <w:jc w:val="center"/>
              <w:rPr>
                <w:lang w:eastAsia="en-CA"/>
              </w:rPr>
            </w:pPr>
          </w:p>
        </w:tc>
        <w:tc>
          <w:tcPr>
            <w:tcW w:w="448" w:type="dxa"/>
            <w:shd w:val="clear" w:color="auto" w:fill="F2F2F2" w:themeFill="background1" w:themeFillShade="F2"/>
          </w:tcPr>
          <w:p w14:paraId="3D4CD0B3" w14:textId="612831C9" w:rsidR="00F013FC" w:rsidRDefault="00000000" w:rsidP="00F013FC">
            <w:pPr>
              <w:jc w:val="center"/>
              <w:rPr>
                <w:lang w:eastAsia="en-CA"/>
              </w:rPr>
            </w:pPr>
            <w:sdt>
              <w:sdtPr>
                <w:rPr>
                  <w:lang w:eastAsia="en-CA"/>
                </w:rPr>
                <w:id w:val="-1401756729"/>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46EF44A9" w14:textId="77777777" w:rsidR="00F013FC" w:rsidRDefault="00F013FC" w:rsidP="00F013FC">
            <w:pPr>
              <w:jc w:val="center"/>
              <w:rPr>
                <w:lang w:eastAsia="en-CA"/>
              </w:rPr>
            </w:pPr>
          </w:p>
        </w:tc>
        <w:tc>
          <w:tcPr>
            <w:tcW w:w="448" w:type="dxa"/>
            <w:shd w:val="clear" w:color="auto" w:fill="F2F2F2" w:themeFill="background1" w:themeFillShade="F2"/>
          </w:tcPr>
          <w:p w14:paraId="6429D4DE" w14:textId="310460C0" w:rsidR="00F013FC" w:rsidRDefault="00000000" w:rsidP="00F013FC">
            <w:pPr>
              <w:jc w:val="center"/>
              <w:rPr>
                <w:lang w:eastAsia="en-CA"/>
              </w:rPr>
            </w:pPr>
            <w:sdt>
              <w:sdtPr>
                <w:rPr>
                  <w:lang w:eastAsia="en-CA"/>
                </w:rPr>
                <w:id w:val="798267531"/>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33D841CF" w14:textId="012C8F76" w:rsidR="00F013FC" w:rsidRDefault="00000000" w:rsidP="00F013FC">
            <w:pPr>
              <w:jc w:val="center"/>
              <w:rPr>
                <w:lang w:eastAsia="en-CA"/>
              </w:rPr>
            </w:pPr>
            <w:sdt>
              <w:sdtPr>
                <w:rPr>
                  <w:lang w:eastAsia="en-CA"/>
                </w:rPr>
                <w:id w:val="-1079364296"/>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0A617107" w14:textId="5D51C5DF" w:rsidR="00F013FC" w:rsidRDefault="00000000" w:rsidP="00F013FC">
            <w:pPr>
              <w:jc w:val="center"/>
              <w:rPr>
                <w:lang w:eastAsia="en-CA"/>
              </w:rPr>
            </w:pPr>
            <w:sdt>
              <w:sdtPr>
                <w:rPr>
                  <w:lang w:eastAsia="en-CA"/>
                </w:rPr>
                <w:id w:val="-312721147"/>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5739D051" w14:textId="77777777" w:rsidR="00F013FC" w:rsidRDefault="00F013FC" w:rsidP="00F013FC">
            <w:pPr>
              <w:jc w:val="center"/>
              <w:rPr>
                <w:lang w:eastAsia="en-CA"/>
              </w:rPr>
            </w:pPr>
          </w:p>
        </w:tc>
        <w:tc>
          <w:tcPr>
            <w:tcW w:w="3288" w:type="dxa"/>
            <w:shd w:val="clear" w:color="auto" w:fill="F2F2F2" w:themeFill="background1" w:themeFillShade="F2"/>
          </w:tcPr>
          <w:p w14:paraId="5FF984CC" w14:textId="77777777" w:rsidR="00F013FC" w:rsidRDefault="00F013FC" w:rsidP="00F013FC">
            <w:pPr>
              <w:rPr>
                <w:lang w:eastAsia="en-CA"/>
              </w:rPr>
            </w:pPr>
          </w:p>
        </w:tc>
      </w:tr>
      <w:tr w:rsidR="00F013FC" w14:paraId="6CBF1D8B" w14:textId="77777777" w:rsidTr="00DD2645">
        <w:tc>
          <w:tcPr>
            <w:tcW w:w="3060" w:type="dxa"/>
            <w:shd w:val="clear" w:color="auto" w:fill="F2F2F2" w:themeFill="background1" w:themeFillShade="F2"/>
          </w:tcPr>
          <w:p w14:paraId="7AB6ED9E" w14:textId="47410A75" w:rsidR="00F013FC" w:rsidRDefault="00F013FC" w:rsidP="00F013FC">
            <w:pPr>
              <w:rPr>
                <w:lang w:eastAsia="en-CA"/>
              </w:rPr>
            </w:pPr>
            <w:r w:rsidRPr="00E75D62">
              <w:t xml:space="preserve">MENS WASHROOM by </w:t>
            </w:r>
            <w:proofErr w:type="spellStart"/>
            <w:r w:rsidRPr="00E75D62">
              <w:t>corr</w:t>
            </w:r>
            <w:proofErr w:type="spellEnd"/>
            <w:r w:rsidRPr="00E75D62">
              <w:t xml:space="preserve"> 5A HORN/STROBE - HORN TEST</w:t>
            </w:r>
          </w:p>
        </w:tc>
        <w:tc>
          <w:tcPr>
            <w:tcW w:w="907" w:type="dxa"/>
            <w:shd w:val="clear" w:color="auto" w:fill="F2F2F2" w:themeFill="background1" w:themeFillShade="F2"/>
            <w:vAlign w:val="center"/>
          </w:tcPr>
          <w:p w14:paraId="56C6B704" w14:textId="77777777" w:rsidR="00F013FC" w:rsidRDefault="00F013FC" w:rsidP="00F013FC">
            <w:pPr>
              <w:rPr>
                <w:lang w:eastAsia="en-CA"/>
              </w:rPr>
            </w:pPr>
          </w:p>
        </w:tc>
        <w:tc>
          <w:tcPr>
            <w:tcW w:w="686" w:type="dxa"/>
            <w:shd w:val="clear" w:color="auto" w:fill="F2F2F2" w:themeFill="background1" w:themeFillShade="F2"/>
          </w:tcPr>
          <w:p w14:paraId="20680586" w14:textId="55D4FB0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1A89CD3" w14:textId="77777777" w:rsidR="00F013FC" w:rsidRDefault="00F013FC" w:rsidP="00F013FC">
            <w:pPr>
              <w:jc w:val="center"/>
              <w:rPr>
                <w:lang w:eastAsia="en-CA"/>
              </w:rPr>
            </w:pPr>
          </w:p>
        </w:tc>
        <w:tc>
          <w:tcPr>
            <w:tcW w:w="1101" w:type="dxa"/>
            <w:shd w:val="clear" w:color="auto" w:fill="F2F2F2" w:themeFill="background1" w:themeFillShade="F2"/>
          </w:tcPr>
          <w:p w14:paraId="4C953EDE" w14:textId="77777777" w:rsidR="00F013FC" w:rsidRDefault="00F013FC" w:rsidP="00F013FC">
            <w:pPr>
              <w:jc w:val="center"/>
              <w:rPr>
                <w:lang w:eastAsia="en-CA"/>
              </w:rPr>
            </w:pPr>
          </w:p>
        </w:tc>
        <w:tc>
          <w:tcPr>
            <w:tcW w:w="850" w:type="dxa"/>
            <w:shd w:val="clear" w:color="auto" w:fill="F2F2F2" w:themeFill="background1" w:themeFillShade="F2"/>
            <w:vAlign w:val="center"/>
          </w:tcPr>
          <w:p w14:paraId="149999ED" w14:textId="77777777" w:rsidR="00F013FC" w:rsidRDefault="00F013FC" w:rsidP="00F013FC">
            <w:pPr>
              <w:jc w:val="center"/>
              <w:rPr>
                <w:lang w:eastAsia="en-CA"/>
              </w:rPr>
            </w:pPr>
          </w:p>
        </w:tc>
        <w:tc>
          <w:tcPr>
            <w:tcW w:w="448" w:type="dxa"/>
            <w:shd w:val="clear" w:color="auto" w:fill="F2F2F2" w:themeFill="background1" w:themeFillShade="F2"/>
          </w:tcPr>
          <w:p w14:paraId="63B2D351" w14:textId="7BCDBDAB" w:rsidR="00F013FC" w:rsidRDefault="00000000" w:rsidP="00F013FC">
            <w:pPr>
              <w:jc w:val="center"/>
              <w:rPr>
                <w:lang w:eastAsia="en-CA"/>
              </w:rPr>
            </w:pPr>
            <w:sdt>
              <w:sdtPr>
                <w:rPr>
                  <w:lang w:eastAsia="en-CA"/>
                </w:rPr>
                <w:id w:val="-1139491831"/>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5E61A96F" w14:textId="77777777" w:rsidR="00F013FC" w:rsidRDefault="00F013FC" w:rsidP="00F013FC">
            <w:pPr>
              <w:jc w:val="center"/>
              <w:rPr>
                <w:lang w:eastAsia="en-CA"/>
              </w:rPr>
            </w:pPr>
          </w:p>
        </w:tc>
        <w:tc>
          <w:tcPr>
            <w:tcW w:w="448" w:type="dxa"/>
            <w:shd w:val="clear" w:color="auto" w:fill="F2F2F2" w:themeFill="background1" w:themeFillShade="F2"/>
          </w:tcPr>
          <w:p w14:paraId="63ADED73" w14:textId="4FFD4948" w:rsidR="00F013FC" w:rsidRDefault="00000000" w:rsidP="00F013FC">
            <w:pPr>
              <w:jc w:val="center"/>
              <w:rPr>
                <w:lang w:eastAsia="en-CA"/>
              </w:rPr>
            </w:pPr>
            <w:sdt>
              <w:sdtPr>
                <w:rPr>
                  <w:lang w:eastAsia="en-CA"/>
                </w:rPr>
                <w:id w:val="536933940"/>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227B44B9" w14:textId="18D45AA7" w:rsidR="00F013FC" w:rsidRDefault="00000000" w:rsidP="00F013FC">
            <w:pPr>
              <w:jc w:val="center"/>
              <w:rPr>
                <w:lang w:eastAsia="en-CA"/>
              </w:rPr>
            </w:pPr>
            <w:sdt>
              <w:sdtPr>
                <w:rPr>
                  <w:lang w:eastAsia="en-CA"/>
                </w:rPr>
                <w:id w:val="1259401513"/>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6E082EEB" w14:textId="42A27D11" w:rsidR="00F013FC" w:rsidRDefault="00000000" w:rsidP="00F013FC">
            <w:pPr>
              <w:jc w:val="center"/>
              <w:rPr>
                <w:lang w:eastAsia="en-CA"/>
              </w:rPr>
            </w:pPr>
            <w:sdt>
              <w:sdtPr>
                <w:rPr>
                  <w:lang w:eastAsia="en-CA"/>
                </w:rPr>
                <w:id w:val="1245837012"/>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4AFCD2AC" w14:textId="77777777" w:rsidR="00F013FC" w:rsidRDefault="00F013FC" w:rsidP="00F013FC">
            <w:pPr>
              <w:jc w:val="center"/>
              <w:rPr>
                <w:lang w:eastAsia="en-CA"/>
              </w:rPr>
            </w:pPr>
          </w:p>
        </w:tc>
        <w:tc>
          <w:tcPr>
            <w:tcW w:w="3288" w:type="dxa"/>
            <w:shd w:val="clear" w:color="auto" w:fill="F2F2F2" w:themeFill="background1" w:themeFillShade="F2"/>
          </w:tcPr>
          <w:p w14:paraId="602B0080" w14:textId="77777777" w:rsidR="00F013FC" w:rsidRDefault="00F013FC" w:rsidP="00F013FC">
            <w:pPr>
              <w:rPr>
                <w:lang w:eastAsia="en-CA"/>
              </w:rPr>
            </w:pPr>
          </w:p>
        </w:tc>
      </w:tr>
      <w:tr w:rsidR="00F013FC" w14:paraId="1FBD9D83" w14:textId="77777777" w:rsidTr="00DD2645">
        <w:tc>
          <w:tcPr>
            <w:tcW w:w="3060" w:type="dxa"/>
            <w:shd w:val="clear" w:color="auto" w:fill="F2F2F2" w:themeFill="background1" w:themeFillShade="F2"/>
          </w:tcPr>
          <w:p w14:paraId="7ADD3EAD" w14:textId="6680FA5A" w:rsidR="00F013FC" w:rsidRDefault="00F013FC" w:rsidP="00F013FC">
            <w:pPr>
              <w:rPr>
                <w:lang w:eastAsia="en-CA"/>
              </w:rPr>
            </w:pPr>
            <w:r w:rsidRPr="00E75D62">
              <w:t xml:space="preserve">MENS WASHROOM by </w:t>
            </w:r>
            <w:proofErr w:type="spellStart"/>
            <w:r w:rsidRPr="00E75D62">
              <w:t>corr</w:t>
            </w:r>
            <w:proofErr w:type="spellEnd"/>
            <w:r w:rsidRPr="00E75D62">
              <w:t xml:space="preserve"> 5A HORN/STROBE - STROBE TEST</w:t>
            </w:r>
          </w:p>
        </w:tc>
        <w:tc>
          <w:tcPr>
            <w:tcW w:w="907" w:type="dxa"/>
            <w:shd w:val="clear" w:color="auto" w:fill="F2F2F2" w:themeFill="background1" w:themeFillShade="F2"/>
            <w:vAlign w:val="center"/>
          </w:tcPr>
          <w:p w14:paraId="14BA6351" w14:textId="77777777" w:rsidR="00F013FC" w:rsidRDefault="00F013FC" w:rsidP="00F013FC">
            <w:pPr>
              <w:rPr>
                <w:lang w:eastAsia="en-CA"/>
              </w:rPr>
            </w:pPr>
          </w:p>
        </w:tc>
        <w:tc>
          <w:tcPr>
            <w:tcW w:w="686" w:type="dxa"/>
            <w:shd w:val="clear" w:color="auto" w:fill="F2F2F2" w:themeFill="background1" w:themeFillShade="F2"/>
          </w:tcPr>
          <w:p w14:paraId="4D80E6A1" w14:textId="66B05A9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51C7DE9" w14:textId="77777777" w:rsidR="00F013FC" w:rsidRDefault="00F013FC" w:rsidP="00F013FC">
            <w:pPr>
              <w:jc w:val="center"/>
              <w:rPr>
                <w:lang w:eastAsia="en-CA"/>
              </w:rPr>
            </w:pPr>
          </w:p>
        </w:tc>
        <w:tc>
          <w:tcPr>
            <w:tcW w:w="1101" w:type="dxa"/>
            <w:shd w:val="clear" w:color="auto" w:fill="F2F2F2" w:themeFill="background1" w:themeFillShade="F2"/>
          </w:tcPr>
          <w:p w14:paraId="1117422B" w14:textId="77777777" w:rsidR="00F013FC" w:rsidRDefault="00F013FC" w:rsidP="00F013FC">
            <w:pPr>
              <w:jc w:val="center"/>
              <w:rPr>
                <w:lang w:eastAsia="en-CA"/>
              </w:rPr>
            </w:pPr>
          </w:p>
        </w:tc>
        <w:tc>
          <w:tcPr>
            <w:tcW w:w="850" w:type="dxa"/>
            <w:shd w:val="clear" w:color="auto" w:fill="F2F2F2" w:themeFill="background1" w:themeFillShade="F2"/>
            <w:vAlign w:val="center"/>
          </w:tcPr>
          <w:p w14:paraId="44521C06" w14:textId="77777777" w:rsidR="00F013FC" w:rsidRDefault="00F013FC" w:rsidP="00F013FC">
            <w:pPr>
              <w:jc w:val="center"/>
              <w:rPr>
                <w:lang w:eastAsia="en-CA"/>
              </w:rPr>
            </w:pPr>
          </w:p>
        </w:tc>
        <w:tc>
          <w:tcPr>
            <w:tcW w:w="448" w:type="dxa"/>
            <w:shd w:val="clear" w:color="auto" w:fill="F2F2F2" w:themeFill="background1" w:themeFillShade="F2"/>
          </w:tcPr>
          <w:p w14:paraId="1D09F90F" w14:textId="42FB604C" w:rsidR="00F013FC" w:rsidRDefault="00000000" w:rsidP="00F013FC">
            <w:pPr>
              <w:jc w:val="center"/>
              <w:rPr>
                <w:lang w:eastAsia="en-CA"/>
              </w:rPr>
            </w:pPr>
            <w:sdt>
              <w:sdtPr>
                <w:rPr>
                  <w:lang w:eastAsia="en-CA"/>
                </w:rPr>
                <w:id w:val="1038391623"/>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22A476FD" w14:textId="77777777" w:rsidR="00F013FC" w:rsidRDefault="00F013FC" w:rsidP="00F013FC">
            <w:pPr>
              <w:jc w:val="center"/>
              <w:rPr>
                <w:lang w:eastAsia="en-CA"/>
              </w:rPr>
            </w:pPr>
          </w:p>
        </w:tc>
        <w:tc>
          <w:tcPr>
            <w:tcW w:w="448" w:type="dxa"/>
            <w:shd w:val="clear" w:color="auto" w:fill="F2F2F2" w:themeFill="background1" w:themeFillShade="F2"/>
          </w:tcPr>
          <w:p w14:paraId="1A7586C7" w14:textId="66199E56" w:rsidR="00F013FC" w:rsidRDefault="00000000" w:rsidP="00F013FC">
            <w:pPr>
              <w:jc w:val="center"/>
              <w:rPr>
                <w:lang w:eastAsia="en-CA"/>
              </w:rPr>
            </w:pPr>
            <w:sdt>
              <w:sdtPr>
                <w:rPr>
                  <w:lang w:eastAsia="en-CA"/>
                </w:rPr>
                <w:id w:val="-2048822824"/>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29C042FB" w14:textId="199C9F49" w:rsidR="00F013FC" w:rsidRDefault="00000000" w:rsidP="00F013FC">
            <w:pPr>
              <w:jc w:val="center"/>
              <w:rPr>
                <w:lang w:eastAsia="en-CA"/>
              </w:rPr>
            </w:pPr>
            <w:sdt>
              <w:sdtPr>
                <w:rPr>
                  <w:lang w:eastAsia="en-CA"/>
                </w:rPr>
                <w:id w:val="1263272049"/>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4FD663FC" w14:textId="75F2D7F9" w:rsidR="00F013FC" w:rsidRDefault="00000000" w:rsidP="00F013FC">
            <w:pPr>
              <w:jc w:val="center"/>
              <w:rPr>
                <w:lang w:eastAsia="en-CA"/>
              </w:rPr>
            </w:pPr>
            <w:sdt>
              <w:sdtPr>
                <w:rPr>
                  <w:lang w:eastAsia="en-CA"/>
                </w:rPr>
                <w:id w:val="-582449585"/>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6EC69B5A" w14:textId="77777777" w:rsidR="00F013FC" w:rsidRDefault="00F013FC" w:rsidP="00F013FC">
            <w:pPr>
              <w:jc w:val="center"/>
              <w:rPr>
                <w:lang w:eastAsia="en-CA"/>
              </w:rPr>
            </w:pPr>
          </w:p>
        </w:tc>
        <w:tc>
          <w:tcPr>
            <w:tcW w:w="3288" w:type="dxa"/>
            <w:shd w:val="clear" w:color="auto" w:fill="F2F2F2" w:themeFill="background1" w:themeFillShade="F2"/>
          </w:tcPr>
          <w:p w14:paraId="5442BF9C" w14:textId="77777777" w:rsidR="00F013FC" w:rsidRDefault="00F013FC" w:rsidP="00F013FC">
            <w:pPr>
              <w:rPr>
                <w:lang w:eastAsia="en-CA"/>
              </w:rPr>
            </w:pPr>
          </w:p>
        </w:tc>
      </w:tr>
      <w:tr w:rsidR="00F013FC" w14:paraId="5155EED0" w14:textId="77777777" w:rsidTr="00DD2645">
        <w:tc>
          <w:tcPr>
            <w:tcW w:w="3060" w:type="dxa"/>
            <w:shd w:val="clear" w:color="auto" w:fill="F2F2F2" w:themeFill="background1" w:themeFillShade="F2"/>
          </w:tcPr>
          <w:p w14:paraId="48507C43" w14:textId="18272C1B" w:rsidR="00F013FC" w:rsidRDefault="00F013FC" w:rsidP="00F013FC">
            <w:pPr>
              <w:rPr>
                <w:lang w:eastAsia="en-CA"/>
              </w:rPr>
            </w:pPr>
            <w:r w:rsidRPr="00E75D62">
              <w:t xml:space="preserve">LADIES WASHROOMS by </w:t>
            </w:r>
            <w:proofErr w:type="spellStart"/>
            <w:r w:rsidRPr="00E75D62">
              <w:t>corr</w:t>
            </w:r>
            <w:proofErr w:type="spellEnd"/>
            <w:r w:rsidRPr="00E75D62">
              <w:t xml:space="preserve"> 5A HORN/STROBE - HORN TEST</w:t>
            </w:r>
          </w:p>
        </w:tc>
        <w:tc>
          <w:tcPr>
            <w:tcW w:w="907" w:type="dxa"/>
            <w:shd w:val="clear" w:color="auto" w:fill="F2F2F2" w:themeFill="background1" w:themeFillShade="F2"/>
            <w:vAlign w:val="center"/>
          </w:tcPr>
          <w:p w14:paraId="52BBEFBA" w14:textId="77777777" w:rsidR="00F013FC" w:rsidRDefault="00F013FC" w:rsidP="00F013FC">
            <w:pPr>
              <w:rPr>
                <w:lang w:eastAsia="en-CA"/>
              </w:rPr>
            </w:pPr>
          </w:p>
        </w:tc>
        <w:tc>
          <w:tcPr>
            <w:tcW w:w="686" w:type="dxa"/>
            <w:shd w:val="clear" w:color="auto" w:fill="F2F2F2" w:themeFill="background1" w:themeFillShade="F2"/>
          </w:tcPr>
          <w:p w14:paraId="0EE8A729" w14:textId="168F7101"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E619BA6" w14:textId="77777777" w:rsidR="00F013FC" w:rsidRDefault="00F013FC" w:rsidP="00F013FC">
            <w:pPr>
              <w:jc w:val="center"/>
              <w:rPr>
                <w:lang w:eastAsia="en-CA"/>
              </w:rPr>
            </w:pPr>
          </w:p>
        </w:tc>
        <w:tc>
          <w:tcPr>
            <w:tcW w:w="1101" w:type="dxa"/>
            <w:shd w:val="clear" w:color="auto" w:fill="F2F2F2" w:themeFill="background1" w:themeFillShade="F2"/>
          </w:tcPr>
          <w:p w14:paraId="519CFB48" w14:textId="77777777" w:rsidR="00F013FC" w:rsidRDefault="00F013FC" w:rsidP="00F013FC">
            <w:pPr>
              <w:jc w:val="center"/>
              <w:rPr>
                <w:lang w:eastAsia="en-CA"/>
              </w:rPr>
            </w:pPr>
          </w:p>
        </w:tc>
        <w:tc>
          <w:tcPr>
            <w:tcW w:w="850" w:type="dxa"/>
            <w:shd w:val="clear" w:color="auto" w:fill="F2F2F2" w:themeFill="background1" w:themeFillShade="F2"/>
            <w:vAlign w:val="center"/>
          </w:tcPr>
          <w:p w14:paraId="0E60DA0B" w14:textId="77777777" w:rsidR="00F013FC" w:rsidRDefault="00F013FC" w:rsidP="00F013FC">
            <w:pPr>
              <w:jc w:val="center"/>
              <w:rPr>
                <w:lang w:eastAsia="en-CA"/>
              </w:rPr>
            </w:pPr>
          </w:p>
        </w:tc>
        <w:tc>
          <w:tcPr>
            <w:tcW w:w="448" w:type="dxa"/>
            <w:shd w:val="clear" w:color="auto" w:fill="F2F2F2" w:themeFill="background1" w:themeFillShade="F2"/>
          </w:tcPr>
          <w:p w14:paraId="34998627" w14:textId="6D15B171" w:rsidR="00F013FC" w:rsidRDefault="00000000" w:rsidP="00F013FC">
            <w:pPr>
              <w:jc w:val="center"/>
              <w:rPr>
                <w:lang w:eastAsia="en-CA"/>
              </w:rPr>
            </w:pPr>
            <w:sdt>
              <w:sdtPr>
                <w:rPr>
                  <w:lang w:eastAsia="en-CA"/>
                </w:rPr>
                <w:id w:val="-2125221804"/>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00BC5BD1" w14:textId="77777777" w:rsidR="00F013FC" w:rsidRDefault="00F013FC" w:rsidP="00F013FC">
            <w:pPr>
              <w:jc w:val="center"/>
              <w:rPr>
                <w:lang w:eastAsia="en-CA"/>
              </w:rPr>
            </w:pPr>
          </w:p>
        </w:tc>
        <w:tc>
          <w:tcPr>
            <w:tcW w:w="448" w:type="dxa"/>
            <w:shd w:val="clear" w:color="auto" w:fill="F2F2F2" w:themeFill="background1" w:themeFillShade="F2"/>
          </w:tcPr>
          <w:p w14:paraId="551B05A4" w14:textId="13705BA9" w:rsidR="00F013FC" w:rsidRDefault="00000000" w:rsidP="00F013FC">
            <w:pPr>
              <w:jc w:val="center"/>
              <w:rPr>
                <w:lang w:eastAsia="en-CA"/>
              </w:rPr>
            </w:pPr>
            <w:sdt>
              <w:sdtPr>
                <w:rPr>
                  <w:lang w:eastAsia="en-CA"/>
                </w:rPr>
                <w:id w:val="-4751291"/>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08B43E92" w14:textId="0A5FA1FB" w:rsidR="00F013FC" w:rsidRDefault="00000000" w:rsidP="00F013FC">
            <w:pPr>
              <w:jc w:val="center"/>
              <w:rPr>
                <w:lang w:eastAsia="en-CA"/>
              </w:rPr>
            </w:pPr>
            <w:sdt>
              <w:sdtPr>
                <w:rPr>
                  <w:lang w:eastAsia="en-CA"/>
                </w:rPr>
                <w:id w:val="1362011470"/>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05D12BC1" w14:textId="21B96BFA" w:rsidR="00F013FC" w:rsidRDefault="00000000" w:rsidP="00F013FC">
            <w:pPr>
              <w:jc w:val="center"/>
              <w:rPr>
                <w:lang w:eastAsia="en-CA"/>
              </w:rPr>
            </w:pPr>
            <w:sdt>
              <w:sdtPr>
                <w:rPr>
                  <w:lang w:eastAsia="en-CA"/>
                </w:rPr>
                <w:id w:val="11042598"/>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44882DE1" w14:textId="77777777" w:rsidR="00F013FC" w:rsidRDefault="00F013FC" w:rsidP="00F013FC">
            <w:pPr>
              <w:jc w:val="center"/>
              <w:rPr>
                <w:lang w:eastAsia="en-CA"/>
              </w:rPr>
            </w:pPr>
          </w:p>
        </w:tc>
        <w:tc>
          <w:tcPr>
            <w:tcW w:w="3288" w:type="dxa"/>
            <w:shd w:val="clear" w:color="auto" w:fill="F2F2F2" w:themeFill="background1" w:themeFillShade="F2"/>
          </w:tcPr>
          <w:p w14:paraId="3754F55E" w14:textId="77777777" w:rsidR="00F013FC" w:rsidRDefault="00F013FC" w:rsidP="00F013FC">
            <w:pPr>
              <w:rPr>
                <w:lang w:eastAsia="en-CA"/>
              </w:rPr>
            </w:pPr>
          </w:p>
        </w:tc>
      </w:tr>
      <w:tr w:rsidR="00F013FC" w14:paraId="2D081660" w14:textId="77777777" w:rsidTr="00DD2645">
        <w:tc>
          <w:tcPr>
            <w:tcW w:w="3060" w:type="dxa"/>
            <w:shd w:val="clear" w:color="auto" w:fill="F2F2F2" w:themeFill="background1" w:themeFillShade="F2"/>
          </w:tcPr>
          <w:p w14:paraId="68B78F55" w14:textId="244B9F9B" w:rsidR="00F013FC" w:rsidRDefault="00F013FC" w:rsidP="00F013FC">
            <w:pPr>
              <w:rPr>
                <w:lang w:eastAsia="en-CA"/>
              </w:rPr>
            </w:pPr>
            <w:r w:rsidRPr="00E75D62">
              <w:t xml:space="preserve">LADIES WASHROOMS by </w:t>
            </w:r>
            <w:proofErr w:type="spellStart"/>
            <w:r w:rsidRPr="00E75D62">
              <w:t>corr</w:t>
            </w:r>
            <w:proofErr w:type="spellEnd"/>
            <w:r w:rsidRPr="00E75D62">
              <w:t xml:space="preserve"> 5A HORN/STROBE - STROBE TEST</w:t>
            </w:r>
          </w:p>
        </w:tc>
        <w:tc>
          <w:tcPr>
            <w:tcW w:w="907" w:type="dxa"/>
            <w:shd w:val="clear" w:color="auto" w:fill="F2F2F2" w:themeFill="background1" w:themeFillShade="F2"/>
            <w:vAlign w:val="center"/>
          </w:tcPr>
          <w:p w14:paraId="65028DB0" w14:textId="77777777" w:rsidR="00F013FC" w:rsidRDefault="00F013FC" w:rsidP="00F013FC">
            <w:pPr>
              <w:rPr>
                <w:lang w:eastAsia="en-CA"/>
              </w:rPr>
            </w:pPr>
          </w:p>
        </w:tc>
        <w:tc>
          <w:tcPr>
            <w:tcW w:w="686" w:type="dxa"/>
            <w:shd w:val="clear" w:color="auto" w:fill="F2F2F2" w:themeFill="background1" w:themeFillShade="F2"/>
          </w:tcPr>
          <w:p w14:paraId="2E0282AA" w14:textId="17EEDE4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15B728D" w14:textId="77777777" w:rsidR="00F013FC" w:rsidRDefault="00F013FC" w:rsidP="00F013FC">
            <w:pPr>
              <w:jc w:val="center"/>
              <w:rPr>
                <w:lang w:eastAsia="en-CA"/>
              </w:rPr>
            </w:pPr>
          </w:p>
        </w:tc>
        <w:tc>
          <w:tcPr>
            <w:tcW w:w="1101" w:type="dxa"/>
            <w:shd w:val="clear" w:color="auto" w:fill="F2F2F2" w:themeFill="background1" w:themeFillShade="F2"/>
          </w:tcPr>
          <w:p w14:paraId="1C4646F1" w14:textId="77777777" w:rsidR="00F013FC" w:rsidRDefault="00F013FC" w:rsidP="00F013FC">
            <w:pPr>
              <w:jc w:val="center"/>
              <w:rPr>
                <w:lang w:eastAsia="en-CA"/>
              </w:rPr>
            </w:pPr>
          </w:p>
        </w:tc>
        <w:tc>
          <w:tcPr>
            <w:tcW w:w="850" w:type="dxa"/>
            <w:shd w:val="clear" w:color="auto" w:fill="F2F2F2" w:themeFill="background1" w:themeFillShade="F2"/>
            <w:vAlign w:val="center"/>
          </w:tcPr>
          <w:p w14:paraId="4F1C5C79" w14:textId="77777777" w:rsidR="00F013FC" w:rsidRDefault="00F013FC" w:rsidP="00F013FC">
            <w:pPr>
              <w:jc w:val="center"/>
              <w:rPr>
                <w:lang w:eastAsia="en-CA"/>
              </w:rPr>
            </w:pPr>
          </w:p>
        </w:tc>
        <w:tc>
          <w:tcPr>
            <w:tcW w:w="448" w:type="dxa"/>
            <w:shd w:val="clear" w:color="auto" w:fill="F2F2F2" w:themeFill="background1" w:themeFillShade="F2"/>
          </w:tcPr>
          <w:p w14:paraId="0E146E65" w14:textId="4A1CDB14" w:rsidR="00F013FC" w:rsidRDefault="00000000" w:rsidP="00F013FC">
            <w:pPr>
              <w:jc w:val="center"/>
              <w:rPr>
                <w:lang w:eastAsia="en-CA"/>
              </w:rPr>
            </w:pPr>
            <w:sdt>
              <w:sdtPr>
                <w:rPr>
                  <w:lang w:eastAsia="en-CA"/>
                </w:rPr>
                <w:id w:val="-393659456"/>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40DBC367" w14:textId="77777777" w:rsidR="00F013FC" w:rsidRDefault="00F013FC" w:rsidP="00F013FC">
            <w:pPr>
              <w:jc w:val="center"/>
              <w:rPr>
                <w:lang w:eastAsia="en-CA"/>
              </w:rPr>
            </w:pPr>
          </w:p>
        </w:tc>
        <w:tc>
          <w:tcPr>
            <w:tcW w:w="448" w:type="dxa"/>
            <w:shd w:val="clear" w:color="auto" w:fill="F2F2F2" w:themeFill="background1" w:themeFillShade="F2"/>
          </w:tcPr>
          <w:p w14:paraId="49E40E6C" w14:textId="2D0E61C4" w:rsidR="00F013FC" w:rsidRDefault="00000000" w:rsidP="00F013FC">
            <w:pPr>
              <w:jc w:val="center"/>
              <w:rPr>
                <w:lang w:eastAsia="en-CA"/>
              </w:rPr>
            </w:pPr>
            <w:sdt>
              <w:sdtPr>
                <w:rPr>
                  <w:lang w:eastAsia="en-CA"/>
                </w:rPr>
                <w:id w:val="-1326353856"/>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4D0A346D" w14:textId="78EA06D7" w:rsidR="00F013FC" w:rsidRDefault="00000000" w:rsidP="00F013FC">
            <w:pPr>
              <w:jc w:val="center"/>
              <w:rPr>
                <w:lang w:eastAsia="en-CA"/>
              </w:rPr>
            </w:pPr>
            <w:sdt>
              <w:sdtPr>
                <w:rPr>
                  <w:lang w:eastAsia="en-CA"/>
                </w:rPr>
                <w:id w:val="598452942"/>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1B8A28B8" w14:textId="0F0370E5" w:rsidR="00F013FC" w:rsidRDefault="00000000" w:rsidP="00F013FC">
            <w:pPr>
              <w:jc w:val="center"/>
              <w:rPr>
                <w:lang w:eastAsia="en-CA"/>
              </w:rPr>
            </w:pPr>
            <w:sdt>
              <w:sdtPr>
                <w:rPr>
                  <w:lang w:eastAsia="en-CA"/>
                </w:rPr>
                <w:id w:val="-1025555355"/>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1E48DCA2" w14:textId="77777777" w:rsidR="00F013FC" w:rsidRDefault="00F013FC" w:rsidP="00F013FC">
            <w:pPr>
              <w:jc w:val="center"/>
              <w:rPr>
                <w:lang w:eastAsia="en-CA"/>
              </w:rPr>
            </w:pPr>
          </w:p>
        </w:tc>
        <w:tc>
          <w:tcPr>
            <w:tcW w:w="3288" w:type="dxa"/>
            <w:shd w:val="clear" w:color="auto" w:fill="F2F2F2" w:themeFill="background1" w:themeFillShade="F2"/>
          </w:tcPr>
          <w:p w14:paraId="6C44F8C2" w14:textId="77777777" w:rsidR="00F013FC" w:rsidRDefault="00F013FC" w:rsidP="00F013FC">
            <w:pPr>
              <w:rPr>
                <w:lang w:eastAsia="en-CA"/>
              </w:rPr>
            </w:pPr>
          </w:p>
        </w:tc>
      </w:tr>
      <w:tr w:rsidR="00F013FC" w14:paraId="34C65F5C" w14:textId="77777777" w:rsidTr="00DD2645">
        <w:tc>
          <w:tcPr>
            <w:tcW w:w="3060" w:type="dxa"/>
            <w:shd w:val="clear" w:color="auto" w:fill="F2F2F2" w:themeFill="background1" w:themeFillShade="F2"/>
          </w:tcPr>
          <w:p w14:paraId="2A4F29EF" w14:textId="4356879A" w:rsidR="00F013FC" w:rsidRDefault="00F013FC" w:rsidP="00F013FC">
            <w:pPr>
              <w:rPr>
                <w:lang w:eastAsia="en-CA"/>
              </w:rPr>
            </w:pPr>
            <w:r w:rsidRPr="00E75D62">
              <w:t>VESTIBULE TO CORR 5A HORN/STROBE - HORN TEST</w:t>
            </w:r>
          </w:p>
        </w:tc>
        <w:tc>
          <w:tcPr>
            <w:tcW w:w="907" w:type="dxa"/>
            <w:shd w:val="clear" w:color="auto" w:fill="F2F2F2" w:themeFill="background1" w:themeFillShade="F2"/>
            <w:vAlign w:val="center"/>
          </w:tcPr>
          <w:p w14:paraId="3A086D1F" w14:textId="77777777" w:rsidR="00F013FC" w:rsidRDefault="00F013FC" w:rsidP="00F013FC">
            <w:pPr>
              <w:rPr>
                <w:lang w:eastAsia="en-CA"/>
              </w:rPr>
            </w:pPr>
          </w:p>
        </w:tc>
        <w:tc>
          <w:tcPr>
            <w:tcW w:w="686" w:type="dxa"/>
            <w:shd w:val="clear" w:color="auto" w:fill="F2F2F2" w:themeFill="background1" w:themeFillShade="F2"/>
          </w:tcPr>
          <w:p w14:paraId="704F1A0C" w14:textId="41D2E68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5A72BC2" w14:textId="77777777" w:rsidR="00F013FC" w:rsidRDefault="00F013FC" w:rsidP="00F013FC">
            <w:pPr>
              <w:jc w:val="center"/>
              <w:rPr>
                <w:lang w:eastAsia="en-CA"/>
              </w:rPr>
            </w:pPr>
          </w:p>
        </w:tc>
        <w:tc>
          <w:tcPr>
            <w:tcW w:w="1101" w:type="dxa"/>
            <w:shd w:val="clear" w:color="auto" w:fill="F2F2F2" w:themeFill="background1" w:themeFillShade="F2"/>
          </w:tcPr>
          <w:p w14:paraId="19466C73" w14:textId="77777777" w:rsidR="00F013FC" w:rsidRDefault="00F013FC" w:rsidP="00F013FC">
            <w:pPr>
              <w:jc w:val="center"/>
              <w:rPr>
                <w:lang w:eastAsia="en-CA"/>
              </w:rPr>
            </w:pPr>
          </w:p>
        </w:tc>
        <w:tc>
          <w:tcPr>
            <w:tcW w:w="850" w:type="dxa"/>
            <w:shd w:val="clear" w:color="auto" w:fill="F2F2F2" w:themeFill="background1" w:themeFillShade="F2"/>
            <w:vAlign w:val="center"/>
          </w:tcPr>
          <w:p w14:paraId="3DBB2961" w14:textId="77777777" w:rsidR="00F013FC" w:rsidRDefault="00F013FC" w:rsidP="00F013FC">
            <w:pPr>
              <w:jc w:val="center"/>
              <w:rPr>
                <w:lang w:eastAsia="en-CA"/>
              </w:rPr>
            </w:pPr>
          </w:p>
        </w:tc>
        <w:tc>
          <w:tcPr>
            <w:tcW w:w="448" w:type="dxa"/>
            <w:shd w:val="clear" w:color="auto" w:fill="F2F2F2" w:themeFill="background1" w:themeFillShade="F2"/>
          </w:tcPr>
          <w:p w14:paraId="502F5185" w14:textId="6A4CEFB1" w:rsidR="00F013FC" w:rsidRDefault="00000000" w:rsidP="00F013FC">
            <w:pPr>
              <w:jc w:val="center"/>
              <w:rPr>
                <w:lang w:eastAsia="en-CA"/>
              </w:rPr>
            </w:pPr>
            <w:sdt>
              <w:sdtPr>
                <w:rPr>
                  <w:lang w:eastAsia="en-CA"/>
                </w:rPr>
                <w:id w:val="-1608883920"/>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425728A5" w14:textId="77777777" w:rsidR="00F013FC" w:rsidRDefault="00F013FC" w:rsidP="00F013FC">
            <w:pPr>
              <w:jc w:val="center"/>
              <w:rPr>
                <w:lang w:eastAsia="en-CA"/>
              </w:rPr>
            </w:pPr>
          </w:p>
        </w:tc>
        <w:tc>
          <w:tcPr>
            <w:tcW w:w="448" w:type="dxa"/>
            <w:shd w:val="clear" w:color="auto" w:fill="F2F2F2" w:themeFill="background1" w:themeFillShade="F2"/>
          </w:tcPr>
          <w:p w14:paraId="24BF06CD" w14:textId="640C926F" w:rsidR="00F013FC" w:rsidRDefault="00000000" w:rsidP="00F013FC">
            <w:pPr>
              <w:jc w:val="center"/>
              <w:rPr>
                <w:lang w:eastAsia="en-CA"/>
              </w:rPr>
            </w:pPr>
            <w:sdt>
              <w:sdtPr>
                <w:rPr>
                  <w:lang w:eastAsia="en-CA"/>
                </w:rPr>
                <w:id w:val="932327157"/>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4F74BD8A" w14:textId="0D73C70C" w:rsidR="00F013FC" w:rsidRDefault="00000000" w:rsidP="00F013FC">
            <w:pPr>
              <w:jc w:val="center"/>
              <w:rPr>
                <w:lang w:eastAsia="en-CA"/>
              </w:rPr>
            </w:pPr>
            <w:sdt>
              <w:sdtPr>
                <w:rPr>
                  <w:lang w:eastAsia="en-CA"/>
                </w:rPr>
                <w:id w:val="-1976910952"/>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4C983385" w14:textId="28F5F1CE" w:rsidR="00F013FC" w:rsidRDefault="00000000" w:rsidP="00F013FC">
            <w:pPr>
              <w:jc w:val="center"/>
              <w:rPr>
                <w:lang w:eastAsia="en-CA"/>
              </w:rPr>
            </w:pPr>
            <w:sdt>
              <w:sdtPr>
                <w:rPr>
                  <w:lang w:eastAsia="en-CA"/>
                </w:rPr>
                <w:id w:val="605925276"/>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05FD4DBC" w14:textId="77777777" w:rsidR="00F013FC" w:rsidRDefault="00F013FC" w:rsidP="00F013FC">
            <w:pPr>
              <w:jc w:val="center"/>
              <w:rPr>
                <w:lang w:eastAsia="en-CA"/>
              </w:rPr>
            </w:pPr>
          </w:p>
        </w:tc>
        <w:tc>
          <w:tcPr>
            <w:tcW w:w="3288" w:type="dxa"/>
            <w:shd w:val="clear" w:color="auto" w:fill="F2F2F2" w:themeFill="background1" w:themeFillShade="F2"/>
          </w:tcPr>
          <w:p w14:paraId="619BE5A9" w14:textId="77777777" w:rsidR="00F013FC" w:rsidRDefault="00F013FC" w:rsidP="00F013FC">
            <w:pPr>
              <w:rPr>
                <w:lang w:eastAsia="en-CA"/>
              </w:rPr>
            </w:pPr>
          </w:p>
        </w:tc>
      </w:tr>
      <w:tr w:rsidR="00F013FC" w14:paraId="3CC0FEC3" w14:textId="77777777" w:rsidTr="00DD2645">
        <w:tc>
          <w:tcPr>
            <w:tcW w:w="3060" w:type="dxa"/>
            <w:shd w:val="clear" w:color="auto" w:fill="F2F2F2" w:themeFill="background1" w:themeFillShade="F2"/>
          </w:tcPr>
          <w:p w14:paraId="39451388" w14:textId="46DB7EDD" w:rsidR="00F013FC" w:rsidRDefault="00F013FC" w:rsidP="00F013FC">
            <w:pPr>
              <w:rPr>
                <w:lang w:eastAsia="en-CA"/>
              </w:rPr>
            </w:pPr>
            <w:r w:rsidRPr="00E75D62">
              <w:t>VESTIBULE TO CORR 5A HORN/STROBE - STROBE TEST</w:t>
            </w:r>
          </w:p>
        </w:tc>
        <w:tc>
          <w:tcPr>
            <w:tcW w:w="907" w:type="dxa"/>
            <w:shd w:val="clear" w:color="auto" w:fill="F2F2F2" w:themeFill="background1" w:themeFillShade="F2"/>
            <w:vAlign w:val="center"/>
          </w:tcPr>
          <w:p w14:paraId="2A0B0A58" w14:textId="77777777" w:rsidR="00F013FC" w:rsidRDefault="00F013FC" w:rsidP="00F013FC">
            <w:pPr>
              <w:rPr>
                <w:lang w:eastAsia="en-CA"/>
              </w:rPr>
            </w:pPr>
          </w:p>
        </w:tc>
        <w:tc>
          <w:tcPr>
            <w:tcW w:w="686" w:type="dxa"/>
            <w:shd w:val="clear" w:color="auto" w:fill="F2F2F2" w:themeFill="background1" w:themeFillShade="F2"/>
          </w:tcPr>
          <w:p w14:paraId="0498A5D1" w14:textId="52E25F2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F1E0037" w14:textId="77777777" w:rsidR="00F013FC" w:rsidRDefault="00F013FC" w:rsidP="00F013FC">
            <w:pPr>
              <w:jc w:val="center"/>
              <w:rPr>
                <w:lang w:eastAsia="en-CA"/>
              </w:rPr>
            </w:pPr>
          </w:p>
        </w:tc>
        <w:tc>
          <w:tcPr>
            <w:tcW w:w="1101" w:type="dxa"/>
            <w:shd w:val="clear" w:color="auto" w:fill="F2F2F2" w:themeFill="background1" w:themeFillShade="F2"/>
          </w:tcPr>
          <w:p w14:paraId="6CFB2E25" w14:textId="77777777" w:rsidR="00F013FC" w:rsidRDefault="00F013FC" w:rsidP="00F013FC">
            <w:pPr>
              <w:jc w:val="center"/>
              <w:rPr>
                <w:lang w:eastAsia="en-CA"/>
              </w:rPr>
            </w:pPr>
          </w:p>
        </w:tc>
        <w:tc>
          <w:tcPr>
            <w:tcW w:w="850" w:type="dxa"/>
            <w:shd w:val="clear" w:color="auto" w:fill="F2F2F2" w:themeFill="background1" w:themeFillShade="F2"/>
            <w:vAlign w:val="center"/>
          </w:tcPr>
          <w:p w14:paraId="7B263E7E" w14:textId="77777777" w:rsidR="00F013FC" w:rsidRDefault="00F013FC" w:rsidP="00F013FC">
            <w:pPr>
              <w:jc w:val="center"/>
              <w:rPr>
                <w:lang w:eastAsia="en-CA"/>
              </w:rPr>
            </w:pPr>
          </w:p>
        </w:tc>
        <w:tc>
          <w:tcPr>
            <w:tcW w:w="448" w:type="dxa"/>
            <w:shd w:val="clear" w:color="auto" w:fill="F2F2F2" w:themeFill="background1" w:themeFillShade="F2"/>
          </w:tcPr>
          <w:p w14:paraId="05386E20" w14:textId="1A382C27" w:rsidR="00F013FC" w:rsidRDefault="00000000" w:rsidP="00F013FC">
            <w:pPr>
              <w:jc w:val="center"/>
              <w:rPr>
                <w:lang w:eastAsia="en-CA"/>
              </w:rPr>
            </w:pPr>
            <w:sdt>
              <w:sdtPr>
                <w:rPr>
                  <w:lang w:eastAsia="en-CA"/>
                </w:rPr>
                <w:id w:val="1227411124"/>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60E568F6" w14:textId="77777777" w:rsidR="00F013FC" w:rsidRDefault="00F013FC" w:rsidP="00F013FC">
            <w:pPr>
              <w:jc w:val="center"/>
              <w:rPr>
                <w:lang w:eastAsia="en-CA"/>
              </w:rPr>
            </w:pPr>
          </w:p>
        </w:tc>
        <w:tc>
          <w:tcPr>
            <w:tcW w:w="448" w:type="dxa"/>
            <w:shd w:val="clear" w:color="auto" w:fill="F2F2F2" w:themeFill="background1" w:themeFillShade="F2"/>
          </w:tcPr>
          <w:p w14:paraId="5BF88D11" w14:textId="7B640081" w:rsidR="00F013FC" w:rsidRDefault="00000000" w:rsidP="00F013FC">
            <w:pPr>
              <w:jc w:val="center"/>
              <w:rPr>
                <w:lang w:eastAsia="en-CA"/>
              </w:rPr>
            </w:pPr>
            <w:sdt>
              <w:sdtPr>
                <w:rPr>
                  <w:lang w:eastAsia="en-CA"/>
                </w:rPr>
                <w:id w:val="-1565246612"/>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6948AE00" w14:textId="4661C845" w:rsidR="00F013FC" w:rsidRDefault="00000000" w:rsidP="00F013FC">
            <w:pPr>
              <w:jc w:val="center"/>
              <w:rPr>
                <w:lang w:eastAsia="en-CA"/>
              </w:rPr>
            </w:pPr>
            <w:sdt>
              <w:sdtPr>
                <w:rPr>
                  <w:lang w:eastAsia="en-CA"/>
                </w:rPr>
                <w:id w:val="1531916260"/>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24481443" w14:textId="3EF22029" w:rsidR="00F013FC" w:rsidRDefault="00000000" w:rsidP="00F013FC">
            <w:pPr>
              <w:jc w:val="center"/>
              <w:rPr>
                <w:lang w:eastAsia="en-CA"/>
              </w:rPr>
            </w:pPr>
            <w:sdt>
              <w:sdtPr>
                <w:rPr>
                  <w:lang w:eastAsia="en-CA"/>
                </w:rPr>
                <w:id w:val="-57409863"/>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7C3E1525" w14:textId="77777777" w:rsidR="00F013FC" w:rsidRDefault="00F013FC" w:rsidP="00F013FC">
            <w:pPr>
              <w:jc w:val="center"/>
              <w:rPr>
                <w:lang w:eastAsia="en-CA"/>
              </w:rPr>
            </w:pPr>
          </w:p>
        </w:tc>
        <w:tc>
          <w:tcPr>
            <w:tcW w:w="3288" w:type="dxa"/>
            <w:shd w:val="clear" w:color="auto" w:fill="F2F2F2" w:themeFill="background1" w:themeFillShade="F2"/>
          </w:tcPr>
          <w:p w14:paraId="74BE1F3B" w14:textId="77777777" w:rsidR="00F013FC" w:rsidRDefault="00F013FC" w:rsidP="00F013FC">
            <w:pPr>
              <w:rPr>
                <w:lang w:eastAsia="en-CA"/>
              </w:rPr>
            </w:pPr>
          </w:p>
        </w:tc>
      </w:tr>
      <w:tr w:rsidR="00F013FC" w14:paraId="3745D5D7" w14:textId="77777777" w:rsidTr="00DD2645">
        <w:tc>
          <w:tcPr>
            <w:tcW w:w="3060" w:type="dxa"/>
            <w:shd w:val="clear" w:color="auto" w:fill="F2F2F2" w:themeFill="background1" w:themeFillShade="F2"/>
          </w:tcPr>
          <w:p w14:paraId="52FA6112" w14:textId="7CEDEEEF" w:rsidR="00F013FC" w:rsidRDefault="00F013FC" w:rsidP="00F013FC">
            <w:pPr>
              <w:rPr>
                <w:lang w:eastAsia="en-CA"/>
              </w:rPr>
            </w:pPr>
            <w:r w:rsidRPr="00E75D62">
              <w:t xml:space="preserve">CORR 4A </w:t>
            </w:r>
            <w:r w:rsidRPr="00E75D62">
              <w:rPr>
                <w:rFonts w:ascii="Cambria Math" w:hAnsi="Cambria Math" w:cs="Cambria Math"/>
              </w:rPr>
              <w:t>‐</w:t>
            </w:r>
            <w:r w:rsidRPr="00E75D62">
              <w:t>#1 HORN/STROBE - HORN TEST</w:t>
            </w:r>
          </w:p>
        </w:tc>
        <w:tc>
          <w:tcPr>
            <w:tcW w:w="907" w:type="dxa"/>
            <w:shd w:val="clear" w:color="auto" w:fill="F2F2F2" w:themeFill="background1" w:themeFillShade="F2"/>
            <w:vAlign w:val="center"/>
          </w:tcPr>
          <w:p w14:paraId="6A6ACE65" w14:textId="77777777" w:rsidR="00F013FC" w:rsidRDefault="00F013FC" w:rsidP="00F013FC">
            <w:pPr>
              <w:rPr>
                <w:lang w:eastAsia="en-CA"/>
              </w:rPr>
            </w:pPr>
          </w:p>
        </w:tc>
        <w:tc>
          <w:tcPr>
            <w:tcW w:w="686" w:type="dxa"/>
            <w:shd w:val="clear" w:color="auto" w:fill="F2F2F2" w:themeFill="background1" w:themeFillShade="F2"/>
          </w:tcPr>
          <w:p w14:paraId="1E7CF73F" w14:textId="5168FEA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B25FDB6" w14:textId="77777777" w:rsidR="00F013FC" w:rsidRDefault="00F013FC" w:rsidP="00F013FC">
            <w:pPr>
              <w:jc w:val="center"/>
              <w:rPr>
                <w:lang w:eastAsia="en-CA"/>
              </w:rPr>
            </w:pPr>
          </w:p>
        </w:tc>
        <w:tc>
          <w:tcPr>
            <w:tcW w:w="1101" w:type="dxa"/>
            <w:shd w:val="clear" w:color="auto" w:fill="F2F2F2" w:themeFill="background1" w:themeFillShade="F2"/>
          </w:tcPr>
          <w:p w14:paraId="3B82F015" w14:textId="77777777" w:rsidR="00F013FC" w:rsidRDefault="00F013FC" w:rsidP="00F013FC">
            <w:pPr>
              <w:jc w:val="center"/>
              <w:rPr>
                <w:lang w:eastAsia="en-CA"/>
              </w:rPr>
            </w:pPr>
          </w:p>
        </w:tc>
        <w:tc>
          <w:tcPr>
            <w:tcW w:w="850" w:type="dxa"/>
            <w:shd w:val="clear" w:color="auto" w:fill="F2F2F2" w:themeFill="background1" w:themeFillShade="F2"/>
            <w:vAlign w:val="center"/>
          </w:tcPr>
          <w:p w14:paraId="29411B9D" w14:textId="77777777" w:rsidR="00F013FC" w:rsidRDefault="00F013FC" w:rsidP="00F013FC">
            <w:pPr>
              <w:jc w:val="center"/>
              <w:rPr>
                <w:lang w:eastAsia="en-CA"/>
              </w:rPr>
            </w:pPr>
          </w:p>
        </w:tc>
        <w:tc>
          <w:tcPr>
            <w:tcW w:w="448" w:type="dxa"/>
            <w:shd w:val="clear" w:color="auto" w:fill="F2F2F2" w:themeFill="background1" w:themeFillShade="F2"/>
          </w:tcPr>
          <w:p w14:paraId="41CD228A" w14:textId="5CD8A575" w:rsidR="00F013FC" w:rsidRDefault="00000000" w:rsidP="00F013FC">
            <w:pPr>
              <w:jc w:val="center"/>
              <w:rPr>
                <w:lang w:eastAsia="en-CA"/>
              </w:rPr>
            </w:pPr>
            <w:sdt>
              <w:sdtPr>
                <w:rPr>
                  <w:lang w:eastAsia="en-CA"/>
                </w:rPr>
                <w:id w:val="-268162439"/>
                <w14:checkbox>
                  <w14:checked w14:val="1"/>
                  <w14:checkedState w14:val="0050" w14:font="Wingdings 2"/>
                  <w14:uncheckedState w14:val="0020" w14:font="Wingdings 2"/>
                </w14:checkbox>
              </w:sdtPr>
              <w:sdtContent>
                <w:r w:rsidR="00F013FC" w:rsidRPr="00A4068C">
                  <w:rPr>
                    <w:lang w:eastAsia="en-CA"/>
                  </w:rPr>
                  <w:sym w:font="Wingdings 2" w:char="F050"/>
                </w:r>
              </w:sdtContent>
            </w:sdt>
          </w:p>
        </w:tc>
        <w:tc>
          <w:tcPr>
            <w:tcW w:w="1101" w:type="dxa"/>
            <w:shd w:val="clear" w:color="auto" w:fill="F2F2F2" w:themeFill="background1" w:themeFillShade="F2"/>
            <w:vAlign w:val="center"/>
          </w:tcPr>
          <w:p w14:paraId="75B2CD10" w14:textId="77777777" w:rsidR="00F013FC" w:rsidRDefault="00F013FC" w:rsidP="00F013FC">
            <w:pPr>
              <w:jc w:val="center"/>
              <w:rPr>
                <w:lang w:eastAsia="en-CA"/>
              </w:rPr>
            </w:pPr>
          </w:p>
        </w:tc>
        <w:tc>
          <w:tcPr>
            <w:tcW w:w="448" w:type="dxa"/>
            <w:shd w:val="clear" w:color="auto" w:fill="F2F2F2" w:themeFill="background1" w:themeFillShade="F2"/>
          </w:tcPr>
          <w:p w14:paraId="6771E335" w14:textId="78370C3E" w:rsidR="00F013FC" w:rsidRDefault="00000000" w:rsidP="00F013FC">
            <w:pPr>
              <w:jc w:val="center"/>
              <w:rPr>
                <w:lang w:eastAsia="en-CA"/>
              </w:rPr>
            </w:pPr>
            <w:sdt>
              <w:sdtPr>
                <w:rPr>
                  <w:lang w:eastAsia="en-CA"/>
                </w:rPr>
                <w:id w:val="-1930891515"/>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48" w:type="dxa"/>
            <w:shd w:val="clear" w:color="auto" w:fill="F2F2F2" w:themeFill="background1" w:themeFillShade="F2"/>
          </w:tcPr>
          <w:p w14:paraId="172666F6" w14:textId="2490B6DB" w:rsidR="00F013FC" w:rsidRDefault="00000000" w:rsidP="00F013FC">
            <w:pPr>
              <w:jc w:val="center"/>
              <w:rPr>
                <w:lang w:eastAsia="en-CA"/>
              </w:rPr>
            </w:pPr>
            <w:sdt>
              <w:sdtPr>
                <w:rPr>
                  <w:lang w:eastAsia="en-CA"/>
                </w:rPr>
                <w:id w:val="1620646570"/>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423" w:type="dxa"/>
            <w:shd w:val="clear" w:color="auto" w:fill="F2F2F2" w:themeFill="background1" w:themeFillShade="F2"/>
          </w:tcPr>
          <w:p w14:paraId="3748A4C3" w14:textId="45B08189" w:rsidR="00F013FC" w:rsidRDefault="00000000" w:rsidP="00F013FC">
            <w:pPr>
              <w:jc w:val="center"/>
              <w:rPr>
                <w:lang w:eastAsia="en-CA"/>
              </w:rPr>
            </w:pPr>
            <w:sdt>
              <w:sdtPr>
                <w:rPr>
                  <w:lang w:eastAsia="en-CA"/>
                </w:rPr>
                <w:id w:val="-745497957"/>
                <w14:checkbox>
                  <w14:checked w14:val="1"/>
                  <w14:checkedState w14:val="0050" w14:font="Wingdings 2"/>
                  <w14:uncheckedState w14:val="0020" w14:font="Wingdings 2"/>
                </w14:checkbox>
              </w:sdtPr>
              <w:sdtContent>
                <w:r w:rsidR="00F013FC" w:rsidRPr="005D4879">
                  <w:rPr>
                    <w:lang w:eastAsia="en-CA"/>
                  </w:rPr>
                  <w:sym w:font="Wingdings 2" w:char="F050"/>
                </w:r>
              </w:sdtContent>
            </w:sdt>
          </w:p>
        </w:tc>
        <w:tc>
          <w:tcPr>
            <w:tcW w:w="964" w:type="dxa"/>
            <w:shd w:val="clear" w:color="auto" w:fill="F2F2F2" w:themeFill="background1" w:themeFillShade="F2"/>
            <w:vAlign w:val="center"/>
          </w:tcPr>
          <w:p w14:paraId="78E5ABEC" w14:textId="77777777" w:rsidR="00F013FC" w:rsidRDefault="00F013FC" w:rsidP="00F013FC">
            <w:pPr>
              <w:jc w:val="center"/>
              <w:rPr>
                <w:lang w:eastAsia="en-CA"/>
              </w:rPr>
            </w:pPr>
          </w:p>
        </w:tc>
        <w:tc>
          <w:tcPr>
            <w:tcW w:w="3288" w:type="dxa"/>
            <w:shd w:val="clear" w:color="auto" w:fill="F2F2F2" w:themeFill="background1" w:themeFillShade="F2"/>
          </w:tcPr>
          <w:p w14:paraId="1E0169D5" w14:textId="77777777" w:rsidR="00F013FC" w:rsidRDefault="00F013FC" w:rsidP="00F013FC">
            <w:pPr>
              <w:rPr>
                <w:lang w:eastAsia="en-CA"/>
              </w:rPr>
            </w:pPr>
          </w:p>
        </w:tc>
      </w:tr>
      <w:tr w:rsidR="00F013FC" w14:paraId="4AFCDF74" w14:textId="77777777" w:rsidTr="00DD2645">
        <w:tc>
          <w:tcPr>
            <w:tcW w:w="3060" w:type="dxa"/>
            <w:shd w:val="clear" w:color="auto" w:fill="F2F2F2" w:themeFill="background1" w:themeFillShade="F2"/>
          </w:tcPr>
          <w:p w14:paraId="0D295B32" w14:textId="0A5BC00E" w:rsidR="00F013FC" w:rsidRDefault="00F013FC" w:rsidP="00F013FC">
            <w:pPr>
              <w:rPr>
                <w:lang w:eastAsia="en-CA"/>
              </w:rPr>
            </w:pPr>
            <w:r w:rsidRPr="00E75D62">
              <w:lastRenderedPageBreak/>
              <w:t xml:space="preserve">CORR 4A </w:t>
            </w:r>
            <w:r w:rsidRPr="00E75D62">
              <w:rPr>
                <w:rFonts w:ascii="Cambria Math" w:hAnsi="Cambria Math" w:cs="Cambria Math"/>
              </w:rPr>
              <w:t>‐</w:t>
            </w:r>
            <w:r w:rsidRPr="00E75D62">
              <w:t>#1 HORN/STROBE - STROBE TEST</w:t>
            </w:r>
          </w:p>
        </w:tc>
        <w:tc>
          <w:tcPr>
            <w:tcW w:w="907" w:type="dxa"/>
            <w:shd w:val="clear" w:color="auto" w:fill="F2F2F2" w:themeFill="background1" w:themeFillShade="F2"/>
            <w:vAlign w:val="center"/>
          </w:tcPr>
          <w:p w14:paraId="069C4896" w14:textId="77777777" w:rsidR="00F013FC" w:rsidRDefault="00F013FC" w:rsidP="00F013FC">
            <w:pPr>
              <w:rPr>
                <w:lang w:eastAsia="en-CA"/>
              </w:rPr>
            </w:pPr>
          </w:p>
        </w:tc>
        <w:tc>
          <w:tcPr>
            <w:tcW w:w="686" w:type="dxa"/>
            <w:shd w:val="clear" w:color="auto" w:fill="F2F2F2" w:themeFill="background1" w:themeFillShade="F2"/>
          </w:tcPr>
          <w:p w14:paraId="3499578B" w14:textId="43FF5D2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9C03A0C" w14:textId="77777777" w:rsidR="00F013FC" w:rsidRDefault="00F013FC" w:rsidP="00F013FC">
            <w:pPr>
              <w:jc w:val="center"/>
              <w:rPr>
                <w:lang w:eastAsia="en-CA"/>
              </w:rPr>
            </w:pPr>
          </w:p>
        </w:tc>
        <w:tc>
          <w:tcPr>
            <w:tcW w:w="1101" w:type="dxa"/>
            <w:shd w:val="clear" w:color="auto" w:fill="F2F2F2" w:themeFill="background1" w:themeFillShade="F2"/>
          </w:tcPr>
          <w:p w14:paraId="5E7FD44C" w14:textId="77777777" w:rsidR="00F013FC" w:rsidRDefault="00F013FC" w:rsidP="00F013FC">
            <w:pPr>
              <w:jc w:val="center"/>
              <w:rPr>
                <w:lang w:eastAsia="en-CA"/>
              </w:rPr>
            </w:pPr>
          </w:p>
        </w:tc>
        <w:tc>
          <w:tcPr>
            <w:tcW w:w="850" w:type="dxa"/>
            <w:shd w:val="clear" w:color="auto" w:fill="F2F2F2" w:themeFill="background1" w:themeFillShade="F2"/>
            <w:vAlign w:val="center"/>
          </w:tcPr>
          <w:p w14:paraId="69003DDA" w14:textId="77777777" w:rsidR="00F013FC" w:rsidRDefault="00F013FC" w:rsidP="00F013FC">
            <w:pPr>
              <w:jc w:val="center"/>
              <w:rPr>
                <w:lang w:eastAsia="en-CA"/>
              </w:rPr>
            </w:pPr>
          </w:p>
        </w:tc>
        <w:tc>
          <w:tcPr>
            <w:tcW w:w="448" w:type="dxa"/>
            <w:shd w:val="clear" w:color="auto" w:fill="F2F2F2" w:themeFill="background1" w:themeFillShade="F2"/>
          </w:tcPr>
          <w:p w14:paraId="4951B0A8" w14:textId="4C292123" w:rsidR="00F013FC" w:rsidRDefault="00000000" w:rsidP="00F013FC">
            <w:pPr>
              <w:jc w:val="center"/>
              <w:rPr>
                <w:lang w:eastAsia="en-CA"/>
              </w:rPr>
            </w:pPr>
            <w:sdt>
              <w:sdtPr>
                <w:rPr>
                  <w:lang w:eastAsia="en-CA"/>
                </w:rPr>
                <w:id w:val="-808774930"/>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5DF2FC6A" w14:textId="77777777" w:rsidR="00F013FC" w:rsidRDefault="00F013FC" w:rsidP="00F013FC">
            <w:pPr>
              <w:jc w:val="center"/>
              <w:rPr>
                <w:lang w:eastAsia="en-CA"/>
              </w:rPr>
            </w:pPr>
          </w:p>
        </w:tc>
        <w:tc>
          <w:tcPr>
            <w:tcW w:w="448" w:type="dxa"/>
            <w:shd w:val="clear" w:color="auto" w:fill="F2F2F2" w:themeFill="background1" w:themeFillShade="F2"/>
          </w:tcPr>
          <w:p w14:paraId="4DCA511D" w14:textId="0FD0272D" w:rsidR="00F013FC" w:rsidRDefault="00000000" w:rsidP="00F013FC">
            <w:pPr>
              <w:jc w:val="center"/>
              <w:rPr>
                <w:lang w:eastAsia="en-CA"/>
              </w:rPr>
            </w:pPr>
            <w:sdt>
              <w:sdtPr>
                <w:rPr>
                  <w:lang w:eastAsia="en-CA"/>
                </w:rPr>
                <w:id w:val="86353014"/>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6596A0DF" w14:textId="18E6A564" w:rsidR="00F013FC" w:rsidRDefault="00000000" w:rsidP="00F013FC">
            <w:pPr>
              <w:jc w:val="center"/>
              <w:rPr>
                <w:lang w:eastAsia="en-CA"/>
              </w:rPr>
            </w:pPr>
            <w:sdt>
              <w:sdtPr>
                <w:rPr>
                  <w:lang w:eastAsia="en-CA"/>
                </w:rPr>
                <w:id w:val="-792131911"/>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5EA674F5" w14:textId="59A7A4B8" w:rsidR="00F013FC" w:rsidRDefault="00000000" w:rsidP="00F013FC">
            <w:pPr>
              <w:jc w:val="center"/>
              <w:rPr>
                <w:lang w:eastAsia="en-CA"/>
              </w:rPr>
            </w:pPr>
            <w:sdt>
              <w:sdtPr>
                <w:rPr>
                  <w:lang w:eastAsia="en-CA"/>
                </w:rPr>
                <w:id w:val="-724452058"/>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32E1D510" w14:textId="77777777" w:rsidR="00F013FC" w:rsidRDefault="00F013FC" w:rsidP="00F013FC">
            <w:pPr>
              <w:jc w:val="center"/>
              <w:rPr>
                <w:lang w:eastAsia="en-CA"/>
              </w:rPr>
            </w:pPr>
          </w:p>
        </w:tc>
        <w:tc>
          <w:tcPr>
            <w:tcW w:w="3288" w:type="dxa"/>
            <w:shd w:val="clear" w:color="auto" w:fill="F2F2F2" w:themeFill="background1" w:themeFillShade="F2"/>
          </w:tcPr>
          <w:p w14:paraId="1CB79C88" w14:textId="77777777" w:rsidR="00F013FC" w:rsidRDefault="00F013FC" w:rsidP="00F013FC">
            <w:pPr>
              <w:rPr>
                <w:lang w:eastAsia="en-CA"/>
              </w:rPr>
            </w:pPr>
          </w:p>
        </w:tc>
      </w:tr>
      <w:tr w:rsidR="00F013FC" w14:paraId="2A0014FE" w14:textId="77777777" w:rsidTr="00DD2645">
        <w:tc>
          <w:tcPr>
            <w:tcW w:w="3060" w:type="dxa"/>
            <w:shd w:val="clear" w:color="auto" w:fill="F2F2F2" w:themeFill="background1" w:themeFillShade="F2"/>
          </w:tcPr>
          <w:p w14:paraId="62153B02" w14:textId="41045CF1" w:rsidR="00F013FC" w:rsidRDefault="00F013FC" w:rsidP="00F013FC">
            <w:pPr>
              <w:rPr>
                <w:lang w:eastAsia="en-CA"/>
              </w:rPr>
            </w:pPr>
            <w:r w:rsidRPr="00E75D62">
              <w:t>CORR 4A</w:t>
            </w:r>
            <w:r w:rsidRPr="00E75D62">
              <w:rPr>
                <w:rFonts w:ascii="Cambria Math" w:hAnsi="Cambria Math" w:cs="Cambria Math"/>
              </w:rPr>
              <w:t>‐</w:t>
            </w:r>
            <w:r w:rsidRPr="00E75D62">
              <w:t>#2 HORN/STROBE - HORN TEST</w:t>
            </w:r>
          </w:p>
        </w:tc>
        <w:tc>
          <w:tcPr>
            <w:tcW w:w="907" w:type="dxa"/>
            <w:shd w:val="clear" w:color="auto" w:fill="F2F2F2" w:themeFill="background1" w:themeFillShade="F2"/>
            <w:vAlign w:val="center"/>
          </w:tcPr>
          <w:p w14:paraId="63859BB5" w14:textId="77777777" w:rsidR="00F013FC" w:rsidRDefault="00F013FC" w:rsidP="00F013FC">
            <w:pPr>
              <w:rPr>
                <w:lang w:eastAsia="en-CA"/>
              </w:rPr>
            </w:pPr>
          </w:p>
        </w:tc>
        <w:tc>
          <w:tcPr>
            <w:tcW w:w="686" w:type="dxa"/>
            <w:shd w:val="clear" w:color="auto" w:fill="F2F2F2" w:themeFill="background1" w:themeFillShade="F2"/>
          </w:tcPr>
          <w:p w14:paraId="17B362BF" w14:textId="36A5C2B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7DFF3C1" w14:textId="77777777" w:rsidR="00F013FC" w:rsidRDefault="00F013FC" w:rsidP="00F013FC">
            <w:pPr>
              <w:jc w:val="center"/>
              <w:rPr>
                <w:lang w:eastAsia="en-CA"/>
              </w:rPr>
            </w:pPr>
          </w:p>
        </w:tc>
        <w:tc>
          <w:tcPr>
            <w:tcW w:w="1101" w:type="dxa"/>
            <w:shd w:val="clear" w:color="auto" w:fill="F2F2F2" w:themeFill="background1" w:themeFillShade="F2"/>
          </w:tcPr>
          <w:p w14:paraId="4597200F" w14:textId="77777777" w:rsidR="00F013FC" w:rsidRDefault="00F013FC" w:rsidP="00F013FC">
            <w:pPr>
              <w:jc w:val="center"/>
              <w:rPr>
                <w:lang w:eastAsia="en-CA"/>
              </w:rPr>
            </w:pPr>
          </w:p>
        </w:tc>
        <w:tc>
          <w:tcPr>
            <w:tcW w:w="850" w:type="dxa"/>
            <w:shd w:val="clear" w:color="auto" w:fill="F2F2F2" w:themeFill="background1" w:themeFillShade="F2"/>
            <w:vAlign w:val="center"/>
          </w:tcPr>
          <w:p w14:paraId="51B5BD55" w14:textId="77777777" w:rsidR="00F013FC" w:rsidRDefault="00F013FC" w:rsidP="00F013FC">
            <w:pPr>
              <w:jc w:val="center"/>
              <w:rPr>
                <w:lang w:eastAsia="en-CA"/>
              </w:rPr>
            </w:pPr>
          </w:p>
        </w:tc>
        <w:tc>
          <w:tcPr>
            <w:tcW w:w="448" w:type="dxa"/>
            <w:shd w:val="clear" w:color="auto" w:fill="F2F2F2" w:themeFill="background1" w:themeFillShade="F2"/>
          </w:tcPr>
          <w:p w14:paraId="442D5692" w14:textId="50500E20" w:rsidR="00F013FC" w:rsidRDefault="00000000" w:rsidP="00F013FC">
            <w:pPr>
              <w:jc w:val="center"/>
              <w:rPr>
                <w:lang w:eastAsia="en-CA"/>
              </w:rPr>
            </w:pPr>
            <w:sdt>
              <w:sdtPr>
                <w:rPr>
                  <w:lang w:eastAsia="en-CA"/>
                </w:rPr>
                <w:id w:val="-1043212116"/>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1A5F0013" w14:textId="77777777" w:rsidR="00F013FC" w:rsidRDefault="00F013FC" w:rsidP="00F013FC">
            <w:pPr>
              <w:jc w:val="center"/>
              <w:rPr>
                <w:lang w:eastAsia="en-CA"/>
              </w:rPr>
            </w:pPr>
          </w:p>
        </w:tc>
        <w:tc>
          <w:tcPr>
            <w:tcW w:w="448" w:type="dxa"/>
            <w:shd w:val="clear" w:color="auto" w:fill="F2F2F2" w:themeFill="background1" w:themeFillShade="F2"/>
          </w:tcPr>
          <w:p w14:paraId="499294FF" w14:textId="481C9116" w:rsidR="00F013FC" w:rsidRDefault="00000000" w:rsidP="00F013FC">
            <w:pPr>
              <w:jc w:val="center"/>
              <w:rPr>
                <w:lang w:eastAsia="en-CA"/>
              </w:rPr>
            </w:pPr>
            <w:sdt>
              <w:sdtPr>
                <w:rPr>
                  <w:lang w:eastAsia="en-CA"/>
                </w:rPr>
                <w:id w:val="2130052849"/>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176AC80A" w14:textId="6421A5B8" w:rsidR="00F013FC" w:rsidRDefault="00000000" w:rsidP="00F013FC">
            <w:pPr>
              <w:jc w:val="center"/>
              <w:rPr>
                <w:lang w:eastAsia="en-CA"/>
              </w:rPr>
            </w:pPr>
            <w:sdt>
              <w:sdtPr>
                <w:rPr>
                  <w:lang w:eastAsia="en-CA"/>
                </w:rPr>
                <w:id w:val="-960100929"/>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7688F375" w14:textId="7A096C20" w:rsidR="00F013FC" w:rsidRDefault="00000000" w:rsidP="00F013FC">
            <w:pPr>
              <w:jc w:val="center"/>
              <w:rPr>
                <w:lang w:eastAsia="en-CA"/>
              </w:rPr>
            </w:pPr>
            <w:sdt>
              <w:sdtPr>
                <w:rPr>
                  <w:lang w:eastAsia="en-CA"/>
                </w:rPr>
                <w:id w:val="516816974"/>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7EF0C8CF" w14:textId="77777777" w:rsidR="00F013FC" w:rsidRDefault="00F013FC" w:rsidP="00F013FC">
            <w:pPr>
              <w:jc w:val="center"/>
              <w:rPr>
                <w:lang w:eastAsia="en-CA"/>
              </w:rPr>
            </w:pPr>
          </w:p>
        </w:tc>
        <w:tc>
          <w:tcPr>
            <w:tcW w:w="3288" w:type="dxa"/>
            <w:shd w:val="clear" w:color="auto" w:fill="F2F2F2" w:themeFill="background1" w:themeFillShade="F2"/>
          </w:tcPr>
          <w:p w14:paraId="7654B065" w14:textId="77777777" w:rsidR="00F013FC" w:rsidRDefault="00F013FC" w:rsidP="00F013FC">
            <w:pPr>
              <w:rPr>
                <w:lang w:eastAsia="en-CA"/>
              </w:rPr>
            </w:pPr>
          </w:p>
        </w:tc>
      </w:tr>
      <w:tr w:rsidR="00F013FC" w14:paraId="3BCF3B45" w14:textId="77777777" w:rsidTr="00DD2645">
        <w:tc>
          <w:tcPr>
            <w:tcW w:w="3060" w:type="dxa"/>
            <w:shd w:val="clear" w:color="auto" w:fill="F2F2F2" w:themeFill="background1" w:themeFillShade="F2"/>
          </w:tcPr>
          <w:p w14:paraId="60322951" w14:textId="27C29231" w:rsidR="00F013FC" w:rsidRDefault="00F013FC" w:rsidP="00F013FC">
            <w:pPr>
              <w:rPr>
                <w:lang w:eastAsia="en-CA"/>
              </w:rPr>
            </w:pPr>
            <w:r w:rsidRPr="00E75D62">
              <w:t>CORR 4A</w:t>
            </w:r>
            <w:r w:rsidRPr="00E75D62">
              <w:rPr>
                <w:rFonts w:ascii="Cambria Math" w:hAnsi="Cambria Math" w:cs="Cambria Math"/>
              </w:rPr>
              <w:t>‐</w:t>
            </w:r>
            <w:r w:rsidRPr="00E75D62">
              <w:t>#2 HORN/STROBE - STROBE TEST</w:t>
            </w:r>
          </w:p>
        </w:tc>
        <w:tc>
          <w:tcPr>
            <w:tcW w:w="907" w:type="dxa"/>
            <w:shd w:val="clear" w:color="auto" w:fill="F2F2F2" w:themeFill="background1" w:themeFillShade="F2"/>
            <w:vAlign w:val="center"/>
          </w:tcPr>
          <w:p w14:paraId="7F67E87B" w14:textId="77777777" w:rsidR="00F013FC" w:rsidRDefault="00F013FC" w:rsidP="00F013FC">
            <w:pPr>
              <w:rPr>
                <w:lang w:eastAsia="en-CA"/>
              </w:rPr>
            </w:pPr>
          </w:p>
        </w:tc>
        <w:tc>
          <w:tcPr>
            <w:tcW w:w="686" w:type="dxa"/>
            <w:shd w:val="clear" w:color="auto" w:fill="F2F2F2" w:themeFill="background1" w:themeFillShade="F2"/>
          </w:tcPr>
          <w:p w14:paraId="504EB1A4" w14:textId="102BB1A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601BD43" w14:textId="77777777" w:rsidR="00F013FC" w:rsidRDefault="00F013FC" w:rsidP="00F013FC">
            <w:pPr>
              <w:jc w:val="center"/>
              <w:rPr>
                <w:lang w:eastAsia="en-CA"/>
              </w:rPr>
            </w:pPr>
          </w:p>
        </w:tc>
        <w:tc>
          <w:tcPr>
            <w:tcW w:w="1101" w:type="dxa"/>
            <w:shd w:val="clear" w:color="auto" w:fill="F2F2F2" w:themeFill="background1" w:themeFillShade="F2"/>
          </w:tcPr>
          <w:p w14:paraId="3BC6A7A1" w14:textId="77777777" w:rsidR="00F013FC" w:rsidRDefault="00F013FC" w:rsidP="00F013FC">
            <w:pPr>
              <w:jc w:val="center"/>
              <w:rPr>
                <w:lang w:eastAsia="en-CA"/>
              </w:rPr>
            </w:pPr>
          </w:p>
        </w:tc>
        <w:tc>
          <w:tcPr>
            <w:tcW w:w="850" w:type="dxa"/>
            <w:shd w:val="clear" w:color="auto" w:fill="F2F2F2" w:themeFill="background1" w:themeFillShade="F2"/>
            <w:vAlign w:val="center"/>
          </w:tcPr>
          <w:p w14:paraId="4F19A1BB" w14:textId="77777777" w:rsidR="00F013FC" w:rsidRDefault="00F013FC" w:rsidP="00F013FC">
            <w:pPr>
              <w:jc w:val="center"/>
              <w:rPr>
                <w:lang w:eastAsia="en-CA"/>
              </w:rPr>
            </w:pPr>
          </w:p>
        </w:tc>
        <w:tc>
          <w:tcPr>
            <w:tcW w:w="448" w:type="dxa"/>
            <w:shd w:val="clear" w:color="auto" w:fill="F2F2F2" w:themeFill="background1" w:themeFillShade="F2"/>
          </w:tcPr>
          <w:p w14:paraId="255E5F66" w14:textId="5D330EEA" w:rsidR="00F013FC" w:rsidRDefault="00000000" w:rsidP="00F013FC">
            <w:pPr>
              <w:jc w:val="center"/>
              <w:rPr>
                <w:lang w:eastAsia="en-CA"/>
              </w:rPr>
            </w:pPr>
            <w:sdt>
              <w:sdtPr>
                <w:rPr>
                  <w:lang w:eastAsia="en-CA"/>
                </w:rPr>
                <w:id w:val="1416977434"/>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307E8514" w14:textId="77777777" w:rsidR="00F013FC" w:rsidRDefault="00F013FC" w:rsidP="00F013FC">
            <w:pPr>
              <w:jc w:val="center"/>
              <w:rPr>
                <w:lang w:eastAsia="en-CA"/>
              </w:rPr>
            </w:pPr>
          </w:p>
        </w:tc>
        <w:tc>
          <w:tcPr>
            <w:tcW w:w="448" w:type="dxa"/>
            <w:shd w:val="clear" w:color="auto" w:fill="F2F2F2" w:themeFill="background1" w:themeFillShade="F2"/>
          </w:tcPr>
          <w:p w14:paraId="00C40C83" w14:textId="11024DC0" w:rsidR="00F013FC" w:rsidRDefault="00000000" w:rsidP="00F013FC">
            <w:pPr>
              <w:jc w:val="center"/>
              <w:rPr>
                <w:lang w:eastAsia="en-CA"/>
              </w:rPr>
            </w:pPr>
            <w:sdt>
              <w:sdtPr>
                <w:rPr>
                  <w:lang w:eastAsia="en-CA"/>
                </w:rPr>
                <w:id w:val="367884603"/>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7C20B290" w14:textId="3A69DEFF" w:rsidR="00F013FC" w:rsidRDefault="00000000" w:rsidP="00F013FC">
            <w:pPr>
              <w:jc w:val="center"/>
              <w:rPr>
                <w:lang w:eastAsia="en-CA"/>
              </w:rPr>
            </w:pPr>
            <w:sdt>
              <w:sdtPr>
                <w:rPr>
                  <w:lang w:eastAsia="en-CA"/>
                </w:rPr>
                <w:id w:val="-205712552"/>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0D6F2844" w14:textId="38321EAB" w:rsidR="00F013FC" w:rsidRDefault="00000000" w:rsidP="00F013FC">
            <w:pPr>
              <w:jc w:val="center"/>
              <w:rPr>
                <w:lang w:eastAsia="en-CA"/>
              </w:rPr>
            </w:pPr>
            <w:sdt>
              <w:sdtPr>
                <w:rPr>
                  <w:lang w:eastAsia="en-CA"/>
                </w:rPr>
                <w:id w:val="-1391731418"/>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7C687192" w14:textId="77777777" w:rsidR="00F013FC" w:rsidRDefault="00F013FC" w:rsidP="00F013FC">
            <w:pPr>
              <w:jc w:val="center"/>
              <w:rPr>
                <w:lang w:eastAsia="en-CA"/>
              </w:rPr>
            </w:pPr>
          </w:p>
        </w:tc>
        <w:tc>
          <w:tcPr>
            <w:tcW w:w="3288" w:type="dxa"/>
            <w:shd w:val="clear" w:color="auto" w:fill="F2F2F2" w:themeFill="background1" w:themeFillShade="F2"/>
          </w:tcPr>
          <w:p w14:paraId="4DD9E912" w14:textId="77777777" w:rsidR="00F013FC" w:rsidRDefault="00F013FC" w:rsidP="00F013FC">
            <w:pPr>
              <w:rPr>
                <w:lang w:eastAsia="en-CA"/>
              </w:rPr>
            </w:pPr>
          </w:p>
        </w:tc>
      </w:tr>
      <w:tr w:rsidR="00F013FC" w14:paraId="5ADB7B0D" w14:textId="77777777" w:rsidTr="00DD2645">
        <w:tc>
          <w:tcPr>
            <w:tcW w:w="3060" w:type="dxa"/>
            <w:shd w:val="clear" w:color="auto" w:fill="F2F2F2" w:themeFill="background1" w:themeFillShade="F2"/>
          </w:tcPr>
          <w:p w14:paraId="182196D8" w14:textId="3BFF57DF" w:rsidR="00F013FC" w:rsidRDefault="00F013FC" w:rsidP="00F013FC">
            <w:pPr>
              <w:rPr>
                <w:lang w:eastAsia="en-CA"/>
              </w:rPr>
            </w:pPr>
            <w:r w:rsidRPr="00E75D62">
              <w:t>STORAGE ROOM</w:t>
            </w:r>
            <w:r w:rsidRPr="00E75D62">
              <w:rPr>
                <w:rFonts w:ascii="Cambria Math" w:hAnsi="Cambria Math" w:cs="Cambria Math"/>
              </w:rPr>
              <w:t>‐</w:t>
            </w:r>
            <w:r w:rsidRPr="00E75D62">
              <w:t xml:space="preserve"> </w:t>
            </w:r>
            <w:proofErr w:type="spellStart"/>
            <w:r w:rsidRPr="00E75D62">
              <w:t>corr</w:t>
            </w:r>
            <w:proofErr w:type="spellEnd"/>
            <w:r w:rsidRPr="00E75D62">
              <w:t xml:space="preserve"> 4A HORN/STROBE - HORN TEST</w:t>
            </w:r>
          </w:p>
        </w:tc>
        <w:tc>
          <w:tcPr>
            <w:tcW w:w="907" w:type="dxa"/>
            <w:shd w:val="clear" w:color="auto" w:fill="F2F2F2" w:themeFill="background1" w:themeFillShade="F2"/>
            <w:vAlign w:val="center"/>
          </w:tcPr>
          <w:p w14:paraId="5BA4889A" w14:textId="77777777" w:rsidR="00F013FC" w:rsidRDefault="00F013FC" w:rsidP="00F013FC">
            <w:pPr>
              <w:rPr>
                <w:lang w:eastAsia="en-CA"/>
              </w:rPr>
            </w:pPr>
          </w:p>
        </w:tc>
        <w:tc>
          <w:tcPr>
            <w:tcW w:w="686" w:type="dxa"/>
            <w:shd w:val="clear" w:color="auto" w:fill="F2F2F2" w:themeFill="background1" w:themeFillShade="F2"/>
          </w:tcPr>
          <w:p w14:paraId="52195542" w14:textId="774A74CE"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0E8B299" w14:textId="77777777" w:rsidR="00F013FC" w:rsidRDefault="00F013FC" w:rsidP="00F013FC">
            <w:pPr>
              <w:jc w:val="center"/>
              <w:rPr>
                <w:lang w:eastAsia="en-CA"/>
              </w:rPr>
            </w:pPr>
          </w:p>
        </w:tc>
        <w:tc>
          <w:tcPr>
            <w:tcW w:w="1101" w:type="dxa"/>
            <w:shd w:val="clear" w:color="auto" w:fill="F2F2F2" w:themeFill="background1" w:themeFillShade="F2"/>
          </w:tcPr>
          <w:p w14:paraId="6A186774" w14:textId="77777777" w:rsidR="00F013FC" w:rsidRDefault="00F013FC" w:rsidP="00F013FC">
            <w:pPr>
              <w:jc w:val="center"/>
              <w:rPr>
                <w:lang w:eastAsia="en-CA"/>
              </w:rPr>
            </w:pPr>
          </w:p>
        </w:tc>
        <w:tc>
          <w:tcPr>
            <w:tcW w:w="850" w:type="dxa"/>
            <w:shd w:val="clear" w:color="auto" w:fill="F2F2F2" w:themeFill="background1" w:themeFillShade="F2"/>
            <w:vAlign w:val="center"/>
          </w:tcPr>
          <w:p w14:paraId="4545BF1B" w14:textId="77777777" w:rsidR="00F013FC" w:rsidRDefault="00F013FC" w:rsidP="00F013FC">
            <w:pPr>
              <w:jc w:val="center"/>
              <w:rPr>
                <w:lang w:eastAsia="en-CA"/>
              </w:rPr>
            </w:pPr>
          </w:p>
        </w:tc>
        <w:tc>
          <w:tcPr>
            <w:tcW w:w="448" w:type="dxa"/>
            <w:shd w:val="clear" w:color="auto" w:fill="F2F2F2" w:themeFill="background1" w:themeFillShade="F2"/>
          </w:tcPr>
          <w:p w14:paraId="1FC15337" w14:textId="71E6482C" w:rsidR="00F013FC" w:rsidRDefault="00000000" w:rsidP="00F013FC">
            <w:pPr>
              <w:jc w:val="center"/>
              <w:rPr>
                <w:lang w:eastAsia="en-CA"/>
              </w:rPr>
            </w:pPr>
            <w:sdt>
              <w:sdtPr>
                <w:rPr>
                  <w:lang w:eastAsia="en-CA"/>
                </w:rPr>
                <w:id w:val="362795495"/>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56A227BE" w14:textId="77777777" w:rsidR="00F013FC" w:rsidRDefault="00F013FC" w:rsidP="00F013FC">
            <w:pPr>
              <w:jc w:val="center"/>
              <w:rPr>
                <w:lang w:eastAsia="en-CA"/>
              </w:rPr>
            </w:pPr>
          </w:p>
        </w:tc>
        <w:tc>
          <w:tcPr>
            <w:tcW w:w="448" w:type="dxa"/>
            <w:shd w:val="clear" w:color="auto" w:fill="F2F2F2" w:themeFill="background1" w:themeFillShade="F2"/>
          </w:tcPr>
          <w:p w14:paraId="25DB77CC" w14:textId="4524327E" w:rsidR="00F013FC" w:rsidRDefault="00000000" w:rsidP="00F013FC">
            <w:pPr>
              <w:jc w:val="center"/>
              <w:rPr>
                <w:lang w:eastAsia="en-CA"/>
              </w:rPr>
            </w:pPr>
            <w:sdt>
              <w:sdtPr>
                <w:rPr>
                  <w:lang w:eastAsia="en-CA"/>
                </w:rPr>
                <w:id w:val="1088045850"/>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6F8F836E" w14:textId="3525CE87" w:rsidR="00F013FC" w:rsidRDefault="00000000" w:rsidP="00F013FC">
            <w:pPr>
              <w:jc w:val="center"/>
              <w:rPr>
                <w:lang w:eastAsia="en-CA"/>
              </w:rPr>
            </w:pPr>
            <w:sdt>
              <w:sdtPr>
                <w:rPr>
                  <w:lang w:eastAsia="en-CA"/>
                </w:rPr>
                <w:id w:val="356086944"/>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6FB2073F" w14:textId="5054D6FB" w:rsidR="00F013FC" w:rsidRDefault="00000000" w:rsidP="00F013FC">
            <w:pPr>
              <w:jc w:val="center"/>
              <w:rPr>
                <w:lang w:eastAsia="en-CA"/>
              </w:rPr>
            </w:pPr>
            <w:sdt>
              <w:sdtPr>
                <w:rPr>
                  <w:lang w:eastAsia="en-CA"/>
                </w:rPr>
                <w:id w:val="-342008619"/>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1BCCF87F" w14:textId="77777777" w:rsidR="00F013FC" w:rsidRDefault="00F013FC" w:rsidP="00F013FC">
            <w:pPr>
              <w:jc w:val="center"/>
              <w:rPr>
                <w:lang w:eastAsia="en-CA"/>
              </w:rPr>
            </w:pPr>
          </w:p>
        </w:tc>
        <w:tc>
          <w:tcPr>
            <w:tcW w:w="3288" w:type="dxa"/>
            <w:shd w:val="clear" w:color="auto" w:fill="F2F2F2" w:themeFill="background1" w:themeFillShade="F2"/>
          </w:tcPr>
          <w:p w14:paraId="2165D650" w14:textId="77777777" w:rsidR="00F013FC" w:rsidRDefault="00F013FC" w:rsidP="00F013FC">
            <w:pPr>
              <w:rPr>
                <w:lang w:eastAsia="en-CA"/>
              </w:rPr>
            </w:pPr>
          </w:p>
        </w:tc>
      </w:tr>
      <w:tr w:rsidR="00F013FC" w14:paraId="4BF95EB3" w14:textId="77777777" w:rsidTr="00DD2645">
        <w:tc>
          <w:tcPr>
            <w:tcW w:w="3060" w:type="dxa"/>
            <w:shd w:val="clear" w:color="auto" w:fill="F2F2F2" w:themeFill="background1" w:themeFillShade="F2"/>
          </w:tcPr>
          <w:p w14:paraId="310C8035" w14:textId="60CA7FDE" w:rsidR="00F013FC" w:rsidRDefault="00F013FC" w:rsidP="00F013FC">
            <w:pPr>
              <w:rPr>
                <w:lang w:eastAsia="en-CA"/>
              </w:rPr>
            </w:pPr>
            <w:r w:rsidRPr="00E75D62">
              <w:t>STORAGE ROOM</w:t>
            </w:r>
            <w:r w:rsidRPr="00E75D62">
              <w:rPr>
                <w:rFonts w:ascii="Cambria Math" w:hAnsi="Cambria Math" w:cs="Cambria Math"/>
              </w:rPr>
              <w:t>‐</w:t>
            </w:r>
            <w:r w:rsidRPr="00E75D62">
              <w:t xml:space="preserve"> </w:t>
            </w:r>
            <w:proofErr w:type="spellStart"/>
            <w:r w:rsidRPr="00E75D62">
              <w:t>corr</w:t>
            </w:r>
            <w:proofErr w:type="spellEnd"/>
            <w:r w:rsidRPr="00E75D62">
              <w:t xml:space="preserve"> 4A HORN/STROBE - STROBE TEST</w:t>
            </w:r>
          </w:p>
        </w:tc>
        <w:tc>
          <w:tcPr>
            <w:tcW w:w="907" w:type="dxa"/>
            <w:shd w:val="clear" w:color="auto" w:fill="F2F2F2" w:themeFill="background1" w:themeFillShade="F2"/>
            <w:vAlign w:val="center"/>
          </w:tcPr>
          <w:p w14:paraId="479F4CF7" w14:textId="77777777" w:rsidR="00F013FC" w:rsidRDefault="00F013FC" w:rsidP="00F013FC">
            <w:pPr>
              <w:rPr>
                <w:lang w:eastAsia="en-CA"/>
              </w:rPr>
            </w:pPr>
          </w:p>
        </w:tc>
        <w:tc>
          <w:tcPr>
            <w:tcW w:w="686" w:type="dxa"/>
            <w:shd w:val="clear" w:color="auto" w:fill="F2F2F2" w:themeFill="background1" w:themeFillShade="F2"/>
          </w:tcPr>
          <w:p w14:paraId="45588628" w14:textId="7E7004A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01F91FB" w14:textId="77777777" w:rsidR="00F013FC" w:rsidRDefault="00F013FC" w:rsidP="00F013FC">
            <w:pPr>
              <w:jc w:val="center"/>
              <w:rPr>
                <w:lang w:eastAsia="en-CA"/>
              </w:rPr>
            </w:pPr>
          </w:p>
        </w:tc>
        <w:tc>
          <w:tcPr>
            <w:tcW w:w="1101" w:type="dxa"/>
            <w:shd w:val="clear" w:color="auto" w:fill="F2F2F2" w:themeFill="background1" w:themeFillShade="F2"/>
          </w:tcPr>
          <w:p w14:paraId="06304824" w14:textId="77777777" w:rsidR="00F013FC" w:rsidRDefault="00F013FC" w:rsidP="00F013FC">
            <w:pPr>
              <w:jc w:val="center"/>
              <w:rPr>
                <w:lang w:eastAsia="en-CA"/>
              </w:rPr>
            </w:pPr>
          </w:p>
        </w:tc>
        <w:tc>
          <w:tcPr>
            <w:tcW w:w="850" w:type="dxa"/>
            <w:shd w:val="clear" w:color="auto" w:fill="F2F2F2" w:themeFill="background1" w:themeFillShade="F2"/>
            <w:vAlign w:val="center"/>
          </w:tcPr>
          <w:p w14:paraId="054C4D98" w14:textId="77777777" w:rsidR="00F013FC" w:rsidRDefault="00F013FC" w:rsidP="00F013FC">
            <w:pPr>
              <w:jc w:val="center"/>
              <w:rPr>
                <w:lang w:eastAsia="en-CA"/>
              </w:rPr>
            </w:pPr>
          </w:p>
        </w:tc>
        <w:tc>
          <w:tcPr>
            <w:tcW w:w="448" w:type="dxa"/>
            <w:shd w:val="clear" w:color="auto" w:fill="F2F2F2" w:themeFill="background1" w:themeFillShade="F2"/>
          </w:tcPr>
          <w:p w14:paraId="5B4982C1" w14:textId="2CA3F0FE" w:rsidR="00F013FC" w:rsidRDefault="00000000" w:rsidP="00F013FC">
            <w:pPr>
              <w:jc w:val="center"/>
              <w:rPr>
                <w:lang w:eastAsia="en-CA"/>
              </w:rPr>
            </w:pPr>
            <w:sdt>
              <w:sdtPr>
                <w:rPr>
                  <w:lang w:eastAsia="en-CA"/>
                </w:rPr>
                <w:id w:val="1423377432"/>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2E2A0B58" w14:textId="77777777" w:rsidR="00F013FC" w:rsidRDefault="00F013FC" w:rsidP="00F013FC">
            <w:pPr>
              <w:jc w:val="center"/>
              <w:rPr>
                <w:lang w:eastAsia="en-CA"/>
              </w:rPr>
            </w:pPr>
          </w:p>
        </w:tc>
        <w:tc>
          <w:tcPr>
            <w:tcW w:w="448" w:type="dxa"/>
            <w:shd w:val="clear" w:color="auto" w:fill="F2F2F2" w:themeFill="background1" w:themeFillShade="F2"/>
          </w:tcPr>
          <w:p w14:paraId="1E01F1A8" w14:textId="4066557A" w:rsidR="00F013FC" w:rsidRDefault="00000000" w:rsidP="00F013FC">
            <w:pPr>
              <w:jc w:val="center"/>
              <w:rPr>
                <w:lang w:eastAsia="en-CA"/>
              </w:rPr>
            </w:pPr>
            <w:sdt>
              <w:sdtPr>
                <w:rPr>
                  <w:lang w:eastAsia="en-CA"/>
                </w:rPr>
                <w:id w:val="828633574"/>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4BA086D5" w14:textId="2BB57E91" w:rsidR="00F013FC" w:rsidRDefault="00000000" w:rsidP="00F013FC">
            <w:pPr>
              <w:jc w:val="center"/>
              <w:rPr>
                <w:lang w:eastAsia="en-CA"/>
              </w:rPr>
            </w:pPr>
            <w:sdt>
              <w:sdtPr>
                <w:rPr>
                  <w:lang w:eastAsia="en-CA"/>
                </w:rPr>
                <w:id w:val="216098651"/>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68617A2F" w14:textId="6378DA41" w:rsidR="00F013FC" w:rsidRDefault="00000000" w:rsidP="00F013FC">
            <w:pPr>
              <w:jc w:val="center"/>
              <w:rPr>
                <w:lang w:eastAsia="en-CA"/>
              </w:rPr>
            </w:pPr>
            <w:sdt>
              <w:sdtPr>
                <w:rPr>
                  <w:lang w:eastAsia="en-CA"/>
                </w:rPr>
                <w:id w:val="-1013993122"/>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7E9950FC" w14:textId="77777777" w:rsidR="00F013FC" w:rsidRDefault="00F013FC" w:rsidP="00F013FC">
            <w:pPr>
              <w:jc w:val="center"/>
              <w:rPr>
                <w:lang w:eastAsia="en-CA"/>
              </w:rPr>
            </w:pPr>
          </w:p>
        </w:tc>
        <w:tc>
          <w:tcPr>
            <w:tcW w:w="3288" w:type="dxa"/>
            <w:shd w:val="clear" w:color="auto" w:fill="F2F2F2" w:themeFill="background1" w:themeFillShade="F2"/>
          </w:tcPr>
          <w:p w14:paraId="5AC4D3AC" w14:textId="77777777" w:rsidR="00F013FC" w:rsidRDefault="00F013FC" w:rsidP="00F013FC">
            <w:pPr>
              <w:rPr>
                <w:lang w:eastAsia="en-CA"/>
              </w:rPr>
            </w:pPr>
          </w:p>
        </w:tc>
      </w:tr>
      <w:tr w:rsidR="00F013FC" w14:paraId="40A210D3" w14:textId="77777777" w:rsidTr="00DD2645">
        <w:tc>
          <w:tcPr>
            <w:tcW w:w="3060" w:type="dxa"/>
            <w:shd w:val="clear" w:color="auto" w:fill="F2F2F2" w:themeFill="background1" w:themeFillShade="F2"/>
          </w:tcPr>
          <w:p w14:paraId="38B2E47A" w14:textId="1303EADC" w:rsidR="00F013FC" w:rsidRDefault="00F013FC" w:rsidP="00F013FC">
            <w:pPr>
              <w:rPr>
                <w:lang w:eastAsia="en-CA"/>
              </w:rPr>
            </w:pPr>
            <w:proofErr w:type="gramStart"/>
            <w:r w:rsidRPr="00E75D62">
              <w:t>WORK SHOP</w:t>
            </w:r>
            <w:proofErr w:type="gramEnd"/>
            <w:r w:rsidRPr="00E75D62">
              <w:t xml:space="preserve"> HORN/STROBE - HORN TEST</w:t>
            </w:r>
          </w:p>
        </w:tc>
        <w:tc>
          <w:tcPr>
            <w:tcW w:w="907" w:type="dxa"/>
            <w:shd w:val="clear" w:color="auto" w:fill="F2F2F2" w:themeFill="background1" w:themeFillShade="F2"/>
            <w:vAlign w:val="center"/>
          </w:tcPr>
          <w:p w14:paraId="41F3E1EE" w14:textId="77777777" w:rsidR="00F013FC" w:rsidRDefault="00F013FC" w:rsidP="00F013FC">
            <w:pPr>
              <w:rPr>
                <w:lang w:eastAsia="en-CA"/>
              </w:rPr>
            </w:pPr>
          </w:p>
        </w:tc>
        <w:tc>
          <w:tcPr>
            <w:tcW w:w="686" w:type="dxa"/>
            <w:shd w:val="clear" w:color="auto" w:fill="F2F2F2" w:themeFill="background1" w:themeFillShade="F2"/>
          </w:tcPr>
          <w:p w14:paraId="442F377C" w14:textId="2A70A58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2706996" w14:textId="77777777" w:rsidR="00F013FC" w:rsidRDefault="00F013FC" w:rsidP="00F013FC">
            <w:pPr>
              <w:jc w:val="center"/>
              <w:rPr>
                <w:lang w:eastAsia="en-CA"/>
              </w:rPr>
            </w:pPr>
          </w:p>
        </w:tc>
        <w:tc>
          <w:tcPr>
            <w:tcW w:w="1101" w:type="dxa"/>
            <w:shd w:val="clear" w:color="auto" w:fill="F2F2F2" w:themeFill="background1" w:themeFillShade="F2"/>
          </w:tcPr>
          <w:p w14:paraId="0D8F7BA8" w14:textId="77777777" w:rsidR="00F013FC" w:rsidRDefault="00F013FC" w:rsidP="00F013FC">
            <w:pPr>
              <w:jc w:val="center"/>
              <w:rPr>
                <w:lang w:eastAsia="en-CA"/>
              </w:rPr>
            </w:pPr>
          </w:p>
        </w:tc>
        <w:tc>
          <w:tcPr>
            <w:tcW w:w="850" w:type="dxa"/>
            <w:shd w:val="clear" w:color="auto" w:fill="F2F2F2" w:themeFill="background1" w:themeFillShade="F2"/>
            <w:vAlign w:val="center"/>
          </w:tcPr>
          <w:p w14:paraId="54879F8A" w14:textId="77777777" w:rsidR="00F013FC" w:rsidRDefault="00F013FC" w:rsidP="00F013FC">
            <w:pPr>
              <w:jc w:val="center"/>
              <w:rPr>
                <w:lang w:eastAsia="en-CA"/>
              </w:rPr>
            </w:pPr>
          </w:p>
        </w:tc>
        <w:tc>
          <w:tcPr>
            <w:tcW w:w="448" w:type="dxa"/>
            <w:shd w:val="clear" w:color="auto" w:fill="F2F2F2" w:themeFill="background1" w:themeFillShade="F2"/>
          </w:tcPr>
          <w:p w14:paraId="72006438" w14:textId="26FBC2B9" w:rsidR="00F013FC" w:rsidRDefault="00000000" w:rsidP="00F013FC">
            <w:pPr>
              <w:jc w:val="center"/>
              <w:rPr>
                <w:lang w:eastAsia="en-CA"/>
              </w:rPr>
            </w:pPr>
            <w:sdt>
              <w:sdtPr>
                <w:rPr>
                  <w:lang w:eastAsia="en-CA"/>
                </w:rPr>
                <w:id w:val="1354850418"/>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1411B88D" w14:textId="77777777" w:rsidR="00F013FC" w:rsidRDefault="00F013FC" w:rsidP="00F013FC">
            <w:pPr>
              <w:jc w:val="center"/>
              <w:rPr>
                <w:lang w:eastAsia="en-CA"/>
              </w:rPr>
            </w:pPr>
          </w:p>
        </w:tc>
        <w:tc>
          <w:tcPr>
            <w:tcW w:w="448" w:type="dxa"/>
            <w:shd w:val="clear" w:color="auto" w:fill="F2F2F2" w:themeFill="background1" w:themeFillShade="F2"/>
          </w:tcPr>
          <w:p w14:paraId="06E1A49C" w14:textId="06CBE6A3" w:rsidR="00F013FC" w:rsidRDefault="00000000" w:rsidP="00F013FC">
            <w:pPr>
              <w:jc w:val="center"/>
              <w:rPr>
                <w:lang w:eastAsia="en-CA"/>
              </w:rPr>
            </w:pPr>
            <w:sdt>
              <w:sdtPr>
                <w:rPr>
                  <w:lang w:eastAsia="en-CA"/>
                </w:rPr>
                <w:id w:val="1641233414"/>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1974AEAB" w14:textId="1B421ACA" w:rsidR="00F013FC" w:rsidRDefault="00000000" w:rsidP="00F013FC">
            <w:pPr>
              <w:jc w:val="center"/>
              <w:rPr>
                <w:lang w:eastAsia="en-CA"/>
              </w:rPr>
            </w:pPr>
            <w:sdt>
              <w:sdtPr>
                <w:rPr>
                  <w:lang w:eastAsia="en-CA"/>
                </w:rPr>
                <w:id w:val="-645279796"/>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2C5DA03A" w14:textId="53EC3C47" w:rsidR="00F013FC" w:rsidRDefault="00000000" w:rsidP="00F013FC">
            <w:pPr>
              <w:jc w:val="center"/>
              <w:rPr>
                <w:lang w:eastAsia="en-CA"/>
              </w:rPr>
            </w:pPr>
            <w:sdt>
              <w:sdtPr>
                <w:rPr>
                  <w:lang w:eastAsia="en-CA"/>
                </w:rPr>
                <w:id w:val="1555272574"/>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1ED89D33" w14:textId="77777777" w:rsidR="00F013FC" w:rsidRDefault="00F013FC" w:rsidP="00F013FC">
            <w:pPr>
              <w:jc w:val="center"/>
              <w:rPr>
                <w:lang w:eastAsia="en-CA"/>
              </w:rPr>
            </w:pPr>
          </w:p>
        </w:tc>
        <w:tc>
          <w:tcPr>
            <w:tcW w:w="3288" w:type="dxa"/>
            <w:shd w:val="clear" w:color="auto" w:fill="F2F2F2" w:themeFill="background1" w:themeFillShade="F2"/>
          </w:tcPr>
          <w:p w14:paraId="771375FB" w14:textId="77777777" w:rsidR="00F013FC" w:rsidRDefault="00F013FC" w:rsidP="00F013FC">
            <w:pPr>
              <w:rPr>
                <w:lang w:eastAsia="en-CA"/>
              </w:rPr>
            </w:pPr>
          </w:p>
        </w:tc>
      </w:tr>
      <w:tr w:rsidR="00F013FC" w14:paraId="4D6BCAA7" w14:textId="77777777" w:rsidTr="00DD2645">
        <w:tc>
          <w:tcPr>
            <w:tcW w:w="3060" w:type="dxa"/>
            <w:shd w:val="clear" w:color="auto" w:fill="F2F2F2" w:themeFill="background1" w:themeFillShade="F2"/>
          </w:tcPr>
          <w:p w14:paraId="246C4532" w14:textId="2D8D49D4" w:rsidR="00F013FC" w:rsidRDefault="00F013FC" w:rsidP="00F013FC">
            <w:pPr>
              <w:rPr>
                <w:lang w:eastAsia="en-CA"/>
              </w:rPr>
            </w:pPr>
            <w:proofErr w:type="gramStart"/>
            <w:r w:rsidRPr="00E75D62">
              <w:t>WORK SHOP</w:t>
            </w:r>
            <w:proofErr w:type="gramEnd"/>
            <w:r w:rsidRPr="00E75D62">
              <w:t xml:space="preserve"> HORN/STROBE - STROBE TEST</w:t>
            </w:r>
          </w:p>
        </w:tc>
        <w:tc>
          <w:tcPr>
            <w:tcW w:w="907" w:type="dxa"/>
            <w:shd w:val="clear" w:color="auto" w:fill="F2F2F2" w:themeFill="background1" w:themeFillShade="F2"/>
            <w:vAlign w:val="center"/>
          </w:tcPr>
          <w:p w14:paraId="68A76122" w14:textId="77777777" w:rsidR="00F013FC" w:rsidRDefault="00F013FC" w:rsidP="00F013FC">
            <w:pPr>
              <w:rPr>
                <w:lang w:eastAsia="en-CA"/>
              </w:rPr>
            </w:pPr>
          </w:p>
        </w:tc>
        <w:tc>
          <w:tcPr>
            <w:tcW w:w="686" w:type="dxa"/>
            <w:shd w:val="clear" w:color="auto" w:fill="F2F2F2" w:themeFill="background1" w:themeFillShade="F2"/>
          </w:tcPr>
          <w:p w14:paraId="78464A9C" w14:textId="3E8B4B4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BA94D24" w14:textId="77777777" w:rsidR="00F013FC" w:rsidRDefault="00F013FC" w:rsidP="00F013FC">
            <w:pPr>
              <w:jc w:val="center"/>
              <w:rPr>
                <w:lang w:eastAsia="en-CA"/>
              </w:rPr>
            </w:pPr>
          </w:p>
        </w:tc>
        <w:tc>
          <w:tcPr>
            <w:tcW w:w="1101" w:type="dxa"/>
            <w:shd w:val="clear" w:color="auto" w:fill="F2F2F2" w:themeFill="background1" w:themeFillShade="F2"/>
          </w:tcPr>
          <w:p w14:paraId="69012B54" w14:textId="77777777" w:rsidR="00F013FC" w:rsidRDefault="00F013FC" w:rsidP="00F013FC">
            <w:pPr>
              <w:jc w:val="center"/>
              <w:rPr>
                <w:lang w:eastAsia="en-CA"/>
              </w:rPr>
            </w:pPr>
          </w:p>
        </w:tc>
        <w:tc>
          <w:tcPr>
            <w:tcW w:w="850" w:type="dxa"/>
            <w:shd w:val="clear" w:color="auto" w:fill="F2F2F2" w:themeFill="background1" w:themeFillShade="F2"/>
            <w:vAlign w:val="center"/>
          </w:tcPr>
          <w:p w14:paraId="6CE819C4" w14:textId="77777777" w:rsidR="00F013FC" w:rsidRDefault="00F013FC" w:rsidP="00F013FC">
            <w:pPr>
              <w:jc w:val="center"/>
              <w:rPr>
                <w:lang w:eastAsia="en-CA"/>
              </w:rPr>
            </w:pPr>
          </w:p>
        </w:tc>
        <w:tc>
          <w:tcPr>
            <w:tcW w:w="448" w:type="dxa"/>
            <w:shd w:val="clear" w:color="auto" w:fill="F2F2F2" w:themeFill="background1" w:themeFillShade="F2"/>
          </w:tcPr>
          <w:p w14:paraId="1F3175C2" w14:textId="2ED339F3" w:rsidR="00F013FC" w:rsidRDefault="00000000" w:rsidP="00F013FC">
            <w:pPr>
              <w:jc w:val="center"/>
              <w:rPr>
                <w:lang w:eastAsia="en-CA"/>
              </w:rPr>
            </w:pPr>
            <w:sdt>
              <w:sdtPr>
                <w:rPr>
                  <w:lang w:eastAsia="en-CA"/>
                </w:rPr>
                <w:id w:val="1188260355"/>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477F4933" w14:textId="77777777" w:rsidR="00F013FC" w:rsidRDefault="00F013FC" w:rsidP="00F013FC">
            <w:pPr>
              <w:jc w:val="center"/>
              <w:rPr>
                <w:lang w:eastAsia="en-CA"/>
              </w:rPr>
            </w:pPr>
          </w:p>
        </w:tc>
        <w:tc>
          <w:tcPr>
            <w:tcW w:w="448" w:type="dxa"/>
            <w:shd w:val="clear" w:color="auto" w:fill="F2F2F2" w:themeFill="background1" w:themeFillShade="F2"/>
          </w:tcPr>
          <w:p w14:paraId="79280C6E" w14:textId="63EB7D9C" w:rsidR="00F013FC" w:rsidRDefault="00000000" w:rsidP="00F013FC">
            <w:pPr>
              <w:jc w:val="center"/>
              <w:rPr>
                <w:lang w:eastAsia="en-CA"/>
              </w:rPr>
            </w:pPr>
            <w:sdt>
              <w:sdtPr>
                <w:rPr>
                  <w:lang w:eastAsia="en-CA"/>
                </w:rPr>
                <w:id w:val="-1363745175"/>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1071CF2D" w14:textId="2276F368" w:rsidR="00F013FC" w:rsidRDefault="00000000" w:rsidP="00F013FC">
            <w:pPr>
              <w:jc w:val="center"/>
              <w:rPr>
                <w:lang w:eastAsia="en-CA"/>
              </w:rPr>
            </w:pPr>
            <w:sdt>
              <w:sdtPr>
                <w:rPr>
                  <w:lang w:eastAsia="en-CA"/>
                </w:rPr>
                <w:id w:val="-1542133710"/>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7925A485" w14:textId="4BDDDE97" w:rsidR="00F013FC" w:rsidRDefault="00000000" w:rsidP="00F013FC">
            <w:pPr>
              <w:jc w:val="center"/>
              <w:rPr>
                <w:lang w:eastAsia="en-CA"/>
              </w:rPr>
            </w:pPr>
            <w:sdt>
              <w:sdtPr>
                <w:rPr>
                  <w:lang w:eastAsia="en-CA"/>
                </w:rPr>
                <w:id w:val="1369572304"/>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342584D8" w14:textId="77777777" w:rsidR="00F013FC" w:rsidRDefault="00F013FC" w:rsidP="00F013FC">
            <w:pPr>
              <w:jc w:val="center"/>
              <w:rPr>
                <w:lang w:eastAsia="en-CA"/>
              </w:rPr>
            </w:pPr>
          </w:p>
        </w:tc>
        <w:tc>
          <w:tcPr>
            <w:tcW w:w="3288" w:type="dxa"/>
            <w:shd w:val="clear" w:color="auto" w:fill="F2F2F2" w:themeFill="background1" w:themeFillShade="F2"/>
          </w:tcPr>
          <w:p w14:paraId="1E661622" w14:textId="77777777" w:rsidR="00F013FC" w:rsidRDefault="00F013FC" w:rsidP="00F013FC">
            <w:pPr>
              <w:rPr>
                <w:lang w:eastAsia="en-CA"/>
              </w:rPr>
            </w:pPr>
          </w:p>
        </w:tc>
      </w:tr>
      <w:tr w:rsidR="00F013FC" w14:paraId="10A3B04A" w14:textId="77777777" w:rsidTr="00DD2645">
        <w:tc>
          <w:tcPr>
            <w:tcW w:w="3060" w:type="dxa"/>
            <w:shd w:val="clear" w:color="auto" w:fill="F2F2F2" w:themeFill="background1" w:themeFillShade="F2"/>
          </w:tcPr>
          <w:p w14:paraId="3B4A3A44" w14:textId="1EF8D04A" w:rsidR="00F013FC" w:rsidRDefault="00F013FC" w:rsidP="00F013FC">
            <w:pPr>
              <w:rPr>
                <w:lang w:eastAsia="en-CA"/>
              </w:rPr>
            </w:pPr>
            <w:r w:rsidRPr="00E75D62">
              <w:t>CORR 4A to CRU 161 HORN/STROBE - HORN TEST</w:t>
            </w:r>
          </w:p>
        </w:tc>
        <w:tc>
          <w:tcPr>
            <w:tcW w:w="907" w:type="dxa"/>
            <w:shd w:val="clear" w:color="auto" w:fill="F2F2F2" w:themeFill="background1" w:themeFillShade="F2"/>
            <w:vAlign w:val="center"/>
          </w:tcPr>
          <w:p w14:paraId="29AA1520" w14:textId="77777777" w:rsidR="00F013FC" w:rsidRDefault="00F013FC" w:rsidP="00F013FC">
            <w:pPr>
              <w:rPr>
                <w:lang w:eastAsia="en-CA"/>
              </w:rPr>
            </w:pPr>
          </w:p>
        </w:tc>
        <w:tc>
          <w:tcPr>
            <w:tcW w:w="686" w:type="dxa"/>
            <w:shd w:val="clear" w:color="auto" w:fill="F2F2F2" w:themeFill="background1" w:themeFillShade="F2"/>
          </w:tcPr>
          <w:p w14:paraId="7CF93EF8" w14:textId="00D3490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0F1A1D7" w14:textId="77777777" w:rsidR="00F013FC" w:rsidRDefault="00F013FC" w:rsidP="00F013FC">
            <w:pPr>
              <w:jc w:val="center"/>
              <w:rPr>
                <w:lang w:eastAsia="en-CA"/>
              </w:rPr>
            </w:pPr>
          </w:p>
        </w:tc>
        <w:tc>
          <w:tcPr>
            <w:tcW w:w="1101" w:type="dxa"/>
            <w:shd w:val="clear" w:color="auto" w:fill="F2F2F2" w:themeFill="background1" w:themeFillShade="F2"/>
          </w:tcPr>
          <w:p w14:paraId="50DA5E64" w14:textId="77777777" w:rsidR="00F013FC" w:rsidRDefault="00F013FC" w:rsidP="00F013FC">
            <w:pPr>
              <w:jc w:val="center"/>
              <w:rPr>
                <w:lang w:eastAsia="en-CA"/>
              </w:rPr>
            </w:pPr>
          </w:p>
        </w:tc>
        <w:tc>
          <w:tcPr>
            <w:tcW w:w="850" w:type="dxa"/>
            <w:shd w:val="clear" w:color="auto" w:fill="F2F2F2" w:themeFill="background1" w:themeFillShade="F2"/>
            <w:vAlign w:val="center"/>
          </w:tcPr>
          <w:p w14:paraId="6463FF63" w14:textId="77777777" w:rsidR="00F013FC" w:rsidRDefault="00F013FC" w:rsidP="00F013FC">
            <w:pPr>
              <w:jc w:val="center"/>
              <w:rPr>
                <w:lang w:eastAsia="en-CA"/>
              </w:rPr>
            </w:pPr>
          </w:p>
        </w:tc>
        <w:tc>
          <w:tcPr>
            <w:tcW w:w="448" w:type="dxa"/>
            <w:shd w:val="clear" w:color="auto" w:fill="F2F2F2" w:themeFill="background1" w:themeFillShade="F2"/>
          </w:tcPr>
          <w:p w14:paraId="6B497532" w14:textId="0CBFD3BB" w:rsidR="00F013FC" w:rsidRDefault="00000000" w:rsidP="00F013FC">
            <w:pPr>
              <w:jc w:val="center"/>
              <w:rPr>
                <w:lang w:eastAsia="en-CA"/>
              </w:rPr>
            </w:pPr>
            <w:sdt>
              <w:sdtPr>
                <w:rPr>
                  <w:lang w:eastAsia="en-CA"/>
                </w:rPr>
                <w:id w:val="-255588112"/>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7C21DF25" w14:textId="77777777" w:rsidR="00F013FC" w:rsidRDefault="00F013FC" w:rsidP="00F013FC">
            <w:pPr>
              <w:jc w:val="center"/>
              <w:rPr>
                <w:lang w:eastAsia="en-CA"/>
              </w:rPr>
            </w:pPr>
          </w:p>
        </w:tc>
        <w:tc>
          <w:tcPr>
            <w:tcW w:w="448" w:type="dxa"/>
            <w:shd w:val="clear" w:color="auto" w:fill="F2F2F2" w:themeFill="background1" w:themeFillShade="F2"/>
          </w:tcPr>
          <w:p w14:paraId="3A7A8282" w14:textId="2095AA4E" w:rsidR="00F013FC" w:rsidRDefault="00000000" w:rsidP="00F013FC">
            <w:pPr>
              <w:jc w:val="center"/>
              <w:rPr>
                <w:lang w:eastAsia="en-CA"/>
              </w:rPr>
            </w:pPr>
            <w:sdt>
              <w:sdtPr>
                <w:rPr>
                  <w:lang w:eastAsia="en-CA"/>
                </w:rPr>
                <w:id w:val="-1199776915"/>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08ED76A5" w14:textId="77D698A2" w:rsidR="00F013FC" w:rsidRDefault="00000000" w:rsidP="00F013FC">
            <w:pPr>
              <w:jc w:val="center"/>
              <w:rPr>
                <w:lang w:eastAsia="en-CA"/>
              </w:rPr>
            </w:pPr>
            <w:sdt>
              <w:sdtPr>
                <w:rPr>
                  <w:lang w:eastAsia="en-CA"/>
                </w:rPr>
                <w:id w:val="-1865896946"/>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18ED3B03" w14:textId="5640BB77" w:rsidR="00F013FC" w:rsidRDefault="00000000" w:rsidP="00F013FC">
            <w:pPr>
              <w:jc w:val="center"/>
              <w:rPr>
                <w:lang w:eastAsia="en-CA"/>
              </w:rPr>
            </w:pPr>
            <w:sdt>
              <w:sdtPr>
                <w:rPr>
                  <w:lang w:eastAsia="en-CA"/>
                </w:rPr>
                <w:id w:val="862091903"/>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5FFD95DD" w14:textId="77777777" w:rsidR="00F013FC" w:rsidRDefault="00F013FC" w:rsidP="00F013FC">
            <w:pPr>
              <w:jc w:val="center"/>
              <w:rPr>
                <w:lang w:eastAsia="en-CA"/>
              </w:rPr>
            </w:pPr>
          </w:p>
        </w:tc>
        <w:tc>
          <w:tcPr>
            <w:tcW w:w="3288" w:type="dxa"/>
            <w:shd w:val="clear" w:color="auto" w:fill="F2F2F2" w:themeFill="background1" w:themeFillShade="F2"/>
          </w:tcPr>
          <w:p w14:paraId="1E6B2CD5" w14:textId="77777777" w:rsidR="00F013FC" w:rsidRDefault="00F013FC" w:rsidP="00F013FC">
            <w:pPr>
              <w:rPr>
                <w:lang w:eastAsia="en-CA"/>
              </w:rPr>
            </w:pPr>
          </w:p>
        </w:tc>
      </w:tr>
      <w:tr w:rsidR="00F013FC" w14:paraId="7185969D" w14:textId="77777777" w:rsidTr="00DD2645">
        <w:tc>
          <w:tcPr>
            <w:tcW w:w="3060" w:type="dxa"/>
            <w:shd w:val="clear" w:color="auto" w:fill="F2F2F2" w:themeFill="background1" w:themeFillShade="F2"/>
          </w:tcPr>
          <w:p w14:paraId="72AEB03E" w14:textId="32C5121F" w:rsidR="00F013FC" w:rsidRDefault="00F013FC" w:rsidP="00F013FC">
            <w:pPr>
              <w:rPr>
                <w:lang w:eastAsia="en-CA"/>
              </w:rPr>
            </w:pPr>
            <w:r w:rsidRPr="00E75D62">
              <w:t>CORR 4A to CRU 161 HORN/STROBE - STROBE TEST</w:t>
            </w:r>
          </w:p>
        </w:tc>
        <w:tc>
          <w:tcPr>
            <w:tcW w:w="907" w:type="dxa"/>
            <w:shd w:val="clear" w:color="auto" w:fill="F2F2F2" w:themeFill="background1" w:themeFillShade="F2"/>
            <w:vAlign w:val="center"/>
          </w:tcPr>
          <w:p w14:paraId="32AC1E8E" w14:textId="77777777" w:rsidR="00F013FC" w:rsidRDefault="00F013FC" w:rsidP="00F013FC">
            <w:pPr>
              <w:rPr>
                <w:lang w:eastAsia="en-CA"/>
              </w:rPr>
            </w:pPr>
          </w:p>
        </w:tc>
        <w:tc>
          <w:tcPr>
            <w:tcW w:w="686" w:type="dxa"/>
            <w:shd w:val="clear" w:color="auto" w:fill="F2F2F2" w:themeFill="background1" w:themeFillShade="F2"/>
          </w:tcPr>
          <w:p w14:paraId="101CF3F2" w14:textId="44A50C1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1C753E5" w14:textId="77777777" w:rsidR="00F013FC" w:rsidRDefault="00F013FC" w:rsidP="00F013FC">
            <w:pPr>
              <w:jc w:val="center"/>
              <w:rPr>
                <w:lang w:eastAsia="en-CA"/>
              </w:rPr>
            </w:pPr>
          </w:p>
        </w:tc>
        <w:tc>
          <w:tcPr>
            <w:tcW w:w="1101" w:type="dxa"/>
            <w:shd w:val="clear" w:color="auto" w:fill="F2F2F2" w:themeFill="background1" w:themeFillShade="F2"/>
          </w:tcPr>
          <w:p w14:paraId="16EA4EE3" w14:textId="77777777" w:rsidR="00F013FC" w:rsidRDefault="00F013FC" w:rsidP="00F013FC">
            <w:pPr>
              <w:jc w:val="center"/>
              <w:rPr>
                <w:lang w:eastAsia="en-CA"/>
              </w:rPr>
            </w:pPr>
          </w:p>
        </w:tc>
        <w:tc>
          <w:tcPr>
            <w:tcW w:w="850" w:type="dxa"/>
            <w:shd w:val="clear" w:color="auto" w:fill="F2F2F2" w:themeFill="background1" w:themeFillShade="F2"/>
            <w:vAlign w:val="center"/>
          </w:tcPr>
          <w:p w14:paraId="35E11403" w14:textId="77777777" w:rsidR="00F013FC" w:rsidRDefault="00F013FC" w:rsidP="00F013FC">
            <w:pPr>
              <w:jc w:val="center"/>
              <w:rPr>
                <w:lang w:eastAsia="en-CA"/>
              </w:rPr>
            </w:pPr>
          </w:p>
        </w:tc>
        <w:tc>
          <w:tcPr>
            <w:tcW w:w="448" w:type="dxa"/>
            <w:shd w:val="clear" w:color="auto" w:fill="F2F2F2" w:themeFill="background1" w:themeFillShade="F2"/>
          </w:tcPr>
          <w:p w14:paraId="16C97DC0" w14:textId="6E972043" w:rsidR="00F013FC" w:rsidRDefault="00000000" w:rsidP="00F013FC">
            <w:pPr>
              <w:jc w:val="center"/>
              <w:rPr>
                <w:lang w:eastAsia="en-CA"/>
              </w:rPr>
            </w:pPr>
            <w:sdt>
              <w:sdtPr>
                <w:rPr>
                  <w:lang w:eastAsia="en-CA"/>
                </w:rPr>
                <w:id w:val="1817453431"/>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4AE9ED3D" w14:textId="77777777" w:rsidR="00F013FC" w:rsidRDefault="00F013FC" w:rsidP="00F013FC">
            <w:pPr>
              <w:jc w:val="center"/>
              <w:rPr>
                <w:lang w:eastAsia="en-CA"/>
              </w:rPr>
            </w:pPr>
          </w:p>
        </w:tc>
        <w:tc>
          <w:tcPr>
            <w:tcW w:w="448" w:type="dxa"/>
            <w:shd w:val="clear" w:color="auto" w:fill="F2F2F2" w:themeFill="background1" w:themeFillShade="F2"/>
          </w:tcPr>
          <w:p w14:paraId="0B3F29BC" w14:textId="27591687" w:rsidR="00F013FC" w:rsidRDefault="00000000" w:rsidP="00F013FC">
            <w:pPr>
              <w:jc w:val="center"/>
              <w:rPr>
                <w:lang w:eastAsia="en-CA"/>
              </w:rPr>
            </w:pPr>
            <w:sdt>
              <w:sdtPr>
                <w:rPr>
                  <w:lang w:eastAsia="en-CA"/>
                </w:rPr>
                <w:id w:val="2085485350"/>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1130CC58" w14:textId="10020594" w:rsidR="00F013FC" w:rsidRDefault="00000000" w:rsidP="00F013FC">
            <w:pPr>
              <w:jc w:val="center"/>
              <w:rPr>
                <w:lang w:eastAsia="en-CA"/>
              </w:rPr>
            </w:pPr>
            <w:sdt>
              <w:sdtPr>
                <w:rPr>
                  <w:lang w:eastAsia="en-CA"/>
                </w:rPr>
                <w:id w:val="-44837109"/>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181C048B" w14:textId="6F52BD6B" w:rsidR="00F013FC" w:rsidRDefault="00000000" w:rsidP="00F013FC">
            <w:pPr>
              <w:jc w:val="center"/>
              <w:rPr>
                <w:lang w:eastAsia="en-CA"/>
              </w:rPr>
            </w:pPr>
            <w:sdt>
              <w:sdtPr>
                <w:rPr>
                  <w:lang w:eastAsia="en-CA"/>
                </w:rPr>
                <w:id w:val="415832930"/>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05E7014C" w14:textId="77777777" w:rsidR="00F013FC" w:rsidRDefault="00F013FC" w:rsidP="00F013FC">
            <w:pPr>
              <w:jc w:val="center"/>
              <w:rPr>
                <w:lang w:eastAsia="en-CA"/>
              </w:rPr>
            </w:pPr>
          </w:p>
        </w:tc>
        <w:tc>
          <w:tcPr>
            <w:tcW w:w="3288" w:type="dxa"/>
            <w:shd w:val="clear" w:color="auto" w:fill="F2F2F2" w:themeFill="background1" w:themeFillShade="F2"/>
          </w:tcPr>
          <w:p w14:paraId="0A2967F3" w14:textId="77777777" w:rsidR="00F013FC" w:rsidRDefault="00F013FC" w:rsidP="00F013FC">
            <w:pPr>
              <w:rPr>
                <w:lang w:eastAsia="en-CA"/>
              </w:rPr>
            </w:pPr>
          </w:p>
        </w:tc>
      </w:tr>
      <w:tr w:rsidR="00F013FC" w14:paraId="7AE2D079" w14:textId="77777777" w:rsidTr="00DD2645">
        <w:tc>
          <w:tcPr>
            <w:tcW w:w="3060" w:type="dxa"/>
            <w:shd w:val="clear" w:color="auto" w:fill="F2F2F2" w:themeFill="background1" w:themeFillShade="F2"/>
          </w:tcPr>
          <w:p w14:paraId="2CEFEDDD" w14:textId="5250BBDC" w:rsidR="00F013FC" w:rsidRDefault="00F013FC" w:rsidP="00F013FC">
            <w:pPr>
              <w:rPr>
                <w:lang w:eastAsia="en-CA"/>
              </w:rPr>
            </w:pPr>
            <w:r w:rsidRPr="00E75D62">
              <w:t>ELECTRICAL ROOM #7 HORN/STROBE - HORN TEST</w:t>
            </w:r>
          </w:p>
        </w:tc>
        <w:tc>
          <w:tcPr>
            <w:tcW w:w="907" w:type="dxa"/>
            <w:shd w:val="clear" w:color="auto" w:fill="F2F2F2" w:themeFill="background1" w:themeFillShade="F2"/>
            <w:vAlign w:val="center"/>
          </w:tcPr>
          <w:p w14:paraId="0B84EF43" w14:textId="77777777" w:rsidR="00F013FC" w:rsidRDefault="00F013FC" w:rsidP="00F013FC">
            <w:pPr>
              <w:rPr>
                <w:lang w:eastAsia="en-CA"/>
              </w:rPr>
            </w:pPr>
          </w:p>
        </w:tc>
        <w:tc>
          <w:tcPr>
            <w:tcW w:w="686" w:type="dxa"/>
            <w:shd w:val="clear" w:color="auto" w:fill="F2F2F2" w:themeFill="background1" w:themeFillShade="F2"/>
          </w:tcPr>
          <w:p w14:paraId="05DB84C2" w14:textId="0ACD04C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180A86B" w14:textId="77777777" w:rsidR="00F013FC" w:rsidRDefault="00F013FC" w:rsidP="00F013FC">
            <w:pPr>
              <w:jc w:val="center"/>
              <w:rPr>
                <w:lang w:eastAsia="en-CA"/>
              </w:rPr>
            </w:pPr>
          </w:p>
        </w:tc>
        <w:tc>
          <w:tcPr>
            <w:tcW w:w="1101" w:type="dxa"/>
            <w:shd w:val="clear" w:color="auto" w:fill="F2F2F2" w:themeFill="background1" w:themeFillShade="F2"/>
          </w:tcPr>
          <w:p w14:paraId="4FC9F593" w14:textId="77777777" w:rsidR="00F013FC" w:rsidRDefault="00F013FC" w:rsidP="00F013FC">
            <w:pPr>
              <w:jc w:val="center"/>
              <w:rPr>
                <w:lang w:eastAsia="en-CA"/>
              </w:rPr>
            </w:pPr>
          </w:p>
        </w:tc>
        <w:tc>
          <w:tcPr>
            <w:tcW w:w="850" w:type="dxa"/>
            <w:shd w:val="clear" w:color="auto" w:fill="F2F2F2" w:themeFill="background1" w:themeFillShade="F2"/>
            <w:vAlign w:val="center"/>
          </w:tcPr>
          <w:p w14:paraId="11DEE70A" w14:textId="77777777" w:rsidR="00F013FC" w:rsidRDefault="00F013FC" w:rsidP="00F013FC">
            <w:pPr>
              <w:jc w:val="center"/>
              <w:rPr>
                <w:lang w:eastAsia="en-CA"/>
              </w:rPr>
            </w:pPr>
          </w:p>
        </w:tc>
        <w:tc>
          <w:tcPr>
            <w:tcW w:w="448" w:type="dxa"/>
            <w:shd w:val="clear" w:color="auto" w:fill="F2F2F2" w:themeFill="background1" w:themeFillShade="F2"/>
          </w:tcPr>
          <w:p w14:paraId="2F522DEB" w14:textId="156B6999" w:rsidR="00F013FC" w:rsidRDefault="00000000" w:rsidP="00F013FC">
            <w:pPr>
              <w:jc w:val="center"/>
              <w:rPr>
                <w:lang w:eastAsia="en-CA"/>
              </w:rPr>
            </w:pPr>
            <w:sdt>
              <w:sdtPr>
                <w:rPr>
                  <w:lang w:eastAsia="en-CA"/>
                </w:rPr>
                <w:id w:val="1836730453"/>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7EB86E8D" w14:textId="77777777" w:rsidR="00F013FC" w:rsidRDefault="00F013FC" w:rsidP="00F013FC">
            <w:pPr>
              <w:jc w:val="center"/>
              <w:rPr>
                <w:lang w:eastAsia="en-CA"/>
              </w:rPr>
            </w:pPr>
          </w:p>
        </w:tc>
        <w:tc>
          <w:tcPr>
            <w:tcW w:w="448" w:type="dxa"/>
            <w:shd w:val="clear" w:color="auto" w:fill="F2F2F2" w:themeFill="background1" w:themeFillShade="F2"/>
          </w:tcPr>
          <w:p w14:paraId="047623CB" w14:textId="2BC0F490" w:rsidR="00F013FC" w:rsidRDefault="00000000" w:rsidP="00F013FC">
            <w:pPr>
              <w:jc w:val="center"/>
              <w:rPr>
                <w:lang w:eastAsia="en-CA"/>
              </w:rPr>
            </w:pPr>
            <w:sdt>
              <w:sdtPr>
                <w:rPr>
                  <w:lang w:eastAsia="en-CA"/>
                </w:rPr>
                <w:id w:val="1065607505"/>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4347CCEE" w14:textId="26E87D6D" w:rsidR="00F013FC" w:rsidRDefault="00000000" w:rsidP="00F013FC">
            <w:pPr>
              <w:jc w:val="center"/>
              <w:rPr>
                <w:lang w:eastAsia="en-CA"/>
              </w:rPr>
            </w:pPr>
            <w:sdt>
              <w:sdtPr>
                <w:rPr>
                  <w:lang w:eastAsia="en-CA"/>
                </w:rPr>
                <w:id w:val="1899551550"/>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348DAA6B" w14:textId="6A526B84" w:rsidR="00F013FC" w:rsidRDefault="00000000" w:rsidP="00F013FC">
            <w:pPr>
              <w:jc w:val="center"/>
              <w:rPr>
                <w:lang w:eastAsia="en-CA"/>
              </w:rPr>
            </w:pPr>
            <w:sdt>
              <w:sdtPr>
                <w:rPr>
                  <w:lang w:eastAsia="en-CA"/>
                </w:rPr>
                <w:id w:val="-1468888914"/>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39CF8A30" w14:textId="77777777" w:rsidR="00F013FC" w:rsidRDefault="00F013FC" w:rsidP="00F013FC">
            <w:pPr>
              <w:jc w:val="center"/>
              <w:rPr>
                <w:lang w:eastAsia="en-CA"/>
              </w:rPr>
            </w:pPr>
          </w:p>
        </w:tc>
        <w:tc>
          <w:tcPr>
            <w:tcW w:w="3288" w:type="dxa"/>
            <w:shd w:val="clear" w:color="auto" w:fill="F2F2F2" w:themeFill="background1" w:themeFillShade="F2"/>
          </w:tcPr>
          <w:p w14:paraId="69F51991" w14:textId="77777777" w:rsidR="00F013FC" w:rsidRDefault="00F013FC" w:rsidP="00F013FC">
            <w:pPr>
              <w:rPr>
                <w:lang w:eastAsia="en-CA"/>
              </w:rPr>
            </w:pPr>
          </w:p>
        </w:tc>
      </w:tr>
      <w:tr w:rsidR="00F013FC" w14:paraId="07CC77E0" w14:textId="77777777" w:rsidTr="00DD2645">
        <w:tc>
          <w:tcPr>
            <w:tcW w:w="3060" w:type="dxa"/>
            <w:shd w:val="clear" w:color="auto" w:fill="F2F2F2" w:themeFill="background1" w:themeFillShade="F2"/>
          </w:tcPr>
          <w:p w14:paraId="6A64BB60" w14:textId="06F95984" w:rsidR="00F013FC" w:rsidRDefault="00F013FC" w:rsidP="00F013FC">
            <w:pPr>
              <w:rPr>
                <w:lang w:eastAsia="en-CA"/>
              </w:rPr>
            </w:pPr>
            <w:r w:rsidRPr="00E75D62">
              <w:t>ELECTRICAL ROOM #7 HORN/STROBE - STROBE TEST</w:t>
            </w:r>
          </w:p>
        </w:tc>
        <w:tc>
          <w:tcPr>
            <w:tcW w:w="907" w:type="dxa"/>
            <w:shd w:val="clear" w:color="auto" w:fill="F2F2F2" w:themeFill="background1" w:themeFillShade="F2"/>
            <w:vAlign w:val="center"/>
          </w:tcPr>
          <w:p w14:paraId="357530CF" w14:textId="77777777" w:rsidR="00F013FC" w:rsidRDefault="00F013FC" w:rsidP="00F013FC">
            <w:pPr>
              <w:rPr>
                <w:lang w:eastAsia="en-CA"/>
              </w:rPr>
            </w:pPr>
          </w:p>
        </w:tc>
        <w:tc>
          <w:tcPr>
            <w:tcW w:w="686" w:type="dxa"/>
            <w:shd w:val="clear" w:color="auto" w:fill="F2F2F2" w:themeFill="background1" w:themeFillShade="F2"/>
          </w:tcPr>
          <w:p w14:paraId="6BDE545B" w14:textId="763D1D5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B571B1F" w14:textId="77777777" w:rsidR="00F013FC" w:rsidRDefault="00F013FC" w:rsidP="00F013FC">
            <w:pPr>
              <w:jc w:val="center"/>
              <w:rPr>
                <w:lang w:eastAsia="en-CA"/>
              </w:rPr>
            </w:pPr>
          </w:p>
        </w:tc>
        <w:tc>
          <w:tcPr>
            <w:tcW w:w="1101" w:type="dxa"/>
            <w:shd w:val="clear" w:color="auto" w:fill="F2F2F2" w:themeFill="background1" w:themeFillShade="F2"/>
          </w:tcPr>
          <w:p w14:paraId="67B85C09" w14:textId="77777777" w:rsidR="00F013FC" w:rsidRDefault="00F013FC" w:rsidP="00F013FC">
            <w:pPr>
              <w:jc w:val="center"/>
              <w:rPr>
                <w:lang w:eastAsia="en-CA"/>
              </w:rPr>
            </w:pPr>
          </w:p>
        </w:tc>
        <w:tc>
          <w:tcPr>
            <w:tcW w:w="850" w:type="dxa"/>
            <w:shd w:val="clear" w:color="auto" w:fill="F2F2F2" w:themeFill="background1" w:themeFillShade="F2"/>
            <w:vAlign w:val="center"/>
          </w:tcPr>
          <w:p w14:paraId="26AFB510" w14:textId="77777777" w:rsidR="00F013FC" w:rsidRDefault="00F013FC" w:rsidP="00F013FC">
            <w:pPr>
              <w:jc w:val="center"/>
              <w:rPr>
                <w:lang w:eastAsia="en-CA"/>
              </w:rPr>
            </w:pPr>
          </w:p>
        </w:tc>
        <w:tc>
          <w:tcPr>
            <w:tcW w:w="448" w:type="dxa"/>
            <w:shd w:val="clear" w:color="auto" w:fill="F2F2F2" w:themeFill="background1" w:themeFillShade="F2"/>
          </w:tcPr>
          <w:p w14:paraId="3DC200F4" w14:textId="5926263A" w:rsidR="00F013FC" w:rsidRDefault="00000000" w:rsidP="00F013FC">
            <w:pPr>
              <w:jc w:val="center"/>
              <w:rPr>
                <w:lang w:eastAsia="en-CA"/>
              </w:rPr>
            </w:pPr>
            <w:sdt>
              <w:sdtPr>
                <w:rPr>
                  <w:lang w:eastAsia="en-CA"/>
                </w:rPr>
                <w:id w:val="-1451396408"/>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56AB57D2" w14:textId="77777777" w:rsidR="00F013FC" w:rsidRDefault="00F013FC" w:rsidP="00F013FC">
            <w:pPr>
              <w:jc w:val="center"/>
              <w:rPr>
                <w:lang w:eastAsia="en-CA"/>
              </w:rPr>
            </w:pPr>
          </w:p>
        </w:tc>
        <w:tc>
          <w:tcPr>
            <w:tcW w:w="448" w:type="dxa"/>
            <w:shd w:val="clear" w:color="auto" w:fill="F2F2F2" w:themeFill="background1" w:themeFillShade="F2"/>
          </w:tcPr>
          <w:p w14:paraId="06550290" w14:textId="0FE91894" w:rsidR="00F013FC" w:rsidRDefault="00000000" w:rsidP="00F013FC">
            <w:pPr>
              <w:jc w:val="center"/>
              <w:rPr>
                <w:lang w:eastAsia="en-CA"/>
              </w:rPr>
            </w:pPr>
            <w:sdt>
              <w:sdtPr>
                <w:rPr>
                  <w:lang w:eastAsia="en-CA"/>
                </w:rPr>
                <w:id w:val="1223021486"/>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064FF7AD" w14:textId="4EFA1908" w:rsidR="00F013FC" w:rsidRDefault="00000000" w:rsidP="00F013FC">
            <w:pPr>
              <w:jc w:val="center"/>
              <w:rPr>
                <w:lang w:eastAsia="en-CA"/>
              </w:rPr>
            </w:pPr>
            <w:sdt>
              <w:sdtPr>
                <w:rPr>
                  <w:lang w:eastAsia="en-CA"/>
                </w:rPr>
                <w:id w:val="-2143257859"/>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44DD6584" w14:textId="131F192D" w:rsidR="00F013FC" w:rsidRDefault="00000000" w:rsidP="00F013FC">
            <w:pPr>
              <w:jc w:val="center"/>
              <w:rPr>
                <w:lang w:eastAsia="en-CA"/>
              </w:rPr>
            </w:pPr>
            <w:sdt>
              <w:sdtPr>
                <w:rPr>
                  <w:lang w:eastAsia="en-CA"/>
                </w:rPr>
                <w:id w:val="-303631927"/>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7C8C3F3C" w14:textId="77777777" w:rsidR="00F013FC" w:rsidRDefault="00F013FC" w:rsidP="00F013FC">
            <w:pPr>
              <w:jc w:val="center"/>
              <w:rPr>
                <w:lang w:eastAsia="en-CA"/>
              </w:rPr>
            </w:pPr>
          </w:p>
        </w:tc>
        <w:tc>
          <w:tcPr>
            <w:tcW w:w="3288" w:type="dxa"/>
            <w:shd w:val="clear" w:color="auto" w:fill="F2F2F2" w:themeFill="background1" w:themeFillShade="F2"/>
          </w:tcPr>
          <w:p w14:paraId="2B62C92C" w14:textId="77777777" w:rsidR="00F013FC" w:rsidRDefault="00F013FC" w:rsidP="00F013FC">
            <w:pPr>
              <w:rPr>
                <w:lang w:eastAsia="en-CA"/>
              </w:rPr>
            </w:pPr>
          </w:p>
        </w:tc>
      </w:tr>
      <w:tr w:rsidR="00F013FC" w14:paraId="4FF945C8" w14:textId="77777777" w:rsidTr="00DD2645">
        <w:tc>
          <w:tcPr>
            <w:tcW w:w="3060" w:type="dxa"/>
            <w:shd w:val="clear" w:color="auto" w:fill="F2F2F2" w:themeFill="background1" w:themeFillShade="F2"/>
          </w:tcPr>
          <w:p w14:paraId="4A1F8C83" w14:textId="4242BFA1" w:rsidR="00F013FC" w:rsidRDefault="00F013FC" w:rsidP="00F013FC">
            <w:pPr>
              <w:rPr>
                <w:lang w:eastAsia="en-CA"/>
              </w:rPr>
            </w:pPr>
            <w:r w:rsidRPr="00E75D62">
              <w:t>DATA ROOM (</w:t>
            </w:r>
            <w:proofErr w:type="spellStart"/>
            <w:r w:rsidRPr="00E75D62">
              <w:t>el</w:t>
            </w:r>
            <w:proofErr w:type="spellEnd"/>
            <w:r w:rsidRPr="00E75D62">
              <w:t xml:space="preserve"> rm #7) HORN/STROBE - HORN TEST</w:t>
            </w:r>
          </w:p>
        </w:tc>
        <w:tc>
          <w:tcPr>
            <w:tcW w:w="907" w:type="dxa"/>
            <w:shd w:val="clear" w:color="auto" w:fill="F2F2F2" w:themeFill="background1" w:themeFillShade="F2"/>
            <w:vAlign w:val="center"/>
          </w:tcPr>
          <w:p w14:paraId="375E6A03" w14:textId="77777777" w:rsidR="00F013FC" w:rsidRDefault="00F013FC" w:rsidP="00F013FC">
            <w:pPr>
              <w:rPr>
                <w:lang w:eastAsia="en-CA"/>
              </w:rPr>
            </w:pPr>
          </w:p>
        </w:tc>
        <w:tc>
          <w:tcPr>
            <w:tcW w:w="686" w:type="dxa"/>
            <w:shd w:val="clear" w:color="auto" w:fill="F2F2F2" w:themeFill="background1" w:themeFillShade="F2"/>
          </w:tcPr>
          <w:p w14:paraId="3C15C88F" w14:textId="219C2ED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ABBFD21" w14:textId="77777777" w:rsidR="00F013FC" w:rsidRDefault="00F013FC" w:rsidP="00F013FC">
            <w:pPr>
              <w:jc w:val="center"/>
              <w:rPr>
                <w:lang w:eastAsia="en-CA"/>
              </w:rPr>
            </w:pPr>
          </w:p>
        </w:tc>
        <w:tc>
          <w:tcPr>
            <w:tcW w:w="1101" w:type="dxa"/>
            <w:shd w:val="clear" w:color="auto" w:fill="F2F2F2" w:themeFill="background1" w:themeFillShade="F2"/>
          </w:tcPr>
          <w:p w14:paraId="08EA930A" w14:textId="77777777" w:rsidR="00F013FC" w:rsidRDefault="00F013FC" w:rsidP="00F013FC">
            <w:pPr>
              <w:jc w:val="center"/>
              <w:rPr>
                <w:lang w:eastAsia="en-CA"/>
              </w:rPr>
            </w:pPr>
          </w:p>
        </w:tc>
        <w:tc>
          <w:tcPr>
            <w:tcW w:w="850" w:type="dxa"/>
            <w:shd w:val="clear" w:color="auto" w:fill="F2F2F2" w:themeFill="background1" w:themeFillShade="F2"/>
            <w:vAlign w:val="center"/>
          </w:tcPr>
          <w:p w14:paraId="2A179504" w14:textId="77777777" w:rsidR="00F013FC" w:rsidRDefault="00F013FC" w:rsidP="00F013FC">
            <w:pPr>
              <w:jc w:val="center"/>
              <w:rPr>
                <w:lang w:eastAsia="en-CA"/>
              </w:rPr>
            </w:pPr>
          </w:p>
        </w:tc>
        <w:tc>
          <w:tcPr>
            <w:tcW w:w="448" w:type="dxa"/>
            <w:shd w:val="clear" w:color="auto" w:fill="F2F2F2" w:themeFill="background1" w:themeFillShade="F2"/>
          </w:tcPr>
          <w:p w14:paraId="65BC7EA3" w14:textId="7A0B0293" w:rsidR="00F013FC" w:rsidRDefault="00000000" w:rsidP="00F013FC">
            <w:pPr>
              <w:jc w:val="center"/>
              <w:rPr>
                <w:lang w:eastAsia="en-CA"/>
              </w:rPr>
            </w:pPr>
            <w:sdt>
              <w:sdtPr>
                <w:rPr>
                  <w:lang w:eastAsia="en-CA"/>
                </w:rPr>
                <w:id w:val="1328172392"/>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0B53184C" w14:textId="77777777" w:rsidR="00F013FC" w:rsidRDefault="00F013FC" w:rsidP="00F013FC">
            <w:pPr>
              <w:jc w:val="center"/>
              <w:rPr>
                <w:lang w:eastAsia="en-CA"/>
              </w:rPr>
            </w:pPr>
          </w:p>
        </w:tc>
        <w:tc>
          <w:tcPr>
            <w:tcW w:w="448" w:type="dxa"/>
            <w:shd w:val="clear" w:color="auto" w:fill="F2F2F2" w:themeFill="background1" w:themeFillShade="F2"/>
          </w:tcPr>
          <w:p w14:paraId="0DD7D05D" w14:textId="06E82810" w:rsidR="00F013FC" w:rsidRDefault="00000000" w:rsidP="00F013FC">
            <w:pPr>
              <w:jc w:val="center"/>
              <w:rPr>
                <w:lang w:eastAsia="en-CA"/>
              </w:rPr>
            </w:pPr>
            <w:sdt>
              <w:sdtPr>
                <w:rPr>
                  <w:lang w:eastAsia="en-CA"/>
                </w:rPr>
                <w:id w:val="-121616580"/>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2B612E78" w14:textId="26CECEF5" w:rsidR="00F013FC" w:rsidRDefault="00000000" w:rsidP="00F013FC">
            <w:pPr>
              <w:jc w:val="center"/>
              <w:rPr>
                <w:lang w:eastAsia="en-CA"/>
              </w:rPr>
            </w:pPr>
            <w:sdt>
              <w:sdtPr>
                <w:rPr>
                  <w:lang w:eastAsia="en-CA"/>
                </w:rPr>
                <w:id w:val="-683826681"/>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4A406B4A" w14:textId="735079ED" w:rsidR="00F013FC" w:rsidRDefault="00000000" w:rsidP="00F013FC">
            <w:pPr>
              <w:jc w:val="center"/>
              <w:rPr>
                <w:lang w:eastAsia="en-CA"/>
              </w:rPr>
            </w:pPr>
            <w:sdt>
              <w:sdtPr>
                <w:rPr>
                  <w:lang w:eastAsia="en-CA"/>
                </w:rPr>
                <w:id w:val="1445654396"/>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2460CA7B" w14:textId="77777777" w:rsidR="00F013FC" w:rsidRDefault="00F013FC" w:rsidP="00F013FC">
            <w:pPr>
              <w:jc w:val="center"/>
              <w:rPr>
                <w:lang w:eastAsia="en-CA"/>
              </w:rPr>
            </w:pPr>
          </w:p>
        </w:tc>
        <w:tc>
          <w:tcPr>
            <w:tcW w:w="3288" w:type="dxa"/>
            <w:shd w:val="clear" w:color="auto" w:fill="F2F2F2" w:themeFill="background1" w:themeFillShade="F2"/>
          </w:tcPr>
          <w:p w14:paraId="304486EF" w14:textId="77777777" w:rsidR="00F013FC" w:rsidRDefault="00F013FC" w:rsidP="00F013FC">
            <w:pPr>
              <w:rPr>
                <w:lang w:eastAsia="en-CA"/>
              </w:rPr>
            </w:pPr>
          </w:p>
        </w:tc>
      </w:tr>
      <w:tr w:rsidR="00F013FC" w14:paraId="136EE1E7" w14:textId="77777777" w:rsidTr="00DD2645">
        <w:tc>
          <w:tcPr>
            <w:tcW w:w="3060" w:type="dxa"/>
            <w:shd w:val="clear" w:color="auto" w:fill="F2F2F2" w:themeFill="background1" w:themeFillShade="F2"/>
          </w:tcPr>
          <w:p w14:paraId="28F6E406" w14:textId="4370ECCA" w:rsidR="00F013FC" w:rsidRDefault="00F013FC" w:rsidP="00F013FC">
            <w:pPr>
              <w:rPr>
                <w:lang w:eastAsia="en-CA"/>
              </w:rPr>
            </w:pPr>
            <w:r w:rsidRPr="00E75D62">
              <w:t>DATA ROOM (</w:t>
            </w:r>
            <w:proofErr w:type="spellStart"/>
            <w:r w:rsidRPr="00E75D62">
              <w:t>el</w:t>
            </w:r>
            <w:proofErr w:type="spellEnd"/>
            <w:r w:rsidRPr="00E75D62">
              <w:t xml:space="preserve"> rm #7) HORN/STROBE - STROBE TEST</w:t>
            </w:r>
          </w:p>
        </w:tc>
        <w:tc>
          <w:tcPr>
            <w:tcW w:w="907" w:type="dxa"/>
            <w:shd w:val="clear" w:color="auto" w:fill="F2F2F2" w:themeFill="background1" w:themeFillShade="F2"/>
            <w:vAlign w:val="center"/>
          </w:tcPr>
          <w:p w14:paraId="22966FE8" w14:textId="77777777" w:rsidR="00F013FC" w:rsidRDefault="00F013FC" w:rsidP="00F013FC">
            <w:pPr>
              <w:rPr>
                <w:lang w:eastAsia="en-CA"/>
              </w:rPr>
            </w:pPr>
          </w:p>
        </w:tc>
        <w:tc>
          <w:tcPr>
            <w:tcW w:w="686" w:type="dxa"/>
            <w:shd w:val="clear" w:color="auto" w:fill="F2F2F2" w:themeFill="background1" w:themeFillShade="F2"/>
          </w:tcPr>
          <w:p w14:paraId="004FD3D4" w14:textId="7FBC93B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17E1681" w14:textId="77777777" w:rsidR="00F013FC" w:rsidRDefault="00F013FC" w:rsidP="00F013FC">
            <w:pPr>
              <w:jc w:val="center"/>
              <w:rPr>
                <w:lang w:eastAsia="en-CA"/>
              </w:rPr>
            </w:pPr>
          </w:p>
        </w:tc>
        <w:tc>
          <w:tcPr>
            <w:tcW w:w="1101" w:type="dxa"/>
            <w:shd w:val="clear" w:color="auto" w:fill="F2F2F2" w:themeFill="background1" w:themeFillShade="F2"/>
          </w:tcPr>
          <w:p w14:paraId="2D3205F8" w14:textId="77777777" w:rsidR="00F013FC" w:rsidRDefault="00F013FC" w:rsidP="00F013FC">
            <w:pPr>
              <w:jc w:val="center"/>
              <w:rPr>
                <w:lang w:eastAsia="en-CA"/>
              </w:rPr>
            </w:pPr>
          </w:p>
        </w:tc>
        <w:tc>
          <w:tcPr>
            <w:tcW w:w="850" w:type="dxa"/>
            <w:shd w:val="clear" w:color="auto" w:fill="F2F2F2" w:themeFill="background1" w:themeFillShade="F2"/>
            <w:vAlign w:val="center"/>
          </w:tcPr>
          <w:p w14:paraId="731BB84A" w14:textId="77777777" w:rsidR="00F013FC" w:rsidRDefault="00F013FC" w:rsidP="00F013FC">
            <w:pPr>
              <w:jc w:val="center"/>
              <w:rPr>
                <w:lang w:eastAsia="en-CA"/>
              </w:rPr>
            </w:pPr>
          </w:p>
        </w:tc>
        <w:tc>
          <w:tcPr>
            <w:tcW w:w="448" w:type="dxa"/>
            <w:shd w:val="clear" w:color="auto" w:fill="F2F2F2" w:themeFill="background1" w:themeFillShade="F2"/>
          </w:tcPr>
          <w:p w14:paraId="0979DFF4" w14:textId="32EEB23A" w:rsidR="00F013FC" w:rsidRDefault="00000000" w:rsidP="00F013FC">
            <w:pPr>
              <w:jc w:val="center"/>
              <w:rPr>
                <w:lang w:eastAsia="en-CA"/>
              </w:rPr>
            </w:pPr>
            <w:sdt>
              <w:sdtPr>
                <w:rPr>
                  <w:lang w:eastAsia="en-CA"/>
                </w:rPr>
                <w:id w:val="652031511"/>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23914ADD" w14:textId="77777777" w:rsidR="00F013FC" w:rsidRDefault="00F013FC" w:rsidP="00F013FC">
            <w:pPr>
              <w:jc w:val="center"/>
              <w:rPr>
                <w:lang w:eastAsia="en-CA"/>
              </w:rPr>
            </w:pPr>
          </w:p>
        </w:tc>
        <w:tc>
          <w:tcPr>
            <w:tcW w:w="448" w:type="dxa"/>
            <w:shd w:val="clear" w:color="auto" w:fill="F2F2F2" w:themeFill="background1" w:themeFillShade="F2"/>
          </w:tcPr>
          <w:p w14:paraId="17F1D51B" w14:textId="15D52DE0" w:rsidR="00F013FC" w:rsidRDefault="00000000" w:rsidP="00F013FC">
            <w:pPr>
              <w:jc w:val="center"/>
              <w:rPr>
                <w:lang w:eastAsia="en-CA"/>
              </w:rPr>
            </w:pPr>
            <w:sdt>
              <w:sdtPr>
                <w:rPr>
                  <w:lang w:eastAsia="en-CA"/>
                </w:rPr>
                <w:id w:val="648786199"/>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338937F6" w14:textId="24ABA779" w:rsidR="00F013FC" w:rsidRDefault="00000000" w:rsidP="00F013FC">
            <w:pPr>
              <w:jc w:val="center"/>
              <w:rPr>
                <w:lang w:eastAsia="en-CA"/>
              </w:rPr>
            </w:pPr>
            <w:sdt>
              <w:sdtPr>
                <w:rPr>
                  <w:lang w:eastAsia="en-CA"/>
                </w:rPr>
                <w:id w:val="-842311780"/>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3234B953" w14:textId="7D69EBFE" w:rsidR="00F013FC" w:rsidRDefault="00000000" w:rsidP="00F013FC">
            <w:pPr>
              <w:jc w:val="center"/>
              <w:rPr>
                <w:lang w:eastAsia="en-CA"/>
              </w:rPr>
            </w:pPr>
            <w:sdt>
              <w:sdtPr>
                <w:rPr>
                  <w:lang w:eastAsia="en-CA"/>
                </w:rPr>
                <w:id w:val="-490417068"/>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2BB680A4" w14:textId="77777777" w:rsidR="00F013FC" w:rsidRDefault="00F013FC" w:rsidP="00F013FC">
            <w:pPr>
              <w:jc w:val="center"/>
              <w:rPr>
                <w:lang w:eastAsia="en-CA"/>
              </w:rPr>
            </w:pPr>
          </w:p>
        </w:tc>
        <w:tc>
          <w:tcPr>
            <w:tcW w:w="3288" w:type="dxa"/>
            <w:shd w:val="clear" w:color="auto" w:fill="F2F2F2" w:themeFill="background1" w:themeFillShade="F2"/>
          </w:tcPr>
          <w:p w14:paraId="1371E51A" w14:textId="77777777" w:rsidR="00F013FC" w:rsidRDefault="00F013FC" w:rsidP="00F013FC">
            <w:pPr>
              <w:rPr>
                <w:lang w:eastAsia="en-CA"/>
              </w:rPr>
            </w:pPr>
          </w:p>
        </w:tc>
      </w:tr>
      <w:tr w:rsidR="00F013FC" w14:paraId="7030FF80" w14:textId="77777777" w:rsidTr="00DD2645">
        <w:tc>
          <w:tcPr>
            <w:tcW w:w="3060" w:type="dxa"/>
            <w:shd w:val="clear" w:color="auto" w:fill="F2F2F2" w:themeFill="background1" w:themeFillShade="F2"/>
          </w:tcPr>
          <w:p w14:paraId="1FDD0B06" w14:textId="482D5522" w:rsidR="00F013FC" w:rsidRDefault="00F013FC" w:rsidP="00F013FC">
            <w:pPr>
              <w:rPr>
                <w:lang w:eastAsia="en-CA"/>
              </w:rPr>
            </w:pPr>
            <w:r w:rsidRPr="00E75D62">
              <w:t>CRU 161</w:t>
            </w:r>
            <w:r w:rsidRPr="00E75D62">
              <w:rPr>
                <w:rFonts w:ascii="Cambria Math" w:hAnsi="Cambria Math" w:cs="Cambria Math"/>
              </w:rPr>
              <w:t>‐</w:t>
            </w:r>
            <w:r w:rsidRPr="00E75D62">
              <w:t xml:space="preserve"> #1 on ceiling </w:t>
            </w:r>
            <w:r w:rsidRPr="00E75D62">
              <w:rPr>
                <w:rFonts w:ascii="Cambria Math" w:hAnsi="Cambria Math" w:cs="Cambria Math"/>
              </w:rPr>
              <w:t>‐</w:t>
            </w:r>
            <w:r w:rsidRPr="00E75D62">
              <w:t>vacant HORN/STROBE - HORN TEST</w:t>
            </w:r>
          </w:p>
        </w:tc>
        <w:tc>
          <w:tcPr>
            <w:tcW w:w="907" w:type="dxa"/>
            <w:shd w:val="clear" w:color="auto" w:fill="F2F2F2" w:themeFill="background1" w:themeFillShade="F2"/>
            <w:vAlign w:val="center"/>
          </w:tcPr>
          <w:p w14:paraId="7DFCB02E" w14:textId="77777777" w:rsidR="00F013FC" w:rsidRDefault="00F013FC" w:rsidP="00F013FC">
            <w:pPr>
              <w:rPr>
                <w:lang w:eastAsia="en-CA"/>
              </w:rPr>
            </w:pPr>
          </w:p>
        </w:tc>
        <w:tc>
          <w:tcPr>
            <w:tcW w:w="686" w:type="dxa"/>
            <w:shd w:val="clear" w:color="auto" w:fill="F2F2F2" w:themeFill="background1" w:themeFillShade="F2"/>
          </w:tcPr>
          <w:p w14:paraId="61FFCE18" w14:textId="007AB4A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D925273" w14:textId="77777777" w:rsidR="00F013FC" w:rsidRDefault="00F013FC" w:rsidP="00F013FC">
            <w:pPr>
              <w:jc w:val="center"/>
              <w:rPr>
                <w:lang w:eastAsia="en-CA"/>
              </w:rPr>
            </w:pPr>
          </w:p>
        </w:tc>
        <w:tc>
          <w:tcPr>
            <w:tcW w:w="1101" w:type="dxa"/>
            <w:shd w:val="clear" w:color="auto" w:fill="F2F2F2" w:themeFill="background1" w:themeFillShade="F2"/>
          </w:tcPr>
          <w:p w14:paraId="6171D68C" w14:textId="77777777" w:rsidR="00F013FC" w:rsidRDefault="00F013FC" w:rsidP="00F013FC">
            <w:pPr>
              <w:jc w:val="center"/>
              <w:rPr>
                <w:lang w:eastAsia="en-CA"/>
              </w:rPr>
            </w:pPr>
          </w:p>
        </w:tc>
        <w:tc>
          <w:tcPr>
            <w:tcW w:w="850" w:type="dxa"/>
            <w:shd w:val="clear" w:color="auto" w:fill="F2F2F2" w:themeFill="background1" w:themeFillShade="F2"/>
            <w:vAlign w:val="center"/>
          </w:tcPr>
          <w:p w14:paraId="6740B1B7" w14:textId="77777777" w:rsidR="00F013FC" w:rsidRDefault="00F013FC" w:rsidP="00F013FC">
            <w:pPr>
              <w:jc w:val="center"/>
              <w:rPr>
                <w:lang w:eastAsia="en-CA"/>
              </w:rPr>
            </w:pPr>
          </w:p>
        </w:tc>
        <w:tc>
          <w:tcPr>
            <w:tcW w:w="448" w:type="dxa"/>
            <w:shd w:val="clear" w:color="auto" w:fill="F2F2F2" w:themeFill="background1" w:themeFillShade="F2"/>
          </w:tcPr>
          <w:p w14:paraId="37EEB929" w14:textId="3ADA62AF" w:rsidR="00F013FC" w:rsidRDefault="00000000" w:rsidP="00F013FC">
            <w:pPr>
              <w:jc w:val="center"/>
              <w:rPr>
                <w:lang w:eastAsia="en-CA"/>
              </w:rPr>
            </w:pPr>
            <w:sdt>
              <w:sdtPr>
                <w:rPr>
                  <w:lang w:eastAsia="en-CA"/>
                </w:rPr>
                <w:id w:val="342904359"/>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5C422126" w14:textId="77777777" w:rsidR="00F013FC" w:rsidRDefault="00F013FC" w:rsidP="00F013FC">
            <w:pPr>
              <w:jc w:val="center"/>
              <w:rPr>
                <w:lang w:eastAsia="en-CA"/>
              </w:rPr>
            </w:pPr>
          </w:p>
        </w:tc>
        <w:tc>
          <w:tcPr>
            <w:tcW w:w="448" w:type="dxa"/>
            <w:shd w:val="clear" w:color="auto" w:fill="F2F2F2" w:themeFill="background1" w:themeFillShade="F2"/>
          </w:tcPr>
          <w:p w14:paraId="6FFEA50A" w14:textId="0BE85572" w:rsidR="00F013FC" w:rsidRDefault="00000000" w:rsidP="00F013FC">
            <w:pPr>
              <w:jc w:val="center"/>
              <w:rPr>
                <w:lang w:eastAsia="en-CA"/>
              </w:rPr>
            </w:pPr>
            <w:sdt>
              <w:sdtPr>
                <w:rPr>
                  <w:lang w:eastAsia="en-CA"/>
                </w:rPr>
                <w:id w:val="1553655003"/>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170E629A" w14:textId="0533C910" w:rsidR="00F013FC" w:rsidRDefault="00000000" w:rsidP="00F013FC">
            <w:pPr>
              <w:jc w:val="center"/>
              <w:rPr>
                <w:lang w:eastAsia="en-CA"/>
              </w:rPr>
            </w:pPr>
            <w:sdt>
              <w:sdtPr>
                <w:rPr>
                  <w:lang w:eastAsia="en-CA"/>
                </w:rPr>
                <w:id w:val="-796373401"/>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1DE96C10" w14:textId="2BD9CC0E" w:rsidR="00F013FC" w:rsidRDefault="00000000" w:rsidP="00F013FC">
            <w:pPr>
              <w:jc w:val="center"/>
              <w:rPr>
                <w:lang w:eastAsia="en-CA"/>
              </w:rPr>
            </w:pPr>
            <w:sdt>
              <w:sdtPr>
                <w:rPr>
                  <w:lang w:eastAsia="en-CA"/>
                </w:rPr>
                <w:id w:val="-954326490"/>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1EE36B8B" w14:textId="77777777" w:rsidR="00F013FC" w:rsidRDefault="00F013FC" w:rsidP="00F013FC">
            <w:pPr>
              <w:jc w:val="center"/>
              <w:rPr>
                <w:lang w:eastAsia="en-CA"/>
              </w:rPr>
            </w:pPr>
          </w:p>
        </w:tc>
        <w:tc>
          <w:tcPr>
            <w:tcW w:w="3288" w:type="dxa"/>
            <w:shd w:val="clear" w:color="auto" w:fill="F2F2F2" w:themeFill="background1" w:themeFillShade="F2"/>
          </w:tcPr>
          <w:p w14:paraId="15A18326" w14:textId="77777777" w:rsidR="00F013FC" w:rsidRDefault="00F013FC" w:rsidP="00F013FC">
            <w:pPr>
              <w:rPr>
                <w:lang w:eastAsia="en-CA"/>
              </w:rPr>
            </w:pPr>
          </w:p>
        </w:tc>
      </w:tr>
      <w:tr w:rsidR="00F013FC" w14:paraId="62D1B602" w14:textId="77777777" w:rsidTr="00DD2645">
        <w:tc>
          <w:tcPr>
            <w:tcW w:w="3060" w:type="dxa"/>
            <w:shd w:val="clear" w:color="auto" w:fill="F2F2F2" w:themeFill="background1" w:themeFillShade="F2"/>
          </w:tcPr>
          <w:p w14:paraId="22C6C245" w14:textId="2BCEEE97" w:rsidR="00F013FC" w:rsidRDefault="00F013FC" w:rsidP="00F013FC">
            <w:pPr>
              <w:rPr>
                <w:lang w:eastAsia="en-CA"/>
              </w:rPr>
            </w:pPr>
            <w:r w:rsidRPr="00E75D62">
              <w:t>CRU 161</w:t>
            </w:r>
            <w:r w:rsidRPr="00E75D62">
              <w:rPr>
                <w:rFonts w:ascii="Cambria Math" w:hAnsi="Cambria Math" w:cs="Cambria Math"/>
              </w:rPr>
              <w:t>‐</w:t>
            </w:r>
            <w:r w:rsidRPr="00E75D62">
              <w:t xml:space="preserve"> #1 on ceiling </w:t>
            </w:r>
            <w:r w:rsidRPr="00E75D62">
              <w:rPr>
                <w:rFonts w:ascii="Cambria Math" w:hAnsi="Cambria Math" w:cs="Cambria Math"/>
              </w:rPr>
              <w:t>‐</w:t>
            </w:r>
            <w:r w:rsidRPr="00E75D62">
              <w:t>vacant HORN/STROBE - STROBE TEST</w:t>
            </w:r>
          </w:p>
        </w:tc>
        <w:tc>
          <w:tcPr>
            <w:tcW w:w="907" w:type="dxa"/>
            <w:shd w:val="clear" w:color="auto" w:fill="F2F2F2" w:themeFill="background1" w:themeFillShade="F2"/>
            <w:vAlign w:val="center"/>
          </w:tcPr>
          <w:p w14:paraId="3E1792C7" w14:textId="77777777" w:rsidR="00F013FC" w:rsidRDefault="00F013FC" w:rsidP="00F013FC">
            <w:pPr>
              <w:rPr>
                <w:lang w:eastAsia="en-CA"/>
              </w:rPr>
            </w:pPr>
          </w:p>
        </w:tc>
        <w:tc>
          <w:tcPr>
            <w:tcW w:w="686" w:type="dxa"/>
            <w:shd w:val="clear" w:color="auto" w:fill="F2F2F2" w:themeFill="background1" w:themeFillShade="F2"/>
          </w:tcPr>
          <w:p w14:paraId="2966C199" w14:textId="7E7081B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61DD43C" w14:textId="77777777" w:rsidR="00F013FC" w:rsidRDefault="00F013FC" w:rsidP="00F013FC">
            <w:pPr>
              <w:jc w:val="center"/>
              <w:rPr>
                <w:lang w:eastAsia="en-CA"/>
              </w:rPr>
            </w:pPr>
          </w:p>
        </w:tc>
        <w:tc>
          <w:tcPr>
            <w:tcW w:w="1101" w:type="dxa"/>
            <w:shd w:val="clear" w:color="auto" w:fill="F2F2F2" w:themeFill="background1" w:themeFillShade="F2"/>
          </w:tcPr>
          <w:p w14:paraId="2163F0D8" w14:textId="77777777" w:rsidR="00F013FC" w:rsidRDefault="00F013FC" w:rsidP="00F013FC">
            <w:pPr>
              <w:jc w:val="center"/>
              <w:rPr>
                <w:lang w:eastAsia="en-CA"/>
              </w:rPr>
            </w:pPr>
          </w:p>
        </w:tc>
        <w:tc>
          <w:tcPr>
            <w:tcW w:w="850" w:type="dxa"/>
            <w:shd w:val="clear" w:color="auto" w:fill="F2F2F2" w:themeFill="background1" w:themeFillShade="F2"/>
            <w:vAlign w:val="center"/>
          </w:tcPr>
          <w:p w14:paraId="121B494A" w14:textId="77777777" w:rsidR="00F013FC" w:rsidRDefault="00F013FC" w:rsidP="00F013FC">
            <w:pPr>
              <w:jc w:val="center"/>
              <w:rPr>
                <w:lang w:eastAsia="en-CA"/>
              </w:rPr>
            </w:pPr>
          </w:p>
        </w:tc>
        <w:tc>
          <w:tcPr>
            <w:tcW w:w="448" w:type="dxa"/>
            <w:shd w:val="clear" w:color="auto" w:fill="F2F2F2" w:themeFill="background1" w:themeFillShade="F2"/>
          </w:tcPr>
          <w:p w14:paraId="3BD765EA" w14:textId="29B9C76D" w:rsidR="00F013FC" w:rsidRDefault="00000000" w:rsidP="00F013FC">
            <w:pPr>
              <w:jc w:val="center"/>
              <w:rPr>
                <w:lang w:eastAsia="en-CA"/>
              </w:rPr>
            </w:pPr>
            <w:sdt>
              <w:sdtPr>
                <w:rPr>
                  <w:lang w:eastAsia="en-CA"/>
                </w:rPr>
                <w:id w:val="-837770511"/>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516D872A" w14:textId="77777777" w:rsidR="00F013FC" w:rsidRDefault="00F013FC" w:rsidP="00F013FC">
            <w:pPr>
              <w:jc w:val="center"/>
              <w:rPr>
                <w:lang w:eastAsia="en-CA"/>
              </w:rPr>
            </w:pPr>
          </w:p>
        </w:tc>
        <w:tc>
          <w:tcPr>
            <w:tcW w:w="448" w:type="dxa"/>
            <w:shd w:val="clear" w:color="auto" w:fill="F2F2F2" w:themeFill="background1" w:themeFillShade="F2"/>
          </w:tcPr>
          <w:p w14:paraId="71E74932" w14:textId="14CBD9ED" w:rsidR="00F013FC" w:rsidRDefault="00000000" w:rsidP="00F013FC">
            <w:pPr>
              <w:jc w:val="center"/>
              <w:rPr>
                <w:lang w:eastAsia="en-CA"/>
              </w:rPr>
            </w:pPr>
            <w:sdt>
              <w:sdtPr>
                <w:rPr>
                  <w:lang w:eastAsia="en-CA"/>
                </w:rPr>
                <w:id w:val="-700162742"/>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50EFF56E" w14:textId="44BB1415" w:rsidR="00F013FC" w:rsidRDefault="00000000" w:rsidP="00F013FC">
            <w:pPr>
              <w:jc w:val="center"/>
              <w:rPr>
                <w:lang w:eastAsia="en-CA"/>
              </w:rPr>
            </w:pPr>
            <w:sdt>
              <w:sdtPr>
                <w:rPr>
                  <w:lang w:eastAsia="en-CA"/>
                </w:rPr>
                <w:id w:val="1567222073"/>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20A756F4" w14:textId="731E60DC" w:rsidR="00F013FC" w:rsidRDefault="00000000" w:rsidP="00F013FC">
            <w:pPr>
              <w:jc w:val="center"/>
              <w:rPr>
                <w:lang w:eastAsia="en-CA"/>
              </w:rPr>
            </w:pPr>
            <w:sdt>
              <w:sdtPr>
                <w:rPr>
                  <w:lang w:eastAsia="en-CA"/>
                </w:rPr>
                <w:id w:val="-1158993272"/>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4EBF87E3" w14:textId="77777777" w:rsidR="00F013FC" w:rsidRDefault="00F013FC" w:rsidP="00F013FC">
            <w:pPr>
              <w:jc w:val="center"/>
              <w:rPr>
                <w:lang w:eastAsia="en-CA"/>
              </w:rPr>
            </w:pPr>
          </w:p>
        </w:tc>
        <w:tc>
          <w:tcPr>
            <w:tcW w:w="3288" w:type="dxa"/>
            <w:shd w:val="clear" w:color="auto" w:fill="F2F2F2" w:themeFill="background1" w:themeFillShade="F2"/>
          </w:tcPr>
          <w:p w14:paraId="24CCE09D" w14:textId="77777777" w:rsidR="00F013FC" w:rsidRDefault="00F013FC" w:rsidP="00F013FC">
            <w:pPr>
              <w:rPr>
                <w:lang w:eastAsia="en-CA"/>
              </w:rPr>
            </w:pPr>
          </w:p>
        </w:tc>
      </w:tr>
      <w:tr w:rsidR="00F013FC" w14:paraId="0252BF18" w14:textId="77777777" w:rsidTr="00DD2645">
        <w:tc>
          <w:tcPr>
            <w:tcW w:w="3060" w:type="dxa"/>
            <w:shd w:val="clear" w:color="auto" w:fill="F2F2F2" w:themeFill="background1" w:themeFillShade="F2"/>
          </w:tcPr>
          <w:p w14:paraId="224055CD" w14:textId="776FB8AE" w:rsidR="00F013FC" w:rsidRDefault="00F013FC" w:rsidP="00F013FC">
            <w:pPr>
              <w:rPr>
                <w:lang w:eastAsia="en-CA"/>
              </w:rPr>
            </w:pPr>
            <w:r w:rsidRPr="00E75D62">
              <w:t>CRU 161</w:t>
            </w:r>
            <w:r w:rsidRPr="00E75D62">
              <w:rPr>
                <w:rFonts w:ascii="Cambria Math" w:hAnsi="Cambria Math" w:cs="Cambria Math"/>
              </w:rPr>
              <w:t>‐</w:t>
            </w:r>
            <w:r w:rsidRPr="00E75D62">
              <w:t xml:space="preserve"> #2 on ceiling</w:t>
            </w:r>
            <w:r w:rsidRPr="00E75D62">
              <w:rPr>
                <w:rFonts w:ascii="Cambria Math" w:hAnsi="Cambria Math" w:cs="Cambria Math"/>
              </w:rPr>
              <w:t>‐</w:t>
            </w:r>
            <w:r w:rsidRPr="00E75D62">
              <w:t xml:space="preserve"> vacant HORN/STROBE - HORN TEST</w:t>
            </w:r>
          </w:p>
        </w:tc>
        <w:tc>
          <w:tcPr>
            <w:tcW w:w="907" w:type="dxa"/>
            <w:shd w:val="clear" w:color="auto" w:fill="F2F2F2" w:themeFill="background1" w:themeFillShade="F2"/>
            <w:vAlign w:val="center"/>
          </w:tcPr>
          <w:p w14:paraId="1928629B" w14:textId="77777777" w:rsidR="00F013FC" w:rsidRDefault="00F013FC" w:rsidP="00F013FC">
            <w:pPr>
              <w:rPr>
                <w:lang w:eastAsia="en-CA"/>
              </w:rPr>
            </w:pPr>
          </w:p>
        </w:tc>
        <w:tc>
          <w:tcPr>
            <w:tcW w:w="686" w:type="dxa"/>
            <w:shd w:val="clear" w:color="auto" w:fill="F2F2F2" w:themeFill="background1" w:themeFillShade="F2"/>
          </w:tcPr>
          <w:p w14:paraId="3D5B9293" w14:textId="3D2C512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D12E911" w14:textId="77777777" w:rsidR="00F013FC" w:rsidRDefault="00F013FC" w:rsidP="00F013FC">
            <w:pPr>
              <w:jc w:val="center"/>
              <w:rPr>
                <w:lang w:eastAsia="en-CA"/>
              </w:rPr>
            </w:pPr>
          </w:p>
        </w:tc>
        <w:tc>
          <w:tcPr>
            <w:tcW w:w="1101" w:type="dxa"/>
            <w:shd w:val="clear" w:color="auto" w:fill="F2F2F2" w:themeFill="background1" w:themeFillShade="F2"/>
          </w:tcPr>
          <w:p w14:paraId="59841EF2" w14:textId="77777777" w:rsidR="00F013FC" w:rsidRDefault="00F013FC" w:rsidP="00F013FC">
            <w:pPr>
              <w:jc w:val="center"/>
              <w:rPr>
                <w:lang w:eastAsia="en-CA"/>
              </w:rPr>
            </w:pPr>
          </w:p>
        </w:tc>
        <w:tc>
          <w:tcPr>
            <w:tcW w:w="850" w:type="dxa"/>
            <w:shd w:val="clear" w:color="auto" w:fill="F2F2F2" w:themeFill="background1" w:themeFillShade="F2"/>
            <w:vAlign w:val="center"/>
          </w:tcPr>
          <w:p w14:paraId="3CA407CD" w14:textId="77777777" w:rsidR="00F013FC" w:rsidRDefault="00F013FC" w:rsidP="00F013FC">
            <w:pPr>
              <w:jc w:val="center"/>
              <w:rPr>
                <w:lang w:eastAsia="en-CA"/>
              </w:rPr>
            </w:pPr>
          </w:p>
        </w:tc>
        <w:tc>
          <w:tcPr>
            <w:tcW w:w="448" w:type="dxa"/>
            <w:shd w:val="clear" w:color="auto" w:fill="F2F2F2" w:themeFill="background1" w:themeFillShade="F2"/>
          </w:tcPr>
          <w:p w14:paraId="7BCC0DCC" w14:textId="5B761B64" w:rsidR="00F013FC" w:rsidRDefault="00000000" w:rsidP="00F013FC">
            <w:pPr>
              <w:jc w:val="center"/>
              <w:rPr>
                <w:lang w:eastAsia="en-CA"/>
              </w:rPr>
            </w:pPr>
            <w:sdt>
              <w:sdtPr>
                <w:rPr>
                  <w:lang w:eastAsia="en-CA"/>
                </w:rPr>
                <w:id w:val="-1370991550"/>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5E3A5281" w14:textId="77777777" w:rsidR="00F013FC" w:rsidRDefault="00F013FC" w:rsidP="00F013FC">
            <w:pPr>
              <w:jc w:val="center"/>
              <w:rPr>
                <w:lang w:eastAsia="en-CA"/>
              </w:rPr>
            </w:pPr>
          </w:p>
        </w:tc>
        <w:tc>
          <w:tcPr>
            <w:tcW w:w="448" w:type="dxa"/>
            <w:shd w:val="clear" w:color="auto" w:fill="F2F2F2" w:themeFill="background1" w:themeFillShade="F2"/>
          </w:tcPr>
          <w:p w14:paraId="7E7C0164" w14:textId="07D81E5D" w:rsidR="00F013FC" w:rsidRDefault="00000000" w:rsidP="00F013FC">
            <w:pPr>
              <w:jc w:val="center"/>
              <w:rPr>
                <w:lang w:eastAsia="en-CA"/>
              </w:rPr>
            </w:pPr>
            <w:sdt>
              <w:sdtPr>
                <w:rPr>
                  <w:lang w:eastAsia="en-CA"/>
                </w:rPr>
                <w:id w:val="-689454671"/>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764E540F" w14:textId="1B9C5A99" w:rsidR="00F013FC" w:rsidRDefault="00000000" w:rsidP="00F013FC">
            <w:pPr>
              <w:jc w:val="center"/>
              <w:rPr>
                <w:lang w:eastAsia="en-CA"/>
              </w:rPr>
            </w:pPr>
            <w:sdt>
              <w:sdtPr>
                <w:rPr>
                  <w:lang w:eastAsia="en-CA"/>
                </w:rPr>
                <w:id w:val="-1342463595"/>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35FBB1AB" w14:textId="3CB82F4C" w:rsidR="00F013FC" w:rsidRDefault="00000000" w:rsidP="00F013FC">
            <w:pPr>
              <w:jc w:val="center"/>
              <w:rPr>
                <w:lang w:eastAsia="en-CA"/>
              </w:rPr>
            </w:pPr>
            <w:sdt>
              <w:sdtPr>
                <w:rPr>
                  <w:lang w:eastAsia="en-CA"/>
                </w:rPr>
                <w:id w:val="-554928064"/>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13DBCE75" w14:textId="77777777" w:rsidR="00F013FC" w:rsidRDefault="00F013FC" w:rsidP="00F013FC">
            <w:pPr>
              <w:jc w:val="center"/>
              <w:rPr>
                <w:lang w:eastAsia="en-CA"/>
              </w:rPr>
            </w:pPr>
          </w:p>
        </w:tc>
        <w:tc>
          <w:tcPr>
            <w:tcW w:w="3288" w:type="dxa"/>
            <w:shd w:val="clear" w:color="auto" w:fill="F2F2F2" w:themeFill="background1" w:themeFillShade="F2"/>
          </w:tcPr>
          <w:p w14:paraId="728C101B" w14:textId="77777777" w:rsidR="00F013FC" w:rsidRDefault="00F013FC" w:rsidP="00F013FC">
            <w:pPr>
              <w:rPr>
                <w:lang w:eastAsia="en-CA"/>
              </w:rPr>
            </w:pPr>
          </w:p>
        </w:tc>
      </w:tr>
      <w:tr w:rsidR="00F013FC" w14:paraId="325A9612" w14:textId="77777777" w:rsidTr="00DD2645">
        <w:tc>
          <w:tcPr>
            <w:tcW w:w="3060" w:type="dxa"/>
            <w:shd w:val="clear" w:color="auto" w:fill="F2F2F2" w:themeFill="background1" w:themeFillShade="F2"/>
          </w:tcPr>
          <w:p w14:paraId="3B79A2C2" w14:textId="4C48EEEE" w:rsidR="00F013FC" w:rsidRDefault="00F013FC" w:rsidP="00F013FC">
            <w:pPr>
              <w:rPr>
                <w:lang w:eastAsia="en-CA"/>
              </w:rPr>
            </w:pPr>
            <w:r w:rsidRPr="00E75D62">
              <w:t>CRU 161</w:t>
            </w:r>
            <w:r w:rsidRPr="00E75D62">
              <w:rPr>
                <w:rFonts w:ascii="Cambria Math" w:hAnsi="Cambria Math" w:cs="Cambria Math"/>
              </w:rPr>
              <w:t>‐</w:t>
            </w:r>
            <w:r w:rsidRPr="00E75D62">
              <w:t xml:space="preserve"> #2 on ceiling</w:t>
            </w:r>
            <w:r w:rsidRPr="00E75D62">
              <w:rPr>
                <w:rFonts w:ascii="Cambria Math" w:hAnsi="Cambria Math" w:cs="Cambria Math"/>
              </w:rPr>
              <w:t>‐</w:t>
            </w:r>
            <w:r w:rsidRPr="00E75D62">
              <w:t xml:space="preserve"> vacant HORN/STROBE - STROBE TEST</w:t>
            </w:r>
          </w:p>
        </w:tc>
        <w:tc>
          <w:tcPr>
            <w:tcW w:w="907" w:type="dxa"/>
            <w:shd w:val="clear" w:color="auto" w:fill="F2F2F2" w:themeFill="background1" w:themeFillShade="F2"/>
            <w:vAlign w:val="center"/>
          </w:tcPr>
          <w:p w14:paraId="4465B84E" w14:textId="77777777" w:rsidR="00F013FC" w:rsidRDefault="00F013FC" w:rsidP="00F013FC">
            <w:pPr>
              <w:rPr>
                <w:lang w:eastAsia="en-CA"/>
              </w:rPr>
            </w:pPr>
          </w:p>
        </w:tc>
        <w:tc>
          <w:tcPr>
            <w:tcW w:w="686" w:type="dxa"/>
            <w:shd w:val="clear" w:color="auto" w:fill="F2F2F2" w:themeFill="background1" w:themeFillShade="F2"/>
          </w:tcPr>
          <w:p w14:paraId="0D5C724A" w14:textId="6831E8C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E992E37" w14:textId="77777777" w:rsidR="00F013FC" w:rsidRDefault="00F013FC" w:rsidP="00F013FC">
            <w:pPr>
              <w:jc w:val="center"/>
              <w:rPr>
                <w:lang w:eastAsia="en-CA"/>
              </w:rPr>
            </w:pPr>
          </w:p>
        </w:tc>
        <w:tc>
          <w:tcPr>
            <w:tcW w:w="1101" w:type="dxa"/>
            <w:shd w:val="clear" w:color="auto" w:fill="F2F2F2" w:themeFill="background1" w:themeFillShade="F2"/>
          </w:tcPr>
          <w:p w14:paraId="458EC9B3" w14:textId="77777777" w:rsidR="00F013FC" w:rsidRDefault="00F013FC" w:rsidP="00F013FC">
            <w:pPr>
              <w:jc w:val="center"/>
              <w:rPr>
                <w:lang w:eastAsia="en-CA"/>
              </w:rPr>
            </w:pPr>
          </w:p>
        </w:tc>
        <w:tc>
          <w:tcPr>
            <w:tcW w:w="850" w:type="dxa"/>
            <w:shd w:val="clear" w:color="auto" w:fill="F2F2F2" w:themeFill="background1" w:themeFillShade="F2"/>
            <w:vAlign w:val="center"/>
          </w:tcPr>
          <w:p w14:paraId="11DCAA14" w14:textId="77777777" w:rsidR="00F013FC" w:rsidRDefault="00F013FC" w:rsidP="00F013FC">
            <w:pPr>
              <w:jc w:val="center"/>
              <w:rPr>
                <w:lang w:eastAsia="en-CA"/>
              </w:rPr>
            </w:pPr>
          </w:p>
        </w:tc>
        <w:tc>
          <w:tcPr>
            <w:tcW w:w="448" w:type="dxa"/>
            <w:shd w:val="clear" w:color="auto" w:fill="F2F2F2" w:themeFill="background1" w:themeFillShade="F2"/>
          </w:tcPr>
          <w:p w14:paraId="597570C5" w14:textId="3521AC93" w:rsidR="00F013FC" w:rsidRDefault="00000000" w:rsidP="00F013FC">
            <w:pPr>
              <w:jc w:val="center"/>
              <w:rPr>
                <w:lang w:eastAsia="en-CA"/>
              </w:rPr>
            </w:pPr>
            <w:sdt>
              <w:sdtPr>
                <w:rPr>
                  <w:lang w:eastAsia="en-CA"/>
                </w:rPr>
                <w:id w:val="-1173716408"/>
                <w14:checkbox>
                  <w14:checked w14:val="1"/>
                  <w14:checkedState w14:val="0050" w14:font="Wingdings 2"/>
                  <w14:uncheckedState w14:val="0020" w14:font="Wingdings 2"/>
                </w14:checkbox>
              </w:sdtPr>
              <w:sdtContent>
                <w:r w:rsidR="00F013FC" w:rsidRPr="00FD2774">
                  <w:rPr>
                    <w:lang w:eastAsia="en-CA"/>
                  </w:rPr>
                  <w:sym w:font="Wingdings 2" w:char="F050"/>
                </w:r>
              </w:sdtContent>
            </w:sdt>
          </w:p>
        </w:tc>
        <w:tc>
          <w:tcPr>
            <w:tcW w:w="1101" w:type="dxa"/>
            <w:shd w:val="clear" w:color="auto" w:fill="F2F2F2" w:themeFill="background1" w:themeFillShade="F2"/>
            <w:vAlign w:val="center"/>
          </w:tcPr>
          <w:p w14:paraId="0974158E" w14:textId="77777777" w:rsidR="00F013FC" w:rsidRDefault="00F013FC" w:rsidP="00F013FC">
            <w:pPr>
              <w:jc w:val="center"/>
              <w:rPr>
                <w:lang w:eastAsia="en-CA"/>
              </w:rPr>
            </w:pPr>
          </w:p>
        </w:tc>
        <w:tc>
          <w:tcPr>
            <w:tcW w:w="448" w:type="dxa"/>
            <w:shd w:val="clear" w:color="auto" w:fill="F2F2F2" w:themeFill="background1" w:themeFillShade="F2"/>
          </w:tcPr>
          <w:p w14:paraId="456B8FD9" w14:textId="4DE86B30" w:rsidR="00F013FC" w:rsidRDefault="00000000" w:rsidP="00F013FC">
            <w:pPr>
              <w:jc w:val="center"/>
              <w:rPr>
                <w:lang w:eastAsia="en-CA"/>
              </w:rPr>
            </w:pPr>
            <w:sdt>
              <w:sdtPr>
                <w:rPr>
                  <w:lang w:eastAsia="en-CA"/>
                </w:rPr>
                <w:id w:val="304284911"/>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48" w:type="dxa"/>
            <w:shd w:val="clear" w:color="auto" w:fill="F2F2F2" w:themeFill="background1" w:themeFillShade="F2"/>
          </w:tcPr>
          <w:p w14:paraId="4A7A5890" w14:textId="6DA4E81A" w:rsidR="00F013FC" w:rsidRDefault="00000000" w:rsidP="00F013FC">
            <w:pPr>
              <w:jc w:val="center"/>
              <w:rPr>
                <w:lang w:eastAsia="en-CA"/>
              </w:rPr>
            </w:pPr>
            <w:sdt>
              <w:sdtPr>
                <w:rPr>
                  <w:lang w:eastAsia="en-CA"/>
                </w:rPr>
                <w:id w:val="-1332279725"/>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423" w:type="dxa"/>
            <w:shd w:val="clear" w:color="auto" w:fill="F2F2F2" w:themeFill="background1" w:themeFillShade="F2"/>
          </w:tcPr>
          <w:p w14:paraId="52A47942" w14:textId="39761865" w:rsidR="00F013FC" w:rsidRDefault="00000000" w:rsidP="00F013FC">
            <w:pPr>
              <w:jc w:val="center"/>
              <w:rPr>
                <w:lang w:eastAsia="en-CA"/>
              </w:rPr>
            </w:pPr>
            <w:sdt>
              <w:sdtPr>
                <w:rPr>
                  <w:lang w:eastAsia="en-CA"/>
                </w:rPr>
                <w:id w:val="32932972"/>
                <w14:checkbox>
                  <w14:checked w14:val="1"/>
                  <w14:checkedState w14:val="0050" w14:font="Wingdings 2"/>
                  <w14:uncheckedState w14:val="0020" w14:font="Wingdings 2"/>
                </w14:checkbox>
              </w:sdtPr>
              <w:sdtContent>
                <w:r w:rsidR="00F013FC" w:rsidRPr="008B2D24">
                  <w:rPr>
                    <w:lang w:eastAsia="en-CA"/>
                  </w:rPr>
                  <w:sym w:font="Wingdings 2" w:char="F050"/>
                </w:r>
              </w:sdtContent>
            </w:sdt>
          </w:p>
        </w:tc>
        <w:tc>
          <w:tcPr>
            <w:tcW w:w="964" w:type="dxa"/>
            <w:shd w:val="clear" w:color="auto" w:fill="F2F2F2" w:themeFill="background1" w:themeFillShade="F2"/>
            <w:vAlign w:val="center"/>
          </w:tcPr>
          <w:p w14:paraId="0ACCB6DE" w14:textId="77777777" w:rsidR="00F013FC" w:rsidRDefault="00F013FC" w:rsidP="00F013FC">
            <w:pPr>
              <w:jc w:val="center"/>
              <w:rPr>
                <w:lang w:eastAsia="en-CA"/>
              </w:rPr>
            </w:pPr>
          </w:p>
        </w:tc>
        <w:tc>
          <w:tcPr>
            <w:tcW w:w="3288" w:type="dxa"/>
            <w:shd w:val="clear" w:color="auto" w:fill="F2F2F2" w:themeFill="background1" w:themeFillShade="F2"/>
          </w:tcPr>
          <w:p w14:paraId="6A90069D" w14:textId="77777777" w:rsidR="00F013FC" w:rsidRDefault="00F013FC" w:rsidP="00F013FC">
            <w:pPr>
              <w:rPr>
                <w:lang w:eastAsia="en-CA"/>
              </w:rPr>
            </w:pPr>
          </w:p>
        </w:tc>
      </w:tr>
      <w:tr w:rsidR="00F013FC" w14:paraId="5C6A8862" w14:textId="77777777" w:rsidTr="00DD2645">
        <w:tc>
          <w:tcPr>
            <w:tcW w:w="3060" w:type="dxa"/>
            <w:shd w:val="clear" w:color="auto" w:fill="F2F2F2" w:themeFill="background1" w:themeFillShade="F2"/>
          </w:tcPr>
          <w:p w14:paraId="583BECA1" w14:textId="7F32032A" w:rsidR="00F013FC" w:rsidRDefault="00F013FC" w:rsidP="00F013FC">
            <w:pPr>
              <w:rPr>
                <w:lang w:eastAsia="en-CA"/>
              </w:rPr>
            </w:pPr>
            <w:r w:rsidRPr="00E75D62">
              <w:lastRenderedPageBreak/>
              <w:t xml:space="preserve">CRU 312 </w:t>
            </w:r>
            <w:r w:rsidRPr="00E75D62">
              <w:rPr>
                <w:rFonts w:ascii="Cambria Math" w:hAnsi="Cambria Math" w:cs="Cambria Math"/>
              </w:rPr>
              <w:t>‐</w:t>
            </w:r>
            <w:r w:rsidRPr="00E75D62">
              <w:t xml:space="preserve">MARSHALLS </w:t>
            </w:r>
            <w:r w:rsidRPr="00E75D62">
              <w:rPr>
                <w:rFonts w:ascii="Cambria Math" w:hAnsi="Cambria Math" w:cs="Cambria Math"/>
              </w:rPr>
              <w:t>‐</w:t>
            </w:r>
            <w:r w:rsidRPr="00E75D62">
              <w:t>dressing rm common area HORN/STROBE - HORN TEST</w:t>
            </w:r>
          </w:p>
        </w:tc>
        <w:tc>
          <w:tcPr>
            <w:tcW w:w="907" w:type="dxa"/>
            <w:shd w:val="clear" w:color="auto" w:fill="F2F2F2" w:themeFill="background1" w:themeFillShade="F2"/>
            <w:vAlign w:val="center"/>
          </w:tcPr>
          <w:p w14:paraId="0DF1D042" w14:textId="77777777" w:rsidR="00F013FC" w:rsidRDefault="00F013FC" w:rsidP="00F013FC">
            <w:pPr>
              <w:rPr>
                <w:lang w:eastAsia="en-CA"/>
              </w:rPr>
            </w:pPr>
          </w:p>
        </w:tc>
        <w:tc>
          <w:tcPr>
            <w:tcW w:w="686" w:type="dxa"/>
            <w:shd w:val="clear" w:color="auto" w:fill="F2F2F2" w:themeFill="background1" w:themeFillShade="F2"/>
          </w:tcPr>
          <w:p w14:paraId="10CF1972" w14:textId="5DBB3F0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40FD6FE" w14:textId="77777777" w:rsidR="00F013FC" w:rsidRDefault="00F013FC" w:rsidP="00F013FC">
            <w:pPr>
              <w:jc w:val="center"/>
              <w:rPr>
                <w:lang w:eastAsia="en-CA"/>
              </w:rPr>
            </w:pPr>
          </w:p>
        </w:tc>
        <w:tc>
          <w:tcPr>
            <w:tcW w:w="1101" w:type="dxa"/>
            <w:shd w:val="clear" w:color="auto" w:fill="F2F2F2" w:themeFill="background1" w:themeFillShade="F2"/>
          </w:tcPr>
          <w:p w14:paraId="1EB7D166" w14:textId="77777777" w:rsidR="00F013FC" w:rsidRDefault="00F013FC" w:rsidP="00F013FC">
            <w:pPr>
              <w:jc w:val="center"/>
              <w:rPr>
                <w:lang w:eastAsia="en-CA"/>
              </w:rPr>
            </w:pPr>
          </w:p>
        </w:tc>
        <w:tc>
          <w:tcPr>
            <w:tcW w:w="850" w:type="dxa"/>
            <w:shd w:val="clear" w:color="auto" w:fill="F2F2F2" w:themeFill="background1" w:themeFillShade="F2"/>
            <w:vAlign w:val="center"/>
          </w:tcPr>
          <w:p w14:paraId="0CE90B1A" w14:textId="77777777" w:rsidR="00F013FC" w:rsidRDefault="00F013FC" w:rsidP="00F013FC">
            <w:pPr>
              <w:jc w:val="center"/>
              <w:rPr>
                <w:lang w:eastAsia="en-CA"/>
              </w:rPr>
            </w:pPr>
          </w:p>
        </w:tc>
        <w:tc>
          <w:tcPr>
            <w:tcW w:w="448" w:type="dxa"/>
            <w:shd w:val="clear" w:color="auto" w:fill="F2F2F2" w:themeFill="background1" w:themeFillShade="F2"/>
          </w:tcPr>
          <w:p w14:paraId="635B9E23" w14:textId="0098D2C3" w:rsidR="00F013FC" w:rsidRDefault="00000000" w:rsidP="00F013FC">
            <w:pPr>
              <w:jc w:val="center"/>
              <w:rPr>
                <w:lang w:eastAsia="en-CA"/>
              </w:rPr>
            </w:pPr>
            <w:sdt>
              <w:sdtPr>
                <w:rPr>
                  <w:lang w:eastAsia="en-CA"/>
                </w:rPr>
                <w:id w:val="1606150180"/>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4CCE9FAC" w14:textId="77777777" w:rsidR="00F013FC" w:rsidRDefault="00F013FC" w:rsidP="00F013FC">
            <w:pPr>
              <w:jc w:val="center"/>
              <w:rPr>
                <w:lang w:eastAsia="en-CA"/>
              </w:rPr>
            </w:pPr>
          </w:p>
        </w:tc>
        <w:tc>
          <w:tcPr>
            <w:tcW w:w="448" w:type="dxa"/>
            <w:shd w:val="clear" w:color="auto" w:fill="F2F2F2" w:themeFill="background1" w:themeFillShade="F2"/>
          </w:tcPr>
          <w:p w14:paraId="2DD06619" w14:textId="3ED7DBEE" w:rsidR="00F013FC" w:rsidRDefault="00000000" w:rsidP="00F013FC">
            <w:pPr>
              <w:jc w:val="center"/>
              <w:rPr>
                <w:lang w:eastAsia="en-CA"/>
              </w:rPr>
            </w:pPr>
            <w:sdt>
              <w:sdtPr>
                <w:rPr>
                  <w:lang w:eastAsia="en-CA"/>
                </w:rPr>
                <w:id w:val="-1745403792"/>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2EE9940A" w14:textId="3B001BE0" w:rsidR="00F013FC" w:rsidRDefault="00000000" w:rsidP="00F013FC">
            <w:pPr>
              <w:jc w:val="center"/>
              <w:rPr>
                <w:lang w:eastAsia="en-CA"/>
              </w:rPr>
            </w:pPr>
            <w:sdt>
              <w:sdtPr>
                <w:rPr>
                  <w:lang w:eastAsia="en-CA"/>
                </w:rPr>
                <w:id w:val="-150221451"/>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51E11DFF" w14:textId="1469D74A" w:rsidR="00F013FC" w:rsidRDefault="00000000" w:rsidP="00F013FC">
            <w:pPr>
              <w:jc w:val="center"/>
              <w:rPr>
                <w:lang w:eastAsia="en-CA"/>
              </w:rPr>
            </w:pPr>
            <w:sdt>
              <w:sdtPr>
                <w:rPr>
                  <w:lang w:eastAsia="en-CA"/>
                </w:rPr>
                <w:id w:val="-132725856"/>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44489BB9" w14:textId="77777777" w:rsidR="00F013FC" w:rsidRDefault="00F013FC" w:rsidP="00F013FC">
            <w:pPr>
              <w:jc w:val="center"/>
              <w:rPr>
                <w:lang w:eastAsia="en-CA"/>
              </w:rPr>
            </w:pPr>
          </w:p>
        </w:tc>
        <w:tc>
          <w:tcPr>
            <w:tcW w:w="3288" w:type="dxa"/>
            <w:shd w:val="clear" w:color="auto" w:fill="F2F2F2" w:themeFill="background1" w:themeFillShade="F2"/>
          </w:tcPr>
          <w:p w14:paraId="308AEB1D" w14:textId="77777777" w:rsidR="00F013FC" w:rsidRDefault="00F013FC" w:rsidP="00F013FC">
            <w:pPr>
              <w:rPr>
                <w:lang w:eastAsia="en-CA"/>
              </w:rPr>
            </w:pPr>
          </w:p>
        </w:tc>
      </w:tr>
      <w:tr w:rsidR="00F013FC" w14:paraId="20C382D2" w14:textId="77777777" w:rsidTr="00DD2645">
        <w:tc>
          <w:tcPr>
            <w:tcW w:w="3060" w:type="dxa"/>
            <w:shd w:val="clear" w:color="auto" w:fill="F2F2F2" w:themeFill="background1" w:themeFillShade="F2"/>
          </w:tcPr>
          <w:p w14:paraId="7DFEF110" w14:textId="5764A7AD" w:rsidR="00F013FC" w:rsidRDefault="00F013FC" w:rsidP="00F013FC">
            <w:pPr>
              <w:rPr>
                <w:lang w:eastAsia="en-CA"/>
              </w:rPr>
            </w:pPr>
            <w:r w:rsidRPr="00E75D62">
              <w:t xml:space="preserve">CRU 312 </w:t>
            </w:r>
            <w:r w:rsidRPr="00E75D62">
              <w:rPr>
                <w:rFonts w:ascii="Cambria Math" w:hAnsi="Cambria Math" w:cs="Cambria Math"/>
              </w:rPr>
              <w:t>‐</w:t>
            </w:r>
            <w:r w:rsidRPr="00E75D62">
              <w:t xml:space="preserve">MARSHALLS </w:t>
            </w:r>
            <w:r w:rsidRPr="00E75D62">
              <w:rPr>
                <w:rFonts w:ascii="Cambria Math" w:hAnsi="Cambria Math" w:cs="Cambria Math"/>
              </w:rPr>
              <w:t>‐</w:t>
            </w:r>
            <w:r w:rsidRPr="00E75D62">
              <w:t>dressing rm common area HORN/STROBE - STROBE TEST</w:t>
            </w:r>
          </w:p>
        </w:tc>
        <w:tc>
          <w:tcPr>
            <w:tcW w:w="907" w:type="dxa"/>
            <w:shd w:val="clear" w:color="auto" w:fill="F2F2F2" w:themeFill="background1" w:themeFillShade="F2"/>
            <w:vAlign w:val="center"/>
          </w:tcPr>
          <w:p w14:paraId="3872EE5F" w14:textId="77777777" w:rsidR="00F013FC" w:rsidRDefault="00F013FC" w:rsidP="00F013FC">
            <w:pPr>
              <w:rPr>
                <w:lang w:eastAsia="en-CA"/>
              </w:rPr>
            </w:pPr>
          </w:p>
        </w:tc>
        <w:tc>
          <w:tcPr>
            <w:tcW w:w="686" w:type="dxa"/>
            <w:shd w:val="clear" w:color="auto" w:fill="F2F2F2" w:themeFill="background1" w:themeFillShade="F2"/>
          </w:tcPr>
          <w:p w14:paraId="2C2F7A38" w14:textId="736DE69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47089AA" w14:textId="77777777" w:rsidR="00F013FC" w:rsidRDefault="00F013FC" w:rsidP="00F013FC">
            <w:pPr>
              <w:jc w:val="center"/>
              <w:rPr>
                <w:lang w:eastAsia="en-CA"/>
              </w:rPr>
            </w:pPr>
          </w:p>
        </w:tc>
        <w:tc>
          <w:tcPr>
            <w:tcW w:w="1101" w:type="dxa"/>
            <w:shd w:val="clear" w:color="auto" w:fill="F2F2F2" w:themeFill="background1" w:themeFillShade="F2"/>
          </w:tcPr>
          <w:p w14:paraId="5C5E17FF" w14:textId="77777777" w:rsidR="00F013FC" w:rsidRDefault="00F013FC" w:rsidP="00F013FC">
            <w:pPr>
              <w:jc w:val="center"/>
              <w:rPr>
                <w:lang w:eastAsia="en-CA"/>
              </w:rPr>
            </w:pPr>
          </w:p>
        </w:tc>
        <w:tc>
          <w:tcPr>
            <w:tcW w:w="850" w:type="dxa"/>
            <w:shd w:val="clear" w:color="auto" w:fill="F2F2F2" w:themeFill="background1" w:themeFillShade="F2"/>
            <w:vAlign w:val="center"/>
          </w:tcPr>
          <w:p w14:paraId="20CB784A" w14:textId="77777777" w:rsidR="00F013FC" w:rsidRDefault="00F013FC" w:rsidP="00F013FC">
            <w:pPr>
              <w:jc w:val="center"/>
              <w:rPr>
                <w:lang w:eastAsia="en-CA"/>
              </w:rPr>
            </w:pPr>
          </w:p>
        </w:tc>
        <w:tc>
          <w:tcPr>
            <w:tcW w:w="448" w:type="dxa"/>
            <w:shd w:val="clear" w:color="auto" w:fill="F2F2F2" w:themeFill="background1" w:themeFillShade="F2"/>
          </w:tcPr>
          <w:p w14:paraId="38D282E1" w14:textId="074D9B3B" w:rsidR="00F013FC" w:rsidRDefault="00000000" w:rsidP="00F013FC">
            <w:pPr>
              <w:jc w:val="center"/>
              <w:rPr>
                <w:lang w:eastAsia="en-CA"/>
              </w:rPr>
            </w:pPr>
            <w:sdt>
              <w:sdtPr>
                <w:rPr>
                  <w:lang w:eastAsia="en-CA"/>
                </w:rPr>
                <w:id w:val="62151168"/>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7EF3BCF6" w14:textId="77777777" w:rsidR="00F013FC" w:rsidRDefault="00F013FC" w:rsidP="00F013FC">
            <w:pPr>
              <w:jc w:val="center"/>
              <w:rPr>
                <w:lang w:eastAsia="en-CA"/>
              </w:rPr>
            </w:pPr>
          </w:p>
        </w:tc>
        <w:tc>
          <w:tcPr>
            <w:tcW w:w="448" w:type="dxa"/>
            <w:shd w:val="clear" w:color="auto" w:fill="F2F2F2" w:themeFill="background1" w:themeFillShade="F2"/>
          </w:tcPr>
          <w:p w14:paraId="67A537A7" w14:textId="19678FAD" w:rsidR="00F013FC" w:rsidRDefault="00000000" w:rsidP="00F013FC">
            <w:pPr>
              <w:jc w:val="center"/>
              <w:rPr>
                <w:lang w:eastAsia="en-CA"/>
              </w:rPr>
            </w:pPr>
            <w:sdt>
              <w:sdtPr>
                <w:rPr>
                  <w:lang w:eastAsia="en-CA"/>
                </w:rPr>
                <w:id w:val="-197554266"/>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4854FF79" w14:textId="7C64BD9B" w:rsidR="00F013FC" w:rsidRDefault="00000000" w:rsidP="00F013FC">
            <w:pPr>
              <w:jc w:val="center"/>
              <w:rPr>
                <w:lang w:eastAsia="en-CA"/>
              </w:rPr>
            </w:pPr>
            <w:sdt>
              <w:sdtPr>
                <w:rPr>
                  <w:lang w:eastAsia="en-CA"/>
                </w:rPr>
                <w:id w:val="477419634"/>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7FD99DD2" w14:textId="221B4978" w:rsidR="00F013FC" w:rsidRDefault="00000000" w:rsidP="00F013FC">
            <w:pPr>
              <w:jc w:val="center"/>
              <w:rPr>
                <w:lang w:eastAsia="en-CA"/>
              </w:rPr>
            </w:pPr>
            <w:sdt>
              <w:sdtPr>
                <w:rPr>
                  <w:lang w:eastAsia="en-CA"/>
                </w:rPr>
                <w:id w:val="1994988549"/>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5A886B76" w14:textId="77777777" w:rsidR="00F013FC" w:rsidRDefault="00F013FC" w:rsidP="00F013FC">
            <w:pPr>
              <w:jc w:val="center"/>
              <w:rPr>
                <w:lang w:eastAsia="en-CA"/>
              </w:rPr>
            </w:pPr>
          </w:p>
        </w:tc>
        <w:tc>
          <w:tcPr>
            <w:tcW w:w="3288" w:type="dxa"/>
            <w:shd w:val="clear" w:color="auto" w:fill="F2F2F2" w:themeFill="background1" w:themeFillShade="F2"/>
          </w:tcPr>
          <w:p w14:paraId="3E8F768B" w14:textId="77777777" w:rsidR="00F013FC" w:rsidRDefault="00F013FC" w:rsidP="00F013FC">
            <w:pPr>
              <w:rPr>
                <w:lang w:eastAsia="en-CA"/>
              </w:rPr>
            </w:pPr>
          </w:p>
        </w:tc>
      </w:tr>
      <w:tr w:rsidR="00F013FC" w14:paraId="3A258ADA" w14:textId="77777777" w:rsidTr="00DD2645">
        <w:tc>
          <w:tcPr>
            <w:tcW w:w="3060" w:type="dxa"/>
            <w:shd w:val="clear" w:color="auto" w:fill="F2F2F2" w:themeFill="background1" w:themeFillShade="F2"/>
          </w:tcPr>
          <w:p w14:paraId="077E8158" w14:textId="432C397E" w:rsidR="00F013FC" w:rsidRDefault="00F013FC" w:rsidP="00F013FC">
            <w:pPr>
              <w:rPr>
                <w:lang w:eastAsia="en-CA"/>
              </w:rPr>
            </w:pPr>
            <w:r w:rsidRPr="00E75D62">
              <w:t>CRU 312</w:t>
            </w:r>
            <w:r w:rsidRPr="00E75D62">
              <w:rPr>
                <w:rFonts w:ascii="Cambria Math" w:hAnsi="Cambria Math" w:cs="Cambria Math"/>
              </w:rPr>
              <w:t>‐</w:t>
            </w:r>
            <w:r w:rsidRPr="00E75D62">
              <w:t xml:space="preserve"> </w:t>
            </w:r>
            <w:proofErr w:type="spellStart"/>
            <w:r w:rsidRPr="00E75D62">
              <w:t>womans</w:t>
            </w:r>
            <w:proofErr w:type="spellEnd"/>
            <w:r w:rsidRPr="00E75D62">
              <w:t xml:space="preserve"> change room HORN/STROBE - HORN TEST</w:t>
            </w:r>
          </w:p>
        </w:tc>
        <w:tc>
          <w:tcPr>
            <w:tcW w:w="907" w:type="dxa"/>
            <w:shd w:val="clear" w:color="auto" w:fill="F2F2F2" w:themeFill="background1" w:themeFillShade="F2"/>
            <w:vAlign w:val="center"/>
          </w:tcPr>
          <w:p w14:paraId="1B34B249" w14:textId="77777777" w:rsidR="00F013FC" w:rsidRDefault="00F013FC" w:rsidP="00F013FC">
            <w:pPr>
              <w:rPr>
                <w:lang w:eastAsia="en-CA"/>
              </w:rPr>
            </w:pPr>
          </w:p>
        </w:tc>
        <w:tc>
          <w:tcPr>
            <w:tcW w:w="686" w:type="dxa"/>
            <w:shd w:val="clear" w:color="auto" w:fill="F2F2F2" w:themeFill="background1" w:themeFillShade="F2"/>
          </w:tcPr>
          <w:p w14:paraId="4FA85F87" w14:textId="5A3493D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965A30D" w14:textId="77777777" w:rsidR="00F013FC" w:rsidRDefault="00F013FC" w:rsidP="00F013FC">
            <w:pPr>
              <w:jc w:val="center"/>
              <w:rPr>
                <w:lang w:eastAsia="en-CA"/>
              </w:rPr>
            </w:pPr>
          </w:p>
        </w:tc>
        <w:tc>
          <w:tcPr>
            <w:tcW w:w="1101" w:type="dxa"/>
            <w:shd w:val="clear" w:color="auto" w:fill="F2F2F2" w:themeFill="background1" w:themeFillShade="F2"/>
          </w:tcPr>
          <w:p w14:paraId="1B2CD782" w14:textId="77777777" w:rsidR="00F013FC" w:rsidRDefault="00F013FC" w:rsidP="00F013FC">
            <w:pPr>
              <w:jc w:val="center"/>
              <w:rPr>
                <w:lang w:eastAsia="en-CA"/>
              </w:rPr>
            </w:pPr>
          </w:p>
        </w:tc>
        <w:tc>
          <w:tcPr>
            <w:tcW w:w="850" w:type="dxa"/>
            <w:shd w:val="clear" w:color="auto" w:fill="F2F2F2" w:themeFill="background1" w:themeFillShade="F2"/>
            <w:vAlign w:val="center"/>
          </w:tcPr>
          <w:p w14:paraId="22544908" w14:textId="77777777" w:rsidR="00F013FC" w:rsidRDefault="00F013FC" w:rsidP="00F013FC">
            <w:pPr>
              <w:jc w:val="center"/>
              <w:rPr>
                <w:lang w:eastAsia="en-CA"/>
              </w:rPr>
            </w:pPr>
          </w:p>
        </w:tc>
        <w:tc>
          <w:tcPr>
            <w:tcW w:w="448" w:type="dxa"/>
            <w:shd w:val="clear" w:color="auto" w:fill="F2F2F2" w:themeFill="background1" w:themeFillShade="F2"/>
          </w:tcPr>
          <w:p w14:paraId="1682713B" w14:textId="05A8772E" w:rsidR="00F013FC" w:rsidRDefault="00000000" w:rsidP="00F013FC">
            <w:pPr>
              <w:jc w:val="center"/>
              <w:rPr>
                <w:lang w:eastAsia="en-CA"/>
              </w:rPr>
            </w:pPr>
            <w:sdt>
              <w:sdtPr>
                <w:rPr>
                  <w:lang w:eastAsia="en-CA"/>
                </w:rPr>
                <w:id w:val="-1903058840"/>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253E9630" w14:textId="77777777" w:rsidR="00F013FC" w:rsidRDefault="00F013FC" w:rsidP="00F013FC">
            <w:pPr>
              <w:jc w:val="center"/>
              <w:rPr>
                <w:lang w:eastAsia="en-CA"/>
              </w:rPr>
            </w:pPr>
          </w:p>
        </w:tc>
        <w:tc>
          <w:tcPr>
            <w:tcW w:w="448" w:type="dxa"/>
            <w:shd w:val="clear" w:color="auto" w:fill="F2F2F2" w:themeFill="background1" w:themeFillShade="F2"/>
          </w:tcPr>
          <w:p w14:paraId="6D147A4A" w14:textId="089E36B8" w:rsidR="00F013FC" w:rsidRDefault="00000000" w:rsidP="00F013FC">
            <w:pPr>
              <w:jc w:val="center"/>
              <w:rPr>
                <w:lang w:eastAsia="en-CA"/>
              </w:rPr>
            </w:pPr>
            <w:sdt>
              <w:sdtPr>
                <w:rPr>
                  <w:lang w:eastAsia="en-CA"/>
                </w:rPr>
                <w:id w:val="1778292999"/>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45A45454" w14:textId="1D8B434A" w:rsidR="00F013FC" w:rsidRDefault="00000000" w:rsidP="00F013FC">
            <w:pPr>
              <w:jc w:val="center"/>
              <w:rPr>
                <w:lang w:eastAsia="en-CA"/>
              </w:rPr>
            </w:pPr>
            <w:sdt>
              <w:sdtPr>
                <w:rPr>
                  <w:lang w:eastAsia="en-CA"/>
                </w:rPr>
                <w:id w:val="2140522978"/>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4C4406A3" w14:textId="25F90CC3" w:rsidR="00F013FC" w:rsidRDefault="00000000" w:rsidP="00F013FC">
            <w:pPr>
              <w:jc w:val="center"/>
              <w:rPr>
                <w:lang w:eastAsia="en-CA"/>
              </w:rPr>
            </w:pPr>
            <w:sdt>
              <w:sdtPr>
                <w:rPr>
                  <w:lang w:eastAsia="en-CA"/>
                </w:rPr>
                <w:id w:val="398249859"/>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68BF792C" w14:textId="77777777" w:rsidR="00F013FC" w:rsidRDefault="00F013FC" w:rsidP="00F013FC">
            <w:pPr>
              <w:jc w:val="center"/>
              <w:rPr>
                <w:lang w:eastAsia="en-CA"/>
              </w:rPr>
            </w:pPr>
          </w:p>
        </w:tc>
        <w:tc>
          <w:tcPr>
            <w:tcW w:w="3288" w:type="dxa"/>
            <w:shd w:val="clear" w:color="auto" w:fill="F2F2F2" w:themeFill="background1" w:themeFillShade="F2"/>
          </w:tcPr>
          <w:p w14:paraId="149884A6" w14:textId="77777777" w:rsidR="00F013FC" w:rsidRDefault="00F013FC" w:rsidP="00F013FC">
            <w:pPr>
              <w:rPr>
                <w:lang w:eastAsia="en-CA"/>
              </w:rPr>
            </w:pPr>
          </w:p>
        </w:tc>
      </w:tr>
      <w:tr w:rsidR="00F013FC" w14:paraId="5656ECB3" w14:textId="77777777" w:rsidTr="00DD2645">
        <w:tc>
          <w:tcPr>
            <w:tcW w:w="3060" w:type="dxa"/>
            <w:shd w:val="clear" w:color="auto" w:fill="F2F2F2" w:themeFill="background1" w:themeFillShade="F2"/>
          </w:tcPr>
          <w:p w14:paraId="4D4CB006" w14:textId="1723DE3C" w:rsidR="00F013FC" w:rsidRDefault="00F013FC" w:rsidP="00F013FC">
            <w:pPr>
              <w:rPr>
                <w:lang w:eastAsia="en-CA"/>
              </w:rPr>
            </w:pPr>
            <w:r w:rsidRPr="00E75D62">
              <w:t>CRU 312</w:t>
            </w:r>
            <w:r w:rsidRPr="00E75D62">
              <w:rPr>
                <w:rFonts w:ascii="Cambria Math" w:hAnsi="Cambria Math" w:cs="Cambria Math"/>
              </w:rPr>
              <w:t>‐</w:t>
            </w:r>
            <w:r w:rsidRPr="00E75D62">
              <w:t xml:space="preserve"> </w:t>
            </w:r>
            <w:proofErr w:type="spellStart"/>
            <w:r w:rsidRPr="00E75D62">
              <w:t>womans</w:t>
            </w:r>
            <w:proofErr w:type="spellEnd"/>
            <w:r w:rsidRPr="00E75D62">
              <w:t xml:space="preserve"> change room HORN/STROBE - STROBE TEST</w:t>
            </w:r>
          </w:p>
        </w:tc>
        <w:tc>
          <w:tcPr>
            <w:tcW w:w="907" w:type="dxa"/>
            <w:shd w:val="clear" w:color="auto" w:fill="F2F2F2" w:themeFill="background1" w:themeFillShade="F2"/>
            <w:vAlign w:val="center"/>
          </w:tcPr>
          <w:p w14:paraId="1209C66D" w14:textId="77777777" w:rsidR="00F013FC" w:rsidRDefault="00F013FC" w:rsidP="00F013FC">
            <w:pPr>
              <w:rPr>
                <w:lang w:eastAsia="en-CA"/>
              </w:rPr>
            </w:pPr>
          </w:p>
        </w:tc>
        <w:tc>
          <w:tcPr>
            <w:tcW w:w="686" w:type="dxa"/>
            <w:shd w:val="clear" w:color="auto" w:fill="F2F2F2" w:themeFill="background1" w:themeFillShade="F2"/>
          </w:tcPr>
          <w:p w14:paraId="1C0DFAD3" w14:textId="2E18562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F5C1F1B" w14:textId="77777777" w:rsidR="00F013FC" w:rsidRDefault="00F013FC" w:rsidP="00F013FC">
            <w:pPr>
              <w:jc w:val="center"/>
              <w:rPr>
                <w:lang w:eastAsia="en-CA"/>
              </w:rPr>
            </w:pPr>
          </w:p>
        </w:tc>
        <w:tc>
          <w:tcPr>
            <w:tcW w:w="1101" w:type="dxa"/>
            <w:shd w:val="clear" w:color="auto" w:fill="F2F2F2" w:themeFill="background1" w:themeFillShade="F2"/>
          </w:tcPr>
          <w:p w14:paraId="6C224053" w14:textId="77777777" w:rsidR="00F013FC" w:rsidRDefault="00F013FC" w:rsidP="00F013FC">
            <w:pPr>
              <w:jc w:val="center"/>
              <w:rPr>
                <w:lang w:eastAsia="en-CA"/>
              </w:rPr>
            </w:pPr>
          </w:p>
        </w:tc>
        <w:tc>
          <w:tcPr>
            <w:tcW w:w="850" w:type="dxa"/>
            <w:shd w:val="clear" w:color="auto" w:fill="F2F2F2" w:themeFill="background1" w:themeFillShade="F2"/>
            <w:vAlign w:val="center"/>
          </w:tcPr>
          <w:p w14:paraId="790A911B" w14:textId="77777777" w:rsidR="00F013FC" w:rsidRDefault="00F013FC" w:rsidP="00F013FC">
            <w:pPr>
              <w:jc w:val="center"/>
              <w:rPr>
                <w:lang w:eastAsia="en-CA"/>
              </w:rPr>
            </w:pPr>
          </w:p>
        </w:tc>
        <w:tc>
          <w:tcPr>
            <w:tcW w:w="448" w:type="dxa"/>
            <w:shd w:val="clear" w:color="auto" w:fill="F2F2F2" w:themeFill="background1" w:themeFillShade="F2"/>
          </w:tcPr>
          <w:p w14:paraId="256DBAD0" w14:textId="542E5B95" w:rsidR="00F013FC" w:rsidRDefault="00000000" w:rsidP="00F013FC">
            <w:pPr>
              <w:jc w:val="center"/>
              <w:rPr>
                <w:lang w:eastAsia="en-CA"/>
              </w:rPr>
            </w:pPr>
            <w:sdt>
              <w:sdtPr>
                <w:rPr>
                  <w:lang w:eastAsia="en-CA"/>
                </w:rPr>
                <w:id w:val="1440866924"/>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7DA476BB" w14:textId="77777777" w:rsidR="00F013FC" w:rsidRDefault="00F013FC" w:rsidP="00F013FC">
            <w:pPr>
              <w:jc w:val="center"/>
              <w:rPr>
                <w:lang w:eastAsia="en-CA"/>
              </w:rPr>
            </w:pPr>
          </w:p>
        </w:tc>
        <w:tc>
          <w:tcPr>
            <w:tcW w:w="448" w:type="dxa"/>
            <w:shd w:val="clear" w:color="auto" w:fill="F2F2F2" w:themeFill="background1" w:themeFillShade="F2"/>
          </w:tcPr>
          <w:p w14:paraId="296BD47A" w14:textId="4655CF93" w:rsidR="00F013FC" w:rsidRDefault="00000000" w:rsidP="00F013FC">
            <w:pPr>
              <w:jc w:val="center"/>
              <w:rPr>
                <w:lang w:eastAsia="en-CA"/>
              </w:rPr>
            </w:pPr>
            <w:sdt>
              <w:sdtPr>
                <w:rPr>
                  <w:lang w:eastAsia="en-CA"/>
                </w:rPr>
                <w:id w:val="1900782196"/>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28C31F91" w14:textId="232A0985" w:rsidR="00F013FC" w:rsidRDefault="00000000" w:rsidP="00F013FC">
            <w:pPr>
              <w:jc w:val="center"/>
              <w:rPr>
                <w:lang w:eastAsia="en-CA"/>
              </w:rPr>
            </w:pPr>
            <w:sdt>
              <w:sdtPr>
                <w:rPr>
                  <w:lang w:eastAsia="en-CA"/>
                </w:rPr>
                <w:id w:val="88274435"/>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609ECFF2" w14:textId="2B48A731" w:rsidR="00F013FC" w:rsidRDefault="00000000" w:rsidP="00F013FC">
            <w:pPr>
              <w:jc w:val="center"/>
              <w:rPr>
                <w:lang w:eastAsia="en-CA"/>
              </w:rPr>
            </w:pPr>
            <w:sdt>
              <w:sdtPr>
                <w:rPr>
                  <w:lang w:eastAsia="en-CA"/>
                </w:rPr>
                <w:id w:val="-1126780261"/>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479C61B0" w14:textId="77777777" w:rsidR="00F013FC" w:rsidRDefault="00F013FC" w:rsidP="00F013FC">
            <w:pPr>
              <w:jc w:val="center"/>
              <w:rPr>
                <w:lang w:eastAsia="en-CA"/>
              </w:rPr>
            </w:pPr>
          </w:p>
        </w:tc>
        <w:tc>
          <w:tcPr>
            <w:tcW w:w="3288" w:type="dxa"/>
            <w:shd w:val="clear" w:color="auto" w:fill="F2F2F2" w:themeFill="background1" w:themeFillShade="F2"/>
          </w:tcPr>
          <w:p w14:paraId="555C708E" w14:textId="77777777" w:rsidR="00F013FC" w:rsidRDefault="00F013FC" w:rsidP="00F013FC">
            <w:pPr>
              <w:rPr>
                <w:lang w:eastAsia="en-CA"/>
              </w:rPr>
            </w:pPr>
          </w:p>
        </w:tc>
      </w:tr>
      <w:tr w:rsidR="00F013FC" w14:paraId="3D7A6C82" w14:textId="77777777" w:rsidTr="00DD2645">
        <w:tc>
          <w:tcPr>
            <w:tcW w:w="3060" w:type="dxa"/>
            <w:shd w:val="clear" w:color="auto" w:fill="F2F2F2" w:themeFill="background1" w:themeFillShade="F2"/>
          </w:tcPr>
          <w:p w14:paraId="5FC36531" w14:textId="73F47716" w:rsidR="00F013FC" w:rsidRDefault="00F013FC" w:rsidP="00F013FC">
            <w:pPr>
              <w:rPr>
                <w:lang w:eastAsia="en-CA"/>
              </w:rPr>
            </w:pPr>
            <w:r w:rsidRPr="00E75D62">
              <w:t>CRU 312</w:t>
            </w:r>
            <w:r w:rsidRPr="00E75D62">
              <w:rPr>
                <w:rFonts w:ascii="Cambria Math" w:hAnsi="Cambria Math" w:cs="Cambria Math"/>
              </w:rPr>
              <w:t>‐</w:t>
            </w:r>
            <w:r w:rsidRPr="00E75D62">
              <w:t>mens change room HORN/STROBE - HORN TEST</w:t>
            </w:r>
          </w:p>
        </w:tc>
        <w:tc>
          <w:tcPr>
            <w:tcW w:w="907" w:type="dxa"/>
            <w:shd w:val="clear" w:color="auto" w:fill="F2F2F2" w:themeFill="background1" w:themeFillShade="F2"/>
            <w:vAlign w:val="center"/>
          </w:tcPr>
          <w:p w14:paraId="660E04A8" w14:textId="77777777" w:rsidR="00F013FC" w:rsidRDefault="00F013FC" w:rsidP="00F013FC">
            <w:pPr>
              <w:rPr>
                <w:lang w:eastAsia="en-CA"/>
              </w:rPr>
            </w:pPr>
          </w:p>
        </w:tc>
        <w:tc>
          <w:tcPr>
            <w:tcW w:w="686" w:type="dxa"/>
            <w:shd w:val="clear" w:color="auto" w:fill="F2F2F2" w:themeFill="background1" w:themeFillShade="F2"/>
          </w:tcPr>
          <w:p w14:paraId="42D58489" w14:textId="76AEE99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44A5E01" w14:textId="77777777" w:rsidR="00F013FC" w:rsidRDefault="00F013FC" w:rsidP="00F013FC">
            <w:pPr>
              <w:jc w:val="center"/>
              <w:rPr>
                <w:lang w:eastAsia="en-CA"/>
              </w:rPr>
            </w:pPr>
          </w:p>
        </w:tc>
        <w:tc>
          <w:tcPr>
            <w:tcW w:w="1101" w:type="dxa"/>
            <w:shd w:val="clear" w:color="auto" w:fill="F2F2F2" w:themeFill="background1" w:themeFillShade="F2"/>
          </w:tcPr>
          <w:p w14:paraId="040504DD" w14:textId="77777777" w:rsidR="00F013FC" w:rsidRDefault="00F013FC" w:rsidP="00F013FC">
            <w:pPr>
              <w:jc w:val="center"/>
              <w:rPr>
                <w:lang w:eastAsia="en-CA"/>
              </w:rPr>
            </w:pPr>
          </w:p>
        </w:tc>
        <w:tc>
          <w:tcPr>
            <w:tcW w:w="850" w:type="dxa"/>
            <w:shd w:val="clear" w:color="auto" w:fill="F2F2F2" w:themeFill="background1" w:themeFillShade="F2"/>
            <w:vAlign w:val="center"/>
          </w:tcPr>
          <w:p w14:paraId="4F98441D" w14:textId="77777777" w:rsidR="00F013FC" w:rsidRDefault="00F013FC" w:rsidP="00F013FC">
            <w:pPr>
              <w:jc w:val="center"/>
              <w:rPr>
                <w:lang w:eastAsia="en-CA"/>
              </w:rPr>
            </w:pPr>
          </w:p>
        </w:tc>
        <w:tc>
          <w:tcPr>
            <w:tcW w:w="448" w:type="dxa"/>
            <w:shd w:val="clear" w:color="auto" w:fill="F2F2F2" w:themeFill="background1" w:themeFillShade="F2"/>
          </w:tcPr>
          <w:p w14:paraId="1F79DE5C" w14:textId="533AEE99" w:rsidR="00F013FC" w:rsidRDefault="00000000" w:rsidP="00F013FC">
            <w:pPr>
              <w:jc w:val="center"/>
              <w:rPr>
                <w:lang w:eastAsia="en-CA"/>
              </w:rPr>
            </w:pPr>
            <w:sdt>
              <w:sdtPr>
                <w:rPr>
                  <w:lang w:eastAsia="en-CA"/>
                </w:rPr>
                <w:id w:val="586731718"/>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21543063" w14:textId="77777777" w:rsidR="00F013FC" w:rsidRDefault="00F013FC" w:rsidP="00F013FC">
            <w:pPr>
              <w:jc w:val="center"/>
              <w:rPr>
                <w:lang w:eastAsia="en-CA"/>
              </w:rPr>
            </w:pPr>
          </w:p>
        </w:tc>
        <w:tc>
          <w:tcPr>
            <w:tcW w:w="448" w:type="dxa"/>
            <w:shd w:val="clear" w:color="auto" w:fill="F2F2F2" w:themeFill="background1" w:themeFillShade="F2"/>
          </w:tcPr>
          <w:p w14:paraId="35D10BF3" w14:textId="0C3F9815" w:rsidR="00F013FC" w:rsidRDefault="00000000" w:rsidP="00F013FC">
            <w:pPr>
              <w:jc w:val="center"/>
              <w:rPr>
                <w:lang w:eastAsia="en-CA"/>
              </w:rPr>
            </w:pPr>
            <w:sdt>
              <w:sdtPr>
                <w:rPr>
                  <w:lang w:eastAsia="en-CA"/>
                </w:rPr>
                <w:id w:val="-904833553"/>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2FC435C8" w14:textId="48C75DAE" w:rsidR="00F013FC" w:rsidRDefault="00000000" w:rsidP="00F013FC">
            <w:pPr>
              <w:jc w:val="center"/>
              <w:rPr>
                <w:lang w:eastAsia="en-CA"/>
              </w:rPr>
            </w:pPr>
            <w:sdt>
              <w:sdtPr>
                <w:rPr>
                  <w:lang w:eastAsia="en-CA"/>
                </w:rPr>
                <w:id w:val="1031232324"/>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154FFE98" w14:textId="519F3D1A" w:rsidR="00F013FC" w:rsidRDefault="00000000" w:rsidP="00F013FC">
            <w:pPr>
              <w:jc w:val="center"/>
              <w:rPr>
                <w:lang w:eastAsia="en-CA"/>
              </w:rPr>
            </w:pPr>
            <w:sdt>
              <w:sdtPr>
                <w:rPr>
                  <w:lang w:eastAsia="en-CA"/>
                </w:rPr>
                <w:id w:val="981814831"/>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38E6C4E4" w14:textId="77777777" w:rsidR="00F013FC" w:rsidRDefault="00F013FC" w:rsidP="00F013FC">
            <w:pPr>
              <w:jc w:val="center"/>
              <w:rPr>
                <w:lang w:eastAsia="en-CA"/>
              </w:rPr>
            </w:pPr>
          </w:p>
        </w:tc>
        <w:tc>
          <w:tcPr>
            <w:tcW w:w="3288" w:type="dxa"/>
            <w:shd w:val="clear" w:color="auto" w:fill="F2F2F2" w:themeFill="background1" w:themeFillShade="F2"/>
          </w:tcPr>
          <w:p w14:paraId="081C3719" w14:textId="77777777" w:rsidR="00F013FC" w:rsidRDefault="00F013FC" w:rsidP="00F013FC">
            <w:pPr>
              <w:rPr>
                <w:lang w:eastAsia="en-CA"/>
              </w:rPr>
            </w:pPr>
          </w:p>
        </w:tc>
      </w:tr>
      <w:tr w:rsidR="00F013FC" w14:paraId="3D551145" w14:textId="77777777" w:rsidTr="00DD2645">
        <w:tc>
          <w:tcPr>
            <w:tcW w:w="3060" w:type="dxa"/>
            <w:shd w:val="clear" w:color="auto" w:fill="F2F2F2" w:themeFill="background1" w:themeFillShade="F2"/>
          </w:tcPr>
          <w:p w14:paraId="1CA19A6F" w14:textId="2C36ADC7" w:rsidR="00F013FC" w:rsidRDefault="00F013FC" w:rsidP="00F013FC">
            <w:pPr>
              <w:rPr>
                <w:lang w:eastAsia="en-CA"/>
              </w:rPr>
            </w:pPr>
            <w:r w:rsidRPr="00E75D62">
              <w:t>CRU 312</w:t>
            </w:r>
            <w:r w:rsidRPr="00E75D62">
              <w:rPr>
                <w:rFonts w:ascii="Cambria Math" w:hAnsi="Cambria Math" w:cs="Cambria Math"/>
              </w:rPr>
              <w:t>‐</w:t>
            </w:r>
            <w:r w:rsidRPr="00E75D62">
              <w:t>mens change room HORN/STROBE - STROBE TEST</w:t>
            </w:r>
          </w:p>
        </w:tc>
        <w:tc>
          <w:tcPr>
            <w:tcW w:w="907" w:type="dxa"/>
            <w:shd w:val="clear" w:color="auto" w:fill="F2F2F2" w:themeFill="background1" w:themeFillShade="F2"/>
            <w:vAlign w:val="center"/>
          </w:tcPr>
          <w:p w14:paraId="7EAE5AAE" w14:textId="77777777" w:rsidR="00F013FC" w:rsidRDefault="00F013FC" w:rsidP="00F013FC">
            <w:pPr>
              <w:rPr>
                <w:lang w:eastAsia="en-CA"/>
              </w:rPr>
            </w:pPr>
          </w:p>
        </w:tc>
        <w:tc>
          <w:tcPr>
            <w:tcW w:w="686" w:type="dxa"/>
            <w:shd w:val="clear" w:color="auto" w:fill="F2F2F2" w:themeFill="background1" w:themeFillShade="F2"/>
          </w:tcPr>
          <w:p w14:paraId="01D9B48F" w14:textId="2F443F9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7F0826E" w14:textId="77777777" w:rsidR="00F013FC" w:rsidRDefault="00F013FC" w:rsidP="00F013FC">
            <w:pPr>
              <w:jc w:val="center"/>
              <w:rPr>
                <w:lang w:eastAsia="en-CA"/>
              </w:rPr>
            </w:pPr>
          </w:p>
        </w:tc>
        <w:tc>
          <w:tcPr>
            <w:tcW w:w="1101" w:type="dxa"/>
            <w:shd w:val="clear" w:color="auto" w:fill="F2F2F2" w:themeFill="background1" w:themeFillShade="F2"/>
          </w:tcPr>
          <w:p w14:paraId="00C87D73" w14:textId="77777777" w:rsidR="00F013FC" w:rsidRDefault="00F013FC" w:rsidP="00F013FC">
            <w:pPr>
              <w:jc w:val="center"/>
              <w:rPr>
                <w:lang w:eastAsia="en-CA"/>
              </w:rPr>
            </w:pPr>
          </w:p>
        </w:tc>
        <w:tc>
          <w:tcPr>
            <w:tcW w:w="850" w:type="dxa"/>
            <w:shd w:val="clear" w:color="auto" w:fill="F2F2F2" w:themeFill="background1" w:themeFillShade="F2"/>
            <w:vAlign w:val="center"/>
          </w:tcPr>
          <w:p w14:paraId="268153D6" w14:textId="77777777" w:rsidR="00F013FC" w:rsidRDefault="00F013FC" w:rsidP="00F013FC">
            <w:pPr>
              <w:jc w:val="center"/>
              <w:rPr>
                <w:lang w:eastAsia="en-CA"/>
              </w:rPr>
            </w:pPr>
          </w:p>
        </w:tc>
        <w:tc>
          <w:tcPr>
            <w:tcW w:w="448" w:type="dxa"/>
            <w:shd w:val="clear" w:color="auto" w:fill="F2F2F2" w:themeFill="background1" w:themeFillShade="F2"/>
          </w:tcPr>
          <w:p w14:paraId="4A79EEEB" w14:textId="7F68B4A2" w:rsidR="00F013FC" w:rsidRDefault="00000000" w:rsidP="00F013FC">
            <w:pPr>
              <w:jc w:val="center"/>
              <w:rPr>
                <w:lang w:eastAsia="en-CA"/>
              </w:rPr>
            </w:pPr>
            <w:sdt>
              <w:sdtPr>
                <w:rPr>
                  <w:lang w:eastAsia="en-CA"/>
                </w:rPr>
                <w:id w:val="767585750"/>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42CF78DD" w14:textId="77777777" w:rsidR="00F013FC" w:rsidRDefault="00F013FC" w:rsidP="00F013FC">
            <w:pPr>
              <w:jc w:val="center"/>
              <w:rPr>
                <w:lang w:eastAsia="en-CA"/>
              </w:rPr>
            </w:pPr>
          </w:p>
        </w:tc>
        <w:tc>
          <w:tcPr>
            <w:tcW w:w="448" w:type="dxa"/>
            <w:shd w:val="clear" w:color="auto" w:fill="F2F2F2" w:themeFill="background1" w:themeFillShade="F2"/>
          </w:tcPr>
          <w:p w14:paraId="2C5C7D05" w14:textId="76D81F9A" w:rsidR="00F013FC" w:rsidRDefault="00000000" w:rsidP="00F013FC">
            <w:pPr>
              <w:jc w:val="center"/>
              <w:rPr>
                <w:lang w:eastAsia="en-CA"/>
              </w:rPr>
            </w:pPr>
            <w:sdt>
              <w:sdtPr>
                <w:rPr>
                  <w:lang w:eastAsia="en-CA"/>
                </w:rPr>
                <w:id w:val="-42760691"/>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7334EE46" w14:textId="18624F13" w:rsidR="00F013FC" w:rsidRDefault="00000000" w:rsidP="00F013FC">
            <w:pPr>
              <w:jc w:val="center"/>
              <w:rPr>
                <w:lang w:eastAsia="en-CA"/>
              </w:rPr>
            </w:pPr>
            <w:sdt>
              <w:sdtPr>
                <w:rPr>
                  <w:lang w:eastAsia="en-CA"/>
                </w:rPr>
                <w:id w:val="1187246030"/>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50A5DBE1" w14:textId="52A8237C" w:rsidR="00F013FC" w:rsidRDefault="00000000" w:rsidP="00F013FC">
            <w:pPr>
              <w:jc w:val="center"/>
              <w:rPr>
                <w:lang w:eastAsia="en-CA"/>
              </w:rPr>
            </w:pPr>
            <w:sdt>
              <w:sdtPr>
                <w:rPr>
                  <w:lang w:eastAsia="en-CA"/>
                </w:rPr>
                <w:id w:val="-907072843"/>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05F128AC" w14:textId="77777777" w:rsidR="00F013FC" w:rsidRDefault="00F013FC" w:rsidP="00F013FC">
            <w:pPr>
              <w:jc w:val="center"/>
              <w:rPr>
                <w:lang w:eastAsia="en-CA"/>
              </w:rPr>
            </w:pPr>
          </w:p>
        </w:tc>
        <w:tc>
          <w:tcPr>
            <w:tcW w:w="3288" w:type="dxa"/>
            <w:shd w:val="clear" w:color="auto" w:fill="F2F2F2" w:themeFill="background1" w:themeFillShade="F2"/>
          </w:tcPr>
          <w:p w14:paraId="0FB21179" w14:textId="77777777" w:rsidR="00F013FC" w:rsidRDefault="00F013FC" w:rsidP="00F013FC">
            <w:pPr>
              <w:rPr>
                <w:lang w:eastAsia="en-CA"/>
              </w:rPr>
            </w:pPr>
          </w:p>
        </w:tc>
      </w:tr>
      <w:tr w:rsidR="00F013FC" w14:paraId="37A0477B" w14:textId="77777777" w:rsidTr="00DD2645">
        <w:tc>
          <w:tcPr>
            <w:tcW w:w="3060" w:type="dxa"/>
            <w:shd w:val="clear" w:color="auto" w:fill="F2F2F2" w:themeFill="background1" w:themeFillShade="F2"/>
          </w:tcPr>
          <w:p w14:paraId="03845465" w14:textId="71CD940E" w:rsidR="00F013FC" w:rsidRDefault="00F013FC" w:rsidP="00F013FC">
            <w:pPr>
              <w:rPr>
                <w:lang w:eastAsia="en-CA"/>
              </w:rPr>
            </w:pPr>
            <w:r w:rsidRPr="00E75D62">
              <w:t>CRU 312</w:t>
            </w:r>
            <w:r w:rsidRPr="00E75D62">
              <w:rPr>
                <w:rFonts w:ascii="Cambria Math" w:hAnsi="Cambria Math" w:cs="Cambria Math"/>
              </w:rPr>
              <w:t>‐</w:t>
            </w:r>
            <w:r w:rsidRPr="00E75D62">
              <w:t>office hallway HORN/STROBE - HORN TEST</w:t>
            </w:r>
          </w:p>
        </w:tc>
        <w:tc>
          <w:tcPr>
            <w:tcW w:w="907" w:type="dxa"/>
            <w:shd w:val="clear" w:color="auto" w:fill="F2F2F2" w:themeFill="background1" w:themeFillShade="F2"/>
            <w:vAlign w:val="center"/>
          </w:tcPr>
          <w:p w14:paraId="06A64F62" w14:textId="77777777" w:rsidR="00F013FC" w:rsidRDefault="00F013FC" w:rsidP="00F013FC">
            <w:pPr>
              <w:rPr>
                <w:lang w:eastAsia="en-CA"/>
              </w:rPr>
            </w:pPr>
          </w:p>
        </w:tc>
        <w:tc>
          <w:tcPr>
            <w:tcW w:w="686" w:type="dxa"/>
            <w:shd w:val="clear" w:color="auto" w:fill="F2F2F2" w:themeFill="background1" w:themeFillShade="F2"/>
          </w:tcPr>
          <w:p w14:paraId="354007EB" w14:textId="68494A51"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47C8761" w14:textId="77777777" w:rsidR="00F013FC" w:rsidRDefault="00F013FC" w:rsidP="00F013FC">
            <w:pPr>
              <w:jc w:val="center"/>
              <w:rPr>
                <w:lang w:eastAsia="en-CA"/>
              </w:rPr>
            </w:pPr>
          </w:p>
        </w:tc>
        <w:tc>
          <w:tcPr>
            <w:tcW w:w="1101" w:type="dxa"/>
            <w:shd w:val="clear" w:color="auto" w:fill="F2F2F2" w:themeFill="background1" w:themeFillShade="F2"/>
          </w:tcPr>
          <w:p w14:paraId="6862793D" w14:textId="77777777" w:rsidR="00F013FC" w:rsidRDefault="00F013FC" w:rsidP="00F013FC">
            <w:pPr>
              <w:jc w:val="center"/>
              <w:rPr>
                <w:lang w:eastAsia="en-CA"/>
              </w:rPr>
            </w:pPr>
          </w:p>
        </w:tc>
        <w:tc>
          <w:tcPr>
            <w:tcW w:w="850" w:type="dxa"/>
            <w:shd w:val="clear" w:color="auto" w:fill="F2F2F2" w:themeFill="background1" w:themeFillShade="F2"/>
            <w:vAlign w:val="center"/>
          </w:tcPr>
          <w:p w14:paraId="24D213AB" w14:textId="77777777" w:rsidR="00F013FC" w:rsidRDefault="00F013FC" w:rsidP="00F013FC">
            <w:pPr>
              <w:jc w:val="center"/>
              <w:rPr>
                <w:lang w:eastAsia="en-CA"/>
              </w:rPr>
            </w:pPr>
          </w:p>
        </w:tc>
        <w:tc>
          <w:tcPr>
            <w:tcW w:w="448" w:type="dxa"/>
            <w:shd w:val="clear" w:color="auto" w:fill="F2F2F2" w:themeFill="background1" w:themeFillShade="F2"/>
          </w:tcPr>
          <w:p w14:paraId="2A49604A" w14:textId="40859586" w:rsidR="00F013FC" w:rsidRDefault="00000000" w:rsidP="00F013FC">
            <w:pPr>
              <w:jc w:val="center"/>
              <w:rPr>
                <w:lang w:eastAsia="en-CA"/>
              </w:rPr>
            </w:pPr>
            <w:sdt>
              <w:sdtPr>
                <w:rPr>
                  <w:lang w:eastAsia="en-CA"/>
                </w:rPr>
                <w:id w:val="-573816986"/>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5BFFB034" w14:textId="77777777" w:rsidR="00F013FC" w:rsidRDefault="00F013FC" w:rsidP="00F013FC">
            <w:pPr>
              <w:jc w:val="center"/>
              <w:rPr>
                <w:lang w:eastAsia="en-CA"/>
              </w:rPr>
            </w:pPr>
          </w:p>
        </w:tc>
        <w:tc>
          <w:tcPr>
            <w:tcW w:w="448" w:type="dxa"/>
            <w:shd w:val="clear" w:color="auto" w:fill="F2F2F2" w:themeFill="background1" w:themeFillShade="F2"/>
          </w:tcPr>
          <w:p w14:paraId="7B179301" w14:textId="59F5B60D" w:rsidR="00F013FC" w:rsidRDefault="00000000" w:rsidP="00F013FC">
            <w:pPr>
              <w:jc w:val="center"/>
              <w:rPr>
                <w:lang w:eastAsia="en-CA"/>
              </w:rPr>
            </w:pPr>
            <w:sdt>
              <w:sdtPr>
                <w:rPr>
                  <w:lang w:eastAsia="en-CA"/>
                </w:rPr>
                <w:id w:val="-1199464860"/>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526F7E94" w14:textId="11E224E9" w:rsidR="00F013FC" w:rsidRDefault="00000000" w:rsidP="00F013FC">
            <w:pPr>
              <w:jc w:val="center"/>
              <w:rPr>
                <w:lang w:eastAsia="en-CA"/>
              </w:rPr>
            </w:pPr>
            <w:sdt>
              <w:sdtPr>
                <w:rPr>
                  <w:lang w:eastAsia="en-CA"/>
                </w:rPr>
                <w:id w:val="486592633"/>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1A57DF4A" w14:textId="5FAE1F8D" w:rsidR="00F013FC" w:rsidRDefault="00000000" w:rsidP="00F013FC">
            <w:pPr>
              <w:jc w:val="center"/>
              <w:rPr>
                <w:lang w:eastAsia="en-CA"/>
              </w:rPr>
            </w:pPr>
            <w:sdt>
              <w:sdtPr>
                <w:rPr>
                  <w:lang w:eastAsia="en-CA"/>
                </w:rPr>
                <w:id w:val="785157944"/>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381DE676" w14:textId="77777777" w:rsidR="00F013FC" w:rsidRDefault="00F013FC" w:rsidP="00F013FC">
            <w:pPr>
              <w:jc w:val="center"/>
              <w:rPr>
                <w:lang w:eastAsia="en-CA"/>
              </w:rPr>
            </w:pPr>
          </w:p>
        </w:tc>
        <w:tc>
          <w:tcPr>
            <w:tcW w:w="3288" w:type="dxa"/>
            <w:shd w:val="clear" w:color="auto" w:fill="F2F2F2" w:themeFill="background1" w:themeFillShade="F2"/>
          </w:tcPr>
          <w:p w14:paraId="6E1F08C4" w14:textId="77777777" w:rsidR="00F013FC" w:rsidRDefault="00F013FC" w:rsidP="00F013FC">
            <w:pPr>
              <w:rPr>
                <w:lang w:eastAsia="en-CA"/>
              </w:rPr>
            </w:pPr>
          </w:p>
        </w:tc>
      </w:tr>
      <w:tr w:rsidR="00F013FC" w14:paraId="0B4FCB83" w14:textId="77777777" w:rsidTr="00DD2645">
        <w:tc>
          <w:tcPr>
            <w:tcW w:w="3060" w:type="dxa"/>
            <w:shd w:val="clear" w:color="auto" w:fill="F2F2F2" w:themeFill="background1" w:themeFillShade="F2"/>
          </w:tcPr>
          <w:p w14:paraId="1AE31254" w14:textId="364B3BD8" w:rsidR="00F013FC" w:rsidRDefault="00F013FC" w:rsidP="00F013FC">
            <w:pPr>
              <w:rPr>
                <w:lang w:eastAsia="en-CA"/>
              </w:rPr>
            </w:pPr>
            <w:r w:rsidRPr="00E75D62">
              <w:t>CRU 312</w:t>
            </w:r>
            <w:r w:rsidRPr="00E75D62">
              <w:rPr>
                <w:rFonts w:ascii="Cambria Math" w:hAnsi="Cambria Math" w:cs="Cambria Math"/>
              </w:rPr>
              <w:t>‐</w:t>
            </w:r>
            <w:r w:rsidRPr="00E75D62">
              <w:t>office hallway HORN/STROBE - STROBE TEST</w:t>
            </w:r>
          </w:p>
        </w:tc>
        <w:tc>
          <w:tcPr>
            <w:tcW w:w="907" w:type="dxa"/>
            <w:shd w:val="clear" w:color="auto" w:fill="F2F2F2" w:themeFill="background1" w:themeFillShade="F2"/>
            <w:vAlign w:val="center"/>
          </w:tcPr>
          <w:p w14:paraId="1442CF6C" w14:textId="77777777" w:rsidR="00F013FC" w:rsidRDefault="00F013FC" w:rsidP="00F013FC">
            <w:pPr>
              <w:rPr>
                <w:lang w:eastAsia="en-CA"/>
              </w:rPr>
            </w:pPr>
          </w:p>
        </w:tc>
        <w:tc>
          <w:tcPr>
            <w:tcW w:w="686" w:type="dxa"/>
            <w:shd w:val="clear" w:color="auto" w:fill="F2F2F2" w:themeFill="background1" w:themeFillShade="F2"/>
          </w:tcPr>
          <w:p w14:paraId="621C30D5" w14:textId="5EB4EEE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E8A49F8" w14:textId="77777777" w:rsidR="00F013FC" w:rsidRDefault="00F013FC" w:rsidP="00F013FC">
            <w:pPr>
              <w:jc w:val="center"/>
              <w:rPr>
                <w:lang w:eastAsia="en-CA"/>
              </w:rPr>
            </w:pPr>
          </w:p>
        </w:tc>
        <w:tc>
          <w:tcPr>
            <w:tcW w:w="1101" w:type="dxa"/>
            <w:shd w:val="clear" w:color="auto" w:fill="F2F2F2" w:themeFill="background1" w:themeFillShade="F2"/>
          </w:tcPr>
          <w:p w14:paraId="4A44B331" w14:textId="77777777" w:rsidR="00F013FC" w:rsidRDefault="00F013FC" w:rsidP="00F013FC">
            <w:pPr>
              <w:jc w:val="center"/>
              <w:rPr>
                <w:lang w:eastAsia="en-CA"/>
              </w:rPr>
            </w:pPr>
          </w:p>
        </w:tc>
        <w:tc>
          <w:tcPr>
            <w:tcW w:w="850" w:type="dxa"/>
            <w:shd w:val="clear" w:color="auto" w:fill="F2F2F2" w:themeFill="background1" w:themeFillShade="F2"/>
            <w:vAlign w:val="center"/>
          </w:tcPr>
          <w:p w14:paraId="489B41A2" w14:textId="77777777" w:rsidR="00F013FC" w:rsidRDefault="00F013FC" w:rsidP="00F013FC">
            <w:pPr>
              <w:jc w:val="center"/>
              <w:rPr>
                <w:lang w:eastAsia="en-CA"/>
              </w:rPr>
            </w:pPr>
          </w:p>
        </w:tc>
        <w:tc>
          <w:tcPr>
            <w:tcW w:w="448" w:type="dxa"/>
            <w:shd w:val="clear" w:color="auto" w:fill="F2F2F2" w:themeFill="background1" w:themeFillShade="F2"/>
          </w:tcPr>
          <w:p w14:paraId="0731ADBC" w14:textId="5FB0AFAE" w:rsidR="00F013FC" w:rsidRDefault="00000000" w:rsidP="00F013FC">
            <w:pPr>
              <w:jc w:val="center"/>
              <w:rPr>
                <w:lang w:eastAsia="en-CA"/>
              </w:rPr>
            </w:pPr>
            <w:sdt>
              <w:sdtPr>
                <w:rPr>
                  <w:lang w:eastAsia="en-CA"/>
                </w:rPr>
                <w:id w:val="-1081371751"/>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17E2BC86" w14:textId="77777777" w:rsidR="00F013FC" w:rsidRDefault="00F013FC" w:rsidP="00F013FC">
            <w:pPr>
              <w:jc w:val="center"/>
              <w:rPr>
                <w:lang w:eastAsia="en-CA"/>
              </w:rPr>
            </w:pPr>
          </w:p>
        </w:tc>
        <w:tc>
          <w:tcPr>
            <w:tcW w:w="448" w:type="dxa"/>
            <w:shd w:val="clear" w:color="auto" w:fill="F2F2F2" w:themeFill="background1" w:themeFillShade="F2"/>
          </w:tcPr>
          <w:p w14:paraId="70670F22" w14:textId="0F0E6BFA" w:rsidR="00F013FC" w:rsidRDefault="00000000" w:rsidP="00F013FC">
            <w:pPr>
              <w:jc w:val="center"/>
              <w:rPr>
                <w:lang w:eastAsia="en-CA"/>
              </w:rPr>
            </w:pPr>
            <w:sdt>
              <w:sdtPr>
                <w:rPr>
                  <w:lang w:eastAsia="en-CA"/>
                </w:rPr>
                <w:id w:val="-2069107345"/>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3CBC7CDE" w14:textId="50CD0C8A" w:rsidR="00F013FC" w:rsidRDefault="00000000" w:rsidP="00F013FC">
            <w:pPr>
              <w:jc w:val="center"/>
              <w:rPr>
                <w:lang w:eastAsia="en-CA"/>
              </w:rPr>
            </w:pPr>
            <w:sdt>
              <w:sdtPr>
                <w:rPr>
                  <w:lang w:eastAsia="en-CA"/>
                </w:rPr>
                <w:id w:val="1465765846"/>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260F31AF" w14:textId="32B39895" w:rsidR="00F013FC" w:rsidRDefault="00000000" w:rsidP="00F013FC">
            <w:pPr>
              <w:jc w:val="center"/>
              <w:rPr>
                <w:lang w:eastAsia="en-CA"/>
              </w:rPr>
            </w:pPr>
            <w:sdt>
              <w:sdtPr>
                <w:rPr>
                  <w:lang w:eastAsia="en-CA"/>
                </w:rPr>
                <w:id w:val="1811587158"/>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2FF1C2AB" w14:textId="77777777" w:rsidR="00F013FC" w:rsidRDefault="00F013FC" w:rsidP="00F013FC">
            <w:pPr>
              <w:jc w:val="center"/>
              <w:rPr>
                <w:lang w:eastAsia="en-CA"/>
              </w:rPr>
            </w:pPr>
          </w:p>
        </w:tc>
        <w:tc>
          <w:tcPr>
            <w:tcW w:w="3288" w:type="dxa"/>
            <w:shd w:val="clear" w:color="auto" w:fill="F2F2F2" w:themeFill="background1" w:themeFillShade="F2"/>
          </w:tcPr>
          <w:p w14:paraId="68C5E785" w14:textId="77777777" w:rsidR="00F013FC" w:rsidRDefault="00F013FC" w:rsidP="00F013FC">
            <w:pPr>
              <w:rPr>
                <w:lang w:eastAsia="en-CA"/>
              </w:rPr>
            </w:pPr>
          </w:p>
        </w:tc>
      </w:tr>
      <w:tr w:rsidR="00F013FC" w14:paraId="51EE8840" w14:textId="77777777" w:rsidTr="00DD2645">
        <w:tc>
          <w:tcPr>
            <w:tcW w:w="3060" w:type="dxa"/>
            <w:shd w:val="clear" w:color="auto" w:fill="F2F2F2" w:themeFill="background1" w:themeFillShade="F2"/>
          </w:tcPr>
          <w:p w14:paraId="0F3F0D2D" w14:textId="6222CB9C" w:rsidR="00F013FC" w:rsidRDefault="00F013FC" w:rsidP="00F013FC">
            <w:pPr>
              <w:rPr>
                <w:lang w:eastAsia="en-CA"/>
              </w:rPr>
            </w:pPr>
            <w:r w:rsidRPr="00E75D62">
              <w:t>CRU 312</w:t>
            </w:r>
            <w:r w:rsidRPr="00E75D62">
              <w:rPr>
                <w:rFonts w:ascii="Cambria Math" w:hAnsi="Cambria Math" w:cs="Cambria Math"/>
              </w:rPr>
              <w:t>‐</w:t>
            </w:r>
            <w:r w:rsidRPr="00E75D62">
              <w:t xml:space="preserve">outside </w:t>
            </w:r>
            <w:proofErr w:type="spellStart"/>
            <w:r w:rsidRPr="00E75D62">
              <w:t>mens</w:t>
            </w:r>
            <w:proofErr w:type="spellEnd"/>
            <w:r w:rsidRPr="00E75D62">
              <w:t xml:space="preserve"> washroom HORN/STROBE - HORN TEST</w:t>
            </w:r>
          </w:p>
        </w:tc>
        <w:tc>
          <w:tcPr>
            <w:tcW w:w="907" w:type="dxa"/>
            <w:shd w:val="clear" w:color="auto" w:fill="F2F2F2" w:themeFill="background1" w:themeFillShade="F2"/>
            <w:vAlign w:val="center"/>
          </w:tcPr>
          <w:p w14:paraId="00E92DC0" w14:textId="77777777" w:rsidR="00F013FC" w:rsidRDefault="00F013FC" w:rsidP="00F013FC">
            <w:pPr>
              <w:rPr>
                <w:lang w:eastAsia="en-CA"/>
              </w:rPr>
            </w:pPr>
          </w:p>
        </w:tc>
        <w:tc>
          <w:tcPr>
            <w:tcW w:w="686" w:type="dxa"/>
            <w:shd w:val="clear" w:color="auto" w:fill="F2F2F2" w:themeFill="background1" w:themeFillShade="F2"/>
          </w:tcPr>
          <w:p w14:paraId="0C8CCD49" w14:textId="5E3ECA5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0AC1548" w14:textId="77777777" w:rsidR="00F013FC" w:rsidRDefault="00F013FC" w:rsidP="00F013FC">
            <w:pPr>
              <w:jc w:val="center"/>
              <w:rPr>
                <w:lang w:eastAsia="en-CA"/>
              </w:rPr>
            </w:pPr>
          </w:p>
        </w:tc>
        <w:tc>
          <w:tcPr>
            <w:tcW w:w="1101" w:type="dxa"/>
            <w:shd w:val="clear" w:color="auto" w:fill="F2F2F2" w:themeFill="background1" w:themeFillShade="F2"/>
          </w:tcPr>
          <w:p w14:paraId="34B92D22" w14:textId="77777777" w:rsidR="00F013FC" w:rsidRDefault="00F013FC" w:rsidP="00F013FC">
            <w:pPr>
              <w:jc w:val="center"/>
              <w:rPr>
                <w:lang w:eastAsia="en-CA"/>
              </w:rPr>
            </w:pPr>
          </w:p>
        </w:tc>
        <w:tc>
          <w:tcPr>
            <w:tcW w:w="850" w:type="dxa"/>
            <w:shd w:val="clear" w:color="auto" w:fill="F2F2F2" w:themeFill="background1" w:themeFillShade="F2"/>
            <w:vAlign w:val="center"/>
          </w:tcPr>
          <w:p w14:paraId="3F053580" w14:textId="77777777" w:rsidR="00F013FC" w:rsidRDefault="00F013FC" w:rsidP="00F013FC">
            <w:pPr>
              <w:jc w:val="center"/>
              <w:rPr>
                <w:lang w:eastAsia="en-CA"/>
              </w:rPr>
            </w:pPr>
          </w:p>
        </w:tc>
        <w:tc>
          <w:tcPr>
            <w:tcW w:w="448" w:type="dxa"/>
            <w:shd w:val="clear" w:color="auto" w:fill="F2F2F2" w:themeFill="background1" w:themeFillShade="F2"/>
          </w:tcPr>
          <w:p w14:paraId="45E23DEA" w14:textId="3B6FB6FF" w:rsidR="00F013FC" w:rsidRDefault="00000000" w:rsidP="00F013FC">
            <w:pPr>
              <w:jc w:val="center"/>
              <w:rPr>
                <w:lang w:eastAsia="en-CA"/>
              </w:rPr>
            </w:pPr>
            <w:sdt>
              <w:sdtPr>
                <w:rPr>
                  <w:lang w:eastAsia="en-CA"/>
                </w:rPr>
                <w:id w:val="815844498"/>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136E040A" w14:textId="77777777" w:rsidR="00F013FC" w:rsidRDefault="00F013FC" w:rsidP="00F013FC">
            <w:pPr>
              <w:jc w:val="center"/>
              <w:rPr>
                <w:lang w:eastAsia="en-CA"/>
              </w:rPr>
            </w:pPr>
          </w:p>
        </w:tc>
        <w:tc>
          <w:tcPr>
            <w:tcW w:w="448" w:type="dxa"/>
            <w:shd w:val="clear" w:color="auto" w:fill="F2F2F2" w:themeFill="background1" w:themeFillShade="F2"/>
          </w:tcPr>
          <w:p w14:paraId="7E9DB8CA" w14:textId="15A06E8D" w:rsidR="00F013FC" w:rsidRDefault="00000000" w:rsidP="00F013FC">
            <w:pPr>
              <w:jc w:val="center"/>
              <w:rPr>
                <w:lang w:eastAsia="en-CA"/>
              </w:rPr>
            </w:pPr>
            <w:sdt>
              <w:sdtPr>
                <w:rPr>
                  <w:lang w:eastAsia="en-CA"/>
                </w:rPr>
                <w:id w:val="1856075564"/>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03C71054" w14:textId="2FC4D6FC" w:rsidR="00F013FC" w:rsidRDefault="00000000" w:rsidP="00F013FC">
            <w:pPr>
              <w:jc w:val="center"/>
              <w:rPr>
                <w:lang w:eastAsia="en-CA"/>
              </w:rPr>
            </w:pPr>
            <w:sdt>
              <w:sdtPr>
                <w:rPr>
                  <w:lang w:eastAsia="en-CA"/>
                </w:rPr>
                <w:id w:val="-892504522"/>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06CA0C35" w14:textId="799D553C" w:rsidR="00F013FC" w:rsidRDefault="00000000" w:rsidP="00F013FC">
            <w:pPr>
              <w:jc w:val="center"/>
              <w:rPr>
                <w:lang w:eastAsia="en-CA"/>
              </w:rPr>
            </w:pPr>
            <w:sdt>
              <w:sdtPr>
                <w:rPr>
                  <w:lang w:eastAsia="en-CA"/>
                </w:rPr>
                <w:id w:val="1575155168"/>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10430EBF" w14:textId="77777777" w:rsidR="00F013FC" w:rsidRDefault="00F013FC" w:rsidP="00F013FC">
            <w:pPr>
              <w:jc w:val="center"/>
              <w:rPr>
                <w:lang w:eastAsia="en-CA"/>
              </w:rPr>
            </w:pPr>
          </w:p>
        </w:tc>
        <w:tc>
          <w:tcPr>
            <w:tcW w:w="3288" w:type="dxa"/>
            <w:shd w:val="clear" w:color="auto" w:fill="F2F2F2" w:themeFill="background1" w:themeFillShade="F2"/>
          </w:tcPr>
          <w:p w14:paraId="77995F6B" w14:textId="77777777" w:rsidR="00F013FC" w:rsidRDefault="00F013FC" w:rsidP="00F013FC">
            <w:pPr>
              <w:rPr>
                <w:lang w:eastAsia="en-CA"/>
              </w:rPr>
            </w:pPr>
          </w:p>
        </w:tc>
      </w:tr>
      <w:tr w:rsidR="00F013FC" w14:paraId="76E022DD" w14:textId="77777777" w:rsidTr="00DD2645">
        <w:tc>
          <w:tcPr>
            <w:tcW w:w="3060" w:type="dxa"/>
            <w:shd w:val="clear" w:color="auto" w:fill="F2F2F2" w:themeFill="background1" w:themeFillShade="F2"/>
          </w:tcPr>
          <w:p w14:paraId="46EDED2B" w14:textId="0D3AC40E" w:rsidR="00F013FC" w:rsidRDefault="00F013FC" w:rsidP="00F013FC">
            <w:pPr>
              <w:rPr>
                <w:lang w:eastAsia="en-CA"/>
              </w:rPr>
            </w:pPr>
            <w:r w:rsidRPr="00E75D62">
              <w:t>CRU 312</w:t>
            </w:r>
            <w:r w:rsidRPr="00E75D62">
              <w:rPr>
                <w:rFonts w:ascii="Cambria Math" w:hAnsi="Cambria Math" w:cs="Cambria Math"/>
              </w:rPr>
              <w:t>‐</w:t>
            </w:r>
            <w:r w:rsidRPr="00E75D62">
              <w:t xml:space="preserve">outside </w:t>
            </w:r>
            <w:proofErr w:type="spellStart"/>
            <w:r w:rsidRPr="00E75D62">
              <w:t>mens</w:t>
            </w:r>
            <w:proofErr w:type="spellEnd"/>
            <w:r w:rsidRPr="00E75D62">
              <w:t xml:space="preserve"> washroom HORN/STROBE - STROBE TEST</w:t>
            </w:r>
          </w:p>
        </w:tc>
        <w:tc>
          <w:tcPr>
            <w:tcW w:w="907" w:type="dxa"/>
            <w:shd w:val="clear" w:color="auto" w:fill="F2F2F2" w:themeFill="background1" w:themeFillShade="F2"/>
            <w:vAlign w:val="center"/>
          </w:tcPr>
          <w:p w14:paraId="30B0765F" w14:textId="77777777" w:rsidR="00F013FC" w:rsidRDefault="00F013FC" w:rsidP="00F013FC">
            <w:pPr>
              <w:rPr>
                <w:lang w:eastAsia="en-CA"/>
              </w:rPr>
            </w:pPr>
          </w:p>
        </w:tc>
        <w:tc>
          <w:tcPr>
            <w:tcW w:w="686" w:type="dxa"/>
            <w:shd w:val="clear" w:color="auto" w:fill="F2F2F2" w:themeFill="background1" w:themeFillShade="F2"/>
          </w:tcPr>
          <w:p w14:paraId="7CB9D5A0" w14:textId="29E5806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0456765" w14:textId="77777777" w:rsidR="00F013FC" w:rsidRDefault="00F013FC" w:rsidP="00F013FC">
            <w:pPr>
              <w:jc w:val="center"/>
              <w:rPr>
                <w:lang w:eastAsia="en-CA"/>
              </w:rPr>
            </w:pPr>
          </w:p>
        </w:tc>
        <w:tc>
          <w:tcPr>
            <w:tcW w:w="1101" w:type="dxa"/>
            <w:shd w:val="clear" w:color="auto" w:fill="F2F2F2" w:themeFill="background1" w:themeFillShade="F2"/>
          </w:tcPr>
          <w:p w14:paraId="019C425F" w14:textId="77777777" w:rsidR="00F013FC" w:rsidRDefault="00F013FC" w:rsidP="00F013FC">
            <w:pPr>
              <w:jc w:val="center"/>
              <w:rPr>
                <w:lang w:eastAsia="en-CA"/>
              </w:rPr>
            </w:pPr>
          </w:p>
        </w:tc>
        <w:tc>
          <w:tcPr>
            <w:tcW w:w="850" w:type="dxa"/>
            <w:shd w:val="clear" w:color="auto" w:fill="F2F2F2" w:themeFill="background1" w:themeFillShade="F2"/>
            <w:vAlign w:val="center"/>
          </w:tcPr>
          <w:p w14:paraId="62AADE39" w14:textId="77777777" w:rsidR="00F013FC" w:rsidRDefault="00F013FC" w:rsidP="00F013FC">
            <w:pPr>
              <w:jc w:val="center"/>
              <w:rPr>
                <w:lang w:eastAsia="en-CA"/>
              </w:rPr>
            </w:pPr>
          </w:p>
        </w:tc>
        <w:tc>
          <w:tcPr>
            <w:tcW w:w="448" w:type="dxa"/>
            <w:shd w:val="clear" w:color="auto" w:fill="F2F2F2" w:themeFill="background1" w:themeFillShade="F2"/>
          </w:tcPr>
          <w:p w14:paraId="501C2342" w14:textId="0E039228" w:rsidR="00F013FC" w:rsidRDefault="00000000" w:rsidP="00F013FC">
            <w:pPr>
              <w:jc w:val="center"/>
              <w:rPr>
                <w:lang w:eastAsia="en-CA"/>
              </w:rPr>
            </w:pPr>
            <w:sdt>
              <w:sdtPr>
                <w:rPr>
                  <w:lang w:eastAsia="en-CA"/>
                </w:rPr>
                <w:id w:val="-1885929053"/>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6281855F" w14:textId="77777777" w:rsidR="00F013FC" w:rsidRDefault="00F013FC" w:rsidP="00F013FC">
            <w:pPr>
              <w:jc w:val="center"/>
              <w:rPr>
                <w:lang w:eastAsia="en-CA"/>
              </w:rPr>
            </w:pPr>
          </w:p>
        </w:tc>
        <w:tc>
          <w:tcPr>
            <w:tcW w:w="448" w:type="dxa"/>
            <w:shd w:val="clear" w:color="auto" w:fill="F2F2F2" w:themeFill="background1" w:themeFillShade="F2"/>
          </w:tcPr>
          <w:p w14:paraId="1DE68B05" w14:textId="4D6E1A60" w:rsidR="00F013FC" w:rsidRDefault="00000000" w:rsidP="00F013FC">
            <w:pPr>
              <w:jc w:val="center"/>
              <w:rPr>
                <w:lang w:eastAsia="en-CA"/>
              </w:rPr>
            </w:pPr>
            <w:sdt>
              <w:sdtPr>
                <w:rPr>
                  <w:lang w:eastAsia="en-CA"/>
                </w:rPr>
                <w:id w:val="-1921255457"/>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306FFBCF" w14:textId="31E34087" w:rsidR="00F013FC" w:rsidRDefault="00000000" w:rsidP="00F013FC">
            <w:pPr>
              <w:jc w:val="center"/>
              <w:rPr>
                <w:lang w:eastAsia="en-CA"/>
              </w:rPr>
            </w:pPr>
            <w:sdt>
              <w:sdtPr>
                <w:rPr>
                  <w:lang w:eastAsia="en-CA"/>
                </w:rPr>
                <w:id w:val="1525742361"/>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531C087E" w14:textId="19DAE17A" w:rsidR="00F013FC" w:rsidRDefault="00000000" w:rsidP="00F013FC">
            <w:pPr>
              <w:jc w:val="center"/>
              <w:rPr>
                <w:lang w:eastAsia="en-CA"/>
              </w:rPr>
            </w:pPr>
            <w:sdt>
              <w:sdtPr>
                <w:rPr>
                  <w:lang w:eastAsia="en-CA"/>
                </w:rPr>
                <w:id w:val="1900007112"/>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757EB0DF" w14:textId="77777777" w:rsidR="00F013FC" w:rsidRDefault="00F013FC" w:rsidP="00F013FC">
            <w:pPr>
              <w:jc w:val="center"/>
              <w:rPr>
                <w:lang w:eastAsia="en-CA"/>
              </w:rPr>
            </w:pPr>
          </w:p>
        </w:tc>
        <w:tc>
          <w:tcPr>
            <w:tcW w:w="3288" w:type="dxa"/>
            <w:shd w:val="clear" w:color="auto" w:fill="F2F2F2" w:themeFill="background1" w:themeFillShade="F2"/>
          </w:tcPr>
          <w:p w14:paraId="185458D2" w14:textId="77777777" w:rsidR="00F013FC" w:rsidRDefault="00F013FC" w:rsidP="00F013FC">
            <w:pPr>
              <w:rPr>
                <w:lang w:eastAsia="en-CA"/>
              </w:rPr>
            </w:pPr>
          </w:p>
        </w:tc>
      </w:tr>
      <w:tr w:rsidR="00F013FC" w14:paraId="1706CCD7" w14:textId="77777777" w:rsidTr="00DD2645">
        <w:tc>
          <w:tcPr>
            <w:tcW w:w="3060" w:type="dxa"/>
            <w:shd w:val="clear" w:color="auto" w:fill="F2F2F2" w:themeFill="background1" w:themeFillShade="F2"/>
          </w:tcPr>
          <w:p w14:paraId="0FA6696E" w14:textId="2323EBAD" w:rsidR="00F013FC" w:rsidRDefault="00F013FC" w:rsidP="00F013FC">
            <w:pPr>
              <w:rPr>
                <w:lang w:eastAsia="en-CA"/>
              </w:rPr>
            </w:pPr>
            <w:r w:rsidRPr="00E75D62">
              <w:t>CRU 312</w:t>
            </w:r>
            <w:r w:rsidRPr="00E75D62">
              <w:rPr>
                <w:rFonts w:ascii="Cambria Math" w:hAnsi="Cambria Math" w:cs="Cambria Math"/>
              </w:rPr>
              <w:t>‐</w:t>
            </w:r>
            <w:r w:rsidRPr="00E75D62">
              <w:t>bathroom hallway HORN/STROBE - HORN TEST</w:t>
            </w:r>
          </w:p>
        </w:tc>
        <w:tc>
          <w:tcPr>
            <w:tcW w:w="907" w:type="dxa"/>
            <w:shd w:val="clear" w:color="auto" w:fill="F2F2F2" w:themeFill="background1" w:themeFillShade="F2"/>
            <w:vAlign w:val="center"/>
          </w:tcPr>
          <w:p w14:paraId="7E275F39" w14:textId="77777777" w:rsidR="00F013FC" w:rsidRDefault="00F013FC" w:rsidP="00F013FC">
            <w:pPr>
              <w:rPr>
                <w:lang w:eastAsia="en-CA"/>
              </w:rPr>
            </w:pPr>
          </w:p>
        </w:tc>
        <w:tc>
          <w:tcPr>
            <w:tcW w:w="686" w:type="dxa"/>
            <w:shd w:val="clear" w:color="auto" w:fill="F2F2F2" w:themeFill="background1" w:themeFillShade="F2"/>
          </w:tcPr>
          <w:p w14:paraId="477D0BBC" w14:textId="647C324E"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3381938" w14:textId="77777777" w:rsidR="00F013FC" w:rsidRDefault="00F013FC" w:rsidP="00F013FC">
            <w:pPr>
              <w:jc w:val="center"/>
              <w:rPr>
                <w:lang w:eastAsia="en-CA"/>
              </w:rPr>
            </w:pPr>
          </w:p>
        </w:tc>
        <w:tc>
          <w:tcPr>
            <w:tcW w:w="1101" w:type="dxa"/>
            <w:shd w:val="clear" w:color="auto" w:fill="F2F2F2" w:themeFill="background1" w:themeFillShade="F2"/>
          </w:tcPr>
          <w:p w14:paraId="3A2C3EBA" w14:textId="77777777" w:rsidR="00F013FC" w:rsidRDefault="00F013FC" w:rsidP="00F013FC">
            <w:pPr>
              <w:jc w:val="center"/>
              <w:rPr>
                <w:lang w:eastAsia="en-CA"/>
              </w:rPr>
            </w:pPr>
          </w:p>
        </w:tc>
        <w:tc>
          <w:tcPr>
            <w:tcW w:w="850" w:type="dxa"/>
            <w:shd w:val="clear" w:color="auto" w:fill="F2F2F2" w:themeFill="background1" w:themeFillShade="F2"/>
            <w:vAlign w:val="center"/>
          </w:tcPr>
          <w:p w14:paraId="4E6F470D" w14:textId="77777777" w:rsidR="00F013FC" w:rsidRDefault="00F013FC" w:rsidP="00F013FC">
            <w:pPr>
              <w:jc w:val="center"/>
              <w:rPr>
                <w:lang w:eastAsia="en-CA"/>
              </w:rPr>
            </w:pPr>
          </w:p>
        </w:tc>
        <w:tc>
          <w:tcPr>
            <w:tcW w:w="448" w:type="dxa"/>
            <w:shd w:val="clear" w:color="auto" w:fill="F2F2F2" w:themeFill="background1" w:themeFillShade="F2"/>
          </w:tcPr>
          <w:p w14:paraId="1E05A3A1" w14:textId="0E7B46F0" w:rsidR="00F013FC" w:rsidRDefault="00000000" w:rsidP="00F013FC">
            <w:pPr>
              <w:jc w:val="center"/>
              <w:rPr>
                <w:lang w:eastAsia="en-CA"/>
              </w:rPr>
            </w:pPr>
            <w:sdt>
              <w:sdtPr>
                <w:rPr>
                  <w:lang w:eastAsia="en-CA"/>
                </w:rPr>
                <w:id w:val="1947571120"/>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59630C29" w14:textId="77777777" w:rsidR="00F013FC" w:rsidRDefault="00F013FC" w:rsidP="00F013FC">
            <w:pPr>
              <w:jc w:val="center"/>
              <w:rPr>
                <w:lang w:eastAsia="en-CA"/>
              </w:rPr>
            </w:pPr>
          </w:p>
        </w:tc>
        <w:tc>
          <w:tcPr>
            <w:tcW w:w="448" w:type="dxa"/>
            <w:shd w:val="clear" w:color="auto" w:fill="F2F2F2" w:themeFill="background1" w:themeFillShade="F2"/>
          </w:tcPr>
          <w:p w14:paraId="47D67555" w14:textId="7B0C040F" w:rsidR="00F013FC" w:rsidRDefault="00000000" w:rsidP="00F013FC">
            <w:pPr>
              <w:jc w:val="center"/>
              <w:rPr>
                <w:lang w:eastAsia="en-CA"/>
              </w:rPr>
            </w:pPr>
            <w:sdt>
              <w:sdtPr>
                <w:rPr>
                  <w:lang w:eastAsia="en-CA"/>
                </w:rPr>
                <w:id w:val="669906633"/>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09602210" w14:textId="78C63B07" w:rsidR="00F013FC" w:rsidRDefault="00000000" w:rsidP="00F013FC">
            <w:pPr>
              <w:jc w:val="center"/>
              <w:rPr>
                <w:lang w:eastAsia="en-CA"/>
              </w:rPr>
            </w:pPr>
            <w:sdt>
              <w:sdtPr>
                <w:rPr>
                  <w:lang w:eastAsia="en-CA"/>
                </w:rPr>
                <w:id w:val="-329441193"/>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48076DAB" w14:textId="1868D027" w:rsidR="00F013FC" w:rsidRDefault="00000000" w:rsidP="00F013FC">
            <w:pPr>
              <w:jc w:val="center"/>
              <w:rPr>
                <w:lang w:eastAsia="en-CA"/>
              </w:rPr>
            </w:pPr>
            <w:sdt>
              <w:sdtPr>
                <w:rPr>
                  <w:lang w:eastAsia="en-CA"/>
                </w:rPr>
                <w:id w:val="-99570145"/>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60071941" w14:textId="77777777" w:rsidR="00F013FC" w:rsidRDefault="00F013FC" w:rsidP="00F013FC">
            <w:pPr>
              <w:jc w:val="center"/>
              <w:rPr>
                <w:lang w:eastAsia="en-CA"/>
              </w:rPr>
            </w:pPr>
          </w:p>
        </w:tc>
        <w:tc>
          <w:tcPr>
            <w:tcW w:w="3288" w:type="dxa"/>
            <w:shd w:val="clear" w:color="auto" w:fill="F2F2F2" w:themeFill="background1" w:themeFillShade="F2"/>
          </w:tcPr>
          <w:p w14:paraId="0B60AE2E" w14:textId="77777777" w:rsidR="00F013FC" w:rsidRDefault="00F013FC" w:rsidP="00F013FC">
            <w:pPr>
              <w:rPr>
                <w:lang w:eastAsia="en-CA"/>
              </w:rPr>
            </w:pPr>
          </w:p>
        </w:tc>
      </w:tr>
      <w:tr w:rsidR="00F013FC" w14:paraId="26BB860D" w14:textId="77777777" w:rsidTr="00DD2645">
        <w:tc>
          <w:tcPr>
            <w:tcW w:w="3060" w:type="dxa"/>
            <w:shd w:val="clear" w:color="auto" w:fill="F2F2F2" w:themeFill="background1" w:themeFillShade="F2"/>
          </w:tcPr>
          <w:p w14:paraId="7AED1B6F" w14:textId="28AFF57E" w:rsidR="00F013FC" w:rsidRDefault="00F013FC" w:rsidP="00F013FC">
            <w:pPr>
              <w:rPr>
                <w:lang w:eastAsia="en-CA"/>
              </w:rPr>
            </w:pPr>
            <w:r w:rsidRPr="00E75D62">
              <w:t>CRU 312</w:t>
            </w:r>
            <w:r w:rsidRPr="00E75D62">
              <w:rPr>
                <w:rFonts w:ascii="Cambria Math" w:hAnsi="Cambria Math" w:cs="Cambria Math"/>
              </w:rPr>
              <w:t>‐</w:t>
            </w:r>
            <w:r w:rsidRPr="00E75D62">
              <w:t>bathroom hallway HORN/STROBE - STROBE TEST</w:t>
            </w:r>
          </w:p>
        </w:tc>
        <w:tc>
          <w:tcPr>
            <w:tcW w:w="907" w:type="dxa"/>
            <w:shd w:val="clear" w:color="auto" w:fill="F2F2F2" w:themeFill="background1" w:themeFillShade="F2"/>
            <w:vAlign w:val="center"/>
          </w:tcPr>
          <w:p w14:paraId="75426E87" w14:textId="77777777" w:rsidR="00F013FC" w:rsidRDefault="00F013FC" w:rsidP="00F013FC">
            <w:pPr>
              <w:rPr>
                <w:lang w:eastAsia="en-CA"/>
              </w:rPr>
            </w:pPr>
          </w:p>
        </w:tc>
        <w:tc>
          <w:tcPr>
            <w:tcW w:w="686" w:type="dxa"/>
            <w:shd w:val="clear" w:color="auto" w:fill="F2F2F2" w:themeFill="background1" w:themeFillShade="F2"/>
          </w:tcPr>
          <w:p w14:paraId="10971EF7" w14:textId="0BA2C55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08BAF31" w14:textId="77777777" w:rsidR="00F013FC" w:rsidRDefault="00F013FC" w:rsidP="00F013FC">
            <w:pPr>
              <w:jc w:val="center"/>
              <w:rPr>
                <w:lang w:eastAsia="en-CA"/>
              </w:rPr>
            </w:pPr>
          </w:p>
        </w:tc>
        <w:tc>
          <w:tcPr>
            <w:tcW w:w="1101" w:type="dxa"/>
            <w:shd w:val="clear" w:color="auto" w:fill="F2F2F2" w:themeFill="background1" w:themeFillShade="F2"/>
          </w:tcPr>
          <w:p w14:paraId="59CCACE3" w14:textId="77777777" w:rsidR="00F013FC" w:rsidRDefault="00F013FC" w:rsidP="00F013FC">
            <w:pPr>
              <w:jc w:val="center"/>
              <w:rPr>
                <w:lang w:eastAsia="en-CA"/>
              </w:rPr>
            </w:pPr>
          </w:p>
        </w:tc>
        <w:tc>
          <w:tcPr>
            <w:tcW w:w="850" w:type="dxa"/>
            <w:shd w:val="clear" w:color="auto" w:fill="F2F2F2" w:themeFill="background1" w:themeFillShade="F2"/>
            <w:vAlign w:val="center"/>
          </w:tcPr>
          <w:p w14:paraId="1C116240" w14:textId="77777777" w:rsidR="00F013FC" w:rsidRDefault="00F013FC" w:rsidP="00F013FC">
            <w:pPr>
              <w:jc w:val="center"/>
              <w:rPr>
                <w:lang w:eastAsia="en-CA"/>
              </w:rPr>
            </w:pPr>
          </w:p>
        </w:tc>
        <w:tc>
          <w:tcPr>
            <w:tcW w:w="448" w:type="dxa"/>
            <w:shd w:val="clear" w:color="auto" w:fill="F2F2F2" w:themeFill="background1" w:themeFillShade="F2"/>
          </w:tcPr>
          <w:p w14:paraId="61F2E64C" w14:textId="61AB75A9" w:rsidR="00F013FC" w:rsidRDefault="00000000" w:rsidP="00F013FC">
            <w:pPr>
              <w:jc w:val="center"/>
              <w:rPr>
                <w:lang w:eastAsia="en-CA"/>
              </w:rPr>
            </w:pPr>
            <w:sdt>
              <w:sdtPr>
                <w:rPr>
                  <w:lang w:eastAsia="en-CA"/>
                </w:rPr>
                <w:id w:val="1421451466"/>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3E79E287" w14:textId="77777777" w:rsidR="00F013FC" w:rsidRDefault="00F013FC" w:rsidP="00F013FC">
            <w:pPr>
              <w:jc w:val="center"/>
              <w:rPr>
                <w:lang w:eastAsia="en-CA"/>
              </w:rPr>
            </w:pPr>
          </w:p>
        </w:tc>
        <w:tc>
          <w:tcPr>
            <w:tcW w:w="448" w:type="dxa"/>
            <w:shd w:val="clear" w:color="auto" w:fill="F2F2F2" w:themeFill="background1" w:themeFillShade="F2"/>
          </w:tcPr>
          <w:p w14:paraId="64F4249D" w14:textId="669F3336" w:rsidR="00F013FC" w:rsidRDefault="00000000" w:rsidP="00F013FC">
            <w:pPr>
              <w:jc w:val="center"/>
              <w:rPr>
                <w:lang w:eastAsia="en-CA"/>
              </w:rPr>
            </w:pPr>
            <w:sdt>
              <w:sdtPr>
                <w:rPr>
                  <w:lang w:eastAsia="en-CA"/>
                </w:rPr>
                <w:id w:val="772364251"/>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052D977F" w14:textId="2BC633FE" w:rsidR="00F013FC" w:rsidRDefault="00000000" w:rsidP="00F013FC">
            <w:pPr>
              <w:jc w:val="center"/>
              <w:rPr>
                <w:lang w:eastAsia="en-CA"/>
              </w:rPr>
            </w:pPr>
            <w:sdt>
              <w:sdtPr>
                <w:rPr>
                  <w:lang w:eastAsia="en-CA"/>
                </w:rPr>
                <w:id w:val="-811243405"/>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41198B4C" w14:textId="1515E04D" w:rsidR="00F013FC" w:rsidRDefault="00000000" w:rsidP="00F013FC">
            <w:pPr>
              <w:jc w:val="center"/>
              <w:rPr>
                <w:lang w:eastAsia="en-CA"/>
              </w:rPr>
            </w:pPr>
            <w:sdt>
              <w:sdtPr>
                <w:rPr>
                  <w:lang w:eastAsia="en-CA"/>
                </w:rPr>
                <w:id w:val="269279995"/>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0C01CA3D" w14:textId="77777777" w:rsidR="00F013FC" w:rsidRDefault="00F013FC" w:rsidP="00F013FC">
            <w:pPr>
              <w:jc w:val="center"/>
              <w:rPr>
                <w:lang w:eastAsia="en-CA"/>
              </w:rPr>
            </w:pPr>
          </w:p>
        </w:tc>
        <w:tc>
          <w:tcPr>
            <w:tcW w:w="3288" w:type="dxa"/>
            <w:shd w:val="clear" w:color="auto" w:fill="F2F2F2" w:themeFill="background1" w:themeFillShade="F2"/>
          </w:tcPr>
          <w:p w14:paraId="3BB841A7" w14:textId="77777777" w:rsidR="00F013FC" w:rsidRDefault="00F013FC" w:rsidP="00F013FC">
            <w:pPr>
              <w:rPr>
                <w:lang w:eastAsia="en-CA"/>
              </w:rPr>
            </w:pPr>
          </w:p>
        </w:tc>
      </w:tr>
      <w:tr w:rsidR="00F013FC" w14:paraId="665FBCC1" w14:textId="77777777" w:rsidTr="00DD2645">
        <w:tc>
          <w:tcPr>
            <w:tcW w:w="3060" w:type="dxa"/>
            <w:shd w:val="clear" w:color="auto" w:fill="F2F2F2" w:themeFill="background1" w:themeFillShade="F2"/>
          </w:tcPr>
          <w:p w14:paraId="03126729" w14:textId="4E92BA6F" w:rsidR="00F013FC" w:rsidRDefault="00F013FC" w:rsidP="00F013FC">
            <w:pPr>
              <w:rPr>
                <w:lang w:eastAsia="en-CA"/>
              </w:rPr>
            </w:pPr>
            <w:r w:rsidRPr="00E75D62">
              <w:t>CRU 312</w:t>
            </w:r>
            <w:r w:rsidRPr="00E75D62">
              <w:rPr>
                <w:rFonts w:ascii="Cambria Math" w:hAnsi="Cambria Math" w:cs="Cambria Math"/>
              </w:rPr>
              <w:t>‐</w:t>
            </w:r>
            <w:r w:rsidRPr="00E75D62">
              <w:t>staffroom HORN/STROBE - HORN TEST</w:t>
            </w:r>
          </w:p>
        </w:tc>
        <w:tc>
          <w:tcPr>
            <w:tcW w:w="907" w:type="dxa"/>
            <w:shd w:val="clear" w:color="auto" w:fill="F2F2F2" w:themeFill="background1" w:themeFillShade="F2"/>
            <w:vAlign w:val="center"/>
          </w:tcPr>
          <w:p w14:paraId="740C397A" w14:textId="77777777" w:rsidR="00F013FC" w:rsidRDefault="00F013FC" w:rsidP="00F013FC">
            <w:pPr>
              <w:rPr>
                <w:lang w:eastAsia="en-CA"/>
              </w:rPr>
            </w:pPr>
          </w:p>
        </w:tc>
        <w:tc>
          <w:tcPr>
            <w:tcW w:w="686" w:type="dxa"/>
            <w:shd w:val="clear" w:color="auto" w:fill="F2F2F2" w:themeFill="background1" w:themeFillShade="F2"/>
          </w:tcPr>
          <w:p w14:paraId="1405F643" w14:textId="7E79366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3C512F9" w14:textId="77777777" w:rsidR="00F013FC" w:rsidRDefault="00F013FC" w:rsidP="00F013FC">
            <w:pPr>
              <w:jc w:val="center"/>
              <w:rPr>
                <w:lang w:eastAsia="en-CA"/>
              </w:rPr>
            </w:pPr>
          </w:p>
        </w:tc>
        <w:tc>
          <w:tcPr>
            <w:tcW w:w="1101" w:type="dxa"/>
            <w:shd w:val="clear" w:color="auto" w:fill="F2F2F2" w:themeFill="background1" w:themeFillShade="F2"/>
          </w:tcPr>
          <w:p w14:paraId="7A75C1DB" w14:textId="77777777" w:rsidR="00F013FC" w:rsidRDefault="00F013FC" w:rsidP="00F013FC">
            <w:pPr>
              <w:jc w:val="center"/>
              <w:rPr>
                <w:lang w:eastAsia="en-CA"/>
              </w:rPr>
            </w:pPr>
          </w:p>
        </w:tc>
        <w:tc>
          <w:tcPr>
            <w:tcW w:w="850" w:type="dxa"/>
            <w:shd w:val="clear" w:color="auto" w:fill="F2F2F2" w:themeFill="background1" w:themeFillShade="F2"/>
            <w:vAlign w:val="center"/>
          </w:tcPr>
          <w:p w14:paraId="129AE1E0" w14:textId="77777777" w:rsidR="00F013FC" w:rsidRDefault="00F013FC" w:rsidP="00F013FC">
            <w:pPr>
              <w:jc w:val="center"/>
              <w:rPr>
                <w:lang w:eastAsia="en-CA"/>
              </w:rPr>
            </w:pPr>
          </w:p>
        </w:tc>
        <w:tc>
          <w:tcPr>
            <w:tcW w:w="448" w:type="dxa"/>
            <w:shd w:val="clear" w:color="auto" w:fill="F2F2F2" w:themeFill="background1" w:themeFillShade="F2"/>
          </w:tcPr>
          <w:p w14:paraId="5AD816D4" w14:textId="7C697F82" w:rsidR="00F013FC" w:rsidRDefault="00000000" w:rsidP="00F013FC">
            <w:pPr>
              <w:jc w:val="center"/>
              <w:rPr>
                <w:lang w:eastAsia="en-CA"/>
              </w:rPr>
            </w:pPr>
            <w:sdt>
              <w:sdtPr>
                <w:rPr>
                  <w:lang w:eastAsia="en-CA"/>
                </w:rPr>
                <w:id w:val="328952815"/>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2EF0B5A8" w14:textId="77777777" w:rsidR="00F013FC" w:rsidRDefault="00F013FC" w:rsidP="00F013FC">
            <w:pPr>
              <w:jc w:val="center"/>
              <w:rPr>
                <w:lang w:eastAsia="en-CA"/>
              </w:rPr>
            </w:pPr>
          </w:p>
        </w:tc>
        <w:tc>
          <w:tcPr>
            <w:tcW w:w="448" w:type="dxa"/>
            <w:shd w:val="clear" w:color="auto" w:fill="F2F2F2" w:themeFill="background1" w:themeFillShade="F2"/>
          </w:tcPr>
          <w:p w14:paraId="6375C46C" w14:textId="0F4EC772" w:rsidR="00F013FC" w:rsidRDefault="00000000" w:rsidP="00F013FC">
            <w:pPr>
              <w:jc w:val="center"/>
              <w:rPr>
                <w:lang w:eastAsia="en-CA"/>
              </w:rPr>
            </w:pPr>
            <w:sdt>
              <w:sdtPr>
                <w:rPr>
                  <w:lang w:eastAsia="en-CA"/>
                </w:rPr>
                <w:id w:val="150566559"/>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37FD4DA2" w14:textId="5FA529BC" w:rsidR="00F013FC" w:rsidRDefault="00000000" w:rsidP="00F013FC">
            <w:pPr>
              <w:jc w:val="center"/>
              <w:rPr>
                <w:lang w:eastAsia="en-CA"/>
              </w:rPr>
            </w:pPr>
            <w:sdt>
              <w:sdtPr>
                <w:rPr>
                  <w:lang w:eastAsia="en-CA"/>
                </w:rPr>
                <w:id w:val="-611740808"/>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0B9816FF" w14:textId="4110A36D" w:rsidR="00F013FC" w:rsidRDefault="00000000" w:rsidP="00F013FC">
            <w:pPr>
              <w:jc w:val="center"/>
              <w:rPr>
                <w:lang w:eastAsia="en-CA"/>
              </w:rPr>
            </w:pPr>
            <w:sdt>
              <w:sdtPr>
                <w:rPr>
                  <w:lang w:eastAsia="en-CA"/>
                </w:rPr>
                <w:id w:val="110478409"/>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64B6F1A0" w14:textId="77777777" w:rsidR="00F013FC" w:rsidRDefault="00F013FC" w:rsidP="00F013FC">
            <w:pPr>
              <w:jc w:val="center"/>
              <w:rPr>
                <w:lang w:eastAsia="en-CA"/>
              </w:rPr>
            </w:pPr>
          </w:p>
        </w:tc>
        <w:tc>
          <w:tcPr>
            <w:tcW w:w="3288" w:type="dxa"/>
            <w:shd w:val="clear" w:color="auto" w:fill="F2F2F2" w:themeFill="background1" w:themeFillShade="F2"/>
          </w:tcPr>
          <w:p w14:paraId="596081C8" w14:textId="77777777" w:rsidR="00F013FC" w:rsidRDefault="00F013FC" w:rsidP="00F013FC">
            <w:pPr>
              <w:rPr>
                <w:lang w:eastAsia="en-CA"/>
              </w:rPr>
            </w:pPr>
          </w:p>
        </w:tc>
      </w:tr>
      <w:tr w:rsidR="00F013FC" w14:paraId="3E6436CA" w14:textId="77777777" w:rsidTr="00DD2645">
        <w:tc>
          <w:tcPr>
            <w:tcW w:w="3060" w:type="dxa"/>
            <w:shd w:val="clear" w:color="auto" w:fill="F2F2F2" w:themeFill="background1" w:themeFillShade="F2"/>
          </w:tcPr>
          <w:p w14:paraId="01D935EC" w14:textId="1FEAFC11" w:rsidR="00F013FC" w:rsidRDefault="00F013FC" w:rsidP="00F013FC">
            <w:pPr>
              <w:rPr>
                <w:lang w:eastAsia="en-CA"/>
              </w:rPr>
            </w:pPr>
            <w:r w:rsidRPr="00E75D62">
              <w:t>CRU 312</w:t>
            </w:r>
            <w:r w:rsidRPr="00E75D62">
              <w:rPr>
                <w:rFonts w:ascii="Cambria Math" w:hAnsi="Cambria Math" w:cs="Cambria Math"/>
              </w:rPr>
              <w:t>‐</w:t>
            </w:r>
            <w:r w:rsidRPr="00E75D62">
              <w:t>staffroom HORN/STROBE - STROBE TEST</w:t>
            </w:r>
          </w:p>
        </w:tc>
        <w:tc>
          <w:tcPr>
            <w:tcW w:w="907" w:type="dxa"/>
            <w:shd w:val="clear" w:color="auto" w:fill="F2F2F2" w:themeFill="background1" w:themeFillShade="F2"/>
            <w:vAlign w:val="center"/>
          </w:tcPr>
          <w:p w14:paraId="04F6513D" w14:textId="77777777" w:rsidR="00F013FC" w:rsidRDefault="00F013FC" w:rsidP="00F013FC">
            <w:pPr>
              <w:rPr>
                <w:lang w:eastAsia="en-CA"/>
              </w:rPr>
            </w:pPr>
          </w:p>
        </w:tc>
        <w:tc>
          <w:tcPr>
            <w:tcW w:w="686" w:type="dxa"/>
            <w:shd w:val="clear" w:color="auto" w:fill="F2F2F2" w:themeFill="background1" w:themeFillShade="F2"/>
          </w:tcPr>
          <w:p w14:paraId="789754F8" w14:textId="0B28F62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0A3ADB0" w14:textId="77777777" w:rsidR="00F013FC" w:rsidRDefault="00F013FC" w:rsidP="00F013FC">
            <w:pPr>
              <w:jc w:val="center"/>
              <w:rPr>
                <w:lang w:eastAsia="en-CA"/>
              </w:rPr>
            </w:pPr>
          </w:p>
        </w:tc>
        <w:tc>
          <w:tcPr>
            <w:tcW w:w="1101" w:type="dxa"/>
            <w:shd w:val="clear" w:color="auto" w:fill="F2F2F2" w:themeFill="background1" w:themeFillShade="F2"/>
          </w:tcPr>
          <w:p w14:paraId="024B1062" w14:textId="77777777" w:rsidR="00F013FC" w:rsidRDefault="00F013FC" w:rsidP="00F013FC">
            <w:pPr>
              <w:jc w:val="center"/>
              <w:rPr>
                <w:lang w:eastAsia="en-CA"/>
              </w:rPr>
            </w:pPr>
          </w:p>
        </w:tc>
        <w:tc>
          <w:tcPr>
            <w:tcW w:w="850" w:type="dxa"/>
            <w:shd w:val="clear" w:color="auto" w:fill="F2F2F2" w:themeFill="background1" w:themeFillShade="F2"/>
            <w:vAlign w:val="center"/>
          </w:tcPr>
          <w:p w14:paraId="14C0321B" w14:textId="77777777" w:rsidR="00F013FC" w:rsidRDefault="00F013FC" w:rsidP="00F013FC">
            <w:pPr>
              <w:jc w:val="center"/>
              <w:rPr>
                <w:lang w:eastAsia="en-CA"/>
              </w:rPr>
            </w:pPr>
          </w:p>
        </w:tc>
        <w:tc>
          <w:tcPr>
            <w:tcW w:w="448" w:type="dxa"/>
            <w:shd w:val="clear" w:color="auto" w:fill="F2F2F2" w:themeFill="background1" w:themeFillShade="F2"/>
          </w:tcPr>
          <w:p w14:paraId="2C4EF99F" w14:textId="2428D1B6" w:rsidR="00F013FC" w:rsidRDefault="00000000" w:rsidP="00F013FC">
            <w:pPr>
              <w:jc w:val="center"/>
              <w:rPr>
                <w:lang w:eastAsia="en-CA"/>
              </w:rPr>
            </w:pPr>
            <w:sdt>
              <w:sdtPr>
                <w:rPr>
                  <w:lang w:eastAsia="en-CA"/>
                </w:rPr>
                <w:id w:val="-325439258"/>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6CCB2200" w14:textId="77777777" w:rsidR="00F013FC" w:rsidRDefault="00F013FC" w:rsidP="00F013FC">
            <w:pPr>
              <w:jc w:val="center"/>
              <w:rPr>
                <w:lang w:eastAsia="en-CA"/>
              </w:rPr>
            </w:pPr>
          </w:p>
        </w:tc>
        <w:tc>
          <w:tcPr>
            <w:tcW w:w="448" w:type="dxa"/>
            <w:shd w:val="clear" w:color="auto" w:fill="F2F2F2" w:themeFill="background1" w:themeFillShade="F2"/>
          </w:tcPr>
          <w:p w14:paraId="47E440A7" w14:textId="19539E49" w:rsidR="00F013FC" w:rsidRDefault="00000000" w:rsidP="00F013FC">
            <w:pPr>
              <w:jc w:val="center"/>
              <w:rPr>
                <w:lang w:eastAsia="en-CA"/>
              </w:rPr>
            </w:pPr>
            <w:sdt>
              <w:sdtPr>
                <w:rPr>
                  <w:lang w:eastAsia="en-CA"/>
                </w:rPr>
                <w:id w:val="-1198845671"/>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1A911AD1" w14:textId="4D5DA1C6" w:rsidR="00F013FC" w:rsidRDefault="00000000" w:rsidP="00F013FC">
            <w:pPr>
              <w:jc w:val="center"/>
              <w:rPr>
                <w:lang w:eastAsia="en-CA"/>
              </w:rPr>
            </w:pPr>
            <w:sdt>
              <w:sdtPr>
                <w:rPr>
                  <w:lang w:eastAsia="en-CA"/>
                </w:rPr>
                <w:id w:val="-1132634797"/>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4BBE76BA" w14:textId="6430CB6E" w:rsidR="00F013FC" w:rsidRDefault="00000000" w:rsidP="00F013FC">
            <w:pPr>
              <w:jc w:val="center"/>
              <w:rPr>
                <w:lang w:eastAsia="en-CA"/>
              </w:rPr>
            </w:pPr>
            <w:sdt>
              <w:sdtPr>
                <w:rPr>
                  <w:lang w:eastAsia="en-CA"/>
                </w:rPr>
                <w:id w:val="1823770310"/>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64DD9D40" w14:textId="77777777" w:rsidR="00F013FC" w:rsidRDefault="00F013FC" w:rsidP="00F013FC">
            <w:pPr>
              <w:jc w:val="center"/>
              <w:rPr>
                <w:lang w:eastAsia="en-CA"/>
              </w:rPr>
            </w:pPr>
          </w:p>
        </w:tc>
        <w:tc>
          <w:tcPr>
            <w:tcW w:w="3288" w:type="dxa"/>
            <w:shd w:val="clear" w:color="auto" w:fill="F2F2F2" w:themeFill="background1" w:themeFillShade="F2"/>
          </w:tcPr>
          <w:p w14:paraId="24E69EBB" w14:textId="77777777" w:rsidR="00F013FC" w:rsidRDefault="00F013FC" w:rsidP="00F013FC">
            <w:pPr>
              <w:rPr>
                <w:lang w:eastAsia="en-CA"/>
              </w:rPr>
            </w:pPr>
          </w:p>
        </w:tc>
      </w:tr>
      <w:tr w:rsidR="00F013FC" w14:paraId="031BB257" w14:textId="77777777" w:rsidTr="00DD2645">
        <w:tc>
          <w:tcPr>
            <w:tcW w:w="3060" w:type="dxa"/>
            <w:shd w:val="clear" w:color="auto" w:fill="F2F2F2" w:themeFill="background1" w:themeFillShade="F2"/>
          </w:tcPr>
          <w:p w14:paraId="2596A878" w14:textId="47751F36" w:rsidR="00F013FC" w:rsidRDefault="00F013FC" w:rsidP="00F013FC">
            <w:pPr>
              <w:rPr>
                <w:lang w:eastAsia="en-CA"/>
              </w:rPr>
            </w:pPr>
            <w:r w:rsidRPr="00E75D62">
              <w:t>CRU 312</w:t>
            </w:r>
            <w:r w:rsidRPr="00E75D62">
              <w:rPr>
                <w:rFonts w:ascii="Cambria Math" w:hAnsi="Cambria Math" w:cs="Cambria Math"/>
              </w:rPr>
              <w:t>‐</w:t>
            </w:r>
            <w:r w:rsidRPr="00E75D62">
              <w:t>warehouse HORN/STROBE - HORN TEST</w:t>
            </w:r>
          </w:p>
        </w:tc>
        <w:tc>
          <w:tcPr>
            <w:tcW w:w="907" w:type="dxa"/>
            <w:shd w:val="clear" w:color="auto" w:fill="F2F2F2" w:themeFill="background1" w:themeFillShade="F2"/>
            <w:vAlign w:val="center"/>
          </w:tcPr>
          <w:p w14:paraId="1FC9C934" w14:textId="77777777" w:rsidR="00F013FC" w:rsidRDefault="00F013FC" w:rsidP="00F013FC">
            <w:pPr>
              <w:rPr>
                <w:lang w:eastAsia="en-CA"/>
              </w:rPr>
            </w:pPr>
          </w:p>
        </w:tc>
        <w:tc>
          <w:tcPr>
            <w:tcW w:w="686" w:type="dxa"/>
            <w:shd w:val="clear" w:color="auto" w:fill="F2F2F2" w:themeFill="background1" w:themeFillShade="F2"/>
          </w:tcPr>
          <w:p w14:paraId="1B389FEB" w14:textId="3D78A71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65BAD8C" w14:textId="77777777" w:rsidR="00F013FC" w:rsidRDefault="00F013FC" w:rsidP="00F013FC">
            <w:pPr>
              <w:jc w:val="center"/>
              <w:rPr>
                <w:lang w:eastAsia="en-CA"/>
              </w:rPr>
            </w:pPr>
          </w:p>
        </w:tc>
        <w:tc>
          <w:tcPr>
            <w:tcW w:w="1101" w:type="dxa"/>
            <w:shd w:val="clear" w:color="auto" w:fill="F2F2F2" w:themeFill="background1" w:themeFillShade="F2"/>
          </w:tcPr>
          <w:p w14:paraId="661DB005" w14:textId="77777777" w:rsidR="00F013FC" w:rsidRDefault="00F013FC" w:rsidP="00F013FC">
            <w:pPr>
              <w:jc w:val="center"/>
              <w:rPr>
                <w:lang w:eastAsia="en-CA"/>
              </w:rPr>
            </w:pPr>
          </w:p>
        </w:tc>
        <w:tc>
          <w:tcPr>
            <w:tcW w:w="850" w:type="dxa"/>
            <w:shd w:val="clear" w:color="auto" w:fill="F2F2F2" w:themeFill="background1" w:themeFillShade="F2"/>
            <w:vAlign w:val="center"/>
          </w:tcPr>
          <w:p w14:paraId="1BF699B1" w14:textId="77777777" w:rsidR="00F013FC" w:rsidRDefault="00F013FC" w:rsidP="00F013FC">
            <w:pPr>
              <w:jc w:val="center"/>
              <w:rPr>
                <w:lang w:eastAsia="en-CA"/>
              </w:rPr>
            </w:pPr>
          </w:p>
        </w:tc>
        <w:tc>
          <w:tcPr>
            <w:tcW w:w="448" w:type="dxa"/>
            <w:shd w:val="clear" w:color="auto" w:fill="F2F2F2" w:themeFill="background1" w:themeFillShade="F2"/>
          </w:tcPr>
          <w:p w14:paraId="5E72E807" w14:textId="47F7B9AF" w:rsidR="00F013FC" w:rsidRDefault="00000000" w:rsidP="00F013FC">
            <w:pPr>
              <w:jc w:val="center"/>
              <w:rPr>
                <w:lang w:eastAsia="en-CA"/>
              </w:rPr>
            </w:pPr>
            <w:sdt>
              <w:sdtPr>
                <w:rPr>
                  <w:lang w:eastAsia="en-CA"/>
                </w:rPr>
                <w:id w:val="-1711029589"/>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793C2E61" w14:textId="77777777" w:rsidR="00F013FC" w:rsidRDefault="00F013FC" w:rsidP="00F013FC">
            <w:pPr>
              <w:jc w:val="center"/>
              <w:rPr>
                <w:lang w:eastAsia="en-CA"/>
              </w:rPr>
            </w:pPr>
          </w:p>
        </w:tc>
        <w:tc>
          <w:tcPr>
            <w:tcW w:w="448" w:type="dxa"/>
            <w:shd w:val="clear" w:color="auto" w:fill="F2F2F2" w:themeFill="background1" w:themeFillShade="F2"/>
          </w:tcPr>
          <w:p w14:paraId="14CC3747" w14:textId="188F2903" w:rsidR="00F013FC" w:rsidRDefault="00000000" w:rsidP="00F013FC">
            <w:pPr>
              <w:jc w:val="center"/>
              <w:rPr>
                <w:lang w:eastAsia="en-CA"/>
              </w:rPr>
            </w:pPr>
            <w:sdt>
              <w:sdtPr>
                <w:rPr>
                  <w:lang w:eastAsia="en-CA"/>
                </w:rPr>
                <w:id w:val="1876423160"/>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797151F7" w14:textId="59E1F29F" w:rsidR="00F013FC" w:rsidRDefault="00000000" w:rsidP="00F013FC">
            <w:pPr>
              <w:jc w:val="center"/>
              <w:rPr>
                <w:lang w:eastAsia="en-CA"/>
              </w:rPr>
            </w:pPr>
            <w:sdt>
              <w:sdtPr>
                <w:rPr>
                  <w:lang w:eastAsia="en-CA"/>
                </w:rPr>
                <w:id w:val="942117892"/>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0B627342" w14:textId="25AF50EA" w:rsidR="00F013FC" w:rsidRDefault="00000000" w:rsidP="00F013FC">
            <w:pPr>
              <w:jc w:val="center"/>
              <w:rPr>
                <w:lang w:eastAsia="en-CA"/>
              </w:rPr>
            </w:pPr>
            <w:sdt>
              <w:sdtPr>
                <w:rPr>
                  <w:lang w:eastAsia="en-CA"/>
                </w:rPr>
                <w:id w:val="2113006513"/>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5AEC6EA3" w14:textId="77777777" w:rsidR="00F013FC" w:rsidRDefault="00F013FC" w:rsidP="00F013FC">
            <w:pPr>
              <w:jc w:val="center"/>
              <w:rPr>
                <w:lang w:eastAsia="en-CA"/>
              </w:rPr>
            </w:pPr>
          </w:p>
        </w:tc>
        <w:tc>
          <w:tcPr>
            <w:tcW w:w="3288" w:type="dxa"/>
            <w:shd w:val="clear" w:color="auto" w:fill="F2F2F2" w:themeFill="background1" w:themeFillShade="F2"/>
          </w:tcPr>
          <w:p w14:paraId="3B5D3DE1" w14:textId="77777777" w:rsidR="00F013FC" w:rsidRDefault="00F013FC" w:rsidP="00F013FC">
            <w:pPr>
              <w:rPr>
                <w:lang w:eastAsia="en-CA"/>
              </w:rPr>
            </w:pPr>
          </w:p>
        </w:tc>
      </w:tr>
      <w:tr w:rsidR="00F013FC" w14:paraId="35136485" w14:textId="77777777" w:rsidTr="00DD2645">
        <w:tc>
          <w:tcPr>
            <w:tcW w:w="3060" w:type="dxa"/>
            <w:shd w:val="clear" w:color="auto" w:fill="F2F2F2" w:themeFill="background1" w:themeFillShade="F2"/>
          </w:tcPr>
          <w:p w14:paraId="58955FAA" w14:textId="4374A5DD" w:rsidR="00F013FC" w:rsidRDefault="00F013FC" w:rsidP="00F013FC">
            <w:pPr>
              <w:rPr>
                <w:lang w:eastAsia="en-CA"/>
              </w:rPr>
            </w:pPr>
            <w:r w:rsidRPr="00E75D62">
              <w:t>CRU 312</w:t>
            </w:r>
            <w:r w:rsidRPr="00E75D62">
              <w:rPr>
                <w:rFonts w:ascii="Cambria Math" w:hAnsi="Cambria Math" w:cs="Cambria Math"/>
              </w:rPr>
              <w:t>‐</w:t>
            </w:r>
            <w:r w:rsidRPr="00E75D62">
              <w:t>warehouse HORN/STROBE - STROBE TEST</w:t>
            </w:r>
          </w:p>
        </w:tc>
        <w:tc>
          <w:tcPr>
            <w:tcW w:w="907" w:type="dxa"/>
            <w:shd w:val="clear" w:color="auto" w:fill="F2F2F2" w:themeFill="background1" w:themeFillShade="F2"/>
            <w:vAlign w:val="center"/>
          </w:tcPr>
          <w:p w14:paraId="7583CF1A" w14:textId="77777777" w:rsidR="00F013FC" w:rsidRDefault="00F013FC" w:rsidP="00F013FC">
            <w:pPr>
              <w:rPr>
                <w:lang w:eastAsia="en-CA"/>
              </w:rPr>
            </w:pPr>
          </w:p>
        </w:tc>
        <w:tc>
          <w:tcPr>
            <w:tcW w:w="686" w:type="dxa"/>
            <w:shd w:val="clear" w:color="auto" w:fill="F2F2F2" w:themeFill="background1" w:themeFillShade="F2"/>
          </w:tcPr>
          <w:p w14:paraId="5CAD2130" w14:textId="58ADE9A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8DF1B4E" w14:textId="77777777" w:rsidR="00F013FC" w:rsidRDefault="00F013FC" w:rsidP="00F013FC">
            <w:pPr>
              <w:jc w:val="center"/>
              <w:rPr>
                <w:lang w:eastAsia="en-CA"/>
              </w:rPr>
            </w:pPr>
          </w:p>
        </w:tc>
        <w:tc>
          <w:tcPr>
            <w:tcW w:w="1101" w:type="dxa"/>
            <w:shd w:val="clear" w:color="auto" w:fill="F2F2F2" w:themeFill="background1" w:themeFillShade="F2"/>
          </w:tcPr>
          <w:p w14:paraId="22277C9E" w14:textId="77777777" w:rsidR="00F013FC" w:rsidRDefault="00F013FC" w:rsidP="00F013FC">
            <w:pPr>
              <w:jc w:val="center"/>
              <w:rPr>
                <w:lang w:eastAsia="en-CA"/>
              </w:rPr>
            </w:pPr>
          </w:p>
        </w:tc>
        <w:tc>
          <w:tcPr>
            <w:tcW w:w="850" w:type="dxa"/>
            <w:shd w:val="clear" w:color="auto" w:fill="F2F2F2" w:themeFill="background1" w:themeFillShade="F2"/>
            <w:vAlign w:val="center"/>
          </w:tcPr>
          <w:p w14:paraId="5FE487D9" w14:textId="77777777" w:rsidR="00F013FC" w:rsidRDefault="00F013FC" w:rsidP="00F013FC">
            <w:pPr>
              <w:jc w:val="center"/>
              <w:rPr>
                <w:lang w:eastAsia="en-CA"/>
              </w:rPr>
            </w:pPr>
          </w:p>
        </w:tc>
        <w:tc>
          <w:tcPr>
            <w:tcW w:w="448" w:type="dxa"/>
            <w:shd w:val="clear" w:color="auto" w:fill="F2F2F2" w:themeFill="background1" w:themeFillShade="F2"/>
          </w:tcPr>
          <w:p w14:paraId="5D3C707D" w14:textId="6429BA54" w:rsidR="00F013FC" w:rsidRDefault="00000000" w:rsidP="00F013FC">
            <w:pPr>
              <w:jc w:val="center"/>
              <w:rPr>
                <w:lang w:eastAsia="en-CA"/>
              </w:rPr>
            </w:pPr>
            <w:sdt>
              <w:sdtPr>
                <w:rPr>
                  <w:lang w:eastAsia="en-CA"/>
                </w:rPr>
                <w:id w:val="188114975"/>
                <w14:checkbox>
                  <w14:checked w14:val="1"/>
                  <w14:checkedState w14:val="0050" w14:font="Wingdings 2"/>
                  <w14:uncheckedState w14:val="0020" w14:font="Wingdings 2"/>
                </w14:checkbox>
              </w:sdtPr>
              <w:sdtContent>
                <w:r w:rsidR="00F013FC" w:rsidRPr="001F6560">
                  <w:rPr>
                    <w:lang w:eastAsia="en-CA"/>
                  </w:rPr>
                  <w:sym w:font="Wingdings 2" w:char="F050"/>
                </w:r>
              </w:sdtContent>
            </w:sdt>
          </w:p>
        </w:tc>
        <w:tc>
          <w:tcPr>
            <w:tcW w:w="1101" w:type="dxa"/>
            <w:shd w:val="clear" w:color="auto" w:fill="F2F2F2" w:themeFill="background1" w:themeFillShade="F2"/>
            <w:vAlign w:val="center"/>
          </w:tcPr>
          <w:p w14:paraId="72B45163" w14:textId="77777777" w:rsidR="00F013FC" w:rsidRDefault="00F013FC" w:rsidP="00F013FC">
            <w:pPr>
              <w:jc w:val="center"/>
              <w:rPr>
                <w:lang w:eastAsia="en-CA"/>
              </w:rPr>
            </w:pPr>
          </w:p>
        </w:tc>
        <w:tc>
          <w:tcPr>
            <w:tcW w:w="448" w:type="dxa"/>
            <w:shd w:val="clear" w:color="auto" w:fill="F2F2F2" w:themeFill="background1" w:themeFillShade="F2"/>
          </w:tcPr>
          <w:p w14:paraId="0AA324FA" w14:textId="46A32318" w:rsidR="00F013FC" w:rsidRDefault="00000000" w:rsidP="00F013FC">
            <w:pPr>
              <w:jc w:val="center"/>
              <w:rPr>
                <w:lang w:eastAsia="en-CA"/>
              </w:rPr>
            </w:pPr>
            <w:sdt>
              <w:sdtPr>
                <w:rPr>
                  <w:lang w:eastAsia="en-CA"/>
                </w:rPr>
                <w:id w:val="-1907759732"/>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48" w:type="dxa"/>
            <w:shd w:val="clear" w:color="auto" w:fill="F2F2F2" w:themeFill="background1" w:themeFillShade="F2"/>
          </w:tcPr>
          <w:p w14:paraId="2FCE2E6A" w14:textId="09758211" w:rsidR="00F013FC" w:rsidRDefault="00000000" w:rsidP="00F013FC">
            <w:pPr>
              <w:jc w:val="center"/>
              <w:rPr>
                <w:lang w:eastAsia="en-CA"/>
              </w:rPr>
            </w:pPr>
            <w:sdt>
              <w:sdtPr>
                <w:rPr>
                  <w:lang w:eastAsia="en-CA"/>
                </w:rPr>
                <w:id w:val="-1739933510"/>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423" w:type="dxa"/>
            <w:shd w:val="clear" w:color="auto" w:fill="F2F2F2" w:themeFill="background1" w:themeFillShade="F2"/>
          </w:tcPr>
          <w:p w14:paraId="13D756B4" w14:textId="75A8135F" w:rsidR="00F013FC" w:rsidRDefault="00000000" w:rsidP="00F013FC">
            <w:pPr>
              <w:jc w:val="center"/>
              <w:rPr>
                <w:lang w:eastAsia="en-CA"/>
              </w:rPr>
            </w:pPr>
            <w:sdt>
              <w:sdtPr>
                <w:rPr>
                  <w:lang w:eastAsia="en-CA"/>
                </w:rPr>
                <w:id w:val="-1551919269"/>
                <w14:checkbox>
                  <w14:checked w14:val="1"/>
                  <w14:checkedState w14:val="0050" w14:font="Wingdings 2"/>
                  <w14:uncheckedState w14:val="0020" w14:font="Wingdings 2"/>
                </w14:checkbox>
              </w:sdtPr>
              <w:sdtContent>
                <w:r w:rsidR="00F013FC" w:rsidRPr="009228D2">
                  <w:rPr>
                    <w:lang w:eastAsia="en-CA"/>
                  </w:rPr>
                  <w:sym w:font="Wingdings 2" w:char="F050"/>
                </w:r>
              </w:sdtContent>
            </w:sdt>
          </w:p>
        </w:tc>
        <w:tc>
          <w:tcPr>
            <w:tcW w:w="964" w:type="dxa"/>
            <w:shd w:val="clear" w:color="auto" w:fill="F2F2F2" w:themeFill="background1" w:themeFillShade="F2"/>
            <w:vAlign w:val="center"/>
          </w:tcPr>
          <w:p w14:paraId="4725E1BA" w14:textId="77777777" w:rsidR="00F013FC" w:rsidRDefault="00F013FC" w:rsidP="00F013FC">
            <w:pPr>
              <w:jc w:val="center"/>
              <w:rPr>
                <w:lang w:eastAsia="en-CA"/>
              </w:rPr>
            </w:pPr>
          </w:p>
        </w:tc>
        <w:tc>
          <w:tcPr>
            <w:tcW w:w="3288" w:type="dxa"/>
            <w:shd w:val="clear" w:color="auto" w:fill="F2F2F2" w:themeFill="background1" w:themeFillShade="F2"/>
          </w:tcPr>
          <w:p w14:paraId="1351681A" w14:textId="77777777" w:rsidR="00F013FC" w:rsidRDefault="00F013FC" w:rsidP="00F013FC">
            <w:pPr>
              <w:rPr>
                <w:lang w:eastAsia="en-CA"/>
              </w:rPr>
            </w:pPr>
          </w:p>
        </w:tc>
      </w:tr>
      <w:tr w:rsidR="00F013FC" w14:paraId="1018BF97" w14:textId="77777777" w:rsidTr="00DD2645">
        <w:tc>
          <w:tcPr>
            <w:tcW w:w="3060" w:type="dxa"/>
            <w:shd w:val="clear" w:color="auto" w:fill="F2F2F2" w:themeFill="background1" w:themeFillShade="F2"/>
          </w:tcPr>
          <w:p w14:paraId="44040933" w14:textId="7BD04FBE" w:rsidR="00F013FC" w:rsidRDefault="00F013FC" w:rsidP="00F013FC">
            <w:pPr>
              <w:rPr>
                <w:lang w:eastAsia="en-CA"/>
              </w:rPr>
            </w:pPr>
            <w:r w:rsidRPr="00E75D62">
              <w:lastRenderedPageBreak/>
              <w:t>CRU 312</w:t>
            </w:r>
            <w:r w:rsidRPr="00E75D62">
              <w:rPr>
                <w:rFonts w:ascii="Cambria Math" w:hAnsi="Cambria Math" w:cs="Cambria Math"/>
              </w:rPr>
              <w:t>‐</w:t>
            </w:r>
            <w:r w:rsidRPr="00E75D62">
              <w:t>shopping carts HORN/STROBE - HORN TEST</w:t>
            </w:r>
          </w:p>
        </w:tc>
        <w:tc>
          <w:tcPr>
            <w:tcW w:w="907" w:type="dxa"/>
            <w:shd w:val="clear" w:color="auto" w:fill="F2F2F2" w:themeFill="background1" w:themeFillShade="F2"/>
            <w:vAlign w:val="center"/>
          </w:tcPr>
          <w:p w14:paraId="69E1BCEC" w14:textId="77777777" w:rsidR="00F013FC" w:rsidRDefault="00F013FC" w:rsidP="00F013FC">
            <w:pPr>
              <w:rPr>
                <w:lang w:eastAsia="en-CA"/>
              </w:rPr>
            </w:pPr>
          </w:p>
        </w:tc>
        <w:tc>
          <w:tcPr>
            <w:tcW w:w="686" w:type="dxa"/>
            <w:shd w:val="clear" w:color="auto" w:fill="F2F2F2" w:themeFill="background1" w:themeFillShade="F2"/>
          </w:tcPr>
          <w:p w14:paraId="141989F2" w14:textId="22EA7C0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2CDC515" w14:textId="77777777" w:rsidR="00F013FC" w:rsidRDefault="00F013FC" w:rsidP="00F013FC">
            <w:pPr>
              <w:jc w:val="center"/>
              <w:rPr>
                <w:lang w:eastAsia="en-CA"/>
              </w:rPr>
            </w:pPr>
          </w:p>
        </w:tc>
        <w:tc>
          <w:tcPr>
            <w:tcW w:w="1101" w:type="dxa"/>
            <w:shd w:val="clear" w:color="auto" w:fill="F2F2F2" w:themeFill="background1" w:themeFillShade="F2"/>
          </w:tcPr>
          <w:p w14:paraId="1B0E8B00" w14:textId="77777777" w:rsidR="00F013FC" w:rsidRDefault="00F013FC" w:rsidP="00F013FC">
            <w:pPr>
              <w:jc w:val="center"/>
              <w:rPr>
                <w:lang w:eastAsia="en-CA"/>
              </w:rPr>
            </w:pPr>
          </w:p>
        </w:tc>
        <w:tc>
          <w:tcPr>
            <w:tcW w:w="850" w:type="dxa"/>
            <w:shd w:val="clear" w:color="auto" w:fill="F2F2F2" w:themeFill="background1" w:themeFillShade="F2"/>
            <w:vAlign w:val="center"/>
          </w:tcPr>
          <w:p w14:paraId="17F746B6" w14:textId="77777777" w:rsidR="00F013FC" w:rsidRDefault="00F013FC" w:rsidP="00F013FC">
            <w:pPr>
              <w:jc w:val="center"/>
              <w:rPr>
                <w:lang w:eastAsia="en-CA"/>
              </w:rPr>
            </w:pPr>
          </w:p>
        </w:tc>
        <w:tc>
          <w:tcPr>
            <w:tcW w:w="448" w:type="dxa"/>
            <w:shd w:val="clear" w:color="auto" w:fill="F2F2F2" w:themeFill="background1" w:themeFillShade="F2"/>
          </w:tcPr>
          <w:p w14:paraId="04606114" w14:textId="0AD5FE16" w:rsidR="00F013FC" w:rsidRDefault="00000000" w:rsidP="00F013FC">
            <w:pPr>
              <w:jc w:val="center"/>
              <w:rPr>
                <w:lang w:eastAsia="en-CA"/>
              </w:rPr>
            </w:pPr>
            <w:sdt>
              <w:sdtPr>
                <w:rPr>
                  <w:lang w:eastAsia="en-CA"/>
                </w:rPr>
                <w:id w:val="1501615626"/>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0078EF25" w14:textId="77777777" w:rsidR="00F013FC" w:rsidRDefault="00F013FC" w:rsidP="00F013FC">
            <w:pPr>
              <w:jc w:val="center"/>
              <w:rPr>
                <w:lang w:eastAsia="en-CA"/>
              </w:rPr>
            </w:pPr>
          </w:p>
        </w:tc>
        <w:tc>
          <w:tcPr>
            <w:tcW w:w="448" w:type="dxa"/>
            <w:shd w:val="clear" w:color="auto" w:fill="F2F2F2" w:themeFill="background1" w:themeFillShade="F2"/>
          </w:tcPr>
          <w:p w14:paraId="3A7B1EBB" w14:textId="3EA83537" w:rsidR="00F013FC" w:rsidRDefault="00000000" w:rsidP="00F013FC">
            <w:pPr>
              <w:jc w:val="center"/>
              <w:rPr>
                <w:lang w:eastAsia="en-CA"/>
              </w:rPr>
            </w:pPr>
            <w:sdt>
              <w:sdtPr>
                <w:rPr>
                  <w:lang w:eastAsia="en-CA"/>
                </w:rPr>
                <w:id w:val="-50159559"/>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2056BFEE" w14:textId="31FED82E" w:rsidR="00F013FC" w:rsidRDefault="00000000" w:rsidP="00F013FC">
            <w:pPr>
              <w:jc w:val="center"/>
              <w:rPr>
                <w:lang w:eastAsia="en-CA"/>
              </w:rPr>
            </w:pPr>
            <w:sdt>
              <w:sdtPr>
                <w:rPr>
                  <w:lang w:eastAsia="en-CA"/>
                </w:rPr>
                <w:id w:val="814613995"/>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3B0DE427" w14:textId="248ED029" w:rsidR="00F013FC" w:rsidRDefault="00000000" w:rsidP="00F013FC">
            <w:pPr>
              <w:jc w:val="center"/>
              <w:rPr>
                <w:lang w:eastAsia="en-CA"/>
              </w:rPr>
            </w:pPr>
            <w:sdt>
              <w:sdtPr>
                <w:rPr>
                  <w:lang w:eastAsia="en-CA"/>
                </w:rPr>
                <w:id w:val="1766717959"/>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1EF68C14" w14:textId="77777777" w:rsidR="00F013FC" w:rsidRDefault="00F013FC" w:rsidP="00F013FC">
            <w:pPr>
              <w:jc w:val="center"/>
              <w:rPr>
                <w:lang w:eastAsia="en-CA"/>
              </w:rPr>
            </w:pPr>
          </w:p>
        </w:tc>
        <w:tc>
          <w:tcPr>
            <w:tcW w:w="3288" w:type="dxa"/>
            <w:shd w:val="clear" w:color="auto" w:fill="F2F2F2" w:themeFill="background1" w:themeFillShade="F2"/>
          </w:tcPr>
          <w:p w14:paraId="7368A1EC" w14:textId="77777777" w:rsidR="00F013FC" w:rsidRDefault="00F013FC" w:rsidP="00F013FC">
            <w:pPr>
              <w:rPr>
                <w:lang w:eastAsia="en-CA"/>
              </w:rPr>
            </w:pPr>
          </w:p>
        </w:tc>
      </w:tr>
      <w:tr w:rsidR="00F013FC" w14:paraId="60DC39F6" w14:textId="77777777" w:rsidTr="00DD2645">
        <w:tc>
          <w:tcPr>
            <w:tcW w:w="3060" w:type="dxa"/>
            <w:shd w:val="clear" w:color="auto" w:fill="F2F2F2" w:themeFill="background1" w:themeFillShade="F2"/>
          </w:tcPr>
          <w:p w14:paraId="207ACA37" w14:textId="13EEF3F5" w:rsidR="00F013FC" w:rsidRDefault="00F013FC" w:rsidP="00F013FC">
            <w:pPr>
              <w:rPr>
                <w:lang w:eastAsia="en-CA"/>
              </w:rPr>
            </w:pPr>
            <w:r w:rsidRPr="00E75D62">
              <w:t>CRU 312</w:t>
            </w:r>
            <w:r w:rsidRPr="00E75D62">
              <w:rPr>
                <w:rFonts w:ascii="Cambria Math" w:hAnsi="Cambria Math" w:cs="Cambria Math"/>
              </w:rPr>
              <w:t>‐</w:t>
            </w:r>
            <w:r w:rsidRPr="00E75D62">
              <w:t>shopping carts HORN/STROBE - STROBE TEST</w:t>
            </w:r>
          </w:p>
        </w:tc>
        <w:tc>
          <w:tcPr>
            <w:tcW w:w="907" w:type="dxa"/>
            <w:shd w:val="clear" w:color="auto" w:fill="F2F2F2" w:themeFill="background1" w:themeFillShade="F2"/>
            <w:vAlign w:val="center"/>
          </w:tcPr>
          <w:p w14:paraId="21AC68F6" w14:textId="77777777" w:rsidR="00F013FC" w:rsidRDefault="00F013FC" w:rsidP="00F013FC">
            <w:pPr>
              <w:rPr>
                <w:lang w:eastAsia="en-CA"/>
              </w:rPr>
            </w:pPr>
          </w:p>
        </w:tc>
        <w:tc>
          <w:tcPr>
            <w:tcW w:w="686" w:type="dxa"/>
            <w:shd w:val="clear" w:color="auto" w:fill="F2F2F2" w:themeFill="background1" w:themeFillShade="F2"/>
          </w:tcPr>
          <w:p w14:paraId="6E437C0F" w14:textId="18A4B46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DFB2B5C" w14:textId="77777777" w:rsidR="00F013FC" w:rsidRDefault="00F013FC" w:rsidP="00F013FC">
            <w:pPr>
              <w:jc w:val="center"/>
              <w:rPr>
                <w:lang w:eastAsia="en-CA"/>
              </w:rPr>
            </w:pPr>
          </w:p>
        </w:tc>
        <w:tc>
          <w:tcPr>
            <w:tcW w:w="1101" w:type="dxa"/>
            <w:shd w:val="clear" w:color="auto" w:fill="F2F2F2" w:themeFill="background1" w:themeFillShade="F2"/>
          </w:tcPr>
          <w:p w14:paraId="17BB2F15" w14:textId="77777777" w:rsidR="00F013FC" w:rsidRDefault="00F013FC" w:rsidP="00F013FC">
            <w:pPr>
              <w:jc w:val="center"/>
              <w:rPr>
                <w:lang w:eastAsia="en-CA"/>
              </w:rPr>
            </w:pPr>
          </w:p>
        </w:tc>
        <w:tc>
          <w:tcPr>
            <w:tcW w:w="850" w:type="dxa"/>
            <w:shd w:val="clear" w:color="auto" w:fill="F2F2F2" w:themeFill="background1" w:themeFillShade="F2"/>
            <w:vAlign w:val="center"/>
          </w:tcPr>
          <w:p w14:paraId="0309F720" w14:textId="77777777" w:rsidR="00F013FC" w:rsidRDefault="00F013FC" w:rsidP="00F013FC">
            <w:pPr>
              <w:jc w:val="center"/>
              <w:rPr>
                <w:lang w:eastAsia="en-CA"/>
              </w:rPr>
            </w:pPr>
          </w:p>
        </w:tc>
        <w:tc>
          <w:tcPr>
            <w:tcW w:w="448" w:type="dxa"/>
            <w:shd w:val="clear" w:color="auto" w:fill="F2F2F2" w:themeFill="background1" w:themeFillShade="F2"/>
          </w:tcPr>
          <w:p w14:paraId="305A2679" w14:textId="769F691B" w:rsidR="00F013FC" w:rsidRDefault="00000000" w:rsidP="00F013FC">
            <w:pPr>
              <w:jc w:val="center"/>
              <w:rPr>
                <w:lang w:eastAsia="en-CA"/>
              </w:rPr>
            </w:pPr>
            <w:sdt>
              <w:sdtPr>
                <w:rPr>
                  <w:lang w:eastAsia="en-CA"/>
                </w:rPr>
                <w:id w:val="-1660837672"/>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0D82AB02" w14:textId="77777777" w:rsidR="00F013FC" w:rsidRDefault="00F013FC" w:rsidP="00F013FC">
            <w:pPr>
              <w:jc w:val="center"/>
              <w:rPr>
                <w:lang w:eastAsia="en-CA"/>
              </w:rPr>
            </w:pPr>
          </w:p>
        </w:tc>
        <w:tc>
          <w:tcPr>
            <w:tcW w:w="448" w:type="dxa"/>
            <w:shd w:val="clear" w:color="auto" w:fill="F2F2F2" w:themeFill="background1" w:themeFillShade="F2"/>
          </w:tcPr>
          <w:p w14:paraId="68E714EF" w14:textId="27CF3A1C" w:rsidR="00F013FC" w:rsidRDefault="00000000" w:rsidP="00F013FC">
            <w:pPr>
              <w:jc w:val="center"/>
              <w:rPr>
                <w:lang w:eastAsia="en-CA"/>
              </w:rPr>
            </w:pPr>
            <w:sdt>
              <w:sdtPr>
                <w:rPr>
                  <w:lang w:eastAsia="en-CA"/>
                </w:rPr>
                <w:id w:val="-1407450282"/>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041B1149" w14:textId="582D753F" w:rsidR="00F013FC" w:rsidRDefault="00000000" w:rsidP="00F013FC">
            <w:pPr>
              <w:jc w:val="center"/>
              <w:rPr>
                <w:lang w:eastAsia="en-CA"/>
              </w:rPr>
            </w:pPr>
            <w:sdt>
              <w:sdtPr>
                <w:rPr>
                  <w:lang w:eastAsia="en-CA"/>
                </w:rPr>
                <w:id w:val="829479004"/>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1D72C5AF" w14:textId="2209E847" w:rsidR="00F013FC" w:rsidRDefault="00000000" w:rsidP="00F013FC">
            <w:pPr>
              <w:jc w:val="center"/>
              <w:rPr>
                <w:lang w:eastAsia="en-CA"/>
              </w:rPr>
            </w:pPr>
            <w:sdt>
              <w:sdtPr>
                <w:rPr>
                  <w:lang w:eastAsia="en-CA"/>
                </w:rPr>
                <w:id w:val="732439004"/>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57168BD6" w14:textId="77777777" w:rsidR="00F013FC" w:rsidRDefault="00F013FC" w:rsidP="00F013FC">
            <w:pPr>
              <w:jc w:val="center"/>
              <w:rPr>
                <w:lang w:eastAsia="en-CA"/>
              </w:rPr>
            </w:pPr>
          </w:p>
        </w:tc>
        <w:tc>
          <w:tcPr>
            <w:tcW w:w="3288" w:type="dxa"/>
            <w:shd w:val="clear" w:color="auto" w:fill="F2F2F2" w:themeFill="background1" w:themeFillShade="F2"/>
          </w:tcPr>
          <w:p w14:paraId="16FF729A" w14:textId="77777777" w:rsidR="00F013FC" w:rsidRDefault="00F013FC" w:rsidP="00F013FC">
            <w:pPr>
              <w:rPr>
                <w:lang w:eastAsia="en-CA"/>
              </w:rPr>
            </w:pPr>
          </w:p>
        </w:tc>
      </w:tr>
      <w:tr w:rsidR="00F013FC" w14:paraId="1E47151B" w14:textId="77777777" w:rsidTr="00DD2645">
        <w:tc>
          <w:tcPr>
            <w:tcW w:w="3060" w:type="dxa"/>
            <w:shd w:val="clear" w:color="auto" w:fill="F2F2F2" w:themeFill="background1" w:themeFillShade="F2"/>
          </w:tcPr>
          <w:p w14:paraId="7BA87F29" w14:textId="2FAA2F29" w:rsidR="00F013FC" w:rsidRDefault="00F013FC" w:rsidP="00F013FC">
            <w:pPr>
              <w:rPr>
                <w:lang w:eastAsia="en-CA"/>
              </w:rPr>
            </w:pPr>
            <w:r w:rsidRPr="00E75D62">
              <w:t>CRU 312</w:t>
            </w:r>
            <w:r w:rsidRPr="00E75D62">
              <w:rPr>
                <w:rFonts w:ascii="Cambria Math" w:hAnsi="Cambria Math" w:cs="Cambria Math"/>
              </w:rPr>
              <w:t>‐</w:t>
            </w:r>
            <w:r w:rsidRPr="00E75D62">
              <w:t>shoes HORN/STROBE - HORN TEST</w:t>
            </w:r>
          </w:p>
        </w:tc>
        <w:tc>
          <w:tcPr>
            <w:tcW w:w="907" w:type="dxa"/>
            <w:shd w:val="clear" w:color="auto" w:fill="F2F2F2" w:themeFill="background1" w:themeFillShade="F2"/>
            <w:vAlign w:val="center"/>
          </w:tcPr>
          <w:p w14:paraId="0A233E36" w14:textId="77777777" w:rsidR="00F013FC" w:rsidRDefault="00F013FC" w:rsidP="00F013FC">
            <w:pPr>
              <w:rPr>
                <w:lang w:eastAsia="en-CA"/>
              </w:rPr>
            </w:pPr>
          </w:p>
        </w:tc>
        <w:tc>
          <w:tcPr>
            <w:tcW w:w="686" w:type="dxa"/>
            <w:shd w:val="clear" w:color="auto" w:fill="F2F2F2" w:themeFill="background1" w:themeFillShade="F2"/>
          </w:tcPr>
          <w:p w14:paraId="051649E7" w14:textId="01AA363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31DE3CE" w14:textId="77777777" w:rsidR="00F013FC" w:rsidRDefault="00F013FC" w:rsidP="00F013FC">
            <w:pPr>
              <w:jc w:val="center"/>
              <w:rPr>
                <w:lang w:eastAsia="en-CA"/>
              </w:rPr>
            </w:pPr>
          </w:p>
        </w:tc>
        <w:tc>
          <w:tcPr>
            <w:tcW w:w="1101" w:type="dxa"/>
            <w:shd w:val="clear" w:color="auto" w:fill="F2F2F2" w:themeFill="background1" w:themeFillShade="F2"/>
          </w:tcPr>
          <w:p w14:paraId="6CB93B36" w14:textId="77777777" w:rsidR="00F013FC" w:rsidRDefault="00F013FC" w:rsidP="00F013FC">
            <w:pPr>
              <w:jc w:val="center"/>
              <w:rPr>
                <w:lang w:eastAsia="en-CA"/>
              </w:rPr>
            </w:pPr>
          </w:p>
        </w:tc>
        <w:tc>
          <w:tcPr>
            <w:tcW w:w="850" w:type="dxa"/>
            <w:shd w:val="clear" w:color="auto" w:fill="F2F2F2" w:themeFill="background1" w:themeFillShade="F2"/>
            <w:vAlign w:val="center"/>
          </w:tcPr>
          <w:p w14:paraId="19217D9B" w14:textId="77777777" w:rsidR="00F013FC" w:rsidRDefault="00F013FC" w:rsidP="00F013FC">
            <w:pPr>
              <w:jc w:val="center"/>
              <w:rPr>
                <w:lang w:eastAsia="en-CA"/>
              </w:rPr>
            </w:pPr>
          </w:p>
        </w:tc>
        <w:tc>
          <w:tcPr>
            <w:tcW w:w="448" w:type="dxa"/>
            <w:shd w:val="clear" w:color="auto" w:fill="F2F2F2" w:themeFill="background1" w:themeFillShade="F2"/>
          </w:tcPr>
          <w:p w14:paraId="34DC67DE" w14:textId="35389F21" w:rsidR="00F013FC" w:rsidRDefault="00000000" w:rsidP="00F013FC">
            <w:pPr>
              <w:jc w:val="center"/>
              <w:rPr>
                <w:lang w:eastAsia="en-CA"/>
              </w:rPr>
            </w:pPr>
            <w:sdt>
              <w:sdtPr>
                <w:rPr>
                  <w:lang w:eastAsia="en-CA"/>
                </w:rPr>
                <w:id w:val="-1189133583"/>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06899135" w14:textId="77777777" w:rsidR="00F013FC" w:rsidRDefault="00F013FC" w:rsidP="00F013FC">
            <w:pPr>
              <w:jc w:val="center"/>
              <w:rPr>
                <w:lang w:eastAsia="en-CA"/>
              </w:rPr>
            </w:pPr>
          </w:p>
        </w:tc>
        <w:tc>
          <w:tcPr>
            <w:tcW w:w="448" w:type="dxa"/>
            <w:shd w:val="clear" w:color="auto" w:fill="F2F2F2" w:themeFill="background1" w:themeFillShade="F2"/>
          </w:tcPr>
          <w:p w14:paraId="669464C2" w14:textId="45249F31" w:rsidR="00F013FC" w:rsidRDefault="00000000" w:rsidP="00F013FC">
            <w:pPr>
              <w:jc w:val="center"/>
              <w:rPr>
                <w:lang w:eastAsia="en-CA"/>
              </w:rPr>
            </w:pPr>
            <w:sdt>
              <w:sdtPr>
                <w:rPr>
                  <w:lang w:eastAsia="en-CA"/>
                </w:rPr>
                <w:id w:val="-1477839142"/>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65EA63C1" w14:textId="58925F8A" w:rsidR="00F013FC" w:rsidRDefault="00000000" w:rsidP="00F013FC">
            <w:pPr>
              <w:jc w:val="center"/>
              <w:rPr>
                <w:lang w:eastAsia="en-CA"/>
              </w:rPr>
            </w:pPr>
            <w:sdt>
              <w:sdtPr>
                <w:rPr>
                  <w:lang w:eastAsia="en-CA"/>
                </w:rPr>
                <w:id w:val="-974213244"/>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6C01D7ED" w14:textId="47359328" w:rsidR="00F013FC" w:rsidRDefault="00000000" w:rsidP="00F013FC">
            <w:pPr>
              <w:jc w:val="center"/>
              <w:rPr>
                <w:lang w:eastAsia="en-CA"/>
              </w:rPr>
            </w:pPr>
            <w:sdt>
              <w:sdtPr>
                <w:rPr>
                  <w:lang w:eastAsia="en-CA"/>
                </w:rPr>
                <w:id w:val="-499113640"/>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1DC57FC2" w14:textId="77777777" w:rsidR="00F013FC" w:rsidRDefault="00F013FC" w:rsidP="00F013FC">
            <w:pPr>
              <w:jc w:val="center"/>
              <w:rPr>
                <w:lang w:eastAsia="en-CA"/>
              </w:rPr>
            </w:pPr>
          </w:p>
        </w:tc>
        <w:tc>
          <w:tcPr>
            <w:tcW w:w="3288" w:type="dxa"/>
            <w:shd w:val="clear" w:color="auto" w:fill="F2F2F2" w:themeFill="background1" w:themeFillShade="F2"/>
          </w:tcPr>
          <w:p w14:paraId="3CC2F53E" w14:textId="77777777" w:rsidR="00F013FC" w:rsidRDefault="00F013FC" w:rsidP="00F013FC">
            <w:pPr>
              <w:rPr>
                <w:lang w:eastAsia="en-CA"/>
              </w:rPr>
            </w:pPr>
          </w:p>
        </w:tc>
      </w:tr>
      <w:tr w:rsidR="00F013FC" w14:paraId="22C2BAE1" w14:textId="77777777" w:rsidTr="00DD2645">
        <w:tc>
          <w:tcPr>
            <w:tcW w:w="3060" w:type="dxa"/>
            <w:shd w:val="clear" w:color="auto" w:fill="F2F2F2" w:themeFill="background1" w:themeFillShade="F2"/>
          </w:tcPr>
          <w:p w14:paraId="28016E86" w14:textId="6124385C" w:rsidR="00F013FC" w:rsidRDefault="00F013FC" w:rsidP="00F013FC">
            <w:pPr>
              <w:rPr>
                <w:lang w:eastAsia="en-CA"/>
              </w:rPr>
            </w:pPr>
            <w:r w:rsidRPr="00E75D62">
              <w:t>CRU 312</w:t>
            </w:r>
            <w:r w:rsidRPr="00E75D62">
              <w:rPr>
                <w:rFonts w:ascii="Cambria Math" w:hAnsi="Cambria Math" w:cs="Cambria Math"/>
              </w:rPr>
              <w:t>‐</w:t>
            </w:r>
            <w:r w:rsidRPr="00E75D62">
              <w:t>shoes HORN/STROBE - STROBE TEST</w:t>
            </w:r>
          </w:p>
        </w:tc>
        <w:tc>
          <w:tcPr>
            <w:tcW w:w="907" w:type="dxa"/>
            <w:shd w:val="clear" w:color="auto" w:fill="F2F2F2" w:themeFill="background1" w:themeFillShade="F2"/>
            <w:vAlign w:val="center"/>
          </w:tcPr>
          <w:p w14:paraId="59F9C99E" w14:textId="77777777" w:rsidR="00F013FC" w:rsidRDefault="00F013FC" w:rsidP="00F013FC">
            <w:pPr>
              <w:rPr>
                <w:lang w:eastAsia="en-CA"/>
              </w:rPr>
            </w:pPr>
          </w:p>
        </w:tc>
        <w:tc>
          <w:tcPr>
            <w:tcW w:w="686" w:type="dxa"/>
            <w:shd w:val="clear" w:color="auto" w:fill="F2F2F2" w:themeFill="background1" w:themeFillShade="F2"/>
          </w:tcPr>
          <w:p w14:paraId="5EB8A26A" w14:textId="79EF223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C3BAB8D" w14:textId="77777777" w:rsidR="00F013FC" w:rsidRDefault="00F013FC" w:rsidP="00F013FC">
            <w:pPr>
              <w:jc w:val="center"/>
              <w:rPr>
                <w:lang w:eastAsia="en-CA"/>
              </w:rPr>
            </w:pPr>
          </w:p>
        </w:tc>
        <w:tc>
          <w:tcPr>
            <w:tcW w:w="1101" w:type="dxa"/>
            <w:shd w:val="clear" w:color="auto" w:fill="F2F2F2" w:themeFill="background1" w:themeFillShade="F2"/>
          </w:tcPr>
          <w:p w14:paraId="48312168" w14:textId="77777777" w:rsidR="00F013FC" w:rsidRDefault="00F013FC" w:rsidP="00F013FC">
            <w:pPr>
              <w:jc w:val="center"/>
              <w:rPr>
                <w:lang w:eastAsia="en-CA"/>
              </w:rPr>
            </w:pPr>
          </w:p>
        </w:tc>
        <w:tc>
          <w:tcPr>
            <w:tcW w:w="850" w:type="dxa"/>
            <w:shd w:val="clear" w:color="auto" w:fill="F2F2F2" w:themeFill="background1" w:themeFillShade="F2"/>
            <w:vAlign w:val="center"/>
          </w:tcPr>
          <w:p w14:paraId="1FDB5CE3" w14:textId="77777777" w:rsidR="00F013FC" w:rsidRDefault="00F013FC" w:rsidP="00F013FC">
            <w:pPr>
              <w:jc w:val="center"/>
              <w:rPr>
                <w:lang w:eastAsia="en-CA"/>
              </w:rPr>
            </w:pPr>
          </w:p>
        </w:tc>
        <w:tc>
          <w:tcPr>
            <w:tcW w:w="448" w:type="dxa"/>
            <w:shd w:val="clear" w:color="auto" w:fill="F2F2F2" w:themeFill="background1" w:themeFillShade="F2"/>
          </w:tcPr>
          <w:p w14:paraId="3D873C98" w14:textId="7091A071" w:rsidR="00F013FC" w:rsidRDefault="00000000" w:rsidP="00F013FC">
            <w:pPr>
              <w:jc w:val="center"/>
              <w:rPr>
                <w:lang w:eastAsia="en-CA"/>
              </w:rPr>
            </w:pPr>
            <w:sdt>
              <w:sdtPr>
                <w:rPr>
                  <w:lang w:eastAsia="en-CA"/>
                </w:rPr>
                <w:id w:val="-1334144088"/>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082C5BAE" w14:textId="77777777" w:rsidR="00F013FC" w:rsidRDefault="00F013FC" w:rsidP="00F013FC">
            <w:pPr>
              <w:jc w:val="center"/>
              <w:rPr>
                <w:lang w:eastAsia="en-CA"/>
              </w:rPr>
            </w:pPr>
          </w:p>
        </w:tc>
        <w:tc>
          <w:tcPr>
            <w:tcW w:w="448" w:type="dxa"/>
            <w:shd w:val="clear" w:color="auto" w:fill="F2F2F2" w:themeFill="background1" w:themeFillShade="F2"/>
          </w:tcPr>
          <w:p w14:paraId="28C5C820" w14:textId="30063CA3" w:rsidR="00F013FC" w:rsidRDefault="00000000" w:rsidP="00F013FC">
            <w:pPr>
              <w:jc w:val="center"/>
              <w:rPr>
                <w:lang w:eastAsia="en-CA"/>
              </w:rPr>
            </w:pPr>
            <w:sdt>
              <w:sdtPr>
                <w:rPr>
                  <w:lang w:eastAsia="en-CA"/>
                </w:rPr>
                <w:id w:val="1375193177"/>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469B4A04" w14:textId="78C69C75" w:rsidR="00F013FC" w:rsidRDefault="00000000" w:rsidP="00F013FC">
            <w:pPr>
              <w:jc w:val="center"/>
              <w:rPr>
                <w:lang w:eastAsia="en-CA"/>
              </w:rPr>
            </w:pPr>
            <w:sdt>
              <w:sdtPr>
                <w:rPr>
                  <w:lang w:eastAsia="en-CA"/>
                </w:rPr>
                <w:id w:val="80796149"/>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4E7365DA" w14:textId="1545D468" w:rsidR="00F013FC" w:rsidRDefault="00000000" w:rsidP="00F013FC">
            <w:pPr>
              <w:jc w:val="center"/>
              <w:rPr>
                <w:lang w:eastAsia="en-CA"/>
              </w:rPr>
            </w:pPr>
            <w:sdt>
              <w:sdtPr>
                <w:rPr>
                  <w:lang w:eastAsia="en-CA"/>
                </w:rPr>
                <w:id w:val="-625621725"/>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3C173356" w14:textId="77777777" w:rsidR="00F013FC" w:rsidRDefault="00F013FC" w:rsidP="00F013FC">
            <w:pPr>
              <w:jc w:val="center"/>
              <w:rPr>
                <w:lang w:eastAsia="en-CA"/>
              </w:rPr>
            </w:pPr>
          </w:p>
        </w:tc>
        <w:tc>
          <w:tcPr>
            <w:tcW w:w="3288" w:type="dxa"/>
            <w:shd w:val="clear" w:color="auto" w:fill="F2F2F2" w:themeFill="background1" w:themeFillShade="F2"/>
          </w:tcPr>
          <w:p w14:paraId="61194D98" w14:textId="77777777" w:rsidR="00F013FC" w:rsidRDefault="00F013FC" w:rsidP="00F013FC">
            <w:pPr>
              <w:rPr>
                <w:lang w:eastAsia="en-CA"/>
              </w:rPr>
            </w:pPr>
          </w:p>
        </w:tc>
      </w:tr>
      <w:tr w:rsidR="00F013FC" w14:paraId="54A06060" w14:textId="77777777" w:rsidTr="00DD2645">
        <w:tc>
          <w:tcPr>
            <w:tcW w:w="3060" w:type="dxa"/>
            <w:shd w:val="clear" w:color="auto" w:fill="F2F2F2" w:themeFill="background1" w:themeFillShade="F2"/>
          </w:tcPr>
          <w:p w14:paraId="23880A7A" w14:textId="36BA7D1A" w:rsidR="00F013FC" w:rsidRDefault="00F013FC" w:rsidP="00F013FC">
            <w:pPr>
              <w:rPr>
                <w:lang w:eastAsia="en-CA"/>
              </w:rPr>
            </w:pPr>
            <w:r w:rsidRPr="00E75D62">
              <w:t>CRU312</w:t>
            </w:r>
            <w:r w:rsidRPr="00E75D62">
              <w:rPr>
                <w:rFonts w:ascii="Cambria Math" w:hAnsi="Cambria Math" w:cs="Cambria Math"/>
              </w:rPr>
              <w:t>‐</w:t>
            </w:r>
            <w:r w:rsidRPr="00E75D62">
              <w:t>mens outer wear HORN/STROBE - HORN TEST</w:t>
            </w:r>
          </w:p>
        </w:tc>
        <w:tc>
          <w:tcPr>
            <w:tcW w:w="907" w:type="dxa"/>
            <w:shd w:val="clear" w:color="auto" w:fill="F2F2F2" w:themeFill="background1" w:themeFillShade="F2"/>
            <w:vAlign w:val="center"/>
          </w:tcPr>
          <w:p w14:paraId="3506C1C3" w14:textId="77777777" w:rsidR="00F013FC" w:rsidRDefault="00F013FC" w:rsidP="00F013FC">
            <w:pPr>
              <w:rPr>
                <w:lang w:eastAsia="en-CA"/>
              </w:rPr>
            </w:pPr>
          </w:p>
        </w:tc>
        <w:tc>
          <w:tcPr>
            <w:tcW w:w="686" w:type="dxa"/>
            <w:shd w:val="clear" w:color="auto" w:fill="F2F2F2" w:themeFill="background1" w:themeFillShade="F2"/>
          </w:tcPr>
          <w:p w14:paraId="5F442EB4" w14:textId="66016FD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5C09990" w14:textId="77777777" w:rsidR="00F013FC" w:rsidRDefault="00F013FC" w:rsidP="00F013FC">
            <w:pPr>
              <w:jc w:val="center"/>
              <w:rPr>
                <w:lang w:eastAsia="en-CA"/>
              </w:rPr>
            </w:pPr>
          </w:p>
        </w:tc>
        <w:tc>
          <w:tcPr>
            <w:tcW w:w="1101" w:type="dxa"/>
            <w:shd w:val="clear" w:color="auto" w:fill="F2F2F2" w:themeFill="background1" w:themeFillShade="F2"/>
          </w:tcPr>
          <w:p w14:paraId="58D011E9" w14:textId="77777777" w:rsidR="00F013FC" w:rsidRDefault="00F013FC" w:rsidP="00F013FC">
            <w:pPr>
              <w:jc w:val="center"/>
              <w:rPr>
                <w:lang w:eastAsia="en-CA"/>
              </w:rPr>
            </w:pPr>
          </w:p>
        </w:tc>
        <w:tc>
          <w:tcPr>
            <w:tcW w:w="850" w:type="dxa"/>
            <w:shd w:val="clear" w:color="auto" w:fill="F2F2F2" w:themeFill="background1" w:themeFillShade="F2"/>
            <w:vAlign w:val="center"/>
          </w:tcPr>
          <w:p w14:paraId="414C075D" w14:textId="77777777" w:rsidR="00F013FC" w:rsidRDefault="00F013FC" w:rsidP="00F013FC">
            <w:pPr>
              <w:jc w:val="center"/>
              <w:rPr>
                <w:lang w:eastAsia="en-CA"/>
              </w:rPr>
            </w:pPr>
          </w:p>
        </w:tc>
        <w:tc>
          <w:tcPr>
            <w:tcW w:w="448" w:type="dxa"/>
            <w:shd w:val="clear" w:color="auto" w:fill="F2F2F2" w:themeFill="background1" w:themeFillShade="F2"/>
          </w:tcPr>
          <w:p w14:paraId="1CC34DF5" w14:textId="08440E7A" w:rsidR="00F013FC" w:rsidRDefault="00000000" w:rsidP="00F013FC">
            <w:pPr>
              <w:jc w:val="center"/>
              <w:rPr>
                <w:lang w:eastAsia="en-CA"/>
              </w:rPr>
            </w:pPr>
            <w:sdt>
              <w:sdtPr>
                <w:rPr>
                  <w:lang w:eastAsia="en-CA"/>
                </w:rPr>
                <w:id w:val="998854520"/>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0B927B4F" w14:textId="77777777" w:rsidR="00F013FC" w:rsidRDefault="00F013FC" w:rsidP="00F013FC">
            <w:pPr>
              <w:jc w:val="center"/>
              <w:rPr>
                <w:lang w:eastAsia="en-CA"/>
              </w:rPr>
            </w:pPr>
          </w:p>
        </w:tc>
        <w:tc>
          <w:tcPr>
            <w:tcW w:w="448" w:type="dxa"/>
            <w:shd w:val="clear" w:color="auto" w:fill="F2F2F2" w:themeFill="background1" w:themeFillShade="F2"/>
          </w:tcPr>
          <w:p w14:paraId="0D914E3C" w14:textId="282D26E6" w:rsidR="00F013FC" w:rsidRDefault="00000000" w:rsidP="00F013FC">
            <w:pPr>
              <w:jc w:val="center"/>
              <w:rPr>
                <w:lang w:eastAsia="en-CA"/>
              </w:rPr>
            </w:pPr>
            <w:sdt>
              <w:sdtPr>
                <w:rPr>
                  <w:lang w:eastAsia="en-CA"/>
                </w:rPr>
                <w:id w:val="-190765186"/>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1A7300AE" w14:textId="14AF0296" w:rsidR="00F013FC" w:rsidRDefault="00000000" w:rsidP="00F013FC">
            <w:pPr>
              <w:jc w:val="center"/>
              <w:rPr>
                <w:lang w:eastAsia="en-CA"/>
              </w:rPr>
            </w:pPr>
            <w:sdt>
              <w:sdtPr>
                <w:rPr>
                  <w:lang w:eastAsia="en-CA"/>
                </w:rPr>
                <w:id w:val="-321279468"/>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48EDE57B" w14:textId="502570C8" w:rsidR="00F013FC" w:rsidRDefault="00000000" w:rsidP="00F013FC">
            <w:pPr>
              <w:jc w:val="center"/>
              <w:rPr>
                <w:lang w:eastAsia="en-CA"/>
              </w:rPr>
            </w:pPr>
            <w:sdt>
              <w:sdtPr>
                <w:rPr>
                  <w:lang w:eastAsia="en-CA"/>
                </w:rPr>
                <w:id w:val="1709453271"/>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69898A74" w14:textId="77777777" w:rsidR="00F013FC" w:rsidRDefault="00F013FC" w:rsidP="00F013FC">
            <w:pPr>
              <w:jc w:val="center"/>
              <w:rPr>
                <w:lang w:eastAsia="en-CA"/>
              </w:rPr>
            </w:pPr>
          </w:p>
        </w:tc>
        <w:tc>
          <w:tcPr>
            <w:tcW w:w="3288" w:type="dxa"/>
            <w:shd w:val="clear" w:color="auto" w:fill="F2F2F2" w:themeFill="background1" w:themeFillShade="F2"/>
          </w:tcPr>
          <w:p w14:paraId="5C917E1F" w14:textId="77777777" w:rsidR="00F013FC" w:rsidRDefault="00F013FC" w:rsidP="00F013FC">
            <w:pPr>
              <w:rPr>
                <w:lang w:eastAsia="en-CA"/>
              </w:rPr>
            </w:pPr>
          </w:p>
        </w:tc>
      </w:tr>
      <w:tr w:rsidR="00F013FC" w14:paraId="05E39C88" w14:textId="77777777" w:rsidTr="00DD2645">
        <w:tc>
          <w:tcPr>
            <w:tcW w:w="3060" w:type="dxa"/>
            <w:shd w:val="clear" w:color="auto" w:fill="F2F2F2" w:themeFill="background1" w:themeFillShade="F2"/>
          </w:tcPr>
          <w:p w14:paraId="279E190B" w14:textId="5564B3E4" w:rsidR="00F013FC" w:rsidRDefault="00F013FC" w:rsidP="00F013FC">
            <w:pPr>
              <w:rPr>
                <w:lang w:eastAsia="en-CA"/>
              </w:rPr>
            </w:pPr>
            <w:r w:rsidRPr="00E75D62">
              <w:t>CRU312</w:t>
            </w:r>
            <w:r w:rsidRPr="00E75D62">
              <w:rPr>
                <w:rFonts w:ascii="Cambria Math" w:hAnsi="Cambria Math" w:cs="Cambria Math"/>
              </w:rPr>
              <w:t>‐</w:t>
            </w:r>
            <w:r w:rsidRPr="00E75D62">
              <w:t>mens outer wear HORN/STROBE - STROBE TEST</w:t>
            </w:r>
          </w:p>
        </w:tc>
        <w:tc>
          <w:tcPr>
            <w:tcW w:w="907" w:type="dxa"/>
            <w:shd w:val="clear" w:color="auto" w:fill="F2F2F2" w:themeFill="background1" w:themeFillShade="F2"/>
            <w:vAlign w:val="center"/>
          </w:tcPr>
          <w:p w14:paraId="7733907C" w14:textId="77777777" w:rsidR="00F013FC" w:rsidRDefault="00F013FC" w:rsidP="00F013FC">
            <w:pPr>
              <w:rPr>
                <w:lang w:eastAsia="en-CA"/>
              </w:rPr>
            </w:pPr>
          </w:p>
        </w:tc>
        <w:tc>
          <w:tcPr>
            <w:tcW w:w="686" w:type="dxa"/>
            <w:shd w:val="clear" w:color="auto" w:fill="F2F2F2" w:themeFill="background1" w:themeFillShade="F2"/>
          </w:tcPr>
          <w:p w14:paraId="103AEEEB" w14:textId="602BEC2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FEC693D" w14:textId="77777777" w:rsidR="00F013FC" w:rsidRDefault="00F013FC" w:rsidP="00F013FC">
            <w:pPr>
              <w:jc w:val="center"/>
              <w:rPr>
                <w:lang w:eastAsia="en-CA"/>
              </w:rPr>
            </w:pPr>
          </w:p>
        </w:tc>
        <w:tc>
          <w:tcPr>
            <w:tcW w:w="1101" w:type="dxa"/>
            <w:shd w:val="clear" w:color="auto" w:fill="F2F2F2" w:themeFill="background1" w:themeFillShade="F2"/>
          </w:tcPr>
          <w:p w14:paraId="6B8E2804" w14:textId="77777777" w:rsidR="00F013FC" w:rsidRDefault="00F013FC" w:rsidP="00F013FC">
            <w:pPr>
              <w:jc w:val="center"/>
              <w:rPr>
                <w:lang w:eastAsia="en-CA"/>
              </w:rPr>
            </w:pPr>
          </w:p>
        </w:tc>
        <w:tc>
          <w:tcPr>
            <w:tcW w:w="850" w:type="dxa"/>
            <w:shd w:val="clear" w:color="auto" w:fill="F2F2F2" w:themeFill="background1" w:themeFillShade="F2"/>
            <w:vAlign w:val="center"/>
          </w:tcPr>
          <w:p w14:paraId="47A22002" w14:textId="77777777" w:rsidR="00F013FC" w:rsidRDefault="00F013FC" w:rsidP="00F013FC">
            <w:pPr>
              <w:jc w:val="center"/>
              <w:rPr>
                <w:lang w:eastAsia="en-CA"/>
              </w:rPr>
            </w:pPr>
          </w:p>
        </w:tc>
        <w:tc>
          <w:tcPr>
            <w:tcW w:w="448" w:type="dxa"/>
            <w:shd w:val="clear" w:color="auto" w:fill="F2F2F2" w:themeFill="background1" w:themeFillShade="F2"/>
          </w:tcPr>
          <w:p w14:paraId="31B2BEA0" w14:textId="16F9D9E5" w:rsidR="00F013FC" w:rsidRDefault="00000000" w:rsidP="00F013FC">
            <w:pPr>
              <w:jc w:val="center"/>
              <w:rPr>
                <w:lang w:eastAsia="en-CA"/>
              </w:rPr>
            </w:pPr>
            <w:sdt>
              <w:sdtPr>
                <w:rPr>
                  <w:lang w:eastAsia="en-CA"/>
                </w:rPr>
                <w:id w:val="1809283521"/>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3147C80F" w14:textId="77777777" w:rsidR="00F013FC" w:rsidRDefault="00F013FC" w:rsidP="00F013FC">
            <w:pPr>
              <w:jc w:val="center"/>
              <w:rPr>
                <w:lang w:eastAsia="en-CA"/>
              </w:rPr>
            </w:pPr>
          </w:p>
        </w:tc>
        <w:tc>
          <w:tcPr>
            <w:tcW w:w="448" w:type="dxa"/>
            <w:shd w:val="clear" w:color="auto" w:fill="F2F2F2" w:themeFill="background1" w:themeFillShade="F2"/>
          </w:tcPr>
          <w:p w14:paraId="29D2A950" w14:textId="2000DCB5" w:rsidR="00F013FC" w:rsidRDefault="00000000" w:rsidP="00F013FC">
            <w:pPr>
              <w:jc w:val="center"/>
              <w:rPr>
                <w:lang w:eastAsia="en-CA"/>
              </w:rPr>
            </w:pPr>
            <w:sdt>
              <w:sdtPr>
                <w:rPr>
                  <w:lang w:eastAsia="en-CA"/>
                </w:rPr>
                <w:id w:val="-831295767"/>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11B62EF1" w14:textId="1F96CEAF" w:rsidR="00F013FC" w:rsidRDefault="00000000" w:rsidP="00F013FC">
            <w:pPr>
              <w:jc w:val="center"/>
              <w:rPr>
                <w:lang w:eastAsia="en-CA"/>
              </w:rPr>
            </w:pPr>
            <w:sdt>
              <w:sdtPr>
                <w:rPr>
                  <w:lang w:eastAsia="en-CA"/>
                </w:rPr>
                <w:id w:val="839205990"/>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153394F7" w14:textId="5D829DF2" w:rsidR="00F013FC" w:rsidRDefault="00000000" w:rsidP="00F013FC">
            <w:pPr>
              <w:jc w:val="center"/>
              <w:rPr>
                <w:lang w:eastAsia="en-CA"/>
              </w:rPr>
            </w:pPr>
            <w:sdt>
              <w:sdtPr>
                <w:rPr>
                  <w:lang w:eastAsia="en-CA"/>
                </w:rPr>
                <w:id w:val="-1899433169"/>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76E69128" w14:textId="77777777" w:rsidR="00F013FC" w:rsidRDefault="00F013FC" w:rsidP="00F013FC">
            <w:pPr>
              <w:jc w:val="center"/>
              <w:rPr>
                <w:lang w:eastAsia="en-CA"/>
              </w:rPr>
            </w:pPr>
          </w:p>
        </w:tc>
        <w:tc>
          <w:tcPr>
            <w:tcW w:w="3288" w:type="dxa"/>
            <w:shd w:val="clear" w:color="auto" w:fill="F2F2F2" w:themeFill="background1" w:themeFillShade="F2"/>
          </w:tcPr>
          <w:p w14:paraId="065BAC0A" w14:textId="77777777" w:rsidR="00F013FC" w:rsidRDefault="00F013FC" w:rsidP="00F013FC">
            <w:pPr>
              <w:rPr>
                <w:lang w:eastAsia="en-CA"/>
              </w:rPr>
            </w:pPr>
          </w:p>
        </w:tc>
      </w:tr>
      <w:tr w:rsidR="00F013FC" w14:paraId="4D7D410D" w14:textId="77777777" w:rsidTr="00DD2645">
        <w:tc>
          <w:tcPr>
            <w:tcW w:w="3060" w:type="dxa"/>
            <w:shd w:val="clear" w:color="auto" w:fill="F2F2F2" w:themeFill="background1" w:themeFillShade="F2"/>
          </w:tcPr>
          <w:p w14:paraId="07F8B6EC" w14:textId="674C8DD1" w:rsidR="00F013FC" w:rsidRDefault="00F013FC" w:rsidP="00F013FC">
            <w:pPr>
              <w:rPr>
                <w:lang w:eastAsia="en-CA"/>
              </w:rPr>
            </w:pPr>
            <w:r w:rsidRPr="00E75D62">
              <w:t>CRU 312</w:t>
            </w:r>
            <w:r w:rsidRPr="00E75D62">
              <w:rPr>
                <w:rFonts w:ascii="Cambria Math" w:hAnsi="Cambria Math" w:cs="Cambria Math"/>
              </w:rPr>
              <w:t>‐</w:t>
            </w:r>
            <w:r w:rsidRPr="00E75D62">
              <w:t xml:space="preserve"> MARSHALLS</w:t>
            </w:r>
            <w:r w:rsidRPr="00E75D62">
              <w:rPr>
                <w:rFonts w:ascii="Cambria Math" w:hAnsi="Cambria Math" w:cs="Cambria Math"/>
              </w:rPr>
              <w:t>‐</w:t>
            </w:r>
            <w:r w:rsidRPr="00E75D62">
              <w:t xml:space="preserve"> </w:t>
            </w:r>
            <w:proofErr w:type="spellStart"/>
            <w:r w:rsidRPr="00E75D62">
              <w:t>mens</w:t>
            </w:r>
            <w:proofErr w:type="spellEnd"/>
            <w:r w:rsidRPr="00E75D62">
              <w:t xml:space="preserve"> active wear HORN/STROBE - HORN TEST</w:t>
            </w:r>
          </w:p>
        </w:tc>
        <w:tc>
          <w:tcPr>
            <w:tcW w:w="907" w:type="dxa"/>
            <w:shd w:val="clear" w:color="auto" w:fill="F2F2F2" w:themeFill="background1" w:themeFillShade="F2"/>
            <w:vAlign w:val="center"/>
          </w:tcPr>
          <w:p w14:paraId="6B8E20F9" w14:textId="77777777" w:rsidR="00F013FC" w:rsidRDefault="00F013FC" w:rsidP="00F013FC">
            <w:pPr>
              <w:rPr>
                <w:lang w:eastAsia="en-CA"/>
              </w:rPr>
            </w:pPr>
          </w:p>
        </w:tc>
        <w:tc>
          <w:tcPr>
            <w:tcW w:w="686" w:type="dxa"/>
            <w:shd w:val="clear" w:color="auto" w:fill="F2F2F2" w:themeFill="background1" w:themeFillShade="F2"/>
          </w:tcPr>
          <w:p w14:paraId="4693D4DC" w14:textId="100FBA1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059E50C" w14:textId="77777777" w:rsidR="00F013FC" w:rsidRDefault="00F013FC" w:rsidP="00F013FC">
            <w:pPr>
              <w:jc w:val="center"/>
              <w:rPr>
                <w:lang w:eastAsia="en-CA"/>
              </w:rPr>
            </w:pPr>
          </w:p>
        </w:tc>
        <w:tc>
          <w:tcPr>
            <w:tcW w:w="1101" w:type="dxa"/>
            <w:shd w:val="clear" w:color="auto" w:fill="F2F2F2" w:themeFill="background1" w:themeFillShade="F2"/>
          </w:tcPr>
          <w:p w14:paraId="03B4D122" w14:textId="77777777" w:rsidR="00F013FC" w:rsidRDefault="00F013FC" w:rsidP="00F013FC">
            <w:pPr>
              <w:jc w:val="center"/>
              <w:rPr>
                <w:lang w:eastAsia="en-CA"/>
              </w:rPr>
            </w:pPr>
          </w:p>
        </w:tc>
        <w:tc>
          <w:tcPr>
            <w:tcW w:w="850" w:type="dxa"/>
            <w:shd w:val="clear" w:color="auto" w:fill="F2F2F2" w:themeFill="background1" w:themeFillShade="F2"/>
            <w:vAlign w:val="center"/>
          </w:tcPr>
          <w:p w14:paraId="4AC7BBAD" w14:textId="77777777" w:rsidR="00F013FC" w:rsidRDefault="00F013FC" w:rsidP="00F013FC">
            <w:pPr>
              <w:jc w:val="center"/>
              <w:rPr>
                <w:lang w:eastAsia="en-CA"/>
              </w:rPr>
            </w:pPr>
          </w:p>
        </w:tc>
        <w:tc>
          <w:tcPr>
            <w:tcW w:w="448" w:type="dxa"/>
            <w:shd w:val="clear" w:color="auto" w:fill="F2F2F2" w:themeFill="background1" w:themeFillShade="F2"/>
          </w:tcPr>
          <w:p w14:paraId="6B77A9C5" w14:textId="49D02D4F" w:rsidR="00F013FC" w:rsidRDefault="00000000" w:rsidP="00F013FC">
            <w:pPr>
              <w:jc w:val="center"/>
              <w:rPr>
                <w:lang w:eastAsia="en-CA"/>
              </w:rPr>
            </w:pPr>
            <w:sdt>
              <w:sdtPr>
                <w:rPr>
                  <w:lang w:eastAsia="en-CA"/>
                </w:rPr>
                <w:id w:val="340900143"/>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68B8E72C" w14:textId="77777777" w:rsidR="00F013FC" w:rsidRDefault="00F013FC" w:rsidP="00F013FC">
            <w:pPr>
              <w:jc w:val="center"/>
              <w:rPr>
                <w:lang w:eastAsia="en-CA"/>
              </w:rPr>
            </w:pPr>
          </w:p>
        </w:tc>
        <w:tc>
          <w:tcPr>
            <w:tcW w:w="448" w:type="dxa"/>
            <w:shd w:val="clear" w:color="auto" w:fill="F2F2F2" w:themeFill="background1" w:themeFillShade="F2"/>
          </w:tcPr>
          <w:p w14:paraId="18895F86" w14:textId="157B86E8" w:rsidR="00F013FC" w:rsidRDefault="00000000" w:rsidP="00F013FC">
            <w:pPr>
              <w:jc w:val="center"/>
              <w:rPr>
                <w:lang w:eastAsia="en-CA"/>
              </w:rPr>
            </w:pPr>
            <w:sdt>
              <w:sdtPr>
                <w:rPr>
                  <w:lang w:eastAsia="en-CA"/>
                </w:rPr>
                <w:id w:val="-1203790780"/>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692257AB" w14:textId="50A2C66D" w:rsidR="00F013FC" w:rsidRDefault="00000000" w:rsidP="00F013FC">
            <w:pPr>
              <w:jc w:val="center"/>
              <w:rPr>
                <w:lang w:eastAsia="en-CA"/>
              </w:rPr>
            </w:pPr>
            <w:sdt>
              <w:sdtPr>
                <w:rPr>
                  <w:lang w:eastAsia="en-CA"/>
                </w:rPr>
                <w:id w:val="-284808737"/>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658A199B" w14:textId="570FA61E" w:rsidR="00F013FC" w:rsidRDefault="00000000" w:rsidP="00F013FC">
            <w:pPr>
              <w:jc w:val="center"/>
              <w:rPr>
                <w:lang w:eastAsia="en-CA"/>
              </w:rPr>
            </w:pPr>
            <w:sdt>
              <w:sdtPr>
                <w:rPr>
                  <w:lang w:eastAsia="en-CA"/>
                </w:rPr>
                <w:id w:val="-303856591"/>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7E052B04" w14:textId="77777777" w:rsidR="00F013FC" w:rsidRDefault="00F013FC" w:rsidP="00F013FC">
            <w:pPr>
              <w:jc w:val="center"/>
              <w:rPr>
                <w:lang w:eastAsia="en-CA"/>
              </w:rPr>
            </w:pPr>
          </w:p>
        </w:tc>
        <w:tc>
          <w:tcPr>
            <w:tcW w:w="3288" w:type="dxa"/>
            <w:shd w:val="clear" w:color="auto" w:fill="F2F2F2" w:themeFill="background1" w:themeFillShade="F2"/>
          </w:tcPr>
          <w:p w14:paraId="2750453F" w14:textId="77777777" w:rsidR="00F013FC" w:rsidRDefault="00F013FC" w:rsidP="00F013FC">
            <w:pPr>
              <w:rPr>
                <w:lang w:eastAsia="en-CA"/>
              </w:rPr>
            </w:pPr>
          </w:p>
        </w:tc>
      </w:tr>
      <w:tr w:rsidR="00F013FC" w14:paraId="7BC3F479" w14:textId="77777777" w:rsidTr="00DD2645">
        <w:tc>
          <w:tcPr>
            <w:tcW w:w="3060" w:type="dxa"/>
            <w:shd w:val="clear" w:color="auto" w:fill="F2F2F2" w:themeFill="background1" w:themeFillShade="F2"/>
          </w:tcPr>
          <w:p w14:paraId="59356E48" w14:textId="5DC5429A" w:rsidR="00F013FC" w:rsidRDefault="00F013FC" w:rsidP="00F013FC">
            <w:pPr>
              <w:rPr>
                <w:lang w:eastAsia="en-CA"/>
              </w:rPr>
            </w:pPr>
            <w:r w:rsidRPr="00E75D62">
              <w:t>CRU 312</w:t>
            </w:r>
            <w:r w:rsidRPr="00E75D62">
              <w:rPr>
                <w:rFonts w:ascii="Cambria Math" w:hAnsi="Cambria Math" w:cs="Cambria Math"/>
              </w:rPr>
              <w:t>‐</w:t>
            </w:r>
            <w:r w:rsidRPr="00E75D62">
              <w:t xml:space="preserve"> MARSHALLS</w:t>
            </w:r>
            <w:r w:rsidRPr="00E75D62">
              <w:rPr>
                <w:rFonts w:ascii="Cambria Math" w:hAnsi="Cambria Math" w:cs="Cambria Math"/>
              </w:rPr>
              <w:t>‐</w:t>
            </w:r>
            <w:r w:rsidRPr="00E75D62">
              <w:t xml:space="preserve"> </w:t>
            </w:r>
            <w:proofErr w:type="spellStart"/>
            <w:r w:rsidRPr="00E75D62">
              <w:t>mens</w:t>
            </w:r>
            <w:proofErr w:type="spellEnd"/>
            <w:r w:rsidRPr="00E75D62">
              <w:t xml:space="preserve"> active wear HORN/STROBE - STROBE TEST</w:t>
            </w:r>
          </w:p>
        </w:tc>
        <w:tc>
          <w:tcPr>
            <w:tcW w:w="907" w:type="dxa"/>
            <w:shd w:val="clear" w:color="auto" w:fill="F2F2F2" w:themeFill="background1" w:themeFillShade="F2"/>
            <w:vAlign w:val="center"/>
          </w:tcPr>
          <w:p w14:paraId="71D4A2D6" w14:textId="77777777" w:rsidR="00F013FC" w:rsidRDefault="00F013FC" w:rsidP="00F013FC">
            <w:pPr>
              <w:rPr>
                <w:lang w:eastAsia="en-CA"/>
              </w:rPr>
            </w:pPr>
          </w:p>
        </w:tc>
        <w:tc>
          <w:tcPr>
            <w:tcW w:w="686" w:type="dxa"/>
            <w:shd w:val="clear" w:color="auto" w:fill="F2F2F2" w:themeFill="background1" w:themeFillShade="F2"/>
          </w:tcPr>
          <w:p w14:paraId="0577CE0D" w14:textId="4661B12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028882F" w14:textId="77777777" w:rsidR="00F013FC" w:rsidRDefault="00F013FC" w:rsidP="00F013FC">
            <w:pPr>
              <w:jc w:val="center"/>
              <w:rPr>
                <w:lang w:eastAsia="en-CA"/>
              </w:rPr>
            </w:pPr>
          </w:p>
        </w:tc>
        <w:tc>
          <w:tcPr>
            <w:tcW w:w="1101" w:type="dxa"/>
            <w:shd w:val="clear" w:color="auto" w:fill="F2F2F2" w:themeFill="background1" w:themeFillShade="F2"/>
          </w:tcPr>
          <w:p w14:paraId="0DFD6D83" w14:textId="77777777" w:rsidR="00F013FC" w:rsidRDefault="00F013FC" w:rsidP="00F013FC">
            <w:pPr>
              <w:jc w:val="center"/>
              <w:rPr>
                <w:lang w:eastAsia="en-CA"/>
              </w:rPr>
            </w:pPr>
          </w:p>
        </w:tc>
        <w:tc>
          <w:tcPr>
            <w:tcW w:w="850" w:type="dxa"/>
            <w:shd w:val="clear" w:color="auto" w:fill="F2F2F2" w:themeFill="background1" w:themeFillShade="F2"/>
            <w:vAlign w:val="center"/>
          </w:tcPr>
          <w:p w14:paraId="4E5EE66C" w14:textId="77777777" w:rsidR="00F013FC" w:rsidRDefault="00F013FC" w:rsidP="00F013FC">
            <w:pPr>
              <w:jc w:val="center"/>
              <w:rPr>
                <w:lang w:eastAsia="en-CA"/>
              </w:rPr>
            </w:pPr>
          </w:p>
        </w:tc>
        <w:tc>
          <w:tcPr>
            <w:tcW w:w="448" w:type="dxa"/>
            <w:shd w:val="clear" w:color="auto" w:fill="F2F2F2" w:themeFill="background1" w:themeFillShade="F2"/>
          </w:tcPr>
          <w:p w14:paraId="29BAA10A" w14:textId="083C320B" w:rsidR="00F013FC" w:rsidRDefault="00000000" w:rsidP="00F013FC">
            <w:pPr>
              <w:jc w:val="center"/>
              <w:rPr>
                <w:lang w:eastAsia="en-CA"/>
              </w:rPr>
            </w:pPr>
            <w:sdt>
              <w:sdtPr>
                <w:rPr>
                  <w:lang w:eastAsia="en-CA"/>
                </w:rPr>
                <w:id w:val="-1530024899"/>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77C0D45F" w14:textId="77777777" w:rsidR="00F013FC" w:rsidRDefault="00F013FC" w:rsidP="00F013FC">
            <w:pPr>
              <w:jc w:val="center"/>
              <w:rPr>
                <w:lang w:eastAsia="en-CA"/>
              </w:rPr>
            </w:pPr>
          </w:p>
        </w:tc>
        <w:tc>
          <w:tcPr>
            <w:tcW w:w="448" w:type="dxa"/>
            <w:shd w:val="clear" w:color="auto" w:fill="F2F2F2" w:themeFill="background1" w:themeFillShade="F2"/>
          </w:tcPr>
          <w:p w14:paraId="3BA03540" w14:textId="04098B98" w:rsidR="00F013FC" w:rsidRDefault="00000000" w:rsidP="00F013FC">
            <w:pPr>
              <w:jc w:val="center"/>
              <w:rPr>
                <w:lang w:eastAsia="en-CA"/>
              </w:rPr>
            </w:pPr>
            <w:sdt>
              <w:sdtPr>
                <w:rPr>
                  <w:lang w:eastAsia="en-CA"/>
                </w:rPr>
                <w:id w:val="2112168998"/>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0C27B218" w14:textId="57D0A57A" w:rsidR="00F013FC" w:rsidRDefault="00000000" w:rsidP="00F013FC">
            <w:pPr>
              <w:jc w:val="center"/>
              <w:rPr>
                <w:lang w:eastAsia="en-CA"/>
              </w:rPr>
            </w:pPr>
            <w:sdt>
              <w:sdtPr>
                <w:rPr>
                  <w:lang w:eastAsia="en-CA"/>
                </w:rPr>
                <w:id w:val="524745866"/>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69E7EE06" w14:textId="36CE83B3" w:rsidR="00F013FC" w:rsidRDefault="00000000" w:rsidP="00F013FC">
            <w:pPr>
              <w:jc w:val="center"/>
              <w:rPr>
                <w:lang w:eastAsia="en-CA"/>
              </w:rPr>
            </w:pPr>
            <w:sdt>
              <w:sdtPr>
                <w:rPr>
                  <w:lang w:eastAsia="en-CA"/>
                </w:rPr>
                <w:id w:val="482972207"/>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01A35BF0" w14:textId="77777777" w:rsidR="00F013FC" w:rsidRDefault="00F013FC" w:rsidP="00F013FC">
            <w:pPr>
              <w:jc w:val="center"/>
              <w:rPr>
                <w:lang w:eastAsia="en-CA"/>
              </w:rPr>
            </w:pPr>
          </w:p>
        </w:tc>
        <w:tc>
          <w:tcPr>
            <w:tcW w:w="3288" w:type="dxa"/>
            <w:shd w:val="clear" w:color="auto" w:fill="F2F2F2" w:themeFill="background1" w:themeFillShade="F2"/>
          </w:tcPr>
          <w:p w14:paraId="730AAE0C" w14:textId="77777777" w:rsidR="00F013FC" w:rsidRDefault="00F013FC" w:rsidP="00F013FC">
            <w:pPr>
              <w:rPr>
                <w:lang w:eastAsia="en-CA"/>
              </w:rPr>
            </w:pPr>
          </w:p>
        </w:tc>
      </w:tr>
      <w:tr w:rsidR="00F013FC" w14:paraId="7BA779E6" w14:textId="77777777" w:rsidTr="00DD2645">
        <w:tc>
          <w:tcPr>
            <w:tcW w:w="3060" w:type="dxa"/>
            <w:shd w:val="clear" w:color="auto" w:fill="F2F2F2" w:themeFill="background1" w:themeFillShade="F2"/>
          </w:tcPr>
          <w:p w14:paraId="2786C3EA" w14:textId="4F033908" w:rsidR="00F013FC" w:rsidRDefault="00F013FC" w:rsidP="00F013FC">
            <w:pPr>
              <w:rPr>
                <w:lang w:eastAsia="en-CA"/>
              </w:rPr>
            </w:pPr>
            <w:r w:rsidRPr="00E75D62">
              <w:t>CRU 312</w:t>
            </w:r>
            <w:r w:rsidRPr="00E75D62">
              <w:rPr>
                <w:rFonts w:ascii="Cambria Math" w:hAnsi="Cambria Math" w:cs="Cambria Math"/>
              </w:rPr>
              <w:t>‐</w:t>
            </w:r>
            <w:r w:rsidRPr="00E75D62">
              <w:t>ladies wears HORN/STROBE - HORN TEST</w:t>
            </w:r>
          </w:p>
        </w:tc>
        <w:tc>
          <w:tcPr>
            <w:tcW w:w="907" w:type="dxa"/>
            <w:shd w:val="clear" w:color="auto" w:fill="F2F2F2" w:themeFill="background1" w:themeFillShade="F2"/>
            <w:vAlign w:val="center"/>
          </w:tcPr>
          <w:p w14:paraId="7816A885" w14:textId="77777777" w:rsidR="00F013FC" w:rsidRDefault="00F013FC" w:rsidP="00F013FC">
            <w:pPr>
              <w:rPr>
                <w:lang w:eastAsia="en-CA"/>
              </w:rPr>
            </w:pPr>
          </w:p>
        </w:tc>
        <w:tc>
          <w:tcPr>
            <w:tcW w:w="686" w:type="dxa"/>
            <w:shd w:val="clear" w:color="auto" w:fill="F2F2F2" w:themeFill="background1" w:themeFillShade="F2"/>
          </w:tcPr>
          <w:p w14:paraId="184BDF38" w14:textId="2CD53D7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1BF2636" w14:textId="77777777" w:rsidR="00F013FC" w:rsidRDefault="00F013FC" w:rsidP="00F013FC">
            <w:pPr>
              <w:jc w:val="center"/>
              <w:rPr>
                <w:lang w:eastAsia="en-CA"/>
              </w:rPr>
            </w:pPr>
          </w:p>
        </w:tc>
        <w:tc>
          <w:tcPr>
            <w:tcW w:w="1101" w:type="dxa"/>
            <w:shd w:val="clear" w:color="auto" w:fill="F2F2F2" w:themeFill="background1" w:themeFillShade="F2"/>
          </w:tcPr>
          <w:p w14:paraId="0D29A84F" w14:textId="77777777" w:rsidR="00F013FC" w:rsidRDefault="00F013FC" w:rsidP="00F013FC">
            <w:pPr>
              <w:jc w:val="center"/>
              <w:rPr>
                <w:lang w:eastAsia="en-CA"/>
              </w:rPr>
            </w:pPr>
          </w:p>
        </w:tc>
        <w:tc>
          <w:tcPr>
            <w:tcW w:w="850" w:type="dxa"/>
            <w:shd w:val="clear" w:color="auto" w:fill="F2F2F2" w:themeFill="background1" w:themeFillShade="F2"/>
            <w:vAlign w:val="center"/>
          </w:tcPr>
          <w:p w14:paraId="122A8524" w14:textId="77777777" w:rsidR="00F013FC" w:rsidRDefault="00F013FC" w:rsidP="00F013FC">
            <w:pPr>
              <w:jc w:val="center"/>
              <w:rPr>
                <w:lang w:eastAsia="en-CA"/>
              </w:rPr>
            </w:pPr>
          </w:p>
        </w:tc>
        <w:tc>
          <w:tcPr>
            <w:tcW w:w="448" w:type="dxa"/>
            <w:shd w:val="clear" w:color="auto" w:fill="F2F2F2" w:themeFill="background1" w:themeFillShade="F2"/>
          </w:tcPr>
          <w:p w14:paraId="04427087" w14:textId="7F8A5BE3" w:rsidR="00F013FC" w:rsidRDefault="00000000" w:rsidP="00F013FC">
            <w:pPr>
              <w:jc w:val="center"/>
              <w:rPr>
                <w:lang w:eastAsia="en-CA"/>
              </w:rPr>
            </w:pPr>
            <w:sdt>
              <w:sdtPr>
                <w:rPr>
                  <w:lang w:eastAsia="en-CA"/>
                </w:rPr>
                <w:id w:val="280005684"/>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03E3923C" w14:textId="77777777" w:rsidR="00F013FC" w:rsidRDefault="00F013FC" w:rsidP="00F013FC">
            <w:pPr>
              <w:jc w:val="center"/>
              <w:rPr>
                <w:lang w:eastAsia="en-CA"/>
              </w:rPr>
            </w:pPr>
          </w:p>
        </w:tc>
        <w:tc>
          <w:tcPr>
            <w:tcW w:w="448" w:type="dxa"/>
            <w:shd w:val="clear" w:color="auto" w:fill="F2F2F2" w:themeFill="background1" w:themeFillShade="F2"/>
          </w:tcPr>
          <w:p w14:paraId="4C6DBB32" w14:textId="0ECBBB89" w:rsidR="00F013FC" w:rsidRDefault="00000000" w:rsidP="00F013FC">
            <w:pPr>
              <w:jc w:val="center"/>
              <w:rPr>
                <w:lang w:eastAsia="en-CA"/>
              </w:rPr>
            </w:pPr>
            <w:sdt>
              <w:sdtPr>
                <w:rPr>
                  <w:lang w:eastAsia="en-CA"/>
                </w:rPr>
                <w:id w:val="-92779919"/>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28B35E3C" w14:textId="392DCA8A" w:rsidR="00F013FC" w:rsidRDefault="00000000" w:rsidP="00F013FC">
            <w:pPr>
              <w:jc w:val="center"/>
              <w:rPr>
                <w:lang w:eastAsia="en-CA"/>
              </w:rPr>
            </w:pPr>
            <w:sdt>
              <w:sdtPr>
                <w:rPr>
                  <w:lang w:eastAsia="en-CA"/>
                </w:rPr>
                <w:id w:val="-187605604"/>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0432DAF3" w14:textId="2584A03F" w:rsidR="00F013FC" w:rsidRDefault="00000000" w:rsidP="00F013FC">
            <w:pPr>
              <w:jc w:val="center"/>
              <w:rPr>
                <w:lang w:eastAsia="en-CA"/>
              </w:rPr>
            </w:pPr>
            <w:sdt>
              <w:sdtPr>
                <w:rPr>
                  <w:lang w:eastAsia="en-CA"/>
                </w:rPr>
                <w:id w:val="1463693509"/>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2E0643C4" w14:textId="77777777" w:rsidR="00F013FC" w:rsidRDefault="00F013FC" w:rsidP="00F013FC">
            <w:pPr>
              <w:jc w:val="center"/>
              <w:rPr>
                <w:lang w:eastAsia="en-CA"/>
              </w:rPr>
            </w:pPr>
          </w:p>
        </w:tc>
        <w:tc>
          <w:tcPr>
            <w:tcW w:w="3288" w:type="dxa"/>
            <w:shd w:val="clear" w:color="auto" w:fill="F2F2F2" w:themeFill="background1" w:themeFillShade="F2"/>
          </w:tcPr>
          <w:p w14:paraId="4162857A" w14:textId="77777777" w:rsidR="00F013FC" w:rsidRDefault="00F013FC" w:rsidP="00F013FC">
            <w:pPr>
              <w:rPr>
                <w:lang w:eastAsia="en-CA"/>
              </w:rPr>
            </w:pPr>
          </w:p>
        </w:tc>
      </w:tr>
      <w:tr w:rsidR="00F013FC" w14:paraId="3F2F7477" w14:textId="77777777" w:rsidTr="00DD2645">
        <w:tc>
          <w:tcPr>
            <w:tcW w:w="3060" w:type="dxa"/>
            <w:shd w:val="clear" w:color="auto" w:fill="F2F2F2" w:themeFill="background1" w:themeFillShade="F2"/>
          </w:tcPr>
          <w:p w14:paraId="62FC71ED" w14:textId="77D3809B" w:rsidR="00F013FC" w:rsidRDefault="00F013FC" w:rsidP="00F013FC">
            <w:pPr>
              <w:rPr>
                <w:lang w:eastAsia="en-CA"/>
              </w:rPr>
            </w:pPr>
            <w:r w:rsidRPr="00E75D62">
              <w:t>CRU 312</w:t>
            </w:r>
            <w:r w:rsidRPr="00E75D62">
              <w:rPr>
                <w:rFonts w:ascii="Cambria Math" w:hAnsi="Cambria Math" w:cs="Cambria Math"/>
              </w:rPr>
              <w:t>‐</w:t>
            </w:r>
            <w:r w:rsidRPr="00E75D62">
              <w:t>ladies wears HORN/STROBE - STROBE TEST</w:t>
            </w:r>
          </w:p>
        </w:tc>
        <w:tc>
          <w:tcPr>
            <w:tcW w:w="907" w:type="dxa"/>
            <w:shd w:val="clear" w:color="auto" w:fill="F2F2F2" w:themeFill="background1" w:themeFillShade="F2"/>
            <w:vAlign w:val="center"/>
          </w:tcPr>
          <w:p w14:paraId="09AB773B" w14:textId="77777777" w:rsidR="00F013FC" w:rsidRDefault="00F013FC" w:rsidP="00F013FC">
            <w:pPr>
              <w:rPr>
                <w:lang w:eastAsia="en-CA"/>
              </w:rPr>
            </w:pPr>
          </w:p>
        </w:tc>
        <w:tc>
          <w:tcPr>
            <w:tcW w:w="686" w:type="dxa"/>
            <w:shd w:val="clear" w:color="auto" w:fill="F2F2F2" w:themeFill="background1" w:themeFillShade="F2"/>
          </w:tcPr>
          <w:p w14:paraId="1209B5A7" w14:textId="0BA3EF7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98A8962" w14:textId="77777777" w:rsidR="00F013FC" w:rsidRDefault="00F013FC" w:rsidP="00F013FC">
            <w:pPr>
              <w:jc w:val="center"/>
              <w:rPr>
                <w:lang w:eastAsia="en-CA"/>
              </w:rPr>
            </w:pPr>
          </w:p>
        </w:tc>
        <w:tc>
          <w:tcPr>
            <w:tcW w:w="1101" w:type="dxa"/>
            <w:shd w:val="clear" w:color="auto" w:fill="F2F2F2" w:themeFill="background1" w:themeFillShade="F2"/>
          </w:tcPr>
          <w:p w14:paraId="72C5338A" w14:textId="77777777" w:rsidR="00F013FC" w:rsidRDefault="00F013FC" w:rsidP="00F013FC">
            <w:pPr>
              <w:jc w:val="center"/>
              <w:rPr>
                <w:lang w:eastAsia="en-CA"/>
              </w:rPr>
            </w:pPr>
          </w:p>
        </w:tc>
        <w:tc>
          <w:tcPr>
            <w:tcW w:w="850" w:type="dxa"/>
            <w:shd w:val="clear" w:color="auto" w:fill="F2F2F2" w:themeFill="background1" w:themeFillShade="F2"/>
            <w:vAlign w:val="center"/>
          </w:tcPr>
          <w:p w14:paraId="12572527" w14:textId="77777777" w:rsidR="00F013FC" w:rsidRDefault="00F013FC" w:rsidP="00F013FC">
            <w:pPr>
              <w:jc w:val="center"/>
              <w:rPr>
                <w:lang w:eastAsia="en-CA"/>
              </w:rPr>
            </w:pPr>
          </w:p>
        </w:tc>
        <w:tc>
          <w:tcPr>
            <w:tcW w:w="448" w:type="dxa"/>
            <w:shd w:val="clear" w:color="auto" w:fill="F2F2F2" w:themeFill="background1" w:themeFillShade="F2"/>
          </w:tcPr>
          <w:p w14:paraId="343911ED" w14:textId="1F23081E" w:rsidR="00F013FC" w:rsidRDefault="00000000" w:rsidP="00F013FC">
            <w:pPr>
              <w:jc w:val="center"/>
              <w:rPr>
                <w:lang w:eastAsia="en-CA"/>
              </w:rPr>
            </w:pPr>
            <w:sdt>
              <w:sdtPr>
                <w:rPr>
                  <w:lang w:eastAsia="en-CA"/>
                </w:rPr>
                <w:id w:val="-202946275"/>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0C7172E3" w14:textId="77777777" w:rsidR="00F013FC" w:rsidRDefault="00F013FC" w:rsidP="00F013FC">
            <w:pPr>
              <w:jc w:val="center"/>
              <w:rPr>
                <w:lang w:eastAsia="en-CA"/>
              </w:rPr>
            </w:pPr>
          </w:p>
        </w:tc>
        <w:tc>
          <w:tcPr>
            <w:tcW w:w="448" w:type="dxa"/>
            <w:shd w:val="clear" w:color="auto" w:fill="F2F2F2" w:themeFill="background1" w:themeFillShade="F2"/>
          </w:tcPr>
          <w:p w14:paraId="7751345F" w14:textId="067645D3" w:rsidR="00F013FC" w:rsidRDefault="00000000" w:rsidP="00F013FC">
            <w:pPr>
              <w:jc w:val="center"/>
              <w:rPr>
                <w:lang w:eastAsia="en-CA"/>
              </w:rPr>
            </w:pPr>
            <w:sdt>
              <w:sdtPr>
                <w:rPr>
                  <w:lang w:eastAsia="en-CA"/>
                </w:rPr>
                <w:id w:val="1909186802"/>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01530C6A" w14:textId="51A3338A" w:rsidR="00F013FC" w:rsidRDefault="00000000" w:rsidP="00F013FC">
            <w:pPr>
              <w:jc w:val="center"/>
              <w:rPr>
                <w:lang w:eastAsia="en-CA"/>
              </w:rPr>
            </w:pPr>
            <w:sdt>
              <w:sdtPr>
                <w:rPr>
                  <w:lang w:eastAsia="en-CA"/>
                </w:rPr>
                <w:id w:val="1501539480"/>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6A0FE133" w14:textId="62EA3A3C" w:rsidR="00F013FC" w:rsidRDefault="00000000" w:rsidP="00F013FC">
            <w:pPr>
              <w:jc w:val="center"/>
              <w:rPr>
                <w:lang w:eastAsia="en-CA"/>
              </w:rPr>
            </w:pPr>
            <w:sdt>
              <w:sdtPr>
                <w:rPr>
                  <w:lang w:eastAsia="en-CA"/>
                </w:rPr>
                <w:id w:val="-670566899"/>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7E3F3F2F" w14:textId="77777777" w:rsidR="00F013FC" w:rsidRDefault="00F013FC" w:rsidP="00F013FC">
            <w:pPr>
              <w:jc w:val="center"/>
              <w:rPr>
                <w:lang w:eastAsia="en-CA"/>
              </w:rPr>
            </w:pPr>
          </w:p>
        </w:tc>
        <w:tc>
          <w:tcPr>
            <w:tcW w:w="3288" w:type="dxa"/>
            <w:shd w:val="clear" w:color="auto" w:fill="F2F2F2" w:themeFill="background1" w:themeFillShade="F2"/>
          </w:tcPr>
          <w:p w14:paraId="5B67FBB0" w14:textId="77777777" w:rsidR="00F013FC" w:rsidRDefault="00F013FC" w:rsidP="00F013FC">
            <w:pPr>
              <w:rPr>
                <w:lang w:eastAsia="en-CA"/>
              </w:rPr>
            </w:pPr>
          </w:p>
        </w:tc>
      </w:tr>
      <w:tr w:rsidR="00F013FC" w14:paraId="46128EE1" w14:textId="77777777" w:rsidTr="00DD2645">
        <w:tc>
          <w:tcPr>
            <w:tcW w:w="3060" w:type="dxa"/>
            <w:shd w:val="clear" w:color="auto" w:fill="F2F2F2" w:themeFill="background1" w:themeFillShade="F2"/>
          </w:tcPr>
          <w:p w14:paraId="1A93D7CB" w14:textId="1166D17F" w:rsidR="00F013FC" w:rsidRDefault="00F013FC" w:rsidP="00F013FC">
            <w:pPr>
              <w:rPr>
                <w:lang w:eastAsia="en-CA"/>
              </w:rPr>
            </w:pPr>
            <w:r w:rsidRPr="00E75D62">
              <w:t>CRU 312</w:t>
            </w:r>
            <w:r w:rsidRPr="00E75D62">
              <w:rPr>
                <w:rFonts w:ascii="Cambria Math" w:hAnsi="Cambria Math" w:cs="Cambria Math"/>
              </w:rPr>
              <w:t>‐</w:t>
            </w:r>
            <w:r w:rsidRPr="00E75D62">
              <w:t>cash desk HORN/STROBE - HORN TEST</w:t>
            </w:r>
          </w:p>
        </w:tc>
        <w:tc>
          <w:tcPr>
            <w:tcW w:w="907" w:type="dxa"/>
            <w:shd w:val="clear" w:color="auto" w:fill="F2F2F2" w:themeFill="background1" w:themeFillShade="F2"/>
            <w:vAlign w:val="center"/>
          </w:tcPr>
          <w:p w14:paraId="34CA4310" w14:textId="77777777" w:rsidR="00F013FC" w:rsidRDefault="00F013FC" w:rsidP="00F013FC">
            <w:pPr>
              <w:rPr>
                <w:lang w:eastAsia="en-CA"/>
              </w:rPr>
            </w:pPr>
          </w:p>
        </w:tc>
        <w:tc>
          <w:tcPr>
            <w:tcW w:w="686" w:type="dxa"/>
            <w:shd w:val="clear" w:color="auto" w:fill="F2F2F2" w:themeFill="background1" w:themeFillShade="F2"/>
          </w:tcPr>
          <w:p w14:paraId="4E7B9F1E" w14:textId="2B25D3D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79427B9" w14:textId="77777777" w:rsidR="00F013FC" w:rsidRDefault="00F013FC" w:rsidP="00F013FC">
            <w:pPr>
              <w:jc w:val="center"/>
              <w:rPr>
                <w:lang w:eastAsia="en-CA"/>
              </w:rPr>
            </w:pPr>
          </w:p>
        </w:tc>
        <w:tc>
          <w:tcPr>
            <w:tcW w:w="1101" w:type="dxa"/>
            <w:shd w:val="clear" w:color="auto" w:fill="F2F2F2" w:themeFill="background1" w:themeFillShade="F2"/>
          </w:tcPr>
          <w:p w14:paraId="09C4DEA5" w14:textId="77777777" w:rsidR="00F013FC" w:rsidRDefault="00F013FC" w:rsidP="00F013FC">
            <w:pPr>
              <w:jc w:val="center"/>
              <w:rPr>
                <w:lang w:eastAsia="en-CA"/>
              </w:rPr>
            </w:pPr>
          </w:p>
        </w:tc>
        <w:tc>
          <w:tcPr>
            <w:tcW w:w="850" w:type="dxa"/>
            <w:shd w:val="clear" w:color="auto" w:fill="F2F2F2" w:themeFill="background1" w:themeFillShade="F2"/>
            <w:vAlign w:val="center"/>
          </w:tcPr>
          <w:p w14:paraId="609E0BEC" w14:textId="77777777" w:rsidR="00F013FC" w:rsidRDefault="00F013FC" w:rsidP="00F013FC">
            <w:pPr>
              <w:jc w:val="center"/>
              <w:rPr>
                <w:lang w:eastAsia="en-CA"/>
              </w:rPr>
            </w:pPr>
          </w:p>
        </w:tc>
        <w:tc>
          <w:tcPr>
            <w:tcW w:w="448" w:type="dxa"/>
            <w:shd w:val="clear" w:color="auto" w:fill="F2F2F2" w:themeFill="background1" w:themeFillShade="F2"/>
          </w:tcPr>
          <w:p w14:paraId="2A3C4E7A" w14:textId="06AC5438" w:rsidR="00F013FC" w:rsidRDefault="00000000" w:rsidP="00F013FC">
            <w:pPr>
              <w:jc w:val="center"/>
              <w:rPr>
                <w:lang w:eastAsia="en-CA"/>
              </w:rPr>
            </w:pPr>
            <w:sdt>
              <w:sdtPr>
                <w:rPr>
                  <w:lang w:eastAsia="en-CA"/>
                </w:rPr>
                <w:id w:val="1006014707"/>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669B6DD1" w14:textId="77777777" w:rsidR="00F013FC" w:rsidRDefault="00F013FC" w:rsidP="00F013FC">
            <w:pPr>
              <w:jc w:val="center"/>
              <w:rPr>
                <w:lang w:eastAsia="en-CA"/>
              </w:rPr>
            </w:pPr>
          </w:p>
        </w:tc>
        <w:tc>
          <w:tcPr>
            <w:tcW w:w="448" w:type="dxa"/>
            <w:shd w:val="clear" w:color="auto" w:fill="F2F2F2" w:themeFill="background1" w:themeFillShade="F2"/>
          </w:tcPr>
          <w:p w14:paraId="73D0E069" w14:textId="2EE89E2B" w:rsidR="00F013FC" w:rsidRDefault="00000000" w:rsidP="00F013FC">
            <w:pPr>
              <w:jc w:val="center"/>
              <w:rPr>
                <w:lang w:eastAsia="en-CA"/>
              </w:rPr>
            </w:pPr>
            <w:sdt>
              <w:sdtPr>
                <w:rPr>
                  <w:lang w:eastAsia="en-CA"/>
                </w:rPr>
                <w:id w:val="79879602"/>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2F3E1528" w14:textId="613FF056" w:rsidR="00F013FC" w:rsidRDefault="00000000" w:rsidP="00F013FC">
            <w:pPr>
              <w:jc w:val="center"/>
              <w:rPr>
                <w:lang w:eastAsia="en-CA"/>
              </w:rPr>
            </w:pPr>
            <w:sdt>
              <w:sdtPr>
                <w:rPr>
                  <w:lang w:eastAsia="en-CA"/>
                </w:rPr>
                <w:id w:val="-101112469"/>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7BBE607E" w14:textId="1748CDDC" w:rsidR="00F013FC" w:rsidRDefault="00000000" w:rsidP="00F013FC">
            <w:pPr>
              <w:jc w:val="center"/>
              <w:rPr>
                <w:lang w:eastAsia="en-CA"/>
              </w:rPr>
            </w:pPr>
            <w:sdt>
              <w:sdtPr>
                <w:rPr>
                  <w:lang w:eastAsia="en-CA"/>
                </w:rPr>
                <w:id w:val="-1651434785"/>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5188AE1E" w14:textId="77777777" w:rsidR="00F013FC" w:rsidRDefault="00F013FC" w:rsidP="00F013FC">
            <w:pPr>
              <w:jc w:val="center"/>
              <w:rPr>
                <w:lang w:eastAsia="en-CA"/>
              </w:rPr>
            </w:pPr>
          </w:p>
        </w:tc>
        <w:tc>
          <w:tcPr>
            <w:tcW w:w="3288" w:type="dxa"/>
            <w:shd w:val="clear" w:color="auto" w:fill="F2F2F2" w:themeFill="background1" w:themeFillShade="F2"/>
          </w:tcPr>
          <w:p w14:paraId="038CA7EB" w14:textId="77777777" w:rsidR="00F013FC" w:rsidRDefault="00F013FC" w:rsidP="00F013FC">
            <w:pPr>
              <w:rPr>
                <w:lang w:eastAsia="en-CA"/>
              </w:rPr>
            </w:pPr>
          </w:p>
        </w:tc>
      </w:tr>
      <w:tr w:rsidR="00F013FC" w14:paraId="15606ED6" w14:textId="77777777" w:rsidTr="00DD2645">
        <w:tc>
          <w:tcPr>
            <w:tcW w:w="3060" w:type="dxa"/>
            <w:shd w:val="clear" w:color="auto" w:fill="F2F2F2" w:themeFill="background1" w:themeFillShade="F2"/>
          </w:tcPr>
          <w:p w14:paraId="51002388" w14:textId="2DFE2EFE" w:rsidR="00F013FC" w:rsidRDefault="00F013FC" w:rsidP="00F013FC">
            <w:pPr>
              <w:rPr>
                <w:lang w:eastAsia="en-CA"/>
              </w:rPr>
            </w:pPr>
            <w:r w:rsidRPr="00E75D62">
              <w:t>CRU 312</w:t>
            </w:r>
            <w:r w:rsidRPr="00E75D62">
              <w:rPr>
                <w:rFonts w:ascii="Cambria Math" w:hAnsi="Cambria Math" w:cs="Cambria Math"/>
              </w:rPr>
              <w:t>‐</w:t>
            </w:r>
            <w:r w:rsidRPr="00E75D62">
              <w:t>cash desk HORN/STROBE - STROBE TEST</w:t>
            </w:r>
          </w:p>
        </w:tc>
        <w:tc>
          <w:tcPr>
            <w:tcW w:w="907" w:type="dxa"/>
            <w:shd w:val="clear" w:color="auto" w:fill="F2F2F2" w:themeFill="background1" w:themeFillShade="F2"/>
            <w:vAlign w:val="center"/>
          </w:tcPr>
          <w:p w14:paraId="0D5FF16D" w14:textId="77777777" w:rsidR="00F013FC" w:rsidRDefault="00F013FC" w:rsidP="00F013FC">
            <w:pPr>
              <w:rPr>
                <w:lang w:eastAsia="en-CA"/>
              </w:rPr>
            </w:pPr>
          </w:p>
        </w:tc>
        <w:tc>
          <w:tcPr>
            <w:tcW w:w="686" w:type="dxa"/>
            <w:shd w:val="clear" w:color="auto" w:fill="F2F2F2" w:themeFill="background1" w:themeFillShade="F2"/>
          </w:tcPr>
          <w:p w14:paraId="34BD8DFB" w14:textId="653D8AE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6FCB68A" w14:textId="77777777" w:rsidR="00F013FC" w:rsidRDefault="00F013FC" w:rsidP="00F013FC">
            <w:pPr>
              <w:jc w:val="center"/>
              <w:rPr>
                <w:lang w:eastAsia="en-CA"/>
              </w:rPr>
            </w:pPr>
          </w:p>
        </w:tc>
        <w:tc>
          <w:tcPr>
            <w:tcW w:w="1101" w:type="dxa"/>
            <w:shd w:val="clear" w:color="auto" w:fill="F2F2F2" w:themeFill="background1" w:themeFillShade="F2"/>
          </w:tcPr>
          <w:p w14:paraId="07F3BC9B" w14:textId="77777777" w:rsidR="00F013FC" w:rsidRDefault="00F013FC" w:rsidP="00F013FC">
            <w:pPr>
              <w:jc w:val="center"/>
              <w:rPr>
                <w:lang w:eastAsia="en-CA"/>
              </w:rPr>
            </w:pPr>
          </w:p>
        </w:tc>
        <w:tc>
          <w:tcPr>
            <w:tcW w:w="850" w:type="dxa"/>
            <w:shd w:val="clear" w:color="auto" w:fill="F2F2F2" w:themeFill="background1" w:themeFillShade="F2"/>
            <w:vAlign w:val="center"/>
          </w:tcPr>
          <w:p w14:paraId="2C972C13" w14:textId="77777777" w:rsidR="00F013FC" w:rsidRDefault="00F013FC" w:rsidP="00F013FC">
            <w:pPr>
              <w:jc w:val="center"/>
              <w:rPr>
                <w:lang w:eastAsia="en-CA"/>
              </w:rPr>
            </w:pPr>
          </w:p>
        </w:tc>
        <w:tc>
          <w:tcPr>
            <w:tcW w:w="448" w:type="dxa"/>
            <w:shd w:val="clear" w:color="auto" w:fill="F2F2F2" w:themeFill="background1" w:themeFillShade="F2"/>
          </w:tcPr>
          <w:p w14:paraId="3E829D5C" w14:textId="307C7378" w:rsidR="00F013FC" w:rsidRDefault="00000000" w:rsidP="00F013FC">
            <w:pPr>
              <w:jc w:val="center"/>
              <w:rPr>
                <w:lang w:eastAsia="en-CA"/>
              </w:rPr>
            </w:pPr>
            <w:sdt>
              <w:sdtPr>
                <w:rPr>
                  <w:lang w:eastAsia="en-CA"/>
                </w:rPr>
                <w:id w:val="944662543"/>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33DB9EB3" w14:textId="77777777" w:rsidR="00F013FC" w:rsidRDefault="00F013FC" w:rsidP="00F013FC">
            <w:pPr>
              <w:jc w:val="center"/>
              <w:rPr>
                <w:lang w:eastAsia="en-CA"/>
              </w:rPr>
            </w:pPr>
          </w:p>
        </w:tc>
        <w:tc>
          <w:tcPr>
            <w:tcW w:w="448" w:type="dxa"/>
            <w:shd w:val="clear" w:color="auto" w:fill="F2F2F2" w:themeFill="background1" w:themeFillShade="F2"/>
          </w:tcPr>
          <w:p w14:paraId="0B640F6C" w14:textId="12E7ACC5" w:rsidR="00F013FC" w:rsidRDefault="00000000" w:rsidP="00F013FC">
            <w:pPr>
              <w:jc w:val="center"/>
              <w:rPr>
                <w:lang w:eastAsia="en-CA"/>
              </w:rPr>
            </w:pPr>
            <w:sdt>
              <w:sdtPr>
                <w:rPr>
                  <w:lang w:eastAsia="en-CA"/>
                </w:rPr>
                <w:id w:val="1511030933"/>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18B06646" w14:textId="65E4CE1F" w:rsidR="00F013FC" w:rsidRDefault="00000000" w:rsidP="00F013FC">
            <w:pPr>
              <w:jc w:val="center"/>
              <w:rPr>
                <w:lang w:eastAsia="en-CA"/>
              </w:rPr>
            </w:pPr>
            <w:sdt>
              <w:sdtPr>
                <w:rPr>
                  <w:lang w:eastAsia="en-CA"/>
                </w:rPr>
                <w:id w:val="-639119114"/>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42503C35" w14:textId="224AAEEC" w:rsidR="00F013FC" w:rsidRDefault="00000000" w:rsidP="00F013FC">
            <w:pPr>
              <w:jc w:val="center"/>
              <w:rPr>
                <w:lang w:eastAsia="en-CA"/>
              </w:rPr>
            </w:pPr>
            <w:sdt>
              <w:sdtPr>
                <w:rPr>
                  <w:lang w:eastAsia="en-CA"/>
                </w:rPr>
                <w:id w:val="-1105494814"/>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1B22A09D" w14:textId="77777777" w:rsidR="00F013FC" w:rsidRDefault="00F013FC" w:rsidP="00F013FC">
            <w:pPr>
              <w:jc w:val="center"/>
              <w:rPr>
                <w:lang w:eastAsia="en-CA"/>
              </w:rPr>
            </w:pPr>
          </w:p>
        </w:tc>
        <w:tc>
          <w:tcPr>
            <w:tcW w:w="3288" w:type="dxa"/>
            <w:shd w:val="clear" w:color="auto" w:fill="F2F2F2" w:themeFill="background1" w:themeFillShade="F2"/>
          </w:tcPr>
          <w:p w14:paraId="1A7854F8" w14:textId="77777777" w:rsidR="00F013FC" w:rsidRDefault="00F013FC" w:rsidP="00F013FC">
            <w:pPr>
              <w:rPr>
                <w:lang w:eastAsia="en-CA"/>
              </w:rPr>
            </w:pPr>
          </w:p>
        </w:tc>
      </w:tr>
      <w:tr w:rsidR="00F013FC" w14:paraId="0D916BCF" w14:textId="77777777" w:rsidTr="00DD2645">
        <w:tc>
          <w:tcPr>
            <w:tcW w:w="3060" w:type="dxa"/>
            <w:shd w:val="clear" w:color="auto" w:fill="F2F2F2" w:themeFill="background1" w:themeFillShade="F2"/>
          </w:tcPr>
          <w:p w14:paraId="2F88B8D2" w14:textId="1DA41A73" w:rsidR="00F013FC" w:rsidRDefault="00F013FC" w:rsidP="00F013FC">
            <w:pPr>
              <w:rPr>
                <w:lang w:eastAsia="en-CA"/>
              </w:rPr>
            </w:pPr>
            <w:r w:rsidRPr="00E75D62">
              <w:t>CRU 312</w:t>
            </w:r>
            <w:r w:rsidRPr="00E75D62">
              <w:rPr>
                <w:rFonts w:ascii="Cambria Math" w:hAnsi="Cambria Math" w:cs="Cambria Math"/>
              </w:rPr>
              <w:t>‐</w:t>
            </w:r>
            <w:r w:rsidRPr="00E75D62">
              <w:t>ladies active wear HORN/STROBE - HORN TEST</w:t>
            </w:r>
          </w:p>
        </w:tc>
        <w:tc>
          <w:tcPr>
            <w:tcW w:w="907" w:type="dxa"/>
            <w:shd w:val="clear" w:color="auto" w:fill="F2F2F2" w:themeFill="background1" w:themeFillShade="F2"/>
            <w:vAlign w:val="center"/>
          </w:tcPr>
          <w:p w14:paraId="2B272928" w14:textId="77777777" w:rsidR="00F013FC" w:rsidRDefault="00F013FC" w:rsidP="00F013FC">
            <w:pPr>
              <w:rPr>
                <w:lang w:eastAsia="en-CA"/>
              </w:rPr>
            </w:pPr>
          </w:p>
        </w:tc>
        <w:tc>
          <w:tcPr>
            <w:tcW w:w="686" w:type="dxa"/>
            <w:shd w:val="clear" w:color="auto" w:fill="F2F2F2" w:themeFill="background1" w:themeFillShade="F2"/>
          </w:tcPr>
          <w:p w14:paraId="1862A758" w14:textId="0506433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BBA9D35" w14:textId="77777777" w:rsidR="00F013FC" w:rsidRDefault="00F013FC" w:rsidP="00F013FC">
            <w:pPr>
              <w:jc w:val="center"/>
              <w:rPr>
                <w:lang w:eastAsia="en-CA"/>
              </w:rPr>
            </w:pPr>
          </w:p>
        </w:tc>
        <w:tc>
          <w:tcPr>
            <w:tcW w:w="1101" w:type="dxa"/>
            <w:shd w:val="clear" w:color="auto" w:fill="F2F2F2" w:themeFill="background1" w:themeFillShade="F2"/>
          </w:tcPr>
          <w:p w14:paraId="612DC39B" w14:textId="77777777" w:rsidR="00F013FC" w:rsidRDefault="00F013FC" w:rsidP="00F013FC">
            <w:pPr>
              <w:jc w:val="center"/>
              <w:rPr>
                <w:lang w:eastAsia="en-CA"/>
              </w:rPr>
            </w:pPr>
          </w:p>
        </w:tc>
        <w:tc>
          <w:tcPr>
            <w:tcW w:w="850" w:type="dxa"/>
            <w:shd w:val="clear" w:color="auto" w:fill="F2F2F2" w:themeFill="background1" w:themeFillShade="F2"/>
            <w:vAlign w:val="center"/>
          </w:tcPr>
          <w:p w14:paraId="33B60AD8" w14:textId="77777777" w:rsidR="00F013FC" w:rsidRDefault="00F013FC" w:rsidP="00F013FC">
            <w:pPr>
              <w:jc w:val="center"/>
              <w:rPr>
                <w:lang w:eastAsia="en-CA"/>
              </w:rPr>
            </w:pPr>
          </w:p>
        </w:tc>
        <w:tc>
          <w:tcPr>
            <w:tcW w:w="448" w:type="dxa"/>
            <w:shd w:val="clear" w:color="auto" w:fill="F2F2F2" w:themeFill="background1" w:themeFillShade="F2"/>
          </w:tcPr>
          <w:p w14:paraId="69CACBC5" w14:textId="54EA5D90" w:rsidR="00F013FC" w:rsidRDefault="00000000" w:rsidP="00F013FC">
            <w:pPr>
              <w:jc w:val="center"/>
              <w:rPr>
                <w:lang w:eastAsia="en-CA"/>
              </w:rPr>
            </w:pPr>
            <w:sdt>
              <w:sdtPr>
                <w:rPr>
                  <w:lang w:eastAsia="en-CA"/>
                </w:rPr>
                <w:id w:val="1657572155"/>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23F83376" w14:textId="77777777" w:rsidR="00F013FC" w:rsidRDefault="00F013FC" w:rsidP="00F013FC">
            <w:pPr>
              <w:jc w:val="center"/>
              <w:rPr>
                <w:lang w:eastAsia="en-CA"/>
              </w:rPr>
            </w:pPr>
          </w:p>
        </w:tc>
        <w:tc>
          <w:tcPr>
            <w:tcW w:w="448" w:type="dxa"/>
            <w:shd w:val="clear" w:color="auto" w:fill="F2F2F2" w:themeFill="background1" w:themeFillShade="F2"/>
          </w:tcPr>
          <w:p w14:paraId="03DB091E" w14:textId="5831A1B9" w:rsidR="00F013FC" w:rsidRDefault="00000000" w:rsidP="00F013FC">
            <w:pPr>
              <w:jc w:val="center"/>
              <w:rPr>
                <w:lang w:eastAsia="en-CA"/>
              </w:rPr>
            </w:pPr>
            <w:sdt>
              <w:sdtPr>
                <w:rPr>
                  <w:lang w:eastAsia="en-CA"/>
                </w:rPr>
                <w:id w:val="-1179193751"/>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04F96FCF" w14:textId="32E2986E" w:rsidR="00F013FC" w:rsidRDefault="00000000" w:rsidP="00F013FC">
            <w:pPr>
              <w:jc w:val="center"/>
              <w:rPr>
                <w:lang w:eastAsia="en-CA"/>
              </w:rPr>
            </w:pPr>
            <w:sdt>
              <w:sdtPr>
                <w:rPr>
                  <w:lang w:eastAsia="en-CA"/>
                </w:rPr>
                <w:id w:val="730353764"/>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70431C9B" w14:textId="0D6BAF00" w:rsidR="00F013FC" w:rsidRDefault="00000000" w:rsidP="00F013FC">
            <w:pPr>
              <w:jc w:val="center"/>
              <w:rPr>
                <w:lang w:eastAsia="en-CA"/>
              </w:rPr>
            </w:pPr>
            <w:sdt>
              <w:sdtPr>
                <w:rPr>
                  <w:lang w:eastAsia="en-CA"/>
                </w:rPr>
                <w:id w:val="1279918559"/>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59AD604A" w14:textId="77777777" w:rsidR="00F013FC" w:rsidRDefault="00F013FC" w:rsidP="00F013FC">
            <w:pPr>
              <w:jc w:val="center"/>
              <w:rPr>
                <w:lang w:eastAsia="en-CA"/>
              </w:rPr>
            </w:pPr>
          </w:p>
        </w:tc>
        <w:tc>
          <w:tcPr>
            <w:tcW w:w="3288" w:type="dxa"/>
            <w:shd w:val="clear" w:color="auto" w:fill="F2F2F2" w:themeFill="background1" w:themeFillShade="F2"/>
          </w:tcPr>
          <w:p w14:paraId="6B53EBFE" w14:textId="77777777" w:rsidR="00F013FC" w:rsidRDefault="00F013FC" w:rsidP="00F013FC">
            <w:pPr>
              <w:rPr>
                <w:lang w:eastAsia="en-CA"/>
              </w:rPr>
            </w:pPr>
          </w:p>
        </w:tc>
      </w:tr>
      <w:tr w:rsidR="00F013FC" w14:paraId="13385323" w14:textId="77777777" w:rsidTr="00DD2645">
        <w:tc>
          <w:tcPr>
            <w:tcW w:w="3060" w:type="dxa"/>
            <w:shd w:val="clear" w:color="auto" w:fill="F2F2F2" w:themeFill="background1" w:themeFillShade="F2"/>
          </w:tcPr>
          <w:p w14:paraId="1EE1937B" w14:textId="39CE2889" w:rsidR="00F013FC" w:rsidRDefault="00F013FC" w:rsidP="00F013FC">
            <w:pPr>
              <w:rPr>
                <w:lang w:eastAsia="en-CA"/>
              </w:rPr>
            </w:pPr>
            <w:r w:rsidRPr="00E75D62">
              <w:t>CRU 312</w:t>
            </w:r>
            <w:r w:rsidRPr="00E75D62">
              <w:rPr>
                <w:rFonts w:ascii="Cambria Math" w:hAnsi="Cambria Math" w:cs="Cambria Math"/>
              </w:rPr>
              <w:t>‐</w:t>
            </w:r>
            <w:r w:rsidRPr="00E75D62">
              <w:t>ladies active wear HORN/STROBE - STROBE TEST</w:t>
            </w:r>
          </w:p>
        </w:tc>
        <w:tc>
          <w:tcPr>
            <w:tcW w:w="907" w:type="dxa"/>
            <w:shd w:val="clear" w:color="auto" w:fill="F2F2F2" w:themeFill="background1" w:themeFillShade="F2"/>
            <w:vAlign w:val="center"/>
          </w:tcPr>
          <w:p w14:paraId="4EE3A0C3" w14:textId="77777777" w:rsidR="00F013FC" w:rsidRDefault="00F013FC" w:rsidP="00F013FC">
            <w:pPr>
              <w:rPr>
                <w:lang w:eastAsia="en-CA"/>
              </w:rPr>
            </w:pPr>
          </w:p>
        </w:tc>
        <w:tc>
          <w:tcPr>
            <w:tcW w:w="686" w:type="dxa"/>
            <w:shd w:val="clear" w:color="auto" w:fill="F2F2F2" w:themeFill="background1" w:themeFillShade="F2"/>
          </w:tcPr>
          <w:p w14:paraId="0D9B32D5" w14:textId="5C4D6E8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5F9CEA1" w14:textId="77777777" w:rsidR="00F013FC" w:rsidRDefault="00F013FC" w:rsidP="00F013FC">
            <w:pPr>
              <w:jc w:val="center"/>
              <w:rPr>
                <w:lang w:eastAsia="en-CA"/>
              </w:rPr>
            </w:pPr>
          </w:p>
        </w:tc>
        <w:tc>
          <w:tcPr>
            <w:tcW w:w="1101" w:type="dxa"/>
            <w:shd w:val="clear" w:color="auto" w:fill="F2F2F2" w:themeFill="background1" w:themeFillShade="F2"/>
          </w:tcPr>
          <w:p w14:paraId="2B78A146" w14:textId="77777777" w:rsidR="00F013FC" w:rsidRDefault="00F013FC" w:rsidP="00F013FC">
            <w:pPr>
              <w:jc w:val="center"/>
              <w:rPr>
                <w:lang w:eastAsia="en-CA"/>
              </w:rPr>
            </w:pPr>
          </w:p>
        </w:tc>
        <w:tc>
          <w:tcPr>
            <w:tcW w:w="850" w:type="dxa"/>
            <w:shd w:val="clear" w:color="auto" w:fill="F2F2F2" w:themeFill="background1" w:themeFillShade="F2"/>
            <w:vAlign w:val="center"/>
          </w:tcPr>
          <w:p w14:paraId="4DCFC967" w14:textId="77777777" w:rsidR="00F013FC" w:rsidRDefault="00F013FC" w:rsidP="00F013FC">
            <w:pPr>
              <w:jc w:val="center"/>
              <w:rPr>
                <w:lang w:eastAsia="en-CA"/>
              </w:rPr>
            </w:pPr>
          </w:p>
        </w:tc>
        <w:tc>
          <w:tcPr>
            <w:tcW w:w="448" w:type="dxa"/>
            <w:shd w:val="clear" w:color="auto" w:fill="F2F2F2" w:themeFill="background1" w:themeFillShade="F2"/>
          </w:tcPr>
          <w:p w14:paraId="376E5F7E" w14:textId="266C1530" w:rsidR="00F013FC" w:rsidRDefault="00000000" w:rsidP="00F013FC">
            <w:pPr>
              <w:jc w:val="center"/>
              <w:rPr>
                <w:lang w:eastAsia="en-CA"/>
              </w:rPr>
            </w:pPr>
            <w:sdt>
              <w:sdtPr>
                <w:rPr>
                  <w:lang w:eastAsia="en-CA"/>
                </w:rPr>
                <w:id w:val="2082951901"/>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20522DE8" w14:textId="77777777" w:rsidR="00F013FC" w:rsidRDefault="00F013FC" w:rsidP="00F013FC">
            <w:pPr>
              <w:jc w:val="center"/>
              <w:rPr>
                <w:lang w:eastAsia="en-CA"/>
              </w:rPr>
            </w:pPr>
          </w:p>
        </w:tc>
        <w:tc>
          <w:tcPr>
            <w:tcW w:w="448" w:type="dxa"/>
            <w:shd w:val="clear" w:color="auto" w:fill="F2F2F2" w:themeFill="background1" w:themeFillShade="F2"/>
          </w:tcPr>
          <w:p w14:paraId="0BB7DB8D" w14:textId="462C3A10" w:rsidR="00F013FC" w:rsidRDefault="00000000" w:rsidP="00F013FC">
            <w:pPr>
              <w:jc w:val="center"/>
              <w:rPr>
                <w:lang w:eastAsia="en-CA"/>
              </w:rPr>
            </w:pPr>
            <w:sdt>
              <w:sdtPr>
                <w:rPr>
                  <w:lang w:eastAsia="en-CA"/>
                </w:rPr>
                <w:id w:val="103549224"/>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276E6187" w14:textId="7314477B" w:rsidR="00F013FC" w:rsidRDefault="00000000" w:rsidP="00F013FC">
            <w:pPr>
              <w:jc w:val="center"/>
              <w:rPr>
                <w:lang w:eastAsia="en-CA"/>
              </w:rPr>
            </w:pPr>
            <w:sdt>
              <w:sdtPr>
                <w:rPr>
                  <w:lang w:eastAsia="en-CA"/>
                </w:rPr>
                <w:id w:val="1945954706"/>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50A03F73" w14:textId="5BB51179" w:rsidR="00F013FC" w:rsidRDefault="00000000" w:rsidP="00F013FC">
            <w:pPr>
              <w:jc w:val="center"/>
              <w:rPr>
                <w:lang w:eastAsia="en-CA"/>
              </w:rPr>
            </w:pPr>
            <w:sdt>
              <w:sdtPr>
                <w:rPr>
                  <w:lang w:eastAsia="en-CA"/>
                </w:rPr>
                <w:id w:val="-297149731"/>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2EAEFC97" w14:textId="77777777" w:rsidR="00F013FC" w:rsidRDefault="00F013FC" w:rsidP="00F013FC">
            <w:pPr>
              <w:jc w:val="center"/>
              <w:rPr>
                <w:lang w:eastAsia="en-CA"/>
              </w:rPr>
            </w:pPr>
          </w:p>
        </w:tc>
        <w:tc>
          <w:tcPr>
            <w:tcW w:w="3288" w:type="dxa"/>
            <w:shd w:val="clear" w:color="auto" w:fill="F2F2F2" w:themeFill="background1" w:themeFillShade="F2"/>
          </w:tcPr>
          <w:p w14:paraId="0A1CF038" w14:textId="77777777" w:rsidR="00F013FC" w:rsidRDefault="00F013FC" w:rsidP="00F013FC">
            <w:pPr>
              <w:rPr>
                <w:lang w:eastAsia="en-CA"/>
              </w:rPr>
            </w:pPr>
          </w:p>
        </w:tc>
      </w:tr>
      <w:tr w:rsidR="00F013FC" w14:paraId="0D3117F4" w14:textId="77777777" w:rsidTr="00DD2645">
        <w:tc>
          <w:tcPr>
            <w:tcW w:w="3060" w:type="dxa"/>
            <w:shd w:val="clear" w:color="auto" w:fill="F2F2F2" w:themeFill="background1" w:themeFillShade="F2"/>
          </w:tcPr>
          <w:p w14:paraId="72DA216E" w14:textId="5854FFC0" w:rsidR="00F013FC" w:rsidRDefault="00F013FC" w:rsidP="00F013FC">
            <w:pPr>
              <w:rPr>
                <w:lang w:eastAsia="en-CA"/>
              </w:rPr>
            </w:pPr>
            <w:r w:rsidRPr="00E75D62">
              <w:t>CRU 312</w:t>
            </w:r>
            <w:r w:rsidRPr="00E75D62">
              <w:rPr>
                <w:rFonts w:ascii="Cambria Math" w:hAnsi="Cambria Math" w:cs="Cambria Math"/>
              </w:rPr>
              <w:t>‐</w:t>
            </w:r>
            <w:r w:rsidRPr="00E75D62">
              <w:t>lingerie HORN/STROBE - HORN TEST</w:t>
            </w:r>
          </w:p>
        </w:tc>
        <w:tc>
          <w:tcPr>
            <w:tcW w:w="907" w:type="dxa"/>
            <w:shd w:val="clear" w:color="auto" w:fill="F2F2F2" w:themeFill="background1" w:themeFillShade="F2"/>
            <w:vAlign w:val="center"/>
          </w:tcPr>
          <w:p w14:paraId="3541703F" w14:textId="77777777" w:rsidR="00F013FC" w:rsidRDefault="00F013FC" w:rsidP="00F013FC">
            <w:pPr>
              <w:rPr>
                <w:lang w:eastAsia="en-CA"/>
              </w:rPr>
            </w:pPr>
          </w:p>
        </w:tc>
        <w:tc>
          <w:tcPr>
            <w:tcW w:w="686" w:type="dxa"/>
            <w:shd w:val="clear" w:color="auto" w:fill="F2F2F2" w:themeFill="background1" w:themeFillShade="F2"/>
          </w:tcPr>
          <w:p w14:paraId="2A7C0152" w14:textId="2195C07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24B77DC" w14:textId="77777777" w:rsidR="00F013FC" w:rsidRDefault="00F013FC" w:rsidP="00F013FC">
            <w:pPr>
              <w:jc w:val="center"/>
              <w:rPr>
                <w:lang w:eastAsia="en-CA"/>
              </w:rPr>
            </w:pPr>
          </w:p>
        </w:tc>
        <w:tc>
          <w:tcPr>
            <w:tcW w:w="1101" w:type="dxa"/>
            <w:shd w:val="clear" w:color="auto" w:fill="F2F2F2" w:themeFill="background1" w:themeFillShade="F2"/>
          </w:tcPr>
          <w:p w14:paraId="5442214A" w14:textId="77777777" w:rsidR="00F013FC" w:rsidRDefault="00F013FC" w:rsidP="00F013FC">
            <w:pPr>
              <w:jc w:val="center"/>
              <w:rPr>
                <w:lang w:eastAsia="en-CA"/>
              </w:rPr>
            </w:pPr>
          </w:p>
        </w:tc>
        <w:tc>
          <w:tcPr>
            <w:tcW w:w="850" w:type="dxa"/>
            <w:shd w:val="clear" w:color="auto" w:fill="F2F2F2" w:themeFill="background1" w:themeFillShade="F2"/>
            <w:vAlign w:val="center"/>
          </w:tcPr>
          <w:p w14:paraId="08040328" w14:textId="77777777" w:rsidR="00F013FC" w:rsidRDefault="00F013FC" w:rsidP="00F013FC">
            <w:pPr>
              <w:jc w:val="center"/>
              <w:rPr>
                <w:lang w:eastAsia="en-CA"/>
              </w:rPr>
            </w:pPr>
          </w:p>
        </w:tc>
        <w:tc>
          <w:tcPr>
            <w:tcW w:w="448" w:type="dxa"/>
            <w:shd w:val="clear" w:color="auto" w:fill="F2F2F2" w:themeFill="background1" w:themeFillShade="F2"/>
          </w:tcPr>
          <w:p w14:paraId="1CF9BEE5" w14:textId="10718501" w:rsidR="00F013FC" w:rsidRDefault="00000000" w:rsidP="00F013FC">
            <w:pPr>
              <w:jc w:val="center"/>
              <w:rPr>
                <w:lang w:eastAsia="en-CA"/>
              </w:rPr>
            </w:pPr>
            <w:sdt>
              <w:sdtPr>
                <w:rPr>
                  <w:lang w:eastAsia="en-CA"/>
                </w:rPr>
                <w:id w:val="921309771"/>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341D14DC" w14:textId="77777777" w:rsidR="00F013FC" w:rsidRDefault="00F013FC" w:rsidP="00F013FC">
            <w:pPr>
              <w:jc w:val="center"/>
              <w:rPr>
                <w:lang w:eastAsia="en-CA"/>
              </w:rPr>
            </w:pPr>
          </w:p>
        </w:tc>
        <w:tc>
          <w:tcPr>
            <w:tcW w:w="448" w:type="dxa"/>
            <w:shd w:val="clear" w:color="auto" w:fill="F2F2F2" w:themeFill="background1" w:themeFillShade="F2"/>
          </w:tcPr>
          <w:p w14:paraId="5AB60234" w14:textId="2460E8EF" w:rsidR="00F013FC" w:rsidRDefault="00000000" w:rsidP="00F013FC">
            <w:pPr>
              <w:jc w:val="center"/>
              <w:rPr>
                <w:lang w:eastAsia="en-CA"/>
              </w:rPr>
            </w:pPr>
            <w:sdt>
              <w:sdtPr>
                <w:rPr>
                  <w:lang w:eastAsia="en-CA"/>
                </w:rPr>
                <w:id w:val="1400401895"/>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137F6D45" w14:textId="0ED0C62E" w:rsidR="00F013FC" w:rsidRDefault="00000000" w:rsidP="00F013FC">
            <w:pPr>
              <w:jc w:val="center"/>
              <w:rPr>
                <w:lang w:eastAsia="en-CA"/>
              </w:rPr>
            </w:pPr>
            <w:sdt>
              <w:sdtPr>
                <w:rPr>
                  <w:lang w:eastAsia="en-CA"/>
                </w:rPr>
                <w:id w:val="-670181194"/>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1A8FA485" w14:textId="6157F6C7" w:rsidR="00F013FC" w:rsidRDefault="00000000" w:rsidP="00F013FC">
            <w:pPr>
              <w:jc w:val="center"/>
              <w:rPr>
                <w:lang w:eastAsia="en-CA"/>
              </w:rPr>
            </w:pPr>
            <w:sdt>
              <w:sdtPr>
                <w:rPr>
                  <w:lang w:eastAsia="en-CA"/>
                </w:rPr>
                <w:id w:val="-1730682713"/>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13A73B7D" w14:textId="77777777" w:rsidR="00F013FC" w:rsidRDefault="00F013FC" w:rsidP="00F013FC">
            <w:pPr>
              <w:jc w:val="center"/>
              <w:rPr>
                <w:lang w:eastAsia="en-CA"/>
              </w:rPr>
            </w:pPr>
          </w:p>
        </w:tc>
        <w:tc>
          <w:tcPr>
            <w:tcW w:w="3288" w:type="dxa"/>
            <w:shd w:val="clear" w:color="auto" w:fill="F2F2F2" w:themeFill="background1" w:themeFillShade="F2"/>
          </w:tcPr>
          <w:p w14:paraId="11A1F498" w14:textId="77777777" w:rsidR="00F013FC" w:rsidRDefault="00F013FC" w:rsidP="00F013FC">
            <w:pPr>
              <w:rPr>
                <w:lang w:eastAsia="en-CA"/>
              </w:rPr>
            </w:pPr>
          </w:p>
        </w:tc>
      </w:tr>
      <w:tr w:rsidR="00F013FC" w14:paraId="32A0999E" w14:textId="77777777" w:rsidTr="00DD2645">
        <w:tc>
          <w:tcPr>
            <w:tcW w:w="3060" w:type="dxa"/>
            <w:shd w:val="clear" w:color="auto" w:fill="F2F2F2" w:themeFill="background1" w:themeFillShade="F2"/>
          </w:tcPr>
          <w:p w14:paraId="2F70AFFA" w14:textId="02B04E79" w:rsidR="00F013FC" w:rsidRDefault="00F013FC" w:rsidP="00F013FC">
            <w:pPr>
              <w:rPr>
                <w:lang w:eastAsia="en-CA"/>
              </w:rPr>
            </w:pPr>
            <w:r w:rsidRPr="00E75D62">
              <w:t>CRU 312</w:t>
            </w:r>
            <w:r w:rsidRPr="00E75D62">
              <w:rPr>
                <w:rFonts w:ascii="Cambria Math" w:hAnsi="Cambria Math" w:cs="Cambria Math"/>
              </w:rPr>
              <w:t>‐</w:t>
            </w:r>
            <w:r w:rsidRPr="00E75D62">
              <w:t>lingerie HORN/STROBE - STROBE TEST</w:t>
            </w:r>
          </w:p>
        </w:tc>
        <w:tc>
          <w:tcPr>
            <w:tcW w:w="907" w:type="dxa"/>
            <w:shd w:val="clear" w:color="auto" w:fill="F2F2F2" w:themeFill="background1" w:themeFillShade="F2"/>
            <w:vAlign w:val="center"/>
          </w:tcPr>
          <w:p w14:paraId="111BD67A" w14:textId="77777777" w:rsidR="00F013FC" w:rsidRDefault="00F013FC" w:rsidP="00F013FC">
            <w:pPr>
              <w:rPr>
                <w:lang w:eastAsia="en-CA"/>
              </w:rPr>
            </w:pPr>
          </w:p>
        </w:tc>
        <w:tc>
          <w:tcPr>
            <w:tcW w:w="686" w:type="dxa"/>
            <w:shd w:val="clear" w:color="auto" w:fill="F2F2F2" w:themeFill="background1" w:themeFillShade="F2"/>
          </w:tcPr>
          <w:p w14:paraId="73FFB2D3" w14:textId="0905F23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37C44CF" w14:textId="77777777" w:rsidR="00F013FC" w:rsidRDefault="00F013FC" w:rsidP="00F013FC">
            <w:pPr>
              <w:jc w:val="center"/>
              <w:rPr>
                <w:lang w:eastAsia="en-CA"/>
              </w:rPr>
            </w:pPr>
          </w:p>
        </w:tc>
        <w:tc>
          <w:tcPr>
            <w:tcW w:w="1101" w:type="dxa"/>
            <w:shd w:val="clear" w:color="auto" w:fill="F2F2F2" w:themeFill="background1" w:themeFillShade="F2"/>
          </w:tcPr>
          <w:p w14:paraId="4168924A" w14:textId="77777777" w:rsidR="00F013FC" w:rsidRDefault="00F013FC" w:rsidP="00F013FC">
            <w:pPr>
              <w:jc w:val="center"/>
              <w:rPr>
                <w:lang w:eastAsia="en-CA"/>
              </w:rPr>
            </w:pPr>
          </w:p>
        </w:tc>
        <w:tc>
          <w:tcPr>
            <w:tcW w:w="850" w:type="dxa"/>
            <w:shd w:val="clear" w:color="auto" w:fill="F2F2F2" w:themeFill="background1" w:themeFillShade="F2"/>
            <w:vAlign w:val="center"/>
          </w:tcPr>
          <w:p w14:paraId="63C0F999" w14:textId="77777777" w:rsidR="00F013FC" w:rsidRDefault="00F013FC" w:rsidP="00F013FC">
            <w:pPr>
              <w:jc w:val="center"/>
              <w:rPr>
                <w:lang w:eastAsia="en-CA"/>
              </w:rPr>
            </w:pPr>
          </w:p>
        </w:tc>
        <w:tc>
          <w:tcPr>
            <w:tcW w:w="448" w:type="dxa"/>
            <w:shd w:val="clear" w:color="auto" w:fill="F2F2F2" w:themeFill="background1" w:themeFillShade="F2"/>
          </w:tcPr>
          <w:p w14:paraId="7D343ED1" w14:textId="286D9497" w:rsidR="00F013FC" w:rsidRDefault="00000000" w:rsidP="00F013FC">
            <w:pPr>
              <w:jc w:val="center"/>
              <w:rPr>
                <w:lang w:eastAsia="en-CA"/>
              </w:rPr>
            </w:pPr>
            <w:sdt>
              <w:sdtPr>
                <w:rPr>
                  <w:lang w:eastAsia="en-CA"/>
                </w:rPr>
                <w:id w:val="-602958967"/>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585AC8C4" w14:textId="77777777" w:rsidR="00F013FC" w:rsidRDefault="00F013FC" w:rsidP="00F013FC">
            <w:pPr>
              <w:jc w:val="center"/>
              <w:rPr>
                <w:lang w:eastAsia="en-CA"/>
              </w:rPr>
            </w:pPr>
          </w:p>
        </w:tc>
        <w:tc>
          <w:tcPr>
            <w:tcW w:w="448" w:type="dxa"/>
            <w:shd w:val="clear" w:color="auto" w:fill="F2F2F2" w:themeFill="background1" w:themeFillShade="F2"/>
          </w:tcPr>
          <w:p w14:paraId="2DD4F653" w14:textId="114474BA" w:rsidR="00F013FC" w:rsidRDefault="00000000" w:rsidP="00F013FC">
            <w:pPr>
              <w:jc w:val="center"/>
              <w:rPr>
                <w:lang w:eastAsia="en-CA"/>
              </w:rPr>
            </w:pPr>
            <w:sdt>
              <w:sdtPr>
                <w:rPr>
                  <w:lang w:eastAsia="en-CA"/>
                </w:rPr>
                <w:id w:val="1772733977"/>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5DFA8FF0" w14:textId="653EE905" w:rsidR="00F013FC" w:rsidRDefault="00000000" w:rsidP="00F013FC">
            <w:pPr>
              <w:jc w:val="center"/>
              <w:rPr>
                <w:lang w:eastAsia="en-CA"/>
              </w:rPr>
            </w:pPr>
            <w:sdt>
              <w:sdtPr>
                <w:rPr>
                  <w:lang w:eastAsia="en-CA"/>
                </w:rPr>
                <w:id w:val="-190927359"/>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7070D675" w14:textId="7C316D01" w:rsidR="00F013FC" w:rsidRDefault="00000000" w:rsidP="00F013FC">
            <w:pPr>
              <w:jc w:val="center"/>
              <w:rPr>
                <w:lang w:eastAsia="en-CA"/>
              </w:rPr>
            </w:pPr>
            <w:sdt>
              <w:sdtPr>
                <w:rPr>
                  <w:lang w:eastAsia="en-CA"/>
                </w:rPr>
                <w:id w:val="222720233"/>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33E03267" w14:textId="77777777" w:rsidR="00F013FC" w:rsidRDefault="00F013FC" w:rsidP="00F013FC">
            <w:pPr>
              <w:jc w:val="center"/>
              <w:rPr>
                <w:lang w:eastAsia="en-CA"/>
              </w:rPr>
            </w:pPr>
          </w:p>
        </w:tc>
        <w:tc>
          <w:tcPr>
            <w:tcW w:w="3288" w:type="dxa"/>
            <w:shd w:val="clear" w:color="auto" w:fill="F2F2F2" w:themeFill="background1" w:themeFillShade="F2"/>
          </w:tcPr>
          <w:p w14:paraId="3AFA6279" w14:textId="77777777" w:rsidR="00F013FC" w:rsidRDefault="00F013FC" w:rsidP="00F013FC">
            <w:pPr>
              <w:rPr>
                <w:lang w:eastAsia="en-CA"/>
              </w:rPr>
            </w:pPr>
          </w:p>
        </w:tc>
      </w:tr>
      <w:tr w:rsidR="00F013FC" w14:paraId="3FD82EA7" w14:textId="77777777" w:rsidTr="00DD2645">
        <w:tc>
          <w:tcPr>
            <w:tcW w:w="3060" w:type="dxa"/>
            <w:shd w:val="clear" w:color="auto" w:fill="F2F2F2" w:themeFill="background1" w:themeFillShade="F2"/>
          </w:tcPr>
          <w:p w14:paraId="56321E2F" w14:textId="7EA4CD82" w:rsidR="00F013FC" w:rsidRDefault="00F013FC" w:rsidP="00F013FC">
            <w:pPr>
              <w:rPr>
                <w:lang w:eastAsia="en-CA"/>
              </w:rPr>
            </w:pPr>
            <w:r w:rsidRPr="00E75D62">
              <w:t>CRU 312</w:t>
            </w:r>
            <w:r w:rsidRPr="00E75D62">
              <w:rPr>
                <w:rFonts w:ascii="Cambria Math" w:hAnsi="Cambria Math" w:cs="Cambria Math"/>
              </w:rPr>
              <w:t>‐</w:t>
            </w:r>
            <w:r w:rsidRPr="00E75D62">
              <w:t>ladies accessories HORN/STROBE - HORN TEST</w:t>
            </w:r>
          </w:p>
        </w:tc>
        <w:tc>
          <w:tcPr>
            <w:tcW w:w="907" w:type="dxa"/>
            <w:shd w:val="clear" w:color="auto" w:fill="F2F2F2" w:themeFill="background1" w:themeFillShade="F2"/>
            <w:vAlign w:val="center"/>
          </w:tcPr>
          <w:p w14:paraId="5BBCDE78" w14:textId="77777777" w:rsidR="00F013FC" w:rsidRDefault="00F013FC" w:rsidP="00F013FC">
            <w:pPr>
              <w:rPr>
                <w:lang w:eastAsia="en-CA"/>
              </w:rPr>
            </w:pPr>
          </w:p>
        </w:tc>
        <w:tc>
          <w:tcPr>
            <w:tcW w:w="686" w:type="dxa"/>
            <w:shd w:val="clear" w:color="auto" w:fill="F2F2F2" w:themeFill="background1" w:themeFillShade="F2"/>
          </w:tcPr>
          <w:p w14:paraId="77AF82EC" w14:textId="442934E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33E9611" w14:textId="77777777" w:rsidR="00F013FC" w:rsidRDefault="00F013FC" w:rsidP="00F013FC">
            <w:pPr>
              <w:jc w:val="center"/>
              <w:rPr>
                <w:lang w:eastAsia="en-CA"/>
              </w:rPr>
            </w:pPr>
          </w:p>
        </w:tc>
        <w:tc>
          <w:tcPr>
            <w:tcW w:w="1101" w:type="dxa"/>
            <w:shd w:val="clear" w:color="auto" w:fill="F2F2F2" w:themeFill="background1" w:themeFillShade="F2"/>
          </w:tcPr>
          <w:p w14:paraId="330FC73E" w14:textId="77777777" w:rsidR="00F013FC" w:rsidRDefault="00F013FC" w:rsidP="00F013FC">
            <w:pPr>
              <w:jc w:val="center"/>
              <w:rPr>
                <w:lang w:eastAsia="en-CA"/>
              </w:rPr>
            </w:pPr>
          </w:p>
        </w:tc>
        <w:tc>
          <w:tcPr>
            <w:tcW w:w="850" w:type="dxa"/>
            <w:shd w:val="clear" w:color="auto" w:fill="F2F2F2" w:themeFill="background1" w:themeFillShade="F2"/>
            <w:vAlign w:val="center"/>
          </w:tcPr>
          <w:p w14:paraId="7F5B70C8" w14:textId="77777777" w:rsidR="00F013FC" w:rsidRDefault="00F013FC" w:rsidP="00F013FC">
            <w:pPr>
              <w:jc w:val="center"/>
              <w:rPr>
                <w:lang w:eastAsia="en-CA"/>
              </w:rPr>
            </w:pPr>
          </w:p>
        </w:tc>
        <w:tc>
          <w:tcPr>
            <w:tcW w:w="448" w:type="dxa"/>
            <w:shd w:val="clear" w:color="auto" w:fill="F2F2F2" w:themeFill="background1" w:themeFillShade="F2"/>
          </w:tcPr>
          <w:p w14:paraId="7202B1FF" w14:textId="29F1651A" w:rsidR="00F013FC" w:rsidRDefault="00000000" w:rsidP="00F013FC">
            <w:pPr>
              <w:jc w:val="center"/>
              <w:rPr>
                <w:lang w:eastAsia="en-CA"/>
              </w:rPr>
            </w:pPr>
            <w:sdt>
              <w:sdtPr>
                <w:rPr>
                  <w:lang w:eastAsia="en-CA"/>
                </w:rPr>
                <w:id w:val="500469084"/>
                <w14:checkbox>
                  <w14:checked w14:val="1"/>
                  <w14:checkedState w14:val="0050" w14:font="Wingdings 2"/>
                  <w14:uncheckedState w14:val="0020" w14:font="Wingdings 2"/>
                </w14:checkbox>
              </w:sdtPr>
              <w:sdtContent>
                <w:r w:rsidR="00F013FC" w:rsidRPr="003F6453">
                  <w:rPr>
                    <w:lang w:eastAsia="en-CA"/>
                  </w:rPr>
                  <w:sym w:font="Wingdings 2" w:char="F050"/>
                </w:r>
              </w:sdtContent>
            </w:sdt>
          </w:p>
        </w:tc>
        <w:tc>
          <w:tcPr>
            <w:tcW w:w="1101" w:type="dxa"/>
            <w:shd w:val="clear" w:color="auto" w:fill="F2F2F2" w:themeFill="background1" w:themeFillShade="F2"/>
            <w:vAlign w:val="center"/>
          </w:tcPr>
          <w:p w14:paraId="6C7381E3" w14:textId="77777777" w:rsidR="00F013FC" w:rsidRDefault="00F013FC" w:rsidP="00F013FC">
            <w:pPr>
              <w:jc w:val="center"/>
              <w:rPr>
                <w:lang w:eastAsia="en-CA"/>
              </w:rPr>
            </w:pPr>
          </w:p>
        </w:tc>
        <w:tc>
          <w:tcPr>
            <w:tcW w:w="448" w:type="dxa"/>
            <w:shd w:val="clear" w:color="auto" w:fill="F2F2F2" w:themeFill="background1" w:themeFillShade="F2"/>
          </w:tcPr>
          <w:p w14:paraId="264AE437" w14:textId="4AEA4434" w:rsidR="00F013FC" w:rsidRDefault="00000000" w:rsidP="00F013FC">
            <w:pPr>
              <w:jc w:val="center"/>
              <w:rPr>
                <w:lang w:eastAsia="en-CA"/>
              </w:rPr>
            </w:pPr>
            <w:sdt>
              <w:sdtPr>
                <w:rPr>
                  <w:lang w:eastAsia="en-CA"/>
                </w:rPr>
                <w:id w:val="343754299"/>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48" w:type="dxa"/>
            <w:shd w:val="clear" w:color="auto" w:fill="F2F2F2" w:themeFill="background1" w:themeFillShade="F2"/>
          </w:tcPr>
          <w:p w14:paraId="2221EA79" w14:textId="6C6332F5" w:rsidR="00F013FC" w:rsidRDefault="00000000" w:rsidP="00F013FC">
            <w:pPr>
              <w:jc w:val="center"/>
              <w:rPr>
                <w:lang w:eastAsia="en-CA"/>
              </w:rPr>
            </w:pPr>
            <w:sdt>
              <w:sdtPr>
                <w:rPr>
                  <w:lang w:eastAsia="en-CA"/>
                </w:rPr>
                <w:id w:val="1929148949"/>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423" w:type="dxa"/>
            <w:shd w:val="clear" w:color="auto" w:fill="F2F2F2" w:themeFill="background1" w:themeFillShade="F2"/>
          </w:tcPr>
          <w:p w14:paraId="0A2CEB4B" w14:textId="3AD0FCDE" w:rsidR="00F013FC" w:rsidRDefault="00000000" w:rsidP="00F013FC">
            <w:pPr>
              <w:jc w:val="center"/>
              <w:rPr>
                <w:lang w:eastAsia="en-CA"/>
              </w:rPr>
            </w:pPr>
            <w:sdt>
              <w:sdtPr>
                <w:rPr>
                  <w:lang w:eastAsia="en-CA"/>
                </w:rPr>
                <w:id w:val="509570795"/>
                <w14:checkbox>
                  <w14:checked w14:val="1"/>
                  <w14:checkedState w14:val="0050" w14:font="Wingdings 2"/>
                  <w14:uncheckedState w14:val="0020" w14:font="Wingdings 2"/>
                </w14:checkbox>
              </w:sdtPr>
              <w:sdtContent>
                <w:r w:rsidR="00F013FC" w:rsidRPr="007C4A30">
                  <w:rPr>
                    <w:lang w:eastAsia="en-CA"/>
                  </w:rPr>
                  <w:sym w:font="Wingdings 2" w:char="F050"/>
                </w:r>
              </w:sdtContent>
            </w:sdt>
          </w:p>
        </w:tc>
        <w:tc>
          <w:tcPr>
            <w:tcW w:w="964" w:type="dxa"/>
            <w:shd w:val="clear" w:color="auto" w:fill="F2F2F2" w:themeFill="background1" w:themeFillShade="F2"/>
            <w:vAlign w:val="center"/>
          </w:tcPr>
          <w:p w14:paraId="784B4CB9" w14:textId="77777777" w:rsidR="00F013FC" w:rsidRDefault="00F013FC" w:rsidP="00F013FC">
            <w:pPr>
              <w:jc w:val="center"/>
              <w:rPr>
                <w:lang w:eastAsia="en-CA"/>
              </w:rPr>
            </w:pPr>
          </w:p>
        </w:tc>
        <w:tc>
          <w:tcPr>
            <w:tcW w:w="3288" w:type="dxa"/>
            <w:shd w:val="clear" w:color="auto" w:fill="F2F2F2" w:themeFill="background1" w:themeFillShade="F2"/>
          </w:tcPr>
          <w:p w14:paraId="7BCB430C" w14:textId="77777777" w:rsidR="00F013FC" w:rsidRDefault="00F013FC" w:rsidP="00F013FC">
            <w:pPr>
              <w:rPr>
                <w:lang w:eastAsia="en-CA"/>
              </w:rPr>
            </w:pPr>
          </w:p>
        </w:tc>
      </w:tr>
      <w:tr w:rsidR="00F013FC" w14:paraId="6C01B90A" w14:textId="77777777" w:rsidTr="00DD2645">
        <w:tc>
          <w:tcPr>
            <w:tcW w:w="3060" w:type="dxa"/>
            <w:shd w:val="clear" w:color="auto" w:fill="F2F2F2" w:themeFill="background1" w:themeFillShade="F2"/>
          </w:tcPr>
          <w:p w14:paraId="638289EB" w14:textId="53AB0B92" w:rsidR="00F013FC" w:rsidRDefault="00F013FC" w:rsidP="00F013FC">
            <w:pPr>
              <w:rPr>
                <w:lang w:eastAsia="en-CA"/>
              </w:rPr>
            </w:pPr>
            <w:r w:rsidRPr="00E75D62">
              <w:lastRenderedPageBreak/>
              <w:t>CRU 312</w:t>
            </w:r>
            <w:r w:rsidRPr="00E75D62">
              <w:rPr>
                <w:rFonts w:ascii="Cambria Math" w:hAnsi="Cambria Math" w:cs="Cambria Math"/>
              </w:rPr>
              <w:t>‐</w:t>
            </w:r>
            <w:r w:rsidRPr="00E75D62">
              <w:t>ladies accessories HORN/STROBE - STROBE TEST</w:t>
            </w:r>
          </w:p>
        </w:tc>
        <w:tc>
          <w:tcPr>
            <w:tcW w:w="907" w:type="dxa"/>
            <w:shd w:val="clear" w:color="auto" w:fill="F2F2F2" w:themeFill="background1" w:themeFillShade="F2"/>
            <w:vAlign w:val="center"/>
          </w:tcPr>
          <w:p w14:paraId="21F1E0A1" w14:textId="77777777" w:rsidR="00F013FC" w:rsidRDefault="00F013FC" w:rsidP="00F013FC">
            <w:pPr>
              <w:rPr>
                <w:lang w:eastAsia="en-CA"/>
              </w:rPr>
            </w:pPr>
          </w:p>
        </w:tc>
        <w:tc>
          <w:tcPr>
            <w:tcW w:w="686" w:type="dxa"/>
            <w:shd w:val="clear" w:color="auto" w:fill="F2F2F2" w:themeFill="background1" w:themeFillShade="F2"/>
          </w:tcPr>
          <w:p w14:paraId="57433550" w14:textId="7BDEE8A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8611A13" w14:textId="77777777" w:rsidR="00F013FC" w:rsidRDefault="00F013FC" w:rsidP="00F013FC">
            <w:pPr>
              <w:jc w:val="center"/>
              <w:rPr>
                <w:lang w:eastAsia="en-CA"/>
              </w:rPr>
            </w:pPr>
          </w:p>
        </w:tc>
        <w:tc>
          <w:tcPr>
            <w:tcW w:w="1101" w:type="dxa"/>
            <w:shd w:val="clear" w:color="auto" w:fill="F2F2F2" w:themeFill="background1" w:themeFillShade="F2"/>
          </w:tcPr>
          <w:p w14:paraId="503226D7" w14:textId="77777777" w:rsidR="00F013FC" w:rsidRDefault="00F013FC" w:rsidP="00F013FC">
            <w:pPr>
              <w:jc w:val="center"/>
              <w:rPr>
                <w:lang w:eastAsia="en-CA"/>
              </w:rPr>
            </w:pPr>
          </w:p>
        </w:tc>
        <w:tc>
          <w:tcPr>
            <w:tcW w:w="850" w:type="dxa"/>
            <w:shd w:val="clear" w:color="auto" w:fill="F2F2F2" w:themeFill="background1" w:themeFillShade="F2"/>
            <w:vAlign w:val="center"/>
          </w:tcPr>
          <w:p w14:paraId="2F08DB13" w14:textId="77777777" w:rsidR="00F013FC" w:rsidRDefault="00F013FC" w:rsidP="00F013FC">
            <w:pPr>
              <w:jc w:val="center"/>
              <w:rPr>
                <w:lang w:eastAsia="en-CA"/>
              </w:rPr>
            </w:pPr>
          </w:p>
        </w:tc>
        <w:tc>
          <w:tcPr>
            <w:tcW w:w="448" w:type="dxa"/>
            <w:shd w:val="clear" w:color="auto" w:fill="F2F2F2" w:themeFill="background1" w:themeFillShade="F2"/>
          </w:tcPr>
          <w:p w14:paraId="01C940FF" w14:textId="188E9C97" w:rsidR="00F013FC" w:rsidRDefault="00000000" w:rsidP="00F013FC">
            <w:pPr>
              <w:jc w:val="center"/>
              <w:rPr>
                <w:lang w:eastAsia="en-CA"/>
              </w:rPr>
            </w:pPr>
            <w:sdt>
              <w:sdtPr>
                <w:rPr>
                  <w:lang w:eastAsia="en-CA"/>
                </w:rPr>
                <w:id w:val="-1283879276"/>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20CF28FE" w14:textId="77777777" w:rsidR="00F013FC" w:rsidRDefault="00F013FC" w:rsidP="00F013FC">
            <w:pPr>
              <w:jc w:val="center"/>
              <w:rPr>
                <w:lang w:eastAsia="en-CA"/>
              </w:rPr>
            </w:pPr>
          </w:p>
        </w:tc>
        <w:tc>
          <w:tcPr>
            <w:tcW w:w="448" w:type="dxa"/>
            <w:shd w:val="clear" w:color="auto" w:fill="F2F2F2" w:themeFill="background1" w:themeFillShade="F2"/>
          </w:tcPr>
          <w:p w14:paraId="46644E26" w14:textId="0ECB8488" w:rsidR="00F013FC" w:rsidRDefault="00000000" w:rsidP="00F013FC">
            <w:pPr>
              <w:jc w:val="center"/>
              <w:rPr>
                <w:lang w:eastAsia="en-CA"/>
              </w:rPr>
            </w:pPr>
            <w:sdt>
              <w:sdtPr>
                <w:rPr>
                  <w:lang w:eastAsia="en-CA"/>
                </w:rPr>
                <w:id w:val="276144983"/>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1116E94A" w14:textId="2B60752B" w:rsidR="00F013FC" w:rsidRDefault="00000000" w:rsidP="00F013FC">
            <w:pPr>
              <w:jc w:val="center"/>
              <w:rPr>
                <w:lang w:eastAsia="en-CA"/>
              </w:rPr>
            </w:pPr>
            <w:sdt>
              <w:sdtPr>
                <w:rPr>
                  <w:lang w:eastAsia="en-CA"/>
                </w:rPr>
                <w:id w:val="1433475274"/>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37007B6C" w14:textId="23B8AC8B" w:rsidR="00F013FC" w:rsidRDefault="00000000" w:rsidP="00F013FC">
            <w:pPr>
              <w:jc w:val="center"/>
              <w:rPr>
                <w:lang w:eastAsia="en-CA"/>
              </w:rPr>
            </w:pPr>
            <w:sdt>
              <w:sdtPr>
                <w:rPr>
                  <w:lang w:eastAsia="en-CA"/>
                </w:rPr>
                <w:id w:val="907812346"/>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288BB946" w14:textId="77777777" w:rsidR="00F013FC" w:rsidRDefault="00F013FC" w:rsidP="00F013FC">
            <w:pPr>
              <w:jc w:val="center"/>
              <w:rPr>
                <w:lang w:eastAsia="en-CA"/>
              </w:rPr>
            </w:pPr>
          </w:p>
        </w:tc>
        <w:tc>
          <w:tcPr>
            <w:tcW w:w="3288" w:type="dxa"/>
            <w:shd w:val="clear" w:color="auto" w:fill="F2F2F2" w:themeFill="background1" w:themeFillShade="F2"/>
          </w:tcPr>
          <w:p w14:paraId="134F8082" w14:textId="77777777" w:rsidR="00F013FC" w:rsidRDefault="00F013FC" w:rsidP="00F013FC">
            <w:pPr>
              <w:rPr>
                <w:lang w:eastAsia="en-CA"/>
              </w:rPr>
            </w:pPr>
          </w:p>
        </w:tc>
      </w:tr>
      <w:tr w:rsidR="00F013FC" w14:paraId="46450E5E" w14:textId="77777777" w:rsidTr="00DD2645">
        <w:tc>
          <w:tcPr>
            <w:tcW w:w="3060" w:type="dxa"/>
            <w:shd w:val="clear" w:color="auto" w:fill="F2F2F2" w:themeFill="background1" w:themeFillShade="F2"/>
          </w:tcPr>
          <w:p w14:paraId="1924AF38" w14:textId="4F95B316" w:rsidR="00F013FC" w:rsidRDefault="00F013FC" w:rsidP="00F013FC">
            <w:pPr>
              <w:rPr>
                <w:lang w:eastAsia="en-CA"/>
              </w:rPr>
            </w:pPr>
            <w:r w:rsidRPr="00E75D62">
              <w:t>CRU 312</w:t>
            </w:r>
            <w:r w:rsidRPr="00E75D62">
              <w:rPr>
                <w:rFonts w:ascii="Cambria Math" w:hAnsi="Cambria Math" w:cs="Cambria Math"/>
              </w:rPr>
              <w:t>‐</w:t>
            </w:r>
            <w:r w:rsidRPr="00E75D62">
              <w:t>ladies skin care HORN/STROBE - HORN TEST</w:t>
            </w:r>
          </w:p>
        </w:tc>
        <w:tc>
          <w:tcPr>
            <w:tcW w:w="907" w:type="dxa"/>
            <w:shd w:val="clear" w:color="auto" w:fill="F2F2F2" w:themeFill="background1" w:themeFillShade="F2"/>
            <w:vAlign w:val="center"/>
          </w:tcPr>
          <w:p w14:paraId="2F62B11D" w14:textId="77777777" w:rsidR="00F013FC" w:rsidRDefault="00F013FC" w:rsidP="00F013FC">
            <w:pPr>
              <w:rPr>
                <w:lang w:eastAsia="en-CA"/>
              </w:rPr>
            </w:pPr>
          </w:p>
        </w:tc>
        <w:tc>
          <w:tcPr>
            <w:tcW w:w="686" w:type="dxa"/>
            <w:shd w:val="clear" w:color="auto" w:fill="F2F2F2" w:themeFill="background1" w:themeFillShade="F2"/>
          </w:tcPr>
          <w:p w14:paraId="78318118" w14:textId="3190B9C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E327493" w14:textId="77777777" w:rsidR="00F013FC" w:rsidRDefault="00F013FC" w:rsidP="00F013FC">
            <w:pPr>
              <w:jc w:val="center"/>
              <w:rPr>
                <w:lang w:eastAsia="en-CA"/>
              </w:rPr>
            </w:pPr>
          </w:p>
        </w:tc>
        <w:tc>
          <w:tcPr>
            <w:tcW w:w="1101" w:type="dxa"/>
            <w:shd w:val="clear" w:color="auto" w:fill="F2F2F2" w:themeFill="background1" w:themeFillShade="F2"/>
          </w:tcPr>
          <w:p w14:paraId="10AEF2D0" w14:textId="77777777" w:rsidR="00F013FC" w:rsidRDefault="00F013FC" w:rsidP="00F013FC">
            <w:pPr>
              <w:jc w:val="center"/>
              <w:rPr>
                <w:lang w:eastAsia="en-CA"/>
              </w:rPr>
            </w:pPr>
          </w:p>
        </w:tc>
        <w:tc>
          <w:tcPr>
            <w:tcW w:w="850" w:type="dxa"/>
            <w:shd w:val="clear" w:color="auto" w:fill="F2F2F2" w:themeFill="background1" w:themeFillShade="F2"/>
            <w:vAlign w:val="center"/>
          </w:tcPr>
          <w:p w14:paraId="22A5CD03" w14:textId="77777777" w:rsidR="00F013FC" w:rsidRDefault="00F013FC" w:rsidP="00F013FC">
            <w:pPr>
              <w:jc w:val="center"/>
              <w:rPr>
                <w:lang w:eastAsia="en-CA"/>
              </w:rPr>
            </w:pPr>
          </w:p>
        </w:tc>
        <w:tc>
          <w:tcPr>
            <w:tcW w:w="448" w:type="dxa"/>
            <w:shd w:val="clear" w:color="auto" w:fill="F2F2F2" w:themeFill="background1" w:themeFillShade="F2"/>
          </w:tcPr>
          <w:p w14:paraId="4DB6AF73" w14:textId="075F8E38" w:rsidR="00F013FC" w:rsidRDefault="00000000" w:rsidP="00F013FC">
            <w:pPr>
              <w:jc w:val="center"/>
              <w:rPr>
                <w:lang w:eastAsia="en-CA"/>
              </w:rPr>
            </w:pPr>
            <w:sdt>
              <w:sdtPr>
                <w:rPr>
                  <w:lang w:eastAsia="en-CA"/>
                </w:rPr>
                <w:id w:val="1681087316"/>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7475B3ED" w14:textId="77777777" w:rsidR="00F013FC" w:rsidRDefault="00F013FC" w:rsidP="00F013FC">
            <w:pPr>
              <w:jc w:val="center"/>
              <w:rPr>
                <w:lang w:eastAsia="en-CA"/>
              </w:rPr>
            </w:pPr>
          </w:p>
        </w:tc>
        <w:tc>
          <w:tcPr>
            <w:tcW w:w="448" w:type="dxa"/>
            <w:shd w:val="clear" w:color="auto" w:fill="F2F2F2" w:themeFill="background1" w:themeFillShade="F2"/>
          </w:tcPr>
          <w:p w14:paraId="6284938A" w14:textId="419EE30C" w:rsidR="00F013FC" w:rsidRDefault="00000000" w:rsidP="00F013FC">
            <w:pPr>
              <w:jc w:val="center"/>
              <w:rPr>
                <w:lang w:eastAsia="en-CA"/>
              </w:rPr>
            </w:pPr>
            <w:sdt>
              <w:sdtPr>
                <w:rPr>
                  <w:lang w:eastAsia="en-CA"/>
                </w:rPr>
                <w:id w:val="1632597719"/>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131D0C7F" w14:textId="0F124D1F" w:rsidR="00F013FC" w:rsidRDefault="00000000" w:rsidP="00F013FC">
            <w:pPr>
              <w:jc w:val="center"/>
              <w:rPr>
                <w:lang w:eastAsia="en-CA"/>
              </w:rPr>
            </w:pPr>
            <w:sdt>
              <w:sdtPr>
                <w:rPr>
                  <w:lang w:eastAsia="en-CA"/>
                </w:rPr>
                <w:id w:val="1559739708"/>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5C75252C" w14:textId="51C73978" w:rsidR="00F013FC" w:rsidRDefault="00000000" w:rsidP="00F013FC">
            <w:pPr>
              <w:jc w:val="center"/>
              <w:rPr>
                <w:lang w:eastAsia="en-CA"/>
              </w:rPr>
            </w:pPr>
            <w:sdt>
              <w:sdtPr>
                <w:rPr>
                  <w:lang w:eastAsia="en-CA"/>
                </w:rPr>
                <w:id w:val="-41988355"/>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151FFC4D" w14:textId="77777777" w:rsidR="00F013FC" w:rsidRDefault="00F013FC" w:rsidP="00F013FC">
            <w:pPr>
              <w:jc w:val="center"/>
              <w:rPr>
                <w:lang w:eastAsia="en-CA"/>
              </w:rPr>
            </w:pPr>
          </w:p>
        </w:tc>
        <w:tc>
          <w:tcPr>
            <w:tcW w:w="3288" w:type="dxa"/>
            <w:shd w:val="clear" w:color="auto" w:fill="F2F2F2" w:themeFill="background1" w:themeFillShade="F2"/>
          </w:tcPr>
          <w:p w14:paraId="071EDE5B" w14:textId="77777777" w:rsidR="00F013FC" w:rsidRDefault="00F013FC" w:rsidP="00F013FC">
            <w:pPr>
              <w:rPr>
                <w:lang w:eastAsia="en-CA"/>
              </w:rPr>
            </w:pPr>
          </w:p>
        </w:tc>
      </w:tr>
      <w:tr w:rsidR="00F013FC" w14:paraId="5FA2E6CC" w14:textId="77777777" w:rsidTr="00DD2645">
        <w:tc>
          <w:tcPr>
            <w:tcW w:w="3060" w:type="dxa"/>
            <w:shd w:val="clear" w:color="auto" w:fill="F2F2F2" w:themeFill="background1" w:themeFillShade="F2"/>
          </w:tcPr>
          <w:p w14:paraId="624506A9" w14:textId="643B98EB" w:rsidR="00F013FC" w:rsidRDefault="00F013FC" w:rsidP="00F013FC">
            <w:pPr>
              <w:rPr>
                <w:lang w:eastAsia="en-CA"/>
              </w:rPr>
            </w:pPr>
            <w:r w:rsidRPr="00E75D62">
              <w:t>CRU 312</w:t>
            </w:r>
            <w:r w:rsidRPr="00E75D62">
              <w:rPr>
                <w:rFonts w:ascii="Cambria Math" w:hAnsi="Cambria Math" w:cs="Cambria Math"/>
              </w:rPr>
              <w:t>‐</w:t>
            </w:r>
            <w:r w:rsidRPr="00E75D62">
              <w:t>ladies skin care HORN/STROBE - STROBE TEST</w:t>
            </w:r>
          </w:p>
        </w:tc>
        <w:tc>
          <w:tcPr>
            <w:tcW w:w="907" w:type="dxa"/>
            <w:shd w:val="clear" w:color="auto" w:fill="F2F2F2" w:themeFill="background1" w:themeFillShade="F2"/>
            <w:vAlign w:val="center"/>
          </w:tcPr>
          <w:p w14:paraId="0D1D6B6C" w14:textId="77777777" w:rsidR="00F013FC" w:rsidRDefault="00F013FC" w:rsidP="00F013FC">
            <w:pPr>
              <w:rPr>
                <w:lang w:eastAsia="en-CA"/>
              </w:rPr>
            </w:pPr>
          </w:p>
        </w:tc>
        <w:tc>
          <w:tcPr>
            <w:tcW w:w="686" w:type="dxa"/>
            <w:shd w:val="clear" w:color="auto" w:fill="F2F2F2" w:themeFill="background1" w:themeFillShade="F2"/>
          </w:tcPr>
          <w:p w14:paraId="3CAEC289" w14:textId="18347A4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769D35F" w14:textId="77777777" w:rsidR="00F013FC" w:rsidRDefault="00F013FC" w:rsidP="00F013FC">
            <w:pPr>
              <w:jc w:val="center"/>
              <w:rPr>
                <w:lang w:eastAsia="en-CA"/>
              </w:rPr>
            </w:pPr>
          </w:p>
        </w:tc>
        <w:tc>
          <w:tcPr>
            <w:tcW w:w="1101" w:type="dxa"/>
            <w:shd w:val="clear" w:color="auto" w:fill="F2F2F2" w:themeFill="background1" w:themeFillShade="F2"/>
          </w:tcPr>
          <w:p w14:paraId="51DE8F92" w14:textId="77777777" w:rsidR="00F013FC" w:rsidRDefault="00F013FC" w:rsidP="00F013FC">
            <w:pPr>
              <w:jc w:val="center"/>
              <w:rPr>
                <w:lang w:eastAsia="en-CA"/>
              </w:rPr>
            </w:pPr>
          </w:p>
        </w:tc>
        <w:tc>
          <w:tcPr>
            <w:tcW w:w="850" w:type="dxa"/>
            <w:shd w:val="clear" w:color="auto" w:fill="F2F2F2" w:themeFill="background1" w:themeFillShade="F2"/>
            <w:vAlign w:val="center"/>
          </w:tcPr>
          <w:p w14:paraId="6236A662" w14:textId="77777777" w:rsidR="00F013FC" w:rsidRDefault="00F013FC" w:rsidP="00F013FC">
            <w:pPr>
              <w:jc w:val="center"/>
              <w:rPr>
                <w:lang w:eastAsia="en-CA"/>
              </w:rPr>
            </w:pPr>
          </w:p>
        </w:tc>
        <w:tc>
          <w:tcPr>
            <w:tcW w:w="448" w:type="dxa"/>
            <w:shd w:val="clear" w:color="auto" w:fill="F2F2F2" w:themeFill="background1" w:themeFillShade="F2"/>
          </w:tcPr>
          <w:p w14:paraId="6599EF57" w14:textId="457F57C3" w:rsidR="00F013FC" w:rsidRDefault="00000000" w:rsidP="00F013FC">
            <w:pPr>
              <w:jc w:val="center"/>
              <w:rPr>
                <w:lang w:eastAsia="en-CA"/>
              </w:rPr>
            </w:pPr>
            <w:sdt>
              <w:sdtPr>
                <w:rPr>
                  <w:lang w:eastAsia="en-CA"/>
                </w:rPr>
                <w:id w:val="-272712972"/>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5D7FD277" w14:textId="77777777" w:rsidR="00F013FC" w:rsidRDefault="00F013FC" w:rsidP="00F013FC">
            <w:pPr>
              <w:jc w:val="center"/>
              <w:rPr>
                <w:lang w:eastAsia="en-CA"/>
              </w:rPr>
            </w:pPr>
          </w:p>
        </w:tc>
        <w:tc>
          <w:tcPr>
            <w:tcW w:w="448" w:type="dxa"/>
            <w:shd w:val="clear" w:color="auto" w:fill="F2F2F2" w:themeFill="background1" w:themeFillShade="F2"/>
          </w:tcPr>
          <w:p w14:paraId="0BBA14B9" w14:textId="4D7134C4" w:rsidR="00F013FC" w:rsidRDefault="00000000" w:rsidP="00F013FC">
            <w:pPr>
              <w:jc w:val="center"/>
              <w:rPr>
                <w:lang w:eastAsia="en-CA"/>
              </w:rPr>
            </w:pPr>
            <w:sdt>
              <w:sdtPr>
                <w:rPr>
                  <w:lang w:eastAsia="en-CA"/>
                </w:rPr>
                <w:id w:val="250778273"/>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7CB9A97C" w14:textId="771CA62F" w:rsidR="00F013FC" w:rsidRDefault="00000000" w:rsidP="00F013FC">
            <w:pPr>
              <w:jc w:val="center"/>
              <w:rPr>
                <w:lang w:eastAsia="en-CA"/>
              </w:rPr>
            </w:pPr>
            <w:sdt>
              <w:sdtPr>
                <w:rPr>
                  <w:lang w:eastAsia="en-CA"/>
                </w:rPr>
                <w:id w:val="-1739940745"/>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79A807A8" w14:textId="332D28E3" w:rsidR="00F013FC" w:rsidRDefault="00000000" w:rsidP="00F013FC">
            <w:pPr>
              <w:jc w:val="center"/>
              <w:rPr>
                <w:lang w:eastAsia="en-CA"/>
              </w:rPr>
            </w:pPr>
            <w:sdt>
              <w:sdtPr>
                <w:rPr>
                  <w:lang w:eastAsia="en-CA"/>
                </w:rPr>
                <w:id w:val="-974605188"/>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3E3AC3EC" w14:textId="77777777" w:rsidR="00F013FC" w:rsidRDefault="00F013FC" w:rsidP="00F013FC">
            <w:pPr>
              <w:jc w:val="center"/>
              <w:rPr>
                <w:lang w:eastAsia="en-CA"/>
              </w:rPr>
            </w:pPr>
          </w:p>
        </w:tc>
        <w:tc>
          <w:tcPr>
            <w:tcW w:w="3288" w:type="dxa"/>
            <w:shd w:val="clear" w:color="auto" w:fill="F2F2F2" w:themeFill="background1" w:themeFillShade="F2"/>
          </w:tcPr>
          <w:p w14:paraId="6F7B135E" w14:textId="77777777" w:rsidR="00F013FC" w:rsidRDefault="00F013FC" w:rsidP="00F013FC">
            <w:pPr>
              <w:rPr>
                <w:lang w:eastAsia="en-CA"/>
              </w:rPr>
            </w:pPr>
          </w:p>
        </w:tc>
      </w:tr>
      <w:tr w:rsidR="00F013FC" w14:paraId="4A1A30E3" w14:textId="77777777" w:rsidTr="00DD2645">
        <w:tc>
          <w:tcPr>
            <w:tcW w:w="3060" w:type="dxa"/>
            <w:shd w:val="clear" w:color="auto" w:fill="F2F2F2" w:themeFill="background1" w:themeFillShade="F2"/>
          </w:tcPr>
          <w:p w14:paraId="077CFE73" w14:textId="3D23D3F7" w:rsidR="00F013FC" w:rsidRDefault="00F013FC" w:rsidP="00F013FC">
            <w:pPr>
              <w:rPr>
                <w:lang w:eastAsia="en-CA"/>
              </w:rPr>
            </w:pPr>
            <w:r w:rsidRPr="00E75D62">
              <w:t>CRU 312</w:t>
            </w:r>
            <w:r w:rsidRPr="00E75D62">
              <w:rPr>
                <w:rFonts w:ascii="Cambria Math" w:hAnsi="Cambria Math" w:cs="Cambria Math"/>
              </w:rPr>
              <w:t>‐</w:t>
            </w:r>
            <w:r w:rsidRPr="00E75D62">
              <w:t>babies wear HORN/STROBE - HORN TEST</w:t>
            </w:r>
          </w:p>
        </w:tc>
        <w:tc>
          <w:tcPr>
            <w:tcW w:w="907" w:type="dxa"/>
            <w:shd w:val="clear" w:color="auto" w:fill="F2F2F2" w:themeFill="background1" w:themeFillShade="F2"/>
            <w:vAlign w:val="center"/>
          </w:tcPr>
          <w:p w14:paraId="613A2930" w14:textId="77777777" w:rsidR="00F013FC" w:rsidRDefault="00F013FC" w:rsidP="00F013FC">
            <w:pPr>
              <w:rPr>
                <w:lang w:eastAsia="en-CA"/>
              </w:rPr>
            </w:pPr>
          </w:p>
        </w:tc>
        <w:tc>
          <w:tcPr>
            <w:tcW w:w="686" w:type="dxa"/>
            <w:shd w:val="clear" w:color="auto" w:fill="F2F2F2" w:themeFill="background1" w:themeFillShade="F2"/>
          </w:tcPr>
          <w:p w14:paraId="0F4B051C" w14:textId="30441EA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C0FC183" w14:textId="77777777" w:rsidR="00F013FC" w:rsidRDefault="00F013FC" w:rsidP="00F013FC">
            <w:pPr>
              <w:jc w:val="center"/>
              <w:rPr>
                <w:lang w:eastAsia="en-CA"/>
              </w:rPr>
            </w:pPr>
          </w:p>
        </w:tc>
        <w:tc>
          <w:tcPr>
            <w:tcW w:w="1101" w:type="dxa"/>
            <w:shd w:val="clear" w:color="auto" w:fill="F2F2F2" w:themeFill="background1" w:themeFillShade="F2"/>
          </w:tcPr>
          <w:p w14:paraId="137F9D3A" w14:textId="77777777" w:rsidR="00F013FC" w:rsidRDefault="00F013FC" w:rsidP="00F013FC">
            <w:pPr>
              <w:jc w:val="center"/>
              <w:rPr>
                <w:lang w:eastAsia="en-CA"/>
              </w:rPr>
            </w:pPr>
          </w:p>
        </w:tc>
        <w:tc>
          <w:tcPr>
            <w:tcW w:w="850" w:type="dxa"/>
            <w:shd w:val="clear" w:color="auto" w:fill="F2F2F2" w:themeFill="background1" w:themeFillShade="F2"/>
            <w:vAlign w:val="center"/>
          </w:tcPr>
          <w:p w14:paraId="21BF7D5C" w14:textId="77777777" w:rsidR="00F013FC" w:rsidRDefault="00F013FC" w:rsidP="00F013FC">
            <w:pPr>
              <w:jc w:val="center"/>
              <w:rPr>
                <w:lang w:eastAsia="en-CA"/>
              </w:rPr>
            </w:pPr>
          </w:p>
        </w:tc>
        <w:tc>
          <w:tcPr>
            <w:tcW w:w="448" w:type="dxa"/>
            <w:shd w:val="clear" w:color="auto" w:fill="F2F2F2" w:themeFill="background1" w:themeFillShade="F2"/>
          </w:tcPr>
          <w:p w14:paraId="4A38EA3E" w14:textId="41678DE1" w:rsidR="00F013FC" w:rsidRDefault="00000000" w:rsidP="00F013FC">
            <w:pPr>
              <w:jc w:val="center"/>
              <w:rPr>
                <w:lang w:eastAsia="en-CA"/>
              </w:rPr>
            </w:pPr>
            <w:sdt>
              <w:sdtPr>
                <w:rPr>
                  <w:lang w:eastAsia="en-CA"/>
                </w:rPr>
                <w:id w:val="-2102629904"/>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047F32BB" w14:textId="77777777" w:rsidR="00F013FC" w:rsidRDefault="00F013FC" w:rsidP="00F013FC">
            <w:pPr>
              <w:jc w:val="center"/>
              <w:rPr>
                <w:lang w:eastAsia="en-CA"/>
              </w:rPr>
            </w:pPr>
          </w:p>
        </w:tc>
        <w:tc>
          <w:tcPr>
            <w:tcW w:w="448" w:type="dxa"/>
            <w:shd w:val="clear" w:color="auto" w:fill="F2F2F2" w:themeFill="background1" w:themeFillShade="F2"/>
          </w:tcPr>
          <w:p w14:paraId="1EC9DA1F" w14:textId="508A17C3" w:rsidR="00F013FC" w:rsidRDefault="00000000" w:rsidP="00F013FC">
            <w:pPr>
              <w:jc w:val="center"/>
              <w:rPr>
                <w:lang w:eastAsia="en-CA"/>
              </w:rPr>
            </w:pPr>
            <w:sdt>
              <w:sdtPr>
                <w:rPr>
                  <w:lang w:eastAsia="en-CA"/>
                </w:rPr>
                <w:id w:val="369415837"/>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40C194DA" w14:textId="156E8A10" w:rsidR="00F013FC" w:rsidRDefault="00000000" w:rsidP="00F013FC">
            <w:pPr>
              <w:jc w:val="center"/>
              <w:rPr>
                <w:lang w:eastAsia="en-CA"/>
              </w:rPr>
            </w:pPr>
            <w:sdt>
              <w:sdtPr>
                <w:rPr>
                  <w:lang w:eastAsia="en-CA"/>
                </w:rPr>
                <w:id w:val="1111549201"/>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5D7854DF" w14:textId="0711305C" w:rsidR="00F013FC" w:rsidRDefault="00000000" w:rsidP="00F013FC">
            <w:pPr>
              <w:jc w:val="center"/>
              <w:rPr>
                <w:lang w:eastAsia="en-CA"/>
              </w:rPr>
            </w:pPr>
            <w:sdt>
              <w:sdtPr>
                <w:rPr>
                  <w:lang w:eastAsia="en-CA"/>
                </w:rPr>
                <w:id w:val="-854879046"/>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6C5CDB81" w14:textId="77777777" w:rsidR="00F013FC" w:rsidRDefault="00F013FC" w:rsidP="00F013FC">
            <w:pPr>
              <w:jc w:val="center"/>
              <w:rPr>
                <w:lang w:eastAsia="en-CA"/>
              </w:rPr>
            </w:pPr>
          </w:p>
        </w:tc>
        <w:tc>
          <w:tcPr>
            <w:tcW w:w="3288" w:type="dxa"/>
            <w:shd w:val="clear" w:color="auto" w:fill="F2F2F2" w:themeFill="background1" w:themeFillShade="F2"/>
          </w:tcPr>
          <w:p w14:paraId="415DE4AA" w14:textId="77777777" w:rsidR="00F013FC" w:rsidRDefault="00F013FC" w:rsidP="00F013FC">
            <w:pPr>
              <w:rPr>
                <w:lang w:eastAsia="en-CA"/>
              </w:rPr>
            </w:pPr>
          </w:p>
        </w:tc>
      </w:tr>
      <w:tr w:rsidR="00F013FC" w14:paraId="5AF6530F" w14:textId="77777777" w:rsidTr="00DD2645">
        <w:tc>
          <w:tcPr>
            <w:tcW w:w="3060" w:type="dxa"/>
            <w:shd w:val="clear" w:color="auto" w:fill="F2F2F2" w:themeFill="background1" w:themeFillShade="F2"/>
          </w:tcPr>
          <w:p w14:paraId="69D25A37" w14:textId="4152251A" w:rsidR="00F013FC" w:rsidRDefault="00F013FC" w:rsidP="00F013FC">
            <w:pPr>
              <w:rPr>
                <w:lang w:eastAsia="en-CA"/>
              </w:rPr>
            </w:pPr>
            <w:r w:rsidRPr="00E75D62">
              <w:t>CRU 312</w:t>
            </w:r>
            <w:r w:rsidRPr="00E75D62">
              <w:rPr>
                <w:rFonts w:ascii="Cambria Math" w:hAnsi="Cambria Math" w:cs="Cambria Math"/>
              </w:rPr>
              <w:t>‐</w:t>
            </w:r>
            <w:r w:rsidRPr="00E75D62">
              <w:t>babies wear HORN/STROBE - STROBE TEST</w:t>
            </w:r>
          </w:p>
        </w:tc>
        <w:tc>
          <w:tcPr>
            <w:tcW w:w="907" w:type="dxa"/>
            <w:shd w:val="clear" w:color="auto" w:fill="F2F2F2" w:themeFill="background1" w:themeFillShade="F2"/>
            <w:vAlign w:val="center"/>
          </w:tcPr>
          <w:p w14:paraId="45DBE372" w14:textId="77777777" w:rsidR="00F013FC" w:rsidRDefault="00F013FC" w:rsidP="00F013FC">
            <w:pPr>
              <w:rPr>
                <w:lang w:eastAsia="en-CA"/>
              </w:rPr>
            </w:pPr>
          </w:p>
        </w:tc>
        <w:tc>
          <w:tcPr>
            <w:tcW w:w="686" w:type="dxa"/>
            <w:shd w:val="clear" w:color="auto" w:fill="F2F2F2" w:themeFill="background1" w:themeFillShade="F2"/>
          </w:tcPr>
          <w:p w14:paraId="1FB162BC" w14:textId="4059E31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325835C" w14:textId="77777777" w:rsidR="00F013FC" w:rsidRDefault="00F013FC" w:rsidP="00F013FC">
            <w:pPr>
              <w:jc w:val="center"/>
              <w:rPr>
                <w:lang w:eastAsia="en-CA"/>
              </w:rPr>
            </w:pPr>
          </w:p>
        </w:tc>
        <w:tc>
          <w:tcPr>
            <w:tcW w:w="1101" w:type="dxa"/>
            <w:shd w:val="clear" w:color="auto" w:fill="F2F2F2" w:themeFill="background1" w:themeFillShade="F2"/>
          </w:tcPr>
          <w:p w14:paraId="012D620D" w14:textId="77777777" w:rsidR="00F013FC" w:rsidRDefault="00F013FC" w:rsidP="00F013FC">
            <w:pPr>
              <w:jc w:val="center"/>
              <w:rPr>
                <w:lang w:eastAsia="en-CA"/>
              </w:rPr>
            </w:pPr>
          </w:p>
        </w:tc>
        <w:tc>
          <w:tcPr>
            <w:tcW w:w="850" w:type="dxa"/>
            <w:shd w:val="clear" w:color="auto" w:fill="F2F2F2" w:themeFill="background1" w:themeFillShade="F2"/>
            <w:vAlign w:val="center"/>
          </w:tcPr>
          <w:p w14:paraId="4517497D" w14:textId="77777777" w:rsidR="00F013FC" w:rsidRDefault="00F013FC" w:rsidP="00F013FC">
            <w:pPr>
              <w:jc w:val="center"/>
              <w:rPr>
                <w:lang w:eastAsia="en-CA"/>
              </w:rPr>
            </w:pPr>
          </w:p>
        </w:tc>
        <w:tc>
          <w:tcPr>
            <w:tcW w:w="448" w:type="dxa"/>
            <w:shd w:val="clear" w:color="auto" w:fill="F2F2F2" w:themeFill="background1" w:themeFillShade="F2"/>
          </w:tcPr>
          <w:p w14:paraId="296B262A" w14:textId="78086CFD" w:rsidR="00F013FC" w:rsidRDefault="00000000" w:rsidP="00F013FC">
            <w:pPr>
              <w:jc w:val="center"/>
              <w:rPr>
                <w:lang w:eastAsia="en-CA"/>
              </w:rPr>
            </w:pPr>
            <w:sdt>
              <w:sdtPr>
                <w:rPr>
                  <w:lang w:eastAsia="en-CA"/>
                </w:rPr>
                <w:id w:val="2037763709"/>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0EA3F1D4" w14:textId="77777777" w:rsidR="00F013FC" w:rsidRDefault="00F013FC" w:rsidP="00F013FC">
            <w:pPr>
              <w:jc w:val="center"/>
              <w:rPr>
                <w:lang w:eastAsia="en-CA"/>
              </w:rPr>
            </w:pPr>
          </w:p>
        </w:tc>
        <w:tc>
          <w:tcPr>
            <w:tcW w:w="448" w:type="dxa"/>
            <w:shd w:val="clear" w:color="auto" w:fill="F2F2F2" w:themeFill="background1" w:themeFillShade="F2"/>
          </w:tcPr>
          <w:p w14:paraId="4280F9F4" w14:textId="18C98496" w:rsidR="00F013FC" w:rsidRDefault="00000000" w:rsidP="00F013FC">
            <w:pPr>
              <w:jc w:val="center"/>
              <w:rPr>
                <w:lang w:eastAsia="en-CA"/>
              </w:rPr>
            </w:pPr>
            <w:sdt>
              <w:sdtPr>
                <w:rPr>
                  <w:lang w:eastAsia="en-CA"/>
                </w:rPr>
                <w:id w:val="-1183047845"/>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6901D85C" w14:textId="3708EA89" w:rsidR="00F013FC" w:rsidRDefault="00000000" w:rsidP="00F013FC">
            <w:pPr>
              <w:jc w:val="center"/>
              <w:rPr>
                <w:lang w:eastAsia="en-CA"/>
              </w:rPr>
            </w:pPr>
            <w:sdt>
              <w:sdtPr>
                <w:rPr>
                  <w:lang w:eastAsia="en-CA"/>
                </w:rPr>
                <w:id w:val="-1721424749"/>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06D62FA5" w14:textId="720F39AB" w:rsidR="00F013FC" w:rsidRDefault="00000000" w:rsidP="00F013FC">
            <w:pPr>
              <w:jc w:val="center"/>
              <w:rPr>
                <w:lang w:eastAsia="en-CA"/>
              </w:rPr>
            </w:pPr>
            <w:sdt>
              <w:sdtPr>
                <w:rPr>
                  <w:lang w:eastAsia="en-CA"/>
                </w:rPr>
                <w:id w:val="1928454745"/>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61EE87D5" w14:textId="77777777" w:rsidR="00F013FC" w:rsidRDefault="00F013FC" w:rsidP="00F013FC">
            <w:pPr>
              <w:jc w:val="center"/>
              <w:rPr>
                <w:lang w:eastAsia="en-CA"/>
              </w:rPr>
            </w:pPr>
          </w:p>
        </w:tc>
        <w:tc>
          <w:tcPr>
            <w:tcW w:w="3288" w:type="dxa"/>
            <w:shd w:val="clear" w:color="auto" w:fill="F2F2F2" w:themeFill="background1" w:themeFillShade="F2"/>
          </w:tcPr>
          <w:p w14:paraId="16DDEDBE" w14:textId="77777777" w:rsidR="00F013FC" w:rsidRDefault="00F013FC" w:rsidP="00F013FC">
            <w:pPr>
              <w:rPr>
                <w:lang w:eastAsia="en-CA"/>
              </w:rPr>
            </w:pPr>
          </w:p>
        </w:tc>
      </w:tr>
      <w:tr w:rsidR="00F013FC" w14:paraId="55359F98" w14:textId="77777777" w:rsidTr="00DD2645">
        <w:tc>
          <w:tcPr>
            <w:tcW w:w="3060" w:type="dxa"/>
            <w:shd w:val="clear" w:color="auto" w:fill="F2F2F2" w:themeFill="background1" w:themeFillShade="F2"/>
          </w:tcPr>
          <w:p w14:paraId="36DD59C4" w14:textId="77AD42CC" w:rsidR="00F013FC" w:rsidRDefault="00F013FC" w:rsidP="00F013FC">
            <w:pPr>
              <w:rPr>
                <w:lang w:eastAsia="en-CA"/>
              </w:rPr>
            </w:pPr>
            <w:r w:rsidRPr="00E75D62">
              <w:t>CRU 312</w:t>
            </w:r>
            <w:r w:rsidRPr="00E75D62">
              <w:rPr>
                <w:rFonts w:ascii="Cambria Math" w:hAnsi="Cambria Math" w:cs="Cambria Math"/>
              </w:rPr>
              <w:t>‐</w:t>
            </w:r>
            <w:r w:rsidRPr="00E75D62">
              <w:t>dressing rm sitting area HORN/STROBE - HORN TEST</w:t>
            </w:r>
          </w:p>
        </w:tc>
        <w:tc>
          <w:tcPr>
            <w:tcW w:w="907" w:type="dxa"/>
            <w:shd w:val="clear" w:color="auto" w:fill="F2F2F2" w:themeFill="background1" w:themeFillShade="F2"/>
            <w:vAlign w:val="center"/>
          </w:tcPr>
          <w:p w14:paraId="64C97C95" w14:textId="77777777" w:rsidR="00F013FC" w:rsidRDefault="00F013FC" w:rsidP="00F013FC">
            <w:pPr>
              <w:rPr>
                <w:lang w:eastAsia="en-CA"/>
              </w:rPr>
            </w:pPr>
          </w:p>
        </w:tc>
        <w:tc>
          <w:tcPr>
            <w:tcW w:w="686" w:type="dxa"/>
            <w:shd w:val="clear" w:color="auto" w:fill="F2F2F2" w:themeFill="background1" w:themeFillShade="F2"/>
          </w:tcPr>
          <w:p w14:paraId="20BD4BCE" w14:textId="53698FB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911D1FD" w14:textId="77777777" w:rsidR="00F013FC" w:rsidRDefault="00F013FC" w:rsidP="00F013FC">
            <w:pPr>
              <w:jc w:val="center"/>
              <w:rPr>
                <w:lang w:eastAsia="en-CA"/>
              </w:rPr>
            </w:pPr>
          </w:p>
        </w:tc>
        <w:tc>
          <w:tcPr>
            <w:tcW w:w="1101" w:type="dxa"/>
            <w:shd w:val="clear" w:color="auto" w:fill="F2F2F2" w:themeFill="background1" w:themeFillShade="F2"/>
          </w:tcPr>
          <w:p w14:paraId="5BB19A92" w14:textId="77777777" w:rsidR="00F013FC" w:rsidRDefault="00F013FC" w:rsidP="00F013FC">
            <w:pPr>
              <w:jc w:val="center"/>
              <w:rPr>
                <w:lang w:eastAsia="en-CA"/>
              </w:rPr>
            </w:pPr>
          </w:p>
        </w:tc>
        <w:tc>
          <w:tcPr>
            <w:tcW w:w="850" w:type="dxa"/>
            <w:shd w:val="clear" w:color="auto" w:fill="F2F2F2" w:themeFill="background1" w:themeFillShade="F2"/>
            <w:vAlign w:val="center"/>
          </w:tcPr>
          <w:p w14:paraId="4783ADB4" w14:textId="77777777" w:rsidR="00F013FC" w:rsidRDefault="00F013FC" w:rsidP="00F013FC">
            <w:pPr>
              <w:jc w:val="center"/>
              <w:rPr>
                <w:lang w:eastAsia="en-CA"/>
              </w:rPr>
            </w:pPr>
          </w:p>
        </w:tc>
        <w:tc>
          <w:tcPr>
            <w:tcW w:w="448" w:type="dxa"/>
            <w:shd w:val="clear" w:color="auto" w:fill="F2F2F2" w:themeFill="background1" w:themeFillShade="F2"/>
          </w:tcPr>
          <w:p w14:paraId="21ABA3FD" w14:textId="285CBAF0" w:rsidR="00F013FC" w:rsidRDefault="00000000" w:rsidP="00F013FC">
            <w:pPr>
              <w:jc w:val="center"/>
              <w:rPr>
                <w:lang w:eastAsia="en-CA"/>
              </w:rPr>
            </w:pPr>
            <w:sdt>
              <w:sdtPr>
                <w:rPr>
                  <w:lang w:eastAsia="en-CA"/>
                </w:rPr>
                <w:id w:val="-325900418"/>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50BEF355" w14:textId="77777777" w:rsidR="00F013FC" w:rsidRDefault="00F013FC" w:rsidP="00F013FC">
            <w:pPr>
              <w:jc w:val="center"/>
              <w:rPr>
                <w:lang w:eastAsia="en-CA"/>
              </w:rPr>
            </w:pPr>
          </w:p>
        </w:tc>
        <w:tc>
          <w:tcPr>
            <w:tcW w:w="448" w:type="dxa"/>
            <w:shd w:val="clear" w:color="auto" w:fill="F2F2F2" w:themeFill="background1" w:themeFillShade="F2"/>
          </w:tcPr>
          <w:p w14:paraId="4889D63A" w14:textId="5EE7F003" w:rsidR="00F013FC" w:rsidRDefault="00000000" w:rsidP="00F013FC">
            <w:pPr>
              <w:jc w:val="center"/>
              <w:rPr>
                <w:lang w:eastAsia="en-CA"/>
              </w:rPr>
            </w:pPr>
            <w:sdt>
              <w:sdtPr>
                <w:rPr>
                  <w:lang w:eastAsia="en-CA"/>
                </w:rPr>
                <w:id w:val="199282780"/>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6AEC3A72" w14:textId="1D288234" w:rsidR="00F013FC" w:rsidRDefault="00000000" w:rsidP="00F013FC">
            <w:pPr>
              <w:jc w:val="center"/>
              <w:rPr>
                <w:lang w:eastAsia="en-CA"/>
              </w:rPr>
            </w:pPr>
            <w:sdt>
              <w:sdtPr>
                <w:rPr>
                  <w:lang w:eastAsia="en-CA"/>
                </w:rPr>
                <w:id w:val="-667707361"/>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038B1D48" w14:textId="57792FA7" w:rsidR="00F013FC" w:rsidRDefault="00000000" w:rsidP="00F013FC">
            <w:pPr>
              <w:jc w:val="center"/>
              <w:rPr>
                <w:lang w:eastAsia="en-CA"/>
              </w:rPr>
            </w:pPr>
            <w:sdt>
              <w:sdtPr>
                <w:rPr>
                  <w:lang w:eastAsia="en-CA"/>
                </w:rPr>
                <w:id w:val="-1706621512"/>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0AEEFBFF" w14:textId="77777777" w:rsidR="00F013FC" w:rsidRDefault="00F013FC" w:rsidP="00F013FC">
            <w:pPr>
              <w:jc w:val="center"/>
              <w:rPr>
                <w:lang w:eastAsia="en-CA"/>
              </w:rPr>
            </w:pPr>
          </w:p>
        </w:tc>
        <w:tc>
          <w:tcPr>
            <w:tcW w:w="3288" w:type="dxa"/>
            <w:shd w:val="clear" w:color="auto" w:fill="F2F2F2" w:themeFill="background1" w:themeFillShade="F2"/>
          </w:tcPr>
          <w:p w14:paraId="0D4618E4" w14:textId="77777777" w:rsidR="00F013FC" w:rsidRDefault="00F013FC" w:rsidP="00F013FC">
            <w:pPr>
              <w:rPr>
                <w:lang w:eastAsia="en-CA"/>
              </w:rPr>
            </w:pPr>
          </w:p>
        </w:tc>
      </w:tr>
      <w:tr w:rsidR="00F013FC" w14:paraId="25A84B1C" w14:textId="77777777" w:rsidTr="00DD2645">
        <w:tc>
          <w:tcPr>
            <w:tcW w:w="3060" w:type="dxa"/>
            <w:shd w:val="clear" w:color="auto" w:fill="F2F2F2" w:themeFill="background1" w:themeFillShade="F2"/>
          </w:tcPr>
          <w:p w14:paraId="05386FFA" w14:textId="11897D29" w:rsidR="00F013FC" w:rsidRDefault="00F013FC" w:rsidP="00F013FC">
            <w:pPr>
              <w:rPr>
                <w:lang w:eastAsia="en-CA"/>
              </w:rPr>
            </w:pPr>
            <w:r w:rsidRPr="00E75D62">
              <w:t>CRU 312</w:t>
            </w:r>
            <w:r w:rsidRPr="00E75D62">
              <w:rPr>
                <w:rFonts w:ascii="Cambria Math" w:hAnsi="Cambria Math" w:cs="Cambria Math"/>
              </w:rPr>
              <w:t>‐</w:t>
            </w:r>
            <w:r w:rsidRPr="00E75D62">
              <w:t>dressing rm sitting area HORN/STROBE - STROBE TEST</w:t>
            </w:r>
          </w:p>
        </w:tc>
        <w:tc>
          <w:tcPr>
            <w:tcW w:w="907" w:type="dxa"/>
            <w:shd w:val="clear" w:color="auto" w:fill="F2F2F2" w:themeFill="background1" w:themeFillShade="F2"/>
            <w:vAlign w:val="center"/>
          </w:tcPr>
          <w:p w14:paraId="612C708E" w14:textId="77777777" w:rsidR="00F013FC" w:rsidRDefault="00F013FC" w:rsidP="00F013FC">
            <w:pPr>
              <w:rPr>
                <w:lang w:eastAsia="en-CA"/>
              </w:rPr>
            </w:pPr>
          </w:p>
        </w:tc>
        <w:tc>
          <w:tcPr>
            <w:tcW w:w="686" w:type="dxa"/>
            <w:shd w:val="clear" w:color="auto" w:fill="F2F2F2" w:themeFill="background1" w:themeFillShade="F2"/>
          </w:tcPr>
          <w:p w14:paraId="00E6F445" w14:textId="13BB5FB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735B822" w14:textId="77777777" w:rsidR="00F013FC" w:rsidRDefault="00F013FC" w:rsidP="00F013FC">
            <w:pPr>
              <w:jc w:val="center"/>
              <w:rPr>
                <w:lang w:eastAsia="en-CA"/>
              </w:rPr>
            </w:pPr>
          </w:p>
        </w:tc>
        <w:tc>
          <w:tcPr>
            <w:tcW w:w="1101" w:type="dxa"/>
            <w:shd w:val="clear" w:color="auto" w:fill="F2F2F2" w:themeFill="background1" w:themeFillShade="F2"/>
          </w:tcPr>
          <w:p w14:paraId="22E5CB9E" w14:textId="77777777" w:rsidR="00F013FC" w:rsidRDefault="00F013FC" w:rsidP="00F013FC">
            <w:pPr>
              <w:jc w:val="center"/>
              <w:rPr>
                <w:lang w:eastAsia="en-CA"/>
              </w:rPr>
            </w:pPr>
          </w:p>
        </w:tc>
        <w:tc>
          <w:tcPr>
            <w:tcW w:w="850" w:type="dxa"/>
            <w:shd w:val="clear" w:color="auto" w:fill="F2F2F2" w:themeFill="background1" w:themeFillShade="F2"/>
            <w:vAlign w:val="center"/>
          </w:tcPr>
          <w:p w14:paraId="64C1347A" w14:textId="77777777" w:rsidR="00F013FC" w:rsidRDefault="00F013FC" w:rsidP="00F013FC">
            <w:pPr>
              <w:jc w:val="center"/>
              <w:rPr>
                <w:lang w:eastAsia="en-CA"/>
              </w:rPr>
            </w:pPr>
          </w:p>
        </w:tc>
        <w:tc>
          <w:tcPr>
            <w:tcW w:w="448" w:type="dxa"/>
            <w:shd w:val="clear" w:color="auto" w:fill="F2F2F2" w:themeFill="background1" w:themeFillShade="F2"/>
          </w:tcPr>
          <w:p w14:paraId="6307227B" w14:textId="5DC05D9A" w:rsidR="00F013FC" w:rsidRDefault="00000000" w:rsidP="00F013FC">
            <w:pPr>
              <w:jc w:val="center"/>
              <w:rPr>
                <w:lang w:eastAsia="en-CA"/>
              </w:rPr>
            </w:pPr>
            <w:sdt>
              <w:sdtPr>
                <w:rPr>
                  <w:lang w:eastAsia="en-CA"/>
                </w:rPr>
                <w:id w:val="284708359"/>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23C2B3AF" w14:textId="77777777" w:rsidR="00F013FC" w:rsidRDefault="00F013FC" w:rsidP="00F013FC">
            <w:pPr>
              <w:jc w:val="center"/>
              <w:rPr>
                <w:lang w:eastAsia="en-CA"/>
              </w:rPr>
            </w:pPr>
          </w:p>
        </w:tc>
        <w:tc>
          <w:tcPr>
            <w:tcW w:w="448" w:type="dxa"/>
            <w:shd w:val="clear" w:color="auto" w:fill="F2F2F2" w:themeFill="background1" w:themeFillShade="F2"/>
          </w:tcPr>
          <w:p w14:paraId="7F7402BB" w14:textId="16FC21D2" w:rsidR="00F013FC" w:rsidRDefault="00000000" w:rsidP="00F013FC">
            <w:pPr>
              <w:jc w:val="center"/>
              <w:rPr>
                <w:lang w:eastAsia="en-CA"/>
              </w:rPr>
            </w:pPr>
            <w:sdt>
              <w:sdtPr>
                <w:rPr>
                  <w:lang w:eastAsia="en-CA"/>
                </w:rPr>
                <w:id w:val="98531263"/>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2099CF0D" w14:textId="4509F24C" w:rsidR="00F013FC" w:rsidRDefault="00000000" w:rsidP="00F013FC">
            <w:pPr>
              <w:jc w:val="center"/>
              <w:rPr>
                <w:lang w:eastAsia="en-CA"/>
              </w:rPr>
            </w:pPr>
            <w:sdt>
              <w:sdtPr>
                <w:rPr>
                  <w:lang w:eastAsia="en-CA"/>
                </w:rPr>
                <w:id w:val="1815057170"/>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47A8D6CD" w14:textId="257E1FF6" w:rsidR="00F013FC" w:rsidRDefault="00000000" w:rsidP="00F013FC">
            <w:pPr>
              <w:jc w:val="center"/>
              <w:rPr>
                <w:lang w:eastAsia="en-CA"/>
              </w:rPr>
            </w:pPr>
            <w:sdt>
              <w:sdtPr>
                <w:rPr>
                  <w:lang w:eastAsia="en-CA"/>
                </w:rPr>
                <w:id w:val="-1102341325"/>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33454F57" w14:textId="77777777" w:rsidR="00F013FC" w:rsidRDefault="00F013FC" w:rsidP="00F013FC">
            <w:pPr>
              <w:jc w:val="center"/>
              <w:rPr>
                <w:lang w:eastAsia="en-CA"/>
              </w:rPr>
            </w:pPr>
          </w:p>
        </w:tc>
        <w:tc>
          <w:tcPr>
            <w:tcW w:w="3288" w:type="dxa"/>
            <w:shd w:val="clear" w:color="auto" w:fill="F2F2F2" w:themeFill="background1" w:themeFillShade="F2"/>
          </w:tcPr>
          <w:p w14:paraId="0501806B" w14:textId="77777777" w:rsidR="00F013FC" w:rsidRDefault="00F013FC" w:rsidP="00F013FC">
            <w:pPr>
              <w:rPr>
                <w:lang w:eastAsia="en-CA"/>
              </w:rPr>
            </w:pPr>
          </w:p>
        </w:tc>
      </w:tr>
      <w:tr w:rsidR="00F013FC" w14:paraId="0B48BB3B" w14:textId="77777777" w:rsidTr="00DD2645">
        <w:tc>
          <w:tcPr>
            <w:tcW w:w="3060" w:type="dxa"/>
            <w:shd w:val="clear" w:color="auto" w:fill="F2F2F2" w:themeFill="background1" w:themeFillShade="F2"/>
          </w:tcPr>
          <w:p w14:paraId="44563A87" w14:textId="44935E74" w:rsidR="00F013FC" w:rsidRDefault="00F013FC" w:rsidP="00F013FC">
            <w:pPr>
              <w:rPr>
                <w:lang w:eastAsia="en-CA"/>
              </w:rPr>
            </w:pPr>
            <w:r w:rsidRPr="00E75D62">
              <w:t>CRU 312</w:t>
            </w:r>
            <w:r w:rsidRPr="00E75D62">
              <w:rPr>
                <w:rFonts w:ascii="Cambria Math" w:hAnsi="Cambria Math" w:cs="Cambria Math"/>
              </w:rPr>
              <w:t>‐</w:t>
            </w:r>
            <w:r w:rsidRPr="00E75D62">
              <w:t>pets HORN/STROBE - HORN TEST</w:t>
            </w:r>
          </w:p>
        </w:tc>
        <w:tc>
          <w:tcPr>
            <w:tcW w:w="907" w:type="dxa"/>
            <w:shd w:val="clear" w:color="auto" w:fill="F2F2F2" w:themeFill="background1" w:themeFillShade="F2"/>
            <w:vAlign w:val="center"/>
          </w:tcPr>
          <w:p w14:paraId="3B102037" w14:textId="77777777" w:rsidR="00F013FC" w:rsidRDefault="00F013FC" w:rsidP="00F013FC">
            <w:pPr>
              <w:rPr>
                <w:lang w:eastAsia="en-CA"/>
              </w:rPr>
            </w:pPr>
          </w:p>
        </w:tc>
        <w:tc>
          <w:tcPr>
            <w:tcW w:w="686" w:type="dxa"/>
            <w:shd w:val="clear" w:color="auto" w:fill="F2F2F2" w:themeFill="background1" w:themeFillShade="F2"/>
          </w:tcPr>
          <w:p w14:paraId="74B0A948" w14:textId="16528E4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85B1E0D" w14:textId="77777777" w:rsidR="00F013FC" w:rsidRDefault="00F013FC" w:rsidP="00F013FC">
            <w:pPr>
              <w:jc w:val="center"/>
              <w:rPr>
                <w:lang w:eastAsia="en-CA"/>
              </w:rPr>
            </w:pPr>
          </w:p>
        </w:tc>
        <w:tc>
          <w:tcPr>
            <w:tcW w:w="1101" w:type="dxa"/>
            <w:shd w:val="clear" w:color="auto" w:fill="F2F2F2" w:themeFill="background1" w:themeFillShade="F2"/>
          </w:tcPr>
          <w:p w14:paraId="1A9CABF8" w14:textId="77777777" w:rsidR="00F013FC" w:rsidRDefault="00F013FC" w:rsidP="00F013FC">
            <w:pPr>
              <w:jc w:val="center"/>
              <w:rPr>
                <w:lang w:eastAsia="en-CA"/>
              </w:rPr>
            </w:pPr>
          </w:p>
        </w:tc>
        <w:tc>
          <w:tcPr>
            <w:tcW w:w="850" w:type="dxa"/>
            <w:shd w:val="clear" w:color="auto" w:fill="F2F2F2" w:themeFill="background1" w:themeFillShade="F2"/>
            <w:vAlign w:val="center"/>
          </w:tcPr>
          <w:p w14:paraId="077E1B5E" w14:textId="77777777" w:rsidR="00F013FC" w:rsidRDefault="00F013FC" w:rsidP="00F013FC">
            <w:pPr>
              <w:jc w:val="center"/>
              <w:rPr>
                <w:lang w:eastAsia="en-CA"/>
              </w:rPr>
            </w:pPr>
          </w:p>
        </w:tc>
        <w:tc>
          <w:tcPr>
            <w:tcW w:w="448" w:type="dxa"/>
            <w:shd w:val="clear" w:color="auto" w:fill="F2F2F2" w:themeFill="background1" w:themeFillShade="F2"/>
          </w:tcPr>
          <w:p w14:paraId="0BECA990" w14:textId="21CA9AD5" w:rsidR="00F013FC" w:rsidRDefault="00000000" w:rsidP="00F013FC">
            <w:pPr>
              <w:jc w:val="center"/>
              <w:rPr>
                <w:lang w:eastAsia="en-CA"/>
              </w:rPr>
            </w:pPr>
            <w:sdt>
              <w:sdtPr>
                <w:rPr>
                  <w:lang w:eastAsia="en-CA"/>
                </w:rPr>
                <w:id w:val="1873258749"/>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1131A693" w14:textId="77777777" w:rsidR="00F013FC" w:rsidRDefault="00F013FC" w:rsidP="00F013FC">
            <w:pPr>
              <w:jc w:val="center"/>
              <w:rPr>
                <w:lang w:eastAsia="en-CA"/>
              </w:rPr>
            </w:pPr>
          </w:p>
        </w:tc>
        <w:tc>
          <w:tcPr>
            <w:tcW w:w="448" w:type="dxa"/>
            <w:shd w:val="clear" w:color="auto" w:fill="F2F2F2" w:themeFill="background1" w:themeFillShade="F2"/>
          </w:tcPr>
          <w:p w14:paraId="38CFFDCA" w14:textId="1FAAB275" w:rsidR="00F013FC" w:rsidRDefault="00000000" w:rsidP="00F013FC">
            <w:pPr>
              <w:jc w:val="center"/>
              <w:rPr>
                <w:lang w:eastAsia="en-CA"/>
              </w:rPr>
            </w:pPr>
            <w:sdt>
              <w:sdtPr>
                <w:rPr>
                  <w:lang w:eastAsia="en-CA"/>
                </w:rPr>
                <w:id w:val="-1017925239"/>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1E48048D" w14:textId="1BAEF42B" w:rsidR="00F013FC" w:rsidRDefault="00000000" w:rsidP="00F013FC">
            <w:pPr>
              <w:jc w:val="center"/>
              <w:rPr>
                <w:lang w:eastAsia="en-CA"/>
              </w:rPr>
            </w:pPr>
            <w:sdt>
              <w:sdtPr>
                <w:rPr>
                  <w:lang w:eastAsia="en-CA"/>
                </w:rPr>
                <w:id w:val="1396788086"/>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4BE36AB7" w14:textId="2BFB3FD2" w:rsidR="00F013FC" w:rsidRDefault="00000000" w:rsidP="00F013FC">
            <w:pPr>
              <w:jc w:val="center"/>
              <w:rPr>
                <w:lang w:eastAsia="en-CA"/>
              </w:rPr>
            </w:pPr>
            <w:sdt>
              <w:sdtPr>
                <w:rPr>
                  <w:lang w:eastAsia="en-CA"/>
                </w:rPr>
                <w:id w:val="-449310879"/>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6E81D1FC" w14:textId="77777777" w:rsidR="00F013FC" w:rsidRDefault="00F013FC" w:rsidP="00F013FC">
            <w:pPr>
              <w:jc w:val="center"/>
              <w:rPr>
                <w:lang w:eastAsia="en-CA"/>
              </w:rPr>
            </w:pPr>
          </w:p>
        </w:tc>
        <w:tc>
          <w:tcPr>
            <w:tcW w:w="3288" w:type="dxa"/>
            <w:shd w:val="clear" w:color="auto" w:fill="F2F2F2" w:themeFill="background1" w:themeFillShade="F2"/>
          </w:tcPr>
          <w:p w14:paraId="056192C8" w14:textId="77777777" w:rsidR="00F013FC" w:rsidRDefault="00F013FC" w:rsidP="00F013FC">
            <w:pPr>
              <w:rPr>
                <w:lang w:eastAsia="en-CA"/>
              </w:rPr>
            </w:pPr>
          </w:p>
        </w:tc>
      </w:tr>
      <w:tr w:rsidR="00F013FC" w14:paraId="0EA900F1" w14:textId="77777777" w:rsidTr="00DD2645">
        <w:tc>
          <w:tcPr>
            <w:tcW w:w="3060" w:type="dxa"/>
            <w:shd w:val="clear" w:color="auto" w:fill="F2F2F2" w:themeFill="background1" w:themeFillShade="F2"/>
          </w:tcPr>
          <w:p w14:paraId="00437F3C" w14:textId="38020C3F" w:rsidR="00F013FC" w:rsidRDefault="00F013FC" w:rsidP="00F013FC">
            <w:pPr>
              <w:rPr>
                <w:lang w:eastAsia="en-CA"/>
              </w:rPr>
            </w:pPr>
            <w:r w:rsidRPr="00E75D62">
              <w:t>CRU 312</w:t>
            </w:r>
            <w:r w:rsidRPr="00E75D62">
              <w:rPr>
                <w:rFonts w:ascii="Cambria Math" w:hAnsi="Cambria Math" w:cs="Cambria Math"/>
              </w:rPr>
              <w:t>‐</w:t>
            </w:r>
            <w:r w:rsidRPr="00E75D62">
              <w:t>pets HORN/STROBE - STROBE TEST</w:t>
            </w:r>
          </w:p>
        </w:tc>
        <w:tc>
          <w:tcPr>
            <w:tcW w:w="907" w:type="dxa"/>
            <w:shd w:val="clear" w:color="auto" w:fill="F2F2F2" w:themeFill="background1" w:themeFillShade="F2"/>
            <w:vAlign w:val="center"/>
          </w:tcPr>
          <w:p w14:paraId="3874C823" w14:textId="77777777" w:rsidR="00F013FC" w:rsidRDefault="00F013FC" w:rsidP="00F013FC">
            <w:pPr>
              <w:rPr>
                <w:lang w:eastAsia="en-CA"/>
              </w:rPr>
            </w:pPr>
          </w:p>
        </w:tc>
        <w:tc>
          <w:tcPr>
            <w:tcW w:w="686" w:type="dxa"/>
            <w:shd w:val="clear" w:color="auto" w:fill="F2F2F2" w:themeFill="background1" w:themeFillShade="F2"/>
          </w:tcPr>
          <w:p w14:paraId="732EA80D" w14:textId="7827E04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FF1F1EF" w14:textId="77777777" w:rsidR="00F013FC" w:rsidRDefault="00F013FC" w:rsidP="00F013FC">
            <w:pPr>
              <w:jc w:val="center"/>
              <w:rPr>
                <w:lang w:eastAsia="en-CA"/>
              </w:rPr>
            </w:pPr>
          </w:p>
        </w:tc>
        <w:tc>
          <w:tcPr>
            <w:tcW w:w="1101" w:type="dxa"/>
            <w:shd w:val="clear" w:color="auto" w:fill="F2F2F2" w:themeFill="background1" w:themeFillShade="F2"/>
          </w:tcPr>
          <w:p w14:paraId="5FDB375D" w14:textId="77777777" w:rsidR="00F013FC" w:rsidRDefault="00F013FC" w:rsidP="00F013FC">
            <w:pPr>
              <w:jc w:val="center"/>
              <w:rPr>
                <w:lang w:eastAsia="en-CA"/>
              </w:rPr>
            </w:pPr>
          </w:p>
        </w:tc>
        <w:tc>
          <w:tcPr>
            <w:tcW w:w="850" w:type="dxa"/>
            <w:shd w:val="clear" w:color="auto" w:fill="F2F2F2" w:themeFill="background1" w:themeFillShade="F2"/>
            <w:vAlign w:val="center"/>
          </w:tcPr>
          <w:p w14:paraId="77E7C6F2" w14:textId="77777777" w:rsidR="00F013FC" w:rsidRDefault="00F013FC" w:rsidP="00F013FC">
            <w:pPr>
              <w:jc w:val="center"/>
              <w:rPr>
                <w:lang w:eastAsia="en-CA"/>
              </w:rPr>
            </w:pPr>
          </w:p>
        </w:tc>
        <w:tc>
          <w:tcPr>
            <w:tcW w:w="448" w:type="dxa"/>
            <w:shd w:val="clear" w:color="auto" w:fill="F2F2F2" w:themeFill="background1" w:themeFillShade="F2"/>
          </w:tcPr>
          <w:p w14:paraId="11C81BCA" w14:textId="28CC3C7D" w:rsidR="00F013FC" w:rsidRDefault="00000000" w:rsidP="00F013FC">
            <w:pPr>
              <w:jc w:val="center"/>
              <w:rPr>
                <w:lang w:eastAsia="en-CA"/>
              </w:rPr>
            </w:pPr>
            <w:sdt>
              <w:sdtPr>
                <w:rPr>
                  <w:lang w:eastAsia="en-CA"/>
                </w:rPr>
                <w:id w:val="-381403838"/>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44DEE12F" w14:textId="77777777" w:rsidR="00F013FC" w:rsidRDefault="00F013FC" w:rsidP="00F013FC">
            <w:pPr>
              <w:jc w:val="center"/>
              <w:rPr>
                <w:lang w:eastAsia="en-CA"/>
              </w:rPr>
            </w:pPr>
          </w:p>
        </w:tc>
        <w:tc>
          <w:tcPr>
            <w:tcW w:w="448" w:type="dxa"/>
            <w:shd w:val="clear" w:color="auto" w:fill="F2F2F2" w:themeFill="background1" w:themeFillShade="F2"/>
          </w:tcPr>
          <w:p w14:paraId="3571A8E2" w14:textId="16008C8F" w:rsidR="00F013FC" w:rsidRDefault="00000000" w:rsidP="00F013FC">
            <w:pPr>
              <w:jc w:val="center"/>
              <w:rPr>
                <w:lang w:eastAsia="en-CA"/>
              </w:rPr>
            </w:pPr>
            <w:sdt>
              <w:sdtPr>
                <w:rPr>
                  <w:lang w:eastAsia="en-CA"/>
                </w:rPr>
                <w:id w:val="-693310017"/>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6468B3A7" w14:textId="2A1F3475" w:rsidR="00F013FC" w:rsidRDefault="00000000" w:rsidP="00F013FC">
            <w:pPr>
              <w:jc w:val="center"/>
              <w:rPr>
                <w:lang w:eastAsia="en-CA"/>
              </w:rPr>
            </w:pPr>
            <w:sdt>
              <w:sdtPr>
                <w:rPr>
                  <w:lang w:eastAsia="en-CA"/>
                </w:rPr>
                <w:id w:val="1135834845"/>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1FC0E76F" w14:textId="78067372" w:rsidR="00F013FC" w:rsidRDefault="00000000" w:rsidP="00F013FC">
            <w:pPr>
              <w:jc w:val="center"/>
              <w:rPr>
                <w:lang w:eastAsia="en-CA"/>
              </w:rPr>
            </w:pPr>
            <w:sdt>
              <w:sdtPr>
                <w:rPr>
                  <w:lang w:eastAsia="en-CA"/>
                </w:rPr>
                <w:id w:val="-1047058945"/>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467B5807" w14:textId="77777777" w:rsidR="00F013FC" w:rsidRDefault="00F013FC" w:rsidP="00F013FC">
            <w:pPr>
              <w:jc w:val="center"/>
              <w:rPr>
                <w:lang w:eastAsia="en-CA"/>
              </w:rPr>
            </w:pPr>
          </w:p>
        </w:tc>
        <w:tc>
          <w:tcPr>
            <w:tcW w:w="3288" w:type="dxa"/>
            <w:shd w:val="clear" w:color="auto" w:fill="F2F2F2" w:themeFill="background1" w:themeFillShade="F2"/>
          </w:tcPr>
          <w:p w14:paraId="04ECE20F" w14:textId="77777777" w:rsidR="00F013FC" w:rsidRDefault="00F013FC" w:rsidP="00F013FC">
            <w:pPr>
              <w:rPr>
                <w:lang w:eastAsia="en-CA"/>
              </w:rPr>
            </w:pPr>
          </w:p>
        </w:tc>
      </w:tr>
      <w:tr w:rsidR="00F013FC" w14:paraId="3E1259D1" w14:textId="77777777" w:rsidTr="00DD2645">
        <w:tc>
          <w:tcPr>
            <w:tcW w:w="3060" w:type="dxa"/>
            <w:shd w:val="clear" w:color="auto" w:fill="F2F2F2" w:themeFill="background1" w:themeFillShade="F2"/>
          </w:tcPr>
          <w:p w14:paraId="0495C677" w14:textId="2DBE4CE5" w:rsidR="00F013FC" w:rsidRDefault="00F013FC" w:rsidP="00F013FC">
            <w:pPr>
              <w:rPr>
                <w:lang w:eastAsia="en-CA"/>
              </w:rPr>
            </w:pPr>
            <w:r w:rsidRPr="00E75D62">
              <w:t>CRU 312</w:t>
            </w:r>
            <w:r w:rsidRPr="00E75D62">
              <w:rPr>
                <w:rFonts w:ascii="Cambria Math" w:hAnsi="Cambria Math" w:cs="Cambria Math"/>
              </w:rPr>
              <w:t>‐</w:t>
            </w:r>
            <w:r w:rsidRPr="00E75D62">
              <w:t>houseware HORN/STROBE - HORN TEST</w:t>
            </w:r>
          </w:p>
        </w:tc>
        <w:tc>
          <w:tcPr>
            <w:tcW w:w="907" w:type="dxa"/>
            <w:shd w:val="clear" w:color="auto" w:fill="F2F2F2" w:themeFill="background1" w:themeFillShade="F2"/>
            <w:vAlign w:val="center"/>
          </w:tcPr>
          <w:p w14:paraId="00EB7D74" w14:textId="77777777" w:rsidR="00F013FC" w:rsidRDefault="00F013FC" w:rsidP="00F013FC">
            <w:pPr>
              <w:rPr>
                <w:lang w:eastAsia="en-CA"/>
              </w:rPr>
            </w:pPr>
          </w:p>
        </w:tc>
        <w:tc>
          <w:tcPr>
            <w:tcW w:w="686" w:type="dxa"/>
            <w:shd w:val="clear" w:color="auto" w:fill="F2F2F2" w:themeFill="background1" w:themeFillShade="F2"/>
          </w:tcPr>
          <w:p w14:paraId="653883C9" w14:textId="2CD3D20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4249C26" w14:textId="77777777" w:rsidR="00F013FC" w:rsidRDefault="00F013FC" w:rsidP="00F013FC">
            <w:pPr>
              <w:jc w:val="center"/>
              <w:rPr>
                <w:lang w:eastAsia="en-CA"/>
              </w:rPr>
            </w:pPr>
          </w:p>
        </w:tc>
        <w:tc>
          <w:tcPr>
            <w:tcW w:w="1101" w:type="dxa"/>
            <w:shd w:val="clear" w:color="auto" w:fill="F2F2F2" w:themeFill="background1" w:themeFillShade="F2"/>
          </w:tcPr>
          <w:p w14:paraId="4B8732D9" w14:textId="77777777" w:rsidR="00F013FC" w:rsidRDefault="00F013FC" w:rsidP="00F013FC">
            <w:pPr>
              <w:jc w:val="center"/>
              <w:rPr>
                <w:lang w:eastAsia="en-CA"/>
              </w:rPr>
            </w:pPr>
          </w:p>
        </w:tc>
        <w:tc>
          <w:tcPr>
            <w:tcW w:w="850" w:type="dxa"/>
            <w:shd w:val="clear" w:color="auto" w:fill="F2F2F2" w:themeFill="background1" w:themeFillShade="F2"/>
            <w:vAlign w:val="center"/>
          </w:tcPr>
          <w:p w14:paraId="1CB68EE5" w14:textId="77777777" w:rsidR="00F013FC" w:rsidRDefault="00F013FC" w:rsidP="00F013FC">
            <w:pPr>
              <w:jc w:val="center"/>
              <w:rPr>
                <w:lang w:eastAsia="en-CA"/>
              </w:rPr>
            </w:pPr>
          </w:p>
        </w:tc>
        <w:tc>
          <w:tcPr>
            <w:tcW w:w="448" w:type="dxa"/>
            <w:shd w:val="clear" w:color="auto" w:fill="F2F2F2" w:themeFill="background1" w:themeFillShade="F2"/>
          </w:tcPr>
          <w:p w14:paraId="2294956D" w14:textId="60D781C9" w:rsidR="00F013FC" w:rsidRDefault="00000000" w:rsidP="00F013FC">
            <w:pPr>
              <w:jc w:val="center"/>
              <w:rPr>
                <w:lang w:eastAsia="en-CA"/>
              </w:rPr>
            </w:pPr>
            <w:sdt>
              <w:sdtPr>
                <w:rPr>
                  <w:lang w:eastAsia="en-CA"/>
                </w:rPr>
                <w:id w:val="2087874298"/>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39352CD9" w14:textId="77777777" w:rsidR="00F013FC" w:rsidRDefault="00F013FC" w:rsidP="00F013FC">
            <w:pPr>
              <w:jc w:val="center"/>
              <w:rPr>
                <w:lang w:eastAsia="en-CA"/>
              </w:rPr>
            </w:pPr>
          </w:p>
        </w:tc>
        <w:tc>
          <w:tcPr>
            <w:tcW w:w="448" w:type="dxa"/>
            <w:shd w:val="clear" w:color="auto" w:fill="F2F2F2" w:themeFill="background1" w:themeFillShade="F2"/>
          </w:tcPr>
          <w:p w14:paraId="480647CA" w14:textId="776CCD36" w:rsidR="00F013FC" w:rsidRDefault="00000000" w:rsidP="00F013FC">
            <w:pPr>
              <w:jc w:val="center"/>
              <w:rPr>
                <w:lang w:eastAsia="en-CA"/>
              </w:rPr>
            </w:pPr>
            <w:sdt>
              <w:sdtPr>
                <w:rPr>
                  <w:lang w:eastAsia="en-CA"/>
                </w:rPr>
                <w:id w:val="1547261529"/>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33FCEABF" w14:textId="226F28B1" w:rsidR="00F013FC" w:rsidRDefault="00000000" w:rsidP="00F013FC">
            <w:pPr>
              <w:jc w:val="center"/>
              <w:rPr>
                <w:lang w:eastAsia="en-CA"/>
              </w:rPr>
            </w:pPr>
            <w:sdt>
              <w:sdtPr>
                <w:rPr>
                  <w:lang w:eastAsia="en-CA"/>
                </w:rPr>
                <w:id w:val="341360594"/>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08C67D7A" w14:textId="7B5EDB1B" w:rsidR="00F013FC" w:rsidRDefault="00000000" w:rsidP="00F013FC">
            <w:pPr>
              <w:jc w:val="center"/>
              <w:rPr>
                <w:lang w:eastAsia="en-CA"/>
              </w:rPr>
            </w:pPr>
            <w:sdt>
              <w:sdtPr>
                <w:rPr>
                  <w:lang w:eastAsia="en-CA"/>
                </w:rPr>
                <w:id w:val="1427075225"/>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41C86DDD" w14:textId="77777777" w:rsidR="00F013FC" w:rsidRDefault="00F013FC" w:rsidP="00F013FC">
            <w:pPr>
              <w:jc w:val="center"/>
              <w:rPr>
                <w:lang w:eastAsia="en-CA"/>
              </w:rPr>
            </w:pPr>
          </w:p>
        </w:tc>
        <w:tc>
          <w:tcPr>
            <w:tcW w:w="3288" w:type="dxa"/>
            <w:shd w:val="clear" w:color="auto" w:fill="F2F2F2" w:themeFill="background1" w:themeFillShade="F2"/>
          </w:tcPr>
          <w:p w14:paraId="412B8822" w14:textId="77777777" w:rsidR="00F013FC" w:rsidRDefault="00F013FC" w:rsidP="00F013FC">
            <w:pPr>
              <w:rPr>
                <w:lang w:eastAsia="en-CA"/>
              </w:rPr>
            </w:pPr>
          </w:p>
        </w:tc>
      </w:tr>
      <w:tr w:rsidR="00F013FC" w14:paraId="5A518759" w14:textId="77777777" w:rsidTr="00DD2645">
        <w:tc>
          <w:tcPr>
            <w:tcW w:w="3060" w:type="dxa"/>
            <w:shd w:val="clear" w:color="auto" w:fill="F2F2F2" w:themeFill="background1" w:themeFillShade="F2"/>
          </w:tcPr>
          <w:p w14:paraId="610C7C1E" w14:textId="179135A9" w:rsidR="00F013FC" w:rsidRDefault="00F013FC" w:rsidP="00F013FC">
            <w:pPr>
              <w:rPr>
                <w:lang w:eastAsia="en-CA"/>
              </w:rPr>
            </w:pPr>
            <w:r w:rsidRPr="00E75D62">
              <w:t>CRU 312</w:t>
            </w:r>
            <w:r w:rsidRPr="00E75D62">
              <w:rPr>
                <w:rFonts w:ascii="Cambria Math" w:hAnsi="Cambria Math" w:cs="Cambria Math"/>
              </w:rPr>
              <w:t>‐</w:t>
            </w:r>
            <w:r w:rsidRPr="00E75D62">
              <w:t>houseware HORN/STROBE - STROBE TEST</w:t>
            </w:r>
          </w:p>
        </w:tc>
        <w:tc>
          <w:tcPr>
            <w:tcW w:w="907" w:type="dxa"/>
            <w:shd w:val="clear" w:color="auto" w:fill="F2F2F2" w:themeFill="background1" w:themeFillShade="F2"/>
            <w:vAlign w:val="center"/>
          </w:tcPr>
          <w:p w14:paraId="370278E5" w14:textId="77777777" w:rsidR="00F013FC" w:rsidRDefault="00F013FC" w:rsidP="00F013FC">
            <w:pPr>
              <w:rPr>
                <w:lang w:eastAsia="en-CA"/>
              </w:rPr>
            </w:pPr>
          </w:p>
        </w:tc>
        <w:tc>
          <w:tcPr>
            <w:tcW w:w="686" w:type="dxa"/>
            <w:shd w:val="clear" w:color="auto" w:fill="F2F2F2" w:themeFill="background1" w:themeFillShade="F2"/>
          </w:tcPr>
          <w:p w14:paraId="74E4B58A" w14:textId="552CD59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51572DC" w14:textId="77777777" w:rsidR="00F013FC" w:rsidRDefault="00F013FC" w:rsidP="00F013FC">
            <w:pPr>
              <w:jc w:val="center"/>
              <w:rPr>
                <w:lang w:eastAsia="en-CA"/>
              </w:rPr>
            </w:pPr>
          </w:p>
        </w:tc>
        <w:tc>
          <w:tcPr>
            <w:tcW w:w="1101" w:type="dxa"/>
            <w:shd w:val="clear" w:color="auto" w:fill="F2F2F2" w:themeFill="background1" w:themeFillShade="F2"/>
          </w:tcPr>
          <w:p w14:paraId="22E421FD" w14:textId="77777777" w:rsidR="00F013FC" w:rsidRDefault="00F013FC" w:rsidP="00F013FC">
            <w:pPr>
              <w:jc w:val="center"/>
              <w:rPr>
                <w:lang w:eastAsia="en-CA"/>
              </w:rPr>
            </w:pPr>
          </w:p>
        </w:tc>
        <w:tc>
          <w:tcPr>
            <w:tcW w:w="850" w:type="dxa"/>
            <w:shd w:val="clear" w:color="auto" w:fill="F2F2F2" w:themeFill="background1" w:themeFillShade="F2"/>
            <w:vAlign w:val="center"/>
          </w:tcPr>
          <w:p w14:paraId="24F8A600" w14:textId="77777777" w:rsidR="00F013FC" w:rsidRDefault="00F013FC" w:rsidP="00F013FC">
            <w:pPr>
              <w:jc w:val="center"/>
              <w:rPr>
                <w:lang w:eastAsia="en-CA"/>
              </w:rPr>
            </w:pPr>
          </w:p>
        </w:tc>
        <w:tc>
          <w:tcPr>
            <w:tcW w:w="448" w:type="dxa"/>
            <w:shd w:val="clear" w:color="auto" w:fill="F2F2F2" w:themeFill="background1" w:themeFillShade="F2"/>
          </w:tcPr>
          <w:p w14:paraId="72052597" w14:textId="6855DDEC" w:rsidR="00F013FC" w:rsidRDefault="00000000" w:rsidP="00F013FC">
            <w:pPr>
              <w:jc w:val="center"/>
              <w:rPr>
                <w:lang w:eastAsia="en-CA"/>
              </w:rPr>
            </w:pPr>
            <w:sdt>
              <w:sdtPr>
                <w:rPr>
                  <w:lang w:eastAsia="en-CA"/>
                </w:rPr>
                <w:id w:val="-1925874512"/>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4A7FF8A8" w14:textId="77777777" w:rsidR="00F013FC" w:rsidRDefault="00F013FC" w:rsidP="00F013FC">
            <w:pPr>
              <w:jc w:val="center"/>
              <w:rPr>
                <w:lang w:eastAsia="en-CA"/>
              </w:rPr>
            </w:pPr>
          </w:p>
        </w:tc>
        <w:tc>
          <w:tcPr>
            <w:tcW w:w="448" w:type="dxa"/>
            <w:shd w:val="clear" w:color="auto" w:fill="F2F2F2" w:themeFill="background1" w:themeFillShade="F2"/>
          </w:tcPr>
          <w:p w14:paraId="2A7326F7" w14:textId="0BB29E74" w:rsidR="00F013FC" w:rsidRDefault="00000000" w:rsidP="00F013FC">
            <w:pPr>
              <w:jc w:val="center"/>
              <w:rPr>
                <w:lang w:eastAsia="en-CA"/>
              </w:rPr>
            </w:pPr>
            <w:sdt>
              <w:sdtPr>
                <w:rPr>
                  <w:lang w:eastAsia="en-CA"/>
                </w:rPr>
                <w:id w:val="1209152852"/>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1EAA94B8" w14:textId="6FCD8BAA" w:rsidR="00F013FC" w:rsidRDefault="00000000" w:rsidP="00F013FC">
            <w:pPr>
              <w:jc w:val="center"/>
              <w:rPr>
                <w:lang w:eastAsia="en-CA"/>
              </w:rPr>
            </w:pPr>
            <w:sdt>
              <w:sdtPr>
                <w:rPr>
                  <w:lang w:eastAsia="en-CA"/>
                </w:rPr>
                <w:id w:val="988903744"/>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11181929" w14:textId="1CD315A2" w:rsidR="00F013FC" w:rsidRDefault="00000000" w:rsidP="00F013FC">
            <w:pPr>
              <w:jc w:val="center"/>
              <w:rPr>
                <w:lang w:eastAsia="en-CA"/>
              </w:rPr>
            </w:pPr>
            <w:sdt>
              <w:sdtPr>
                <w:rPr>
                  <w:lang w:eastAsia="en-CA"/>
                </w:rPr>
                <w:id w:val="34701982"/>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6489E3DA" w14:textId="77777777" w:rsidR="00F013FC" w:rsidRDefault="00F013FC" w:rsidP="00F013FC">
            <w:pPr>
              <w:jc w:val="center"/>
              <w:rPr>
                <w:lang w:eastAsia="en-CA"/>
              </w:rPr>
            </w:pPr>
          </w:p>
        </w:tc>
        <w:tc>
          <w:tcPr>
            <w:tcW w:w="3288" w:type="dxa"/>
            <w:shd w:val="clear" w:color="auto" w:fill="F2F2F2" w:themeFill="background1" w:themeFillShade="F2"/>
          </w:tcPr>
          <w:p w14:paraId="18F7179C" w14:textId="77777777" w:rsidR="00F013FC" w:rsidRDefault="00F013FC" w:rsidP="00F013FC">
            <w:pPr>
              <w:rPr>
                <w:lang w:eastAsia="en-CA"/>
              </w:rPr>
            </w:pPr>
          </w:p>
        </w:tc>
      </w:tr>
      <w:tr w:rsidR="00F013FC" w14:paraId="09865FFE" w14:textId="77777777" w:rsidTr="00DD2645">
        <w:tc>
          <w:tcPr>
            <w:tcW w:w="3060" w:type="dxa"/>
            <w:shd w:val="clear" w:color="auto" w:fill="F2F2F2" w:themeFill="background1" w:themeFillShade="F2"/>
          </w:tcPr>
          <w:p w14:paraId="04C24CB5" w14:textId="5D3F8518" w:rsidR="00F013FC" w:rsidRDefault="00F013FC" w:rsidP="00F013FC">
            <w:pPr>
              <w:rPr>
                <w:lang w:eastAsia="en-CA"/>
              </w:rPr>
            </w:pPr>
            <w:r w:rsidRPr="00E75D62">
              <w:t>CRU 312</w:t>
            </w:r>
            <w:r w:rsidRPr="00E75D62">
              <w:rPr>
                <w:rFonts w:ascii="Cambria Math" w:hAnsi="Cambria Math" w:cs="Cambria Math"/>
              </w:rPr>
              <w:t>‐</w:t>
            </w:r>
            <w:r w:rsidRPr="00E75D62">
              <w:t xml:space="preserve"> MARSHALLS</w:t>
            </w:r>
            <w:r w:rsidRPr="00E75D62">
              <w:rPr>
                <w:rFonts w:ascii="Cambria Math" w:hAnsi="Cambria Math" w:cs="Cambria Math"/>
              </w:rPr>
              <w:t>‐</w:t>
            </w:r>
            <w:r w:rsidRPr="00E75D62">
              <w:t xml:space="preserve"> clearance HORN/STROBE - HORN TEST</w:t>
            </w:r>
          </w:p>
        </w:tc>
        <w:tc>
          <w:tcPr>
            <w:tcW w:w="907" w:type="dxa"/>
            <w:shd w:val="clear" w:color="auto" w:fill="F2F2F2" w:themeFill="background1" w:themeFillShade="F2"/>
            <w:vAlign w:val="center"/>
          </w:tcPr>
          <w:p w14:paraId="2D057A65" w14:textId="77777777" w:rsidR="00F013FC" w:rsidRDefault="00F013FC" w:rsidP="00F013FC">
            <w:pPr>
              <w:rPr>
                <w:lang w:eastAsia="en-CA"/>
              </w:rPr>
            </w:pPr>
          </w:p>
        </w:tc>
        <w:tc>
          <w:tcPr>
            <w:tcW w:w="686" w:type="dxa"/>
            <w:shd w:val="clear" w:color="auto" w:fill="F2F2F2" w:themeFill="background1" w:themeFillShade="F2"/>
          </w:tcPr>
          <w:p w14:paraId="463548D6" w14:textId="340A0E0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53812E9" w14:textId="77777777" w:rsidR="00F013FC" w:rsidRDefault="00F013FC" w:rsidP="00F013FC">
            <w:pPr>
              <w:jc w:val="center"/>
              <w:rPr>
                <w:lang w:eastAsia="en-CA"/>
              </w:rPr>
            </w:pPr>
          </w:p>
        </w:tc>
        <w:tc>
          <w:tcPr>
            <w:tcW w:w="1101" w:type="dxa"/>
            <w:shd w:val="clear" w:color="auto" w:fill="F2F2F2" w:themeFill="background1" w:themeFillShade="F2"/>
          </w:tcPr>
          <w:p w14:paraId="533A2DF7" w14:textId="77777777" w:rsidR="00F013FC" w:rsidRDefault="00F013FC" w:rsidP="00F013FC">
            <w:pPr>
              <w:jc w:val="center"/>
              <w:rPr>
                <w:lang w:eastAsia="en-CA"/>
              </w:rPr>
            </w:pPr>
          </w:p>
        </w:tc>
        <w:tc>
          <w:tcPr>
            <w:tcW w:w="850" w:type="dxa"/>
            <w:shd w:val="clear" w:color="auto" w:fill="F2F2F2" w:themeFill="background1" w:themeFillShade="F2"/>
            <w:vAlign w:val="center"/>
          </w:tcPr>
          <w:p w14:paraId="7A0234D8" w14:textId="77777777" w:rsidR="00F013FC" w:rsidRDefault="00F013FC" w:rsidP="00F013FC">
            <w:pPr>
              <w:jc w:val="center"/>
              <w:rPr>
                <w:lang w:eastAsia="en-CA"/>
              </w:rPr>
            </w:pPr>
          </w:p>
        </w:tc>
        <w:tc>
          <w:tcPr>
            <w:tcW w:w="448" w:type="dxa"/>
            <w:shd w:val="clear" w:color="auto" w:fill="F2F2F2" w:themeFill="background1" w:themeFillShade="F2"/>
          </w:tcPr>
          <w:p w14:paraId="41B233B0" w14:textId="759FD2D2" w:rsidR="00F013FC" w:rsidRDefault="00000000" w:rsidP="00F013FC">
            <w:pPr>
              <w:jc w:val="center"/>
              <w:rPr>
                <w:lang w:eastAsia="en-CA"/>
              </w:rPr>
            </w:pPr>
            <w:sdt>
              <w:sdtPr>
                <w:rPr>
                  <w:lang w:eastAsia="en-CA"/>
                </w:rPr>
                <w:id w:val="-2107722157"/>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6C75AC18" w14:textId="77777777" w:rsidR="00F013FC" w:rsidRDefault="00F013FC" w:rsidP="00F013FC">
            <w:pPr>
              <w:jc w:val="center"/>
              <w:rPr>
                <w:lang w:eastAsia="en-CA"/>
              </w:rPr>
            </w:pPr>
          </w:p>
        </w:tc>
        <w:tc>
          <w:tcPr>
            <w:tcW w:w="448" w:type="dxa"/>
            <w:shd w:val="clear" w:color="auto" w:fill="F2F2F2" w:themeFill="background1" w:themeFillShade="F2"/>
          </w:tcPr>
          <w:p w14:paraId="795807A8" w14:textId="71DD1A64" w:rsidR="00F013FC" w:rsidRDefault="00000000" w:rsidP="00F013FC">
            <w:pPr>
              <w:jc w:val="center"/>
              <w:rPr>
                <w:lang w:eastAsia="en-CA"/>
              </w:rPr>
            </w:pPr>
            <w:sdt>
              <w:sdtPr>
                <w:rPr>
                  <w:lang w:eastAsia="en-CA"/>
                </w:rPr>
                <w:id w:val="-1125468776"/>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412AAA72" w14:textId="26BB0F93" w:rsidR="00F013FC" w:rsidRDefault="00000000" w:rsidP="00F013FC">
            <w:pPr>
              <w:jc w:val="center"/>
              <w:rPr>
                <w:lang w:eastAsia="en-CA"/>
              </w:rPr>
            </w:pPr>
            <w:sdt>
              <w:sdtPr>
                <w:rPr>
                  <w:lang w:eastAsia="en-CA"/>
                </w:rPr>
                <w:id w:val="1994904121"/>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1CD9BF58" w14:textId="22C168B9" w:rsidR="00F013FC" w:rsidRDefault="00000000" w:rsidP="00F013FC">
            <w:pPr>
              <w:jc w:val="center"/>
              <w:rPr>
                <w:lang w:eastAsia="en-CA"/>
              </w:rPr>
            </w:pPr>
            <w:sdt>
              <w:sdtPr>
                <w:rPr>
                  <w:lang w:eastAsia="en-CA"/>
                </w:rPr>
                <w:id w:val="-773705418"/>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688E43F8" w14:textId="77777777" w:rsidR="00F013FC" w:rsidRDefault="00F013FC" w:rsidP="00F013FC">
            <w:pPr>
              <w:jc w:val="center"/>
              <w:rPr>
                <w:lang w:eastAsia="en-CA"/>
              </w:rPr>
            </w:pPr>
          </w:p>
        </w:tc>
        <w:tc>
          <w:tcPr>
            <w:tcW w:w="3288" w:type="dxa"/>
            <w:shd w:val="clear" w:color="auto" w:fill="F2F2F2" w:themeFill="background1" w:themeFillShade="F2"/>
          </w:tcPr>
          <w:p w14:paraId="34D2795B" w14:textId="77777777" w:rsidR="00F013FC" w:rsidRDefault="00F013FC" w:rsidP="00F013FC">
            <w:pPr>
              <w:rPr>
                <w:lang w:eastAsia="en-CA"/>
              </w:rPr>
            </w:pPr>
          </w:p>
        </w:tc>
      </w:tr>
      <w:tr w:rsidR="00F013FC" w14:paraId="3F8CC961" w14:textId="77777777" w:rsidTr="00DD2645">
        <w:tc>
          <w:tcPr>
            <w:tcW w:w="3060" w:type="dxa"/>
            <w:shd w:val="clear" w:color="auto" w:fill="F2F2F2" w:themeFill="background1" w:themeFillShade="F2"/>
          </w:tcPr>
          <w:p w14:paraId="031D5524" w14:textId="3CEC1F03" w:rsidR="00F013FC" w:rsidRDefault="00F013FC" w:rsidP="00F013FC">
            <w:pPr>
              <w:rPr>
                <w:lang w:eastAsia="en-CA"/>
              </w:rPr>
            </w:pPr>
            <w:r w:rsidRPr="00E75D62">
              <w:t>CRU 312</w:t>
            </w:r>
            <w:r w:rsidRPr="00E75D62">
              <w:rPr>
                <w:rFonts w:ascii="Cambria Math" w:hAnsi="Cambria Math" w:cs="Cambria Math"/>
              </w:rPr>
              <w:t>‐</w:t>
            </w:r>
            <w:r w:rsidRPr="00E75D62">
              <w:t xml:space="preserve"> MARSHALLS</w:t>
            </w:r>
            <w:r w:rsidRPr="00E75D62">
              <w:rPr>
                <w:rFonts w:ascii="Cambria Math" w:hAnsi="Cambria Math" w:cs="Cambria Math"/>
              </w:rPr>
              <w:t>‐</w:t>
            </w:r>
            <w:r w:rsidRPr="00E75D62">
              <w:t xml:space="preserve"> clearance HORN/STROBE - STROBE TEST</w:t>
            </w:r>
          </w:p>
        </w:tc>
        <w:tc>
          <w:tcPr>
            <w:tcW w:w="907" w:type="dxa"/>
            <w:shd w:val="clear" w:color="auto" w:fill="F2F2F2" w:themeFill="background1" w:themeFillShade="F2"/>
            <w:vAlign w:val="center"/>
          </w:tcPr>
          <w:p w14:paraId="1757EC98" w14:textId="77777777" w:rsidR="00F013FC" w:rsidRDefault="00F013FC" w:rsidP="00F013FC">
            <w:pPr>
              <w:rPr>
                <w:lang w:eastAsia="en-CA"/>
              </w:rPr>
            </w:pPr>
          </w:p>
        </w:tc>
        <w:tc>
          <w:tcPr>
            <w:tcW w:w="686" w:type="dxa"/>
            <w:shd w:val="clear" w:color="auto" w:fill="F2F2F2" w:themeFill="background1" w:themeFillShade="F2"/>
          </w:tcPr>
          <w:p w14:paraId="231C44A3" w14:textId="00C8905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E81DB4A" w14:textId="77777777" w:rsidR="00F013FC" w:rsidRDefault="00F013FC" w:rsidP="00F013FC">
            <w:pPr>
              <w:jc w:val="center"/>
              <w:rPr>
                <w:lang w:eastAsia="en-CA"/>
              </w:rPr>
            </w:pPr>
          </w:p>
        </w:tc>
        <w:tc>
          <w:tcPr>
            <w:tcW w:w="1101" w:type="dxa"/>
            <w:shd w:val="clear" w:color="auto" w:fill="F2F2F2" w:themeFill="background1" w:themeFillShade="F2"/>
          </w:tcPr>
          <w:p w14:paraId="26C65098" w14:textId="77777777" w:rsidR="00F013FC" w:rsidRDefault="00F013FC" w:rsidP="00F013FC">
            <w:pPr>
              <w:jc w:val="center"/>
              <w:rPr>
                <w:lang w:eastAsia="en-CA"/>
              </w:rPr>
            </w:pPr>
          </w:p>
        </w:tc>
        <w:tc>
          <w:tcPr>
            <w:tcW w:w="850" w:type="dxa"/>
            <w:shd w:val="clear" w:color="auto" w:fill="F2F2F2" w:themeFill="background1" w:themeFillShade="F2"/>
            <w:vAlign w:val="center"/>
          </w:tcPr>
          <w:p w14:paraId="210E9F3A" w14:textId="77777777" w:rsidR="00F013FC" w:rsidRDefault="00F013FC" w:rsidP="00F013FC">
            <w:pPr>
              <w:jc w:val="center"/>
              <w:rPr>
                <w:lang w:eastAsia="en-CA"/>
              </w:rPr>
            </w:pPr>
          </w:p>
        </w:tc>
        <w:tc>
          <w:tcPr>
            <w:tcW w:w="448" w:type="dxa"/>
            <w:shd w:val="clear" w:color="auto" w:fill="F2F2F2" w:themeFill="background1" w:themeFillShade="F2"/>
          </w:tcPr>
          <w:p w14:paraId="48FF3CE7" w14:textId="0173E435" w:rsidR="00F013FC" w:rsidRDefault="00000000" w:rsidP="00F013FC">
            <w:pPr>
              <w:jc w:val="center"/>
              <w:rPr>
                <w:lang w:eastAsia="en-CA"/>
              </w:rPr>
            </w:pPr>
            <w:sdt>
              <w:sdtPr>
                <w:rPr>
                  <w:lang w:eastAsia="en-CA"/>
                </w:rPr>
                <w:id w:val="516895609"/>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02D032AD" w14:textId="77777777" w:rsidR="00F013FC" w:rsidRDefault="00F013FC" w:rsidP="00F013FC">
            <w:pPr>
              <w:jc w:val="center"/>
              <w:rPr>
                <w:lang w:eastAsia="en-CA"/>
              </w:rPr>
            </w:pPr>
          </w:p>
        </w:tc>
        <w:tc>
          <w:tcPr>
            <w:tcW w:w="448" w:type="dxa"/>
            <w:shd w:val="clear" w:color="auto" w:fill="F2F2F2" w:themeFill="background1" w:themeFillShade="F2"/>
          </w:tcPr>
          <w:p w14:paraId="0834D8A3" w14:textId="7CC762AF" w:rsidR="00F013FC" w:rsidRDefault="00000000" w:rsidP="00F013FC">
            <w:pPr>
              <w:jc w:val="center"/>
              <w:rPr>
                <w:lang w:eastAsia="en-CA"/>
              </w:rPr>
            </w:pPr>
            <w:sdt>
              <w:sdtPr>
                <w:rPr>
                  <w:lang w:eastAsia="en-CA"/>
                </w:rPr>
                <w:id w:val="-1802222539"/>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6E67AB1F" w14:textId="5E7BE4F4" w:rsidR="00F013FC" w:rsidRDefault="00000000" w:rsidP="00F013FC">
            <w:pPr>
              <w:jc w:val="center"/>
              <w:rPr>
                <w:lang w:eastAsia="en-CA"/>
              </w:rPr>
            </w:pPr>
            <w:sdt>
              <w:sdtPr>
                <w:rPr>
                  <w:lang w:eastAsia="en-CA"/>
                </w:rPr>
                <w:id w:val="-492720572"/>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1A1CC728" w14:textId="3C296EB1" w:rsidR="00F013FC" w:rsidRDefault="00000000" w:rsidP="00F013FC">
            <w:pPr>
              <w:jc w:val="center"/>
              <w:rPr>
                <w:lang w:eastAsia="en-CA"/>
              </w:rPr>
            </w:pPr>
            <w:sdt>
              <w:sdtPr>
                <w:rPr>
                  <w:lang w:eastAsia="en-CA"/>
                </w:rPr>
                <w:id w:val="-508212014"/>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5D10FA4F" w14:textId="77777777" w:rsidR="00F013FC" w:rsidRDefault="00F013FC" w:rsidP="00F013FC">
            <w:pPr>
              <w:jc w:val="center"/>
              <w:rPr>
                <w:lang w:eastAsia="en-CA"/>
              </w:rPr>
            </w:pPr>
          </w:p>
        </w:tc>
        <w:tc>
          <w:tcPr>
            <w:tcW w:w="3288" w:type="dxa"/>
            <w:shd w:val="clear" w:color="auto" w:fill="F2F2F2" w:themeFill="background1" w:themeFillShade="F2"/>
          </w:tcPr>
          <w:p w14:paraId="6F5F8C0D" w14:textId="77777777" w:rsidR="00F013FC" w:rsidRDefault="00F013FC" w:rsidP="00F013FC">
            <w:pPr>
              <w:rPr>
                <w:lang w:eastAsia="en-CA"/>
              </w:rPr>
            </w:pPr>
          </w:p>
        </w:tc>
      </w:tr>
      <w:tr w:rsidR="00F013FC" w14:paraId="2A89C953" w14:textId="77777777" w:rsidTr="00DD2645">
        <w:tc>
          <w:tcPr>
            <w:tcW w:w="3060" w:type="dxa"/>
            <w:shd w:val="clear" w:color="auto" w:fill="F2F2F2" w:themeFill="background1" w:themeFillShade="F2"/>
          </w:tcPr>
          <w:p w14:paraId="1716756B" w14:textId="30697C95" w:rsidR="00F013FC" w:rsidRDefault="00F013FC" w:rsidP="00F013FC">
            <w:pPr>
              <w:rPr>
                <w:lang w:eastAsia="en-CA"/>
              </w:rPr>
            </w:pPr>
            <w:r w:rsidRPr="00E75D62">
              <w:t>CRU 301A</w:t>
            </w:r>
            <w:r w:rsidRPr="00E75D62">
              <w:rPr>
                <w:rFonts w:ascii="Cambria Math" w:hAnsi="Cambria Math" w:cs="Cambria Math"/>
              </w:rPr>
              <w:t>‐</w:t>
            </w:r>
            <w:r w:rsidRPr="00E75D62">
              <w:t xml:space="preserve"> OSHKOSH</w:t>
            </w:r>
            <w:r w:rsidRPr="00E75D62">
              <w:rPr>
                <w:rFonts w:ascii="Cambria Math" w:hAnsi="Cambria Math" w:cs="Cambria Math"/>
              </w:rPr>
              <w:t>‐</w:t>
            </w:r>
            <w:r w:rsidRPr="00E75D62">
              <w:t xml:space="preserve"> front HORN/STROBE - HORN TEST</w:t>
            </w:r>
          </w:p>
        </w:tc>
        <w:tc>
          <w:tcPr>
            <w:tcW w:w="907" w:type="dxa"/>
            <w:shd w:val="clear" w:color="auto" w:fill="F2F2F2" w:themeFill="background1" w:themeFillShade="F2"/>
            <w:vAlign w:val="center"/>
          </w:tcPr>
          <w:p w14:paraId="53A341EB" w14:textId="77777777" w:rsidR="00F013FC" w:rsidRDefault="00F013FC" w:rsidP="00F013FC">
            <w:pPr>
              <w:rPr>
                <w:lang w:eastAsia="en-CA"/>
              </w:rPr>
            </w:pPr>
          </w:p>
        </w:tc>
        <w:tc>
          <w:tcPr>
            <w:tcW w:w="686" w:type="dxa"/>
            <w:shd w:val="clear" w:color="auto" w:fill="F2F2F2" w:themeFill="background1" w:themeFillShade="F2"/>
          </w:tcPr>
          <w:p w14:paraId="3924A91E" w14:textId="295607C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E78A815" w14:textId="77777777" w:rsidR="00F013FC" w:rsidRDefault="00F013FC" w:rsidP="00F013FC">
            <w:pPr>
              <w:jc w:val="center"/>
              <w:rPr>
                <w:lang w:eastAsia="en-CA"/>
              </w:rPr>
            </w:pPr>
          </w:p>
        </w:tc>
        <w:tc>
          <w:tcPr>
            <w:tcW w:w="1101" w:type="dxa"/>
            <w:shd w:val="clear" w:color="auto" w:fill="F2F2F2" w:themeFill="background1" w:themeFillShade="F2"/>
          </w:tcPr>
          <w:p w14:paraId="05D512B6" w14:textId="77777777" w:rsidR="00F013FC" w:rsidRDefault="00F013FC" w:rsidP="00F013FC">
            <w:pPr>
              <w:jc w:val="center"/>
              <w:rPr>
                <w:lang w:eastAsia="en-CA"/>
              </w:rPr>
            </w:pPr>
          </w:p>
        </w:tc>
        <w:tc>
          <w:tcPr>
            <w:tcW w:w="850" w:type="dxa"/>
            <w:shd w:val="clear" w:color="auto" w:fill="F2F2F2" w:themeFill="background1" w:themeFillShade="F2"/>
            <w:vAlign w:val="center"/>
          </w:tcPr>
          <w:p w14:paraId="5A3B84DE" w14:textId="77777777" w:rsidR="00F013FC" w:rsidRDefault="00F013FC" w:rsidP="00F013FC">
            <w:pPr>
              <w:jc w:val="center"/>
              <w:rPr>
                <w:lang w:eastAsia="en-CA"/>
              </w:rPr>
            </w:pPr>
          </w:p>
        </w:tc>
        <w:tc>
          <w:tcPr>
            <w:tcW w:w="448" w:type="dxa"/>
            <w:shd w:val="clear" w:color="auto" w:fill="F2F2F2" w:themeFill="background1" w:themeFillShade="F2"/>
          </w:tcPr>
          <w:p w14:paraId="38650DB1" w14:textId="7A5C0BC8" w:rsidR="00F013FC" w:rsidRDefault="00000000" w:rsidP="00F013FC">
            <w:pPr>
              <w:jc w:val="center"/>
              <w:rPr>
                <w:lang w:eastAsia="en-CA"/>
              </w:rPr>
            </w:pPr>
            <w:sdt>
              <w:sdtPr>
                <w:rPr>
                  <w:lang w:eastAsia="en-CA"/>
                </w:rPr>
                <w:id w:val="-1408458582"/>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17CB1F5D" w14:textId="77777777" w:rsidR="00F013FC" w:rsidRDefault="00F013FC" w:rsidP="00F013FC">
            <w:pPr>
              <w:jc w:val="center"/>
              <w:rPr>
                <w:lang w:eastAsia="en-CA"/>
              </w:rPr>
            </w:pPr>
          </w:p>
        </w:tc>
        <w:tc>
          <w:tcPr>
            <w:tcW w:w="448" w:type="dxa"/>
            <w:shd w:val="clear" w:color="auto" w:fill="F2F2F2" w:themeFill="background1" w:themeFillShade="F2"/>
          </w:tcPr>
          <w:p w14:paraId="667EE104" w14:textId="460F0C73" w:rsidR="00F013FC" w:rsidRDefault="00000000" w:rsidP="00F013FC">
            <w:pPr>
              <w:jc w:val="center"/>
              <w:rPr>
                <w:lang w:eastAsia="en-CA"/>
              </w:rPr>
            </w:pPr>
            <w:sdt>
              <w:sdtPr>
                <w:rPr>
                  <w:lang w:eastAsia="en-CA"/>
                </w:rPr>
                <w:id w:val="272835245"/>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2C8B3311" w14:textId="2D4E0073" w:rsidR="00F013FC" w:rsidRDefault="00000000" w:rsidP="00F013FC">
            <w:pPr>
              <w:jc w:val="center"/>
              <w:rPr>
                <w:lang w:eastAsia="en-CA"/>
              </w:rPr>
            </w:pPr>
            <w:sdt>
              <w:sdtPr>
                <w:rPr>
                  <w:lang w:eastAsia="en-CA"/>
                </w:rPr>
                <w:id w:val="-1542049107"/>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7332DA21" w14:textId="24D6AD1D" w:rsidR="00F013FC" w:rsidRDefault="00000000" w:rsidP="00F013FC">
            <w:pPr>
              <w:jc w:val="center"/>
              <w:rPr>
                <w:lang w:eastAsia="en-CA"/>
              </w:rPr>
            </w:pPr>
            <w:sdt>
              <w:sdtPr>
                <w:rPr>
                  <w:lang w:eastAsia="en-CA"/>
                </w:rPr>
                <w:id w:val="957375319"/>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00E724B8" w14:textId="77777777" w:rsidR="00F013FC" w:rsidRDefault="00F013FC" w:rsidP="00F013FC">
            <w:pPr>
              <w:jc w:val="center"/>
              <w:rPr>
                <w:lang w:eastAsia="en-CA"/>
              </w:rPr>
            </w:pPr>
          </w:p>
        </w:tc>
        <w:tc>
          <w:tcPr>
            <w:tcW w:w="3288" w:type="dxa"/>
            <w:shd w:val="clear" w:color="auto" w:fill="F2F2F2" w:themeFill="background1" w:themeFillShade="F2"/>
          </w:tcPr>
          <w:p w14:paraId="3E785CB8" w14:textId="77777777" w:rsidR="00F013FC" w:rsidRDefault="00F013FC" w:rsidP="00F013FC">
            <w:pPr>
              <w:rPr>
                <w:lang w:eastAsia="en-CA"/>
              </w:rPr>
            </w:pPr>
          </w:p>
        </w:tc>
      </w:tr>
      <w:tr w:rsidR="00F013FC" w14:paraId="44DD8E6C" w14:textId="77777777" w:rsidTr="00DD2645">
        <w:tc>
          <w:tcPr>
            <w:tcW w:w="3060" w:type="dxa"/>
            <w:shd w:val="clear" w:color="auto" w:fill="F2F2F2" w:themeFill="background1" w:themeFillShade="F2"/>
          </w:tcPr>
          <w:p w14:paraId="02FD493A" w14:textId="17F1662A" w:rsidR="00F013FC" w:rsidRDefault="00F013FC" w:rsidP="00F013FC">
            <w:pPr>
              <w:rPr>
                <w:lang w:eastAsia="en-CA"/>
              </w:rPr>
            </w:pPr>
            <w:r w:rsidRPr="00E75D62">
              <w:t>CRU 301A</w:t>
            </w:r>
            <w:r w:rsidRPr="00E75D62">
              <w:rPr>
                <w:rFonts w:ascii="Cambria Math" w:hAnsi="Cambria Math" w:cs="Cambria Math"/>
              </w:rPr>
              <w:t>‐</w:t>
            </w:r>
            <w:r w:rsidRPr="00E75D62">
              <w:t xml:space="preserve"> OSHKOSH</w:t>
            </w:r>
            <w:r w:rsidRPr="00E75D62">
              <w:rPr>
                <w:rFonts w:ascii="Cambria Math" w:hAnsi="Cambria Math" w:cs="Cambria Math"/>
              </w:rPr>
              <w:t>‐</w:t>
            </w:r>
            <w:r w:rsidRPr="00E75D62">
              <w:t xml:space="preserve"> front HORN/STROBE - STROBE TEST</w:t>
            </w:r>
          </w:p>
        </w:tc>
        <w:tc>
          <w:tcPr>
            <w:tcW w:w="907" w:type="dxa"/>
            <w:shd w:val="clear" w:color="auto" w:fill="F2F2F2" w:themeFill="background1" w:themeFillShade="F2"/>
            <w:vAlign w:val="center"/>
          </w:tcPr>
          <w:p w14:paraId="49EEE1E7" w14:textId="77777777" w:rsidR="00F013FC" w:rsidRDefault="00F013FC" w:rsidP="00F013FC">
            <w:pPr>
              <w:rPr>
                <w:lang w:eastAsia="en-CA"/>
              </w:rPr>
            </w:pPr>
          </w:p>
        </w:tc>
        <w:tc>
          <w:tcPr>
            <w:tcW w:w="686" w:type="dxa"/>
            <w:shd w:val="clear" w:color="auto" w:fill="F2F2F2" w:themeFill="background1" w:themeFillShade="F2"/>
          </w:tcPr>
          <w:p w14:paraId="6C5D3EB9" w14:textId="6474997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03C2DF3" w14:textId="77777777" w:rsidR="00F013FC" w:rsidRDefault="00F013FC" w:rsidP="00F013FC">
            <w:pPr>
              <w:jc w:val="center"/>
              <w:rPr>
                <w:lang w:eastAsia="en-CA"/>
              </w:rPr>
            </w:pPr>
          </w:p>
        </w:tc>
        <w:tc>
          <w:tcPr>
            <w:tcW w:w="1101" w:type="dxa"/>
            <w:shd w:val="clear" w:color="auto" w:fill="F2F2F2" w:themeFill="background1" w:themeFillShade="F2"/>
          </w:tcPr>
          <w:p w14:paraId="2FBBAF1A" w14:textId="77777777" w:rsidR="00F013FC" w:rsidRDefault="00F013FC" w:rsidP="00F013FC">
            <w:pPr>
              <w:jc w:val="center"/>
              <w:rPr>
                <w:lang w:eastAsia="en-CA"/>
              </w:rPr>
            </w:pPr>
          </w:p>
        </w:tc>
        <w:tc>
          <w:tcPr>
            <w:tcW w:w="850" w:type="dxa"/>
            <w:shd w:val="clear" w:color="auto" w:fill="F2F2F2" w:themeFill="background1" w:themeFillShade="F2"/>
            <w:vAlign w:val="center"/>
          </w:tcPr>
          <w:p w14:paraId="4E393A88" w14:textId="77777777" w:rsidR="00F013FC" w:rsidRDefault="00F013FC" w:rsidP="00F013FC">
            <w:pPr>
              <w:jc w:val="center"/>
              <w:rPr>
                <w:lang w:eastAsia="en-CA"/>
              </w:rPr>
            </w:pPr>
          </w:p>
        </w:tc>
        <w:tc>
          <w:tcPr>
            <w:tcW w:w="448" w:type="dxa"/>
            <w:shd w:val="clear" w:color="auto" w:fill="F2F2F2" w:themeFill="background1" w:themeFillShade="F2"/>
          </w:tcPr>
          <w:p w14:paraId="04875531" w14:textId="6194DD40" w:rsidR="00F013FC" w:rsidRDefault="00000000" w:rsidP="00F013FC">
            <w:pPr>
              <w:jc w:val="center"/>
              <w:rPr>
                <w:lang w:eastAsia="en-CA"/>
              </w:rPr>
            </w:pPr>
            <w:sdt>
              <w:sdtPr>
                <w:rPr>
                  <w:lang w:eastAsia="en-CA"/>
                </w:rPr>
                <w:id w:val="1886988214"/>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56DBEDD9" w14:textId="77777777" w:rsidR="00F013FC" w:rsidRDefault="00F013FC" w:rsidP="00F013FC">
            <w:pPr>
              <w:jc w:val="center"/>
              <w:rPr>
                <w:lang w:eastAsia="en-CA"/>
              </w:rPr>
            </w:pPr>
          </w:p>
        </w:tc>
        <w:tc>
          <w:tcPr>
            <w:tcW w:w="448" w:type="dxa"/>
            <w:shd w:val="clear" w:color="auto" w:fill="F2F2F2" w:themeFill="background1" w:themeFillShade="F2"/>
          </w:tcPr>
          <w:p w14:paraId="4E408EC0" w14:textId="30DA063C" w:rsidR="00F013FC" w:rsidRDefault="00000000" w:rsidP="00F013FC">
            <w:pPr>
              <w:jc w:val="center"/>
              <w:rPr>
                <w:lang w:eastAsia="en-CA"/>
              </w:rPr>
            </w:pPr>
            <w:sdt>
              <w:sdtPr>
                <w:rPr>
                  <w:lang w:eastAsia="en-CA"/>
                </w:rPr>
                <w:id w:val="-1799686365"/>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1DB12B54" w14:textId="6D9DDCCD" w:rsidR="00F013FC" w:rsidRDefault="00000000" w:rsidP="00F013FC">
            <w:pPr>
              <w:jc w:val="center"/>
              <w:rPr>
                <w:lang w:eastAsia="en-CA"/>
              </w:rPr>
            </w:pPr>
            <w:sdt>
              <w:sdtPr>
                <w:rPr>
                  <w:lang w:eastAsia="en-CA"/>
                </w:rPr>
                <w:id w:val="1223108782"/>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30D7E53F" w14:textId="0BE2281E" w:rsidR="00F013FC" w:rsidRDefault="00000000" w:rsidP="00F013FC">
            <w:pPr>
              <w:jc w:val="center"/>
              <w:rPr>
                <w:lang w:eastAsia="en-CA"/>
              </w:rPr>
            </w:pPr>
            <w:sdt>
              <w:sdtPr>
                <w:rPr>
                  <w:lang w:eastAsia="en-CA"/>
                </w:rPr>
                <w:id w:val="-1250430933"/>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65827069" w14:textId="77777777" w:rsidR="00F013FC" w:rsidRDefault="00F013FC" w:rsidP="00F013FC">
            <w:pPr>
              <w:jc w:val="center"/>
              <w:rPr>
                <w:lang w:eastAsia="en-CA"/>
              </w:rPr>
            </w:pPr>
          </w:p>
        </w:tc>
        <w:tc>
          <w:tcPr>
            <w:tcW w:w="3288" w:type="dxa"/>
            <w:shd w:val="clear" w:color="auto" w:fill="F2F2F2" w:themeFill="background1" w:themeFillShade="F2"/>
          </w:tcPr>
          <w:p w14:paraId="581F53C5" w14:textId="77777777" w:rsidR="00F013FC" w:rsidRDefault="00F013FC" w:rsidP="00F013FC">
            <w:pPr>
              <w:rPr>
                <w:lang w:eastAsia="en-CA"/>
              </w:rPr>
            </w:pPr>
          </w:p>
        </w:tc>
      </w:tr>
      <w:tr w:rsidR="00F013FC" w14:paraId="12F9CCBB" w14:textId="77777777" w:rsidTr="00DD2645">
        <w:tc>
          <w:tcPr>
            <w:tcW w:w="3060" w:type="dxa"/>
            <w:shd w:val="clear" w:color="auto" w:fill="F2F2F2" w:themeFill="background1" w:themeFillShade="F2"/>
          </w:tcPr>
          <w:p w14:paraId="02ADA79F" w14:textId="62A2CE12" w:rsidR="00F013FC" w:rsidRDefault="00F013FC" w:rsidP="00F013FC">
            <w:pPr>
              <w:rPr>
                <w:lang w:eastAsia="en-CA"/>
              </w:rPr>
            </w:pPr>
            <w:r w:rsidRPr="00E75D62">
              <w:t>CRU 301A</w:t>
            </w:r>
            <w:r w:rsidRPr="00E75D62">
              <w:rPr>
                <w:rFonts w:ascii="Cambria Math" w:hAnsi="Cambria Math" w:cs="Cambria Math"/>
              </w:rPr>
              <w:t>‐</w:t>
            </w:r>
            <w:r w:rsidRPr="00E75D62">
              <w:t xml:space="preserve"> back HORN/STROBE - HORN TEST</w:t>
            </w:r>
          </w:p>
        </w:tc>
        <w:tc>
          <w:tcPr>
            <w:tcW w:w="907" w:type="dxa"/>
            <w:shd w:val="clear" w:color="auto" w:fill="F2F2F2" w:themeFill="background1" w:themeFillShade="F2"/>
            <w:vAlign w:val="center"/>
          </w:tcPr>
          <w:p w14:paraId="5B041ED4" w14:textId="77777777" w:rsidR="00F013FC" w:rsidRDefault="00F013FC" w:rsidP="00F013FC">
            <w:pPr>
              <w:rPr>
                <w:lang w:eastAsia="en-CA"/>
              </w:rPr>
            </w:pPr>
          </w:p>
        </w:tc>
        <w:tc>
          <w:tcPr>
            <w:tcW w:w="686" w:type="dxa"/>
            <w:shd w:val="clear" w:color="auto" w:fill="F2F2F2" w:themeFill="background1" w:themeFillShade="F2"/>
          </w:tcPr>
          <w:p w14:paraId="481FA154" w14:textId="683100A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07CFD18" w14:textId="77777777" w:rsidR="00F013FC" w:rsidRDefault="00F013FC" w:rsidP="00F013FC">
            <w:pPr>
              <w:jc w:val="center"/>
              <w:rPr>
                <w:lang w:eastAsia="en-CA"/>
              </w:rPr>
            </w:pPr>
          </w:p>
        </w:tc>
        <w:tc>
          <w:tcPr>
            <w:tcW w:w="1101" w:type="dxa"/>
            <w:shd w:val="clear" w:color="auto" w:fill="F2F2F2" w:themeFill="background1" w:themeFillShade="F2"/>
          </w:tcPr>
          <w:p w14:paraId="56063292" w14:textId="77777777" w:rsidR="00F013FC" w:rsidRDefault="00F013FC" w:rsidP="00F013FC">
            <w:pPr>
              <w:jc w:val="center"/>
              <w:rPr>
                <w:lang w:eastAsia="en-CA"/>
              </w:rPr>
            </w:pPr>
          </w:p>
        </w:tc>
        <w:tc>
          <w:tcPr>
            <w:tcW w:w="850" w:type="dxa"/>
            <w:shd w:val="clear" w:color="auto" w:fill="F2F2F2" w:themeFill="background1" w:themeFillShade="F2"/>
            <w:vAlign w:val="center"/>
          </w:tcPr>
          <w:p w14:paraId="46CEF55D" w14:textId="77777777" w:rsidR="00F013FC" w:rsidRDefault="00F013FC" w:rsidP="00F013FC">
            <w:pPr>
              <w:jc w:val="center"/>
              <w:rPr>
                <w:lang w:eastAsia="en-CA"/>
              </w:rPr>
            </w:pPr>
          </w:p>
        </w:tc>
        <w:tc>
          <w:tcPr>
            <w:tcW w:w="448" w:type="dxa"/>
            <w:shd w:val="clear" w:color="auto" w:fill="F2F2F2" w:themeFill="background1" w:themeFillShade="F2"/>
          </w:tcPr>
          <w:p w14:paraId="0CA7CC6D" w14:textId="52162AD2" w:rsidR="00F013FC" w:rsidRDefault="00000000" w:rsidP="00F013FC">
            <w:pPr>
              <w:jc w:val="center"/>
              <w:rPr>
                <w:lang w:eastAsia="en-CA"/>
              </w:rPr>
            </w:pPr>
            <w:sdt>
              <w:sdtPr>
                <w:rPr>
                  <w:lang w:eastAsia="en-CA"/>
                </w:rPr>
                <w:id w:val="1307666048"/>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1C5A2AB2" w14:textId="77777777" w:rsidR="00F013FC" w:rsidRDefault="00F013FC" w:rsidP="00F013FC">
            <w:pPr>
              <w:jc w:val="center"/>
              <w:rPr>
                <w:lang w:eastAsia="en-CA"/>
              </w:rPr>
            </w:pPr>
          </w:p>
        </w:tc>
        <w:tc>
          <w:tcPr>
            <w:tcW w:w="448" w:type="dxa"/>
            <w:shd w:val="clear" w:color="auto" w:fill="F2F2F2" w:themeFill="background1" w:themeFillShade="F2"/>
          </w:tcPr>
          <w:p w14:paraId="4A24B1E0" w14:textId="697B4541" w:rsidR="00F013FC" w:rsidRDefault="00000000" w:rsidP="00F013FC">
            <w:pPr>
              <w:jc w:val="center"/>
              <w:rPr>
                <w:lang w:eastAsia="en-CA"/>
              </w:rPr>
            </w:pPr>
            <w:sdt>
              <w:sdtPr>
                <w:rPr>
                  <w:lang w:eastAsia="en-CA"/>
                </w:rPr>
                <w:id w:val="1851519958"/>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7CC8B597" w14:textId="68E5E906" w:rsidR="00F013FC" w:rsidRDefault="00000000" w:rsidP="00F013FC">
            <w:pPr>
              <w:jc w:val="center"/>
              <w:rPr>
                <w:lang w:eastAsia="en-CA"/>
              </w:rPr>
            </w:pPr>
            <w:sdt>
              <w:sdtPr>
                <w:rPr>
                  <w:lang w:eastAsia="en-CA"/>
                </w:rPr>
                <w:id w:val="-1202164981"/>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3AEB4C2E" w14:textId="55DE6778" w:rsidR="00F013FC" w:rsidRDefault="00000000" w:rsidP="00F013FC">
            <w:pPr>
              <w:jc w:val="center"/>
              <w:rPr>
                <w:lang w:eastAsia="en-CA"/>
              </w:rPr>
            </w:pPr>
            <w:sdt>
              <w:sdtPr>
                <w:rPr>
                  <w:lang w:eastAsia="en-CA"/>
                </w:rPr>
                <w:id w:val="-61717213"/>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6FD650F5" w14:textId="77777777" w:rsidR="00F013FC" w:rsidRDefault="00F013FC" w:rsidP="00F013FC">
            <w:pPr>
              <w:jc w:val="center"/>
              <w:rPr>
                <w:lang w:eastAsia="en-CA"/>
              </w:rPr>
            </w:pPr>
          </w:p>
        </w:tc>
        <w:tc>
          <w:tcPr>
            <w:tcW w:w="3288" w:type="dxa"/>
            <w:shd w:val="clear" w:color="auto" w:fill="F2F2F2" w:themeFill="background1" w:themeFillShade="F2"/>
          </w:tcPr>
          <w:p w14:paraId="0BECB574" w14:textId="77777777" w:rsidR="00F013FC" w:rsidRDefault="00F013FC" w:rsidP="00F013FC">
            <w:pPr>
              <w:rPr>
                <w:lang w:eastAsia="en-CA"/>
              </w:rPr>
            </w:pPr>
          </w:p>
        </w:tc>
      </w:tr>
      <w:tr w:rsidR="00F013FC" w14:paraId="0A912FD9" w14:textId="77777777" w:rsidTr="00DD2645">
        <w:tc>
          <w:tcPr>
            <w:tcW w:w="3060" w:type="dxa"/>
            <w:shd w:val="clear" w:color="auto" w:fill="F2F2F2" w:themeFill="background1" w:themeFillShade="F2"/>
          </w:tcPr>
          <w:p w14:paraId="142FCE25" w14:textId="150E2DEE" w:rsidR="00F013FC" w:rsidRDefault="00F013FC" w:rsidP="00F013FC">
            <w:pPr>
              <w:rPr>
                <w:lang w:eastAsia="en-CA"/>
              </w:rPr>
            </w:pPr>
            <w:r w:rsidRPr="00E75D62">
              <w:t>CRU 301A</w:t>
            </w:r>
            <w:r w:rsidRPr="00E75D62">
              <w:rPr>
                <w:rFonts w:ascii="Cambria Math" w:hAnsi="Cambria Math" w:cs="Cambria Math"/>
              </w:rPr>
              <w:t>‐</w:t>
            </w:r>
            <w:r w:rsidRPr="00E75D62">
              <w:t xml:space="preserve"> back HORN/STROBE - STROBE TEST</w:t>
            </w:r>
          </w:p>
        </w:tc>
        <w:tc>
          <w:tcPr>
            <w:tcW w:w="907" w:type="dxa"/>
            <w:shd w:val="clear" w:color="auto" w:fill="F2F2F2" w:themeFill="background1" w:themeFillShade="F2"/>
            <w:vAlign w:val="center"/>
          </w:tcPr>
          <w:p w14:paraId="09041B5D" w14:textId="77777777" w:rsidR="00F013FC" w:rsidRDefault="00F013FC" w:rsidP="00F013FC">
            <w:pPr>
              <w:rPr>
                <w:lang w:eastAsia="en-CA"/>
              </w:rPr>
            </w:pPr>
          </w:p>
        </w:tc>
        <w:tc>
          <w:tcPr>
            <w:tcW w:w="686" w:type="dxa"/>
            <w:shd w:val="clear" w:color="auto" w:fill="F2F2F2" w:themeFill="background1" w:themeFillShade="F2"/>
          </w:tcPr>
          <w:p w14:paraId="7D9A81EB" w14:textId="3AF1E2B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B770AFC" w14:textId="77777777" w:rsidR="00F013FC" w:rsidRDefault="00F013FC" w:rsidP="00F013FC">
            <w:pPr>
              <w:jc w:val="center"/>
              <w:rPr>
                <w:lang w:eastAsia="en-CA"/>
              </w:rPr>
            </w:pPr>
          </w:p>
        </w:tc>
        <w:tc>
          <w:tcPr>
            <w:tcW w:w="1101" w:type="dxa"/>
            <w:shd w:val="clear" w:color="auto" w:fill="F2F2F2" w:themeFill="background1" w:themeFillShade="F2"/>
          </w:tcPr>
          <w:p w14:paraId="10ED2DB5" w14:textId="77777777" w:rsidR="00F013FC" w:rsidRDefault="00F013FC" w:rsidP="00F013FC">
            <w:pPr>
              <w:jc w:val="center"/>
              <w:rPr>
                <w:lang w:eastAsia="en-CA"/>
              </w:rPr>
            </w:pPr>
          </w:p>
        </w:tc>
        <w:tc>
          <w:tcPr>
            <w:tcW w:w="850" w:type="dxa"/>
            <w:shd w:val="clear" w:color="auto" w:fill="F2F2F2" w:themeFill="background1" w:themeFillShade="F2"/>
            <w:vAlign w:val="center"/>
          </w:tcPr>
          <w:p w14:paraId="75FF2928" w14:textId="77777777" w:rsidR="00F013FC" w:rsidRDefault="00F013FC" w:rsidP="00F013FC">
            <w:pPr>
              <w:jc w:val="center"/>
              <w:rPr>
                <w:lang w:eastAsia="en-CA"/>
              </w:rPr>
            </w:pPr>
          </w:p>
        </w:tc>
        <w:tc>
          <w:tcPr>
            <w:tcW w:w="448" w:type="dxa"/>
            <w:shd w:val="clear" w:color="auto" w:fill="F2F2F2" w:themeFill="background1" w:themeFillShade="F2"/>
          </w:tcPr>
          <w:p w14:paraId="58DACA68" w14:textId="431D651F" w:rsidR="00F013FC" w:rsidRDefault="00000000" w:rsidP="00F013FC">
            <w:pPr>
              <w:jc w:val="center"/>
              <w:rPr>
                <w:lang w:eastAsia="en-CA"/>
              </w:rPr>
            </w:pPr>
            <w:sdt>
              <w:sdtPr>
                <w:rPr>
                  <w:lang w:eastAsia="en-CA"/>
                </w:rPr>
                <w:id w:val="1860857279"/>
                <w14:checkbox>
                  <w14:checked w14:val="1"/>
                  <w14:checkedState w14:val="0050" w14:font="Wingdings 2"/>
                  <w14:uncheckedState w14:val="0020" w14:font="Wingdings 2"/>
                </w14:checkbox>
              </w:sdtPr>
              <w:sdtContent>
                <w:r w:rsidR="00F013FC" w:rsidRPr="005839BB">
                  <w:rPr>
                    <w:lang w:eastAsia="en-CA"/>
                  </w:rPr>
                  <w:sym w:font="Wingdings 2" w:char="F050"/>
                </w:r>
              </w:sdtContent>
            </w:sdt>
          </w:p>
        </w:tc>
        <w:tc>
          <w:tcPr>
            <w:tcW w:w="1101" w:type="dxa"/>
            <w:shd w:val="clear" w:color="auto" w:fill="F2F2F2" w:themeFill="background1" w:themeFillShade="F2"/>
            <w:vAlign w:val="center"/>
          </w:tcPr>
          <w:p w14:paraId="5C93E0C1" w14:textId="77777777" w:rsidR="00F013FC" w:rsidRDefault="00F013FC" w:rsidP="00F013FC">
            <w:pPr>
              <w:jc w:val="center"/>
              <w:rPr>
                <w:lang w:eastAsia="en-CA"/>
              </w:rPr>
            </w:pPr>
          </w:p>
        </w:tc>
        <w:tc>
          <w:tcPr>
            <w:tcW w:w="448" w:type="dxa"/>
            <w:shd w:val="clear" w:color="auto" w:fill="F2F2F2" w:themeFill="background1" w:themeFillShade="F2"/>
          </w:tcPr>
          <w:p w14:paraId="30223850" w14:textId="794016D4" w:rsidR="00F013FC" w:rsidRDefault="00000000" w:rsidP="00F013FC">
            <w:pPr>
              <w:jc w:val="center"/>
              <w:rPr>
                <w:lang w:eastAsia="en-CA"/>
              </w:rPr>
            </w:pPr>
            <w:sdt>
              <w:sdtPr>
                <w:rPr>
                  <w:lang w:eastAsia="en-CA"/>
                </w:rPr>
                <w:id w:val="1916287392"/>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48" w:type="dxa"/>
            <w:shd w:val="clear" w:color="auto" w:fill="F2F2F2" w:themeFill="background1" w:themeFillShade="F2"/>
          </w:tcPr>
          <w:p w14:paraId="2BD713A1" w14:textId="30507E69" w:rsidR="00F013FC" w:rsidRDefault="00000000" w:rsidP="00F013FC">
            <w:pPr>
              <w:jc w:val="center"/>
              <w:rPr>
                <w:lang w:eastAsia="en-CA"/>
              </w:rPr>
            </w:pPr>
            <w:sdt>
              <w:sdtPr>
                <w:rPr>
                  <w:lang w:eastAsia="en-CA"/>
                </w:rPr>
                <w:id w:val="-1370301113"/>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423" w:type="dxa"/>
            <w:shd w:val="clear" w:color="auto" w:fill="F2F2F2" w:themeFill="background1" w:themeFillShade="F2"/>
          </w:tcPr>
          <w:p w14:paraId="7518D4A9" w14:textId="64E03414" w:rsidR="00F013FC" w:rsidRDefault="00000000" w:rsidP="00F013FC">
            <w:pPr>
              <w:jc w:val="center"/>
              <w:rPr>
                <w:lang w:eastAsia="en-CA"/>
              </w:rPr>
            </w:pPr>
            <w:sdt>
              <w:sdtPr>
                <w:rPr>
                  <w:lang w:eastAsia="en-CA"/>
                </w:rPr>
                <w:id w:val="-1603861844"/>
                <w14:checkbox>
                  <w14:checked w14:val="1"/>
                  <w14:checkedState w14:val="0050" w14:font="Wingdings 2"/>
                  <w14:uncheckedState w14:val="0020" w14:font="Wingdings 2"/>
                </w14:checkbox>
              </w:sdtPr>
              <w:sdtContent>
                <w:r w:rsidR="00F013FC" w:rsidRPr="005D7F06">
                  <w:rPr>
                    <w:lang w:eastAsia="en-CA"/>
                  </w:rPr>
                  <w:sym w:font="Wingdings 2" w:char="F050"/>
                </w:r>
              </w:sdtContent>
            </w:sdt>
          </w:p>
        </w:tc>
        <w:tc>
          <w:tcPr>
            <w:tcW w:w="964" w:type="dxa"/>
            <w:shd w:val="clear" w:color="auto" w:fill="F2F2F2" w:themeFill="background1" w:themeFillShade="F2"/>
            <w:vAlign w:val="center"/>
          </w:tcPr>
          <w:p w14:paraId="54A35B0B" w14:textId="77777777" w:rsidR="00F013FC" w:rsidRDefault="00F013FC" w:rsidP="00F013FC">
            <w:pPr>
              <w:jc w:val="center"/>
              <w:rPr>
                <w:lang w:eastAsia="en-CA"/>
              </w:rPr>
            </w:pPr>
          </w:p>
        </w:tc>
        <w:tc>
          <w:tcPr>
            <w:tcW w:w="3288" w:type="dxa"/>
            <w:shd w:val="clear" w:color="auto" w:fill="F2F2F2" w:themeFill="background1" w:themeFillShade="F2"/>
          </w:tcPr>
          <w:p w14:paraId="19E89462" w14:textId="77777777" w:rsidR="00F013FC" w:rsidRDefault="00F013FC" w:rsidP="00F013FC">
            <w:pPr>
              <w:rPr>
                <w:lang w:eastAsia="en-CA"/>
              </w:rPr>
            </w:pPr>
          </w:p>
        </w:tc>
      </w:tr>
      <w:tr w:rsidR="00F013FC" w14:paraId="7C9ECBC6" w14:textId="77777777" w:rsidTr="00DD2645">
        <w:tc>
          <w:tcPr>
            <w:tcW w:w="3060" w:type="dxa"/>
            <w:shd w:val="clear" w:color="auto" w:fill="F2F2F2" w:themeFill="background1" w:themeFillShade="F2"/>
          </w:tcPr>
          <w:p w14:paraId="7EE54CCE" w14:textId="3CFEDA72" w:rsidR="00F013FC" w:rsidRDefault="00F013FC" w:rsidP="00F013FC">
            <w:pPr>
              <w:rPr>
                <w:lang w:eastAsia="en-CA"/>
              </w:rPr>
            </w:pPr>
            <w:r w:rsidRPr="00E75D62">
              <w:lastRenderedPageBreak/>
              <w:t>CRU 301B</w:t>
            </w:r>
            <w:r w:rsidRPr="00E75D62">
              <w:rPr>
                <w:rFonts w:ascii="Cambria Math" w:hAnsi="Cambria Math" w:cs="Cambria Math"/>
              </w:rPr>
              <w:t>‐</w:t>
            </w:r>
            <w:r w:rsidRPr="00E75D62">
              <w:t xml:space="preserve"> MOBILE KLINIK HORN/STROBE - HORN TEST</w:t>
            </w:r>
          </w:p>
        </w:tc>
        <w:tc>
          <w:tcPr>
            <w:tcW w:w="907" w:type="dxa"/>
            <w:shd w:val="clear" w:color="auto" w:fill="F2F2F2" w:themeFill="background1" w:themeFillShade="F2"/>
            <w:vAlign w:val="center"/>
          </w:tcPr>
          <w:p w14:paraId="3DC064C9" w14:textId="77777777" w:rsidR="00F013FC" w:rsidRDefault="00F013FC" w:rsidP="00F013FC">
            <w:pPr>
              <w:rPr>
                <w:lang w:eastAsia="en-CA"/>
              </w:rPr>
            </w:pPr>
          </w:p>
        </w:tc>
        <w:tc>
          <w:tcPr>
            <w:tcW w:w="686" w:type="dxa"/>
            <w:shd w:val="clear" w:color="auto" w:fill="F2F2F2" w:themeFill="background1" w:themeFillShade="F2"/>
          </w:tcPr>
          <w:p w14:paraId="18E746DE" w14:textId="6C93C2E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B966FF0" w14:textId="77777777" w:rsidR="00F013FC" w:rsidRDefault="00F013FC" w:rsidP="00F013FC">
            <w:pPr>
              <w:jc w:val="center"/>
              <w:rPr>
                <w:lang w:eastAsia="en-CA"/>
              </w:rPr>
            </w:pPr>
          </w:p>
        </w:tc>
        <w:tc>
          <w:tcPr>
            <w:tcW w:w="1101" w:type="dxa"/>
            <w:shd w:val="clear" w:color="auto" w:fill="F2F2F2" w:themeFill="background1" w:themeFillShade="F2"/>
          </w:tcPr>
          <w:p w14:paraId="55513A5B" w14:textId="77777777" w:rsidR="00F013FC" w:rsidRDefault="00F013FC" w:rsidP="00F013FC">
            <w:pPr>
              <w:jc w:val="center"/>
              <w:rPr>
                <w:lang w:eastAsia="en-CA"/>
              </w:rPr>
            </w:pPr>
          </w:p>
        </w:tc>
        <w:tc>
          <w:tcPr>
            <w:tcW w:w="850" w:type="dxa"/>
            <w:shd w:val="clear" w:color="auto" w:fill="F2F2F2" w:themeFill="background1" w:themeFillShade="F2"/>
            <w:vAlign w:val="center"/>
          </w:tcPr>
          <w:p w14:paraId="28388BC1" w14:textId="77777777" w:rsidR="00F013FC" w:rsidRDefault="00F013FC" w:rsidP="00F013FC">
            <w:pPr>
              <w:jc w:val="center"/>
              <w:rPr>
                <w:lang w:eastAsia="en-CA"/>
              </w:rPr>
            </w:pPr>
          </w:p>
        </w:tc>
        <w:tc>
          <w:tcPr>
            <w:tcW w:w="448" w:type="dxa"/>
            <w:shd w:val="clear" w:color="auto" w:fill="F2F2F2" w:themeFill="background1" w:themeFillShade="F2"/>
          </w:tcPr>
          <w:p w14:paraId="1C5624A9" w14:textId="12F07AEF" w:rsidR="00F013FC" w:rsidRDefault="00000000" w:rsidP="00F013FC">
            <w:pPr>
              <w:jc w:val="center"/>
              <w:rPr>
                <w:lang w:eastAsia="en-CA"/>
              </w:rPr>
            </w:pPr>
            <w:sdt>
              <w:sdtPr>
                <w:rPr>
                  <w:lang w:eastAsia="en-CA"/>
                </w:rPr>
                <w:id w:val="1617090698"/>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2FC92E0E" w14:textId="77777777" w:rsidR="00F013FC" w:rsidRDefault="00F013FC" w:rsidP="00F013FC">
            <w:pPr>
              <w:jc w:val="center"/>
              <w:rPr>
                <w:lang w:eastAsia="en-CA"/>
              </w:rPr>
            </w:pPr>
          </w:p>
        </w:tc>
        <w:tc>
          <w:tcPr>
            <w:tcW w:w="448" w:type="dxa"/>
            <w:shd w:val="clear" w:color="auto" w:fill="F2F2F2" w:themeFill="background1" w:themeFillShade="F2"/>
          </w:tcPr>
          <w:p w14:paraId="53F88D93" w14:textId="1BD45784" w:rsidR="00F013FC" w:rsidRDefault="00000000" w:rsidP="00F013FC">
            <w:pPr>
              <w:jc w:val="center"/>
              <w:rPr>
                <w:lang w:eastAsia="en-CA"/>
              </w:rPr>
            </w:pPr>
            <w:sdt>
              <w:sdtPr>
                <w:rPr>
                  <w:lang w:eastAsia="en-CA"/>
                </w:rPr>
                <w:id w:val="-684973053"/>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015C2CFA" w14:textId="34D50E85" w:rsidR="00F013FC" w:rsidRDefault="00000000" w:rsidP="00F013FC">
            <w:pPr>
              <w:jc w:val="center"/>
              <w:rPr>
                <w:lang w:eastAsia="en-CA"/>
              </w:rPr>
            </w:pPr>
            <w:sdt>
              <w:sdtPr>
                <w:rPr>
                  <w:lang w:eastAsia="en-CA"/>
                </w:rPr>
                <w:id w:val="-948391141"/>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48362DDD" w14:textId="7072F420" w:rsidR="00F013FC" w:rsidRDefault="00000000" w:rsidP="00F013FC">
            <w:pPr>
              <w:jc w:val="center"/>
              <w:rPr>
                <w:lang w:eastAsia="en-CA"/>
              </w:rPr>
            </w:pPr>
            <w:sdt>
              <w:sdtPr>
                <w:rPr>
                  <w:lang w:eastAsia="en-CA"/>
                </w:rPr>
                <w:id w:val="831182094"/>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618A5638" w14:textId="77777777" w:rsidR="00F013FC" w:rsidRDefault="00F013FC" w:rsidP="00F013FC">
            <w:pPr>
              <w:jc w:val="center"/>
              <w:rPr>
                <w:lang w:eastAsia="en-CA"/>
              </w:rPr>
            </w:pPr>
          </w:p>
        </w:tc>
        <w:tc>
          <w:tcPr>
            <w:tcW w:w="3288" w:type="dxa"/>
            <w:shd w:val="clear" w:color="auto" w:fill="F2F2F2" w:themeFill="background1" w:themeFillShade="F2"/>
          </w:tcPr>
          <w:p w14:paraId="131A8CF8" w14:textId="77777777" w:rsidR="00F013FC" w:rsidRDefault="00F013FC" w:rsidP="00F013FC">
            <w:pPr>
              <w:rPr>
                <w:lang w:eastAsia="en-CA"/>
              </w:rPr>
            </w:pPr>
          </w:p>
        </w:tc>
      </w:tr>
      <w:tr w:rsidR="00F013FC" w14:paraId="3EA8D505" w14:textId="77777777" w:rsidTr="00DD2645">
        <w:tc>
          <w:tcPr>
            <w:tcW w:w="3060" w:type="dxa"/>
            <w:shd w:val="clear" w:color="auto" w:fill="F2F2F2" w:themeFill="background1" w:themeFillShade="F2"/>
          </w:tcPr>
          <w:p w14:paraId="72FC6848" w14:textId="159E61C2" w:rsidR="00F013FC" w:rsidRDefault="00F013FC" w:rsidP="00F013FC">
            <w:pPr>
              <w:rPr>
                <w:lang w:eastAsia="en-CA"/>
              </w:rPr>
            </w:pPr>
            <w:r w:rsidRPr="00E75D62">
              <w:t>CRU 301B</w:t>
            </w:r>
            <w:r w:rsidRPr="00E75D62">
              <w:rPr>
                <w:rFonts w:ascii="Cambria Math" w:hAnsi="Cambria Math" w:cs="Cambria Math"/>
              </w:rPr>
              <w:t>‐</w:t>
            </w:r>
            <w:r w:rsidRPr="00E75D62">
              <w:t xml:space="preserve"> MOBILE KLINIK HORN/STROBE - STROBE TEST</w:t>
            </w:r>
          </w:p>
        </w:tc>
        <w:tc>
          <w:tcPr>
            <w:tcW w:w="907" w:type="dxa"/>
            <w:shd w:val="clear" w:color="auto" w:fill="F2F2F2" w:themeFill="background1" w:themeFillShade="F2"/>
            <w:vAlign w:val="center"/>
          </w:tcPr>
          <w:p w14:paraId="58398E03" w14:textId="77777777" w:rsidR="00F013FC" w:rsidRDefault="00F013FC" w:rsidP="00F013FC">
            <w:pPr>
              <w:rPr>
                <w:lang w:eastAsia="en-CA"/>
              </w:rPr>
            </w:pPr>
          </w:p>
        </w:tc>
        <w:tc>
          <w:tcPr>
            <w:tcW w:w="686" w:type="dxa"/>
            <w:shd w:val="clear" w:color="auto" w:fill="F2F2F2" w:themeFill="background1" w:themeFillShade="F2"/>
          </w:tcPr>
          <w:p w14:paraId="3309ECAC" w14:textId="7BA9D14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EC94553" w14:textId="77777777" w:rsidR="00F013FC" w:rsidRDefault="00F013FC" w:rsidP="00F013FC">
            <w:pPr>
              <w:jc w:val="center"/>
              <w:rPr>
                <w:lang w:eastAsia="en-CA"/>
              </w:rPr>
            </w:pPr>
          </w:p>
        </w:tc>
        <w:tc>
          <w:tcPr>
            <w:tcW w:w="1101" w:type="dxa"/>
            <w:shd w:val="clear" w:color="auto" w:fill="F2F2F2" w:themeFill="background1" w:themeFillShade="F2"/>
          </w:tcPr>
          <w:p w14:paraId="2A753587" w14:textId="77777777" w:rsidR="00F013FC" w:rsidRDefault="00F013FC" w:rsidP="00F013FC">
            <w:pPr>
              <w:jc w:val="center"/>
              <w:rPr>
                <w:lang w:eastAsia="en-CA"/>
              </w:rPr>
            </w:pPr>
          </w:p>
        </w:tc>
        <w:tc>
          <w:tcPr>
            <w:tcW w:w="850" w:type="dxa"/>
            <w:shd w:val="clear" w:color="auto" w:fill="F2F2F2" w:themeFill="background1" w:themeFillShade="F2"/>
            <w:vAlign w:val="center"/>
          </w:tcPr>
          <w:p w14:paraId="6D93549B" w14:textId="77777777" w:rsidR="00F013FC" w:rsidRDefault="00F013FC" w:rsidP="00F013FC">
            <w:pPr>
              <w:jc w:val="center"/>
              <w:rPr>
                <w:lang w:eastAsia="en-CA"/>
              </w:rPr>
            </w:pPr>
          </w:p>
        </w:tc>
        <w:tc>
          <w:tcPr>
            <w:tcW w:w="448" w:type="dxa"/>
            <w:shd w:val="clear" w:color="auto" w:fill="F2F2F2" w:themeFill="background1" w:themeFillShade="F2"/>
          </w:tcPr>
          <w:p w14:paraId="4821B2F9" w14:textId="144BCA04" w:rsidR="00F013FC" w:rsidRDefault="00000000" w:rsidP="00F013FC">
            <w:pPr>
              <w:jc w:val="center"/>
              <w:rPr>
                <w:lang w:eastAsia="en-CA"/>
              </w:rPr>
            </w:pPr>
            <w:sdt>
              <w:sdtPr>
                <w:rPr>
                  <w:lang w:eastAsia="en-CA"/>
                </w:rPr>
                <w:id w:val="1565606452"/>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4FDBCD41" w14:textId="77777777" w:rsidR="00F013FC" w:rsidRDefault="00F013FC" w:rsidP="00F013FC">
            <w:pPr>
              <w:jc w:val="center"/>
              <w:rPr>
                <w:lang w:eastAsia="en-CA"/>
              </w:rPr>
            </w:pPr>
          </w:p>
        </w:tc>
        <w:tc>
          <w:tcPr>
            <w:tcW w:w="448" w:type="dxa"/>
            <w:shd w:val="clear" w:color="auto" w:fill="F2F2F2" w:themeFill="background1" w:themeFillShade="F2"/>
          </w:tcPr>
          <w:p w14:paraId="3E5E0570" w14:textId="5E8386B9" w:rsidR="00F013FC" w:rsidRDefault="00000000" w:rsidP="00F013FC">
            <w:pPr>
              <w:jc w:val="center"/>
              <w:rPr>
                <w:lang w:eastAsia="en-CA"/>
              </w:rPr>
            </w:pPr>
            <w:sdt>
              <w:sdtPr>
                <w:rPr>
                  <w:lang w:eastAsia="en-CA"/>
                </w:rPr>
                <w:id w:val="2019272126"/>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380376D3" w14:textId="507E0144" w:rsidR="00F013FC" w:rsidRDefault="00000000" w:rsidP="00F013FC">
            <w:pPr>
              <w:jc w:val="center"/>
              <w:rPr>
                <w:lang w:eastAsia="en-CA"/>
              </w:rPr>
            </w:pPr>
            <w:sdt>
              <w:sdtPr>
                <w:rPr>
                  <w:lang w:eastAsia="en-CA"/>
                </w:rPr>
                <w:id w:val="-650898992"/>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77F24E05" w14:textId="36306435" w:rsidR="00F013FC" w:rsidRDefault="00000000" w:rsidP="00F013FC">
            <w:pPr>
              <w:jc w:val="center"/>
              <w:rPr>
                <w:lang w:eastAsia="en-CA"/>
              </w:rPr>
            </w:pPr>
            <w:sdt>
              <w:sdtPr>
                <w:rPr>
                  <w:lang w:eastAsia="en-CA"/>
                </w:rPr>
                <w:id w:val="169381019"/>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25A82010" w14:textId="77777777" w:rsidR="00F013FC" w:rsidRDefault="00F013FC" w:rsidP="00F013FC">
            <w:pPr>
              <w:jc w:val="center"/>
              <w:rPr>
                <w:lang w:eastAsia="en-CA"/>
              </w:rPr>
            </w:pPr>
          </w:p>
        </w:tc>
        <w:tc>
          <w:tcPr>
            <w:tcW w:w="3288" w:type="dxa"/>
            <w:shd w:val="clear" w:color="auto" w:fill="F2F2F2" w:themeFill="background1" w:themeFillShade="F2"/>
          </w:tcPr>
          <w:p w14:paraId="3DE2BE3C" w14:textId="77777777" w:rsidR="00F013FC" w:rsidRDefault="00F013FC" w:rsidP="00F013FC">
            <w:pPr>
              <w:rPr>
                <w:lang w:eastAsia="en-CA"/>
              </w:rPr>
            </w:pPr>
          </w:p>
        </w:tc>
      </w:tr>
      <w:tr w:rsidR="00F013FC" w14:paraId="38E2D557" w14:textId="77777777" w:rsidTr="00DD2645">
        <w:tc>
          <w:tcPr>
            <w:tcW w:w="3060" w:type="dxa"/>
            <w:shd w:val="clear" w:color="auto" w:fill="F2F2F2" w:themeFill="background1" w:themeFillShade="F2"/>
          </w:tcPr>
          <w:p w14:paraId="6E00F6C2" w14:textId="718AA835" w:rsidR="00F013FC" w:rsidRDefault="00F013FC" w:rsidP="00F013FC">
            <w:pPr>
              <w:rPr>
                <w:lang w:eastAsia="en-CA"/>
              </w:rPr>
            </w:pPr>
            <w:r w:rsidRPr="00E75D62">
              <w:t>CRU 301B HORN/STROBE - HORN TEST</w:t>
            </w:r>
          </w:p>
        </w:tc>
        <w:tc>
          <w:tcPr>
            <w:tcW w:w="907" w:type="dxa"/>
            <w:shd w:val="clear" w:color="auto" w:fill="F2F2F2" w:themeFill="background1" w:themeFillShade="F2"/>
            <w:vAlign w:val="center"/>
          </w:tcPr>
          <w:p w14:paraId="3607576E" w14:textId="77777777" w:rsidR="00F013FC" w:rsidRDefault="00F013FC" w:rsidP="00F013FC">
            <w:pPr>
              <w:rPr>
                <w:lang w:eastAsia="en-CA"/>
              </w:rPr>
            </w:pPr>
          </w:p>
        </w:tc>
        <w:tc>
          <w:tcPr>
            <w:tcW w:w="686" w:type="dxa"/>
            <w:shd w:val="clear" w:color="auto" w:fill="F2F2F2" w:themeFill="background1" w:themeFillShade="F2"/>
          </w:tcPr>
          <w:p w14:paraId="52B1E09D" w14:textId="3CCE0F8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D02D615" w14:textId="77777777" w:rsidR="00F013FC" w:rsidRDefault="00F013FC" w:rsidP="00F013FC">
            <w:pPr>
              <w:jc w:val="center"/>
              <w:rPr>
                <w:lang w:eastAsia="en-CA"/>
              </w:rPr>
            </w:pPr>
          </w:p>
        </w:tc>
        <w:tc>
          <w:tcPr>
            <w:tcW w:w="1101" w:type="dxa"/>
            <w:shd w:val="clear" w:color="auto" w:fill="F2F2F2" w:themeFill="background1" w:themeFillShade="F2"/>
          </w:tcPr>
          <w:p w14:paraId="40DB9E73" w14:textId="77777777" w:rsidR="00F013FC" w:rsidRDefault="00F013FC" w:rsidP="00F013FC">
            <w:pPr>
              <w:jc w:val="center"/>
              <w:rPr>
                <w:lang w:eastAsia="en-CA"/>
              </w:rPr>
            </w:pPr>
          </w:p>
        </w:tc>
        <w:tc>
          <w:tcPr>
            <w:tcW w:w="850" w:type="dxa"/>
            <w:shd w:val="clear" w:color="auto" w:fill="F2F2F2" w:themeFill="background1" w:themeFillShade="F2"/>
            <w:vAlign w:val="center"/>
          </w:tcPr>
          <w:p w14:paraId="445A6BCE" w14:textId="77777777" w:rsidR="00F013FC" w:rsidRDefault="00F013FC" w:rsidP="00F013FC">
            <w:pPr>
              <w:jc w:val="center"/>
              <w:rPr>
                <w:lang w:eastAsia="en-CA"/>
              </w:rPr>
            </w:pPr>
          </w:p>
        </w:tc>
        <w:tc>
          <w:tcPr>
            <w:tcW w:w="448" w:type="dxa"/>
            <w:shd w:val="clear" w:color="auto" w:fill="F2F2F2" w:themeFill="background1" w:themeFillShade="F2"/>
          </w:tcPr>
          <w:p w14:paraId="5BE6A95B" w14:textId="01D69710" w:rsidR="00F013FC" w:rsidRDefault="00000000" w:rsidP="00F013FC">
            <w:pPr>
              <w:jc w:val="center"/>
              <w:rPr>
                <w:lang w:eastAsia="en-CA"/>
              </w:rPr>
            </w:pPr>
            <w:sdt>
              <w:sdtPr>
                <w:rPr>
                  <w:lang w:eastAsia="en-CA"/>
                </w:rPr>
                <w:id w:val="1965164156"/>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3AFBFB00" w14:textId="77777777" w:rsidR="00F013FC" w:rsidRDefault="00F013FC" w:rsidP="00F013FC">
            <w:pPr>
              <w:jc w:val="center"/>
              <w:rPr>
                <w:lang w:eastAsia="en-CA"/>
              </w:rPr>
            </w:pPr>
          </w:p>
        </w:tc>
        <w:tc>
          <w:tcPr>
            <w:tcW w:w="448" w:type="dxa"/>
            <w:shd w:val="clear" w:color="auto" w:fill="F2F2F2" w:themeFill="background1" w:themeFillShade="F2"/>
          </w:tcPr>
          <w:p w14:paraId="6FD8FAE6" w14:textId="0EAECBAC" w:rsidR="00F013FC" w:rsidRDefault="00000000" w:rsidP="00F013FC">
            <w:pPr>
              <w:jc w:val="center"/>
              <w:rPr>
                <w:lang w:eastAsia="en-CA"/>
              </w:rPr>
            </w:pPr>
            <w:sdt>
              <w:sdtPr>
                <w:rPr>
                  <w:lang w:eastAsia="en-CA"/>
                </w:rPr>
                <w:id w:val="-307785945"/>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721E49D4" w14:textId="2E20A567" w:rsidR="00F013FC" w:rsidRDefault="00000000" w:rsidP="00F013FC">
            <w:pPr>
              <w:jc w:val="center"/>
              <w:rPr>
                <w:lang w:eastAsia="en-CA"/>
              </w:rPr>
            </w:pPr>
            <w:sdt>
              <w:sdtPr>
                <w:rPr>
                  <w:lang w:eastAsia="en-CA"/>
                </w:rPr>
                <w:id w:val="436645021"/>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0F034906" w14:textId="643A8720" w:rsidR="00F013FC" w:rsidRDefault="00000000" w:rsidP="00F013FC">
            <w:pPr>
              <w:jc w:val="center"/>
              <w:rPr>
                <w:lang w:eastAsia="en-CA"/>
              </w:rPr>
            </w:pPr>
            <w:sdt>
              <w:sdtPr>
                <w:rPr>
                  <w:lang w:eastAsia="en-CA"/>
                </w:rPr>
                <w:id w:val="-217983611"/>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0C151A2A" w14:textId="77777777" w:rsidR="00F013FC" w:rsidRDefault="00F013FC" w:rsidP="00F013FC">
            <w:pPr>
              <w:jc w:val="center"/>
              <w:rPr>
                <w:lang w:eastAsia="en-CA"/>
              </w:rPr>
            </w:pPr>
          </w:p>
        </w:tc>
        <w:tc>
          <w:tcPr>
            <w:tcW w:w="3288" w:type="dxa"/>
            <w:shd w:val="clear" w:color="auto" w:fill="F2F2F2" w:themeFill="background1" w:themeFillShade="F2"/>
          </w:tcPr>
          <w:p w14:paraId="20996C77" w14:textId="77777777" w:rsidR="00F013FC" w:rsidRDefault="00F013FC" w:rsidP="00F013FC">
            <w:pPr>
              <w:rPr>
                <w:lang w:eastAsia="en-CA"/>
              </w:rPr>
            </w:pPr>
          </w:p>
        </w:tc>
      </w:tr>
      <w:tr w:rsidR="00F013FC" w14:paraId="255A193E" w14:textId="77777777" w:rsidTr="00DD2645">
        <w:tc>
          <w:tcPr>
            <w:tcW w:w="3060" w:type="dxa"/>
            <w:shd w:val="clear" w:color="auto" w:fill="F2F2F2" w:themeFill="background1" w:themeFillShade="F2"/>
          </w:tcPr>
          <w:p w14:paraId="711F48B6" w14:textId="68ADD786" w:rsidR="00F013FC" w:rsidRDefault="00F013FC" w:rsidP="00F013FC">
            <w:pPr>
              <w:rPr>
                <w:lang w:eastAsia="en-CA"/>
              </w:rPr>
            </w:pPr>
            <w:r w:rsidRPr="00E75D62">
              <w:t>CRU 301B HORN/STROBE - STROBE TEST</w:t>
            </w:r>
          </w:p>
        </w:tc>
        <w:tc>
          <w:tcPr>
            <w:tcW w:w="907" w:type="dxa"/>
            <w:shd w:val="clear" w:color="auto" w:fill="F2F2F2" w:themeFill="background1" w:themeFillShade="F2"/>
            <w:vAlign w:val="center"/>
          </w:tcPr>
          <w:p w14:paraId="583573B7" w14:textId="77777777" w:rsidR="00F013FC" w:rsidRDefault="00F013FC" w:rsidP="00F013FC">
            <w:pPr>
              <w:rPr>
                <w:lang w:eastAsia="en-CA"/>
              </w:rPr>
            </w:pPr>
          </w:p>
        </w:tc>
        <w:tc>
          <w:tcPr>
            <w:tcW w:w="686" w:type="dxa"/>
            <w:shd w:val="clear" w:color="auto" w:fill="F2F2F2" w:themeFill="background1" w:themeFillShade="F2"/>
          </w:tcPr>
          <w:p w14:paraId="15A5083A" w14:textId="483637D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7395D41" w14:textId="77777777" w:rsidR="00F013FC" w:rsidRDefault="00F013FC" w:rsidP="00F013FC">
            <w:pPr>
              <w:jc w:val="center"/>
              <w:rPr>
                <w:lang w:eastAsia="en-CA"/>
              </w:rPr>
            </w:pPr>
          </w:p>
        </w:tc>
        <w:tc>
          <w:tcPr>
            <w:tcW w:w="1101" w:type="dxa"/>
            <w:shd w:val="clear" w:color="auto" w:fill="F2F2F2" w:themeFill="background1" w:themeFillShade="F2"/>
          </w:tcPr>
          <w:p w14:paraId="6EBB6BB0" w14:textId="77777777" w:rsidR="00F013FC" w:rsidRDefault="00F013FC" w:rsidP="00F013FC">
            <w:pPr>
              <w:jc w:val="center"/>
              <w:rPr>
                <w:lang w:eastAsia="en-CA"/>
              </w:rPr>
            </w:pPr>
          </w:p>
        </w:tc>
        <w:tc>
          <w:tcPr>
            <w:tcW w:w="850" w:type="dxa"/>
            <w:shd w:val="clear" w:color="auto" w:fill="F2F2F2" w:themeFill="background1" w:themeFillShade="F2"/>
            <w:vAlign w:val="center"/>
          </w:tcPr>
          <w:p w14:paraId="271F407E" w14:textId="77777777" w:rsidR="00F013FC" w:rsidRDefault="00F013FC" w:rsidP="00F013FC">
            <w:pPr>
              <w:jc w:val="center"/>
              <w:rPr>
                <w:lang w:eastAsia="en-CA"/>
              </w:rPr>
            </w:pPr>
          </w:p>
        </w:tc>
        <w:tc>
          <w:tcPr>
            <w:tcW w:w="448" w:type="dxa"/>
            <w:shd w:val="clear" w:color="auto" w:fill="F2F2F2" w:themeFill="background1" w:themeFillShade="F2"/>
          </w:tcPr>
          <w:p w14:paraId="74F9D77E" w14:textId="383E4AC8" w:rsidR="00F013FC" w:rsidRDefault="00000000" w:rsidP="00F013FC">
            <w:pPr>
              <w:jc w:val="center"/>
              <w:rPr>
                <w:lang w:eastAsia="en-CA"/>
              </w:rPr>
            </w:pPr>
            <w:sdt>
              <w:sdtPr>
                <w:rPr>
                  <w:lang w:eastAsia="en-CA"/>
                </w:rPr>
                <w:id w:val="1088120974"/>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2FCD060B" w14:textId="77777777" w:rsidR="00F013FC" w:rsidRDefault="00F013FC" w:rsidP="00F013FC">
            <w:pPr>
              <w:jc w:val="center"/>
              <w:rPr>
                <w:lang w:eastAsia="en-CA"/>
              </w:rPr>
            </w:pPr>
          </w:p>
        </w:tc>
        <w:tc>
          <w:tcPr>
            <w:tcW w:w="448" w:type="dxa"/>
            <w:shd w:val="clear" w:color="auto" w:fill="F2F2F2" w:themeFill="background1" w:themeFillShade="F2"/>
          </w:tcPr>
          <w:p w14:paraId="676DA4D7" w14:textId="14B1D049" w:rsidR="00F013FC" w:rsidRDefault="00000000" w:rsidP="00F013FC">
            <w:pPr>
              <w:jc w:val="center"/>
              <w:rPr>
                <w:lang w:eastAsia="en-CA"/>
              </w:rPr>
            </w:pPr>
            <w:sdt>
              <w:sdtPr>
                <w:rPr>
                  <w:lang w:eastAsia="en-CA"/>
                </w:rPr>
                <w:id w:val="-980457285"/>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7459CBEE" w14:textId="50A4CA96" w:rsidR="00F013FC" w:rsidRDefault="00000000" w:rsidP="00F013FC">
            <w:pPr>
              <w:jc w:val="center"/>
              <w:rPr>
                <w:lang w:eastAsia="en-CA"/>
              </w:rPr>
            </w:pPr>
            <w:sdt>
              <w:sdtPr>
                <w:rPr>
                  <w:lang w:eastAsia="en-CA"/>
                </w:rPr>
                <w:id w:val="1793794133"/>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33F16505" w14:textId="6163124E" w:rsidR="00F013FC" w:rsidRDefault="00000000" w:rsidP="00F013FC">
            <w:pPr>
              <w:jc w:val="center"/>
              <w:rPr>
                <w:lang w:eastAsia="en-CA"/>
              </w:rPr>
            </w:pPr>
            <w:sdt>
              <w:sdtPr>
                <w:rPr>
                  <w:lang w:eastAsia="en-CA"/>
                </w:rPr>
                <w:id w:val="1757243316"/>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4EBD3886" w14:textId="77777777" w:rsidR="00F013FC" w:rsidRDefault="00F013FC" w:rsidP="00F013FC">
            <w:pPr>
              <w:jc w:val="center"/>
              <w:rPr>
                <w:lang w:eastAsia="en-CA"/>
              </w:rPr>
            </w:pPr>
          </w:p>
        </w:tc>
        <w:tc>
          <w:tcPr>
            <w:tcW w:w="3288" w:type="dxa"/>
            <w:shd w:val="clear" w:color="auto" w:fill="F2F2F2" w:themeFill="background1" w:themeFillShade="F2"/>
          </w:tcPr>
          <w:p w14:paraId="4C2E4000" w14:textId="77777777" w:rsidR="00F013FC" w:rsidRDefault="00F013FC" w:rsidP="00F013FC">
            <w:pPr>
              <w:rPr>
                <w:lang w:eastAsia="en-CA"/>
              </w:rPr>
            </w:pPr>
          </w:p>
        </w:tc>
      </w:tr>
      <w:tr w:rsidR="00F013FC" w14:paraId="14276610" w14:textId="77777777" w:rsidTr="00DD2645">
        <w:tc>
          <w:tcPr>
            <w:tcW w:w="3060" w:type="dxa"/>
            <w:shd w:val="clear" w:color="auto" w:fill="F2F2F2" w:themeFill="background1" w:themeFillShade="F2"/>
          </w:tcPr>
          <w:p w14:paraId="0C871FD1" w14:textId="50A8BFAB" w:rsidR="00F013FC" w:rsidRDefault="00F013FC" w:rsidP="00F013FC">
            <w:pPr>
              <w:rPr>
                <w:lang w:eastAsia="en-CA"/>
              </w:rPr>
            </w:pPr>
            <w:r w:rsidRPr="00E75D62">
              <w:t>CRU 303</w:t>
            </w:r>
            <w:r w:rsidRPr="00E75D62">
              <w:rPr>
                <w:rFonts w:ascii="Cambria Math" w:hAnsi="Cambria Math" w:cs="Cambria Math"/>
              </w:rPr>
              <w:t>‐</w:t>
            </w:r>
            <w:r w:rsidRPr="00E75D62">
              <w:t xml:space="preserve"> MOUNTAIN WAREHOUSE</w:t>
            </w:r>
            <w:r w:rsidRPr="00E75D62">
              <w:rPr>
                <w:rFonts w:ascii="Cambria Math" w:hAnsi="Cambria Math" w:cs="Cambria Math"/>
              </w:rPr>
              <w:t>‐</w:t>
            </w:r>
            <w:r w:rsidRPr="00E75D62">
              <w:t xml:space="preserve"> front HORN/STROBE - HORN TEST</w:t>
            </w:r>
          </w:p>
        </w:tc>
        <w:tc>
          <w:tcPr>
            <w:tcW w:w="907" w:type="dxa"/>
            <w:shd w:val="clear" w:color="auto" w:fill="F2F2F2" w:themeFill="background1" w:themeFillShade="F2"/>
            <w:vAlign w:val="center"/>
          </w:tcPr>
          <w:p w14:paraId="36DC428F" w14:textId="77777777" w:rsidR="00F013FC" w:rsidRDefault="00F013FC" w:rsidP="00F013FC">
            <w:pPr>
              <w:rPr>
                <w:lang w:eastAsia="en-CA"/>
              </w:rPr>
            </w:pPr>
          </w:p>
        </w:tc>
        <w:tc>
          <w:tcPr>
            <w:tcW w:w="686" w:type="dxa"/>
            <w:shd w:val="clear" w:color="auto" w:fill="F2F2F2" w:themeFill="background1" w:themeFillShade="F2"/>
          </w:tcPr>
          <w:p w14:paraId="3AF2332E" w14:textId="6309C4E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8A22D45" w14:textId="77777777" w:rsidR="00F013FC" w:rsidRDefault="00F013FC" w:rsidP="00F013FC">
            <w:pPr>
              <w:jc w:val="center"/>
              <w:rPr>
                <w:lang w:eastAsia="en-CA"/>
              </w:rPr>
            </w:pPr>
          </w:p>
        </w:tc>
        <w:tc>
          <w:tcPr>
            <w:tcW w:w="1101" w:type="dxa"/>
            <w:shd w:val="clear" w:color="auto" w:fill="F2F2F2" w:themeFill="background1" w:themeFillShade="F2"/>
          </w:tcPr>
          <w:p w14:paraId="00AFADCD" w14:textId="77777777" w:rsidR="00F013FC" w:rsidRDefault="00F013FC" w:rsidP="00F013FC">
            <w:pPr>
              <w:jc w:val="center"/>
              <w:rPr>
                <w:lang w:eastAsia="en-CA"/>
              </w:rPr>
            </w:pPr>
          </w:p>
        </w:tc>
        <w:tc>
          <w:tcPr>
            <w:tcW w:w="850" w:type="dxa"/>
            <w:shd w:val="clear" w:color="auto" w:fill="F2F2F2" w:themeFill="background1" w:themeFillShade="F2"/>
            <w:vAlign w:val="center"/>
          </w:tcPr>
          <w:p w14:paraId="6EAB3D27" w14:textId="77777777" w:rsidR="00F013FC" w:rsidRDefault="00F013FC" w:rsidP="00F013FC">
            <w:pPr>
              <w:jc w:val="center"/>
              <w:rPr>
                <w:lang w:eastAsia="en-CA"/>
              </w:rPr>
            </w:pPr>
          </w:p>
        </w:tc>
        <w:tc>
          <w:tcPr>
            <w:tcW w:w="448" w:type="dxa"/>
            <w:shd w:val="clear" w:color="auto" w:fill="F2F2F2" w:themeFill="background1" w:themeFillShade="F2"/>
          </w:tcPr>
          <w:p w14:paraId="3A55FD67" w14:textId="65F2A26F" w:rsidR="00F013FC" w:rsidRDefault="00000000" w:rsidP="00F013FC">
            <w:pPr>
              <w:jc w:val="center"/>
              <w:rPr>
                <w:lang w:eastAsia="en-CA"/>
              </w:rPr>
            </w:pPr>
            <w:sdt>
              <w:sdtPr>
                <w:rPr>
                  <w:lang w:eastAsia="en-CA"/>
                </w:rPr>
                <w:id w:val="-1852942026"/>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0FE71D94" w14:textId="77777777" w:rsidR="00F013FC" w:rsidRDefault="00F013FC" w:rsidP="00F013FC">
            <w:pPr>
              <w:jc w:val="center"/>
              <w:rPr>
                <w:lang w:eastAsia="en-CA"/>
              </w:rPr>
            </w:pPr>
          </w:p>
        </w:tc>
        <w:tc>
          <w:tcPr>
            <w:tcW w:w="448" w:type="dxa"/>
            <w:shd w:val="clear" w:color="auto" w:fill="F2F2F2" w:themeFill="background1" w:themeFillShade="F2"/>
          </w:tcPr>
          <w:p w14:paraId="30668358" w14:textId="4D0BB35F" w:rsidR="00F013FC" w:rsidRDefault="00000000" w:rsidP="00F013FC">
            <w:pPr>
              <w:jc w:val="center"/>
              <w:rPr>
                <w:lang w:eastAsia="en-CA"/>
              </w:rPr>
            </w:pPr>
            <w:sdt>
              <w:sdtPr>
                <w:rPr>
                  <w:lang w:eastAsia="en-CA"/>
                </w:rPr>
                <w:id w:val="153114386"/>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67C992DE" w14:textId="5D9F571C" w:rsidR="00F013FC" w:rsidRDefault="00000000" w:rsidP="00F013FC">
            <w:pPr>
              <w:jc w:val="center"/>
              <w:rPr>
                <w:lang w:eastAsia="en-CA"/>
              </w:rPr>
            </w:pPr>
            <w:sdt>
              <w:sdtPr>
                <w:rPr>
                  <w:lang w:eastAsia="en-CA"/>
                </w:rPr>
                <w:id w:val="-1174875254"/>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3B144EED" w14:textId="184AB917" w:rsidR="00F013FC" w:rsidRDefault="00000000" w:rsidP="00F013FC">
            <w:pPr>
              <w:jc w:val="center"/>
              <w:rPr>
                <w:lang w:eastAsia="en-CA"/>
              </w:rPr>
            </w:pPr>
            <w:sdt>
              <w:sdtPr>
                <w:rPr>
                  <w:lang w:eastAsia="en-CA"/>
                </w:rPr>
                <w:id w:val="1635992891"/>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1524B2BE" w14:textId="77777777" w:rsidR="00F013FC" w:rsidRDefault="00F013FC" w:rsidP="00F013FC">
            <w:pPr>
              <w:jc w:val="center"/>
              <w:rPr>
                <w:lang w:eastAsia="en-CA"/>
              </w:rPr>
            </w:pPr>
          </w:p>
        </w:tc>
        <w:tc>
          <w:tcPr>
            <w:tcW w:w="3288" w:type="dxa"/>
            <w:shd w:val="clear" w:color="auto" w:fill="F2F2F2" w:themeFill="background1" w:themeFillShade="F2"/>
          </w:tcPr>
          <w:p w14:paraId="3BE9D1EE" w14:textId="77777777" w:rsidR="00F013FC" w:rsidRDefault="00F013FC" w:rsidP="00F013FC">
            <w:pPr>
              <w:rPr>
                <w:lang w:eastAsia="en-CA"/>
              </w:rPr>
            </w:pPr>
          </w:p>
        </w:tc>
      </w:tr>
      <w:tr w:rsidR="00F013FC" w14:paraId="72053D4A" w14:textId="77777777" w:rsidTr="00DD2645">
        <w:tc>
          <w:tcPr>
            <w:tcW w:w="3060" w:type="dxa"/>
            <w:shd w:val="clear" w:color="auto" w:fill="F2F2F2" w:themeFill="background1" w:themeFillShade="F2"/>
          </w:tcPr>
          <w:p w14:paraId="3212F8AC" w14:textId="1B03FFA0" w:rsidR="00F013FC" w:rsidRDefault="00F013FC" w:rsidP="00F013FC">
            <w:pPr>
              <w:rPr>
                <w:lang w:eastAsia="en-CA"/>
              </w:rPr>
            </w:pPr>
            <w:r w:rsidRPr="00E75D62">
              <w:t>CRU 303</w:t>
            </w:r>
            <w:r w:rsidRPr="00E75D62">
              <w:rPr>
                <w:rFonts w:ascii="Cambria Math" w:hAnsi="Cambria Math" w:cs="Cambria Math"/>
              </w:rPr>
              <w:t>‐</w:t>
            </w:r>
            <w:r w:rsidRPr="00E75D62">
              <w:t xml:space="preserve"> MOUNTAIN WAREHOUSE</w:t>
            </w:r>
            <w:r w:rsidRPr="00E75D62">
              <w:rPr>
                <w:rFonts w:ascii="Cambria Math" w:hAnsi="Cambria Math" w:cs="Cambria Math"/>
              </w:rPr>
              <w:t>‐</w:t>
            </w:r>
            <w:r w:rsidRPr="00E75D62">
              <w:t xml:space="preserve"> front HORN/STROBE - STROBE TEST</w:t>
            </w:r>
          </w:p>
        </w:tc>
        <w:tc>
          <w:tcPr>
            <w:tcW w:w="907" w:type="dxa"/>
            <w:shd w:val="clear" w:color="auto" w:fill="F2F2F2" w:themeFill="background1" w:themeFillShade="F2"/>
            <w:vAlign w:val="center"/>
          </w:tcPr>
          <w:p w14:paraId="1CDA9EA0" w14:textId="77777777" w:rsidR="00F013FC" w:rsidRDefault="00F013FC" w:rsidP="00F013FC">
            <w:pPr>
              <w:rPr>
                <w:lang w:eastAsia="en-CA"/>
              </w:rPr>
            </w:pPr>
          </w:p>
        </w:tc>
        <w:tc>
          <w:tcPr>
            <w:tcW w:w="686" w:type="dxa"/>
            <w:shd w:val="clear" w:color="auto" w:fill="F2F2F2" w:themeFill="background1" w:themeFillShade="F2"/>
          </w:tcPr>
          <w:p w14:paraId="0A042630" w14:textId="08D3541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C39AC8B" w14:textId="77777777" w:rsidR="00F013FC" w:rsidRDefault="00F013FC" w:rsidP="00F013FC">
            <w:pPr>
              <w:jc w:val="center"/>
              <w:rPr>
                <w:lang w:eastAsia="en-CA"/>
              </w:rPr>
            </w:pPr>
          </w:p>
        </w:tc>
        <w:tc>
          <w:tcPr>
            <w:tcW w:w="1101" w:type="dxa"/>
            <w:shd w:val="clear" w:color="auto" w:fill="F2F2F2" w:themeFill="background1" w:themeFillShade="F2"/>
          </w:tcPr>
          <w:p w14:paraId="2B9D37AD" w14:textId="77777777" w:rsidR="00F013FC" w:rsidRDefault="00F013FC" w:rsidP="00F013FC">
            <w:pPr>
              <w:jc w:val="center"/>
              <w:rPr>
                <w:lang w:eastAsia="en-CA"/>
              </w:rPr>
            </w:pPr>
          </w:p>
        </w:tc>
        <w:tc>
          <w:tcPr>
            <w:tcW w:w="850" w:type="dxa"/>
            <w:shd w:val="clear" w:color="auto" w:fill="F2F2F2" w:themeFill="background1" w:themeFillShade="F2"/>
            <w:vAlign w:val="center"/>
          </w:tcPr>
          <w:p w14:paraId="496D9FE5" w14:textId="77777777" w:rsidR="00F013FC" w:rsidRDefault="00F013FC" w:rsidP="00F013FC">
            <w:pPr>
              <w:jc w:val="center"/>
              <w:rPr>
                <w:lang w:eastAsia="en-CA"/>
              </w:rPr>
            </w:pPr>
          </w:p>
        </w:tc>
        <w:tc>
          <w:tcPr>
            <w:tcW w:w="448" w:type="dxa"/>
            <w:shd w:val="clear" w:color="auto" w:fill="F2F2F2" w:themeFill="background1" w:themeFillShade="F2"/>
          </w:tcPr>
          <w:p w14:paraId="0D9BE8F0" w14:textId="057F3F1D" w:rsidR="00F013FC" w:rsidRDefault="00000000" w:rsidP="00F013FC">
            <w:pPr>
              <w:jc w:val="center"/>
              <w:rPr>
                <w:lang w:eastAsia="en-CA"/>
              </w:rPr>
            </w:pPr>
            <w:sdt>
              <w:sdtPr>
                <w:rPr>
                  <w:lang w:eastAsia="en-CA"/>
                </w:rPr>
                <w:id w:val="1352451395"/>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31440360" w14:textId="77777777" w:rsidR="00F013FC" w:rsidRDefault="00F013FC" w:rsidP="00F013FC">
            <w:pPr>
              <w:jc w:val="center"/>
              <w:rPr>
                <w:lang w:eastAsia="en-CA"/>
              </w:rPr>
            </w:pPr>
          </w:p>
        </w:tc>
        <w:tc>
          <w:tcPr>
            <w:tcW w:w="448" w:type="dxa"/>
            <w:shd w:val="clear" w:color="auto" w:fill="F2F2F2" w:themeFill="background1" w:themeFillShade="F2"/>
          </w:tcPr>
          <w:p w14:paraId="19423898" w14:textId="30F23EE6" w:rsidR="00F013FC" w:rsidRDefault="00000000" w:rsidP="00F013FC">
            <w:pPr>
              <w:jc w:val="center"/>
              <w:rPr>
                <w:lang w:eastAsia="en-CA"/>
              </w:rPr>
            </w:pPr>
            <w:sdt>
              <w:sdtPr>
                <w:rPr>
                  <w:lang w:eastAsia="en-CA"/>
                </w:rPr>
                <w:id w:val="-1445376147"/>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1C81D3F9" w14:textId="0D00D29C" w:rsidR="00F013FC" w:rsidRDefault="00000000" w:rsidP="00F013FC">
            <w:pPr>
              <w:jc w:val="center"/>
              <w:rPr>
                <w:lang w:eastAsia="en-CA"/>
              </w:rPr>
            </w:pPr>
            <w:sdt>
              <w:sdtPr>
                <w:rPr>
                  <w:lang w:eastAsia="en-CA"/>
                </w:rPr>
                <w:id w:val="-1984295613"/>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3BADA623" w14:textId="34EFC573" w:rsidR="00F013FC" w:rsidRDefault="00000000" w:rsidP="00F013FC">
            <w:pPr>
              <w:jc w:val="center"/>
              <w:rPr>
                <w:lang w:eastAsia="en-CA"/>
              </w:rPr>
            </w:pPr>
            <w:sdt>
              <w:sdtPr>
                <w:rPr>
                  <w:lang w:eastAsia="en-CA"/>
                </w:rPr>
                <w:id w:val="190200127"/>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0FCB6CC7" w14:textId="77777777" w:rsidR="00F013FC" w:rsidRDefault="00F013FC" w:rsidP="00F013FC">
            <w:pPr>
              <w:jc w:val="center"/>
              <w:rPr>
                <w:lang w:eastAsia="en-CA"/>
              </w:rPr>
            </w:pPr>
          </w:p>
        </w:tc>
        <w:tc>
          <w:tcPr>
            <w:tcW w:w="3288" w:type="dxa"/>
            <w:shd w:val="clear" w:color="auto" w:fill="F2F2F2" w:themeFill="background1" w:themeFillShade="F2"/>
          </w:tcPr>
          <w:p w14:paraId="0A18BC87" w14:textId="77777777" w:rsidR="00F013FC" w:rsidRDefault="00F013FC" w:rsidP="00F013FC">
            <w:pPr>
              <w:rPr>
                <w:lang w:eastAsia="en-CA"/>
              </w:rPr>
            </w:pPr>
          </w:p>
        </w:tc>
      </w:tr>
      <w:tr w:rsidR="00F013FC" w14:paraId="25455C7E" w14:textId="77777777" w:rsidTr="00DD2645">
        <w:tc>
          <w:tcPr>
            <w:tcW w:w="3060" w:type="dxa"/>
            <w:shd w:val="clear" w:color="auto" w:fill="F2F2F2" w:themeFill="background1" w:themeFillShade="F2"/>
          </w:tcPr>
          <w:p w14:paraId="4E0D2D34" w14:textId="54CCE722" w:rsidR="00F013FC" w:rsidRDefault="00F013FC" w:rsidP="00F013FC">
            <w:pPr>
              <w:rPr>
                <w:lang w:eastAsia="en-CA"/>
              </w:rPr>
            </w:pPr>
            <w:r w:rsidRPr="00E75D62">
              <w:t>CRU 303</w:t>
            </w:r>
            <w:r w:rsidRPr="00E75D62">
              <w:rPr>
                <w:rFonts w:ascii="Cambria Math" w:hAnsi="Cambria Math" w:cs="Cambria Math"/>
              </w:rPr>
              <w:t>‐</w:t>
            </w:r>
            <w:r w:rsidRPr="00E75D62">
              <w:t xml:space="preserve"> back HORN/STROBE - HORN TEST</w:t>
            </w:r>
          </w:p>
        </w:tc>
        <w:tc>
          <w:tcPr>
            <w:tcW w:w="907" w:type="dxa"/>
            <w:shd w:val="clear" w:color="auto" w:fill="F2F2F2" w:themeFill="background1" w:themeFillShade="F2"/>
            <w:vAlign w:val="center"/>
          </w:tcPr>
          <w:p w14:paraId="6A8BFE54" w14:textId="77777777" w:rsidR="00F013FC" w:rsidRDefault="00F013FC" w:rsidP="00F013FC">
            <w:pPr>
              <w:rPr>
                <w:lang w:eastAsia="en-CA"/>
              </w:rPr>
            </w:pPr>
          </w:p>
        </w:tc>
        <w:tc>
          <w:tcPr>
            <w:tcW w:w="686" w:type="dxa"/>
            <w:shd w:val="clear" w:color="auto" w:fill="F2F2F2" w:themeFill="background1" w:themeFillShade="F2"/>
          </w:tcPr>
          <w:p w14:paraId="17A8BF93" w14:textId="2E4DDA7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FCA22D3" w14:textId="77777777" w:rsidR="00F013FC" w:rsidRDefault="00F013FC" w:rsidP="00F013FC">
            <w:pPr>
              <w:jc w:val="center"/>
              <w:rPr>
                <w:lang w:eastAsia="en-CA"/>
              </w:rPr>
            </w:pPr>
          </w:p>
        </w:tc>
        <w:tc>
          <w:tcPr>
            <w:tcW w:w="1101" w:type="dxa"/>
            <w:shd w:val="clear" w:color="auto" w:fill="F2F2F2" w:themeFill="background1" w:themeFillShade="F2"/>
          </w:tcPr>
          <w:p w14:paraId="48A6C9E0" w14:textId="77777777" w:rsidR="00F013FC" w:rsidRDefault="00F013FC" w:rsidP="00F013FC">
            <w:pPr>
              <w:jc w:val="center"/>
              <w:rPr>
                <w:lang w:eastAsia="en-CA"/>
              </w:rPr>
            </w:pPr>
          </w:p>
        </w:tc>
        <w:tc>
          <w:tcPr>
            <w:tcW w:w="850" w:type="dxa"/>
            <w:shd w:val="clear" w:color="auto" w:fill="F2F2F2" w:themeFill="background1" w:themeFillShade="F2"/>
            <w:vAlign w:val="center"/>
          </w:tcPr>
          <w:p w14:paraId="419B6C51" w14:textId="77777777" w:rsidR="00F013FC" w:rsidRDefault="00F013FC" w:rsidP="00F013FC">
            <w:pPr>
              <w:jc w:val="center"/>
              <w:rPr>
                <w:lang w:eastAsia="en-CA"/>
              </w:rPr>
            </w:pPr>
          </w:p>
        </w:tc>
        <w:tc>
          <w:tcPr>
            <w:tcW w:w="448" w:type="dxa"/>
            <w:shd w:val="clear" w:color="auto" w:fill="F2F2F2" w:themeFill="background1" w:themeFillShade="F2"/>
          </w:tcPr>
          <w:p w14:paraId="02974662" w14:textId="42CAEE81" w:rsidR="00F013FC" w:rsidRDefault="00000000" w:rsidP="00F013FC">
            <w:pPr>
              <w:jc w:val="center"/>
              <w:rPr>
                <w:lang w:eastAsia="en-CA"/>
              </w:rPr>
            </w:pPr>
            <w:sdt>
              <w:sdtPr>
                <w:rPr>
                  <w:lang w:eastAsia="en-CA"/>
                </w:rPr>
                <w:id w:val="-79137852"/>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0073C0BF" w14:textId="77777777" w:rsidR="00F013FC" w:rsidRDefault="00F013FC" w:rsidP="00F013FC">
            <w:pPr>
              <w:jc w:val="center"/>
              <w:rPr>
                <w:lang w:eastAsia="en-CA"/>
              </w:rPr>
            </w:pPr>
          </w:p>
        </w:tc>
        <w:tc>
          <w:tcPr>
            <w:tcW w:w="448" w:type="dxa"/>
            <w:shd w:val="clear" w:color="auto" w:fill="F2F2F2" w:themeFill="background1" w:themeFillShade="F2"/>
          </w:tcPr>
          <w:p w14:paraId="73B61A21" w14:textId="299824EC" w:rsidR="00F013FC" w:rsidRDefault="00000000" w:rsidP="00F013FC">
            <w:pPr>
              <w:jc w:val="center"/>
              <w:rPr>
                <w:lang w:eastAsia="en-CA"/>
              </w:rPr>
            </w:pPr>
            <w:sdt>
              <w:sdtPr>
                <w:rPr>
                  <w:lang w:eastAsia="en-CA"/>
                </w:rPr>
                <w:id w:val="-1329196854"/>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2C156469" w14:textId="75D60C9C" w:rsidR="00F013FC" w:rsidRDefault="00000000" w:rsidP="00F013FC">
            <w:pPr>
              <w:jc w:val="center"/>
              <w:rPr>
                <w:lang w:eastAsia="en-CA"/>
              </w:rPr>
            </w:pPr>
            <w:sdt>
              <w:sdtPr>
                <w:rPr>
                  <w:lang w:eastAsia="en-CA"/>
                </w:rPr>
                <w:id w:val="-415784737"/>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4BB9E3B0" w14:textId="5678E31F" w:rsidR="00F013FC" w:rsidRDefault="00000000" w:rsidP="00F013FC">
            <w:pPr>
              <w:jc w:val="center"/>
              <w:rPr>
                <w:lang w:eastAsia="en-CA"/>
              </w:rPr>
            </w:pPr>
            <w:sdt>
              <w:sdtPr>
                <w:rPr>
                  <w:lang w:eastAsia="en-CA"/>
                </w:rPr>
                <w:id w:val="-1270621702"/>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3560C515" w14:textId="77777777" w:rsidR="00F013FC" w:rsidRDefault="00F013FC" w:rsidP="00F013FC">
            <w:pPr>
              <w:jc w:val="center"/>
              <w:rPr>
                <w:lang w:eastAsia="en-CA"/>
              </w:rPr>
            </w:pPr>
          </w:p>
        </w:tc>
        <w:tc>
          <w:tcPr>
            <w:tcW w:w="3288" w:type="dxa"/>
            <w:shd w:val="clear" w:color="auto" w:fill="F2F2F2" w:themeFill="background1" w:themeFillShade="F2"/>
          </w:tcPr>
          <w:p w14:paraId="5C7590EB" w14:textId="77777777" w:rsidR="00F013FC" w:rsidRDefault="00F013FC" w:rsidP="00F013FC">
            <w:pPr>
              <w:rPr>
                <w:lang w:eastAsia="en-CA"/>
              </w:rPr>
            </w:pPr>
          </w:p>
        </w:tc>
      </w:tr>
      <w:tr w:rsidR="00F013FC" w14:paraId="5EAAD1A3" w14:textId="77777777" w:rsidTr="00DD2645">
        <w:tc>
          <w:tcPr>
            <w:tcW w:w="3060" w:type="dxa"/>
            <w:shd w:val="clear" w:color="auto" w:fill="F2F2F2" w:themeFill="background1" w:themeFillShade="F2"/>
          </w:tcPr>
          <w:p w14:paraId="70FA0E6F" w14:textId="4EB23551" w:rsidR="00F013FC" w:rsidRDefault="00F013FC" w:rsidP="00F013FC">
            <w:pPr>
              <w:rPr>
                <w:lang w:eastAsia="en-CA"/>
              </w:rPr>
            </w:pPr>
            <w:r w:rsidRPr="00E75D62">
              <w:t>CRU 303</w:t>
            </w:r>
            <w:r w:rsidRPr="00E75D62">
              <w:rPr>
                <w:rFonts w:ascii="Cambria Math" w:hAnsi="Cambria Math" w:cs="Cambria Math"/>
              </w:rPr>
              <w:t>‐</w:t>
            </w:r>
            <w:r w:rsidRPr="00E75D62">
              <w:t xml:space="preserve"> back HORN/STROBE - STROBE TEST</w:t>
            </w:r>
          </w:p>
        </w:tc>
        <w:tc>
          <w:tcPr>
            <w:tcW w:w="907" w:type="dxa"/>
            <w:shd w:val="clear" w:color="auto" w:fill="F2F2F2" w:themeFill="background1" w:themeFillShade="F2"/>
            <w:vAlign w:val="center"/>
          </w:tcPr>
          <w:p w14:paraId="4408AF29" w14:textId="77777777" w:rsidR="00F013FC" w:rsidRDefault="00F013FC" w:rsidP="00F013FC">
            <w:pPr>
              <w:rPr>
                <w:lang w:eastAsia="en-CA"/>
              </w:rPr>
            </w:pPr>
          </w:p>
        </w:tc>
        <w:tc>
          <w:tcPr>
            <w:tcW w:w="686" w:type="dxa"/>
            <w:shd w:val="clear" w:color="auto" w:fill="F2F2F2" w:themeFill="background1" w:themeFillShade="F2"/>
          </w:tcPr>
          <w:p w14:paraId="1C349508" w14:textId="7BC2AE1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8462548" w14:textId="77777777" w:rsidR="00F013FC" w:rsidRDefault="00F013FC" w:rsidP="00F013FC">
            <w:pPr>
              <w:jc w:val="center"/>
              <w:rPr>
                <w:lang w:eastAsia="en-CA"/>
              </w:rPr>
            </w:pPr>
          </w:p>
        </w:tc>
        <w:tc>
          <w:tcPr>
            <w:tcW w:w="1101" w:type="dxa"/>
            <w:shd w:val="clear" w:color="auto" w:fill="F2F2F2" w:themeFill="background1" w:themeFillShade="F2"/>
          </w:tcPr>
          <w:p w14:paraId="2610F8AD" w14:textId="77777777" w:rsidR="00F013FC" w:rsidRDefault="00F013FC" w:rsidP="00F013FC">
            <w:pPr>
              <w:jc w:val="center"/>
              <w:rPr>
                <w:lang w:eastAsia="en-CA"/>
              </w:rPr>
            </w:pPr>
          </w:p>
        </w:tc>
        <w:tc>
          <w:tcPr>
            <w:tcW w:w="850" w:type="dxa"/>
            <w:shd w:val="clear" w:color="auto" w:fill="F2F2F2" w:themeFill="background1" w:themeFillShade="F2"/>
            <w:vAlign w:val="center"/>
          </w:tcPr>
          <w:p w14:paraId="7420BD31" w14:textId="77777777" w:rsidR="00F013FC" w:rsidRDefault="00F013FC" w:rsidP="00F013FC">
            <w:pPr>
              <w:jc w:val="center"/>
              <w:rPr>
                <w:lang w:eastAsia="en-CA"/>
              </w:rPr>
            </w:pPr>
          </w:p>
        </w:tc>
        <w:tc>
          <w:tcPr>
            <w:tcW w:w="448" w:type="dxa"/>
            <w:shd w:val="clear" w:color="auto" w:fill="F2F2F2" w:themeFill="background1" w:themeFillShade="F2"/>
          </w:tcPr>
          <w:p w14:paraId="2706F16B" w14:textId="39636B11" w:rsidR="00F013FC" w:rsidRDefault="00000000" w:rsidP="00F013FC">
            <w:pPr>
              <w:jc w:val="center"/>
              <w:rPr>
                <w:lang w:eastAsia="en-CA"/>
              </w:rPr>
            </w:pPr>
            <w:sdt>
              <w:sdtPr>
                <w:rPr>
                  <w:lang w:eastAsia="en-CA"/>
                </w:rPr>
                <w:id w:val="-61334034"/>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50687002" w14:textId="77777777" w:rsidR="00F013FC" w:rsidRDefault="00F013FC" w:rsidP="00F013FC">
            <w:pPr>
              <w:jc w:val="center"/>
              <w:rPr>
                <w:lang w:eastAsia="en-CA"/>
              </w:rPr>
            </w:pPr>
          </w:p>
        </w:tc>
        <w:tc>
          <w:tcPr>
            <w:tcW w:w="448" w:type="dxa"/>
            <w:shd w:val="clear" w:color="auto" w:fill="F2F2F2" w:themeFill="background1" w:themeFillShade="F2"/>
          </w:tcPr>
          <w:p w14:paraId="519DEA45" w14:textId="6FA9A0FE" w:rsidR="00F013FC" w:rsidRDefault="00000000" w:rsidP="00F013FC">
            <w:pPr>
              <w:jc w:val="center"/>
              <w:rPr>
                <w:lang w:eastAsia="en-CA"/>
              </w:rPr>
            </w:pPr>
            <w:sdt>
              <w:sdtPr>
                <w:rPr>
                  <w:lang w:eastAsia="en-CA"/>
                </w:rPr>
                <w:id w:val="-1717963590"/>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32314856" w14:textId="7B6DF066" w:rsidR="00F013FC" w:rsidRDefault="00000000" w:rsidP="00F013FC">
            <w:pPr>
              <w:jc w:val="center"/>
              <w:rPr>
                <w:lang w:eastAsia="en-CA"/>
              </w:rPr>
            </w:pPr>
            <w:sdt>
              <w:sdtPr>
                <w:rPr>
                  <w:lang w:eastAsia="en-CA"/>
                </w:rPr>
                <w:id w:val="1599911374"/>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27B0DAF8" w14:textId="04770E34" w:rsidR="00F013FC" w:rsidRDefault="00000000" w:rsidP="00F013FC">
            <w:pPr>
              <w:jc w:val="center"/>
              <w:rPr>
                <w:lang w:eastAsia="en-CA"/>
              </w:rPr>
            </w:pPr>
            <w:sdt>
              <w:sdtPr>
                <w:rPr>
                  <w:lang w:eastAsia="en-CA"/>
                </w:rPr>
                <w:id w:val="-312797017"/>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46CD19C2" w14:textId="77777777" w:rsidR="00F013FC" w:rsidRDefault="00F013FC" w:rsidP="00F013FC">
            <w:pPr>
              <w:jc w:val="center"/>
              <w:rPr>
                <w:lang w:eastAsia="en-CA"/>
              </w:rPr>
            </w:pPr>
          </w:p>
        </w:tc>
        <w:tc>
          <w:tcPr>
            <w:tcW w:w="3288" w:type="dxa"/>
            <w:shd w:val="clear" w:color="auto" w:fill="F2F2F2" w:themeFill="background1" w:themeFillShade="F2"/>
          </w:tcPr>
          <w:p w14:paraId="4562141F" w14:textId="77777777" w:rsidR="00F013FC" w:rsidRDefault="00F013FC" w:rsidP="00F013FC">
            <w:pPr>
              <w:rPr>
                <w:lang w:eastAsia="en-CA"/>
              </w:rPr>
            </w:pPr>
          </w:p>
        </w:tc>
      </w:tr>
      <w:tr w:rsidR="00F013FC" w14:paraId="35737C14" w14:textId="77777777" w:rsidTr="00DD2645">
        <w:tc>
          <w:tcPr>
            <w:tcW w:w="3060" w:type="dxa"/>
            <w:shd w:val="clear" w:color="auto" w:fill="F2F2F2" w:themeFill="background1" w:themeFillShade="F2"/>
          </w:tcPr>
          <w:p w14:paraId="5A393507" w14:textId="10CAF119" w:rsidR="00F013FC" w:rsidRDefault="00F013FC" w:rsidP="00F013FC">
            <w:pPr>
              <w:rPr>
                <w:lang w:eastAsia="en-CA"/>
              </w:rPr>
            </w:pPr>
            <w:r w:rsidRPr="00E75D62">
              <w:t>CRU 304</w:t>
            </w:r>
            <w:r w:rsidRPr="00E75D62">
              <w:rPr>
                <w:rFonts w:ascii="Cambria Math" w:hAnsi="Cambria Math" w:cs="Cambria Math"/>
              </w:rPr>
              <w:t>‐</w:t>
            </w:r>
            <w:r w:rsidRPr="00E75D62">
              <w:t xml:space="preserve"> LA VIE EN ROSE</w:t>
            </w:r>
            <w:r w:rsidRPr="00E75D62">
              <w:rPr>
                <w:rFonts w:ascii="Cambria Math" w:hAnsi="Cambria Math" w:cs="Cambria Math"/>
              </w:rPr>
              <w:t>‐</w:t>
            </w:r>
            <w:r w:rsidRPr="00E75D62">
              <w:t>front sales HORN/STROBE - HORN TEST</w:t>
            </w:r>
          </w:p>
        </w:tc>
        <w:tc>
          <w:tcPr>
            <w:tcW w:w="907" w:type="dxa"/>
            <w:shd w:val="clear" w:color="auto" w:fill="F2F2F2" w:themeFill="background1" w:themeFillShade="F2"/>
            <w:vAlign w:val="center"/>
          </w:tcPr>
          <w:p w14:paraId="5FB42D13" w14:textId="77777777" w:rsidR="00F013FC" w:rsidRDefault="00F013FC" w:rsidP="00F013FC">
            <w:pPr>
              <w:rPr>
                <w:lang w:eastAsia="en-CA"/>
              </w:rPr>
            </w:pPr>
          </w:p>
        </w:tc>
        <w:tc>
          <w:tcPr>
            <w:tcW w:w="686" w:type="dxa"/>
            <w:shd w:val="clear" w:color="auto" w:fill="F2F2F2" w:themeFill="background1" w:themeFillShade="F2"/>
          </w:tcPr>
          <w:p w14:paraId="1E322272" w14:textId="769E992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4604283" w14:textId="77777777" w:rsidR="00F013FC" w:rsidRDefault="00F013FC" w:rsidP="00F013FC">
            <w:pPr>
              <w:jc w:val="center"/>
              <w:rPr>
                <w:lang w:eastAsia="en-CA"/>
              </w:rPr>
            </w:pPr>
          </w:p>
        </w:tc>
        <w:tc>
          <w:tcPr>
            <w:tcW w:w="1101" w:type="dxa"/>
            <w:shd w:val="clear" w:color="auto" w:fill="F2F2F2" w:themeFill="background1" w:themeFillShade="F2"/>
          </w:tcPr>
          <w:p w14:paraId="7BE45FEC" w14:textId="77777777" w:rsidR="00F013FC" w:rsidRDefault="00F013FC" w:rsidP="00F013FC">
            <w:pPr>
              <w:jc w:val="center"/>
              <w:rPr>
                <w:lang w:eastAsia="en-CA"/>
              </w:rPr>
            </w:pPr>
          </w:p>
        </w:tc>
        <w:tc>
          <w:tcPr>
            <w:tcW w:w="850" w:type="dxa"/>
            <w:shd w:val="clear" w:color="auto" w:fill="F2F2F2" w:themeFill="background1" w:themeFillShade="F2"/>
            <w:vAlign w:val="center"/>
          </w:tcPr>
          <w:p w14:paraId="0340D3C1" w14:textId="77777777" w:rsidR="00F013FC" w:rsidRDefault="00F013FC" w:rsidP="00F013FC">
            <w:pPr>
              <w:jc w:val="center"/>
              <w:rPr>
                <w:lang w:eastAsia="en-CA"/>
              </w:rPr>
            </w:pPr>
          </w:p>
        </w:tc>
        <w:tc>
          <w:tcPr>
            <w:tcW w:w="448" w:type="dxa"/>
            <w:shd w:val="clear" w:color="auto" w:fill="F2F2F2" w:themeFill="background1" w:themeFillShade="F2"/>
          </w:tcPr>
          <w:p w14:paraId="69083FB2" w14:textId="556AE7C5" w:rsidR="00F013FC" w:rsidRDefault="00000000" w:rsidP="00F013FC">
            <w:pPr>
              <w:jc w:val="center"/>
              <w:rPr>
                <w:lang w:eastAsia="en-CA"/>
              </w:rPr>
            </w:pPr>
            <w:sdt>
              <w:sdtPr>
                <w:rPr>
                  <w:lang w:eastAsia="en-CA"/>
                </w:rPr>
                <w:id w:val="1813905349"/>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7C806C6D" w14:textId="77777777" w:rsidR="00F013FC" w:rsidRDefault="00F013FC" w:rsidP="00F013FC">
            <w:pPr>
              <w:jc w:val="center"/>
              <w:rPr>
                <w:lang w:eastAsia="en-CA"/>
              </w:rPr>
            </w:pPr>
          </w:p>
        </w:tc>
        <w:tc>
          <w:tcPr>
            <w:tcW w:w="448" w:type="dxa"/>
            <w:shd w:val="clear" w:color="auto" w:fill="F2F2F2" w:themeFill="background1" w:themeFillShade="F2"/>
          </w:tcPr>
          <w:p w14:paraId="65CC7D7E" w14:textId="1F3756C6" w:rsidR="00F013FC" w:rsidRDefault="00000000" w:rsidP="00F013FC">
            <w:pPr>
              <w:jc w:val="center"/>
              <w:rPr>
                <w:lang w:eastAsia="en-CA"/>
              </w:rPr>
            </w:pPr>
            <w:sdt>
              <w:sdtPr>
                <w:rPr>
                  <w:lang w:eastAsia="en-CA"/>
                </w:rPr>
                <w:id w:val="-1289508752"/>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70F73A30" w14:textId="1BADEE2A" w:rsidR="00F013FC" w:rsidRDefault="00000000" w:rsidP="00F013FC">
            <w:pPr>
              <w:jc w:val="center"/>
              <w:rPr>
                <w:lang w:eastAsia="en-CA"/>
              </w:rPr>
            </w:pPr>
            <w:sdt>
              <w:sdtPr>
                <w:rPr>
                  <w:lang w:eastAsia="en-CA"/>
                </w:rPr>
                <w:id w:val="-2024237225"/>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57804776" w14:textId="63EFF429" w:rsidR="00F013FC" w:rsidRDefault="00000000" w:rsidP="00F013FC">
            <w:pPr>
              <w:jc w:val="center"/>
              <w:rPr>
                <w:lang w:eastAsia="en-CA"/>
              </w:rPr>
            </w:pPr>
            <w:sdt>
              <w:sdtPr>
                <w:rPr>
                  <w:lang w:eastAsia="en-CA"/>
                </w:rPr>
                <w:id w:val="-858740060"/>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6F4255CD" w14:textId="77777777" w:rsidR="00F013FC" w:rsidRDefault="00F013FC" w:rsidP="00F013FC">
            <w:pPr>
              <w:jc w:val="center"/>
              <w:rPr>
                <w:lang w:eastAsia="en-CA"/>
              </w:rPr>
            </w:pPr>
          </w:p>
        </w:tc>
        <w:tc>
          <w:tcPr>
            <w:tcW w:w="3288" w:type="dxa"/>
            <w:shd w:val="clear" w:color="auto" w:fill="F2F2F2" w:themeFill="background1" w:themeFillShade="F2"/>
          </w:tcPr>
          <w:p w14:paraId="5EE294CE" w14:textId="77777777" w:rsidR="00F013FC" w:rsidRDefault="00F013FC" w:rsidP="00F013FC">
            <w:pPr>
              <w:rPr>
                <w:lang w:eastAsia="en-CA"/>
              </w:rPr>
            </w:pPr>
          </w:p>
        </w:tc>
      </w:tr>
      <w:tr w:rsidR="00F013FC" w14:paraId="7B67259A" w14:textId="77777777" w:rsidTr="00DD2645">
        <w:tc>
          <w:tcPr>
            <w:tcW w:w="3060" w:type="dxa"/>
            <w:shd w:val="clear" w:color="auto" w:fill="F2F2F2" w:themeFill="background1" w:themeFillShade="F2"/>
          </w:tcPr>
          <w:p w14:paraId="2A6BCB8E" w14:textId="370BF76D" w:rsidR="00F013FC" w:rsidRDefault="00F013FC" w:rsidP="00F013FC">
            <w:pPr>
              <w:rPr>
                <w:lang w:eastAsia="en-CA"/>
              </w:rPr>
            </w:pPr>
            <w:r w:rsidRPr="00E75D62">
              <w:t>CRU 304</w:t>
            </w:r>
            <w:r w:rsidRPr="00E75D62">
              <w:rPr>
                <w:rFonts w:ascii="Cambria Math" w:hAnsi="Cambria Math" w:cs="Cambria Math"/>
              </w:rPr>
              <w:t>‐</w:t>
            </w:r>
            <w:r w:rsidRPr="00E75D62">
              <w:t xml:space="preserve"> LA VIE EN ROSE</w:t>
            </w:r>
            <w:r w:rsidRPr="00E75D62">
              <w:rPr>
                <w:rFonts w:ascii="Cambria Math" w:hAnsi="Cambria Math" w:cs="Cambria Math"/>
              </w:rPr>
              <w:t>‐</w:t>
            </w:r>
            <w:r w:rsidRPr="00E75D62">
              <w:t>front sales HORN/STROBE - STROBE TEST</w:t>
            </w:r>
          </w:p>
        </w:tc>
        <w:tc>
          <w:tcPr>
            <w:tcW w:w="907" w:type="dxa"/>
            <w:shd w:val="clear" w:color="auto" w:fill="F2F2F2" w:themeFill="background1" w:themeFillShade="F2"/>
            <w:vAlign w:val="center"/>
          </w:tcPr>
          <w:p w14:paraId="046CDA96" w14:textId="77777777" w:rsidR="00F013FC" w:rsidRDefault="00F013FC" w:rsidP="00F013FC">
            <w:pPr>
              <w:rPr>
                <w:lang w:eastAsia="en-CA"/>
              </w:rPr>
            </w:pPr>
          </w:p>
        </w:tc>
        <w:tc>
          <w:tcPr>
            <w:tcW w:w="686" w:type="dxa"/>
            <w:shd w:val="clear" w:color="auto" w:fill="F2F2F2" w:themeFill="background1" w:themeFillShade="F2"/>
          </w:tcPr>
          <w:p w14:paraId="5F0A515B" w14:textId="3D66488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9DFF7FC" w14:textId="77777777" w:rsidR="00F013FC" w:rsidRDefault="00F013FC" w:rsidP="00F013FC">
            <w:pPr>
              <w:jc w:val="center"/>
              <w:rPr>
                <w:lang w:eastAsia="en-CA"/>
              </w:rPr>
            </w:pPr>
          </w:p>
        </w:tc>
        <w:tc>
          <w:tcPr>
            <w:tcW w:w="1101" w:type="dxa"/>
            <w:shd w:val="clear" w:color="auto" w:fill="F2F2F2" w:themeFill="background1" w:themeFillShade="F2"/>
          </w:tcPr>
          <w:p w14:paraId="103955EB" w14:textId="77777777" w:rsidR="00F013FC" w:rsidRDefault="00F013FC" w:rsidP="00F013FC">
            <w:pPr>
              <w:jc w:val="center"/>
              <w:rPr>
                <w:lang w:eastAsia="en-CA"/>
              </w:rPr>
            </w:pPr>
          </w:p>
        </w:tc>
        <w:tc>
          <w:tcPr>
            <w:tcW w:w="850" w:type="dxa"/>
            <w:shd w:val="clear" w:color="auto" w:fill="F2F2F2" w:themeFill="background1" w:themeFillShade="F2"/>
            <w:vAlign w:val="center"/>
          </w:tcPr>
          <w:p w14:paraId="02A1C3E9" w14:textId="77777777" w:rsidR="00F013FC" w:rsidRDefault="00F013FC" w:rsidP="00F013FC">
            <w:pPr>
              <w:jc w:val="center"/>
              <w:rPr>
                <w:lang w:eastAsia="en-CA"/>
              </w:rPr>
            </w:pPr>
          </w:p>
        </w:tc>
        <w:tc>
          <w:tcPr>
            <w:tcW w:w="448" w:type="dxa"/>
            <w:shd w:val="clear" w:color="auto" w:fill="F2F2F2" w:themeFill="background1" w:themeFillShade="F2"/>
          </w:tcPr>
          <w:p w14:paraId="12E56337" w14:textId="0863E11A" w:rsidR="00F013FC" w:rsidRDefault="00000000" w:rsidP="00F013FC">
            <w:pPr>
              <w:jc w:val="center"/>
              <w:rPr>
                <w:lang w:eastAsia="en-CA"/>
              </w:rPr>
            </w:pPr>
            <w:sdt>
              <w:sdtPr>
                <w:rPr>
                  <w:lang w:eastAsia="en-CA"/>
                </w:rPr>
                <w:id w:val="43267505"/>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051BF6D9" w14:textId="77777777" w:rsidR="00F013FC" w:rsidRDefault="00F013FC" w:rsidP="00F013FC">
            <w:pPr>
              <w:jc w:val="center"/>
              <w:rPr>
                <w:lang w:eastAsia="en-CA"/>
              </w:rPr>
            </w:pPr>
          </w:p>
        </w:tc>
        <w:tc>
          <w:tcPr>
            <w:tcW w:w="448" w:type="dxa"/>
            <w:shd w:val="clear" w:color="auto" w:fill="F2F2F2" w:themeFill="background1" w:themeFillShade="F2"/>
          </w:tcPr>
          <w:p w14:paraId="1CD9A05A" w14:textId="05D917C1" w:rsidR="00F013FC" w:rsidRDefault="00000000" w:rsidP="00F013FC">
            <w:pPr>
              <w:jc w:val="center"/>
              <w:rPr>
                <w:lang w:eastAsia="en-CA"/>
              </w:rPr>
            </w:pPr>
            <w:sdt>
              <w:sdtPr>
                <w:rPr>
                  <w:lang w:eastAsia="en-CA"/>
                </w:rPr>
                <w:id w:val="1376818442"/>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63E9550A" w14:textId="32EC0095" w:rsidR="00F013FC" w:rsidRDefault="00000000" w:rsidP="00F013FC">
            <w:pPr>
              <w:jc w:val="center"/>
              <w:rPr>
                <w:lang w:eastAsia="en-CA"/>
              </w:rPr>
            </w:pPr>
            <w:sdt>
              <w:sdtPr>
                <w:rPr>
                  <w:lang w:eastAsia="en-CA"/>
                </w:rPr>
                <w:id w:val="-181602558"/>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09705141" w14:textId="30365AE1" w:rsidR="00F013FC" w:rsidRDefault="00000000" w:rsidP="00F013FC">
            <w:pPr>
              <w:jc w:val="center"/>
              <w:rPr>
                <w:lang w:eastAsia="en-CA"/>
              </w:rPr>
            </w:pPr>
            <w:sdt>
              <w:sdtPr>
                <w:rPr>
                  <w:lang w:eastAsia="en-CA"/>
                </w:rPr>
                <w:id w:val="250471732"/>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34E9DE51" w14:textId="77777777" w:rsidR="00F013FC" w:rsidRDefault="00F013FC" w:rsidP="00F013FC">
            <w:pPr>
              <w:jc w:val="center"/>
              <w:rPr>
                <w:lang w:eastAsia="en-CA"/>
              </w:rPr>
            </w:pPr>
          </w:p>
        </w:tc>
        <w:tc>
          <w:tcPr>
            <w:tcW w:w="3288" w:type="dxa"/>
            <w:shd w:val="clear" w:color="auto" w:fill="F2F2F2" w:themeFill="background1" w:themeFillShade="F2"/>
          </w:tcPr>
          <w:p w14:paraId="0B0289A5" w14:textId="77777777" w:rsidR="00F013FC" w:rsidRDefault="00F013FC" w:rsidP="00F013FC">
            <w:pPr>
              <w:rPr>
                <w:lang w:eastAsia="en-CA"/>
              </w:rPr>
            </w:pPr>
          </w:p>
        </w:tc>
      </w:tr>
      <w:tr w:rsidR="00F013FC" w14:paraId="2E815C23" w14:textId="77777777" w:rsidTr="00DD2645">
        <w:tc>
          <w:tcPr>
            <w:tcW w:w="3060" w:type="dxa"/>
            <w:shd w:val="clear" w:color="auto" w:fill="F2F2F2" w:themeFill="background1" w:themeFillShade="F2"/>
          </w:tcPr>
          <w:p w14:paraId="3F1A7AA8" w14:textId="2112951F" w:rsidR="00F013FC" w:rsidRDefault="00F013FC" w:rsidP="00F013FC">
            <w:pPr>
              <w:rPr>
                <w:lang w:eastAsia="en-CA"/>
              </w:rPr>
            </w:pPr>
            <w:r w:rsidRPr="00E75D62">
              <w:t>CRU 304</w:t>
            </w:r>
            <w:r w:rsidRPr="00E75D62">
              <w:rPr>
                <w:rFonts w:ascii="Cambria Math" w:hAnsi="Cambria Math" w:cs="Cambria Math"/>
              </w:rPr>
              <w:t>‐</w:t>
            </w:r>
            <w:r w:rsidRPr="00E75D62">
              <w:t>back sales HORN/STROBE - HORN TEST</w:t>
            </w:r>
          </w:p>
        </w:tc>
        <w:tc>
          <w:tcPr>
            <w:tcW w:w="907" w:type="dxa"/>
            <w:shd w:val="clear" w:color="auto" w:fill="F2F2F2" w:themeFill="background1" w:themeFillShade="F2"/>
            <w:vAlign w:val="center"/>
          </w:tcPr>
          <w:p w14:paraId="75E066A7" w14:textId="77777777" w:rsidR="00F013FC" w:rsidRDefault="00F013FC" w:rsidP="00F013FC">
            <w:pPr>
              <w:rPr>
                <w:lang w:eastAsia="en-CA"/>
              </w:rPr>
            </w:pPr>
          </w:p>
        </w:tc>
        <w:tc>
          <w:tcPr>
            <w:tcW w:w="686" w:type="dxa"/>
            <w:shd w:val="clear" w:color="auto" w:fill="F2F2F2" w:themeFill="background1" w:themeFillShade="F2"/>
          </w:tcPr>
          <w:p w14:paraId="3CCF1CE3" w14:textId="17F866E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09412FE" w14:textId="77777777" w:rsidR="00F013FC" w:rsidRDefault="00F013FC" w:rsidP="00F013FC">
            <w:pPr>
              <w:jc w:val="center"/>
              <w:rPr>
                <w:lang w:eastAsia="en-CA"/>
              </w:rPr>
            </w:pPr>
          </w:p>
        </w:tc>
        <w:tc>
          <w:tcPr>
            <w:tcW w:w="1101" w:type="dxa"/>
            <w:shd w:val="clear" w:color="auto" w:fill="F2F2F2" w:themeFill="background1" w:themeFillShade="F2"/>
          </w:tcPr>
          <w:p w14:paraId="7BA99501" w14:textId="77777777" w:rsidR="00F013FC" w:rsidRDefault="00F013FC" w:rsidP="00F013FC">
            <w:pPr>
              <w:jc w:val="center"/>
              <w:rPr>
                <w:lang w:eastAsia="en-CA"/>
              </w:rPr>
            </w:pPr>
          </w:p>
        </w:tc>
        <w:tc>
          <w:tcPr>
            <w:tcW w:w="850" w:type="dxa"/>
            <w:shd w:val="clear" w:color="auto" w:fill="F2F2F2" w:themeFill="background1" w:themeFillShade="F2"/>
            <w:vAlign w:val="center"/>
          </w:tcPr>
          <w:p w14:paraId="33C63595" w14:textId="77777777" w:rsidR="00F013FC" w:rsidRDefault="00F013FC" w:rsidP="00F013FC">
            <w:pPr>
              <w:jc w:val="center"/>
              <w:rPr>
                <w:lang w:eastAsia="en-CA"/>
              </w:rPr>
            </w:pPr>
          </w:p>
        </w:tc>
        <w:tc>
          <w:tcPr>
            <w:tcW w:w="448" w:type="dxa"/>
            <w:shd w:val="clear" w:color="auto" w:fill="F2F2F2" w:themeFill="background1" w:themeFillShade="F2"/>
          </w:tcPr>
          <w:p w14:paraId="56027676" w14:textId="72D97B40" w:rsidR="00F013FC" w:rsidRDefault="00000000" w:rsidP="00F013FC">
            <w:pPr>
              <w:jc w:val="center"/>
              <w:rPr>
                <w:lang w:eastAsia="en-CA"/>
              </w:rPr>
            </w:pPr>
            <w:sdt>
              <w:sdtPr>
                <w:rPr>
                  <w:lang w:eastAsia="en-CA"/>
                </w:rPr>
                <w:id w:val="-176345414"/>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378764D5" w14:textId="77777777" w:rsidR="00F013FC" w:rsidRDefault="00F013FC" w:rsidP="00F013FC">
            <w:pPr>
              <w:jc w:val="center"/>
              <w:rPr>
                <w:lang w:eastAsia="en-CA"/>
              </w:rPr>
            </w:pPr>
          </w:p>
        </w:tc>
        <w:tc>
          <w:tcPr>
            <w:tcW w:w="448" w:type="dxa"/>
            <w:shd w:val="clear" w:color="auto" w:fill="F2F2F2" w:themeFill="background1" w:themeFillShade="F2"/>
          </w:tcPr>
          <w:p w14:paraId="603422A8" w14:textId="01D1888D" w:rsidR="00F013FC" w:rsidRDefault="00000000" w:rsidP="00F013FC">
            <w:pPr>
              <w:jc w:val="center"/>
              <w:rPr>
                <w:lang w:eastAsia="en-CA"/>
              </w:rPr>
            </w:pPr>
            <w:sdt>
              <w:sdtPr>
                <w:rPr>
                  <w:lang w:eastAsia="en-CA"/>
                </w:rPr>
                <w:id w:val="-387950881"/>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4B227AB8" w14:textId="18E8A0C4" w:rsidR="00F013FC" w:rsidRDefault="00000000" w:rsidP="00F013FC">
            <w:pPr>
              <w:jc w:val="center"/>
              <w:rPr>
                <w:lang w:eastAsia="en-CA"/>
              </w:rPr>
            </w:pPr>
            <w:sdt>
              <w:sdtPr>
                <w:rPr>
                  <w:lang w:eastAsia="en-CA"/>
                </w:rPr>
                <w:id w:val="1170064595"/>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04CAD012" w14:textId="284C72C9" w:rsidR="00F013FC" w:rsidRDefault="00000000" w:rsidP="00F013FC">
            <w:pPr>
              <w:jc w:val="center"/>
              <w:rPr>
                <w:lang w:eastAsia="en-CA"/>
              </w:rPr>
            </w:pPr>
            <w:sdt>
              <w:sdtPr>
                <w:rPr>
                  <w:lang w:eastAsia="en-CA"/>
                </w:rPr>
                <w:id w:val="1620116337"/>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739CF33D" w14:textId="77777777" w:rsidR="00F013FC" w:rsidRDefault="00F013FC" w:rsidP="00F013FC">
            <w:pPr>
              <w:jc w:val="center"/>
              <w:rPr>
                <w:lang w:eastAsia="en-CA"/>
              </w:rPr>
            </w:pPr>
          </w:p>
        </w:tc>
        <w:tc>
          <w:tcPr>
            <w:tcW w:w="3288" w:type="dxa"/>
            <w:shd w:val="clear" w:color="auto" w:fill="F2F2F2" w:themeFill="background1" w:themeFillShade="F2"/>
          </w:tcPr>
          <w:p w14:paraId="672C6DE8" w14:textId="77777777" w:rsidR="00F013FC" w:rsidRDefault="00F013FC" w:rsidP="00F013FC">
            <w:pPr>
              <w:rPr>
                <w:lang w:eastAsia="en-CA"/>
              </w:rPr>
            </w:pPr>
          </w:p>
        </w:tc>
      </w:tr>
      <w:tr w:rsidR="00F013FC" w14:paraId="15B64A20" w14:textId="77777777" w:rsidTr="00DD2645">
        <w:tc>
          <w:tcPr>
            <w:tcW w:w="3060" w:type="dxa"/>
            <w:shd w:val="clear" w:color="auto" w:fill="F2F2F2" w:themeFill="background1" w:themeFillShade="F2"/>
          </w:tcPr>
          <w:p w14:paraId="33B8720C" w14:textId="5DF5DB24" w:rsidR="00F013FC" w:rsidRDefault="00F013FC" w:rsidP="00F013FC">
            <w:pPr>
              <w:rPr>
                <w:lang w:eastAsia="en-CA"/>
              </w:rPr>
            </w:pPr>
            <w:r w:rsidRPr="00E75D62">
              <w:t>CRU 304</w:t>
            </w:r>
            <w:r w:rsidRPr="00E75D62">
              <w:rPr>
                <w:rFonts w:ascii="Cambria Math" w:hAnsi="Cambria Math" w:cs="Cambria Math"/>
              </w:rPr>
              <w:t>‐</w:t>
            </w:r>
            <w:r w:rsidRPr="00E75D62">
              <w:t>back sales HORN/STROBE - STROBE TEST</w:t>
            </w:r>
          </w:p>
        </w:tc>
        <w:tc>
          <w:tcPr>
            <w:tcW w:w="907" w:type="dxa"/>
            <w:shd w:val="clear" w:color="auto" w:fill="F2F2F2" w:themeFill="background1" w:themeFillShade="F2"/>
            <w:vAlign w:val="center"/>
          </w:tcPr>
          <w:p w14:paraId="45FC0D34" w14:textId="77777777" w:rsidR="00F013FC" w:rsidRDefault="00F013FC" w:rsidP="00F013FC">
            <w:pPr>
              <w:rPr>
                <w:lang w:eastAsia="en-CA"/>
              </w:rPr>
            </w:pPr>
          </w:p>
        </w:tc>
        <w:tc>
          <w:tcPr>
            <w:tcW w:w="686" w:type="dxa"/>
            <w:shd w:val="clear" w:color="auto" w:fill="F2F2F2" w:themeFill="background1" w:themeFillShade="F2"/>
          </w:tcPr>
          <w:p w14:paraId="71934B5F" w14:textId="2F8FED2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ABF604A" w14:textId="77777777" w:rsidR="00F013FC" w:rsidRDefault="00F013FC" w:rsidP="00F013FC">
            <w:pPr>
              <w:jc w:val="center"/>
              <w:rPr>
                <w:lang w:eastAsia="en-CA"/>
              </w:rPr>
            </w:pPr>
          </w:p>
        </w:tc>
        <w:tc>
          <w:tcPr>
            <w:tcW w:w="1101" w:type="dxa"/>
            <w:shd w:val="clear" w:color="auto" w:fill="F2F2F2" w:themeFill="background1" w:themeFillShade="F2"/>
          </w:tcPr>
          <w:p w14:paraId="5ADDDC8F" w14:textId="77777777" w:rsidR="00F013FC" w:rsidRDefault="00F013FC" w:rsidP="00F013FC">
            <w:pPr>
              <w:jc w:val="center"/>
              <w:rPr>
                <w:lang w:eastAsia="en-CA"/>
              </w:rPr>
            </w:pPr>
          </w:p>
        </w:tc>
        <w:tc>
          <w:tcPr>
            <w:tcW w:w="850" w:type="dxa"/>
            <w:shd w:val="clear" w:color="auto" w:fill="F2F2F2" w:themeFill="background1" w:themeFillShade="F2"/>
            <w:vAlign w:val="center"/>
          </w:tcPr>
          <w:p w14:paraId="0C634673" w14:textId="77777777" w:rsidR="00F013FC" w:rsidRDefault="00F013FC" w:rsidP="00F013FC">
            <w:pPr>
              <w:jc w:val="center"/>
              <w:rPr>
                <w:lang w:eastAsia="en-CA"/>
              </w:rPr>
            </w:pPr>
          </w:p>
        </w:tc>
        <w:tc>
          <w:tcPr>
            <w:tcW w:w="448" w:type="dxa"/>
            <w:shd w:val="clear" w:color="auto" w:fill="F2F2F2" w:themeFill="background1" w:themeFillShade="F2"/>
          </w:tcPr>
          <w:p w14:paraId="57925DDA" w14:textId="09A3F088" w:rsidR="00F013FC" w:rsidRDefault="00000000" w:rsidP="00F013FC">
            <w:pPr>
              <w:jc w:val="center"/>
              <w:rPr>
                <w:lang w:eastAsia="en-CA"/>
              </w:rPr>
            </w:pPr>
            <w:sdt>
              <w:sdtPr>
                <w:rPr>
                  <w:lang w:eastAsia="en-CA"/>
                </w:rPr>
                <w:id w:val="951360005"/>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25275741" w14:textId="77777777" w:rsidR="00F013FC" w:rsidRDefault="00F013FC" w:rsidP="00F013FC">
            <w:pPr>
              <w:jc w:val="center"/>
              <w:rPr>
                <w:lang w:eastAsia="en-CA"/>
              </w:rPr>
            </w:pPr>
          </w:p>
        </w:tc>
        <w:tc>
          <w:tcPr>
            <w:tcW w:w="448" w:type="dxa"/>
            <w:shd w:val="clear" w:color="auto" w:fill="F2F2F2" w:themeFill="background1" w:themeFillShade="F2"/>
          </w:tcPr>
          <w:p w14:paraId="714B1108" w14:textId="25001E71" w:rsidR="00F013FC" w:rsidRDefault="00000000" w:rsidP="00F013FC">
            <w:pPr>
              <w:jc w:val="center"/>
              <w:rPr>
                <w:lang w:eastAsia="en-CA"/>
              </w:rPr>
            </w:pPr>
            <w:sdt>
              <w:sdtPr>
                <w:rPr>
                  <w:lang w:eastAsia="en-CA"/>
                </w:rPr>
                <w:id w:val="-1126225730"/>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67D9577D" w14:textId="00EA0D67" w:rsidR="00F013FC" w:rsidRDefault="00000000" w:rsidP="00F013FC">
            <w:pPr>
              <w:jc w:val="center"/>
              <w:rPr>
                <w:lang w:eastAsia="en-CA"/>
              </w:rPr>
            </w:pPr>
            <w:sdt>
              <w:sdtPr>
                <w:rPr>
                  <w:lang w:eastAsia="en-CA"/>
                </w:rPr>
                <w:id w:val="1591267942"/>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17FE52B8" w14:textId="47722870" w:rsidR="00F013FC" w:rsidRDefault="00000000" w:rsidP="00F013FC">
            <w:pPr>
              <w:jc w:val="center"/>
              <w:rPr>
                <w:lang w:eastAsia="en-CA"/>
              </w:rPr>
            </w:pPr>
            <w:sdt>
              <w:sdtPr>
                <w:rPr>
                  <w:lang w:eastAsia="en-CA"/>
                </w:rPr>
                <w:id w:val="800649429"/>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12B81D6F" w14:textId="77777777" w:rsidR="00F013FC" w:rsidRDefault="00F013FC" w:rsidP="00F013FC">
            <w:pPr>
              <w:jc w:val="center"/>
              <w:rPr>
                <w:lang w:eastAsia="en-CA"/>
              </w:rPr>
            </w:pPr>
          </w:p>
        </w:tc>
        <w:tc>
          <w:tcPr>
            <w:tcW w:w="3288" w:type="dxa"/>
            <w:shd w:val="clear" w:color="auto" w:fill="F2F2F2" w:themeFill="background1" w:themeFillShade="F2"/>
          </w:tcPr>
          <w:p w14:paraId="3C4DF4D4" w14:textId="77777777" w:rsidR="00F013FC" w:rsidRDefault="00F013FC" w:rsidP="00F013FC">
            <w:pPr>
              <w:rPr>
                <w:lang w:eastAsia="en-CA"/>
              </w:rPr>
            </w:pPr>
          </w:p>
        </w:tc>
      </w:tr>
      <w:tr w:rsidR="00F013FC" w14:paraId="3EFB35CB" w14:textId="77777777" w:rsidTr="00DD2645">
        <w:tc>
          <w:tcPr>
            <w:tcW w:w="3060" w:type="dxa"/>
            <w:shd w:val="clear" w:color="auto" w:fill="F2F2F2" w:themeFill="background1" w:themeFillShade="F2"/>
          </w:tcPr>
          <w:p w14:paraId="0D4670B0" w14:textId="5690E174" w:rsidR="00F013FC" w:rsidRDefault="00F013FC" w:rsidP="00F013FC">
            <w:pPr>
              <w:rPr>
                <w:lang w:eastAsia="en-CA"/>
              </w:rPr>
            </w:pPr>
            <w:r w:rsidRPr="00E75D62">
              <w:t>CRU 304</w:t>
            </w:r>
            <w:r w:rsidRPr="00E75D62">
              <w:rPr>
                <w:rFonts w:ascii="Cambria Math" w:hAnsi="Cambria Math" w:cs="Cambria Math"/>
              </w:rPr>
              <w:t>‐</w:t>
            </w:r>
            <w:r w:rsidRPr="00E75D62">
              <w:t>storage HORN/STROBE - HORN TEST</w:t>
            </w:r>
          </w:p>
        </w:tc>
        <w:tc>
          <w:tcPr>
            <w:tcW w:w="907" w:type="dxa"/>
            <w:shd w:val="clear" w:color="auto" w:fill="F2F2F2" w:themeFill="background1" w:themeFillShade="F2"/>
            <w:vAlign w:val="center"/>
          </w:tcPr>
          <w:p w14:paraId="625DD937" w14:textId="77777777" w:rsidR="00F013FC" w:rsidRDefault="00F013FC" w:rsidP="00F013FC">
            <w:pPr>
              <w:rPr>
                <w:lang w:eastAsia="en-CA"/>
              </w:rPr>
            </w:pPr>
          </w:p>
        </w:tc>
        <w:tc>
          <w:tcPr>
            <w:tcW w:w="686" w:type="dxa"/>
            <w:shd w:val="clear" w:color="auto" w:fill="F2F2F2" w:themeFill="background1" w:themeFillShade="F2"/>
          </w:tcPr>
          <w:p w14:paraId="4563058C" w14:textId="3F88DC9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2D89B4A" w14:textId="77777777" w:rsidR="00F013FC" w:rsidRDefault="00F013FC" w:rsidP="00F013FC">
            <w:pPr>
              <w:jc w:val="center"/>
              <w:rPr>
                <w:lang w:eastAsia="en-CA"/>
              </w:rPr>
            </w:pPr>
          </w:p>
        </w:tc>
        <w:tc>
          <w:tcPr>
            <w:tcW w:w="1101" w:type="dxa"/>
            <w:shd w:val="clear" w:color="auto" w:fill="F2F2F2" w:themeFill="background1" w:themeFillShade="F2"/>
          </w:tcPr>
          <w:p w14:paraId="4ACA07AD" w14:textId="77777777" w:rsidR="00F013FC" w:rsidRDefault="00F013FC" w:rsidP="00F013FC">
            <w:pPr>
              <w:jc w:val="center"/>
              <w:rPr>
                <w:lang w:eastAsia="en-CA"/>
              </w:rPr>
            </w:pPr>
          </w:p>
        </w:tc>
        <w:tc>
          <w:tcPr>
            <w:tcW w:w="850" w:type="dxa"/>
            <w:shd w:val="clear" w:color="auto" w:fill="F2F2F2" w:themeFill="background1" w:themeFillShade="F2"/>
            <w:vAlign w:val="center"/>
          </w:tcPr>
          <w:p w14:paraId="43954E9E" w14:textId="77777777" w:rsidR="00F013FC" w:rsidRDefault="00F013FC" w:rsidP="00F013FC">
            <w:pPr>
              <w:jc w:val="center"/>
              <w:rPr>
                <w:lang w:eastAsia="en-CA"/>
              </w:rPr>
            </w:pPr>
          </w:p>
        </w:tc>
        <w:tc>
          <w:tcPr>
            <w:tcW w:w="448" w:type="dxa"/>
            <w:shd w:val="clear" w:color="auto" w:fill="F2F2F2" w:themeFill="background1" w:themeFillShade="F2"/>
          </w:tcPr>
          <w:p w14:paraId="51F5DAEA" w14:textId="39945028" w:rsidR="00F013FC" w:rsidRDefault="00000000" w:rsidP="00F013FC">
            <w:pPr>
              <w:jc w:val="center"/>
              <w:rPr>
                <w:lang w:eastAsia="en-CA"/>
              </w:rPr>
            </w:pPr>
            <w:sdt>
              <w:sdtPr>
                <w:rPr>
                  <w:lang w:eastAsia="en-CA"/>
                </w:rPr>
                <w:id w:val="-493023937"/>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5FDC22D7" w14:textId="77777777" w:rsidR="00F013FC" w:rsidRDefault="00F013FC" w:rsidP="00F013FC">
            <w:pPr>
              <w:jc w:val="center"/>
              <w:rPr>
                <w:lang w:eastAsia="en-CA"/>
              </w:rPr>
            </w:pPr>
          </w:p>
        </w:tc>
        <w:tc>
          <w:tcPr>
            <w:tcW w:w="448" w:type="dxa"/>
            <w:shd w:val="clear" w:color="auto" w:fill="F2F2F2" w:themeFill="background1" w:themeFillShade="F2"/>
          </w:tcPr>
          <w:p w14:paraId="1B317829" w14:textId="1FBF9727" w:rsidR="00F013FC" w:rsidRDefault="00000000" w:rsidP="00F013FC">
            <w:pPr>
              <w:jc w:val="center"/>
              <w:rPr>
                <w:lang w:eastAsia="en-CA"/>
              </w:rPr>
            </w:pPr>
            <w:sdt>
              <w:sdtPr>
                <w:rPr>
                  <w:lang w:eastAsia="en-CA"/>
                </w:rPr>
                <w:id w:val="557435275"/>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53DB7F81" w14:textId="3BCD5293" w:rsidR="00F013FC" w:rsidRDefault="00000000" w:rsidP="00F013FC">
            <w:pPr>
              <w:jc w:val="center"/>
              <w:rPr>
                <w:lang w:eastAsia="en-CA"/>
              </w:rPr>
            </w:pPr>
            <w:sdt>
              <w:sdtPr>
                <w:rPr>
                  <w:lang w:eastAsia="en-CA"/>
                </w:rPr>
                <w:id w:val="1545709922"/>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26B76410" w14:textId="384A103F" w:rsidR="00F013FC" w:rsidRDefault="00000000" w:rsidP="00F013FC">
            <w:pPr>
              <w:jc w:val="center"/>
              <w:rPr>
                <w:lang w:eastAsia="en-CA"/>
              </w:rPr>
            </w:pPr>
            <w:sdt>
              <w:sdtPr>
                <w:rPr>
                  <w:lang w:eastAsia="en-CA"/>
                </w:rPr>
                <w:id w:val="51127630"/>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64867860" w14:textId="77777777" w:rsidR="00F013FC" w:rsidRDefault="00F013FC" w:rsidP="00F013FC">
            <w:pPr>
              <w:jc w:val="center"/>
              <w:rPr>
                <w:lang w:eastAsia="en-CA"/>
              </w:rPr>
            </w:pPr>
          </w:p>
        </w:tc>
        <w:tc>
          <w:tcPr>
            <w:tcW w:w="3288" w:type="dxa"/>
            <w:shd w:val="clear" w:color="auto" w:fill="F2F2F2" w:themeFill="background1" w:themeFillShade="F2"/>
          </w:tcPr>
          <w:p w14:paraId="15C4EE6B" w14:textId="77777777" w:rsidR="00F013FC" w:rsidRDefault="00F013FC" w:rsidP="00F013FC">
            <w:pPr>
              <w:rPr>
                <w:lang w:eastAsia="en-CA"/>
              </w:rPr>
            </w:pPr>
          </w:p>
        </w:tc>
      </w:tr>
      <w:tr w:rsidR="00F013FC" w14:paraId="7BF2CD9D" w14:textId="77777777" w:rsidTr="00DD2645">
        <w:tc>
          <w:tcPr>
            <w:tcW w:w="3060" w:type="dxa"/>
            <w:shd w:val="clear" w:color="auto" w:fill="F2F2F2" w:themeFill="background1" w:themeFillShade="F2"/>
          </w:tcPr>
          <w:p w14:paraId="464B8C0E" w14:textId="3E54CC4A" w:rsidR="00F013FC" w:rsidRDefault="00F013FC" w:rsidP="00F013FC">
            <w:pPr>
              <w:rPr>
                <w:lang w:eastAsia="en-CA"/>
              </w:rPr>
            </w:pPr>
            <w:r w:rsidRPr="00E75D62">
              <w:t>CRU 304</w:t>
            </w:r>
            <w:r w:rsidRPr="00E75D62">
              <w:rPr>
                <w:rFonts w:ascii="Cambria Math" w:hAnsi="Cambria Math" w:cs="Cambria Math"/>
              </w:rPr>
              <w:t>‐</w:t>
            </w:r>
            <w:r w:rsidRPr="00E75D62">
              <w:t>storage HORN/STROBE - STROBE TEST</w:t>
            </w:r>
          </w:p>
        </w:tc>
        <w:tc>
          <w:tcPr>
            <w:tcW w:w="907" w:type="dxa"/>
            <w:shd w:val="clear" w:color="auto" w:fill="F2F2F2" w:themeFill="background1" w:themeFillShade="F2"/>
            <w:vAlign w:val="center"/>
          </w:tcPr>
          <w:p w14:paraId="5B48D0B9" w14:textId="77777777" w:rsidR="00F013FC" w:rsidRDefault="00F013FC" w:rsidP="00F013FC">
            <w:pPr>
              <w:rPr>
                <w:lang w:eastAsia="en-CA"/>
              </w:rPr>
            </w:pPr>
          </w:p>
        </w:tc>
        <w:tc>
          <w:tcPr>
            <w:tcW w:w="686" w:type="dxa"/>
            <w:shd w:val="clear" w:color="auto" w:fill="F2F2F2" w:themeFill="background1" w:themeFillShade="F2"/>
          </w:tcPr>
          <w:p w14:paraId="137C28AB" w14:textId="008338E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D30EB56" w14:textId="77777777" w:rsidR="00F013FC" w:rsidRDefault="00F013FC" w:rsidP="00F013FC">
            <w:pPr>
              <w:jc w:val="center"/>
              <w:rPr>
                <w:lang w:eastAsia="en-CA"/>
              </w:rPr>
            </w:pPr>
          </w:p>
        </w:tc>
        <w:tc>
          <w:tcPr>
            <w:tcW w:w="1101" w:type="dxa"/>
            <w:shd w:val="clear" w:color="auto" w:fill="F2F2F2" w:themeFill="background1" w:themeFillShade="F2"/>
          </w:tcPr>
          <w:p w14:paraId="78C0F318" w14:textId="77777777" w:rsidR="00F013FC" w:rsidRDefault="00F013FC" w:rsidP="00F013FC">
            <w:pPr>
              <w:jc w:val="center"/>
              <w:rPr>
                <w:lang w:eastAsia="en-CA"/>
              </w:rPr>
            </w:pPr>
          </w:p>
        </w:tc>
        <w:tc>
          <w:tcPr>
            <w:tcW w:w="850" w:type="dxa"/>
            <w:shd w:val="clear" w:color="auto" w:fill="F2F2F2" w:themeFill="background1" w:themeFillShade="F2"/>
            <w:vAlign w:val="center"/>
          </w:tcPr>
          <w:p w14:paraId="1D3ACA0B" w14:textId="77777777" w:rsidR="00F013FC" w:rsidRDefault="00F013FC" w:rsidP="00F013FC">
            <w:pPr>
              <w:jc w:val="center"/>
              <w:rPr>
                <w:lang w:eastAsia="en-CA"/>
              </w:rPr>
            </w:pPr>
          </w:p>
        </w:tc>
        <w:tc>
          <w:tcPr>
            <w:tcW w:w="448" w:type="dxa"/>
            <w:shd w:val="clear" w:color="auto" w:fill="F2F2F2" w:themeFill="background1" w:themeFillShade="F2"/>
          </w:tcPr>
          <w:p w14:paraId="7365D83E" w14:textId="06DBB8A2" w:rsidR="00F013FC" w:rsidRDefault="00000000" w:rsidP="00F013FC">
            <w:pPr>
              <w:jc w:val="center"/>
              <w:rPr>
                <w:lang w:eastAsia="en-CA"/>
              </w:rPr>
            </w:pPr>
            <w:sdt>
              <w:sdtPr>
                <w:rPr>
                  <w:lang w:eastAsia="en-CA"/>
                </w:rPr>
                <w:id w:val="329727509"/>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2525B0F8" w14:textId="77777777" w:rsidR="00F013FC" w:rsidRDefault="00F013FC" w:rsidP="00F013FC">
            <w:pPr>
              <w:jc w:val="center"/>
              <w:rPr>
                <w:lang w:eastAsia="en-CA"/>
              </w:rPr>
            </w:pPr>
          </w:p>
        </w:tc>
        <w:tc>
          <w:tcPr>
            <w:tcW w:w="448" w:type="dxa"/>
            <w:shd w:val="clear" w:color="auto" w:fill="F2F2F2" w:themeFill="background1" w:themeFillShade="F2"/>
          </w:tcPr>
          <w:p w14:paraId="3202EA0B" w14:textId="70AC62B7" w:rsidR="00F013FC" w:rsidRDefault="00000000" w:rsidP="00F013FC">
            <w:pPr>
              <w:jc w:val="center"/>
              <w:rPr>
                <w:lang w:eastAsia="en-CA"/>
              </w:rPr>
            </w:pPr>
            <w:sdt>
              <w:sdtPr>
                <w:rPr>
                  <w:lang w:eastAsia="en-CA"/>
                </w:rPr>
                <w:id w:val="674004171"/>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34D97A91" w14:textId="51725816" w:rsidR="00F013FC" w:rsidRDefault="00000000" w:rsidP="00F013FC">
            <w:pPr>
              <w:jc w:val="center"/>
              <w:rPr>
                <w:lang w:eastAsia="en-CA"/>
              </w:rPr>
            </w:pPr>
            <w:sdt>
              <w:sdtPr>
                <w:rPr>
                  <w:lang w:eastAsia="en-CA"/>
                </w:rPr>
                <w:id w:val="-1647660927"/>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163FECF6" w14:textId="4BCB1202" w:rsidR="00F013FC" w:rsidRDefault="00000000" w:rsidP="00F013FC">
            <w:pPr>
              <w:jc w:val="center"/>
              <w:rPr>
                <w:lang w:eastAsia="en-CA"/>
              </w:rPr>
            </w:pPr>
            <w:sdt>
              <w:sdtPr>
                <w:rPr>
                  <w:lang w:eastAsia="en-CA"/>
                </w:rPr>
                <w:id w:val="414916065"/>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2D725C81" w14:textId="77777777" w:rsidR="00F013FC" w:rsidRDefault="00F013FC" w:rsidP="00F013FC">
            <w:pPr>
              <w:jc w:val="center"/>
              <w:rPr>
                <w:lang w:eastAsia="en-CA"/>
              </w:rPr>
            </w:pPr>
          </w:p>
        </w:tc>
        <w:tc>
          <w:tcPr>
            <w:tcW w:w="3288" w:type="dxa"/>
            <w:shd w:val="clear" w:color="auto" w:fill="F2F2F2" w:themeFill="background1" w:themeFillShade="F2"/>
          </w:tcPr>
          <w:p w14:paraId="1753911D" w14:textId="77777777" w:rsidR="00F013FC" w:rsidRDefault="00F013FC" w:rsidP="00F013FC">
            <w:pPr>
              <w:rPr>
                <w:lang w:eastAsia="en-CA"/>
              </w:rPr>
            </w:pPr>
          </w:p>
        </w:tc>
      </w:tr>
      <w:tr w:rsidR="00F013FC" w14:paraId="770F9631" w14:textId="77777777" w:rsidTr="00DD2645">
        <w:tc>
          <w:tcPr>
            <w:tcW w:w="3060" w:type="dxa"/>
            <w:shd w:val="clear" w:color="auto" w:fill="F2F2F2" w:themeFill="background1" w:themeFillShade="F2"/>
          </w:tcPr>
          <w:p w14:paraId="2CC6F633" w14:textId="3CCB07FD" w:rsidR="00F013FC" w:rsidRDefault="00F013FC" w:rsidP="00F013FC">
            <w:pPr>
              <w:rPr>
                <w:lang w:eastAsia="en-CA"/>
              </w:rPr>
            </w:pPr>
            <w:r w:rsidRPr="00E75D62">
              <w:t>CRU 304</w:t>
            </w:r>
            <w:r w:rsidRPr="00E75D62">
              <w:rPr>
                <w:rFonts w:ascii="Cambria Math" w:hAnsi="Cambria Math" w:cs="Cambria Math"/>
              </w:rPr>
              <w:t>‐</w:t>
            </w:r>
            <w:r w:rsidRPr="00E75D62">
              <w:t>change rooms HORN/STROBE - HORN TEST</w:t>
            </w:r>
          </w:p>
        </w:tc>
        <w:tc>
          <w:tcPr>
            <w:tcW w:w="907" w:type="dxa"/>
            <w:shd w:val="clear" w:color="auto" w:fill="F2F2F2" w:themeFill="background1" w:themeFillShade="F2"/>
            <w:vAlign w:val="center"/>
          </w:tcPr>
          <w:p w14:paraId="67DFC73C" w14:textId="77777777" w:rsidR="00F013FC" w:rsidRDefault="00F013FC" w:rsidP="00F013FC">
            <w:pPr>
              <w:rPr>
                <w:lang w:eastAsia="en-CA"/>
              </w:rPr>
            </w:pPr>
          </w:p>
        </w:tc>
        <w:tc>
          <w:tcPr>
            <w:tcW w:w="686" w:type="dxa"/>
            <w:shd w:val="clear" w:color="auto" w:fill="F2F2F2" w:themeFill="background1" w:themeFillShade="F2"/>
          </w:tcPr>
          <w:p w14:paraId="0EEB384B" w14:textId="452B3B5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0DB5382" w14:textId="77777777" w:rsidR="00F013FC" w:rsidRDefault="00F013FC" w:rsidP="00F013FC">
            <w:pPr>
              <w:jc w:val="center"/>
              <w:rPr>
                <w:lang w:eastAsia="en-CA"/>
              </w:rPr>
            </w:pPr>
          </w:p>
        </w:tc>
        <w:tc>
          <w:tcPr>
            <w:tcW w:w="1101" w:type="dxa"/>
            <w:shd w:val="clear" w:color="auto" w:fill="F2F2F2" w:themeFill="background1" w:themeFillShade="F2"/>
          </w:tcPr>
          <w:p w14:paraId="291FA042" w14:textId="77777777" w:rsidR="00F013FC" w:rsidRDefault="00F013FC" w:rsidP="00F013FC">
            <w:pPr>
              <w:jc w:val="center"/>
              <w:rPr>
                <w:lang w:eastAsia="en-CA"/>
              </w:rPr>
            </w:pPr>
          </w:p>
        </w:tc>
        <w:tc>
          <w:tcPr>
            <w:tcW w:w="850" w:type="dxa"/>
            <w:shd w:val="clear" w:color="auto" w:fill="F2F2F2" w:themeFill="background1" w:themeFillShade="F2"/>
            <w:vAlign w:val="center"/>
          </w:tcPr>
          <w:p w14:paraId="3D53CB89" w14:textId="77777777" w:rsidR="00F013FC" w:rsidRDefault="00F013FC" w:rsidP="00F013FC">
            <w:pPr>
              <w:jc w:val="center"/>
              <w:rPr>
                <w:lang w:eastAsia="en-CA"/>
              </w:rPr>
            </w:pPr>
          </w:p>
        </w:tc>
        <w:tc>
          <w:tcPr>
            <w:tcW w:w="448" w:type="dxa"/>
            <w:shd w:val="clear" w:color="auto" w:fill="F2F2F2" w:themeFill="background1" w:themeFillShade="F2"/>
          </w:tcPr>
          <w:p w14:paraId="52B40C27" w14:textId="247A16A2" w:rsidR="00F013FC" w:rsidRDefault="00000000" w:rsidP="00F013FC">
            <w:pPr>
              <w:jc w:val="center"/>
              <w:rPr>
                <w:lang w:eastAsia="en-CA"/>
              </w:rPr>
            </w:pPr>
            <w:sdt>
              <w:sdtPr>
                <w:rPr>
                  <w:lang w:eastAsia="en-CA"/>
                </w:rPr>
                <w:id w:val="1821222577"/>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604315A6" w14:textId="77777777" w:rsidR="00F013FC" w:rsidRDefault="00F013FC" w:rsidP="00F013FC">
            <w:pPr>
              <w:jc w:val="center"/>
              <w:rPr>
                <w:lang w:eastAsia="en-CA"/>
              </w:rPr>
            </w:pPr>
          </w:p>
        </w:tc>
        <w:tc>
          <w:tcPr>
            <w:tcW w:w="448" w:type="dxa"/>
            <w:shd w:val="clear" w:color="auto" w:fill="F2F2F2" w:themeFill="background1" w:themeFillShade="F2"/>
          </w:tcPr>
          <w:p w14:paraId="08A26736" w14:textId="300E6C62" w:rsidR="00F013FC" w:rsidRDefault="00000000" w:rsidP="00F013FC">
            <w:pPr>
              <w:jc w:val="center"/>
              <w:rPr>
                <w:lang w:eastAsia="en-CA"/>
              </w:rPr>
            </w:pPr>
            <w:sdt>
              <w:sdtPr>
                <w:rPr>
                  <w:lang w:eastAsia="en-CA"/>
                </w:rPr>
                <w:id w:val="1084729063"/>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595E374A" w14:textId="4A0E14CF" w:rsidR="00F013FC" w:rsidRDefault="00000000" w:rsidP="00F013FC">
            <w:pPr>
              <w:jc w:val="center"/>
              <w:rPr>
                <w:lang w:eastAsia="en-CA"/>
              </w:rPr>
            </w:pPr>
            <w:sdt>
              <w:sdtPr>
                <w:rPr>
                  <w:lang w:eastAsia="en-CA"/>
                </w:rPr>
                <w:id w:val="1431616658"/>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0E7C0653" w14:textId="50B935DE" w:rsidR="00F013FC" w:rsidRDefault="00000000" w:rsidP="00F013FC">
            <w:pPr>
              <w:jc w:val="center"/>
              <w:rPr>
                <w:lang w:eastAsia="en-CA"/>
              </w:rPr>
            </w:pPr>
            <w:sdt>
              <w:sdtPr>
                <w:rPr>
                  <w:lang w:eastAsia="en-CA"/>
                </w:rPr>
                <w:id w:val="-1862499886"/>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470B5BF8" w14:textId="77777777" w:rsidR="00F013FC" w:rsidRDefault="00F013FC" w:rsidP="00F013FC">
            <w:pPr>
              <w:jc w:val="center"/>
              <w:rPr>
                <w:lang w:eastAsia="en-CA"/>
              </w:rPr>
            </w:pPr>
          </w:p>
        </w:tc>
        <w:tc>
          <w:tcPr>
            <w:tcW w:w="3288" w:type="dxa"/>
            <w:shd w:val="clear" w:color="auto" w:fill="F2F2F2" w:themeFill="background1" w:themeFillShade="F2"/>
          </w:tcPr>
          <w:p w14:paraId="19D40D51" w14:textId="77777777" w:rsidR="00F013FC" w:rsidRDefault="00F013FC" w:rsidP="00F013FC">
            <w:pPr>
              <w:rPr>
                <w:lang w:eastAsia="en-CA"/>
              </w:rPr>
            </w:pPr>
          </w:p>
        </w:tc>
      </w:tr>
      <w:tr w:rsidR="00F013FC" w14:paraId="1280EB1D" w14:textId="77777777" w:rsidTr="00DD2645">
        <w:tc>
          <w:tcPr>
            <w:tcW w:w="3060" w:type="dxa"/>
            <w:shd w:val="clear" w:color="auto" w:fill="F2F2F2" w:themeFill="background1" w:themeFillShade="F2"/>
          </w:tcPr>
          <w:p w14:paraId="2C01D7BA" w14:textId="5B2ECF4E" w:rsidR="00F013FC" w:rsidRDefault="00F013FC" w:rsidP="00F013FC">
            <w:pPr>
              <w:rPr>
                <w:lang w:eastAsia="en-CA"/>
              </w:rPr>
            </w:pPr>
            <w:r w:rsidRPr="00E75D62">
              <w:t>CRU 304</w:t>
            </w:r>
            <w:r w:rsidRPr="00E75D62">
              <w:rPr>
                <w:rFonts w:ascii="Cambria Math" w:hAnsi="Cambria Math" w:cs="Cambria Math"/>
              </w:rPr>
              <w:t>‐</w:t>
            </w:r>
            <w:r w:rsidRPr="00E75D62">
              <w:t>change rooms HORN/STROBE - STROBE TEST</w:t>
            </w:r>
          </w:p>
        </w:tc>
        <w:tc>
          <w:tcPr>
            <w:tcW w:w="907" w:type="dxa"/>
            <w:shd w:val="clear" w:color="auto" w:fill="F2F2F2" w:themeFill="background1" w:themeFillShade="F2"/>
            <w:vAlign w:val="center"/>
          </w:tcPr>
          <w:p w14:paraId="5DBDD336" w14:textId="77777777" w:rsidR="00F013FC" w:rsidRDefault="00F013FC" w:rsidP="00F013FC">
            <w:pPr>
              <w:rPr>
                <w:lang w:eastAsia="en-CA"/>
              </w:rPr>
            </w:pPr>
          </w:p>
        </w:tc>
        <w:tc>
          <w:tcPr>
            <w:tcW w:w="686" w:type="dxa"/>
            <w:shd w:val="clear" w:color="auto" w:fill="F2F2F2" w:themeFill="background1" w:themeFillShade="F2"/>
          </w:tcPr>
          <w:p w14:paraId="565C93E2" w14:textId="2690DD7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8A23A11" w14:textId="77777777" w:rsidR="00F013FC" w:rsidRDefault="00F013FC" w:rsidP="00F013FC">
            <w:pPr>
              <w:jc w:val="center"/>
              <w:rPr>
                <w:lang w:eastAsia="en-CA"/>
              </w:rPr>
            </w:pPr>
          </w:p>
        </w:tc>
        <w:tc>
          <w:tcPr>
            <w:tcW w:w="1101" w:type="dxa"/>
            <w:shd w:val="clear" w:color="auto" w:fill="F2F2F2" w:themeFill="background1" w:themeFillShade="F2"/>
          </w:tcPr>
          <w:p w14:paraId="429A6668" w14:textId="77777777" w:rsidR="00F013FC" w:rsidRDefault="00F013FC" w:rsidP="00F013FC">
            <w:pPr>
              <w:jc w:val="center"/>
              <w:rPr>
                <w:lang w:eastAsia="en-CA"/>
              </w:rPr>
            </w:pPr>
          </w:p>
        </w:tc>
        <w:tc>
          <w:tcPr>
            <w:tcW w:w="850" w:type="dxa"/>
            <w:shd w:val="clear" w:color="auto" w:fill="F2F2F2" w:themeFill="background1" w:themeFillShade="F2"/>
            <w:vAlign w:val="center"/>
          </w:tcPr>
          <w:p w14:paraId="38578184" w14:textId="77777777" w:rsidR="00F013FC" w:rsidRDefault="00F013FC" w:rsidP="00F013FC">
            <w:pPr>
              <w:jc w:val="center"/>
              <w:rPr>
                <w:lang w:eastAsia="en-CA"/>
              </w:rPr>
            </w:pPr>
          </w:p>
        </w:tc>
        <w:tc>
          <w:tcPr>
            <w:tcW w:w="448" w:type="dxa"/>
            <w:shd w:val="clear" w:color="auto" w:fill="F2F2F2" w:themeFill="background1" w:themeFillShade="F2"/>
          </w:tcPr>
          <w:p w14:paraId="101087B6" w14:textId="2A34AEED" w:rsidR="00F013FC" w:rsidRDefault="00000000" w:rsidP="00F013FC">
            <w:pPr>
              <w:jc w:val="center"/>
              <w:rPr>
                <w:lang w:eastAsia="en-CA"/>
              </w:rPr>
            </w:pPr>
            <w:sdt>
              <w:sdtPr>
                <w:rPr>
                  <w:lang w:eastAsia="en-CA"/>
                </w:rPr>
                <w:id w:val="-175813122"/>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65331407" w14:textId="77777777" w:rsidR="00F013FC" w:rsidRDefault="00F013FC" w:rsidP="00F013FC">
            <w:pPr>
              <w:jc w:val="center"/>
              <w:rPr>
                <w:lang w:eastAsia="en-CA"/>
              </w:rPr>
            </w:pPr>
          </w:p>
        </w:tc>
        <w:tc>
          <w:tcPr>
            <w:tcW w:w="448" w:type="dxa"/>
            <w:shd w:val="clear" w:color="auto" w:fill="F2F2F2" w:themeFill="background1" w:themeFillShade="F2"/>
          </w:tcPr>
          <w:p w14:paraId="7394323F" w14:textId="5ED0FD5D" w:rsidR="00F013FC" w:rsidRDefault="00000000" w:rsidP="00F013FC">
            <w:pPr>
              <w:jc w:val="center"/>
              <w:rPr>
                <w:lang w:eastAsia="en-CA"/>
              </w:rPr>
            </w:pPr>
            <w:sdt>
              <w:sdtPr>
                <w:rPr>
                  <w:lang w:eastAsia="en-CA"/>
                </w:rPr>
                <w:id w:val="1757476465"/>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175895B2" w14:textId="71960A1F" w:rsidR="00F013FC" w:rsidRDefault="00000000" w:rsidP="00F013FC">
            <w:pPr>
              <w:jc w:val="center"/>
              <w:rPr>
                <w:lang w:eastAsia="en-CA"/>
              </w:rPr>
            </w:pPr>
            <w:sdt>
              <w:sdtPr>
                <w:rPr>
                  <w:lang w:eastAsia="en-CA"/>
                </w:rPr>
                <w:id w:val="847440240"/>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3C739C6A" w14:textId="59C9CCAD" w:rsidR="00F013FC" w:rsidRDefault="00000000" w:rsidP="00F013FC">
            <w:pPr>
              <w:jc w:val="center"/>
              <w:rPr>
                <w:lang w:eastAsia="en-CA"/>
              </w:rPr>
            </w:pPr>
            <w:sdt>
              <w:sdtPr>
                <w:rPr>
                  <w:lang w:eastAsia="en-CA"/>
                </w:rPr>
                <w:id w:val="-660080372"/>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3A4464AD" w14:textId="77777777" w:rsidR="00F013FC" w:rsidRDefault="00F013FC" w:rsidP="00F013FC">
            <w:pPr>
              <w:jc w:val="center"/>
              <w:rPr>
                <w:lang w:eastAsia="en-CA"/>
              </w:rPr>
            </w:pPr>
          </w:p>
        </w:tc>
        <w:tc>
          <w:tcPr>
            <w:tcW w:w="3288" w:type="dxa"/>
            <w:shd w:val="clear" w:color="auto" w:fill="F2F2F2" w:themeFill="background1" w:themeFillShade="F2"/>
          </w:tcPr>
          <w:p w14:paraId="6CD71657" w14:textId="77777777" w:rsidR="00F013FC" w:rsidRDefault="00F013FC" w:rsidP="00F013FC">
            <w:pPr>
              <w:rPr>
                <w:lang w:eastAsia="en-CA"/>
              </w:rPr>
            </w:pPr>
          </w:p>
        </w:tc>
      </w:tr>
      <w:tr w:rsidR="00F013FC" w14:paraId="0099E23F" w14:textId="77777777" w:rsidTr="00DD2645">
        <w:tc>
          <w:tcPr>
            <w:tcW w:w="3060" w:type="dxa"/>
            <w:shd w:val="clear" w:color="auto" w:fill="F2F2F2" w:themeFill="background1" w:themeFillShade="F2"/>
          </w:tcPr>
          <w:p w14:paraId="76C87366" w14:textId="2FD0B03A" w:rsidR="00F013FC" w:rsidRDefault="00F013FC" w:rsidP="00F013FC">
            <w:pPr>
              <w:rPr>
                <w:lang w:eastAsia="en-CA"/>
              </w:rPr>
            </w:pPr>
            <w:r w:rsidRPr="00E75D62">
              <w:t>CRU 302</w:t>
            </w:r>
            <w:r w:rsidRPr="00E75D62">
              <w:rPr>
                <w:rFonts w:ascii="Cambria Math" w:hAnsi="Cambria Math" w:cs="Cambria Math"/>
              </w:rPr>
              <w:t>‐</w:t>
            </w:r>
            <w:r w:rsidRPr="00E75D62">
              <w:t xml:space="preserve"> HOMESENSE</w:t>
            </w:r>
            <w:r w:rsidRPr="00E75D62">
              <w:rPr>
                <w:rFonts w:ascii="Cambria Math" w:hAnsi="Cambria Math" w:cs="Cambria Math"/>
              </w:rPr>
              <w:t>‐</w:t>
            </w:r>
            <w:r w:rsidRPr="00E75D62">
              <w:t xml:space="preserve"> front entrance HORN/STROBE - HORN TEST</w:t>
            </w:r>
          </w:p>
        </w:tc>
        <w:tc>
          <w:tcPr>
            <w:tcW w:w="907" w:type="dxa"/>
            <w:shd w:val="clear" w:color="auto" w:fill="F2F2F2" w:themeFill="background1" w:themeFillShade="F2"/>
            <w:vAlign w:val="center"/>
          </w:tcPr>
          <w:p w14:paraId="03001548" w14:textId="77777777" w:rsidR="00F013FC" w:rsidRDefault="00F013FC" w:rsidP="00F013FC">
            <w:pPr>
              <w:rPr>
                <w:lang w:eastAsia="en-CA"/>
              </w:rPr>
            </w:pPr>
          </w:p>
        </w:tc>
        <w:tc>
          <w:tcPr>
            <w:tcW w:w="686" w:type="dxa"/>
            <w:shd w:val="clear" w:color="auto" w:fill="F2F2F2" w:themeFill="background1" w:themeFillShade="F2"/>
          </w:tcPr>
          <w:p w14:paraId="353D1D22" w14:textId="1E8BECA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493811E" w14:textId="77777777" w:rsidR="00F013FC" w:rsidRDefault="00F013FC" w:rsidP="00F013FC">
            <w:pPr>
              <w:jc w:val="center"/>
              <w:rPr>
                <w:lang w:eastAsia="en-CA"/>
              </w:rPr>
            </w:pPr>
          </w:p>
        </w:tc>
        <w:tc>
          <w:tcPr>
            <w:tcW w:w="1101" w:type="dxa"/>
            <w:shd w:val="clear" w:color="auto" w:fill="F2F2F2" w:themeFill="background1" w:themeFillShade="F2"/>
          </w:tcPr>
          <w:p w14:paraId="29CD0543" w14:textId="77777777" w:rsidR="00F013FC" w:rsidRDefault="00F013FC" w:rsidP="00F013FC">
            <w:pPr>
              <w:jc w:val="center"/>
              <w:rPr>
                <w:lang w:eastAsia="en-CA"/>
              </w:rPr>
            </w:pPr>
          </w:p>
        </w:tc>
        <w:tc>
          <w:tcPr>
            <w:tcW w:w="850" w:type="dxa"/>
            <w:shd w:val="clear" w:color="auto" w:fill="F2F2F2" w:themeFill="background1" w:themeFillShade="F2"/>
            <w:vAlign w:val="center"/>
          </w:tcPr>
          <w:p w14:paraId="394F9902" w14:textId="77777777" w:rsidR="00F013FC" w:rsidRDefault="00F013FC" w:rsidP="00F013FC">
            <w:pPr>
              <w:jc w:val="center"/>
              <w:rPr>
                <w:lang w:eastAsia="en-CA"/>
              </w:rPr>
            </w:pPr>
          </w:p>
        </w:tc>
        <w:tc>
          <w:tcPr>
            <w:tcW w:w="448" w:type="dxa"/>
            <w:shd w:val="clear" w:color="auto" w:fill="F2F2F2" w:themeFill="background1" w:themeFillShade="F2"/>
          </w:tcPr>
          <w:p w14:paraId="3DADA803" w14:textId="2AE8632B" w:rsidR="00F013FC" w:rsidRDefault="00000000" w:rsidP="00F013FC">
            <w:pPr>
              <w:jc w:val="center"/>
              <w:rPr>
                <w:lang w:eastAsia="en-CA"/>
              </w:rPr>
            </w:pPr>
            <w:sdt>
              <w:sdtPr>
                <w:rPr>
                  <w:lang w:eastAsia="en-CA"/>
                </w:rPr>
                <w:id w:val="-2075261708"/>
                <w14:checkbox>
                  <w14:checked w14:val="1"/>
                  <w14:checkedState w14:val="0050" w14:font="Wingdings 2"/>
                  <w14:uncheckedState w14:val="0020" w14:font="Wingdings 2"/>
                </w14:checkbox>
              </w:sdtPr>
              <w:sdtContent>
                <w:r w:rsidR="00F013FC" w:rsidRPr="00B4033B">
                  <w:rPr>
                    <w:lang w:eastAsia="en-CA"/>
                  </w:rPr>
                  <w:sym w:font="Wingdings 2" w:char="F050"/>
                </w:r>
              </w:sdtContent>
            </w:sdt>
          </w:p>
        </w:tc>
        <w:tc>
          <w:tcPr>
            <w:tcW w:w="1101" w:type="dxa"/>
            <w:shd w:val="clear" w:color="auto" w:fill="F2F2F2" w:themeFill="background1" w:themeFillShade="F2"/>
            <w:vAlign w:val="center"/>
          </w:tcPr>
          <w:p w14:paraId="4A133D1A" w14:textId="77777777" w:rsidR="00F013FC" w:rsidRDefault="00F013FC" w:rsidP="00F013FC">
            <w:pPr>
              <w:jc w:val="center"/>
              <w:rPr>
                <w:lang w:eastAsia="en-CA"/>
              </w:rPr>
            </w:pPr>
          </w:p>
        </w:tc>
        <w:tc>
          <w:tcPr>
            <w:tcW w:w="448" w:type="dxa"/>
            <w:shd w:val="clear" w:color="auto" w:fill="F2F2F2" w:themeFill="background1" w:themeFillShade="F2"/>
          </w:tcPr>
          <w:p w14:paraId="5F1BE942" w14:textId="356E4E40" w:rsidR="00F013FC" w:rsidRDefault="00000000" w:rsidP="00F013FC">
            <w:pPr>
              <w:jc w:val="center"/>
              <w:rPr>
                <w:lang w:eastAsia="en-CA"/>
              </w:rPr>
            </w:pPr>
            <w:sdt>
              <w:sdtPr>
                <w:rPr>
                  <w:lang w:eastAsia="en-CA"/>
                </w:rPr>
                <w:id w:val="623499982"/>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48" w:type="dxa"/>
            <w:shd w:val="clear" w:color="auto" w:fill="F2F2F2" w:themeFill="background1" w:themeFillShade="F2"/>
          </w:tcPr>
          <w:p w14:paraId="4CD06882" w14:textId="541084DA" w:rsidR="00F013FC" w:rsidRDefault="00000000" w:rsidP="00F013FC">
            <w:pPr>
              <w:jc w:val="center"/>
              <w:rPr>
                <w:lang w:eastAsia="en-CA"/>
              </w:rPr>
            </w:pPr>
            <w:sdt>
              <w:sdtPr>
                <w:rPr>
                  <w:lang w:eastAsia="en-CA"/>
                </w:rPr>
                <w:id w:val="1209985551"/>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423" w:type="dxa"/>
            <w:shd w:val="clear" w:color="auto" w:fill="F2F2F2" w:themeFill="background1" w:themeFillShade="F2"/>
          </w:tcPr>
          <w:p w14:paraId="724633C4" w14:textId="16FFBA32" w:rsidR="00F013FC" w:rsidRDefault="00000000" w:rsidP="00F013FC">
            <w:pPr>
              <w:jc w:val="center"/>
              <w:rPr>
                <w:lang w:eastAsia="en-CA"/>
              </w:rPr>
            </w:pPr>
            <w:sdt>
              <w:sdtPr>
                <w:rPr>
                  <w:lang w:eastAsia="en-CA"/>
                </w:rPr>
                <w:id w:val="1534841961"/>
                <w14:checkbox>
                  <w14:checked w14:val="1"/>
                  <w14:checkedState w14:val="0050" w14:font="Wingdings 2"/>
                  <w14:uncheckedState w14:val="0020" w14:font="Wingdings 2"/>
                </w14:checkbox>
              </w:sdtPr>
              <w:sdtContent>
                <w:r w:rsidR="00F013FC" w:rsidRPr="006429AE">
                  <w:rPr>
                    <w:lang w:eastAsia="en-CA"/>
                  </w:rPr>
                  <w:sym w:font="Wingdings 2" w:char="F050"/>
                </w:r>
              </w:sdtContent>
            </w:sdt>
          </w:p>
        </w:tc>
        <w:tc>
          <w:tcPr>
            <w:tcW w:w="964" w:type="dxa"/>
            <w:shd w:val="clear" w:color="auto" w:fill="F2F2F2" w:themeFill="background1" w:themeFillShade="F2"/>
            <w:vAlign w:val="center"/>
          </w:tcPr>
          <w:p w14:paraId="0A3CDFAA" w14:textId="77777777" w:rsidR="00F013FC" w:rsidRDefault="00F013FC" w:rsidP="00F013FC">
            <w:pPr>
              <w:jc w:val="center"/>
              <w:rPr>
                <w:lang w:eastAsia="en-CA"/>
              </w:rPr>
            </w:pPr>
          </w:p>
        </w:tc>
        <w:tc>
          <w:tcPr>
            <w:tcW w:w="3288" w:type="dxa"/>
            <w:shd w:val="clear" w:color="auto" w:fill="F2F2F2" w:themeFill="background1" w:themeFillShade="F2"/>
          </w:tcPr>
          <w:p w14:paraId="5C5D412A" w14:textId="77777777" w:rsidR="00F013FC" w:rsidRDefault="00F013FC" w:rsidP="00F013FC">
            <w:pPr>
              <w:rPr>
                <w:lang w:eastAsia="en-CA"/>
              </w:rPr>
            </w:pPr>
          </w:p>
        </w:tc>
      </w:tr>
      <w:tr w:rsidR="00F013FC" w14:paraId="52C4222D" w14:textId="77777777" w:rsidTr="00DD2645">
        <w:tc>
          <w:tcPr>
            <w:tcW w:w="3060" w:type="dxa"/>
            <w:shd w:val="clear" w:color="auto" w:fill="F2F2F2" w:themeFill="background1" w:themeFillShade="F2"/>
          </w:tcPr>
          <w:p w14:paraId="2A893346" w14:textId="0F776345" w:rsidR="00F013FC" w:rsidRDefault="00F013FC" w:rsidP="00F013FC">
            <w:pPr>
              <w:rPr>
                <w:lang w:eastAsia="en-CA"/>
              </w:rPr>
            </w:pPr>
            <w:r w:rsidRPr="00E75D62">
              <w:lastRenderedPageBreak/>
              <w:t>CRU 302</w:t>
            </w:r>
            <w:r w:rsidRPr="00E75D62">
              <w:rPr>
                <w:rFonts w:ascii="Cambria Math" w:hAnsi="Cambria Math" w:cs="Cambria Math"/>
              </w:rPr>
              <w:t>‐</w:t>
            </w:r>
            <w:r w:rsidRPr="00E75D62">
              <w:t xml:space="preserve"> HOMESENSE</w:t>
            </w:r>
            <w:r w:rsidRPr="00E75D62">
              <w:rPr>
                <w:rFonts w:ascii="Cambria Math" w:hAnsi="Cambria Math" w:cs="Cambria Math"/>
              </w:rPr>
              <w:t>‐</w:t>
            </w:r>
            <w:r w:rsidRPr="00E75D62">
              <w:t xml:space="preserve"> front entrance HORN/STROBE - STROBE TEST</w:t>
            </w:r>
          </w:p>
        </w:tc>
        <w:tc>
          <w:tcPr>
            <w:tcW w:w="907" w:type="dxa"/>
            <w:shd w:val="clear" w:color="auto" w:fill="F2F2F2" w:themeFill="background1" w:themeFillShade="F2"/>
            <w:vAlign w:val="center"/>
          </w:tcPr>
          <w:p w14:paraId="6C80DA99" w14:textId="77777777" w:rsidR="00F013FC" w:rsidRDefault="00F013FC" w:rsidP="00F013FC">
            <w:pPr>
              <w:rPr>
                <w:lang w:eastAsia="en-CA"/>
              </w:rPr>
            </w:pPr>
          </w:p>
        </w:tc>
        <w:tc>
          <w:tcPr>
            <w:tcW w:w="686" w:type="dxa"/>
            <w:shd w:val="clear" w:color="auto" w:fill="F2F2F2" w:themeFill="background1" w:themeFillShade="F2"/>
          </w:tcPr>
          <w:p w14:paraId="264F0094" w14:textId="790289C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FD5F9AB" w14:textId="77777777" w:rsidR="00F013FC" w:rsidRDefault="00F013FC" w:rsidP="00F013FC">
            <w:pPr>
              <w:jc w:val="center"/>
              <w:rPr>
                <w:lang w:eastAsia="en-CA"/>
              </w:rPr>
            </w:pPr>
          </w:p>
        </w:tc>
        <w:tc>
          <w:tcPr>
            <w:tcW w:w="1101" w:type="dxa"/>
            <w:shd w:val="clear" w:color="auto" w:fill="F2F2F2" w:themeFill="background1" w:themeFillShade="F2"/>
          </w:tcPr>
          <w:p w14:paraId="0ED7EF0A" w14:textId="77777777" w:rsidR="00F013FC" w:rsidRDefault="00F013FC" w:rsidP="00F013FC">
            <w:pPr>
              <w:jc w:val="center"/>
              <w:rPr>
                <w:lang w:eastAsia="en-CA"/>
              </w:rPr>
            </w:pPr>
          </w:p>
        </w:tc>
        <w:tc>
          <w:tcPr>
            <w:tcW w:w="850" w:type="dxa"/>
            <w:shd w:val="clear" w:color="auto" w:fill="F2F2F2" w:themeFill="background1" w:themeFillShade="F2"/>
            <w:vAlign w:val="center"/>
          </w:tcPr>
          <w:p w14:paraId="0CFA04EA" w14:textId="77777777" w:rsidR="00F013FC" w:rsidRDefault="00F013FC" w:rsidP="00F013FC">
            <w:pPr>
              <w:jc w:val="center"/>
              <w:rPr>
                <w:lang w:eastAsia="en-CA"/>
              </w:rPr>
            </w:pPr>
          </w:p>
        </w:tc>
        <w:tc>
          <w:tcPr>
            <w:tcW w:w="448" w:type="dxa"/>
            <w:shd w:val="clear" w:color="auto" w:fill="F2F2F2" w:themeFill="background1" w:themeFillShade="F2"/>
          </w:tcPr>
          <w:p w14:paraId="6E9B33E9" w14:textId="171A32B9" w:rsidR="00F013FC" w:rsidRDefault="00000000" w:rsidP="00F013FC">
            <w:pPr>
              <w:jc w:val="center"/>
              <w:rPr>
                <w:lang w:eastAsia="en-CA"/>
              </w:rPr>
            </w:pPr>
            <w:sdt>
              <w:sdtPr>
                <w:rPr>
                  <w:lang w:eastAsia="en-CA"/>
                </w:rPr>
                <w:id w:val="-266157120"/>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5323669B" w14:textId="77777777" w:rsidR="00F013FC" w:rsidRDefault="00F013FC" w:rsidP="00F013FC">
            <w:pPr>
              <w:jc w:val="center"/>
              <w:rPr>
                <w:lang w:eastAsia="en-CA"/>
              </w:rPr>
            </w:pPr>
          </w:p>
        </w:tc>
        <w:tc>
          <w:tcPr>
            <w:tcW w:w="448" w:type="dxa"/>
            <w:shd w:val="clear" w:color="auto" w:fill="F2F2F2" w:themeFill="background1" w:themeFillShade="F2"/>
          </w:tcPr>
          <w:p w14:paraId="102436FB" w14:textId="15E4E1BE" w:rsidR="00F013FC" w:rsidRDefault="00000000" w:rsidP="00F013FC">
            <w:pPr>
              <w:jc w:val="center"/>
              <w:rPr>
                <w:lang w:eastAsia="en-CA"/>
              </w:rPr>
            </w:pPr>
            <w:sdt>
              <w:sdtPr>
                <w:rPr>
                  <w:lang w:eastAsia="en-CA"/>
                </w:rPr>
                <w:id w:val="1560057137"/>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585DF986" w14:textId="5CDD95D7" w:rsidR="00F013FC" w:rsidRDefault="00000000" w:rsidP="00F013FC">
            <w:pPr>
              <w:jc w:val="center"/>
              <w:rPr>
                <w:lang w:eastAsia="en-CA"/>
              </w:rPr>
            </w:pPr>
            <w:sdt>
              <w:sdtPr>
                <w:rPr>
                  <w:lang w:eastAsia="en-CA"/>
                </w:rPr>
                <w:id w:val="-352186190"/>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283A6851" w14:textId="3CEF6DCE" w:rsidR="00F013FC" w:rsidRDefault="00000000" w:rsidP="00F013FC">
            <w:pPr>
              <w:jc w:val="center"/>
              <w:rPr>
                <w:lang w:eastAsia="en-CA"/>
              </w:rPr>
            </w:pPr>
            <w:sdt>
              <w:sdtPr>
                <w:rPr>
                  <w:lang w:eastAsia="en-CA"/>
                </w:rPr>
                <w:id w:val="345136867"/>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63C0AEB6" w14:textId="77777777" w:rsidR="00F013FC" w:rsidRDefault="00F013FC" w:rsidP="00F013FC">
            <w:pPr>
              <w:jc w:val="center"/>
              <w:rPr>
                <w:lang w:eastAsia="en-CA"/>
              </w:rPr>
            </w:pPr>
          </w:p>
        </w:tc>
        <w:tc>
          <w:tcPr>
            <w:tcW w:w="3288" w:type="dxa"/>
            <w:shd w:val="clear" w:color="auto" w:fill="F2F2F2" w:themeFill="background1" w:themeFillShade="F2"/>
          </w:tcPr>
          <w:p w14:paraId="71FB5A4D" w14:textId="77777777" w:rsidR="00F013FC" w:rsidRDefault="00F013FC" w:rsidP="00F013FC">
            <w:pPr>
              <w:rPr>
                <w:lang w:eastAsia="en-CA"/>
              </w:rPr>
            </w:pPr>
          </w:p>
        </w:tc>
      </w:tr>
      <w:tr w:rsidR="00F013FC" w14:paraId="48F6372A" w14:textId="77777777" w:rsidTr="00DD2645">
        <w:tc>
          <w:tcPr>
            <w:tcW w:w="3060" w:type="dxa"/>
            <w:shd w:val="clear" w:color="auto" w:fill="F2F2F2" w:themeFill="background1" w:themeFillShade="F2"/>
          </w:tcPr>
          <w:p w14:paraId="495FE8E5" w14:textId="060EE94E" w:rsidR="00F013FC" w:rsidRDefault="00F013FC" w:rsidP="00F013FC">
            <w:pPr>
              <w:rPr>
                <w:lang w:eastAsia="en-CA"/>
              </w:rPr>
            </w:pPr>
            <w:r w:rsidRPr="00E75D62">
              <w:t>CRU 302</w:t>
            </w:r>
            <w:r w:rsidRPr="00E75D62">
              <w:rPr>
                <w:rFonts w:ascii="Cambria Math" w:hAnsi="Cambria Math" w:cs="Cambria Math"/>
              </w:rPr>
              <w:t>‐</w:t>
            </w:r>
            <w:r w:rsidRPr="00E75D62">
              <w:t xml:space="preserve"> cash desk HORN/STROBE - HORN TEST</w:t>
            </w:r>
          </w:p>
        </w:tc>
        <w:tc>
          <w:tcPr>
            <w:tcW w:w="907" w:type="dxa"/>
            <w:shd w:val="clear" w:color="auto" w:fill="F2F2F2" w:themeFill="background1" w:themeFillShade="F2"/>
            <w:vAlign w:val="center"/>
          </w:tcPr>
          <w:p w14:paraId="7F767D24" w14:textId="77777777" w:rsidR="00F013FC" w:rsidRDefault="00F013FC" w:rsidP="00F013FC">
            <w:pPr>
              <w:rPr>
                <w:lang w:eastAsia="en-CA"/>
              </w:rPr>
            </w:pPr>
          </w:p>
        </w:tc>
        <w:tc>
          <w:tcPr>
            <w:tcW w:w="686" w:type="dxa"/>
            <w:shd w:val="clear" w:color="auto" w:fill="F2F2F2" w:themeFill="background1" w:themeFillShade="F2"/>
          </w:tcPr>
          <w:p w14:paraId="7FABDA1E" w14:textId="716C593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EDB9D77" w14:textId="77777777" w:rsidR="00F013FC" w:rsidRDefault="00F013FC" w:rsidP="00F013FC">
            <w:pPr>
              <w:jc w:val="center"/>
              <w:rPr>
                <w:lang w:eastAsia="en-CA"/>
              </w:rPr>
            </w:pPr>
          </w:p>
        </w:tc>
        <w:tc>
          <w:tcPr>
            <w:tcW w:w="1101" w:type="dxa"/>
            <w:shd w:val="clear" w:color="auto" w:fill="F2F2F2" w:themeFill="background1" w:themeFillShade="F2"/>
          </w:tcPr>
          <w:p w14:paraId="4A34E613" w14:textId="77777777" w:rsidR="00F013FC" w:rsidRDefault="00F013FC" w:rsidP="00F013FC">
            <w:pPr>
              <w:jc w:val="center"/>
              <w:rPr>
                <w:lang w:eastAsia="en-CA"/>
              </w:rPr>
            </w:pPr>
          </w:p>
        </w:tc>
        <w:tc>
          <w:tcPr>
            <w:tcW w:w="850" w:type="dxa"/>
            <w:shd w:val="clear" w:color="auto" w:fill="F2F2F2" w:themeFill="background1" w:themeFillShade="F2"/>
            <w:vAlign w:val="center"/>
          </w:tcPr>
          <w:p w14:paraId="6A6B4CE1" w14:textId="77777777" w:rsidR="00F013FC" w:rsidRDefault="00F013FC" w:rsidP="00F013FC">
            <w:pPr>
              <w:jc w:val="center"/>
              <w:rPr>
                <w:lang w:eastAsia="en-CA"/>
              </w:rPr>
            </w:pPr>
          </w:p>
        </w:tc>
        <w:tc>
          <w:tcPr>
            <w:tcW w:w="448" w:type="dxa"/>
            <w:shd w:val="clear" w:color="auto" w:fill="F2F2F2" w:themeFill="background1" w:themeFillShade="F2"/>
          </w:tcPr>
          <w:p w14:paraId="317135BF" w14:textId="14A9E9FA" w:rsidR="00F013FC" w:rsidRDefault="00000000" w:rsidP="00F013FC">
            <w:pPr>
              <w:jc w:val="center"/>
              <w:rPr>
                <w:lang w:eastAsia="en-CA"/>
              </w:rPr>
            </w:pPr>
            <w:sdt>
              <w:sdtPr>
                <w:rPr>
                  <w:lang w:eastAsia="en-CA"/>
                </w:rPr>
                <w:id w:val="-969897801"/>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5F27AA57" w14:textId="77777777" w:rsidR="00F013FC" w:rsidRDefault="00F013FC" w:rsidP="00F013FC">
            <w:pPr>
              <w:jc w:val="center"/>
              <w:rPr>
                <w:lang w:eastAsia="en-CA"/>
              </w:rPr>
            </w:pPr>
          </w:p>
        </w:tc>
        <w:tc>
          <w:tcPr>
            <w:tcW w:w="448" w:type="dxa"/>
            <w:shd w:val="clear" w:color="auto" w:fill="F2F2F2" w:themeFill="background1" w:themeFillShade="F2"/>
          </w:tcPr>
          <w:p w14:paraId="0FBEB02A" w14:textId="1D74C788" w:rsidR="00F013FC" w:rsidRDefault="00000000" w:rsidP="00F013FC">
            <w:pPr>
              <w:jc w:val="center"/>
              <w:rPr>
                <w:lang w:eastAsia="en-CA"/>
              </w:rPr>
            </w:pPr>
            <w:sdt>
              <w:sdtPr>
                <w:rPr>
                  <w:lang w:eastAsia="en-CA"/>
                </w:rPr>
                <w:id w:val="292111982"/>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2178E598" w14:textId="65165D3F" w:rsidR="00F013FC" w:rsidRDefault="00000000" w:rsidP="00F013FC">
            <w:pPr>
              <w:jc w:val="center"/>
              <w:rPr>
                <w:lang w:eastAsia="en-CA"/>
              </w:rPr>
            </w:pPr>
            <w:sdt>
              <w:sdtPr>
                <w:rPr>
                  <w:lang w:eastAsia="en-CA"/>
                </w:rPr>
                <w:id w:val="2006233431"/>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360CC3BF" w14:textId="1590CABF" w:rsidR="00F013FC" w:rsidRDefault="00000000" w:rsidP="00F013FC">
            <w:pPr>
              <w:jc w:val="center"/>
              <w:rPr>
                <w:lang w:eastAsia="en-CA"/>
              </w:rPr>
            </w:pPr>
            <w:sdt>
              <w:sdtPr>
                <w:rPr>
                  <w:lang w:eastAsia="en-CA"/>
                </w:rPr>
                <w:id w:val="-1867985182"/>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22BE53D3" w14:textId="77777777" w:rsidR="00F013FC" w:rsidRDefault="00F013FC" w:rsidP="00F013FC">
            <w:pPr>
              <w:jc w:val="center"/>
              <w:rPr>
                <w:lang w:eastAsia="en-CA"/>
              </w:rPr>
            </w:pPr>
          </w:p>
        </w:tc>
        <w:tc>
          <w:tcPr>
            <w:tcW w:w="3288" w:type="dxa"/>
            <w:shd w:val="clear" w:color="auto" w:fill="F2F2F2" w:themeFill="background1" w:themeFillShade="F2"/>
          </w:tcPr>
          <w:p w14:paraId="7AA28C88" w14:textId="77777777" w:rsidR="00F013FC" w:rsidRDefault="00F013FC" w:rsidP="00F013FC">
            <w:pPr>
              <w:rPr>
                <w:lang w:eastAsia="en-CA"/>
              </w:rPr>
            </w:pPr>
          </w:p>
        </w:tc>
      </w:tr>
      <w:tr w:rsidR="00F013FC" w14:paraId="594163B1" w14:textId="77777777" w:rsidTr="00DD2645">
        <w:tc>
          <w:tcPr>
            <w:tcW w:w="3060" w:type="dxa"/>
            <w:shd w:val="clear" w:color="auto" w:fill="F2F2F2" w:themeFill="background1" w:themeFillShade="F2"/>
          </w:tcPr>
          <w:p w14:paraId="28AF268B" w14:textId="2F5F439C" w:rsidR="00F013FC" w:rsidRDefault="00F013FC" w:rsidP="00F013FC">
            <w:pPr>
              <w:rPr>
                <w:lang w:eastAsia="en-CA"/>
              </w:rPr>
            </w:pPr>
            <w:r w:rsidRPr="00E75D62">
              <w:t>CRU 302</w:t>
            </w:r>
            <w:r w:rsidRPr="00E75D62">
              <w:rPr>
                <w:rFonts w:ascii="Cambria Math" w:hAnsi="Cambria Math" w:cs="Cambria Math"/>
              </w:rPr>
              <w:t>‐</w:t>
            </w:r>
            <w:r w:rsidRPr="00E75D62">
              <w:t xml:space="preserve"> cash desk HORN/STROBE - STROBE TEST</w:t>
            </w:r>
          </w:p>
        </w:tc>
        <w:tc>
          <w:tcPr>
            <w:tcW w:w="907" w:type="dxa"/>
            <w:shd w:val="clear" w:color="auto" w:fill="F2F2F2" w:themeFill="background1" w:themeFillShade="F2"/>
            <w:vAlign w:val="center"/>
          </w:tcPr>
          <w:p w14:paraId="626665A1" w14:textId="77777777" w:rsidR="00F013FC" w:rsidRDefault="00F013FC" w:rsidP="00F013FC">
            <w:pPr>
              <w:rPr>
                <w:lang w:eastAsia="en-CA"/>
              </w:rPr>
            </w:pPr>
          </w:p>
        </w:tc>
        <w:tc>
          <w:tcPr>
            <w:tcW w:w="686" w:type="dxa"/>
            <w:shd w:val="clear" w:color="auto" w:fill="F2F2F2" w:themeFill="background1" w:themeFillShade="F2"/>
          </w:tcPr>
          <w:p w14:paraId="0D55C81A" w14:textId="64A8004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EEA5587" w14:textId="77777777" w:rsidR="00F013FC" w:rsidRDefault="00F013FC" w:rsidP="00F013FC">
            <w:pPr>
              <w:jc w:val="center"/>
              <w:rPr>
                <w:lang w:eastAsia="en-CA"/>
              </w:rPr>
            </w:pPr>
          </w:p>
        </w:tc>
        <w:tc>
          <w:tcPr>
            <w:tcW w:w="1101" w:type="dxa"/>
            <w:shd w:val="clear" w:color="auto" w:fill="F2F2F2" w:themeFill="background1" w:themeFillShade="F2"/>
          </w:tcPr>
          <w:p w14:paraId="6EDFEBD7" w14:textId="77777777" w:rsidR="00F013FC" w:rsidRDefault="00F013FC" w:rsidP="00F013FC">
            <w:pPr>
              <w:jc w:val="center"/>
              <w:rPr>
                <w:lang w:eastAsia="en-CA"/>
              </w:rPr>
            </w:pPr>
          </w:p>
        </w:tc>
        <w:tc>
          <w:tcPr>
            <w:tcW w:w="850" w:type="dxa"/>
            <w:shd w:val="clear" w:color="auto" w:fill="F2F2F2" w:themeFill="background1" w:themeFillShade="F2"/>
            <w:vAlign w:val="center"/>
          </w:tcPr>
          <w:p w14:paraId="1F67821B" w14:textId="77777777" w:rsidR="00F013FC" w:rsidRDefault="00F013FC" w:rsidP="00F013FC">
            <w:pPr>
              <w:jc w:val="center"/>
              <w:rPr>
                <w:lang w:eastAsia="en-CA"/>
              </w:rPr>
            </w:pPr>
          </w:p>
        </w:tc>
        <w:tc>
          <w:tcPr>
            <w:tcW w:w="448" w:type="dxa"/>
            <w:shd w:val="clear" w:color="auto" w:fill="F2F2F2" w:themeFill="background1" w:themeFillShade="F2"/>
          </w:tcPr>
          <w:p w14:paraId="60F707F8" w14:textId="4EC803F1" w:rsidR="00F013FC" w:rsidRDefault="00000000" w:rsidP="00F013FC">
            <w:pPr>
              <w:jc w:val="center"/>
              <w:rPr>
                <w:lang w:eastAsia="en-CA"/>
              </w:rPr>
            </w:pPr>
            <w:sdt>
              <w:sdtPr>
                <w:rPr>
                  <w:lang w:eastAsia="en-CA"/>
                </w:rPr>
                <w:id w:val="-1425808495"/>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7FF99DD7" w14:textId="77777777" w:rsidR="00F013FC" w:rsidRDefault="00F013FC" w:rsidP="00F013FC">
            <w:pPr>
              <w:jc w:val="center"/>
              <w:rPr>
                <w:lang w:eastAsia="en-CA"/>
              </w:rPr>
            </w:pPr>
          </w:p>
        </w:tc>
        <w:tc>
          <w:tcPr>
            <w:tcW w:w="448" w:type="dxa"/>
            <w:shd w:val="clear" w:color="auto" w:fill="F2F2F2" w:themeFill="background1" w:themeFillShade="F2"/>
          </w:tcPr>
          <w:p w14:paraId="26293EC3" w14:textId="4BF033FA" w:rsidR="00F013FC" w:rsidRDefault="00000000" w:rsidP="00F013FC">
            <w:pPr>
              <w:jc w:val="center"/>
              <w:rPr>
                <w:lang w:eastAsia="en-CA"/>
              </w:rPr>
            </w:pPr>
            <w:sdt>
              <w:sdtPr>
                <w:rPr>
                  <w:lang w:eastAsia="en-CA"/>
                </w:rPr>
                <w:id w:val="1210998633"/>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175989D9" w14:textId="389236AA" w:rsidR="00F013FC" w:rsidRDefault="00000000" w:rsidP="00F013FC">
            <w:pPr>
              <w:jc w:val="center"/>
              <w:rPr>
                <w:lang w:eastAsia="en-CA"/>
              </w:rPr>
            </w:pPr>
            <w:sdt>
              <w:sdtPr>
                <w:rPr>
                  <w:lang w:eastAsia="en-CA"/>
                </w:rPr>
                <w:id w:val="1275530239"/>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6109F67D" w14:textId="7A4EC694" w:rsidR="00F013FC" w:rsidRDefault="00000000" w:rsidP="00F013FC">
            <w:pPr>
              <w:jc w:val="center"/>
              <w:rPr>
                <w:lang w:eastAsia="en-CA"/>
              </w:rPr>
            </w:pPr>
            <w:sdt>
              <w:sdtPr>
                <w:rPr>
                  <w:lang w:eastAsia="en-CA"/>
                </w:rPr>
                <w:id w:val="-579056700"/>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5641FD24" w14:textId="77777777" w:rsidR="00F013FC" w:rsidRDefault="00F013FC" w:rsidP="00F013FC">
            <w:pPr>
              <w:jc w:val="center"/>
              <w:rPr>
                <w:lang w:eastAsia="en-CA"/>
              </w:rPr>
            </w:pPr>
          </w:p>
        </w:tc>
        <w:tc>
          <w:tcPr>
            <w:tcW w:w="3288" w:type="dxa"/>
            <w:shd w:val="clear" w:color="auto" w:fill="F2F2F2" w:themeFill="background1" w:themeFillShade="F2"/>
          </w:tcPr>
          <w:p w14:paraId="3C991EDA" w14:textId="77777777" w:rsidR="00F013FC" w:rsidRDefault="00F013FC" w:rsidP="00F013FC">
            <w:pPr>
              <w:rPr>
                <w:lang w:eastAsia="en-CA"/>
              </w:rPr>
            </w:pPr>
          </w:p>
        </w:tc>
      </w:tr>
      <w:tr w:rsidR="00F013FC" w14:paraId="6BDB8162" w14:textId="77777777" w:rsidTr="00DD2645">
        <w:tc>
          <w:tcPr>
            <w:tcW w:w="3060" w:type="dxa"/>
            <w:shd w:val="clear" w:color="auto" w:fill="F2F2F2" w:themeFill="background1" w:themeFillShade="F2"/>
          </w:tcPr>
          <w:p w14:paraId="3C9A569E" w14:textId="5B7E5C61" w:rsidR="00F013FC" w:rsidRDefault="00F013FC" w:rsidP="00F013FC">
            <w:pPr>
              <w:rPr>
                <w:lang w:eastAsia="en-CA"/>
              </w:rPr>
            </w:pPr>
            <w:r w:rsidRPr="00E75D62">
              <w:t>CRU 302</w:t>
            </w:r>
            <w:r w:rsidRPr="00E75D62">
              <w:rPr>
                <w:rFonts w:ascii="Cambria Math" w:hAnsi="Cambria Math" w:cs="Cambria Math"/>
              </w:rPr>
              <w:t>‐</w:t>
            </w:r>
            <w:r w:rsidRPr="00E75D62">
              <w:t xml:space="preserve"> decor HORN/STROBE - HORN TEST</w:t>
            </w:r>
          </w:p>
        </w:tc>
        <w:tc>
          <w:tcPr>
            <w:tcW w:w="907" w:type="dxa"/>
            <w:shd w:val="clear" w:color="auto" w:fill="F2F2F2" w:themeFill="background1" w:themeFillShade="F2"/>
            <w:vAlign w:val="center"/>
          </w:tcPr>
          <w:p w14:paraId="07F9B2A9" w14:textId="77777777" w:rsidR="00F013FC" w:rsidRDefault="00F013FC" w:rsidP="00F013FC">
            <w:pPr>
              <w:rPr>
                <w:lang w:eastAsia="en-CA"/>
              </w:rPr>
            </w:pPr>
          </w:p>
        </w:tc>
        <w:tc>
          <w:tcPr>
            <w:tcW w:w="686" w:type="dxa"/>
            <w:shd w:val="clear" w:color="auto" w:fill="F2F2F2" w:themeFill="background1" w:themeFillShade="F2"/>
          </w:tcPr>
          <w:p w14:paraId="1147A6E8" w14:textId="1C1F878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4DADDE3" w14:textId="77777777" w:rsidR="00F013FC" w:rsidRDefault="00F013FC" w:rsidP="00F013FC">
            <w:pPr>
              <w:jc w:val="center"/>
              <w:rPr>
                <w:lang w:eastAsia="en-CA"/>
              </w:rPr>
            </w:pPr>
          </w:p>
        </w:tc>
        <w:tc>
          <w:tcPr>
            <w:tcW w:w="1101" w:type="dxa"/>
            <w:shd w:val="clear" w:color="auto" w:fill="F2F2F2" w:themeFill="background1" w:themeFillShade="F2"/>
          </w:tcPr>
          <w:p w14:paraId="5B7F0B81" w14:textId="77777777" w:rsidR="00F013FC" w:rsidRDefault="00F013FC" w:rsidP="00F013FC">
            <w:pPr>
              <w:jc w:val="center"/>
              <w:rPr>
                <w:lang w:eastAsia="en-CA"/>
              </w:rPr>
            </w:pPr>
          </w:p>
        </w:tc>
        <w:tc>
          <w:tcPr>
            <w:tcW w:w="850" w:type="dxa"/>
            <w:shd w:val="clear" w:color="auto" w:fill="F2F2F2" w:themeFill="background1" w:themeFillShade="F2"/>
            <w:vAlign w:val="center"/>
          </w:tcPr>
          <w:p w14:paraId="33E93CFD" w14:textId="77777777" w:rsidR="00F013FC" w:rsidRDefault="00F013FC" w:rsidP="00F013FC">
            <w:pPr>
              <w:jc w:val="center"/>
              <w:rPr>
                <w:lang w:eastAsia="en-CA"/>
              </w:rPr>
            </w:pPr>
          </w:p>
        </w:tc>
        <w:tc>
          <w:tcPr>
            <w:tcW w:w="448" w:type="dxa"/>
            <w:shd w:val="clear" w:color="auto" w:fill="F2F2F2" w:themeFill="background1" w:themeFillShade="F2"/>
          </w:tcPr>
          <w:p w14:paraId="15D589AF" w14:textId="71499614" w:rsidR="00F013FC" w:rsidRDefault="00000000" w:rsidP="00F013FC">
            <w:pPr>
              <w:jc w:val="center"/>
              <w:rPr>
                <w:lang w:eastAsia="en-CA"/>
              </w:rPr>
            </w:pPr>
            <w:sdt>
              <w:sdtPr>
                <w:rPr>
                  <w:lang w:eastAsia="en-CA"/>
                </w:rPr>
                <w:id w:val="-728299322"/>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3C0FB4E6" w14:textId="77777777" w:rsidR="00F013FC" w:rsidRDefault="00F013FC" w:rsidP="00F013FC">
            <w:pPr>
              <w:jc w:val="center"/>
              <w:rPr>
                <w:lang w:eastAsia="en-CA"/>
              </w:rPr>
            </w:pPr>
          </w:p>
        </w:tc>
        <w:tc>
          <w:tcPr>
            <w:tcW w:w="448" w:type="dxa"/>
            <w:shd w:val="clear" w:color="auto" w:fill="F2F2F2" w:themeFill="background1" w:themeFillShade="F2"/>
          </w:tcPr>
          <w:p w14:paraId="419BA97B" w14:textId="4CA01FCB" w:rsidR="00F013FC" w:rsidRDefault="00000000" w:rsidP="00F013FC">
            <w:pPr>
              <w:jc w:val="center"/>
              <w:rPr>
                <w:lang w:eastAsia="en-CA"/>
              </w:rPr>
            </w:pPr>
            <w:sdt>
              <w:sdtPr>
                <w:rPr>
                  <w:lang w:eastAsia="en-CA"/>
                </w:rPr>
                <w:id w:val="-1307776784"/>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0BC1A9EE" w14:textId="43375BB6" w:rsidR="00F013FC" w:rsidRDefault="00000000" w:rsidP="00F013FC">
            <w:pPr>
              <w:jc w:val="center"/>
              <w:rPr>
                <w:lang w:eastAsia="en-CA"/>
              </w:rPr>
            </w:pPr>
            <w:sdt>
              <w:sdtPr>
                <w:rPr>
                  <w:lang w:eastAsia="en-CA"/>
                </w:rPr>
                <w:id w:val="-1198546944"/>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1FA0C590" w14:textId="506878E9" w:rsidR="00F013FC" w:rsidRDefault="00000000" w:rsidP="00F013FC">
            <w:pPr>
              <w:jc w:val="center"/>
              <w:rPr>
                <w:lang w:eastAsia="en-CA"/>
              </w:rPr>
            </w:pPr>
            <w:sdt>
              <w:sdtPr>
                <w:rPr>
                  <w:lang w:eastAsia="en-CA"/>
                </w:rPr>
                <w:id w:val="1984507276"/>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75C7DE54" w14:textId="77777777" w:rsidR="00F013FC" w:rsidRDefault="00F013FC" w:rsidP="00F013FC">
            <w:pPr>
              <w:jc w:val="center"/>
              <w:rPr>
                <w:lang w:eastAsia="en-CA"/>
              </w:rPr>
            </w:pPr>
          </w:p>
        </w:tc>
        <w:tc>
          <w:tcPr>
            <w:tcW w:w="3288" w:type="dxa"/>
            <w:shd w:val="clear" w:color="auto" w:fill="F2F2F2" w:themeFill="background1" w:themeFillShade="F2"/>
          </w:tcPr>
          <w:p w14:paraId="0FA9457D" w14:textId="77777777" w:rsidR="00F013FC" w:rsidRDefault="00F013FC" w:rsidP="00F013FC">
            <w:pPr>
              <w:rPr>
                <w:lang w:eastAsia="en-CA"/>
              </w:rPr>
            </w:pPr>
          </w:p>
        </w:tc>
      </w:tr>
      <w:tr w:rsidR="00F013FC" w14:paraId="20B61D7E" w14:textId="77777777" w:rsidTr="00DD2645">
        <w:tc>
          <w:tcPr>
            <w:tcW w:w="3060" w:type="dxa"/>
            <w:shd w:val="clear" w:color="auto" w:fill="F2F2F2" w:themeFill="background1" w:themeFillShade="F2"/>
          </w:tcPr>
          <w:p w14:paraId="5EFF768C" w14:textId="4D3DD13E" w:rsidR="00F013FC" w:rsidRDefault="00F013FC" w:rsidP="00F013FC">
            <w:pPr>
              <w:rPr>
                <w:lang w:eastAsia="en-CA"/>
              </w:rPr>
            </w:pPr>
            <w:r w:rsidRPr="00E75D62">
              <w:t>CRU 302</w:t>
            </w:r>
            <w:r w:rsidRPr="00E75D62">
              <w:rPr>
                <w:rFonts w:ascii="Cambria Math" w:hAnsi="Cambria Math" w:cs="Cambria Math"/>
              </w:rPr>
              <w:t>‐</w:t>
            </w:r>
            <w:r w:rsidRPr="00E75D62">
              <w:t xml:space="preserve"> decor HORN/STROBE - STROBE TEST</w:t>
            </w:r>
          </w:p>
        </w:tc>
        <w:tc>
          <w:tcPr>
            <w:tcW w:w="907" w:type="dxa"/>
            <w:shd w:val="clear" w:color="auto" w:fill="F2F2F2" w:themeFill="background1" w:themeFillShade="F2"/>
            <w:vAlign w:val="center"/>
          </w:tcPr>
          <w:p w14:paraId="0973D312" w14:textId="77777777" w:rsidR="00F013FC" w:rsidRDefault="00F013FC" w:rsidP="00F013FC">
            <w:pPr>
              <w:rPr>
                <w:lang w:eastAsia="en-CA"/>
              </w:rPr>
            </w:pPr>
          </w:p>
        </w:tc>
        <w:tc>
          <w:tcPr>
            <w:tcW w:w="686" w:type="dxa"/>
            <w:shd w:val="clear" w:color="auto" w:fill="F2F2F2" w:themeFill="background1" w:themeFillShade="F2"/>
          </w:tcPr>
          <w:p w14:paraId="3B7516D5" w14:textId="009EF07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5F9B330" w14:textId="77777777" w:rsidR="00F013FC" w:rsidRDefault="00F013FC" w:rsidP="00F013FC">
            <w:pPr>
              <w:jc w:val="center"/>
              <w:rPr>
                <w:lang w:eastAsia="en-CA"/>
              </w:rPr>
            </w:pPr>
          </w:p>
        </w:tc>
        <w:tc>
          <w:tcPr>
            <w:tcW w:w="1101" w:type="dxa"/>
            <w:shd w:val="clear" w:color="auto" w:fill="F2F2F2" w:themeFill="background1" w:themeFillShade="F2"/>
          </w:tcPr>
          <w:p w14:paraId="275BE8B1" w14:textId="77777777" w:rsidR="00F013FC" w:rsidRDefault="00F013FC" w:rsidP="00F013FC">
            <w:pPr>
              <w:jc w:val="center"/>
              <w:rPr>
                <w:lang w:eastAsia="en-CA"/>
              </w:rPr>
            </w:pPr>
          </w:p>
        </w:tc>
        <w:tc>
          <w:tcPr>
            <w:tcW w:w="850" w:type="dxa"/>
            <w:shd w:val="clear" w:color="auto" w:fill="F2F2F2" w:themeFill="background1" w:themeFillShade="F2"/>
            <w:vAlign w:val="center"/>
          </w:tcPr>
          <w:p w14:paraId="0BFAA73F" w14:textId="77777777" w:rsidR="00F013FC" w:rsidRDefault="00F013FC" w:rsidP="00F013FC">
            <w:pPr>
              <w:jc w:val="center"/>
              <w:rPr>
                <w:lang w:eastAsia="en-CA"/>
              </w:rPr>
            </w:pPr>
          </w:p>
        </w:tc>
        <w:tc>
          <w:tcPr>
            <w:tcW w:w="448" w:type="dxa"/>
            <w:shd w:val="clear" w:color="auto" w:fill="F2F2F2" w:themeFill="background1" w:themeFillShade="F2"/>
          </w:tcPr>
          <w:p w14:paraId="29EEC04E" w14:textId="643B4E7C" w:rsidR="00F013FC" w:rsidRDefault="00000000" w:rsidP="00F013FC">
            <w:pPr>
              <w:jc w:val="center"/>
              <w:rPr>
                <w:lang w:eastAsia="en-CA"/>
              </w:rPr>
            </w:pPr>
            <w:sdt>
              <w:sdtPr>
                <w:rPr>
                  <w:lang w:eastAsia="en-CA"/>
                </w:rPr>
                <w:id w:val="1579024728"/>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47542E74" w14:textId="77777777" w:rsidR="00F013FC" w:rsidRDefault="00F013FC" w:rsidP="00F013FC">
            <w:pPr>
              <w:jc w:val="center"/>
              <w:rPr>
                <w:lang w:eastAsia="en-CA"/>
              </w:rPr>
            </w:pPr>
          </w:p>
        </w:tc>
        <w:tc>
          <w:tcPr>
            <w:tcW w:w="448" w:type="dxa"/>
            <w:shd w:val="clear" w:color="auto" w:fill="F2F2F2" w:themeFill="background1" w:themeFillShade="F2"/>
          </w:tcPr>
          <w:p w14:paraId="0386E1E0" w14:textId="7B095EC4" w:rsidR="00F013FC" w:rsidRDefault="00000000" w:rsidP="00F013FC">
            <w:pPr>
              <w:jc w:val="center"/>
              <w:rPr>
                <w:lang w:eastAsia="en-CA"/>
              </w:rPr>
            </w:pPr>
            <w:sdt>
              <w:sdtPr>
                <w:rPr>
                  <w:lang w:eastAsia="en-CA"/>
                </w:rPr>
                <w:id w:val="1809894950"/>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6893F7A9" w14:textId="3A5532B3" w:rsidR="00F013FC" w:rsidRDefault="00000000" w:rsidP="00F013FC">
            <w:pPr>
              <w:jc w:val="center"/>
              <w:rPr>
                <w:lang w:eastAsia="en-CA"/>
              </w:rPr>
            </w:pPr>
            <w:sdt>
              <w:sdtPr>
                <w:rPr>
                  <w:lang w:eastAsia="en-CA"/>
                </w:rPr>
                <w:id w:val="2072766616"/>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0F90EB75" w14:textId="1A5B48D5" w:rsidR="00F013FC" w:rsidRDefault="00000000" w:rsidP="00F013FC">
            <w:pPr>
              <w:jc w:val="center"/>
              <w:rPr>
                <w:lang w:eastAsia="en-CA"/>
              </w:rPr>
            </w:pPr>
            <w:sdt>
              <w:sdtPr>
                <w:rPr>
                  <w:lang w:eastAsia="en-CA"/>
                </w:rPr>
                <w:id w:val="-1511605171"/>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45A5B1E8" w14:textId="77777777" w:rsidR="00F013FC" w:rsidRDefault="00F013FC" w:rsidP="00F013FC">
            <w:pPr>
              <w:jc w:val="center"/>
              <w:rPr>
                <w:lang w:eastAsia="en-CA"/>
              </w:rPr>
            </w:pPr>
          </w:p>
        </w:tc>
        <w:tc>
          <w:tcPr>
            <w:tcW w:w="3288" w:type="dxa"/>
            <w:shd w:val="clear" w:color="auto" w:fill="F2F2F2" w:themeFill="background1" w:themeFillShade="F2"/>
          </w:tcPr>
          <w:p w14:paraId="00A6F949" w14:textId="77777777" w:rsidR="00F013FC" w:rsidRDefault="00F013FC" w:rsidP="00F013FC">
            <w:pPr>
              <w:rPr>
                <w:lang w:eastAsia="en-CA"/>
              </w:rPr>
            </w:pPr>
          </w:p>
        </w:tc>
      </w:tr>
      <w:tr w:rsidR="00F013FC" w14:paraId="1A41B78D" w14:textId="77777777" w:rsidTr="00DD2645">
        <w:tc>
          <w:tcPr>
            <w:tcW w:w="3060" w:type="dxa"/>
            <w:shd w:val="clear" w:color="auto" w:fill="F2F2F2" w:themeFill="background1" w:themeFillShade="F2"/>
          </w:tcPr>
          <w:p w14:paraId="0596388E" w14:textId="72A1B679" w:rsidR="00F013FC" w:rsidRDefault="00F013FC" w:rsidP="00F013FC">
            <w:pPr>
              <w:rPr>
                <w:lang w:eastAsia="en-CA"/>
              </w:rPr>
            </w:pPr>
            <w:r w:rsidRPr="00E75D62">
              <w:t>CRU 302</w:t>
            </w:r>
            <w:r w:rsidRPr="00E75D62">
              <w:rPr>
                <w:rFonts w:ascii="Cambria Math" w:hAnsi="Cambria Math" w:cs="Cambria Math"/>
              </w:rPr>
              <w:t>‐</w:t>
            </w:r>
            <w:r w:rsidRPr="00E75D62">
              <w:t xml:space="preserve"> dishes HORN/STROBE - HORN TEST</w:t>
            </w:r>
          </w:p>
        </w:tc>
        <w:tc>
          <w:tcPr>
            <w:tcW w:w="907" w:type="dxa"/>
            <w:shd w:val="clear" w:color="auto" w:fill="F2F2F2" w:themeFill="background1" w:themeFillShade="F2"/>
            <w:vAlign w:val="center"/>
          </w:tcPr>
          <w:p w14:paraId="6F044D07" w14:textId="77777777" w:rsidR="00F013FC" w:rsidRDefault="00F013FC" w:rsidP="00F013FC">
            <w:pPr>
              <w:rPr>
                <w:lang w:eastAsia="en-CA"/>
              </w:rPr>
            </w:pPr>
          </w:p>
        </w:tc>
        <w:tc>
          <w:tcPr>
            <w:tcW w:w="686" w:type="dxa"/>
            <w:shd w:val="clear" w:color="auto" w:fill="F2F2F2" w:themeFill="background1" w:themeFillShade="F2"/>
          </w:tcPr>
          <w:p w14:paraId="130BF8E6" w14:textId="6C7B64A2"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D584846" w14:textId="77777777" w:rsidR="00F013FC" w:rsidRDefault="00F013FC" w:rsidP="00F013FC">
            <w:pPr>
              <w:jc w:val="center"/>
              <w:rPr>
                <w:lang w:eastAsia="en-CA"/>
              </w:rPr>
            </w:pPr>
          </w:p>
        </w:tc>
        <w:tc>
          <w:tcPr>
            <w:tcW w:w="1101" w:type="dxa"/>
            <w:shd w:val="clear" w:color="auto" w:fill="F2F2F2" w:themeFill="background1" w:themeFillShade="F2"/>
          </w:tcPr>
          <w:p w14:paraId="4ED99286" w14:textId="77777777" w:rsidR="00F013FC" w:rsidRDefault="00F013FC" w:rsidP="00F013FC">
            <w:pPr>
              <w:jc w:val="center"/>
              <w:rPr>
                <w:lang w:eastAsia="en-CA"/>
              </w:rPr>
            </w:pPr>
          </w:p>
        </w:tc>
        <w:tc>
          <w:tcPr>
            <w:tcW w:w="850" w:type="dxa"/>
            <w:shd w:val="clear" w:color="auto" w:fill="F2F2F2" w:themeFill="background1" w:themeFillShade="F2"/>
            <w:vAlign w:val="center"/>
          </w:tcPr>
          <w:p w14:paraId="0BD70A81" w14:textId="77777777" w:rsidR="00F013FC" w:rsidRDefault="00F013FC" w:rsidP="00F013FC">
            <w:pPr>
              <w:jc w:val="center"/>
              <w:rPr>
                <w:lang w:eastAsia="en-CA"/>
              </w:rPr>
            </w:pPr>
          </w:p>
        </w:tc>
        <w:tc>
          <w:tcPr>
            <w:tcW w:w="448" w:type="dxa"/>
            <w:shd w:val="clear" w:color="auto" w:fill="F2F2F2" w:themeFill="background1" w:themeFillShade="F2"/>
          </w:tcPr>
          <w:p w14:paraId="53BAB8F3" w14:textId="654DA939" w:rsidR="00F013FC" w:rsidRDefault="00000000" w:rsidP="00F013FC">
            <w:pPr>
              <w:jc w:val="center"/>
              <w:rPr>
                <w:lang w:eastAsia="en-CA"/>
              </w:rPr>
            </w:pPr>
            <w:sdt>
              <w:sdtPr>
                <w:rPr>
                  <w:lang w:eastAsia="en-CA"/>
                </w:rPr>
                <w:id w:val="-1535337887"/>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3D56240F" w14:textId="77777777" w:rsidR="00F013FC" w:rsidRDefault="00F013FC" w:rsidP="00F013FC">
            <w:pPr>
              <w:jc w:val="center"/>
              <w:rPr>
                <w:lang w:eastAsia="en-CA"/>
              </w:rPr>
            </w:pPr>
          </w:p>
        </w:tc>
        <w:tc>
          <w:tcPr>
            <w:tcW w:w="448" w:type="dxa"/>
            <w:shd w:val="clear" w:color="auto" w:fill="F2F2F2" w:themeFill="background1" w:themeFillShade="F2"/>
          </w:tcPr>
          <w:p w14:paraId="2CB22EDD" w14:textId="06EDED1D" w:rsidR="00F013FC" w:rsidRDefault="00000000" w:rsidP="00F013FC">
            <w:pPr>
              <w:jc w:val="center"/>
              <w:rPr>
                <w:lang w:eastAsia="en-CA"/>
              </w:rPr>
            </w:pPr>
            <w:sdt>
              <w:sdtPr>
                <w:rPr>
                  <w:lang w:eastAsia="en-CA"/>
                </w:rPr>
                <w:id w:val="1661654641"/>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4ABC9ED7" w14:textId="35728481" w:rsidR="00F013FC" w:rsidRDefault="00000000" w:rsidP="00F013FC">
            <w:pPr>
              <w:jc w:val="center"/>
              <w:rPr>
                <w:lang w:eastAsia="en-CA"/>
              </w:rPr>
            </w:pPr>
            <w:sdt>
              <w:sdtPr>
                <w:rPr>
                  <w:lang w:eastAsia="en-CA"/>
                </w:rPr>
                <w:id w:val="-485707208"/>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41266DAE" w14:textId="0B361DC2" w:rsidR="00F013FC" w:rsidRDefault="00000000" w:rsidP="00F013FC">
            <w:pPr>
              <w:jc w:val="center"/>
              <w:rPr>
                <w:lang w:eastAsia="en-CA"/>
              </w:rPr>
            </w:pPr>
            <w:sdt>
              <w:sdtPr>
                <w:rPr>
                  <w:lang w:eastAsia="en-CA"/>
                </w:rPr>
                <w:id w:val="1980487041"/>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7A4A824D" w14:textId="77777777" w:rsidR="00F013FC" w:rsidRDefault="00F013FC" w:rsidP="00F013FC">
            <w:pPr>
              <w:jc w:val="center"/>
              <w:rPr>
                <w:lang w:eastAsia="en-CA"/>
              </w:rPr>
            </w:pPr>
          </w:p>
        </w:tc>
        <w:tc>
          <w:tcPr>
            <w:tcW w:w="3288" w:type="dxa"/>
            <w:shd w:val="clear" w:color="auto" w:fill="F2F2F2" w:themeFill="background1" w:themeFillShade="F2"/>
          </w:tcPr>
          <w:p w14:paraId="1775B8DD" w14:textId="77777777" w:rsidR="00F013FC" w:rsidRDefault="00F013FC" w:rsidP="00F013FC">
            <w:pPr>
              <w:rPr>
                <w:lang w:eastAsia="en-CA"/>
              </w:rPr>
            </w:pPr>
          </w:p>
        </w:tc>
      </w:tr>
      <w:tr w:rsidR="00F013FC" w14:paraId="0F08928B" w14:textId="77777777" w:rsidTr="00DD2645">
        <w:tc>
          <w:tcPr>
            <w:tcW w:w="3060" w:type="dxa"/>
            <w:shd w:val="clear" w:color="auto" w:fill="F2F2F2" w:themeFill="background1" w:themeFillShade="F2"/>
          </w:tcPr>
          <w:p w14:paraId="662B57B7" w14:textId="40BECDEC" w:rsidR="00F013FC" w:rsidRDefault="00F013FC" w:rsidP="00F013FC">
            <w:pPr>
              <w:rPr>
                <w:lang w:eastAsia="en-CA"/>
              </w:rPr>
            </w:pPr>
            <w:r w:rsidRPr="00E75D62">
              <w:t>CRU 302</w:t>
            </w:r>
            <w:r w:rsidRPr="00E75D62">
              <w:rPr>
                <w:rFonts w:ascii="Cambria Math" w:hAnsi="Cambria Math" w:cs="Cambria Math"/>
              </w:rPr>
              <w:t>‐</w:t>
            </w:r>
            <w:r w:rsidRPr="00E75D62">
              <w:t xml:space="preserve"> dishes HORN/STROBE - STROBE TEST</w:t>
            </w:r>
          </w:p>
        </w:tc>
        <w:tc>
          <w:tcPr>
            <w:tcW w:w="907" w:type="dxa"/>
            <w:shd w:val="clear" w:color="auto" w:fill="F2F2F2" w:themeFill="background1" w:themeFillShade="F2"/>
            <w:vAlign w:val="center"/>
          </w:tcPr>
          <w:p w14:paraId="27D0E9DD" w14:textId="77777777" w:rsidR="00F013FC" w:rsidRDefault="00F013FC" w:rsidP="00F013FC">
            <w:pPr>
              <w:rPr>
                <w:lang w:eastAsia="en-CA"/>
              </w:rPr>
            </w:pPr>
          </w:p>
        </w:tc>
        <w:tc>
          <w:tcPr>
            <w:tcW w:w="686" w:type="dxa"/>
            <w:shd w:val="clear" w:color="auto" w:fill="F2F2F2" w:themeFill="background1" w:themeFillShade="F2"/>
          </w:tcPr>
          <w:p w14:paraId="14A889B9" w14:textId="54D09A8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0B827CB" w14:textId="77777777" w:rsidR="00F013FC" w:rsidRDefault="00F013FC" w:rsidP="00F013FC">
            <w:pPr>
              <w:jc w:val="center"/>
              <w:rPr>
                <w:lang w:eastAsia="en-CA"/>
              </w:rPr>
            </w:pPr>
          </w:p>
        </w:tc>
        <w:tc>
          <w:tcPr>
            <w:tcW w:w="1101" w:type="dxa"/>
            <w:shd w:val="clear" w:color="auto" w:fill="F2F2F2" w:themeFill="background1" w:themeFillShade="F2"/>
          </w:tcPr>
          <w:p w14:paraId="53DB6951" w14:textId="77777777" w:rsidR="00F013FC" w:rsidRDefault="00F013FC" w:rsidP="00F013FC">
            <w:pPr>
              <w:jc w:val="center"/>
              <w:rPr>
                <w:lang w:eastAsia="en-CA"/>
              </w:rPr>
            </w:pPr>
          </w:p>
        </w:tc>
        <w:tc>
          <w:tcPr>
            <w:tcW w:w="850" w:type="dxa"/>
            <w:shd w:val="clear" w:color="auto" w:fill="F2F2F2" w:themeFill="background1" w:themeFillShade="F2"/>
            <w:vAlign w:val="center"/>
          </w:tcPr>
          <w:p w14:paraId="236428B6" w14:textId="77777777" w:rsidR="00F013FC" w:rsidRDefault="00F013FC" w:rsidP="00F013FC">
            <w:pPr>
              <w:jc w:val="center"/>
              <w:rPr>
                <w:lang w:eastAsia="en-CA"/>
              </w:rPr>
            </w:pPr>
          </w:p>
        </w:tc>
        <w:tc>
          <w:tcPr>
            <w:tcW w:w="448" w:type="dxa"/>
            <w:shd w:val="clear" w:color="auto" w:fill="F2F2F2" w:themeFill="background1" w:themeFillShade="F2"/>
          </w:tcPr>
          <w:p w14:paraId="547A9141" w14:textId="597843D4" w:rsidR="00F013FC" w:rsidRDefault="00000000" w:rsidP="00F013FC">
            <w:pPr>
              <w:jc w:val="center"/>
              <w:rPr>
                <w:lang w:eastAsia="en-CA"/>
              </w:rPr>
            </w:pPr>
            <w:sdt>
              <w:sdtPr>
                <w:rPr>
                  <w:lang w:eastAsia="en-CA"/>
                </w:rPr>
                <w:id w:val="-557699299"/>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7D233ADC" w14:textId="77777777" w:rsidR="00F013FC" w:rsidRDefault="00F013FC" w:rsidP="00F013FC">
            <w:pPr>
              <w:jc w:val="center"/>
              <w:rPr>
                <w:lang w:eastAsia="en-CA"/>
              </w:rPr>
            </w:pPr>
          </w:p>
        </w:tc>
        <w:tc>
          <w:tcPr>
            <w:tcW w:w="448" w:type="dxa"/>
            <w:shd w:val="clear" w:color="auto" w:fill="F2F2F2" w:themeFill="background1" w:themeFillShade="F2"/>
          </w:tcPr>
          <w:p w14:paraId="4B95F85E" w14:textId="7BEFCA02" w:rsidR="00F013FC" w:rsidRDefault="00000000" w:rsidP="00F013FC">
            <w:pPr>
              <w:jc w:val="center"/>
              <w:rPr>
                <w:lang w:eastAsia="en-CA"/>
              </w:rPr>
            </w:pPr>
            <w:sdt>
              <w:sdtPr>
                <w:rPr>
                  <w:lang w:eastAsia="en-CA"/>
                </w:rPr>
                <w:id w:val="-514077486"/>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5365FE19" w14:textId="44A7ACBE" w:rsidR="00F013FC" w:rsidRDefault="00000000" w:rsidP="00F013FC">
            <w:pPr>
              <w:jc w:val="center"/>
              <w:rPr>
                <w:lang w:eastAsia="en-CA"/>
              </w:rPr>
            </w:pPr>
            <w:sdt>
              <w:sdtPr>
                <w:rPr>
                  <w:lang w:eastAsia="en-CA"/>
                </w:rPr>
                <w:id w:val="178549527"/>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0AD1D7A8" w14:textId="4971C106" w:rsidR="00F013FC" w:rsidRDefault="00000000" w:rsidP="00F013FC">
            <w:pPr>
              <w:jc w:val="center"/>
              <w:rPr>
                <w:lang w:eastAsia="en-CA"/>
              </w:rPr>
            </w:pPr>
            <w:sdt>
              <w:sdtPr>
                <w:rPr>
                  <w:lang w:eastAsia="en-CA"/>
                </w:rPr>
                <w:id w:val="1816143210"/>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2F4B01F4" w14:textId="77777777" w:rsidR="00F013FC" w:rsidRDefault="00F013FC" w:rsidP="00F013FC">
            <w:pPr>
              <w:jc w:val="center"/>
              <w:rPr>
                <w:lang w:eastAsia="en-CA"/>
              </w:rPr>
            </w:pPr>
          </w:p>
        </w:tc>
        <w:tc>
          <w:tcPr>
            <w:tcW w:w="3288" w:type="dxa"/>
            <w:shd w:val="clear" w:color="auto" w:fill="F2F2F2" w:themeFill="background1" w:themeFillShade="F2"/>
          </w:tcPr>
          <w:p w14:paraId="6B96B0C6" w14:textId="77777777" w:rsidR="00F013FC" w:rsidRDefault="00F013FC" w:rsidP="00F013FC">
            <w:pPr>
              <w:rPr>
                <w:lang w:eastAsia="en-CA"/>
              </w:rPr>
            </w:pPr>
          </w:p>
        </w:tc>
      </w:tr>
      <w:tr w:rsidR="00F013FC" w14:paraId="4F420620" w14:textId="77777777" w:rsidTr="00DD2645">
        <w:tc>
          <w:tcPr>
            <w:tcW w:w="3060" w:type="dxa"/>
            <w:shd w:val="clear" w:color="auto" w:fill="F2F2F2" w:themeFill="background1" w:themeFillShade="F2"/>
          </w:tcPr>
          <w:p w14:paraId="56EAA6A7" w14:textId="472189CB" w:rsidR="00F013FC" w:rsidRDefault="00F013FC" w:rsidP="00F013FC">
            <w:pPr>
              <w:rPr>
                <w:lang w:eastAsia="en-CA"/>
              </w:rPr>
            </w:pPr>
            <w:r w:rsidRPr="00E75D62">
              <w:t>CRU302</w:t>
            </w:r>
            <w:r w:rsidRPr="00E75D62">
              <w:rPr>
                <w:rFonts w:ascii="Cambria Math" w:hAnsi="Cambria Math" w:cs="Cambria Math"/>
              </w:rPr>
              <w:t>‐</w:t>
            </w:r>
            <w:r w:rsidRPr="00E75D62">
              <w:t xml:space="preserve"> gallery HORN/STROBE - HORN TEST</w:t>
            </w:r>
          </w:p>
        </w:tc>
        <w:tc>
          <w:tcPr>
            <w:tcW w:w="907" w:type="dxa"/>
            <w:shd w:val="clear" w:color="auto" w:fill="F2F2F2" w:themeFill="background1" w:themeFillShade="F2"/>
            <w:vAlign w:val="center"/>
          </w:tcPr>
          <w:p w14:paraId="03082B70" w14:textId="77777777" w:rsidR="00F013FC" w:rsidRDefault="00F013FC" w:rsidP="00F013FC">
            <w:pPr>
              <w:rPr>
                <w:lang w:eastAsia="en-CA"/>
              </w:rPr>
            </w:pPr>
          </w:p>
        </w:tc>
        <w:tc>
          <w:tcPr>
            <w:tcW w:w="686" w:type="dxa"/>
            <w:shd w:val="clear" w:color="auto" w:fill="F2F2F2" w:themeFill="background1" w:themeFillShade="F2"/>
          </w:tcPr>
          <w:p w14:paraId="6B772833" w14:textId="61C5263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54E156E" w14:textId="77777777" w:rsidR="00F013FC" w:rsidRDefault="00F013FC" w:rsidP="00F013FC">
            <w:pPr>
              <w:jc w:val="center"/>
              <w:rPr>
                <w:lang w:eastAsia="en-CA"/>
              </w:rPr>
            </w:pPr>
          </w:p>
        </w:tc>
        <w:tc>
          <w:tcPr>
            <w:tcW w:w="1101" w:type="dxa"/>
            <w:shd w:val="clear" w:color="auto" w:fill="F2F2F2" w:themeFill="background1" w:themeFillShade="F2"/>
          </w:tcPr>
          <w:p w14:paraId="2F98F2E8" w14:textId="77777777" w:rsidR="00F013FC" w:rsidRDefault="00F013FC" w:rsidP="00F013FC">
            <w:pPr>
              <w:jc w:val="center"/>
              <w:rPr>
                <w:lang w:eastAsia="en-CA"/>
              </w:rPr>
            </w:pPr>
          </w:p>
        </w:tc>
        <w:tc>
          <w:tcPr>
            <w:tcW w:w="850" w:type="dxa"/>
            <w:shd w:val="clear" w:color="auto" w:fill="F2F2F2" w:themeFill="background1" w:themeFillShade="F2"/>
            <w:vAlign w:val="center"/>
          </w:tcPr>
          <w:p w14:paraId="19AB6EDF" w14:textId="77777777" w:rsidR="00F013FC" w:rsidRDefault="00F013FC" w:rsidP="00F013FC">
            <w:pPr>
              <w:jc w:val="center"/>
              <w:rPr>
                <w:lang w:eastAsia="en-CA"/>
              </w:rPr>
            </w:pPr>
          </w:p>
        </w:tc>
        <w:tc>
          <w:tcPr>
            <w:tcW w:w="448" w:type="dxa"/>
            <w:shd w:val="clear" w:color="auto" w:fill="F2F2F2" w:themeFill="background1" w:themeFillShade="F2"/>
          </w:tcPr>
          <w:p w14:paraId="60C92A84" w14:textId="642712E1" w:rsidR="00F013FC" w:rsidRDefault="00000000" w:rsidP="00F013FC">
            <w:pPr>
              <w:jc w:val="center"/>
              <w:rPr>
                <w:lang w:eastAsia="en-CA"/>
              </w:rPr>
            </w:pPr>
            <w:sdt>
              <w:sdtPr>
                <w:rPr>
                  <w:lang w:eastAsia="en-CA"/>
                </w:rPr>
                <w:id w:val="-342082095"/>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2070EB10" w14:textId="77777777" w:rsidR="00F013FC" w:rsidRDefault="00F013FC" w:rsidP="00F013FC">
            <w:pPr>
              <w:jc w:val="center"/>
              <w:rPr>
                <w:lang w:eastAsia="en-CA"/>
              </w:rPr>
            </w:pPr>
          </w:p>
        </w:tc>
        <w:tc>
          <w:tcPr>
            <w:tcW w:w="448" w:type="dxa"/>
            <w:shd w:val="clear" w:color="auto" w:fill="F2F2F2" w:themeFill="background1" w:themeFillShade="F2"/>
          </w:tcPr>
          <w:p w14:paraId="26F687E0" w14:textId="20176F3A" w:rsidR="00F013FC" w:rsidRDefault="00000000" w:rsidP="00F013FC">
            <w:pPr>
              <w:jc w:val="center"/>
              <w:rPr>
                <w:lang w:eastAsia="en-CA"/>
              </w:rPr>
            </w:pPr>
            <w:sdt>
              <w:sdtPr>
                <w:rPr>
                  <w:lang w:eastAsia="en-CA"/>
                </w:rPr>
                <w:id w:val="1917579048"/>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5AC765A7" w14:textId="4919833D" w:rsidR="00F013FC" w:rsidRDefault="00000000" w:rsidP="00F013FC">
            <w:pPr>
              <w:jc w:val="center"/>
              <w:rPr>
                <w:lang w:eastAsia="en-CA"/>
              </w:rPr>
            </w:pPr>
            <w:sdt>
              <w:sdtPr>
                <w:rPr>
                  <w:lang w:eastAsia="en-CA"/>
                </w:rPr>
                <w:id w:val="-550222190"/>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2E93AA3C" w14:textId="3F63768F" w:rsidR="00F013FC" w:rsidRDefault="00000000" w:rsidP="00F013FC">
            <w:pPr>
              <w:jc w:val="center"/>
              <w:rPr>
                <w:lang w:eastAsia="en-CA"/>
              </w:rPr>
            </w:pPr>
            <w:sdt>
              <w:sdtPr>
                <w:rPr>
                  <w:lang w:eastAsia="en-CA"/>
                </w:rPr>
                <w:id w:val="1477261371"/>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71F68F38" w14:textId="77777777" w:rsidR="00F013FC" w:rsidRDefault="00F013FC" w:rsidP="00F013FC">
            <w:pPr>
              <w:jc w:val="center"/>
              <w:rPr>
                <w:lang w:eastAsia="en-CA"/>
              </w:rPr>
            </w:pPr>
          </w:p>
        </w:tc>
        <w:tc>
          <w:tcPr>
            <w:tcW w:w="3288" w:type="dxa"/>
            <w:shd w:val="clear" w:color="auto" w:fill="F2F2F2" w:themeFill="background1" w:themeFillShade="F2"/>
          </w:tcPr>
          <w:p w14:paraId="1AE145DE" w14:textId="77777777" w:rsidR="00F013FC" w:rsidRDefault="00F013FC" w:rsidP="00F013FC">
            <w:pPr>
              <w:rPr>
                <w:lang w:eastAsia="en-CA"/>
              </w:rPr>
            </w:pPr>
          </w:p>
        </w:tc>
      </w:tr>
      <w:tr w:rsidR="00F013FC" w14:paraId="39BA6EDC" w14:textId="77777777" w:rsidTr="00DD2645">
        <w:tc>
          <w:tcPr>
            <w:tcW w:w="3060" w:type="dxa"/>
            <w:shd w:val="clear" w:color="auto" w:fill="F2F2F2" w:themeFill="background1" w:themeFillShade="F2"/>
          </w:tcPr>
          <w:p w14:paraId="32F1E779" w14:textId="398A230B" w:rsidR="00F013FC" w:rsidRDefault="00F013FC" w:rsidP="00F013FC">
            <w:pPr>
              <w:rPr>
                <w:lang w:eastAsia="en-CA"/>
              </w:rPr>
            </w:pPr>
            <w:r w:rsidRPr="00E75D62">
              <w:t>CRU302</w:t>
            </w:r>
            <w:r w:rsidRPr="00E75D62">
              <w:rPr>
                <w:rFonts w:ascii="Cambria Math" w:hAnsi="Cambria Math" w:cs="Cambria Math"/>
              </w:rPr>
              <w:t>‐</w:t>
            </w:r>
            <w:r w:rsidRPr="00E75D62">
              <w:t xml:space="preserve"> gallery HORN/STROBE - STROBE TEST</w:t>
            </w:r>
          </w:p>
        </w:tc>
        <w:tc>
          <w:tcPr>
            <w:tcW w:w="907" w:type="dxa"/>
            <w:shd w:val="clear" w:color="auto" w:fill="F2F2F2" w:themeFill="background1" w:themeFillShade="F2"/>
            <w:vAlign w:val="center"/>
          </w:tcPr>
          <w:p w14:paraId="0549CB60" w14:textId="77777777" w:rsidR="00F013FC" w:rsidRDefault="00F013FC" w:rsidP="00F013FC">
            <w:pPr>
              <w:rPr>
                <w:lang w:eastAsia="en-CA"/>
              </w:rPr>
            </w:pPr>
          </w:p>
        </w:tc>
        <w:tc>
          <w:tcPr>
            <w:tcW w:w="686" w:type="dxa"/>
            <w:shd w:val="clear" w:color="auto" w:fill="F2F2F2" w:themeFill="background1" w:themeFillShade="F2"/>
          </w:tcPr>
          <w:p w14:paraId="7B0BE11C" w14:textId="635767B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1C7FB11" w14:textId="77777777" w:rsidR="00F013FC" w:rsidRDefault="00F013FC" w:rsidP="00F013FC">
            <w:pPr>
              <w:jc w:val="center"/>
              <w:rPr>
                <w:lang w:eastAsia="en-CA"/>
              </w:rPr>
            </w:pPr>
          </w:p>
        </w:tc>
        <w:tc>
          <w:tcPr>
            <w:tcW w:w="1101" w:type="dxa"/>
            <w:shd w:val="clear" w:color="auto" w:fill="F2F2F2" w:themeFill="background1" w:themeFillShade="F2"/>
          </w:tcPr>
          <w:p w14:paraId="3FF77372" w14:textId="77777777" w:rsidR="00F013FC" w:rsidRDefault="00F013FC" w:rsidP="00F013FC">
            <w:pPr>
              <w:jc w:val="center"/>
              <w:rPr>
                <w:lang w:eastAsia="en-CA"/>
              </w:rPr>
            </w:pPr>
          </w:p>
        </w:tc>
        <w:tc>
          <w:tcPr>
            <w:tcW w:w="850" w:type="dxa"/>
            <w:shd w:val="clear" w:color="auto" w:fill="F2F2F2" w:themeFill="background1" w:themeFillShade="F2"/>
            <w:vAlign w:val="center"/>
          </w:tcPr>
          <w:p w14:paraId="1314C611" w14:textId="77777777" w:rsidR="00F013FC" w:rsidRDefault="00F013FC" w:rsidP="00F013FC">
            <w:pPr>
              <w:jc w:val="center"/>
              <w:rPr>
                <w:lang w:eastAsia="en-CA"/>
              </w:rPr>
            </w:pPr>
          </w:p>
        </w:tc>
        <w:tc>
          <w:tcPr>
            <w:tcW w:w="448" w:type="dxa"/>
            <w:shd w:val="clear" w:color="auto" w:fill="F2F2F2" w:themeFill="background1" w:themeFillShade="F2"/>
          </w:tcPr>
          <w:p w14:paraId="1EFF3200" w14:textId="7E7FA0C8" w:rsidR="00F013FC" w:rsidRDefault="00000000" w:rsidP="00F013FC">
            <w:pPr>
              <w:jc w:val="center"/>
              <w:rPr>
                <w:lang w:eastAsia="en-CA"/>
              </w:rPr>
            </w:pPr>
            <w:sdt>
              <w:sdtPr>
                <w:rPr>
                  <w:lang w:eastAsia="en-CA"/>
                </w:rPr>
                <w:id w:val="-1810391811"/>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3F2DE9D7" w14:textId="77777777" w:rsidR="00F013FC" w:rsidRDefault="00F013FC" w:rsidP="00F013FC">
            <w:pPr>
              <w:jc w:val="center"/>
              <w:rPr>
                <w:lang w:eastAsia="en-CA"/>
              </w:rPr>
            </w:pPr>
          </w:p>
        </w:tc>
        <w:tc>
          <w:tcPr>
            <w:tcW w:w="448" w:type="dxa"/>
            <w:shd w:val="clear" w:color="auto" w:fill="F2F2F2" w:themeFill="background1" w:themeFillShade="F2"/>
          </w:tcPr>
          <w:p w14:paraId="5F70ADA7" w14:textId="69FDD73C" w:rsidR="00F013FC" w:rsidRDefault="00000000" w:rsidP="00F013FC">
            <w:pPr>
              <w:jc w:val="center"/>
              <w:rPr>
                <w:lang w:eastAsia="en-CA"/>
              </w:rPr>
            </w:pPr>
            <w:sdt>
              <w:sdtPr>
                <w:rPr>
                  <w:lang w:eastAsia="en-CA"/>
                </w:rPr>
                <w:id w:val="2082791304"/>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00C2C3A0" w14:textId="4EE3B4FF" w:rsidR="00F013FC" w:rsidRDefault="00000000" w:rsidP="00F013FC">
            <w:pPr>
              <w:jc w:val="center"/>
              <w:rPr>
                <w:lang w:eastAsia="en-CA"/>
              </w:rPr>
            </w:pPr>
            <w:sdt>
              <w:sdtPr>
                <w:rPr>
                  <w:lang w:eastAsia="en-CA"/>
                </w:rPr>
                <w:id w:val="-442999916"/>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4AD79070" w14:textId="60EE3C40" w:rsidR="00F013FC" w:rsidRDefault="00000000" w:rsidP="00F013FC">
            <w:pPr>
              <w:jc w:val="center"/>
              <w:rPr>
                <w:lang w:eastAsia="en-CA"/>
              </w:rPr>
            </w:pPr>
            <w:sdt>
              <w:sdtPr>
                <w:rPr>
                  <w:lang w:eastAsia="en-CA"/>
                </w:rPr>
                <w:id w:val="-879783448"/>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4ACD052F" w14:textId="77777777" w:rsidR="00F013FC" w:rsidRDefault="00F013FC" w:rsidP="00F013FC">
            <w:pPr>
              <w:jc w:val="center"/>
              <w:rPr>
                <w:lang w:eastAsia="en-CA"/>
              </w:rPr>
            </w:pPr>
          </w:p>
        </w:tc>
        <w:tc>
          <w:tcPr>
            <w:tcW w:w="3288" w:type="dxa"/>
            <w:shd w:val="clear" w:color="auto" w:fill="F2F2F2" w:themeFill="background1" w:themeFillShade="F2"/>
          </w:tcPr>
          <w:p w14:paraId="364CC1FA" w14:textId="77777777" w:rsidR="00F013FC" w:rsidRDefault="00F013FC" w:rsidP="00F013FC">
            <w:pPr>
              <w:rPr>
                <w:lang w:eastAsia="en-CA"/>
              </w:rPr>
            </w:pPr>
          </w:p>
        </w:tc>
      </w:tr>
      <w:tr w:rsidR="00F013FC" w14:paraId="029CD8E3" w14:textId="77777777" w:rsidTr="00DD2645">
        <w:tc>
          <w:tcPr>
            <w:tcW w:w="3060" w:type="dxa"/>
            <w:shd w:val="clear" w:color="auto" w:fill="F2F2F2" w:themeFill="background1" w:themeFillShade="F2"/>
          </w:tcPr>
          <w:p w14:paraId="403BBBFF" w14:textId="5B2791F7" w:rsidR="00F013FC" w:rsidRDefault="00F013FC" w:rsidP="00F013FC">
            <w:pPr>
              <w:rPr>
                <w:lang w:eastAsia="en-CA"/>
              </w:rPr>
            </w:pPr>
            <w:r w:rsidRPr="00E75D62">
              <w:t>CRU 302</w:t>
            </w:r>
            <w:r w:rsidRPr="00E75D62">
              <w:rPr>
                <w:rFonts w:ascii="Cambria Math" w:hAnsi="Cambria Math" w:cs="Cambria Math"/>
              </w:rPr>
              <w:t>‐</w:t>
            </w:r>
            <w:r w:rsidRPr="00E75D62">
              <w:t xml:space="preserve"> bed and bath HORN/STROBE - HORN TEST</w:t>
            </w:r>
          </w:p>
        </w:tc>
        <w:tc>
          <w:tcPr>
            <w:tcW w:w="907" w:type="dxa"/>
            <w:shd w:val="clear" w:color="auto" w:fill="F2F2F2" w:themeFill="background1" w:themeFillShade="F2"/>
            <w:vAlign w:val="center"/>
          </w:tcPr>
          <w:p w14:paraId="4EA809D1" w14:textId="77777777" w:rsidR="00F013FC" w:rsidRDefault="00F013FC" w:rsidP="00F013FC">
            <w:pPr>
              <w:rPr>
                <w:lang w:eastAsia="en-CA"/>
              </w:rPr>
            </w:pPr>
          </w:p>
        </w:tc>
        <w:tc>
          <w:tcPr>
            <w:tcW w:w="686" w:type="dxa"/>
            <w:shd w:val="clear" w:color="auto" w:fill="F2F2F2" w:themeFill="background1" w:themeFillShade="F2"/>
          </w:tcPr>
          <w:p w14:paraId="1F8D6B26" w14:textId="2B32B49E"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F544A94" w14:textId="77777777" w:rsidR="00F013FC" w:rsidRDefault="00F013FC" w:rsidP="00F013FC">
            <w:pPr>
              <w:jc w:val="center"/>
              <w:rPr>
                <w:lang w:eastAsia="en-CA"/>
              </w:rPr>
            </w:pPr>
          </w:p>
        </w:tc>
        <w:tc>
          <w:tcPr>
            <w:tcW w:w="1101" w:type="dxa"/>
            <w:shd w:val="clear" w:color="auto" w:fill="F2F2F2" w:themeFill="background1" w:themeFillShade="F2"/>
          </w:tcPr>
          <w:p w14:paraId="2FBDC4F7" w14:textId="77777777" w:rsidR="00F013FC" w:rsidRDefault="00F013FC" w:rsidP="00F013FC">
            <w:pPr>
              <w:jc w:val="center"/>
              <w:rPr>
                <w:lang w:eastAsia="en-CA"/>
              </w:rPr>
            </w:pPr>
          </w:p>
        </w:tc>
        <w:tc>
          <w:tcPr>
            <w:tcW w:w="850" w:type="dxa"/>
            <w:shd w:val="clear" w:color="auto" w:fill="F2F2F2" w:themeFill="background1" w:themeFillShade="F2"/>
            <w:vAlign w:val="center"/>
          </w:tcPr>
          <w:p w14:paraId="1E3A1039" w14:textId="77777777" w:rsidR="00F013FC" w:rsidRDefault="00F013FC" w:rsidP="00F013FC">
            <w:pPr>
              <w:jc w:val="center"/>
              <w:rPr>
                <w:lang w:eastAsia="en-CA"/>
              </w:rPr>
            </w:pPr>
          </w:p>
        </w:tc>
        <w:tc>
          <w:tcPr>
            <w:tcW w:w="448" w:type="dxa"/>
            <w:shd w:val="clear" w:color="auto" w:fill="F2F2F2" w:themeFill="background1" w:themeFillShade="F2"/>
          </w:tcPr>
          <w:p w14:paraId="348D220A" w14:textId="2B6143F1" w:rsidR="00F013FC" w:rsidRDefault="00000000" w:rsidP="00F013FC">
            <w:pPr>
              <w:jc w:val="center"/>
              <w:rPr>
                <w:lang w:eastAsia="en-CA"/>
              </w:rPr>
            </w:pPr>
            <w:sdt>
              <w:sdtPr>
                <w:rPr>
                  <w:lang w:eastAsia="en-CA"/>
                </w:rPr>
                <w:id w:val="43026029"/>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255FB07A" w14:textId="77777777" w:rsidR="00F013FC" w:rsidRDefault="00F013FC" w:rsidP="00F013FC">
            <w:pPr>
              <w:jc w:val="center"/>
              <w:rPr>
                <w:lang w:eastAsia="en-CA"/>
              </w:rPr>
            </w:pPr>
          </w:p>
        </w:tc>
        <w:tc>
          <w:tcPr>
            <w:tcW w:w="448" w:type="dxa"/>
            <w:shd w:val="clear" w:color="auto" w:fill="F2F2F2" w:themeFill="background1" w:themeFillShade="F2"/>
          </w:tcPr>
          <w:p w14:paraId="6301FFCD" w14:textId="46E0C9E4" w:rsidR="00F013FC" w:rsidRDefault="00000000" w:rsidP="00F013FC">
            <w:pPr>
              <w:jc w:val="center"/>
              <w:rPr>
                <w:lang w:eastAsia="en-CA"/>
              </w:rPr>
            </w:pPr>
            <w:sdt>
              <w:sdtPr>
                <w:rPr>
                  <w:lang w:eastAsia="en-CA"/>
                </w:rPr>
                <w:id w:val="-1804765867"/>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5EBF4040" w14:textId="4E4344AE" w:rsidR="00F013FC" w:rsidRDefault="00000000" w:rsidP="00F013FC">
            <w:pPr>
              <w:jc w:val="center"/>
              <w:rPr>
                <w:lang w:eastAsia="en-CA"/>
              </w:rPr>
            </w:pPr>
            <w:sdt>
              <w:sdtPr>
                <w:rPr>
                  <w:lang w:eastAsia="en-CA"/>
                </w:rPr>
                <w:id w:val="558290195"/>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6A10BCDA" w14:textId="6A5E5ACC" w:rsidR="00F013FC" w:rsidRDefault="00000000" w:rsidP="00F013FC">
            <w:pPr>
              <w:jc w:val="center"/>
              <w:rPr>
                <w:lang w:eastAsia="en-CA"/>
              </w:rPr>
            </w:pPr>
            <w:sdt>
              <w:sdtPr>
                <w:rPr>
                  <w:lang w:eastAsia="en-CA"/>
                </w:rPr>
                <w:id w:val="1561597450"/>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1F29DCBA" w14:textId="77777777" w:rsidR="00F013FC" w:rsidRDefault="00F013FC" w:rsidP="00F013FC">
            <w:pPr>
              <w:jc w:val="center"/>
              <w:rPr>
                <w:lang w:eastAsia="en-CA"/>
              </w:rPr>
            </w:pPr>
          </w:p>
        </w:tc>
        <w:tc>
          <w:tcPr>
            <w:tcW w:w="3288" w:type="dxa"/>
            <w:shd w:val="clear" w:color="auto" w:fill="F2F2F2" w:themeFill="background1" w:themeFillShade="F2"/>
          </w:tcPr>
          <w:p w14:paraId="240583C5" w14:textId="77777777" w:rsidR="00F013FC" w:rsidRDefault="00F013FC" w:rsidP="00F013FC">
            <w:pPr>
              <w:rPr>
                <w:lang w:eastAsia="en-CA"/>
              </w:rPr>
            </w:pPr>
          </w:p>
        </w:tc>
      </w:tr>
      <w:tr w:rsidR="00F013FC" w14:paraId="2908DC44" w14:textId="77777777" w:rsidTr="00DD2645">
        <w:tc>
          <w:tcPr>
            <w:tcW w:w="3060" w:type="dxa"/>
            <w:shd w:val="clear" w:color="auto" w:fill="F2F2F2" w:themeFill="background1" w:themeFillShade="F2"/>
          </w:tcPr>
          <w:p w14:paraId="56393868" w14:textId="5E6A63D3" w:rsidR="00F013FC" w:rsidRDefault="00F013FC" w:rsidP="00F013FC">
            <w:pPr>
              <w:rPr>
                <w:lang w:eastAsia="en-CA"/>
              </w:rPr>
            </w:pPr>
            <w:r w:rsidRPr="00E75D62">
              <w:t>CRU 302</w:t>
            </w:r>
            <w:r w:rsidRPr="00E75D62">
              <w:rPr>
                <w:rFonts w:ascii="Cambria Math" w:hAnsi="Cambria Math" w:cs="Cambria Math"/>
              </w:rPr>
              <w:t>‐</w:t>
            </w:r>
            <w:r w:rsidRPr="00E75D62">
              <w:t xml:space="preserve"> bed and bath HORN/STROBE - STROBE TEST</w:t>
            </w:r>
          </w:p>
        </w:tc>
        <w:tc>
          <w:tcPr>
            <w:tcW w:w="907" w:type="dxa"/>
            <w:shd w:val="clear" w:color="auto" w:fill="F2F2F2" w:themeFill="background1" w:themeFillShade="F2"/>
            <w:vAlign w:val="center"/>
          </w:tcPr>
          <w:p w14:paraId="6C35D39C" w14:textId="77777777" w:rsidR="00F013FC" w:rsidRDefault="00F013FC" w:rsidP="00F013FC">
            <w:pPr>
              <w:rPr>
                <w:lang w:eastAsia="en-CA"/>
              </w:rPr>
            </w:pPr>
          </w:p>
        </w:tc>
        <w:tc>
          <w:tcPr>
            <w:tcW w:w="686" w:type="dxa"/>
            <w:shd w:val="clear" w:color="auto" w:fill="F2F2F2" w:themeFill="background1" w:themeFillShade="F2"/>
          </w:tcPr>
          <w:p w14:paraId="6803F2BE" w14:textId="5347E2C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A845297" w14:textId="77777777" w:rsidR="00F013FC" w:rsidRDefault="00F013FC" w:rsidP="00F013FC">
            <w:pPr>
              <w:jc w:val="center"/>
              <w:rPr>
                <w:lang w:eastAsia="en-CA"/>
              </w:rPr>
            </w:pPr>
          </w:p>
        </w:tc>
        <w:tc>
          <w:tcPr>
            <w:tcW w:w="1101" w:type="dxa"/>
            <w:shd w:val="clear" w:color="auto" w:fill="F2F2F2" w:themeFill="background1" w:themeFillShade="F2"/>
          </w:tcPr>
          <w:p w14:paraId="41615674" w14:textId="77777777" w:rsidR="00F013FC" w:rsidRDefault="00F013FC" w:rsidP="00F013FC">
            <w:pPr>
              <w:jc w:val="center"/>
              <w:rPr>
                <w:lang w:eastAsia="en-CA"/>
              </w:rPr>
            </w:pPr>
          </w:p>
        </w:tc>
        <w:tc>
          <w:tcPr>
            <w:tcW w:w="850" w:type="dxa"/>
            <w:shd w:val="clear" w:color="auto" w:fill="F2F2F2" w:themeFill="background1" w:themeFillShade="F2"/>
            <w:vAlign w:val="center"/>
          </w:tcPr>
          <w:p w14:paraId="4E3E73AF" w14:textId="77777777" w:rsidR="00F013FC" w:rsidRDefault="00F013FC" w:rsidP="00F013FC">
            <w:pPr>
              <w:jc w:val="center"/>
              <w:rPr>
                <w:lang w:eastAsia="en-CA"/>
              </w:rPr>
            </w:pPr>
          </w:p>
        </w:tc>
        <w:tc>
          <w:tcPr>
            <w:tcW w:w="448" w:type="dxa"/>
            <w:shd w:val="clear" w:color="auto" w:fill="F2F2F2" w:themeFill="background1" w:themeFillShade="F2"/>
          </w:tcPr>
          <w:p w14:paraId="4CE8EEB8" w14:textId="3EEF69F5" w:rsidR="00F013FC" w:rsidRDefault="00000000" w:rsidP="00F013FC">
            <w:pPr>
              <w:jc w:val="center"/>
              <w:rPr>
                <w:lang w:eastAsia="en-CA"/>
              </w:rPr>
            </w:pPr>
            <w:sdt>
              <w:sdtPr>
                <w:rPr>
                  <w:lang w:eastAsia="en-CA"/>
                </w:rPr>
                <w:id w:val="-1695600301"/>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1F1AE322" w14:textId="77777777" w:rsidR="00F013FC" w:rsidRDefault="00F013FC" w:rsidP="00F013FC">
            <w:pPr>
              <w:jc w:val="center"/>
              <w:rPr>
                <w:lang w:eastAsia="en-CA"/>
              </w:rPr>
            </w:pPr>
          </w:p>
        </w:tc>
        <w:tc>
          <w:tcPr>
            <w:tcW w:w="448" w:type="dxa"/>
            <w:shd w:val="clear" w:color="auto" w:fill="F2F2F2" w:themeFill="background1" w:themeFillShade="F2"/>
          </w:tcPr>
          <w:p w14:paraId="65886478" w14:textId="04867240" w:rsidR="00F013FC" w:rsidRDefault="00000000" w:rsidP="00F013FC">
            <w:pPr>
              <w:jc w:val="center"/>
              <w:rPr>
                <w:lang w:eastAsia="en-CA"/>
              </w:rPr>
            </w:pPr>
            <w:sdt>
              <w:sdtPr>
                <w:rPr>
                  <w:lang w:eastAsia="en-CA"/>
                </w:rPr>
                <w:id w:val="1901793493"/>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3C83369F" w14:textId="184D761F" w:rsidR="00F013FC" w:rsidRDefault="00000000" w:rsidP="00F013FC">
            <w:pPr>
              <w:jc w:val="center"/>
              <w:rPr>
                <w:lang w:eastAsia="en-CA"/>
              </w:rPr>
            </w:pPr>
            <w:sdt>
              <w:sdtPr>
                <w:rPr>
                  <w:lang w:eastAsia="en-CA"/>
                </w:rPr>
                <w:id w:val="190657409"/>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10D3423D" w14:textId="6C4DDDEF" w:rsidR="00F013FC" w:rsidRDefault="00000000" w:rsidP="00F013FC">
            <w:pPr>
              <w:jc w:val="center"/>
              <w:rPr>
                <w:lang w:eastAsia="en-CA"/>
              </w:rPr>
            </w:pPr>
            <w:sdt>
              <w:sdtPr>
                <w:rPr>
                  <w:lang w:eastAsia="en-CA"/>
                </w:rPr>
                <w:id w:val="-2120447846"/>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13A0D4C9" w14:textId="77777777" w:rsidR="00F013FC" w:rsidRDefault="00F013FC" w:rsidP="00F013FC">
            <w:pPr>
              <w:jc w:val="center"/>
              <w:rPr>
                <w:lang w:eastAsia="en-CA"/>
              </w:rPr>
            </w:pPr>
          </w:p>
        </w:tc>
        <w:tc>
          <w:tcPr>
            <w:tcW w:w="3288" w:type="dxa"/>
            <w:shd w:val="clear" w:color="auto" w:fill="F2F2F2" w:themeFill="background1" w:themeFillShade="F2"/>
          </w:tcPr>
          <w:p w14:paraId="1C0FE675" w14:textId="77777777" w:rsidR="00F013FC" w:rsidRDefault="00F013FC" w:rsidP="00F013FC">
            <w:pPr>
              <w:rPr>
                <w:lang w:eastAsia="en-CA"/>
              </w:rPr>
            </w:pPr>
          </w:p>
        </w:tc>
      </w:tr>
      <w:tr w:rsidR="00F013FC" w14:paraId="26CB6080" w14:textId="77777777" w:rsidTr="00DD2645">
        <w:tc>
          <w:tcPr>
            <w:tcW w:w="3060" w:type="dxa"/>
            <w:shd w:val="clear" w:color="auto" w:fill="F2F2F2" w:themeFill="background1" w:themeFillShade="F2"/>
          </w:tcPr>
          <w:p w14:paraId="53F6D44D" w14:textId="1FE96D1A" w:rsidR="00F013FC" w:rsidRDefault="00F013FC" w:rsidP="00F013FC">
            <w:pPr>
              <w:rPr>
                <w:lang w:eastAsia="en-CA"/>
              </w:rPr>
            </w:pPr>
            <w:r w:rsidRPr="00E75D62">
              <w:t>CRU 302</w:t>
            </w:r>
            <w:r w:rsidRPr="00E75D62">
              <w:rPr>
                <w:rFonts w:ascii="Cambria Math" w:hAnsi="Cambria Math" w:cs="Cambria Math"/>
              </w:rPr>
              <w:t>‐</w:t>
            </w:r>
            <w:r w:rsidRPr="00E75D62">
              <w:t xml:space="preserve"> furniture HORN/STROBE - HORN TEST</w:t>
            </w:r>
          </w:p>
        </w:tc>
        <w:tc>
          <w:tcPr>
            <w:tcW w:w="907" w:type="dxa"/>
            <w:shd w:val="clear" w:color="auto" w:fill="F2F2F2" w:themeFill="background1" w:themeFillShade="F2"/>
            <w:vAlign w:val="center"/>
          </w:tcPr>
          <w:p w14:paraId="3F3B5F45" w14:textId="77777777" w:rsidR="00F013FC" w:rsidRDefault="00F013FC" w:rsidP="00F013FC">
            <w:pPr>
              <w:rPr>
                <w:lang w:eastAsia="en-CA"/>
              </w:rPr>
            </w:pPr>
          </w:p>
        </w:tc>
        <w:tc>
          <w:tcPr>
            <w:tcW w:w="686" w:type="dxa"/>
            <w:shd w:val="clear" w:color="auto" w:fill="F2F2F2" w:themeFill="background1" w:themeFillShade="F2"/>
          </w:tcPr>
          <w:p w14:paraId="63C2B6FA" w14:textId="07D3837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FF277A7" w14:textId="77777777" w:rsidR="00F013FC" w:rsidRDefault="00F013FC" w:rsidP="00F013FC">
            <w:pPr>
              <w:jc w:val="center"/>
              <w:rPr>
                <w:lang w:eastAsia="en-CA"/>
              </w:rPr>
            </w:pPr>
          </w:p>
        </w:tc>
        <w:tc>
          <w:tcPr>
            <w:tcW w:w="1101" w:type="dxa"/>
            <w:shd w:val="clear" w:color="auto" w:fill="F2F2F2" w:themeFill="background1" w:themeFillShade="F2"/>
          </w:tcPr>
          <w:p w14:paraId="53E50B8C" w14:textId="77777777" w:rsidR="00F013FC" w:rsidRDefault="00F013FC" w:rsidP="00F013FC">
            <w:pPr>
              <w:jc w:val="center"/>
              <w:rPr>
                <w:lang w:eastAsia="en-CA"/>
              </w:rPr>
            </w:pPr>
          </w:p>
        </w:tc>
        <w:tc>
          <w:tcPr>
            <w:tcW w:w="850" w:type="dxa"/>
            <w:shd w:val="clear" w:color="auto" w:fill="F2F2F2" w:themeFill="background1" w:themeFillShade="F2"/>
            <w:vAlign w:val="center"/>
          </w:tcPr>
          <w:p w14:paraId="14F8D773" w14:textId="77777777" w:rsidR="00F013FC" w:rsidRDefault="00F013FC" w:rsidP="00F013FC">
            <w:pPr>
              <w:jc w:val="center"/>
              <w:rPr>
                <w:lang w:eastAsia="en-CA"/>
              </w:rPr>
            </w:pPr>
          </w:p>
        </w:tc>
        <w:tc>
          <w:tcPr>
            <w:tcW w:w="448" w:type="dxa"/>
            <w:shd w:val="clear" w:color="auto" w:fill="F2F2F2" w:themeFill="background1" w:themeFillShade="F2"/>
          </w:tcPr>
          <w:p w14:paraId="296E053C" w14:textId="62347551" w:rsidR="00F013FC" w:rsidRDefault="00000000" w:rsidP="00F013FC">
            <w:pPr>
              <w:jc w:val="center"/>
              <w:rPr>
                <w:lang w:eastAsia="en-CA"/>
              </w:rPr>
            </w:pPr>
            <w:sdt>
              <w:sdtPr>
                <w:rPr>
                  <w:lang w:eastAsia="en-CA"/>
                </w:rPr>
                <w:id w:val="58832339"/>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7CCB99F2" w14:textId="77777777" w:rsidR="00F013FC" w:rsidRDefault="00F013FC" w:rsidP="00F013FC">
            <w:pPr>
              <w:jc w:val="center"/>
              <w:rPr>
                <w:lang w:eastAsia="en-CA"/>
              </w:rPr>
            </w:pPr>
          </w:p>
        </w:tc>
        <w:tc>
          <w:tcPr>
            <w:tcW w:w="448" w:type="dxa"/>
            <w:shd w:val="clear" w:color="auto" w:fill="F2F2F2" w:themeFill="background1" w:themeFillShade="F2"/>
          </w:tcPr>
          <w:p w14:paraId="29DDE03C" w14:textId="73F8F36B" w:rsidR="00F013FC" w:rsidRDefault="00000000" w:rsidP="00F013FC">
            <w:pPr>
              <w:jc w:val="center"/>
              <w:rPr>
                <w:lang w:eastAsia="en-CA"/>
              </w:rPr>
            </w:pPr>
            <w:sdt>
              <w:sdtPr>
                <w:rPr>
                  <w:lang w:eastAsia="en-CA"/>
                </w:rPr>
                <w:id w:val="1773355397"/>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3FF0396F" w14:textId="06057C79" w:rsidR="00F013FC" w:rsidRDefault="00000000" w:rsidP="00F013FC">
            <w:pPr>
              <w:jc w:val="center"/>
              <w:rPr>
                <w:lang w:eastAsia="en-CA"/>
              </w:rPr>
            </w:pPr>
            <w:sdt>
              <w:sdtPr>
                <w:rPr>
                  <w:lang w:eastAsia="en-CA"/>
                </w:rPr>
                <w:id w:val="-579752572"/>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7DD836C8" w14:textId="1B402193" w:rsidR="00F013FC" w:rsidRDefault="00000000" w:rsidP="00F013FC">
            <w:pPr>
              <w:jc w:val="center"/>
              <w:rPr>
                <w:lang w:eastAsia="en-CA"/>
              </w:rPr>
            </w:pPr>
            <w:sdt>
              <w:sdtPr>
                <w:rPr>
                  <w:lang w:eastAsia="en-CA"/>
                </w:rPr>
                <w:id w:val="76563591"/>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6ABA803A" w14:textId="77777777" w:rsidR="00F013FC" w:rsidRDefault="00F013FC" w:rsidP="00F013FC">
            <w:pPr>
              <w:jc w:val="center"/>
              <w:rPr>
                <w:lang w:eastAsia="en-CA"/>
              </w:rPr>
            </w:pPr>
          </w:p>
        </w:tc>
        <w:tc>
          <w:tcPr>
            <w:tcW w:w="3288" w:type="dxa"/>
            <w:shd w:val="clear" w:color="auto" w:fill="F2F2F2" w:themeFill="background1" w:themeFillShade="F2"/>
          </w:tcPr>
          <w:p w14:paraId="0FD62EBA" w14:textId="77777777" w:rsidR="00F013FC" w:rsidRDefault="00F013FC" w:rsidP="00F013FC">
            <w:pPr>
              <w:rPr>
                <w:lang w:eastAsia="en-CA"/>
              </w:rPr>
            </w:pPr>
          </w:p>
        </w:tc>
      </w:tr>
      <w:tr w:rsidR="00F013FC" w14:paraId="2E9C0546" w14:textId="77777777" w:rsidTr="00DD2645">
        <w:tc>
          <w:tcPr>
            <w:tcW w:w="3060" w:type="dxa"/>
            <w:shd w:val="clear" w:color="auto" w:fill="F2F2F2" w:themeFill="background1" w:themeFillShade="F2"/>
          </w:tcPr>
          <w:p w14:paraId="6341DA8D" w14:textId="1D2540CE" w:rsidR="00F013FC" w:rsidRDefault="00F013FC" w:rsidP="00F013FC">
            <w:pPr>
              <w:rPr>
                <w:lang w:eastAsia="en-CA"/>
              </w:rPr>
            </w:pPr>
            <w:r w:rsidRPr="00E75D62">
              <w:t>CRU 302</w:t>
            </w:r>
            <w:r w:rsidRPr="00E75D62">
              <w:rPr>
                <w:rFonts w:ascii="Cambria Math" w:hAnsi="Cambria Math" w:cs="Cambria Math"/>
              </w:rPr>
              <w:t>‐</w:t>
            </w:r>
            <w:r w:rsidRPr="00E75D62">
              <w:t xml:space="preserve"> furniture HORN/STROBE - STROBE TEST</w:t>
            </w:r>
          </w:p>
        </w:tc>
        <w:tc>
          <w:tcPr>
            <w:tcW w:w="907" w:type="dxa"/>
            <w:shd w:val="clear" w:color="auto" w:fill="F2F2F2" w:themeFill="background1" w:themeFillShade="F2"/>
            <w:vAlign w:val="center"/>
          </w:tcPr>
          <w:p w14:paraId="706A3B12" w14:textId="77777777" w:rsidR="00F013FC" w:rsidRDefault="00F013FC" w:rsidP="00F013FC">
            <w:pPr>
              <w:rPr>
                <w:lang w:eastAsia="en-CA"/>
              </w:rPr>
            </w:pPr>
          </w:p>
        </w:tc>
        <w:tc>
          <w:tcPr>
            <w:tcW w:w="686" w:type="dxa"/>
            <w:shd w:val="clear" w:color="auto" w:fill="F2F2F2" w:themeFill="background1" w:themeFillShade="F2"/>
          </w:tcPr>
          <w:p w14:paraId="3669184D" w14:textId="58668B1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8D61810" w14:textId="77777777" w:rsidR="00F013FC" w:rsidRDefault="00F013FC" w:rsidP="00F013FC">
            <w:pPr>
              <w:jc w:val="center"/>
              <w:rPr>
                <w:lang w:eastAsia="en-CA"/>
              </w:rPr>
            </w:pPr>
          </w:p>
        </w:tc>
        <w:tc>
          <w:tcPr>
            <w:tcW w:w="1101" w:type="dxa"/>
            <w:shd w:val="clear" w:color="auto" w:fill="F2F2F2" w:themeFill="background1" w:themeFillShade="F2"/>
          </w:tcPr>
          <w:p w14:paraId="486612B3" w14:textId="77777777" w:rsidR="00F013FC" w:rsidRDefault="00F013FC" w:rsidP="00F013FC">
            <w:pPr>
              <w:jc w:val="center"/>
              <w:rPr>
                <w:lang w:eastAsia="en-CA"/>
              </w:rPr>
            </w:pPr>
          </w:p>
        </w:tc>
        <w:tc>
          <w:tcPr>
            <w:tcW w:w="850" w:type="dxa"/>
            <w:shd w:val="clear" w:color="auto" w:fill="F2F2F2" w:themeFill="background1" w:themeFillShade="F2"/>
            <w:vAlign w:val="center"/>
          </w:tcPr>
          <w:p w14:paraId="0EE844A8" w14:textId="77777777" w:rsidR="00F013FC" w:rsidRDefault="00F013FC" w:rsidP="00F013FC">
            <w:pPr>
              <w:jc w:val="center"/>
              <w:rPr>
                <w:lang w:eastAsia="en-CA"/>
              </w:rPr>
            </w:pPr>
          </w:p>
        </w:tc>
        <w:tc>
          <w:tcPr>
            <w:tcW w:w="448" w:type="dxa"/>
            <w:shd w:val="clear" w:color="auto" w:fill="F2F2F2" w:themeFill="background1" w:themeFillShade="F2"/>
          </w:tcPr>
          <w:p w14:paraId="7F9E9C85" w14:textId="23DF4CE1" w:rsidR="00F013FC" w:rsidRDefault="00000000" w:rsidP="00F013FC">
            <w:pPr>
              <w:jc w:val="center"/>
              <w:rPr>
                <w:lang w:eastAsia="en-CA"/>
              </w:rPr>
            </w:pPr>
            <w:sdt>
              <w:sdtPr>
                <w:rPr>
                  <w:lang w:eastAsia="en-CA"/>
                </w:rPr>
                <w:id w:val="587963680"/>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02E7A311" w14:textId="77777777" w:rsidR="00F013FC" w:rsidRDefault="00F013FC" w:rsidP="00F013FC">
            <w:pPr>
              <w:jc w:val="center"/>
              <w:rPr>
                <w:lang w:eastAsia="en-CA"/>
              </w:rPr>
            </w:pPr>
          </w:p>
        </w:tc>
        <w:tc>
          <w:tcPr>
            <w:tcW w:w="448" w:type="dxa"/>
            <w:shd w:val="clear" w:color="auto" w:fill="F2F2F2" w:themeFill="background1" w:themeFillShade="F2"/>
          </w:tcPr>
          <w:p w14:paraId="0B676353" w14:textId="7BF6AE3A" w:rsidR="00F013FC" w:rsidRDefault="00000000" w:rsidP="00F013FC">
            <w:pPr>
              <w:jc w:val="center"/>
              <w:rPr>
                <w:lang w:eastAsia="en-CA"/>
              </w:rPr>
            </w:pPr>
            <w:sdt>
              <w:sdtPr>
                <w:rPr>
                  <w:lang w:eastAsia="en-CA"/>
                </w:rPr>
                <w:id w:val="1631505691"/>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185A17B6" w14:textId="68C6D758" w:rsidR="00F013FC" w:rsidRDefault="00000000" w:rsidP="00F013FC">
            <w:pPr>
              <w:jc w:val="center"/>
              <w:rPr>
                <w:lang w:eastAsia="en-CA"/>
              </w:rPr>
            </w:pPr>
            <w:sdt>
              <w:sdtPr>
                <w:rPr>
                  <w:lang w:eastAsia="en-CA"/>
                </w:rPr>
                <w:id w:val="923378480"/>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534C6032" w14:textId="6D7693EF" w:rsidR="00F013FC" w:rsidRDefault="00000000" w:rsidP="00F013FC">
            <w:pPr>
              <w:jc w:val="center"/>
              <w:rPr>
                <w:lang w:eastAsia="en-CA"/>
              </w:rPr>
            </w:pPr>
            <w:sdt>
              <w:sdtPr>
                <w:rPr>
                  <w:lang w:eastAsia="en-CA"/>
                </w:rPr>
                <w:id w:val="212466874"/>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34134CDF" w14:textId="77777777" w:rsidR="00F013FC" w:rsidRDefault="00F013FC" w:rsidP="00F013FC">
            <w:pPr>
              <w:jc w:val="center"/>
              <w:rPr>
                <w:lang w:eastAsia="en-CA"/>
              </w:rPr>
            </w:pPr>
          </w:p>
        </w:tc>
        <w:tc>
          <w:tcPr>
            <w:tcW w:w="3288" w:type="dxa"/>
            <w:shd w:val="clear" w:color="auto" w:fill="F2F2F2" w:themeFill="background1" w:themeFillShade="F2"/>
          </w:tcPr>
          <w:p w14:paraId="6378DBFB" w14:textId="77777777" w:rsidR="00F013FC" w:rsidRDefault="00F013FC" w:rsidP="00F013FC">
            <w:pPr>
              <w:rPr>
                <w:lang w:eastAsia="en-CA"/>
              </w:rPr>
            </w:pPr>
          </w:p>
        </w:tc>
      </w:tr>
      <w:tr w:rsidR="00F013FC" w14:paraId="1A7B0334" w14:textId="77777777" w:rsidTr="00DD2645">
        <w:tc>
          <w:tcPr>
            <w:tcW w:w="3060" w:type="dxa"/>
            <w:shd w:val="clear" w:color="auto" w:fill="F2F2F2" w:themeFill="background1" w:themeFillShade="F2"/>
          </w:tcPr>
          <w:p w14:paraId="32832725" w14:textId="17C6EE51" w:rsidR="00F013FC" w:rsidRDefault="00F013FC" w:rsidP="00F013FC">
            <w:pPr>
              <w:rPr>
                <w:lang w:eastAsia="en-CA"/>
              </w:rPr>
            </w:pPr>
            <w:r w:rsidRPr="00E75D62">
              <w:t>CRU 302</w:t>
            </w:r>
            <w:r w:rsidRPr="00E75D62">
              <w:rPr>
                <w:rFonts w:ascii="Cambria Math" w:hAnsi="Cambria Math" w:cs="Cambria Math"/>
              </w:rPr>
              <w:t>‐</w:t>
            </w:r>
            <w:r w:rsidRPr="00E75D62">
              <w:t>show area HORN/STROBE - HORN TEST</w:t>
            </w:r>
          </w:p>
        </w:tc>
        <w:tc>
          <w:tcPr>
            <w:tcW w:w="907" w:type="dxa"/>
            <w:shd w:val="clear" w:color="auto" w:fill="F2F2F2" w:themeFill="background1" w:themeFillShade="F2"/>
            <w:vAlign w:val="center"/>
          </w:tcPr>
          <w:p w14:paraId="6C8192AD" w14:textId="77777777" w:rsidR="00F013FC" w:rsidRDefault="00F013FC" w:rsidP="00F013FC">
            <w:pPr>
              <w:rPr>
                <w:lang w:eastAsia="en-CA"/>
              </w:rPr>
            </w:pPr>
          </w:p>
        </w:tc>
        <w:tc>
          <w:tcPr>
            <w:tcW w:w="686" w:type="dxa"/>
            <w:shd w:val="clear" w:color="auto" w:fill="F2F2F2" w:themeFill="background1" w:themeFillShade="F2"/>
          </w:tcPr>
          <w:p w14:paraId="41E4E7B1" w14:textId="70F414E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5993A0F" w14:textId="77777777" w:rsidR="00F013FC" w:rsidRDefault="00F013FC" w:rsidP="00F013FC">
            <w:pPr>
              <w:jc w:val="center"/>
              <w:rPr>
                <w:lang w:eastAsia="en-CA"/>
              </w:rPr>
            </w:pPr>
          </w:p>
        </w:tc>
        <w:tc>
          <w:tcPr>
            <w:tcW w:w="1101" w:type="dxa"/>
            <w:shd w:val="clear" w:color="auto" w:fill="F2F2F2" w:themeFill="background1" w:themeFillShade="F2"/>
          </w:tcPr>
          <w:p w14:paraId="6255133C" w14:textId="77777777" w:rsidR="00F013FC" w:rsidRDefault="00F013FC" w:rsidP="00F013FC">
            <w:pPr>
              <w:jc w:val="center"/>
              <w:rPr>
                <w:lang w:eastAsia="en-CA"/>
              </w:rPr>
            </w:pPr>
          </w:p>
        </w:tc>
        <w:tc>
          <w:tcPr>
            <w:tcW w:w="850" w:type="dxa"/>
            <w:shd w:val="clear" w:color="auto" w:fill="F2F2F2" w:themeFill="background1" w:themeFillShade="F2"/>
            <w:vAlign w:val="center"/>
          </w:tcPr>
          <w:p w14:paraId="74CFD111" w14:textId="77777777" w:rsidR="00F013FC" w:rsidRDefault="00F013FC" w:rsidP="00F013FC">
            <w:pPr>
              <w:jc w:val="center"/>
              <w:rPr>
                <w:lang w:eastAsia="en-CA"/>
              </w:rPr>
            </w:pPr>
          </w:p>
        </w:tc>
        <w:tc>
          <w:tcPr>
            <w:tcW w:w="448" w:type="dxa"/>
            <w:shd w:val="clear" w:color="auto" w:fill="F2F2F2" w:themeFill="background1" w:themeFillShade="F2"/>
          </w:tcPr>
          <w:p w14:paraId="63946512" w14:textId="20A29FFD" w:rsidR="00F013FC" w:rsidRDefault="00000000" w:rsidP="00F013FC">
            <w:pPr>
              <w:jc w:val="center"/>
              <w:rPr>
                <w:lang w:eastAsia="en-CA"/>
              </w:rPr>
            </w:pPr>
            <w:sdt>
              <w:sdtPr>
                <w:rPr>
                  <w:lang w:eastAsia="en-CA"/>
                </w:rPr>
                <w:id w:val="-1859570734"/>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4EF652F5" w14:textId="77777777" w:rsidR="00F013FC" w:rsidRDefault="00F013FC" w:rsidP="00F013FC">
            <w:pPr>
              <w:jc w:val="center"/>
              <w:rPr>
                <w:lang w:eastAsia="en-CA"/>
              </w:rPr>
            </w:pPr>
          </w:p>
        </w:tc>
        <w:tc>
          <w:tcPr>
            <w:tcW w:w="448" w:type="dxa"/>
            <w:shd w:val="clear" w:color="auto" w:fill="F2F2F2" w:themeFill="background1" w:themeFillShade="F2"/>
          </w:tcPr>
          <w:p w14:paraId="5AD95EAA" w14:textId="702EDCEC" w:rsidR="00F013FC" w:rsidRDefault="00000000" w:rsidP="00F013FC">
            <w:pPr>
              <w:jc w:val="center"/>
              <w:rPr>
                <w:lang w:eastAsia="en-CA"/>
              </w:rPr>
            </w:pPr>
            <w:sdt>
              <w:sdtPr>
                <w:rPr>
                  <w:lang w:eastAsia="en-CA"/>
                </w:rPr>
                <w:id w:val="-2096243014"/>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60117B8B" w14:textId="2F7B3603" w:rsidR="00F013FC" w:rsidRDefault="00000000" w:rsidP="00F013FC">
            <w:pPr>
              <w:jc w:val="center"/>
              <w:rPr>
                <w:lang w:eastAsia="en-CA"/>
              </w:rPr>
            </w:pPr>
            <w:sdt>
              <w:sdtPr>
                <w:rPr>
                  <w:lang w:eastAsia="en-CA"/>
                </w:rPr>
                <w:id w:val="1585487551"/>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19BD70E5" w14:textId="24C2A7FF" w:rsidR="00F013FC" w:rsidRDefault="00000000" w:rsidP="00F013FC">
            <w:pPr>
              <w:jc w:val="center"/>
              <w:rPr>
                <w:lang w:eastAsia="en-CA"/>
              </w:rPr>
            </w:pPr>
            <w:sdt>
              <w:sdtPr>
                <w:rPr>
                  <w:lang w:eastAsia="en-CA"/>
                </w:rPr>
                <w:id w:val="-232012956"/>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13A0BC2A" w14:textId="77777777" w:rsidR="00F013FC" w:rsidRDefault="00F013FC" w:rsidP="00F013FC">
            <w:pPr>
              <w:jc w:val="center"/>
              <w:rPr>
                <w:lang w:eastAsia="en-CA"/>
              </w:rPr>
            </w:pPr>
          </w:p>
        </w:tc>
        <w:tc>
          <w:tcPr>
            <w:tcW w:w="3288" w:type="dxa"/>
            <w:shd w:val="clear" w:color="auto" w:fill="F2F2F2" w:themeFill="background1" w:themeFillShade="F2"/>
          </w:tcPr>
          <w:p w14:paraId="185F48DD" w14:textId="77777777" w:rsidR="00F013FC" w:rsidRDefault="00F013FC" w:rsidP="00F013FC">
            <w:pPr>
              <w:rPr>
                <w:lang w:eastAsia="en-CA"/>
              </w:rPr>
            </w:pPr>
          </w:p>
        </w:tc>
      </w:tr>
      <w:tr w:rsidR="00F013FC" w14:paraId="2BBF1FB3" w14:textId="77777777" w:rsidTr="00DD2645">
        <w:tc>
          <w:tcPr>
            <w:tcW w:w="3060" w:type="dxa"/>
            <w:shd w:val="clear" w:color="auto" w:fill="F2F2F2" w:themeFill="background1" w:themeFillShade="F2"/>
          </w:tcPr>
          <w:p w14:paraId="7C36AF37" w14:textId="423599AC" w:rsidR="00F013FC" w:rsidRDefault="00F013FC" w:rsidP="00F013FC">
            <w:pPr>
              <w:rPr>
                <w:lang w:eastAsia="en-CA"/>
              </w:rPr>
            </w:pPr>
            <w:r w:rsidRPr="00E75D62">
              <w:t>CRU 302</w:t>
            </w:r>
            <w:r w:rsidRPr="00E75D62">
              <w:rPr>
                <w:rFonts w:ascii="Cambria Math" w:hAnsi="Cambria Math" w:cs="Cambria Math"/>
              </w:rPr>
              <w:t>‐</w:t>
            </w:r>
            <w:r w:rsidRPr="00E75D62">
              <w:t>show area HORN/STROBE - STROBE TEST</w:t>
            </w:r>
          </w:p>
        </w:tc>
        <w:tc>
          <w:tcPr>
            <w:tcW w:w="907" w:type="dxa"/>
            <w:shd w:val="clear" w:color="auto" w:fill="F2F2F2" w:themeFill="background1" w:themeFillShade="F2"/>
            <w:vAlign w:val="center"/>
          </w:tcPr>
          <w:p w14:paraId="58ECBC34" w14:textId="77777777" w:rsidR="00F013FC" w:rsidRDefault="00F013FC" w:rsidP="00F013FC">
            <w:pPr>
              <w:rPr>
                <w:lang w:eastAsia="en-CA"/>
              </w:rPr>
            </w:pPr>
          </w:p>
        </w:tc>
        <w:tc>
          <w:tcPr>
            <w:tcW w:w="686" w:type="dxa"/>
            <w:shd w:val="clear" w:color="auto" w:fill="F2F2F2" w:themeFill="background1" w:themeFillShade="F2"/>
          </w:tcPr>
          <w:p w14:paraId="0CFCEE09" w14:textId="5ED1D5C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E448C42" w14:textId="77777777" w:rsidR="00F013FC" w:rsidRDefault="00F013FC" w:rsidP="00F013FC">
            <w:pPr>
              <w:jc w:val="center"/>
              <w:rPr>
                <w:lang w:eastAsia="en-CA"/>
              </w:rPr>
            </w:pPr>
          </w:p>
        </w:tc>
        <w:tc>
          <w:tcPr>
            <w:tcW w:w="1101" w:type="dxa"/>
            <w:shd w:val="clear" w:color="auto" w:fill="F2F2F2" w:themeFill="background1" w:themeFillShade="F2"/>
          </w:tcPr>
          <w:p w14:paraId="06C5BAA3" w14:textId="77777777" w:rsidR="00F013FC" w:rsidRDefault="00F013FC" w:rsidP="00F013FC">
            <w:pPr>
              <w:jc w:val="center"/>
              <w:rPr>
                <w:lang w:eastAsia="en-CA"/>
              </w:rPr>
            </w:pPr>
          </w:p>
        </w:tc>
        <w:tc>
          <w:tcPr>
            <w:tcW w:w="850" w:type="dxa"/>
            <w:shd w:val="clear" w:color="auto" w:fill="F2F2F2" w:themeFill="background1" w:themeFillShade="F2"/>
            <w:vAlign w:val="center"/>
          </w:tcPr>
          <w:p w14:paraId="6A95BFF3" w14:textId="77777777" w:rsidR="00F013FC" w:rsidRDefault="00F013FC" w:rsidP="00F013FC">
            <w:pPr>
              <w:jc w:val="center"/>
              <w:rPr>
                <w:lang w:eastAsia="en-CA"/>
              </w:rPr>
            </w:pPr>
          </w:p>
        </w:tc>
        <w:tc>
          <w:tcPr>
            <w:tcW w:w="448" w:type="dxa"/>
            <w:shd w:val="clear" w:color="auto" w:fill="F2F2F2" w:themeFill="background1" w:themeFillShade="F2"/>
          </w:tcPr>
          <w:p w14:paraId="0DF1CB16" w14:textId="71BA722B" w:rsidR="00F013FC" w:rsidRDefault="00000000" w:rsidP="00F013FC">
            <w:pPr>
              <w:jc w:val="center"/>
              <w:rPr>
                <w:lang w:eastAsia="en-CA"/>
              </w:rPr>
            </w:pPr>
            <w:sdt>
              <w:sdtPr>
                <w:rPr>
                  <w:lang w:eastAsia="en-CA"/>
                </w:rPr>
                <w:id w:val="868262211"/>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1008BD7F" w14:textId="77777777" w:rsidR="00F013FC" w:rsidRDefault="00F013FC" w:rsidP="00F013FC">
            <w:pPr>
              <w:jc w:val="center"/>
              <w:rPr>
                <w:lang w:eastAsia="en-CA"/>
              </w:rPr>
            </w:pPr>
          </w:p>
        </w:tc>
        <w:tc>
          <w:tcPr>
            <w:tcW w:w="448" w:type="dxa"/>
            <w:shd w:val="clear" w:color="auto" w:fill="F2F2F2" w:themeFill="background1" w:themeFillShade="F2"/>
          </w:tcPr>
          <w:p w14:paraId="3A5A74F3" w14:textId="0682AA3D" w:rsidR="00F013FC" w:rsidRDefault="00000000" w:rsidP="00F013FC">
            <w:pPr>
              <w:jc w:val="center"/>
              <w:rPr>
                <w:lang w:eastAsia="en-CA"/>
              </w:rPr>
            </w:pPr>
            <w:sdt>
              <w:sdtPr>
                <w:rPr>
                  <w:lang w:eastAsia="en-CA"/>
                </w:rPr>
                <w:id w:val="-1581518692"/>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3B455084" w14:textId="1CA628A9" w:rsidR="00F013FC" w:rsidRDefault="00000000" w:rsidP="00F013FC">
            <w:pPr>
              <w:jc w:val="center"/>
              <w:rPr>
                <w:lang w:eastAsia="en-CA"/>
              </w:rPr>
            </w:pPr>
            <w:sdt>
              <w:sdtPr>
                <w:rPr>
                  <w:lang w:eastAsia="en-CA"/>
                </w:rPr>
                <w:id w:val="1235738093"/>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6D2EA14E" w14:textId="2C4A59E3" w:rsidR="00F013FC" w:rsidRDefault="00000000" w:rsidP="00F013FC">
            <w:pPr>
              <w:jc w:val="center"/>
              <w:rPr>
                <w:lang w:eastAsia="en-CA"/>
              </w:rPr>
            </w:pPr>
            <w:sdt>
              <w:sdtPr>
                <w:rPr>
                  <w:lang w:eastAsia="en-CA"/>
                </w:rPr>
                <w:id w:val="-1251577520"/>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30EF26DF" w14:textId="77777777" w:rsidR="00F013FC" w:rsidRDefault="00F013FC" w:rsidP="00F013FC">
            <w:pPr>
              <w:jc w:val="center"/>
              <w:rPr>
                <w:lang w:eastAsia="en-CA"/>
              </w:rPr>
            </w:pPr>
          </w:p>
        </w:tc>
        <w:tc>
          <w:tcPr>
            <w:tcW w:w="3288" w:type="dxa"/>
            <w:shd w:val="clear" w:color="auto" w:fill="F2F2F2" w:themeFill="background1" w:themeFillShade="F2"/>
          </w:tcPr>
          <w:p w14:paraId="61B30476" w14:textId="77777777" w:rsidR="00F013FC" w:rsidRDefault="00F013FC" w:rsidP="00F013FC">
            <w:pPr>
              <w:rPr>
                <w:lang w:eastAsia="en-CA"/>
              </w:rPr>
            </w:pPr>
          </w:p>
        </w:tc>
      </w:tr>
      <w:tr w:rsidR="00F013FC" w14:paraId="64561FEC" w14:textId="77777777" w:rsidTr="00DD2645">
        <w:tc>
          <w:tcPr>
            <w:tcW w:w="3060" w:type="dxa"/>
            <w:shd w:val="clear" w:color="auto" w:fill="F2F2F2" w:themeFill="background1" w:themeFillShade="F2"/>
          </w:tcPr>
          <w:p w14:paraId="5E2FE107" w14:textId="662E2261" w:rsidR="00F013FC" w:rsidRDefault="00F013FC" w:rsidP="00F013FC">
            <w:pPr>
              <w:rPr>
                <w:lang w:eastAsia="en-CA"/>
              </w:rPr>
            </w:pPr>
            <w:r w:rsidRPr="00E75D62">
              <w:t>CRU 302</w:t>
            </w:r>
            <w:r w:rsidRPr="00E75D62">
              <w:rPr>
                <w:rFonts w:ascii="Cambria Math" w:hAnsi="Cambria Math" w:cs="Cambria Math"/>
              </w:rPr>
              <w:t>‐</w:t>
            </w:r>
            <w:r w:rsidRPr="00E75D62">
              <w:t xml:space="preserve"> household HORN/STROBE - HORN TEST</w:t>
            </w:r>
          </w:p>
        </w:tc>
        <w:tc>
          <w:tcPr>
            <w:tcW w:w="907" w:type="dxa"/>
            <w:shd w:val="clear" w:color="auto" w:fill="F2F2F2" w:themeFill="background1" w:themeFillShade="F2"/>
            <w:vAlign w:val="center"/>
          </w:tcPr>
          <w:p w14:paraId="6DD8C2ED" w14:textId="77777777" w:rsidR="00F013FC" w:rsidRDefault="00F013FC" w:rsidP="00F013FC">
            <w:pPr>
              <w:rPr>
                <w:lang w:eastAsia="en-CA"/>
              </w:rPr>
            </w:pPr>
          </w:p>
        </w:tc>
        <w:tc>
          <w:tcPr>
            <w:tcW w:w="686" w:type="dxa"/>
            <w:shd w:val="clear" w:color="auto" w:fill="F2F2F2" w:themeFill="background1" w:themeFillShade="F2"/>
          </w:tcPr>
          <w:p w14:paraId="2FBAE1D4" w14:textId="3304003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F7652DD" w14:textId="77777777" w:rsidR="00F013FC" w:rsidRDefault="00F013FC" w:rsidP="00F013FC">
            <w:pPr>
              <w:jc w:val="center"/>
              <w:rPr>
                <w:lang w:eastAsia="en-CA"/>
              </w:rPr>
            </w:pPr>
          </w:p>
        </w:tc>
        <w:tc>
          <w:tcPr>
            <w:tcW w:w="1101" w:type="dxa"/>
            <w:shd w:val="clear" w:color="auto" w:fill="F2F2F2" w:themeFill="background1" w:themeFillShade="F2"/>
          </w:tcPr>
          <w:p w14:paraId="6955C1BF" w14:textId="77777777" w:rsidR="00F013FC" w:rsidRDefault="00F013FC" w:rsidP="00F013FC">
            <w:pPr>
              <w:jc w:val="center"/>
              <w:rPr>
                <w:lang w:eastAsia="en-CA"/>
              </w:rPr>
            </w:pPr>
          </w:p>
        </w:tc>
        <w:tc>
          <w:tcPr>
            <w:tcW w:w="850" w:type="dxa"/>
            <w:shd w:val="clear" w:color="auto" w:fill="F2F2F2" w:themeFill="background1" w:themeFillShade="F2"/>
            <w:vAlign w:val="center"/>
          </w:tcPr>
          <w:p w14:paraId="19F6B7F2" w14:textId="77777777" w:rsidR="00F013FC" w:rsidRDefault="00F013FC" w:rsidP="00F013FC">
            <w:pPr>
              <w:jc w:val="center"/>
              <w:rPr>
                <w:lang w:eastAsia="en-CA"/>
              </w:rPr>
            </w:pPr>
          </w:p>
        </w:tc>
        <w:tc>
          <w:tcPr>
            <w:tcW w:w="448" w:type="dxa"/>
            <w:shd w:val="clear" w:color="auto" w:fill="F2F2F2" w:themeFill="background1" w:themeFillShade="F2"/>
          </w:tcPr>
          <w:p w14:paraId="28FB868C" w14:textId="7A51AA4B" w:rsidR="00F013FC" w:rsidRDefault="00000000" w:rsidP="00F013FC">
            <w:pPr>
              <w:jc w:val="center"/>
              <w:rPr>
                <w:lang w:eastAsia="en-CA"/>
              </w:rPr>
            </w:pPr>
            <w:sdt>
              <w:sdtPr>
                <w:rPr>
                  <w:lang w:eastAsia="en-CA"/>
                </w:rPr>
                <w:id w:val="829792199"/>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54657536" w14:textId="77777777" w:rsidR="00F013FC" w:rsidRDefault="00F013FC" w:rsidP="00F013FC">
            <w:pPr>
              <w:jc w:val="center"/>
              <w:rPr>
                <w:lang w:eastAsia="en-CA"/>
              </w:rPr>
            </w:pPr>
          </w:p>
        </w:tc>
        <w:tc>
          <w:tcPr>
            <w:tcW w:w="448" w:type="dxa"/>
            <w:shd w:val="clear" w:color="auto" w:fill="F2F2F2" w:themeFill="background1" w:themeFillShade="F2"/>
          </w:tcPr>
          <w:p w14:paraId="534E75FA" w14:textId="55DED3ED" w:rsidR="00F013FC" w:rsidRDefault="00000000" w:rsidP="00F013FC">
            <w:pPr>
              <w:jc w:val="center"/>
              <w:rPr>
                <w:lang w:eastAsia="en-CA"/>
              </w:rPr>
            </w:pPr>
            <w:sdt>
              <w:sdtPr>
                <w:rPr>
                  <w:lang w:eastAsia="en-CA"/>
                </w:rPr>
                <w:id w:val="-1148044978"/>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0410DE1A" w14:textId="44BC0487" w:rsidR="00F013FC" w:rsidRDefault="00000000" w:rsidP="00F013FC">
            <w:pPr>
              <w:jc w:val="center"/>
              <w:rPr>
                <w:lang w:eastAsia="en-CA"/>
              </w:rPr>
            </w:pPr>
            <w:sdt>
              <w:sdtPr>
                <w:rPr>
                  <w:lang w:eastAsia="en-CA"/>
                </w:rPr>
                <w:id w:val="1524907478"/>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16253C9A" w14:textId="35524F3C" w:rsidR="00F013FC" w:rsidRDefault="00000000" w:rsidP="00F013FC">
            <w:pPr>
              <w:jc w:val="center"/>
              <w:rPr>
                <w:lang w:eastAsia="en-CA"/>
              </w:rPr>
            </w:pPr>
            <w:sdt>
              <w:sdtPr>
                <w:rPr>
                  <w:lang w:eastAsia="en-CA"/>
                </w:rPr>
                <w:id w:val="1993211437"/>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2D92996B" w14:textId="77777777" w:rsidR="00F013FC" w:rsidRDefault="00F013FC" w:rsidP="00F013FC">
            <w:pPr>
              <w:jc w:val="center"/>
              <w:rPr>
                <w:lang w:eastAsia="en-CA"/>
              </w:rPr>
            </w:pPr>
          </w:p>
        </w:tc>
        <w:tc>
          <w:tcPr>
            <w:tcW w:w="3288" w:type="dxa"/>
            <w:shd w:val="clear" w:color="auto" w:fill="F2F2F2" w:themeFill="background1" w:themeFillShade="F2"/>
          </w:tcPr>
          <w:p w14:paraId="6C145D8F" w14:textId="77777777" w:rsidR="00F013FC" w:rsidRDefault="00F013FC" w:rsidP="00F013FC">
            <w:pPr>
              <w:rPr>
                <w:lang w:eastAsia="en-CA"/>
              </w:rPr>
            </w:pPr>
          </w:p>
        </w:tc>
      </w:tr>
      <w:tr w:rsidR="00F013FC" w14:paraId="51120B07" w14:textId="77777777" w:rsidTr="00DD2645">
        <w:tc>
          <w:tcPr>
            <w:tcW w:w="3060" w:type="dxa"/>
            <w:shd w:val="clear" w:color="auto" w:fill="F2F2F2" w:themeFill="background1" w:themeFillShade="F2"/>
          </w:tcPr>
          <w:p w14:paraId="57138D01" w14:textId="2D2CACBF" w:rsidR="00F013FC" w:rsidRDefault="00F013FC" w:rsidP="00F013FC">
            <w:pPr>
              <w:rPr>
                <w:lang w:eastAsia="en-CA"/>
              </w:rPr>
            </w:pPr>
            <w:r w:rsidRPr="00E75D62">
              <w:t>CRU 302</w:t>
            </w:r>
            <w:r w:rsidRPr="00E75D62">
              <w:rPr>
                <w:rFonts w:ascii="Cambria Math" w:hAnsi="Cambria Math" w:cs="Cambria Math"/>
              </w:rPr>
              <w:t>‐</w:t>
            </w:r>
            <w:r w:rsidRPr="00E75D62">
              <w:t xml:space="preserve"> household HORN/STROBE - STROBE TEST</w:t>
            </w:r>
          </w:p>
        </w:tc>
        <w:tc>
          <w:tcPr>
            <w:tcW w:w="907" w:type="dxa"/>
            <w:shd w:val="clear" w:color="auto" w:fill="F2F2F2" w:themeFill="background1" w:themeFillShade="F2"/>
            <w:vAlign w:val="center"/>
          </w:tcPr>
          <w:p w14:paraId="24154B43" w14:textId="77777777" w:rsidR="00F013FC" w:rsidRDefault="00F013FC" w:rsidP="00F013FC">
            <w:pPr>
              <w:rPr>
                <w:lang w:eastAsia="en-CA"/>
              </w:rPr>
            </w:pPr>
          </w:p>
        </w:tc>
        <w:tc>
          <w:tcPr>
            <w:tcW w:w="686" w:type="dxa"/>
            <w:shd w:val="clear" w:color="auto" w:fill="F2F2F2" w:themeFill="background1" w:themeFillShade="F2"/>
          </w:tcPr>
          <w:p w14:paraId="5FF51265" w14:textId="3B887F7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7CF8A5A" w14:textId="77777777" w:rsidR="00F013FC" w:rsidRDefault="00F013FC" w:rsidP="00F013FC">
            <w:pPr>
              <w:jc w:val="center"/>
              <w:rPr>
                <w:lang w:eastAsia="en-CA"/>
              </w:rPr>
            </w:pPr>
          </w:p>
        </w:tc>
        <w:tc>
          <w:tcPr>
            <w:tcW w:w="1101" w:type="dxa"/>
            <w:shd w:val="clear" w:color="auto" w:fill="F2F2F2" w:themeFill="background1" w:themeFillShade="F2"/>
          </w:tcPr>
          <w:p w14:paraId="4FFB7A7B" w14:textId="77777777" w:rsidR="00F013FC" w:rsidRDefault="00F013FC" w:rsidP="00F013FC">
            <w:pPr>
              <w:jc w:val="center"/>
              <w:rPr>
                <w:lang w:eastAsia="en-CA"/>
              </w:rPr>
            </w:pPr>
          </w:p>
        </w:tc>
        <w:tc>
          <w:tcPr>
            <w:tcW w:w="850" w:type="dxa"/>
            <w:shd w:val="clear" w:color="auto" w:fill="F2F2F2" w:themeFill="background1" w:themeFillShade="F2"/>
            <w:vAlign w:val="center"/>
          </w:tcPr>
          <w:p w14:paraId="7D96AE13" w14:textId="77777777" w:rsidR="00F013FC" w:rsidRDefault="00F013FC" w:rsidP="00F013FC">
            <w:pPr>
              <w:jc w:val="center"/>
              <w:rPr>
                <w:lang w:eastAsia="en-CA"/>
              </w:rPr>
            </w:pPr>
          </w:p>
        </w:tc>
        <w:tc>
          <w:tcPr>
            <w:tcW w:w="448" w:type="dxa"/>
            <w:shd w:val="clear" w:color="auto" w:fill="F2F2F2" w:themeFill="background1" w:themeFillShade="F2"/>
          </w:tcPr>
          <w:p w14:paraId="18A1169A" w14:textId="7D95D4CE" w:rsidR="00F013FC" w:rsidRDefault="00000000" w:rsidP="00F013FC">
            <w:pPr>
              <w:jc w:val="center"/>
              <w:rPr>
                <w:lang w:eastAsia="en-CA"/>
              </w:rPr>
            </w:pPr>
            <w:sdt>
              <w:sdtPr>
                <w:rPr>
                  <w:lang w:eastAsia="en-CA"/>
                </w:rPr>
                <w:id w:val="1409116032"/>
                <w14:checkbox>
                  <w14:checked w14:val="1"/>
                  <w14:checkedState w14:val="0050" w14:font="Wingdings 2"/>
                  <w14:uncheckedState w14:val="0020" w14:font="Wingdings 2"/>
                </w14:checkbox>
              </w:sdtPr>
              <w:sdtContent>
                <w:r w:rsidR="00F013FC" w:rsidRPr="00127D90">
                  <w:rPr>
                    <w:lang w:eastAsia="en-CA"/>
                  </w:rPr>
                  <w:sym w:font="Wingdings 2" w:char="F050"/>
                </w:r>
              </w:sdtContent>
            </w:sdt>
          </w:p>
        </w:tc>
        <w:tc>
          <w:tcPr>
            <w:tcW w:w="1101" w:type="dxa"/>
            <w:shd w:val="clear" w:color="auto" w:fill="F2F2F2" w:themeFill="background1" w:themeFillShade="F2"/>
            <w:vAlign w:val="center"/>
          </w:tcPr>
          <w:p w14:paraId="76ECC39F" w14:textId="77777777" w:rsidR="00F013FC" w:rsidRDefault="00F013FC" w:rsidP="00F013FC">
            <w:pPr>
              <w:jc w:val="center"/>
              <w:rPr>
                <w:lang w:eastAsia="en-CA"/>
              </w:rPr>
            </w:pPr>
          </w:p>
        </w:tc>
        <w:tc>
          <w:tcPr>
            <w:tcW w:w="448" w:type="dxa"/>
            <w:shd w:val="clear" w:color="auto" w:fill="F2F2F2" w:themeFill="background1" w:themeFillShade="F2"/>
          </w:tcPr>
          <w:p w14:paraId="74199502" w14:textId="08B07B94" w:rsidR="00F013FC" w:rsidRDefault="00000000" w:rsidP="00F013FC">
            <w:pPr>
              <w:jc w:val="center"/>
              <w:rPr>
                <w:lang w:eastAsia="en-CA"/>
              </w:rPr>
            </w:pPr>
            <w:sdt>
              <w:sdtPr>
                <w:rPr>
                  <w:lang w:eastAsia="en-CA"/>
                </w:rPr>
                <w:id w:val="-1058469962"/>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48" w:type="dxa"/>
            <w:shd w:val="clear" w:color="auto" w:fill="F2F2F2" w:themeFill="background1" w:themeFillShade="F2"/>
          </w:tcPr>
          <w:p w14:paraId="14765D73" w14:textId="6D810927" w:rsidR="00F013FC" w:rsidRDefault="00000000" w:rsidP="00F013FC">
            <w:pPr>
              <w:jc w:val="center"/>
              <w:rPr>
                <w:lang w:eastAsia="en-CA"/>
              </w:rPr>
            </w:pPr>
            <w:sdt>
              <w:sdtPr>
                <w:rPr>
                  <w:lang w:eastAsia="en-CA"/>
                </w:rPr>
                <w:id w:val="-133414797"/>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423" w:type="dxa"/>
            <w:shd w:val="clear" w:color="auto" w:fill="F2F2F2" w:themeFill="background1" w:themeFillShade="F2"/>
          </w:tcPr>
          <w:p w14:paraId="1BEBB1A9" w14:textId="375E0F52" w:rsidR="00F013FC" w:rsidRDefault="00000000" w:rsidP="00F013FC">
            <w:pPr>
              <w:jc w:val="center"/>
              <w:rPr>
                <w:lang w:eastAsia="en-CA"/>
              </w:rPr>
            </w:pPr>
            <w:sdt>
              <w:sdtPr>
                <w:rPr>
                  <w:lang w:eastAsia="en-CA"/>
                </w:rPr>
                <w:id w:val="1668056258"/>
                <w14:checkbox>
                  <w14:checked w14:val="1"/>
                  <w14:checkedState w14:val="0050" w14:font="Wingdings 2"/>
                  <w14:uncheckedState w14:val="0020" w14:font="Wingdings 2"/>
                </w14:checkbox>
              </w:sdtPr>
              <w:sdtContent>
                <w:r w:rsidR="00F013FC" w:rsidRPr="004963BD">
                  <w:rPr>
                    <w:lang w:eastAsia="en-CA"/>
                  </w:rPr>
                  <w:sym w:font="Wingdings 2" w:char="F050"/>
                </w:r>
              </w:sdtContent>
            </w:sdt>
          </w:p>
        </w:tc>
        <w:tc>
          <w:tcPr>
            <w:tcW w:w="964" w:type="dxa"/>
            <w:shd w:val="clear" w:color="auto" w:fill="F2F2F2" w:themeFill="background1" w:themeFillShade="F2"/>
            <w:vAlign w:val="center"/>
          </w:tcPr>
          <w:p w14:paraId="3C0B72AB" w14:textId="77777777" w:rsidR="00F013FC" w:rsidRDefault="00F013FC" w:rsidP="00F013FC">
            <w:pPr>
              <w:jc w:val="center"/>
              <w:rPr>
                <w:lang w:eastAsia="en-CA"/>
              </w:rPr>
            </w:pPr>
          </w:p>
        </w:tc>
        <w:tc>
          <w:tcPr>
            <w:tcW w:w="3288" w:type="dxa"/>
            <w:shd w:val="clear" w:color="auto" w:fill="F2F2F2" w:themeFill="background1" w:themeFillShade="F2"/>
          </w:tcPr>
          <w:p w14:paraId="1E3ACE88" w14:textId="77777777" w:rsidR="00F013FC" w:rsidRDefault="00F013FC" w:rsidP="00F013FC">
            <w:pPr>
              <w:rPr>
                <w:lang w:eastAsia="en-CA"/>
              </w:rPr>
            </w:pPr>
          </w:p>
        </w:tc>
      </w:tr>
      <w:tr w:rsidR="00F013FC" w14:paraId="60FF1FE0" w14:textId="77777777" w:rsidTr="00DD2645">
        <w:tc>
          <w:tcPr>
            <w:tcW w:w="3060" w:type="dxa"/>
            <w:shd w:val="clear" w:color="auto" w:fill="F2F2F2" w:themeFill="background1" w:themeFillShade="F2"/>
          </w:tcPr>
          <w:p w14:paraId="3C3DDA4B" w14:textId="685981AC" w:rsidR="00F013FC" w:rsidRDefault="00F013FC" w:rsidP="00F013FC">
            <w:pPr>
              <w:rPr>
                <w:lang w:eastAsia="en-CA"/>
              </w:rPr>
            </w:pPr>
            <w:r w:rsidRPr="00E75D62">
              <w:lastRenderedPageBreak/>
              <w:t>CRU 302</w:t>
            </w:r>
            <w:r w:rsidRPr="00E75D62">
              <w:rPr>
                <w:rFonts w:ascii="Cambria Math" w:hAnsi="Cambria Math" w:cs="Cambria Math"/>
              </w:rPr>
              <w:t>‐</w:t>
            </w:r>
            <w:r w:rsidRPr="00E75D62">
              <w:t xml:space="preserve"> warehouse north HORN/STROBE - HORN TEST</w:t>
            </w:r>
          </w:p>
        </w:tc>
        <w:tc>
          <w:tcPr>
            <w:tcW w:w="907" w:type="dxa"/>
            <w:shd w:val="clear" w:color="auto" w:fill="F2F2F2" w:themeFill="background1" w:themeFillShade="F2"/>
            <w:vAlign w:val="center"/>
          </w:tcPr>
          <w:p w14:paraId="2BEC456A" w14:textId="77777777" w:rsidR="00F013FC" w:rsidRDefault="00F013FC" w:rsidP="00F013FC">
            <w:pPr>
              <w:rPr>
                <w:lang w:eastAsia="en-CA"/>
              </w:rPr>
            </w:pPr>
          </w:p>
        </w:tc>
        <w:tc>
          <w:tcPr>
            <w:tcW w:w="686" w:type="dxa"/>
            <w:shd w:val="clear" w:color="auto" w:fill="F2F2F2" w:themeFill="background1" w:themeFillShade="F2"/>
          </w:tcPr>
          <w:p w14:paraId="222FC901" w14:textId="7E8FCBE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E3EE882" w14:textId="77777777" w:rsidR="00F013FC" w:rsidRDefault="00F013FC" w:rsidP="00F013FC">
            <w:pPr>
              <w:jc w:val="center"/>
              <w:rPr>
                <w:lang w:eastAsia="en-CA"/>
              </w:rPr>
            </w:pPr>
          </w:p>
        </w:tc>
        <w:tc>
          <w:tcPr>
            <w:tcW w:w="1101" w:type="dxa"/>
            <w:shd w:val="clear" w:color="auto" w:fill="F2F2F2" w:themeFill="background1" w:themeFillShade="F2"/>
          </w:tcPr>
          <w:p w14:paraId="6E6A7F17" w14:textId="77777777" w:rsidR="00F013FC" w:rsidRDefault="00F013FC" w:rsidP="00F013FC">
            <w:pPr>
              <w:jc w:val="center"/>
              <w:rPr>
                <w:lang w:eastAsia="en-CA"/>
              </w:rPr>
            </w:pPr>
          </w:p>
        </w:tc>
        <w:tc>
          <w:tcPr>
            <w:tcW w:w="850" w:type="dxa"/>
            <w:shd w:val="clear" w:color="auto" w:fill="F2F2F2" w:themeFill="background1" w:themeFillShade="F2"/>
            <w:vAlign w:val="center"/>
          </w:tcPr>
          <w:p w14:paraId="069A9A95" w14:textId="77777777" w:rsidR="00F013FC" w:rsidRDefault="00F013FC" w:rsidP="00F013FC">
            <w:pPr>
              <w:jc w:val="center"/>
              <w:rPr>
                <w:lang w:eastAsia="en-CA"/>
              </w:rPr>
            </w:pPr>
          </w:p>
        </w:tc>
        <w:tc>
          <w:tcPr>
            <w:tcW w:w="448" w:type="dxa"/>
            <w:shd w:val="clear" w:color="auto" w:fill="F2F2F2" w:themeFill="background1" w:themeFillShade="F2"/>
          </w:tcPr>
          <w:p w14:paraId="7428F81A" w14:textId="5AA7EE4C" w:rsidR="00F013FC" w:rsidRDefault="00000000" w:rsidP="00F013FC">
            <w:pPr>
              <w:jc w:val="center"/>
              <w:rPr>
                <w:lang w:eastAsia="en-CA"/>
              </w:rPr>
            </w:pPr>
            <w:sdt>
              <w:sdtPr>
                <w:rPr>
                  <w:lang w:eastAsia="en-CA"/>
                </w:rPr>
                <w:id w:val="-1705235369"/>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62C30391" w14:textId="77777777" w:rsidR="00F013FC" w:rsidRDefault="00F013FC" w:rsidP="00F013FC">
            <w:pPr>
              <w:jc w:val="center"/>
              <w:rPr>
                <w:lang w:eastAsia="en-CA"/>
              </w:rPr>
            </w:pPr>
          </w:p>
        </w:tc>
        <w:tc>
          <w:tcPr>
            <w:tcW w:w="448" w:type="dxa"/>
            <w:shd w:val="clear" w:color="auto" w:fill="F2F2F2" w:themeFill="background1" w:themeFillShade="F2"/>
          </w:tcPr>
          <w:p w14:paraId="6E6CB0E8" w14:textId="1316E9B1" w:rsidR="00F013FC" w:rsidRDefault="00000000" w:rsidP="00F013FC">
            <w:pPr>
              <w:jc w:val="center"/>
              <w:rPr>
                <w:lang w:eastAsia="en-CA"/>
              </w:rPr>
            </w:pPr>
            <w:sdt>
              <w:sdtPr>
                <w:rPr>
                  <w:lang w:eastAsia="en-CA"/>
                </w:rPr>
                <w:id w:val="2051801388"/>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5ACBAF50" w14:textId="2B7B0EBA" w:rsidR="00F013FC" w:rsidRDefault="00000000" w:rsidP="00F013FC">
            <w:pPr>
              <w:jc w:val="center"/>
              <w:rPr>
                <w:lang w:eastAsia="en-CA"/>
              </w:rPr>
            </w:pPr>
            <w:sdt>
              <w:sdtPr>
                <w:rPr>
                  <w:lang w:eastAsia="en-CA"/>
                </w:rPr>
                <w:id w:val="1955139659"/>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531173CB" w14:textId="5ABD8A43" w:rsidR="00F013FC" w:rsidRDefault="00000000" w:rsidP="00F013FC">
            <w:pPr>
              <w:jc w:val="center"/>
              <w:rPr>
                <w:lang w:eastAsia="en-CA"/>
              </w:rPr>
            </w:pPr>
            <w:sdt>
              <w:sdtPr>
                <w:rPr>
                  <w:lang w:eastAsia="en-CA"/>
                </w:rPr>
                <w:id w:val="-1691134984"/>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5F940384" w14:textId="77777777" w:rsidR="00F013FC" w:rsidRDefault="00F013FC" w:rsidP="00F013FC">
            <w:pPr>
              <w:jc w:val="center"/>
              <w:rPr>
                <w:lang w:eastAsia="en-CA"/>
              </w:rPr>
            </w:pPr>
          </w:p>
        </w:tc>
        <w:tc>
          <w:tcPr>
            <w:tcW w:w="3288" w:type="dxa"/>
            <w:shd w:val="clear" w:color="auto" w:fill="F2F2F2" w:themeFill="background1" w:themeFillShade="F2"/>
          </w:tcPr>
          <w:p w14:paraId="4C57D7D0" w14:textId="77777777" w:rsidR="00F013FC" w:rsidRDefault="00F013FC" w:rsidP="00F013FC">
            <w:pPr>
              <w:rPr>
                <w:lang w:eastAsia="en-CA"/>
              </w:rPr>
            </w:pPr>
          </w:p>
        </w:tc>
      </w:tr>
      <w:tr w:rsidR="00F013FC" w14:paraId="0BA04D20" w14:textId="77777777" w:rsidTr="00DD2645">
        <w:tc>
          <w:tcPr>
            <w:tcW w:w="3060" w:type="dxa"/>
            <w:shd w:val="clear" w:color="auto" w:fill="F2F2F2" w:themeFill="background1" w:themeFillShade="F2"/>
          </w:tcPr>
          <w:p w14:paraId="3676C1FF" w14:textId="76F158F9" w:rsidR="00F013FC" w:rsidRDefault="00F013FC" w:rsidP="00F013FC">
            <w:pPr>
              <w:rPr>
                <w:lang w:eastAsia="en-CA"/>
              </w:rPr>
            </w:pPr>
            <w:r w:rsidRPr="00E75D62">
              <w:t>CRU 302</w:t>
            </w:r>
            <w:r w:rsidRPr="00E75D62">
              <w:rPr>
                <w:rFonts w:ascii="Cambria Math" w:hAnsi="Cambria Math" w:cs="Cambria Math"/>
              </w:rPr>
              <w:t>‐</w:t>
            </w:r>
            <w:r w:rsidRPr="00E75D62">
              <w:t xml:space="preserve"> warehouse north HORN/STROBE - STROBE TEST</w:t>
            </w:r>
          </w:p>
        </w:tc>
        <w:tc>
          <w:tcPr>
            <w:tcW w:w="907" w:type="dxa"/>
            <w:shd w:val="clear" w:color="auto" w:fill="F2F2F2" w:themeFill="background1" w:themeFillShade="F2"/>
            <w:vAlign w:val="center"/>
          </w:tcPr>
          <w:p w14:paraId="04FD2384" w14:textId="77777777" w:rsidR="00F013FC" w:rsidRDefault="00F013FC" w:rsidP="00F013FC">
            <w:pPr>
              <w:rPr>
                <w:lang w:eastAsia="en-CA"/>
              </w:rPr>
            </w:pPr>
          </w:p>
        </w:tc>
        <w:tc>
          <w:tcPr>
            <w:tcW w:w="686" w:type="dxa"/>
            <w:shd w:val="clear" w:color="auto" w:fill="F2F2F2" w:themeFill="background1" w:themeFillShade="F2"/>
          </w:tcPr>
          <w:p w14:paraId="7E482430" w14:textId="6D8D5F0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0A15035" w14:textId="77777777" w:rsidR="00F013FC" w:rsidRDefault="00F013FC" w:rsidP="00F013FC">
            <w:pPr>
              <w:jc w:val="center"/>
              <w:rPr>
                <w:lang w:eastAsia="en-CA"/>
              </w:rPr>
            </w:pPr>
          </w:p>
        </w:tc>
        <w:tc>
          <w:tcPr>
            <w:tcW w:w="1101" w:type="dxa"/>
            <w:shd w:val="clear" w:color="auto" w:fill="F2F2F2" w:themeFill="background1" w:themeFillShade="F2"/>
          </w:tcPr>
          <w:p w14:paraId="378EC404" w14:textId="77777777" w:rsidR="00F013FC" w:rsidRDefault="00F013FC" w:rsidP="00F013FC">
            <w:pPr>
              <w:jc w:val="center"/>
              <w:rPr>
                <w:lang w:eastAsia="en-CA"/>
              </w:rPr>
            </w:pPr>
          </w:p>
        </w:tc>
        <w:tc>
          <w:tcPr>
            <w:tcW w:w="850" w:type="dxa"/>
            <w:shd w:val="clear" w:color="auto" w:fill="F2F2F2" w:themeFill="background1" w:themeFillShade="F2"/>
            <w:vAlign w:val="center"/>
          </w:tcPr>
          <w:p w14:paraId="7B02A138" w14:textId="77777777" w:rsidR="00F013FC" w:rsidRDefault="00F013FC" w:rsidP="00F013FC">
            <w:pPr>
              <w:jc w:val="center"/>
              <w:rPr>
                <w:lang w:eastAsia="en-CA"/>
              </w:rPr>
            </w:pPr>
          </w:p>
        </w:tc>
        <w:tc>
          <w:tcPr>
            <w:tcW w:w="448" w:type="dxa"/>
            <w:shd w:val="clear" w:color="auto" w:fill="F2F2F2" w:themeFill="background1" w:themeFillShade="F2"/>
          </w:tcPr>
          <w:p w14:paraId="2EEFE465" w14:textId="0E950B3D" w:rsidR="00F013FC" w:rsidRDefault="00000000" w:rsidP="00F013FC">
            <w:pPr>
              <w:jc w:val="center"/>
              <w:rPr>
                <w:lang w:eastAsia="en-CA"/>
              </w:rPr>
            </w:pPr>
            <w:sdt>
              <w:sdtPr>
                <w:rPr>
                  <w:lang w:eastAsia="en-CA"/>
                </w:rPr>
                <w:id w:val="-287665873"/>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4419C4B1" w14:textId="77777777" w:rsidR="00F013FC" w:rsidRDefault="00F013FC" w:rsidP="00F013FC">
            <w:pPr>
              <w:jc w:val="center"/>
              <w:rPr>
                <w:lang w:eastAsia="en-CA"/>
              </w:rPr>
            </w:pPr>
          </w:p>
        </w:tc>
        <w:tc>
          <w:tcPr>
            <w:tcW w:w="448" w:type="dxa"/>
            <w:shd w:val="clear" w:color="auto" w:fill="F2F2F2" w:themeFill="background1" w:themeFillShade="F2"/>
          </w:tcPr>
          <w:p w14:paraId="2B9B9783" w14:textId="5EADEB75" w:rsidR="00F013FC" w:rsidRDefault="00000000" w:rsidP="00F013FC">
            <w:pPr>
              <w:jc w:val="center"/>
              <w:rPr>
                <w:lang w:eastAsia="en-CA"/>
              </w:rPr>
            </w:pPr>
            <w:sdt>
              <w:sdtPr>
                <w:rPr>
                  <w:lang w:eastAsia="en-CA"/>
                </w:rPr>
                <w:id w:val="-501346553"/>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0B1054EF" w14:textId="6390978F" w:rsidR="00F013FC" w:rsidRDefault="00000000" w:rsidP="00F013FC">
            <w:pPr>
              <w:jc w:val="center"/>
              <w:rPr>
                <w:lang w:eastAsia="en-CA"/>
              </w:rPr>
            </w:pPr>
            <w:sdt>
              <w:sdtPr>
                <w:rPr>
                  <w:lang w:eastAsia="en-CA"/>
                </w:rPr>
                <w:id w:val="1440867358"/>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0C970E39" w14:textId="3358AE75" w:rsidR="00F013FC" w:rsidRDefault="00000000" w:rsidP="00F013FC">
            <w:pPr>
              <w:jc w:val="center"/>
              <w:rPr>
                <w:lang w:eastAsia="en-CA"/>
              </w:rPr>
            </w:pPr>
            <w:sdt>
              <w:sdtPr>
                <w:rPr>
                  <w:lang w:eastAsia="en-CA"/>
                </w:rPr>
                <w:id w:val="1759246015"/>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1A09596E" w14:textId="77777777" w:rsidR="00F013FC" w:rsidRDefault="00F013FC" w:rsidP="00F013FC">
            <w:pPr>
              <w:jc w:val="center"/>
              <w:rPr>
                <w:lang w:eastAsia="en-CA"/>
              </w:rPr>
            </w:pPr>
          </w:p>
        </w:tc>
        <w:tc>
          <w:tcPr>
            <w:tcW w:w="3288" w:type="dxa"/>
            <w:shd w:val="clear" w:color="auto" w:fill="F2F2F2" w:themeFill="background1" w:themeFillShade="F2"/>
          </w:tcPr>
          <w:p w14:paraId="73B897B1" w14:textId="77777777" w:rsidR="00F013FC" w:rsidRDefault="00F013FC" w:rsidP="00F013FC">
            <w:pPr>
              <w:rPr>
                <w:lang w:eastAsia="en-CA"/>
              </w:rPr>
            </w:pPr>
          </w:p>
        </w:tc>
      </w:tr>
      <w:tr w:rsidR="00F013FC" w14:paraId="69DF6CC4" w14:textId="77777777" w:rsidTr="00DD2645">
        <w:tc>
          <w:tcPr>
            <w:tcW w:w="3060" w:type="dxa"/>
            <w:shd w:val="clear" w:color="auto" w:fill="F2F2F2" w:themeFill="background1" w:themeFillShade="F2"/>
          </w:tcPr>
          <w:p w14:paraId="1FBB86CA" w14:textId="2EB4C248" w:rsidR="00F013FC" w:rsidRDefault="00F013FC" w:rsidP="00F013FC">
            <w:pPr>
              <w:rPr>
                <w:lang w:eastAsia="en-CA"/>
              </w:rPr>
            </w:pPr>
            <w:r w:rsidRPr="00E75D62">
              <w:t>CRU 302</w:t>
            </w:r>
            <w:r w:rsidRPr="00E75D62">
              <w:rPr>
                <w:rFonts w:ascii="Cambria Math" w:hAnsi="Cambria Math" w:cs="Cambria Math"/>
              </w:rPr>
              <w:t>‐</w:t>
            </w:r>
            <w:r w:rsidRPr="00E75D62">
              <w:t xml:space="preserve"> warehouse center HORN/STROBE - HORN TEST</w:t>
            </w:r>
          </w:p>
        </w:tc>
        <w:tc>
          <w:tcPr>
            <w:tcW w:w="907" w:type="dxa"/>
            <w:shd w:val="clear" w:color="auto" w:fill="F2F2F2" w:themeFill="background1" w:themeFillShade="F2"/>
            <w:vAlign w:val="center"/>
          </w:tcPr>
          <w:p w14:paraId="782EB5C4" w14:textId="77777777" w:rsidR="00F013FC" w:rsidRDefault="00F013FC" w:rsidP="00F013FC">
            <w:pPr>
              <w:rPr>
                <w:lang w:eastAsia="en-CA"/>
              </w:rPr>
            </w:pPr>
          </w:p>
        </w:tc>
        <w:tc>
          <w:tcPr>
            <w:tcW w:w="686" w:type="dxa"/>
            <w:shd w:val="clear" w:color="auto" w:fill="F2F2F2" w:themeFill="background1" w:themeFillShade="F2"/>
          </w:tcPr>
          <w:p w14:paraId="33001DDC" w14:textId="6383D67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6864BED" w14:textId="77777777" w:rsidR="00F013FC" w:rsidRDefault="00F013FC" w:rsidP="00F013FC">
            <w:pPr>
              <w:jc w:val="center"/>
              <w:rPr>
                <w:lang w:eastAsia="en-CA"/>
              </w:rPr>
            </w:pPr>
          </w:p>
        </w:tc>
        <w:tc>
          <w:tcPr>
            <w:tcW w:w="1101" w:type="dxa"/>
            <w:shd w:val="clear" w:color="auto" w:fill="F2F2F2" w:themeFill="background1" w:themeFillShade="F2"/>
          </w:tcPr>
          <w:p w14:paraId="091B961F" w14:textId="77777777" w:rsidR="00F013FC" w:rsidRDefault="00F013FC" w:rsidP="00F013FC">
            <w:pPr>
              <w:jc w:val="center"/>
              <w:rPr>
                <w:lang w:eastAsia="en-CA"/>
              </w:rPr>
            </w:pPr>
          </w:p>
        </w:tc>
        <w:tc>
          <w:tcPr>
            <w:tcW w:w="850" w:type="dxa"/>
            <w:shd w:val="clear" w:color="auto" w:fill="F2F2F2" w:themeFill="background1" w:themeFillShade="F2"/>
            <w:vAlign w:val="center"/>
          </w:tcPr>
          <w:p w14:paraId="025AE0A2" w14:textId="77777777" w:rsidR="00F013FC" w:rsidRDefault="00F013FC" w:rsidP="00F013FC">
            <w:pPr>
              <w:jc w:val="center"/>
              <w:rPr>
                <w:lang w:eastAsia="en-CA"/>
              </w:rPr>
            </w:pPr>
          </w:p>
        </w:tc>
        <w:tc>
          <w:tcPr>
            <w:tcW w:w="448" w:type="dxa"/>
            <w:shd w:val="clear" w:color="auto" w:fill="F2F2F2" w:themeFill="background1" w:themeFillShade="F2"/>
          </w:tcPr>
          <w:p w14:paraId="73685142" w14:textId="6D43AE8C" w:rsidR="00F013FC" w:rsidRDefault="00000000" w:rsidP="00F013FC">
            <w:pPr>
              <w:jc w:val="center"/>
              <w:rPr>
                <w:lang w:eastAsia="en-CA"/>
              </w:rPr>
            </w:pPr>
            <w:sdt>
              <w:sdtPr>
                <w:rPr>
                  <w:lang w:eastAsia="en-CA"/>
                </w:rPr>
                <w:id w:val="230276718"/>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040249D8" w14:textId="77777777" w:rsidR="00F013FC" w:rsidRDefault="00F013FC" w:rsidP="00F013FC">
            <w:pPr>
              <w:jc w:val="center"/>
              <w:rPr>
                <w:lang w:eastAsia="en-CA"/>
              </w:rPr>
            </w:pPr>
          </w:p>
        </w:tc>
        <w:tc>
          <w:tcPr>
            <w:tcW w:w="448" w:type="dxa"/>
            <w:shd w:val="clear" w:color="auto" w:fill="F2F2F2" w:themeFill="background1" w:themeFillShade="F2"/>
          </w:tcPr>
          <w:p w14:paraId="66D7870F" w14:textId="222D74A7" w:rsidR="00F013FC" w:rsidRDefault="00000000" w:rsidP="00F013FC">
            <w:pPr>
              <w:jc w:val="center"/>
              <w:rPr>
                <w:lang w:eastAsia="en-CA"/>
              </w:rPr>
            </w:pPr>
            <w:sdt>
              <w:sdtPr>
                <w:rPr>
                  <w:lang w:eastAsia="en-CA"/>
                </w:rPr>
                <w:id w:val="-1570956983"/>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75652F00" w14:textId="5A843994" w:rsidR="00F013FC" w:rsidRDefault="00000000" w:rsidP="00F013FC">
            <w:pPr>
              <w:jc w:val="center"/>
              <w:rPr>
                <w:lang w:eastAsia="en-CA"/>
              </w:rPr>
            </w:pPr>
            <w:sdt>
              <w:sdtPr>
                <w:rPr>
                  <w:lang w:eastAsia="en-CA"/>
                </w:rPr>
                <w:id w:val="2049264458"/>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45C90A10" w14:textId="5F52CE4F" w:rsidR="00F013FC" w:rsidRDefault="00000000" w:rsidP="00F013FC">
            <w:pPr>
              <w:jc w:val="center"/>
              <w:rPr>
                <w:lang w:eastAsia="en-CA"/>
              </w:rPr>
            </w:pPr>
            <w:sdt>
              <w:sdtPr>
                <w:rPr>
                  <w:lang w:eastAsia="en-CA"/>
                </w:rPr>
                <w:id w:val="-665704455"/>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4C93D36A" w14:textId="77777777" w:rsidR="00F013FC" w:rsidRDefault="00F013FC" w:rsidP="00F013FC">
            <w:pPr>
              <w:jc w:val="center"/>
              <w:rPr>
                <w:lang w:eastAsia="en-CA"/>
              </w:rPr>
            </w:pPr>
          </w:p>
        </w:tc>
        <w:tc>
          <w:tcPr>
            <w:tcW w:w="3288" w:type="dxa"/>
            <w:shd w:val="clear" w:color="auto" w:fill="F2F2F2" w:themeFill="background1" w:themeFillShade="F2"/>
          </w:tcPr>
          <w:p w14:paraId="5E226DE9" w14:textId="77777777" w:rsidR="00F013FC" w:rsidRDefault="00F013FC" w:rsidP="00F013FC">
            <w:pPr>
              <w:rPr>
                <w:lang w:eastAsia="en-CA"/>
              </w:rPr>
            </w:pPr>
          </w:p>
        </w:tc>
      </w:tr>
      <w:tr w:rsidR="00F013FC" w14:paraId="55E37808" w14:textId="77777777" w:rsidTr="00DD2645">
        <w:tc>
          <w:tcPr>
            <w:tcW w:w="3060" w:type="dxa"/>
            <w:shd w:val="clear" w:color="auto" w:fill="F2F2F2" w:themeFill="background1" w:themeFillShade="F2"/>
          </w:tcPr>
          <w:p w14:paraId="3B5C9556" w14:textId="4D3969D3" w:rsidR="00F013FC" w:rsidRDefault="00F013FC" w:rsidP="00F013FC">
            <w:pPr>
              <w:rPr>
                <w:lang w:eastAsia="en-CA"/>
              </w:rPr>
            </w:pPr>
            <w:r w:rsidRPr="00E75D62">
              <w:t>CRU 302</w:t>
            </w:r>
            <w:r w:rsidRPr="00E75D62">
              <w:rPr>
                <w:rFonts w:ascii="Cambria Math" w:hAnsi="Cambria Math" w:cs="Cambria Math"/>
              </w:rPr>
              <w:t>‐</w:t>
            </w:r>
            <w:r w:rsidRPr="00E75D62">
              <w:t xml:space="preserve"> warehouse center HORN/STROBE - STROBE TEST</w:t>
            </w:r>
          </w:p>
        </w:tc>
        <w:tc>
          <w:tcPr>
            <w:tcW w:w="907" w:type="dxa"/>
            <w:shd w:val="clear" w:color="auto" w:fill="F2F2F2" w:themeFill="background1" w:themeFillShade="F2"/>
            <w:vAlign w:val="center"/>
          </w:tcPr>
          <w:p w14:paraId="69D9E0ED" w14:textId="77777777" w:rsidR="00F013FC" w:rsidRDefault="00F013FC" w:rsidP="00F013FC">
            <w:pPr>
              <w:rPr>
                <w:lang w:eastAsia="en-CA"/>
              </w:rPr>
            </w:pPr>
          </w:p>
        </w:tc>
        <w:tc>
          <w:tcPr>
            <w:tcW w:w="686" w:type="dxa"/>
            <w:shd w:val="clear" w:color="auto" w:fill="F2F2F2" w:themeFill="background1" w:themeFillShade="F2"/>
          </w:tcPr>
          <w:p w14:paraId="6696D862" w14:textId="53C7EA0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3F82435" w14:textId="77777777" w:rsidR="00F013FC" w:rsidRDefault="00F013FC" w:rsidP="00F013FC">
            <w:pPr>
              <w:jc w:val="center"/>
              <w:rPr>
                <w:lang w:eastAsia="en-CA"/>
              </w:rPr>
            </w:pPr>
          </w:p>
        </w:tc>
        <w:tc>
          <w:tcPr>
            <w:tcW w:w="1101" w:type="dxa"/>
            <w:shd w:val="clear" w:color="auto" w:fill="F2F2F2" w:themeFill="background1" w:themeFillShade="F2"/>
          </w:tcPr>
          <w:p w14:paraId="2191E1B8" w14:textId="77777777" w:rsidR="00F013FC" w:rsidRDefault="00F013FC" w:rsidP="00F013FC">
            <w:pPr>
              <w:jc w:val="center"/>
              <w:rPr>
                <w:lang w:eastAsia="en-CA"/>
              </w:rPr>
            </w:pPr>
          </w:p>
        </w:tc>
        <w:tc>
          <w:tcPr>
            <w:tcW w:w="850" w:type="dxa"/>
            <w:shd w:val="clear" w:color="auto" w:fill="F2F2F2" w:themeFill="background1" w:themeFillShade="F2"/>
            <w:vAlign w:val="center"/>
          </w:tcPr>
          <w:p w14:paraId="748D08DC" w14:textId="77777777" w:rsidR="00F013FC" w:rsidRDefault="00F013FC" w:rsidP="00F013FC">
            <w:pPr>
              <w:jc w:val="center"/>
              <w:rPr>
                <w:lang w:eastAsia="en-CA"/>
              </w:rPr>
            </w:pPr>
          </w:p>
        </w:tc>
        <w:tc>
          <w:tcPr>
            <w:tcW w:w="448" w:type="dxa"/>
            <w:shd w:val="clear" w:color="auto" w:fill="F2F2F2" w:themeFill="background1" w:themeFillShade="F2"/>
          </w:tcPr>
          <w:p w14:paraId="6199E8E4" w14:textId="4EEC8CC7" w:rsidR="00F013FC" w:rsidRDefault="00000000" w:rsidP="00F013FC">
            <w:pPr>
              <w:jc w:val="center"/>
              <w:rPr>
                <w:lang w:eastAsia="en-CA"/>
              </w:rPr>
            </w:pPr>
            <w:sdt>
              <w:sdtPr>
                <w:rPr>
                  <w:lang w:eastAsia="en-CA"/>
                </w:rPr>
                <w:id w:val="-1323881770"/>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68884E2A" w14:textId="77777777" w:rsidR="00F013FC" w:rsidRDefault="00F013FC" w:rsidP="00F013FC">
            <w:pPr>
              <w:jc w:val="center"/>
              <w:rPr>
                <w:lang w:eastAsia="en-CA"/>
              </w:rPr>
            </w:pPr>
          </w:p>
        </w:tc>
        <w:tc>
          <w:tcPr>
            <w:tcW w:w="448" w:type="dxa"/>
            <w:shd w:val="clear" w:color="auto" w:fill="F2F2F2" w:themeFill="background1" w:themeFillShade="F2"/>
          </w:tcPr>
          <w:p w14:paraId="502B8B35" w14:textId="5CE7443D" w:rsidR="00F013FC" w:rsidRDefault="00000000" w:rsidP="00F013FC">
            <w:pPr>
              <w:jc w:val="center"/>
              <w:rPr>
                <w:lang w:eastAsia="en-CA"/>
              </w:rPr>
            </w:pPr>
            <w:sdt>
              <w:sdtPr>
                <w:rPr>
                  <w:lang w:eastAsia="en-CA"/>
                </w:rPr>
                <w:id w:val="-1983838712"/>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318843F3" w14:textId="10C08703" w:rsidR="00F013FC" w:rsidRDefault="00000000" w:rsidP="00F013FC">
            <w:pPr>
              <w:jc w:val="center"/>
              <w:rPr>
                <w:lang w:eastAsia="en-CA"/>
              </w:rPr>
            </w:pPr>
            <w:sdt>
              <w:sdtPr>
                <w:rPr>
                  <w:lang w:eastAsia="en-CA"/>
                </w:rPr>
                <w:id w:val="994298350"/>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53A396FF" w14:textId="014B78C7" w:rsidR="00F013FC" w:rsidRDefault="00000000" w:rsidP="00F013FC">
            <w:pPr>
              <w:jc w:val="center"/>
              <w:rPr>
                <w:lang w:eastAsia="en-CA"/>
              </w:rPr>
            </w:pPr>
            <w:sdt>
              <w:sdtPr>
                <w:rPr>
                  <w:lang w:eastAsia="en-CA"/>
                </w:rPr>
                <w:id w:val="226726904"/>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45E486AF" w14:textId="77777777" w:rsidR="00F013FC" w:rsidRDefault="00F013FC" w:rsidP="00F013FC">
            <w:pPr>
              <w:jc w:val="center"/>
              <w:rPr>
                <w:lang w:eastAsia="en-CA"/>
              </w:rPr>
            </w:pPr>
          </w:p>
        </w:tc>
        <w:tc>
          <w:tcPr>
            <w:tcW w:w="3288" w:type="dxa"/>
            <w:shd w:val="clear" w:color="auto" w:fill="F2F2F2" w:themeFill="background1" w:themeFillShade="F2"/>
          </w:tcPr>
          <w:p w14:paraId="6B0FBD71" w14:textId="77777777" w:rsidR="00F013FC" w:rsidRDefault="00F013FC" w:rsidP="00F013FC">
            <w:pPr>
              <w:rPr>
                <w:lang w:eastAsia="en-CA"/>
              </w:rPr>
            </w:pPr>
          </w:p>
        </w:tc>
      </w:tr>
      <w:tr w:rsidR="00F013FC" w14:paraId="1A822403" w14:textId="77777777" w:rsidTr="00DD2645">
        <w:tc>
          <w:tcPr>
            <w:tcW w:w="3060" w:type="dxa"/>
            <w:shd w:val="clear" w:color="auto" w:fill="F2F2F2" w:themeFill="background1" w:themeFillShade="F2"/>
          </w:tcPr>
          <w:p w14:paraId="1280BEF9" w14:textId="6F4B20F8" w:rsidR="00F013FC" w:rsidRDefault="00F013FC" w:rsidP="00F013FC">
            <w:pPr>
              <w:rPr>
                <w:lang w:eastAsia="en-CA"/>
              </w:rPr>
            </w:pPr>
            <w:r w:rsidRPr="00E75D62">
              <w:t>CRU 302 HOMESENSE</w:t>
            </w:r>
            <w:r w:rsidRPr="00E75D62">
              <w:rPr>
                <w:rFonts w:ascii="Cambria Math" w:hAnsi="Cambria Math" w:cs="Cambria Math"/>
              </w:rPr>
              <w:t>‐</w:t>
            </w:r>
            <w:r w:rsidRPr="00E75D62">
              <w:t xml:space="preserve"> warehouse south HORN/STROBE - HORN TEST</w:t>
            </w:r>
          </w:p>
        </w:tc>
        <w:tc>
          <w:tcPr>
            <w:tcW w:w="907" w:type="dxa"/>
            <w:shd w:val="clear" w:color="auto" w:fill="F2F2F2" w:themeFill="background1" w:themeFillShade="F2"/>
            <w:vAlign w:val="center"/>
          </w:tcPr>
          <w:p w14:paraId="702B17CB" w14:textId="77777777" w:rsidR="00F013FC" w:rsidRDefault="00F013FC" w:rsidP="00F013FC">
            <w:pPr>
              <w:rPr>
                <w:lang w:eastAsia="en-CA"/>
              </w:rPr>
            </w:pPr>
          </w:p>
        </w:tc>
        <w:tc>
          <w:tcPr>
            <w:tcW w:w="686" w:type="dxa"/>
            <w:shd w:val="clear" w:color="auto" w:fill="F2F2F2" w:themeFill="background1" w:themeFillShade="F2"/>
          </w:tcPr>
          <w:p w14:paraId="403CAF92" w14:textId="376AC57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328525F" w14:textId="77777777" w:rsidR="00F013FC" w:rsidRDefault="00F013FC" w:rsidP="00F013FC">
            <w:pPr>
              <w:jc w:val="center"/>
              <w:rPr>
                <w:lang w:eastAsia="en-CA"/>
              </w:rPr>
            </w:pPr>
          </w:p>
        </w:tc>
        <w:tc>
          <w:tcPr>
            <w:tcW w:w="1101" w:type="dxa"/>
            <w:shd w:val="clear" w:color="auto" w:fill="F2F2F2" w:themeFill="background1" w:themeFillShade="F2"/>
          </w:tcPr>
          <w:p w14:paraId="6CECFAA6" w14:textId="77777777" w:rsidR="00F013FC" w:rsidRDefault="00F013FC" w:rsidP="00F013FC">
            <w:pPr>
              <w:jc w:val="center"/>
              <w:rPr>
                <w:lang w:eastAsia="en-CA"/>
              </w:rPr>
            </w:pPr>
          </w:p>
        </w:tc>
        <w:tc>
          <w:tcPr>
            <w:tcW w:w="850" w:type="dxa"/>
            <w:shd w:val="clear" w:color="auto" w:fill="F2F2F2" w:themeFill="background1" w:themeFillShade="F2"/>
            <w:vAlign w:val="center"/>
          </w:tcPr>
          <w:p w14:paraId="5A58A11F" w14:textId="77777777" w:rsidR="00F013FC" w:rsidRDefault="00F013FC" w:rsidP="00F013FC">
            <w:pPr>
              <w:jc w:val="center"/>
              <w:rPr>
                <w:lang w:eastAsia="en-CA"/>
              </w:rPr>
            </w:pPr>
          </w:p>
        </w:tc>
        <w:tc>
          <w:tcPr>
            <w:tcW w:w="448" w:type="dxa"/>
            <w:shd w:val="clear" w:color="auto" w:fill="F2F2F2" w:themeFill="background1" w:themeFillShade="F2"/>
          </w:tcPr>
          <w:p w14:paraId="152A14FB" w14:textId="3045A0E1" w:rsidR="00F013FC" w:rsidRDefault="00000000" w:rsidP="00F013FC">
            <w:pPr>
              <w:jc w:val="center"/>
              <w:rPr>
                <w:lang w:eastAsia="en-CA"/>
              </w:rPr>
            </w:pPr>
            <w:sdt>
              <w:sdtPr>
                <w:rPr>
                  <w:lang w:eastAsia="en-CA"/>
                </w:rPr>
                <w:id w:val="-943539909"/>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0A73982F" w14:textId="77777777" w:rsidR="00F013FC" w:rsidRDefault="00F013FC" w:rsidP="00F013FC">
            <w:pPr>
              <w:jc w:val="center"/>
              <w:rPr>
                <w:lang w:eastAsia="en-CA"/>
              </w:rPr>
            </w:pPr>
          </w:p>
        </w:tc>
        <w:tc>
          <w:tcPr>
            <w:tcW w:w="448" w:type="dxa"/>
            <w:shd w:val="clear" w:color="auto" w:fill="F2F2F2" w:themeFill="background1" w:themeFillShade="F2"/>
          </w:tcPr>
          <w:p w14:paraId="0FA202FE" w14:textId="4F2CB850" w:rsidR="00F013FC" w:rsidRDefault="00000000" w:rsidP="00F013FC">
            <w:pPr>
              <w:jc w:val="center"/>
              <w:rPr>
                <w:lang w:eastAsia="en-CA"/>
              </w:rPr>
            </w:pPr>
            <w:sdt>
              <w:sdtPr>
                <w:rPr>
                  <w:lang w:eastAsia="en-CA"/>
                </w:rPr>
                <w:id w:val="-131028103"/>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55597B6D" w14:textId="0B265ACB" w:rsidR="00F013FC" w:rsidRDefault="00000000" w:rsidP="00F013FC">
            <w:pPr>
              <w:jc w:val="center"/>
              <w:rPr>
                <w:lang w:eastAsia="en-CA"/>
              </w:rPr>
            </w:pPr>
            <w:sdt>
              <w:sdtPr>
                <w:rPr>
                  <w:lang w:eastAsia="en-CA"/>
                </w:rPr>
                <w:id w:val="-1978675086"/>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64E0E46E" w14:textId="68B051B4" w:rsidR="00F013FC" w:rsidRDefault="00000000" w:rsidP="00F013FC">
            <w:pPr>
              <w:jc w:val="center"/>
              <w:rPr>
                <w:lang w:eastAsia="en-CA"/>
              </w:rPr>
            </w:pPr>
            <w:sdt>
              <w:sdtPr>
                <w:rPr>
                  <w:lang w:eastAsia="en-CA"/>
                </w:rPr>
                <w:id w:val="-1899422324"/>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22A83604" w14:textId="77777777" w:rsidR="00F013FC" w:rsidRDefault="00F013FC" w:rsidP="00F013FC">
            <w:pPr>
              <w:jc w:val="center"/>
              <w:rPr>
                <w:lang w:eastAsia="en-CA"/>
              </w:rPr>
            </w:pPr>
          </w:p>
        </w:tc>
        <w:tc>
          <w:tcPr>
            <w:tcW w:w="3288" w:type="dxa"/>
            <w:shd w:val="clear" w:color="auto" w:fill="F2F2F2" w:themeFill="background1" w:themeFillShade="F2"/>
          </w:tcPr>
          <w:p w14:paraId="2A2CFA11" w14:textId="77777777" w:rsidR="00F013FC" w:rsidRDefault="00F013FC" w:rsidP="00F013FC">
            <w:pPr>
              <w:rPr>
                <w:lang w:eastAsia="en-CA"/>
              </w:rPr>
            </w:pPr>
          </w:p>
        </w:tc>
      </w:tr>
      <w:tr w:rsidR="00F013FC" w14:paraId="5394579C" w14:textId="77777777" w:rsidTr="00DD2645">
        <w:tc>
          <w:tcPr>
            <w:tcW w:w="3060" w:type="dxa"/>
            <w:shd w:val="clear" w:color="auto" w:fill="F2F2F2" w:themeFill="background1" w:themeFillShade="F2"/>
          </w:tcPr>
          <w:p w14:paraId="0DAC45A9" w14:textId="25B6C81E" w:rsidR="00F013FC" w:rsidRDefault="00F013FC" w:rsidP="00F013FC">
            <w:pPr>
              <w:rPr>
                <w:lang w:eastAsia="en-CA"/>
              </w:rPr>
            </w:pPr>
            <w:r w:rsidRPr="00E75D62">
              <w:t>CRU 302 HOMESENSE</w:t>
            </w:r>
            <w:r w:rsidRPr="00E75D62">
              <w:rPr>
                <w:rFonts w:ascii="Cambria Math" w:hAnsi="Cambria Math" w:cs="Cambria Math"/>
              </w:rPr>
              <w:t>‐</w:t>
            </w:r>
            <w:r w:rsidRPr="00E75D62">
              <w:t xml:space="preserve"> warehouse south HORN/STROBE - STROBE TEST</w:t>
            </w:r>
          </w:p>
        </w:tc>
        <w:tc>
          <w:tcPr>
            <w:tcW w:w="907" w:type="dxa"/>
            <w:shd w:val="clear" w:color="auto" w:fill="F2F2F2" w:themeFill="background1" w:themeFillShade="F2"/>
            <w:vAlign w:val="center"/>
          </w:tcPr>
          <w:p w14:paraId="24F90B36" w14:textId="77777777" w:rsidR="00F013FC" w:rsidRDefault="00F013FC" w:rsidP="00F013FC">
            <w:pPr>
              <w:rPr>
                <w:lang w:eastAsia="en-CA"/>
              </w:rPr>
            </w:pPr>
          </w:p>
        </w:tc>
        <w:tc>
          <w:tcPr>
            <w:tcW w:w="686" w:type="dxa"/>
            <w:shd w:val="clear" w:color="auto" w:fill="F2F2F2" w:themeFill="background1" w:themeFillShade="F2"/>
          </w:tcPr>
          <w:p w14:paraId="012FCD8B" w14:textId="16276BA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1ED0672" w14:textId="77777777" w:rsidR="00F013FC" w:rsidRDefault="00F013FC" w:rsidP="00F013FC">
            <w:pPr>
              <w:jc w:val="center"/>
              <w:rPr>
                <w:lang w:eastAsia="en-CA"/>
              </w:rPr>
            </w:pPr>
          </w:p>
        </w:tc>
        <w:tc>
          <w:tcPr>
            <w:tcW w:w="1101" w:type="dxa"/>
            <w:shd w:val="clear" w:color="auto" w:fill="F2F2F2" w:themeFill="background1" w:themeFillShade="F2"/>
          </w:tcPr>
          <w:p w14:paraId="1D1CF8B1" w14:textId="77777777" w:rsidR="00F013FC" w:rsidRDefault="00F013FC" w:rsidP="00F013FC">
            <w:pPr>
              <w:jc w:val="center"/>
              <w:rPr>
                <w:lang w:eastAsia="en-CA"/>
              </w:rPr>
            </w:pPr>
          </w:p>
        </w:tc>
        <w:tc>
          <w:tcPr>
            <w:tcW w:w="850" w:type="dxa"/>
            <w:shd w:val="clear" w:color="auto" w:fill="F2F2F2" w:themeFill="background1" w:themeFillShade="F2"/>
            <w:vAlign w:val="center"/>
          </w:tcPr>
          <w:p w14:paraId="7B7D62E5" w14:textId="77777777" w:rsidR="00F013FC" w:rsidRDefault="00F013FC" w:rsidP="00F013FC">
            <w:pPr>
              <w:jc w:val="center"/>
              <w:rPr>
                <w:lang w:eastAsia="en-CA"/>
              </w:rPr>
            </w:pPr>
          </w:p>
        </w:tc>
        <w:tc>
          <w:tcPr>
            <w:tcW w:w="448" w:type="dxa"/>
            <w:shd w:val="clear" w:color="auto" w:fill="F2F2F2" w:themeFill="background1" w:themeFillShade="F2"/>
          </w:tcPr>
          <w:p w14:paraId="1447E36B" w14:textId="064F5DA9" w:rsidR="00F013FC" w:rsidRDefault="00000000" w:rsidP="00F013FC">
            <w:pPr>
              <w:jc w:val="center"/>
              <w:rPr>
                <w:lang w:eastAsia="en-CA"/>
              </w:rPr>
            </w:pPr>
            <w:sdt>
              <w:sdtPr>
                <w:rPr>
                  <w:lang w:eastAsia="en-CA"/>
                </w:rPr>
                <w:id w:val="-193848056"/>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24EC3140" w14:textId="77777777" w:rsidR="00F013FC" w:rsidRDefault="00F013FC" w:rsidP="00F013FC">
            <w:pPr>
              <w:jc w:val="center"/>
              <w:rPr>
                <w:lang w:eastAsia="en-CA"/>
              </w:rPr>
            </w:pPr>
          </w:p>
        </w:tc>
        <w:tc>
          <w:tcPr>
            <w:tcW w:w="448" w:type="dxa"/>
            <w:shd w:val="clear" w:color="auto" w:fill="F2F2F2" w:themeFill="background1" w:themeFillShade="F2"/>
          </w:tcPr>
          <w:p w14:paraId="142A32A1" w14:textId="4C6421EC" w:rsidR="00F013FC" w:rsidRDefault="00000000" w:rsidP="00F013FC">
            <w:pPr>
              <w:jc w:val="center"/>
              <w:rPr>
                <w:lang w:eastAsia="en-CA"/>
              </w:rPr>
            </w:pPr>
            <w:sdt>
              <w:sdtPr>
                <w:rPr>
                  <w:lang w:eastAsia="en-CA"/>
                </w:rPr>
                <w:id w:val="55522140"/>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31E4FDD1" w14:textId="2D6930E7" w:rsidR="00F013FC" w:rsidRDefault="00000000" w:rsidP="00F013FC">
            <w:pPr>
              <w:jc w:val="center"/>
              <w:rPr>
                <w:lang w:eastAsia="en-CA"/>
              </w:rPr>
            </w:pPr>
            <w:sdt>
              <w:sdtPr>
                <w:rPr>
                  <w:lang w:eastAsia="en-CA"/>
                </w:rPr>
                <w:id w:val="-1293208769"/>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38E9FEA9" w14:textId="0943B650" w:rsidR="00F013FC" w:rsidRDefault="00000000" w:rsidP="00F013FC">
            <w:pPr>
              <w:jc w:val="center"/>
              <w:rPr>
                <w:lang w:eastAsia="en-CA"/>
              </w:rPr>
            </w:pPr>
            <w:sdt>
              <w:sdtPr>
                <w:rPr>
                  <w:lang w:eastAsia="en-CA"/>
                </w:rPr>
                <w:id w:val="-1636407283"/>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03DB7B08" w14:textId="77777777" w:rsidR="00F013FC" w:rsidRDefault="00F013FC" w:rsidP="00F013FC">
            <w:pPr>
              <w:jc w:val="center"/>
              <w:rPr>
                <w:lang w:eastAsia="en-CA"/>
              </w:rPr>
            </w:pPr>
          </w:p>
        </w:tc>
        <w:tc>
          <w:tcPr>
            <w:tcW w:w="3288" w:type="dxa"/>
            <w:shd w:val="clear" w:color="auto" w:fill="F2F2F2" w:themeFill="background1" w:themeFillShade="F2"/>
          </w:tcPr>
          <w:p w14:paraId="160B8906" w14:textId="77777777" w:rsidR="00F013FC" w:rsidRDefault="00F013FC" w:rsidP="00F013FC">
            <w:pPr>
              <w:rPr>
                <w:lang w:eastAsia="en-CA"/>
              </w:rPr>
            </w:pPr>
          </w:p>
        </w:tc>
      </w:tr>
      <w:tr w:rsidR="00F013FC" w14:paraId="0E37FA84" w14:textId="77777777" w:rsidTr="00DD2645">
        <w:tc>
          <w:tcPr>
            <w:tcW w:w="3060" w:type="dxa"/>
            <w:shd w:val="clear" w:color="auto" w:fill="F2F2F2" w:themeFill="background1" w:themeFillShade="F2"/>
          </w:tcPr>
          <w:p w14:paraId="7CF1F0DB" w14:textId="4524F8B6" w:rsidR="00F013FC" w:rsidRDefault="00F013FC" w:rsidP="00F013FC">
            <w:pPr>
              <w:rPr>
                <w:lang w:eastAsia="en-CA"/>
              </w:rPr>
            </w:pPr>
            <w:r w:rsidRPr="00E75D62">
              <w:t>CRU 302</w:t>
            </w:r>
            <w:r w:rsidRPr="00E75D62">
              <w:rPr>
                <w:rFonts w:ascii="Cambria Math" w:hAnsi="Cambria Math" w:cs="Cambria Math"/>
              </w:rPr>
              <w:t>‐</w:t>
            </w:r>
            <w:r w:rsidRPr="00E75D62">
              <w:t xml:space="preserve"> hall to staff room HORN/STROBE - HORN TEST</w:t>
            </w:r>
          </w:p>
        </w:tc>
        <w:tc>
          <w:tcPr>
            <w:tcW w:w="907" w:type="dxa"/>
            <w:shd w:val="clear" w:color="auto" w:fill="F2F2F2" w:themeFill="background1" w:themeFillShade="F2"/>
            <w:vAlign w:val="center"/>
          </w:tcPr>
          <w:p w14:paraId="68B2050E" w14:textId="77777777" w:rsidR="00F013FC" w:rsidRDefault="00F013FC" w:rsidP="00F013FC">
            <w:pPr>
              <w:rPr>
                <w:lang w:eastAsia="en-CA"/>
              </w:rPr>
            </w:pPr>
          </w:p>
        </w:tc>
        <w:tc>
          <w:tcPr>
            <w:tcW w:w="686" w:type="dxa"/>
            <w:shd w:val="clear" w:color="auto" w:fill="F2F2F2" w:themeFill="background1" w:themeFillShade="F2"/>
          </w:tcPr>
          <w:p w14:paraId="1078E1E6" w14:textId="0158FF2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87EF90B" w14:textId="77777777" w:rsidR="00F013FC" w:rsidRDefault="00F013FC" w:rsidP="00F013FC">
            <w:pPr>
              <w:jc w:val="center"/>
              <w:rPr>
                <w:lang w:eastAsia="en-CA"/>
              </w:rPr>
            </w:pPr>
          </w:p>
        </w:tc>
        <w:tc>
          <w:tcPr>
            <w:tcW w:w="1101" w:type="dxa"/>
            <w:shd w:val="clear" w:color="auto" w:fill="F2F2F2" w:themeFill="background1" w:themeFillShade="F2"/>
          </w:tcPr>
          <w:p w14:paraId="0A24CF3A" w14:textId="77777777" w:rsidR="00F013FC" w:rsidRDefault="00F013FC" w:rsidP="00F013FC">
            <w:pPr>
              <w:jc w:val="center"/>
              <w:rPr>
                <w:lang w:eastAsia="en-CA"/>
              </w:rPr>
            </w:pPr>
          </w:p>
        </w:tc>
        <w:tc>
          <w:tcPr>
            <w:tcW w:w="850" w:type="dxa"/>
            <w:shd w:val="clear" w:color="auto" w:fill="F2F2F2" w:themeFill="background1" w:themeFillShade="F2"/>
            <w:vAlign w:val="center"/>
          </w:tcPr>
          <w:p w14:paraId="412E8856" w14:textId="77777777" w:rsidR="00F013FC" w:rsidRDefault="00F013FC" w:rsidP="00F013FC">
            <w:pPr>
              <w:jc w:val="center"/>
              <w:rPr>
                <w:lang w:eastAsia="en-CA"/>
              </w:rPr>
            </w:pPr>
          </w:p>
        </w:tc>
        <w:tc>
          <w:tcPr>
            <w:tcW w:w="448" w:type="dxa"/>
            <w:shd w:val="clear" w:color="auto" w:fill="F2F2F2" w:themeFill="background1" w:themeFillShade="F2"/>
          </w:tcPr>
          <w:p w14:paraId="313121C9" w14:textId="2C0EB651" w:rsidR="00F013FC" w:rsidRDefault="00000000" w:rsidP="00F013FC">
            <w:pPr>
              <w:jc w:val="center"/>
              <w:rPr>
                <w:lang w:eastAsia="en-CA"/>
              </w:rPr>
            </w:pPr>
            <w:sdt>
              <w:sdtPr>
                <w:rPr>
                  <w:lang w:eastAsia="en-CA"/>
                </w:rPr>
                <w:id w:val="1536234061"/>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44E9EDFE" w14:textId="77777777" w:rsidR="00F013FC" w:rsidRDefault="00F013FC" w:rsidP="00F013FC">
            <w:pPr>
              <w:jc w:val="center"/>
              <w:rPr>
                <w:lang w:eastAsia="en-CA"/>
              </w:rPr>
            </w:pPr>
          </w:p>
        </w:tc>
        <w:tc>
          <w:tcPr>
            <w:tcW w:w="448" w:type="dxa"/>
            <w:shd w:val="clear" w:color="auto" w:fill="F2F2F2" w:themeFill="background1" w:themeFillShade="F2"/>
          </w:tcPr>
          <w:p w14:paraId="5D5BF82C" w14:textId="2409F5BF" w:rsidR="00F013FC" w:rsidRDefault="00000000" w:rsidP="00F013FC">
            <w:pPr>
              <w:jc w:val="center"/>
              <w:rPr>
                <w:lang w:eastAsia="en-CA"/>
              </w:rPr>
            </w:pPr>
            <w:sdt>
              <w:sdtPr>
                <w:rPr>
                  <w:lang w:eastAsia="en-CA"/>
                </w:rPr>
                <w:id w:val="1894469524"/>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2C4C9417" w14:textId="27F07F76" w:rsidR="00F013FC" w:rsidRDefault="00000000" w:rsidP="00F013FC">
            <w:pPr>
              <w:jc w:val="center"/>
              <w:rPr>
                <w:lang w:eastAsia="en-CA"/>
              </w:rPr>
            </w:pPr>
            <w:sdt>
              <w:sdtPr>
                <w:rPr>
                  <w:lang w:eastAsia="en-CA"/>
                </w:rPr>
                <w:id w:val="1863009509"/>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10DA039C" w14:textId="3C7238A6" w:rsidR="00F013FC" w:rsidRDefault="00000000" w:rsidP="00F013FC">
            <w:pPr>
              <w:jc w:val="center"/>
              <w:rPr>
                <w:lang w:eastAsia="en-CA"/>
              </w:rPr>
            </w:pPr>
            <w:sdt>
              <w:sdtPr>
                <w:rPr>
                  <w:lang w:eastAsia="en-CA"/>
                </w:rPr>
                <w:id w:val="191583543"/>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16C93591" w14:textId="77777777" w:rsidR="00F013FC" w:rsidRDefault="00F013FC" w:rsidP="00F013FC">
            <w:pPr>
              <w:jc w:val="center"/>
              <w:rPr>
                <w:lang w:eastAsia="en-CA"/>
              </w:rPr>
            </w:pPr>
          </w:p>
        </w:tc>
        <w:tc>
          <w:tcPr>
            <w:tcW w:w="3288" w:type="dxa"/>
            <w:shd w:val="clear" w:color="auto" w:fill="F2F2F2" w:themeFill="background1" w:themeFillShade="F2"/>
          </w:tcPr>
          <w:p w14:paraId="4018B080" w14:textId="77777777" w:rsidR="00F013FC" w:rsidRDefault="00F013FC" w:rsidP="00F013FC">
            <w:pPr>
              <w:rPr>
                <w:lang w:eastAsia="en-CA"/>
              </w:rPr>
            </w:pPr>
          </w:p>
        </w:tc>
      </w:tr>
      <w:tr w:rsidR="00F013FC" w14:paraId="514F2194" w14:textId="77777777" w:rsidTr="00DD2645">
        <w:tc>
          <w:tcPr>
            <w:tcW w:w="3060" w:type="dxa"/>
            <w:shd w:val="clear" w:color="auto" w:fill="F2F2F2" w:themeFill="background1" w:themeFillShade="F2"/>
          </w:tcPr>
          <w:p w14:paraId="14924F88" w14:textId="0797E50C" w:rsidR="00F013FC" w:rsidRDefault="00F013FC" w:rsidP="00F013FC">
            <w:pPr>
              <w:rPr>
                <w:lang w:eastAsia="en-CA"/>
              </w:rPr>
            </w:pPr>
            <w:r w:rsidRPr="00E75D62">
              <w:t>CRU 302</w:t>
            </w:r>
            <w:r w:rsidRPr="00E75D62">
              <w:rPr>
                <w:rFonts w:ascii="Cambria Math" w:hAnsi="Cambria Math" w:cs="Cambria Math"/>
              </w:rPr>
              <w:t>‐</w:t>
            </w:r>
            <w:r w:rsidRPr="00E75D62">
              <w:t xml:space="preserve"> hall to staff room HORN/STROBE - STROBE TEST</w:t>
            </w:r>
          </w:p>
        </w:tc>
        <w:tc>
          <w:tcPr>
            <w:tcW w:w="907" w:type="dxa"/>
            <w:shd w:val="clear" w:color="auto" w:fill="F2F2F2" w:themeFill="background1" w:themeFillShade="F2"/>
            <w:vAlign w:val="center"/>
          </w:tcPr>
          <w:p w14:paraId="4C01C303" w14:textId="77777777" w:rsidR="00F013FC" w:rsidRDefault="00F013FC" w:rsidP="00F013FC">
            <w:pPr>
              <w:rPr>
                <w:lang w:eastAsia="en-CA"/>
              </w:rPr>
            </w:pPr>
          </w:p>
        </w:tc>
        <w:tc>
          <w:tcPr>
            <w:tcW w:w="686" w:type="dxa"/>
            <w:shd w:val="clear" w:color="auto" w:fill="F2F2F2" w:themeFill="background1" w:themeFillShade="F2"/>
          </w:tcPr>
          <w:p w14:paraId="7AA3232D" w14:textId="4E41DBE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F89746D" w14:textId="77777777" w:rsidR="00F013FC" w:rsidRDefault="00F013FC" w:rsidP="00F013FC">
            <w:pPr>
              <w:jc w:val="center"/>
              <w:rPr>
                <w:lang w:eastAsia="en-CA"/>
              </w:rPr>
            </w:pPr>
          </w:p>
        </w:tc>
        <w:tc>
          <w:tcPr>
            <w:tcW w:w="1101" w:type="dxa"/>
            <w:shd w:val="clear" w:color="auto" w:fill="F2F2F2" w:themeFill="background1" w:themeFillShade="F2"/>
          </w:tcPr>
          <w:p w14:paraId="374455D6" w14:textId="77777777" w:rsidR="00F013FC" w:rsidRDefault="00F013FC" w:rsidP="00F013FC">
            <w:pPr>
              <w:jc w:val="center"/>
              <w:rPr>
                <w:lang w:eastAsia="en-CA"/>
              </w:rPr>
            </w:pPr>
          </w:p>
        </w:tc>
        <w:tc>
          <w:tcPr>
            <w:tcW w:w="850" w:type="dxa"/>
            <w:shd w:val="clear" w:color="auto" w:fill="F2F2F2" w:themeFill="background1" w:themeFillShade="F2"/>
            <w:vAlign w:val="center"/>
          </w:tcPr>
          <w:p w14:paraId="539DBD38" w14:textId="77777777" w:rsidR="00F013FC" w:rsidRDefault="00F013FC" w:rsidP="00F013FC">
            <w:pPr>
              <w:jc w:val="center"/>
              <w:rPr>
                <w:lang w:eastAsia="en-CA"/>
              </w:rPr>
            </w:pPr>
          </w:p>
        </w:tc>
        <w:tc>
          <w:tcPr>
            <w:tcW w:w="448" w:type="dxa"/>
            <w:shd w:val="clear" w:color="auto" w:fill="F2F2F2" w:themeFill="background1" w:themeFillShade="F2"/>
          </w:tcPr>
          <w:p w14:paraId="6570FC50" w14:textId="79392E00" w:rsidR="00F013FC" w:rsidRDefault="00000000" w:rsidP="00F013FC">
            <w:pPr>
              <w:jc w:val="center"/>
              <w:rPr>
                <w:lang w:eastAsia="en-CA"/>
              </w:rPr>
            </w:pPr>
            <w:sdt>
              <w:sdtPr>
                <w:rPr>
                  <w:lang w:eastAsia="en-CA"/>
                </w:rPr>
                <w:id w:val="-1763064389"/>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3A8C6347" w14:textId="77777777" w:rsidR="00F013FC" w:rsidRDefault="00F013FC" w:rsidP="00F013FC">
            <w:pPr>
              <w:jc w:val="center"/>
              <w:rPr>
                <w:lang w:eastAsia="en-CA"/>
              </w:rPr>
            </w:pPr>
          </w:p>
        </w:tc>
        <w:tc>
          <w:tcPr>
            <w:tcW w:w="448" w:type="dxa"/>
            <w:shd w:val="clear" w:color="auto" w:fill="F2F2F2" w:themeFill="background1" w:themeFillShade="F2"/>
          </w:tcPr>
          <w:p w14:paraId="36C968F2" w14:textId="085359FC" w:rsidR="00F013FC" w:rsidRDefault="00000000" w:rsidP="00F013FC">
            <w:pPr>
              <w:jc w:val="center"/>
              <w:rPr>
                <w:lang w:eastAsia="en-CA"/>
              </w:rPr>
            </w:pPr>
            <w:sdt>
              <w:sdtPr>
                <w:rPr>
                  <w:lang w:eastAsia="en-CA"/>
                </w:rPr>
                <w:id w:val="1514806456"/>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67CBD0B2" w14:textId="4D01C857" w:rsidR="00F013FC" w:rsidRDefault="00000000" w:rsidP="00F013FC">
            <w:pPr>
              <w:jc w:val="center"/>
              <w:rPr>
                <w:lang w:eastAsia="en-CA"/>
              </w:rPr>
            </w:pPr>
            <w:sdt>
              <w:sdtPr>
                <w:rPr>
                  <w:lang w:eastAsia="en-CA"/>
                </w:rPr>
                <w:id w:val="-1599321070"/>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11123321" w14:textId="68F41CFA" w:rsidR="00F013FC" w:rsidRDefault="00000000" w:rsidP="00F013FC">
            <w:pPr>
              <w:jc w:val="center"/>
              <w:rPr>
                <w:lang w:eastAsia="en-CA"/>
              </w:rPr>
            </w:pPr>
            <w:sdt>
              <w:sdtPr>
                <w:rPr>
                  <w:lang w:eastAsia="en-CA"/>
                </w:rPr>
                <w:id w:val="166150112"/>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02403323" w14:textId="77777777" w:rsidR="00F013FC" w:rsidRDefault="00F013FC" w:rsidP="00F013FC">
            <w:pPr>
              <w:jc w:val="center"/>
              <w:rPr>
                <w:lang w:eastAsia="en-CA"/>
              </w:rPr>
            </w:pPr>
          </w:p>
        </w:tc>
        <w:tc>
          <w:tcPr>
            <w:tcW w:w="3288" w:type="dxa"/>
            <w:shd w:val="clear" w:color="auto" w:fill="F2F2F2" w:themeFill="background1" w:themeFillShade="F2"/>
          </w:tcPr>
          <w:p w14:paraId="73F67764" w14:textId="77777777" w:rsidR="00F013FC" w:rsidRDefault="00F013FC" w:rsidP="00F013FC">
            <w:pPr>
              <w:rPr>
                <w:lang w:eastAsia="en-CA"/>
              </w:rPr>
            </w:pPr>
          </w:p>
        </w:tc>
      </w:tr>
      <w:tr w:rsidR="00F013FC" w14:paraId="7D5A426C" w14:textId="77777777" w:rsidTr="00DD2645">
        <w:tc>
          <w:tcPr>
            <w:tcW w:w="3060" w:type="dxa"/>
            <w:shd w:val="clear" w:color="auto" w:fill="F2F2F2" w:themeFill="background1" w:themeFillShade="F2"/>
          </w:tcPr>
          <w:p w14:paraId="63C80B0C" w14:textId="09E9E713" w:rsidR="00F013FC" w:rsidRDefault="00F013FC" w:rsidP="00F013FC">
            <w:pPr>
              <w:rPr>
                <w:lang w:eastAsia="en-CA"/>
              </w:rPr>
            </w:pPr>
            <w:r w:rsidRPr="00E75D62">
              <w:t>CRU 302</w:t>
            </w:r>
            <w:r w:rsidRPr="00E75D62">
              <w:rPr>
                <w:rFonts w:ascii="Cambria Math" w:hAnsi="Cambria Math" w:cs="Cambria Math"/>
              </w:rPr>
              <w:t>‐</w:t>
            </w:r>
            <w:r w:rsidRPr="00E75D62">
              <w:t xml:space="preserve"> staff room HORN/STROBE - HORN TEST</w:t>
            </w:r>
          </w:p>
        </w:tc>
        <w:tc>
          <w:tcPr>
            <w:tcW w:w="907" w:type="dxa"/>
            <w:shd w:val="clear" w:color="auto" w:fill="F2F2F2" w:themeFill="background1" w:themeFillShade="F2"/>
            <w:vAlign w:val="center"/>
          </w:tcPr>
          <w:p w14:paraId="0C5CB4DD" w14:textId="77777777" w:rsidR="00F013FC" w:rsidRDefault="00F013FC" w:rsidP="00F013FC">
            <w:pPr>
              <w:rPr>
                <w:lang w:eastAsia="en-CA"/>
              </w:rPr>
            </w:pPr>
          </w:p>
        </w:tc>
        <w:tc>
          <w:tcPr>
            <w:tcW w:w="686" w:type="dxa"/>
            <w:shd w:val="clear" w:color="auto" w:fill="F2F2F2" w:themeFill="background1" w:themeFillShade="F2"/>
          </w:tcPr>
          <w:p w14:paraId="5B932C2B" w14:textId="4F9D169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8125C11" w14:textId="77777777" w:rsidR="00F013FC" w:rsidRDefault="00F013FC" w:rsidP="00F013FC">
            <w:pPr>
              <w:jc w:val="center"/>
              <w:rPr>
                <w:lang w:eastAsia="en-CA"/>
              </w:rPr>
            </w:pPr>
          </w:p>
        </w:tc>
        <w:tc>
          <w:tcPr>
            <w:tcW w:w="1101" w:type="dxa"/>
            <w:shd w:val="clear" w:color="auto" w:fill="F2F2F2" w:themeFill="background1" w:themeFillShade="F2"/>
          </w:tcPr>
          <w:p w14:paraId="3362C7FA" w14:textId="77777777" w:rsidR="00F013FC" w:rsidRDefault="00F013FC" w:rsidP="00F013FC">
            <w:pPr>
              <w:jc w:val="center"/>
              <w:rPr>
                <w:lang w:eastAsia="en-CA"/>
              </w:rPr>
            </w:pPr>
          </w:p>
        </w:tc>
        <w:tc>
          <w:tcPr>
            <w:tcW w:w="850" w:type="dxa"/>
            <w:shd w:val="clear" w:color="auto" w:fill="F2F2F2" w:themeFill="background1" w:themeFillShade="F2"/>
            <w:vAlign w:val="center"/>
          </w:tcPr>
          <w:p w14:paraId="6F9E8674" w14:textId="77777777" w:rsidR="00F013FC" w:rsidRDefault="00F013FC" w:rsidP="00F013FC">
            <w:pPr>
              <w:jc w:val="center"/>
              <w:rPr>
                <w:lang w:eastAsia="en-CA"/>
              </w:rPr>
            </w:pPr>
          </w:p>
        </w:tc>
        <w:tc>
          <w:tcPr>
            <w:tcW w:w="448" w:type="dxa"/>
            <w:shd w:val="clear" w:color="auto" w:fill="F2F2F2" w:themeFill="background1" w:themeFillShade="F2"/>
          </w:tcPr>
          <w:p w14:paraId="2F98F8AB" w14:textId="7ECC5264" w:rsidR="00F013FC" w:rsidRDefault="00000000" w:rsidP="00F013FC">
            <w:pPr>
              <w:jc w:val="center"/>
              <w:rPr>
                <w:lang w:eastAsia="en-CA"/>
              </w:rPr>
            </w:pPr>
            <w:sdt>
              <w:sdtPr>
                <w:rPr>
                  <w:lang w:eastAsia="en-CA"/>
                </w:rPr>
                <w:id w:val="1129062554"/>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1A887A96" w14:textId="77777777" w:rsidR="00F013FC" w:rsidRDefault="00F013FC" w:rsidP="00F013FC">
            <w:pPr>
              <w:jc w:val="center"/>
              <w:rPr>
                <w:lang w:eastAsia="en-CA"/>
              </w:rPr>
            </w:pPr>
          </w:p>
        </w:tc>
        <w:tc>
          <w:tcPr>
            <w:tcW w:w="448" w:type="dxa"/>
            <w:shd w:val="clear" w:color="auto" w:fill="F2F2F2" w:themeFill="background1" w:themeFillShade="F2"/>
          </w:tcPr>
          <w:p w14:paraId="00D38465" w14:textId="299A786D" w:rsidR="00F013FC" w:rsidRDefault="00000000" w:rsidP="00F013FC">
            <w:pPr>
              <w:jc w:val="center"/>
              <w:rPr>
                <w:lang w:eastAsia="en-CA"/>
              </w:rPr>
            </w:pPr>
            <w:sdt>
              <w:sdtPr>
                <w:rPr>
                  <w:lang w:eastAsia="en-CA"/>
                </w:rPr>
                <w:id w:val="23061231"/>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4D8AB723" w14:textId="7F039521" w:rsidR="00F013FC" w:rsidRDefault="00000000" w:rsidP="00F013FC">
            <w:pPr>
              <w:jc w:val="center"/>
              <w:rPr>
                <w:lang w:eastAsia="en-CA"/>
              </w:rPr>
            </w:pPr>
            <w:sdt>
              <w:sdtPr>
                <w:rPr>
                  <w:lang w:eastAsia="en-CA"/>
                </w:rPr>
                <w:id w:val="-1327590354"/>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5DA08624" w14:textId="32E86DEB" w:rsidR="00F013FC" w:rsidRDefault="00000000" w:rsidP="00F013FC">
            <w:pPr>
              <w:jc w:val="center"/>
              <w:rPr>
                <w:lang w:eastAsia="en-CA"/>
              </w:rPr>
            </w:pPr>
            <w:sdt>
              <w:sdtPr>
                <w:rPr>
                  <w:lang w:eastAsia="en-CA"/>
                </w:rPr>
                <w:id w:val="-267323500"/>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724702DE" w14:textId="77777777" w:rsidR="00F013FC" w:rsidRDefault="00F013FC" w:rsidP="00F013FC">
            <w:pPr>
              <w:jc w:val="center"/>
              <w:rPr>
                <w:lang w:eastAsia="en-CA"/>
              </w:rPr>
            </w:pPr>
          </w:p>
        </w:tc>
        <w:tc>
          <w:tcPr>
            <w:tcW w:w="3288" w:type="dxa"/>
            <w:shd w:val="clear" w:color="auto" w:fill="F2F2F2" w:themeFill="background1" w:themeFillShade="F2"/>
          </w:tcPr>
          <w:p w14:paraId="2945FF27" w14:textId="77777777" w:rsidR="00F013FC" w:rsidRDefault="00F013FC" w:rsidP="00F013FC">
            <w:pPr>
              <w:rPr>
                <w:lang w:eastAsia="en-CA"/>
              </w:rPr>
            </w:pPr>
          </w:p>
        </w:tc>
      </w:tr>
      <w:tr w:rsidR="00F013FC" w14:paraId="0C08E9CF" w14:textId="77777777" w:rsidTr="00DD2645">
        <w:tc>
          <w:tcPr>
            <w:tcW w:w="3060" w:type="dxa"/>
            <w:shd w:val="clear" w:color="auto" w:fill="F2F2F2" w:themeFill="background1" w:themeFillShade="F2"/>
          </w:tcPr>
          <w:p w14:paraId="0AB31F7A" w14:textId="118C40F6" w:rsidR="00F013FC" w:rsidRDefault="00F013FC" w:rsidP="00F013FC">
            <w:pPr>
              <w:rPr>
                <w:lang w:eastAsia="en-CA"/>
              </w:rPr>
            </w:pPr>
            <w:r w:rsidRPr="00E75D62">
              <w:t>CRU 302</w:t>
            </w:r>
            <w:r w:rsidRPr="00E75D62">
              <w:rPr>
                <w:rFonts w:ascii="Cambria Math" w:hAnsi="Cambria Math" w:cs="Cambria Math"/>
              </w:rPr>
              <w:t>‐</w:t>
            </w:r>
            <w:r w:rsidRPr="00E75D62">
              <w:t xml:space="preserve"> staff room HORN/STROBE - STROBE TEST</w:t>
            </w:r>
          </w:p>
        </w:tc>
        <w:tc>
          <w:tcPr>
            <w:tcW w:w="907" w:type="dxa"/>
            <w:shd w:val="clear" w:color="auto" w:fill="F2F2F2" w:themeFill="background1" w:themeFillShade="F2"/>
            <w:vAlign w:val="center"/>
          </w:tcPr>
          <w:p w14:paraId="14CB30B6" w14:textId="77777777" w:rsidR="00F013FC" w:rsidRDefault="00F013FC" w:rsidP="00F013FC">
            <w:pPr>
              <w:rPr>
                <w:lang w:eastAsia="en-CA"/>
              </w:rPr>
            </w:pPr>
          </w:p>
        </w:tc>
        <w:tc>
          <w:tcPr>
            <w:tcW w:w="686" w:type="dxa"/>
            <w:shd w:val="clear" w:color="auto" w:fill="F2F2F2" w:themeFill="background1" w:themeFillShade="F2"/>
          </w:tcPr>
          <w:p w14:paraId="52188218" w14:textId="58795C1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143B39B" w14:textId="77777777" w:rsidR="00F013FC" w:rsidRDefault="00F013FC" w:rsidP="00F013FC">
            <w:pPr>
              <w:jc w:val="center"/>
              <w:rPr>
                <w:lang w:eastAsia="en-CA"/>
              </w:rPr>
            </w:pPr>
          </w:p>
        </w:tc>
        <w:tc>
          <w:tcPr>
            <w:tcW w:w="1101" w:type="dxa"/>
            <w:shd w:val="clear" w:color="auto" w:fill="F2F2F2" w:themeFill="background1" w:themeFillShade="F2"/>
          </w:tcPr>
          <w:p w14:paraId="6D4DEF76" w14:textId="77777777" w:rsidR="00F013FC" w:rsidRDefault="00F013FC" w:rsidP="00F013FC">
            <w:pPr>
              <w:jc w:val="center"/>
              <w:rPr>
                <w:lang w:eastAsia="en-CA"/>
              </w:rPr>
            </w:pPr>
          </w:p>
        </w:tc>
        <w:tc>
          <w:tcPr>
            <w:tcW w:w="850" w:type="dxa"/>
            <w:shd w:val="clear" w:color="auto" w:fill="F2F2F2" w:themeFill="background1" w:themeFillShade="F2"/>
            <w:vAlign w:val="center"/>
          </w:tcPr>
          <w:p w14:paraId="61E87DDF" w14:textId="77777777" w:rsidR="00F013FC" w:rsidRDefault="00F013FC" w:rsidP="00F013FC">
            <w:pPr>
              <w:jc w:val="center"/>
              <w:rPr>
                <w:lang w:eastAsia="en-CA"/>
              </w:rPr>
            </w:pPr>
          </w:p>
        </w:tc>
        <w:tc>
          <w:tcPr>
            <w:tcW w:w="448" w:type="dxa"/>
            <w:shd w:val="clear" w:color="auto" w:fill="F2F2F2" w:themeFill="background1" w:themeFillShade="F2"/>
          </w:tcPr>
          <w:p w14:paraId="2F31C588" w14:textId="6E6B8E10" w:rsidR="00F013FC" w:rsidRDefault="00000000" w:rsidP="00F013FC">
            <w:pPr>
              <w:jc w:val="center"/>
              <w:rPr>
                <w:lang w:eastAsia="en-CA"/>
              </w:rPr>
            </w:pPr>
            <w:sdt>
              <w:sdtPr>
                <w:rPr>
                  <w:lang w:eastAsia="en-CA"/>
                </w:rPr>
                <w:id w:val="-16621884"/>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2373AD01" w14:textId="77777777" w:rsidR="00F013FC" w:rsidRDefault="00F013FC" w:rsidP="00F013FC">
            <w:pPr>
              <w:jc w:val="center"/>
              <w:rPr>
                <w:lang w:eastAsia="en-CA"/>
              </w:rPr>
            </w:pPr>
          </w:p>
        </w:tc>
        <w:tc>
          <w:tcPr>
            <w:tcW w:w="448" w:type="dxa"/>
            <w:shd w:val="clear" w:color="auto" w:fill="F2F2F2" w:themeFill="background1" w:themeFillShade="F2"/>
          </w:tcPr>
          <w:p w14:paraId="27C0B47D" w14:textId="03221C06" w:rsidR="00F013FC" w:rsidRDefault="00000000" w:rsidP="00F013FC">
            <w:pPr>
              <w:jc w:val="center"/>
              <w:rPr>
                <w:lang w:eastAsia="en-CA"/>
              </w:rPr>
            </w:pPr>
            <w:sdt>
              <w:sdtPr>
                <w:rPr>
                  <w:lang w:eastAsia="en-CA"/>
                </w:rPr>
                <w:id w:val="1276446552"/>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26D8F0EF" w14:textId="5A1F970A" w:rsidR="00F013FC" w:rsidRDefault="00000000" w:rsidP="00F013FC">
            <w:pPr>
              <w:jc w:val="center"/>
              <w:rPr>
                <w:lang w:eastAsia="en-CA"/>
              </w:rPr>
            </w:pPr>
            <w:sdt>
              <w:sdtPr>
                <w:rPr>
                  <w:lang w:eastAsia="en-CA"/>
                </w:rPr>
                <w:id w:val="-1896266908"/>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6B9FCC46" w14:textId="4673A444" w:rsidR="00F013FC" w:rsidRDefault="00000000" w:rsidP="00F013FC">
            <w:pPr>
              <w:jc w:val="center"/>
              <w:rPr>
                <w:lang w:eastAsia="en-CA"/>
              </w:rPr>
            </w:pPr>
            <w:sdt>
              <w:sdtPr>
                <w:rPr>
                  <w:lang w:eastAsia="en-CA"/>
                </w:rPr>
                <w:id w:val="865861566"/>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6C6C9642" w14:textId="77777777" w:rsidR="00F013FC" w:rsidRDefault="00F013FC" w:rsidP="00F013FC">
            <w:pPr>
              <w:jc w:val="center"/>
              <w:rPr>
                <w:lang w:eastAsia="en-CA"/>
              </w:rPr>
            </w:pPr>
          </w:p>
        </w:tc>
        <w:tc>
          <w:tcPr>
            <w:tcW w:w="3288" w:type="dxa"/>
            <w:shd w:val="clear" w:color="auto" w:fill="F2F2F2" w:themeFill="background1" w:themeFillShade="F2"/>
          </w:tcPr>
          <w:p w14:paraId="1CCD537F" w14:textId="77777777" w:rsidR="00F013FC" w:rsidRDefault="00F013FC" w:rsidP="00F013FC">
            <w:pPr>
              <w:rPr>
                <w:lang w:eastAsia="en-CA"/>
              </w:rPr>
            </w:pPr>
          </w:p>
        </w:tc>
      </w:tr>
      <w:tr w:rsidR="00F013FC" w14:paraId="707D9A4F" w14:textId="77777777" w:rsidTr="00DD2645">
        <w:tc>
          <w:tcPr>
            <w:tcW w:w="3060" w:type="dxa"/>
            <w:shd w:val="clear" w:color="auto" w:fill="F2F2F2" w:themeFill="background1" w:themeFillShade="F2"/>
          </w:tcPr>
          <w:p w14:paraId="4CFE664B" w14:textId="6D4B1957" w:rsidR="00F013FC" w:rsidRDefault="00F013FC" w:rsidP="00F013FC">
            <w:pPr>
              <w:rPr>
                <w:lang w:eastAsia="en-CA"/>
              </w:rPr>
            </w:pPr>
            <w:r w:rsidRPr="00E75D62">
              <w:t>CORR OUTSIDE CRU 144</w:t>
            </w:r>
            <w:r w:rsidRPr="00E75D62">
              <w:rPr>
                <w:rFonts w:ascii="Cambria Math" w:hAnsi="Cambria Math" w:cs="Cambria Math"/>
              </w:rPr>
              <w:t>‐</w:t>
            </w:r>
            <w:r w:rsidRPr="00E75D62">
              <w:t xml:space="preserve"> sunrise records HORN/STROBE - HORN TEST</w:t>
            </w:r>
          </w:p>
        </w:tc>
        <w:tc>
          <w:tcPr>
            <w:tcW w:w="907" w:type="dxa"/>
            <w:shd w:val="clear" w:color="auto" w:fill="F2F2F2" w:themeFill="background1" w:themeFillShade="F2"/>
            <w:vAlign w:val="center"/>
          </w:tcPr>
          <w:p w14:paraId="56A718A5" w14:textId="77777777" w:rsidR="00F013FC" w:rsidRDefault="00F013FC" w:rsidP="00F013FC">
            <w:pPr>
              <w:rPr>
                <w:lang w:eastAsia="en-CA"/>
              </w:rPr>
            </w:pPr>
          </w:p>
        </w:tc>
        <w:tc>
          <w:tcPr>
            <w:tcW w:w="686" w:type="dxa"/>
            <w:shd w:val="clear" w:color="auto" w:fill="F2F2F2" w:themeFill="background1" w:themeFillShade="F2"/>
          </w:tcPr>
          <w:p w14:paraId="63696421" w14:textId="42CF2DD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D333F4C" w14:textId="77777777" w:rsidR="00F013FC" w:rsidRDefault="00F013FC" w:rsidP="00F013FC">
            <w:pPr>
              <w:jc w:val="center"/>
              <w:rPr>
                <w:lang w:eastAsia="en-CA"/>
              </w:rPr>
            </w:pPr>
          </w:p>
        </w:tc>
        <w:tc>
          <w:tcPr>
            <w:tcW w:w="1101" w:type="dxa"/>
            <w:shd w:val="clear" w:color="auto" w:fill="F2F2F2" w:themeFill="background1" w:themeFillShade="F2"/>
          </w:tcPr>
          <w:p w14:paraId="12102360" w14:textId="77777777" w:rsidR="00F013FC" w:rsidRDefault="00F013FC" w:rsidP="00F013FC">
            <w:pPr>
              <w:jc w:val="center"/>
              <w:rPr>
                <w:lang w:eastAsia="en-CA"/>
              </w:rPr>
            </w:pPr>
          </w:p>
        </w:tc>
        <w:tc>
          <w:tcPr>
            <w:tcW w:w="850" w:type="dxa"/>
            <w:shd w:val="clear" w:color="auto" w:fill="F2F2F2" w:themeFill="background1" w:themeFillShade="F2"/>
            <w:vAlign w:val="center"/>
          </w:tcPr>
          <w:p w14:paraId="1029C869" w14:textId="77777777" w:rsidR="00F013FC" w:rsidRDefault="00F013FC" w:rsidP="00F013FC">
            <w:pPr>
              <w:jc w:val="center"/>
              <w:rPr>
                <w:lang w:eastAsia="en-CA"/>
              </w:rPr>
            </w:pPr>
          </w:p>
        </w:tc>
        <w:tc>
          <w:tcPr>
            <w:tcW w:w="448" w:type="dxa"/>
            <w:shd w:val="clear" w:color="auto" w:fill="F2F2F2" w:themeFill="background1" w:themeFillShade="F2"/>
          </w:tcPr>
          <w:p w14:paraId="2DFA0FE7" w14:textId="7B1FFD25" w:rsidR="00F013FC" w:rsidRDefault="00000000" w:rsidP="00F013FC">
            <w:pPr>
              <w:jc w:val="center"/>
              <w:rPr>
                <w:lang w:eastAsia="en-CA"/>
              </w:rPr>
            </w:pPr>
            <w:sdt>
              <w:sdtPr>
                <w:rPr>
                  <w:lang w:eastAsia="en-CA"/>
                </w:rPr>
                <w:id w:val="1584105013"/>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6D40EDC0" w14:textId="77777777" w:rsidR="00F013FC" w:rsidRDefault="00F013FC" w:rsidP="00F013FC">
            <w:pPr>
              <w:jc w:val="center"/>
              <w:rPr>
                <w:lang w:eastAsia="en-CA"/>
              </w:rPr>
            </w:pPr>
          </w:p>
        </w:tc>
        <w:tc>
          <w:tcPr>
            <w:tcW w:w="448" w:type="dxa"/>
            <w:shd w:val="clear" w:color="auto" w:fill="F2F2F2" w:themeFill="background1" w:themeFillShade="F2"/>
          </w:tcPr>
          <w:p w14:paraId="6EEDE0F9" w14:textId="06DD80D6" w:rsidR="00F013FC" w:rsidRDefault="00000000" w:rsidP="00F013FC">
            <w:pPr>
              <w:jc w:val="center"/>
              <w:rPr>
                <w:lang w:eastAsia="en-CA"/>
              </w:rPr>
            </w:pPr>
            <w:sdt>
              <w:sdtPr>
                <w:rPr>
                  <w:lang w:eastAsia="en-CA"/>
                </w:rPr>
                <w:id w:val="-1657603445"/>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36DCA4F9" w14:textId="6CAD4A5A" w:rsidR="00F013FC" w:rsidRDefault="00000000" w:rsidP="00F013FC">
            <w:pPr>
              <w:jc w:val="center"/>
              <w:rPr>
                <w:lang w:eastAsia="en-CA"/>
              </w:rPr>
            </w:pPr>
            <w:sdt>
              <w:sdtPr>
                <w:rPr>
                  <w:lang w:eastAsia="en-CA"/>
                </w:rPr>
                <w:id w:val="300196423"/>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49B1A951" w14:textId="520A6CDA" w:rsidR="00F013FC" w:rsidRDefault="00000000" w:rsidP="00F013FC">
            <w:pPr>
              <w:jc w:val="center"/>
              <w:rPr>
                <w:lang w:eastAsia="en-CA"/>
              </w:rPr>
            </w:pPr>
            <w:sdt>
              <w:sdtPr>
                <w:rPr>
                  <w:lang w:eastAsia="en-CA"/>
                </w:rPr>
                <w:id w:val="-1159539791"/>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3FB95F7E" w14:textId="77777777" w:rsidR="00F013FC" w:rsidRDefault="00F013FC" w:rsidP="00F013FC">
            <w:pPr>
              <w:jc w:val="center"/>
              <w:rPr>
                <w:lang w:eastAsia="en-CA"/>
              </w:rPr>
            </w:pPr>
          </w:p>
        </w:tc>
        <w:tc>
          <w:tcPr>
            <w:tcW w:w="3288" w:type="dxa"/>
            <w:shd w:val="clear" w:color="auto" w:fill="F2F2F2" w:themeFill="background1" w:themeFillShade="F2"/>
          </w:tcPr>
          <w:p w14:paraId="45914129" w14:textId="77777777" w:rsidR="00F013FC" w:rsidRDefault="00F013FC" w:rsidP="00F013FC">
            <w:pPr>
              <w:rPr>
                <w:lang w:eastAsia="en-CA"/>
              </w:rPr>
            </w:pPr>
          </w:p>
        </w:tc>
      </w:tr>
      <w:tr w:rsidR="00F013FC" w14:paraId="04DFE37D" w14:textId="77777777" w:rsidTr="00DD2645">
        <w:tc>
          <w:tcPr>
            <w:tcW w:w="3060" w:type="dxa"/>
            <w:shd w:val="clear" w:color="auto" w:fill="F2F2F2" w:themeFill="background1" w:themeFillShade="F2"/>
          </w:tcPr>
          <w:p w14:paraId="1D95AF6E" w14:textId="38040CB9" w:rsidR="00F013FC" w:rsidRDefault="00F013FC" w:rsidP="00F013FC">
            <w:pPr>
              <w:rPr>
                <w:lang w:eastAsia="en-CA"/>
              </w:rPr>
            </w:pPr>
            <w:r w:rsidRPr="00E75D62">
              <w:t>CORR OUTSIDE CRU 144</w:t>
            </w:r>
            <w:r w:rsidRPr="00E75D62">
              <w:rPr>
                <w:rFonts w:ascii="Cambria Math" w:hAnsi="Cambria Math" w:cs="Cambria Math"/>
              </w:rPr>
              <w:t>‐</w:t>
            </w:r>
            <w:r w:rsidRPr="00E75D62">
              <w:t xml:space="preserve"> sunrise records HORN/STROBE - STROBE TEST</w:t>
            </w:r>
          </w:p>
        </w:tc>
        <w:tc>
          <w:tcPr>
            <w:tcW w:w="907" w:type="dxa"/>
            <w:shd w:val="clear" w:color="auto" w:fill="F2F2F2" w:themeFill="background1" w:themeFillShade="F2"/>
            <w:vAlign w:val="center"/>
          </w:tcPr>
          <w:p w14:paraId="1277C3A3" w14:textId="77777777" w:rsidR="00F013FC" w:rsidRDefault="00F013FC" w:rsidP="00F013FC">
            <w:pPr>
              <w:rPr>
                <w:lang w:eastAsia="en-CA"/>
              </w:rPr>
            </w:pPr>
          </w:p>
        </w:tc>
        <w:tc>
          <w:tcPr>
            <w:tcW w:w="686" w:type="dxa"/>
            <w:shd w:val="clear" w:color="auto" w:fill="F2F2F2" w:themeFill="background1" w:themeFillShade="F2"/>
          </w:tcPr>
          <w:p w14:paraId="1799124B" w14:textId="211E1CC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65F850F" w14:textId="77777777" w:rsidR="00F013FC" w:rsidRDefault="00F013FC" w:rsidP="00F013FC">
            <w:pPr>
              <w:jc w:val="center"/>
              <w:rPr>
                <w:lang w:eastAsia="en-CA"/>
              </w:rPr>
            </w:pPr>
          </w:p>
        </w:tc>
        <w:tc>
          <w:tcPr>
            <w:tcW w:w="1101" w:type="dxa"/>
            <w:shd w:val="clear" w:color="auto" w:fill="F2F2F2" w:themeFill="background1" w:themeFillShade="F2"/>
          </w:tcPr>
          <w:p w14:paraId="79808B07" w14:textId="77777777" w:rsidR="00F013FC" w:rsidRDefault="00F013FC" w:rsidP="00F013FC">
            <w:pPr>
              <w:jc w:val="center"/>
              <w:rPr>
                <w:lang w:eastAsia="en-CA"/>
              </w:rPr>
            </w:pPr>
          </w:p>
        </w:tc>
        <w:tc>
          <w:tcPr>
            <w:tcW w:w="850" w:type="dxa"/>
            <w:shd w:val="clear" w:color="auto" w:fill="F2F2F2" w:themeFill="background1" w:themeFillShade="F2"/>
            <w:vAlign w:val="center"/>
          </w:tcPr>
          <w:p w14:paraId="5362920A" w14:textId="77777777" w:rsidR="00F013FC" w:rsidRDefault="00F013FC" w:rsidP="00F013FC">
            <w:pPr>
              <w:jc w:val="center"/>
              <w:rPr>
                <w:lang w:eastAsia="en-CA"/>
              </w:rPr>
            </w:pPr>
          </w:p>
        </w:tc>
        <w:tc>
          <w:tcPr>
            <w:tcW w:w="448" w:type="dxa"/>
            <w:shd w:val="clear" w:color="auto" w:fill="F2F2F2" w:themeFill="background1" w:themeFillShade="F2"/>
          </w:tcPr>
          <w:p w14:paraId="07896546" w14:textId="083C57F4" w:rsidR="00F013FC" w:rsidRDefault="00000000" w:rsidP="00F013FC">
            <w:pPr>
              <w:jc w:val="center"/>
              <w:rPr>
                <w:lang w:eastAsia="en-CA"/>
              </w:rPr>
            </w:pPr>
            <w:sdt>
              <w:sdtPr>
                <w:rPr>
                  <w:lang w:eastAsia="en-CA"/>
                </w:rPr>
                <w:id w:val="712932530"/>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3CFEE787" w14:textId="77777777" w:rsidR="00F013FC" w:rsidRDefault="00F013FC" w:rsidP="00F013FC">
            <w:pPr>
              <w:jc w:val="center"/>
              <w:rPr>
                <w:lang w:eastAsia="en-CA"/>
              </w:rPr>
            </w:pPr>
          </w:p>
        </w:tc>
        <w:tc>
          <w:tcPr>
            <w:tcW w:w="448" w:type="dxa"/>
            <w:shd w:val="clear" w:color="auto" w:fill="F2F2F2" w:themeFill="background1" w:themeFillShade="F2"/>
          </w:tcPr>
          <w:p w14:paraId="1A04E942" w14:textId="2E33B250" w:rsidR="00F013FC" w:rsidRDefault="00000000" w:rsidP="00F013FC">
            <w:pPr>
              <w:jc w:val="center"/>
              <w:rPr>
                <w:lang w:eastAsia="en-CA"/>
              </w:rPr>
            </w:pPr>
            <w:sdt>
              <w:sdtPr>
                <w:rPr>
                  <w:lang w:eastAsia="en-CA"/>
                </w:rPr>
                <w:id w:val="-179889653"/>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497539D4" w14:textId="29ACFB7E" w:rsidR="00F013FC" w:rsidRDefault="00000000" w:rsidP="00F013FC">
            <w:pPr>
              <w:jc w:val="center"/>
              <w:rPr>
                <w:lang w:eastAsia="en-CA"/>
              </w:rPr>
            </w:pPr>
            <w:sdt>
              <w:sdtPr>
                <w:rPr>
                  <w:lang w:eastAsia="en-CA"/>
                </w:rPr>
                <w:id w:val="-1642810251"/>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31386457" w14:textId="69804A2E" w:rsidR="00F013FC" w:rsidRDefault="00000000" w:rsidP="00F013FC">
            <w:pPr>
              <w:jc w:val="center"/>
              <w:rPr>
                <w:lang w:eastAsia="en-CA"/>
              </w:rPr>
            </w:pPr>
            <w:sdt>
              <w:sdtPr>
                <w:rPr>
                  <w:lang w:eastAsia="en-CA"/>
                </w:rPr>
                <w:id w:val="-369306007"/>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5B6E2DC7" w14:textId="77777777" w:rsidR="00F013FC" w:rsidRDefault="00F013FC" w:rsidP="00F013FC">
            <w:pPr>
              <w:jc w:val="center"/>
              <w:rPr>
                <w:lang w:eastAsia="en-CA"/>
              </w:rPr>
            </w:pPr>
          </w:p>
        </w:tc>
        <w:tc>
          <w:tcPr>
            <w:tcW w:w="3288" w:type="dxa"/>
            <w:shd w:val="clear" w:color="auto" w:fill="F2F2F2" w:themeFill="background1" w:themeFillShade="F2"/>
          </w:tcPr>
          <w:p w14:paraId="2CDF12C5" w14:textId="77777777" w:rsidR="00F013FC" w:rsidRDefault="00F013FC" w:rsidP="00F013FC">
            <w:pPr>
              <w:rPr>
                <w:lang w:eastAsia="en-CA"/>
              </w:rPr>
            </w:pPr>
          </w:p>
        </w:tc>
      </w:tr>
      <w:tr w:rsidR="00F013FC" w14:paraId="6A0BD559" w14:textId="77777777" w:rsidTr="00DD2645">
        <w:tc>
          <w:tcPr>
            <w:tcW w:w="3060" w:type="dxa"/>
            <w:shd w:val="clear" w:color="auto" w:fill="F2F2F2" w:themeFill="background1" w:themeFillShade="F2"/>
          </w:tcPr>
          <w:p w14:paraId="1C26F6AC" w14:textId="6C3F9EAA" w:rsidR="00F013FC" w:rsidRDefault="00F013FC" w:rsidP="00F013FC">
            <w:pPr>
              <w:rPr>
                <w:lang w:eastAsia="en-CA"/>
              </w:rPr>
            </w:pPr>
            <w:r w:rsidRPr="00E75D62">
              <w:t>CORR OUTSIDE CRU 152</w:t>
            </w:r>
            <w:r w:rsidRPr="00E75D62">
              <w:rPr>
                <w:rFonts w:ascii="Cambria Math" w:hAnsi="Cambria Math" w:cs="Cambria Math"/>
              </w:rPr>
              <w:t>‐</w:t>
            </w:r>
            <w:r w:rsidRPr="00E75D62">
              <w:t xml:space="preserve"> merle </w:t>
            </w:r>
            <w:proofErr w:type="spellStart"/>
            <w:r w:rsidRPr="00E75D62">
              <w:t>norman</w:t>
            </w:r>
            <w:proofErr w:type="spellEnd"/>
            <w:r w:rsidRPr="00E75D62">
              <w:t xml:space="preserve"> HORN/STROBE - HORN TEST</w:t>
            </w:r>
          </w:p>
        </w:tc>
        <w:tc>
          <w:tcPr>
            <w:tcW w:w="907" w:type="dxa"/>
            <w:shd w:val="clear" w:color="auto" w:fill="F2F2F2" w:themeFill="background1" w:themeFillShade="F2"/>
            <w:vAlign w:val="center"/>
          </w:tcPr>
          <w:p w14:paraId="1DD1EA2C" w14:textId="77777777" w:rsidR="00F013FC" w:rsidRDefault="00F013FC" w:rsidP="00F013FC">
            <w:pPr>
              <w:rPr>
                <w:lang w:eastAsia="en-CA"/>
              </w:rPr>
            </w:pPr>
          </w:p>
        </w:tc>
        <w:tc>
          <w:tcPr>
            <w:tcW w:w="686" w:type="dxa"/>
            <w:shd w:val="clear" w:color="auto" w:fill="F2F2F2" w:themeFill="background1" w:themeFillShade="F2"/>
          </w:tcPr>
          <w:p w14:paraId="19114A9E" w14:textId="1B437E7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7683E74" w14:textId="77777777" w:rsidR="00F013FC" w:rsidRDefault="00F013FC" w:rsidP="00F013FC">
            <w:pPr>
              <w:jc w:val="center"/>
              <w:rPr>
                <w:lang w:eastAsia="en-CA"/>
              </w:rPr>
            </w:pPr>
          </w:p>
        </w:tc>
        <w:tc>
          <w:tcPr>
            <w:tcW w:w="1101" w:type="dxa"/>
            <w:shd w:val="clear" w:color="auto" w:fill="F2F2F2" w:themeFill="background1" w:themeFillShade="F2"/>
          </w:tcPr>
          <w:p w14:paraId="0530C4AE" w14:textId="77777777" w:rsidR="00F013FC" w:rsidRDefault="00F013FC" w:rsidP="00F013FC">
            <w:pPr>
              <w:jc w:val="center"/>
              <w:rPr>
                <w:lang w:eastAsia="en-CA"/>
              </w:rPr>
            </w:pPr>
          </w:p>
        </w:tc>
        <w:tc>
          <w:tcPr>
            <w:tcW w:w="850" w:type="dxa"/>
            <w:shd w:val="clear" w:color="auto" w:fill="F2F2F2" w:themeFill="background1" w:themeFillShade="F2"/>
            <w:vAlign w:val="center"/>
          </w:tcPr>
          <w:p w14:paraId="3AF60733" w14:textId="77777777" w:rsidR="00F013FC" w:rsidRDefault="00F013FC" w:rsidP="00F013FC">
            <w:pPr>
              <w:jc w:val="center"/>
              <w:rPr>
                <w:lang w:eastAsia="en-CA"/>
              </w:rPr>
            </w:pPr>
          </w:p>
        </w:tc>
        <w:tc>
          <w:tcPr>
            <w:tcW w:w="448" w:type="dxa"/>
            <w:shd w:val="clear" w:color="auto" w:fill="F2F2F2" w:themeFill="background1" w:themeFillShade="F2"/>
          </w:tcPr>
          <w:p w14:paraId="0B7F0E04" w14:textId="242563B1" w:rsidR="00F013FC" w:rsidRDefault="00000000" w:rsidP="00F013FC">
            <w:pPr>
              <w:jc w:val="center"/>
              <w:rPr>
                <w:lang w:eastAsia="en-CA"/>
              </w:rPr>
            </w:pPr>
            <w:sdt>
              <w:sdtPr>
                <w:rPr>
                  <w:lang w:eastAsia="en-CA"/>
                </w:rPr>
                <w:id w:val="470644591"/>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244964CE" w14:textId="77777777" w:rsidR="00F013FC" w:rsidRDefault="00F013FC" w:rsidP="00F013FC">
            <w:pPr>
              <w:jc w:val="center"/>
              <w:rPr>
                <w:lang w:eastAsia="en-CA"/>
              </w:rPr>
            </w:pPr>
          </w:p>
        </w:tc>
        <w:tc>
          <w:tcPr>
            <w:tcW w:w="448" w:type="dxa"/>
            <w:shd w:val="clear" w:color="auto" w:fill="F2F2F2" w:themeFill="background1" w:themeFillShade="F2"/>
          </w:tcPr>
          <w:p w14:paraId="2EACF2E7" w14:textId="3CD4D56A" w:rsidR="00F013FC" w:rsidRDefault="00000000" w:rsidP="00F013FC">
            <w:pPr>
              <w:jc w:val="center"/>
              <w:rPr>
                <w:lang w:eastAsia="en-CA"/>
              </w:rPr>
            </w:pPr>
            <w:sdt>
              <w:sdtPr>
                <w:rPr>
                  <w:lang w:eastAsia="en-CA"/>
                </w:rPr>
                <w:id w:val="546882012"/>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3BEF4702" w14:textId="77B7759C" w:rsidR="00F013FC" w:rsidRDefault="00000000" w:rsidP="00F013FC">
            <w:pPr>
              <w:jc w:val="center"/>
              <w:rPr>
                <w:lang w:eastAsia="en-CA"/>
              </w:rPr>
            </w:pPr>
            <w:sdt>
              <w:sdtPr>
                <w:rPr>
                  <w:lang w:eastAsia="en-CA"/>
                </w:rPr>
                <w:id w:val="-663700118"/>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6583EF51" w14:textId="6481B221" w:rsidR="00F013FC" w:rsidRDefault="00000000" w:rsidP="00F013FC">
            <w:pPr>
              <w:jc w:val="center"/>
              <w:rPr>
                <w:lang w:eastAsia="en-CA"/>
              </w:rPr>
            </w:pPr>
            <w:sdt>
              <w:sdtPr>
                <w:rPr>
                  <w:lang w:eastAsia="en-CA"/>
                </w:rPr>
                <w:id w:val="-212578582"/>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1180DD3B" w14:textId="77777777" w:rsidR="00F013FC" w:rsidRDefault="00F013FC" w:rsidP="00F013FC">
            <w:pPr>
              <w:jc w:val="center"/>
              <w:rPr>
                <w:lang w:eastAsia="en-CA"/>
              </w:rPr>
            </w:pPr>
          </w:p>
        </w:tc>
        <w:tc>
          <w:tcPr>
            <w:tcW w:w="3288" w:type="dxa"/>
            <w:shd w:val="clear" w:color="auto" w:fill="F2F2F2" w:themeFill="background1" w:themeFillShade="F2"/>
          </w:tcPr>
          <w:p w14:paraId="17B3DC01" w14:textId="77777777" w:rsidR="00F013FC" w:rsidRDefault="00F013FC" w:rsidP="00F013FC">
            <w:pPr>
              <w:rPr>
                <w:lang w:eastAsia="en-CA"/>
              </w:rPr>
            </w:pPr>
          </w:p>
        </w:tc>
      </w:tr>
      <w:tr w:rsidR="00F013FC" w14:paraId="5482437A" w14:textId="77777777" w:rsidTr="00DD2645">
        <w:tc>
          <w:tcPr>
            <w:tcW w:w="3060" w:type="dxa"/>
            <w:shd w:val="clear" w:color="auto" w:fill="F2F2F2" w:themeFill="background1" w:themeFillShade="F2"/>
          </w:tcPr>
          <w:p w14:paraId="6304A001" w14:textId="0433C3B5" w:rsidR="00F013FC" w:rsidRDefault="00F013FC" w:rsidP="00F013FC">
            <w:pPr>
              <w:rPr>
                <w:lang w:eastAsia="en-CA"/>
              </w:rPr>
            </w:pPr>
            <w:r w:rsidRPr="00E75D62">
              <w:t>CORR OUTSIDE CRU 152</w:t>
            </w:r>
            <w:r w:rsidRPr="00E75D62">
              <w:rPr>
                <w:rFonts w:ascii="Cambria Math" w:hAnsi="Cambria Math" w:cs="Cambria Math"/>
              </w:rPr>
              <w:t>‐</w:t>
            </w:r>
            <w:r w:rsidRPr="00E75D62">
              <w:t xml:space="preserve"> merle </w:t>
            </w:r>
            <w:proofErr w:type="spellStart"/>
            <w:r w:rsidRPr="00E75D62">
              <w:t>norman</w:t>
            </w:r>
            <w:proofErr w:type="spellEnd"/>
            <w:r w:rsidRPr="00E75D62">
              <w:t xml:space="preserve"> HORN/STROBE - STROBE TEST</w:t>
            </w:r>
          </w:p>
        </w:tc>
        <w:tc>
          <w:tcPr>
            <w:tcW w:w="907" w:type="dxa"/>
            <w:shd w:val="clear" w:color="auto" w:fill="F2F2F2" w:themeFill="background1" w:themeFillShade="F2"/>
            <w:vAlign w:val="center"/>
          </w:tcPr>
          <w:p w14:paraId="437B3D0D" w14:textId="77777777" w:rsidR="00F013FC" w:rsidRDefault="00F013FC" w:rsidP="00F013FC">
            <w:pPr>
              <w:rPr>
                <w:lang w:eastAsia="en-CA"/>
              </w:rPr>
            </w:pPr>
          </w:p>
        </w:tc>
        <w:tc>
          <w:tcPr>
            <w:tcW w:w="686" w:type="dxa"/>
            <w:shd w:val="clear" w:color="auto" w:fill="F2F2F2" w:themeFill="background1" w:themeFillShade="F2"/>
          </w:tcPr>
          <w:p w14:paraId="69E1EAC5" w14:textId="0757C2E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AF8799C" w14:textId="77777777" w:rsidR="00F013FC" w:rsidRDefault="00F013FC" w:rsidP="00F013FC">
            <w:pPr>
              <w:jc w:val="center"/>
              <w:rPr>
                <w:lang w:eastAsia="en-CA"/>
              </w:rPr>
            </w:pPr>
          </w:p>
        </w:tc>
        <w:tc>
          <w:tcPr>
            <w:tcW w:w="1101" w:type="dxa"/>
            <w:shd w:val="clear" w:color="auto" w:fill="F2F2F2" w:themeFill="background1" w:themeFillShade="F2"/>
          </w:tcPr>
          <w:p w14:paraId="495E1AAE" w14:textId="77777777" w:rsidR="00F013FC" w:rsidRDefault="00F013FC" w:rsidP="00F013FC">
            <w:pPr>
              <w:jc w:val="center"/>
              <w:rPr>
                <w:lang w:eastAsia="en-CA"/>
              </w:rPr>
            </w:pPr>
          </w:p>
        </w:tc>
        <w:tc>
          <w:tcPr>
            <w:tcW w:w="850" w:type="dxa"/>
            <w:shd w:val="clear" w:color="auto" w:fill="F2F2F2" w:themeFill="background1" w:themeFillShade="F2"/>
            <w:vAlign w:val="center"/>
          </w:tcPr>
          <w:p w14:paraId="3A326A37" w14:textId="77777777" w:rsidR="00F013FC" w:rsidRDefault="00F013FC" w:rsidP="00F013FC">
            <w:pPr>
              <w:jc w:val="center"/>
              <w:rPr>
                <w:lang w:eastAsia="en-CA"/>
              </w:rPr>
            </w:pPr>
          </w:p>
        </w:tc>
        <w:tc>
          <w:tcPr>
            <w:tcW w:w="448" w:type="dxa"/>
            <w:shd w:val="clear" w:color="auto" w:fill="F2F2F2" w:themeFill="background1" w:themeFillShade="F2"/>
          </w:tcPr>
          <w:p w14:paraId="3B219420" w14:textId="169DA255" w:rsidR="00F013FC" w:rsidRDefault="00000000" w:rsidP="00F013FC">
            <w:pPr>
              <w:jc w:val="center"/>
              <w:rPr>
                <w:lang w:eastAsia="en-CA"/>
              </w:rPr>
            </w:pPr>
            <w:sdt>
              <w:sdtPr>
                <w:rPr>
                  <w:lang w:eastAsia="en-CA"/>
                </w:rPr>
                <w:id w:val="-1831122252"/>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123C68CB" w14:textId="77777777" w:rsidR="00F013FC" w:rsidRDefault="00F013FC" w:rsidP="00F013FC">
            <w:pPr>
              <w:jc w:val="center"/>
              <w:rPr>
                <w:lang w:eastAsia="en-CA"/>
              </w:rPr>
            </w:pPr>
          </w:p>
        </w:tc>
        <w:tc>
          <w:tcPr>
            <w:tcW w:w="448" w:type="dxa"/>
            <w:shd w:val="clear" w:color="auto" w:fill="F2F2F2" w:themeFill="background1" w:themeFillShade="F2"/>
          </w:tcPr>
          <w:p w14:paraId="328CED11" w14:textId="19B4A090" w:rsidR="00F013FC" w:rsidRDefault="00000000" w:rsidP="00F013FC">
            <w:pPr>
              <w:jc w:val="center"/>
              <w:rPr>
                <w:lang w:eastAsia="en-CA"/>
              </w:rPr>
            </w:pPr>
            <w:sdt>
              <w:sdtPr>
                <w:rPr>
                  <w:lang w:eastAsia="en-CA"/>
                </w:rPr>
                <w:id w:val="-1743319760"/>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636F7D4A" w14:textId="23ABDCC9" w:rsidR="00F013FC" w:rsidRDefault="00000000" w:rsidP="00F013FC">
            <w:pPr>
              <w:jc w:val="center"/>
              <w:rPr>
                <w:lang w:eastAsia="en-CA"/>
              </w:rPr>
            </w:pPr>
            <w:sdt>
              <w:sdtPr>
                <w:rPr>
                  <w:lang w:eastAsia="en-CA"/>
                </w:rPr>
                <w:id w:val="-1471205319"/>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47267119" w14:textId="11FE4AF3" w:rsidR="00F013FC" w:rsidRDefault="00000000" w:rsidP="00F013FC">
            <w:pPr>
              <w:jc w:val="center"/>
              <w:rPr>
                <w:lang w:eastAsia="en-CA"/>
              </w:rPr>
            </w:pPr>
            <w:sdt>
              <w:sdtPr>
                <w:rPr>
                  <w:lang w:eastAsia="en-CA"/>
                </w:rPr>
                <w:id w:val="-1120526214"/>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28CDB788" w14:textId="77777777" w:rsidR="00F013FC" w:rsidRDefault="00F013FC" w:rsidP="00F013FC">
            <w:pPr>
              <w:jc w:val="center"/>
              <w:rPr>
                <w:lang w:eastAsia="en-CA"/>
              </w:rPr>
            </w:pPr>
          </w:p>
        </w:tc>
        <w:tc>
          <w:tcPr>
            <w:tcW w:w="3288" w:type="dxa"/>
            <w:shd w:val="clear" w:color="auto" w:fill="F2F2F2" w:themeFill="background1" w:themeFillShade="F2"/>
          </w:tcPr>
          <w:p w14:paraId="7706A203" w14:textId="77777777" w:rsidR="00F013FC" w:rsidRDefault="00F013FC" w:rsidP="00F013FC">
            <w:pPr>
              <w:rPr>
                <w:lang w:eastAsia="en-CA"/>
              </w:rPr>
            </w:pPr>
          </w:p>
        </w:tc>
      </w:tr>
      <w:tr w:rsidR="00F013FC" w14:paraId="58C18397" w14:textId="77777777" w:rsidTr="00DD2645">
        <w:tc>
          <w:tcPr>
            <w:tcW w:w="3060" w:type="dxa"/>
            <w:shd w:val="clear" w:color="auto" w:fill="F2F2F2" w:themeFill="background1" w:themeFillShade="F2"/>
          </w:tcPr>
          <w:p w14:paraId="246378DD" w14:textId="613599B8" w:rsidR="00F013FC" w:rsidRDefault="00F013FC" w:rsidP="00F013FC">
            <w:pPr>
              <w:rPr>
                <w:lang w:eastAsia="en-CA"/>
              </w:rPr>
            </w:pPr>
            <w:r w:rsidRPr="00E75D62">
              <w:t>CRU 310</w:t>
            </w:r>
            <w:r w:rsidRPr="00E75D62">
              <w:rPr>
                <w:rFonts w:ascii="Cambria Math" w:hAnsi="Cambria Math" w:cs="Cambria Math"/>
              </w:rPr>
              <w:t>‐</w:t>
            </w:r>
            <w:r w:rsidRPr="00E75D62">
              <w:t xml:space="preserve"> vacant HORN/STROBE - HORN TEST</w:t>
            </w:r>
          </w:p>
        </w:tc>
        <w:tc>
          <w:tcPr>
            <w:tcW w:w="907" w:type="dxa"/>
            <w:shd w:val="clear" w:color="auto" w:fill="F2F2F2" w:themeFill="background1" w:themeFillShade="F2"/>
            <w:vAlign w:val="center"/>
          </w:tcPr>
          <w:p w14:paraId="17206C16" w14:textId="77777777" w:rsidR="00F013FC" w:rsidRDefault="00F013FC" w:rsidP="00F013FC">
            <w:pPr>
              <w:rPr>
                <w:lang w:eastAsia="en-CA"/>
              </w:rPr>
            </w:pPr>
          </w:p>
        </w:tc>
        <w:tc>
          <w:tcPr>
            <w:tcW w:w="686" w:type="dxa"/>
            <w:shd w:val="clear" w:color="auto" w:fill="F2F2F2" w:themeFill="background1" w:themeFillShade="F2"/>
          </w:tcPr>
          <w:p w14:paraId="51DF4B80" w14:textId="4CDD9ED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E606096" w14:textId="77777777" w:rsidR="00F013FC" w:rsidRDefault="00F013FC" w:rsidP="00F013FC">
            <w:pPr>
              <w:jc w:val="center"/>
              <w:rPr>
                <w:lang w:eastAsia="en-CA"/>
              </w:rPr>
            </w:pPr>
          </w:p>
        </w:tc>
        <w:tc>
          <w:tcPr>
            <w:tcW w:w="1101" w:type="dxa"/>
            <w:shd w:val="clear" w:color="auto" w:fill="F2F2F2" w:themeFill="background1" w:themeFillShade="F2"/>
          </w:tcPr>
          <w:p w14:paraId="52665AB2" w14:textId="77777777" w:rsidR="00F013FC" w:rsidRDefault="00F013FC" w:rsidP="00F013FC">
            <w:pPr>
              <w:jc w:val="center"/>
              <w:rPr>
                <w:lang w:eastAsia="en-CA"/>
              </w:rPr>
            </w:pPr>
          </w:p>
        </w:tc>
        <w:tc>
          <w:tcPr>
            <w:tcW w:w="850" w:type="dxa"/>
            <w:shd w:val="clear" w:color="auto" w:fill="F2F2F2" w:themeFill="background1" w:themeFillShade="F2"/>
            <w:vAlign w:val="center"/>
          </w:tcPr>
          <w:p w14:paraId="3BB23069" w14:textId="77777777" w:rsidR="00F013FC" w:rsidRDefault="00F013FC" w:rsidP="00F013FC">
            <w:pPr>
              <w:jc w:val="center"/>
              <w:rPr>
                <w:lang w:eastAsia="en-CA"/>
              </w:rPr>
            </w:pPr>
          </w:p>
        </w:tc>
        <w:tc>
          <w:tcPr>
            <w:tcW w:w="448" w:type="dxa"/>
            <w:shd w:val="clear" w:color="auto" w:fill="F2F2F2" w:themeFill="background1" w:themeFillShade="F2"/>
          </w:tcPr>
          <w:p w14:paraId="3DF80C81" w14:textId="22C08F4E" w:rsidR="00F013FC" w:rsidRDefault="00000000" w:rsidP="00F013FC">
            <w:pPr>
              <w:jc w:val="center"/>
              <w:rPr>
                <w:lang w:eastAsia="en-CA"/>
              </w:rPr>
            </w:pPr>
            <w:sdt>
              <w:sdtPr>
                <w:rPr>
                  <w:lang w:eastAsia="en-CA"/>
                </w:rPr>
                <w:id w:val="1892841988"/>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70047AF7" w14:textId="77777777" w:rsidR="00F013FC" w:rsidRDefault="00F013FC" w:rsidP="00F013FC">
            <w:pPr>
              <w:jc w:val="center"/>
              <w:rPr>
                <w:lang w:eastAsia="en-CA"/>
              </w:rPr>
            </w:pPr>
          </w:p>
        </w:tc>
        <w:tc>
          <w:tcPr>
            <w:tcW w:w="448" w:type="dxa"/>
            <w:shd w:val="clear" w:color="auto" w:fill="F2F2F2" w:themeFill="background1" w:themeFillShade="F2"/>
          </w:tcPr>
          <w:p w14:paraId="76EE4838" w14:textId="2A7A4281" w:rsidR="00F013FC" w:rsidRDefault="00000000" w:rsidP="00F013FC">
            <w:pPr>
              <w:jc w:val="center"/>
              <w:rPr>
                <w:lang w:eastAsia="en-CA"/>
              </w:rPr>
            </w:pPr>
            <w:sdt>
              <w:sdtPr>
                <w:rPr>
                  <w:lang w:eastAsia="en-CA"/>
                </w:rPr>
                <w:id w:val="-2097089641"/>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2E557B2A" w14:textId="79B60911" w:rsidR="00F013FC" w:rsidRDefault="00000000" w:rsidP="00F013FC">
            <w:pPr>
              <w:jc w:val="center"/>
              <w:rPr>
                <w:lang w:eastAsia="en-CA"/>
              </w:rPr>
            </w:pPr>
            <w:sdt>
              <w:sdtPr>
                <w:rPr>
                  <w:lang w:eastAsia="en-CA"/>
                </w:rPr>
                <w:id w:val="646168555"/>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2062C69D" w14:textId="328CBC6B" w:rsidR="00F013FC" w:rsidRDefault="00000000" w:rsidP="00F013FC">
            <w:pPr>
              <w:jc w:val="center"/>
              <w:rPr>
                <w:lang w:eastAsia="en-CA"/>
              </w:rPr>
            </w:pPr>
            <w:sdt>
              <w:sdtPr>
                <w:rPr>
                  <w:lang w:eastAsia="en-CA"/>
                </w:rPr>
                <w:id w:val="-954484495"/>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086A2C09" w14:textId="77777777" w:rsidR="00F013FC" w:rsidRDefault="00F013FC" w:rsidP="00F013FC">
            <w:pPr>
              <w:jc w:val="center"/>
              <w:rPr>
                <w:lang w:eastAsia="en-CA"/>
              </w:rPr>
            </w:pPr>
          </w:p>
        </w:tc>
        <w:tc>
          <w:tcPr>
            <w:tcW w:w="3288" w:type="dxa"/>
            <w:shd w:val="clear" w:color="auto" w:fill="F2F2F2" w:themeFill="background1" w:themeFillShade="F2"/>
          </w:tcPr>
          <w:p w14:paraId="6C28152E" w14:textId="77777777" w:rsidR="00F013FC" w:rsidRDefault="00F013FC" w:rsidP="00F013FC">
            <w:pPr>
              <w:rPr>
                <w:lang w:eastAsia="en-CA"/>
              </w:rPr>
            </w:pPr>
          </w:p>
        </w:tc>
      </w:tr>
      <w:tr w:rsidR="00F013FC" w14:paraId="2C285357" w14:textId="77777777" w:rsidTr="00DD2645">
        <w:tc>
          <w:tcPr>
            <w:tcW w:w="3060" w:type="dxa"/>
            <w:shd w:val="clear" w:color="auto" w:fill="F2F2F2" w:themeFill="background1" w:themeFillShade="F2"/>
          </w:tcPr>
          <w:p w14:paraId="12E217B1" w14:textId="05A33FD8" w:rsidR="00F013FC" w:rsidRDefault="00F013FC" w:rsidP="00F013FC">
            <w:pPr>
              <w:rPr>
                <w:lang w:eastAsia="en-CA"/>
              </w:rPr>
            </w:pPr>
            <w:r w:rsidRPr="00E75D62">
              <w:t>CRU 310</w:t>
            </w:r>
            <w:r w:rsidRPr="00E75D62">
              <w:rPr>
                <w:rFonts w:ascii="Cambria Math" w:hAnsi="Cambria Math" w:cs="Cambria Math"/>
              </w:rPr>
              <w:t>‐</w:t>
            </w:r>
            <w:r w:rsidRPr="00E75D62">
              <w:t xml:space="preserve"> vacant HORN/STROBE - STROBE TEST</w:t>
            </w:r>
          </w:p>
        </w:tc>
        <w:tc>
          <w:tcPr>
            <w:tcW w:w="907" w:type="dxa"/>
            <w:shd w:val="clear" w:color="auto" w:fill="F2F2F2" w:themeFill="background1" w:themeFillShade="F2"/>
            <w:vAlign w:val="center"/>
          </w:tcPr>
          <w:p w14:paraId="06B3A0FE" w14:textId="77777777" w:rsidR="00F013FC" w:rsidRDefault="00F013FC" w:rsidP="00F013FC">
            <w:pPr>
              <w:rPr>
                <w:lang w:eastAsia="en-CA"/>
              </w:rPr>
            </w:pPr>
          </w:p>
        </w:tc>
        <w:tc>
          <w:tcPr>
            <w:tcW w:w="686" w:type="dxa"/>
            <w:shd w:val="clear" w:color="auto" w:fill="F2F2F2" w:themeFill="background1" w:themeFillShade="F2"/>
          </w:tcPr>
          <w:p w14:paraId="3433F2E3" w14:textId="6D23866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7F9B44C" w14:textId="77777777" w:rsidR="00F013FC" w:rsidRDefault="00F013FC" w:rsidP="00F013FC">
            <w:pPr>
              <w:jc w:val="center"/>
              <w:rPr>
                <w:lang w:eastAsia="en-CA"/>
              </w:rPr>
            </w:pPr>
          </w:p>
        </w:tc>
        <w:tc>
          <w:tcPr>
            <w:tcW w:w="1101" w:type="dxa"/>
            <w:shd w:val="clear" w:color="auto" w:fill="F2F2F2" w:themeFill="background1" w:themeFillShade="F2"/>
          </w:tcPr>
          <w:p w14:paraId="5186AC89" w14:textId="77777777" w:rsidR="00F013FC" w:rsidRDefault="00F013FC" w:rsidP="00F013FC">
            <w:pPr>
              <w:jc w:val="center"/>
              <w:rPr>
                <w:lang w:eastAsia="en-CA"/>
              </w:rPr>
            </w:pPr>
          </w:p>
        </w:tc>
        <w:tc>
          <w:tcPr>
            <w:tcW w:w="850" w:type="dxa"/>
            <w:shd w:val="clear" w:color="auto" w:fill="F2F2F2" w:themeFill="background1" w:themeFillShade="F2"/>
            <w:vAlign w:val="center"/>
          </w:tcPr>
          <w:p w14:paraId="3695F74F" w14:textId="77777777" w:rsidR="00F013FC" w:rsidRDefault="00F013FC" w:rsidP="00F013FC">
            <w:pPr>
              <w:jc w:val="center"/>
              <w:rPr>
                <w:lang w:eastAsia="en-CA"/>
              </w:rPr>
            </w:pPr>
          </w:p>
        </w:tc>
        <w:tc>
          <w:tcPr>
            <w:tcW w:w="448" w:type="dxa"/>
            <w:shd w:val="clear" w:color="auto" w:fill="F2F2F2" w:themeFill="background1" w:themeFillShade="F2"/>
          </w:tcPr>
          <w:p w14:paraId="323D6EFC" w14:textId="5D5CD2FB" w:rsidR="00F013FC" w:rsidRDefault="00000000" w:rsidP="00F013FC">
            <w:pPr>
              <w:jc w:val="center"/>
              <w:rPr>
                <w:lang w:eastAsia="en-CA"/>
              </w:rPr>
            </w:pPr>
            <w:sdt>
              <w:sdtPr>
                <w:rPr>
                  <w:lang w:eastAsia="en-CA"/>
                </w:rPr>
                <w:id w:val="-1601410247"/>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79D798DA" w14:textId="77777777" w:rsidR="00F013FC" w:rsidRDefault="00F013FC" w:rsidP="00F013FC">
            <w:pPr>
              <w:jc w:val="center"/>
              <w:rPr>
                <w:lang w:eastAsia="en-CA"/>
              </w:rPr>
            </w:pPr>
          </w:p>
        </w:tc>
        <w:tc>
          <w:tcPr>
            <w:tcW w:w="448" w:type="dxa"/>
            <w:shd w:val="clear" w:color="auto" w:fill="F2F2F2" w:themeFill="background1" w:themeFillShade="F2"/>
          </w:tcPr>
          <w:p w14:paraId="5F0FE532" w14:textId="0AB93304" w:rsidR="00F013FC" w:rsidRDefault="00000000" w:rsidP="00F013FC">
            <w:pPr>
              <w:jc w:val="center"/>
              <w:rPr>
                <w:lang w:eastAsia="en-CA"/>
              </w:rPr>
            </w:pPr>
            <w:sdt>
              <w:sdtPr>
                <w:rPr>
                  <w:lang w:eastAsia="en-CA"/>
                </w:rPr>
                <w:id w:val="1588276683"/>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7FD88EB2" w14:textId="27E19F13" w:rsidR="00F013FC" w:rsidRDefault="00000000" w:rsidP="00F013FC">
            <w:pPr>
              <w:jc w:val="center"/>
              <w:rPr>
                <w:lang w:eastAsia="en-CA"/>
              </w:rPr>
            </w:pPr>
            <w:sdt>
              <w:sdtPr>
                <w:rPr>
                  <w:lang w:eastAsia="en-CA"/>
                </w:rPr>
                <w:id w:val="-1358113859"/>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31E73335" w14:textId="0C145EBC" w:rsidR="00F013FC" w:rsidRDefault="00000000" w:rsidP="00F013FC">
            <w:pPr>
              <w:jc w:val="center"/>
              <w:rPr>
                <w:lang w:eastAsia="en-CA"/>
              </w:rPr>
            </w:pPr>
            <w:sdt>
              <w:sdtPr>
                <w:rPr>
                  <w:lang w:eastAsia="en-CA"/>
                </w:rPr>
                <w:id w:val="-1203161792"/>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0DA44B81" w14:textId="77777777" w:rsidR="00F013FC" w:rsidRDefault="00F013FC" w:rsidP="00F013FC">
            <w:pPr>
              <w:jc w:val="center"/>
              <w:rPr>
                <w:lang w:eastAsia="en-CA"/>
              </w:rPr>
            </w:pPr>
          </w:p>
        </w:tc>
        <w:tc>
          <w:tcPr>
            <w:tcW w:w="3288" w:type="dxa"/>
            <w:shd w:val="clear" w:color="auto" w:fill="F2F2F2" w:themeFill="background1" w:themeFillShade="F2"/>
          </w:tcPr>
          <w:p w14:paraId="72F13FC5" w14:textId="77777777" w:rsidR="00F013FC" w:rsidRDefault="00F013FC" w:rsidP="00F013FC">
            <w:pPr>
              <w:rPr>
                <w:lang w:eastAsia="en-CA"/>
              </w:rPr>
            </w:pPr>
          </w:p>
        </w:tc>
      </w:tr>
      <w:tr w:rsidR="00F013FC" w14:paraId="6B83FAD2" w14:textId="77777777" w:rsidTr="00DD2645">
        <w:tc>
          <w:tcPr>
            <w:tcW w:w="3060" w:type="dxa"/>
            <w:shd w:val="clear" w:color="auto" w:fill="F2F2F2" w:themeFill="background1" w:themeFillShade="F2"/>
          </w:tcPr>
          <w:p w14:paraId="2212044D" w14:textId="1ECE5933" w:rsidR="00F013FC" w:rsidRDefault="00F013FC" w:rsidP="00F013FC">
            <w:pPr>
              <w:rPr>
                <w:lang w:eastAsia="en-CA"/>
              </w:rPr>
            </w:pPr>
            <w:r w:rsidRPr="00E75D62">
              <w:t>CRU 310 HORN/STROBE - HORN TEST</w:t>
            </w:r>
          </w:p>
        </w:tc>
        <w:tc>
          <w:tcPr>
            <w:tcW w:w="907" w:type="dxa"/>
            <w:shd w:val="clear" w:color="auto" w:fill="F2F2F2" w:themeFill="background1" w:themeFillShade="F2"/>
            <w:vAlign w:val="center"/>
          </w:tcPr>
          <w:p w14:paraId="283BD3B1" w14:textId="77777777" w:rsidR="00F013FC" w:rsidRDefault="00F013FC" w:rsidP="00F013FC">
            <w:pPr>
              <w:rPr>
                <w:lang w:eastAsia="en-CA"/>
              </w:rPr>
            </w:pPr>
          </w:p>
        </w:tc>
        <w:tc>
          <w:tcPr>
            <w:tcW w:w="686" w:type="dxa"/>
            <w:shd w:val="clear" w:color="auto" w:fill="F2F2F2" w:themeFill="background1" w:themeFillShade="F2"/>
          </w:tcPr>
          <w:p w14:paraId="1A34FF5A" w14:textId="06E817A1"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E34CF32" w14:textId="77777777" w:rsidR="00F013FC" w:rsidRDefault="00F013FC" w:rsidP="00F013FC">
            <w:pPr>
              <w:jc w:val="center"/>
              <w:rPr>
                <w:lang w:eastAsia="en-CA"/>
              </w:rPr>
            </w:pPr>
          </w:p>
        </w:tc>
        <w:tc>
          <w:tcPr>
            <w:tcW w:w="1101" w:type="dxa"/>
            <w:shd w:val="clear" w:color="auto" w:fill="F2F2F2" w:themeFill="background1" w:themeFillShade="F2"/>
          </w:tcPr>
          <w:p w14:paraId="4AFDB783" w14:textId="77777777" w:rsidR="00F013FC" w:rsidRDefault="00F013FC" w:rsidP="00F013FC">
            <w:pPr>
              <w:jc w:val="center"/>
              <w:rPr>
                <w:lang w:eastAsia="en-CA"/>
              </w:rPr>
            </w:pPr>
          </w:p>
        </w:tc>
        <w:tc>
          <w:tcPr>
            <w:tcW w:w="850" w:type="dxa"/>
            <w:shd w:val="clear" w:color="auto" w:fill="F2F2F2" w:themeFill="background1" w:themeFillShade="F2"/>
            <w:vAlign w:val="center"/>
          </w:tcPr>
          <w:p w14:paraId="0275EA4B" w14:textId="77777777" w:rsidR="00F013FC" w:rsidRDefault="00F013FC" w:rsidP="00F013FC">
            <w:pPr>
              <w:jc w:val="center"/>
              <w:rPr>
                <w:lang w:eastAsia="en-CA"/>
              </w:rPr>
            </w:pPr>
          </w:p>
        </w:tc>
        <w:tc>
          <w:tcPr>
            <w:tcW w:w="448" w:type="dxa"/>
            <w:shd w:val="clear" w:color="auto" w:fill="F2F2F2" w:themeFill="background1" w:themeFillShade="F2"/>
          </w:tcPr>
          <w:p w14:paraId="00AA0096" w14:textId="43FFF38A" w:rsidR="00F013FC" w:rsidRDefault="00000000" w:rsidP="00F013FC">
            <w:pPr>
              <w:jc w:val="center"/>
              <w:rPr>
                <w:lang w:eastAsia="en-CA"/>
              </w:rPr>
            </w:pPr>
            <w:sdt>
              <w:sdtPr>
                <w:rPr>
                  <w:lang w:eastAsia="en-CA"/>
                </w:rPr>
                <w:id w:val="-1708326096"/>
                <w14:checkbox>
                  <w14:checked w14:val="1"/>
                  <w14:checkedState w14:val="0050" w14:font="Wingdings 2"/>
                  <w14:uncheckedState w14:val="0020" w14:font="Wingdings 2"/>
                </w14:checkbox>
              </w:sdtPr>
              <w:sdtContent>
                <w:r w:rsidR="00F013FC" w:rsidRPr="00226459">
                  <w:rPr>
                    <w:lang w:eastAsia="en-CA"/>
                  </w:rPr>
                  <w:sym w:font="Wingdings 2" w:char="F050"/>
                </w:r>
              </w:sdtContent>
            </w:sdt>
          </w:p>
        </w:tc>
        <w:tc>
          <w:tcPr>
            <w:tcW w:w="1101" w:type="dxa"/>
            <w:shd w:val="clear" w:color="auto" w:fill="F2F2F2" w:themeFill="background1" w:themeFillShade="F2"/>
            <w:vAlign w:val="center"/>
          </w:tcPr>
          <w:p w14:paraId="14E53CF5" w14:textId="77777777" w:rsidR="00F013FC" w:rsidRDefault="00F013FC" w:rsidP="00F013FC">
            <w:pPr>
              <w:jc w:val="center"/>
              <w:rPr>
                <w:lang w:eastAsia="en-CA"/>
              </w:rPr>
            </w:pPr>
          </w:p>
        </w:tc>
        <w:tc>
          <w:tcPr>
            <w:tcW w:w="448" w:type="dxa"/>
            <w:shd w:val="clear" w:color="auto" w:fill="F2F2F2" w:themeFill="background1" w:themeFillShade="F2"/>
          </w:tcPr>
          <w:p w14:paraId="396051E6" w14:textId="62C853D6" w:rsidR="00F013FC" w:rsidRDefault="00000000" w:rsidP="00F013FC">
            <w:pPr>
              <w:jc w:val="center"/>
              <w:rPr>
                <w:lang w:eastAsia="en-CA"/>
              </w:rPr>
            </w:pPr>
            <w:sdt>
              <w:sdtPr>
                <w:rPr>
                  <w:lang w:eastAsia="en-CA"/>
                </w:rPr>
                <w:id w:val="-70501939"/>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48" w:type="dxa"/>
            <w:shd w:val="clear" w:color="auto" w:fill="F2F2F2" w:themeFill="background1" w:themeFillShade="F2"/>
          </w:tcPr>
          <w:p w14:paraId="3F32B589" w14:textId="74BB3981" w:rsidR="00F013FC" w:rsidRDefault="00000000" w:rsidP="00F013FC">
            <w:pPr>
              <w:jc w:val="center"/>
              <w:rPr>
                <w:lang w:eastAsia="en-CA"/>
              </w:rPr>
            </w:pPr>
            <w:sdt>
              <w:sdtPr>
                <w:rPr>
                  <w:lang w:eastAsia="en-CA"/>
                </w:rPr>
                <w:id w:val="725649235"/>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423" w:type="dxa"/>
            <w:shd w:val="clear" w:color="auto" w:fill="F2F2F2" w:themeFill="background1" w:themeFillShade="F2"/>
          </w:tcPr>
          <w:p w14:paraId="176B11AD" w14:textId="0022410D" w:rsidR="00F013FC" w:rsidRDefault="00000000" w:rsidP="00F013FC">
            <w:pPr>
              <w:jc w:val="center"/>
              <w:rPr>
                <w:lang w:eastAsia="en-CA"/>
              </w:rPr>
            </w:pPr>
            <w:sdt>
              <w:sdtPr>
                <w:rPr>
                  <w:lang w:eastAsia="en-CA"/>
                </w:rPr>
                <w:id w:val="151347038"/>
                <w14:checkbox>
                  <w14:checked w14:val="1"/>
                  <w14:checkedState w14:val="0050" w14:font="Wingdings 2"/>
                  <w14:uncheckedState w14:val="0020" w14:font="Wingdings 2"/>
                </w14:checkbox>
              </w:sdtPr>
              <w:sdtContent>
                <w:r w:rsidR="00F013FC" w:rsidRPr="00341CEF">
                  <w:rPr>
                    <w:lang w:eastAsia="en-CA"/>
                  </w:rPr>
                  <w:sym w:font="Wingdings 2" w:char="F050"/>
                </w:r>
              </w:sdtContent>
            </w:sdt>
          </w:p>
        </w:tc>
        <w:tc>
          <w:tcPr>
            <w:tcW w:w="964" w:type="dxa"/>
            <w:shd w:val="clear" w:color="auto" w:fill="F2F2F2" w:themeFill="background1" w:themeFillShade="F2"/>
            <w:vAlign w:val="center"/>
          </w:tcPr>
          <w:p w14:paraId="0191E993" w14:textId="77777777" w:rsidR="00F013FC" w:rsidRDefault="00F013FC" w:rsidP="00F013FC">
            <w:pPr>
              <w:jc w:val="center"/>
              <w:rPr>
                <w:lang w:eastAsia="en-CA"/>
              </w:rPr>
            </w:pPr>
          </w:p>
        </w:tc>
        <w:tc>
          <w:tcPr>
            <w:tcW w:w="3288" w:type="dxa"/>
            <w:shd w:val="clear" w:color="auto" w:fill="F2F2F2" w:themeFill="background1" w:themeFillShade="F2"/>
          </w:tcPr>
          <w:p w14:paraId="55BA6A11" w14:textId="77777777" w:rsidR="00F013FC" w:rsidRDefault="00F013FC" w:rsidP="00F013FC">
            <w:pPr>
              <w:rPr>
                <w:lang w:eastAsia="en-CA"/>
              </w:rPr>
            </w:pPr>
          </w:p>
        </w:tc>
      </w:tr>
      <w:tr w:rsidR="00F013FC" w14:paraId="41866862" w14:textId="77777777" w:rsidTr="00DD2645">
        <w:tc>
          <w:tcPr>
            <w:tcW w:w="3060" w:type="dxa"/>
            <w:shd w:val="clear" w:color="auto" w:fill="F2F2F2" w:themeFill="background1" w:themeFillShade="F2"/>
          </w:tcPr>
          <w:p w14:paraId="413A3E21" w14:textId="690E04EF" w:rsidR="00F013FC" w:rsidRDefault="00F013FC" w:rsidP="00F013FC">
            <w:pPr>
              <w:rPr>
                <w:lang w:eastAsia="en-CA"/>
              </w:rPr>
            </w:pPr>
            <w:r w:rsidRPr="00E75D62">
              <w:lastRenderedPageBreak/>
              <w:t>CRU 310 HORN/STROBE - STROBE TEST</w:t>
            </w:r>
          </w:p>
        </w:tc>
        <w:tc>
          <w:tcPr>
            <w:tcW w:w="907" w:type="dxa"/>
            <w:shd w:val="clear" w:color="auto" w:fill="F2F2F2" w:themeFill="background1" w:themeFillShade="F2"/>
            <w:vAlign w:val="center"/>
          </w:tcPr>
          <w:p w14:paraId="726E4AEE" w14:textId="77777777" w:rsidR="00F013FC" w:rsidRDefault="00F013FC" w:rsidP="00F013FC">
            <w:pPr>
              <w:rPr>
                <w:lang w:eastAsia="en-CA"/>
              </w:rPr>
            </w:pPr>
          </w:p>
        </w:tc>
        <w:tc>
          <w:tcPr>
            <w:tcW w:w="686" w:type="dxa"/>
            <w:shd w:val="clear" w:color="auto" w:fill="F2F2F2" w:themeFill="background1" w:themeFillShade="F2"/>
          </w:tcPr>
          <w:p w14:paraId="0C3D8F97" w14:textId="10DF38D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0BA4289" w14:textId="77777777" w:rsidR="00F013FC" w:rsidRDefault="00F013FC" w:rsidP="00F013FC">
            <w:pPr>
              <w:jc w:val="center"/>
              <w:rPr>
                <w:lang w:eastAsia="en-CA"/>
              </w:rPr>
            </w:pPr>
          </w:p>
        </w:tc>
        <w:tc>
          <w:tcPr>
            <w:tcW w:w="1101" w:type="dxa"/>
            <w:shd w:val="clear" w:color="auto" w:fill="F2F2F2" w:themeFill="background1" w:themeFillShade="F2"/>
          </w:tcPr>
          <w:p w14:paraId="749761D3" w14:textId="77777777" w:rsidR="00F013FC" w:rsidRDefault="00F013FC" w:rsidP="00F013FC">
            <w:pPr>
              <w:jc w:val="center"/>
              <w:rPr>
                <w:lang w:eastAsia="en-CA"/>
              </w:rPr>
            </w:pPr>
          </w:p>
        </w:tc>
        <w:tc>
          <w:tcPr>
            <w:tcW w:w="850" w:type="dxa"/>
            <w:shd w:val="clear" w:color="auto" w:fill="F2F2F2" w:themeFill="background1" w:themeFillShade="F2"/>
            <w:vAlign w:val="center"/>
          </w:tcPr>
          <w:p w14:paraId="6E90D69B" w14:textId="77777777" w:rsidR="00F013FC" w:rsidRDefault="00F013FC" w:rsidP="00F013FC">
            <w:pPr>
              <w:jc w:val="center"/>
              <w:rPr>
                <w:lang w:eastAsia="en-CA"/>
              </w:rPr>
            </w:pPr>
          </w:p>
        </w:tc>
        <w:tc>
          <w:tcPr>
            <w:tcW w:w="448" w:type="dxa"/>
            <w:shd w:val="clear" w:color="auto" w:fill="F2F2F2" w:themeFill="background1" w:themeFillShade="F2"/>
          </w:tcPr>
          <w:p w14:paraId="4585FB5C" w14:textId="75E494B4" w:rsidR="00F013FC" w:rsidRDefault="00000000" w:rsidP="00F013FC">
            <w:pPr>
              <w:jc w:val="center"/>
              <w:rPr>
                <w:lang w:eastAsia="en-CA"/>
              </w:rPr>
            </w:pPr>
            <w:sdt>
              <w:sdtPr>
                <w:rPr>
                  <w:lang w:eastAsia="en-CA"/>
                </w:rPr>
                <w:id w:val="-1746328959"/>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4008C66C" w14:textId="77777777" w:rsidR="00F013FC" w:rsidRDefault="00F013FC" w:rsidP="00F013FC">
            <w:pPr>
              <w:jc w:val="center"/>
              <w:rPr>
                <w:lang w:eastAsia="en-CA"/>
              </w:rPr>
            </w:pPr>
          </w:p>
        </w:tc>
        <w:tc>
          <w:tcPr>
            <w:tcW w:w="448" w:type="dxa"/>
            <w:shd w:val="clear" w:color="auto" w:fill="F2F2F2" w:themeFill="background1" w:themeFillShade="F2"/>
          </w:tcPr>
          <w:p w14:paraId="2BB0FA72" w14:textId="29E70A19" w:rsidR="00F013FC" w:rsidRDefault="00000000" w:rsidP="00F013FC">
            <w:pPr>
              <w:jc w:val="center"/>
              <w:rPr>
                <w:lang w:eastAsia="en-CA"/>
              </w:rPr>
            </w:pPr>
            <w:sdt>
              <w:sdtPr>
                <w:rPr>
                  <w:lang w:eastAsia="en-CA"/>
                </w:rPr>
                <w:id w:val="-1687290418"/>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3F84BFC1" w14:textId="04A6A66E" w:rsidR="00F013FC" w:rsidRDefault="00000000" w:rsidP="00F013FC">
            <w:pPr>
              <w:jc w:val="center"/>
              <w:rPr>
                <w:lang w:eastAsia="en-CA"/>
              </w:rPr>
            </w:pPr>
            <w:sdt>
              <w:sdtPr>
                <w:rPr>
                  <w:lang w:eastAsia="en-CA"/>
                </w:rPr>
                <w:id w:val="354555477"/>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62BD2EDF" w14:textId="39FCC230" w:rsidR="00F013FC" w:rsidRDefault="00000000" w:rsidP="00F013FC">
            <w:pPr>
              <w:jc w:val="center"/>
              <w:rPr>
                <w:lang w:eastAsia="en-CA"/>
              </w:rPr>
            </w:pPr>
            <w:sdt>
              <w:sdtPr>
                <w:rPr>
                  <w:lang w:eastAsia="en-CA"/>
                </w:rPr>
                <w:id w:val="-1510126335"/>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0EBC0019" w14:textId="77777777" w:rsidR="00F013FC" w:rsidRDefault="00F013FC" w:rsidP="00F013FC">
            <w:pPr>
              <w:jc w:val="center"/>
              <w:rPr>
                <w:lang w:eastAsia="en-CA"/>
              </w:rPr>
            </w:pPr>
          </w:p>
        </w:tc>
        <w:tc>
          <w:tcPr>
            <w:tcW w:w="3288" w:type="dxa"/>
            <w:shd w:val="clear" w:color="auto" w:fill="F2F2F2" w:themeFill="background1" w:themeFillShade="F2"/>
          </w:tcPr>
          <w:p w14:paraId="5D5C85D0" w14:textId="77777777" w:rsidR="00F013FC" w:rsidRDefault="00F013FC" w:rsidP="00F013FC">
            <w:pPr>
              <w:rPr>
                <w:lang w:eastAsia="en-CA"/>
              </w:rPr>
            </w:pPr>
          </w:p>
        </w:tc>
      </w:tr>
      <w:tr w:rsidR="00F013FC" w14:paraId="49DCC63F" w14:textId="77777777" w:rsidTr="00DD2645">
        <w:tc>
          <w:tcPr>
            <w:tcW w:w="3060" w:type="dxa"/>
            <w:shd w:val="clear" w:color="auto" w:fill="F2F2F2" w:themeFill="background1" w:themeFillShade="F2"/>
          </w:tcPr>
          <w:p w14:paraId="5C5F600D" w14:textId="081619A3" w:rsidR="00F013FC" w:rsidRDefault="00F013FC" w:rsidP="00F013FC">
            <w:pPr>
              <w:rPr>
                <w:lang w:eastAsia="en-CA"/>
              </w:rPr>
            </w:pPr>
            <w:r w:rsidRPr="00E75D62">
              <w:t>CRU 310 HORN/STROBE - HORN TEST</w:t>
            </w:r>
          </w:p>
        </w:tc>
        <w:tc>
          <w:tcPr>
            <w:tcW w:w="907" w:type="dxa"/>
            <w:shd w:val="clear" w:color="auto" w:fill="F2F2F2" w:themeFill="background1" w:themeFillShade="F2"/>
            <w:vAlign w:val="center"/>
          </w:tcPr>
          <w:p w14:paraId="51F4B481" w14:textId="77777777" w:rsidR="00F013FC" w:rsidRDefault="00F013FC" w:rsidP="00F013FC">
            <w:pPr>
              <w:rPr>
                <w:lang w:eastAsia="en-CA"/>
              </w:rPr>
            </w:pPr>
          </w:p>
        </w:tc>
        <w:tc>
          <w:tcPr>
            <w:tcW w:w="686" w:type="dxa"/>
            <w:shd w:val="clear" w:color="auto" w:fill="F2F2F2" w:themeFill="background1" w:themeFillShade="F2"/>
          </w:tcPr>
          <w:p w14:paraId="33BD9447" w14:textId="5E94FA5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AEE325A" w14:textId="77777777" w:rsidR="00F013FC" w:rsidRDefault="00F013FC" w:rsidP="00F013FC">
            <w:pPr>
              <w:jc w:val="center"/>
              <w:rPr>
                <w:lang w:eastAsia="en-CA"/>
              </w:rPr>
            </w:pPr>
          </w:p>
        </w:tc>
        <w:tc>
          <w:tcPr>
            <w:tcW w:w="1101" w:type="dxa"/>
            <w:shd w:val="clear" w:color="auto" w:fill="F2F2F2" w:themeFill="background1" w:themeFillShade="F2"/>
          </w:tcPr>
          <w:p w14:paraId="6F0E4FE7" w14:textId="77777777" w:rsidR="00F013FC" w:rsidRDefault="00F013FC" w:rsidP="00F013FC">
            <w:pPr>
              <w:jc w:val="center"/>
              <w:rPr>
                <w:lang w:eastAsia="en-CA"/>
              </w:rPr>
            </w:pPr>
          </w:p>
        </w:tc>
        <w:tc>
          <w:tcPr>
            <w:tcW w:w="850" w:type="dxa"/>
            <w:shd w:val="clear" w:color="auto" w:fill="F2F2F2" w:themeFill="background1" w:themeFillShade="F2"/>
            <w:vAlign w:val="center"/>
          </w:tcPr>
          <w:p w14:paraId="131C4D60" w14:textId="77777777" w:rsidR="00F013FC" w:rsidRDefault="00F013FC" w:rsidP="00F013FC">
            <w:pPr>
              <w:jc w:val="center"/>
              <w:rPr>
                <w:lang w:eastAsia="en-CA"/>
              </w:rPr>
            </w:pPr>
          </w:p>
        </w:tc>
        <w:tc>
          <w:tcPr>
            <w:tcW w:w="448" w:type="dxa"/>
            <w:shd w:val="clear" w:color="auto" w:fill="F2F2F2" w:themeFill="background1" w:themeFillShade="F2"/>
          </w:tcPr>
          <w:p w14:paraId="3FD12A7A" w14:textId="11A14F82" w:rsidR="00F013FC" w:rsidRDefault="00000000" w:rsidP="00F013FC">
            <w:pPr>
              <w:jc w:val="center"/>
              <w:rPr>
                <w:lang w:eastAsia="en-CA"/>
              </w:rPr>
            </w:pPr>
            <w:sdt>
              <w:sdtPr>
                <w:rPr>
                  <w:lang w:eastAsia="en-CA"/>
                </w:rPr>
                <w:id w:val="-1169012071"/>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5657528D" w14:textId="77777777" w:rsidR="00F013FC" w:rsidRDefault="00F013FC" w:rsidP="00F013FC">
            <w:pPr>
              <w:jc w:val="center"/>
              <w:rPr>
                <w:lang w:eastAsia="en-CA"/>
              </w:rPr>
            </w:pPr>
          </w:p>
        </w:tc>
        <w:tc>
          <w:tcPr>
            <w:tcW w:w="448" w:type="dxa"/>
            <w:shd w:val="clear" w:color="auto" w:fill="F2F2F2" w:themeFill="background1" w:themeFillShade="F2"/>
          </w:tcPr>
          <w:p w14:paraId="6F06C8F5" w14:textId="37C96F17" w:rsidR="00F013FC" w:rsidRDefault="00000000" w:rsidP="00F013FC">
            <w:pPr>
              <w:jc w:val="center"/>
              <w:rPr>
                <w:lang w:eastAsia="en-CA"/>
              </w:rPr>
            </w:pPr>
            <w:sdt>
              <w:sdtPr>
                <w:rPr>
                  <w:lang w:eastAsia="en-CA"/>
                </w:rPr>
                <w:id w:val="1056352797"/>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725841C2" w14:textId="06D0EAB8" w:rsidR="00F013FC" w:rsidRDefault="00000000" w:rsidP="00F013FC">
            <w:pPr>
              <w:jc w:val="center"/>
              <w:rPr>
                <w:lang w:eastAsia="en-CA"/>
              </w:rPr>
            </w:pPr>
            <w:sdt>
              <w:sdtPr>
                <w:rPr>
                  <w:lang w:eastAsia="en-CA"/>
                </w:rPr>
                <w:id w:val="278307721"/>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3EDF98E7" w14:textId="7A2AD91E" w:rsidR="00F013FC" w:rsidRDefault="00000000" w:rsidP="00F013FC">
            <w:pPr>
              <w:jc w:val="center"/>
              <w:rPr>
                <w:lang w:eastAsia="en-CA"/>
              </w:rPr>
            </w:pPr>
            <w:sdt>
              <w:sdtPr>
                <w:rPr>
                  <w:lang w:eastAsia="en-CA"/>
                </w:rPr>
                <w:id w:val="1633982486"/>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22F99F46" w14:textId="77777777" w:rsidR="00F013FC" w:rsidRDefault="00F013FC" w:rsidP="00F013FC">
            <w:pPr>
              <w:jc w:val="center"/>
              <w:rPr>
                <w:lang w:eastAsia="en-CA"/>
              </w:rPr>
            </w:pPr>
          </w:p>
        </w:tc>
        <w:tc>
          <w:tcPr>
            <w:tcW w:w="3288" w:type="dxa"/>
            <w:shd w:val="clear" w:color="auto" w:fill="F2F2F2" w:themeFill="background1" w:themeFillShade="F2"/>
          </w:tcPr>
          <w:p w14:paraId="5D601399" w14:textId="77777777" w:rsidR="00F013FC" w:rsidRDefault="00F013FC" w:rsidP="00F013FC">
            <w:pPr>
              <w:rPr>
                <w:lang w:eastAsia="en-CA"/>
              </w:rPr>
            </w:pPr>
          </w:p>
        </w:tc>
      </w:tr>
      <w:tr w:rsidR="00F013FC" w14:paraId="11476070" w14:textId="77777777" w:rsidTr="00DD2645">
        <w:tc>
          <w:tcPr>
            <w:tcW w:w="3060" w:type="dxa"/>
            <w:shd w:val="clear" w:color="auto" w:fill="F2F2F2" w:themeFill="background1" w:themeFillShade="F2"/>
          </w:tcPr>
          <w:p w14:paraId="35AE4DC8" w14:textId="4C7A4A3B" w:rsidR="00F013FC" w:rsidRDefault="00F013FC" w:rsidP="00F013FC">
            <w:pPr>
              <w:rPr>
                <w:lang w:eastAsia="en-CA"/>
              </w:rPr>
            </w:pPr>
            <w:r w:rsidRPr="00E75D62">
              <w:t>CRU 310 HORN/STROBE - STROBE TEST</w:t>
            </w:r>
          </w:p>
        </w:tc>
        <w:tc>
          <w:tcPr>
            <w:tcW w:w="907" w:type="dxa"/>
            <w:shd w:val="clear" w:color="auto" w:fill="F2F2F2" w:themeFill="background1" w:themeFillShade="F2"/>
            <w:vAlign w:val="center"/>
          </w:tcPr>
          <w:p w14:paraId="7AEAC4E6" w14:textId="77777777" w:rsidR="00F013FC" w:rsidRDefault="00F013FC" w:rsidP="00F013FC">
            <w:pPr>
              <w:rPr>
                <w:lang w:eastAsia="en-CA"/>
              </w:rPr>
            </w:pPr>
          </w:p>
        </w:tc>
        <w:tc>
          <w:tcPr>
            <w:tcW w:w="686" w:type="dxa"/>
            <w:shd w:val="clear" w:color="auto" w:fill="F2F2F2" w:themeFill="background1" w:themeFillShade="F2"/>
          </w:tcPr>
          <w:p w14:paraId="1B90A431" w14:textId="1454616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6F7B05D" w14:textId="77777777" w:rsidR="00F013FC" w:rsidRDefault="00F013FC" w:rsidP="00F013FC">
            <w:pPr>
              <w:jc w:val="center"/>
              <w:rPr>
                <w:lang w:eastAsia="en-CA"/>
              </w:rPr>
            </w:pPr>
          </w:p>
        </w:tc>
        <w:tc>
          <w:tcPr>
            <w:tcW w:w="1101" w:type="dxa"/>
            <w:shd w:val="clear" w:color="auto" w:fill="F2F2F2" w:themeFill="background1" w:themeFillShade="F2"/>
          </w:tcPr>
          <w:p w14:paraId="37359AFB" w14:textId="77777777" w:rsidR="00F013FC" w:rsidRDefault="00F013FC" w:rsidP="00F013FC">
            <w:pPr>
              <w:jc w:val="center"/>
              <w:rPr>
                <w:lang w:eastAsia="en-CA"/>
              </w:rPr>
            </w:pPr>
          </w:p>
        </w:tc>
        <w:tc>
          <w:tcPr>
            <w:tcW w:w="850" w:type="dxa"/>
            <w:shd w:val="clear" w:color="auto" w:fill="F2F2F2" w:themeFill="background1" w:themeFillShade="F2"/>
            <w:vAlign w:val="center"/>
          </w:tcPr>
          <w:p w14:paraId="1E8755B2" w14:textId="77777777" w:rsidR="00F013FC" w:rsidRDefault="00F013FC" w:rsidP="00F013FC">
            <w:pPr>
              <w:jc w:val="center"/>
              <w:rPr>
                <w:lang w:eastAsia="en-CA"/>
              </w:rPr>
            </w:pPr>
          </w:p>
        </w:tc>
        <w:tc>
          <w:tcPr>
            <w:tcW w:w="448" w:type="dxa"/>
            <w:shd w:val="clear" w:color="auto" w:fill="F2F2F2" w:themeFill="background1" w:themeFillShade="F2"/>
          </w:tcPr>
          <w:p w14:paraId="48EF3E38" w14:textId="5CCE7AEE" w:rsidR="00F013FC" w:rsidRDefault="00000000" w:rsidP="00F013FC">
            <w:pPr>
              <w:jc w:val="center"/>
              <w:rPr>
                <w:lang w:eastAsia="en-CA"/>
              </w:rPr>
            </w:pPr>
            <w:sdt>
              <w:sdtPr>
                <w:rPr>
                  <w:lang w:eastAsia="en-CA"/>
                </w:rPr>
                <w:id w:val="-387563959"/>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1D32B8CC" w14:textId="77777777" w:rsidR="00F013FC" w:rsidRDefault="00F013FC" w:rsidP="00F013FC">
            <w:pPr>
              <w:jc w:val="center"/>
              <w:rPr>
                <w:lang w:eastAsia="en-CA"/>
              </w:rPr>
            </w:pPr>
          </w:p>
        </w:tc>
        <w:tc>
          <w:tcPr>
            <w:tcW w:w="448" w:type="dxa"/>
            <w:shd w:val="clear" w:color="auto" w:fill="F2F2F2" w:themeFill="background1" w:themeFillShade="F2"/>
          </w:tcPr>
          <w:p w14:paraId="3DE82467" w14:textId="40250EB3" w:rsidR="00F013FC" w:rsidRDefault="00000000" w:rsidP="00F013FC">
            <w:pPr>
              <w:jc w:val="center"/>
              <w:rPr>
                <w:lang w:eastAsia="en-CA"/>
              </w:rPr>
            </w:pPr>
            <w:sdt>
              <w:sdtPr>
                <w:rPr>
                  <w:lang w:eastAsia="en-CA"/>
                </w:rPr>
                <w:id w:val="-1955699780"/>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0DC96966" w14:textId="4E5A7EBB" w:rsidR="00F013FC" w:rsidRDefault="00000000" w:rsidP="00F013FC">
            <w:pPr>
              <w:jc w:val="center"/>
              <w:rPr>
                <w:lang w:eastAsia="en-CA"/>
              </w:rPr>
            </w:pPr>
            <w:sdt>
              <w:sdtPr>
                <w:rPr>
                  <w:lang w:eastAsia="en-CA"/>
                </w:rPr>
                <w:id w:val="798112404"/>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02DD29B4" w14:textId="6CA36B01" w:rsidR="00F013FC" w:rsidRDefault="00000000" w:rsidP="00F013FC">
            <w:pPr>
              <w:jc w:val="center"/>
              <w:rPr>
                <w:lang w:eastAsia="en-CA"/>
              </w:rPr>
            </w:pPr>
            <w:sdt>
              <w:sdtPr>
                <w:rPr>
                  <w:lang w:eastAsia="en-CA"/>
                </w:rPr>
                <w:id w:val="-805080796"/>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799581FA" w14:textId="77777777" w:rsidR="00F013FC" w:rsidRDefault="00F013FC" w:rsidP="00F013FC">
            <w:pPr>
              <w:jc w:val="center"/>
              <w:rPr>
                <w:lang w:eastAsia="en-CA"/>
              </w:rPr>
            </w:pPr>
          </w:p>
        </w:tc>
        <w:tc>
          <w:tcPr>
            <w:tcW w:w="3288" w:type="dxa"/>
            <w:shd w:val="clear" w:color="auto" w:fill="F2F2F2" w:themeFill="background1" w:themeFillShade="F2"/>
          </w:tcPr>
          <w:p w14:paraId="77A85EBD" w14:textId="77777777" w:rsidR="00F013FC" w:rsidRDefault="00F013FC" w:rsidP="00F013FC">
            <w:pPr>
              <w:rPr>
                <w:lang w:eastAsia="en-CA"/>
              </w:rPr>
            </w:pPr>
          </w:p>
        </w:tc>
      </w:tr>
      <w:tr w:rsidR="00F013FC" w14:paraId="2F7E9ED3" w14:textId="77777777" w:rsidTr="00DD2645">
        <w:tc>
          <w:tcPr>
            <w:tcW w:w="3060" w:type="dxa"/>
            <w:shd w:val="clear" w:color="auto" w:fill="F2F2F2" w:themeFill="background1" w:themeFillShade="F2"/>
          </w:tcPr>
          <w:p w14:paraId="7A4B7230" w14:textId="3369472C" w:rsidR="00F013FC" w:rsidRDefault="00F013FC" w:rsidP="00F013FC">
            <w:pPr>
              <w:rPr>
                <w:lang w:eastAsia="en-CA"/>
              </w:rPr>
            </w:pPr>
            <w:r w:rsidRPr="00E75D62">
              <w:t>CRU 310 HORN/STROBE - HORN TEST</w:t>
            </w:r>
          </w:p>
        </w:tc>
        <w:tc>
          <w:tcPr>
            <w:tcW w:w="907" w:type="dxa"/>
            <w:shd w:val="clear" w:color="auto" w:fill="F2F2F2" w:themeFill="background1" w:themeFillShade="F2"/>
            <w:vAlign w:val="center"/>
          </w:tcPr>
          <w:p w14:paraId="3B68A2E9" w14:textId="77777777" w:rsidR="00F013FC" w:rsidRDefault="00F013FC" w:rsidP="00F013FC">
            <w:pPr>
              <w:rPr>
                <w:lang w:eastAsia="en-CA"/>
              </w:rPr>
            </w:pPr>
          </w:p>
        </w:tc>
        <w:tc>
          <w:tcPr>
            <w:tcW w:w="686" w:type="dxa"/>
            <w:shd w:val="clear" w:color="auto" w:fill="F2F2F2" w:themeFill="background1" w:themeFillShade="F2"/>
          </w:tcPr>
          <w:p w14:paraId="383E87B5" w14:textId="04287932"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1E8F408" w14:textId="77777777" w:rsidR="00F013FC" w:rsidRDefault="00F013FC" w:rsidP="00F013FC">
            <w:pPr>
              <w:jc w:val="center"/>
              <w:rPr>
                <w:lang w:eastAsia="en-CA"/>
              </w:rPr>
            </w:pPr>
          </w:p>
        </w:tc>
        <w:tc>
          <w:tcPr>
            <w:tcW w:w="1101" w:type="dxa"/>
            <w:shd w:val="clear" w:color="auto" w:fill="F2F2F2" w:themeFill="background1" w:themeFillShade="F2"/>
          </w:tcPr>
          <w:p w14:paraId="70E6C978" w14:textId="77777777" w:rsidR="00F013FC" w:rsidRDefault="00F013FC" w:rsidP="00F013FC">
            <w:pPr>
              <w:jc w:val="center"/>
              <w:rPr>
                <w:lang w:eastAsia="en-CA"/>
              </w:rPr>
            </w:pPr>
          </w:p>
        </w:tc>
        <w:tc>
          <w:tcPr>
            <w:tcW w:w="850" w:type="dxa"/>
            <w:shd w:val="clear" w:color="auto" w:fill="F2F2F2" w:themeFill="background1" w:themeFillShade="F2"/>
            <w:vAlign w:val="center"/>
          </w:tcPr>
          <w:p w14:paraId="60CBF661" w14:textId="77777777" w:rsidR="00F013FC" w:rsidRDefault="00F013FC" w:rsidP="00F013FC">
            <w:pPr>
              <w:jc w:val="center"/>
              <w:rPr>
                <w:lang w:eastAsia="en-CA"/>
              </w:rPr>
            </w:pPr>
          </w:p>
        </w:tc>
        <w:tc>
          <w:tcPr>
            <w:tcW w:w="448" w:type="dxa"/>
            <w:shd w:val="clear" w:color="auto" w:fill="F2F2F2" w:themeFill="background1" w:themeFillShade="F2"/>
          </w:tcPr>
          <w:p w14:paraId="0BB7D5C3" w14:textId="2B6A1DF4" w:rsidR="00F013FC" w:rsidRDefault="00000000" w:rsidP="00F013FC">
            <w:pPr>
              <w:jc w:val="center"/>
              <w:rPr>
                <w:lang w:eastAsia="en-CA"/>
              </w:rPr>
            </w:pPr>
            <w:sdt>
              <w:sdtPr>
                <w:rPr>
                  <w:lang w:eastAsia="en-CA"/>
                </w:rPr>
                <w:id w:val="-258210445"/>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26904A3F" w14:textId="77777777" w:rsidR="00F013FC" w:rsidRDefault="00F013FC" w:rsidP="00F013FC">
            <w:pPr>
              <w:jc w:val="center"/>
              <w:rPr>
                <w:lang w:eastAsia="en-CA"/>
              </w:rPr>
            </w:pPr>
          </w:p>
        </w:tc>
        <w:tc>
          <w:tcPr>
            <w:tcW w:w="448" w:type="dxa"/>
            <w:shd w:val="clear" w:color="auto" w:fill="F2F2F2" w:themeFill="background1" w:themeFillShade="F2"/>
          </w:tcPr>
          <w:p w14:paraId="087D1367" w14:textId="7BF98DF1" w:rsidR="00F013FC" w:rsidRDefault="00000000" w:rsidP="00F013FC">
            <w:pPr>
              <w:jc w:val="center"/>
              <w:rPr>
                <w:lang w:eastAsia="en-CA"/>
              </w:rPr>
            </w:pPr>
            <w:sdt>
              <w:sdtPr>
                <w:rPr>
                  <w:lang w:eastAsia="en-CA"/>
                </w:rPr>
                <w:id w:val="-782103310"/>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415E18F4" w14:textId="48793BB8" w:rsidR="00F013FC" w:rsidRDefault="00000000" w:rsidP="00F013FC">
            <w:pPr>
              <w:jc w:val="center"/>
              <w:rPr>
                <w:lang w:eastAsia="en-CA"/>
              </w:rPr>
            </w:pPr>
            <w:sdt>
              <w:sdtPr>
                <w:rPr>
                  <w:lang w:eastAsia="en-CA"/>
                </w:rPr>
                <w:id w:val="24757561"/>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51F02DDE" w14:textId="1CDDBFBC" w:rsidR="00F013FC" w:rsidRDefault="00000000" w:rsidP="00F013FC">
            <w:pPr>
              <w:jc w:val="center"/>
              <w:rPr>
                <w:lang w:eastAsia="en-CA"/>
              </w:rPr>
            </w:pPr>
            <w:sdt>
              <w:sdtPr>
                <w:rPr>
                  <w:lang w:eastAsia="en-CA"/>
                </w:rPr>
                <w:id w:val="-1466347254"/>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061C86B4" w14:textId="77777777" w:rsidR="00F013FC" w:rsidRDefault="00F013FC" w:rsidP="00F013FC">
            <w:pPr>
              <w:jc w:val="center"/>
              <w:rPr>
                <w:lang w:eastAsia="en-CA"/>
              </w:rPr>
            </w:pPr>
          </w:p>
        </w:tc>
        <w:tc>
          <w:tcPr>
            <w:tcW w:w="3288" w:type="dxa"/>
            <w:shd w:val="clear" w:color="auto" w:fill="F2F2F2" w:themeFill="background1" w:themeFillShade="F2"/>
          </w:tcPr>
          <w:p w14:paraId="0F684DD5" w14:textId="77777777" w:rsidR="00F013FC" w:rsidRDefault="00F013FC" w:rsidP="00F013FC">
            <w:pPr>
              <w:rPr>
                <w:lang w:eastAsia="en-CA"/>
              </w:rPr>
            </w:pPr>
          </w:p>
        </w:tc>
      </w:tr>
      <w:tr w:rsidR="00F013FC" w14:paraId="3994761A" w14:textId="77777777" w:rsidTr="00DD2645">
        <w:tc>
          <w:tcPr>
            <w:tcW w:w="3060" w:type="dxa"/>
            <w:shd w:val="clear" w:color="auto" w:fill="F2F2F2" w:themeFill="background1" w:themeFillShade="F2"/>
          </w:tcPr>
          <w:p w14:paraId="279FD234" w14:textId="650D7133" w:rsidR="00F013FC" w:rsidRDefault="00F013FC" w:rsidP="00F013FC">
            <w:pPr>
              <w:rPr>
                <w:lang w:eastAsia="en-CA"/>
              </w:rPr>
            </w:pPr>
            <w:r w:rsidRPr="00E75D62">
              <w:t>CRU 310 HORN/STROBE - STROBE TEST</w:t>
            </w:r>
          </w:p>
        </w:tc>
        <w:tc>
          <w:tcPr>
            <w:tcW w:w="907" w:type="dxa"/>
            <w:shd w:val="clear" w:color="auto" w:fill="F2F2F2" w:themeFill="background1" w:themeFillShade="F2"/>
            <w:vAlign w:val="center"/>
          </w:tcPr>
          <w:p w14:paraId="394FEEA8" w14:textId="77777777" w:rsidR="00F013FC" w:rsidRDefault="00F013FC" w:rsidP="00F013FC">
            <w:pPr>
              <w:rPr>
                <w:lang w:eastAsia="en-CA"/>
              </w:rPr>
            </w:pPr>
          </w:p>
        </w:tc>
        <w:tc>
          <w:tcPr>
            <w:tcW w:w="686" w:type="dxa"/>
            <w:shd w:val="clear" w:color="auto" w:fill="F2F2F2" w:themeFill="background1" w:themeFillShade="F2"/>
          </w:tcPr>
          <w:p w14:paraId="4A836DBC" w14:textId="1FBE140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F15A2CF" w14:textId="77777777" w:rsidR="00F013FC" w:rsidRDefault="00F013FC" w:rsidP="00F013FC">
            <w:pPr>
              <w:jc w:val="center"/>
              <w:rPr>
                <w:lang w:eastAsia="en-CA"/>
              </w:rPr>
            </w:pPr>
          </w:p>
        </w:tc>
        <w:tc>
          <w:tcPr>
            <w:tcW w:w="1101" w:type="dxa"/>
            <w:shd w:val="clear" w:color="auto" w:fill="F2F2F2" w:themeFill="background1" w:themeFillShade="F2"/>
          </w:tcPr>
          <w:p w14:paraId="6C13AD0C" w14:textId="77777777" w:rsidR="00F013FC" w:rsidRDefault="00F013FC" w:rsidP="00F013FC">
            <w:pPr>
              <w:jc w:val="center"/>
              <w:rPr>
                <w:lang w:eastAsia="en-CA"/>
              </w:rPr>
            </w:pPr>
          </w:p>
        </w:tc>
        <w:tc>
          <w:tcPr>
            <w:tcW w:w="850" w:type="dxa"/>
            <w:shd w:val="clear" w:color="auto" w:fill="F2F2F2" w:themeFill="background1" w:themeFillShade="F2"/>
            <w:vAlign w:val="center"/>
          </w:tcPr>
          <w:p w14:paraId="49E29AFF" w14:textId="77777777" w:rsidR="00F013FC" w:rsidRDefault="00F013FC" w:rsidP="00F013FC">
            <w:pPr>
              <w:jc w:val="center"/>
              <w:rPr>
                <w:lang w:eastAsia="en-CA"/>
              </w:rPr>
            </w:pPr>
          </w:p>
        </w:tc>
        <w:tc>
          <w:tcPr>
            <w:tcW w:w="448" w:type="dxa"/>
            <w:shd w:val="clear" w:color="auto" w:fill="F2F2F2" w:themeFill="background1" w:themeFillShade="F2"/>
          </w:tcPr>
          <w:p w14:paraId="1561095F" w14:textId="5C3DA63E" w:rsidR="00F013FC" w:rsidRDefault="00000000" w:rsidP="00F013FC">
            <w:pPr>
              <w:jc w:val="center"/>
              <w:rPr>
                <w:lang w:eastAsia="en-CA"/>
              </w:rPr>
            </w:pPr>
            <w:sdt>
              <w:sdtPr>
                <w:rPr>
                  <w:lang w:eastAsia="en-CA"/>
                </w:rPr>
                <w:id w:val="1108851692"/>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46B14818" w14:textId="77777777" w:rsidR="00F013FC" w:rsidRDefault="00F013FC" w:rsidP="00F013FC">
            <w:pPr>
              <w:jc w:val="center"/>
              <w:rPr>
                <w:lang w:eastAsia="en-CA"/>
              </w:rPr>
            </w:pPr>
          </w:p>
        </w:tc>
        <w:tc>
          <w:tcPr>
            <w:tcW w:w="448" w:type="dxa"/>
            <w:shd w:val="clear" w:color="auto" w:fill="F2F2F2" w:themeFill="background1" w:themeFillShade="F2"/>
          </w:tcPr>
          <w:p w14:paraId="1A279E9B" w14:textId="2B23700E" w:rsidR="00F013FC" w:rsidRDefault="00000000" w:rsidP="00F013FC">
            <w:pPr>
              <w:jc w:val="center"/>
              <w:rPr>
                <w:lang w:eastAsia="en-CA"/>
              </w:rPr>
            </w:pPr>
            <w:sdt>
              <w:sdtPr>
                <w:rPr>
                  <w:lang w:eastAsia="en-CA"/>
                </w:rPr>
                <w:id w:val="1603147371"/>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7CFC6AA2" w14:textId="06B09260" w:rsidR="00F013FC" w:rsidRDefault="00000000" w:rsidP="00F013FC">
            <w:pPr>
              <w:jc w:val="center"/>
              <w:rPr>
                <w:lang w:eastAsia="en-CA"/>
              </w:rPr>
            </w:pPr>
            <w:sdt>
              <w:sdtPr>
                <w:rPr>
                  <w:lang w:eastAsia="en-CA"/>
                </w:rPr>
                <w:id w:val="-605500306"/>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7A93D03E" w14:textId="6AC57E60" w:rsidR="00F013FC" w:rsidRDefault="00000000" w:rsidP="00F013FC">
            <w:pPr>
              <w:jc w:val="center"/>
              <w:rPr>
                <w:lang w:eastAsia="en-CA"/>
              </w:rPr>
            </w:pPr>
            <w:sdt>
              <w:sdtPr>
                <w:rPr>
                  <w:lang w:eastAsia="en-CA"/>
                </w:rPr>
                <w:id w:val="69393565"/>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13A8E36C" w14:textId="77777777" w:rsidR="00F013FC" w:rsidRDefault="00F013FC" w:rsidP="00F013FC">
            <w:pPr>
              <w:jc w:val="center"/>
              <w:rPr>
                <w:lang w:eastAsia="en-CA"/>
              </w:rPr>
            </w:pPr>
          </w:p>
        </w:tc>
        <w:tc>
          <w:tcPr>
            <w:tcW w:w="3288" w:type="dxa"/>
            <w:shd w:val="clear" w:color="auto" w:fill="F2F2F2" w:themeFill="background1" w:themeFillShade="F2"/>
          </w:tcPr>
          <w:p w14:paraId="51295451" w14:textId="77777777" w:rsidR="00F013FC" w:rsidRDefault="00F013FC" w:rsidP="00F013FC">
            <w:pPr>
              <w:rPr>
                <w:lang w:eastAsia="en-CA"/>
              </w:rPr>
            </w:pPr>
          </w:p>
        </w:tc>
      </w:tr>
      <w:tr w:rsidR="00F013FC" w14:paraId="517A56AF" w14:textId="77777777" w:rsidTr="00DD2645">
        <w:tc>
          <w:tcPr>
            <w:tcW w:w="3060" w:type="dxa"/>
            <w:shd w:val="clear" w:color="auto" w:fill="F2F2F2" w:themeFill="background1" w:themeFillShade="F2"/>
          </w:tcPr>
          <w:p w14:paraId="0F8392A6" w14:textId="138B352A" w:rsidR="00F013FC" w:rsidRDefault="00F013FC" w:rsidP="00F013FC">
            <w:pPr>
              <w:rPr>
                <w:lang w:eastAsia="en-CA"/>
              </w:rPr>
            </w:pPr>
            <w:r w:rsidRPr="00E75D62">
              <w:t>CRU 307</w:t>
            </w:r>
            <w:r w:rsidRPr="00E75D62">
              <w:rPr>
                <w:rFonts w:ascii="Cambria Math" w:hAnsi="Cambria Math" w:cs="Cambria Math"/>
              </w:rPr>
              <w:t>‐</w:t>
            </w:r>
            <w:r w:rsidRPr="00E75D62">
              <w:t xml:space="preserve"> SHAW</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459D9D8E" w14:textId="77777777" w:rsidR="00F013FC" w:rsidRDefault="00F013FC" w:rsidP="00F013FC">
            <w:pPr>
              <w:rPr>
                <w:lang w:eastAsia="en-CA"/>
              </w:rPr>
            </w:pPr>
          </w:p>
        </w:tc>
        <w:tc>
          <w:tcPr>
            <w:tcW w:w="686" w:type="dxa"/>
            <w:shd w:val="clear" w:color="auto" w:fill="F2F2F2" w:themeFill="background1" w:themeFillShade="F2"/>
          </w:tcPr>
          <w:p w14:paraId="4AB233B7" w14:textId="5A145352"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176D93C" w14:textId="77777777" w:rsidR="00F013FC" w:rsidRDefault="00F013FC" w:rsidP="00F013FC">
            <w:pPr>
              <w:jc w:val="center"/>
              <w:rPr>
                <w:lang w:eastAsia="en-CA"/>
              </w:rPr>
            </w:pPr>
          </w:p>
        </w:tc>
        <w:tc>
          <w:tcPr>
            <w:tcW w:w="1101" w:type="dxa"/>
            <w:shd w:val="clear" w:color="auto" w:fill="F2F2F2" w:themeFill="background1" w:themeFillShade="F2"/>
          </w:tcPr>
          <w:p w14:paraId="37789FE6" w14:textId="77777777" w:rsidR="00F013FC" w:rsidRDefault="00F013FC" w:rsidP="00F013FC">
            <w:pPr>
              <w:jc w:val="center"/>
              <w:rPr>
                <w:lang w:eastAsia="en-CA"/>
              </w:rPr>
            </w:pPr>
          </w:p>
        </w:tc>
        <w:tc>
          <w:tcPr>
            <w:tcW w:w="850" w:type="dxa"/>
            <w:shd w:val="clear" w:color="auto" w:fill="F2F2F2" w:themeFill="background1" w:themeFillShade="F2"/>
            <w:vAlign w:val="center"/>
          </w:tcPr>
          <w:p w14:paraId="299B10E0" w14:textId="77777777" w:rsidR="00F013FC" w:rsidRDefault="00F013FC" w:rsidP="00F013FC">
            <w:pPr>
              <w:jc w:val="center"/>
              <w:rPr>
                <w:lang w:eastAsia="en-CA"/>
              </w:rPr>
            </w:pPr>
          </w:p>
        </w:tc>
        <w:tc>
          <w:tcPr>
            <w:tcW w:w="448" w:type="dxa"/>
            <w:shd w:val="clear" w:color="auto" w:fill="F2F2F2" w:themeFill="background1" w:themeFillShade="F2"/>
          </w:tcPr>
          <w:p w14:paraId="3CE31E71" w14:textId="4D22993C" w:rsidR="00F013FC" w:rsidRDefault="00000000" w:rsidP="00F013FC">
            <w:pPr>
              <w:jc w:val="center"/>
              <w:rPr>
                <w:lang w:eastAsia="en-CA"/>
              </w:rPr>
            </w:pPr>
            <w:sdt>
              <w:sdtPr>
                <w:rPr>
                  <w:lang w:eastAsia="en-CA"/>
                </w:rPr>
                <w:id w:val="-2009197708"/>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7013B050" w14:textId="77777777" w:rsidR="00F013FC" w:rsidRDefault="00F013FC" w:rsidP="00F013FC">
            <w:pPr>
              <w:jc w:val="center"/>
              <w:rPr>
                <w:lang w:eastAsia="en-CA"/>
              </w:rPr>
            </w:pPr>
          </w:p>
        </w:tc>
        <w:tc>
          <w:tcPr>
            <w:tcW w:w="448" w:type="dxa"/>
            <w:shd w:val="clear" w:color="auto" w:fill="F2F2F2" w:themeFill="background1" w:themeFillShade="F2"/>
          </w:tcPr>
          <w:p w14:paraId="3E5FD00B" w14:textId="3F8630D3" w:rsidR="00F013FC" w:rsidRDefault="00000000" w:rsidP="00F013FC">
            <w:pPr>
              <w:jc w:val="center"/>
              <w:rPr>
                <w:lang w:eastAsia="en-CA"/>
              </w:rPr>
            </w:pPr>
            <w:sdt>
              <w:sdtPr>
                <w:rPr>
                  <w:lang w:eastAsia="en-CA"/>
                </w:rPr>
                <w:id w:val="320699660"/>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7CBD0DE2" w14:textId="7FE3F6F6" w:rsidR="00F013FC" w:rsidRDefault="00000000" w:rsidP="00F013FC">
            <w:pPr>
              <w:jc w:val="center"/>
              <w:rPr>
                <w:lang w:eastAsia="en-CA"/>
              </w:rPr>
            </w:pPr>
            <w:sdt>
              <w:sdtPr>
                <w:rPr>
                  <w:lang w:eastAsia="en-CA"/>
                </w:rPr>
                <w:id w:val="2111244760"/>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7BCA99C6" w14:textId="58DBA6FA" w:rsidR="00F013FC" w:rsidRDefault="00000000" w:rsidP="00F013FC">
            <w:pPr>
              <w:jc w:val="center"/>
              <w:rPr>
                <w:lang w:eastAsia="en-CA"/>
              </w:rPr>
            </w:pPr>
            <w:sdt>
              <w:sdtPr>
                <w:rPr>
                  <w:lang w:eastAsia="en-CA"/>
                </w:rPr>
                <w:id w:val="1796952900"/>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267A38BE" w14:textId="77777777" w:rsidR="00F013FC" w:rsidRDefault="00F013FC" w:rsidP="00F013FC">
            <w:pPr>
              <w:jc w:val="center"/>
              <w:rPr>
                <w:lang w:eastAsia="en-CA"/>
              </w:rPr>
            </w:pPr>
          </w:p>
        </w:tc>
        <w:tc>
          <w:tcPr>
            <w:tcW w:w="3288" w:type="dxa"/>
            <w:shd w:val="clear" w:color="auto" w:fill="F2F2F2" w:themeFill="background1" w:themeFillShade="F2"/>
          </w:tcPr>
          <w:p w14:paraId="39DF9595" w14:textId="77777777" w:rsidR="00F013FC" w:rsidRDefault="00F013FC" w:rsidP="00F013FC">
            <w:pPr>
              <w:rPr>
                <w:lang w:eastAsia="en-CA"/>
              </w:rPr>
            </w:pPr>
          </w:p>
        </w:tc>
      </w:tr>
      <w:tr w:rsidR="00F013FC" w14:paraId="5B15BBB8" w14:textId="77777777" w:rsidTr="00DD2645">
        <w:tc>
          <w:tcPr>
            <w:tcW w:w="3060" w:type="dxa"/>
            <w:shd w:val="clear" w:color="auto" w:fill="F2F2F2" w:themeFill="background1" w:themeFillShade="F2"/>
          </w:tcPr>
          <w:p w14:paraId="5D5C6472" w14:textId="6AAFB24C" w:rsidR="00F013FC" w:rsidRDefault="00F013FC" w:rsidP="00F013FC">
            <w:pPr>
              <w:rPr>
                <w:lang w:eastAsia="en-CA"/>
              </w:rPr>
            </w:pPr>
            <w:r w:rsidRPr="00E75D62">
              <w:t>CRU 307</w:t>
            </w:r>
            <w:r w:rsidRPr="00E75D62">
              <w:rPr>
                <w:rFonts w:ascii="Cambria Math" w:hAnsi="Cambria Math" w:cs="Cambria Math"/>
              </w:rPr>
              <w:t>‐</w:t>
            </w:r>
            <w:r w:rsidRPr="00E75D62">
              <w:t xml:space="preserve"> SHAW</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3C864055" w14:textId="77777777" w:rsidR="00F013FC" w:rsidRDefault="00F013FC" w:rsidP="00F013FC">
            <w:pPr>
              <w:rPr>
                <w:lang w:eastAsia="en-CA"/>
              </w:rPr>
            </w:pPr>
          </w:p>
        </w:tc>
        <w:tc>
          <w:tcPr>
            <w:tcW w:w="686" w:type="dxa"/>
            <w:shd w:val="clear" w:color="auto" w:fill="F2F2F2" w:themeFill="background1" w:themeFillShade="F2"/>
          </w:tcPr>
          <w:p w14:paraId="055ECB55" w14:textId="58CD62C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0AB362D" w14:textId="77777777" w:rsidR="00F013FC" w:rsidRDefault="00F013FC" w:rsidP="00F013FC">
            <w:pPr>
              <w:jc w:val="center"/>
              <w:rPr>
                <w:lang w:eastAsia="en-CA"/>
              </w:rPr>
            </w:pPr>
          </w:p>
        </w:tc>
        <w:tc>
          <w:tcPr>
            <w:tcW w:w="1101" w:type="dxa"/>
            <w:shd w:val="clear" w:color="auto" w:fill="F2F2F2" w:themeFill="background1" w:themeFillShade="F2"/>
          </w:tcPr>
          <w:p w14:paraId="634A1BF6" w14:textId="77777777" w:rsidR="00F013FC" w:rsidRDefault="00F013FC" w:rsidP="00F013FC">
            <w:pPr>
              <w:jc w:val="center"/>
              <w:rPr>
                <w:lang w:eastAsia="en-CA"/>
              </w:rPr>
            </w:pPr>
          </w:p>
        </w:tc>
        <w:tc>
          <w:tcPr>
            <w:tcW w:w="850" w:type="dxa"/>
            <w:shd w:val="clear" w:color="auto" w:fill="F2F2F2" w:themeFill="background1" w:themeFillShade="F2"/>
            <w:vAlign w:val="center"/>
          </w:tcPr>
          <w:p w14:paraId="2D1F8E60" w14:textId="77777777" w:rsidR="00F013FC" w:rsidRDefault="00F013FC" w:rsidP="00F013FC">
            <w:pPr>
              <w:jc w:val="center"/>
              <w:rPr>
                <w:lang w:eastAsia="en-CA"/>
              </w:rPr>
            </w:pPr>
          </w:p>
        </w:tc>
        <w:tc>
          <w:tcPr>
            <w:tcW w:w="448" w:type="dxa"/>
            <w:shd w:val="clear" w:color="auto" w:fill="F2F2F2" w:themeFill="background1" w:themeFillShade="F2"/>
          </w:tcPr>
          <w:p w14:paraId="2EA5C2D5" w14:textId="1EDCB475" w:rsidR="00F013FC" w:rsidRDefault="00000000" w:rsidP="00F013FC">
            <w:pPr>
              <w:jc w:val="center"/>
              <w:rPr>
                <w:lang w:eastAsia="en-CA"/>
              </w:rPr>
            </w:pPr>
            <w:sdt>
              <w:sdtPr>
                <w:rPr>
                  <w:lang w:eastAsia="en-CA"/>
                </w:rPr>
                <w:id w:val="-2034571000"/>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28302392" w14:textId="77777777" w:rsidR="00F013FC" w:rsidRDefault="00F013FC" w:rsidP="00F013FC">
            <w:pPr>
              <w:jc w:val="center"/>
              <w:rPr>
                <w:lang w:eastAsia="en-CA"/>
              </w:rPr>
            </w:pPr>
          </w:p>
        </w:tc>
        <w:tc>
          <w:tcPr>
            <w:tcW w:w="448" w:type="dxa"/>
            <w:shd w:val="clear" w:color="auto" w:fill="F2F2F2" w:themeFill="background1" w:themeFillShade="F2"/>
          </w:tcPr>
          <w:p w14:paraId="59D168BC" w14:textId="69D14B23" w:rsidR="00F013FC" w:rsidRDefault="00000000" w:rsidP="00F013FC">
            <w:pPr>
              <w:jc w:val="center"/>
              <w:rPr>
                <w:lang w:eastAsia="en-CA"/>
              </w:rPr>
            </w:pPr>
            <w:sdt>
              <w:sdtPr>
                <w:rPr>
                  <w:lang w:eastAsia="en-CA"/>
                </w:rPr>
                <w:id w:val="873967619"/>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51ABE630" w14:textId="62D6EE6F" w:rsidR="00F013FC" w:rsidRDefault="00000000" w:rsidP="00F013FC">
            <w:pPr>
              <w:jc w:val="center"/>
              <w:rPr>
                <w:lang w:eastAsia="en-CA"/>
              </w:rPr>
            </w:pPr>
            <w:sdt>
              <w:sdtPr>
                <w:rPr>
                  <w:lang w:eastAsia="en-CA"/>
                </w:rPr>
                <w:id w:val="-821344961"/>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4AAA9CDF" w14:textId="68C3DB59" w:rsidR="00F013FC" w:rsidRDefault="00000000" w:rsidP="00F013FC">
            <w:pPr>
              <w:jc w:val="center"/>
              <w:rPr>
                <w:lang w:eastAsia="en-CA"/>
              </w:rPr>
            </w:pPr>
            <w:sdt>
              <w:sdtPr>
                <w:rPr>
                  <w:lang w:eastAsia="en-CA"/>
                </w:rPr>
                <w:id w:val="-79528490"/>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0E510443" w14:textId="77777777" w:rsidR="00F013FC" w:rsidRDefault="00F013FC" w:rsidP="00F013FC">
            <w:pPr>
              <w:jc w:val="center"/>
              <w:rPr>
                <w:lang w:eastAsia="en-CA"/>
              </w:rPr>
            </w:pPr>
          </w:p>
        </w:tc>
        <w:tc>
          <w:tcPr>
            <w:tcW w:w="3288" w:type="dxa"/>
            <w:shd w:val="clear" w:color="auto" w:fill="F2F2F2" w:themeFill="background1" w:themeFillShade="F2"/>
          </w:tcPr>
          <w:p w14:paraId="551D2B5F" w14:textId="77777777" w:rsidR="00F013FC" w:rsidRDefault="00F013FC" w:rsidP="00F013FC">
            <w:pPr>
              <w:rPr>
                <w:lang w:eastAsia="en-CA"/>
              </w:rPr>
            </w:pPr>
          </w:p>
        </w:tc>
      </w:tr>
      <w:tr w:rsidR="00F013FC" w14:paraId="0D5356FC" w14:textId="77777777" w:rsidTr="00DD2645">
        <w:tc>
          <w:tcPr>
            <w:tcW w:w="3060" w:type="dxa"/>
            <w:shd w:val="clear" w:color="auto" w:fill="F2F2F2" w:themeFill="background1" w:themeFillShade="F2"/>
          </w:tcPr>
          <w:p w14:paraId="6BCF645F" w14:textId="568A5F1A" w:rsidR="00F013FC" w:rsidRDefault="00F013FC" w:rsidP="00F013FC">
            <w:pPr>
              <w:rPr>
                <w:lang w:eastAsia="en-CA"/>
              </w:rPr>
            </w:pPr>
            <w:r w:rsidRPr="00E75D62">
              <w:t>CRU 307</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0E4A8B3F" w14:textId="77777777" w:rsidR="00F013FC" w:rsidRDefault="00F013FC" w:rsidP="00F013FC">
            <w:pPr>
              <w:rPr>
                <w:lang w:eastAsia="en-CA"/>
              </w:rPr>
            </w:pPr>
          </w:p>
        </w:tc>
        <w:tc>
          <w:tcPr>
            <w:tcW w:w="686" w:type="dxa"/>
            <w:shd w:val="clear" w:color="auto" w:fill="F2F2F2" w:themeFill="background1" w:themeFillShade="F2"/>
          </w:tcPr>
          <w:p w14:paraId="5CCCB7BE" w14:textId="5A526A8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4B1D548" w14:textId="77777777" w:rsidR="00F013FC" w:rsidRDefault="00F013FC" w:rsidP="00F013FC">
            <w:pPr>
              <w:jc w:val="center"/>
              <w:rPr>
                <w:lang w:eastAsia="en-CA"/>
              </w:rPr>
            </w:pPr>
          </w:p>
        </w:tc>
        <w:tc>
          <w:tcPr>
            <w:tcW w:w="1101" w:type="dxa"/>
            <w:shd w:val="clear" w:color="auto" w:fill="F2F2F2" w:themeFill="background1" w:themeFillShade="F2"/>
          </w:tcPr>
          <w:p w14:paraId="254FFC28" w14:textId="77777777" w:rsidR="00F013FC" w:rsidRDefault="00F013FC" w:rsidP="00F013FC">
            <w:pPr>
              <w:jc w:val="center"/>
              <w:rPr>
                <w:lang w:eastAsia="en-CA"/>
              </w:rPr>
            </w:pPr>
          </w:p>
        </w:tc>
        <w:tc>
          <w:tcPr>
            <w:tcW w:w="850" w:type="dxa"/>
            <w:shd w:val="clear" w:color="auto" w:fill="F2F2F2" w:themeFill="background1" w:themeFillShade="F2"/>
            <w:vAlign w:val="center"/>
          </w:tcPr>
          <w:p w14:paraId="08894B93" w14:textId="77777777" w:rsidR="00F013FC" w:rsidRDefault="00F013FC" w:rsidP="00F013FC">
            <w:pPr>
              <w:jc w:val="center"/>
              <w:rPr>
                <w:lang w:eastAsia="en-CA"/>
              </w:rPr>
            </w:pPr>
          </w:p>
        </w:tc>
        <w:tc>
          <w:tcPr>
            <w:tcW w:w="448" w:type="dxa"/>
            <w:shd w:val="clear" w:color="auto" w:fill="F2F2F2" w:themeFill="background1" w:themeFillShade="F2"/>
          </w:tcPr>
          <w:p w14:paraId="1624ECFE" w14:textId="042D93C8" w:rsidR="00F013FC" w:rsidRDefault="00000000" w:rsidP="00F013FC">
            <w:pPr>
              <w:jc w:val="center"/>
              <w:rPr>
                <w:lang w:eastAsia="en-CA"/>
              </w:rPr>
            </w:pPr>
            <w:sdt>
              <w:sdtPr>
                <w:rPr>
                  <w:lang w:eastAsia="en-CA"/>
                </w:rPr>
                <w:id w:val="671604044"/>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21A494A8" w14:textId="77777777" w:rsidR="00F013FC" w:rsidRDefault="00F013FC" w:rsidP="00F013FC">
            <w:pPr>
              <w:jc w:val="center"/>
              <w:rPr>
                <w:lang w:eastAsia="en-CA"/>
              </w:rPr>
            </w:pPr>
          </w:p>
        </w:tc>
        <w:tc>
          <w:tcPr>
            <w:tcW w:w="448" w:type="dxa"/>
            <w:shd w:val="clear" w:color="auto" w:fill="F2F2F2" w:themeFill="background1" w:themeFillShade="F2"/>
          </w:tcPr>
          <w:p w14:paraId="41E7B657" w14:textId="30421EF9" w:rsidR="00F013FC" w:rsidRDefault="00000000" w:rsidP="00F013FC">
            <w:pPr>
              <w:jc w:val="center"/>
              <w:rPr>
                <w:lang w:eastAsia="en-CA"/>
              </w:rPr>
            </w:pPr>
            <w:sdt>
              <w:sdtPr>
                <w:rPr>
                  <w:lang w:eastAsia="en-CA"/>
                </w:rPr>
                <w:id w:val="980968493"/>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714B021E" w14:textId="597D1F25" w:rsidR="00F013FC" w:rsidRDefault="00000000" w:rsidP="00F013FC">
            <w:pPr>
              <w:jc w:val="center"/>
              <w:rPr>
                <w:lang w:eastAsia="en-CA"/>
              </w:rPr>
            </w:pPr>
            <w:sdt>
              <w:sdtPr>
                <w:rPr>
                  <w:lang w:eastAsia="en-CA"/>
                </w:rPr>
                <w:id w:val="-720672958"/>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659D22EC" w14:textId="3FA33629" w:rsidR="00F013FC" w:rsidRDefault="00000000" w:rsidP="00F013FC">
            <w:pPr>
              <w:jc w:val="center"/>
              <w:rPr>
                <w:lang w:eastAsia="en-CA"/>
              </w:rPr>
            </w:pPr>
            <w:sdt>
              <w:sdtPr>
                <w:rPr>
                  <w:lang w:eastAsia="en-CA"/>
                </w:rPr>
                <w:id w:val="2038771737"/>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58519279" w14:textId="77777777" w:rsidR="00F013FC" w:rsidRDefault="00F013FC" w:rsidP="00F013FC">
            <w:pPr>
              <w:jc w:val="center"/>
              <w:rPr>
                <w:lang w:eastAsia="en-CA"/>
              </w:rPr>
            </w:pPr>
          </w:p>
        </w:tc>
        <w:tc>
          <w:tcPr>
            <w:tcW w:w="3288" w:type="dxa"/>
            <w:shd w:val="clear" w:color="auto" w:fill="F2F2F2" w:themeFill="background1" w:themeFillShade="F2"/>
          </w:tcPr>
          <w:p w14:paraId="4C6D0486" w14:textId="77777777" w:rsidR="00F013FC" w:rsidRDefault="00F013FC" w:rsidP="00F013FC">
            <w:pPr>
              <w:rPr>
                <w:lang w:eastAsia="en-CA"/>
              </w:rPr>
            </w:pPr>
          </w:p>
        </w:tc>
      </w:tr>
      <w:tr w:rsidR="00F013FC" w14:paraId="1BD8A511" w14:textId="77777777" w:rsidTr="00DD2645">
        <w:tc>
          <w:tcPr>
            <w:tcW w:w="3060" w:type="dxa"/>
            <w:shd w:val="clear" w:color="auto" w:fill="F2F2F2" w:themeFill="background1" w:themeFillShade="F2"/>
          </w:tcPr>
          <w:p w14:paraId="513CADE7" w14:textId="67F2C054" w:rsidR="00F013FC" w:rsidRDefault="00F013FC" w:rsidP="00F013FC">
            <w:pPr>
              <w:rPr>
                <w:lang w:eastAsia="en-CA"/>
              </w:rPr>
            </w:pPr>
            <w:r w:rsidRPr="00E75D62">
              <w:t>CRU 307</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1FE86524" w14:textId="77777777" w:rsidR="00F013FC" w:rsidRDefault="00F013FC" w:rsidP="00F013FC">
            <w:pPr>
              <w:rPr>
                <w:lang w:eastAsia="en-CA"/>
              </w:rPr>
            </w:pPr>
          </w:p>
        </w:tc>
        <w:tc>
          <w:tcPr>
            <w:tcW w:w="686" w:type="dxa"/>
            <w:shd w:val="clear" w:color="auto" w:fill="F2F2F2" w:themeFill="background1" w:themeFillShade="F2"/>
          </w:tcPr>
          <w:p w14:paraId="317CD0F9" w14:textId="26CD331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C69B175" w14:textId="77777777" w:rsidR="00F013FC" w:rsidRDefault="00F013FC" w:rsidP="00F013FC">
            <w:pPr>
              <w:jc w:val="center"/>
              <w:rPr>
                <w:lang w:eastAsia="en-CA"/>
              </w:rPr>
            </w:pPr>
          </w:p>
        </w:tc>
        <w:tc>
          <w:tcPr>
            <w:tcW w:w="1101" w:type="dxa"/>
            <w:shd w:val="clear" w:color="auto" w:fill="F2F2F2" w:themeFill="background1" w:themeFillShade="F2"/>
          </w:tcPr>
          <w:p w14:paraId="1DC9968B" w14:textId="77777777" w:rsidR="00F013FC" w:rsidRDefault="00F013FC" w:rsidP="00F013FC">
            <w:pPr>
              <w:jc w:val="center"/>
              <w:rPr>
                <w:lang w:eastAsia="en-CA"/>
              </w:rPr>
            </w:pPr>
          </w:p>
        </w:tc>
        <w:tc>
          <w:tcPr>
            <w:tcW w:w="850" w:type="dxa"/>
            <w:shd w:val="clear" w:color="auto" w:fill="F2F2F2" w:themeFill="background1" w:themeFillShade="F2"/>
            <w:vAlign w:val="center"/>
          </w:tcPr>
          <w:p w14:paraId="59A11F72" w14:textId="77777777" w:rsidR="00F013FC" w:rsidRDefault="00F013FC" w:rsidP="00F013FC">
            <w:pPr>
              <w:jc w:val="center"/>
              <w:rPr>
                <w:lang w:eastAsia="en-CA"/>
              </w:rPr>
            </w:pPr>
          </w:p>
        </w:tc>
        <w:tc>
          <w:tcPr>
            <w:tcW w:w="448" w:type="dxa"/>
            <w:shd w:val="clear" w:color="auto" w:fill="F2F2F2" w:themeFill="background1" w:themeFillShade="F2"/>
          </w:tcPr>
          <w:p w14:paraId="15404729" w14:textId="35756478" w:rsidR="00F013FC" w:rsidRDefault="00000000" w:rsidP="00F013FC">
            <w:pPr>
              <w:jc w:val="center"/>
              <w:rPr>
                <w:lang w:eastAsia="en-CA"/>
              </w:rPr>
            </w:pPr>
            <w:sdt>
              <w:sdtPr>
                <w:rPr>
                  <w:lang w:eastAsia="en-CA"/>
                </w:rPr>
                <w:id w:val="-954872132"/>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5DF6B534" w14:textId="77777777" w:rsidR="00F013FC" w:rsidRDefault="00F013FC" w:rsidP="00F013FC">
            <w:pPr>
              <w:jc w:val="center"/>
              <w:rPr>
                <w:lang w:eastAsia="en-CA"/>
              </w:rPr>
            </w:pPr>
          </w:p>
        </w:tc>
        <w:tc>
          <w:tcPr>
            <w:tcW w:w="448" w:type="dxa"/>
            <w:shd w:val="clear" w:color="auto" w:fill="F2F2F2" w:themeFill="background1" w:themeFillShade="F2"/>
          </w:tcPr>
          <w:p w14:paraId="5C926667" w14:textId="6E15F387" w:rsidR="00F013FC" w:rsidRDefault="00000000" w:rsidP="00F013FC">
            <w:pPr>
              <w:jc w:val="center"/>
              <w:rPr>
                <w:lang w:eastAsia="en-CA"/>
              </w:rPr>
            </w:pPr>
            <w:sdt>
              <w:sdtPr>
                <w:rPr>
                  <w:lang w:eastAsia="en-CA"/>
                </w:rPr>
                <w:id w:val="-413859209"/>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776F6770" w14:textId="392882C5" w:rsidR="00F013FC" w:rsidRDefault="00000000" w:rsidP="00F013FC">
            <w:pPr>
              <w:jc w:val="center"/>
              <w:rPr>
                <w:lang w:eastAsia="en-CA"/>
              </w:rPr>
            </w:pPr>
            <w:sdt>
              <w:sdtPr>
                <w:rPr>
                  <w:lang w:eastAsia="en-CA"/>
                </w:rPr>
                <w:id w:val="1614864782"/>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07E034B8" w14:textId="78A8E643" w:rsidR="00F013FC" w:rsidRDefault="00000000" w:rsidP="00F013FC">
            <w:pPr>
              <w:jc w:val="center"/>
              <w:rPr>
                <w:lang w:eastAsia="en-CA"/>
              </w:rPr>
            </w:pPr>
            <w:sdt>
              <w:sdtPr>
                <w:rPr>
                  <w:lang w:eastAsia="en-CA"/>
                </w:rPr>
                <w:id w:val="-423491245"/>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3F53223A" w14:textId="77777777" w:rsidR="00F013FC" w:rsidRDefault="00F013FC" w:rsidP="00F013FC">
            <w:pPr>
              <w:jc w:val="center"/>
              <w:rPr>
                <w:lang w:eastAsia="en-CA"/>
              </w:rPr>
            </w:pPr>
          </w:p>
        </w:tc>
        <w:tc>
          <w:tcPr>
            <w:tcW w:w="3288" w:type="dxa"/>
            <w:shd w:val="clear" w:color="auto" w:fill="F2F2F2" w:themeFill="background1" w:themeFillShade="F2"/>
          </w:tcPr>
          <w:p w14:paraId="7354EB6D" w14:textId="77777777" w:rsidR="00F013FC" w:rsidRDefault="00F013FC" w:rsidP="00F013FC">
            <w:pPr>
              <w:rPr>
                <w:lang w:eastAsia="en-CA"/>
              </w:rPr>
            </w:pPr>
          </w:p>
        </w:tc>
      </w:tr>
      <w:tr w:rsidR="00F013FC" w14:paraId="79890954" w14:textId="77777777" w:rsidTr="00DD2645">
        <w:tc>
          <w:tcPr>
            <w:tcW w:w="3060" w:type="dxa"/>
            <w:shd w:val="clear" w:color="auto" w:fill="F2F2F2" w:themeFill="background1" w:themeFillShade="F2"/>
          </w:tcPr>
          <w:p w14:paraId="61414960" w14:textId="51C38889" w:rsidR="00F013FC" w:rsidRDefault="00F013FC" w:rsidP="00F013FC">
            <w:pPr>
              <w:rPr>
                <w:lang w:eastAsia="en-CA"/>
              </w:rPr>
            </w:pPr>
            <w:r w:rsidRPr="00E75D62">
              <w:t>CRU 307</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20A8DDAA" w14:textId="77777777" w:rsidR="00F013FC" w:rsidRDefault="00F013FC" w:rsidP="00F013FC">
            <w:pPr>
              <w:rPr>
                <w:lang w:eastAsia="en-CA"/>
              </w:rPr>
            </w:pPr>
          </w:p>
        </w:tc>
        <w:tc>
          <w:tcPr>
            <w:tcW w:w="686" w:type="dxa"/>
            <w:shd w:val="clear" w:color="auto" w:fill="F2F2F2" w:themeFill="background1" w:themeFillShade="F2"/>
          </w:tcPr>
          <w:p w14:paraId="094C8AEB" w14:textId="292D5A0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87A09C6" w14:textId="77777777" w:rsidR="00F013FC" w:rsidRDefault="00F013FC" w:rsidP="00F013FC">
            <w:pPr>
              <w:jc w:val="center"/>
              <w:rPr>
                <w:lang w:eastAsia="en-CA"/>
              </w:rPr>
            </w:pPr>
          </w:p>
        </w:tc>
        <w:tc>
          <w:tcPr>
            <w:tcW w:w="1101" w:type="dxa"/>
            <w:shd w:val="clear" w:color="auto" w:fill="F2F2F2" w:themeFill="background1" w:themeFillShade="F2"/>
          </w:tcPr>
          <w:p w14:paraId="5CD5D7CE" w14:textId="77777777" w:rsidR="00F013FC" w:rsidRDefault="00F013FC" w:rsidP="00F013FC">
            <w:pPr>
              <w:jc w:val="center"/>
              <w:rPr>
                <w:lang w:eastAsia="en-CA"/>
              </w:rPr>
            </w:pPr>
          </w:p>
        </w:tc>
        <w:tc>
          <w:tcPr>
            <w:tcW w:w="850" w:type="dxa"/>
            <w:shd w:val="clear" w:color="auto" w:fill="F2F2F2" w:themeFill="background1" w:themeFillShade="F2"/>
            <w:vAlign w:val="center"/>
          </w:tcPr>
          <w:p w14:paraId="12C4E2BD" w14:textId="77777777" w:rsidR="00F013FC" w:rsidRDefault="00F013FC" w:rsidP="00F013FC">
            <w:pPr>
              <w:jc w:val="center"/>
              <w:rPr>
                <w:lang w:eastAsia="en-CA"/>
              </w:rPr>
            </w:pPr>
          </w:p>
        </w:tc>
        <w:tc>
          <w:tcPr>
            <w:tcW w:w="448" w:type="dxa"/>
            <w:shd w:val="clear" w:color="auto" w:fill="F2F2F2" w:themeFill="background1" w:themeFillShade="F2"/>
          </w:tcPr>
          <w:p w14:paraId="263B2B87" w14:textId="51921295" w:rsidR="00F013FC" w:rsidRDefault="00000000" w:rsidP="00F013FC">
            <w:pPr>
              <w:jc w:val="center"/>
              <w:rPr>
                <w:lang w:eastAsia="en-CA"/>
              </w:rPr>
            </w:pPr>
            <w:sdt>
              <w:sdtPr>
                <w:rPr>
                  <w:lang w:eastAsia="en-CA"/>
                </w:rPr>
                <w:id w:val="-415788816"/>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47019CBB" w14:textId="77777777" w:rsidR="00F013FC" w:rsidRDefault="00F013FC" w:rsidP="00F013FC">
            <w:pPr>
              <w:jc w:val="center"/>
              <w:rPr>
                <w:lang w:eastAsia="en-CA"/>
              </w:rPr>
            </w:pPr>
          </w:p>
        </w:tc>
        <w:tc>
          <w:tcPr>
            <w:tcW w:w="448" w:type="dxa"/>
            <w:shd w:val="clear" w:color="auto" w:fill="F2F2F2" w:themeFill="background1" w:themeFillShade="F2"/>
          </w:tcPr>
          <w:p w14:paraId="23E67EBD" w14:textId="57242CD0" w:rsidR="00F013FC" w:rsidRDefault="00000000" w:rsidP="00F013FC">
            <w:pPr>
              <w:jc w:val="center"/>
              <w:rPr>
                <w:lang w:eastAsia="en-CA"/>
              </w:rPr>
            </w:pPr>
            <w:sdt>
              <w:sdtPr>
                <w:rPr>
                  <w:lang w:eastAsia="en-CA"/>
                </w:rPr>
                <w:id w:val="-1235703192"/>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5C98D31A" w14:textId="67AB4545" w:rsidR="00F013FC" w:rsidRDefault="00000000" w:rsidP="00F013FC">
            <w:pPr>
              <w:jc w:val="center"/>
              <w:rPr>
                <w:lang w:eastAsia="en-CA"/>
              </w:rPr>
            </w:pPr>
            <w:sdt>
              <w:sdtPr>
                <w:rPr>
                  <w:lang w:eastAsia="en-CA"/>
                </w:rPr>
                <w:id w:val="-1000730966"/>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6DE7805B" w14:textId="2B56677C" w:rsidR="00F013FC" w:rsidRDefault="00000000" w:rsidP="00F013FC">
            <w:pPr>
              <w:jc w:val="center"/>
              <w:rPr>
                <w:lang w:eastAsia="en-CA"/>
              </w:rPr>
            </w:pPr>
            <w:sdt>
              <w:sdtPr>
                <w:rPr>
                  <w:lang w:eastAsia="en-CA"/>
                </w:rPr>
                <w:id w:val="86886749"/>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6534232F" w14:textId="77777777" w:rsidR="00F013FC" w:rsidRDefault="00F013FC" w:rsidP="00F013FC">
            <w:pPr>
              <w:jc w:val="center"/>
              <w:rPr>
                <w:lang w:eastAsia="en-CA"/>
              </w:rPr>
            </w:pPr>
          </w:p>
        </w:tc>
        <w:tc>
          <w:tcPr>
            <w:tcW w:w="3288" w:type="dxa"/>
            <w:shd w:val="clear" w:color="auto" w:fill="F2F2F2" w:themeFill="background1" w:themeFillShade="F2"/>
          </w:tcPr>
          <w:p w14:paraId="1C36B34B" w14:textId="77777777" w:rsidR="00F013FC" w:rsidRDefault="00F013FC" w:rsidP="00F013FC">
            <w:pPr>
              <w:rPr>
                <w:lang w:eastAsia="en-CA"/>
              </w:rPr>
            </w:pPr>
          </w:p>
        </w:tc>
      </w:tr>
      <w:tr w:rsidR="00F013FC" w14:paraId="0FF6640D" w14:textId="77777777" w:rsidTr="00DD2645">
        <w:tc>
          <w:tcPr>
            <w:tcW w:w="3060" w:type="dxa"/>
            <w:shd w:val="clear" w:color="auto" w:fill="F2F2F2" w:themeFill="background1" w:themeFillShade="F2"/>
          </w:tcPr>
          <w:p w14:paraId="1937C77D" w14:textId="73DF9194" w:rsidR="00F013FC" w:rsidRDefault="00F013FC" w:rsidP="00F013FC">
            <w:pPr>
              <w:rPr>
                <w:lang w:eastAsia="en-CA"/>
              </w:rPr>
            </w:pPr>
            <w:r w:rsidRPr="00E75D62">
              <w:t>CRU 307</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0BECD683" w14:textId="77777777" w:rsidR="00F013FC" w:rsidRDefault="00F013FC" w:rsidP="00F013FC">
            <w:pPr>
              <w:rPr>
                <w:lang w:eastAsia="en-CA"/>
              </w:rPr>
            </w:pPr>
          </w:p>
        </w:tc>
        <w:tc>
          <w:tcPr>
            <w:tcW w:w="686" w:type="dxa"/>
            <w:shd w:val="clear" w:color="auto" w:fill="F2F2F2" w:themeFill="background1" w:themeFillShade="F2"/>
          </w:tcPr>
          <w:p w14:paraId="17EE19BD" w14:textId="4BE3E7F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45E1957" w14:textId="77777777" w:rsidR="00F013FC" w:rsidRDefault="00F013FC" w:rsidP="00F013FC">
            <w:pPr>
              <w:jc w:val="center"/>
              <w:rPr>
                <w:lang w:eastAsia="en-CA"/>
              </w:rPr>
            </w:pPr>
          </w:p>
        </w:tc>
        <w:tc>
          <w:tcPr>
            <w:tcW w:w="1101" w:type="dxa"/>
            <w:shd w:val="clear" w:color="auto" w:fill="F2F2F2" w:themeFill="background1" w:themeFillShade="F2"/>
          </w:tcPr>
          <w:p w14:paraId="48FEE27E" w14:textId="77777777" w:rsidR="00F013FC" w:rsidRDefault="00F013FC" w:rsidP="00F013FC">
            <w:pPr>
              <w:jc w:val="center"/>
              <w:rPr>
                <w:lang w:eastAsia="en-CA"/>
              </w:rPr>
            </w:pPr>
          </w:p>
        </w:tc>
        <w:tc>
          <w:tcPr>
            <w:tcW w:w="850" w:type="dxa"/>
            <w:shd w:val="clear" w:color="auto" w:fill="F2F2F2" w:themeFill="background1" w:themeFillShade="F2"/>
            <w:vAlign w:val="center"/>
          </w:tcPr>
          <w:p w14:paraId="7543C4FA" w14:textId="77777777" w:rsidR="00F013FC" w:rsidRDefault="00F013FC" w:rsidP="00F013FC">
            <w:pPr>
              <w:jc w:val="center"/>
              <w:rPr>
                <w:lang w:eastAsia="en-CA"/>
              </w:rPr>
            </w:pPr>
          </w:p>
        </w:tc>
        <w:tc>
          <w:tcPr>
            <w:tcW w:w="448" w:type="dxa"/>
            <w:shd w:val="clear" w:color="auto" w:fill="F2F2F2" w:themeFill="background1" w:themeFillShade="F2"/>
          </w:tcPr>
          <w:p w14:paraId="43E8966B" w14:textId="56B96DE1" w:rsidR="00F013FC" w:rsidRDefault="00000000" w:rsidP="00F013FC">
            <w:pPr>
              <w:jc w:val="center"/>
              <w:rPr>
                <w:lang w:eastAsia="en-CA"/>
              </w:rPr>
            </w:pPr>
            <w:sdt>
              <w:sdtPr>
                <w:rPr>
                  <w:lang w:eastAsia="en-CA"/>
                </w:rPr>
                <w:id w:val="-675412285"/>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4CDF5A6A" w14:textId="77777777" w:rsidR="00F013FC" w:rsidRDefault="00F013FC" w:rsidP="00F013FC">
            <w:pPr>
              <w:jc w:val="center"/>
              <w:rPr>
                <w:lang w:eastAsia="en-CA"/>
              </w:rPr>
            </w:pPr>
          </w:p>
        </w:tc>
        <w:tc>
          <w:tcPr>
            <w:tcW w:w="448" w:type="dxa"/>
            <w:shd w:val="clear" w:color="auto" w:fill="F2F2F2" w:themeFill="background1" w:themeFillShade="F2"/>
          </w:tcPr>
          <w:p w14:paraId="2F9C82A7" w14:textId="3368420E" w:rsidR="00F013FC" w:rsidRDefault="00000000" w:rsidP="00F013FC">
            <w:pPr>
              <w:jc w:val="center"/>
              <w:rPr>
                <w:lang w:eastAsia="en-CA"/>
              </w:rPr>
            </w:pPr>
            <w:sdt>
              <w:sdtPr>
                <w:rPr>
                  <w:lang w:eastAsia="en-CA"/>
                </w:rPr>
                <w:id w:val="1135602623"/>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224D1AF5" w14:textId="7E4443BB" w:rsidR="00F013FC" w:rsidRDefault="00000000" w:rsidP="00F013FC">
            <w:pPr>
              <w:jc w:val="center"/>
              <w:rPr>
                <w:lang w:eastAsia="en-CA"/>
              </w:rPr>
            </w:pPr>
            <w:sdt>
              <w:sdtPr>
                <w:rPr>
                  <w:lang w:eastAsia="en-CA"/>
                </w:rPr>
                <w:id w:val="1629121732"/>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030FFE20" w14:textId="5ADBF02C" w:rsidR="00F013FC" w:rsidRDefault="00000000" w:rsidP="00F013FC">
            <w:pPr>
              <w:jc w:val="center"/>
              <w:rPr>
                <w:lang w:eastAsia="en-CA"/>
              </w:rPr>
            </w:pPr>
            <w:sdt>
              <w:sdtPr>
                <w:rPr>
                  <w:lang w:eastAsia="en-CA"/>
                </w:rPr>
                <w:id w:val="1503235809"/>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1794D24A" w14:textId="77777777" w:rsidR="00F013FC" w:rsidRDefault="00F013FC" w:rsidP="00F013FC">
            <w:pPr>
              <w:jc w:val="center"/>
              <w:rPr>
                <w:lang w:eastAsia="en-CA"/>
              </w:rPr>
            </w:pPr>
          </w:p>
        </w:tc>
        <w:tc>
          <w:tcPr>
            <w:tcW w:w="3288" w:type="dxa"/>
            <w:shd w:val="clear" w:color="auto" w:fill="F2F2F2" w:themeFill="background1" w:themeFillShade="F2"/>
          </w:tcPr>
          <w:p w14:paraId="4354315C" w14:textId="77777777" w:rsidR="00F013FC" w:rsidRDefault="00F013FC" w:rsidP="00F013FC">
            <w:pPr>
              <w:rPr>
                <w:lang w:eastAsia="en-CA"/>
              </w:rPr>
            </w:pPr>
          </w:p>
        </w:tc>
      </w:tr>
      <w:tr w:rsidR="00F013FC" w14:paraId="142CB503" w14:textId="77777777" w:rsidTr="00DD2645">
        <w:tc>
          <w:tcPr>
            <w:tcW w:w="3060" w:type="dxa"/>
            <w:shd w:val="clear" w:color="auto" w:fill="F2F2F2" w:themeFill="background1" w:themeFillShade="F2"/>
          </w:tcPr>
          <w:p w14:paraId="7A690117" w14:textId="650F86EE" w:rsidR="00F013FC" w:rsidRDefault="00F013FC" w:rsidP="00F013FC">
            <w:pPr>
              <w:rPr>
                <w:lang w:eastAsia="en-CA"/>
              </w:rPr>
            </w:pPr>
            <w:r w:rsidRPr="00E75D62">
              <w:t>CRU 232/233</w:t>
            </w:r>
            <w:r w:rsidRPr="00E75D62">
              <w:rPr>
                <w:rFonts w:ascii="Cambria Math" w:hAnsi="Cambria Math" w:cs="Cambria Math"/>
              </w:rPr>
              <w:t>‐</w:t>
            </w:r>
            <w:r w:rsidRPr="00E75D62">
              <w:t>SAFEWAY PAHARMACY</w:t>
            </w:r>
            <w:r w:rsidRPr="00E75D62">
              <w:rPr>
                <w:rFonts w:ascii="Cambria Math" w:hAnsi="Cambria Math" w:cs="Cambria Math"/>
              </w:rPr>
              <w:t>‐</w:t>
            </w:r>
            <w:r w:rsidRPr="00E75D62">
              <w:t>sales area HORN/STROBE - HORN TEST</w:t>
            </w:r>
          </w:p>
        </w:tc>
        <w:tc>
          <w:tcPr>
            <w:tcW w:w="907" w:type="dxa"/>
            <w:shd w:val="clear" w:color="auto" w:fill="F2F2F2" w:themeFill="background1" w:themeFillShade="F2"/>
            <w:vAlign w:val="center"/>
          </w:tcPr>
          <w:p w14:paraId="295BBC4E" w14:textId="77777777" w:rsidR="00F013FC" w:rsidRDefault="00F013FC" w:rsidP="00F013FC">
            <w:pPr>
              <w:rPr>
                <w:lang w:eastAsia="en-CA"/>
              </w:rPr>
            </w:pPr>
          </w:p>
        </w:tc>
        <w:tc>
          <w:tcPr>
            <w:tcW w:w="686" w:type="dxa"/>
            <w:shd w:val="clear" w:color="auto" w:fill="F2F2F2" w:themeFill="background1" w:themeFillShade="F2"/>
          </w:tcPr>
          <w:p w14:paraId="3F53B402" w14:textId="01466FE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92D88FF" w14:textId="77777777" w:rsidR="00F013FC" w:rsidRDefault="00F013FC" w:rsidP="00F013FC">
            <w:pPr>
              <w:jc w:val="center"/>
              <w:rPr>
                <w:lang w:eastAsia="en-CA"/>
              </w:rPr>
            </w:pPr>
          </w:p>
        </w:tc>
        <w:tc>
          <w:tcPr>
            <w:tcW w:w="1101" w:type="dxa"/>
            <w:shd w:val="clear" w:color="auto" w:fill="F2F2F2" w:themeFill="background1" w:themeFillShade="F2"/>
          </w:tcPr>
          <w:p w14:paraId="32ED5111" w14:textId="77777777" w:rsidR="00F013FC" w:rsidRDefault="00F013FC" w:rsidP="00F013FC">
            <w:pPr>
              <w:jc w:val="center"/>
              <w:rPr>
                <w:lang w:eastAsia="en-CA"/>
              </w:rPr>
            </w:pPr>
          </w:p>
        </w:tc>
        <w:tc>
          <w:tcPr>
            <w:tcW w:w="850" w:type="dxa"/>
            <w:shd w:val="clear" w:color="auto" w:fill="F2F2F2" w:themeFill="background1" w:themeFillShade="F2"/>
            <w:vAlign w:val="center"/>
          </w:tcPr>
          <w:p w14:paraId="554BB604" w14:textId="77777777" w:rsidR="00F013FC" w:rsidRDefault="00F013FC" w:rsidP="00F013FC">
            <w:pPr>
              <w:jc w:val="center"/>
              <w:rPr>
                <w:lang w:eastAsia="en-CA"/>
              </w:rPr>
            </w:pPr>
          </w:p>
        </w:tc>
        <w:tc>
          <w:tcPr>
            <w:tcW w:w="448" w:type="dxa"/>
            <w:shd w:val="clear" w:color="auto" w:fill="F2F2F2" w:themeFill="background1" w:themeFillShade="F2"/>
          </w:tcPr>
          <w:p w14:paraId="5492A42C" w14:textId="564DBDE1" w:rsidR="00F013FC" w:rsidRDefault="00000000" w:rsidP="00F013FC">
            <w:pPr>
              <w:jc w:val="center"/>
              <w:rPr>
                <w:lang w:eastAsia="en-CA"/>
              </w:rPr>
            </w:pPr>
            <w:sdt>
              <w:sdtPr>
                <w:rPr>
                  <w:lang w:eastAsia="en-CA"/>
                </w:rPr>
                <w:id w:val="1165126757"/>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18B11B55" w14:textId="77777777" w:rsidR="00F013FC" w:rsidRDefault="00F013FC" w:rsidP="00F013FC">
            <w:pPr>
              <w:jc w:val="center"/>
              <w:rPr>
                <w:lang w:eastAsia="en-CA"/>
              </w:rPr>
            </w:pPr>
          </w:p>
        </w:tc>
        <w:tc>
          <w:tcPr>
            <w:tcW w:w="448" w:type="dxa"/>
            <w:shd w:val="clear" w:color="auto" w:fill="F2F2F2" w:themeFill="background1" w:themeFillShade="F2"/>
          </w:tcPr>
          <w:p w14:paraId="5D723C35" w14:textId="5E49725C" w:rsidR="00F013FC" w:rsidRDefault="00000000" w:rsidP="00F013FC">
            <w:pPr>
              <w:jc w:val="center"/>
              <w:rPr>
                <w:lang w:eastAsia="en-CA"/>
              </w:rPr>
            </w:pPr>
            <w:sdt>
              <w:sdtPr>
                <w:rPr>
                  <w:lang w:eastAsia="en-CA"/>
                </w:rPr>
                <w:id w:val="-2089454143"/>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027C9D2B" w14:textId="309EB5B1" w:rsidR="00F013FC" w:rsidRDefault="00000000" w:rsidP="00F013FC">
            <w:pPr>
              <w:jc w:val="center"/>
              <w:rPr>
                <w:lang w:eastAsia="en-CA"/>
              </w:rPr>
            </w:pPr>
            <w:sdt>
              <w:sdtPr>
                <w:rPr>
                  <w:lang w:eastAsia="en-CA"/>
                </w:rPr>
                <w:id w:val="936258234"/>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01A61AEB" w14:textId="56053AE6" w:rsidR="00F013FC" w:rsidRDefault="00000000" w:rsidP="00F013FC">
            <w:pPr>
              <w:jc w:val="center"/>
              <w:rPr>
                <w:lang w:eastAsia="en-CA"/>
              </w:rPr>
            </w:pPr>
            <w:sdt>
              <w:sdtPr>
                <w:rPr>
                  <w:lang w:eastAsia="en-CA"/>
                </w:rPr>
                <w:id w:val="-2060305131"/>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5C6367DD" w14:textId="77777777" w:rsidR="00F013FC" w:rsidRDefault="00F013FC" w:rsidP="00F013FC">
            <w:pPr>
              <w:jc w:val="center"/>
              <w:rPr>
                <w:lang w:eastAsia="en-CA"/>
              </w:rPr>
            </w:pPr>
          </w:p>
        </w:tc>
        <w:tc>
          <w:tcPr>
            <w:tcW w:w="3288" w:type="dxa"/>
            <w:shd w:val="clear" w:color="auto" w:fill="F2F2F2" w:themeFill="background1" w:themeFillShade="F2"/>
          </w:tcPr>
          <w:p w14:paraId="6C94667D" w14:textId="77777777" w:rsidR="00F013FC" w:rsidRDefault="00F013FC" w:rsidP="00F013FC">
            <w:pPr>
              <w:rPr>
                <w:lang w:eastAsia="en-CA"/>
              </w:rPr>
            </w:pPr>
          </w:p>
        </w:tc>
      </w:tr>
      <w:tr w:rsidR="00F013FC" w14:paraId="3A6F4C55" w14:textId="77777777" w:rsidTr="00DD2645">
        <w:tc>
          <w:tcPr>
            <w:tcW w:w="3060" w:type="dxa"/>
            <w:shd w:val="clear" w:color="auto" w:fill="F2F2F2" w:themeFill="background1" w:themeFillShade="F2"/>
          </w:tcPr>
          <w:p w14:paraId="1228E146" w14:textId="787CE4FF" w:rsidR="00F013FC" w:rsidRDefault="00F013FC" w:rsidP="00F013FC">
            <w:pPr>
              <w:rPr>
                <w:lang w:eastAsia="en-CA"/>
              </w:rPr>
            </w:pPr>
            <w:r w:rsidRPr="00E75D62">
              <w:t>CRU 232/233</w:t>
            </w:r>
            <w:r w:rsidRPr="00E75D62">
              <w:rPr>
                <w:rFonts w:ascii="Cambria Math" w:hAnsi="Cambria Math" w:cs="Cambria Math"/>
              </w:rPr>
              <w:t>‐</w:t>
            </w:r>
            <w:r w:rsidRPr="00E75D62">
              <w:t>SAFEWAY PAHARMACY</w:t>
            </w:r>
            <w:r w:rsidRPr="00E75D62">
              <w:rPr>
                <w:rFonts w:ascii="Cambria Math" w:hAnsi="Cambria Math" w:cs="Cambria Math"/>
              </w:rPr>
              <w:t>‐</w:t>
            </w:r>
            <w:r w:rsidRPr="00E75D62">
              <w:t>sales area HORN/STROBE - STROBE TEST</w:t>
            </w:r>
          </w:p>
        </w:tc>
        <w:tc>
          <w:tcPr>
            <w:tcW w:w="907" w:type="dxa"/>
            <w:shd w:val="clear" w:color="auto" w:fill="F2F2F2" w:themeFill="background1" w:themeFillShade="F2"/>
            <w:vAlign w:val="center"/>
          </w:tcPr>
          <w:p w14:paraId="45570236" w14:textId="77777777" w:rsidR="00F013FC" w:rsidRDefault="00F013FC" w:rsidP="00F013FC">
            <w:pPr>
              <w:rPr>
                <w:lang w:eastAsia="en-CA"/>
              </w:rPr>
            </w:pPr>
          </w:p>
        </w:tc>
        <w:tc>
          <w:tcPr>
            <w:tcW w:w="686" w:type="dxa"/>
            <w:shd w:val="clear" w:color="auto" w:fill="F2F2F2" w:themeFill="background1" w:themeFillShade="F2"/>
          </w:tcPr>
          <w:p w14:paraId="35FCABE8" w14:textId="0640D3B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95BB867" w14:textId="77777777" w:rsidR="00F013FC" w:rsidRDefault="00F013FC" w:rsidP="00F013FC">
            <w:pPr>
              <w:jc w:val="center"/>
              <w:rPr>
                <w:lang w:eastAsia="en-CA"/>
              </w:rPr>
            </w:pPr>
          </w:p>
        </w:tc>
        <w:tc>
          <w:tcPr>
            <w:tcW w:w="1101" w:type="dxa"/>
            <w:shd w:val="clear" w:color="auto" w:fill="F2F2F2" w:themeFill="background1" w:themeFillShade="F2"/>
          </w:tcPr>
          <w:p w14:paraId="0EBE0816" w14:textId="77777777" w:rsidR="00F013FC" w:rsidRDefault="00F013FC" w:rsidP="00F013FC">
            <w:pPr>
              <w:jc w:val="center"/>
              <w:rPr>
                <w:lang w:eastAsia="en-CA"/>
              </w:rPr>
            </w:pPr>
          </w:p>
        </w:tc>
        <w:tc>
          <w:tcPr>
            <w:tcW w:w="850" w:type="dxa"/>
            <w:shd w:val="clear" w:color="auto" w:fill="F2F2F2" w:themeFill="background1" w:themeFillShade="F2"/>
            <w:vAlign w:val="center"/>
          </w:tcPr>
          <w:p w14:paraId="2B48DE1A" w14:textId="77777777" w:rsidR="00F013FC" w:rsidRDefault="00F013FC" w:rsidP="00F013FC">
            <w:pPr>
              <w:jc w:val="center"/>
              <w:rPr>
                <w:lang w:eastAsia="en-CA"/>
              </w:rPr>
            </w:pPr>
          </w:p>
        </w:tc>
        <w:tc>
          <w:tcPr>
            <w:tcW w:w="448" w:type="dxa"/>
            <w:shd w:val="clear" w:color="auto" w:fill="F2F2F2" w:themeFill="background1" w:themeFillShade="F2"/>
          </w:tcPr>
          <w:p w14:paraId="257D686F" w14:textId="522B642A" w:rsidR="00F013FC" w:rsidRDefault="00000000" w:rsidP="00F013FC">
            <w:pPr>
              <w:jc w:val="center"/>
              <w:rPr>
                <w:lang w:eastAsia="en-CA"/>
              </w:rPr>
            </w:pPr>
            <w:sdt>
              <w:sdtPr>
                <w:rPr>
                  <w:lang w:eastAsia="en-CA"/>
                </w:rPr>
                <w:id w:val="-17621268"/>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571C2DC2" w14:textId="77777777" w:rsidR="00F013FC" w:rsidRDefault="00F013FC" w:rsidP="00F013FC">
            <w:pPr>
              <w:jc w:val="center"/>
              <w:rPr>
                <w:lang w:eastAsia="en-CA"/>
              </w:rPr>
            </w:pPr>
          </w:p>
        </w:tc>
        <w:tc>
          <w:tcPr>
            <w:tcW w:w="448" w:type="dxa"/>
            <w:shd w:val="clear" w:color="auto" w:fill="F2F2F2" w:themeFill="background1" w:themeFillShade="F2"/>
          </w:tcPr>
          <w:p w14:paraId="6F145798" w14:textId="7AB39878" w:rsidR="00F013FC" w:rsidRDefault="00000000" w:rsidP="00F013FC">
            <w:pPr>
              <w:jc w:val="center"/>
              <w:rPr>
                <w:lang w:eastAsia="en-CA"/>
              </w:rPr>
            </w:pPr>
            <w:sdt>
              <w:sdtPr>
                <w:rPr>
                  <w:lang w:eastAsia="en-CA"/>
                </w:rPr>
                <w:id w:val="-2056686816"/>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7A71668A" w14:textId="2E64A875" w:rsidR="00F013FC" w:rsidRDefault="00000000" w:rsidP="00F013FC">
            <w:pPr>
              <w:jc w:val="center"/>
              <w:rPr>
                <w:lang w:eastAsia="en-CA"/>
              </w:rPr>
            </w:pPr>
            <w:sdt>
              <w:sdtPr>
                <w:rPr>
                  <w:lang w:eastAsia="en-CA"/>
                </w:rPr>
                <w:id w:val="-1487312668"/>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6B77B3F1" w14:textId="1B10ECD9" w:rsidR="00F013FC" w:rsidRDefault="00000000" w:rsidP="00F013FC">
            <w:pPr>
              <w:jc w:val="center"/>
              <w:rPr>
                <w:lang w:eastAsia="en-CA"/>
              </w:rPr>
            </w:pPr>
            <w:sdt>
              <w:sdtPr>
                <w:rPr>
                  <w:lang w:eastAsia="en-CA"/>
                </w:rPr>
                <w:id w:val="1130518814"/>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6A3F0F79" w14:textId="77777777" w:rsidR="00F013FC" w:rsidRDefault="00F013FC" w:rsidP="00F013FC">
            <w:pPr>
              <w:jc w:val="center"/>
              <w:rPr>
                <w:lang w:eastAsia="en-CA"/>
              </w:rPr>
            </w:pPr>
          </w:p>
        </w:tc>
        <w:tc>
          <w:tcPr>
            <w:tcW w:w="3288" w:type="dxa"/>
            <w:shd w:val="clear" w:color="auto" w:fill="F2F2F2" w:themeFill="background1" w:themeFillShade="F2"/>
          </w:tcPr>
          <w:p w14:paraId="10417698" w14:textId="77777777" w:rsidR="00F013FC" w:rsidRDefault="00F013FC" w:rsidP="00F013FC">
            <w:pPr>
              <w:rPr>
                <w:lang w:eastAsia="en-CA"/>
              </w:rPr>
            </w:pPr>
          </w:p>
        </w:tc>
      </w:tr>
      <w:tr w:rsidR="00F013FC" w14:paraId="1FD313D1" w14:textId="77777777" w:rsidTr="00DD2645">
        <w:tc>
          <w:tcPr>
            <w:tcW w:w="3060" w:type="dxa"/>
            <w:shd w:val="clear" w:color="auto" w:fill="F2F2F2" w:themeFill="background1" w:themeFillShade="F2"/>
          </w:tcPr>
          <w:p w14:paraId="5AD02BAC" w14:textId="7E06F044" w:rsidR="00F013FC" w:rsidRDefault="00F013FC" w:rsidP="00F013FC">
            <w:pPr>
              <w:rPr>
                <w:lang w:eastAsia="en-CA"/>
              </w:rPr>
            </w:pPr>
            <w:r w:rsidRPr="00E75D62">
              <w:t>CRU 232/233</w:t>
            </w:r>
            <w:r w:rsidRPr="00E75D62">
              <w:rPr>
                <w:rFonts w:ascii="Cambria Math" w:hAnsi="Cambria Math" w:cs="Cambria Math"/>
              </w:rPr>
              <w:t>‐</w:t>
            </w:r>
            <w:r w:rsidRPr="00E75D62">
              <w:t xml:space="preserve"> pharmacy front area HORN/STROBE - HORN TEST</w:t>
            </w:r>
          </w:p>
        </w:tc>
        <w:tc>
          <w:tcPr>
            <w:tcW w:w="907" w:type="dxa"/>
            <w:shd w:val="clear" w:color="auto" w:fill="F2F2F2" w:themeFill="background1" w:themeFillShade="F2"/>
            <w:vAlign w:val="center"/>
          </w:tcPr>
          <w:p w14:paraId="7F285AAB" w14:textId="77777777" w:rsidR="00F013FC" w:rsidRDefault="00F013FC" w:rsidP="00F013FC">
            <w:pPr>
              <w:rPr>
                <w:lang w:eastAsia="en-CA"/>
              </w:rPr>
            </w:pPr>
          </w:p>
        </w:tc>
        <w:tc>
          <w:tcPr>
            <w:tcW w:w="686" w:type="dxa"/>
            <w:shd w:val="clear" w:color="auto" w:fill="F2F2F2" w:themeFill="background1" w:themeFillShade="F2"/>
          </w:tcPr>
          <w:p w14:paraId="4A2B559F" w14:textId="00067CD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B808635" w14:textId="77777777" w:rsidR="00F013FC" w:rsidRDefault="00F013FC" w:rsidP="00F013FC">
            <w:pPr>
              <w:jc w:val="center"/>
              <w:rPr>
                <w:lang w:eastAsia="en-CA"/>
              </w:rPr>
            </w:pPr>
          </w:p>
        </w:tc>
        <w:tc>
          <w:tcPr>
            <w:tcW w:w="1101" w:type="dxa"/>
            <w:shd w:val="clear" w:color="auto" w:fill="F2F2F2" w:themeFill="background1" w:themeFillShade="F2"/>
          </w:tcPr>
          <w:p w14:paraId="0CA98A1B" w14:textId="77777777" w:rsidR="00F013FC" w:rsidRDefault="00F013FC" w:rsidP="00F013FC">
            <w:pPr>
              <w:jc w:val="center"/>
              <w:rPr>
                <w:lang w:eastAsia="en-CA"/>
              </w:rPr>
            </w:pPr>
          </w:p>
        </w:tc>
        <w:tc>
          <w:tcPr>
            <w:tcW w:w="850" w:type="dxa"/>
            <w:shd w:val="clear" w:color="auto" w:fill="F2F2F2" w:themeFill="background1" w:themeFillShade="F2"/>
            <w:vAlign w:val="center"/>
          </w:tcPr>
          <w:p w14:paraId="5F23E22F" w14:textId="77777777" w:rsidR="00F013FC" w:rsidRDefault="00F013FC" w:rsidP="00F013FC">
            <w:pPr>
              <w:jc w:val="center"/>
              <w:rPr>
                <w:lang w:eastAsia="en-CA"/>
              </w:rPr>
            </w:pPr>
          </w:p>
        </w:tc>
        <w:tc>
          <w:tcPr>
            <w:tcW w:w="448" w:type="dxa"/>
            <w:shd w:val="clear" w:color="auto" w:fill="F2F2F2" w:themeFill="background1" w:themeFillShade="F2"/>
          </w:tcPr>
          <w:p w14:paraId="7EA8FDA3" w14:textId="7AE8D1CE" w:rsidR="00F013FC" w:rsidRDefault="00000000" w:rsidP="00F013FC">
            <w:pPr>
              <w:jc w:val="center"/>
              <w:rPr>
                <w:lang w:eastAsia="en-CA"/>
              </w:rPr>
            </w:pPr>
            <w:sdt>
              <w:sdtPr>
                <w:rPr>
                  <w:lang w:eastAsia="en-CA"/>
                </w:rPr>
                <w:id w:val="-883104089"/>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34174AE1" w14:textId="77777777" w:rsidR="00F013FC" w:rsidRDefault="00F013FC" w:rsidP="00F013FC">
            <w:pPr>
              <w:jc w:val="center"/>
              <w:rPr>
                <w:lang w:eastAsia="en-CA"/>
              </w:rPr>
            </w:pPr>
          </w:p>
        </w:tc>
        <w:tc>
          <w:tcPr>
            <w:tcW w:w="448" w:type="dxa"/>
            <w:shd w:val="clear" w:color="auto" w:fill="F2F2F2" w:themeFill="background1" w:themeFillShade="F2"/>
          </w:tcPr>
          <w:p w14:paraId="7CA06C88" w14:textId="75EDDDCA" w:rsidR="00F013FC" w:rsidRDefault="00000000" w:rsidP="00F013FC">
            <w:pPr>
              <w:jc w:val="center"/>
              <w:rPr>
                <w:lang w:eastAsia="en-CA"/>
              </w:rPr>
            </w:pPr>
            <w:sdt>
              <w:sdtPr>
                <w:rPr>
                  <w:lang w:eastAsia="en-CA"/>
                </w:rPr>
                <w:id w:val="-1378235630"/>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31709298" w14:textId="5837AA77" w:rsidR="00F013FC" w:rsidRDefault="00000000" w:rsidP="00F013FC">
            <w:pPr>
              <w:jc w:val="center"/>
              <w:rPr>
                <w:lang w:eastAsia="en-CA"/>
              </w:rPr>
            </w:pPr>
            <w:sdt>
              <w:sdtPr>
                <w:rPr>
                  <w:lang w:eastAsia="en-CA"/>
                </w:rPr>
                <w:id w:val="-851636133"/>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46B4AE5B" w14:textId="46DB345E" w:rsidR="00F013FC" w:rsidRDefault="00000000" w:rsidP="00F013FC">
            <w:pPr>
              <w:jc w:val="center"/>
              <w:rPr>
                <w:lang w:eastAsia="en-CA"/>
              </w:rPr>
            </w:pPr>
            <w:sdt>
              <w:sdtPr>
                <w:rPr>
                  <w:lang w:eastAsia="en-CA"/>
                </w:rPr>
                <w:id w:val="-424343583"/>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1C91AA6F" w14:textId="77777777" w:rsidR="00F013FC" w:rsidRDefault="00F013FC" w:rsidP="00F013FC">
            <w:pPr>
              <w:jc w:val="center"/>
              <w:rPr>
                <w:lang w:eastAsia="en-CA"/>
              </w:rPr>
            </w:pPr>
          </w:p>
        </w:tc>
        <w:tc>
          <w:tcPr>
            <w:tcW w:w="3288" w:type="dxa"/>
            <w:shd w:val="clear" w:color="auto" w:fill="F2F2F2" w:themeFill="background1" w:themeFillShade="F2"/>
          </w:tcPr>
          <w:p w14:paraId="1B4421D8" w14:textId="77777777" w:rsidR="00F013FC" w:rsidRDefault="00F013FC" w:rsidP="00F013FC">
            <w:pPr>
              <w:rPr>
                <w:lang w:eastAsia="en-CA"/>
              </w:rPr>
            </w:pPr>
          </w:p>
        </w:tc>
      </w:tr>
      <w:tr w:rsidR="00F013FC" w14:paraId="2DDFA548" w14:textId="77777777" w:rsidTr="00DD2645">
        <w:tc>
          <w:tcPr>
            <w:tcW w:w="3060" w:type="dxa"/>
            <w:shd w:val="clear" w:color="auto" w:fill="F2F2F2" w:themeFill="background1" w:themeFillShade="F2"/>
          </w:tcPr>
          <w:p w14:paraId="7FAC032D" w14:textId="03B534C2" w:rsidR="00F013FC" w:rsidRDefault="00F013FC" w:rsidP="00F013FC">
            <w:pPr>
              <w:rPr>
                <w:lang w:eastAsia="en-CA"/>
              </w:rPr>
            </w:pPr>
            <w:r w:rsidRPr="00E75D62">
              <w:t>CRU 232/233</w:t>
            </w:r>
            <w:r w:rsidRPr="00E75D62">
              <w:rPr>
                <w:rFonts w:ascii="Cambria Math" w:hAnsi="Cambria Math" w:cs="Cambria Math"/>
              </w:rPr>
              <w:t>‐</w:t>
            </w:r>
            <w:r w:rsidRPr="00E75D62">
              <w:t xml:space="preserve"> pharmacy front area HORN/STROBE - STROBE TEST</w:t>
            </w:r>
          </w:p>
        </w:tc>
        <w:tc>
          <w:tcPr>
            <w:tcW w:w="907" w:type="dxa"/>
            <w:shd w:val="clear" w:color="auto" w:fill="F2F2F2" w:themeFill="background1" w:themeFillShade="F2"/>
            <w:vAlign w:val="center"/>
          </w:tcPr>
          <w:p w14:paraId="0502D5C7" w14:textId="77777777" w:rsidR="00F013FC" w:rsidRDefault="00F013FC" w:rsidP="00F013FC">
            <w:pPr>
              <w:rPr>
                <w:lang w:eastAsia="en-CA"/>
              </w:rPr>
            </w:pPr>
          </w:p>
        </w:tc>
        <w:tc>
          <w:tcPr>
            <w:tcW w:w="686" w:type="dxa"/>
            <w:shd w:val="clear" w:color="auto" w:fill="F2F2F2" w:themeFill="background1" w:themeFillShade="F2"/>
          </w:tcPr>
          <w:p w14:paraId="58CFF3A8" w14:textId="13F0A21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CC34EFF" w14:textId="77777777" w:rsidR="00F013FC" w:rsidRDefault="00F013FC" w:rsidP="00F013FC">
            <w:pPr>
              <w:jc w:val="center"/>
              <w:rPr>
                <w:lang w:eastAsia="en-CA"/>
              </w:rPr>
            </w:pPr>
          </w:p>
        </w:tc>
        <w:tc>
          <w:tcPr>
            <w:tcW w:w="1101" w:type="dxa"/>
            <w:shd w:val="clear" w:color="auto" w:fill="F2F2F2" w:themeFill="background1" w:themeFillShade="F2"/>
          </w:tcPr>
          <w:p w14:paraId="2BBA53BF" w14:textId="77777777" w:rsidR="00F013FC" w:rsidRDefault="00F013FC" w:rsidP="00F013FC">
            <w:pPr>
              <w:jc w:val="center"/>
              <w:rPr>
                <w:lang w:eastAsia="en-CA"/>
              </w:rPr>
            </w:pPr>
          </w:p>
        </w:tc>
        <w:tc>
          <w:tcPr>
            <w:tcW w:w="850" w:type="dxa"/>
            <w:shd w:val="clear" w:color="auto" w:fill="F2F2F2" w:themeFill="background1" w:themeFillShade="F2"/>
            <w:vAlign w:val="center"/>
          </w:tcPr>
          <w:p w14:paraId="262B8853" w14:textId="77777777" w:rsidR="00F013FC" w:rsidRDefault="00F013FC" w:rsidP="00F013FC">
            <w:pPr>
              <w:jc w:val="center"/>
              <w:rPr>
                <w:lang w:eastAsia="en-CA"/>
              </w:rPr>
            </w:pPr>
          </w:p>
        </w:tc>
        <w:tc>
          <w:tcPr>
            <w:tcW w:w="448" w:type="dxa"/>
            <w:shd w:val="clear" w:color="auto" w:fill="F2F2F2" w:themeFill="background1" w:themeFillShade="F2"/>
          </w:tcPr>
          <w:p w14:paraId="6F19ABFF" w14:textId="251FFE06" w:rsidR="00F013FC" w:rsidRDefault="00000000" w:rsidP="00F013FC">
            <w:pPr>
              <w:jc w:val="center"/>
              <w:rPr>
                <w:lang w:eastAsia="en-CA"/>
              </w:rPr>
            </w:pPr>
            <w:sdt>
              <w:sdtPr>
                <w:rPr>
                  <w:lang w:eastAsia="en-CA"/>
                </w:rPr>
                <w:id w:val="-1584752869"/>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46E8394B" w14:textId="77777777" w:rsidR="00F013FC" w:rsidRDefault="00F013FC" w:rsidP="00F013FC">
            <w:pPr>
              <w:jc w:val="center"/>
              <w:rPr>
                <w:lang w:eastAsia="en-CA"/>
              </w:rPr>
            </w:pPr>
          </w:p>
        </w:tc>
        <w:tc>
          <w:tcPr>
            <w:tcW w:w="448" w:type="dxa"/>
            <w:shd w:val="clear" w:color="auto" w:fill="F2F2F2" w:themeFill="background1" w:themeFillShade="F2"/>
          </w:tcPr>
          <w:p w14:paraId="55EABC33" w14:textId="66A912DD" w:rsidR="00F013FC" w:rsidRDefault="00000000" w:rsidP="00F013FC">
            <w:pPr>
              <w:jc w:val="center"/>
              <w:rPr>
                <w:lang w:eastAsia="en-CA"/>
              </w:rPr>
            </w:pPr>
            <w:sdt>
              <w:sdtPr>
                <w:rPr>
                  <w:lang w:eastAsia="en-CA"/>
                </w:rPr>
                <w:id w:val="-2101019749"/>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2942D515" w14:textId="7645A98D" w:rsidR="00F013FC" w:rsidRDefault="00000000" w:rsidP="00F013FC">
            <w:pPr>
              <w:jc w:val="center"/>
              <w:rPr>
                <w:lang w:eastAsia="en-CA"/>
              </w:rPr>
            </w:pPr>
            <w:sdt>
              <w:sdtPr>
                <w:rPr>
                  <w:lang w:eastAsia="en-CA"/>
                </w:rPr>
                <w:id w:val="-718900455"/>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03F55755" w14:textId="4C0A5DAE" w:rsidR="00F013FC" w:rsidRDefault="00000000" w:rsidP="00F013FC">
            <w:pPr>
              <w:jc w:val="center"/>
              <w:rPr>
                <w:lang w:eastAsia="en-CA"/>
              </w:rPr>
            </w:pPr>
            <w:sdt>
              <w:sdtPr>
                <w:rPr>
                  <w:lang w:eastAsia="en-CA"/>
                </w:rPr>
                <w:id w:val="-991401741"/>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7623FD0A" w14:textId="77777777" w:rsidR="00F013FC" w:rsidRDefault="00F013FC" w:rsidP="00F013FC">
            <w:pPr>
              <w:jc w:val="center"/>
              <w:rPr>
                <w:lang w:eastAsia="en-CA"/>
              </w:rPr>
            </w:pPr>
          </w:p>
        </w:tc>
        <w:tc>
          <w:tcPr>
            <w:tcW w:w="3288" w:type="dxa"/>
            <w:shd w:val="clear" w:color="auto" w:fill="F2F2F2" w:themeFill="background1" w:themeFillShade="F2"/>
          </w:tcPr>
          <w:p w14:paraId="5DAF6C6E" w14:textId="77777777" w:rsidR="00F013FC" w:rsidRDefault="00F013FC" w:rsidP="00F013FC">
            <w:pPr>
              <w:rPr>
                <w:lang w:eastAsia="en-CA"/>
              </w:rPr>
            </w:pPr>
          </w:p>
        </w:tc>
      </w:tr>
      <w:tr w:rsidR="00F013FC" w14:paraId="4C5F3BF4" w14:textId="77777777" w:rsidTr="00DD2645">
        <w:tc>
          <w:tcPr>
            <w:tcW w:w="3060" w:type="dxa"/>
            <w:shd w:val="clear" w:color="auto" w:fill="F2F2F2" w:themeFill="background1" w:themeFillShade="F2"/>
          </w:tcPr>
          <w:p w14:paraId="77D49584" w14:textId="2831D3BB" w:rsidR="00F013FC" w:rsidRDefault="00F013FC" w:rsidP="00F013FC">
            <w:pPr>
              <w:rPr>
                <w:lang w:eastAsia="en-CA"/>
              </w:rPr>
            </w:pPr>
            <w:r w:rsidRPr="00E75D62">
              <w:t>CRU 232/233</w:t>
            </w:r>
            <w:r w:rsidRPr="00E75D62">
              <w:rPr>
                <w:rFonts w:ascii="Cambria Math" w:hAnsi="Cambria Math" w:cs="Cambria Math"/>
              </w:rPr>
              <w:t>‐</w:t>
            </w:r>
            <w:r w:rsidRPr="00E75D62">
              <w:t xml:space="preserve"> pharmacy back area HORN/STROBE - HORN TEST</w:t>
            </w:r>
          </w:p>
        </w:tc>
        <w:tc>
          <w:tcPr>
            <w:tcW w:w="907" w:type="dxa"/>
            <w:shd w:val="clear" w:color="auto" w:fill="F2F2F2" w:themeFill="background1" w:themeFillShade="F2"/>
            <w:vAlign w:val="center"/>
          </w:tcPr>
          <w:p w14:paraId="3178EB68" w14:textId="77777777" w:rsidR="00F013FC" w:rsidRDefault="00F013FC" w:rsidP="00F013FC">
            <w:pPr>
              <w:rPr>
                <w:lang w:eastAsia="en-CA"/>
              </w:rPr>
            </w:pPr>
          </w:p>
        </w:tc>
        <w:tc>
          <w:tcPr>
            <w:tcW w:w="686" w:type="dxa"/>
            <w:shd w:val="clear" w:color="auto" w:fill="F2F2F2" w:themeFill="background1" w:themeFillShade="F2"/>
          </w:tcPr>
          <w:p w14:paraId="06EBB167" w14:textId="11869C8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B016DE0" w14:textId="77777777" w:rsidR="00F013FC" w:rsidRDefault="00F013FC" w:rsidP="00F013FC">
            <w:pPr>
              <w:jc w:val="center"/>
              <w:rPr>
                <w:lang w:eastAsia="en-CA"/>
              </w:rPr>
            </w:pPr>
          </w:p>
        </w:tc>
        <w:tc>
          <w:tcPr>
            <w:tcW w:w="1101" w:type="dxa"/>
            <w:shd w:val="clear" w:color="auto" w:fill="F2F2F2" w:themeFill="background1" w:themeFillShade="F2"/>
          </w:tcPr>
          <w:p w14:paraId="20E0D95B" w14:textId="77777777" w:rsidR="00F013FC" w:rsidRDefault="00F013FC" w:rsidP="00F013FC">
            <w:pPr>
              <w:jc w:val="center"/>
              <w:rPr>
                <w:lang w:eastAsia="en-CA"/>
              </w:rPr>
            </w:pPr>
          </w:p>
        </w:tc>
        <w:tc>
          <w:tcPr>
            <w:tcW w:w="850" w:type="dxa"/>
            <w:shd w:val="clear" w:color="auto" w:fill="F2F2F2" w:themeFill="background1" w:themeFillShade="F2"/>
            <w:vAlign w:val="center"/>
          </w:tcPr>
          <w:p w14:paraId="6CFF4DA0" w14:textId="77777777" w:rsidR="00F013FC" w:rsidRDefault="00F013FC" w:rsidP="00F013FC">
            <w:pPr>
              <w:jc w:val="center"/>
              <w:rPr>
                <w:lang w:eastAsia="en-CA"/>
              </w:rPr>
            </w:pPr>
          </w:p>
        </w:tc>
        <w:tc>
          <w:tcPr>
            <w:tcW w:w="448" w:type="dxa"/>
            <w:shd w:val="clear" w:color="auto" w:fill="F2F2F2" w:themeFill="background1" w:themeFillShade="F2"/>
          </w:tcPr>
          <w:p w14:paraId="1951DD9A" w14:textId="04515BF3" w:rsidR="00F013FC" w:rsidRDefault="00000000" w:rsidP="00F013FC">
            <w:pPr>
              <w:jc w:val="center"/>
              <w:rPr>
                <w:lang w:eastAsia="en-CA"/>
              </w:rPr>
            </w:pPr>
            <w:sdt>
              <w:sdtPr>
                <w:rPr>
                  <w:lang w:eastAsia="en-CA"/>
                </w:rPr>
                <w:id w:val="-1363052090"/>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74AF14C4" w14:textId="77777777" w:rsidR="00F013FC" w:rsidRDefault="00F013FC" w:rsidP="00F013FC">
            <w:pPr>
              <w:jc w:val="center"/>
              <w:rPr>
                <w:lang w:eastAsia="en-CA"/>
              </w:rPr>
            </w:pPr>
          </w:p>
        </w:tc>
        <w:tc>
          <w:tcPr>
            <w:tcW w:w="448" w:type="dxa"/>
            <w:shd w:val="clear" w:color="auto" w:fill="F2F2F2" w:themeFill="background1" w:themeFillShade="F2"/>
          </w:tcPr>
          <w:p w14:paraId="7BBC8967" w14:textId="18DB40D8" w:rsidR="00F013FC" w:rsidRDefault="00000000" w:rsidP="00F013FC">
            <w:pPr>
              <w:jc w:val="center"/>
              <w:rPr>
                <w:lang w:eastAsia="en-CA"/>
              </w:rPr>
            </w:pPr>
            <w:sdt>
              <w:sdtPr>
                <w:rPr>
                  <w:lang w:eastAsia="en-CA"/>
                </w:rPr>
                <w:id w:val="-24488864"/>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0AF02B55" w14:textId="5EF34DCB" w:rsidR="00F013FC" w:rsidRDefault="00000000" w:rsidP="00F013FC">
            <w:pPr>
              <w:jc w:val="center"/>
              <w:rPr>
                <w:lang w:eastAsia="en-CA"/>
              </w:rPr>
            </w:pPr>
            <w:sdt>
              <w:sdtPr>
                <w:rPr>
                  <w:lang w:eastAsia="en-CA"/>
                </w:rPr>
                <w:id w:val="-754136623"/>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3ABB198C" w14:textId="21E03FE8" w:rsidR="00F013FC" w:rsidRDefault="00000000" w:rsidP="00F013FC">
            <w:pPr>
              <w:jc w:val="center"/>
              <w:rPr>
                <w:lang w:eastAsia="en-CA"/>
              </w:rPr>
            </w:pPr>
            <w:sdt>
              <w:sdtPr>
                <w:rPr>
                  <w:lang w:eastAsia="en-CA"/>
                </w:rPr>
                <w:id w:val="-1989082996"/>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36CFD625" w14:textId="77777777" w:rsidR="00F013FC" w:rsidRDefault="00F013FC" w:rsidP="00F013FC">
            <w:pPr>
              <w:jc w:val="center"/>
              <w:rPr>
                <w:lang w:eastAsia="en-CA"/>
              </w:rPr>
            </w:pPr>
          </w:p>
        </w:tc>
        <w:tc>
          <w:tcPr>
            <w:tcW w:w="3288" w:type="dxa"/>
            <w:shd w:val="clear" w:color="auto" w:fill="F2F2F2" w:themeFill="background1" w:themeFillShade="F2"/>
          </w:tcPr>
          <w:p w14:paraId="5E570B74" w14:textId="77777777" w:rsidR="00F013FC" w:rsidRDefault="00F013FC" w:rsidP="00F013FC">
            <w:pPr>
              <w:rPr>
                <w:lang w:eastAsia="en-CA"/>
              </w:rPr>
            </w:pPr>
          </w:p>
        </w:tc>
      </w:tr>
      <w:tr w:rsidR="00F013FC" w14:paraId="25BCF574" w14:textId="77777777" w:rsidTr="00DD2645">
        <w:tc>
          <w:tcPr>
            <w:tcW w:w="3060" w:type="dxa"/>
            <w:shd w:val="clear" w:color="auto" w:fill="F2F2F2" w:themeFill="background1" w:themeFillShade="F2"/>
          </w:tcPr>
          <w:p w14:paraId="7C8BDF2C" w14:textId="4AFE19E6" w:rsidR="00F013FC" w:rsidRDefault="00F013FC" w:rsidP="00F013FC">
            <w:pPr>
              <w:rPr>
                <w:lang w:eastAsia="en-CA"/>
              </w:rPr>
            </w:pPr>
            <w:r w:rsidRPr="00E75D62">
              <w:t>CRU 232/233</w:t>
            </w:r>
            <w:r w:rsidRPr="00E75D62">
              <w:rPr>
                <w:rFonts w:ascii="Cambria Math" w:hAnsi="Cambria Math" w:cs="Cambria Math"/>
              </w:rPr>
              <w:t>‐</w:t>
            </w:r>
            <w:r w:rsidRPr="00E75D62">
              <w:t xml:space="preserve"> pharmacy back area HORN/STROBE - STROBE TEST</w:t>
            </w:r>
          </w:p>
        </w:tc>
        <w:tc>
          <w:tcPr>
            <w:tcW w:w="907" w:type="dxa"/>
            <w:shd w:val="clear" w:color="auto" w:fill="F2F2F2" w:themeFill="background1" w:themeFillShade="F2"/>
            <w:vAlign w:val="center"/>
          </w:tcPr>
          <w:p w14:paraId="1CFD8B87" w14:textId="77777777" w:rsidR="00F013FC" w:rsidRDefault="00F013FC" w:rsidP="00F013FC">
            <w:pPr>
              <w:rPr>
                <w:lang w:eastAsia="en-CA"/>
              </w:rPr>
            </w:pPr>
          </w:p>
        </w:tc>
        <w:tc>
          <w:tcPr>
            <w:tcW w:w="686" w:type="dxa"/>
            <w:shd w:val="clear" w:color="auto" w:fill="F2F2F2" w:themeFill="background1" w:themeFillShade="F2"/>
          </w:tcPr>
          <w:p w14:paraId="45DE8D4A" w14:textId="742FD31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5DF2228" w14:textId="77777777" w:rsidR="00F013FC" w:rsidRDefault="00F013FC" w:rsidP="00F013FC">
            <w:pPr>
              <w:jc w:val="center"/>
              <w:rPr>
                <w:lang w:eastAsia="en-CA"/>
              </w:rPr>
            </w:pPr>
          </w:p>
        </w:tc>
        <w:tc>
          <w:tcPr>
            <w:tcW w:w="1101" w:type="dxa"/>
            <w:shd w:val="clear" w:color="auto" w:fill="F2F2F2" w:themeFill="background1" w:themeFillShade="F2"/>
          </w:tcPr>
          <w:p w14:paraId="5C2E1CF0" w14:textId="77777777" w:rsidR="00F013FC" w:rsidRDefault="00F013FC" w:rsidP="00F013FC">
            <w:pPr>
              <w:jc w:val="center"/>
              <w:rPr>
                <w:lang w:eastAsia="en-CA"/>
              </w:rPr>
            </w:pPr>
          </w:p>
        </w:tc>
        <w:tc>
          <w:tcPr>
            <w:tcW w:w="850" w:type="dxa"/>
            <w:shd w:val="clear" w:color="auto" w:fill="F2F2F2" w:themeFill="background1" w:themeFillShade="F2"/>
            <w:vAlign w:val="center"/>
          </w:tcPr>
          <w:p w14:paraId="70191D2B" w14:textId="77777777" w:rsidR="00F013FC" w:rsidRDefault="00F013FC" w:rsidP="00F013FC">
            <w:pPr>
              <w:jc w:val="center"/>
              <w:rPr>
                <w:lang w:eastAsia="en-CA"/>
              </w:rPr>
            </w:pPr>
          </w:p>
        </w:tc>
        <w:tc>
          <w:tcPr>
            <w:tcW w:w="448" w:type="dxa"/>
            <w:shd w:val="clear" w:color="auto" w:fill="F2F2F2" w:themeFill="background1" w:themeFillShade="F2"/>
          </w:tcPr>
          <w:p w14:paraId="0E80EFBD" w14:textId="398F5D24" w:rsidR="00F013FC" w:rsidRDefault="00000000" w:rsidP="00F013FC">
            <w:pPr>
              <w:jc w:val="center"/>
              <w:rPr>
                <w:lang w:eastAsia="en-CA"/>
              </w:rPr>
            </w:pPr>
            <w:sdt>
              <w:sdtPr>
                <w:rPr>
                  <w:lang w:eastAsia="en-CA"/>
                </w:rPr>
                <w:id w:val="-2139013955"/>
                <w14:checkbox>
                  <w14:checked w14:val="1"/>
                  <w14:checkedState w14:val="0050" w14:font="Wingdings 2"/>
                  <w14:uncheckedState w14:val="0020" w14:font="Wingdings 2"/>
                </w14:checkbox>
              </w:sdtPr>
              <w:sdtContent>
                <w:r w:rsidR="00F013FC" w:rsidRPr="005A5D51">
                  <w:rPr>
                    <w:lang w:eastAsia="en-CA"/>
                  </w:rPr>
                  <w:sym w:font="Wingdings 2" w:char="F050"/>
                </w:r>
              </w:sdtContent>
            </w:sdt>
          </w:p>
        </w:tc>
        <w:tc>
          <w:tcPr>
            <w:tcW w:w="1101" w:type="dxa"/>
            <w:shd w:val="clear" w:color="auto" w:fill="F2F2F2" w:themeFill="background1" w:themeFillShade="F2"/>
            <w:vAlign w:val="center"/>
          </w:tcPr>
          <w:p w14:paraId="0379D58B" w14:textId="77777777" w:rsidR="00F013FC" w:rsidRDefault="00F013FC" w:rsidP="00F013FC">
            <w:pPr>
              <w:jc w:val="center"/>
              <w:rPr>
                <w:lang w:eastAsia="en-CA"/>
              </w:rPr>
            </w:pPr>
          </w:p>
        </w:tc>
        <w:tc>
          <w:tcPr>
            <w:tcW w:w="448" w:type="dxa"/>
            <w:shd w:val="clear" w:color="auto" w:fill="F2F2F2" w:themeFill="background1" w:themeFillShade="F2"/>
          </w:tcPr>
          <w:p w14:paraId="7401EB97" w14:textId="6C8A23EF" w:rsidR="00F013FC" w:rsidRDefault="00000000" w:rsidP="00F013FC">
            <w:pPr>
              <w:jc w:val="center"/>
              <w:rPr>
                <w:lang w:eastAsia="en-CA"/>
              </w:rPr>
            </w:pPr>
            <w:sdt>
              <w:sdtPr>
                <w:rPr>
                  <w:lang w:eastAsia="en-CA"/>
                </w:rPr>
                <w:id w:val="1554423777"/>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48" w:type="dxa"/>
            <w:shd w:val="clear" w:color="auto" w:fill="F2F2F2" w:themeFill="background1" w:themeFillShade="F2"/>
          </w:tcPr>
          <w:p w14:paraId="08B8059B" w14:textId="1CF3E0AF" w:rsidR="00F013FC" w:rsidRDefault="00000000" w:rsidP="00F013FC">
            <w:pPr>
              <w:jc w:val="center"/>
              <w:rPr>
                <w:lang w:eastAsia="en-CA"/>
              </w:rPr>
            </w:pPr>
            <w:sdt>
              <w:sdtPr>
                <w:rPr>
                  <w:lang w:eastAsia="en-CA"/>
                </w:rPr>
                <w:id w:val="1844972635"/>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423" w:type="dxa"/>
            <w:shd w:val="clear" w:color="auto" w:fill="F2F2F2" w:themeFill="background1" w:themeFillShade="F2"/>
          </w:tcPr>
          <w:p w14:paraId="16BBC7A1" w14:textId="3C4C1463" w:rsidR="00F013FC" w:rsidRDefault="00000000" w:rsidP="00F013FC">
            <w:pPr>
              <w:jc w:val="center"/>
              <w:rPr>
                <w:lang w:eastAsia="en-CA"/>
              </w:rPr>
            </w:pPr>
            <w:sdt>
              <w:sdtPr>
                <w:rPr>
                  <w:lang w:eastAsia="en-CA"/>
                </w:rPr>
                <w:id w:val="1711301584"/>
                <w14:checkbox>
                  <w14:checked w14:val="1"/>
                  <w14:checkedState w14:val="0050" w14:font="Wingdings 2"/>
                  <w14:uncheckedState w14:val="0020" w14:font="Wingdings 2"/>
                </w14:checkbox>
              </w:sdtPr>
              <w:sdtContent>
                <w:r w:rsidR="00F013FC" w:rsidRPr="00244A97">
                  <w:rPr>
                    <w:lang w:eastAsia="en-CA"/>
                  </w:rPr>
                  <w:sym w:font="Wingdings 2" w:char="F050"/>
                </w:r>
              </w:sdtContent>
            </w:sdt>
          </w:p>
        </w:tc>
        <w:tc>
          <w:tcPr>
            <w:tcW w:w="964" w:type="dxa"/>
            <w:shd w:val="clear" w:color="auto" w:fill="F2F2F2" w:themeFill="background1" w:themeFillShade="F2"/>
            <w:vAlign w:val="center"/>
          </w:tcPr>
          <w:p w14:paraId="3CE6276E" w14:textId="77777777" w:rsidR="00F013FC" w:rsidRDefault="00F013FC" w:rsidP="00F013FC">
            <w:pPr>
              <w:jc w:val="center"/>
              <w:rPr>
                <w:lang w:eastAsia="en-CA"/>
              </w:rPr>
            </w:pPr>
          </w:p>
        </w:tc>
        <w:tc>
          <w:tcPr>
            <w:tcW w:w="3288" w:type="dxa"/>
            <w:shd w:val="clear" w:color="auto" w:fill="F2F2F2" w:themeFill="background1" w:themeFillShade="F2"/>
          </w:tcPr>
          <w:p w14:paraId="64838CC9" w14:textId="77777777" w:rsidR="00F013FC" w:rsidRDefault="00F013FC" w:rsidP="00F013FC">
            <w:pPr>
              <w:rPr>
                <w:lang w:eastAsia="en-CA"/>
              </w:rPr>
            </w:pPr>
          </w:p>
        </w:tc>
      </w:tr>
      <w:tr w:rsidR="00F013FC" w14:paraId="42B14E32" w14:textId="77777777" w:rsidTr="00DD2645">
        <w:tc>
          <w:tcPr>
            <w:tcW w:w="3060" w:type="dxa"/>
            <w:shd w:val="clear" w:color="auto" w:fill="F2F2F2" w:themeFill="background1" w:themeFillShade="F2"/>
          </w:tcPr>
          <w:p w14:paraId="5D213556" w14:textId="24D864E1" w:rsidR="00F013FC" w:rsidRDefault="00F013FC" w:rsidP="00F013FC">
            <w:pPr>
              <w:rPr>
                <w:lang w:eastAsia="en-CA"/>
              </w:rPr>
            </w:pPr>
            <w:r w:rsidRPr="00E75D62">
              <w:lastRenderedPageBreak/>
              <w:t>CRU 232/233</w:t>
            </w:r>
            <w:r w:rsidRPr="00E75D62">
              <w:rPr>
                <w:rFonts w:ascii="Cambria Math" w:hAnsi="Cambria Math" w:cs="Cambria Math"/>
              </w:rPr>
              <w:t>‐</w:t>
            </w:r>
            <w:r w:rsidRPr="00E75D62">
              <w:t xml:space="preserve"> staff room HORN/STROBE - HORN TEST</w:t>
            </w:r>
          </w:p>
        </w:tc>
        <w:tc>
          <w:tcPr>
            <w:tcW w:w="907" w:type="dxa"/>
            <w:shd w:val="clear" w:color="auto" w:fill="F2F2F2" w:themeFill="background1" w:themeFillShade="F2"/>
            <w:vAlign w:val="center"/>
          </w:tcPr>
          <w:p w14:paraId="5E08080C" w14:textId="77777777" w:rsidR="00F013FC" w:rsidRDefault="00F013FC" w:rsidP="00F013FC">
            <w:pPr>
              <w:rPr>
                <w:lang w:eastAsia="en-CA"/>
              </w:rPr>
            </w:pPr>
          </w:p>
        </w:tc>
        <w:tc>
          <w:tcPr>
            <w:tcW w:w="686" w:type="dxa"/>
            <w:shd w:val="clear" w:color="auto" w:fill="F2F2F2" w:themeFill="background1" w:themeFillShade="F2"/>
          </w:tcPr>
          <w:p w14:paraId="75298C19" w14:textId="69C2A85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5F08FD2" w14:textId="77777777" w:rsidR="00F013FC" w:rsidRDefault="00F013FC" w:rsidP="00F013FC">
            <w:pPr>
              <w:jc w:val="center"/>
              <w:rPr>
                <w:lang w:eastAsia="en-CA"/>
              </w:rPr>
            </w:pPr>
          </w:p>
        </w:tc>
        <w:tc>
          <w:tcPr>
            <w:tcW w:w="1101" w:type="dxa"/>
            <w:shd w:val="clear" w:color="auto" w:fill="F2F2F2" w:themeFill="background1" w:themeFillShade="F2"/>
          </w:tcPr>
          <w:p w14:paraId="08CA4522" w14:textId="77777777" w:rsidR="00F013FC" w:rsidRDefault="00F013FC" w:rsidP="00F013FC">
            <w:pPr>
              <w:jc w:val="center"/>
              <w:rPr>
                <w:lang w:eastAsia="en-CA"/>
              </w:rPr>
            </w:pPr>
          </w:p>
        </w:tc>
        <w:tc>
          <w:tcPr>
            <w:tcW w:w="850" w:type="dxa"/>
            <w:shd w:val="clear" w:color="auto" w:fill="F2F2F2" w:themeFill="background1" w:themeFillShade="F2"/>
            <w:vAlign w:val="center"/>
          </w:tcPr>
          <w:p w14:paraId="52CAD4A9" w14:textId="77777777" w:rsidR="00F013FC" w:rsidRDefault="00F013FC" w:rsidP="00F013FC">
            <w:pPr>
              <w:jc w:val="center"/>
              <w:rPr>
                <w:lang w:eastAsia="en-CA"/>
              </w:rPr>
            </w:pPr>
          </w:p>
        </w:tc>
        <w:tc>
          <w:tcPr>
            <w:tcW w:w="448" w:type="dxa"/>
            <w:shd w:val="clear" w:color="auto" w:fill="F2F2F2" w:themeFill="background1" w:themeFillShade="F2"/>
          </w:tcPr>
          <w:p w14:paraId="4A4D30C9" w14:textId="32225ED6" w:rsidR="00F013FC" w:rsidRDefault="00000000" w:rsidP="00F013FC">
            <w:pPr>
              <w:jc w:val="center"/>
              <w:rPr>
                <w:lang w:eastAsia="en-CA"/>
              </w:rPr>
            </w:pPr>
            <w:sdt>
              <w:sdtPr>
                <w:rPr>
                  <w:lang w:eastAsia="en-CA"/>
                </w:rPr>
                <w:id w:val="-685206178"/>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0E555D3F" w14:textId="77777777" w:rsidR="00F013FC" w:rsidRDefault="00F013FC" w:rsidP="00F013FC">
            <w:pPr>
              <w:jc w:val="center"/>
              <w:rPr>
                <w:lang w:eastAsia="en-CA"/>
              </w:rPr>
            </w:pPr>
          </w:p>
        </w:tc>
        <w:tc>
          <w:tcPr>
            <w:tcW w:w="448" w:type="dxa"/>
            <w:shd w:val="clear" w:color="auto" w:fill="F2F2F2" w:themeFill="background1" w:themeFillShade="F2"/>
          </w:tcPr>
          <w:p w14:paraId="7BE705A3" w14:textId="2254C02C" w:rsidR="00F013FC" w:rsidRDefault="00000000" w:rsidP="00F013FC">
            <w:pPr>
              <w:jc w:val="center"/>
              <w:rPr>
                <w:lang w:eastAsia="en-CA"/>
              </w:rPr>
            </w:pPr>
            <w:sdt>
              <w:sdtPr>
                <w:rPr>
                  <w:lang w:eastAsia="en-CA"/>
                </w:rPr>
                <w:id w:val="-1690518010"/>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68D0308E" w14:textId="34DED307" w:rsidR="00F013FC" w:rsidRDefault="00000000" w:rsidP="00F013FC">
            <w:pPr>
              <w:jc w:val="center"/>
              <w:rPr>
                <w:lang w:eastAsia="en-CA"/>
              </w:rPr>
            </w:pPr>
            <w:sdt>
              <w:sdtPr>
                <w:rPr>
                  <w:lang w:eastAsia="en-CA"/>
                </w:rPr>
                <w:id w:val="187953297"/>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15E3989F" w14:textId="547A0315" w:rsidR="00F013FC" w:rsidRDefault="00000000" w:rsidP="00F013FC">
            <w:pPr>
              <w:jc w:val="center"/>
              <w:rPr>
                <w:lang w:eastAsia="en-CA"/>
              </w:rPr>
            </w:pPr>
            <w:sdt>
              <w:sdtPr>
                <w:rPr>
                  <w:lang w:eastAsia="en-CA"/>
                </w:rPr>
                <w:id w:val="67241507"/>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5762C7DA" w14:textId="77777777" w:rsidR="00F013FC" w:rsidRDefault="00F013FC" w:rsidP="00F013FC">
            <w:pPr>
              <w:jc w:val="center"/>
              <w:rPr>
                <w:lang w:eastAsia="en-CA"/>
              </w:rPr>
            </w:pPr>
          </w:p>
        </w:tc>
        <w:tc>
          <w:tcPr>
            <w:tcW w:w="3288" w:type="dxa"/>
            <w:shd w:val="clear" w:color="auto" w:fill="F2F2F2" w:themeFill="background1" w:themeFillShade="F2"/>
          </w:tcPr>
          <w:p w14:paraId="0399E9F7" w14:textId="77777777" w:rsidR="00F013FC" w:rsidRDefault="00F013FC" w:rsidP="00F013FC">
            <w:pPr>
              <w:rPr>
                <w:lang w:eastAsia="en-CA"/>
              </w:rPr>
            </w:pPr>
          </w:p>
        </w:tc>
      </w:tr>
      <w:tr w:rsidR="00F013FC" w14:paraId="7A5F672B" w14:textId="77777777" w:rsidTr="00DD2645">
        <w:tc>
          <w:tcPr>
            <w:tcW w:w="3060" w:type="dxa"/>
            <w:shd w:val="clear" w:color="auto" w:fill="F2F2F2" w:themeFill="background1" w:themeFillShade="F2"/>
          </w:tcPr>
          <w:p w14:paraId="2711A71D" w14:textId="2D6891CE" w:rsidR="00F013FC" w:rsidRDefault="00F013FC" w:rsidP="00F013FC">
            <w:pPr>
              <w:rPr>
                <w:lang w:eastAsia="en-CA"/>
              </w:rPr>
            </w:pPr>
            <w:r w:rsidRPr="00E75D62">
              <w:t>CRU 232/233</w:t>
            </w:r>
            <w:r w:rsidRPr="00E75D62">
              <w:rPr>
                <w:rFonts w:ascii="Cambria Math" w:hAnsi="Cambria Math" w:cs="Cambria Math"/>
              </w:rPr>
              <w:t>‐</w:t>
            </w:r>
            <w:r w:rsidRPr="00E75D62">
              <w:t xml:space="preserve"> staff room HORN/STROBE - STROBE TEST</w:t>
            </w:r>
          </w:p>
        </w:tc>
        <w:tc>
          <w:tcPr>
            <w:tcW w:w="907" w:type="dxa"/>
            <w:shd w:val="clear" w:color="auto" w:fill="F2F2F2" w:themeFill="background1" w:themeFillShade="F2"/>
            <w:vAlign w:val="center"/>
          </w:tcPr>
          <w:p w14:paraId="6B44B9EE" w14:textId="77777777" w:rsidR="00F013FC" w:rsidRDefault="00F013FC" w:rsidP="00F013FC">
            <w:pPr>
              <w:rPr>
                <w:lang w:eastAsia="en-CA"/>
              </w:rPr>
            </w:pPr>
          </w:p>
        </w:tc>
        <w:tc>
          <w:tcPr>
            <w:tcW w:w="686" w:type="dxa"/>
            <w:shd w:val="clear" w:color="auto" w:fill="F2F2F2" w:themeFill="background1" w:themeFillShade="F2"/>
          </w:tcPr>
          <w:p w14:paraId="469DDAB8" w14:textId="6BBFF64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0DC970B" w14:textId="77777777" w:rsidR="00F013FC" w:rsidRDefault="00F013FC" w:rsidP="00F013FC">
            <w:pPr>
              <w:jc w:val="center"/>
              <w:rPr>
                <w:lang w:eastAsia="en-CA"/>
              </w:rPr>
            </w:pPr>
          </w:p>
        </w:tc>
        <w:tc>
          <w:tcPr>
            <w:tcW w:w="1101" w:type="dxa"/>
            <w:shd w:val="clear" w:color="auto" w:fill="F2F2F2" w:themeFill="background1" w:themeFillShade="F2"/>
          </w:tcPr>
          <w:p w14:paraId="199B3E71" w14:textId="77777777" w:rsidR="00F013FC" w:rsidRDefault="00F013FC" w:rsidP="00F013FC">
            <w:pPr>
              <w:jc w:val="center"/>
              <w:rPr>
                <w:lang w:eastAsia="en-CA"/>
              </w:rPr>
            </w:pPr>
          </w:p>
        </w:tc>
        <w:tc>
          <w:tcPr>
            <w:tcW w:w="850" w:type="dxa"/>
            <w:shd w:val="clear" w:color="auto" w:fill="F2F2F2" w:themeFill="background1" w:themeFillShade="F2"/>
            <w:vAlign w:val="center"/>
          </w:tcPr>
          <w:p w14:paraId="73B7266D" w14:textId="77777777" w:rsidR="00F013FC" w:rsidRDefault="00F013FC" w:rsidP="00F013FC">
            <w:pPr>
              <w:jc w:val="center"/>
              <w:rPr>
                <w:lang w:eastAsia="en-CA"/>
              </w:rPr>
            </w:pPr>
          </w:p>
        </w:tc>
        <w:tc>
          <w:tcPr>
            <w:tcW w:w="448" w:type="dxa"/>
            <w:shd w:val="clear" w:color="auto" w:fill="F2F2F2" w:themeFill="background1" w:themeFillShade="F2"/>
          </w:tcPr>
          <w:p w14:paraId="544A1856" w14:textId="7D16C720" w:rsidR="00F013FC" w:rsidRDefault="00000000" w:rsidP="00F013FC">
            <w:pPr>
              <w:jc w:val="center"/>
              <w:rPr>
                <w:lang w:eastAsia="en-CA"/>
              </w:rPr>
            </w:pPr>
            <w:sdt>
              <w:sdtPr>
                <w:rPr>
                  <w:lang w:eastAsia="en-CA"/>
                </w:rPr>
                <w:id w:val="-684129826"/>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39947515" w14:textId="77777777" w:rsidR="00F013FC" w:rsidRDefault="00F013FC" w:rsidP="00F013FC">
            <w:pPr>
              <w:jc w:val="center"/>
              <w:rPr>
                <w:lang w:eastAsia="en-CA"/>
              </w:rPr>
            </w:pPr>
          </w:p>
        </w:tc>
        <w:tc>
          <w:tcPr>
            <w:tcW w:w="448" w:type="dxa"/>
            <w:shd w:val="clear" w:color="auto" w:fill="F2F2F2" w:themeFill="background1" w:themeFillShade="F2"/>
          </w:tcPr>
          <w:p w14:paraId="0F5C784E" w14:textId="5823E4AE" w:rsidR="00F013FC" w:rsidRDefault="00000000" w:rsidP="00F013FC">
            <w:pPr>
              <w:jc w:val="center"/>
              <w:rPr>
                <w:lang w:eastAsia="en-CA"/>
              </w:rPr>
            </w:pPr>
            <w:sdt>
              <w:sdtPr>
                <w:rPr>
                  <w:lang w:eastAsia="en-CA"/>
                </w:rPr>
                <w:id w:val="1354312480"/>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697FFB5C" w14:textId="013B4AA0" w:rsidR="00F013FC" w:rsidRDefault="00000000" w:rsidP="00F013FC">
            <w:pPr>
              <w:jc w:val="center"/>
              <w:rPr>
                <w:lang w:eastAsia="en-CA"/>
              </w:rPr>
            </w:pPr>
            <w:sdt>
              <w:sdtPr>
                <w:rPr>
                  <w:lang w:eastAsia="en-CA"/>
                </w:rPr>
                <w:id w:val="-962274113"/>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6DDAED02" w14:textId="08C6BC83" w:rsidR="00F013FC" w:rsidRDefault="00000000" w:rsidP="00F013FC">
            <w:pPr>
              <w:jc w:val="center"/>
              <w:rPr>
                <w:lang w:eastAsia="en-CA"/>
              </w:rPr>
            </w:pPr>
            <w:sdt>
              <w:sdtPr>
                <w:rPr>
                  <w:lang w:eastAsia="en-CA"/>
                </w:rPr>
                <w:id w:val="-810946730"/>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02C357D9" w14:textId="77777777" w:rsidR="00F013FC" w:rsidRDefault="00F013FC" w:rsidP="00F013FC">
            <w:pPr>
              <w:jc w:val="center"/>
              <w:rPr>
                <w:lang w:eastAsia="en-CA"/>
              </w:rPr>
            </w:pPr>
          </w:p>
        </w:tc>
        <w:tc>
          <w:tcPr>
            <w:tcW w:w="3288" w:type="dxa"/>
            <w:shd w:val="clear" w:color="auto" w:fill="F2F2F2" w:themeFill="background1" w:themeFillShade="F2"/>
          </w:tcPr>
          <w:p w14:paraId="1B0DC586" w14:textId="77777777" w:rsidR="00F013FC" w:rsidRDefault="00F013FC" w:rsidP="00F013FC">
            <w:pPr>
              <w:rPr>
                <w:lang w:eastAsia="en-CA"/>
              </w:rPr>
            </w:pPr>
          </w:p>
        </w:tc>
      </w:tr>
      <w:tr w:rsidR="00F013FC" w14:paraId="57D31B82" w14:textId="77777777" w:rsidTr="00DD2645">
        <w:tc>
          <w:tcPr>
            <w:tcW w:w="3060" w:type="dxa"/>
            <w:shd w:val="clear" w:color="auto" w:fill="F2F2F2" w:themeFill="background1" w:themeFillShade="F2"/>
          </w:tcPr>
          <w:p w14:paraId="3905C406" w14:textId="7ECA832C" w:rsidR="00F013FC" w:rsidRDefault="00F013FC" w:rsidP="00F013FC">
            <w:pPr>
              <w:rPr>
                <w:lang w:eastAsia="en-CA"/>
              </w:rPr>
            </w:pPr>
            <w:r w:rsidRPr="00E75D62">
              <w:t>CRU 232</w:t>
            </w:r>
            <w:r w:rsidRPr="00E75D62">
              <w:rPr>
                <w:rFonts w:ascii="Cambria Math" w:hAnsi="Cambria Math" w:cs="Cambria Math"/>
              </w:rPr>
              <w:t>‐</w:t>
            </w:r>
            <w:r w:rsidRPr="00E75D62">
              <w:t xml:space="preserve"> washroom HORN/STROBE - HORN TEST</w:t>
            </w:r>
          </w:p>
        </w:tc>
        <w:tc>
          <w:tcPr>
            <w:tcW w:w="907" w:type="dxa"/>
            <w:shd w:val="clear" w:color="auto" w:fill="F2F2F2" w:themeFill="background1" w:themeFillShade="F2"/>
            <w:vAlign w:val="center"/>
          </w:tcPr>
          <w:p w14:paraId="2D3DE722" w14:textId="77777777" w:rsidR="00F013FC" w:rsidRDefault="00F013FC" w:rsidP="00F013FC">
            <w:pPr>
              <w:rPr>
                <w:lang w:eastAsia="en-CA"/>
              </w:rPr>
            </w:pPr>
          </w:p>
        </w:tc>
        <w:tc>
          <w:tcPr>
            <w:tcW w:w="686" w:type="dxa"/>
            <w:shd w:val="clear" w:color="auto" w:fill="F2F2F2" w:themeFill="background1" w:themeFillShade="F2"/>
          </w:tcPr>
          <w:p w14:paraId="3AD8CBBC" w14:textId="3E57ED3E"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A0CB09B" w14:textId="77777777" w:rsidR="00F013FC" w:rsidRDefault="00F013FC" w:rsidP="00F013FC">
            <w:pPr>
              <w:jc w:val="center"/>
              <w:rPr>
                <w:lang w:eastAsia="en-CA"/>
              </w:rPr>
            </w:pPr>
          </w:p>
        </w:tc>
        <w:tc>
          <w:tcPr>
            <w:tcW w:w="1101" w:type="dxa"/>
            <w:shd w:val="clear" w:color="auto" w:fill="F2F2F2" w:themeFill="background1" w:themeFillShade="F2"/>
          </w:tcPr>
          <w:p w14:paraId="43E004D2" w14:textId="77777777" w:rsidR="00F013FC" w:rsidRDefault="00F013FC" w:rsidP="00F013FC">
            <w:pPr>
              <w:jc w:val="center"/>
              <w:rPr>
                <w:lang w:eastAsia="en-CA"/>
              </w:rPr>
            </w:pPr>
          </w:p>
        </w:tc>
        <w:tc>
          <w:tcPr>
            <w:tcW w:w="850" w:type="dxa"/>
            <w:shd w:val="clear" w:color="auto" w:fill="F2F2F2" w:themeFill="background1" w:themeFillShade="F2"/>
            <w:vAlign w:val="center"/>
          </w:tcPr>
          <w:p w14:paraId="0425D651" w14:textId="77777777" w:rsidR="00F013FC" w:rsidRDefault="00F013FC" w:rsidP="00F013FC">
            <w:pPr>
              <w:jc w:val="center"/>
              <w:rPr>
                <w:lang w:eastAsia="en-CA"/>
              </w:rPr>
            </w:pPr>
          </w:p>
        </w:tc>
        <w:tc>
          <w:tcPr>
            <w:tcW w:w="448" w:type="dxa"/>
            <w:shd w:val="clear" w:color="auto" w:fill="F2F2F2" w:themeFill="background1" w:themeFillShade="F2"/>
          </w:tcPr>
          <w:p w14:paraId="3A9B95BA" w14:textId="043723B8" w:rsidR="00F013FC" w:rsidRDefault="00000000" w:rsidP="00F013FC">
            <w:pPr>
              <w:jc w:val="center"/>
              <w:rPr>
                <w:lang w:eastAsia="en-CA"/>
              </w:rPr>
            </w:pPr>
            <w:sdt>
              <w:sdtPr>
                <w:rPr>
                  <w:lang w:eastAsia="en-CA"/>
                </w:rPr>
                <w:id w:val="-607967491"/>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7DCBD22A" w14:textId="77777777" w:rsidR="00F013FC" w:rsidRDefault="00F013FC" w:rsidP="00F013FC">
            <w:pPr>
              <w:jc w:val="center"/>
              <w:rPr>
                <w:lang w:eastAsia="en-CA"/>
              </w:rPr>
            </w:pPr>
          </w:p>
        </w:tc>
        <w:tc>
          <w:tcPr>
            <w:tcW w:w="448" w:type="dxa"/>
            <w:shd w:val="clear" w:color="auto" w:fill="F2F2F2" w:themeFill="background1" w:themeFillShade="F2"/>
          </w:tcPr>
          <w:p w14:paraId="0F4A8E0C" w14:textId="4411BEE7" w:rsidR="00F013FC" w:rsidRDefault="00000000" w:rsidP="00F013FC">
            <w:pPr>
              <w:jc w:val="center"/>
              <w:rPr>
                <w:lang w:eastAsia="en-CA"/>
              </w:rPr>
            </w:pPr>
            <w:sdt>
              <w:sdtPr>
                <w:rPr>
                  <w:lang w:eastAsia="en-CA"/>
                </w:rPr>
                <w:id w:val="-401595291"/>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3A380E58" w14:textId="1B39982B" w:rsidR="00F013FC" w:rsidRDefault="00000000" w:rsidP="00F013FC">
            <w:pPr>
              <w:jc w:val="center"/>
              <w:rPr>
                <w:lang w:eastAsia="en-CA"/>
              </w:rPr>
            </w:pPr>
            <w:sdt>
              <w:sdtPr>
                <w:rPr>
                  <w:lang w:eastAsia="en-CA"/>
                </w:rPr>
                <w:id w:val="-1252737744"/>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138B115A" w14:textId="2676A77A" w:rsidR="00F013FC" w:rsidRDefault="00000000" w:rsidP="00F013FC">
            <w:pPr>
              <w:jc w:val="center"/>
              <w:rPr>
                <w:lang w:eastAsia="en-CA"/>
              </w:rPr>
            </w:pPr>
            <w:sdt>
              <w:sdtPr>
                <w:rPr>
                  <w:lang w:eastAsia="en-CA"/>
                </w:rPr>
                <w:id w:val="-1770764209"/>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592552D4" w14:textId="77777777" w:rsidR="00F013FC" w:rsidRDefault="00F013FC" w:rsidP="00F013FC">
            <w:pPr>
              <w:jc w:val="center"/>
              <w:rPr>
                <w:lang w:eastAsia="en-CA"/>
              </w:rPr>
            </w:pPr>
          </w:p>
        </w:tc>
        <w:tc>
          <w:tcPr>
            <w:tcW w:w="3288" w:type="dxa"/>
            <w:shd w:val="clear" w:color="auto" w:fill="F2F2F2" w:themeFill="background1" w:themeFillShade="F2"/>
          </w:tcPr>
          <w:p w14:paraId="07E78482" w14:textId="77777777" w:rsidR="00F013FC" w:rsidRDefault="00F013FC" w:rsidP="00F013FC">
            <w:pPr>
              <w:rPr>
                <w:lang w:eastAsia="en-CA"/>
              </w:rPr>
            </w:pPr>
          </w:p>
        </w:tc>
      </w:tr>
      <w:tr w:rsidR="00F013FC" w14:paraId="4D93F16A" w14:textId="77777777" w:rsidTr="00DD2645">
        <w:tc>
          <w:tcPr>
            <w:tcW w:w="3060" w:type="dxa"/>
            <w:shd w:val="clear" w:color="auto" w:fill="F2F2F2" w:themeFill="background1" w:themeFillShade="F2"/>
          </w:tcPr>
          <w:p w14:paraId="58D3317A" w14:textId="284BC13C" w:rsidR="00F013FC" w:rsidRDefault="00F013FC" w:rsidP="00F013FC">
            <w:pPr>
              <w:rPr>
                <w:lang w:eastAsia="en-CA"/>
              </w:rPr>
            </w:pPr>
            <w:r w:rsidRPr="00E75D62">
              <w:t>CRU 232</w:t>
            </w:r>
            <w:r w:rsidRPr="00E75D62">
              <w:rPr>
                <w:rFonts w:ascii="Cambria Math" w:hAnsi="Cambria Math" w:cs="Cambria Math"/>
              </w:rPr>
              <w:t>‐</w:t>
            </w:r>
            <w:r w:rsidRPr="00E75D62">
              <w:t xml:space="preserve"> washroom HORN/STROBE - STROBE TEST</w:t>
            </w:r>
          </w:p>
        </w:tc>
        <w:tc>
          <w:tcPr>
            <w:tcW w:w="907" w:type="dxa"/>
            <w:shd w:val="clear" w:color="auto" w:fill="F2F2F2" w:themeFill="background1" w:themeFillShade="F2"/>
            <w:vAlign w:val="center"/>
          </w:tcPr>
          <w:p w14:paraId="391DFAB3" w14:textId="77777777" w:rsidR="00F013FC" w:rsidRDefault="00F013FC" w:rsidP="00F013FC">
            <w:pPr>
              <w:rPr>
                <w:lang w:eastAsia="en-CA"/>
              </w:rPr>
            </w:pPr>
          </w:p>
        </w:tc>
        <w:tc>
          <w:tcPr>
            <w:tcW w:w="686" w:type="dxa"/>
            <w:shd w:val="clear" w:color="auto" w:fill="F2F2F2" w:themeFill="background1" w:themeFillShade="F2"/>
          </w:tcPr>
          <w:p w14:paraId="4E2775A6" w14:textId="4E35294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AD94C3A" w14:textId="77777777" w:rsidR="00F013FC" w:rsidRDefault="00F013FC" w:rsidP="00F013FC">
            <w:pPr>
              <w:jc w:val="center"/>
              <w:rPr>
                <w:lang w:eastAsia="en-CA"/>
              </w:rPr>
            </w:pPr>
          </w:p>
        </w:tc>
        <w:tc>
          <w:tcPr>
            <w:tcW w:w="1101" w:type="dxa"/>
            <w:shd w:val="clear" w:color="auto" w:fill="F2F2F2" w:themeFill="background1" w:themeFillShade="F2"/>
          </w:tcPr>
          <w:p w14:paraId="5D4E2EA0" w14:textId="77777777" w:rsidR="00F013FC" w:rsidRDefault="00F013FC" w:rsidP="00F013FC">
            <w:pPr>
              <w:jc w:val="center"/>
              <w:rPr>
                <w:lang w:eastAsia="en-CA"/>
              </w:rPr>
            </w:pPr>
          </w:p>
        </w:tc>
        <w:tc>
          <w:tcPr>
            <w:tcW w:w="850" w:type="dxa"/>
            <w:shd w:val="clear" w:color="auto" w:fill="F2F2F2" w:themeFill="background1" w:themeFillShade="F2"/>
            <w:vAlign w:val="center"/>
          </w:tcPr>
          <w:p w14:paraId="1B5F9D00" w14:textId="77777777" w:rsidR="00F013FC" w:rsidRDefault="00F013FC" w:rsidP="00F013FC">
            <w:pPr>
              <w:jc w:val="center"/>
              <w:rPr>
                <w:lang w:eastAsia="en-CA"/>
              </w:rPr>
            </w:pPr>
          </w:p>
        </w:tc>
        <w:tc>
          <w:tcPr>
            <w:tcW w:w="448" w:type="dxa"/>
            <w:shd w:val="clear" w:color="auto" w:fill="F2F2F2" w:themeFill="background1" w:themeFillShade="F2"/>
          </w:tcPr>
          <w:p w14:paraId="3E16B98E" w14:textId="26AE4C9C" w:rsidR="00F013FC" w:rsidRDefault="00000000" w:rsidP="00F013FC">
            <w:pPr>
              <w:jc w:val="center"/>
              <w:rPr>
                <w:lang w:eastAsia="en-CA"/>
              </w:rPr>
            </w:pPr>
            <w:sdt>
              <w:sdtPr>
                <w:rPr>
                  <w:lang w:eastAsia="en-CA"/>
                </w:rPr>
                <w:id w:val="-1530715370"/>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08D94B0A" w14:textId="77777777" w:rsidR="00F013FC" w:rsidRDefault="00F013FC" w:rsidP="00F013FC">
            <w:pPr>
              <w:jc w:val="center"/>
              <w:rPr>
                <w:lang w:eastAsia="en-CA"/>
              </w:rPr>
            </w:pPr>
          </w:p>
        </w:tc>
        <w:tc>
          <w:tcPr>
            <w:tcW w:w="448" w:type="dxa"/>
            <w:shd w:val="clear" w:color="auto" w:fill="F2F2F2" w:themeFill="background1" w:themeFillShade="F2"/>
          </w:tcPr>
          <w:p w14:paraId="132078EE" w14:textId="2C35A3B8" w:rsidR="00F013FC" w:rsidRDefault="00000000" w:rsidP="00F013FC">
            <w:pPr>
              <w:jc w:val="center"/>
              <w:rPr>
                <w:lang w:eastAsia="en-CA"/>
              </w:rPr>
            </w:pPr>
            <w:sdt>
              <w:sdtPr>
                <w:rPr>
                  <w:lang w:eastAsia="en-CA"/>
                </w:rPr>
                <w:id w:val="-274094648"/>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5FCC0213" w14:textId="5CB0B8B3" w:rsidR="00F013FC" w:rsidRDefault="00000000" w:rsidP="00F013FC">
            <w:pPr>
              <w:jc w:val="center"/>
              <w:rPr>
                <w:lang w:eastAsia="en-CA"/>
              </w:rPr>
            </w:pPr>
            <w:sdt>
              <w:sdtPr>
                <w:rPr>
                  <w:lang w:eastAsia="en-CA"/>
                </w:rPr>
                <w:id w:val="387854643"/>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307874E9" w14:textId="7B6E7641" w:rsidR="00F013FC" w:rsidRDefault="00000000" w:rsidP="00F013FC">
            <w:pPr>
              <w:jc w:val="center"/>
              <w:rPr>
                <w:lang w:eastAsia="en-CA"/>
              </w:rPr>
            </w:pPr>
            <w:sdt>
              <w:sdtPr>
                <w:rPr>
                  <w:lang w:eastAsia="en-CA"/>
                </w:rPr>
                <w:id w:val="1644686788"/>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1829D89A" w14:textId="77777777" w:rsidR="00F013FC" w:rsidRDefault="00F013FC" w:rsidP="00F013FC">
            <w:pPr>
              <w:jc w:val="center"/>
              <w:rPr>
                <w:lang w:eastAsia="en-CA"/>
              </w:rPr>
            </w:pPr>
          </w:p>
        </w:tc>
        <w:tc>
          <w:tcPr>
            <w:tcW w:w="3288" w:type="dxa"/>
            <w:shd w:val="clear" w:color="auto" w:fill="F2F2F2" w:themeFill="background1" w:themeFillShade="F2"/>
          </w:tcPr>
          <w:p w14:paraId="18674A23" w14:textId="77777777" w:rsidR="00F013FC" w:rsidRDefault="00F013FC" w:rsidP="00F013FC">
            <w:pPr>
              <w:rPr>
                <w:lang w:eastAsia="en-CA"/>
              </w:rPr>
            </w:pPr>
          </w:p>
        </w:tc>
      </w:tr>
      <w:tr w:rsidR="00F013FC" w14:paraId="71DDC5EB" w14:textId="77777777" w:rsidTr="00DD2645">
        <w:tc>
          <w:tcPr>
            <w:tcW w:w="3060" w:type="dxa"/>
            <w:shd w:val="clear" w:color="auto" w:fill="F2F2F2" w:themeFill="background1" w:themeFillShade="F2"/>
          </w:tcPr>
          <w:p w14:paraId="3FA13B09" w14:textId="3E9FD247" w:rsidR="00F013FC" w:rsidRDefault="00F013FC" w:rsidP="00F013FC">
            <w:pPr>
              <w:rPr>
                <w:lang w:eastAsia="en-CA"/>
              </w:rPr>
            </w:pPr>
            <w:r w:rsidRPr="00E75D62">
              <w:t>CRU 208</w:t>
            </w:r>
            <w:r w:rsidRPr="00E75D62">
              <w:rPr>
                <w:rFonts w:ascii="Cambria Math" w:hAnsi="Cambria Math" w:cs="Cambria Math"/>
              </w:rPr>
              <w:t>‐</w:t>
            </w:r>
            <w:r w:rsidRPr="00E75D62">
              <w:t xml:space="preserve"> RICHARDSONS</w:t>
            </w:r>
            <w:r w:rsidRPr="00E75D62">
              <w:rPr>
                <w:rFonts w:ascii="Cambria Math" w:hAnsi="Cambria Math" w:cs="Cambria Math"/>
              </w:rPr>
              <w:t>‐</w:t>
            </w:r>
            <w:r w:rsidRPr="00E75D62">
              <w:t>office HORN/STROBE - HORN TEST</w:t>
            </w:r>
          </w:p>
        </w:tc>
        <w:tc>
          <w:tcPr>
            <w:tcW w:w="907" w:type="dxa"/>
            <w:shd w:val="clear" w:color="auto" w:fill="F2F2F2" w:themeFill="background1" w:themeFillShade="F2"/>
            <w:vAlign w:val="center"/>
          </w:tcPr>
          <w:p w14:paraId="2762A5B5" w14:textId="77777777" w:rsidR="00F013FC" w:rsidRDefault="00F013FC" w:rsidP="00F013FC">
            <w:pPr>
              <w:rPr>
                <w:lang w:eastAsia="en-CA"/>
              </w:rPr>
            </w:pPr>
          </w:p>
        </w:tc>
        <w:tc>
          <w:tcPr>
            <w:tcW w:w="686" w:type="dxa"/>
            <w:shd w:val="clear" w:color="auto" w:fill="F2F2F2" w:themeFill="background1" w:themeFillShade="F2"/>
          </w:tcPr>
          <w:p w14:paraId="0E7BD7A4" w14:textId="687D8D1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00C5B9C" w14:textId="77777777" w:rsidR="00F013FC" w:rsidRDefault="00F013FC" w:rsidP="00F013FC">
            <w:pPr>
              <w:jc w:val="center"/>
              <w:rPr>
                <w:lang w:eastAsia="en-CA"/>
              </w:rPr>
            </w:pPr>
          </w:p>
        </w:tc>
        <w:tc>
          <w:tcPr>
            <w:tcW w:w="1101" w:type="dxa"/>
            <w:shd w:val="clear" w:color="auto" w:fill="F2F2F2" w:themeFill="background1" w:themeFillShade="F2"/>
          </w:tcPr>
          <w:p w14:paraId="35234FE1" w14:textId="77777777" w:rsidR="00F013FC" w:rsidRDefault="00F013FC" w:rsidP="00F013FC">
            <w:pPr>
              <w:jc w:val="center"/>
              <w:rPr>
                <w:lang w:eastAsia="en-CA"/>
              </w:rPr>
            </w:pPr>
          </w:p>
        </w:tc>
        <w:tc>
          <w:tcPr>
            <w:tcW w:w="850" w:type="dxa"/>
            <w:shd w:val="clear" w:color="auto" w:fill="F2F2F2" w:themeFill="background1" w:themeFillShade="F2"/>
            <w:vAlign w:val="center"/>
          </w:tcPr>
          <w:p w14:paraId="26BC4D45" w14:textId="77777777" w:rsidR="00F013FC" w:rsidRDefault="00F013FC" w:rsidP="00F013FC">
            <w:pPr>
              <w:jc w:val="center"/>
              <w:rPr>
                <w:lang w:eastAsia="en-CA"/>
              </w:rPr>
            </w:pPr>
          </w:p>
        </w:tc>
        <w:tc>
          <w:tcPr>
            <w:tcW w:w="448" w:type="dxa"/>
            <w:shd w:val="clear" w:color="auto" w:fill="F2F2F2" w:themeFill="background1" w:themeFillShade="F2"/>
          </w:tcPr>
          <w:p w14:paraId="20ED2470" w14:textId="6F92B577" w:rsidR="00F013FC" w:rsidRDefault="00000000" w:rsidP="00F013FC">
            <w:pPr>
              <w:jc w:val="center"/>
              <w:rPr>
                <w:lang w:eastAsia="en-CA"/>
              </w:rPr>
            </w:pPr>
            <w:sdt>
              <w:sdtPr>
                <w:rPr>
                  <w:lang w:eastAsia="en-CA"/>
                </w:rPr>
                <w:id w:val="259729962"/>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449BA465" w14:textId="77777777" w:rsidR="00F013FC" w:rsidRDefault="00F013FC" w:rsidP="00F013FC">
            <w:pPr>
              <w:jc w:val="center"/>
              <w:rPr>
                <w:lang w:eastAsia="en-CA"/>
              </w:rPr>
            </w:pPr>
          </w:p>
        </w:tc>
        <w:tc>
          <w:tcPr>
            <w:tcW w:w="448" w:type="dxa"/>
            <w:shd w:val="clear" w:color="auto" w:fill="F2F2F2" w:themeFill="background1" w:themeFillShade="F2"/>
          </w:tcPr>
          <w:p w14:paraId="21FE8A04" w14:textId="0C620452" w:rsidR="00F013FC" w:rsidRDefault="00000000" w:rsidP="00F013FC">
            <w:pPr>
              <w:jc w:val="center"/>
              <w:rPr>
                <w:lang w:eastAsia="en-CA"/>
              </w:rPr>
            </w:pPr>
            <w:sdt>
              <w:sdtPr>
                <w:rPr>
                  <w:lang w:eastAsia="en-CA"/>
                </w:rPr>
                <w:id w:val="1101842159"/>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3D016E54" w14:textId="37B72F13" w:rsidR="00F013FC" w:rsidRDefault="00000000" w:rsidP="00F013FC">
            <w:pPr>
              <w:jc w:val="center"/>
              <w:rPr>
                <w:lang w:eastAsia="en-CA"/>
              </w:rPr>
            </w:pPr>
            <w:sdt>
              <w:sdtPr>
                <w:rPr>
                  <w:lang w:eastAsia="en-CA"/>
                </w:rPr>
                <w:id w:val="89507189"/>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7AF2732A" w14:textId="3D50EB98" w:rsidR="00F013FC" w:rsidRDefault="00000000" w:rsidP="00F013FC">
            <w:pPr>
              <w:jc w:val="center"/>
              <w:rPr>
                <w:lang w:eastAsia="en-CA"/>
              </w:rPr>
            </w:pPr>
            <w:sdt>
              <w:sdtPr>
                <w:rPr>
                  <w:lang w:eastAsia="en-CA"/>
                </w:rPr>
                <w:id w:val="-1351178306"/>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42390C9E" w14:textId="77777777" w:rsidR="00F013FC" w:rsidRDefault="00F013FC" w:rsidP="00F013FC">
            <w:pPr>
              <w:jc w:val="center"/>
              <w:rPr>
                <w:lang w:eastAsia="en-CA"/>
              </w:rPr>
            </w:pPr>
          </w:p>
        </w:tc>
        <w:tc>
          <w:tcPr>
            <w:tcW w:w="3288" w:type="dxa"/>
            <w:shd w:val="clear" w:color="auto" w:fill="F2F2F2" w:themeFill="background1" w:themeFillShade="F2"/>
          </w:tcPr>
          <w:p w14:paraId="21A5D4B4" w14:textId="77777777" w:rsidR="00F013FC" w:rsidRDefault="00F013FC" w:rsidP="00F013FC">
            <w:pPr>
              <w:rPr>
                <w:lang w:eastAsia="en-CA"/>
              </w:rPr>
            </w:pPr>
          </w:p>
        </w:tc>
      </w:tr>
      <w:tr w:rsidR="00F013FC" w14:paraId="4BB75E39" w14:textId="77777777" w:rsidTr="00DD2645">
        <w:tc>
          <w:tcPr>
            <w:tcW w:w="3060" w:type="dxa"/>
            <w:shd w:val="clear" w:color="auto" w:fill="F2F2F2" w:themeFill="background1" w:themeFillShade="F2"/>
          </w:tcPr>
          <w:p w14:paraId="63FEC1FA" w14:textId="4573F286" w:rsidR="00F013FC" w:rsidRDefault="00F013FC" w:rsidP="00F013FC">
            <w:pPr>
              <w:rPr>
                <w:lang w:eastAsia="en-CA"/>
              </w:rPr>
            </w:pPr>
            <w:r w:rsidRPr="00E75D62">
              <w:t>CRU 208</w:t>
            </w:r>
            <w:r w:rsidRPr="00E75D62">
              <w:rPr>
                <w:rFonts w:ascii="Cambria Math" w:hAnsi="Cambria Math" w:cs="Cambria Math"/>
              </w:rPr>
              <w:t>‐</w:t>
            </w:r>
            <w:r w:rsidRPr="00E75D62">
              <w:t xml:space="preserve"> RICHARDSONS</w:t>
            </w:r>
            <w:r w:rsidRPr="00E75D62">
              <w:rPr>
                <w:rFonts w:ascii="Cambria Math" w:hAnsi="Cambria Math" w:cs="Cambria Math"/>
              </w:rPr>
              <w:t>‐</w:t>
            </w:r>
            <w:r w:rsidRPr="00E75D62">
              <w:t>office HORN/STROBE - STROBE TEST</w:t>
            </w:r>
          </w:p>
        </w:tc>
        <w:tc>
          <w:tcPr>
            <w:tcW w:w="907" w:type="dxa"/>
            <w:shd w:val="clear" w:color="auto" w:fill="F2F2F2" w:themeFill="background1" w:themeFillShade="F2"/>
            <w:vAlign w:val="center"/>
          </w:tcPr>
          <w:p w14:paraId="3F648C88" w14:textId="77777777" w:rsidR="00F013FC" w:rsidRDefault="00F013FC" w:rsidP="00F013FC">
            <w:pPr>
              <w:rPr>
                <w:lang w:eastAsia="en-CA"/>
              </w:rPr>
            </w:pPr>
          </w:p>
        </w:tc>
        <w:tc>
          <w:tcPr>
            <w:tcW w:w="686" w:type="dxa"/>
            <w:shd w:val="clear" w:color="auto" w:fill="F2F2F2" w:themeFill="background1" w:themeFillShade="F2"/>
          </w:tcPr>
          <w:p w14:paraId="0F7008CA" w14:textId="339B893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80DD684" w14:textId="77777777" w:rsidR="00F013FC" w:rsidRDefault="00F013FC" w:rsidP="00F013FC">
            <w:pPr>
              <w:jc w:val="center"/>
              <w:rPr>
                <w:lang w:eastAsia="en-CA"/>
              </w:rPr>
            </w:pPr>
          </w:p>
        </w:tc>
        <w:tc>
          <w:tcPr>
            <w:tcW w:w="1101" w:type="dxa"/>
            <w:shd w:val="clear" w:color="auto" w:fill="F2F2F2" w:themeFill="background1" w:themeFillShade="F2"/>
          </w:tcPr>
          <w:p w14:paraId="25EB7B71" w14:textId="77777777" w:rsidR="00F013FC" w:rsidRDefault="00F013FC" w:rsidP="00F013FC">
            <w:pPr>
              <w:jc w:val="center"/>
              <w:rPr>
                <w:lang w:eastAsia="en-CA"/>
              </w:rPr>
            </w:pPr>
          </w:p>
        </w:tc>
        <w:tc>
          <w:tcPr>
            <w:tcW w:w="850" w:type="dxa"/>
            <w:shd w:val="clear" w:color="auto" w:fill="F2F2F2" w:themeFill="background1" w:themeFillShade="F2"/>
            <w:vAlign w:val="center"/>
          </w:tcPr>
          <w:p w14:paraId="55EB70B2" w14:textId="77777777" w:rsidR="00F013FC" w:rsidRDefault="00F013FC" w:rsidP="00F013FC">
            <w:pPr>
              <w:jc w:val="center"/>
              <w:rPr>
                <w:lang w:eastAsia="en-CA"/>
              </w:rPr>
            </w:pPr>
          </w:p>
        </w:tc>
        <w:tc>
          <w:tcPr>
            <w:tcW w:w="448" w:type="dxa"/>
            <w:shd w:val="clear" w:color="auto" w:fill="F2F2F2" w:themeFill="background1" w:themeFillShade="F2"/>
          </w:tcPr>
          <w:p w14:paraId="444F43EA" w14:textId="7B75EFB7" w:rsidR="00F013FC" w:rsidRDefault="00000000" w:rsidP="00F013FC">
            <w:pPr>
              <w:jc w:val="center"/>
              <w:rPr>
                <w:lang w:eastAsia="en-CA"/>
              </w:rPr>
            </w:pPr>
            <w:sdt>
              <w:sdtPr>
                <w:rPr>
                  <w:lang w:eastAsia="en-CA"/>
                </w:rPr>
                <w:id w:val="-728697657"/>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2FED4D63" w14:textId="77777777" w:rsidR="00F013FC" w:rsidRDefault="00F013FC" w:rsidP="00F013FC">
            <w:pPr>
              <w:jc w:val="center"/>
              <w:rPr>
                <w:lang w:eastAsia="en-CA"/>
              </w:rPr>
            </w:pPr>
          </w:p>
        </w:tc>
        <w:tc>
          <w:tcPr>
            <w:tcW w:w="448" w:type="dxa"/>
            <w:shd w:val="clear" w:color="auto" w:fill="F2F2F2" w:themeFill="background1" w:themeFillShade="F2"/>
          </w:tcPr>
          <w:p w14:paraId="3DBE9F97" w14:textId="6A4EE274" w:rsidR="00F013FC" w:rsidRDefault="00000000" w:rsidP="00F013FC">
            <w:pPr>
              <w:jc w:val="center"/>
              <w:rPr>
                <w:lang w:eastAsia="en-CA"/>
              </w:rPr>
            </w:pPr>
            <w:sdt>
              <w:sdtPr>
                <w:rPr>
                  <w:lang w:eastAsia="en-CA"/>
                </w:rPr>
                <w:id w:val="1318614592"/>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54FD286A" w14:textId="42873DDE" w:rsidR="00F013FC" w:rsidRDefault="00000000" w:rsidP="00F013FC">
            <w:pPr>
              <w:jc w:val="center"/>
              <w:rPr>
                <w:lang w:eastAsia="en-CA"/>
              </w:rPr>
            </w:pPr>
            <w:sdt>
              <w:sdtPr>
                <w:rPr>
                  <w:lang w:eastAsia="en-CA"/>
                </w:rPr>
                <w:id w:val="321624998"/>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0F044C11" w14:textId="6F54145E" w:rsidR="00F013FC" w:rsidRDefault="00000000" w:rsidP="00F013FC">
            <w:pPr>
              <w:jc w:val="center"/>
              <w:rPr>
                <w:lang w:eastAsia="en-CA"/>
              </w:rPr>
            </w:pPr>
            <w:sdt>
              <w:sdtPr>
                <w:rPr>
                  <w:lang w:eastAsia="en-CA"/>
                </w:rPr>
                <w:id w:val="-925503353"/>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32E6EEAF" w14:textId="77777777" w:rsidR="00F013FC" w:rsidRDefault="00F013FC" w:rsidP="00F013FC">
            <w:pPr>
              <w:jc w:val="center"/>
              <w:rPr>
                <w:lang w:eastAsia="en-CA"/>
              </w:rPr>
            </w:pPr>
          </w:p>
        </w:tc>
        <w:tc>
          <w:tcPr>
            <w:tcW w:w="3288" w:type="dxa"/>
            <w:shd w:val="clear" w:color="auto" w:fill="F2F2F2" w:themeFill="background1" w:themeFillShade="F2"/>
          </w:tcPr>
          <w:p w14:paraId="605F867D" w14:textId="77777777" w:rsidR="00F013FC" w:rsidRDefault="00F013FC" w:rsidP="00F013FC">
            <w:pPr>
              <w:rPr>
                <w:lang w:eastAsia="en-CA"/>
              </w:rPr>
            </w:pPr>
          </w:p>
        </w:tc>
      </w:tr>
      <w:tr w:rsidR="00F013FC" w14:paraId="5A572248" w14:textId="77777777" w:rsidTr="00DD2645">
        <w:tc>
          <w:tcPr>
            <w:tcW w:w="3060" w:type="dxa"/>
            <w:shd w:val="clear" w:color="auto" w:fill="F2F2F2" w:themeFill="background1" w:themeFillShade="F2"/>
          </w:tcPr>
          <w:p w14:paraId="54A6915D" w14:textId="0BB35A3F" w:rsidR="00F013FC" w:rsidRDefault="00F013FC" w:rsidP="00F013FC">
            <w:pPr>
              <w:rPr>
                <w:lang w:eastAsia="en-CA"/>
              </w:rPr>
            </w:pPr>
            <w:r w:rsidRPr="00E75D62">
              <w:t>CRU 224</w:t>
            </w:r>
            <w:r w:rsidRPr="00E75D62">
              <w:rPr>
                <w:rFonts w:ascii="Cambria Math" w:hAnsi="Cambria Math" w:cs="Cambria Math"/>
              </w:rPr>
              <w:t>‐</w:t>
            </w:r>
            <w:r w:rsidRPr="00E75D62">
              <w:t>XSCAPE</w:t>
            </w:r>
            <w:r w:rsidRPr="00E75D62">
              <w:rPr>
                <w:rFonts w:ascii="Cambria Math" w:hAnsi="Cambria Math" w:cs="Cambria Math"/>
              </w:rPr>
              <w:t>‐</w:t>
            </w:r>
            <w:r w:rsidRPr="00E75D62">
              <w:t>entrance HORN/STROBE - HORN TEST</w:t>
            </w:r>
          </w:p>
        </w:tc>
        <w:tc>
          <w:tcPr>
            <w:tcW w:w="907" w:type="dxa"/>
            <w:shd w:val="clear" w:color="auto" w:fill="F2F2F2" w:themeFill="background1" w:themeFillShade="F2"/>
            <w:vAlign w:val="center"/>
          </w:tcPr>
          <w:p w14:paraId="152382C4" w14:textId="77777777" w:rsidR="00F013FC" w:rsidRDefault="00F013FC" w:rsidP="00F013FC">
            <w:pPr>
              <w:rPr>
                <w:lang w:eastAsia="en-CA"/>
              </w:rPr>
            </w:pPr>
          </w:p>
        </w:tc>
        <w:tc>
          <w:tcPr>
            <w:tcW w:w="686" w:type="dxa"/>
            <w:shd w:val="clear" w:color="auto" w:fill="F2F2F2" w:themeFill="background1" w:themeFillShade="F2"/>
          </w:tcPr>
          <w:p w14:paraId="0E5C54D9" w14:textId="70EB201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72FD2CA" w14:textId="77777777" w:rsidR="00F013FC" w:rsidRDefault="00F013FC" w:rsidP="00F013FC">
            <w:pPr>
              <w:jc w:val="center"/>
              <w:rPr>
                <w:lang w:eastAsia="en-CA"/>
              </w:rPr>
            </w:pPr>
          </w:p>
        </w:tc>
        <w:tc>
          <w:tcPr>
            <w:tcW w:w="1101" w:type="dxa"/>
            <w:shd w:val="clear" w:color="auto" w:fill="F2F2F2" w:themeFill="background1" w:themeFillShade="F2"/>
          </w:tcPr>
          <w:p w14:paraId="50B64D93" w14:textId="77777777" w:rsidR="00F013FC" w:rsidRDefault="00F013FC" w:rsidP="00F013FC">
            <w:pPr>
              <w:jc w:val="center"/>
              <w:rPr>
                <w:lang w:eastAsia="en-CA"/>
              </w:rPr>
            </w:pPr>
          </w:p>
        </w:tc>
        <w:tc>
          <w:tcPr>
            <w:tcW w:w="850" w:type="dxa"/>
            <w:shd w:val="clear" w:color="auto" w:fill="F2F2F2" w:themeFill="background1" w:themeFillShade="F2"/>
            <w:vAlign w:val="center"/>
          </w:tcPr>
          <w:p w14:paraId="7CCAD119" w14:textId="77777777" w:rsidR="00F013FC" w:rsidRDefault="00F013FC" w:rsidP="00F013FC">
            <w:pPr>
              <w:jc w:val="center"/>
              <w:rPr>
                <w:lang w:eastAsia="en-CA"/>
              </w:rPr>
            </w:pPr>
          </w:p>
        </w:tc>
        <w:tc>
          <w:tcPr>
            <w:tcW w:w="448" w:type="dxa"/>
            <w:shd w:val="clear" w:color="auto" w:fill="F2F2F2" w:themeFill="background1" w:themeFillShade="F2"/>
          </w:tcPr>
          <w:p w14:paraId="0BC49DFA" w14:textId="4C9A4C78" w:rsidR="00F013FC" w:rsidRDefault="00000000" w:rsidP="00F013FC">
            <w:pPr>
              <w:jc w:val="center"/>
              <w:rPr>
                <w:lang w:eastAsia="en-CA"/>
              </w:rPr>
            </w:pPr>
            <w:sdt>
              <w:sdtPr>
                <w:rPr>
                  <w:lang w:eastAsia="en-CA"/>
                </w:rPr>
                <w:id w:val="-319581361"/>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10ED36E5" w14:textId="77777777" w:rsidR="00F013FC" w:rsidRDefault="00F013FC" w:rsidP="00F013FC">
            <w:pPr>
              <w:jc w:val="center"/>
              <w:rPr>
                <w:lang w:eastAsia="en-CA"/>
              </w:rPr>
            </w:pPr>
          </w:p>
        </w:tc>
        <w:tc>
          <w:tcPr>
            <w:tcW w:w="448" w:type="dxa"/>
            <w:shd w:val="clear" w:color="auto" w:fill="F2F2F2" w:themeFill="background1" w:themeFillShade="F2"/>
          </w:tcPr>
          <w:p w14:paraId="775FB612" w14:textId="141A40EB" w:rsidR="00F013FC" w:rsidRDefault="00000000" w:rsidP="00F013FC">
            <w:pPr>
              <w:jc w:val="center"/>
              <w:rPr>
                <w:lang w:eastAsia="en-CA"/>
              </w:rPr>
            </w:pPr>
            <w:sdt>
              <w:sdtPr>
                <w:rPr>
                  <w:lang w:eastAsia="en-CA"/>
                </w:rPr>
                <w:id w:val="-559707417"/>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2DD8CA4D" w14:textId="7990C61D" w:rsidR="00F013FC" w:rsidRDefault="00000000" w:rsidP="00F013FC">
            <w:pPr>
              <w:jc w:val="center"/>
              <w:rPr>
                <w:lang w:eastAsia="en-CA"/>
              </w:rPr>
            </w:pPr>
            <w:sdt>
              <w:sdtPr>
                <w:rPr>
                  <w:lang w:eastAsia="en-CA"/>
                </w:rPr>
                <w:id w:val="-1296443458"/>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70D5A5E4" w14:textId="2BED27D9" w:rsidR="00F013FC" w:rsidRDefault="00000000" w:rsidP="00F013FC">
            <w:pPr>
              <w:jc w:val="center"/>
              <w:rPr>
                <w:lang w:eastAsia="en-CA"/>
              </w:rPr>
            </w:pPr>
            <w:sdt>
              <w:sdtPr>
                <w:rPr>
                  <w:lang w:eastAsia="en-CA"/>
                </w:rPr>
                <w:id w:val="255640034"/>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4F4A0554" w14:textId="77777777" w:rsidR="00F013FC" w:rsidRDefault="00F013FC" w:rsidP="00F013FC">
            <w:pPr>
              <w:jc w:val="center"/>
              <w:rPr>
                <w:lang w:eastAsia="en-CA"/>
              </w:rPr>
            </w:pPr>
          </w:p>
        </w:tc>
        <w:tc>
          <w:tcPr>
            <w:tcW w:w="3288" w:type="dxa"/>
            <w:shd w:val="clear" w:color="auto" w:fill="F2F2F2" w:themeFill="background1" w:themeFillShade="F2"/>
          </w:tcPr>
          <w:p w14:paraId="65BB37C3" w14:textId="77777777" w:rsidR="00F013FC" w:rsidRDefault="00F013FC" w:rsidP="00F013FC">
            <w:pPr>
              <w:rPr>
                <w:lang w:eastAsia="en-CA"/>
              </w:rPr>
            </w:pPr>
          </w:p>
        </w:tc>
      </w:tr>
      <w:tr w:rsidR="00F013FC" w14:paraId="1513A42C" w14:textId="77777777" w:rsidTr="00DD2645">
        <w:tc>
          <w:tcPr>
            <w:tcW w:w="3060" w:type="dxa"/>
            <w:shd w:val="clear" w:color="auto" w:fill="F2F2F2" w:themeFill="background1" w:themeFillShade="F2"/>
          </w:tcPr>
          <w:p w14:paraId="5BCB1A51" w14:textId="7C5F6CD5" w:rsidR="00F013FC" w:rsidRDefault="00F013FC" w:rsidP="00F013FC">
            <w:pPr>
              <w:rPr>
                <w:lang w:eastAsia="en-CA"/>
              </w:rPr>
            </w:pPr>
            <w:r w:rsidRPr="00E75D62">
              <w:t>CRU 224</w:t>
            </w:r>
            <w:r w:rsidRPr="00E75D62">
              <w:rPr>
                <w:rFonts w:ascii="Cambria Math" w:hAnsi="Cambria Math" w:cs="Cambria Math"/>
              </w:rPr>
              <w:t>‐</w:t>
            </w:r>
            <w:r w:rsidRPr="00E75D62">
              <w:t>XSCAPE</w:t>
            </w:r>
            <w:r w:rsidRPr="00E75D62">
              <w:rPr>
                <w:rFonts w:ascii="Cambria Math" w:hAnsi="Cambria Math" w:cs="Cambria Math"/>
              </w:rPr>
              <w:t>‐</w:t>
            </w:r>
            <w:r w:rsidRPr="00E75D62">
              <w:t>entrance HORN/STROBE - STROBE TEST</w:t>
            </w:r>
          </w:p>
        </w:tc>
        <w:tc>
          <w:tcPr>
            <w:tcW w:w="907" w:type="dxa"/>
            <w:shd w:val="clear" w:color="auto" w:fill="F2F2F2" w:themeFill="background1" w:themeFillShade="F2"/>
            <w:vAlign w:val="center"/>
          </w:tcPr>
          <w:p w14:paraId="19BD806D" w14:textId="77777777" w:rsidR="00F013FC" w:rsidRDefault="00F013FC" w:rsidP="00F013FC">
            <w:pPr>
              <w:rPr>
                <w:lang w:eastAsia="en-CA"/>
              </w:rPr>
            </w:pPr>
          </w:p>
        </w:tc>
        <w:tc>
          <w:tcPr>
            <w:tcW w:w="686" w:type="dxa"/>
            <w:shd w:val="clear" w:color="auto" w:fill="F2F2F2" w:themeFill="background1" w:themeFillShade="F2"/>
          </w:tcPr>
          <w:p w14:paraId="15F497C3" w14:textId="073A5BB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36ED639" w14:textId="77777777" w:rsidR="00F013FC" w:rsidRDefault="00F013FC" w:rsidP="00F013FC">
            <w:pPr>
              <w:jc w:val="center"/>
              <w:rPr>
                <w:lang w:eastAsia="en-CA"/>
              </w:rPr>
            </w:pPr>
          </w:p>
        </w:tc>
        <w:tc>
          <w:tcPr>
            <w:tcW w:w="1101" w:type="dxa"/>
            <w:shd w:val="clear" w:color="auto" w:fill="F2F2F2" w:themeFill="background1" w:themeFillShade="F2"/>
          </w:tcPr>
          <w:p w14:paraId="2E1D465D" w14:textId="77777777" w:rsidR="00F013FC" w:rsidRDefault="00F013FC" w:rsidP="00F013FC">
            <w:pPr>
              <w:jc w:val="center"/>
              <w:rPr>
                <w:lang w:eastAsia="en-CA"/>
              </w:rPr>
            </w:pPr>
          </w:p>
        </w:tc>
        <w:tc>
          <w:tcPr>
            <w:tcW w:w="850" w:type="dxa"/>
            <w:shd w:val="clear" w:color="auto" w:fill="F2F2F2" w:themeFill="background1" w:themeFillShade="F2"/>
            <w:vAlign w:val="center"/>
          </w:tcPr>
          <w:p w14:paraId="342128B7" w14:textId="77777777" w:rsidR="00F013FC" w:rsidRDefault="00F013FC" w:rsidP="00F013FC">
            <w:pPr>
              <w:jc w:val="center"/>
              <w:rPr>
                <w:lang w:eastAsia="en-CA"/>
              </w:rPr>
            </w:pPr>
          </w:p>
        </w:tc>
        <w:tc>
          <w:tcPr>
            <w:tcW w:w="448" w:type="dxa"/>
            <w:shd w:val="clear" w:color="auto" w:fill="F2F2F2" w:themeFill="background1" w:themeFillShade="F2"/>
          </w:tcPr>
          <w:p w14:paraId="7723C088" w14:textId="686F5011" w:rsidR="00F013FC" w:rsidRDefault="00000000" w:rsidP="00F013FC">
            <w:pPr>
              <w:jc w:val="center"/>
              <w:rPr>
                <w:lang w:eastAsia="en-CA"/>
              </w:rPr>
            </w:pPr>
            <w:sdt>
              <w:sdtPr>
                <w:rPr>
                  <w:lang w:eastAsia="en-CA"/>
                </w:rPr>
                <w:id w:val="-1394043733"/>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319E0942" w14:textId="77777777" w:rsidR="00F013FC" w:rsidRDefault="00F013FC" w:rsidP="00F013FC">
            <w:pPr>
              <w:jc w:val="center"/>
              <w:rPr>
                <w:lang w:eastAsia="en-CA"/>
              </w:rPr>
            </w:pPr>
          </w:p>
        </w:tc>
        <w:tc>
          <w:tcPr>
            <w:tcW w:w="448" w:type="dxa"/>
            <w:shd w:val="clear" w:color="auto" w:fill="F2F2F2" w:themeFill="background1" w:themeFillShade="F2"/>
          </w:tcPr>
          <w:p w14:paraId="16D5F987" w14:textId="74972F7F" w:rsidR="00F013FC" w:rsidRDefault="00000000" w:rsidP="00F013FC">
            <w:pPr>
              <w:jc w:val="center"/>
              <w:rPr>
                <w:lang w:eastAsia="en-CA"/>
              </w:rPr>
            </w:pPr>
            <w:sdt>
              <w:sdtPr>
                <w:rPr>
                  <w:lang w:eastAsia="en-CA"/>
                </w:rPr>
                <w:id w:val="-1670313405"/>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29D26DA3" w14:textId="3A991073" w:rsidR="00F013FC" w:rsidRDefault="00000000" w:rsidP="00F013FC">
            <w:pPr>
              <w:jc w:val="center"/>
              <w:rPr>
                <w:lang w:eastAsia="en-CA"/>
              </w:rPr>
            </w:pPr>
            <w:sdt>
              <w:sdtPr>
                <w:rPr>
                  <w:lang w:eastAsia="en-CA"/>
                </w:rPr>
                <w:id w:val="-2078727414"/>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08C4C588" w14:textId="5D837E11" w:rsidR="00F013FC" w:rsidRDefault="00000000" w:rsidP="00F013FC">
            <w:pPr>
              <w:jc w:val="center"/>
              <w:rPr>
                <w:lang w:eastAsia="en-CA"/>
              </w:rPr>
            </w:pPr>
            <w:sdt>
              <w:sdtPr>
                <w:rPr>
                  <w:lang w:eastAsia="en-CA"/>
                </w:rPr>
                <w:id w:val="-2009284611"/>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7FDAB889" w14:textId="77777777" w:rsidR="00F013FC" w:rsidRDefault="00F013FC" w:rsidP="00F013FC">
            <w:pPr>
              <w:jc w:val="center"/>
              <w:rPr>
                <w:lang w:eastAsia="en-CA"/>
              </w:rPr>
            </w:pPr>
          </w:p>
        </w:tc>
        <w:tc>
          <w:tcPr>
            <w:tcW w:w="3288" w:type="dxa"/>
            <w:shd w:val="clear" w:color="auto" w:fill="F2F2F2" w:themeFill="background1" w:themeFillShade="F2"/>
          </w:tcPr>
          <w:p w14:paraId="04E66093" w14:textId="77777777" w:rsidR="00F013FC" w:rsidRDefault="00F013FC" w:rsidP="00F013FC">
            <w:pPr>
              <w:rPr>
                <w:lang w:eastAsia="en-CA"/>
              </w:rPr>
            </w:pPr>
          </w:p>
        </w:tc>
      </w:tr>
      <w:tr w:rsidR="00F013FC" w14:paraId="4D62B9C5" w14:textId="77777777" w:rsidTr="00DD2645">
        <w:tc>
          <w:tcPr>
            <w:tcW w:w="3060" w:type="dxa"/>
            <w:shd w:val="clear" w:color="auto" w:fill="F2F2F2" w:themeFill="background1" w:themeFillShade="F2"/>
          </w:tcPr>
          <w:p w14:paraId="2D8DEB60" w14:textId="5040F06E" w:rsidR="00F013FC" w:rsidRDefault="00F013FC" w:rsidP="00F013FC">
            <w:pPr>
              <w:rPr>
                <w:lang w:eastAsia="en-CA"/>
              </w:rPr>
            </w:pPr>
            <w:r w:rsidRPr="00E75D62">
              <w:t>CRU 224</w:t>
            </w:r>
            <w:r w:rsidRPr="00E75D62">
              <w:rPr>
                <w:rFonts w:ascii="Cambria Math" w:hAnsi="Cambria Math" w:cs="Cambria Math"/>
              </w:rPr>
              <w:t>‐</w:t>
            </w:r>
            <w:r w:rsidRPr="00E75D62">
              <w:t xml:space="preserve"> emergency exit HORN/STROBE - HORN TEST</w:t>
            </w:r>
          </w:p>
        </w:tc>
        <w:tc>
          <w:tcPr>
            <w:tcW w:w="907" w:type="dxa"/>
            <w:shd w:val="clear" w:color="auto" w:fill="F2F2F2" w:themeFill="background1" w:themeFillShade="F2"/>
            <w:vAlign w:val="center"/>
          </w:tcPr>
          <w:p w14:paraId="388B8EFA" w14:textId="77777777" w:rsidR="00F013FC" w:rsidRDefault="00F013FC" w:rsidP="00F013FC">
            <w:pPr>
              <w:rPr>
                <w:lang w:eastAsia="en-CA"/>
              </w:rPr>
            </w:pPr>
          </w:p>
        </w:tc>
        <w:tc>
          <w:tcPr>
            <w:tcW w:w="686" w:type="dxa"/>
            <w:shd w:val="clear" w:color="auto" w:fill="F2F2F2" w:themeFill="background1" w:themeFillShade="F2"/>
          </w:tcPr>
          <w:p w14:paraId="5CF8E323" w14:textId="64DE054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32E9925" w14:textId="77777777" w:rsidR="00F013FC" w:rsidRDefault="00F013FC" w:rsidP="00F013FC">
            <w:pPr>
              <w:jc w:val="center"/>
              <w:rPr>
                <w:lang w:eastAsia="en-CA"/>
              </w:rPr>
            </w:pPr>
          </w:p>
        </w:tc>
        <w:tc>
          <w:tcPr>
            <w:tcW w:w="1101" w:type="dxa"/>
            <w:shd w:val="clear" w:color="auto" w:fill="F2F2F2" w:themeFill="background1" w:themeFillShade="F2"/>
          </w:tcPr>
          <w:p w14:paraId="3DB5FBB4" w14:textId="77777777" w:rsidR="00F013FC" w:rsidRDefault="00F013FC" w:rsidP="00F013FC">
            <w:pPr>
              <w:jc w:val="center"/>
              <w:rPr>
                <w:lang w:eastAsia="en-CA"/>
              </w:rPr>
            </w:pPr>
          </w:p>
        </w:tc>
        <w:tc>
          <w:tcPr>
            <w:tcW w:w="850" w:type="dxa"/>
            <w:shd w:val="clear" w:color="auto" w:fill="F2F2F2" w:themeFill="background1" w:themeFillShade="F2"/>
            <w:vAlign w:val="center"/>
          </w:tcPr>
          <w:p w14:paraId="09860B60" w14:textId="77777777" w:rsidR="00F013FC" w:rsidRDefault="00F013FC" w:rsidP="00F013FC">
            <w:pPr>
              <w:jc w:val="center"/>
              <w:rPr>
                <w:lang w:eastAsia="en-CA"/>
              </w:rPr>
            </w:pPr>
          </w:p>
        </w:tc>
        <w:tc>
          <w:tcPr>
            <w:tcW w:w="448" w:type="dxa"/>
            <w:shd w:val="clear" w:color="auto" w:fill="F2F2F2" w:themeFill="background1" w:themeFillShade="F2"/>
          </w:tcPr>
          <w:p w14:paraId="766F1353" w14:textId="08FF5D35" w:rsidR="00F013FC" w:rsidRDefault="00000000" w:rsidP="00F013FC">
            <w:pPr>
              <w:jc w:val="center"/>
              <w:rPr>
                <w:lang w:eastAsia="en-CA"/>
              </w:rPr>
            </w:pPr>
            <w:sdt>
              <w:sdtPr>
                <w:rPr>
                  <w:lang w:eastAsia="en-CA"/>
                </w:rPr>
                <w:id w:val="582888827"/>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1E4552DD" w14:textId="77777777" w:rsidR="00F013FC" w:rsidRDefault="00F013FC" w:rsidP="00F013FC">
            <w:pPr>
              <w:jc w:val="center"/>
              <w:rPr>
                <w:lang w:eastAsia="en-CA"/>
              </w:rPr>
            </w:pPr>
          </w:p>
        </w:tc>
        <w:tc>
          <w:tcPr>
            <w:tcW w:w="448" w:type="dxa"/>
            <w:shd w:val="clear" w:color="auto" w:fill="F2F2F2" w:themeFill="background1" w:themeFillShade="F2"/>
          </w:tcPr>
          <w:p w14:paraId="64889790" w14:textId="5D4F982A" w:rsidR="00F013FC" w:rsidRDefault="00000000" w:rsidP="00F013FC">
            <w:pPr>
              <w:jc w:val="center"/>
              <w:rPr>
                <w:lang w:eastAsia="en-CA"/>
              </w:rPr>
            </w:pPr>
            <w:sdt>
              <w:sdtPr>
                <w:rPr>
                  <w:lang w:eastAsia="en-CA"/>
                </w:rPr>
                <w:id w:val="-838084556"/>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672B60C0" w14:textId="5D543875" w:rsidR="00F013FC" w:rsidRDefault="00000000" w:rsidP="00F013FC">
            <w:pPr>
              <w:jc w:val="center"/>
              <w:rPr>
                <w:lang w:eastAsia="en-CA"/>
              </w:rPr>
            </w:pPr>
            <w:sdt>
              <w:sdtPr>
                <w:rPr>
                  <w:lang w:eastAsia="en-CA"/>
                </w:rPr>
                <w:id w:val="976338074"/>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062BA61B" w14:textId="0DC39CC3" w:rsidR="00F013FC" w:rsidRDefault="00000000" w:rsidP="00F013FC">
            <w:pPr>
              <w:jc w:val="center"/>
              <w:rPr>
                <w:lang w:eastAsia="en-CA"/>
              </w:rPr>
            </w:pPr>
            <w:sdt>
              <w:sdtPr>
                <w:rPr>
                  <w:lang w:eastAsia="en-CA"/>
                </w:rPr>
                <w:id w:val="823163722"/>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5390130E" w14:textId="77777777" w:rsidR="00F013FC" w:rsidRDefault="00F013FC" w:rsidP="00F013FC">
            <w:pPr>
              <w:jc w:val="center"/>
              <w:rPr>
                <w:lang w:eastAsia="en-CA"/>
              </w:rPr>
            </w:pPr>
          </w:p>
        </w:tc>
        <w:tc>
          <w:tcPr>
            <w:tcW w:w="3288" w:type="dxa"/>
            <w:shd w:val="clear" w:color="auto" w:fill="F2F2F2" w:themeFill="background1" w:themeFillShade="F2"/>
          </w:tcPr>
          <w:p w14:paraId="5937D13B" w14:textId="77777777" w:rsidR="00F013FC" w:rsidRDefault="00F013FC" w:rsidP="00F013FC">
            <w:pPr>
              <w:rPr>
                <w:lang w:eastAsia="en-CA"/>
              </w:rPr>
            </w:pPr>
          </w:p>
        </w:tc>
      </w:tr>
      <w:tr w:rsidR="00F013FC" w14:paraId="5D9E6163" w14:textId="77777777" w:rsidTr="00DD2645">
        <w:tc>
          <w:tcPr>
            <w:tcW w:w="3060" w:type="dxa"/>
            <w:shd w:val="clear" w:color="auto" w:fill="F2F2F2" w:themeFill="background1" w:themeFillShade="F2"/>
          </w:tcPr>
          <w:p w14:paraId="5F7DA5A3" w14:textId="55D141CC" w:rsidR="00F013FC" w:rsidRDefault="00F013FC" w:rsidP="00F013FC">
            <w:pPr>
              <w:rPr>
                <w:lang w:eastAsia="en-CA"/>
              </w:rPr>
            </w:pPr>
            <w:r w:rsidRPr="00E75D62">
              <w:t>CRU 224</w:t>
            </w:r>
            <w:r w:rsidRPr="00E75D62">
              <w:rPr>
                <w:rFonts w:ascii="Cambria Math" w:hAnsi="Cambria Math" w:cs="Cambria Math"/>
              </w:rPr>
              <w:t>‐</w:t>
            </w:r>
            <w:r w:rsidRPr="00E75D62">
              <w:t xml:space="preserve"> emergency exit HORN/STROBE - STROBE TEST</w:t>
            </w:r>
          </w:p>
        </w:tc>
        <w:tc>
          <w:tcPr>
            <w:tcW w:w="907" w:type="dxa"/>
            <w:shd w:val="clear" w:color="auto" w:fill="F2F2F2" w:themeFill="background1" w:themeFillShade="F2"/>
            <w:vAlign w:val="center"/>
          </w:tcPr>
          <w:p w14:paraId="72484DB5" w14:textId="77777777" w:rsidR="00F013FC" w:rsidRDefault="00F013FC" w:rsidP="00F013FC">
            <w:pPr>
              <w:rPr>
                <w:lang w:eastAsia="en-CA"/>
              </w:rPr>
            </w:pPr>
          </w:p>
        </w:tc>
        <w:tc>
          <w:tcPr>
            <w:tcW w:w="686" w:type="dxa"/>
            <w:shd w:val="clear" w:color="auto" w:fill="F2F2F2" w:themeFill="background1" w:themeFillShade="F2"/>
          </w:tcPr>
          <w:p w14:paraId="5AD9FD62" w14:textId="347C4CC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7DA7057" w14:textId="77777777" w:rsidR="00F013FC" w:rsidRDefault="00F013FC" w:rsidP="00F013FC">
            <w:pPr>
              <w:jc w:val="center"/>
              <w:rPr>
                <w:lang w:eastAsia="en-CA"/>
              </w:rPr>
            </w:pPr>
          </w:p>
        </w:tc>
        <w:tc>
          <w:tcPr>
            <w:tcW w:w="1101" w:type="dxa"/>
            <w:shd w:val="clear" w:color="auto" w:fill="F2F2F2" w:themeFill="background1" w:themeFillShade="F2"/>
          </w:tcPr>
          <w:p w14:paraId="1214AE59" w14:textId="77777777" w:rsidR="00F013FC" w:rsidRDefault="00F013FC" w:rsidP="00F013FC">
            <w:pPr>
              <w:jc w:val="center"/>
              <w:rPr>
                <w:lang w:eastAsia="en-CA"/>
              </w:rPr>
            </w:pPr>
          </w:p>
        </w:tc>
        <w:tc>
          <w:tcPr>
            <w:tcW w:w="850" w:type="dxa"/>
            <w:shd w:val="clear" w:color="auto" w:fill="F2F2F2" w:themeFill="background1" w:themeFillShade="F2"/>
            <w:vAlign w:val="center"/>
          </w:tcPr>
          <w:p w14:paraId="3E713FCF" w14:textId="77777777" w:rsidR="00F013FC" w:rsidRDefault="00F013FC" w:rsidP="00F013FC">
            <w:pPr>
              <w:jc w:val="center"/>
              <w:rPr>
                <w:lang w:eastAsia="en-CA"/>
              </w:rPr>
            </w:pPr>
          </w:p>
        </w:tc>
        <w:tc>
          <w:tcPr>
            <w:tcW w:w="448" w:type="dxa"/>
            <w:shd w:val="clear" w:color="auto" w:fill="F2F2F2" w:themeFill="background1" w:themeFillShade="F2"/>
          </w:tcPr>
          <w:p w14:paraId="19A9B9E0" w14:textId="39B2A698" w:rsidR="00F013FC" w:rsidRDefault="00000000" w:rsidP="00F013FC">
            <w:pPr>
              <w:jc w:val="center"/>
              <w:rPr>
                <w:lang w:eastAsia="en-CA"/>
              </w:rPr>
            </w:pPr>
            <w:sdt>
              <w:sdtPr>
                <w:rPr>
                  <w:lang w:eastAsia="en-CA"/>
                </w:rPr>
                <w:id w:val="-1890649145"/>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1F4C7967" w14:textId="77777777" w:rsidR="00F013FC" w:rsidRDefault="00F013FC" w:rsidP="00F013FC">
            <w:pPr>
              <w:jc w:val="center"/>
              <w:rPr>
                <w:lang w:eastAsia="en-CA"/>
              </w:rPr>
            </w:pPr>
          </w:p>
        </w:tc>
        <w:tc>
          <w:tcPr>
            <w:tcW w:w="448" w:type="dxa"/>
            <w:shd w:val="clear" w:color="auto" w:fill="F2F2F2" w:themeFill="background1" w:themeFillShade="F2"/>
          </w:tcPr>
          <w:p w14:paraId="53DA32A4" w14:textId="73348EE0" w:rsidR="00F013FC" w:rsidRDefault="00000000" w:rsidP="00F013FC">
            <w:pPr>
              <w:jc w:val="center"/>
              <w:rPr>
                <w:lang w:eastAsia="en-CA"/>
              </w:rPr>
            </w:pPr>
            <w:sdt>
              <w:sdtPr>
                <w:rPr>
                  <w:lang w:eastAsia="en-CA"/>
                </w:rPr>
                <w:id w:val="-1558549108"/>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74D5AFB1" w14:textId="36442D94" w:rsidR="00F013FC" w:rsidRDefault="00000000" w:rsidP="00F013FC">
            <w:pPr>
              <w:jc w:val="center"/>
              <w:rPr>
                <w:lang w:eastAsia="en-CA"/>
              </w:rPr>
            </w:pPr>
            <w:sdt>
              <w:sdtPr>
                <w:rPr>
                  <w:lang w:eastAsia="en-CA"/>
                </w:rPr>
                <w:id w:val="101541777"/>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44C20BA4" w14:textId="56BE0418" w:rsidR="00F013FC" w:rsidRDefault="00000000" w:rsidP="00F013FC">
            <w:pPr>
              <w:jc w:val="center"/>
              <w:rPr>
                <w:lang w:eastAsia="en-CA"/>
              </w:rPr>
            </w:pPr>
            <w:sdt>
              <w:sdtPr>
                <w:rPr>
                  <w:lang w:eastAsia="en-CA"/>
                </w:rPr>
                <w:id w:val="1220713903"/>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6345739C" w14:textId="77777777" w:rsidR="00F013FC" w:rsidRDefault="00F013FC" w:rsidP="00F013FC">
            <w:pPr>
              <w:jc w:val="center"/>
              <w:rPr>
                <w:lang w:eastAsia="en-CA"/>
              </w:rPr>
            </w:pPr>
          </w:p>
        </w:tc>
        <w:tc>
          <w:tcPr>
            <w:tcW w:w="3288" w:type="dxa"/>
            <w:shd w:val="clear" w:color="auto" w:fill="F2F2F2" w:themeFill="background1" w:themeFillShade="F2"/>
          </w:tcPr>
          <w:p w14:paraId="7A710A20" w14:textId="77777777" w:rsidR="00F013FC" w:rsidRDefault="00F013FC" w:rsidP="00F013FC">
            <w:pPr>
              <w:rPr>
                <w:lang w:eastAsia="en-CA"/>
              </w:rPr>
            </w:pPr>
          </w:p>
        </w:tc>
      </w:tr>
      <w:tr w:rsidR="00F013FC" w14:paraId="4B462475" w14:textId="77777777" w:rsidTr="00DD2645">
        <w:tc>
          <w:tcPr>
            <w:tcW w:w="3060" w:type="dxa"/>
            <w:shd w:val="clear" w:color="auto" w:fill="F2F2F2" w:themeFill="background1" w:themeFillShade="F2"/>
          </w:tcPr>
          <w:p w14:paraId="200B053C" w14:textId="48C06859" w:rsidR="00F013FC" w:rsidRDefault="00F013FC" w:rsidP="00F013FC">
            <w:pPr>
              <w:rPr>
                <w:lang w:eastAsia="en-CA"/>
              </w:rPr>
            </w:pPr>
            <w:r w:rsidRPr="00E75D62">
              <w:t>CRU 224</w:t>
            </w:r>
            <w:r w:rsidRPr="00E75D62">
              <w:rPr>
                <w:rFonts w:ascii="Cambria Math" w:hAnsi="Cambria Math" w:cs="Cambria Math"/>
              </w:rPr>
              <w:t>‐</w:t>
            </w:r>
            <w:r w:rsidRPr="00E75D62">
              <w:t xml:space="preserve"> to cineplex HORN/STROBE - HORN TEST</w:t>
            </w:r>
          </w:p>
        </w:tc>
        <w:tc>
          <w:tcPr>
            <w:tcW w:w="907" w:type="dxa"/>
            <w:shd w:val="clear" w:color="auto" w:fill="F2F2F2" w:themeFill="background1" w:themeFillShade="F2"/>
            <w:vAlign w:val="center"/>
          </w:tcPr>
          <w:p w14:paraId="61D48259" w14:textId="77777777" w:rsidR="00F013FC" w:rsidRDefault="00F013FC" w:rsidP="00F013FC">
            <w:pPr>
              <w:rPr>
                <w:lang w:eastAsia="en-CA"/>
              </w:rPr>
            </w:pPr>
          </w:p>
        </w:tc>
        <w:tc>
          <w:tcPr>
            <w:tcW w:w="686" w:type="dxa"/>
            <w:shd w:val="clear" w:color="auto" w:fill="F2F2F2" w:themeFill="background1" w:themeFillShade="F2"/>
          </w:tcPr>
          <w:p w14:paraId="309968F9" w14:textId="1F9B4B8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85CEDBB" w14:textId="77777777" w:rsidR="00F013FC" w:rsidRDefault="00F013FC" w:rsidP="00F013FC">
            <w:pPr>
              <w:jc w:val="center"/>
              <w:rPr>
                <w:lang w:eastAsia="en-CA"/>
              </w:rPr>
            </w:pPr>
          </w:p>
        </w:tc>
        <w:tc>
          <w:tcPr>
            <w:tcW w:w="1101" w:type="dxa"/>
            <w:shd w:val="clear" w:color="auto" w:fill="F2F2F2" w:themeFill="background1" w:themeFillShade="F2"/>
          </w:tcPr>
          <w:p w14:paraId="7018C72B" w14:textId="77777777" w:rsidR="00F013FC" w:rsidRDefault="00F013FC" w:rsidP="00F013FC">
            <w:pPr>
              <w:jc w:val="center"/>
              <w:rPr>
                <w:lang w:eastAsia="en-CA"/>
              </w:rPr>
            </w:pPr>
          </w:p>
        </w:tc>
        <w:tc>
          <w:tcPr>
            <w:tcW w:w="850" w:type="dxa"/>
            <w:shd w:val="clear" w:color="auto" w:fill="F2F2F2" w:themeFill="background1" w:themeFillShade="F2"/>
            <w:vAlign w:val="center"/>
          </w:tcPr>
          <w:p w14:paraId="019DAB38" w14:textId="77777777" w:rsidR="00F013FC" w:rsidRDefault="00F013FC" w:rsidP="00F013FC">
            <w:pPr>
              <w:jc w:val="center"/>
              <w:rPr>
                <w:lang w:eastAsia="en-CA"/>
              </w:rPr>
            </w:pPr>
          </w:p>
        </w:tc>
        <w:tc>
          <w:tcPr>
            <w:tcW w:w="448" w:type="dxa"/>
            <w:shd w:val="clear" w:color="auto" w:fill="F2F2F2" w:themeFill="background1" w:themeFillShade="F2"/>
          </w:tcPr>
          <w:p w14:paraId="18BE3AB8" w14:textId="768FAFD3" w:rsidR="00F013FC" w:rsidRDefault="00000000" w:rsidP="00F013FC">
            <w:pPr>
              <w:jc w:val="center"/>
              <w:rPr>
                <w:lang w:eastAsia="en-CA"/>
              </w:rPr>
            </w:pPr>
            <w:sdt>
              <w:sdtPr>
                <w:rPr>
                  <w:lang w:eastAsia="en-CA"/>
                </w:rPr>
                <w:id w:val="727421390"/>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54DF613C" w14:textId="77777777" w:rsidR="00F013FC" w:rsidRDefault="00F013FC" w:rsidP="00F013FC">
            <w:pPr>
              <w:jc w:val="center"/>
              <w:rPr>
                <w:lang w:eastAsia="en-CA"/>
              </w:rPr>
            </w:pPr>
          </w:p>
        </w:tc>
        <w:tc>
          <w:tcPr>
            <w:tcW w:w="448" w:type="dxa"/>
            <w:shd w:val="clear" w:color="auto" w:fill="F2F2F2" w:themeFill="background1" w:themeFillShade="F2"/>
          </w:tcPr>
          <w:p w14:paraId="18A22F93" w14:textId="7D9D0CE3" w:rsidR="00F013FC" w:rsidRDefault="00000000" w:rsidP="00F013FC">
            <w:pPr>
              <w:jc w:val="center"/>
              <w:rPr>
                <w:lang w:eastAsia="en-CA"/>
              </w:rPr>
            </w:pPr>
            <w:sdt>
              <w:sdtPr>
                <w:rPr>
                  <w:lang w:eastAsia="en-CA"/>
                </w:rPr>
                <w:id w:val="-2068633759"/>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2107E46F" w14:textId="04817513" w:rsidR="00F013FC" w:rsidRDefault="00000000" w:rsidP="00F013FC">
            <w:pPr>
              <w:jc w:val="center"/>
              <w:rPr>
                <w:lang w:eastAsia="en-CA"/>
              </w:rPr>
            </w:pPr>
            <w:sdt>
              <w:sdtPr>
                <w:rPr>
                  <w:lang w:eastAsia="en-CA"/>
                </w:rPr>
                <w:id w:val="-517383420"/>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46D33B7C" w14:textId="06092E3E" w:rsidR="00F013FC" w:rsidRDefault="00000000" w:rsidP="00F013FC">
            <w:pPr>
              <w:jc w:val="center"/>
              <w:rPr>
                <w:lang w:eastAsia="en-CA"/>
              </w:rPr>
            </w:pPr>
            <w:sdt>
              <w:sdtPr>
                <w:rPr>
                  <w:lang w:eastAsia="en-CA"/>
                </w:rPr>
                <w:id w:val="-1520466005"/>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309DD0A0" w14:textId="77777777" w:rsidR="00F013FC" w:rsidRDefault="00F013FC" w:rsidP="00F013FC">
            <w:pPr>
              <w:jc w:val="center"/>
              <w:rPr>
                <w:lang w:eastAsia="en-CA"/>
              </w:rPr>
            </w:pPr>
          </w:p>
        </w:tc>
        <w:tc>
          <w:tcPr>
            <w:tcW w:w="3288" w:type="dxa"/>
            <w:shd w:val="clear" w:color="auto" w:fill="F2F2F2" w:themeFill="background1" w:themeFillShade="F2"/>
          </w:tcPr>
          <w:p w14:paraId="31595607" w14:textId="77777777" w:rsidR="00F013FC" w:rsidRDefault="00F013FC" w:rsidP="00F013FC">
            <w:pPr>
              <w:rPr>
                <w:lang w:eastAsia="en-CA"/>
              </w:rPr>
            </w:pPr>
          </w:p>
        </w:tc>
      </w:tr>
      <w:tr w:rsidR="00F013FC" w14:paraId="6861760A" w14:textId="77777777" w:rsidTr="00DD2645">
        <w:tc>
          <w:tcPr>
            <w:tcW w:w="3060" w:type="dxa"/>
            <w:shd w:val="clear" w:color="auto" w:fill="F2F2F2" w:themeFill="background1" w:themeFillShade="F2"/>
          </w:tcPr>
          <w:p w14:paraId="5CF17525" w14:textId="187F9974" w:rsidR="00F013FC" w:rsidRDefault="00F013FC" w:rsidP="00F013FC">
            <w:pPr>
              <w:rPr>
                <w:lang w:eastAsia="en-CA"/>
              </w:rPr>
            </w:pPr>
            <w:r w:rsidRPr="00E75D62">
              <w:t>CRU 224</w:t>
            </w:r>
            <w:r w:rsidRPr="00E75D62">
              <w:rPr>
                <w:rFonts w:ascii="Cambria Math" w:hAnsi="Cambria Math" w:cs="Cambria Math"/>
              </w:rPr>
              <w:t>‐</w:t>
            </w:r>
            <w:r w:rsidRPr="00E75D62">
              <w:t xml:space="preserve"> to cineplex HORN/STROBE - STROBE TEST</w:t>
            </w:r>
          </w:p>
        </w:tc>
        <w:tc>
          <w:tcPr>
            <w:tcW w:w="907" w:type="dxa"/>
            <w:shd w:val="clear" w:color="auto" w:fill="F2F2F2" w:themeFill="background1" w:themeFillShade="F2"/>
            <w:vAlign w:val="center"/>
          </w:tcPr>
          <w:p w14:paraId="3627E1B6" w14:textId="77777777" w:rsidR="00F013FC" w:rsidRDefault="00F013FC" w:rsidP="00F013FC">
            <w:pPr>
              <w:rPr>
                <w:lang w:eastAsia="en-CA"/>
              </w:rPr>
            </w:pPr>
          </w:p>
        </w:tc>
        <w:tc>
          <w:tcPr>
            <w:tcW w:w="686" w:type="dxa"/>
            <w:shd w:val="clear" w:color="auto" w:fill="F2F2F2" w:themeFill="background1" w:themeFillShade="F2"/>
          </w:tcPr>
          <w:p w14:paraId="330AD1B8" w14:textId="23AD924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11C4813" w14:textId="77777777" w:rsidR="00F013FC" w:rsidRDefault="00F013FC" w:rsidP="00F013FC">
            <w:pPr>
              <w:jc w:val="center"/>
              <w:rPr>
                <w:lang w:eastAsia="en-CA"/>
              </w:rPr>
            </w:pPr>
          </w:p>
        </w:tc>
        <w:tc>
          <w:tcPr>
            <w:tcW w:w="1101" w:type="dxa"/>
            <w:shd w:val="clear" w:color="auto" w:fill="F2F2F2" w:themeFill="background1" w:themeFillShade="F2"/>
          </w:tcPr>
          <w:p w14:paraId="7505DEA2" w14:textId="77777777" w:rsidR="00F013FC" w:rsidRDefault="00F013FC" w:rsidP="00F013FC">
            <w:pPr>
              <w:jc w:val="center"/>
              <w:rPr>
                <w:lang w:eastAsia="en-CA"/>
              </w:rPr>
            </w:pPr>
          </w:p>
        </w:tc>
        <w:tc>
          <w:tcPr>
            <w:tcW w:w="850" w:type="dxa"/>
            <w:shd w:val="clear" w:color="auto" w:fill="F2F2F2" w:themeFill="background1" w:themeFillShade="F2"/>
            <w:vAlign w:val="center"/>
          </w:tcPr>
          <w:p w14:paraId="7D3AF5F8" w14:textId="77777777" w:rsidR="00F013FC" w:rsidRDefault="00F013FC" w:rsidP="00F013FC">
            <w:pPr>
              <w:jc w:val="center"/>
              <w:rPr>
                <w:lang w:eastAsia="en-CA"/>
              </w:rPr>
            </w:pPr>
          </w:p>
        </w:tc>
        <w:tc>
          <w:tcPr>
            <w:tcW w:w="448" w:type="dxa"/>
            <w:shd w:val="clear" w:color="auto" w:fill="F2F2F2" w:themeFill="background1" w:themeFillShade="F2"/>
          </w:tcPr>
          <w:p w14:paraId="59FB1484" w14:textId="4E526DB4" w:rsidR="00F013FC" w:rsidRDefault="00000000" w:rsidP="00F013FC">
            <w:pPr>
              <w:jc w:val="center"/>
              <w:rPr>
                <w:lang w:eastAsia="en-CA"/>
              </w:rPr>
            </w:pPr>
            <w:sdt>
              <w:sdtPr>
                <w:rPr>
                  <w:lang w:eastAsia="en-CA"/>
                </w:rPr>
                <w:id w:val="45261962"/>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104EFBAD" w14:textId="77777777" w:rsidR="00F013FC" w:rsidRDefault="00F013FC" w:rsidP="00F013FC">
            <w:pPr>
              <w:jc w:val="center"/>
              <w:rPr>
                <w:lang w:eastAsia="en-CA"/>
              </w:rPr>
            </w:pPr>
          </w:p>
        </w:tc>
        <w:tc>
          <w:tcPr>
            <w:tcW w:w="448" w:type="dxa"/>
            <w:shd w:val="clear" w:color="auto" w:fill="F2F2F2" w:themeFill="background1" w:themeFillShade="F2"/>
          </w:tcPr>
          <w:p w14:paraId="4119C8A8" w14:textId="14AF611C" w:rsidR="00F013FC" w:rsidRDefault="00000000" w:rsidP="00F013FC">
            <w:pPr>
              <w:jc w:val="center"/>
              <w:rPr>
                <w:lang w:eastAsia="en-CA"/>
              </w:rPr>
            </w:pPr>
            <w:sdt>
              <w:sdtPr>
                <w:rPr>
                  <w:lang w:eastAsia="en-CA"/>
                </w:rPr>
                <w:id w:val="436796064"/>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1533A056" w14:textId="250D22FF" w:rsidR="00F013FC" w:rsidRDefault="00000000" w:rsidP="00F013FC">
            <w:pPr>
              <w:jc w:val="center"/>
              <w:rPr>
                <w:lang w:eastAsia="en-CA"/>
              </w:rPr>
            </w:pPr>
            <w:sdt>
              <w:sdtPr>
                <w:rPr>
                  <w:lang w:eastAsia="en-CA"/>
                </w:rPr>
                <w:id w:val="-353809853"/>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789ACBC5" w14:textId="22635C38" w:rsidR="00F013FC" w:rsidRDefault="00000000" w:rsidP="00F013FC">
            <w:pPr>
              <w:jc w:val="center"/>
              <w:rPr>
                <w:lang w:eastAsia="en-CA"/>
              </w:rPr>
            </w:pPr>
            <w:sdt>
              <w:sdtPr>
                <w:rPr>
                  <w:lang w:eastAsia="en-CA"/>
                </w:rPr>
                <w:id w:val="1384060916"/>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65883E2C" w14:textId="77777777" w:rsidR="00F013FC" w:rsidRDefault="00F013FC" w:rsidP="00F013FC">
            <w:pPr>
              <w:jc w:val="center"/>
              <w:rPr>
                <w:lang w:eastAsia="en-CA"/>
              </w:rPr>
            </w:pPr>
          </w:p>
        </w:tc>
        <w:tc>
          <w:tcPr>
            <w:tcW w:w="3288" w:type="dxa"/>
            <w:shd w:val="clear" w:color="auto" w:fill="F2F2F2" w:themeFill="background1" w:themeFillShade="F2"/>
          </w:tcPr>
          <w:p w14:paraId="36C616B2" w14:textId="77777777" w:rsidR="00F013FC" w:rsidRDefault="00F013FC" w:rsidP="00F013FC">
            <w:pPr>
              <w:rPr>
                <w:lang w:eastAsia="en-CA"/>
              </w:rPr>
            </w:pPr>
          </w:p>
        </w:tc>
      </w:tr>
      <w:tr w:rsidR="00F013FC" w14:paraId="70B5DD56" w14:textId="77777777" w:rsidTr="00DD2645">
        <w:tc>
          <w:tcPr>
            <w:tcW w:w="3060" w:type="dxa"/>
            <w:shd w:val="clear" w:color="auto" w:fill="F2F2F2" w:themeFill="background1" w:themeFillShade="F2"/>
          </w:tcPr>
          <w:p w14:paraId="7DFA537E" w14:textId="07A9CF27" w:rsidR="00F013FC" w:rsidRDefault="00F013FC" w:rsidP="00F013FC">
            <w:pPr>
              <w:rPr>
                <w:lang w:eastAsia="en-CA"/>
              </w:rPr>
            </w:pPr>
            <w:r w:rsidRPr="00E75D62">
              <w:t>CRU 217/218</w:t>
            </w:r>
            <w:r w:rsidRPr="00E75D62">
              <w:rPr>
                <w:rFonts w:ascii="Cambria Math" w:hAnsi="Cambria Math" w:cs="Cambria Math"/>
              </w:rPr>
              <w:t>‐</w:t>
            </w:r>
            <w:r w:rsidRPr="00E75D62">
              <w:t>BATH &amp; BODY</w:t>
            </w:r>
            <w:r w:rsidRPr="00E75D62">
              <w:rPr>
                <w:rFonts w:ascii="Cambria Math" w:hAnsi="Cambria Math" w:cs="Cambria Math"/>
              </w:rPr>
              <w:t>‐</w:t>
            </w:r>
            <w:r w:rsidRPr="00E75D62">
              <w:t xml:space="preserve"> sales floor HORN/STROBE - HORN TEST</w:t>
            </w:r>
          </w:p>
        </w:tc>
        <w:tc>
          <w:tcPr>
            <w:tcW w:w="907" w:type="dxa"/>
            <w:shd w:val="clear" w:color="auto" w:fill="F2F2F2" w:themeFill="background1" w:themeFillShade="F2"/>
            <w:vAlign w:val="center"/>
          </w:tcPr>
          <w:p w14:paraId="0761FE44" w14:textId="77777777" w:rsidR="00F013FC" w:rsidRDefault="00F013FC" w:rsidP="00F013FC">
            <w:pPr>
              <w:rPr>
                <w:lang w:eastAsia="en-CA"/>
              </w:rPr>
            </w:pPr>
          </w:p>
        </w:tc>
        <w:tc>
          <w:tcPr>
            <w:tcW w:w="686" w:type="dxa"/>
            <w:shd w:val="clear" w:color="auto" w:fill="F2F2F2" w:themeFill="background1" w:themeFillShade="F2"/>
          </w:tcPr>
          <w:p w14:paraId="556422FC" w14:textId="54D24B0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D9F04CB" w14:textId="77777777" w:rsidR="00F013FC" w:rsidRDefault="00F013FC" w:rsidP="00F013FC">
            <w:pPr>
              <w:jc w:val="center"/>
              <w:rPr>
                <w:lang w:eastAsia="en-CA"/>
              </w:rPr>
            </w:pPr>
          </w:p>
        </w:tc>
        <w:tc>
          <w:tcPr>
            <w:tcW w:w="1101" w:type="dxa"/>
            <w:shd w:val="clear" w:color="auto" w:fill="F2F2F2" w:themeFill="background1" w:themeFillShade="F2"/>
          </w:tcPr>
          <w:p w14:paraId="5887EB7C" w14:textId="77777777" w:rsidR="00F013FC" w:rsidRDefault="00F013FC" w:rsidP="00F013FC">
            <w:pPr>
              <w:jc w:val="center"/>
              <w:rPr>
                <w:lang w:eastAsia="en-CA"/>
              </w:rPr>
            </w:pPr>
          </w:p>
        </w:tc>
        <w:tc>
          <w:tcPr>
            <w:tcW w:w="850" w:type="dxa"/>
            <w:shd w:val="clear" w:color="auto" w:fill="F2F2F2" w:themeFill="background1" w:themeFillShade="F2"/>
            <w:vAlign w:val="center"/>
          </w:tcPr>
          <w:p w14:paraId="7161EB1B" w14:textId="77777777" w:rsidR="00F013FC" w:rsidRDefault="00F013FC" w:rsidP="00F013FC">
            <w:pPr>
              <w:jc w:val="center"/>
              <w:rPr>
                <w:lang w:eastAsia="en-CA"/>
              </w:rPr>
            </w:pPr>
          </w:p>
        </w:tc>
        <w:tc>
          <w:tcPr>
            <w:tcW w:w="448" w:type="dxa"/>
            <w:shd w:val="clear" w:color="auto" w:fill="F2F2F2" w:themeFill="background1" w:themeFillShade="F2"/>
          </w:tcPr>
          <w:p w14:paraId="54855CB3" w14:textId="4C0DDADE" w:rsidR="00F013FC" w:rsidRDefault="00000000" w:rsidP="00F013FC">
            <w:pPr>
              <w:jc w:val="center"/>
              <w:rPr>
                <w:lang w:eastAsia="en-CA"/>
              </w:rPr>
            </w:pPr>
            <w:sdt>
              <w:sdtPr>
                <w:rPr>
                  <w:lang w:eastAsia="en-CA"/>
                </w:rPr>
                <w:id w:val="-1769071936"/>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1B421C77" w14:textId="77777777" w:rsidR="00F013FC" w:rsidRDefault="00F013FC" w:rsidP="00F013FC">
            <w:pPr>
              <w:jc w:val="center"/>
              <w:rPr>
                <w:lang w:eastAsia="en-CA"/>
              </w:rPr>
            </w:pPr>
          </w:p>
        </w:tc>
        <w:tc>
          <w:tcPr>
            <w:tcW w:w="448" w:type="dxa"/>
            <w:shd w:val="clear" w:color="auto" w:fill="F2F2F2" w:themeFill="background1" w:themeFillShade="F2"/>
          </w:tcPr>
          <w:p w14:paraId="524AC81D" w14:textId="2664B5A5" w:rsidR="00F013FC" w:rsidRDefault="00000000" w:rsidP="00F013FC">
            <w:pPr>
              <w:jc w:val="center"/>
              <w:rPr>
                <w:lang w:eastAsia="en-CA"/>
              </w:rPr>
            </w:pPr>
            <w:sdt>
              <w:sdtPr>
                <w:rPr>
                  <w:lang w:eastAsia="en-CA"/>
                </w:rPr>
                <w:id w:val="1314459703"/>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19EBD3EF" w14:textId="620BB2E3" w:rsidR="00F013FC" w:rsidRDefault="00000000" w:rsidP="00F013FC">
            <w:pPr>
              <w:jc w:val="center"/>
              <w:rPr>
                <w:lang w:eastAsia="en-CA"/>
              </w:rPr>
            </w:pPr>
            <w:sdt>
              <w:sdtPr>
                <w:rPr>
                  <w:lang w:eastAsia="en-CA"/>
                </w:rPr>
                <w:id w:val="134769859"/>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072E31AC" w14:textId="5FEB2A71" w:rsidR="00F013FC" w:rsidRDefault="00000000" w:rsidP="00F013FC">
            <w:pPr>
              <w:jc w:val="center"/>
              <w:rPr>
                <w:lang w:eastAsia="en-CA"/>
              </w:rPr>
            </w:pPr>
            <w:sdt>
              <w:sdtPr>
                <w:rPr>
                  <w:lang w:eastAsia="en-CA"/>
                </w:rPr>
                <w:id w:val="-1314247410"/>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12344FA8" w14:textId="77777777" w:rsidR="00F013FC" w:rsidRDefault="00F013FC" w:rsidP="00F013FC">
            <w:pPr>
              <w:jc w:val="center"/>
              <w:rPr>
                <w:lang w:eastAsia="en-CA"/>
              </w:rPr>
            </w:pPr>
          </w:p>
        </w:tc>
        <w:tc>
          <w:tcPr>
            <w:tcW w:w="3288" w:type="dxa"/>
            <w:shd w:val="clear" w:color="auto" w:fill="F2F2F2" w:themeFill="background1" w:themeFillShade="F2"/>
          </w:tcPr>
          <w:p w14:paraId="7BE08E09" w14:textId="77777777" w:rsidR="00F013FC" w:rsidRDefault="00F013FC" w:rsidP="00F013FC">
            <w:pPr>
              <w:rPr>
                <w:lang w:eastAsia="en-CA"/>
              </w:rPr>
            </w:pPr>
          </w:p>
        </w:tc>
      </w:tr>
      <w:tr w:rsidR="00F013FC" w14:paraId="0730A442" w14:textId="77777777" w:rsidTr="00DD2645">
        <w:tc>
          <w:tcPr>
            <w:tcW w:w="3060" w:type="dxa"/>
            <w:shd w:val="clear" w:color="auto" w:fill="F2F2F2" w:themeFill="background1" w:themeFillShade="F2"/>
          </w:tcPr>
          <w:p w14:paraId="0BF92601" w14:textId="07ACEEF5" w:rsidR="00F013FC" w:rsidRDefault="00F013FC" w:rsidP="00F013FC">
            <w:pPr>
              <w:rPr>
                <w:lang w:eastAsia="en-CA"/>
              </w:rPr>
            </w:pPr>
            <w:r w:rsidRPr="00E75D62">
              <w:t>CRU 217/218</w:t>
            </w:r>
            <w:r w:rsidRPr="00E75D62">
              <w:rPr>
                <w:rFonts w:ascii="Cambria Math" w:hAnsi="Cambria Math" w:cs="Cambria Math"/>
              </w:rPr>
              <w:t>‐</w:t>
            </w:r>
            <w:r w:rsidRPr="00E75D62">
              <w:t>BATH &amp; BODY</w:t>
            </w:r>
            <w:r w:rsidRPr="00E75D62">
              <w:rPr>
                <w:rFonts w:ascii="Cambria Math" w:hAnsi="Cambria Math" w:cs="Cambria Math"/>
              </w:rPr>
              <w:t>‐</w:t>
            </w:r>
            <w:r w:rsidRPr="00E75D62">
              <w:t xml:space="preserve"> sales floor HORN/STROBE - STROBE TEST</w:t>
            </w:r>
          </w:p>
        </w:tc>
        <w:tc>
          <w:tcPr>
            <w:tcW w:w="907" w:type="dxa"/>
            <w:shd w:val="clear" w:color="auto" w:fill="F2F2F2" w:themeFill="background1" w:themeFillShade="F2"/>
            <w:vAlign w:val="center"/>
          </w:tcPr>
          <w:p w14:paraId="7033AE48" w14:textId="77777777" w:rsidR="00F013FC" w:rsidRDefault="00F013FC" w:rsidP="00F013FC">
            <w:pPr>
              <w:rPr>
                <w:lang w:eastAsia="en-CA"/>
              </w:rPr>
            </w:pPr>
          </w:p>
        </w:tc>
        <w:tc>
          <w:tcPr>
            <w:tcW w:w="686" w:type="dxa"/>
            <w:shd w:val="clear" w:color="auto" w:fill="F2F2F2" w:themeFill="background1" w:themeFillShade="F2"/>
          </w:tcPr>
          <w:p w14:paraId="09B1E9A9" w14:textId="2295D23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95DA248" w14:textId="77777777" w:rsidR="00F013FC" w:rsidRDefault="00F013FC" w:rsidP="00F013FC">
            <w:pPr>
              <w:jc w:val="center"/>
              <w:rPr>
                <w:lang w:eastAsia="en-CA"/>
              </w:rPr>
            </w:pPr>
          </w:p>
        </w:tc>
        <w:tc>
          <w:tcPr>
            <w:tcW w:w="1101" w:type="dxa"/>
            <w:shd w:val="clear" w:color="auto" w:fill="F2F2F2" w:themeFill="background1" w:themeFillShade="F2"/>
          </w:tcPr>
          <w:p w14:paraId="68276C3C" w14:textId="77777777" w:rsidR="00F013FC" w:rsidRDefault="00F013FC" w:rsidP="00F013FC">
            <w:pPr>
              <w:jc w:val="center"/>
              <w:rPr>
                <w:lang w:eastAsia="en-CA"/>
              </w:rPr>
            </w:pPr>
          </w:p>
        </w:tc>
        <w:tc>
          <w:tcPr>
            <w:tcW w:w="850" w:type="dxa"/>
            <w:shd w:val="clear" w:color="auto" w:fill="F2F2F2" w:themeFill="background1" w:themeFillShade="F2"/>
            <w:vAlign w:val="center"/>
          </w:tcPr>
          <w:p w14:paraId="4B702FF5" w14:textId="77777777" w:rsidR="00F013FC" w:rsidRDefault="00F013FC" w:rsidP="00F013FC">
            <w:pPr>
              <w:jc w:val="center"/>
              <w:rPr>
                <w:lang w:eastAsia="en-CA"/>
              </w:rPr>
            </w:pPr>
          </w:p>
        </w:tc>
        <w:tc>
          <w:tcPr>
            <w:tcW w:w="448" w:type="dxa"/>
            <w:shd w:val="clear" w:color="auto" w:fill="F2F2F2" w:themeFill="background1" w:themeFillShade="F2"/>
          </w:tcPr>
          <w:p w14:paraId="29ECB501" w14:textId="4CB28A55" w:rsidR="00F013FC" w:rsidRDefault="00000000" w:rsidP="00F013FC">
            <w:pPr>
              <w:jc w:val="center"/>
              <w:rPr>
                <w:lang w:eastAsia="en-CA"/>
              </w:rPr>
            </w:pPr>
            <w:sdt>
              <w:sdtPr>
                <w:rPr>
                  <w:lang w:eastAsia="en-CA"/>
                </w:rPr>
                <w:id w:val="-1792748169"/>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78E8A986" w14:textId="77777777" w:rsidR="00F013FC" w:rsidRDefault="00F013FC" w:rsidP="00F013FC">
            <w:pPr>
              <w:jc w:val="center"/>
              <w:rPr>
                <w:lang w:eastAsia="en-CA"/>
              </w:rPr>
            </w:pPr>
          </w:p>
        </w:tc>
        <w:tc>
          <w:tcPr>
            <w:tcW w:w="448" w:type="dxa"/>
            <w:shd w:val="clear" w:color="auto" w:fill="F2F2F2" w:themeFill="background1" w:themeFillShade="F2"/>
          </w:tcPr>
          <w:p w14:paraId="10BC626F" w14:textId="25B0710A" w:rsidR="00F013FC" w:rsidRDefault="00000000" w:rsidP="00F013FC">
            <w:pPr>
              <w:jc w:val="center"/>
              <w:rPr>
                <w:lang w:eastAsia="en-CA"/>
              </w:rPr>
            </w:pPr>
            <w:sdt>
              <w:sdtPr>
                <w:rPr>
                  <w:lang w:eastAsia="en-CA"/>
                </w:rPr>
                <w:id w:val="20063198"/>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2618ED67" w14:textId="5AA9C668" w:rsidR="00F013FC" w:rsidRDefault="00000000" w:rsidP="00F013FC">
            <w:pPr>
              <w:jc w:val="center"/>
              <w:rPr>
                <w:lang w:eastAsia="en-CA"/>
              </w:rPr>
            </w:pPr>
            <w:sdt>
              <w:sdtPr>
                <w:rPr>
                  <w:lang w:eastAsia="en-CA"/>
                </w:rPr>
                <w:id w:val="-340475500"/>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25586149" w14:textId="45285B36" w:rsidR="00F013FC" w:rsidRDefault="00000000" w:rsidP="00F013FC">
            <w:pPr>
              <w:jc w:val="center"/>
              <w:rPr>
                <w:lang w:eastAsia="en-CA"/>
              </w:rPr>
            </w:pPr>
            <w:sdt>
              <w:sdtPr>
                <w:rPr>
                  <w:lang w:eastAsia="en-CA"/>
                </w:rPr>
                <w:id w:val="-1215345113"/>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4A98F154" w14:textId="77777777" w:rsidR="00F013FC" w:rsidRDefault="00F013FC" w:rsidP="00F013FC">
            <w:pPr>
              <w:jc w:val="center"/>
              <w:rPr>
                <w:lang w:eastAsia="en-CA"/>
              </w:rPr>
            </w:pPr>
          </w:p>
        </w:tc>
        <w:tc>
          <w:tcPr>
            <w:tcW w:w="3288" w:type="dxa"/>
            <w:shd w:val="clear" w:color="auto" w:fill="F2F2F2" w:themeFill="background1" w:themeFillShade="F2"/>
          </w:tcPr>
          <w:p w14:paraId="686F0C1D" w14:textId="77777777" w:rsidR="00F013FC" w:rsidRDefault="00F013FC" w:rsidP="00F013FC">
            <w:pPr>
              <w:rPr>
                <w:lang w:eastAsia="en-CA"/>
              </w:rPr>
            </w:pPr>
          </w:p>
        </w:tc>
      </w:tr>
      <w:tr w:rsidR="00F013FC" w14:paraId="43290E17" w14:textId="77777777" w:rsidTr="00DD2645">
        <w:tc>
          <w:tcPr>
            <w:tcW w:w="3060" w:type="dxa"/>
            <w:shd w:val="clear" w:color="auto" w:fill="F2F2F2" w:themeFill="background1" w:themeFillShade="F2"/>
          </w:tcPr>
          <w:p w14:paraId="701A24C8" w14:textId="1770D32B" w:rsidR="00F013FC" w:rsidRDefault="00F013FC" w:rsidP="00F013FC">
            <w:pPr>
              <w:rPr>
                <w:lang w:eastAsia="en-CA"/>
              </w:rPr>
            </w:pPr>
            <w:r w:rsidRPr="00E75D62">
              <w:t>CRU 217/218</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3601FE53" w14:textId="77777777" w:rsidR="00F013FC" w:rsidRDefault="00F013FC" w:rsidP="00F013FC">
            <w:pPr>
              <w:rPr>
                <w:lang w:eastAsia="en-CA"/>
              </w:rPr>
            </w:pPr>
          </w:p>
        </w:tc>
        <w:tc>
          <w:tcPr>
            <w:tcW w:w="686" w:type="dxa"/>
            <w:shd w:val="clear" w:color="auto" w:fill="F2F2F2" w:themeFill="background1" w:themeFillShade="F2"/>
          </w:tcPr>
          <w:p w14:paraId="05867EC3" w14:textId="68AF67E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3B9B2B1" w14:textId="77777777" w:rsidR="00F013FC" w:rsidRDefault="00F013FC" w:rsidP="00F013FC">
            <w:pPr>
              <w:jc w:val="center"/>
              <w:rPr>
                <w:lang w:eastAsia="en-CA"/>
              </w:rPr>
            </w:pPr>
          </w:p>
        </w:tc>
        <w:tc>
          <w:tcPr>
            <w:tcW w:w="1101" w:type="dxa"/>
            <w:shd w:val="clear" w:color="auto" w:fill="F2F2F2" w:themeFill="background1" w:themeFillShade="F2"/>
          </w:tcPr>
          <w:p w14:paraId="5608FE73" w14:textId="77777777" w:rsidR="00F013FC" w:rsidRDefault="00F013FC" w:rsidP="00F013FC">
            <w:pPr>
              <w:jc w:val="center"/>
              <w:rPr>
                <w:lang w:eastAsia="en-CA"/>
              </w:rPr>
            </w:pPr>
          </w:p>
        </w:tc>
        <w:tc>
          <w:tcPr>
            <w:tcW w:w="850" w:type="dxa"/>
            <w:shd w:val="clear" w:color="auto" w:fill="F2F2F2" w:themeFill="background1" w:themeFillShade="F2"/>
            <w:vAlign w:val="center"/>
          </w:tcPr>
          <w:p w14:paraId="32166CED" w14:textId="77777777" w:rsidR="00F013FC" w:rsidRDefault="00F013FC" w:rsidP="00F013FC">
            <w:pPr>
              <w:jc w:val="center"/>
              <w:rPr>
                <w:lang w:eastAsia="en-CA"/>
              </w:rPr>
            </w:pPr>
          </w:p>
        </w:tc>
        <w:tc>
          <w:tcPr>
            <w:tcW w:w="448" w:type="dxa"/>
            <w:shd w:val="clear" w:color="auto" w:fill="F2F2F2" w:themeFill="background1" w:themeFillShade="F2"/>
          </w:tcPr>
          <w:p w14:paraId="215D9033" w14:textId="00A7DBF1" w:rsidR="00F013FC" w:rsidRDefault="00000000" w:rsidP="00F013FC">
            <w:pPr>
              <w:jc w:val="center"/>
              <w:rPr>
                <w:lang w:eastAsia="en-CA"/>
              </w:rPr>
            </w:pPr>
            <w:sdt>
              <w:sdtPr>
                <w:rPr>
                  <w:lang w:eastAsia="en-CA"/>
                </w:rPr>
                <w:id w:val="-253592085"/>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1D71AEAD" w14:textId="77777777" w:rsidR="00F013FC" w:rsidRDefault="00F013FC" w:rsidP="00F013FC">
            <w:pPr>
              <w:jc w:val="center"/>
              <w:rPr>
                <w:lang w:eastAsia="en-CA"/>
              </w:rPr>
            </w:pPr>
          </w:p>
        </w:tc>
        <w:tc>
          <w:tcPr>
            <w:tcW w:w="448" w:type="dxa"/>
            <w:shd w:val="clear" w:color="auto" w:fill="F2F2F2" w:themeFill="background1" w:themeFillShade="F2"/>
          </w:tcPr>
          <w:p w14:paraId="2D46D487" w14:textId="5BB19FC3" w:rsidR="00F013FC" w:rsidRDefault="00000000" w:rsidP="00F013FC">
            <w:pPr>
              <w:jc w:val="center"/>
              <w:rPr>
                <w:lang w:eastAsia="en-CA"/>
              </w:rPr>
            </w:pPr>
            <w:sdt>
              <w:sdtPr>
                <w:rPr>
                  <w:lang w:eastAsia="en-CA"/>
                </w:rPr>
                <w:id w:val="-103192078"/>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115402EE" w14:textId="64893AF5" w:rsidR="00F013FC" w:rsidRDefault="00000000" w:rsidP="00F013FC">
            <w:pPr>
              <w:jc w:val="center"/>
              <w:rPr>
                <w:lang w:eastAsia="en-CA"/>
              </w:rPr>
            </w:pPr>
            <w:sdt>
              <w:sdtPr>
                <w:rPr>
                  <w:lang w:eastAsia="en-CA"/>
                </w:rPr>
                <w:id w:val="2086330561"/>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5F012DAA" w14:textId="09FD3F42" w:rsidR="00F013FC" w:rsidRDefault="00000000" w:rsidP="00F013FC">
            <w:pPr>
              <w:jc w:val="center"/>
              <w:rPr>
                <w:lang w:eastAsia="en-CA"/>
              </w:rPr>
            </w:pPr>
            <w:sdt>
              <w:sdtPr>
                <w:rPr>
                  <w:lang w:eastAsia="en-CA"/>
                </w:rPr>
                <w:id w:val="1887376808"/>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4B41BE5B" w14:textId="77777777" w:rsidR="00F013FC" w:rsidRDefault="00F013FC" w:rsidP="00F013FC">
            <w:pPr>
              <w:jc w:val="center"/>
              <w:rPr>
                <w:lang w:eastAsia="en-CA"/>
              </w:rPr>
            </w:pPr>
          </w:p>
        </w:tc>
        <w:tc>
          <w:tcPr>
            <w:tcW w:w="3288" w:type="dxa"/>
            <w:shd w:val="clear" w:color="auto" w:fill="F2F2F2" w:themeFill="background1" w:themeFillShade="F2"/>
          </w:tcPr>
          <w:p w14:paraId="34307C9B" w14:textId="77777777" w:rsidR="00F013FC" w:rsidRDefault="00F013FC" w:rsidP="00F013FC">
            <w:pPr>
              <w:rPr>
                <w:lang w:eastAsia="en-CA"/>
              </w:rPr>
            </w:pPr>
          </w:p>
        </w:tc>
      </w:tr>
      <w:tr w:rsidR="00F013FC" w14:paraId="7090E704" w14:textId="77777777" w:rsidTr="00DD2645">
        <w:tc>
          <w:tcPr>
            <w:tcW w:w="3060" w:type="dxa"/>
            <w:shd w:val="clear" w:color="auto" w:fill="F2F2F2" w:themeFill="background1" w:themeFillShade="F2"/>
          </w:tcPr>
          <w:p w14:paraId="190E62A6" w14:textId="690DAAAF" w:rsidR="00F013FC" w:rsidRDefault="00F013FC" w:rsidP="00F013FC">
            <w:pPr>
              <w:rPr>
                <w:lang w:eastAsia="en-CA"/>
              </w:rPr>
            </w:pPr>
            <w:r w:rsidRPr="00E75D62">
              <w:t>CRU 217/218</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57EB290F" w14:textId="77777777" w:rsidR="00F013FC" w:rsidRDefault="00F013FC" w:rsidP="00F013FC">
            <w:pPr>
              <w:rPr>
                <w:lang w:eastAsia="en-CA"/>
              </w:rPr>
            </w:pPr>
          </w:p>
        </w:tc>
        <w:tc>
          <w:tcPr>
            <w:tcW w:w="686" w:type="dxa"/>
            <w:shd w:val="clear" w:color="auto" w:fill="F2F2F2" w:themeFill="background1" w:themeFillShade="F2"/>
          </w:tcPr>
          <w:p w14:paraId="73930B79" w14:textId="2C32829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B2C17CA" w14:textId="77777777" w:rsidR="00F013FC" w:rsidRDefault="00F013FC" w:rsidP="00F013FC">
            <w:pPr>
              <w:jc w:val="center"/>
              <w:rPr>
                <w:lang w:eastAsia="en-CA"/>
              </w:rPr>
            </w:pPr>
          </w:p>
        </w:tc>
        <w:tc>
          <w:tcPr>
            <w:tcW w:w="1101" w:type="dxa"/>
            <w:shd w:val="clear" w:color="auto" w:fill="F2F2F2" w:themeFill="background1" w:themeFillShade="F2"/>
          </w:tcPr>
          <w:p w14:paraId="1599A3E3" w14:textId="77777777" w:rsidR="00F013FC" w:rsidRDefault="00F013FC" w:rsidP="00F013FC">
            <w:pPr>
              <w:jc w:val="center"/>
              <w:rPr>
                <w:lang w:eastAsia="en-CA"/>
              </w:rPr>
            </w:pPr>
          </w:p>
        </w:tc>
        <w:tc>
          <w:tcPr>
            <w:tcW w:w="850" w:type="dxa"/>
            <w:shd w:val="clear" w:color="auto" w:fill="F2F2F2" w:themeFill="background1" w:themeFillShade="F2"/>
            <w:vAlign w:val="center"/>
          </w:tcPr>
          <w:p w14:paraId="4230E68C" w14:textId="77777777" w:rsidR="00F013FC" w:rsidRDefault="00F013FC" w:rsidP="00F013FC">
            <w:pPr>
              <w:jc w:val="center"/>
              <w:rPr>
                <w:lang w:eastAsia="en-CA"/>
              </w:rPr>
            </w:pPr>
          </w:p>
        </w:tc>
        <w:tc>
          <w:tcPr>
            <w:tcW w:w="448" w:type="dxa"/>
            <w:shd w:val="clear" w:color="auto" w:fill="F2F2F2" w:themeFill="background1" w:themeFillShade="F2"/>
          </w:tcPr>
          <w:p w14:paraId="690973B4" w14:textId="5C98E431" w:rsidR="00F013FC" w:rsidRDefault="00000000" w:rsidP="00F013FC">
            <w:pPr>
              <w:jc w:val="center"/>
              <w:rPr>
                <w:lang w:eastAsia="en-CA"/>
              </w:rPr>
            </w:pPr>
            <w:sdt>
              <w:sdtPr>
                <w:rPr>
                  <w:lang w:eastAsia="en-CA"/>
                </w:rPr>
                <w:id w:val="-2057691271"/>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2AA8C158" w14:textId="77777777" w:rsidR="00F013FC" w:rsidRDefault="00F013FC" w:rsidP="00F013FC">
            <w:pPr>
              <w:jc w:val="center"/>
              <w:rPr>
                <w:lang w:eastAsia="en-CA"/>
              </w:rPr>
            </w:pPr>
          </w:p>
        </w:tc>
        <w:tc>
          <w:tcPr>
            <w:tcW w:w="448" w:type="dxa"/>
            <w:shd w:val="clear" w:color="auto" w:fill="F2F2F2" w:themeFill="background1" w:themeFillShade="F2"/>
          </w:tcPr>
          <w:p w14:paraId="270E1799" w14:textId="348D1FB4" w:rsidR="00F013FC" w:rsidRDefault="00000000" w:rsidP="00F013FC">
            <w:pPr>
              <w:jc w:val="center"/>
              <w:rPr>
                <w:lang w:eastAsia="en-CA"/>
              </w:rPr>
            </w:pPr>
            <w:sdt>
              <w:sdtPr>
                <w:rPr>
                  <w:lang w:eastAsia="en-CA"/>
                </w:rPr>
                <w:id w:val="-1869219480"/>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62AC1F1F" w14:textId="203D21C0" w:rsidR="00F013FC" w:rsidRDefault="00000000" w:rsidP="00F013FC">
            <w:pPr>
              <w:jc w:val="center"/>
              <w:rPr>
                <w:lang w:eastAsia="en-CA"/>
              </w:rPr>
            </w:pPr>
            <w:sdt>
              <w:sdtPr>
                <w:rPr>
                  <w:lang w:eastAsia="en-CA"/>
                </w:rPr>
                <w:id w:val="-11616949"/>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0032E09A" w14:textId="0DD9047D" w:rsidR="00F013FC" w:rsidRDefault="00000000" w:rsidP="00F013FC">
            <w:pPr>
              <w:jc w:val="center"/>
              <w:rPr>
                <w:lang w:eastAsia="en-CA"/>
              </w:rPr>
            </w:pPr>
            <w:sdt>
              <w:sdtPr>
                <w:rPr>
                  <w:lang w:eastAsia="en-CA"/>
                </w:rPr>
                <w:id w:val="-1495254196"/>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3ADF1C7B" w14:textId="77777777" w:rsidR="00F013FC" w:rsidRDefault="00F013FC" w:rsidP="00F013FC">
            <w:pPr>
              <w:jc w:val="center"/>
              <w:rPr>
                <w:lang w:eastAsia="en-CA"/>
              </w:rPr>
            </w:pPr>
          </w:p>
        </w:tc>
        <w:tc>
          <w:tcPr>
            <w:tcW w:w="3288" w:type="dxa"/>
            <w:shd w:val="clear" w:color="auto" w:fill="F2F2F2" w:themeFill="background1" w:themeFillShade="F2"/>
          </w:tcPr>
          <w:p w14:paraId="1C547ECB" w14:textId="77777777" w:rsidR="00F013FC" w:rsidRDefault="00F013FC" w:rsidP="00F013FC">
            <w:pPr>
              <w:rPr>
                <w:lang w:eastAsia="en-CA"/>
              </w:rPr>
            </w:pPr>
          </w:p>
        </w:tc>
      </w:tr>
      <w:tr w:rsidR="00F013FC" w14:paraId="718F806E" w14:textId="77777777" w:rsidTr="00DD2645">
        <w:tc>
          <w:tcPr>
            <w:tcW w:w="3060" w:type="dxa"/>
            <w:shd w:val="clear" w:color="auto" w:fill="F2F2F2" w:themeFill="background1" w:themeFillShade="F2"/>
          </w:tcPr>
          <w:p w14:paraId="01FB8A47" w14:textId="2EE9C356" w:rsidR="00F013FC" w:rsidRDefault="00F013FC" w:rsidP="00F013FC">
            <w:pPr>
              <w:rPr>
                <w:lang w:eastAsia="en-CA"/>
              </w:rPr>
            </w:pPr>
            <w:r w:rsidRPr="00E75D62">
              <w:t>CRU 216</w:t>
            </w:r>
            <w:r w:rsidRPr="00E75D62">
              <w:rPr>
                <w:rFonts w:ascii="Cambria Math" w:hAnsi="Cambria Math" w:cs="Cambria Math"/>
              </w:rPr>
              <w:t>‐</w:t>
            </w:r>
            <w:r w:rsidRPr="00E75D62">
              <w:t xml:space="preserve"> QUARKS</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29F48928" w14:textId="77777777" w:rsidR="00F013FC" w:rsidRDefault="00F013FC" w:rsidP="00F013FC">
            <w:pPr>
              <w:rPr>
                <w:lang w:eastAsia="en-CA"/>
              </w:rPr>
            </w:pPr>
          </w:p>
        </w:tc>
        <w:tc>
          <w:tcPr>
            <w:tcW w:w="686" w:type="dxa"/>
            <w:shd w:val="clear" w:color="auto" w:fill="F2F2F2" w:themeFill="background1" w:themeFillShade="F2"/>
          </w:tcPr>
          <w:p w14:paraId="253E8253" w14:textId="28C84A4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A1A7CDF" w14:textId="77777777" w:rsidR="00F013FC" w:rsidRDefault="00F013FC" w:rsidP="00F013FC">
            <w:pPr>
              <w:jc w:val="center"/>
              <w:rPr>
                <w:lang w:eastAsia="en-CA"/>
              </w:rPr>
            </w:pPr>
          </w:p>
        </w:tc>
        <w:tc>
          <w:tcPr>
            <w:tcW w:w="1101" w:type="dxa"/>
            <w:shd w:val="clear" w:color="auto" w:fill="F2F2F2" w:themeFill="background1" w:themeFillShade="F2"/>
          </w:tcPr>
          <w:p w14:paraId="1535653C" w14:textId="77777777" w:rsidR="00F013FC" w:rsidRDefault="00F013FC" w:rsidP="00F013FC">
            <w:pPr>
              <w:jc w:val="center"/>
              <w:rPr>
                <w:lang w:eastAsia="en-CA"/>
              </w:rPr>
            </w:pPr>
          </w:p>
        </w:tc>
        <w:tc>
          <w:tcPr>
            <w:tcW w:w="850" w:type="dxa"/>
            <w:shd w:val="clear" w:color="auto" w:fill="F2F2F2" w:themeFill="background1" w:themeFillShade="F2"/>
            <w:vAlign w:val="center"/>
          </w:tcPr>
          <w:p w14:paraId="3C7969B1" w14:textId="77777777" w:rsidR="00F013FC" w:rsidRDefault="00F013FC" w:rsidP="00F013FC">
            <w:pPr>
              <w:jc w:val="center"/>
              <w:rPr>
                <w:lang w:eastAsia="en-CA"/>
              </w:rPr>
            </w:pPr>
          </w:p>
        </w:tc>
        <w:tc>
          <w:tcPr>
            <w:tcW w:w="448" w:type="dxa"/>
            <w:shd w:val="clear" w:color="auto" w:fill="F2F2F2" w:themeFill="background1" w:themeFillShade="F2"/>
          </w:tcPr>
          <w:p w14:paraId="18D87C4D" w14:textId="132E202C" w:rsidR="00F013FC" w:rsidRDefault="00000000" w:rsidP="00F013FC">
            <w:pPr>
              <w:jc w:val="center"/>
              <w:rPr>
                <w:lang w:eastAsia="en-CA"/>
              </w:rPr>
            </w:pPr>
            <w:sdt>
              <w:sdtPr>
                <w:rPr>
                  <w:lang w:eastAsia="en-CA"/>
                </w:rPr>
                <w:id w:val="-521321892"/>
                <w14:checkbox>
                  <w14:checked w14:val="1"/>
                  <w14:checkedState w14:val="0050" w14:font="Wingdings 2"/>
                  <w14:uncheckedState w14:val="0020" w14:font="Wingdings 2"/>
                </w14:checkbox>
              </w:sdtPr>
              <w:sdtContent>
                <w:r w:rsidR="00F013FC" w:rsidRPr="00DA3441">
                  <w:rPr>
                    <w:lang w:eastAsia="en-CA"/>
                  </w:rPr>
                  <w:sym w:font="Wingdings 2" w:char="F050"/>
                </w:r>
              </w:sdtContent>
            </w:sdt>
          </w:p>
        </w:tc>
        <w:tc>
          <w:tcPr>
            <w:tcW w:w="1101" w:type="dxa"/>
            <w:shd w:val="clear" w:color="auto" w:fill="F2F2F2" w:themeFill="background1" w:themeFillShade="F2"/>
            <w:vAlign w:val="center"/>
          </w:tcPr>
          <w:p w14:paraId="44255703" w14:textId="77777777" w:rsidR="00F013FC" w:rsidRDefault="00F013FC" w:rsidP="00F013FC">
            <w:pPr>
              <w:jc w:val="center"/>
              <w:rPr>
                <w:lang w:eastAsia="en-CA"/>
              </w:rPr>
            </w:pPr>
          </w:p>
        </w:tc>
        <w:tc>
          <w:tcPr>
            <w:tcW w:w="448" w:type="dxa"/>
            <w:shd w:val="clear" w:color="auto" w:fill="F2F2F2" w:themeFill="background1" w:themeFillShade="F2"/>
          </w:tcPr>
          <w:p w14:paraId="6787DB0A" w14:textId="503E6AF3" w:rsidR="00F013FC" w:rsidRDefault="00000000" w:rsidP="00F013FC">
            <w:pPr>
              <w:jc w:val="center"/>
              <w:rPr>
                <w:lang w:eastAsia="en-CA"/>
              </w:rPr>
            </w:pPr>
            <w:sdt>
              <w:sdtPr>
                <w:rPr>
                  <w:lang w:eastAsia="en-CA"/>
                </w:rPr>
                <w:id w:val="1242295346"/>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48" w:type="dxa"/>
            <w:shd w:val="clear" w:color="auto" w:fill="F2F2F2" w:themeFill="background1" w:themeFillShade="F2"/>
          </w:tcPr>
          <w:p w14:paraId="61EAFD60" w14:textId="2AE082A8" w:rsidR="00F013FC" w:rsidRDefault="00000000" w:rsidP="00F013FC">
            <w:pPr>
              <w:jc w:val="center"/>
              <w:rPr>
                <w:lang w:eastAsia="en-CA"/>
              </w:rPr>
            </w:pPr>
            <w:sdt>
              <w:sdtPr>
                <w:rPr>
                  <w:lang w:eastAsia="en-CA"/>
                </w:rPr>
                <w:id w:val="-930584728"/>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423" w:type="dxa"/>
            <w:shd w:val="clear" w:color="auto" w:fill="F2F2F2" w:themeFill="background1" w:themeFillShade="F2"/>
          </w:tcPr>
          <w:p w14:paraId="0F07378D" w14:textId="093B93B9" w:rsidR="00F013FC" w:rsidRDefault="00000000" w:rsidP="00F013FC">
            <w:pPr>
              <w:jc w:val="center"/>
              <w:rPr>
                <w:lang w:eastAsia="en-CA"/>
              </w:rPr>
            </w:pPr>
            <w:sdt>
              <w:sdtPr>
                <w:rPr>
                  <w:lang w:eastAsia="en-CA"/>
                </w:rPr>
                <w:id w:val="-1290049363"/>
                <w14:checkbox>
                  <w14:checked w14:val="1"/>
                  <w14:checkedState w14:val="0050" w14:font="Wingdings 2"/>
                  <w14:uncheckedState w14:val="0020" w14:font="Wingdings 2"/>
                </w14:checkbox>
              </w:sdtPr>
              <w:sdtContent>
                <w:r w:rsidR="00F013FC" w:rsidRPr="006C5FDC">
                  <w:rPr>
                    <w:lang w:eastAsia="en-CA"/>
                  </w:rPr>
                  <w:sym w:font="Wingdings 2" w:char="F050"/>
                </w:r>
              </w:sdtContent>
            </w:sdt>
          </w:p>
        </w:tc>
        <w:tc>
          <w:tcPr>
            <w:tcW w:w="964" w:type="dxa"/>
            <w:shd w:val="clear" w:color="auto" w:fill="F2F2F2" w:themeFill="background1" w:themeFillShade="F2"/>
            <w:vAlign w:val="center"/>
          </w:tcPr>
          <w:p w14:paraId="22EAD060" w14:textId="77777777" w:rsidR="00F013FC" w:rsidRDefault="00F013FC" w:rsidP="00F013FC">
            <w:pPr>
              <w:jc w:val="center"/>
              <w:rPr>
                <w:lang w:eastAsia="en-CA"/>
              </w:rPr>
            </w:pPr>
          </w:p>
        </w:tc>
        <w:tc>
          <w:tcPr>
            <w:tcW w:w="3288" w:type="dxa"/>
            <w:shd w:val="clear" w:color="auto" w:fill="F2F2F2" w:themeFill="background1" w:themeFillShade="F2"/>
          </w:tcPr>
          <w:p w14:paraId="2548B68A" w14:textId="77777777" w:rsidR="00F013FC" w:rsidRDefault="00F013FC" w:rsidP="00F013FC">
            <w:pPr>
              <w:rPr>
                <w:lang w:eastAsia="en-CA"/>
              </w:rPr>
            </w:pPr>
          </w:p>
        </w:tc>
      </w:tr>
      <w:tr w:rsidR="00F013FC" w14:paraId="2DF0D240" w14:textId="77777777" w:rsidTr="00DD2645">
        <w:tc>
          <w:tcPr>
            <w:tcW w:w="3060" w:type="dxa"/>
            <w:shd w:val="clear" w:color="auto" w:fill="F2F2F2" w:themeFill="background1" w:themeFillShade="F2"/>
          </w:tcPr>
          <w:p w14:paraId="293EF3EC" w14:textId="282A72A7" w:rsidR="00F013FC" w:rsidRDefault="00F013FC" w:rsidP="00F013FC">
            <w:pPr>
              <w:rPr>
                <w:lang w:eastAsia="en-CA"/>
              </w:rPr>
            </w:pPr>
            <w:r w:rsidRPr="00E75D62">
              <w:lastRenderedPageBreak/>
              <w:t>CRU 216</w:t>
            </w:r>
            <w:r w:rsidRPr="00E75D62">
              <w:rPr>
                <w:rFonts w:ascii="Cambria Math" w:hAnsi="Cambria Math" w:cs="Cambria Math"/>
              </w:rPr>
              <w:t>‐</w:t>
            </w:r>
            <w:r w:rsidRPr="00E75D62">
              <w:t xml:space="preserve"> QUARKS</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6F20773A" w14:textId="77777777" w:rsidR="00F013FC" w:rsidRDefault="00F013FC" w:rsidP="00F013FC">
            <w:pPr>
              <w:rPr>
                <w:lang w:eastAsia="en-CA"/>
              </w:rPr>
            </w:pPr>
          </w:p>
        </w:tc>
        <w:tc>
          <w:tcPr>
            <w:tcW w:w="686" w:type="dxa"/>
            <w:shd w:val="clear" w:color="auto" w:fill="F2F2F2" w:themeFill="background1" w:themeFillShade="F2"/>
          </w:tcPr>
          <w:p w14:paraId="4B8AEBBF" w14:textId="26D719F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B82EC02" w14:textId="77777777" w:rsidR="00F013FC" w:rsidRDefault="00F013FC" w:rsidP="00F013FC">
            <w:pPr>
              <w:jc w:val="center"/>
              <w:rPr>
                <w:lang w:eastAsia="en-CA"/>
              </w:rPr>
            </w:pPr>
          </w:p>
        </w:tc>
        <w:tc>
          <w:tcPr>
            <w:tcW w:w="1101" w:type="dxa"/>
            <w:shd w:val="clear" w:color="auto" w:fill="F2F2F2" w:themeFill="background1" w:themeFillShade="F2"/>
          </w:tcPr>
          <w:p w14:paraId="58A4D899" w14:textId="77777777" w:rsidR="00F013FC" w:rsidRDefault="00F013FC" w:rsidP="00F013FC">
            <w:pPr>
              <w:jc w:val="center"/>
              <w:rPr>
                <w:lang w:eastAsia="en-CA"/>
              </w:rPr>
            </w:pPr>
          </w:p>
        </w:tc>
        <w:tc>
          <w:tcPr>
            <w:tcW w:w="850" w:type="dxa"/>
            <w:shd w:val="clear" w:color="auto" w:fill="F2F2F2" w:themeFill="background1" w:themeFillShade="F2"/>
            <w:vAlign w:val="center"/>
          </w:tcPr>
          <w:p w14:paraId="4716578C" w14:textId="77777777" w:rsidR="00F013FC" w:rsidRDefault="00F013FC" w:rsidP="00F013FC">
            <w:pPr>
              <w:jc w:val="center"/>
              <w:rPr>
                <w:lang w:eastAsia="en-CA"/>
              </w:rPr>
            </w:pPr>
          </w:p>
        </w:tc>
        <w:tc>
          <w:tcPr>
            <w:tcW w:w="448" w:type="dxa"/>
            <w:shd w:val="clear" w:color="auto" w:fill="F2F2F2" w:themeFill="background1" w:themeFillShade="F2"/>
          </w:tcPr>
          <w:p w14:paraId="3F297A43" w14:textId="46CD248E" w:rsidR="00F013FC" w:rsidRDefault="00000000" w:rsidP="00F013FC">
            <w:pPr>
              <w:jc w:val="center"/>
              <w:rPr>
                <w:lang w:eastAsia="en-CA"/>
              </w:rPr>
            </w:pPr>
            <w:sdt>
              <w:sdtPr>
                <w:rPr>
                  <w:lang w:eastAsia="en-CA"/>
                </w:rPr>
                <w:id w:val="-574753139"/>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35444577" w14:textId="77777777" w:rsidR="00F013FC" w:rsidRDefault="00F013FC" w:rsidP="00F013FC">
            <w:pPr>
              <w:jc w:val="center"/>
              <w:rPr>
                <w:lang w:eastAsia="en-CA"/>
              </w:rPr>
            </w:pPr>
          </w:p>
        </w:tc>
        <w:tc>
          <w:tcPr>
            <w:tcW w:w="448" w:type="dxa"/>
            <w:shd w:val="clear" w:color="auto" w:fill="F2F2F2" w:themeFill="background1" w:themeFillShade="F2"/>
          </w:tcPr>
          <w:p w14:paraId="1729BA01" w14:textId="01873796" w:rsidR="00F013FC" w:rsidRDefault="00000000" w:rsidP="00F013FC">
            <w:pPr>
              <w:jc w:val="center"/>
              <w:rPr>
                <w:lang w:eastAsia="en-CA"/>
              </w:rPr>
            </w:pPr>
            <w:sdt>
              <w:sdtPr>
                <w:rPr>
                  <w:lang w:eastAsia="en-CA"/>
                </w:rPr>
                <w:id w:val="-908152121"/>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36D16EB0" w14:textId="29ED48AD" w:rsidR="00F013FC" w:rsidRDefault="00000000" w:rsidP="00F013FC">
            <w:pPr>
              <w:jc w:val="center"/>
              <w:rPr>
                <w:lang w:eastAsia="en-CA"/>
              </w:rPr>
            </w:pPr>
            <w:sdt>
              <w:sdtPr>
                <w:rPr>
                  <w:lang w:eastAsia="en-CA"/>
                </w:rPr>
                <w:id w:val="1011406798"/>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1B9023DE" w14:textId="0F5D3D28" w:rsidR="00F013FC" w:rsidRDefault="00000000" w:rsidP="00F013FC">
            <w:pPr>
              <w:jc w:val="center"/>
              <w:rPr>
                <w:lang w:eastAsia="en-CA"/>
              </w:rPr>
            </w:pPr>
            <w:sdt>
              <w:sdtPr>
                <w:rPr>
                  <w:lang w:eastAsia="en-CA"/>
                </w:rPr>
                <w:id w:val="398415964"/>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03BCAB88" w14:textId="77777777" w:rsidR="00F013FC" w:rsidRDefault="00F013FC" w:rsidP="00F013FC">
            <w:pPr>
              <w:jc w:val="center"/>
              <w:rPr>
                <w:lang w:eastAsia="en-CA"/>
              </w:rPr>
            </w:pPr>
          </w:p>
        </w:tc>
        <w:tc>
          <w:tcPr>
            <w:tcW w:w="3288" w:type="dxa"/>
            <w:shd w:val="clear" w:color="auto" w:fill="F2F2F2" w:themeFill="background1" w:themeFillShade="F2"/>
          </w:tcPr>
          <w:p w14:paraId="780D3680" w14:textId="77777777" w:rsidR="00F013FC" w:rsidRDefault="00F013FC" w:rsidP="00F013FC">
            <w:pPr>
              <w:rPr>
                <w:lang w:eastAsia="en-CA"/>
              </w:rPr>
            </w:pPr>
          </w:p>
        </w:tc>
      </w:tr>
      <w:tr w:rsidR="00F013FC" w14:paraId="0F24D157" w14:textId="77777777" w:rsidTr="00DD2645">
        <w:tc>
          <w:tcPr>
            <w:tcW w:w="3060" w:type="dxa"/>
            <w:shd w:val="clear" w:color="auto" w:fill="F2F2F2" w:themeFill="background1" w:themeFillShade="F2"/>
          </w:tcPr>
          <w:p w14:paraId="0ABE9D92" w14:textId="046C713B" w:rsidR="00F013FC" w:rsidRDefault="00F013FC" w:rsidP="00F013FC">
            <w:pPr>
              <w:rPr>
                <w:lang w:eastAsia="en-CA"/>
              </w:rPr>
            </w:pPr>
            <w:r w:rsidRPr="00E75D62">
              <w:t>CRU 206</w:t>
            </w:r>
            <w:r w:rsidRPr="00E75D62">
              <w:rPr>
                <w:rFonts w:ascii="Cambria Math" w:hAnsi="Cambria Math" w:cs="Cambria Math"/>
              </w:rPr>
              <w:t>‐</w:t>
            </w:r>
            <w:r w:rsidRPr="00E75D62">
              <w:t xml:space="preserve"> ZUMIEZ HORN/STROBE - HORN TEST</w:t>
            </w:r>
          </w:p>
        </w:tc>
        <w:tc>
          <w:tcPr>
            <w:tcW w:w="907" w:type="dxa"/>
            <w:shd w:val="clear" w:color="auto" w:fill="F2F2F2" w:themeFill="background1" w:themeFillShade="F2"/>
            <w:vAlign w:val="center"/>
          </w:tcPr>
          <w:p w14:paraId="4DAFA5FB" w14:textId="77777777" w:rsidR="00F013FC" w:rsidRDefault="00F013FC" w:rsidP="00F013FC">
            <w:pPr>
              <w:rPr>
                <w:lang w:eastAsia="en-CA"/>
              </w:rPr>
            </w:pPr>
          </w:p>
        </w:tc>
        <w:tc>
          <w:tcPr>
            <w:tcW w:w="686" w:type="dxa"/>
            <w:shd w:val="clear" w:color="auto" w:fill="F2F2F2" w:themeFill="background1" w:themeFillShade="F2"/>
          </w:tcPr>
          <w:p w14:paraId="667F7402" w14:textId="250C79E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2926B29" w14:textId="77777777" w:rsidR="00F013FC" w:rsidRDefault="00F013FC" w:rsidP="00F013FC">
            <w:pPr>
              <w:jc w:val="center"/>
              <w:rPr>
                <w:lang w:eastAsia="en-CA"/>
              </w:rPr>
            </w:pPr>
          </w:p>
        </w:tc>
        <w:tc>
          <w:tcPr>
            <w:tcW w:w="1101" w:type="dxa"/>
            <w:shd w:val="clear" w:color="auto" w:fill="F2F2F2" w:themeFill="background1" w:themeFillShade="F2"/>
          </w:tcPr>
          <w:p w14:paraId="0625D618" w14:textId="77777777" w:rsidR="00F013FC" w:rsidRDefault="00F013FC" w:rsidP="00F013FC">
            <w:pPr>
              <w:jc w:val="center"/>
              <w:rPr>
                <w:lang w:eastAsia="en-CA"/>
              </w:rPr>
            </w:pPr>
          </w:p>
        </w:tc>
        <w:tc>
          <w:tcPr>
            <w:tcW w:w="850" w:type="dxa"/>
            <w:shd w:val="clear" w:color="auto" w:fill="F2F2F2" w:themeFill="background1" w:themeFillShade="F2"/>
            <w:vAlign w:val="center"/>
          </w:tcPr>
          <w:p w14:paraId="74931428" w14:textId="77777777" w:rsidR="00F013FC" w:rsidRDefault="00F013FC" w:rsidP="00F013FC">
            <w:pPr>
              <w:jc w:val="center"/>
              <w:rPr>
                <w:lang w:eastAsia="en-CA"/>
              </w:rPr>
            </w:pPr>
          </w:p>
        </w:tc>
        <w:tc>
          <w:tcPr>
            <w:tcW w:w="448" w:type="dxa"/>
            <w:shd w:val="clear" w:color="auto" w:fill="F2F2F2" w:themeFill="background1" w:themeFillShade="F2"/>
          </w:tcPr>
          <w:p w14:paraId="497940A3" w14:textId="2992EF17" w:rsidR="00F013FC" w:rsidRDefault="00000000" w:rsidP="00F013FC">
            <w:pPr>
              <w:jc w:val="center"/>
              <w:rPr>
                <w:lang w:eastAsia="en-CA"/>
              </w:rPr>
            </w:pPr>
            <w:sdt>
              <w:sdtPr>
                <w:rPr>
                  <w:lang w:eastAsia="en-CA"/>
                </w:rPr>
                <w:id w:val="-1912610479"/>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4BB17BAA" w14:textId="77777777" w:rsidR="00F013FC" w:rsidRDefault="00F013FC" w:rsidP="00F013FC">
            <w:pPr>
              <w:jc w:val="center"/>
              <w:rPr>
                <w:lang w:eastAsia="en-CA"/>
              </w:rPr>
            </w:pPr>
          </w:p>
        </w:tc>
        <w:tc>
          <w:tcPr>
            <w:tcW w:w="448" w:type="dxa"/>
            <w:shd w:val="clear" w:color="auto" w:fill="F2F2F2" w:themeFill="background1" w:themeFillShade="F2"/>
          </w:tcPr>
          <w:p w14:paraId="72E2096A" w14:textId="36CAB819" w:rsidR="00F013FC" w:rsidRDefault="00000000" w:rsidP="00F013FC">
            <w:pPr>
              <w:jc w:val="center"/>
              <w:rPr>
                <w:lang w:eastAsia="en-CA"/>
              </w:rPr>
            </w:pPr>
            <w:sdt>
              <w:sdtPr>
                <w:rPr>
                  <w:lang w:eastAsia="en-CA"/>
                </w:rPr>
                <w:id w:val="1993835407"/>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64900D7C" w14:textId="6FF1C48C" w:rsidR="00F013FC" w:rsidRDefault="00000000" w:rsidP="00F013FC">
            <w:pPr>
              <w:jc w:val="center"/>
              <w:rPr>
                <w:lang w:eastAsia="en-CA"/>
              </w:rPr>
            </w:pPr>
            <w:sdt>
              <w:sdtPr>
                <w:rPr>
                  <w:lang w:eastAsia="en-CA"/>
                </w:rPr>
                <w:id w:val="504565685"/>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05623022" w14:textId="2F7B8A88" w:rsidR="00F013FC" w:rsidRDefault="00000000" w:rsidP="00F013FC">
            <w:pPr>
              <w:jc w:val="center"/>
              <w:rPr>
                <w:lang w:eastAsia="en-CA"/>
              </w:rPr>
            </w:pPr>
            <w:sdt>
              <w:sdtPr>
                <w:rPr>
                  <w:lang w:eastAsia="en-CA"/>
                </w:rPr>
                <w:id w:val="234833125"/>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22DD32EA" w14:textId="77777777" w:rsidR="00F013FC" w:rsidRDefault="00F013FC" w:rsidP="00F013FC">
            <w:pPr>
              <w:jc w:val="center"/>
              <w:rPr>
                <w:lang w:eastAsia="en-CA"/>
              </w:rPr>
            </w:pPr>
          </w:p>
        </w:tc>
        <w:tc>
          <w:tcPr>
            <w:tcW w:w="3288" w:type="dxa"/>
            <w:shd w:val="clear" w:color="auto" w:fill="F2F2F2" w:themeFill="background1" w:themeFillShade="F2"/>
          </w:tcPr>
          <w:p w14:paraId="1AF6F514" w14:textId="77777777" w:rsidR="00F013FC" w:rsidRDefault="00F013FC" w:rsidP="00F013FC">
            <w:pPr>
              <w:rPr>
                <w:lang w:eastAsia="en-CA"/>
              </w:rPr>
            </w:pPr>
          </w:p>
        </w:tc>
      </w:tr>
      <w:tr w:rsidR="00F013FC" w14:paraId="2E9BBDE1" w14:textId="77777777" w:rsidTr="00DD2645">
        <w:tc>
          <w:tcPr>
            <w:tcW w:w="3060" w:type="dxa"/>
            <w:shd w:val="clear" w:color="auto" w:fill="F2F2F2" w:themeFill="background1" w:themeFillShade="F2"/>
          </w:tcPr>
          <w:p w14:paraId="127FBE9D" w14:textId="7B9D9C7C" w:rsidR="00F013FC" w:rsidRDefault="00F013FC" w:rsidP="00F013FC">
            <w:pPr>
              <w:rPr>
                <w:lang w:eastAsia="en-CA"/>
              </w:rPr>
            </w:pPr>
            <w:r w:rsidRPr="00E75D62">
              <w:t>CRU 206</w:t>
            </w:r>
            <w:r w:rsidRPr="00E75D62">
              <w:rPr>
                <w:rFonts w:ascii="Cambria Math" w:hAnsi="Cambria Math" w:cs="Cambria Math"/>
              </w:rPr>
              <w:t>‐</w:t>
            </w:r>
            <w:r w:rsidRPr="00E75D62">
              <w:t xml:space="preserve"> ZUMIEZ HORN/STROBE - STROBE TEST</w:t>
            </w:r>
          </w:p>
        </w:tc>
        <w:tc>
          <w:tcPr>
            <w:tcW w:w="907" w:type="dxa"/>
            <w:shd w:val="clear" w:color="auto" w:fill="F2F2F2" w:themeFill="background1" w:themeFillShade="F2"/>
            <w:vAlign w:val="center"/>
          </w:tcPr>
          <w:p w14:paraId="49C055DD" w14:textId="77777777" w:rsidR="00F013FC" w:rsidRDefault="00F013FC" w:rsidP="00F013FC">
            <w:pPr>
              <w:rPr>
                <w:lang w:eastAsia="en-CA"/>
              </w:rPr>
            </w:pPr>
          </w:p>
        </w:tc>
        <w:tc>
          <w:tcPr>
            <w:tcW w:w="686" w:type="dxa"/>
            <w:shd w:val="clear" w:color="auto" w:fill="F2F2F2" w:themeFill="background1" w:themeFillShade="F2"/>
          </w:tcPr>
          <w:p w14:paraId="72AAEE67" w14:textId="6AACF32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288CD92" w14:textId="77777777" w:rsidR="00F013FC" w:rsidRDefault="00F013FC" w:rsidP="00F013FC">
            <w:pPr>
              <w:jc w:val="center"/>
              <w:rPr>
                <w:lang w:eastAsia="en-CA"/>
              </w:rPr>
            </w:pPr>
          </w:p>
        </w:tc>
        <w:tc>
          <w:tcPr>
            <w:tcW w:w="1101" w:type="dxa"/>
            <w:shd w:val="clear" w:color="auto" w:fill="F2F2F2" w:themeFill="background1" w:themeFillShade="F2"/>
          </w:tcPr>
          <w:p w14:paraId="75432018" w14:textId="77777777" w:rsidR="00F013FC" w:rsidRDefault="00F013FC" w:rsidP="00F013FC">
            <w:pPr>
              <w:jc w:val="center"/>
              <w:rPr>
                <w:lang w:eastAsia="en-CA"/>
              </w:rPr>
            </w:pPr>
          </w:p>
        </w:tc>
        <w:tc>
          <w:tcPr>
            <w:tcW w:w="850" w:type="dxa"/>
            <w:shd w:val="clear" w:color="auto" w:fill="F2F2F2" w:themeFill="background1" w:themeFillShade="F2"/>
            <w:vAlign w:val="center"/>
          </w:tcPr>
          <w:p w14:paraId="2B33328E" w14:textId="77777777" w:rsidR="00F013FC" w:rsidRDefault="00F013FC" w:rsidP="00F013FC">
            <w:pPr>
              <w:jc w:val="center"/>
              <w:rPr>
                <w:lang w:eastAsia="en-CA"/>
              </w:rPr>
            </w:pPr>
          </w:p>
        </w:tc>
        <w:tc>
          <w:tcPr>
            <w:tcW w:w="448" w:type="dxa"/>
            <w:shd w:val="clear" w:color="auto" w:fill="F2F2F2" w:themeFill="background1" w:themeFillShade="F2"/>
          </w:tcPr>
          <w:p w14:paraId="6627328C" w14:textId="47D28319" w:rsidR="00F013FC" w:rsidRDefault="00000000" w:rsidP="00F013FC">
            <w:pPr>
              <w:jc w:val="center"/>
              <w:rPr>
                <w:lang w:eastAsia="en-CA"/>
              </w:rPr>
            </w:pPr>
            <w:sdt>
              <w:sdtPr>
                <w:rPr>
                  <w:lang w:eastAsia="en-CA"/>
                </w:rPr>
                <w:id w:val="165057993"/>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08CB1136" w14:textId="77777777" w:rsidR="00F013FC" w:rsidRDefault="00F013FC" w:rsidP="00F013FC">
            <w:pPr>
              <w:jc w:val="center"/>
              <w:rPr>
                <w:lang w:eastAsia="en-CA"/>
              </w:rPr>
            </w:pPr>
          </w:p>
        </w:tc>
        <w:tc>
          <w:tcPr>
            <w:tcW w:w="448" w:type="dxa"/>
            <w:shd w:val="clear" w:color="auto" w:fill="F2F2F2" w:themeFill="background1" w:themeFillShade="F2"/>
          </w:tcPr>
          <w:p w14:paraId="715FEAC1" w14:textId="7BA2D3F9" w:rsidR="00F013FC" w:rsidRDefault="00000000" w:rsidP="00F013FC">
            <w:pPr>
              <w:jc w:val="center"/>
              <w:rPr>
                <w:lang w:eastAsia="en-CA"/>
              </w:rPr>
            </w:pPr>
            <w:sdt>
              <w:sdtPr>
                <w:rPr>
                  <w:lang w:eastAsia="en-CA"/>
                </w:rPr>
                <w:id w:val="873117254"/>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07BDD96A" w14:textId="0D6BE8E4" w:rsidR="00F013FC" w:rsidRDefault="00000000" w:rsidP="00F013FC">
            <w:pPr>
              <w:jc w:val="center"/>
              <w:rPr>
                <w:lang w:eastAsia="en-CA"/>
              </w:rPr>
            </w:pPr>
            <w:sdt>
              <w:sdtPr>
                <w:rPr>
                  <w:lang w:eastAsia="en-CA"/>
                </w:rPr>
                <w:id w:val="1377582861"/>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194A6F2F" w14:textId="078664AD" w:rsidR="00F013FC" w:rsidRDefault="00000000" w:rsidP="00F013FC">
            <w:pPr>
              <w:jc w:val="center"/>
              <w:rPr>
                <w:lang w:eastAsia="en-CA"/>
              </w:rPr>
            </w:pPr>
            <w:sdt>
              <w:sdtPr>
                <w:rPr>
                  <w:lang w:eastAsia="en-CA"/>
                </w:rPr>
                <w:id w:val="1660725386"/>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57980FFA" w14:textId="77777777" w:rsidR="00F013FC" w:rsidRDefault="00F013FC" w:rsidP="00F013FC">
            <w:pPr>
              <w:jc w:val="center"/>
              <w:rPr>
                <w:lang w:eastAsia="en-CA"/>
              </w:rPr>
            </w:pPr>
          </w:p>
        </w:tc>
        <w:tc>
          <w:tcPr>
            <w:tcW w:w="3288" w:type="dxa"/>
            <w:shd w:val="clear" w:color="auto" w:fill="F2F2F2" w:themeFill="background1" w:themeFillShade="F2"/>
          </w:tcPr>
          <w:p w14:paraId="7FA9C29B" w14:textId="77777777" w:rsidR="00F013FC" w:rsidRDefault="00F013FC" w:rsidP="00F013FC">
            <w:pPr>
              <w:rPr>
                <w:lang w:eastAsia="en-CA"/>
              </w:rPr>
            </w:pPr>
          </w:p>
        </w:tc>
      </w:tr>
      <w:tr w:rsidR="00F013FC" w14:paraId="4FE30CF3" w14:textId="77777777" w:rsidTr="00DD2645">
        <w:tc>
          <w:tcPr>
            <w:tcW w:w="3060" w:type="dxa"/>
            <w:shd w:val="clear" w:color="auto" w:fill="F2F2F2" w:themeFill="background1" w:themeFillShade="F2"/>
          </w:tcPr>
          <w:p w14:paraId="27D02719" w14:textId="763CB31D" w:rsidR="00F013FC" w:rsidRDefault="00F013FC" w:rsidP="00F013FC">
            <w:pPr>
              <w:rPr>
                <w:lang w:eastAsia="en-CA"/>
              </w:rPr>
            </w:pPr>
            <w:r w:rsidRPr="00E75D62">
              <w:t>CRU 215</w:t>
            </w:r>
            <w:r w:rsidRPr="00E75D62">
              <w:rPr>
                <w:rFonts w:ascii="Cambria Math" w:hAnsi="Cambria Math" w:cs="Cambria Math"/>
              </w:rPr>
              <w:t>‐</w:t>
            </w:r>
            <w:r w:rsidRPr="00E75D62">
              <w:t xml:space="preserve"> JENNYS</w:t>
            </w:r>
            <w:r w:rsidRPr="00E75D62">
              <w:rPr>
                <w:rFonts w:ascii="Cambria Math" w:hAnsi="Cambria Math" w:cs="Cambria Math"/>
              </w:rPr>
              <w:t>‐</w:t>
            </w:r>
            <w:r w:rsidRPr="00E75D62">
              <w:t>store room HORN/STROBE - HORN TEST</w:t>
            </w:r>
          </w:p>
        </w:tc>
        <w:tc>
          <w:tcPr>
            <w:tcW w:w="907" w:type="dxa"/>
            <w:shd w:val="clear" w:color="auto" w:fill="F2F2F2" w:themeFill="background1" w:themeFillShade="F2"/>
            <w:vAlign w:val="center"/>
          </w:tcPr>
          <w:p w14:paraId="7778B30F" w14:textId="77777777" w:rsidR="00F013FC" w:rsidRDefault="00F013FC" w:rsidP="00F013FC">
            <w:pPr>
              <w:rPr>
                <w:lang w:eastAsia="en-CA"/>
              </w:rPr>
            </w:pPr>
          </w:p>
        </w:tc>
        <w:tc>
          <w:tcPr>
            <w:tcW w:w="686" w:type="dxa"/>
            <w:shd w:val="clear" w:color="auto" w:fill="F2F2F2" w:themeFill="background1" w:themeFillShade="F2"/>
          </w:tcPr>
          <w:p w14:paraId="6C7A4381" w14:textId="07F8D20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97C8BD9" w14:textId="77777777" w:rsidR="00F013FC" w:rsidRDefault="00F013FC" w:rsidP="00F013FC">
            <w:pPr>
              <w:jc w:val="center"/>
              <w:rPr>
                <w:lang w:eastAsia="en-CA"/>
              </w:rPr>
            </w:pPr>
          </w:p>
        </w:tc>
        <w:tc>
          <w:tcPr>
            <w:tcW w:w="1101" w:type="dxa"/>
            <w:shd w:val="clear" w:color="auto" w:fill="F2F2F2" w:themeFill="background1" w:themeFillShade="F2"/>
          </w:tcPr>
          <w:p w14:paraId="2A0DD189" w14:textId="77777777" w:rsidR="00F013FC" w:rsidRDefault="00F013FC" w:rsidP="00F013FC">
            <w:pPr>
              <w:jc w:val="center"/>
              <w:rPr>
                <w:lang w:eastAsia="en-CA"/>
              </w:rPr>
            </w:pPr>
          </w:p>
        </w:tc>
        <w:tc>
          <w:tcPr>
            <w:tcW w:w="850" w:type="dxa"/>
            <w:shd w:val="clear" w:color="auto" w:fill="F2F2F2" w:themeFill="background1" w:themeFillShade="F2"/>
            <w:vAlign w:val="center"/>
          </w:tcPr>
          <w:p w14:paraId="6F2C361B" w14:textId="77777777" w:rsidR="00F013FC" w:rsidRDefault="00F013FC" w:rsidP="00F013FC">
            <w:pPr>
              <w:jc w:val="center"/>
              <w:rPr>
                <w:lang w:eastAsia="en-CA"/>
              </w:rPr>
            </w:pPr>
          </w:p>
        </w:tc>
        <w:tc>
          <w:tcPr>
            <w:tcW w:w="448" w:type="dxa"/>
            <w:shd w:val="clear" w:color="auto" w:fill="F2F2F2" w:themeFill="background1" w:themeFillShade="F2"/>
          </w:tcPr>
          <w:p w14:paraId="0E2492A3" w14:textId="64BBDA0D" w:rsidR="00F013FC" w:rsidRDefault="00000000" w:rsidP="00F013FC">
            <w:pPr>
              <w:jc w:val="center"/>
              <w:rPr>
                <w:lang w:eastAsia="en-CA"/>
              </w:rPr>
            </w:pPr>
            <w:sdt>
              <w:sdtPr>
                <w:rPr>
                  <w:lang w:eastAsia="en-CA"/>
                </w:rPr>
                <w:id w:val="-470291572"/>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2C1A2F30" w14:textId="77777777" w:rsidR="00F013FC" w:rsidRDefault="00F013FC" w:rsidP="00F013FC">
            <w:pPr>
              <w:jc w:val="center"/>
              <w:rPr>
                <w:lang w:eastAsia="en-CA"/>
              </w:rPr>
            </w:pPr>
          </w:p>
        </w:tc>
        <w:tc>
          <w:tcPr>
            <w:tcW w:w="448" w:type="dxa"/>
            <w:shd w:val="clear" w:color="auto" w:fill="F2F2F2" w:themeFill="background1" w:themeFillShade="F2"/>
          </w:tcPr>
          <w:p w14:paraId="03911238" w14:textId="61752191" w:rsidR="00F013FC" w:rsidRDefault="00000000" w:rsidP="00F013FC">
            <w:pPr>
              <w:jc w:val="center"/>
              <w:rPr>
                <w:lang w:eastAsia="en-CA"/>
              </w:rPr>
            </w:pPr>
            <w:sdt>
              <w:sdtPr>
                <w:rPr>
                  <w:lang w:eastAsia="en-CA"/>
                </w:rPr>
                <w:id w:val="1632980187"/>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6F749049" w14:textId="275BDB57" w:rsidR="00F013FC" w:rsidRDefault="00000000" w:rsidP="00F013FC">
            <w:pPr>
              <w:jc w:val="center"/>
              <w:rPr>
                <w:lang w:eastAsia="en-CA"/>
              </w:rPr>
            </w:pPr>
            <w:sdt>
              <w:sdtPr>
                <w:rPr>
                  <w:lang w:eastAsia="en-CA"/>
                </w:rPr>
                <w:id w:val="-6063732"/>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65D02539" w14:textId="0E367BB6" w:rsidR="00F013FC" w:rsidRDefault="00000000" w:rsidP="00F013FC">
            <w:pPr>
              <w:jc w:val="center"/>
              <w:rPr>
                <w:lang w:eastAsia="en-CA"/>
              </w:rPr>
            </w:pPr>
            <w:sdt>
              <w:sdtPr>
                <w:rPr>
                  <w:lang w:eastAsia="en-CA"/>
                </w:rPr>
                <w:id w:val="-1818108876"/>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7D30DA57" w14:textId="77777777" w:rsidR="00F013FC" w:rsidRDefault="00F013FC" w:rsidP="00F013FC">
            <w:pPr>
              <w:jc w:val="center"/>
              <w:rPr>
                <w:lang w:eastAsia="en-CA"/>
              </w:rPr>
            </w:pPr>
          </w:p>
        </w:tc>
        <w:tc>
          <w:tcPr>
            <w:tcW w:w="3288" w:type="dxa"/>
            <w:shd w:val="clear" w:color="auto" w:fill="F2F2F2" w:themeFill="background1" w:themeFillShade="F2"/>
          </w:tcPr>
          <w:p w14:paraId="56352541" w14:textId="77777777" w:rsidR="00F013FC" w:rsidRDefault="00F013FC" w:rsidP="00F013FC">
            <w:pPr>
              <w:rPr>
                <w:lang w:eastAsia="en-CA"/>
              </w:rPr>
            </w:pPr>
          </w:p>
        </w:tc>
      </w:tr>
      <w:tr w:rsidR="00F013FC" w14:paraId="7544609D" w14:textId="77777777" w:rsidTr="00DD2645">
        <w:tc>
          <w:tcPr>
            <w:tcW w:w="3060" w:type="dxa"/>
            <w:shd w:val="clear" w:color="auto" w:fill="F2F2F2" w:themeFill="background1" w:themeFillShade="F2"/>
          </w:tcPr>
          <w:p w14:paraId="5474940D" w14:textId="3361A959" w:rsidR="00F013FC" w:rsidRDefault="00F013FC" w:rsidP="00F013FC">
            <w:pPr>
              <w:rPr>
                <w:lang w:eastAsia="en-CA"/>
              </w:rPr>
            </w:pPr>
            <w:r w:rsidRPr="00E75D62">
              <w:t>CRU 215</w:t>
            </w:r>
            <w:r w:rsidRPr="00E75D62">
              <w:rPr>
                <w:rFonts w:ascii="Cambria Math" w:hAnsi="Cambria Math" w:cs="Cambria Math"/>
              </w:rPr>
              <w:t>‐</w:t>
            </w:r>
            <w:r w:rsidRPr="00E75D62">
              <w:t xml:space="preserve"> JENNYS</w:t>
            </w:r>
            <w:r w:rsidRPr="00E75D62">
              <w:rPr>
                <w:rFonts w:ascii="Cambria Math" w:hAnsi="Cambria Math" w:cs="Cambria Math"/>
              </w:rPr>
              <w:t>‐</w:t>
            </w:r>
            <w:r w:rsidRPr="00E75D62">
              <w:t>store room HORN/STROBE - STROBE TEST</w:t>
            </w:r>
          </w:p>
        </w:tc>
        <w:tc>
          <w:tcPr>
            <w:tcW w:w="907" w:type="dxa"/>
            <w:shd w:val="clear" w:color="auto" w:fill="F2F2F2" w:themeFill="background1" w:themeFillShade="F2"/>
            <w:vAlign w:val="center"/>
          </w:tcPr>
          <w:p w14:paraId="1760A565" w14:textId="77777777" w:rsidR="00F013FC" w:rsidRDefault="00F013FC" w:rsidP="00F013FC">
            <w:pPr>
              <w:rPr>
                <w:lang w:eastAsia="en-CA"/>
              </w:rPr>
            </w:pPr>
          </w:p>
        </w:tc>
        <w:tc>
          <w:tcPr>
            <w:tcW w:w="686" w:type="dxa"/>
            <w:shd w:val="clear" w:color="auto" w:fill="F2F2F2" w:themeFill="background1" w:themeFillShade="F2"/>
          </w:tcPr>
          <w:p w14:paraId="71B5D207" w14:textId="6F9ED6A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7475B8A" w14:textId="77777777" w:rsidR="00F013FC" w:rsidRDefault="00F013FC" w:rsidP="00F013FC">
            <w:pPr>
              <w:jc w:val="center"/>
              <w:rPr>
                <w:lang w:eastAsia="en-CA"/>
              </w:rPr>
            </w:pPr>
          </w:p>
        </w:tc>
        <w:tc>
          <w:tcPr>
            <w:tcW w:w="1101" w:type="dxa"/>
            <w:shd w:val="clear" w:color="auto" w:fill="F2F2F2" w:themeFill="background1" w:themeFillShade="F2"/>
          </w:tcPr>
          <w:p w14:paraId="378FA6DC" w14:textId="77777777" w:rsidR="00F013FC" w:rsidRDefault="00F013FC" w:rsidP="00F013FC">
            <w:pPr>
              <w:jc w:val="center"/>
              <w:rPr>
                <w:lang w:eastAsia="en-CA"/>
              </w:rPr>
            </w:pPr>
          </w:p>
        </w:tc>
        <w:tc>
          <w:tcPr>
            <w:tcW w:w="850" w:type="dxa"/>
            <w:shd w:val="clear" w:color="auto" w:fill="F2F2F2" w:themeFill="background1" w:themeFillShade="F2"/>
            <w:vAlign w:val="center"/>
          </w:tcPr>
          <w:p w14:paraId="1D0104B7" w14:textId="77777777" w:rsidR="00F013FC" w:rsidRDefault="00F013FC" w:rsidP="00F013FC">
            <w:pPr>
              <w:jc w:val="center"/>
              <w:rPr>
                <w:lang w:eastAsia="en-CA"/>
              </w:rPr>
            </w:pPr>
          </w:p>
        </w:tc>
        <w:tc>
          <w:tcPr>
            <w:tcW w:w="448" w:type="dxa"/>
            <w:shd w:val="clear" w:color="auto" w:fill="F2F2F2" w:themeFill="background1" w:themeFillShade="F2"/>
          </w:tcPr>
          <w:p w14:paraId="4B1E9C33" w14:textId="09A8249B" w:rsidR="00F013FC" w:rsidRDefault="00000000" w:rsidP="00F013FC">
            <w:pPr>
              <w:jc w:val="center"/>
              <w:rPr>
                <w:lang w:eastAsia="en-CA"/>
              </w:rPr>
            </w:pPr>
            <w:sdt>
              <w:sdtPr>
                <w:rPr>
                  <w:lang w:eastAsia="en-CA"/>
                </w:rPr>
                <w:id w:val="726737938"/>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705B2173" w14:textId="77777777" w:rsidR="00F013FC" w:rsidRDefault="00F013FC" w:rsidP="00F013FC">
            <w:pPr>
              <w:jc w:val="center"/>
              <w:rPr>
                <w:lang w:eastAsia="en-CA"/>
              </w:rPr>
            </w:pPr>
          </w:p>
        </w:tc>
        <w:tc>
          <w:tcPr>
            <w:tcW w:w="448" w:type="dxa"/>
            <w:shd w:val="clear" w:color="auto" w:fill="F2F2F2" w:themeFill="background1" w:themeFillShade="F2"/>
          </w:tcPr>
          <w:p w14:paraId="731F1935" w14:textId="4326108F" w:rsidR="00F013FC" w:rsidRDefault="00000000" w:rsidP="00F013FC">
            <w:pPr>
              <w:jc w:val="center"/>
              <w:rPr>
                <w:lang w:eastAsia="en-CA"/>
              </w:rPr>
            </w:pPr>
            <w:sdt>
              <w:sdtPr>
                <w:rPr>
                  <w:lang w:eastAsia="en-CA"/>
                </w:rPr>
                <w:id w:val="-886410353"/>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0B16FDC5" w14:textId="66D2E76A" w:rsidR="00F013FC" w:rsidRDefault="00000000" w:rsidP="00F013FC">
            <w:pPr>
              <w:jc w:val="center"/>
              <w:rPr>
                <w:lang w:eastAsia="en-CA"/>
              </w:rPr>
            </w:pPr>
            <w:sdt>
              <w:sdtPr>
                <w:rPr>
                  <w:lang w:eastAsia="en-CA"/>
                </w:rPr>
                <w:id w:val="334809093"/>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0C121742" w14:textId="5725B487" w:rsidR="00F013FC" w:rsidRDefault="00000000" w:rsidP="00F013FC">
            <w:pPr>
              <w:jc w:val="center"/>
              <w:rPr>
                <w:lang w:eastAsia="en-CA"/>
              </w:rPr>
            </w:pPr>
            <w:sdt>
              <w:sdtPr>
                <w:rPr>
                  <w:lang w:eastAsia="en-CA"/>
                </w:rPr>
                <w:id w:val="-1234691404"/>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2D12E44B" w14:textId="77777777" w:rsidR="00F013FC" w:rsidRDefault="00F013FC" w:rsidP="00F013FC">
            <w:pPr>
              <w:jc w:val="center"/>
              <w:rPr>
                <w:lang w:eastAsia="en-CA"/>
              </w:rPr>
            </w:pPr>
          </w:p>
        </w:tc>
        <w:tc>
          <w:tcPr>
            <w:tcW w:w="3288" w:type="dxa"/>
            <w:shd w:val="clear" w:color="auto" w:fill="F2F2F2" w:themeFill="background1" w:themeFillShade="F2"/>
          </w:tcPr>
          <w:p w14:paraId="48CCD641" w14:textId="77777777" w:rsidR="00F013FC" w:rsidRDefault="00F013FC" w:rsidP="00F013FC">
            <w:pPr>
              <w:rPr>
                <w:lang w:eastAsia="en-CA"/>
              </w:rPr>
            </w:pPr>
          </w:p>
        </w:tc>
      </w:tr>
      <w:tr w:rsidR="00F013FC" w14:paraId="3B557AAA" w14:textId="77777777" w:rsidTr="00DD2645">
        <w:tc>
          <w:tcPr>
            <w:tcW w:w="3060" w:type="dxa"/>
            <w:shd w:val="clear" w:color="auto" w:fill="F2F2F2" w:themeFill="background1" w:themeFillShade="F2"/>
          </w:tcPr>
          <w:p w14:paraId="5B3B618B" w14:textId="5ACB5CF6" w:rsidR="00F013FC" w:rsidRDefault="00F013FC" w:rsidP="00F013FC">
            <w:pPr>
              <w:rPr>
                <w:lang w:eastAsia="en-CA"/>
              </w:rPr>
            </w:pPr>
            <w:r w:rsidRPr="00E75D62">
              <w:t>CRU 205</w:t>
            </w:r>
            <w:r w:rsidRPr="00E75D62">
              <w:rPr>
                <w:rFonts w:ascii="Cambria Math" w:hAnsi="Cambria Math" w:cs="Cambria Math"/>
              </w:rPr>
              <w:t>‐</w:t>
            </w:r>
            <w:r w:rsidRPr="00E75D62">
              <w:t xml:space="preserve"> KURVES</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1019EABD" w14:textId="77777777" w:rsidR="00F013FC" w:rsidRDefault="00F013FC" w:rsidP="00F013FC">
            <w:pPr>
              <w:rPr>
                <w:lang w:eastAsia="en-CA"/>
              </w:rPr>
            </w:pPr>
          </w:p>
        </w:tc>
        <w:tc>
          <w:tcPr>
            <w:tcW w:w="686" w:type="dxa"/>
            <w:shd w:val="clear" w:color="auto" w:fill="F2F2F2" w:themeFill="background1" w:themeFillShade="F2"/>
          </w:tcPr>
          <w:p w14:paraId="4D4F14F3" w14:textId="3B9D724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DE38245" w14:textId="77777777" w:rsidR="00F013FC" w:rsidRDefault="00F013FC" w:rsidP="00F013FC">
            <w:pPr>
              <w:jc w:val="center"/>
              <w:rPr>
                <w:lang w:eastAsia="en-CA"/>
              </w:rPr>
            </w:pPr>
          </w:p>
        </w:tc>
        <w:tc>
          <w:tcPr>
            <w:tcW w:w="1101" w:type="dxa"/>
            <w:shd w:val="clear" w:color="auto" w:fill="F2F2F2" w:themeFill="background1" w:themeFillShade="F2"/>
          </w:tcPr>
          <w:p w14:paraId="4C0982A8" w14:textId="77777777" w:rsidR="00F013FC" w:rsidRDefault="00F013FC" w:rsidP="00F013FC">
            <w:pPr>
              <w:jc w:val="center"/>
              <w:rPr>
                <w:lang w:eastAsia="en-CA"/>
              </w:rPr>
            </w:pPr>
          </w:p>
        </w:tc>
        <w:tc>
          <w:tcPr>
            <w:tcW w:w="850" w:type="dxa"/>
            <w:shd w:val="clear" w:color="auto" w:fill="F2F2F2" w:themeFill="background1" w:themeFillShade="F2"/>
            <w:vAlign w:val="center"/>
          </w:tcPr>
          <w:p w14:paraId="23E64EF5" w14:textId="77777777" w:rsidR="00F013FC" w:rsidRDefault="00F013FC" w:rsidP="00F013FC">
            <w:pPr>
              <w:jc w:val="center"/>
              <w:rPr>
                <w:lang w:eastAsia="en-CA"/>
              </w:rPr>
            </w:pPr>
          </w:p>
        </w:tc>
        <w:tc>
          <w:tcPr>
            <w:tcW w:w="448" w:type="dxa"/>
            <w:shd w:val="clear" w:color="auto" w:fill="F2F2F2" w:themeFill="background1" w:themeFillShade="F2"/>
          </w:tcPr>
          <w:p w14:paraId="556FE45F" w14:textId="4F7EB6ED" w:rsidR="00F013FC" w:rsidRDefault="00000000" w:rsidP="00F013FC">
            <w:pPr>
              <w:jc w:val="center"/>
              <w:rPr>
                <w:lang w:eastAsia="en-CA"/>
              </w:rPr>
            </w:pPr>
            <w:sdt>
              <w:sdtPr>
                <w:rPr>
                  <w:lang w:eastAsia="en-CA"/>
                </w:rPr>
                <w:id w:val="622969236"/>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4098E269" w14:textId="77777777" w:rsidR="00F013FC" w:rsidRDefault="00F013FC" w:rsidP="00F013FC">
            <w:pPr>
              <w:jc w:val="center"/>
              <w:rPr>
                <w:lang w:eastAsia="en-CA"/>
              </w:rPr>
            </w:pPr>
          </w:p>
        </w:tc>
        <w:tc>
          <w:tcPr>
            <w:tcW w:w="448" w:type="dxa"/>
            <w:shd w:val="clear" w:color="auto" w:fill="F2F2F2" w:themeFill="background1" w:themeFillShade="F2"/>
          </w:tcPr>
          <w:p w14:paraId="44329E13" w14:textId="426CF296" w:rsidR="00F013FC" w:rsidRDefault="00000000" w:rsidP="00F013FC">
            <w:pPr>
              <w:jc w:val="center"/>
              <w:rPr>
                <w:lang w:eastAsia="en-CA"/>
              </w:rPr>
            </w:pPr>
            <w:sdt>
              <w:sdtPr>
                <w:rPr>
                  <w:lang w:eastAsia="en-CA"/>
                </w:rPr>
                <w:id w:val="1286315952"/>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64E72720" w14:textId="4B2452F2" w:rsidR="00F013FC" w:rsidRDefault="00000000" w:rsidP="00F013FC">
            <w:pPr>
              <w:jc w:val="center"/>
              <w:rPr>
                <w:lang w:eastAsia="en-CA"/>
              </w:rPr>
            </w:pPr>
            <w:sdt>
              <w:sdtPr>
                <w:rPr>
                  <w:lang w:eastAsia="en-CA"/>
                </w:rPr>
                <w:id w:val="-2012740202"/>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12D4E9DE" w14:textId="29DFCCD6" w:rsidR="00F013FC" w:rsidRDefault="00000000" w:rsidP="00F013FC">
            <w:pPr>
              <w:jc w:val="center"/>
              <w:rPr>
                <w:lang w:eastAsia="en-CA"/>
              </w:rPr>
            </w:pPr>
            <w:sdt>
              <w:sdtPr>
                <w:rPr>
                  <w:lang w:eastAsia="en-CA"/>
                </w:rPr>
                <w:id w:val="-1189684531"/>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0D1CAB10" w14:textId="77777777" w:rsidR="00F013FC" w:rsidRDefault="00F013FC" w:rsidP="00F013FC">
            <w:pPr>
              <w:jc w:val="center"/>
              <w:rPr>
                <w:lang w:eastAsia="en-CA"/>
              </w:rPr>
            </w:pPr>
          </w:p>
        </w:tc>
        <w:tc>
          <w:tcPr>
            <w:tcW w:w="3288" w:type="dxa"/>
            <w:shd w:val="clear" w:color="auto" w:fill="F2F2F2" w:themeFill="background1" w:themeFillShade="F2"/>
          </w:tcPr>
          <w:p w14:paraId="1FDB4E3F" w14:textId="77777777" w:rsidR="00F013FC" w:rsidRDefault="00F013FC" w:rsidP="00F013FC">
            <w:pPr>
              <w:rPr>
                <w:lang w:eastAsia="en-CA"/>
              </w:rPr>
            </w:pPr>
          </w:p>
        </w:tc>
      </w:tr>
      <w:tr w:rsidR="00F013FC" w14:paraId="7C3C0D28" w14:textId="77777777" w:rsidTr="00DD2645">
        <w:tc>
          <w:tcPr>
            <w:tcW w:w="3060" w:type="dxa"/>
            <w:shd w:val="clear" w:color="auto" w:fill="F2F2F2" w:themeFill="background1" w:themeFillShade="F2"/>
          </w:tcPr>
          <w:p w14:paraId="594F92F0" w14:textId="725AA695" w:rsidR="00F013FC" w:rsidRDefault="00F013FC" w:rsidP="00F013FC">
            <w:pPr>
              <w:rPr>
                <w:lang w:eastAsia="en-CA"/>
              </w:rPr>
            </w:pPr>
            <w:r w:rsidRPr="00E75D62">
              <w:t>CRU 205</w:t>
            </w:r>
            <w:r w:rsidRPr="00E75D62">
              <w:rPr>
                <w:rFonts w:ascii="Cambria Math" w:hAnsi="Cambria Math" w:cs="Cambria Math"/>
              </w:rPr>
              <w:t>‐</w:t>
            </w:r>
            <w:r w:rsidRPr="00E75D62">
              <w:t xml:space="preserve"> KURVES</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5CC4F074" w14:textId="77777777" w:rsidR="00F013FC" w:rsidRDefault="00F013FC" w:rsidP="00F013FC">
            <w:pPr>
              <w:rPr>
                <w:lang w:eastAsia="en-CA"/>
              </w:rPr>
            </w:pPr>
          </w:p>
        </w:tc>
        <w:tc>
          <w:tcPr>
            <w:tcW w:w="686" w:type="dxa"/>
            <w:shd w:val="clear" w:color="auto" w:fill="F2F2F2" w:themeFill="background1" w:themeFillShade="F2"/>
          </w:tcPr>
          <w:p w14:paraId="0A49883B" w14:textId="2236BF4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1FBFD1A" w14:textId="77777777" w:rsidR="00F013FC" w:rsidRDefault="00F013FC" w:rsidP="00F013FC">
            <w:pPr>
              <w:jc w:val="center"/>
              <w:rPr>
                <w:lang w:eastAsia="en-CA"/>
              </w:rPr>
            </w:pPr>
          </w:p>
        </w:tc>
        <w:tc>
          <w:tcPr>
            <w:tcW w:w="1101" w:type="dxa"/>
            <w:shd w:val="clear" w:color="auto" w:fill="F2F2F2" w:themeFill="background1" w:themeFillShade="F2"/>
          </w:tcPr>
          <w:p w14:paraId="7B2994BA" w14:textId="77777777" w:rsidR="00F013FC" w:rsidRDefault="00F013FC" w:rsidP="00F013FC">
            <w:pPr>
              <w:jc w:val="center"/>
              <w:rPr>
                <w:lang w:eastAsia="en-CA"/>
              </w:rPr>
            </w:pPr>
          </w:p>
        </w:tc>
        <w:tc>
          <w:tcPr>
            <w:tcW w:w="850" w:type="dxa"/>
            <w:shd w:val="clear" w:color="auto" w:fill="F2F2F2" w:themeFill="background1" w:themeFillShade="F2"/>
            <w:vAlign w:val="center"/>
          </w:tcPr>
          <w:p w14:paraId="053B8BF3" w14:textId="77777777" w:rsidR="00F013FC" w:rsidRDefault="00F013FC" w:rsidP="00F013FC">
            <w:pPr>
              <w:jc w:val="center"/>
              <w:rPr>
                <w:lang w:eastAsia="en-CA"/>
              </w:rPr>
            </w:pPr>
          </w:p>
        </w:tc>
        <w:tc>
          <w:tcPr>
            <w:tcW w:w="448" w:type="dxa"/>
            <w:shd w:val="clear" w:color="auto" w:fill="F2F2F2" w:themeFill="background1" w:themeFillShade="F2"/>
          </w:tcPr>
          <w:p w14:paraId="58749DCD" w14:textId="5EE4C671" w:rsidR="00F013FC" w:rsidRDefault="00000000" w:rsidP="00F013FC">
            <w:pPr>
              <w:jc w:val="center"/>
              <w:rPr>
                <w:lang w:eastAsia="en-CA"/>
              </w:rPr>
            </w:pPr>
            <w:sdt>
              <w:sdtPr>
                <w:rPr>
                  <w:lang w:eastAsia="en-CA"/>
                </w:rPr>
                <w:id w:val="-1770464941"/>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0CD6A7FA" w14:textId="77777777" w:rsidR="00F013FC" w:rsidRDefault="00F013FC" w:rsidP="00F013FC">
            <w:pPr>
              <w:jc w:val="center"/>
              <w:rPr>
                <w:lang w:eastAsia="en-CA"/>
              </w:rPr>
            </w:pPr>
          </w:p>
        </w:tc>
        <w:tc>
          <w:tcPr>
            <w:tcW w:w="448" w:type="dxa"/>
            <w:shd w:val="clear" w:color="auto" w:fill="F2F2F2" w:themeFill="background1" w:themeFillShade="F2"/>
          </w:tcPr>
          <w:p w14:paraId="21F6E7E1" w14:textId="416E101B" w:rsidR="00F013FC" w:rsidRDefault="00000000" w:rsidP="00F013FC">
            <w:pPr>
              <w:jc w:val="center"/>
              <w:rPr>
                <w:lang w:eastAsia="en-CA"/>
              </w:rPr>
            </w:pPr>
            <w:sdt>
              <w:sdtPr>
                <w:rPr>
                  <w:lang w:eastAsia="en-CA"/>
                </w:rPr>
                <w:id w:val="-783962211"/>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182A7636" w14:textId="26A4F098" w:rsidR="00F013FC" w:rsidRDefault="00000000" w:rsidP="00F013FC">
            <w:pPr>
              <w:jc w:val="center"/>
              <w:rPr>
                <w:lang w:eastAsia="en-CA"/>
              </w:rPr>
            </w:pPr>
            <w:sdt>
              <w:sdtPr>
                <w:rPr>
                  <w:lang w:eastAsia="en-CA"/>
                </w:rPr>
                <w:id w:val="-1759672864"/>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3005B66E" w14:textId="5E39A72A" w:rsidR="00F013FC" w:rsidRDefault="00000000" w:rsidP="00F013FC">
            <w:pPr>
              <w:jc w:val="center"/>
              <w:rPr>
                <w:lang w:eastAsia="en-CA"/>
              </w:rPr>
            </w:pPr>
            <w:sdt>
              <w:sdtPr>
                <w:rPr>
                  <w:lang w:eastAsia="en-CA"/>
                </w:rPr>
                <w:id w:val="327409997"/>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6634785E" w14:textId="77777777" w:rsidR="00F013FC" w:rsidRDefault="00F013FC" w:rsidP="00F013FC">
            <w:pPr>
              <w:jc w:val="center"/>
              <w:rPr>
                <w:lang w:eastAsia="en-CA"/>
              </w:rPr>
            </w:pPr>
          </w:p>
        </w:tc>
        <w:tc>
          <w:tcPr>
            <w:tcW w:w="3288" w:type="dxa"/>
            <w:shd w:val="clear" w:color="auto" w:fill="F2F2F2" w:themeFill="background1" w:themeFillShade="F2"/>
          </w:tcPr>
          <w:p w14:paraId="05FAA942" w14:textId="77777777" w:rsidR="00F013FC" w:rsidRDefault="00F013FC" w:rsidP="00F013FC">
            <w:pPr>
              <w:rPr>
                <w:lang w:eastAsia="en-CA"/>
              </w:rPr>
            </w:pPr>
          </w:p>
        </w:tc>
      </w:tr>
      <w:tr w:rsidR="00F013FC" w14:paraId="7D371BBA" w14:textId="77777777" w:rsidTr="00DD2645">
        <w:tc>
          <w:tcPr>
            <w:tcW w:w="3060" w:type="dxa"/>
            <w:shd w:val="clear" w:color="auto" w:fill="F2F2F2" w:themeFill="background1" w:themeFillShade="F2"/>
          </w:tcPr>
          <w:p w14:paraId="26D1C2FA" w14:textId="4158B449" w:rsidR="00F013FC" w:rsidRDefault="00F013FC" w:rsidP="00F013FC">
            <w:pPr>
              <w:rPr>
                <w:lang w:eastAsia="en-CA"/>
              </w:rPr>
            </w:pPr>
            <w:r w:rsidRPr="00E75D62">
              <w:t>CRU 204</w:t>
            </w:r>
            <w:r w:rsidRPr="00E75D62">
              <w:rPr>
                <w:rFonts w:ascii="Cambria Math" w:hAnsi="Cambria Math" w:cs="Cambria Math"/>
              </w:rPr>
              <w:t>‐</w:t>
            </w:r>
            <w:r w:rsidRPr="00E75D62">
              <w:t xml:space="preserve"> JERSEY CITY</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5831A5A5" w14:textId="77777777" w:rsidR="00F013FC" w:rsidRDefault="00F013FC" w:rsidP="00F013FC">
            <w:pPr>
              <w:rPr>
                <w:lang w:eastAsia="en-CA"/>
              </w:rPr>
            </w:pPr>
          </w:p>
        </w:tc>
        <w:tc>
          <w:tcPr>
            <w:tcW w:w="686" w:type="dxa"/>
            <w:shd w:val="clear" w:color="auto" w:fill="F2F2F2" w:themeFill="background1" w:themeFillShade="F2"/>
          </w:tcPr>
          <w:p w14:paraId="03AC86F5" w14:textId="2954CF5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CC21A95" w14:textId="77777777" w:rsidR="00F013FC" w:rsidRDefault="00F013FC" w:rsidP="00F013FC">
            <w:pPr>
              <w:jc w:val="center"/>
              <w:rPr>
                <w:lang w:eastAsia="en-CA"/>
              </w:rPr>
            </w:pPr>
          </w:p>
        </w:tc>
        <w:tc>
          <w:tcPr>
            <w:tcW w:w="1101" w:type="dxa"/>
            <w:shd w:val="clear" w:color="auto" w:fill="F2F2F2" w:themeFill="background1" w:themeFillShade="F2"/>
          </w:tcPr>
          <w:p w14:paraId="0D8274BD" w14:textId="77777777" w:rsidR="00F013FC" w:rsidRDefault="00F013FC" w:rsidP="00F013FC">
            <w:pPr>
              <w:jc w:val="center"/>
              <w:rPr>
                <w:lang w:eastAsia="en-CA"/>
              </w:rPr>
            </w:pPr>
          </w:p>
        </w:tc>
        <w:tc>
          <w:tcPr>
            <w:tcW w:w="850" w:type="dxa"/>
            <w:shd w:val="clear" w:color="auto" w:fill="F2F2F2" w:themeFill="background1" w:themeFillShade="F2"/>
            <w:vAlign w:val="center"/>
          </w:tcPr>
          <w:p w14:paraId="60C52963" w14:textId="77777777" w:rsidR="00F013FC" w:rsidRDefault="00F013FC" w:rsidP="00F013FC">
            <w:pPr>
              <w:jc w:val="center"/>
              <w:rPr>
                <w:lang w:eastAsia="en-CA"/>
              </w:rPr>
            </w:pPr>
          </w:p>
        </w:tc>
        <w:tc>
          <w:tcPr>
            <w:tcW w:w="448" w:type="dxa"/>
            <w:shd w:val="clear" w:color="auto" w:fill="F2F2F2" w:themeFill="background1" w:themeFillShade="F2"/>
          </w:tcPr>
          <w:p w14:paraId="06D193AF" w14:textId="1AA9A160" w:rsidR="00F013FC" w:rsidRDefault="00000000" w:rsidP="00F013FC">
            <w:pPr>
              <w:jc w:val="center"/>
              <w:rPr>
                <w:lang w:eastAsia="en-CA"/>
              </w:rPr>
            </w:pPr>
            <w:sdt>
              <w:sdtPr>
                <w:rPr>
                  <w:lang w:eastAsia="en-CA"/>
                </w:rPr>
                <w:id w:val="322636924"/>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311B5673" w14:textId="77777777" w:rsidR="00F013FC" w:rsidRDefault="00F013FC" w:rsidP="00F013FC">
            <w:pPr>
              <w:jc w:val="center"/>
              <w:rPr>
                <w:lang w:eastAsia="en-CA"/>
              </w:rPr>
            </w:pPr>
          </w:p>
        </w:tc>
        <w:tc>
          <w:tcPr>
            <w:tcW w:w="448" w:type="dxa"/>
            <w:shd w:val="clear" w:color="auto" w:fill="F2F2F2" w:themeFill="background1" w:themeFillShade="F2"/>
          </w:tcPr>
          <w:p w14:paraId="00D04443" w14:textId="511F44AA" w:rsidR="00F013FC" w:rsidRDefault="00000000" w:rsidP="00F013FC">
            <w:pPr>
              <w:jc w:val="center"/>
              <w:rPr>
                <w:lang w:eastAsia="en-CA"/>
              </w:rPr>
            </w:pPr>
            <w:sdt>
              <w:sdtPr>
                <w:rPr>
                  <w:lang w:eastAsia="en-CA"/>
                </w:rPr>
                <w:id w:val="1826162831"/>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50D76095" w14:textId="512F53D8" w:rsidR="00F013FC" w:rsidRDefault="00000000" w:rsidP="00F013FC">
            <w:pPr>
              <w:jc w:val="center"/>
              <w:rPr>
                <w:lang w:eastAsia="en-CA"/>
              </w:rPr>
            </w:pPr>
            <w:sdt>
              <w:sdtPr>
                <w:rPr>
                  <w:lang w:eastAsia="en-CA"/>
                </w:rPr>
                <w:id w:val="1096668462"/>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71A10E57" w14:textId="030CC4EA" w:rsidR="00F013FC" w:rsidRDefault="00000000" w:rsidP="00F013FC">
            <w:pPr>
              <w:jc w:val="center"/>
              <w:rPr>
                <w:lang w:eastAsia="en-CA"/>
              </w:rPr>
            </w:pPr>
            <w:sdt>
              <w:sdtPr>
                <w:rPr>
                  <w:lang w:eastAsia="en-CA"/>
                </w:rPr>
                <w:id w:val="-912467180"/>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4AB01F95" w14:textId="77777777" w:rsidR="00F013FC" w:rsidRDefault="00F013FC" w:rsidP="00F013FC">
            <w:pPr>
              <w:jc w:val="center"/>
              <w:rPr>
                <w:lang w:eastAsia="en-CA"/>
              </w:rPr>
            </w:pPr>
          </w:p>
        </w:tc>
        <w:tc>
          <w:tcPr>
            <w:tcW w:w="3288" w:type="dxa"/>
            <w:shd w:val="clear" w:color="auto" w:fill="F2F2F2" w:themeFill="background1" w:themeFillShade="F2"/>
          </w:tcPr>
          <w:p w14:paraId="61B87A42" w14:textId="77777777" w:rsidR="00F013FC" w:rsidRDefault="00F013FC" w:rsidP="00F013FC">
            <w:pPr>
              <w:rPr>
                <w:lang w:eastAsia="en-CA"/>
              </w:rPr>
            </w:pPr>
          </w:p>
        </w:tc>
      </w:tr>
      <w:tr w:rsidR="00F013FC" w14:paraId="07237D25" w14:textId="77777777" w:rsidTr="00DD2645">
        <w:tc>
          <w:tcPr>
            <w:tcW w:w="3060" w:type="dxa"/>
            <w:shd w:val="clear" w:color="auto" w:fill="F2F2F2" w:themeFill="background1" w:themeFillShade="F2"/>
          </w:tcPr>
          <w:p w14:paraId="462FA209" w14:textId="0FB20EB6" w:rsidR="00F013FC" w:rsidRDefault="00F013FC" w:rsidP="00F013FC">
            <w:pPr>
              <w:rPr>
                <w:lang w:eastAsia="en-CA"/>
              </w:rPr>
            </w:pPr>
            <w:r w:rsidRPr="00E75D62">
              <w:t>CRU 204</w:t>
            </w:r>
            <w:r w:rsidRPr="00E75D62">
              <w:rPr>
                <w:rFonts w:ascii="Cambria Math" w:hAnsi="Cambria Math" w:cs="Cambria Math"/>
              </w:rPr>
              <w:t>‐</w:t>
            </w:r>
            <w:r w:rsidRPr="00E75D62">
              <w:t xml:space="preserve"> JERSEY CITY</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2C6809AA" w14:textId="77777777" w:rsidR="00F013FC" w:rsidRDefault="00F013FC" w:rsidP="00F013FC">
            <w:pPr>
              <w:rPr>
                <w:lang w:eastAsia="en-CA"/>
              </w:rPr>
            </w:pPr>
          </w:p>
        </w:tc>
        <w:tc>
          <w:tcPr>
            <w:tcW w:w="686" w:type="dxa"/>
            <w:shd w:val="clear" w:color="auto" w:fill="F2F2F2" w:themeFill="background1" w:themeFillShade="F2"/>
          </w:tcPr>
          <w:p w14:paraId="2E4782CB" w14:textId="35A2766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8717CE4" w14:textId="77777777" w:rsidR="00F013FC" w:rsidRDefault="00F013FC" w:rsidP="00F013FC">
            <w:pPr>
              <w:jc w:val="center"/>
              <w:rPr>
                <w:lang w:eastAsia="en-CA"/>
              </w:rPr>
            </w:pPr>
          </w:p>
        </w:tc>
        <w:tc>
          <w:tcPr>
            <w:tcW w:w="1101" w:type="dxa"/>
            <w:shd w:val="clear" w:color="auto" w:fill="F2F2F2" w:themeFill="background1" w:themeFillShade="F2"/>
          </w:tcPr>
          <w:p w14:paraId="04D0F3D3" w14:textId="77777777" w:rsidR="00F013FC" w:rsidRDefault="00F013FC" w:rsidP="00F013FC">
            <w:pPr>
              <w:jc w:val="center"/>
              <w:rPr>
                <w:lang w:eastAsia="en-CA"/>
              </w:rPr>
            </w:pPr>
          </w:p>
        </w:tc>
        <w:tc>
          <w:tcPr>
            <w:tcW w:w="850" w:type="dxa"/>
            <w:shd w:val="clear" w:color="auto" w:fill="F2F2F2" w:themeFill="background1" w:themeFillShade="F2"/>
            <w:vAlign w:val="center"/>
          </w:tcPr>
          <w:p w14:paraId="5F269395" w14:textId="77777777" w:rsidR="00F013FC" w:rsidRDefault="00F013FC" w:rsidP="00F013FC">
            <w:pPr>
              <w:jc w:val="center"/>
              <w:rPr>
                <w:lang w:eastAsia="en-CA"/>
              </w:rPr>
            </w:pPr>
          </w:p>
        </w:tc>
        <w:tc>
          <w:tcPr>
            <w:tcW w:w="448" w:type="dxa"/>
            <w:shd w:val="clear" w:color="auto" w:fill="F2F2F2" w:themeFill="background1" w:themeFillShade="F2"/>
          </w:tcPr>
          <w:p w14:paraId="65F8A23A" w14:textId="3F1100E9" w:rsidR="00F013FC" w:rsidRDefault="00000000" w:rsidP="00F013FC">
            <w:pPr>
              <w:jc w:val="center"/>
              <w:rPr>
                <w:lang w:eastAsia="en-CA"/>
              </w:rPr>
            </w:pPr>
            <w:sdt>
              <w:sdtPr>
                <w:rPr>
                  <w:lang w:eastAsia="en-CA"/>
                </w:rPr>
                <w:id w:val="-247429622"/>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0E7488E1" w14:textId="77777777" w:rsidR="00F013FC" w:rsidRDefault="00F013FC" w:rsidP="00F013FC">
            <w:pPr>
              <w:jc w:val="center"/>
              <w:rPr>
                <w:lang w:eastAsia="en-CA"/>
              </w:rPr>
            </w:pPr>
          </w:p>
        </w:tc>
        <w:tc>
          <w:tcPr>
            <w:tcW w:w="448" w:type="dxa"/>
            <w:shd w:val="clear" w:color="auto" w:fill="F2F2F2" w:themeFill="background1" w:themeFillShade="F2"/>
          </w:tcPr>
          <w:p w14:paraId="27B3D23E" w14:textId="35CA103B" w:rsidR="00F013FC" w:rsidRDefault="00000000" w:rsidP="00F013FC">
            <w:pPr>
              <w:jc w:val="center"/>
              <w:rPr>
                <w:lang w:eastAsia="en-CA"/>
              </w:rPr>
            </w:pPr>
            <w:sdt>
              <w:sdtPr>
                <w:rPr>
                  <w:lang w:eastAsia="en-CA"/>
                </w:rPr>
                <w:id w:val="1865636488"/>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38955856" w14:textId="6544BBDF" w:rsidR="00F013FC" w:rsidRDefault="00000000" w:rsidP="00F013FC">
            <w:pPr>
              <w:jc w:val="center"/>
              <w:rPr>
                <w:lang w:eastAsia="en-CA"/>
              </w:rPr>
            </w:pPr>
            <w:sdt>
              <w:sdtPr>
                <w:rPr>
                  <w:lang w:eastAsia="en-CA"/>
                </w:rPr>
                <w:id w:val="1063295378"/>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546A9D7A" w14:textId="2AB0731D" w:rsidR="00F013FC" w:rsidRDefault="00000000" w:rsidP="00F013FC">
            <w:pPr>
              <w:jc w:val="center"/>
              <w:rPr>
                <w:lang w:eastAsia="en-CA"/>
              </w:rPr>
            </w:pPr>
            <w:sdt>
              <w:sdtPr>
                <w:rPr>
                  <w:lang w:eastAsia="en-CA"/>
                </w:rPr>
                <w:id w:val="936722904"/>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1928410B" w14:textId="77777777" w:rsidR="00F013FC" w:rsidRDefault="00F013FC" w:rsidP="00F013FC">
            <w:pPr>
              <w:jc w:val="center"/>
              <w:rPr>
                <w:lang w:eastAsia="en-CA"/>
              </w:rPr>
            </w:pPr>
          </w:p>
        </w:tc>
        <w:tc>
          <w:tcPr>
            <w:tcW w:w="3288" w:type="dxa"/>
            <w:shd w:val="clear" w:color="auto" w:fill="F2F2F2" w:themeFill="background1" w:themeFillShade="F2"/>
          </w:tcPr>
          <w:p w14:paraId="3853EFCE" w14:textId="77777777" w:rsidR="00F013FC" w:rsidRDefault="00F013FC" w:rsidP="00F013FC">
            <w:pPr>
              <w:rPr>
                <w:lang w:eastAsia="en-CA"/>
              </w:rPr>
            </w:pPr>
          </w:p>
        </w:tc>
      </w:tr>
      <w:tr w:rsidR="00F013FC" w14:paraId="5CE702EB" w14:textId="77777777" w:rsidTr="00DD2645">
        <w:tc>
          <w:tcPr>
            <w:tcW w:w="3060" w:type="dxa"/>
            <w:shd w:val="clear" w:color="auto" w:fill="F2F2F2" w:themeFill="background1" w:themeFillShade="F2"/>
          </w:tcPr>
          <w:p w14:paraId="7784969B" w14:textId="24235BF8" w:rsidR="00F013FC" w:rsidRDefault="00F013FC" w:rsidP="00F013FC">
            <w:pPr>
              <w:rPr>
                <w:lang w:eastAsia="en-CA"/>
              </w:rPr>
            </w:pPr>
            <w:r w:rsidRPr="00E75D62">
              <w:t>CRU 203</w:t>
            </w:r>
            <w:r w:rsidRPr="00E75D62">
              <w:rPr>
                <w:rFonts w:ascii="Cambria Math" w:hAnsi="Cambria Math" w:cs="Cambria Math"/>
              </w:rPr>
              <w:t>‐</w:t>
            </w:r>
            <w:r w:rsidRPr="00E75D62">
              <w:t xml:space="preserve"> BENTLY</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3492B1EB" w14:textId="77777777" w:rsidR="00F013FC" w:rsidRDefault="00F013FC" w:rsidP="00F013FC">
            <w:pPr>
              <w:rPr>
                <w:lang w:eastAsia="en-CA"/>
              </w:rPr>
            </w:pPr>
          </w:p>
        </w:tc>
        <w:tc>
          <w:tcPr>
            <w:tcW w:w="686" w:type="dxa"/>
            <w:shd w:val="clear" w:color="auto" w:fill="F2F2F2" w:themeFill="background1" w:themeFillShade="F2"/>
          </w:tcPr>
          <w:p w14:paraId="7AC056B7" w14:textId="34A4F95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FCB9C39" w14:textId="77777777" w:rsidR="00F013FC" w:rsidRDefault="00F013FC" w:rsidP="00F013FC">
            <w:pPr>
              <w:jc w:val="center"/>
              <w:rPr>
                <w:lang w:eastAsia="en-CA"/>
              </w:rPr>
            </w:pPr>
          </w:p>
        </w:tc>
        <w:tc>
          <w:tcPr>
            <w:tcW w:w="1101" w:type="dxa"/>
            <w:shd w:val="clear" w:color="auto" w:fill="F2F2F2" w:themeFill="background1" w:themeFillShade="F2"/>
          </w:tcPr>
          <w:p w14:paraId="0135065C" w14:textId="77777777" w:rsidR="00F013FC" w:rsidRDefault="00F013FC" w:rsidP="00F013FC">
            <w:pPr>
              <w:jc w:val="center"/>
              <w:rPr>
                <w:lang w:eastAsia="en-CA"/>
              </w:rPr>
            </w:pPr>
          </w:p>
        </w:tc>
        <w:tc>
          <w:tcPr>
            <w:tcW w:w="850" w:type="dxa"/>
            <w:shd w:val="clear" w:color="auto" w:fill="F2F2F2" w:themeFill="background1" w:themeFillShade="F2"/>
            <w:vAlign w:val="center"/>
          </w:tcPr>
          <w:p w14:paraId="6A41AE1E" w14:textId="77777777" w:rsidR="00F013FC" w:rsidRDefault="00F013FC" w:rsidP="00F013FC">
            <w:pPr>
              <w:jc w:val="center"/>
              <w:rPr>
                <w:lang w:eastAsia="en-CA"/>
              </w:rPr>
            </w:pPr>
          </w:p>
        </w:tc>
        <w:tc>
          <w:tcPr>
            <w:tcW w:w="448" w:type="dxa"/>
            <w:shd w:val="clear" w:color="auto" w:fill="F2F2F2" w:themeFill="background1" w:themeFillShade="F2"/>
          </w:tcPr>
          <w:p w14:paraId="74C1A5AA" w14:textId="0A4F4A7F" w:rsidR="00F013FC" w:rsidRDefault="00000000" w:rsidP="00F013FC">
            <w:pPr>
              <w:jc w:val="center"/>
              <w:rPr>
                <w:lang w:eastAsia="en-CA"/>
              </w:rPr>
            </w:pPr>
            <w:sdt>
              <w:sdtPr>
                <w:rPr>
                  <w:lang w:eastAsia="en-CA"/>
                </w:rPr>
                <w:id w:val="347685908"/>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43FD5E39" w14:textId="77777777" w:rsidR="00F013FC" w:rsidRDefault="00F013FC" w:rsidP="00F013FC">
            <w:pPr>
              <w:jc w:val="center"/>
              <w:rPr>
                <w:lang w:eastAsia="en-CA"/>
              </w:rPr>
            </w:pPr>
          </w:p>
        </w:tc>
        <w:tc>
          <w:tcPr>
            <w:tcW w:w="448" w:type="dxa"/>
            <w:shd w:val="clear" w:color="auto" w:fill="F2F2F2" w:themeFill="background1" w:themeFillShade="F2"/>
          </w:tcPr>
          <w:p w14:paraId="6A148719" w14:textId="336D01E0" w:rsidR="00F013FC" w:rsidRDefault="00000000" w:rsidP="00F013FC">
            <w:pPr>
              <w:jc w:val="center"/>
              <w:rPr>
                <w:lang w:eastAsia="en-CA"/>
              </w:rPr>
            </w:pPr>
            <w:sdt>
              <w:sdtPr>
                <w:rPr>
                  <w:lang w:eastAsia="en-CA"/>
                </w:rPr>
                <w:id w:val="1203372613"/>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308FB47B" w14:textId="12B43AD7" w:rsidR="00F013FC" w:rsidRDefault="00000000" w:rsidP="00F013FC">
            <w:pPr>
              <w:jc w:val="center"/>
              <w:rPr>
                <w:lang w:eastAsia="en-CA"/>
              </w:rPr>
            </w:pPr>
            <w:sdt>
              <w:sdtPr>
                <w:rPr>
                  <w:lang w:eastAsia="en-CA"/>
                </w:rPr>
                <w:id w:val="835731426"/>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140BA9D4" w14:textId="6F89E0CF" w:rsidR="00F013FC" w:rsidRDefault="00000000" w:rsidP="00F013FC">
            <w:pPr>
              <w:jc w:val="center"/>
              <w:rPr>
                <w:lang w:eastAsia="en-CA"/>
              </w:rPr>
            </w:pPr>
            <w:sdt>
              <w:sdtPr>
                <w:rPr>
                  <w:lang w:eastAsia="en-CA"/>
                </w:rPr>
                <w:id w:val="-1669781370"/>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1E7EE702" w14:textId="77777777" w:rsidR="00F013FC" w:rsidRDefault="00F013FC" w:rsidP="00F013FC">
            <w:pPr>
              <w:jc w:val="center"/>
              <w:rPr>
                <w:lang w:eastAsia="en-CA"/>
              </w:rPr>
            </w:pPr>
          </w:p>
        </w:tc>
        <w:tc>
          <w:tcPr>
            <w:tcW w:w="3288" w:type="dxa"/>
            <w:shd w:val="clear" w:color="auto" w:fill="F2F2F2" w:themeFill="background1" w:themeFillShade="F2"/>
          </w:tcPr>
          <w:p w14:paraId="05710C06" w14:textId="77777777" w:rsidR="00F013FC" w:rsidRDefault="00F013FC" w:rsidP="00F013FC">
            <w:pPr>
              <w:rPr>
                <w:lang w:eastAsia="en-CA"/>
              </w:rPr>
            </w:pPr>
          </w:p>
        </w:tc>
      </w:tr>
      <w:tr w:rsidR="00F013FC" w14:paraId="792669DB" w14:textId="77777777" w:rsidTr="00DD2645">
        <w:tc>
          <w:tcPr>
            <w:tcW w:w="3060" w:type="dxa"/>
            <w:shd w:val="clear" w:color="auto" w:fill="F2F2F2" w:themeFill="background1" w:themeFillShade="F2"/>
          </w:tcPr>
          <w:p w14:paraId="2567C8D0" w14:textId="44669309" w:rsidR="00F013FC" w:rsidRDefault="00F013FC" w:rsidP="00F013FC">
            <w:pPr>
              <w:rPr>
                <w:lang w:eastAsia="en-CA"/>
              </w:rPr>
            </w:pPr>
            <w:r w:rsidRPr="00E75D62">
              <w:t>CRU 203</w:t>
            </w:r>
            <w:r w:rsidRPr="00E75D62">
              <w:rPr>
                <w:rFonts w:ascii="Cambria Math" w:hAnsi="Cambria Math" w:cs="Cambria Math"/>
              </w:rPr>
              <w:t>‐</w:t>
            </w:r>
            <w:r w:rsidRPr="00E75D62">
              <w:t xml:space="preserve"> BENTLY</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198FAC6E" w14:textId="77777777" w:rsidR="00F013FC" w:rsidRDefault="00F013FC" w:rsidP="00F013FC">
            <w:pPr>
              <w:rPr>
                <w:lang w:eastAsia="en-CA"/>
              </w:rPr>
            </w:pPr>
          </w:p>
        </w:tc>
        <w:tc>
          <w:tcPr>
            <w:tcW w:w="686" w:type="dxa"/>
            <w:shd w:val="clear" w:color="auto" w:fill="F2F2F2" w:themeFill="background1" w:themeFillShade="F2"/>
          </w:tcPr>
          <w:p w14:paraId="37D6BBC6" w14:textId="37FDCFE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3EE5D2B" w14:textId="77777777" w:rsidR="00F013FC" w:rsidRDefault="00F013FC" w:rsidP="00F013FC">
            <w:pPr>
              <w:jc w:val="center"/>
              <w:rPr>
                <w:lang w:eastAsia="en-CA"/>
              </w:rPr>
            </w:pPr>
          </w:p>
        </w:tc>
        <w:tc>
          <w:tcPr>
            <w:tcW w:w="1101" w:type="dxa"/>
            <w:shd w:val="clear" w:color="auto" w:fill="F2F2F2" w:themeFill="background1" w:themeFillShade="F2"/>
          </w:tcPr>
          <w:p w14:paraId="2A7903FA" w14:textId="77777777" w:rsidR="00F013FC" w:rsidRDefault="00F013FC" w:rsidP="00F013FC">
            <w:pPr>
              <w:jc w:val="center"/>
              <w:rPr>
                <w:lang w:eastAsia="en-CA"/>
              </w:rPr>
            </w:pPr>
          </w:p>
        </w:tc>
        <w:tc>
          <w:tcPr>
            <w:tcW w:w="850" w:type="dxa"/>
            <w:shd w:val="clear" w:color="auto" w:fill="F2F2F2" w:themeFill="background1" w:themeFillShade="F2"/>
            <w:vAlign w:val="center"/>
          </w:tcPr>
          <w:p w14:paraId="7F9A60FD" w14:textId="77777777" w:rsidR="00F013FC" w:rsidRDefault="00F013FC" w:rsidP="00F013FC">
            <w:pPr>
              <w:jc w:val="center"/>
              <w:rPr>
                <w:lang w:eastAsia="en-CA"/>
              </w:rPr>
            </w:pPr>
          </w:p>
        </w:tc>
        <w:tc>
          <w:tcPr>
            <w:tcW w:w="448" w:type="dxa"/>
            <w:shd w:val="clear" w:color="auto" w:fill="F2F2F2" w:themeFill="background1" w:themeFillShade="F2"/>
          </w:tcPr>
          <w:p w14:paraId="6087BB93" w14:textId="631B466D" w:rsidR="00F013FC" w:rsidRDefault="00000000" w:rsidP="00F013FC">
            <w:pPr>
              <w:jc w:val="center"/>
              <w:rPr>
                <w:lang w:eastAsia="en-CA"/>
              </w:rPr>
            </w:pPr>
            <w:sdt>
              <w:sdtPr>
                <w:rPr>
                  <w:lang w:eastAsia="en-CA"/>
                </w:rPr>
                <w:id w:val="1037240164"/>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5233E55F" w14:textId="77777777" w:rsidR="00F013FC" w:rsidRDefault="00F013FC" w:rsidP="00F013FC">
            <w:pPr>
              <w:jc w:val="center"/>
              <w:rPr>
                <w:lang w:eastAsia="en-CA"/>
              </w:rPr>
            </w:pPr>
          </w:p>
        </w:tc>
        <w:tc>
          <w:tcPr>
            <w:tcW w:w="448" w:type="dxa"/>
            <w:shd w:val="clear" w:color="auto" w:fill="F2F2F2" w:themeFill="background1" w:themeFillShade="F2"/>
          </w:tcPr>
          <w:p w14:paraId="2BF347BA" w14:textId="1E2F6D6C" w:rsidR="00F013FC" w:rsidRDefault="00000000" w:rsidP="00F013FC">
            <w:pPr>
              <w:jc w:val="center"/>
              <w:rPr>
                <w:lang w:eastAsia="en-CA"/>
              </w:rPr>
            </w:pPr>
            <w:sdt>
              <w:sdtPr>
                <w:rPr>
                  <w:lang w:eastAsia="en-CA"/>
                </w:rPr>
                <w:id w:val="-270865895"/>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2F1378B9" w14:textId="4089A7CF" w:rsidR="00F013FC" w:rsidRDefault="00000000" w:rsidP="00F013FC">
            <w:pPr>
              <w:jc w:val="center"/>
              <w:rPr>
                <w:lang w:eastAsia="en-CA"/>
              </w:rPr>
            </w:pPr>
            <w:sdt>
              <w:sdtPr>
                <w:rPr>
                  <w:lang w:eastAsia="en-CA"/>
                </w:rPr>
                <w:id w:val="1317230660"/>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190B15FE" w14:textId="13CA5E82" w:rsidR="00F013FC" w:rsidRDefault="00000000" w:rsidP="00F013FC">
            <w:pPr>
              <w:jc w:val="center"/>
              <w:rPr>
                <w:lang w:eastAsia="en-CA"/>
              </w:rPr>
            </w:pPr>
            <w:sdt>
              <w:sdtPr>
                <w:rPr>
                  <w:lang w:eastAsia="en-CA"/>
                </w:rPr>
                <w:id w:val="788856296"/>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5957815F" w14:textId="77777777" w:rsidR="00F013FC" w:rsidRDefault="00F013FC" w:rsidP="00F013FC">
            <w:pPr>
              <w:jc w:val="center"/>
              <w:rPr>
                <w:lang w:eastAsia="en-CA"/>
              </w:rPr>
            </w:pPr>
          </w:p>
        </w:tc>
        <w:tc>
          <w:tcPr>
            <w:tcW w:w="3288" w:type="dxa"/>
            <w:shd w:val="clear" w:color="auto" w:fill="F2F2F2" w:themeFill="background1" w:themeFillShade="F2"/>
          </w:tcPr>
          <w:p w14:paraId="0D0AFA06" w14:textId="77777777" w:rsidR="00F013FC" w:rsidRDefault="00F013FC" w:rsidP="00F013FC">
            <w:pPr>
              <w:rPr>
                <w:lang w:eastAsia="en-CA"/>
              </w:rPr>
            </w:pPr>
          </w:p>
        </w:tc>
      </w:tr>
      <w:tr w:rsidR="00F013FC" w14:paraId="2C78B7DF" w14:textId="77777777" w:rsidTr="00DD2645">
        <w:tc>
          <w:tcPr>
            <w:tcW w:w="3060" w:type="dxa"/>
            <w:shd w:val="clear" w:color="auto" w:fill="F2F2F2" w:themeFill="background1" w:themeFillShade="F2"/>
          </w:tcPr>
          <w:p w14:paraId="51B7E0CE" w14:textId="26DBF5D8" w:rsidR="00F013FC" w:rsidRDefault="00F013FC" w:rsidP="00F013FC">
            <w:pPr>
              <w:rPr>
                <w:lang w:eastAsia="en-CA"/>
              </w:rPr>
            </w:pPr>
            <w:r w:rsidRPr="00E75D62">
              <w:t>CRU 213</w:t>
            </w:r>
            <w:r w:rsidRPr="00E75D62">
              <w:rPr>
                <w:rFonts w:ascii="Cambria Math" w:hAnsi="Cambria Math" w:cs="Cambria Math"/>
              </w:rPr>
              <w:t>‐</w:t>
            </w:r>
            <w:r w:rsidRPr="00E75D62">
              <w:t>vacant</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16382E8F" w14:textId="77777777" w:rsidR="00F013FC" w:rsidRDefault="00F013FC" w:rsidP="00F013FC">
            <w:pPr>
              <w:rPr>
                <w:lang w:eastAsia="en-CA"/>
              </w:rPr>
            </w:pPr>
          </w:p>
        </w:tc>
        <w:tc>
          <w:tcPr>
            <w:tcW w:w="686" w:type="dxa"/>
            <w:shd w:val="clear" w:color="auto" w:fill="F2F2F2" w:themeFill="background1" w:themeFillShade="F2"/>
          </w:tcPr>
          <w:p w14:paraId="045ED0C3" w14:textId="1F1E8AB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47B6DC8" w14:textId="77777777" w:rsidR="00F013FC" w:rsidRDefault="00F013FC" w:rsidP="00F013FC">
            <w:pPr>
              <w:jc w:val="center"/>
              <w:rPr>
                <w:lang w:eastAsia="en-CA"/>
              </w:rPr>
            </w:pPr>
          </w:p>
        </w:tc>
        <w:tc>
          <w:tcPr>
            <w:tcW w:w="1101" w:type="dxa"/>
            <w:shd w:val="clear" w:color="auto" w:fill="F2F2F2" w:themeFill="background1" w:themeFillShade="F2"/>
          </w:tcPr>
          <w:p w14:paraId="4E2F5A30" w14:textId="77777777" w:rsidR="00F013FC" w:rsidRDefault="00F013FC" w:rsidP="00F013FC">
            <w:pPr>
              <w:jc w:val="center"/>
              <w:rPr>
                <w:lang w:eastAsia="en-CA"/>
              </w:rPr>
            </w:pPr>
          </w:p>
        </w:tc>
        <w:tc>
          <w:tcPr>
            <w:tcW w:w="850" w:type="dxa"/>
            <w:shd w:val="clear" w:color="auto" w:fill="F2F2F2" w:themeFill="background1" w:themeFillShade="F2"/>
            <w:vAlign w:val="center"/>
          </w:tcPr>
          <w:p w14:paraId="09A3B6B0" w14:textId="77777777" w:rsidR="00F013FC" w:rsidRDefault="00F013FC" w:rsidP="00F013FC">
            <w:pPr>
              <w:jc w:val="center"/>
              <w:rPr>
                <w:lang w:eastAsia="en-CA"/>
              </w:rPr>
            </w:pPr>
          </w:p>
        </w:tc>
        <w:tc>
          <w:tcPr>
            <w:tcW w:w="448" w:type="dxa"/>
            <w:shd w:val="clear" w:color="auto" w:fill="F2F2F2" w:themeFill="background1" w:themeFillShade="F2"/>
          </w:tcPr>
          <w:p w14:paraId="68A429D8" w14:textId="26AD0E2C" w:rsidR="00F013FC" w:rsidRDefault="00000000" w:rsidP="00F013FC">
            <w:pPr>
              <w:jc w:val="center"/>
              <w:rPr>
                <w:lang w:eastAsia="en-CA"/>
              </w:rPr>
            </w:pPr>
            <w:sdt>
              <w:sdtPr>
                <w:rPr>
                  <w:lang w:eastAsia="en-CA"/>
                </w:rPr>
                <w:id w:val="1356000744"/>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7CE62E3D" w14:textId="77777777" w:rsidR="00F013FC" w:rsidRDefault="00F013FC" w:rsidP="00F013FC">
            <w:pPr>
              <w:jc w:val="center"/>
              <w:rPr>
                <w:lang w:eastAsia="en-CA"/>
              </w:rPr>
            </w:pPr>
          </w:p>
        </w:tc>
        <w:tc>
          <w:tcPr>
            <w:tcW w:w="448" w:type="dxa"/>
            <w:shd w:val="clear" w:color="auto" w:fill="F2F2F2" w:themeFill="background1" w:themeFillShade="F2"/>
          </w:tcPr>
          <w:p w14:paraId="2588D425" w14:textId="2B0646E1" w:rsidR="00F013FC" w:rsidRDefault="00000000" w:rsidP="00F013FC">
            <w:pPr>
              <w:jc w:val="center"/>
              <w:rPr>
                <w:lang w:eastAsia="en-CA"/>
              </w:rPr>
            </w:pPr>
            <w:sdt>
              <w:sdtPr>
                <w:rPr>
                  <w:lang w:eastAsia="en-CA"/>
                </w:rPr>
                <w:id w:val="956995269"/>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0D3F5E32" w14:textId="13D4A371" w:rsidR="00F013FC" w:rsidRDefault="00000000" w:rsidP="00F013FC">
            <w:pPr>
              <w:jc w:val="center"/>
              <w:rPr>
                <w:lang w:eastAsia="en-CA"/>
              </w:rPr>
            </w:pPr>
            <w:sdt>
              <w:sdtPr>
                <w:rPr>
                  <w:lang w:eastAsia="en-CA"/>
                </w:rPr>
                <w:id w:val="-135347417"/>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530D53F8" w14:textId="252D04C6" w:rsidR="00F013FC" w:rsidRDefault="00000000" w:rsidP="00F013FC">
            <w:pPr>
              <w:jc w:val="center"/>
              <w:rPr>
                <w:lang w:eastAsia="en-CA"/>
              </w:rPr>
            </w:pPr>
            <w:sdt>
              <w:sdtPr>
                <w:rPr>
                  <w:lang w:eastAsia="en-CA"/>
                </w:rPr>
                <w:id w:val="-1422875566"/>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415B2696" w14:textId="77777777" w:rsidR="00F013FC" w:rsidRDefault="00F013FC" w:rsidP="00F013FC">
            <w:pPr>
              <w:jc w:val="center"/>
              <w:rPr>
                <w:lang w:eastAsia="en-CA"/>
              </w:rPr>
            </w:pPr>
          </w:p>
        </w:tc>
        <w:tc>
          <w:tcPr>
            <w:tcW w:w="3288" w:type="dxa"/>
            <w:shd w:val="clear" w:color="auto" w:fill="F2F2F2" w:themeFill="background1" w:themeFillShade="F2"/>
          </w:tcPr>
          <w:p w14:paraId="60E42BFF" w14:textId="77777777" w:rsidR="00F013FC" w:rsidRDefault="00F013FC" w:rsidP="00F013FC">
            <w:pPr>
              <w:rPr>
                <w:lang w:eastAsia="en-CA"/>
              </w:rPr>
            </w:pPr>
          </w:p>
        </w:tc>
      </w:tr>
      <w:tr w:rsidR="00F013FC" w14:paraId="10CE50E8" w14:textId="77777777" w:rsidTr="00DD2645">
        <w:tc>
          <w:tcPr>
            <w:tcW w:w="3060" w:type="dxa"/>
            <w:shd w:val="clear" w:color="auto" w:fill="F2F2F2" w:themeFill="background1" w:themeFillShade="F2"/>
          </w:tcPr>
          <w:p w14:paraId="2E329E82" w14:textId="62591E25" w:rsidR="00F013FC" w:rsidRDefault="00F013FC" w:rsidP="00F013FC">
            <w:pPr>
              <w:rPr>
                <w:lang w:eastAsia="en-CA"/>
              </w:rPr>
            </w:pPr>
            <w:r w:rsidRPr="00E75D62">
              <w:t>CRU 213</w:t>
            </w:r>
            <w:r w:rsidRPr="00E75D62">
              <w:rPr>
                <w:rFonts w:ascii="Cambria Math" w:hAnsi="Cambria Math" w:cs="Cambria Math"/>
              </w:rPr>
              <w:t>‐</w:t>
            </w:r>
            <w:r w:rsidRPr="00E75D62">
              <w:t>vacant</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66F7B96A" w14:textId="77777777" w:rsidR="00F013FC" w:rsidRDefault="00F013FC" w:rsidP="00F013FC">
            <w:pPr>
              <w:rPr>
                <w:lang w:eastAsia="en-CA"/>
              </w:rPr>
            </w:pPr>
          </w:p>
        </w:tc>
        <w:tc>
          <w:tcPr>
            <w:tcW w:w="686" w:type="dxa"/>
            <w:shd w:val="clear" w:color="auto" w:fill="F2F2F2" w:themeFill="background1" w:themeFillShade="F2"/>
          </w:tcPr>
          <w:p w14:paraId="48910FB1" w14:textId="71BC839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013E0A2" w14:textId="77777777" w:rsidR="00F013FC" w:rsidRDefault="00F013FC" w:rsidP="00F013FC">
            <w:pPr>
              <w:jc w:val="center"/>
              <w:rPr>
                <w:lang w:eastAsia="en-CA"/>
              </w:rPr>
            </w:pPr>
          </w:p>
        </w:tc>
        <w:tc>
          <w:tcPr>
            <w:tcW w:w="1101" w:type="dxa"/>
            <w:shd w:val="clear" w:color="auto" w:fill="F2F2F2" w:themeFill="background1" w:themeFillShade="F2"/>
          </w:tcPr>
          <w:p w14:paraId="159D4679" w14:textId="77777777" w:rsidR="00F013FC" w:rsidRDefault="00F013FC" w:rsidP="00F013FC">
            <w:pPr>
              <w:jc w:val="center"/>
              <w:rPr>
                <w:lang w:eastAsia="en-CA"/>
              </w:rPr>
            </w:pPr>
          </w:p>
        </w:tc>
        <w:tc>
          <w:tcPr>
            <w:tcW w:w="850" w:type="dxa"/>
            <w:shd w:val="clear" w:color="auto" w:fill="F2F2F2" w:themeFill="background1" w:themeFillShade="F2"/>
            <w:vAlign w:val="center"/>
          </w:tcPr>
          <w:p w14:paraId="4DA55C76" w14:textId="77777777" w:rsidR="00F013FC" w:rsidRDefault="00F013FC" w:rsidP="00F013FC">
            <w:pPr>
              <w:jc w:val="center"/>
              <w:rPr>
                <w:lang w:eastAsia="en-CA"/>
              </w:rPr>
            </w:pPr>
          </w:p>
        </w:tc>
        <w:tc>
          <w:tcPr>
            <w:tcW w:w="448" w:type="dxa"/>
            <w:shd w:val="clear" w:color="auto" w:fill="F2F2F2" w:themeFill="background1" w:themeFillShade="F2"/>
          </w:tcPr>
          <w:p w14:paraId="5BD8ED75" w14:textId="06DEE14B" w:rsidR="00F013FC" w:rsidRDefault="00000000" w:rsidP="00F013FC">
            <w:pPr>
              <w:jc w:val="center"/>
              <w:rPr>
                <w:lang w:eastAsia="en-CA"/>
              </w:rPr>
            </w:pPr>
            <w:sdt>
              <w:sdtPr>
                <w:rPr>
                  <w:lang w:eastAsia="en-CA"/>
                </w:rPr>
                <w:id w:val="-1341469532"/>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2C1A79EC" w14:textId="77777777" w:rsidR="00F013FC" w:rsidRDefault="00F013FC" w:rsidP="00F013FC">
            <w:pPr>
              <w:jc w:val="center"/>
              <w:rPr>
                <w:lang w:eastAsia="en-CA"/>
              </w:rPr>
            </w:pPr>
          </w:p>
        </w:tc>
        <w:tc>
          <w:tcPr>
            <w:tcW w:w="448" w:type="dxa"/>
            <w:shd w:val="clear" w:color="auto" w:fill="F2F2F2" w:themeFill="background1" w:themeFillShade="F2"/>
          </w:tcPr>
          <w:p w14:paraId="0EC4131A" w14:textId="4352297E" w:rsidR="00F013FC" w:rsidRDefault="00000000" w:rsidP="00F013FC">
            <w:pPr>
              <w:jc w:val="center"/>
              <w:rPr>
                <w:lang w:eastAsia="en-CA"/>
              </w:rPr>
            </w:pPr>
            <w:sdt>
              <w:sdtPr>
                <w:rPr>
                  <w:lang w:eastAsia="en-CA"/>
                </w:rPr>
                <w:id w:val="1437797682"/>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131D810C" w14:textId="736FC2DB" w:rsidR="00F013FC" w:rsidRDefault="00000000" w:rsidP="00F013FC">
            <w:pPr>
              <w:jc w:val="center"/>
              <w:rPr>
                <w:lang w:eastAsia="en-CA"/>
              </w:rPr>
            </w:pPr>
            <w:sdt>
              <w:sdtPr>
                <w:rPr>
                  <w:lang w:eastAsia="en-CA"/>
                </w:rPr>
                <w:id w:val="-1088680525"/>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6DEC7077" w14:textId="2E39C94F" w:rsidR="00F013FC" w:rsidRDefault="00000000" w:rsidP="00F013FC">
            <w:pPr>
              <w:jc w:val="center"/>
              <w:rPr>
                <w:lang w:eastAsia="en-CA"/>
              </w:rPr>
            </w:pPr>
            <w:sdt>
              <w:sdtPr>
                <w:rPr>
                  <w:lang w:eastAsia="en-CA"/>
                </w:rPr>
                <w:id w:val="-1774625067"/>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22A36D88" w14:textId="77777777" w:rsidR="00F013FC" w:rsidRDefault="00F013FC" w:rsidP="00F013FC">
            <w:pPr>
              <w:jc w:val="center"/>
              <w:rPr>
                <w:lang w:eastAsia="en-CA"/>
              </w:rPr>
            </w:pPr>
          </w:p>
        </w:tc>
        <w:tc>
          <w:tcPr>
            <w:tcW w:w="3288" w:type="dxa"/>
            <w:shd w:val="clear" w:color="auto" w:fill="F2F2F2" w:themeFill="background1" w:themeFillShade="F2"/>
          </w:tcPr>
          <w:p w14:paraId="72ADCE40" w14:textId="77777777" w:rsidR="00F013FC" w:rsidRDefault="00F013FC" w:rsidP="00F013FC">
            <w:pPr>
              <w:rPr>
                <w:lang w:eastAsia="en-CA"/>
              </w:rPr>
            </w:pPr>
          </w:p>
        </w:tc>
      </w:tr>
      <w:tr w:rsidR="00F013FC" w14:paraId="34D47785" w14:textId="77777777" w:rsidTr="00DD2645">
        <w:tc>
          <w:tcPr>
            <w:tcW w:w="3060" w:type="dxa"/>
            <w:shd w:val="clear" w:color="auto" w:fill="F2F2F2" w:themeFill="background1" w:themeFillShade="F2"/>
          </w:tcPr>
          <w:p w14:paraId="56029E3C" w14:textId="148630EE" w:rsidR="00F013FC" w:rsidRDefault="00F013FC" w:rsidP="00F013FC">
            <w:pPr>
              <w:rPr>
                <w:lang w:eastAsia="en-CA"/>
              </w:rPr>
            </w:pPr>
            <w:r w:rsidRPr="00E75D62">
              <w:t>CRU 213</w:t>
            </w:r>
            <w:r w:rsidRPr="00E75D62">
              <w:rPr>
                <w:rFonts w:ascii="Cambria Math" w:hAnsi="Cambria Math" w:cs="Cambria Math"/>
              </w:rPr>
              <w:t>‐</w:t>
            </w:r>
            <w:r w:rsidRPr="00E75D62">
              <w:t>store room HORN/STROBE - HORN TEST</w:t>
            </w:r>
          </w:p>
        </w:tc>
        <w:tc>
          <w:tcPr>
            <w:tcW w:w="907" w:type="dxa"/>
            <w:shd w:val="clear" w:color="auto" w:fill="F2F2F2" w:themeFill="background1" w:themeFillShade="F2"/>
            <w:vAlign w:val="center"/>
          </w:tcPr>
          <w:p w14:paraId="3D7D485A" w14:textId="77777777" w:rsidR="00F013FC" w:rsidRDefault="00F013FC" w:rsidP="00F013FC">
            <w:pPr>
              <w:rPr>
                <w:lang w:eastAsia="en-CA"/>
              </w:rPr>
            </w:pPr>
          </w:p>
        </w:tc>
        <w:tc>
          <w:tcPr>
            <w:tcW w:w="686" w:type="dxa"/>
            <w:shd w:val="clear" w:color="auto" w:fill="F2F2F2" w:themeFill="background1" w:themeFillShade="F2"/>
          </w:tcPr>
          <w:p w14:paraId="0A4D7566" w14:textId="68113462"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89D6F38" w14:textId="77777777" w:rsidR="00F013FC" w:rsidRDefault="00F013FC" w:rsidP="00F013FC">
            <w:pPr>
              <w:jc w:val="center"/>
              <w:rPr>
                <w:lang w:eastAsia="en-CA"/>
              </w:rPr>
            </w:pPr>
          </w:p>
        </w:tc>
        <w:tc>
          <w:tcPr>
            <w:tcW w:w="1101" w:type="dxa"/>
            <w:shd w:val="clear" w:color="auto" w:fill="F2F2F2" w:themeFill="background1" w:themeFillShade="F2"/>
          </w:tcPr>
          <w:p w14:paraId="2AC094C8" w14:textId="77777777" w:rsidR="00F013FC" w:rsidRDefault="00F013FC" w:rsidP="00F013FC">
            <w:pPr>
              <w:jc w:val="center"/>
              <w:rPr>
                <w:lang w:eastAsia="en-CA"/>
              </w:rPr>
            </w:pPr>
          </w:p>
        </w:tc>
        <w:tc>
          <w:tcPr>
            <w:tcW w:w="850" w:type="dxa"/>
            <w:shd w:val="clear" w:color="auto" w:fill="F2F2F2" w:themeFill="background1" w:themeFillShade="F2"/>
            <w:vAlign w:val="center"/>
          </w:tcPr>
          <w:p w14:paraId="3918838A" w14:textId="77777777" w:rsidR="00F013FC" w:rsidRDefault="00F013FC" w:rsidP="00F013FC">
            <w:pPr>
              <w:jc w:val="center"/>
              <w:rPr>
                <w:lang w:eastAsia="en-CA"/>
              </w:rPr>
            </w:pPr>
          </w:p>
        </w:tc>
        <w:tc>
          <w:tcPr>
            <w:tcW w:w="448" w:type="dxa"/>
            <w:shd w:val="clear" w:color="auto" w:fill="F2F2F2" w:themeFill="background1" w:themeFillShade="F2"/>
          </w:tcPr>
          <w:p w14:paraId="7C7B1886" w14:textId="2EAEBED5" w:rsidR="00F013FC" w:rsidRDefault="00000000" w:rsidP="00F013FC">
            <w:pPr>
              <w:jc w:val="center"/>
              <w:rPr>
                <w:lang w:eastAsia="en-CA"/>
              </w:rPr>
            </w:pPr>
            <w:sdt>
              <w:sdtPr>
                <w:rPr>
                  <w:lang w:eastAsia="en-CA"/>
                </w:rPr>
                <w:id w:val="1592434740"/>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1968D341" w14:textId="77777777" w:rsidR="00F013FC" w:rsidRDefault="00F013FC" w:rsidP="00F013FC">
            <w:pPr>
              <w:jc w:val="center"/>
              <w:rPr>
                <w:lang w:eastAsia="en-CA"/>
              </w:rPr>
            </w:pPr>
          </w:p>
        </w:tc>
        <w:tc>
          <w:tcPr>
            <w:tcW w:w="448" w:type="dxa"/>
            <w:shd w:val="clear" w:color="auto" w:fill="F2F2F2" w:themeFill="background1" w:themeFillShade="F2"/>
          </w:tcPr>
          <w:p w14:paraId="657D20C7" w14:textId="0B236737" w:rsidR="00F013FC" w:rsidRDefault="00000000" w:rsidP="00F013FC">
            <w:pPr>
              <w:jc w:val="center"/>
              <w:rPr>
                <w:lang w:eastAsia="en-CA"/>
              </w:rPr>
            </w:pPr>
            <w:sdt>
              <w:sdtPr>
                <w:rPr>
                  <w:lang w:eastAsia="en-CA"/>
                </w:rPr>
                <w:id w:val="-2078502889"/>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0C5F6D07" w14:textId="6B17BAB5" w:rsidR="00F013FC" w:rsidRDefault="00000000" w:rsidP="00F013FC">
            <w:pPr>
              <w:jc w:val="center"/>
              <w:rPr>
                <w:lang w:eastAsia="en-CA"/>
              </w:rPr>
            </w:pPr>
            <w:sdt>
              <w:sdtPr>
                <w:rPr>
                  <w:lang w:eastAsia="en-CA"/>
                </w:rPr>
                <w:id w:val="1126583502"/>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43E66D40" w14:textId="3003DA01" w:rsidR="00F013FC" w:rsidRDefault="00000000" w:rsidP="00F013FC">
            <w:pPr>
              <w:jc w:val="center"/>
              <w:rPr>
                <w:lang w:eastAsia="en-CA"/>
              </w:rPr>
            </w:pPr>
            <w:sdt>
              <w:sdtPr>
                <w:rPr>
                  <w:lang w:eastAsia="en-CA"/>
                </w:rPr>
                <w:id w:val="-203944154"/>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79FA0391" w14:textId="77777777" w:rsidR="00F013FC" w:rsidRDefault="00F013FC" w:rsidP="00F013FC">
            <w:pPr>
              <w:jc w:val="center"/>
              <w:rPr>
                <w:lang w:eastAsia="en-CA"/>
              </w:rPr>
            </w:pPr>
          </w:p>
        </w:tc>
        <w:tc>
          <w:tcPr>
            <w:tcW w:w="3288" w:type="dxa"/>
            <w:shd w:val="clear" w:color="auto" w:fill="F2F2F2" w:themeFill="background1" w:themeFillShade="F2"/>
          </w:tcPr>
          <w:p w14:paraId="0767D148" w14:textId="77777777" w:rsidR="00F013FC" w:rsidRDefault="00F013FC" w:rsidP="00F013FC">
            <w:pPr>
              <w:rPr>
                <w:lang w:eastAsia="en-CA"/>
              </w:rPr>
            </w:pPr>
          </w:p>
        </w:tc>
      </w:tr>
      <w:tr w:rsidR="00F013FC" w14:paraId="48F45531" w14:textId="77777777" w:rsidTr="00DD2645">
        <w:tc>
          <w:tcPr>
            <w:tcW w:w="3060" w:type="dxa"/>
            <w:shd w:val="clear" w:color="auto" w:fill="F2F2F2" w:themeFill="background1" w:themeFillShade="F2"/>
          </w:tcPr>
          <w:p w14:paraId="55FA0447" w14:textId="296A75B4" w:rsidR="00F013FC" w:rsidRDefault="00F013FC" w:rsidP="00F013FC">
            <w:pPr>
              <w:rPr>
                <w:lang w:eastAsia="en-CA"/>
              </w:rPr>
            </w:pPr>
            <w:r w:rsidRPr="00E75D62">
              <w:t>CRU 213</w:t>
            </w:r>
            <w:r w:rsidRPr="00E75D62">
              <w:rPr>
                <w:rFonts w:ascii="Cambria Math" w:hAnsi="Cambria Math" w:cs="Cambria Math"/>
              </w:rPr>
              <w:t>‐</w:t>
            </w:r>
            <w:r w:rsidRPr="00E75D62">
              <w:t>store room HORN/STROBE - STROBE TEST</w:t>
            </w:r>
          </w:p>
        </w:tc>
        <w:tc>
          <w:tcPr>
            <w:tcW w:w="907" w:type="dxa"/>
            <w:shd w:val="clear" w:color="auto" w:fill="F2F2F2" w:themeFill="background1" w:themeFillShade="F2"/>
            <w:vAlign w:val="center"/>
          </w:tcPr>
          <w:p w14:paraId="73830543" w14:textId="77777777" w:rsidR="00F013FC" w:rsidRDefault="00F013FC" w:rsidP="00F013FC">
            <w:pPr>
              <w:rPr>
                <w:lang w:eastAsia="en-CA"/>
              </w:rPr>
            </w:pPr>
          </w:p>
        </w:tc>
        <w:tc>
          <w:tcPr>
            <w:tcW w:w="686" w:type="dxa"/>
            <w:shd w:val="clear" w:color="auto" w:fill="F2F2F2" w:themeFill="background1" w:themeFillShade="F2"/>
          </w:tcPr>
          <w:p w14:paraId="046DC3A5" w14:textId="77138F9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1F73E6D" w14:textId="77777777" w:rsidR="00F013FC" w:rsidRDefault="00F013FC" w:rsidP="00F013FC">
            <w:pPr>
              <w:jc w:val="center"/>
              <w:rPr>
                <w:lang w:eastAsia="en-CA"/>
              </w:rPr>
            </w:pPr>
          </w:p>
        </w:tc>
        <w:tc>
          <w:tcPr>
            <w:tcW w:w="1101" w:type="dxa"/>
            <w:shd w:val="clear" w:color="auto" w:fill="F2F2F2" w:themeFill="background1" w:themeFillShade="F2"/>
          </w:tcPr>
          <w:p w14:paraId="052298E5" w14:textId="77777777" w:rsidR="00F013FC" w:rsidRDefault="00F013FC" w:rsidP="00F013FC">
            <w:pPr>
              <w:jc w:val="center"/>
              <w:rPr>
                <w:lang w:eastAsia="en-CA"/>
              </w:rPr>
            </w:pPr>
          </w:p>
        </w:tc>
        <w:tc>
          <w:tcPr>
            <w:tcW w:w="850" w:type="dxa"/>
            <w:shd w:val="clear" w:color="auto" w:fill="F2F2F2" w:themeFill="background1" w:themeFillShade="F2"/>
            <w:vAlign w:val="center"/>
          </w:tcPr>
          <w:p w14:paraId="1B502CA3" w14:textId="77777777" w:rsidR="00F013FC" w:rsidRDefault="00F013FC" w:rsidP="00F013FC">
            <w:pPr>
              <w:jc w:val="center"/>
              <w:rPr>
                <w:lang w:eastAsia="en-CA"/>
              </w:rPr>
            </w:pPr>
          </w:p>
        </w:tc>
        <w:tc>
          <w:tcPr>
            <w:tcW w:w="448" w:type="dxa"/>
            <w:shd w:val="clear" w:color="auto" w:fill="F2F2F2" w:themeFill="background1" w:themeFillShade="F2"/>
          </w:tcPr>
          <w:p w14:paraId="6DCD3076" w14:textId="1C72684D" w:rsidR="00F013FC" w:rsidRDefault="00000000" w:rsidP="00F013FC">
            <w:pPr>
              <w:jc w:val="center"/>
              <w:rPr>
                <w:lang w:eastAsia="en-CA"/>
              </w:rPr>
            </w:pPr>
            <w:sdt>
              <w:sdtPr>
                <w:rPr>
                  <w:lang w:eastAsia="en-CA"/>
                </w:rPr>
                <w:id w:val="28773840"/>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73C905DA" w14:textId="77777777" w:rsidR="00F013FC" w:rsidRDefault="00F013FC" w:rsidP="00F013FC">
            <w:pPr>
              <w:jc w:val="center"/>
              <w:rPr>
                <w:lang w:eastAsia="en-CA"/>
              </w:rPr>
            </w:pPr>
          </w:p>
        </w:tc>
        <w:tc>
          <w:tcPr>
            <w:tcW w:w="448" w:type="dxa"/>
            <w:shd w:val="clear" w:color="auto" w:fill="F2F2F2" w:themeFill="background1" w:themeFillShade="F2"/>
          </w:tcPr>
          <w:p w14:paraId="01F282D8" w14:textId="2C12CF03" w:rsidR="00F013FC" w:rsidRDefault="00000000" w:rsidP="00F013FC">
            <w:pPr>
              <w:jc w:val="center"/>
              <w:rPr>
                <w:lang w:eastAsia="en-CA"/>
              </w:rPr>
            </w:pPr>
            <w:sdt>
              <w:sdtPr>
                <w:rPr>
                  <w:lang w:eastAsia="en-CA"/>
                </w:rPr>
                <w:id w:val="-797600740"/>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4F925BAE" w14:textId="49F39072" w:rsidR="00F013FC" w:rsidRDefault="00000000" w:rsidP="00F013FC">
            <w:pPr>
              <w:jc w:val="center"/>
              <w:rPr>
                <w:lang w:eastAsia="en-CA"/>
              </w:rPr>
            </w:pPr>
            <w:sdt>
              <w:sdtPr>
                <w:rPr>
                  <w:lang w:eastAsia="en-CA"/>
                </w:rPr>
                <w:id w:val="281384933"/>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3CD3F96E" w14:textId="5E486F8D" w:rsidR="00F013FC" w:rsidRDefault="00000000" w:rsidP="00F013FC">
            <w:pPr>
              <w:jc w:val="center"/>
              <w:rPr>
                <w:lang w:eastAsia="en-CA"/>
              </w:rPr>
            </w:pPr>
            <w:sdt>
              <w:sdtPr>
                <w:rPr>
                  <w:lang w:eastAsia="en-CA"/>
                </w:rPr>
                <w:id w:val="1033704809"/>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2B14CBED" w14:textId="77777777" w:rsidR="00F013FC" w:rsidRDefault="00F013FC" w:rsidP="00F013FC">
            <w:pPr>
              <w:jc w:val="center"/>
              <w:rPr>
                <w:lang w:eastAsia="en-CA"/>
              </w:rPr>
            </w:pPr>
          </w:p>
        </w:tc>
        <w:tc>
          <w:tcPr>
            <w:tcW w:w="3288" w:type="dxa"/>
            <w:shd w:val="clear" w:color="auto" w:fill="F2F2F2" w:themeFill="background1" w:themeFillShade="F2"/>
          </w:tcPr>
          <w:p w14:paraId="57E00A34" w14:textId="77777777" w:rsidR="00F013FC" w:rsidRDefault="00F013FC" w:rsidP="00F013FC">
            <w:pPr>
              <w:rPr>
                <w:lang w:eastAsia="en-CA"/>
              </w:rPr>
            </w:pPr>
          </w:p>
        </w:tc>
      </w:tr>
      <w:tr w:rsidR="00F013FC" w14:paraId="384EB2E9" w14:textId="77777777" w:rsidTr="00DD2645">
        <w:tc>
          <w:tcPr>
            <w:tcW w:w="3060" w:type="dxa"/>
            <w:shd w:val="clear" w:color="auto" w:fill="F2F2F2" w:themeFill="background1" w:themeFillShade="F2"/>
          </w:tcPr>
          <w:p w14:paraId="60750CA5" w14:textId="49353459" w:rsidR="00F013FC" w:rsidRDefault="00F013FC" w:rsidP="00F013FC">
            <w:pPr>
              <w:rPr>
                <w:lang w:eastAsia="en-CA"/>
              </w:rPr>
            </w:pPr>
            <w:r w:rsidRPr="00E75D62">
              <w:t>CRU 212</w:t>
            </w:r>
            <w:r w:rsidRPr="00E75D62">
              <w:rPr>
                <w:rFonts w:ascii="Cambria Math" w:hAnsi="Cambria Math" w:cs="Cambria Math"/>
              </w:rPr>
              <w:t>‐</w:t>
            </w:r>
            <w:r w:rsidRPr="00E75D62">
              <w:t xml:space="preserve"> BELL</w:t>
            </w:r>
            <w:r w:rsidRPr="00E75D62">
              <w:rPr>
                <w:rFonts w:ascii="Cambria Math" w:hAnsi="Cambria Math" w:cs="Cambria Math"/>
              </w:rPr>
              <w:t>‐</w:t>
            </w:r>
            <w:r w:rsidRPr="00E75D62">
              <w:t>store room HORN/STROBE - HORN TEST</w:t>
            </w:r>
          </w:p>
        </w:tc>
        <w:tc>
          <w:tcPr>
            <w:tcW w:w="907" w:type="dxa"/>
            <w:shd w:val="clear" w:color="auto" w:fill="F2F2F2" w:themeFill="background1" w:themeFillShade="F2"/>
            <w:vAlign w:val="center"/>
          </w:tcPr>
          <w:p w14:paraId="0572F99A" w14:textId="77777777" w:rsidR="00F013FC" w:rsidRDefault="00F013FC" w:rsidP="00F013FC">
            <w:pPr>
              <w:rPr>
                <w:lang w:eastAsia="en-CA"/>
              </w:rPr>
            </w:pPr>
          </w:p>
        </w:tc>
        <w:tc>
          <w:tcPr>
            <w:tcW w:w="686" w:type="dxa"/>
            <w:shd w:val="clear" w:color="auto" w:fill="F2F2F2" w:themeFill="background1" w:themeFillShade="F2"/>
          </w:tcPr>
          <w:p w14:paraId="26DE2C63" w14:textId="44791EC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459A895" w14:textId="77777777" w:rsidR="00F013FC" w:rsidRDefault="00F013FC" w:rsidP="00F013FC">
            <w:pPr>
              <w:jc w:val="center"/>
              <w:rPr>
                <w:lang w:eastAsia="en-CA"/>
              </w:rPr>
            </w:pPr>
          </w:p>
        </w:tc>
        <w:tc>
          <w:tcPr>
            <w:tcW w:w="1101" w:type="dxa"/>
            <w:shd w:val="clear" w:color="auto" w:fill="F2F2F2" w:themeFill="background1" w:themeFillShade="F2"/>
          </w:tcPr>
          <w:p w14:paraId="6EA53511" w14:textId="77777777" w:rsidR="00F013FC" w:rsidRDefault="00F013FC" w:rsidP="00F013FC">
            <w:pPr>
              <w:jc w:val="center"/>
              <w:rPr>
                <w:lang w:eastAsia="en-CA"/>
              </w:rPr>
            </w:pPr>
          </w:p>
        </w:tc>
        <w:tc>
          <w:tcPr>
            <w:tcW w:w="850" w:type="dxa"/>
            <w:shd w:val="clear" w:color="auto" w:fill="F2F2F2" w:themeFill="background1" w:themeFillShade="F2"/>
            <w:vAlign w:val="center"/>
          </w:tcPr>
          <w:p w14:paraId="52F1BE51" w14:textId="77777777" w:rsidR="00F013FC" w:rsidRDefault="00F013FC" w:rsidP="00F013FC">
            <w:pPr>
              <w:jc w:val="center"/>
              <w:rPr>
                <w:lang w:eastAsia="en-CA"/>
              </w:rPr>
            </w:pPr>
          </w:p>
        </w:tc>
        <w:tc>
          <w:tcPr>
            <w:tcW w:w="448" w:type="dxa"/>
            <w:shd w:val="clear" w:color="auto" w:fill="F2F2F2" w:themeFill="background1" w:themeFillShade="F2"/>
          </w:tcPr>
          <w:p w14:paraId="1F1F0E0F" w14:textId="659002CB" w:rsidR="00F013FC" w:rsidRDefault="00000000" w:rsidP="00F013FC">
            <w:pPr>
              <w:jc w:val="center"/>
              <w:rPr>
                <w:lang w:eastAsia="en-CA"/>
              </w:rPr>
            </w:pPr>
            <w:sdt>
              <w:sdtPr>
                <w:rPr>
                  <w:lang w:eastAsia="en-CA"/>
                </w:rPr>
                <w:id w:val="-667949676"/>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056B06C2" w14:textId="77777777" w:rsidR="00F013FC" w:rsidRDefault="00F013FC" w:rsidP="00F013FC">
            <w:pPr>
              <w:jc w:val="center"/>
              <w:rPr>
                <w:lang w:eastAsia="en-CA"/>
              </w:rPr>
            </w:pPr>
          </w:p>
        </w:tc>
        <w:tc>
          <w:tcPr>
            <w:tcW w:w="448" w:type="dxa"/>
            <w:shd w:val="clear" w:color="auto" w:fill="F2F2F2" w:themeFill="background1" w:themeFillShade="F2"/>
          </w:tcPr>
          <w:p w14:paraId="75EEE184" w14:textId="45DA7602" w:rsidR="00F013FC" w:rsidRDefault="00000000" w:rsidP="00F013FC">
            <w:pPr>
              <w:jc w:val="center"/>
              <w:rPr>
                <w:lang w:eastAsia="en-CA"/>
              </w:rPr>
            </w:pPr>
            <w:sdt>
              <w:sdtPr>
                <w:rPr>
                  <w:lang w:eastAsia="en-CA"/>
                </w:rPr>
                <w:id w:val="-784882564"/>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684E8920" w14:textId="4AD5959B" w:rsidR="00F013FC" w:rsidRDefault="00000000" w:rsidP="00F013FC">
            <w:pPr>
              <w:jc w:val="center"/>
              <w:rPr>
                <w:lang w:eastAsia="en-CA"/>
              </w:rPr>
            </w:pPr>
            <w:sdt>
              <w:sdtPr>
                <w:rPr>
                  <w:lang w:eastAsia="en-CA"/>
                </w:rPr>
                <w:id w:val="1072854157"/>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27EF7A5A" w14:textId="2A5645B0" w:rsidR="00F013FC" w:rsidRDefault="00000000" w:rsidP="00F013FC">
            <w:pPr>
              <w:jc w:val="center"/>
              <w:rPr>
                <w:lang w:eastAsia="en-CA"/>
              </w:rPr>
            </w:pPr>
            <w:sdt>
              <w:sdtPr>
                <w:rPr>
                  <w:lang w:eastAsia="en-CA"/>
                </w:rPr>
                <w:id w:val="936945490"/>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29358D7D" w14:textId="77777777" w:rsidR="00F013FC" w:rsidRDefault="00F013FC" w:rsidP="00F013FC">
            <w:pPr>
              <w:jc w:val="center"/>
              <w:rPr>
                <w:lang w:eastAsia="en-CA"/>
              </w:rPr>
            </w:pPr>
          </w:p>
        </w:tc>
        <w:tc>
          <w:tcPr>
            <w:tcW w:w="3288" w:type="dxa"/>
            <w:shd w:val="clear" w:color="auto" w:fill="F2F2F2" w:themeFill="background1" w:themeFillShade="F2"/>
          </w:tcPr>
          <w:p w14:paraId="0681B022" w14:textId="77777777" w:rsidR="00F013FC" w:rsidRDefault="00F013FC" w:rsidP="00F013FC">
            <w:pPr>
              <w:rPr>
                <w:lang w:eastAsia="en-CA"/>
              </w:rPr>
            </w:pPr>
          </w:p>
        </w:tc>
      </w:tr>
      <w:tr w:rsidR="00F013FC" w14:paraId="40B8166D" w14:textId="77777777" w:rsidTr="00DD2645">
        <w:tc>
          <w:tcPr>
            <w:tcW w:w="3060" w:type="dxa"/>
            <w:shd w:val="clear" w:color="auto" w:fill="F2F2F2" w:themeFill="background1" w:themeFillShade="F2"/>
          </w:tcPr>
          <w:p w14:paraId="3E327514" w14:textId="64EC2D23" w:rsidR="00F013FC" w:rsidRDefault="00F013FC" w:rsidP="00F013FC">
            <w:pPr>
              <w:rPr>
                <w:lang w:eastAsia="en-CA"/>
              </w:rPr>
            </w:pPr>
            <w:r w:rsidRPr="00E75D62">
              <w:t>CRU 212</w:t>
            </w:r>
            <w:r w:rsidRPr="00E75D62">
              <w:rPr>
                <w:rFonts w:ascii="Cambria Math" w:hAnsi="Cambria Math" w:cs="Cambria Math"/>
              </w:rPr>
              <w:t>‐</w:t>
            </w:r>
            <w:r w:rsidRPr="00E75D62">
              <w:t xml:space="preserve"> BELL</w:t>
            </w:r>
            <w:r w:rsidRPr="00E75D62">
              <w:rPr>
                <w:rFonts w:ascii="Cambria Math" w:hAnsi="Cambria Math" w:cs="Cambria Math"/>
              </w:rPr>
              <w:t>‐</w:t>
            </w:r>
            <w:r w:rsidRPr="00E75D62">
              <w:t>store room HORN/STROBE - STROBE TEST</w:t>
            </w:r>
          </w:p>
        </w:tc>
        <w:tc>
          <w:tcPr>
            <w:tcW w:w="907" w:type="dxa"/>
            <w:shd w:val="clear" w:color="auto" w:fill="F2F2F2" w:themeFill="background1" w:themeFillShade="F2"/>
            <w:vAlign w:val="center"/>
          </w:tcPr>
          <w:p w14:paraId="30C25157" w14:textId="77777777" w:rsidR="00F013FC" w:rsidRDefault="00F013FC" w:rsidP="00F013FC">
            <w:pPr>
              <w:rPr>
                <w:lang w:eastAsia="en-CA"/>
              </w:rPr>
            </w:pPr>
          </w:p>
        </w:tc>
        <w:tc>
          <w:tcPr>
            <w:tcW w:w="686" w:type="dxa"/>
            <w:shd w:val="clear" w:color="auto" w:fill="F2F2F2" w:themeFill="background1" w:themeFillShade="F2"/>
          </w:tcPr>
          <w:p w14:paraId="29B73E9D" w14:textId="759D85E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5E9D5DD" w14:textId="77777777" w:rsidR="00F013FC" w:rsidRDefault="00F013FC" w:rsidP="00F013FC">
            <w:pPr>
              <w:jc w:val="center"/>
              <w:rPr>
                <w:lang w:eastAsia="en-CA"/>
              </w:rPr>
            </w:pPr>
          </w:p>
        </w:tc>
        <w:tc>
          <w:tcPr>
            <w:tcW w:w="1101" w:type="dxa"/>
            <w:shd w:val="clear" w:color="auto" w:fill="F2F2F2" w:themeFill="background1" w:themeFillShade="F2"/>
          </w:tcPr>
          <w:p w14:paraId="26BE6E68" w14:textId="77777777" w:rsidR="00F013FC" w:rsidRDefault="00F013FC" w:rsidP="00F013FC">
            <w:pPr>
              <w:jc w:val="center"/>
              <w:rPr>
                <w:lang w:eastAsia="en-CA"/>
              </w:rPr>
            </w:pPr>
          </w:p>
        </w:tc>
        <w:tc>
          <w:tcPr>
            <w:tcW w:w="850" w:type="dxa"/>
            <w:shd w:val="clear" w:color="auto" w:fill="F2F2F2" w:themeFill="background1" w:themeFillShade="F2"/>
            <w:vAlign w:val="center"/>
          </w:tcPr>
          <w:p w14:paraId="729E4DA4" w14:textId="77777777" w:rsidR="00F013FC" w:rsidRDefault="00F013FC" w:rsidP="00F013FC">
            <w:pPr>
              <w:jc w:val="center"/>
              <w:rPr>
                <w:lang w:eastAsia="en-CA"/>
              </w:rPr>
            </w:pPr>
          </w:p>
        </w:tc>
        <w:tc>
          <w:tcPr>
            <w:tcW w:w="448" w:type="dxa"/>
            <w:shd w:val="clear" w:color="auto" w:fill="F2F2F2" w:themeFill="background1" w:themeFillShade="F2"/>
          </w:tcPr>
          <w:p w14:paraId="3E157FD1" w14:textId="407AB1C8" w:rsidR="00F013FC" w:rsidRDefault="00000000" w:rsidP="00F013FC">
            <w:pPr>
              <w:jc w:val="center"/>
              <w:rPr>
                <w:lang w:eastAsia="en-CA"/>
              </w:rPr>
            </w:pPr>
            <w:sdt>
              <w:sdtPr>
                <w:rPr>
                  <w:lang w:eastAsia="en-CA"/>
                </w:rPr>
                <w:id w:val="-1047532602"/>
                <w14:checkbox>
                  <w14:checked w14:val="1"/>
                  <w14:checkedState w14:val="0050" w14:font="Wingdings 2"/>
                  <w14:uncheckedState w14:val="0020" w14:font="Wingdings 2"/>
                </w14:checkbox>
              </w:sdtPr>
              <w:sdtContent>
                <w:r w:rsidR="00F013FC" w:rsidRPr="0046581B">
                  <w:rPr>
                    <w:lang w:eastAsia="en-CA"/>
                  </w:rPr>
                  <w:sym w:font="Wingdings 2" w:char="F050"/>
                </w:r>
              </w:sdtContent>
            </w:sdt>
          </w:p>
        </w:tc>
        <w:tc>
          <w:tcPr>
            <w:tcW w:w="1101" w:type="dxa"/>
            <w:shd w:val="clear" w:color="auto" w:fill="F2F2F2" w:themeFill="background1" w:themeFillShade="F2"/>
            <w:vAlign w:val="center"/>
          </w:tcPr>
          <w:p w14:paraId="59D55CDA" w14:textId="77777777" w:rsidR="00F013FC" w:rsidRDefault="00F013FC" w:rsidP="00F013FC">
            <w:pPr>
              <w:jc w:val="center"/>
              <w:rPr>
                <w:lang w:eastAsia="en-CA"/>
              </w:rPr>
            </w:pPr>
          </w:p>
        </w:tc>
        <w:tc>
          <w:tcPr>
            <w:tcW w:w="448" w:type="dxa"/>
            <w:shd w:val="clear" w:color="auto" w:fill="F2F2F2" w:themeFill="background1" w:themeFillShade="F2"/>
          </w:tcPr>
          <w:p w14:paraId="6957EE8F" w14:textId="7094F912" w:rsidR="00F013FC" w:rsidRDefault="00000000" w:rsidP="00F013FC">
            <w:pPr>
              <w:jc w:val="center"/>
              <w:rPr>
                <w:lang w:eastAsia="en-CA"/>
              </w:rPr>
            </w:pPr>
            <w:sdt>
              <w:sdtPr>
                <w:rPr>
                  <w:lang w:eastAsia="en-CA"/>
                </w:rPr>
                <w:id w:val="-774170518"/>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48" w:type="dxa"/>
            <w:shd w:val="clear" w:color="auto" w:fill="F2F2F2" w:themeFill="background1" w:themeFillShade="F2"/>
          </w:tcPr>
          <w:p w14:paraId="6D67DC35" w14:textId="323A912C" w:rsidR="00F013FC" w:rsidRDefault="00000000" w:rsidP="00F013FC">
            <w:pPr>
              <w:jc w:val="center"/>
              <w:rPr>
                <w:lang w:eastAsia="en-CA"/>
              </w:rPr>
            </w:pPr>
            <w:sdt>
              <w:sdtPr>
                <w:rPr>
                  <w:lang w:eastAsia="en-CA"/>
                </w:rPr>
                <w:id w:val="-38676450"/>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423" w:type="dxa"/>
            <w:shd w:val="clear" w:color="auto" w:fill="F2F2F2" w:themeFill="background1" w:themeFillShade="F2"/>
          </w:tcPr>
          <w:p w14:paraId="4477CB8C" w14:textId="65B82851" w:rsidR="00F013FC" w:rsidRDefault="00000000" w:rsidP="00F013FC">
            <w:pPr>
              <w:jc w:val="center"/>
              <w:rPr>
                <w:lang w:eastAsia="en-CA"/>
              </w:rPr>
            </w:pPr>
            <w:sdt>
              <w:sdtPr>
                <w:rPr>
                  <w:lang w:eastAsia="en-CA"/>
                </w:rPr>
                <w:id w:val="-1787336853"/>
                <w14:checkbox>
                  <w14:checked w14:val="1"/>
                  <w14:checkedState w14:val="0050" w14:font="Wingdings 2"/>
                  <w14:uncheckedState w14:val="0020" w14:font="Wingdings 2"/>
                </w14:checkbox>
              </w:sdtPr>
              <w:sdtContent>
                <w:r w:rsidR="00F013FC" w:rsidRPr="00152AC3">
                  <w:rPr>
                    <w:lang w:eastAsia="en-CA"/>
                  </w:rPr>
                  <w:sym w:font="Wingdings 2" w:char="F050"/>
                </w:r>
              </w:sdtContent>
            </w:sdt>
          </w:p>
        </w:tc>
        <w:tc>
          <w:tcPr>
            <w:tcW w:w="964" w:type="dxa"/>
            <w:shd w:val="clear" w:color="auto" w:fill="F2F2F2" w:themeFill="background1" w:themeFillShade="F2"/>
            <w:vAlign w:val="center"/>
          </w:tcPr>
          <w:p w14:paraId="42C8A216" w14:textId="77777777" w:rsidR="00F013FC" w:rsidRDefault="00F013FC" w:rsidP="00F013FC">
            <w:pPr>
              <w:jc w:val="center"/>
              <w:rPr>
                <w:lang w:eastAsia="en-CA"/>
              </w:rPr>
            </w:pPr>
          </w:p>
        </w:tc>
        <w:tc>
          <w:tcPr>
            <w:tcW w:w="3288" w:type="dxa"/>
            <w:shd w:val="clear" w:color="auto" w:fill="F2F2F2" w:themeFill="background1" w:themeFillShade="F2"/>
          </w:tcPr>
          <w:p w14:paraId="25FEF2DF" w14:textId="77777777" w:rsidR="00F013FC" w:rsidRDefault="00F013FC" w:rsidP="00F013FC">
            <w:pPr>
              <w:rPr>
                <w:lang w:eastAsia="en-CA"/>
              </w:rPr>
            </w:pPr>
          </w:p>
        </w:tc>
      </w:tr>
      <w:tr w:rsidR="00F013FC" w14:paraId="648286E1" w14:textId="77777777" w:rsidTr="00DD2645">
        <w:tc>
          <w:tcPr>
            <w:tcW w:w="3060" w:type="dxa"/>
            <w:shd w:val="clear" w:color="auto" w:fill="F2F2F2" w:themeFill="background1" w:themeFillShade="F2"/>
          </w:tcPr>
          <w:p w14:paraId="71411D06" w14:textId="51234145" w:rsidR="00F013FC" w:rsidRDefault="00F013FC" w:rsidP="00F013FC">
            <w:pPr>
              <w:rPr>
                <w:lang w:eastAsia="en-CA"/>
              </w:rPr>
            </w:pPr>
            <w:r w:rsidRPr="00E75D62">
              <w:lastRenderedPageBreak/>
              <w:t>CRU 211</w:t>
            </w:r>
            <w:r w:rsidRPr="00E75D62">
              <w:rPr>
                <w:rFonts w:ascii="Cambria Math" w:hAnsi="Cambria Math" w:cs="Cambria Math"/>
              </w:rPr>
              <w:t>‐</w:t>
            </w:r>
            <w:r w:rsidRPr="00E75D62">
              <w:t>vacant</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6A036FAE" w14:textId="77777777" w:rsidR="00F013FC" w:rsidRDefault="00F013FC" w:rsidP="00F013FC">
            <w:pPr>
              <w:rPr>
                <w:lang w:eastAsia="en-CA"/>
              </w:rPr>
            </w:pPr>
          </w:p>
        </w:tc>
        <w:tc>
          <w:tcPr>
            <w:tcW w:w="686" w:type="dxa"/>
            <w:shd w:val="clear" w:color="auto" w:fill="F2F2F2" w:themeFill="background1" w:themeFillShade="F2"/>
          </w:tcPr>
          <w:p w14:paraId="20E053D5" w14:textId="3726430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8FCE240" w14:textId="77777777" w:rsidR="00F013FC" w:rsidRDefault="00F013FC" w:rsidP="00F013FC">
            <w:pPr>
              <w:jc w:val="center"/>
              <w:rPr>
                <w:lang w:eastAsia="en-CA"/>
              </w:rPr>
            </w:pPr>
          </w:p>
        </w:tc>
        <w:tc>
          <w:tcPr>
            <w:tcW w:w="1101" w:type="dxa"/>
            <w:shd w:val="clear" w:color="auto" w:fill="F2F2F2" w:themeFill="background1" w:themeFillShade="F2"/>
          </w:tcPr>
          <w:p w14:paraId="7880A336" w14:textId="77777777" w:rsidR="00F013FC" w:rsidRDefault="00F013FC" w:rsidP="00F013FC">
            <w:pPr>
              <w:jc w:val="center"/>
              <w:rPr>
                <w:lang w:eastAsia="en-CA"/>
              </w:rPr>
            </w:pPr>
          </w:p>
        </w:tc>
        <w:tc>
          <w:tcPr>
            <w:tcW w:w="850" w:type="dxa"/>
            <w:shd w:val="clear" w:color="auto" w:fill="F2F2F2" w:themeFill="background1" w:themeFillShade="F2"/>
            <w:vAlign w:val="center"/>
          </w:tcPr>
          <w:p w14:paraId="7A025962" w14:textId="77777777" w:rsidR="00F013FC" w:rsidRDefault="00F013FC" w:rsidP="00F013FC">
            <w:pPr>
              <w:jc w:val="center"/>
              <w:rPr>
                <w:lang w:eastAsia="en-CA"/>
              </w:rPr>
            </w:pPr>
          </w:p>
        </w:tc>
        <w:tc>
          <w:tcPr>
            <w:tcW w:w="448" w:type="dxa"/>
            <w:shd w:val="clear" w:color="auto" w:fill="F2F2F2" w:themeFill="background1" w:themeFillShade="F2"/>
          </w:tcPr>
          <w:p w14:paraId="472BEDBA" w14:textId="1D6B45F4" w:rsidR="00F013FC" w:rsidRDefault="00000000" w:rsidP="00F013FC">
            <w:pPr>
              <w:jc w:val="center"/>
              <w:rPr>
                <w:lang w:eastAsia="en-CA"/>
              </w:rPr>
            </w:pPr>
            <w:sdt>
              <w:sdtPr>
                <w:rPr>
                  <w:lang w:eastAsia="en-CA"/>
                </w:rPr>
                <w:id w:val="2002153427"/>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7B4BCC69" w14:textId="77777777" w:rsidR="00F013FC" w:rsidRDefault="00F013FC" w:rsidP="00F013FC">
            <w:pPr>
              <w:jc w:val="center"/>
              <w:rPr>
                <w:lang w:eastAsia="en-CA"/>
              </w:rPr>
            </w:pPr>
          </w:p>
        </w:tc>
        <w:tc>
          <w:tcPr>
            <w:tcW w:w="448" w:type="dxa"/>
            <w:shd w:val="clear" w:color="auto" w:fill="F2F2F2" w:themeFill="background1" w:themeFillShade="F2"/>
          </w:tcPr>
          <w:p w14:paraId="25EDE22A" w14:textId="06F94F6D" w:rsidR="00F013FC" w:rsidRDefault="00000000" w:rsidP="00F013FC">
            <w:pPr>
              <w:jc w:val="center"/>
              <w:rPr>
                <w:lang w:eastAsia="en-CA"/>
              </w:rPr>
            </w:pPr>
            <w:sdt>
              <w:sdtPr>
                <w:rPr>
                  <w:lang w:eastAsia="en-CA"/>
                </w:rPr>
                <w:id w:val="1374887272"/>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320A2F37" w14:textId="7C2E1F56" w:rsidR="00F013FC" w:rsidRDefault="00000000" w:rsidP="00F013FC">
            <w:pPr>
              <w:jc w:val="center"/>
              <w:rPr>
                <w:lang w:eastAsia="en-CA"/>
              </w:rPr>
            </w:pPr>
            <w:sdt>
              <w:sdtPr>
                <w:rPr>
                  <w:lang w:eastAsia="en-CA"/>
                </w:rPr>
                <w:id w:val="1137068896"/>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4BC20F2C" w14:textId="44346EB9" w:rsidR="00F013FC" w:rsidRDefault="00000000" w:rsidP="00F013FC">
            <w:pPr>
              <w:jc w:val="center"/>
              <w:rPr>
                <w:lang w:eastAsia="en-CA"/>
              </w:rPr>
            </w:pPr>
            <w:sdt>
              <w:sdtPr>
                <w:rPr>
                  <w:lang w:eastAsia="en-CA"/>
                </w:rPr>
                <w:id w:val="1336739615"/>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6ECCDBAE" w14:textId="77777777" w:rsidR="00F013FC" w:rsidRDefault="00F013FC" w:rsidP="00F013FC">
            <w:pPr>
              <w:jc w:val="center"/>
              <w:rPr>
                <w:lang w:eastAsia="en-CA"/>
              </w:rPr>
            </w:pPr>
          </w:p>
        </w:tc>
        <w:tc>
          <w:tcPr>
            <w:tcW w:w="3288" w:type="dxa"/>
            <w:shd w:val="clear" w:color="auto" w:fill="F2F2F2" w:themeFill="background1" w:themeFillShade="F2"/>
          </w:tcPr>
          <w:p w14:paraId="4414941A" w14:textId="77777777" w:rsidR="00F013FC" w:rsidRDefault="00F013FC" w:rsidP="00F013FC">
            <w:pPr>
              <w:rPr>
                <w:lang w:eastAsia="en-CA"/>
              </w:rPr>
            </w:pPr>
          </w:p>
        </w:tc>
      </w:tr>
      <w:tr w:rsidR="00F013FC" w14:paraId="39D28606" w14:textId="77777777" w:rsidTr="00DD2645">
        <w:tc>
          <w:tcPr>
            <w:tcW w:w="3060" w:type="dxa"/>
            <w:shd w:val="clear" w:color="auto" w:fill="F2F2F2" w:themeFill="background1" w:themeFillShade="F2"/>
          </w:tcPr>
          <w:p w14:paraId="7E7D52FB" w14:textId="1FEDFD5E" w:rsidR="00F013FC" w:rsidRDefault="00F013FC" w:rsidP="00F013FC">
            <w:pPr>
              <w:rPr>
                <w:lang w:eastAsia="en-CA"/>
              </w:rPr>
            </w:pPr>
            <w:r w:rsidRPr="00E75D62">
              <w:t>CRU 211</w:t>
            </w:r>
            <w:r w:rsidRPr="00E75D62">
              <w:rPr>
                <w:rFonts w:ascii="Cambria Math" w:hAnsi="Cambria Math" w:cs="Cambria Math"/>
              </w:rPr>
              <w:t>‐</w:t>
            </w:r>
            <w:r w:rsidRPr="00E75D62">
              <w:t>vacant</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28E560F2" w14:textId="77777777" w:rsidR="00F013FC" w:rsidRDefault="00F013FC" w:rsidP="00F013FC">
            <w:pPr>
              <w:rPr>
                <w:lang w:eastAsia="en-CA"/>
              </w:rPr>
            </w:pPr>
          </w:p>
        </w:tc>
        <w:tc>
          <w:tcPr>
            <w:tcW w:w="686" w:type="dxa"/>
            <w:shd w:val="clear" w:color="auto" w:fill="F2F2F2" w:themeFill="background1" w:themeFillShade="F2"/>
          </w:tcPr>
          <w:p w14:paraId="02C4DDD6" w14:textId="51E5932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57F1DE1" w14:textId="77777777" w:rsidR="00F013FC" w:rsidRDefault="00F013FC" w:rsidP="00F013FC">
            <w:pPr>
              <w:jc w:val="center"/>
              <w:rPr>
                <w:lang w:eastAsia="en-CA"/>
              </w:rPr>
            </w:pPr>
          </w:p>
        </w:tc>
        <w:tc>
          <w:tcPr>
            <w:tcW w:w="1101" w:type="dxa"/>
            <w:shd w:val="clear" w:color="auto" w:fill="F2F2F2" w:themeFill="background1" w:themeFillShade="F2"/>
          </w:tcPr>
          <w:p w14:paraId="08AA10FE" w14:textId="77777777" w:rsidR="00F013FC" w:rsidRDefault="00F013FC" w:rsidP="00F013FC">
            <w:pPr>
              <w:jc w:val="center"/>
              <w:rPr>
                <w:lang w:eastAsia="en-CA"/>
              </w:rPr>
            </w:pPr>
          </w:p>
        </w:tc>
        <w:tc>
          <w:tcPr>
            <w:tcW w:w="850" w:type="dxa"/>
            <w:shd w:val="clear" w:color="auto" w:fill="F2F2F2" w:themeFill="background1" w:themeFillShade="F2"/>
            <w:vAlign w:val="center"/>
          </w:tcPr>
          <w:p w14:paraId="7F5A98FE" w14:textId="77777777" w:rsidR="00F013FC" w:rsidRDefault="00F013FC" w:rsidP="00F013FC">
            <w:pPr>
              <w:jc w:val="center"/>
              <w:rPr>
                <w:lang w:eastAsia="en-CA"/>
              </w:rPr>
            </w:pPr>
          </w:p>
        </w:tc>
        <w:tc>
          <w:tcPr>
            <w:tcW w:w="448" w:type="dxa"/>
            <w:shd w:val="clear" w:color="auto" w:fill="F2F2F2" w:themeFill="background1" w:themeFillShade="F2"/>
          </w:tcPr>
          <w:p w14:paraId="51AC355E" w14:textId="19AF419E" w:rsidR="00F013FC" w:rsidRDefault="00000000" w:rsidP="00F013FC">
            <w:pPr>
              <w:jc w:val="center"/>
              <w:rPr>
                <w:lang w:eastAsia="en-CA"/>
              </w:rPr>
            </w:pPr>
            <w:sdt>
              <w:sdtPr>
                <w:rPr>
                  <w:lang w:eastAsia="en-CA"/>
                </w:rPr>
                <w:id w:val="1859003391"/>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568842F8" w14:textId="77777777" w:rsidR="00F013FC" w:rsidRDefault="00F013FC" w:rsidP="00F013FC">
            <w:pPr>
              <w:jc w:val="center"/>
              <w:rPr>
                <w:lang w:eastAsia="en-CA"/>
              </w:rPr>
            </w:pPr>
          </w:p>
        </w:tc>
        <w:tc>
          <w:tcPr>
            <w:tcW w:w="448" w:type="dxa"/>
            <w:shd w:val="clear" w:color="auto" w:fill="F2F2F2" w:themeFill="background1" w:themeFillShade="F2"/>
          </w:tcPr>
          <w:p w14:paraId="447E0C8B" w14:textId="3D425E3E" w:rsidR="00F013FC" w:rsidRDefault="00000000" w:rsidP="00F013FC">
            <w:pPr>
              <w:jc w:val="center"/>
              <w:rPr>
                <w:lang w:eastAsia="en-CA"/>
              </w:rPr>
            </w:pPr>
            <w:sdt>
              <w:sdtPr>
                <w:rPr>
                  <w:lang w:eastAsia="en-CA"/>
                </w:rPr>
                <w:id w:val="1255242052"/>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32B41247" w14:textId="7318E3CB" w:rsidR="00F013FC" w:rsidRDefault="00000000" w:rsidP="00F013FC">
            <w:pPr>
              <w:jc w:val="center"/>
              <w:rPr>
                <w:lang w:eastAsia="en-CA"/>
              </w:rPr>
            </w:pPr>
            <w:sdt>
              <w:sdtPr>
                <w:rPr>
                  <w:lang w:eastAsia="en-CA"/>
                </w:rPr>
                <w:id w:val="552268465"/>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412E0935" w14:textId="37CD38E2" w:rsidR="00F013FC" w:rsidRDefault="00000000" w:rsidP="00F013FC">
            <w:pPr>
              <w:jc w:val="center"/>
              <w:rPr>
                <w:lang w:eastAsia="en-CA"/>
              </w:rPr>
            </w:pPr>
            <w:sdt>
              <w:sdtPr>
                <w:rPr>
                  <w:lang w:eastAsia="en-CA"/>
                </w:rPr>
                <w:id w:val="1427153082"/>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1E2400CF" w14:textId="77777777" w:rsidR="00F013FC" w:rsidRDefault="00F013FC" w:rsidP="00F013FC">
            <w:pPr>
              <w:jc w:val="center"/>
              <w:rPr>
                <w:lang w:eastAsia="en-CA"/>
              </w:rPr>
            </w:pPr>
          </w:p>
        </w:tc>
        <w:tc>
          <w:tcPr>
            <w:tcW w:w="3288" w:type="dxa"/>
            <w:shd w:val="clear" w:color="auto" w:fill="F2F2F2" w:themeFill="background1" w:themeFillShade="F2"/>
          </w:tcPr>
          <w:p w14:paraId="663FD4C5" w14:textId="77777777" w:rsidR="00F013FC" w:rsidRDefault="00F013FC" w:rsidP="00F013FC">
            <w:pPr>
              <w:rPr>
                <w:lang w:eastAsia="en-CA"/>
              </w:rPr>
            </w:pPr>
          </w:p>
        </w:tc>
      </w:tr>
      <w:tr w:rsidR="00F013FC" w14:paraId="14FA4603" w14:textId="77777777" w:rsidTr="00DD2645">
        <w:tc>
          <w:tcPr>
            <w:tcW w:w="3060" w:type="dxa"/>
            <w:shd w:val="clear" w:color="auto" w:fill="F2F2F2" w:themeFill="background1" w:themeFillShade="F2"/>
          </w:tcPr>
          <w:p w14:paraId="5C6C62B4" w14:textId="78881CB4" w:rsidR="00F013FC" w:rsidRDefault="00F013FC" w:rsidP="00F013FC">
            <w:pPr>
              <w:rPr>
                <w:lang w:eastAsia="en-CA"/>
              </w:rPr>
            </w:pPr>
            <w:r w:rsidRPr="00E75D62">
              <w:t>CRU 211</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45137B04" w14:textId="77777777" w:rsidR="00F013FC" w:rsidRDefault="00F013FC" w:rsidP="00F013FC">
            <w:pPr>
              <w:rPr>
                <w:lang w:eastAsia="en-CA"/>
              </w:rPr>
            </w:pPr>
          </w:p>
        </w:tc>
        <w:tc>
          <w:tcPr>
            <w:tcW w:w="686" w:type="dxa"/>
            <w:shd w:val="clear" w:color="auto" w:fill="F2F2F2" w:themeFill="background1" w:themeFillShade="F2"/>
          </w:tcPr>
          <w:p w14:paraId="17632A50" w14:textId="6F4AD01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25AFB14" w14:textId="77777777" w:rsidR="00F013FC" w:rsidRDefault="00F013FC" w:rsidP="00F013FC">
            <w:pPr>
              <w:jc w:val="center"/>
              <w:rPr>
                <w:lang w:eastAsia="en-CA"/>
              </w:rPr>
            </w:pPr>
          </w:p>
        </w:tc>
        <w:tc>
          <w:tcPr>
            <w:tcW w:w="1101" w:type="dxa"/>
            <w:shd w:val="clear" w:color="auto" w:fill="F2F2F2" w:themeFill="background1" w:themeFillShade="F2"/>
          </w:tcPr>
          <w:p w14:paraId="075F1B11" w14:textId="77777777" w:rsidR="00F013FC" w:rsidRDefault="00F013FC" w:rsidP="00F013FC">
            <w:pPr>
              <w:jc w:val="center"/>
              <w:rPr>
                <w:lang w:eastAsia="en-CA"/>
              </w:rPr>
            </w:pPr>
          </w:p>
        </w:tc>
        <w:tc>
          <w:tcPr>
            <w:tcW w:w="850" w:type="dxa"/>
            <w:shd w:val="clear" w:color="auto" w:fill="F2F2F2" w:themeFill="background1" w:themeFillShade="F2"/>
            <w:vAlign w:val="center"/>
          </w:tcPr>
          <w:p w14:paraId="669E04C2" w14:textId="77777777" w:rsidR="00F013FC" w:rsidRDefault="00F013FC" w:rsidP="00F013FC">
            <w:pPr>
              <w:jc w:val="center"/>
              <w:rPr>
                <w:lang w:eastAsia="en-CA"/>
              </w:rPr>
            </w:pPr>
          </w:p>
        </w:tc>
        <w:tc>
          <w:tcPr>
            <w:tcW w:w="448" w:type="dxa"/>
            <w:shd w:val="clear" w:color="auto" w:fill="F2F2F2" w:themeFill="background1" w:themeFillShade="F2"/>
          </w:tcPr>
          <w:p w14:paraId="57297F69" w14:textId="5AEE8FB9" w:rsidR="00F013FC" w:rsidRDefault="00000000" w:rsidP="00F013FC">
            <w:pPr>
              <w:jc w:val="center"/>
              <w:rPr>
                <w:lang w:eastAsia="en-CA"/>
              </w:rPr>
            </w:pPr>
            <w:sdt>
              <w:sdtPr>
                <w:rPr>
                  <w:lang w:eastAsia="en-CA"/>
                </w:rPr>
                <w:id w:val="-420881859"/>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6E09BF6D" w14:textId="77777777" w:rsidR="00F013FC" w:rsidRDefault="00F013FC" w:rsidP="00F013FC">
            <w:pPr>
              <w:jc w:val="center"/>
              <w:rPr>
                <w:lang w:eastAsia="en-CA"/>
              </w:rPr>
            </w:pPr>
          </w:p>
        </w:tc>
        <w:tc>
          <w:tcPr>
            <w:tcW w:w="448" w:type="dxa"/>
            <w:shd w:val="clear" w:color="auto" w:fill="F2F2F2" w:themeFill="background1" w:themeFillShade="F2"/>
          </w:tcPr>
          <w:p w14:paraId="0701A21A" w14:textId="4837E11A" w:rsidR="00F013FC" w:rsidRDefault="00000000" w:rsidP="00F013FC">
            <w:pPr>
              <w:jc w:val="center"/>
              <w:rPr>
                <w:lang w:eastAsia="en-CA"/>
              </w:rPr>
            </w:pPr>
            <w:sdt>
              <w:sdtPr>
                <w:rPr>
                  <w:lang w:eastAsia="en-CA"/>
                </w:rPr>
                <w:id w:val="1816978995"/>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64B46954" w14:textId="788C6FA6" w:rsidR="00F013FC" w:rsidRDefault="00000000" w:rsidP="00F013FC">
            <w:pPr>
              <w:jc w:val="center"/>
              <w:rPr>
                <w:lang w:eastAsia="en-CA"/>
              </w:rPr>
            </w:pPr>
            <w:sdt>
              <w:sdtPr>
                <w:rPr>
                  <w:lang w:eastAsia="en-CA"/>
                </w:rPr>
                <w:id w:val="969869410"/>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7839A9F5" w14:textId="07167D03" w:rsidR="00F013FC" w:rsidRDefault="00000000" w:rsidP="00F013FC">
            <w:pPr>
              <w:jc w:val="center"/>
              <w:rPr>
                <w:lang w:eastAsia="en-CA"/>
              </w:rPr>
            </w:pPr>
            <w:sdt>
              <w:sdtPr>
                <w:rPr>
                  <w:lang w:eastAsia="en-CA"/>
                </w:rPr>
                <w:id w:val="-1374223658"/>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573A122A" w14:textId="77777777" w:rsidR="00F013FC" w:rsidRDefault="00F013FC" w:rsidP="00F013FC">
            <w:pPr>
              <w:jc w:val="center"/>
              <w:rPr>
                <w:lang w:eastAsia="en-CA"/>
              </w:rPr>
            </w:pPr>
          </w:p>
        </w:tc>
        <w:tc>
          <w:tcPr>
            <w:tcW w:w="3288" w:type="dxa"/>
            <w:shd w:val="clear" w:color="auto" w:fill="F2F2F2" w:themeFill="background1" w:themeFillShade="F2"/>
          </w:tcPr>
          <w:p w14:paraId="69D7C054" w14:textId="77777777" w:rsidR="00F013FC" w:rsidRDefault="00F013FC" w:rsidP="00F013FC">
            <w:pPr>
              <w:rPr>
                <w:lang w:eastAsia="en-CA"/>
              </w:rPr>
            </w:pPr>
          </w:p>
        </w:tc>
      </w:tr>
      <w:tr w:rsidR="00F013FC" w14:paraId="51578D5E" w14:textId="77777777" w:rsidTr="00DD2645">
        <w:tc>
          <w:tcPr>
            <w:tcW w:w="3060" w:type="dxa"/>
            <w:shd w:val="clear" w:color="auto" w:fill="F2F2F2" w:themeFill="background1" w:themeFillShade="F2"/>
          </w:tcPr>
          <w:p w14:paraId="605C9F5B" w14:textId="6C038022" w:rsidR="00F013FC" w:rsidRDefault="00F013FC" w:rsidP="00F013FC">
            <w:pPr>
              <w:rPr>
                <w:lang w:eastAsia="en-CA"/>
              </w:rPr>
            </w:pPr>
            <w:r w:rsidRPr="00E75D62">
              <w:t>CRU 211</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5C5A3DB9" w14:textId="77777777" w:rsidR="00F013FC" w:rsidRDefault="00F013FC" w:rsidP="00F013FC">
            <w:pPr>
              <w:rPr>
                <w:lang w:eastAsia="en-CA"/>
              </w:rPr>
            </w:pPr>
          </w:p>
        </w:tc>
        <w:tc>
          <w:tcPr>
            <w:tcW w:w="686" w:type="dxa"/>
            <w:shd w:val="clear" w:color="auto" w:fill="F2F2F2" w:themeFill="background1" w:themeFillShade="F2"/>
          </w:tcPr>
          <w:p w14:paraId="0CFECFFB" w14:textId="241E513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67D87A2" w14:textId="77777777" w:rsidR="00F013FC" w:rsidRDefault="00F013FC" w:rsidP="00F013FC">
            <w:pPr>
              <w:jc w:val="center"/>
              <w:rPr>
                <w:lang w:eastAsia="en-CA"/>
              </w:rPr>
            </w:pPr>
          </w:p>
        </w:tc>
        <w:tc>
          <w:tcPr>
            <w:tcW w:w="1101" w:type="dxa"/>
            <w:shd w:val="clear" w:color="auto" w:fill="F2F2F2" w:themeFill="background1" w:themeFillShade="F2"/>
          </w:tcPr>
          <w:p w14:paraId="38C91536" w14:textId="77777777" w:rsidR="00F013FC" w:rsidRDefault="00F013FC" w:rsidP="00F013FC">
            <w:pPr>
              <w:jc w:val="center"/>
              <w:rPr>
                <w:lang w:eastAsia="en-CA"/>
              </w:rPr>
            </w:pPr>
          </w:p>
        </w:tc>
        <w:tc>
          <w:tcPr>
            <w:tcW w:w="850" w:type="dxa"/>
            <w:shd w:val="clear" w:color="auto" w:fill="F2F2F2" w:themeFill="background1" w:themeFillShade="F2"/>
            <w:vAlign w:val="center"/>
          </w:tcPr>
          <w:p w14:paraId="153F9DC6" w14:textId="77777777" w:rsidR="00F013FC" w:rsidRDefault="00F013FC" w:rsidP="00F013FC">
            <w:pPr>
              <w:jc w:val="center"/>
              <w:rPr>
                <w:lang w:eastAsia="en-CA"/>
              </w:rPr>
            </w:pPr>
          </w:p>
        </w:tc>
        <w:tc>
          <w:tcPr>
            <w:tcW w:w="448" w:type="dxa"/>
            <w:shd w:val="clear" w:color="auto" w:fill="F2F2F2" w:themeFill="background1" w:themeFillShade="F2"/>
          </w:tcPr>
          <w:p w14:paraId="449470A6" w14:textId="3997626E" w:rsidR="00F013FC" w:rsidRDefault="00000000" w:rsidP="00F013FC">
            <w:pPr>
              <w:jc w:val="center"/>
              <w:rPr>
                <w:lang w:eastAsia="en-CA"/>
              </w:rPr>
            </w:pPr>
            <w:sdt>
              <w:sdtPr>
                <w:rPr>
                  <w:lang w:eastAsia="en-CA"/>
                </w:rPr>
                <w:id w:val="437874043"/>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0DB2613B" w14:textId="77777777" w:rsidR="00F013FC" w:rsidRDefault="00F013FC" w:rsidP="00F013FC">
            <w:pPr>
              <w:jc w:val="center"/>
              <w:rPr>
                <w:lang w:eastAsia="en-CA"/>
              </w:rPr>
            </w:pPr>
          </w:p>
        </w:tc>
        <w:tc>
          <w:tcPr>
            <w:tcW w:w="448" w:type="dxa"/>
            <w:shd w:val="clear" w:color="auto" w:fill="F2F2F2" w:themeFill="background1" w:themeFillShade="F2"/>
          </w:tcPr>
          <w:p w14:paraId="0F48CE82" w14:textId="3CD81522" w:rsidR="00F013FC" w:rsidRDefault="00000000" w:rsidP="00F013FC">
            <w:pPr>
              <w:jc w:val="center"/>
              <w:rPr>
                <w:lang w:eastAsia="en-CA"/>
              </w:rPr>
            </w:pPr>
            <w:sdt>
              <w:sdtPr>
                <w:rPr>
                  <w:lang w:eastAsia="en-CA"/>
                </w:rPr>
                <w:id w:val="1166443288"/>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7726FBEF" w14:textId="42706A69" w:rsidR="00F013FC" w:rsidRDefault="00000000" w:rsidP="00F013FC">
            <w:pPr>
              <w:jc w:val="center"/>
              <w:rPr>
                <w:lang w:eastAsia="en-CA"/>
              </w:rPr>
            </w:pPr>
            <w:sdt>
              <w:sdtPr>
                <w:rPr>
                  <w:lang w:eastAsia="en-CA"/>
                </w:rPr>
                <w:id w:val="2101836447"/>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2D9BEE32" w14:textId="3786446E" w:rsidR="00F013FC" w:rsidRDefault="00000000" w:rsidP="00F013FC">
            <w:pPr>
              <w:jc w:val="center"/>
              <w:rPr>
                <w:lang w:eastAsia="en-CA"/>
              </w:rPr>
            </w:pPr>
            <w:sdt>
              <w:sdtPr>
                <w:rPr>
                  <w:lang w:eastAsia="en-CA"/>
                </w:rPr>
                <w:id w:val="160276019"/>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520DBD12" w14:textId="77777777" w:rsidR="00F013FC" w:rsidRDefault="00F013FC" w:rsidP="00F013FC">
            <w:pPr>
              <w:jc w:val="center"/>
              <w:rPr>
                <w:lang w:eastAsia="en-CA"/>
              </w:rPr>
            </w:pPr>
          </w:p>
        </w:tc>
        <w:tc>
          <w:tcPr>
            <w:tcW w:w="3288" w:type="dxa"/>
            <w:shd w:val="clear" w:color="auto" w:fill="F2F2F2" w:themeFill="background1" w:themeFillShade="F2"/>
          </w:tcPr>
          <w:p w14:paraId="741B2B43" w14:textId="77777777" w:rsidR="00F013FC" w:rsidRDefault="00F013FC" w:rsidP="00F013FC">
            <w:pPr>
              <w:rPr>
                <w:lang w:eastAsia="en-CA"/>
              </w:rPr>
            </w:pPr>
          </w:p>
        </w:tc>
      </w:tr>
      <w:tr w:rsidR="00F013FC" w14:paraId="6350AB37" w14:textId="77777777" w:rsidTr="00DD2645">
        <w:tc>
          <w:tcPr>
            <w:tcW w:w="3060" w:type="dxa"/>
            <w:shd w:val="clear" w:color="auto" w:fill="F2F2F2" w:themeFill="background1" w:themeFillShade="F2"/>
          </w:tcPr>
          <w:p w14:paraId="26D73BDF" w14:textId="048CF106" w:rsidR="00F013FC" w:rsidRDefault="00F013FC" w:rsidP="00F013FC">
            <w:pPr>
              <w:rPr>
                <w:lang w:eastAsia="en-CA"/>
              </w:rPr>
            </w:pPr>
            <w:r w:rsidRPr="00E75D62">
              <w:t>CRU 202</w:t>
            </w:r>
            <w:r w:rsidRPr="00E75D62">
              <w:rPr>
                <w:rFonts w:ascii="Cambria Math" w:hAnsi="Cambria Math" w:cs="Cambria Math"/>
              </w:rPr>
              <w:t>‐</w:t>
            </w:r>
            <w:r w:rsidRPr="00E75D62">
              <w:t xml:space="preserve"> CHOICE CUTS</w:t>
            </w:r>
            <w:r w:rsidRPr="00E75D62">
              <w:rPr>
                <w:rFonts w:ascii="Cambria Math" w:hAnsi="Cambria Math" w:cs="Cambria Math"/>
              </w:rPr>
              <w:t>‐</w:t>
            </w:r>
            <w:r w:rsidRPr="00E75D62">
              <w:t xml:space="preserve"> HORN/STROBE - HORN TEST</w:t>
            </w:r>
          </w:p>
        </w:tc>
        <w:tc>
          <w:tcPr>
            <w:tcW w:w="907" w:type="dxa"/>
            <w:shd w:val="clear" w:color="auto" w:fill="F2F2F2" w:themeFill="background1" w:themeFillShade="F2"/>
            <w:vAlign w:val="center"/>
          </w:tcPr>
          <w:p w14:paraId="2A20A2FE" w14:textId="77777777" w:rsidR="00F013FC" w:rsidRDefault="00F013FC" w:rsidP="00F013FC">
            <w:pPr>
              <w:rPr>
                <w:lang w:eastAsia="en-CA"/>
              </w:rPr>
            </w:pPr>
          </w:p>
        </w:tc>
        <w:tc>
          <w:tcPr>
            <w:tcW w:w="686" w:type="dxa"/>
            <w:shd w:val="clear" w:color="auto" w:fill="F2F2F2" w:themeFill="background1" w:themeFillShade="F2"/>
          </w:tcPr>
          <w:p w14:paraId="4119C0F7" w14:textId="3A1F31E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40CA3A4" w14:textId="77777777" w:rsidR="00F013FC" w:rsidRDefault="00F013FC" w:rsidP="00F013FC">
            <w:pPr>
              <w:jc w:val="center"/>
              <w:rPr>
                <w:lang w:eastAsia="en-CA"/>
              </w:rPr>
            </w:pPr>
          </w:p>
        </w:tc>
        <w:tc>
          <w:tcPr>
            <w:tcW w:w="1101" w:type="dxa"/>
            <w:shd w:val="clear" w:color="auto" w:fill="F2F2F2" w:themeFill="background1" w:themeFillShade="F2"/>
          </w:tcPr>
          <w:p w14:paraId="43EE913C" w14:textId="77777777" w:rsidR="00F013FC" w:rsidRDefault="00F013FC" w:rsidP="00F013FC">
            <w:pPr>
              <w:jc w:val="center"/>
              <w:rPr>
                <w:lang w:eastAsia="en-CA"/>
              </w:rPr>
            </w:pPr>
          </w:p>
        </w:tc>
        <w:tc>
          <w:tcPr>
            <w:tcW w:w="850" w:type="dxa"/>
            <w:shd w:val="clear" w:color="auto" w:fill="F2F2F2" w:themeFill="background1" w:themeFillShade="F2"/>
            <w:vAlign w:val="center"/>
          </w:tcPr>
          <w:p w14:paraId="32468FA7" w14:textId="77777777" w:rsidR="00F013FC" w:rsidRDefault="00F013FC" w:rsidP="00F013FC">
            <w:pPr>
              <w:jc w:val="center"/>
              <w:rPr>
                <w:lang w:eastAsia="en-CA"/>
              </w:rPr>
            </w:pPr>
          </w:p>
        </w:tc>
        <w:tc>
          <w:tcPr>
            <w:tcW w:w="448" w:type="dxa"/>
            <w:shd w:val="clear" w:color="auto" w:fill="F2F2F2" w:themeFill="background1" w:themeFillShade="F2"/>
          </w:tcPr>
          <w:p w14:paraId="5801BFE0" w14:textId="5C71237A" w:rsidR="00F013FC" w:rsidRDefault="00000000" w:rsidP="00F013FC">
            <w:pPr>
              <w:jc w:val="center"/>
              <w:rPr>
                <w:lang w:eastAsia="en-CA"/>
              </w:rPr>
            </w:pPr>
            <w:sdt>
              <w:sdtPr>
                <w:rPr>
                  <w:lang w:eastAsia="en-CA"/>
                </w:rPr>
                <w:id w:val="-11612856"/>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562AD5C8" w14:textId="77777777" w:rsidR="00F013FC" w:rsidRDefault="00F013FC" w:rsidP="00F013FC">
            <w:pPr>
              <w:jc w:val="center"/>
              <w:rPr>
                <w:lang w:eastAsia="en-CA"/>
              </w:rPr>
            </w:pPr>
          </w:p>
        </w:tc>
        <w:tc>
          <w:tcPr>
            <w:tcW w:w="448" w:type="dxa"/>
            <w:shd w:val="clear" w:color="auto" w:fill="F2F2F2" w:themeFill="background1" w:themeFillShade="F2"/>
          </w:tcPr>
          <w:p w14:paraId="44583897" w14:textId="22F9ABFB" w:rsidR="00F013FC" w:rsidRDefault="00000000" w:rsidP="00F013FC">
            <w:pPr>
              <w:jc w:val="center"/>
              <w:rPr>
                <w:lang w:eastAsia="en-CA"/>
              </w:rPr>
            </w:pPr>
            <w:sdt>
              <w:sdtPr>
                <w:rPr>
                  <w:lang w:eastAsia="en-CA"/>
                </w:rPr>
                <w:id w:val="-1856102218"/>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077FD805" w14:textId="4E8A6DD4" w:rsidR="00F013FC" w:rsidRDefault="00000000" w:rsidP="00F013FC">
            <w:pPr>
              <w:jc w:val="center"/>
              <w:rPr>
                <w:lang w:eastAsia="en-CA"/>
              </w:rPr>
            </w:pPr>
            <w:sdt>
              <w:sdtPr>
                <w:rPr>
                  <w:lang w:eastAsia="en-CA"/>
                </w:rPr>
                <w:id w:val="-614602913"/>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4E8EDF27" w14:textId="1F3749EF" w:rsidR="00F013FC" w:rsidRDefault="00000000" w:rsidP="00F013FC">
            <w:pPr>
              <w:jc w:val="center"/>
              <w:rPr>
                <w:lang w:eastAsia="en-CA"/>
              </w:rPr>
            </w:pPr>
            <w:sdt>
              <w:sdtPr>
                <w:rPr>
                  <w:lang w:eastAsia="en-CA"/>
                </w:rPr>
                <w:id w:val="1777828443"/>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5A13C2DE" w14:textId="77777777" w:rsidR="00F013FC" w:rsidRDefault="00F013FC" w:rsidP="00F013FC">
            <w:pPr>
              <w:jc w:val="center"/>
              <w:rPr>
                <w:lang w:eastAsia="en-CA"/>
              </w:rPr>
            </w:pPr>
          </w:p>
        </w:tc>
        <w:tc>
          <w:tcPr>
            <w:tcW w:w="3288" w:type="dxa"/>
            <w:shd w:val="clear" w:color="auto" w:fill="F2F2F2" w:themeFill="background1" w:themeFillShade="F2"/>
          </w:tcPr>
          <w:p w14:paraId="4327A779" w14:textId="77777777" w:rsidR="00F013FC" w:rsidRDefault="00F013FC" w:rsidP="00F013FC">
            <w:pPr>
              <w:rPr>
                <w:lang w:eastAsia="en-CA"/>
              </w:rPr>
            </w:pPr>
          </w:p>
        </w:tc>
      </w:tr>
      <w:tr w:rsidR="00F013FC" w14:paraId="680DEC49" w14:textId="77777777" w:rsidTr="00DD2645">
        <w:tc>
          <w:tcPr>
            <w:tcW w:w="3060" w:type="dxa"/>
            <w:shd w:val="clear" w:color="auto" w:fill="F2F2F2" w:themeFill="background1" w:themeFillShade="F2"/>
          </w:tcPr>
          <w:p w14:paraId="28C54A27" w14:textId="638DEAC3" w:rsidR="00F013FC" w:rsidRDefault="00F013FC" w:rsidP="00F013FC">
            <w:pPr>
              <w:rPr>
                <w:lang w:eastAsia="en-CA"/>
              </w:rPr>
            </w:pPr>
            <w:r w:rsidRPr="00E75D62">
              <w:t>CRU 202</w:t>
            </w:r>
            <w:r w:rsidRPr="00E75D62">
              <w:rPr>
                <w:rFonts w:ascii="Cambria Math" w:hAnsi="Cambria Math" w:cs="Cambria Math"/>
              </w:rPr>
              <w:t>‐</w:t>
            </w:r>
            <w:r w:rsidRPr="00E75D62">
              <w:t xml:space="preserve"> CHOICE CUTS</w:t>
            </w:r>
            <w:r w:rsidRPr="00E75D62">
              <w:rPr>
                <w:rFonts w:ascii="Cambria Math" w:hAnsi="Cambria Math" w:cs="Cambria Math"/>
              </w:rPr>
              <w:t>‐</w:t>
            </w:r>
            <w:r w:rsidRPr="00E75D62">
              <w:t xml:space="preserve"> HORN/STROBE - STROBE TEST</w:t>
            </w:r>
          </w:p>
        </w:tc>
        <w:tc>
          <w:tcPr>
            <w:tcW w:w="907" w:type="dxa"/>
            <w:shd w:val="clear" w:color="auto" w:fill="F2F2F2" w:themeFill="background1" w:themeFillShade="F2"/>
            <w:vAlign w:val="center"/>
          </w:tcPr>
          <w:p w14:paraId="33BA8699" w14:textId="77777777" w:rsidR="00F013FC" w:rsidRDefault="00F013FC" w:rsidP="00F013FC">
            <w:pPr>
              <w:rPr>
                <w:lang w:eastAsia="en-CA"/>
              </w:rPr>
            </w:pPr>
          </w:p>
        </w:tc>
        <w:tc>
          <w:tcPr>
            <w:tcW w:w="686" w:type="dxa"/>
            <w:shd w:val="clear" w:color="auto" w:fill="F2F2F2" w:themeFill="background1" w:themeFillShade="F2"/>
          </w:tcPr>
          <w:p w14:paraId="15CA598D" w14:textId="59CA533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EDA3205" w14:textId="77777777" w:rsidR="00F013FC" w:rsidRDefault="00F013FC" w:rsidP="00F013FC">
            <w:pPr>
              <w:jc w:val="center"/>
              <w:rPr>
                <w:lang w:eastAsia="en-CA"/>
              </w:rPr>
            </w:pPr>
          </w:p>
        </w:tc>
        <w:tc>
          <w:tcPr>
            <w:tcW w:w="1101" w:type="dxa"/>
            <w:shd w:val="clear" w:color="auto" w:fill="F2F2F2" w:themeFill="background1" w:themeFillShade="F2"/>
          </w:tcPr>
          <w:p w14:paraId="63BD9B58" w14:textId="77777777" w:rsidR="00F013FC" w:rsidRDefault="00F013FC" w:rsidP="00F013FC">
            <w:pPr>
              <w:jc w:val="center"/>
              <w:rPr>
                <w:lang w:eastAsia="en-CA"/>
              </w:rPr>
            </w:pPr>
          </w:p>
        </w:tc>
        <w:tc>
          <w:tcPr>
            <w:tcW w:w="850" w:type="dxa"/>
            <w:shd w:val="clear" w:color="auto" w:fill="F2F2F2" w:themeFill="background1" w:themeFillShade="F2"/>
            <w:vAlign w:val="center"/>
          </w:tcPr>
          <w:p w14:paraId="7BFD5B47" w14:textId="77777777" w:rsidR="00F013FC" w:rsidRDefault="00F013FC" w:rsidP="00F013FC">
            <w:pPr>
              <w:jc w:val="center"/>
              <w:rPr>
                <w:lang w:eastAsia="en-CA"/>
              </w:rPr>
            </w:pPr>
          </w:p>
        </w:tc>
        <w:tc>
          <w:tcPr>
            <w:tcW w:w="448" w:type="dxa"/>
            <w:shd w:val="clear" w:color="auto" w:fill="F2F2F2" w:themeFill="background1" w:themeFillShade="F2"/>
          </w:tcPr>
          <w:p w14:paraId="41A3AA9B" w14:textId="4E1109D0" w:rsidR="00F013FC" w:rsidRDefault="00000000" w:rsidP="00F013FC">
            <w:pPr>
              <w:jc w:val="center"/>
              <w:rPr>
                <w:lang w:eastAsia="en-CA"/>
              </w:rPr>
            </w:pPr>
            <w:sdt>
              <w:sdtPr>
                <w:rPr>
                  <w:lang w:eastAsia="en-CA"/>
                </w:rPr>
                <w:id w:val="-153838668"/>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3ED4C0DE" w14:textId="77777777" w:rsidR="00F013FC" w:rsidRDefault="00F013FC" w:rsidP="00F013FC">
            <w:pPr>
              <w:jc w:val="center"/>
              <w:rPr>
                <w:lang w:eastAsia="en-CA"/>
              </w:rPr>
            </w:pPr>
          </w:p>
        </w:tc>
        <w:tc>
          <w:tcPr>
            <w:tcW w:w="448" w:type="dxa"/>
            <w:shd w:val="clear" w:color="auto" w:fill="F2F2F2" w:themeFill="background1" w:themeFillShade="F2"/>
          </w:tcPr>
          <w:p w14:paraId="02F7E636" w14:textId="099D1BBD" w:rsidR="00F013FC" w:rsidRDefault="00000000" w:rsidP="00F013FC">
            <w:pPr>
              <w:jc w:val="center"/>
              <w:rPr>
                <w:lang w:eastAsia="en-CA"/>
              </w:rPr>
            </w:pPr>
            <w:sdt>
              <w:sdtPr>
                <w:rPr>
                  <w:lang w:eastAsia="en-CA"/>
                </w:rPr>
                <w:id w:val="-1097945877"/>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7B4745C2" w14:textId="741AC303" w:rsidR="00F013FC" w:rsidRDefault="00000000" w:rsidP="00F013FC">
            <w:pPr>
              <w:jc w:val="center"/>
              <w:rPr>
                <w:lang w:eastAsia="en-CA"/>
              </w:rPr>
            </w:pPr>
            <w:sdt>
              <w:sdtPr>
                <w:rPr>
                  <w:lang w:eastAsia="en-CA"/>
                </w:rPr>
                <w:id w:val="1598592619"/>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784C20C2" w14:textId="099068D7" w:rsidR="00F013FC" w:rsidRDefault="00000000" w:rsidP="00F013FC">
            <w:pPr>
              <w:jc w:val="center"/>
              <w:rPr>
                <w:lang w:eastAsia="en-CA"/>
              </w:rPr>
            </w:pPr>
            <w:sdt>
              <w:sdtPr>
                <w:rPr>
                  <w:lang w:eastAsia="en-CA"/>
                </w:rPr>
                <w:id w:val="1312290146"/>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1B919802" w14:textId="77777777" w:rsidR="00F013FC" w:rsidRDefault="00F013FC" w:rsidP="00F013FC">
            <w:pPr>
              <w:jc w:val="center"/>
              <w:rPr>
                <w:lang w:eastAsia="en-CA"/>
              </w:rPr>
            </w:pPr>
          </w:p>
        </w:tc>
        <w:tc>
          <w:tcPr>
            <w:tcW w:w="3288" w:type="dxa"/>
            <w:shd w:val="clear" w:color="auto" w:fill="F2F2F2" w:themeFill="background1" w:themeFillShade="F2"/>
          </w:tcPr>
          <w:p w14:paraId="3B813D00" w14:textId="77777777" w:rsidR="00F013FC" w:rsidRDefault="00F013FC" w:rsidP="00F013FC">
            <w:pPr>
              <w:rPr>
                <w:lang w:eastAsia="en-CA"/>
              </w:rPr>
            </w:pPr>
          </w:p>
        </w:tc>
      </w:tr>
      <w:tr w:rsidR="00F013FC" w14:paraId="430E552D" w14:textId="77777777" w:rsidTr="00DD2645">
        <w:tc>
          <w:tcPr>
            <w:tcW w:w="3060" w:type="dxa"/>
            <w:shd w:val="clear" w:color="auto" w:fill="F2F2F2" w:themeFill="background1" w:themeFillShade="F2"/>
          </w:tcPr>
          <w:p w14:paraId="792E8AB4" w14:textId="4074EFEC" w:rsidR="00F013FC" w:rsidRDefault="00F013FC" w:rsidP="00F013FC">
            <w:pPr>
              <w:rPr>
                <w:lang w:eastAsia="en-CA"/>
              </w:rPr>
            </w:pPr>
            <w:r w:rsidRPr="00E75D62">
              <w:t xml:space="preserve">CRU 113 </w:t>
            </w:r>
            <w:r w:rsidRPr="00E75D62">
              <w:rPr>
                <w:rFonts w:ascii="Cambria Math" w:hAnsi="Cambria Math" w:cs="Cambria Math"/>
              </w:rPr>
              <w:t>‐</w:t>
            </w:r>
            <w:r w:rsidRPr="00E75D62">
              <w:t>CIBC</w:t>
            </w:r>
            <w:r w:rsidRPr="00E75D62">
              <w:rPr>
                <w:rFonts w:ascii="Cambria Math" w:hAnsi="Cambria Math" w:cs="Cambria Math"/>
              </w:rPr>
              <w:t>‐</w:t>
            </w:r>
            <w:r w:rsidRPr="00E75D62">
              <w:t xml:space="preserve"> </w:t>
            </w:r>
            <w:proofErr w:type="gramStart"/>
            <w:r w:rsidRPr="00E75D62">
              <w:t>back room</w:t>
            </w:r>
            <w:proofErr w:type="gramEnd"/>
            <w:r w:rsidRPr="00E75D62">
              <w:t xml:space="preserve"> HORN/STROBE - HORN TEST</w:t>
            </w:r>
          </w:p>
        </w:tc>
        <w:tc>
          <w:tcPr>
            <w:tcW w:w="907" w:type="dxa"/>
            <w:shd w:val="clear" w:color="auto" w:fill="F2F2F2" w:themeFill="background1" w:themeFillShade="F2"/>
            <w:vAlign w:val="center"/>
          </w:tcPr>
          <w:p w14:paraId="098C0199" w14:textId="77777777" w:rsidR="00F013FC" w:rsidRDefault="00F013FC" w:rsidP="00F013FC">
            <w:pPr>
              <w:rPr>
                <w:lang w:eastAsia="en-CA"/>
              </w:rPr>
            </w:pPr>
          </w:p>
        </w:tc>
        <w:tc>
          <w:tcPr>
            <w:tcW w:w="686" w:type="dxa"/>
            <w:shd w:val="clear" w:color="auto" w:fill="F2F2F2" w:themeFill="background1" w:themeFillShade="F2"/>
          </w:tcPr>
          <w:p w14:paraId="5B25F4C4" w14:textId="41E75F3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A2BE728" w14:textId="77777777" w:rsidR="00F013FC" w:rsidRDefault="00F013FC" w:rsidP="00F013FC">
            <w:pPr>
              <w:jc w:val="center"/>
              <w:rPr>
                <w:lang w:eastAsia="en-CA"/>
              </w:rPr>
            </w:pPr>
          </w:p>
        </w:tc>
        <w:tc>
          <w:tcPr>
            <w:tcW w:w="1101" w:type="dxa"/>
            <w:shd w:val="clear" w:color="auto" w:fill="F2F2F2" w:themeFill="background1" w:themeFillShade="F2"/>
          </w:tcPr>
          <w:p w14:paraId="614FCF35" w14:textId="77777777" w:rsidR="00F013FC" w:rsidRDefault="00F013FC" w:rsidP="00F013FC">
            <w:pPr>
              <w:jc w:val="center"/>
              <w:rPr>
                <w:lang w:eastAsia="en-CA"/>
              </w:rPr>
            </w:pPr>
          </w:p>
        </w:tc>
        <w:tc>
          <w:tcPr>
            <w:tcW w:w="850" w:type="dxa"/>
            <w:shd w:val="clear" w:color="auto" w:fill="F2F2F2" w:themeFill="background1" w:themeFillShade="F2"/>
            <w:vAlign w:val="center"/>
          </w:tcPr>
          <w:p w14:paraId="4DCD10C0" w14:textId="77777777" w:rsidR="00F013FC" w:rsidRDefault="00F013FC" w:rsidP="00F013FC">
            <w:pPr>
              <w:jc w:val="center"/>
              <w:rPr>
                <w:lang w:eastAsia="en-CA"/>
              </w:rPr>
            </w:pPr>
          </w:p>
        </w:tc>
        <w:tc>
          <w:tcPr>
            <w:tcW w:w="448" w:type="dxa"/>
            <w:shd w:val="clear" w:color="auto" w:fill="F2F2F2" w:themeFill="background1" w:themeFillShade="F2"/>
          </w:tcPr>
          <w:p w14:paraId="4F087030" w14:textId="0FAEEEF9" w:rsidR="00F013FC" w:rsidRDefault="00000000" w:rsidP="00F013FC">
            <w:pPr>
              <w:jc w:val="center"/>
              <w:rPr>
                <w:lang w:eastAsia="en-CA"/>
              </w:rPr>
            </w:pPr>
            <w:sdt>
              <w:sdtPr>
                <w:rPr>
                  <w:lang w:eastAsia="en-CA"/>
                </w:rPr>
                <w:id w:val="-43829285"/>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11C4C47F" w14:textId="77777777" w:rsidR="00F013FC" w:rsidRDefault="00F013FC" w:rsidP="00F013FC">
            <w:pPr>
              <w:jc w:val="center"/>
              <w:rPr>
                <w:lang w:eastAsia="en-CA"/>
              </w:rPr>
            </w:pPr>
          </w:p>
        </w:tc>
        <w:tc>
          <w:tcPr>
            <w:tcW w:w="448" w:type="dxa"/>
            <w:shd w:val="clear" w:color="auto" w:fill="F2F2F2" w:themeFill="background1" w:themeFillShade="F2"/>
          </w:tcPr>
          <w:p w14:paraId="44B2F48F" w14:textId="3092DE2B" w:rsidR="00F013FC" w:rsidRDefault="00000000" w:rsidP="00F013FC">
            <w:pPr>
              <w:jc w:val="center"/>
              <w:rPr>
                <w:lang w:eastAsia="en-CA"/>
              </w:rPr>
            </w:pPr>
            <w:sdt>
              <w:sdtPr>
                <w:rPr>
                  <w:lang w:eastAsia="en-CA"/>
                </w:rPr>
                <w:id w:val="-696615636"/>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205CE32C" w14:textId="2E66B8A6" w:rsidR="00F013FC" w:rsidRDefault="00000000" w:rsidP="00F013FC">
            <w:pPr>
              <w:jc w:val="center"/>
              <w:rPr>
                <w:lang w:eastAsia="en-CA"/>
              </w:rPr>
            </w:pPr>
            <w:sdt>
              <w:sdtPr>
                <w:rPr>
                  <w:lang w:eastAsia="en-CA"/>
                </w:rPr>
                <w:id w:val="-2089834189"/>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2683E4EE" w14:textId="1D1A9E34" w:rsidR="00F013FC" w:rsidRDefault="00000000" w:rsidP="00F013FC">
            <w:pPr>
              <w:jc w:val="center"/>
              <w:rPr>
                <w:lang w:eastAsia="en-CA"/>
              </w:rPr>
            </w:pPr>
            <w:sdt>
              <w:sdtPr>
                <w:rPr>
                  <w:lang w:eastAsia="en-CA"/>
                </w:rPr>
                <w:id w:val="136688850"/>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2CF23F0D" w14:textId="77777777" w:rsidR="00F013FC" w:rsidRDefault="00F013FC" w:rsidP="00F013FC">
            <w:pPr>
              <w:jc w:val="center"/>
              <w:rPr>
                <w:lang w:eastAsia="en-CA"/>
              </w:rPr>
            </w:pPr>
          </w:p>
        </w:tc>
        <w:tc>
          <w:tcPr>
            <w:tcW w:w="3288" w:type="dxa"/>
            <w:shd w:val="clear" w:color="auto" w:fill="F2F2F2" w:themeFill="background1" w:themeFillShade="F2"/>
          </w:tcPr>
          <w:p w14:paraId="64699F3A" w14:textId="77777777" w:rsidR="00F013FC" w:rsidRDefault="00F013FC" w:rsidP="00F013FC">
            <w:pPr>
              <w:rPr>
                <w:lang w:eastAsia="en-CA"/>
              </w:rPr>
            </w:pPr>
          </w:p>
        </w:tc>
      </w:tr>
      <w:tr w:rsidR="00F013FC" w14:paraId="035BA249" w14:textId="77777777" w:rsidTr="00DD2645">
        <w:tc>
          <w:tcPr>
            <w:tcW w:w="3060" w:type="dxa"/>
            <w:shd w:val="clear" w:color="auto" w:fill="F2F2F2" w:themeFill="background1" w:themeFillShade="F2"/>
          </w:tcPr>
          <w:p w14:paraId="17E688C6" w14:textId="668C0A21" w:rsidR="00F013FC" w:rsidRDefault="00F013FC" w:rsidP="00F013FC">
            <w:pPr>
              <w:rPr>
                <w:lang w:eastAsia="en-CA"/>
              </w:rPr>
            </w:pPr>
            <w:r w:rsidRPr="00E75D62">
              <w:t xml:space="preserve">CRU 113 </w:t>
            </w:r>
            <w:r w:rsidRPr="00E75D62">
              <w:rPr>
                <w:rFonts w:ascii="Cambria Math" w:hAnsi="Cambria Math" w:cs="Cambria Math"/>
              </w:rPr>
              <w:t>‐</w:t>
            </w:r>
            <w:r w:rsidRPr="00E75D62">
              <w:t>CIBC</w:t>
            </w:r>
            <w:r w:rsidRPr="00E75D62">
              <w:rPr>
                <w:rFonts w:ascii="Cambria Math" w:hAnsi="Cambria Math" w:cs="Cambria Math"/>
              </w:rPr>
              <w:t>‐</w:t>
            </w:r>
            <w:r w:rsidRPr="00E75D62">
              <w:t xml:space="preserve"> </w:t>
            </w:r>
            <w:proofErr w:type="gramStart"/>
            <w:r w:rsidRPr="00E75D62">
              <w:t>back room</w:t>
            </w:r>
            <w:proofErr w:type="gramEnd"/>
            <w:r w:rsidRPr="00E75D62">
              <w:t xml:space="preserve"> HORN/STROBE - STROBE TEST</w:t>
            </w:r>
          </w:p>
        </w:tc>
        <w:tc>
          <w:tcPr>
            <w:tcW w:w="907" w:type="dxa"/>
            <w:shd w:val="clear" w:color="auto" w:fill="F2F2F2" w:themeFill="background1" w:themeFillShade="F2"/>
            <w:vAlign w:val="center"/>
          </w:tcPr>
          <w:p w14:paraId="0219DD37" w14:textId="77777777" w:rsidR="00F013FC" w:rsidRDefault="00F013FC" w:rsidP="00F013FC">
            <w:pPr>
              <w:rPr>
                <w:lang w:eastAsia="en-CA"/>
              </w:rPr>
            </w:pPr>
          </w:p>
        </w:tc>
        <w:tc>
          <w:tcPr>
            <w:tcW w:w="686" w:type="dxa"/>
            <w:shd w:val="clear" w:color="auto" w:fill="F2F2F2" w:themeFill="background1" w:themeFillShade="F2"/>
          </w:tcPr>
          <w:p w14:paraId="35482CD2" w14:textId="643B981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CEC43B8" w14:textId="77777777" w:rsidR="00F013FC" w:rsidRDefault="00F013FC" w:rsidP="00F013FC">
            <w:pPr>
              <w:jc w:val="center"/>
              <w:rPr>
                <w:lang w:eastAsia="en-CA"/>
              </w:rPr>
            </w:pPr>
          </w:p>
        </w:tc>
        <w:tc>
          <w:tcPr>
            <w:tcW w:w="1101" w:type="dxa"/>
            <w:shd w:val="clear" w:color="auto" w:fill="F2F2F2" w:themeFill="background1" w:themeFillShade="F2"/>
          </w:tcPr>
          <w:p w14:paraId="7EEEA2A3" w14:textId="77777777" w:rsidR="00F013FC" w:rsidRDefault="00F013FC" w:rsidP="00F013FC">
            <w:pPr>
              <w:jc w:val="center"/>
              <w:rPr>
                <w:lang w:eastAsia="en-CA"/>
              </w:rPr>
            </w:pPr>
          </w:p>
        </w:tc>
        <w:tc>
          <w:tcPr>
            <w:tcW w:w="850" w:type="dxa"/>
            <w:shd w:val="clear" w:color="auto" w:fill="F2F2F2" w:themeFill="background1" w:themeFillShade="F2"/>
            <w:vAlign w:val="center"/>
          </w:tcPr>
          <w:p w14:paraId="23E23B48" w14:textId="77777777" w:rsidR="00F013FC" w:rsidRDefault="00F013FC" w:rsidP="00F013FC">
            <w:pPr>
              <w:jc w:val="center"/>
              <w:rPr>
                <w:lang w:eastAsia="en-CA"/>
              </w:rPr>
            </w:pPr>
          </w:p>
        </w:tc>
        <w:tc>
          <w:tcPr>
            <w:tcW w:w="448" w:type="dxa"/>
            <w:shd w:val="clear" w:color="auto" w:fill="F2F2F2" w:themeFill="background1" w:themeFillShade="F2"/>
          </w:tcPr>
          <w:p w14:paraId="3908FA92" w14:textId="086A2406" w:rsidR="00F013FC" w:rsidRDefault="00000000" w:rsidP="00F013FC">
            <w:pPr>
              <w:jc w:val="center"/>
              <w:rPr>
                <w:lang w:eastAsia="en-CA"/>
              </w:rPr>
            </w:pPr>
            <w:sdt>
              <w:sdtPr>
                <w:rPr>
                  <w:lang w:eastAsia="en-CA"/>
                </w:rPr>
                <w:id w:val="-1977292804"/>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28817C78" w14:textId="77777777" w:rsidR="00F013FC" w:rsidRDefault="00F013FC" w:rsidP="00F013FC">
            <w:pPr>
              <w:jc w:val="center"/>
              <w:rPr>
                <w:lang w:eastAsia="en-CA"/>
              </w:rPr>
            </w:pPr>
          </w:p>
        </w:tc>
        <w:tc>
          <w:tcPr>
            <w:tcW w:w="448" w:type="dxa"/>
            <w:shd w:val="clear" w:color="auto" w:fill="F2F2F2" w:themeFill="background1" w:themeFillShade="F2"/>
          </w:tcPr>
          <w:p w14:paraId="0A90E1BC" w14:textId="59CA7BF6" w:rsidR="00F013FC" w:rsidRDefault="00000000" w:rsidP="00F013FC">
            <w:pPr>
              <w:jc w:val="center"/>
              <w:rPr>
                <w:lang w:eastAsia="en-CA"/>
              </w:rPr>
            </w:pPr>
            <w:sdt>
              <w:sdtPr>
                <w:rPr>
                  <w:lang w:eastAsia="en-CA"/>
                </w:rPr>
                <w:id w:val="449051246"/>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7330B07A" w14:textId="2AC69F52" w:rsidR="00F013FC" w:rsidRDefault="00000000" w:rsidP="00F013FC">
            <w:pPr>
              <w:jc w:val="center"/>
              <w:rPr>
                <w:lang w:eastAsia="en-CA"/>
              </w:rPr>
            </w:pPr>
            <w:sdt>
              <w:sdtPr>
                <w:rPr>
                  <w:lang w:eastAsia="en-CA"/>
                </w:rPr>
                <w:id w:val="1804350852"/>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2DEF2797" w14:textId="2887055A" w:rsidR="00F013FC" w:rsidRDefault="00000000" w:rsidP="00F013FC">
            <w:pPr>
              <w:jc w:val="center"/>
              <w:rPr>
                <w:lang w:eastAsia="en-CA"/>
              </w:rPr>
            </w:pPr>
            <w:sdt>
              <w:sdtPr>
                <w:rPr>
                  <w:lang w:eastAsia="en-CA"/>
                </w:rPr>
                <w:id w:val="1114094650"/>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4ACE9BA7" w14:textId="77777777" w:rsidR="00F013FC" w:rsidRDefault="00F013FC" w:rsidP="00F013FC">
            <w:pPr>
              <w:jc w:val="center"/>
              <w:rPr>
                <w:lang w:eastAsia="en-CA"/>
              </w:rPr>
            </w:pPr>
          </w:p>
        </w:tc>
        <w:tc>
          <w:tcPr>
            <w:tcW w:w="3288" w:type="dxa"/>
            <w:shd w:val="clear" w:color="auto" w:fill="F2F2F2" w:themeFill="background1" w:themeFillShade="F2"/>
          </w:tcPr>
          <w:p w14:paraId="733640AA" w14:textId="77777777" w:rsidR="00F013FC" w:rsidRDefault="00F013FC" w:rsidP="00F013FC">
            <w:pPr>
              <w:rPr>
                <w:lang w:eastAsia="en-CA"/>
              </w:rPr>
            </w:pPr>
          </w:p>
        </w:tc>
      </w:tr>
      <w:tr w:rsidR="00F013FC" w14:paraId="424D85CB" w14:textId="77777777" w:rsidTr="00DD2645">
        <w:tc>
          <w:tcPr>
            <w:tcW w:w="3060" w:type="dxa"/>
            <w:shd w:val="clear" w:color="auto" w:fill="F2F2F2" w:themeFill="background1" w:themeFillShade="F2"/>
          </w:tcPr>
          <w:p w14:paraId="6D6D8CFA" w14:textId="775F5308" w:rsidR="00F013FC" w:rsidRDefault="00F013FC" w:rsidP="00F013FC">
            <w:pPr>
              <w:rPr>
                <w:lang w:eastAsia="en-CA"/>
              </w:rPr>
            </w:pPr>
            <w:r w:rsidRPr="00E75D62">
              <w:t>CRU 201</w:t>
            </w:r>
            <w:r w:rsidRPr="00E75D62">
              <w:rPr>
                <w:rFonts w:ascii="Cambria Math" w:hAnsi="Cambria Math" w:cs="Cambria Math"/>
              </w:rPr>
              <w:t>‐</w:t>
            </w:r>
            <w:r w:rsidRPr="00E75D62">
              <w:t xml:space="preserve"> CLAIRES</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1EC65772" w14:textId="77777777" w:rsidR="00F013FC" w:rsidRDefault="00F013FC" w:rsidP="00F013FC">
            <w:pPr>
              <w:rPr>
                <w:lang w:eastAsia="en-CA"/>
              </w:rPr>
            </w:pPr>
          </w:p>
        </w:tc>
        <w:tc>
          <w:tcPr>
            <w:tcW w:w="686" w:type="dxa"/>
            <w:shd w:val="clear" w:color="auto" w:fill="F2F2F2" w:themeFill="background1" w:themeFillShade="F2"/>
          </w:tcPr>
          <w:p w14:paraId="3A15775F" w14:textId="5D469A8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49151E0" w14:textId="77777777" w:rsidR="00F013FC" w:rsidRDefault="00F013FC" w:rsidP="00F013FC">
            <w:pPr>
              <w:jc w:val="center"/>
              <w:rPr>
                <w:lang w:eastAsia="en-CA"/>
              </w:rPr>
            </w:pPr>
          </w:p>
        </w:tc>
        <w:tc>
          <w:tcPr>
            <w:tcW w:w="1101" w:type="dxa"/>
            <w:shd w:val="clear" w:color="auto" w:fill="F2F2F2" w:themeFill="background1" w:themeFillShade="F2"/>
          </w:tcPr>
          <w:p w14:paraId="35FEDA76" w14:textId="77777777" w:rsidR="00F013FC" w:rsidRDefault="00F013FC" w:rsidP="00F013FC">
            <w:pPr>
              <w:jc w:val="center"/>
              <w:rPr>
                <w:lang w:eastAsia="en-CA"/>
              </w:rPr>
            </w:pPr>
          </w:p>
        </w:tc>
        <w:tc>
          <w:tcPr>
            <w:tcW w:w="850" w:type="dxa"/>
            <w:shd w:val="clear" w:color="auto" w:fill="F2F2F2" w:themeFill="background1" w:themeFillShade="F2"/>
            <w:vAlign w:val="center"/>
          </w:tcPr>
          <w:p w14:paraId="0D0FC3C7" w14:textId="77777777" w:rsidR="00F013FC" w:rsidRDefault="00F013FC" w:rsidP="00F013FC">
            <w:pPr>
              <w:jc w:val="center"/>
              <w:rPr>
                <w:lang w:eastAsia="en-CA"/>
              </w:rPr>
            </w:pPr>
          </w:p>
        </w:tc>
        <w:tc>
          <w:tcPr>
            <w:tcW w:w="448" w:type="dxa"/>
            <w:shd w:val="clear" w:color="auto" w:fill="F2F2F2" w:themeFill="background1" w:themeFillShade="F2"/>
          </w:tcPr>
          <w:p w14:paraId="30D653C7" w14:textId="57E74650" w:rsidR="00F013FC" w:rsidRDefault="00000000" w:rsidP="00F013FC">
            <w:pPr>
              <w:jc w:val="center"/>
              <w:rPr>
                <w:lang w:eastAsia="en-CA"/>
              </w:rPr>
            </w:pPr>
            <w:sdt>
              <w:sdtPr>
                <w:rPr>
                  <w:lang w:eastAsia="en-CA"/>
                </w:rPr>
                <w:id w:val="-706177978"/>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2958D2C2" w14:textId="77777777" w:rsidR="00F013FC" w:rsidRDefault="00F013FC" w:rsidP="00F013FC">
            <w:pPr>
              <w:jc w:val="center"/>
              <w:rPr>
                <w:lang w:eastAsia="en-CA"/>
              </w:rPr>
            </w:pPr>
          </w:p>
        </w:tc>
        <w:tc>
          <w:tcPr>
            <w:tcW w:w="448" w:type="dxa"/>
            <w:shd w:val="clear" w:color="auto" w:fill="F2F2F2" w:themeFill="background1" w:themeFillShade="F2"/>
          </w:tcPr>
          <w:p w14:paraId="4F9A31AB" w14:textId="6FB6ED7C" w:rsidR="00F013FC" w:rsidRDefault="00000000" w:rsidP="00F013FC">
            <w:pPr>
              <w:jc w:val="center"/>
              <w:rPr>
                <w:lang w:eastAsia="en-CA"/>
              </w:rPr>
            </w:pPr>
            <w:sdt>
              <w:sdtPr>
                <w:rPr>
                  <w:lang w:eastAsia="en-CA"/>
                </w:rPr>
                <w:id w:val="-1878770129"/>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69705B1D" w14:textId="149DC545" w:rsidR="00F013FC" w:rsidRDefault="00000000" w:rsidP="00F013FC">
            <w:pPr>
              <w:jc w:val="center"/>
              <w:rPr>
                <w:lang w:eastAsia="en-CA"/>
              </w:rPr>
            </w:pPr>
            <w:sdt>
              <w:sdtPr>
                <w:rPr>
                  <w:lang w:eastAsia="en-CA"/>
                </w:rPr>
                <w:id w:val="1102385513"/>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16645A41" w14:textId="0BA176BD" w:rsidR="00F013FC" w:rsidRDefault="00000000" w:rsidP="00F013FC">
            <w:pPr>
              <w:jc w:val="center"/>
              <w:rPr>
                <w:lang w:eastAsia="en-CA"/>
              </w:rPr>
            </w:pPr>
            <w:sdt>
              <w:sdtPr>
                <w:rPr>
                  <w:lang w:eastAsia="en-CA"/>
                </w:rPr>
                <w:id w:val="-1110891008"/>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22E7269D" w14:textId="77777777" w:rsidR="00F013FC" w:rsidRDefault="00F013FC" w:rsidP="00F013FC">
            <w:pPr>
              <w:jc w:val="center"/>
              <w:rPr>
                <w:lang w:eastAsia="en-CA"/>
              </w:rPr>
            </w:pPr>
          </w:p>
        </w:tc>
        <w:tc>
          <w:tcPr>
            <w:tcW w:w="3288" w:type="dxa"/>
            <w:shd w:val="clear" w:color="auto" w:fill="F2F2F2" w:themeFill="background1" w:themeFillShade="F2"/>
          </w:tcPr>
          <w:p w14:paraId="18C114F4" w14:textId="77777777" w:rsidR="00F013FC" w:rsidRDefault="00F013FC" w:rsidP="00F013FC">
            <w:pPr>
              <w:rPr>
                <w:lang w:eastAsia="en-CA"/>
              </w:rPr>
            </w:pPr>
          </w:p>
        </w:tc>
      </w:tr>
      <w:tr w:rsidR="00F013FC" w14:paraId="2210E7E1" w14:textId="77777777" w:rsidTr="00DD2645">
        <w:tc>
          <w:tcPr>
            <w:tcW w:w="3060" w:type="dxa"/>
            <w:shd w:val="clear" w:color="auto" w:fill="F2F2F2" w:themeFill="background1" w:themeFillShade="F2"/>
          </w:tcPr>
          <w:p w14:paraId="33129C95" w14:textId="0FA8EFFE" w:rsidR="00F013FC" w:rsidRDefault="00F013FC" w:rsidP="00F013FC">
            <w:pPr>
              <w:rPr>
                <w:lang w:eastAsia="en-CA"/>
              </w:rPr>
            </w:pPr>
            <w:r w:rsidRPr="00E75D62">
              <w:t>CRU 201</w:t>
            </w:r>
            <w:r w:rsidRPr="00E75D62">
              <w:rPr>
                <w:rFonts w:ascii="Cambria Math" w:hAnsi="Cambria Math" w:cs="Cambria Math"/>
              </w:rPr>
              <w:t>‐</w:t>
            </w:r>
            <w:r w:rsidRPr="00E75D62">
              <w:t xml:space="preserve"> CLAIRES</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6C0DBFD1" w14:textId="77777777" w:rsidR="00F013FC" w:rsidRDefault="00F013FC" w:rsidP="00F013FC">
            <w:pPr>
              <w:rPr>
                <w:lang w:eastAsia="en-CA"/>
              </w:rPr>
            </w:pPr>
          </w:p>
        </w:tc>
        <w:tc>
          <w:tcPr>
            <w:tcW w:w="686" w:type="dxa"/>
            <w:shd w:val="clear" w:color="auto" w:fill="F2F2F2" w:themeFill="background1" w:themeFillShade="F2"/>
          </w:tcPr>
          <w:p w14:paraId="66849DE6" w14:textId="78A2DD4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8AA6CD4" w14:textId="77777777" w:rsidR="00F013FC" w:rsidRDefault="00F013FC" w:rsidP="00F013FC">
            <w:pPr>
              <w:jc w:val="center"/>
              <w:rPr>
                <w:lang w:eastAsia="en-CA"/>
              </w:rPr>
            </w:pPr>
          </w:p>
        </w:tc>
        <w:tc>
          <w:tcPr>
            <w:tcW w:w="1101" w:type="dxa"/>
            <w:shd w:val="clear" w:color="auto" w:fill="F2F2F2" w:themeFill="background1" w:themeFillShade="F2"/>
          </w:tcPr>
          <w:p w14:paraId="0D1DC68D" w14:textId="77777777" w:rsidR="00F013FC" w:rsidRDefault="00F013FC" w:rsidP="00F013FC">
            <w:pPr>
              <w:jc w:val="center"/>
              <w:rPr>
                <w:lang w:eastAsia="en-CA"/>
              </w:rPr>
            </w:pPr>
          </w:p>
        </w:tc>
        <w:tc>
          <w:tcPr>
            <w:tcW w:w="850" w:type="dxa"/>
            <w:shd w:val="clear" w:color="auto" w:fill="F2F2F2" w:themeFill="background1" w:themeFillShade="F2"/>
            <w:vAlign w:val="center"/>
          </w:tcPr>
          <w:p w14:paraId="4A56D847" w14:textId="77777777" w:rsidR="00F013FC" w:rsidRDefault="00F013FC" w:rsidP="00F013FC">
            <w:pPr>
              <w:jc w:val="center"/>
              <w:rPr>
                <w:lang w:eastAsia="en-CA"/>
              </w:rPr>
            </w:pPr>
          </w:p>
        </w:tc>
        <w:tc>
          <w:tcPr>
            <w:tcW w:w="448" w:type="dxa"/>
            <w:shd w:val="clear" w:color="auto" w:fill="F2F2F2" w:themeFill="background1" w:themeFillShade="F2"/>
          </w:tcPr>
          <w:p w14:paraId="00B3F975" w14:textId="5E792DBB" w:rsidR="00F013FC" w:rsidRDefault="00000000" w:rsidP="00F013FC">
            <w:pPr>
              <w:jc w:val="center"/>
              <w:rPr>
                <w:lang w:eastAsia="en-CA"/>
              </w:rPr>
            </w:pPr>
            <w:sdt>
              <w:sdtPr>
                <w:rPr>
                  <w:lang w:eastAsia="en-CA"/>
                </w:rPr>
                <w:id w:val="-1123990930"/>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1375B2EE" w14:textId="77777777" w:rsidR="00F013FC" w:rsidRDefault="00F013FC" w:rsidP="00F013FC">
            <w:pPr>
              <w:jc w:val="center"/>
              <w:rPr>
                <w:lang w:eastAsia="en-CA"/>
              </w:rPr>
            </w:pPr>
          </w:p>
        </w:tc>
        <w:tc>
          <w:tcPr>
            <w:tcW w:w="448" w:type="dxa"/>
            <w:shd w:val="clear" w:color="auto" w:fill="F2F2F2" w:themeFill="background1" w:themeFillShade="F2"/>
          </w:tcPr>
          <w:p w14:paraId="255E1B7F" w14:textId="37A98012" w:rsidR="00F013FC" w:rsidRDefault="00000000" w:rsidP="00F013FC">
            <w:pPr>
              <w:jc w:val="center"/>
              <w:rPr>
                <w:lang w:eastAsia="en-CA"/>
              </w:rPr>
            </w:pPr>
            <w:sdt>
              <w:sdtPr>
                <w:rPr>
                  <w:lang w:eastAsia="en-CA"/>
                </w:rPr>
                <w:id w:val="-1350404847"/>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26519D9C" w14:textId="203759E6" w:rsidR="00F013FC" w:rsidRDefault="00000000" w:rsidP="00F013FC">
            <w:pPr>
              <w:jc w:val="center"/>
              <w:rPr>
                <w:lang w:eastAsia="en-CA"/>
              </w:rPr>
            </w:pPr>
            <w:sdt>
              <w:sdtPr>
                <w:rPr>
                  <w:lang w:eastAsia="en-CA"/>
                </w:rPr>
                <w:id w:val="122359195"/>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241829ED" w14:textId="10E7F1E1" w:rsidR="00F013FC" w:rsidRDefault="00000000" w:rsidP="00F013FC">
            <w:pPr>
              <w:jc w:val="center"/>
              <w:rPr>
                <w:lang w:eastAsia="en-CA"/>
              </w:rPr>
            </w:pPr>
            <w:sdt>
              <w:sdtPr>
                <w:rPr>
                  <w:lang w:eastAsia="en-CA"/>
                </w:rPr>
                <w:id w:val="-1733697060"/>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4E0D266D" w14:textId="77777777" w:rsidR="00F013FC" w:rsidRDefault="00F013FC" w:rsidP="00F013FC">
            <w:pPr>
              <w:jc w:val="center"/>
              <w:rPr>
                <w:lang w:eastAsia="en-CA"/>
              </w:rPr>
            </w:pPr>
          </w:p>
        </w:tc>
        <w:tc>
          <w:tcPr>
            <w:tcW w:w="3288" w:type="dxa"/>
            <w:shd w:val="clear" w:color="auto" w:fill="F2F2F2" w:themeFill="background1" w:themeFillShade="F2"/>
          </w:tcPr>
          <w:p w14:paraId="69880411" w14:textId="77777777" w:rsidR="00F013FC" w:rsidRDefault="00F013FC" w:rsidP="00F013FC">
            <w:pPr>
              <w:rPr>
                <w:lang w:eastAsia="en-CA"/>
              </w:rPr>
            </w:pPr>
          </w:p>
        </w:tc>
      </w:tr>
      <w:tr w:rsidR="00F013FC" w14:paraId="6E399E1E" w14:textId="77777777" w:rsidTr="00DD2645">
        <w:tc>
          <w:tcPr>
            <w:tcW w:w="3060" w:type="dxa"/>
            <w:shd w:val="clear" w:color="auto" w:fill="F2F2F2" w:themeFill="background1" w:themeFillShade="F2"/>
          </w:tcPr>
          <w:p w14:paraId="7D9C6532" w14:textId="5A4FB92C" w:rsidR="00F013FC" w:rsidRDefault="00F013FC" w:rsidP="00F013FC">
            <w:pPr>
              <w:rPr>
                <w:lang w:eastAsia="en-CA"/>
              </w:rPr>
            </w:pPr>
            <w:r w:rsidRPr="00E75D62">
              <w:t xml:space="preserve">CRU 112A </w:t>
            </w:r>
            <w:r w:rsidRPr="00E75D62">
              <w:rPr>
                <w:rFonts w:ascii="Cambria Math" w:hAnsi="Cambria Math" w:cs="Cambria Math"/>
              </w:rPr>
              <w:t>‐</w:t>
            </w:r>
            <w:r w:rsidRPr="00E75D62">
              <w:t>vacant</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73E333C9" w14:textId="77777777" w:rsidR="00F013FC" w:rsidRDefault="00F013FC" w:rsidP="00F013FC">
            <w:pPr>
              <w:rPr>
                <w:lang w:eastAsia="en-CA"/>
              </w:rPr>
            </w:pPr>
          </w:p>
        </w:tc>
        <w:tc>
          <w:tcPr>
            <w:tcW w:w="686" w:type="dxa"/>
            <w:shd w:val="clear" w:color="auto" w:fill="F2F2F2" w:themeFill="background1" w:themeFillShade="F2"/>
          </w:tcPr>
          <w:p w14:paraId="6E469356" w14:textId="1B10858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48F4B0C" w14:textId="77777777" w:rsidR="00F013FC" w:rsidRDefault="00F013FC" w:rsidP="00F013FC">
            <w:pPr>
              <w:jc w:val="center"/>
              <w:rPr>
                <w:lang w:eastAsia="en-CA"/>
              </w:rPr>
            </w:pPr>
          </w:p>
        </w:tc>
        <w:tc>
          <w:tcPr>
            <w:tcW w:w="1101" w:type="dxa"/>
            <w:shd w:val="clear" w:color="auto" w:fill="F2F2F2" w:themeFill="background1" w:themeFillShade="F2"/>
          </w:tcPr>
          <w:p w14:paraId="283EC821" w14:textId="77777777" w:rsidR="00F013FC" w:rsidRDefault="00F013FC" w:rsidP="00F013FC">
            <w:pPr>
              <w:jc w:val="center"/>
              <w:rPr>
                <w:lang w:eastAsia="en-CA"/>
              </w:rPr>
            </w:pPr>
          </w:p>
        </w:tc>
        <w:tc>
          <w:tcPr>
            <w:tcW w:w="850" w:type="dxa"/>
            <w:shd w:val="clear" w:color="auto" w:fill="F2F2F2" w:themeFill="background1" w:themeFillShade="F2"/>
            <w:vAlign w:val="center"/>
          </w:tcPr>
          <w:p w14:paraId="0B905962" w14:textId="77777777" w:rsidR="00F013FC" w:rsidRDefault="00F013FC" w:rsidP="00F013FC">
            <w:pPr>
              <w:jc w:val="center"/>
              <w:rPr>
                <w:lang w:eastAsia="en-CA"/>
              </w:rPr>
            </w:pPr>
          </w:p>
        </w:tc>
        <w:tc>
          <w:tcPr>
            <w:tcW w:w="448" w:type="dxa"/>
            <w:shd w:val="clear" w:color="auto" w:fill="F2F2F2" w:themeFill="background1" w:themeFillShade="F2"/>
          </w:tcPr>
          <w:p w14:paraId="3BC1AB57" w14:textId="60651FB8" w:rsidR="00F013FC" w:rsidRDefault="00000000" w:rsidP="00F013FC">
            <w:pPr>
              <w:jc w:val="center"/>
              <w:rPr>
                <w:lang w:eastAsia="en-CA"/>
              </w:rPr>
            </w:pPr>
            <w:sdt>
              <w:sdtPr>
                <w:rPr>
                  <w:lang w:eastAsia="en-CA"/>
                </w:rPr>
                <w:id w:val="-742947010"/>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0FD6FEED" w14:textId="77777777" w:rsidR="00F013FC" w:rsidRDefault="00F013FC" w:rsidP="00F013FC">
            <w:pPr>
              <w:jc w:val="center"/>
              <w:rPr>
                <w:lang w:eastAsia="en-CA"/>
              </w:rPr>
            </w:pPr>
          </w:p>
        </w:tc>
        <w:tc>
          <w:tcPr>
            <w:tcW w:w="448" w:type="dxa"/>
            <w:shd w:val="clear" w:color="auto" w:fill="F2F2F2" w:themeFill="background1" w:themeFillShade="F2"/>
          </w:tcPr>
          <w:p w14:paraId="45FE872A" w14:textId="3136C3C2" w:rsidR="00F013FC" w:rsidRDefault="00000000" w:rsidP="00F013FC">
            <w:pPr>
              <w:jc w:val="center"/>
              <w:rPr>
                <w:lang w:eastAsia="en-CA"/>
              </w:rPr>
            </w:pPr>
            <w:sdt>
              <w:sdtPr>
                <w:rPr>
                  <w:lang w:eastAsia="en-CA"/>
                </w:rPr>
                <w:id w:val="-112906663"/>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50943185" w14:textId="1C029380" w:rsidR="00F013FC" w:rsidRDefault="00000000" w:rsidP="00F013FC">
            <w:pPr>
              <w:jc w:val="center"/>
              <w:rPr>
                <w:lang w:eastAsia="en-CA"/>
              </w:rPr>
            </w:pPr>
            <w:sdt>
              <w:sdtPr>
                <w:rPr>
                  <w:lang w:eastAsia="en-CA"/>
                </w:rPr>
                <w:id w:val="218177031"/>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603C9E4C" w14:textId="60C5225D" w:rsidR="00F013FC" w:rsidRDefault="00000000" w:rsidP="00F013FC">
            <w:pPr>
              <w:jc w:val="center"/>
              <w:rPr>
                <w:lang w:eastAsia="en-CA"/>
              </w:rPr>
            </w:pPr>
            <w:sdt>
              <w:sdtPr>
                <w:rPr>
                  <w:lang w:eastAsia="en-CA"/>
                </w:rPr>
                <w:id w:val="1517117077"/>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1091A16E" w14:textId="77777777" w:rsidR="00F013FC" w:rsidRDefault="00F013FC" w:rsidP="00F013FC">
            <w:pPr>
              <w:jc w:val="center"/>
              <w:rPr>
                <w:lang w:eastAsia="en-CA"/>
              </w:rPr>
            </w:pPr>
          </w:p>
        </w:tc>
        <w:tc>
          <w:tcPr>
            <w:tcW w:w="3288" w:type="dxa"/>
            <w:shd w:val="clear" w:color="auto" w:fill="F2F2F2" w:themeFill="background1" w:themeFillShade="F2"/>
          </w:tcPr>
          <w:p w14:paraId="3DEAA7F1" w14:textId="77777777" w:rsidR="00F013FC" w:rsidRDefault="00F013FC" w:rsidP="00F013FC">
            <w:pPr>
              <w:rPr>
                <w:lang w:eastAsia="en-CA"/>
              </w:rPr>
            </w:pPr>
          </w:p>
        </w:tc>
      </w:tr>
      <w:tr w:rsidR="00F013FC" w14:paraId="66BF5770" w14:textId="77777777" w:rsidTr="00DD2645">
        <w:tc>
          <w:tcPr>
            <w:tcW w:w="3060" w:type="dxa"/>
            <w:shd w:val="clear" w:color="auto" w:fill="F2F2F2" w:themeFill="background1" w:themeFillShade="F2"/>
          </w:tcPr>
          <w:p w14:paraId="3373CF5F" w14:textId="1FC81779" w:rsidR="00F013FC" w:rsidRDefault="00F013FC" w:rsidP="00F013FC">
            <w:pPr>
              <w:rPr>
                <w:lang w:eastAsia="en-CA"/>
              </w:rPr>
            </w:pPr>
            <w:r w:rsidRPr="00E75D62">
              <w:t xml:space="preserve">CRU 112A </w:t>
            </w:r>
            <w:r w:rsidRPr="00E75D62">
              <w:rPr>
                <w:rFonts w:ascii="Cambria Math" w:hAnsi="Cambria Math" w:cs="Cambria Math"/>
              </w:rPr>
              <w:t>‐</w:t>
            </w:r>
            <w:r w:rsidRPr="00E75D62">
              <w:t>vacant</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7CE74DB1" w14:textId="77777777" w:rsidR="00F013FC" w:rsidRDefault="00F013FC" w:rsidP="00F013FC">
            <w:pPr>
              <w:rPr>
                <w:lang w:eastAsia="en-CA"/>
              </w:rPr>
            </w:pPr>
          </w:p>
        </w:tc>
        <w:tc>
          <w:tcPr>
            <w:tcW w:w="686" w:type="dxa"/>
            <w:shd w:val="clear" w:color="auto" w:fill="F2F2F2" w:themeFill="background1" w:themeFillShade="F2"/>
          </w:tcPr>
          <w:p w14:paraId="509C8BDE" w14:textId="63E03D1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0AE9433" w14:textId="77777777" w:rsidR="00F013FC" w:rsidRDefault="00F013FC" w:rsidP="00F013FC">
            <w:pPr>
              <w:jc w:val="center"/>
              <w:rPr>
                <w:lang w:eastAsia="en-CA"/>
              </w:rPr>
            </w:pPr>
          </w:p>
        </w:tc>
        <w:tc>
          <w:tcPr>
            <w:tcW w:w="1101" w:type="dxa"/>
            <w:shd w:val="clear" w:color="auto" w:fill="F2F2F2" w:themeFill="background1" w:themeFillShade="F2"/>
          </w:tcPr>
          <w:p w14:paraId="6478261E" w14:textId="77777777" w:rsidR="00F013FC" w:rsidRDefault="00F013FC" w:rsidP="00F013FC">
            <w:pPr>
              <w:jc w:val="center"/>
              <w:rPr>
                <w:lang w:eastAsia="en-CA"/>
              </w:rPr>
            </w:pPr>
          </w:p>
        </w:tc>
        <w:tc>
          <w:tcPr>
            <w:tcW w:w="850" w:type="dxa"/>
            <w:shd w:val="clear" w:color="auto" w:fill="F2F2F2" w:themeFill="background1" w:themeFillShade="F2"/>
            <w:vAlign w:val="center"/>
          </w:tcPr>
          <w:p w14:paraId="705B3293" w14:textId="77777777" w:rsidR="00F013FC" w:rsidRDefault="00F013FC" w:rsidP="00F013FC">
            <w:pPr>
              <w:jc w:val="center"/>
              <w:rPr>
                <w:lang w:eastAsia="en-CA"/>
              </w:rPr>
            </w:pPr>
          </w:p>
        </w:tc>
        <w:tc>
          <w:tcPr>
            <w:tcW w:w="448" w:type="dxa"/>
            <w:shd w:val="clear" w:color="auto" w:fill="F2F2F2" w:themeFill="background1" w:themeFillShade="F2"/>
          </w:tcPr>
          <w:p w14:paraId="75B01DE5" w14:textId="245B1A1D" w:rsidR="00F013FC" w:rsidRDefault="00000000" w:rsidP="00F013FC">
            <w:pPr>
              <w:jc w:val="center"/>
              <w:rPr>
                <w:lang w:eastAsia="en-CA"/>
              </w:rPr>
            </w:pPr>
            <w:sdt>
              <w:sdtPr>
                <w:rPr>
                  <w:lang w:eastAsia="en-CA"/>
                </w:rPr>
                <w:id w:val="1157490498"/>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0077DAFF" w14:textId="77777777" w:rsidR="00F013FC" w:rsidRDefault="00F013FC" w:rsidP="00F013FC">
            <w:pPr>
              <w:jc w:val="center"/>
              <w:rPr>
                <w:lang w:eastAsia="en-CA"/>
              </w:rPr>
            </w:pPr>
          </w:p>
        </w:tc>
        <w:tc>
          <w:tcPr>
            <w:tcW w:w="448" w:type="dxa"/>
            <w:shd w:val="clear" w:color="auto" w:fill="F2F2F2" w:themeFill="background1" w:themeFillShade="F2"/>
          </w:tcPr>
          <w:p w14:paraId="11192568" w14:textId="1DE03803" w:rsidR="00F013FC" w:rsidRDefault="00000000" w:rsidP="00F013FC">
            <w:pPr>
              <w:jc w:val="center"/>
              <w:rPr>
                <w:lang w:eastAsia="en-CA"/>
              </w:rPr>
            </w:pPr>
            <w:sdt>
              <w:sdtPr>
                <w:rPr>
                  <w:lang w:eastAsia="en-CA"/>
                </w:rPr>
                <w:id w:val="973176374"/>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0CBCC62D" w14:textId="0DF9EFC5" w:rsidR="00F013FC" w:rsidRDefault="00000000" w:rsidP="00F013FC">
            <w:pPr>
              <w:jc w:val="center"/>
              <w:rPr>
                <w:lang w:eastAsia="en-CA"/>
              </w:rPr>
            </w:pPr>
            <w:sdt>
              <w:sdtPr>
                <w:rPr>
                  <w:lang w:eastAsia="en-CA"/>
                </w:rPr>
                <w:id w:val="1405258304"/>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410B5E96" w14:textId="2BFD8D06" w:rsidR="00F013FC" w:rsidRDefault="00000000" w:rsidP="00F013FC">
            <w:pPr>
              <w:jc w:val="center"/>
              <w:rPr>
                <w:lang w:eastAsia="en-CA"/>
              </w:rPr>
            </w:pPr>
            <w:sdt>
              <w:sdtPr>
                <w:rPr>
                  <w:lang w:eastAsia="en-CA"/>
                </w:rPr>
                <w:id w:val="193504505"/>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6C388575" w14:textId="77777777" w:rsidR="00F013FC" w:rsidRDefault="00F013FC" w:rsidP="00F013FC">
            <w:pPr>
              <w:jc w:val="center"/>
              <w:rPr>
                <w:lang w:eastAsia="en-CA"/>
              </w:rPr>
            </w:pPr>
          </w:p>
        </w:tc>
        <w:tc>
          <w:tcPr>
            <w:tcW w:w="3288" w:type="dxa"/>
            <w:shd w:val="clear" w:color="auto" w:fill="F2F2F2" w:themeFill="background1" w:themeFillShade="F2"/>
          </w:tcPr>
          <w:p w14:paraId="4F64BD4F" w14:textId="77777777" w:rsidR="00F013FC" w:rsidRDefault="00F013FC" w:rsidP="00F013FC">
            <w:pPr>
              <w:rPr>
                <w:lang w:eastAsia="en-CA"/>
              </w:rPr>
            </w:pPr>
          </w:p>
        </w:tc>
      </w:tr>
      <w:tr w:rsidR="00F013FC" w14:paraId="0CE0386C" w14:textId="77777777" w:rsidTr="00DD2645">
        <w:tc>
          <w:tcPr>
            <w:tcW w:w="3060" w:type="dxa"/>
            <w:shd w:val="clear" w:color="auto" w:fill="F2F2F2" w:themeFill="background1" w:themeFillShade="F2"/>
          </w:tcPr>
          <w:p w14:paraId="558A586D" w14:textId="60B5F077" w:rsidR="00F013FC" w:rsidRDefault="00F013FC" w:rsidP="00F013FC">
            <w:pPr>
              <w:rPr>
                <w:lang w:eastAsia="en-CA"/>
              </w:rPr>
            </w:pPr>
            <w:r w:rsidRPr="00E75D62">
              <w:t>CRU 114</w:t>
            </w:r>
            <w:r w:rsidRPr="00E75D62">
              <w:rPr>
                <w:rFonts w:ascii="Cambria Math" w:hAnsi="Cambria Math" w:cs="Cambria Math"/>
              </w:rPr>
              <w:t>‐</w:t>
            </w:r>
            <w:r w:rsidRPr="00E75D62">
              <w:t xml:space="preserve"> CHARM DIAMOND</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376F274A" w14:textId="77777777" w:rsidR="00F013FC" w:rsidRDefault="00F013FC" w:rsidP="00F013FC">
            <w:pPr>
              <w:rPr>
                <w:lang w:eastAsia="en-CA"/>
              </w:rPr>
            </w:pPr>
          </w:p>
        </w:tc>
        <w:tc>
          <w:tcPr>
            <w:tcW w:w="686" w:type="dxa"/>
            <w:shd w:val="clear" w:color="auto" w:fill="F2F2F2" w:themeFill="background1" w:themeFillShade="F2"/>
          </w:tcPr>
          <w:p w14:paraId="3E43059E" w14:textId="2C93ED5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C3B6008" w14:textId="77777777" w:rsidR="00F013FC" w:rsidRDefault="00F013FC" w:rsidP="00F013FC">
            <w:pPr>
              <w:jc w:val="center"/>
              <w:rPr>
                <w:lang w:eastAsia="en-CA"/>
              </w:rPr>
            </w:pPr>
          </w:p>
        </w:tc>
        <w:tc>
          <w:tcPr>
            <w:tcW w:w="1101" w:type="dxa"/>
            <w:shd w:val="clear" w:color="auto" w:fill="F2F2F2" w:themeFill="background1" w:themeFillShade="F2"/>
          </w:tcPr>
          <w:p w14:paraId="7CDFE061" w14:textId="77777777" w:rsidR="00F013FC" w:rsidRDefault="00F013FC" w:rsidP="00F013FC">
            <w:pPr>
              <w:jc w:val="center"/>
              <w:rPr>
                <w:lang w:eastAsia="en-CA"/>
              </w:rPr>
            </w:pPr>
          </w:p>
        </w:tc>
        <w:tc>
          <w:tcPr>
            <w:tcW w:w="850" w:type="dxa"/>
            <w:shd w:val="clear" w:color="auto" w:fill="F2F2F2" w:themeFill="background1" w:themeFillShade="F2"/>
            <w:vAlign w:val="center"/>
          </w:tcPr>
          <w:p w14:paraId="33AFE266" w14:textId="77777777" w:rsidR="00F013FC" w:rsidRDefault="00F013FC" w:rsidP="00F013FC">
            <w:pPr>
              <w:jc w:val="center"/>
              <w:rPr>
                <w:lang w:eastAsia="en-CA"/>
              </w:rPr>
            </w:pPr>
          </w:p>
        </w:tc>
        <w:tc>
          <w:tcPr>
            <w:tcW w:w="448" w:type="dxa"/>
            <w:shd w:val="clear" w:color="auto" w:fill="F2F2F2" w:themeFill="background1" w:themeFillShade="F2"/>
          </w:tcPr>
          <w:p w14:paraId="7D8D31F3" w14:textId="0A6FB420" w:rsidR="00F013FC" w:rsidRDefault="00000000" w:rsidP="00F013FC">
            <w:pPr>
              <w:jc w:val="center"/>
              <w:rPr>
                <w:lang w:eastAsia="en-CA"/>
              </w:rPr>
            </w:pPr>
            <w:sdt>
              <w:sdtPr>
                <w:rPr>
                  <w:lang w:eastAsia="en-CA"/>
                </w:rPr>
                <w:id w:val="-1408605855"/>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2CC241BF" w14:textId="77777777" w:rsidR="00F013FC" w:rsidRDefault="00F013FC" w:rsidP="00F013FC">
            <w:pPr>
              <w:jc w:val="center"/>
              <w:rPr>
                <w:lang w:eastAsia="en-CA"/>
              </w:rPr>
            </w:pPr>
          </w:p>
        </w:tc>
        <w:tc>
          <w:tcPr>
            <w:tcW w:w="448" w:type="dxa"/>
            <w:shd w:val="clear" w:color="auto" w:fill="F2F2F2" w:themeFill="background1" w:themeFillShade="F2"/>
          </w:tcPr>
          <w:p w14:paraId="336109A4" w14:textId="61DCC66C" w:rsidR="00F013FC" w:rsidRDefault="00000000" w:rsidP="00F013FC">
            <w:pPr>
              <w:jc w:val="center"/>
              <w:rPr>
                <w:lang w:eastAsia="en-CA"/>
              </w:rPr>
            </w:pPr>
            <w:sdt>
              <w:sdtPr>
                <w:rPr>
                  <w:lang w:eastAsia="en-CA"/>
                </w:rPr>
                <w:id w:val="2074237638"/>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2CBB9678" w14:textId="2DEC0A6E" w:rsidR="00F013FC" w:rsidRDefault="00000000" w:rsidP="00F013FC">
            <w:pPr>
              <w:jc w:val="center"/>
              <w:rPr>
                <w:lang w:eastAsia="en-CA"/>
              </w:rPr>
            </w:pPr>
            <w:sdt>
              <w:sdtPr>
                <w:rPr>
                  <w:lang w:eastAsia="en-CA"/>
                </w:rPr>
                <w:id w:val="-1864427358"/>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338854C8" w14:textId="605C9B51" w:rsidR="00F013FC" w:rsidRDefault="00000000" w:rsidP="00F013FC">
            <w:pPr>
              <w:jc w:val="center"/>
              <w:rPr>
                <w:lang w:eastAsia="en-CA"/>
              </w:rPr>
            </w:pPr>
            <w:sdt>
              <w:sdtPr>
                <w:rPr>
                  <w:lang w:eastAsia="en-CA"/>
                </w:rPr>
                <w:id w:val="1915734001"/>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102958AC" w14:textId="77777777" w:rsidR="00F013FC" w:rsidRDefault="00F013FC" w:rsidP="00F013FC">
            <w:pPr>
              <w:jc w:val="center"/>
              <w:rPr>
                <w:lang w:eastAsia="en-CA"/>
              </w:rPr>
            </w:pPr>
          </w:p>
        </w:tc>
        <w:tc>
          <w:tcPr>
            <w:tcW w:w="3288" w:type="dxa"/>
            <w:shd w:val="clear" w:color="auto" w:fill="F2F2F2" w:themeFill="background1" w:themeFillShade="F2"/>
          </w:tcPr>
          <w:p w14:paraId="1D3B7410" w14:textId="77777777" w:rsidR="00F013FC" w:rsidRDefault="00F013FC" w:rsidP="00F013FC">
            <w:pPr>
              <w:rPr>
                <w:lang w:eastAsia="en-CA"/>
              </w:rPr>
            </w:pPr>
          </w:p>
        </w:tc>
      </w:tr>
      <w:tr w:rsidR="00F013FC" w14:paraId="1EDADF61" w14:textId="77777777" w:rsidTr="00DD2645">
        <w:tc>
          <w:tcPr>
            <w:tcW w:w="3060" w:type="dxa"/>
            <w:shd w:val="clear" w:color="auto" w:fill="F2F2F2" w:themeFill="background1" w:themeFillShade="F2"/>
          </w:tcPr>
          <w:p w14:paraId="10E139F7" w14:textId="58A23462" w:rsidR="00F013FC" w:rsidRDefault="00F013FC" w:rsidP="00F013FC">
            <w:pPr>
              <w:rPr>
                <w:lang w:eastAsia="en-CA"/>
              </w:rPr>
            </w:pPr>
            <w:r w:rsidRPr="00E75D62">
              <w:t>CRU 114</w:t>
            </w:r>
            <w:r w:rsidRPr="00E75D62">
              <w:rPr>
                <w:rFonts w:ascii="Cambria Math" w:hAnsi="Cambria Math" w:cs="Cambria Math"/>
              </w:rPr>
              <w:t>‐</w:t>
            </w:r>
            <w:r w:rsidRPr="00E75D62">
              <w:t xml:space="preserve"> CHARM DIAMOND</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2B796B15" w14:textId="77777777" w:rsidR="00F013FC" w:rsidRDefault="00F013FC" w:rsidP="00F013FC">
            <w:pPr>
              <w:rPr>
                <w:lang w:eastAsia="en-CA"/>
              </w:rPr>
            </w:pPr>
          </w:p>
        </w:tc>
        <w:tc>
          <w:tcPr>
            <w:tcW w:w="686" w:type="dxa"/>
            <w:shd w:val="clear" w:color="auto" w:fill="F2F2F2" w:themeFill="background1" w:themeFillShade="F2"/>
          </w:tcPr>
          <w:p w14:paraId="6C0DE0DD" w14:textId="42055B4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B786F20" w14:textId="77777777" w:rsidR="00F013FC" w:rsidRDefault="00F013FC" w:rsidP="00F013FC">
            <w:pPr>
              <w:jc w:val="center"/>
              <w:rPr>
                <w:lang w:eastAsia="en-CA"/>
              </w:rPr>
            </w:pPr>
          </w:p>
        </w:tc>
        <w:tc>
          <w:tcPr>
            <w:tcW w:w="1101" w:type="dxa"/>
            <w:shd w:val="clear" w:color="auto" w:fill="F2F2F2" w:themeFill="background1" w:themeFillShade="F2"/>
          </w:tcPr>
          <w:p w14:paraId="064C0DBF" w14:textId="77777777" w:rsidR="00F013FC" w:rsidRDefault="00F013FC" w:rsidP="00F013FC">
            <w:pPr>
              <w:jc w:val="center"/>
              <w:rPr>
                <w:lang w:eastAsia="en-CA"/>
              </w:rPr>
            </w:pPr>
          </w:p>
        </w:tc>
        <w:tc>
          <w:tcPr>
            <w:tcW w:w="850" w:type="dxa"/>
            <w:shd w:val="clear" w:color="auto" w:fill="F2F2F2" w:themeFill="background1" w:themeFillShade="F2"/>
            <w:vAlign w:val="center"/>
          </w:tcPr>
          <w:p w14:paraId="2EB81A40" w14:textId="77777777" w:rsidR="00F013FC" w:rsidRDefault="00F013FC" w:rsidP="00F013FC">
            <w:pPr>
              <w:jc w:val="center"/>
              <w:rPr>
                <w:lang w:eastAsia="en-CA"/>
              </w:rPr>
            </w:pPr>
          </w:p>
        </w:tc>
        <w:tc>
          <w:tcPr>
            <w:tcW w:w="448" w:type="dxa"/>
            <w:shd w:val="clear" w:color="auto" w:fill="F2F2F2" w:themeFill="background1" w:themeFillShade="F2"/>
          </w:tcPr>
          <w:p w14:paraId="67D3D620" w14:textId="61C8D0B0" w:rsidR="00F013FC" w:rsidRDefault="00000000" w:rsidP="00F013FC">
            <w:pPr>
              <w:jc w:val="center"/>
              <w:rPr>
                <w:lang w:eastAsia="en-CA"/>
              </w:rPr>
            </w:pPr>
            <w:sdt>
              <w:sdtPr>
                <w:rPr>
                  <w:lang w:eastAsia="en-CA"/>
                </w:rPr>
                <w:id w:val="-189071958"/>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44CA7167" w14:textId="77777777" w:rsidR="00F013FC" w:rsidRDefault="00F013FC" w:rsidP="00F013FC">
            <w:pPr>
              <w:jc w:val="center"/>
              <w:rPr>
                <w:lang w:eastAsia="en-CA"/>
              </w:rPr>
            </w:pPr>
          </w:p>
        </w:tc>
        <w:tc>
          <w:tcPr>
            <w:tcW w:w="448" w:type="dxa"/>
            <w:shd w:val="clear" w:color="auto" w:fill="F2F2F2" w:themeFill="background1" w:themeFillShade="F2"/>
          </w:tcPr>
          <w:p w14:paraId="256D45DA" w14:textId="46FE1C45" w:rsidR="00F013FC" w:rsidRDefault="00000000" w:rsidP="00F013FC">
            <w:pPr>
              <w:jc w:val="center"/>
              <w:rPr>
                <w:lang w:eastAsia="en-CA"/>
              </w:rPr>
            </w:pPr>
            <w:sdt>
              <w:sdtPr>
                <w:rPr>
                  <w:lang w:eastAsia="en-CA"/>
                </w:rPr>
                <w:id w:val="-613831829"/>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6C1D6FF8" w14:textId="5CDEB262" w:rsidR="00F013FC" w:rsidRDefault="00000000" w:rsidP="00F013FC">
            <w:pPr>
              <w:jc w:val="center"/>
              <w:rPr>
                <w:lang w:eastAsia="en-CA"/>
              </w:rPr>
            </w:pPr>
            <w:sdt>
              <w:sdtPr>
                <w:rPr>
                  <w:lang w:eastAsia="en-CA"/>
                </w:rPr>
                <w:id w:val="-1498338795"/>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405D6AA4" w14:textId="6467DFE1" w:rsidR="00F013FC" w:rsidRDefault="00000000" w:rsidP="00F013FC">
            <w:pPr>
              <w:jc w:val="center"/>
              <w:rPr>
                <w:lang w:eastAsia="en-CA"/>
              </w:rPr>
            </w:pPr>
            <w:sdt>
              <w:sdtPr>
                <w:rPr>
                  <w:lang w:eastAsia="en-CA"/>
                </w:rPr>
                <w:id w:val="-1216434500"/>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5AD0DEA2" w14:textId="77777777" w:rsidR="00F013FC" w:rsidRDefault="00F013FC" w:rsidP="00F013FC">
            <w:pPr>
              <w:jc w:val="center"/>
              <w:rPr>
                <w:lang w:eastAsia="en-CA"/>
              </w:rPr>
            </w:pPr>
          </w:p>
        </w:tc>
        <w:tc>
          <w:tcPr>
            <w:tcW w:w="3288" w:type="dxa"/>
            <w:shd w:val="clear" w:color="auto" w:fill="F2F2F2" w:themeFill="background1" w:themeFillShade="F2"/>
          </w:tcPr>
          <w:p w14:paraId="19F9CA84" w14:textId="77777777" w:rsidR="00F013FC" w:rsidRDefault="00F013FC" w:rsidP="00F013FC">
            <w:pPr>
              <w:rPr>
                <w:lang w:eastAsia="en-CA"/>
              </w:rPr>
            </w:pPr>
          </w:p>
        </w:tc>
      </w:tr>
      <w:tr w:rsidR="00F013FC" w14:paraId="779E17FD" w14:textId="77777777" w:rsidTr="00DD2645">
        <w:tc>
          <w:tcPr>
            <w:tcW w:w="3060" w:type="dxa"/>
            <w:shd w:val="clear" w:color="auto" w:fill="F2F2F2" w:themeFill="background1" w:themeFillShade="F2"/>
          </w:tcPr>
          <w:p w14:paraId="4DB85345" w14:textId="32A2C6A4" w:rsidR="00F013FC" w:rsidRDefault="00F013FC" w:rsidP="00F013FC">
            <w:pPr>
              <w:rPr>
                <w:lang w:eastAsia="en-CA"/>
              </w:rPr>
            </w:pPr>
            <w:r w:rsidRPr="00E75D62">
              <w:t>CRU 113</w:t>
            </w:r>
            <w:r w:rsidRPr="00E75D62">
              <w:rPr>
                <w:rFonts w:ascii="Cambria Math" w:hAnsi="Cambria Math" w:cs="Cambria Math"/>
              </w:rPr>
              <w:t>‐</w:t>
            </w:r>
            <w:r w:rsidRPr="00E75D62">
              <w:t xml:space="preserve"> CIBC</w:t>
            </w:r>
            <w:r w:rsidRPr="00E75D62">
              <w:rPr>
                <w:rFonts w:ascii="Cambria Math" w:hAnsi="Cambria Math" w:cs="Cambria Math"/>
              </w:rPr>
              <w:t>‐</w:t>
            </w:r>
            <w:r w:rsidRPr="00E75D62">
              <w:t xml:space="preserve"> common area HORN/STROBE - HORN TEST</w:t>
            </w:r>
          </w:p>
        </w:tc>
        <w:tc>
          <w:tcPr>
            <w:tcW w:w="907" w:type="dxa"/>
            <w:shd w:val="clear" w:color="auto" w:fill="F2F2F2" w:themeFill="background1" w:themeFillShade="F2"/>
            <w:vAlign w:val="center"/>
          </w:tcPr>
          <w:p w14:paraId="335F5F66" w14:textId="77777777" w:rsidR="00F013FC" w:rsidRDefault="00F013FC" w:rsidP="00F013FC">
            <w:pPr>
              <w:rPr>
                <w:lang w:eastAsia="en-CA"/>
              </w:rPr>
            </w:pPr>
          </w:p>
        </w:tc>
        <w:tc>
          <w:tcPr>
            <w:tcW w:w="686" w:type="dxa"/>
            <w:shd w:val="clear" w:color="auto" w:fill="F2F2F2" w:themeFill="background1" w:themeFillShade="F2"/>
          </w:tcPr>
          <w:p w14:paraId="6CDBA405" w14:textId="628C8F5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1303719" w14:textId="77777777" w:rsidR="00F013FC" w:rsidRDefault="00F013FC" w:rsidP="00F013FC">
            <w:pPr>
              <w:jc w:val="center"/>
              <w:rPr>
                <w:lang w:eastAsia="en-CA"/>
              </w:rPr>
            </w:pPr>
          </w:p>
        </w:tc>
        <w:tc>
          <w:tcPr>
            <w:tcW w:w="1101" w:type="dxa"/>
            <w:shd w:val="clear" w:color="auto" w:fill="F2F2F2" w:themeFill="background1" w:themeFillShade="F2"/>
          </w:tcPr>
          <w:p w14:paraId="71BE877B" w14:textId="77777777" w:rsidR="00F013FC" w:rsidRDefault="00F013FC" w:rsidP="00F013FC">
            <w:pPr>
              <w:jc w:val="center"/>
              <w:rPr>
                <w:lang w:eastAsia="en-CA"/>
              </w:rPr>
            </w:pPr>
          </w:p>
        </w:tc>
        <w:tc>
          <w:tcPr>
            <w:tcW w:w="850" w:type="dxa"/>
            <w:shd w:val="clear" w:color="auto" w:fill="F2F2F2" w:themeFill="background1" w:themeFillShade="F2"/>
            <w:vAlign w:val="center"/>
          </w:tcPr>
          <w:p w14:paraId="35606BE0" w14:textId="77777777" w:rsidR="00F013FC" w:rsidRDefault="00F013FC" w:rsidP="00F013FC">
            <w:pPr>
              <w:jc w:val="center"/>
              <w:rPr>
                <w:lang w:eastAsia="en-CA"/>
              </w:rPr>
            </w:pPr>
          </w:p>
        </w:tc>
        <w:tc>
          <w:tcPr>
            <w:tcW w:w="448" w:type="dxa"/>
            <w:shd w:val="clear" w:color="auto" w:fill="F2F2F2" w:themeFill="background1" w:themeFillShade="F2"/>
          </w:tcPr>
          <w:p w14:paraId="4F174352" w14:textId="271A3D9A" w:rsidR="00F013FC" w:rsidRDefault="00000000" w:rsidP="00F013FC">
            <w:pPr>
              <w:jc w:val="center"/>
              <w:rPr>
                <w:lang w:eastAsia="en-CA"/>
              </w:rPr>
            </w:pPr>
            <w:sdt>
              <w:sdtPr>
                <w:rPr>
                  <w:lang w:eastAsia="en-CA"/>
                </w:rPr>
                <w:id w:val="-537653247"/>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4A7E7D8D" w14:textId="77777777" w:rsidR="00F013FC" w:rsidRDefault="00F013FC" w:rsidP="00F013FC">
            <w:pPr>
              <w:jc w:val="center"/>
              <w:rPr>
                <w:lang w:eastAsia="en-CA"/>
              </w:rPr>
            </w:pPr>
          </w:p>
        </w:tc>
        <w:tc>
          <w:tcPr>
            <w:tcW w:w="448" w:type="dxa"/>
            <w:shd w:val="clear" w:color="auto" w:fill="F2F2F2" w:themeFill="background1" w:themeFillShade="F2"/>
          </w:tcPr>
          <w:p w14:paraId="71A35F1D" w14:textId="53FE7DC2" w:rsidR="00F013FC" w:rsidRDefault="00000000" w:rsidP="00F013FC">
            <w:pPr>
              <w:jc w:val="center"/>
              <w:rPr>
                <w:lang w:eastAsia="en-CA"/>
              </w:rPr>
            </w:pPr>
            <w:sdt>
              <w:sdtPr>
                <w:rPr>
                  <w:lang w:eastAsia="en-CA"/>
                </w:rPr>
                <w:id w:val="991837288"/>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2384D406" w14:textId="2BF0C761" w:rsidR="00F013FC" w:rsidRDefault="00000000" w:rsidP="00F013FC">
            <w:pPr>
              <w:jc w:val="center"/>
              <w:rPr>
                <w:lang w:eastAsia="en-CA"/>
              </w:rPr>
            </w:pPr>
            <w:sdt>
              <w:sdtPr>
                <w:rPr>
                  <w:lang w:eastAsia="en-CA"/>
                </w:rPr>
                <w:id w:val="-858037417"/>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39C6A0A7" w14:textId="74C3C818" w:rsidR="00F013FC" w:rsidRDefault="00000000" w:rsidP="00F013FC">
            <w:pPr>
              <w:jc w:val="center"/>
              <w:rPr>
                <w:lang w:eastAsia="en-CA"/>
              </w:rPr>
            </w:pPr>
            <w:sdt>
              <w:sdtPr>
                <w:rPr>
                  <w:lang w:eastAsia="en-CA"/>
                </w:rPr>
                <w:id w:val="630680"/>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140E0288" w14:textId="77777777" w:rsidR="00F013FC" w:rsidRDefault="00F013FC" w:rsidP="00F013FC">
            <w:pPr>
              <w:jc w:val="center"/>
              <w:rPr>
                <w:lang w:eastAsia="en-CA"/>
              </w:rPr>
            </w:pPr>
          </w:p>
        </w:tc>
        <w:tc>
          <w:tcPr>
            <w:tcW w:w="3288" w:type="dxa"/>
            <w:shd w:val="clear" w:color="auto" w:fill="F2F2F2" w:themeFill="background1" w:themeFillShade="F2"/>
          </w:tcPr>
          <w:p w14:paraId="7883E967" w14:textId="77777777" w:rsidR="00F013FC" w:rsidRDefault="00F013FC" w:rsidP="00F013FC">
            <w:pPr>
              <w:rPr>
                <w:lang w:eastAsia="en-CA"/>
              </w:rPr>
            </w:pPr>
          </w:p>
        </w:tc>
      </w:tr>
      <w:tr w:rsidR="00F013FC" w14:paraId="2F48A622" w14:textId="77777777" w:rsidTr="00DD2645">
        <w:tc>
          <w:tcPr>
            <w:tcW w:w="3060" w:type="dxa"/>
            <w:shd w:val="clear" w:color="auto" w:fill="F2F2F2" w:themeFill="background1" w:themeFillShade="F2"/>
          </w:tcPr>
          <w:p w14:paraId="070B439E" w14:textId="2B5266E7" w:rsidR="00F013FC" w:rsidRDefault="00F013FC" w:rsidP="00F013FC">
            <w:pPr>
              <w:rPr>
                <w:lang w:eastAsia="en-CA"/>
              </w:rPr>
            </w:pPr>
            <w:r w:rsidRPr="00E75D62">
              <w:t>CRU 113</w:t>
            </w:r>
            <w:r w:rsidRPr="00E75D62">
              <w:rPr>
                <w:rFonts w:ascii="Cambria Math" w:hAnsi="Cambria Math" w:cs="Cambria Math"/>
              </w:rPr>
              <w:t>‐</w:t>
            </w:r>
            <w:r w:rsidRPr="00E75D62">
              <w:t xml:space="preserve"> CIBC</w:t>
            </w:r>
            <w:r w:rsidRPr="00E75D62">
              <w:rPr>
                <w:rFonts w:ascii="Cambria Math" w:hAnsi="Cambria Math" w:cs="Cambria Math"/>
              </w:rPr>
              <w:t>‐</w:t>
            </w:r>
            <w:r w:rsidRPr="00E75D62">
              <w:t xml:space="preserve"> common area HORN/STROBE - STROBE TEST</w:t>
            </w:r>
          </w:p>
        </w:tc>
        <w:tc>
          <w:tcPr>
            <w:tcW w:w="907" w:type="dxa"/>
            <w:shd w:val="clear" w:color="auto" w:fill="F2F2F2" w:themeFill="background1" w:themeFillShade="F2"/>
            <w:vAlign w:val="center"/>
          </w:tcPr>
          <w:p w14:paraId="562DBDDE" w14:textId="77777777" w:rsidR="00F013FC" w:rsidRDefault="00F013FC" w:rsidP="00F013FC">
            <w:pPr>
              <w:rPr>
                <w:lang w:eastAsia="en-CA"/>
              </w:rPr>
            </w:pPr>
          </w:p>
        </w:tc>
        <w:tc>
          <w:tcPr>
            <w:tcW w:w="686" w:type="dxa"/>
            <w:shd w:val="clear" w:color="auto" w:fill="F2F2F2" w:themeFill="background1" w:themeFillShade="F2"/>
          </w:tcPr>
          <w:p w14:paraId="33D9D3B4" w14:textId="456495F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69B6300" w14:textId="77777777" w:rsidR="00F013FC" w:rsidRDefault="00F013FC" w:rsidP="00F013FC">
            <w:pPr>
              <w:jc w:val="center"/>
              <w:rPr>
                <w:lang w:eastAsia="en-CA"/>
              </w:rPr>
            </w:pPr>
          </w:p>
        </w:tc>
        <w:tc>
          <w:tcPr>
            <w:tcW w:w="1101" w:type="dxa"/>
            <w:shd w:val="clear" w:color="auto" w:fill="F2F2F2" w:themeFill="background1" w:themeFillShade="F2"/>
          </w:tcPr>
          <w:p w14:paraId="5231E332" w14:textId="77777777" w:rsidR="00F013FC" w:rsidRDefault="00F013FC" w:rsidP="00F013FC">
            <w:pPr>
              <w:jc w:val="center"/>
              <w:rPr>
                <w:lang w:eastAsia="en-CA"/>
              </w:rPr>
            </w:pPr>
          </w:p>
        </w:tc>
        <w:tc>
          <w:tcPr>
            <w:tcW w:w="850" w:type="dxa"/>
            <w:shd w:val="clear" w:color="auto" w:fill="F2F2F2" w:themeFill="background1" w:themeFillShade="F2"/>
            <w:vAlign w:val="center"/>
          </w:tcPr>
          <w:p w14:paraId="5EE5DA17" w14:textId="77777777" w:rsidR="00F013FC" w:rsidRDefault="00F013FC" w:rsidP="00F013FC">
            <w:pPr>
              <w:jc w:val="center"/>
              <w:rPr>
                <w:lang w:eastAsia="en-CA"/>
              </w:rPr>
            </w:pPr>
          </w:p>
        </w:tc>
        <w:tc>
          <w:tcPr>
            <w:tcW w:w="448" w:type="dxa"/>
            <w:shd w:val="clear" w:color="auto" w:fill="F2F2F2" w:themeFill="background1" w:themeFillShade="F2"/>
          </w:tcPr>
          <w:p w14:paraId="32EC97E5" w14:textId="35BB79DA" w:rsidR="00F013FC" w:rsidRDefault="00000000" w:rsidP="00F013FC">
            <w:pPr>
              <w:jc w:val="center"/>
              <w:rPr>
                <w:lang w:eastAsia="en-CA"/>
              </w:rPr>
            </w:pPr>
            <w:sdt>
              <w:sdtPr>
                <w:rPr>
                  <w:lang w:eastAsia="en-CA"/>
                </w:rPr>
                <w:id w:val="1769192506"/>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398C097A" w14:textId="77777777" w:rsidR="00F013FC" w:rsidRDefault="00F013FC" w:rsidP="00F013FC">
            <w:pPr>
              <w:jc w:val="center"/>
              <w:rPr>
                <w:lang w:eastAsia="en-CA"/>
              </w:rPr>
            </w:pPr>
          </w:p>
        </w:tc>
        <w:tc>
          <w:tcPr>
            <w:tcW w:w="448" w:type="dxa"/>
            <w:shd w:val="clear" w:color="auto" w:fill="F2F2F2" w:themeFill="background1" w:themeFillShade="F2"/>
          </w:tcPr>
          <w:p w14:paraId="4C546CA1" w14:textId="4BE15B1A" w:rsidR="00F013FC" w:rsidRDefault="00000000" w:rsidP="00F013FC">
            <w:pPr>
              <w:jc w:val="center"/>
              <w:rPr>
                <w:lang w:eastAsia="en-CA"/>
              </w:rPr>
            </w:pPr>
            <w:sdt>
              <w:sdtPr>
                <w:rPr>
                  <w:lang w:eastAsia="en-CA"/>
                </w:rPr>
                <w:id w:val="-900360386"/>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5DD83820" w14:textId="7E032C52" w:rsidR="00F013FC" w:rsidRDefault="00000000" w:rsidP="00F013FC">
            <w:pPr>
              <w:jc w:val="center"/>
              <w:rPr>
                <w:lang w:eastAsia="en-CA"/>
              </w:rPr>
            </w:pPr>
            <w:sdt>
              <w:sdtPr>
                <w:rPr>
                  <w:lang w:eastAsia="en-CA"/>
                </w:rPr>
                <w:id w:val="1203672176"/>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4AEE0315" w14:textId="3328ADC0" w:rsidR="00F013FC" w:rsidRDefault="00000000" w:rsidP="00F013FC">
            <w:pPr>
              <w:jc w:val="center"/>
              <w:rPr>
                <w:lang w:eastAsia="en-CA"/>
              </w:rPr>
            </w:pPr>
            <w:sdt>
              <w:sdtPr>
                <w:rPr>
                  <w:lang w:eastAsia="en-CA"/>
                </w:rPr>
                <w:id w:val="734046155"/>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27F92634" w14:textId="77777777" w:rsidR="00F013FC" w:rsidRDefault="00F013FC" w:rsidP="00F013FC">
            <w:pPr>
              <w:jc w:val="center"/>
              <w:rPr>
                <w:lang w:eastAsia="en-CA"/>
              </w:rPr>
            </w:pPr>
          </w:p>
        </w:tc>
        <w:tc>
          <w:tcPr>
            <w:tcW w:w="3288" w:type="dxa"/>
            <w:shd w:val="clear" w:color="auto" w:fill="F2F2F2" w:themeFill="background1" w:themeFillShade="F2"/>
          </w:tcPr>
          <w:p w14:paraId="1C3B701C" w14:textId="77777777" w:rsidR="00F013FC" w:rsidRDefault="00F013FC" w:rsidP="00F013FC">
            <w:pPr>
              <w:rPr>
                <w:lang w:eastAsia="en-CA"/>
              </w:rPr>
            </w:pPr>
          </w:p>
        </w:tc>
      </w:tr>
      <w:tr w:rsidR="00F013FC" w14:paraId="09A9FBDD" w14:textId="77777777" w:rsidTr="00DD2645">
        <w:tc>
          <w:tcPr>
            <w:tcW w:w="3060" w:type="dxa"/>
            <w:shd w:val="clear" w:color="auto" w:fill="F2F2F2" w:themeFill="background1" w:themeFillShade="F2"/>
          </w:tcPr>
          <w:p w14:paraId="111A3687" w14:textId="76777EA9" w:rsidR="00F013FC" w:rsidRDefault="00F013FC" w:rsidP="00F013FC">
            <w:pPr>
              <w:rPr>
                <w:lang w:eastAsia="en-CA"/>
              </w:rPr>
            </w:pPr>
            <w:r w:rsidRPr="00E75D62">
              <w:t>CRU 128</w:t>
            </w:r>
            <w:r w:rsidRPr="00E75D62">
              <w:rPr>
                <w:rFonts w:ascii="Cambria Math" w:hAnsi="Cambria Math" w:cs="Cambria Math"/>
              </w:rPr>
              <w:t>‐</w:t>
            </w:r>
            <w:r w:rsidRPr="00E75D62">
              <w:t xml:space="preserve"> RICKIS</w:t>
            </w:r>
            <w:r w:rsidRPr="00E75D62">
              <w:rPr>
                <w:rFonts w:ascii="Cambria Math" w:hAnsi="Cambria Math" w:cs="Cambria Math"/>
              </w:rPr>
              <w:t>‐</w:t>
            </w:r>
            <w:r w:rsidRPr="00E75D62">
              <w:t xml:space="preserve"> front sales right HORN/STROBE - STROBE TEST</w:t>
            </w:r>
          </w:p>
        </w:tc>
        <w:tc>
          <w:tcPr>
            <w:tcW w:w="907" w:type="dxa"/>
            <w:shd w:val="clear" w:color="auto" w:fill="F2F2F2" w:themeFill="background1" w:themeFillShade="F2"/>
            <w:vAlign w:val="center"/>
          </w:tcPr>
          <w:p w14:paraId="35AA9A28" w14:textId="77777777" w:rsidR="00F013FC" w:rsidRDefault="00F013FC" w:rsidP="00F013FC">
            <w:pPr>
              <w:rPr>
                <w:lang w:eastAsia="en-CA"/>
              </w:rPr>
            </w:pPr>
          </w:p>
        </w:tc>
        <w:tc>
          <w:tcPr>
            <w:tcW w:w="686" w:type="dxa"/>
            <w:shd w:val="clear" w:color="auto" w:fill="F2F2F2" w:themeFill="background1" w:themeFillShade="F2"/>
          </w:tcPr>
          <w:p w14:paraId="6CE8C473" w14:textId="3ED9DA8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8C55A67" w14:textId="77777777" w:rsidR="00F013FC" w:rsidRDefault="00F013FC" w:rsidP="00F013FC">
            <w:pPr>
              <w:jc w:val="center"/>
              <w:rPr>
                <w:lang w:eastAsia="en-CA"/>
              </w:rPr>
            </w:pPr>
          </w:p>
        </w:tc>
        <w:tc>
          <w:tcPr>
            <w:tcW w:w="1101" w:type="dxa"/>
            <w:shd w:val="clear" w:color="auto" w:fill="F2F2F2" w:themeFill="background1" w:themeFillShade="F2"/>
          </w:tcPr>
          <w:p w14:paraId="0629E72E" w14:textId="77777777" w:rsidR="00F013FC" w:rsidRDefault="00F013FC" w:rsidP="00F013FC">
            <w:pPr>
              <w:jc w:val="center"/>
              <w:rPr>
                <w:lang w:eastAsia="en-CA"/>
              </w:rPr>
            </w:pPr>
          </w:p>
        </w:tc>
        <w:tc>
          <w:tcPr>
            <w:tcW w:w="850" w:type="dxa"/>
            <w:shd w:val="clear" w:color="auto" w:fill="F2F2F2" w:themeFill="background1" w:themeFillShade="F2"/>
            <w:vAlign w:val="center"/>
          </w:tcPr>
          <w:p w14:paraId="10968750" w14:textId="77777777" w:rsidR="00F013FC" w:rsidRDefault="00F013FC" w:rsidP="00F013FC">
            <w:pPr>
              <w:jc w:val="center"/>
              <w:rPr>
                <w:lang w:eastAsia="en-CA"/>
              </w:rPr>
            </w:pPr>
          </w:p>
        </w:tc>
        <w:tc>
          <w:tcPr>
            <w:tcW w:w="448" w:type="dxa"/>
            <w:shd w:val="clear" w:color="auto" w:fill="F2F2F2" w:themeFill="background1" w:themeFillShade="F2"/>
          </w:tcPr>
          <w:p w14:paraId="79D1B2FE" w14:textId="289372E4" w:rsidR="00F013FC" w:rsidRDefault="00000000" w:rsidP="00F013FC">
            <w:pPr>
              <w:jc w:val="center"/>
              <w:rPr>
                <w:lang w:eastAsia="en-CA"/>
              </w:rPr>
            </w:pPr>
            <w:sdt>
              <w:sdtPr>
                <w:rPr>
                  <w:lang w:eastAsia="en-CA"/>
                </w:rPr>
                <w:id w:val="-394580084"/>
                <w14:checkbox>
                  <w14:checked w14:val="1"/>
                  <w14:checkedState w14:val="0050" w14:font="Wingdings 2"/>
                  <w14:uncheckedState w14:val="0020" w14:font="Wingdings 2"/>
                </w14:checkbox>
              </w:sdtPr>
              <w:sdtContent>
                <w:r w:rsidR="00F013FC" w:rsidRPr="005D428A">
                  <w:rPr>
                    <w:lang w:eastAsia="en-CA"/>
                  </w:rPr>
                  <w:sym w:font="Wingdings 2" w:char="F050"/>
                </w:r>
              </w:sdtContent>
            </w:sdt>
          </w:p>
        </w:tc>
        <w:tc>
          <w:tcPr>
            <w:tcW w:w="1101" w:type="dxa"/>
            <w:shd w:val="clear" w:color="auto" w:fill="F2F2F2" w:themeFill="background1" w:themeFillShade="F2"/>
            <w:vAlign w:val="center"/>
          </w:tcPr>
          <w:p w14:paraId="7CCCBD8B" w14:textId="77777777" w:rsidR="00F013FC" w:rsidRDefault="00F013FC" w:rsidP="00F013FC">
            <w:pPr>
              <w:jc w:val="center"/>
              <w:rPr>
                <w:lang w:eastAsia="en-CA"/>
              </w:rPr>
            </w:pPr>
          </w:p>
        </w:tc>
        <w:tc>
          <w:tcPr>
            <w:tcW w:w="448" w:type="dxa"/>
            <w:shd w:val="clear" w:color="auto" w:fill="F2F2F2" w:themeFill="background1" w:themeFillShade="F2"/>
          </w:tcPr>
          <w:p w14:paraId="559086B0" w14:textId="50BA9B43" w:rsidR="00F013FC" w:rsidRDefault="00000000" w:rsidP="00F013FC">
            <w:pPr>
              <w:jc w:val="center"/>
              <w:rPr>
                <w:lang w:eastAsia="en-CA"/>
              </w:rPr>
            </w:pPr>
            <w:sdt>
              <w:sdtPr>
                <w:rPr>
                  <w:lang w:eastAsia="en-CA"/>
                </w:rPr>
                <w:id w:val="1054967807"/>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48" w:type="dxa"/>
            <w:shd w:val="clear" w:color="auto" w:fill="F2F2F2" w:themeFill="background1" w:themeFillShade="F2"/>
          </w:tcPr>
          <w:p w14:paraId="248BFE42" w14:textId="79D2D235" w:rsidR="00F013FC" w:rsidRDefault="00000000" w:rsidP="00F013FC">
            <w:pPr>
              <w:jc w:val="center"/>
              <w:rPr>
                <w:lang w:eastAsia="en-CA"/>
              </w:rPr>
            </w:pPr>
            <w:sdt>
              <w:sdtPr>
                <w:rPr>
                  <w:lang w:eastAsia="en-CA"/>
                </w:rPr>
                <w:id w:val="-1248878022"/>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423" w:type="dxa"/>
            <w:shd w:val="clear" w:color="auto" w:fill="F2F2F2" w:themeFill="background1" w:themeFillShade="F2"/>
          </w:tcPr>
          <w:p w14:paraId="29A5E82B" w14:textId="5CD66BFD" w:rsidR="00F013FC" w:rsidRDefault="00000000" w:rsidP="00F013FC">
            <w:pPr>
              <w:jc w:val="center"/>
              <w:rPr>
                <w:lang w:eastAsia="en-CA"/>
              </w:rPr>
            </w:pPr>
            <w:sdt>
              <w:sdtPr>
                <w:rPr>
                  <w:lang w:eastAsia="en-CA"/>
                </w:rPr>
                <w:id w:val="1966921280"/>
                <w14:checkbox>
                  <w14:checked w14:val="1"/>
                  <w14:checkedState w14:val="0050" w14:font="Wingdings 2"/>
                  <w14:uncheckedState w14:val="0020" w14:font="Wingdings 2"/>
                </w14:checkbox>
              </w:sdtPr>
              <w:sdtContent>
                <w:r w:rsidR="00F013FC" w:rsidRPr="00BA1680">
                  <w:rPr>
                    <w:lang w:eastAsia="en-CA"/>
                  </w:rPr>
                  <w:sym w:font="Wingdings 2" w:char="F050"/>
                </w:r>
              </w:sdtContent>
            </w:sdt>
          </w:p>
        </w:tc>
        <w:tc>
          <w:tcPr>
            <w:tcW w:w="964" w:type="dxa"/>
            <w:shd w:val="clear" w:color="auto" w:fill="F2F2F2" w:themeFill="background1" w:themeFillShade="F2"/>
            <w:vAlign w:val="center"/>
          </w:tcPr>
          <w:p w14:paraId="5CC88A51" w14:textId="77777777" w:rsidR="00F013FC" w:rsidRDefault="00F013FC" w:rsidP="00F013FC">
            <w:pPr>
              <w:jc w:val="center"/>
              <w:rPr>
                <w:lang w:eastAsia="en-CA"/>
              </w:rPr>
            </w:pPr>
          </w:p>
        </w:tc>
        <w:tc>
          <w:tcPr>
            <w:tcW w:w="3288" w:type="dxa"/>
            <w:shd w:val="clear" w:color="auto" w:fill="F2F2F2" w:themeFill="background1" w:themeFillShade="F2"/>
          </w:tcPr>
          <w:p w14:paraId="146F3752" w14:textId="77777777" w:rsidR="00F013FC" w:rsidRDefault="00F013FC" w:rsidP="00F013FC">
            <w:pPr>
              <w:rPr>
                <w:lang w:eastAsia="en-CA"/>
              </w:rPr>
            </w:pPr>
          </w:p>
        </w:tc>
      </w:tr>
      <w:tr w:rsidR="00F013FC" w14:paraId="5CCE1728" w14:textId="77777777" w:rsidTr="00DD2645">
        <w:tc>
          <w:tcPr>
            <w:tcW w:w="3060" w:type="dxa"/>
            <w:shd w:val="clear" w:color="auto" w:fill="F2F2F2" w:themeFill="background1" w:themeFillShade="F2"/>
          </w:tcPr>
          <w:p w14:paraId="5930142B" w14:textId="632ED74D" w:rsidR="00F013FC" w:rsidRDefault="00F013FC" w:rsidP="00F013FC">
            <w:pPr>
              <w:rPr>
                <w:lang w:eastAsia="en-CA"/>
              </w:rPr>
            </w:pPr>
            <w:r w:rsidRPr="00E75D62">
              <w:lastRenderedPageBreak/>
              <w:t>CRU 128</w:t>
            </w:r>
            <w:r w:rsidRPr="00E75D62">
              <w:rPr>
                <w:rFonts w:ascii="Cambria Math" w:hAnsi="Cambria Math" w:cs="Cambria Math"/>
              </w:rPr>
              <w:t>‐</w:t>
            </w:r>
            <w:r w:rsidRPr="00E75D62">
              <w:t xml:space="preserve"> front sales left HORN/STROBE - HORN TEST</w:t>
            </w:r>
          </w:p>
        </w:tc>
        <w:tc>
          <w:tcPr>
            <w:tcW w:w="907" w:type="dxa"/>
            <w:shd w:val="clear" w:color="auto" w:fill="F2F2F2" w:themeFill="background1" w:themeFillShade="F2"/>
            <w:vAlign w:val="center"/>
          </w:tcPr>
          <w:p w14:paraId="24828905" w14:textId="77777777" w:rsidR="00F013FC" w:rsidRDefault="00F013FC" w:rsidP="00F013FC">
            <w:pPr>
              <w:rPr>
                <w:lang w:eastAsia="en-CA"/>
              </w:rPr>
            </w:pPr>
          </w:p>
        </w:tc>
        <w:tc>
          <w:tcPr>
            <w:tcW w:w="686" w:type="dxa"/>
            <w:shd w:val="clear" w:color="auto" w:fill="F2F2F2" w:themeFill="background1" w:themeFillShade="F2"/>
          </w:tcPr>
          <w:p w14:paraId="3ECF3EA9" w14:textId="46A156E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FA3BBED" w14:textId="77777777" w:rsidR="00F013FC" w:rsidRDefault="00F013FC" w:rsidP="00F013FC">
            <w:pPr>
              <w:jc w:val="center"/>
              <w:rPr>
                <w:lang w:eastAsia="en-CA"/>
              </w:rPr>
            </w:pPr>
          </w:p>
        </w:tc>
        <w:tc>
          <w:tcPr>
            <w:tcW w:w="1101" w:type="dxa"/>
            <w:shd w:val="clear" w:color="auto" w:fill="F2F2F2" w:themeFill="background1" w:themeFillShade="F2"/>
          </w:tcPr>
          <w:p w14:paraId="376D4778" w14:textId="77777777" w:rsidR="00F013FC" w:rsidRDefault="00F013FC" w:rsidP="00F013FC">
            <w:pPr>
              <w:jc w:val="center"/>
              <w:rPr>
                <w:lang w:eastAsia="en-CA"/>
              </w:rPr>
            </w:pPr>
          </w:p>
        </w:tc>
        <w:tc>
          <w:tcPr>
            <w:tcW w:w="850" w:type="dxa"/>
            <w:shd w:val="clear" w:color="auto" w:fill="F2F2F2" w:themeFill="background1" w:themeFillShade="F2"/>
            <w:vAlign w:val="center"/>
          </w:tcPr>
          <w:p w14:paraId="765B8E4C" w14:textId="77777777" w:rsidR="00F013FC" w:rsidRDefault="00F013FC" w:rsidP="00F013FC">
            <w:pPr>
              <w:jc w:val="center"/>
              <w:rPr>
                <w:lang w:eastAsia="en-CA"/>
              </w:rPr>
            </w:pPr>
          </w:p>
        </w:tc>
        <w:tc>
          <w:tcPr>
            <w:tcW w:w="448" w:type="dxa"/>
            <w:shd w:val="clear" w:color="auto" w:fill="F2F2F2" w:themeFill="background1" w:themeFillShade="F2"/>
          </w:tcPr>
          <w:p w14:paraId="316EF34B" w14:textId="175354A2" w:rsidR="00F013FC" w:rsidRDefault="00000000" w:rsidP="00F013FC">
            <w:pPr>
              <w:jc w:val="center"/>
              <w:rPr>
                <w:lang w:eastAsia="en-CA"/>
              </w:rPr>
            </w:pPr>
            <w:sdt>
              <w:sdtPr>
                <w:rPr>
                  <w:lang w:eastAsia="en-CA"/>
                </w:rPr>
                <w:id w:val="86354326"/>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08785D7D" w14:textId="77777777" w:rsidR="00F013FC" w:rsidRDefault="00F013FC" w:rsidP="00F013FC">
            <w:pPr>
              <w:jc w:val="center"/>
              <w:rPr>
                <w:lang w:eastAsia="en-CA"/>
              </w:rPr>
            </w:pPr>
          </w:p>
        </w:tc>
        <w:tc>
          <w:tcPr>
            <w:tcW w:w="448" w:type="dxa"/>
            <w:shd w:val="clear" w:color="auto" w:fill="F2F2F2" w:themeFill="background1" w:themeFillShade="F2"/>
          </w:tcPr>
          <w:p w14:paraId="0CA744B4" w14:textId="342C43ED" w:rsidR="00F013FC" w:rsidRDefault="00000000" w:rsidP="00F013FC">
            <w:pPr>
              <w:jc w:val="center"/>
              <w:rPr>
                <w:lang w:eastAsia="en-CA"/>
              </w:rPr>
            </w:pPr>
            <w:sdt>
              <w:sdtPr>
                <w:rPr>
                  <w:lang w:eastAsia="en-CA"/>
                </w:rPr>
                <w:id w:val="-2100322070"/>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08035B07" w14:textId="2616DA13" w:rsidR="00F013FC" w:rsidRDefault="00000000" w:rsidP="00F013FC">
            <w:pPr>
              <w:jc w:val="center"/>
              <w:rPr>
                <w:lang w:eastAsia="en-CA"/>
              </w:rPr>
            </w:pPr>
            <w:sdt>
              <w:sdtPr>
                <w:rPr>
                  <w:lang w:eastAsia="en-CA"/>
                </w:rPr>
                <w:id w:val="-431593978"/>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03C7C069" w14:textId="4BC9A7C6" w:rsidR="00F013FC" w:rsidRDefault="00000000" w:rsidP="00F013FC">
            <w:pPr>
              <w:jc w:val="center"/>
              <w:rPr>
                <w:lang w:eastAsia="en-CA"/>
              </w:rPr>
            </w:pPr>
            <w:sdt>
              <w:sdtPr>
                <w:rPr>
                  <w:lang w:eastAsia="en-CA"/>
                </w:rPr>
                <w:id w:val="1008639800"/>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212D3DB6" w14:textId="77777777" w:rsidR="00F013FC" w:rsidRDefault="00F013FC" w:rsidP="00F013FC">
            <w:pPr>
              <w:jc w:val="center"/>
              <w:rPr>
                <w:lang w:eastAsia="en-CA"/>
              </w:rPr>
            </w:pPr>
          </w:p>
        </w:tc>
        <w:tc>
          <w:tcPr>
            <w:tcW w:w="3288" w:type="dxa"/>
            <w:shd w:val="clear" w:color="auto" w:fill="F2F2F2" w:themeFill="background1" w:themeFillShade="F2"/>
          </w:tcPr>
          <w:p w14:paraId="5FA5201E" w14:textId="77777777" w:rsidR="00F013FC" w:rsidRDefault="00F013FC" w:rsidP="00F013FC">
            <w:pPr>
              <w:rPr>
                <w:lang w:eastAsia="en-CA"/>
              </w:rPr>
            </w:pPr>
          </w:p>
        </w:tc>
      </w:tr>
      <w:tr w:rsidR="00F013FC" w14:paraId="7D77D381" w14:textId="77777777" w:rsidTr="00DD2645">
        <w:tc>
          <w:tcPr>
            <w:tcW w:w="3060" w:type="dxa"/>
            <w:shd w:val="clear" w:color="auto" w:fill="F2F2F2" w:themeFill="background1" w:themeFillShade="F2"/>
          </w:tcPr>
          <w:p w14:paraId="695B47D3" w14:textId="6FCE5CA3" w:rsidR="00F013FC" w:rsidRDefault="00F013FC" w:rsidP="00F013FC">
            <w:pPr>
              <w:rPr>
                <w:lang w:eastAsia="en-CA"/>
              </w:rPr>
            </w:pPr>
            <w:r w:rsidRPr="00E75D62">
              <w:t>CRU 128</w:t>
            </w:r>
            <w:r w:rsidRPr="00E75D62">
              <w:rPr>
                <w:rFonts w:ascii="Cambria Math" w:hAnsi="Cambria Math" w:cs="Cambria Math"/>
              </w:rPr>
              <w:t>‐</w:t>
            </w:r>
            <w:r w:rsidRPr="00E75D62">
              <w:t xml:space="preserve"> front sales left</w:t>
            </w:r>
          </w:p>
        </w:tc>
        <w:tc>
          <w:tcPr>
            <w:tcW w:w="907" w:type="dxa"/>
            <w:shd w:val="clear" w:color="auto" w:fill="F2F2F2" w:themeFill="background1" w:themeFillShade="F2"/>
            <w:vAlign w:val="center"/>
          </w:tcPr>
          <w:p w14:paraId="6DDF51E0" w14:textId="77777777" w:rsidR="00F013FC" w:rsidRDefault="00F013FC" w:rsidP="00F013FC">
            <w:pPr>
              <w:rPr>
                <w:lang w:eastAsia="en-CA"/>
              </w:rPr>
            </w:pPr>
          </w:p>
        </w:tc>
        <w:tc>
          <w:tcPr>
            <w:tcW w:w="686" w:type="dxa"/>
            <w:shd w:val="clear" w:color="auto" w:fill="F2F2F2" w:themeFill="background1" w:themeFillShade="F2"/>
          </w:tcPr>
          <w:p w14:paraId="2B54F19E" w14:textId="3690421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4C5FBF5" w14:textId="77777777" w:rsidR="00F013FC" w:rsidRDefault="00F013FC" w:rsidP="00F013FC">
            <w:pPr>
              <w:jc w:val="center"/>
              <w:rPr>
                <w:lang w:eastAsia="en-CA"/>
              </w:rPr>
            </w:pPr>
          </w:p>
        </w:tc>
        <w:tc>
          <w:tcPr>
            <w:tcW w:w="1101" w:type="dxa"/>
            <w:shd w:val="clear" w:color="auto" w:fill="F2F2F2" w:themeFill="background1" w:themeFillShade="F2"/>
          </w:tcPr>
          <w:p w14:paraId="6A5FE3BB" w14:textId="77777777" w:rsidR="00F013FC" w:rsidRDefault="00F013FC" w:rsidP="00F013FC">
            <w:pPr>
              <w:jc w:val="center"/>
              <w:rPr>
                <w:lang w:eastAsia="en-CA"/>
              </w:rPr>
            </w:pPr>
          </w:p>
        </w:tc>
        <w:tc>
          <w:tcPr>
            <w:tcW w:w="850" w:type="dxa"/>
            <w:shd w:val="clear" w:color="auto" w:fill="F2F2F2" w:themeFill="background1" w:themeFillShade="F2"/>
            <w:vAlign w:val="center"/>
          </w:tcPr>
          <w:p w14:paraId="7BB07557" w14:textId="77777777" w:rsidR="00F013FC" w:rsidRDefault="00F013FC" w:rsidP="00F013FC">
            <w:pPr>
              <w:jc w:val="center"/>
              <w:rPr>
                <w:lang w:eastAsia="en-CA"/>
              </w:rPr>
            </w:pPr>
          </w:p>
        </w:tc>
        <w:tc>
          <w:tcPr>
            <w:tcW w:w="448" w:type="dxa"/>
            <w:shd w:val="clear" w:color="auto" w:fill="F2F2F2" w:themeFill="background1" w:themeFillShade="F2"/>
          </w:tcPr>
          <w:p w14:paraId="3B9286D6" w14:textId="54F2B9DB" w:rsidR="00F013FC" w:rsidRDefault="00000000" w:rsidP="00F013FC">
            <w:pPr>
              <w:jc w:val="center"/>
              <w:rPr>
                <w:lang w:eastAsia="en-CA"/>
              </w:rPr>
            </w:pPr>
            <w:sdt>
              <w:sdtPr>
                <w:rPr>
                  <w:lang w:eastAsia="en-CA"/>
                </w:rPr>
                <w:id w:val="-440079584"/>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7F4B9FDF" w14:textId="77777777" w:rsidR="00F013FC" w:rsidRDefault="00F013FC" w:rsidP="00F013FC">
            <w:pPr>
              <w:jc w:val="center"/>
              <w:rPr>
                <w:lang w:eastAsia="en-CA"/>
              </w:rPr>
            </w:pPr>
          </w:p>
        </w:tc>
        <w:tc>
          <w:tcPr>
            <w:tcW w:w="448" w:type="dxa"/>
            <w:shd w:val="clear" w:color="auto" w:fill="F2F2F2" w:themeFill="background1" w:themeFillShade="F2"/>
          </w:tcPr>
          <w:p w14:paraId="13412FF1" w14:textId="39937737" w:rsidR="00F013FC" w:rsidRDefault="00000000" w:rsidP="00F013FC">
            <w:pPr>
              <w:jc w:val="center"/>
              <w:rPr>
                <w:lang w:eastAsia="en-CA"/>
              </w:rPr>
            </w:pPr>
            <w:sdt>
              <w:sdtPr>
                <w:rPr>
                  <w:lang w:eastAsia="en-CA"/>
                </w:rPr>
                <w:id w:val="1114477657"/>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46D8E2D4" w14:textId="0F3CE657" w:rsidR="00F013FC" w:rsidRDefault="00000000" w:rsidP="00F013FC">
            <w:pPr>
              <w:jc w:val="center"/>
              <w:rPr>
                <w:lang w:eastAsia="en-CA"/>
              </w:rPr>
            </w:pPr>
            <w:sdt>
              <w:sdtPr>
                <w:rPr>
                  <w:lang w:eastAsia="en-CA"/>
                </w:rPr>
                <w:id w:val="-1418700481"/>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0982B44A" w14:textId="3ED10065" w:rsidR="00F013FC" w:rsidRDefault="00000000" w:rsidP="00F013FC">
            <w:pPr>
              <w:jc w:val="center"/>
              <w:rPr>
                <w:lang w:eastAsia="en-CA"/>
              </w:rPr>
            </w:pPr>
            <w:sdt>
              <w:sdtPr>
                <w:rPr>
                  <w:lang w:eastAsia="en-CA"/>
                </w:rPr>
                <w:id w:val="611092685"/>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764B231E" w14:textId="77777777" w:rsidR="00F013FC" w:rsidRDefault="00F013FC" w:rsidP="00F013FC">
            <w:pPr>
              <w:jc w:val="center"/>
              <w:rPr>
                <w:lang w:eastAsia="en-CA"/>
              </w:rPr>
            </w:pPr>
          </w:p>
        </w:tc>
        <w:tc>
          <w:tcPr>
            <w:tcW w:w="3288" w:type="dxa"/>
            <w:shd w:val="clear" w:color="auto" w:fill="F2F2F2" w:themeFill="background1" w:themeFillShade="F2"/>
          </w:tcPr>
          <w:p w14:paraId="3B8F247E" w14:textId="77777777" w:rsidR="00F013FC" w:rsidRDefault="00F013FC" w:rsidP="00F013FC">
            <w:pPr>
              <w:rPr>
                <w:lang w:eastAsia="en-CA"/>
              </w:rPr>
            </w:pPr>
          </w:p>
        </w:tc>
      </w:tr>
      <w:tr w:rsidR="00F013FC" w14:paraId="7F630F26" w14:textId="77777777" w:rsidTr="00DD2645">
        <w:tc>
          <w:tcPr>
            <w:tcW w:w="3060" w:type="dxa"/>
            <w:shd w:val="clear" w:color="auto" w:fill="F2F2F2" w:themeFill="background1" w:themeFillShade="F2"/>
          </w:tcPr>
          <w:p w14:paraId="78FA04FB" w14:textId="4A043001" w:rsidR="00F013FC" w:rsidRDefault="00F013FC" w:rsidP="00F013FC">
            <w:pPr>
              <w:rPr>
                <w:lang w:eastAsia="en-CA"/>
              </w:rPr>
            </w:pPr>
            <w:r w:rsidRPr="00E75D62">
              <w:t>CRU 128</w:t>
            </w:r>
            <w:r w:rsidRPr="00E75D62">
              <w:rPr>
                <w:rFonts w:ascii="Cambria Math" w:hAnsi="Cambria Math" w:cs="Cambria Math"/>
              </w:rPr>
              <w:t>‐</w:t>
            </w:r>
            <w:r w:rsidRPr="00E75D62">
              <w:t xml:space="preserve"> center sales right HORN/STROBE - HORN TEST</w:t>
            </w:r>
          </w:p>
        </w:tc>
        <w:tc>
          <w:tcPr>
            <w:tcW w:w="907" w:type="dxa"/>
            <w:shd w:val="clear" w:color="auto" w:fill="F2F2F2" w:themeFill="background1" w:themeFillShade="F2"/>
            <w:vAlign w:val="center"/>
          </w:tcPr>
          <w:p w14:paraId="2A9DFA9C" w14:textId="77777777" w:rsidR="00F013FC" w:rsidRDefault="00F013FC" w:rsidP="00F013FC">
            <w:pPr>
              <w:rPr>
                <w:lang w:eastAsia="en-CA"/>
              </w:rPr>
            </w:pPr>
          </w:p>
        </w:tc>
        <w:tc>
          <w:tcPr>
            <w:tcW w:w="686" w:type="dxa"/>
            <w:shd w:val="clear" w:color="auto" w:fill="F2F2F2" w:themeFill="background1" w:themeFillShade="F2"/>
          </w:tcPr>
          <w:p w14:paraId="09A3FC08" w14:textId="574492E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3086BB6" w14:textId="77777777" w:rsidR="00F013FC" w:rsidRDefault="00F013FC" w:rsidP="00F013FC">
            <w:pPr>
              <w:jc w:val="center"/>
              <w:rPr>
                <w:lang w:eastAsia="en-CA"/>
              </w:rPr>
            </w:pPr>
          </w:p>
        </w:tc>
        <w:tc>
          <w:tcPr>
            <w:tcW w:w="1101" w:type="dxa"/>
            <w:shd w:val="clear" w:color="auto" w:fill="F2F2F2" w:themeFill="background1" w:themeFillShade="F2"/>
          </w:tcPr>
          <w:p w14:paraId="251916C9" w14:textId="77777777" w:rsidR="00F013FC" w:rsidRDefault="00F013FC" w:rsidP="00F013FC">
            <w:pPr>
              <w:jc w:val="center"/>
              <w:rPr>
                <w:lang w:eastAsia="en-CA"/>
              </w:rPr>
            </w:pPr>
          </w:p>
        </w:tc>
        <w:tc>
          <w:tcPr>
            <w:tcW w:w="850" w:type="dxa"/>
            <w:shd w:val="clear" w:color="auto" w:fill="F2F2F2" w:themeFill="background1" w:themeFillShade="F2"/>
            <w:vAlign w:val="center"/>
          </w:tcPr>
          <w:p w14:paraId="4E8BE5A0" w14:textId="77777777" w:rsidR="00F013FC" w:rsidRDefault="00F013FC" w:rsidP="00F013FC">
            <w:pPr>
              <w:jc w:val="center"/>
              <w:rPr>
                <w:lang w:eastAsia="en-CA"/>
              </w:rPr>
            </w:pPr>
          </w:p>
        </w:tc>
        <w:tc>
          <w:tcPr>
            <w:tcW w:w="448" w:type="dxa"/>
            <w:shd w:val="clear" w:color="auto" w:fill="F2F2F2" w:themeFill="background1" w:themeFillShade="F2"/>
          </w:tcPr>
          <w:p w14:paraId="67F50556" w14:textId="2ACEFD1E" w:rsidR="00F013FC" w:rsidRDefault="00000000" w:rsidP="00F013FC">
            <w:pPr>
              <w:jc w:val="center"/>
              <w:rPr>
                <w:lang w:eastAsia="en-CA"/>
              </w:rPr>
            </w:pPr>
            <w:sdt>
              <w:sdtPr>
                <w:rPr>
                  <w:lang w:eastAsia="en-CA"/>
                </w:rPr>
                <w:id w:val="-39821478"/>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3DDAA8C2" w14:textId="77777777" w:rsidR="00F013FC" w:rsidRDefault="00F013FC" w:rsidP="00F013FC">
            <w:pPr>
              <w:jc w:val="center"/>
              <w:rPr>
                <w:lang w:eastAsia="en-CA"/>
              </w:rPr>
            </w:pPr>
          </w:p>
        </w:tc>
        <w:tc>
          <w:tcPr>
            <w:tcW w:w="448" w:type="dxa"/>
            <w:shd w:val="clear" w:color="auto" w:fill="F2F2F2" w:themeFill="background1" w:themeFillShade="F2"/>
          </w:tcPr>
          <w:p w14:paraId="0888DF44" w14:textId="6F6F9A3E" w:rsidR="00F013FC" w:rsidRDefault="00000000" w:rsidP="00F013FC">
            <w:pPr>
              <w:jc w:val="center"/>
              <w:rPr>
                <w:lang w:eastAsia="en-CA"/>
              </w:rPr>
            </w:pPr>
            <w:sdt>
              <w:sdtPr>
                <w:rPr>
                  <w:lang w:eastAsia="en-CA"/>
                </w:rPr>
                <w:id w:val="-761142855"/>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05E9DD71" w14:textId="2EDF67CC" w:rsidR="00F013FC" w:rsidRDefault="00000000" w:rsidP="00F013FC">
            <w:pPr>
              <w:jc w:val="center"/>
              <w:rPr>
                <w:lang w:eastAsia="en-CA"/>
              </w:rPr>
            </w:pPr>
            <w:sdt>
              <w:sdtPr>
                <w:rPr>
                  <w:lang w:eastAsia="en-CA"/>
                </w:rPr>
                <w:id w:val="1555731764"/>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77E0F231" w14:textId="6F6BB5E7" w:rsidR="00F013FC" w:rsidRDefault="00000000" w:rsidP="00F013FC">
            <w:pPr>
              <w:jc w:val="center"/>
              <w:rPr>
                <w:lang w:eastAsia="en-CA"/>
              </w:rPr>
            </w:pPr>
            <w:sdt>
              <w:sdtPr>
                <w:rPr>
                  <w:lang w:eastAsia="en-CA"/>
                </w:rPr>
                <w:id w:val="-435063198"/>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0BB84035" w14:textId="77777777" w:rsidR="00F013FC" w:rsidRDefault="00F013FC" w:rsidP="00F013FC">
            <w:pPr>
              <w:jc w:val="center"/>
              <w:rPr>
                <w:lang w:eastAsia="en-CA"/>
              </w:rPr>
            </w:pPr>
          </w:p>
        </w:tc>
        <w:tc>
          <w:tcPr>
            <w:tcW w:w="3288" w:type="dxa"/>
            <w:shd w:val="clear" w:color="auto" w:fill="F2F2F2" w:themeFill="background1" w:themeFillShade="F2"/>
          </w:tcPr>
          <w:p w14:paraId="3683F537" w14:textId="77777777" w:rsidR="00F013FC" w:rsidRDefault="00F013FC" w:rsidP="00F013FC">
            <w:pPr>
              <w:rPr>
                <w:lang w:eastAsia="en-CA"/>
              </w:rPr>
            </w:pPr>
          </w:p>
        </w:tc>
      </w:tr>
      <w:tr w:rsidR="00F013FC" w14:paraId="161CE33C" w14:textId="77777777" w:rsidTr="00DD2645">
        <w:tc>
          <w:tcPr>
            <w:tcW w:w="3060" w:type="dxa"/>
            <w:shd w:val="clear" w:color="auto" w:fill="F2F2F2" w:themeFill="background1" w:themeFillShade="F2"/>
          </w:tcPr>
          <w:p w14:paraId="164932A6" w14:textId="613F6FCB" w:rsidR="00F013FC" w:rsidRDefault="00F013FC" w:rsidP="00F013FC">
            <w:pPr>
              <w:rPr>
                <w:lang w:eastAsia="en-CA"/>
              </w:rPr>
            </w:pPr>
            <w:r w:rsidRPr="00E75D62">
              <w:t>CRU 128</w:t>
            </w:r>
            <w:r w:rsidRPr="00E75D62">
              <w:rPr>
                <w:rFonts w:ascii="Cambria Math" w:hAnsi="Cambria Math" w:cs="Cambria Math"/>
              </w:rPr>
              <w:t>‐</w:t>
            </w:r>
            <w:r w:rsidRPr="00E75D62">
              <w:t xml:space="preserve"> center sales right</w:t>
            </w:r>
          </w:p>
        </w:tc>
        <w:tc>
          <w:tcPr>
            <w:tcW w:w="907" w:type="dxa"/>
            <w:shd w:val="clear" w:color="auto" w:fill="F2F2F2" w:themeFill="background1" w:themeFillShade="F2"/>
            <w:vAlign w:val="center"/>
          </w:tcPr>
          <w:p w14:paraId="1128B7F0" w14:textId="77777777" w:rsidR="00F013FC" w:rsidRDefault="00F013FC" w:rsidP="00F013FC">
            <w:pPr>
              <w:rPr>
                <w:lang w:eastAsia="en-CA"/>
              </w:rPr>
            </w:pPr>
          </w:p>
        </w:tc>
        <w:tc>
          <w:tcPr>
            <w:tcW w:w="686" w:type="dxa"/>
            <w:shd w:val="clear" w:color="auto" w:fill="F2F2F2" w:themeFill="background1" w:themeFillShade="F2"/>
          </w:tcPr>
          <w:p w14:paraId="62253D6A" w14:textId="7CC5396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9B1F36F" w14:textId="77777777" w:rsidR="00F013FC" w:rsidRDefault="00F013FC" w:rsidP="00F013FC">
            <w:pPr>
              <w:jc w:val="center"/>
              <w:rPr>
                <w:lang w:eastAsia="en-CA"/>
              </w:rPr>
            </w:pPr>
          </w:p>
        </w:tc>
        <w:tc>
          <w:tcPr>
            <w:tcW w:w="1101" w:type="dxa"/>
            <w:shd w:val="clear" w:color="auto" w:fill="F2F2F2" w:themeFill="background1" w:themeFillShade="F2"/>
          </w:tcPr>
          <w:p w14:paraId="4AD4C0B1" w14:textId="77777777" w:rsidR="00F013FC" w:rsidRDefault="00F013FC" w:rsidP="00F013FC">
            <w:pPr>
              <w:jc w:val="center"/>
              <w:rPr>
                <w:lang w:eastAsia="en-CA"/>
              </w:rPr>
            </w:pPr>
          </w:p>
        </w:tc>
        <w:tc>
          <w:tcPr>
            <w:tcW w:w="850" w:type="dxa"/>
            <w:shd w:val="clear" w:color="auto" w:fill="F2F2F2" w:themeFill="background1" w:themeFillShade="F2"/>
            <w:vAlign w:val="center"/>
          </w:tcPr>
          <w:p w14:paraId="5EF11832" w14:textId="77777777" w:rsidR="00F013FC" w:rsidRDefault="00F013FC" w:rsidP="00F013FC">
            <w:pPr>
              <w:jc w:val="center"/>
              <w:rPr>
                <w:lang w:eastAsia="en-CA"/>
              </w:rPr>
            </w:pPr>
          </w:p>
        </w:tc>
        <w:tc>
          <w:tcPr>
            <w:tcW w:w="448" w:type="dxa"/>
            <w:shd w:val="clear" w:color="auto" w:fill="F2F2F2" w:themeFill="background1" w:themeFillShade="F2"/>
          </w:tcPr>
          <w:p w14:paraId="623A2475" w14:textId="4E94AFDD" w:rsidR="00F013FC" w:rsidRDefault="00000000" w:rsidP="00F013FC">
            <w:pPr>
              <w:jc w:val="center"/>
              <w:rPr>
                <w:lang w:eastAsia="en-CA"/>
              </w:rPr>
            </w:pPr>
            <w:sdt>
              <w:sdtPr>
                <w:rPr>
                  <w:lang w:eastAsia="en-CA"/>
                </w:rPr>
                <w:id w:val="-1012834375"/>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6B9584BA" w14:textId="77777777" w:rsidR="00F013FC" w:rsidRDefault="00F013FC" w:rsidP="00F013FC">
            <w:pPr>
              <w:jc w:val="center"/>
              <w:rPr>
                <w:lang w:eastAsia="en-CA"/>
              </w:rPr>
            </w:pPr>
          </w:p>
        </w:tc>
        <w:tc>
          <w:tcPr>
            <w:tcW w:w="448" w:type="dxa"/>
            <w:shd w:val="clear" w:color="auto" w:fill="F2F2F2" w:themeFill="background1" w:themeFillShade="F2"/>
          </w:tcPr>
          <w:p w14:paraId="6211C6CF" w14:textId="4DF77626" w:rsidR="00F013FC" w:rsidRDefault="00000000" w:rsidP="00F013FC">
            <w:pPr>
              <w:jc w:val="center"/>
              <w:rPr>
                <w:lang w:eastAsia="en-CA"/>
              </w:rPr>
            </w:pPr>
            <w:sdt>
              <w:sdtPr>
                <w:rPr>
                  <w:lang w:eastAsia="en-CA"/>
                </w:rPr>
                <w:id w:val="1325010921"/>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5F04DB20" w14:textId="556963CB" w:rsidR="00F013FC" w:rsidRDefault="00000000" w:rsidP="00F013FC">
            <w:pPr>
              <w:jc w:val="center"/>
              <w:rPr>
                <w:lang w:eastAsia="en-CA"/>
              </w:rPr>
            </w:pPr>
            <w:sdt>
              <w:sdtPr>
                <w:rPr>
                  <w:lang w:eastAsia="en-CA"/>
                </w:rPr>
                <w:id w:val="-1757742135"/>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585731FD" w14:textId="0BD914D8" w:rsidR="00F013FC" w:rsidRDefault="00000000" w:rsidP="00F013FC">
            <w:pPr>
              <w:jc w:val="center"/>
              <w:rPr>
                <w:lang w:eastAsia="en-CA"/>
              </w:rPr>
            </w:pPr>
            <w:sdt>
              <w:sdtPr>
                <w:rPr>
                  <w:lang w:eastAsia="en-CA"/>
                </w:rPr>
                <w:id w:val="610019089"/>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2425AF2C" w14:textId="77777777" w:rsidR="00F013FC" w:rsidRDefault="00F013FC" w:rsidP="00F013FC">
            <w:pPr>
              <w:jc w:val="center"/>
              <w:rPr>
                <w:lang w:eastAsia="en-CA"/>
              </w:rPr>
            </w:pPr>
          </w:p>
        </w:tc>
        <w:tc>
          <w:tcPr>
            <w:tcW w:w="3288" w:type="dxa"/>
            <w:shd w:val="clear" w:color="auto" w:fill="F2F2F2" w:themeFill="background1" w:themeFillShade="F2"/>
          </w:tcPr>
          <w:p w14:paraId="54BDF2EA" w14:textId="77777777" w:rsidR="00F013FC" w:rsidRDefault="00F013FC" w:rsidP="00F013FC">
            <w:pPr>
              <w:rPr>
                <w:lang w:eastAsia="en-CA"/>
              </w:rPr>
            </w:pPr>
          </w:p>
        </w:tc>
      </w:tr>
      <w:tr w:rsidR="00F013FC" w14:paraId="75B1D1FD" w14:textId="77777777" w:rsidTr="00DD2645">
        <w:tc>
          <w:tcPr>
            <w:tcW w:w="3060" w:type="dxa"/>
            <w:shd w:val="clear" w:color="auto" w:fill="F2F2F2" w:themeFill="background1" w:themeFillShade="F2"/>
          </w:tcPr>
          <w:p w14:paraId="6D4641AC" w14:textId="6ABA378B" w:rsidR="00F013FC" w:rsidRDefault="00F013FC" w:rsidP="00F013FC">
            <w:pPr>
              <w:rPr>
                <w:lang w:eastAsia="en-CA"/>
              </w:rPr>
            </w:pPr>
            <w:r w:rsidRPr="00E75D62">
              <w:t>CRU 128</w:t>
            </w:r>
            <w:r w:rsidRPr="00E75D62">
              <w:rPr>
                <w:rFonts w:ascii="Cambria Math" w:hAnsi="Cambria Math" w:cs="Cambria Math"/>
              </w:rPr>
              <w:t>‐</w:t>
            </w:r>
            <w:r w:rsidRPr="00E75D62">
              <w:t xml:space="preserve"> center sales left HORN/STROBE - STROBE TEST</w:t>
            </w:r>
          </w:p>
        </w:tc>
        <w:tc>
          <w:tcPr>
            <w:tcW w:w="907" w:type="dxa"/>
            <w:shd w:val="clear" w:color="auto" w:fill="F2F2F2" w:themeFill="background1" w:themeFillShade="F2"/>
            <w:vAlign w:val="center"/>
          </w:tcPr>
          <w:p w14:paraId="3B524B43" w14:textId="77777777" w:rsidR="00F013FC" w:rsidRDefault="00F013FC" w:rsidP="00F013FC">
            <w:pPr>
              <w:rPr>
                <w:lang w:eastAsia="en-CA"/>
              </w:rPr>
            </w:pPr>
          </w:p>
        </w:tc>
        <w:tc>
          <w:tcPr>
            <w:tcW w:w="686" w:type="dxa"/>
            <w:shd w:val="clear" w:color="auto" w:fill="F2F2F2" w:themeFill="background1" w:themeFillShade="F2"/>
          </w:tcPr>
          <w:p w14:paraId="5F1E12D8" w14:textId="3538242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FC5C994" w14:textId="77777777" w:rsidR="00F013FC" w:rsidRDefault="00F013FC" w:rsidP="00F013FC">
            <w:pPr>
              <w:jc w:val="center"/>
              <w:rPr>
                <w:lang w:eastAsia="en-CA"/>
              </w:rPr>
            </w:pPr>
          </w:p>
        </w:tc>
        <w:tc>
          <w:tcPr>
            <w:tcW w:w="1101" w:type="dxa"/>
            <w:shd w:val="clear" w:color="auto" w:fill="F2F2F2" w:themeFill="background1" w:themeFillShade="F2"/>
          </w:tcPr>
          <w:p w14:paraId="01D2F5D5" w14:textId="77777777" w:rsidR="00F013FC" w:rsidRDefault="00F013FC" w:rsidP="00F013FC">
            <w:pPr>
              <w:jc w:val="center"/>
              <w:rPr>
                <w:lang w:eastAsia="en-CA"/>
              </w:rPr>
            </w:pPr>
          </w:p>
        </w:tc>
        <w:tc>
          <w:tcPr>
            <w:tcW w:w="850" w:type="dxa"/>
            <w:shd w:val="clear" w:color="auto" w:fill="F2F2F2" w:themeFill="background1" w:themeFillShade="F2"/>
            <w:vAlign w:val="center"/>
          </w:tcPr>
          <w:p w14:paraId="152D8F4C" w14:textId="77777777" w:rsidR="00F013FC" w:rsidRDefault="00F013FC" w:rsidP="00F013FC">
            <w:pPr>
              <w:jc w:val="center"/>
              <w:rPr>
                <w:lang w:eastAsia="en-CA"/>
              </w:rPr>
            </w:pPr>
          </w:p>
        </w:tc>
        <w:tc>
          <w:tcPr>
            <w:tcW w:w="448" w:type="dxa"/>
            <w:shd w:val="clear" w:color="auto" w:fill="F2F2F2" w:themeFill="background1" w:themeFillShade="F2"/>
          </w:tcPr>
          <w:p w14:paraId="0FDF22D1" w14:textId="6ED05B00" w:rsidR="00F013FC" w:rsidRDefault="00000000" w:rsidP="00F013FC">
            <w:pPr>
              <w:jc w:val="center"/>
              <w:rPr>
                <w:lang w:eastAsia="en-CA"/>
              </w:rPr>
            </w:pPr>
            <w:sdt>
              <w:sdtPr>
                <w:rPr>
                  <w:lang w:eastAsia="en-CA"/>
                </w:rPr>
                <w:id w:val="1918283753"/>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7E476BFC" w14:textId="77777777" w:rsidR="00F013FC" w:rsidRDefault="00F013FC" w:rsidP="00F013FC">
            <w:pPr>
              <w:jc w:val="center"/>
              <w:rPr>
                <w:lang w:eastAsia="en-CA"/>
              </w:rPr>
            </w:pPr>
          </w:p>
        </w:tc>
        <w:tc>
          <w:tcPr>
            <w:tcW w:w="448" w:type="dxa"/>
            <w:shd w:val="clear" w:color="auto" w:fill="F2F2F2" w:themeFill="background1" w:themeFillShade="F2"/>
          </w:tcPr>
          <w:p w14:paraId="1506AE5E" w14:textId="4F45FA46" w:rsidR="00F013FC" w:rsidRDefault="00000000" w:rsidP="00F013FC">
            <w:pPr>
              <w:jc w:val="center"/>
              <w:rPr>
                <w:lang w:eastAsia="en-CA"/>
              </w:rPr>
            </w:pPr>
            <w:sdt>
              <w:sdtPr>
                <w:rPr>
                  <w:lang w:eastAsia="en-CA"/>
                </w:rPr>
                <w:id w:val="1392004501"/>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3C5BFD87" w14:textId="40040B19" w:rsidR="00F013FC" w:rsidRDefault="00000000" w:rsidP="00F013FC">
            <w:pPr>
              <w:jc w:val="center"/>
              <w:rPr>
                <w:lang w:eastAsia="en-CA"/>
              </w:rPr>
            </w:pPr>
            <w:sdt>
              <w:sdtPr>
                <w:rPr>
                  <w:lang w:eastAsia="en-CA"/>
                </w:rPr>
                <w:id w:val="-1907602842"/>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3019F26B" w14:textId="6ED48108" w:rsidR="00F013FC" w:rsidRDefault="00000000" w:rsidP="00F013FC">
            <w:pPr>
              <w:jc w:val="center"/>
              <w:rPr>
                <w:lang w:eastAsia="en-CA"/>
              </w:rPr>
            </w:pPr>
            <w:sdt>
              <w:sdtPr>
                <w:rPr>
                  <w:lang w:eastAsia="en-CA"/>
                </w:rPr>
                <w:id w:val="1141001803"/>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6E75CC8F" w14:textId="77777777" w:rsidR="00F013FC" w:rsidRDefault="00F013FC" w:rsidP="00F013FC">
            <w:pPr>
              <w:jc w:val="center"/>
              <w:rPr>
                <w:lang w:eastAsia="en-CA"/>
              </w:rPr>
            </w:pPr>
          </w:p>
        </w:tc>
        <w:tc>
          <w:tcPr>
            <w:tcW w:w="3288" w:type="dxa"/>
            <w:shd w:val="clear" w:color="auto" w:fill="F2F2F2" w:themeFill="background1" w:themeFillShade="F2"/>
          </w:tcPr>
          <w:p w14:paraId="3835740C" w14:textId="77777777" w:rsidR="00F013FC" w:rsidRDefault="00F013FC" w:rsidP="00F013FC">
            <w:pPr>
              <w:rPr>
                <w:lang w:eastAsia="en-CA"/>
              </w:rPr>
            </w:pPr>
          </w:p>
        </w:tc>
      </w:tr>
      <w:tr w:rsidR="00F013FC" w14:paraId="693DF6A4" w14:textId="77777777" w:rsidTr="00DD2645">
        <w:tc>
          <w:tcPr>
            <w:tcW w:w="3060" w:type="dxa"/>
            <w:shd w:val="clear" w:color="auto" w:fill="F2F2F2" w:themeFill="background1" w:themeFillShade="F2"/>
          </w:tcPr>
          <w:p w14:paraId="41D1CAC0" w14:textId="4B4F7C7C" w:rsidR="00F013FC" w:rsidRDefault="00F013FC" w:rsidP="00F013FC">
            <w:pPr>
              <w:rPr>
                <w:lang w:eastAsia="en-CA"/>
              </w:rPr>
            </w:pPr>
            <w:r w:rsidRPr="00E75D62">
              <w:t>CRU 128</w:t>
            </w:r>
            <w:r w:rsidRPr="00E75D62">
              <w:rPr>
                <w:rFonts w:ascii="Cambria Math" w:hAnsi="Cambria Math" w:cs="Cambria Math"/>
              </w:rPr>
              <w:t>‐</w:t>
            </w:r>
            <w:r w:rsidRPr="00E75D62">
              <w:t xml:space="preserve"> rear sale right HORN/STROBE - STROBE TEST</w:t>
            </w:r>
          </w:p>
        </w:tc>
        <w:tc>
          <w:tcPr>
            <w:tcW w:w="907" w:type="dxa"/>
            <w:shd w:val="clear" w:color="auto" w:fill="F2F2F2" w:themeFill="background1" w:themeFillShade="F2"/>
            <w:vAlign w:val="center"/>
          </w:tcPr>
          <w:p w14:paraId="285BFAB3" w14:textId="77777777" w:rsidR="00F013FC" w:rsidRDefault="00F013FC" w:rsidP="00F013FC">
            <w:pPr>
              <w:rPr>
                <w:lang w:eastAsia="en-CA"/>
              </w:rPr>
            </w:pPr>
          </w:p>
        </w:tc>
        <w:tc>
          <w:tcPr>
            <w:tcW w:w="686" w:type="dxa"/>
            <w:shd w:val="clear" w:color="auto" w:fill="F2F2F2" w:themeFill="background1" w:themeFillShade="F2"/>
          </w:tcPr>
          <w:p w14:paraId="6BAD5B6C" w14:textId="45D07A4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499397D" w14:textId="77777777" w:rsidR="00F013FC" w:rsidRDefault="00F013FC" w:rsidP="00F013FC">
            <w:pPr>
              <w:jc w:val="center"/>
              <w:rPr>
                <w:lang w:eastAsia="en-CA"/>
              </w:rPr>
            </w:pPr>
          </w:p>
        </w:tc>
        <w:tc>
          <w:tcPr>
            <w:tcW w:w="1101" w:type="dxa"/>
            <w:shd w:val="clear" w:color="auto" w:fill="F2F2F2" w:themeFill="background1" w:themeFillShade="F2"/>
          </w:tcPr>
          <w:p w14:paraId="353F68F9" w14:textId="77777777" w:rsidR="00F013FC" w:rsidRDefault="00F013FC" w:rsidP="00F013FC">
            <w:pPr>
              <w:jc w:val="center"/>
              <w:rPr>
                <w:lang w:eastAsia="en-CA"/>
              </w:rPr>
            </w:pPr>
          </w:p>
        </w:tc>
        <w:tc>
          <w:tcPr>
            <w:tcW w:w="850" w:type="dxa"/>
            <w:shd w:val="clear" w:color="auto" w:fill="F2F2F2" w:themeFill="background1" w:themeFillShade="F2"/>
            <w:vAlign w:val="center"/>
          </w:tcPr>
          <w:p w14:paraId="5CAAD5F9" w14:textId="77777777" w:rsidR="00F013FC" w:rsidRDefault="00F013FC" w:rsidP="00F013FC">
            <w:pPr>
              <w:jc w:val="center"/>
              <w:rPr>
                <w:lang w:eastAsia="en-CA"/>
              </w:rPr>
            </w:pPr>
          </w:p>
        </w:tc>
        <w:tc>
          <w:tcPr>
            <w:tcW w:w="448" w:type="dxa"/>
            <w:shd w:val="clear" w:color="auto" w:fill="F2F2F2" w:themeFill="background1" w:themeFillShade="F2"/>
          </w:tcPr>
          <w:p w14:paraId="20DF902B" w14:textId="27B8B5A8" w:rsidR="00F013FC" w:rsidRDefault="00000000" w:rsidP="00F013FC">
            <w:pPr>
              <w:jc w:val="center"/>
              <w:rPr>
                <w:lang w:eastAsia="en-CA"/>
              </w:rPr>
            </w:pPr>
            <w:sdt>
              <w:sdtPr>
                <w:rPr>
                  <w:lang w:eastAsia="en-CA"/>
                </w:rPr>
                <w:id w:val="-1803604852"/>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3BAA8BE0" w14:textId="77777777" w:rsidR="00F013FC" w:rsidRDefault="00F013FC" w:rsidP="00F013FC">
            <w:pPr>
              <w:jc w:val="center"/>
              <w:rPr>
                <w:lang w:eastAsia="en-CA"/>
              </w:rPr>
            </w:pPr>
          </w:p>
        </w:tc>
        <w:tc>
          <w:tcPr>
            <w:tcW w:w="448" w:type="dxa"/>
            <w:shd w:val="clear" w:color="auto" w:fill="F2F2F2" w:themeFill="background1" w:themeFillShade="F2"/>
          </w:tcPr>
          <w:p w14:paraId="18C4EA71" w14:textId="4894513A" w:rsidR="00F013FC" w:rsidRDefault="00000000" w:rsidP="00F013FC">
            <w:pPr>
              <w:jc w:val="center"/>
              <w:rPr>
                <w:lang w:eastAsia="en-CA"/>
              </w:rPr>
            </w:pPr>
            <w:sdt>
              <w:sdtPr>
                <w:rPr>
                  <w:lang w:eastAsia="en-CA"/>
                </w:rPr>
                <w:id w:val="-1791118938"/>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5562B143" w14:textId="0BFF8466" w:rsidR="00F013FC" w:rsidRDefault="00000000" w:rsidP="00F013FC">
            <w:pPr>
              <w:jc w:val="center"/>
              <w:rPr>
                <w:lang w:eastAsia="en-CA"/>
              </w:rPr>
            </w:pPr>
            <w:sdt>
              <w:sdtPr>
                <w:rPr>
                  <w:lang w:eastAsia="en-CA"/>
                </w:rPr>
                <w:id w:val="-329991466"/>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46374ABB" w14:textId="57795554" w:rsidR="00F013FC" w:rsidRDefault="00000000" w:rsidP="00F013FC">
            <w:pPr>
              <w:jc w:val="center"/>
              <w:rPr>
                <w:lang w:eastAsia="en-CA"/>
              </w:rPr>
            </w:pPr>
            <w:sdt>
              <w:sdtPr>
                <w:rPr>
                  <w:lang w:eastAsia="en-CA"/>
                </w:rPr>
                <w:id w:val="-758292397"/>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523AB748" w14:textId="77777777" w:rsidR="00F013FC" w:rsidRDefault="00F013FC" w:rsidP="00F013FC">
            <w:pPr>
              <w:jc w:val="center"/>
              <w:rPr>
                <w:lang w:eastAsia="en-CA"/>
              </w:rPr>
            </w:pPr>
          </w:p>
        </w:tc>
        <w:tc>
          <w:tcPr>
            <w:tcW w:w="3288" w:type="dxa"/>
            <w:shd w:val="clear" w:color="auto" w:fill="F2F2F2" w:themeFill="background1" w:themeFillShade="F2"/>
          </w:tcPr>
          <w:p w14:paraId="31962CB5" w14:textId="77777777" w:rsidR="00F013FC" w:rsidRDefault="00F013FC" w:rsidP="00F013FC">
            <w:pPr>
              <w:rPr>
                <w:lang w:eastAsia="en-CA"/>
              </w:rPr>
            </w:pPr>
          </w:p>
        </w:tc>
      </w:tr>
      <w:tr w:rsidR="00F013FC" w14:paraId="392B411F" w14:textId="77777777" w:rsidTr="00DD2645">
        <w:tc>
          <w:tcPr>
            <w:tcW w:w="3060" w:type="dxa"/>
            <w:shd w:val="clear" w:color="auto" w:fill="F2F2F2" w:themeFill="background1" w:themeFillShade="F2"/>
          </w:tcPr>
          <w:p w14:paraId="092BD815" w14:textId="73AB8A97" w:rsidR="00F013FC" w:rsidRDefault="00F013FC" w:rsidP="00F013FC">
            <w:pPr>
              <w:rPr>
                <w:lang w:eastAsia="en-CA"/>
              </w:rPr>
            </w:pPr>
            <w:r w:rsidRPr="00E75D62">
              <w:t>CRU 128</w:t>
            </w:r>
            <w:r w:rsidRPr="00E75D62">
              <w:rPr>
                <w:rFonts w:ascii="Cambria Math" w:hAnsi="Cambria Math" w:cs="Cambria Math"/>
              </w:rPr>
              <w:t>‐</w:t>
            </w:r>
            <w:r w:rsidRPr="00E75D62">
              <w:t xml:space="preserve"> rear sales left HORN/STROBE - HORN TEST</w:t>
            </w:r>
          </w:p>
        </w:tc>
        <w:tc>
          <w:tcPr>
            <w:tcW w:w="907" w:type="dxa"/>
            <w:shd w:val="clear" w:color="auto" w:fill="F2F2F2" w:themeFill="background1" w:themeFillShade="F2"/>
            <w:vAlign w:val="center"/>
          </w:tcPr>
          <w:p w14:paraId="720D63AF" w14:textId="77777777" w:rsidR="00F013FC" w:rsidRDefault="00F013FC" w:rsidP="00F013FC">
            <w:pPr>
              <w:rPr>
                <w:lang w:eastAsia="en-CA"/>
              </w:rPr>
            </w:pPr>
          </w:p>
        </w:tc>
        <w:tc>
          <w:tcPr>
            <w:tcW w:w="686" w:type="dxa"/>
            <w:shd w:val="clear" w:color="auto" w:fill="F2F2F2" w:themeFill="background1" w:themeFillShade="F2"/>
          </w:tcPr>
          <w:p w14:paraId="06B62A69" w14:textId="69F0153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585BF1C" w14:textId="77777777" w:rsidR="00F013FC" w:rsidRDefault="00F013FC" w:rsidP="00F013FC">
            <w:pPr>
              <w:jc w:val="center"/>
              <w:rPr>
                <w:lang w:eastAsia="en-CA"/>
              </w:rPr>
            </w:pPr>
          </w:p>
        </w:tc>
        <w:tc>
          <w:tcPr>
            <w:tcW w:w="1101" w:type="dxa"/>
            <w:shd w:val="clear" w:color="auto" w:fill="F2F2F2" w:themeFill="background1" w:themeFillShade="F2"/>
          </w:tcPr>
          <w:p w14:paraId="47015B28" w14:textId="77777777" w:rsidR="00F013FC" w:rsidRDefault="00F013FC" w:rsidP="00F013FC">
            <w:pPr>
              <w:jc w:val="center"/>
              <w:rPr>
                <w:lang w:eastAsia="en-CA"/>
              </w:rPr>
            </w:pPr>
          </w:p>
        </w:tc>
        <w:tc>
          <w:tcPr>
            <w:tcW w:w="850" w:type="dxa"/>
            <w:shd w:val="clear" w:color="auto" w:fill="F2F2F2" w:themeFill="background1" w:themeFillShade="F2"/>
            <w:vAlign w:val="center"/>
          </w:tcPr>
          <w:p w14:paraId="1A12DA09" w14:textId="77777777" w:rsidR="00F013FC" w:rsidRDefault="00F013FC" w:rsidP="00F013FC">
            <w:pPr>
              <w:jc w:val="center"/>
              <w:rPr>
                <w:lang w:eastAsia="en-CA"/>
              </w:rPr>
            </w:pPr>
          </w:p>
        </w:tc>
        <w:tc>
          <w:tcPr>
            <w:tcW w:w="448" w:type="dxa"/>
            <w:shd w:val="clear" w:color="auto" w:fill="F2F2F2" w:themeFill="background1" w:themeFillShade="F2"/>
          </w:tcPr>
          <w:p w14:paraId="60435034" w14:textId="0C6329AD" w:rsidR="00F013FC" w:rsidRDefault="00000000" w:rsidP="00F013FC">
            <w:pPr>
              <w:jc w:val="center"/>
              <w:rPr>
                <w:lang w:eastAsia="en-CA"/>
              </w:rPr>
            </w:pPr>
            <w:sdt>
              <w:sdtPr>
                <w:rPr>
                  <w:lang w:eastAsia="en-CA"/>
                </w:rPr>
                <w:id w:val="-398826353"/>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1168B8EE" w14:textId="77777777" w:rsidR="00F013FC" w:rsidRDefault="00F013FC" w:rsidP="00F013FC">
            <w:pPr>
              <w:jc w:val="center"/>
              <w:rPr>
                <w:lang w:eastAsia="en-CA"/>
              </w:rPr>
            </w:pPr>
          </w:p>
        </w:tc>
        <w:tc>
          <w:tcPr>
            <w:tcW w:w="448" w:type="dxa"/>
            <w:shd w:val="clear" w:color="auto" w:fill="F2F2F2" w:themeFill="background1" w:themeFillShade="F2"/>
          </w:tcPr>
          <w:p w14:paraId="798B345C" w14:textId="00066FCA" w:rsidR="00F013FC" w:rsidRDefault="00000000" w:rsidP="00F013FC">
            <w:pPr>
              <w:jc w:val="center"/>
              <w:rPr>
                <w:lang w:eastAsia="en-CA"/>
              </w:rPr>
            </w:pPr>
            <w:sdt>
              <w:sdtPr>
                <w:rPr>
                  <w:lang w:eastAsia="en-CA"/>
                </w:rPr>
                <w:id w:val="-101113135"/>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6C64AC93" w14:textId="578CDA23" w:rsidR="00F013FC" w:rsidRDefault="00000000" w:rsidP="00F013FC">
            <w:pPr>
              <w:jc w:val="center"/>
              <w:rPr>
                <w:lang w:eastAsia="en-CA"/>
              </w:rPr>
            </w:pPr>
            <w:sdt>
              <w:sdtPr>
                <w:rPr>
                  <w:lang w:eastAsia="en-CA"/>
                </w:rPr>
                <w:id w:val="-921874784"/>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6D3D66AE" w14:textId="78C620FA" w:rsidR="00F013FC" w:rsidRDefault="00000000" w:rsidP="00F013FC">
            <w:pPr>
              <w:jc w:val="center"/>
              <w:rPr>
                <w:lang w:eastAsia="en-CA"/>
              </w:rPr>
            </w:pPr>
            <w:sdt>
              <w:sdtPr>
                <w:rPr>
                  <w:lang w:eastAsia="en-CA"/>
                </w:rPr>
                <w:id w:val="-912929322"/>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679914F9" w14:textId="77777777" w:rsidR="00F013FC" w:rsidRDefault="00F013FC" w:rsidP="00F013FC">
            <w:pPr>
              <w:jc w:val="center"/>
              <w:rPr>
                <w:lang w:eastAsia="en-CA"/>
              </w:rPr>
            </w:pPr>
          </w:p>
        </w:tc>
        <w:tc>
          <w:tcPr>
            <w:tcW w:w="3288" w:type="dxa"/>
            <w:shd w:val="clear" w:color="auto" w:fill="F2F2F2" w:themeFill="background1" w:themeFillShade="F2"/>
          </w:tcPr>
          <w:p w14:paraId="76C686B8" w14:textId="77777777" w:rsidR="00F013FC" w:rsidRDefault="00F013FC" w:rsidP="00F013FC">
            <w:pPr>
              <w:rPr>
                <w:lang w:eastAsia="en-CA"/>
              </w:rPr>
            </w:pPr>
          </w:p>
        </w:tc>
      </w:tr>
      <w:tr w:rsidR="00F013FC" w14:paraId="6E92986A" w14:textId="77777777" w:rsidTr="00DD2645">
        <w:tc>
          <w:tcPr>
            <w:tcW w:w="3060" w:type="dxa"/>
            <w:shd w:val="clear" w:color="auto" w:fill="F2F2F2" w:themeFill="background1" w:themeFillShade="F2"/>
          </w:tcPr>
          <w:p w14:paraId="4B6E1AE7" w14:textId="2DA30655" w:rsidR="00F013FC" w:rsidRDefault="00F013FC" w:rsidP="00F013FC">
            <w:pPr>
              <w:rPr>
                <w:lang w:eastAsia="en-CA"/>
              </w:rPr>
            </w:pPr>
            <w:r w:rsidRPr="00E75D62">
              <w:t>CRU 128</w:t>
            </w:r>
            <w:r w:rsidRPr="00E75D62">
              <w:rPr>
                <w:rFonts w:ascii="Cambria Math" w:hAnsi="Cambria Math" w:cs="Cambria Math"/>
              </w:rPr>
              <w:t>‐</w:t>
            </w:r>
            <w:r w:rsidRPr="00E75D62">
              <w:t xml:space="preserve"> rear sales left HORN/STROBE - STROBE TEST</w:t>
            </w:r>
          </w:p>
        </w:tc>
        <w:tc>
          <w:tcPr>
            <w:tcW w:w="907" w:type="dxa"/>
            <w:shd w:val="clear" w:color="auto" w:fill="F2F2F2" w:themeFill="background1" w:themeFillShade="F2"/>
            <w:vAlign w:val="center"/>
          </w:tcPr>
          <w:p w14:paraId="5A0AE52F" w14:textId="77777777" w:rsidR="00F013FC" w:rsidRDefault="00F013FC" w:rsidP="00F013FC">
            <w:pPr>
              <w:rPr>
                <w:lang w:eastAsia="en-CA"/>
              </w:rPr>
            </w:pPr>
          </w:p>
        </w:tc>
        <w:tc>
          <w:tcPr>
            <w:tcW w:w="686" w:type="dxa"/>
            <w:shd w:val="clear" w:color="auto" w:fill="F2F2F2" w:themeFill="background1" w:themeFillShade="F2"/>
          </w:tcPr>
          <w:p w14:paraId="6F073109" w14:textId="3A6BB36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1F114DE" w14:textId="77777777" w:rsidR="00F013FC" w:rsidRDefault="00F013FC" w:rsidP="00F013FC">
            <w:pPr>
              <w:jc w:val="center"/>
              <w:rPr>
                <w:lang w:eastAsia="en-CA"/>
              </w:rPr>
            </w:pPr>
          </w:p>
        </w:tc>
        <w:tc>
          <w:tcPr>
            <w:tcW w:w="1101" w:type="dxa"/>
            <w:shd w:val="clear" w:color="auto" w:fill="F2F2F2" w:themeFill="background1" w:themeFillShade="F2"/>
          </w:tcPr>
          <w:p w14:paraId="18BA4006" w14:textId="77777777" w:rsidR="00F013FC" w:rsidRDefault="00F013FC" w:rsidP="00F013FC">
            <w:pPr>
              <w:jc w:val="center"/>
              <w:rPr>
                <w:lang w:eastAsia="en-CA"/>
              </w:rPr>
            </w:pPr>
          </w:p>
        </w:tc>
        <w:tc>
          <w:tcPr>
            <w:tcW w:w="850" w:type="dxa"/>
            <w:shd w:val="clear" w:color="auto" w:fill="F2F2F2" w:themeFill="background1" w:themeFillShade="F2"/>
            <w:vAlign w:val="center"/>
          </w:tcPr>
          <w:p w14:paraId="3C36E293" w14:textId="77777777" w:rsidR="00F013FC" w:rsidRDefault="00F013FC" w:rsidP="00F013FC">
            <w:pPr>
              <w:jc w:val="center"/>
              <w:rPr>
                <w:lang w:eastAsia="en-CA"/>
              </w:rPr>
            </w:pPr>
          </w:p>
        </w:tc>
        <w:tc>
          <w:tcPr>
            <w:tcW w:w="448" w:type="dxa"/>
            <w:shd w:val="clear" w:color="auto" w:fill="F2F2F2" w:themeFill="background1" w:themeFillShade="F2"/>
          </w:tcPr>
          <w:p w14:paraId="209EFB52" w14:textId="306FF796" w:rsidR="00F013FC" w:rsidRDefault="00000000" w:rsidP="00F013FC">
            <w:pPr>
              <w:jc w:val="center"/>
              <w:rPr>
                <w:lang w:eastAsia="en-CA"/>
              </w:rPr>
            </w:pPr>
            <w:sdt>
              <w:sdtPr>
                <w:rPr>
                  <w:lang w:eastAsia="en-CA"/>
                </w:rPr>
                <w:id w:val="-1501269386"/>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0E1C2B12" w14:textId="77777777" w:rsidR="00F013FC" w:rsidRDefault="00F013FC" w:rsidP="00F013FC">
            <w:pPr>
              <w:jc w:val="center"/>
              <w:rPr>
                <w:lang w:eastAsia="en-CA"/>
              </w:rPr>
            </w:pPr>
          </w:p>
        </w:tc>
        <w:tc>
          <w:tcPr>
            <w:tcW w:w="448" w:type="dxa"/>
            <w:shd w:val="clear" w:color="auto" w:fill="F2F2F2" w:themeFill="background1" w:themeFillShade="F2"/>
          </w:tcPr>
          <w:p w14:paraId="69AD0071" w14:textId="64B1EFED" w:rsidR="00F013FC" w:rsidRDefault="00000000" w:rsidP="00F013FC">
            <w:pPr>
              <w:jc w:val="center"/>
              <w:rPr>
                <w:lang w:eastAsia="en-CA"/>
              </w:rPr>
            </w:pPr>
            <w:sdt>
              <w:sdtPr>
                <w:rPr>
                  <w:lang w:eastAsia="en-CA"/>
                </w:rPr>
                <w:id w:val="603380612"/>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2CF6E404" w14:textId="72FBCBBE" w:rsidR="00F013FC" w:rsidRDefault="00000000" w:rsidP="00F013FC">
            <w:pPr>
              <w:jc w:val="center"/>
              <w:rPr>
                <w:lang w:eastAsia="en-CA"/>
              </w:rPr>
            </w:pPr>
            <w:sdt>
              <w:sdtPr>
                <w:rPr>
                  <w:lang w:eastAsia="en-CA"/>
                </w:rPr>
                <w:id w:val="-1557003003"/>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169635B0" w14:textId="31CF488E" w:rsidR="00F013FC" w:rsidRDefault="00000000" w:rsidP="00F013FC">
            <w:pPr>
              <w:jc w:val="center"/>
              <w:rPr>
                <w:lang w:eastAsia="en-CA"/>
              </w:rPr>
            </w:pPr>
            <w:sdt>
              <w:sdtPr>
                <w:rPr>
                  <w:lang w:eastAsia="en-CA"/>
                </w:rPr>
                <w:id w:val="-942153137"/>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1B965850" w14:textId="77777777" w:rsidR="00F013FC" w:rsidRDefault="00F013FC" w:rsidP="00F013FC">
            <w:pPr>
              <w:jc w:val="center"/>
              <w:rPr>
                <w:lang w:eastAsia="en-CA"/>
              </w:rPr>
            </w:pPr>
          </w:p>
        </w:tc>
        <w:tc>
          <w:tcPr>
            <w:tcW w:w="3288" w:type="dxa"/>
            <w:shd w:val="clear" w:color="auto" w:fill="F2F2F2" w:themeFill="background1" w:themeFillShade="F2"/>
          </w:tcPr>
          <w:p w14:paraId="71C6B174" w14:textId="77777777" w:rsidR="00F013FC" w:rsidRDefault="00F013FC" w:rsidP="00F013FC">
            <w:pPr>
              <w:rPr>
                <w:lang w:eastAsia="en-CA"/>
              </w:rPr>
            </w:pPr>
          </w:p>
        </w:tc>
      </w:tr>
      <w:tr w:rsidR="00F013FC" w14:paraId="6D8033F5" w14:textId="77777777" w:rsidTr="00DD2645">
        <w:tc>
          <w:tcPr>
            <w:tcW w:w="3060" w:type="dxa"/>
            <w:shd w:val="clear" w:color="auto" w:fill="F2F2F2" w:themeFill="background1" w:themeFillShade="F2"/>
          </w:tcPr>
          <w:p w14:paraId="08EDFC4B" w14:textId="68A749B7" w:rsidR="00F013FC" w:rsidRDefault="00F013FC" w:rsidP="00F013FC">
            <w:pPr>
              <w:rPr>
                <w:lang w:eastAsia="en-CA"/>
              </w:rPr>
            </w:pPr>
            <w:r w:rsidRPr="00E75D62">
              <w:t>CRU 128</w:t>
            </w:r>
            <w:r w:rsidRPr="00E75D62">
              <w:rPr>
                <w:rFonts w:ascii="Cambria Math" w:hAnsi="Cambria Math" w:cs="Cambria Math"/>
              </w:rPr>
              <w:t>‐</w:t>
            </w:r>
            <w:r w:rsidRPr="00E75D62">
              <w:t xml:space="preserve"> change room right HORN/STROBE - HORN TEST</w:t>
            </w:r>
          </w:p>
        </w:tc>
        <w:tc>
          <w:tcPr>
            <w:tcW w:w="907" w:type="dxa"/>
            <w:shd w:val="clear" w:color="auto" w:fill="F2F2F2" w:themeFill="background1" w:themeFillShade="F2"/>
            <w:vAlign w:val="center"/>
          </w:tcPr>
          <w:p w14:paraId="2CF47E5F" w14:textId="77777777" w:rsidR="00F013FC" w:rsidRDefault="00F013FC" w:rsidP="00F013FC">
            <w:pPr>
              <w:rPr>
                <w:lang w:eastAsia="en-CA"/>
              </w:rPr>
            </w:pPr>
          </w:p>
        </w:tc>
        <w:tc>
          <w:tcPr>
            <w:tcW w:w="686" w:type="dxa"/>
            <w:shd w:val="clear" w:color="auto" w:fill="F2F2F2" w:themeFill="background1" w:themeFillShade="F2"/>
          </w:tcPr>
          <w:p w14:paraId="3AA0D409" w14:textId="50CD717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6F328B9" w14:textId="77777777" w:rsidR="00F013FC" w:rsidRDefault="00F013FC" w:rsidP="00F013FC">
            <w:pPr>
              <w:jc w:val="center"/>
              <w:rPr>
                <w:lang w:eastAsia="en-CA"/>
              </w:rPr>
            </w:pPr>
          </w:p>
        </w:tc>
        <w:tc>
          <w:tcPr>
            <w:tcW w:w="1101" w:type="dxa"/>
            <w:shd w:val="clear" w:color="auto" w:fill="F2F2F2" w:themeFill="background1" w:themeFillShade="F2"/>
          </w:tcPr>
          <w:p w14:paraId="796E17AC" w14:textId="77777777" w:rsidR="00F013FC" w:rsidRDefault="00F013FC" w:rsidP="00F013FC">
            <w:pPr>
              <w:jc w:val="center"/>
              <w:rPr>
                <w:lang w:eastAsia="en-CA"/>
              </w:rPr>
            </w:pPr>
          </w:p>
        </w:tc>
        <w:tc>
          <w:tcPr>
            <w:tcW w:w="850" w:type="dxa"/>
            <w:shd w:val="clear" w:color="auto" w:fill="F2F2F2" w:themeFill="background1" w:themeFillShade="F2"/>
            <w:vAlign w:val="center"/>
          </w:tcPr>
          <w:p w14:paraId="0F8F12DB" w14:textId="77777777" w:rsidR="00F013FC" w:rsidRDefault="00F013FC" w:rsidP="00F013FC">
            <w:pPr>
              <w:jc w:val="center"/>
              <w:rPr>
                <w:lang w:eastAsia="en-CA"/>
              </w:rPr>
            </w:pPr>
          </w:p>
        </w:tc>
        <w:tc>
          <w:tcPr>
            <w:tcW w:w="448" w:type="dxa"/>
            <w:shd w:val="clear" w:color="auto" w:fill="F2F2F2" w:themeFill="background1" w:themeFillShade="F2"/>
          </w:tcPr>
          <w:p w14:paraId="7ED3084A" w14:textId="79B44E4C" w:rsidR="00F013FC" w:rsidRDefault="00000000" w:rsidP="00F013FC">
            <w:pPr>
              <w:jc w:val="center"/>
              <w:rPr>
                <w:lang w:eastAsia="en-CA"/>
              </w:rPr>
            </w:pPr>
            <w:sdt>
              <w:sdtPr>
                <w:rPr>
                  <w:lang w:eastAsia="en-CA"/>
                </w:rPr>
                <w:id w:val="-1527554150"/>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00F1E996" w14:textId="77777777" w:rsidR="00F013FC" w:rsidRDefault="00F013FC" w:rsidP="00F013FC">
            <w:pPr>
              <w:jc w:val="center"/>
              <w:rPr>
                <w:lang w:eastAsia="en-CA"/>
              </w:rPr>
            </w:pPr>
          </w:p>
        </w:tc>
        <w:tc>
          <w:tcPr>
            <w:tcW w:w="448" w:type="dxa"/>
            <w:shd w:val="clear" w:color="auto" w:fill="F2F2F2" w:themeFill="background1" w:themeFillShade="F2"/>
          </w:tcPr>
          <w:p w14:paraId="5B9AC5C7" w14:textId="38F788B8" w:rsidR="00F013FC" w:rsidRDefault="00000000" w:rsidP="00F013FC">
            <w:pPr>
              <w:jc w:val="center"/>
              <w:rPr>
                <w:lang w:eastAsia="en-CA"/>
              </w:rPr>
            </w:pPr>
            <w:sdt>
              <w:sdtPr>
                <w:rPr>
                  <w:lang w:eastAsia="en-CA"/>
                </w:rPr>
                <w:id w:val="849137761"/>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5BA25C87" w14:textId="35B7546A" w:rsidR="00F013FC" w:rsidRDefault="00000000" w:rsidP="00F013FC">
            <w:pPr>
              <w:jc w:val="center"/>
              <w:rPr>
                <w:lang w:eastAsia="en-CA"/>
              </w:rPr>
            </w:pPr>
            <w:sdt>
              <w:sdtPr>
                <w:rPr>
                  <w:lang w:eastAsia="en-CA"/>
                </w:rPr>
                <w:id w:val="-2121824398"/>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7EC4884C" w14:textId="03D1D68A" w:rsidR="00F013FC" w:rsidRDefault="00000000" w:rsidP="00F013FC">
            <w:pPr>
              <w:jc w:val="center"/>
              <w:rPr>
                <w:lang w:eastAsia="en-CA"/>
              </w:rPr>
            </w:pPr>
            <w:sdt>
              <w:sdtPr>
                <w:rPr>
                  <w:lang w:eastAsia="en-CA"/>
                </w:rPr>
                <w:id w:val="-264387855"/>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54ADC2F8" w14:textId="77777777" w:rsidR="00F013FC" w:rsidRDefault="00F013FC" w:rsidP="00F013FC">
            <w:pPr>
              <w:jc w:val="center"/>
              <w:rPr>
                <w:lang w:eastAsia="en-CA"/>
              </w:rPr>
            </w:pPr>
          </w:p>
        </w:tc>
        <w:tc>
          <w:tcPr>
            <w:tcW w:w="3288" w:type="dxa"/>
            <w:shd w:val="clear" w:color="auto" w:fill="F2F2F2" w:themeFill="background1" w:themeFillShade="F2"/>
          </w:tcPr>
          <w:p w14:paraId="291D8B92" w14:textId="77777777" w:rsidR="00F013FC" w:rsidRDefault="00F013FC" w:rsidP="00F013FC">
            <w:pPr>
              <w:rPr>
                <w:lang w:eastAsia="en-CA"/>
              </w:rPr>
            </w:pPr>
          </w:p>
        </w:tc>
      </w:tr>
      <w:tr w:rsidR="00F013FC" w14:paraId="23E7D63B" w14:textId="77777777" w:rsidTr="00DD2645">
        <w:tc>
          <w:tcPr>
            <w:tcW w:w="3060" w:type="dxa"/>
            <w:shd w:val="clear" w:color="auto" w:fill="F2F2F2" w:themeFill="background1" w:themeFillShade="F2"/>
          </w:tcPr>
          <w:p w14:paraId="6A5628A0" w14:textId="17F1283B" w:rsidR="00F013FC" w:rsidRDefault="00F013FC" w:rsidP="00F013FC">
            <w:pPr>
              <w:rPr>
                <w:lang w:eastAsia="en-CA"/>
              </w:rPr>
            </w:pPr>
            <w:r w:rsidRPr="00E75D62">
              <w:t>CRU 128</w:t>
            </w:r>
            <w:r w:rsidRPr="00E75D62">
              <w:rPr>
                <w:rFonts w:ascii="Cambria Math" w:hAnsi="Cambria Math" w:cs="Cambria Math"/>
              </w:rPr>
              <w:t>‐</w:t>
            </w:r>
            <w:r w:rsidRPr="00E75D62">
              <w:t xml:space="preserve"> change room right HORN/STROBE - STROBE TEST</w:t>
            </w:r>
          </w:p>
        </w:tc>
        <w:tc>
          <w:tcPr>
            <w:tcW w:w="907" w:type="dxa"/>
            <w:shd w:val="clear" w:color="auto" w:fill="F2F2F2" w:themeFill="background1" w:themeFillShade="F2"/>
            <w:vAlign w:val="center"/>
          </w:tcPr>
          <w:p w14:paraId="06616E40" w14:textId="77777777" w:rsidR="00F013FC" w:rsidRDefault="00F013FC" w:rsidP="00F013FC">
            <w:pPr>
              <w:rPr>
                <w:lang w:eastAsia="en-CA"/>
              </w:rPr>
            </w:pPr>
          </w:p>
        </w:tc>
        <w:tc>
          <w:tcPr>
            <w:tcW w:w="686" w:type="dxa"/>
            <w:shd w:val="clear" w:color="auto" w:fill="F2F2F2" w:themeFill="background1" w:themeFillShade="F2"/>
          </w:tcPr>
          <w:p w14:paraId="62CF44D8" w14:textId="7487E62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4910A21" w14:textId="77777777" w:rsidR="00F013FC" w:rsidRDefault="00F013FC" w:rsidP="00F013FC">
            <w:pPr>
              <w:jc w:val="center"/>
              <w:rPr>
                <w:lang w:eastAsia="en-CA"/>
              </w:rPr>
            </w:pPr>
          </w:p>
        </w:tc>
        <w:tc>
          <w:tcPr>
            <w:tcW w:w="1101" w:type="dxa"/>
            <w:shd w:val="clear" w:color="auto" w:fill="F2F2F2" w:themeFill="background1" w:themeFillShade="F2"/>
          </w:tcPr>
          <w:p w14:paraId="0B3E70E7" w14:textId="77777777" w:rsidR="00F013FC" w:rsidRDefault="00F013FC" w:rsidP="00F013FC">
            <w:pPr>
              <w:jc w:val="center"/>
              <w:rPr>
                <w:lang w:eastAsia="en-CA"/>
              </w:rPr>
            </w:pPr>
          </w:p>
        </w:tc>
        <w:tc>
          <w:tcPr>
            <w:tcW w:w="850" w:type="dxa"/>
            <w:shd w:val="clear" w:color="auto" w:fill="F2F2F2" w:themeFill="background1" w:themeFillShade="F2"/>
            <w:vAlign w:val="center"/>
          </w:tcPr>
          <w:p w14:paraId="757E0A62" w14:textId="77777777" w:rsidR="00F013FC" w:rsidRDefault="00F013FC" w:rsidP="00F013FC">
            <w:pPr>
              <w:jc w:val="center"/>
              <w:rPr>
                <w:lang w:eastAsia="en-CA"/>
              </w:rPr>
            </w:pPr>
          </w:p>
        </w:tc>
        <w:tc>
          <w:tcPr>
            <w:tcW w:w="448" w:type="dxa"/>
            <w:shd w:val="clear" w:color="auto" w:fill="F2F2F2" w:themeFill="background1" w:themeFillShade="F2"/>
          </w:tcPr>
          <w:p w14:paraId="7F6141D7" w14:textId="412FB593" w:rsidR="00F013FC" w:rsidRDefault="00000000" w:rsidP="00F013FC">
            <w:pPr>
              <w:jc w:val="center"/>
              <w:rPr>
                <w:lang w:eastAsia="en-CA"/>
              </w:rPr>
            </w:pPr>
            <w:sdt>
              <w:sdtPr>
                <w:rPr>
                  <w:lang w:eastAsia="en-CA"/>
                </w:rPr>
                <w:id w:val="710532511"/>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5127D934" w14:textId="77777777" w:rsidR="00F013FC" w:rsidRDefault="00F013FC" w:rsidP="00F013FC">
            <w:pPr>
              <w:jc w:val="center"/>
              <w:rPr>
                <w:lang w:eastAsia="en-CA"/>
              </w:rPr>
            </w:pPr>
          </w:p>
        </w:tc>
        <w:tc>
          <w:tcPr>
            <w:tcW w:w="448" w:type="dxa"/>
            <w:shd w:val="clear" w:color="auto" w:fill="F2F2F2" w:themeFill="background1" w:themeFillShade="F2"/>
          </w:tcPr>
          <w:p w14:paraId="00C482BA" w14:textId="4A967D43" w:rsidR="00F013FC" w:rsidRDefault="00000000" w:rsidP="00F013FC">
            <w:pPr>
              <w:jc w:val="center"/>
              <w:rPr>
                <w:lang w:eastAsia="en-CA"/>
              </w:rPr>
            </w:pPr>
            <w:sdt>
              <w:sdtPr>
                <w:rPr>
                  <w:lang w:eastAsia="en-CA"/>
                </w:rPr>
                <w:id w:val="378132091"/>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0DD7BD17" w14:textId="246406A7" w:rsidR="00F013FC" w:rsidRDefault="00000000" w:rsidP="00F013FC">
            <w:pPr>
              <w:jc w:val="center"/>
              <w:rPr>
                <w:lang w:eastAsia="en-CA"/>
              </w:rPr>
            </w:pPr>
            <w:sdt>
              <w:sdtPr>
                <w:rPr>
                  <w:lang w:eastAsia="en-CA"/>
                </w:rPr>
                <w:id w:val="-1436823737"/>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287DD295" w14:textId="466ABEAA" w:rsidR="00F013FC" w:rsidRDefault="00000000" w:rsidP="00F013FC">
            <w:pPr>
              <w:jc w:val="center"/>
              <w:rPr>
                <w:lang w:eastAsia="en-CA"/>
              </w:rPr>
            </w:pPr>
            <w:sdt>
              <w:sdtPr>
                <w:rPr>
                  <w:lang w:eastAsia="en-CA"/>
                </w:rPr>
                <w:id w:val="1212154905"/>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7E045815" w14:textId="77777777" w:rsidR="00F013FC" w:rsidRDefault="00F013FC" w:rsidP="00F013FC">
            <w:pPr>
              <w:jc w:val="center"/>
              <w:rPr>
                <w:lang w:eastAsia="en-CA"/>
              </w:rPr>
            </w:pPr>
          </w:p>
        </w:tc>
        <w:tc>
          <w:tcPr>
            <w:tcW w:w="3288" w:type="dxa"/>
            <w:shd w:val="clear" w:color="auto" w:fill="F2F2F2" w:themeFill="background1" w:themeFillShade="F2"/>
          </w:tcPr>
          <w:p w14:paraId="07B41DCC" w14:textId="77777777" w:rsidR="00F013FC" w:rsidRDefault="00F013FC" w:rsidP="00F013FC">
            <w:pPr>
              <w:rPr>
                <w:lang w:eastAsia="en-CA"/>
              </w:rPr>
            </w:pPr>
          </w:p>
        </w:tc>
      </w:tr>
      <w:tr w:rsidR="00F013FC" w14:paraId="48150AFB" w14:textId="77777777" w:rsidTr="00DD2645">
        <w:tc>
          <w:tcPr>
            <w:tcW w:w="3060" w:type="dxa"/>
            <w:shd w:val="clear" w:color="auto" w:fill="F2F2F2" w:themeFill="background1" w:themeFillShade="F2"/>
          </w:tcPr>
          <w:p w14:paraId="101254FA" w14:textId="527950A9" w:rsidR="00F013FC" w:rsidRDefault="00F013FC" w:rsidP="00F013FC">
            <w:pPr>
              <w:rPr>
                <w:lang w:eastAsia="en-CA"/>
              </w:rPr>
            </w:pPr>
            <w:r w:rsidRPr="00E75D62">
              <w:t>CRU 128</w:t>
            </w:r>
            <w:r w:rsidRPr="00E75D62">
              <w:rPr>
                <w:rFonts w:ascii="Cambria Math" w:hAnsi="Cambria Math" w:cs="Cambria Math"/>
              </w:rPr>
              <w:t>‐</w:t>
            </w:r>
            <w:r w:rsidRPr="00E75D62">
              <w:t xml:space="preserve"> change room left HORN/STROBE - STROBE TEST</w:t>
            </w:r>
          </w:p>
        </w:tc>
        <w:tc>
          <w:tcPr>
            <w:tcW w:w="907" w:type="dxa"/>
            <w:shd w:val="clear" w:color="auto" w:fill="F2F2F2" w:themeFill="background1" w:themeFillShade="F2"/>
            <w:vAlign w:val="center"/>
          </w:tcPr>
          <w:p w14:paraId="2A52AF7F" w14:textId="77777777" w:rsidR="00F013FC" w:rsidRDefault="00F013FC" w:rsidP="00F013FC">
            <w:pPr>
              <w:rPr>
                <w:lang w:eastAsia="en-CA"/>
              </w:rPr>
            </w:pPr>
          </w:p>
        </w:tc>
        <w:tc>
          <w:tcPr>
            <w:tcW w:w="686" w:type="dxa"/>
            <w:shd w:val="clear" w:color="auto" w:fill="F2F2F2" w:themeFill="background1" w:themeFillShade="F2"/>
          </w:tcPr>
          <w:p w14:paraId="41236936" w14:textId="1C948DC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68820CD" w14:textId="77777777" w:rsidR="00F013FC" w:rsidRDefault="00F013FC" w:rsidP="00F013FC">
            <w:pPr>
              <w:jc w:val="center"/>
              <w:rPr>
                <w:lang w:eastAsia="en-CA"/>
              </w:rPr>
            </w:pPr>
          </w:p>
        </w:tc>
        <w:tc>
          <w:tcPr>
            <w:tcW w:w="1101" w:type="dxa"/>
            <w:shd w:val="clear" w:color="auto" w:fill="F2F2F2" w:themeFill="background1" w:themeFillShade="F2"/>
          </w:tcPr>
          <w:p w14:paraId="2F5F0655" w14:textId="77777777" w:rsidR="00F013FC" w:rsidRDefault="00F013FC" w:rsidP="00F013FC">
            <w:pPr>
              <w:jc w:val="center"/>
              <w:rPr>
                <w:lang w:eastAsia="en-CA"/>
              </w:rPr>
            </w:pPr>
          </w:p>
        </w:tc>
        <w:tc>
          <w:tcPr>
            <w:tcW w:w="850" w:type="dxa"/>
            <w:shd w:val="clear" w:color="auto" w:fill="F2F2F2" w:themeFill="background1" w:themeFillShade="F2"/>
            <w:vAlign w:val="center"/>
          </w:tcPr>
          <w:p w14:paraId="6B82A4A5" w14:textId="77777777" w:rsidR="00F013FC" w:rsidRDefault="00F013FC" w:rsidP="00F013FC">
            <w:pPr>
              <w:jc w:val="center"/>
              <w:rPr>
                <w:lang w:eastAsia="en-CA"/>
              </w:rPr>
            </w:pPr>
          </w:p>
        </w:tc>
        <w:tc>
          <w:tcPr>
            <w:tcW w:w="448" w:type="dxa"/>
            <w:shd w:val="clear" w:color="auto" w:fill="F2F2F2" w:themeFill="background1" w:themeFillShade="F2"/>
          </w:tcPr>
          <w:p w14:paraId="0DF34FDF" w14:textId="6A32BA3C" w:rsidR="00F013FC" w:rsidRDefault="00000000" w:rsidP="00F013FC">
            <w:pPr>
              <w:jc w:val="center"/>
              <w:rPr>
                <w:lang w:eastAsia="en-CA"/>
              </w:rPr>
            </w:pPr>
            <w:sdt>
              <w:sdtPr>
                <w:rPr>
                  <w:lang w:eastAsia="en-CA"/>
                </w:rPr>
                <w:id w:val="-1129698848"/>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4A4BD04A" w14:textId="77777777" w:rsidR="00F013FC" w:rsidRDefault="00F013FC" w:rsidP="00F013FC">
            <w:pPr>
              <w:jc w:val="center"/>
              <w:rPr>
                <w:lang w:eastAsia="en-CA"/>
              </w:rPr>
            </w:pPr>
          </w:p>
        </w:tc>
        <w:tc>
          <w:tcPr>
            <w:tcW w:w="448" w:type="dxa"/>
            <w:shd w:val="clear" w:color="auto" w:fill="F2F2F2" w:themeFill="background1" w:themeFillShade="F2"/>
          </w:tcPr>
          <w:p w14:paraId="59827C26" w14:textId="642FBEDE" w:rsidR="00F013FC" w:rsidRDefault="00000000" w:rsidP="00F013FC">
            <w:pPr>
              <w:jc w:val="center"/>
              <w:rPr>
                <w:lang w:eastAsia="en-CA"/>
              </w:rPr>
            </w:pPr>
            <w:sdt>
              <w:sdtPr>
                <w:rPr>
                  <w:lang w:eastAsia="en-CA"/>
                </w:rPr>
                <w:id w:val="346066444"/>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7DE1B2C4" w14:textId="73A89869" w:rsidR="00F013FC" w:rsidRDefault="00000000" w:rsidP="00F013FC">
            <w:pPr>
              <w:jc w:val="center"/>
              <w:rPr>
                <w:lang w:eastAsia="en-CA"/>
              </w:rPr>
            </w:pPr>
            <w:sdt>
              <w:sdtPr>
                <w:rPr>
                  <w:lang w:eastAsia="en-CA"/>
                </w:rPr>
                <w:id w:val="1488973846"/>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5693F7CC" w14:textId="77A9ABBC" w:rsidR="00F013FC" w:rsidRDefault="00000000" w:rsidP="00F013FC">
            <w:pPr>
              <w:jc w:val="center"/>
              <w:rPr>
                <w:lang w:eastAsia="en-CA"/>
              </w:rPr>
            </w:pPr>
            <w:sdt>
              <w:sdtPr>
                <w:rPr>
                  <w:lang w:eastAsia="en-CA"/>
                </w:rPr>
                <w:id w:val="272762071"/>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05962AD9" w14:textId="77777777" w:rsidR="00F013FC" w:rsidRDefault="00F013FC" w:rsidP="00F013FC">
            <w:pPr>
              <w:jc w:val="center"/>
              <w:rPr>
                <w:lang w:eastAsia="en-CA"/>
              </w:rPr>
            </w:pPr>
          </w:p>
        </w:tc>
        <w:tc>
          <w:tcPr>
            <w:tcW w:w="3288" w:type="dxa"/>
            <w:shd w:val="clear" w:color="auto" w:fill="F2F2F2" w:themeFill="background1" w:themeFillShade="F2"/>
          </w:tcPr>
          <w:p w14:paraId="6CF68339" w14:textId="77777777" w:rsidR="00F013FC" w:rsidRDefault="00F013FC" w:rsidP="00F013FC">
            <w:pPr>
              <w:rPr>
                <w:lang w:eastAsia="en-CA"/>
              </w:rPr>
            </w:pPr>
          </w:p>
        </w:tc>
      </w:tr>
      <w:tr w:rsidR="00F013FC" w14:paraId="2293FAED" w14:textId="77777777" w:rsidTr="00DD2645">
        <w:tc>
          <w:tcPr>
            <w:tcW w:w="3060" w:type="dxa"/>
            <w:shd w:val="clear" w:color="auto" w:fill="F2F2F2" w:themeFill="background1" w:themeFillShade="F2"/>
          </w:tcPr>
          <w:p w14:paraId="6A5320F6" w14:textId="274A91EE" w:rsidR="00F013FC" w:rsidRDefault="00F013FC" w:rsidP="00F013FC">
            <w:pPr>
              <w:rPr>
                <w:lang w:eastAsia="en-CA"/>
              </w:rPr>
            </w:pPr>
            <w:r w:rsidRPr="00E75D62">
              <w:t xml:space="preserve">CRU 128 – above </w:t>
            </w:r>
            <w:proofErr w:type="spellStart"/>
            <w:r w:rsidRPr="00E75D62">
              <w:t>elec</w:t>
            </w:r>
            <w:proofErr w:type="spellEnd"/>
            <w:r w:rsidRPr="00E75D62">
              <w:t xml:space="preserve"> panel HORN/STROBE - STROBE TEST</w:t>
            </w:r>
          </w:p>
        </w:tc>
        <w:tc>
          <w:tcPr>
            <w:tcW w:w="907" w:type="dxa"/>
            <w:shd w:val="clear" w:color="auto" w:fill="F2F2F2" w:themeFill="background1" w:themeFillShade="F2"/>
            <w:vAlign w:val="center"/>
          </w:tcPr>
          <w:p w14:paraId="12247F25" w14:textId="77777777" w:rsidR="00F013FC" w:rsidRDefault="00F013FC" w:rsidP="00F013FC">
            <w:pPr>
              <w:rPr>
                <w:lang w:eastAsia="en-CA"/>
              </w:rPr>
            </w:pPr>
          </w:p>
        </w:tc>
        <w:tc>
          <w:tcPr>
            <w:tcW w:w="686" w:type="dxa"/>
            <w:shd w:val="clear" w:color="auto" w:fill="F2F2F2" w:themeFill="background1" w:themeFillShade="F2"/>
          </w:tcPr>
          <w:p w14:paraId="1D2E78FF" w14:textId="0A0EF21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AE49E37" w14:textId="77777777" w:rsidR="00F013FC" w:rsidRDefault="00F013FC" w:rsidP="00F013FC">
            <w:pPr>
              <w:jc w:val="center"/>
              <w:rPr>
                <w:lang w:eastAsia="en-CA"/>
              </w:rPr>
            </w:pPr>
          </w:p>
        </w:tc>
        <w:tc>
          <w:tcPr>
            <w:tcW w:w="1101" w:type="dxa"/>
            <w:shd w:val="clear" w:color="auto" w:fill="F2F2F2" w:themeFill="background1" w:themeFillShade="F2"/>
          </w:tcPr>
          <w:p w14:paraId="4F9653B6" w14:textId="77777777" w:rsidR="00F013FC" w:rsidRDefault="00F013FC" w:rsidP="00F013FC">
            <w:pPr>
              <w:jc w:val="center"/>
              <w:rPr>
                <w:lang w:eastAsia="en-CA"/>
              </w:rPr>
            </w:pPr>
          </w:p>
        </w:tc>
        <w:tc>
          <w:tcPr>
            <w:tcW w:w="850" w:type="dxa"/>
            <w:shd w:val="clear" w:color="auto" w:fill="F2F2F2" w:themeFill="background1" w:themeFillShade="F2"/>
            <w:vAlign w:val="center"/>
          </w:tcPr>
          <w:p w14:paraId="55163BA4" w14:textId="77777777" w:rsidR="00F013FC" w:rsidRDefault="00F013FC" w:rsidP="00F013FC">
            <w:pPr>
              <w:jc w:val="center"/>
              <w:rPr>
                <w:lang w:eastAsia="en-CA"/>
              </w:rPr>
            </w:pPr>
          </w:p>
        </w:tc>
        <w:tc>
          <w:tcPr>
            <w:tcW w:w="448" w:type="dxa"/>
            <w:shd w:val="clear" w:color="auto" w:fill="F2F2F2" w:themeFill="background1" w:themeFillShade="F2"/>
          </w:tcPr>
          <w:p w14:paraId="50FAEA34" w14:textId="4B965F41" w:rsidR="00F013FC" w:rsidRDefault="00000000" w:rsidP="00F013FC">
            <w:pPr>
              <w:jc w:val="center"/>
              <w:rPr>
                <w:lang w:eastAsia="en-CA"/>
              </w:rPr>
            </w:pPr>
            <w:sdt>
              <w:sdtPr>
                <w:rPr>
                  <w:lang w:eastAsia="en-CA"/>
                </w:rPr>
                <w:id w:val="1849597125"/>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44F7AEBF" w14:textId="77777777" w:rsidR="00F013FC" w:rsidRDefault="00F013FC" w:rsidP="00F013FC">
            <w:pPr>
              <w:jc w:val="center"/>
              <w:rPr>
                <w:lang w:eastAsia="en-CA"/>
              </w:rPr>
            </w:pPr>
          </w:p>
        </w:tc>
        <w:tc>
          <w:tcPr>
            <w:tcW w:w="448" w:type="dxa"/>
            <w:shd w:val="clear" w:color="auto" w:fill="F2F2F2" w:themeFill="background1" w:themeFillShade="F2"/>
          </w:tcPr>
          <w:p w14:paraId="6CF7B7C4" w14:textId="75948D5C" w:rsidR="00F013FC" w:rsidRDefault="00000000" w:rsidP="00F013FC">
            <w:pPr>
              <w:jc w:val="center"/>
              <w:rPr>
                <w:lang w:eastAsia="en-CA"/>
              </w:rPr>
            </w:pPr>
            <w:sdt>
              <w:sdtPr>
                <w:rPr>
                  <w:lang w:eastAsia="en-CA"/>
                </w:rPr>
                <w:id w:val="762578475"/>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7651C6FF" w14:textId="431B6200" w:rsidR="00F013FC" w:rsidRDefault="00000000" w:rsidP="00F013FC">
            <w:pPr>
              <w:jc w:val="center"/>
              <w:rPr>
                <w:lang w:eastAsia="en-CA"/>
              </w:rPr>
            </w:pPr>
            <w:sdt>
              <w:sdtPr>
                <w:rPr>
                  <w:lang w:eastAsia="en-CA"/>
                </w:rPr>
                <w:id w:val="1272435212"/>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3A4C1AF3" w14:textId="75C1F699" w:rsidR="00F013FC" w:rsidRDefault="00000000" w:rsidP="00F013FC">
            <w:pPr>
              <w:jc w:val="center"/>
              <w:rPr>
                <w:lang w:eastAsia="en-CA"/>
              </w:rPr>
            </w:pPr>
            <w:sdt>
              <w:sdtPr>
                <w:rPr>
                  <w:lang w:eastAsia="en-CA"/>
                </w:rPr>
                <w:id w:val="-2040807305"/>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14B2AEED" w14:textId="77777777" w:rsidR="00F013FC" w:rsidRDefault="00F013FC" w:rsidP="00F013FC">
            <w:pPr>
              <w:jc w:val="center"/>
              <w:rPr>
                <w:lang w:eastAsia="en-CA"/>
              </w:rPr>
            </w:pPr>
          </w:p>
        </w:tc>
        <w:tc>
          <w:tcPr>
            <w:tcW w:w="3288" w:type="dxa"/>
            <w:shd w:val="clear" w:color="auto" w:fill="F2F2F2" w:themeFill="background1" w:themeFillShade="F2"/>
          </w:tcPr>
          <w:p w14:paraId="25ED7AFD" w14:textId="77777777" w:rsidR="00F013FC" w:rsidRDefault="00F013FC" w:rsidP="00F013FC">
            <w:pPr>
              <w:rPr>
                <w:lang w:eastAsia="en-CA"/>
              </w:rPr>
            </w:pPr>
          </w:p>
        </w:tc>
      </w:tr>
      <w:tr w:rsidR="00F013FC" w14:paraId="0322795A" w14:textId="77777777" w:rsidTr="00DD2645">
        <w:tc>
          <w:tcPr>
            <w:tcW w:w="3060" w:type="dxa"/>
            <w:shd w:val="clear" w:color="auto" w:fill="F2F2F2" w:themeFill="background1" w:themeFillShade="F2"/>
          </w:tcPr>
          <w:p w14:paraId="220E26B9" w14:textId="44C6AA32" w:rsidR="00F013FC" w:rsidRDefault="00F013FC" w:rsidP="00F013FC">
            <w:pPr>
              <w:rPr>
                <w:lang w:eastAsia="en-CA"/>
              </w:rPr>
            </w:pPr>
            <w:r w:rsidRPr="00E75D62">
              <w:t>CRU 128</w:t>
            </w:r>
            <w:r w:rsidRPr="00E75D62">
              <w:rPr>
                <w:rFonts w:ascii="Cambria Math" w:hAnsi="Cambria Math" w:cs="Cambria Math"/>
              </w:rPr>
              <w:t>‐</w:t>
            </w:r>
            <w:r w:rsidRPr="00E75D62">
              <w:t xml:space="preserve"> rear exit HORN/STROBE - HORN TEST</w:t>
            </w:r>
          </w:p>
        </w:tc>
        <w:tc>
          <w:tcPr>
            <w:tcW w:w="907" w:type="dxa"/>
            <w:shd w:val="clear" w:color="auto" w:fill="F2F2F2" w:themeFill="background1" w:themeFillShade="F2"/>
            <w:vAlign w:val="center"/>
          </w:tcPr>
          <w:p w14:paraId="13F04BC5" w14:textId="77777777" w:rsidR="00F013FC" w:rsidRDefault="00F013FC" w:rsidP="00F013FC">
            <w:pPr>
              <w:rPr>
                <w:lang w:eastAsia="en-CA"/>
              </w:rPr>
            </w:pPr>
          </w:p>
        </w:tc>
        <w:tc>
          <w:tcPr>
            <w:tcW w:w="686" w:type="dxa"/>
            <w:shd w:val="clear" w:color="auto" w:fill="F2F2F2" w:themeFill="background1" w:themeFillShade="F2"/>
          </w:tcPr>
          <w:p w14:paraId="04977FC4" w14:textId="7A693E8E"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30D2259" w14:textId="77777777" w:rsidR="00F013FC" w:rsidRDefault="00F013FC" w:rsidP="00F013FC">
            <w:pPr>
              <w:jc w:val="center"/>
              <w:rPr>
                <w:lang w:eastAsia="en-CA"/>
              </w:rPr>
            </w:pPr>
          </w:p>
        </w:tc>
        <w:tc>
          <w:tcPr>
            <w:tcW w:w="1101" w:type="dxa"/>
            <w:shd w:val="clear" w:color="auto" w:fill="F2F2F2" w:themeFill="background1" w:themeFillShade="F2"/>
          </w:tcPr>
          <w:p w14:paraId="69EB873F" w14:textId="77777777" w:rsidR="00F013FC" w:rsidRDefault="00F013FC" w:rsidP="00F013FC">
            <w:pPr>
              <w:jc w:val="center"/>
              <w:rPr>
                <w:lang w:eastAsia="en-CA"/>
              </w:rPr>
            </w:pPr>
          </w:p>
        </w:tc>
        <w:tc>
          <w:tcPr>
            <w:tcW w:w="850" w:type="dxa"/>
            <w:shd w:val="clear" w:color="auto" w:fill="F2F2F2" w:themeFill="background1" w:themeFillShade="F2"/>
            <w:vAlign w:val="center"/>
          </w:tcPr>
          <w:p w14:paraId="0BB070B4" w14:textId="77777777" w:rsidR="00F013FC" w:rsidRDefault="00F013FC" w:rsidP="00F013FC">
            <w:pPr>
              <w:jc w:val="center"/>
              <w:rPr>
                <w:lang w:eastAsia="en-CA"/>
              </w:rPr>
            </w:pPr>
          </w:p>
        </w:tc>
        <w:tc>
          <w:tcPr>
            <w:tcW w:w="448" w:type="dxa"/>
            <w:shd w:val="clear" w:color="auto" w:fill="F2F2F2" w:themeFill="background1" w:themeFillShade="F2"/>
          </w:tcPr>
          <w:p w14:paraId="0AE063B0" w14:textId="623FFCDE" w:rsidR="00F013FC" w:rsidRDefault="00000000" w:rsidP="00F013FC">
            <w:pPr>
              <w:jc w:val="center"/>
              <w:rPr>
                <w:lang w:eastAsia="en-CA"/>
              </w:rPr>
            </w:pPr>
            <w:sdt>
              <w:sdtPr>
                <w:rPr>
                  <w:lang w:eastAsia="en-CA"/>
                </w:rPr>
                <w:id w:val="-979297318"/>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5D5D168D" w14:textId="77777777" w:rsidR="00F013FC" w:rsidRDefault="00F013FC" w:rsidP="00F013FC">
            <w:pPr>
              <w:jc w:val="center"/>
              <w:rPr>
                <w:lang w:eastAsia="en-CA"/>
              </w:rPr>
            </w:pPr>
          </w:p>
        </w:tc>
        <w:tc>
          <w:tcPr>
            <w:tcW w:w="448" w:type="dxa"/>
            <w:shd w:val="clear" w:color="auto" w:fill="F2F2F2" w:themeFill="background1" w:themeFillShade="F2"/>
          </w:tcPr>
          <w:p w14:paraId="5737013A" w14:textId="01A64E65" w:rsidR="00F013FC" w:rsidRDefault="00000000" w:rsidP="00F013FC">
            <w:pPr>
              <w:jc w:val="center"/>
              <w:rPr>
                <w:lang w:eastAsia="en-CA"/>
              </w:rPr>
            </w:pPr>
            <w:sdt>
              <w:sdtPr>
                <w:rPr>
                  <w:lang w:eastAsia="en-CA"/>
                </w:rPr>
                <w:id w:val="-1107346079"/>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7436FE63" w14:textId="57845E89" w:rsidR="00F013FC" w:rsidRDefault="00000000" w:rsidP="00F013FC">
            <w:pPr>
              <w:jc w:val="center"/>
              <w:rPr>
                <w:lang w:eastAsia="en-CA"/>
              </w:rPr>
            </w:pPr>
            <w:sdt>
              <w:sdtPr>
                <w:rPr>
                  <w:lang w:eastAsia="en-CA"/>
                </w:rPr>
                <w:id w:val="420921081"/>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7CCA0084" w14:textId="710C23FF" w:rsidR="00F013FC" w:rsidRDefault="00000000" w:rsidP="00F013FC">
            <w:pPr>
              <w:jc w:val="center"/>
              <w:rPr>
                <w:lang w:eastAsia="en-CA"/>
              </w:rPr>
            </w:pPr>
            <w:sdt>
              <w:sdtPr>
                <w:rPr>
                  <w:lang w:eastAsia="en-CA"/>
                </w:rPr>
                <w:id w:val="1513946612"/>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6C82BF29" w14:textId="77777777" w:rsidR="00F013FC" w:rsidRDefault="00F013FC" w:rsidP="00F013FC">
            <w:pPr>
              <w:jc w:val="center"/>
              <w:rPr>
                <w:lang w:eastAsia="en-CA"/>
              </w:rPr>
            </w:pPr>
          </w:p>
        </w:tc>
        <w:tc>
          <w:tcPr>
            <w:tcW w:w="3288" w:type="dxa"/>
            <w:shd w:val="clear" w:color="auto" w:fill="F2F2F2" w:themeFill="background1" w:themeFillShade="F2"/>
          </w:tcPr>
          <w:p w14:paraId="6EEC87CB" w14:textId="77777777" w:rsidR="00F013FC" w:rsidRDefault="00F013FC" w:rsidP="00F013FC">
            <w:pPr>
              <w:rPr>
                <w:lang w:eastAsia="en-CA"/>
              </w:rPr>
            </w:pPr>
          </w:p>
        </w:tc>
      </w:tr>
      <w:tr w:rsidR="00F013FC" w14:paraId="64CB38AB" w14:textId="77777777" w:rsidTr="00DD2645">
        <w:tc>
          <w:tcPr>
            <w:tcW w:w="3060" w:type="dxa"/>
            <w:shd w:val="clear" w:color="auto" w:fill="F2F2F2" w:themeFill="background1" w:themeFillShade="F2"/>
          </w:tcPr>
          <w:p w14:paraId="5C9615E2" w14:textId="799C5769" w:rsidR="00F013FC" w:rsidRDefault="00F013FC" w:rsidP="00F013FC">
            <w:pPr>
              <w:rPr>
                <w:lang w:eastAsia="en-CA"/>
              </w:rPr>
            </w:pPr>
            <w:r w:rsidRPr="00E75D62">
              <w:t>CRU 128</w:t>
            </w:r>
            <w:r w:rsidRPr="00E75D62">
              <w:rPr>
                <w:rFonts w:ascii="Cambria Math" w:hAnsi="Cambria Math" w:cs="Cambria Math"/>
              </w:rPr>
              <w:t>‐</w:t>
            </w:r>
            <w:r w:rsidRPr="00E75D62">
              <w:t xml:space="preserve"> rear exit HORN/STROBE - STROBE TEST</w:t>
            </w:r>
          </w:p>
        </w:tc>
        <w:tc>
          <w:tcPr>
            <w:tcW w:w="907" w:type="dxa"/>
            <w:shd w:val="clear" w:color="auto" w:fill="F2F2F2" w:themeFill="background1" w:themeFillShade="F2"/>
            <w:vAlign w:val="center"/>
          </w:tcPr>
          <w:p w14:paraId="04D2750C" w14:textId="77777777" w:rsidR="00F013FC" w:rsidRDefault="00F013FC" w:rsidP="00F013FC">
            <w:pPr>
              <w:rPr>
                <w:lang w:eastAsia="en-CA"/>
              </w:rPr>
            </w:pPr>
          </w:p>
        </w:tc>
        <w:tc>
          <w:tcPr>
            <w:tcW w:w="686" w:type="dxa"/>
            <w:shd w:val="clear" w:color="auto" w:fill="F2F2F2" w:themeFill="background1" w:themeFillShade="F2"/>
          </w:tcPr>
          <w:p w14:paraId="18E0EDBB" w14:textId="3291B94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80CE465" w14:textId="77777777" w:rsidR="00F013FC" w:rsidRDefault="00F013FC" w:rsidP="00F013FC">
            <w:pPr>
              <w:jc w:val="center"/>
              <w:rPr>
                <w:lang w:eastAsia="en-CA"/>
              </w:rPr>
            </w:pPr>
          </w:p>
        </w:tc>
        <w:tc>
          <w:tcPr>
            <w:tcW w:w="1101" w:type="dxa"/>
            <w:shd w:val="clear" w:color="auto" w:fill="F2F2F2" w:themeFill="background1" w:themeFillShade="F2"/>
          </w:tcPr>
          <w:p w14:paraId="71A2B8C7" w14:textId="77777777" w:rsidR="00F013FC" w:rsidRDefault="00F013FC" w:rsidP="00F013FC">
            <w:pPr>
              <w:jc w:val="center"/>
              <w:rPr>
                <w:lang w:eastAsia="en-CA"/>
              </w:rPr>
            </w:pPr>
          </w:p>
        </w:tc>
        <w:tc>
          <w:tcPr>
            <w:tcW w:w="850" w:type="dxa"/>
            <w:shd w:val="clear" w:color="auto" w:fill="F2F2F2" w:themeFill="background1" w:themeFillShade="F2"/>
            <w:vAlign w:val="center"/>
          </w:tcPr>
          <w:p w14:paraId="0A978C14" w14:textId="77777777" w:rsidR="00F013FC" w:rsidRDefault="00F013FC" w:rsidP="00F013FC">
            <w:pPr>
              <w:jc w:val="center"/>
              <w:rPr>
                <w:lang w:eastAsia="en-CA"/>
              </w:rPr>
            </w:pPr>
          </w:p>
        </w:tc>
        <w:tc>
          <w:tcPr>
            <w:tcW w:w="448" w:type="dxa"/>
            <w:shd w:val="clear" w:color="auto" w:fill="F2F2F2" w:themeFill="background1" w:themeFillShade="F2"/>
          </w:tcPr>
          <w:p w14:paraId="72E59063" w14:textId="11782783" w:rsidR="00F013FC" w:rsidRDefault="00000000" w:rsidP="00F013FC">
            <w:pPr>
              <w:jc w:val="center"/>
              <w:rPr>
                <w:lang w:eastAsia="en-CA"/>
              </w:rPr>
            </w:pPr>
            <w:sdt>
              <w:sdtPr>
                <w:rPr>
                  <w:lang w:eastAsia="en-CA"/>
                </w:rPr>
                <w:id w:val="-1750567778"/>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6BE11DD9" w14:textId="77777777" w:rsidR="00F013FC" w:rsidRDefault="00F013FC" w:rsidP="00F013FC">
            <w:pPr>
              <w:jc w:val="center"/>
              <w:rPr>
                <w:lang w:eastAsia="en-CA"/>
              </w:rPr>
            </w:pPr>
          </w:p>
        </w:tc>
        <w:tc>
          <w:tcPr>
            <w:tcW w:w="448" w:type="dxa"/>
            <w:shd w:val="clear" w:color="auto" w:fill="F2F2F2" w:themeFill="background1" w:themeFillShade="F2"/>
          </w:tcPr>
          <w:p w14:paraId="3642FFA6" w14:textId="66B7F4D1" w:rsidR="00F013FC" w:rsidRDefault="00000000" w:rsidP="00F013FC">
            <w:pPr>
              <w:jc w:val="center"/>
              <w:rPr>
                <w:lang w:eastAsia="en-CA"/>
              </w:rPr>
            </w:pPr>
            <w:sdt>
              <w:sdtPr>
                <w:rPr>
                  <w:lang w:eastAsia="en-CA"/>
                </w:rPr>
                <w:id w:val="-936135306"/>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435659D9" w14:textId="428A3387" w:rsidR="00F013FC" w:rsidRDefault="00000000" w:rsidP="00F013FC">
            <w:pPr>
              <w:jc w:val="center"/>
              <w:rPr>
                <w:lang w:eastAsia="en-CA"/>
              </w:rPr>
            </w:pPr>
            <w:sdt>
              <w:sdtPr>
                <w:rPr>
                  <w:lang w:eastAsia="en-CA"/>
                </w:rPr>
                <w:id w:val="408353108"/>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62C1ABCD" w14:textId="48D5F392" w:rsidR="00F013FC" w:rsidRDefault="00000000" w:rsidP="00F013FC">
            <w:pPr>
              <w:jc w:val="center"/>
              <w:rPr>
                <w:lang w:eastAsia="en-CA"/>
              </w:rPr>
            </w:pPr>
            <w:sdt>
              <w:sdtPr>
                <w:rPr>
                  <w:lang w:eastAsia="en-CA"/>
                </w:rPr>
                <w:id w:val="-207955356"/>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3AE8CCBC" w14:textId="77777777" w:rsidR="00F013FC" w:rsidRDefault="00F013FC" w:rsidP="00F013FC">
            <w:pPr>
              <w:jc w:val="center"/>
              <w:rPr>
                <w:lang w:eastAsia="en-CA"/>
              </w:rPr>
            </w:pPr>
          </w:p>
        </w:tc>
        <w:tc>
          <w:tcPr>
            <w:tcW w:w="3288" w:type="dxa"/>
            <w:shd w:val="clear" w:color="auto" w:fill="F2F2F2" w:themeFill="background1" w:themeFillShade="F2"/>
          </w:tcPr>
          <w:p w14:paraId="10032C68" w14:textId="77777777" w:rsidR="00F013FC" w:rsidRDefault="00F013FC" w:rsidP="00F013FC">
            <w:pPr>
              <w:rPr>
                <w:lang w:eastAsia="en-CA"/>
              </w:rPr>
            </w:pPr>
          </w:p>
        </w:tc>
      </w:tr>
      <w:tr w:rsidR="00F013FC" w14:paraId="7C66DB8E" w14:textId="77777777" w:rsidTr="00DD2645">
        <w:tc>
          <w:tcPr>
            <w:tcW w:w="3060" w:type="dxa"/>
            <w:shd w:val="clear" w:color="auto" w:fill="F2F2F2" w:themeFill="background1" w:themeFillShade="F2"/>
          </w:tcPr>
          <w:p w14:paraId="6349DC60" w14:textId="06AAA2E6" w:rsidR="00F013FC" w:rsidRDefault="00F013FC" w:rsidP="00F013FC">
            <w:pPr>
              <w:rPr>
                <w:lang w:eastAsia="en-CA"/>
              </w:rPr>
            </w:pPr>
            <w:r w:rsidRPr="00E75D62">
              <w:t>CRU 116</w:t>
            </w:r>
            <w:r w:rsidRPr="00E75D62">
              <w:rPr>
                <w:rFonts w:ascii="Cambria Math" w:hAnsi="Cambria Math" w:cs="Cambria Math"/>
              </w:rPr>
              <w:t>‐</w:t>
            </w:r>
            <w:r w:rsidRPr="00E75D62">
              <w:t xml:space="preserve"> EB GAMES</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23982A11" w14:textId="77777777" w:rsidR="00F013FC" w:rsidRDefault="00F013FC" w:rsidP="00F013FC">
            <w:pPr>
              <w:rPr>
                <w:lang w:eastAsia="en-CA"/>
              </w:rPr>
            </w:pPr>
          </w:p>
        </w:tc>
        <w:tc>
          <w:tcPr>
            <w:tcW w:w="686" w:type="dxa"/>
            <w:shd w:val="clear" w:color="auto" w:fill="F2F2F2" w:themeFill="background1" w:themeFillShade="F2"/>
          </w:tcPr>
          <w:p w14:paraId="1F9283D4" w14:textId="1B7CF391"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2D81197" w14:textId="77777777" w:rsidR="00F013FC" w:rsidRDefault="00F013FC" w:rsidP="00F013FC">
            <w:pPr>
              <w:jc w:val="center"/>
              <w:rPr>
                <w:lang w:eastAsia="en-CA"/>
              </w:rPr>
            </w:pPr>
          </w:p>
        </w:tc>
        <w:tc>
          <w:tcPr>
            <w:tcW w:w="1101" w:type="dxa"/>
            <w:shd w:val="clear" w:color="auto" w:fill="F2F2F2" w:themeFill="background1" w:themeFillShade="F2"/>
          </w:tcPr>
          <w:p w14:paraId="4627A2D3" w14:textId="77777777" w:rsidR="00F013FC" w:rsidRDefault="00F013FC" w:rsidP="00F013FC">
            <w:pPr>
              <w:jc w:val="center"/>
              <w:rPr>
                <w:lang w:eastAsia="en-CA"/>
              </w:rPr>
            </w:pPr>
          </w:p>
        </w:tc>
        <w:tc>
          <w:tcPr>
            <w:tcW w:w="850" w:type="dxa"/>
            <w:shd w:val="clear" w:color="auto" w:fill="F2F2F2" w:themeFill="background1" w:themeFillShade="F2"/>
            <w:vAlign w:val="center"/>
          </w:tcPr>
          <w:p w14:paraId="799E51BD" w14:textId="77777777" w:rsidR="00F013FC" w:rsidRDefault="00F013FC" w:rsidP="00F013FC">
            <w:pPr>
              <w:jc w:val="center"/>
              <w:rPr>
                <w:lang w:eastAsia="en-CA"/>
              </w:rPr>
            </w:pPr>
          </w:p>
        </w:tc>
        <w:tc>
          <w:tcPr>
            <w:tcW w:w="448" w:type="dxa"/>
            <w:shd w:val="clear" w:color="auto" w:fill="F2F2F2" w:themeFill="background1" w:themeFillShade="F2"/>
          </w:tcPr>
          <w:p w14:paraId="49B2BEBD" w14:textId="10B90D9A" w:rsidR="00F013FC" w:rsidRDefault="00000000" w:rsidP="00F013FC">
            <w:pPr>
              <w:jc w:val="center"/>
              <w:rPr>
                <w:lang w:eastAsia="en-CA"/>
              </w:rPr>
            </w:pPr>
            <w:sdt>
              <w:sdtPr>
                <w:rPr>
                  <w:lang w:eastAsia="en-CA"/>
                </w:rPr>
                <w:id w:val="-1826582251"/>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694C34E5" w14:textId="77777777" w:rsidR="00F013FC" w:rsidRDefault="00F013FC" w:rsidP="00F013FC">
            <w:pPr>
              <w:jc w:val="center"/>
              <w:rPr>
                <w:lang w:eastAsia="en-CA"/>
              </w:rPr>
            </w:pPr>
          </w:p>
        </w:tc>
        <w:tc>
          <w:tcPr>
            <w:tcW w:w="448" w:type="dxa"/>
            <w:shd w:val="clear" w:color="auto" w:fill="F2F2F2" w:themeFill="background1" w:themeFillShade="F2"/>
          </w:tcPr>
          <w:p w14:paraId="2B962609" w14:textId="0D477905" w:rsidR="00F013FC" w:rsidRDefault="00000000" w:rsidP="00F013FC">
            <w:pPr>
              <w:jc w:val="center"/>
              <w:rPr>
                <w:lang w:eastAsia="en-CA"/>
              </w:rPr>
            </w:pPr>
            <w:sdt>
              <w:sdtPr>
                <w:rPr>
                  <w:lang w:eastAsia="en-CA"/>
                </w:rPr>
                <w:id w:val="1953437216"/>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3A3DEFE0" w14:textId="2DB17C24" w:rsidR="00F013FC" w:rsidRDefault="00000000" w:rsidP="00F013FC">
            <w:pPr>
              <w:jc w:val="center"/>
              <w:rPr>
                <w:lang w:eastAsia="en-CA"/>
              </w:rPr>
            </w:pPr>
            <w:sdt>
              <w:sdtPr>
                <w:rPr>
                  <w:lang w:eastAsia="en-CA"/>
                </w:rPr>
                <w:id w:val="-1781634710"/>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75283E96" w14:textId="17C0A5E8" w:rsidR="00F013FC" w:rsidRDefault="00000000" w:rsidP="00F013FC">
            <w:pPr>
              <w:jc w:val="center"/>
              <w:rPr>
                <w:lang w:eastAsia="en-CA"/>
              </w:rPr>
            </w:pPr>
            <w:sdt>
              <w:sdtPr>
                <w:rPr>
                  <w:lang w:eastAsia="en-CA"/>
                </w:rPr>
                <w:id w:val="-1512367153"/>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23F5F502" w14:textId="77777777" w:rsidR="00F013FC" w:rsidRDefault="00F013FC" w:rsidP="00F013FC">
            <w:pPr>
              <w:jc w:val="center"/>
              <w:rPr>
                <w:lang w:eastAsia="en-CA"/>
              </w:rPr>
            </w:pPr>
          </w:p>
        </w:tc>
        <w:tc>
          <w:tcPr>
            <w:tcW w:w="3288" w:type="dxa"/>
            <w:shd w:val="clear" w:color="auto" w:fill="F2F2F2" w:themeFill="background1" w:themeFillShade="F2"/>
          </w:tcPr>
          <w:p w14:paraId="2DC51296" w14:textId="77777777" w:rsidR="00F013FC" w:rsidRDefault="00F013FC" w:rsidP="00F013FC">
            <w:pPr>
              <w:rPr>
                <w:lang w:eastAsia="en-CA"/>
              </w:rPr>
            </w:pPr>
          </w:p>
        </w:tc>
      </w:tr>
      <w:tr w:rsidR="00F013FC" w14:paraId="22F12583" w14:textId="77777777" w:rsidTr="00DD2645">
        <w:tc>
          <w:tcPr>
            <w:tcW w:w="3060" w:type="dxa"/>
            <w:shd w:val="clear" w:color="auto" w:fill="F2F2F2" w:themeFill="background1" w:themeFillShade="F2"/>
          </w:tcPr>
          <w:p w14:paraId="1101D957" w14:textId="0CD5B039" w:rsidR="00F013FC" w:rsidRDefault="00F013FC" w:rsidP="00F013FC">
            <w:pPr>
              <w:rPr>
                <w:lang w:eastAsia="en-CA"/>
              </w:rPr>
            </w:pPr>
            <w:r w:rsidRPr="00E75D62">
              <w:t>CRU 116</w:t>
            </w:r>
            <w:r w:rsidRPr="00E75D62">
              <w:rPr>
                <w:rFonts w:ascii="Cambria Math" w:hAnsi="Cambria Math" w:cs="Cambria Math"/>
              </w:rPr>
              <w:t>‐</w:t>
            </w:r>
            <w:r w:rsidRPr="00E75D62">
              <w:t xml:space="preserve"> EB GAMES</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0EFB90BC" w14:textId="77777777" w:rsidR="00F013FC" w:rsidRDefault="00F013FC" w:rsidP="00F013FC">
            <w:pPr>
              <w:rPr>
                <w:lang w:eastAsia="en-CA"/>
              </w:rPr>
            </w:pPr>
          </w:p>
        </w:tc>
        <w:tc>
          <w:tcPr>
            <w:tcW w:w="686" w:type="dxa"/>
            <w:shd w:val="clear" w:color="auto" w:fill="F2F2F2" w:themeFill="background1" w:themeFillShade="F2"/>
          </w:tcPr>
          <w:p w14:paraId="63EC43A0" w14:textId="2398CC4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9EB4E54" w14:textId="77777777" w:rsidR="00F013FC" w:rsidRDefault="00F013FC" w:rsidP="00F013FC">
            <w:pPr>
              <w:jc w:val="center"/>
              <w:rPr>
                <w:lang w:eastAsia="en-CA"/>
              </w:rPr>
            </w:pPr>
          </w:p>
        </w:tc>
        <w:tc>
          <w:tcPr>
            <w:tcW w:w="1101" w:type="dxa"/>
            <w:shd w:val="clear" w:color="auto" w:fill="F2F2F2" w:themeFill="background1" w:themeFillShade="F2"/>
          </w:tcPr>
          <w:p w14:paraId="5328DA5C" w14:textId="77777777" w:rsidR="00F013FC" w:rsidRDefault="00F013FC" w:rsidP="00F013FC">
            <w:pPr>
              <w:jc w:val="center"/>
              <w:rPr>
                <w:lang w:eastAsia="en-CA"/>
              </w:rPr>
            </w:pPr>
          </w:p>
        </w:tc>
        <w:tc>
          <w:tcPr>
            <w:tcW w:w="850" w:type="dxa"/>
            <w:shd w:val="clear" w:color="auto" w:fill="F2F2F2" w:themeFill="background1" w:themeFillShade="F2"/>
            <w:vAlign w:val="center"/>
          </w:tcPr>
          <w:p w14:paraId="614DE059" w14:textId="77777777" w:rsidR="00F013FC" w:rsidRDefault="00F013FC" w:rsidP="00F013FC">
            <w:pPr>
              <w:jc w:val="center"/>
              <w:rPr>
                <w:lang w:eastAsia="en-CA"/>
              </w:rPr>
            </w:pPr>
          </w:p>
        </w:tc>
        <w:tc>
          <w:tcPr>
            <w:tcW w:w="448" w:type="dxa"/>
            <w:shd w:val="clear" w:color="auto" w:fill="F2F2F2" w:themeFill="background1" w:themeFillShade="F2"/>
          </w:tcPr>
          <w:p w14:paraId="03A4A9E0" w14:textId="55E40082" w:rsidR="00F013FC" w:rsidRDefault="00000000" w:rsidP="00F013FC">
            <w:pPr>
              <w:jc w:val="center"/>
              <w:rPr>
                <w:lang w:eastAsia="en-CA"/>
              </w:rPr>
            </w:pPr>
            <w:sdt>
              <w:sdtPr>
                <w:rPr>
                  <w:lang w:eastAsia="en-CA"/>
                </w:rPr>
                <w:id w:val="1284929914"/>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5F15AD4C" w14:textId="77777777" w:rsidR="00F013FC" w:rsidRDefault="00F013FC" w:rsidP="00F013FC">
            <w:pPr>
              <w:jc w:val="center"/>
              <w:rPr>
                <w:lang w:eastAsia="en-CA"/>
              </w:rPr>
            </w:pPr>
          </w:p>
        </w:tc>
        <w:tc>
          <w:tcPr>
            <w:tcW w:w="448" w:type="dxa"/>
            <w:shd w:val="clear" w:color="auto" w:fill="F2F2F2" w:themeFill="background1" w:themeFillShade="F2"/>
          </w:tcPr>
          <w:p w14:paraId="5DA61BEB" w14:textId="5AC825F9" w:rsidR="00F013FC" w:rsidRDefault="00000000" w:rsidP="00F013FC">
            <w:pPr>
              <w:jc w:val="center"/>
              <w:rPr>
                <w:lang w:eastAsia="en-CA"/>
              </w:rPr>
            </w:pPr>
            <w:sdt>
              <w:sdtPr>
                <w:rPr>
                  <w:lang w:eastAsia="en-CA"/>
                </w:rPr>
                <w:id w:val="334811775"/>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4889E202" w14:textId="168CA566" w:rsidR="00F013FC" w:rsidRDefault="00000000" w:rsidP="00F013FC">
            <w:pPr>
              <w:jc w:val="center"/>
              <w:rPr>
                <w:lang w:eastAsia="en-CA"/>
              </w:rPr>
            </w:pPr>
            <w:sdt>
              <w:sdtPr>
                <w:rPr>
                  <w:lang w:eastAsia="en-CA"/>
                </w:rPr>
                <w:id w:val="434643753"/>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6CB0462F" w14:textId="51E70606" w:rsidR="00F013FC" w:rsidRDefault="00000000" w:rsidP="00F013FC">
            <w:pPr>
              <w:jc w:val="center"/>
              <w:rPr>
                <w:lang w:eastAsia="en-CA"/>
              </w:rPr>
            </w:pPr>
            <w:sdt>
              <w:sdtPr>
                <w:rPr>
                  <w:lang w:eastAsia="en-CA"/>
                </w:rPr>
                <w:id w:val="-1454242576"/>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418162A6" w14:textId="77777777" w:rsidR="00F013FC" w:rsidRDefault="00F013FC" w:rsidP="00F013FC">
            <w:pPr>
              <w:jc w:val="center"/>
              <w:rPr>
                <w:lang w:eastAsia="en-CA"/>
              </w:rPr>
            </w:pPr>
          </w:p>
        </w:tc>
        <w:tc>
          <w:tcPr>
            <w:tcW w:w="3288" w:type="dxa"/>
            <w:shd w:val="clear" w:color="auto" w:fill="F2F2F2" w:themeFill="background1" w:themeFillShade="F2"/>
          </w:tcPr>
          <w:p w14:paraId="1BB25199" w14:textId="77777777" w:rsidR="00F013FC" w:rsidRDefault="00F013FC" w:rsidP="00F013FC">
            <w:pPr>
              <w:rPr>
                <w:lang w:eastAsia="en-CA"/>
              </w:rPr>
            </w:pPr>
          </w:p>
        </w:tc>
      </w:tr>
      <w:tr w:rsidR="00F013FC" w14:paraId="652871AC" w14:textId="77777777" w:rsidTr="00DD2645">
        <w:tc>
          <w:tcPr>
            <w:tcW w:w="3060" w:type="dxa"/>
            <w:shd w:val="clear" w:color="auto" w:fill="F2F2F2" w:themeFill="background1" w:themeFillShade="F2"/>
          </w:tcPr>
          <w:p w14:paraId="1838DEA5" w14:textId="40630AFD" w:rsidR="00F013FC" w:rsidRDefault="00F013FC" w:rsidP="00F013FC">
            <w:pPr>
              <w:rPr>
                <w:lang w:eastAsia="en-CA"/>
              </w:rPr>
            </w:pPr>
            <w:r w:rsidRPr="00E75D62">
              <w:t>CRU 116</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58C2216D" w14:textId="77777777" w:rsidR="00F013FC" w:rsidRDefault="00F013FC" w:rsidP="00F013FC">
            <w:pPr>
              <w:rPr>
                <w:lang w:eastAsia="en-CA"/>
              </w:rPr>
            </w:pPr>
          </w:p>
        </w:tc>
        <w:tc>
          <w:tcPr>
            <w:tcW w:w="686" w:type="dxa"/>
            <w:shd w:val="clear" w:color="auto" w:fill="F2F2F2" w:themeFill="background1" w:themeFillShade="F2"/>
          </w:tcPr>
          <w:p w14:paraId="2A89495C" w14:textId="37E2A2E1"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FD02470" w14:textId="77777777" w:rsidR="00F013FC" w:rsidRDefault="00F013FC" w:rsidP="00F013FC">
            <w:pPr>
              <w:jc w:val="center"/>
              <w:rPr>
                <w:lang w:eastAsia="en-CA"/>
              </w:rPr>
            </w:pPr>
          </w:p>
        </w:tc>
        <w:tc>
          <w:tcPr>
            <w:tcW w:w="1101" w:type="dxa"/>
            <w:shd w:val="clear" w:color="auto" w:fill="F2F2F2" w:themeFill="background1" w:themeFillShade="F2"/>
          </w:tcPr>
          <w:p w14:paraId="1F12CA9C" w14:textId="77777777" w:rsidR="00F013FC" w:rsidRDefault="00F013FC" w:rsidP="00F013FC">
            <w:pPr>
              <w:jc w:val="center"/>
              <w:rPr>
                <w:lang w:eastAsia="en-CA"/>
              </w:rPr>
            </w:pPr>
          </w:p>
        </w:tc>
        <w:tc>
          <w:tcPr>
            <w:tcW w:w="850" w:type="dxa"/>
            <w:shd w:val="clear" w:color="auto" w:fill="F2F2F2" w:themeFill="background1" w:themeFillShade="F2"/>
            <w:vAlign w:val="center"/>
          </w:tcPr>
          <w:p w14:paraId="2EF38822" w14:textId="77777777" w:rsidR="00F013FC" w:rsidRDefault="00F013FC" w:rsidP="00F013FC">
            <w:pPr>
              <w:jc w:val="center"/>
              <w:rPr>
                <w:lang w:eastAsia="en-CA"/>
              </w:rPr>
            </w:pPr>
          </w:p>
        </w:tc>
        <w:tc>
          <w:tcPr>
            <w:tcW w:w="448" w:type="dxa"/>
            <w:shd w:val="clear" w:color="auto" w:fill="F2F2F2" w:themeFill="background1" w:themeFillShade="F2"/>
          </w:tcPr>
          <w:p w14:paraId="4FBA4270" w14:textId="12D1A554" w:rsidR="00F013FC" w:rsidRDefault="00000000" w:rsidP="00F013FC">
            <w:pPr>
              <w:jc w:val="center"/>
              <w:rPr>
                <w:lang w:eastAsia="en-CA"/>
              </w:rPr>
            </w:pPr>
            <w:sdt>
              <w:sdtPr>
                <w:rPr>
                  <w:lang w:eastAsia="en-CA"/>
                </w:rPr>
                <w:id w:val="1307054694"/>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3793A478" w14:textId="77777777" w:rsidR="00F013FC" w:rsidRDefault="00F013FC" w:rsidP="00F013FC">
            <w:pPr>
              <w:jc w:val="center"/>
              <w:rPr>
                <w:lang w:eastAsia="en-CA"/>
              </w:rPr>
            </w:pPr>
          </w:p>
        </w:tc>
        <w:tc>
          <w:tcPr>
            <w:tcW w:w="448" w:type="dxa"/>
            <w:shd w:val="clear" w:color="auto" w:fill="F2F2F2" w:themeFill="background1" w:themeFillShade="F2"/>
          </w:tcPr>
          <w:p w14:paraId="36196B02" w14:textId="369D9E84" w:rsidR="00F013FC" w:rsidRDefault="00000000" w:rsidP="00F013FC">
            <w:pPr>
              <w:jc w:val="center"/>
              <w:rPr>
                <w:lang w:eastAsia="en-CA"/>
              </w:rPr>
            </w:pPr>
            <w:sdt>
              <w:sdtPr>
                <w:rPr>
                  <w:lang w:eastAsia="en-CA"/>
                </w:rPr>
                <w:id w:val="-1765136113"/>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082AF649" w14:textId="31BACAB3" w:rsidR="00F013FC" w:rsidRDefault="00000000" w:rsidP="00F013FC">
            <w:pPr>
              <w:jc w:val="center"/>
              <w:rPr>
                <w:lang w:eastAsia="en-CA"/>
              </w:rPr>
            </w:pPr>
            <w:sdt>
              <w:sdtPr>
                <w:rPr>
                  <w:lang w:eastAsia="en-CA"/>
                </w:rPr>
                <w:id w:val="1499695115"/>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7336F7BA" w14:textId="54047530" w:rsidR="00F013FC" w:rsidRDefault="00000000" w:rsidP="00F013FC">
            <w:pPr>
              <w:jc w:val="center"/>
              <w:rPr>
                <w:lang w:eastAsia="en-CA"/>
              </w:rPr>
            </w:pPr>
            <w:sdt>
              <w:sdtPr>
                <w:rPr>
                  <w:lang w:eastAsia="en-CA"/>
                </w:rPr>
                <w:id w:val="1304273538"/>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1ECA9707" w14:textId="77777777" w:rsidR="00F013FC" w:rsidRDefault="00F013FC" w:rsidP="00F013FC">
            <w:pPr>
              <w:jc w:val="center"/>
              <w:rPr>
                <w:lang w:eastAsia="en-CA"/>
              </w:rPr>
            </w:pPr>
          </w:p>
        </w:tc>
        <w:tc>
          <w:tcPr>
            <w:tcW w:w="3288" w:type="dxa"/>
            <w:shd w:val="clear" w:color="auto" w:fill="F2F2F2" w:themeFill="background1" w:themeFillShade="F2"/>
          </w:tcPr>
          <w:p w14:paraId="5D10B624" w14:textId="77777777" w:rsidR="00F013FC" w:rsidRDefault="00F013FC" w:rsidP="00F013FC">
            <w:pPr>
              <w:rPr>
                <w:lang w:eastAsia="en-CA"/>
              </w:rPr>
            </w:pPr>
          </w:p>
        </w:tc>
      </w:tr>
      <w:tr w:rsidR="00F013FC" w14:paraId="625BF4D1" w14:textId="77777777" w:rsidTr="00DD2645">
        <w:tc>
          <w:tcPr>
            <w:tcW w:w="3060" w:type="dxa"/>
            <w:shd w:val="clear" w:color="auto" w:fill="F2F2F2" w:themeFill="background1" w:themeFillShade="F2"/>
          </w:tcPr>
          <w:p w14:paraId="5B9DB138" w14:textId="2516666D" w:rsidR="00F013FC" w:rsidRDefault="00F013FC" w:rsidP="00F013FC">
            <w:pPr>
              <w:rPr>
                <w:lang w:eastAsia="en-CA"/>
              </w:rPr>
            </w:pPr>
            <w:r w:rsidRPr="00E75D62">
              <w:t>CRU 116</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4BA49419" w14:textId="77777777" w:rsidR="00F013FC" w:rsidRDefault="00F013FC" w:rsidP="00F013FC">
            <w:pPr>
              <w:rPr>
                <w:lang w:eastAsia="en-CA"/>
              </w:rPr>
            </w:pPr>
          </w:p>
        </w:tc>
        <w:tc>
          <w:tcPr>
            <w:tcW w:w="686" w:type="dxa"/>
            <w:shd w:val="clear" w:color="auto" w:fill="F2F2F2" w:themeFill="background1" w:themeFillShade="F2"/>
          </w:tcPr>
          <w:p w14:paraId="03D26C5C" w14:textId="0C8F63B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A93C0C4" w14:textId="77777777" w:rsidR="00F013FC" w:rsidRDefault="00F013FC" w:rsidP="00F013FC">
            <w:pPr>
              <w:jc w:val="center"/>
              <w:rPr>
                <w:lang w:eastAsia="en-CA"/>
              </w:rPr>
            </w:pPr>
          </w:p>
        </w:tc>
        <w:tc>
          <w:tcPr>
            <w:tcW w:w="1101" w:type="dxa"/>
            <w:shd w:val="clear" w:color="auto" w:fill="F2F2F2" w:themeFill="background1" w:themeFillShade="F2"/>
          </w:tcPr>
          <w:p w14:paraId="5156F3A6" w14:textId="77777777" w:rsidR="00F013FC" w:rsidRDefault="00F013FC" w:rsidP="00F013FC">
            <w:pPr>
              <w:jc w:val="center"/>
              <w:rPr>
                <w:lang w:eastAsia="en-CA"/>
              </w:rPr>
            </w:pPr>
          </w:p>
        </w:tc>
        <w:tc>
          <w:tcPr>
            <w:tcW w:w="850" w:type="dxa"/>
            <w:shd w:val="clear" w:color="auto" w:fill="F2F2F2" w:themeFill="background1" w:themeFillShade="F2"/>
            <w:vAlign w:val="center"/>
          </w:tcPr>
          <w:p w14:paraId="0FCDF5FC" w14:textId="77777777" w:rsidR="00F013FC" w:rsidRDefault="00F013FC" w:rsidP="00F013FC">
            <w:pPr>
              <w:jc w:val="center"/>
              <w:rPr>
                <w:lang w:eastAsia="en-CA"/>
              </w:rPr>
            </w:pPr>
          </w:p>
        </w:tc>
        <w:tc>
          <w:tcPr>
            <w:tcW w:w="448" w:type="dxa"/>
            <w:shd w:val="clear" w:color="auto" w:fill="F2F2F2" w:themeFill="background1" w:themeFillShade="F2"/>
          </w:tcPr>
          <w:p w14:paraId="6B626D61" w14:textId="10D97CBB" w:rsidR="00F013FC" w:rsidRDefault="00000000" w:rsidP="00F013FC">
            <w:pPr>
              <w:jc w:val="center"/>
              <w:rPr>
                <w:lang w:eastAsia="en-CA"/>
              </w:rPr>
            </w:pPr>
            <w:sdt>
              <w:sdtPr>
                <w:rPr>
                  <w:lang w:eastAsia="en-CA"/>
                </w:rPr>
                <w:id w:val="528530028"/>
                <w14:checkbox>
                  <w14:checked w14:val="1"/>
                  <w14:checkedState w14:val="0050" w14:font="Wingdings 2"/>
                  <w14:uncheckedState w14:val="0020" w14:font="Wingdings 2"/>
                </w14:checkbox>
              </w:sdtPr>
              <w:sdtContent>
                <w:r w:rsidR="00F013FC" w:rsidRPr="00AF3259">
                  <w:rPr>
                    <w:lang w:eastAsia="en-CA"/>
                  </w:rPr>
                  <w:sym w:font="Wingdings 2" w:char="F050"/>
                </w:r>
              </w:sdtContent>
            </w:sdt>
          </w:p>
        </w:tc>
        <w:tc>
          <w:tcPr>
            <w:tcW w:w="1101" w:type="dxa"/>
            <w:shd w:val="clear" w:color="auto" w:fill="F2F2F2" w:themeFill="background1" w:themeFillShade="F2"/>
            <w:vAlign w:val="center"/>
          </w:tcPr>
          <w:p w14:paraId="3A0B2237" w14:textId="77777777" w:rsidR="00F013FC" w:rsidRDefault="00F013FC" w:rsidP="00F013FC">
            <w:pPr>
              <w:jc w:val="center"/>
              <w:rPr>
                <w:lang w:eastAsia="en-CA"/>
              </w:rPr>
            </w:pPr>
          </w:p>
        </w:tc>
        <w:tc>
          <w:tcPr>
            <w:tcW w:w="448" w:type="dxa"/>
            <w:shd w:val="clear" w:color="auto" w:fill="F2F2F2" w:themeFill="background1" w:themeFillShade="F2"/>
          </w:tcPr>
          <w:p w14:paraId="582C7B1C" w14:textId="24809010" w:rsidR="00F013FC" w:rsidRDefault="00000000" w:rsidP="00F013FC">
            <w:pPr>
              <w:jc w:val="center"/>
              <w:rPr>
                <w:lang w:eastAsia="en-CA"/>
              </w:rPr>
            </w:pPr>
            <w:sdt>
              <w:sdtPr>
                <w:rPr>
                  <w:lang w:eastAsia="en-CA"/>
                </w:rPr>
                <w:id w:val="-1347559341"/>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48" w:type="dxa"/>
            <w:shd w:val="clear" w:color="auto" w:fill="F2F2F2" w:themeFill="background1" w:themeFillShade="F2"/>
          </w:tcPr>
          <w:p w14:paraId="3D7BC6ED" w14:textId="60685846" w:rsidR="00F013FC" w:rsidRDefault="00000000" w:rsidP="00F013FC">
            <w:pPr>
              <w:jc w:val="center"/>
              <w:rPr>
                <w:lang w:eastAsia="en-CA"/>
              </w:rPr>
            </w:pPr>
            <w:sdt>
              <w:sdtPr>
                <w:rPr>
                  <w:lang w:eastAsia="en-CA"/>
                </w:rPr>
                <w:id w:val="-872611170"/>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423" w:type="dxa"/>
            <w:shd w:val="clear" w:color="auto" w:fill="F2F2F2" w:themeFill="background1" w:themeFillShade="F2"/>
          </w:tcPr>
          <w:p w14:paraId="508B3F33" w14:textId="3BD3A4DA" w:rsidR="00F013FC" w:rsidRDefault="00000000" w:rsidP="00F013FC">
            <w:pPr>
              <w:jc w:val="center"/>
              <w:rPr>
                <w:lang w:eastAsia="en-CA"/>
              </w:rPr>
            </w:pPr>
            <w:sdt>
              <w:sdtPr>
                <w:rPr>
                  <w:lang w:eastAsia="en-CA"/>
                </w:rPr>
                <w:id w:val="-1809778969"/>
                <w14:checkbox>
                  <w14:checked w14:val="1"/>
                  <w14:checkedState w14:val="0050" w14:font="Wingdings 2"/>
                  <w14:uncheckedState w14:val="0020" w14:font="Wingdings 2"/>
                </w14:checkbox>
              </w:sdtPr>
              <w:sdtContent>
                <w:r w:rsidR="00F013FC" w:rsidRPr="007B64F6">
                  <w:rPr>
                    <w:lang w:eastAsia="en-CA"/>
                  </w:rPr>
                  <w:sym w:font="Wingdings 2" w:char="F050"/>
                </w:r>
              </w:sdtContent>
            </w:sdt>
          </w:p>
        </w:tc>
        <w:tc>
          <w:tcPr>
            <w:tcW w:w="964" w:type="dxa"/>
            <w:shd w:val="clear" w:color="auto" w:fill="F2F2F2" w:themeFill="background1" w:themeFillShade="F2"/>
            <w:vAlign w:val="center"/>
          </w:tcPr>
          <w:p w14:paraId="09045DD9" w14:textId="77777777" w:rsidR="00F013FC" w:rsidRDefault="00F013FC" w:rsidP="00F013FC">
            <w:pPr>
              <w:jc w:val="center"/>
              <w:rPr>
                <w:lang w:eastAsia="en-CA"/>
              </w:rPr>
            </w:pPr>
          </w:p>
        </w:tc>
        <w:tc>
          <w:tcPr>
            <w:tcW w:w="3288" w:type="dxa"/>
            <w:shd w:val="clear" w:color="auto" w:fill="F2F2F2" w:themeFill="background1" w:themeFillShade="F2"/>
          </w:tcPr>
          <w:p w14:paraId="07910AE7" w14:textId="77777777" w:rsidR="00F013FC" w:rsidRDefault="00F013FC" w:rsidP="00F013FC">
            <w:pPr>
              <w:rPr>
                <w:lang w:eastAsia="en-CA"/>
              </w:rPr>
            </w:pPr>
          </w:p>
        </w:tc>
      </w:tr>
      <w:tr w:rsidR="00F013FC" w14:paraId="22E1CFA9" w14:textId="77777777" w:rsidTr="00DD2645">
        <w:tc>
          <w:tcPr>
            <w:tcW w:w="3060" w:type="dxa"/>
            <w:shd w:val="clear" w:color="auto" w:fill="F2F2F2" w:themeFill="background1" w:themeFillShade="F2"/>
          </w:tcPr>
          <w:p w14:paraId="7CCBD8E7" w14:textId="0B118950" w:rsidR="00F013FC" w:rsidRDefault="00F013FC" w:rsidP="00F013FC">
            <w:pPr>
              <w:rPr>
                <w:lang w:eastAsia="en-CA"/>
              </w:rPr>
            </w:pPr>
            <w:r w:rsidRPr="00E75D62">
              <w:lastRenderedPageBreak/>
              <w:t>CRU 117</w:t>
            </w:r>
            <w:r w:rsidRPr="00E75D62">
              <w:rPr>
                <w:rFonts w:ascii="Cambria Math" w:hAnsi="Cambria Math" w:cs="Cambria Math"/>
              </w:rPr>
              <w:t>‐</w:t>
            </w:r>
            <w:r w:rsidRPr="00E75D62">
              <w:t xml:space="preserve"> BLUENOTES</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334D1419" w14:textId="77777777" w:rsidR="00F013FC" w:rsidRDefault="00F013FC" w:rsidP="00F013FC">
            <w:pPr>
              <w:rPr>
                <w:lang w:eastAsia="en-CA"/>
              </w:rPr>
            </w:pPr>
          </w:p>
        </w:tc>
        <w:tc>
          <w:tcPr>
            <w:tcW w:w="686" w:type="dxa"/>
            <w:shd w:val="clear" w:color="auto" w:fill="F2F2F2" w:themeFill="background1" w:themeFillShade="F2"/>
          </w:tcPr>
          <w:p w14:paraId="2F08D86D" w14:textId="73F10C0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163A32B" w14:textId="77777777" w:rsidR="00F013FC" w:rsidRDefault="00F013FC" w:rsidP="00F013FC">
            <w:pPr>
              <w:jc w:val="center"/>
              <w:rPr>
                <w:lang w:eastAsia="en-CA"/>
              </w:rPr>
            </w:pPr>
          </w:p>
        </w:tc>
        <w:tc>
          <w:tcPr>
            <w:tcW w:w="1101" w:type="dxa"/>
            <w:shd w:val="clear" w:color="auto" w:fill="F2F2F2" w:themeFill="background1" w:themeFillShade="F2"/>
          </w:tcPr>
          <w:p w14:paraId="66776CBB" w14:textId="77777777" w:rsidR="00F013FC" w:rsidRDefault="00F013FC" w:rsidP="00F013FC">
            <w:pPr>
              <w:jc w:val="center"/>
              <w:rPr>
                <w:lang w:eastAsia="en-CA"/>
              </w:rPr>
            </w:pPr>
          </w:p>
        </w:tc>
        <w:tc>
          <w:tcPr>
            <w:tcW w:w="850" w:type="dxa"/>
            <w:shd w:val="clear" w:color="auto" w:fill="F2F2F2" w:themeFill="background1" w:themeFillShade="F2"/>
            <w:vAlign w:val="center"/>
          </w:tcPr>
          <w:p w14:paraId="0E93200C" w14:textId="77777777" w:rsidR="00F013FC" w:rsidRDefault="00F013FC" w:rsidP="00F013FC">
            <w:pPr>
              <w:jc w:val="center"/>
              <w:rPr>
                <w:lang w:eastAsia="en-CA"/>
              </w:rPr>
            </w:pPr>
          </w:p>
        </w:tc>
        <w:tc>
          <w:tcPr>
            <w:tcW w:w="448" w:type="dxa"/>
            <w:shd w:val="clear" w:color="auto" w:fill="F2F2F2" w:themeFill="background1" w:themeFillShade="F2"/>
          </w:tcPr>
          <w:p w14:paraId="3D4130B2" w14:textId="12CEC23D" w:rsidR="00F013FC" w:rsidRDefault="00000000" w:rsidP="00F013FC">
            <w:pPr>
              <w:jc w:val="center"/>
              <w:rPr>
                <w:lang w:eastAsia="en-CA"/>
              </w:rPr>
            </w:pPr>
            <w:sdt>
              <w:sdtPr>
                <w:rPr>
                  <w:lang w:eastAsia="en-CA"/>
                </w:rPr>
                <w:id w:val="-1003353725"/>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08F5E952" w14:textId="77777777" w:rsidR="00F013FC" w:rsidRDefault="00F013FC" w:rsidP="00F013FC">
            <w:pPr>
              <w:jc w:val="center"/>
              <w:rPr>
                <w:lang w:eastAsia="en-CA"/>
              </w:rPr>
            </w:pPr>
          </w:p>
        </w:tc>
        <w:tc>
          <w:tcPr>
            <w:tcW w:w="448" w:type="dxa"/>
            <w:shd w:val="clear" w:color="auto" w:fill="F2F2F2" w:themeFill="background1" w:themeFillShade="F2"/>
          </w:tcPr>
          <w:p w14:paraId="5D049B4C" w14:textId="555F1F0F" w:rsidR="00F013FC" w:rsidRDefault="00000000" w:rsidP="00F013FC">
            <w:pPr>
              <w:jc w:val="center"/>
              <w:rPr>
                <w:lang w:eastAsia="en-CA"/>
              </w:rPr>
            </w:pPr>
            <w:sdt>
              <w:sdtPr>
                <w:rPr>
                  <w:lang w:eastAsia="en-CA"/>
                </w:rPr>
                <w:id w:val="-771633895"/>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14C68868" w14:textId="5D8B2D62" w:rsidR="00F013FC" w:rsidRDefault="00000000" w:rsidP="00F013FC">
            <w:pPr>
              <w:jc w:val="center"/>
              <w:rPr>
                <w:lang w:eastAsia="en-CA"/>
              </w:rPr>
            </w:pPr>
            <w:sdt>
              <w:sdtPr>
                <w:rPr>
                  <w:lang w:eastAsia="en-CA"/>
                </w:rPr>
                <w:id w:val="771281842"/>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1F6BB06F" w14:textId="6EE75192" w:rsidR="00F013FC" w:rsidRDefault="00000000" w:rsidP="00F013FC">
            <w:pPr>
              <w:jc w:val="center"/>
              <w:rPr>
                <w:lang w:eastAsia="en-CA"/>
              </w:rPr>
            </w:pPr>
            <w:sdt>
              <w:sdtPr>
                <w:rPr>
                  <w:lang w:eastAsia="en-CA"/>
                </w:rPr>
                <w:id w:val="861096299"/>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015C6413" w14:textId="77777777" w:rsidR="00F013FC" w:rsidRDefault="00F013FC" w:rsidP="00F013FC">
            <w:pPr>
              <w:jc w:val="center"/>
              <w:rPr>
                <w:lang w:eastAsia="en-CA"/>
              </w:rPr>
            </w:pPr>
          </w:p>
        </w:tc>
        <w:tc>
          <w:tcPr>
            <w:tcW w:w="3288" w:type="dxa"/>
            <w:shd w:val="clear" w:color="auto" w:fill="F2F2F2" w:themeFill="background1" w:themeFillShade="F2"/>
          </w:tcPr>
          <w:p w14:paraId="5077E6E5" w14:textId="77777777" w:rsidR="00F013FC" w:rsidRDefault="00F013FC" w:rsidP="00F013FC">
            <w:pPr>
              <w:rPr>
                <w:lang w:eastAsia="en-CA"/>
              </w:rPr>
            </w:pPr>
          </w:p>
        </w:tc>
      </w:tr>
      <w:tr w:rsidR="00F013FC" w14:paraId="25BD1F22" w14:textId="77777777" w:rsidTr="00DD2645">
        <w:tc>
          <w:tcPr>
            <w:tcW w:w="3060" w:type="dxa"/>
            <w:shd w:val="clear" w:color="auto" w:fill="F2F2F2" w:themeFill="background1" w:themeFillShade="F2"/>
          </w:tcPr>
          <w:p w14:paraId="4BE85DFC" w14:textId="76BB8575" w:rsidR="00F013FC" w:rsidRDefault="00F013FC" w:rsidP="00F013FC">
            <w:pPr>
              <w:rPr>
                <w:lang w:eastAsia="en-CA"/>
              </w:rPr>
            </w:pPr>
            <w:r w:rsidRPr="00E75D62">
              <w:t>CRU 117</w:t>
            </w:r>
            <w:r w:rsidRPr="00E75D62">
              <w:rPr>
                <w:rFonts w:ascii="Cambria Math" w:hAnsi="Cambria Math" w:cs="Cambria Math"/>
              </w:rPr>
              <w:t>‐</w:t>
            </w:r>
            <w:r w:rsidRPr="00E75D62">
              <w:t xml:space="preserve"> BLUENOTES</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2C6A735A" w14:textId="77777777" w:rsidR="00F013FC" w:rsidRDefault="00F013FC" w:rsidP="00F013FC">
            <w:pPr>
              <w:rPr>
                <w:lang w:eastAsia="en-CA"/>
              </w:rPr>
            </w:pPr>
          </w:p>
        </w:tc>
        <w:tc>
          <w:tcPr>
            <w:tcW w:w="686" w:type="dxa"/>
            <w:shd w:val="clear" w:color="auto" w:fill="F2F2F2" w:themeFill="background1" w:themeFillShade="F2"/>
          </w:tcPr>
          <w:p w14:paraId="0AD7FF44" w14:textId="0166D99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B6896B1" w14:textId="77777777" w:rsidR="00F013FC" w:rsidRDefault="00F013FC" w:rsidP="00F013FC">
            <w:pPr>
              <w:jc w:val="center"/>
              <w:rPr>
                <w:lang w:eastAsia="en-CA"/>
              </w:rPr>
            </w:pPr>
          </w:p>
        </w:tc>
        <w:tc>
          <w:tcPr>
            <w:tcW w:w="1101" w:type="dxa"/>
            <w:shd w:val="clear" w:color="auto" w:fill="F2F2F2" w:themeFill="background1" w:themeFillShade="F2"/>
          </w:tcPr>
          <w:p w14:paraId="1669C69D" w14:textId="77777777" w:rsidR="00F013FC" w:rsidRDefault="00F013FC" w:rsidP="00F013FC">
            <w:pPr>
              <w:jc w:val="center"/>
              <w:rPr>
                <w:lang w:eastAsia="en-CA"/>
              </w:rPr>
            </w:pPr>
          </w:p>
        </w:tc>
        <w:tc>
          <w:tcPr>
            <w:tcW w:w="850" w:type="dxa"/>
            <w:shd w:val="clear" w:color="auto" w:fill="F2F2F2" w:themeFill="background1" w:themeFillShade="F2"/>
            <w:vAlign w:val="center"/>
          </w:tcPr>
          <w:p w14:paraId="72F5455B" w14:textId="77777777" w:rsidR="00F013FC" w:rsidRDefault="00F013FC" w:rsidP="00F013FC">
            <w:pPr>
              <w:jc w:val="center"/>
              <w:rPr>
                <w:lang w:eastAsia="en-CA"/>
              </w:rPr>
            </w:pPr>
          </w:p>
        </w:tc>
        <w:tc>
          <w:tcPr>
            <w:tcW w:w="448" w:type="dxa"/>
            <w:shd w:val="clear" w:color="auto" w:fill="F2F2F2" w:themeFill="background1" w:themeFillShade="F2"/>
          </w:tcPr>
          <w:p w14:paraId="4672A979" w14:textId="1D38C628" w:rsidR="00F013FC" w:rsidRDefault="00000000" w:rsidP="00F013FC">
            <w:pPr>
              <w:jc w:val="center"/>
              <w:rPr>
                <w:lang w:eastAsia="en-CA"/>
              </w:rPr>
            </w:pPr>
            <w:sdt>
              <w:sdtPr>
                <w:rPr>
                  <w:lang w:eastAsia="en-CA"/>
                </w:rPr>
                <w:id w:val="1107079187"/>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37DC52B6" w14:textId="77777777" w:rsidR="00F013FC" w:rsidRDefault="00F013FC" w:rsidP="00F013FC">
            <w:pPr>
              <w:jc w:val="center"/>
              <w:rPr>
                <w:lang w:eastAsia="en-CA"/>
              </w:rPr>
            </w:pPr>
          </w:p>
        </w:tc>
        <w:tc>
          <w:tcPr>
            <w:tcW w:w="448" w:type="dxa"/>
            <w:shd w:val="clear" w:color="auto" w:fill="F2F2F2" w:themeFill="background1" w:themeFillShade="F2"/>
          </w:tcPr>
          <w:p w14:paraId="1A5DDC19" w14:textId="5D96FFC1" w:rsidR="00F013FC" w:rsidRDefault="00000000" w:rsidP="00F013FC">
            <w:pPr>
              <w:jc w:val="center"/>
              <w:rPr>
                <w:lang w:eastAsia="en-CA"/>
              </w:rPr>
            </w:pPr>
            <w:sdt>
              <w:sdtPr>
                <w:rPr>
                  <w:lang w:eastAsia="en-CA"/>
                </w:rPr>
                <w:id w:val="2054037076"/>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1DD1659A" w14:textId="4CB8835C" w:rsidR="00F013FC" w:rsidRDefault="00000000" w:rsidP="00F013FC">
            <w:pPr>
              <w:jc w:val="center"/>
              <w:rPr>
                <w:lang w:eastAsia="en-CA"/>
              </w:rPr>
            </w:pPr>
            <w:sdt>
              <w:sdtPr>
                <w:rPr>
                  <w:lang w:eastAsia="en-CA"/>
                </w:rPr>
                <w:id w:val="2125571770"/>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05339978" w14:textId="76B462B0" w:rsidR="00F013FC" w:rsidRDefault="00000000" w:rsidP="00F013FC">
            <w:pPr>
              <w:jc w:val="center"/>
              <w:rPr>
                <w:lang w:eastAsia="en-CA"/>
              </w:rPr>
            </w:pPr>
            <w:sdt>
              <w:sdtPr>
                <w:rPr>
                  <w:lang w:eastAsia="en-CA"/>
                </w:rPr>
                <w:id w:val="1986122201"/>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27933FE0" w14:textId="77777777" w:rsidR="00F013FC" w:rsidRDefault="00F013FC" w:rsidP="00F013FC">
            <w:pPr>
              <w:jc w:val="center"/>
              <w:rPr>
                <w:lang w:eastAsia="en-CA"/>
              </w:rPr>
            </w:pPr>
          </w:p>
        </w:tc>
        <w:tc>
          <w:tcPr>
            <w:tcW w:w="3288" w:type="dxa"/>
            <w:shd w:val="clear" w:color="auto" w:fill="F2F2F2" w:themeFill="background1" w:themeFillShade="F2"/>
          </w:tcPr>
          <w:p w14:paraId="57063F74" w14:textId="77777777" w:rsidR="00F013FC" w:rsidRDefault="00F013FC" w:rsidP="00F013FC">
            <w:pPr>
              <w:rPr>
                <w:lang w:eastAsia="en-CA"/>
              </w:rPr>
            </w:pPr>
          </w:p>
        </w:tc>
      </w:tr>
      <w:tr w:rsidR="00F013FC" w14:paraId="5BACFCE7" w14:textId="77777777" w:rsidTr="00DD2645">
        <w:tc>
          <w:tcPr>
            <w:tcW w:w="3060" w:type="dxa"/>
            <w:shd w:val="clear" w:color="auto" w:fill="F2F2F2" w:themeFill="background1" w:themeFillShade="F2"/>
          </w:tcPr>
          <w:p w14:paraId="63601498" w14:textId="62071012" w:rsidR="00F013FC" w:rsidRDefault="00F013FC" w:rsidP="00F013FC">
            <w:pPr>
              <w:rPr>
                <w:lang w:eastAsia="en-CA"/>
              </w:rPr>
            </w:pPr>
            <w:r w:rsidRPr="00E75D62">
              <w:t>CRU 117</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780302BA" w14:textId="77777777" w:rsidR="00F013FC" w:rsidRDefault="00F013FC" w:rsidP="00F013FC">
            <w:pPr>
              <w:rPr>
                <w:lang w:eastAsia="en-CA"/>
              </w:rPr>
            </w:pPr>
          </w:p>
        </w:tc>
        <w:tc>
          <w:tcPr>
            <w:tcW w:w="686" w:type="dxa"/>
            <w:shd w:val="clear" w:color="auto" w:fill="F2F2F2" w:themeFill="background1" w:themeFillShade="F2"/>
          </w:tcPr>
          <w:p w14:paraId="268C8EE9" w14:textId="61B5103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9534580" w14:textId="77777777" w:rsidR="00F013FC" w:rsidRDefault="00F013FC" w:rsidP="00F013FC">
            <w:pPr>
              <w:jc w:val="center"/>
              <w:rPr>
                <w:lang w:eastAsia="en-CA"/>
              </w:rPr>
            </w:pPr>
          </w:p>
        </w:tc>
        <w:tc>
          <w:tcPr>
            <w:tcW w:w="1101" w:type="dxa"/>
            <w:shd w:val="clear" w:color="auto" w:fill="F2F2F2" w:themeFill="background1" w:themeFillShade="F2"/>
          </w:tcPr>
          <w:p w14:paraId="0A9E3CEF" w14:textId="77777777" w:rsidR="00F013FC" w:rsidRDefault="00F013FC" w:rsidP="00F013FC">
            <w:pPr>
              <w:jc w:val="center"/>
              <w:rPr>
                <w:lang w:eastAsia="en-CA"/>
              </w:rPr>
            </w:pPr>
          </w:p>
        </w:tc>
        <w:tc>
          <w:tcPr>
            <w:tcW w:w="850" w:type="dxa"/>
            <w:shd w:val="clear" w:color="auto" w:fill="F2F2F2" w:themeFill="background1" w:themeFillShade="F2"/>
            <w:vAlign w:val="center"/>
          </w:tcPr>
          <w:p w14:paraId="739452FF" w14:textId="77777777" w:rsidR="00F013FC" w:rsidRDefault="00F013FC" w:rsidP="00F013FC">
            <w:pPr>
              <w:jc w:val="center"/>
              <w:rPr>
                <w:lang w:eastAsia="en-CA"/>
              </w:rPr>
            </w:pPr>
          </w:p>
        </w:tc>
        <w:tc>
          <w:tcPr>
            <w:tcW w:w="448" w:type="dxa"/>
            <w:shd w:val="clear" w:color="auto" w:fill="F2F2F2" w:themeFill="background1" w:themeFillShade="F2"/>
          </w:tcPr>
          <w:p w14:paraId="1C40E6FE" w14:textId="35B879E3" w:rsidR="00F013FC" w:rsidRDefault="00000000" w:rsidP="00F013FC">
            <w:pPr>
              <w:jc w:val="center"/>
              <w:rPr>
                <w:lang w:eastAsia="en-CA"/>
              </w:rPr>
            </w:pPr>
            <w:sdt>
              <w:sdtPr>
                <w:rPr>
                  <w:lang w:eastAsia="en-CA"/>
                </w:rPr>
                <w:id w:val="1277991778"/>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00EA568C" w14:textId="77777777" w:rsidR="00F013FC" w:rsidRDefault="00F013FC" w:rsidP="00F013FC">
            <w:pPr>
              <w:jc w:val="center"/>
              <w:rPr>
                <w:lang w:eastAsia="en-CA"/>
              </w:rPr>
            </w:pPr>
          </w:p>
        </w:tc>
        <w:tc>
          <w:tcPr>
            <w:tcW w:w="448" w:type="dxa"/>
            <w:shd w:val="clear" w:color="auto" w:fill="F2F2F2" w:themeFill="background1" w:themeFillShade="F2"/>
          </w:tcPr>
          <w:p w14:paraId="3906FC25" w14:textId="2CEA8951" w:rsidR="00F013FC" w:rsidRDefault="00000000" w:rsidP="00F013FC">
            <w:pPr>
              <w:jc w:val="center"/>
              <w:rPr>
                <w:lang w:eastAsia="en-CA"/>
              </w:rPr>
            </w:pPr>
            <w:sdt>
              <w:sdtPr>
                <w:rPr>
                  <w:lang w:eastAsia="en-CA"/>
                </w:rPr>
                <w:id w:val="163366887"/>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5C03F5A0" w14:textId="5C2E072D" w:rsidR="00F013FC" w:rsidRDefault="00000000" w:rsidP="00F013FC">
            <w:pPr>
              <w:jc w:val="center"/>
              <w:rPr>
                <w:lang w:eastAsia="en-CA"/>
              </w:rPr>
            </w:pPr>
            <w:sdt>
              <w:sdtPr>
                <w:rPr>
                  <w:lang w:eastAsia="en-CA"/>
                </w:rPr>
                <w:id w:val="-1155059392"/>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1EF2ECCB" w14:textId="3CDE7061" w:rsidR="00F013FC" w:rsidRDefault="00000000" w:rsidP="00F013FC">
            <w:pPr>
              <w:jc w:val="center"/>
              <w:rPr>
                <w:lang w:eastAsia="en-CA"/>
              </w:rPr>
            </w:pPr>
            <w:sdt>
              <w:sdtPr>
                <w:rPr>
                  <w:lang w:eastAsia="en-CA"/>
                </w:rPr>
                <w:id w:val="41261055"/>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6872F046" w14:textId="77777777" w:rsidR="00F013FC" w:rsidRDefault="00F013FC" w:rsidP="00F013FC">
            <w:pPr>
              <w:jc w:val="center"/>
              <w:rPr>
                <w:lang w:eastAsia="en-CA"/>
              </w:rPr>
            </w:pPr>
          </w:p>
        </w:tc>
        <w:tc>
          <w:tcPr>
            <w:tcW w:w="3288" w:type="dxa"/>
            <w:shd w:val="clear" w:color="auto" w:fill="F2F2F2" w:themeFill="background1" w:themeFillShade="F2"/>
          </w:tcPr>
          <w:p w14:paraId="1C78A70A" w14:textId="77777777" w:rsidR="00F013FC" w:rsidRDefault="00F013FC" w:rsidP="00F013FC">
            <w:pPr>
              <w:rPr>
                <w:lang w:eastAsia="en-CA"/>
              </w:rPr>
            </w:pPr>
          </w:p>
        </w:tc>
      </w:tr>
      <w:tr w:rsidR="00F013FC" w14:paraId="67459E75" w14:textId="77777777" w:rsidTr="00DD2645">
        <w:tc>
          <w:tcPr>
            <w:tcW w:w="3060" w:type="dxa"/>
            <w:shd w:val="clear" w:color="auto" w:fill="F2F2F2" w:themeFill="background1" w:themeFillShade="F2"/>
          </w:tcPr>
          <w:p w14:paraId="166F14B2" w14:textId="5D941F05" w:rsidR="00F013FC" w:rsidRDefault="00F013FC" w:rsidP="00F013FC">
            <w:pPr>
              <w:rPr>
                <w:lang w:eastAsia="en-CA"/>
              </w:rPr>
            </w:pPr>
            <w:r w:rsidRPr="00E75D62">
              <w:t>CRU 117</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3E799DEC" w14:textId="77777777" w:rsidR="00F013FC" w:rsidRDefault="00F013FC" w:rsidP="00F013FC">
            <w:pPr>
              <w:rPr>
                <w:lang w:eastAsia="en-CA"/>
              </w:rPr>
            </w:pPr>
          </w:p>
        </w:tc>
        <w:tc>
          <w:tcPr>
            <w:tcW w:w="686" w:type="dxa"/>
            <w:shd w:val="clear" w:color="auto" w:fill="F2F2F2" w:themeFill="background1" w:themeFillShade="F2"/>
          </w:tcPr>
          <w:p w14:paraId="5AAC357C" w14:textId="7A3B58C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B8CAC38" w14:textId="77777777" w:rsidR="00F013FC" w:rsidRDefault="00F013FC" w:rsidP="00F013FC">
            <w:pPr>
              <w:jc w:val="center"/>
              <w:rPr>
                <w:lang w:eastAsia="en-CA"/>
              </w:rPr>
            </w:pPr>
          </w:p>
        </w:tc>
        <w:tc>
          <w:tcPr>
            <w:tcW w:w="1101" w:type="dxa"/>
            <w:shd w:val="clear" w:color="auto" w:fill="F2F2F2" w:themeFill="background1" w:themeFillShade="F2"/>
          </w:tcPr>
          <w:p w14:paraId="7EB78F78" w14:textId="77777777" w:rsidR="00F013FC" w:rsidRDefault="00F013FC" w:rsidP="00F013FC">
            <w:pPr>
              <w:jc w:val="center"/>
              <w:rPr>
                <w:lang w:eastAsia="en-CA"/>
              </w:rPr>
            </w:pPr>
          </w:p>
        </w:tc>
        <w:tc>
          <w:tcPr>
            <w:tcW w:w="850" w:type="dxa"/>
            <w:shd w:val="clear" w:color="auto" w:fill="F2F2F2" w:themeFill="background1" w:themeFillShade="F2"/>
            <w:vAlign w:val="center"/>
          </w:tcPr>
          <w:p w14:paraId="6307F876" w14:textId="77777777" w:rsidR="00F013FC" w:rsidRDefault="00F013FC" w:rsidP="00F013FC">
            <w:pPr>
              <w:jc w:val="center"/>
              <w:rPr>
                <w:lang w:eastAsia="en-CA"/>
              </w:rPr>
            </w:pPr>
          </w:p>
        </w:tc>
        <w:tc>
          <w:tcPr>
            <w:tcW w:w="448" w:type="dxa"/>
            <w:shd w:val="clear" w:color="auto" w:fill="F2F2F2" w:themeFill="background1" w:themeFillShade="F2"/>
          </w:tcPr>
          <w:p w14:paraId="43D3A919" w14:textId="79233D3E" w:rsidR="00F013FC" w:rsidRDefault="00000000" w:rsidP="00F013FC">
            <w:pPr>
              <w:jc w:val="center"/>
              <w:rPr>
                <w:lang w:eastAsia="en-CA"/>
              </w:rPr>
            </w:pPr>
            <w:sdt>
              <w:sdtPr>
                <w:rPr>
                  <w:lang w:eastAsia="en-CA"/>
                </w:rPr>
                <w:id w:val="38872128"/>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2A0B02F1" w14:textId="77777777" w:rsidR="00F013FC" w:rsidRDefault="00F013FC" w:rsidP="00F013FC">
            <w:pPr>
              <w:jc w:val="center"/>
              <w:rPr>
                <w:lang w:eastAsia="en-CA"/>
              </w:rPr>
            </w:pPr>
          </w:p>
        </w:tc>
        <w:tc>
          <w:tcPr>
            <w:tcW w:w="448" w:type="dxa"/>
            <w:shd w:val="clear" w:color="auto" w:fill="F2F2F2" w:themeFill="background1" w:themeFillShade="F2"/>
          </w:tcPr>
          <w:p w14:paraId="037CAFBF" w14:textId="48F4977F" w:rsidR="00F013FC" w:rsidRDefault="00000000" w:rsidP="00F013FC">
            <w:pPr>
              <w:jc w:val="center"/>
              <w:rPr>
                <w:lang w:eastAsia="en-CA"/>
              </w:rPr>
            </w:pPr>
            <w:sdt>
              <w:sdtPr>
                <w:rPr>
                  <w:lang w:eastAsia="en-CA"/>
                </w:rPr>
                <w:id w:val="2034535506"/>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616EDDD8" w14:textId="1A9A6809" w:rsidR="00F013FC" w:rsidRDefault="00000000" w:rsidP="00F013FC">
            <w:pPr>
              <w:jc w:val="center"/>
              <w:rPr>
                <w:lang w:eastAsia="en-CA"/>
              </w:rPr>
            </w:pPr>
            <w:sdt>
              <w:sdtPr>
                <w:rPr>
                  <w:lang w:eastAsia="en-CA"/>
                </w:rPr>
                <w:id w:val="-643048335"/>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75418ECB" w14:textId="4B2976AE" w:rsidR="00F013FC" w:rsidRDefault="00000000" w:rsidP="00F013FC">
            <w:pPr>
              <w:jc w:val="center"/>
              <w:rPr>
                <w:lang w:eastAsia="en-CA"/>
              </w:rPr>
            </w:pPr>
            <w:sdt>
              <w:sdtPr>
                <w:rPr>
                  <w:lang w:eastAsia="en-CA"/>
                </w:rPr>
                <w:id w:val="2031299519"/>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6F0FEE17" w14:textId="77777777" w:rsidR="00F013FC" w:rsidRDefault="00F013FC" w:rsidP="00F013FC">
            <w:pPr>
              <w:jc w:val="center"/>
              <w:rPr>
                <w:lang w:eastAsia="en-CA"/>
              </w:rPr>
            </w:pPr>
          </w:p>
        </w:tc>
        <w:tc>
          <w:tcPr>
            <w:tcW w:w="3288" w:type="dxa"/>
            <w:shd w:val="clear" w:color="auto" w:fill="F2F2F2" w:themeFill="background1" w:themeFillShade="F2"/>
          </w:tcPr>
          <w:p w14:paraId="512DDB5F" w14:textId="77777777" w:rsidR="00F013FC" w:rsidRDefault="00F013FC" w:rsidP="00F013FC">
            <w:pPr>
              <w:rPr>
                <w:lang w:eastAsia="en-CA"/>
              </w:rPr>
            </w:pPr>
          </w:p>
        </w:tc>
      </w:tr>
      <w:tr w:rsidR="00F013FC" w14:paraId="5DB98799" w14:textId="77777777" w:rsidTr="00DD2645">
        <w:tc>
          <w:tcPr>
            <w:tcW w:w="3060" w:type="dxa"/>
            <w:shd w:val="clear" w:color="auto" w:fill="F2F2F2" w:themeFill="background1" w:themeFillShade="F2"/>
          </w:tcPr>
          <w:p w14:paraId="74DCCB43" w14:textId="6B7CEDDC" w:rsidR="00F013FC" w:rsidRDefault="00F013FC" w:rsidP="00F013FC">
            <w:pPr>
              <w:rPr>
                <w:lang w:eastAsia="en-CA"/>
              </w:rPr>
            </w:pPr>
            <w:r w:rsidRPr="00E75D62">
              <w:t>CRU 127</w:t>
            </w:r>
            <w:r w:rsidRPr="00E75D62">
              <w:rPr>
                <w:rFonts w:ascii="Cambria Math" w:hAnsi="Cambria Math" w:cs="Cambria Math"/>
              </w:rPr>
              <w:t>‐</w:t>
            </w:r>
            <w:r w:rsidRPr="00E75D62">
              <w:t>BOOTLEGGER</w:t>
            </w:r>
            <w:r w:rsidRPr="00E75D62">
              <w:rPr>
                <w:rFonts w:ascii="Cambria Math" w:hAnsi="Cambria Math" w:cs="Cambria Math"/>
              </w:rPr>
              <w:t>‐</w:t>
            </w:r>
            <w:r w:rsidRPr="00E75D62">
              <w:t xml:space="preserve"> front sales area HORN/STROBE - HORN TEST</w:t>
            </w:r>
          </w:p>
        </w:tc>
        <w:tc>
          <w:tcPr>
            <w:tcW w:w="907" w:type="dxa"/>
            <w:shd w:val="clear" w:color="auto" w:fill="F2F2F2" w:themeFill="background1" w:themeFillShade="F2"/>
            <w:vAlign w:val="center"/>
          </w:tcPr>
          <w:p w14:paraId="556EC499" w14:textId="77777777" w:rsidR="00F013FC" w:rsidRDefault="00F013FC" w:rsidP="00F013FC">
            <w:pPr>
              <w:rPr>
                <w:lang w:eastAsia="en-CA"/>
              </w:rPr>
            </w:pPr>
          </w:p>
        </w:tc>
        <w:tc>
          <w:tcPr>
            <w:tcW w:w="686" w:type="dxa"/>
            <w:shd w:val="clear" w:color="auto" w:fill="F2F2F2" w:themeFill="background1" w:themeFillShade="F2"/>
          </w:tcPr>
          <w:p w14:paraId="1578F3C8" w14:textId="51C9D74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C2CFD19" w14:textId="77777777" w:rsidR="00F013FC" w:rsidRDefault="00F013FC" w:rsidP="00F013FC">
            <w:pPr>
              <w:jc w:val="center"/>
              <w:rPr>
                <w:lang w:eastAsia="en-CA"/>
              </w:rPr>
            </w:pPr>
          </w:p>
        </w:tc>
        <w:tc>
          <w:tcPr>
            <w:tcW w:w="1101" w:type="dxa"/>
            <w:shd w:val="clear" w:color="auto" w:fill="F2F2F2" w:themeFill="background1" w:themeFillShade="F2"/>
          </w:tcPr>
          <w:p w14:paraId="44F67FD3" w14:textId="77777777" w:rsidR="00F013FC" w:rsidRDefault="00F013FC" w:rsidP="00F013FC">
            <w:pPr>
              <w:jc w:val="center"/>
              <w:rPr>
                <w:lang w:eastAsia="en-CA"/>
              </w:rPr>
            </w:pPr>
          </w:p>
        </w:tc>
        <w:tc>
          <w:tcPr>
            <w:tcW w:w="850" w:type="dxa"/>
            <w:shd w:val="clear" w:color="auto" w:fill="F2F2F2" w:themeFill="background1" w:themeFillShade="F2"/>
            <w:vAlign w:val="center"/>
          </w:tcPr>
          <w:p w14:paraId="3F929007" w14:textId="77777777" w:rsidR="00F013FC" w:rsidRDefault="00F013FC" w:rsidP="00F013FC">
            <w:pPr>
              <w:jc w:val="center"/>
              <w:rPr>
                <w:lang w:eastAsia="en-CA"/>
              </w:rPr>
            </w:pPr>
          </w:p>
        </w:tc>
        <w:tc>
          <w:tcPr>
            <w:tcW w:w="448" w:type="dxa"/>
            <w:shd w:val="clear" w:color="auto" w:fill="F2F2F2" w:themeFill="background1" w:themeFillShade="F2"/>
          </w:tcPr>
          <w:p w14:paraId="74AC363B" w14:textId="2CFBBF93" w:rsidR="00F013FC" w:rsidRDefault="00000000" w:rsidP="00F013FC">
            <w:pPr>
              <w:jc w:val="center"/>
              <w:rPr>
                <w:lang w:eastAsia="en-CA"/>
              </w:rPr>
            </w:pPr>
            <w:sdt>
              <w:sdtPr>
                <w:rPr>
                  <w:lang w:eastAsia="en-CA"/>
                </w:rPr>
                <w:id w:val="-1344093406"/>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0DA95F89" w14:textId="77777777" w:rsidR="00F013FC" w:rsidRDefault="00F013FC" w:rsidP="00F013FC">
            <w:pPr>
              <w:jc w:val="center"/>
              <w:rPr>
                <w:lang w:eastAsia="en-CA"/>
              </w:rPr>
            </w:pPr>
          </w:p>
        </w:tc>
        <w:tc>
          <w:tcPr>
            <w:tcW w:w="448" w:type="dxa"/>
            <w:shd w:val="clear" w:color="auto" w:fill="F2F2F2" w:themeFill="background1" w:themeFillShade="F2"/>
          </w:tcPr>
          <w:p w14:paraId="35C2C60A" w14:textId="285AD661" w:rsidR="00F013FC" w:rsidRDefault="00000000" w:rsidP="00F013FC">
            <w:pPr>
              <w:jc w:val="center"/>
              <w:rPr>
                <w:lang w:eastAsia="en-CA"/>
              </w:rPr>
            </w:pPr>
            <w:sdt>
              <w:sdtPr>
                <w:rPr>
                  <w:lang w:eastAsia="en-CA"/>
                </w:rPr>
                <w:id w:val="-725061403"/>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0C343B1D" w14:textId="5FEFDB05" w:rsidR="00F013FC" w:rsidRDefault="00000000" w:rsidP="00F013FC">
            <w:pPr>
              <w:jc w:val="center"/>
              <w:rPr>
                <w:lang w:eastAsia="en-CA"/>
              </w:rPr>
            </w:pPr>
            <w:sdt>
              <w:sdtPr>
                <w:rPr>
                  <w:lang w:eastAsia="en-CA"/>
                </w:rPr>
                <w:id w:val="1630272571"/>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4ACC73F8" w14:textId="45B1DD94" w:rsidR="00F013FC" w:rsidRDefault="00000000" w:rsidP="00F013FC">
            <w:pPr>
              <w:jc w:val="center"/>
              <w:rPr>
                <w:lang w:eastAsia="en-CA"/>
              </w:rPr>
            </w:pPr>
            <w:sdt>
              <w:sdtPr>
                <w:rPr>
                  <w:lang w:eastAsia="en-CA"/>
                </w:rPr>
                <w:id w:val="561369072"/>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2089BFEC" w14:textId="77777777" w:rsidR="00F013FC" w:rsidRDefault="00F013FC" w:rsidP="00F013FC">
            <w:pPr>
              <w:jc w:val="center"/>
              <w:rPr>
                <w:lang w:eastAsia="en-CA"/>
              </w:rPr>
            </w:pPr>
          </w:p>
        </w:tc>
        <w:tc>
          <w:tcPr>
            <w:tcW w:w="3288" w:type="dxa"/>
            <w:shd w:val="clear" w:color="auto" w:fill="F2F2F2" w:themeFill="background1" w:themeFillShade="F2"/>
          </w:tcPr>
          <w:p w14:paraId="5F947781" w14:textId="77777777" w:rsidR="00F013FC" w:rsidRDefault="00F013FC" w:rsidP="00F013FC">
            <w:pPr>
              <w:rPr>
                <w:lang w:eastAsia="en-CA"/>
              </w:rPr>
            </w:pPr>
          </w:p>
        </w:tc>
      </w:tr>
      <w:tr w:rsidR="00F013FC" w14:paraId="3D229A93" w14:textId="77777777" w:rsidTr="00DD2645">
        <w:tc>
          <w:tcPr>
            <w:tcW w:w="3060" w:type="dxa"/>
            <w:shd w:val="clear" w:color="auto" w:fill="F2F2F2" w:themeFill="background1" w:themeFillShade="F2"/>
          </w:tcPr>
          <w:p w14:paraId="3193DC76" w14:textId="40D4A819" w:rsidR="00F013FC" w:rsidRDefault="00F013FC" w:rsidP="00F013FC">
            <w:pPr>
              <w:rPr>
                <w:lang w:eastAsia="en-CA"/>
              </w:rPr>
            </w:pPr>
            <w:r w:rsidRPr="00E75D62">
              <w:t>CRU 127</w:t>
            </w:r>
            <w:r w:rsidRPr="00E75D62">
              <w:rPr>
                <w:rFonts w:ascii="Cambria Math" w:hAnsi="Cambria Math" w:cs="Cambria Math"/>
              </w:rPr>
              <w:t>‐</w:t>
            </w:r>
            <w:r w:rsidRPr="00E75D62">
              <w:t>BOOTLEGGER</w:t>
            </w:r>
            <w:r w:rsidRPr="00E75D62">
              <w:rPr>
                <w:rFonts w:ascii="Cambria Math" w:hAnsi="Cambria Math" w:cs="Cambria Math"/>
              </w:rPr>
              <w:t>‐</w:t>
            </w:r>
            <w:r w:rsidRPr="00E75D62">
              <w:t xml:space="preserve"> front sales area HORN/STROBE - STROBE TEST</w:t>
            </w:r>
          </w:p>
        </w:tc>
        <w:tc>
          <w:tcPr>
            <w:tcW w:w="907" w:type="dxa"/>
            <w:shd w:val="clear" w:color="auto" w:fill="F2F2F2" w:themeFill="background1" w:themeFillShade="F2"/>
            <w:vAlign w:val="center"/>
          </w:tcPr>
          <w:p w14:paraId="107D7994" w14:textId="77777777" w:rsidR="00F013FC" w:rsidRDefault="00F013FC" w:rsidP="00F013FC">
            <w:pPr>
              <w:rPr>
                <w:lang w:eastAsia="en-CA"/>
              </w:rPr>
            </w:pPr>
          </w:p>
        </w:tc>
        <w:tc>
          <w:tcPr>
            <w:tcW w:w="686" w:type="dxa"/>
            <w:shd w:val="clear" w:color="auto" w:fill="F2F2F2" w:themeFill="background1" w:themeFillShade="F2"/>
          </w:tcPr>
          <w:p w14:paraId="38ADED05" w14:textId="4755C5D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36AB2E2" w14:textId="77777777" w:rsidR="00F013FC" w:rsidRDefault="00F013FC" w:rsidP="00F013FC">
            <w:pPr>
              <w:jc w:val="center"/>
              <w:rPr>
                <w:lang w:eastAsia="en-CA"/>
              </w:rPr>
            </w:pPr>
          </w:p>
        </w:tc>
        <w:tc>
          <w:tcPr>
            <w:tcW w:w="1101" w:type="dxa"/>
            <w:shd w:val="clear" w:color="auto" w:fill="F2F2F2" w:themeFill="background1" w:themeFillShade="F2"/>
          </w:tcPr>
          <w:p w14:paraId="2F5D4851" w14:textId="77777777" w:rsidR="00F013FC" w:rsidRDefault="00F013FC" w:rsidP="00F013FC">
            <w:pPr>
              <w:jc w:val="center"/>
              <w:rPr>
                <w:lang w:eastAsia="en-CA"/>
              </w:rPr>
            </w:pPr>
          </w:p>
        </w:tc>
        <w:tc>
          <w:tcPr>
            <w:tcW w:w="850" w:type="dxa"/>
            <w:shd w:val="clear" w:color="auto" w:fill="F2F2F2" w:themeFill="background1" w:themeFillShade="F2"/>
            <w:vAlign w:val="center"/>
          </w:tcPr>
          <w:p w14:paraId="28AC1874" w14:textId="77777777" w:rsidR="00F013FC" w:rsidRDefault="00F013FC" w:rsidP="00F013FC">
            <w:pPr>
              <w:jc w:val="center"/>
              <w:rPr>
                <w:lang w:eastAsia="en-CA"/>
              </w:rPr>
            </w:pPr>
          </w:p>
        </w:tc>
        <w:tc>
          <w:tcPr>
            <w:tcW w:w="448" w:type="dxa"/>
            <w:shd w:val="clear" w:color="auto" w:fill="F2F2F2" w:themeFill="background1" w:themeFillShade="F2"/>
          </w:tcPr>
          <w:p w14:paraId="6D32E97D" w14:textId="093469DF" w:rsidR="00F013FC" w:rsidRDefault="00000000" w:rsidP="00F013FC">
            <w:pPr>
              <w:jc w:val="center"/>
              <w:rPr>
                <w:lang w:eastAsia="en-CA"/>
              </w:rPr>
            </w:pPr>
            <w:sdt>
              <w:sdtPr>
                <w:rPr>
                  <w:lang w:eastAsia="en-CA"/>
                </w:rPr>
                <w:id w:val="-1579047215"/>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553447F6" w14:textId="77777777" w:rsidR="00F013FC" w:rsidRDefault="00F013FC" w:rsidP="00F013FC">
            <w:pPr>
              <w:jc w:val="center"/>
              <w:rPr>
                <w:lang w:eastAsia="en-CA"/>
              </w:rPr>
            </w:pPr>
          </w:p>
        </w:tc>
        <w:tc>
          <w:tcPr>
            <w:tcW w:w="448" w:type="dxa"/>
            <w:shd w:val="clear" w:color="auto" w:fill="F2F2F2" w:themeFill="background1" w:themeFillShade="F2"/>
          </w:tcPr>
          <w:p w14:paraId="51B98368" w14:textId="0D308888" w:rsidR="00F013FC" w:rsidRDefault="00000000" w:rsidP="00F013FC">
            <w:pPr>
              <w:jc w:val="center"/>
              <w:rPr>
                <w:lang w:eastAsia="en-CA"/>
              </w:rPr>
            </w:pPr>
            <w:sdt>
              <w:sdtPr>
                <w:rPr>
                  <w:lang w:eastAsia="en-CA"/>
                </w:rPr>
                <w:id w:val="2143146385"/>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54F2FADB" w14:textId="25D8A395" w:rsidR="00F013FC" w:rsidRDefault="00000000" w:rsidP="00F013FC">
            <w:pPr>
              <w:jc w:val="center"/>
              <w:rPr>
                <w:lang w:eastAsia="en-CA"/>
              </w:rPr>
            </w:pPr>
            <w:sdt>
              <w:sdtPr>
                <w:rPr>
                  <w:lang w:eastAsia="en-CA"/>
                </w:rPr>
                <w:id w:val="526683063"/>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088E87BE" w14:textId="30E46506" w:rsidR="00F013FC" w:rsidRDefault="00000000" w:rsidP="00F013FC">
            <w:pPr>
              <w:jc w:val="center"/>
              <w:rPr>
                <w:lang w:eastAsia="en-CA"/>
              </w:rPr>
            </w:pPr>
            <w:sdt>
              <w:sdtPr>
                <w:rPr>
                  <w:lang w:eastAsia="en-CA"/>
                </w:rPr>
                <w:id w:val="-1491392342"/>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5EFA31E1" w14:textId="77777777" w:rsidR="00F013FC" w:rsidRDefault="00F013FC" w:rsidP="00F013FC">
            <w:pPr>
              <w:jc w:val="center"/>
              <w:rPr>
                <w:lang w:eastAsia="en-CA"/>
              </w:rPr>
            </w:pPr>
          </w:p>
        </w:tc>
        <w:tc>
          <w:tcPr>
            <w:tcW w:w="3288" w:type="dxa"/>
            <w:shd w:val="clear" w:color="auto" w:fill="F2F2F2" w:themeFill="background1" w:themeFillShade="F2"/>
          </w:tcPr>
          <w:p w14:paraId="3F5864DF" w14:textId="77777777" w:rsidR="00F013FC" w:rsidRDefault="00F013FC" w:rsidP="00F013FC">
            <w:pPr>
              <w:rPr>
                <w:lang w:eastAsia="en-CA"/>
              </w:rPr>
            </w:pPr>
          </w:p>
        </w:tc>
      </w:tr>
      <w:tr w:rsidR="00F013FC" w14:paraId="2D661C30" w14:textId="77777777" w:rsidTr="00DD2645">
        <w:tc>
          <w:tcPr>
            <w:tcW w:w="3060" w:type="dxa"/>
            <w:shd w:val="clear" w:color="auto" w:fill="F2F2F2" w:themeFill="background1" w:themeFillShade="F2"/>
          </w:tcPr>
          <w:p w14:paraId="7390D1E4" w14:textId="26B5E4AD" w:rsidR="00F013FC" w:rsidRDefault="00F013FC" w:rsidP="00F013FC">
            <w:pPr>
              <w:rPr>
                <w:lang w:eastAsia="en-CA"/>
              </w:rPr>
            </w:pPr>
            <w:r w:rsidRPr="00E75D62">
              <w:t>CRU 127</w:t>
            </w:r>
            <w:r w:rsidRPr="00E75D62">
              <w:rPr>
                <w:rFonts w:ascii="Cambria Math" w:hAnsi="Cambria Math" w:cs="Cambria Math"/>
              </w:rPr>
              <w:t>‐</w:t>
            </w:r>
            <w:r w:rsidRPr="00E75D62">
              <w:t xml:space="preserve"> center sales area HORN/STROBE - HORN TEST</w:t>
            </w:r>
          </w:p>
        </w:tc>
        <w:tc>
          <w:tcPr>
            <w:tcW w:w="907" w:type="dxa"/>
            <w:shd w:val="clear" w:color="auto" w:fill="F2F2F2" w:themeFill="background1" w:themeFillShade="F2"/>
            <w:vAlign w:val="center"/>
          </w:tcPr>
          <w:p w14:paraId="15D10587" w14:textId="77777777" w:rsidR="00F013FC" w:rsidRDefault="00F013FC" w:rsidP="00F013FC">
            <w:pPr>
              <w:rPr>
                <w:lang w:eastAsia="en-CA"/>
              </w:rPr>
            </w:pPr>
          </w:p>
        </w:tc>
        <w:tc>
          <w:tcPr>
            <w:tcW w:w="686" w:type="dxa"/>
            <w:shd w:val="clear" w:color="auto" w:fill="F2F2F2" w:themeFill="background1" w:themeFillShade="F2"/>
          </w:tcPr>
          <w:p w14:paraId="0ECDBC86" w14:textId="4093C8A2"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5C6282A" w14:textId="77777777" w:rsidR="00F013FC" w:rsidRDefault="00F013FC" w:rsidP="00F013FC">
            <w:pPr>
              <w:jc w:val="center"/>
              <w:rPr>
                <w:lang w:eastAsia="en-CA"/>
              </w:rPr>
            </w:pPr>
          </w:p>
        </w:tc>
        <w:tc>
          <w:tcPr>
            <w:tcW w:w="1101" w:type="dxa"/>
            <w:shd w:val="clear" w:color="auto" w:fill="F2F2F2" w:themeFill="background1" w:themeFillShade="F2"/>
          </w:tcPr>
          <w:p w14:paraId="1DFF91AD" w14:textId="77777777" w:rsidR="00F013FC" w:rsidRDefault="00F013FC" w:rsidP="00F013FC">
            <w:pPr>
              <w:jc w:val="center"/>
              <w:rPr>
                <w:lang w:eastAsia="en-CA"/>
              </w:rPr>
            </w:pPr>
          </w:p>
        </w:tc>
        <w:tc>
          <w:tcPr>
            <w:tcW w:w="850" w:type="dxa"/>
            <w:shd w:val="clear" w:color="auto" w:fill="F2F2F2" w:themeFill="background1" w:themeFillShade="F2"/>
            <w:vAlign w:val="center"/>
          </w:tcPr>
          <w:p w14:paraId="70845916" w14:textId="77777777" w:rsidR="00F013FC" w:rsidRDefault="00F013FC" w:rsidP="00F013FC">
            <w:pPr>
              <w:jc w:val="center"/>
              <w:rPr>
                <w:lang w:eastAsia="en-CA"/>
              </w:rPr>
            </w:pPr>
          </w:p>
        </w:tc>
        <w:tc>
          <w:tcPr>
            <w:tcW w:w="448" w:type="dxa"/>
            <w:shd w:val="clear" w:color="auto" w:fill="F2F2F2" w:themeFill="background1" w:themeFillShade="F2"/>
          </w:tcPr>
          <w:p w14:paraId="205A8686" w14:textId="4FBF418A" w:rsidR="00F013FC" w:rsidRDefault="00000000" w:rsidP="00F013FC">
            <w:pPr>
              <w:jc w:val="center"/>
              <w:rPr>
                <w:lang w:eastAsia="en-CA"/>
              </w:rPr>
            </w:pPr>
            <w:sdt>
              <w:sdtPr>
                <w:rPr>
                  <w:lang w:eastAsia="en-CA"/>
                </w:rPr>
                <w:id w:val="1973169755"/>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4BE77AF3" w14:textId="77777777" w:rsidR="00F013FC" w:rsidRDefault="00F013FC" w:rsidP="00F013FC">
            <w:pPr>
              <w:jc w:val="center"/>
              <w:rPr>
                <w:lang w:eastAsia="en-CA"/>
              </w:rPr>
            </w:pPr>
          </w:p>
        </w:tc>
        <w:tc>
          <w:tcPr>
            <w:tcW w:w="448" w:type="dxa"/>
            <w:shd w:val="clear" w:color="auto" w:fill="F2F2F2" w:themeFill="background1" w:themeFillShade="F2"/>
          </w:tcPr>
          <w:p w14:paraId="0A64A5EE" w14:textId="20AA7A1F" w:rsidR="00F013FC" w:rsidRDefault="00000000" w:rsidP="00F013FC">
            <w:pPr>
              <w:jc w:val="center"/>
              <w:rPr>
                <w:lang w:eastAsia="en-CA"/>
              </w:rPr>
            </w:pPr>
            <w:sdt>
              <w:sdtPr>
                <w:rPr>
                  <w:lang w:eastAsia="en-CA"/>
                </w:rPr>
                <w:id w:val="870584074"/>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523E5348" w14:textId="49189470" w:rsidR="00F013FC" w:rsidRDefault="00000000" w:rsidP="00F013FC">
            <w:pPr>
              <w:jc w:val="center"/>
              <w:rPr>
                <w:lang w:eastAsia="en-CA"/>
              </w:rPr>
            </w:pPr>
            <w:sdt>
              <w:sdtPr>
                <w:rPr>
                  <w:lang w:eastAsia="en-CA"/>
                </w:rPr>
                <w:id w:val="101768634"/>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3C0DD75C" w14:textId="16864303" w:rsidR="00F013FC" w:rsidRDefault="00000000" w:rsidP="00F013FC">
            <w:pPr>
              <w:jc w:val="center"/>
              <w:rPr>
                <w:lang w:eastAsia="en-CA"/>
              </w:rPr>
            </w:pPr>
            <w:sdt>
              <w:sdtPr>
                <w:rPr>
                  <w:lang w:eastAsia="en-CA"/>
                </w:rPr>
                <w:id w:val="-1979144427"/>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7A0BB4F7" w14:textId="77777777" w:rsidR="00F013FC" w:rsidRDefault="00F013FC" w:rsidP="00F013FC">
            <w:pPr>
              <w:jc w:val="center"/>
              <w:rPr>
                <w:lang w:eastAsia="en-CA"/>
              </w:rPr>
            </w:pPr>
          </w:p>
        </w:tc>
        <w:tc>
          <w:tcPr>
            <w:tcW w:w="3288" w:type="dxa"/>
            <w:shd w:val="clear" w:color="auto" w:fill="F2F2F2" w:themeFill="background1" w:themeFillShade="F2"/>
          </w:tcPr>
          <w:p w14:paraId="2E2A720D" w14:textId="77777777" w:rsidR="00F013FC" w:rsidRDefault="00F013FC" w:rsidP="00F013FC">
            <w:pPr>
              <w:rPr>
                <w:lang w:eastAsia="en-CA"/>
              </w:rPr>
            </w:pPr>
          </w:p>
        </w:tc>
      </w:tr>
      <w:tr w:rsidR="00F013FC" w14:paraId="52D6554B" w14:textId="77777777" w:rsidTr="00DD2645">
        <w:tc>
          <w:tcPr>
            <w:tcW w:w="3060" w:type="dxa"/>
            <w:shd w:val="clear" w:color="auto" w:fill="F2F2F2" w:themeFill="background1" w:themeFillShade="F2"/>
          </w:tcPr>
          <w:p w14:paraId="41543182" w14:textId="7E6FC109" w:rsidR="00F013FC" w:rsidRDefault="00F013FC" w:rsidP="00F013FC">
            <w:pPr>
              <w:rPr>
                <w:lang w:eastAsia="en-CA"/>
              </w:rPr>
            </w:pPr>
            <w:r w:rsidRPr="00E75D62">
              <w:t>CRU 127</w:t>
            </w:r>
            <w:r w:rsidRPr="00E75D62">
              <w:rPr>
                <w:rFonts w:ascii="Cambria Math" w:hAnsi="Cambria Math" w:cs="Cambria Math"/>
              </w:rPr>
              <w:t>‐</w:t>
            </w:r>
            <w:r w:rsidRPr="00E75D62">
              <w:t xml:space="preserve"> center sales area HORN/STROBE - STROBE TEST</w:t>
            </w:r>
          </w:p>
        </w:tc>
        <w:tc>
          <w:tcPr>
            <w:tcW w:w="907" w:type="dxa"/>
            <w:shd w:val="clear" w:color="auto" w:fill="F2F2F2" w:themeFill="background1" w:themeFillShade="F2"/>
            <w:vAlign w:val="center"/>
          </w:tcPr>
          <w:p w14:paraId="55FC1A6C" w14:textId="77777777" w:rsidR="00F013FC" w:rsidRDefault="00F013FC" w:rsidP="00F013FC">
            <w:pPr>
              <w:rPr>
                <w:lang w:eastAsia="en-CA"/>
              </w:rPr>
            </w:pPr>
          </w:p>
        </w:tc>
        <w:tc>
          <w:tcPr>
            <w:tcW w:w="686" w:type="dxa"/>
            <w:shd w:val="clear" w:color="auto" w:fill="F2F2F2" w:themeFill="background1" w:themeFillShade="F2"/>
          </w:tcPr>
          <w:p w14:paraId="438E850A" w14:textId="0084CE8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D92A860" w14:textId="77777777" w:rsidR="00F013FC" w:rsidRDefault="00F013FC" w:rsidP="00F013FC">
            <w:pPr>
              <w:jc w:val="center"/>
              <w:rPr>
                <w:lang w:eastAsia="en-CA"/>
              </w:rPr>
            </w:pPr>
          </w:p>
        </w:tc>
        <w:tc>
          <w:tcPr>
            <w:tcW w:w="1101" w:type="dxa"/>
            <w:shd w:val="clear" w:color="auto" w:fill="F2F2F2" w:themeFill="background1" w:themeFillShade="F2"/>
          </w:tcPr>
          <w:p w14:paraId="0E523941" w14:textId="77777777" w:rsidR="00F013FC" w:rsidRDefault="00F013FC" w:rsidP="00F013FC">
            <w:pPr>
              <w:jc w:val="center"/>
              <w:rPr>
                <w:lang w:eastAsia="en-CA"/>
              </w:rPr>
            </w:pPr>
          </w:p>
        </w:tc>
        <w:tc>
          <w:tcPr>
            <w:tcW w:w="850" w:type="dxa"/>
            <w:shd w:val="clear" w:color="auto" w:fill="F2F2F2" w:themeFill="background1" w:themeFillShade="F2"/>
            <w:vAlign w:val="center"/>
          </w:tcPr>
          <w:p w14:paraId="036B25F1" w14:textId="77777777" w:rsidR="00F013FC" w:rsidRDefault="00F013FC" w:rsidP="00F013FC">
            <w:pPr>
              <w:jc w:val="center"/>
              <w:rPr>
                <w:lang w:eastAsia="en-CA"/>
              </w:rPr>
            </w:pPr>
          </w:p>
        </w:tc>
        <w:tc>
          <w:tcPr>
            <w:tcW w:w="448" w:type="dxa"/>
            <w:shd w:val="clear" w:color="auto" w:fill="F2F2F2" w:themeFill="background1" w:themeFillShade="F2"/>
          </w:tcPr>
          <w:p w14:paraId="409B5249" w14:textId="15C7ACE8" w:rsidR="00F013FC" w:rsidRDefault="00000000" w:rsidP="00F013FC">
            <w:pPr>
              <w:jc w:val="center"/>
              <w:rPr>
                <w:lang w:eastAsia="en-CA"/>
              </w:rPr>
            </w:pPr>
            <w:sdt>
              <w:sdtPr>
                <w:rPr>
                  <w:lang w:eastAsia="en-CA"/>
                </w:rPr>
                <w:id w:val="-293372943"/>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21B09C27" w14:textId="77777777" w:rsidR="00F013FC" w:rsidRDefault="00F013FC" w:rsidP="00F013FC">
            <w:pPr>
              <w:jc w:val="center"/>
              <w:rPr>
                <w:lang w:eastAsia="en-CA"/>
              </w:rPr>
            </w:pPr>
          </w:p>
        </w:tc>
        <w:tc>
          <w:tcPr>
            <w:tcW w:w="448" w:type="dxa"/>
            <w:shd w:val="clear" w:color="auto" w:fill="F2F2F2" w:themeFill="background1" w:themeFillShade="F2"/>
          </w:tcPr>
          <w:p w14:paraId="0F6351A6" w14:textId="70212436" w:rsidR="00F013FC" w:rsidRDefault="00000000" w:rsidP="00F013FC">
            <w:pPr>
              <w:jc w:val="center"/>
              <w:rPr>
                <w:lang w:eastAsia="en-CA"/>
              </w:rPr>
            </w:pPr>
            <w:sdt>
              <w:sdtPr>
                <w:rPr>
                  <w:lang w:eastAsia="en-CA"/>
                </w:rPr>
                <w:id w:val="-1909056556"/>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703FF9BC" w14:textId="19CF6D6E" w:rsidR="00F013FC" w:rsidRDefault="00000000" w:rsidP="00F013FC">
            <w:pPr>
              <w:jc w:val="center"/>
              <w:rPr>
                <w:lang w:eastAsia="en-CA"/>
              </w:rPr>
            </w:pPr>
            <w:sdt>
              <w:sdtPr>
                <w:rPr>
                  <w:lang w:eastAsia="en-CA"/>
                </w:rPr>
                <w:id w:val="-1643733448"/>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615C967C" w14:textId="24CED4C6" w:rsidR="00F013FC" w:rsidRDefault="00000000" w:rsidP="00F013FC">
            <w:pPr>
              <w:jc w:val="center"/>
              <w:rPr>
                <w:lang w:eastAsia="en-CA"/>
              </w:rPr>
            </w:pPr>
            <w:sdt>
              <w:sdtPr>
                <w:rPr>
                  <w:lang w:eastAsia="en-CA"/>
                </w:rPr>
                <w:id w:val="1871339240"/>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3805F02F" w14:textId="77777777" w:rsidR="00F013FC" w:rsidRDefault="00F013FC" w:rsidP="00F013FC">
            <w:pPr>
              <w:jc w:val="center"/>
              <w:rPr>
                <w:lang w:eastAsia="en-CA"/>
              </w:rPr>
            </w:pPr>
          </w:p>
        </w:tc>
        <w:tc>
          <w:tcPr>
            <w:tcW w:w="3288" w:type="dxa"/>
            <w:shd w:val="clear" w:color="auto" w:fill="F2F2F2" w:themeFill="background1" w:themeFillShade="F2"/>
          </w:tcPr>
          <w:p w14:paraId="56DC0C72" w14:textId="77777777" w:rsidR="00F013FC" w:rsidRDefault="00F013FC" w:rsidP="00F013FC">
            <w:pPr>
              <w:rPr>
                <w:lang w:eastAsia="en-CA"/>
              </w:rPr>
            </w:pPr>
          </w:p>
        </w:tc>
      </w:tr>
      <w:tr w:rsidR="00F013FC" w14:paraId="080D3D54" w14:textId="77777777" w:rsidTr="00DD2645">
        <w:tc>
          <w:tcPr>
            <w:tcW w:w="3060" w:type="dxa"/>
            <w:shd w:val="clear" w:color="auto" w:fill="F2F2F2" w:themeFill="background1" w:themeFillShade="F2"/>
          </w:tcPr>
          <w:p w14:paraId="0392FCF6" w14:textId="56DAF0DF" w:rsidR="00F013FC" w:rsidRDefault="00F013FC" w:rsidP="00F013FC">
            <w:pPr>
              <w:rPr>
                <w:lang w:eastAsia="en-CA"/>
              </w:rPr>
            </w:pPr>
            <w:r w:rsidRPr="00E75D62">
              <w:t xml:space="preserve">CRU 127 </w:t>
            </w:r>
            <w:r w:rsidRPr="00E75D62">
              <w:rPr>
                <w:rFonts w:ascii="Cambria Math" w:hAnsi="Cambria Math" w:cs="Cambria Math"/>
              </w:rPr>
              <w:t>‐</w:t>
            </w:r>
            <w:r w:rsidRPr="00E75D62">
              <w:t>rear sales area HORN/STROBE - HORN TEST</w:t>
            </w:r>
          </w:p>
        </w:tc>
        <w:tc>
          <w:tcPr>
            <w:tcW w:w="907" w:type="dxa"/>
            <w:shd w:val="clear" w:color="auto" w:fill="F2F2F2" w:themeFill="background1" w:themeFillShade="F2"/>
            <w:vAlign w:val="center"/>
          </w:tcPr>
          <w:p w14:paraId="38FF0D42" w14:textId="77777777" w:rsidR="00F013FC" w:rsidRDefault="00F013FC" w:rsidP="00F013FC">
            <w:pPr>
              <w:rPr>
                <w:lang w:eastAsia="en-CA"/>
              </w:rPr>
            </w:pPr>
          </w:p>
        </w:tc>
        <w:tc>
          <w:tcPr>
            <w:tcW w:w="686" w:type="dxa"/>
            <w:shd w:val="clear" w:color="auto" w:fill="F2F2F2" w:themeFill="background1" w:themeFillShade="F2"/>
          </w:tcPr>
          <w:p w14:paraId="2BAC770B" w14:textId="01F435E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25FA136" w14:textId="77777777" w:rsidR="00F013FC" w:rsidRDefault="00F013FC" w:rsidP="00F013FC">
            <w:pPr>
              <w:jc w:val="center"/>
              <w:rPr>
                <w:lang w:eastAsia="en-CA"/>
              </w:rPr>
            </w:pPr>
          </w:p>
        </w:tc>
        <w:tc>
          <w:tcPr>
            <w:tcW w:w="1101" w:type="dxa"/>
            <w:shd w:val="clear" w:color="auto" w:fill="F2F2F2" w:themeFill="background1" w:themeFillShade="F2"/>
          </w:tcPr>
          <w:p w14:paraId="79B861A4" w14:textId="77777777" w:rsidR="00F013FC" w:rsidRDefault="00F013FC" w:rsidP="00F013FC">
            <w:pPr>
              <w:jc w:val="center"/>
              <w:rPr>
                <w:lang w:eastAsia="en-CA"/>
              </w:rPr>
            </w:pPr>
          </w:p>
        </w:tc>
        <w:tc>
          <w:tcPr>
            <w:tcW w:w="850" w:type="dxa"/>
            <w:shd w:val="clear" w:color="auto" w:fill="F2F2F2" w:themeFill="background1" w:themeFillShade="F2"/>
            <w:vAlign w:val="center"/>
          </w:tcPr>
          <w:p w14:paraId="3186C64B" w14:textId="77777777" w:rsidR="00F013FC" w:rsidRDefault="00F013FC" w:rsidP="00F013FC">
            <w:pPr>
              <w:jc w:val="center"/>
              <w:rPr>
                <w:lang w:eastAsia="en-CA"/>
              </w:rPr>
            </w:pPr>
          </w:p>
        </w:tc>
        <w:tc>
          <w:tcPr>
            <w:tcW w:w="448" w:type="dxa"/>
            <w:shd w:val="clear" w:color="auto" w:fill="F2F2F2" w:themeFill="background1" w:themeFillShade="F2"/>
          </w:tcPr>
          <w:p w14:paraId="1A71EC83" w14:textId="0A43EED0" w:rsidR="00F013FC" w:rsidRDefault="00000000" w:rsidP="00F013FC">
            <w:pPr>
              <w:jc w:val="center"/>
              <w:rPr>
                <w:lang w:eastAsia="en-CA"/>
              </w:rPr>
            </w:pPr>
            <w:sdt>
              <w:sdtPr>
                <w:rPr>
                  <w:lang w:eastAsia="en-CA"/>
                </w:rPr>
                <w:id w:val="1350680889"/>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1F8B1916" w14:textId="77777777" w:rsidR="00F013FC" w:rsidRDefault="00F013FC" w:rsidP="00F013FC">
            <w:pPr>
              <w:jc w:val="center"/>
              <w:rPr>
                <w:lang w:eastAsia="en-CA"/>
              </w:rPr>
            </w:pPr>
          </w:p>
        </w:tc>
        <w:tc>
          <w:tcPr>
            <w:tcW w:w="448" w:type="dxa"/>
            <w:shd w:val="clear" w:color="auto" w:fill="F2F2F2" w:themeFill="background1" w:themeFillShade="F2"/>
          </w:tcPr>
          <w:p w14:paraId="364E1D03" w14:textId="44B35165" w:rsidR="00F013FC" w:rsidRDefault="00000000" w:rsidP="00F013FC">
            <w:pPr>
              <w:jc w:val="center"/>
              <w:rPr>
                <w:lang w:eastAsia="en-CA"/>
              </w:rPr>
            </w:pPr>
            <w:sdt>
              <w:sdtPr>
                <w:rPr>
                  <w:lang w:eastAsia="en-CA"/>
                </w:rPr>
                <w:id w:val="-2064785430"/>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6DBBC285" w14:textId="68069B96" w:rsidR="00F013FC" w:rsidRDefault="00000000" w:rsidP="00F013FC">
            <w:pPr>
              <w:jc w:val="center"/>
              <w:rPr>
                <w:lang w:eastAsia="en-CA"/>
              </w:rPr>
            </w:pPr>
            <w:sdt>
              <w:sdtPr>
                <w:rPr>
                  <w:lang w:eastAsia="en-CA"/>
                </w:rPr>
                <w:id w:val="-1958015579"/>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57225EA1" w14:textId="6D4F78BA" w:rsidR="00F013FC" w:rsidRDefault="00000000" w:rsidP="00F013FC">
            <w:pPr>
              <w:jc w:val="center"/>
              <w:rPr>
                <w:lang w:eastAsia="en-CA"/>
              </w:rPr>
            </w:pPr>
            <w:sdt>
              <w:sdtPr>
                <w:rPr>
                  <w:lang w:eastAsia="en-CA"/>
                </w:rPr>
                <w:id w:val="1535776707"/>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5C951922" w14:textId="77777777" w:rsidR="00F013FC" w:rsidRDefault="00F013FC" w:rsidP="00F013FC">
            <w:pPr>
              <w:jc w:val="center"/>
              <w:rPr>
                <w:lang w:eastAsia="en-CA"/>
              </w:rPr>
            </w:pPr>
          </w:p>
        </w:tc>
        <w:tc>
          <w:tcPr>
            <w:tcW w:w="3288" w:type="dxa"/>
            <w:shd w:val="clear" w:color="auto" w:fill="F2F2F2" w:themeFill="background1" w:themeFillShade="F2"/>
          </w:tcPr>
          <w:p w14:paraId="5EF2149A" w14:textId="77777777" w:rsidR="00F013FC" w:rsidRDefault="00F013FC" w:rsidP="00F013FC">
            <w:pPr>
              <w:rPr>
                <w:lang w:eastAsia="en-CA"/>
              </w:rPr>
            </w:pPr>
          </w:p>
        </w:tc>
      </w:tr>
      <w:tr w:rsidR="00F013FC" w14:paraId="3EECA272" w14:textId="77777777" w:rsidTr="00DD2645">
        <w:tc>
          <w:tcPr>
            <w:tcW w:w="3060" w:type="dxa"/>
            <w:shd w:val="clear" w:color="auto" w:fill="F2F2F2" w:themeFill="background1" w:themeFillShade="F2"/>
          </w:tcPr>
          <w:p w14:paraId="7EF669C6" w14:textId="419D192A" w:rsidR="00F013FC" w:rsidRDefault="00F013FC" w:rsidP="00F013FC">
            <w:pPr>
              <w:rPr>
                <w:lang w:eastAsia="en-CA"/>
              </w:rPr>
            </w:pPr>
            <w:r w:rsidRPr="00E75D62">
              <w:t xml:space="preserve">CRU 127 </w:t>
            </w:r>
            <w:r w:rsidRPr="00E75D62">
              <w:rPr>
                <w:rFonts w:ascii="Cambria Math" w:hAnsi="Cambria Math" w:cs="Cambria Math"/>
              </w:rPr>
              <w:t>‐</w:t>
            </w:r>
            <w:r w:rsidRPr="00E75D62">
              <w:t>rear sales area HORN/STROBE - STROBE TEST</w:t>
            </w:r>
          </w:p>
        </w:tc>
        <w:tc>
          <w:tcPr>
            <w:tcW w:w="907" w:type="dxa"/>
            <w:shd w:val="clear" w:color="auto" w:fill="F2F2F2" w:themeFill="background1" w:themeFillShade="F2"/>
            <w:vAlign w:val="center"/>
          </w:tcPr>
          <w:p w14:paraId="4E44BBDA" w14:textId="77777777" w:rsidR="00F013FC" w:rsidRDefault="00F013FC" w:rsidP="00F013FC">
            <w:pPr>
              <w:rPr>
                <w:lang w:eastAsia="en-CA"/>
              </w:rPr>
            </w:pPr>
          </w:p>
        </w:tc>
        <w:tc>
          <w:tcPr>
            <w:tcW w:w="686" w:type="dxa"/>
            <w:shd w:val="clear" w:color="auto" w:fill="F2F2F2" w:themeFill="background1" w:themeFillShade="F2"/>
          </w:tcPr>
          <w:p w14:paraId="3DE77BD4" w14:textId="10C4105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486417D" w14:textId="77777777" w:rsidR="00F013FC" w:rsidRDefault="00F013FC" w:rsidP="00F013FC">
            <w:pPr>
              <w:jc w:val="center"/>
              <w:rPr>
                <w:lang w:eastAsia="en-CA"/>
              </w:rPr>
            </w:pPr>
          </w:p>
        </w:tc>
        <w:tc>
          <w:tcPr>
            <w:tcW w:w="1101" w:type="dxa"/>
            <w:shd w:val="clear" w:color="auto" w:fill="F2F2F2" w:themeFill="background1" w:themeFillShade="F2"/>
          </w:tcPr>
          <w:p w14:paraId="5D8B5191" w14:textId="77777777" w:rsidR="00F013FC" w:rsidRDefault="00F013FC" w:rsidP="00F013FC">
            <w:pPr>
              <w:jc w:val="center"/>
              <w:rPr>
                <w:lang w:eastAsia="en-CA"/>
              </w:rPr>
            </w:pPr>
          </w:p>
        </w:tc>
        <w:tc>
          <w:tcPr>
            <w:tcW w:w="850" w:type="dxa"/>
            <w:shd w:val="clear" w:color="auto" w:fill="F2F2F2" w:themeFill="background1" w:themeFillShade="F2"/>
            <w:vAlign w:val="center"/>
          </w:tcPr>
          <w:p w14:paraId="44C51CF0" w14:textId="77777777" w:rsidR="00F013FC" w:rsidRDefault="00F013FC" w:rsidP="00F013FC">
            <w:pPr>
              <w:jc w:val="center"/>
              <w:rPr>
                <w:lang w:eastAsia="en-CA"/>
              </w:rPr>
            </w:pPr>
          </w:p>
        </w:tc>
        <w:tc>
          <w:tcPr>
            <w:tcW w:w="448" w:type="dxa"/>
            <w:shd w:val="clear" w:color="auto" w:fill="F2F2F2" w:themeFill="background1" w:themeFillShade="F2"/>
          </w:tcPr>
          <w:p w14:paraId="58F4074A" w14:textId="2C75F33E" w:rsidR="00F013FC" w:rsidRDefault="00000000" w:rsidP="00F013FC">
            <w:pPr>
              <w:jc w:val="center"/>
              <w:rPr>
                <w:lang w:eastAsia="en-CA"/>
              </w:rPr>
            </w:pPr>
            <w:sdt>
              <w:sdtPr>
                <w:rPr>
                  <w:lang w:eastAsia="en-CA"/>
                </w:rPr>
                <w:id w:val="2102142699"/>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24C89580" w14:textId="77777777" w:rsidR="00F013FC" w:rsidRDefault="00F013FC" w:rsidP="00F013FC">
            <w:pPr>
              <w:jc w:val="center"/>
              <w:rPr>
                <w:lang w:eastAsia="en-CA"/>
              </w:rPr>
            </w:pPr>
          </w:p>
        </w:tc>
        <w:tc>
          <w:tcPr>
            <w:tcW w:w="448" w:type="dxa"/>
            <w:shd w:val="clear" w:color="auto" w:fill="F2F2F2" w:themeFill="background1" w:themeFillShade="F2"/>
          </w:tcPr>
          <w:p w14:paraId="3E1C0D64" w14:textId="0997EC98" w:rsidR="00F013FC" w:rsidRDefault="00000000" w:rsidP="00F013FC">
            <w:pPr>
              <w:jc w:val="center"/>
              <w:rPr>
                <w:lang w:eastAsia="en-CA"/>
              </w:rPr>
            </w:pPr>
            <w:sdt>
              <w:sdtPr>
                <w:rPr>
                  <w:lang w:eastAsia="en-CA"/>
                </w:rPr>
                <w:id w:val="1552726982"/>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553A9084" w14:textId="2E9FD866" w:rsidR="00F013FC" w:rsidRDefault="00000000" w:rsidP="00F013FC">
            <w:pPr>
              <w:jc w:val="center"/>
              <w:rPr>
                <w:lang w:eastAsia="en-CA"/>
              </w:rPr>
            </w:pPr>
            <w:sdt>
              <w:sdtPr>
                <w:rPr>
                  <w:lang w:eastAsia="en-CA"/>
                </w:rPr>
                <w:id w:val="-1055469178"/>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42C6F3F7" w14:textId="029FC439" w:rsidR="00F013FC" w:rsidRDefault="00000000" w:rsidP="00F013FC">
            <w:pPr>
              <w:jc w:val="center"/>
              <w:rPr>
                <w:lang w:eastAsia="en-CA"/>
              </w:rPr>
            </w:pPr>
            <w:sdt>
              <w:sdtPr>
                <w:rPr>
                  <w:lang w:eastAsia="en-CA"/>
                </w:rPr>
                <w:id w:val="967712235"/>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658A26AA" w14:textId="77777777" w:rsidR="00F013FC" w:rsidRDefault="00F013FC" w:rsidP="00F013FC">
            <w:pPr>
              <w:jc w:val="center"/>
              <w:rPr>
                <w:lang w:eastAsia="en-CA"/>
              </w:rPr>
            </w:pPr>
          </w:p>
        </w:tc>
        <w:tc>
          <w:tcPr>
            <w:tcW w:w="3288" w:type="dxa"/>
            <w:shd w:val="clear" w:color="auto" w:fill="F2F2F2" w:themeFill="background1" w:themeFillShade="F2"/>
          </w:tcPr>
          <w:p w14:paraId="7FFA4316" w14:textId="77777777" w:rsidR="00F013FC" w:rsidRDefault="00F013FC" w:rsidP="00F013FC">
            <w:pPr>
              <w:rPr>
                <w:lang w:eastAsia="en-CA"/>
              </w:rPr>
            </w:pPr>
          </w:p>
        </w:tc>
      </w:tr>
      <w:tr w:rsidR="00F013FC" w14:paraId="7DAB110B" w14:textId="77777777" w:rsidTr="00DD2645">
        <w:tc>
          <w:tcPr>
            <w:tcW w:w="3060" w:type="dxa"/>
            <w:shd w:val="clear" w:color="auto" w:fill="F2F2F2" w:themeFill="background1" w:themeFillShade="F2"/>
          </w:tcPr>
          <w:p w14:paraId="1720C835" w14:textId="6F5F021B" w:rsidR="00F013FC" w:rsidRDefault="00F013FC" w:rsidP="00F013FC">
            <w:pPr>
              <w:rPr>
                <w:lang w:eastAsia="en-CA"/>
              </w:rPr>
            </w:pPr>
            <w:r w:rsidRPr="00E75D62">
              <w:t>CRU 127</w:t>
            </w:r>
            <w:r w:rsidRPr="00E75D62">
              <w:rPr>
                <w:rFonts w:ascii="Cambria Math" w:hAnsi="Cambria Math" w:cs="Cambria Math"/>
              </w:rPr>
              <w:t>‐</w:t>
            </w:r>
            <w:r w:rsidRPr="00E75D62">
              <w:t xml:space="preserve"> store room right HORN/STROBE - HORN TEST</w:t>
            </w:r>
          </w:p>
        </w:tc>
        <w:tc>
          <w:tcPr>
            <w:tcW w:w="907" w:type="dxa"/>
            <w:shd w:val="clear" w:color="auto" w:fill="F2F2F2" w:themeFill="background1" w:themeFillShade="F2"/>
            <w:vAlign w:val="center"/>
          </w:tcPr>
          <w:p w14:paraId="5FAD5618" w14:textId="77777777" w:rsidR="00F013FC" w:rsidRDefault="00F013FC" w:rsidP="00F013FC">
            <w:pPr>
              <w:rPr>
                <w:lang w:eastAsia="en-CA"/>
              </w:rPr>
            </w:pPr>
          </w:p>
        </w:tc>
        <w:tc>
          <w:tcPr>
            <w:tcW w:w="686" w:type="dxa"/>
            <w:shd w:val="clear" w:color="auto" w:fill="F2F2F2" w:themeFill="background1" w:themeFillShade="F2"/>
          </w:tcPr>
          <w:p w14:paraId="17CCC371" w14:textId="4CB2EA5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5728F08" w14:textId="77777777" w:rsidR="00F013FC" w:rsidRDefault="00F013FC" w:rsidP="00F013FC">
            <w:pPr>
              <w:jc w:val="center"/>
              <w:rPr>
                <w:lang w:eastAsia="en-CA"/>
              </w:rPr>
            </w:pPr>
          </w:p>
        </w:tc>
        <w:tc>
          <w:tcPr>
            <w:tcW w:w="1101" w:type="dxa"/>
            <w:shd w:val="clear" w:color="auto" w:fill="F2F2F2" w:themeFill="background1" w:themeFillShade="F2"/>
          </w:tcPr>
          <w:p w14:paraId="36E5FC99" w14:textId="77777777" w:rsidR="00F013FC" w:rsidRDefault="00F013FC" w:rsidP="00F013FC">
            <w:pPr>
              <w:jc w:val="center"/>
              <w:rPr>
                <w:lang w:eastAsia="en-CA"/>
              </w:rPr>
            </w:pPr>
          </w:p>
        </w:tc>
        <w:tc>
          <w:tcPr>
            <w:tcW w:w="850" w:type="dxa"/>
            <w:shd w:val="clear" w:color="auto" w:fill="F2F2F2" w:themeFill="background1" w:themeFillShade="F2"/>
            <w:vAlign w:val="center"/>
          </w:tcPr>
          <w:p w14:paraId="3018597E" w14:textId="77777777" w:rsidR="00F013FC" w:rsidRDefault="00F013FC" w:rsidP="00F013FC">
            <w:pPr>
              <w:jc w:val="center"/>
              <w:rPr>
                <w:lang w:eastAsia="en-CA"/>
              </w:rPr>
            </w:pPr>
          </w:p>
        </w:tc>
        <w:tc>
          <w:tcPr>
            <w:tcW w:w="448" w:type="dxa"/>
            <w:shd w:val="clear" w:color="auto" w:fill="F2F2F2" w:themeFill="background1" w:themeFillShade="F2"/>
          </w:tcPr>
          <w:p w14:paraId="312DFD6F" w14:textId="297364E5" w:rsidR="00F013FC" w:rsidRDefault="00000000" w:rsidP="00F013FC">
            <w:pPr>
              <w:jc w:val="center"/>
              <w:rPr>
                <w:lang w:eastAsia="en-CA"/>
              </w:rPr>
            </w:pPr>
            <w:sdt>
              <w:sdtPr>
                <w:rPr>
                  <w:lang w:eastAsia="en-CA"/>
                </w:rPr>
                <w:id w:val="-2013134187"/>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4C6049D0" w14:textId="77777777" w:rsidR="00F013FC" w:rsidRDefault="00F013FC" w:rsidP="00F013FC">
            <w:pPr>
              <w:jc w:val="center"/>
              <w:rPr>
                <w:lang w:eastAsia="en-CA"/>
              </w:rPr>
            </w:pPr>
          </w:p>
        </w:tc>
        <w:tc>
          <w:tcPr>
            <w:tcW w:w="448" w:type="dxa"/>
            <w:shd w:val="clear" w:color="auto" w:fill="F2F2F2" w:themeFill="background1" w:themeFillShade="F2"/>
          </w:tcPr>
          <w:p w14:paraId="24FC9D23" w14:textId="7E1A1F47" w:rsidR="00F013FC" w:rsidRDefault="00000000" w:rsidP="00F013FC">
            <w:pPr>
              <w:jc w:val="center"/>
              <w:rPr>
                <w:lang w:eastAsia="en-CA"/>
              </w:rPr>
            </w:pPr>
            <w:sdt>
              <w:sdtPr>
                <w:rPr>
                  <w:lang w:eastAsia="en-CA"/>
                </w:rPr>
                <w:id w:val="1220019535"/>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0A2502C3" w14:textId="0DB7D686" w:rsidR="00F013FC" w:rsidRDefault="00000000" w:rsidP="00F013FC">
            <w:pPr>
              <w:jc w:val="center"/>
              <w:rPr>
                <w:lang w:eastAsia="en-CA"/>
              </w:rPr>
            </w:pPr>
            <w:sdt>
              <w:sdtPr>
                <w:rPr>
                  <w:lang w:eastAsia="en-CA"/>
                </w:rPr>
                <w:id w:val="-1971665083"/>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48E7AB69" w14:textId="77136B2E" w:rsidR="00F013FC" w:rsidRDefault="00000000" w:rsidP="00F013FC">
            <w:pPr>
              <w:jc w:val="center"/>
              <w:rPr>
                <w:lang w:eastAsia="en-CA"/>
              </w:rPr>
            </w:pPr>
            <w:sdt>
              <w:sdtPr>
                <w:rPr>
                  <w:lang w:eastAsia="en-CA"/>
                </w:rPr>
                <w:id w:val="-1938903463"/>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7AA7BA4D" w14:textId="77777777" w:rsidR="00F013FC" w:rsidRDefault="00F013FC" w:rsidP="00F013FC">
            <w:pPr>
              <w:jc w:val="center"/>
              <w:rPr>
                <w:lang w:eastAsia="en-CA"/>
              </w:rPr>
            </w:pPr>
          </w:p>
        </w:tc>
        <w:tc>
          <w:tcPr>
            <w:tcW w:w="3288" w:type="dxa"/>
            <w:shd w:val="clear" w:color="auto" w:fill="F2F2F2" w:themeFill="background1" w:themeFillShade="F2"/>
          </w:tcPr>
          <w:p w14:paraId="0FA3100A" w14:textId="77777777" w:rsidR="00F013FC" w:rsidRDefault="00F013FC" w:rsidP="00F013FC">
            <w:pPr>
              <w:rPr>
                <w:lang w:eastAsia="en-CA"/>
              </w:rPr>
            </w:pPr>
          </w:p>
        </w:tc>
      </w:tr>
      <w:tr w:rsidR="00F013FC" w14:paraId="22EE0A19" w14:textId="77777777" w:rsidTr="00DD2645">
        <w:tc>
          <w:tcPr>
            <w:tcW w:w="3060" w:type="dxa"/>
            <w:shd w:val="clear" w:color="auto" w:fill="F2F2F2" w:themeFill="background1" w:themeFillShade="F2"/>
          </w:tcPr>
          <w:p w14:paraId="26B9C2CA" w14:textId="08F17741" w:rsidR="00F013FC" w:rsidRDefault="00F013FC" w:rsidP="00F013FC">
            <w:pPr>
              <w:rPr>
                <w:lang w:eastAsia="en-CA"/>
              </w:rPr>
            </w:pPr>
            <w:r w:rsidRPr="00E75D62">
              <w:t>CRU 127</w:t>
            </w:r>
            <w:r w:rsidRPr="00E75D62">
              <w:rPr>
                <w:rFonts w:ascii="Cambria Math" w:hAnsi="Cambria Math" w:cs="Cambria Math"/>
              </w:rPr>
              <w:t>‐</w:t>
            </w:r>
            <w:r w:rsidRPr="00E75D62">
              <w:t xml:space="preserve"> store room right HORN/STROBE - STROBE TEST</w:t>
            </w:r>
          </w:p>
        </w:tc>
        <w:tc>
          <w:tcPr>
            <w:tcW w:w="907" w:type="dxa"/>
            <w:shd w:val="clear" w:color="auto" w:fill="F2F2F2" w:themeFill="background1" w:themeFillShade="F2"/>
            <w:vAlign w:val="center"/>
          </w:tcPr>
          <w:p w14:paraId="3F729986" w14:textId="77777777" w:rsidR="00F013FC" w:rsidRDefault="00F013FC" w:rsidP="00F013FC">
            <w:pPr>
              <w:rPr>
                <w:lang w:eastAsia="en-CA"/>
              </w:rPr>
            </w:pPr>
          </w:p>
        </w:tc>
        <w:tc>
          <w:tcPr>
            <w:tcW w:w="686" w:type="dxa"/>
            <w:shd w:val="clear" w:color="auto" w:fill="F2F2F2" w:themeFill="background1" w:themeFillShade="F2"/>
          </w:tcPr>
          <w:p w14:paraId="2A7870DD" w14:textId="06D6222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98E9730" w14:textId="77777777" w:rsidR="00F013FC" w:rsidRDefault="00F013FC" w:rsidP="00F013FC">
            <w:pPr>
              <w:jc w:val="center"/>
              <w:rPr>
                <w:lang w:eastAsia="en-CA"/>
              </w:rPr>
            </w:pPr>
          </w:p>
        </w:tc>
        <w:tc>
          <w:tcPr>
            <w:tcW w:w="1101" w:type="dxa"/>
            <w:shd w:val="clear" w:color="auto" w:fill="F2F2F2" w:themeFill="background1" w:themeFillShade="F2"/>
          </w:tcPr>
          <w:p w14:paraId="1E4B0287" w14:textId="77777777" w:rsidR="00F013FC" w:rsidRDefault="00F013FC" w:rsidP="00F013FC">
            <w:pPr>
              <w:jc w:val="center"/>
              <w:rPr>
                <w:lang w:eastAsia="en-CA"/>
              </w:rPr>
            </w:pPr>
          </w:p>
        </w:tc>
        <w:tc>
          <w:tcPr>
            <w:tcW w:w="850" w:type="dxa"/>
            <w:shd w:val="clear" w:color="auto" w:fill="F2F2F2" w:themeFill="background1" w:themeFillShade="F2"/>
            <w:vAlign w:val="center"/>
          </w:tcPr>
          <w:p w14:paraId="3EACB2B6" w14:textId="77777777" w:rsidR="00F013FC" w:rsidRDefault="00F013FC" w:rsidP="00F013FC">
            <w:pPr>
              <w:jc w:val="center"/>
              <w:rPr>
                <w:lang w:eastAsia="en-CA"/>
              </w:rPr>
            </w:pPr>
          </w:p>
        </w:tc>
        <w:tc>
          <w:tcPr>
            <w:tcW w:w="448" w:type="dxa"/>
            <w:shd w:val="clear" w:color="auto" w:fill="F2F2F2" w:themeFill="background1" w:themeFillShade="F2"/>
          </w:tcPr>
          <w:p w14:paraId="0250B667" w14:textId="67A7E04C" w:rsidR="00F013FC" w:rsidRDefault="00000000" w:rsidP="00F013FC">
            <w:pPr>
              <w:jc w:val="center"/>
              <w:rPr>
                <w:lang w:eastAsia="en-CA"/>
              </w:rPr>
            </w:pPr>
            <w:sdt>
              <w:sdtPr>
                <w:rPr>
                  <w:lang w:eastAsia="en-CA"/>
                </w:rPr>
                <w:id w:val="-1780176793"/>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6D724F6D" w14:textId="77777777" w:rsidR="00F013FC" w:rsidRDefault="00F013FC" w:rsidP="00F013FC">
            <w:pPr>
              <w:jc w:val="center"/>
              <w:rPr>
                <w:lang w:eastAsia="en-CA"/>
              </w:rPr>
            </w:pPr>
          </w:p>
        </w:tc>
        <w:tc>
          <w:tcPr>
            <w:tcW w:w="448" w:type="dxa"/>
            <w:shd w:val="clear" w:color="auto" w:fill="F2F2F2" w:themeFill="background1" w:themeFillShade="F2"/>
          </w:tcPr>
          <w:p w14:paraId="555E09C7" w14:textId="30080A88" w:rsidR="00F013FC" w:rsidRDefault="00000000" w:rsidP="00F013FC">
            <w:pPr>
              <w:jc w:val="center"/>
              <w:rPr>
                <w:lang w:eastAsia="en-CA"/>
              </w:rPr>
            </w:pPr>
            <w:sdt>
              <w:sdtPr>
                <w:rPr>
                  <w:lang w:eastAsia="en-CA"/>
                </w:rPr>
                <w:id w:val="-1772241882"/>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13A9E78B" w14:textId="532C738A" w:rsidR="00F013FC" w:rsidRDefault="00000000" w:rsidP="00F013FC">
            <w:pPr>
              <w:jc w:val="center"/>
              <w:rPr>
                <w:lang w:eastAsia="en-CA"/>
              </w:rPr>
            </w:pPr>
            <w:sdt>
              <w:sdtPr>
                <w:rPr>
                  <w:lang w:eastAsia="en-CA"/>
                </w:rPr>
                <w:id w:val="-1051001685"/>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78248793" w14:textId="43A9C2AF" w:rsidR="00F013FC" w:rsidRDefault="00000000" w:rsidP="00F013FC">
            <w:pPr>
              <w:jc w:val="center"/>
              <w:rPr>
                <w:lang w:eastAsia="en-CA"/>
              </w:rPr>
            </w:pPr>
            <w:sdt>
              <w:sdtPr>
                <w:rPr>
                  <w:lang w:eastAsia="en-CA"/>
                </w:rPr>
                <w:id w:val="2114328740"/>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2C720891" w14:textId="77777777" w:rsidR="00F013FC" w:rsidRDefault="00F013FC" w:rsidP="00F013FC">
            <w:pPr>
              <w:jc w:val="center"/>
              <w:rPr>
                <w:lang w:eastAsia="en-CA"/>
              </w:rPr>
            </w:pPr>
          </w:p>
        </w:tc>
        <w:tc>
          <w:tcPr>
            <w:tcW w:w="3288" w:type="dxa"/>
            <w:shd w:val="clear" w:color="auto" w:fill="F2F2F2" w:themeFill="background1" w:themeFillShade="F2"/>
          </w:tcPr>
          <w:p w14:paraId="2DBF6763" w14:textId="77777777" w:rsidR="00F013FC" w:rsidRDefault="00F013FC" w:rsidP="00F013FC">
            <w:pPr>
              <w:rPr>
                <w:lang w:eastAsia="en-CA"/>
              </w:rPr>
            </w:pPr>
          </w:p>
        </w:tc>
      </w:tr>
      <w:tr w:rsidR="00F013FC" w14:paraId="515E2AA4" w14:textId="77777777" w:rsidTr="00DD2645">
        <w:tc>
          <w:tcPr>
            <w:tcW w:w="3060" w:type="dxa"/>
            <w:shd w:val="clear" w:color="auto" w:fill="F2F2F2" w:themeFill="background1" w:themeFillShade="F2"/>
          </w:tcPr>
          <w:p w14:paraId="21061F5A" w14:textId="5D853C76" w:rsidR="00F013FC" w:rsidRDefault="00F013FC" w:rsidP="00F013FC">
            <w:pPr>
              <w:rPr>
                <w:lang w:eastAsia="en-CA"/>
              </w:rPr>
            </w:pPr>
            <w:r w:rsidRPr="00E75D62">
              <w:t>CRU 127</w:t>
            </w:r>
            <w:r w:rsidRPr="00E75D62">
              <w:rPr>
                <w:rFonts w:ascii="Cambria Math" w:hAnsi="Cambria Math" w:cs="Cambria Math"/>
              </w:rPr>
              <w:t>‐</w:t>
            </w:r>
            <w:r w:rsidRPr="00E75D62">
              <w:t xml:space="preserve"> store room left HORN/STROBE - HORN TEST</w:t>
            </w:r>
          </w:p>
        </w:tc>
        <w:tc>
          <w:tcPr>
            <w:tcW w:w="907" w:type="dxa"/>
            <w:shd w:val="clear" w:color="auto" w:fill="F2F2F2" w:themeFill="background1" w:themeFillShade="F2"/>
            <w:vAlign w:val="center"/>
          </w:tcPr>
          <w:p w14:paraId="02ED7101" w14:textId="77777777" w:rsidR="00F013FC" w:rsidRDefault="00F013FC" w:rsidP="00F013FC">
            <w:pPr>
              <w:rPr>
                <w:lang w:eastAsia="en-CA"/>
              </w:rPr>
            </w:pPr>
          </w:p>
        </w:tc>
        <w:tc>
          <w:tcPr>
            <w:tcW w:w="686" w:type="dxa"/>
            <w:shd w:val="clear" w:color="auto" w:fill="F2F2F2" w:themeFill="background1" w:themeFillShade="F2"/>
          </w:tcPr>
          <w:p w14:paraId="6A14D468" w14:textId="5FE8257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C257798" w14:textId="77777777" w:rsidR="00F013FC" w:rsidRDefault="00F013FC" w:rsidP="00F013FC">
            <w:pPr>
              <w:jc w:val="center"/>
              <w:rPr>
                <w:lang w:eastAsia="en-CA"/>
              </w:rPr>
            </w:pPr>
          </w:p>
        </w:tc>
        <w:tc>
          <w:tcPr>
            <w:tcW w:w="1101" w:type="dxa"/>
            <w:shd w:val="clear" w:color="auto" w:fill="F2F2F2" w:themeFill="background1" w:themeFillShade="F2"/>
          </w:tcPr>
          <w:p w14:paraId="0469DC96" w14:textId="77777777" w:rsidR="00F013FC" w:rsidRDefault="00F013FC" w:rsidP="00F013FC">
            <w:pPr>
              <w:jc w:val="center"/>
              <w:rPr>
                <w:lang w:eastAsia="en-CA"/>
              </w:rPr>
            </w:pPr>
          </w:p>
        </w:tc>
        <w:tc>
          <w:tcPr>
            <w:tcW w:w="850" w:type="dxa"/>
            <w:shd w:val="clear" w:color="auto" w:fill="F2F2F2" w:themeFill="background1" w:themeFillShade="F2"/>
            <w:vAlign w:val="center"/>
          </w:tcPr>
          <w:p w14:paraId="6C401C37" w14:textId="77777777" w:rsidR="00F013FC" w:rsidRDefault="00F013FC" w:rsidP="00F013FC">
            <w:pPr>
              <w:jc w:val="center"/>
              <w:rPr>
                <w:lang w:eastAsia="en-CA"/>
              </w:rPr>
            </w:pPr>
          </w:p>
        </w:tc>
        <w:tc>
          <w:tcPr>
            <w:tcW w:w="448" w:type="dxa"/>
            <w:shd w:val="clear" w:color="auto" w:fill="F2F2F2" w:themeFill="background1" w:themeFillShade="F2"/>
          </w:tcPr>
          <w:p w14:paraId="72874CE2" w14:textId="03911EC5" w:rsidR="00F013FC" w:rsidRDefault="00000000" w:rsidP="00F013FC">
            <w:pPr>
              <w:jc w:val="center"/>
              <w:rPr>
                <w:lang w:eastAsia="en-CA"/>
              </w:rPr>
            </w:pPr>
            <w:sdt>
              <w:sdtPr>
                <w:rPr>
                  <w:lang w:eastAsia="en-CA"/>
                </w:rPr>
                <w:id w:val="1554514352"/>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4B9D7150" w14:textId="77777777" w:rsidR="00F013FC" w:rsidRDefault="00F013FC" w:rsidP="00F013FC">
            <w:pPr>
              <w:jc w:val="center"/>
              <w:rPr>
                <w:lang w:eastAsia="en-CA"/>
              </w:rPr>
            </w:pPr>
          </w:p>
        </w:tc>
        <w:tc>
          <w:tcPr>
            <w:tcW w:w="448" w:type="dxa"/>
            <w:shd w:val="clear" w:color="auto" w:fill="F2F2F2" w:themeFill="background1" w:themeFillShade="F2"/>
          </w:tcPr>
          <w:p w14:paraId="7210E399" w14:textId="772E82DD" w:rsidR="00F013FC" w:rsidRDefault="00000000" w:rsidP="00F013FC">
            <w:pPr>
              <w:jc w:val="center"/>
              <w:rPr>
                <w:lang w:eastAsia="en-CA"/>
              </w:rPr>
            </w:pPr>
            <w:sdt>
              <w:sdtPr>
                <w:rPr>
                  <w:lang w:eastAsia="en-CA"/>
                </w:rPr>
                <w:id w:val="2131885943"/>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0CF8671C" w14:textId="65134E77" w:rsidR="00F013FC" w:rsidRDefault="00000000" w:rsidP="00F013FC">
            <w:pPr>
              <w:jc w:val="center"/>
              <w:rPr>
                <w:lang w:eastAsia="en-CA"/>
              </w:rPr>
            </w:pPr>
            <w:sdt>
              <w:sdtPr>
                <w:rPr>
                  <w:lang w:eastAsia="en-CA"/>
                </w:rPr>
                <w:id w:val="-692996780"/>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309860D5" w14:textId="33E65028" w:rsidR="00F013FC" w:rsidRDefault="00000000" w:rsidP="00F013FC">
            <w:pPr>
              <w:jc w:val="center"/>
              <w:rPr>
                <w:lang w:eastAsia="en-CA"/>
              </w:rPr>
            </w:pPr>
            <w:sdt>
              <w:sdtPr>
                <w:rPr>
                  <w:lang w:eastAsia="en-CA"/>
                </w:rPr>
                <w:id w:val="-985863226"/>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60C7A60A" w14:textId="77777777" w:rsidR="00F013FC" w:rsidRDefault="00F013FC" w:rsidP="00F013FC">
            <w:pPr>
              <w:jc w:val="center"/>
              <w:rPr>
                <w:lang w:eastAsia="en-CA"/>
              </w:rPr>
            </w:pPr>
          </w:p>
        </w:tc>
        <w:tc>
          <w:tcPr>
            <w:tcW w:w="3288" w:type="dxa"/>
            <w:shd w:val="clear" w:color="auto" w:fill="F2F2F2" w:themeFill="background1" w:themeFillShade="F2"/>
          </w:tcPr>
          <w:p w14:paraId="6639C597" w14:textId="77777777" w:rsidR="00F013FC" w:rsidRDefault="00F013FC" w:rsidP="00F013FC">
            <w:pPr>
              <w:rPr>
                <w:lang w:eastAsia="en-CA"/>
              </w:rPr>
            </w:pPr>
          </w:p>
        </w:tc>
      </w:tr>
      <w:tr w:rsidR="00F013FC" w14:paraId="39FA3EED" w14:textId="77777777" w:rsidTr="00DD2645">
        <w:tc>
          <w:tcPr>
            <w:tcW w:w="3060" w:type="dxa"/>
            <w:shd w:val="clear" w:color="auto" w:fill="F2F2F2" w:themeFill="background1" w:themeFillShade="F2"/>
          </w:tcPr>
          <w:p w14:paraId="2496A7ED" w14:textId="0EE9B7D0" w:rsidR="00F013FC" w:rsidRDefault="00F013FC" w:rsidP="00F013FC">
            <w:pPr>
              <w:rPr>
                <w:lang w:eastAsia="en-CA"/>
              </w:rPr>
            </w:pPr>
            <w:r w:rsidRPr="00E75D62">
              <w:t>CRU 127</w:t>
            </w:r>
            <w:r w:rsidRPr="00E75D62">
              <w:rPr>
                <w:rFonts w:ascii="Cambria Math" w:hAnsi="Cambria Math" w:cs="Cambria Math"/>
              </w:rPr>
              <w:t>‐</w:t>
            </w:r>
            <w:r w:rsidRPr="00E75D62">
              <w:t xml:space="preserve"> store room left HORN/STROBE - STROBE TEST</w:t>
            </w:r>
          </w:p>
        </w:tc>
        <w:tc>
          <w:tcPr>
            <w:tcW w:w="907" w:type="dxa"/>
            <w:shd w:val="clear" w:color="auto" w:fill="F2F2F2" w:themeFill="background1" w:themeFillShade="F2"/>
            <w:vAlign w:val="center"/>
          </w:tcPr>
          <w:p w14:paraId="42B4FA7A" w14:textId="77777777" w:rsidR="00F013FC" w:rsidRDefault="00F013FC" w:rsidP="00F013FC">
            <w:pPr>
              <w:rPr>
                <w:lang w:eastAsia="en-CA"/>
              </w:rPr>
            </w:pPr>
          </w:p>
        </w:tc>
        <w:tc>
          <w:tcPr>
            <w:tcW w:w="686" w:type="dxa"/>
            <w:shd w:val="clear" w:color="auto" w:fill="F2F2F2" w:themeFill="background1" w:themeFillShade="F2"/>
          </w:tcPr>
          <w:p w14:paraId="33F9E9D2" w14:textId="67F1A85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58BEC6B" w14:textId="77777777" w:rsidR="00F013FC" w:rsidRDefault="00F013FC" w:rsidP="00F013FC">
            <w:pPr>
              <w:jc w:val="center"/>
              <w:rPr>
                <w:lang w:eastAsia="en-CA"/>
              </w:rPr>
            </w:pPr>
          </w:p>
        </w:tc>
        <w:tc>
          <w:tcPr>
            <w:tcW w:w="1101" w:type="dxa"/>
            <w:shd w:val="clear" w:color="auto" w:fill="F2F2F2" w:themeFill="background1" w:themeFillShade="F2"/>
          </w:tcPr>
          <w:p w14:paraId="33F97128" w14:textId="77777777" w:rsidR="00F013FC" w:rsidRDefault="00F013FC" w:rsidP="00F013FC">
            <w:pPr>
              <w:jc w:val="center"/>
              <w:rPr>
                <w:lang w:eastAsia="en-CA"/>
              </w:rPr>
            </w:pPr>
          </w:p>
        </w:tc>
        <w:tc>
          <w:tcPr>
            <w:tcW w:w="850" w:type="dxa"/>
            <w:shd w:val="clear" w:color="auto" w:fill="F2F2F2" w:themeFill="background1" w:themeFillShade="F2"/>
            <w:vAlign w:val="center"/>
          </w:tcPr>
          <w:p w14:paraId="0376CC6C" w14:textId="77777777" w:rsidR="00F013FC" w:rsidRDefault="00F013FC" w:rsidP="00F013FC">
            <w:pPr>
              <w:jc w:val="center"/>
              <w:rPr>
                <w:lang w:eastAsia="en-CA"/>
              </w:rPr>
            </w:pPr>
          </w:p>
        </w:tc>
        <w:tc>
          <w:tcPr>
            <w:tcW w:w="448" w:type="dxa"/>
            <w:shd w:val="clear" w:color="auto" w:fill="F2F2F2" w:themeFill="background1" w:themeFillShade="F2"/>
          </w:tcPr>
          <w:p w14:paraId="7F8D0A3F" w14:textId="0A206EB2" w:rsidR="00F013FC" w:rsidRDefault="00000000" w:rsidP="00F013FC">
            <w:pPr>
              <w:jc w:val="center"/>
              <w:rPr>
                <w:lang w:eastAsia="en-CA"/>
              </w:rPr>
            </w:pPr>
            <w:sdt>
              <w:sdtPr>
                <w:rPr>
                  <w:lang w:eastAsia="en-CA"/>
                </w:rPr>
                <w:id w:val="-492101184"/>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60CF09DF" w14:textId="77777777" w:rsidR="00F013FC" w:rsidRDefault="00F013FC" w:rsidP="00F013FC">
            <w:pPr>
              <w:jc w:val="center"/>
              <w:rPr>
                <w:lang w:eastAsia="en-CA"/>
              </w:rPr>
            </w:pPr>
          </w:p>
        </w:tc>
        <w:tc>
          <w:tcPr>
            <w:tcW w:w="448" w:type="dxa"/>
            <w:shd w:val="clear" w:color="auto" w:fill="F2F2F2" w:themeFill="background1" w:themeFillShade="F2"/>
          </w:tcPr>
          <w:p w14:paraId="01BA9AF0" w14:textId="707DF363" w:rsidR="00F013FC" w:rsidRDefault="00000000" w:rsidP="00F013FC">
            <w:pPr>
              <w:jc w:val="center"/>
              <w:rPr>
                <w:lang w:eastAsia="en-CA"/>
              </w:rPr>
            </w:pPr>
            <w:sdt>
              <w:sdtPr>
                <w:rPr>
                  <w:lang w:eastAsia="en-CA"/>
                </w:rPr>
                <w:id w:val="-1665239828"/>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6ED6A461" w14:textId="3426DC70" w:rsidR="00F013FC" w:rsidRDefault="00000000" w:rsidP="00F013FC">
            <w:pPr>
              <w:jc w:val="center"/>
              <w:rPr>
                <w:lang w:eastAsia="en-CA"/>
              </w:rPr>
            </w:pPr>
            <w:sdt>
              <w:sdtPr>
                <w:rPr>
                  <w:lang w:eastAsia="en-CA"/>
                </w:rPr>
                <w:id w:val="1634445279"/>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3B6D0A1D" w14:textId="72005C9F" w:rsidR="00F013FC" w:rsidRDefault="00000000" w:rsidP="00F013FC">
            <w:pPr>
              <w:jc w:val="center"/>
              <w:rPr>
                <w:lang w:eastAsia="en-CA"/>
              </w:rPr>
            </w:pPr>
            <w:sdt>
              <w:sdtPr>
                <w:rPr>
                  <w:lang w:eastAsia="en-CA"/>
                </w:rPr>
                <w:id w:val="1262185941"/>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6129C217" w14:textId="77777777" w:rsidR="00F013FC" w:rsidRDefault="00F013FC" w:rsidP="00F013FC">
            <w:pPr>
              <w:jc w:val="center"/>
              <w:rPr>
                <w:lang w:eastAsia="en-CA"/>
              </w:rPr>
            </w:pPr>
          </w:p>
        </w:tc>
        <w:tc>
          <w:tcPr>
            <w:tcW w:w="3288" w:type="dxa"/>
            <w:shd w:val="clear" w:color="auto" w:fill="F2F2F2" w:themeFill="background1" w:themeFillShade="F2"/>
          </w:tcPr>
          <w:p w14:paraId="1A07D81B" w14:textId="77777777" w:rsidR="00F013FC" w:rsidRDefault="00F013FC" w:rsidP="00F013FC">
            <w:pPr>
              <w:rPr>
                <w:lang w:eastAsia="en-CA"/>
              </w:rPr>
            </w:pPr>
          </w:p>
        </w:tc>
      </w:tr>
      <w:tr w:rsidR="00F013FC" w14:paraId="24C1393C" w14:textId="77777777" w:rsidTr="00DD2645">
        <w:tc>
          <w:tcPr>
            <w:tcW w:w="3060" w:type="dxa"/>
            <w:shd w:val="clear" w:color="auto" w:fill="F2F2F2" w:themeFill="background1" w:themeFillShade="F2"/>
          </w:tcPr>
          <w:p w14:paraId="504CF000" w14:textId="49F00992" w:rsidR="00F013FC" w:rsidRDefault="00F013FC" w:rsidP="00F013FC">
            <w:pPr>
              <w:rPr>
                <w:lang w:eastAsia="en-CA"/>
              </w:rPr>
            </w:pPr>
            <w:r w:rsidRPr="00E75D62">
              <w:t>CRU 127</w:t>
            </w:r>
            <w:r w:rsidRPr="00E75D62">
              <w:rPr>
                <w:rFonts w:ascii="Cambria Math" w:hAnsi="Cambria Math" w:cs="Cambria Math"/>
              </w:rPr>
              <w:t>‐</w:t>
            </w:r>
            <w:r w:rsidRPr="00E75D62">
              <w:t xml:space="preserve"> change rooms HORN/STROBE - HORN TEST</w:t>
            </w:r>
          </w:p>
        </w:tc>
        <w:tc>
          <w:tcPr>
            <w:tcW w:w="907" w:type="dxa"/>
            <w:shd w:val="clear" w:color="auto" w:fill="F2F2F2" w:themeFill="background1" w:themeFillShade="F2"/>
            <w:vAlign w:val="center"/>
          </w:tcPr>
          <w:p w14:paraId="32A00B0A" w14:textId="77777777" w:rsidR="00F013FC" w:rsidRDefault="00F013FC" w:rsidP="00F013FC">
            <w:pPr>
              <w:rPr>
                <w:lang w:eastAsia="en-CA"/>
              </w:rPr>
            </w:pPr>
          </w:p>
        </w:tc>
        <w:tc>
          <w:tcPr>
            <w:tcW w:w="686" w:type="dxa"/>
            <w:shd w:val="clear" w:color="auto" w:fill="F2F2F2" w:themeFill="background1" w:themeFillShade="F2"/>
          </w:tcPr>
          <w:p w14:paraId="40D44CB5" w14:textId="3CD3B2E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B8F9FEF" w14:textId="77777777" w:rsidR="00F013FC" w:rsidRDefault="00F013FC" w:rsidP="00F013FC">
            <w:pPr>
              <w:jc w:val="center"/>
              <w:rPr>
                <w:lang w:eastAsia="en-CA"/>
              </w:rPr>
            </w:pPr>
          </w:p>
        </w:tc>
        <w:tc>
          <w:tcPr>
            <w:tcW w:w="1101" w:type="dxa"/>
            <w:shd w:val="clear" w:color="auto" w:fill="F2F2F2" w:themeFill="background1" w:themeFillShade="F2"/>
          </w:tcPr>
          <w:p w14:paraId="3FF7680B" w14:textId="77777777" w:rsidR="00F013FC" w:rsidRDefault="00F013FC" w:rsidP="00F013FC">
            <w:pPr>
              <w:jc w:val="center"/>
              <w:rPr>
                <w:lang w:eastAsia="en-CA"/>
              </w:rPr>
            </w:pPr>
          </w:p>
        </w:tc>
        <w:tc>
          <w:tcPr>
            <w:tcW w:w="850" w:type="dxa"/>
            <w:shd w:val="clear" w:color="auto" w:fill="F2F2F2" w:themeFill="background1" w:themeFillShade="F2"/>
            <w:vAlign w:val="center"/>
          </w:tcPr>
          <w:p w14:paraId="115F4E22" w14:textId="77777777" w:rsidR="00F013FC" w:rsidRDefault="00F013FC" w:rsidP="00F013FC">
            <w:pPr>
              <w:jc w:val="center"/>
              <w:rPr>
                <w:lang w:eastAsia="en-CA"/>
              </w:rPr>
            </w:pPr>
          </w:p>
        </w:tc>
        <w:tc>
          <w:tcPr>
            <w:tcW w:w="448" w:type="dxa"/>
            <w:shd w:val="clear" w:color="auto" w:fill="F2F2F2" w:themeFill="background1" w:themeFillShade="F2"/>
          </w:tcPr>
          <w:p w14:paraId="1045238E" w14:textId="3BDFB65F" w:rsidR="00F013FC" w:rsidRDefault="00000000" w:rsidP="00F013FC">
            <w:pPr>
              <w:jc w:val="center"/>
              <w:rPr>
                <w:lang w:eastAsia="en-CA"/>
              </w:rPr>
            </w:pPr>
            <w:sdt>
              <w:sdtPr>
                <w:rPr>
                  <w:lang w:eastAsia="en-CA"/>
                </w:rPr>
                <w:id w:val="847678432"/>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4771B0B6" w14:textId="77777777" w:rsidR="00F013FC" w:rsidRDefault="00F013FC" w:rsidP="00F013FC">
            <w:pPr>
              <w:jc w:val="center"/>
              <w:rPr>
                <w:lang w:eastAsia="en-CA"/>
              </w:rPr>
            </w:pPr>
          </w:p>
        </w:tc>
        <w:tc>
          <w:tcPr>
            <w:tcW w:w="448" w:type="dxa"/>
            <w:shd w:val="clear" w:color="auto" w:fill="F2F2F2" w:themeFill="background1" w:themeFillShade="F2"/>
          </w:tcPr>
          <w:p w14:paraId="6F9523CF" w14:textId="4C6E06F6" w:rsidR="00F013FC" w:rsidRDefault="00000000" w:rsidP="00F013FC">
            <w:pPr>
              <w:jc w:val="center"/>
              <w:rPr>
                <w:lang w:eastAsia="en-CA"/>
              </w:rPr>
            </w:pPr>
            <w:sdt>
              <w:sdtPr>
                <w:rPr>
                  <w:lang w:eastAsia="en-CA"/>
                </w:rPr>
                <w:id w:val="1440570414"/>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478BB967" w14:textId="4554A6EC" w:rsidR="00F013FC" w:rsidRDefault="00000000" w:rsidP="00F013FC">
            <w:pPr>
              <w:jc w:val="center"/>
              <w:rPr>
                <w:lang w:eastAsia="en-CA"/>
              </w:rPr>
            </w:pPr>
            <w:sdt>
              <w:sdtPr>
                <w:rPr>
                  <w:lang w:eastAsia="en-CA"/>
                </w:rPr>
                <w:id w:val="-1547289250"/>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56549256" w14:textId="2ABD1E47" w:rsidR="00F013FC" w:rsidRDefault="00000000" w:rsidP="00F013FC">
            <w:pPr>
              <w:jc w:val="center"/>
              <w:rPr>
                <w:lang w:eastAsia="en-CA"/>
              </w:rPr>
            </w:pPr>
            <w:sdt>
              <w:sdtPr>
                <w:rPr>
                  <w:lang w:eastAsia="en-CA"/>
                </w:rPr>
                <w:id w:val="635219281"/>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057ED8FE" w14:textId="77777777" w:rsidR="00F013FC" w:rsidRDefault="00F013FC" w:rsidP="00F013FC">
            <w:pPr>
              <w:jc w:val="center"/>
              <w:rPr>
                <w:lang w:eastAsia="en-CA"/>
              </w:rPr>
            </w:pPr>
          </w:p>
        </w:tc>
        <w:tc>
          <w:tcPr>
            <w:tcW w:w="3288" w:type="dxa"/>
            <w:shd w:val="clear" w:color="auto" w:fill="F2F2F2" w:themeFill="background1" w:themeFillShade="F2"/>
          </w:tcPr>
          <w:p w14:paraId="6E574364" w14:textId="77777777" w:rsidR="00F013FC" w:rsidRDefault="00F013FC" w:rsidP="00F013FC">
            <w:pPr>
              <w:rPr>
                <w:lang w:eastAsia="en-CA"/>
              </w:rPr>
            </w:pPr>
          </w:p>
        </w:tc>
      </w:tr>
      <w:tr w:rsidR="00F013FC" w14:paraId="42EC68BD" w14:textId="77777777" w:rsidTr="00DD2645">
        <w:tc>
          <w:tcPr>
            <w:tcW w:w="3060" w:type="dxa"/>
            <w:shd w:val="clear" w:color="auto" w:fill="F2F2F2" w:themeFill="background1" w:themeFillShade="F2"/>
          </w:tcPr>
          <w:p w14:paraId="23BD6779" w14:textId="17482626" w:rsidR="00F013FC" w:rsidRDefault="00F013FC" w:rsidP="00F013FC">
            <w:pPr>
              <w:rPr>
                <w:lang w:eastAsia="en-CA"/>
              </w:rPr>
            </w:pPr>
            <w:r w:rsidRPr="00E75D62">
              <w:t>CRU 127</w:t>
            </w:r>
            <w:r w:rsidRPr="00E75D62">
              <w:rPr>
                <w:rFonts w:ascii="Cambria Math" w:hAnsi="Cambria Math" w:cs="Cambria Math"/>
              </w:rPr>
              <w:t>‐</w:t>
            </w:r>
            <w:r w:rsidRPr="00E75D62">
              <w:t xml:space="preserve"> change rooms HORN/STROBE - STROBE TEST</w:t>
            </w:r>
          </w:p>
        </w:tc>
        <w:tc>
          <w:tcPr>
            <w:tcW w:w="907" w:type="dxa"/>
            <w:shd w:val="clear" w:color="auto" w:fill="F2F2F2" w:themeFill="background1" w:themeFillShade="F2"/>
            <w:vAlign w:val="center"/>
          </w:tcPr>
          <w:p w14:paraId="34375B09" w14:textId="77777777" w:rsidR="00F013FC" w:rsidRDefault="00F013FC" w:rsidP="00F013FC">
            <w:pPr>
              <w:rPr>
                <w:lang w:eastAsia="en-CA"/>
              </w:rPr>
            </w:pPr>
          </w:p>
        </w:tc>
        <w:tc>
          <w:tcPr>
            <w:tcW w:w="686" w:type="dxa"/>
            <w:shd w:val="clear" w:color="auto" w:fill="F2F2F2" w:themeFill="background1" w:themeFillShade="F2"/>
          </w:tcPr>
          <w:p w14:paraId="4AAC2616" w14:textId="208207B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93DEE36" w14:textId="77777777" w:rsidR="00F013FC" w:rsidRDefault="00F013FC" w:rsidP="00F013FC">
            <w:pPr>
              <w:jc w:val="center"/>
              <w:rPr>
                <w:lang w:eastAsia="en-CA"/>
              </w:rPr>
            </w:pPr>
          </w:p>
        </w:tc>
        <w:tc>
          <w:tcPr>
            <w:tcW w:w="1101" w:type="dxa"/>
            <w:shd w:val="clear" w:color="auto" w:fill="F2F2F2" w:themeFill="background1" w:themeFillShade="F2"/>
          </w:tcPr>
          <w:p w14:paraId="67E86DC0" w14:textId="77777777" w:rsidR="00F013FC" w:rsidRDefault="00F013FC" w:rsidP="00F013FC">
            <w:pPr>
              <w:jc w:val="center"/>
              <w:rPr>
                <w:lang w:eastAsia="en-CA"/>
              </w:rPr>
            </w:pPr>
          </w:p>
        </w:tc>
        <w:tc>
          <w:tcPr>
            <w:tcW w:w="850" w:type="dxa"/>
            <w:shd w:val="clear" w:color="auto" w:fill="F2F2F2" w:themeFill="background1" w:themeFillShade="F2"/>
            <w:vAlign w:val="center"/>
          </w:tcPr>
          <w:p w14:paraId="5AC73A50" w14:textId="77777777" w:rsidR="00F013FC" w:rsidRDefault="00F013FC" w:rsidP="00F013FC">
            <w:pPr>
              <w:jc w:val="center"/>
              <w:rPr>
                <w:lang w:eastAsia="en-CA"/>
              </w:rPr>
            </w:pPr>
          </w:p>
        </w:tc>
        <w:tc>
          <w:tcPr>
            <w:tcW w:w="448" w:type="dxa"/>
            <w:shd w:val="clear" w:color="auto" w:fill="F2F2F2" w:themeFill="background1" w:themeFillShade="F2"/>
          </w:tcPr>
          <w:p w14:paraId="2814E78E" w14:textId="2C1784A8" w:rsidR="00F013FC" w:rsidRDefault="00000000" w:rsidP="00F013FC">
            <w:pPr>
              <w:jc w:val="center"/>
              <w:rPr>
                <w:lang w:eastAsia="en-CA"/>
              </w:rPr>
            </w:pPr>
            <w:sdt>
              <w:sdtPr>
                <w:rPr>
                  <w:lang w:eastAsia="en-CA"/>
                </w:rPr>
                <w:id w:val="550033631"/>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4503F9EB" w14:textId="77777777" w:rsidR="00F013FC" w:rsidRDefault="00F013FC" w:rsidP="00F013FC">
            <w:pPr>
              <w:jc w:val="center"/>
              <w:rPr>
                <w:lang w:eastAsia="en-CA"/>
              </w:rPr>
            </w:pPr>
          </w:p>
        </w:tc>
        <w:tc>
          <w:tcPr>
            <w:tcW w:w="448" w:type="dxa"/>
            <w:shd w:val="clear" w:color="auto" w:fill="F2F2F2" w:themeFill="background1" w:themeFillShade="F2"/>
          </w:tcPr>
          <w:p w14:paraId="44978337" w14:textId="5733ADCC" w:rsidR="00F013FC" w:rsidRDefault="00000000" w:rsidP="00F013FC">
            <w:pPr>
              <w:jc w:val="center"/>
              <w:rPr>
                <w:lang w:eastAsia="en-CA"/>
              </w:rPr>
            </w:pPr>
            <w:sdt>
              <w:sdtPr>
                <w:rPr>
                  <w:lang w:eastAsia="en-CA"/>
                </w:rPr>
                <w:id w:val="1746610168"/>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03919C77" w14:textId="1F01D28F" w:rsidR="00F013FC" w:rsidRDefault="00000000" w:rsidP="00F013FC">
            <w:pPr>
              <w:jc w:val="center"/>
              <w:rPr>
                <w:lang w:eastAsia="en-CA"/>
              </w:rPr>
            </w:pPr>
            <w:sdt>
              <w:sdtPr>
                <w:rPr>
                  <w:lang w:eastAsia="en-CA"/>
                </w:rPr>
                <w:id w:val="-1222060343"/>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042C3FA6" w14:textId="3A5B88B7" w:rsidR="00F013FC" w:rsidRDefault="00000000" w:rsidP="00F013FC">
            <w:pPr>
              <w:jc w:val="center"/>
              <w:rPr>
                <w:lang w:eastAsia="en-CA"/>
              </w:rPr>
            </w:pPr>
            <w:sdt>
              <w:sdtPr>
                <w:rPr>
                  <w:lang w:eastAsia="en-CA"/>
                </w:rPr>
                <w:id w:val="1753151080"/>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3092828C" w14:textId="77777777" w:rsidR="00F013FC" w:rsidRDefault="00F013FC" w:rsidP="00F013FC">
            <w:pPr>
              <w:jc w:val="center"/>
              <w:rPr>
                <w:lang w:eastAsia="en-CA"/>
              </w:rPr>
            </w:pPr>
          </w:p>
        </w:tc>
        <w:tc>
          <w:tcPr>
            <w:tcW w:w="3288" w:type="dxa"/>
            <w:shd w:val="clear" w:color="auto" w:fill="F2F2F2" w:themeFill="background1" w:themeFillShade="F2"/>
          </w:tcPr>
          <w:p w14:paraId="7FA6F405" w14:textId="77777777" w:rsidR="00F013FC" w:rsidRDefault="00F013FC" w:rsidP="00F013FC">
            <w:pPr>
              <w:rPr>
                <w:lang w:eastAsia="en-CA"/>
              </w:rPr>
            </w:pPr>
          </w:p>
        </w:tc>
      </w:tr>
      <w:tr w:rsidR="00F013FC" w14:paraId="55812418" w14:textId="77777777" w:rsidTr="00DD2645">
        <w:tc>
          <w:tcPr>
            <w:tcW w:w="3060" w:type="dxa"/>
            <w:shd w:val="clear" w:color="auto" w:fill="F2F2F2" w:themeFill="background1" w:themeFillShade="F2"/>
          </w:tcPr>
          <w:p w14:paraId="027AFD7F" w14:textId="1391AAA6" w:rsidR="00F013FC" w:rsidRDefault="00F013FC" w:rsidP="00F013FC">
            <w:pPr>
              <w:rPr>
                <w:lang w:eastAsia="en-CA"/>
              </w:rPr>
            </w:pPr>
            <w:r w:rsidRPr="00E75D62">
              <w:t>CRU 126</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sales area HORN/STROBE - HORN TEST</w:t>
            </w:r>
          </w:p>
        </w:tc>
        <w:tc>
          <w:tcPr>
            <w:tcW w:w="907" w:type="dxa"/>
            <w:shd w:val="clear" w:color="auto" w:fill="F2F2F2" w:themeFill="background1" w:themeFillShade="F2"/>
            <w:vAlign w:val="center"/>
          </w:tcPr>
          <w:p w14:paraId="435B94A7" w14:textId="77777777" w:rsidR="00F013FC" w:rsidRDefault="00F013FC" w:rsidP="00F013FC">
            <w:pPr>
              <w:rPr>
                <w:lang w:eastAsia="en-CA"/>
              </w:rPr>
            </w:pPr>
          </w:p>
        </w:tc>
        <w:tc>
          <w:tcPr>
            <w:tcW w:w="686" w:type="dxa"/>
            <w:shd w:val="clear" w:color="auto" w:fill="F2F2F2" w:themeFill="background1" w:themeFillShade="F2"/>
          </w:tcPr>
          <w:p w14:paraId="2B62A842" w14:textId="376F47E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2DDB170" w14:textId="77777777" w:rsidR="00F013FC" w:rsidRDefault="00F013FC" w:rsidP="00F013FC">
            <w:pPr>
              <w:jc w:val="center"/>
              <w:rPr>
                <w:lang w:eastAsia="en-CA"/>
              </w:rPr>
            </w:pPr>
          </w:p>
        </w:tc>
        <w:tc>
          <w:tcPr>
            <w:tcW w:w="1101" w:type="dxa"/>
            <w:shd w:val="clear" w:color="auto" w:fill="F2F2F2" w:themeFill="background1" w:themeFillShade="F2"/>
          </w:tcPr>
          <w:p w14:paraId="0DECD7C7" w14:textId="77777777" w:rsidR="00F013FC" w:rsidRDefault="00F013FC" w:rsidP="00F013FC">
            <w:pPr>
              <w:jc w:val="center"/>
              <w:rPr>
                <w:lang w:eastAsia="en-CA"/>
              </w:rPr>
            </w:pPr>
          </w:p>
        </w:tc>
        <w:tc>
          <w:tcPr>
            <w:tcW w:w="850" w:type="dxa"/>
            <w:shd w:val="clear" w:color="auto" w:fill="F2F2F2" w:themeFill="background1" w:themeFillShade="F2"/>
            <w:vAlign w:val="center"/>
          </w:tcPr>
          <w:p w14:paraId="521EA8B6" w14:textId="77777777" w:rsidR="00F013FC" w:rsidRDefault="00F013FC" w:rsidP="00F013FC">
            <w:pPr>
              <w:jc w:val="center"/>
              <w:rPr>
                <w:lang w:eastAsia="en-CA"/>
              </w:rPr>
            </w:pPr>
          </w:p>
        </w:tc>
        <w:tc>
          <w:tcPr>
            <w:tcW w:w="448" w:type="dxa"/>
            <w:shd w:val="clear" w:color="auto" w:fill="F2F2F2" w:themeFill="background1" w:themeFillShade="F2"/>
          </w:tcPr>
          <w:p w14:paraId="7D3B4087" w14:textId="5AF41D6B" w:rsidR="00F013FC" w:rsidRDefault="00000000" w:rsidP="00F013FC">
            <w:pPr>
              <w:jc w:val="center"/>
              <w:rPr>
                <w:lang w:eastAsia="en-CA"/>
              </w:rPr>
            </w:pPr>
            <w:sdt>
              <w:sdtPr>
                <w:rPr>
                  <w:lang w:eastAsia="en-CA"/>
                </w:rPr>
                <w:id w:val="982589258"/>
                <w14:checkbox>
                  <w14:checked w14:val="1"/>
                  <w14:checkedState w14:val="0050" w14:font="Wingdings 2"/>
                  <w14:uncheckedState w14:val="0020" w14:font="Wingdings 2"/>
                </w14:checkbox>
              </w:sdtPr>
              <w:sdtContent>
                <w:r w:rsidR="00F013FC" w:rsidRPr="002E6248">
                  <w:rPr>
                    <w:lang w:eastAsia="en-CA"/>
                  </w:rPr>
                  <w:sym w:font="Wingdings 2" w:char="F050"/>
                </w:r>
              </w:sdtContent>
            </w:sdt>
          </w:p>
        </w:tc>
        <w:tc>
          <w:tcPr>
            <w:tcW w:w="1101" w:type="dxa"/>
            <w:shd w:val="clear" w:color="auto" w:fill="F2F2F2" w:themeFill="background1" w:themeFillShade="F2"/>
            <w:vAlign w:val="center"/>
          </w:tcPr>
          <w:p w14:paraId="65278941" w14:textId="77777777" w:rsidR="00F013FC" w:rsidRDefault="00F013FC" w:rsidP="00F013FC">
            <w:pPr>
              <w:jc w:val="center"/>
              <w:rPr>
                <w:lang w:eastAsia="en-CA"/>
              </w:rPr>
            </w:pPr>
          </w:p>
        </w:tc>
        <w:tc>
          <w:tcPr>
            <w:tcW w:w="448" w:type="dxa"/>
            <w:shd w:val="clear" w:color="auto" w:fill="F2F2F2" w:themeFill="background1" w:themeFillShade="F2"/>
          </w:tcPr>
          <w:p w14:paraId="38C97986" w14:textId="1CC6F045" w:rsidR="00F013FC" w:rsidRDefault="00000000" w:rsidP="00F013FC">
            <w:pPr>
              <w:jc w:val="center"/>
              <w:rPr>
                <w:lang w:eastAsia="en-CA"/>
              </w:rPr>
            </w:pPr>
            <w:sdt>
              <w:sdtPr>
                <w:rPr>
                  <w:lang w:eastAsia="en-CA"/>
                </w:rPr>
                <w:id w:val="-381861643"/>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48" w:type="dxa"/>
            <w:shd w:val="clear" w:color="auto" w:fill="F2F2F2" w:themeFill="background1" w:themeFillShade="F2"/>
          </w:tcPr>
          <w:p w14:paraId="2447EDA3" w14:textId="29D63487" w:rsidR="00F013FC" w:rsidRDefault="00000000" w:rsidP="00F013FC">
            <w:pPr>
              <w:jc w:val="center"/>
              <w:rPr>
                <w:lang w:eastAsia="en-CA"/>
              </w:rPr>
            </w:pPr>
            <w:sdt>
              <w:sdtPr>
                <w:rPr>
                  <w:lang w:eastAsia="en-CA"/>
                </w:rPr>
                <w:id w:val="1206833008"/>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423" w:type="dxa"/>
            <w:shd w:val="clear" w:color="auto" w:fill="F2F2F2" w:themeFill="background1" w:themeFillShade="F2"/>
          </w:tcPr>
          <w:p w14:paraId="76744587" w14:textId="5F5F605F" w:rsidR="00F013FC" w:rsidRDefault="00000000" w:rsidP="00F013FC">
            <w:pPr>
              <w:jc w:val="center"/>
              <w:rPr>
                <w:lang w:eastAsia="en-CA"/>
              </w:rPr>
            </w:pPr>
            <w:sdt>
              <w:sdtPr>
                <w:rPr>
                  <w:lang w:eastAsia="en-CA"/>
                </w:rPr>
                <w:id w:val="-919561418"/>
                <w14:checkbox>
                  <w14:checked w14:val="1"/>
                  <w14:checkedState w14:val="0050" w14:font="Wingdings 2"/>
                  <w14:uncheckedState w14:val="0020" w14:font="Wingdings 2"/>
                </w14:checkbox>
              </w:sdtPr>
              <w:sdtContent>
                <w:r w:rsidR="00F013FC" w:rsidRPr="002E6EDE">
                  <w:rPr>
                    <w:lang w:eastAsia="en-CA"/>
                  </w:rPr>
                  <w:sym w:font="Wingdings 2" w:char="F050"/>
                </w:r>
              </w:sdtContent>
            </w:sdt>
          </w:p>
        </w:tc>
        <w:tc>
          <w:tcPr>
            <w:tcW w:w="964" w:type="dxa"/>
            <w:shd w:val="clear" w:color="auto" w:fill="F2F2F2" w:themeFill="background1" w:themeFillShade="F2"/>
            <w:vAlign w:val="center"/>
          </w:tcPr>
          <w:p w14:paraId="659C388A" w14:textId="77777777" w:rsidR="00F013FC" w:rsidRDefault="00F013FC" w:rsidP="00F013FC">
            <w:pPr>
              <w:jc w:val="center"/>
              <w:rPr>
                <w:lang w:eastAsia="en-CA"/>
              </w:rPr>
            </w:pPr>
          </w:p>
        </w:tc>
        <w:tc>
          <w:tcPr>
            <w:tcW w:w="3288" w:type="dxa"/>
            <w:shd w:val="clear" w:color="auto" w:fill="F2F2F2" w:themeFill="background1" w:themeFillShade="F2"/>
          </w:tcPr>
          <w:p w14:paraId="3531E092" w14:textId="77777777" w:rsidR="00F013FC" w:rsidRDefault="00F013FC" w:rsidP="00F013FC">
            <w:pPr>
              <w:rPr>
                <w:lang w:eastAsia="en-CA"/>
              </w:rPr>
            </w:pPr>
          </w:p>
        </w:tc>
      </w:tr>
      <w:tr w:rsidR="00F013FC" w14:paraId="2A480070" w14:textId="77777777" w:rsidTr="00DD2645">
        <w:tc>
          <w:tcPr>
            <w:tcW w:w="3060" w:type="dxa"/>
            <w:shd w:val="clear" w:color="auto" w:fill="F2F2F2" w:themeFill="background1" w:themeFillShade="F2"/>
          </w:tcPr>
          <w:p w14:paraId="56528B81" w14:textId="48F111EC" w:rsidR="00F013FC" w:rsidRDefault="00F013FC" w:rsidP="00F013FC">
            <w:pPr>
              <w:rPr>
                <w:lang w:eastAsia="en-CA"/>
              </w:rPr>
            </w:pPr>
            <w:r w:rsidRPr="00E75D62">
              <w:lastRenderedPageBreak/>
              <w:t>CRU 126</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sales area HORN/STROBE - STROBE TEST</w:t>
            </w:r>
          </w:p>
        </w:tc>
        <w:tc>
          <w:tcPr>
            <w:tcW w:w="907" w:type="dxa"/>
            <w:shd w:val="clear" w:color="auto" w:fill="F2F2F2" w:themeFill="background1" w:themeFillShade="F2"/>
            <w:vAlign w:val="center"/>
          </w:tcPr>
          <w:p w14:paraId="37BEA516" w14:textId="77777777" w:rsidR="00F013FC" w:rsidRDefault="00F013FC" w:rsidP="00F013FC">
            <w:pPr>
              <w:rPr>
                <w:lang w:eastAsia="en-CA"/>
              </w:rPr>
            </w:pPr>
          </w:p>
        </w:tc>
        <w:tc>
          <w:tcPr>
            <w:tcW w:w="686" w:type="dxa"/>
            <w:shd w:val="clear" w:color="auto" w:fill="F2F2F2" w:themeFill="background1" w:themeFillShade="F2"/>
          </w:tcPr>
          <w:p w14:paraId="27D012F0" w14:textId="43275BB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47341C6" w14:textId="77777777" w:rsidR="00F013FC" w:rsidRDefault="00F013FC" w:rsidP="00F013FC">
            <w:pPr>
              <w:jc w:val="center"/>
              <w:rPr>
                <w:lang w:eastAsia="en-CA"/>
              </w:rPr>
            </w:pPr>
          </w:p>
        </w:tc>
        <w:tc>
          <w:tcPr>
            <w:tcW w:w="1101" w:type="dxa"/>
            <w:shd w:val="clear" w:color="auto" w:fill="F2F2F2" w:themeFill="background1" w:themeFillShade="F2"/>
          </w:tcPr>
          <w:p w14:paraId="04AF38CD" w14:textId="77777777" w:rsidR="00F013FC" w:rsidRDefault="00F013FC" w:rsidP="00F013FC">
            <w:pPr>
              <w:jc w:val="center"/>
              <w:rPr>
                <w:lang w:eastAsia="en-CA"/>
              </w:rPr>
            </w:pPr>
          </w:p>
        </w:tc>
        <w:tc>
          <w:tcPr>
            <w:tcW w:w="850" w:type="dxa"/>
            <w:shd w:val="clear" w:color="auto" w:fill="F2F2F2" w:themeFill="background1" w:themeFillShade="F2"/>
            <w:vAlign w:val="center"/>
          </w:tcPr>
          <w:p w14:paraId="5122CB4A" w14:textId="77777777" w:rsidR="00F013FC" w:rsidRDefault="00F013FC" w:rsidP="00F013FC">
            <w:pPr>
              <w:jc w:val="center"/>
              <w:rPr>
                <w:lang w:eastAsia="en-CA"/>
              </w:rPr>
            </w:pPr>
          </w:p>
        </w:tc>
        <w:tc>
          <w:tcPr>
            <w:tcW w:w="448" w:type="dxa"/>
            <w:shd w:val="clear" w:color="auto" w:fill="F2F2F2" w:themeFill="background1" w:themeFillShade="F2"/>
          </w:tcPr>
          <w:p w14:paraId="3EDDC647" w14:textId="2B02A2BB" w:rsidR="00F013FC" w:rsidRDefault="00000000" w:rsidP="00F013FC">
            <w:pPr>
              <w:jc w:val="center"/>
              <w:rPr>
                <w:lang w:eastAsia="en-CA"/>
              </w:rPr>
            </w:pPr>
            <w:sdt>
              <w:sdtPr>
                <w:rPr>
                  <w:lang w:eastAsia="en-CA"/>
                </w:rPr>
                <w:id w:val="-85228708"/>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5D0C56F3" w14:textId="77777777" w:rsidR="00F013FC" w:rsidRDefault="00F013FC" w:rsidP="00F013FC">
            <w:pPr>
              <w:jc w:val="center"/>
              <w:rPr>
                <w:lang w:eastAsia="en-CA"/>
              </w:rPr>
            </w:pPr>
          </w:p>
        </w:tc>
        <w:tc>
          <w:tcPr>
            <w:tcW w:w="448" w:type="dxa"/>
            <w:shd w:val="clear" w:color="auto" w:fill="F2F2F2" w:themeFill="background1" w:themeFillShade="F2"/>
          </w:tcPr>
          <w:p w14:paraId="3D709B38" w14:textId="25EF177C" w:rsidR="00F013FC" w:rsidRDefault="00000000" w:rsidP="00F013FC">
            <w:pPr>
              <w:jc w:val="center"/>
              <w:rPr>
                <w:lang w:eastAsia="en-CA"/>
              </w:rPr>
            </w:pPr>
            <w:sdt>
              <w:sdtPr>
                <w:rPr>
                  <w:lang w:eastAsia="en-CA"/>
                </w:rPr>
                <w:id w:val="546808309"/>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23FF7F40" w14:textId="54419AE0" w:rsidR="00F013FC" w:rsidRDefault="00000000" w:rsidP="00F013FC">
            <w:pPr>
              <w:jc w:val="center"/>
              <w:rPr>
                <w:lang w:eastAsia="en-CA"/>
              </w:rPr>
            </w:pPr>
            <w:sdt>
              <w:sdtPr>
                <w:rPr>
                  <w:lang w:eastAsia="en-CA"/>
                </w:rPr>
                <w:id w:val="-600105362"/>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1BC16DCE" w14:textId="225C2DC7" w:rsidR="00F013FC" w:rsidRDefault="00000000" w:rsidP="00F013FC">
            <w:pPr>
              <w:jc w:val="center"/>
              <w:rPr>
                <w:lang w:eastAsia="en-CA"/>
              </w:rPr>
            </w:pPr>
            <w:sdt>
              <w:sdtPr>
                <w:rPr>
                  <w:lang w:eastAsia="en-CA"/>
                </w:rPr>
                <w:id w:val="-254978429"/>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669E2A1C" w14:textId="77777777" w:rsidR="00F013FC" w:rsidRDefault="00F013FC" w:rsidP="00F013FC">
            <w:pPr>
              <w:jc w:val="center"/>
              <w:rPr>
                <w:lang w:eastAsia="en-CA"/>
              </w:rPr>
            </w:pPr>
          </w:p>
        </w:tc>
        <w:tc>
          <w:tcPr>
            <w:tcW w:w="3288" w:type="dxa"/>
            <w:shd w:val="clear" w:color="auto" w:fill="F2F2F2" w:themeFill="background1" w:themeFillShade="F2"/>
          </w:tcPr>
          <w:p w14:paraId="5CC26FCD" w14:textId="77777777" w:rsidR="00F013FC" w:rsidRDefault="00F013FC" w:rsidP="00F013FC">
            <w:pPr>
              <w:rPr>
                <w:lang w:eastAsia="en-CA"/>
              </w:rPr>
            </w:pPr>
          </w:p>
        </w:tc>
      </w:tr>
      <w:tr w:rsidR="00F013FC" w14:paraId="7C231818" w14:textId="77777777" w:rsidTr="00DD2645">
        <w:tc>
          <w:tcPr>
            <w:tcW w:w="3060" w:type="dxa"/>
            <w:shd w:val="clear" w:color="auto" w:fill="F2F2F2" w:themeFill="background1" w:themeFillShade="F2"/>
          </w:tcPr>
          <w:p w14:paraId="274590EC" w14:textId="14532E2B" w:rsidR="00F013FC" w:rsidRDefault="00F013FC" w:rsidP="00F013FC">
            <w:pPr>
              <w:rPr>
                <w:lang w:eastAsia="en-CA"/>
              </w:rPr>
            </w:pPr>
            <w:r w:rsidRPr="00E75D62">
              <w:t>CRU</w:t>
            </w:r>
            <w:r w:rsidRPr="00E75D62">
              <w:rPr>
                <w:rFonts w:ascii="Cambria Math" w:hAnsi="Cambria Math" w:cs="Cambria Math"/>
              </w:rPr>
              <w:t>‐</w:t>
            </w:r>
            <w:r w:rsidRPr="00E75D62">
              <w:t>126</w:t>
            </w:r>
            <w:r w:rsidRPr="00E75D62">
              <w:rPr>
                <w:rFonts w:ascii="Cambria Math" w:hAnsi="Cambria Math" w:cs="Cambria Math"/>
              </w:rPr>
              <w:t>‐</w:t>
            </w:r>
            <w:r w:rsidRPr="00E75D62">
              <w:t>store room HORN/STROBE - HORN TEST</w:t>
            </w:r>
          </w:p>
        </w:tc>
        <w:tc>
          <w:tcPr>
            <w:tcW w:w="907" w:type="dxa"/>
            <w:shd w:val="clear" w:color="auto" w:fill="F2F2F2" w:themeFill="background1" w:themeFillShade="F2"/>
            <w:vAlign w:val="center"/>
          </w:tcPr>
          <w:p w14:paraId="32D5651C" w14:textId="77777777" w:rsidR="00F013FC" w:rsidRDefault="00F013FC" w:rsidP="00F013FC">
            <w:pPr>
              <w:rPr>
                <w:lang w:eastAsia="en-CA"/>
              </w:rPr>
            </w:pPr>
          </w:p>
        </w:tc>
        <w:tc>
          <w:tcPr>
            <w:tcW w:w="686" w:type="dxa"/>
            <w:shd w:val="clear" w:color="auto" w:fill="F2F2F2" w:themeFill="background1" w:themeFillShade="F2"/>
          </w:tcPr>
          <w:p w14:paraId="3F949F90" w14:textId="57F7392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3BA4096" w14:textId="77777777" w:rsidR="00F013FC" w:rsidRDefault="00F013FC" w:rsidP="00F013FC">
            <w:pPr>
              <w:jc w:val="center"/>
              <w:rPr>
                <w:lang w:eastAsia="en-CA"/>
              </w:rPr>
            </w:pPr>
          </w:p>
        </w:tc>
        <w:tc>
          <w:tcPr>
            <w:tcW w:w="1101" w:type="dxa"/>
            <w:shd w:val="clear" w:color="auto" w:fill="F2F2F2" w:themeFill="background1" w:themeFillShade="F2"/>
          </w:tcPr>
          <w:p w14:paraId="5B4C9C33" w14:textId="77777777" w:rsidR="00F013FC" w:rsidRDefault="00F013FC" w:rsidP="00F013FC">
            <w:pPr>
              <w:jc w:val="center"/>
              <w:rPr>
                <w:lang w:eastAsia="en-CA"/>
              </w:rPr>
            </w:pPr>
          </w:p>
        </w:tc>
        <w:tc>
          <w:tcPr>
            <w:tcW w:w="850" w:type="dxa"/>
            <w:shd w:val="clear" w:color="auto" w:fill="F2F2F2" w:themeFill="background1" w:themeFillShade="F2"/>
            <w:vAlign w:val="center"/>
          </w:tcPr>
          <w:p w14:paraId="251124F9" w14:textId="77777777" w:rsidR="00F013FC" w:rsidRDefault="00F013FC" w:rsidP="00F013FC">
            <w:pPr>
              <w:jc w:val="center"/>
              <w:rPr>
                <w:lang w:eastAsia="en-CA"/>
              </w:rPr>
            </w:pPr>
          </w:p>
        </w:tc>
        <w:tc>
          <w:tcPr>
            <w:tcW w:w="448" w:type="dxa"/>
            <w:shd w:val="clear" w:color="auto" w:fill="F2F2F2" w:themeFill="background1" w:themeFillShade="F2"/>
          </w:tcPr>
          <w:p w14:paraId="1DC43322" w14:textId="1856F1C3" w:rsidR="00F013FC" w:rsidRDefault="00000000" w:rsidP="00F013FC">
            <w:pPr>
              <w:jc w:val="center"/>
              <w:rPr>
                <w:lang w:eastAsia="en-CA"/>
              </w:rPr>
            </w:pPr>
            <w:sdt>
              <w:sdtPr>
                <w:rPr>
                  <w:lang w:eastAsia="en-CA"/>
                </w:rPr>
                <w:id w:val="1045642100"/>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0AEA6E8E" w14:textId="77777777" w:rsidR="00F013FC" w:rsidRDefault="00F013FC" w:rsidP="00F013FC">
            <w:pPr>
              <w:jc w:val="center"/>
              <w:rPr>
                <w:lang w:eastAsia="en-CA"/>
              </w:rPr>
            </w:pPr>
          </w:p>
        </w:tc>
        <w:tc>
          <w:tcPr>
            <w:tcW w:w="448" w:type="dxa"/>
            <w:shd w:val="clear" w:color="auto" w:fill="F2F2F2" w:themeFill="background1" w:themeFillShade="F2"/>
          </w:tcPr>
          <w:p w14:paraId="5E9FF0D6" w14:textId="34936A9B" w:rsidR="00F013FC" w:rsidRDefault="00000000" w:rsidP="00F013FC">
            <w:pPr>
              <w:jc w:val="center"/>
              <w:rPr>
                <w:lang w:eastAsia="en-CA"/>
              </w:rPr>
            </w:pPr>
            <w:sdt>
              <w:sdtPr>
                <w:rPr>
                  <w:lang w:eastAsia="en-CA"/>
                </w:rPr>
                <w:id w:val="-1060623733"/>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38E724E0" w14:textId="027B6BEE" w:rsidR="00F013FC" w:rsidRDefault="00000000" w:rsidP="00F013FC">
            <w:pPr>
              <w:jc w:val="center"/>
              <w:rPr>
                <w:lang w:eastAsia="en-CA"/>
              </w:rPr>
            </w:pPr>
            <w:sdt>
              <w:sdtPr>
                <w:rPr>
                  <w:lang w:eastAsia="en-CA"/>
                </w:rPr>
                <w:id w:val="-406997794"/>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167E64C4" w14:textId="65E613E2" w:rsidR="00F013FC" w:rsidRDefault="00000000" w:rsidP="00F013FC">
            <w:pPr>
              <w:jc w:val="center"/>
              <w:rPr>
                <w:lang w:eastAsia="en-CA"/>
              </w:rPr>
            </w:pPr>
            <w:sdt>
              <w:sdtPr>
                <w:rPr>
                  <w:lang w:eastAsia="en-CA"/>
                </w:rPr>
                <w:id w:val="-1968583645"/>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09EC804F" w14:textId="77777777" w:rsidR="00F013FC" w:rsidRDefault="00F013FC" w:rsidP="00F013FC">
            <w:pPr>
              <w:jc w:val="center"/>
              <w:rPr>
                <w:lang w:eastAsia="en-CA"/>
              </w:rPr>
            </w:pPr>
          </w:p>
        </w:tc>
        <w:tc>
          <w:tcPr>
            <w:tcW w:w="3288" w:type="dxa"/>
            <w:shd w:val="clear" w:color="auto" w:fill="F2F2F2" w:themeFill="background1" w:themeFillShade="F2"/>
          </w:tcPr>
          <w:p w14:paraId="510306A7" w14:textId="77777777" w:rsidR="00F013FC" w:rsidRDefault="00F013FC" w:rsidP="00F013FC">
            <w:pPr>
              <w:rPr>
                <w:lang w:eastAsia="en-CA"/>
              </w:rPr>
            </w:pPr>
          </w:p>
        </w:tc>
      </w:tr>
      <w:tr w:rsidR="00F013FC" w14:paraId="171307CE" w14:textId="77777777" w:rsidTr="00DD2645">
        <w:tc>
          <w:tcPr>
            <w:tcW w:w="3060" w:type="dxa"/>
            <w:shd w:val="clear" w:color="auto" w:fill="F2F2F2" w:themeFill="background1" w:themeFillShade="F2"/>
          </w:tcPr>
          <w:p w14:paraId="69605258" w14:textId="7A96EAEE" w:rsidR="00F013FC" w:rsidRDefault="00F013FC" w:rsidP="00F013FC">
            <w:pPr>
              <w:rPr>
                <w:lang w:eastAsia="en-CA"/>
              </w:rPr>
            </w:pPr>
            <w:r w:rsidRPr="00E75D62">
              <w:t>CRU</w:t>
            </w:r>
            <w:r w:rsidRPr="00E75D62">
              <w:rPr>
                <w:rFonts w:ascii="Cambria Math" w:hAnsi="Cambria Math" w:cs="Cambria Math"/>
              </w:rPr>
              <w:t>‐</w:t>
            </w:r>
            <w:r w:rsidRPr="00E75D62">
              <w:t>126</w:t>
            </w:r>
            <w:r w:rsidRPr="00E75D62">
              <w:rPr>
                <w:rFonts w:ascii="Cambria Math" w:hAnsi="Cambria Math" w:cs="Cambria Math"/>
              </w:rPr>
              <w:t>‐</w:t>
            </w:r>
            <w:r w:rsidRPr="00E75D62">
              <w:t>store room HORN/STROBE - STROBE TEST</w:t>
            </w:r>
          </w:p>
        </w:tc>
        <w:tc>
          <w:tcPr>
            <w:tcW w:w="907" w:type="dxa"/>
            <w:shd w:val="clear" w:color="auto" w:fill="F2F2F2" w:themeFill="background1" w:themeFillShade="F2"/>
            <w:vAlign w:val="center"/>
          </w:tcPr>
          <w:p w14:paraId="2F43DD1A" w14:textId="77777777" w:rsidR="00F013FC" w:rsidRDefault="00F013FC" w:rsidP="00F013FC">
            <w:pPr>
              <w:rPr>
                <w:lang w:eastAsia="en-CA"/>
              </w:rPr>
            </w:pPr>
          </w:p>
        </w:tc>
        <w:tc>
          <w:tcPr>
            <w:tcW w:w="686" w:type="dxa"/>
            <w:shd w:val="clear" w:color="auto" w:fill="F2F2F2" w:themeFill="background1" w:themeFillShade="F2"/>
          </w:tcPr>
          <w:p w14:paraId="5985EDD5" w14:textId="4259532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201F7D9" w14:textId="77777777" w:rsidR="00F013FC" w:rsidRDefault="00F013FC" w:rsidP="00F013FC">
            <w:pPr>
              <w:jc w:val="center"/>
              <w:rPr>
                <w:lang w:eastAsia="en-CA"/>
              </w:rPr>
            </w:pPr>
          </w:p>
        </w:tc>
        <w:tc>
          <w:tcPr>
            <w:tcW w:w="1101" w:type="dxa"/>
            <w:shd w:val="clear" w:color="auto" w:fill="F2F2F2" w:themeFill="background1" w:themeFillShade="F2"/>
          </w:tcPr>
          <w:p w14:paraId="208DEFCA" w14:textId="77777777" w:rsidR="00F013FC" w:rsidRDefault="00F013FC" w:rsidP="00F013FC">
            <w:pPr>
              <w:jc w:val="center"/>
              <w:rPr>
                <w:lang w:eastAsia="en-CA"/>
              </w:rPr>
            </w:pPr>
          </w:p>
        </w:tc>
        <w:tc>
          <w:tcPr>
            <w:tcW w:w="850" w:type="dxa"/>
            <w:shd w:val="clear" w:color="auto" w:fill="F2F2F2" w:themeFill="background1" w:themeFillShade="F2"/>
            <w:vAlign w:val="center"/>
          </w:tcPr>
          <w:p w14:paraId="0034D575" w14:textId="77777777" w:rsidR="00F013FC" w:rsidRDefault="00F013FC" w:rsidP="00F013FC">
            <w:pPr>
              <w:jc w:val="center"/>
              <w:rPr>
                <w:lang w:eastAsia="en-CA"/>
              </w:rPr>
            </w:pPr>
          </w:p>
        </w:tc>
        <w:tc>
          <w:tcPr>
            <w:tcW w:w="448" w:type="dxa"/>
            <w:shd w:val="clear" w:color="auto" w:fill="F2F2F2" w:themeFill="background1" w:themeFillShade="F2"/>
          </w:tcPr>
          <w:p w14:paraId="05ED8F0C" w14:textId="49E2EB48" w:rsidR="00F013FC" w:rsidRDefault="00000000" w:rsidP="00F013FC">
            <w:pPr>
              <w:jc w:val="center"/>
              <w:rPr>
                <w:lang w:eastAsia="en-CA"/>
              </w:rPr>
            </w:pPr>
            <w:sdt>
              <w:sdtPr>
                <w:rPr>
                  <w:lang w:eastAsia="en-CA"/>
                </w:rPr>
                <w:id w:val="-1257593812"/>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059572EA" w14:textId="77777777" w:rsidR="00F013FC" w:rsidRDefault="00F013FC" w:rsidP="00F013FC">
            <w:pPr>
              <w:jc w:val="center"/>
              <w:rPr>
                <w:lang w:eastAsia="en-CA"/>
              </w:rPr>
            </w:pPr>
          </w:p>
        </w:tc>
        <w:tc>
          <w:tcPr>
            <w:tcW w:w="448" w:type="dxa"/>
            <w:shd w:val="clear" w:color="auto" w:fill="F2F2F2" w:themeFill="background1" w:themeFillShade="F2"/>
          </w:tcPr>
          <w:p w14:paraId="51663BA8" w14:textId="6D6F3326" w:rsidR="00F013FC" w:rsidRDefault="00000000" w:rsidP="00F013FC">
            <w:pPr>
              <w:jc w:val="center"/>
              <w:rPr>
                <w:lang w:eastAsia="en-CA"/>
              </w:rPr>
            </w:pPr>
            <w:sdt>
              <w:sdtPr>
                <w:rPr>
                  <w:lang w:eastAsia="en-CA"/>
                </w:rPr>
                <w:id w:val="752485177"/>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5A0B7BFB" w14:textId="041C3217" w:rsidR="00F013FC" w:rsidRDefault="00000000" w:rsidP="00F013FC">
            <w:pPr>
              <w:jc w:val="center"/>
              <w:rPr>
                <w:lang w:eastAsia="en-CA"/>
              </w:rPr>
            </w:pPr>
            <w:sdt>
              <w:sdtPr>
                <w:rPr>
                  <w:lang w:eastAsia="en-CA"/>
                </w:rPr>
                <w:id w:val="-1479597292"/>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05A0311E" w14:textId="42EC42B3" w:rsidR="00F013FC" w:rsidRDefault="00000000" w:rsidP="00F013FC">
            <w:pPr>
              <w:jc w:val="center"/>
              <w:rPr>
                <w:lang w:eastAsia="en-CA"/>
              </w:rPr>
            </w:pPr>
            <w:sdt>
              <w:sdtPr>
                <w:rPr>
                  <w:lang w:eastAsia="en-CA"/>
                </w:rPr>
                <w:id w:val="-1926565829"/>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6D88F2B5" w14:textId="77777777" w:rsidR="00F013FC" w:rsidRDefault="00F013FC" w:rsidP="00F013FC">
            <w:pPr>
              <w:jc w:val="center"/>
              <w:rPr>
                <w:lang w:eastAsia="en-CA"/>
              </w:rPr>
            </w:pPr>
          </w:p>
        </w:tc>
        <w:tc>
          <w:tcPr>
            <w:tcW w:w="3288" w:type="dxa"/>
            <w:shd w:val="clear" w:color="auto" w:fill="F2F2F2" w:themeFill="background1" w:themeFillShade="F2"/>
          </w:tcPr>
          <w:p w14:paraId="39D40D67" w14:textId="77777777" w:rsidR="00F013FC" w:rsidRDefault="00F013FC" w:rsidP="00F013FC">
            <w:pPr>
              <w:rPr>
                <w:lang w:eastAsia="en-CA"/>
              </w:rPr>
            </w:pPr>
          </w:p>
        </w:tc>
      </w:tr>
      <w:tr w:rsidR="00F013FC" w14:paraId="6E8D05E5" w14:textId="77777777" w:rsidTr="00DD2645">
        <w:tc>
          <w:tcPr>
            <w:tcW w:w="3060" w:type="dxa"/>
            <w:shd w:val="clear" w:color="auto" w:fill="F2F2F2" w:themeFill="background1" w:themeFillShade="F2"/>
          </w:tcPr>
          <w:p w14:paraId="501F2614" w14:textId="748C7BE1" w:rsidR="00F013FC" w:rsidRDefault="00F013FC" w:rsidP="00F013FC">
            <w:pPr>
              <w:rPr>
                <w:lang w:eastAsia="en-CA"/>
              </w:rPr>
            </w:pPr>
            <w:r w:rsidRPr="00E75D62">
              <w:t>CRU</w:t>
            </w:r>
            <w:r w:rsidRPr="00E75D62">
              <w:rPr>
                <w:rFonts w:ascii="Cambria Math" w:hAnsi="Cambria Math" w:cs="Cambria Math"/>
              </w:rPr>
              <w:t>‐</w:t>
            </w:r>
            <w:r w:rsidRPr="00E75D62">
              <w:t xml:space="preserve"> 119</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5604A89A" w14:textId="77777777" w:rsidR="00F013FC" w:rsidRDefault="00F013FC" w:rsidP="00F013FC">
            <w:pPr>
              <w:rPr>
                <w:lang w:eastAsia="en-CA"/>
              </w:rPr>
            </w:pPr>
          </w:p>
        </w:tc>
        <w:tc>
          <w:tcPr>
            <w:tcW w:w="686" w:type="dxa"/>
            <w:shd w:val="clear" w:color="auto" w:fill="F2F2F2" w:themeFill="background1" w:themeFillShade="F2"/>
          </w:tcPr>
          <w:p w14:paraId="0BC505E6" w14:textId="77D8F1C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07FF5E3" w14:textId="77777777" w:rsidR="00F013FC" w:rsidRDefault="00F013FC" w:rsidP="00F013FC">
            <w:pPr>
              <w:jc w:val="center"/>
              <w:rPr>
                <w:lang w:eastAsia="en-CA"/>
              </w:rPr>
            </w:pPr>
          </w:p>
        </w:tc>
        <w:tc>
          <w:tcPr>
            <w:tcW w:w="1101" w:type="dxa"/>
            <w:shd w:val="clear" w:color="auto" w:fill="F2F2F2" w:themeFill="background1" w:themeFillShade="F2"/>
          </w:tcPr>
          <w:p w14:paraId="6808DB2E" w14:textId="77777777" w:rsidR="00F013FC" w:rsidRDefault="00F013FC" w:rsidP="00F013FC">
            <w:pPr>
              <w:jc w:val="center"/>
              <w:rPr>
                <w:lang w:eastAsia="en-CA"/>
              </w:rPr>
            </w:pPr>
          </w:p>
        </w:tc>
        <w:tc>
          <w:tcPr>
            <w:tcW w:w="850" w:type="dxa"/>
            <w:shd w:val="clear" w:color="auto" w:fill="F2F2F2" w:themeFill="background1" w:themeFillShade="F2"/>
            <w:vAlign w:val="center"/>
          </w:tcPr>
          <w:p w14:paraId="36CD6C1F" w14:textId="77777777" w:rsidR="00F013FC" w:rsidRDefault="00F013FC" w:rsidP="00F013FC">
            <w:pPr>
              <w:jc w:val="center"/>
              <w:rPr>
                <w:lang w:eastAsia="en-CA"/>
              </w:rPr>
            </w:pPr>
          </w:p>
        </w:tc>
        <w:tc>
          <w:tcPr>
            <w:tcW w:w="448" w:type="dxa"/>
            <w:shd w:val="clear" w:color="auto" w:fill="F2F2F2" w:themeFill="background1" w:themeFillShade="F2"/>
          </w:tcPr>
          <w:p w14:paraId="01B9B722" w14:textId="5D4DA0C0" w:rsidR="00F013FC" w:rsidRDefault="00000000" w:rsidP="00F013FC">
            <w:pPr>
              <w:jc w:val="center"/>
              <w:rPr>
                <w:lang w:eastAsia="en-CA"/>
              </w:rPr>
            </w:pPr>
            <w:sdt>
              <w:sdtPr>
                <w:rPr>
                  <w:lang w:eastAsia="en-CA"/>
                </w:rPr>
                <w:id w:val="1121037318"/>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4CB34CF9" w14:textId="77777777" w:rsidR="00F013FC" w:rsidRDefault="00F013FC" w:rsidP="00F013FC">
            <w:pPr>
              <w:jc w:val="center"/>
              <w:rPr>
                <w:lang w:eastAsia="en-CA"/>
              </w:rPr>
            </w:pPr>
          </w:p>
        </w:tc>
        <w:tc>
          <w:tcPr>
            <w:tcW w:w="448" w:type="dxa"/>
            <w:shd w:val="clear" w:color="auto" w:fill="F2F2F2" w:themeFill="background1" w:themeFillShade="F2"/>
          </w:tcPr>
          <w:p w14:paraId="159CBA17" w14:textId="3AD1169C" w:rsidR="00F013FC" w:rsidRDefault="00000000" w:rsidP="00F013FC">
            <w:pPr>
              <w:jc w:val="center"/>
              <w:rPr>
                <w:lang w:eastAsia="en-CA"/>
              </w:rPr>
            </w:pPr>
            <w:sdt>
              <w:sdtPr>
                <w:rPr>
                  <w:lang w:eastAsia="en-CA"/>
                </w:rPr>
                <w:id w:val="-1139569129"/>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389BAF5D" w14:textId="39A72722" w:rsidR="00F013FC" w:rsidRDefault="00000000" w:rsidP="00F013FC">
            <w:pPr>
              <w:jc w:val="center"/>
              <w:rPr>
                <w:lang w:eastAsia="en-CA"/>
              </w:rPr>
            </w:pPr>
            <w:sdt>
              <w:sdtPr>
                <w:rPr>
                  <w:lang w:eastAsia="en-CA"/>
                </w:rPr>
                <w:id w:val="-1854644162"/>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47A366AA" w14:textId="5CBA2826" w:rsidR="00F013FC" w:rsidRDefault="00000000" w:rsidP="00F013FC">
            <w:pPr>
              <w:jc w:val="center"/>
              <w:rPr>
                <w:lang w:eastAsia="en-CA"/>
              </w:rPr>
            </w:pPr>
            <w:sdt>
              <w:sdtPr>
                <w:rPr>
                  <w:lang w:eastAsia="en-CA"/>
                </w:rPr>
                <w:id w:val="-108123787"/>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62A66677" w14:textId="77777777" w:rsidR="00F013FC" w:rsidRDefault="00F013FC" w:rsidP="00F013FC">
            <w:pPr>
              <w:jc w:val="center"/>
              <w:rPr>
                <w:lang w:eastAsia="en-CA"/>
              </w:rPr>
            </w:pPr>
          </w:p>
        </w:tc>
        <w:tc>
          <w:tcPr>
            <w:tcW w:w="3288" w:type="dxa"/>
            <w:shd w:val="clear" w:color="auto" w:fill="F2F2F2" w:themeFill="background1" w:themeFillShade="F2"/>
          </w:tcPr>
          <w:p w14:paraId="24B5D3DA" w14:textId="77777777" w:rsidR="00F013FC" w:rsidRDefault="00F013FC" w:rsidP="00F013FC">
            <w:pPr>
              <w:rPr>
                <w:lang w:eastAsia="en-CA"/>
              </w:rPr>
            </w:pPr>
          </w:p>
        </w:tc>
      </w:tr>
      <w:tr w:rsidR="00F013FC" w14:paraId="072DAEE1" w14:textId="77777777" w:rsidTr="00DD2645">
        <w:tc>
          <w:tcPr>
            <w:tcW w:w="3060" w:type="dxa"/>
            <w:shd w:val="clear" w:color="auto" w:fill="F2F2F2" w:themeFill="background1" w:themeFillShade="F2"/>
          </w:tcPr>
          <w:p w14:paraId="332808C5" w14:textId="69AE0F04" w:rsidR="00F013FC" w:rsidRDefault="00F013FC" w:rsidP="00F013FC">
            <w:pPr>
              <w:rPr>
                <w:lang w:eastAsia="en-CA"/>
              </w:rPr>
            </w:pPr>
            <w:r w:rsidRPr="00E75D62">
              <w:t>CRU</w:t>
            </w:r>
            <w:r w:rsidRPr="00E75D62">
              <w:rPr>
                <w:rFonts w:ascii="Cambria Math" w:hAnsi="Cambria Math" w:cs="Cambria Math"/>
              </w:rPr>
              <w:t>‐</w:t>
            </w:r>
            <w:r w:rsidRPr="00E75D62">
              <w:t xml:space="preserve"> 119</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21E53AAB" w14:textId="77777777" w:rsidR="00F013FC" w:rsidRDefault="00F013FC" w:rsidP="00F013FC">
            <w:pPr>
              <w:rPr>
                <w:lang w:eastAsia="en-CA"/>
              </w:rPr>
            </w:pPr>
          </w:p>
        </w:tc>
        <w:tc>
          <w:tcPr>
            <w:tcW w:w="686" w:type="dxa"/>
            <w:shd w:val="clear" w:color="auto" w:fill="F2F2F2" w:themeFill="background1" w:themeFillShade="F2"/>
          </w:tcPr>
          <w:p w14:paraId="72088870" w14:textId="58BFAED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C67141E" w14:textId="77777777" w:rsidR="00F013FC" w:rsidRDefault="00F013FC" w:rsidP="00F013FC">
            <w:pPr>
              <w:jc w:val="center"/>
              <w:rPr>
                <w:lang w:eastAsia="en-CA"/>
              </w:rPr>
            </w:pPr>
          </w:p>
        </w:tc>
        <w:tc>
          <w:tcPr>
            <w:tcW w:w="1101" w:type="dxa"/>
            <w:shd w:val="clear" w:color="auto" w:fill="F2F2F2" w:themeFill="background1" w:themeFillShade="F2"/>
          </w:tcPr>
          <w:p w14:paraId="297B9E3D" w14:textId="77777777" w:rsidR="00F013FC" w:rsidRDefault="00F013FC" w:rsidP="00F013FC">
            <w:pPr>
              <w:jc w:val="center"/>
              <w:rPr>
                <w:lang w:eastAsia="en-CA"/>
              </w:rPr>
            </w:pPr>
          </w:p>
        </w:tc>
        <w:tc>
          <w:tcPr>
            <w:tcW w:w="850" w:type="dxa"/>
            <w:shd w:val="clear" w:color="auto" w:fill="F2F2F2" w:themeFill="background1" w:themeFillShade="F2"/>
            <w:vAlign w:val="center"/>
          </w:tcPr>
          <w:p w14:paraId="06724DC0" w14:textId="77777777" w:rsidR="00F013FC" w:rsidRDefault="00F013FC" w:rsidP="00F013FC">
            <w:pPr>
              <w:jc w:val="center"/>
              <w:rPr>
                <w:lang w:eastAsia="en-CA"/>
              </w:rPr>
            </w:pPr>
          </w:p>
        </w:tc>
        <w:tc>
          <w:tcPr>
            <w:tcW w:w="448" w:type="dxa"/>
            <w:shd w:val="clear" w:color="auto" w:fill="F2F2F2" w:themeFill="background1" w:themeFillShade="F2"/>
          </w:tcPr>
          <w:p w14:paraId="6A1D6C14" w14:textId="32D4E1AA" w:rsidR="00F013FC" w:rsidRDefault="00000000" w:rsidP="00F013FC">
            <w:pPr>
              <w:jc w:val="center"/>
              <w:rPr>
                <w:lang w:eastAsia="en-CA"/>
              </w:rPr>
            </w:pPr>
            <w:sdt>
              <w:sdtPr>
                <w:rPr>
                  <w:lang w:eastAsia="en-CA"/>
                </w:rPr>
                <w:id w:val="205074069"/>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05C8375A" w14:textId="77777777" w:rsidR="00F013FC" w:rsidRDefault="00F013FC" w:rsidP="00F013FC">
            <w:pPr>
              <w:jc w:val="center"/>
              <w:rPr>
                <w:lang w:eastAsia="en-CA"/>
              </w:rPr>
            </w:pPr>
          </w:p>
        </w:tc>
        <w:tc>
          <w:tcPr>
            <w:tcW w:w="448" w:type="dxa"/>
            <w:shd w:val="clear" w:color="auto" w:fill="F2F2F2" w:themeFill="background1" w:themeFillShade="F2"/>
          </w:tcPr>
          <w:p w14:paraId="6D002360" w14:textId="55EFE634" w:rsidR="00F013FC" w:rsidRDefault="00000000" w:rsidP="00F013FC">
            <w:pPr>
              <w:jc w:val="center"/>
              <w:rPr>
                <w:lang w:eastAsia="en-CA"/>
              </w:rPr>
            </w:pPr>
            <w:sdt>
              <w:sdtPr>
                <w:rPr>
                  <w:lang w:eastAsia="en-CA"/>
                </w:rPr>
                <w:id w:val="79338587"/>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395A161B" w14:textId="1AF81762" w:rsidR="00F013FC" w:rsidRDefault="00000000" w:rsidP="00F013FC">
            <w:pPr>
              <w:jc w:val="center"/>
              <w:rPr>
                <w:lang w:eastAsia="en-CA"/>
              </w:rPr>
            </w:pPr>
            <w:sdt>
              <w:sdtPr>
                <w:rPr>
                  <w:lang w:eastAsia="en-CA"/>
                </w:rPr>
                <w:id w:val="-1188446334"/>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500EE9F1" w14:textId="44E8812D" w:rsidR="00F013FC" w:rsidRDefault="00000000" w:rsidP="00F013FC">
            <w:pPr>
              <w:jc w:val="center"/>
              <w:rPr>
                <w:lang w:eastAsia="en-CA"/>
              </w:rPr>
            </w:pPr>
            <w:sdt>
              <w:sdtPr>
                <w:rPr>
                  <w:lang w:eastAsia="en-CA"/>
                </w:rPr>
                <w:id w:val="-649752597"/>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67319E1C" w14:textId="77777777" w:rsidR="00F013FC" w:rsidRDefault="00F013FC" w:rsidP="00F013FC">
            <w:pPr>
              <w:jc w:val="center"/>
              <w:rPr>
                <w:lang w:eastAsia="en-CA"/>
              </w:rPr>
            </w:pPr>
          </w:p>
        </w:tc>
        <w:tc>
          <w:tcPr>
            <w:tcW w:w="3288" w:type="dxa"/>
            <w:shd w:val="clear" w:color="auto" w:fill="F2F2F2" w:themeFill="background1" w:themeFillShade="F2"/>
          </w:tcPr>
          <w:p w14:paraId="758B9706" w14:textId="77777777" w:rsidR="00F013FC" w:rsidRDefault="00F013FC" w:rsidP="00F013FC">
            <w:pPr>
              <w:rPr>
                <w:lang w:eastAsia="en-CA"/>
              </w:rPr>
            </w:pPr>
          </w:p>
        </w:tc>
      </w:tr>
      <w:tr w:rsidR="00F013FC" w14:paraId="3F7BBB85" w14:textId="77777777" w:rsidTr="00DD2645">
        <w:tc>
          <w:tcPr>
            <w:tcW w:w="3060" w:type="dxa"/>
            <w:shd w:val="clear" w:color="auto" w:fill="F2F2F2" w:themeFill="background1" w:themeFillShade="F2"/>
          </w:tcPr>
          <w:p w14:paraId="7E9A9E37" w14:textId="1C3F2099" w:rsidR="00F013FC" w:rsidRDefault="00F013FC" w:rsidP="00F013FC">
            <w:pPr>
              <w:rPr>
                <w:lang w:eastAsia="en-CA"/>
              </w:rPr>
            </w:pPr>
            <w:r w:rsidRPr="00E75D62">
              <w:t>CRU 119</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0CB491D4" w14:textId="77777777" w:rsidR="00F013FC" w:rsidRDefault="00F013FC" w:rsidP="00F013FC">
            <w:pPr>
              <w:rPr>
                <w:lang w:eastAsia="en-CA"/>
              </w:rPr>
            </w:pPr>
          </w:p>
        </w:tc>
        <w:tc>
          <w:tcPr>
            <w:tcW w:w="686" w:type="dxa"/>
            <w:shd w:val="clear" w:color="auto" w:fill="F2F2F2" w:themeFill="background1" w:themeFillShade="F2"/>
          </w:tcPr>
          <w:p w14:paraId="064B3096" w14:textId="4CA24DD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D93914F" w14:textId="77777777" w:rsidR="00F013FC" w:rsidRDefault="00F013FC" w:rsidP="00F013FC">
            <w:pPr>
              <w:jc w:val="center"/>
              <w:rPr>
                <w:lang w:eastAsia="en-CA"/>
              </w:rPr>
            </w:pPr>
          </w:p>
        </w:tc>
        <w:tc>
          <w:tcPr>
            <w:tcW w:w="1101" w:type="dxa"/>
            <w:shd w:val="clear" w:color="auto" w:fill="F2F2F2" w:themeFill="background1" w:themeFillShade="F2"/>
          </w:tcPr>
          <w:p w14:paraId="713A3A9E" w14:textId="77777777" w:rsidR="00F013FC" w:rsidRDefault="00F013FC" w:rsidP="00F013FC">
            <w:pPr>
              <w:jc w:val="center"/>
              <w:rPr>
                <w:lang w:eastAsia="en-CA"/>
              </w:rPr>
            </w:pPr>
          </w:p>
        </w:tc>
        <w:tc>
          <w:tcPr>
            <w:tcW w:w="850" w:type="dxa"/>
            <w:shd w:val="clear" w:color="auto" w:fill="F2F2F2" w:themeFill="background1" w:themeFillShade="F2"/>
            <w:vAlign w:val="center"/>
          </w:tcPr>
          <w:p w14:paraId="61E7C512" w14:textId="77777777" w:rsidR="00F013FC" w:rsidRDefault="00F013FC" w:rsidP="00F013FC">
            <w:pPr>
              <w:jc w:val="center"/>
              <w:rPr>
                <w:lang w:eastAsia="en-CA"/>
              </w:rPr>
            </w:pPr>
          </w:p>
        </w:tc>
        <w:tc>
          <w:tcPr>
            <w:tcW w:w="448" w:type="dxa"/>
            <w:shd w:val="clear" w:color="auto" w:fill="F2F2F2" w:themeFill="background1" w:themeFillShade="F2"/>
          </w:tcPr>
          <w:p w14:paraId="13801F2E" w14:textId="13895222" w:rsidR="00F013FC" w:rsidRDefault="00000000" w:rsidP="00F013FC">
            <w:pPr>
              <w:jc w:val="center"/>
              <w:rPr>
                <w:lang w:eastAsia="en-CA"/>
              </w:rPr>
            </w:pPr>
            <w:sdt>
              <w:sdtPr>
                <w:rPr>
                  <w:lang w:eastAsia="en-CA"/>
                </w:rPr>
                <w:id w:val="1472411364"/>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3538E0CF" w14:textId="77777777" w:rsidR="00F013FC" w:rsidRDefault="00F013FC" w:rsidP="00F013FC">
            <w:pPr>
              <w:jc w:val="center"/>
              <w:rPr>
                <w:lang w:eastAsia="en-CA"/>
              </w:rPr>
            </w:pPr>
          </w:p>
        </w:tc>
        <w:tc>
          <w:tcPr>
            <w:tcW w:w="448" w:type="dxa"/>
            <w:shd w:val="clear" w:color="auto" w:fill="F2F2F2" w:themeFill="background1" w:themeFillShade="F2"/>
          </w:tcPr>
          <w:p w14:paraId="62152868" w14:textId="7CCCD96A" w:rsidR="00F013FC" w:rsidRDefault="00000000" w:rsidP="00F013FC">
            <w:pPr>
              <w:jc w:val="center"/>
              <w:rPr>
                <w:lang w:eastAsia="en-CA"/>
              </w:rPr>
            </w:pPr>
            <w:sdt>
              <w:sdtPr>
                <w:rPr>
                  <w:lang w:eastAsia="en-CA"/>
                </w:rPr>
                <w:id w:val="-558013184"/>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60BC1B5C" w14:textId="7456ABAE" w:rsidR="00F013FC" w:rsidRDefault="00000000" w:rsidP="00F013FC">
            <w:pPr>
              <w:jc w:val="center"/>
              <w:rPr>
                <w:lang w:eastAsia="en-CA"/>
              </w:rPr>
            </w:pPr>
            <w:sdt>
              <w:sdtPr>
                <w:rPr>
                  <w:lang w:eastAsia="en-CA"/>
                </w:rPr>
                <w:id w:val="1967785341"/>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2B7282BF" w14:textId="67F823B1" w:rsidR="00F013FC" w:rsidRDefault="00000000" w:rsidP="00F013FC">
            <w:pPr>
              <w:jc w:val="center"/>
              <w:rPr>
                <w:lang w:eastAsia="en-CA"/>
              </w:rPr>
            </w:pPr>
            <w:sdt>
              <w:sdtPr>
                <w:rPr>
                  <w:lang w:eastAsia="en-CA"/>
                </w:rPr>
                <w:id w:val="1298182074"/>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630EA98F" w14:textId="77777777" w:rsidR="00F013FC" w:rsidRDefault="00F013FC" w:rsidP="00F013FC">
            <w:pPr>
              <w:jc w:val="center"/>
              <w:rPr>
                <w:lang w:eastAsia="en-CA"/>
              </w:rPr>
            </w:pPr>
          </w:p>
        </w:tc>
        <w:tc>
          <w:tcPr>
            <w:tcW w:w="3288" w:type="dxa"/>
            <w:shd w:val="clear" w:color="auto" w:fill="F2F2F2" w:themeFill="background1" w:themeFillShade="F2"/>
          </w:tcPr>
          <w:p w14:paraId="448BBA6D" w14:textId="77777777" w:rsidR="00F013FC" w:rsidRDefault="00F013FC" w:rsidP="00F013FC">
            <w:pPr>
              <w:rPr>
                <w:lang w:eastAsia="en-CA"/>
              </w:rPr>
            </w:pPr>
          </w:p>
        </w:tc>
      </w:tr>
      <w:tr w:rsidR="00F013FC" w14:paraId="5C1B4B89" w14:textId="77777777" w:rsidTr="00DD2645">
        <w:tc>
          <w:tcPr>
            <w:tcW w:w="3060" w:type="dxa"/>
            <w:shd w:val="clear" w:color="auto" w:fill="F2F2F2" w:themeFill="background1" w:themeFillShade="F2"/>
          </w:tcPr>
          <w:p w14:paraId="08D5A194" w14:textId="6BBFEF78" w:rsidR="00F013FC" w:rsidRDefault="00F013FC" w:rsidP="00F013FC">
            <w:pPr>
              <w:rPr>
                <w:lang w:eastAsia="en-CA"/>
              </w:rPr>
            </w:pPr>
            <w:r w:rsidRPr="00E75D62">
              <w:t>CRU 119</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06A47074" w14:textId="77777777" w:rsidR="00F013FC" w:rsidRDefault="00F013FC" w:rsidP="00F013FC">
            <w:pPr>
              <w:rPr>
                <w:lang w:eastAsia="en-CA"/>
              </w:rPr>
            </w:pPr>
          </w:p>
        </w:tc>
        <w:tc>
          <w:tcPr>
            <w:tcW w:w="686" w:type="dxa"/>
            <w:shd w:val="clear" w:color="auto" w:fill="F2F2F2" w:themeFill="background1" w:themeFillShade="F2"/>
          </w:tcPr>
          <w:p w14:paraId="6D7AC2C4" w14:textId="0990D04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98ED4FD" w14:textId="77777777" w:rsidR="00F013FC" w:rsidRDefault="00F013FC" w:rsidP="00F013FC">
            <w:pPr>
              <w:jc w:val="center"/>
              <w:rPr>
                <w:lang w:eastAsia="en-CA"/>
              </w:rPr>
            </w:pPr>
          </w:p>
        </w:tc>
        <w:tc>
          <w:tcPr>
            <w:tcW w:w="1101" w:type="dxa"/>
            <w:shd w:val="clear" w:color="auto" w:fill="F2F2F2" w:themeFill="background1" w:themeFillShade="F2"/>
          </w:tcPr>
          <w:p w14:paraId="178DA416" w14:textId="77777777" w:rsidR="00F013FC" w:rsidRDefault="00F013FC" w:rsidP="00F013FC">
            <w:pPr>
              <w:jc w:val="center"/>
              <w:rPr>
                <w:lang w:eastAsia="en-CA"/>
              </w:rPr>
            </w:pPr>
          </w:p>
        </w:tc>
        <w:tc>
          <w:tcPr>
            <w:tcW w:w="850" w:type="dxa"/>
            <w:shd w:val="clear" w:color="auto" w:fill="F2F2F2" w:themeFill="background1" w:themeFillShade="F2"/>
            <w:vAlign w:val="center"/>
          </w:tcPr>
          <w:p w14:paraId="2FDC9FFB" w14:textId="77777777" w:rsidR="00F013FC" w:rsidRDefault="00F013FC" w:rsidP="00F013FC">
            <w:pPr>
              <w:jc w:val="center"/>
              <w:rPr>
                <w:lang w:eastAsia="en-CA"/>
              </w:rPr>
            </w:pPr>
          </w:p>
        </w:tc>
        <w:tc>
          <w:tcPr>
            <w:tcW w:w="448" w:type="dxa"/>
            <w:shd w:val="clear" w:color="auto" w:fill="F2F2F2" w:themeFill="background1" w:themeFillShade="F2"/>
          </w:tcPr>
          <w:p w14:paraId="3DF23EAB" w14:textId="7F967FE9" w:rsidR="00F013FC" w:rsidRDefault="00000000" w:rsidP="00F013FC">
            <w:pPr>
              <w:jc w:val="center"/>
              <w:rPr>
                <w:lang w:eastAsia="en-CA"/>
              </w:rPr>
            </w:pPr>
            <w:sdt>
              <w:sdtPr>
                <w:rPr>
                  <w:lang w:eastAsia="en-CA"/>
                </w:rPr>
                <w:id w:val="742521562"/>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115B01D6" w14:textId="77777777" w:rsidR="00F013FC" w:rsidRDefault="00F013FC" w:rsidP="00F013FC">
            <w:pPr>
              <w:jc w:val="center"/>
              <w:rPr>
                <w:lang w:eastAsia="en-CA"/>
              </w:rPr>
            </w:pPr>
          </w:p>
        </w:tc>
        <w:tc>
          <w:tcPr>
            <w:tcW w:w="448" w:type="dxa"/>
            <w:shd w:val="clear" w:color="auto" w:fill="F2F2F2" w:themeFill="background1" w:themeFillShade="F2"/>
          </w:tcPr>
          <w:p w14:paraId="6B622ECE" w14:textId="53DAD70F" w:rsidR="00F013FC" w:rsidRDefault="00000000" w:rsidP="00F013FC">
            <w:pPr>
              <w:jc w:val="center"/>
              <w:rPr>
                <w:lang w:eastAsia="en-CA"/>
              </w:rPr>
            </w:pPr>
            <w:sdt>
              <w:sdtPr>
                <w:rPr>
                  <w:lang w:eastAsia="en-CA"/>
                </w:rPr>
                <w:id w:val="-1283802019"/>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30AA7A4A" w14:textId="477718E6" w:rsidR="00F013FC" w:rsidRDefault="00000000" w:rsidP="00F013FC">
            <w:pPr>
              <w:jc w:val="center"/>
              <w:rPr>
                <w:lang w:eastAsia="en-CA"/>
              </w:rPr>
            </w:pPr>
            <w:sdt>
              <w:sdtPr>
                <w:rPr>
                  <w:lang w:eastAsia="en-CA"/>
                </w:rPr>
                <w:id w:val="2013879695"/>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172240A0" w14:textId="03EF3BCF" w:rsidR="00F013FC" w:rsidRDefault="00000000" w:rsidP="00F013FC">
            <w:pPr>
              <w:jc w:val="center"/>
              <w:rPr>
                <w:lang w:eastAsia="en-CA"/>
              </w:rPr>
            </w:pPr>
            <w:sdt>
              <w:sdtPr>
                <w:rPr>
                  <w:lang w:eastAsia="en-CA"/>
                </w:rPr>
                <w:id w:val="1794868929"/>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18160881" w14:textId="77777777" w:rsidR="00F013FC" w:rsidRDefault="00F013FC" w:rsidP="00F013FC">
            <w:pPr>
              <w:jc w:val="center"/>
              <w:rPr>
                <w:lang w:eastAsia="en-CA"/>
              </w:rPr>
            </w:pPr>
          </w:p>
        </w:tc>
        <w:tc>
          <w:tcPr>
            <w:tcW w:w="3288" w:type="dxa"/>
            <w:shd w:val="clear" w:color="auto" w:fill="F2F2F2" w:themeFill="background1" w:themeFillShade="F2"/>
          </w:tcPr>
          <w:p w14:paraId="2050F031" w14:textId="77777777" w:rsidR="00F013FC" w:rsidRDefault="00F013FC" w:rsidP="00F013FC">
            <w:pPr>
              <w:rPr>
                <w:lang w:eastAsia="en-CA"/>
              </w:rPr>
            </w:pPr>
          </w:p>
        </w:tc>
      </w:tr>
      <w:tr w:rsidR="00F013FC" w14:paraId="1724CED3" w14:textId="77777777" w:rsidTr="00DD2645">
        <w:tc>
          <w:tcPr>
            <w:tcW w:w="3060" w:type="dxa"/>
            <w:shd w:val="clear" w:color="auto" w:fill="F2F2F2" w:themeFill="background1" w:themeFillShade="F2"/>
          </w:tcPr>
          <w:p w14:paraId="1E2DA867" w14:textId="2A1F791A" w:rsidR="00F013FC" w:rsidRDefault="00F013FC" w:rsidP="00F013FC">
            <w:pPr>
              <w:rPr>
                <w:lang w:eastAsia="en-CA"/>
              </w:rPr>
            </w:pPr>
            <w:r w:rsidRPr="00E75D62">
              <w:t>CRU 120</w:t>
            </w:r>
            <w:r w:rsidRPr="00E75D62">
              <w:rPr>
                <w:rFonts w:ascii="Cambria Math" w:hAnsi="Cambria Math" w:cs="Cambria Math"/>
              </w:rPr>
              <w:t>‐</w:t>
            </w:r>
            <w:r w:rsidRPr="00E75D62">
              <w:t xml:space="preserve"> U KIDS </w:t>
            </w:r>
            <w:r w:rsidRPr="00E75D62">
              <w:rPr>
                <w:rFonts w:ascii="Cambria Math" w:hAnsi="Cambria Math" w:cs="Cambria Math"/>
              </w:rPr>
              <w:t>‐</w:t>
            </w:r>
            <w:r w:rsidRPr="00E75D62">
              <w:t>sales area HORN/STROBE - HORN TEST</w:t>
            </w:r>
          </w:p>
        </w:tc>
        <w:tc>
          <w:tcPr>
            <w:tcW w:w="907" w:type="dxa"/>
            <w:shd w:val="clear" w:color="auto" w:fill="F2F2F2" w:themeFill="background1" w:themeFillShade="F2"/>
            <w:vAlign w:val="center"/>
          </w:tcPr>
          <w:p w14:paraId="58A244E5" w14:textId="77777777" w:rsidR="00F013FC" w:rsidRDefault="00F013FC" w:rsidP="00F013FC">
            <w:pPr>
              <w:rPr>
                <w:lang w:eastAsia="en-CA"/>
              </w:rPr>
            </w:pPr>
          </w:p>
        </w:tc>
        <w:tc>
          <w:tcPr>
            <w:tcW w:w="686" w:type="dxa"/>
            <w:shd w:val="clear" w:color="auto" w:fill="F2F2F2" w:themeFill="background1" w:themeFillShade="F2"/>
          </w:tcPr>
          <w:p w14:paraId="6439D7FC" w14:textId="1392FCD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A1FD3BD" w14:textId="77777777" w:rsidR="00F013FC" w:rsidRDefault="00F013FC" w:rsidP="00F013FC">
            <w:pPr>
              <w:jc w:val="center"/>
              <w:rPr>
                <w:lang w:eastAsia="en-CA"/>
              </w:rPr>
            </w:pPr>
          </w:p>
        </w:tc>
        <w:tc>
          <w:tcPr>
            <w:tcW w:w="1101" w:type="dxa"/>
            <w:shd w:val="clear" w:color="auto" w:fill="F2F2F2" w:themeFill="background1" w:themeFillShade="F2"/>
          </w:tcPr>
          <w:p w14:paraId="520AB06F" w14:textId="77777777" w:rsidR="00F013FC" w:rsidRDefault="00F013FC" w:rsidP="00F013FC">
            <w:pPr>
              <w:jc w:val="center"/>
              <w:rPr>
                <w:lang w:eastAsia="en-CA"/>
              </w:rPr>
            </w:pPr>
          </w:p>
        </w:tc>
        <w:tc>
          <w:tcPr>
            <w:tcW w:w="850" w:type="dxa"/>
            <w:shd w:val="clear" w:color="auto" w:fill="F2F2F2" w:themeFill="background1" w:themeFillShade="F2"/>
            <w:vAlign w:val="center"/>
          </w:tcPr>
          <w:p w14:paraId="7F1F63B1" w14:textId="77777777" w:rsidR="00F013FC" w:rsidRDefault="00F013FC" w:rsidP="00F013FC">
            <w:pPr>
              <w:jc w:val="center"/>
              <w:rPr>
                <w:lang w:eastAsia="en-CA"/>
              </w:rPr>
            </w:pPr>
          </w:p>
        </w:tc>
        <w:tc>
          <w:tcPr>
            <w:tcW w:w="448" w:type="dxa"/>
            <w:shd w:val="clear" w:color="auto" w:fill="F2F2F2" w:themeFill="background1" w:themeFillShade="F2"/>
          </w:tcPr>
          <w:p w14:paraId="7240878A" w14:textId="4819A1BE" w:rsidR="00F013FC" w:rsidRDefault="00000000" w:rsidP="00F013FC">
            <w:pPr>
              <w:jc w:val="center"/>
              <w:rPr>
                <w:lang w:eastAsia="en-CA"/>
              </w:rPr>
            </w:pPr>
            <w:sdt>
              <w:sdtPr>
                <w:rPr>
                  <w:lang w:eastAsia="en-CA"/>
                </w:rPr>
                <w:id w:val="-1754578670"/>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309CBE48" w14:textId="77777777" w:rsidR="00F013FC" w:rsidRDefault="00F013FC" w:rsidP="00F013FC">
            <w:pPr>
              <w:jc w:val="center"/>
              <w:rPr>
                <w:lang w:eastAsia="en-CA"/>
              </w:rPr>
            </w:pPr>
          </w:p>
        </w:tc>
        <w:tc>
          <w:tcPr>
            <w:tcW w:w="448" w:type="dxa"/>
            <w:shd w:val="clear" w:color="auto" w:fill="F2F2F2" w:themeFill="background1" w:themeFillShade="F2"/>
          </w:tcPr>
          <w:p w14:paraId="083CA175" w14:textId="7BDF10B3" w:rsidR="00F013FC" w:rsidRDefault="00000000" w:rsidP="00F013FC">
            <w:pPr>
              <w:jc w:val="center"/>
              <w:rPr>
                <w:lang w:eastAsia="en-CA"/>
              </w:rPr>
            </w:pPr>
            <w:sdt>
              <w:sdtPr>
                <w:rPr>
                  <w:lang w:eastAsia="en-CA"/>
                </w:rPr>
                <w:id w:val="452067499"/>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190ABC0E" w14:textId="6CE81C6C" w:rsidR="00F013FC" w:rsidRDefault="00000000" w:rsidP="00F013FC">
            <w:pPr>
              <w:jc w:val="center"/>
              <w:rPr>
                <w:lang w:eastAsia="en-CA"/>
              </w:rPr>
            </w:pPr>
            <w:sdt>
              <w:sdtPr>
                <w:rPr>
                  <w:lang w:eastAsia="en-CA"/>
                </w:rPr>
                <w:id w:val="2114315635"/>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4BDD218D" w14:textId="0FDE4D05" w:rsidR="00F013FC" w:rsidRDefault="00000000" w:rsidP="00F013FC">
            <w:pPr>
              <w:jc w:val="center"/>
              <w:rPr>
                <w:lang w:eastAsia="en-CA"/>
              </w:rPr>
            </w:pPr>
            <w:sdt>
              <w:sdtPr>
                <w:rPr>
                  <w:lang w:eastAsia="en-CA"/>
                </w:rPr>
                <w:id w:val="2045014390"/>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7D5D0E76" w14:textId="77777777" w:rsidR="00F013FC" w:rsidRDefault="00F013FC" w:rsidP="00F013FC">
            <w:pPr>
              <w:jc w:val="center"/>
              <w:rPr>
                <w:lang w:eastAsia="en-CA"/>
              </w:rPr>
            </w:pPr>
          </w:p>
        </w:tc>
        <w:tc>
          <w:tcPr>
            <w:tcW w:w="3288" w:type="dxa"/>
            <w:shd w:val="clear" w:color="auto" w:fill="F2F2F2" w:themeFill="background1" w:themeFillShade="F2"/>
          </w:tcPr>
          <w:p w14:paraId="7600C8D0" w14:textId="77777777" w:rsidR="00F013FC" w:rsidRDefault="00F013FC" w:rsidP="00F013FC">
            <w:pPr>
              <w:rPr>
                <w:lang w:eastAsia="en-CA"/>
              </w:rPr>
            </w:pPr>
          </w:p>
        </w:tc>
      </w:tr>
      <w:tr w:rsidR="00F013FC" w14:paraId="00CDB34A" w14:textId="77777777" w:rsidTr="00DD2645">
        <w:tc>
          <w:tcPr>
            <w:tcW w:w="3060" w:type="dxa"/>
            <w:shd w:val="clear" w:color="auto" w:fill="F2F2F2" w:themeFill="background1" w:themeFillShade="F2"/>
          </w:tcPr>
          <w:p w14:paraId="7A1F207B" w14:textId="7E33F87F" w:rsidR="00F013FC" w:rsidRDefault="00F013FC" w:rsidP="00F013FC">
            <w:pPr>
              <w:rPr>
                <w:lang w:eastAsia="en-CA"/>
              </w:rPr>
            </w:pPr>
            <w:r w:rsidRPr="00E75D62">
              <w:t>CRU 120</w:t>
            </w:r>
            <w:r w:rsidRPr="00E75D62">
              <w:rPr>
                <w:rFonts w:ascii="Cambria Math" w:hAnsi="Cambria Math" w:cs="Cambria Math"/>
              </w:rPr>
              <w:t>‐</w:t>
            </w:r>
            <w:r w:rsidRPr="00E75D62">
              <w:t xml:space="preserve"> U KIDS </w:t>
            </w:r>
            <w:r w:rsidRPr="00E75D62">
              <w:rPr>
                <w:rFonts w:ascii="Cambria Math" w:hAnsi="Cambria Math" w:cs="Cambria Math"/>
              </w:rPr>
              <w:t>‐</w:t>
            </w:r>
            <w:r w:rsidRPr="00E75D62">
              <w:t>sales area HORN/STROBE - STROBE TEST</w:t>
            </w:r>
          </w:p>
        </w:tc>
        <w:tc>
          <w:tcPr>
            <w:tcW w:w="907" w:type="dxa"/>
            <w:shd w:val="clear" w:color="auto" w:fill="F2F2F2" w:themeFill="background1" w:themeFillShade="F2"/>
            <w:vAlign w:val="center"/>
          </w:tcPr>
          <w:p w14:paraId="172E18DB" w14:textId="77777777" w:rsidR="00F013FC" w:rsidRDefault="00F013FC" w:rsidP="00F013FC">
            <w:pPr>
              <w:rPr>
                <w:lang w:eastAsia="en-CA"/>
              </w:rPr>
            </w:pPr>
          </w:p>
        </w:tc>
        <w:tc>
          <w:tcPr>
            <w:tcW w:w="686" w:type="dxa"/>
            <w:shd w:val="clear" w:color="auto" w:fill="F2F2F2" w:themeFill="background1" w:themeFillShade="F2"/>
          </w:tcPr>
          <w:p w14:paraId="5E7C3AEF" w14:textId="08FAEE7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EEDD790" w14:textId="77777777" w:rsidR="00F013FC" w:rsidRDefault="00F013FC" w:rsidP="00F013FC">
            <w:pPr>
              <w:jc w:val="center"/>
              <w:rPr>
                <w:lang w:eastAsia="en-CA"/>
              </w:rPr>
            </w:pPr>
          </w:p>
        </w:tc>
        <w:tc>
          <w:tcPr>
            <w:tcW w:w="1101" w:type="dxa"/>
            <w:shd w:val="clear" w:color="auto" w:fill="F2F2F2" w:themeFill="background1" w:themeFillShade="F2"/>
          </w:tcPr>
          <w:p w14:paraId="65738900" w14:textId="77777777" w:rsidR="00F013FC" w:rsidRDefault="00F013FC" w:rsidP="00F013FC">
            <w:pPr>
              <w:jc w:val="center"/>
              <w:rPr>
                <w:lang w:eastAsia="en-CA"/>
              </w:rPr>
            </w:pPr>
          </w:p>
        </w:tc>
        <w:tc>
          <w:tcPr>
            <w:tcW w:w="850" w:type="dxa"/>
            <w:shd w:val="clear" w:color="auto" w:fill="F2F2F2" w:themeFill="background1" w:themeFillShade="F2"/>
            <w:vAlign w:val="center"/>
          </w:tcPr>
          <w:p w14:paraId="1C5BAF1A" w14:textId="77777777" w:rsidR="00F013FC" w:rsidRDefault="00F013FC" w:rsidP="00F013FC">
            <w:pPr>
              <w:jc w:val="center"/>
              <w:rPr>
                <w:lang w:eastAsia="en-CA"/>
              </w:rPr>
            </w:pPr>
          </w:p>
        </w:tc>
        <w:tc>
          <w:tcPr>
            <w:tcW w:w="448" w:type="dxa"/>
            <w:shd w:val="clear" w:color="auto" w:fill="F2F2F2" w:themeFill="background1" w:themeFillShade="F2"/>
          </w:tcPr>
          <w:p w14:paraId="045933B8" w14:textId="3379407E" w:rsidR="00F013FC" w:rsidRDefault="00000000" w:rsidP="00F013FC">
            <w:pPr>
              <w:jc w:val="center"/>
              <w:rPr>
                <w:lang w:eastAsia="en-CA"/>
              </w:rPr>
            </w:pPr>
            <w:sdt>
              <w:sdtPr>
                <w:rPr>
                  <w:lang w:eastAsia="en-CA"/>
                </w:rPr>
                <w:id w:val="884835816"/>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6D21C0F4" w14:textId="77777777" w:rsidR="00F013FC" w:rsidRDefault="00F013FC" w:rsidP="00F013FC">
            <w:pPr>
              <w:jc w:val="center"/>
              <w:rPr>
                <w:lang w:eastAsia="en-CA"/>
              </w:rPr>
            </w:pPr>
          </w:p>
        </w:tc>
        <w:tc>
          <w:tcPr>
            <w:tcW w:w="448" w:type="dxa"/>
            <w:shd w:val="clear" w:color="auto" w:fill="F2F2F2" w:themeFill="background1" w:themeFillShade="F2"/>
          </w:tcPr>
          <w:p w14:paraId="42F449CD" w14:textId="7819A1E9" w:rsidR="00F013FC" w:rsidRDefault="00000000" w:rsidP="00F013FC">
            <w:pPr>
              <w:jc w:val="center"/>
              <w:rPr>
                <w:lang w:eastAsia="en-CA"/>
              </w:rPr>
            </w:pPr>
            <w:sdt>
              <w:sdtPr>
                <w:rPr>
                  <w:lang w:eastAsia="en-CA"/>
                </w:rPr>
                <w:id w:val="1864401944"/>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30C00C60" w14:textId="6A654BC5" w:rsidR="00F013FC" w:rsidRDefault="00000000" w:rsidP="00F013FC">
            <w:pPr>
              <w:jc w:val="center"/>
              <w:rPr>
                <w:lang w:eastAsia="en-CA"/>
              </w:rPr>
            </w:pPr>
            <w:sdt>
              <w:sdtPr>
                <w:rPr>
                  <w:lang w:eastAsia="en-CA"/>
                </w:rPr>
                <w:id w:val="1059985293"/>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52A77C9D" w14:textId="73A59DC7" w:rsidR="00F013FC" w:rsidRDefault="00000000" w:rsidP="00F013FC">
            <w:pPr>
              <w:jc w:val="center"/>
              <w:rPr>
                <w:lang w:eastAsia="en-CA"/>
              </w:rPr>
            </w:pPr>
            <w:sdt>
              <w:sdtPr>
                <w:rPr>
                  <w:lang w:eastAsia="en-CA"/>
                </w:rPr>
                <w:id w:val="-1132794381"/>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7E6486A5" w14:textId="77777777" w:rsidR="00F013FC" w:rsidRDefault="00F013FC" w:rsidP="00F013FC">
            <w:pPr>
              <w:jc w:val="center"/>
              <w:rPr>
                <w:lang w:eastAsia="en-CA"/>
              </w:rPr>
            </w:pPr>
          </w:p>
        </w:tc>
        <w:tc>
          <w:tcPr>
            <w:tcW w:w="3288" w:type="dxa"/>
            <w:shd w:val="clear" w:color="auto" w:fill="F2F2F2" w:themeFill="background1" w:themeFillShade="F2"/>
          </w:tcPr>
          <w:p w14:paraId="718E728E" w14:textId="77777777" w:rsidR="00F013FC" w:rsidRDefault="00F013FC" w:rsidP="00F013FC">
            <w:pPr>
              <w:rPr>
                <w:lang w:eastAsia="en-CA"/>
              </w:rPr>
            </w:pPr>
          </w:p>
        </w:tc>
      </w:tr>
      <w:tr w:rsidR="00F013FC" w14:paraId="44AB328B" w14:textId="77777777" w:rsidTr="00DD2645">
        <w:tc>
          <w:tcPr>
            <w:tcW w:w="3060" w:type="dxa"/>
            <w:shd w:val="clear" w:color="auto" w:fill="F2F2F2" w:themeFill="background1" w:themeFillShade="F2"/>
          </w:tcPr>
          <w:p w14:paraId="6E63E18A" w14:textId="3287EA27" w:rsidR="00F013FC" w:rsidRDefault="00F013FC" w:rsidP="00F013FC">
            <w:pPr>
              <w:rPr>
                <w:lang w:eastAsia="en-CA"/>
              </w:rPr>
            </w:pPr>
            <w:r w:rsidRPr="00E75D62">
              <w:t>CRU 120</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08D06C2A" w14:textId="77777777" w:rsidR="00F013FC" w:rsidRDefault="00F013FC" w:rsidP="00F013FC">
            <w:pPr>
              <w:rPr>
                <w:lang w:eastAsia="en-CA"/>
              </w:rPr>
            </w:pPr>
          </w:p>
        </w:tc>
        <w:tc>
          <w:tcPr>
            <w:tcW w:w="686" w:type="dxa"/>
            <w:shd w:val="clear" w:color="auto" w:fill="F2F2F2" w:themeFill="background1" w:themeFillShade="F2"/>
          </w:tcPr>
          <w:p w14:paraId="3ED23E08" w14:textId="1D9C339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2A28A48" w14:textId="77777777" w:rsidR="00F013FC" w:rsidRDefault="00F013FC" w:rsidP="00F013FC">
            <w:pPr>
              <w:jc w:val="center"/>
              <w:rPr>
                <w:lang w:eastAsia="en-CA"/>
              </w:rPr>
            </w:pPr>
          </w:p>
        </w:tc>
        <w:tc>
          <w:tcPr>
            <w:tcW w:w="1101" w:type="dxa"/>
            <w:shd w:val="clear" w:color="auto" w:fill="F2F2F2" w:themeFill="background1" w:themeFillShade="F2"/>
          </w:tcPr>
          <w:p w14:paraId="509FA9AC" w14:textId="77777777" w:rsidR="00F013FC" w:rsidRDefault="00F013FC" w:rsidP="00F013FC">
            <w:pPr>
              <w:jc w:val="center"/>
              <w:rPr>
                <w:lang w:eastAsia="en-CA"/>
              </w:rPr>
            </w:pPr>
          </w:p>
        </w:tc>
        <w:tc>
          <w:tcPr>
            <w:tcW w:w="850" w:type="dxa"/>
            <w:shd w:val="clear" w:color="auto" w:fill="F2F2F2" w:themeFill="background1" w:themeFillShade="F2"/>
            <w:vAlign w:val="center"/>
          </w:tcPr>
          <w:p w14:paraId="183D0A32" w14:textId="77777777" w:rsidR="00F013FC" w:rsidRDefault="00F013FC" w:rsidP="00F013FC">
            <w:pPr>
              <w:jc w:val="center"/>
              <w:rPr>
                <w:lang w:eastAsia="en-CA"/>
              </w:rPr>
            </w:pPr>
          </w:p>
        </w:tc>
        <w:tc>
          <w:tcPr>
            <w:tcW w:w="448" w:type="dxa"/>
            <w:shd w:val="clear" w:color="auto" w:fill="F2F2F2" w:themeFill="background1" w:themeFillShade="F2"/>
          </w:tcPr>
          <w:p w14:paraId="78BCEA6A" w14:textId="1290CD8E" w:rsidR="00F013FC" w:rsidRDefault="00000000" w:rsidP="00F013FC">
            <w:pPr>
              <w:jc w:val="center"/>
              <w:rPr>
                <w:lang w:eastAsia="en-CA"/>
              </w:rPr>
            </w:pPr>
            <w:sdt>
              <w:sdtPr>
                <w:rPr>
                  <w:lang w:eastAsia="en-CA"/>
                </w:rPr>
                <w:id w:val="-1688753450"/>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0279E4F0" w14:textId="77777777" w:rsidR="00F013FC" w:rsidRDefault="00F013FC" w:rsidP="00F013FC">
            <w:pPr>
              <w:jc w:val="center"/>
              <w:rPr>
                <w:lang w:eastAsia="en-CA"/>
              </w:rPr>
            </w:pPr>
          </w:p>
        </w:tc>
        <w:tc>
          <w:tcPr>
            <w:tcW w:w="448" w:type="dxa"/>
            <w:shd w:val="clear" w:color="auto" w:fill="F2F2F2" w:themeFill="background1" w:themeFillShade="F2"/>
          </w:tcPr>
          <w:p w14:paraId="19508B8E" w14:textId="6850C4CC" w:rsidR="00F013FC" w:rsidRDefault="00000000" w:rsidP="00F013FC">
            <w:pPr>
              <w:jc w:val="center"/>
              <w:rPr>
                <w:lang w:eastAsia="en-CA"/>
              </w:rPr>
            </w:pPr>
            <w:sdt>
              <w:sdtPr>
                <w:rPr>
                  <w:lang w:eastAsia="en-CA"/>
                </w:rPr>
                <w:id w:val="348837807"/>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42067B30" w14:textId="72D35BFB" w:rsidR="00F013FC" w:rsidRDefault="00000000" w:rsidP="00F013FC">
            <w:pPr>
              <w:jc w:val="center"/>
              <w:rPr>
                <w:lang w:eastAsia="en-CA"/>
              </w:rPr>
            </w:pPr>
            <w:sdt>
              <w:sdtPr>
                <w:rPr>
                  <w:lang w:eastAsia="en-CA"/>
                </w:rPr>
                <w:id w:val="-1775231236"/>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0DB0BE8D" w14:textId="7903CC45" w:rsidR="00F013FC" w:rsidRDefault="00000000" w:rsidP="00F013FC">
            <w:pPr>
              <w:jc w:val="center"/>
              <w:rPr>
                <w:lang w:eastAsia="en-CA"/>
              </w:rPr>
            </w:pPr>
            <w:sdt>
              <w:sdtPr>
                <w:rPr>
                  <w:lang w:eastAsia="en-CA"/>
                </w:rPr>
                <w:id w:val="1732580361"/>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508AE018" w14:textId="77777777" w:rsidR="00F013FC" w:rsidRDefault="00F013FC" w:rsidP="00F013FC">
            <w:pPr>
              <w:jc w:val="center"/>
              <w:rPr>
                <w:lang w:eastAsia="en-CA"/>
              </w:rPr>
            </w:pPr>
          </w:p>
        </w:tc>
        <w:tc>
          <w:tcPr>
            <w:tcW w:w="3288" w:type="dxa"/>
            <w:shd w:val="clear" w:color="auto" w:fill="F2F2F2" w:themeFill="background1" w:themeFillShade="F2"/>
          </w:tcPr>
          <w:p w14:paraId="7AC3CD62" w14:textId="77777777" w:rsidR="00F013FC" w:rsidRDefault="00F013FC" w:rsidP="00F013FC">
            <w:pPr>
              <w:rPr>
                <w:lang w:eastAsia="en-CA"/>
              </w:rPr>
            </w:pPr>
          </w:p>
        </w:tc>
      </w:tr>
      <w:tr w:rsidR="00F013FC" w14:paraId="607F927A" w14:textId="77777777" w:rsidTr="00DD2645">
        <w:tc>
          <w:tcPr>
            <w:tcW w:w="3060" w:type="dxa"/>
            <w:shd w:val="clear" w:color="auto" w:fill="F2F2F2" w:themeFill="background1" w:themeFillShade="F2"/>
          </w:tcPr>
          <w:p w14:paraId="76BEE7C4" w14:textId="4DF3CDFB" w:rsidR="00F013FC" w:rsidRDefault="00F013FC" w:rsidP="00F013FC">
            <w:pPr>
              <w:rPr>
                <w:lang w:eastAsia="en-CA"/>
              </w:rPr>
            </w:pPr>
            <w:r w:rsidRPr="00E75D62">
              <w:t>CRU 120</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14CE5247" w14:textId="77777777" w:rsidR="00F013FC" w:rsidRDefault="00F013FC" w:rsidP="00F013FC">
            <w:pPr>
              <w:rPr>
                <w:lang w:eastAsia="en-CA"/>
              </w:rPr>
            </w:pPr>
          </w:p>
        </w:tc>
        <w:tc>
          <w:tcPr>
            <w:tcW w:w="686" w:type="dxa"/>
            <w:shd w:val="clear" w:color="auto" w:fill="F2F2F2" w:themeFill="background1" w:themeFillShade="F2"/>
          </w:tcPr>
          <w:p w14:paraId="4A371BE0" w14:textId="0C72E25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F352F0D" w14:textId="77777777" w:rsidR="00F013FC" w:rsidRDefault="00F013FC" w:rsidP="00F013FC">
            <w:pPr>
              <w:jc w:val="center"/>
              <w:rPr>
                <w:lang w:eastAsia="en-CA"/>
              </w:rPr>
            </w:pPr>
          </w:p>
        </w:tc>
        <w:tc>
          <w:tcPr>
            <w:tcW w:w="1101" w:type="dxa"/>
            <w:shd w:val="clear" w:color="auto" w:fill="F2F2F2" w:themeFill="background1" w:themeFillShade="F2"/>
          </w:tcPr>
          <w:p w14:paraId="765AD4EB" w14:textId="77777777" w:rsidR="00F013FC" w:rsidRDefault="00F013FC" w:rsidP="00F013FC">
            <w:pPr>
              <w:jc w:val="center"/>
              <w:rPr>
                <w:lang w:eastAsia="en-CA"/>
              </w:rPr>
            </w:pPr>
          </w:p>
        </w:tc>
        <w:tc>
          <w:tcPr>
            <w:tcW w:w="850" w:type="dxa"/>
            <w:shd w:val="clear" w:color="auto" w:fill="F2F2F2" w:themeFill="background1" w:themeFillShade="F2"/>
            <w:vAlign w:val="center"/>
          </w:tcPr>
          <w:p w14:paraId="15A73B5A" w14:textId="77777777" w:rsidR="00F013FC" w:rsidRDefault="00F013FC" w:rsidP="00F013FC">
            <w:pPr>
              <w:jc w:val="center"/>
              <w:rPr>
                <w:lang w:eastAsia="en-CA"/>
              </w:rPr>
            </w:pPr>
          </w:p>
        </w:tc>
        <w:tc>
          <w:tcPr>
            <w:tcW w:w="448" w:type="dxa"/>
            <w:shd w:val="clear" w:color="auto" w:fill="F2F2F2" w:themeFill="background1" w:themeFillShade="F2"/>
          </w:tcPr>
          <w:p w14:paraId="4B9CA876" w14:textId="2D7B6F7F" w:rsidR="00F013FC" w:rsidRDefault="00000000" w:rsidP="00F013FC">
            <w:pPr>
              <w:jc w:val="center"/>
              <w:rPr>
                <w:lang w:eastAsia="en-CA"/>
              </w:rPr>
            </w:pPr>
            <w:sdt>
              <w:sdtPr>
                <w:rPr>
                  <w:lang w:eastAsia="en-CA"/>
                </w:rPr>
                <w:id w:val="-1336615596"/>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53F79C9E" w14:textId="77777777" w:rsidR="00F013FC" w:rsidRDefault="00F013FC" w:rsidP="00F013FC">
            <w:pPr>
              <w:jc w:val="center"/>
              <w:rPr>
                <w:lang w:eastAsia="en-CA"/>
              </w:rPr>
            </w:pPr>
          </w:p>
        </w:tc>
        <w:tc>
          <w:tcPr>
            <w:tcW w:w="448" w:type="dxa"/>
            <w:shd w:val="clear" w:color="auto" w:fill="F2F2F2" w:themeFill="background1" w:themeFillShade="F2"/>
          </w:tcPr>
          <w:p w14:paraId="5D404CDD" w14:textId="6C23A103" w:rsidR="00F013FC" w:rsidRDefault="00000000" w:rsidP="00F013FC">
            <w:pPr>
              <w:jc w:val="center"/>
              <w:rPr>
                <w:lang w:eastAsia="en-CA"/>
              </w:rPr>
            </w:pPr>
            <w:sdt>
              <w:sdtPr>
                <w:rPr>
                  <w:lang w:eastAsia="en-CA"/>
                </w:rPr>
                <w:id w:val="-80451926"/>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06D1909B" w14:textId="1B8705C0" w:rsidR="00F013FC" w:rsidRDefault="00000000" w:rsidP="00F013FC">
            <w:pPr>
              <w:jc w:val="center"/>
              <w:rPr>
                <w:lang w:eastAsia="en-CA"/>
              </w:rPr>
            </w:pPr>
            <w:sdt>
              <w:sdtPr>
                <w:rPr>
                  <w:lang w:eastAsia="en-CA"/>
                </w:rPr>
                <w:id w:val="1660431933"/>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30A54760" w14:textId="62455EF2" w:rsidR="00F013FC" w:rsidRDefault="00000000" w:rsidP="00F013FC">
            <w:pPr>
              <w:jc w:val="center"/>
              <w:rPr>
                <w:lang w:eastAsia="en-CA"/>
              </w:rPr>
            </w:pPr>
            <w:sdt>
              <w:sdtPr>
                <w:rPr>
                  <w:lang w:eastAsia="en-CA"/>
                </w:rPr>
                <w:id w:val="1132518316"/>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4FB00923" w14:textId="77777777" w:rsidR="00F013FC" w:rsidRDefault="00F013FC" w:rsidP="00F013FC">
            <w:pPr>
              <w:jc w:val="center"/>
              <w:rPr>
                <w:lang w:eastAsia="en-CA"/>
              </w:rPr>
            </w:pPr>
          </w:p>
        </w:tc>
        <w:tc>
          <w:tcPr>
            <w:tcW w:w="3288" w:type="dxa"/>
            <w:shd w:val="clear" w:color="auto" w:fill="F2F2F2" w:themeFill="background1" w:themeFillShade="F2"/>
          </w:tcPr>
          <w:p w14:paraId="2F5B66B2" w14:textId="77777777" w:rsidR="00F013FC" w:rsidRDefault="00F013FC" w:rsidP="00F013FC">
            <w:pPr>
              <w:rPr>
                <w:lang w:eastAsia="en-CA"/>
              </w:rPr>
            </w:pPr>
          </w:p>
        </w:tc>
      </w:tr>
      <w:tr w:rsidR="00F013FC" w14:paraId="233795ED" w14:textId="77777777" w:rsidTr="00DD2645">
        <w:tc>
          <w:tcPr>
            <w:tcW w:w="3060" w:type="dxa"/>
            <w:shd w:val="clear" w:color="auto" w:fill="F2F2F2" w:themeFill="background1" w:themeFillShade="F2"/>
          </w:tcPr>
          <w:p w14:paraId="19234E08" w14:textId="20E8BB4F" w:rsidR="00F013FC" w:rsidRDefault="00F013FC" w:rsidP="00F013FC">
            <w:pPr>
              <w:rPr>
                <w:lang w:eastAsia="en-CA"/>
              </w:rPr>
            </w:pPr>
            <w:r w:rsidRPr="00E75D62">
              <w:t>CRU 121A</w:t>
            </w:r>
            <w:r w:rsidRPr="00E75D62">
              <w:rPr>
                <w:rFonts w:ascii="Cambria Math" w:hAnsi="Cambria Math" w:cs="Cambria Math"/>
              </w:rPr>
              <w:t>‐</w:t>
            </w:r>
            <w:r w:rsidRPr="00E75D62">
              <w:t xml:space="preserve"> GAMES GALORE</w:t>
            </w:r>
            <w:r w:rsidRPr="00E75D62">
              <w:rPr>
                <w:rFonts w:ascii="Cambria Math" w:hAnsi="Cambria Math" w:cs="Cambria Math"/>
              </w:rPr>
              <w:t>‐</w:t>
            </w:r>
            <w:r w:rsidRPr="00E75D62">
              <w:t>store room HORN/STROBE - HORN TEST</w:t>
            </w:r>
          </w:p>
        </w:tc>
        <w:tc>
          <w:tcPr>
            <w:tcW w:w="907" w:type="dxa"/>
            <w:shd w:val="clear" w:color="auto" w:fill="F2F2F2" w:themeFill="background1" w:themeFillShade="F2"/>
            <w:vAlign w:val="center"/>
          </w:tcPr>
          <w:p w14:paraId="7A75381C" w14:textId="77777777" w:rsidR="00F013FC" w:rsidRDefault="00F013FC" w:rsidP="00F013FC">
            <w:pPr>
              <w:rPr>
                <w:lang w:eastAsia="en-CA"/>
              </w:rPr>
            </w:pPr>
          </w:p>
        </w:tc>
        <w:tc>
          <w:tcPr>
            <w:tcW w:w="686" w:type="dxa"/>
            <w:shd w:val="clear" w:color="auto" w:fill="F2F2F2" w:themeFill="background1" w:themeFillShade="F2"/>
          </w:tcPr>
          <w:p w14:paraId="7DF674A4" w14:textId="2E622B4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2E5BC20" w14:textId="77777777" w:rsidR="00F013FC" w:rsidRDefault="00F013FC" w:rsidP="00F013FC">
            <w:pPr>
              <w:jc w:val="center"/>
              <w:rPr>
                <w:lang w:eastAsia="en-CA"/>
              </w:rPr>
            </w:pPr>
          </w:p>
        </w:tc>
        <w:tc>
          <w:tcPr>
            <w:tcW w:w="1101" w:type="dxa"/>
            <w:shd w:val="clear" w:color="auto" w:fill="F2F2F2" w:themeFill="background1" w:themeFillShade="F2"/>
          </w:tcPr>
          <w:p w14:paraId="726EFDE6" w14:textId="77777777" w:rsidR="00F013FC" w:rsidRDefault="00F013FC" w:rsidP="00F013FC">
            <w:pPr>
              <w:jc w:val="center"/>
              <w:rPr>
                <w:lang w:eastAsia="en-CA"/>
              </w:rPr>
            </w:pPr>
          </w:p>
        </w:tc>
        <w:tc>
          <w:tcPr>
            <w:tcW w:w="850" w:type="dxa"/>
            <w:shd w:val="clear" w:color="auto" w:fill="F2F2F2" w:themeFill="background1" w:themeFillShade="F2"/>
            <w:vAlign w:val="center"/>
          </w:tcPr>
          <w:p w14:paraId="270F5E83" w14:textId="77777777" w:rsidR="00F013FC" w:rsidRDefault="00F013FC" w:rsidP="00F013FC">
            <w:pPr>
              <w:jc w:val="center"/>
              <w:rPr>
                <w:lang w:eastAsia="en-CA"/>
              </w:rPr>
            </w:pPr>
          </w:p>
        </w:tc>
        <w:tc>
          <w:tcPr>
            <w:tcW w:w="448" w:type="dxa"/>
            <w:shd w:val="clear" w:color="auto" w:fill="F2F2F2" w:themeFill="background1" w:themeFillShade="F2"/>
          </w:tcPr>
          <w:p w14:paraId="13A9881B" w14:textId="064B8652" w:rsidR="00F013FC" w:rsidRDefault="00000000" w:rsidP="00F013FC">
            <w:pPr>
              <w:jc w:val="center"/>
              <w:rPr>
                <w:lang w:eastAsia="en-CA"/>
              </w:rPr>
            </w:pPr>
            <w:sdt>
              <w:sdtPr>
                <w:rPr>
                  <w:lang w:eastAsia="en-CA"/>
                </w:rPr>
                <w:id w:val="-421417015"/>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69D73658" w14:textId="77777777" w:rsidR="00F013FC" w:rsidRDefault="00F013FC" w:rsidP="00F013FC">
            <w:pPr>
              <w:jc w:val="center"/>
              <w:rPr>
                <w:lang w:eastAsia="en-CA"/>
              </w:rPr>
            </w:pPr>
          </w:p>
        </w:tc>
        <w:tc>
          <w:tcPr>
            <w:tcW w:w="448" w:type="dxa"/>
            <w:shd w:val="clear" w:color="auto" w:fill="F2F2F2" w:themeFill="background1" w:themeFillShade="F2"/>
          </w:tcPr>
          <w:p w14:paraId="004CB333" w14:textId="7B97450C" w:rsidR="00F013FC" w:rsidRDefault="00000000" w:rsidP="00F013FC">
            <w:pPr>
              <w:jc w:val="center"/>
              <w:rPr>
                <w:lang w:eastAsia="en-CA"/>
              </w:rPr>
            </w:pPr>
            <w:sdt>
              <w:sdtPr>
                <w:rPr>
                  <w:lang w:eastAsia="en-CA"/>
                </w:rPr>
                <w:id w:val="1539933609"/>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19836E37" w14:textId="5974B211" w:rsidR="00F013FC" w:rsidRDefault="00000000" w:rsidP="00F013FC">
            <w:pPr>
              <w:jc w:val="center"/>
              <w:rPr>
                <w:lang w:eastAsia="en-CA"/>
              </w:rPr>
            </w:pPr>
            <w:sdt>
              <w:sdtPr>
                <w:rPr>
                  <w:lang w:eastAsia="en-CA"/>
                </w:rPr>
                <w:id w:val="1273515534"/>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622800C8" w14:textId="39C36F8B" w:rsidR="00F013FC" w:rsidRDefault="00000000" w:rsidP="00F013FC">
            <w:pPr>
              <w:jc w:val="center"/>
              <w:rPr>
                <w:lang w:eastAsia="en-CA"/>
              </w:rPr>
            </w:pPr>
            <w:sdt>
              <w:sdtPr>
                <w:rPr>
                  <w:lang w:eastAsia="en-CA"/>
                </w:rPr>
                <w:id w:val="883987525"/>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33B2E7D5" w14:textId="77777777" w:rsidR="00F013FC" w:rsidRDefault="00F013FC" w:rsidP="00F013FC">
            <w:pPr>
              <w:jc w:val="center"/>
              <w:rPr>
                <w:lang w:eastAsia="en-CA"/>
              </w:rPr>
            </w:pPr>
          </w:p>
        </w:tc>
        <w:tc>
          <w:tcPr>
            <w:tcW w:w="3288" w:type="dxa"/>
            <w:shd w:val="clear" w:color="auto" w:fill="F2F2F2" w:themeFill="background1" w:themeFillShade="F2"/>
          </w:tcPr>
          <w:p w14:paraId="7174A700" w14:textId="77777777" w:rsidR="00F013FC" w:rsidRDefault="00F013FC" w:rsidP="00F013FC">
            <w:pPr>
              <w:rPr>
                <w:lang w:eastAsia="en-CA"/>
              </w:rPr>
            </w:pPr>
          </w:p>
        </w:tc>
      </w:tr>
      <w:tr w:rsidR="00F013FC" w14:paraId="2B3E4B1B" w14:textId="77777777" w:rsidTr="00DD2645">
        <w:tc>
          <w:tcPr>
            <w:tcW w:w="3060" w:type="dxa"/>
            <w:shd w:val="clear" w:color="auto" w:fill="F2F2F2" w:themeFill="background1" w:themeFillShade="F2"/>
          </w:tcPr>
          <w:p w14:paraId="267F605E" w14:textId="4887FF63" w:rsidR="00F013FC" w:rsidRDefault="00F013FC" w:rsidP="00F013FC">
            <w:pPr>
              <w:rPr>
                <w:lang w:eastAsia="en-CA"/>
              </w:rPr>
            </w:pPr>
            <w:r w:rsidRPr="00E75D62">
              <w:t>CRU 121A</w:t>
            </w:r>
            <w:r w:rsidRPr="00E75D62">
              <w:rPr>
                <w:rFonts w:ascii="Cambria Math" w:hAnsi="Cambria Math" w:cs="Cambria Math"/>
              </w:rPr>
              <w:t>‐</w:t>
            </w:r>
            <w:r w:rsidRPr="00E75D62">
              <w:t xml:space="preserve"> GAMES GALORE</w:t>
            </w:r>
            <w:r w:rsidRPr="00E75D62">
              <w:rPr>
                <w:rFonts w:ascii="Cambria Math" w:hAnsi="Cambria Math" w:cs="Cambria Math"/>
              </w:rPr>
              <w:t>‐</w:t>
            </w:r>
            <w:r w:rsidRPr="00E75D62">
              <w:t>store room HORN/STROBE - STROBE TEST</w:t>
            </w:r>
          </w:p>
        </w:tc>
        <w:tc>
          <w:tcPr>
            <w:tcW w:w="907" w:type="dxa"/>
            <w:shd w:val="clear" w:color="auto" w:fill="F2F2F2" w:themeFill="background1" w:themeFillShade="F2"/>
            <w:vAlign w:val="center"/>
          </w:tcPr>
          <w:p w14:paraId="7FA0C39F" w14:textId="77777777" w:rsidR="00F013FC" w:rsidRDefault="00F013FC" w:rsidP="00F013FC">
            <w:pPr>
              <w:rPr>
                <w:lang w:eastAsia="en-CA"/>
              </w:rPr>
            </w:pPr>
          </w:p>
        </w:tc>
        <w:tc>
          <w:tcPr>
            <w:tcW w:w="686" w:type="dxa"/>
            <w:shd w:val="clear" w:color="auto" w:fill="F2F2F2" w:themeFill="background1" w:themeFillShade="F2"/>
          </w:tcPr>
          <w:p w14:paraId="557DA3EB" w14:textId="072400F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00663A2" w14:textId="77777777" w:rsidR="00F013FC" w:rsidRDefault="00F013FC" w:rsidP="00F013FC">
            <w:pPr>
              <w:jc w:val="center"/>
              <w:rPr>
                <w:lang w:eastAsia="en-CA"/>
              </w:rPr>
            </w:pPr>
          </w:p>
        </w:tc>
        <w:tc>
          <w:tcPr>
            <w:tcW w:w="1101" w:type="dxa"/>
            <w:shd w:val="clear" w:color="auto" w:fill="F2F2F2" w:themeFill="background1" w:themeFillShade="F2"/>
          </w:tcPr>
          <w:p w14:paraId="202921F5" w14:textId="77777777" w:rsidR="00F013FC" w:rsidRDefault="00F013FC" w:rsidP="00F013FC">
            <w:pPr>
              <w:jc w:val="center"/>
              <w:rPr>
                <w:lang w:eastAsia="en-CA"/>
              </w:rPr>
            </w:pPr>
          </w:p>
        </w:tc>
        <w:tc>
          <w:tcPr>
            <w:tcW w:w="850" w:type="dxa"/>
            <w:shd w:val="clear" w:color="auto" w:fill="F2F2F2" w:themeFill="background1" w:themeFillShade="F2"/>
            <w:vAlign w:val="center"/>
          </w:tcPr>
          <w:p w14:paraId="65088141" w14:textId="77777777" w:rsidR="00F013FC" w:rsidRDefault="00F013FC" w:rsidP="00F013FC">
            <w:pPr>
              <w:jc w:val="center"/>
              <w:rPr>
                <w:lang w:eastAsia="en-CA"/>
              </w:rPr>
            </w:pPr>
          </w:p>
        </w:tc>
        <w:tc>
          <w:tcPr>
            <w:tcW w:w="448" w:type="dxa"/>
            <w:shd w:val="clear" w:color="auto" w:fill="F2F2F2" w:themeFill="background1" w:themeFillShade="F2"/>
          </w:tcPr>
          <w:p w14:paraId="12537EDF" w14:textId="033EEFFF" w:rsidR="00F013FC" w:rsidRDefault="00000000" w:rsidP="00F013FC">
            <w:pPr>
              <w:jc w:val="center"/>
              <w:rPr>
                <w:lang w:eastAsia="en-CA"/>
              </w:rPr>
            </w:pPr>
            <w:sdt>
              <w:sdtPr>
                <w:rPr>
                  <w:lang w:eastAsia="en-CA"/>
                </w:rPr>
                <w:id w:val="886679670"/>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2836E5D7" w14:textId="77777777" w:rsidR="00F013FC" w:rsidRDefault="00F013FC" w:rsidP="00F013FC">
            <w:pPr>
              <w:jc w:val="center"/>
              <w:rPr>
                <w:lang w:eastAsia="en-CA"/>
              </w:rPr>
            </w:pPr>
          </w:p>
        </w:tc>
        <w:tc>
          <w:tcPr>
            <w:tcW w:w="448" w:type="dxa"/>
            <w:shd w:val="clear" w:color="auto" w:fill="F2F2F2" w:themeFill="background1" w:themeFillShade="F2"/>
          </w:tcPr>
          <w:p w14:paraId="5D1C1EC1" w14:textId="7C04BE96" w:rsidR="00F013FC" w:rsidRDefault="00000000" w:rsidP="00F013FC">
            <w:pPr>
              <w:jc w:val="center"/>
              <w:rPr>
                <w:lang w:eastAsia="en-CA"/>
              </w:rPr>
            </w:pPr>
            <w:sdt>
              <w:sdtPr>
                <w:rPr>
                  <w:lang w:eastAsia="en-CA"/>
                </w:rPr>
                <w:id w:val="-360668547"/>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1AD4AE0E" w14:textId="487CF953" w:rsidR="00F013FC" w:rsidRDefault="00000000" w:rsidP="00F013FC">
            <w:pPr>
              <w:jc w:val="center"/>
              <w:rPr>
                <w:lang w:eastAsia="en-CA"/>
              </w:rPr>
            </w:pPr>
            <w:sdt>
              <w:sdtPr>
                <w:rPr>
                  <w:lang w:eastAsia="en-CA"/>
                </w:rPr>
                <w:id w:val="-641739315"/>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6C25FDB0" w14:textId="4A7769FB" w:rsidR="00F013FC" w:rsidRDefault="00000000" w:rsidP="00F013FC">
            <w:pPr>
              <w:jc w:val="center"/>
              <w:rPr>
                <w:lang w:eastAsia="en-CA"/>
              </w:rPr>
            </w:pPr>
            <w:sdt>
              <w:sdtPr>
                <w:rPr>
                  <w:lang w:eastAsia="en-CA"/>
                </w:rPr>
                <w:id w:val="859166791"/>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08824865" w14:textId="77777777" w:rsidR="00F013FC" w:rsidRDefault="00F013FC" w:rsidP="00F013FC">
            <w:pPr>
              <w:jc w:val="center"/>
              <w:rPr>
                <w:lang w:eastAsia="en-CA"/>
              </w:rPr>
            </w:pPr>
          </w:p>
        </w:tc>
        <w:tc>
          <w:tcPr>
            <w:tcW w:w="3288" w:type="dxa"/>
            <w:shd w:val="clear" w:color="auto" w:fill="F2F2F2" w:themeFill="background1" w:themeFillShade="F2"/>
          </w:tcPr>
          <w:p w14:paraId="091FFD1F" w14:textId="77777777" w:rsidR="00F013FC" w:rsidRDefault="00F013FC" w:rsidP="00F013FC">
            <w:pPr>
              <w:rPr>
                <w:lang w:eastAsia="en-CA"/>
              </w:rPr>
            </w:pPr>
          </w:p>
        </w:tc>
      </w:tr>
      <w:tr w:rsidR="00F013FC" w14:paraId="5E0B365F" w14:textId="77777777" w:rsidTr="00DD2645">
        <w:tc>
          <w:tcPr>
            <w:tcW w:w="3060" w:type="dxa"/>
            <w:shd w:val="clear" w:color="auto" w:fill="F2F2F2" w:themeFill="background1" w:themeFillShade="F2"/>
          </w:tcPr>
          <w:p w14:paraId="0FD4112B" w14:textId="29AEEC7C" w:rsidR="00F013FC" w:rsidRDefault="00F013FC" w:rsidP="00F013FC">
            <w:pPr>
              <w:rPr>
                <w:lang w:eastAsia="en-CA"/>
              </w:rPr>
            </w:pPr>
            <w:r w:rsidRPr="00E75D62">
              <w:t>CRU 121B</w:t>
            </w:r>
            <w:r w:rsidRPr="00E75D62">
              <w:rPr>
                <w:rFonts w:ascii="Cambria Math" w:hAnsi="Cambria Math" w:cs="Cambria Math"/>
              </w:rPr>
              <w:t>‐</w:t>
            </w:r>
            <w:r w:rsidRPr="00E75D62">
              <w:t xml:space="preserve"> SPENCERS</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55A3679A" w14:textId="77777777" w:rsidR="00F013FC" w:rsidRDefault="00F013FC" w:rsidP="00F013FC">
            <w:pPr>
              <w:rPr>
                <w:lang w:eastAsia="en-CA"/>
              </w:rPr>
            </w:pPr>
          </w:p>
        </w:tc>
        <w:tc>
          <w:tcPr>
            <w:tcW w:w="686" w:type="dxa"/>
            <w:shd w:val="clear" w:color="auto" w:fill="F2F2F2" w:themeFill="background1" w:themeFillShade="F2"/>
          </w:tcPr>
          <w:p w14:paraId="78CA55A2" w14:textId="0B44DA7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5442E21" w14:textId="77777777" w:rsidR="00F013FC" w:rsidRDefault="00F013FC" w:rsidP="00F013FC">
            <w:pPr>
              <w:jc w:val="center"/>
              <w:rPr>
                <w:lang w:eastAsia="en-CA"/>
              </w:rPr>
            </w:pPr>
          </w:p>
        </w:tc>
        <w:tc>
          <w:tcPr>
            <w:tcW w:w="1101" w:type="dxa"/>
            <w:shd w:val="clear" w:color="auto" w:fill="F2F2F2" w:themeFill="background1" w:themeFillShade="F2"/>
          </w:tcPr>
          <w:p w14:paraId="23AA4849" w14:textId="77777777" w:rsidR="00F013FC" w:rsidRDefault="00F013FC" w:rsidP="00F013FC">
            <w:pPr>
              <w:jc w:val="center"/>
              <w:rPr>
                <w:lang w:eastAsia="en-CA"/>
              </w:rPr>
            </w:pPr>
          </w:p>
        </w:tc>
        <w:tc>
          <w:tcPr>
            <w:tcW w:w="850" w:type="dxa"/>
            <w:shd w:val="clear" w:color="auto" w:fill="F2F2F2" w:themeFill="background1" w:themeFillShade="F2"/>
            <w:vAlign w:val="center"/>
          </w:tcPr>
          <w:p w14:paraId="56A3D702" w14:textId="77777777" w:rsidR="00F013FC" w:rsidRDefault="00F013FC" w:rsidP="00F013FC">
            <w:pPr>
              <w:jc w:val="center"/>
              <w:rPr>
                <w:lang w:eastAsia="en-CA"/>
              </w:rPr>
            </w:pPr>
          </w:p>
        </w:tc>
        <w:tc>
          <w:tcPr>
            <w:tcW w:w="448" w:type="dxa"/>
            <w:shd w:val="clear" w:color="auto" w:fill="F2F2F2" w:themeFill="background1" w:themeFillShade="F2"/>
          </w:tcPr>
          <w:p w14:paraId="667C544C" w14:textId="08D68D47" w:rsidR="00F013FC" w:rsidRDefault="00000000" w:rsidP="00F013FC">
            <w:pPr>
              <w:jc w:val="center"/>
              <w:rPr>
                <w:lang w:eastAsia="en-CA"/>
              </w:rPr>
            </w:pPr>
            <w:sdt>
              <w:sdtPr>
                <w:rPr>
                  <w:lang w:eastAsia="en-CA"/>
                </w:rPr>
                <w:id w:val="1091813542"/>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4ABAC904" w14:textId="77777777" w:rsidR="00F013FC" w:rsidRDefault="00F013FC" w:rsidP="00F013FC">
            <w:pPr>
              <w:jc w:val="center"/>
              <w:rPr>
                <w:lang w:eastAsia="en-CA"/>
              </w:rPr>
            </w:pPr>
          </w:p>
        </w:tc>
        <w:tc>
          <w:tcPr>
            <w:tcW w:w="448" w:type="dxa"/>
            <w:shd w:val="clear" w:color="auto" w:fill="F2F2F2" w:themeFill="background1" w:themeFillShade="F2"/>
          </w:tcPr>
          <w:p w14:paraId="7ABE7D62" w14:textId="3B143006" w:rsidR="00F013FC" w:rsidRDefault="00000000" w:rsidP="00F013FC">
            <w:pPr>
              <w:jc w:val="center"/>
              <w:rPr>
                <w:lang w:eastAsia="en-CA"/>
              </w:rPr>
            </w:pPr>
            <w:sdt>
              <w:sdtPr>
                <w:rPr>
                  <w:lang w:eastAsia="en-CA"/>
                </w:rPr>
                <w:id w:val="-1172260455"/>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78DD1E1F" w14:textId="07A44726" w:rsidR="00F013FC" w:rsidRDefault="00000000" w:rsidP="00F013FC">
            <w:pPr>
              <w:jc w:val="center"/>
              <w:rPr>
                <w:lang w:eastAsia="en-CA"/>
              </w:rPr>
            </w:pPr>
            <w:sdt>
              <w:sdtPr>
                <w:rPr>
                  <w:lang w:eastAsia="en-CA"/>
                </w:rPr>
                <w:id w:val="-85306940"/>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55D97F79" w14:textId="622B0736" w:rsidR="00F013FC" w:rsidRDefault="00000000" w:rsidP="00F013FC">
            <w:pPr>
              <w:jc w:val="center"/>
              <w:rPr>
                <w:lang w:eastAsia="en-CA"/>
              </w:rPr>
            </w:pPr>
            <w:sdt>
              <w:sdtPr>
                <w:rPr>
                  <w:lang w:eastAsia="en-CA"/>
                </w:rPr>
                <w:id w:val="-1001200757"/>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13FC3AAC" w14:textId="77777777" w:rsidR="00F013FC" w:rsidRDefault="00F013FC" w:rsidP="00F013FC">
            <w:pPr>
              <w:jc w:val="center"/>
              <w:rPr>
                <w:lang w:eastAsia="en-CA"/>
              </w:rPr>
            </w:pPr>
          </w:p>
        </w:tc>
        <w:tc>
          <w:tcPr>
            <w:tcW w:w="3288" w:type="dxa"/>
            <w:shd w:val="clear" w:color="auto" w:fill="F2F2F2" w:themeFill="background1" w:themeFillShade="F2"/>
          </w:tcPr>
          <w:p w14:paraId="4E6399AC" w14:textId="77777777" w:rsidR="00F013FC" w:rsidRDefault="00F013FC" w:rsidP="00F013FC">
            <w:pPr>
              <w:rPr>
                <w:lang w:eastAsia="en-CA"/>
              </w:rPr>
            </w:pPr>
          </w:p>
        </w:tc>
      </w:tr>
      <w:tr w:rsidR="00F013FC" w14:paraId="6E33A629" w14:textId="77777777" w:rsidTr="00DD2645">
        <w:tc>
          <w:tcPr>
            <w:tcW w:w="3060" w:type="dxa"/>
            <w:shd w:val="clear" w:color="auto" w:fill="F2F2F2" w:themeFill="background1" w:themeFillShade="F2"/>
          </w:tcPr>
          <w:p w14:paraId="6F31C103" w14:textId="120B3D71" w:rsidR="00F013FC" w:rsidRDefault="00F013FC" w:rsidP="00F013FC">
            <w:pPr>
              <w:rPr>
                <w:lang w:eastAsia="en-CA"/>
              </w:rPr>
            </w:pPr>
            <w:r w:rsidRPr="00E75D62">
              <w:t>CRU 121B</w:t>
            </w:r>
            <w:r w:rsidRPr="00E75D62">
              <w:rPr>
                <w:rFonts w:ascii="Cambria Math" w:hAnsi="Cambria Math" w:cs="Cambria Math"/>
              </w:rPr>
              <w:t>‐</w:t>
            </w:r>
            <w:r w:rsidRPr="00E75D62">
              <w:t xml:space="preserve"> SPENCERS</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62C67C82" w14:textId="77777777" w:rsidR="00F013FC" w:rsidRDefault="00F013FC" w:rsidP="00F013FC">
            <w:pPr>
              <w:rPr>
                <w:lang w:eastAsia="en-CA"/>
              </w:rPr>
            </w:pPr>
          </w:p>
        </w:tc>
        <w:tc>
          <w:tcPr>
            <w:tcW w:w="686" w:type="dxa"/>
            <w:shd w:val="clear" w:color="auto" w:fill="F2F2F2" w:themeFill="background1" w:themeFillShade="F2"/>
          </w:tcPr>
          <w:p w14:paraId="73A38122" w14:textId="6B7DFAE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29DE37F" w14:textId="77777777" w:rsidR="00F013FC" w:rsidRDefault="00F013FC" w:rsidP="00F013FC">
            <w:pPr>
              <w:jc w:val="center"/>
              <w:rPr>
                <w:lang w:eastAsia="en-CA"/>
              </w:rPr>
            </w:pPr>
          </w:p>
        </w:tc>
        <w:tc>
          <w:tcPr>
            <w:tcW w:w="1101" w:type="dxa"/>
            <w:shd w:val="clear" w:color="auto" w:fill="F2F2F2" w:themeFill="background1" w:themeFillShade="F2"/>
          </w:tcPr>
          <w:p w14:paraId="5E2D5993" w14:textId="77777777" w:rsidR="00F013FC" w:rsidRDefault="00F013FC" w:rsidP="00F013FC">
            <w:pPr>
              <w:jc w:val="center"/>
              <w:rPr>
                <w:lang w:eastAsia="en-CA"/>
              </w:rPr>
            </w:pPr>
          </w:p>
        </w:tc>
        <w:tc>
          <w:tcPr>
            <w:tcW w:w="850" w:type="dxa"/>
            <w:shd w:val="clear" w:color="auto" w:fill="F2F2F2" w:themeFill="background1" w:themeFillShade="F2"/>
            <w:vAlign w:val="center"/>
          </w:tcPr>
          <w:p w14:paraId="0CD23F76" w14:textId="77777777" w:rsidR="00F013FC" w:rsidRDefault="00F013FC" w:rsidP="00F013FC">
            <w:pPr>
              <w:jc w:val="center"/>
              <w:rPr>
                <w:lang w:eastAsia="en-CA"/>
              </w:rPr>
            </w:pPr>
          </w:p>
        </w:tc>
        <w:tc>
          <w:tcPr>
            <w:tcW w:w="448" w:type="dxa"/>
            <w:shd w:val="clear" w:color="auto" w:fill="F2F2F2" w:themeFill="background1" w:themeFillShade="F2"/>
          </w:tcPr>
          <w:p w14:paraId="78D94A49" w14:textId="6886B15F" w:rsidR="00F013FC" w:rsidRDefault="00000000" w:rsidP="00F013FC">
            <w:pPr>
              <w:jc w:val="center"/>
              <w:rPr>
                <w:lang w:eastAsia="en-CA"/>
              </w:rPr>
            </w:pPr>
            <w:sdt>
              <w:sdtPr>
                <w:rPr>
                  <w:lang w:eastAsia="en-CA"/>
                </w:rPr>
                <w:id w:val="1408035724"/>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4303CA1B" w14:textId="77777777" w:rsidR="00F013FC" w:rsidRDefault="00F013FC" w:rsidP="00F013FC">
            <w:pPr>
              <w:jc w:val="center"/>
              <w:rPr>
                <w:lang w:eastAsia="en-CA"/>
              </w:rPr>
            </w:pPr>
          </w:p>
        </w:tc>
        <w:tc>
          <w:tcPr>
            <w:tcW w:w="448" w:type="dxa"/>
            <w:shd w:val="clear" w:color="auto" w:fill="F2F2F2" w:themeFill="background1" w:themeFillShade="F2"/>
          </w:tcPr>
          <w:p w14:paraId="036D43C1" w14:textId="0ABFB7B3" w:rsidR="00F013FC" w:rsidRDefault="00000000" w:rsidP="00F013FC">
            <w:pPr>
              <w:jc w:val="center"/>
              <w:rPr>
                <w:lang w:eastAsia="en-CA"/>
              </w:rPr>
            </w:pPr>
            <w:sdt>
              <w:sdtPr>
                <w:rPr>
                  <w:lang w:eastAsia="en-CA"/>
                </w:rPr>
                <w:id w:val="554049717"/>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11CD03B4" w14:textId="6FE18295" w:rsidR="00F013FC" w:rsidRDefault="00000000" w:rsidP="00F013FC">
            <w:pPr>
              <w:jc w:val="center"/>
              <w:rPr>
                <w:lang w:eastAsia="en-CA"/>
              </w:rPr>
            </w:pPr>
            <w:sdt>
              <w:sdtPr>
                <w:rPr>
                  <w:lang w:eastAsia="en-CA"/>
                </w:rPr>
                <w:id w:val="-2003574930"/>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0113D9E6" w14:textId="1CCAACB6" w:rsidR="00F013FC" w:rsidRDefault="00000000" w:rsidP="00F013FC">
            <w:pPr>
              <w:jc w:val="center"/>
              <w:rPr>
                <w:lang w:eastAsia="en-CA"/>
              </w:rPr>
            </w:pPr>
            <w:sdt>
              <w:sdtPr>
                <w:rPr>
                  <w:lang w:eastAsia="en-CA"/>
                </w:rPr>
                <w:id w:val="1333804527"/>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719B074C" w14:textId="77777777" w:rsidR="00F013FC" w:rsidRDefault="00F013FC" w:rsidP="00F013FC">
            <w:pPr>
              <w:jc w:val="center"/>
              <w:rPr>
                <w:lang w:eastAsia="en-CA"/>
              </w:rPr>
            </w:pPr>
          </w:p>
        </w:tc>
        <w:tc>
          <w:tcPr>
            <w:tcW w:w="3288" w:type="dxa"/>
            <w:shd w:val="clear" w:color="auto" w:fill="F2F2F2" w:themeFill="background1" w:themeFillShade="F2"/>
          </w:tcPr>
          <w:p w14:paraId="6373D808" w14:textId="77777777" w:rsidR="00F013FC" w:rsidRDefault="00F013FC" w:rsidP="00F013FC">
            <w:pPr>
              <w:rPr>
                <w:lang w:eastAsia="en-CA"/>
              </w:rPr>
            </w:pPr>
          </w:p>
        </w:tc>
      </w:tr>
      <w:tr w:rsidR="00F013FC" w14:paraId="4E30AB61" w14:textId="77777777" w:rsidTr="00DD2645">
        <w:tc>
          <w:tcPr>
            <w:tcW w:w="3060" w:type="dxa"/>
            <w:shd w:val="clear" w:color="auto" w:fill="F2F2F2" w:themeFill="background1" w:themeFillShade="F2"/>
          </w:tcPr>
          <w:p w14:paraId="4E7A6B61" w14:textId="570E91B8" w:rsidR="00F013FC" w:rsidRDefault="00F013FC" w:rsidP="00F013FC">
            <w:pPr>
              <w:rPr>
                <w:lang w:eastAsia="en-CA"/>
              </w:rPr>
            </w:pPr>
            <w:r w:rsidRPr="00E75D62">
              <w:t>CRU 121B</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49764513" w14:textId="77777777" w:rsidR="00F013FC" w:rsidRDefault="00F013FC" w:rsidP="00F013FC">
            <w:pPr>
              <w:rPr>
                <w:lang w:eastAsia="en-CA"/>
              </w:rPr>
            </w:pPr>
          </w:p>
        </w:tc>
        <w:tc>
          <w:tcPr>
            <w:tcW w:w="686" w:type="dxa"/>
            <w:shd w:val="clear" w:color="auto" w:fill="F2F2F2" w:themeFill="background1" w:themeFillShade="F2"/>
          </w:tcPr>
          <w:p w14:paraId="5944C5C3" w14:textId="5B0FF49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E63BE34" w14:textId="77777777" w:rsidR="00F013FC" w:rsidRDefault="00F013FC" w:rsidP="00F013FC">
            <w:pPr>
              <w:jc w:val="center"/>
              <w:rPr>
                <w:lang w:eastAsia="en-CA"/>
              </w:rPr>
            </w:pPr>
          </w:p>
        </w:tc>
        <w:tc>
          <w:tcPr>
            <w:tcW w:w="1101" w:type="dxa"/>
            <w:shd w:val="clear" w:color="auto" w:fill="F2F2F2" w:themeFill="background1" w:themeFillShade="F2"/>
          </w:tcPr>
          <w:p w14:paraId="1384AE1B" w14:textId="77777777" w:rsidR="00F013FC" w:rsidRDefault="00F013FC" w:rsidP="00F013FC">
            <w:pPr>
              <w:jc w:val="center"/>
              <w:rPr>
                <w:lang w:eastAsia="en-CA"/>
              </w:rPr>
            </w:pPr>
          </w:p>
        </w:tc>
        <w:tc>
          <w:tcPr>
            <w:tcW w:w="850" w:type="dxa"/>
            <w:shd w:val="clear" w:color="auto" w:fill="F2F2F2" w:themeFill="background1" w:themeFillShade="F2"/>
            <w:vAlign w:val="center"/>
          </w:tcPr>
          <w:p w14:paraId="6417F3C9" w14:textId="77777777" w:rsidR="00F013FC" w:rsidRDefault="00F013FC" w:rsidP="00F013FC">
            <w:pPr>
              <w:jc w:val="center"/>
              <w:rPr>
                <w:lang w:eastAsia="en-CA"/>
              </w:rPr>
            </w:pPr>
          </w:p>
        </w:tc>
        <w:tc>
          <w:tcPr>
            <w:tcW w:w="448" w:type="dxa"/>
            <w:shd w:val="clear" w:color="auto" w:fill="F2F2F2" w:themeFill="background1" w:themeFillShade="F2"/>
          </w:tcPr>
          <w:p w14:paraId="05F045C8" w14:textId="4C365FF2" w:rsidR="00F013FC" w:rsidRDefault="00000000" w:rsidP="00F013FC">
            <w:pPr>
              <w:jc w:val="center"/>
              <w:rPr>
                <w:lang w:eastAsia="en-CA"/>
              </w:rPr>
            </w:pPr>
            <w:sdt>
              <w:sdtPr>
                <w:rPr>
                  <w:lang w:eastAsia="en-CA"/>
                </w:rPr>
                <w:id w:val="614340151"/>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6DB1C260" w14:textId="77777777" w:rsidR="00F013FC" w:rsidRDefault="00F013FC" w:rsidP="00F013FC">
            <w:pPr>
              <w:jc w:val="center"/>
              <w:rPr>
                <w:lang w:eastAsia="en-CA"/>
              </w:rPr>
            </w:pPr>
          </w:p>
        </w:tc>
        <w:tc>
          <w:tcPr>
            <w:tcW w:w="448" w:type="dxa"/>
            <w:shd w:val="clear" w:color="auto" w:fill="F2F2F2" w:themeFill="background1" w:themeFillShade="F2"/>
          </w:tcPr>
          <w:p w14:paraId="577AC9F8" w14:textId="3AA410B6" w:rsidR="00F013FC" w:rsidRDefault="00000000" w:rsidP="00F013FC">
            <w:pPr>
              <w:jc w:val="center"/>
              <w:rPr>
                <w:lang w:eastAsia="en-CA"/>
              </w:rPr>
            </w:pPr>
            <w:sdt>
              <w:sdtPr>
                <w:rPr>
                  <w:lang w:eastAsia="en-CA"/>
                </w:rPr>
                <w:id w:val="-269701066"/>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1CA31AEB" w14:textId="5D1FBB4B" w:rsidR="00F013FC" w:rsidRDefault="00000000" w:rsidP="00F013FC">
            <w:pPr>
              <w:jc w:val="center"/>
              <w:rPr>
                <w:lang w:eastAsia="en-CA"/>
              </w:rPr>
            </w:pPr>
            <w:sdt>
              <w:sdtPr>
                <w:rPr>
                  <w:lang w:eastAsia="en-CA"/>
                </w:rPr>
                <w:id w:val="1924534243"/>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384C6B75" w14:textId="54DB1F04" w:rsidR="00F013FC" w:rsidRDefault="00000000" w:rsidP="00F013FC">
            <w:pPr>
              <w:jc w:val="center"/>
              <w:rPr>
                <w:lang w:eastAsia="en-CA"/>
              </w:rPr>
            </w:pPr>
            <w:sdt>
              <w:sdtPr>
                <w:rPr>
                  <w:lang w:eastAsia="en-CA"/>
                </w:rPr>
                <w:id w:val="1285615910"/>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66C34949" w14:textId="77777777" w:rsidR="00F013FC" w:rsidRDefault="00F013FC" w:rsidP="00F013FC">
            <w:pPr>
              <w:jc w:val="center"/>
              <w:rPr>
                <w:lang w:eastAsia="en-CA"/>
              </w:rPr>
            </w:pPr>
          </w:p>
        </w:tc>
        <w:tc>
          <w:tcPr>
            <w:tcW w:w="3288" w:type="dxa"/>
            <w:shd w:val="clear" w:color="auto" w:fill="F2F2F2" w:themeFill="background1" w:themeFillShade="F2"/>
          </w:tcPr>
          <w:p w14:paraId="6CDF50EE" w14:textId="77777777" w:rsidR="00F013FC" w:rsidRDefault="00F013FC" w:rsidP="00F013FC">
            <w:pPr>
              <w:rPr>
                <w:lang w:eastAsia="en-CA"/>
              </w:rPr>
            </w:pPr>
          </w:p>
        </w:tc>
      </w:tr>
      <w:tr w:rsidR="00F013FC" w14:paraId="1558548D" w14:textId="77777777" w:rsidTr="00DD2645">
        <w:tc>
          <w:tcPr>
            <w:tcW w:w="3060" w:type="dxa"/>
            <w:shd w:val="clear" w:color="auto" w:fill="F2F2F2" w:themeFill="background1" w:themeFillShade="F2"/>
          </w:tcPr>
          <w:p w14:paraId="3C2B77E3" w14:textId="45A2A5FE" w:rsidR="00F013FC" w:rsidRDefault="00F013FC" w:rsidP="00F013FC">
            <w:pPr>
              <w:rPr>
                <w:lang w:eastAsia="en-CA"/>
              </w:rPr>
            </w:pPr>
            <w:r w:rsidRPr="00E75D62">
              <w:t>CRU 121B</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6AA31C86" w14:textId="77777777" w:rsidR="00F013FC" w:rsidRDefault="00F013FC" w:rsidP="00F013FC">
            <w:pPr>
              <w:rPr>
                <w:lang w:eastAsia="en-CA"/>
              </w:rPr>
            </w:pPr>
          </w:p>
        </w:tc>
        <w:tc>
          <w:tcPr>
            <w:tcW w:w="686" w:type="dxa"/>
            <w:shd w:val="clear" w:color="auto" w:fill="F2F2F2" w:themeFill="background1" w:themeFillShade="F2"/>
          </w:tcPr>
          <w:p w14:paraId="0E8A3173" w14:textId="0E27425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697CA6A" w14:textId="77777777" w:rsidR="00F013FC" w:rsidRDefault="00F013FC" w:rsidP="00F013FC">
            <w:pPr>
              <w:jc w:val="center"/>
              <w:rPr>
                <w:lang w:eastAsia="en-CA"/>
              </w:rPr>
            </w:pPr>
          </w:p>
        </w:tc>
        <w:tc>
          <w:tcPr>
            <w:tcW w:w="1101" w:type="dxa"/>
            <w:shd w:val="clear" w:color="auto" w:fill="F2F2F2" w:themeFill="background1" w:themeFillShade="F2"/>
          </w:tcPr>
          <w:p w14:paraId="683D22D7" w14:textId="77777777" w:rsidR="00F013FC" w:rsidRDefault="00F013FC" w:rsidP="00F013FC">
            <w:pPr>
              <w:jc w:val="center"/>
              <w:rPr>
                <w:lang w:eastAsia="en-CA"/>
              </w:rPr>
            </w:pPr>
          </w:p>
        </w:tc>
        <w:tc>
          <w:tcPr>
            <w:tcW w:w="850" w:type="dxa"/>
            <w:shd w:val="clear" w:color="auto" w:fill="F2F2F2" w:themeFill="background1" w:themeFillShade="F2"/>
            <w:vAlign w:val="center"/>
          </w:tcPr>
          <w:p w14:paraId="0C6E863F" w14:textId="77777777" w:rsidR="00F013FC" w:rsidRDefault="00F013FC" w:rsidP="00F013FC">
            <w:pPr>
              <w:jc w:val="center"/>
              <w:rPr>
                <w:lang w:eastAsia="en-CA"/>
              </w:rPr>
            </w:pPr>
          </w:p>
        </w:tc>
        <w:tc>
          <w:tcPr>
            <w:tcW w:w="448" w:type="dxa"/>
            <w:shd w:val="clear" w:color="auto" w:fill="F2F2F2" w:themeFill="background1" w:themeFillShade="F2"/>
          </w:tcPr>
          <w:p w14:paraId="0720E732" w14:textId="5FC40165" w:rsidR="00F013FC" w:rsidRDefault="00000000" w:rsidP="00F013FC">
            <w:pPr>
              <w:jc w:val="center"/>
              <w:rPr>
                <w:lang w:eastAsia="en-CA"/>
              </w:rPr>
            </w:pPr>
            <w:sdt>
              <w:sdtPr>
                <w:rPr>
                  <w:lang w:eastAsia="en-CA"/>
                </w:rPr>
                <w:id w:val="-1172945535"/>
                <w14:checkbox>
                  <w14:checked w14:val="1"/>
                  <w14:checkedState w14:val="0050" w14:font="Wingdings 2"/>
                  <w14:uncheckedState w14:val="0020" w14:font="Wingdings 2"/>
                </w14:checkbox>
              </w:sdtPr>
              <w:sdtContent>
                <w:r w:rsidR="00F013FC" w:rsidRPr="00FB41A5">
                  <w:rPr>
                    <w:lang w:eastAsia="en-CA"/>
                  </w:rPr>
                  <w:sym w:font="Wingdings 2" w:char="F050"/>
                </w:r>
              </w:sdtContent>
            </w:sdt>
          </w:p>
        </w:tc>
        <w:tc>
          <w:tcPr>
            <w:tcW w:w="1101" w:type="dxa"/>
            <w:shd w:val="clear" w:color="auto" w:fill="F2F2F2" w:themeFill="background1" w:themeFillShade="F2"/>
            <w:vAlign w:val="center"/>
          </w:tcPr>
          <w:p w14:paraId="14522782" w14:textId="77777777" w:rsidR="00F013FC" w:rsidRDefault="00F013FC" w:rsidP="00F013FC">
            <w:pPr>
              <w:jc w:val="center"/>
              <w:rPr>
                <w:lang w:eastAsia="en-CA"/>
              </w:rPr>
            </w:pPr>
          </w:p>
        </w:tc>
        <w:tc>
          <w:tcPr>
            <w:tcW w:w="448" w:type="dxa"/>
            <w:shd w:val="clear" w:color="auto" w:fill="F2F2F2" w:themeFill="background1" w:themeFillShade="F2"/>
          </w:tcPr>
          <w:p w14:paraId="2EC25E80" w14:textId="509B3A72" w:rsidR="00F013FC" w:rsidRDefault="00000000" w:rsidP="00F013FC">
            <w:pPr>
              <w:jc w:val="center"/>
              <w:rPr>
                <w:lang w:eastAsia="en-CA"/>
              </w:rPr>
            </w:pPr>
            <w:sdt>
              <w:sdtPr>
                <w:rPr>
                  <w:lang w:eastAsia="en-CA"/>
                </w:rPr>
                <w:id w:val="-2042424673"/>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48" w:type="dxa"/>
            <w:shd w:val="clear" w:color="auto" w:fill="F2F2F2" w:themeFill="background1" w:themeFillShade="F2"/>
          </w:tcPr>
          <w:p w14:paraId="71B017C8" w14:textId="1B787D2F" w:rsidR="00F013FC" w:rsidRDefault="00000000" w:rsidP="00F013FC">
            <w:pPr>
              <w:jc w:val="center"/>
              <w:rPr>
                <w:lang w:eastAsia="en-CA"/>
              </w:rPr>
            </w:pPr>
            <w:sdt>
              <w:sdtPr>
                <w:rPr>
                  <w:lang w:eastAsia="en-CA"/>
                </w:rPr>
                <w:id w:val="1254174269"/>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423" w:type="dxa"/>
            <w:shd w:val="clear" w:color="auto" w:fill="F2F2F2" w:themeFill="background1" w:themeFillShade="F2"/>
          </w:tcPr>
          <w:p w14:paraId="0B8D5835" w14:textId="277A0CDC" w:rsidR="00F013FC" w:rsidRDefault="00000000" w:rsidP="00F013FC">
            <w:pPr>
              <w:jc w:val="center"/>
              <w:rPr>
                <w:lang w:eastAsia="en-CA"/>
              </w:rPr>
            </w:pPr>
            <w:sdt>
              <w:sdtPr>
                <w:rPr>
                  <w:lang w:eastAsia="en-CA"/>
                </w:rPr>
                <w:id w:val="-360517914"/>
                <w14:checkbox>
                  <w14:checked w14:val="1"/>
                  <w14:checkedState w14:val="0050" w14:font="Wingdings 2"/>
                  <w14:uncheckedState w14:val="0020" w14:font="Wingdings 2"/>
                </w14:checkbox>
              </w:sdtPr>
              <w:sdtContent>
                <w:r w:rsidR="00F013FC" w:rsidRPr="001173A8">
                  <w:rPr>
                    <w:lang w:eastAsia="en-CA"/>
                  </w:rPr>
                  <w:sym w:font="Wingdings 2" w:char="F050"/>
                </w:r>
              </w:sdtContent>
            </w:sdt>
          </w:p>
        </w:tc>
        <w:tc>
          <w:tcPr>
            <w:tcW w:w="964" w:type="dxa"/>
            <w:shd w:val="clear" w:color="auto" w:fill="F2F2F2" w:themeFill="background1" w:themeFillShade="F2"/>
            <w:vAlign w:val="center"/>
          </w:tcPr>
          <w:p w14:paraId="487DA92B" w14:textId="77777777" w:rsidR="00F013FC" w:rsidRDefault="00F013FC" w:rsidP="00F013FC">
            <w:pPr>
              <w:jc w:val="center"/>
              <w:rPr>
                <w:lang w:eastAsia="en-CA"/>
              </w:rPr>
            </w:pPr>
          </w:p>
        </w:tc>
        <w:tc>
          <w:tcPr>
            <w:tcW w:w="3288" w:type="dxa"/>
            <w:shd w:val="clear" w:color="auto" w:fill="F2F2F2" w:themeFill="background1" w:themeFillShade="F2"/>
          </w:tcPr>
          <w:p w14:paraId="17CFAE24" w14:textId="77777777" w:rsidR="00F013FC" w:rsidRDefault="00F013FC" w:rsidP="00F013FC">
            <w:pPr>
              <w:rPr>
                <w:lang w:eastAsia="en-CA"/>
              </w:rPr>
            </w:pPr>
          </w:p>
        </w:tc>
      </w:tr>
      <w:tr w:rsidR="00F013FC" w14:paraId="0E475B6C" w14:textId="77777777" w:rsidTr="00DD2645">
        <w:tc>
          <w:tcPr>
            <w:tcW w:w="3060" w:type="dxa"/>
            <w:shd w:val="clear" w:color="auto" w:fill="F2F2F2" w:themeFill="background1" w:themeFillShade="F2"/>
          </w:tcPr>
          <w:p w14:paraId="78B064E9" w14:textId="67DC0D2D" w:rsidR="00F013FC" w:rsidRDefault="00F013FC" w:rsidP="00F013FC">
            <w:pPr>
              <w:rPr>
                <w:lang w:eastAsia="en-CA"/>
              </w:rPr>
            </w:pPr>
            <w:r w:rsidRPr="00E75D62">
              <w:lastRenderedPageBreak/>
              <w:t>CRU 121B</w:t>
            </w:r>
            <w:r w:rsidRPr="00E75D62">
              <w:rPr>
                <w:rFonts w:ascii="Cambria Math" w:hAnsi="Cambria Math" w:cs="Cambria Math"/>
              </w:rPr>
              <w:t>‐</w:t>
            </w:r>
            <w:r w:rsidRPr="00E75D62">
              <w:t xml:space="preserve"> washroom HORN/STROBE - STROBE TEST</w:t>
            </w:r>
          </w:p>
        </w:tc>
        <w:tc>
          <w:tcPr>
            <w:tcW w:w="907" w:type="dxa"/>
            <w:shd w:val="clear" w:color="auto" w:fill="F2F2F2" w:themeFill="background1" w:themeFillShade="F2"/>
            <w:vAlign w:val="center"/>
          </w:tcPr>
          <w:p w14:paraId="221C279F" w14:textId="77777777" w:rsidR="00F013FC" w:rsidRDefault="00F013FC" w:rsidP="00F013FC">
            <w:pPr>
              <w:rPr>
                <w:lang w:eastAsia="en-CA"/>
              </w:rPr>
            </w:pPr>
          </w:p>
        </w:tc>
        <w:tc>
          <w:tcPr>
            <w:tcW w:w="686" w:type="dxa"/>
            <w:shd w:val="clear" w:color="auto" w:fill="F2F2F2" w:themeFill="background1" w:themeFillShade="F2"/>
          </w:tcPr>
          <w:p w14:paraId="2D28C4AC" w14:textId="1329A6C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00DC005" w14:textId="77777777" w:rsidR="00F013FC" w:rsidRDefault="00F013FC" w:rsidP="00F013FC">
            <w:pPr>
              <w:jc w:val="center"/>
              <w:rPr>
                <w:lang w:eastAsia="en-CA"/>
              </w:rPr>
            </w:pPr>
          </w:p>
        </w:tc>
        <w:tc>
          <w:tcPr>
            <w:tcW w:w="1101" w:type="dxa"/>
            <w:shd w:val="clear" w:color="auto" w:fill="F2F2F2" w:themeFill="background1" w:themeFillShade="F2"/>
          </w:tcPr>
          <w:p w14:paraId="7A8C48DE" w14:textId="77777777" w:rsidR="00F013FC" w:rsidRDefault="00F013FC" w:rsidP="00F013FC">
            <w:pPr>
              <w:jc w:val="center"/>
              <w:rPr>
                <w:lang w:eastAsia="en-CA"/>
              </w:rPr>
            </w:pPr>
          </w:p>
        </w:tc>
        <w:tc>
          <w:tcPr>
            <w:tcW w:w="850" w:type="dxa"/>
            <w:shd w:val="clear" w:color="auto" w:fill="F2F2F2" w:themeFill="background1" w:themeFillShade="F2"/>
            <w:vAlign w:val="center"/>
          </w:tcPr>
          <w:p w14:paraId="72D470AB" w14:textId="77777777" w:rsidR="00F013FC" w:rsidRDefault="00F013FC" w:rsidP="00F013FC">
            <w:pPr>
              <w:jc w:val="center"/>
              <w:rPr>
                <w:lang w:eastAsia="en-CA"/>
              </w:rPr>
            </w:pPr>
          </w:p>
        </w:tc>
        <w:tc>
          <w:tcPr>
            <w:tcW w:w="448" w:type="dxa"/>
            <w:shd w:val="clear" w:color="auto" w:fill="F2F2F2" w:themeFill="background1" w:themeFillShade="F2"/>
          </w:tcPr>
          <w:p w14:paraId="5AF3526C" w14:textId="7955A84E" w:rsidR="00F013FC" w:rsidRDefault="00000000" w:rsidP="00F013FC">
            <w:pPr>
              <w:jc w:val="center"/>
              <w:rPr>
                <w:lang w:eastAsia="en-CA"/>
              </w:rPr>
            </w:pPr>
            <w:sdt>
              <w:sdtPr>
                <w:rPr>
                  <w:lang w:eastAsia="en-CA"/>
                </w:rPr>
                <w:id w:val="-990018563"/>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43ADCE47" w14:textId="77777777" w:rsidR="00F013FC" w:rsidRDefault="00F013FC" w:rsidP="00F013FC">
            <w:pPr>
              <w:jc w:val="center"/>
              <w:rPr>
                <w:lang w:eastAsia="en-CA"/>
              </w:rPr>
            </w:pPr>
          </w:p>
        </w:tc>
        <w:tc>
          <w:tcPr>
            <w:tcW w:w="448" w:type="dxa"/>
            <w:shd w:val="clear" w:color="auto" w:fill="F2F2F2" w:themeFill="background1" w:themeFillShade="F2"/>
          </w:tcPr>
          <w:p w14:paraId="7DCF59D9" w14:textId="6C1E1606" w:rsidR="00F013FC" w:rsidRDefault="00000000" w:rsidP="00F013FC">
            <w:pPr>
              <w:jc w:val="center"/>
              <w:rPr>
                <w:lang w:eastAsia="en-CA"/>
              </w:rPr>
            </w:pPr>
            <w:sdt>
              <w:sdtPr>
                <w:rPr>
                  <w:lang w:eastAsia="en-CA"/>
                </w:rPr>
                <w:id w:val="1652095905"/>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16B6D4CB" w14:textId="28945517" w:rsidR="00F013FC" w:rsidRDefault="00000000" w:rsidP="00F013FC">
            <w:pPr>
              <w:jc w:val="center"/>
              <w:rPr>
                <w:lang w:eastAsia="en-CA"/>
              </w:rPr>
            </w:pPr>
            <w:sdt>
              <w:sdtPr>
                <w:rPr>
                  <w:lang w:eastAsia="en-CA"/>
                </w:rPr>
                <w:id w:val="-2116662376"/>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7F0E2611" w14:textId="5FF6386D" w:rsidR="00F013FC" w:rsidRDefault="00000000" w:rsidP="00F013FC">
            <w:pPr>
              <w:jc w:val="center"/>
              <w:rPr>
                <w:lang w:eastAsia="en-CA"/>
              </w:rPr>
            </w:pPr>
            <w:sdt>
              <w:sdtPr>
                <w:rPr>
                  <w:lang w:eastAsia="en-CA"/>
                </w:rPr>
                <w:id w:val="-33892713"/>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5CD74E77" w14:textId="77777777" w:rsidR="00F013FC" w:rsidRDefault="00F013FC" w:rsidP="00F013FC">
            <w:pPr>
              <w:jc w:val="center"/>
              <w:rPr>
                <w:lang w:eastAsia="en-CA"/>
              </w:rPr>
            </w:pPr>
          </w:p>
        </w:tc>
        <w:tc>
          <w:tcPr>
            <w:tcW w:w="3288" w:type="dxa"/>
            <w:shd w:val="clear" w:color="auto" w:fill="F2F2F2" w:themeFill="background1" w:themeFillShade="F2"/>
          </w:tcPr>
          <w:p w14:paraId="4AEA0179" w14:textId="77777777" w:rsidR="00F013FC" w:rsidRDefault="00F013FC" w:rsidP="00F013FC">
            <w:pPr>
              <w:rPr>
                <w:lang w:eastAsia="en-CA"/>
              </w:rPr>
            </w:pPr>
          </w:p>
        </w:tc>
      </w:tr>
      <w:tr w:rsidR="00F013FC" w14:paraId="4B7EE27D" w14:textId="77777777" w:rsidTr="00DD2645">
        <w:tc>
          <w:tcPr>
            <w:tcW w:w="3060" w:type="dxa"/>
            <w:shd w:val="clear" w:color="auto" w:fill="F2F2F2" w:themeFill="background1" w:themeFillShade="F2"/>
          </w:tcPr>
          <w:p w14:paraId="628AF741" w14:textId="13DE4E07" w:rsidR="00F013FC" w:rsidRDefault="00F013FC" w:rsidP="00F013FC">
            <w:pPr>
              <w:rPr>
                <w:lang w:eastAsia="en-CA"/>
              </w:rPr>
            </w:pPr>
            <w:r w:rsidRPr="00E75D62">
              <w:t>CRU 124</w:t>
            </w:r>
            <w:r w:rsidRPr="00E75D62">
              <w:rPr>
                <w:rFonts w:ascii="Cambria Math" w:hAnsi="Cambria Math" w:cs="Cambria Math"/>
              </w:rPr>
              <w:t>‐</w:t>
            </w:r>
            <w:r w:rsidRPr="00E75D62">
              <w:t xml:space="preserve"> BOATHOUSE</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083C5B39" w14:textId="77777777" w:rsidR="00F013FC" w:rsidRDefault="00F013FC" w:rsidP="00F013FC">
            <w:pPr>
              <w:rPr>
                <w:lang w:eastAsia="en-CA"/>
              </w:rPr>
            </w:pPr>
          </w:p>
        </w:tc>
        <w:tc>
          <w:tcPr>
            <w:tcW w:w="686" w:type="dxa"/>
            <w:shd w:val="clear" w:color="auto" w:fill="F2F2F2" w:themeFill="background1" w:themeFillShade="F2"/>
          </w:tcPr>
          <w:p w14:paraId="0E844EAF" w14:textId="3FEFF49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4CB532A" w14:textId="77777777" w:rsidR="00F013FC" w:rsidRDefault="00F013FC" w:rsidP="00F013FC">
            <w:pPr>
              <w:jc w:val="center"/>
              <w:rPr>
                <w:lang w:eastAsia="en-CA"/>
              </w:rPr>
            </w:pPr>
          </w:p>
        </w:tc>
        <w:tc>
          <w:tcPr>
            <w:tcW w:w="1101" w:type="dxa"/>
            <w:shd w:val="clear" w:color="auto" w:fill="F2F2F2" w:themeFill="background1" w:themeFillShade="F2"/>
          </w:tcPr>
          <w:p w14:paraId="07421F98" w14:textId="77777777" w:rsidR="00F013FC" w:rsidRDefault="00F013FC" w:rsidP="00F013FC">
            <w:pPr>
              <w:jc w:val="center"/>
              <w:rPr>
                <w:lang w:eastAsia="en-CA"/>
              </w:rPr>
            </w:pPr>
          </w:p>
        </w:tc>
        <w:tc>
          <w:tcPr>
            <w:tcW w:w="850" w:type="dxa"/>
            <w:shd w:val="clear" w:color="auto" w:fill="F2F2F2" w:themeFill="background1" w:themeFillShade="F2"/>
            <w:vAlign w:val="center"/>
          </w:tcPr>
          <w:p w14:paraId="0EC2B994" w14:textId="77777777" w:rsidR="00F013FC" w:rsidRDefault="00F013FC" w:rsidP="00F013FC">
            <w:pPr>
              <w:jc w:val="center"/>
              <w:rPr>
                <w:lang w:eastAsia="en-CA"/>
              </w:rPr>
            </w:pPr>
          </w:p>
        </w:tc>
        <w:tc>
          <w:tcPr>
            <w:tcW w:w="448" w:type="dxa"/>
            <w:shd w:val="clear" w:color="auto" w:fill="F2F2F2" w:themeFill="background1" w:themeFillShade="F2"/>
          </w:tcPr>
          <w:p w14:paraId="5F560E72" w14:textId="5C565D07" w:rsidR="00F013FC" w:rsidRDefault="00000000" w:rsidP="00F013FC">
            <w:pPr>
              <w:jc w:val="center"/>
              <w:rPr>
                <w:lang w:eastAsia="en-CA"/>
              </w:rPr>
            </w:pPr>
            <w:sdt>
              <w:sdtPr>
                <w:rPr>
                  <w:lang w:eastAsia="en-CA"/>
                </w:rPr>
                <w:id w:val="-867374764"/>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037527A6" w14:textId="77777777" w:rsidR="00F013FC" w:rsidRDefault="00F013FC" w:rsidP="00F013FC">
            <w:pPr>
              <w:jc w:val="center"/>
              <w:rPr>
                <w:lang w:eastAsia="en-CA"/>
              </w:rPr>
            </w:pPr>
          </w:p>
        </w:tc>
        <w:tc>
          <w:tcPr>
            <w:tcW w:w="448" w:type="dxa"/>
            <w:shd w:val="clear" w:color="auto" w:fill="F2F2F2" w:themeFill="background1" w:themeFillShade="F2"/>
          </w:tcPr>
          <w:p w14:paraId="407EC4ED" w14:textId="426E09C0" w:rsidR="00F013FC" w:rsidRDefault="00000000" w:rsidP="00F013FC">
            <w:pPr>
              <w:jc w:val="center"/>
              <w:rPr>
                <w:lang w:eastAsia="en-CA"/>
              </w:rPr>
            </w:pPr>
            <w:sdt>
              <w:sdtPr>
                <w:rPr>
                  <w:lang w:eastAsia="en-CA"/>
                </w:rPr>
                <w:id w:val="-1300298687"/>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5A5585B9" w14:textId="4DBDE8C2" w:rsidR="00F013FC" w:rsidRDefault="00000000" w:rsidP="00F013FC">
            <w:pPr>
              <w:jc w:val="center"/>
              <w:rPr>
                <w:lang w:eastAsia="en-CA"/>
              </w:rPr>
            </w:pPr>
            <w:sdt>
              <w:sdtPr>
                <w:rPr>
                  <w:lang w:eastAsia="en-CA"/>
                </w:rPr>
                <w:id w:val="-1155448311"/>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1DF7EAF1" w14:textId="42CE4943" w:rsidR="00F013FC" w:rsidRDefault="00000000" w:rsidP="00F013FC">
            <w:pPr>
              <w:jc w:val="center"/>
              <w:rPr>
                <w:lang w:eastAsia="en-CA"/>
              </w:rPr>
            </w:pPr>
            <w:sdt>
              <w:sdtPr>
                <w:rPr>
                  <w:lang w:eastAsia="en-CA"/>
                </w:rPr>
                <w:id w:val="129984975"/>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4AFCE622" w14:textId="77777777" w:rsidR="00F013FC" w:rsidRDefault="00F013FC" w:rsidP="00F013FC">
            <w:pPr>
              <w:jc w:val="center"/>
              <w:rPr>
                <w:lang w:eastAsia="en-CA"/>
              </w:rPr>
            </w:pPr>
          </w:p>
        </w:tc>
        <w:tc>
          <w:tcPr>
            <w:tcW w:w="3288" w:type="dxa"/>
            <w:shd w:val="clear" w:color="auto" w:fill="F2F2F2" w:themeFill="background1" w:themeFillShade="F2"/>
          </w:tcPr>
          <w:p w14:paraId="6315843C" w14:textId="77777777" w:rsidR="00F013FC" w:rsidRDefault="00F013FC" w:rsidP="00F013FC">
            <w:pPr>
              <w:rPr>
                <w:lang w:eastAsia="en-CA"/>
              </w:rPr>
            </w:pPr>
          </w:p>
        </w:tc>
      </w:tr>
      <w:tr w:rsidR="00F013FC" w14:paraId="784DC75A" w14:textId="77777777" w:rsidTr="00DD2645">
        <w:tc>
          <w:tcPr>
            <w:tcW w:w="3060" w:type="dxa"/>
            <w:shd w:val="clear" w:color="auto" w:fill="F2F2F2" w:themeFill="background1" w:themeFillShade="F2"/>
          </w:tcPr>
          <w:p w14:paraId="5DC3B671" w14:textId="653D4905" w:rsidR="00F013FC" w:rsidRDefault="00F013FC" w:rsidP="00F013FC">
            <w:pPr>
              <w:rPr>
                <w:lang w:eastAsia="en-CA"/>
              </w:rPr>
            </w:pPr>
            <w:r w:rsidRPr="00E75D62">
              <w:t>CRU 124</w:t>
            </w:r>
            <w:r w:rsidRPr="00E75D62">
              <w:rPr>
                <w:rFonts w:ascii="Cambria Math" w:hAnsi="Cambria Math" w:cs="Cambria Math"/>
              </w:rPr>
              <w:t>‐</w:t>
            </w:r>
            <w:r w:rsidRPr="00E75D62">
              <w:t xml:space="preserve"> BOATHOUSE</w:t>
            </w:r>
            <w:r w:rsidRPr="00E75D62">
              <w:rPr>
                <w:rFonts w:ascii="Cambria Math" w:hAnsi="Cambria Math" w:cs="Cambria Math"/>
              </w:rPr>
              <w:t>‐</w:t>
            </w:r>
            <w:r w:rsidRPr="00E75D62">
              <w:t>store room HORN/STROBE - STROBE TEST</w:t>
            </w:r>
          </w:p>
        </w:tc>
        <w:tc>
          <w:tcPr>
            <w:tcW w:w="907" w:type="dxa"/>
            <w:shd w:val="clear" w:color="auto" w:fill="F2F2F2" w:themeFill="background1" w:themeFillShade="F2"/>
            <w:vAlign w:val="center"/>
          </w:tcPr>
          <w:p w14:paraId="383AEF82" w14:textId="77777777" w:rsidR="00F013FC" w:rsidRDefault="00F013FC" w:rsidP="00F013FC">
            <w:pPr>
              <w:rPr>
                <w:lang w:eastAsia="en-CA"/>
              </w:rPr>
            </w:pPr>
          </w:p>
        </w:tc>
        <w:tc>
          <w:tcPr>
            <w:tcW w:w="686" w:type="dxa"/>
            <w:shd w:val="clear" w:color="auto" w:fill="F2F2F2" w:themeFill="background1" w:themeFillShade="F2"/>
          </w:tcPr>
          <w:p w14:paraId="48031BA1" w14:textId="7387059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A47BB51" w14:textId="77777777" w:rsidR="00F013FC" w:rsidRDefault="00F013FC" w:rsidP="00F013FC">
            <w:pPr>
              <w:jc w:val="center"/>
              <w:rPr>
                <w:lang w:eastAsia="en-CA"/>
              </w:rPr>
            </w:pPr>
          </w:p>
        </w:tc>
        <w:tc>
          <w:tcPr>
            <w:tcW w:w="1101" w:type="dxa"/>
            <w:shd w:val="clear" w:color="auto" w:fill="F2F2F2" w:themeFill="background1" w:themeFillShade="F2"/>
          </w:tcPr>
          <w:p w14:paraId="6CE9E55E" w14:textId="77777777" w:rsidR="00F013FC" w:rsidRDefault="00F013FC" w:rsidP="00F013FC">
            <w:pPr>
              <w:jc w:val="center"/>
              <w:rPr>
                <w:lang w:eastAsia="en-CA"/>
              </w:rPr>
            </w:pPr>
          </w:p>
        </w:tc>
        <w:tc>
          <w:tcPr>
            <w:tcW w:w="850" w:type="dxa"/>
            <w:shd w:val="clear" w:color="auto" w:fill="F2F2F2" w:themeFill="background1" w:themeFillShade="F2"/>
            <w:vAlign w:val="center"/>
          </w:tcPr>
          <w:p w14:paraId="64114A45" w14:textId="77777777" w:rsidR="00F013FC" w:rsidRDefault="00F013FC" w:rsidP="00F013FC">
            <w:pPr>
              <w:jc w:val="center"/>
              <w:rPr>
                <w:lang w:eastAsia="en-CA"/>
              </w:rPr>
            </w:pPr>
          </w:p>
        </w:tc>
        <w:tc>
          <w:tcPr>
            <w:tcW w:w="448" w:type="dxa"/>
            <w:shd w:val="clear" w:color="auto" w:fill="F2F2F2" w:themeFill="background1" w:themeFillShade="F2"/>
          </w:tcPr>
          <w:p w14:paraId="065B347A" w14:textId="5830F368" w:rsidR="00F013FC" w:rsidRDefault="00000000" w:rsidP="00F013FC">
            <w:pPr>
              <w:jc w:val="center"/>
              <w:rPr>
                <w:lang w:eastAsia="en-CA"/>
              </w:rPr>
            </w:pPr>
            <w:sdt>
              <w:sdtPr>
                <w:rPr>
                  <w:lang w:eastAsia="en-CA"/>
                </w:rPr>
                <w:id w:val="-260683408"/>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73F8E603" w14:textId="77777777" w:rsidR="00F013FC" w:rsidRDefault="00F013FC" w:rsidP="00F013FC">
            <w:pPr>
              <w:jc w:val="center"/>
              <w:rPr>
                <w:lang w:eastAsia="en-CA"/>
              </w:rPr>
            </w:pPr>
          </w:p>
        </w:tc>
        <w:tc>
          <w:tcPr>
            <w:tcW w:w="448" w:type="dxa"/>
            <w:shd w:val="clear" w:color="auto" w:fill="F2F2F2" w:themeFill="background1" w:themeFillShade="F2"/>
          </w:tcPr>
          <w:p w14:paraId="2E9CFC0C" w14:textId="0B29A002" w:rsidR="00F013FC" w:rsidRDefault="00000000" w:rsidP="00F013FC">
            <w:pPr>
              <w:jc w:val="center"/>
              <w:rPr>
                <w:lang w:eastAsia="en-CA"/>
              </w:rPr>
            </w:pPr>
            <w:sdt>
              <w:sdtPr>
                <w:rPr>
                  <w:lang w:eastAsia="en-CA"/>
                </w:rPr>
                <w:id w:val="619807295"/>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577E350B" w14:textId="2C8D3CA0" w:rsidR="00F013FC" w:rsidRDefault="00000000" w:rsidP="00F013FC">
            <w:pPr>
              <w:jc w:val="center"/>
              <w:rPr>
                <w:lang w:eastAsia="en-CA"/>
              </w:rPr>
            </w:pPr>
            <w:sdt>
              <w:sdtPr>
                <w:rPr>
                  <w:lang w:eastAsia="en-CA"/>
                </w:rPr>
                <w:id w:val="321785651"/>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1FC5DB49" w14:textId="771D2E33" w:rsidR="00F013FC" w:rsidRDefault="00000000" w:rsidP="00F013FC">
            <w:pPr>
              <w:jc w:val="center"/>
              <w:rPr>
                <w:lang w:eastAsia="en-CA"/>
              </w:rPr>
            </w:pPr>
            <w:sdt>
              <w:sdtPr>
                <w:rPr>
                  <w:lang w:eastAsia="en-CA"/>
                </w:rPr>
                <w:id w:val="-38200397"/>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047A55C4" w14:textId="77777777" w:rsidR="00F013FC" w:rsidRDefault="00F013FC" w:rsidP="00F013FC">
            <w:pPr>
              <w:jc w:val="center"/>
              <w:rPr>
                <w:lang w:eastAsia="en-CA"/>
              </w:rPr>
            </w:pPr>
          </w:p>
        </w:tc>
        <w:tc>
          <w:tcPr>
            <w:tcW w:w="3288" w:type="dxa"/>
            <w:shd w:val="clear" w:color="auto" w:fill="F2F2F2" w:themeFill="background1" w:themeFillShade="F2"/>
          </w:tcPr>
          <w:p w14:paraId="6438F64D" w14:textId="77777777" w:rsidR="00F013FC" w:rsidRDefault="00F013FC" w:rsidP="00F013FC">
            <w:pPr>
              <w:rPr>
                <w:lang w:eastAsia="en-CA"/>
              </w:rPr>
            </w:pPr>
          </w:p>
        </w:tc>
      </w:tr>
      <w:tr w:rsidR="00F013FC" w14:paraId="22B37F70" w14:textId="77777777" w:rsidTr="00DD2645">
        <w:tc>
          <w:tcPr>
            <w:tcW w:w="3060" w:type="dxa"/>
            <w:shd w:val="clear" w:color="auto" w:fill="F2F2F2" w:themeFill="background1" w:themeFillShade="F2"/>
          </w:tcPr>
          <w:p w14:paraId="5AE5D0AA" w14:textId="2A5C3BD6" w:rsidR="00F013FC" w:rsidRDefault="00F013FC" w:rsidP="00F013FC">
            <w:pPr>
              <w:rPr>
                <w:lang w:eastAsia="en-CA"/>
              </w:rPr>
            </w:pPr>
            <w:r w:rsidRPr="00E75D62">
              <w:t>CRU 123</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3D82E519" w14:textId="77777777" w:rsidR="00F013FC" w:rsidRDefault="00F013FC" w:rsidP="00F013FC">
            <w:pPr>
              <w:rPr>
                <w:lang w:eastAsia="en-CA"/>
              </w:rPr>
            </w:pPr>
          </w:p>
        </w:tc>
        <w:tc>
          <w:tcPr>
            <w:tcW w:w="686" w:type="dxa"/>
            <w:shd w:val="clear" w:color="auto" w:fill="F2F2F2" w:themeFill="background1" w:themeFillShade="F2"/>
          </w:tcPr>
          <w:p w14:paraId="619BB3AA" w14:textId="1DEE6FA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D487AD1" w14:textId="77777777" w:rsidR="00F013FC" w:rsidRDefault="00F013FC" w:rsidP="00F013FC">
            <w:pPr>
              <w:jc w:val="center"/>
              <w:rPr>
                <w:lang w:eastAsia="en-CA"/>
              </w:rPr>
            </w:pPr>
          </w:p>
        </w:tc>
        <w:tc>
          <w:tcPr>
            <w:tcW w:w="1101" w:type="dxa"/>
            <w:shd w:val="clear" w:color="auto" w:fill="F2F2F2" w:themeFill="background1" w:themeFillShade="F2"/>
          </w:tcPr>
          <w:p w14:paraId="509C79A5" w14:textId="77777777" w:rsidR="00F013FC" w:rsidRDefault="00F013FC" w:rsidP="00F013FC">
            <w:pPr>
              <w:jc w:val="center"/>
              <w:rPr>
                <w:lang w:eastAsia="en-CA"/>
              </w:rPr>
            </w:pPr>
          </w:p>
        </w:tc>
        <w:tc>
          <w:tcPr>
            <w:tcW w:w="850" w:type="dxa"/>
            <w:shd w:val="clear" w:color="auto" w:fill="F2F2F2" w:themeFill="background1" w:themeFillShade="F2"/>
            <w:vAlign w:val="center"/>
          </w:tcPr>
          <w:p w14:paraId="1DF380FE" w14:textId="77777777" w:rsidR="00F013FC" w:rsidRDefault="00F013FC" w:rsidP="00F013FC">
            <w:pPr>
              <w:jc w:val="center"/>
              <w:rPr>
                <w:lang w:eastAsia="en-CA"/>
              </w:rPr>
            </w:pPr>
          </w:p>
        </w:tc>
        <w:tc>
          <w:tcPr>
            <w:tcW w:w="448" w:type="dxa"/>
            <w:shd w:val="clear" w:color="auto" w:fill="F2F2F2" w:themeFill="background1" w:themeFillShade="F2"/>
          </w:tcPr>
          <w:p w14:paraId="21A83FC8" w14:textId="7D04DF82" w:rsidR="00F013FC" w:rsidRDefault="00000000" w:rsidP="00F013FC">
            <w:pPr>
              <w:jc w:val="center"/>
              <w:rPr>
                <w:lang w:eastAsia="en-CA"/>
              </w:rPr>
            </w:pPr>
            <w:sdt>
              <w:sdtPr>
                <w:rPr>
                  <w:lang w:eastAsia="en-CA"/>
                </w:rPr>
                <w:id w:val="-773015600"/>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4EA39547" w14:textId="77777777" w:rsidR="00F013FC" w:rsidRDefault="00F013FC" w:rsidP="00F013FC">
            <w:pPr>
              <w:jc w:val="center"/>
              <w:rPr>
                <w:lang w:eastAsia="en-CA"/>
              </w:rPr>
            </w:pPr>
          </w:p>
        </w:tc>
        <w:tc>
          <w:tcPr>
            <w:tcW w:w="448" w:type="dxa"/>
            <w:shd w:val="clear" w:color="auto" w:fill="F2F2F2" w:themeFill="background1" w:themeFillShade="F2"/>
          </w:tcPr>
          <w:p w14:paraId="74A2926A" w14:textId="388D73DD" w:rsidR="00F013FC" w:rsidRDefault="00000000" w:rsidP="00F013FC">
            <w:pPr>
              <w:jc w:val="center"/>
              <w:rPr>
                <w:lang w:eastAsia="en-CA"/>
              </w:rPr>
            </w:pPr>
            <w:sdt>
              <w:sdtPr>
                <w:rPr>
                  <w:lang w:eastAsia="en-CA"/>
                </w:rPr>
                <w:id w:val="-1378387651"/>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1BD7F39B" w14:textId="1012378A" w:rsidR="00F013FC" w:rsidRDefault="00000000" w:rsidP="00F013FC">
            <w:pPr>
              <w:jc w:val="center"/>
              <w:rPr>
                <w:lang w:eastAsia="en-CA"/>
              </w:rPr>
            </w:pPr>
            <w:sdt>
              <w:sdtPr>
                <w:rPr>
                  <w:lang w:eastAsia="en-CA"/>
                </w:rPr>
                <w:id w:val="-2101943624"/>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46A947F7" w14:textId="33D329EC" w:rsidR="00F013FC" w:rsidRDefault="00000000" w:rsidP="00F013FC">
            <w:pPr>
              <w:jc w:val="center"/>
              <w:rPr>
                <w:lang w:eastAsia="en-CA"/>
              </w:rPr>
            </w:pPr>
            <w:sdt>
              <w:sdtPr>
                <w:rPr>
                  <w:lang w:eastAsia="en-CA"/>
                </w:rPr>
                <w:id w:val="1795475298"/>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673AB395" w14:textId="77777777" w:rsidR="00F013FC" w:rsidRDefault="00F013FC" w:rsidP="00F013FC">
            <w:pPr>
              <w:jc w:val="center"/>
              <w:rPr>
                <w:lang w:eastAsia="en-CA"/>
              </w:rPr>
            </w:pPr>
          </w:p>
        </w:tc>
        <w:tc>
          <w:tcPr>
            <w:tcW w:w="3288" w:type="dxa"/>
            <w:shd w:val="clear" w:color="auto" w:fill="F2F2F2" w:themeFill="background1" w:themeFillShade="F2"/>
          </w:tcPr>
          <w:p w14:paraId="520847B3" w14:textId="77777777" w:rsidR="00F013FC" w:rsidRDefault="00F013FC" w:rsidP="00F013FC">
            <w:pPr>
              <w:rPr>
                <w:lang w:eastAsia="en-CA"/>
              </w:rPr>
            </w:pPr>
          </w:p>
        </w:tc>
      </w:tr>
      <w:tr w:rsidR="00F013FC" w14:paraId="5A2EE65F" w14:textId="77777777" w:rsidTr="00DD2645">
        <w:tc>
          <w:tcPr>
            <w:tcW w:w="3060" w:type="dxa"/>
            <w:shd w:val="clear" w:color="auto" w:fill="F2F2F2" w:themeFill="background1" w:themeFillShade="F2"/>
          </w:tcPr>
          <w:p w14:paraId="5B2CA442" w14:textId="0494D4B3" w:rsidR="00F013FC" w:rsidRDefault="00F013FC" w:rsidP="00F013FC">
            <w:pPr>
              <w:rPr>
                <w:lang w:eastAsia="en-CA"/>
              </w:rPr>
            </w:pPr>
            <w:r w:rsidRPr="00E75D62">
              <w:t>CRU 123</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5AA65722" w14:textId="77777777" w:rsidR="00F013FC" w:rsidRDefault="00F013FC" w:rsidP="00F013FC">
            <w:pPr>
              <w:rPr>
                <w:lang w:eastAsia="en-CA"/>
              </w:rPr>
            </w:pPr>
          </w:p>
        </w:tc>
        <w:tc>
          <w:tcPr>
            <w:tcW w:w="686" w:type="dxa"/>
            <w:shd w:val="clear" w:color="auto" w:fill="F2F2F2" w:themeFill="background1" w:themeFillShade="F2"/>
          </w:tcPr>
          <w:p w14:paraId="3A69A76B" w14:textId="5F3E7F5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2487536" w14:textId="77777777" w:rsidR="00F013FC" w:rsidRDefault="00F013FC" w:rsidP="00F013FC">
            <w:pPr>
              <w:jc w:val="center"/>
              <w:rPr>
                <w:lang w:eastAsia="en-CA"/>
              </w:rPr>
            </w:pPr>
          </w:p>
        </w:tc>
        <w:tc>
          <w:tcPr>
            <w:tcW w:w="1101" w:type="dxa"/>
            <w:shd w:val="clear" w:color="auto" w:fill="F2F2F2" w:themeFill="background1" w:themeFillShade="F2"/>
          </w:tcPr>
          <w:p w14:paraId="30C55B14" w14:textId="77777777" w:rsidR="00F013FC" w:rsidRDefault="00F013FC" w:rsidP="00F013FC">
            <w:pPr>
              <w:jc w:val="center"/>
              <w:rPr>
                <w:lang w:eastAsia="en-CA"/>
              </w:rPr>
            </w:pPr>
          </w:p>
        </w:tc>
        <w:tc>
          <w:tcPr>
            <w:tcW w:w="850" w:type="dxa"/>
            <w:shd w:val="clear" w:color="auto" w:fill="F2F2F2" w:themeFill="background1" w:themeFillShade="F2"/>
            <w:vAlign w:val="center"/>
          </w:tcPr>
          <w:p w14:paraId="1E43EC88" w14:textId="77777777" w:rsidR="00F013FC" w:rsidRDefault="00F013FC" w:rsidP="00F013FC">
            <w:pPr>
              <w:jc w:val="center"/>
              <w:rPr>
                <w:lang w:eastAsia="en-CA"/>
              </w:rPr>
            </w:pPr>
          </w:p>
        </w:tc>
        <w:tc>
          <w:tcPr>
            <w:tcW w:w="448" w:type="dxa"/>
            <w:shd w:val="clear" w:color="auto" w:fill="F2F2F2" w:themeFill="background1" w:themeFillShade="F2"/>
          </w:tcPr>
          <w:p w14:paraId="2ED5D4DB" w14:textId="53598A0B" w:rsidR="00F013FC" w:rsidRDefault="00000000" w:rsidP="00F013FC">
            <w:pPr>
              <w:jc w:val="center"/>
              <w:rPr>
                <w:lang w:eastAsia="en-CA"/>
              </w:rPr>
            </w:pPr>
            <w:sdt>
              <w:sdtPr>
                <w:rPr>
                  <w:lang w:eastAsia="en-CA"/>
                </w:rPr>
                <w:id w:val="2113852164"/>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5C5398EB" w14:textId="77777777" w:rsidR="00F013FC" w:rsidRDefault="00F013FC" w:rsidP="00F013FC">
            <w:pPr>
              <w:jc w:val="center"/>
              <w:rPr>
                <w:lang w:eastAsia="en-CA"/>
              </w:rPr>
            </w:pPr>
          </w:p>
        </w:tc>
        <w:tc>
          <w:tcPr>
            <w:tcW w:w="448" w:type="dxa"/>
            <w:shd w:val="clear" w:color="auto" w:fill="F2F2F2" w:themeFill="background1" w:themeFillShade="F2"/>
          </w:tcPr>
          <w:p w14:paraId="0E1E5487" w14:textId="48E77ABA" w:rsidR="00F013FC" w:rsidRDefault="00000000" w:rsidP="00F013FC">
            <w:pPr>
              <w:jc w:val="center"/>
              <w:rPr>
                <w:lang w:eastAsia="en-CA"/>
              </w:rPr>
            </w:pPr>
            <w:sdt>
              <w:sdtPr>
                <w:rPr>
                  <w:lang w:eastAsia="en-CA"/>
                </w:rPr>
                <w:id w:val="1262869045"/>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3C9D7AC3" w14:textId="546C73FC" w:rsidR="00F013FC" w:rsidRDefault="00000000" w:rsidP="00F013FC">
            <w:pPr>
              <w:jc w:val="center"/>
              <w:rPr>
                <w:lang w:eastAsia="en-CA"/>
              </w:rPr>
            </w:pPr>
            <w:sdt>
              <w:sdtPr>
                <w:rPr>
                  <w:lang w:eastAsia="en-CA"/>
                </w:rPr>
                <w:id w:val="1272056699"/>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007B5BC4" w14:textId="231585B1" w:rsidR="00F013FC" w:rsidRDefault="00000000" w:rsidP="00F013FC">
            <w:pPr>
              <w:jc w:val="center"/>
              <w:rPr>
                <w:lang w:eastAsia="en-CA"/>
              </w:rPr>
            </w:pPr>
            <w:sdt>
              <w:sdtPr>
                <w:rPr>
                  <w:lang w:eastAsia="en-CA"/>
                </w:rPr>
                <w:id w:val="-1913152637"/>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177C2846" w14:textId="77777777" w:rsidR="00F013FC" w:rsidRDefault="00F013FC" w:rsidP="00F013FC">
            <w:pPr>
              <w:jc w:val="center"/>
              <w:rPr>
                <w:lang w:eastAsia="en-CA"/>
              </w:rPr>
            </w:pPr>
          </w:p>
        </w:tc>
        <w:tc>
          <w:tcPr>
            <w:tcW w:w="3288" w:type="dxa"/>
            <w:shd w:val="clear" w:color="auto" w:fill="F2F2F2" w:themeFill="background1" w:themeFillShade="F2"/>
          </w:tcPr>
          <w:p w14:paraId="1121D682" w14:textId="77777777" w:rsidR="00F013FC" w:rsidRDefault="00F013FC" w:rsidP="00F013FC">
            <w:pPr>
              <w:rPr>
                <w:lang w:eastAsia="en-CA"/>
              </w:rPr>
            </w:pPr>
          </w:p>
        </w:tc>
      </w:tr>
      <w:tr w:rsidR="00F013FC" w14:paraId="6A08E4CA" w14:textId="77777777" w:rsidTr="00DD2645">
        <w:tc>
          <w:tcPr>
            <w:tcW w:w="3060" w:type="dxa"/>
            <w:shd w:val="clear" w:color="auto" w:fill="F2F2F2" w:themeFill="background1" w:themeFillShade="F2"/>
          </w:tcPr>
          <w:p w14:paraId="5448A1FD" w14:textId="7E19ED60" w:rsidR="00F013FC" w:rsidRDefault="00F013FC" w:rsidP="00F013FC">
            <w:pPr>
              <w:rPr>
                <w:lang w:eastAsia="en-CA"/>
              </w:rPr>
            </w:pPr>
            <w:r w:rsidRPr="00E75D62">
              <w:t>CRU 123D</w:t>
            </w:r>
            <w:r w:rsidRPr="00E75D62">
              <w:rPr>
                <w:rFonts w:ascii="Cambria Math" w:hAnsi="Cambria Math" w:cs="Cambria Math"/>
              </w:rPr>
              <w:t>‐</w:t>
            </w:r>
            <w:r w:rsidRPr="00E75D62">
              <w:t xml:space="preserve"> SECURITY OFFICE</w:t>
            </w:r>
            <w:r w:rsidRPr="00E75D62">
              <w:rPr>
                <w:rFonts w:ascii="Cambria Math" w:hAnsi="Cambria Math" w:cs="Cambria Math"/>
              </w:rPr>
              <w:t>‐</w:t>
            </w:r>
            <w:r w:rsidRPr="00E75D62">
              <w:t xml:space="preserve"> </w:t>
            </w:r>
            <w:proofErr w:type="gramStart"/>
            <w:r w:rsidRPr="00E75D62">
              <w:t>back room</w:t>
            </w:r>
            <w:proofErr w:type="gramEnd"/>
            <w:r w:rsidRPr="00E75D62">
              <w:t xml:space="preserve"> HORN/STROBE - HORN TEST</w:t>
            </w:r>
          </w:p>
        </w:tc>
        <w:tc>
          <w:tcPr>
            <w:tcW w:w="907" w:type="dxa"/>
            <w:shd w:val="clear" w:color="auto" w:fill="F2F2F2" w:themeFill="background1" w:themeFillShade="F2"/>
            <w:vAlign w:val="center"/>
          </w:tcPr>
          <w:p w14:paraId="017B5668" w14:textId="77777777" w:rsidR="00F013FC" w:rsidRDefault="00F013FC" w:rsidP="00F013FC">
            <w:pPr>
              <w:rPr>
                <w:lang w:eastAsia="en-CA"/>
              </w:rPr>
            </w:pPr>
          </w:p>
        </w:tc>
        <w:tc>
          <w:tcPr>
            <w:tcW w:w="686" w:type="dxa"/>
            <w:shd w:val="clear" w:color="auto" w:fill="F2F2F2" w:themeFill="background1" w:themeFillShade="F2"/>
          </w:tcPr>
          <w:p w14:paraId="73AE920B" w14:textId="7BA7D10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B25AE08" w14:textId="77777777" w:rsidR="00F013FC" w:rsidRDefault="00F013FC" w:rsidP="00F013FC">
            <w:pPr>
              <w:jc w:val="center"/>
              <w:rPr>
                <w:lang w:eastAsia="en-CA"/>
              </w:rPr>
            </w:pPr>
          </w:p>
        </w:tc>
        <w:tc>
          <w:tcPr>
            <w:tcW w:w="1101" w:type="dxa"/>
            <w:shd w:val="clear" w:color="auto" w:fill="F2F2F2" w:themeFill="background1" w:themeFillShade="F2"/>
          </w:tcPr>
          <w:p w14:paraId="3F92157D" w14:textId="77777777" w:rsidR="00F013FC" w:rsidRDefault="00F013FC" w:rsidP="00F013FC">
            <w:pPr>
              <w:jc w:val="center"/>
              <w:rPr>
                <w:lang w:eastAsia="en-CA"/>
              </w:rPr>
            </w:pPr>
          </w:p>
        </w:tc>
        <w:tc>
          <w:tcPr>
            <w:tcW w:w="850" w:type="dxa"/>
            <w:shd w:val="clear" w:color="auto" w:fill="F2F2F2" w:themeFill="background1" w:themeFillShade="F2"/>
            <w:vAlign w:val="center"/>
          </w:tcPr>
          <w:p w14:paraId="624F392B" w14:textId="77777777" w:rsidR="00F013FC" w:rsidRDefault="00F013FC" w:rsidP="00F013FC">
            <w:pPr>
              <w:jc w:val="center"/>
              <w:rPr>
                <w:lang w:eastAsia="en-CA"/>
              </w:rPr>
            </w:pPr>
          </w:p>
        </w:tc>
        <w:tc>
          <w:tcPr>
            <w:tcW w:w="448" w:type="dxa"/>
            <w:shd w:val="clear" w:color="auto" w:fill="F2F2F2" w:themeFill="background1" w:themeFillShade="F2"/>
          </w:tcPr>
          <w:p w14:paraId="145121E2" w14:textId="6C2F7D90" w:rsidR="00F013FC" w:rsidRDefault="00000000" w:rsidP="00F013FC">
            <w:pPr>
              <w:jc w:val="center"/>
              <w:rPr>
                <w:lang w:eastAsia="en-CA"/>
              </w:rPr>
            </w:pPr>
            <w:sdt>
              <w:sdtPr>
                <w:rPr>
                  <w:lang w:eastAsia="en-CA"/>
                </w:rPr>
                <w:id w:val="1512257537"/>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078D86DD" w14:textId="77777777" w:rsidR="00F013FC" w:rsidRDefault="00F013FC" w:rsidP="00F013FC">
            <w:pPr>
              <w:jc w:val="center"/>
              <w:rPr>
                <w:lang w:eastAsia="en-CA"/>
              </w:rPr>
            </w:pPr>
          </w:p>
        </w:tc>
        <w:tc>
          <w:tcPr>
            <w:tcW w:w="448" w:type="dxa"/>
            <w:shd w:val="clear" w:color="auto" w:fill="F2F2F2" w:themeFill="background1" w:themeFillShade="F2"/>
          </w:tcPr>
          <w:p w14:paraId="5B7B82C2" w14:textId="6273AF14" w:rsidR="00F013FC" w:rsidRDefault="00000000" w:rsidP="00F013FC">
            <w:pPr>
              <w:jc w:val="center"/>
              <w:rPr>
                <w:lang w:eastAsia="en-CA"/>
              </w:rPr>
            </w:pPr>
            <w:sdt>
              <w:sdtPr>
                <w:rPr>
                  <w:lang w:eastAsia="en-CA"/>
                </w:rPr>
                <w:id w:val="-424192638"/>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2C542857" w14:textId="4DFC6FB2" w:rsidR="00F013FC" w:rsidRDefault="00000000" w:rsidP="00F013FC">
            <w:pPr>
              <w:jc w:val="center"/>
              <w:rPr>
                <w:lang w:eastAsia="en-CA"/>
              </w:rPr>
            </w:pPr>
            <w:sdt>
              <w:sdtPr>
                <w:rPr>
                  <w:lang w:eastAsia="en-CA"/>
                </w:rPr>
                <w:id w:val="-1084992026"/>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339C5F9B" w14:textId="599BB51A" w:rsidR="00F013FC" w:rsidRDefault="00000000" w:rsidP="00F013FC">
            <w:pPr>
              <w:jc w:val="center"/>
              <w:rPr>
                <w:lang w:eastAsia="en-CA"/>
              </w:rPr>
            </w:pPr>
            <w:sdt>
              <w:sdtPr>
                <w:rPr>
                  <w:lang w:eastAsia="en-CA"/>
                </w:rPr>
                <w:id w:val="393013688"/>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110C9A86" w14:textId="77777777" w:rsidR="00F013FC" w:rsidRDefault="00F013FC" w:rsidP="00F013FC">
            <w:pPr>
              <w:jc w:val="center"/>
              <w:rPr>
                <w:lang w:eastAsia="en-CA"/>
              </w:rPr>
            </w:pPr>
          </w:p>
        </w:tc>
        <w:tc>
          <w:tcPr>
            <w:tcW w:w="3288" w:type="dxa"/>
            <w:shd w:val="clear" w:color="auto" w:fill="F2F2F2" w:themeFill="background1" w:themeFillShade="F2"/>
          </w:tcPr>
          <w:p w14:paraId="2B90B8A9" w14:textId="77777777" w:rsidR="00F013FC" w:rsidRDefault="00F013FC" w:rsidP="00F013FC">
            <w:pPr>
              <w:rPr>
                <w:lang w:eastAsia="en-CA"/>
              </w:rPr>
            </w:pPr>
          </w:p>
        </w:tc>
      </w:tr>
      <w:tr w:rsidR="00F013FC" w14:paraId="5508E32A" w14:textId="77777777" w:rsidTr="00DD2645">
        <w:tc>
          <w:tcPr>
            <w:tcW w:w="3060" w:type="dxa"/>
            <w:shd w:val="clear" w:color="auto" w:fill="F2F2F2" w:themeFill="background1" w:themeFillShade="F2"/>
          </w:tcPr>
          <w:p w14:paraId="723DF877" w14:textId="7AC182C6" w:rsidR="00F013FC" w:rsidRDefault="00F013FC" w:rsidP="00F013FC">
            <w:pPr>
              <w:rPr>
                <w:lang w:eastAsia="en-CA"/>
              </w:rPr>
            </w:pPr>
            <w:r w:rsidRPr="00E75D62">
              <w:t>CRU 123D</w:t>
            </w:r>
            <w:r w:rsidRPr="00E75D62">
              <w:rPr>
                <w:rFonts w:ascii="Cambria Math" w:hAnsi="Cambria Math" w:cs="Cambria Math"/>
              </w:rPr>
              <w:t>‐</w:t>
            </w:r>
            <w:r w:rsidRPr="00E75D62">
              <w:t xml:space="preserve"> SECURITY OFFICE</w:t>
            </w:r>
            <w:r w:rsidRPr="00E75D62">
              <w:rPr>
                <w:rFonts w:ascii="Cambria Math" w:hAnsi="Cambria Math" w:cs="Cambria Math"/>
              </w:rPr>
              <w:t>‐</w:t>
            </w:r>
            <w:r w:rsidRPr="00E75D62">
              <w:t xml:space="preserve"> </w:t>
            </w:r>
            <w:proofErr w:type="gramStart"/>
            <w:r w:rsidRPr="00E75D62">
              <w:t>back room</w:t>
            </w:r>
            <w:proofErr w:type="gramEnd"/>
            <w:r w:rsidRPr="00E75D62">
              <w:t xml:space="preserve"> HORN/STROBE - STROBE TEST</w:t>
            </w:r>
          </w:p>
        </w:tc>
        <w:tc>
          <w:tcPr>
            <w:tcW w:w="907" w:type="dxa"/>
            <w:shd w:val="clear" w:color="auto" w:fill="F2F2F2" w:themeFill="background1" w:themeFillShade="F2"/>
            <w:vAlign w:val="center"/>
          </w:tcPr>
          <w:p w14:paraId="4E71DA53" w14:textId="77777777" w:rsidR="00F013FC" w:rsidRDefault="00F013FC" w:rsidP="00F013FC">
            <w:pPr>
              <w:rPr>
                <w:lang w:eastAsia="en-CA"/>
              </w:rPr>
            </w:pPr>
          </w:p>
        </w:tc>
        <w:tc>
          <w:tcPr>
            <w:tcW w:w="686" w:type="dxa"/>
            <w:shd w:val="clear" w:color="auto" w:fill="F2F2F2" w:themeFill="background1" w:themeFillShade="F2"/>
          </w:tcPr>
          <w:p w14:paraId="00D18DFA" w14:textId="700A914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24071E9" w14:textId="77777777" w:rsidR="00F013FC" w:rsidRDefault="00F013FC" w:rsidP="00F013FC">
            <w:pPr>
              <w:jc w:val="center"/>
              <w:rPr>
                <w:lang w:eastAsia="en-CA"/>
              </w:rPr>
            </w:pPr>
          </w:p>
        </w:tc>
        <w:tc>
          <w:tcPr>
            <w:tcW w:w="1101" w:type="dxa"/>
            <w:shd w:val="clear" w:color="auto" w:fill="F2F2F2" w:themeFill="background1" w:themeFillShade="F2"/>
          </w:tcPr>
          <w:p w14:paraId="7D5EB30F" w14:textId="77777777" w:rsidR="00F013FC" w:rsidRDefault="00F013FC" w:rsidP="00F013FC">
            <w:pPr>
              <w:jc w:val="center"/>
              <w:rPr>
                <w:lang w:eastAsia="en-CA"/>
              </w:rPr>
            </w:pPr>
          </w:p>
        </w:tc>
        <w:tc>
          <w:tcPr>
            <w:tcW w:w="850" w:type="dxa"/>
            <w:shd w:val="clear" w:color="auto" w:fill="F2F2F2" w:themeFill="background1" w:themeFillShade="F2"/>
            <w:vAlign w:val="center"/>
          </w:tcPr>
          <w:p w14:paraId="350853BA" w14:textId="77777777" w:rsidR="00F013FC" w:rsidRDefault="00F013FC" w:rsidP="00F013FC">
            <w:pPr>
              <w:jc w:val="center"/>
              <w:rPr>
                <w:lang w:eastAsia="en-CA"/>
              </w:rPr>
            </w:pPr>
          </w:p>
        </w:tc>
        <w:tc>
          <w:tcPr>
            <w:tcW w:w="448" w:type="dxa"/>
            <w:shd w:val="clear" w:color="auto" w:fill="F2F2F2" w:themeFill="background1" w:themeFillShade="F2"/>
          </w:tcPr>
          <w:p w14:paraId="1B80C8E2" w14:textId="2C6FC090" w:rsidR="00F013FC" w:rsidRDefault="00000000" w:rsidP="00F013FC">
            <w:pPr>
              <w:jc w:val="center"/>
              <w:rPr>
                <w:lang w:eastAsia="en-CA"/>
              </w:rPr>
            </w:pPr>
            <w:sdt>
              <w:sdtPr>
                <w:rPr>
                  <w:lang w:eastAsia="en-CA"/>
                </w:rPr>
                <w:id w:val="-371149380"/>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36A7566D" w14:textId="77777777" w:rsidR="00F013FC" w:rsidRDefault="00F013FC" w:rsidP="00F013FC">
            <w:pPr>
              <w:jc w:val="center"/>
              <w:rPr>
                <w:lang w:eastAsia="en-CA"/>
              </w:rPr>
            </w:pPr>
          </w:p>
        </w:tc>
        <w:tc>
          <w:tcPr>
            <w:tcW w:w="448" w:type="dxa"/>
            <w:shd w:val="clear" w:color="auto" w:fill="F2F2F2" w:themeFill="background1" w:themeFillShade="F2"/>
          </w:tcPr>
          <w:p w14:paraId="4CAB62A6" w14:textId="1CA1CDD4" w:rsidR="00F013FC" w:rsidRDefault="00000000" w:rsidP="00F013FC">
            <w:pPr>
              <w:jc w:val="center"/>
              <w:rPr>
                <w:lang w:eastAsia="en-CA"/>
              </w:rPr>
            </w:pPr>
            <w:sdt>
              <w:sdtPr>
                <w:rPr>
                  <w:lang w:eastAsia="en-CA"/>
                </w:rPr>
                <w:id w:val="371272463"/>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65F445FB" w14:textId="27EAFD82" w:rsidR="00F013FC" w:rsidRDefault="00000000" w:rsidP="00F013FC">
            <w:pPr>
              <w:jc w:val="center"/>
              <w:rPr>
                <w:lang w:eastAsia="en-CA"/>
              </w:rPr>
            </w:pPr>
            <w:sdt>
              <w:sdtPr>
                <w:rPr>
                  <w:lang w:eastAsia="en-CA"/>
                </w:rPr>
                <w:id w:val="-794131443"/>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672D998E" w14:textId="11EE3915" w:rsidR="00F013FC" w:rsidRDefault="00000000" w:rsidP="00F013FC">
            <w:pPr>
              <w:jc w:val="center"/>
              <w:rPr>
                <w:lang w:eastAsia="en-CA"/>
              </w:rPr>
            </w:pPr>
            <w:sdt>
              <w:sdtPr>
                <w:rPr>
                  <w:lang w:eastAsia="en-CA"/>
                </w:rPr>
                <w:id w:val="-1963026989"/>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5B68C197" w14:textId="77777777" w:rsidR="00F013FC" w:rsidRDefault="00F013FC" w:rsidP="00F013FC">
            <w:pPr>
              <w:jc w:val="center"/>
              <w:rPr>
                <w:lang w:eastAsia="en-CA"/>
              </w:rPr>
            </w:pPr>
          </w:p>
        </w:tc>
        <w:tc>
          <w:tcPr>
            <w:tcW w:w="3288" w:type="dxa"/>
            <w:shd w:val="clear" w:color="auto" w:fill="F2F2F2" w:themeFill="background1" w:themeFillShade="F2"/>
          </w:tcPr>
          <w:p w14:paraId="5CD79200" w14:textId="77777777" w:rsidR="00F013FC" w:rsidRDefault="00F013FC" w:rsidP="00F013FC">
            <w:pPr>
              <w:rPr>
                <w:lang w:eastAsia="en-CA"/>
              </w:rPr>
            </w:pPr>
          </w:p>
        </w:tc>
      </w:tr>
      <w:tr w:rsidR="00F013FC" w14:paraId="1D18B5E6" w14:textId="77777777" w:rsidTr="00DD2645">
        <w:tc>
          <w:tcPr>
            <w:tcW w:w="3060" w:type="dxa"/>
            <w:shd w:val="clear" w:color="auto" w:fill="F2F2F2" w:themeFill="background1" w:themeFillShade="F2"/>
          </w:tcPr>
          <w:p w14:paraId="50FFA1F1" w14:textId="095A36D4" w:rsidR="00F013FC" w:rsidRDefault="00F013FC" w:rsidP="00F013FC">
            <w:pPr>
              <w:rPr>
                <w:lang w:eastAsia="en-CA"/>
              </w:rPr>
            </w:pPr>
            <w:r w:rsidRPr="00E75D62">
              <w:t>ELECTRICAL ROOM #7 HORN/STROBE - HORN TEST</w:t>
            </w:r>
          </w:p>
        </w:tc>
        <w:tc>
          <w:tcPr>
            <w:tcW w:w="907" w:type="dxa"/>
            <w:shd w:val="clear" w:color="auto" w:fill="F2F2F2" w:themeFill="background1" w:themeFillShade="F2"/>
            <w:vAlign w:val="center"/>
          </w:tcPr>
          <w:p w14:paraId="79F472AA" w14:textId="77777777" w:rsidR="00F013FC" w:rsidRDefault="00F013FC" w:rsidP="00F013FC">
            <w:pPr>
              <w:rPr>
                <w:lang w:eastAsia="en-CA"/>
              </w:rPr>
            </w:pPr>
          </w:p>
        </w:tc>
        <w:tc>
          <w:tcPr>
            <w:tcW w:w="686" w:type="dxa"/>
            <w:shd w:val="clear" w:color="auto" w:fill="F2F2F2" w:themeFill="background1" w:themeFillShade="F2"/>
          </w:tcPr>
          <w:p w14:paraId="31DFD4FA" w14:textId="6074DA6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2FA3FFA" w14:textId="77777777" w:rsidR="00F013FC" w:rsidRDefault="00F013FC" w:rsidP="00F013FC">
            <w:pPr>
              <w:jc w:val="center"/>
              <w:rPr>
                <w:lang w:eastAsia="en-CA"/>
              </w:rPr>
            </w:pPr>
          </w:p>
        </w:tc>
        <w:tc>
          <w:tcPr>
            <w:tcW w:w="1101" w:type="dxa"/>
            <w:shd w:val="clear" w:color="auto" w:fill="F2F2F2" w:themeFill="background1" w:themeFillShade="F2"/>
          </w:tcPr>
          <w:p w14:paraId="05754CC4" w14:textId="77777777" w:rsidR="00F013FC" w:rsidRDefault="00F013FC" w:rsidP="00F013FC">
            <w:pPr>
              <w:jc w:val="center"/>
              <w:rPr>
                <w:lang w:eastAsia="en-CA"/>
              </w:rPr>
            </w:pPr>
          </w:p>
        </w:tc>
        <w:tc>
          <w:tcPr>
            <w:tcW w:w="850" w:type="dxa"/>
            <w:shd w:val="clear" w:color="auto" w:fill="F2F2F2" w:themeFill="background1" w:themeFillShade="F2"/>
            <w:vAlign w:val="center"/>
          </w:tcPr>
          <w:p w14:paraId="000EA0E5" w14:textId="77777777" w:rsidR="00F013FC" w:rsidRDefault="00F013FC" w:rsidP="00F013FC">
            <w:pPr>
              <w:jc w:val="center"/>
              <w:rPr>
                <w:lang w:eastAsia="en-CA"/>
              </w:rPr>
            </w:pPr>
          </w:p>
        </w:tc>
        <w:tc>
          <w:tcPr>
            <w:tcW w:w="448" w:type="dxa"/>
            <w:shd w:val="clear" w:color="auto" w:fill="F2F2F2" w:themeFill="background1" w:themeFillShade="F2"/>
          </w:tcPr>
          <w:p w14:paraId="4C3F32AE" w14:textId="4693F778" w:rsidR="00F013FC" w:rsidRDefault="00000000" w:rsidP="00F013FC">
            <w:pPr>
              <w:jc w:val="center"/>
              <w:rPr>
                <w:lang w:eastAsia="en-CA"/>
              </w:rPr>
            </w:pPr>
            <w:sdt>
              <w:sdtPr>
                <w:rPr>
                  <w:lang w:eastAsia="en-CA"/>
                </w:rPr>
                <w:id w:val="-1401591592"/>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2F880D9D" w14:textId="77777777" w:rsidR="00F013FC" w:rsidRDefault="00F013FC" w:rsidP="00F013FC">
            <w:pPr>
              <w:jc w:val="center"/>
              <w:rPr>
                <w:lang w:eastAsia="en-CA"/>
              </w:rPr>
            </w:pPr>
          </w:p>
        </w:tc>
        <w:tc>
          <w:tcPr>
            <w:tcW w:w="448" w:type="dxa"/>
            <w:shd w:val="clear" w:color="auto" w:fill="F2F2F2" w:themeFill="background1" w:themeFillShade="F2"/>
          </w:tcPr>
          <w:p w14:paraId="117EFD54" w14:textId="3AD72570" w:rsidR="00F013FC" w:rsidRDefault="00000000" w:rsidP="00F013FC">
            <w:pPr>
              <w:jc w:val="center"/>
              <w:rPr>
                <w:lang w:eastAsia="en-CA"/>
              </w:rPr>
            </w:pPr>
            <w:sdt>
              <w:sdtPr>
                <w:rPr>
                  <w:lang w:eastAsia="en-CA"/>
                </w:rPr>
                <w:id w:val="214168105"/>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4FC94952" w14:textId="7CC612F7" w:rsidR="00F013FC" w:rsidRDefault="00000000" w:rsidP="00F013FC">
            <w:pPr>
              <w:jc w:val="center"/>
              <w:rPr>
                <w:lang w:eastAsia="en-CA"/>
              </w:rPr>
            </w:pPr>
            <w:sdt>
              <w:sdtPr>
                <w:rPr>
                  <w:lang w:eastAsia="en-CA"/>
                </w:rPr>
                <w:id w:val="-99110020"/>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780EA567" w14:textId="4DDADF78" w:rsidR="00F013FC" w:rsidRDefault="00000000" w:rsidP="00F013FC">
            <w:pPr>
              <w:jc w:val="center"/>
              <w:rPr>
                <w:lang w:eastAsia="en-CA"/>
              </w:rPr>
            </w:pPr>
            <w:sdt>
              <w:sdtPr>
                <w:rPr>
                  <w:lang w:eastAsia="en-CA"/>
                </w:rPr>
                <w:id w:val="-165640353"/>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64EC5FB8" w14:textId="77777777" w:rsidR="00F013FC" w:rsidRDefault="00F013FC" w:rsidP="00F013FC">
            <w:pPr>
              <w:jc w:val="center"/>
              <w:rPr>
                <w:lang w:eastAsia="en-CA"/>
              </w:rPr>
            </w:pPr>
          </w:p>
        </w:tc>
        <w:tc>
          <w:tcPr>
            <w:tcW w:w="3288" w:type="dxa"/>
            <w:shd w:val="clear" w:color="auto" w:fill="F2F2F2" w:themeFill="background1" w:themeFillShade="F2"/>
          </w:tcPr>
          <w:p w14:paraId="5B21070F" w14:textId="11AA775D" w:rsidR="00F013FC" w:rsidRDefault="00F013FC" w:rsidP="00F013FC">
            <w:pPr>
              <w:rPr>
                <w:lang w:eastAsia="en-CA"/>
              </w:rPr>
            </w:pPr>
            <w:r w:rsidRPr="00954E8D">
              <w:t>Outside access via hallway 1C</w:t>
            </w:r>
          </w:p>
        </w:tc>
      </w:tr>
      <w:tr w:rsidR="00F013FC" w14:paraId="2B53F5BD" w14:textId="77777777" w:rsidTr="00DD2645">
        <w:tc>
          <w:tcPr>
            <w:tcW w:w="3060" w:type="dxa"/>
            <w:shd w:val="clear" w:color="auto" w:fill="F2F2F2" w:themeFill="background1" w:themeFillShade="F2"/>
          </w:tcPr>
          <w:p w14:paraId="5806FE29" w14:textId="4EB5BDDC" w:rsidR="00F013FC" w:rsidRDefault="00F013FC" w:rsidP="00F013FC">
            <w:pPr>
              <w:rPr>
                <w:lang w:eastAsia="en-CA"/>
              </w:rPr>
            </w:pPr>
            <w:r w:rsidRPr="00E75D62">
              <w:t>ELECTRICAL ROOM #7 HORN/STROBE - STROBE TEST</w:t>
            </w:r>
          </w:p>
        </w:tc>
        <w:tc>
          <w:tcPr>
            <w:tcW w:w="907" w:type="dxa"/>
            <w:shd w:val="clear" w:color="auto" w:fill="F2F2F2" w:themeFill="background1" w:themeFillShade="F2"/>
            <w:vAlign w:val="center"/>
          </w:tcPr>
          <w:p w14:paraId="1F516149" w14:textId="77777777" w:rsidR="00F013FC" w:rsidRDefault="00F013FC" w:rsidP="00F013FC">
            <w:pPr>
              <w:rPr>
                <w:lang w:eastAsia="en-CA"/>
              </w:rPr>
            </w:pPr>
          </w:p>
        </w:tc>
        <w:tc>
          <w:tcPr>
            <w:tcW w:w="686" w:type="dxa"/>
            <w:shd w:val="clear" w:color="auto" w:fill="F2F2F2" w:themeFill="background1" w:themeFillShade="F2"/>
          </w:tcPr>
          <w:p w14:paraId="100DE0B3" w14:textId="7DEBEB3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F71E8D3" w14:textId="77777777" w:rsidR="00F013FC" w:rsidRDefault="00F013FC" w:rsidP="00F013FC">
            <w:pPr>
              <w:jc w:val="center"/>
              <w:rPr>
                <w:lang w:eastAsia="en-CA"/>
              </w:rPr>
            </w:pPr>
          </w:p>
        </w:tc>
        <w:tc>
          <w:tcPr>
            <w:tcW w:w="1101" w:type="dxa"/>
            <w:shd w:val="clear" w:color="auto" w:fill="F2F2F2" w:themeFill="background1" w:themeFillShade="F2"/>
          </w:tcPr>
          <w:p w14:paraId="4FFDD086" w14:textId="77777777" w:rsidR="00F013FC" w:rsidRDefault="00F013FC" w:rsidP="00F013FC">
            <w:pPr>
              <w:jc w:val="center"/>
              <w:rPr>
                <w:lang w:eastAsia="en-CA"/>
              </w:rPr>
            </w:pPr>
          </w:p>
        </w:tc>
        <w:tc>
          <w:tcPr>
            <w:tcW w:w="850" w:type="dxa"/>
            <w:shd w:val="clear" w:color="auto" w:fill="F2F2F2" w:themeFill="background1" w:themeFillShade="F2"/>
            <w:vAlign w:val="center"/>
          </w:tcPr>
          <w:p w14:paraId="573597D8" w14:textId="77777777" w:rsidR="00F013FC" w:rsidRDefault="00F013FC" w:rsidP="00F013FC">
            <w:pPr>
              <w:jc w:val="center"/>
              <w:rPr>
                <w:lang w:eastAsia="en-CA"/>
              </w:rPr>
            </w:pPr>
          </w:p>
        </w:tc>
        <w:tc>
          <w:tcPr>
            <w:tcW w:w="448" w:type="dxa"/>
            <w:shd w:val="clear" w:color="auto" w:fill="F2F2F2" w:themeFill="background1" w:themeFillShade="F2"/>
          </w:tcPr>
          <w:p w14:paraId="3E0F1A47" w14:textId="7BB110E6" w:rsidR="00F013FC" w:rsidRDefault="00000000" w:rsidP="00F013FC">
            <w:pPr>
              <w:jc w:val="center"/>
              <w:rPr>
                <w:lang w:eastAsia="en-CA"/>
              </w:rPr>
            </w:pPr>
            <w:sdt>
              <w:sdtPr>
                <w:rPr>
                  <w:lang w:eastAsia="en-CA"/>
                </w:rPr>
                <w:id w:val="1796404270"/>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646FE358" w14:textId="77777777" w:rsidR="00F013FC" w:rsidRDefault="00F013FC" w:rsidP="00F013FC">
            <w:pPr>
              <w:jc w:val="center"/>
              <w:rPr>
                <w:lang w:eastAsia="en-CA"/>
              </w:rPr>
            </w:pPr>
          </w:p>
        </w:tc>
        <w:tc>
          <w:tcPr>
            <w:tcW w:w="448" w:type="dxa"/>
            <w:shd w:val="clear" w:color="auto" w:fill="F2F2F2" w:themeFill="background1" w:themeFillShade="F2"/>
          </w:tcPr>
          <w:p w14:paraId="337180BC" w14:textId="5FF81AD6" w:rsidR="00F013FC" w:rsidRDefault="00000000" w:rsidP="00F013FC">
            <w:pPr>
              <w:jc w:val="center"/>
              <w:rPr>
                <w:lang w:eastAsia="en-CA"/>
              </w:rPr>
            </w:pPr>
            <w:sdt>
              <w:sdtPr>
                <w:rPr>
                  <w:lang w:eastAsia="en-CA"/>
                </w:rPr>
                <w:id w:val="-712507917"/>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24647701" w14:textId="7C52FFA9" w:rsidR="00F013FC" w:rsidRDefault="00000000" w:rsidP="00F013FC">
            <w:pPr>
              <w:jc w:val="center"/>
              <w:rPr>
                <w:lang w:eastAsia="en-CA"/>
              </w:rPr>
            </w:pPr>
            <w:sdt>
              <w:sdtPr>
                <w:rPr>
                  <w:lang w:eastAsia="en-CA"/>
                </w:rPr>
                <w:id w:val="-1415310807"/>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3D361883" w14:textId="5C5D6B75" w:rsidR="00F013FC" w:rsidRDefault="00000000" w:rsidP="00F013FC">
            <w:pPr>
              <w:jc w:val="center"/>
              <w:rPr>
                <w:lang w:eastAsia="en-CA"/>
              </w:rPr>
            </w:pPr>
            <w:sdt>
              <w:sdtPr>
                <w:rPr>
                  <w:lang w:eastAsia="en-CA"/>
                </w:rPr>
                <w:id w:val="-1049146950"/>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5F572770" w14:textId="77777777" w:rsidR="00F013FC" w:rsidRDefault="00F013FC" w:rsidP="00F013FC">
            <w:pPr>
              <w:jc w:val="center"/>
              <w:rPr>
                <w:lang w:eastAsia="en-CA"/>
              </w:rPr>
            </w:pPr>
          </w:p>
        </w:tc>
        <w:tc>
          <w:tcPr>
            <w:tcW w:w="3288" w:type="dxa"/>
            <w:shd w:val="clear" w:color="auto" w:fill="F2F2F2" w:themeFill="background1" w:themeFillShade="F2"/>
          </w:tcPr>
          <w:p w14:paraId="2D90E954" w14:textId="77777777" w:rsidR="00F013FC" w:rsidRDefault="00F013FC" w:rsidP="00F013FC">
            <w:pPr>
              <w:rPr>
                <w:lang w:eastAsia="en-CA"/>
              </w:rPr>
            </w:pPr>
          </w:p>
        </w:tc>
      </w:tr>
      <w:tr w:rsidR="00F013FC" w14:paraId="0DC918C4" w14:textId="77777777" w:rsidTr="00DD2645">
        <w:tc>
          <w:tcPr>
            <w:tcW w:w="3060" w:type="dxa"/>
            <w:shd w:val="clear" w:color="auto" w:fill="F2F2F2" w:themeFill="background1" w:themeFillShade="F2"/>
          </w:tcPr>
          <w:p w14:paraId="4F070C4E" w14:textId="45CA0898" w:rsidR="00F013FC" w:rsidRDefault="00F013FC" w:rsidP="00F013FC">
            <w:pPr>
              <w:rPr>
                <w:lang w:eastAsia="en-CA"/>
              </w:rPr>
            </w:pPr>
            <w:r w:rsidRPr="00E75D62">
              <w:t xml:space="preserve">ELECTRICAL ROOM </w:t>
            </w:r>
            <w:r w:rsidRPr="00E75D62">
              <w:rPr>
                <w:rFonts w:ascii="Cambria Math" w:hAnsi="Cambria Math" w:cs="Cambria Math"/>
              </w:rPr>
              <w:t>‐</w:t>
            </w:r>
            <w:r w:rsidRPr="00E75D62">
              <w:t>hallway 10A</w:t>
            </w:r>
          </w:p>
        </w:tc>
        <w:tc>
          <w:tcPr>
            <w:tcW w:w="907" w:type="dxa"/>
            <w:shd w:val="clear" w:color="auto" w:fill="F2F2F2" w:themeFill="background1" w:themeFillShade="F2"/>
            <w:vAlign w:val="center"/>
          </w:tcPr>
          <w:p w14:paraId="5C6FF276" w14:textId="77777777" w:rsidR="00F013FC" w:rsidRDefault="00F013FC" w:rsidP="00F013FC">
            <w:pPr>
              <w:rPr>
                <w:lang w:eastAsia="en-CA"/>
              </w:rPr>
            </w:pPr>
          </w:p>
        </w:tc>
        <w:tc>
          <w:tcPr>
            <w:tcW w:w="686" w:type="dxa"/>
            <w:shd w:val="clear" w:color="auto" w:fill="F2F2F2" w:themeFill="background1" w:themeFillShade="F2"/>
          </w:tcPr>
          <w:p w14:paraId="4DB588CF" w14:textId="5EAAE36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84E5546" w14:textId="77777777" w:rsidR="00F013FC" w:rsidRDefault="00F013FC" w:rsidP="00F013FC">
            <w:pPr>
              <w:jc w:val="center"/>
              <w:rPr>
                <w:lang w:eastAsia="en-CA"/>
              </w:rPr>
            </w:pPr>
          </w:p>
        </w:tc>
        <w:tc>
          <w:tcPr>
            <w:tcW w:w="1101" w:type="dxa"/>
            <w:shd w:val="clear" w:color="auto" w:fill="F2F2F2" w:themeFill="background1" w:themeFillShade="F2"/>
          </w:tcPr>
          <w:p w14:paraId="002A43BD" w14:textId="77777777" w:rsidR="00F013FC" w:rsidRDefault="00F013FC" w:rsidP="00F013FC">
            <w:pPr>
              <w:jc w:val="center"/>
              <w:rPr>
                <w:lang w:eastAsia="en-CA"/>
              </w:rPr>
            </w:pPr>
          </w:p>
        </w:tc>
        <w:tc>
          <w:tcPr>
            <w:tcW w:w="850" w:type="dxa"/>
            <w:shd w:val="clear" w:color="auto" w:fill="F2F2F2" w:themeFill="background1" w:themeFillShade="F2"/>
            <w:vAlign w:val="center"/>
          </w:tcPr>
          <w:p w14:paraId="70754CF3" w14:textId="77777777" w:rsidR="00F013FC" w:rsidRDefault="00F013FC" w:rsidP="00F013FC">
            <w:pPr>
              <w:jc w:val="center"/>
              <w:rPr>
                <w:lang w:eastAsia="en-CA"/>
              </w:rPr>
            </w:pPr>
          </w:p>
        </w:tc>
        <w:tc>
          <w:tcPr>
            <w:tcW w:w="448" w:type="dxa"/>
            <w:shd w:val="clear" w:color="auto" w:fill="F2F2F2" w:themeFill="background1" w:themeFillShade="F2"/>
          </w:tcPr>
          <w:p w14:paraId="5F15F552" w14:textId="12E21C4B" w:rsidR="00F013FC" w:rsidRDefault="00000000" w:rsidP="00F013FC">
            <w:pPr>
              <w:jc w:val="center"/>
              <w:rPr>
                <w:lang w:eastAsia="en-CA"/>
              </w:rPr>
            </w:pPr>
            <w:sdt>
              <w:sdtPr>
                <w:rPr>
                  <w:lang w:eastAsia="en-CA"/>
                </w:rPr>
                <w:id w:val="-1513906525"/>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68713A5B" w14:textId="77777777" w:rsidR="00F013FC" w:rsidRDefault="00F013FC" w:rsidP="00F013FC">
            <w:pPr>
              <w:jc w:val="center"/>
              <w:rPr>
                <w:lang w:eastAsia="en-CA"/>
              </w:rPr>
            </w:pPr>
          </w:p>
        </w:tc>
        <w:tc>
          <w:tcPr>
            <w:tcW w:w="448" w:type="dxa"/>
            <w:shd w:val="clear" w:color="auto" w:fill="F2F2F2" w:themeFill="background1" w:themeFillShade="F2"/>
          </w:tcPr>
          <w:p w14:paraId="5AD8A0A8" w14:textId="1710E290" w:rsidR="00F013FC" w:rsidRDefault="00000000" w:rsidP="00F013FC">
            <w:pPr>
              <w:jc w:val="center"/>
              <w:rPr>
                <w:lang w:eastAsia="en-CA"/>
              </w:rPr>
            </w:pPr>
            <w:sdt>
              <w:sdtPr>
                <w:rPr>
                  <w:lang w:eastAsia="en-CA"/>
                </w:rPr>
                <w:id w:val="-1739315538"/>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43982094" w14:textId="4E337689" w:rsidR="00F013FC" w:rsidRDefault="00000000" w:rsidP="00F013FC">
            <w:pPr>
              <w:jc w:val="center"/>
              <w:rPr>
                <w:lang w:eastAsia="en-CA"/>
              </w:rPr>
            </w:pPr>
            <w:sdt>
              <w:sdtPr>
                <w:rPr>
                  <w:lang w:eastAsia="en-CA"/>
                </w:rPr>
                <w:id w:val="776838234"/>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3E26958C" w14:textId="7B49140A" w:rsidR="00F013FC" w:rsidRDefault="00000000" w:rsidP="00F013FC">
            <w:pPr>
              <w:jc w:val="center"/>
              <w:rPr>
                <w:lang w:eastAsia="en-CA"/>
              </w:rPr>
            </w:pPr>
            <w:sdt>
              <w:sdtPr>
                <w:rPr>
                  <w:lang w:eastAsia="en-CA"/>
                </w:rPr>
                <w:id w:val="232823821"/>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6943F625" w14:textId="77777777" w:rsidR="00F013FC" w:rsidRDefault="00F013FC" w:rsidP="00F013FC">
            <w:pPr>
              <w:jc w:val="center"/>
              <w:rPr>
                <w:lang w:eastAsia="en-CA"/>
              </w:rPr>
            </w:pPr>
          </w:p>
        </w:tc>
        <w:tc>
          <w:tcPr>
            <w:tcW w:w="3288" w:type="dxa"/>
            <w:shd w:val="clear" w:color="auto" w:fill="F2F2F2" w:themeFill="background1" w:themeFillShade="F2"/>
          </w:tcPr>
          <w:p w14:paraId="6F46E4EC" w14:textId="77777777" w:rsidR="00F013FC" w:rsidRDefault="00F013FC" w:rsidP="00F013FC">
            <w:pPr>
              <w:rPr>
                <w:lang w:eastAsia="en-CA"/>
              </w:rPr>
            </w:pPr>
          </w:p>
        </w:tc>
      </w:tr>
      <w:tr w:rsidR="00F013FC" w14:paraId="2B1F3DFB" w14:textId="77777777" w:rsidTr="00DD2645">
        <w:tc>
          <w:tcPr>
            <w:tcW w:w="3060" w:type="dxa"/>
            <w:shd w:val="clear" w:color="auto" w:fill="F2F2F2" w:themeFill="background1" w:themeFillShade="F2"/>
          </w:tcPr>
          <w:p w14:paraId="76C7C162" w14:textId="2EFE38A3" w:rsidR="00F013FC" w:rsidRDefault="00F013FC" w:rsidP="00F013FC">
            <w:pPr>
              <w:rPr>
                <w:lang w:eastAsia="en-CA"/>
              </w:rPr>
            </w:pPr>
            <w:r w:rsidRPr="00E75D62">
              <w:t>ELECTRICAL ROOM #4</w:t>
            </w:r>
            <w:r w:rsidRPr="00E75D62">
              <w:rPr>
                <w:rFonts w:ascii="Cambria Math" w:hAnsi="Cambria Math" w:cs="Cambria Math"/>
              </w:rPr>
              <w:t>‐</w:t>
            </w:r>
            <w:r w:rsidRPr="00E75D62">
              <w:t xml:space="preserve"> hallway 10A HORN/STROBE - HORN TEST</w:t>
            </w:r>
          </w:p>
        </w:tc>
        <w:tc>
          <w:tcPr>
            <w:tcW w:w="907" w:type="dxa"/>
            <w:shd w:val="clear" w:color="auto" w:fill="F2F2F2" w:themeFill="background1" w:themeFillShade="F2"/>
            <w:vAlign w:val="center"/>
          </w:tcPr>
          <w:p w14:paraId="6852D6EB" w14:textId="77777777" w:rsidR="00F013FC" w:rsidRDefault="00F013FC" w:rsidP="00F013FC">
            <w:pPr>
              <w:rPr>
                <w:lang w:eastAsia="en-CA"/>
              </w:rPr>
            </w:pPr>
          </w:p>
        </w:tc>
        <w:tc>
          <w:tcPr>
            <w:tcW w:w="686" w:type="dxa"/>
            <w:shd w:val="clear" w:color="auto" w:fill="F2F2F2" w:themeFill="background1" w:themeFillShade="F2"/>
          </w:tcPr>
          <w:p w14:paraId="4D0BDB33" w14:textId="5CE4065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AE50798" w14:textId="77777777" w:rsidR="00F013FC" w:rsidRDefault="00F013FC" w:rsidP="00F013FC">
            <w:pPr>
              <w:jc w:val="center"/>
              <w:rPr>
                <w:lang w:eastAsia="en-CA"/>
              </w:rPr>
            </w:pPr>
          </w:p>
        </w:tc>
        <w:tc>
          <w:tcPr>
            <w:tcW w:w="1101" w:type="dxa"/>
            <w:shd w:val="clear" w:color="auto" w:fill="F2F2F2" w:themeFill="background1" w:themeFillShade="F2"/>
          </w:tcPr>
          <w:p w14:paraId="1F614AC8" w14:textId="77777777" w:rsidR="00F013FC" w:rsidRDefault="00F013FC" w:rsidP="00F013FC">
            <w:pPr>
              <w:jc w:val="center"/>
              <w:rPr>
                <w:lang w:eastAsia="en-CA"/>
              </w:rPr>
            </w:pPr>
          </w:p>
        </w:tc>
        <w:tc>
          <w:tcPr>
            <w:tcW w:w="850" w:type="dxa"/>
            <w:shd w:val="clear" w:color="auto" w:fill="F2F2F2" w:themeFill="background1" w:themeFillShade="F2"/>
            <w:vAlign w:val="center"/>
          </w:tcPr>
          <w:p w14:paraId="727E9818" w14:textId="77777777" w:rsidR="00F013FC" w:rsidRDefault="00F013FC" w:rsidP="00F013FC">
            <w:pPr>
              <w:jc w:val="center"/>
              <w:rPr>
                <w:lang w:eastAsia="en-CA"/>
              </w:rPr>
            </w:pPr>
          </w:p>
        </w:tc>
        <w:tc>
          <w:tcPr>
            <w:tcW w:w="448" w:type="dxa"/>
            <w:shd w:val="clear" w:color="auto" w:fill="F2F2F2" w:themeFill="background1" w:themeFillShade="F2"/>
          </w:tcPr>
          <w:p w14:paraId="7D9DCED2" w14:textId="765CA12F" w:rsidR="00F013FC" w:rsidRDefault="00000000" w:rsidP="00F013FC">
            <w:pPr>
              <w:jc w:val="center"/>
              <w:rPr>
                <w:lang w:eastAsia="en-CA"/>
              </w:rPr>
            </w:pPr>
            <w:sdt>
              <w:sdtPr>
                <w:rPr>
                  <w:lang w:eastAsia="en-CA"/>
                </w:rPr>
                <w:id w:val="248007500"/>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2A14431B" w14:textId="77777777" w:rsidR="00F013FC" w:rsidRDefault="00F013FC" w:rsidP="00F013FC">
            <w:pPr>
              <w:jc w:val="center"/>
              <w:rPr>
                <w:lang w:eastAsia="en-CA"/>
              </w:rPr>
            </w:pPr>
          </w:p>
        </w:tc>
        <w:tc>
          <w:tcPr>
            <w:tcW w:w="448" w:type="dxa"/>
            <w:shd w:val="clear" w:color="auto" w:fill="F2F2F2" w:themeFill="background1" w:themeFillShade="F2"/>
          </w:tcPr>
          <w:p w14:paraId="665F1D2D" w14:textId="38A20EF3" w:rsidR="00F013FC" w:rsidRDefault="00000000" w:rsidP="00F013FC">
            <w:pPr>
              <w:jc w:val="center"/>
              <w:rPr>
                <w:lang w:eastAsia="en-CA"/>
              </w:rPr>
            </w:pPr>
            <w:sdt>
              <w:sdtPr>
                <w:rPr>
                  <w:lang w:eastAsia="en-CA"/>
                </w:rPr>
                <w:id w:val="-73433051"/>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69EF344B" w14:textId="65E1569A" w:rsidR="00F013FC" w:rsidRDefault="00000000" w:rsidP="00F013FC">
            <w:pPr>
              <w:jc w:val="center"/>
              <w:rPr>
                <w:lang w:eastAsia="en-CA"/>
              </w:rPr>
            </w:pPr>
            <w:sdt>
              <w:sdtPr>
                <w:rPr>
                  <w:lang w:eastAsia="en-CA"/>
                </w:rPr>
                <w:id w:val="1320071131"/>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18B5FF22" w14:textId="29CA1E2B" w:rsidR="00F013FC" w:rsidRDefault="00000000" w:rsidP="00F013FC">
            <w:pPr>
              <w:jc w:val="center"/>
              <w:rPr>
                <w:lang w:eastAsia="en-CA"/>
              </w:rPr>
            </w:pPr>
            <w:sdt>
              <w:sdtPr>
                <w:rPr>
                  <w:lang w:eastAsia="en-CA"/>
                </w:rPr>
                <w:id w:val="2066056926"/>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190985AF" w14:textId="77777777" w:rsidR="00F013FC" w:rsidRDefault="00F013FC" w:rsidP="00F013FC">
            <w:pPr>
              <w:jc w:val="center"/>
              <w:rPr>
                <w:lang w:eastAsia="en-CA"/>
              </w:rPr>
            </w:pPr>
          </w:p>
        </w:tc>
        <w:tc>
          <w:tcPr>
            <w:tcW w:w="3288" w:type="dxa"/>
            <w:shd w:val="clear" w:color="auto" w:fill="F2F2F2" w:themeFill="background1" w:themeFillShade="F2"/>
          </w:tcPr>
          <w:p w14:paraId="1D5A453F" w14:textId="77777777" w:rsidR="00F013FC" w:rsidRDefault="00F013FC" w:rsidP="00F013FC">
            <w:pPr>
              <w:rPr>
                <w:lang w:eastAsia="en-CA"/>
              </w:rPr>
            </w:pPr>
          </w:p>
        </w:tc>
      </w:tr>
      <w:tr w:rsidR="00F013FC" w14:paraId="7A4BE63A" w14:textId="77777777" w:rsidTr="00DD2645">
        <w:tc>
          <w:tcPr>
            <w:tcW w:w="3060" w:type="dxa"/>
            <w:shd w:val="clear" w:color="auto" w:fill="F2F2F2" w:themeFill="background1" w:themeFillShade="F2"/>
          </w:tcPr>
          <w:p w14:paraId="68999395" w14:textId="5A35CEDD" w:rsidR="00F013FC" w:rsidRDefault="00F013FC" w:rsidP="00F013FC">
            <w:pPr>
              <w:rPr>
                <w:lang w:eastAsia="en-CA"/>
              </w:rPr>
            </w:pPr>
            <w:r w:rsidRPr="00E75D62">
              <w:t>ELECTRICAL ROOM #4</w:t>
            </w:r>
            <w:r w:rsidRPr="00E75D62">
              <w:rPr>
                <w:rFonts w:ascii="Cambria Math" w:hAnsi="Cambria Math" w:cs="Cambria Math"/>
              </w:rPr>
              <w:t>‐</w:t>
            </w:r>
            <w:r w:rsidRPr="00E75D62">
              <w:t xml:space="preserve"> hallway 10A HORN/STROBE - STROBE TEST</w:t>
            </w:r>
          </w:p>
        </w:tc>
        <w:tc>
          <w:tcPr>
            <w:tcW w:w="907" w:type="dxa"/>
            <w:shd w:val="clear" w:color="auto" w:fill="F2F2F2" w:themeFill="background1" w:themeFillShade="F2"/>
            <w:vAlign w:val="center"/>
          </w:tcPr>
          <w:p w14:paraId="66BFAD51" w14:textId="77777777" w:rsidR="00F013FC" w:rsidRDefault="00F013FC" w:rsidP="00F013FC">
            <w:pPr>
              <w:rPr>
                <w:lang w:eastAsia="en-CA"/>
              </w:rPr>
            </w:pPr>
          </w:p>
        </w:tc>
        <w:tc>
          <w:tcPr>
            <w:tcW w:w="686" w:type="dxa"/>
            <w:shd w:val="clear" w:color="auto" w:fill="F2F2F2" w:themeFill="background1" w:themeFillShade="F2"/>
          </w:tcPr>
          <w:p w14:paraId="6268F5BC" w14:textId="32D442D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FA80A0E" w14:textId="77777777" w:rsidR="00F013FC" w:rsidRDefault="00F013FC" w:rsidP="00F013FC">
            <w:pPr>
              <w:jc w:val="center"/>
              <w:rPr>
                <w:lang w:eastAsia="en-CA"/>
              </w:rPr>
            </w:pPr>
          </w:p>
        </w:tc>
        <w:tc>
          <w:tcPr>
            <w:tcW w:w="1101" w:type="dxa"/>
            <w:shd w:val="clear" w:color="auto" w:fill="F2F2F2" w:themeFill="background1" w:themeFillShade="F2"/>
          </w:tcPr>
          <w:p w14:paraId="1C96B658" w14:textId="77777777" w:rsidR="00F013FC" w:rsidRDefault="00F013FC" w:rsidP="00F013FC">
            <w:pPr>
              <w:jc w:val="center"/>
              <w:rPr>
                <w:lang w:eastAsia="en-CA"/>
              </w:rPr>
            </w:pPr>
          </w:p>
        </w:tc>
        <w:tc>
          <w:tcPr>
            <w:tcW w:w="850" w:type="dxa"/>
            <w:shd w:val="clear" w:color="auto" w:fill="F2F2F2" w:themeFill="background1" w:themeFillShade="F2"/>
            <w:vAlign w:val="center"/>
          </w:tcPr>
          <w:p w14:paraId="5CDE202A" w14:textId="77777777" w:rsidR="00F013FC" w:rsidRDefault="00F013FC" w:rsidP="00F013FC">
            <w:pPr>
              <w:jc w:val="center"/>
              <w:rPr>
                <w:lang w:eastAsia="en-CA"/>
              </w:rPr>
            </w:pPr>
          </w:p>
        </w:tc>
        <w:tc>
          <w:tcPr>
            <w:tcW w:w="448" w:type="dxa"/>
            <w:shd w:val="clear" w:color="auto" w:fill="F2F2F2" w:themeFill="background1" w:themeFillShade="F2"/>
          </w:tcPr>
          <w:p w14:paraId="5084CF10" w14:textId="34205CE2" w:rsidR="00F013FC" w:rsidRDefault="00000000" w:rsidP="00F013FC">
            <w:pPr>
              <w:jc w:val="center"/>
              <w:rPr>
                <w:lang w:eastAsia="en-CA"/>
              </w:rPr>
            </w:pPr>
            <w:sdt>
              <w:sdtPr>
                <w:rPr>
                  <w:lang w:eastAsia="en-CA"/>
                </w:rPr>
                <w:id w:val="-1254050592"/>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1208708F" w14:textId="77777777" w:rsidR="00F013FC" w:rsidRDefault="00F013FC" w:rsidP="00F013FC">
            <w:pPr>
              <w:jc w:val="center"/>
              <w:rPr>
                <w:lang w:eastAsia="en-CA"/>
              </w:rPr>
            </w:pPr>
          </w:p>
        </w:tc>
        <w:tc>
          <w:tcPr>
            <w:tcW w:w="448" w:type="dxa"/>
            <w:shd w:val="clear" w:color="auto" w:fill="F2F2F2" w:themeFill="background1" w:themeFillShade="F2"/>
          </w:tcPr>
          <w:p w14:paraId="68D2C5F5" w14:textId="2BFF3927" w:rsidR="00F013FC" w:rsidRDefault="00000000" w:rsidP="00F013FC">
            <w:pPr>
              <w:jc w:val="center"/>
              <w:rPr>
                <w:lang w:eastAsia="en-CA"/>
              </w:rPr>
            </w:pPr>
            <w:sdt>
              <w:sdtPr>
                <w:rPr>
                  <w:lang w:eastAsia="en-CA"/>
                </w:rPr>
                <w:id w:val="2018028787"/>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7901480E" w14:textId="072322E9" w:rsidR="00F013FC" w:rsidRDefault="00000000" w:rsidP="00F013FC">
            <w:pPr>
              <w:jc w:val="center"/>
              <w:rPr>
                <w:lang w:eastAsia="en-CA"/>
              </w:rPr>
            </w:pPr>
            <w:sdt>
              <w:sdtPr>
                <w:rPr>
                  <w:lang w:eastAsia="en-CA"/>
                </w:rPr>
                <w:id w:val="562604176"/>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41362B2F" w14:textId="430DACCC" w:rsidR="00F013FC" w:rsidRDefault="00000000" w:rsidP="00F013FC">
            <w:pPr>
              <w:jc w:val="center"/>
              <w:rPr>
                <w:lang w:eastAsia="en-CA"/>
              </w:rPr>
            </w:pPr>
            <w:sdt>
              <w:sdtPr>
                <w:rPr>
                  <w:lang w:eastAsia="en-CA"/>
                </w:rPr>
                <w:id w:val="-1813550281"/>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56238BB4" w14:textId="77777777" w:rsidR="00F013FC" w:rsidRDefault="00F013FC" w:rsidP="00F013FC">
            <w:pPr>
              <w:jc w:val="center"/>
              <w:rPr>
                <w:lang w:eastAsia="en-CA"/>
              </w:rPr>
            </w:pPr>
          </w:p>
        </w:tc>
        <w:tc>
          <w:tcPr>
            <w:tcW w:w="3288" w:type="dxa"/>
            <w:shd w:val="clear" w:color="auto" w:fill="F2F2F2" w:themeFill="background1" w:themeFillShade="F2"/>
          </w:tcPr>
          <w:p w14:paraId="2CB36C3B" w14:textId="77777777" w:rsidR="00F013FC" w:rsidRDefault="00F013FC" w:rsidP="00F013FC">
            <w:pPr>
              <w:rPr>
                <w:lang w:eastAsia="en-CA"/>
              </w:rPr>
            </w:pPr>
          </w:p>
        </w:tc>
      </w:tr>
      <w:tr w:rsidR="00F013FC" w14:paraId="11E0EB61" w14:textId="77777777" w:rsidTr="00DD2645">
        <w:tc>
          <w:tcPr>
            <w:tcW w:w="3060" w:type="dxa"/>
            <w:shd w:val="clear" w:color="auto" w:fill="F2F2F2" w:themeFill="background1" w:themeFillShade="F2"/>
          </w:tcPr>
          <w:p w14:paraId="4CCC3442" w14:textId="0FB812F8" w:rsidR="00F013FC" w:rsidRDefault="00F013FC" w:rsidP="00F013FC">
            <w:pPr>
              <w:rPr>
                <w:lang w:eastAsia="en-CA"/>
              </w:rPr>
            </w:pPr>
            <w:r w:rsidRPr="00E75D62">
              <w:t>CRU 131</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store room HORN/STROBE - HORN TEST</w:t>
            </w:r>
          </w:p>
        </w:tc>
        <w:tc>
          <w:tcPr>
            <w:tcW w:w="907" w:type="dxa"/>
            <w:shd w:val="clear" w:color="auto" w:fill="F2F2F2" w:themeFill="background1" w:themeFillShade="F2"/>
            <w:vAlign w:val="center"/>
          </w:tcPr>
          <w:p w14:paraId="50FDA51D" w14:textId="77777777" w:rsidR="00F013FC" w:rsidRDefault="00F013FC" w:rsidP="00F013FC">
            <w:pPr>
              <w:rPr>
                <w:lang w:eastAsia="en-CA"/>
              </w:rPr>
            </w:pPr>
          </w:p>
        </w:tc>
        <w:tc>
          <w:tcPr>
            <w:tcW w:w="686" w:type="dxa"/>
            <w:shd w:val="clear" w:color="auto" w:fill="F2F2F2" w:themeFill="background1" w:themeFillShade="F2"/>
          </w:tcPr>
          <w:p w14:paraId="2DB41AE9" w14:textId="14145ED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1791A28" w14:textId="77777777" w:rsidR="00F013FC" w:rsidRDefault="00F013FC" w:rsidP="00F013FC">
            <w:pPr>
              <w:jc w:val="center"/>
              <w:rPr>
                <w:lang w:eastAsia="en-CA"/>
              </w:rPr>
            </w:pPr>
          </w:p>
        </w:tc>
        <w:tc>
          <w:tcPr>
            <w:tcW w:w="1101" w:type="dxa"/>
            <w:shd w:val="clear" w:color="auto" w:fill="F2F2F2" w:themeFill="background1" w:themeFillShade="F2"/>
          </w:tcPr>
          <w:p w14:paraId="4DED759A" w14:textId="77777777" w:rsidR="00F013FC" w:rsidRDefault="00F013FC" w:rsidP="00F013FC">
            <w:pPr>
              <w:jc w:val="center"/>
              <w:rPr>
                <w:lang w:eastAsia="en-CA"/>
              </w:rPr>
            </w:pPr>
          </w:p>
        </w:tc>
        <w:tc>
          <w:tcPr>
            <w:tcW w:w="850" w:type="dxa"/>
            <w:shd w:val="clear" w:color="auto" w:fill="F2F2F2" w:themeFill="background1" w:themeFillShade="F2"/>
            <w:vAlign w:val="center"/>
          </w:tcPr>
          <w:p w14:paraId="29C58590" w14:textId="77777777" w:rsidR="00F013FC" w:rsidRDefault="00F013FC" w:rsidP="00F013FC">
            <w:pPr>
              <w:jc w:val="center"/>
              <w:rPr>
                <w:lang w:eastAsia="en-CA"/>
              </w:rPr>
            </w:pPr>
          </w:p>
        </w:tc>
        <w:tc>
          <w:tcPr>
            <w:tcW w:w="448" w:type="dxa"/>
            <w:shd w:val="clear" w:color="auto" w:fill="F2F2F2" w:themeFill="background1" w:themeFillShade="F2"/>
          </w:tcPr>
          <w:p w14:paraId="19A1BF61" w14:textId="2E2B5760" w:rsidR="00F013FC" w:rsidRDefault="00000000" w:rsidP="00F013FC">
            <w:pPr>
              <w:jc w:val="center"/>
              <w:rPr>
                <w:lang w:eastAsia="en-CA"/>
              </w:rPr>
            </w:pPr>
            <w:sdt>
              <w:sdtPr>
                <w:rPr>
                  <w:lang w:eastAsia="en-CA"/>
                </w:rPr>
                <w:id w:val="-1322271806"/>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6D37AC73" w14:textId="77777777" w:rsidR="00F013FC" w:rsidRDefault="00F013FC" w:rsidP="00F013FC">
            <w:pPr>
              <w:jc w:val="center"/>
              <w:rPr>
                <w:lang w:eastAsia="en-CA"/>
              </w:rPr>
            </w:pPr>
          </w:p>
        </w:tc>
        <w:tc>
          <w:tcPr>
            <w:tcW w:w="448" w:type="dxa"/>
            <w:shd w:val="clear" w:color="auto" w:fill="F2F2F2" w:themeFill="background1" w:themeFillShade="F2"/>
          </w:tcPr>
          <w:p w14:paraId="0BDFAB2C" w14:textId="2355FA38" w:rsidR="00F013FC" w:rsidRDefault="00000000" w:rsidP="00F013FC">
            <w:pPr>
              <w:jc w:val="center"/>
              <w:rPr>
                <w:lang w:eastAsia="en-CA"/>
              </w:rPr>
            </w:pPr>
            <w:sdt>
              <w:sdtPr>
                <w:rPr>
                  <w:lang w:eastAsia="en-CA"/>
                </w:rPr>
                <w:id w:val="-226530066"/>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1EB65FF9" w14:textId="222CDC2E" w:rsidR="00F013FC" w:rsidRDefault="00000000" w:rsidP="00F013FC">
            <w:pPr>
              <w:jc w:val="center"/>
              <w:rPr>
                <w:lang w:eastAsia="en-CA"/>
              </w:rPr>
            </w:pPr>
            <w:sdt>
              <w:sdtPr>
                <w:rPr>
                  <w:lang w:eastAsia="en-CA"/>
                </w:rPr>
                <w:id w:val="-738334790"/>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558C94A5" w14:textId="74466217" w:rsidR="00F013FC" w:rsidRDefault="00000000" w:rsidP="00F013FC">
            <w:pPr>
              <w:jc w:val="center"/>
              <w:rPr>
                <w:lang w:eastAsia="en-CA"/>
              </w:rPr>
            </w:pPr>
            <w:sdt>
              <w:sdtPr>
                <w:rPr>
                  <w:lang w:eastAsia="en-CA"/>
                </w:rPr>
                <w:id w:val="-44763721"/>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0D2F58D5" w14:textId="77777777" w:rsidR="00F013FC" w:rsidRDefault="00F013FC" w:rsidP="00F013FC">
            <w:pPr>
              <w:jc w:val="center"/>
              <w:rPr>
                <w:lang w:eastAsia="en-CA"/>
              </w:rPr>
            </w:pPr>
          </w:p>
        </w:tc>
        <w:tc>
          <w:tcPr>
            <w:tcW w:w="3288" w:type="dxa"/>
            <w:shd w:val="clear" w:color="auto" w:fill="F2F2F2" w:themeFill="background1" w:themeFillShade="F2"/>
          </w:tcPr>
          <w:p w14:paraId="6C6FA384" w14:textId="77777777" w:rsidR="00F013FC" w:rsidRDefault="00F013FC" w:rsidP="00F013FC">
            <w:pPr>
              <w:rPr>
                <w:lang w:eastAsia="en-CA"/>
              </w:rPr>
            </w:pPr>
          </w:p>
        </w:tc>
      </w:tr>
      <w:tr w:rsidR="00F013FC" w14:paraId="2EFE80BB" w14:textId="77777777" w:rsidTr="00DD2645">
        <w:tc>
          <w:tcPr>
            <w:tcW w:w="3060" w:type="dxa"/>
            <w:shd w:val="clear" w:color="auto" w:fill="F2F2F2" w:themeFill="background1" w:themeFillShade="F2"/>
          </w:tcPr>
          <w:p w14:paraId="7CB2956B" w14:textId="0EA194EC" w:rsidR="00F013FC" w:rsidRDefault="00F013FC" w:rsidP="00F013FC">
            <w:pPr>
              <w:rPr>
                <w:lang w:eastAsia="en-CA"/>
              </w:rPr>
            </w:pPr>
            <w:r w:rsidRPr="00E75D62">
              <w:t>CRU 131</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store room HORN/STROBE - STROBE TEST</w:t>
            </w:r>
          </w:p>
        </w:tc>
        <w:tc>
          <w:tcPr>
            <w:tcW w:w="907" w:type="dxa"/>
            <w:shd w:val="clear" w:color="auto" w:fill="F2F2F2" w:themeFill="background1" w:themeFillShade="F2"/>
            <w:vAlign w:val="center"/>
          </w:tcPr>
          <w:p w14:paraId="6A1B1803" w14:textId="77777777" w:rsidR="00F013FC" w:rsidRDefault="00F013FC" w:rsidP="00F013FC">
            <w:pPr>
              <w:rPr>
                <w:lang w:eastAsia="en-CA"/>
              </w:rPr>
            </w:pPr>
          </w:p>
        </w:tc>
        <w:tc>
          <w:tcPr>
            <w:tcW w:w="686" w:type="dxa"/>
            <w:shd w:val="clear" w:color="auto" w:fill="F2F2F2" w:themeFill="background1" w:themeFillShade="F2"/>
          </w:tcPr>
          <w:p w14:paraId="2C752BE5" w14:textId="6C87FF5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621ACE3" w14:textId="77777777" w:rsidR="00F013FC" w:rsidRDefault="00F013FC" w:rsidP="00F013FC">
            <w:pPr>
              <w:jc w:val="center"/>
              <w:rPr>
                <w:lang w:eastAsia="en-CA"/>
              </w:rPr>
            </w:pPr>
          </w:p>
        </w:tc>
        <w:tc>
          <w:tcPr>
            <w:tcW w:w="1101" w:type="dxa"/>
            <w:shd w:val="clear" w:color="auto" w:fill="F2F2F2" w:themeFill="background1" w:themeFillShade="F2"/>
          </w:tcPr>
          <w:p w14:paraId="74F238E2" w14:textId="77777777" w:rsidR="00F013FC" w:rsidRDefault="00F013FC" w:rsidP="00F013FC">
            <w:pPr>
              <w:jc w:val="center"/>
              <w:rPr>
                <w:lang w:eastAsia="en-CA"/>
              </w:rPr>
            </w:pPr>
          </w:p>
        </w:tc>
        <w:tc>
          <w:tcPr>
            <w:tcW w:w="850" w:type="dxa"/>
            <w:shd w:val="clear" w:color="auto" w:fill="F2F2F2" w:themeFill="background1" w:themeFillShade="F2"/>
            <w:vAlign w:val="center"/>
          </w:tcPr>
          <w:p w14:paraId="0B7D2DB1" w14:textId="77777777" w:rsidR="00F013FC" w:rsidRDefault="00F013FC" w:rsidP="00F013FC">
            <w:pPr>
              <w:jc w:val="center"/>
              <w:rPr>
                <w:lang w:eastAsia="en-CA"/>
              </w:rPr>
            </w:pPr>
          </w:p>
        </w:tc>
        <w:tc>
          <w:tcPr>
            <w:tcW w:w="448" w:type="dxa"/>
            <w:shd w:val="clear" w:color="auto" w:fill="F2F2F2" w:themeFill="background1" w:themeFillShade="F2"/>
          </w:tcPr>
          <w:p w14:paraId="5C4E8EE1" w14:textId="0C4AEBE7" w:rsidR="00F013FC" w:rsidRDefault="00000000" w:rsidP="00F013FC">
            <w:pPr>
              <w:jc w:val="center"/>
              <w:rPr>
                <w:lang w:eastAsia="en-CA"/>
              </w:rPr>
            </w:pPr>
            <w:sdt>
              <w:sdtPr>
                <w:rPr>
                  <w:lang w:eastAsia="en-CA"/>
                </w:rPr>
                <w:id w:val="-1618590539"/>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4CCC34B0" w14:textId="77777777" w:rsidR="00F013FC" w:rsidRDefault="00F013FC" w:rsidP="00F013FC">
            <w:pPr>
              <w:jc w:val="center"/>
              <w:rPr>
                <w:lang w:eastAsia="en-CA"/>
              </w:rPr>
            </w:pPr>
          </w:p>
        </w:tc>
        <w:tc>
          <w:tcPr>
            <w:tcW w:w="448" w:type="dxa"/>
            <w:shd w:val="clear" w:color="auto" w:fill="F2F2F2" w:themeFill="background1" w:themeFillShade="F2"/>
          </w:tcPr>
          <w:p w14:paraId="510E33CE" w14:textId="2BFF2482" w:rsidR="00F013FC" w:rsidRDefault="00000000" w:rsidP="00F013FC">
            <w:pPr>
              <w:jc w:val="center"/>
              <w:rPr>
                <w:lang w:eastAsia="en-CA"/>
              </w:rPr>
            </w:pPr>
            <w:sdt>
              <w:sdtPr>
                <w:rPr>
                  <w:lang w:eastAsia="en-CA"/>
                </w:rPr>
                <w:id w:val="1759095845"/>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28E646F2" w14:textId="64A4AF41" w:rsidR="00F013FC" w:rsidRDefault="00000000" w:rsidP="00F013FC">
            <w:pPr>
              <w:jc w:val="center"/>
              <w:rPr>
                <w:lang w:eastAsia="en-CA"/>
              </w:rPr>
            </w:pPr>
            <w:sdt>
              <w:sdtPr>
                <w:rPr>
                  <w:lang w:eastAsia="en-CA"/>
                </w:rPr>
                <w:id w:val="1544480241"/>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253C74FA" w14:textId="4765C27B" w:rsidR="00F013FC" w:rsidRDefault="00000000" w:rsidP="00F013FC">
            <w:pPr>
              <w:jc w:val="center"/>
              <w:rPr>
                <w:lang w:eastAsia="en-CA"/>
              </w:rPr>
            </w:pPr>
            <w:sdt>
              <w:sdtPr>
                <w:rPr>
                  <w:lang w:eastAsia="en-CA"/>
                </w:rPr>
                <w:id w:val="-1772389415"/>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1B60641A" w14:textId="77777777" w:rsidR="00F013FC" w:rsidRDefault="00F013FC" w:rsidP="00F013FC">
            <w:pPr>
              <w:jc w:val="center"/>
              <w:rPr>
                <w:lang w:eastAsia="en-CA"/>
              </w:rPr>
            </w:pPr>
          </w:p>
        </w:tc>
        <w:tc>
          <w:tcPr>
            <w:tcW w:w="3288" w:type="dxa"/>
            <w:shd w:val="clear" w:color="auto" w:fill="F2F2F2" w:themeFill="background1" w:themeFillShade="F2"/>
          </w:tcPr>
          <w:p w14:paraId="5BED05A5" w14:textId="77777777" w:rsidR="00F013FC" w:rsidRDefault="00F013FC" w:rsidP="00F013FC">
            <w:pPr>
              <w:rPr>
                <w:lang w:eastAsia="en-CA"/>
              </w:rPr>
            </w:pPr>
          </w:p>
        </w:tc>
      </w:tr>
      <w:tr w:rsidR="00F013FC" w14:paraId="07256E52" w14:textId="77777777" w:rsidTr="00DD2645">
        <w:tc>
          <w:tcPr>
            <w:tcW w:w="3060" w:type="dxa"/>
            <w:shd w:val="clear" w:color="auto" w:fill="F2F2F2" w:themeFill="background1" w:themeFillShade="F2"/>
          </w:tcPr>
          <w:p w14:paraId="749D4E16" w14:textId="4F609F3D" w:rsidR="00F013FC" w:rsidRDefault="00F013FC" w:rsidP="00F013FC">
            <w:pPr>
              <w:rPr>
                <w:lang w:eastAsia="en-CA"/>
              </w:rPr>
            </w:pPr>
            <w:r w:rsidRPr="00E75D62">
              <w:t>CRU 132</w:t>
            </w:r>
            <w:r w:rsidRPr="00E75D62">
              <w:rPr>
                <w:rFonts w:ascii="Cambria Math" w:hAnsi="Cambria Math" w:cs="Cambria Math"/>
              </w:rPr>
              <w:t>‐</w:t>
            </w:r>
            <w:r w:rsidRPr="00E75D62">
              <w:t xml:space="preserve"> GUEST SERVICES HORN/STROBE - HORN TEST</w:t>
            </w:r>
          </w:p>
        </w:tc>
        <w:tc>
          <w:tcPr>
            <w:tcW w:w="907" w:type="dxa"/>
            <w:shd w:val="clear" w:color="auto" w:fill="F2F2F2" w:themeFill="background1" w:themeFillShade="F2"/>
            <w:vAlign w:val="center"/>
          </w:tcPr>
          <w:p w14:paraId="51C99F1F" w14:textId="77777777" w:rsidR="00F013FC" w:rsidRDefault="00F013FC" w:rsidP="00F013FC">
            <w:pPr>
              <w:rPr>
                <w:lang w:eastAsia="en-CA"/>
              </w:rPr>
            </w:pPr>
          </w:p>
        </w:tc>
        <w:tc>
          <w:tcPr>
            <w:tcW w:w="686" w:type="dxa"/>
            <w:shd w:val="clear" w:color="auto" w:fill="F2F2F2" w:themeFill="background1" w:themeFillShade="F2"/>
          </w:tcPr>
          <w:p w14:paraId="3EEA4F4A" w14:textId="385B187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DF09A5B" w14:textId="77777777" w:rsidR="00F013FC" w:rsidRDefault="00F013FC" w:rsidP="00F013FC">
            <w:pPr>
              <w:jc w:val="center"/>
              <w:rPr>
                <w:lang w:eastAsia="en-CA"/>
              </w:rPr>
            </w:pPr>
          </w:p>
        </w:tc>
        <w:tc>
          <w:tcPr>
            <w:tcW w:w="1101" w:type="dxa"/>
            <w:shd w:val="clear" w:color="auto" w:fill="F2F2F2" w:themeFill="background1" w:themeFillShade="F2"/>
          </w:tcPr>
          <w:p w14:paraId="525E720B" w14:textId="77777777" w:rsidR="00F013FC" w:rsidRDefault="00F013FC" w:rsidP="00F013FC">
            <w:pPr>
              <w:jc w:val="center"/>
              <w:rPr>
                <w:lang w:eastAsia="en-CA"/>
              </w:rPr>
            </w:pPr>
          </w:p>
        </w:tc>
        <w:tc>
          <w:tcPr>
            <w:tcW w:w="850" w:type="dxa"/>
            <w:shd w:val="clear" w:color="auto" w:fill="F2F2F2" w:themeFill="background1" w:themeFillShade="F2"/>
            <w:vAlign w:val="center"/>
          </w:tcPr>
          <w:p w14:paraId="0C49F9CC" w14:textId="77777777" w:rsidR="00F013FC" w:rsidRDefault="00F013FC" w:rsidP="00F013FC">
            <w:pPr>
              <w:jc w:val="center"/>
              <w:rPr>
                <w:lang w:eastAsia="en-CA"/>
              </w:rPr>
            </w:pPr>
          </w:p>
        </w:tc>
        <w:tc>
          <w:tcPr>
            <w:tcW w:w="448" w:type="dxa"/>
            <w:shd w:val="clear" w:color="auto" w:fill="F2F2F2" w:themeFill="background1" w:themeFillShade="F2"/>
          </w:tcPr>
          <w:p w14:paraId="0D00CCDF" w14:textId="287FE2EF" w:rsidR="00F013FC" w:rsidRDefault="00000000" w:rsidP="00F013FC">
            <w:pPr>
              <w:jc w:val="center"/>
              <w:rPr>
                <w:lang w:eastAsia="en-CA"/>
              </w:rPr>
            </w:pPr>
            <w:sdt>
              <w:sdtPr>
                <w:rPr>
                  <w:lang w:eastAsia="en-CA"/>
                </w:rPr>
                <w:id w:val="1653710506"/>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72C03E9B" w14:textId="77777777" w:rsidR="00F013FC" w:rsidRDefault="00F013FC" w:rsidP="00F013FC">
            <w:pPr>
              <w:jc w:val="center"/>
              <w:rPr>
                <w:lang w:eastAsia="en-CA"/>
              </w:rPr>
            </w:pPr>
          </w:p>
        </w:tc>
        <w:tc>
          <w:tcPr>
            <w:tcW w:w="448" w:type="dxa"/>
            <w:shd w:val="clear" w:color="auto" w:fill="F2F2F2" w:themeFill="background1" w:themeFillShade="F2"/>
          </w:tcPr>
          <w:p w14:paraId="542EB7F8" w14:textId="419B31FE" w:rsidR="00F013FC" w:rsidRDefault="00000000" w:rsidP="00F013FC">
            <w:pPr>
              <w:jc w:val="center"/>
              <w:rPr>
                <w:lang w:eastAsia="en-CA"/>
              </w:rPr>
            </w:pPr>
            <w:sdt>
              <w:sdtPr>
                <w:rPr>
                  <w:lang w:eastAsia="en-CA"/>
                </w:rPr>
                <w:id w:val="-330363731"/>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1F548215" w14:textId="0E37963D" w:rsidR="00F013FC" w:rsidRDefault="00000000" w:rsidP="00F013FC">
            <w:pPr>
              <w:jc w:val="center"/>
              <w:rPr>
                <w:lang w:eastAsia="en-CA"/>
              </w:rPr>
            </w:pPr>
            <w:sdt>
              <w:sdtPr>
                <w:rPr>
                  <w:lang w:eastAsia="en-CA"/>
                </w:rPr>
                <w:id w:val="969470269"/>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080F2311" w14:textId="365E3167" w:rsidR="00F013FC" w:rsidRDefault="00000000" w:rsidP="00F013FC">
            <w:pPr>
              <w:jc w:val="center"/>
              <w:rPr>
                <w:lang w:eastAsia="en-CA"/>
              </w:rPr>
            </w:pPr>
            <w:sdt>
              <w:sdtPr>
                <w:rPr>
                  <w:lang w:eastAsia="en-CA"/>
                </w:rPr>
                <w:id w:val="1271206197"/>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47C108EF" w14:textId="77777777" w:rsidR="00F013FC" w:rsidRDefault="00F013FC" w:rsidP="00F013FC">
            <w:pPr>
              <w:jc w:val="center"/>
              <w:rPr>
                <w:lang w:eastAsia="en-CA"/>
              </w:rPr>
            </w:pPr>
          </w:p>
        </w:tc>
        <w:tc>
          <w:tcPr>
            <w:tcW w:w="3288" w:type="dxa"/>
            <w:shd w:val="clear" w:color="auto" w:fill="F2F2F2" w:themeFill="background1" w:themeFillShade="F2"/>
          </w:tcPr>
          <w:p w14:paraId="538096C9" w14:textId="77777777" w:rsidR="00F013FC" w:rsidRDefault="00F013FC" w:rsidP="00F013FC">
            <w:pPr>
              <w:rPr>
                <w:lang w:eastAsia="en-CA"/>
              </w:rPr>
            </w:pPr>
          </w:p>
        </w:tc>
      </w:tr>
      <w:tr w:rsidR="00F013FC" w14:paraId="7503DC4C" w14:textId="77777777" w:rsidTr="00DD2645">
        <w:tc>
          <w:tcPr>
            <w:tcW w:w="3060" w:type="dxa"/>
            <w:shd w:val="clear" w:color="auto" w:fill="F2F2F2" w:themeFill="background1" w:themeFillShade="F2"/>
          </w:tcPr>
          <w:p w14:paraId="4205F656" w14:textId="013CD4D0" w:rsidR="00F013FC" w:rsidRDefault="00F013FC" w:rsidP="00F013FC">
            <w:pPr>
              <w:rPr>
                <w:lang w:eastAsia="en-CA"/>
              </w:rPr>
            </w:pPr>
            <w:r w:rsidRPr="00E75D62">
              <w:t>CRU 132</w:t>
            </w:r>
            <w:r w:rsidRPr="00E75D62">
              <w:rPr>
                <w:rFonts w:ascii="Cambria Math" w:hAnsi="Cambria Math" w:cs="Cambria Math"/>
              </w:rPr>
              <w:t>‐</w:t>
            </w:r>
            <w:r w:rsidRPr="00E75D62">
              <w:t xml:space="preserve"> GUEST SERVICES HORN/STROBE - STROBE TEST</w:t>
            </w:r>
          </w:p>
        </w:tc>
        <w:tc>
          <w:tcPr>
            <w:tcW w:w="907" w:type="dxa"/>
            <w:shd w:val="clear" w:color="auto" w:fill="F2F2F2" w:themeFill="background1" w:themeFillShade="F2"/>
            <w:vAlign w:val="center"/>
          </w:tcPr>
          <w:p w14:paraId="79C82412" w14:textId="77777777" w:rsidR="00F013FC" w:rsidRDefault="00F013FC" w:rsidP="00F013FC">
            <w:pPr>
              <w:rPr>
                <w:lang w:eastAsia="en-CA"/>
              </w:rPr>
            </w:pPr>
          </w:p>
        </w:tc>
        <w:tc>
          <w:tcPr>
            <w:tcW w:w="686" w:type="dxa"/>
            <w:shd w:val="clear" w:color="auto" w:fill="F2F2F2" w:themeFill="background1" w:themeFillShade="F2"/>
          </w:tcPr>
          <w:p w14:paraId="0E1CB6C9" w14:textId="19C5D30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E9CF463" w14:textId="77777777" w:rsidR="00F013FC" w:rsidRDefault="00F013FC" w:rsidP="00F013FC">
            <w:pPr>
              <w:jc w:val="center"/>
              <w:rPr>
                <w:lang w:eastAsia="en-CA"/>
              </w:rPr>
            </w:pPr>
          </w:p>
        </w:tc>
        <w:tc>
          <w:tcPr>
            <w:tcW w:w="1101" w:type="dxa"/>
            <w:shd w:val="clear" w:color="auto" w:fill="F2F2F2" w:themeFill="background1" w:themeFillShade="F2"/>
          </w:tcPr>
          <w:p w14:paraId="66588315" w14:textId="77777777" w:rsidR="00F013FC" w:rsidRDefault="00F013FC" w:rsidP="00F013FC">
            <w:pPr>
              <w:jc w:val="center"/>
              <w:rPr>
                <w:lang w:eastAsia="en-CA"/>
              </w:rPr>
            </w:pPr>
          </w:p>
        </w:tc>
        <w:tc>
          <w:tcPr>
            <w:tcW w:w="850" w:type="dxa"/>
            <w:shd w:val="clear" w:color="auto" w:fill="F2F2F2" w:themeFill="background1" w:themeFillShade="F2"/>
            <w:vAlign w:val="center"/>
          </w:tcPr>
          <w:p w14:paraId="6CA9A60D" w14:textId="77777777" w:rsidR="00F013FC" w:rsidRDefault="00F013FC" w:rsidP="00F013FC">
            <w:pPr>
              <w:jc w:val="center"/>
              <w:rPr>
                <w:lang w:eastAsia="en-CA"/>
              </w:rPr>
            </w:pPr>
          </w:p>
        </w:tc>
        <w:tc>
          <w:tcPr>
            <w:tcW w:w="448" w:type="dxa"/>
            <w:shd w:val="clear" w:color="auto" w:fill="F2F2F2" w:themeFill="background1" w:themeFillShade="F2"/>
          </w:tcPr>
          <w:p w14:paraId="4354305E" w14:textId="48B6280E" w:rsidR="00F013FC" w:rsidRDefault="00000000" w:rsidP="00F013FC">
            <w:pPr>
              <w:jc w:val="center"/>
              <w:rPr>
                <w:lang w:eastAsia="en-CA"/>
              </w:rPr>
            </w:pPr>
            <w:sdt>
              <w:sdtPr>
                <w:rPr>
                  <w:lang w:eastAsia="en-CA"/>
                </w:rPr>
                <w:id w:val="-1704848611"/>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0FD05281" w14:textId="77777777" w:rsidR="00F013FC" w:rsidRDefault="00F013FC" w:rsidP="00F013FC">
            <w:pPr>
              <w:jc w:val="center"/>
              <w:rPr>
                <w:lang w:eastAsia="en-CA"/>
              </w:rPr>
            </w:pPr>
          </w:p>
        </w:tc>
        <w:tc>
          <w:tcPr>
            <w:tcW w:w="448" w:type="dxa"/>
            <w:shd w:val="clear" w:color="auto" w:fill="F2F2F2" w:themeFill="background1" w:themeFillShade="F2"/>
          </w:tcPr>
          <w:p w14:paraId="45F9D5DC" w14:textId="4BED5675" w:rsidR="00F013FC" w:rsidRDefault="00000000" w:rsidP="00F013FC">
            <w:pPr>
              <w:jc w:val="center"/>
              <w:rPr>
                <w:lang w:eastAsia="en-CA"/>
              </w:rPr>
            </w:pPr>
            <w:sdt>
              <w:sdtPr>
                <w:rPr>
                  <w:lang w:eastAsia="en-CA"/>
                </w:rPr>
                <w:id w:val="-206413067"/>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1C8E3F34" w14:textId="0677BF1C" w:rsidR="00F013FC" w:rsidRDefault="00000000" w:rsidP="00F013FC">
            <w:pPr>
              <w:jc w:val="center"/>
              <w:rPr>
                <w:lang w:eastAsia="en-CA"/>
              </w:rPr>
            </w:pPr>
            <w:sdt>
              <w:sdtPr>
                <w:rPr>
                  <w:lang w:eastAsia="en-CA"/>
                </w:rPr>
                <w:id w:val="186030877"/>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181B5F0C" w14:textId="028EC436" w:rsidR="00F013FC" w:rsidRDefault="00000000" w:rsidP="00F013FC">
            <w:pPr>
              <w:jc w:val="center"/>
              <w:rPr>
                <w:lang w:eastAsia="en-CA"/>
              </w:rPr>
            </w:pPr>
            <w:sdt>
              <w:sdtPr>
                <w:rPr>
                  <w:lang w:eastAsia="en-CA"/>
                </w:rPr>
                <w:id w:val="-1389109580"/>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6D1A08D4" w14:textId="77777777" w:rsidR="00F013FC" w:rsidRDefault="00F013FC" w:rsidP="00F013FC">
            <w:pPr>
              <w:jc w:val="center"/>
              <w:rPr>
                <w:lang w:eastAsia="en-CA"/>
              </w:rPr>
            </w:pPr>
          </w:p>
        </w:tc>
        <w:tc>
          <w:tcPr>
            <w:tcW w:w="3288" w:type="dxa"/>
            <w:shd w:val="clear" w:color="auto" w:fill="F2F2F2" w:themeFill="background1" w:themeFillShade="F2"/>
          </w:tcPr>
          <w:p w14:paraId="1AD19312" w14:textId="77777777" w:rsidR="00F013FC" w:rsidRDefault="00F013FC" w:rsidP="00F013FC">
            <w:pPr>
              <w:rPr>
                <w:lang w:eastAsia="en-CA"/>
              </w:rPr>
            </w:pPr>
          </w:p>
        </w:tc>
      </w:tr>
      <w:tr w:rsidR="00F013FC" w14:paraId="4E458CFC" w14:textId="77777777" w:rsidTr="00DD2645">
        <w:tc>
          <w:tcPr>
            <w:tcW w:w="3060" w:type="dxa"/>
            <w:shd w:val="clear" w:color="auto" w:fill="F2F2F2" w:themeFill="background1" w:themeFillShade="F2"/>
          </w:tcPr>
          <w:p w14:paraId="302749BE" w14:textId="0784A929" w:rsidR="00F013FC" w:rsidRDefault="00F013FC" w:rsidP="00F013FC">
            <w:pPr>
              <w:rPr>
                <w:lang w:eastAsia="en-CA"/>
              </w:rPr>
            </w:pPr>
            <w:r w:rsidRPr="00E75D62">
              <w:t>CRU 133</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6E44DADB" w14:textId="77777777" w:rsidR="00F013FC" w:rsidRDefault="00F013FC" w:rsidP="00F013FC">
            <w:pPr>
              <w:rPr>
                <w:lang w:eastAsia="en-CA"/>
              </w:rPr>
            </w:pPr>
          </w:p>
        </w:tc>
        <w:tc>
          <w:tcPr>
            <w:tcW w:w="686" w:type="dxa"/>
            <w:shd w:val="clear" w:color="auto" w:fill="F2F2F2" w:themeFill="background1" w:themeFillShade="F2"/>
          </w:tcPr>
          <w:p w14:paraId="628D05C8" w14:textId="553CEEC2"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723BE2B" w14:textId="77777777" w:rsidR="00F013FC" w:rsidRDefault="00F013FC" w:rsidP="00F013FC">
            <w:pPr>
              <w:jc w:val="center"/>
              <w:rPr>
                <w:lang w:eastAsia="en-CA"/>
              </w:rPr>
            </w:pPr>
          </w:p>
        </w:tc>
        <w:tc>
          <w:tcPr>
            <w:tcW w:w="1101" w:type="dxa"/>
            <w:shd w:val="clear" w:color="auto" w:fill="F2F2F2" w:themeFill="background1" w:themeFillShade="F2"/>
          </w:tcPr>
          <w:p w14:paraId="114362C6" w14:textId="77777777" w:rsidR="00F013FC" w:rsidRDefault="00F013FC" w:rsidP="00F013FC">
            <w:pPr>
              <w:jc w:val="center"/>
              <w:rPr>
                <w:lang w:eastAsia="en-CA"/>
              </w:rPr>
            </w:pPr>
          </w:p>
        </w:tc>
        <w:tc>
          <w:tcPr>
            <w:tcW w:w="850" w:type="dxa"/>
            <w:shd w:val="clear" w:color="auto" w:fill="F2F2F2" w:themeFill="background1" w:themeFillShade="F2"/>
            <w:vAlign w:val="center"/>
          </w:tcPr>
          <w:p w14:paraId="6130EFAA" w14:textId="77777777" w:rsidR="00F013FC" w:rsidRDefault="00F013FC" w:rsidP="00F013FC">
            <w:pPr>
              <w:jc w:val="center"/>
              <w:rPr>
                <w:lang w:eastAsia="en-CA"/>
              </w:rPr>
            </w:pPr>
          </w:p>
        </w:tc>
        <w:tc>
          <w:tcPr>
            <w:tcW w:w="448" w:type="dxa"/>
            <w:shd w:val="clear" w:color="auto" w:fill="F2F2F2" w:themeFill="background1" w:themeFillShade="F2"/>
          </w:tcPr>
          <w:p w14:paraId="2D672D44" w14:textId="26CB5B6D" w:rsidR="00F013FC" w:rsidRDefault="00000000" w:rsidP="00F013FC">
            <w:pPr>
              <w:jc w:val="center"/>
              <w:rPr>
                <w:lang w:eastAsia="en-CA"/>
              </w:rPr>
            </w:pPr>
            <w:sdt>
              <w:sdtPr>
                <w:rPr>
                  <w:lang w:eastAsia="en-CA"/>
                </w:rPr>
                <w:id w:val="508961551"/>
                <w14:checkbox>
                  <w14:checked w14:val="1"/>
                  <w14:checkedState w14:val="0050" w14:font="Wingdings 2"/>
                  <w14:uncheckedState w14:val="0020" w14:font="Wingdings 2"/>
                </w14:checkbox>
              </w:sdtPr>
              <w:sdtContent>
                <w:r w:rsidR="00F013FC" w:rsidRPr="00EA46A4">
                  <w:rPr>
                    <w:lang w:eastAsia="en-CA"/>
                  </w:rPr>
                  <w:sym w:font="Wingdings 2" w:char="F050"/>
                </w:r>
              </w:sdtContent>
            </w:sdt>
          </w:p>
        </w:tc>
        <w:tc>
          <w:tcPr>
            <w:tcW w:w="1101" w:type="dxa"/>
            <w:shd w:val="clear" w:color="auto" w:fill="F2F2F2" w:themeFill="background1" w:themeFillShade="F2"/>
            <w:vAlign w:val="center"/>
          </w:tcPr>
          <w:p w14:paraId="6A4061BE" w14:textId="77777777" w:rsidR="00F013FC" w:rsidRDefault="00F013FC" w:rsidP="00F013FC">
            <w:pPr>
              <w:jc w:val="center"/>
              <w:rPr>
                <w:lang w:eastAsia="en-CA"/>
              </w:rPr>
            </w:pPr>
          </w:p>
        </w:tc>
        <w:tc>
          <w:tcPr>
            <w:tcW w:w="448" w:type="dxa"/>
            <w:shd w:val="clear" w:color="auto" w:fill="F2F2F2" w:themeFill="background1" w:themeFillShade="F2"/>
          </w:tcPr>
          <w:p w14:paraId="42F2A046" w14:textId="058B027F" w:rsidR="00F013FC" w:rsidRDefault="00000000" w:rsidP="00F013FC">
            <w:pPr>
              <w:jc w:val="center"/>
              <w:rPr>
                <w:lang w:eastAsia="en-CA"/>
              </w:rPr>
            </w:pPr>
            <w:sdt>
              <w:sdtPr>
                <w:rPr>
                  <w:lang w:eastAsia="en-CA"/>
                </w:rPr>
                <w:id w:val="-701174344"/>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48" w:type="dxa"/>
            <w:shd w:val="clear" w:color="auto" w:fill="F2F2F2" w:themeFill="background1" w:themeFillShade="F2"/>
          </w:tcPr>
          <w:p w14:paraId="70FB66A2" w14:textId="706C1F68" w:rsidR="00F013FC" w:rsidRDefault="00000000" w:rsidP="00F013FC">
            <w:pPr>
              <w:jc w:val="center"/>
              <w:rPr>
                <w:lang w:eastAsia="en-CA"/>
              </w:rPr>
            </w:pPr>
            <w:sdt>
              <w:sdtPr>
                <w:rPr>
                  <w:lang w:eastAsia="en-CA"/>
                </w:rPr>
                <w:id w:val="1977015533"/>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423" w:type="dxa"/>
            <w:shd w:val="clear" w:color="auto" w:fill="F2F2F2" w:themeFill="background1" w:themeFillShade="F2"/>
          </w:tcPr>
          <w:p w14:paraId="779D4072" w14:textId="57033607" w:rsidR="00F013FC" w:rsidRDefault="00000000" w:rsidP="00F013FC">
            <w:pPr>
              <w:jc w:val="center"/>
              <w:rPr>
                <w:lang w:eastAsia="en-CA"/>
              </w:rPr>
            </w:pPr>
            <w:sdt>
              <w:sdtPr>
                <w:rPr>
                  <w:lang w:eastAsia="en-CA"/>
                </w:rPr>
                <w:id w:val="1947424610"/>
                <w14:checkbox>
                  <w14:checked w14:val="1"/>
                  <w14:checkedState w14:val="0050" w14:font="Wingdings 2"/>
                  <w14:uncheckedState w14:val="0020" w14:font="Wingdings 2"/>
                </w14:checkbox>
              </w:sdtPr>
              <w:sdtContent>
                <w:r w:rsidR="00F013FC" w:rsidRPr="00E0555D">
                  <w:rPr>
                    <w:lang w:eastAsia="en-CA"/>
                  </w:rPr>
                  <w:sym w:font="Wingdings 2" w:char="F050"/>
                </w:r>
              </w:sdtContent>
            </w:sdt>
          </w:p>
        </w:tc>
        <w:tc>
          <w:tcPr>
            <w:tcW w:w="964" w:type="dxa"/>
            <w:shd w:val="clear" w:color="auto" w:fill="F2F2F2" w:themeFill="background1" w:themeFillShade="F2"/>
            <w:vAlign w:val="center"/>
          </w:tcPr>
          <w:p w14:paraId="66BE4F52" w14:textId="77777777" w:rsidR="00F013FC" w:rsidRDefault="00F013FC" w:rsidP="00F013FC">
            <w:pPr>
              <w:jc w:val="center"/>
              <w:rPr>
                <w:lang w:eastAsia="en-CA"/>
              </w:rPr>
            </w:pPr>
          </w:p>
        </w:tc>
        <w:tc>
          <w:tcPr>
            <w:tcW w:w="3288" w:type="dxa"/>
            <w:shd w:val="clear" w:color="auto" w:fill="F2F2F2" w:themeFill="background1" w:themeFillShade="F2"/>
          </w:tcPr>
          <w:p w14:paraId="2DF5EB03" w14:textId="77777777" w:rsidR="00F013FC" w:rsidRDefault="00F013FC" w:rsidP="00F013FC">
            <w:pPr>
              <w:rPr>
                <w:lang w:eastAsia="en-CA"/>
              </w:rPr>
            </w:pPr>
          </w:p>
        </w:tc>
      </w:tr>
      <w:tr w:rsidR="00F013FC" w14:paraId="46F75E61" w14:textId="77777777" w:rsidTr="00DD2645">
        <w:tc>
          <w:tcPr>
            <w:tcW w:w="3060" w:type="dxa"/>
            <w:shd w:val="clear" w:color="auto" w:fill="F2F2F2" w:themeFill="background1" w:themeFillShade="F2"/>
          </w:tcPr>
          <w:p w14:paraId="5D3E708B" w14:textId="297D2371" w:rsidR="00F013FC" w:rsidRDefault="00F013FC" w:rsidP="00F013FC">
            <w:pPr>
              <w:rPr>
                <w:lang w:eastAsia="en-CA"/>
              </w:rPr>
            </w:pPr>
            <w:r w:rsidRPr="00E75D62">
              <w:lastRenderedPageBreak/>
              <w:t>CRU 133</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3F706BE6" w14:textId="77777777" w:rsidR="00F013FC" w:rsidRDefault="00F013FC" w:rsidP="00F013FC">
            <w:pPr>
              <w:rPr>
                <w:lang w:eastAsia="en-CA"/>
              </w:rPr>
            </w:pPr>
          </w:p>
        </w:tc>
        <w:tc>
          <w:tcPr>
            <w:tcW w:w="686" w:type="dxa"/>
            <w:shd w:val="clear" w:color="auto" w:fill="F2F2F2" w:themeFill="background1" w:themeFillShade="F2"/>
          </w:tcPr>
          <w:p w14:paraId="56E82381" w14:textId="1DA06C0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2A6FA9C" w14:textId="77777777" w:rsidR="00F013FC" w:rsidRDefault="00F013FC" w:rsidP="00F013FC">
            <w:pPr>
              <w:jc w:val="center"/>
              <w:rPr>
                <w:lang w:eastAsia="en-CA"/>
              </w:rPr>
            </w:pPr>
          </w:p>
        </w:tc>
        <w:tc>
          <w:tcPr>
            <w:tcW w:w="1101" w:type="dxa"/>
            <w:shd w:val="clear" w:color="auto" w:fill="F2F2F2" w:themeFill="background1" w:themeFillShade="F2"/>
          </w:tcPr>
          <w:p w14:paraId="7AE8F7FA" w14:textId="77777777" w:rsidR="00F013FC" w:rsidRDefault="00F013FC" w:rsidP="00F013FC">
            <w:pPr>
              <w:jc w:val="center"/>
              <w:rPr>
                <w:lang w:eastAsia="en-CA"/>
              </w:rPr>
            </w:pPr>
          </w:p>
        </w:tc>
        <w:tc>
          <w:tcPr>
            <w:tcW w:w="850" w:type="dxa"/>
            <w:shd w:val="clear" w:color="auto" w:fill="F2F2F2" w:themeFill="background1" w:themeFillShade="F2"/>
            <w:vAlign w:val="center"/>
          </w:tcPr>
          <w:p w14:paraId="567E32B2" w14:textId="77777777" w:rsidR="00F013FC" w:rsidRDefault="00F013FC" w:rsidP="00F013FC">
            <w:pPr>
              <w:jc w:val="center"/>
              <w:rPr>
                <w:lang w:eastAsia="en-CA"/>
              </w:rPr>
            </w:pPr>
          </w:p>
        </w:tc>
        <w:tc>
          <w:tcPr>
            <w:tcW w:w="448" w:type="dxa"/>
            <w:shd w:val="clear" w:color="auto" w:fill="F2F2F2" w:themeFill="background1" w:themeFillShade="F2"/>
          </w:tcPr>
          <w:p w14:paraId="426BC0B0" w14:textId="72B3F46D" w:rsidR="00F013FC" w:rsidRDefault="00000000" w:rsidP="00F013FC">
            <w:pPr>
              <w:jc w:val="center"/>
              <w:rPr>
                <w:lang w:eastAsia="en-CA"/>
              </w:rPr>
            </w:pPr>
            <w:sdt>
              <w:sdtPr>
                <w:rPr>
                  <w:lang w:eastAsia="en-CA"/>
                </w:rPr>
                <w:id w:val="1111939490"/>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3ACBFA9A" w14:textId="77777777" w:rsidR="00F013FC" w:rsidRDefault="00F013FC" w:rsidP="00F013FC">
            <w:pPr>
              <w:jc w:val="center"/>
              <w:rPr>
                <w:lang w:eastAsia="en-CA"/>
              </w:rPr>
            </w:pPr>
          </w:p>
        </w:tc>
        <w:tc>
          <w:tcPr>
            <w:tcW w:w="448" w:type="dxa"/>
            <w:shd w:val="clear" w:color="auto" w:fill="F2F2F2" w:themeFill="background1" w:themeFillShade="F2"/>
          </w:tcPr>
          <w:p w14:paraId="3E59B78B" w14:textId="1FD466A2" w:rsidR="00F013FC" w:rsidRDefault="00000000" w:rsidP="00F013FC">
            <w:pPr>
              <w:jc w:val="center"/>
              <w:rPr>
                <w:lang w:eastAsia="en-CA"/>
              </w:rPr>
            </w:pPr>
            <w:sdt>
              <w:sdtPr>
                <w:rPr>
                  <w:lang w:eastAsia="en-CA"/>
                </w:rPr>
                <w:id w:val="-1164691891"/>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12E321EC" w14:textId="0CFC9A74" w:rsidR="00F013FC" w:rsidRDefault="00000000" w:rsidP="00F013FC">
            <w:pPr>
              <w:jc w:val="center"/>
              <w:rPr>
                <w:lang w:eastAsia="en-CA"/>
              </w:rPr>
            </w:pPr>
            <w:sdt>
              <w:sdtPr>
                <w:rPr>
                  <w:lang w:eastAsia="en-CA"/>
                </w:rPr>
                <w:id w:val="1496301161"/>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2E9906B8" w14:textId="0B1E6F60" w:rsidR="00F013FC" w:rsidRDefault="00000000" w:rsidP="00F013FC">
            <w:pPr>
              <w:jc w:val="center"/>
              <w:rPr>
                <w:lang w:eastAsia="en-CA"/>
              </w:rPr>
            </w:pPr>
            <w:sdt>
              <w:sdtPr>
                <w:rPr>
                  <w:lang w:eastAsia="en-CA"/>
                </w:rPr>
                <w:id w:val="-1628926710"/>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3FA38C39" w14:textId="77777777" w:rsidR="00F013FC" w:rsidRDefault="00F013FC" w:rsidP="00F013FC">
            <w:pPr>
              <w:jc w:val="center"/>
              <w:rPr>
                <w:lang w:eastAsia="en-CA"/>
              </w:rPr>
            </w:pPr>
          </w:p>
        </w:tc>
        <w:tc>
          <w:tcPr>
            <w:tcW w:w="3288" w:type="dxa"/>
            <w:shd w:val="clear" w:color="auto" w:fill="F2F2F2" w:themeFill="background1" w:themeFillShade="F2"/>
          </w:tcPr>
          <w:p w14:paraId="00473636" w14:textId="77777777" w:rsidR="00F013FC" w:rsidRDefault="00F013FC" w:rsidP="00F013FC">
            <w:pPr>
              <w:rPr>
                <w:lang w:eastAsia="en-CA"/>
              </w:rPr>
            </w:pPr>
          </w:p>
        </w:tc>
      </w:tr>
      <w:tr w:rsidR="00F013FC" w14:paraId="2B4DD6E0" w14:textId="77777777" w:rsidTr="00DD2645">
        <w:tc>
          <w:tcPr>
            <w:tcW w:w="3060" w:type="dxa"/>
            <w:shd w:val="clear" w:color="auto" w:fill="F2F2F2" w:themeFill="background1" w:themeFillShade="F2"/>
          </w:tcPr>
          <w:p w14:paraId="1AEC81E3" w14:textId="738D3226" w:rsidR="00F013FC" w:rsidRDefault="00F013FC" w:rsidP="00F013FC">
            <w:pPr>
              <w:rPr>
                <w:lang w:eastAsia="en-CA"/>
              </w:rPr>
            </w:pPr>
            <w:r w:rsidRPr="00E75D62">
              <w:t>CRU 150</w:t>
            </w:r>
            <w:r w:rsidRPr="00E75D62">
              <w:rPr>
                <w:rFonts w:ascii="Cambria Math" w:hAnsi="Cambria Math" w:cs="Cambria Math"/>
              </w:rPr>
              <w:t>‐</w:t>
            </w:r>
            <w:r w:rsidRPr="00E75D62">
              <w:t xml:space="preserve"> QUILTS</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7E3FB0BC" w14:textId="77777777" w:rsidR="00F013FC" w:rsidRDefault="00F013FC" w:rsidP="00F013FC">
            <w:pPr>
              <w:rPr>
                <w:lang w:eastAsia="en-CA"/>
              </w:rPr>
            </w:pPr>
          </w:p>
        </w:tc>
        <w:tc>
          <w:tcPr>
            <w:tcW w:w="686" w:type="dxa"/>
            <w:shd w:val="clear" w:color="auto" w:fill="F2F2F2" w:themeFill="background1" w:themeFillShade="F2"/>
          </w:tcPr>
          <w:p w14:paraId="6C6C233E" w14:textId="2E5E3E4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B90E09C" w14:textId="77777777" w:rsidR="00F013FC" w:rsidRDefault="00F013FC" w:rsidP="00F013FC">
            <w:pPr>
              <w:jc w:val="center"/>
              <w:rPr>
                <w:lang w:eastAsia="en-CA"/>
              </w:rPr>
            </w:pPr>
          </w:p>
        </w:tc>
        <w:tc>
          <w:tcPr>
            <w:tcW w:w="1101" w:type="dxa"/>
            <w:shd w:val="clear" w:color="auto" w:fill="F2F2F2" w:themeFill="background1" w:themeFillShade="F2"/>
          </w:tcPr>
          <w:p w14:paraId="5005877A" w14:textId="77777777" w:rsidR="00F013FC" w:rsidRDefault="00F013FC" w:rsidP="00F013FC">
            <w:pPr>
              <w:jc w:val="center"/>
              <w:rPr>
                <w:lang w:eastAsia="en-CA"/>
              </w:rPr>
            </w:pPr>
          </w:p>
        </w:tc>
        <w:tc>
          <w:tcPr>
            <w:tcW w:w="850" w:type="dxa"/>
            <w:shd w:val="clear" w:color="auto" w:fill="F2F2F2" w:themeFill="background1" w:themeFillShade="F2"/>
            <w:vAlign w:val="center"/>
          </w:tcPr>
          <w:p w14:paraId="7F2B461B" w14:textId="77777777" w:rsidR="00F013FC" w:rsidRDefault="00F013FC" w:rsidP="00F013FC">
            <w:pPr>
              <w:jc w:val="center"/>
              <w:rPr>
                <w:lang w:eastAsia="en-CA"/>
              </w:rPr>
            </w:pPr>
          </w:p>
        </w:tc>
        <w:tc>
          <w:tcPr>
            <w:tcW w:w="448" w:type="dxa"/>
            <w:shd w:val="clear" w:color="auto" w:fill="F2F2F2" w:themeFill="background1" w:themeFillShade="F2"/>
          </w:tcPr>
          <w:p w14:paraId="3A2D8480" w14:textId="0A28269F" w:rsidR="00F013FC" w:rsidRDefault="00000000" w:rsidP="00F013FC">
            <w:pPr>
              <w:jc w:val="center"/>
              <w:rPr>
                <w:lang w:eastAsia="en-CA"/>
              </w:rPr>
            </w:pPr>
            <w:sdt>
              <w:sdtPr>
                <w:rPr>
                  <w:lang w:eastAsia="en-CA"/>
                </w:rPr>
                <w:id w:val="-110589143"/>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7F4104BA" w14:textId="77777777" w:rsidR="00F013FC" w:rsidRDefault="00F013FC" w:rsidP="00F013FC">
            <w:pPr>
              <w:jc w:val="center"/>
              <w:rPr>
                <w:lang w:eastAsia="en-CA"/>
              </w:rPr>
            </w:pPr>
          </w:p>
        </w:tc>
        <w:tc>
          <w:tcPr>
            <w:tcW w:w="448" w:type="dxa"/>
            <w:shd w:val="clear" w:color="auto" w:fill="F2F2F2" w:themeFill="background1" w:themeFillShade="F2"/>
          </w:tcPr>
          <w:p w14:paraId="7C5F58CA" w14:textId="4A72C94E" w:rsidR="00F013FC" w:rsidRDefault="00000000" w:rsidP="00F013FC">
            <w:pPr>
              <w:jc w:val="center"/>
              <w:rPr>
                <w:lang w:eastAsia="en-CA"/>
              </w:rPr>
            </w:pPr>
            <w:sdt>
              <w:sdtPr>
                <w:rPr>
                  <w:lang w:eastAsia="en-CA"/>
                </w:rPr>
                <w:id w:val="1692646780"/>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70DE3C15" w14:textId="419EEB93" w:rsidR="00F013FC" w:rsidRDefault="00000000" w:rsidP="00F013FC">
            <w:pPr>
              <w:jc w:val="center"/>
              <w:rPr>
                <w:lang w:eastAsia="en-CA"/>
              </w:rPr>
            </w:pPr>
            <w:sdt>
              <w:sdtPr>
                <w:rPr>
                  <w:lang w:eastAsia="en-CA"/>
                </w:rPr>
                <w:id w:val="-1552218377"/>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18B3F7D4" w14:textId="76B377BF" w:rsidR="00F013FC" w:rsidRDefault="00000000" w:rsidP="00F013FC">
            <w:pPr>
              <w:jc w:val="center"/>
              <w:rPr>
                <w:lang w:eastAsia="en-CA"/>
              </w:rPr>
            </w:pPr>
            <w:sdt>
              <w:sdtPr>
                <w:rPr>
                  <w:lang w:eastAsia="en-CA"/>
                </w:rPr>
                <w:id w:val="1397159358"/>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4B373FC7" w14:textId="77777777" w:rsidR="00F013FC" w:rsidRDefault="00F013FC" w:rsidP="00F013FC">
            <w:pPr>
              <w:jc w:val="center"/>
              <w:rPr>
                <w:lang w:eastAsia="en-CA"/>
              </w:rPr>
            </w:pPr>
          </w:p>
        </w:tc>
        <w:tc>
          <w:tcPr>
            <w:tcW w:w="3288" w:type="dxa"/>
            <w:shd w:val="clear" w:color="auto" w:fill="F2F2F2" w:themeFill="background1" w:themeFillShade="F2"/>
          </w:tcPr>
          <w:p w14:paraId="2196A53D" w14:textId="77777777" w:rsidR="00F013FC" w:rsidRDefault="00F013FC" w:rsidP="00F013FC">
            <w:pPr>
              <w:rPr>
                <w:lang w:eastAsia="en-CA"/>
              </w:rPr>
            </w:pPr>
          </w:p>
        </w:tc>
      </w:tr>
      <w:tr w:rsidR="00F013FC" w14:paraId="1A8CDDCB" w14:textId="77777777" w:rsidTr="00DD2645">
        <w:tc>
          <w:tcPr>
            <w:tcW w:w="3060" w:type="dxa"/>
            <w:shd w:val="clear" w:color="auto" w:fill="F2F2F2" w:themeFill="background1" w:themeFillShade="F2"/>
          </w:tcPr>
          <w:p w14:paraId="64390E50" w14:textId="7B40FEF5" w:rsidR="00F013FC" w:rsidRDefault="00F013FC" w:rsidP="00F013FC">
            <w:pPr>
              <w:rPr>
                <w:lang w:eastAsia="en-CA"/>
              </w:rPr>
            </w:pPr>
            <w:r w:rsidRPr="00E75D62">
              <w:t>CRU 150</w:t>
            </w:r>
            <w:r w:rsidRPr="00E75D62">
              <w:rPr>
                <w:rFonts w:ascii="Cambria Math" w:hAnsi="Cambria Math" w:cs="Cambria Math"/>
              </w:rPr>
              <w:t>‐</w:t>
            </w:r>
            <w:r w:rsidRPr="00E75D62">
              <w:t xml:space="preserve"> QUILTS</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7BE70314" w14:textId="77777777" w:rsidR="00F013FC" w:rsidRDefault="00F013FC" w:rsidP="00F013FC">
            <w:pPr>
              <w:rPr>
                <w:lang w:eastAsia="en-CA"/>
              </w:rPr>
            </w:pPr>
          </w:p>
        </w:tc>
        <w:tc>
          <w:tcPr>
            <w:tcW w:w="686" w:type="dxa"/>
            <w:shd w:val="clear" w:color="auto" w:fill="F2F2F2" w:themeFill="background1" w:themeFillShade="F2"/>
          </w:tcPr>
          <w:p w14:paraId="686E054F" w14:textId="7088514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FCE8908" w14:textId="77777777" w:rsidR="00F013FC" w:rsidRDefault="00F013FC" w:rsidP="00F013FC">
            <w:pPr>
              <w:jc w:val="center"/>
              <w:rPr>
                <w:lang w:eastAsia="en-CA"/>
              </w:rPr>
            </w:pPr>
          </w:p>
        </w:tc>
        <w:tc>
          <w:tcPr>
            <w:tcW w:w="1101" w:type="dxa"/>
            <w:shd w:val="clear" w:color="auto" w:fill="F2F2F2" w:themeFill="background1" w:themeFillShade="F2"/>
          </w:tcPr>
          <w:p w14:paraId="116BCFE0" w14:textId="77777777" w:rsidR="00F013FC" w:rsidRDefault="00F013FC" w:rsidP="00F013FC">
            <w:pPr>
              <w:jc w:val="center"/>
              <w:rPr>
                <w:lang w:eastAsia="en-CA"/>
              </w:rPr>
            </w:pPr>
          </w:p>
        </w:tc>
        <w:tc>
          <w:tcPr>
            <w:tcW w:w="850" w:type="dxa"/>
            <w:shd w:val="clear" w:color="auto" w:fill="F2F2F2" w:themeFill="background1" w:themeFillShade="F2"/>
            <w:vAlign w:val="center"/>
          </w:tcPr>
          <w:p w14:paraId="7012814A" w14:textId="77777777" w:rsidR="00F013FC" w:rsidRDefault="00F013FC" w:rsidP="00F013FC">
            <w:pPr>
              <w:jc w:val="center"/>
              <w:rPr>
                <w:lang w:eastAsia="en-CA"/>
              </w:rPr>
            </w:pPr>
          </w:p>
        </w:tc>
        <w:tc>
          <w:tcPr>
            <w:tcW w:w="448" w:type="dxa"/>
            <w:shd w:val="clear" w:color="auto" w:fill="F2F2F2" w:themeFill="background1" w:themeFillShade="F2"/>
          </w:tcPr>
          <w:p w14:paraId="10F6E793" w14:textId="3E3A1FCB" w:rsidR="00F013FC" w:rsidRDefault="00000000" w:rsidP="00F013FC">
            <w:pPr>
              <w:jc w:val="center"/>
              <w:rPr>
                <w:lang w:eastAsia="en-CA"/>
              </w:rPr>
            </w:pPr>
            <w:sdt>
              <w:sdtPr>
                <w:rPr>
                  <w:lang w:eastAsia="en-CA"/>
                </w:rPr>
                <w:id w:val="-2101560348"/>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6B1EB742" w14:textId="77777777" w:rsidR="00F013FC" w:rsidRDefault="00F013FC" w:rsidP="00F013FC">
            <w:pPr>
              <w:jc w:val="center"/>
              <w:rPr>
                <w:lang w:eastAsia="en-CA"/>
              </w:rPr>
            </w:pPr>
          </w:p>
        </w:tc>
        <w:tc>
          <w:tcPr>
            <w:tcW w:w="448" w:type="dxa"/>
            <w:shd w:val="clear" w:color="auto" w:fill="F2F2F2" w:themeFill="background1" w:themeFillShade="F2"/>
          </w:tcPr>
          <w:p w14:paraId="14695C69" w14:textId="27FDEB83" w:rsidR="00F013FC" w:rsidRDefault="00000000" w:rsidP="00F013FC">
            <w:pPr>
              <w:jc w:val="center"/>
              <w:rPr>
                <w:lang w:eastAsia="en-CA"/>
              </w:rPr>
            </w:pPr>
            <w:sdt>
              <w:sdtPr>
                <w:rPr>
                  <w:lang w:eastAsia="en-CA"/>
                </w:rPr>
                <w:id w:val="1631749587"/>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290ADE52" w14:textId="586892B4" w:rsidR="00F013FC" w:rsidRDefault="00000000" w:rsidP="00F013FC">
            <w:pPr>
              <w:jc w:val="center"/>
              <w:rPr>
                <w:lang w:eastAsia="en-CA"/>
              </w:rPr>
            </w:pPr>
            <w:sdt>
              <w:sdtPr>
                <w:rPr>
                  <w:lang w:eastAsia="en-CA"/>
                </w:rPr>
                <w:id w:val="293642895"/>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20FFAFC8" w14:textId="70F92B3C" w:rsidR="00F013FC" w:rsidRDefault="00000000" w:rsidP="00F013FC">
            <w:pPr>
              <w:jc w:val="center"/>
              <w:rPr>
                <w:lang w:eastAsia="en-CA"/>
              </w:rPr>
            </w:pPr>
            <w:sdt>
              <w:sdtPr>
                <w:rPr>
                  <w:lang w:eastAsia="en-CA"/>
                </w:rPr>
                <w:id w:val="-1140178688"/>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0C0743C8" w14:textId="77777777" w:rsidR="00F013FC" w:rsidRDefault="00F013FC" w:rsidP="00F013FC">
            <w:pPr>
              <w:jc w:val="center"/>
              <w:rPr>
                <w:lang w:eastAsia="en-CA"/>
              </w:rPr>
            </w:pPr>
          </w:p>
        </w:tc>
        <w:tc>
          <w:tcPr>
            <w:tcW w:w="3288" w:type="dxa"/>
            <w:shd w:val="clear" w:color="auto" w:fill="F2F2F2" w:themeFill="background1" w:themeFillShade="F2"/>
          </w:tcPr>
          <w:p w14:paraId="0DC00502" w14:textId="77777777" w:rsidR="00F013FC" w:rsidRDefault="00F013FC" w:rsidP="00F013FC">
            <w:pPr>
              <w:rPr>
                <w:lang w:eastAsia="en-CA"/>
              </w:rPr>
            </w:pPr>
          </w:p>
        </w:tc>
      </w:tr>
      <w:tr w:rsidR="00F013FC" w14:paraId="22CD736E" w14:textId="77777777" w:rsidTr="00DD2645">
        <w:tc>
          <w:tcPr>
            <w:tcW w:w="3060" w:type="dxa"/>
            <w:shd w:val="clear" w:color="auto" w:fill="F2F2F2" w:themeFill="background1" w:themeFillShade="F2"/>
          </w:tcPr>
          <w:p w14:paraId="292573D6" w14:textId="2140478D" w:rsidR="00F013FC" w:rsidRDefault="00F013FC" w:rsidP="00F013FC">
            <w:pPr>
              <w:rPr>
                <w:lang w:eastAsia="en-CA"/>
              </w:rPr>
            </w:pPr>
            <w:r w:rsidRPr="00E75D62">
              <w:t>CRU 150</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1CD9B056" w14:textId="77777777" w:rsidR="00F013FC" w:rsidRDefault="00F013FC" w:rsidP="00F013FC">
            <w:pPr>
              <w:rPr>
                <w:lang w:eastAsia="en-CA"/>
              </w:rPr>
            </w:pPr>
          </w:p>
        </w:tc>
        <w:tc>
          <w:tcPr>
            <w:tcW w:w="686" w:type="dxa"/>
            <w:shd w:val="clear" w:color="auto" w:fill="F2F2F2" w:themeFill="background1" w:themeFillShade="F2"/>
          </w:tcPr>
          <w:p w14:paraId="664E93AE" w14:textId="38A2298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F845C24" w14:textId="77777777" w:rsidR="00F013FC" w:rsidRDefault="00F013FC" w:rsidP="00F013FC">
            <w:pPr>
              <w:jc w:val="center"/>
              <w:rPr>
                <w:lang w:eastAsia="en-CA"/>
              </w:rPr>
            </w:pPr>
          </w:p>
        </w:tc>
        <w:tc>
          <w:tcPr>
            <w:tcW w:w="1101" w:type="dxa"/>
            <w:shd w:val="clear" w:color="auto" w:fill="F2F2F2" w:themeFill="background1" w:themeFillShade="F2"/>
          </w:tcPr>
          <w:p w14:paraId="43CFBA6D" w14:textId="77777777" w:rsidR="00F013FC" w:rsidRDefault="00F013FC" w:rsidP="00F013FC">
            <w:pPr>
              <w:jc w:val="center"/>
              <w:rPr>
                <w:lang w:eastAsia="en-CA"/>
              </w:rPr>
            </w:pPr>
          </w:p>
        </w:tc>
        <w:tc>
          <w:tcPr>
            <w:tcW w:w="850" w:type="dxa"/>
            <w:shd w:val="clear" w:color="auto" w:fill="F2F2F2" w:themeFill="background1" w:themeFillShade="F2"/>
            <w:vAlign w:val="center"/>
          </w:tcPr>
          <w:p w14:paraId="132FD06D" w14:textId="77777777" w:rsidR="00F013FC" w:rsidRDefault="00F013FC" w:rsidP="00F013FC">
            <w:pPr>
              <w:jc w:val="center"/>
              <w:rPr>
                <w:lang w:eastAsia="en-CA"/>
              </w:rPr>
            </w:pPr>
          </w:p>
        </w:tc>
        <w:tc>
          <w:tcPr>
            <w:tcW w:w="448" w:type="dxa"/>
            <w:shd w:val="clear" w:color="auto" w:fill="F2F2F2" w:themeFill="background1" w:themeFillShade="F2"/>
          </w:tcPr>
          <w:p w14:paraId="2C5B9D7F" w14:textId="069AECB0" w:rsidR="00F013FC" w:rsidRDefault="00000000" w:rsidP="00F013FC">
            <w:pPr>
              <w:jc w:val="center"/>
              <w:rPr>
                <w:lang w:eastAsia="en-CA"/>
              </w:rPr>
            </w:pPr>
            <w:sdt>
              <w:sdtPr>
                <w:rPr>
                  <w:lang w:eastAsia="en-CA"/>
                </w:rPr>
                <w:id w:val="-1379624316"/>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51B5D7F1" w14:textId="77777777" w:rsidR="00F013FC" w:rsidRDefault="00F013FC" w:rsidP="00F013FC">
            <w:pPr>
              <w:jc w:val="center"/>
              <w:rPr>
                <w:lang w:eastAsia="en-CA"/>
              </w:rPr>
            </w:pPr>
          </w:p>
        </w:tc>
        <w:tc>
          <w:tcPr>
            <w:tcW w:w="448" w:type="dxa"/>
            <w:shd w:val="clear" w:color="auto" w:fill="F2F2F2" w:themeFill="background1" w:themeFillShade="F2"/>
          </w:tcPr>
          <w:p w14:paraId="482A2B57" w14:textId="21F73EAB" w:rsidR="00F013FC" w:rsidRDefault="00000000" w:rsidP="00F013FC">
            <w:pPr>
              <w:jc w:val="center"/>
              <w:rPr>
                <w:lang w:eastAsia="en-CA"/>
              </w:rPr>
            </w:pPr>
            <w:sdt>
              <w:sdtPr>
                <w:rPr>
                  <w:lang w:eastAsia="en-CA"/>
                </w:rPr>
                <w:id w:val="-1501500215"/>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14CD8CF0" w14:textId="35EA4DF2" w:rsidR="00F013FC" w:rsidRDefault="00000000" w:rsidP="00F013FC">
            <w:pPr>
              <w:jc w:val="center"/>
              <w:rPr>
                <w:lang w:eastAsia="en-CA"/>
              </w:rPr>
            </w:pPr>
            <w:sdt>
              <w:sdtPr>
                <w:rPr>
                  <w:lang w:eastAsia="en-CA"/>
                </w:rPr>
                <w:id w:val="2107761558"/>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2CA48EFB" w14:textId="5DA1CB64" w:rsidR="00F013FC" w:rsidRDefault="00000000" w:rsidP="00F013FC">
            <w:pPr>
              <w:jc w:val="center"/>
              <w:rPr>
                <w:lang w:eastAsia="en-CA"/>
              </w:rPr>
            </w:pPr>
            <w:sdt>
              <w:sdtPr>
                <w:rPr>
                  <w:lang w:eastAsia="en-CA"/>
                </w:rPr>
                <w:id w:val="1140384204"/>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400E0B13" w14:textId="77777777" w:rsidR="00F013FC" w:rsidRDefault="00F013FC" w:rsidP="00F013FC">
            <w:pPr>
              <w:jc w:val="center"/>
              <w:rPr>
                <w:lang w:eastAsia="en-CA"/>
              </w:rPr>
            </w:pPr>
          </w:p>
        </w:tc>
        <w:tc>
          <w:tcPr>
            <w:tcW w:w="3288" w:type="dxa"/>
            <w:shd w:val="clear" w:color="auto" w:fill="F2F2F2" w:themeFill="background1" w:themeFillShade="F2"/>
          </w:tcPr>
          <w:p w14:paraId="75CBB436" w14:textId="77777777" w:rsidR="00F013FC" w:rsidRDefault="00F013FC" w:rsidP="00F013FC">
            <w:pPr>
              <w:rPr>
                <w:lang w:eastAsia="en-CA"/>
              </w:rPr>
            </w:pPr>
          </w:p>
        </w:tc>
      </w:tr>
      <w:tr w:rsidR="00F013FC" w14:paraId="01063D73" w14:textId="77777777" w:rsidTr="00DD2645">
        <w:tc>
          <w:tcPr>
            <w:tcW w:w="3060" w:type="dxa"/>
            <w:shd w:val="clear" w:color="auto" w:fill="F2F2F2" w:themeFill="background1" w:themeFillShade="F2"/>
          </w:tcPr>
          <w:p w14:paraId="3ED20785" w14:textId="08336084" w:rsidR="00F013FC" w:rsidRDefault="00F013FC" w:rsidP="00F013FC">
            <w:pPr>
              <w:rPr>
                <w:lang w:eastAsia="en-CA"/>
              </w:rPr>
            </w:pPr>
            <w:r w:rsidRPr="00E75D62">
              <w:t>CRU 150</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1A775AE0" w14:textId="77777777" w:rsidR="00F013FC" w:rsidRDefault="00F013FC" w:rsidP="00F013FC">
            <w:pPr>
              <w:rPr>
                <w:lang w:eastAsia="en-CA"/>
              </w:rPr>
            </w:pPr>
          </w:p>
        </w:tc>
        <w:tc>
          <w:tcPr>
            <w:tcW w:w="686" w:type="dxa"/>
            <w:shd w:val="clear" w:color="auto" w:fill="F2F2F2" w:themeFill="background1" w:themeFillShade="F2"/>
          </w:tcPr>
          <w:p w14:paraId="6FE609E1" w14:textId="402087F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715FA04" w14:textId="77777777" w:rsidR="00F013FC" w:rsidRDefault="00F013FC" w:rsidP="00F013FC">
            <w:pPr>
              <w:jc w:val="center"/>
              <w:rPr>
                <w:lang w:eastAsia="en-CA"/>
              </w:rPr>
            </w:pPr>
          </w:p>
        </w:tc>
        <w:tc>
          <w:tcPr>
            <w:tcW w:w="1101" w:type="dxa"/>
            <w:shd w:val="clear" w:color="auto" w:fill="F2F2F2" w:themeFill="background1" w:themeFillShade="F2"/>
          </w:tcPr>
          <w:p w14:paraId="51256044" w14:textId="77777777" w:rsidR="00F013FC" w:rsidRDefault="00F013FC" w:rsidP="00F013FC">
            <w:pPr>
              <w:jc w:val="center"/>
              <w:rPr>
                <w:lang w:eastAsia="en-CA"/>
              </w:rPr>
            </w:pPr>
          </w:p>
        </w:tc>
        <w:tc>
          <w:tcPr>
            <w:tcW w:w="850" w:type="dxa"/>
            <w:shd w:val="clear" w:color="auto" w:fill="F2F2F2" w:themeFill="background1" w:themeFillShade="F2"/>
            <w:vAlign w:val="center"/>
          </w:tcPr>
          <w:p w14:paraId="21EAF15D" w14:textId="77777777" w:rsidR="00F013FC" w:rsidRDefault="00F013FC" w:rsidP="00F013FC">
            <w:pPr>
              <w:jc w:val="center"/>
              <w:rPr>
                <w:lang w:eastAsia="en-CA"/>
              </w:rPr>
            </w:pPr>
          </w:p>
        </w:tc>
        <w:tc>
          <w:tcPr>
            <w:tcW w:w="448" w:type="dxa"/>
            <w:shd w:val="clear" w:color="auto" w:fill="F2F2F2" w:themeFill="background1" w:themeFillShade="F2"/>
          </w:tcPr>
          <w:p w14:paraId="4D3A3C66" w14:textId="5FA8B836" w:rsidR="00F013FC" w:rsidRDefault="00000000" w:rsidP="00F013FC">
            <w:pPr>
              <w:jc w:val="center"/>
              <w:rPr>
                <w:lang w:eastAsia="en-CA"/>
              </w:rPr>
            </w:pPr>
            <w:sdt>
              <w:sdtPr>
                <w:rPr>
                  <w:lang w:eastAsia="en-CA"/>
                </w:rPr>
                <w:id w:val="15586153"/>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4E2BF70F" w14:textId="77777777" w:rsidR="00F013FC" w:rsidRDefault="00F013FC" w:rsidP="00F013FC">
            <w:pPr>
              <w:jc w:val="center"/>
              <w:rPr>
                <w:lang w:eastAsia="en-CA"/>
              </w:rPr>
            </w:pPr>
          </w:p>
        </w:tc>
        <w:tc>
          <w:tcPr>
            <w:tcW w:w="448" w:type="dxa"/>
            <w:shd w:val="clear" w:color="auto" w:fill="F2F2F2" w:themeFill="background1" w:themeFillShade="F2"/>
          </w:tcPr>
          <w:p w14:paraId="07B1EAC5" w14:textId="426CB10B" w:rsidR="00F013FC" w:rsidRDefault="00000000" w:rsidP="00F013FC">
            <w:pPr>
              <w:jc w:val="center"/>
              <w:rPr>
                <w:lang w:eastAsia="en-CA"/>
              </w:rPr>
            </w:pPr>
            <w:sdt>
              <w:sdtPr>
                <w:rPr>
                  <w:lang w:eastAsia="en-CA"/>
                </w:rPr>
                <w:id w:val="1247232694"/>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4F8845C2" w14:textId="47B1EC30" w:rsidR="00F013FC" w:rsidRDefault="00000000" w:rsidP="00F013FC">
            <w:pPr>
              <w:jc w:val="center"/>
              <w:rPr>
                <w:lang w:eastAsia="en-CA"/>
              </w:rPr>
            </w:pPr>
            <w:sdt>
              <w:sdtPr>
                <w:rPr>
                  <w:lang w:eastAsia="en-CA"/>
                </w:rPr>
                <w:id w:val="-243723117"/>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39E8F42D" w14:textId="150E65E7" w:rsidR="00F013FC" w:rsidRDefault="00000000" w:rsidP="00F013FC">
            <w:pPr>
              <w:jc w:val="center"/>
              <w:rPr>
                <w:lang w:eastAsia="en-CA"/>
              </w:rPr>
            </w:pPr>
            <w:sdt>
              <w:sdtPr>
                <w:rPr>
                  <w:lang w:eastAsia="en-CA"/>
                </w:rPr>
                <w:id w:val="1174997826"/>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38EC2DE0" w14:textId="77777777" w:rsidR="00F013FC" w:rsidRDefault="00F013FC" w:rsidP="00F013FC">
            <w:pPr>
              <w:jc w:val="center"/>
              <w:rPr>
                <w:lang w:eastAsia="en-CA"/>
              </w:rPr>
            </w:pPr>
          </w:p>
        </w:tc>
        <w:tc>
          <w:tcPr>
            <w:tcW w:w="3288" w:type="dxa"/>
            <w:shd w:val="clear" w:color="auto" w:fill="F2F2F2" w:themeFill="background1" w:themeFillShade="F2"/>
          </w:tcPr>
          <w:p w14:paraId="57A8C7CF" w14:textId="77777777" w:rsidR="00F013FC" w:rsidRDefault="00F013FC" w:rsidP="00F013FC">
            <w:pPr>
              <w:rPr>
                <w:lang w:eastAsia="en-CA"/>
              </w:rPr>
            </w:pPr>
          </w:p>
        </w:tc>
      </w:tr>
      <w:tr w:rsidR="00F013FC" w14:paraId="799C568B" w14:textId="77777777" w:rsidTr="00DD2645">
        <w:tc>
          <w:tcPr>
            <w:tcW w:w="3060" w:type="dxa"/>
            <w:shd w:val="clear" w:color="auto" w:fill="F2F2F2" w:themeFill="background1" w:themeFillShade="F2"/>
          </w:tcPr>
          <w:p w14:paraId="677011CF" w14:textId="48E91F89" w:rsidR="00F013FC" w:rsidRDefault="00F013FC" w:rsidP="00F013FC">
            <w:pPr>
              <w:rPr>
                <w:lang w:eastAsia="en-CA"/>
              </w:rPr>
            </w:pPr>
            <w:r w:rsidRPr="00E75D62">
              <w:t>CRU 148</w:t>
            </w:r>
            <w:r w:rsidRPr="00E75D62">
              <w:rPr>
                <w:rFonts w:ascii="Cambria Math" w:hAnsi="Cambria Math" w:cs="Cambria Math"/>
              </w:rPr>
              <w:t>‐</w:t>
            </w:r>
            <w:r w:rsidRPr="00E75D62">
              <w:t>vacant</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51681268" w14:textId="77777777" w:rsidR="00F013FC" w:rsidRDefault="00F013FC" w:rsidP="00F013FC">
            <w:pPr>
              <w:rPr>
                <w:lang w:eastAsia="en-CA"/>
              </w:rPr>
            </w:pPr>
          </w:p>
        </w:tc>
        <w:tc>
          <w:tcPr>
            <w:tcW w:w="686" w:type="dxa"/>
            <w:shd w:val="clear" w:color="auto" w:fill="F2F2F2" w:themeFill="background1" w:themeFillShade="F2"/>
          </w:tcPr>
          <w:p w14:paraId="20970DC7" w14:textId="3B0C2F92"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DF857A5" w14:textId="77777777" w:rsidR="00F013FC" w:rsidRDefault="00F013FC" w:rsidP="00F013FC">
            <w:pPr>
              <w:jc w:val="center"/>
              <w:rPr>
                <w:lang w:eastAsia="en-CA"/>
              </w:rPr>
            </w:pPr>
          </w:p>
        </w:tc>
        <w:tc>
          <w:tcPr>
            <w:tcW w:w="1101" w:type="dxa"/>
            <w:shd w:val="clear" w:color="auto" w:fill="F2F2F2" w:themeFill="background1" w:themeFillShade="F2"/>
          </w:tcPr>
          <w:p w14:paraId="1B47324E" w14:textId="77777777" w:rsidR="00F013FC" w:rsidRDefault="00F013FC" w:rsidP="00F013FC">
            <w:pPr>
              <w:jc w:val="center"/>
              <w:rPr>
                <w:lang w:eastAsia="en-CA"/>
              </w:rPr>
            </w:pPr>
          </w:p>
        </w:tc>
        <w:tc>
          <w:tcPr>
            <w:tcW w:w="850" w:type="dxa"/>
            <w:shd w:val="clear" w:color="auto" w:fill="F2F2F2" w:themeFill="background1" w:themeFillShade="F2"/>
            <w:vAlign w:val="center"/>
          </w:tcPr>
          <w:p w14:paraId="15619A41" w14:textId="77777777" w:rsidR="00F013FC" w:rsidRDefault="00F013FC" w:rsidP="00F013FC">
            <w:pPr>
              <w:jc w:val="center"/>
              <w:rPr>
                <w:lang w:eastAsia="en-CA"/>
              </w:rPr>
            </w:pPr>
          </w:p>
        </w:tc>
        <w:tc>
          <w:tcPr>
            <w:tcW w:w="448" w:type="dxa"/>
            <w:shd w:val="clear" w:color="auto" w:fill="F2F2F2" w:themeFill="background1" w:themeFillShade="F2"/>
          </w:tcPr>
          <w:p w14:paraId="5C6760C4" w14:textId="11793F8B" w:rsidR="00F013FC" w:rsidRDefault="00000000" w:rsidP="00F013FC">
            <w:pPr>
              <w:jc w:val="center"/>
              <w:rPr>
                <w:lang w:eastAsia="en-CA"/>
              </w:rPr>
            </w:pPr>
            <w:sdt>
              <w:sdtPr>
                <w:rPr>
                  <w:lang w:eastAsia="en-CA"/>
                </w:rPr>
                <w:id w:val="1153187410"/>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04F81F0A" w14:textId="77777777" w:rsidR="00F013FC" w:rsidRDefault="00F013FC" w:rsidP="00F013FC">
            <w:pPr>
              <w:jc w:val="center"/>
              <w:rPr>
                <w:lang w:eastAsia="en-CA"/>
              </w:rPr>
            </w:pPr>
          </w:p>
        </w:tc>
        <w:tc>
          <w:tcPr>
            <w:tcW w:w="448" w:type="dxa"/>
            <w:shd w:val="clear" w:color="auto" w:fill="F2F2F2" w:themeFill="background1" w:themeFillShade="F2"/>
          </w:tcPr>
          <w:p w14:paraId="3DCB8253" w14:textId="37326004" w:rsidR="00F013FC" w:rsidRDefault="00000000" w:rsidP="00F013FC">
            <w:pPr>
              <w:jc w:val="center"/>
              <w:rPr>
                <w:lang w:eastAsia="en-CA"/>
              </w:rPr>
            </w:pPr>
            <w:sdt>
              <w:sdtPr>
                <w:rPr>
                  <w:lang w:eastAsia="en-CA"/>
                </w:rPr>
                <w:id w:val="-1113580825"/>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43536CC4" w14:textId="6971905B" w:rsidR="00F013FC" w:rsidRDefault="00000000" w:rsidP="00F013FC">
            <w:pPr>
              <w:jc w:val="center"/>
              <w:rPr>
                <w:lang w:eastAsia="en-CA"/>
              </w:rPr>
            </w:pPr>
            <w:sdt>
              <w:sdtPr>
                <w:rPr>
                  <w:lang w:eastAsia="en-CA"/>
                </w:rPr>
                <w:id w:val="528304831"/>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72806109" w14:textId="7A977260" w:rsidR="00F013FC" w:rsidRDefault="00000000" w:rsidP="00F013FC">
            <w:pPr>
              <w:jc w:val="center"/>
              <w:rPr>
                <w:lang w:eastAsia="en-CA"/>
              </w:rPr>
            </w:pPr>
            <w:sdt>
              <w:sdtPr>
                <w:rPr>
                  <w:lang w:eastAsia="en-CA"/>
                </w:rPr>
                <w:id w:val="-925955550"/>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42177B33" w14:textId="77777777" w:rsidR="00F013FC" w:rsidRDefault="00F013FC" w:rsidP="00F013FC">
            <w:pPr>
              <w:jc w:val="center"/>
              <w:rPr>
                <w:lang w:eastAsia="en-CA"/>
              </w:rPr>
            </w:pPr>
          </w:p>
        </w:tc>
        <w:tc>
          <w:tcPr>
            <w:tcW w:w="3288" w:type="dxa"/>
            <w:shd w:val="clear" w:color="auto" w:fill="F2F2F2" w:themeFill="background1" w:themeFillShade="F2"/>
          </w:tcPr>
          <w:p w14:paraId="19DE20C8" w14:textId="77777777" w:rsidR="00F013FC" w:rsidRDefault="00F013FC" w:rsidP="00F013FC">
            <w:pPr>
              <w:rPr>
                <w:lang w:eastAsia="en-CA"/>
              </w:rPr>
            </w:pPr>
          </w:p>
        </w:tc>
      </w:tr>
      <w:tr w:rsidR="00F013FC" w14:paraId="0DDF9775" w14:textId="77777777" w:rsidTr="00DD2645">
        <w:tc>
          <w:tcPr>
            <w:tcW w:w="3060" w:type="dxa"/>
            <w:shd w:val="clear" w:color="auto" w:fill="F2F2F2" w:themeFill="background1" w:themeFillShade="F2"/>
          </w:tcPr>
          <w:p w14:paraId="7DB1140B" w14:textId="658B725E" w:rsidR="00F013FC" w:rsidRDefault="00F013FC" w:rsidP="00F013FC">
            <w:pPr>
              <w:rPr>
                <w:lang w:eastAsia="en-CA"/>
              </w:rPr>
            </w:pPr>
            <w:r w:rsidRPr="00E75D62">
              <w:t>CRU 148</w:t>
            </w:r>
            <w:r w:rsidRPr="00E75D62">
              <w:rPr>
                <w:rFonts w:ascii="Cambria Math" w:hAnsi="Cambria Math" w:cs="Cambria Math"/>
              </w:rPr>
              <w:t>‐</w:t>
            </w:r>
            <w:r w:rsidRPr="00E75D62">
              <w:t>vacant</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0D5AEC73" w14:textId="77777777" w:rsidR="00F013FC" w:rsidRDefault="00F013FC" w:rsidP="00F013FC">
            <w:pPr>
              <w:rPr>
                <w:lang w:eastAsia="en-CA"/>
              </w:rPr>
            </w:pPr>
          </w:p>
        </w:tc>
        <w:tc>
          <w:tcPr>
            <w:tcW w:w="686" w:type="dxa"/>
            <w:shd w:val="clear" w:color="auto" w:fill="F2F2F2" w:themeFill="background1" w:themeFillShade="F2"/>
          </w:tcPr>
          <w:p w14:paraId="742DB464" w14:textId="5D89DA0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86E5E83" w14:textId="77777777" w:rsidR="00F013FC" w:rsidRDefault="00F013FC" w:rsidP="00F013FC">
            <w:pPr>
              <w:jc w:val="center"/>
              <w:rPr>
                <w:lang w:eastAsia="en-CA"/>
              </w:rPr>
            </w:pPr>
          </w:p>
        </w:tc>
        <w:tc>
          <w:tcPr>
            <w:tcW w:w="1101" w:type="dxa"/>
            <w:shd w:val="clear" w:color="auto" w:fill="F2F2F2" w:themeFill="background1" w:themeFillShade="F2"/>
          </w:tcPr>
          <w:p w14:paraId="5D2C7692" w14:textId="77777777" w:rsidR="00F013FC" w:rsidRDefault="00F013FC" w:rsidP="00F013FC">
            <w:pPr>
              <w:jc w:val="center"/>
              <w:rPr>
                <w:lang w:eastAsia="en-CA"/>
              </w:rPr>
            </w:pPr>
          </w:p>
        </w:tc>
        <w:tc>
          <w:tcPr>
            <w:tcW w:w="850" w:type="dxa"/>
            <w:shd w:val="clear" w:color="auto" w:fill="F2F2F2" w:themeFill="background1" w:themeFillShade="F2"/>
            <w:vAlign w:val="center"/>
          </w:tcPr>
          <w:p w14:paraId="0DCD949C" w14:textId="77777777" w:rsidR="00F013FC" w:rsidRDefault="00F013FC" w:rsidP="00F013FC">
            <w:pPr>
              <w:jc w:val="center"/>
              <w:rPr>
                <w:lang w:eastAsia="en-CA"/>
              </w:rPr>
            </w:pPr>
          </w:p>
        </w:tc>
        <w:tc>
          <w:tcPr>
            <w:tcW w:w="448" w:type="dxa"/>
            <w:shd w:val="clear" w:color="auto" w:fill="F2F2F2" w:themeFill="background1" w:themeFillShade="F2"/>
          </w:tcPr>
          <w:p w14:paraId="22CAE8C9" w14:textId="35970A79" w:rsidR="00F013FC" w:rsidRDefault="00000000" w:rsidP="00F013FC">
            <w:pPr>
              <w:jc w:val="center"/>
              <w:rPr>
                <w:lang w:eastAsia="en-CA"/>
              </w:rPr>
            </w:pPr>
            <w:sdt>
              <w:sdtPr>
                <w:rPr>
                  <w:lang w:eastAsia="en-CA"/>
                </w:rPr>
                <w:id w:val="-418489006"/>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5D511EC4" w14:textId="77777777" w:rsidR="00F013FC" w:rsidRDefault="00F013FC" w:rsidP="00F013FC">
            <w:pPr>
              <w:jc w:val="center"/>
              <w:rPr>
                <w:lang w:eastAsia="en-CA"/>
              </w:rPr>
            </w:pPr>
          </w:p>
        </w:tc>
        <w:tc>
          <w:tcPr>
            <w:tcW w:w="448" w:type="dxa"/>
            <w:shd w:val="clear" w:color="auto" w:fill="F2F2F2" w:themeFill="background1" w:themeFillShade="F2"/>
          </w:tcPr>
          <w:p w14:paraId="0C162471" w14:textId="0ED6AA41" w:rsidR="00F013FC" w:rsidRDefault="00000000" w:rsidP="00F013FC">
            <w:pPr>
              <w:jc w:val="center"/>
              <w:rPr>
                <w:lang w:eastAsia="en-CA"/>
              </w:rPr>
            </w:pPr>
            <w:sdt>
              <w:sdtPr>
                <w:rPr>
                  <w:lang w:eastAsia="en-CA"/>
                </w:rPr>
                <w:id w:val="1161045484"/>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4880B15B" w14:textId="0C28C717" w:rsidR="00F013FC" w:rsidRDefault="00000000" w:rsidP="00F013FC">
            <w:pPr>
              <w:jc w:val="center"/>
              <w:rPr>
                <w:lang w:eastAsia="en-CA"/>
              </w:rPr>
            </w:pPr>
            <w:sdt>
              <w:sdtPr>
                <w:rPr>
                  <w:lang w:eastAsia="en-CA"/>
                </w:rPr>
                <w:id w:val="-1988630459"/>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0C20D3A4" w14:textId="5CAC5868" w:rsidR="00F013FC" w:rsidRDefault="00000000" w:rsidP="00F013FC">
            <w:pPr>
              <w:jc w:val="center"/>
              <w:rPr>
                <w:lang w:eastAsia="en-CA"/>
              </w:rPr>
            </w:pPr>
            <w:sdt>
              <w:sdtPr>
                <w:rPr>
                  <w:lang w:eastAsia="en-CA"/>
                </w:rPr>
                <w:id w:val="1041711319"/>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6263FD6A" w14:textId="77777777" w:rsidR="00F013FC" w:rsidRDefault="00F013FC" w:rsidP="00F013FC">
            <w:pPr>
              <w:jc w:val="center"/>
              <w:rPr>
                <w:lang w:eastAsia="en-CA"/>
              </w:rPr>
            </w:pPr>
          </w:p>
        </w:tc>
        <w:tc>
          <w:tcPr>
            <w:tcW w:w="3288" w:type="dxa"/>
            <w:shd w:val="clear" w:color="auto" w:fill="F2F2F2" w:themeFill="background1" w:themeFillShade="F2"/>
          </w:tcPr>
          <w:p w14:paraId="30FDA63F" w14:textId="77777777" w:rsidR="00F013FC" w:rsidRDefault="00F013FC" w:rsidP="00F013FC">
            <w:pPr>
              <w:rPr>
                <w:lang w:eastAsia="en-CA"/>
              </w:rPr>
            </w:pPr>
          </w:p>
        </w:tc>
      </w:tr>
      <w:tr w:rsidR="00F013FC" w14:paraId="1C34FBAE" w14:textId="77777777" w:rsidTr="00DD2645">
        <w:tc>
          <w:tcPr>
            <w:tcW w:w="3060" w:type="dxa"/>
            <w:shd w:val="clear" w:color="auto" w:fill="F2F2F2" w:themeFill="background1" w:themeFillShade="F2"/>
          </w:tcPr>
          <w:p w14:paraId="55C20B71" w14:textId="34BC2FCA" w:rsidR="00F013FC" w:rsidRDefault="00F013FC" w:rsidP="00F013FC">
            <w:pPr>
              <w:rPr>
                <w:lang w:eastAsia="en-CA"/>
              </w:rPr>
            </w:pPr>
            <w:r w:rsidRPr="00E75D62">
              <w:t>Cru 148</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103DC0C6" w14:textId="77777777" w:rsidR="00F013FC" w:rsidRDefault="00F013FC" w:rsidP="00F013FC">
            <w:pPr>
              <w:rPr>
                <w:lang w:eastAsia="en-CA"/>
              </w:rPr>
            </w:pPr>
          </w:p>
        </w:tc>
        <w:tc>
          <w:tcPr>
            <w:tcW w:w="686" w:type="dxa"/>
            <w:shd w:val="clear" w:color="auto" w:fill="F2F2F2" w:themeFill="background1" w:themeFillShade="F2"/>
          </w:tcPr>
          <w:p w14:paraId="2C1933CA" w14:textId="0C7DAD7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DE48746" w14:textId="77777777" w:rsidR="00F013FC" w:rsidRDefault="00F013FC" w:rsidP="00F013FC">
            <w:pPr>
              <w:jc w:val="center"/>
              <w:rPr>
                <w:lang w:eastAsia="en-CA"/>
              </w:rPr>
            </w:pPr>
          </w:p>
        </w:tc>
        <w:tc>
          <w:tcPr>
            <w:tcW w:w="1101" w:type="dxa"/>
            <w:shd w:val="clear" w:color="auto" w:fill="F2F2F2" w:themeFill="background1" w:themeFillShade="F2"/>
          </w:tcPr>
          <w:p w14:paraId="23267FCB" w14:textId="77777777" w:rsidR="00F013FC" w:rsidRDefault="00F013FC" w:rsidP="00F013FC">
            <w:pPr>
              <w:jc w:val="center"/>
              <w:rPr>
                <w:lang w:eastAsia="en-CA"/>
              </w:rPr>
            </w:pPr>
          </w:p>
        </w:tc>
        <w:tc>
          <w:tcPr>
            <w:tcW w:w="850" w:type="dxa"/>
            <w:shd w:val="clear" w:color="auto" w:fill="F2F2F2" w:themeFill="background1" w:themeFillShade="F2"/>
            <w:vAlign w:val="center"/>
          </w:tcPr>
          <w:p w14:paraId="17014FC9" w14:textId="77777777" w:rsidR="00F013FC" w:rsidRDefault="00F013FC" w:rsidP="00F013FC">
            <w:pPr>
              <w:jc w:val="center"/>
              <w:rPr>
                <w:lang w:eastAsia="en-CA"/>
              </w:rPr>
            </w:pPr>
          </w:p>
        </w:tc>
        <w:tc>
          <w:tcPr>
            <w:tcW w:w="448" w:type="dxa"/>
            <w:shd w:val="clear" w:color="auto" w:fill="F2F2F2" w:themeFill="background1" w:themeFillShade="F2"/>
          </w:tcPr>
          <w:p w14:paraId="285E9EF9" w14:textId="748CF7FB" w:rsidR="00F013FC" w:rsidRDefault="00000000" w:rsidP="00F013FC">
            <w:pPr>
              <w:jc w:val="center"/>
              <w:rPr>
                <w:lang w:eastAsia="en-CA"/>
              </w:rPr>
            </w:pPr>
            <w:sdt>
              <w:sdtPr>
                <w:rPr>
                  <w:lang w:eastAsia="en-CA"/>
                </w:rPr>
                <w:id w:val="-51234868"/>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51057ED6" w14:textId="77777777" w:rsidR="00F013FC" w:rsidRDefault="00F013FC" w:rsidP="00F013FC">
            <w:pPr>
              <w:jc w:val="center"/>
              <w:rPr>
                <w:lang w:eastAsia="en-CA"/>
              </w:rPr>
            </w:pPr>
          </w:p>
        </w:tc>
        <w:tc>
          <w:tcPr>
            <w:tcW w:w="448" w:type="dxa"/>
            <w:shd w:val="clear" w:color="auto" w:fill="F2F2F2" w:themeFill="background1" w:themeFillShade="F2"/>
          </w:tcPr>
          <w:p w14:paraId="5ADFC36A" w14:textId="09E59A66" w:rsidR="00F013FC" w:rsidRDefault="00000000" w:rsidP="00F013FC">
            <w:pPr>
              <w:jc w:val="center"/>
              <w:rPr>
                <w:lang w:eastAsia="en-CA"/>
              </w:rPr>
            </w:pPr>
            <w:sdt>
              <w:sdtPr>
                <w:rPr>
                  <w:lang w:eastAsia="en-CA"/>
                </w:rPr>
                <w:id w:val="-1197767695"/>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55589405" w14:textId="52466C15" w:rsidR="00F013FC" w:rsidRDefault="00000000" w:rsidP="00F013FC">
            <w:pPr>
              <w:jc w:val="center"/>
              <w:rPr>
                <w:lang w:eastAsia="en-CA"/>
              </w:rPr>
            </w:pPr>
            <w:sdt>
              <w:sdtPr>
                <w:rPr>
                  <w:lang w:eastAsia="en-CA"/>
                </w:rPr>
                <w:id w:val="651488246"/>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42336DD7" w14:textId="60397589" w:rsidR="00F013FC" w:rsidRDefault="00000000" w:rsidP="00F013FC">
            <w:pPr>
              <w:jc w:val="center"/>
              <w:rPr>
                <w:lang w:eastAsia="en-CA"/>
              </w:rPr>
            </w:pPr>
            <w:sdt>
              <w:sdtPr>
                <w:rPr>
                  <w:lang w:eastAsia="en-CA"/>
                </w:rPr>
                <w:id w:val="-1248808790"/>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4A09ABC5" w14:textId="77777777" w:rsidR="00F013FC" w:rsidRDefault="00F013FC" w:rsidP="00F013FC">
            <w:pPr>
              <w:jc w:val="center"/>
              <w:rPr>
                <w:lang w:eastAsia="en-CA"/>
              </w:rPr>
            </w:pPr>
          </w:p>
        </w:tc>
        <w:tc>
          <w:tcPr>
            <w:tcW w:w="3288" w:type="dxa"/>
            <w:shd w:val="clear" w:color="auto" w:fill="F2F2F2" w:themeFill="background1" w:themeFillShade="F2"/>
          </w:tcPr>
          <w:p w14:paraId="700F7629" w14:textId="77777777" w:rsidR="00F013FC" w:rsidRDefault="00F013FC" w:rsidP="00F013FC">
            <w:pPr>
              <w:rPr>
                <w:lang w:eastAsia="en-CA"/>
              </w:rPr>
            </w:pPr>
          </w:p>
        </w:tc>
      </w:tr>
      <w:tr w:rsidR="00F013FC" w14:paraId="56CDB8E0" w14:textId="77777777" w:rsidTr="00DD2645">
        <w:tc>
          <w:tcPr>
            <w:tcW w:w="3060" w:type="dxa"/>
            <w:shd w:val="clear" w:color="auto" w:fill="F2F2F2" w:themeFill="background1" w:themeFillShade="F2"/>
          </w:tcPr>
          <w:p w14:paraId="37A8148F" w14:textId="48C79B21" w:rsidR="00F013FC" w:rsidRDefault="00F013FC" w:rsidP="00F013FC">
            <w:pPr>
              <w:rPr>
                <w:lang w:eastAsia="en-CA"/>
              </w:rPr>
            </w:pPr>
            <w:r w:rsidRPr="00E75D62">
              <w:t>Cru 148</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46297D54" w14:textId="77777777" w:rsidR="00F013FC" w:rsidRDefault="00F013FC" w:rsidP="00F013FC">
            <w:pPr>
              <w:rPr>
                <w:lang w:eastAsia="en-CA"/>
              </w:rPr>
            </w:pPr>
          </w:p>
        </w:tc>
        <w:tc>
          <w:tcPr>
            <w:tcW w:w="686" w:type="dxa"/>
            <w:shd w:val="clear" w:color="auto" w:fill="F2F2F2" w:themeFill="background1" w:themeFillShade="F2"/>
          </w:tcPr>
          <w:p w14:paraId="40B9CF04" w14:textId="4C7451D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3479B94" w14:textId="77777777" w:rsidR="00F013FC" w:rsidRDefault="00F013FC" w:rsidP="00F013FC">
            <w:pPr>
              <w:jc w:val="center"/>
              <w:rPr>
                <w:lang w:eastAsia="en-CA"/>
              </w:rPr>
            </w:pPr>
          </w:p>
        </w:tc>
        <w:tc>
          <w:tcPr>
            <w:tcW w:w="1101" w:type="dxa"/>
            <w:shd w:val="clear" w:color="auto" w:fill="F2F2F2" w:themeFill="background1" w:themeFillShade="F2"/>
          </w:tcPr>
          <w:p w14:paraId="5D284F69" w14:textId="77777777" w:rsidR="00F013FC" w:rsidRDefault="00F013FC" w:rsidP="00F013FC">
            <w:pPr>
              <w:jc w:val="center"/>
              <w:rPr>
                <w:lang w:eastAsia="en-CA"/>
              </w:rPr>
            </w:pPr>
          </w:p>
        </w:tc>
        <w:tc>
          <w:tcPr>
            <w:tcW w:w="850" w:type="dxa"/>
            <w:shd w:val="clear" w:color="auto" w:fill="F2F2F2" w:themeFill="background1" w:themeFillShade="F2"/>
            <w:vAlign w:val="center"/>
          </w:tcPr>
          <w:p w14:paraId="6E7B5665" w14:textId="77777777" w:rsidR="00F013FC" w:rsidRDefault="00F013FC" w:rsidP="00F013FC">
            <w:pPr>
              <w:jc w:val="center"/>
              <w:rPr>
                <w:lang w:eastAsia="en-CA"/>
              </w:rPr>
            </w:pPr>
          </w:p>
        </w:tc>
        <w:tc>
          <w:tcPr>
            <w:tcW w:w="448" w:type="dxa"/>
            <w:shd w:val="clear" w:color="auto" w:fill="F2F2F2" w:themeFill="background1" w:themeFillShade="F2"/>
          </w:tcPr>
          <w:p w14:paraId="0CAE4613" w14:textId="38202DAF" w:rsidR="00F013FC" w:rsidRDefault="00000000" w:rsidP="00F013FC">
            <w:pPr>
              <w:jc w:val="center"/>
              <w:rPr>
                <w:lang w:eastAsia="en-CA"/>
              </w:rPr>
            </w:pPr>
            <w:sdt>
              <w:sdtPr>
                <w:rPr>
                  <w:lang w:eastAsia="en-CA"/>
                </w:rPr>
                <w:id w:val="-1104954563"/>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14C2F13D" w14:textId="77777777" w:rsidR="00F013FC" w:rsidRDefault="00F013FC" w:rsidP="00F013FC">
            <w:pPr>
              <w:jc w:val="center"/>
              <w:rPr>
                <w:lang w:eastAsia="en-CA"/>
              </w:rPr>
            </w:pPr>
          </w:p>
        </w:tc>
        <w:tc>
          <w:tcPr>
            <w:tcW w:w="448" w:type="dxa"/>
            <w:shd w:val="clear" w:color="auto" w:fill="F2F2F2" w:themeFill="background1" w:themeFillShade="F2"/>
          </w:tcPr>
          <w:p w14:paraId="15AD7CB1" w14:textId="202A5BE2" w:rsidR="00F013FC" w:rsidRDefault="00000000" w:rsidP="00F013FC">
            <w:pPr>
              <w:jc w:val="center"/>
              <w:rPr>
                <w:lang w:eastAsia="en-CA"/>
              </w:rPr>
            </w:pPr>
            <w:sdt>
              <w:sdtPr>
                <w:rPr>
                  <w:lang w:eastAsia="en-CA"/>
                </w:rPr>
                <w:id w:val="-1866361301"/>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3B954960" w14:textId="382F45EF" w:rsidR="00F013FC" w:rsidRDefault="00000000" w:rsidP="00F013FC">
            <w:pPr>
              <w:jc w:val="center"/>
              <w:rPr>
                <w:lang w:eastAsia="en-CA"/>
              </w:rPr>
            </w:pPr>
            <w:sdt>
              <w:sdtPr>
                <w:rPr>
                  <w:lang w:eastAsia="en-CA"/>
                </w:rPr>
                <w:id w:val="-447088814"/>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692CAEC1" w14:textId="704EC961" w:rsidR="00F013FC" w:rsidRDefault="00000000" w:rsidP="00F013FC">
            <w:pPr>
              <w:jc w:val="center"/>
              <w:rPr>
                <w:lang w:eastAsia="en-CA"/>
              </w:rPr>
            </w:pPr>
            <w:sdt>
              <w:sdtPr>
                <w:rPr>
                  <w:lang w:eastAsia="en-CA"/>
                </w:rPr>
                <w:id w:val="784163027"/>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72391BDE" w14:textId="77777777" w:rsidR="00F013FC" w:rsidRDefault="00F013FC" w:rsidP="00F013FC">
            <w:pPr>
              <w:jc w:val="center"/>
              <w:rPr>
                <w:lang w:eastAsia="en-CA"/>
              </w:rPr>
            </w:pPr>
          </w:p>
        </w:tc>
        <w:tc>
          <w:tcPr>
            <w:tcW w:w="3288" w:type="dxa"/>
            <w:shd w:val="clear" w:color="auto" w:fill="F2F2F2" w:themeFill="background1" w:themeFillShade="F2"/>
          </w:tcPr>
          <w:p w14:paraId="13EF1A39" w14:textId="77777777" w:rsidR="00F013FC" w:rsidRDefault="00F013FC" w:rsidP="00F013FC">
            <w:pPr>
              <w:rPr>
                <w:lang w:eastAsia="en-CA"/>
              </w:rPr>
            </w:pPr>
          </w:p>
        </w:tc>
      </w:tr>
      <w:tr w:rsidR="00F013FC" w14:paraId="3DA33C6B" w14:textId="77777777" w:rsidTr="00DD2645">
        <w:tc>
          <w:tcPr>
            <w:tcW w:w="3060" w:type="dxa"/>
            <w:shd w:val="clear" w:color="auto" w:fill="F2F2F2" w:themeFill="background1" w:themeFillShade="F2"/>
          </w:tcPr>
          <w:p w14:paraId="2D3A3DBF" w14:textId="39DF005B" w:rsidR="00F013FC" w:rsidRDefault="00F013FC" w:rsidP="00F013FC">
            <w:pPr>
              <w:rPr>
                <w:lang w:eastAsia="en-CA"/>
              </w:rPr>
            </w:pPr>
            <w:r w:rsidRPr="00E75D62">
              <w:t>CRU 147</w:t>
            </w:r>
            <w:r w:rsidRPr="00E75D62">
              <w:rPr>
                <w:rFonts w:ascii="Cambria Math" w:hAnsi="Cambria Math" w:cs="Cambria Math"/>
              </w:rPr>
              <w:t>‐</w:t>
            </w:r>
            <w:r w:rsidRPr="00E75D62">
              <w:t xml:space="preserve"> COLES BOOKS </w:t>
            </w:r>
            <w:r w:rsidRPr="00E75D62">
              <w:rPr>
                <w:rFonts w:ascii="Aptos" w:hAnsi="Aptos" w:cs="Aptos"/>
              </w:rPr>
              <w:t>–</w:t>
            </w:r>
            <w:r w:rsidRPr="00E75D62">
              <w:t xml:space="preserve"> sales area HORN/STROBE - HORN TEST</w:t>
            </w:r>
          </w:p>
        </w:tc>
        <w:tc>
          <w:tcPr>
            <w:tcW w:w="907" w:type="dxa"/>
            <w:shd w:val="clear" w:color="auto" w:fill="F2F2F2" w:themeFill="background1" w:themeFillShade="F2"/>
            <w:vAlign w:val="center"/>
          </w:tcPr>
          <w:p w14:paraId="2E5F9018" w14:textId="77777777" w:rsidR="00F013FC" w:rsidRDefault="00F013FC" w:rsidP="00F013FC">
            <w:pPr>
              <w:rPr>
                <w:lang w:eastAsia="en-CA"/>
              </w:rPr>
            </w:pPr>
          </w:p>
        </w:tc>
        <w:tc>
          <w:tcPr>
            <w:tcW w:w="686" w:type="dxa"/>
            <w:shd w:val="clear" w:color="auto" w:fill="F2F2F2" w:themeFill="background1" w:themeFillShade="F2"/>
          </w:tcPr>
          <w:p w14:paraId="2327BC0B" w14:textId="2573C9D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665A4DF" w14:textId="77777777" w:rsidR="00F013FC" w:rsidRDefault="00F013FC" w:rsidP="00F013FC">
            <w:pPr>
              <w:jc w:val="center"/>
              <w:rPr>
                <w:lang w:eastAsia="en-CA"/>
              </w:rPr>
            </w:pPr>
          </w:p>
        </w:tc>
        <w:tc>
          <w:tcPr>
            <w:tcW w:w="1101" w:type="dxa"/>
            <w:shd w:val="clear" w:color="auto" w:fill="F2F2F2" w:themeFill="background1" w:themeFillShade="F2"/>
          </w:tcPr>
          <w:p w14:paraId="4472E5AA" w14:textId="77777777" w:rsidR="00F013FC" w:rsidRDefault="00F013FC" w:rsidP="00F013FC">
            <w:pPr>
              <w:jc w:val="center"/>
              <w:rPr>
                <w:lang w:eastAsia="en-CA"/>
              </w:rPr>
            </w:pPr>
          </w:p>
        </w:tc>
        <w:tc>
          <w:tcPr>
            <w:tcW w:w="850" w:type="dxa"/>
            <w:shd w:val="clear" w:color="auto" w:fill="F2F2F2" w:themeFill="background1" w:themeFillShade="F2"/>
            <w:vAlign w:val="center"/>
          </w:tcPr>
          <w:p w14:paraId="06E17EC2" w14:textId="77777777" w:rsidR="00F013FC" w:rsidRDefault="00F013FC" w:rsidP="00F013FC">
            <w:pPr>
              <w:jc w:val="center"/>
              <w:rPr>
                <w:lang w:eastAsia="en-CA"/>
              </w:rPr>
            </w:pPr>
          </w:p>
        </w:tc>
        <w:tc>
          <w:tcPr>
            <w:tcW w:w="448" w:type="dxa"/>
            <w:shd w:val="clear" w:color="auto" w:fill="F2F2F2" w:themeFill="background1" w:themeFillShade="F2"/>
          </w:tcPr>
          <w:p w14:paraId="13C87D58" w14:textId="30F38570" w:rsidR="00F013FC" w:rsidRDefault="00000000" w:rsidP="00F013FC">
            <w:pPr>
              <w:jc w:val="center"/>
              <w:rPr>
                <w:lang w:eastAsia="en-CA"/>
              </w:rPr>
            </w:pPr>
            <w:sdt>
              <w:sdtPr>
                <w:rPr>
                  <w:lang w:eastAsia="en-CA"/>
                </w:rPr>
                <w:id w:val="-1962258532"/>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0D7D5A89" w14:textId="77777777" w:rsidR="00F013FC" w:rsidRDefault="00F013FC" w:rsidP="00F013FC">
            <w:pPr>
              <w:jc w:val="center"/>
              <w:rPr>
                <w:lang w:eastAsia="en-CA"/>
              </w:rPr>
            </w:pPr>
          </w:p>
        </w:tc>
        <w:tc>
          <w:tcPr>
            <w:tcW w:w="448" w:type="dxa"/>
            <w:shd w:val="clear" w:color="auto" w:fill="F2F2F2" w:themeFill="background1" w:themeFillShade="F2"/>
          </w:tcPr>
          <w:p w14:paraId="1D06EAC6" w14:textId="5909971F" w:rsidR="00F013FC" w:rsidRDefault="00000000" w:rsidP="00F013FC">
            <w:pPr>
              <w:jc w:val="center"/>
              <w:rPr>
                <w:lang w:eastAsia="en-CA"/>
              </w:rPr>
            </w:pPr>
            <w:sdt>
              <w:sdtPr>
                <w:rPr>
                  <w:lang w:eastAsia="en-CA"/>
                </w:rPr>
                <w:id w:val="673685298"/>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2D697FD4" w14:textId="16330A49" w:rsidR="00F013FC" w:rsidRDefault="00000000" w:rsidP="00F013FC">
            <w:pPr>
              <w:jc w:val="center"/>
              <w:rPr>
                <w:lang w:eastAsia="en-CA"/>
              </w:rPr>
            </w:pPr>
            <w:sdt>
              <w:sdtPr>
                <w:rPr>
                  <w:lang w:eastAsia="en-CA"/>
                </w:rPr>
                <w:id w:val="288711677"/>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4359AFF2" w14:textId="28F3B77E" w:rsidR="00F013FC" w:rsidRDefault="00000000" w:rsidP="00F013FC">
            <w:pPr>
              <w:jc w:val="center"/>
              <w:rPr>
                <w:lang w:eastAsia="en-CA"/>
              </w:rPr>
            </w:pPr>
            <w:sdt>
              <w:sdtPr>
                <w:rPr>
                  <w:lang w:eastAsia="en-CA"/>
                </w:rPr>
                <w:id w:val="857780097"/>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62BFBF23" w14:textId="77777777" w:rsidR="00F013FC" w:rsidRDefault="00F013FC" w:rsidP="00F013FC">
            <w:pPr>
              <w:jc w:val="center"/>
              <w:rPr>
                <w:lang w:eastAsia="en-CA"/>
              </w:rPr>
            </w:pPr>
          </w:p>
        </w:tc>
        <w:tc>
          <w:tcPr>
            <w:tcW w:w="3288" w:type="dxa"/>
            <w:shd w:val="clear" w:color="auto" w:fill="F2F2F2" w:themeFill="background1" w:themeFillShade="F2"/>
          </w:tcPr>
          <w:p w14:paraId="711494F4" w14:textId="77777777" w:rsidR="00F013FC" w:rsidRDefault="00F013FC" w:rsidP="00F013FC">
            <w:pPr>
              <w:rPr>
                <w:lang w:eastAsia="en-CA"/>
              </w:rPr>
            </w:pPr>
          </w:p>
        </w:tc>
      </w:tr>
      <w:tr w:rsidR="00F013FC" w14:paraId="5EC46B4A" w14:textId="77777777" w:rsidTr="00DD2645">
        <w:tc>
          <w:tcPr>
            <w:tcW w:w="3060" w:type="dxa"/>
            <w:shd w:val="clear" w:color="auto" w:fill="F2F2F2" w:themeFill="background1" w:themeFillShade="F2"/>
          </w:tcPr>
          <w:p w14:paraId="3A519E60" w14:textId="73450CA2" w:rsidR="00F013FC" w:rsidRDefault="00F013FC" w:rsidP="00F013FC">
            <w:pPr>
              <w:rPr>
                <w:lang w:eastAsia="en-CA"/>
              </w:rPr>
            </w:pPr>
            <w:r w:rsidRPr="00E75D62">
              <w:t>CRU 147</w:t>
            </w:r>
            <w:r w:rsidRPr="00E75D62">
              <w:rPr>
                <w:rFonts w:ascii="Cambria Math" w:hAnsi="Cambria Math" w:cs="Cambria Math"/>
              </w:rPr>
              <w:t>‐</w:t>
            </w:r>
            <w:r w:rsidRPr="00E75D62">
              <w:t xml:space="preserve"> COLES BOOKS </w:t>
            </w:r>
            <w:r w:rsidRPr="00E75D62">
              <w:rPr>
                <w:rFonts w:ascii="Aptos" w:hAnsi="Aptos" w:cs="Aptos"/>
              </w:rPr>
              <w:t>–</w:t>
            </w:r>
            <w:r w:rsidRPr="00E75D62">
              <w:t xml:space="preserve"> sales area HORN/STROBE - STROBE TEST</w:t>
            </w:r>
          </w:p>
        </w:tc>
        <w:tc>
          <w:tcPr>
            <w:tcW w:w="907" w:type="dxa"/>
            <w:shd w:val="clear" w:color="auto" w:fill="F2F2F2" w:themeFill="background1" w:themeFillShade="F2"/>
            <w:vAlign w:val="center"/>
          </w:tcPr>
          <w:p w14:paraId="6835A9FB" w14:textId="77777777" w:rsidR="00F013FC" w:rsidRDefault="00F013FC" w:rsidP="00F013FC">
            <w:pPr>
              <w:rPr>
                <w:lang w:eastAsia="en-CA"/>
              </w:rPr>
            </w:pPr>
          </w:p>
        </w:tc>
        <w:tc>
          <w:tcPr>
            <w:tcW w:w="686" w:type="dxa"/>
            <w:shd w:val="clear" w:color="auto" w:fill="F2F2F2" w:themeFill="background1" w:themeFillShade="F2"/>
          </w:tcPr>
          <w:p w14:paraId="6DC6EB9B" w14:textId="6613342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34988F5" w14:textId="77777777" w:rsidR="00F013FC" w:rsidRDefault="00F013FC" w:rsidP="00F013FC">
            <w:pPr>
              <w:jc w:val="center"/>
              <w:rPr>
                <w:lang w:eastAsia="en-CA"/>
              </w:rPr>
            </w:pPr>
          </w:p>
        </w:tc>
        <w:tc>
          <w:tcPr>
            <w:tcW w:w="1101" w:type="dxa"/>
            <w:shd w:val="clear" w:color="auto" w:fill="F2F2F2" w:themeFill="background1" w:themeFillShade="F2"/>
          </w:tcPr>
          <w:p w14:paraId="3717C4FE" w14:textId="77777777" w:rsidR="00F013FC" w:rsidRDefault="00F013FC" w:rsidP="00F013FC">
            <w:pPr>
              <w:jc w:val="center"/>
              <w:rPr>
                <w:lang w:eastAsia="en-CA"/>
              </w:rPr>
            </w:pPr>
          </w:p>
        </w:tc>
        <w:tc>
          <w:tcPr>
            <w:tcW w:w="850" w:type="dxa"/>
            <w:shd w:val="clear" w:color="auto" w:fill="F2F2F2" w:themeFill="background1" w:themeFillShade="F2"/>
            <w:vAlign w:val="center"/>
          </w:tcPr>
          <w:p w14:paraId="25ED21A3" w14:textId="77777777" w:rsidR="00F013FC" w:rsidRDefault="00F013FC" w:rsidP="00F013FC">
            <w:pPr>
              <w:jc w:val="center"/>
              <w:rPr>
                <w:lang w:eastAsia="en-CA"/>
              </w:rPr>
            </w:pPr>
          </w:p>
        </w:tc>
        <w:tc>
          <w:tcPr>
            <w:tcW w:w="448" w:type="dxa"/>
            <w:shd w:val="clear" w:color="auto" w:fill="F2F2F2" w:themeFill="background1" w:themeFillShade="F2"/>
          </w:tcPr>
          <w:p w14:paraId="15304122" w14:textId="1BADD488" w:rsidR="00F013FC" w:rsidRDefault="00000000" w:rsidP="00F013FC">
            <w:pPr>
              <w:jc w:val="center"/>
              <w:rPr>
                <w:lang w:eastAsia="en-CA"/>
              </w:rPr>
            </w:pPr>
            <w:sdt>
              <w:sdtPr>
                <w:rPr>
                  <w:lang w:eastAsia="en-CA"/>
                </w:rPr>
                <w:id w:val="312841243"/>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773F83CC" w14:textId="77777777" w:rsidR="00F013FC" w:rsidRDefault="00F013FC" w:rsidP="00F013FC">
            <w:pPr>
              <w:jc w:val="center"/>
              <w:rPr>
                <w:lang w:eastAsia="en-CA"/>
              </w:rPr>
            </w:pPr>
          </w:p>
        </w:tc>
        <w:tc>
          <w:tcPr>
            <w:tcW w:w="448" w:type="dxa"/>
            <w:shd w:val="clear" w:color="auto" w:fill="F2F2F2" w:themeFill="background1" w:themeFillShade="F2"/>
          </w:tcPr>
          <w:p w14:paraId="5AB03021" w14:textId="1F44A27C" w:rsidR="00F013FC" w:rsidRDefault="00000000" w:rsidP="00F013FC">
            <w:pPr>
              <w:jc w:val="center"/>
              <w:rPr>
                <w:lang w:eastAsia="en-CA"/>
              </w:rPr>
            </w:pPr>
            <w:sdt>
              <w:sdtPr>
                <w:rPr>
                  <w:lang w:eastAsia="en-CA"/>
                </w:rPr>
                <w:id w:val="-1074896275"/>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3433481E" w14:textId="660666BE" w:rsidR="00F013FC" w:rsidRDefault="00000000" w:rsidP="00F013FC">
            <w:pPr>
              <w:jc w:val="center"/>
              <w:rPr>
                <w:lang w:eastAsia="en-CA"/>
              </w:rPr>
            </w:pPr>
            <w:sdt>
              <w:sdtPr>
                <w:rPr>
                  <w:lang w:eastAsia="en-CA"/>
                </w:rPr>
                <w:id w:val="2117867305"/>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2E62707B" w14:textId="03B82D45" w:rsidR="00F013FC" w:rsidRDefault="00000000" w:rsidP="00F013FC">
            <w:pPr>
              <w:jc w:val="center"/>
              <w:rPr>
                <w:lang w:eastAsia="en-CA"/>
              </w:rPr>
            </w:pPr>
            <w:sdt>
              <w:sdtPr>
                <w:rPr>
                  <w:lang w:eastAsia="en-CA"/>
                </w:rPr>
                <w:id w:val="1369870979"/>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1181E066" w14:textId="77777777" w:rsidR="00F013FC" w:rsidRDefault="00F013FC" w:rsidP="00F013FC">
            <w:pPr>
              <w:jc w:val="center"/>
              <w:rPr>
                <w:lang w:eastAsia="en-CA"/>
              </w:rPr>
            </w:pPr>
          </w:p>
        </w:tc>
        <w:tc>
          <w:tcPr>
            <w:tcW w:w="3288" w:type="dxa"/>
            <w:shd w:val="clear" w:color="auto" w:fill="F2F2F2" w:themeFill="background1" w:themeFillShade="F2"/>
          </w:tcPr>
          <w:p w14:paraId="3E8A67FF" w14:textId="77777777" w:rsidR="00F013FC" w:rsidRDefault="00F013FC" w:rsidP="00F013FC">
            <w:pPr>
              <w:rPr>
                <w:lang w:eastAsia="en-CA"/>
              </w:rPr>
            </w:pPr>
          </w:p>
        </w:tc>
      </w:tr>
      <w:tr w:rsidR="00F013FC" w14:paraId="48B80DE7" w14:textId="77777777" w:rsidTr="00DD2645">
        <w:tc>
          <w:tcPr>
            <w:tcW w:w="3060" w:type="dxa"/>
            <w:shd w:val="clear" w:color="auto" w:fill="F2F2F2" w:themeFill="background1" w:themeFillShade="F2"/>
          </w:tcPr>
          <w:p w14:paraId="21A8E635" w14:textId="6BF1A764" w:rsidR="00F013FC" w:rsidRDefault="00F013FC" w:rsidP="00F013FC">
            <w:pPr>
              <w:rPr>
                <w:lang w:eastAsia="en-CA"/>
              </w:rPr>
            </w:pPr>
            <w:r w:rsidRPr="00E75D62">
              <w:t>CRU 147</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6794343A" w14:textId="77777777" w:rsidR="00F013FC" w:rsidRDefault="00F013FC" w:rsidP="00F013FC">
            <w:pPr>
              <w:rPr>
                <w:lang w:eastAsia="en-CA"/>
              </w:rPr>
            </w:pPr>
          </w:p>
        </w:tc>
        <w:tc>
          <w:tcPr>
            <w:tcW w:w="686" w:type="dxa"/>
            <w:shd w:val="clear" w:color="auto" w:fill="F2F2F2" w:themeFill="background1" w:themeFillShade="F2"/>
          </w:tcPr>
          <w:p w14:paraId="3BA47F05" w14:textId="09C5212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0A9B683" w14:textId="77777777" w:rsidR="00F013FC" w:rsidRDefault="00F013FC" w:rsidP="00F013FC">
            <w:pPr>
              <w:jc w:val="center"/>
              <w:rPr>
                <w:lang w:eastAsia="en-CA"/>
              </w:rPr>
            </w:pPr>
          </w:p>
        </w:tc>
        <w:tc>
          <w:tcPr>
            <w:tcW w:w="1101" w:type="dxa"/>
            <w:shd w:val="clear" w:color="auto" w:fill="F2F2F2" w:themeFill="background1" w:themeFillShade="F2"/>
          </w:tcPr>
          <w:p w14:paraId="79CB954E" w14:textId="77777777" w:rsidR="00F013FC" w:rsidRDefault="00F013FC" w:rsidP="00F013FC">
            <w:pPr>
              <w:jc w:val="center"/>
              <w:rPr>
                <w:lang w:eastAsia="en-CA"/>
              </w:rPr>
            </w:pPr>
          </w:p>
        </w:tc>
        <w:tc>
          <w:tcPr>
            <w:tcW w:w="850" w:type="dxa"/>
            <w:shd w:val="clear" w:color="auto" w:fill="F2F2F2" w:themeFill="background1" w:themeFillShade="F2"/>
            <w:vAlign w:val="center"/>
          </w:tcPr>
          <w:p w14:paraId="122BC9C0" w14:textId="77777777" w:rsidR="00F013FC" w:rsidRDefault="00F013FC" w:rsidP="00F013FC">
            <w:pPr>
              <w:jc w:val="center"/>
              <w:rPr>
                <w:lang w:eastAsia="en-CA"/>
              </w:rPr>
            </w:pPr>
          </w:p>
        </w:tc>
        <w:tc>
          <w:tcPr>
            <w:tcW w:w="448" w:type="dxa"/>
            <w:shd w:val="clear" w:color="auto" w:fill="F2F2F2" w:themeFill="background1" w:themeFillShade="F2"/>
          </w:tcPr>
          <w:p w14:paraId="34E77A55" w14:textId="768EF9C7" w:rsidR="00F013FC" w:rsidRDefault="00000000" w:rsidP="00F013FC">
            <w:pPr>
              <w:jc w:val="center"/>
              <w:rPr>
                <w:lang w:eastAsia="en-CA"/>
              </w:rPr>
            </w:pPr>
            <w:sdt>
              <w:sdtPr>
                <w:rPr>
                  <w:lang w:eastAsia="en-CA"/>
                </w:rPr>
                <w:id w:val="-310560753"/>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2F4CCF78" w14:textId="77777777" w:rsidR="00F013FC" w:rsidRDefault="00F013FC" w:rsidP="00F013FC">
            <w:pPr>
              <w:jc w:val="center"/>
              <w:rPr>
                <w:lang w:eastAsia="en-CA"/>
              </w:rPr>
            </w:pPr>
          </w:p>
        </w:tc>
        <w:tc>
          <w:tcPr>
            <w:tcW w:w="448" w:type="dxa"/>
            <w:shd w:val="clear" w:color="auto" w:fill="F2F2F2" w:themeFill="background1" w:themeFillShade="F2"/>
          </w:tcPr>
          <w:p w14:paraId="30BFF81A" w14:textId="57E66AFB" w:rsidR="00F013FC" w:rsidRDefault="00000000" w:rsidP="00F013FC">
            <w:pPr>
              <w:jc w:val="center"/>
              <w:rPr>
                <w:lang w:eastAsia="en-CA"/>
              </w:rPr>
            </w:pPr>
            <w:sdt>
              <w:sdtPr>
                <w:rPr>
                  <w:lang w:eastAsia="en-CA"/>
                </w:rPr>
                <w:id w:val="1312056747"/>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4F9DB830" w14:textId="3582768E" w:rsidR="00F013FC" w:rsidRDefault="00000000" w:rsidP="00F013FC">
            <w:pPr>
              <w:jc w:val="center"/>
              <w:rPr>
                <w:lang w:eastAsia="en-CA"/>
              </w:rPr>
            </w:pPr>
            <w:sdt>
              <w:sdtPr>
                <w:rPr>
                  <w:lang w:eastAsia="en-CA"/>
                </w:rPr>
                <w:id w:val="1027610326"/>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70AFF2DC" w14:textId="6A582D97" w:rsidR="00F013FC" w:rsidRDefault="00000000" w:rsidP="00F013FC">
            <w:pPr>
              <w:jc w:val="center"/>
              <w:rPr>
                <w:lang w:eastAsia="en-CA"/>
              </w:rPr>
            </w:pPr>
            <w:sdt>
              <w:sdtPr>
                <w:rPr>
                  <w:lang w:eastAsia="en-CA"/>
                </w:rPr>
                <w:id w:val="-1755665061"/>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2904D191" w14:textId="77777777" w:rsidR="00F013FC" w:rsidRDefault="00F013FC" w:rsidP="00F013FC">
            <w:pPr>
              <w:jc w:val="center"/>
              <w:rPr>
                <w:lang w:eastAsia="en-CA"/>
              </w:rPr>
            </w:pPr>
          </w:p>
        </w:tc>
        <w:tc>
          <w:tcPr>
            <w:tcW w:w="3288" w:type="dxa"/>
            <w:shd w:val="clear" w:color="auto" w:fill="F2F2F2" w:themeFill="background1" w:themeFillShade="F2"/>
          </w:tcPr>
          <w:p w14:paraId="38E87407" w14:textId="77777777" w:rsidR="00F013FC" w:rsidRDefault="00F013FC" w:rsidP="00F013FC">
            <w:pPr>
              <w:rPr>
                <w:lang w:eastAsia="en-CA"/>
              </w:rPr>
            </w:pPr>
          </w:p>
        </w:tc>
      </w:tr>
      <w:tr w:rsidR="00F013FC" w14:paraId="39E42A69" w14:textId="77777777" w:rsidTr="00DD2645">
        <w:tc>
          <w:tcPr>
            <w:tcW w:w="3060" w:type="dxa"/>
            <w:shd w:val="clear" w:color="auto" w:fill="F2F2F2" w:themeFill="background1" w:themeFillShade="F2"/>
          </w:tcPr>
          <w:p w14:paraId="57FA3D32" w14:textId="59683004" w:rsidR="00F013FC" w:rsidRDefault="00F013FC" w:rsidP="00F013FC">
            <w:pPr>
              <w:rPr>
                <w:lang w:eastAsia="en-CA"/>
              </w:rPr>
            </w:pPr>
            <w:r w:rsidRPr="00E75D62">
              <w:t>CRU 147</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360A7EAE" w14:textId="77777777" w:rsidR="00F013FC" w:rsidRDefault="00F013FC" w:rsidP="00F013FC">
            <w:pPr>
              <w:rPr>
                <w:lang w:eastAsia="en-CA"/>
              </w:rPr>
            </w:pPr>
          </w:p>
        </w:tc>
        <w:tc>
          <w:tcPr>
            <w:tcW w:w="686" w:type="dxa"/>
            <w:shd w:val="clear" w:color="auto" w:fill="F2F2F2" w:themeFill="background1" w:themeFillShade="F2"/>
          </w:tcPr>
          <w:p w14:paraId="4BAAB90B" w14:textId="6A958C3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F89C10C" w14:textId="77777777" w:rsidR="00F013FC" w:rsidRDefault="00F013FC" w:rsidP="00F013FC">
            <w:pPr>
              <w:jc w:val="center"/>
              <w:rPr>
                <w:lang w:eastAsia="en-CA"/>
              </w:rPr>
            </w:pPr>
          </w:p>
        </w:tc>
        <w:tc>
          <w:tcPr>
            <w:tcW w:w="1101" w:type="dxa"/>
            <w:shd w:val="clear" w:color="auto" w:fill="F2F2F2" w:themeFill="background1" w:themeFillShade="F2"/>
          </w:tcPr>
          <w:p w14:paraId="12BFD256" w14:textId="77777777" w:rsidR="00F013FC" w:rsidRDefault="00F013FC" w:rsidP="00F013FC">
            <w:pPr>
              <w:jc w:val="center"/>
              <w:rPr>
                <w:lang w:eastAsia="en-CA"/>
              </w:rPr>
            </w:pPr>
          </w:p>
        </w:tc>
        <w:tc>
          <w:tcPr>
            <w:tcW w:w="850" w:type="dxa"/>
            <w:shd w:val="clear" w:color="auto" w:fill="F2F2F2" w:themeFill="background1" w:themeFillShade="F2"/>
            <w:vAlign w:val="center"/>
          </w:tcPr>
          <w:p w14:paraId="63F4F326" w14:textId="77777777" w:rsidR="00F013FC" w:rsidRDefault="00F013FC" w:rsidP="00F013FC">
            <w:pPr>
              <w:jc w:val="center"/>
              <w:rPr>
                <w:lang w:eastAsia="en-CA"/>
              </w:rPr>
            </w:pPr>
          </w:p>
        </w:tc>
        <w:tc>
          <w:tcPr>
            <w:tcW w:w="448" w:type="dxa"/>
            <w:shd w:val="clear" w:color="auto" w:fill="F2F2F2" w:themeFill="background1" w:themeFillShade="F2"/>
          </w:tcPr>
          <w:p w14:paraId="4720E4B4" w14:textId="0FFB3381" w:rsidR="00F013FC" w:rsidRDefault="00000000" w:rsidP="00F013FC">
            <w:pPr>
              <w:jc w:val="center"/>
              <w:rPr>
                <w:lang w:eastAsia="en-CA"/>
              </w:rPr>
            </w:pPr>
            <w:sdt>
              <w:sdtPr>
                <w:rPr>
                  <w:lang w:eastAsia="en-CA"/>
                </w:rPr>
                <w:id w:val="-870219974"/>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53F29672" w14:textId="77777777" w:rsidR="00F013FC" w:rsidRDefault="00F013FC" w:rsidP="00F013FC">
            <w:pPr>
              <w:jc w:val="center"/>
              <w:rPr>
                <w:lang w:eastAsia="en-CA"/>
              </w:rPr>
            </w:pPr>
          </w:p>
        </w:tc>
        <w:tc>
          <w:tcPr>
            <w:tcW w:w="448" w:type="dxa"/>
            <w:shd w:val="clear" w:color="auto" w:fill="F2F2F2" w:themeFill="background1" w:themeFillShade="F2"/>
          </w:tcPr>
          <w:p w14:paraId="1C827114" w14:textId="5414C400" w:rsidR="00F013FC" w:rsidRDefault="00000000" w:rsidP="00F013FC">
            <w:pPr>
              <w:jc w:val="center"/>
              <w:rPr>
                <w:lang w:eastAsia="en-CA"/>
              </w:rPr>
            </w:pPr>
            <w:sdt>
              <w:sdtPr>
                <w:rPr>
                  <w:lang w:eastAsia="en-CA"/>
                </w:rPr>
                <w:id w:val="2068145953"/>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5338C1B0" w14:textId="7FB22D31" w:rsidR="00F013FC" w:rsidRDefault="00000000" w:rsidP="00F013FC">
            <w:pPr>
              <w:jc w:val="center"/>
              <w:rPr>
                <w:lang w:eastAsia="en-CA"/>
              </w:rPr>
            </w:pPr>
            <w:sdt>
              <w:sdtPr>
                <w:rPr>
                  <w:lang w:eastAsia="en-CA"/>
                </w:rPr>
                <w:id w:val="-770322886"/>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436B6A55" w14:textId="7C37507B" w:rsidR="00F013FC" w:rsidRDefault="00000000" w:rsidP="00F013FC">
            <w:pPr>
              <w:jc w:val="center"/>
              <w:rPr>
                <w:lang w:eastAsia="en-CA"/>
              </w:rPr>
            </w:pPr>
            <w:sdt>
              <w:sdtPr>
                <w:rPr>
                  <w:lang w:eastAsia="en-CA"/>
                </w:rPr>
                <w:id w:val="-1481387425"/>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0ADB2037" w14:textId="77777777" w:rsidR="00F013FC" w:rsidRDefault="00F013FC" w:rsidP="00F013FC">
            <w:pPr>
              <w:jc w:val="center"/>
              <w:rPr>
                <w:lang w:eastAsia="en-CA"/>
              </w:rPr>
            </w:pPr>
          </w:p>
        </w:tc>
        <w:tc>
          <w:tcPr>
            <w:tcW w:w="3288" w:type="dxa"/>
            <w:shd w:val="clear" w:color="auto" w:fill="F2F2F2" w:themeFill="background1" w:themeFillShade="F2"/>
          </w:tcPr>
          <w:p w14:paraId="136F8F96" w14:textId="77777777" w:rsidR="00F013FC" w:rsidRDefault="00F013FC" w:rsidP="00F013FC">
            <w:pPr>
              <w:rPr>
                <w:lang w:eastAsia="en-CA"/>
              </w:rPr>
            </w:pPr>
          </w:p>
        </w:tc>
      </w:tr>
      <w:tr w:rsidR="00F013FC" w14:paraId="2A044161" w14:textId="77777777" w:rsidTr="00DD2645">
        <w:tc>
          <w:tcPr>
            <w:tcW w:w="3060" w:type="dxa"/>
            <w:shd w:val="clear" w:color="auto" w:fill="F2F2F2" w:themeFill="background1" w:themeFillShade="F2"/>
          </w:tcPr>
          <w:p w14:paraId="013BCB7A" w14:textId="605DF6F9" w:rsidR="00F013FC" w:rsidRDefault="00F013FC" w:rsidP="00F013FC">
            <w:pPr>
              <w:rPr>
                <w:lang w:eastAsia="en-CA"/>
              </w:rPr>
            </w:pPr>
            <w:r w:rsidRPr="00E75D62">
              <w:t>CRU 146</w:t>
            </w:r>
            <w:r w:rsidRPr="00E75D62">
              <w:rPr>
                <w:rFonts w:ascii="Cambria Math" w:hAnsi="Cambria Math" w:cs="Cambria Math"/>
              </w:rPr>
              <w:t>‐</w:t>
            </w:r>
            <w:r w:rsidRPr="00E75D62">
              <w:t xml:space="preserve"> SPORTS EXPERTS</w:t>
            </w:r>
            <w:r w:rsidRPr="00E75D62">
              <w:rPr>
                <w:rFonts w:ascii="Cambria Math" w:hAnsi="Cambria Math" w:cs="Cambria Math"/>
              </w:rPr>
              <w:t>‐</w:t>
            </w:r>
            <w:r w:rsidRPr="00E75D62">
              <w:t>store room HORN/STROBE - HORN TEST</w:t>
            </w:r>
          </w:p>
        </w:tc>
        <w:tc>
          <w:tcPr>
            <w:tcW w:w="907" w:type="dxa"/>
            <w:shd w:val="clear" w:color="auto" w:fill="F2F2F2" w:themeFill="background1" w:themeFillShade="F2"/>
            <w:vAlign w:val="center"/>
          </w:tcPr>
          <w:p w14:paraId="6DF9A5D0" w14:textId="77777777" w:rsidR="00F013FC" w:rsidRDefault="00F013FC" w:rsidP="00F013FC">
            <w:pPr>
              <w:rPr>
                <w:lang w:eastAsia="en-CA"/>
              </w:rPr>
            </w:pPr>
          </w:p>
        </w:tc>
        <w:tc>
          <w:tcPr>
            <w:tcW w:w="686" w:type="dxa"/>
            <w:shd w:val="clear" w:color="auto" w:fill="F2F2F2" w:themeFill="background1" w:themeFillShade="F2"/>
          </w:tcPr>
          <w:p w14:paraId="1D5B19FF" w14:textId="0631ED6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B010D33" w14:textId="77777777" w:rsidR="00F013FC" w:rsidRDefault="00F013FC" w:rsidP="00F013FC">
            <w:pPr>
              <w:jc w:val="center"/>
              <w:rPr>
                <w:lang w:eastAsia="en-CA"/>
              </w:rPr>
            </w:pPr>
          </w:p>
        </w:tc>
        <w:tc>
          <w:tcPr>
            <w:tcW w:w="1101" w:type="dxa"/>
            <w:shd w:val="clear" w:color="auto" w:fill="F2F2F2" w:themeFill="background1" w:themeFillShade="F2"/>
          </w:tcPr>
          <w:p w14:paraId="026434E6" w14:textId="77777777" w:rsidR="00F013FC" w:rsidRDefault="00F013FC" w:rsidP="00F013FC">
            <w:pPr>
              <w:jc w:val="center"/>
              <w:rPr>
                <w:lang w:eastAsia="en-CA"/>
              </w:rPr>
            </w:pPr>
          </w:p>
        </w:tc>
        <w:tc>
          <w:tcPr>
            <w:tcW w:w="850" w:type="dxa"/>
            <w:shd w:val="clear" w:color="auto" w:fill="F2F2F2" w:themeFill="background1" w:themeFillShade="F2"/>
            <w:vAlign w:val="center"/>
          </w:tcPr>
          <w:p w14:paraId="594E0716" w14:textId="77777777" w:rsidR="00F013FC" w:rsidRDefault="00F013FC" w:rsidP="00F013FC">
            <w:pPr>
              <w:jc w:val="center"/>
              <w:rPr>
                <w:lang w:eastAsia="en-CA"/>
              </w:rPr>
            </w:pPr>
          </w:p>
        </w:tc>
        <w:tc>
          <w:tcPr>
            <w:tcW w:w="448" w:type="dxa"/>
            <w:shd w:val="clear" w:color="auto" w:fill="F2F2F2" w:themeFill="background1" w:themeFillShade="F2"/>
          </w:tcPr>
          <w:p w14:paraId="2172C54B" w14:textId="3CDA8408" w:rsidR="00F013FC" w:rsidRDefault="00000000" w:rsidP="00F013FC">
            <w:pPr>
              <w:jc w:val="center"/>
              <w:rPr>
                <w:lang w:eastAsia="en-CA"/>
              </w:rPr>
            </w:pPr>
            <w:sdt>
              <w:sdtPr>
                <w:rPr>
                  <w:lang w:eastAsia="en-CA"/>
                </w:rPr>
                <w:id w:val="1709607911"/>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4B0780BF" w14:textId="77777777" w:rsidR="00F013FC" w:rsidRDefault="00F013FC" w:rsidP="00F013FC">
            <w:pPr>
              <w:jc w:val="center"/>
              <w:rPr>
                <w:lang w:eastAsia="en-CA"/>
              </w:rPr>
            </w:pPr>
          </w:p>
        </w:tc>
        <w:tc>
          <w:tcPr>
            <w:tcW w:w="448" w:type="dxa"/>
            <w:shd w:val="clear" w:color="auto" w:fill="F2F2F2" w:themeFill="background1" w:themeFillShade="F2"/>
          </w:tcPr>
          <w:p w14:paraId="79E3098F" w14:textId="2B3AC9AE" w:rsidR="00F013FC" w:rsidRDefault="00000000" w:rsidP="00F013FC">
            <w:pPr>
              <w:jc w:val="center"/>
              <w:rPr>
                <w:lang w:eastAsia="en-CA"/>
              </w:rPr>
            </w:pPr>
            <w:sdt>
              <w:sdtPr>
                <w:rPr>
                  <w:lang w:eastAsia="en-CA"/>
                </w:rPr>
                <w:id w:val="2002771738"/>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15F29B8D" w14:textId="1A5C443A" w:rsidR="00F013FC" w:rsidRDefault="00000000" w:rsidP="00F013FC">
            <w:pPr>
              <w:jc w:val="center"/>
              <w:rPr>
                <w:lang w:eastAsia="en-CA"/>
              </w:rPr>
            </w:pPr>
            <w:sdt>
              <w:sdtPr>
                <w:rPr>
                  <w:lang w:eastAsia="en-CA"/>
                </w:rPr>
                <w:id w:val="-487019564"/>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17463995" w14:textId="165D8518" w:rsidR="00F013FC" w:rsidRDefault="00000000" w:rsidP="00F013FC">
            <w:pPr>
              <w:jc w:val="center"/>
              <w:rPr>
                <w:lang w:eastAsia="en-CA"/>
              </w:rPr>
            </w:pPr>
            <w:sdt>
              <w:sdtPr>
                <w:rPr>
                  <w:lang w:eastAsia="en-CA"/>
                </w:rPr>
                <w:id w:val="-500278736"/>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7C1BB5EF" w14:textId="77777777" w:rsidR="00F013FC" w:rsidRDefault="00F013FC" w:rsidP="00F013FC">
            <w:pPr>
              <w:jc w:val="center"/>
              <w:rPr>
                <w:lang w:eastAsia="en-CA"/>
              </w:rPr>
            </w:pPr>
          </w:p>
        </w:tc>
        <w:tc>
          <w:tcPr>
            <w:tcW w:w="3288" w:type="dxa"/>
            <w:shd w:val="clear" w:color="auto" w:fill="F2F2F2" w:themeFill="background1" w:themeFillShade="F2"/>
          </w:tcPr>
          <w:p w14:paraId="4E1F837D" w14:textId="77777777" w:rsidR="00F013FC" w:rsidRDefault="00F013FC" w:rsidP="00F013FC">
            <w:pPr>
              <w:rPr>
                <w:lang w:eastAsia="en-CA"/>
              </w:rPr>
            </w:pPr>
          </w:p>
        </w:tc>
      </w:tr>
      <w:tr w:rsidR="00F013FC" w14:paraId="5C9B665E" w14:textId="77777777" w:rsidTr="00DD2645">
        <w:tc>
          <w:tcPr>
            <w:tcW w:w="3060" w:type="dxa"/>
            <w:shd w:val="clear" w:color="auto" w:fill="F2F2F2" w:themeFill="background1" w:themeFillShade="F2"/>
          </w:tcPr>
          <w:p w14:paraId="004D0075" w14:textId="00E8FDAC" w:rsidR="00F013FC" w:rsidRDefault="00F013FC" w:rsidP="00F013FC">
            <w:pPr>
              <w:rPr>
                <w:lang w:eastAsia="en-CA"/>
              </w:rPr>
            </w:pPr>
            <w:r w:rsidRPr="00E75D62">
              <w:t>CRU 146</w:t>
            </w:r>
            <w:r w:rsidRPr="00E75D62">
              <w:rPr>
                <w:rFonts w:ascii="Cambria Math" w:hAnsi="Cambria Math" w:cs="Cambria Math"/>
              </w:rPr>
              <w:t>‐</w:t>
            </w:r>
            <w:r w:rsidRPr="00E75D62">
              <w:t xml:space="preserve"> SPORTS EXPERTS</w:t>
            </w:r>
            <w:r w:rsidRPr="00E75D62">
              <w:rPr>
                <w:rFonts w:ascii="Cambria Math" w:hAnsi="Cambria Math" w:cs="Cambria Math"/>
              </w:rPr>
              <w:t>‐</w:t>
            </w:r>
            <w:r w:rsidRPr="00E75D62">
              <w:t>store room HORN/STROBE - STROBE TEST</w:t>
            </w:r>
          </w:p>
        </w:tc>
        <w:tc>
          <w:tcPr>
            <w:tcW w:w="907" w:type="dxa"/>
            <w:shd w:val="clear" w:color="auto" w:fill="F2F2F2" w:themeFill="background1" w:themeFillShade="F2"/>
            <w:vAlign w:val="center"/>
          </w:tcPr>
          <w:p w14:paraId="2517304B" w14:textId="77777777" w:rsidR="00F013FC" w:rsidRDefault="00F013FC" w:rsidP="00F013FC">
            <w:pPr>
              <w:rPr>
                <w:lang w:eastAsia="en-CA"/>
              </w:rPr>
            </w:pPr>
          </w:p>
        </w:tc>
        <w:tc>
          <w:tcPr>
            <w:tcW w:w="686" w:type="dxa"/>
            <w:shd w:val="clear" w:color="auto" w:fill="F2F2F2" w:themeFill="background1" w:themeFillShade="F2"/>
          </w:tcPr>
          <w:p w14:paraId="05A47209" w14:textId="446D822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0B77B65" w14:textId="77777777" w:rsidR="00F013FC" w:rsidRDefault="00F013FC" w:rsidP="00F013FC">
            <w:pPr>
              <w:jc w:val="center"/>
              <w:rPr>
                <w:lang w:eastAsia="en-CA"/>
              </w:rPr>
            </w:pPr>
          </w:p>
        </w:tc>
        <w:tc>
          <w:tcPr>
            <w:tcW w:w="1101" w:type="dxa"/>
            <w:shd w:val="clear" w:color="auto" w:fill="F2F2F2" w:themeFill="background1" w:themeFillShade="F2"/>
          </w:tcPr>
          <w:p w14:paraId="6A05870A" w14:textId="77777777" w:rsidR="00F013FC" w:rsidRDefault="00F013FC" w:rsidP="00F013FC">
            <w:pPr>
              <w:jc w:val="center"/>
              <w:rPr>
                <w:lang w:eastAsia="en-CA"/>
              </w:rPr>
            </w:pPr>
          </w:p>
        </w:tc>
        <w:tc>
          <w:tcPr>
            <w:tcW w:w="850" w:type="dxa"/>
            <w:shd w:val="clear" w:color="auto" w:fill="F2F2F2" w:themeFill="background1" w:themeFillShade="F2"/>
            <w:vAlign w:val="center"/>
          </w:tcPr>
          <w:p w14:paraId="711A710F" w14:textId="77777777" w:rsidR="00F013FC" w:rsidRDefault="00F013FC" w:rsidP="00F013FC">
            <w:pPr>
              <w:jc w:val="center"/>
              <w:rPr>
                <w:lang w:eastAsia="en-CA"/>
              </w:rPr>
            </w:pPr>
          </w:p>
        </w:tc>
        <w:tc>
          <w:tcPr>
            <w:tcW w:w="448" w:type="dxa"/>
            <w:shd w:val="clear" w:color="auto" w:fill="F2F2F2" w:themeFill="background1" w:themeFillShade="F2"/>
          </w:tcPr>
          <w:p w14:paraId="1E7031E8" w14:textId="42FC3501" w:rsidR="00F013FC" w:rsidRDefault="00000000" w:rsidP="00F013FC">
            <w:pPr>
              <w:jc w:val="center"/>
              <w:rPr>
                <w:lang w:eastAsia="en-CA"/>
              </w:rPr>
            </w:pPr>
            <w:sdt>
              <w:sdtPr>
                <w:rPr>
                  <w:lang w:eastAsia="en-CA"/>
                </w:rPr>
                <w:id w:val="1276064924"/>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513742A9" w14:textId="77777777" w:rsidR="00F013FC" w:rsidRDefault="00F013FC" w:rsidP="00F013FC">
            <w:pPr>
              <w:jc w:val="center"/>
              <w:rPr>
                <w:lang w:eastAsia="en-CA"/>
              </w:rPr>
            </w:pPr>
          </w:p>
        </w:tc>
        <w:tc>
          <w:tcPr>
            <w:tcW w:w="448" w:type="dxa"/>
            <w:shd w:val="clear" w:color="auto" w:fill="F2F2F2" w:themeFill="background1" w:themeFillShade="F2"/>
          </w:tcPr>
          <w:p w14:paraId="50051BC5" w14:textId="5CDFF0F3" w:rsidR="00F013FC" w:rsidRDefault="00000000" w:rsidP="00F013FC">
            <w:pPr>
              <w:jc w:val="center"/>
              <w:rPr>
                <w:lang w:eastAsia="en-CA"/>
              </w:rPr>
            </w:pPr>
            <w:sdt>
              <w:sdtPr>
                <w:rPr>
                  <w:lang w:eastAsia="en-CA"/>
                </w:rPr>
                <w:id w:val="313465037"/>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6F072E41" w14:textId="1CABFCBA" w:rsidR="00F013FC" w:rsidRDefault="00000000" w:rsidP="00F013FC">
            <w:pPr>
              <w:jc w:val="center"/>
              <w:rPr>
                <w:lang w:eastAsia="en-CA"/>
              </w:rPr>
            </w:pPr>
            <w:sdt>
              <w:sdtPr>
                <w:rPr>
                  <w:lang w:eastAsia="en-CA"/>
                </w:rPr>
                <w:id w:val="-1050453483"/>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01865DB7" w14:textId="0F8D8BD0" w:rsidR="00F013FC" w:rsidRDefault="00000000" w:rsidP="00F013FC">
            <w:pPr>
              <w:jc w:val="center"/>
              <w:rPr>
                <w:lang w:eastAsia="en-CA"/>
              </w:rPr>
            </w:pPr>
            <w:sdt>
              <w:sdtPr>
                <w:rPr>
                  <w:lang w:eastAsia="en-CA"/>
                </w:rPr>
                <w:id w:val="965699117"/>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1AC5F0C0" w14:textId="77777777" w:rsidR="00F013FC" w:rsidRDefault="00F013FC" w:rsidP="00F013FC">
            <w:pPr>
              <w:jc w:val="center"/>
              <w:rPr>
                <w:lang w:eastAsia="en-CA"/>
              </w:rPr>
            </w:pPr>
          </w:p>
        </w:tc>
        <w:tc>
          <w:tcPr>
            <w:tcW w:w="3288" w:type="dxa"/>
            <w:shd w:val="clear" w:color="auto" w:fill="F2F2F2" w:themeFill="background1" w:themeFillShade="F2"/>
          </w:tcPr>
          <w:p w14:paraId="36B1C33A" w14:textId="77777777" w:rsidR="00F013FC" w:rsidRDefault="00F013FC" w:rsidP="00F013FC">
            <w:pPr>
              <w:rPr>
                <w:lang w:eastAsia="en-CA"/>
              </w:rPr>
            </w:pPr>
          </w:p>
        </w:tc>
      </w:tr>
      <w:tr w:rsidR="00F013FC" w14:paraId="3ADC1483" w14:textId="77777777" w:rsidTr="00DD2645">
        <w:tc>
          <w:tcPr>
            <w:tcW w:w="3060" w:type="dxa"/>
            <w:shd w:val="clear" w:color="auto" w:fill="F2F2F2" w:themeFill="background1" w:themeFillShade="F2"/>
          </w:tcPr>
          <w:p w14:paraId="50B301A9" w14:textId="2CA2547B" w:rsidR="00F013FC" w:rsidRDefault="00F013FC" w:rsidP="00F013FC">
            <w:pPr>
              <w:rPr>
                <w:lang w:eastAsia="en-CA"/>
              </w:rPr>
            </w:pPr>
            <w:r w:rsidRPr="00E75D62">
              <w:t>CRU 146</w:t>
            </w:r>
            <w:r w:rsidRPr="00E75D62">
              <w:rPr>
                <w:rFonts w:ascii="Cambria Math" w:hAnsi="Cambria Math" w:cs="Cambria Math"/>
              </w:rPr>
              <w:t>‐</w:t>
            </w:r>
            <w:r w:rsidRPr="00E75D62">
              <w:t>SPORTS EXPERTS</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7E537E3E" w14:textId="77777777" w:rsidR="00F013FC" w:rsidRDefault="00F013FC" w:rsidP="00F013FC">
            <w:pPr>
              <w:rPr>
                <w:lang w:eastAsia="en-CA"/>
              </w:rPr>
            </w:pPr>
          </w:p>
        </w:tc>
        <w:tc>
          <w:tcPr>
            <w:tcW w:w="686" w:type="dxa"/>
            <w:shd w:val="clear" w:color="auto" w:fill="F2F2F2" w:themeFill="background1" w:themeFillShade="F2"/>
          </w:tcPr>
          <w:p w14:paraId="641F0629" w14:textId="3827D88E"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53C33A1" w14:textId="77777777" w:rsidR="00F013FC" w:rsidRDefault="00F013FC" w:rsidP="00F013FC">
            <w:pPr>
              <w:jc w:val="center"/>
              <w:rPr>
                <w:lang w:eastAsia="en-CA"/>
              </w:rPr>
            </w:pPr>
          </w:p>
        </w:tc>
        <w:tc>
          <w:tcPr>
            <w:tcW w:w="1101" w:type="dxa"/>
            <w:shd w:val="clear" w:color="auto" w:fill="F2F2F2" w:themeFill="background1" w:themeFillShade="F2"/>
          </w:tcPr>
          <w:p w14:paraId="41956E12" w14:textId="77777777" w:rsidR="00F013FC" w:rsidRDefault="00F013FC" w:rsidP="00F013FC">
            <w:pPr>
              <w:jc w:val="center"/>
              <w:rPr>
                <w:lang w:eastAsia="en-CA"/>
              </w:rPr>
            </w:pPr>
          </w:p>
        </w:tc>
        <w:tc>
          <w:tcPr>
            <w:tcW w:w="850" w:type="dxa"/>
            <w:shd w:val="clear" w:color="auto" w:fill="F2F2F2" w:themeFill="background1" w:themeFillShade="F2"/>
            <w:vAlign w:val="center"/>
          </w:tcPr>
          <w:p w14:paraId="1CAC866D" w14:textId="77777777" w:rsidR="00F013FC" w:rsidRDefault="00F013FC" w:rsidP="00F013FC">
            <w:pPr>
              <w:jc w:val="center"/>
              <w:rPr>
                <w:lang w:eastAsia="en-CA"/>
              </w:rPr>
            </w:pPr>
          </w:p>
        </w:tc>
        <w:tc>
          <w:tcPr>
            <w:tcW w:w="448" w:type="dxa"/>
            <w:shd w:val="clear" w:color="auto" w:fill="F2F2F2" w:themeFill="background1" w:themeFillShade="F2"/>
          </w:tcPr>
          <w:p w14:paraId="21ADCDEE" w14:textId="0D6BE185" w:rsidR="00F013FC" w:rsidRDefault="00000000" w:rsidP="00F013FC">
            <w:pPr>
              <w:jc w:val="center"/>
              <w:rPr>
                <w:lang w:eastAsia="en-CA"/>
              </w:rPr>
            </w:pPr>
            <w:sdt>
              <w:sdtPr>
                <w:rPr>
                  <w:lang w:eastAsia="en-CA"/>
                </w:rPr>
                <w:id w:val="-1055692854"/>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23C1DE22" w14:textId="77777777" w:rsidR="00F013FC" w:rsidRDefault="00F013FC" w:rsidP="00F013FC">
            <w:pPr>
              <w:jc w:val="center"/>
              <w:rPr>
                <w:lang w:eastAsia="en-CA"/>
              </w:rPr>
            </w:pPr>
          </w:p>
        </w:tc>
        <w:tc>
          <w:tcPr>
            <w:tcW w:w="448" w:type="dxa"/>
            <w:shd w:val="clear" w:color="auto" w:fill="F2F2F2" w:themeFill="background1" w:themeFillShade="F2"/>
          </w:tcPr>
          <w:p w14:paraId="5F737A71" w14:textId="750B0BC3" w:rsidR="00F013FC" w:rsidRDefault="00000000" w:rsidP="00F013FC">
            <w:pPr>
              <w:jc w:val="center"/>
              <w:rPr>
                <w:lang w:eastAsia="en-CA"/>
              </w:rPr>
            </w:pPr>
            <w:sdt>
              <w:sdtPr>
                <w:rPr>
                  <w:lang w:eastAsia="en-CA"/>
                </w:rPr>
                <w:id w:val="743849059"/>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6C2D34D0" w14:textId="7A23E9DC" w:rsidR="00F013FC" w:rsidRDefault="00000000" w:rsidP="00F013FC">
            <w:pPr>
              <w:jc w:val="center"/>
              <w:rPr>
                <w:lang w:eastAsia="en-CA"/>
              </w:rPr>
            </w:pPr>
            <w:sdt>
              <w:sdtPr>
                <w:rPr>
                  <w:lang w:eastAsia="en-CA"/>
                </w:rPr>
                <w:id w:val="437714667"/>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1D5001C1" w14:textId="497A2B0D" w:rsidR="00F013FC" w:rsidRDefault="00000000" w:rsidP="00F013FC">
            <w:pPr>
              <w:jc w:val="center"/>
              <w:rPr>
                <w:lang w:eastAsia="en-CA"/>
              </w:rPr>
            </w:pPr>
            <w:sdt>
              <w:sdtPr>
                <w:rPr>
                  <w:lang w:eastAsia="en-CA"/>
                </w:rPr>
                <w:id w:val="-2005739876"/>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21601C10" w14:textId="77777777" w:rsidR="00F013FC" w:rsidRDefault="00F013FC" w:rsidP="00F013FC">
            <w:pPr>
              <w:jc w:val="center"/>
              <w:rPr>
                <w:lang w:eastAsia="en-CA"/>
              </w:rPr>
            </w:pPr>
          </w:p>
        </w:tc>
        <w:tc>
          <w:tcPr>
            <w:tcW w:w="3288" w:type="dxa"/>
            <w:shd w:val="clear" w:color="auto" w:fill="F2F2F2" w:themeFill="background1" w:themeFillShade="F2"/>
          </w:tcPr>
          <w:p w14:paraId="7F214835" w14:textId="77777777" w:rsidR="00F013FC" w:rsidRDefault="00F013FC" w:rsidP="00F013FC">
            <w:pPr>
              <w:rPr>
                <w:lang w:eastAsia="en-CA"/>
              </w:rPr>
            </w:pPr>
          </w:p>
        </w:tc>
      </w:tr>
      <w:tr w:rsidR="00F013FC" w14:paraId="614D7E6D" w14:textId="77777777" w:rsidTr="00DD2645">
        <w:tc>
          <w:tcPr>
            <w:tcW w:w="3060" w:type="dxa"/>
            <w:shd w:val="clear" w:color="auto" w:fill="F2F2F2" w:themeFill="background1" w:themeFillShade="F2"/>
          </w:tcPr>
          <w:p w14:paraId="280BB7CA" w14:textId="251838CA" w:rsidR="00F013FC" w:rsidRDefault="00F013FC" w:rsidP="00F013FC">
            <w:pPr>
              <w:rPr>
                <w:lang w:eastAsia="en-CA"/>
              </w:rPr>
            </w:pPr>
            <w:r w:rsidRPr="00E75D62">
              <w:t>CRU 146</w:t>
            </w:r>
            <w:r w:rsidRPr="00E75D62">
              <w:rPr>
                <w:rFonts w:ascii="Cambria Math" w:hAnsi="Cambria Math" w:cs="Cambria Math"/>
              </w:rPr>
              <w:t>‐</w:t>
            </w:r>
            <w:r w:rsidRPr="00E75D62">
              <w:t>SPORTS EXPERTS</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64967DD2" w14:textId="77777777" w:rsidR="00F013FC" w:rsidRDefault="00F013FC" w:rsidP="00F013FC">
            <w:pPr>
              <w:rPr>
                <w:lang w:eastAsia="en-CA"/>
              </w:rPr>
            </w:pPr>
          </w:p>
        </w:tc>
        <w:tc>
          <w:tcPr>
            <w:tcW w:w="686" w:type="dxa"/>
            <w:shd w:val="clear" w:color="auto" w:fill="F2F2F2" w:themeFill="background1" w:themeFillShade="F2"/>
          </w:tcPr>
          <w:p w14:paraId="7C65DF64" w14:textId="6BABA21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B37F410" w14:textId="77777777" w:rsidR="00F013FC" w:rsidRDefault="00F013FC" w:rsidP="00F013FC">
            <w:pPr>
              <w:jc w:val="center"/>
              <w:rPr>
                <w:lang w:eastAsia="en-CA"/>
              </w:rPr>
            </w:pPr>
          </w:p>
        </w:tc>
        <w:tc>
          <w:tcPr>
            <w:tcW w:w="1101" w:type="dxa"/>
            <w:shd w:val="clear" w:color="auto" w:fill="F2F2F2" w:themeFill="background1" w:themeFillShade="F2"/>
          </w:tcPr>
          <w:p w14:paraId="5C9B0A03" w14:textId="77777777" w:rsidR="00F013FC" w:rsidRDefault="00F013FC" w:rsidP="00F013FC">
            <w:pPr>
              <w:jc w:val="center"/>
              <w:rPr>
                <w:lang w:eastAsia="en-CA"/>
              </w:rPr>
            </w:pPr>
          </w:p>
        </w:tc>
        <w:tc>
          <w:tcPr>
            <w:tcW w:w="850" w:type="dxa"/>
            <w:shd w:val="clear" w:color="auto" w:fill="F2F2F2" w:themeFill="background1" w:themeFillShade="F2"/>
            <w:vAlign w:val="center"/>
          </w:tcPr>
          <w:p w14:paraId="42DC0D33" w14:textId="77777777" w:rsidR="00F013FC" w:rsidRDefault="00F013FC" w:rsidP="00F013FC">
            <w:pPr>
              <w:jc w:val="center"/>
              <w:rPr>
                <w:lang w:eastAsia="en-CA"/>
              </w:rPr>
            </w:pPr>
          </w:p>
        </w:tc>
        <w:tc>
          <w:tcPr>
            <w:tcW w:w="448" w:type="dxa"/>
            <w:shd w:val="clear" w:color="auto" w:fill="F2F2F2" w:themeFill="background1" w:themeFillShade="F2"/>
          </w:tcPr>
          <w:p w14:paraId="0EF33DE3" w14:textId="0C22765D" w:rsidR="00F013FC" w:rsidRDefault="00000000" w:rsidP="00F013FC">
            <w:pPr>
              <w:jc w:val="center"/>
              <w:rPr>
                <w:lang w:eastAsia="en-CA"/>
              </w:rPr>
            </w:pPr>
            <w:sdt>
              <w:sdtPr>
                <w:rPr>
                  <w:lang w:eastAsia="en-CA"/>
                </w:rPr>
                <w:id w:val="-43139733"/>
                <w14:checkbox>
                  <w14:checked w14:val="1"/>
                  <w14:checkedState w14:val="0050" w14:font="Wingdings 2"/>
                  <w14:uncheckedState w14:val="0020" w14:font="Wingdings 2"/>
                </w14:checkbox>
              </w:sdtPr>
              <w:sdtContent>
                <w:r w:rsidR="00F013FC" w:rsidRPr="0078417C">
                  <w:rPr>
                    <w:lang w:eastAsia="en-CA"/>
                  </w:rPr>
                  <w:sym w:font="Wingdings 2" w:char="F050"/>
                </w:r>
              </w:sdtContent>
            </w:sdt>
          </w:p>
        </w:tc>
        <w:tc>
          <w:tcPr>
            <w:tcW w:w="1101" w:type="dxa"/>
            <w:shd w:val="clear" w:color="auto" w:fill="F2F2F2" w:themeFill="background1" w:themeFillShade="F2"/>
            <w:vAlign w:val="center"/>
          </w:tcPr>
          <w:p w14:paraId="2499F792" w14:textId="77777777" w:rsidR="00F013FC" w:rsidRDefault="00F013FC" w:rsidP="00F013FC">
            <w:pPr>
              <w:jc w:val="center"/>
              <w:rPr>
                <w:lang w:eastAsia="en-CA"/>
              </w:rPr>
            </w:pPr>
          </w:p>
        </w:tc>
        <w:tc>
          <w:tcPr>
            <w:tcW w:w="448" w:type="dxa"/>
            <w:shd w:val="clear" w:color="auto" w:fill="F2F2F2" w:themeFill="background1" w:themeFillShade="F2"/>
          </w:tcPr>
          <w:p w14:paraId="41BB682B" w14:textId="4AC2C1F7" w:rsidR="00F013FC" w:rsidRDefault="00000000" w:rsidP="00F013FC">
            <w:pPr>
              <w:jc w:val="center"/>
              <w:rPr>
                <w:lang w:eastAsia="en-CA"/>
              </w:rPr>
            </w:pPr>
            <w:sdt>
              <w:sdtPr>
                <w:rPr>
                  <w:lang w:eastAsia="en-CA"/>
                </w:rPr>
                <w:id w:val="-2019689975"/>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48" w:type="dxa"/>
            <w:shd w:val="clear" w:color="auto" w:fill="F2F2F2" w:themeFill="background1" w:themeFillShade="F2"/>
          </w:tcPr>
          <w:p w14:paraId="4D980214" w14:textId="6B0F9283" w:rsidR="00F013FC" w:rsidRDefault="00000000" w:rsidP="00F013FC">
            <w:pPr>
              <w:jc w:val="center"/>
              <w:rPr>
                <w:lang w:eastAsia="en-CA"/>
              </w:rPr>
            </w:pPr>
            <w:sdt>
              <w:sdtPr>
                <w:rPr>
                  <w:lang w:eastAsia="en-CA"/>
                </w:rPr>
                <w:id w:val="-1650584507"/>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423" w:type="dxa"/>
            <w:shd w:val="clear" w:color="auto" w:fill="F2F2F2" w:themeFill="background1" w:themeFillShade="F2"/>
          </w:tcPr>
          <w:p w14:paraId="5B94858B" w14:textId="25A24557" w:rsidR="00F013FC" w:rsidRDefault="00000000" w:rsidP="00F013FC">
            <w:pPr>
              <w:jc w:val="center"/>
              <w:rPr>
                <w:lang w:eastAsia="en-CA"/>
              </w:rPr>
            </w:pPr>
            <w:sdt>
              <w:sdtPr>
                <w:rPr>
                  <w:lang w:eastAsia="en-CA"/>
                </w:rPr>
                <w:id w:val="-576508020"/>
                <w14:checkbox>
                  <w14:checked w14:val="1"/>
                  <w14:checkedState w14:val="0050" w14:font="Wingdings 2"/>
                  <w14:uncheckedState w14:val="0020" w14:font="Wingdings 2"/>
                </w14:checkbox>
              </w:sdtPr>
              <w:sdtContent>
                <w:r w:rsidR="00F013FC" w:rsidRPr="005B142A">
                  <w:rPr>
                    <w:lang w:eastAsia="en-CA"/>
                  </w:rPr>
                  <w:sym w:font="Wingdings 2" w:char="F050"/>
                </w:r>
              </w:sdtContent>
            </w:sdt>
          </w:p>
        </w:tc>
        <w:tc>
          <w:tcPr>
            <w:tcW w:w="964" w:type="dxa"/>
            <w:shd w:val="clear" w:color="auto" w:fill="F2F2F2" w:themeFill="background1" w:themeFillShade="F2"/>
            <w:vAlign w:val="center"/>
          </w:tcPr>
          <w:p w14:paraId="6BD3FBE3" w14:textId="77777777" w:rsidR="00F013FC" w:rsidRDefault="00F013FC" w:rsidP="00F013FC">
            <w:pPr>
              <w:jc w:val="center"/>
              <w:rPr>
                <w:lang w:eastAsia="en-CA"/>
              </w:rPr>
            </w:pPr>
          </w:p>
        </w:tc>
        <w:tc>
          <w:tcPr>
            <w:tcW w:w="3288" w:type="dxa"/>
            <w:shd w:val="clear" w:color="auto" w:fill="F2F2F2" w:themeFill="background1" w:themeFillShade="F2"/>
          </w:tcPr>
          <w:p w14:paraId="3E731DDD" w14:textId="77777777" w:rsidR="00F013FC" w:rsidRDefault="00F013FC" w:rsidP="00F013FC">
            <w:pPr>
              <w:rPr>
                <w:lang w:eastAsia="en-CA"/>
              </w:rPr>
            </w:pPr>
          </w:p>
        </w:tc>
      </w:tr>
      <w:tr w:rsidR="00F013FC" w14:paraId="4C71E856" w14:textId="77777777" w:rsidTr="00DD2645">
        <w:tc>
          <w:tcPr>
            <w:tcW w:w="3060" w:type="dxa"/>
            <w:shd w:val="clear" w:color="auto" w:fill="F2F2F2" w:themeFill="background1" w:themeFillShade="F2"/>
          </w:tcPr>
          <w:p w14:paraId="74F7FEF3" w14:textId="26F55711" w:rsidR="00F013FC" w:rsidRDefault="00F013FC" w:rsidP="00F013FC">
            <w:pPr>
              <w:rPr>
                <w:lang w:eastAsia="en-CA"/>
              </w:rPr>
            </w:pPr>
            <w:r w:rsidRPr="00E75D62">
              <w:lastRenderedPageBreak/>
              <w:t>CRU 144</w:t>
            </w:r>
            <w:r w:rsidRPr="00E75D62">
              <w:rPr>
                <w:rFonts w:ascii="Cambria Math" w:hAnsi="Cambria Math" w:cs="Cambria Math"/>
              </w:rPr>
              <w:t>‐</w:t>
            </w:r>
            <w:r w:rsidRPr="00E75D62">
              <w:t>SUNRISE RECORDS</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68FCAAEF" w14:textId="77777777" w:rsidR="00F013FC" w:rsidRDefault="00F013FC" w:rsidP="00F013FC">
            <w:pPr>
              <w:rPr>
                <w:lang w:eastAsia="en-CA"/>
              </w:rPr>
            </w:pPr>
          </w:p>
        </w:tc>
        <w:tc>
          <w:tcPr>
            <w:tcW w:w="686" w:type="dxa"/>
            <w:shd w:val="clear" w:color="auto" w:fill="F2F2F2" w:themeFill="background1" w:themeFillShade="F2"/>
          </w:tcPr>
          <w:p w14:paraId="40367A00" w14:textId="32772D4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4F3306A" w14:textId="77777777" w:rsidR="00F013FC" w:rsidRDefault="00F013FC" w:rsidP="00F013FC">
            <w:pPr>
              <w:jc w:val="center"/>
              <w:rPr>
                <w:lang w:eastAsia="en-CA"/>
              </w:rPr>
            </w:pPr>
          </w:p>
        </w:tc>
        <w:tc>
          <w:tcPr>
            <w:tcW w:w="1101" w:type="dxa"/>
            <w:shd w:val="clear" w:color="auto" w:fill="F2F2F2" w:themeFill="background1" w:themeFillShade="F2"/>
          </w:tcPr>
          <w:p w14:paraId="009500E5" w14:textId="77777777" w:rsidR="00F013FC" w:rsidRDefault="00F013FC" w:rsidP="00F013FC">
            <w:pPr>
              <w:jc w:val="center"/>
              <w:rPr>
                <w:lang w:eastAsia="en-CA"/>
              </w:rPr>
            </w:pPr>
          </w:p>
        </w:tc>
        <w:tc>
          <w:tcPr>
            <w:tcW w:w="850" w:type="dxa"/>
            <w:shd w:val="clear" w:color="auto" w:fill="F2F2F2" w:themeFill="background1" w:themeFillShade="F2"/>
            <w:vAlign w:val="center"/>
          </w:tcPr>
          <w:p w14:paraId="6F4FEF03" w14:textId="77777777" w:rsidR="00F013FC" w:rsidRDefault="00F013FC" w:rsidP="00F013FC">
            <w:pPr>
              <w:jc w:val="center"/>
              <w:rPr>
                <w:lang w:eastAsia="en-CA"/>
              </w:rPr>
            </w:pPr>
          </w:p>
        </w:tc>
        <w:tc>
          <w:tcPr>
            <w:tcW w:w="448" w:type="dxa"/>
            <w:shd w:val="clear" w:color="auto" w:fill="F2F2F2" w:themeFill="background1" w:themeFillShade="F2"/>
          </w:tcPr>
          <w:p w14:paraId="68912B2B" w14:textId="5368F69F" w:rsidR="00F013FC" w:rsidRDefault="00000000" w:rsidP="00F013FC">
            <w:pPr>
              <w:jc w:val="center"/>
              <w:rPr>
                <w:lang w:eastAsia="en-CA"/>
              </w:rPr>
            </w:pPr>
            <w:sdt>
              <w:sdtPr>
                <w:rPr>
                  <w:lang w:eastAsia="en-CA"/>
                </w:rPr>
                <w:id w:val="1332256192"/>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2431F75A" w14:textId="77777777" w:rsidR="00F013FC" w:rsidRDefault="00F013FC" w:rsidP="00F013FC">
            <w:pPr>
              <w:jc w:val="center"/>
              <w:rPr>
                <w:lang w:eastAsia="en-CA"/>
              </w:rPr>
            </w:pPr>
          </w:p>
        </w:tc>
        <w:tc>
          <w:tcPr>
            <w:tcW w:w="448" w:type="dxa"/>
            <w:shd w:val="clear" w:color="auto" w:fill="F2F2F2" w:themeFill="background1" w:themeFillShade="F2"/>
          </w:tcPr>
          <w:p w14:paraId="2BEAEC4C" w14:textId="513CBC5B" w:rsidR="00F013FC" w:rsidRDefault="00000000" w:rsidP="00F013FC">
            <w:pPr>
              <w:jc w:val="center"/>
              <w:rPr>
                <w:lang w:eastAsia="en-CA"/>
              </w:rPr>
            </w:pPr>
            <w:sdt>
              <w:sdtPr>
                <w:rPr>
                  <w:lang w:eastAsia="en-CA"/>
                </w:rPr>
                <w:id w:val="1733044954"/>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6E77E6B7" w14:textId="5657997D" w:rsidR="00F013FC" w:rsidRDefault="00000000" w:rsidP="00F013FC">
            <w:pPr>
              <w:jc w:val="center"/>
              <w:rPr>
                <w:lang w:eastAsia="en-CA"/>
              </w:rPr>
            </w:pPr>
            <w:sdt>
              <w:sdtPr>
                <w:rPr>
                  <w:lang w:eastAsia="en-CA"/>
                </w:rPr>
                <w:id w:val="1838423982"/>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08DAE2C9" w14:textId="0BA8890C" w:rsidR="00F013FC" w:rsidRDefault="00000000" w:rsidP="00F013FC">
            <w:pPr>
              <w:jc w:val="center"/>
              <w:rPr>
                <w:lang w:eastAsia="en-CA"/>
              </w:rPr>
            </w:pPr>
            <w:sdt>
              <w:sdtPr>
                <w:rPr>
                  <w:lang w:eastAsia="en-CA"/>
                </w:rPr>
                <w:id w:val="-1578048813"/>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503AE680" w14:textId="77777777" w:rsidR="00F013FC" w:rsidRDefault="00F013FC" w:rsidP="00F013FC">
            <w:pPr>
              <w:jc w:val="center"/>
              <w:rPr>
                <w:lang w:eastAsia="en-CA"/>
              </w:rPr>
            </w:pPr>
          </w:p>
        </w:tc>
        <w:tc>
          <w:tcPr>
            <w:tcW w:w="3288" w:type="dxa"/>
            <w:shd w:val="clear" w:color="auto" w:fill="F2F2F2" w:themeFill="background1" w:themeFillShade="F2"/>
          </w:tcPr>
          <w:p w14:paraId="7EA9A027" w14:textId="77777777" w:rsidR="00F013FC" w:rsidRDefault="00F013FC" w:rsidP="00F013FC">
            <w:pPr>
              <w:rPr>
                <w:lang w:eastAsia="en-CA"/>
              </w:rPr>
            </w:pPr>
          </w:p>
        </w:tc>
      </w:tr>
      <w:tr w:rsidR="00F013FC" w14:paraId="630814CC" w14:textId="77777777" w:rsidTr="00DD2645">
        <w:tc>
          <w:tcPr>
            <w:tcW w:w="3060" w:type="dxa"/>
            <w:shd w:val="clear" w:color="auto" w:fill="F2F2F2" w:themeFill="background1" w:themeFillShade="F2"/>
          </w:tcPr>
          <w:p w14:paraId="48EB01EF" w14:textId="55A95609" w:rsidR="00F013FC" w:rsidRDefault="00F013FC" w:rsidP="00F013FC">
            <w:pPr>
              <w:rPr>
                <w:lang w:eastAsia="en-CA"/>
              </w:rPr>
            </w:pPr>
            <w:r w:rsidRPr="00E75D62">
              <w:t>CRU 144</w:t>
            </w:r>
            <w:r w:rsidRPr="00E75D62">
              <w:rPr>
                <w:rFonts w:ascii="Cambria Math" w:hAnsi="Cambria Math" w:cs="Cambria Math"/>
              </w:rPr>
              <w:t>‐</w:t>
            </w:r>
            <w:r w:rsidRPr="00E75D62">
              <w:t>SUNRISE RECORDS</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7AB60DBB" w14:textId="77777777" w:rsidR="00F013FC" w:rsidRDefault="00F013FC" w:rsidP="00F013FC">
            <w:pPr>
              <w:rPr>
                <w:lang w:eastAsia="en-CA"/>
              </w:rPr>
            </w:pPr>
          </w:p>
        </w:tc>
        <w:tc>
          <w:tcPr>
            <w:tcW w:w="686" w:type="dxa"/>
            <w:shd w:val="clear" w:color="auto" w:fill="F2F2F2" w:themeFill="background1" w:themeFillShade="F2"/>
          </w:tcPr>
          <w:p w14:paraId="3539ABF5" w14:textId="211077E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0869493" w14:textId="77777777" w:rsidR="00F013FC" w:rsidRDefault="00F013FC" w:rsidP="00F013FC">
            <w:pPr>
              <w:jc w:val="center"/>
              <w:rPr>
                <w:lang w:eastAsia="en-CA"/>
              </w:rPr>
            </w:pPr>
          </w:p>
        </w:tc>
        <w:tc>
          <w:tcPr>
            <w:tcW w:w="1101" w:type="dxa"/>
            <w:shd w:val="clear" w:color="auto" w:fill="F2F2F2" w:themeFill="background1" w:themeFillShade="F2"/>
          </w:tcPr>
          <w:p w14:paraId="45FE7237" w14:textId="77777777" w:rsidR="00F013FC" w:rsidRDefault="00F013FC" w:rsidP="00F013FC">
            <w:pPr>
              <w:jc w:val="center"/>
              <w:rPr>
                <w:lang w:eastAsia="en-CA"/>
              </w:rPr>
            </w:pPr>
          </w:p>
        </w:tc>
        <w:tc>
          <w:tcPr>
            <w:tcW w:w="850" w:type="dxa"/>
            <w:shd w:val="clear" w:color="auto" w:fill="F2F2F2" w:themeFill="background1" w:themeFillShade="F2"/>
            <w:vAlign w:val="center"/>
          </w:tcPr>
          <w:p w14:paraId="4D708544" w14:textId="77777777" w:rsidR="00F013FC" w:rsidRDefault="00F013FC" w:rsidP="00F013FC">
            <w:pPr>
              <w:jc w:val="center"/>
              <w:rPr>
                <w:lang w:eastAsia="en-CA"/>
              </w:rPr>
            </w:pPr>
          </w:p>
        </w:tc>
        <w:tc>
          <w:tcPr>
            <w:tcW w:w="448" w:type="dxa"/>
            <w:shd w:val="clear" w:color="auto" w:fill="F2F2F2" w:themeFill="background1" w:themeFillShade="F2"/>
          </w:tcPr>
          <w:p w14:paraId="70B56C79" w14:textId="301978F5" w:rsidR="00F013FC" w:rsidRDefault="00000000" w:rsidP="00F013FC">
            <w:pPr>
              <w:jc w:val="center"/>
              <w:rPr>
                <w:lang w:eastAsia="en-CA"/>
              </w:rPr>
            </w:pPr>
            <w:sdt>
              <w:sdtPr>
                <w:rPr>
                  <w:lang w:eastAsia="en-CA"/>
                </w:rPr>
                <w:id w:val="-107748324"/>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7B0F57F0" w14:textId="77777777" w:rsidR="00F013FC" w:rsidRDefault="00F013FC" w:rsidP="00F013FC">
            <w:pPr>
              <w:jc w:val="center"/>
              <w:rPr>
                <w:lang w:eastAsia="en-CA"/>
              </w:rPr>
            </w:pPr>
          </w:p>
        </w:tc>
        <w:tc>
          <w:tcPr>
            <w:tcW w:w="448" w:type="dxa"/>
            <w:shd w:val="clear" w:color="auto" w:fill="F2F2F2" w:themeFill="background1" w:themeFillShade="F2"/>
          </w:tcPr>
          <w:p w14:paraId="16AD874E" w14:textId="01317C9E" w:rsidR="00F013FC" w:rsidRDefault="00000000" w:rsidP="00F013FC">
            <w:pPr>
              <w:jc w:val="center"/>
              <w:rPr>
                <w:lang w:eastAsia="en-CA"/>
              </w:rPr>
            </w:pPr>
            <w:sdt>
              <w:sdtPr>
                <w:rPr>
                  <w:lang w:eastAsia="en-CA"/>
                </w:rPr>
                <w:id w:val="1143313140"/>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1A2C6B38" w14:textId="45E81536" w:rsidR="00F013FC" w:rsidRDefault="00000000" w:rsidP="00F013FC">
            <w:pPr>
              <w:jc w:val="center"/>
              <w:rPr>
                <w:lang w:eastAsia="en-CA"/>
              </w:rPr>
            </w:pPr>
            <w:sdt>
              <w:sdtPr>
                <w:rPr>
                  <w:lang w:eastAsia="en-CA"/>
                </w:rPr>
                <w:id w:val="-212892157"/>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3519F971" w14:textId="76167F96" w:rsidR="00F013FC" w:rsidRDefault="00000000" w:rsidP="00F013FC">
            <w:pPr>
              <w:jc w:val="center"/>
              <w:rPr>
                <w:lang w:eastAsia="en-CA"/>
              </w:rPr>
            </w:pPr>
            <w:sdt>
              <w:sdtPr>
                <w:rPr>
                  <w:lang w:eastAsia="en-CA"/>
                </w:rPr>
                <w:id w:val="-1220819285"/>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4083436F" w14:textId="77777777" w:rsidR="00F013FC" w:rsidRDefault="00F013FC" w:rsidP="00F013FC">
            <w:pPr>
              <w:jc w:val="center"/>
              <w:rPr>
                <w:lang w:eastAsia="en-CA"/>
              </w:rPr>
            </w:pPr>
          </w:p>
        </w:tc>
        <w:tc>
          <w:tcPr>
            <w:tcW w:w="3288" w:type="dxa"/>
            <w:shd w:val="clear" w:color="auto" w:fill="F2F2F2" w:themeFill="background1" w:themeFillShade="F2"/>
          </w:tcPr>
          <w:p w14:paraId="06BEDBEF" w14:textId="77777777" w:rsidR="00F013FC" w:rsidRDefault="00F013FC" w:rsidP="00F013FC">
            <w:pPr>
              <w:rPr>
                <w:lang w:eastAsia="en-CA"/>
              </w:rPr>
            </w:pPr>
          </w:p>
        </w:tc>
      </w:tr>
      <w:tr w:rsidR="00F013FC" w14:paraId="796BE80B" w14:textId="77777777" w:rsidTr="00DD2645">
        <w:tc>
          <w:tcPr>
            <w:tcW w:w="3060" w:type="dxa"/>
            <w:shd w:val="clear" w:color="auto" w:fill="F2F2F2" w:themeFill="background1" w:themeFillShade="F2"/>
          </w:tcPr>
          <w:p w14:paraId="4812C00F" w14:textId="7BF328B1" w:rsidR="00F013FC" w:rsidRDefault="00F013FC" w:rsidP="00F013FC">
            <w:pPr>
              <w:rPr>
                <w:lang w:eastAsia="en-CA"/>
              </w:rPr>
            </w:pPr>
            <w:r w:rsidRPr="00E75D62">
              <w:t>CRU 144</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125ED326" w14:textId="77777777" w:rsidR="00F013FC" w:rsidRDefault="00F013FC" w:rsidP="00F013FC">
            <w:pPr>
              <w:rPr>
                <w:lang w:eastAsia="en-CA"/>
              </w:rPr>
            </w:pPr>
          </w:p>
        </w:tc>
        <w:tc>
          <w:tcPr>
            <w:tcW w:w="686" w:type="dxa"/>
            <w:shd w:val="clear" w:color="auto" w:fill="F2F2F2" w:themeFill="background1" w:themeFillShade="F2"/>
          </w:tcPr>
          <w:p w14:paraId="5AD70828" w14:textId="0FD579F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660DEF2" w14:textId="77777777" w:rsidR="00F013FC" w:rsidRDefault="00F013FC" w:rsidP="00F013FC">
            <w:pPr>
              <w:jc w:val="center"/>
              <w:rPr>
                <w:lang w:eastAsia="en-CA"/>
              </w:rPr>
            </w:pPr>
          </w:p>
        </w:tc>
        <w:tc>
          <w:tcPr>
            <w:tcW w:w="1101" w:type="dxa"/>
            <w:shd w:val="clear" w:color="auto" w:fill="F2F2F2" w:themeFill="background1" w:themeFillShade="F2"/>
          </w:tcPr>
          <w:p w14:paraId="4D55996B" w14:textId="77777777" w:rsidR="00F013FC" w:rsidRDefault="00F013FC" w:rsidP="00F013FC">
            <w:pPr>
              <w:jc w:val="center"/>
              <w:rPr>
                <w:lang w:eastAsia="en-CA"/>
              </w:rPr>
            </w:pPr>
          </w:p>
        </w:tc>
        <w:tc>
          <w:tcPr>
            <w:tcW w:w="850" w:type="dxa"/>
            <w:shd w:val="clear" w:color="auto" w:fill="F2F2F2" w:themeFill="background1" w:themeFillShade="F2"/>
            <w:vAlign w:val="center"/>
          </w:tcPr>
          <w:p w14:paraId="67EB7DDA" w14:textId="77777777" w:rsidR="00F013FC" w:rsidRDefault="00F013FC" w:rsidP="00F013FC">
            <w:pPr>
              <w:jc w:val="center"/>
              <w:rPr>
                <w:lang w:eastAsia="en-CA"/>
              </w:rPr>
            </w:pPr>
          </w:p>
        </w:tc>
        <w:tc>
          <w:tcPr>
            <w:tcW w:w="448" w:type="dxa"/>
            <w:shd w:val="clear" w:color="auto" w:fill="F2F2F2" w:themeFill="background1" w:themeFillShade="F2"/>
          </w:tcPr>
          <w:p w14:paraId="5048082F" w14:textId="0A16A219" w:rsidR="00F013FC" w:rsidRDefault="00000000" w:rsidP="00F013FC">
            <w:pPr>
              <w:jc w:val="center"/>
              <w:rPr>
                <w:lang w:eastAsia="en-CA"/>
              </w:rPr>
            </w:pPr>
            <w:sdt>
              <w:sdtPr>
                <w:rPr>
                  <w:lang w:eastAsia="en-CA"/>
                </w:rPr>
                <w:id w:val="-1199316176"/>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766ED3CE" w14:textId="77777777" w:rsidR="00F013FC" w:rsidRDefault="00F013FC" w:rsidP="00F013FC">
            <w:pPr>
              <w:jc w:val="center"/>
              <w:rPr>
                <w:lang w:eastAsia="en-CA"/>
              </w:rPr>
            </w:pPr>
          </w:p>
        </w:tc>
        <w:tc>
          <w:tcPr>
            <w:tcW w:w="448" w:type="dxa"/>
            <w:shd w:val="clear" w:color="auto" w:fill="F2F2F2" w:themeFill="background1" w:themeFillShade="F2"/>
          </w:tcPr>
          <w:p w14:paraId="14C072C9" w14:textId="753AF8DE" w:rsidR="00F013FC" w:rsidRDefault="00000000" w:rsidP="00F013FC">
            <w:pPr>
              <w:jc w:val="center"/>
              <w:rPr>
                <w:lang w:eastAsia="en-CA"/>
              </w:rPr>
            </w:pPr>
            <w:sdt>
              <w:sdtPr>
                <w:rPr>
                  <w:lang w:eastAsia="en-CA"/>
                </w:rPr>
                <w:id w:val="-989023244"/>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360040B1" w14:textId="4CC94A1A" w:rsidR="00F013FC" w:rsidRDefault="00000000" w:rsidP="00F013FC">
            <w:pPr>
              <w:jc w:val="center"/>
              <w:rPr>
                <w:lang w:eastAsia="en-CA"/>
              </w:rPr>
            </w:pPr>
            <w:sdt>
              <w:sdtPr>
                <w:rPr>
                  <w:lang w:eastAsia="en-CA"/>
                </w:rPr>
                <w:id w:val="-419110119"/>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42BE9E91" w14:textId="20CF6E07" w:rsidR="00F013FC" w:rsidRDefault="00000000" w:rsidP="00F013FC">
            <w:pPr>
              <w:jc w:val="center"/>
              <w:rPr>
                <w:lang w:eastAsia="en-CA"/>
              </w:rPr>
            </w:pPr>
            <w:sdt>
              <w:sdtPr>
                <w:rPr>
                  <w:lang w:eastAsia="en-CA"/>
                </w:rPr>
                <w:id w:val="-1336762396"/>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25D5F978" w14:textId="77777777" w:rsidR="00F013FC" w:rsidRDefault="00F013FC" w:rsidP="00F013FC">
            <w:pPr>
              <w:jc w:val="center"/>
              <w:rPr>
                <w:lang w:eastAsia="en-CA"/>
              </w:rPr>
            </w:pPr>
          </w:p>
        </w:tc>
        <w:tc>
          <w:tcPr>
            <w:tcW w:w="3288" w:type="dxa"/>
            <w:shd w:val="clear" w:color="auto" w:fill="F2F2F2" w:themeFill="background1" w:themeFillShade="F2"/>
          </w:tcPr>
          <w:p w14:paraId="1CD02D70" w14:textId="77777777" w:rsidR="00F013FC" w:rsidRDefault="00F013FC" w:rsidP="00F013FC">
            <w:pPr>
              <w:rPr>
                <w:lang w:eastAsia="en-CA"/>
              </w:rPr>
            </w:pPr>
          </w:p>
        </w:tc>
      </w:tr>
      <w:tr w:rsidR="00F013FC" w14:paraId="72A0B353" w14:textId="77777777" w:rsidTr="00DD2645">
        <w:tc>
          <w:tcPr>
            <w:tcW w:w="3060" w:type="dxa"/>
            <w:shd w:val="clear" w:color="auto" w:fill="F2F2F2" w:themeFill="background1" w:themeFillShade="F2"/>
          </w:tcPr>
          <w:p w14:paraId="3BB1DD57" w14:textId="06170DED" w:rsidR="00F013FC" w:rsidRDefault="00F013FC" w:rsidP="00F013FC">
            <w:pPr>
              <w:rPr>
                <w:lang w:eastAsia="en-CA"/>
              </w:rPr>
            </w:pPr>
            <w:r w:rsidRPr="00E75D62">
              <w:t>CRU 144</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31852973" w14:textId="77777777" w:rsidR="00F013FC" w:rsidRDefault="00F013FC" w:rsidP="00F013FC">
            <w:pPr>
              <w:rPr>
                <w:lang w:eastAsia="en-CA"/>
              </w:rPr>
            </w:pPr>
          </w:p>
        </w:tc>
        <w:tc>
          <w:tcPr>
            <w:tcW w:w="686" w:type="dxa"/>
            <w:shd w:val="clear" w:color="auto" w:fill="F2F2F2" w:themeFill="background1" w:themeFillShade="F2"/>
          </w:tcPr>
          <w:p w14:paraId="5C93E842" w14:textId="0BB5D64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14210C2" w14:textId="77777777" w:rsidR="00F013FC" w:rsidRDefault="00F013FC" w:rsidP="00F013FC">
            <w:pPr>
              <w:jc w:val="center"/>
              <w:rPr>
                <w:lang w:eastAsia="en-CA"/>
              </w:rPr>
            </w:pPr>
          </w:p>
        </w:tc>
        <w:tc>
          <w:tcPr>
            <w:tcW w:w="1101" w:type="dxa"/>
            <w:shd w:val="clear" w:color="auto" w:fill="F2F2F2" w:themeFill="background1" w:themeFillShade="F2"/>
          </w:tcPr>
          <w:p w14:paraId="4E89A1B7" w14:textId="77777777" w:rsidR="00F013FC" w:rsidRDefault="00F013FC" w:rsidP="00F013FC">
            <w:pPr>
              <w:jc w:val="center"/>
              <w:rPr>
                <w:lang w:eastAsia="en-CA"/>
              </w:rPr>
            </w:pPr>
          </w:p>
        </w:tc>
        <w:tc>
          <w:tcPr>
            <w:tcW w:w="850" w:type="dxa"/>
            <w:shd w:val="clear" w:color="auto" w:fill="F2F2F2" w:themeFill="background1" w:themeFillShade="F2"/>
            <w:vAlign w:val="center"/>
          </w:tcPr>
          <w:p w14:paraId="110DCF03" w14:textId="77777777" w:rsidR="00F013FC" w:rsidRDefault="00F013FC" w:rsidP="00F013FC">
            <w:pPr>
              <w:jc w:val="center"/>
              <w:rPr>
                <w:lang w:eastAsia="en-CA"/>
              </w:rPr>
            </w:pPr>
          </w:p>
        </w:tc>
        <w:tc>
          <w:tcPr>
            <w:tcW w:w="448" w:type="dxa"/>
            <w:shd w:val="clear" w:color="auto" w:fill="F2F2F2" w:themeFill="background1" w:themeFillShade="F2"/>
          </w:tcPr>
          <w:p w14:paraId="59CB5E49" w14:textId="35AB431F" w:rsidR="00F013FC" w:rsidRDefault="00000000" w:rsidP="00F013FC">
            <w:pPr>
              <w:jc w:val="center"/>
              <w:rPr>
                <w:lang w:eastAsia="en-CA"/>
              </w:rPr>
            </w:pPr>
            <w:sdt>
              <w:sdtPr>
                <w:rPr>
                  <w:lang w:eastAsia="en-CA"/>
                </w:rPr>
                <w:id w:val="1118486997"/>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69ECF933" w14:textId="77777777" w:rsidR="00F013FC" w:rsidRDefault="00F013FC" w:rsidP="00F013FC">
            <w:pPr>
              <w:jc w:val="center"/>
              <w:rPr>
                <w:lang w:eastAsia="en-CA"/>
              </w:rPr>
            </w:pPr>
          </w:p>
        </w:tc>
        <w:tc>
          <w:tcPr>
            <w:tcW w:w="448" w:type="dxa"/>
            <w:shd w:val="clear" w:color="auto" w:fill="F2F2F2" w:themeFill="background1" w:themeFillShade="F2"/>
          </w:tcPr>
          <w:p w14:paraId="4320FBD5" w14:textId="723C7DE8" w:rsidR="00F013FC" w:rsidRDefault="00000000" w:rsidP="00F013FC">
            <w:pPr>
              <w:jc w:val="center"/>
              <w:rPr>
                <w:lang w:eastAsia="en-CA"/>
              </w:rPr>
            </w:pPr>
            <w:sdt>
              <w:sdtPr>
                <w:rPr>
                  <w:lang w:eastAsia="en-CA"/>
                </w:rPr>
                <w:id w:val="-455875486"/>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636A0034" w14:textId="5F1C7103" w:rsidR="00F013FC" w:rsidRDefault="00000000" w:rsidP="00F013FC">
            <w:pPr>
              <w:jc w:val="center"/>
              <w:rPr>
                <w:lang w:eastAsia="en-CA"/>
              </w:rPr>
            </w:pPr>
            <w:sdt>
              <w:sdtPr>
                <w:rPr>
                  <w:lang w:eastAsia="en-CA"/>
                </w:rPr>
                <w:id w:val="2112314541"/>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7496C552" w14:textId="41DC4AB5" w:rsidR="00F013FC" w:rsidRDefault="00000000" w:rsidP="00F013FC">
            <w:pPr>
              <w:jc w:val="center"/>
              <w:rPr>
                <w:lang w:eastAsia="en-CA"/>
              </w:rPr>
            </w:pPr>
            <w:sdt>
              <w:sdtPr>
                <w:rPr>
                  <w:lang w:eastAsia="en-CA"/>
                </w:rPr>
                <w:id w:val="-1585912457"/>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571CD359" w14:textId="77777777" w:rsidR="00F013FC" w:rsidRDefault="00F013FC" w:rsidP="00F013FC">
            <w:pPr>
              <w:jc w:val="center"/>
              <w:rPr>
                <w:lang w:eastAsia="en-CA"/>
              </w:rPr>
            </w:pPr>
          </w:p>
        </w:tc>
        <w:tc>
          <w:tcPr>
            <w:tcW w:w="3288" w:type="dxa"/>
            <w:shd w:val="clear" w:color="auto" w:fill="F2F2F2" w:themeFill="background1" w:themeFillShade="F2"/>
          </w:tcPr>
          <w:p w14:paraId="07E4E137" w14:textId="77777777" w:rsidR="00F013FC" w:rsidRDefault="00F013FC" w:rsidP="00F013FC">
            <w:pPr>
              <w:rPr>
                <w:lang w:eastAsia="en-CA"/>
              </w:rPr>
            </w:pPr>
          </w:p>
        </w:tc>
      </w:tr>
      <w:tr w:rsidR="00F013FC" w14:paraId="5EAE8051" w14:textId="77777777" w:rsidTr="00DD2645">
        <w:tc>
          <w:tcPr>
            <w:tcW w:w="3060" w:type="dxa"/>
            <w:shd w:val="clear" w:color="auto" w:fill="F2F2F2" w:themeFill="background1" w:themeFillShade="F2"/>
          </w:tcPr>
          <w:p w14:paraId="1A0C67C6" w14:textId="22A5B309" w:rsidR="00F013FC" w:rsidRDefault="00F013FC" w:rsidP="00F013FC">
            <w:pPr>
              <w:rPr>
                <w:lang w:eastAsia="en-CA"/>
              </w:rPr>
            </w:pPr>
            <w:r w:rsidRPr="00E75D62">
              <w:t>CRU 143</w:t>
            </w:r>
            <w:r w:rsidRPr="00E75D62">
              <w:rPr>
                <w:rFonts w:ascii="Cambria Math" w:hAnsi="Cambria Math" w:cs="Cambria Math"/>
              </w:rPr>
              <w:t>‐</w:t>
            </w:r>
            <w:r w:rsidRPr="00E75D62">
              <w:t xml:space="preserve"> REPAIR SHOP</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68F5CAB4" w14:textId="77777777" w:rsidR="00F013FC" w:rsidRDefault="00F013FC" w:rsidP="00F013FC">
            <w:pPr>
              <w:rPr>
                <w:lang w:eastAsia="en-CA"/>
              </w:rPr>
            </w:pPr>
          </w:p>
        </w:tc>
        <w:tc>
          <w:tcPr>
            <w:tcW w:w="686" w:type="dxa"/>
            <w:shd w:val="clear" w:color="auto" w:fill="F2F2F2" w:themeFill="background1" w:themeFillShade="F2"/>
          </w:tcPr>
          <w:p w14:paraId="386E48F0" w14:textId="59E9FC7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9F0E817" w14:textId="77777777" w:rsidR="00F013FC" w:rsidRDefault="00F013FC" w:rsidP="00F013FC">
            <w:pPr>
              <w:jc w:val="center"/>
              <w:rPr>
                <w:lang w:eastAsia="en-CA"/>
              </w:rPr>
            </w:pPr>
          </w:p>
        </w:tc>
        <w:tc>
          <w:tcPr>
            <w:tcW w:w="1101" w:type="dxa"/>
            <w:shd w:val="clear" w:color="auto" w:fill="F2F2F2" w:themeFill="background1" w:themeFillShade="F2"/>
          </w:tcPr>
          <w:p w14:paraId="2A04B072" w14:textId="77777777" w:rsidR="00F013FC" w:rsidRDefault="00F013FC" w:rsidP="00F013FC">
            <w:pPr>
              <w:jc w:val="center"/>
              <w:rPr>
                <w:lang w:eastAsia="en-CA"/>
              </w:rPr>
            </w:pPr>
          </w:p>
        </w:tc>
        <w:tc>
          <w:tcPr>
            <w:tcW w:w="850" w:type="dxa"/>
            <w:shd w:val="clear" w:color="auto" w:fill="F2F2F2" w:themeFill="background1" w:themeFillShade="F2"/>
            <w:vAlign w:val="center"/>
          </w:tcPr>
          <w:p w14:paraId="10F1C315" w14:textId="77777777" w:rsidR="00F013FC" w:rsidRDefault="00F013FC" w:rsidP="00F013FC">
            <w:pPr>
              <w:jc w:val="center"/>
              <w:rPr>
                <w:lang w:eastAsia="en-CA"/>
              </w:rPr>
            </w:pPr>
          </w:p>
        </w:tc>
        <w:tc>
          <w:tcPr>
            <w:tcW w:w="448" w:type="dxa"/>
            <w:shd w:val="clear" w:color="auto" w:fill="F2F2F2" w:themeFill="background1" w:themeFillShade="F2"/>
          </w:tcPr>
          <w:p w14:paraId="25D5C2EA" w14:textId="381EDF17" w:rsidR="00F013FC" w:rsidRDefault="00000000" w:rsidP="00F013FC">
            <w:pPr>
              <w:jc w:val="center"/>
              <w:rPr>
                <w:lang w:eastAsia="en-CA"/>
              </w:rPr>
            </w:pPr>
            <w:sdt>
              <w:sdtPr>
                <w:rPr>
                  <w:lang w:eastAsia="en-CA"/>
                </w:rPr>
                <w:id w:val="209008151"/>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14A34D06" w14:textId="77777777" w:rsidR="00F013FC" w:rsidRDefault="00F013FC" w:rsidP="00F013FC">
            <w:pPr>
              <w:jc w:val="center"/>
              <w:rPr>
                <w:lang w:eastAsia="en-CA"/>
              </w:rPr>
            </w:pPr>
          </w:p>
        </w:tc>
        <w:tc>
          <w:tcPr>
            <w:tcW w:w="448" w:type="dxa"/>
            <w:shd w:val="clear" w:color="auto" w:fill="F2F2F2" w:themeFill="background1" w:themeFillShade="F2"/>
          </w:tcPr>
          <w:p w14:paraId="57CE93A1" w14:textId="3FC2237A" w:rsidR="00F013FC" w:rsidRDefault="00000000" w:rsidP="00F013FC">
            <w:pPr>
              <w:jc w:val="center"/>
              <w:rPr>
                <w:lang w:eastAsia="en-CA"/>
              </w:rPr>
            </w:pPr>
            <w:sdt>
              <w:sdtPr>
                <w:rPr>
                  <w:lang w:eastAsia="en-CA"/>
                </w:rPr>
                <w:id w:val="728653259"/>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2B026706" w14:textId="71926DC5" w:rsidR="00F013FC" w:rsidRDefault="00000000" w:rsidP="00F013FC">
            <w:pPr>
              <w:jc w:val="center"/>
              <w:rPr>
                <w:lang w:eastAsia="en-CA"/>
              </w:rPr>
            </w:pPr>
            <w:sdt>
              <w:sdtPr>
                <w:rPr>
                  <w:lang w:eastAsia="en-CA"/>
                </w:rPr>
                <w:id w:val="-1034891024"/>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16371B5D" w14:textId="70672A96" w:rsidR="00F013FC" w:rsidRDefault="00000000" w:rsidP="00F013FC">
            <w:pPr>
              <w:jc w:val="center"/>
              <w:rPr>
                <w:lang w:eastAsia="en-CA"/>
              </w:rPr>
            </w:pPr>
            <w:sdt>
              <w:sdtPr>
                <w:rPr>
                  <w:lang w:eastAsia="en-CA"/>
                </w:rPr>
                <w:id w:val="1985341975"/>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5B216B84" w14:textId="77777777" w:rsidR="00F013FC" w:rsidRDefault="00F013FC" w:rsidP="00F013FC">
            <w:pPr>
              <w:jc w:val="center"/>
              <w:rPr>
                <w:lang w:eastAsia="en-CA"/>
              </w:rPr>
            </w:pPr>
          </w:p>
        </w:tc>
        <w:tc>
          <w:tcPr>
            <w:tcW w:w="3288" w:type="dxa"/>
            <w:shd w:val="clear" w:color="auto" w:fill="F2F2F2" w:themeFill="background1" w:themeFillShade="F2"/>
          </w:tcPr>
          <w:p w14:paraId="2C2691A7" w14:textId="77777777" w:rsidR="00F013FC" w:rsidRDefault="00F013FC" w:rsidP="00F013FC">
            <w:pPr>
              <w:rPr>
                <w:lang w:eastAsia="en-CA"/>
              </w:rPr>
            </w:pPr>
          </w:p>
        </w:tc>
      </w:tr>
      <w:tr w:rsidR="00F013FC" w14:paraId="690935E6" w14:textId="77777777" w:rsidTr="00DD2645">
        <w:tc>
          <w:tcPr>
            <w:tcW w:w="3060" w:type="dxa"/>
            <w:shd w:val="clear" w:color="auto" w:fill="F2F2F2" w:themeFill="background1" w:themeFillShade="F2"/>
          </w:tcPr>
          <w:p w14:paraId="677D9CA8" w14:textId="1CCAA6DC" w:rsidR="00F013FC" w:rsidRDefault="00F013FC" w:rsidP="00F013FC">
            <w:pPr>
              <w:rPr>
                <w:lang w:eastAsia="en-CA"/>
              </w:rPr>
            </w:pPr>
            <w:r w:rsidRPr="00E75D62">
              <w:t>CRU 143</w:t>
            </w:r>
            <w:r w:rsidRPr="00E75D62">
              <w:rPr>
                <w:rFonts w:ascii="Cambria Math" w:hAnsi="Cambria Math" w:cs="Cambria Math"/>
              </w:rPr>
              <w:t>‐</w:t>
            </w:r>
            <w:r w:rsidRPr="00E75D62">
              <w:t xml:space="preserve"> REPAIR SHOP</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58EFD530" w14:textId="77777777" w:rsidR="00F013FC" w:rsidRDefault="00F013FC" w:rsidP="00F013FC">
            <w:pPr>
              <w:rPr>
                <w:lang w:eastAsia="en-CA"/>
              </w:rPr>
            </w:pPr>
          </w:p>
        </w:tc>
        <w:tc>
          <w:tcPr>
            <w:tcW w:w="686" w:type="dxa"/>
            <w:shd w:val="clear" w:color="auto" w:fill="F2F2F2" w:themeFill="background1" w:themeFillShade="F2"/>
          </w:tcPr>
          <w:p w14:paraId="03D26B75" w14:textId="0087548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A7112E3" w14:textId="77777777" w:rsidR="00F013FC" w:rsidRDefault="00F013FC" w:rsidP="00F013FC">
            <w:pPr>
              <w:jc w:val="center"/>
              <w:rPr>
                <w:lang w:eastAsia="en-CA"/>
              </w:rPr>
            </w:pPr>
          </w:p>
        </w:tc>
        <w:tc>
          <w:tcPr>
            <w:tcW w:w="1101" w:type="dxa"/>
            <w:shd w:val="clear" w:color="auto" w:fill="F2F2F2" w:themeFill="background1" w:themeFillShade="F2"/>
          </w:tcPr>
          <w:p w14:paraId="1EEE6ED3" w14:textId="77777777" w:rsidR="00F013FC" w:rsidRDefault="00F013FC" w:rsidP="00F013FC">
            <w:pPr>
              <w:jc w:val="center"/>
              <w:rPr>
                <w:lang w:eastAsia="en-CA"/>
              </w:rPr>
            </w:pPr>
          </w:p>
        </w:tc>
        <w:tc>
          <w:tcPr>
            <w:tcW w:w="850" w:type="dxa"/>
            <w:shd w:val="clear" w:color="auto" w:fill="F2F2F2" w:themeFill="background1" w:themeFillShade="F2"/>
            <w:vAlign w:val="center"/>
          </w:tcPr>
          <w:p w14:paraId="3C1E5EC2" w14:textId="77777777" w:rsidR="00F013FC" w:rsidRDefault="00F013FC" w:rsidP="00F013FC">
            <w:pPr>
              <w:jc w:val="center"/>
              <w:rPr>
                <w:lang w:eastAsia="en-CA"/>
              </w:rPr>
            </w:pPr>
          </w:p>
        </w:tc>
        <w:tc>
          <w:tcPr>
            <w:tcW w:w="448" w:type="dxa"/>
            <w:shd w:val="clear" w:color="auto" w:fill="F2F2F2" w:themeFill="background1" w:themeFillShade="F2"/>
          </w:tcPr>
          <w:p w14:paraId="7426049A" w14:textId="2CB0DD0F" w:rsidR="00F013FC" w:rsidRDefault="00000000" w:rsidP="00F013FC">
            <w:pPr>
              <w:jc w:val="center"/>
              <w:rPr>
                <w:lang w:eastAsia="en-CA"/>
              </w:rPr>
            </w:pPr>
            <w:sdt>
              <w:sdtPr>
                <w:rPr>
                  <w:lang w:eastAsia="en-CA"/>
                </w:rPr>
                <w:id w:val="650258369"/>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718B76C3" w14:textId="77777777" w:rsidR="00F013FC" w:rsidRDefault="00F013FC" w:rsidP="00F013FC">
            <w:pPr>
              <w:jc w:val="center"/>
              <w:rPr>
                <w:lang w:eastAsia="en-CA"/>
              </w:rPr>
            </w:pPr>
          </w:p>
        </w:tc>
        <w:tc>
          <w:tcPr>
            <w:tcW w:w="448" w:type="dxa"/>
            <w:shd w:val="clear" w:color="auto" w:fill="F2F2F2" w:themeFill="background1" w:themeFillShade="F2"/>
          </w:tcPr>
          <w:p w14:paraId="0E58098F" w14:textId="1A4683EA" w:rsidR="00F013FC" w:rsidRDefault="00000000" w:rsidP="00F013FC">
            <w:pPr>
              <w:jc w:val="center"/>
              <w:rPr>
                <w:lang w:eastAsia="en-CA"/>
              </w:rPr>
            </w:pPr>
            <w:sdt>
              <w:sdtPr>
                <w:rPr>
                  <w:lang w:eastAsia="en-CA"/>
                </w:rPr>
                <w:id w:val="732900271"/>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62736A05" w14:textId="24859472" w:rsidR="00F013FC" w:rsidRDefault="00000000" w:rsidP="00F013FC">
            <w:pPr>
              <w:jc w:val="center"/>
              <w:rPr>
                <w:lang w:eastAsia="en-CA"/>
              </w:rPr>
            </w:pPr>
            <w:sdt>
              <w:sdtPr>
                <w:rPr>
                  <w:lang w:eastAsia="en-CA"/>
                </w:rPr>
                <w:id w:val="856932413"/>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00B72F11" w14:textId="7B5AFC36" w:rsidR="00F013FC" w:rsidRDefault="00000000" w:rsidP="00F013FC">
            <w:pPr>
              <w:jc w:val="center"/>
              <w:rPr>
                <w:lang w:eastAsia="en-CA"/>
              </w:rPr>
            </w:pPr>
            <w:sdt>
              <w:sdtPr>
                <w:rPr>
                  <w:lang w:eastAsia="en-CA"/>
                </w:rPr>
                <w:id w:val="-2118978387"/>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0E954C36" w14:textId="77777777" w:rsidR="00F013FC" w:rsidRDefault="00F013FC" w:rsidP="00F013FC">
            <w:pPr>
              <w:jc w:val="center"/>
              <w:rPr>
                <w:lang w:eastAsia="en-CA"/>
              </w:rPr>
            </w:pPr>
          </w:p>
        </w:tc>
        <w:tc>
          <w:tcPr>
            <w:tcW w:w="3288" w:type="dxa"/>
            <w:shd w:val="clear" w:color="auto" w:fill="F2F2F2" w:themeFill="background1" w:themeFillShade="F2"/>
          </w:tcPr>
          <w:p w14:paraId="10996D77" w14:textId="77777777" w:rsidR="00F013FC" w:rsidRDefault="00F013FC" w:rsidP="00F013FC">
            <w:pPr>
              <w:rPr>
                <w:lang w:eastAsia="en-CA"/>
              </w:rPr>
            </w:pPr>
          </w:p>
        </w:tc>
      </w:tr>
      <w:tr w:rsidR="00F013FC" w14:paraId="245B4386" w14:textId="77777777" w:rsidTr="00DD2645">
        <w:tc>
          <w:tcPr>
            <w:tcW w:w="3060" w:type="dxa"/>
            <w:shd w:val="clear" w:color="auto" w:fill="F2F2F2" w:themeFill="background1" w:themeFillShade="F2"/>
          </w:tcPr>
          <w:p w14:paraId="21659B93" w14:textId="57C7814C" w:rsidR="00F013FC" w:rsidRDefault="00F013FC" w:rsidP="00F013FC">
            <w:pPr>
              <w:rPr>
                <w:lang w:eastAsia="en-CA"/>
              </w:rPr>
            </w:pPr>
            <w:r w:rsidRPr="00E75D62">
              <w:t>CRU 142</w:t>
            </w:r>
            <w:r w:rsidRPr="00E75D62">
              <w:rPr>
                <w:rFonts w:ascii="Cambria Math" w:hAnsi="Cambria Math" w:cs="Cambria Math"/>
              </w:rPr>
              <w:t>‐</w:t>
            </w:r>
            <w:r w:rsidRPr="00E75D62">
              <w:t xml:space="preserve"> CLINIC</w:t>
            </w:r>
            <w:r w:rsidRPr="00E75D62">
              <w:rPr>
                <w:rFonts w:ascii="Cambria Math" w:hAnsi="Cambria Math" w:cs="Cambria Math"/>
              </w:rPr>
              <w:t>‐</w:t>
            </w:r>
            <w:r w:rsidRPr="00E75D62">
              <w:t xml:space="preserve"> common area HORN/STROBE - HORN TEST</w:t>
            </w:r>
          </w:p>
        </w:tc>
        <w:tc>
          <w:tcPr>
            <w:tcW w:w="907" w:type="dxa"/>
            <w:shd w:val="clear" w:color="auto" w:fill="F2F2F2" w:themeFill="background1" w:themeFillShade="F2"/>
            <w:vAlign w:val="center"/>
          </w:tcPr>
          <w:p w14:paraId="520E1E7C" w14:textId="77777777" w:rsidR="00F013FC" w:rsidRDefault="00F013FC" w:rsidP="00F013FC">
            <w:pPr>
              <w:rPr>
                <w:lang w:eastAsia="en-CA"/>
              </w:rPr>
            </w:pPr>
          </w:p>
        </w:tc>
        <w:tc>
          <w:tcPr>
            <w:tcW w:w="686" w:type="dxa"/>
            <w:shd w:val="clear" w:color="auto" w:fill="F2F2F2" w:themeFill="background1" w:themeFillShade="F2"/>
          </w:tcPr>
          <w:p w14:paraId="02B44AD9" w14:textId="62C3473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9A82B77" w14:textId="77777777" w:rsidR="00F013FC" w:rsidRDefault="00F013FC" w:rsidP="00F013FC">
            <w:pPr>
              <w:jc w:val="center"/>
              <w:rPr>
                <w:lang w:eastAsia="en-CA"/>
              </w:rPr>
            </w:pPr>
          </w:p>
        </w:tc>
        <w:tc>
          <w:tcPr>
            <w:tcW w:w="1101" w:type="dxa"/>
            <w:shd w:val="clear" w:color="auto" w:fill="F2F2F2" w:themeFill="background1" w:themeFillShade="F2"/>
          </w:tcPr>
          <w:p w14:paraId="23985CC3" w14:textId="77777777" w:rsidR="00F013FC" w:rsidRDefault="00F013FC" w:rsidP="00F013FC">
            <w:pPr>
              <w:jc w:val="center"/>
              <w:rPr>
                <w:lang w:eastAsia="en-CA"/>
              </w:rPr>
            </w:pPr>
          </w:p>
        </w:tc>
        <w:tc>
          <w:tcPr>
            <w:tcW w:w="850" w:type="dxa"/>
            <w:shd w:val="clear" w:color="auto" w:fill="F2F2F2" w:themeFill="background1" w:themeFillShade="F2"/>
            <w:vAlign w:val="center"/>
          </w:tcPr>
          <w:p w14:paraId="272B57DE" w14:textId="77777777" w:rsidR="00F013FC" w:rsidRDefault="00F013FC" w:rsidP="00F013FC">
            <w:pPr>
              <w:jc w:val="center"/>
              <w:rPr>
                <w:lang w:eastAsia="en-CA"/>
              </w:rPr>
            </w:pPr>
          </w:p>
        </w:tc>
        <w:tc>
          <w:tcPr>
            <w:tcW w:w="448" w:type="dxa"/>
            <w:shd w:val="clear" w:color="auto" w:fill="F2F2F2" w:themeFill="background1" w:themeFillShade="F2"/>
          </w:tcPr>
          <w:p w14:paraId="44D6ADE0" w14:textId="35F2AD9D" w:rsidR="00F013FC" w:rsidRDefault="00000000" w:rsidP="00F013FC">
            <w:pPr>
              <w:jc w:val="center"/>
              <w:rPr>
                <w:lang w:eastAsia="en-CA"/>
              </w:rPr>
            </w:pPr>
            <w:sdt>
              <w:sdtPr>
                <w:rPr>
                  <w:lang w:eastAsia="en-CA"/>
                </w:rPr>
                <w:id w:val="809136858"/>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7AD93620" w14:textId="77777777" w:rsidR="00F013FC" w:rsidRDefault="00F013FC" w:rsidP="00F013FC">
            <w:pPr>
              <w:jc w:val="center"/>
              <w:rPr>
                <w:lang w:eastAsia="en-CA"/>
              </w:rPr>
            </w:pPr>
          </w:p>
        </w:tc>
        <w:tc>
          <w:tcPr>
            <w:tcW w:w="448" w:type="dxa"/>
            <w:shd w:val="clear" w:color="auto" w:fill="F2F2F2" w:themeFill="background1" w:themeFillShade="F2"/>
          </w:tcPr>
          <w:p w14:paraId="79FE5BF6" w14:textId="7546C46A" w:rsidR="00F013FC" w:rsidRDefault="00000000" w:rsidP="00F013FC">
            <w:pPr>
              <w:jc w:val="center"/>
              <w:rPr>
                <w:lang w:eastAsia="en-CA"/>
              </w:rPr>
            </w:pPr>
            <w:sdt>
              <w:sdtPr>
                <w:rPr>
                  <w:lang w:eastAsia="en-CA"/>
                </w:rPr>
                <w:id w:val="1014892355"/>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2E1AF3C4" w14:textId="1747C106" w:rsidR="00F013FC" w:rsidRDefault="00000000" w:rsidP="00F013FC">
            <w:pPr>
              <w:jc w:val="center"/>
              <w:rPr>
                <w:lang w:eastAsia="en-CA"/>
              </w:rPr>
            </w:pPr>
            <w:sdt>
              <w:sdtPr>
                <w:rPr>
                  <w:lang w:eastAsia="en-CA"/>
                </w:rPr>
                <w:id w:val="1731736249"/>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5B06625F" w14:textId="766BBE43" w:rsidR="00F013FC" w:rsidRDefault="00000000" w:rsidP="00F013FC">
            <w:pPr>
              <w:jc w:val="center"/>
              <w:rPr>
                <w:lang w:eastAsia="en-CA"/>
              </w:rPr>
            </w:pPr>
            <w:sdt>
              <w:sdtPr>
                <w:rPr>
                  <w:lang w:eastAsia="en-CA"/>
                </w:rPr>
                <w:id w:val="-652985459"/>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1EF8AAE2" w14:textId="77777777" w:rsidR="00F013FC" w:rsidRDefault="00F013FC" w:rsidP="00F013FC">
            <w:pPr>
              <w:jc w:val="center"/>
              <w:rPr>
                <w:lang w:eastAsia="en-CA"/>
              </w:rPr>
            </w:pPr>
          </w:p>
        </w:tc>
        <w:tc>
          <w:tcPr>
            <w:tcW w:w="3288" w:type="dxa"/>
            <w:shd w:val="clear" w:color="auto" w:fill="F2F2F2" w:themeFill="background1" w:themeFillShade="F2"/>
          </w:tcPr>
          <w:p w14:paraId="44C067CF" w14:textId="77777777" w:rsidR="00F013FC" w:rsidRDefault="00F013FC" w:rsidP="00F013FC">
            <w:pPr>
              <w:rPr>
                <w:lang w:eastAsia="en-CA"/>
              </w:rPr>
            </w:pPr>
          </w:p>
        </w:tc>
      </w:tr>
      <w:tr w:rsidR="00F013FC" w14:paraId="60263C1C" w14:textId="77777777" w:rsidTr="00DD2645">
        <w:tc>
          <w:tcPr>
            <w:tcW w:w="3060" w:type="dxa"/>
            <w:shd w:val="clear" w:color="auto" w:fill="F2F2F2" w:themeFill="background1" w:themeFillShade="F2"/>
          </w:tcPr>
          <w:p w14:paraId="5C3A1E8E" w14:textId="034B4364" w:rsidR="00F013FC" w:rsidRDefault="00F013FC" w:rsidP="00F013FC">
            <w:pPr>
              <w:rPr>
                <w:lang w:eastAsia="en-CA"/>
              </w:rPr>
            </w:pPr>
            <w:r w:rsidRPr="00E75D62">
              <w:t>CRU 142</w:t>
            </w:r>
            <w:r w:rsidRPr="00E75D62">
              <w:rPr>
                <w:rFonts w:ascii="Cambria Math" w:hAnsi="Cambria Math" w:cs="Cambria Math"/>
              </w:rPr>
              <w:t>‐</w:t>
            </w:r>
            <w:r w:rsidRPr="00E75D62">
              <w:t xml:space="preserve"> CLINIC</w:t>
            </w:r>
            <w:r w:rsidRPr="00E75D62">
              <w:rPr>
                <w:rFonts w:ascii="Cambria Math" w:hAnsi="Cambria Math" w:cs="Cambria Math"/>
              </w:rPr>
              <w:t>‐</w:t>
            </w:r>
            <w:r w:rsidRPr="00E75D62">
              <w:t xml:space="preserve"> common area HORN/STROBE - STROBE TEST</w:t>
            </w:r>
          </w:p>
        </w:tc>
        <w:tc>
          <w:tcPr>
            <w:tcW w:w="907" w:type="dxa"/>
            <w:shd w:val="clear" w:color="auto" w:fill="F2F2F2" w:themeFill="background1" w:themeFillShade="F2"/>
            <w:vAlign w:val="center"/>
          </w:tcPr>
          <w:p w14:paraId="3CB3143D" w14:textId="77777777" w:rsidR="00F013FC" w:rsidRDefault="00F013FC" w:rsidP="00F013FC">
            <w:pPr>
              <w:rPr>
                <w:lang w:eastAsia="en-CA"/>
              </w:rPr>
            </w:pPr>
          </w:p>
        </w:tc>
        <w:tc>
          <w:tcPr>
            <w:tcW w:w="686" w:type="dxa"/>
            <w:shd w:val="clear" w:color="auto" w:fill="F2F2F2" w:themeFill="background1" w:themeFillShade="F2"/>
          </w:tcPr>
          <w:p w14:paraId="3D1C3C28" w14:textId="7890DAD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F3C95C1" w14:textId="77777777" w:rsidR="00F013FC" w:rsidRDefault="00F013FC" w:rsidP="00F013FC">
            <w:pPr>
              <w:jc w:val="center"/>
              <w:rPr>
                <w:lang w:eastAsia="en-CA"/>
              </w:rPr>
            </w:pPr>
          </w:p>
        </w:tc>
        <w:tc>
          <w:tcPr>
            <w:tcW w:w="1101" w:type="dxa"/>
            <w:shd w:val="clear" w:color="auto" w:fill="F2F2F2" w:themeFill="background1" w:themeFillShade="F2"/>
          </w:tcPr>
          <w:p w14:paraId="524A1B67" w14:textId="77777777" w:rsidR="00F013FC" w:rsidRDefault="00F013FC" w:rsidP="00F013FC">
            <w:pPr>
              <w:jc w:val="center"/>
              <w:rPr>
                <w:lang w:eastAsia="en-CA"/>
              </w:rPr>
            </w:pPr>
          </w:p>
        </w:tc>
        <w:tc>
          <w:tcPr>
            <w:tcW w:w="850" w:type="dxa"/>
            <w:shd w:val="clear" w:color="auto" w:fill="F2F2F2" w:themeFill="background1" w:themeFillShade="F2"/>
            <w:vAlign w:val="center"/>
          </w:tcPr>
          <w:p w14:paraId="000A15DD" w14:textId="77777777" w:rsidR="00F013FC" w:rsidRDefault="00F013FC" w:rsidP="00F013FC">
            <w:pPr>
              <w:jc w:val="center"/>
              <w:rPr>
                <w:lang w:eastAsia="en-CA"/>
              </w:rPr>
            </w:pPr>
          </w:p>
        </w:tc>
        <w:tc>
          <w:tcPr>
            <w:tcW w:w="448" w:type="dxa"/>
            <w:shd w:val="clear" w:color="auto" w:fill="F2F2F2" w:themeFill="background1" w:themeFillShade="F2"/>
          </w:tcPr>
          <w:p w14:paraId="1DF571CA" w14:textId="057BA5E8" w:rsidR="00F013FC" w:rsidRDefault="00000000" w:rsidP="00F013FC">
            <w:pPr>
              <w:jc w:val="center"/>
              <w:rPr>
                <w:lang w:eastAsia="en-CA"/>
              </w:rPr>
            </w:pPr>
            <w:sdt>
              <w:sdtPr>
                <w:rPr>
                  <w:lang w:eastAsia="en-CA"/>
                </w:rPr>
                <w:id w:val="1945496308"/>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6C1B1631" w14:textId="77777777" w:rsidR="00F013FC" w:rsidRDefault="00F013FC" w:rsidP="00F013FC">
            <w:pPr>
              <w:jc w:val="center"/>
              <w:rPr>
                <w:lang w:eastAsia="en-CA"/>
              </w:rPr>
            </w:pPr>
          </w:p>
        </w:tc>
        <w:tc>
          <w:tcPr>
            <w:tcW w:w="448" w:type="dxa"/>
            <w:shd w:val="clear" w:color="auto" w:fill="F2F2F2" w:themeFill="background1" w:themeFillShade="F2"/>
          </w:tcPr>
          <w:p w14:paraId="662F4C09" w14:textId="754C5E75" w:rsidR="00F013FC" w:rsidRDefault="00000000" w:rsidP="00F013FC">
            <w:pPr>
              <w:jc w:val="center"/>
              <w:rPr>
                <w:lang w:eastAsia="en-CA"/>
              </w:rPr>
            </w:pPr>
            <w:sdt>
              <w:sdtPr>
                <w:rPr>
                  <w:lang w:eastAsia="en-CA"/>
                </w:rPr>
                <w:id w:val="1842584782"/>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3F84E763" w14:textId="3A0D5F5C" w:rsidR="00F013FC" w:rsidRDefault="00000000" w:rsidP="00F013FC">
            <w:pPr>
              <w:jc w:val="center"/>
              <w:rPr>
                <w:lang w:eastAsia="en-CA"/>
              </w:rPr>
            </w:pPr>
            <w:sdt>
              <w:sdtPr>
                <w:rPr>
                  <w:lang w:eastAsia="en-CA"/>
                </w:rPr>
                <w:id w:val="1837721482"/>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68AD8CF1" w14:textId="004BC95D" w:rsidR="00F013FC" w:rsidRDefault="00000000" w:rsidP="00F013FC">
            <w:pPr>
              <w:jc w:val="center"/>
              <w:rPr>
                <w:lang w:eastAsia="en-CA"/>
              </w:rPr>
            </w:pPr>
            <w:sdt>
              <w:sdtPr>
                <w:rPr>
                  <w:lang w:eastAsia="en-CA"/>
                </w:rPr>
                <w:id w:val="1021135238"/>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6504DA6E" w14:textId="77777777" w:rsidR="00F013FC" w:rsidRDefault="00F013FC" w:rsidP="00F013FC">
            <w:pPr>
              <w:jc w:val="center"/>
              <w:rPr>
                <w:lang w:eastAsia="en-CA"/>
              </w:rPr>
            </w:pPr>
          </w:p>
        </w:tc>
        <w:tc>
          <w:tcPr>
            <w:tcW w:w="3288" w:type="dxa"/>
            <w:shd w:val="clear" w:color="auto" w:fill="F2F2F2" w:themeFill="background1" w:themeFillShade="F2"/>
          </w:tcPr>
          <w:p w14:paraId="063CA8D9" w14:textId="77777777" w:rsidR="00F013FC" w:rsidRDefault="00F013FC" w:rsidP="00F013FC">
            <w:pPr>
              <w:rPr>
                <w:lang w:eastAsia="en-CA"/>
              </w:rPr>
            </w:pPr>
          </w:p>
        </w:tc>
      </w:tr>
      <w:tr w:rsidR="00F013FC" w14:paraId="1F8C8F69" w14:textId="77777777" w:rsidTr="00DD2645">
        <w:tc>
          <w:tcPr>
            <w:tcW w:w="3060" w:type="dxa"/>
            <w:shd w:val="clear" w:color="auto" w:fill="F2F2F2" w:themeFill="background1" w:themeFillShade="F2"/>
          </w:tcPr>
          <w:p w14:paraId="35DCEF9D" w14:textId="31E893DA" w:rsidR="00F013FC" w:rsidRDefault="00F013FC" w:rsidP="00F013FC">
            <w:pPr>
              <w:rPr>
                <w:lang w:eastAsia="en-CA"/>
              </w:rPr>
            </w:pPr>
            <w:r w:rsidRPr="00E75D62">
              <w:t>CRU 142</w:t>
            </w:r>
            <w:r w:rsidRPr="00E75D62">
              <w:rPr>
                <w:rFonts w:ascii="Cambria Math" w:hAnsi="Cambria Math" w:cs="Cambria Math"/>
              </w:rPr>
              <w:t>‐</w:t>
            </w:r>
            <w:r w:rsidRPr="00E75D62">
              <w:t xml:space="preserve"> </w:t>
            </w:r>
            <w:proofErr w:type="gramStart"/>
            <w:r w:rsidRPr="00E75D62">
              <w:t>back room</w:t>
            </w:r>
            <w:proofErr w:type="gramEnd"/>
            <w:r w:rsidRPr="00E75D62">
              <w:t xml:space="preserve"> HORN/STROBE - HORN TEST</w:t>
            </w:r>
          </w:p>
        </w:tc>
        <w:tc>
          <w:tcPr>
            <w:tcW w:w="907" w:type="dxa"/>
            <w:shd w:val="clear" w:color="auto" w:fill="F2F2F2" w:themeFill="background1" w:themeFillShade="F2"/>
            <w:vAlign w:val="center"/>
          </w:tcPr>
          <w:p w14:paraId="77E13405" w14:textId="77777777" w:rsidR="00F013FC" w:rsidRDefault="00F013FC" w:rsidP="00F013FC">
            <w:pPr>
              <w:rPr>
                <w:lang w:eastAsia="en-CA"/>
              </w:rPr>
            </w:pPr>
          </w:p>
        </w:tc>
        <w:tc>
          <w:tcPr>
            <w:tcW w:w="686" w:type="dxa"/>
            <w:shd w:val="clear" w:color="auto" w:fill="F2F2F2" w:themeFill="background1" w:themeFillShade="F2"/>
          </w:tcPr>
          <w:p w14:paraId="1595A9CB" w14:textId="6828035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99F7B88" w14:textId="77777777" w:rsidR="00F013FC" w:rsidRDefault="00F013FC" w:rsidP="00F013FC">
            <w:pPr>
              <w:jc w:val="center"/>
              <w:rPr>
                <w:lang w:eastAsia="en-CA"/>
              </w:rPr>
            </w:pPr>
          </w:p>
        </w:tc>
        <w:tc>
          <w:tcPr>
            <w:tcW w:w="1101" w:type="dxa"/>
            <w:shd w:val="clear" w:color="auto" w:fill="F2F2F2" w:themeFill="background1" w:themeFillShade="F2"/>
          </w:tcPr>
          <w:p w14:paraId="6652DF61" w14:textId="77777777" w:rsidR="00F013FC" w:rsidRDefault="00F013FC" w:rsidP="00F013FC">
            <w:pPr>
              <w:jc w:val="center"/>
              <w:rPr>
                <w:lang w:eastAsia="en-CA"/>
              </w:rPr>
            </w:pPr>
          </w:p>
        </w:tc>
        <w:tc>
          <w:tcPr>
            <w:tcW w:w="850" w:type="dxa"/>
            <w:shd w:val="clear" w:color="auto" w:fill="F2F2F2" w:themeFill="background1" w:themeFillShade="F2"/>
            <w:vAlign w:val="center"/>
          </w:tcPr>
          <w:p w14:paraId="14507750" w14:textId="77777777" w:rsidR="00F013FC" w:rsidRDefault="00F013FC" w:rsidP="00F013FC">
            <w:pPr>
              <w:jc w:val="center"/>
              <w:rPr>
                <w:lang w:eastAsia="en-CA"/>
              </w:rPr>
            </w:pPr>
          </w:p>
        </w:tc>
        <w:tc>
          <w:tcPr>
            <w:tcW w:w="448" w:type="dxa"/>
            <w:shd w:val="clear" w:color="auto" w:fill="F2F2F2" w:themeFill="background1" w:themeFillShade="F2"/>
          </w:tcPr>
          <w:p w14:paraId="6DFE0131" w14:textId="6EC984F9" w:rsidR="00F013FC" w:rsidRDefault="00000000" w:rsidP="00F013FC">
            <w:pPr>
              <w:jc w:val="center"/>
              <w:rPr>
                <w:lang w:eastAsia="en-CA"/>
              </w:rPr>
            </w:pPr>
            <w:sdt>
              <w:sdtPr>
                <w:rPr>
                  <w:lang w:eastAsia="en-CA"/>
                </w:rPr>
                <w:id w:val="-416254540"/>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4480996E" w14:textId="77777777" w:rsidR="00F013FC" w:rsidRDefault="00F013FC" w:rsidP="00F013FC">
            <w:pPr>
              <w:jc w:val="center"/>
              <w:rPr>
                <w:lang w:eastAsia="en-CA"/>
              </w:rPr>
            </w:pPr>
          </w:p>
        </w:tc>
        <w:tc>
          <w:tcPr>
            <w:tcW w:w="448" w:type="dxa"/>
            <w:shd w:val="clear" w:color="auto" w:fill="F2F2F2" w:themeFill="background1" w:themeFillShade="F2"/>
          </w:tcPr>
          <w:p w14:paraId="148AE8B4" w14:textId="0AA64EE2" w:rsidR="00F013FC" w:rsidRDefault="00000000" w:rsidP="00F013FC">
            <w:pPr>
              <w:jc w:val="center"/>
              <w:rPr>
                <w:lang w:eastAsia="en-CA"/>
              </w:rPr>
            </w:pPr>
            <w:sdt>
              <w:sdtPr>
                <w:rPr>
                  <w:lang w:eastAsia="en-CA"/>
                </w:rPr>
                <w:id w:val="463547597"/>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300E0FC4" w14:textId="02FDD453" w:rsidR="00F013FC" w:rsidRDefault="00000000" w:rsidP="00F013FC">
            <w:pPr>
              <w:jc w:val="center"/>
              <w:rPr>
                <w:lang w:eastAsia="en-CA"/>
              </w:rPr>
            </w:pPr>
            <w:sdt>
              <w:sdtPr>
                <w:rPr>
                  <w:lang w:eastAsia="en-CA"/>
                </w:rPr>
                <w:id w:val="1545565995"/>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267FABE5" w14:textId="4250BCE3" w:rsidR="00F013FC" w:rsidRDefault="00000000" w:rsidP="00F013FC">
            <w:pPr>
              <w:jc w:val="center"/>
              <w:rPr>
                <w:lang w:eastAsia="en-CA"/>
              </w:rPr>
            </w:pPr>
            <w:sdt>
              <w:sdtPr>
                <w:rPr>
                  <w:lang w:eastAsia="en-CA"/>
                </w:rPr>
                <w:id w:val="-319809953"/>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0AF233EE" w14:textId="77777777" w:rsidR="00F013FC" w:rsidRDefault="00F013FC" w:rsidP="00F013FC">
            <w:pPr>
              <w:jc w:val="center"/>
              <w:rPr>
                <w:lang w:eastAsia="en-CA"/>
              </w:rPr>
            </w:pPr>
          </w:p>
        </w:tc>
        <w:tc>
          <w:tcPr>
            <w:tcW w:w="3288" w:type="dxa"/>
            <w:shd w:val="clear" w:color="auto" w:fill="F2F2F2" w:themeFill="background1" w:themeFillShade="F2"/>
          </w:tcPr>
          <w:p w14:paraId="08BEECBC" w14:textId="77777777" w:rsidR="00F013FC" w:rsidRDefault="00F013FC" w:rsidP="00F013FC">
            <w:pPr>
              <w:rPr>
                <w:lang w:eastAsia="en-CA"/>
              </w:rPr>
            </w:pPr>
          </w:p>
        </w:tc>
      </w:tr>
      <w:tr w:rsidR="00F013FC" w14:paraId="1014CAC5" w14:textId="77777777" w:rsidTr="00DD2645">
        <w:tc>
          <w:tcPr>
            <w:tcW w:w="3060" w:type="dxa"/>
            <w:shd w:val="clear" w:color="auto" w:fill="F2F2F2" w:themeFill="background1" w:themeFillShade="F2"/>
          </w:tcPr>
          <w:p w14:paraId="6E6681F0" w14:textId="49841477" w:rsidR="00F013FC" w:rsidRDefault="00F013FC" w:rsidP="00F013FC">
            <w:pPr>
              <w:rPr>
                <w:lang w:eastAsia="en-CA"/>
              </w:rPr>
            </w:pPr>
            <w:r w:rsidRPr="00E75D62">
              <w:t>CRU 142</w:t>
            </w:r>
            <w:r w:rsidRPr="00E75D62">
              <w:rPr>
                <w:rFonts w:ascii="Cambria Math" w:hAnsi="Cambria Math" w:cs="Cambria Math"/>
              </w:rPr>
              <w:t>‐</w:t>
            </w:r>
            <w:r w:rsidRPr="00E75D62">
              <w:t xml:space="preserve"> </w:t>
            </w:r>
            <w:proofErr w:type="gramStart"/>
            <w:r w:rsidRPr="00E75D62">
              <w:t>back room</w:t>
            </w:r>
            <w:proofErr w:type="gramEnd"/>
            <w:r w:rsidRPr="00E75D62">
              <w:t xml:space="preserve"> HORN/STROBE - STROBE TEST</w:t>
            </w:r>
          </w:p>
        </w:tc>
        <w:tc>
          <w:tcPr>
            <w:tcW w:w="907" w:type="dxa"/>
            <w:shd w:val="clear" w:color="auto" w:fill="F2F2F2" w:themeFill="background1" w:themeFillShade="F2"/>
            <w:vAlign w:val="center"/>
          </w:tcPr>
          <w:p w14:paraId="6D93C95F" w14:textId="77777777" w:rsidR="00F013FC" w:rsidRDefault="00F013FC" w:rsidP="00F013FC">
            <w:pPr>
              <w:rPr>
                <w:lang w:eastAsia="en-CA"/>
              </w:rPr>
            </w:pPr>
          </w:p>
        </w:tc>
        <w:tc>
          <w:tcPr>
            <w:tcW w:w="686" w:type="dxa"/>
            <w:shd w:val="clear" w:color="auto" w:fill="F2F2F2" w:themeFill="background1" w:themeFillShade="F2"/>
          </w:tcPr>
          <w:p w14:paraId="59A14502" w14:textId="62159C2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AE1558A" w14:textId="77777777" w:rsidR="00F013FC" w:rsidRDefault="00F013FC" w:rsidP="00F013FC">
            <w:pPr>
              <w:jc w:val="center"/>
              <w:rPr>
                <w:lang w:eastAsia="en-CA"/>
              </w:rPr>
            </w:pPr>
          </w:p>
        </w:tc>
        <w:tc>
          <w:tcPr>
            <w:tcW w:w="1101" w:type="dxa"/>
            <w:shd w:val="clear" w:color="auto" w:fill="F2F2F2" w:themeFill="background1" w:themeFillShade="F2"/>
          </w:tcPr>
          <w:p w14:paraId="519B539E" w14:textId="77777777" w:rsidR="00F013FC" w:rsidRDefault="00F013FC" w:rsidP="00F013FC">
            <w:pPr>
              <w:jc w:val="center"/>
              <w:rPr>
                <w:lang w:eastAsia="en-CA"/>
              </w:rPr>
            </w:pPr>
          </w:p>
        </w:tc>
        <w:tc>
          <w:tcPr>
            <w:tcW w:w="850" w:type="dxa"/>
            <w:shd w:val="clear" w:color="auto" w:fill="F2F2F2" w:themeFill="background1" w:themeFillShade="F2"/>
            <w:vAlign w:val="center"/>
          </w:tcPr>
          <w:p w14:paraId="4EE3AEFC" w14:textId="77777777" w:rsidR="00F013FC" w:rsidRDefault="00F013FC" w:rsidP="00F013FC">
            <w:pPr>
              <w:jc w:val="center"/>
              <w:rPr>
                <w:lang w:eastAsia="en-CA"/>
              </w:rPr>
            </w:pPr>
          </w:p>
        </w:tc>
        <w:tc>
          <w:tcPr>
            <w:tcW w:w="448" w:type="dxa"/>
            <w:shd w:val="clear" w:color="auto" w:fill="F2F2F2" w:themeFill="background1" w:themeFillShade="F2"/>
          </w:tcPr>
          <w:p w14:paraId="0FBCEA8B" w14:textId="4DF9B109" w:rsidR="00F013FC" w:rsidRDefault="00000000" w:rsidP="00F013FC">
            <w:pPr>
              <w:jc w:val="center"/>
              <w:rPr>
                <w:lang w:eastAsia="en-CA"/>
              </w:rPr>
            </w:pPr>
            <w:sdt>
              <w:sdtPr>
                <w:rPr>
                  <w:lang w:eastAsia="en-CA"/>
                </w:rPr>
                <w:id w:val="-2013437309"/>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5D7E86AC" w14:textId="77777777" w:rsidR="00F013FC" w:rsidRDefault="00F013FC" w:rsidP="00F013FC">
            <w:pPr>
              <w:jc w:val="center"/>
              <w:rPr>
                <w:lang w:eastAsia="en-CA"/>
              </w:rPr>
            </w:pPr>
          </w:p>
        </w:tc>
        <w:tc>
          <w:tcPr>
            <w:tcW w:w="448" w:type="dxa"/>
            <w:shd w:val="clear" w:color="auto" w:fill="F2F2F2" w:themeFill="background1" w:themeFillShade="F2"/>
          </w:tcPr>
          <w:p w14:paraId="5A016CD1" w14:textId="39DE8832" w:rsidR="00F013FC" w:rsidRDefault="00000000" w:rsidP="00F013FC">
            <w:pPr>
              <w:jc w:val="center"/>
              <w:rPr>
                <w:lang w:eastAsia="en-CA"/>
              </w:rPr>
            </w:pPr>
            <w:sdt>
              <w:sdtPr>
                <w:rPr>
                  <w:lang w:eastAsia="en-CA"/>
                </w:rPr>
                <w:id w:val="1381593431"/>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03B88331" w14:textId="6EFF2674" w:rsidR="00F013FC" w:rsidRDefault="00000000" w:rsidP="00F013FC">
            <w:pPr>
              <w:jc w:val="center"/>
              <w:rPr>
                <w:lang w:eastAsia="en-CA"/>
              </w:rPr>
            </w:pPr>
            <w:sdt>
              <w:sdtPr>
                <w:rPr>
                  <w:lang w:eastAsia="en-CA"/>
                </w:rPr>
                <w:id w:val="-1114820487"/>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588DAC8A" w14:textId="3154E23B" w:rsidR="00F013FC" w:rsidRDefault="00000000" w:rsidP="00F013FC">
            <w:pPr>
              <w:jc w:val="center"/>
              <w:rPr>
                <w:lang w:eastAsia="en-CA"/>
              </w:rPr>
            </w:pPr>
            <w:sdt>
              <w:sdtPr>
                <w:rPr>
                  <w:lang w:eastAsia="en-CA"/>
                </w:rPr>
                <w:id w:val="1557578590"/>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4E211DBF" w14:textId="77777777" w:rsidR="00F013FC" w:rsidRDefault="00F013FC" w:rsidP="00F013FC">
            <w:pPr>
              <w:jc w:val="center"/>
              <w:rPr>
                <w:lang w:eastAsia="en-CA"/>
              </w:rPr>
            </w:pPr>
          </w:p>
        </w:tc>
        <w:tc>
          <w:tcPr>
            <w:tcW w:w="3288" w:type="dxa"/>
            <w:shd w:val="clear" w:color="auto" w:fill="F2F2F2" w:themeFill="background1" w:themeFillShade="F2"/>
          </w:tcPr>
          <w:p w14:paraId="677F0CA4" w14:textId="77777777" w:rsidR="00F013FC" w:rsidRDefault="00F013FC" w:rsidP="00F013FC">
            <w:pPr>
              <w:rPr>
                <w:lang w:eastAsia="en-CA"/>
              </w:rPr>
            </w:pPr>
          </w:p>
        </w:tc>
      </w:tr>
      <w:tr w:rsidR="00F013FC" w14:paraId="3DF111B2" w14:textId="77777777" w:rsidTr="00DD2645">
        <w:tc>
          <w:tcPr>
            <w:tcW w:w="3060" w:type="dxa"/>
            <w:shd w:val="clear" w:color="auto" w:fill="F2F2F2" w:themeFill="background1" w:themeFillShade="F2"/>
          </w:tcPr>
          <w:p w14:paraId="08B39D38" w14:textId="29819867" w:rsidR="00F013FC" w:rsidRDefault="00F013FC" w:rsidP="00F013FC">
            <w:pPr>
              <w:rPr>
                <w:lang w:eastAsia="en-CA"/>
              </w:rPr>
            </w:pPr>
            <w:r w:rsidRPr="00E75D62">
              <w:t>CRU 134</w:t>
            </w:r>
            <w:r w:rsidRPr="00E75D62">
              <w:rPr>
                <w:rFonts w:ascii="Cambria Math" w:hAnsi="Cambria Math" w:cs="Cambria Math"/>
              </w:rPr>
              <w:t>‐</w:t>
            </w:r>
            <w:r w:rsidRPr="00E75D62">
              <w:t xml:space="preserve"> vacant HORN/STROBE - HORN TEST</w:t>
            </w:r>
          </w:p>
        </w:tc>
        <w:tc>
          <w:tcPr>
            <w:tcW w:w="907" w:type="dxa"/>
            <w:shd w:val="clear" w:color="auto" w:fill="F2F2F2" w:themeFill="background1" w:themeFillShade="F2"/>
            <w:vAlign w:val="center"/>
          </w:tcPr>
          <w:p w14:paraId="6DA322EA" w14:textId="77777777" w:rsidR="00F013FC" w:rsidRDefault="00F013FC" w:rsidP="00F013FC">
            <w:pPr>
              <w:rPr>
                <w:lang w:eastAsia="en-CA"/>
              </w:rPr>
            </w:pPr>
          </w:p>
        </w:tc>
        <w:tc>
          <w:tcPr>
            <w:tcW w:w="686" w:type="dxa"/>
            <w:shd w:val="clear" w:color="auto" w:fill="F2F2F2" w:themeFill="background1" w:themeFillShade="F2"/>
          </w:tcPr>
          <w:p w14:paraId="267F6657" w14:textId="7213E1F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085F0D9" w14:textId="77777777" w:rsidR="00F013FC" w:rsidRDefault="00F013FC" w:rsidP="00F013FC">
            <w:pPr>
              <w:jc w:val="center"/>
              <w:rPr>
                <w:lang w:eastAsia="en-CA"/>
              </w:rPr>
            </w:pPr>
          </w:p>
        </w:tc>
        <w:tc>
          <w:tcPr>
            <w:tcW w:w="1101" w:type="dxa"/>
            <w:shd w:val="clear" w:color="auto" w:fill="F2F2F2" w:themeFill="background1" w:themeFillShade="F2"/>
          </w:tcPr>
          <w:p w14:paraId="2D75751F" w14:textId="77777777" w:rsidR="00F013FC" w:rsidRDefault="00F013FC" w:rsidP="00F013FC">
            <w:pPr>
              <w:jc w:val="center"/>
              <w:rPr>
                <w:lang w:eastAsia="en-CA"/>
              </w:rPr>
            </w:pPr>
          </w:p>
        </w:tc>
        <w:tc>
          <w:tcPr>
            <w:tcW w:w="850" w:type="dxa"/>
            <w:shd w:val="clear" w:color="auto" w:fill="F2F2F2" w:themeFill="background1" w:themeFillShade="F2"/>
            <w:vAlign w:val="center"/>
          </w:tcPr>
          <w:p w14:paraId="0E1AFA43" w14:textId="77777777" w:rsidR="00F013FC" w:rsidRDefault="00F013FC" w:rsidP="00F013FC">
            <w:pPr>
              <w:jc w:val="center"/>
              <w:rPr>
                <w:lang w:eastAsia="en-CA"/>
              </w:rPr>
            </w:pPr>
          </w:p>
        </w:tc>
        <w:tc>
          <w:tcPr>
            <w:tcW w:w="448" w:type="dxa"/>
            <w:shd w:val="clear" w:color="auto" w:fill="F2F2F2" w:themeFill="background1" w:themeFillShade="F2"/>
          </w:tcPr>
          <w:p w14:paraId="3BFF8CB5" w14:textId="231C5384" w:rsidR="00F013FC" w:rsidRDefault="00000000" w:rsidP="00F013FC">
            <w:pPr>
              <w:jc w:val="center"/>
              <w:rPr>
                <w:lang w:eastAsia="en-CA"/>
              </w:rPr>
            </w:pPr>
            <w:sdt>
              <w:sdtPr>
                <w:rPr>
                  <w:lang w:eastAsia="en-CA"/>
                </w:rPr>
                <w:id w:val="-32353050"/>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55C5CBF7" w14:textId="77777777" w:rsidR="00F013FC" w:rsidRDefault="00F013FC" w:rsidP="00F013FC">
            <w:pPr>
              <w:jc w:val="center"/>
              <w:rPr>
                <w:lang w:eastAsia="en-CA"/>
              </w:rPr>
            </w:pPr>
          </w:p>
        </w:tc>
        <w:tc>
          <w:tcPr>
            <w:tcW w:w="448" w:type="dxa"/>
            <w:shd w:val="clear" w:color="auto" w:fill="F2F2F2" w:themeFill="background1" w:themeFillShade="F2"/>
          </w:tcPr>
          <w:p w14:paraId="202E9A8C" w14:textId="6716F23C" w:rsidR="00F013FC" w:rsidRDefault="00000000" w:rsidP="00F013FC">
            <w:pPr>
              <w:jc w:val="center"/>
              <w:rPr>
                <w:lang w:eastAsia="en-CA"/>
              </w:rPr>
            </w:pPr>
            <w:sdt>
              <w:sdtPr>
                <w:rPr>
                  <w:lang w:eastAsia="en-CA"/>
                </w:rPr>
                <w:id w:val="1379356701"/>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36EBC234" w14:textId="54A780BF" w:rsidR="00F013FC" w:rsidRDefault="00000000" w:rsidP="00F013FC">
            <w:pPr>
              <w:jc w:val="center"/>
              <w:rPr>
                <w:lang w:eastAsia="en-CA"/>
              </w:rPr>
            </w:pPr>
            <w:sdt>
              <w:sdtPr>
                <w:rPr>
                  <w:lang w:eastAsia="en-CA"/>
                </w:rPr>
                <w:id w:val="-1696225025"/>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0D861A76" w14:textId="03629856" w:rsidR="00F013FC" w:rsidRDefault="00000000" w:rsidP="00F013FC">
            <w:pPr>
              <w:jc w:val="center"/>
              <w:rPr>
                <w:lang w:eastAsia="en-CA"/>
              </w:rPr>
            </w:pPr>
            <w:sdt>
              <w:sdtPr>
                <w:rPr>
                  <w:lang w:eastAsia="en-CA"/>
                </w:rPr>
                <w:id w:val="1089428675"/>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6CB1E4F9" w14:textId="77777777" w:rsidR="00F013FC" w:rsidRDefault="00F013FC" w:rsidP="00F013FC">
            <w:pPr>
              <w:jc w:val="center"/>
              <w:rPr>
                <w:lang w:eastAsia="en-CA"/>
              </w:rPr>
            </w:pPr>
          </w:p>
        </w:tc>
        <w:tc>
          <w:tcPr>
            <w:tcW w:w="3288" w:type="dxa"/>
            <w:shd w:val="clear" w:color="auto" w:fill="F2F2F2" w:themeFill="background1" w:themeFillShade="F2"/>
          </w:tcPr>
          <w:p w14:paraId="7FAA28ED" w14:textId="77777777" w:rsidR="00F013FC" w:rsidRDefault="00F013FC" w:rsidP="00F013FC">
            <w:pPr>
              <w:rPr>
                <w:lang w:eastAsia="en-CA"/>
              </w:rPr>
            </w:pPr>
          </w:p>
        </w:tc>
      </w:tr>
      <w:tr w:rsidR="00F013FC" w14:paraId="486A82E4" w14:textId="77777777" w:rsidTr="00DD2645">
        <w:tc>
          <w:tcPr>
            <w:tcW w:w="3060" w:type="dxa"/>
            <w:shd w:val="clear" w:color="auto" w:fill="F2F2F2" w:themeFill="background1" w:themeFillShade="F2"/>
          </w:tcPr>
          <w:p w14:paraId="6440AE68" w14:textId="52DB1645" w:rsidR="00F013FC" w:rsidRDefault="00F013FC" w:rsidP="00F013FC">
            <w:pPr>
              <w:rPr>
                <w:lang w:eastAsia="en-CA"/>
              </w:rPr>
            </w:pPr>
            <w:r w:rsidRPr="00E75D62">
              <w:t>CRU 134</w:t>
            </w:r>
            <w:r w:rsidRPr="00E75D62">
              <w:rPr>
                <w:rFonts w:ascii="Cambria Math" w:hAnsi="Cambria Math" w:cs="Cambria Math"/>
              </w:rPr>
              <w:t>‐</w:t>
            </w:r>
            <w:r w:rsidRPr="00E75D62">
              <w:t xml:space="preserve"> vacant HORN/STROBE - STROBE TEST</w:t>
            </w:r>
          </w:p>
        </w:tc>
        <w:tc>
          <w:tcPr>
            <w:tcW w:w="907" w:type="dxa"/>
            <w:shd w:val="clear" w:color="auto" w:fill="F2F2F2" w:themeFill="background1" w:themeFillShade="F2"/>
            <w:vAlign w:val="center"/>
          </w:tcPr>
          <w:p w14:paraId="206FB655" w14:textId="77777777" w:rsidR="00F013FC" w:rsidRDefault="00F013FC" w:rsidP="00F013FC">
            <w:pPr>
              <w:rPr>
                <w:lang w:eastAsia="en-CA"/>
              </w:rPr>
            </w:pPr>
          </w:p>
        </w:tc>
        <w:tc>
          <w:tcPr>
            <w:tcW w:w="686" w:type="dxa"/>
            <w:shd w:val="clear" w:color="auto" w:fill="F2F2F2" w:themeFill="background1" w:themeFillShade="F2"/>
          </w:tcPr>
          <w:p w14:paraId="78B29997" w14:textId="7FD1FA6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6BB3754" w14:textId="77777777" w:rsidR="00F013FC" w:rsidRDefault="00F013FC" w:rsidP="00F013FC">
            <w:pPr>
              <w:jc w:val="center"/>
              <w:rPr>
                <w:lang w:eastAsia="en-CA"/>
              </w:rPr>
            </w:pPr>
          </w:p>
        </w:tc>
        <w:tc>
          <w:tcPr>
            <w:tcW w:w="1101" w:type="dxa"/>
            <w:shd w:val="clear" w:color="auto" w:fill="F2F2F2" w:themeFill="background1" w:themeFillShade="F2"/>
          </w:tcPr>
          <w:p w14:paraId="07468CED" w14:textId="77777777" w:rsidR="00F013FC" w:rsidRDefault="00F013FC" w:rsidP="00F013FC">
            <w:pPr>
              <w:jc w:val="center"/>
              <w:rPr>
                <w:lang w:eastAsia="en-CA"/>
              </w:rPr>
            </w:pPr>
          </w:p>
        </w:tc>
        <w:tc>
          <w:tcPr>
            <w:tcW w:w="850" w:type="dxa"/>
            <w:shd w:val="clear" w:color="auto" w:fill="F2F2F2" w:themeFill="background1" w:themeFillShade="F2"/>
            <w:vAlign w:val="center"/>
          </w:tcPr>
          <w:p w14:paraId="389919DE" w14:textId="77777777" w:rsidR="00F013FC" w:rsidRDefault="00F013FC" w:rsidP="00F013FC">
            <w:pPr>
              <w:jc w:val="center"/>
              <w:rPr>
                <w:lang w:eastAsia="en-CA"/>
              </w:rPr>
            </w:pPr>
          </w:p>
        </w:tc>
        <w:tc>
          <w:tcPr>
            <w:tcW w:w="448" w:type="dxa"/>
            <w:shd w:val="clear" w:color="auto" w:fill="F2F2F2" w:themeFill="background1" w:themeFillShade="F2"/>
          </w:tcPr>
          <w:p w14:paraId="64823535" w14:textId="6FDE8D7C" w:rsidR="00F013FC" w:rsidRDefault="00000000" w:rsidP="00F013FC">
            <w:pPr>
              <w:jc w:val="center"/>
              <w:rPr>
                <w:lang w:eastAsia="en-CA"/>
              </w:rPr>
            </w:pPr>
            <w:sdt>
              <w:sdtPr>
                <w:rPr>
                  <w:lang w:eastAsia="en-CA"/>
                </w:rPr>
                <w:id w:val="561604279"/>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7240311B" w14:textId="77777777" w:rsidR="00F013FC" w:rsidRDefault="00F013FC" w:rsidP="00F013FC">
            <w:pPr>
              <w:jc w:val="center"/>
              <w:rPr>
                <w:lang w:eastAsia="en-CA"/>
              </w:rPr>
            </w:pPr>
          </w:p>
        </w:tc>
        <w:tc>
          <w:tcPr>
            <w:tcW w:w="448" w:type="dxa"/>
            <w:shd w:val="clear" w:color="auto" w:fill="F2F2F2" w:themeFill="background1" w:themeFillShade="F2"/>
          </w:tcPr>
          <w:p w14:paraId="23A8C681" w14:textId="225C1DB4" w:rsidR="00F013FC" w:rsidRDefault="00000000" w:rsidP="00F013FC">
            <w:pPr>
              <w:jc w:val="center"/>
              <w:rPr>
                <w:lang w:eastAsia="en-CA"/>
              </w:rPr>
            </w:pPr>
            <w:sdt>
              <w:sdtPr>
                <w:rPr>
                  <w:lang w:eastAsia="en-CA"/>
                </w:rPr>
                <w:id w:val="-324124254"/>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1CD419B5" w14:textId="26182BA3" w:rsidR="00F013FC" w:rsidRDefault="00000000" w:rsidP="00F013FC">
            <w:pPr>
              <w:jc w:val="center"/>
              <w:rPr>
                <w:lang w:eastAsia="en-CA"/>
              </w:rPr>
            </w:pPr>
            <w:sdt>
              <w:sdtPr>
                <w:rPr>
                  <w:lang w:eastAsia="en-CA"/>
                </w:rPr>
                <w:id w:val="1912964883"/>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0FEAFC3D" w14:textId="48562FE1" w:rsidR="00F013FC" w:rsidRDefault="00000000" w:rsidP="00F013FC">
            <w:pPr>
              <w:jc w:val="center"/>
              <w:rPr>
                <w:lang w:eastAsia="en-CA"/>
              </w:rPr>
            </w:pPr>
            <w:sdt>
              <w:sdtPr>
                <w:rPr>
                  <w:lang w:eastAsia="en-CA"/>
                </w:rPr>
                <w:id w:val="-252430050"/>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44DB6E93" w14:textId="77777777" w:rsidR="00F013FC" w:rsidRDefault="00F013FC" w:rsidP="00F013FC">
            <w:pPr>
              <w:jc w:val="center"/>
              <w:rPr>
                <w:lang w:eastAsia="en-CA"/>
              </w:rPr>
            </w:pPr>
          </w:p>
        </w:tc>
        <w:tc>
          <w:tcPr>
            <w:tcW w:w="3288" w:type="dxa"/>
            <w:shd w:val="clear" w:color="auto" w:fill="F2F2F2" w:themeFill="background1" w:themeFillShade="F2"/>
          </w:tcPr>
          <w:p w14:paraId="312DE302" w14:textId="77777777" w:rsidR="00F013FC" w:rsidRDefault="00F013FC" w:rsidP="00F013FC">
            <w:pPr>
              <w:rPr>
                <w:lang w:eastAsia="en-CA"/>
              </w:rPr>
            </w:pPr>
          </w:p>
        </w:tc>
      </w:tr>
      <w:tr w:rsidR="00F013FC" w14:paraId="33D7835F" w14:textId="77777777" w:rsidTr="00DD2645">
        <w:tc>
          <w:tcPr>
            <w:tcW w:w="3060" w:type="dxa"/>
            <w:shd w:val="clear" w:color="auto" w:fill="F2F2F2" w:themeFill="background1" w:themeFillShade="F2"/>
          </w:tcPr>
          <w:p w14:paraId="392C4363" w14:textId="1AFE4BF5" w:rsidR="00F013FC" w:rsidRDefault="00F013FC" w:rsidP="00F013FC">
            <w:pPr>
              <w:rPr>
                <w:lang w:eastAsia="en-CA"/>
              </w:rPr>
            </w:pPr>
            <w:r w:rsidRPr="00E75D62">
              <w:t>CRU 136</w:t>
            </w:r>
            <w:r w:rsidRPr="00E75D62">
              <w:rPr>
                <w:rFonts w:ascii="Cambria Math" w:hAnsi="Cambria Math" w:cs="Cambria Math"/>
              </w:rPr>
              <w:t>‐</w:t>
            </w:r>
            <w:r w:rsidRPr="00E75D62">
              <w:t xml:space="preserve"> SHOWCASE</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72220FA5" w14:textId="77777777" w:rsidR="00F013FC" w:rsidRDefault="00F013FC" w:rsidP="00F013FC">
            <w:pPr>
              <w:rPr>
                <w:lang w:eastAsia="en-CA"/>
              </w:rPr>
            </w:pPr>
          </w:p>
        </w:tc>
        <w:tc>
          <w:tcPr>
            <w:tcW w:w="686" w:type="dxa"/>
            <w:shd w:val="clear" w:color="auto" w:fill="F2F2F2" w:themeFill="background1" w:themeFillShade="F2"/>
          </w:tcPr>
          <w:p w14:paraId="1FBF0F40" w14:textId="3581457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FB8C9B6" w14:textId="77777777" w:rsidR="00F013FC" w:rsidRDefault="00F013FC" w:rsidP="00F013FC">
            <w:pPr>
              <w:jc w:val="center"/>
              <w:rPr>
                <w:lang w:eastAsia="en-CA"/>
              </w:rPr>
            </w:pPr>
          </w:p>
        </w:tc>
        <w:tc>
          <w:tcPr>
            <w:tcW w:w="1101" w:type="dxa"/>
            <w:shd w:val="clear" w:color="auto" w:fill="F2F2F2" w:themeFill="background1" w:themeFillShade="F2"/>
          </w:tcPr>
          <w:p w14:paraId="6F1F458C" w14:textId="77777777" w:rsidR="00F013FC" w:rsidRDefault="00F013FC" w:rsidP="00F013FC">
            <w:pPr>
              <w:jc w:val="center"/>
              <w:rPr>
                <w:lang w:eastAsia="en-CA"/>
              </w:rPr>
            </w:pPr>
          </w:p>
        </w:tc>
        <w:tc>
          <w:tcPr>
            <w:tcW w:w="850" w:type="dxa"/>
            <w:shd w:val="clear" w:color="auto" w:fill="F2F2F2" w:themeFill="background1" w:themeFillShade="F2"/>
            <w:vAlign w:val="center"/>
          </w:tcPr>
          <w:p w14:paraId="1DBC0492" w14:textId="77777777" w:rsidR="00F013FC" w:rsidRDefault="00F013FC" w:rsidP="00F013FC">
            <w:pPr>
              <w:jc w:val="center"/>
              <w:rPr>
                <w:lang w:eastAsia="en-CA"/>
              </w:rPr>
            </w:pPr>
          </w:p>
        </w:tc>
        <w:tc>
          <w:tcPr>
            <w:tcW w:w="448" w:type="dxa"/>
            <w:shd w:val="clear" w:color="auto" w:fill="F2F2F2" w:themeFill="background1" w:themeFillShade="F2"/>
          </w:tcPr>
          <w:p w14:paraId="5108207E" w14:textId="32AD731E" w:rsidR="00F013FC" w:rsidRDefault="00000000" w:rsidP="00F013FC">
            <w:pPr>
              <w:jc w:val="center"/>
              <w:rPr>
                <w:lang w:eastAsia="en-CA"/>
              </w:rPr>
            </w:pPr>
            <w:sdt>
              <w:sdtPr>
                <w:rPr>
                  <w:lang w:eastAsia="en-CA"/>
                </w:rPr>
                <w:id w:val="-1882327101"/>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3FD3583E" w14:textId="77777777" w:rsidR="00F013FC" w:rsidRDefault="00F013FC" w:rsidP="00F013FC">
            <w:pPr>
              <w:jc w:val="center"/>
              <w:rPr>
                <w:lang w:eastAsia="en-CA"/>
              </w:rPr>
            </w:pPr>
          </w:p>
        </w:tc>
        <w:tc>
          <w:tcPr>
            <w:tcW w:w="448" w:type="dxa"/>
            <w:shd w:val="clear" w:color="auto" w:fill="F2F2F2" w:themeFill="background1" w:themeFillShade="F2"/>
          </w:tcPr>
          <w:p w14:paraId="29ED0D87" w14:textId="3756955D" w:rsidR="00F013FC" w:rsidRDefault="00000000" w:rsidP="00F013FC">
            <w:pPr>
              <w:jc w:val="center"/>
              <w:rPr>
                <w:lang w:eastAsia="en-CA"/>
              </w:rPr>
            </w:pPr>
            <w:sdt>
              <w:sdtPr>
                <w:rPr>
                  <w:lang w:eastAsia="en-CA"/>
                </w:rPr>
                <w:id w:val="-2049376850"/>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062CC711" w14:textId="15E435EA" w:rsidR="00F013FC" w:rsidRDefault="00000000" w:rsidP="00F013FC">
            <w:pPr>
              <w:jc w:val="center"/>
              <w:rPr>
                <w:lang w:eastAsia="en-CA"/>
              </w:rPr>
            </w:pPr>
            <w:sdt>
              <w:sdtPr>
                <w:rPr>
                  <w:lang w:eastAsia="en-CA"/>
                </w:rPr>
                <w:id w:val="278768355"/>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7EDD948A" w14:textId="09EA4220" w:rsidR="00F013FC" w:rsidRDefault="00000000" w:rsidP="00F013FC">
            <w:pPr>
              <w:jc w:val="center"/>
              <w:rPr>
                <w:lang w:eastAsia="en-CA"/>
              </w:rPr>
            </w:pPr>
            <w:sdt>
              <w:sdtPr>
                <w:rPr>
                  <w:lang w:eastAsia="en-CA"/>
                </w:rPr>
                <w:id w:val="1525596573"/>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15986946" w14:textId="77777777" w:rsidR="00F013FC" w:rsidRDefault="00F013FC" w:rsidP="00F013FC">
            <w:pPr>
              <w:jc w:val="center"/>
              <w:rPr>
                <w:lang w:eastAsia="en-CA"/>
              </w:rPr>
            </w:pPr>
          </w:p>
        </w:tc>
        <w:tc>
          <w:tcPr>
            <w:tcW w:w="3288" w:type="dxa"/>
            <w:shd w:val="clear" w:color="auto" w:fill="F2F2F2" w:themeFill="background1" w:themeFillShade="F2"/>
          </w:tcPr>
          <w:p w14:paraId="130B4EB7" w14:textId="77777777" w:rsidR="00F013FC" w:rsidRDefault="00F013FC" w:rsidP="00F013FC">
            <w:pPr>
              <w:rPr>
                <w:lang w:eastAsia="en-CA"/>
              </w:rPr>
            </w:pPr>
          </w:p>
        </w:tc>
      </w:tr>
      <w:tr w:rsidR="00F013FC" w14:paraId="4B6D9AC0" w14:textId="77777777" w:rsidTr="00DD2645">
        <w:tc>
          <w:tcPr>
            <w:tcW w:w="3060" w:type="dxa"/>
            <w:shd w:val="clear" w:color="auto" w:fill="F2F2F2" w:themeFill="background1" w:themeFillShade="F2"/>
          </w:tcPr>
          <w:p w14:paraId="6DD79286" w14:textId="35C56622" w:rsidR="00F013FC" w:rsidRDefault="00F013FC" w:rsidP="00F013FC">
            <w:pPr>
              <w:rPr>
                <w:lang w:eastAsia="en-CA"/>
              </w:rPr>
            </w:pPr>
            <w:r w:rsidRPr="00E75D62">
              <w:t>CRU 136</w:t>
            </w:r>
            <w:r w:rsidRPr="00E75D62">
              <w:rPr>
                <w:rFonts w:ascii="Cambria Math" w:hAnsi="Cambria Math" w:cs="Cambria Math"/>
              </w:rPr>
              <w:t>‐</w:t>
            </w:r>
            <w:r w:rsidRPr="00E75D62">
              <w:t xml:space="preserve"> SHOWCASE</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021D15AB" w14:textId="77777777" w:rsidR="00F013FC" w:rsidRDefault="00F013FC" w:rsidP="00F013FC">
            <w:pPr>
              <w:rPr>
                <w:lang w:eastAsia="en-CA"/>
              </w:rPr>
            </w:pPr>
          </w:p>
        </w:tc>
        <w:tc>
          <w:tcPr>
            <w:tcW w:w="686" w:type="dxa"/>
            <w:shd w:val="clear" w:color="auto" w:fill="F2F2F2" w:themeFill="background1" w:themeFillShade="F2"/>
          </w:tcPr>
          <w:p w14:paraId="30D505AF" w14:textId="3B53020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747C5C4" w14:textId="77777777" w:rsidR="00F013FC" w:rsidRDefault="00F013FC" w:rsidP="00F013FC">
            <w:pPr>
              <w:jc w:val="center"/>
              <w:rPr>
                <w:lang w:eastAsia="en-CA"/>
              </w:rPr>
            </w:pPr>
          </w:p>
        </w:tc>
        <w:tc>
          <w:tcPr>
            <w:tcW w:w="1101" w:type="dxa"/>
            <w:shd w:val="clear" w:color="auto" w:fill="F2F2F2" w:themeFill="background1" w:themeFillShade="F2"/>
          </w:tcPr>
          <w:p w14:paraId="177AF414" w14:textId="77777777" w:rsidR="00F013FC" w:rsidRDefault="00F013FC" w:rsidP="00F013FC">
            <w:pPr>
              <w:jc w:val="center"/>
              <w:rPr>
                <w:lang w:eastAsia="en-CA"/>
              </w:rPr>
            </w:pPr>
          </w:p>
        </w:tc>
        <w:tc>
          <w:tcPr>
            <w:tcW w:w="850" w:type="dxa"/>
            <w:shd w:val="clear" w:color="auto" w:fill="F2F2F2" w:themeFill="background1" w:themeFillShade="F2"/>
            <w:vAlign w:val="center"/>
          </w:tcPr>
          <w:p w14:paraId="62F2711D" w14:textId="77777777" w:rsidR="00F013FC" w:rsidRDefault="00F013FC" w:rsidP="00F013FC">
            <w:pPr>
              <w:jc w:val="center"/>
              <w:rPr>
                <w:lang w:eastAsia="en-CA"/>
              </w:rPr>
            </w:pPr>
          </w:p>
        </w:tc>
        <w:tc>
          <w:tcPr>
            <w:tcW w:w="448" w:type="dxa"/>
            <w:shd w:val="clear" w:color="auto" w:fill="F2F2F2" w:themeFill="background1" w:themeFillShade="F2"/>
          </w:tcPr>
          <w:p w14:paraId="09EA5B2D" w14:textId="69CEEEA4" w:rsidR="00F013FC" w:rsidRDefault="00000000" w:rsidP="00F013FC">
            <w:pPr>
              <w:jc w:val="center"/>
              <w:rPr>
                <w:lang w:eastAsia="en-CA"/>
              </w:rPr>
            </w:pPr>
            <w:sdt>
              <w:sdtPr>
                <w:rPr>
                  <w:lang w:eastAsia="en-CA"/>
                </w:rPr>
                <w:id w:val="-2041884222"/>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7EB88790" w14:textId="77777777" w:rsidR="00F013FC" w:rsidRDefault="00F013FC" w:rsidP="00F013FC">
            <w:pPr>
              <w:jc w:val="center"/>
              <w:rPr>
                <w:lang w:eastAsia="en-CA"/>
              </w:rPr>
            </w:pPr>
          </w:p>
        </w:tc>
        <w:tc>
          <w:tcPr>
            <w:tcW w:w="448" w:type="dxa"/>
            <w:shd w:val="clear" w:color="auto" w:fill="F2F2F2" w:themeFill="background1" w:themeFillShade="F2"/>
          </w:tcPr>
          <w:p w14:paraId="0835A4B0" w14:textId="2A4BA351" w:rsidR="00F013FC" w:rsidRDefault="00000000" w:rsidP="00F013FC">
            <w:pPr>
              <w:jc w:val="center"/>
              <w:rPr>
                <w:lang w:eastAsia="en-CA"/>
              </w:rPr>
            </w:pPr>
            <w:sdt>
              <w:sdtPr>
                <w:rPr>
                  <w:lang w:eastAsia="en-CA"/>
                </w:rPr>
                <w:id w:val="525988165"/>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0CFBB3B4" w14:textId="74158C93" w:rsidR="00F013FC" w:rsidRDefault="00000000" w:rsidP="00F013FC">
            <w:pPr>
              <w:jc w:val="center"/>
              <w:rPr>
                <w:lang w:eastAsia="en-CA"/>
              </w:rPr>
            </w:pPr>
            <w:sdt>
              <w:sdtPr>
                <w:rPr>
                  <w:lang w:eastAsia="en-CA"/>
                </w:rPr>
                <w:id w:val="-571894372"/>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2F29C9F9" w14:textId="323B9C9F" w:rsidR="00F013FC" w:rsidRDefault="00000000" w:rsidP="00F013FC">
            <w:pPr>
              <w:jc w:val="center"/>
              <w:rPr>
                <w:lang w:eastAsia="en-CA"/>
              </w:rPr>
            </w:pPr>
            <w:sdt>
              <w:sdtPr>
                <w:rPr>
                  <w:lang w:eastAsia="en-CA"/>
                </w:rPr>
                <w:id w:val="-169016696"/>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7136172B" w14:textId="77777777" w:rsidR="00F013FC" w:rsidRDefault="00F013FC" w:rsidP="00F013FC">
            <w:pPr>
              <w:jc w:val="center"/>
              <w:rPr>
                <w:lang w:eastAsia="en-CA"/>
              </w:rPr>
            </w:pPr>
          </w:p>
        </w:tc>
        <w:tc>
          <w:tcPr>
            <w:tcW w:w="3288" w:type="dxa"/>
            <w:shd w:val="clear" w:color="auto" w:fill="F2F2F2" w:themeFill="background1" w:themeFillShade="F2"/>
          </w:tcPr>
          <w:p w14:paraId="4323B1ED" w14:textId="77777777" w:rsidR="00F013FC" w:rsidRDefault="00F013FC" w:rsidP="00F013FC">
            <w:pPr>
              <w:rPr>
                <w:lang w:eastAsia="en-CA"/>
              </w:rPr>
            </w:pPr>
          </w:p>
        </w:tc>
      </w:tr>
      <w:tr w:rsidR="00F013FC" w14:paraId="4BCD5071" w14:textId="77777777" w:rsidTr="00DD2645">
        <w:tc>
          <w:tcPr>
            <w:tcW w:w="3060" w:type="dxa"/>
            <w:shd w:val="clear" w:color="auto" w:fill="F2F2F2" w:themeFill="background1" w:themeFillShade="F2"/>
          </w:tcPr>
          <w:p w14:paraId="46D6A6CB" w14:textId="26B3C1CA" w:rsidR="00F013FC" w:rsidRDefault="00F013FC" w:rsidP="00F013FC">
            <w:pPr>
              <w:rPr>
                <w:lang w:eastAsia="en-CA"/>
              </w:rPr>
            </w:pPr>
            <w:r w:rsidRPr="00E75D62">
              <w:t>CRU 137</w:t>
            </w:r>
            <w:r w:rsidRPr="00E75D62">
              <w:rPr>
                <w:rFonts w:ascii="Cambria Math" w:hAnsi="Cambria Math" w:cs="Cambria Math"/>
              </w:rPr>
              <w:t>‐</w:t>
            </w:r>
            <w:r w:rsidRPr="00E75D62">
              <w:t xml:space="preserve"> MODERN BARBER</w:t>
            </w:r>
            <w:r w:rsidRPr="00E75D62">
              <w:rPr>
                <w:rFonts w:ascii="Cambria Math" w:hAnsi="Cambria Math" w:cs="Cambria Math"/>
              </w:rPr>
              <w:t>‐</w:t>
            </w:r>
            <w:r w:rsidRPr="00E75D62">
              <w:t xml:space="preserve"> back area HORN/STROBE - HORN TEST</w:t>
            </w:r>
          </w:p>
        </w:tc>
        <w:tc>
          <w:tcPr>
            <w:tcW w:w="907" w:type="dxa"/>
            <w:shd w:val="clear" w:color="auto" w:fill="F2F2F2" w:themeFill="background1" w:themeFillShade="F2"/>
            <w:vAlign w:val="center"/>
          </w:tcPr>
          <w:p w14:paraId="33C99AEE" w14:textId="77777777" w:rsidR="00F013FC" w:rsidRDefault="00F013FC" w:rsidP="00F013FC">
            <w:pPr>
              <w:rPr>
                <w:lang w:eastAsia="en-CA"/>
              </w:rPr>
            </w:pPr>
          </w:p>
        </w:tc>
        <w:tc>
          <w:tcPr>
            <w:tcW w:w="686" w:type="dxa"/>
            <w:shd w:val="clear" w:color="auto" w:fill="F2F2F2" w:themeFill="background1" w:themeFillShade="F2"/>
          </w:tcPr>
          <w:p w14:paraId="5849667D" w14:textId="7A80D26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2EDB4EF" w14:textId="77777777" w:rsidR="00F013FC" w:rsidRDefault="00F013FC" w:rsidP="00F013FC">
            <w:pPr>
              <w:jc w:val="center"/>
              <w:rPr>
                <w:lang w:eastAsia="en-CA"/>
              </w:rPr>
            </w:pPr>
          </w:p>
        </w:tc>
        <w:tc>
          <w:tcPr>
            <w:tcW w:w="1101" w:type="dxa"/>
            <w:shd w:val="clear" w:color="auto" w:fill="F2F2F2" w:themeFill="background1" w:themeFillShade="F2"/>
          </w:tcPr>
          <w:p w14:paraId="44430167" w14:textId="77777777" w:rsidR="00F013FC" w:rsidRDefault="00F013FC" w:rsidP="00F013FC">
            <w:pPr>
              <w:jc w:val="center"/>
              <w:rPr>
                <w:lang w:eastAsia="en-CA"/>
              </w:rPr>
            </w:pPr>
          </w:p>
        </w:tc>
        <w:tc>
          <w:tcPr>
            <w:tcW w:w="850" w:type="dxa"/>
            <w:shd w:val="clear" w:color="auto" w:fill="F2F2F2" w:themeFill="background1" w:themeFillShade="F2"/>
            <w:vAlign w:val="center"/>
          </w:tcPr>
          <w:p w14:paraId="59999852" w14:textId="77777777" w:rsidR="00F013FC" w:rsidRDefault="00F013FC" w:rsidP="00F013FC">
            <w:pPr>
              <w:jc w:val="center"/>
              <w:rPr>
                <w:lang w:eastAsia="en-CA"/>
              </w:rPr>
            </w:pPr>
          </w:p>
        </w:tc>
        <w:tc>
          <w:tcPr>
            <w:tcW w:w="448" w:type="dxa"/>
            <w:shd w:val="clear" w:color="auto" w:fill="F2F2F2" w:themeFill="background1" w:themeFillShade="F2"/>
          </w:tcPr>
          <w:p w14:paraId="74755BB3" w14:textId="600268BB" w:rsidR="00F013FC" w:rsidRDefault="00000000" w:rsidP="00F013FC">
            <w:pPr>
              <w:jc w:val="center"/>
              <w:rPr>
                <w:lang w:eastAsia="en-CA"/>
              </w:rPr>
            </w:pPr>
            <w:sdt>
              <w:sdtPr>
                <w:rPr>
                  <w:lang w:eastAsia="en-CA"/>
                </w:rPr>
                <w:id w:val="-2058621735"/>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554BE108" w14:textId="77777777" w:rsidR="00F013FC" w:rsidRDefault="00F013FC" w:rsidP="00F013FC">
            <w:pPr>
              <w:jc w:val="center"/>
              <w:rPr>
                <w:lang w:eastAsia="en-CA"/>
              </w:rPr>
            </w:pPr>
          </w:p>
        </w:tc>
        <w:tc>
          <w:tcPr>
            <w:tcW w:w="448" w:type="dxa"/>
            <w:shd w:val="clear" w:color="auto" w:fill="F2F2F2" w:themeFill="background1" w:themeFillShade="F2"/>
          </w:tcPr>
          <w:p w14:paraId="5B04C540" w14:textId="2553092A" w:rsidR="00F013FC" w:rsidRDefault="00000000" w:rsidP="00F013FC">
            <w:pPr>
              <w:jc w:val="center"/>
              <w:rPr>
                <w:lang w:eastAsia="en-CA"/>
              </w:rPr>
            </w:pPr>
            <w:sdt>
              <w:sdtPr>
                <w:rPr>
                  <w:lang w:eastAsia="en-CA"/>
                </w:rPr>
                <w:id w:val="1703518046"/>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610FFDD1" w14:textId="67D46CEE" w:rsidR="00F013FC" w:rsidRDefault="00000000" w:rsidP="00F013FC">
            <w:pPr>
              <w:jc w:val="center"/>
              <w:rPr>
                <w:lang w:eastAsia="en-CA"/>
              </w:rPr>
            </w:pPr>
            <w:sdt>
              <w:sdtPr>
                <w:rPr>
                  <w:lang w:eastAsia="en-CA"/>
                </w:rPr>
                <w:id w:val="-209956000"/>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3D892566" w14:textId="0845587B" w:rsidR="00F013FC" w:rsidRDefault="00000000" w:rsidP="00F013FC">
            <w:pPr>
              <w:jc w:val="center"/>
              <w:rPr>
                <w:lang w:eastAsia="en-CA"/>
              </w:rPr>
            </w:pPr>
            <w:sdt>
              <w:sdtPr>
                <w:rPr>
                  <w:lang w:eastAsia="en-CA"/>
                </w:rPr>
                <w:id w:val="1743289295"/>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516C982A" w14:textId="77777777" w:rsidR="00F013FC" w:rsidRDefault="00F013FC" w:rsidP="00F013FC">
            <w:pPr>
              <w:jc w:val="center"/>
              <w:rPr>
                <w:lang w:eastAsia="en-CA"/>
              </w:rPr>
            </w:pPr>
          </w:p>
        </w:tc>
        <w:tc>
          <w:tcPr>
            <w:tcW w:w="3288" w:type="dxa"/>
            <w:shd w:val="clear" w:color="auto" w:fill="F2F2F2" w:themeFill="background1" w:themeFillShade="F2"/>
          </w:tcPr>
          <w:p w14:paraId="4E16627E" w14:textId="77777777" w:rsidR="00F013FC" w:rsidRDefault="00F013FC" w:rsidP="00F013FC">
            <w:pPr>
              <w:rPr>
                <w:lang w:eastAsia="en-CA"/>
              </w:rPr>
            </w:pPr>
          </w:p>
        </w:tc>
      </w:tr>
      <w:tr w:rsidR="00F013FC" w14:paraId="3B93C4FF" w14:textId="77777777" w:rsidTr="00DD2645">
        <w:tc>
          <w:tcPr>
            <w:tcW w:w="3060" w:type="dxa"/>
            <w:shd w:val="clear" w:color="auto" w:fill="F2F2F2" w:themeFill="background1" w:themeFillShade="F2"/>
          </w:tcPr>
          <w:p w14:paraId="1E93E2A2" w14:textId="734D5E2D" w:rsidR="00F013FC" w:rsidRDefault="00F013FC" w:rsidP="00F013FC">
            <w:pPr>
              <w:rPr>
                <w:lang w:eastAsia="en-CA"/>
              </w:rPr>
            </w:pPr>
            <w:r w:rsidRPr="00E75D62">
              <w:t>CRU 137</w:t>
            </w:r>
            <w:r w:rsidRPr="00E75D62">
              <w:rPr>
                <w:rFonts w:ascii="Cambria Math" w:hAnsi="Cambria Math" w:cs="Cambria Math"/>
              </w:rPr>
              <w:t>‐</w:t>
            </w:r>
            <w:r w:rsidRPr="00E75D62">
              <w:t xml:space="preserve"> MODERN BARBER</w:t>
            </w:r>
            <w:r w:rsidRPr="00E75D62">
              <w:rPr>
                <w:rFonts w:ascii="Cambria Math" w:hAnsi="Cambria Math" w:cs="Cambria Math"/>
              </w:rPr>
              <w:t>‐</w:t>
            </w:r>
            <w:r w:rsidRPr="00E75D62">
              <w:t xml:space="preserve"> back area HORN/STROBE - STROBE TEST</w:t>
            </w:r>
          </w:p>
        </w:tc>
        <w:tc>
          <w:tcPr>
            <w:tcW w:w="907" w:type="dxa"/>
            <w:shd w:val="clear" w:color="auto" w:fill="F2F2F2" w:themeFill="background1" w:themeFillShade="F2"/>
            <w:vAlign w:val="center"/>
          </w:tcPr>
          <w:p w14:paraId="2A6A23B0" w14:textId="77777777" w:rsidR="00F013FC" w:rsidRDefault="00F013FC" w:rsidP="00F013FC">
            <w:pPr>
              <w:rPr>
                <w:lang w:eastAsia="en-CA"/>
              </w:rPr>
            </w:pPr>
          </w:p>
        </w:tc>
        <w:tc>
          <w:tcPr>
            <w:tcW w:w="686" w:type="dxa"/>
            <w:shd w:val="clear" w:color="auto" w:fill="F2F2F2" w:themeFill="background1" w:themeFillShade="F2"/>
          </w:tcPr>
          <w:p w14:paraId="44E7F1AD" w14:textId="3B14A4C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12F526B" w14:textId="77777777" w:rsidR="00F013FC" w:rsidRDefault="00F013FC" w:rsidP="00F013FC">
            <w:pPr>
              <w:jc w:val="center"/>
              <w:rPr>
                <w:lang w:eastAsia="en-CA"/>
              </w:rPr>
            </w:pPr>
          </w:p>
        </w:tc>
        <w:tc>
          <w:tcPr>
            <w:tcW w:w="1101" w:type="dxa"/>
            <w:shd w:val="clear" w:color="auto" w:fill="F2F2F2" w:themeFill="background1" w:themeFillShade="F2"/>
          </w:tcPr>
          <w:p w14:paraId="5F797ACE" w14:textId="77777777" w:rsidR="00F013FC" w:rsidRDefault="00F013FC" w:rsidP="00F013FC">
            <w:pPr>
              <w:jc w:val="center"/>
              <w:rPr>
                <w:lang w:eastAsia="en-CA"/>
              </w:rPr>
            </w:pPr>
          </w:p>
        </w:tc>
        <w:tc>
          <w:tcPr>
            <w:tcW w:w="850" w:type="dxa"/>
            <w:shd w:val="clear" w:color="auto" w:fill="F2F2F2" w:themeFill="background1" w:themeFillShade="F2"/>
            <w:vAlign w:val="center"/>
          </w:tcPr>
          <w:p w14:paraId="526929EB" w14:textId="77777777" w:rsidR="00F013FC" w:rsidRDefault="00F013FC" w:rsidP="00F013FC">
            <w:pPr>
              <w:jc w:val="center"/>
              <w:rPr>
                <w:lang w:eastAsia="en-CA"/>
              </w:rPr>
            </w:pPr>
          </w:p>
        </w:tc>
        <w:tc>
          <w:tcPr>
            <w:tcW w:w="448" w:type="dxa"/>
            <w:shd w:val="clear" w:color="auto" w:fill="F2F2F2" w:themeFill="background1" w:themeFillShade="F2"/>
          </w:tcPr>
          <w:p w14:paraId="277A0A98" w14:textId="64C39137" w:rsidR="00F013FC" w:rsidRDefault="00000000" w:rsidP="00F013FC">
            <w:pPr>
              <w:jc w:val="center"/>
              <w:rPr>
                <w:lang w:eastAsia="en-CA"/>
              </w:rPr>
            </w:pPr>
            <w:sdt>
              <w:sdtPr>
                <w:rPr>
                  <w:lang w:eastAsia="en-CA"/>
                </w:rPr>
                <w:id w:val="-1359963725"/>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0FF5241E" w14:textId="77777777" w:rsidR="00F013FC" w:rsidRDefault="00F013FC" w:rsidP="00F013FC">
            <w:pPr>
              <w:jc w:val="center"/>
              <w:rPr>
                <w:lang w:eastAsia="en-CA"/>
              </w:rPr>
            </w:pPr>
          </w:p>
        </w:tc>
        <w:tc>
          <w:tcPr>
            <w:tcW w:w="448" w:type="dxa"/>
            <w:shd w:val="clear" w:color="auto" w:fill="F2F2F2" w:themeFill="background1" w:themeFillShade="F2"/>
          </w:tcPr>
          <w:p w14:paraId="4A773D88" w14:textId="6842FD0C" w:rsidR="00F013FC" w:rsidRDefault="00000000" w:rsidP="00F013FC">
            <w:pPr>
              <w:jc w:val="center"/>
              <w:rPr>
                <w:lang w:eastAsia="en-CA"/>
              </w:rPr>
            </w:pPr>
            <w:sdt>
              <w:sdtPr>
                <w:rPr>
                  <w:lang w:eastAsia="en-CA"/>
                </w:rPr>
                <w:id w:val="-81449320"/>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5B8071CE" w14:textId="4401BBE3" w:rsidR="00F013FC" w:rsidRDefault="00000000" w:rsidP="00F013FC">
            <w:pPr>
              <w:jc w:val="center"/>
              <w:rPr>
                <w:lang w:eastAsia="en-CA"/>
              </w:rPr>
            </w:pPr>
            <w:sdt>
              <w:sdtPr>
                <w:rPr>
                  <w:lang w:eastAsia="en-CA"/>
                </w:rPr>
                <w:id w:val="-1228522019"/>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699ADF26" w14:textId="74A87233" w:rsidR="00F013FC" w:rsidRDefault="00000000" w:rsidP="00F013FC">
            <w:pPr>
              <w:jc w:val="center"/>
              <w:rPr>
                <w:lang w:eastAsia="en-CA"/>
              </w:rPr>
            </w:pPr>
            <w:sdt>
              <w:sdtPr>
                <w:rPr>
                  <w:lang w:eastAsia="en-CA"/>
                </w:rPr>
                <w:id w:val="-826288335"/>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756FA38C" w14:textId="77777777" w:rsidR="00F013FC" w:rsidRDefault="00F013FC" w:rsidP="00F013FC">
            <w:pPr>
              <w:jc w:val="center"/>
              <w:rPr>
                <w:lang w:eastAsia="en-CA"/>
              </w:rPr>
            </w:pPr>
          </w:p>
        </w:tc>
        <w:tc>
          <w:tcPr>
            <w:tcW w:w="3288" w:type="dxa"/>
            <w:shd w:val="clear" w:color="auto" w:fill="F2F2F2" w:themeFill="background1" w:themeFillShade="F2"/>
          </w:tcPr>
          <w:p w14:paraId="56E21D88" w14:textId="77777777" w:rsidR="00F013FC" w:rsidRDefault="00F013FC" w:rsidP="00F013FC">
            <w:pPr>
              <w:rPr>
                <w:lang w:eastAsia="en-CA"/>
              </w:rPr>
            </w:pPr>
          </w:p>
        </w:tc>
      </w:tr>
      <w:tr w:rsidR="00F013FC" w14:paraId="174FFE92" w14:textId="77777777" w:rsidTr="00DD2645">
        <w:tc>
          <w:tcPr>
            <w:tcW w:w="3060" w:type="dxa"/>
            <w:shd w:val="clear" w:color="auto" w:fill="F2F2F2" w:themeFill="background1" w:themeFillShade="F2"/>
          </w:tcPr>
          <w:p w14:paraId="2EF93544" w14:textId="25C99C70" w:rsidR="00F013FC" w:rsidRDefault="00F013FC" w:rsidP="00F013FC">
            <w:pPr>
              <w:rPr>
                <w:lang w:eastAsia="en-CA"/>
              </w:rPr>
            </w:pPr>
            <w:r w:rsidRPr="00E75D62">
              <w:t>CRU 138</w:t>
            </w:r>
            <w:r w:rsidRPr="00E75D62">
              <w:rPr>
                <w:rFonts w:ascii="Cambria Math" w:hAnsi="Cambria Math" w:cs="Cambria Math"/>
              </w:rPr>
              <w:t>‐</w:t>
            </w:r>
            <w:r w:rsidRPr="00E75D62">
              <w:t xml:space="preserve"> KIDS ZONE</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297D483F" w14:textId="77777777" w:rsidR="00F013FC" w:rsidRDefault="00F013FC" w:rsidP="00F013FC">
            <w:pPr>
              <w:rPr>
                <w:lang w:eastAsia="en-CA"/>
              </w:rPr>
            </w:pPr>
          </w:p>
        </w:tc>
        <w:tc>
          <w:tcPr>
            <w:tcW w:w="686" w:type="dxa"/>
            <w:shd w:val="clear" w:color="auto" w:fill="F2F2F2" w:themeFill="background1" w:themeFillShade="F2"/>
          </w:tcPr>
          <w:p w14:paraId="46496ADC" w14:textId="2202BE7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99548D3" w14:textId="77777777" w:rsidR="00F013FC" w:rsidRDefault="00F013FC" w:rsidP="00F013FC">
            <w:pPr>
              <w:jc w:val="center"/>
              <w:rPr>
                <w:lang w:eastAsia="en-CA"/>
              </w:rPr>
            </w:pPr>
          </w:p>
        </w:tc>
        <w:tc>
          <w:tcPr>
            <w:tcW w:w="1101" w:type="dxa"/>
            <w:shd w:val="clear" w:color="auto" w:fill="F2F2F2" w:themeFill="background1" w:themeFillShade="F2"/>
          </w:tcPr>
          <w:p w14:paraId="3F178465" w14:textId="77777777" w:rsidR="00F013FC" w:rsidRDefault="00F013FC" w:rsidP="00F013FC">
            <w:pPr>
              <w:jc w:val="center"/>
              <w:rPr>
                <w:lang w:eastAsia="en-CA"/>
              </w:rPr>
            </w:pPr>
          </w:p>
        </w:tc>
        <w:tc>
          <w:tcPr>
            <w:tcW w:w="850" w:type="dxa"/>
            <w:shd w:val="clear" w:color="auto" w:fill="F2F2F2" w:themeFill="background1" w:themeFillShade="F2"/>
            <w:vAlign w:val="center"/>
          </w:tcPr>
          <w:p w14:paraId="043EE3F2" w14:textId="77777777" w:rsidR="00F013FC" w:rsidRDefault="00F013FC" w:rsidP="00F013FC">
            <w:pPr>
              <w:jc w:val="center"/>
              <w:rPr>
                <w:lang w:eastAsia="en-CA"/>
              </w:rPr>
            </w:pPr>
          </w:p>
        </w:tc>
        <w:tc>
          <w:tcPr>
            <w:tcW w:w="448" w:type="dxa"/>
            <w:shd w:val="clear" w:color="auto" w:fill="F2F2F2" w:themeFill="background1" w:themeFillShade="F2"/>
          </w:tcPr>
          <w:p w14:paraId="7BBB78CD" w14:textId="4B58C618" w:rsidR="00F013FC" w:rsidRDefault="00000000" w:rsidP="00F013FC">
            <w:pPr>
              <w:jc w:val="center"/>
              <w:rPr>
                <w:lang w:eastAsia="en-CA"/>
              </w:rPr>
            </w:pPr>
            <w:sdt>
              <w:sdtPr>
                <w:rPr>
                  <w:lang w:eastAsia="en-CA"/>
                </w:rPr>
                <w:id w:val="2068679008"/>
                <w14:checkbox>
                  <w14:checked w14:val="1"/>
                  <w14:checkedState w14:val="0050" w14:font="Wingdings 2"/>
                  <w14:uncheckedState w14:val="0020" w14:font="Wingdings 2"/>
                </w14:checkbox>
              </w:sdtPr>
              <w:sdtContent>
                <w:r w:rsidR="00F013FC" w:rsidRPr="002D3A2A">
                  <w:rPr>
                    <w:lang w:eastAsia="en-CA"/>
                  </w:rPr>
                  <w:sym w:font="Wingdings 2" w:char="F050"/>
                </w:r>
              </w:sdtContent>
            </w:sdt>
          </w:p>
        </w:tc>
        <w:tc>
          <w:tcPr>
            <w:tcW w:w="1101" w:type="dxa"/>
            <w:shd w:val="clear" w:color="auto" w:fill="F2F2F2" w:themeFill="background1" w:themeFillShade="F2"/>
            <w:vAlign w:val="center"/>
          </w:tcPr>
          <w:p w14:paraId="62165206" w14:textId="77777777" w:rsidR="00F013FC" w:rsidRDefault="00F013FC" w:rsidP="00F013FC">
            <w:pPr>
              <w:jc w:val="center"/>
              <w:rPr>
                <w:lang w:eastAsia="en-CA"/>
              </w:rPr>
            </w:pPr>
          </w:p>
        </w:tc>
        <w:tc>
          <w:tcPr>
            <w:tcW w:w="448" w:type="dxa"/>
            <w:shd w:val="clear" w:color="auto" w:fill="F2F2F2" w:themeFill="background1" w:themeFillShade="F2"/>
          </w:tcPr>
          <w:p w14:paraId="0D558C45" w14:textId="41D58134" w:rsidR="00F013FC" w:rsidRDefault="00000000" w:rsidP="00F013FC">
            <w:pPr>
              <w:jc w:val="center"/>
              <w:rPr>
                <w:lang w:eastAsia="en-CA"/>
              </w:rPr>
            </w:pPr>
            <w:sdt>
              <w:sdtPr>
                <w:rPr>
                  <w:lang w:eastAsia="en-CA"/>
                </w:rPr>
                <w:id w:val="-639343384"/>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48" w:type="dxa"/>
            <w:shd w:val="clear" w:color="auto" w:fill="F2F2F2" w:themeFill="background1" w:themeFillShade="F2"/>
          </w:tcPr>
          <w:p w14:paraId="25F2EF9C" w14:textId="5DF667CB" w:rsidR="00F013FC" w:rsidRDefault="00000000" w:rsidP="00F013FC">
            <w:pPr>
              <w:jc w:val="center"/>
              <w:rPr>
                <w:lang w:eastAsia="en-CA"/>
              </w:rPr>
            </w:pPr>
            <w:sdt>
              <w:sdtPr>
                <w:rPr>
                  <w:lang w:eastAsia="en-CA"/>
                </w:rPr>
                <w:id w:val="589512064"/>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423" w:type="dxa"/>
            <w:shd w:val="clear" w:color="auto" w:fill="F2F2F2" w:themeFill="background1" w:themeFillShade="F2"/>
          </w:tcPr>
          <w:p w14:paraId="73DF0484" w14:textId="4DA0FA13" w:rsidR="00F013FC" w:rsidRDefault="00000000" w:rsidP="00F013FC">
            <w:pPr>
              <w:jc w:val="center"/>
              <w:rPr>
                <w:lang w:eastAsia="en-CA"/>
              </w:rPr>
            </w:pPr>
            <w:sdt>
              <w:sdtPr>
                <w:rPr>
                  <w:lang w:eastAsia="en-CA"/>
                </w:rPr>
                <w:id w:val="-94174095"/>
                <w14:checkbox>
                  <w14:checked w14:val="1"/>
                  <w14:checkedState w14:val="0050" w14:font="Wingdings 2"/>
                  <w14:uncheckedState w14:val="0020" w14:font="Wingdings 2"/>
                </w14:checkbox>
              </w:sdtPr>
              <w:sdtContent>
                <w:r w:rsidR="00F013FC" w:rsidRPr="00D858CE">
                  <w:rPr>
                    <w:lang w:eastAsia="en-CA"/>
                  </w:rPr>
                  <w:sym w:font="Wingdings 2" w:char="F050"/>
                </w:r>
              </w:sdtContent>
            </w:sdt>
          </w:p>
        </w:tc>
        <w:tc>
          <w:tcPr>
            <w:tcW w:w="964" w:type="dxa"/>
            <w:shd w:val="clear" w:color="auto" w:fill="F2F2F2" w:themeFill="background1" w:themeFillShade="F2"/>
            <w:vAlign w:val="center"/>
          </w:tcPr>
          <w:p w14:paraId="4DBD3BC8" w14:textId="77777777" w:rsidR="00F013FC" w:rsidRDefault="00F013FC" w:rsidP="00F013FC">
            <w:pPr>
              <w:jc w:val="center"/>
              <w:rPr>
                <w:lang w:eastAsia="en-CA"/>
              </w:rPr>
            </w:pPr>
          </w:p>
        </w:tc>
        <w:tc>
          <w:tcPr>
            <w:tcW w:w="3288" w:type="dxa"/>
            <w:shd w:val="clear" w:color="auto" w:fill="F2F2F2" w:themeFill="background1" w:themeFillShade="F2"/>
          </w:tcPr>
          <w:p w14:paraId="6FAB3CFF" w14:textId="77777777" w:rsidR="00F013FC" w:rsidRDefault="00F013FC" w:rsidP="00F013FC">
            <w:pPr>
              <w:rPr>
                <w:lang w:eastAsia="en-CA"/>
              </w:rPr>
            </w:pPr>
          </w:p>
        </w:tc>
      </w:tr>
      <w:tr w:rsidR="00F013FC" w14:paraId="43102651" w14:textId="77777777" w:rsidTr="00DD2645">
        <w:tc>
          <w:tcPr>
            <w:tcW w:w="3060" w:type="dxa"/>
            <w:shd w:val="clear" w:color="auto" w:fill="F2F2F2" w:themeFill="background1" w:themeFillShade="F2"/>
          </w:tcPr>
          <w:p w14:paraId="72E5EB4C" w14:textId="426E2275" w:rsidR="00F013FC" w:rsidRDefault="00F013FC" w:rsidP="00F013FC">
            <w:pPr>
              <w:rPr>
                <w:lang w:eastAsia="en-CA"/>
              </w:rPr>
            </w:pPr>
            <w:r w:rsidRPr="00E75D62">
              <w:lastRenderedPageBreak/>
              <w:t>CRU 138</w:t>
            </w:r>
            <w:r w:rsidRPr="00E75D62">
              <w:rPr>
                <w:rFonts w:ascii="Cambria Math" w:hAnsi="Cambria Math" w:cs="Cambria Math"/>
              </w:rPr>
              <w:t>‐</w:t>
            </w:r>
            <w:r w:rsidRPr="00E75D62">
              <w:t xml:space="preserve"> KIDS ZONE</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7980AEA7" w14:textId="77777777" w:rsidR="00F013FC" w:rsidRDefault="00F013FC" w:rsidP="00F013FC">
            <w:pPr>
              <w:rPr>
                <w:lang w:eastAsia="en-CA"/>
              </w:rPr>
            </w:pPr>
          </w:p>
        </w:tc>
        <w:tc>
          <w:tcPr>
            <w:tcW w:w="686" w:type="dxa"/>
            <w:shd w:val="clear" w:color="auto" w:fill="F2F2F2" w:themeFill="background1" w:themeFillShade="F2"/>
          </w:tcPr>
          <w:p w14:paraId="58B93A2C" w14:textId="5E518FF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4F98D6A" w14:textId="77777777" w:rsidR="00F013FC" w:rsidRDefault="00F013FC" w:rsidP="00F013FC">
            <w:pPr>
              <w:jc w:val="center"/>
              <w:rPr>
                <w:lang w:eastAsia="en-CA"/>
              </w:rPr>
            </w:pPr>
          </w:p>
        </w:tc>
        <w:tc>
          <w:tcPr>
            <w:tcW w:w="1101" w:type="dxa"/>
            <w:shd w:val="clear" w:color="auto" w:fill="F2F2F2" w:themeFill="background1" w:themeFillShade="F2"/>
          </w:tcPr>
          <w:p w14:paraId="04B2F6C6" w14:textId="77777777" w:rsidR="00F013FC" w:rsidRDefault="00F013FC" w:rsidP="00F013FC">
            <w:pPr>
              <w:jc w:val="center"/>
              <w:rPr>
                <w:lang w:eastAsia="en-CA"/>
              </w:rPr>
            </w:pPr>
          </w:p>
        </w:tc>
        <w:tc>
          <w:tcPr>
            <w:tcW w:w="850" w:type="dxa"/>
            <w:shd w:val="clear" w:color="auto" w:fill="F2F2F2" w:themeFill="background1" w:themeFillShade="F2"/>
            <w:vAlign w:val="center"/>
          </w:tcPr>
          <w:p w14:paraId="60B1C68C" w14:textId="77777777" w:rsidR="00F013FC" w:rsidRDefault="00F013FC" w:rsidP="00F013FC">
            <w:pPr>
              <w:jc w:val="center"/>
              <w:rPr>
                <w:lang w:eastAsia="en-CA"/>
              </w:rPr>
            </w:pPr>
          </w:p>
        </w:tc>
        <w:tc>
          <w:tcPr>
            <w:tcW w:w="448" w:type="dxa"/>
            <w:shd w:val="clear" w:color="auto" w:fill="F2F2F2" w:themeFill="background1" w:themeFillShade="F2"/>
          </w:tcPr>
          <w:p w14:paraId="1F1AC0AD" w14:textId="732980F6" w:rsidR="00F013FC" w:rsidRDefault="00000000" w:rsidP="00F013FC">
            <w:pPr>
              <w:jc w:val="center"/>
              <w:rPr>
                <w:lang w:eastAsia="en-CA"/>
              </w:rPr>
            </w:pPr>
            <w:sdt>
              <w:sdtPr>
                <w:rPr>
                  <w:lang w:eastAsia="en-CA"/>
                </w:rPr>
                <w:id w:val="-1773923321"/>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605E8230" w14:textId="77777777" w:rsidR="00F013FC" w:rsidRDefault="00F013FC" w:rsidP="00F013FC">
            <w:pPr>
              <w:jc w:val="center"/>
              <w:rPr>
                <w:lang w:eastAsia="en-CA"/>
              </w:rPr>
            </w:pPr>
          </w:p>
        </w:tc>
        <w:tc>
          <w:tcPr>
            <w:tcW w:w="448" w:type="dxa"/>
            <w:shd w:val="clear" w:color="auto" w:fill="F2F2F2" w:themeFill="background1" w:themeFillShade="F2"/>
          </w:tcPr>
          <w:p w14:paraId="24B5675F" w14:textId="64E0F519" w:rsidR="00F013FC" w:rsidRDefault="00000000" w:rsidP="00F013FC">
            <w:pPr>
              <w:jc w:val="center"/>
              <w:rPr>
                <w:lang w:eastAsia="en-CA"/>
              </w:rPr>
            </w:pPr>
            <w:sdt>
              <w:sdtPr>
                <w:rPr>
                  <w:lang w:eastAsia="en-CA"/>
                </w:rPr>
                <w:id w:val="2106760370"/>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5E4B6B9F" w14:textId="5CB55826" w:rsidR="00F013FC" w:rsidRDefault="00000000" w:rsidP="00F013FC">
            <w:pPr>
              <w:jc w:val="center"/>
              <w:rPr>
                <w:lang w:eastAsia="en-CA"/>
              </w:rPr>
            </w:pPr>
            <w:sdt>
              <w:sdtPr>
                <w:rPr>
                  <w:lang w:eastAsia="en-CA"/>
                </w:rPr>
                <w:id w:val="-1158689223"/>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0E6C90E0" w14:textId="1F589001" w:rsidR="00F013FC" w:rsidRDefault="00000000" w:rsidP="00F013FC">
            <w:pPr>
              <w:jc w:val="center"/>
              <w:rPr>
                <w:lang w:eastAsia="en-CA"/>
              </w:rPr>
            </w:pPr>
            <w:sdt>
              <w:sdtPr>
                <w:rPr>
                  <w:lang w:eastAsia="en-CA"/>
                </w:rPr>
                <w:id w:val="2043935752"/>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75FE9A3E" w14:textId="77777777" w:rsidR="00F013FC" w:rsidRDefault="00F013FC" w:rsidP="00F013FC">
            <w:pPr>
              <w:jc w:val="center"/>
              <w:rPr>
                <w:lang w:eastAsia="en-CA"/>
              </w:rPr>
            </w:pPr>
          </w:p>
        </w:tc>
        <w:tc>
          <w:tcPr>
            <w:tcW w:w="3288" w:type="dxa"/>
            <w:shd w:val="clear" w:color="auto" w:fill="F2F2F2" w:themeFill="background1" w:themeFillShade="F2"/>
          </w:tcPr>
          <w:p w14:paraId="4370378E" w14:textId="77777777" w:rsidR="00F013FC" w:rsidRDefault="00F013FC" w:rsidP="00F013FC">
            <w:pPr>
              <w:rPr>
                <w:lang w:eastAsia="en-CA"/>
              </w:rPr>
            </w:pPr>
          </w:p>
        </w:tc>
      </w:tr>
      <w:tr w:rsidR="00F013FC" w14:paraId="35CC2117" w14:textId="77777777" w:rsidTr="00DD2645">
        <w:tc>
          <w:tcPr>
            <w:tcW w:w="3060" w:type="dxa"/>
            <w:shd w:val="clear" w:color="auto" w:fill="F2F2F2" w:themeFill="background1" w:themeFillShade="F2"/>
          </w:tcPr>
          <w:p w14:paraId="5D9AC232" w14:textId="4BF4DCA4" w:rsidR="00F013FC" w:rsidRDefault="00F013FC" w:rsidP="00F013FC">
            <w:pPr>
              <w:rPr>
                <w:lang w:eastAsia="en-CA"/>
              </w:rPr>
            </w:pPr>
            <w:r w:rsidRPr="00E75D62">
              <w:t>CRU 145</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restaurant HORN/STROBE - HORN TEST</w:t>
            </w:r>
          </w:p>
        </w:tc>
        <w:tc>
          <w:tcPr>
            <w:tcW w:w="907" w:type="dxa"/>
            <w:shd w:val="clear" w:color="auto" w:fill="F2F2F2" w:themeFill="background1" w:themeFillShade="F2"/>
            <w:vAlign w:val="center"/>
          </w:tcPr>
          <w:p w14:paraId="1518F107" w14:textId="77777777" w:rsidR="00F013FC" w:rsidRDefault="00F013FC" w:rsidP="00F013FC">
            <w:pPr>
              <w:rPr>
                <w:lang w:eastAsia="en-CA"/>
              </w:rPr>
            </w:pPr>
          </w:p>
        </w:tc>
        <w:tc>
          <w:tcPr>
            <w:tcW w:w="686" w:type="dxa"/>
            <w:shd w:val="clear" w:color="auto" w:fill="F2F2F2" w:themeFill="background1" w:themeFillShade="F2"/>
          </w:tcPr>
          <w:p w14:paraId="78E34C7E" w14:textId="7A0D653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2FA6B65" w14:textId="77777777" w:rsidR="00F013FC" w:rsidRDefault="00F013FC" w:rsidP="00F013FC">
            <w:pPr>
              <w:jc w:val="center"/>
              <w:rPr>
                <w:lang w:eastAsia="en-CA"/>
              </w:rPr>
            </w:pPr>
          </w:p>
        </w:tc>
        <w:tc>
          <w:tcPr>
            <w:tcW w:w="1101" w:type="dxa"/>
            <w:shd w:val="clear" w:color="auto" w:fill="F2F2F2" w:themeFill="background1" w:themeFillShade="F2"/>
          </w:tcPr>
          <w:p w14:paraId="1BF6D1A4" w14:textId="77777777" w:rsidR="00F013FC" w:rsidRDefault="00F013FC" w:rsidP="00F013FC">
            <w:pPr>
              <w:jc w:val="center"/>
              <w:rPr>
                <w:lang w:eastAsia="en-CA"/>
              </w:rPr>
            </w:pPr>
          </w:p>
        </w:tc>
        <w:tc>
          <w:tcPr>
            <w:tcW w:w="850" w:type="dxa"/>
            <w:shd w:val="clear" w:color="auto" w:fill="F2F2F2" w:themeFill="background1" w:themeFillShade="F2"/>
            <w:vAlign w:val="center"/>
          </w:tcPr>
          <w:p w14:paraId="66D55326" w14:textId="77777777" w:rsidR="00F013FC" w:rsidRDefault="00F013FC" w:rsidP="00F013FC">
            <w:pPr>
              <w:jc w:val="center"/>
              <w:rPr>
                <w:lang w:eastAsia="en-CA"/>
              </w:rPr>
            </w:pPr>
          </w:p>
        </w:tc>
        <w:tc>
          <w:tcPr>
            <w:tcW w:w="448" w:type="dxa"/>
            <w:shd w:val="clear" w:color="auto" w:fill="F2F2F2" w:themeFill="background1" w:themeFillShade="F2"/>
          </w:tcPr>
          <w:p w14:paraId="20E3B917" w14:textId="1D754108" w:rsidR="00F013FC" w:rsidRDefault="00000000" w:rsidP="00F013FC">
            <w:pPr>
              <w:jc w:val="center"/>
              <w:rPr>
                <w:lang w:eastAsia="en-CA"/>
              </w:rPr>
            </w:pPr>
            <w:sdt>
              <w:sdtPr>
                <w:rPr>
                  <w:lang w:eastAsia="en-CA"/>
                </w:rPr>
                <w:id w:val="881516867"/>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5B406A7D" w14:textId="77777777" w:rsidR="00F013FC" w:rsidRDefault="00F013FC" w:rsidP="00F013FC">
            <w:pPr>
              <w:jc w:val="center"/>
              <w:rPr>
                <w:lang w:eastAsia="en-CA"/>
              </w:rPr>
            </w:pPr>
          </w:p>
        </w:tc>
        <w:tc>
          <w:tcPr>
            <w:tcW w:w="448" w:type="dxa"/>
            <w:shd w:val="clear" w:color="auto" w:fill="F2F2F2" w:themeFill="background1" w:themeFillShade="F2"/>
          </w:tcPr>
          <w:p w14:paraId="51423405" w14:textId="1FABD2DA" w:rsidR="00F013FC" w:rsidRDefault="00000000" w:rsidP="00F013FC">
            <w:pPr>
              <w:jc w:val="center"/>
              <w:rPr>
                <w:lang w:eastAsia="en-CA"/>
              </w:rPr>
            </w:pPr>
            <w:sdt>
              <w:sdtPr>
                <w:rPr>
                  <w:lang w:eastAsia="en-CA"/>
                </w:rPr>
                <w:id w:val="1246689665"/>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73D29242" w14:textId="0C003360" w:rsidR="00F013FC" w:rsidRDefault="00000000" w:rsidP="00F013FC">
            <w:pPr>
              <w:jc w:val="center"/>
              <w:rPr>
                <w:lang w:eastAsia="en-CA"/>
              </w:rPr>
            </w:pPr>
            <w:sdt>
              <w:sdtPr>
                <w:rPr>
                  <w:lang w:eastAsia="en-CA"/>
                </w:rPr>
                <w:id w:val="1745228316"/>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7041E423" w14:textId="37AF8CBF" w:rsidR="00F013FC" w:rsidRDefault="00000000" w:rsidP="00F013FC">
            <w:pPr>
              <w:jc w:val="center"/>
              <w:rPr>
                <w:lang w:eastAsia="en-CA"/>
              </w:rPr>
            </w:pPr>
            <w:sdt>
              <w:sdtPr>
                <w:rPr>
                  <w:lang w:eastAsia="en-CA"/>
                </w:rPr>
                <w:id w:val="1194494764"/>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2AD9FDCA" w14:textId="77777777" w:rsidR="00F013FC" w:rsidRDefault="00F013FC" w:rsidP="00F013FC">
            <w:pPr>
              <w:jc w:val="center"/>
              <w:rPr>
                <w:lang w:eastAsia="en-CA"/>
              </w:rPr>
            </w:pPr>
          </w:p>
        </w:tc>
        <w:tc>
          <w:tcPr>
            <w:tcW w:w="3288" w:type="dxa"/>
            <w:shd w:val="clear" w:color="auto" w:fill="F2F2F2" w:themeFill="background1" w:themeFillShade="F2"/>
          </w:tcPr>
          <w:p w14:paraId="07E9F797" w14:textId="77777777" w:rsidR="00F013FC" w:rsidRDefault="00F013FC" w:rsidP="00F013FC">
            <w:pPr>
              <w:rPr>
                <w:lang w:eastAsia="en-CA"/>
              </w:rPr>
            </w:pPr>
          </w:p>
        </w:tc>
      </w:tr>
      <w:tr w:rsidR="00F013FC" w14:paraId="58678F4D" w14:textId="77777777" w:rsidTr="00DD2645">
        <w:tc>
          <w:tcPr>
            <w:tcW w:w="3060" w:type="dxa"/>
            <w:shd w:val="clear" w:color="auto" w:fill="F2F2F2" w:themeFill="background1" w:themeFillShade="F2"/>
          </w:tcPr>
          <w:p w14:paraId="731E42E6" w14:textId="162551CD" w:rsidR="00F013FC" w:rsidRDefault="00F013FC" w:rsidP="00F013FC">
            <w:pPr>
              <w:rPr>
                <w:lang w:eastAsia="en-CA"/>
              </w:rPr>
            </w:pPr>
            <w:r w:rsidRPr="00E75D62">
              <w:t>CRU 145</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restaurant HORN/STROBE - STROBE TEST</w:t>
            </w:r>
          </w:p>
        </w:tc>
        <w:tc>
          <w:tcPr>
            <w:tcW w:w="907" w:type="dxa"/>
            <w:shd w:val="clear" w:color="auto" w:fill="F2F2F2" w:themeFill="background1" w:themeFillShade="F2"/>
            <w:vAlign w:val="center"/>
          </w:tcPr>
          <w:p w14:paraId="6AF95FB2" w14:textId="77777777" w:rsidR="00F013FC" w:rsidRDefault="00F013FC" w:rsidP="00F013FC">
            <w:pPr>
              <w:rPr>
                <w:lang w:eastAsia="en-CA"/>
              </w:rPr>
            </w:pPr>
          </w:p>
        </w:tc>
        <w:tc>
          <w:tcPr>
            <w:tcW w:w="686" w:type="dxa"/>
            <w:shd w:val="clear" w:color="auto" w:fill="F2F2F2" w:themeFill="background1" w:themeFillShade="F2"/>
          </w:tcPr>
          <w:p w14:paraId="7BD93076" w14:textId="6EF1422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625285C" w14:textId="77777777" w:rsidR="00F013FC" w:rsidRDefault="00F013FC" w:rsidP="00F013FC">
            <w:pPr>
              <w:jc w:val="center"/>
              <w:rPr>
                <w:lang w:eastAsia="en-CA"/>
              </w:rPr>
            </w:pPr>
          </w:p>
        </w:tc>
        <w:tc>
          <w:tcPr>
            <w:tcW w:w="1101" w:type="dxa"/>
            <w:shd w:val="clear" w:color="auto" w:fill="F2F2F2" w:themeFill="background1" w:themeFillShade="F2"/>
          </w:tcPr>
          <w:p w14:paraId="6A8A373F" w14:textId="77777777" w:rsidR="00F013FC" w:rsidRDefault="00F013FC" w:rsidP="00F013FC">
            <w:pPr>
              <w:jc w:val="center"/>
              <w:rPr>
                <w:lang w:eastAsia="en-CA"/>
              </w:rPr>
            </w:pPr>
          </w:p>
        </w:tc>
        <w:tc>
          <w:tcPr>
            <w:tcW w:w="850" w:type="dxa"/>
            <w:shd w:val="clear" w:color="auto" w:fill="F2F2F2" w:themeFill="background1" w:themeFillShade="F2"/>
            <w:vAlign w:val="center"/>
          </w:tcPr>
          <w:p w14:paraId="53766652" w14:textId="77777777" w:rsidR="00F013FC" w:rsidRDefault="00F013FC" w:rsidP="00F013FC">
            <w:pPr>
              <w:jc w:val="center"/>
              <w:rPr>
                <w:lang w:eastAsia="en-CA"/>
              </w:rPr>
            </w:pPr>
          </w:p>
        </w:tc>
        <w:tc>
          <w:tcPr>
            <w:tcW w:w="448" w:type="dxa"/>
            <w:shd w:val="clear" w:color="auto" w:fill="F2F2F2" w:themeFill="background1" w:themeFillShade="F2"/>
          </w:tcPr>
          <w:p w14:paraId="004029FD" w14:textId="6CA09F12" w:rsidR="00F013FC" w:rsidRDefault="00000000" w:rsidP="00F013FC">
            <w:pPr>
              <w:jc w:val="center"/>
              <w:rPr>
                <w:lang w:eastAsia="en-CA"/>
              </w:rPr>
            </w:pPr>
            <w:sdt>
              <w:sdtPr>
                <w:rPr>
                  <w:lang w:eastAsia="en-CA"/>
                </w:rPr>
                <w:id w:val="1821926381"/>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38978C5A" w14:textId="77777777" w:rsidR="00F013FC" w:rsidRDefault="00F013FC" w:rsidP="00F013FC">
            <w:pPr>
              <w:jc w:val="center"/>
              <w:rPr>
                <w:lang w:eastAsia="en-CA"/>
              </w:rPr>
            </w:pPr>
          </w:p>
        </w:tc>
        <w:tc>
          <w:tcPr>
            <w:tcW w:w="448" w:type="dxa"/>
            <w:shd w:val="clear" w:color="auto" w:fill="F2F2F2" w:themeFill="background1" w:themeFillShade="F2"/>
          </w:tcPr>
          <w:p w14:paraId="28F03071" w14:textId="6ECB013B" w:rsidR="00F013FC" w:rsidRDefault="00000000" w:rsidP="00F013FC">
            <w:pPr>
              <w:jc w:val="center"/>
              <w:rPr>
                <w:lang w:eastAsia="en-CA"/>
              </w:rPr>
            </w:pPr>
            <w:sdt>
              <w:sdtPr>
                <w:rPr>
                  <w:lang w:eastAsia="en-CA"/>
                </w:rPr>
                <w:id w:val="998848714"/>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217F1573" w14:textId="49E23A43" w:rsidR="00F013FC" w:rsidRDefault="00000000" w:rsidP="00F013FC">
            <w:pPr>
              <w:jc w:val="center"/>
              <w:rPr>
                <w:lang w:eastAsia="en-CA"/>
              </w:rPr>
            </w:pPr>
            <w:sdt>
              <w:sdtPr>
                <w:rPr>
                  <w:lang w:eastAsia="en-CA"/>
                </w:rPr>
                <w:id w:val="-42060431"/>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2366B1AC" w14:textId="68D443AA" w:rsidR="00F013FC" w:rsidRDefault="00000000" w:rsidP="00F013FC">
            <w:pPr>
              <w:jc w:val="center"/>
              <w:rPr>
                <w:lang w:eastAsia="en-CA"/>
              </w:rPr>
            </w:pPr>
            <w:sdt>
              <w:sdtPr>
                <w:rPr>
                  <w:lang w:eastAsia="en-CA"/>
                </w:rPr>
                <w:id w:val="-915551750"/>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35BAE59B" w14:textId="77777777" w:rsidR="00F013FC" w:rsidRDefault="00F013FC" w:rsidP="00F013FC">
            <w:pPr>
              <w:jc w:val="center"/>
              <w:rPr>
                <w:lang w:eastAsia="en-CA"/>
              </w:rPr>
            </w:pPr>
          </w:p>
        </w:tc>
        <w:tc>
          <w:tcPr>
            <w:tcW w:w="3288" w:type="dxa"/>
            <w:shd w:val="clear" w:color="auto" w:fill="F2F2F2" w:themeFill="background1" w:themeFillShade="F2"/>
          </w:tcPr>
          <w:p w14:paraId="5E074825" w14:textId="77777777" w:rsidR="00F013FC" w:rsidRDefault="00F013FC" w:rsidP="00F013FC">
            <w:pPr>
              <w:rPr>
                <w:lang w:eastAsia="en-CA"/>
              </w:rPr>
            </w:pPr>
          </w:p>
        </w:tc>
      </w:tr>
      <w:tr w:rsidR="00F013FC" w14:paraId="669D925B" w14:textId="77777777" w:rsidTr="00DD2645">
        <w:tc>
          <w:tcPr>
            <w:tcW w:w="3060" w:type="dxa"/>
            <w:shd w:val="clear" w:color="auto" w:fill="F2F2F2" w:themeFill="background1" w:themeFillShade="F2"/>
          </w:tcPr>
          <w:p w14:paraId="17F17157" w14:textId="4C90A153" w:rsidR="00F013FC" w:rsidRDefault="00F013FC" w:rsidP="00F013FC">
            <w:pPr>
              <w:rPr>
                <w:lang w:eastAsia="en-CA"/>
              </w:rPr>
            </w:pPr>
            <w:r w:rsidRPr="00E75D62">
              <w:t>CRU 140</w:t>
            </w:r>
            <w:r w:rsidRPr="00E75D62">
              <w:rPr>
                <w:rFonts w:ascii="Cambria Math" w:hAnsi="Cambria Math" w:cs="Cambria Math"/>
              </w:rPr>
              <w:t>‐</w:t>
            </w:r>
            <w:r w:rsidRPr="00E75D62">
              <w:t xml:space="preserve"> SHOPPERS DRUG MART</w:t>
            </w:r>
            <w:r w:rsidRPr="00E75D62">
              <w:rPr>
                <w:rFonts w:ascii="Cambria Math" w:hAnsi="Cambria Math" w:cs="Cambria Math"/>
              </w:rPr>
              <w:t>‐</w:t>
            </w:r>
            <w:r w:rsidRPr="00E75D62">
              <w:t xml:space="preserve"> isle 7 HORN/STROBE - HORN TEST</w:t>
            </w:r>
          </w:p>
        </w:tc>
        <w:tc>
          <w:tcPr>
            <w:tcW w:w="907" w:type="dxa"/>
            <w:shd w:val="clear" w:color="auto" w:fill="F2F2F2" w:themeFill="background1" w:themeFillShade="F2"/>
            <w:vAlign w:val="center"/>
          </w:tcPr>
          <w:p w14:paraId="2495CD74" w14:textId="77777777" w:rsidR="00F013FC" w:rsidRDefault="00F013FC" w:rsidP="00F013FC">
            <w:pPr>
              <w:rPr>
                <w:lang w:eastAsia="en-CA"/>
              </w:rPr>
            </w:pPr>
          </w:p>
        </w:tc>
        <w:tc>
          <w:tcPr>
            <w:tcW w:w="686" w:type="dxa"/>
            <w:shd w:val="clear" w:color="auto" w:fill="F2F2F2" w:themeFill="background1" w:themeFillShade="F2"/>
          </w:tcPr>
          <w:p w14:paraId="21F7B37C" w14:textId="3882C0B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6AD5571" w14:textId="77777777" w:rsidR="00F013FC" w:rsidRDefault="00F013FC" w:rsidP="00F013FC">
            <w:pPr>
              <w:jc w:val="center"/>
              <w:rPr>
                <w:lang w:eastAsia="en-CA"/>
              </w:rPr>
            </w:pPr>
          </w:p>
        </w:tc>
        <w:tc>
          <w:tcPr>
            <w:tcW w:w="1101" w:type="dxa"/>
            <w:shd w:val="clear" w:color="auto" w:fill="F2F2F2" w:themeFill="background1" w:themeFillShade="F2"/>
          </w:tcPr>
          <w:p w14:paraId="32B3AF23" w14:textId="77777777" w:rsidR="00F013FC" w:rsidRDefault="00F013FC" w:rsidP="00F013FC">
            <w:pPr>
              <w:jc w:val="center"/>
              <w:rPr>
                <w:lang w:eastAsia="en-CA"/>
              </w:rPr>
            </w:pPr>
          </w:p>
        </w:tc>
        <w:tc>
          <w:tcPr>
            <w:tcW w:w="850" w:type="dxa"/>
            <w:shd w:val="clear" w:color="auto" w:fill="F2F2F2" w:themeFill="background1" w:themeFillShade="F2"/>
            <w:vAlign w:val="center"/>
          </w:tcPr>
          <w:p w14:paraId="32529873" w14:textId="77777777" w:rsidR="00F013FC" w:rsidRDefault="00F013FC" w:rsidP="00F013FC">
            <w:pPr>
              <w:jc w:val="center"/>
              <w:rPr>
                <w:lang w:eastAsia="en-CA"/>
              </w:rPr>
            </w:pPr>
          </w:p>
        </w:tc>
        <w:tc>
          <w:tcPr>
            <w:tcW w:w="448" w:type="dxa"/>
            <w:shd w:val="clear" w:color="auto" w:fill="F2F2F2" w:themeFill="background1" w:themeFillShade="F2"/>
          </w:tcPr>
          <w:p w14:paraId="25AF393D" w14:textId="3ACF3142" w:rsidR="00F013FC" w:rsidRDefault="00000000" w:rsidP="00F013FC">
            <w:pPr>
              <w:jc w:val="center"/>
              <w:rPr>
                <w:lang w:eastAsia="en-CA"/>
              </w:rPr>
            </w:pPr>
            <w:sdt>
              <w:sdtPr>
                <w:rPr>
                  <w:lang w:eastAsia="en-CA"/>
                </w:rPr>
                <w:id w:val="-771323199"/>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4E339B3F" w14:textId="77777777" w:rsidR="00F013FC" w:rsidRDefault="00F013FC" w:rsidP="00F013FC">
            <w:pPr>
              <w:jc w:val="center"/>
              <w:rPr>
                <w:lang w:eastAsia="en-CA"/>
              </w:rPr>
            </w:pPr>
          </w:p>
        </w:tc>
        <w:tc>
          <w:tcPr>
            <w:tcW w:w="448" w:type="dxa"/>
            <w:shd w:val="clear" w:color="auto" w:fill="F2F2F2" w:themeFill="background1" w:themeFillShade="F2"/>
          </w:tcPr>
          <w:p w14:paraId="2CD7A1AB" w14:textId="44674970" w:rsidR="00F013FC" w:rsidRDefault="00000000" w:rsidP="00F013FC">
            <w:pPr>
              <w:jc w:val="center"/>
              <w:rPr>
                <w:lang w:eastAsia="en-CA"/>
              </w:rPr>
            </w:pPr>
            <w:sdt>
              <w:sdtPr>
                <w:rPr>
                  <w:lang w:eastAsia="en-CA"/>
                </w:rPr>
                <w:id w:val="-101346455"/>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6761F888" w14:textId="650C05FA" w:rsidR="00F013FC" w:rsidRDefault="00000000" w:rsidP="00F013FC">
            <w:pPr>
              <w:jc w:val="center"/>
              <w:rPr>
                <w:lang w:eastAsia="en-CA"/>
              </w:rPr>
            </w:pPr>
            <w:sdt>
              <w:sdtPr>
                <w:rPr>
                  <w:lang w:eastAsia="en-CA"/>
                </w:rPr>
                <w:id w:val="230903303"/>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34886A53" w14:textId="77415A4C" w:rsidR="00F013FC" w:rsidRDefault="00000000" w:rsidP="00F013FC">
            <w:pPr>
              <w:jc w:val="center"/>
              <w:rPr>
                <w:lang w:eastAsia="en-CA"/>
              </w:rPr>
            </w:pPr>
            <w:sdt>
              <w:sdtPr>
                <w:rPr>
                  <w:lang w:eastAsia="en-CA"/>
                </w:rPr>
                <w:id w:val="1684626533"/>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7063C1B9" w14:textId="77777777" w:rsidR="00F013FC" w:rsidRDefault="00F013FC" w:rsidP="00F013FC">
            <w:pPr>
              <w:jc w:val="center"/>
              <w:rPr>
                <w:lang w:eastAsia="en-CA"/>
              </w:rPr>
            </w:pPr>
          </w:p>
        </w:tc>
        <w:tc>
          <w:tcPr>
            <w:tcW w:w="3288" w:type="dxa"/>
            <w:shd w:val="clear" w:color="auto" w:fill="F2F2F2" w:themeFill="background1" w:themeFillShade="F2"/>
          </w:tcPr>
          <w:p w14:paraId="3E0BD2AA" w14:textId="77777777" w:rsidR="00F013FC" w:rsidRDefault="00F013FC" w:rsidP="00F013FC">
            <w:pPr>
              <w:rPr>
                <w:lang w:eastAsia="en-CA"/>
              </w:rPr>
            </w:pPr>
          </w:p>
        </w:tc>
      </w:tr>
      <w:tr w:rsidR="00F013FC" w14:paraId="3EAB6EB1" w14:textId="77777777" w:rsidTr="00DD2645">
        <w:tc>
          <w:tcPr>
            <w:tcW w:w="3060" w:type="dxa"/>
            <w:shd w:val="clear" w:color="auto" w:fill="F2F2F2" w:themeFill="background1" w:themeFillShade="F2"/>
          </w:tcPr>
          <w:p w14:paraId="46049BA7" w14:textId="3AA06D8C" w:rsidR="00F013FC" w:rsidRDefault="00F013FC" w:rsidP="00F013FC">
            <w:pPr>
              <w:rPr>
                <w:lang w:eastAsia="en-CA"/>
              </w:rPr>
            </w:pPr>
            <w:r w:rsidRPr="00E75D62">
              <w:t>CRU 140</w:t>
            </w:r>
            <w:r w:rsidRPr="00E75D62">
              <w:rPr>
                <w:rFonts w:ascii="Cambria Math" w:hAnsi="Cambria Math" w:cs="Cambria Math"/>
              </w:rPr>
              <w:t>‐</w:t>
            </w:r>
            <w:r w:rsidRPr="00E75D62">
              <w:t xml:space="preserve"> SHOPPERS DRUG MART</w:t>
            </w:r>
            <w:r w:rsidRPr="00E75D62">
              <w:rPr>
                <w:rFonts w:ascii="Cambria Math" w:hAnsi="Cambria Math" w:cs="Cambria Math"/>
              </w:rPr>
              <w:t>‐</w:t>
            </w:r>
            <w:r w:rsidRPr="00E75D62">
              <w:t xml:space="preserve"> isle 7 HORN/STROBE - STROBE TEST</w:t>
            </w:r>
          </w:p>
        </w:tc>
        <w:tc>
          <w:tcPr>
            <w:tcW w:w="907" w:type="dxa"/>
            <w:shd w:val="clear" w:color="auto" w:fill="F2F2F2" w:themeFill="background1" w:themeFillShade="F2"/>
            <w:vAlign w:val="center"/>
          </w:tcPr>
          <w:p w14:paraId="39D43367" w14:textId="77777777" w:rsidR="00F013FC" w:rsidRDefault="00F013FC" w:rsidP="00F013FC">
            <w:pPr>
              <w:rPr>
                <w:lang w:eastAsia="en-CA"/>
              </w:rPr>
            </w:pPr>
          </w:p>
        </w:tc>
        <w:tc>
          <w:tcPr>
            <w:tcW w:w="686" w:type="dxa"/>
            <w:shd w:val="clear" w:color="auto" w:fill="F2F2F2" w:themeFill="background1" w:themeFillShade="F2"/>
          </w:tcPr>
          <w:p w14:paraId="1CC4D92D" w14:textId="0B28B08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6CC5642" w14:textId="77777777" w:rsidR="00F013FC" w:rsidRDefault="00F013FC" w:rsidP="00F013FC">
            <w:pPr>
              <w:jc w:val="center"/>
              <w:rPr>
                <w:lang w:eastAsia="en-CA"/>
              </w:rPr>
            </w:pPr>
          </w:p>
        </w:tc>
        <w:tc>
          <w:tcPr>
            <w:tcW w:w="1101" w:type="dxa"/>
            <w:shd w:val="clear" w:color="auto" w:fill="F2F2F2" w:themeFill="background1" w:themeFillShade="F2"/>
          </w:tcPr>
          <w:p w14:paraId="281603AF" w14:textId="77777777" w:rsidR="00F013FC" w:rsidRDefault="00F013FC" w:rsidP="00F013FC">
            <w:pPr>
              <w:jc w:val="center"/>
              <w:rPr>
                <w:lang w:eastAsia="en-CA"/>
              </w:rPr>
            </w:pPr>
          </w:p>
        </w:tc>
        <w:tc>
          <w:tcPr>
            <w:tcW w:w="850" w:type="dxa"/>
            <w:shd w:val="clear" w:color="auto" w:fill="F2F2F2" w:themeFill="background1" w:themeFillShade="F2"/>
            <w:vAlign w:val="center"/>
          </w:tcPr>
          <w:p w14:paraId="6F982504" w14:textId="77777777" w:rsidR="00F013FC" w:rsidRDefault="00F013FC" w:rsidP="00F013FC">
            <w:pPr>
              <w:jc w:val="center"/>
              <w:rPr>
                <w:lang w:eastAsia="en-CA"/>
              </w:rPr>
            </w:pPr>
          </w:p>
        </w:tc>
        <w:tc>
          <w:tcPr>
            <w:tcW w:w="448" w:type="dxa"/>
            <w:shd w:val="clear" w:color="auto" w:fill="F2F2F2" w:themeFill="background1" w:themeFillShade="F2"/>
          </w:tcPr>
          <w:p w14:paraId="3AD0FF7E" w14:textId="625757F1" w:rsidR="00F013FC" w:rsidRDefault="00000000" w:rsidP="00F013FC">
            <w:pPr>
              <w:jc w:val="center"/>
              <w:rPr>
                <w:lang w:eastAsia="en-CA"/>
              </w:rPr>
            </w:pPr>
            <w:sdt>
              <w:sdtPr>
                <w:rPr>
                  <w:lang w:eastAsia="en-CA"/>
                </w:rPr>
                <w:id w:val="1933708582"/>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7EE6541E" w14:textId="77777777" w:rsidR="00F013FC" w:rsidRDefault="00F013FC" w:rsidP="00F013FC">
            <w:pPr>
              <w:jc w:val="center"/>
              <w:rPr>
                <w:lang w:eastAsia="en-CA"/>
              </w:rPr>
            </w:pPr>
          </w:p>
        </w:tc>
        <w:tc>
          <w:tcPr>
            <w:tcW w:w="448" w:type="dxa"/>
            <w:shd w:val="clear" w:color="auto" w:fill="F2F2F2" w:themeFill="background1" w:themeFillShade="F2"/>
          </w:tcPr>
          <w:p w14:paraId="653610D0" w14:textId="6BC78339" w:rsidR="00F013FC" w:rsidRDefault="00000000" w:rsidP="00F013FC">
            <w:pPr>
              <w:jc w:val="center"/>
              <w:rPr>
                <w:lang w:eastAsia="en-CA"/>
              </w:rPr>
            </w:pPr>
            <w:sdt>
              <w:sdtPr>
                <w:rPr>
                  <w:lang w:eastAsia="en-CA"/>
                </w:rPr>
                <w:id w:val="-1829663406"/>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662FD699" w14:textId="5623BF75" w:rsidR="00F013FC" w:rsidRDefault="00000000" w:rsidP="00F013FC">
            <w:pPr>
              <w:jc w:val="center"/>
              <w:rPr>
                <w:lang w:eastAsia="en-CA"/>
              </w:rPr>
            </w:pPr>
            <w:sdt>
              <w:sdtPr>
                <w:rPr>
                  <w:lang w:eastAsia="en-CA"/>
                </w:rPr>
                <w:id w:val="849138876"/>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5448A005" w14:textId="09633F49" w:rsidR="00F013FC" w:rsidRDefault="00000000" w:rsidP="00F013FC">
            <w:pPr>
              <w:jc w:val="center"/>
              <w:rPr>
                <w:lang w:eastAsia="en-CA"/>
              </w:rPr>
            </w:pPr>
            <w:sdt>
              <w:sdtPr>
                <w:rPr>
                  <w:lang w:eastAsia="en-CA"/>
                </w:rPr>
                <w:id w:val="1113796717"/>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012FC400" w14:textId="77777777" w:rsidR="00F013FC" w:rsidRDefault="00F013FC" w:rsidP="00F013FC">
            <w:pPr>
              <w:jc w:val="center"/>
              <w:rPr>
                <w:lang w:eastAsia="en-CA"/>
              </w:rPr>
            </w:pPr>
          </w:p>
        </w:tc>
        <w:tc>
          <w:tcPr>
            <w:tcW w:w="3288" w:type="dxa"/>
            <w:shd w:val="clear" w:color="auto" w:fill="F2F2F2" w:themeFill="background1" w:themeFillShade="F2"/>
          </w:tcPr>
          <w:p w14:paraId="207EE1DC" w14:textId="77777777" w:rsidR="00F013FC" w:rsidRDefault="00F013FC" w:rsidP="00F013FC">
            <w:pPr>
              <w:rPr>
                <w:lang w:eastAsia="en-CA"/>
              </w:rPr>
            </w:pPr>
          </w:p>
        </w:tc>
      </w:tr>
      <w:tr w:rsidR="00F013FC" w14:paraId="2F15D8BE" w14:textId="77777777" w:rsidTr="00DD2645">
        <w:tc>
          <w:tcPr>
            <w:tcW w:w="3060" w:type="dxa"/>
            <w:shd w:val="clear" w:color="auto" w:fill="F2F2F2" w:themeFill="background1" w:themeFillShade="F2"/>
          </w:tcPr>
          <w:p w14:paraId="51C2635D" w14:textId="43F9E47F" w:rsidR="00F013FC" w:rsidRDefault="00F013FC" w:rsidP="00F013FC">
            <w:pPr>
              <w:rPr>
                <w:lang w:eastAsia="en-CA"/>
              </w:rPr>
            </w:pPr>
            <w:r w:rsidRPr="00E75D62">
              <w:t>CRU 140</w:t>
            </w:r>
            <w:r w:rsidRPr="00E75D62">
              <w:rPr>
                <w:rFonts w:ascii="Cambria Math" w:hAnsi="Cambria Math" w:cs="Cambria Math"/>
              </w:rPr>
              <w:t>‐</w:t>
            </w:r>
            <w:r w:rsidRPr="00E75D62">
              <w:t xml:space="preserve"> isle 3 HORN/STROBE - HORN TEST</w:t>
            </w:r>
          </w:p>
        </w:tc>
        <w:tc>
          <w:tcPr>
            <w:tcW w:w="907" w:type="dxa"/>
            <w:shd w:val="clear" w:color="auto" w:fill="F2F2F2" w:themeFill="background1" w:themeFillShade="F2"/>
            <w:vAlign w:val="center"/>
          </w:tcPr>
          <w:p w14:paraId="296ACDE3" w14:textId="77777777" w:rsidR="00F013FC" w:rsidRDefault="00F013FC" w:rsidP="00F013FC">
            <w:pPr>
              <w:rPr>
                <w:lang w:eastAsia="en-CA"/>
              </w:rPr>
            </w:pPr>
          </w:p>
        </w:tc>
        <w:tc>
          <w:tcPr>
            <w:tcW w:w="686" w:type="dxa"/>
            <w:shd w:val="clear" w:color="auto" w:fill="F2F2F2" w:themeFill="background1" w:themeFillShade="F2"/>
          </w:tcPr>
          <w:p w14:paraId="016954E9" w14:textId="330A23A2"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0EB2125" w14:textId="77777777" w:rsidR="00F013FC" w:rsidRDefault="00F013FC" w:rsidP="00F013FC">
            <w:pPr>
              <w:jc w:val="center"/>
              <w:rPr>
                <w:lang w:eastAsia="en-CA"/>
              </w:rPr>
            </w:pPr>
          </w:p>
        </w:tc>
        <w:tc>
          <w:tcPr>
            <w:tcW w:w="1101" w:type="dxa"/>
            <w:shd w:val="clear" w:color="auto" w:fill="F2F2F2" w:themeFill="background1" w:themeFillShade="F2"/>
          </w:tcPr>
          <w:p w14:paraId="1763729E" w14:textId="77777777" w:rsidR="00F013FC" w:rsidRDefault="00F013FC" w:rsidP="00F013FC">
            <w:pPr>
              <w:jc w:val="center"/>
              <w:rPr>
                <w:lang w:eastAsia="en-CA"/>
              </w:rPr>
            </w:pPr>
          </w:p>
        </w:tc>
        <w:tc>
          <w:tcPr>
            <w:tcW w:w="850" w:type="dxa"/>
            <w:shd w:val="clear" w:color="auto" w:fill="F2F2F2" w:themeFill="background1" w:themeFillShade="F2"/>
            <w:vAlign w:val="center"/>
          </w:tcPr>
          <w:p w14:paraId="5D30E519" w14:textId="77777777" w:rsidR="00F013FC" w:rsidRDefault="00F013FC" w:rsidP="00F013FC">
            <w:pPr>
              <w:jc w:val="center"/>
              <w:rPr>
                <w:lang w:eastAsia="en-CA"/>
              </w:rPr>
            </w:pPr>
          </w:p>
        </w:tc>
        <w:tc>
          <w:tcPr>
            <w:tcW w:w="448" w:type="dxa"/>
            <w:shd w:val="clear" w:color="auto" w:fill="F2F2F2" w:themeFill="background1" w:themeFillShade="F2"/>
          </w:tcPr>
          <w:p w14:paraId="37D1D7C9" w14:textId="60D9B433" w:rsidR="00F013FC" w:rsidRDefault="00000000" w:rsidP="00F013FC">
            <w:pPr>
              <w:jc w:val="center"/>
              <w:rPr>
                <w:lang w:eastAsia="en-CA"/>
              </w:rPr>
            </w:pPr>
            <w:sdt>
              <w:sdtPr>
                <w:rPr>
                  <w:lang w:eastAsia="en-CA"/>
                </w:rPr>
                <w:id w:val="-1750417511"/>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084FFC7C" w14:textId="77777777" w:rsidR="00F013FC" w:rsidRDefault="00F013FC" w:rsidP="00F013FC">
            <w:pPr>
              <w:jc w:val="center"/>
              <w:rPr>
                <w:lang w:eastAsia="en-CA"/>
              </w:rPr>
            </w:pPr>
          </w:p>
        </w:tc>
        <w:tc>
          <w:tcPr>
            <w:tcW w:w="448" w:type="dxa"/>
            <w:shd w:val="clear" w:color="auto" w:fill="F2F2F2" w:themeFill="background1" w:themeFillShade="F2"/>
          </w:tcPr>
          <w:p w14:paraId="7F95D8F1" w14:textId="0B2E086E" w:rsidR="00F013FC" w:rsidRDefault="00000000" w:rsidP="00F013FC">
            <w:pPr>
              <w:jc w:val="center"/>
              <w:rPr>
                <w:lang w:eastAsia="en-CA"/>
              </w:rPr>
            </w:pPr>
            <w:sdt>
              <w:sdtPr>
                <w:rPr>
                  <w:lang w:eastAsia="en-CA"/>
                </w:rPr>
                <w:id w:val="-1073507061"/>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32B082B9" w14:textId="650A394B" w:rsidR="00F013FC" w:rsidRDefault="00000000" w:rsidP="00F013FC">
            <w:pPr>
              <w:jc w:val="center"/>
              <w:rPr>
                <w:lang w:eastAsia="en-CA"/>
              </w:rPr>
            </w:pPr>
            <w:sdt>
              <w:sdtPr>
                <w:rPr>
                  <w:lang w:eastAsia="en-CA"/>
                </w:rPr>
                <w:id w:val="1760165236"/>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3893BFB6" w14:textId="1C3D0CE1" w:rsidR="00F013FC" w:rsidRDefault="00000000" w:rsidP="00F013FC">
            <w:pPr>
              <w:jc w:val="center"/>
              <w:rPr>
                <w:lang w:eastAsia="en-CA"/>
              </w:rPr>
            </w:pPr>
            <w:sdt>
              <w:sdtPr>
                <w:rPr>
                  <w:lang w:eastAsia="en-CA"/>
                </w:rPr>
                <w:id w:val="2130590000"/>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172E6E0E" w14:textId="77777777" w:rsidR="00F013FC" w:rsidRDefault="00F013FC" w:rsidP="00F013FC">
            <w:pPr>
              <w:jc w:val="center"/>
              <w:rPr>
                <w:lang w:eastAsia="en-CA"/>
              </w:rPr>
            </w:pPr>
          </w:p>
        </w:tc>
        <w:tc>
          <w:tcPr>
            <w:tcW w:w="3288" w:type="dxa"/>
            <w:shd w:val="clear" w:color="auto" w:fill="F2F2F2" w:themeFill="background1" w:themeFillShade="F2"/>
          </w:tcPr>
          <w:p w14:paraId="6B40C6C1" w14:textId="77777777" w:rsidR="00F013FC" w:rsidRDefault="00F013FC" w:rsidP="00F013FC">
            <w:pPr>
              <w:rPr>
                <w:lang w:eastAsia="en-CA"/>
              </w:rPr>
            </w:pPr>
          </w:p>
        </w:tc>
      </w:tr>
      <w:tr w:rsidR="00F013FC" w14:paraId="2EFA30AC" w14:textId="77777777" w:rsidTr="00DD2645">
        <w:tc>
          <w:tcPr>
            <w:tcW w:w="3060" w:type="dxa"/>
            <w:shd w:val="clear" w:color="auto" w:fill="F2F2F2" w:themeFill="background1" w:themeFillShade="F2"/>
          </w:tcPr>
          <w:p w14:paraId="7428C9F6" w14:textId="2AF13B45" w:rsidR="00F013FC" w:rsidRDefault="00F013FC" w:rsidP="00F013FC">
            <w:pPr>
              <w:rPr>
                <w:lang w:eastAsia="en-CA"/>
              </w:rPr>
            </w:pPr>
            <w:r w:rsidRPr="00E75D62">
              <w:t>CRU 140</w:t>
            </w:r>
            <w:r w:rsidRPr="00E75D62">
              <w:rPr>
                <w:rFonts w:ascii="Cambria Math" w:hAnsi="Cambria Math" w:cs="Cambria Math"/>
              </w:rPr>
              <w:t>‐</w:t>
            </w:r>
            <w:r w:rsidRPr="00E75D62">
              <w:t xml:space="preserve"> isle 3 HORN/STROBE - STROBE TEST</w:t>
            </w:r>
          </w:p>
        </w:tc>
        <w:tc>
          <w:tcPr>
            <w:tcW w:w="907" w:type="dxa"/>
            <w:shd w:val="clear" w:color="auto" w:fill="F2F2F2" w:themeFill="background1" w:themeFillShade="F2"/>
            <w:vAlign w:val="center"/>
          </w:tcPr>
          <w:p w14:paraId="5BD8D382" w14:textId="77777777" w:rsidR="00F013FC" w:rsidRDefault="00F013FC" w:rsidP="00F013FC">
            <w:pPr>
              <w:rPr>
                <w:lang w:eastAsia="en-CA"/>
              </w:rPr>
            </w:pPr>
          </w:p>
        </w:tc>
        <w:tc>
          <w:tcPr>
            <w:tcW w:w="686" w:type="dxa"/>
            <w:shd w:val="clear" w:color="auto" w:fill="F2F2F2" w:themeFill="background1" w:themeFillShade="F2"/>
          </w:tcPr>
          <w:p w14:paraId="283706DB" w14:textId="2705D4D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20ED739" w14:textId="77777777" w:rsidR="00F013FC" w:rsidRDefault="00F013FC" w:rsidP="00F013FC">
            <w:pPr>
              <w:jc w:val="center"/>
              <w:rPr>
                <w:lang w:eastAsia="en-CA"/>
              </w:rPr>
            </w:pPr>
          </w:p>
        </w:tc>
        <w:tc>
          <w:tcPr>
            <w:tcW w:w="1101" w:type="dxa"/>
            <w:shd w:val="clear" w:color="auto" w:fill="F2F2F2" w:themeFill="background1" w:themeFillShade="F2"/>
          </w:tcPr>
          <w:p w14:paraId="6E639379" w14:textId="77777777" w:rsidR="00F013FC" w:rsidRDefault="00F013FC" w:rsidP="00F013FC">
            <w:pPr>
              <w:jc w:val="center"/>
              <w:rPr>
                <w:lang w:eastAsia="en-CA"/>
              </w:rPr>
            </w:pPr>
          </w:p>
        </w:tc>
        <w:tc>
          <w:tcPr>
            <w:tcW w:w="850" w:type="dxa"/>
            <w:shd w:val="clear" w:color="auto" w:fill="F2F2F2" w:themeFill="background1" w:themeFillShade="F2"/>
            <w:vAlign w:val="center"/>
          </w:tcPr>
          <w:p w14:paraId="7D1D8D21" w14:textId="77777777" w:rsidR="00F013FC" w:rsidRDefault="00F013FC" w:rsidP="00F013FC">
            <w:pPr>
              <w:jc w:val="center"/>
              <w:rPr>
                <w:lang w:eastAsia="en-CA"/>
              </w:rPr>
            </w:pPr>
          </w:p>
        </w:tc>
        <w:tc>
          <w:tcPr>
            <w:tcW w:w="448" w:type="dxa"/>
            <w:shd w:val="clear" w:color="auto" w:fill="F2F2F2" w:themeFill="background1" w:themeFillShade="F2"/>
          </w:tcPr>
          <w:p w14:paraId="71BC14B6" w14:textId="035727A2" w:rsidR="00F013FC" w:rsidRDefault="00000000" w:rsidP="00F013FC">
            <w:pPr>
              <w:jc w:val="center"/>
              <w:rPr>
                <w:lang w:eastAsia="en-CA"/>
              </w:rPr>
            </w:pPr>
            <w:sdt>
              <w:sdtPr>
                <w:rPr>
                  <w:lang w:eastAsia="en-CA"/>
                </w:rPr>
                <w:id w:val="902111366"/>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57736F58" w14:textId="77777777" w:rsidR="00F013FC" w:rsidRDefault="00F013FC" w:rsidP="00F013FC">
            <w:pPr>
              <w:jc w:val="center"/>
              <w:rPr>
                <w:lang w:eastAsia="en-CA"/>
              </w:rPr>
            </w:pPr>
          </w:p>
        </w:tc>
        <w:tc>
          <w:tcPr>
            <w:tcW w:w="448" w:type="dxa"/>
            <w:shd w:val="clear" w:color="auto" w:fill="F2F2F2" w:themeFill="background1" w:themeFillShade="F2"/>
          </w:tcPr>
          <w:p w14:paraId="02836C19" w14:textId="3924F08B" w:rsidR="00F013FC" w:rsidRDefault="00000000" w:rsidP="00F013FC">
            <w:pPr>
              <w:jc w:val="center"/>
              <w:rPr>
                <w:lang w:eastAsia="en-CA"/>
              </w:rPr>
            </w:pPr>
            <w:sdt>
              <w:sdtPr>
                <w:rPr>
                  <w:lang w:eastAsia="en-CA"/>
                </w:rPr>
                <w:id w:val="790504"/>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06D6A87E" w14:textId="2B8D5289" w:rsidR="00F013FC" w:rsidRDefault="00000000" w:rsidP="00F013FC">
            <w:pPr>
              <w:jc w:val="center"/>
              <w:rPr>
                <w:lang w:eastAsia="en-CA"/>
              </w:rPr>
            </w:pPr>
            <w:sdt>
              <w:sdtPr>
                <w:rPr>
                  <w:lang w:eastAsia="en-CA"/>
                </w:rPr>
                <w:id w:val="-1467358107"/>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740AA019" w14:textId="2B5FE701" w:rsidR="00F013FC" w:rsidRDefault="00000000" w:rsidP="00F013FC">
            <w:pPr>
              <w:jc w:val="center"/>
              <w:rPr>
                <w:lang w:eastAsia="en-CA"/>
              </w:rPr>
            </w:pPr>
            <w:sdt>
              <w:sdtPr>
                <w:rPr>
                  <w:lang w:eastAsia="en-CA"/>
                </w:rPr>
                <w:id w:val="-632936438"/>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56ACC400" w14:textId="77777777" w:rsidR="00F013FC" w:rsidRDefault="00F013FC" w:rsidP="00F013FC">
            <w:pPr>
              <w:jc w:val="center"/>
              <w:rPr>
                <w:lang w:eastAsia="en-CA"/>
              </w:rPr>
            </w:pPr>
          </w:p>
        </w:tc>
        <w:tc>
          <w:tcPr>
            <w:tcW w:w="3288" w:type="dxa"/>
            <w:shd w:val="clear" w:color="auto" w:fill="F2F2F2" w:themeFill="background1" w:themeFillShade="F2"/>
          </w:tcPr>
          <w:p w14:paraId="3CE81854" w14:textId="77777777" w:rsidR="00F013FC" w:rsidRDefault="00F013FC" w:rsidP="00F013FC">
            <w:pPr>
              <w:rPr>
                <w:lang w:eastAsia="en-CA"/>
              </w:rPr>
            </w:pPr>
          </w:p>
        </w:tc>
      </w:tr>
      <w:tr w:rsidR="00F013FC" w14:paraId="70F63B27" w14:textId="77777777" w:rsidTr="00DD2645">
        <w:tc>
          <w:tcPr>
            <w:tcW w:w="3060" w:type="dxa"/>
            <w:shd w:val="clear" w:color="auto" w:fill="F2F2F2" w:themeFill="background1" w:themeFillShade="F2"/>
          </w:tcPr>
          <w:p w14:paraId="4F2A0E60" w14:textId="33EF8FCA" w:rsidR="00F013FC" w:rsidRDefault="00F013FC" w:rsidP="00F013FC">
            <w:pPr>
              <w:rPr>
                <w:lang w:eastAsia="en-CA"/>
              </w:rPr>
            </w:pPr>
            <w:r w:rsidRPr="00E75D62">
              <w:t>CRU 140</w:t>
            </w:r>
            <w:r w:rsidRPr="00E75D62">
              <w:rPr>
                <w:rFonts w:ascii="Cambria Math" w:hAnsi="Cambria Math" w:cs="Cambria Math"/>
              </w:rPr>
              <w:t>‐</w:t>
            </w:r>
            <w:r w:rsidRPr="00E75D62">
              <w:t xml:space="preserve"> magazines books HORN/STROBE - HORN TEST</w:t>
            </w:r>
          </w:p>
        </w:tc>
        <w:tc>
          <w:tcPr>
            <w:tcW w:w="907" w:type="dxa"/>
            <w:shd w:val="clear" w:color="auto" w:fill="F2F2F2" w:themeFill="background1" w:themeFillShade="F2"/>
            <w:vAlign w:val="center"/>
          </w:tcPr>
          <w:p w14:paraId="1B765530" w14:textId="77777777" w:rsidR="00F013FC" w:rsidRDefault="00F013FC" w:rsidP="00F013FC">
            <w:pPr>
              <w:rPr>
                <w:lang w:eastAsia="en-CA"/>
              </w:rPr>
            </w:pPr>
          </w:p>
        </w:tc>
        <w:tc>
          <w:tcPr>
            <w:tcW w:w="686" w:type="dxa"/>
            <w:shd w:val="clear" w:color="auto" w:fill="F2F2F2" w:themeFill="background1" w:themeFillShade="F2"/>
          </w:tcPr>
          <w:p w14:paraId="25AEE3E3" w14:textId="25C337E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1693FF3" w14:textId="77777777" w:rsidR="00F013FC" w:rsidRDefault="00F013FC" w:rsidP="00F013FC">
            <w:pPr>
              <w:jc w:val="center"/>
              <w:rPr>
                <w:lang w:eastAsia="en-CA"/>
              </w:rPr>
            </w:pPr>
          </w:p>
        </w:tc>
        <w:tc>
          <w:tcPr>
            <w:tcW w:w="1101" w:type="dxa"/>
            <w:shd w:val="clear" w:color="auto" w:fill="F2F2F2" w:themeFill="background1" w:themeFillShade="F2"/>
          </w:tcPr>
          <w:p w14:paraId="7DC727DD" w14:textId="77777777" w:rsidR="00F013FC" w:rsidRDefault="00F013FC" w:rsidP="00F013FC">
            <w:pPr>
              <w:jc w:val="center"/>
              <w:rPr>
                <w:lang w:eastAsia="en-CA"/>
              </w:rPr>
            </w:pPr>
          </w:p>
        </w:tc>
        <w:tc>
          <w:tcPr>
            <w:tcW w:w="850" w:type="dxa"/>
            <w:shd w:val="clear" w:color="auto" w:fill="F2F2F2" w:themeFill="background1" w:themeFillShade="F2"/>
            <w:vAlign w:val="center"/>
          </w:tcPr>
          <w:p w14:paraId="5C513A47" w14:textId="77777777" w:rsidR="00F013FC" w:rsidRDefault="00F013FC" w:rsidP="00F013FC">
            <w:pPr>
              <w:jc w:val="center"/>
              <w:rPr>
                <w:lang w:eastAsia="en-CA"/>
              </w:rPr>
            </w:pPr>
          </w:p>
        </w:tc>
        <w:tc>
          <w:tcPr>
            <w:tcW w:w="448" w:type="dxa"/>
            <w:shd w:val="clear" w:color="auto" w:fill="F2F2F2" w:themeFill="background1" w:themeFillShade="F2"/>
          </w:tcPr>
          <w:p w14:paraId="33358C56" w14:textId="6AFAC774" w:rsidR="00F013FC" w:rsidRDefault="00000000" w:rsidP="00F013FC">
            <w:pPr>
              <w:jc w:val="center"/>
              <w:rPr>
                <w:lang w:eastAsia="en-CA"/>
              </w:rPr>
            </w:pPr>
            <w:sdt>
              <w:sdtPr>
                <w:rPr>
                  <w:lang w:eastAsia="en-CA"/>
                </w:rPr>
                <w:id w:val="-2094070877"/>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28559137" w14:textId="77777777" w:rsidR="00F013FC" w:rsidRDefault="00F013FC" w:rsidP="00F013FC">
            <w:pPr>
              <w:jc w:val="center"/>
              <w:rPr>
                <w:lang w:eastAsia="en-CA"/>
              </w:rPr>
            </w:pPr>
          </w:p>
        </w:tc>
        <w:tc>
          <w:tcPr>
            <w:tcW w:w="448" w:type="dxa"/>
            <w:shd w:val="clear" w:color="auto" w:fill="F2F2F2" w:themeFill="background1" w:themeFillShade="F2"/>
          </w:tcPr>
          <w:p w14:paraId="75B0B9E1" w14:textId="1E34D18B" w:rsidR="00F013FC" w:rsidRDefault="00000000" w:rsidP="00F013FC">
            <w:pPr>
              <w:jc w:val="center"/>
              <w:rPr>
                <w:lang w:eastAsia="en-CA"/>
              </w:rPr>
            </w:pPr>
            <w:sdt>
              <w:sdtPr>
                <w:rPr>
                  <w:lang w:eastAsia="en-CA"/>
                </w:rPr>
                <w:id w:val="-1302834961"/>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17D7D0D8" w14:textId="6B915F13" w:rsidR="00F013FC" w:rsidRDefault="00000000" w:rsidP="00F013FC">
            <w:pPr>
              <w:jc w:val="center"/>
              <w:rPr>
                <w:lang w:eastAsia="en-CA"/>
              </w:rPr>
            </w:pPr>
            <w:sdt>
              <w:sdtPr>
                <w:rPr>
                  <w:lang w:eastAsia="en-CA"/>
                </w:rPr>
                <w:id w:val="-817413889"/>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4D73BBB8" w14:textId="407F47C7" w:rsidR="00F013FC" w:rsidRDefault="00000000" w:rsidP="00F013FC">
            <w:pPr>
              <w:jc w:val="center"/>
              <w:rPr>
                <w:lang w:eastAsia="en-CA"/>
              </w:rPr>
            </w:pPr>
            <w:sdt>
              <w:sdtPr>
                <w:rPr>
                  <w:lang w:eastAsia="en-CA"/>
                </w:rPr>
                <w:id w:val="844833132"/>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6BF56618" w14:textId="77777777" w:rsidR="00F013FC" w:rsidRDefault="00F013FC" w:rsidP="00F013FC">
            <w:pPr>
              <w:jc w:val="center"/>
              <w:rPr>
                <w:lang w:eastAsia="en-CA"/>
              </w:rPr>
            </w:pPr>
          </w:p>
        </w:tc>
        <w:tc>
          <w:tcPr>
            <w:tcW w:w="3288" w:type="dxa"/>
            <w:shd w:val="clear" w:color="auto" w:fill="F2F2F2" w:themeFill="background1" w:themeFillShade="F2"/>
          </w:tcPr>
          <w:p w14:paraId="405AA845" w14:textId="77777777" w:rsidR="00F013FC" w:rsidRDefault="00F013FC" w:rsidP="00F013FC">
            <w:pPr>
              <w:rPr>
                <w:lang w:eastAsia="en-CA"/>
              </w:rPr>
            </w:pPr>
          </w:p>
        </w:tc>
      </w:tr>
      <w:tr w:rsidR="00F013FC" w14:paraId="41B6532D" w14:textId="77777777" w:rsidTr="00DD2645">
        <w:tc>
          <w:tcPr>
            <w:tcW w:w="3060" w:type="dxa"/>
            <w:shd w:val="clear" w:color="auto" w:fill="F2F2F2" w:themeFill="background1" w:themeFillShade="F2"/>
          </w:tcPr>
          <w:p w14:paraId="31482A13" w14:textId="3257C529" w:rsidR="00F013FC" w:rsidRDefault="00F013FC" w:rsidP="00F013FC">
            <w:pPr>
              <w:rPr>
                <w:lang w:eastAsia="en-CA"/>
              </w:rPr>
            </w:pPr>
            <w:r w:rsidRPr="00E75D62">
              <w:t>CRU 140</w:t>
            </w:r>
            <w:r w:rsidRPr="00E75D62">
              <w:rPr>
                <w:rFonts w:ascii="Cambria Math" w:hAnsi="Cambria Math" w:cs="Cambria Math"/>
              </w:rPr>
              <w:t>‐</w:t>
            </w:r>
            <w:r w:rsidRPr="00E75D62">
              <w:t xml:space="preserve"> magazines books HORN/STROBE - STROBE TEST</w:t>
            </w:r>
          </w:p>
        </w:tc>
        <w:tc>
          <w:tcPr>
            <w:tcW w:w="907" w:type="dxa"/>
            <w:shd w:val="clear" w:color="auto" w:fill="F2F2F2" w:themeFill="background1" w:themeFillShade="F2"/>
            <w:vAlign w:val="center"/>
          </w:tcPr>
          <w:p w14:paraId="3882EBC0" w14:textId="77777777" w:rsidR="00F013FC" w:rsidRDefault="00F013FC" w:rsidP="00F013FC">
            <w:pPr>
              <w:rPr>
                <w:lang w:eastAsia="en-CA"/>
              </w:rPr>
            </w:pPr>
          </w:p>
        </w:tc>
        <w:tc>
          <w:tcPr>
            <w:tcW w:w="686" w:type="dxa"/>
            <w:shd w:val="clear" w:color="auto" w:fill="F2F2F2" w:themeFill="background1" w:themeFillShade="F2"/>
          </w:tcPr>
          <w:p w14:paraId="119AFE38" w14:textId="4D43DC0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217592E" w14:textId="77777777" w:rsidR="00F013FC" w:rsidRDefault="00F013FC" w:rsidP="00F013FC">
            <w:pPr>
              <w:jc w:val="center"/>
              <w:rPr>
                <w:lang w:eastAsia="en-CA"/>
              </w:rPr>
            </w:pPr>
          </w:p>
        </w:tc>
        <w:tc>
          <w:tcPr>
            <w:tcW w:w="1101" w:type="dxa"/>
            <w:shd w:val="clear" w:color="auto" w:fill="F2F2F2" w:themeFill="background1" w:themeFillShade="F2"/>
          </w:tcPr>
          <w:p w14:paraId="54C4DAFA" w14:textId="77777777" w:rsidR="00F013FC" w:rsidRDefault="00F013FC" w:rsidP="00F013FC">
            <w:pPr>
              <w:jc w:val="center"/>
              <w:rPr>
                <w:lang w:eastAsia="en-CA"/>
              </w:rPr>
            </w:pPr>
          </w:p>
        </w:tc>
        <w:tc>
          <w:tcPr>
            <w:tcW w:w="850" w:type="dxa"/>
            <w:shd w:val="clear" w:color="auto" w:fill="F2F2F2" w:themeFill="background1" w:themeFillShade="F2"/>
            <w:vAlign w:val="center"/>
          </w:tcPr>
          <w:p w14:paraId="1F119B8A" w14:textId="77777777" w:rsidR="00F013FC" w:rsidRDefault="00F013FC" w:rsidP="00F013FC">
            <w:pPr>
              <w:jc w:val="center"/>
              <w:rPr>
                <w:lang w:eastAsia="en-CA"/>
              </w:rPr>
            </w:pPr>
          </w:p>
        </w:tc>
        <w:tc>
          <w:tcPr>
            <w:tcW w:w="448" w:type="dxa"/>
            <w:shd w:val="clear" w:color="auto" w:fill="F2F2F2" w:themeFill="background1" w:themeFillShade="F2"/>
          </w:tcPr>
          <w:p w14:paraId="0188CB23" w14:textId="64E9D86B" w:rsidR="00F013FC" w:rsidRDefault="00000000" w:rsidP="00F013FC">
            <w:pPr>
              <w:jc w:val="center"/>
              <w:rPr>
                <w:lang w:eastAsia="en-CA"/>
              </w:rPr>
            </w:pPr>
            <w:sdt>
              <w:sdtPr>
                <w:rPr>
                  <w:lang w:eastAsia="en-CA"/>
                </w:rPr>
                <w:id w:val="1669605783"/>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77E5B48F" w14:textId="77777777" w:rsidR="00F013FC" w:rsidRDefault="00F013FC" w:rsidP="00F013FC">
            <w:pPr>
              <w:jc w:val="center"/>
              <w:rPr>
                <w:lang w:eastAsia="en-CA"/>
              </w:rPr>
            </w:pPr>
          </w:p>
        </w:tc>
        <w:tc>
          <w:tcPr>
            <w:tcW w:w="448" w:type="dxa"/>
            <w:shd w:val="clear" w:color="auto" w:fill="F2F2F2" w:themeFill="background1" w:themeFillShade="F2"/>
          </w:tcPr>
          <w:p w14:paraId="424CD0A8" w14:textId="0C83A7FA" w:rsidR="00F013FC" w:rsidRDefault="00000000" w:rsidP="00F013FC">
            <w:pPr>
              <w:jc w:val="center"/>
              <w:rPr>
                <w:lang w:eastAsia="en-CA"/>
              </w:rPr>
            </w:pPr>
            <w:sdt>
              <w:sdtPr>
                <w:rPr>
                  <w:lang w:eastAsia="en-CA"/>
                </w:rPr>
                <w:id w:val="-693228358"/>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17ED820B" w14:textId="1C687B5D" w:rsidR="00F013FC" w:rsidRDefault="00000000" w:rsidP="00F013FC">
            <w:pPr>
              <w:jc w:val="center"/>
              <w:rPr>
                <w:lang w:eastAsia="en-CA"/>
              </w:rPr>
            </w:pPr>
            <w:sdt>
              <w:sdtPr>
                <w:rPr>
                  <w:lang w:eastAsia="en-CA"/>
                </w:rPr>
                <w:id w:val="-2047678848"/>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0DA29EA4" w14:textId="7DC932E8" w:rsidR="00F013FC" w:rsidRDefault="00000000" w:rsidP="00F013FC">
            <w:pPr>
              <w:jc w:val="center"/>
              <w:rPr>
                <w:lang w:eastAsia="en-CA"/>
              </w:rPr>
            </w:pPr>
            <w:sdt>
              <w:sdtPr>
                <w:rPr>
                  <w:lang w:eastAsia="en-CA"/>
                </w:rPr>
                <w:id w:val="-605895270"/>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32ACA75C" w14:textId="77777777" w:rsidR="00F013FC" w:rsidRDefault="00F013FC" w:rsidP="00F013FC">
            <w:pPr>
              <w:jc w:val="center"/>
              <w:rPr>
                <w:lang w:eastAsia="en-CA"/>
              </w:rPr>
            </w:pPr>
          </w:p>
        </w:tc>
        <w:tc>
          <w:tcPr>
            <w:tcW w:w="3288" w:type="dxa"/>
            <w:shd w:val="clear" w:color="auto" w:fill="F2F2F2" w:themeFill="background1" w:themeFillShade="F2"/>
          </w:tcPr>
          <w:p w14:paraId="249D4D97" w14:textId="77777777" w:rsidR="00F013FC" w:rsidRDefault="00F013FC" w:rsidP="00F013FC">
            <w:pPr>
              <w:rPr>
                <w:lang w:eastAsia="en-CA"/>
              </w:rPr>
            </w:pPr>
          </w:p>
        </w:tc>
      </w:tr>
      <w:tr w:rsidR="00F013FC" w14:paraId="0D47C42C" w14:textId="77777777" w:rsidTr="00DD2645">
        <w:tc>
          <w:tcPr>
            <w:tcW w:w="3060" w:type="dxa"/>
            <w:shd w:val="clear" w:color="auto" w:fill="F2F2F2" w:themeFill="background1" w:themeFillShade="F2"/>
          </w:tcPr>
          <w:p w14:paraId="0AA1BD78" w14:textId="0E8E8E75" w:rsidR="00F013FC" w:rsidRDefault="00F013FC" w:rsidP="00F013FC">
            <w:pPr>
              <w:rPr>
                <w:lang w:eastAsia="en-CA"/>
              </w:rPr>
            </w:pPr>
            <w:r w:rsidRPr="00E75D62">
              <w:t>CRU 140</w:t>
            </w:r>
            <w:r w:rsidRPr="00E75D62">
              <w:rPr>
                <w:rFonts w:ascii="Cambria Math" w:hAnsi="Cambria Math" w:cs="Cambria Math"/>
              </w:rPr>
              <w:t>‐</w:t>
            </w:r>
            <w:r w:rsidRPr="00E75D62">
              <w:t xml:space="preserve"> cashiers HORN/STROBE - HORN TEST</w:t>
            </w:r>
          </w:p>
        </w:tc>
        <w:tc>
          <w:tcPr>
            <w:tcW w:w="907" w:type="dxa"/>
            <w:shd w:val="clear" w:color="auto" w:fill="F2F2F2" w:themeFill="background1" w:themeFillShade="F2"/>
            <w:vAlign w:val="center"/>
          </w:tcPr>
          <w:p w14:paraId="79EE4915" w14:textId="77777777" w:rsidR="00F013FC" w:rsidRDefault="00F013FC" w:rsidP="00F013FC">
            <w:pPr>
              <w:rPr>
                <w:lang w:eastAsia="en-CA"/>
              </w:rPr>
            </w:pPr>
          </w:p>
        </w:tc>
        <w:tc>
          <w:tcPr>
            <w:tcW w:w="686" w:type="dxa"/>
            <w:shd w:val="clear" w:color="auto" w:fill="F2F2F2" w:themeFill="background1" w:themeFillShade="F2"/>
          </w:tcPr>
          <w:p w14:paraId="45769613" w14:textId="3F5BD25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1684305" w14:textId="77777777" w:rsidR="00F013FC" w:rsidRDefault="00F013FC" w:rsidP="00F013FC">
            <w:pPr>
              <w:jc w:val="center"/>
              <w:rPr>
                <w:lang w:eastAsia="en-CA"/>
              </w:rPr>
            </w:pPr>
          </w:p>
        </w:tc>
        <w:tc>
          <w:tcPr>
            <w:tcW w:w="1101" w:type="dxa"/>
            <w:shd w:val="clear" w:color="auto" w:fill="F2F2F2" w:themeFill="background1" w:themeFillShade="F2"/>
          </w:tcPr>
          <w:p w14:paraId="47E01B24" w14:textId="77777777" w:rsidR="00F013FC" w:rsidRDefault="00F013FC" w:rsidP="00F013FC">
            <w:pPr>
              <w:jc w:val="center"/>
              <w:rPr>
                <w:lang w:eastAsia="en-CA"/>
              </w:rPr>
            </w:pPr>
          </w:p>
        </w:tc>
        <w:tc>
          <w:tcPr>
            <w:tcW w:w="850" w:type="dxa"/>
            <w:shd w:val="clear" w:color="auto" w:fill="F2F2F2" w:themeFill="background1" w:themeFillShade="F2"/>
            <w:vAlign w:val="center"/>
          </w:tcPr>
          <w:p w14:paraId="7B7E0586" w14:textId="77777777" w:rsidR="00F013FC" w:rsidRDefault="00F013FC" w:rsidP="00F013FC">
            <w:pPr>
              <w:jc w:val="center"/>
              <w:rPr>
                <w:lang w:eastAsia="en-CA"/>
              </w:rPr>
            </w:pPr>
          </w:p>
        </w:tc>
        <w:tc>
          <w:tcPr>
            <w:tcW w:w="448" w:type="dxa"/>
            <w:shd w:val="clear" w:color="auto" w:fill="F2F2F2" w:themeFill="background1" w:themeFillShade="F2"/>
          </w:tcPr>
          <w:p w14:paraId="2CA6D087" w14:textId="5CF82152" w:rsidR="00F013FC" w:rsidRDefault="00000000" w:rsidP="00F013FC">
            <w:pPr>
              <w:jc w:val="center"/>
              <w:rPr>
                <w:lang w:eastAsia="en-CA"/>
              </w:rPr>
            </w:pPr>
            <w:sdt>
              <w:sdtPr>
                <w:rPr>
                  <w:lang w:eastAsia="en-CA"/>
                </w:rPr>
                <w:id w:val="-197093449"/>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169AA5C9" w14:textId="77777777" w:rsidR="00F013FC" w:rsidRDefault="00F013FC" w:rsidP="00F013FC">
            <w:pPr>
              <w:jc w:val="center"/>
              <w:rPr>
                <w:lang w:eastAsia="en-CA"/>
              </w:rPr>
            </w:pPr>
          </w:p>
        </w:tc>
        <w:tc>
          <w:tcPr>
            <w:tcW w:w="448" w:type="dxa"/>
            <w:shd w:val="clear" w:color="auto" w:fill="F2F2F2" w:themeFill="background1" w:themeFillShade="F2"/>
          </w:tcPr>
          <w:p w14:paraId="45D6C239" w14:textId="66B5DCE7" w:rsidR="00F013FC" w:rsidRDefault="00000000" w:rsidP="00F013FC">
            <w:pPr>
              <w:jc w:val="center"/>
              <w:rPr>
                <w:lang w:eastAsia="en-CA"/>
              </w:rPr>
            </w:pPr>
            <w:sdt>
              <w:sdtPr>
                <w:rPr>
                  <w:lang w:eastAsia="en-CA"/>
                </w:rPr>
                <w:id w:val="1671371091"/>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5AE5D301" w14:textId="73034223" w:rsidR="00F013FC" w:rsidRDefault="00000000" w:rsidP="00F013FC">
            <w:pPr>
              <w:jc w:val="center"/>
              <w:rPr>
                <w:lang w:eastAsia="en-CA"/>
              </w:rPr>
            </w:pPr>
            <w:sdt>
              <w:sdtPr>
                <w:rPr>
                  <w:lang w:eastAsia="en-CA"/>
                </w:rPr>
                <w:id w:val="-559857502"/>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3DDCC673" w14:textId="2D5ACEA7" w:rsidR="00F013FC" w:rsidRDefault="00000000" w:rsidP="00F013FC">
            <w:pPr>
              <w:jc w:val="center"/>
              <w:rPr>
                <w:lang w:eastAsia="en-CA"/>
              </w:rPr>
            </w:pPr>
            <w:sdt>
              <w:sdtPr>
                <w:rPr>
                  <w:lang w:eastAsia="en-CA"/>
                </w:rPr>
                <w:id w:val="1432706152"/>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59B5F1A2" w14:textId="77777777" w:rsidR="00F013FC" w:rsidRDefault="00F013FC" w:rsidP="00F013FC">
            <w:pPr>
              <w:jc w:val="center"/>
              <w:rPr>
                <w:lang w:eastAsia="en-CA"/>
              </w:rPr>
            </w:pPr>
          </w:p>
        </w:tc>
        <w:tc>
          <w:tcPr>
            <w:tcW w:w="3288" w:type="dxa"/>
            <w:shd w:val="clear" w:color="auto" w:fill="F2F2F2" w:themeFill="background1" w:themeFillShade="F2"/>
          </w:tcPr>
          <w:p w14:paraId="3403B51C" w14:textId="77777777" w:rsidR="00F013FC" w:rsidRDefault="00F013FC" w:rsidP="00F013FC">
            <w:pPr>
              <w:rPr>
                <w:lang w:eastAsia="en-CA"/>
              </w:rPr>
            </w:pPr>
          </w:p>
        </w:tc>
      </w:tr>
      <w:tr w:rsidR="00F013FC" w14:paraId="0DC248CE" w14:textId="77777777" w:rsidTr="00DD2645">
        <w:tc>
          <w:tcPr>
            <w:tcW w:w="3060" w:type="dxa"/>
            <w:shd w:val="clear" w:color="auto" w:fill="F2F2F2" w:themeFill="background1" w:themeFillShade="F2"/>
          </w:tcPr>
          <w:p w14:paraId="153D8D06" w14:textId="137C3BC9" w:rsidR="00F013FC" w:rsidRDefault="00F013FC" w:rsidP="00F013FC">
            <w:pPr>
              <w:rPr>
                <w:lang w:eastAsia="en-CA"/>
              </w:rPr>
            </w:pPr>
            <w:r w:rsidRPr="00E75D62">
              <w:t>CRU 140</w:t>
            </w:r>
            <w:r w:rsidRPr="00E75D62">
              <w:rPr>
                <w:rFonts w:ascii="Cambria Math" w:hAnsi="Cambria Math" w:cs="Cambria Math"/>
              </w:rPr>
              <w:t>‐</w:t>
            </w:r>
            <w:r w:rsidRPr="00E75D62">
              <w:t xml:space="preserve"> cashiers HORN/STROBE - STROBE TEST</w:t>
            </w:r>
          </w:p>
        </w:tc>
        <w:tc>
          <w:tcPr>
            <w:tcW w:w="907" w:type="dxa"/>
            <w:shd w:val="clear" w:color="auto" w:fill="F2F2F2" w:themeFill="background1" w:themeFillShade="F2"/>
            <w:vAlign w:val="center"/>
          </w:tcPr>
          <w:p w14:paraId="7557EC21" w14:textId="77777777" w:rsidR="00F013FC" w:rsidRDefault="00F013FC" w:rsidP="00F013FC">
            <w:pPr>
              <w:rPr>
                <w:lang w:eastAsia="en-CA"/>
              </w:rPr>
            </w:pPr>
          </w:p>
        </w:tc>
        <w:tc>
          <w:tcPr>
            <w:tcW w:w="686" w:type="dxa"/>
            <w:shd w:val="clear" w:color="auto" w:fill="F2F2F2" w:themeFill="background1" w:themeFillShade="F2"/>
          </w:tcPr>
          <w:p w14:paraId="490A9CBB" w14:textId="40A1A52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72B9DC2" w14:textId="77777777" w:rsidR="00F013FC" w:rsidRDefault="00F013FC" w:rsidP="00F013FC">
            <w:pPr>
              <w:jc w:val="center"/>
              <w:rPr>
                <w:lang w:eastAsia="en-CA"/>
              </w:rPr>
            </w:pPr>
          </w:p>
        </w:tc>
        <w:tc>
          <w:tcPr>
            <w:tcW w:w="1101" w:type="dxa"/>
            <w:shd w:val="clear" w:color="auto" w:fill="F2F2F2" w:themeFill="background1" w:themeFillShade="F2"/>
          </w:tcPr>
          <w:p w14:paraId="1F4FDD91" w14:textId="77777777" w:rsidR="00F013FC" w:rsidRDefault="00F013FC" w:rsidP="00F013FC">
            <w:pPr>
              <w:jc w:val="center"/>
              <w:rPr>
                <w:lang w:eastAsia="en-CA"/>
              </w:rPr>
            </w:pPr>
          </w:p>
        </w:tc>
        <w:tc>
          <w:tcPr>
            <w:tcW w:w="850" w:type="dxa"/>
            <w:shd w:val="clear" w:color="auto" w:fill="F2F2F2" w:themeFill="background1" w:themeFillShade="F2"/>
            <w:vAlign w:val="center"/>
          </w:tcPr>
          <w:p w14:paraId="55F3BF18" w14:textId="77777777" w:rsidR="00F013FC" w:rsidRDefault="00F013FC" w:rsidP="00F013FC">
            <w:pPr>
              <w:jc w:val="center"/>
              <w:rPr>
                <w:lang w:eastAsia="en-CA"/>
              </w:rPr>
            </w:pPr>
          </w:p>
        </w:tc>
        <w:tc>
          <w:tcPr>
            <w:tcW w:w="448" w:type="dxa"/>
            <w:shd w:val="clear" w:color="auto" w:fill="F2F2F2" w:themeFill="background1" w:themeFillShade="F2"/>
          </w:tcPr>
          <w:p w14:paraId="02F6D723" w14:textId="648FBEE7" w:rsidR="00F013FC" w:rsidRDefault="00000000" w:rsidP="00F013FC">
            <w:pPr>
              <w:jc w:val="center"/>
              <w:rPr>
                <w:lang w:eastAsia="en-CA"/>
              </w:rPr>
            </w:pPr>
            <w:sdt>
              <w:sdtPr>
                <w:rPr>
                  <w:lang w:eastAsia="en-CA"/>
                </w:rPr>
                <w:id w:val="1816526784"/>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52A7FDE8" w14:textId="77777777" w:rsidR="00F013FC" w:rsidRDefault="00F013FC" w:rsidP="00F013FC">
            <w:pPr>
              <w:jc w:val="center"/>
              <w:rPr>
                <w:lang w:eastAsia="en-CA"/>
              </w:rPr>
            </w:pPr>
          </w:p>
        </w:tc>
        <w:tc>
          <w:tcPr>
            <w:tcW w:w="448" w:type="dxa"/>
            <w:shd w:val="clear" w:color="auto" w:fill="F2F2F2" w:themeFill="background1" w:themeFillShade="F2"/>
          </w:tcPr>
          <w:p w14:paraId="11C47CDC" w14:textId="057D6DF4" w:rsidR="00F013FC" w:rsidRDefault="00000000" w:rsidP="00F013FC">
            <w:pPr>
              <w:jc w:val="center"/>
              <w:rPr>
                <w:lang w:eastAsia="en-CA"/>
              </w:rPr>
            </w:pPr>
            <w:sdt>
              <w:sdtPr>
                <w:rPr>
                  <w:lang w:eastAsia="en-CA"/>
                </w:rPr>
                <w:id w:val="-741332717"/>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39F6CAA8" w14:textId="70B13C38" w:rsidR="00F013FC" w:rsidRDefault="00000000" w:rsidP="00F013FC">
            <w:pPr>
              <w:jc w:val="center"/>
              <w:rPr>
                <w:lang w:eastAsia="en-CA"/>
              </w:rPr>
            </w:pPr>
            <w:sdt>
              <w:sdtPr>
                <w:rPr>
                  <w:lang w:eastAsia="en-CA"/>
                </w:rPr>
                <w:id w:val="-1105647115"/>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4BC9547D" w14:textId="6072FF45" w:rsidR="00F013FC" w:rsidRDefault="00000000" w:rsidP="00F013FC">
            <w:pPr>
              <w:jc w:val="center"/>
              <w:rPr>
                <w:lang w:eastAsia="en-CA"/>
              </w:rPr>
            </w:pPr>
            <w:sdt>
              <w:sdtPr>
                <w:rPr>
                  <w:lang w:eastAsia="en-CA"/>
                </w:rPr>
                <w:id w:val="527291674"/>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05BB27DD" w14:textId="77777777" w:rsidR="00F013FC" w:rsidRDefault="00F013FC" w:rsidP="00F013FC">
            <w:pPr>
              <w:jc w:val="center"/>
              <w:rPr>
                <w:lang w:eastAsia="en-CA"/>
              </w:rPr>
            </w:pPr>
          </w:p>
        </w:tc>
        <w:tc>
          <w:tcPr>
            <w:tcW w:w="3288" w:type="dxa"/>
            <w:shd w:val="clear" w:color="auto" w:fill="F2F2F2" w:themeFill="background1" w:themeFillShade="F2"/>
          </w:tcPr>
          <w:p w14:paraId="77F504B3" w14:textId="77777777" w:rsidR="00F013FC" w:rsidRDefault="00F013FC" w:rsidP="00F013FC">
            <w:pPr>
              <w:rPr>
                <w:lang w:eastAsia="en-CA"/>
              </w:rPr>
            </w:pPr>
          </w:p>
        </w:tc>
      </w:tr>
      <w:tr w:rsidR="00F013FC" w14:paraId="083A9D71" w14:textId="77777777" w:rsidTr="00DD2645">
        <w:tc>
          <w:tcPr>
            <w:tcW w:w="3060" w:type="dxa"/>
            <w:shd w:val="clear" w:color="auto" w:fill="F2F2F2" w:themeFill="background1" w:themeFillShade="F2"/>
          </w:tcPr>
          <w:p w14:paraId="716FD163" w14:textId="5FF31FC9" w:rsidR="00F013FC" w:rsidRDefault="00F013FC" w:rsidP="00F013FC">
            <w:pPr>
              <w:rPr>
                <w:lang w:eastAsia="en-CA"/>
              </w:rPr>
            </w:pPr>
            <w:r w:rsidRPr="00E75D62">
              <w:t>CRU 140</w:t>
            </w:r>
            <w:r w:rsidRPr="00E75D62">
              <w:rPr>
                <w:rFonts w:ascii="Cambria Math" w:hAnsi="Cambria Math" w:cs="Cambria Math"/>
              </w:rPr>
              <w:t>‐</w:t>
            </w:r>
            <w:r w:rsidRPr="00E75D62">
              <w:t xml:space="preserve"> warehouse HORN/STROBE - HORN TEST</w:t>
            </w:r>
          </w:p>
        </w:tc>
        <w:tc>
          <w:tcPr>
            <w:tcW w:w="907" w:type="dxa"/>
            <w:shd w:val="clear" w:color="auto" w:fill="F2F2F2" w:themeFill="background1" w:themeFillShade="F2"/>
            <w:vAlign w:val="center"/>
          </w:tcPr>
          <w:p w14:paraId="69C0B8E6" w14:textId="77777777" w:rsidR="00F013FC" w:rsidRDefault="00F013FC" w:rsidP="00F013FC">
            <w:pPr>
              <w:rPr>
                <w:lang w:eastAsia="en-CA"/>
              </w:rPr>
            </w:pPr>
          </w:p>
        </w:tc>
        <w:tc>
          <w:tcPr>
            <w:tcW w:w="686" w:type="dxa"/>
            <w:shd w:val="clear" w:color="auto" w:fill="F2F2F2" w:themeFill="background1" w:themeFillShade="F2"/>
          </w:tcPr>
          <w:p w14:paraId="21824C2A" w14:textId="144AB16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EB09D5C" w14:textId="77777777" w:rsidR="00F013FC" w:rsidRDefault="00F013FC" w:rsidP="00F013FC">
            <w:pPr>
              <w:jc w:val="center"/>
              <w:rPr>
                <w:lang w:eastAsia="en-CA"/>
              </w:rPr>
            </w:pPr>
          </w:p>
        </w:tc>
        <w:tc>
          <w:tcPr>
            <w:tcW w:w="1101" w:type="dxa"/>
            <w:shd w:val="clear" w:color="auto" w:fill="F2F2F2" w:themeFill="background1" w:themeFillShade="F2"/>
          </w:tcPr>
          <w:p w14:paraId="78918B70" w14:textId="77777777" w:rsidR="00F013FC" w:rsidRDefault="00F013FC" w:rsidP="00F013FC">
            <w:pPr>
              <w:jc w:val="center"/>
              <w:rPr>
                <w:lang w:eastAsia="en-CA"/>
              </w:rPr>
            </w:pPr>
          </w:p>
        </w:tc>
        <w:tc>
          <w:tcPr>
            <w:tcW w:w="850" w:type="dxa"/>
            <w:shd w:val="clear" w:color="auto" w:fill="F2F2F2" w:themeFill="background1" w:themeFillShade="F2"/>
            <w:vAlign w:val="center"/>
          </w:tcPr>
          <w:p w14:paraId="029F50A9" w14:textId="77777777" w:rsidR="00F013FC" w:rsidRDefault="00F013FC" w:rsidP="00F013FC">
            <w:pPr>
              <w:jc w:val="center"/>
              <w:rPr>
                <w:lang w:eastAsia="en-CA"/>
              </w:rPr>
            </w:pPr>
          </w:p>
        </w:tc>
        <w:tc>
          <w:tcPr>
            <w:tcW w:w="448" w:type="dxa"/>
            <w:shd w:val="clear" w:color="auto" w:fill="F2F2F2" w:themeFill="background1" w:themeFillShade="F2"/>
          </w:tcPr>
          <w:p w14:paraId="34E6185F" w14:textId="00EA685C" w:rsidR="00F013FC" w:rsidRDefault="00000000" w:rsidP="00F013FC">
            <w:pPr>
              <w:jc w:val="center"/>
              <w:rPr>
                <w:lang w:eastAsia="en-CA"/>
              </w:rPr>
            </w:pPr>
            <w:sdt>
              <w:sdtPr>
                <w:rPr>
                  <w:lang w:eastAsia="en-CA"/>
                </w:rPr>
                <w:id w:val="-214515673"/>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7A41B819" w14:textId="77777777" w:rsidR="00F013FC" w:rsidRDefault="00F013FC" w:rsidP="00F013FC">
            <w:pPr>
              <w:jc w:val="center"/>
              <w:rPr>
                <w:lang w:eastAsia="en-CA"/>
              </w:rPr>
            </w:pPr>
          </w:p>
        </w:tc>
        <w:tc>
          <w:tcPr>
            <w:tcW w:w="448" w:type="dxa"/>
            <w:shd w:val="clear" w:color="auto" w:fill="F2F2F2" w:themeFill="background1" w:themeFillShade="F2"/>
          </w:tcPr>
          <w:p w14:paraId="464081C8" w14:textId="4F5C0D20" w:rsidR="00F013FC" w:rsidRDefault="00000000" w:rsidP="00F013FC">
            <w:pPr>
              <w:jc w:val="center"/>
              <w:rPr>
                <w:lang w:eastAsia="en-CA"/>
              </w:rPr>
            </w:pPr>
            <w:sdt>
              <w:sdtPr>
                <w:rPr>
                  <w:lang w:eastAsia="en-CA"/>
                </w:rPr>
                <w:id w:val="1876888990"/>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33BFA24F" w14:textId="189A2A32" w:rsidR="00F013FC" w:rsidRDefault="00000000" w:rsidP="00F013FC">
            <w:pPr>
              <w:jc w:val="center"/>
              <w:rPr>
                <w:lang w:eastAsia="en-CA"/>
              </w:rPr>
            </w:pPr>
            <w:sdt>
              <w:sdtPr>
                <w:rPr>
                  <w:lang w:eastAsia="en-CA"/>
                </w:rPr>
                <w:id w:val="-1262523595"/>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59C28392" w14:textId="2556DEB6" w:rsidR="00F013FC" w:rsidRDefault="00000000" w:rsidP="00F013FC">
            <w:pPr>
              <w:jc w:val="center"/>
              <w:rPr>
                <w:lang w:eastAsia="en-CA"/>
              </w:rPr>
            </w:pPr>
            <w:sdt>
              <w:sdtPr>
                <w:rPr>
                  <w:lang w:eastAsia="en-CA"/>
                </w:rPr>
                <w:id w:val="1836027634"/>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163E4DD6" w14:textId="77777777" w:rsidR="00F013FC" w:rsidRDefault="00F013FC" w:rsidP="00F013FC">
            <w:pPr>
              <w:jc w:val="center"/>
              <w:rPr>
                <w:lang w:eastAsia="en-CA"/>
              </w:rPr>
            </w:pPr>
          </w:p>
        </w:tc>
        <w:tc>
          <w:tcPr>
            <w:tcW w:w="3288" w:type="dxa"/>
            <w:shd w:val="clear" w:color="auto" w:fill="F2F2F2" w:themeFill="background1" w:themeFillShade="F2"/>
          </w:tcPr>
          <w:p w14:paraId="6F3CBD64" w14:textId="77777777" w:rsidR="00F013FC" w:rsidRDefault="00F013FC" w:rsidP="00F013FC">
            <w:pPr>
              <w:rPr>
                <w:lang w:eastAsia="en-CA"/>
              </w:rPr>
            </w:pPr>
          </w:p>
        </w:tc>
      </w:tr>
      <w:tr w:rsidR="00F013FC" w14:paraId="42E3E52C" w14:textId="77777777" w:rsidTr="00DD2645">
        <w:tc>
          <w:tcPr>
            <w:tcW w:w="3060" w:type="dxa"/>
            <w:shd w:val="clear" w:color="auto" w:fill="F2F2F2" w:themeFill="background1" w:themeFillShade="F2"/>
          </w:tcPr>
          <w:p w14:paraId="4BB6B21F" w14:textId="545C7F2C" w:rsidR="00F013FC" w:rsidRDefault="00F013FC" w:rsidP="00F013FC">
            <w:pPr>
              <w:rPr>
                <w:lang w:eastAsia="en-CA"/>
              </w:rPr>
            </w:pPr>
            <w:r w:rsidRPr="00E75D62">
              <w:t>CRU 140</w:t>
            </w:r>
            <w:r w:rsidRPr="00E75D62">
              <w:rPr>
                <w:rFonts w:ascii="Cambria Math" w:hAnsi="Cambria Math" w:cs="Cambria Math"/>
              </w:rPr>
              <w:t>‐</w:t>
            </w:r>
            <w:r w:rsidRPr="00E75D62">
              <w:t xml:space="preserve"> warehouse HORN/STROBE - STROBE TEST</w:t>
            </w:r>
          </w:p>
        </w:tc>
        <w:tc>
          <w:tcPr>
            <w:tcW w:w="907" w:type="dxa"/>
            <w:shd w:val="clear" w:color="auto" w:fill="F2F2F2" w:themeFill="background1" w:themeFillShade="F2"/>
            <w:vAlign w:val="center"/>
          </w:tcPr>
          <w:p w14:paraId="3ADC2056" w14:textId="77777777" w:rsidR="00F013FC" w:rsidRDefault="00F013FC" w:rsidP="00F013FC">
            <w:pPr>
              <w:rPr>
                <w:lang w:eastAsia="en-CA"/>
              </w:rPr>
            </w:pPr>
          </w:p>
        </w:tc>
        <w:tc>
          <w:tcPr>
            <w:tcW w:w="686" w:type="dxa"/>
            <w:shd w:val="clear" w:color="auto" w:fill="F2F2F2" w:themeFill="background1" w:themeFillShade="F2"/>
          </w:tcPr>
          <w:p w14:paraId="29D14B40" w14:textId="108562A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D409F14" w14:textId="77777777" w:rsidR="00F013FC" w:rsidRDefault="00F013FC" w:rsidP="00F013FC">
            <w:pPr>
              <w:jc w:val="center"/>
              <w:rPr>
                <w:lang w:eastAsia="en-CA"/>
              </w:rPr>
            </w:pPr>
          </w:p>
        </w:tc>
        <w:tc>
          <w:tcPr>
            <w:tcW w:w="1101" w:type="dxa"/>
            <w:shd w:val="clear" w:color="auto" w:fill="F2F2F2" w:themeFill="background1" w:themeFillShade="F2"/>
          </w:tcPr>
          <w:p w14:paraId="1323B163" w14:textId="77777777" w:rsidR="00F013FC" w:rsidRDefault="00F013FC" w:rsidP="00F013FC">
            <w:pPr>
              <w:jc w:val="center"/>
              <w:rPr>
                <w:lang w:eastAsia="en-CA"/>
              </w:rPr>
            </w:pPr>
          </w:p>
        </w:tc>
        <w:tc>
          <w:tcPr>
            <w:tcW w:w="850" w:type="dxa"/>
            <w:shd w:val="clear" w:color="auto" w:fill="F2F2F2" w:themeFill="background1" w:themeFillShade="F2"/>
            <w:vAlign w:val="center"/>
          </w:tcPr>
          <w:p w14:paraId="5B58E4C0" w14:textId="77777777" w:rsidR="00F013FC" w:rsidRDefault="00F013FC" w:rsidP="00F013FC">
            <w:pPr>
              <w:jc w:val="center"/>
              <w:rPr>
                <w:lang w:eastAsia="en-CA"/>
              </w:rPr>
            </w:pPr>
          </w:p>
        </w:tc>
        <w:tc>
          <w:tcPr>
            <w:tcW w:w="448" w:type="dxa"/>
            <w:shd w:val="clear" w:color="auto" w:fill="F2F2F2" w:themeFill="background1" w:themeFillShade="F2"/>
          </w:tcPr>
          <w:p w14:paraId="7C4C8605" w14:textId="4B616D86" w:rsidR="00F013FC" w:rsidRDefault="00000000" w:rsidP="00F013FC">
            <w:pPr>
              <w:jc w:val="center"/>
              <w:rPr>
                <w:lang w:eastAsia="en-CA"/>
              </w:rPr>
            </w:pPr>
            <w:sdt>
              <w:sdtPr>
                <w:rPr>
                  <w:lang w:eastAsia="en-CA"/>
                </w:rPr>
                <w:id w:val="2003008773"/>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1EBE59B7" w14:textId="77777777" w:rsidR="00F013FC" w:rsidRDefault="00F013FC" w:rsidP="00F013FC">
            <w:pPr>
              <w:jc w:val="center"/>
              <w:rPr>
                <w:lang w:eastAsia="en-CA"/>
              </w:rPr>
            </w:pPr>
          </w:p>
        </w:tc>
        <w:tc>
          <w:tcPr>
            <w:tcW w:w="448" w:type="dxa"/>
            <w:shd w:val="clear" w:color="auto" w:fill="F2F2F2" w:themeFill="background1" w:themeFillShade="F2"/>
          </w:tcPr>
          <w:p w14:paraId="07848A8A" w14:textId="7273BAC9" w:rsidR="00F013FC" w:rsidRDefault="00000000" w:rsidP="00F013FC">
            <w:pPr>
              <w:jc w:val="center"/>
              <w:rPr>
                <w:lang w:eastAsia="en-CA"/>
              </w:rPr>
            </w:pPr>
            <w:sdt>
              <w:sdtPr>
                <w:rPr>
                  <w:lang w:eastAsia="en-CA"/>
                </w:rPr>
                <w:id w:val="853546313"/>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02C3876F" w14:textId="151F716C" w:rsidR="00F013FC" w:rsidRDefault="00000000" w:rsidP="00F013FC">
            <w:pPr>
              <w:jc w:val="center"/>
              <w:rPr>
                <w:lang w:eastAsia="en-CA"/>
              </w:rPr>
            </w:pPr>
            <w:sdt>
              <w:sdtPr>
                <w:rPr>
                  <w:lang w:eastAsia="en-CA"/>
                </w:rPr>
                <w:id w:val="-626863119"/>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222F62C0" w14:textId="1ABE798B" w:rsidR="00F013FC" w:rsidRDefault="00000000" w:rsidP="00F013FC">
            <w:pPr>
              <w:jc w:val="center"/>
              <w:rPr>
                <w:lang w:eastAsia="en-CA"/>
              </w:rPr>
            </w:pPr>
            <w:sdt>
              <w:sdtPr>
                <w:rPr>
                  <w:lang w:eastAsia="en-CA"/>
                </w:rPr>
                <w:id w:val="559218781"/>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0EEC26CA" w14:textId="77777777" w:rsidR="00F013FC" w:rsidRDefault="00F013FC" w:rsidP="00F013FC">
            <w:pPr>
              <w:jc w:val="center"/>
              <w:rPr>
                <w:lang w:eastAsia="en-CA"/>
              </w:rPr>
            </w:pPr>
          </w:p>
        </w:tc>
        <w:tc>
          <w:tcPr>
            <w:tcW w:w="3288" w:type="dxa"/>
            <w:shd w:val="clear" w:color="auto" w:fill="F2F2F2" w:themeFill="background1" w:themeFillShade="F2"/>
          </w:tcPr>
          <w:p w14:paraId="1498BEFE" w14:textId="77777777" w:rsidR="00F013FC" w:rsidRDefault="00F013FC" w:rsidP="00F013FC">
            <w:pPr>
              <w:rPr>
                <w:lang w:eastAsia="en-CA"/>
              </w:rPr>
            </w:pPr>
          </w:p>
        </w:tc>
      </w:tr>
      <w:tr w:rsidR="00F013FC" w14:paraId="69F398A0" w14:textId="77777777" w:rsidTr="00DD2645">
        <w:tc>
          <w:tcPr>
            <w:tcW w:w="3060" w:type="dxa"/>
            <w:shd w:val="clear" w:color="auto" w:fill="F2F2F2" w:themeFill="background1" w:themeFillShade="F2"/>
          </w:tcPr>
          <w:p w14:paraId="3BDBAD17" w14:textId="1D1460EE" w:rsidR="00F013FC" w:rsidRDefault="00F013FC" w:rsidP="00F013FC">
            <w:pPr>
              <w:rPr>
                <w:lang w:eastAsia="en-CA"/>
              </w:rPr>
            </w:pPr>
            <w:r w:rsidRPr="00E75D62">
              <w:t>CRU 140</w:t>
            </w:r>
            <w:r w:rsidRPr="00E75D62">
              <w:rPr>
                <w:rFonts w:ascii="Cambria Math" w:hAnsi="Cambria Math" w:cs="Cambria Math"/>
              </w:rPr>
              <w:t>‐</w:t>
            </w:r>
            <w:r w:rsidRPr="00E75D62">
              <w:t xml:space="preserve"> loading docks HORN/STROBE - HORN TEST</w:t>
            </w:r>
          </w:p>
        </w:tc>
        <w:tc>
          <w:tcPr>
            <w:tcW w:w="907" w:type="dxa"/>
            <w:shd w:val="clear" w:color="auto" w:fill="F2F2F2" w:themeFill="background1" w:themeFillShade="F2"/>
            <w:vAlign w:val="center"/>
          </w:tcPr>
          <w:p w14:paraId="758C189B" w14:textId="77777777" w:rsidR="00F013FC" w:rsidRDefault="00F013FC" w:rsidP="00F013FC">
            <w:pPr>
              <w:rPr>
                <w:lang w:eastAsia="en-CA"/>
              </w:rPr>
            </w:pPr>
          </w:p>
        </w:tc>
        <w:tc>
          <w:tcPr>
            <w:tcW w:w="686" w:type="dxa"/>
            <w:shd w:val="clear" w:color="auto" w:fill="F2F2F2" w:themeFill="background1" w:themeFillShade="F2"/>
          </w:tcPr>
          <w:p w14:paraId="1A98D691" w14:textId="6826D2D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46C2DA6" w14:textId="77777777" w:rsidR="00F013FC" w:rsidRDefault="00F013FC" w:rsidP="00F013FC">
            <w:pPr>
              <w:jc w:val="center"/>
              <w:rPr>
                <w:lang w:eastAsia="en-CA"/>
              </w:rPr>
            </w:pPr>
          </w:p>
        </w:tc>
        <w:tc>
          <w:tcPr>
            <w:tcW w:w="1101" w:type="dxa"/>
            <w:shd w:val="clear" w:color="auto" w:fill="F2F2F2" w:themeFill="background1" w:themeFillShade="F2"/>
          </w:tcPr>
          <w:p w14:paraId="75202340" w14:textId="77777777" w:rsidR="00F013FC" w:rsidRDefault="00F013FC" w:rsidP="00F013FC">
            <w:pPr>
              <w:jc w:val="center"/>
              <w:rPr>
                <w:lang w:eastAsia="en-CA"/>
              </w:rPr>
            </w:pPr>
          </w:p>
        </w:tc>
        <w:tc>
          <w:tcPr>
            <w:tcW w:w="850" w:type="dxa"/>
            <w:shd w:val="clear" w:color="auto" w:fill="F2F2F2" w:themeFill="background1" w:themeFillShade="F2"/>
            <w:vAlign w:val="center"/>
          </w:tcPr>
          <w:p w14:paraId="6CF54875" w14:textId="77777777" w:rsidR="00F013FC" w:rsidRDefault="00F013FC" w:rsidP="00F013FC">
            <w:pPr>
              <w:jc w:val="center"/>
              <w:rPr>
                <w:lang w:eastAsia="en-CA"/>
              </w:rPr>
            </w:pPr>
          </w:p>
        </w:tc>
        <w:tc>
          <w:tcPr>
            <w:tcW w:w="448" w:type="dxa"/>
            <w:shd w:val="clear" w:color="auto" w:fill="F2F2F2" w:themeFill="background1" w:themeFillShade="F2"/>
          </w:tcPr>
          <w:p w14:paraId="18E9943C" w14:textId="1D0DC716" w:rsidR="00F013FC" w:rsidRDefault="00000000" w:rsidP="00F013FC">
            <w:pPr>
              <w:jc w:val="center"/>
              <w:rPr>
                <w:lang w:eastAsia="en-CA"/>
              </w:rPr>
            </w:pPr>
            <w:sdt>
              <w:sdtPr>
                <w:rPr>
                  <w:lang w:eastAsia="en-CA"/>
                </w:rPr>
                <w:id w:val="-412707299"/>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53E892A5" w14:textId="77777777" w:rsidR="00F013FC" w:rsidRDefault="00F013FC" w:rsidP="00F013FC">
            <w:pPr>
              <w:jc w:val="center"/>
              <w:rPr>
                <w:lang w:eastAsia="en-CA"/>
              </w:rPr>
            </w:pPr>
          </w:p>
        </w:tc>
        <w:tc>
          <w:tcPr>
            <w:tcW w:w="448" w:type="dxa"/>
            <w:shd w:val="clear" w:color="auto" w:fill="F2F2F2" w:themeFill="background1" w:themeFillShade="F2"/>
          </w:tcPr>
          <w:p w14:paraId="1C4E9D69" w14:textId="5115D7AA" w:rsidR="00F013FC" w:rsidRDefault="00000000" w:rsidP="00F013FC">
            <w:pPr>
              <w:jc w:val="center"/>
              <w:rPr>
                <w:lang w:eastAsia="en-CA"/>
              </w:rPr>
            </w:pPr>
            <w:sdt>
              <w:sdtPr>
                <w:rPr>
                  <w:lang w:eastAsia="en-CA"/>
                </w:rPr>
                <w:id w:val="-1180506473"/>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0EF973FA" w14:textId="104C4296" w:rsidR="00F013FC" w:rsidRDefault="00000000" w:rsidP="00F013FC">
            <w:pPr>
              <w:jc w:val="center"/>
              <w:rPr>
                <w:lang w:eastAsia="en-CA"/>
              </w:rPr>
            </w:pPr>
            <w:sdt>
              <w:sdtPr>
                <w:rPr>
                  <w:lang w:eastAsia="en-CA"/>
                </w:rPr>
                <w:id w:val="-459426947"/>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12E30574" w14:textId="4705BB14" w:rsidR="00F013FC" w:rsidRDefault="00000000" w:rsidP="00F013FC">
            <w:pPr>
              <w:jc w:val="center"/>
              <w:rPr>
                <w:lang w:eastAsia="en-CA"/>
              </w:rPr>
            </w:pPr>
            <w:sdt>
              <w:sdtPr>
                <w:rPr>
                  <w:lang w:eastAsia="en-CA"/>
                </w:rPr>
                <w:id w:val="814920883"/>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2A54FF7F" w14:textId="77777777" w:rsidR="00F013FC" w:rsidRDefault="00F013FC" w:rsidP="00F013FC">
            <w:pPr>
              <w:jc w:val="center"/>
              <w:rPr>
                <w:lang w:eastAsia="en-CA"/>
              </w:rPr>
            </w:pPr>
          </w:p>
        </w:tc>
        <w:tc>
          <w:tcPr>
            <w:tcW w:w="3288" w:type="dxa"/>
            <w:shd w:val="clear" w:color="auto" w:fill="F2F2F2" w:themeFill="background1" w:themeFillShade="F2"/>
          </w:tcPr>
          <w:p w14:paraId="19DA6223" w14:textId="77777777" w:rsidR="00F013FC" w:rsidRDefault="00F013FC" w:rsidP="00F013FC">
            <w:pPr>
              <w:rPr>
                <w:lang w:eastAsia="en-CA"/>
              </w:rPr>
            </w:pPr>
          </w:p>
        </w:tc>
      </w:tr>
      <w:tr w:rsidR="00F013FC" w14:paraId="541DD822" w14:textId="77777777" w:rsidTr="00DD2645">
        <w:tc>
          <w:tcPr>
            <w:tcW w:w="3060" w:type="dxa"/>
            <w:shd w:val="clear" w:color="auto" w:fill="F2F2F2" w:themeFill="background1" w:themeFillShade="F2"/>
          </w:tcPr>
          <w:p w14:paraId="41333001" w14:textId="28B7FA23" w:rsidR="00F013FC" w:rsidRDefault="00F013FC" w:rsidP="00F013FC">
            <w:pPr>
              <w:rPr>
                <w:lang w:eastAsia="en-CA"/>
              </w:rPr>
            </w:pPr>
            <w:r w:rsidRPr="00E75D62">
              <w:t>CRU 140</w:t>
            </w:r>
            <w:r w:rsidRPr="00E75D62">
              <w:rPr>
                <w:rFonts w:ascii="Cambria Math" w:hAnsi="Cambria Math" w:cs="Cambria Math"/>
              </w:rPr>
              <w:t>‐</w:t>
            </w:r>
            <w:r w:rsidRPr="00E75D62">
              <w:t xml:space="preserve"> loading docks HORN/STROBE - STROBE TEST</w:t>
            </w:r>
          </w:p>
        </w:tc>
        <w:tc>
          <w:tcPr>
            <w:tcW w:w="907" w:type="dxa"/>
            <w:shd w:val="clear" w:color="auto" w:fill="F2F2F2" w:themeFill="background1" w:themeFillShade="F2"/>
            <w:vAlign w:val="center"/>
          </w:tcPr>
          <w:p w14:paraId="63C57632" w14:textId="77777777" w:rsidR="00F013FC" w:rsidRDefault="00F013FC" w:rsidP="00F013FC">
            <w:pPr>
              <w:rPr>
                <w:lang w:eastAsia="en-CA"/>
              </w:rPr>
            </w:pPr>
          </w:p>
        </w:tc>
        <w:tc>
          <w:tcPr>
            <w:tcW w:w="686" w:type="dxa"/>
            <w:shd w:val="clear" w:color="auto" w:fill="F2F2F2" w:themeFill="background1" w:themeFillShade="F2"/>
          </w:tcPr>
          <w:p w14:paraId="29544238" w14:textId="3473A66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07D20F5" w14:textId="77777777" w:rsidR="00F013FC" w:rsidRDefault="00F013FC" w:rsidP="00F013FC">
            <w:pPr>
              <w:jc w:val="center"/>
              <w:rPr>
                <w:lang w:eastAsia="en-CA"/>
              </w:rPr>
            </w:pPr>
          </w:p>
        </w:tc>
        <w:tc>
          <w:tcPr>
            <w:tcW w:w="1101" w:type="dxa"/>
            <w:shd w:val="clear" w:color="auto" w:fill="F2F2F2" w:themeFill="background1" w:themeFillShade="F2"/>
          </w:tcPr>
          <w:p w14:paraId="7B661CD5" w14:textId="77777777" w:rsidR="00F013FC" w:rsidRDefault="00F013FC" w:rsidP="00F013FC">
            <w:pPr>
              <w:jc w:val="center"/>
              <w:rPr>
                <w:lang w:eastAsia="en-CA"/>
              </w:rPr>
            </w:pPr>
          </w:p>
        </w:tc>
        <w:tc>
          <w:tcPr>
            <w:tcW w:w="850" w:type="dxa"/>
            <w:shd w:val="clear" w:color="auto" w:fill="F2F2F2" w:themeFill="background1" w:themeFillShade="F2"/>
            <w:vAlign w:val="center"/>
          </w:tcPr>
          <w:p w14:paraId="176D22AC" w14:textId="77777777" w:rsidR="00F013FC" w:rsidRDefault="00F013FC" w:rsidP="00F013FC">
            <w:pPr>
              <w:jc w:val="center"/>
              <w:rPr>
                <w:lang w:eastAsia="en-CA"/>
              </w:rPr>
            </w:pPr>
          </w:p>
        </w:tc>
        <w:tc>
          <w:tcPr>
            <w:tcW w:w="448" w:type="dxa"/>
            <w:shd w:val="clear" w:color="auto" w:fill="F2F2F2" w:themeFill="background1" w:themeFillShade="F2"/>
          </w:tcPr>
          <w:p w14:paraId="50D7EDBC" w14:textId="5A4D5865" w:rsidR="00F013FC" w:rsidRDefault="00000000" w:rsidP="00F013FC">
            <w:pPr>
              <w:jc w:val="center"/>
              <w:rPr>
                <w:lang w:eastAsia="en-CA"/>
              </w:rPr>
            </w:pPr>
            <w:sdt>
              <w:sdtPr>
                <w:rPr>
                  <w:lang w:eastAsia="en-CA"/>
                </w:rPr>
                <w:id w:val="1765182687"/>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06C8298E" w14:textId="77777777" w:rsidR="00F013FC" w:rsidRDefault="00F013FC" w:rsidP="00F013FC">
            <w:pPr>
              <w:jc w:val="center"/>
              <w:rPr>
                <w:lang w:eastAsia="en-CA"/>
              </w:rPr>
            </w:pPr>
          </w:p>
        </w:tc>
        <w:tc>
          <w:tcPr>
            <w:tcW w:w="448" w:type="dxa"/>
            <w:shd w:val="clear" w:color="auto" w:fill="F2F2F2" w:themeFill="background1" w:themeFillShade="F2"/>
          </w:tcPr>
          <w:p w14:paraId="47EEE169" w14:textId="30CBE842" w:rsidR="00F013FC" w:rsidRDefault="00000000" w:rsidP="00F013FC">
            <w:pPr>
              <w:jc w:val="center"/>
              <w:rPr>
                <w:lang w:eastAsia="en-CA"/>
              </w:rPr>
            </w:pPr>
            <w:sdt>
              <w:sdtPr>
                <w:rPr>
                  <w:lang w:eastAsia="en-CA"/>
                </w:rPr>
                <w:id w:val="-1677805120"/>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324A5528" w14:textId="570E0A0D" w:rsidR="00F013FC" w:rsidRDefault="00000000" w:rsidP="00F013FC">
            <w:pPr>
              <w:jc w:val="center"/>
              <w:rPr>
                <w:lang w:eastAsia="en-CA"/>
              </w:rPr>
            </w:pPr>
            <w:sdt>
              <w:sdtPr>
                <w:rPr>
                  <w:lang w:eastAsia="en-CA"/>
                </w:rPr>
                <w:id w:val="-1320874114"/>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68B1BB77" w14:textId="0C3F639A" w:rsidR="00F013FC" w:rsidRDefault="00000000" w:rsidP="00F013FC">
            <w:pPr>
              <w:jc w:val="center"/>
              <w:rPr>
                <w:lang w:eastAsia="en-CA"/>
              </w:rPr>
            </w:pPr>
            <w:sdt>
              <w:sdtPr>
                <w:rPr>
                  <w:lang w:eastAsia="en-CA"/>
                </w:rPr>
                <w:id w:val="-2083744114"/>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0571BF91" w14:textId="77777777" w:rsidR="00F013FC" w:rsidRDefault="00F013FC" w:rsidP="00F013FC">
            <w:pPr>
              <w:jc w:val="center"/>
              <w:rPr>
                <w:lang w:eastAsia="en-CA"/>
              </w:rPr>
            </w:pPr>
          </w:p>
        </w:tc>
        <w:tc>
          <w:tcPr>
            <w:tcW w:w="3288" w:type="dxa"/>
            <w:shd w:val="clear" w:color="auto" w:fill="F2F2F2" w:themeFill="background1" w:themeFillShade="F2"/>
          </w:tcPr>
          <w:p w14:paraId="77CED066" w14:textId="77777777" w:rsidR="00F013FC" w:rsidRDefault="00F013FC" w:rsidP="00F013FC">
            <w:pPr>
              <w:rPr>
                <w:lang w:eastAsia="en-CA"/>
              </w:rPr>
            </w:pPr>
          </w:p>
        </w:tc>
      </w:tr>
      <w:tr w:rsidR="00F013FC" w14:paraId="72C28E69" w14:textId="77777777" w:rsidTr="00DD2645">
        <w:tc>
          <w:tcPr>
            <w:tcW w:w="3060" w:type="dxa"/>
            <w:shd w:val="clear" w:color="auto" w:fill="F2F2F2" w:themeFill="background1" w:themeFillShade="F2"/>
          </w:tcPr>
          <w:p w14:paraId="17F96C97" w14:textId="7180E44F" w:rsidR="00F013FC" w:rsidRDefault="00F013FC" w:rsidP="00F013FC">
            <w:pPr>
              <w:rPr>
                <w:lang w:eastAsia="en-CA"/>
              </w:rPr>
            </w:pPr>
            <w:r w:rsidRPr="00E75D62">
              <w:t>CRU 108</w:t>
            </w:r>
            <w:r w:rsidRPr="00E75D62">
              <w:rPr>
                <w:rFonts w:ascii="Cambria Math" w:hAnsi="Cambria Math" w:cs="Cambria Math"/>
              </w:rPr>
              <w:t>‐</w:t>
            </w:r>
            <w:r w:rsidRPr="00E75D62">
              <w:t xml:space="preserve"> WEST</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56C7A755" w14:textId="77777777" w:rsidR="00F013FC" w:rsidRDefault="00F013FC" w:rsidP="00F013FC">
            <w:pPr>
              <w:rPr>
                <w:lang w:eastAsia="en-CA"/>
              </w:rPr>
            </w:pPr>
          </w:p>
        </w:tc>
        <w:tc>
          <w:tcPr>
            <w:tcW w:w="686" w:type="dxa"/>
            <w:shd w:val="clear" w:color="auto" w:fill="F2F2F2" w:themeFill="background1" w:themeFillShade="F2"/>
          </w:tcPr>
          <w:p w14:paraId="446B56D9" w14:textId="53C4640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4EF9D0B" w14:textId="77777777" w:rsidR="00F013FC" w:rsidRDefault="00F013FC" w:rsidP="00F013FC">
            <w:pPr>
              <w:jc w:val="center"/>
              <w:rPr>
                <w:lang w:eastAsia="en-CA"/>
              </w:rPr>
            </w:pPr>
          </w:p>
        </w:tc>
        <w:tc>
          <w:tcPr>
            <w:tcW w:w="1101" w:type="dxa"/>
            <w:shd w:val="clear" w:color="auto" w:fill="F2F2F2" w:themeFill="background1" w:themeFillShade="F2"/>
          </w:tcPr>
          <w:p w14:paraId="5768A382" w14:textId="77777777" w:rsidR="00F013FC" w:rsidRDefault="00F013FC" w:rsidP="00F013FC">
            <w:pPr>
              <w:jc w:val="center"/>
              <w:rPr>
                <w:lang w:eastAsia="en-CA"/>
              </w:rPr>
            </w:pPr>
          </w:p>
        </w:tc>
        <w:tc>
          <w:tcPr>
            <w:tcW w:w="850" w:type="dxa"/>
            <w:shd w:val="clear" w:color="auto" w:fill="F2F2F2" w:themeFill="background1" w:themeFillShade="F2"/>
            <w:vAlign w:val="center"/>
          </w:tcPr>
          <w:p w14:paraId="64559D5F" w14:textId="77777777" w:rsidR="00F013FC" w:rsidRDefault="00F013FC" w:rsidP="00F013FC">
            <w:pPr>
              <w:jc w:val="center"/>
              <w:rPr>
                <w:lang w:eastAsia="en-CA"/>
              </w:rPr>
            </w:pPr>
          </w:p>
        </w:tc>
        <w:tc>
          <w:tcPr>
            <w:tcW w:w="448" w:type="dxa"/>
            <w:shd w:val="clear" w:color="auto" w:fill="F2F2F2" w:themeFill="background1" w:themeFillShade="F2"/>
          </w:tcPr>
          <w:p w14:paraId="43833BF9" w14:textId="0DAEB71A" w:rsidR="00F013FC" w:rsidRDefault="00000000" w:rsidP="00F013FC">
            <w:pPr>
              <w:jc w:val="center"/>
              <w:rPr>
                <w:lang w:eastAsia="en-CA"/>
              </w:rPr>
            </w:pPr>
            <w:sdt>
              <w:sdtPr>
                <w:rPr>
                  <w:lang w:eastAsia="en-CA"/>
                </w:rPr>
                <w:id w:val="-930509565"/>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1CA09FF8" w14:textId="77777777" w:rsidR="00F013FC" w:rsidRDefault="00F013FC" w:rsidP="00F013FC">
            <w:pPr>
              <w:jc w:val="center"/>
              <w:rPr>
                <w:lang w:eastAsia="en-CA"/>
              </w:rPr>
            </w:pPr>
          </w:p>
        </w:tc>
        <w:tc>
          <w:tcPr>
            <w:tcW w:w="448" w:type="dxa"/>
            <w:shd w:val="clear" w:color="auto" w:fill="F2F2F2" w:themeFill="background1" w:themeFillShade="F2"/>
          </w:tcPr>
          <w:p w14:paraId="59259EC5" w14:textId="6691572D" w:rsidR="00F013FC" w:rsidRDefault="00000000" w:rsidP="00F013FC">
            <w:pPr>
              <w:jc w:val="center"/>
              <w:rPr>
                <w:lang w:eastAsia="en-CA"/>
              </w:rPr>
            </w:pPr>
            <w:sdt>
              <w:sdtPr>
                <w:rPr>
                  <w:lang w:eastAsia="en-CA"/>
                </w:rPr>
                <w:id w:val="859015916"/>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1348D5D1" w14:textId="7D72D827" w:rsidR="00F013FC" w:rsidRDefault="00000000" w:rsidP="00F013FC">
            <w:pPr>
              <w:jc w:val="center"/>
              <w:rPr>
                <w:lang w:eastAsia="en-CA"/>
              </w:rPr>
            </w:pPr>
            <w:sdt>
              <w:sdtPr>
                <w:rPr>
                  <w:lang w:eastAsia="en-CA"/>
                </w:rPr>
                <w:id w:val="-1589076392"/>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6C3F7C21" w14:textId="76073359" w:rsidR="00F013FC" w:rsidRDefault="00000000" w:rsidP="00F013FC">
            <w:pPr>
              <w:jc w:val="center"/>
              <w:rPr>
                <w:lang w:eastAsia="en-CA"/>
              </w:rPr>
            </w:pPr>
            <w:sdt>
              <w:sdtPr>
                <w:rPr>
                  <w:lang w:eastAsia="en-CA"/>
                </w:rPr>
                <w:id w:val="-306702490"/>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5A89E996" w14:textId="77777777" w:rsidR="00F013FC" w:rsidRDefault="00F013FC" w:rsidP="00F013FC">
            <w:pPr>
              <w:jc w:val="center"/>
              <w:rPr>
                <w:lang w:eastAsia="en-CA"/>
              </w:rPr>
            </w:pPr>
          </w:p>
        </w:tc>
        <w:tc>
          <w:tcPr>
            <w:tcW w:w="3288" w:type="dxa"/>
            <w:shd w:val="clear" w:color="auto" w:fill="F2F2F2" w:themeFill="background1" w:themeFillShade="F2"/>
          </w:tcPr>
          <w:p w14:paraId="77D2F309" w14:textId="77777777" w:rsidR="00F013FC" w:rsidRDefault="00F013FC" w:rsidP="00F013FC">
            <w:pPr>
              <w:rPr>
                <w:lang w:eastAsia="en-CA"/>
              </w:rPr>
            </w:pPr>
          </w:p>
        </w:tc>
      </w:tr>
      <w:tr w:rsidR="00F013FC" w14:paraId="16154583" w14:textId="77777777" w:rsidTr="00DD2645">
        <w:tc>
          <w:tcPr>
            <w:tcW w:w="3060" w:type="dxa"/>
            <w:shd w:val="clear" w:color="auto" w:fill="F2F2F2" w:themeFill="background1" w:themeFillShade="F2"/>
          </w:tcPr>
          <w:p w14:paraId="2CDE52F3" w14:textId="02ABD242" w:rsidR="00F013FC" w:rsidRDefault="00F013FC" w:rsidP="00F013FC">
            <w:pPr>
              <w:rPr>
                <w:lang w:eastAsia="en-CA"/>
              </w:rPr>
            </w:pPr>
            <w:r w:rsidRPr="00E75D62">
              <w:t>CRU 108</w:t>
            </w:r>
            <w:r w:rsidRPr="00E75D62">
              <w:rPr>
                <w:rFonts w:ascii="Cambria Math" w:hAnsi="Cambria Math" w:cs="Cambria Math"/>
              </w:rPr>
              <w:t>‐</w:t>
            </w:r>
            <w:r w:rsidRPr="00E75D62">
              <w:t xml:space="preserve"> WEST</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6820F10B" w14:textId="77777777" w:rsidR="00F013FC" w:rsidRDefault="00F013FC" w:rsidP="00F013FC">
            <w:pPr>
              <w:rPr>
                <w:lang w:eastAsia="en-CA"/>
              </w:rPr>
            </w:pPr>
          </w:p>
        </w:tc>
        <w:tc>
          <w:tcPr>
            <w:tcW w:w="686" w:type="dxa"/>
            <w:shd w:val="clear" w:color="auto" w:fill="F2F2F2" w:themeFill="background1" w:themeFillShade="F2"/>
          </w:tcPr>
          <w:p w14:paraId="52CC18BF" w14:textId="303E8F3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ADE4AD9" w14:textId="77777777" w:rsidR="00F013FC" w:rsidRDefault="00F013FC" w:rsidP="00F013FC">
            <w:pPr>
              <w:jc w:val="center"/>
              <w:rPr>
                <w:lang w:eastAsia="en-CA"/>
              </w:rPr>
            </w:pPr>
          </w:p>
        </w:tc>
        <w:tc>
          <w:tcPr>
            <w:tcW w:w="1101" w:type="dxa"/>
            <w:shd w:val="clear" w:color="auto" w:fill="F2F2F2" w:themeFill="background1" w:themeFillShade="F2"/>
          </w:tcPr>
          <w:p w14:paraId="3CEA6383" w14:textId="77777777" w:rsidR="00F013FC" w:rsidRDefault="00F013FC" w:rsidP="00F013FC">
            <w:pPr>
              <w:jc w:val="center"/>
              <w:rPr>
                <w:lang w:eastAsia="en-CA"/>
              </w:rPr>
            </w:pPr>
          </w:p>
        </w:tc>
        <w:tc>
          <w:tcPr>
            <w:tcW w:w="850" w:type="dxa"/>
            <w:shd w:val="clear" w:color="auto" w:fill="F2F2F2" w:themeFill="background1" w:themeFillShade="F2"/>
            <w:vAlign w:val="center"/>
          </w:tcPr>
          <w:p w14:paraId="06F87C06" w14:textId="77777777" w:rsidR="00F013FC" w:rsidRDefault="00F013FC" w:rsidP="00F013FC">
            <w:pPr>
              <w:jc w:val="center"/>
              <w:rPr>
                <w:lang w:eastAsia="en-CA"/>
              </w:rPr>
            </w:pPr>
          </w:p>
        </w:tc>
        <w:tc>
          <w:tcPr>
            <w:tcW w:w="448" w:type="dxa"/>
            <w:shd w:val="clear" w:color="auto" w:fill="F2F2F2" w:themeFill="background1" w:themeFillShade="F2"/>
          </w:tcPr>
          <w:p w14:paraId="05BAA715" w14:textId="3C4F5953" w:rsidR="00F013FC" w:rsidRDefault="00000000" w:rsidP="00F013FC">
            <w:pPr>
              <w:jc w:val="center"/>
              <w:rPr>
                <w:lang w:eastAsia="en-CA"/>
              </w:rPr>
            </w:pPr>
            <w:sdt>
              <w:sdtPr>
                <w:rPr>
                  <w:lang w:eastAsia="en-CA"/>
                </w:rPr>
                <w:id w:val="90594369"/>
                <w14:checkbox>
                  <w14:checked w14:val="1"/>
                  <w14:checkedState w14:val="0050" w14:font="Wingdings 2"/>
                  <w14:uncheckedState w14:val="0020" w14:font="Wingdings 2"/>
                </w14:checkbox>
              </w:sdtPr>
              <w:sdtContent>
                <w:r w:rsidR="00F013FC" w:rsidRPr="00153CDD">
                  <w:rPr>
                    <w:lang w:eastAsia="en-CA"/>
                  </w:rPr>
                  <w:sym w:font="Wingdings 2" w:char="F050"/>
                </w:r>
              </w:sdtContent>
            </w:sdt>
          </w:p>
        </w:tc>
        <w:tc>
          <w:tcPr>
            <w:tcW w:w="1101" w:type="dxa"/>
            <w:shd w:val="clear" w:color="auto" w:fill="F2F2F2" w:themeFill="background1" w:themeFillShade="F2"/>
            <w:vAlign w:val="center"/>
          </w:tcPr>
          <w:p w14:paraId="64A88D3E" w14:textId="77777777" w:rsidR="00F013FC" w:rsidRDefault="00F013FC" w:rsidP="00F013FC">
            <w:pPr>
              <w:jc w:val="center"/>
              <w:rPr>
                <w:lang w:eastAsia="en-CA"/>
              </w:rPr>
            </w:pPr>
          </w:p>
        </w:tc>
        <w:tc>
          <w:tcPr>
            <w:tcW w:w="448" w:type="dxa"/>
            <w:shd w:val="clear" w:color="auto" w:fill="F2F2F2" w:themeFill="background1" w:themeFillShade="F2"/>
          </w:tcPr>
          <w:p w14:paraId="313F81B4" w14:textId="2F72AD89" w:rsidR="00F013FC" w:rsidRDefault="00000000" w:rsidP="00F013FC">
            <w:pPr>
              <w:jc w:val="center"/>
              <w:rPr>
                <w:lang w:eastAsia="en-CA"/>
              </w:rPr>
            </w:pPr>
            <w:sdt>
              <w:sdtPr>
                <w:rPr>
                  <w:lang w:eastAsia="en-CA"/>
                </w:rPr>
                <w:id w:val="-510446931"/>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48" w:type="dxa"/>
            <w:shd w:val="clear" w:color="auto" w:fill="F2F2F2" w:themeFill="background1" w:themeFillShade="F2"/>
          </w:tcPr>
          <w:p w14:paraId="6C5FABBB" w14:textId="6BE14A3E" w:rsidR="00F013FC" w:rsidRDefault="00000000" w:rsidP="00F013FC">
            <w:pPr>
              <w:jc w:val="center"/>
              <w:rPr>
                <w:lang w:eastAsia="en-CA"/>
              </w:rPr>
            </w:pPr>
            <w:sdt>
              <w:sdtPr>
                <w:rPr>
                  <w:lang w:eastAsia="en-CA"/>
                </w:rPr>
                <w:id w:val="1941329817"/>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423" w:type="dxa"/>
            <w:shd w:val="clear" w:color="auto" w:fill="F2F2F2" w:themeFill="background1" w:themeFillShade="F2"/>
          </w:tcPr>
          <w:p w14:paraId="2D4C20DE" w14:textId="57F3CB41" w:rsidR="00F013FC" w:rsidRDefault="00000000" w:rsidP="00F013FC">
            <w:pPr>
              <w:jc w:val="center"/>
              <w:rPr>
                <w:lang w:eastAsia="en-CA"/>
              </w:rPr>
            </w:pPr>
            <w:sdt>
              <w:sdtPr>
                <w:rPr>
                  <w:lang w:eastAsia="en-CA"/>
                </w:rPr>
                <w:id w:val="445891471"/>
                <w14:checkbox>
                  <w14:checked w14:val="1"/>
                  <w14:checkedState w14:val="0050" w14:font="Wingdings 2"/>
                  <w14:uncheckedState w14:val="0020" w14:font="Wingdings 2"/>
                </w14:checkbox>
              </w:sdtPr>
              <w:sdtContent>
                <w:r w:rsidR="00F013FC" w:rsidRPr="00600838">
                  <w:rPr>
                    <w:lang w:eastAsia="en-CA"/>
                  </w:rPr>
                  <w:sym w:font="Wingdings 2" w:char="F050"/>
                </w:r>
              </w:sdtContent>
            </w:sdt>
          </w:p>
        </w:tc>
        <w:tc>
          <w:tcPr>
            <w:tcW w:w="964" w:type="dxa"/>
            <w:shd w:val="clear" w:color="auto" w:fill="F2F2F2" w:themeFill="background1" w:themeFillShade="F2"/>
            <w:vAlign w:val="center"/>
          </w:tcPr>
          <w:p w14:paraId="5C95A8E8" w14:textId="77777777" w:rsidR="00F013FC" w:rsidRDefault="00F013FC" w:rsidP="00F013FC">
            <w:pPr>
              <w:jc w:val="center"/>
              <w:rPr>
                <w:lang w:eastAsia="en-CA"/>
              </w:rPr>
            </w:pPr>
          </w:p>
        </w:tc>
        <w:tc>
          <w:tcPr>
            <w:tcW w:w="3288" w:type="dxa"/>
            <w:shd w:val="clear" w:color="auto" w:fill="F2F2F2" w:themeFill="background1" w:themeFillShade="F2"/>
          </w:tcPr>
          <w:p w14:paraId="747DB853" w14:textId="77777777" w:rsidR="00F013FC" w:rsidRDefault="00F013FC" w:rsidP="00F013FC">
            <w:pPr>
              <w:rPr>
                <w:lang w:eastAsia="en-CA"/>
              </w:rPr>
            </w:pPr>
          </w:p>
        </w:tc>
      </w:tr>
      <w:tr w:rsidR="00F013FC" w14:paraId="4A3890C2" w14:textId="77777777" w:rsidTr="00DD2645">
        <w:tc>
          <w:tcPr>
            <w:tcW w:w="3060" w:type="dxa"/>
            <w:shd w:val="clear" w:color="auto" w:fill="F2F2F2" w:themeFill="background1" w:themeFillShade="F2"/>
          </w:tcPr>
          <w:p w14:paraId="491861B8" w14:textId="6F1360C7" w:rsidR="00F013FC" w:rsidRDefault="00F013FC" w:rsidP="00F013FC">
            <w:pPr>
              <w:rPr>
                <w:lang w:eastAsia="en-CA"/>
              </w:rPr>
            </w:pPr>
            <w:r w:rsidRPr="00E75D62">
              <w:lastRenderedPageBreak/>
              <w:t>Cru 106</w:t>
            </w:r>
            <w:r w:rsidRPr="00E75D62">
              <w:rPr>
                <w:rFonts w:ascii="Cambria Math" w:hAnsi="Cambria Math" w:cs="Cambria Math"/>
              </w:rPr>
              <w:t>‐</w:t>
            </w:r>
            <w:r w:rsidRPr="00E75D62">
              <w:t xml:space="preserve"> SOFT MOC</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4769B359" w14:textId="77777777" w:rsidR="00F013FC" w:rsidRDefault="00F013FC" w:rsidP="00F013FC">
            <w:pPr>
              <w:rPr>
                <w:lang w:eastAsia="en-CA"/>
              </w:rPr>
            </w:pPr>
          </w:p>
        </w:tc>
        <w:tc>
          <w:tcPr>
            <w:tcW w:w="686" w:type="dxa"/>
            <w:shd w:val="clear" w:color="auto" w:fill="F2F2F2" w:themeFill="background1" w:themeFillShade="F2"/>
          </w:tcPr>
          <w:p w14:paraId="3D123F90" w14:textId="6B0880E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01D562D" w14:textId="77777777" w:rsidR="00F013FC" w:rsidRDefault="00F013FC" w:rsidP="00F013FC">
            <w:pPr>
              <w:jc w:val="center"/>
              <w:rPr>
                <w:lang w:eastAsia="en-CA"/>
              </w:rPr>
            </w:pPr>
          </w:p>
        </w:tc>
        <w:tc>
          <w:tcPr>
            <w:tcW w:w="1101" w:type="dxa"/>
            <w:shd w:val="clear" w:color="auto" w:fill="F2F2F2" w:themeFill="background1" w:themeFillShade="F2"/>
          </w:tcPr>
          <w:p w14:paraId="007FAE2E" w14:textId="77777777" w:rsidR="00F013FC" w:rsidRDefault="00F013FC" w:rsidP="00F013FC">
            <w:pPr>
              <w:jc w:val="center"/>
              <w:rPr>
                <w:lang w:eastAsia="en-CA"/>
              </w:rPr>
            </w:pPr>
          </w:p>
        </w:tc>
        <w:tc>
          <w:tcPr>
            <w:tcW w:w="850" w:type="dxa"/>
            <w:shd w:val="clear" w:color="auto" w:fill="F2F2F2" w:themeFill="background1" w:themeFillShade="F2"/>
            <w:vAlign w:val="center"/>
          </w:tcPr>
          <w:p w14:paraId="3D49C62C" w14:textId="77777777" w:rsidR="00F013FC" w:rsidRDefault="00F013FC" w:rsidP="00F013FC">
            <w:pPr>
              <w:jc w:val="center"/>
              <w:rPr>
                <w:lang w:eastAsia="en-CA"/>
              </w:rPr>
            </w:pPr>
          </w:p>
        </w:tc>
        <w:tc>
          <w:tcPr>
            <w:tcW w:w="448" w:type="dxa"/>
            <w:shd w:val="clear" w:color="auto" w:fill="F2F2F2" w:themeFill="background1" w:themeFillShade="F2"/>
          </w:tcPr>
          <w:p w14:paraId="52445552" w14:textId="484D48D1" w:rsidR="00F013FC" w:rsidRDefault="00000000" w:rsidP="00F013FC">
            <w:pPr>
              <w:jc w:val="center"/>
              <w:rPr>
                <w:lang w:eastAsia="en-CA"/>
              </w:rPr>
            </w:pPr>
            <w:sdt>
              <w:sdtPr>
                <w:rPr>
                  <w:lang w:eastAsia="en-CA"/>
                </w:rPr>
                <w:id w:val="1426303221"/>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228A06F4" w14:textId="77777777" w:rsidR="00F013FC" w:rsidRDefault="00F013FC" w:rsidP="00F013FC">
            <w:pPr>
              <w:jc w:val="center"/>
              <w:rPr>
                <w:lang w:eastAsia="en-CA"/>
              </w:rPr>
            </w:pPr>
          </w:p>
        </w:tc>
        <w:tc>
          <w:tcPr>
            <w:tcW w:w="448" w:type="dxa"/>
            <w:shd w:val="clear" w:color="auto" w:fill="F2F2F2" w:themeFill="background1" w:themeFillShade="F2"/>
          </w:tcPr>
          <w:p w14:paraId="24398227" w14:textId="3AE0A542" w:rsidR="00F013FC" w:rsidRDefault="00000000" w:rsidP="00F013FC">
            <w:pPr>
              <w:jc w:val="center"/>
              <w:rPr>
                <w:lang w:eastAsia="en-CA"/>
              </w:rPr>
            </w:pPr>
            <w:sdt>
              <w:sdtPr>
                <w:rPr>
                  <w:lang w:eastAsia="en-CA"/>
                </w:rPr>
                <w:id w:val="1827856335"/>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4D42DEE5" w14:textId="6C4060AA" w:rsidR="00F013FC" w:rsidRDefault="00000000" w:rsidP="00F013FC">
            <w:pPr>
              <w:jc w:val="center"/>
              <w:rPr>
                <w:lang w:eastAsia="en-CA"/>
              </w:rPr>
            </w:pPr>
            <w:sdt>
              <w:sdtPr>
                <w:rPr>
                  <w:lang w:eastAsia="en-CA"/>
                </w:rPr>
                <w:id w:val="1267425338"/>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196DD108" w14:textId="05D9A309" w:rsidR="00F013FC" w:rsidRDefault="00000000" w:rsidP="00F013FC">
            <w:pPr>
              <w:jc w:val="center"/>
              <w:rPr>
                <w:lang w:eastAsia="en-CA"/>
              </w:rPr>
            </w:pPr>
            <w:sdt>
              <w:sdtPr>
                <w:rPr>
                  <w:lang w:eastAsia="en-CA"/>
                </w:rPr>
                <w:id w:val="-2076586771"/>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24F8F194" w14:textId="77777777" w:rsidR="00F013FC" w:rsidRDefault="00F013FC" w:rsidP="00F013FC">
            <w:pPr>
              <w:jc w:val="center"/>
              <w:rPr>
                <w:lang w:eastAsia="en-CA"/>
              </w:rPr>
            </w:pPr>
          </w:p>
        </w:tc>
        <w:tc>
          <w:tcPr>
            <w:tcW w:w="3288" w:type="dxa"/>
            <w:shd w:val="clear" w:color="auto" w:fill="F2F2F2" w:themeFill="background1" w:themeFillShade="F2"/>
          </w:tcPr>
          <w:p w14:paraId="7D589427" w14:textId="77777777" w:rsidR="00F013FC" w:rsidRDefault="00F013FC" w:rsidP="00F013FC">
            <w:pPr>
              <w:rPr>
                <w:lang w:eastAsia="en-CA"/>
              </w:rPr>
            </w:pPr>
          </w:p>
        </w:tc>
      </w:tr>
      <w:tr w:rsidR="00F013FC" w14:paraId="54A3FBF9" w14:textId="77777777" w:rsidTr="00DD2645">
        <w:tc>
          <w:tcPr>
            <w:tcW w:w="3060" w:type="dxa"/>
            <w:shd w:val="clear" w:color="auto" w:fill="F2F2F2" w:themeFill="background1" w:themeFillShade="F2"/>
          </w:tcPr>
          <w:p w14:paraId="77162E3A" w14:textId="74BA944E" w:rsidR="00F013FC" w:rsidRDefault="00F013FC" w:rsidP="00F013FC">
            <w:pPr>
              <w:rPr>
                <w:lang w:eastAsia="en-CA"/>
              </w:rPr>
            </w:pPr>
            <w:r w:rsidRPr="00E75D62">
              <w:t>Cru 106</w:t>
            </w:r>
            <w:r w:rsidRPr="00E75D62">
              <w:rPr>
                <w:rFonts w:ascii="Cambria Math" w:hAnsi="Cambria Math" w:cs="Cambria Math"/>
              </w:rPr>
              <w:t>‐</w:t>
            </w:r>
            <w:r w:rsidRPr="00E75D62">
              <w:t xml:space="preserve"> SOFT MOC</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28F8596A" w14:textId="77777777" w:rsidR="00F013FC" w:rsidRDefault="00F013FC" w:rsidP="00F013FC">
            <w:pPr>
              <w:rPr>
                <w:lang w:eastAsia="en-CA"/>
              </w:rPr>
            </w:pPr>
          </w:p>
        </w:tc>
        <w:tc>
          <w:tcPr>
            <w:tcW w:w="686" w:type="dxa"/>
            <w:shd w:val="clear" w:color="auto" w:fill="F2F2F2" w:themeFill="background1" w:themeFillShade="F2"/>
          </w:tcPr>
          <w:p w14:paraId="5A8AF22D" w14:textId="4044FA0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F798ACE" w14:textId="77777777" w:rsidR="00F013FC" w:rsidRDefault="00F013FC" w:rsidP="00F013FC">
            <w:pPr>
              <w:jc w:val="center"/>
              <w:rPr>
                <w:lang w:eastAsia="en-CA"/>
              </w:rPr>
            </w:pPr>
          </w:p>
        </w:tc>
        <w:tc>
          <w:tcPr>
            <w:tcW w:w="1101" w:type="dxa"/>
            <w:shd w:val="clear" w:color="auto" w:fill="F2F2F2" w:themeFill="background1" w:themeFillShade="F2"/>
          </w:tcPr>
          <w:p w14:paraId="14CECE3D" w14:textId="77777777" w:rsidR="00F013FC" w:rsidRDefault="00F013FC" w:rsidP="00F013FC">
            <w:pPr>
              <w:jc w:val="center"/>
              <w:rPr>
                <w:lang w:eastAsia="en-CA"/>
              </w:rPr>
            </w:pPr>
          </w:p>
        </w:tc>
        <w:tc>
          <w:tcPr>
            <w:tcW w:w="850" w:type="dxa"/>
            <w:shd w:val="clear" w:color="auto" w:fill="F2F2F2" w:themeFill="background1" w:themeFillShade="F2"/>
            <w:vAlign w:val="center"/>
          </w:tcPr>
          <w:p w14:paraId="5CCAC5FC" w14:textId="77777777" w:rsidR="00F013FC" w:rsidRDefault="00F013FC" w:rsidP="00F013FC">
            <w:pPr>
              <w:jc w:val="center"/>
              <w:rPr>
                <w:lang w:eastAsia="en-CA"/>
              </w:rPr>
            </w:pPr>
          </w:p>
        </w:tc>
        <w:tc>
          <w:tcPr>
            <w:tcW w:w="448" w:type="dxa"/>
            <w:shd w:val="clear" w:color="auto" w:fill="F2F2F2" w:themeFill="background1" w:themeFillShade="F2"/>
          </w:tcPr>
          <w:p w14:paraId="6A1A4DDB" w14:textId="2374B7B0" w:rsidR="00F013FC" w:rsidRDefault="00000000" w:rsidP="00F013FC">
            <w:pPr>
              <w:jc w:val="center"/>
              <w:rPr>
                <w:lang w:eastAsia="en-CA"/>
              </w:rPr>
            </w:pPr>
            <w:sdt>
              <w:sdtPr>
                <w:rPr>
                  <w:lang w:eastAsia="en-CA"/>
                </w:rPr>
                <w:id w:val="-194852048"/>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0E29A753" w14:textId="77777777" w:rsidR="00F013FC" w:rsidRDefault="00F013FC" w:rsidP="00F013FC">
            <w:pPr>
              <w:jc w:val="center"/>
              <w:rPr>
                <w:lang w:eastAsia="en-CA"/>
              </w:rPr>
            </w:pPr>
          </w:p>
        </w:tc>
        <w:tc>
          <w:tcPr>
            <w:tcW w:w="448" w:type="dxa"/>
            <w:shd w:val="clear" w:color="auto" w:fill="F2F2F2" w:themeFill="background1" w:themeFillShade="F2"/>
          </w:tcPr>
          <w:p w14:paraId="6F04C9AE" w14:textId="72CF6EA9" w:rsidR="00F013FC" w:rsidRDefault="00000000" w:rsidP="00F013FC">
            <w:pPr>
              <w:jc w:val="center"/>
              <w:rPr>
                <w:lang w:eastAsia="en-CA"/>
              </w:rPr>
            </w:pPr>
            <w:sdt>
              <w:sdtPr>
                <w:rPr>
                  <w:lang w:eastAsia="en-CA"/>
                </w:rPr>
                <w:id w:val="-1369375578"/>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25BA10B3" w14:textId="4A6F697F" w:rsidR="00F013FC" w:rsidRDefault="00000000" w:rsidP="00F013FC">
            <w:pPr>
              <w:jc w:val="center"/>
              <w:rPr>
                <w:lang w:eastAsia="en-CA"/>
              </w:rPr>
            </w:pPr>
            <w:sdt>
              <w:sdtPr>
                <w:rPr>
                  <w:lang w:eastAsia="en-CA"/>
                </w:rPr>
                <w:id w:val="-107895464"/>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6E1F597F" w14:textId="14CB6043" w:rsidR="00F013FC" w:rsidRDefault="00000000" w:rsidP="00F013FC">
            <w:pPr>
              <w:jc w:val="center"/>
              <w:rPr>
                <w:lang w:eastAsia="en-CA"/>
              </w:rPr>
            </w:pPr>
            <w:sdt>
              <w:sdtPr>
                <w:rPr>
                  <w:lang w:eastAsia="en-CA"/>
                </w:rPr>
                <w:id w:val="312528444"/>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43B95F5D" w14:textId="77777777" w:rsidR="00F013FC" w:rsidRDefault="00F013FC" w:rsidP="00F013FC">
            <w:pPr>
              <w:jc w:val="center"/>
              <w:rPr>
                <w:lang w:eastAsia="en-CA"/>
              </w:rPr>
            </w:pPr>
          </w:p>
        </w:tc>
        <w:tc>
          <w:tcPr>
            <w:tcW w:w="3288" w:type="dxa"/>
            <w:shd w:val="clear" w:color="auto" w:fill="F2F2F2" w:themeFill="background1" w:themeFillShade="F2"/>
          </w:tcPr>
          <w:p w14:paraId="398C40F0" w14:textId="77777777" w:rsidR="00F013FC" w:rsidRDefault="00F013FC" w:rsidP="00F013FC">
            <w:pPr>
              <w:rPr>
                <w:lang w:eastAsia="en-CA"/>
              </w:rPr>
            </w:pPr>
          </w:p>
        </w:tc>
      </w:tr>
      <w:tr w:rsidR="00F013FC" w14:paraId="0B981A68" w14:textId="77777777" w:rsidTr="00DD2645">
        <w:tc>
          <w:tcPr>
            <w:tcW w:w="3060" w:type="dxa"/>
            <w:shd w:val="clear" w:color="auto" w:fill="F2F2F2" w:themeFill="background1" w:themeFillShade="F2"/>
          </w:tcPr>
          <w:p w14:paraId="32064F8E" w14:textId="6ACB7431" w:rsidR="00F013FC" w:rsidRDefault="00F013FC" w:rsidP="00F013FC">
            <w:pPr>
              <w:rPr>
                <w:lang w:eastAsia="en-CA"/>
              </w:rPr>
            </w:pPr>
            <w:r w:rsidRPr="00E75D62">
              <w:t>CRU 106</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3726DB18" w14:textId="77777777" w:rsidR="00F013FC" w:rsidRDefault="00F013FC" w:rsidP="00F013FC">
            <w:pPr>
              <w:rPr>
                <w:lang w:eastAsia="en-CA"/>
              </w:rPr>
            </w:pPr>
          </w:p>
        </w:tc>
        <w:tc>
          <w:tcPr>
            <w:tcW w:w="686" w:type="dxa"/>
            <w:shd w:val="clear" w:color="auto" w:fill="F2F2F2" w:themeFill="background1" w:themeFillShade="F2"/>
          </w:tcPr>
          <w:p w14:paraId="68AFFFC2" w14:textId="3139951F"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2F39FBA" w14:textId="77777777" w:rsidR="00F013FC" w:rsidRDefault="00F013FC" w:rsidP="00F013FC">
            <w:pPr>
              <w:jc w:val="center"/>
              <w:rPr>
                <w:lang w:eastAsia="en-CA"/>
              </w:rPr>
            </w:pPr>
          </w:p>
        </w:tc>
        <w:tc>
          <w:tcPr>
            <w:tcW w:w="1101" w:type="dxa"/>
            <w:shd w:val="clear" w:color="auto" w:fill="F2F2F2" w:themeFill="background1" w:themeFillShade="F2"/>
          </w:tcPr>
          <w:p w14:paraId="17436BC7" w14:textId="77777777" w:rsidR="00F013FC" w:rsidRDefault="00F013FC" w:rsidP="00F013FC">
            <w:pPr>
              <w:jc w:val="center"/>
              <w:rPr>
                <w:lang w:eastAsia="en-CA"/>
              </w:rPr>
            </w:pPr>
          </w:p>
        </w:tc>
        <w:tc>
          <w:tcPr>
            <w:tcW w:w="850" w:type="dxa"/>
            <w:shd w:val="clear" w:color="auto" w:fill="F2F2F2" w:themeFill="background1" w:themeFillShade="F2"/>
            <w:vAlign w:val="center"/>
          </w:tcPr>
          <w:p w14:paraId="108A7688" w14:textId="77777777" w:rsidR="00F013FC" w:rsidRDefault="00F013FC" w:rsidP="00F013FC">
            <w:pPr>
              <w:jc w:val="center"/>
              <w:rPr>
                <w:lang w:eastAsia="en-CA"/>
              </w:rPr>
            </w:pPr>
          </w:p>
        </w:tc>
        <w:tc>
          <w:tcPr>
            <w:tcW w:w="448" w:type="dxa"/>
            <w:shd w:val="clear" w:color="auto" w:fill="F2F2F2" w:themeFill="background1" w:themeFillShade="F2"/>
          </w:tcPr>
          <w:p w14:paraId="2AF1EC97" w14:textId="209B56C7" w:rsidR="00F013FC" w:rsidRDefault="00000000" w:rsidP="00F013FC">
            <w:pPr>
              <w:jc w:val="center"/>
              <w:rPr>
                <w:lang w:eastAsia="en-CA"/>
              </w:rPr>
            </w:pPr>
            <w:sdt>
              <w:sdtPr>
                <w:rPr>
                  <w:lang w:eastAsia="en-CA"/>
                </w:rPr>
                <w:id w:val="-1620139713"/>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1E0E24A4" w14:textId="77777777" w:rsidR="00F013FC" w:rsidRDefault="00F013FC" w:rsidP="00F013FC">
            <w:pPr>
              <w:jc w:val="center"/>
              <w:rPr>
                <w:lang w:eastAsia="en-CA"/>
              </w:rPr>
            </w:pPr>
          </w:p>
        </w:tc>
        <w:tc>
          <w:tcPr>
            <w:tcW w:w="448" w:type="dxa"/>
            <w:shd w:val="clear" w:color="auto" w:fill="F2F2F2" w:themeFill="background1" w:themeFillShade="F2"/>
          </w:tcPr>
          <w:p w14:paraId="1FA05B81" w14:textId="05FCD71F" w:rsidR="00F013FC" w:rsidRDefault="00000000" w:rsidP="00F013FC">
            <w:pPr>
              <w:jc w:val="center"/>
              <w:rPr>
                <w:lang w:eastAsia="en-CA"/>
              </w:rPr>
            </w:pPr>
            <w:sdt>
              <w:sdtPr>
                <w:rPr>
                  <w:lang w:eastAsia="en-CA"/>
                </w:rPr>
                <w:id w:val="900334694"/>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65E338FB" w14:textId="57CDAA9D" w:rsidR="00F013FC" w:rsidRDefault="00000000" w:rsidP="00F013FC">
            <w:pPr>
              <w:jc w:val="center"/>
              <w:rPr>
                <w:lang w:eastAsia="en-CA"/>
              </w:rPr>
            </w:pPr>
            <w:sdt>
              <w:sdtPr>
                <w:rPr>
                  <w:lang w:eastAsia="en-CA"/>
                </w:rPr>
                <w:id w:val="1583182963"/>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590DDC35" w14:textId="4C0B8B0B" w:rsidR="00F013FC" w:rsidRDefault="00000000" w:rsidP="00F013FC">
            <w:pPr>
              <w:jc w:val="center"/>
              <w:rPr>
                <w:lang w:eastAsia="en-CA"/>
              </w:rPr>
            </w:pPr>
            <w:sdt>
              <w:sdtPr>
                <w:rPr>
                  <w:lang w:eastAsia="en-CA"/>
                </w:rPr>
                <w:id w:val="-1301225820"/>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03C5D418" w14:textId="77777777" w:rsidR="00F013FC" w:rsidRDefault="00F013FC" w:rsidP="00F013FC">
            <w:pPr>
              <w:jc w:val="center"/>
              <w:rPr>
                <w:lang w:eastAsia="en-CA"/>
              </w:rPr>
            </w:pPr>
          </w:p>
        </w:tc>
        <w:tc>
          <w:tcPr>
            <w:tcW w:w="3288" w:type="dxa"/>
            <w:shd w:val="clear" w:color="auto" w:fill="F2F2F2" w:themeFill="background1" w:themeFillShade="F2"/>
          </w:tcPr>
          <w:p w14:paraId="57665357" w14:textId="77777777" w:rsidR="00F013FC" w:rsidRDefault="00F013FC" w:rsidP="00F013FC">
            <w:pPr>
              <w:rPr>
                <w:lang w:eastAsia="en-CA"/>
              </w:rPr>
            </w:pPr>
          </w:p>
        </w:tc>
      </w:tr>
      <w:tr w:rsidR="00F013FC" w14:paraId="0D9E6752" w14:textId="77777777" w:rsidTr="00DD2645">
        <w:tc>
          <w:tcPr>
            <w:tcW w:w="3060" w:type="dxa"/>
            <w:shd w:val="clear" w:color="auto" w:fill="F2F2F2" w:themeFill="background1" w:themeFillShade="F2"/>
          </w:tcPr>
          <w:p w14:paraId="6539CD8A" w14:textId="0D8D4A99" w:rsidR="00F013FC" w:rsidRDefault="00F013FC" w:rsidP="00F013FC">
            <w:pPr>
              <w:rPr>
                <w:lang w:eastAsia="en-CA"/>
              </w:rPr>
            </w:pPr>
            <w:r w:rsidRPr="00E75D62">
              <w:t>CRU 106</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758F0517" w14:textId="77777777" w:rsidR="00F013FC" w:rsidRDefault="00F013FC" w:rsidP="00F013FC">
            <w:pPr>
              <w:rPr>
                <w:lang w:eastAsia="en-CA"/>
              </w:rPr>
            </w:pPr>
          </w:p>
        </w:tc>
        <w:tc>
          <w:tcPr>
            <w:tcW w:w="686" w:type="dxa"/>
            <w:shd w:val="clear" w:color="auto" w:fill="F2F2F2" w:themeFill="background1" w:themeFillShade="F2"/>
          </w:tcPr>
          <w:p w14:paraId="0AC33B05" w14:textId="091A9C4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EBBE570" w14:textId="77777777" w:rsidR="00F013FC" w:rsidRDefault="00F013FC" w:rsidP="00F013FC">
            <w:pPr>
              <w:jc w:val="center"/>
              <w:rPr>
                <w:lang w:eastAsia="en-CA"/>
              </w:rPr>
            </w:pPr>
          </w:p>
        </w:tc>
        <w:tc>
          <w:tcPr>
            <w:tcW w:w="1101" w:type="dxa"/>
            <w:shd w:val="clear" w:color="auto" w:fill="F2F2F2" w:themeFill="background1" w:themeFillShade="F2"/>
          </w:tcPr>
          <w:p w14:paraId="095DE37D" w14:textId="77777777" w:rsidR="00F013FC" w:rsidRDefault="00F013FC" w:rsidP="00F013FC">
            <w:pPr>
              <w:jc w:val="center"/>
              <w:rPr>
                <w:lang w:eastAsia="en-CA"/>
              </w:rPr>
            </w:pPr>
          </w:p>
        </w:tc>
        <w:tc>
          <w:tcPr>
            <w:tcW w:w="850" w:type="dxa"/>
            <w:shd w:val="clear" w:color="auto" w:fill="F2F2F2" w:themeFill="background1" w:themeFillShade="F2"/>
            <w:vAlign w:val="center"/>
          </w:tcPr>
          <w:p w14:paraId="71ECF82A" w14:textId="77777777" w:rsidR="00F013FC" w:rsidRDefault="00F013FC" w:rsidP="00F013FC">
            <w:pPr>
              <w:jc w:val="center"/>
              <w:rPr>
                <w:lang w:eastAsia="en-CA"/>
              </w:rPr>
            </w:pPr>
          </w:p>
        </w:tc>
        <w:tc>
          <w:tcPr>
            <w:tcW w:w="448" w:type="dxa"/>
            <w:shd w:val="clear" w:color="auto" w:fill="F2F2F2" w:themeFill="background1" w:themeFillShade="F2"/>
          </w:tcPr>
          <w:p w14:paraId="2AF96795" w14:textId="1FB027E0" w:rsidR="00F013FC" w:rsidRDefault="00000000" w:rsidP="00F013FC">
            <w:pPr>
              <w:jc w:val="center"/>
              <w:rPr>
                <w:lang w:eastAsia="en-CA"/>
              </w:rPr>
            </w:pPr>
            <w:sdt>
              <w:sdtPr>
                <w:rPr>
                  <w:lang w:eastAsia="en-CA"/>
                </w:rPr>
                <w:id w:val="79264680"/>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3D079094" w14:textId="77777777" w:rsidR="00F013FC" w:rsidRDefault="00F013FC" w:rsidP="00F013FC">
            <w:pPr>
              <w:jc w:val="center"/>
              <w:rPr>
                <w:lang w:eastAsia="en-CA"/>
              </w:rPr>
            </w:pPr>
          </w:p>
        </w:tc>
        <w:tc>
          <w:tcPr>
            <w:tcW w:w="448" w:type="dxa"/>
            <w:shd w:val="clear" w:color="auto" w:fill="F2F2F2" w:themeFill="background1" w:themeFillShade="F2"/>
          </w:tcPr>
          <w:p w14:paraId="66424240" w14:textId="133121C9" w:rsidR="00F013FC" w:rsidRDefault="00000000" w:rsidP="00F013FC">
            <w:pPr>
              <w:jc w:val="center"/>
              <w:rPr>
                <w:lang w:eastAsia="en-CA"/>
              </w:rPr>
            </w:pPr>
            <w:sdt>
              <w:sdtPr>
                <w:rPr>
                  <w:lang w:eastAsia="en-CA"/>
                </w:rPr>
                <w:id w:val="-1616209089"/>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16F46BD7" w14:textId="36F050FC" w:rsidR="00F013FC" w:rsidRDefault="00000000" w:rsidP="00F013FC">
            <w:pPr>
              <w:jc w:val="center"/>
              <w:rPr>
                <w:lang w:eastAsia="en-CA"/>
              </w:rPr>
            </w:pPr>
            <w:sdt>
              <w:sdtPr>
                <w:rPr>
                  <w:lang w:eastAsia="en-CA"/>
                </w:rPr>
                <w:id w:val="271515094"/>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39D9E1BC" w14:textId="62A44610" w:rsidR="00F013FC" w:rsidRDefault="00000000" w:rsidP="00F013FC">
            <w:pPr>
              <w:jc w:val="center"/>
              <w:rPr>
                <w:lang w:eastAsia="en-CA"/>
              </w:rPr>
            </w:pPr>
            <w:sdt>
              <w:sdtPr>
                <w:rPr>
                  <w:lang w:eastAsia="en-CA"/>
                </w:rPr>
                <w:id w:val="-473755063"/>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76B5BFD6" w14:textId="77777777" w:rsidR="00F013FC" w:rsidRDefault="00F013FC" w:rsidP="00F013FC">
            <w:pPr>
              <w:jc w:val="center"/>
              <w:rPr>
                <w:lang w:eastAsia="en-CA"/>
              </w:rPr>
            </w:pPr>
          </w:p>
        </w:tc>
        <w:tc>
          <w:tcPr>
            <w:tcW w:w="3288" w:type="dxa"/>
            <w:shd w:val="clear" w:color="auto" w:fill="F2F2F2" w:themeFill="background1" w:themeFillShade="F2"/>
          </w:tcPr>
          <w:p w14:paraId="358D6D14" w14:textId="77777777" w:rsidR="00F013FC" w:rsidRDefault="00F013FC" w:rsidP="00F013FC">
            <w:pPr>
              <w:rPr>
                <w:lang w:eastAsia="en-CA"/>
              </w:rPr>
            </w:pPr>
          </w:p>
        </w:tc>
      </w:tr>
      <w:tr w:rsidR="00F013FC" w14:paraId="02B017B2" w14:textId="77777777" w:rsidTr="00DD2645">
        <w:tc>
          <w:tcPr>
            <w:tcW w:w="3060" w:type="dxa"/>
            <w:shd w:val="clear" w:color="auto" w:fill="F2F2F2" w:themeFill="background1" w:themeFillShade="F2"/>
          </w:tcPr>
          <w:p w14:paraId="10EE5A1B" w14:textId="6BF0372D" w:rsidR="00F013FC" w:rsidRDefault="00F013FC" w:rsidP="00F013FC">
            <w:pPr>
              <w:rPr>
                <w:lang w:eastAsia="en-CA"/>
              </w:rPr>
            </w:pPr>
            <w:r w:rsidRPr="00E75D62">
              <w:t>CRU 151</w:t>
            </w:r>
            <w:r w:rsidRPr="00E75D62">
              <w:rPr>
                <w:rFonts w:ascii="Cambria Math" w:hAnsi="Cambria Math" w:cs="Cambria Math"/>
              </w:rPr>
              <w:t>‐</w:t>
            </w:r>
            <w:r w:rsidRPr="00E75D62">
              <w:t xml:space="preserve"> PEOPLES JEWELERY</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230382D2" w14:textId="77777777" w:rsidR="00F013FC" w:rsidRDefault="00F013FC" w:rsidP="00F013FC">
            <w:pPr>
              <w:rPr>
                <w:lang w:eastAsia="en-CA"/>
              </w:rPr>
            </w:pPr>
          </w:p>
        </w:tc>
        <w:tc>
          <w:tcPr>
            <w:tcW w:w="686" w:type="dxa"/>
            <w:shd w:val="clear" w:color="auto" w:fill="F2F2F2" w:themeFill="background1" w:themeFillShade="F2"/>
          </w:tcPr>
          <w:p w14:paraId="58BE70EE" w14:textId="5CEA3DB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CFF2E9C" w14:textId="77777777" w:rsidR="00F013FC" w:rsidRDefault="00F013FC" w:rsidP="00F013FC">
            <w:pPr>
              <w:jc w:val="center"/>
              <w:rPr>
                <w:lang w:eastAsia="en-CA"/>
              </w:rPr>
            </w:pPr>
          </w:p>
        </w:tc>
        <w:tc>
          <w:tcPr>
            <w:tcW w:w="1101" w:type="dxa"/>
            <w:shd w:val="clear" w:color="auto" w:fill="F2F2F2" w:themeFill="background1" w:themeFillShade="F2"/>
          </w:tcPr>
          <w:p w14:paraId="04ABC97A" w14:textId="77777777" w:rsidR="00F013FC" w:rsidRDefault="00F013FC" w:rsidP="00F013FC">
            <w:pPr>
              <w:jc w:val="center"/>
              <w:rPr>
                <w:lang w:eastAsia="en-CA"/>
              </w:rPr>
            </w:pPr>
          </w:p>
        </w:tc>
        <w:tc>
          <w:tcPr>
            <w:tcW w:w="850" w:type="dxa"/>
            <w:shd w:val="clear" w:color="auto" w:fill="F2F2F2" w:themeFill="background1" w:themeFillShade="F2"/>
            <w:vAlign w:val="center"/>
          </w:tcPr>
          <w:p w14:paraId="4D5D06A4" w14:textId="77777777" w:rsidR="00F013FC" w:rsidRDefault="00F013FC" w:rsidP="00F013FC">
            <w:pPr>
              <w:jc w:val="center"/>
              <w:rPr>
                <w:lang w:eastAsia="en-CA"/>
              </w:rPr>
            </w:pPr>
          </w:p>
        </w:tc>
        <w:tc>
          <w:tcPr>
            <w:tcW w:w="448" w:type="dxa"/>
            <w:shd w:val="clear" w:color="auto" w:fill="F2F2F2" w:themeFill="background1" w:themeFillShade="F2"/>
          </w:tcPr>
          <w:p w14:paraId="04D499B3" w14:textId="683FE5F9" w:rsidR="00F013FC" w:rsidRDefault="00000000" w:rsidP="00F013FC">
            <w:pPr>
              <w:jc w:val="center"/>
              <w:rPr>
                <w:lang w:eastAsia="en-CA"/>
              </w:rPr>
            </w:pPr>
            <w:sdt>
              <w:sdtPr>
                <w:rPr>
                  <w:lang w:eastAsia="en-CA"/>
                </w:rPr>
                <w:id w:val="-2014527237"/>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6B190C84" w14:textId="77777777" w:rsidR="00F013FC" w:rsidRDefault="00F013FC" w:rsidP="00F013FC">
            <w:pPr>
              <w:jc w:val="center"/>
              <w:rPr>
                <w:lang w:eastAsia="en-CA"/>
              </w:rPr>
            </w:pPr>
          </w:p>
        </w:tc>
        <w:tc>
          <w:tcPr>
            <w:tcW w:w="448" w:type="dxa"/>
            <w:shd w:val="clear" w:color="auto" w:fill="F2F2F2" w:themeFill="background1" w:themeFillShade="F2"/>
          </w:tcPr>
          <w:p w14:paraId="3B020F67" w14:textId="24B4D680" w:rsidR="00F013FC" w:rsidRDefault="00000000" w:rsidP="00F013FC">
            <w:pPr>
              <w:jc w:val="center"/>
              <w:rPr>
                <w:lang w:eastAsia="en-CA"/>
              </w:rPr>
            </w:pPr>
            <w:sdt>
              <w:sdtPr>
                <w:rPr>
                  <w:lang w:eastAsia="en-CA"/>
                </w:rPr>
                <w:id w:val="-1110272196"/>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5915A82D" w14:textId="6381FE87" w:rsidR="00F013FC" w:rsidRDefault="00000000" w:rsidP="00F013FC">
            <w:pPr>
              <w:jc w:val="center"/>
              <w:rPr>
                <w:lang w:eastAsia="en-CA"/>
              </w:rPr>
            </w:pPr>
            <w:sdt>
              <w:sdtPr>
                <w:rPr>
                  <w:lang w:eastAsia="en-CA"/>
                </w:rPr>
                <w:id w:val="2025747591"/>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2EE1A44F" w14:textId="0ED3BCBE" w:rsidR="00F013FC" w:rsidRDefault="00000000" w:rsidP="00F013FC">
            <w:pPr>
              <w:jc w:val="center"/>
              <w:rPr>
                <w:lang w:eastAsia="en-CA"/>
              </w:rPr>
            </w:pPr>
            <w:sdt>
              <w:sdtPr>
                <w:rPr>
                  <w:lang w:eastAsia="en-CA"/>
                </w:rPr>
                <w:id w:val="-1505733483"/>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21693C00" w14:textId="77777777" w:rsidR="00F013FC" w:rsidRDefault="00F013FC" w:rsidP="00F013FC">
            <w:pPr>
              <w:jc w:val="center"/>
              <w:rPr>
                <w:lang w:eastAsia="en-CA"/>
              </w:rPr>
            </w:pPr>
          </w:p>
        </w:tc>
        <w:tc>
          <w:tcPr>
            <w:tcW w:w="3288" w:type="dxa"/>
            <w:shd w:val="clear" w:color="auto" w:fill="F2F2F2" w:themeFill="background1" w:themeFillShade="F2"/>
          </w:tcPr>
          <w:p w14:paraId="5D2F828C" w14:textId="77777777" w:rsidR="00F013FC" w:rsidRDefault="00F013FC" w:rsidP="00F013FC">
            <w:pPr>
              <w:rPr>
                <w:lang w:eastAsia="en-CA"/>
              </w:rPr>
            </w:pPr>
          </w:p>
        </w:tc>
      </w:tr>
      <w:tr w:rsidR="00F013FC" w14:paraId="066FD47A" w14:textId="77777777" w:rsidTr="00DD2645">
        <w:tc>
          <w:tcPr>
            <w:tcW w:w="3060" w:type="dxa"/>
            <w:shd w:val="clear" w:color="auto" w:fill="F2F2F2" w:themeFill="background1" w:themeFillShade="F2"/>
          </w:tcPr>
          <w:p w14:paraId="3889AB2E" w14:textId="003C9900" w:rsidR="00F013FC" w:rsidRDefault="00F013FC" w:rsidP="00F013FC">
            <w:pPr>
              <w:rPr>
                <w:lang w:eastAsia="en-CA"/>
              </w:rPr>
            </w:pPr>
            <w:r w:rsidRPr="00E75D62">
              <w:t>CRU 151</w:t>
            </w:r>
            <w:r w:rsidRPr="00E75D62">
              <w:rPr>
                <w:rFonts w:ascii="Cambria Math" w:hAnsi="Cambria Math" w:cs="Cambria Math"/>
              </w:rPr>
              <w:t>‐</w:t>
            </w:r>
            <w:r w:rsidRPr="00E75D62">
              <w:t xml:space="preserve"> PEOPLES JEWELERY</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1478E14D" w14:textId="77777777" w:rsidR="00F013FC" w:rsidRDefault="00F013FC" w:rsidP="00F013FC">
            <w:pPr>
              <w:rPr>
                <w:lang w:eastAsia="en-CA"/>
              </w:rPr>
            </w:pPr>
          </w:p>
        </w:tc>
        <w:tc>
          <w:tcPr>
            <w:tcW w:w="686" w:type="dxa"/>
            <w:shd w:val="clear" w:color="auto" w:fill="F2F2F2" w:themeFill="background1" w:themeFillShade="F2"/>
          </w:tcPr>
          <w:p w14:paraId="7C680C6E" w14:textId="214E5AD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EB1C069" w14:textId="77777777" w:rsidR="00F013FC" w:rsidRDefault="00F013FC" w:rsidP="00F013FC">
            <w:pPr>
              <w:jc w:val="center"/>
              <w:rPr>
                <w:lang w:eastAsia="en-CA"/>
              </w:rPr>
            </w:pPr>
          </w:p>
        </w:tc>
        <w:tc>
          <w:tcPr>
            <w:tcW w:w="1101" w:type="dxa"/>
            <w:shd w:val="clear" w:color="auto" w:fill="F2F2F2" w:themeFill="background1" w:themeFillShade="F2"/>
          </w:tcPr>
          <w:p w14:paraId="442F5E13" w14:textId="77777777" w:rsidR="00F013FC" w:rsidRDefault="00F013FC" w:rsidP="00F013FC">
            <w:pPr>
              <w:jc w:val="center"/>
              <w:rPr>
                <w:lang w:eastAsia="en-CA"/>
              </w:rPr>
            </w:pPr>
          </w:p>
        </w:tc>
        <w:tc>
          <w:tcPr>
            <w:tcW w:w="850" w:type="dxa"/>
            <w:shd w:val="clear" w:color="auto" w:fill="F2F2F2" w:themeFill="background1" w:themeFillShade="F2"/>
            <w:vAlign w:val="center"/>
          </w:tcPr>
          <w:p w14:paraId="6838E840" w14:textId="77777777" w:rsidR="00F013FC" w:rsidRDefault="00F013FC" w:rsidP="00F013FC">
            <w:pPr>
              <w:jc w:val="center"/>
              <w:rPr>
                <w:lang w:eastAsia="en-CA"/>
              </w:rPr>
            </w:pPr>
          </w:p>
        </w:tc>
        <w:tc>
          <w:tcPr>
            <w:tcW w:w="448" w:type="dxa"/>
            <w:shd w:val="clear" w:color="auto" w:fill="F2F2F2" w:themeFill="background1" w:themeFillShade="F2"/>
          </w:tcPr>
          <w:p w14:paraId="6A32C7EC" w14:textId="0E00EB49" w:rsidR="00F013FC" w:rsidRDefault="00000000" w:rsidP="00F013FC">
            <w:pPr>
              <w:jc w:val="center"/>
              <w:rPr>
                <w:lang w:eastAsia="en-CA"/>
              </w:rPr>
            </w:pPr>
            <w:sdt>
              <w:sdtPr>
                <w:rPr>
                  <w:lang w:eastAsia="en-CA"/>
                </w:rPr>
                <w:id w:val="-322131269"/>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392C9F6C" w14:textId="77777777" w:rsidR="00F013FC" w:rsidRDefault="00F013FC" w:rsidP="00F013FC">
            <w:pPr>
              <w:jc w:val="center"/>
              <w:rPr>
                <w:lang w:eastAsia="en-CA"/>
              </w:rPr>
            </w:pPr>
          </w:p>
        </w:tc>
        <w:tc>
          <w:tcPr>
            <w:tcW w:w="448" w:type="dxa"/>
            <w:shd w:val="clear" w:color="auto" w:fill="F2F2F2" w:themeFill="background1" w:themeFillShade="F2"/>
          </w:tcPr>
          <w:p w14:paraId="7FECC148" w14:textId="2513A8A8" w:rsidR="00F013FC" w:rsidRDefault="00000000" w:rsidP="00F013FC">
            <w:pPr>
              <w:jc w:val="center"/>
              <w:rPr>
                <w:lang w:eastAsia="en-CA"/>
              </w:rPr>
            </w:pPr>
            <w:sdt>
              <w:sdtPr>
                <w:rPr>
                  <w:lang w:eastAsia="en-CA"/>
                </w:rPr>
                <w:id w:val="-1859493087"/>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38BFD933" w14:textId="6CE9DCF9" w:rsidR="00F013FC" w:rsidRDefault="00000000" w:rsidP="00F013FC">
            <w:pPr>
              <w:jc w:val="center"/>
              <w:rPr>
                <w:lang w:eastAsia="en-CA"/>
              </w:rPr>
            </w:pPr>
            <w:sdt>
              <w:sdtPr>
                <w:rPr>
                  <w:lang w:eastAsia="en-CA"/>
                </w:rPr>
                <w:id w:val="438107963"/>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32FC3EB0" w14:textId="14EBBC27" w:rsidR="00F013FC" w:rsidRDefault="00000000" w:rsidP="00F013FC">
            <w:pPr>
              <w:jc w:val="center"/>
              <w:rPr>
                <w:lang w:eastAsia="en-CA"/>
              </w:rPr>
            </w:pPr>
            <w:sdt>
              <w:sdtPr>
                <w:rPr>
                  <w:lang w:eastAsia="en-CA"/>
                </w:rPr>
                <w:id w:val="-671572284"/>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11FDB284" w14:textId="77777777" w:rsidR="00F013FC" w:rsidRDefault="00F013FC" w:rsidP="00F013FC">
            <w:pPr>
              <w:jc w:val="center"/>
              <w:rPr>
                <w:lang w:eastAsia="en-CA"/>
              </w:rPr>
            </w:pPr>
          </w:p>
        </w:tc>
        <w:tc>
          <w:tcPr>
            <w:tcW w:w="3288" w:type="dxa"/>
            <w:shd w:val="clear" w:color="auto" w:fill="F2F2F2" w:themeFill="background1" w:themeFillShade="F2"/>
          </w:tcPr>
          <w:p w14:paraId="4CB63DDB" w14:textId="77777777" w:rsidR="00F013FC" w:rsidRDefault="00F013FC" w:rsidP="00F013FC">
            <w:pPr>
              <w:rPr>
                <w:lang w:eastAsia="en-CA"/>
              </w:rPr>
            </w:pPr>
          </w:p>
        </w:tc>
      </w:tr>
      <w:tr w:rsidR="00F013FC" w14:paraId="74F7A4A5" w14:textId="77777777" w:rsidTr="00DD2645">
        <w:tc>
          <w:tcPr>
            <w:tcW w:w="3060" w:type="dxa"/>
            <w:shd w:val="clear" w:color="auto" w:fill="F2F2F2" w:themeFill="background1" w:themeFillShade="F2"/>
          </w:tcPr>
          <w:p w14:paraId="0B36FE9A" w14:textId="62701DAB" w:rsidR="00F013FC" w:rsidRDefault="00F013FC" w:rsidP="00F013FC">
            <w:pPr>
              <w:rPr>
                <w:lang w:eastAsia="en-CA"/>
              </w:rPr>
            </w:pPr>
            <w:r w:rsidRPr="00E75D62">
              <w:t>CRU 152</w:t>
            </w:r>
            <w:r w:rsidRPr="00E75D62">
              <w:rPr>
                <w:rFonts w:ascii="Cambria Math" w:hAnsi="Cambria Math" w:cs="Cambria Math"/>
              </w:rPr>
              <w:t>‐</w:t>
            </w:r>
            <w:r w:rsidRPr="00E75D62">
              <w:t xml:space="preserve"> MERLE NORMAN</w:t>
            </w:r>
            <w:r w:rsidRPr="00E75D62">
              <w:rPr>
                <w:rFonts w:ascii="Cambria Math" w:hAnsi="Cambria Math" w:cs="Cambria Math"/>
              </w:rPr>
              <w:t>‐</w:t>
            </w:r>
            <w:r w:rsidRPr="00E75D62">
              <w:t xml:space="preserve"> back area HORN/STROBE - HORN TEST</w:t>
            </w:r>
          </w:p>
        </w:tc>
        <w:tc>
          <w:tcPr>
            <w:tcW w:w="907" w:type="dxa"/>
            <w:shd w:val="clear" w:color="auto" w:fill="F2F2F2" w:themeFill="background1" w:themeFillShade="F2"/>
            <w:vAlign w:val="center"/>
          </w:tcPr>
          <w:p w14:paraId="57D208D9" w14:textId="77777777" w:rsidR="00F013FC" w:rsidRDefault="00F013FC" w:rsidP="00F013FC">
            <w:pPr>
              <w:rPr>
                <w:lang w:eastAsia="en-CA"/>
              </w:rPr>
            </w:pPr>
          </w:p>
        </w:tc>
        <w:tc>
          <w:tcPr>
            <w:tcW w:w="686" w:type="dxa"/>
            <w:shd w:val="clear" w:color="auto" w:fill="F2F2F2" w:themeFill="background1" w:themeFillShade="F2"/>
          </w:tcPr>
          <w:p w14:paraId="2FAA61CC" w14:textId="5600B1C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6769757" w14:textId="77777777" w:rsidR="00F013FC" w:rsidRDefault="00F013FC" w:rsidP="00F013FC">
            <w:pPr>
              <w:jc w:val="center"/>
              <w:rPr>
                <w:lang w:eastAsia="en-CA"/>
              </w:rPr>
            </w:pPr>
          </w:p>
        </w:tc>
        <w:tc>
          <w:tcPr>
            <w:tcW w:w="1101" w:type="dxa"/>
            <w:shd w:val="clear" w:color="auto" w:fill="F2F2F2" w:themeFill="background1" w:themeFillShade="F2"/>
          </w:tcPr>
          <w:p w14:paraId="7E98C256" w14:textId="77777777" w:rsidR="00F013FC" w:rsidRDefault="00F013FC" w:rsidP="00F013FC">
            <w:pPr>
              <w:jc w:val="center"/>
              <w:rPr>
                <w:lang w:eastAsia="en-CA"/>
              </w:rPr>
            </w:pPr>
          </w:p>
        </w:tc>
        <w:tc>
          <w:tcPr>
            <w:tcW w:w="850" w:type="dxa"/>
            <w:shd w:val="clear" w:color="auto" w:fill="F2F2F2" w:themeFill="background1" w:themeFillShade="F2"/>
            <w:vAlign w:val="center"/>
          </w:tcPr>
          <w:p w14:paraId="4564665C" w14:textId="77777777" w:rsidR="00F013FC" w:rsidRDefault="00F013FC" w:rsidP="00F013FC">
            <w:pPr>
              <w:jc w:val="center"/>
              <w:rPr>
                <w:lang w:eastAsia="en-CA"/>
              </w:rPr>
            </w:pPr>
          </w:p>
        </w:tc>
        <w:tc>
          <w:tcPr>
            <w:tcW w:w="448" w:type="dxa"/>
            <w:shd w:val="clear" w:color="auto" w:fill="F2F2F2" w:themeFill="background1" w:themeFillShade="F2"/>
          </w:tcPr>
          <w:p w14:paraId="37B7C0D9" w14:textId="10A67F12" w:rsidR="00F013FC" w:rsidRDefault="00000000" w:rsidP="00F013FC">
            <w:pPr>
              <w:jc w:val="center"/>
              <w:rPr>
                <w:lang w:eastAsia="en-CA"/>
              </w:rPr>
            </w:pPr>
            <w:sdt>
              <w:sdtPr>
                <w:rPr>
                  <w:lang w:eastAsia="en-CA"/>
                </w:rPr>
                <w:id w:val="-1466046128"/>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1F6E0E1D" w14:textId="77777777" w:rsidR="00F013FC" w:rsidRDefault="00F013FC" w:rsidP="00F013FC">
            <w:pPr>
              <w:jc w:val="center"/>
              <w:rPr>
                <w:lang w:eastAsia="en-CA"/>
              </w:rPr>
            </w:pPr>
          </w:p>
        </w:tc>
        <w:tc>
          <w:tcPr>
            <w:tcW w:w="448" w:type="dxa"/>
            <w:shd w:val="clear" w:color="auto" w:fill="F2F2F2" w:themeFill="background1" w:themeFillShade="F2"/>
          </w:tcPr>
          <w:p w14:paraId="5C203ABC" w14:textId="752AD87B" w:rsidR="00F013FC" w:rsidRDefault="00000000" w:rsidP="00F013FC">
            <w:pPr>
              <w:jc w:val="center"/>
              <w:rPr>
                <w:lang w:eastAsia="en-CA"/>
              </w:rPr>
            </w:pPr>
            <w:sdt>
              <w:sdtPr>
                <w:rPr>
                  <w:lang w:eastAsia="en-CA"/>
                </w:rPr>
                <w:id w:val="-59562404"/>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5B7A3415" w14:textId="7786EE5E" w:rsidR="00F013FC" w:rsidRDefault="00000000" w:rsidP="00F013FC">
            <w:pPr>
              <w:jc w:val="center"/>
              <w:rPr>
                <w:lang w:eastAsia="en-CA"/>
              </w:rPr>
            </w:pPr>
            <w:sdt>
              <w:sdtPr>
                <w:rPr>
                  <w:lang w:eastAsia="en-CA"/>
                </w:rPr>
                <w:id w:val="-979532322"/>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7A2CF825" w14:textId="6297DE27" w:rsidR="00F013FC" w:rsidRDefault="00000000" w:rsidP="00F013FC">
            <w:pPr>
              <w:jc w:val="center"/>
              <w:rPr>
                <w:lang w:eastAsia="en-CA"/>
              </w:rPr>
            </w:pPr>
            <w:sdt>
              <w:sdtPr>
                <w:rPr>
                  <w:lang w:eastAsia="en-CA"/>
                </w:rPr>
                <w:id w:val="1698420428"/>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2A38A093" w14:textId="77777777" w:rsidR="00F013FC" w:rsidRDefault="00F013FC" w:rsidP="00F013FC">
            <w:pPr>
              <w:jc w:val="center"/>
              <w:rPr>
                <w:lang w:eastAsia="en-CA"/>
              </w:rPr>
            </w:pPr>
          </w:p>
        </w:tc>
        <w:tc>
          <w:tcPr>
            <w:tcW w:w="3288" w:type="dxa"/>
            <w:shd w:val="clear" w:color="auto" w:fill="F2F2F2" w:themeFill="background1" w:themeFillShade="F2"/>
          </w:tcPr>
          <w:p w14:paraId="5974E810" w14:textId="77777777" w:rsidR="00F013FC" w:rsidRDefault="00F013FC" w:rsidP="00F013FC">
            <w:pPr>
              <w:rPr>
                <w:lang w:eastAsia="en-CA"/>
              </w:rPr>
            </w:pPr>
          </w:p>
        </w:tc>
      </w:tr>
      <w:tr w:rsidR="00F013FC" w14:paraId="75EC01DD" w14:textId="77777777" w:rsidTr="00DD2645">
        <w:tc>
          <w:tcPr>
            <w:tcW w:w="3060" w:type="dxa"/>
            <w:shd w:val="clear" w:color="auto" w:fill="F2F2F2" w:themeFill="background1" w:themeFillShade="F2"/>
          </w:tcPr>
          <w:p w14:paraId="5B74514A" w14:textId="6296D1C2" w:rsidR="00F013FC" w:rsidRDefault="00F013FC" w:rsidP="00F013FC">
            <w:pPr>
              <w:rPr>
                <w:lang w:eastAsia="en-CA"/>
              </w:rPr>
            </w:pPr>
            <w:r w:rsidRPr="00E75D62">
              <w:t>CRU 152</w:t>
            </w:r>
            <w:r w:rsidRPr="00E75D62">
              <w:rPr>
                <w:rFonts w:ascii="Cambria Math" w:hAnsi="Cambria Math" w:cs="Cambria Math"/>
              </w:rPr>
              <w:t>‐</w:t>
            </w:r>
            <w:r w:rsidRPr="00E75D62">
              <w:t xml:space="preserve"> MERLE NORMAN</w:t>
            </w:r>
            <w:r w:rsidRPr="00E75D62">
              <w:rPr>
                <w:rFonts w:ascii="Cambria Math" w:hAnsi="Cambria Math" w:cs="Cambria Math"/>
              </w:rPr>
              <w:t>‐</w:t>
            </w:r>
            <w:r w:rsidRPr="00E75D62">
              <w:t xml:space="preserve"> back area HORN/STROBE - STROBE TEST</w:t>
            </w:r>
          </w:p>
        </w:tc>
        <w:tc>
          <w:tcPr>
            <w:tcW w:w="907" w:type="dxa"/>
            <w:shd w:val="clear" w:color="auto" w:fill="F2F2F2" w:themeFill="background1" w:themeFillShade="F2"/>
            <w:vAlign w:val="center"/>
          </w:tcPr>
          <w:p w14:paraId="185F6DC2" w14:textId="77777777" w:rsidR="00F013FC" w:rsidRDefault="00F013FC" w:rsidP="00F013FC">
            <w:pPr>
              <w:rPr>
                <w:lang w:eastAsia="en-CA"/>
              </w:rPr>
            </w:pPr>
          </w:p>
        </w:tc>
        <w:tc>
          <w:tcPr>
            <w:tcW w:w="686" w:type="dxa"/>
            <w:shd w:val="clear" w:color="auto" w:fill="F2F2F2" w:themeFill="background1" w:themeFillShade="F2"/>
          </w:tcPr>
          <w:p w14:paraId="20027835" w14:textId="73B0921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9CA3CBB" w14:textId="77777777" w:rsidR="00F013FC" w:rsidRDefault="00F013FC" w:rsidP="00F013FC">
            <w:pPr>
              <w:jc w:val="center"/>
              <w:rPr>
                <w:lang w:eastAsia="en-CA"/>
              </w:rPr>
            </w:pPr>
          </w:p>
        </w:tc>
        <w:tc>
          <w:tcPr>
            <w:tcW w:w="1101" w:type="dxa"/>
            <w:shd w:val="clear" w:color="auto" w:fill="F2F2F2" w:themeFill="background1" w:themeFillShade="F2"/>
          </w:tcPr>
          <w:p w14:paraId="7E88A39A" w14:textId="77777777" w:rsidR="00F013FC" w:rsidRDefault="00F013FC" w:rsidP="00F013FC">
            <w:pPr>
              <w:jc w:val="center"/>
              <w:rPr>
                <w:lang w:eastAsia="en-CA"/>
              </w:rPr>
            </w:pPr>
          </w:p>
        </w:tc>
        <w:tc>
          <w:tcPr>
            <w:tcW w:w="850" w:type="dxa"/>
            <w:shd w:val="clear" w:color="auto" w:fill="F2F2F2" w:themeFill="background1" w:themeFillShade="F2"/>
            <w:vAlign w:val="center"/>
          </w:tcPr>
          <w:p w14:paraId="5AF94AB2" w14:textId="77777777" w:rsidR="00F013FC" w:rsidRDefault="00F013FC" w:rsidP="00F013FC">
            <w:pPr>
              <w:jc w:val="center"/>
              <w:rPr>
                <w:lang w:eastAsia="en-CA"/>
              </w:rPr>
            </w:pPr>
          </w:p>
        </w:tc>
        <w:tc>
          <w:tcPr>
            <w:tcW w:w="448" w:type="dxa"/>
            <w:shd w:val="clear" w:color="auto" w:fill="F2F2F2" w:themeFill="background1" w:themeFillShade="F2"/>
          </w:tcPr>
          <w:p w14:paraId="28B38354" w14:textId="7A4D30E5" w:rsidR="00F013FC" w:rsidRDefault="00000000" w:rsidP="00F013FC">
            <w:pPr>
              <w:jc w:val="center"/>
              <w:rPr>
                <w:lang w:eastAsia="en-CA"/>
              </w:rPr>
            </w:pPr>
            <w:sdt>
              <w:sdtPr>
                <w:rPr>
                  <w:lang w:eastAsia="en-CA"/>
                </w:rPr>
                <w:id w:val="-1127549779"/>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09C2003D" w14:textId="77777777" w:rsidR="00F013FC" w:rsidRDefault="00F013FC" w:rsidP="00F013FC">
            <w:pPr>
              <w:jc w:val="center"/>
              <w:rPr>
                <w:lang w:eastAsia="en-CA"/>
              </w:rPr>
            </w:pPr>
          </w:p>
        </w:tc>
        <w:tc>
          <w:tcPr>
            <w:tcW w:w="448" w:type="dxa"/>
            <w:shd w:val="clear" w:color="auto" w:fill="F2F2F2" w:themeFill="background1" w:themeFillShade="F2"/>
          </w:tcPr>
          <w:p w14:paraId="728FEC03" w14:textId="33ACAF55" w:rsidR="00F013FC" w:rsidRDefault="00000000" w:rsidP="00F013FC">
            <w:pPr>
              <w:jc w:val="center"/>
              <w:rPr>
                <w:lang w:eastAsia="en-CA"/>
              </w:rPr>
            </w:pPr>
            <w:sdt>
              <w:sdtPr>
                <w:rPr>
                  <w:lang w:eastAsia="en-CA"/>
                </w:rPr>
                <w:id w:val="260034710"/>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165E36B7" w14:textId="03E38813" w:rsidR="00F013FC" w:rsidRDefault="00000000" w:rsidP="00F013FC">
            <w:pPr>
              <w:jc w:val="center"/>
              <w:rPr>
                <w:lang w:eastAsia="en-CA"/>
              </w:rPr>
            </w:pPr>
            <w:sdt>
              <w:sdtPr>
                <w:rPr>
                  <w:lang w:eastAsia="en-CA"/>
                </w:rPr>
                <w:id w:val="484902517"/>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3765B544" w14:textId="6F72823C" w:rsidR="00F013FC" w:rsidRDefault="00000000" w:rsidP="00F013FC">
            <w:pPr>
              <w:jc w:val="center"/>
              <w:rPr>
                <w:lang w:eastAsia="en-CA"/>
              </w:rPr>
            </w:pPr>
            <w:sdt>
              <w:sdtPr>
                <w:rPr>
                  <w:lang w:eastAsia="en-CA"/>
                </w:rPr>
                <w:id w:val="-295383982"/>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53E7C0AD" w14:textId="77777777" w:rsidR="00F013FC" w:rsidRDefault="00F013FC" w:rsidP="00F013FC">
            <w:pPr>
              <w:jc w:val="center"/>
              <w:rPr>
                <w:lang w:eastAsia="en-CA"/>
              </w:rPr>
            </w:pPr>
          </w:p>
        </w:tc>
        <w:tc>
          <w:tcPr>
            <w:tcW w:w="3288" w:type="dxa"/>
            <w:shd w:val="clear" w:color="auto" w:fill="F2F2F2" w:themeFill="background1" w:themeFillShade="F2"/>
          </w:tcPr>
          <w:p w14:paraId="7CD797EB" w14:textId="77777777" w:rsidR="00F013FC" w:rsidRDefault="00F013FC" w:rsidP="00F013FC">
            <w:pPr>
              <w:rPr>
                <w:lang w:eastAsia="en-CA"/>
              </w:rPr>
            </w:pPr>
          </w:p>
        </w:tc>
      </w:tr>
      <w:tr w:rsidR="00F013FC" w14:paraId="510FAFFF" w14:textId="77777777" w:rsidTr="00DD2645">
        <w:tc>
          <w:tcPr>
            <w:tcW w:w="3060" w:type="dxa"/>
            <w:shd w:val="clear" w:color="auto" w:fill="F2F2F2" w:themeFill="background1" w:themeFillShade="F2"/>
          </w:tcPr>
          <w:p w14:paraId="7A105FE9" w14:textId="65D2F5E7" w:rsidR="00F013FC" w:rsidRDefault="00F013FC" w:rsidP="00F013FC">
            <w:pPr>
              <w:rPr>
                <w:lang w:eastAsia="en-CA"/>
              </w:rPr>
            </w:pPr>
            <w:r w:rsidRPr="00E75D62">
              <w:t>CRU 153</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back area HORN/STROBE - HORN TEST</w:t>
            </w:r>
          </w:p>
        </w:tc>
        <w:tc>
          <w:tcPr>
            <w:tcW w:w="907" w:type="dxa"/>
            <w:shd w:val="clear" w:color="auto" w:fill="F2F2F2" w:themeFill="background1" w:themeFillShade="F2"/>
            <w:vAlign w:val="center"/>
          </w:tcPr>
          <w:p w14:paraId="613C6BBF" w14:textId="77777777" w:rsidR="00F013FC" w:rsidRDefault="00F013FC" w:rsidP="00F013FC">
            <w:pPr>
              <w:rPr>
                <w:lang w:eastAsia="en-CA"/>
              </w:rPr>
            </w:pPr>
          </w:p>
        </w:tc>
        <w:tc>
          <w:tcPr>
            <w:tcW w:w="686" w:type="dxa"/>
            <w:shd w:val="clear" w:color="auto" w:fill="F2F2F2" w:themeFill="background1" w:themeFillShade="F2"/>
          </w:tcPr>
          <w:p w14:paraId="65FE7333" w14:textId="57E1F0D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D964C2F" w14:textId="77777777" w:rsidR="00F013FC" w:rsidRDefault="00F013FC" w:rsidP="00F013FC">
            <w:pPr>
              <w:jc w:val="center"/>
              <w:rPr>
                <w:lang w:eastAsia="en-CA"/>
              </w:rPr>
            </w:pPr>
          </w:p>
        </w:tc>
        <w:tc>
          <w:tcPr>
            <w:tcW w:w="1101" w:type="dxa"/>
            <w:shd w:val="clear" w:color="auto" w:fill="F2F2F2" w:themeFill="background1" w:themeFillShade="F2"/>
          </w:tcPr>
          <w:p w14:paraId="39F58D0D" w14:textId="77777777" w:rsidR="00F013FC" w:rsidRDefault="00F013FC" w:rsidP="00F013FC">
            <w:pPr>
              <w:jc w:val="center"/>
              <w:rPr>
                <w:lang w:eastAsia="en-CA"/>
              </w:rPr>
            </w:pPr>
          </w:p>
        </w:tc>
        <w:tc>
          <w:tcPr>
            <w:tcW w:w="850" w:type="dxa"/>
            <w:shd w:val="clear" w:color="auto" w:fill="F2F2F2" w:themeFill="background1" w:themeFillShade="F2"/>
            <w:vAlign w:val="center"/>
          </w:tcPr>
          <w:p w14:paraId="1C310DCE" w14:textId="77777777" w:rsidR="00F013FC" w:rsidRDefault="00F013FC" w:rsidP="00F013FC">
            <w:pPr>
              <w:jc w:val="center"/>
              <w:rPr>
                <w:lang w:eastAsia="en-CA"/>
              </w:rPr>
            </w:pPr>
          </w:p>
        </w:tc>
        <w:tc>
          <w:tcPr>
            <w:tcW w:w="448" w:type="dxa"/>
            <w:shd w:val="clear" w:color="auto" w:fill="F2F2F2" w:themeFill="background1" w:themeFillShade="F2"/>
          </w:tcPr>
          <w:p w14:paraId="20EB68C3" w14:textId="6E7C1E54" w:rsidR="00F013FC" w:rsidRDefault="00000000" w:rsidP="00F013FC">
            <w:pPr>
              <w:jc w:val="center"/>
              <w:rPr>
                <w:lang w:eastAsia="en-CA"/>
              </w:rPr>
            </w:pPr>
            <w:sdt>
              <w:sdtPr>
                <w:rPr>
                  <w:lang w:eastAsia="en-CA"/>
                </w:rPr>
                <w:id w:val="-55401746"/>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021EBAEA" w14:textId="77777777" w:rsidR="00F013FC" w:rsidRDefault="00F013FC" w:rsidP="00F013FC">
            <w:pPr>
              <w:jc w:val="center"/>
              <w:rPr>
                <w:lang w:eastAsia="en-CA"/>
              </w:rPr>
            </w:pPr>
          </w:p>
        </w:tc>
        <w:tc>
          <w:tcPr>
            <w:tcW w:w="448" w:type="dxa"/>
            <w:shd w:val="clear" w:color="auto" w:fill="F2F2F2" w:themeFill="background1" w:themeFillShade="F2"/>
          </w:tcPr>
          <w:p w14:paraId="6FF54DB7" w14:textId="174F1AC0" w:rsidR="00F013FC" w:rsidRDefault="00000000" w:rsidP="00F013FC">
            <w:pPr>
              <w:jc w:val="center"/>
              <w:rPr>
                <w:lang w:eastAsia="en-CA"/>
              </w:rPr>
            </w:pPr>
            <w:sdt>
              <w:sdtPr>
                <w:rPr>
                  <w:lang w:eastAsia="en-CA"/>
                </w:rPr>
                <w:id w:val="94289313"/>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30B353DA" w14:textId="6361D290" w:rsidR="00F013FC" w:rsidRDefault="00000000" w:rsidP="00F013FC">
            <w:pPr>
              <w:jc w:val="center"/>
              <w:rPr>
                <w:lang w:eastAsia="en-CA"/>
              </w:rPr>
            </w:pPr>
            <w:sdt>
              <w:sdtPr>
                <w:rPr>
                  <w:lang w:eastAsia="en-CA"/>
                </w:rPr>
                <w:id w:val="-1781564247"/>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6AA4B207" w14:textId="72F21755" w:rsidR="00F013FC" w:rsidRDefault="00000000" w:rsidP="00F013FC">
            <w:pPr>
              <w:jc w:val="center"/>
              <w:rPr>
                <w:lang w:eastAsia="en-CA"/>
              </w:rPr>
            </w:pPr>
            <w:sdt>
              <w:sdtPr>
                <w:rPr>
                  <w:lang w:eastAsia="en-CA"/>
                </w:rPr>
                <w:id w:val="771126288"/>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4B4E9C98" w14:textId="77777777" w:rsidR="00F013FC" w:rsidRDefault="00F013FC" w:rsidP="00F013FC">
            <w:pPr>
              <w:jc w:val="center"/>
              <w:rPr>
                <w:lang w:eastAsia="en-CA"/>
              </w:rPr>
            </w:pPr>
          </w:p>
        </w:tc>
        <w:tc>
          <w:tcPr>
            <w:tcW w:w="3288" w:type="dxa"/>
            <w:shd w:val="clear" w:color="auto" w:fill="F2F2F2" w:themeFill="background1" w:themeFillShade="F2"/>
          </w:tcPr>
          <w:p w14:paraId="21DA5C32" w14:textId="77777777" w:rsidR="00F013FC" w:rsidRDefault="00F013FC" w:rsidP="00F013FC">
            <w:pPr>
              <w:rPr>
                <w:lang w:eastAsia="en-CA"/>
              </w:rPr>
            </w:pPr>
          </w:p>
        </w:tc>
      </w:tr>
      <w:tr w:rsidR="00F013FC" w14:paraId="79750C17" w14:textId="77777777" w:rsidTr="00DD2645">
        <w:tc>
          <w:tcPr>
            <w:tcW w:w="3060" w:type="dxa"/>
            <w:shd w:val="clear" w:color="auto" w:fill="F2F2F2" w:themeFill="background1" w:themeFillShade="F2"/>
          </w:tcPr>
          <w:p w14:paraId="61DFAE90" w14:textId="089A6258" w:rsidR="00F013FC" w:rsidRDefault="00F013FC" w:rsidP="00F013FC">
            <w:pPr>
              <w:rPr>
                <w:lang w:eastAsia="en-CA"/>
              </w:rPr>
            </w:pPr>
            <w:r w:rsidRPr="00E75D62">
              <w:t>CRU 153</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back area HORN/STROBE - STROBE TEST</w:t>
            </w:r>
          </w:p>
        </w:tc>
        <w:tc>
          <w:tcPr>
            <w:tcW w:w="907" w:type="dxa"/>
            <w:shd w:val="clear" w:color="auto" w:fill="F2F2F2" w:themeFill="background1" w:themeFillShade="F2"/>
            <w:vAlign w:val="center"/>
          </w:tcPr>
          <w:p w14:paraId="5D38BDDA" w14:textId="77777777" w:rsidR="00F013FC" w:rsidRDefault="00F013FC" w:rsidP="00F013FC">
            <w:pPr>
              <w:rPr>
                <w:lang w:eastAsia="en-CA"/>
              </w:rPr>
            </w:pPr>
          </w:p>
        </w:tc>
        <w:tc>
          <w:tcPr>
            <w:tcW w:w="686" w:type="dxa"/>
            <w:shd w:val="clear" w:color="auto" w:fill="F2F2F2" w:themeFill="background1" w:themeFillShade="F2"/>
          </w:tcPr>
          <w:p w14:paraId="64D8317B" w14:textId="11E182F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4EF1AFE" w14:textId="77777777" w:rsidR="00F013FC" w:rsidRDefault="00F013FC" w:rsidP="00F013FC">
            <w:pPr>
              <w:jc w:val="center"/>
              <w:rPr>
                <w:lang w:eastAsia="en-CA"/>
              </w:rPr>
            </w:pPr>
          </w:p>
        </w:tc>
        <w:tc>
          <w:tcPr>
            <w:tcW w:w="1101" w:type="dxa"/>
            <w:shd w:val="clear" w:color="auto" w:fill="F2F2F2" w:themeFill="background1" w:themeFillShade="F2"/>
          </w:tcPr>
          <w:p w14:paraId="73EB5DE8" w14:textId="77777777" w:rsidR="00F013FC" w:rsidRDefault="00F013FC" w:rsidP="00F013FC">
            <w:pPr>
              <w:jc w:val="center"/>
              <w:rPr>
                <w:lang w:eastAsia="en-CA"/>
              </w:rPr>
            </w:pPr>
          </w:p>
        </w:tc>
        <w:tc>
          <w:tcPr>
            <w:tcW w:w="850" w:type="dxa"/>
            <w:shd w:val="clear" w:color="auto" w:fill="F2F2F2" w:themeFill="background1" w:themeFillShade="F2"/>
            <w:vAlign w:val="center"/>
          </w:tcPr>
          <w:p w14:paraId="277E931B" w14:textId="77777777" w:rsidR="00F013FC" w:rsidRDefault="00F013FC" w:rsidP="00F013FC">
            <w:pPr>
              <w:jc w:val="center"/>
              <w:rPr>
                <w:lang w:eastAsia="en-CA"/>
              </w:rPr>
            </w:pPr>
          </w:p>
        </w:tc>
        <w:tc>
          <w:tcPr>
            <w:tcW w:w="448" w:type="dxa"/>
            <w:shd w:val="clear" w:color="auto" w:fill="F2F2F2" w:themeFill="background1" w:themeFillShade="F2"/>
          </w:tcPr>
          <w:p w14:paraId="3DDE362B" w14:textId="6AFDE537" w:rsidR="00F013FC" w:rsidRDefault="00000000" w:rsidP="00F013FC">
            <w:pPr>
              <w:jc w:val="center"/>
              <w:rPr>
                <w:lang w:eastAsia="en-CA"/>
              </w:rPr>
            </w:pPr>
            <w:sdt>
              <w:sdtPr>
                <w:rPr>
                  <w:lang w:eastAsia="en-CA"/>
                </w:rPr>
                <w:id w:val="1430846984"/>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10D0F4C7" w14:textId="77777777" w:rsidR="00F013FC" w:rsidRDefault="00F013FC" w:rsidP="00F013FC">
            <w:pPr>
              <w:jc w:val="center"/>
              <w:rPr>
                <w:lang w:eastAsia="en-CA"/>
              </w:rPr>
            </w:pPr>
          </w:p>
        </w:tc>
        <w:tc>
          <w:tcPr>
            <w:tcW w:w="448" w:type="dxa"/>
            <w:shd w:val="clear" w:color="auto" w:fill="F2F2F2" w:themeFill="background1" w:themeFillShade="F2"/>
          </w:tcPr>
          <w:p w14:paraId="3B4B3203" w14:textId="7F5E7CD0" w:rsidR="00F013FC" w:rsidRDefault="00000000" w:rsidP="00F013FC">
            <w:pPr>
              <w:jc w:val="center"/>
              <w:rPr>
                <w:lang w:eastAsia="en-CA"/>
              </w:rPr>
            </w:pPr>
            <w:sdt>
              <w:sdtPr>
                <w:rPr>
                  <w:lang w:eastAsia="en-CA"/>
                </w:rPr>
                <w:id w:val="-1585220892"/>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4ECA6E03" w14:textId="3C92B692" w:rsidR="00F013FC" w:rsidRDefault="00000000" w:rsidP="00F013FC">
            <w:pPr>
              <w:jc w:val="center"/>
              <w:rPr>
                <w:lang w:eastAsia="en-CA"/>
              </w:rPr>
            </w:pPr>
            <w:sdt>
              <w:sdtPr>
                <w:rPr>
                  <w:lang w:eastAsia="en-CA"/>
                </w:rPr>
                <w:id w:val="1974405135"/>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46EB4986" w14:textId="12F276E2" w:rsidR="00F013FC" w:rsidRDefault="00000000" w:rsidP="00F013FC">
            <w:pPr>
              <w:jc w:val="center"/>
              <w:rPr>
                <w:lang w:eastAsia="en-CA"/>
              </w:rPr>
            </w:pPr>
            <w:sdt>
              <w:sdtPr>
                <w:rPr>
                  <w:lang w:eastAsia="en-CA"/>
                </w:rPr>
                <w:id w:val="-1729376982"/>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4B706AC0" w14:textId="77777777" w:rsidR="00F013FC" w:rsidRDefault="00F013FC" w:rsidP="00F013FC">
            <w:pPr>
              <w:jc w:val="center"/>
              <w:rPr>
                <w:lang w:eastAsia="en-CA"/>
              </w:rPr>
            </w:pPr>
          </w:p>
        </w:tc>
        <w:tc>
          <w:tcPr>
            <w:tcW w:w="3288" w:type="dxa"/>
            <w:shd w:val="clear" w:color="auto" w:fill="F2F2F2" w:themeFill="background1" w:themeFillShade="F2"/>
          </w:tcPr>
          <w:p w14:paraId="32BC361F" w14:textId="77777777" w:rsidR="00F013FC" w:rsidRDefault="00F013FC" w:rsidP="00F013FC">
            <w:pPr>
              <w:rPr>
                <w:lang w:eastAsia="en-CA"/>
              </w:rPr>
            </w:pPr>
          </w:p>
        </w:tc>
      </w:tr>
      <w:tr w:rsidR="00F013FC" w14:paraId="193C0262" w14:textId="77777777" w:rsidTr="00DD2645">
        <w:tc>
          <w:tcPr>
            <w:tcW w:w="3060" w:type="dxa"/>
            <w:shd w:val="clear" w:color="auto" w:fill="F2F2F2" w:themeFill="background1" w:themeFillShade="F2"/>
          </w:tcPr>
          <w:p w14:paraId="1A5DBD7A" w14:textId="249D3207" w:rsidR="00F013FC" w:rsidRDefault="00F013FC" w:rsidP="00F013FC">
            <w:pPr>
              <w:rPr>
                <w:lang w:eastAsia="en-CA"/>
              </w:rPr>
            </w:pPr>
            <w:r w:rsidRPr="00E75D62">
              <w:t>CRU 153</w:t>
            </w:r>
            <w:r w:rsidRPr="00E75D62">
              <w:rPr>
                <w:rFonts w:ascii="Cambria Math" w:hAnsi="Cambria Math" w:cs="Cambria Math"/>
              </w:rPr>
              <w:t>‐</w:t>
            </w:r>
            <w:r w:rsidRPr="00E75D62">
              <w:t xml:space="preserve"> back area HORN/STROBE - HORN TEST</w:t>
            </w:r>
          </w:p>
        </w:tc>
        <w:tc>
          <w:tcPr>
            <w:tcW w:w="907" w:type="dxa"/>
            <w:shd w:val="clear" w:color="auto" w:fill="F2F2F2" w:themeFill="background1" w:themeFillShade="F2"/>
            <w:vAlign w:val="center"/>
          </w:tcPr>
          <w:p w14:paraId="193AB32F" w14:textId="77777777" w:rsidR="00F013FC" w:rsidRDefault="00F013FC" w:rsidP="00F013FC">
            <w:pPr>
              <w:rPr>
                <w:lang w:eastAsia="en-CA"/>
              </w:rPr>
            </w:pPr>
          </w:p>
        </w:tc>
        <w:tc>
          <w:tcPr>
            <w:tcW w:w="686" w:type="dxa"/>
            <w:shd w:val="clear" w:color="auto" w:fill="F2F2F2" w:themeFill="background1" w:themeFillShade="F2"/>
          </w:tcPr>
          <w:p w14:paraId="7BF8DEF3" w14:textId="136AC256"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58DF80E" w14:textId="77777777" w:rsidR="00F013FC" w:rsidRDefault="00F013FC" w:rsidP="00F013FC">
            <w:pPr>
              <w:jc w:val="center"/>
              <w:rPr>
                <w:lang w:eastAsia="en-CA"/>
              </w:rPr>
            </w:pPr>
          </w:p>
        </w:tc>
        <w:tc>
          <w:tcPr>
            <w:tcW w:w="1101" w:type="dxa"/>
            <w:shd w:val="clear" w:color="auto" w:fill="F2F2F2" w:themeFill="background1" w:themeFillShade="F2"/>
          </w:tcPr>
          <w:p w14:paraId="0271FA98" w14:textId="77777777" w:rsidR="00F013FC" w:rsidRDefault="00F013FC" w:rsidP="00F013FC">
            <w:pPr>
              <w:jc w:val="center"/>
              <w:rPr>
                <w:lang w:eastAsia="en-CA"/>
              </w:rPr>
            </w:pPr>
          </w:p>
        </w:tc>
        <w:tc>
          <w:tcPr>
            <w:tcW w:w="850" w:type="dxa"/>
            <w:shd w:val="clear" w:color="auto" w:fill="F2F2F2" w:themeFill="background1" w:themeFillShade="F2"/>
            <w:vAlign w:val="center"/>
          </w:tcPr>
          <w:p w14:paraId="69A753F6" w14:textId="77777777" w:rsidR="00F013FC" w:rsidRDefault="00F013FC" w:rsidP="00F013FC">
            <w:pPr>
              <w:jc w:val="center"/>
              <w:rPr>
                <w:lang w:eastAsia="en-CA"/>
              </w:rPr>
            </w:pPr>
          </w:p>
        </w:tc>
        <w:tc>
          <w:tcPr>
            <w:tcW w:w="448" w:type="dxa"/>
            <w:shd w:val="clear" w:color="auto" w:fill="F2F2F2" w:themeFill="background1" w:themeFillShade="F2"/>
          </w:tcPr>
          <w:p w14:paraId="534CEDCB" w14:textId="2BDC25D6" w:rsidR="00F013FC" w:rsidRDefault="00000000" w:rsidP="00F013FC">
            <w:pPr>
              <w:jc w:val="center"/>
              <w:rPr>
                <w:lang w:eastAsia="en-CA"/>
              </w:rPr>
            </w:pPr>
            <w:sdt>
              <w:sdtPr>
                <w:rPr>
                  <w:lang w:eastAsia="en-CA"/>
                </w:rPr>
                <w:id w:val="1386139230"/>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494B6507" w14:textId="77777777" w:rsidR="00F013FC" w:rsidRDefault="00F013FC" w:rsidP="00F013FC">
            <w:pPr>
              <w:jc w:val="center"/>
              <w:rPr>
                <w:lang w:eastAsia="en-CA"/>
              </w:rPr>
            </w:pPr>
          </w:p>
        </w:tc>
        <w:tc>
          <w:tcPr>
            <w:tcW w:w="448" w:type="dxa"/>
            <w:shd w:val="clear" w:color="auto" w:fill="F2F2F2" w:themeFill="background1" w:themeFillShade="F2"/>
          </w:tcPr>
          <w:p w14:paraId="6C6FA70A" w14:textId="52B8977D" w:rsidR="00F013FC" w:rsidRDefault="00000000" w:rsidP="00F013FC">
            <w:pPr>
              <w:jc w:val="center"/>
              <w:rPr>
                <w:lang w:eastAsia="en-CA"/>
              </w:rPr>
            </w:pPr>
            <w:sdt>
              <w:sdtPr>
                <w:rPr>
                  <w:lang w:eastAsia="en-CA"/>
                </w:rPr>
                <w:id w:val="-842162942"/>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1268213F" w14:textId="687465CA" w:rsidR="00F013FC" w:rsidRDefault="00000000" w:rsidP="00F013FC">
            <w:pPr>
              <w:jc w:val="center"/>
              <w:rPr>
                <w:lang w:eastAsia="en-CA"/>
              </w:rPr>
            </w:pPr>
            <w:sdt>
              <w:sdtPr>
                <w:rPr>
                  <w:lang w:eastAsia="en-CA"/>
                </w:rPr>
                <w:id w:val="-958100803"/>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3FD0360B" w14:textId="019E0A7B" w:rsidR="00F013FC" w:rsidRDefault="00000000" w:rsidP="00F013FC">
            <w:pPr>
              <w:jc w:val="center"/>
              <w:rPr>
                <w:lang w:eastAsia="en-CA"/>
              </w:rPr>
            </w:pPr>
            <w:sdt>
              <w:sdtPr>
                <w:rPr>
                  <w:lang w:eastAsia="en-CA"/>
                </w:rPr>
                <w:id w:val="-175267716"/>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31B61AC4" w14:textId="77777777" w:rsidR="00F013FC" w:rsidRDefault="00F013FC" w:rsidP="00F013FC">
            <w:pPr>
              <w:jc w:val="center"/>
              <w:rPr>
                <w:lang w:eastAsia="en-CA"/>
              </w:rPr>
            </w:pPr>
          </w:p>
        </w:tc>
        <w:tc>
          <w:tcPr>
            <w:tcW w:w="3288" w:type="dxa"/>
            <w:shd w:val="clear" w:color="auto" w:fill="F2F2F2" w:themeFill="background1" w:themeFillShade="F2"/>
          </w:tcPr>
          <w:p w14:paraId="322D91B8" w14:textId="77777777" w:rsidR="00F013FC" w:rsidRDefault="00F013FC" w:rsidP="00F013FC">
            <w:pPr>
              <w:rPr>
                <w:lang w:eastAsia="en-CA"/>
              </w:rPr>
            </w:pPr>
          </w:p>
        </w:tc>
      </w:tr>
      <w:tr w:rsidR="00F013FC" w14:paraId="4541AF4C" w14:textId="77777777" w:rsidTr="00DD2645">
        <w:tc>
          <w:tcPr>
            <w:tcW w:w="3060" w:type="dxa"/>
            <w:shd w:val="clear" w:color="auto" w:fill="F2F2F2" w:themeFill="background1" w:themeFillShade="F2"/>
          </w:tcPr>
          <w:p w14:paraId="2E342878" w14:textId="18550BCA" w:rsidR="00F013FC" w:rsidRDefault="00F013FC" w:rsidP="00F013FC">
            <w:pPr>
              <w:rPr>
                <w:lang w:eastAsia="en-CA"/>
              </w:rPr>
            </w:pPr>
            <w:r w:rsidRPr="00E75D62">
              <w:t>CRU 153</w:t>
            </w:r>
            <w:r w:rsidRPr="00E75D62">
              <w:rPr>
                <w:rFonts w:ascii="Cambria Math" w:hAnsi="Cambria Math" w:cs="Cambria Math"/>
              </w:rPr>
              <w:t>‐</w:t>
            </w:r>
            <w:r w:rsidRPr="00E75D62">
              <w:t xml:space="preserve"> back area HORN/STROBE - STROBE TEST</w:t>
            </w:r>
          </w:p>
        </w:tc>
        <w:tc>
          <w:tcPr>
            <w:tcW w:w="907" w:type="dxa"/>
            <w:shd w:val="clear" w:color="auto" w:fill="F2F2F2" w:themeFill="background1" w:themeFillShade="F2"/>
            <w:vAlign w:val="center"/>
          </w:tcPr>
          <w:p w14:paraId="22014648" w14:textId="77777777" w:rsidR="00F013FC" w:rsidRDefault="00F013FC" w:rsidP="00F013FC">
            <w:pPr>
              <w:rPr>
                <w:lang w:eastAsia="en-CA"/>
              </w:rPr>
            </w:pPr>
          </w:p>
        </w:tc>
        <w:tc>
          <w:tcPr>
            <w:tcW w:w="686" w:type="dxa"/>
            <w:shd w:val="clear" w:color="auto" w:fill="F2F2F2" w:themeFill="background1" w:themeFillShade="F2"/>
          </w:tcPr>
          <w:p w14:paraId="25F204F6" w14:textId="01AE06F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0B50BD0" w14:textId="77777777" w:rsidR="00F013FC" w:rsidRDefault="00F013FC" w:rsidP="00F013FC">
            <w:pPr>
              <w:jc w:val="center"/>
              <w:rPr>
                <w:lang w:eastAsia="en-CA"/>
              </w:rPr>
            </w:pPr>
          </w:p>
        </w:tc>
        <w:tc>
          <w:tcPr>
            <w:tcW w:w="1101" w:type="dxa"/>
            <w:shd w:val="clear" w:color="auto" w:fill="F2F2F2" w:themeFill="background1" w:themeFillShade="F2"/>
          </w:tcPr>
          <w:p w14:paraId="4C92F81D" w14:textId="77777777" w:rsidR="00F013FC" w:rsidRDefault="00F013FC" w:rsidP="00F013FC">
            <w:pPr>
              <w:jc w:val="center"/>
              <w:rPr>
                <w:lang w:eastAsia="en-CA"/>
              </w:rPr>
            </w:pPr>
          </w:p>
        </w:tc>
        <w:tc>
          <w:tcPr>
            <w:tcW w:w="850" w:type="dxa"/>
            <w:shd w:val="clear" w:color="auto" w:fill="F2F2F2" w:themeFill="background1" w:themeFillShade="F2"/>
            <w:vAlign w:val="center"/>
          </w:tcPr>
          <w:p w14:paraId="3D454A4D" w14:textId="77777777" w:rsidR="00F013FC" w:rsidRDefault="00F013FC" w:rsidP="00F013FC">
            <w:pPr>
              <w:jc w:val="center"/>
              <w:rPr>
                <w:lang w:eastAsia="en-CA"/>
              </w:rPr>
            </w:pPr>
          </w:p>
        </w:tc>
        <w:tc>
          <w:tcPr>
            <w:tcW w:w="448" w:type="dxa"/>
            <w:shd w:val="clear" w:color="auto" w:fill="F2F2F2" w:themeFill="background1" w:themeFillShade="F2"/>
          </w:tcPr>
          <w:p w14:paraId="264036AE" w14:textId="512204C1" w:rsidR="00F013FC" w:rsidRDefault="00000000" w:rsidP="00F013FC">
            <w:pPr>
              <w:jc w:val="center"/>
              <w:rPr>
                <w:lang w:eastAsia="en-CA"/>
              </w:rPr>
            </w:pPr>
            <w:sdt>
              <w:sdtPr>
                <w:rPr>
                  <w:lang w:eastAsia="en-CA"/>
                </w:rPr>
                <w:id w:val="1867016202"/>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087E685D" w14:textId="77777777" w:rsidR="00F013FC" w:rsidRDefault="00F013FC" w:rsidP="00F013FC">
            <w:pPr>
              <w:jc w:val="center"/>
              <w:rPr>
                <w:lang w:eastAsia="en-CA"/>
              </w:rPr>
            </w:pPr>
          </w:p>
        </w:tc>
        <w:tc>
          <w:tcPr>
            <w:tcW w:w="448" w:type="dxa"/>
            <w:shd w:val="clear" w:color="auto" w:fill="F2F2F2" w:themeFill="background1" w:themeFillShade="F2"/>
          </w:tcPr>
          <w:p w14:paraId="74765F45" w14:textId="01AF2008" w:rsidR="00F013FC" w:rsidRDefault="00000000" w:rsidP="00F013FC">
            <w:pPr>
              <w:jc w:val="center"/>
              <w:rPr>
                <w:lang w:eastAsia="en-CA"/>
              </w:rPr>
            </w:pPr>
            <w:sdt>
              <w:sdtPr>
                <w:rPr>
                  <w:lang w:eastAsia="en-CA"/>
                </w:rPr>
                <w:id w:val="489688967"/>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7C31CFB3" w14:textId="7B9B99EA" w:rsidR="00F013FC" w:rsidRDefault="00000000" w:rsidP="00F013FC">
            <w:pPr>
              <w:jc w:val="center"/>
              <w:rPr>
                <w:lang w:eastAsia="en-CA"/>
              </w:rPr>
            </w:pPr>
            <w:sdt>
              <w:sdtPr>
                <w:rPr>
                  <w:lang w:eastAsia="en-CA"/>
                </w:rPr>
                <w:id w:val="-1461493842"/>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1DFA0D20" w14:textId="7583CB6D" w:rsidR="00F013FC" w:rsidRDefault="00000000" w:rsidP="00F013FC">
            <w:pPr>
              <w:jc w:val="center"/>
              <w:rPr>
                <w:lang w:eastAsia="en-CA"/>
              </w:rPr>
            </w:pPr>
            <w:sdt>
              <w:sdtPr>
                <w:rPr>
                  <w:lang w:eastAsia="en-CA"/>
                </w:rPr>
                <w:id w:val="1309277257"/>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1CD64B49" w14:textId="77777777" w:rsidR="00F013FC" w:rsidRDefault="00F013FC" w:rsidP="00F013FC">
            <w:pPr>
              <w:jc w:val="center"/>
              <w:rPr>
                <w:lang w:eastAsia="en-CA"/>
              </w:rPr>
            </w:pPr>
          </w:p>
        </w:tc>
        <w:tc>
          <w:tcPr>
            <w:tcW w:w="3288" w:type="dxa"/>
            <w:shd w:val="clear" w:color="auto" w:fill="F2F2F2" w:themeFill="background1" w:themeFillShade="F2"/>
          </w:tcPr>
          <w:p w14:paraId="6412EE02" w14:textId="77777777" w:rsidR="00F013FC" w:rsidRDefault="00F013FC" w:rsidP="00F013FC">
            <w:pPr>
              <w:rPr>
                <w:lang w:eastAsia="en-CA"/>
              </w:rPr>
            </w:pPr>
          </w:p>
        </w:tc>
      </w:tr>
      <w:tr w:rsidR="00F013FC" w14:paraId="6B4C5F98" w14:textId="77777777" w:rsidTr="00DD2645">
        <w:tc>
          <w:tcPr>
            <w:tcW w:w="3060" w:type="dxa"/>
            <w:shd w:val="clear" w:color="auto" w:fill="F2F2F2" w:themeFill="background1" w:themeFillShade="F2"/>
          </w:tcPr>
          <w:p w14:paraId="03EED805" w14:textId="738CE3F2" w:rsidR="00F013FC" w:rsidRDefault="00F013FC" w:rsidP="00F013FC">
            <w:pPr>
              <w:rPr>
                <w:lang w:eastAsia="en-CA"/>
              </w:rPr>
            </w:pPr>
            <w:r w:rsidRPr="00E75D62">
              <w:t>CRU 156</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7CE1F062" w14:textId="77777777" w:rsidR="00F013FC" w:rsidRDefault="00F013FC" w:rsidP="00F013FC">
            <w:pPr>
              <w:rPr>
                <w:lang w:eastAsia="en-CA"/>
              </w:rPr>
            </w:pPr>
          </w:p>
        </w:tc>
        <w:tc>
          <w:tcPr>
            <w:tcW w:w="686" w:type="dxa"/>
            <w:shd w:val="clear" w:color="auto" w:fill="F2F2F2" w:themeFill="background1" w:themeFillShade="F2"/>
          </w:tcPr>
          <w:p w14:paraId="02CFE521" w14:textId="0C4E855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C95CA79" w14:textId="77777777" w:rsidR="00F013FC" w:rsidRDefault="00F013FC" w:rsidP="00F013FC">
            <w:pPr>
              <w:jc w:val="center"/>
              <w:rPr>
                <w:lang w:eastAsia="en-CA"/>
              </w:rPr>
            </w:pPr>
          </w:p>
        </w:tc>
        <w:tc>
          <w:tcPr>
            <w:tcW w:w="1101" w:type="dxa"/>
            <w:shd w:val="clear" w:color="auto" w:fill="F2F2F2" w:themeFill="background1" w:themeFillShade="F2"/>
          </w:tcPr>
          <w:p w14:paraId="19857999" w14:textId="77777777" w:rsidR="00F013FC" w:rsidRDefault="00F013FC" w:rsidP="00F013FC">
            <w:pPr>
              <w:jc w:val="center"/>
              <w:rPr>
                <w:lang w:eastAsia="en-CA"/>
              </w:rPr>
            </w:pPr>
          </w:p>
        </w:tc>
        <w:tc>
          <w:tcPr>
            <w:tcW w:w="850" w:type="dxa"/>
            <w:shd w:val="clear" w:color="auto" w:fill="F2F2F2" w:themeFill="background1" w:themeFillShade="F2"/>
            <w:vAlign w:val="center"/>
          </w:tcPr>
          <w:p w14:paraId="3096B3E1" w14:textId="77777777" w:rsidR="00F013FC" w:rsidRDefault="00F013FC" w:rsidP="00F013FC">
            <w:pPr>
              <w:jc w:val="center"/>
              <w:rPr>
                <w:lang w:eastAsia="en-CA"/>
              </w:rPr>
            </w:pPr>
          </w:p>
        </w:tc>
        <w:tc>
          <w:tcPr>
            <w:tcW w:w="448" w:type="dxa"/>
            <w:shd w:val="clear" w:color="auto" w:fill="F2F2F2" w:themeFill="background1" w:themeFillShade="F2"/>
          </w:tcPr>
          <w:p w14:paraId="207F9BA7" w14:textId="2AF411F3" w:rsidR="00F013FC" w:rsidRDefault="00000000" w:rsidP="00F013FC">
            <w:pPr>
              <w:jc w:val="center"/>
              <w:rPr>
                <w:lang w:eastAsia="en-CA"/>
              </w:rPr>
            </w:pPr>
            <w:sdt>
              <w:sdtPr>
                <w:rPr>
                  <w:lang w:eastAsia="en-CA"/>
                </w:rPr>
                <w:id w:val="1111161405"/>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5A831222" w14:textId="77777777" w:rsidR="00F013FC" w:rsidRDefault="00F013FC" w:rsidP="00F013FC">
            <w:pPr>
              <w:jc w:val="center"/>
              <w:rPr>
                <w:lang w:eastAsia="en-CA"/>
              </w:rPr>
            </w:pPr>
          </w:p>
        </w:tc>
        <w:tc>
          <w:tcPr>
            <w:tcW w:w="448" w:type="dxa"/>
            <w:shd w:val="clear" w:color="auto" w:fill="F2F2F2" w:themeFill="background1" w:themeFillShade="F2"/>
          </w:tcPr>
          <w:p w14:paraId="715B9297" w14:textId="7F48204B" w:rsidR="00F013FC" w:rsidRDefault="00000000" w:rsidP="00F013FC">
            <w:pPr>
              <w:jc w:val="center"/>
              <w:rPr>
                <w:lang w:eastAsia="en-CA"/>
              </w:rPr>
            </w:pPr>
            <w:sdt>
              <w:sdtPr>
                <w:rPr>
                  <w:lang w:eastAsia="en-CA"/>
                </w:rPr>
                <w:id w:val="1826157467"/>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6113AECD" w14:textId="09AE6660" w:rsidR="00F013FC" w:rsidRDefault="00000000" w:rsidP="00F013FC">
            <w:pPr>
              <w:jc w:val="center"/>
              <w:rPr>
                <w:lang w:eastAsia="en-CA"/>
              </w:rPr>
            </w:pPr>
            <w:sdt>
              <w:sdtPr>
                <w:rPr>
                  <w:lang w:eastAsia="en-CA"/>
                </w:rPr>
                <w:id w:val="920216392"/>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4B25E9BB" w14:textId="0F70D985" w:rsidR="00F013FC" w:rsidRDefault="00000000" w:rsidP="00F013FC">
            <w:pPr>
              <w:jc w:val="center"/>
              <w:rPr>
                <w:lang w:eastAsia="en-CA"/>
              </w:rPr>
            </w:pPr>
            <w:sdt>
              <w:sdtPr>
                <w:rPr>
                  <w:lang w:eastAsia="en-CA"/>
                </w:rPr>
                <w:id w:val="-1203786377"/>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08847D0F" w14:textId="77777777" w:rsidR="00F013FC" w:rsidRDefault="00F013FC" w:rsidP="00F013FC">
            <w:pPr>
              <w:jc w:val="center"/>
              <w:rPr>
                <w:lang w:eastAsia="en-CA"/>
              </w:rPr>
            </w:pPr>
          </w:p>
        </w:tc>
        <w:tc>
          <w:tcPr>
            <w:tcW w:w="3288" w:type="dxa"/>
            <w:shd w:val="clear" w:color="auto" w:fill="F2F2F2" w:themeFill="background1" w:themeFillShade="F2"/>
          </w:tcPr>
          <w:p w14:paraId="5DBE5EEC" w14:textId="77777777" w:rsidR="00F013FC" w:rsidRDefault="00F013FC" w:rsidP="00F013FC">
            <w:pPr>
              <w:rPr>
                <w:lang w:eastAsia="en-CA"/>
              </w:rPr>
            </w:pPr>
          </w:p>
        </w:tc>
      </w:tr>
      <w:tr w:rsidR="00F013FC" w14:paraId="0AAC37FD" w14:textId="77777777" w:rsidTr="00DD2645">
        <w:tc>
          <w:tcPr>
            <w:tcW w:w="3060" w:type="dxa"/>
            <w:shd w:val="clear" w:color="auto" w:fill="F2F2F2" w:themeFill="background1" w:themeFillShade="F2"/>
          </w:tcPr>
          <w:p w14:paraId="6BFC3E94" w14:textId="631C840F" w:rsidR="00F013FC" w:rsidRDefault="00F013FC" w:rsidP="00F013FC">
            <w:pPr>
              <w:rPr>
                <w:lang w:eastAsia="en-CA"/>
              </w:rPr>
            </w:pPr>
            <w:r w:rsidRPr="00E75D62">
              <w:t>CRU 156</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46F9B76A" w14:textId="77777777" w:rsidR="00F013FC" w:rsidRDefault="00F013FC" w:rsidP="00F013FC">
            <w:pPr>
              <w:rPr>
                <w:lang w:eastAsia="en-CA"/>
              </w:rPr>
            </w:pPr>
          </w:p>
        </w:tc>
        <w:tc>
          <w:tcPr>
            <w:tcW w:w="686" w:type="dxa"/>
            <w:shd w:val="clear" w:color="auto" w:fill="F2F2F2" w:themeFill="background1" w:themeFillShade="F2"/>
          </w:tcPr>
          <w:p w14:paraId="74FE3CE3" w14:textId="3B5DBF8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872D96F" w14:textId="77777777" w:rsidR="00F013FC" w:rsidRDefault="00F013FC" w:rsidP="00F013FC">
            <w:pPr>
              <w:jc w:val="center"/>
              <w:rPr>
                <w:lang w:eastAsia="en-CA"/>
              </w:rPr>
            </w:pPr>
          </w:p>
        </w:tc>
        <w:tc>
          <w:tcPr>
            <w:tcW w:w="1101" w:type="dxa"/>
            <w:shd w:val="clear" w:color="auto" w:fill="F2F2F2" w:themeFill="background1" w:themeFillShade="F2"/>
          </w:tcPr>
          <w:p w14:paraId="490C52A9" w14:textId="77777777" w:rsidR="00F013FC" w:rsidRDefault="00F013FC" w:rsidP="00F013FC">
            <w:pPr>
              <w:jc w:val="center"/>
              <w:rPr>
                <w:lang w:eastAsia="en-CA"/>
              </w:rPr>
            </w:pPr>
          </w:p>
        </w:tc>
        <w:tc>
          <w:tcPr>
            <w:tcW w:w="850" w:type="dxa"/>
            <w:shd w:val="clear" w:color="auto" w:fill="F2F2F2" w:themeFill="background1" w:themeFillShade="F2"/>
            <w:vAlign w:val="center"/>
          </w:tcPr>
          <w:p w14:paraId="78CC0757" w14:textId="77777777" w:rsidR="00F013FC" w:rsidRDefault="00F013FC" w:rsidP="00F013FC">
            <w:pPr>
              <w:jc w:val="center"/>
              <w:rPr>
                <w:lang w:eastAsia="en-CA"/>
              </w:rPr>
            </w:pPr>
          </w:p>
        </w:tc>
        <w:tc>
          <w:tcPr>
            <w:tcW w:w="448" w:type="dxa"/>
            <w:shd w:val="clear" w:color="auto" w:fill="F2F2F2" w:themeFill="background1" w:themeFillShade="F2"/>
          </w:tcPr>
          <w:p w14:paraId="46428EAA" w14:textId="54D570F4" w:rsidR="00F013FC" w:rsidRDefault="00000000" w:rsidP="00F013FC">
            <w:pPr>
              <w:jc w:val="center"/>
              <w:rPr>
                <w:lang w:eastAsia="en-CA"/>
              </w:rPr>
            </w:pPr>
            <w:sdt>
              <w:sdtPr>
                <w:rPr>
                  <w:lang w:eastAsia="en-CA"/>
                </w:rPr>
                <w:id w:val="-524104957"/>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0267E58E" w14:textId="77777777" w:rsidR="00F013FC" w:rsidRDefault="00F013FC" w:rsidP="00F013FC">
            <w:pPr>
              <w:jc w:val="center"/>
              <w:rPr>
                <w:lang w:eastAsia="en-CA"/>
              </w:rPr>
            </w:pPr>
          </w:p>
        </w:tc>
        <w:tc>
          <w:tcPr>
            <w:tcW w:w="448" w:type="dxa"/>
            <w:shd w:val="clear" w:color="auto" w:fill="F2F2F2" w:themeFill="background1" w:themeFillShade="F2"/>
          </w:tcPr>
          <w:p w14:paraId="66DE2B3C" w14:textId="28DAE88B" w:rsidR="00F013FC" w:rsidRDefault="00000000" w:rsidP="00F013FC">
            <w:pPr>
              <w:jc w:val="center"/>
              <w:rPr>
                <w:lang w:eastAsia="en-CA"/>
              </w:rPr>
            </w:pPr>
            <w:sdt>
              <w:sdtPr>
                <w:rPr>
                  <w:lang w:eastAsia="en-CA"/>
                </w:rPr>
                <w:id w:val="437729438"/>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742D94E8" w14:textId="6B645D52" w:rsidR="00F013FC" w:rsidRDefault="00000000" w:rsidP="00F013FC">
            <w:pPr>
              <w:jc w:val="center"/>
              <w:rPr>
                <w:lang w:eastAsia="en-CA"/>
              </w:rPr>
            </w:pPr>
            <w:sdt>
              <w:sdtPr>
                <w:rPr>
                  <w:lang w:eastAsia="en-CA"/>
                </w:rPr>
                <w:id w:val="87350509"/>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13B67FA5" w14:textId="2EDA8E4D" w:rsidR="00F013FC" w:rsidRDefault="00000000" w:rsidP="00F013FC">
            <w:pPr>
              <w:jc w:val="center"/>
              <w:rPr>
                <w:lang w:eastAsia="en-CA"/>
              </w:rPr>
            </w:pPr>
            <w:sdt>
              <w:sdtPr>
                <w:rPr>
                  <w:lang w:eastAsia="en-CA"/>
                </w:rPr>
                <w:id w:val="-290828755"/>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5B4B9E0E" w14:textId="77777777" w:rsidR="00F013FC" w:rsidRDefault="00F013FC" w:rsidP="00F013FC">
            <w:pPr>
              <w:jc w:val="center"/>
              <w:rPr>
                <w:lang w:eastAsia="en-CA"/>
              </w:rPr>
            </w:pPr>
          </w:p>
        </w:tc>
        <w:tc>
          <w:tcPr>
            <w:tcW w:w="3288" w:type="dxa"/>
            <w:shd w:val="clear" w:color="auto" w:fill="F2F2F2" w:themeFill="background1" w:themeFillShade="F2"/>
          </w:tcPr>
          <w:p w14:paraId="7EFB5301" w14:textId="77777777" w:rsidR="00F013FC" w:rsidRDefault="00F013FC" w:rsidP="00F013FC">
            <w:pPr>
              <w:rPr>
                <w:lang w:eastAsia="en-CA"/>
              </w:rPr>
            </w:pPr>
          </w:p>
        </w:tc>
      </w:tr>
      <w:tr w:rsidR="00F013FC" w14:paraId="406A68C4" w14:textId="77777777" w:rsidTr="00DD2645">
        <w:tc>
          <w:tcPr>
            <w:tcW w:w="3060" w:type="dxa"/>
            <w:shd w:val="clear" w:color="auto" w:fill="F2F2F2" w:themeFill="background1" w:themeFillShade="F2"/>
          </w:tcPr>
          <w:p w14:paraId="0BECAAAC" w14:textId="0B3AFDDD" w:rsidR="00F013FC" w:rsidRDefault="00F013FC" w:rsidP="00F013FC">
            <w:pPr>
              <w:rPr>
                <w:lang w:eastAsia="en-CA"/>
              </w:rPr>
            </w:pPr>
            <w:r w:rsidRPr="00E75D62">
              <w:t>CRU 156</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115C4016" w14:textId="77777777" w:rsidR="00F013FC" w:rsidRDefault="00F013FC" w:rsidP="00F013FC">
            <w:pPr>
              <w:rPr>
                <w:lang w:eastAsia="en-CA"/>
              </w:rPr>
            </w:pPr>
          </w:p>
        </w:tc>
        <w:tc>
          <w:tcPr>
            <w:tcW w:w="686" w:type="dxa"/>
            <w:shd w:val="clear" w:color="auto" w:fill="F2F2F2" w:themeFill="background1" w:themeFillShade="F2"/>
          </w:tcPr>
          <w:p w14:paraId="1B1336EE" w14:textId="168AABD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B2EFF02" w14:textId="77777777" w:rsidR="00F013FC" w:rsidRDefault="00F013FC" w:rsidP="00F013FC">
            <w:pPr>
              <w:jc w:val="center"/>
              <w:rPr>
                <w:lang w:eastAsia="en-CA"/>
              </w:rPr>
            </w:pPr>
          </w:p>
        </w:tc>
        <w:tc>
          <w:tcPr>
            <w:tcW w:w="1101" w:type="dxa"/>
            <w:shd w:val="clear" w:color="auto" w:fill="F2F2F2" w:themeFill="background1" w:themeFillShade="F2"/>
          </w:tcPr>
          <w:p w14:paraId="64F9D28E" w14:textId="77777777" w:rsidR="00F013FC" w:rsidRDefault="00F013FC" w:rsidP="00F013FC">
            <w:pPr>
              <w:jc w:val="center"/>
              <w:rPr>
                <w:lang w:eastAsia="en-CA"/>
              </w:rPr>
            </w:pPr>
          </w:p>
        </w:tc>
        <w:tc>
          <w:tcPr>
            <w:tcW w:w="850" w:type="dxa"/>
            <w:shd w:val="clear" w:color="auto" w:fill="F2F2F2" w:themeFill="background1" w:themeFillShade="F2"/>
            <w:vAlign w:val="center"/>
          </w:tcPr>
          <w:p w14:paraId="5F0F81D4" w14:textId="77777777" w:rsidR="00F013FC" w:rsidRDefault="00F013FC" w:rsidP="00F013FC">
            <w:pPr>
              <w:jc w:val="center"/>
              <w:rPr>
                <w:lang w:eastAsia="en-CA"/>
              </w:rPr>
            </w:pPr>
          </w:p>
        </w:tc>
        <w:tc>
          <w:tcPr>
            <w:tcW w:w="448" w:type="dxa"/>
            <w:shd w:val="clear" w:color="auto" w:fill="F2F2F2" w:themeFill="background1" w:themeFillShade="F2"/>
          </w:tcPr>
          <w:p w14:paraId="70F47F99" w14:textId="47369BF0" w:rsidR="00F013FC" w:rsidRDefault="00000000" w:rsidP="00F013FC">
            <w:pPr>
              <w:jc w:val="center"/>
              <w:rPr>
                <w:lang w:eastAsia="en-CA"/>
              </w:rPr>
            </w:pPr>
            <w:sdt>
              <w:sdtPr>
                <w:rPr>
                  <w:lang w:eastAsia="en-CA"/>
                </w:rPr>
                <w:id w:val="917906827"/>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6ED00BC3" w14:textId="77777777" w:rsidR="00F013FC" w:rsidRDefault="00F013FC" w:rsidP="00F013FC">
            <w:pPr>
              <w:jc w:val="center"/>
              <w:rPr>
                <w:lang w:eastAsia="en-CA"/>
              </w:rPr>
            </w:pPr>
          </w:p>
        </w:tc>
        <w:tc>
          <w:tcPr>
            <w:tcW w:w="448" w:type="dxa"/>
            <w:shd w:val="clear" w:color="auto" w:fill="F2F2F2" w:themeFill="background1" w:themeFillShade="F2"/>
          </w:tcPr>
          <w:p w14:paraId="3E60295B" w14:textId="0C1C5ADC" w:rsidR="00F013FC" w:rsidRDefault="00000000" w:rsidP="00F013FC">
            <w:pPr>
              <w:jc w:val="center"/>
              <w:rPr>
                <w:lang w:eastAsia="en-CA"/>
              </w:rPr>
            </w:pPr>
            <w:sdt>
              <w:sdtPr>
                <w:rPr>
                  <w:lang w:eastAsia="en-CA"/>
                </w:rPr>
                <w:id w:val="-500270796"/>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0A1F6918" w14:textId="572E1671" w:rsidR="00F013FC" w:rsidRDefault="00000000" w:rsidP="00F013FC">
            <w:pPr>
              <w:jc w:val="center"/>
              <w:rPr>
                <w:lang w:eastAsia="en-CA"/>
              </w:rPr>
            </w:pPr>
            <w:sdt>
              <w:sdtPr>
                <w:rPr>
                  <w:lang w:eastAsia="en-CA"/>
                </w:rPr>
                <w:id w:val="146406271"/>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720F79CF" w14:textId="4794E54A" w:rsidR="00F013FC" w:rsidRDefault="00000000" w:rsidP="00F013FC">
            <w:pPr>
              <w:jc w:val="center"/>
              <w:rPr>
                <w:lang w:eastAsia="en-CA"/>
              </w:rPr>
            </w:pPr>
            <w:sdt>
              <w:sdtPr>
                <w:rPr>
                  <w:lang w:eastAsia="en-CA"/>
                </w:rPr>
                <w:id w:val="589516140"/>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56C0EDF6" w14:textId="77777777" w:rsidR="00F013FC" w:rsidRDefault="00F013FC" w:rsidP="00F013FC">
            <w:pPr>
              <w:jc w:val="center"/>
              <w:rPr>
                <w:lang w:eastAsia="en-CA"/>
              </w:rPr>
            </w:pPr>
          </w:p>
        </w:tc>
        <w:tc>
          <w:tcPr>
            <w:tcW w:w="3288" w:type="dxa"/>
            <w:shd w:val="clear" w:color="auto" w:fill="F2F2F2" w:themeFill="background1" w:themeFillShade="F2"/>
          </w:tcPr>
          <w:p w14:paraId="4275E8A2" w14:textId="77777777" w:rsidR="00F013FC" w:rsidRDefault="00F013FC" w:rsidP="00F013FC">
            <w:pPr>
              <w:rPr>
                <w:lang w:eastAsia="en-CA"/>
              </w:rPr>
            </w:pPr>
          </w:p>
        </w:tc>
      </w:tr>
      <w:tr w:rsidR="00F013FC" w14:paraId="4A8A6DEA" w14:textId="77777777" w:rsidTr="00DD2645">
        <w:tc>
          <w:tcPr>
            <w:tcW w:w="3060" w:type="dxa"/>
            <w:shd w:val="clear" w:color="auto" w:fill="F2F2F2" w:themeFill="background1" w:themeFillShade="F2"/>
          </w:tcPr>
          <w:p w14:paraId="4D41FFD8" w14:textId="6AE2C602" w:rsidR="00F013FC" w:rsidRDefault="00F013FC" w:rsidP="00F013FC">
            <w:pPr>
              <w:rPr>
                <w:lang w:eastAsia="en-CA"/>
              </w:rPr>
            </w:pPr>
            <w:r w:rsidRPr="00E75D62">
              <w:t>CRU 156</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7800D6BC" w14:textId="77777777" w:rsidR="00F013FC" w:rsidRDefault="00F013FC" w:rsidP="00F013FC">
            <w:pPr>
              <w:rPr>
                <w:lang w:eastAsia="en-CA"/>
              </w:rPr>
            </w:pPr>
          </w:p>
        </w:tc>
        <w:tc>
          <w:tcPr>
            <w:tcW w:w="686" w:type="dxa"/>
            <w:shd w:val="clear" w:color="auto" w:fill="F2F2F2" w:themeFill="background1" w:themeFillShade="F2"/>
          </w:tcPr>
          <w:p w14:paraId="533ADF42" w14:textId="60EEBB3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493D5A6" w14:textId="77777777" w:rsidR="00F013FC" w:rsidRDefault="00F013FC" w:rsidP="00F013FC">
            <w:pPr>
              <w:jc w:val="center"/>
              <w:rPr>
                <w:lang w:eastAsia="en-CA"/>
              </w:rPr>
            </w:pPr>
          </w:p>
        </w:tc>
        <w:tc>
          <w:tcPr>
            <w:tcW w:w="1101" w:type="dxa"/>
            <w:shd w:val="clear" w:color="auto" w:fill="F2F2F2" w:themeFill="background1" w:themeFillShade="F2"/>
          </w:tcPr>
          <w:p w14:paraId="0677FFA6" w14:textId="77777777" w:rsidR="00F013FC" w:rsidRDefault="00F013FC" w:rsidP="00F013FC">
            <w:pPr>
              <w:jc w:val="center"/>
              <w:rPr>
                <w:lang w:eastAsia="en-CA"/>
              </w:rPr>
            </w:pPr>
          </w:p>
        </w:tc>
        <w:tc>
          <w:tcPr>
            <w:tcW w:w="850" w:type="dxa"/>
            <w:shd w:val="clear" w:color="auto" w:fill="F2F2F2" w:themeFill="background1" w:themeFillShade="F2"/>
            <w:vAlign w:val="center"/>
          </w:tcPr>
          <w:p w14:paraId="44973B93" w14:textId="77777777" w:rsidR="00F013FC" w:rsidRDefault="00F013FC" w:rsidP="00F013FC">
            <w:pPr>
              <w:jc w:val="center"/>
              <w:rPr>
                <w:lang w:eastAsia="en-CA"/>
              </w:rPr>
            </w:pPr>
          </w:p>
        </w:tc>
        <w:tc>
          <w:tcPr>
            <w:tcW w:w="448" w:type="dxa"/>
            <w:shd w:val="clear" w:color="auto" w:fill="F2F2F2" w:themeFill="background1" w:themeFillShade="F2"/>
          </w:tcPr>
          <w:p w14:paraId="78D5600C" w14:textId="071143C1" w:rsidR="00F013FC" w:rsidRDefault="00000000" w:rsidP="00F013FC">
            <w:pPr>
              <w:jc w:val="center"/>
              <w:rPr>
                <w:lang w:eastAsia="en-CA"/>
              </w:rPr>
            </w:pPr>
            <w:sdt>
              <w:sdtPr>
                <w:rPr>
                  <w:lang w:eastAsia="en-CA"/>
                </w:rPr>
                <w:id w:val="705836598"/>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2CD2B0E9" w14:textId="77777777" w:rsidR="00F013FC" w:rsidRDefault="00F013FC" w:rsidP="00F013FC">
            <w:pPr>
              <w:jc w:val="center"/>
              <w:rPr>
                <w:lang w:eastAsia="en-CA"/>
              </w:rPr>
            </w:pPr>
          </w:p>
        </w:tc>
        <w:tc>
          <w:tcPr>
            <w:tcW w:w="448" w:type="dxa"/>
            <w:shd w:val="clear" w:color="auto" w:fill="F2F2F2" w:themeFill="background1" w:themeFillShade="F2"/>
          </w:tcPr>
          <w:p w14:paraId="29D99A8F" w14:textId="7D3AEB42" w:rsidR="00F013FC" w:rsidRDefault="00000000" w:rsidP="00F013FC">
            <w:pPr>
              <w:jc w:val="center"/>
              <w:rPr>
                <w:lang w:eastAsia="en-CA"/>
              </w:rPr>
            </w:pPr>
            <w:sdt>
              <w:sdtPr>
                <w:rPr>
                  <w:lang w:eastAsia="en-CA"/>
                </w:rPr>
                <w:id w:val="1840035178"/>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1C0B3778" w14:textId="32EE7045" w:rsidR="00F013FC" w:rsidRDefault="00000000" w:rsidP="00F013FC">
            <w:pPr>
              <w:jc w:val="center"/>
              <w:rPr>
                <w:lang w:eastAsia="en-CA"/>
              </w:rPr>
            </w:pPr>
            <w:sdt>
              <w:sdtPr>
                <w:rPr>
                  <w:lang w:eastAsia="en-CA"/>
                </w:rPr>
                <w:id w:val="1010797109"/>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755BB010" w14:textId="74CD43A2" w:rsidR="00F013FC" w:rsidRDefault="00000000" w:rsidP="00F013FC">
            <w:pPr>
              <w:jc w:val="center"/>
              <w:rPr>
                <w:lang w:eastAsia="en-CA"/>
              </w:rPr>
            </w:pPr>
            <w:sdt>
              <w:sdtPr>
                <w:rPr>
                  <w:lang w:eastAsia="en-CA"/>
                </w:rPr>
                <w:id w:val="1817837037"/>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597E3BDD" w14:textId="77777777" w:rsidR="00F013FC" w:rsidRDefault="00F013FC" w:rsidP="00F013FC">
            <w:pPr>
              <w:jc w:val="center"/>
              <w:rPr>
                <w:lang w:eastAsia="en-CA"/>
              </w:rPr>
            </w:pPr>
          </w:p>
        </w:tc>
        <w:tc>
          <w:tcPr>
            <w:tcW w:w="3288" w:type="dxa"/>
            <w:shd w:val="clear" w:color="auto" w:fill="F2F2F2" w:themeFill="background1" w:themeFillShade="F2"/>
          </w:tcPr>
          <w:p w14:paraId="5ACB7669" w14:textId="77777777" w:rsidR="00F013FC" w:rsidRDefault="00F013FC" w:rsidP="00F013FC">
            <w:pPr>
              <w:rPr>
                <w:lang w:eastAsia="en-CA"/>
              </w:rPr>
            </w:pPr>
          </w:p>
        </w:tc>
      </w:tr>
      <w:tr w:rsidR="00F013FC" w14:paraId="77E377BD" w14:textId="77777777" w:rsidTr="00DD2645">
        <w:tc>
          <w:tcPr>
            <w:tcW w:w="3060" w:type="dxa"/>
            <w:shd w:val="clear" w:color="auto" w:fill="F2F2F2" w:themeFill="background1" w:themeFillShade="F2"/>
          </w:tcPr>
          <w:p w14:paraId="3BA786B2" w14:textId="767DBCC3" w:rsidR="00F013FC" w:rsidRDefault="00F013FC" w:rsidP="00F013FC">
            <w:pPr>
              <w:rPr>
                <w:lang w:eastAsia="en-CA"/>
              </w:rPr>
            </w:pPr>
            <w:r w:rsidRPr="00E75D62">
              <w:t>CRU 157</w:t>
            </w:r>
            <w:r w:rsidRPr="00E75D62">
              <w:rPr>
                <w:rFonts w:ascii="Cambria Math" w:hAnsi="Cambria Math" w:cs="Cambria Math"/>
              </w:rPr>
              <w:t>‐</w:t>
            </w:r>
            <w:r w:rsidRPr="00E75D62">
              <w:t xml:space="preserve"> BOUTIQUE OF LEATHER</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24E72897" w14:textId="77777777" w:rsidR="00F013FC" w:rsidRDefault="00F013FC" w:rsidP="00F013FC">
            <w:pPr>
              <w:rPr>
                <w:lang w:eastAsia="en-CA"/>
              </w:rPr>
            </w:pPr>
          </w:p>
        </w:tc>
        <w:tc>
          <w:tcPr>
            <w:tcW w:w="686" w:type="dxa"/>
            <w:shd w:val="clear" w:color="auto" w:fill="F2F2F2" w:themeFill="background1" w:themeFillShade="F2"/>
          </w:tcPr>
          <w:p w14:paraId="530CFF19" w14:textId="4191B0C2"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4A33E8B" w14:textId="77777777" w:rsidR="00F013FC" w:rsidRDefault="00F013FC" w:rsidP="00F013FC">
            <w:pPr>
              <w:jc w:val="center"/>
              <w:rPr>
                <w:lang w:eastAsia="en-CA"/>
              </w:rPr>
            </w:pPr>
          </w:p>
        </w:tc>
        <w:tc>
          <w:tcPr>
            <w:tcW w:w="1101" w:type="dxa"/>
            <w:shd w:val="clear" w:color="auto" w:fill="F2F2F2" w:themeFill="background1" w:themeFillShade="F2"/>
          </w:tcPr>
          <w:p w14:paraId="75A339E0" w14:textId="77777777" w:rsidR="00F013FC" w:rsidRDefault="00F013FC" w:rsidP="00F013FC">
            <w:pPr>
              <w:jc w:val="center"/>
              <w:rPr>
                <w:lang w:eastAsia="en-CA"/>
              </w:rPr>
            </w:pPr>
          </w:p>
        </w:tc>
        <w:tc>
          <w:tcPr>
            <w:tcW w:w="850" w:type="dxa"/>
            <w:shd w:val="clear" w:color="auto" w:fill="F2F2F2" w:themeFill="background1" w:themeFillShade="F2"/>
            <w:vAlign w:val="center"/>
          </w:tcPr>
          <w:p w14:paraId="11F04F59" w14:textId="77777777" w:rsidR="00F013FC" w:rsidRDefault="00F013FC" w:rsidP="00F013FC">
            <w:pPr>
              <w:jc w:val="center"/>
              <w:rPr>
                <w:lang w:eastAsia="en-CA"/>
              </w:rPr>
            </w:pPr>
          </w:p>
        </w:tc>
        <w:tc>
          <w:tcPr>
            <w:tcW w:w="448" w:type="dxa"/>
            <w:shd w:val="clear" w:color="auto" w:fill="F2F2F2" w:themeFill="background1" w:themeFillShade="F2"/>
          </w:tcPr>
          <w:p w14:paraId="4B20BE4E" w14:textId="793CBF40" w:rsidR="00F013FC" w:rsidRDefault="00000000" w:rsidP="00F013FC">
            <w:pPr>
              <w:jc w:val="center"/>
              <w:rPr>
                <w:lang w:eastAsia="en-CA"/>
              </w:rPr>
            </w:pPr>
            <w:sdt>
              <w:sdtPr>
                <w:rPr>
                  <w:lang w:eastAsia="en-CA"/>
                </w:rPr>
                <w:id w:val="2025969831"/>
                <w14:checkbox>
                  <w14:checked w14:val="1"/>
                  <w14:checkedState w14:val="0050" w14:font="Wingdings 2"/>
                  <w14:uncheckedState w14:val="0020" w14:font="Wingdings 2"/>
                </w14:checkbox>
              </w:sdtPr>
              <w:sdtContent>
                <w:r w:rsidR="00F013FC" w:rsidRPr="001F6F38">
                  <w:rPr>
                    <w:lang w:eastAsia="en-CA"/>
                  </w:rPr>
                  <w:sym w:font="Wingdings 2" w:char="F050"/>
                </w:r>
              </w:sdtContent>
            </w:sdt>
          </w:p>
        </w:tc>
        <w:tc>
          <w:tcPr>
            <w:tcW w:w="1101" w:type="dxa"/>
            <w:shd w:val="clear" w:color="auto" w:fill="F2F2F2" w:themeFill="background1" w:themeFillShade="F2"/>
            <w:vAlign w:val="center"/>
          </w:tcPr>
          <w:p w14:paraId="4231A049" w14:textId="77777777" w:rsidR="00F013FC" w:rsidRDefault="00F013FC" w:rsidP="00F013FC">
            <w:pPr>
              <w:jc w:val="center"/>
              <w:rPr>
                <w:lang w:eastAsia="en-CA"/>
              </w:rPr>
            </w:pPr>
          </w:p>
        </w:tc>
        <w:tc>
          <w:tcPr>
            <w:tcW w:w="448" w:type="dxa"/>
            <w:shd w:val="clear" w:color="auto" w:fill="F2F2F2" w:themeFill="background1" w:themeFillShade="F2"/>
          </w:tcPr>
          <w:p w14:paraId="04DEE438" w14:textId="4C0CE54E" w:rsidR="00F013FC" w:rsidRDefault="00000000" w:rsidP="00F013FC">
            <w:pPr>
              <w:jc w:val="center"/>
              <w:rPr>
                <w:lang w:eastAsia="en-CA"/>
              </w:rPr>
            </w:pPr>
            <w:sdt>
              <w:sdtPr>
                <w:rPr>
                  <w:lang w:eastAsia="en-CA"/>
                </w:rPr>
                <w:id w:val="-1329658828"/>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48" w:type="dxa"/>
            <w:shd w:val="clear" w:color="auto" w:fill="F2F2F2" w:themeFill="background1" w:themeFillShade="F2"/>
          </w:tcPr>
          <w:p w14:paraId="75E5E7B2" w14:textId="0CF585DB" w:rsidR="00F013FC" w:rsidRDefault="00000000" w:rsidP="00F013FC">
            <w:pPr>
              <w:jc w:val="center"/>
              <w:rPr>
                <w:lang w:eastAsia="en-CA"/>
              </w:rPr>
            </w:pPr>
            <w:sdt>
              <w:sdtPr>
                <w:rPr>
                  <w:lang w:eastAsia="en-CA"/>
                </w:rPr>
                <w:id w:val="11267625"/>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423" w:type="dxa"/>
            <w:shd w:val="clear" w:color="auto" w:fill="F2F2F2" w:themeFill="background1" w:themeFillShade="F2"/>
          </w:tcPr>
          <w:p w14:paraId="0FF69014" w14:textId="5669DE14" w:rsidR="00F013FC" w:rsidRDefault="00000000" w:rsidP="00F013FC">
            <w:pPr>
              <w:jc w:val="center"/>
              <w:rPr>
                <w:lang w:eastAsia="en-CA"/>
              </w:rPr>
            </w:pPr>
            <w:sdt>
              <w:sdtPr>
                <w:rPr>
                  <w:lang w:eastAsia="en-CA"/>
                </w:rPr>
                <w:id w:val="55670842"/>
                <w14:checkbox>
                  <w14:checked w14:val="1"/>
                  <w14:checkedState w14:val="0050" w14:font="Wingdings 2"/>
                  <w14:uncheckedState w14:val="0020" w14:font="Wingdings 2"/>
                </w14:checkbox>
              </w:sdtPr>
              <w:sdtContent>
                <w:r w:rsidR="00F013FC" w:rsidRPr="002437A1">
                  <w:rPr>
                    <w:lang w:eastAsia="en-CA"/>
                  </w:rPr>
                  <w:sym w:font="Wingdings 2" w:char="F050"/>
                </w:r>
              </w:sdtContent>
            </w:sdt>
          </w:p>
        </w:tc>
        <w:tc>
          <w:tcPr>
            <w:tcW w:w="964" w:type="dxa"/>
            <w:shd w:val="clear" w:color="auto" w:fill="F2F2F2" w:themeFill="background1" w:themeFillShade="F2"/>
            <w:vAlign w:val="center"/>
          </w:tcPr>
          <w:p w14:paraId="0101FED9" w14:textId="77777777" w:rsidR="00F013FC" w:rsidRDefault="00F013FC" w:rsidP="00F013FC">
            <w:pPr>
              <w:jc w:val="center"/>
              <w:rPr>
                <w:lang w:eastAsia="en-CA"/>
              </w:rPr>
            </w:pPr>
          </w:p>
        </w:tc>
        <w:tc>
          <w:tcPr>
            <w:tcW w:w="3288" w:type="dxa"/>
            <w:shd w:val="clear" w:color="auto" w:fill="F2F2F2" w:themeFill="background1" w:themeFillShade="F2"/>
          </w:tcPr>
          <w:p w14:paraId="449A8B6C" w14:textId="77777777" w:rsidR="00F013FC" w:rsidRDefault="00F013FC" w:rsidP="00F013FC">
            <w:pPr>
              <w:rPr>
                <w:lang w:eastAsia="en-CA"/>
              </w:rPr>
            </w:pPr>
          </w:p>
        </w:tc>
      </w:tr>
      <w:tr w:rsidR="00F013FC" w14:paraId="37DD4465" w14:textId="77777777" w:rsidTr="00DD2645">
        <w:tc>
          <w:tcPr>
            <w:tcW w:w="3060" w:type="dxa"/>
            <w:shd w:val="clear" w:color="auto" w:fill="F2F2F2" w:themeFill="background1" w:themeFillShade="F2"/>
          </w:tcPr>
          <w:p w14:paraId="6C757A3B" w14:textId="5D76F34B" w:rsidR="00F013FC" w:rsidRDefault="00F013FC" w:rsidP="00F013FC">
            <w:pPr>
              <w:rPr>
                <w:lang w:eastAsia="en-CA"/>
              </w:rPr>
            </w:pPr>
            <w:r w:rsidRPr="00E75D62">
              <w:lastRenderedPageBreak/>
              <w:t>CRU 157</w:t>
            </w:r>
            <w:r w:rsidRPr="00E75D62">
              <w:rPr>
                <w:rFonts w:ascii="Cambria Math" w:hAnsi="Cambria Math" w:cs="Cambria Math"/>
              </w:rPr>
              <w:t>‐</w:t>
            </w:r>
            <w:r w:rsidRPr="00E75D62">
              <w:t xml:space="preserve"> BOUTIQUE OF LEATHER</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71DF0AEA" w14:textId="77777777" w:rsidR="00F013FC" w:rsidRDefault="00F013FC" w:rsidP="00F013FC">
            <w:pPr>
              <w:rPr>
                <w:lang w:eastAsia="en-CA"/>
              </w:rPr>
            </w:pPr>
          </w:p>
        </w:tc>
        <w:tc>
          <w:tcPr>
            <w:tcW w:w="686" w:type="dxa"/>
            <w:shd w:val="clear" w:color="auto" w:fill="F2F2F2" w:themeFill="background1" w:themeFillShade="F2"/>
          </w:tcPr>
          <w:p w14:paraId="14B298FD" w14:textId="0D36D2A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2A3DDA1" w14:textId="77777777" w:rsidR="00F013FC" w:rsidRDefault="00F013FC" w:rsidP="00F013FC">
            <w:pPr>
              <w:jc w:val="center"/>
              <w:rPr>
                <w:lang w:eastAsia="en-CA"/>
              </w:rPr>
            </w:pPr>
          </w:p>
        </w:tc>
        <w:tc>
          <w:tcPr>
            <w:tcW w:w="1101" w:type="dxa"/>
            <w:shd w:val="clear" w:color="auto" w:fill="F2F2F2" w:themeFill="background1" w:themeFillShade="F2"/>
          </w:tcPr>
          <w:p w14:paraId="037A3A6A" w14:textId="77777777" w:rsidR="00F013FC" w:rsidRDefault="00F013FC" w:rsidP="00F013FC">
            <w:pPr>
              <w:jc w:val="center"/>
              <w:rPr>
                <w:lang w:eastAsia="en-CA"/>
              </w:rPr>
            </w:pPr>
          </w:p>
        </w:tc>
        <w:tc>
          <w:tcPr>
            <w:tcW w:w="850" w:type="dxa"/>
            <w:shd w:val="clear" w:color="auto" w:fill="F2F2F2" w:themeFill="background1" w:themeFillShade="F2"/>
            <w:vAlign w:val="center"/>
          </w:tcPr>
          <w:p w14:paraId="031FAE95" w14:textId="77777777" w:rsidR="00F013FC" w:rsidRDefault="00F013FC" w:rsidP="00F013FC">
            <w:pPr>
              <w:jc w:val="center"/>
              <w:rPr>
                <w:lang w:eastAsia="en-CA"/>
              </w:rPr>
            </w:pPr>
          </w:p>
        </w:tc>
        <w:tc>
          <w:tcPr>
            <w:tcW w:w="448" w:type="dxa"/>
            <w:shd w:val="clear" w:color="auto" w:fill="F2F2F2" w:themeFill="background1" w:themeFillShade="F2"/>
          </w:tcPr>
          <w:p w14:paraId="717934D6" w14:textId="22CC7B2A" w:rsidR="00F013FC" w:rsidRDefault="00000000" w:rsidP="00F013FC">
            <w:pPr>
              <w:jc w:val="center"/>
              <w:rPr>
                <w:lang w:eastAsia="en-CA"/>
              </w:rPr>
            </w:pPr>
            <w:sdt>
              <w:sdtPr>
                <w:rPr>
                  <w:lang w:eastAsia="en-CA"/>
                </w:rPr>
                <w:id w:val="-2074336780"/>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51ECE41D" w14:textId="77777777" w:rsidR="00F013FC" w:rsidRDefault="00F013FC" w:rsidP="00F013FC">
            <w:pPr>
              <w:jc w:val="center"/>
              <w:rPr>
                <w:lang w:eastAsia="en-CA"/>
              </w:rPr>
            </w:pPr>
          </w:p>
        </w:tc>
        <w:tc>
          <w:tcPr>
            <w:tcW w:w="448" w:type="dxa"/>
            <w:shd w:val="clear" w:color="auto" w:fill="F2F2F2" w:themeFill="background1" w:themeFillShade="F2"/>
          </w:tcPr>
          <w:p w14:paraId="07F80C5F" w14:textId="07D480F3" w:rsidR="00F013FC" w:rsidRDefault="00000000" w:rsidP="00F013FC">
            <w:pPr>
              <w:jc w:val="center"/>
              <w:rPr>
                <w:lang w:eastAsia="en-CA"/>
              </w:rPr>
            </w:pPr>
            <w:sdt>
              <w:sdtPr>
                <w:rPr>
                  <w:lang w:eastAsia="en-CA"/>
                </w:rPr>
                <w:id w:val="-339000198"/>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51FF5833" w14:textId="5C15BF32" w:rsidR="00F013FC" w:rsidRDefault="00000000" w:rsidP="00F013FC">
            <w:pPr>
              <w:jc w:val="center"/>
              <w:rPr>
                <w:lang w:eastAsia="en-CA"/>
              </w:rPr>
            </w:pPr>
            <w:sdt>
              <w:sdtPr>
                <w:rPr>
                  <w:lang w:eastAsia="en-CA"/>
                </w:rPr>
                <w:id w:val="-207799639"/>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4BE78580" w14:textId="4914890F" w:rsidR="00F013FC" w:rsidRDefault="00000000" w:rsidP="00F013FC">
            <w:pPr>
              <w:jc w:val="center"/>
              <w:rPr>
                <w:lang w:eastAsia="en-CA"/>
              </w:rPr>
            </w:pPr>
            <w:sdt>
              <w:sdtPr>
                <w:rPr>
                  <w:lang w:eastAsia="en-CA"/>
                </w:rPr>
                <w:id w:val="786474702"/>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0BF96BB3" w14:textId="77777777" w:rsidR="00F013FC" w:rsidRDefault="00F013FC" w:rsidP="00F013FC">
            <w:pPr>
              <w:jc w:val="center"/>
              <w:rPr>
                <w:lang w:eastAsia="en-CA"/>
              </w:rPr>
            </w:pPr>
          </w:p>
        </w:tc>
        <w:tc>
          <w:tcPr>
            <w:tcW w:w="3288" w:type="dxa"/>
            <w:shd w:val="clear" w:color="auto" w:fill="F2F2F2" w:themeFill="background1" w:themeFillShade="F2"/>
          </w:tcPr>
          <w:p w14:paraId="7AA57097" w14:textId="77777777" w:rsidR="00F013FC" w:rsidRDefault="00F013FC" w:rsidP="00F013FC">
            <w:pPr>
              <w:rPr>
                <w:lang w:eastAsia="en-CA"/>
              </w:rPr>
            </w:pPr>
          </w:p>
        </w:tc>
      </w:tr>
      <w:tr w:rsidR="00F013FC" w14:paraId="1D1CC1CF" w14:textId="77777777" w:rsidTr="00DD2645">
        <w:tc>
          <w:tcPr>
            <w:tcW w:w="3060" w:type="dxa"/>
            <w:shd w:val="clear" w:color="auto" w:fill="F2F2F2" w:themeFill="background1" w:themeFillShade="F2"/>
          </w:tcPr>
          <w:p w14:paraId="3E95B421" w14:textId="0753E02D" w:rsidR="00F013FC" w:rsidRDefault="00F013FC" w:rsidP="00F013FC">
            <w:pPr>
              <w:rPr>
                <w:lang w:eastAsia="en-CA"/>
              </w:rPr>
            </w:pPr>
            <w:r w:rsidRPr="00E75D62">
              <w:t>CRU 157</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102C1CE0" w14:textId="77777777" w:rsidR="00F013FC" w:rsidRDefault="00F013FC" w:rsidP="00F013FC">
            <w:pPr>
              <w:rPr>
                <w:lang w:eastAsia="en-CA"/>
              </w:rPr>
            </w:pPr>
          </w:p>
        </w:tc>
        <w:tc>
          <w:tcPr>
            <w:tcW w:w="686" w:type="dxa"/>
            <w:shd w:val="clear" w:color="auto" w:fill="F2F2F2" w:themeFill="background1" w:themeFillShade="F2"/>
          </w:tcPr>
          <w:p w14:paraId="075C6A69" w14:textId="0B3C11C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F6AF7FC" w14:textId="77777777" w:rsidR="00F013FC" w:rsidRDefault="00F013FC" w:rsidP="00F013FC">
            <w:pPr>
              <w:jc w:val="center"/>
              <w:rPr>
                <w:lang w:eastAsia="en-CA"/>
              </w:rPr>
            </w:pPr>
          </w:p>
        </w:tc>
        <w:tc>
          <w:tcPr>
            <w:tcW w:w="1101" w:type="dxa"/>
            <w:shd w:val="clear" w:color="auto" w:fill="F2F2F2" w:themeFill="background1" w:themeFillShade="F2"/>
          </w:tcPr>
          <w:p w14:paraId="45B88771" w14:textId="77777777" w:rsidR="00F013FC" w:rsidRDefault="00F013FC" w:rsidP="00F013FC">
            <w:pPr>
              <w:jc w:val="center"/>
              <w:rPr>
                <w:lang w:eastAsia="en-CA"/>
              </w:rPr>
            </w:pPr>
          </w:p>
        </w:tc>
        <w:tc>
          <w:tcPr>
            <w:tcW w:w="850" w:type="dxa"/>
            <w:shd w:val="clear" w:color="auto" w:fill="F2F2F2" w:themeFill="background1" w:themeFillShade="F2"/>
            <w:vAlign w:val="center"/>
          </w:tcPr>
          <w:p w14:paraId="5330CE7E" w14:textId="77777777" w:rsidR="00F013FC" w:rsidRDefault="00F013FC" w:rsidP="00F013FC">
            <w:pPr>
              <w:jc w:val="center"/>
              <w:rPr>
                <w:lang w:eastAsia="en-CA"/>
              </w:rPr>
            </w:pPr>
          </w:p>
        </w:tc>
        <w:tc>
          <w:tcPr>
            <w:tcW w:w="448" w:type="dxa"/>
            <w:shd w:val="clear" w:color="auto" w:fill="F2F2F2" w:themeFill="background1" w:themeFillShade="F2"/>
          </w:tcPr>
          <w:p w14:paraId="126EACD1" w14:textId="2729C17C" w:rsidR="00F013FC" w:rsidRDefault="00000000" w:rsidP="00F013FC">
            <w:pPr>
              <w:jc w:val="center"/>
              <w:rPr>
                <w:lang w:eastAsia="en-CA"/>
              </w:rPr>
            </w:pPr>
            <w:sdt>
              <w:sdtPr>
                <w:rPr>
                  <w:lang w:eastAsia="en-CA"/>
                </w:rPr>
                <w:id w:val="859546173"/>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3AE876C3" w14:textId="77777777" w:rsidR="00F013FC" w:rsidRDefault="00F013FC" w:rsidP="00F013FC">
            <w:pPr>
              <w:jc w:val="center"/>
              <w:rPr>
                <w:lang w:eastAsia="en-CA"/>
              </w:rPr>
            </w:pPr>
          </w:p>
        </w:tc>
        <w:tc>
          <w:tcPr>
            <w:tcW w:w="448" w:type="dxa"/>
            <w:shd w:val="clear" w:color="auto" w:fill="F2F2F2" w:themeFill="background1" w:themeFillShade="F2"/>
          </w:tcPr>
          <w:p w14:paraId="0320F075" w14:textId="6BFCB6C0" w:rsidR="00F013FC" w:rsidRDefault="00000000" w:rsidP="00F013FC">
            <w:pPr>
              <w:jc w:val="center"/>
              <w:rPr>
                <w:lang w:eastAsia="en-CA"/>
              </w:rPr>
            </w:pPr>
            <w:sdt>
              <w:sdtPr>
                <w:rPr>
                  <w:lang w:eastAsia="en-CA"/>
                </w:rPr>
                <w:id w:val="-54091954"/>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21B57546" w14:textId="67330F57" w:rsidR="00F013FC" w:rsidRDefault="00000000" w:rsidP="00F013FC">
            <w:pPr>
              <w:jc w:val="center"/>
              <w:rPr>
                <w:lang w:eastAsia="en-CA"/>
              </w:rPr>
            </w:pPr>
            <w:sdt>
              <w:sdtPr>
                <w:rPr>
                  <w:lang w:eastAsia="en-CA"/>
                </w:rPr>
                <w:id w:val="1449278742"/>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4960BDD2" w14:textId="5E0DE7D2" w:rsidR="00F013FC" w:rsidRDefault="00000000" w:rsidP="00F013FC">
            <w:pPr>
              <w:jc w:val="center"/>
              <w:rPr>
                <w:lang w:eastAsia="en-CA"/>
              </w:rPr>
            </w:pPr>
            <w:sdt>
              <w:sdtPr>
                <w:rPr>
                  <w:lang w:eastAsia="en-CA"/>
                </w:rPr>
                <w:id w:val="1739972454"/>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1F5F0565" w14:textId="77777777" w:rsidR="00F013FC" w:rsidRDefault="00F013FC" w:rsidP="00F013FC">
            <w:pPr>
              <w:jc w:val="center"/>
              <w:rPr>
                <w:lang w:eastAsia="en-CA"/>
              </w:rPr>
            </w:pPr>
          </w:p>
        </w:tc>
        <w:tc>
          <w:tcPr>
            <w:tcW w:w="3288" w:type="dxa"/>
            <w:shd w:val="clear" w:color="auto" w:fill="F2F2F2" w:themeFill="background1" w:themeFillShade="F2"/>
          </w:tcPr>
          <w:p w14:paraId="1B5EC0F2" w14:textId="77777777" w:rsidR="00F013FC" w:rsidRDefault="00F013FC" w:rsidP="00F013FC">
            <w:pPr>
              <w:rPr>
                <w:lang w:eastAsia="en-CA"/>
              </w:rPr>
            </w:pPr>
          </w:p>
        </w:tc>
      </w:tr>
      <w:tr w:rsidR="00F013FC" w14:paraId="210DF6E4" w14:textId="77777777" w:rsidTr="00DD2645">
        <w:tc>
          <w:tcPr>
            <w:tcW w:w="3060" w:type="dxa"/>
            <w:shd w:val="clear" w:color="auto" w:fill="F2F2F2" w:themeFill="background1" w:themeFillShade="F2"/>
          </w:tcPr>
          <w:p w14:paraId="7343D705" w14:textId="21BEB782" w:rsidR="00F013FC" w:rsidRDefault="00F013FC" w:rsidP="00F013FC">
            <w:pPr>
              <w:rPr>
                <w:lang w:eastAsia="en-CA"/>
              </w:rPr>
            </w:pPr>
            <w:r w:rsidRPr="00E75D62">
              <w:t>CRU 157</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0C9CDD32" w14:textId="77777777" w:rsidR="00F013FC" w:rsidRDefault="00F013FC" w:rsidP="00F013FC">
            <w:pPr>
              <w:rPr>
                <w:lang w:eastAsia="en-CA"/>
              </w:rPr>
            </w:pPr>
          </w:p>
        </w:tc>
        <w:tc>
          <w:tcPr>
            <w:tcW w:w="686" w:type="dxa"/>
            <w:shd w:val="clear" w:color="auto" w:fill="F2F2F2" w:themeFill="background1" w:themeFillShade="F2"/>
          </w:tcPr>
          <w:p w14:paraId="78DE7CBC" w14:textId="1A82F994"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A6433A2" w14:textId="77777777" w:rsidR="00F013FC" w:rsidRDefault="00F013FC" w:rsidP="00F013FC">
            <w:pPr>
              <w:jc w:val="center"/>
              <w:rPr>
                <w:lang w:eastAsia="en-CA"/>
              </w:rPr>
            </w:pPr>
          </w:p>
        </w:tc>
        <w:tc>
          <w:tcPr>
            <w:tcW w:w="1101" w:type="dxa"/>
            <w:shd w:val="clear" w:color="auto" w:fill="F2F2F2" w:themeFill="background1" w:themeFillShade="F2"/>
          </w:tcPr>
          <w:p w14:paraId="411D80BA" w14:textId="77777777" w:rsidR="00F013FC" w:rsidRDefault="00F013FC" w:rsidP="00F013FC">
            <w:pPr>
              <w:jc w:val="center"/>
              <w:rPr>
                <w:lang w:eastAsia="en-CA"/>
              </w:rPr>
            </w:pPr>
          </w:p>
        </w:tc>
        <w:tc>
          <w:tcPr>
            <w:tcW w:w="850" w:type="dxa"/>
            <w:shd w:val="clear" w:color="auto" w:fill="F2F2F2" w:themeFill="background1" w:themeFillShade="F2"/>
            <w:vAlign w:val="center"/>
          </w:tcPr>
          <w:p w14:paraId="23E04639" w14:textId="77777777" w:rsidR="00F013FC" w:rsidRDefault="00F013FC" w:rsidP="00F013FC">
            <w:pPr>
              <w:jc w:val="center"/>
              <w:rPr>
                <w:lang w:eastAsia="en-CA"/>
              </w:rPr>
            </w:pPr>
          </w:p>
        </w:tc>
        <w:tc>
          <w:tcPr>
            <w:tcW w:w="448" w:type="dxa"/>
            <w:shd w:val="clear" w:color="auto" w:fill="F2F2F2" w:themeFill="background1" w:themeFillShade="F2"/>
          </w:tcPr>
          <w:p w14:paraId="6DF2CCB3" w14:textId="31B3DC0D" w:rsidR="00F013FC" w:rsidRDefault="00000000" w:rsidP="00F013FC">
            <w:pPr>
              <w:jc w:val="center"/>
              <w:rPr>
                <w:lang w:eastAsia="en-CA"/>
              </w:rPr>
            </w:pPr>
            <w:sdt>
              <w:sdtPr>
                <w:rPr>
                  <w:lang w:eastAsia="en-CA"/>
                </w:rPr>
                <w:id w:val="266363115"/>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16A3E09F" w14:textId="77777777" w:rsidR="00F013FC" w:rsidRDefault="00F013FC" w:rsidP="00F013FC">
            <w:pPr>
              <w:jc w:val="center"/>
              <w:rPr>
                <w:lang w:eastAsia="en-CA"/>
              </w:rPr>
            </w:pPr>
          </w:p>
        </w:tc>
        <w:tc>
          <w:tcPr>
            <w:tcW w:w="448" w:type="dxa"/>
            <w:shd w:val="clear" w:color="auto" w:fill="F2F2F2" w:themeFill="background1" w:themeFillShade="F2"/>
          </w:tcPr>
          <w:p w14:paraId="27ECF553" w14:textId="707C0F4C" w:rsidR="00F013FC" w:rsidRDefault="00000000" w:rsidP="00F013FC">
            <w:pPr>
              <w:jc w:val="center"/>
              <w:rPr>
                <w:lang w:eastAsia="en-CA"/>
              </w:rPr>
            </w:pPr>
            <w:sdt>
              <w:sdtPr>
                <w:rPr>
                  <w:lang w:eastAsia="en-CA"/>
                </w:rPr>
                <w:id w:val="-1309171229"/>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488C4885" w14:textId="3D66816B" w:rsidR="00F013FC" w:rsidRDefault="00000000" w:rsidP="00F013FC">
            <w:pPr>
              <w:jc w:val="center"/>
              <w:rPr>
                <w:lang w:eastAsia="en-CA"/>
              </w:rPr>
            </w:pPr>
            <w:sdt>
              <w:sdtPr>
                <w:rPr>
                  <w:lang w:eastAsia="en-CA"/>
                </w:rPr>
                <w:id w:val="1505782937"/>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48C6E836" w14:textId="418B29DC" w:rsidR="00F013FC" w:rsidRDefault="00000000" w:rsidP="00F013FC">
            <w:pPr>
              <w:jc w:val="center"/>
              <w:rPr>
                <w:lang w:eastAsia="en-CA"/>
              </w:rPr>
            </w:pPr>
            <w:sdt>
              <w:sdtPr>
                <w:rPr>
                  <w:lang w:eastAsia="en-CA"/>
                </w:rPr>
                <w:id w:val="-1392111720"/>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11C74DEA" w14:textId="77777777" w:rsidR="00F013FC" w:rsidRDefault="00F013FC" w:rsidP="00F013FC">
            <w:pPr>
              <w:jc w:val="center"/>
              <w:rPr>
                <w:lang w:eastAsia="en-CA"/>
              </w:rPr>
            </w:pPr>
          </w:p>
        </w:tc>
        <w:tc>
          <w:tcPr>
            <w:tcW w:w="3288" w:type="dxa"/>
            <w:shd w:val="clear" w:color="auto" w:fill="F2F2F2" w:themeFill="background1" w:themeFillShade="F2"/>
          </w:tcPr>
          <w:p w14:paraId="2604CBDF" w14:textId="77777777" w:rsidR="00F013FC" w:rsidRDefault="00F013FC" w:rsidP="00F013FC">
            <w:pPr>
              <w:rPr>
                <w:lang w:eastAsia="en-CA"/>
              </w:rPr>
            </w:pPr>
          </w:p>
        </w:tc>
      </w:tr>
      <w:tr w:rsidR="00F013FC" w14:paraId="4FF41320" w14:textId="77777777" w:rsidTr="00DD2645">
        <w:tc>
          <w:tcPr>
            <w:tcW w:w="3060" w:type="dxa"/>
            <w:shd w:val="clear" w:color="auto" w:fill="F2F2F2" w:themeFill="background1" w:themeFillShade="F2"/>
          </w:tcPr>
          <w:p w14:paraId="2FC54A3E" w14:textId="126845D9" w:rsidR="00F013FC" w:rsidRDefault="00F013FC" w:rsidP="00F013FC">
            <w:pPr>
              <w:rPr>
                <w:lang w:eastAsia="en-CA"/>
              </w:rPr>
            </w:pPr>
            <w:r w:rsidRPr="00E75D62">
              <w:t>CRU 158</w:t>
            </w:r>
            <w:r w:rsidRPr="00E75D62">
              <w:rPr>
                <w:rFonts w:ascii="Cambria Math" w:hAnsi="Cambria Math" w:cs="Cambria Math"/>
              </w:rPr>
              <w:t>‐</w:t>
            </w:r>
            <w:r w:rsidRPr="00E75D62">
              <w:t xml:space="preserve"> GARAGE</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3EBDF5F4" w14:textId="77777777" w:rsidR="00F013FC" w:rsidRDefault="00F013FC" w:rsidP="00F013FC">
            <w:pPr>
              <w:rPr>
                <w:lang w:eastAsia="en-CA"/>
              </w:rPr>
            </w:pPr>
          </w:p>
        </w:tc>
        <w:tc>
          <w:tcPr>
            <w:tcW w:w="686" w:type="dxa"/>
            <w:shd w:val="clear" w:color="auto" w:fill="F2F2F2" w:themeFill="background1" w:themeFillShade="F2"/>
          </w:tcPr>
          <w:p w14:paraId="18916BC8" w14:textId="2DAD670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DE09ED7" w14:textId="77777777" w:rsidR="00F013FC" w:rsidRDefault="00F013FC" w:rsidP="00F013FC">
            <w:pPr>
              <w:jc w:val="center"/>
              <w:rPr>
                <w:lang w:eastAsia="en-CA"/>
              </w:rPr>
            </w:pPr>
          </w:p>
        </w:tc>
        <w:tc>
          <w:tcPr>
            <w:tcW w:w="1101" w:type="dxa"/>
            <w:shd w:val="clear" w:color="auto" w:fill="F2F2F2" w:themeFill="background1" w:themeFillShade="F2"/>
          </w:tcPr>
          <w:p w14:paraId="4D3A6703" w14:textId="77777777" w:rsidR="00F013FC" w:rsidRDefault="00F013FC" w:rsidP="00F013FC">
            <w:pPr>
              <w:jc w:val="center"/>
              <w:rPr>
                <w:lang w:eastAsia="en-CA"/>
              </w:rPr>
            </w:pPr>
          </w:p>
        </w:tc>
        <w:tc>
          <w:tcPr>
            <w:tcW w:w="850" w:type="dxa"/>
            <w:shd w:val="clear" w:color="auto" w:fill="F2F2F2" w:themeFill="background1" w:themeFillShade="F2"/>
            <w:vAlign w:val="center"/>
          </w:tcPr>
          <w:p w14:paraId="548EADD0" w14:textId="77777777" w:rsidR="00F013FC" w:rsidRDefault="00F013FC" w:rsidP="00F013FC">
            <w:pPr>
              <w:jc w:val="center"/>
              <w:rPr>
                <w:lang w:eastAsia="en-CA"/>
              </w:rPr>
            </w:pPr>
          </w:p>
        </w:tc>
        <w:tc>
          <w:tcPr>
            <w:tcW w:w="448" w:type="dxa"/>
            <w:shd w:val="clear" w:color="auto" w:fill="F2F2F2" w:themeFill="background1" w:themeFillShade="F2"/>
          </w:tcPr>
          <w:p w14:paraId="00AEE899" w14:textId="3F27A7A9" w:rsidR="00F013FC" w:rsidRDefault="00000000" w:rsidP="00F013FC">
            <w:pPr>
              <w:jc w:val="center"/>
              <w:rPr>
                <w:lang w:eastAsia="en-CA"/>
              </w:rPr>
            </w:pPr>
            <w:sdt>
              <w:sdtPr>
                <w:rPr>
                  <w:lang w:eastAsia="en-CA"/>
                </w:rPr>
                <w:id w:val="-1206244104"/>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511DD580" w14:textId="77777777" w:rsidR="00F013FC" w:rsidRDefault="00F013FC" w:rsidP="00F013FC">
            <w:pPr>
              <w:jc w:val="center"/>
              <w:rPr>
                <w:lang w:eastAsia="en-CA"/>
              </w:rPr>
            </w:pPr>
          </w:p>
        </w:tc>
        <w:tc>
          <w:tcPr>
            <w:tcW w:w="448" w:type="dxa"/>
            <w:shd w:val="clear" w:color="auto" w:fill="F2F2F2" w:themeFill="background1" w:themeFillShade="F2"/>
          </w:tcPr>
          <w:p w14:paraId="009477E1" w14:textId="2F8A0593" w:rsidR="00F013FC" w:rsidRDefault="00000000" w:rsidP="00F013FC">
            <w:pPr>
              <w:jc w:val="center"/>
              <w:rPr>
                <w:lang w:eastAsia="en-CA"/>
              </w:rPr>
            </w:pPr>
            <w:sdt>
              <w:sdtPr>
                <w:rPr>
                  <w:lang w:eastAsia="en-CA"/>
                </w:rPr>
                <w:id w:val="-993636999"/>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5AC7B2A7" w14:textId="0CC522E0" w:rsidR="00F013FC" w:rsidRDefault="00000000" w:rsidP="00F013FC">
            <w:pPr>
              <w:jc w:val="center"/>
              <w:rPr>
                <w:lang w:eastAsia="en-CA"/>
              </w:rPr>
            </w:pPr>
            <w:sdt>
              <w:sdtPr>
                <w:rPr>
                  <w:lang w:eastAsia="en-CA"/>
                </w:rPr>
                <w:id w:val="1090501134"/>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3A1D8830" w14:textId="7162D33F" w:rsidR="00F013FC" w:rsidRDefault="00000000" w:rsidP="00F013FC">
            <w:pPr>
              <w:jc w:val="center"/>
              <w:rPr>
                <w:lang w:eastAsia="en-CA"/>
              </w:rPr>
            </w:pPr>
            <w:sdt>
              <w:sdtPr>
                <w:rPr>
                  <w:lang w:eastAsia="en-CA"/>
                </w:rPr>
                <w:id w:val="631449273"/>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19FE5E60" w14:textId="77777777" w:rsidR="00F013FC" w:rsidRDefault="00F013FC" w:rsidP="00F013FC">
            <w:pPr>
              <w:jc w:val="center"/>
              <w:rPr>
                <w:lang w:eastAsia="en-CA"/>
              </w:rPr>
            </w:pPr>
          </w:p>
        </w:tc>
        <w:tc>
          <w:tcPr>
            <w:tcW w:w="3288" w:type="dxa"/>
            <w:shd w:val="clear" w:color="auto" w:fill="F2F2F2" w:themeFill="background1" w:themeFillShade="F2"/>
          </w:tcPr>
          <w:p w14:paraId="4E77408C" w14:textId="77777777" w:rsidR="00F013FC" w:rsidRDefault="00F013FC" w:rsidP="00F013FC">
            <w:pPr>
              <w:rPr>
                <w:lang w:eastAsia="en-CA"/>
              </w:rPr>
            </w:pPr>
          </w:p>
        </w:tc>
      </w:tr>
      <w:tr w:rsidR="00F013FC" w14:paraId="75D977B6" w14:textId="77777777" w:rsidTr="00DD2645">
        <w:tc>
          <w:tcPr>
            <w:tcW w:w="3060" w:type="dxa"/>
            <w:shd w:val="clear" w:color="auto" w:fill="F2F2F2" w:themeFill="background1" w:themeFillShade="F2"/>
          </w:tcPr>
          <w:p w14:paraId="618E8B6A" w14:textId="1D87EC23" w:rsidR="00F013FC" w:rsidRDefault="00F013FC" w:rsidP="00F013FC">
            <w:pPr>
              <w:rPr>
                <w:lang w:eastAsia="en-CA"/>
              </w:rPr>
            </w:pPr>
            <w:r w:rsidRPr="00E75D62">
              <w:t>CRU 158</w:t>
            </w:r>
            <w:r w:rsidRPr="00E75D62">
              <w:rPr>
                <w:rFonts w:ascii="Cambria Math" w:hAnsi="Cambria Math" w:cs="Cambria Math"/>
              </w:rPr>
              <w:t>‐</w:t>
            </w:r>
            <w:r w:rsidRPr="00E75D62">
              <w:t xml:space="preserve"> GARAGE</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348744B7" w14:textId="77777777" w:rsidR="00F013FC" w:rsidRDefault="00F013FC" w:rsidP="00F013FC">
            <w:pPr>
              <w:rPr>
                <w:lang w:eastAsia="en-CA"/>
              </w:rPr>
            </w:pPr>
          </w:p>
        </w:tc>
        <w:tc>
          <w:tcPr>
            <w:tcW w:w="686" w:type="dxa"/>
            <w:shd w:val="clear" w:color="auto" w:fill="F2F2F2" w:themeFill="background1" w:themeFillShade="F2"/>
          </w:tcPr>
          <w:p w14:paraId="4463E6D7" w14:textId="70563D3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79B8F16" w14:textId="77777777" w:rsidR="00F013FC" w:rsidRDefault="00F013FC" w:rsidP="00F013FC">
            <w:pPr>
              <w:jc w:val="center"/>
              <w:rPr>
                <w:lang w:eastAsia="en-CA"/>
              </w:rPr>
            </w:pPr>
          </w:p>
        </w:tc>
        <w:tc>
          <w:tcPr>
            <w:tcW w:w="1101" w:type="dxa"/>
            <w:shd w:val="clear" w:color="auto" w:fill="F2F2F2" w:themeFill="background1" w:themeFillShade="F2"/>
          </w:tcPr>
          <w:p w14:paraId="35CD15AF" w14:textId="77777777" w:rsidR="00F013FC" w:rsidRDefault="00F013FC" w:rsidP="00F013FC">
            <w:pPr>
              <w:jc w:val="center"/>
              <w:rPr>
                <w:lang w:eastAsia="en-CA"/>
              </w:rPr>
            </w:pPr>
          </w:p>
        </w:tc>
        <w:tc>
          <w:tcPr>
            <w:tcW w:w="850" w:type="dxa"/>
            <w:shd w:val="clear" w:color="auto" w:fill="F2F2F2" w:themeFill="background1" w:themeFillShade="F2"/>
            <w:vAlign w:val="center"/>
          </w:tcPr>
          <w:p w14:paraId="17C5BA7C" w14:textId="77777777" w:rsidR="00F013FC" w:rsidRDefault="00F013FC" w:rsidP="00F013FC">
            <w:pPr>
              <w:jc w:val="center"/>
              <w:rPr>
                <w:lang w:eastAsia="en-CA"/>
              </w:rPr>
            </w:pPr>
          </w:p>
        </w:tc>
        <w:tc>
          <w:tcPr>
            <w:tcW w:w="448" w:type="dxa"/>
            <w:shd w:val="clear" w:color="auto" w:fill="F2F2F2" w:themeFill="background1" w:themeFillShade="F2"/>
          </w:tcPr>
          <w:p w14:paraId="178FEDB5" w14:textId="41062399" w:rsidR="00F013FC" w:rsidRDefault="00000000" w:rsidP="00F013FC">
            <w:pPr>
              <w:jc w:val="center"/>
              <w:rPr>
                <w:lang w:eastAsia="en-CA"/>
              </w:rPr>
            </w:pPr>
            <w:sdt>
              <w:sdtPr>
                <w:rPr>
                  <w:lang w:eastAsia="en-CA"/>
                </w:rPr>
                <w:id w:val="-559010895"/>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079EF73F" w14:textId="77777777" w:rsidR="00F013FC" w:rsidRDefault="00F013FC" w:rsidP="00F013FC">
            <w:pPr>
              <w:jc w:val="center"/>
              <w:rPr>
                <w:lang w:eastAsia="en-CA"/>
              </w:rPr>
            </w:pPr>
          </w:p>
        </w:tc>
        <w:tc>
          <w:tcPr>
            <w:tcW w:w="448" w:type="dxa"/>
            <w:shd w:val="clear" w:color="auto" w:fill="F2F2F2" w:themeFill="background1" w:themeFillShade="F2"/>
          </w:tcPr>
          <w:p w14:paraId="787FF217" w14:textId="0E8F662D" w:rsidR="00F013FC" w:rsidRDefault="00000000" w:rsidP="00F013FC">
            <w:pPr>
              <w:jc w:val="center"/>
              <w:rPr>
                <w:lang w:eastAsia="en-CA"/>
              </w:rPr>
            </w:pPr>
            <w:sdt>
              <w:sdtPr>
                <w:rPr>
                  <w:lang w:eastAsia="en-CA"/>
                </w:rPr>
                <w:id w:val="-1173869309"/>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5F776420" w14:textId="1974ED8C" w:rsidR="00F013FC" w:rsidRDefault="00000000" w:rsidP="00F013FC">
            <w:pPr>
              <w:jc w:val="center"/>
              <w:rPr>
                <w:lang w:eastAsia="en-CA"/>
              </w:rPr>
            </w:pPr>
            <w:sdt>
              <w:sdtPr>
                <w:rPr>
                  <w:lang w:eastAsia="en-CA"/>
                </w:rPr>
                <w:id w:val="61837843"/>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0248FE90" w14:textId="32D37E27" w:rsidR="00F013FC" w:rsidRDefault="00000000" w:rsidP="00F013FC">
            <w:pPr>
              <w:jc w:val="center"/>
              <w:rPr>
                <w:lang w:eastAsia="en-CA"/>
              </w:rPr>
            </w:pPr>
            <w:sdt>
              <w:sdtPr>
                <w:rPr>
                  <w:lang w:eastAsia="en-CA"/>
                </w:rPr>
                <w:id w:val="-291677253"/>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455A931C" w14:textId="77777777" w:rsidR="00F013FC" w:rsidRDefault="00F013FC" w:rsidP="00F013FC">
            <w:pPr>
              <w:jc w:val="center"/>
              <w:rPr>
                <w:lang w:eastAsia="en-CA"/>
              </w:rPr>
            </w:pPr>
          </w:p>
        </w:tc>
        <w:tc>
          <w:tcPr>
            <w:tcW w:w="3288" w:type="dxa"/>
            <w:shd w:val="clear" w:color="auto" w:fill="F2F2F2" w:themeFill="background1" w:themeFillShade="F2"/>
          </w:tcPr>
          <w:p w14:paraId="3ECA66E0" w14:textId="77777777" w:rsidR="00F013FC" w:rsidRDefault="00F013FC" w:rsidP="00F013FC">
            <w:pPr>
              <w:rPr>
                <w:lang w:eastAsia="en-CA"/>
              </w:rPr>
            </w:pPr>
          </w:p>
        </w:tc>
      </w:tr>
      <w:tr w:rsidR="00F013FC" w14:paraId="00ED3E53" w14:textId="77777777" w:rsidTr="00DD2645">
        <w:tc>
          <w:tcPr>
            <w:tcW w:w="3060" w:type="dxa"/>
            <w:shd w:val="clear" w:color="auto" w:fill="F2F2F2" w:themeFill="background1" w:themeFillShade="F2"/>
          </w:tcPr>
          <w:p w14:paraId="32D2873D" w14:textId="39A9E641" w:rsidR="00F013FC" w:rsidRDefault="00F013FC" w:rsidP="00F013FC">
            <w:pPr>
              <w:rPr>
                <w:lang w:eastAsia="en-CA"/>
              </w:rPr>
            </w:pPr>
            <w:r w:rsidRPr="00E75D62">
              <w:t>CRU 158</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519B0E65" w14:textId="77777777" w:rsidR="00F013FC" w:rsidRDefault="00F013FC" w:rsidP="00F013FC">
            <w:pPr>
              <w:rPr>
                <w:lang w:eastAsia="en-CA"/>
              </w:rPr>
            </w:pPr>
          </w:p>
        </w:tc>
        <w:tc>
          <w:tcPr>
            <w:tcW w:w="686" w:type="dxa"/>
            <w:shd w:val="clear" w:color="auto" w:fill="F2F2F2" w:themeFill="background1" w:themeFillShade="F2"/>
          </w:tcPr>
          <w:p w14:paraId="44840D5C" w14:textId="3777B11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9016601" w14:textId="77777777" w:rsidR="00F013FC" w:rsidRDefault="00F013FC" w:rsidP="00F013FC">
            <w:pPr>
              <w:jc w:val="center"/>
              <w:rPr>
                <w:lang w:eastAsia="en-CA"/>
              </w:rPr>
            </w:pPr>
          </w:p>
        </w:tc>
        <w:tc>
          <w:tcPr>
            <w:tcW w:w="1101" w:type="dxa"/>
            <w:shd w:val="clear" w:color="auto" w:fill="F2F2F2" w:themeFill="background1" w:themeFillShade="F2"/>
          </w:tcPr>
          <w:p w14:paraId="65B2F733" w14:textId="77777777" w:rsidR="00F013FC" w:rsidRDefault="00F013FC" w:rsidP="00F013FC">
            <w:pPr>
              <w:jc w:val="center"/>
              <w:rPr>
                <w:lang w:eastAsia="en-CA"/>
              </w:rPr>
            </w:pPr>
          </w:p>
        </w:tc>
        <w:tc>
          <w:tcPr>
            <w:tcW w:w="850" w:type="dxa"/>
            <w:shd w:val="clear" w:color="auto" w:fill="F2F2F2" w:themeFill="background1" w:themeFillShade="F2"/>
            <w:vAlign w:val="center"/>
          </w:tcPr>
          <w:p w14:paraId="1DC23A45" w14:textId="77777777" w:rsidR="00F013FC" w:rsidRDefault="00F013FC" w:rsidP="00F013FC">
            <w:pPr>
              <w:jc w:val="center"/>
              <w:rPr>
                <w:lang w:eastAsia="en-CA"/>
              </w:rPr>
            </w:pPr>
          </w:p>
        </w:tc>
        <w:tc>
          <w:tcPr>
            <w:tcW w:w="448" w:type="dxa"/>
            <w:shd w:val="clear" w:color="auto" w:fill="F2F2F2" w:themeFill="background1" w:themeFillShade="F2"/>
          </w:tcPr>
          <w:p w14:paraId="3F421B45" w14:textId="75DE082F" w:rsidR="00F013FC" w:rsidRDefault="00000000" w:rsidP="00F013FC">
            <w:pPr>
              <w:jc w:val="center"/>
              <w:rPr>
                <w:lang w:eastAsia="en-CA"/>
              </w:rPr>
            </w:pPr>
            <w:sdt>
              <w:sdtPr>
                <w:rPr>
                  <w:lang w:eastAsia="en-CA"/>
                </w:rPr>
                <w:id w:val="1193341464"/>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661CF45D" w14:textId="77777777" w:rsidR="00F013FC" w:rsidRDefault="00F013FC" w:rsidP="00F013FC">
            <w:pPr>
              <w:jc w:val="center"/>
              <w:rPr>
                <w:lang w:eastAsia="en-CA"/>
              </w:rPr>
            </w:pPr>
          </w:p>
        </w:tc>
        <w:tc>
          <w:tcPr>
            <w:tcW w:w="448" w:type="dxa"/>
            <w:shd w:val="clear" w:color="auto" w:fill="F2F2F2" w:themeFill="background1" w:themeFillShade="F2"/>
          </w:tcPr>
          <w:p w14:paraId="7FD78CDE" w14:textId="5506C6A0" w:rsidR="00F013FC" w:rsidRDefault="00000000" w:rsidP="00F013FC">
            <w:pPr>
              <w:jc w:val="center"/>
              <w:rPr>
                <w:lang w:eastAsia="en-CA"/>
              </w:rPr>
            </w:pPr>
            <w:sdt>
              <w:sdtPr>
                <w:rPr>
                  <w:lang w:eastAsia="en-CA"/>
                </w:rPr>
                <w:id w:val="1553889345"/>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0B440EDF" w14:textId="21983047" w:rsidR="00F013FC" w:rsidRDefault="00000000" w:rsidP="00F013FC">
            <w:pPr>
              <w:jc w:val="center"/>
              <w:rPr>
                <w:lang w:eastAsia="en-CA"/>
              </w:rPr>
            </w:pPr>
            <w:sdt>
              <w:sdtPr>
                <w:rPr>
                  <w:lang w:eastAsia="en-CA"/>
                </w:rPr>
                <w:id w:val="1804809363"/>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4CFB3BFB" w14:textId="5F2748B6" w:rsidR="00F013FC" w:rsidRDefault="00000000" w:rsidP="00F013FC">
            <w:pPr>
              <w:jc w:val="center"/>
              <w:rPr>
                <w:lang w:eastAsia="en-CA"/>
              </w:rPr>
            </w:pPr>
            <w:sdt>
              <w:sdtPr>
                <w:rPr>
                  <w:lang w:eastAsia="en-CA"/>
                </w:rPr>
                <w:id w:val="-315259361"/>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5D38E426" w14:textId="77777777" w:rsidR="00F013FC" w:rsidRDefault="00F013FC" w:rsidP="00F013FC">
            <w:pPr>
              <w:jc w:val="center"/>
              <w:rPr>
                <w:lang w:eastAsia="en-CA"/>
              </w:rPr>
            </w:pPr>
          </w:p>
        </w:tc>
        <w:tc>
          <w:tcPr>
            <w:tcW w:w="3288" w:type="dxa"/>
            <w:shd w:val="clear" w:color="auto" w:fill="F2F2F2" w:themeFill="background1" w:themeFillShade="F2"/>
          </w:tcPr>
          <w:p w14:paraId="6A956915" w14:textId="77777777" w:rsidR="00F013FC" w:rsidRDefault="00F013FC" w:rsidP="00F013FC">
            <w:pPr>
              <w:rPr>
                <w:lang w:eastAsia="en-CA"/>
              </w:rPr>
            </w:pPr>
          </w:p>
        </w:tc>
      </w:tr>
      <w:tr w:rsidR="00F013FC" w14:paraId="541902D9" w14:textId="77777777" w:rsidTr="00DD2645">
        <w:tc>
          <w:tcPr>
            <w:tcW w:w="3060" w:type="dxa"/>
            <w:shd w:val="clear" w:color="auto" w:fill="F2F2F2" w:themeFill="background1" w:themeFillShade="F2"/>
          </w:tcPr>
          <w:p w14:paraId="287C94A6" w14:textId="1C2D191A" w:rsidR="00F013FC" w:rsidRDefault="00F013FC" w:rsidP="00F013FC">
            <w:pPr>
              <w:rPr>
                <w:lang w:eastAsia="en-CA"/>
              </w:rPr>
            </w:pPr>
            <w:r w:rsidRPr="00E75D62">
              <w:t>CRU 158</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4E5F7B5F" w14:textId="77777777" w:rsidR="00F013FC" w:rsidRDefault="00F013FC" w:rsidP="00F013FC">
            <w:pPr>
              <w:rPr>
                <w:lang w:eastAsia="en-CA"/>
              </w:rPr>
            </w:pPr>
          </w:p>
        </w:tc>
        <w:tc>
          <w:tcPr>
            <w:tcW w:w="686" w:type="dxa"/>
            <w:shd w:val="clear" w:color="auto" w:fill="F2F2F2" w:themeFill="background1" w:themeFillShade="F2"/>
          </w:tcPr>
          <w:p w14:paraId="400CD366" w14:textId="05D0884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716D728" w14:textId="77777777" w:rsidR="00F013FC" w:rsidRDefault="00F013FC" w:rsidP="00F013FC">
            <w:pPr>
              <w:jc w:val="center"/>
              <w:rPr>
                <w:lang w:eastAsia="en-CA"/>
              </w:rPr>
            </w:pPr>
          </w:p>
        </w:tc>
        <w:tc>
          <w:tcPr>
            <w:tcW w:w="1101" w:type="dxa"/>
            <w:shd w:val="clear" w:color="auto" w:fill="F2F2F2" w:themeFill="background1" w:themeFillShade="F2"/>
          </w:tcPr>
          <w:p w14:paraId="5248F0F9" w14:textId="77777777" w:rsidR="00F013FC" w:rsidRDefault="00F013FC" w:rsidP="00F013FC">
            <w:pPr>
              <w:jc w:val="center"/>
              <w:rPr>
                <w:lang w:eastAsia="en-CA"/>
              </w:rPr>
            </w:pPr>
          </w:p>
        </w:tc>
        <w:tc>
          <w:tcPr>
            <w:tcW w:w="850" w:type="dxa"/>
            <w:shd w:val="clear" w:color="auto" w:fill="F2F2F2" w:themeFill="background1" w:themeFillShade="F2"/>
            <w:vAlign w:val="center"/>
          </w:tcPr>
          <w:p w14:paraId="53515952" w14:textId="77777777" w:rsidR="00F013FC" w:rsidRDefault="00F013FC" w:rsidP="00F013FC">
            <w:pPr>
              <w:jc w:val="center"/>
              <w:rPr>
                <w:lang w:eastAsia="en-CA"/>
              </w:rPr>
            </w:pPr>
          </w:p>
        </w:tc>
        <w:tc>
          <w:tcPr>
            <w:tcW w:w="448" w:type="dxa"/>
            <w:shd w:val="clear" w:color="auto" w:fill="F2F2F2" w:themeFill="background1" w:themeFillShade="F2"/>
          </w:tcPr>
          <w:p w14:paraId="72DC88F6" w14:textId="1BBFFFCC" w:rsidR="00F013FC" w:rsidRDefault="00000000" w:rsidP="00F013FC">
            <w:pPr>
              <w:jc w:val="center"/>
              <w:rPr>
                <w:lang w:eastAsia="en-CA"/>
              </w:rPr>
            </w:pPr>
            <w:sdt>
              <w:sdtPr>
                <w:rPr>
                  <w:lang w:eastAsia="en-CA"/>
                </w:rPr>
                <w:id w:val="-1009209738"/>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117F2DF8" w14:textId="77777777" w:rsidR="00F013FC" w:rsidRDefault="00F013FC" w:rsidP="00F013FC">
            <w:pPr>
              <w:jc w:val="center"/>
              <w:rPr>
                <w:lang w:eastAsia="en-CA"/>
              </w:rPr>
            </w:pPr>
          </w:p>
        </w:tc>
        <w:tc>
          <w:tcPr>
            <w:tcW w:w="448" w:type="dxa"/>
            <w:shd w:val="clear" w:color="auto" w:fill="F2F2F2" w:themeFill="background1" w:themeFillShade="F2"/>
          </w:tcPr>
          <w:p w14:paraId="57134C73" w14:textId="66C8BC25" w:rsidR="00F013FC" w:rsidRDefault="00000000" w:rsidP="00F013FC">
            <w:pPr>
              <w:jc w:val="center"/>
              <w:rPr>
                <w:lang w:eastAsia="en-CA"/>
              </w:rPr>
            </w:pPr>
            <w:sdt>
              <w:sdtPr>
                <w:rPr>
                  <w:lang w:eastAsia="en-CA"/>
                </w:rPr>
                <w:id w:val="-207863"/>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1A68AAF3" w14:textId="19F00466" w:rsidR="00F013FC" w:rsidRDefault="00000000" w:rsidP="00F013FC">
            <w:pPr>
              <w:jc w:val="center"/>
              <w:rPr>
                <w:lang w:eastAsia="en-CA"/>
              </w:rPr>
            </w:pPr>
            <w:sdt>
              <w:sdtPr>
                <w:rPr>
                  <w:lang w:eastAsia="en-CA"/>
                </w:rPr>
                <w:id w:val="-855509808"/>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3C72F795" w14:textId="04FCC90E" w:rsidR="00F013FC" w:rsidRDefault="00000000" w:rsidP="00F013FC">
            <w:pPr>
              <w:jc w:val="center"/>
              <w:rPr>
                <w:lang w:eastAsia="en-CA"/>
              </w:rPr>
            </w:pPr>
            <w:sdt>
              <w:sdtPr>
                <w:rPr>
                  <w:lang w:eastAsia="en-CA"/>
                </w:rPr>
                <w:id w:val="37404938"/>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2190D7A9" w14:textId="77777777" w:rsidR="00F013FC" w:rsidRDefault="00F013FC" w:rsidP="00F013FC">
            <w:pPr>
              <w:jc w:val="center"/>
              <w:rPr>
                <w:lang w:eastAsia="en-CA"/>
              </w:rPr>
            </w:pPr>
          </w:p>
        </w:tc>
        <w:tc>
          <w:tcPr>
            <w:tcW w:w="3288" w:type="dxa"/>
            <w:shd w:val="clear" w:color="auto" w:fill="F2F2F2" w:themeFill="background1" w:themeFillShade="F2"/>
          </w:tcPr>
          <w:p w14:paraId="4CAE41A4" w14:textId="77777777" w:rsidR="00F013FC" w:rsidRDefault="00F013FC" w:rsidP="00F013FC">
            <w:pPr>
              <w:rPr>
                <w:lang w:eastAsia="en-CA"/>
              </w:rPr>
            </w:pPr>
          </w:p>
        </w:tc>
      </w:tr>
      <w:tr w:rsidR="00F013FC" w14:paraId="0D16A888" w14:textId="77777777" w:rsidTr="00DD2645">
        <w:tc>
          <w:tcPr>
            <w:tcW w:w="3060" w:type="dxa"/>
            <w:shd w:val="clear" w:color="auto" w:fill="F2F2F2" w:themeFill="background1" w:themeFillShade="F2"/>
          </w:tcPr>
          <w:p w14:paraId="5E8F299A" w14:textId="7B7F278E" w:rsidR="00F013FC" w:rsidRDefault="00F013FC" w:rsidP="00F013FC">
            <w:pPr>
              <w:rPr>
                <w:lang w:eastAsia="en-CA"/>
              </w:rPr>
            </w:pPr>
            <w:r w:rsidRPr="00E75D62">
              <w:t>CRU 154/155</w:t>
            </w:r>
            <w:r w:rsidRPr="00E75D62">
              <w:rPr>
                <w:rFonts w:ascii="Cambria Math" w:hAnsi="Cambria Math" w:cs="Cambria Math"/>
              </w:rPr>
              <w:t>‐</w:t>
            </w:r>
            <w:r w:rsidRPr="00E75D62">
              <w:t xml:space="preserve"> TIP TOP</w:t>
            </w:r>
            <w:r w:rsidRPr="00E75D62">
              <w:rPr>
                <w:rFonts w:ascii="Cambria Math" w:hAnsi="Cambria Math" w:cs="Cambria Math"/>
              </w:rPr>
              <w:t>‐</w:t>
            </w:r>
            <w:r w:rsidRPr="00E75D62">
              <w:t xml:space="preserve"> sales area HORN/STROBE - HORN TEST</w:t>
            </w:r>
          </w:p>
        </w:tc>
        <w:tc>
          <w:tcPr>
            <w:tcW w:w="907" w:type="dxa"/>
            <w:shd w:val="clear" w:color="auto" w:fill="F2F2F2" w:themeFill="background1" w:themeFillShade="F2"/>
            <w:vAlign w:val="center"/>
          </w:tcPr>
          <w:p w14:paraId="353BF2EE" w14:textId="77777777" w:rsidR="00F013FC" w:rsidRDefault="00F013FC" w:rsidP="00F013FC">
            <w:pPr>
              <w:rPr>
                <w:lang w:eastAsia="en-CA"/>
              </w:rPr>
            </w:pPr>
          </w:p>
        </w:tc>
        <w:tc>
          <w:tcPr>
            <w:tcW w:w="686" w:type="dxa"/>
            <w:shd w:val="clear" w:color="auto" w:fill="F2F2F2" w:themeFill="background1" w:themeFillShade="F2"/>
          </w:tcPr>
          <w:p w14:paraId="57E36336" w14:textId="2C09FBD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961E4C9" w14:textId="77777777" w:rsidR="00F013FC" w:rsidRDefault="00F013FC" w:rsidP="00F013FC">
            <w:pPr>
              <w:jc w:val="center"/>
              <w:rPr>
                <w:lang w:eastAsia="en-CA"/>
              </w:rPr>
            </w:pPr>
          </w:p>
        </w:tc>
        <w:tc>
          <w:tcPr>
            <w:tcW w:w="1101" w:type="dxa"/>
            <w:shd w:val="clear" w:color="auto" w:fill="F2F2F2" w:themeFill="background1" w:themeFillShade="F2"/>
          </w:tcPr>
          <w:p w14:paraId="4B92C883" w14:textId="77777777" w:rsidR="00F013FC" w:rsidRDefault="00F013FC" w:rsidP="00F013FC">
            <w:pPr>
              <w:jc w:val="center"/>
              <w:rPr>
                <w:lang w:eastAsia="en-CA"/>
              </w:rPr>
            </w:pPr>
          </w:p>
        </w:tc>
        <w:tc>
          <w:tcPr>
            <w:tcW w:w="850" w:type="dxa"/>
            <w:shd w:val="clear" w:color="auto" w:fill="F2F2F2" w:themeFill="background1" w:themeFillShade="F2"/>
            <w:vAlign w:val="center"/>
          </w:tcPr>
          <w:p w14:paraId="59232D18" w14:textId="77777777" w:rsidR="00F013FC" w:rsidRDefault="00F013FC" w:rsidP="00F013FC">
            <w:pPr>
              <w:jc w:val="center"/>
              <w:rPr>
                <w:lang w:eastAsia="en-CA"/>
              </w:rPr>
            </w:pPr>
          </w:p>
        </w:tc>
        <w:tc>
          <w:tcPr>
            <w:tcW w:w="448" w:type="dxa"/>
            <w:shd w:val="clear" w:color="auto" w:fill="F2F2F2" w:themeFill="background1" w:themeFillShade="F2"/>
          </w:tcPr>
          <w:p w14:paraId="3585D3F3" w14:textId="25361E2E" w:rsidR="00F013FC" w:rsidRDefault="00000000" w:rsidP="00F013FC">
            <w:pPr>
              <w:jc w:val="center"/>
              <w:rPr>
                <w:lang w:eastAsia="en-CA"/>
              </w:rPr>
            </w:pPr>
            <w:sdt>
              <w:sdtPr>
                <w:rPr>
                  <w:lang w:eastAsia="en-CA"/>
                </w:rPr>
                <w:id w:val="1602838502"/>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6A20F022" w14:textId="77777777" w:rsidR="00F013FC" w:rsidRDefault="00F013FC" w:rsidP="00F013FC">
            <w:pPr>
              <w:jc w:val="center"/>
              <w:rPr>
                <w:lang w:eastAsia="en-CA"/>
              </w:rPr>
            </w:pPr>
          </w:p>
        </w:tc>
        <w:tc>
          <w:tcPr>
            <w:tcW w:w="448" w:type="dxa"/>
            <w:shd w:val="clear" w:color="auto" w:fill="F2F2F2" w:themeFill="background1" w:themeFillShade="F2"/>
          </w:tcPr>
          <w:p w14:paraId="0CA946E9" w14:textId="7ECD0815" w:rsidR="00F013FC" w:rsidRDefault="00000000" w:rsidP="00F013FC">
            <w:pPr>
              <w:jc w:val="center"/>
              <w:rPr>
                <w:lang w:eastAsia="en-CA"/>
              </w:rPr>
            </w:pPr>
            <w:sdt>
              <w:sdtPr>
                <w:rPr>
                  <w:lang w:eastAsia="en-CA"/>
                </w:rPr>
                <w:id w:val="2077078056"/>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5512041A" w14:textId="01203D09" w:rsidR="00F013FC" w:rsidRDefault="00000000" w:rsidP="00F013FC">
            <w:pPr>
              <w:jc w:val="center"/>
              <w:rPr>
                <w:lang w:eastAsia="en-CA"/>
              </w:rPr>
            </w:pPr>
            <w:sdt>
              <w:sdtPr>
                <w:rPr>
                  <w:lang w:eastAsia="en-CA"/>
                </w:rPr>
                <w:id w:val="1338659007"/>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2F3440C6" w14:textId="3B44BE39" w:rsidR="00F013FC" w:rsidRDefault="00000000" w:rsidP="00F013FC">
            <w:pPr>
              <w:jc w:val="center"/>
              <w:rPr>
                <w:lang w:eastAsia="en-CA"/>
              </w:rPr>
            </w:pPr>
            <w:sdt>
              <w:sdtPr>
                <w:rPr>
                  <w:lang w:eastAsia="en-CA"/>
                </w:rPr>
                <w:id w:val="-512602926"/>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02A5B1EB" w14:textId="77777777" w:rsidR="00F013FC" w:rsidRDefault="00F013FC" w:rsidP="00F013FC">
            <w:pPr>
              <w:jc w:val="center"/>
              <w:rPr>
                <w:lang w:eastAsia="en-CA"/>
              </w:rPr>
            </w:pPr>
          </w:p>
        </w:tc>
        <w:tc>
          <w:tcPr>
            <w:tcW w:w="3288" w:type="dxa"/>
            <w:shd w:val="clear" w:color="auto" w:fill="F2F2F2" w:themeFill="background1" w:themeFillShade="F2"/>
          </w:tcPr>
          <w:p w14:paraId="29A72A83" w14:textId="77777777" w:rsidR="00F013FC" w:rsidRDefault="00F013FC" w:rsidP="00F013FC">
            <w:pPr>
              <w:rPr>
                <w:lang w:eastAsia="en-CA"/>
              </w:rPr>
            </w:pPr>
          </w:p>
        </w:tc>
      </w:tr>
      <w:tr w:rsidR="00F013FC" w14:paraId="2397C8F0" w14:textId="77777777" w:rsidTr="00DD2645">
        <w:tc>
          <w:tcPr>
            <w:tcW w:w="3060" w:type="dxa"/>
            <w:shd w:val="clear" w:color="auto" w:fill="F2F2F2" w:themeFill="background1" w:themeFillShade="F2"/>
          </w:tcPr>
          <w:p w14:paraId="394C11B8" w14:textId="7B1494C9" w:rsidR="00F013FC" w:rsidRDefault="00F013FC" w:rsidP="00F013FC">
            <w:pPr>
              <w:rPr>
                <w:lang w:eastAsia="en-CA"/>
              </w:rPr>
            </w:pPr>
            <w:r w:rsidRPr="00E75D62">
              <w:t>CRU 154/155</w:t>
            </w:r>
            <w:r w:rsidRPr="00E75D62">
              <w:rPr>
                <w:rFonts w:ascii="Cambria Math" w:hAnsi="Cambria Math" w:cs="Cambria Math"/>
              </w:rPr>
              <w:t>‐</w:t>
            </w:r>
            <w:r w:rsidRPr="00E75D62">
              <w:t xml:space="preserve"> TIP TOP</w:t>
            </w:r>
            <w:r w:rsidRPr="00E75D62">
              <w:rPr>
                <w:rFonts w:ascii="Cambria Math" w:hAnsi="Cambria Math" w:cs="Cambria Math"/>
              </w:rPr>
              <w:t>‐</w:t>
            </w:r>
            <w:r w:rsidRPr="00E75D62">
              <w:t xml:space="preserve"> sales area HORN/STROBE - STROBE TEST</w:t>
            </w:r>
          </w:p>
        </w:tc>
        <w:tc>
          <w:tcPr>
            <w:tcW w:w="907" w:type="dxa"/>
            <w:shd w:val="clear" w:color="auto" w:fill="F2F2F2" w:themeFill="background1" w:themeFillShade="F2"/>
            <w:vAlign w:val="center"/>
          </w:tcPr>
          <w:p w14:paraId="36508F0B" w14:textId="77777777" w:rsidR="00F013FC" w:rsidRDefault="00F013FC" w:rsidP="00F013FC">
            <w:pPr>
              <w:rPr>
                <w:lang w:eastAsia="en-CA"/>
              </w:rPr>
            </w:pPr>
          </w:p>
        </w:tc>
        <w:tc>
          <w:tcPr>
            <w:tcW w:w="686" w:type="dxa"/>
            <w:shd w:val="clear" w:color="auto" w:fill="F2F2F2" w:themeFill="background1" w:themeFillShade="F2"/>
          </w:tcPr>
          <w:p w14:paraId="4B8C729C" w14:textId="160F495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615ADCD" w14:textId="77777777" w:rsidR="00F013FC" w:rsidRDefault="00F013FC" w:rsidP="00F013FC">
            <w:pPr>
              <w:jc w:val="center"/>
              <w:rPr>
                <w:lang w:eastAsia="en-CA"/>
              </w:rPr>
            </w:pPr>
          </w:p>
        </w:tc>
        <w:tc>
          <w:tcPr>
            <w:tcW w:w="1101" w:type="dxa"/>
            <w:shd w:val="clear" w:color="auto" w:fill="F2F2F2" w:themeFill="background1" w:themeFillShade="F2"/>
          </w:tcPr>
          <w:p w14:paraId="68B97739" w14:textId="77777777" w:rsidR="00F013FC" w:rsidRDefault="00F013FC" w:rsidP="00F013FC">
            <w:pPr>
              <w:jc w:val="center"/>
              <w:rPr>
                <w:lang w:eastAsia="en-CA"/>
              </w:rPr>
            </w:pPr>
          </w:p>
        </w:tc>
        <w:tc>
          <w:tcPr>
            <w:tcW w:w="850" w:type="dxa"/>
            <w:shd w:val="clear" w:color="auto" w:fill="F2F2F2" w:themeFill="background1" w:themeFillShade="F2"/>
            <w:vAlign w:val="center"/>
          </w:tcPr>
          <w:p w14:paraId="2E1FB92C" w14:textId="77777777" w:rsidR="00F013FC" w:rsidRDefault="00F013FC" w:rsidP="00F013FC">
            <w:pPr>
              <w:jc w:val="center"/>
              <w:rPr>
                <w:lang w:eastAsia="en-CA"/>
              </w:rPr>
            </w:pPr>
          </w:p>
        </w:tc>
        <w:tc>
          <w:tcPr>
            <w:tcW w:w="448" w:type="dxa"/>
            <w:shd w:val="clear" w:color="auto" w:fill="F2F2F2" w:themeFill="background1" w:themeFillShade="F2"/>
          </w:tcPr>
          <w:p w14:paraId="120FA34E" w14:textId="67D1C72E" w:rsidR="00F013FC" w:rsidRDefault="00000000" w:rsidP="00F013FC">
            <w:pPr>
              <w:jc w:val="center"/>
              <w:rPr>
                <w:lang w:eastAsia="en-CA"/>
              </w:rPr>
            </w:pPr>
            <w:sdt>
              <w:sdtPr>
                <w:rPr>
                  <w:lang w:eastAsia="en-CA"/>
                </w:rPr>
                <w:id w:val="1348523324"/>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7CF8A466" w14:textId="77777777" w:rsidR="00F013FC" w:rsidRDefault="00F013FC" w:rsidP="00F013FC">
            <w:pPr>
              <w:jc w:val="center"/>
              <w:rPr>
                <w:lang w:eastAsia="en-CA"/>
              </w:rPr>
            </w:pPr>
          </w:p>
        </w:tc>
        <w:tc>
          <w:tcPr>
            <w:tcW w:w="448" w:type="dxa"/>
            <w:shd w:val="clear" w:color="auto" w:fill="F2F2F2" w:themeFill="background1" w:themeFillShade="F2"/>
          </w:tcPr>
          <w:p w14:paraId="69C7DEAE" w14:textId="1C87854D" w:rsidR="00F013FC" w:rsidRDefault="00000000" w:rsidP="00F013FC">
            <w:pPr>
              <w:jc w:val="center"/>
              <w:rPr>
                <w:lang w:eastAsia="en-CA"/>
              </w:rPr>
            </w:pPr>
            <w:sdt>
              <w:sdtPr>
                <w:rPr>
                  <w:lang w:eastAsia="en-CA"/>
                </w:rPr>
                <w:id w:val="897022321"/>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33B69C58" w14:textId="196F5422" w:rsidR="00F013FC" w:rsidRDefault="00000000" w:rsidP="00F013FC">
            <w:pPr>
              <w:jc w:val="center"/>
              <w:rPr>
                <w:lang w:eastAsia="en-CA"/>
              </w:rPr>
            </w:pPr>
            <w:sdt>
              <w:sdtPr>
                <w:rPr>
                  <w:lang w:eastAsia="en-CA"/>
                </w:rPr>
                <w:id w:val="-1717342721"/>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7F989B5B" w14:textId="7C530F98" w:rsidR="00F013FC" w:rsidRDefault="00000000" w:rsidP="00F013FC">
            <w:pPr>
              <w:jc w:val="center"/>
              <w:rPr>
                <w:lang w:eastAsia="en-CA"/>
              </w:rPr>
            </w:pPr>
            <w:sdt>
              <w:sdtPr>
                <w:rPr>
                  <w:lang w:eastAsia="en-CA"/>
                </w:rPr>
                <w:id w:val="-1367058661"/>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1C8CE587" w14:textId="77777777" w:rsidR="00F013FC" w:rsidRDefault="00F013FC" w:rsidP="00F013FC">
            <w:pPr>
              <w:jc w:val="center"/>
              <w:rPr>
                <w:lang w:eastAsia="en-CA"/>
              </w:rPr>
            </w:pPr>
          </w:p>
        </w:tc>
        <w:tc>
          <w:tcPr>
            <w:tcW w:w="3288" w:type="dxa"/>
            <w:shd w:val="clear" w:color="auto" w:fill="F2F2F2" w:themeFill="background1" w:themeFillShade="F2"/>
          </w:tcPr>
          <w:p w14:paraId="644E1C12" w14:textId="77777777" w:rsidR="00F013FC" w:rsidRDefault="00F013FC" w:rsidP="00F013FC">
            <w:pPr>
              <w:rPr>
                <w:lang w:eastAsia="en-CA"/>
              </w:rPr>
            </w:pPr>
          </w:p>
        </w:tc>
      </w:tr>
      <w:tr w:rsidR="00F013FC" w14:paraId="4140DFDD" w14:textId="77777777" w:rsidTr="00DD2645">
        <w:tc>
          <w:tcPr>
            <w:tcW w:w="3060" w:type="dxa"/>
            <w:shd w:val="clear" w:color="auto" w:fill="F2F2F2" w:themeFill="background1" w:themeFillShade="F2"/>
          </w:tcPr>
          <w:p w14:paraId="11047655" w14:textId="1DE314C5" w:rsidR="00F013FC" w:rsidRDefault="00F013FC" w:rsidP="00F013FC">
            <w:pPr>
              <w:rPr>
                <w:lang w:eastAsia="en-CA"/>
              </w:rPr>
            </w:pPr>
            <w:r w:rsidRPr="00E75D62">
              <w:t>Cru 159</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front area HORN/STROBE - HORN TEST</w:t>
            </w:r>
          </w:p>
        </w:tc>
        <w:tc>
          <w:tcPr>
            <w:tcW w:w="907" w:type="dxa"/>
            <w:shd w:val="clear" w:color="auto" w:fill="F2F2F2" w:themeFill="background1" w:themeFillShade="F2"/>
            <w:vAlign w:val="center"/>
          </w:tcPr>
          <w:p w14:paraId="733C57DE" w14:textId="77777777" w:rsidR="00F013FC" w:rsidRDefault="00F013FC" w:rsidP="00F013FC">
            <w:pPr>
              <w:rPr>
                <w:lang w:eastAsia="en-CA"/>
              </w:rPr>
            </w:pPr>
          </w:p>
        </w:tc>
        <w:tc>
          <w:tcPr>
            <w:tcW w:w="686" w:type="dxa"/>
            <w:shd w:val="clear" w:color="auto" w:fill="F2F2F2" w:themeFill="background1" w:themeFillShade="F2"/>
          </w:tcPr>
          <w:p w14:paraId="6D03DA4E" w14:textId="637D471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7DAC983" w14:textId="77777777" w:rsidR="00F013FC" w:rsidRDefault="00F013FC" w:rsidP="00F013FC">
            <w:pPr>
              <w:jc w:val="center"/>
              <w:rPr>
                <w:lang w:eastAsia="en-CA"/>
              </w:rPr>
            </w:pPr>
          </w:p>
        </w:tc>
        <w:tc>
          <w:tcPr>
            <w:tcW w:w="1101" w:type="dxa"/>
            <w:shd w:val="clear" w:color="auto" w:fill="F2F2F2" w:themeFill="background1" w:themeFillShade="F2"/>
          </w:tcPr>
          <w:p w14:paraId="2F718513" w14:textId="77777777" w:rsidR="00F013FC" w:rsidRDefault="00F013FC" w:rsidP="00F013FC">
            <w:pPr>
              <w:jc w:val="center"/>
              <w:rPr>
                <w:lang w:eastAsia="en-CA"/>
              </w:rPr>
            </w:pPr>
          </w:p>
        </w:tc>
        <w:tc>
          <w:tcPr>
            <w:tcW w:w="850" w:type="dxa"/>
            <w:shd w:val="clear" w:color="auto" w:fill="F2F2F2" w:themeFill="background1" w:themeFillShade="F2"/>
            <w:vAlign w:val="center"/>
          </w:tcPr>
          <w:p w14:paraId="310B059E" w14:textId="77777777" w:rsidR="00F013FC" w:rsidRDefault="00F013FC" w:rsidP="00F013FC">
            <w:pPr>
              <w:jc w:val="center"/>
              <w:rPr>
                <w:lang w:eastAsia="en-CA"/>
              </w:rPr>
            </w:pPr>
          </w:p>
        </w:tc>
        <w:tc>
          <w:tcPr>
            <w:tcW w:w="448" w:type="dxa"/>
            <w:shd w:val="clear" w:color="auto" w:fill="F2F2F2" w:themeFill="background1" w:themeFillShade="F2"/>
          </w:tcPr>
          <w:p w14:paraId="0EE33E77" w14:textId="4E3109BD" w:rsidR="00F013FC" w:rsidRDefault="00000000" w:rsidP="00F013FC">
            <w:pPr>
              <w:jc w:val="center"/>
              <w:rPr>
                <w:lang w:eastAsia="en-CA"/>
              </w:rPr>
            </w:pPr>
            <w:sdt>
              <w:sdtPr>
                <w:rPr>
                  <w:lang w:eastAsia="en-CA"/>
                </w:rPr>
                <w:id w:val="-341475837"/>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3EE01A52" w14:textId="77777777" w:rsidR="00F013FC" w:rsidRDefault="00F013FC" w:rsidP="00F013FC">
            <w:pPr>
              <w:jc w:val="center"/>
              <w:rPr>
                <w:lang w:eastAsia="en-CA"/>
              </w:rPr>
            </w:pPr>
          </w:p>
        </w:tc>
        <w:tc>
          <w:tcPr>
            <w:tcW w:w="448" w:type="dxa"/>
            <w:shd w:val="clear" w:color="auto" w:fill="F2F2F2" w:themeFill="background1" w:themeFillShade="F2"/>
          </w:tcPr>
          <w:p w14:paraId="365E9362" w14:textId="085A57B7" w:rsidR="00F013FC" w:rsidRDefault="00000000" w:rsidP="00F013FC">
            <w:pPr>
              <w:jc w:val="center"/>
              <w:rPr>
                <w:lang w:eastAsia="en-CA"/>
              </w:rPr>
            </w:pPr>
            <w:sdt>
              <w:sdtPr>
                <w:rPr>
                  <w:lang w:eastAsia="en-CA"/>
                </w:rPr>
                <w:id w:val="740523379"/>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6548D70A" w14:textId="74E2C420" w:rsidR="00F013FC" w:rsidRDefault="00000000" w:rsidP="00F013FC">
            <w:pPr>
              <w:jc w:val="center"/>
              <w:rPr>
                <w:lang w:eastAsia="en-CA"/>
              </w:rPr>
            </w:pPr>
            <w:sdt>
              <w:sdtPr>
                <w:rPr>
                  <w:lang w:eastAsia="en-CA"/>
                </w:rPr>
                <w:id w:val="-1107962350"/>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366E7C91" w14:textId="32C89C7B" w:rsidR="00F013FC" w:rsidRDefault="00000000" w:rsidP="00F013FC">
            <w:pPr>
              <w:jc w:val="center"/>
              <w:rPr>
                <w:lang w:eastAsia="en-CA"/>
              </w:rPr>
            </w:pPr>
            <w:sdt>
              <w:sdtPr>
                <w:rPr>
                  <w:lang w:eastAsia="en-CA"/>
                </w:rPr>
                <w:id w:val="857001600"/>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47AD89A9" w14:textId="77777777" w:rsidR="00F013FC" w:rsidRDefault="00F013FC" w:rsidP="00F013FC">
            <w:pPr>
              <w:jc w:val="center"/>
              <w:rPr>
                <w:lang w:eastAsia="en-CA"/>
              </w:rPr>
            </w:pPr>
          </w:p>
        </w:tc>
        <w:tc>
          <w:tcPr>
            <w:tcW w:w="3288" w:type="dxa"/>
            <w:shd w:val="clear" w:color="auto" w:fill="F2F2F2" w:themeFill="background1" w:themeFillShade="F2"/>
          </w:tcPr>
          <w:p w14:paraId="67870111" w14:textId="77777777" w:rsidR="00F013FC" w:rsidRDefault="00F013FC" w:rsidP="00F013FC">
            <w:pPr>
              <w:rPr>
                <w:lang w:eastAsia="en-CA"/>
              </w:rPr>
            </w:pPr>
          </w:p>
        </w:tc>
      </w:tr>
      <w:tr w:rsidR="00F013FC" w14:paraId="6754E707" w14:textId="77777777" w:rsidTr="00DD2645">
        <w:tc>
          <w:tcPr>
            <w:tcW w:w="3060" w:type="dxa"/>
            <w:shd w:val="clear" w:color="auto" w:fill="F2F2F2" w:themeFill="background1" w:themeFillShade="F2"/>
          </w:tcPr>
          <w:p w14:paraId="70D8F055" w14:textId="46AD8362" w:rsidR="00F013FC" w:rsidRDefault="00F013FC" w:rsidP="00F013FC">
            <w:pPr>
              <w:rPr>
                <w:lang w:eastAsia="en-CA"/>
              </w:rPr>
            </w:pPr>
            <w:r w:rsidRPr="00E75D62">
              <w:t>Cru 159</w:t>
            </w:r>
            <w:r w:rsidRPr="00E75D62">
              <w:rPr>
                <w:rFonts w:ascii="Cambria Math" w:hAnsi="Cambria Math" w:cs="Cambria Math"/>
              </w:rPr>
              <w:t>‐</w:t>
            </w:r>
            <w:r w:rsidRPr="00E75D62">
              <w:t xml:space="preserve"> vacant</w:t>
            </w:r>
            <w:r w:rsidRPr="00E75D62">
              <w:rPr>
                <w:rFonts w:ascii="Cambria Math" w:hAnsi="Cambria Math" w:cs="Cambria Math"/>
              </w:rPr>
              <w:t>‐</w:t>
            </w:r>
            <w:r w:rsidRPr="00E75D62">
              <w:t xml:space="preserve"> front area HORN/STROBE - STROBE TEST</w:t>
            </w:r>
          </w:p>
        </w:tc>
        <w:tc>
          <w:tcPr>
            <w:tcW w:w="907" w:type="dxa"/>
            <w:shd w:val="clear" w:color="auto" w:fill="F2F2F2" w:themeFill="background1" w:themeFillShade="F2"/>
            <w:vAlign w:val="center"/>
          </w:tcPr>
          <w:p w14:paraId="4D88DEEB" w14:textId="77777777" w:rsidR="00F013FC" w:rsidRDefault="00F013FC" w:rsidP="00F013FC">
            <w:pPr>
              <w:rPr>
                <w:lang w:eastAsia="en-CA"/>
              </w:rPr>
            </w:pPr>
          </w:p>
        </w:tc>
        <w:tc>
          <w:tcPr>
            <w:tcW w:w="686" w:type="dxa"/>
            <w:shd w:val="clear" w:color="auto" w:fill="F2F2F2" w:themeFill="background1" w:themeFillShade="F2"/>
          </w:tcPr>
          <w:p w14:paraId="16DCC8E5" w14:textId="581D88A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F13C5C5" w14:textId="77777777" w:rsidR="00F013FC" w:rsidRDefault="00F013FC" w:rsidP="00F013FC">
            <w:pPr>
              <w:jc w:val="center"/>
              <w:rPr>
                <w:lang w:eastAsia="en-CA"/>
              </w:rPr>
            </w:pPr>
          </w:p>
        </w:tc>
        <w:tc>
          <w:tcPr>
            <w:tcW w:w="1101" w:type="dxa"/>
            <w:shd w:val="clear" w:color="auto" w:fill="F2F2F2" w:themeFill="background1" w:themeFillShade="F2"/>
          </w:tcPr>
          <w:p w14:paraId="2496E279" w14:textId="77777777" w:rsidR="00F013FC" w:rsidRDefault="00F013FC" w:rsidP="00F013FC">
            <w:pPr>
              <w:jc w:val="center"/>
              <w:rPr>
                <w:lang w:eastAsia="en-CA"/>
              </w:rPr>
            </w:pPr>
          </w:p>
        </w:tc>
        <w:tc>
          <w:tcPr>
            <w:tcW w:w="850" w:type="dxa"/>
            <w:shd w:val="clear" w:color="auto" w:fill="F2F2F2" w:themeFill="background1" w:themeFillShade="F2"/>
            <w:vAlign w:val="center"/>
          </w:tcPr>
          <w:p w14:paraId="4B7AEF82" w14:textId="77777777" w:rsidR="00F013FC" w:rsidRDefault="00F013FC" w:rsidP="00F013FC">
            <w:pPr>
              <w:jc w:val="center"/>
              <w:rPr>
                <w:lang w:eastAsia="en-CA"/>
              </w:rPr>
            </w:pPr>
          </w:p>
        </w:tc>
        <w:tc>
          <w:tcPr>
            <w:tcW w:w="448" w:type="dxa"/>
            <w:shd w:val="clear" w:color="auto" w:fill="F2F2F2" w:themeFill="background1" w:themeFillShade="F2"/>
          </w:tcPr>
          <w:p w14:paraId="464326DE" w14:textId="2470E0FF" w:rsidR="00F013FC" w:rsidRDefault="00000000" w:rsidP="00F013FC">
            <w:pPr>
              <w:jc w:val="center"/>
              <w:rPr>
                <w:lang w:eastAsia="en-CA"/>
              </w:rPr>
            </w:pPr>
            <w:sdt>
              <w:sdtPr>
                <w:rPr>
                  <w:lang w:eastAsia="en-CA"/>
                </w:rPr>
                <w:id w:val="-1801531403"/>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1936E7EB" w14:textId="77777777" w:rsidR="00F013FC" w:rsidRDefault="00F013FC" w:rsidP="00F013FC">
            <w:pPr>
              <w:jc w:val="center"/>
              <w:rPr>
                <w:lang w:eastAsia="en-CA"/>
              </w:rPr>
            </w:pPr>
          </w:p>
        </w:tc>
        <w:tc>
          <w:tcPr>
            <w:tcW w:w="448" w:type="dxa"/>
            <w:shd w:val="clear" w:color="auto" w:fill="F2F2F2" w:themeFill="background1" w:themeFillShade="F2"/>
          </w:tcPr>
          <w:p w14:paraId="6A6BF0F8" w14:textId="592FFCDA" w:rsidR="00F013FC" w:rsidRDefault="00000000" w:rsidP="00F013FC">
            <w:pPr>
              <w:jc w:val="center"/>
              <w:rPr>
                <w:lang w:eastAsia="en-CA"/>
              </w:rPr>
            </w:pPr>
            <w:sdt>
              <w:sdtPr>
                <w:rPr>
                  <w:lang w:eastAsia="en-CA"/>
                </w:rPr>
                <w:id w:val="432485026"/>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4A0848B0" w14:textId="26B50620" w:rsidR="00F013FC" w:rsidRDefault="00000000" w:rsidP="00F013FC">
            <w:pPr>
              <w:jc w:val="center"/>
              <w:rPr>
                <w:lang w:eastAsia="en-CA"/>
              </w:rPr>
            </w:pPr>
            <w:sdt>
              <w:sdtPr>
                <w:rPr>
                  <w:lang w:eastAsia="en-CA"/>
                </w:rPr>
                <w:id w:val="1964375162"/>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3AD965AC" w14:textId="187383BE" w:rsidR="00F013FC" w:rsidRDefault="00000000" w:rsidP="00F013FC">
            <w:pPr>
              <w:jc w:val="center"/>
              <w:rPr>
                <w:lang w:eastAsia="en-CA"/>
              </w:rPr>
            </w:pPr>
            <w:sdt>
              <w:sdtPr>
                <w:rPr>
                  <w:lang w:eastAsia="en-CA"/>
                </w:rPr>
                <w:id w:val="-1437601755"/>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411E5A3D" w14:textId="77777777" w:rsidR="00F013FC" w:rsidRDefault="00F013FC" w:rsidP="00F013FC">
            <w:pPr>
              <w:jc w:val="center"/>
              <w:rPr>
                <w:lang w:eastAsia="en-CA"/>
              </w:rPr>
            </w:pPr>
          </w:p>
        </w:tc>
        <w:tc>
          <w:tcPr>
            <w:tcW w:w="3288" w:type="dxa"/>
            <w:shd w:val="clear" w:color="auto" w:fill="F2F2F2" w:themeFill="background1" w:themeFillShade="F2"/>
          </w:tcPr>
          <w:p w14:paraId="4478BF6F" w14:textId="77777777" w:rsidR="00F013FC" w:rsidRDefault="00F013FC" w:rsidP="00F013FC">
            <w:pPr>
              <w:rPr>
                <w:lang w:eastAsia="en-CA"/>
              </w:rPr>
            </w:pPr>
          </w:p>
        </w:tc>
      </w:tr>
      <w:tr w:rsidR="00F013FC" w14:paraId="5BD7E661" w14:textId="77777777" w:rsidTr="00DD2645">
        <w:tc>
          <w:tcPr>
            <w:tcW w:w="3060" w:type="dxa"/>
            <w:shd w:val="clear" w:color="auto" w:fill="F2F2F2" w:themeFill="background1" w:themeFillShade="F2"/>
          </w:tcPr>
          <w:p w14:paraId="3F2FF25A" w14:textId="60CEB08E" w:rsidR="00F013FC" w:rsidRDefault="00F013FC" w:rsidP="00F013FC">
            <w:pPr>
              <w:rPr>
                <w:lang w:eastAsia="en-CA"/>
              </w:rPr>
            </w:pPr>
            <w:r w:rsidRPr="00E75D62">
              <w:t>CRU 164</w:t>
            </w:r>
            <w:r w:rsidRPr="00E75D62">
              <w:rPr>
                <w:rFonts w:ascii="Cambria Math" w:hAnsi="Cambria Math" w:cs="Cambria Math"/>
              </w:rPr>
              <w:t>‐</w:t>
            </w:r>
            <w:r w:rsidRPr="00E75D62">
              <w:t xml:space="preserve"> DOLLER STORE</w:t>
            </w:r>
            <w:r w:rsidRPr="00E75D62">
              <w:rPr>
                <w:rFonts w:ascii="Cambria Math" w:hAnsi="Cambria Math" w:cs="Cambria Math"/>
              </w:rPr>
              <w:t>‐</w:t>
            </w:r>
            <w:r w:rsidRPr="00E75D62">
              <w:t xml:space="preserve"> sales floor SW HORN/STROBE - HORN TEST</w:t>
            </w:r>
          </w:p>
        </w:tc>
        <w:tc>
          <w:tcPr>
            <w:tcW w:w="907" w:type="dxa"/>
            <w:shd w:val="clear" w:color="auto" w:fill="F2F2F2" w:themeFill="background1" w:themeFillShade="F2"/>
            <w:vAlign w:val="center"/>
          </w:tcPr>
          <w:p w14:paraId="2D71355F" w14:textId="77777777" w:rsidR="00F013FC" w:rsidRDefault="00F013FC" w:rsidP="00F013FC">
            <w:pPr>
              <w:rPr>
                <w:lang w:eastAsia="en-CA"/>
              </w:rPr>
            </w:pPr>
          </w:p>
        </w:tc>
        <w:tc>
          <w:tcPr>
            <w:tcW w:w="686" w:type="dxa"/>
            <w:shd w:val="clear" w:color="auto" w:fill="F2F2F2" w:themeFill="background1" w:themeFillShade="F2"/>
          </w:tcPr>
          <w:p w14:paraId="6B194CB5" w14:textId="000FA70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4A0BBBB" w14:textId="77777777" w:rsidR="00F013FC" w:rsidRDefault="00F013FC" w:rsidP="00F013FC">
            <w:pPr>
              <w:jc w:val="center"/>
              <w:rPr>
                <w:lang w:eastAsia="en-CA"/>
              </w:rPr>
            </w:pPr>
          </w:p>
        </w:tc>
        <w:tc>
          <w:tcPr>
            <w:tcW w:w="1101" w:type="dxa"/>
            <w:shd w:val="clear" w:color="auto" w:fill="F2F2F2" w:themeFill="background1" w:themeFillShade="F2"/>
          </w:tcPr>
          <w:p w14:paraId="654ED810" w14:textId="77777777" w:rsidR="00F013FC" w:rsidRDefault="00F013FC" w:rsidP="00F013FC">
            <w:pPr>
              <w:jc w:val="center"/>
              <w:rPr>
                <w:lang w:eastAsia="en-CA"/>
              </w:rPr>
            </w:pPr>
          </w:p>
        </w:tc>
        <w:tc>
          <w:tcPr>
            <w:tcW w:w="850" w:type="dxa"/>
            <w:shd w:val="clear" w:color="auto" w:fill="F2F2F2" w:themeFill="background1" w:themeFillShade="F2"/>
            <w:vAlign w:val="center"/>
          </w:tcPr>
          <w:p w14:paraId="1CC3C391" w14:textId="77777777" w:rsidR="00F013FC" w:rsidRDefault="00F013FC" w:rsidP="00F013FC">
            <w:pPr>
              <w:jc w:val="center"/>
              <w:rPr>
                <w:lang w:eastAsia="en-CA"/>
              </w:rPr>
            </w:pPr>
          </w:p>
        </w:tc>
        <w:tc>
          <w:tcPr>
            <w:tcW w:w="448" w:type="dxa"/>
            <w:shd w:val="clear" w:color="auto" w:fill="F2F2F2" w:themeFill="background1" w:themeFillShade="F2"/>
          </w:tcPr>
          <w:p w14:paraId="1D325EC8" w14:textId="4FE70AA7" w:rsidR="00F013FC" w:rsidRDefault="00000000" w:rsidP="00F013FC">
            <w:pPr>
              <w:jc w:val="center"/>
              <w:rPr>
                <w:lang w:eastAsia="en-CA"/>
              </w:rPr>
            </w:pPr>
            <w:sdt>
              <w:sdtPr>
                <w:rPr>
                  <w:lang w:eastAsia="en-CA"/>
                </w:rPr>
                <w:id w:val="854081623"/>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306ACE9D" w14:textId="77777777" w:rsidR="00F013FC" w:rsidRDefault="00F013FC" w:rsidP="00F013FC">
            <w:pPr>
              <w:jc w:val="center"/>
              <w:rPr>
                <w:lang w:eastAsia="en-CA"/>
              </w:rPr>
            </w:pPr>
          </w:p>
        </w:tc>
        <w:tc>
          <w:tcPr>
            <w:tcW w:w="448" w:type="dxa"/>
            <w:shd w:val="clear" w:color="auto" w:fill="F2F2F2" w:themeFill="background1" w:themeFillShade="F2"/>
          </w:tcPr>
          <w:p w14:paraId="0C851A1B" w14:textId="488583F2" w:rsidR="00F013FC" w:rsidRDefault="00000000" w:rsidP="00F013FC">
            <w:pPr>
              <w:jc w:val="center"/>
              <w:rPr>
                <w:lang w:eastAsia="en-CA"/>
              </w:rPr>
            </w:pPr>
            <w:sdt>
              <w:sdtPr>
                <w:rPr>
                  <w:lang w:eastAsia="en-CA"/>
                </w:rPr>
                <w:id w:val="1107782396"/>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694732B5" w14:textId="288BD6BE" w:rsidR="00F013FC" w:rsidRDefault="00000000" w:rsidP="00F013FC">
            <w:pPr>
              <w:jc w:val="center"/>
              <w:rPr>
                <w:lang w:eastAsia="en-CA"/>
              </w:rPr>
            </w:pPr>
            <w:sdt>
              <w:sdtPr>
                <w:rPr>
                  <w:lang w:eastAsia="en-CA"/>
                </w:rPr>
                <w:id w:val="326181427"/>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6B712CBB" w14:textId="664FDB7F" w:rsidR="00F013FC" w:rsidRDefault="00000000" w:rsidP="00F013FC">
            <w:pPr>
              <w:jc w:val="center"/>
              <w:rPr>
                <w:lang w:eastAsia="en-CA"/>
              </w:rPr>
            </w:pPr>
            <w:sdt>
              <w:sdtPr>
                <w:rPr>
                  <w:lang w:eastAsia="en-CA"/>
                </w:rPr>
                <w:id w:val="1159961145"/>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6FCE001C" w14:textId="77777777" w:rsidR="00F013FC" w:rsidRDefault="00F013FC" w:rsidP="00F013FC">
            <w:pPr>
              <w:jc w:val="center"/>
              <w:rPr>
                <w:lang w:eastAsia="en-CA"/>
              </w:rPr>
            </w:pPr>
          </w:p>
        </w:tc>
        <w:tc>
          <w:tcPr>
            <w:tcW w:w="3288" w:type="dxa"/>
            <w:shd w:val="clear" w:color="auto" w:fill="F2F2F2" w:themeFill="background1" w:themeFillShade="F2"/>
          </w:tcPr>
          <w:p w14:paraId="4CE72DE1" w14:textId="77777777" w:rsidR="00F013FC" w:rsidRDefault="00F013FC" w:rsidP="00F013FC">
            <w:pPr>
              <w:rPr>
                <w:lang w:eastAsia="en-CA"/>
              </w:rPr>
            </w:pPr>
          </w:p>
        </w:tc>
      </w:tr>
      <w:tr w:rsidR="00F013FC" w14:paraId="6833EB5D" w14:textId="77777777" w:rsidTr="00DD2645">
        <w:tc>
          <w:tcPr>
            <w:tcW w:w="3060" w:type="dxa"/>
            <w:shd w:val="clear" w:color="auto" w:fill="F2F2F2" w:themeFill="background1" w:themeFillShade="F2"/>
          </w:tcPr>
          <w:p w14:paraId="04AE08AF" w14:textId="74DA4F26" w:rsidR="00F013FC" w:rsidRDefault="00F013FC" w:rsidP="00F013FC">
            <w:pPr>
              <w:rPr>
                <w:lang w:eastAsia="en-CA"/>
              </w:rPr>
            </w:pPr>
            <w:r w:rsidRPr="00E75D62">
              <w:t>CRU 164</w:t>
            </w:r>
            <w:r w:rsidRPr="00E75D62">
              <w:rPr>
                <w:rFonts w:ascii="Cambria Math" w:hAnsi="Cambria Math" w:cs="Cambria Math"/>
              </w:rPr>
              <w:t>‐</w:t>
            </w:r>
            <w:r w:rsidRPr="00E75D62">
              <w:t xml:space="preserve"> DOLLER STORE</w:t>
            </w:r>
            <w:r w:rsidRPr="00E75D62">
              <w:rPr>
                <w:rFonts w:ascii="Cambria Math" w:hAnsi="Cambria Math" w:cs="Cambria Math"/>
              </w:rPr>
              <w:t>‐</w:t>
            </w:r>
            <w:r w:rsidRPr="00E75D62">
              <w:t xml:space="preserve"> sales floor SW HORN/STROBE - STROBE TEST</w:t>
            </w:r>
          </w:p>
        </w:tc>
        <w:tc>
          <w:tcPr>
            <w:tcW w:w="907" w:type="dxa"/>
            <w:shd w:val="clear" w:color="auto" w:fill="F2F2F2" w:themeFill="background1" w:themeFillShade="F2"/>
            <w:vAlign w:val="center"/>
          </w:tcPr>
          <w:p w14:paraId="238FD534" w14:textId="77777777" w:rsidR="00F013FC" w:rsidRDefault="00F013FC" w:rsidP="00F013FC">
            <w:pPr>
              <w:rPr>
                <w:lang w:eastAsia="en-CA"/>
              </w:rPr>
            </w:pPr>
          </w:p>
        </w:tc>
        <w:tc>
          <w:tcPr>
            <w:tcW w:w="686" w:type="dxa"/>
            <w:shd w:val="clear" w:color="auto" w:fill="F2F2F2" w:themeFill="background1" w:themeFillShade="F2"/>
          </w:tcPr>
          <w:p w14:paraId="5FF2E522" w14:textId="7387EB9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44D40DE" w14:textId="77777777" w:rsidR="00F013FC" w:rsidRDefault="00F013FC" w:rsidP="00F013FC">
            <w:pPr>
              <w:jc w:val="center"/>
              <w:rPr>
                <w:lang w:eastAsia="en-CA"/>
              </w:rPr>
            </w:pPr>
          </w:p>
        </w:tc>
        <w:tc>
          <w:tcPr>
            <w:tcW w:w="1101" w:type="dxa"/>
            <w:shd w:val="clear" w:color="auto" w:fill="F2F2F2" w:themeFill="background1" w:themeFillShade="F2"/>
          </w:tcPr>
          <w:p w14:paraId="22BE2D43" w14:textId="77777777" w:rsidR="00F013FC" w:rsidRDefault="00F013FC" w:rsidP="00F013FC">
            <w:pPr>
              <w:jc w:val="center"/>
              <w:rPr>
                <w:lang w:eastAsia="en-CA"/>
              </w:rPr>
            </w:pPr>
          </w:p>
        </w:tc>
        <w:tc>
          <w:tcPr>
            <w:tcW w:w="850" w:type="dxa"/>
            <w:shd w:val="clear" w:color="auto" w:fill="F2F2F2" w:themeFill="background1" w:themeFillShade="F2"/>
            <w:vAlign w:val="center"/>
          </w:tcPr>
          <w:p w14:paraId="74DB280C" w14:textId="77777777" w:rsidR="00F013FC" w:rsidRDefault="00F013FC" w:rsidP="00F013FC">
            <w:pPr>
              <w:jc w:val="center"/>
              <w:rPr>
                <w:lang w:eastAsia="en-CA"/>
              </w:rPr>
            </w:pPr>
          </w:p>
        </w:tc>
        <w:tc>
          <w:tcPr>
            <w:tcW w:w="448" w:type="dxa"/>
            <w:shd w:val="clear" w:color="auto" w:fill="F2F2F2" w:themeFill="background1" w:themeFillShade="F2"/>
          </w:tcPr>
          <w:p w14:paraId="169C43DB" w14:textId="776AC5F9" w:rsidR="00F013FC" w:rsidRDefault="00000000" w:rsidP="00F013FC">
            <w:pPr>
              <w:jc w:val="center"/>
              <w:rPr>
                <w:lang w:eastAsia="en-CA"/>
              </w:rPr>
            </w:pPr>
            <w:sdt>
              <w:sdtPr>
                <w:rPr>
                  <w:lang w:eastAsia="en-CA"/>
                </w:rPr>
                <w:id w:val="-618612198"/>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03E3E6D4" w14:textId="77777777" w:rsidR="00F013FC" w:rsidRDefault="00F013FC" w:rsidP="00F013FC">
            <w:pPr>
              <w:jc w:val="center"/>
              <w:rPr>
                <w:lang w:eastAsia="en-CA"/>
              </w:rPr>
            </w:pPr>
          </w:p>
        </w:tc>
        <w:tc>
          <w:tcPr>
            <w:tcW w:w="448" w:type="dxa"/>
            <w:shd w:val="clear" w:color="auto" w:fill="F2F2F2" w:themeFill="background1" w:themeFillShade="F2"/>
          </w:tcPr>
          <w:p w14:paraId="591B0451" w14:textId="7AE1CA5C" w:rsidR="00F013FC" w:rsidRDefault="00000000" w:rsidP="00F013FC">
            <w:pPr>
              <w:jc w:val="center"/>
              <w:rPr>
                <w:lang w:eastAsia="en-CA"/>
              </w:rPr>
            </w:pPr>
            <w:sdt>
              <w:sdtPr>
                <w:rPr>
                  <w:lang w:eastAsia="en-CA"/>
                </w:rPr>
                <w:id w:val="-1975121128"/>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7C818531" w14:textId="35EA9E86" w:rsidR="00F013FC" w:rsidRDefault="00000000" w:rsidP="00F013FC">
            <w:pPr>
              <w:jc w:val="center"/>
              <w:rPr>
                <w:lang w:eastAsia="en-CA"/>
              </w:rPr>
            </w:pPr>
            <w:sdt>
              <w:sdtPr>
                <w:rPr>
                  <w:lang w:eastAsia="en-CA"/>
                </w:rPr>
                <w:id w:val="796109180"/>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0FDFACFA" w14:textId="0E1209C2" w:rsidR="00F013FC" w:rsidRDefault="00000000" w:rsidP="00F013FC">
            <w:pPr>
              <w:jc w:val="center"/>
              <w:rPr>
                <w:lang w:eastAsia="en-CA"/>
              </w:rPr>
            </w:pPr>
            <w:sdt>
              <w:sdtPr>
                <w:rPr>
                  <w:lang w:eastAsia="en-CA"/>
                </w:rPr>
                <w:id w:val="1095288839"/>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12FBB62F" w14:textId="77777777" w:rsidR="00F013FC" w:rsidRDefault="00F013FC" w:rsidP="00F013FC">
            <w:pPr>
              <w:jc w:val="center"/>
              <w:rPr>
                <w:lang w:eastAsia="en-CA"/>
              </w:rPr>
            </w:pPr>
          </w:p>
        </w:tc>
        <w:tc>
          <w:tcPr>
            <w:tcW w:w="3288" w:type="dxa"/>
            <w:shd w:val="clear" w:color="auto" w:fill="F2F2F2" w:themeFill="background1" w:themeFillShade="F2"/>
          </w:tcPr>
          <w:p w14:paraId="5D88E7DD" w14:textId="77777777" w:rsidR="00F013FC" w:rsidRDefault="00F013FC" w:rsidP="00F013FC">
            <w:pPr>
              <w:rPr>
                <w:lang w:eastAsia="en-CA"/>
              </w:rPr>
            </w:pPr>
          </w:p>
        </w:tc>
      </w:tr>
      <w:tr w:rsidR="00F013FC" w14:paraId="6D771C60" w14:textId="77777777" w:rsidTr="00DD2645">
        <w:tc>
          <w:tcPr>
            <w:tcW w:w="3060" w:type="dxa"/>
            <w:shd w:val="clear" w:color="auto" w:fill="F2F2F2" w:themeFill="background1" w:themeFillShade="F2"/>
          </w:tcPr>
          <w:p w14:paraId="2AD94613" w14:textId="14EA84DF" w:rsidR="00F013FC" w:rsidRDefault="00F013FC" w:rsidP="00F013FC">
            <w:pPr>
              <w:rPr>
                <w:lang w:eastAsia="en-CA"/>
              </w:rPr>
            </w:pPr>
            <w:r w:rsidRPr="00E75D62">
              <w:t>CRU 164</w:t>
            </w:r>
            <w:r w:rsidRPr="00E75D62">
              <w:rPr>
                <w:rFonts w:ascii="Cambria Math" w:hAnsi="Cambria Math" w:cs="Cambria Math"/>
              </w:rPr>
              <w:t>‐</w:t>
            </w:r>
            <w:r w:rsidRPr="00E75D62">
              <w:t xml:space="preserve"> sales floor NW HORN/STROBE - HORN TEST</w:t>
            </w:r>
          </w:p>
        </w:tc>
        <w:tc>
          <w:tcPr>
            <w:tcW w:w="907" w:type="dxa"/>
            <w:shd w:val="clear" w:color="auto" w:fill="F2F2F2" w:themeFill="background1" w:themeFillShade="F2"/>
            <w:vAlign w:val="center"/>
          </w:tcPr>
          <w:p w14:paraId="6C6200F8" w14:textId="77777777" w:rsidR="00F013FC" w:rsidRDefault="00F013FC" w:rsidP="00F013FC">
            <w:pPr>
              <w:rPr>
                <w:lang w:eastAsia="en-CA"/>
              </w:rPr>
            </w:pPr>
          </w:p>
        </w:tc>
        <w:tc>
          <w:tcPr>
            <w:tcW w:w="686" w:type="dxa"/>
            <w:shd w:val="clear" w:color="auto" w:fill="F2F2F2" w:themeFill="background1" w:themeFillShade="F2"/>
          </w:tcPr>
          <w:p w14:paraId="06CC2189" w14:textId="40661291"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602F2690" w14:textId="77777777" w:rsidR="00F013FC" w:rsidRDefault="00F013FC" w:rsidP="00F013FC">
            <w:pPr>
              <w:jc w:val="center"/>
              <w:rPr>
                <w:lang w:eastAsia="en-CA"/>
              </w:rPr>
            </w:pPr>
          </w:p>
        </w:tc>
        <w:tc>
          <w:tcPr>
            <w:tcW w:w="1101" w:type="dxa"/>
            <w:shd w:val="clear" w:color="auto" w:fill="F2F2F2" w:themeFill="background1" w:themeFillShade="F2"/>
          </w:tcPr>
          <w:p w14:paraId="0BE73915" w14:textId="77777777" w:rsidR="00F013FC" w:rsidRDefault="00F013FC" w:rsidP="00F013FC">
            <w:pPr>
              <w:jc w:val="center"/>
              <w:rPr>
                <w:lang w:eastAsia="en-CA"/>
              </w:rPr>
            </w:pPr>
          </w:p>
        </w:tc>
        <w:tc>
          <w:tcPr>
            <w:tcW w:w="850" w:type="dxa"/>
            <w:shd w:val="clear" w:color="auto" w:fill="F2F2F2" w:themeFill="background1" w:themeFillShade="F2"/>
            <w:vAlign w:val="center"/>
          </w:tcPr>
          <w:p w14:paraId="40859B24" w14:textId="77777777" w:rsidR="00F013FC" w:rsidRDefault="00F013FC" w:rsidP="00F013FC">
            <w:pPr>
              <w:jc w:val="center"/>
              <w:rPr>
                <w:lang w:eastAsia="en-CA"/>
              </w:rPr>
            </w:pPr>
          </w:p>
        </w:tc>
        <w:tc>
          <w:tcPr>
            <w:tcW w:w="448" w:type="dxa"/>
            <w:shd w:val="clear" w:color="auto" w:fill="F2F2F2" w:themeFill="background1" w:themeFillShade="F2"/>
          </w:tcPr>
          <w:p w14:paraId="609D9CFA" w14:textId="3602B4DA" w:rsidR="00F013FC" w:rsidRDefault="00000000" w:rsidP="00F013FC">
            <w:pPr>
              <w:jc w:val="center"/>
              <w:rPr>
                <w:lang w:eastAsia="en-CA"/>
              </w:rPr>
            </w:pPr>
            <w:sdt>
              <w:sdtPr>
                <w:rPr>
                  <w:lang w:eastAsia="en-CA"/>
                </w:rPr>
                <w:id w:val="-1401747047"/>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199C080D" w14:textId="77777777" w:rsidR="00F013FC" w:rsidRDefault="00F013FC" w:rsidP="00F013FC">
            <w:pPr>
              <w:jc w:val="center"/>
              <w:rPr>
                <w:lang w:eastAsia="en-CA"/>
              </w:rPr>
            </w:pPr>
          </w:p>
        </w:tc>
        <w:tc>
          <w:tcPr>
            <w:tcW w:w="448" w:type="dxa"/>
            <w:shd w:val="clear" w:color="auto" w:fill="F2F2F2" w:themeFill="background1" w:themeFillShade="F2"/>
          </w:tcPr>
          <w:p w14:paraId="11ED9D69" w14:textId="518FD914" w:rsidR="00F013FC" w:rsidRDefault="00000000" w:rsidP="00F013FC">
            <w:pPr>
              <w:jc w:val="center"/>
              <w:rPr>
                <w:lang w:eastAsia="en-CA"/>
              </w:rPr>
            </w:pPr>
            <w:sdt>
              <w:sdtPr>
                <w:rPr>
                  <w:lang w:eastAsia="en-CA"/>
                </w:rPr>
                <w:id w:val="-2043044933"/>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63BC91F2" w14:textId="5B2CACF3" w:rsidR="00F013FC" w:rsidRDefault="00000000" w:rsidP="00F013FC">
            <w:pPr>
              <w:jc w:val="center"/>
              <w:rPr>
                <w:lang w:eastAsia="en-CA"/>
              </w:rPr>
            </w:pPr>
            <w:sdt>
              <w:sdtPr>
                <w:rPr>
                  <w:lang w:eastAsia="en-CA"/>
                </w:rPr>
                <w:id w:val="161516427"/>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5437D1B8" w14:textId="6311E64E" w:rsidR="00F013FC" w:rsidRDefault="00000000" w:rsidP="00F013FC">
            <w:pPr>
              <w:jc w:val="center"/>
              <w:rPr>
                <w:lang w:eastAsia="en-CA"/>
              </w:rPr>
            </w:pPr>
            <w:sdt>
              <w:sdtPr>
                <w:rPr>
                  <w:lang w:eastAsia="en-CA"/>
                </w:rPr>
                <w:id w:val="-904296595"/>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7C7573C1" w14:textId="77777777" w:rsidR="00F013FC" w:rsidRDefault="00F013FC" w:rsidP="00F013FC">
            <w:pPr>
              <w:jc w:val="center"/>
              <w:rPr>
                <w:lang w:eastAsia="en-CA"/>
              </w:rPr>
            </w:pPr>
          </w:p>
        </w:tc>
        <w:tc>
          <w:tcPr>
            <w:tcW w:w="3288" w:type="dxa"/>
            <w:shd w:val="clear" w:color="auto" w:fill="F2F2F2" w:themeFill="background1" w:themeFillShade="F2"/>
          </w:tcPr>
          <w:p w14:paraId="40E6B33E" w14:textId="77777777" w:rsidR="00F013FC" w:rsidRDefault="00F013FC" w:rsidP="00F013FC">
            <w:pPr>
              <w:rPr>
                <w:lang w:eastAsia="en-CA"/>
              </w:rPr>
            </w:pPr>
          </w:p>
        </w:tc>
      </w:tr>
      <w:tr w:rsidR="00F013FC" w14:paraId="1BE47CBA" w14:textId="77777777" w:rsidTr="00DD2645">
        <w:tc>
          <w:tcPr>
            <w:tcW w:w="3060" w:type="dxa"/>
            <w:shd w:val="clear" w:color="auto" w:fill="F2F2F2" w:themeFill="background1" w:themeFillShade="F2"/>
          </w:tcPr>
          <w:p w14:paraId="0D887A53" w14:textId="6100BF07" w:rsidR="00F013FC" w:rsidRDefault="00F013FC" w:rsidP="00F013FC">
            <w:pPr>
              <w:rPr>
                <w:lang w:eastAsia="en-CA"/>
              </w:rPr>
            </w:pPr>
            <w:r w:rsidRPr="00E75D62">
              <w:t>CRU 164</w:t>
            </w:r>
            <w:r w:rsidRPr="00E75D62">
              <w:rPr>
                <w:rFonts w:ascii="Cambria Math" w:hAnsi="Cambria Math" w:cs="Cambria Math"/>
              </w:rPr>
              <w:t>‐</w:t>
            </w:r>
            <w:r w:rsidRPr="00E75D62">
              <w:t xml:space="preserve"> sales floor NW HORN/STROBE - STROBE TEST</w:t>
            </w:r>
          </w:p>
        </w:tc>
        <w:tc>
          <w:tcPr>
            <w:tcW w:w="907" w:type="dxa"/>
            <w:shd w:val="clear" w:color="auto" w:fill="F2F2F2" w:themeFill="background1" w:themeFillShade="F2"/>
            <w:vAlign w:val="center"/>
          </w:tcPr>
          <w:p w14:paraId="47C987E9" w14:textId="77777777" w:rsidR="00F013FC" w:rsidRDefault="00F013FC" w:rsidP="00F013FC">
            <w:pPr>
              <w:rPr>
                <w:lang w:eastAsia="en-CA"/>
              </w:rPr>
            </w:pPr>
          </w:p>
        </w:tc>
        <w:tc>
          <w:tcPr>
            <w:tcW w:w="686" w:type="dxa"/>
            <w:shd w:val="clear" w:color="auto" w:fill="F2F2F2" w:themeFill="background1" w:themeFillShade="F2"/>
          </w:tcPr>
          <w:p w14:paraId="196FD39B" w14:textId="26E31EF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215B29A" w14:textId="77777777" w:rsidR="00F013FC" w:rsidRDefault="00F013FC" w:rsidP="00F013FC">
            <w:pPr>
              <w:jc w:val="center"/>
              <w:rPr>
                <w:lang w:eastAsia="en-CA"/>
              </w:rPr>
            </w:pPr>
          </w:p>
        </w:tc>
        <w:tc>
          <w:tcPr>
            <w:tcW w:w="1101" w:type="dxa"/>
            <w:shd w:val="clear" w:color="auto" w:fill="F2F2F2" w:themeFill="background1" w:themeFillShade="F2"/>
          </w:tcPr>
          <w:p w14:paraId="4571C138" w14:textId="77777777" w:rsidR="00F013FC" w:rsidRDefault="00F013FC" w:rsidP="00F013FC">
            <w:pPr>
              <w:jc w:val="center"/>
              <w:rPr>
                <w:lang w:eastAsia="en-CA"/>
              </w:rPr>
            </w:pPr>
          </w:p>
        </w:tc>
        <w:tc>
          <w:tcPr>
            <w:tcW w:w="850" w:type="dxa"/>
            <w:shd w:val="clear" w:color="auto" w:fill="F2F2F2" w:themeFill="background1" w:themeFillShade="F2"/>
            <w:vAlign w:val="center"/>
          </w:tcPr>
          <w:p w14:paraId="380E642D" w14:textId="77777777" w:rsidR="00F013FC" w:rsidRDefault="00F013FC" w:rsidP="00F013FC">
            <w:pPr>
              <w:jc w:val="center"/>
              <w:rPr>
                <w:lang w:eastAsia="en-CA"/>
              </w:rPr>
            </w:pPr>
          </w:p>
        </w:tc>
        <w:tc>
          <w:tcPr>
            <w:tcW w:w="448" w:type="dxa"/>
            <w:shd w:val="clear" w:color="auto" w:fill="F2F2F2" w:themeFill="background1" w:themeFillShade="F2"/>
          </w:tcPr>
          <w:p w14:paraId="1B25DC3B" w14:textId="0639A0A9" w:rsidR="00F013FC" w:rsidRDefault="00000000" w:rsidP="00F013FC">
            <w:pPr>
              <w:jc w:val="center"/>
              <w:rPr>
                <w:lang w:eastAsia="en-CA"/>
              </w:rPr>
            </w:pPr>
            <w:sdt>
              <w:sdtPr>
                <w:rPr>
                  <w:lang w:eastAsia="en-CA"/>
                </w:rPr>
                <w:id w:val="1103223933"/>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167E7AA9" w14:textId="77777777" w:rsidR="00F013FC" w:rsidRDefault="00F013FC" w:rsidP="00F013FC">
            <w:pPr>
              <w:jc w:val="center"/>
              <w:rPr>
                <w:lang w:eastAsia="en-CA"/>
              </w:rPr>
            </w:pPr>
          </w:p>
        </w:tc>
        <w:tc>
          <w:tcPr>
            <w:tcW w:w="448" w:type="dxa"/>
            <w:shd w:val="clear" w:color="auto" w:fill="F2F2F2" w:themeFill="background1" w:themeFillShade="F2"/>
          </w:tcPr>
          <w:p w14:paraId="0D3453DA" w14:textId="34EFE4A2" w:rsidR="00F013FC" w:rsidRDefault="00000000" w:rsidP="00F013FC">
            <w:pPr>
              <w:jc w:val="center"/>
              <w:rPr>
                <w:lang w:eastAsia="en-CA"/>
              </w:rPr>
            </w:pPr>
            <w:sdt>
              <w:sdtPr>
                <w:rPr>
                  <w:lang w:eastAsia="en-CA"/>
                </w:rPr>
                <w:id w:val="756013460"/>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2B819D5A" w14:textId="222ADAAC" w:rsidR="00F013FC" w:rsidRDefault="00000000" w:rsidP="00F013FC">
            <w:pPr>
              <w:jc w:val="center"/>
              <w:rPr>
                <w:lang w:eastAsia="en-CA"/>
              </w:rPr>
            </w:pPr>
            <w:sdt>
              <w:sdtPr>
                <w:rPr>
                  <w:lang w:eastAsia="en-CA"/>
                </w:rPr>
                <w:id w:val="-1209637197"/>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267E404B" w14:textId="09C31F64" w:rsidR="00F013FC" w:rsidRDefault="00000000" w:rsidP="00F013FC">
            <w:pPr>
              <w:jc w:val="center"/>
              <w:rPr>
                <w:lang w:eastAsia="en-CA"/>
              </w:rPr>
            </w:pPr>
            <w:sdt>
              <w:sdtPr>
                <w:rPr>
                  <w:lang w:eastAsia="en-CA"/>
                </w:rPr>
                <w:id w:val="-2122749645"/>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5475325F" w14:textId="77777777" w:rsidR="00F013FC" w:rsidRDefault="00F013FC" w:rsidP="00F013FC">
            <w:pPr>
              <w:jc w:val="center"/>
              <w:rPr>
                <w:lang w:eastAsia="en-CA"/>
              </w:rPr>
            </w:pPr>
          </w:p>
        </w:tc>
        <w:tc>
          <w:tcPr>
            <w:tcW w:w="3288" w:type="dxa"/>
            <w:shd w:val="clear" w:color="auto" w:fill="F2F2F2" w:themeFill="background1" w:themeFillShade="F2"/>
          </w:tcPr>
          <w:p w14:paraId="2F1A3809" w14:textId="77777777" w:rsidR="00F013FC" w:rsidRDefault="00F013FC" w:rsidP="00F013FC">
            <w:pPr>
              <w:rPr>
                <w:lang w:eastAsia="en-CA"/>
              </w:rPr>
            </w:pPr>
          </w:p>
        </w:tc>
      </w:tr>
      <w:tr w:rsidR="00F013FC" w14:paraId="0F52D90E" w14:textId="77777777" w:rsidTr="00DD2645">
        <w:tc>
          <w:tcPr>
            <w:tcW w:w="3060" w:type="dxa"/>
            <w:shd w:val="clear" w:color="auto" w:fill="F2F2F2" w:themeFill="background1" w:themeFillShade="F2"/>
          </w:tcPr>
          <w:p w14:paraId="27919BAD" w14:textId="36F085C2" w:rsidR="00F013FC" w:rsidRDefault="00F013FC" w:rsidP="00F013FC">
            <w:pPr>
              <w:rPr>
                <w:lang w:eastAsia="en-CA"/>
              </w:rPr>
            </w:pPr>
            <w:r w:rsidRPr="00E75D62">
              <w:t>CRU 164</w:t>
            </w:r>
            <w:r w:rsidRPr="00E75D62">
              <w:rPr>
                <w:rFonts w:ascii="Cambria Math" w:hAnsi="Cambria Math" w:cs="Cambria Math"/>
              </w:rPr>
              <w:t>‐</w:t>
            </w:r>
            <w:r w:rsidRPr="00E75D62">
              <w:t xml:space="preserve"> sales floor SE HORN/STROBE - HORN TEST</w:t>
            </w:r>
          </w:p>
        </w:tc>
        <w:tc>
          <w:tcPr>
            <w:tcW w:w="907" w:type="dxa"/>
            <w:shd w:val="clear" w:color="auto" w:fill="F2F2F2" w:themeFill="background1" w:themeFillShade="F2"/>
            <w:vAlign w:val="center"/>
          </w:tcPr>
          <w:p w14:paraId="180E06DB" w14:textId="77777777" w:rsidR="00F013FC" w:rsidRDefault="00F013FC" w:rsidP="00F013FC">
            <w:pPr>
              <w:rPr>
                <w:lang w:eastAsia="en-CA"/>
              </w:rPr>
            </w:pPr>
          </w:p>
        </w:tc>
        <w:tc>
          <w:tcPr>
            <w:tcW w:w="686" w:type="dxa"/>
            <w:shd w:val="clear" w:color="auto" w:fill="F2F2F2" w:themeFill="background1" w:themeFillShade="F2"/>
          </w:tcPr>
          <w:p w14:paraId="6D29AC37" w14:textId="7227BED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2C09DB5" w14:textId="77777777" w:rsidR="00F013FC" w:rsidRDefault="00F013FC" w:rsidP="00F013FC">
            <w:pPr>
              <w:jc w:val="center"/>
              <w:rPr>
                <w:lang w:eastAsia="en-CA"/>
              </w:rPr>
            </w:pPr>
          </w:p>
        </w:tc>
        <w:tc>
          <w:tcPr>
            <w:tcW w:w="1101" w:type="dxa"/>
            <w:shd w:val="clear" w:color="auto" w:fill="F2F2F2" w:themeFill="background1" w:themeFillShade="F2"/>
          </w:tcPr>
          <w:p w14:paraId="626F1FF7" w14:textId="77777777" w:rsidR="00F013FC" w:rsidRDefault="00F013FC" w:rsidP="00F013FC">
            <w:pPr>
              <w:jc w:val="center"/>
              <w:rPr>
                <w:lang w:eastAsia="en-CA"/>
              </w:rPr>
            </w:pPr>
          </w:p>
        </w:tc>
        <w:tc>
          <w:tcPr>
            <w:tcW w:w="850" w:type="dxa"/>
            <w:shd w:val="clear" w:color="auto" w:fill="F2F2F2" w:themeFill="background1" w:themeFillShade="F2"/>
            <w:vAlign w:val="center"/>
          </w:tcPr>
          <w:p w14:paraId="5C2A2045" w14:textId="77777777" w:rsidR="00F013FC" w:rsidRDefault="00F013FC" w:rsidP="00F013FC">
            <w:pPr>
              <w:jc w:val="center"/>
              <w:rPr>
                <w:lang w:eastAsia="en-CA"/>
              </w:rPr>
            </w:pPr>
          </w:p>
        </w:tc>
        <w:tc>
          <w:tcPr>
            <w:tcW w:w="448" w:type="dxa"/>
            <w:shd w:val="clear" w:color="auto" w:fill="F2F2F2" w:themeFill="background1" w:themeFillShade="F2"/>
          </w:tcPr>
          <w:p w14:paraId="5724D33A" w14:textId="5CF51B8B" w:rsidR="00F013FC" w:rsidRDefault="00000000" w:rsidP="00F013FC">
            <w:pPr>
              <w:jc w:val="center"/>
              <w:rPr>
                <w:lang w:eastAsia="en-CA"/>
              </w:rPr>
            </w:pPr>
            <w:sdt>
              <w:sdtPr>
                <w:rPr>
                  <w:lang w:eastAsia="en-CA"/>
                </w:rPr>
                <w:id w:val="-676736118"/>
                <w14:checkbox>
                  <w14:checked w14:val="1"/>
                  <w14:checkedState w14:val="0050" w14:font="Wingdings 2"/>
                  <w14:uncheckedState w14:val="0020" w14:font="Wingdings 2"/>
                </w14:checkbox>
              </w:sdtPr>
              <w:sdtContent>
                <w:r w:rsidR="00F013FC" w:rsidRPr="00394AFD">
                  <w:rPr>
                    <w:lang w:eastAsia="en-CA"/>
                  </w:rPr>
                  <w:sym w:font="Wingdings 2" w:char="F050"/>
                </w:r>
              </w:sdtContent>
            </w:sdt>
          </w:p>
        </w:tc>
        <w:tc>
          <w:tcPr>
            <w:tcW w:w="1101" w:type="dxa"/>
            <w:shd w:val="clear" w:color="auto" w:fill="F2F2F2" w:themeFill="background1" w:themeFillShade="F2"/>
            <w:vAlign w:val="center"/>
          </w:tcPr>
          <w:p w14:paraId="3AC841F2" w14:textId="77777777" w:rsidR="00F013FC" w:rsidRDefault="00F013FC" w:rsidP="00F013FC">
            <w:pPr>
              <w:jc w:val="center"/>
              <w:rPr>
                <w:lang w:eastAsia="en-CA"/>
              </w:rPr>
            </w:pPr>
          </w:p>
        </w:tc>
        <w:tc>
          <w:tcPr>
            <w:tcW w:w="448" w:type="dxa"/>
            <w:shd w:val="clear" w:color="auto" w:fill="F2F2F2" w:themeFill="background1" w:themeFillShade="F2"/>
          </w:tcPr>
          <w:p w14:paraId="2F96ADA4" w14:textId="6AEBF97E" w:rsidR="00F013FC" w:rsidRDefault="00000000" w:rsidP="00F013FC">
            <w:pPr>
              <w:jc w:val="center"/>
              <w:rPr>
                <w:lang w:eastAsia="en-CA"/>
              </w:rPr>
            </w:pPr>
            <w:sdt>
              <w:sdtPr>
                <w:rPr>
                  <w:lang w:eastAsia="en-CA"/>
                </w:rPr>
                <w:id w:val="-465273279"/>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48" w:type="dxa"/>
            <w:shd w:val="clear" w:color="auto" w:fill="F2F2F2" w:themeFill="background1" w:themeFillShade="F2"/>
          </w:tcPr>
          <w:p w14:paraId="4290466B" w14:textId="78FCDB28" w:rsidR="00F013FC" w:rsidRDefault="00000000" w:rsidP="00F013FC">
            <w:pPr>
              <w:jc w:val="center"/>
              <w:rPr>
                <w:lang w:eastAsia="en-CA"/>
              </w:rPr>
            </w:pPr>
            <w:sdt>
              <w:sdtPr>
                <w:rPr>
                  <w:lang w:eastAsia="en-CA"/>
                </w:rPr>
                <w:id w:val="-1037656882"/>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423" w:type="dxa"/>
            <w:shd w:val="clear" w:color="auto" w:fill="F2F2F2" w:themeFill="background1" w:themeFillShade="F2"/>
          </w:tcPr>
          <w:p w14:paraId="33EA488B" w14:textId="52007070" w:rsidR="00F013FC" w:rsidRDefault="00000000" w:rsidP="00F013FC">
            <w:pPr>
              <w:jc w:val="center"/>
              <w:rPr>
                <w:lang w:eastAsia="en-CA"/>
              </w:rPr>
            </w:pPr>
            <w:sdt>
              <w:sdtPr>
                <w:rPr>
                  <w:lang w:eastAsia="en-CA"/>
                </w:rPr>
                <w:id w:val="992991431"/>
                <w14:checkbox>
                  <w14:checked w14:val="1"/>
                  <w14:checkedState w14:val="0050" w14:font="Wingdings 2"/>
                  <w14:uncheckedState w14:val="0020" w14:font="Wingdings 2"/>
                </w14:checkbox>
              </w:sdtPr>
              <w:sdtContent>
                <w:r w:rsidR="00F013FC" w:rsidRPr="00A102B1">
                  <w:rPr>
                    <w:lang w:eastAsia="en-CA"/>
                  </w:rPr>
                  <w:sym w:font="Wingdings 2" w:char="F050"/>
                </w:r>
              </w:sdtContent>
            </w:sdt>
          </w:p>
        </w:tc>
        <w:tc>
          <w:tcPr>
            <w:tcW w:w="964" w:type="dxa"/>
            <w:shd w:val="clear" w:color="auto" w:fill="F2F2F2" w:themeFill="background1" w:themeFillShade="F2"/>
            <w:vAlign w:val="center"/>
          </w:tcPr>
          <w:p w14:paraId="3DEDD5E3" w14:textId="77777777" w:rsidR="00F013FC" w:rsidRDefault="00F013FC" w:rsidP="00F013FC">
            <w:pPr>
              <w:jc w:val="center"/>
              <w:rPr>
                <w:lang w:eastAsia="en-CA"/>
              </w:rPr>
            </w:pPr>
          </w:p>
        </w:tc>
        <w:tc>
          <w:tcPr>
            <w:tcW w:w="3288" w:type="dxa"/>
            <w:shd w:val="clear" w:color="auto" w:fill="F2F2F2" w:themeFill="background1" w:themeFillShade="F2"/>
          </w:tcPr>
          <w:p w14:paraId="683333B0" w14:textId="77777777" w:rsidR="00F013FC" w:rsidRDefault="00F013FC" w:rsidP="00F013FC">
            <w:pPr>
              <w:rPr>
                <w:lang w:eastAsia="en-CA"/>
              </w:rPr>
            </w:pPr>
          </w:p>
        </w:tc>
      </w:tr>
      <w:tr w:rsidR="00F013FC" w14:paraId="469EF891" w14:textId="77777777" w:rsidTr="00DD2645">
        <w:tc>
          <w:tcPr>
            <w:tcW w:w="3060" w:type="dxa"/>
            <w:shd w:val="clear" w:color="auto" w:fill="F2F2F2" w:themeFill="background1" w:themeFillShade="F2"/>
          </w:tcPr>
          <w:p w14:paraId="785DBA0F" w14:textId="1FE13B12" w:rsidR="00F013FC" w:rsidRDefault="00F013FC" w:rsidP="00F013FC">
            <w:pPr>
              <w:rPr>
                <w:lang w:eastAsia="en-CA"/>
              </w:rPr>
            </w:pPr>
            <w:r w:rsidRPr="00E75D62">
              <w:lastRenderedPageBreak/>
              <w:t>CRU 164</w:t>
            </w:r>
            <w:r w:rsidRPr="00E75D62">
              <w:rPr>
                <w:rFonts w:ascii="Cambria Math" w:hAnsi="Cambria Math" w:cs="Cambria Math"/>
              </w:rPr>
              <w:t>‐</w:t>
            </w:r>
            <w:r w:rsidRPr="00E75D62">
              <w:t xml:space="preserve"> sales floor SE HORN/STROBE - STROBE TEST</w:t>
            </w:r>
          </w:p>
        </w:tc>
        <w:tc>
          <w:tcPr>
            <w:tcW w:w="907" w:type="dxa"/>
            <w:shd w:val="clear" w:color="auto" w:fill="F2F2F2" w:themeFill="background1" w:themeFillShade="F2"/>
            <w:vAlign w:val="center"/>
          </w:tcPr>
          <w:p w14:paraId="3EB7D8B2" w14:textId="77777777" w:rsidR="00F013FC" w:rsidRDefault="00F013FC" w:rsidP="00F013FC">
            <w:pPr>
              <w:rPr>
                <w:lang w:eastAsia="en-CA"/>
              </w:rPr>
            </w:pPr>
          </w:p>
        </w:tc>
        <w:tc>
          <w:tcPr>
            <w:tcW w:w="686" w:type="dxa"/>
            <w:shd w:val="clear" w:color="auto" w:fill="F2F2F2" w:themeFill="background1" w:themeFillShade="F2"/>
          </w:tcPr>
          <w:p w14:paraId="2E00F942" w14:textId="79D171D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6673596" w14:textId="77777777" w:rsidR="00F013FC" w:rsidRDefault="00F013FC" w:rsidP="00F013FC">
            <w:pPr>
              <w:jc w:val="center"/>
              <w:rPr>
                <w:lang w:eastAsia="en-CA"/>
              </w:rPr>
            </w:pPr>
          </w:p>
        </w:tc>
        <w:tc>
          <w:tcPr>
            <w:tcW w:w="1101" w:type="dxa"/>
            <w:shd w:val="clear" w:color="auto" w:fill="F2F2F2" w:themeFill="background1" w:themeFillShade="F2"/>
          </w:tcPr>
          <w:p w14:paraId="707FA8CF" w14:textId="77777777" w:rsidR="00F013FC" w:rsidRDefault="00F013FC" w:rsidP="00F013FC">
            <w:pPr>
              <w:jc w:val="center"/>
              <w:rPr>
                <w:lang w:eastAsia="en-CA"/>
              </w:rPr>
            </w:pPr>
          </w:p>
        </w:tc>
        <w:tc>
          <w:tcPr>
            <w:tcW w:w="850" w:type="dxa"/>
            <w:shd w:val="clear" w:color="auto" w:fill="F2F2F2" w:themeFill="background1" w:themeFillShade="F2"/>
            <w:vAlign w:val="center"/>
          </w:tcPr>
          <w:p w14:paraId="6C7C0E00" w14:textId="77777777" w:rsidR="00F013FC" w:rsidRDefault="00F013FC" w:rsidP="00F013FC">
            <w:pPr>
              <w:jc w:val="center"/>
              <w:rPr>
                <w:lang w:eastAsia="en-CA"/>
              </w:rPr>
            </w:pPr>
          </w:p>
        </w:tc>
        <w:tc>
          <w:tcPr>
            <w:tcW w:w="448" w:type="dxa"/>
            <w:shd w:val="clear" w:color="auto" w:fill="F2F2F2" w:themeFill="background1" w:themeFillShade="F2"/>
          </w:tcPr>
          <w:p w14:paraId="6E31F921" w14:textId="730F7C7E" w:rsidR="00F013FC" w:rsidRDefault="00000000" w:rsidP="00F013FC">
            <w:pPr>
              <w:jc w:val="center"/>
              <w:rPr>
                <w:lang w:eastAsia="en-CA"/>
              </w:rPr>
            </w:pPr>
            <w:sdt>
              <w:sdtPr>
                <w:rPr>
                  <w:lang w:eastAsia="en-CA"/>
                </w:rPr>
                <w:id w:val="650414993"/>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0E2F4CD2" w14:textId="77777777" w:rsidR="00F013FC" w:rsidRDefault="00F013FC" w:rsidP="00F013FC">
            <w:pPr>
              <w:jc w:val="center"/>
              <w:rPr>
                <w:lang w:eastAsia="en-CA"/>
              </w:rPr>
            </w:pPr>
          </w:p>
        </w:tc>
        <w:tc>
          <w:tcPr>
            <w:tcW w:w="448" w:type="dxa"/>
            <w:shd w:val="clear" w:color="auto" w:fill="F2F2F2" w:themeFill="background1" w:themeFillShade="F2"/>
          </w:tcPr>
          <w:p w14:paraId="47A2C212" w14:textId="14A34570" w:rsidR="00F013FC" w:rsidRDefault="00000000" w:rsidP="00F013FC">
            <w:pPr>
              <w:jc w:val="center"/>
              <w:rPr>
                <w:lang w:eastAsia="en-CA"/>
              </w:rPr>
            </w:pPr>
            <w:sdt>
              <w:sdtPr>
                <w:rPr>
                  <w:lang w:eastAsia="en-CA"/>
                </w:rPr>
                <w:id w:val="277689725"/>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49FC05B4" w14:textId="75C179ED" w:rsidR="00F013FC" w:rsidRDefault="00000000" w:rsidP="00F013FC">
            <w:pPr>
              <w:jc w:val="center"/>
              <w:rPr>
                <w:lang w:eastAsia="en-CA"/>
              </w:rPr>
            </w:pPr>
            <w:sdt>
              <w:sdtPr>
                <w:rPr>
                  <w:lang w:eastAsia="en-CA"/>
                </w:rPr>
                <w:id w:val="987818780"/>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6473AA12" w14:textId="14971999" w:rsidR="00F013FC" w:rsidRDefault="00000000" w:rsidP="00F013FC">
            <w:pPr>
              <w:jc w:val="center"/>
              <w:rPr>
                <w:lang w:eastAsia="en-CA"/>
              </w:rPr>
            </w:pPr>
            <w:sdt>
              <w:sdtPr>
                <w:rPr>
                  <w:lang w:eastAsia="en-CA"/>
                </w:rPr>
                <w:id w:val="-38124270"/>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44507305" w14:textId="77777777" w:rsidR="00F013FC" w:rsidRDefault="00F013FC" w:rsidP="00F013FC">
            <w:pPr>
              <w:jc w:val="center"/>
              <w:rPr>
                <w:lang w:eastAsia="en-CA"/>
              </w:rPr>
            </w:pPr>
          </w:p>
        </w:tc>
        <w:tc>
          <w:tcPr>
            <w:tcW w:w="3288" w:type="dxa"/>
            <w:shd w:val="clear" w:color="auto" w:fill="F2F2F2" w:themeFill="background1" w:themeFillShade="F2"/>
          </w:tcPr>
          <w:p w14:paraId="5D5951AB" w14:textId="77777777" w:rsidR="00F013FC" w:rsidRDefault="00F013FC" w:rsidP="00F013FC">
            <w:pPr>
              <w:rPr>
                <w:lang w:eastAsia="en-CA"/>
              </w:rPr>
            </w:pPr>
          </w:p>
        </w:tc>
      </w:tr>
      <w:tr w:rsidR="00F013FC" w14:paraId="2626CE26" w14:textId="77777777" w:rsidTr="00DD2645">
        <w:tc>
          <w:tcPr>
            <w:tcW w:w="3060" w:type="dxa"/>
            <w:shd w:val="clear" w:color="auto" w:fill="F2F2F2" w:themeFill="background1" w:themeFillShade="F2"/>
          </w:tcPr>
          <w:p w14:paraId="5BB2BEA5" w14:textId="0E7A88C4" w:rsidR="00F013FC" w:rsidRDefault="00F013FC" w:rsidP="00F013FC">
            <w:pPr>
              <w:rPr>
                <w:lang w:eastAsia="en-CA"/>
              </w:rPr>
            </w:pPr>
            <w:r w:rsidRPr="00E75D62">
              <w:t>CRU 164</w:t>
            </w:r>
            <w:r w:rsidRPr="00E75D62">
              <w:rPr>
                <w:rFonts w:ascii="Cambria Math" w:hAnsi="Cambria Math" w:cs="Cambria Math"/>
              </w:rPr>
              <w:t>‐</w:t>
            </w:r>
            <w:r w:rsidRPr="00E75D62">
              <w:t xml:space="preserve"> sales floor NE HORN/STROBE - HORN TEST</w:t>
            </w:r>
          </w:p>
        </w:tc>
        <w:tc>
          <w:tcPr>
            <w:tcW w:w="907" w:type="dxa"/>
            <w:shd w:val="clear" w:color="auto" w:fill="F2F2F2" w:themeFill="background1" w:themeFillShade="F2"/>
            <w:vAlign w:val="center"/>
          </w:tcPr>
          <w:p w14:paraId="7348B653" w14:textId="77777777" w:rsidR="00F013FC" w:rsidRDefault="00F013FC" w:rsidP="00F013FC">
            <w:pPr>
              <w:rPr>
                <w:lang w:eastAsia="en-CA"/>
              </w:rPr>
            </w:pPr>
          </w:p>
        </w:tc>
        <w:tc>
          <w:tcPr>
            <w:tcW w:w="686" w:type="dxa"/>
            <w:shd w:val="clear" w:color="auto" w:fill="F2F2F2" w:themeFill="background1" w:themeFillShade="F2"/>
          </w:tcPr>
          <w:p w14:paraId="47878E0E" w14:textId="7309D57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6618B53" w14:textId="77777777" w:rsidR="00F013FC" w:rsidRDefault="00F013FC" w:rsidP="00F013FC">
            <w:pPr>
              <w:jc w:val="center"/>
              <w:rPr>
                <w:lang w:eastAsia="en-CA"/>
              </w:rPr>
            </w:pPr>
          </w:p>
        </w:tc>
        <w:tc>
          <w:tcPr>
            <w:tcW w:w="1101" w:type="dxa"/>
            <w:shd w:val="clear" w:color="auto" w:fill="F2F2F2" w:themeFill="background1" w:themeFillShade="F2"/>
          </w:tcPr>
          <w:p w14:paraId="572AB9A1" w14:textId="77777777" w:rsidR="00F013FC" w:rsidRDefault="00F013FC" w:rsidP="00F013FC">
            <w:pPr>
              <w:jc w:val="center"/>
              <w:rPr>
                <w:lang w:eastAsia="en-CA"/>
              </w:rPr>
            </w:pPr>
          </w:p>
        </w:tc>
        <w:tc>
          <w:tcPr>
            <w:tcW w:w="850" w:type="dxa"/>
            <w:shd w:val="clear" w:color="auto" w:fill="F2F2F2" w:themeFill="background1" w:themeFillShade="F2"/>
            <w:vAlign w:val="center"/>
          </w:tcPr>
          <w:p w14:paraId="1D204476" w14:textId="77777777" w:rsidR="00F013FC" w:rsidRDefault="00F013FC" w:rsidP="00F013FC">
            <w:pPr>
              <w:jc w:val="center"/>
              <w:rPr>
                <w:lang w:eastAsia="en-CA"/>
              </w:rPr>
            </w:pPr>
          </w:p>
        </w:tc>
        <w:tc>
          <w:tcPr>
            <w:tcW w:w="448" w:type="dxa"/>
            <w:shd w:val="clear" w:color="auto" w:fill="F2F2F2" w:themeFill="background1" w:themeFillShade="F2"/>
          </w:tcPr>
          <w:p w14:paraId="79EF16B7" w14:textId="02A56F5F" w:rsidR="00F013FC" w:rsidRDefault="00000000" w:rsidP="00F013FC">
            <w:pPr>
              <w:jc w:val="center"/>
              <w:rPr>
                <w:lang w:eastAsia="en-CA"/>
              </w:rPr>
            </w:pPr>
            <w:sdt>
              <w:sdtPr>
                <w:rPr>
                  <w:lang w:eastAsia="en-CA"/>
                </w:rPr>
                <w:id w:val="1750069284"/>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64475EFE" w14:textId="77777777" w:rsidR="00F013FC" w:rsidRDefault="00F013FC" w:rsidP="00F013FC">
            <w:pPr>
              <w:jc w:val="center"/>
              <w:rPr>
                <w:lang w:eastAsia="en-CA"/>
              </w:rPr>
            </w:pPr>
          </w:p>
        </w:tc>
        <w:tc>
          <w:tcPr>
            <w:tcW w:w="448" w:type="dxa"/>
            <w:shd w:val="clear" w:color="auto" w:fill="F2F2F2" w:themeFill="background1" w:themeFillShade="F2"/>
          </w:tcPr>
          <w:p w14:paraId="2114217F" w14:textId="1E7FED05" w:rsidR="00F013FC" w:rsidRDefault="00000000" w:rsidP="00F013FC">
            <w:pPr>
              <w:jc w:val="center"/>
              <w:rPr>
                <w:lang w:eastAsia="en-CA"/>
              </w:rPr>
            </w:pPr>
            <w:sdt>
              <w:sdtPr>
                <w:rPr>
                  <w:lang w:eastAsia="en-CA"/>
                </w:rPr>
                <w:id w:val="-1386866033"/>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1C55DC35" w14:textId="4D92E994" w:rsidR="00F013FC" w:rsidRDefault="00000000" w:rsidP="00F013FC">
            <w:pPr>
              <w:jc w:val="center"/>
              <w:rPr>
                <w:lang w:eastAsia="en-CA"/>
              </w:rPr>
            </w:pPr>
            <w:sdt>
              <w:sdtPr>
                <w:rPr>
                  <w:lang w:eastAsia="en-CA"/>
                </w:rPr>
                <w:id w:val="886998292"/>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24ED9347" w14:textId="2C37FDD5" w:rsidR="00F013FC" w:rsidRDefault="00000000" w:rsidP="00F013FC">
            <w:pPr>
              <w:jc w:val="center"/>
              <w:rPr>
                <w:lang w:eastAsia="en-CA"/>
              </w:rPr>
            </w:pPr>
            <w:sdt>
              <w:sdtPr>
                <w:rPr>
                  <w:lang w:eastAsia="en-CA"/>
                </w:rPr>
                <w:id w:val="125518757"/>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4937E335" w14:textId="77777777" w:rsidR="00F013FC" w:rsidRDefault="00F013FC" w:rsidP="00F013FC">
            <w:pPr>
              <w:jc w:val="center"/>
              <w:rPr>
                <w:lang w:eastAsia="en-CA"/>
              </w:rPr>
            </w:pPr>
          </w:p>
        </w:tc>
        <w:tc>
          <w:tcPr>
            <w:tcW w:w="3288" w:type="dxa"/>
            <w:shd w:val="clear" w:color="auto" w:fill="F2F2F2" w:themeFill="background1" w:themeFillShade="F2"/>
          </w:tcPr>
          <w:p w14:paraId="00144EFC" w14:textId="77777777" w:rsidR="00F013FC" w:rsidRDefault="00F013FC" w:rsidP="00F013FC">
            <w:pPr>
              <w:rPr>
                <w:lang w:eastAsia="en-CA"/>
              </w:rPr>
            </w:pPr>
          </w:p>
        </w:tc>
      </w:tr>
      <w:tr w:rsidR="00F013FC" w14:paraId="690593A9" w14:textId="77777777" w:rsidTr="00DD2645">
        <w:tc>
          <w:tcPr>
            <w:tcW w:w="3060" w:type="dxa"/>
            <w:shd w:val="clear" w:color="auto" w:fill="F2F2F2" w:themeFill="background1" w:themeFillShade="F2"/>
          </w:tcPr>
          <w:p w14:paraId="39BF4EEA" w14:textId="05D7A9F4" w:rsidR="00F013FC" w:rsidRDefault="00F013FC" w:rsidP="00F013FC">
            <w:pPr>
              <w:rPr>
                <w:lang w:eastAsia="en-CA"/>
              </w:rPr>
            </w:pPr>
            <w:r w:rsidRPr="00E75D62">
              <w:t>CRU 164</w:t>
            </w:r>
            <w:r w:rsidRPr="00E75D62">
              <w:rPr>
                <w:rFonts w:ascii="Cambria Math" w:hAnsi="Cambria Math" w:cs="Cambria Math"/>
              </w:rPr>
              <w:t>‐</w:t>
            </w:r>
            <w:r w:rsidRPr="00E75D62">
              <w:t xml:space="preserve"> sales floor NE HORN/STROBE - STROBE TEST</w:t>
            </w:r>
          </w:p>
        </w:tc>
        <w:tc>
          <w:tcPr>
            <w:tcW w:w="907" w:type="dxa"/>
            <w:shd w:val="clear" w:color="auto" w:fill="F2F2F2" w:themeFill="background1" w:themeFillShade="F2"/>
            <w:vAlign w:val="center"/>
          </w:tcPr>
          <w:p w14:paraId="7B433694" w14:textId="77777777" w:rsidR="00F013FC" w:rsidRDefault="00F013FC" w:rsidP="00F013FC">
            <w:pPr>
              <w:rPr>
                <w:lang w:eastAsia="en-CA"/>
              </w:rPr>
            </w:pPr>
          </w:p>
        </w:tc>
        <w:tc>
          <w:tcPr>
            <w:tcW w:w="686" w:type="dxa"/>
            <w:shd w:val="clear" w:color="auto" w:fill="F2F2F2" w:themeFill="background1" w:themeFillShade="F2"/>
          </w:tcPr>
          <w:p w14:paraId="5C91C838" w14:textId="5B4F409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FBB014E" w14:textId="77777777" w:rsidR="00F013FC" w:rsidRDefault="00F013FC" w:rsidP="00F013FC">
            <w:pPr>
              <w:jc w:val="center"/>
              <w:rPr>
                <w:lang w:eastAsia="en-CA"/>
              </w:rPr>
            </w:pPr>
          </w:p>
        </w:tc>
        <w:tc>
          <w:tcPr>
            <w:tcW w:w="1101" w:type="dxa"/>
            <w:shd w:val="clear" w:color="auto" w:fill="F2F2F2" w:themeFill="background1" w:themeFillShade="F2"/>
          </w:tcPr>
          <w:p w14:paraId="242DFBEF" w14:textId="77777777" w:rsidR="00F013FC" w:rsidRDefault="00F013FC" w:rsidP="00F013FC">
            <w:pPr>
              <w:jc w:val="center"/>
              <w:rPr>
                <w:lang w:eastAsia="en-CA"/>
              </w:rPr>
            </w:pPr>
          </w:p>
        </w:tc>
        <w:tc>
          <w:tcPr>
            <w:tcW w:w="850" w:type="dxa"/>
            <w:shd w:val="clear" w:color="auto" w:fill="F2F2F2" w:themeFill="background1" w:themeFillShade="F2"/>
            <w:vAlign w:val="center"/>
          </w:tcPr>
          <w:p w14:paraId="1326B733" w14:textId="77777777" w:rsidR="00F013FC" w:rsidRDefault="00F013FC" w:rsidP="00F013FC">
            <w:pPr>
              <w:jc w:val="center"/>
              <w:rPr>
                <w:lang w:eastAsia="en-CA"/>
              </w:rPr>
            </w:pPr>
          </w:p>
        </w:tc>
        <w:tc>
          <w:tcPr>
            <w:tcW w:w="448" w:type="dxa"/>
            <w:shd w:val="clear" w:color="auto" w:fill="F2F2F2" w:themeFill="background1" w:themeFillShade="F2"/>
          </w:tcPr>
          <w:p w14:paraId="4F4EDBEB" w14:textId="05C67537" w:rsidR="00F013FC" w:rsidRDefault="00000000" w:rsidP="00F013FC">
            <w:pPr>
              <w:jc w:val="center"/>
              <w:rPr>
                <w:lang w:eastAsia="en-CA"/>
              </w:rPr>
            </w:pPr>
            <w:sdt>
              <w:sdtPr>
                <w:rPr>
                  <w:lang w:eastAsia="en-CA"/>
                </w:rPr>
                <w:id w:val="1063057485"/>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1F57AFA6" w14:textId="77777777" w:rsidR="00F013FC" w:rsidRDefault="00F013FC" w:rsidP="00F013FC">
            <w:pPr>
              <w:jc w:val="center"/>
              <w:rPr>
                <w:lang w:eastAsia="en-CA"/>
              </w:rPr>
            </w:pPr>
          </w:p>
        </w:tc>
        <w:tc>
          <w:tcPr>
            <w:tcW w:w="448" w:type="dxa"/>
            <w:shd w:val="clear" w:color="auto" w:fill="F2F2F2" w:themeFill="background1" w:themeFillShade="F2"/>
          </w:tcPr>
          <w:p w14:paraId="01FA2EA7" w14:textId="653E2E96" w:rsidR="00F013FC" w:rsidRDefault="00000000" w:rsidP="00F013FC">
            <w:pPr>
              <w:jc w:val="center"/>
              <w:rPr>
                <w:lang w:eastAsia="en-CA"/>
              </w:rPr>
            </w:pPr>
            <w:sdt>
              <w:sdtPr>
                <w:rPr>
                  <w:lang w:eastAsia="en-CA"/>
                </w:rPr>
                <w:id w:val="1500009472"/>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75DC6ABF" w14:textId="1CC1A46E" w:rsidR="00F013FC" w:rsidRDefault="00000000" w:rsidP="00F013FC">
            <w:pPr>
              <w:jc w:val="center"/>
              <w:rPr>
                <w:lang w:eastAsia="en-CA"/>
              </w:rPr>
            </w:pPr>
            <w:sdt>
              <w:sdtPr>
                <w:rPr>
                  <w:lang w:eastAsia="en-CA"/>
                </w:rPr>
                <w:id w:val="808436660"/>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23F8166E" w14:textId="4BFF1ECA" w:rsidR="00F013FC" w:rsidRDefault="00000000" w:rsidP="00F013FC">
            <w:pPr>
              <w:jc w:val="center"/>
              <w:rPr>
                <w:lang w:eastAsia="en-CA"/>
              </w:rPr>
            </w:pPr>
            <w:sdt>
              <w:sdtPr>
                <w:rPr>
                  <w:lang w:eastAsia="en-CA"/>
                </w:rPr>
                <w:id w:val="-165488515"/>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7F8139DF" w14:textId="77777777" w:rsidR="00F013FC" w:rsidRDefault="00F013FC" w:rsidP="00F013FC">
            <w:pPr>
              <w:jc w:val="center"/>
              <w:rPr>
                <w:lang w:eastAsia="en-CA"/>
              </w:rPr>
            </w:pPr>
          </w:p>
        </w:tc>
        <w:tc>
          <w:tcPr>
            <w:tcW w:w="3288" w:type="dxa"/>
            <w:shd w:val="clear" w:color="auto" w:fill="F2F2F2" w:themeFill="background1" w:themeFillShade="F2"/>
          </w:tcPr>
          <w:p w14:paraId="1B961DE5" w14:textId="77777777" w:rsidR="00F013FC" w:rsidRDefault="00F013FC" w:rsidP="00F013FC">
            <w:pPr>
              <w:rPr>
                <w:lang w:eastAsia="en-CA"/>
              </w:rPr>
            </w:pPr>
          </w:p>
        </w:tc>
      </w:tr>
      <w:tr w:rsidR="00F013FC" w14:paraId="56C0CE7C" w14:textId="77777777" w:rsidTr="00DD2645">
        <w:tc>
          <w:tcPr>
            <w:tcW w:w="3060" w:type="dxa"/>
            <w:shd w:val="clear" w:color="auto" w:fill="F2F2F2" w:themeFill="background1" w:themeFillShade="F2"/>
          </w:tcPr>
          <w:p w14:paraId="15FEA073" w14:textId="3291E547" w:rsidR="00F013FC" w:rsidRDefault="00F013FC" w:rsidP="00F013FC">
            <w:pPr>
              <w:rPr>
                <w:lang w:eastAsia="en-CA"/>
              </w:rPr>
            </w:pPr>
            <w:r w:rsidRPr="00E75D62">
              <w:t>CRU 164</w:t>
            </w:r>
            <w:r w:rsidRPr="00E75D62">
              <w:rPr>
                <w:rFonts w:ascii="Cambria Math" w:hAnsi="Cambria Math" w:cs="Cambria Math"/>
              </w:rPr>
              <w:t>‐</w:t>
            </w:r>
            <w:r w:rsidRPr="00E75D62">
              <w:t xml:space="preserve"> storage room S HORN/STROBE - HORN TEST</w:t>
            </w:r>
          </w:p>
        </w:tc>
        <w:tc>
          <w:tcPr>
            <w:tcW w:w="907" w:type="dxa"/>
            <w:shd w:val="clear" w:color="auto" w:fill="F2F2F2" w:themeFill="background1" w:themeFillShade="F2"/>
            <w:vAlign w:val="center"/>
          </w:tcPr>
          <w:p w14:paraId="645E1E63" w14:textId="77777777" w:rsidR="00F013FC" w:rsidRDefault="00F013FC" w:rsidP="00F013FC">
            <w:pPr>
              <w:rPr>
                <w:lang w:eastAsia="en-CA"/>
              </w:rPr>
            </w:pPr>
          </w:p>
        </w:tc>
        <w:tc>
          <w:tcPr>
            <w:tcW w:w="686" w:type="dxa"/>
            <w:shd w:val="clear" w:color="auto" w:fill="F2F2F2" w:themeFill="background1" w:themeFillShade="F2"/>
          </w:tcPr>
          <w:p w14:paraId="09C0A82A" w14:textId="0A6F007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F0011D3" w14:textId="77777777" w:rsidR="00F013FC" w:rsidRDefault="00F013FC" w:rsidP="00F013FC">
            <w:pPr>
              <w:jc w:val="center"/>
              <w:rPr>
                <w:lang w:eastAsia="en-CA"/>
              </w:rPr>
            </w:pPr>
          </w:p>
        </w:tc>
        <w:tc>
          <w:tcPr>
            <w:tcW w:w="1101" w:type="dxa"/>
            <w:shd w:val="clear" w:color="auto" w:fill="F2F2F2" w:themeFill="background1" w:themeFillShade="F2"/>
          </w:tcPr>
          <w:p w14:paraId="00B898D5" w14:textId="77777777" w:rsidR="00F013FC" w:rsidRDefault="00F013FC" w:rsidP="00F013FC">
            <w:pPr>
              <w:jc w:val="center"/>
              <w:rPr>
                <w:lang w:eastAsia="en-CA"/>
              </w:rPr>
            </w:pPr>
          </w:p>
        </w:tc>
        <w:tc>
          <w:tcPr>
            <w:tcW w:w="850" w:type="dxa"/>
            <w:shd w:val="clear" w:color="auto" w:fill="F2F2F2" w:themeFill="background1" w:themeFillShade="F2"/>
            <w:vAlign w:val="center"/>
          </w:tcPr>
          <w:p w14:paraId="44CBDA4D" w14:textId="77777777" w:rsidR="00F013FC" w:rsidRDefault="00F013FC" w:rsidP="00F013FC">
            <w:pPr>
              <w:jc w:val="center"/>
              <w:rPr>
                <w:lang w:eastAsia="en-CA"/>
              </w:rPr>
            </w:pPr>
          </w:p>
        </w:tc>
        <w:tc>
          <w:tcPr>
            <w:tcW w:w="448" w:type="dxa"/>
            <w:shd w:val="clear" w:color="auto" w:fill="F2F2F2" w:themeFill="background1" w:themeFillShade="F2"/>
          </w:tcPr>
          <w:p w14:paraId="5B829B48" w14:textId="62B7D05D" w:rsidR="00F013FC" w:rsidRDefault="00000000" w:rsidP="00F013FC">
            <w:pPr>
              <w:jc w:val="center"/>
              <w:rPr>
                <w:lang w:eastAsia="en-CA"/>
              </w:rPr>
            </w:pPr>
            <w:sdt>
              <w:sdtPr>
                <w:rPr>
                  <w:lang w:eastAsia="en-CA"/>
                </w:rPr>
                <w:id w:val="1394003386"/>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3C8C0042" w14:textId="77777777" w:rsidR="00F013FC" w:rsidRDefault="00F013FC" w:rsidP="00F013FC">
            <w:pPr>
              <w:jc w:val="center"/>
              <w:rPr>
                <w:lang w:eastAsia="en-CA"/>
              </w:rPr>
            </w:pPr>
          </w:p>
        </w:tc>
        <w:tc>
          <w:tcPr>
            <w:tcW w:w="448" w:type="dxa"/>
            <w:shd w:val="clear" w:color="auto" w:fill="F2F2F2" w:themeFill="background1" w:themeFillShade="F2"/>
          </w:tcPr>
          <w:p w14:paraId="61F2BB6B" w14:textId="7EE480A3" w:rsidR="00F013FC" w:rsidRDefault="00000000" w:rsidP="00F013FC">
            <w:pPr>
              <w:jc w:val="center"/>
              <w:rPr>
                <w:lang w:eastAsia="en-CA"/>
              </w:rPr>
            </w:pPr>
            <w:sdt>
              <w:sdtPr>
                <w:rPr>
                  <w:lang w:eastAsia="en-CA"/>
                </w:rPr>
                <w:id w:val="991748544"/>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380CD0BD" w14:textId="4642B0FB" w:rsidR="00F013FC" w:rsidRDefault="00000000" w:rsidP="00F013FC">
            <w:pPr>
              <w:jc w:val="center"/>
              <w:rPr>
                <w:lang w:eastAsia="en-CA"/>
              </w:rPr>
            </w:pPr>
            <w:sdt>
              <w:sdtPr>
                <w:rPr>
                  <w:lang w:eastAsia="en-CA"/>
                </w:rPr>
                <w:id w:val="-1751490825"/>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5EB0A678" w14:textId="6E334733" w:rsidR="00F013FC" w:rsidRDefault="00000000" w:rsidP="00F013FC">
            <w:pPr>
              <w:jc w:val="center"/>
              <w:rPr>
                <w:lang w:eastAsia="en-CA"/>
              </w:rPr>
            </w:pPr>
            <w:sdt>
              <w:sdtPr>
                <w:rPr>
                  <w:lang w:eastAsia="en-CA"/>
                </w:rPr>
                <w:id w:val="714773362"/>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39EF3232" w14:textId="77777777" w:rsidR="00F013FC" w:rsidRDefault="00F013FC" w:rsidP="00F013FC">
            <w:pPr>
              <w:jc w:val="center"/>
              <w:rPr>
                <w:lang w:eastAsia="en-CA"/>
              </w:rPr>
            </w:pPr>
          </w:p>
        </w:tc>
        <w:tc>
          <w:tcPr>
            <w:tcW w:w="3288" w:type="dxa"/>
            <w:shd w:val="clear" w:color="auto" w:fill="F2F2F2" w:themeFill="background1" w:themeFillShade="F2"/>
          </w:tcPr>
          <w:p w14:paraId="28657185" w14:textId="77777777" w:rsidR="00F013FC" w:rsidRDefault="00F013FC" w:rsidP="00F013FC">
            <w:pPr>
              <w:rPr>
                <w:lang w:eastAsia="en-CA"/>
              </w:rPr>
            </w:pPr>
          </w:p>
        </w:tc>
      </w:tr>
      <w:tr w:rsidR="00F013FC" w14:paraId="46645A53" w14:textId="77777777" w:rsidTr="00DD2645">
        <w:tc>
          <w:tcPr>
            <w:tcW w:w="3060" w:type="dxa"/>
            <w:shd w:val="clear" w:color="auto" w:fill="F2F2F2" w:themeFill="background1" w:themeFillShade="F2"/>
          </w:tcPr>
          <w:p w14:paraId="3DBE5CB7" w14:textId="31B472BC" w:rsidR="00F013FC" w:rsidRDefault="00F013FC" w:rsidP="00F013FC">
            <w:pPr>
              <w:rPr>
                <w:lang w:eastAsia="en-CA"/>
              </w:rPr>
            </w:pPr>
            <w:r w:rsidRPr="00E75D62">
              <w:t>CRU 164</w:t>
            </w:r>
            <w:r w:rsidRPr="00E75D62">
              <w:rPr>
                <w:rFonts w:ascii="Cambria Math" w:hAnsi="Cambria Math" w:cs="Cambria Math"/>
              </w:rPr>
              <w:t>‐</w:t>
            </w:r>
            <w:r w:rsidRPr="00E75D62">
              <w:t xml:space="preserve"> storage room S HORN/STROBE - STROBE TEST</w:t>
            </w:r>
          </w:p>
        </w:tc>
        <w:tc>
          <w:tcPr>
            <w:tcW w:w="907" w:type="dxa"/>
            <w:shd w:val="clear" w:color="auto" w:fill="F2F2F2" w:themeFill="background1" w:themeFillShade="F2"/>
            <w:vAlign w:val="center"/>
          </w:tcPr>
          <w:p w14:paraId="4AF7A103" w14:textId="77777777" w:rsidR="00F013FC" w:rsidRDefault="00F013FC" w:rsidP="00F013FC">
            <w:pPr>
              <w:rPr>
                <w:lang w:eastAsia="en-CA"/>
              </w:rPr>
            </w:pPr>
          </w:p>
        </w:tc>
        <w:tc>
          <w:tcPr>
            <w:tcW w:w="686" w:type="dxa"/>
            <w:shd w:val="clear" w:color="auto" w:fill="F2F2F2" w:themeFill="background1" w:themeFillShade="F2"/>
          </w:tcPr>
          <w:p w14:paraId="18E8C356" w14:textId="5F725E07"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49A8C84" w14:textId="77777777" w:rsidR="00F013FC" w:rsidRDefault="00F013FC" w:rsidP="00F013FC">
            <w:pPr>
              <w:jc w:val="center"/>
              <w:rPr>
                <w:lang w:eastAsia="en-CA"/>
              </w:rPr>
            </w:pPr>
          </w:p>
        </w:tc>
        <w:tc>
          <w:tcPr>
            <w:tcW w:w="1101" w:type="dxa"/>
            <w:shd w:val="clear" w:color="auto" w:fill="F2F2F2" w:themeFill="background1" w:themeFillShade="F2"/>
          </w:tcPr>
          <w:p w14:paraId="280D685D" w14:textId="77777777" w:rsidR="00F013FC" w:rsidRDefault="00F013FC" w:rsidP="00F013FC">
            <w:pPr>
              <w:jc w:val="center"/>
              <w:rPr>
                <w:lang w:eastAsia="en-CA"/>
              </w:rPr>
            </w:pPr>
          </w:p>
        </w:tc>
        <w:tc>
          <w:tcPr>
            <w:tcW w:w="850" w:type="dxa"/>
            <w:shd w:val="clear" w:color="auto" w:fill="F2F2F2" w:themeFill="background1" w:themeFillShade="F2"/>
            <w:vAlign w:val="center"/>
          </w:tcPr>
          <w:p w14:paraId="25698B68" w14:textId="77777777" w:rsidR="00F013FC" w:rsidRDefault="00F013FC" w:rsidP="00F013FC">
            <w:pPr>
              <w:jc w:val="center"/>
              <w:rPr>
                <w:lang w:eastAsia="en-CA"/>
              </w:rPr>
            </w:pPr>
          </w:p>
        </w:tc>
        <w:tc>
          <w:tcPr>
            <w:tcW w:w="448" w:type="dxa"/>
            <w:shd w:val="clear" w:color="auto" w:fill="F2F2F2" w:themeFill="background1" w:themeFillShade="F2"/>
          </w:tcPr>
          <w:p w14:paraId="5D15E388" w14:textId="25940598" w:rsidR="00F013FC" w:rsidRDefault="00000000" w:rsidP="00F013FC">
            <w:pPr>
              <w:jc w:val="center"/>
              <w:rPr>
                <w:lang w:eastAsia="en-CA"/>
              </w:rPr>
            </w:pPr>
            <w:sdt>
              <w:sdtPr>
                <w:rPr>
                  <w:lang w:eastAsia="en-CA"/>
                </w:rPr>
                <w:id w:val="-2122141343"/>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2BC6AE93" w14:textId="77777777" w:rsidR="00F013FC" w:rsidRDefault="00F013FC" w:rsidP="00F013FC">
            <w:pPr>
              <w:jc w:val="center"/>
              <w:rPr>
                <w:lang w:eastAsia="en-CA"/>
              </w:rPr>
            </w:pPr>
          </w:p>
        </w:tc>
        <w:tc>
          <w:tcPr>
            <w:tcW w:w="448" w:type="dxa"/>
            <w:shd w:val="clear" w:color="auto" w:fill="F2F2F2" w:themeFill="background1" w:themeFillShade="F2"/>
          </w:tcPr>
          <w:p w14:paraId="002412E6" w14:textId="0C33A192" w:rsidR="00F013FC" w:rsidRDefault="00000000" w:rsidP="00F013FC">
            <w:pPr>
              <w:jc w:val="center"/>
              <w:rPr>
                <w:lang w:eastAsia="en-CA"/>
              </w:rPr>
            </w:pPr>
            <w:sdt>
              <w:sdtPr>
                <w:rPr>
                  <w:lang w:eastAsia="en-CA"/>
                </w:rPr>
                <w:id w:val="1045410458"/>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02F5BEB3" w14:textId="38EA8F68" w:rsidR="00F013FC" w:rsidRDefault="00000000" w:rsidP="00F013FC">
            <w:pPr>
              <w:jc w:val="center"/>
              <w:rPr>
                <w:lang w:eastAsia="en-CA"/>
              </w:rPr>
            </w:pPr>
            <w:sdt>
              <w:sdtPr>
                <w:rPr>
                  <w:lang w:eastAsia="en-CA"/>
                </w:rPr>
                <w:id w:val="253257076"/>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28A194E6" w14:textId="33199A73" w:rsidR="00F013FC" w:rsidRDefault="00000000" w:rsidP="00F013FC">
            <w:pPr>
              <w:jc w:val="center"/>
              <w:rPr>
                <w:lang w:eastAsia="en-CA"/>
              </w:rPr>
            </w:pPr>
            <w:sdt>
              <w:sdtPr>
                <w:rPr>
                  <w:lang w:eastAsia="en-CA"/>
                </w:rPr>
                <w:id w:val="-2139180909"/>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59DA026D" w14:textId="77777777" w:rsidR="00F013FC" w:rsidRDefault="00F013FC" w:rsidP="00F013FC">
            <w:pPr>
              <w:jc w:val="center"/>
              <w:rPr>
                <w:lang w:eastAsia="en-CA"/>
              </w:rPr>
            </w:pPr>
          </w:p>
        </w:tc>
        <w:tc>
          <w:tcPr>
            <w:tcW w:w="3288" w:type="dxa"/>
            <w:shd w:val="clear" w:color="auto" w:fill="F2F2F2" w:themeFill="background1" w:themeFillShade="F2"/>
          </w:tcPr>
          <w:p w14:paraId="1B9BE31C" w14:textId="77777777" w:rsidR="00F013FC" w:rsidRDefault="00F013FC" w:rsidP="00F013FC">
            <w:pPr>
              <w:rPr>
                <w:lang w:eastAsia="en-CA"/>
              </w:rPr>
            </w:pPr>
          </w:p>
        </w:tc>
      </w:tr>
      <w:tr w:rsidR="00F013FC" w14:paraId="2129A3F1" w14:textId="77777777" w:rsidTr="00DD2645">
        <w:tc>
          <w:tcPr>
            <w:tcW w:w="3060" w:type="dxa"/>
            <w:shd w:val="clear" w:color="auto" w:fill="F2F2F2" w:themeFill="background1" w:themeFillShade="F2"/>
          </w:tcPr>
          <w:p w14:paraId="12EA01FD" w14:textId="5D167BFD" w:rsidR="00F013FC" w:rsidRDefault="00F013FC" w:rsidP="00F013FC">
            <w:pPr>
              <w:rPr>
                <w:lang w:eastAsia="en-CA"/>
              </w:rPr>
            </w:pPr>
            <w:r w:rsidRPr="00E75D62">
              <w:t>CRU 164</w:t>
            </w:r>
            <w:r w:rsidRPr="00E75D62">
              <w:rPr>
                <w:rFonts w:ascii="Cambria Math" w:hAnsi="Cambria Math" w:cs="Cambria Math"/>
              </w:rPr>
              <w:t>‐</w:t>
            </w:r>
            <w:r w:rsidRPr="00E75D62">
              <w:t xml:space="preserve"> storage room N HORN/STROBE - HORN TEST</w:t>
            </w:r>
          </w:p>
        </w:tc>
        <w:tc>
          <w:tcPr>
            <w:tcW w:w="907" w:type="dxa"/>
            <w:shd w:val="clear" w:color="auto" w:fill="F2F2F2" w:themeFill="background1" w:themeFillShade="F2"/>
            <w:vAlign w:val="center"/>
          </w:tcPr>
          <w:p w14:paraId="365B069A" w14:textId="77777777" w:rsidR="00F013FC" w:rsidRDefault="00F013FC" w:rsidP="00F013FC">
            <w:pPr>
              <w:rPr>
                <w:lang w:eastAsia="en-CA"/>
              </w:rPr>
            </w:pPr>
          </w:p>
        </w:tc>
        <w:tc>
          <w:tcPr>
            <w:tcW w:w="686" w:type="dxa"/>
            <w:shd w:val="clear" w:color="auto" w:fill="F2F2F2" w:themeFill="background1" w:themeFillShade="F2"/>
          </w:tcPr>
          <w:p w14:paraId="5D19048E" w14:textId="418E093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3D0A7C9" w14:textId="77777777" w:rsidR="00F013FC" w:rsidRDefault="00F013FC" w:rsidP="00F013FC">
            <w:pPr>
              <w:jc w:val="center"/>
              <w:rPr>
                <w:lang w:eastAsia="en-CA"/>
              </w:rPr>
            </w:pPr>
          </w:p>
        </w:tc>
        <w:tc>
          <w:tcPr>
            <w:tcW w:w="1101" w:type="dxa"/>
            <w:shd w:val="clear" w:color="auto" w:fill="F2F2F2" w:themeFill="background1" w:themeFillShade="F2"/>
          </w:tcPr>
          <w:p w14:paraId="16C18896" w14:textId="77777777" w:rsidR="00F013FC" w:rsidRDefault="00F013FC" w:rsidP="00F013FC">
            <w:pPr>
              <w:jc w:val="center"/>
              <w:rPr>
                <w:lang w:eastAsia="en-CA"/>
              </w:rPr>
            </w:pPr>
          </w:p>
        </w:tc>
        <w:tc>
          <w:tcPr>
            <w:tcW w:w="850" w:type="dxa"/>
            <w:shd w:val="clear" w:color="auto" w:fill="F2F2F2" w:themeFill="background1" w:themeFillShade="F2"/>
            <w:vAlign w:val="center"/>
          </w:tcPr>
          <w:p w14:paraId="19A1AFAC" w14:textId="77777777" w:rsidR="00F013FC" w:rsidRDefault="00F013FC" w:rsidP="00F013FC">
            <w:pPr>
              <w:jc w:val="center"/>
              <w:rPr>
                <w:lang w:eastAsia="en-CA"/>
              </w:rPr>
            </w:pPr>
          </w:p>
        </w:tc>
        <w:tc>
          <w:tcPr>
            <w:tcW w:w="448" w:type="dxa"/>
            <w:shd w:val="clear" w:color="auto" w:fill="F2F2F2" w:themeFill="background1" w:themeFillShade="F2"/>
          </w:tcPr>
          <w:p w14:paraId="6ADD1068" w14:textId="12BAD2FC" w:rsidR="00F013FC" w:rsidRDefault="00000000" w:rsidP="00F013FC">
            <w:pPr>
              <w:jc w:val="center"/>
              <w:rPr>
                <w:lang w:eastAsia="en-CA"/>
              </w:rPr>
            </w:pPr>
            <w:sdt>
              <w:sdtPr>
                <w:rPr>
                  <w:lang w:eastAsia="en-CA"/>
                </w:rPr>
                <w:id w:val="1968079137"/>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3DCB4517" w14:textId="77777777" w:rsidR="00F013FC" w:rsidRDefault="00F013FC" w:rsidP="00F013FC">
            <w:pPr>
              <w:jc w:val="center"/>
              <w:rPr>
                <w:lang w:eastAsia="en-CA"/>
              </w:rPr>
            </w:pPr>
          </w:p>
        </w:tc>
        <w:tc>
          <w:tcPr>
            <w:tcW w:w="448" w:type="dxa"/>
            <w:shd w:val="clear" w:color="auto" w:fill="F2F2F2" w:themeFill="background1" w:themeFillShade="F2"/>
          </w:tcPr>
          <w:p w14:paraId="3A265EFE" w14:textId="2674AC8D" w:rsidR="00F013FC" w:rsidRDefault="00000000" w:rsidP="00F013FC">
            <w:pPr>
              <w:jc w:val="center"/>
              <w:rPr>
                <w:lang w:eastAsia="en-CA"/>
              </w:rPr>
            </w:pPr>
            <w:sdt>
              <w:sdtPr>
                <w:rPr>
                  <w:lang w:eastAsia="en-CA"/>
                </w:rPr>
                <w:id w:val="1737741812"/>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6D1715BB" w14:textId="76C325B9" w:rsidR="00F013FC" w:rsidRDefault="00000000" w:rsidP="00F013FC">
            <w:pPr>
              <w:jc w:val="center"/>
              <w:rPr>
                <w:lang w:eastAsia="en-CA"/>
              </w:rPr>
            </w:pPr>
            <w:sdt>
              <w:sdtPr>
                <w:rPr>
                  <w:lang w:eastAsia="en-CA"/>
                </w:rPr>
                <w:id w:val="857239731"/>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29A99082" w14:textId="460D88B5" w:rsidR="00F013FC" w:rsidRDefault="00000000" w:rsidP="00F013FC">
            <w:pPr>
              <w:jc w:val="center"/>
              <w:rPr>
                <w:lang w:eastAsia="en-CA"/>
              </w:rPr>
            </w:pPr>
            <w:sdt>
              <w:sdtPr>
                <w:rPr>
                  <w:lang w:eastAsia="en-CA"/>
                </w:rPr>
                <w:id w:val="-259150190"/>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6919A284" w14:textId="77777777" w:rsidR="00F013FC" w:rsidRDefault="00F013FC" w:rsidP="00F013FC">
            <w:pPr>
              <w:jc w:val="center"/>
              <w:rPr>
                <w:lang w:eastAsia="en-CA"/>
              </w:rPr>
            </w:pPr>
          </w:p>
        </w:tc>
        <w:tc>
          <w:tcPr>
            <w:tcW w:w="3288" w:type="dxa"/>
            <w:shd w:val="clear" w:color="auto" w:fill="F2F2F2" w:themeFill="background1" w:themeFillShade="F2"/>
          </w:tcPr>
          <w:p w14:paraId="177C933F" w14:textId="77777777" w:rsidR="00F013FC" w:rsidRDefault="00F013FC" w:rsidP="00F013FC">
            <w:pPr>
              <w:rPr>
                <w:lang w:eastAsia="en-CA"/>
              </w:rPr>
            </w:pPr>
          </w:p>
        </w:tc>
      </w:tr>
      <w:tr w:rsidR="00F013FC" w14:paraId="233262C7" w14:textId="77777777" w:rsidTr="00DD2645">
        <w:tc>
          <w:tcPr>
            <w:tcW w:w="3060" w:type="dxa"/>
            <w:shd w:val="clear" w:color="auto" w:fill="F2F2F2" w:themeFill="background1" w:themeFillShade="F2"/>
          </w:tcPr>
          <w:p w14:paraId="5583160A" w14:textId="7BF06B2D" w:rsidR="00F013FC" w:rsidRDefault="00F013FC" w:rsidP="00F013FC">
            <w:pPr>
              <w:rPr>
                <w:lang w:eastAsia="en-CA"/>
              </w:rPr>
            </w:pPr>
            <w:r w:rsidRPr="00E75D62">
              <w:t>CRU 164</w:t>
            </w:r>
            <w:r w:rsidRPr="00E75D62">
              <w:rPr>
                <w:rFonts w:ascii="Cambria Math" w:hAnsi="Cambria Math" w:cs="Cambria Math"/>
              </w:rPr>
              <w:t>‐</w:t>
            </w:r>
            <w:r w:rsidRPr="00E75D62">
              <w:t xml:space="preserve"> storage room N HORN/STROBE - STROBE TEST</w:t>
            </w:r>
          </w:p>
        </w:tc>
        <w:tc>
          <w:tcPr>
            <w:tcW w:w="907" w:type="dxa"/>
            <w:shd w:val="clear" w:color="auto" w:fill="F2F2F2" w:themeFill="background1" w:themeFillShade="F2"/>
            <w:vAlign w:val="center"/>
          </w:tcPr>
          <w:p w14:paraId="20F14E08" w14:textId="77777777" w:rsidR="00F013FC" w:rsidRDefault="00F013FC" w:rsidP="00F013FC">
            <w:pPr>
              <w:rPr>
                <w:lang w:eastAsia="en-CA"/>
              </w:rPr>
            </w:pPr>
          </w:p>
        </w:tc>
        <w:tc>
          <w:tcPr>
            <w:tcW w:w="686" w:type="dxa"/>
            <w:shd w:val="clear" w:color="auto" w:fill="F2F2F2" w:themeFill="background1" w:themeFillShade="F2"/>
          </w:tcPr>
          <w:p w14:paraId="644B5EEC" w14:textId="010522B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A8571A8" w14:textId="77777777" w:rsidR="00F013FC" w:rsidRDefault="00F013FC" w:rsidP="00F013FC">
            <w:pPr>
              <w:jc w:val="center"/>
              <w:rPr>
                <w:lang w:eastAsia="en-CA"/>
              </w:rPr>
            </w:pPr>
          </w:p>
        </w:tc>
        <w:tc>
          <w:tcPr>
            <w:tcW w:w="1101" w:type="dxa"/>
            <w:shd w:val="clear" w:color="auto" w:fill="F2F2F2" w:themeFill="background1" w:themeFillShade="F2"/>
          </w:tcPr>
          <w:p w14:paraId="2C65FF6B" w14:textId="77777777" w:rsidR="00F013FC" w:rsidRDefault="00F013FC" w:rsidP="00F013FC">
            <w:pPr>
              <w:jc w:val="center"/>
              <w:rPr>
                <w:lang w:eastAsia="en-CA"/>
              </w:rPr>
            </w:pPr>
          </w:p>
        </w:tc>
        <w:tc>
          <w:tcPr>
            <w:tcW w:w="850" w:type="dxa"/>
            <w:shd w:val="clear" w:color="auto" w:fill="F2F2F2" w:themeFill="background1" w:themeFillShade="F2"/>
            <w:vAlign w:val="center"/>
          </w:tcPr>
          <w:p w14:paraId="600466FD" w14:textId="77777777" w:rsidR="00F013FC" w:rsidRDefault="00F013FC" w:rsidP="00F013FC">
            <w:pPr>
              <w:jc w:val="center"/>
              <w:rPr>
                <w:lang w:eastAsia="en-CA"/>
              </w:rPr>
            </w:pPr>
          </w:p>
        </w:tc>
        <w:tc>
          <w:tcPr>
            <w:tcW w:w="448" w:type="dxa"/>
            <w:shd w:val="clear" w:color="auto" w:fill="F2F2F2" w:themeFill="background1" w:themeFillShade="F2"/>
          </w:tcPr>
          <w:p w14:paraId="23EFDDD1" w14:textId="1056C643" w:rsidR="00F013FC" w:rsidRDefault="00000000" w:rsidP="00F013FC">
            <w:pPr>
              <w:jc w:val="center"/>
              <w:rPr>
                <w:lang w:eastAsia="en-CA"/>
              </w:rPr>
            </w:pPr>
            <w:sdt>
              <w:sdtPr>
                <w:rPr>
                  <w:lang w:eastAsia="en-CA"/>
                </w:rPr>
                <w:id w:val="1215927196"/>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441D4F9A" w14:textId="77777777" w:rsidR="00F013FC" w:rsidRDefault="00F013FC" w:rsidP="00F013FC">
            <w:pPr>
              <w:jc w:val="center"/>
              <w:rPr>
                <w:lang w:eastAsia="en-CA"/>
              </w:rPr>
            </w:pPr>
          </w:p>
        </w:tc>
        <w:tc>
          <w:tcPr>
            <w:tcW w:w="448" w:type="dxa"/>
            <w:shd w:val="clear" w:color="auto" w:fill="F2F2F2" w:themeFill="background1" w:themeFillShade="F2"/>
          </w:tcPr>
          <w:p w14:paraId="33839506" w14:textId="3F0AF46D" w:rsidR="00F013FC" w:rsidRDefault="00000000" w:rsidP="00F013FC">
            <w:pPr>
              <w:jc w:val="center"/>
              <w:rPr>
                <w:lang w:eastAsia="en-CA"/>
              </w:rPr>
            </w:pPr>
            <w:sdt>
              <w:sdtPr>
                <w:rPr>
                  <w:lang w:eastAsia="en-CA"/>
                </w:rPr>
                <w:id w:val="-904442176"/>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59F8C4FF" w14:textId="5C4BCC35" w:rsidR="00F013FC" w:rsidRDefault="00000000" w:rsidP="00F013FC">
            <w:pPr>
              <w:jc w:val="center"/>
              <w:rPr>
                <w:lang w:eastAsia="en-CA"/>
              </w:rPr>
            </w:pPr>
            <w:sdt>
              <w:sdtPr>
                <w:rPr>
                  <w:lang w:eastAsia="en-CA"/>
                </w:rPr>
                <w:id w:val="1863703668"/>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37AA3EDB" w14:textId="2355D615" w:rsidR="00F013FC" w:rsidRDefault="00000000" w:rsidP="00F013FC">
            <w:pPr>
              <w:jc w:val="center"/>
              <w:rPr>
                <w:lang w:eastAsia="en-CA"/>
              </w:rPr>
            </w:pPr>
            <w:sdt>
              <w:sdtPr>
                <w:rPr>
                  <w:lang w:eastAsia="en-CA"/>
                </w:rPr>
                <w:id w:val="545569883"/>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193A37B2" w14:textId="77777777" w:rsidR="00F013FC" w:rsidRDefault="00F013FC" w:rsidP="00F013FC">
            <w:pPr>
              <w:jc w:val="center"/>
              <w:rPr>
                <w:lang w:eastAsia="en-CA"/>
              </w:rPr>
            </w:pPr>
          </w:p>
        </w:tc>
        <w:tc>
          <w:tcPr>
            <w:tcW w:w="3288" w:type="dxa"/>
            <w:shd w:val="clear" w:color="auto" w:fill="F2F2F2" w:themeFill="background1" w:themeFillShade="F2"/>
          </w:tcPr>
          <w:p w14:paraId="69775CDC" w14:textId="77777777" w:rsidR="00F013FC" w:rsidRDefault="00F013FC" w:rsidP="00F013FC">
            <w:pPr>
              <w:rPr>
                <w:lang w:eastAsia="en-CA"/>
              </w:rPr>
            </w:pPr>
          </w:p>
        </w:tc>
      </w:tr>
      <w:tr w:rsidR="00F013FC" w14:paraId="63048629" w14:textId="77777777" w:rsidTr="00DD2645">
        <w:tc>
          <w:tcPr>
            <w:tcW w:w="3060" w:type="dxa"/>
            <w:shd w:val="clear" w:color="auto" w:fill="F2F2F2" w:themeFill="background1" w:themeFillShade="F2"/>
          </w:tcPr>
          <w:p w14:paraId="5F0433A0" w14:textId="00765C4E" w:rsidR="00F013FC" w:rsidRDefault="00F013FC" w:rsidP="00F013FC">
            <w:pPr>
              <w:rPr>
                <w:lang w:eastAsia="en-CA"/>
              </w:rPr>
            </w:pPr>
            <w:r w:rsidRPr="00E75D62">
              <w:t>CRU 164</w:t>
            </w:r>
            <w:r w:rsidRPr="00E75D62">
              <w:rPr>
                <w:rFonts w:ascii="Cambria Math" w:hAnsi="Cambria Math" w:cs="Cambria Math"/>
              </w:rPr>
              <w:t>‐</w:t>
            </w:r>
            <w:r w:rsidRPr="00E75D62">
              <w:t xml:space="preserve"> washroom #1</w:t>
            </w:r>
          </w:p>
        </w:tc>
        <w:tc>
          <w:tcPr>
            <w:tcW w:w="907" w:type="dxa"/>
            <w:shd w:val="clear" w:color="auto" w:fill="F2F2F2" w:themeFill="background1" w:themeFillShade="F2"/>
            <w:vAlign w:val="center"/>
          </w:tcPr>
          <w:p w14:paraId="3F3D57F8" w14:textId="77777777" w:rsidR="00F013FC" w:rsidRDefault="00F013FC" w:rsidP="00F013FC">
            <w:pPr>
              <w:rPr>
                <w:lang w:eastAsia="en-CA"/>
              </w:rPr>
            </w:pPr>
          </w:p>
        </w:tc>
        <w:tc>
          <w:tcPr>
            <w:tcW w:w="686" w:type="dxa"/>
            <w:shd w:val="clear" w:color="auto" w:fill="F2F2F2" w:themeFill="background1" w:themeFillShade="F2"/>
          </w:tcPr>
          <w:p w14:paraId="2F648C94" w14:textId="3D114069"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F71C82E" w14:textId="77777777" w:rsidR="00F013FC" w:rsidRDefault="00F013FC" w:rsidP="00F013FC">
            <w:pPr>
              <w:jc w:val="center"/>
              <w:rPr>
                <w:lang w:eastAsia="en-CA"/>
              </w:rPr>
            </w:pPr>
          </w:p>
        </w:tc>
        <w:tc>
          <w:tcPr>
            <w:tcW w:w="1101" w:type="dxa"/>
            <w:shd w:val="clear" w:color="auto" w:fill="F2F2F2" w:themeFill="background1" w:themeFillShade="F2"/>
          </w:tcPr>
          <w:p w14:paraId="0B197251" w14:textId="77777777" w:rsidR="00F013FC" w:rsidRDefault="00F013FC" w:rsidP="00F013FC">
            <w:pPr>
              <w:jc w:val="center"/>
              <w:rPr>
                <w:lang w:eastAsia="en-CA"/>
              </w:rPr>
            </w:pPr>
          </w:p>
        </w:tc>
        <w:tc>
          <w:tcPr>
            <w:tcW w:w="850" w:type="dxa"/>
            <w:shd w:val="clear" w:color="auto" w:fill="F2F2F2" w:themeFill="background1" w:themeFillShade="F2"/>
            <w:vAlign w:val="center"/>
          </w:tcPr>
          <w:p w14:paraId="6A434C97" w14:textId="77777777" w:rsidR="00F013FC" w:rsidRDefault="00F013FC" w:rsidP="00F013FC">
            <w:pPr>
              <w:jc w:val="center"/>
              <w:rPr>
                <w:lang w:eastAsia="en-CA"/>
              </w:rPr>
            </w:pPr>
          </w:p>
        </w:tc>
        <w:tc>
          <w:tcPr>
            <w:tcW w:w="448" w:type="dxa"/>
            <w:shd w:val="clear" w:color="auto" w:fill="F2F2F2" w:themeFill="background1" w:themeFillShade="F2"/>
          </w:tcPr>
          <w:p w14:paraId="32DE1B6B" w14:textId="18A1D86E" w:rsidR="00F013FC" w:rsidRDefault="00000000" w:rsidP="00F013FC">
            <w:pPr>
              <w:jc w:val="center"/>
              <w:rPr>
                <w:lang w:eastAsia="en-CA"/>
              </w:rPr>
            </w:pPr>
            <w:sdt>
              <w:sdtPr>
                <w:rPr>
                  <w:lang w:eastAsia="en-CA"/>
                </w:rPr>
                <w:id w:val="-671031694"/>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0DCE9431" w14:textId="77777777" w:rsidR="00F013FC" w:rsidRDefault="00F013FC" w:rsidP="00F013FC">
            <w:pPr>
              <w:jc w:val="center"/>
              <w:rPr>
                <w:lang w:eastAsia="en-CA"/>
              </w:rPr>
            </w:pPr>
          </w:p>
        </w:tc>
        <w:tc>
          <w:tcPr>
            <w:tcW w:w="448" w:type="dxa"/>
            <w:shd w:val="clear" w:color="auto" w:fill="F2F2F2" w:themeFill="background1" w:themeFillShade="F2"/>
          </w:tcPr>
          <w:p w14:paraId="4917D7BE" w14:textId="27F306C5" w:rsidR="00F013FC" w:rsidRDefault="00000000" w:rsidP="00F013FC">
            <w:pPr>
              <w:jc w:val="center"/>
              <w:rPr>
                <w:lang w:eastAsia="en-CA"/>
              </w:rPr>
            </w:pPr>
            <w:sdt>
              <w:sdtPr>
                <w:rPr>
                  <w:lang w:eastAsia="en-CA"/>
                </w:rPr>
                <w:id w:val="1151326498"/>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32BC79DA" w14:textId="3043F7D9" w:rsidR="00F013FC" w:rsidRDefault="00000000" w:rsidP="00F013FC">
            <w:pPr>
              <w:jc w:val="center"/>
              <w:rPr>
                <w:lang w:eastAsia="en-CA"/>
              </w:rPr>
            </w:pPr>
            <w:sdt>
              <w:sdtPr>
                <w:rPr>
                  <w:lang w:eastAsia="en-CA"/>
                </w:rPr>
                <w:id w:val="-976530228"/>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039B7445" w14:textId="62923753" w:rsidR="00F013FC" w:rsidRDefault="00000000" w:rsidP="00F013FC">
            <w:pPr>
              <w:jc w:val="center"/>
              <w:rPr>
                <w:lang w:eastAsia="en-CA"/>
              </w:rPr>
            </w:pPr>
            <w:sdt>
              <w:sdtPr>
                <w:rPr>
                  <w:lang w:eastAsia="en-CA"/>
                </w:rPr>
                <w:id w:val="1577329827"/>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7DC826E5" w14:textId="77777777" w:rsidR="00F013FC" w:rsidRDefault="00F013FC" w:rsidP="00F013FC">
            <w:pPr>
              <w:jc w:val="center"/>
              <w:rPr>
                <w:lang w:eastAsia="en-CA"/>
              </w:rPr>
            </w:pPr>
          </w:p>
        </w:tc>
        <w:tc>
          <w:tcPr>
            <w:tcW w:w="3288" w:type="dxa"/>
            <w:shd w:val="clear" w:color="auto" w:fill="F2F2F2" w:themeFill="background1" w:themeFillShade="F2"/>
          </w:tcPr>
          <w:p w14:paraId="0289295D" w14:textId="77777777" w:rsidR="00F013FC" w:rsidRDefault="00F013FC" w:rsidP="00F013FC">
            <w:pPr>
              <w:rPr>
                <w:lang w:eastAsia="en-CA"/>
              </w:rPr>
            </w:pPr>
          </w:p>
        </w:tc>
      </w:tr>
      <w:tr w:rsidR="00F013FC" w14:paraId="1F03FBC2" w14:textId="77777777" w:rsidTr="00DD2645">
        <w:tc>
          <w:tcPr>
            <w:tcW w:w="3060" w:type="dxa"/>
            <w:shd w:val="clear" w:color="auto" w:fill="F2F2F2" w:themeFill="background1" w:themeFillShade="F2"/>
          </w:tcPr>
          <w:p w14:paraId="3F9BC7A3" w14:textId="74B98E8D" w:rsidR="00F013FC" w:rsidRDefault="00F013FC" w:rsidP="00F013FC">
            <w:pPr>
              <w:rPr>
                <w:lang w:eastAsia="en-CA"/>
              </w:rPr>
            </w:pPr>
            <w:r w:rsidRPr="00E75D62">
              <w:t>CRU 164</w:t>
            </w:r>
            <w:r w:rsidRPr="00E75D62">
              <w:rPr>
                <w:rFonts w:ascii="Cambria Math" w:hAnsi="Cambria Math" w:cs="Cambria Math"/>
              </w:rPr>
              <w:t>‐</w:t>
            </w:r>
            <w:r w:rsidRPr="00E75D62">
              <w:t xml:space="preserve"> washroom #2</w:t>
            </w:r>
          </w:p>
        </w:tc>
        <w:tc>
          <w:tcPr>
            <w:tcW w:w="907" w:type="dxa"/>
            <w:shd w:val="clear" w:color="auto" w:fill="F2F2F2" w:themeFill="background1" w:themeFillShade="F2"/>
            <w:vAlign w:val="center"/>
          </w:tcPr>
          <w:p w14:paraId="5646828B" w14:textId="77777777" w:rsidR="00F013FC" w:rsidRDefault="00F013FC" w:rsidP="00F013FC">
            <w:pPr>
              <w:rPr>
                <w:lang w:eastAsia="en-CA"/>
              </w:rPr>
            </w:pPr>
          </w:p>
        </w:tc>
        <w:tc>
          <w:tcPr>
            <w:tcW w:w="686" w:type="dxa"/>
            <w:shd w:val="clear" w:color="auto" w:fill="F2F2F2" w:themeFill="background1" w:themeFillShade="F2"/>
          </w:tcPr>
          <w:p w14:paraId="6A0AEF87" w14:textId="59E0E0F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093F080" w14:textId="77777777" w:rsidR="00F013FC" w:rsidRDefault="00F013FC" w:rsidP="00F013FC">
            <w:pPr>
              <w:jc w:val="center"/>
              <w:rPr>
                <w:lang w:eastAsia="en-CA"/>
              </w:rPr>
            </w:pPr>
          </w:p>
        </w:tc>
        <w:tc>
          <w:tcPr>
            <w:tcW w:w="1101" w:type="dxa"/>
            <w:shd w:val="clear" w:color="auto" w:fill="F2F2F2" w:themeFill="background1" w:themeFillShade="F2"/>
          </w:tcPr>
          <w:p w14:paraId="067E2BE8" w14:textId="77777777" w:rsidR="00F013FC" w:rsidRDefault="00F013FC" w:rsidP="00F013FC">
            <w:pPr>
              <w:jc w:val="center"/>
              <w:rPr>
                <w:lang w:eastAsia="en-CA"/>
              </w:rPr>
            </w:pPr>
          </w:p>
        </w:tc>
        <w:tc>
          <w:tcPr>
            <w:tcW w:w="850" w:type="dxa"/>
            <w:shd w:val="clear" w:color="auto" w:fill="F2F2F2" w:themeFill="background1" w:themeFillShade="F2"/>
            <w:vAlign w:val="center"/>
          </w:tcPr>
          <w:p w14:paraId="316708BF" w14:textId="77777777" w:rsidR="00F013FC" w:rsidRDefault="00F013FC" w:rsidP="00F013FC">
            <w:pPr>
              <w:jc w:val="center"/>
              <w:rPr>
                <w:lang w:eastAsia="en-CA"/>
              </w:rPr>
            </w:pPr>
          </w:p>
        </w:tc>
        <w:tc>
          <w:tcPr>
            <w:tcW w:w="448" w:type="dxa"/>
            <w:shd w:val="clear" w:color="auto" w:fill="F2F2F2" w:themeFill="background1" w:themeFillShade="F2"/>
          </w:tcPr>
          <w:p w14:paraId="58C75A55" w14:textId="0E28F4E4" w:rsidR="00F013FC" w:rsidRDefault="00000000" w:rsidP="00F013FC">
            <w:pPr>
              <w:jc w:val="center"/>
              <w:rPr>
                <w:lang w:eastAsia="en-CA"/>
              </w:rPr>
            </w:pPr>
            <w:sdt>
              <w:sdtPr>
                <w:rPr>
                  <w:lang w:eastAsia="en-CA"/>
                </w:rPr>
                <w:id w:val="670143094"/>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72E14BA3" w14:textId="77777777" w:rsidR="00F013FC" w:rsidRDefault="00F013FC" w:rsidP="00F013FC">
            <w:pPr>
              <w:jc w:val="center"/>
              <w:rPr>
                <w:lang w:eastAsia="en-CA"/>
              </w:rPr>
            </w:pPr>
          </w:p>
        </w:tc>
        <w:tc>
          <w:tcPr>
            <w:tcW w:w="448" w:type="dxa"/>
            <w:shd w:val="clear" w:color="auto" w:fill="F2F2F2" w:themeFill="background1" w:themeFillShade="F2"/>
          </w:tcPr>
          <w:p w14:paraId="481FA779" w14:textId="538E2D06" w:rsidR="00F013FC" w:rsidRDefault="00000000" w:rsidP="00F013FC">
            <w:pPr>
              <w:jc w:val="center"/>
              <w:rPr>
                <w:lang w:eastAsia="en-CA"/>
              </w:rPr>
            </w:pPr>
            <w:sdt>
              <w:sdtPr>
                <w:rPr>
                  <w:lang w:eastAsia="en-CA"/>
                </w:rPr>
                <w:id w:val="1655573017"/>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01689F28" w14:textId="628C117F" w:rsidR="00F013FC" w:rsidRDefault="00000000" w:rsidP="00F013FC">
            <w:pPr>
              <w:jc w:val="center"/>
              <w:rPr>
                <w:lang w:eastAsia="en-CA"/>
              </w:rPr>
            </w:pPr>
            <w:sdt>
              <w:sdtPr>
                <w:rPr>
                  <w:lang w:eastAsia="en-CA"/>
                </w:rPr>
                <w:id w:val="1963926757"/>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25AE7EF9" w14:textId="79089583" w:rsidR="00F013FC" w:rsidRDefault="00000000" w:rsidP="00F013FC">
            <w:pPr>
              <w:jc w:val="center"/>
              <w:rPr>
                <w:lang w:eastAsia="en-CA"/>
              </w:rPr>
            </w:pPr>
            <w:sdt>
              <w:sdtPr>
                <w:rPr>
                  <w:lang w:eastAsia="en-CA"/>
                </w:rPr>
                <w:id w:val="1019358913"/>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3249EE33" w14:textId="77777777" w:rsidR="00F013FC" w:rsidRDefault="00F013FC" w:rsidP="00F013FC">
            <w:pPr>
              <w:jc w:val="center"/>
              <w:rPr>
                <w:lang w:eastAsia="en-CA"/>
              </w:rPr>
            </w:pPr>
          </w:p>
        </w:tc>
        <w:tc>
          <w:tcPr>
            <w:tcW w:w="3288" w:type="dxa"/>
            <w:shd w:val="clear" w:color="auto" w:fill="F2F2F2" w:themeFill="background1" w:themeFillShade="F2"/>
          </w:tcPr>
          <w:p w14:paraId="5943F467" w14:textId="77777777" w:rsidR="00F013FC" w:rsidRDefault="00F013FC" w:rsidP="00F013FC">
            <w:pPr>
              <w:rPr>
                <w:lang w:eastAsia="en-CA"/>
              </w:rPr>
            </w:pPr>
          </w:p>
        </w:tc>
      </w:tr>
      <w:tr w:rsidR="00F013FC" w14:paraId="11EE6C93" w14:textId="77777777" w:rsidTr="00DD2645">
        <w:tc>
          <w:tcPr>
            <w:tcW w:w="3060" w:type="dxa"/>
            <w:shd w:val="clear" w:color="auto" w:fill="F2F2F2" w:themeFill="background1" w:themeFillShade="F2"/>
          </w:tcPr>
          <w:p w14:paraId="76DE05A9" w14:textId="1C4EA997" w:rsidR="00F013FC" w:rsidRDefault="00F013FC" w:rsidP="00F013FC">
            <w:pPr>
              <w:rPr>
                <w:lang w:eastAsia="en-CA"/>
              </w:rPr>
            </w:pPr>
            <w:r w:rsidRPr="00E75D62">
              <w:t>CRU 160</w:t>
            </w:r>
            <w:r w:rsidRPr="00E75D62">
              <w:rPr>
                <w:rFonts w:ascii="Cambria Math" w:hAnsi="Cambria Math" w:cs="Cambria Math"/>
              </w:rPr>
              <w:t>‐</w:t>
            </w:r>
            <w:r w:rsidRPr="00E75D62">
              <w:t xml:space="preserve"> ADMIN OFFICES </w:t>
            </w:r>
            <w:r w:rsidRPr="00E75D62">
              <w:rPr>
                <w:rFonts w:ascii="Cambria Math" w:hAnsi="Cambria Math" w:cs="Cambria Math"/>
              </w:rPr>
              <w:t>‐</w:t>
            </w:r>
            <w:r w:rsidRPr="00E75D62">
              <w:t>front area HORN/STROBE - HORN TEST</w:t>
            </w:r>
          </w:p>
        </w:tc>
        <w:tc>
          <w:tcPr>
            <w:tcW w:w="907" w:type="dxa"/>
            <w:shd w:val="clear" w:color="auto" w:fill="F2F2F2" w:themeFill="background1" w:themeFillShade="F2"/>
            <w:vAlign w:val="center"/>
          </w:tcPr>
          <w:p w14:paraId="3E8C0979" w14:textId="77777777" w:rsidR="00F013FC" w:rsidRDefault="00F013FC" w:rsidP="00F013FC">
            <w:pPr>
              <w:rPr>
                <w:lang w:eastAsia="en-CA"/>
              </w:rPr>
            </w:pPr>
          </w:p>
        </w:tc>
        <w:tc>
          <w:tcPr>
            <w:tcW w:w="686" w:type="dxa"/>
            <w:shd w:val="clear" w:color="auto" w:fill="F2F2F2" w:themeFill="background1" w:themeFillShade="F2"/>
          </w:tcPr>
          <w:p w14:paraId="1D544226" w14:textId="23248EAD"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47A6174" w14:textId="77777777" w:rsidR="00F013FC" w:rsidRDefault="00F013FC" w:rsidP="00F013FC">
            <w:pPr>
              <w:jc w:val="center"/>
              <w:rPr>
                <w:lang w:eastAsia="en-CA"/>
              </w:rPr>
            </w:pPr>
          </w:p>
        </w:tc>
        <w:tc>
          <w:tcPr>
            <w:tcW w:w="1101" w:type="dxa"/>
            <w:shd w:val="clear" w:color="auto" w:fill="F2F2F2" w:themeFill="background1" w:themeFillShade="F2"/>
          </w:tcPr>
          <w:p w14:paraId="25F97B14" w14:textId="77777777" w:rsidR="00F013FC" w:rsidRDefault="00F013FC" w:rsidP="00F013FC">
            <w:pPr>
              <w:jc w:val="center"/>
              <w:rPr>
                <w:lang w:eastAsia="en-CA"/>
              </w:rPr>
            </w:pPr>
          </w:p>
        </w:tc>
        <w:tc>
          <w:tcPr>
            <w:tcW w:w="850" w:type="dxa"/>
            <w:shd w:val="clear" w:color="auto" w:fill="F2F2F2" w:themeFill="background1" w:themeFillShade="F2"/>
            <w:vAlign w:val="center"/>
          </w:tcPr>
          <w:p w14:paraId="6EF3833B" w14:textId="77777777" w:rsidR="00F013FC" w:rsidRDefault="00F013FC" w:rsidP="00F013FC">
            <w:pPr>
              <w:jc w:val="center"/>
              <w:rPr>
                <w:lang w:eastAsia="en-CA"/>
              </w:rPr>
            </w:pPr>
          </w:p>
        </w:tc>
        <w:tc>
          <w:tcPr>
            <w:tcW w:w="448" w:type="dxa"/>
            <w:shd w:val="clear" w:color="auto" w:fill="F2F2F2" w:themeFill="background1" w:themeFillShade="F2"/>
          </w:tcPr>
          <w:p w14:paraId="0EFE6DE4" w14:textId="61DA4262" w:rsidR="00F013FC" w:rsidRDefault="00000000" w:rsidP="00F013FC">
            <w:pPr>
              <w:jc w:val="center"/>
              <w:rPr>
                <w:lang w:eastAsia="en-CA"/>
              </w:rPr>
            </w:pPr>
            <w:sdt>
              <w:sdtPr>
                <w:rPr>
                  <w:lang w:eastAsia="en-CA"/>
                </w:rPr>
                <w:id w:val="-1467044164"/>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51CA7641" w14:textId="77777777" w:rsidR="00F013FC" w:rsidRDefault="00F013FC" w:rsidP="00F013FC">
            <w:pPr>
              <w:jc w:val="center"/>
              <w:rPr>
                <w:lang w:eastAsia="en-CA"/>
              </w:rPr>
            </w:pPr>
          </w:p>
        </w:tc>
        <w:tc>
          <w:tcPr>
            <w:tcW w:w="448" w:type="dxa"/>
            <w:shd w:val="clear" w:color="auto" w:fill="F2F2F2" w:themeFill="background1" w:themeFillShade="F2"/>
          </w:tcPr>
          <w:p w14:paraId="5F277ED1" w14:textId="1C086D42" w:rsidR="00F013FC" w:rsidRDefault="00000000" w:rsidP="00F013FC">
            <w:pPr>
              <w:jc w:val="center"/>
              <w:rPr>
                <w:lang w:eastAsia="en-CA"/>
              </w:rPr>
            </w:pPr>
            <w:sdt>
              <w:sdtPr>
                <w:rPr>
                  <w:lang w:eastAsia="en-CA"/>
                </w:rPr>
                <w:id w:val="549731929"/>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093904A7" w14:textId="4C4F6F06" w:rsidR="00F013FC" w:rsidRDefault="00000000" w:rsidP="00F013FC">
            <w:pPr>
              <w:jc w:val="center"/>
              <w:rPr>
                <w:lang w:eastAsia="en-CA"/>
              </w:rPr>
            </w:pPr>
            <w:sdt>
              <w:sdtPr>
                <w:rPr>
                  <w:lang w:eastAsia="en-CA"/>
                </w:rPr>
                <w:id w:val="1695505120"/>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6B741D48" w14:textId="1898441B" w:rsidR="00F013FC" w:rsidRDefault="00000000" w:rsidP="00F013FC">
            <w:pPr>
              <w:jc w:val="center"/>
              <w:rPr>
                <w:lang w:eastAsia="en-CA"/>
              </w:rPr>
            </w:pPr>
            <w:sdt>
              <w:sdtPr>
                <w:rPr>
                  <w:lang w:eastAsia="en-CA"/>
                </w:rPr>
                <w:id w:val="-1296519589"/>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60945036" w14:textId="77777777" w:rsidR="00F013FC" w:rsidRDefault="00F013FC" w:rsidP="00F013FC">
            <w:pPr>
              <w:jc w:val="center"/>
              <w:rPr>
                <w:lang w:eastAsia="en-CA"/>
              </w:rPr>
            </w:pPr>
          </w:p>
        </w:tc>
        <w:tc>
          <w:tcPr>
            <w:tcW w:w="3288" w:type="dxa"/>
            <w:shd w:val="clear" w:color="auto" w:fill="F2F2F2" w:themeFill="background1" w:themeFillShade="F2"/>
          </w:tcPr>
          <w:p w14:paraId="34D6079A" w14:textId="77777777" w:rsidR="00F013FC" w:rsidRDefault="00F013FC" w:rsidP="00F013FC">
            <w:pPr>
              <w:rPr>
                <w:lang w:eastAsia="en-CA"/>
              </w:rPr>
            </w:pPr>
          </w:p>
        </w:tc>
      </w:tr>
      <w:tr w:rsidR="00F013FC" w14:paraId="21188345" w14:textId="77777777" w:rsidTr="00DD2645">
        <w:tc>
          <w:tcPr>
            <w:tcW w:w="3060" w:type="dxa"/>
            <w:shd w:val="clear" w:color="auto" w:fill="F2F2F2" w:themeFill="background1" w:themeFillShade="F2"/>
          </w:tcPr>
          <w:p w14:paraId="02C7FDC7" w14:textId="19FFD744" w:rsidR="00F013FC" w:rsidRDefault="00F013FC" w:rsidP="00F013FC">
            <w:pPr>
              <w:rPr>
                <w:lang w:eastAsia="en-CA"/>
              </w:rPr>
            </w:pPr>
            <w:r w:rsidRPr="00E75D62">
              <w:t>CRU 160</w:t>
            </w:r>
            <w:r w:rsidRPr="00E75D62">
              <w:rPr>
                <w:rFonts w:ascii="Cambria Math" w:hAnsi="Cambria Math" w:cs="Cambria Math"/>
              </w:rPr>
              <w:t>‐</w:t>
            </w:r>
            <w:r w:rsidRPr="00E75D62">
              <w:t xml:space="preserve"> ADMIN OFFICES </w:t>
            </w:r>
            <w:r w:rsidRPr="00E75D62">
              <w:rPr>
                <w:rFonts w:ascii="Cambria Math" w:hAnsi="Cambria Math" w:cs="Cambria Math"/>
              </w:rPr>
              <w:t>‐</w:t>
            </w:r>
            <w:r w:rsidRPr="00E75D62">
              <w:t>front area HORN/STROBE - STROBE TEST</w:t>
            </w:r>
          </w:p>
        </w:tc>
        <w:tc>
          <w:tcPr>
            <w:tcW w:w="907" w:type="dxa"/>
            <w:shd w:val="clear" w:color="auto" w:fill="F2F2F2" w:themeFill="background1" w:themeFillShade="F2"/>
            <w:vAlign w:val="center"/>
          </w:tcPr>
          <w:p w14:paraId="4D5F5B83" w14:textId="77777777" w:rsidR="00F013FC" w:rsidRDefault="00F013FC" w:rsidP="00F013FC">
            <w:pPr>
              <w:rPr>
                <w:lang w:eastAsia="en-CA"/>
              </w:rPr>
            </w:pPr>
          </w:p>
        </w:tc>
        <w:tc>
          <w:tcPr>
            <w:tcW w:w="686" w:type="dxa"/>
            <w:shd w:val="clear" w:color="auto" w:fill="F2F2F2" w:themeFill="background1" w:themeFillShade="F2"/>
          </w:tcPr>
          <w:p w14:paraId="5E468E7A" w14:textId="4C8235E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3D4BFA7" w14:textId="77777777" w:rsidR="00F013FC" w:rsidRDefault="00F013FC" w:rsidP="00F013FC">
            <w:pPr>
              <w:jc w:val="center"/>
              <w:rPr>
                <w:lang w:eastAsia="en-CA"/>
              </w:rPr>
            </w:pPr>
          </w:p>
        </w:tc>
        <w:tc>
          <w:tcPr>
            <w:tcW w:w="1101" w:type="dxa"/>
            <w:shd w:val="clear" w:color="auto" w:fill="F2F2F2" w:themeFill="background1" w:themeFillShade="F2"/>
          </w:tcPr>
          <w:p w14:paraId="23C941A3" w14:textId="77777777" w:rsidR="00F013FC" w:rsidRDefault="00F013FC" w:rsidP="00F013FC">
            <w:pPr>
              <w:jc w:val="center"/>
              <w:rPr>
                <w:lang w:eastAsia="en-CA"/>
              </w:rPr>
            </w:pPr>
          </w:p>
        </w:tc>
        <w:tc>
          <w:tcPr>
            <w:tcW w:w="850" w:type="dxa"/>
            <w:shd w:val="clear" w:color="auto" w:fill="F2F2F2" w:themeFill="background1" w:themeFillShade="F2"/>
            <w:vAlign w:val="center"/>
          </w:tcPr>
          <w:p w14:paraId="7AE7C721" w14:textId="77777777" w:rsidR="00F013FC" w:rsidRDefault="00F013FC" w:rsidP="00F013FC">
            <w:pPr>
              <w:jc w:val="center"/>
              <w:rPr>
                <w:lang w:eastAsia="en-CA"/>
              </w:rPr>
            </w:pPr>
          </w:p>
        </w:tc>
        <w:tc>
          <w:tcPr>
            <w:tcW w:w="448" w:type="dxa"/>
            <w:shd w:val="clear" w:color="auto" w:fill="F2F2F2" w:themeFill="background1" w:themeFillShade="F2"/>
          </w:tcPr>
          <w:p w14:paraId="28CF30AE" w14:textId="71D221E3" w:rsidR="00F013FC" w:rsidRDefault="00000000" w:rsidP="00F013FC">
            <w:pPr>
              <w:jc w:val="center"/>
              <w:rPr>
                <w:lang w:eastAsia="en-CA"/>
              </w:rPr>
            </w:pPr>
            <w:sdt>
              <w:sdtPr>
                <w:rPr>
                  <w:lang w:eastAsia="en-CA"/>
                </w:rPr>
                <w:id w:val="442729883"/>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2F8B4812" w14:textId="77777777" w:rsidR="00F013FC" w:rsidRDefault="00F013FC" w:rsidP="00F013FC">
            <w:pPr>
              <w:jc w:val="center"/>
              <w:rPr>
                <w:lang w:eastAsia="en-CA"/>
              </w:rPr>
            </w:pPr>
          </w:p>
        </w:tc>
        <w:tc>
          <w:tcPr>
            <w:tcW w:w="448" w:type="dxa"/>
            <w:shd w:val="clear" w:color="auto" w:fill="F2F2F2" w:themeFill="background1" w:themeFillShade="F2"/>
          </w:tcPr>
          <w:p w14:paraId="0D58B19C" w14:textId="5C82D32D" w:rsidR="00F013FC" w:rsidRDefault="00000000" w:rsidP="00F013FC">
            <w:pPr>
              <w:jc w:val="center"/>
              <w:rPr>
                <w:lang w:eastAsia="en-CA"/>
              </w:rPr>
            </w:pPr>
            <w:sdt>
              <w:sdtPr>
                <w:rPr>
                  <w:lang w:eastAsia="en-CA"/>
                </w:rPr>
                <w:id w:val="346601962"/>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1EA263B3" w14:textId="10CFB4F9" w:rsidR="00F013FC" w:rsidRDefault="00000000" w:rsidP="00F013FC">
            <w:pPr>
              <w:jc w:val="center"/>
              <w:rPr>
                <w:lang w:eastAsia="en-CA"/>
              </w:rPr>
            </w:pPr>
            <w:sdt>
              <w:sdtPr>
                <w:rPr>
                  <w:lang w:eastAsia="en-CA"/>
                </w:rPr>
                <w:id w:val="1019589027"/>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56D77C14" w14:textId="31443C01" w:rsidR="00F013FC" w:rsidRDefault="00000000" w:rsidP="00F013FC">
            <w:pPr>
              <w:jc w:val="center"/>
              <w:rPr>
                <w:lang w:eastAsia="en-CA"/>
              </w:rPr>
            </w:pPr>
            <w:sdt>
              <w:sdtPr>
                <w:rPr>
                  <w:lang w:eastAsia="en-CA"/>
                </w:rPr>
                <w:id w:val="1223869699"/>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23BFF1FF" w14:textId="77777777" w:rsidR="00F013FC" w:rsidRDefault="00F013FC" w:rsidP="00F013FC">
            <w:pPr>
              <w:jc w:val="center"/>
              <w:rPr>
                <w:lang w:eastAsia="en-CA"/>
              </w:rPr>
            </w:pPr>
          </w:p>
        </w:tc>
        <w:tc>
          <w:tcPr>
            <w:tcW w:w="3288" w:type="dxa"/>
            <w:shd w:val="clear" w:color="auto" w:fill="F2F2F2" w:themeFill="background1" w:themeFillShade="F2"/>
          </w:tcPr>
          <w:p w14:paraId="15B3783D" w14:textId="77777777" w:rsidR="00F013FC" w:rsidRDefault="00F013FC" w:rsidP="00F013FC">
            <w:pPr>
              <w:rPr>
                <w:lang w:eastAsia="en-CA"/>
              </w:rPr>
            </w:pPr>
          </w:p>
        </w:tc>
      </w:tr>
      <w:tr w:rsidR="00F013FC" w14:paraId="72C61C61" w14:textId="77777777" w:rsidTr="00DD2645">
        <w:tc>
          <w:tcPr>
            <w:tcW w:w="3060" w:type="dxa"/>
            <w:shd w:val="clear" w:color="auto" w:fill="F2F2F2" w:themeFill="background1" w:themeFillShade="F2"/>
          </w:tcPr>
          <w:p w14:paraId="4470B001" w14:textId="11580587" w:rsidR="00F013FC" w:rsidRDefault="00F013FC" w:rsidP="00F013FC">
            <w:pPr>
              <w:rPr>
                <w:lang w:eastAsia="en-CA"/>
              </w:rPr>
            </w:pPr>
            <w:r w:rsidRPr="00E75D62">
              <w:t>CRU 160</w:t>
            </w:r>
            <w:r w:rsidRPr="00E75D62">
              <w:rPr>
                <w:rFonts w:ascii="Cambria Math" w:hAnsi="Cambria Math" w:cs="Cambria Math"/>
              </w:rPr>
              <w:t>‐</w:t>
            </w:r>
            <w:r w:rsidRPr="00E75D62">
              <w:t xml:space="preserve"> back hallway HORN/STROBE - HORN TEST</w:t>
            </w:r>
          </w:p>
        </w:tc>
        <w:tc>
          <w:tcPr>
            <w:tcW w:w="907" w:type="dxa"/>
            <w:shd w:val="clear" w:color="auto" w:fill="F2F2F2" w:themeFill="background1" w:themeFillShade="F2"/>
            <w:vAlign w:val="center"/>
          </w:tcPr>
          <w:p w14:paraId="321CEA36" w14:textId="77777777" w:rsidR="00F013FC" w:rsidRDefault="00F013FC" w:rsidP="00F013FC">
            <w:pPr>
              <w:rPr>
                <w:lang w:eastAsia="en-CA"/>
              </w:rPr>
            </w:pPr>
          </w:p>
        </w:tc>
        <w:tc>
          <w:tcPr>
            <w:tcW w:w="686" w:type="dxa"/>
            <w:shd w:val="clear" w:color="auto" w:fill="F2F2F2" w:themeFill="background1" w:themeFillShade="F2"/>
          </w:tcPr>
          <w:p w14:paraId="1A51D6E9" w14:textId="3A59A09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0AE7273" w14:textId="77777777" w:rsidR="00F013FC" w:rsidRDefault="00F013FC" w:rsidP="00F013FC">
            <w:pPr>
              <w:jc w:val="center"/>
              <w:rPr>
                <w:lang w:eastAsia="en-CA"/>
              </w:rPr>
            </w:pPr>
          </w:p>
        </w:tc>
        <w:tc>
          <w:tcPr>
            <w:tcW w:w="1101" w:type="dxa"/>
            <w:shd w:val="clear" w:color="auto" w:fill="F2F2F2" w:themeFill="background1" w:themeFillShade="F2"/>
          </w:tcPr>
          <w:p w14:paraId="4F697C65" w14:textId="77777777" w:rsidR="00F013FC" w:rsidRDefault="00F013FC" w:rsidP="00F013FC">
            <w:pPr>
              <w:jc w:val="center"/>
              <w:rPr>
                <w:lang w:eastAsia="en-CA"/>
              </w:rPr>
            </w:pPr>
          </w:p>
        </w:tc>
        <w:tc>
          <w:tcPr>
            <w:tcW w:w="850" w:type="dxa"/>
            <w:shd w:val="clear" w:color="auto" w:fill="F2F2F2" w:themeFill="background1" w:themeFillShade="F2"/>
            <w:vAlign w:val="center"/>
          </w:tcPr>
          <w:p w14:paraId="1CD607A2" w14:textId="77777777" w:rsidR="00F013FC" w:rsidRDefault="00F013FC" w:rsidP="00F013FC">
            <w:pPr>
              <w:jc w:val="center"/>
              <w:rPr>
                <w:lang w:eastAsia="en-CA"/>
              </w:rPr>
            </w:pPr>
          </w:p>
        </w:tc>
        <w:tc>
          <w:tcPr>
            <w:tcW w:w="448" w:type="dxa"/>
            <w:shd w:val="clear" w:color="auto" w:fill="F2F2F2" w:themeFill="background1" w:themeFillShade="F2"/>
          </w:tcPr>
          <w:p w14:paraId="59EF9CA1" w14:textId="7C652B39" w:rsidR="00F013FC" w:rsidRDefault="00000000" w:rsidP="00F013FC">
            <w:pPr>
              <w:jc w:val="center"/>
              <w:rPr>
                <w:lang w:eastAsia="en-CA"/>
              </w:rPr>
            </w:pPr>
            <w:sdt>
              <w:sdtPr>
                <w:rPr>
                  <w:lang w:eastAsia="en-CA"/>
                </w:rPr>
                <w:id w:val="1255482605"/>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5858B0F7" w14:textId="77777777" w:rsidR="00F013FC" w:rsidRDefault="00F013FC" w:rsidP="00F013FC">
            <w:pPr>
              <w:jc w:val="center"/>
              <w:rPr>
                <w:lang w:eastAsia="en-CA"/>
              </w:rPr>
            </w:pPr>
          </w:p>
        </w:tc>
        <w:tc>
          <w:tcPr>
            <w:tcW w:w="448" w:type="dxa"/>
            <w:shd w:val="clear" w:color="auto" w:fill="F2F2F2" w:themeFill="background1" w:themeFillShade="F2"/>
          </w:tcPr>
          <w:p w14:paraId="5D89E3D2" w14:textId="5F9FA89E" w:rsidR="00F013FC" w:rsidRDefault="00000000" w:rsidP="00F013FC">
            <w:pPr>
              <w:jc w:val="center"/>
              <w:rPr>
                <w:lang w:eastAsia="en-CA"/>
              </w:rPr>
            </w:pPr>
            <w:sdt>
              <w:sdtPr>
                <w:rPr>
                  <w:lang w:eastAsia="en-CA"/>
                </w:rPr>
                <w:id w:val="1138230492"/>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0DF5E54E" w14:textId="264BEE56" w:rsidR="00F013FC" w:rsidRDefault="00000000" w:rsidP="00F013FC">
            <w:pPr>
              <w:jc w:val="center"/>
              <w:rPr>
                <w:lang w:eastAsia="en-CA"/>
              </w:rPr>
            </w:pPr>
            <w:sdt>
              <w:sdtPr>
                <w:rPr>
                  <w:lang w:eastAsia="en-CA"/>
                </w:rPr>
                <w:id w:val="381451550"/>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2D6A9809" w14:textId="5F1085B7" w:rsidR="00F013FC" w:rsidRDefault="00000000" w:rsidP="00F013FC">
            <w:pPr>
              <w:jc w:val="center"/>
              <w:rPr>
                <w:lang w:eastAsia="en-CA"/>
              </w:rPr>
            </w:pPr>
            <w:sdt>
              <w:sdtPr>
                <w:rPr>
                  <w:lang w:eastAsia="en-CA"/>
                </w:rPr>
                <w:id w:val="1132289564"/>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6D575BAC" w14:textId="77777777" w:rsidR="00F013FC" w:rsidRDefault="00F013FC" w:rsidP="00F013FC">
            <w:pPr>
              <w:jc w:val="center"/>
              <w:rPr>
                <w:lang w:eastAsia="en-CA"/>
              </w:rPr>
            </w:pPr>
          </w:p>
        </w:tc>
        <w:tc>
          <w:tcPr>
            <w:tcW w:w="3288" w:type="dxa"/>
            <w:shd w:val="clear" w:color="auto" w:fill="F2F2F2" w:themeFill="background1" w:themeFillShade="F2"/>
          </w:tcPr>
          <w:p w14:paraId="4B64BD7C" w14:textId="77777777" w:rsidR="00F013FC" w:rsidRDefault="00F013FC" w:rsidP="00F013FC">
            <w:pPr>
              <w:rPr>
                <w:lang w:eastAsia="en-CA"/>
              </w:rPr>
            </w:pPr>
          </w:p>
        </w:tc>
      </w:tr>
      <w:tr w:rsidR="00F013FC" w14:paraId="30B9EACA" w14:textId="77777777" w:rsidTr="00DD2645">
        <w:tc>
          <w:tcPr>
            <w:tcW w:w="3060" w:type="dxa"/>
            <w:shd w:val="clear" w:color="auto" w:fill="F2F2F2" w:themeFill="background1" w:themeFillShade="F2"/>
          </w:tcPr>
          <w:p w14:paraId="353BA961" w14:textId="2DB6C8CF" w:rsidR="00F013FC" w:rsidRDefault="00F013FC" w:rsidP="00F013FC">
            <w:pPr>
              <w:rPr>
                <w:lang w:eastAsia="en-CA"/>
              </w:rPr>
            </w:pPr>
            <w:r w:rsidRPr="00E75D62">
              <w:t>CRU 160</w:t>
            </w:r>
            <w:r w:rsidRPr="00E75D62">
              <w:rPr>
                <w:rFonts w:ascii="Cambria Math" w:hAnsi="Cambria Math" w:cs="Cambria Math"/>
              </w:rPr>
              <w:t>‐</w:t>
            </w:r>
            <w:r w:rsidRPr="00E75D62">
              <w:t xml:space="preserve"> back hallway HORN/STROBE - STROBE TEST</w:t>
            </w:r>
          </w:p>
        </w:tc>
        <w:tc>
          <w:tcPr>
            <w:tcW w:w="907" w:type="dxa"/>
            <w:shd w:val="clear" w:color="auto" w:fill="F2F2F2" w:themeFill="background1" w:themeFillShade="F2"/>
            <w:vAlign w:val="center"/>
          </w:tcPr>
          <w:p w14:paraId="4CDDB6B2" w14:textId="77777777" w:rsidR="00F013FC" w:rsidRDefault="00F013FC" w:rsidP="00F013FC">
            <w:pPr>
              <w:rPr>
                <w:lang w:eastAsia="en-CA"/>
              </w:rPr>
            </w:pPr>
          </w:p>
        </w:tc>
        <w:tc>
          <w:tcPr>
            <w:tcW w:w="686" w:type="dxa"/>
            <w:shd w:val="clear" w:color="auto" w:fill="F2F2F2" w:themeFill="background1" w:themeFillShade="F2"/>
          </w:tcPr>
          <w:p w14:paraId="70B696F0" w14:textId="1B72FFB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27C971F2" w14:textId="77777777" w:rsidR="00F013FC" w:rsidRDefault="00F013FC" w:rsidP="00F013FC">
            <w:pPr>
              <w:jc w:val="center"/>
              <w:rPr>
                <w:lang w:eastAsia="en-CA"/>
              </w:rPr>
            </w:pPr>
          </w:p>
        </w:tc>
        <w:tc>
          <w:tcPr>
            <w:tcW w:w="1101" w:type="dxa"/>
            <w:shd w:val="clear" w:color="auto" w:fill="F2F2F2" w:themeFill="background1" w:themeFillShade="F2"/>
          </w:tcPr>
          <w:p w14:paraId="76251505" w14:textId="77777777" w:rsidR="00F013FC" w:rsidRDefault="00F013FC" w:rsidP="00F013FC">
            <w:pPr>
              <w:jc w:val="center"/>
              <w:rPr>
                <w:lang w:eastAsia="en-CA"/>
              </w:rPr>
            </w:pPr>
          </w:p>
        </w:tc>
        <w:tc>
          <w:tcPr>
            <w:tcW w:w="850" w:type="dxa"/>
            <w:shd w:val="clear" w:color="auto" w:fill="F2F2F2" w:themeFill="background1" w:themeFillShade="F2"/>
            <w:vAlign w:val="center"/>
          </w:tcPr>
          <w:p w14:paraId="07A4654B" w14:textId="77777777" w:rsidR="00F013FC" w:rsidRDefault="00F013FC" w:rsidP="00F013FC">
            <w:pPr>
              <w:jc w:val="center"/>
              <w:rPr>
                <w:lang w:eastAsia="en-CA"/>
              </w:rPr>
            </w:pPr>
          </w:p>
        </w:tc>
        <w:tc>
          <w:tcPr>
            <w:tcW w:w="448" w:type="dxa"/>
            <w:shd w:val="clear" w:color="auto" w:fill="F2F2F2" w:themeFill="background1" w:themeFillShade="F2"/>
          </w:tcPr>
          <w:p w14:paraId="48CEA71E" w14:textId="08DFA679" w:rsidR="00F013FC" w:rsidRDefault="00000000" w:rsidP="00F013FC">
            <w:pPr>
              <w:jc w:val="center"/>
              <w:rPr>
                <w:lang w:eastAsia="en-CA"/>
              </w:rPr>
            </w:pPr>
            <w:sdt>
              <w:sdtPr>
                <w:rPr>
                  <w:lang w:eastAsia="en-CA"/>
                </w:rPr>
                <w:id w:val="-1603326764"/>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3AEDFE91" w14:textId="77777777" w:rsidR="00F013FC" w:rsidRDefault="00F013FC" w:rsidP="00F013FC">
            <w:pPr>
              <w:jc w:val="center"/>
              <w:rPr>
                <w:lang w:eastAsia="en-CA"/>
              </w:rPr>
            </w:pPr>
          </w:p>
        </w:tc>
        <w:tc>
          <w:tcPr>
            <w:tcW w:w="448" w:type="dxa"/>
            <w:shd w:val="clear" w:color="auto" w:fill="F2F2F2" w:themeFill="background1" w:themeFillShade="F2"/>
          </w:tcPr>
          <w:p w14:paraId="574BE441" w14:textId="72982342" w:rsidR="00F013FC" w:rsidRDefault="00000000" w:rsidP="00F013FC">
            <w:pPr>
              <w:jc w:val="center"/>
              <w:rPr>
                <w:lang w:eastAsia="en-CA"/>
              </w:rPr>
            </w:pPr>
            <w:sdt>
              <w:sdtPr>
                <w:rPr>
                  <w:lang w:eastAsia="en-CA"/>
                </w:rPr>
                <w:id w:val="371811036"/>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15807AD1" w14:textId="00637760" w:rsidR="00F013FC" w:rsidRDefault="00000000" w:rsidP="00F013FC">
            <w:pPr>
              <w:jc w:val="center"/>
              <w:rPr>
                <w:lang w:eastAsia="en-CA"/>
              </w:rPr>
            </w:pPr>
            <w:sdt>
              <w:sdtPr>
                <w:rPr>
                  <w:lang w:eastAsia="en-CA"/>
                </w:rPr>
                <w:id w:val="-1811551366"/>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7CF4584C" w14:textId="2A54D14B" w:rsidR="00F013FC" w:rsidRDefault="00000000" w:rsidP="00F013FC">
            <w:pPr>
              <w:jc w:val="center"/>
              <w:rPr>
                <w:lang w:eastAsia="en-CA"/>
              </w:rPr>
            </w:pPr>
            <w:sdt>
              <w:sdtPr>
                <w:rPr>
                  <w:lang w:eastAsia="en-CA"/>
                </w:rPr>
                <w:id w:val="801966695"/>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44EC5A8A" w14:textId="77777777" w:rsidR="00F013FC" w:rsidRDefault="00F013FC" w:rsidP="00F013FC">
            <w:pPr>
              <w:jc w:val="center"/>
              <w:rPr>
                <w:lang w:eastAsia="en-CA"/>
              </w:rPr>
            </w:pPr>
          </w:p>
        </w:tc>
        <w:tc>
          <w:tcPr>
            <w:tcW w:w="3288" w:type="dxa"/>
            <w:shd w:val="clear" w:color="auto" w:fill="F2F2F2" w:themeFill="background1" w:themeFillShade="F2"/>
          </w:tcPr>
          <w:p w14:paraId="3A5A2E95" w14:textId="77777777" w:rsidR="00F013FC" w:rsidRDefault="00F013FC" w:rsidP="00F013FC">
            <w:pPr>
              <w:rPr>
                <w:lang w:eastAsia="en-CA"/>
              </w:rPr>
            </w:pPr>
          </w:p>
        </w:tc>
      </w:tr>
      <w:tr w:rsidR="00F013FC" w14:paraId="389C6F01" w14:textId="77777777" w:rsidTr="00DD2645">
        <w:tc>
          <w:tcPr>
            <w:tcW w:w="3060" w:type="dxa"/>
            <w:shd w:val="clear" w:color="auto" w:fill="F2F2F2" w:themeFill="background1" w:themeFillShade="F2"/>
          </w:tcPr>
          <w:p w14:paraId="677106FF" w14:textId="0A40A7F3" w:rsidR="00F013FC" w:rsidRDefault="00F013FC" w:rsidP="00F013FC">
            <w:pPr>
              <w:rPr>
                <w:lang w:eastAsia="en-CA"/>
              </w:rPr>
            </w:pPr>
            <w:r w:rsidRPr="00E75D62">
              <w:t>CRU 162</w:t>
            </w:r>
            <w:r w:rsidRPr="00E75D62">
              <w:rPr>
                <w:rFonts w:ascii="Cambria Math" w:hAnsi="Cambria Math" w:cs="Cambria Math"/>
              </w:rPr>
              <w:t>‐</w:t>
            </w:r>
            <w:r w:rsidRPr="00E75D62">
              <w:t xml:space="preserve"> ARDENES</w:t>
            </w:r>
            <w:r w:rsidRPr="00E75D62">
              <w:rPr>
                <w:rFonts w:ascii="Cambria Math" w:hAnsi="Cambria Math" w:cs="Cambria Math"/>
              </w:rPr>
              <w:t>‐</w:t>
            </w:r>
            <w:r w:rsidRPr="00E75D62">
              <w:t xml:space="preserve"> sales floor </w:t>
            </w:r>
            <w:r w:rsidRPr="00E75D62">
              <w:rPr>
                <w:rFonts w:ascii="Cambria Math" w:hAnsi="Cambria Math" w:cs="Cambria Math"/>
              </w:rPr>
              <w:t>‐</w:t>
            </w:r>
            <w:r w:rsidRPr="00E75D62">
              <w:t>front left HORN/STROBE - HORN TEST</w:t>
            </w:r>
          </w:p>
        </w:tc>
        <w:tc>
          <w:tcPr>
            <w:tcW w:w="907" w:type="dxa"/>
            <w:shd w:val="clear" w:color="auto" w:fill="F2F2F2" w:themeFill="background1" w:themeFillShade="F2"/>
            <w:vAlign w:val="center"/>
          </w:tcPr>
          <w:p w14:paraId="762646A4" w14:textId="77777777" w:rsidR="00F013FC" w:rsidRDefault="00F013FC" w:rsidP="00F013FC">
            <w:pPr>
              <w:rPr>
                <w:lang w:eastAsia="en-CA"/>
              </w:rPr>
            </w:pPr>
          </w:p>
        </w:tc>
        <w:tc>
          <w:tcPr>
            <w:tcW w:w="686" w:type="dxa"/>
            <w:shd w:val="clear" w:color="auto" w:fill="F2F2F2" w:themeFill="background1" w:themeFillShade="F2"/>
          </w:tcPr>
          <w:p w14:paraId="3570F1E6" w14:textId="25C84202"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8FCC2D2" w14:textId="77777777" w:rsidR="00F013FC" w:rsidRDefault="00F013FC" w:rsidP="00F013FC">
            <w:pPr>
              <w:jc w:val="center"/>
              <w:rPr>
                <w:lang w:eastAsia="en-CA"/>
              </w:rPr>
            </w:pPr>
          </w:p>
        </w:tc>
        <w:tc>
          <w:tcPr>
            <w:tcW w:w="1101" w:type="dxa"/>
            <w:shd w:val="clear" w:color="auto" w:fill="F2F2F2" w:themeFill="background1" w:themeFillShade="F2"/>
          </w:tcPr>
          <w:p w14:paraId="23CAC9F5" w14:textId="77777777" w:rsidR="00F013FC" w:rsidRDefault="00F013FC" w:rsidP="00F013FC">
            <w:pPr>
              <w:jc w:val="center"/>
              <w:rPr>
                <w:lang w:eastAsia="en-CA"/>
              </w:rPr>
            </w:pPr>
          </w:p>
        </w:tc>
        <w:tc>
          <w:tcPr>
            <w:tcW w:w="850" w:type="dxa"/>
            <w:shd w:val="clear" w:color="auto" w:fill="F2F2F2" w:themeFill="background1" w:themeFillShade="F2"/>
            <w:vAlign w:val="center"/>
          </w:tcPr>
          <w:p w14:paraId="35B28369" w14:textId="77777777" w:rsidR="00F013FC" w:rsidRDefault="00F013FC" w:rsidP="00F013FC">
            <w:pPr>
              <w:jc w:val="center"/>
              <w:rPr>
                <w:lang w:eastAsia="en-CA"/>
              </w:rPr>
            </w:pPr>
          </w:p>
        </w:tc>
        <w:tc>
          <w:tcPr>
            <w:tcW w:w="448" w:type="dxa"/>
            <w:shd w:val="clear" w:color="auto" w:fill="F2F2F2" w:themeFill="background1" w:themeFillShade="F2"/>
          </w:tcPr>
          <w:p w14:paraId="1C6830F5" w14:textId="367DF4E8" w:rsidR="00F013FC" w:rsidRDefault="00000000" w:rsidP="00F013FC">
            <w:pPr>
              <w:jc w:val="center"/>
              <w:rPr>
                <w:lang w:eastAsia="en-CA"/>
              </w:rPr>
            </w:pPr>
            <w:sdt>
              <w:sdtPr>
                <w:rPr>
                  <w:lang w:eastAsia="en-CA"/>
                </w:rPr>
                <w:id w:val="235205341"/>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642AEA5D" w14:textId="77777777" w:rsidR="00F013FC" w:rsidRDefault="00F013FC" w:rsidP="00F013FC">
            <w:pPr>
              <w:jc w:val="center"/>
              <w:rPr>
                <w:lang w:eastAsia="en-CA"/>
              </w:rPr>
            </w:pPr>
          </w:p>
        </w:tc>
        <w:tc>
          <w:tcPr>
            <w:tcW w:w="448" w:type="dxa"/>
            <w:shd w:val="clear" w:color="auto" w:fill="F2F2F2" w:themeFill="background1" w:themeFillShade="F2"/>
          </w:tcPr>
          <w:p w14:paraId="5D6DD6F0" w14:textId="4236308D" w:rsidR="00F013FC" w:rsidRDefault="00000000" w:rsidP="00F013FC">
            <w:pPr>
              <w:jc w:val="center"/>
              <w:rPr>
                <w:lang w:eastAsia="en-CA"/>
              </w:rPr>
            </w:pPr>
            <w:sdt>
              <w:sdtPr>
                <w:rPr>
                  <w:lang w:eastAsia="en-CA"/>
                </w:rPr>
                <w:id w:val="-1558544046"/>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59DB9744" w14:textId="648EB9B9" w:rsidR="00F013FC" w:rsidRDefault="00000000" w:rsidP="00F013FC">
            <w:pPr>
              <w:jc w:val="center"/>
              <w:rPr>
                <w:lang w:eastAsia="en-CA"/>
              </w:rPr>
            </w:pPr>
            <w:sdt>
              <w:sdtPr>
                <w:rPr>
                  <w:lang w:eastAsia="en-CA"/>
                </w:rPr>
                <w:id w:val="97451347"/>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584702FD" w14:textId="3173B240" w:rsidR="00F013FC" w:rsidRDefault="00000000" w:rsidP="00F013FC">
            <w:pPr>
              <w:jc w:val="center"/>
              <w:rPr>
                <w:lang w:eastAsia="en-CA"/>
              </w:rPr>
            </w:pPr>
            <w:sdt>
              <w:sdtPr>
                <w:rPr>
                  <w:lang w:eastAsia="en-CA"/>
                </w:rPr>
                <w:id w:val="635148921"/>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374A8458" w14:textId="77777777" w:rsidR="00F013FC" w:rsidRDefault="00F013FC" w:rsidP="00F013FC">
            <w:pPr>
              <w:jc w:val="center"/>
              <w:rPr>
                <w:lang w:eastAsia="en-CA"/>
              </w:rPr>
            </w:pPr>
          </w:p>
        </w:tc>
        <w:tc>
          <w:tcPr>
            <w:tcW w:w="3288" w:type="dxa"/>
            <w:shd w:val="clear" w:color="auto" w:fill="F2F2F2" w:themeFill="background1" w:themeFillShade="F2"/>
          </w:tcPr>
          <w:p w14:paraId="40C3F50B" w14:textId="77777777" w:rsidR="00F013FC" w:rsidRDefault="00F013FC" w:rsidP="00F013FC">
            <w:pPr>
              <w:rPr>
                <w:lang w:eastAsia="en-CA"/>
              </w:rPr>
            </w:pPr>
          </w:p>
        </w:tc>
      </w:tr>
      <w:tr w:rsidR="00F013FC" w14:paraId="382F9DC1" w14:textId="77777777" w:rsidTr="00DD2645">
        <w:tc>
          <w:tcPr>
            <w:tcW w:w="3060" w:type="dxa"/>
            <w:shd w:val="clear" w:color="auto" w:fill="F2F2F2" w:themeFill="background1" w:themeFillShade="F2"/>
          </w:tcPr>
          <w:p w14:paraId="645B4231" w14:textId="25637C8C" w:rsidR="00F013FC" w:rsidRDefault="00F013FC" w:rsidP="00F013FC">
            <w:pPr>
              <w:rPr>
                <w:lang w:eastAsia="en-CA"/>
              </w:rPr>
            </w:pPr>
            <w:r w:rsidRPr="00E75D62">
              <w:t>CRU 162</w:t>
            </w:r>
            <w:r w:rsidRPr="00E75D62">
              <w:rPr>
                <w:rFonts w:ascii="Cambria Math" w:hAnsi="Cambria Math" w:cs="Cambria Math"/>
              </w:rPr>
              <w:t>‐</w:t>
            </w:r>
            <w:r w:rsidRPr="00E75D62">
              <w:t xml:space="preserve"> ARDENES</w:t>
            </w:r>
            <w:r w:rsidRPr="00E75D62">
              <w:rPr>
                <w:rFonts w:ascii="Cambria Math" w:hAnsi="Cambria Math" w:cs="Cambria Math"/>
              </w:rPr>
              <w:t>‐</w:t>
            </w:r>
            <w:r w:rsidRPr="00E75D62">
              <w:t xml:space="preserve"> sales floor </w:t>
            </w:r>
            <w:r w:rsidRPr="00E75D62">
              <w:rPr>
                <w:rFonts w:ascii="Cambria Math" w:hAnsi="Cambria Math" w:cs="Cambria Math"/>
              </w:rPr>
              <w:t>‐</w:t>
            </w:r>
            <w:r w:rsidRPr="00E75D62">
              <w:t>front left HORN/STROBE - STROBE TEST</w:t>
            </w:r>
          </w:p>
        </w:tc>
        <w:tc>
          <w:tcPr>
            <w:tcW w:w="907" w:type="dxa"/>
            <w:shd w:val="clear" w:color="auto" w:fill="F2F2F2" w:themeFill="background1" w:themeFillShade="F2"/>
            <w:vAlign w:val="center"/>
          </w:tcPr>
          <w:p w14:paraId="1C0740EC" w14:textId="77777777" w:rsidR="00F013FC" w:rsidRDefault="00F013FC" w:rsidP="00F013FC">
            <w:pPr>
              <w:rPr>
                <w:lang w:eastAsia="en-CA"/>
              </w:rPr>
            </w:pPr>
          </w:p>
        </w:tc>
        <w:tc>
          <w:tcPr>
            <w:tcW w:w="686" w:type="dxa"/>
            <w:shd w:val="clear" w:color="auto" w:fill="F2F2F2" w:themeFill="background1" w:themeFillShade="F2"/>
          </w:tcPr>
          <w:p w14:paraId="5D525F85" w14:textId="0E99014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3C275D97" w14:textId="77777777" w:rsidR="00F013FC" w:rsidRDefault="00F013FC" w:rsidP="00F013FC">
            <w:pPr>
              <w:jc w:val="center"/>
              <w:rPr>
                <w:lang w:eastAsia="en-CA"/>
              </w:rPr>
            </w:pPr>
          </w:p>
        </w:tc>
        <w:tc>
          <w:tcPr>
            <w:tcW w:w="1101" w:type="dxa"/>
            <w:shd w:val="clear" w:color="auto" w:fill="F2F2F2" w:themeFill="background1" w:themeFillShade="F2"/>
          </w:tcPr>
          <w:p w14:paraId="4D3E2F63" w14:textId="77777777" w:rsidR="00F013FC" w:rsidRDefault="00F013FC" w:rsidP="00F013FC">
            <w:pPr>
              <w:jc w:val="center"/>
              <w:rPr>
                <w:lang w:eastAsia="en-CA"/>
              </w:rPr>
            </w:pPr>
          </w:p>
        </w:tc>
        <w:tc>
          <w:tcPr>
            <w:tcW w:w="850" w:type="dxa"/>
            <w:shd w:val="clear" w:color="auto" w:fill="F2F2F2" w:themeFill="background1" w:themeFillShade="F2"/>
            <w:vAlign w:val="center"/>
          </w:tcPr>
          <w:p w14:paraId="65ACD862" w14:textId="77777777" w:rsidR="00F013FC" w:rsidRDefault="00F013FC" w:rsidP="00F013FC">
            <w:pPr>
              <w:jc w:val="center"/>
              <w:rPr>
                <w:lang w:eastAsia="en-CA"/>
              </w:rPr>
            </w:pPr>
          </w:p>
        </w:tc>
        <w:tc>
          <w:tcPr>
            <w:tcW w:w="448" w:type="dxa"/>
            <w:shd w:val="clear" w:color="auto" w:fill="F2F2F2" w:themeFill="background1" w:themeFillShade="F2"/>
          </w:tcPr>
          <w:p w14:paraId="32F60543" w14:textId="0F040D6F" w:rsidR="00F013FC" w:rsidRDefault="00000000" w:rsidP="00F013FC">
            <w:pPr>
              <w:jc w:val="center"/>
              <w:rPr>
                <w:lang w:eastAsia="en-CA"/>
              </w:rPr>
            </w:pPr>
            <w:sdt>
              <w:sdtPr>
                <w:rPr>
                  <w:lang w:eastAsia="en-CA"/>
                </w:rPr>
                <w:id w:val="844282936"/>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2334B721" w14:textId="77777777" w:rsidR="00F013FC" w:rsidRDefault="00F013FC" w:rsidP="00F013FC">
            <w:pPr>
              <w:jc w:val="center"/>
              <w:rPr>
                <w:lang w:eastAsia="en-CA"/>
              </w:rPr>
            </w:pPr>
          </w:p>
        </w:tc>
        <w:tc>
          <w:tcPr>
            <w:tcW w:w="448" w:type="dxa"/>
            <w:shd w:val="clear" w:color="auto" w:fill="F2F2F2" w:themeFill="background1" w:themeFillShade="F2"/>
          </w:tcPr>
          <w:p w14:paraId="38623405" w14:textId="6E1A60D6" w:rsidR="00F013FC" w:rsidRDefault="00000000" w:rsidP="00F013FC">
            <w:pPr>
              <w:jc w:val="center"/>
              <w:rPr>
                <w:lang w:eastAsia="en-CA"/>
              </w:rPr>
            </w:pPr>
            <w:sdt>
              <w:sdtPr>
                <w:rPr>
                  <w:lang w:eastAsia="en-CA"/>
                </w:rPr>
                <w:id w:val="1742904299"/>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2A728526" w14:textId="3E6CE9FD" w:rsidR="00F013FC" w:rsidRDefault="00000000" w:rsidP="00F013FC">
            <w:pPr>
              <w:jc w:val="center"/>
              <w:rPr>
                <w:lang w:eastAsia="en-CA"/>
              </w:rPr>
            </w:pPr>
            <w:sdt>
              <w:sdtPr>
                <w:rPr>
                  <w:lang w:eastAsia="en-CA"/>
                </w:rPr>
                <w:id w:val="-1527860680"/>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066ADAC6" w14:textId="5D00BA6A" w:rsidR="00F013FC" w:rsidRDefault="00000000" w:rsidP="00F013FC">
            <w:pPr>
              <w:jc w:val="center"/>
              <w:rPr>
                <w:lang w:eastAsia="en-CA"/>
              </w:rPr>
            </w:pPr>
            <w:sdt>
              <w:sdtPr>
                <w:rPr>
                  <w:lang w:eastAsia="en-CA"/>
                </w:rPr>
                <w:id w:val="2098437411"/>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4C579AD9" w14:textId="77777777" w:rsidR="00F013FC" w:rsidRDefault="00F013FC" w:rsidP="00F013FC">
            <w:pPr>
              <w:jc w:val="center"/>
              <w:rPr>
                <w:lang w:eastAsia="en-CA"/>
              </w:rPr>
            </w:pPr>
          </w:p>
        </w:tc>
        <w:tc>
          <w:tcPr>
            <w:tcW w:w="3288" w:type="dxa"/>
            <w:shd w:val="clear" w:color="auto" w:fill="F2F2F2" w:themeFill="background1" w:themeFillShade="F2"/>
          </w:tcPr>
          <w:p w14:paraId="57DC4428" w14:textId="77777777" w:rsidR="00F013FC" w:rsidRDefault="00F013FC" w:rsidP="00F013FC">
            <w:pPr>
              <w:rPr>
                <w:lang w:eastAsia="en-CA"/>
              </w:rPr>
            </w:pPr>
          </w:p>
        </w:tc>
      </w:tr>
      <w:tr w:rsidR="00F013FC" w14:paraId="506DE282" w14:textId="77777777" w:rsidTr="00DD2645">
        <w:tc>
          <w:tcPr>
            <w:tcW w:w="3060" w:type="dxa"/>
            <w:shd w:val="clear" w:color="auto" w:fill="F2F2F2" w:themeFill="background1" w:themeFillShade="F2"/>
          </w:tcPr>
          <w:p w14:paraId="15C3CC2F" w14:textId="4CFC8B6C" w:rsidR="00F013FC" w:rsidRDefault="00F013FC" w:rsidP="00F013FC">
            <w:pPr>
              <w:rPr>
                <w:lang w:eastAsia="en-CA"/>
              </w:rPr>
            </w:pPr>
            <w:r w:rsidRPr="00E75D62">
              <w:t>CRU 162</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back left HORN/STROBE - HORN TEST</w:t>
            </w:r>
          </w:p>
        </w:tc>
        <w:tc>
          <w:tcPr>
            <w:tcW w:w="907" w:type="dxa"/>
            <w:shd w:val="clear" w:color="auto" w:fill="F2F2F2" w:themeFill="background1" w:themeFillShade="F2"/>
            <w:vAlign w:val="center"/>
          </w:tcPr>
          <w:p w14:paraId="137CDD1A" w14:textId="77777777" w:rsidR="00F013FC" w:rsidRDefault="00F013FC" w:rsidP="00F013FC">
            <w:pPr>
              <w:rPr>
                <w:lang w:eastAsia="en-CA"/>
              </w:rPr>
            </w:pPr>
          </w:p>
        </w:tc>
        <w:tc>
          <w:tcPr>
            <w:tcW w:w="686" w:type="dxa"/>
            <w:shd w:val="clear" w:color="auto" w:fill="F2F2F2" w:themeFill="background1" w:themeFillShade="F2"/>
          </w:tcPr>
          <w:p w14:paraId="383AE080" w14:textId="1ED1A268"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5C34EDD" w14:textId="77777777" w:rsidR="00F013FC" w:rsidRDefault="00F013FC" w:rsidP="00F013FC">
            <w:pPr>
              <w:jc w:val="center"/>
              <w:rPr>
                <w:lang w:eastAsia="en-CA"/>
              </w:rPr>
            </w:pPr>
          </w:p>
        </w:tc>
        <w:tc>
          <w:tcPr>
            <w:tcW w:w="1101" w:type="dxa"/>
            <w:shd w:val="clear" w:color="auto" w:fill="F2F2F2" w:themeFill="background1" w:themeFillShade="F2"/>
          </w:tcPr>
          <w:p w14:paraId="70B54F3F" w14:textId="77777777" w:rsidR="00F013FC" w:rsidRDefault="00F013FC" w:rsidP="00F013FC">
            <w:pPr>
              <w:jc w:val="center"/>
              <w:rPr>
                <w:lang w:eastAsia="en-CA"/>
              </w:rPr>
            </w:pPr>
          </w:p>
        </w:tc>
        <w:tc>
          <w:tcPr>
            <w:tcW w:w="850" w:type="dxa"/>
            <w:shd w:val="clear" w:color="auto" w:fill="F2F2F2" w:themeFill="background1" w:themeFillShade="F2"/>
            <w:vAlign w:val="center"/>
          </w:tcPr>
          <w:p w14:paraId="76AE115B" w14:textId="77777777" w:rsidR="00F013FC" w:rsidRDefault="00F013FC" w:rsidP="00F013FC">
            <w:pPr>
              <w:jc w:val="center"/>
              <w:rPr>
                <w:lang w:eastAsia="en-CA"/>
              </w:rPr>
            </w:pPr>
          </w:p>
        </w:tc>
        <w:tc>
          <w:tcPr>
            <w:tcW w:w="448" w:type="dxa"/>
            <w:shd w:val="clear" w:color="auto" w:fill="F2F2F2" w:themeFill="background1" w:themeFillShade="F2"/>
          </w:tcPr>
          <w:p w14:paraId="0EDCB870" w14:textId="1AD1AFE2" w:rsidR="00F013FC" w:rsidRDefault="00000000" w:rsidP="00F013FC">
            <w:pPr>
              <w:jc w:val="center"/>
              <w:rPr>
                <w:lang w:eastAsia="en-CA"/>
              </w:rPr>
            </w:pPr>
            <w:sdt>
              <w:sdtPr>
                <w:rPr>
                  <w:lang w:eastAsia="en-CA"/>
                </w:rPr>
                <w:id w:val="1393005835"/>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449C5536" w14:textId="77777777" w:rsidR="00F013FC" w:rsidRDefault="00F013FC" w:rsidP="00F013FC">
            <w:pPr>
              <w:jc w:val="center"/>
              <w:rPr>
                <w:lang w:eastAsia="en-CA"/>
              </w:rPr>
            </w:pPr>
          </w:p>
        </w:tc>
        <w:tc>
          <w:tcPr>
            <w:tcW w:w="448" w:type="dxa"/>
            <w:shd w:val="clear" w:color="auto" w:fill="F2F2F2" w:themeFill="background1" w:themeFillShade="F2"/>
          </w:tcPr>
          <w:p w14:paraId="3C7DDF1F" w14:textId="27765E98" w:rsidR="00F013FC" w:rsidRDefault="00000000" w:rsidP="00F013FC">
            <w:pPr>
              <w:jc w:val="center"/>
              <w:rPr>
                <w:lang w:eastAsia="en-CA"/>
              </w:rPr>
            </w:pPr>
            <w:sdt>
              <w:sdtPr>
                <w:rPr>
                  <w:lang w:eastAsia="en-CA"/>
                </w:rPr>
                <w:id w:val="167994499"/>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43E56E52" w14:textId="2FACD514" w:rsidR="00F013FC" w:rsidRDefault="00000000" w:rsidP="00F013FC">
            <w:pPr>
              <w:jc w:val="center"/>
              <w:rPr>
                <w:lang w:eastAsia="en-CA"/>
              </w:rPr>
            </w:pPr>
            <w:sdt>
              <w:sdtPr>
                <w:rPr>
                  <w:lang w:eastAsia="en-CA"/>
                </w:rPr>
                <w:id w:val="-424572490"/>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53C61342" w14:textId="7BE40416" w:rsidR="00F013FC" w:rsidRDefault="00000000" w:rsidP="00F013FC">
            <w:pPr>
              <w:jc w:val="center"/>
              <w:rPr>
                <w:lang w:eastAsia="en-CA"/>
              </w:rPr>
            </w:pPr>
            <w:sdt>
              <w:sdtPr>
                <w:rPr>
                  <w:lang w:eastAsia="en-CA"/>
                </w:rPr>
                <w:id w:val="328720385"/>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70DDB226" w14:textId="77777777" w:rsidR="00F013FC" w:rsidRDefault="00F013FC" w:rsidP="00F013FC">
            <w:pPr>
              <w:jc w:val="center"/>
              <w:rPr>
                <w:lang w:eastAsia="en-CA"/>
              </w:rPr>
            </w:pPr>
          </w:p>
        </w:tc>
        <w:tc>
          <w:tcPr>
            <w:tcW w:w="3288" w:type="dxa"/>
            <w:shd w:val="clear" w:color="auto" w:fill="F2F2F2" w:themeFill="background1" w:themeFillShade="F2"/>
          </w:tcPr>
          <w:p w14:paraId="04086095" w14:textId="77777777" w:rsidR="00F013FC" w:rsidRDefault="00F013FC" w:rsidP="00F013FC">
            <w:pPr>
              <w:rPr>
                <w:lang w:eastAsia="en-CA"/>
              </w:rPr>
            </w:pPr>
          </w:p>
        </w:tc>
      </w:tr>
      <w:tr w:rsidR="00F013FC" w14:paraId="045233B5" w14:textId="77777777" w:rsidTr="00DD2645">
        <w:tc>
          <w:tcPr>
            <w:tcW w:w="3060" w:type="dxa"/>
            <w:shd w:val="clear" w:color="auto" w:fill="F2F2F2" w:themeFill="background1" w:themeFillShade="F2"/>
          </w:tcPr>
          <w:p w14:paraId="22977FC7" w14:textId="612CEC4B" w:rsidR="00F013FC" w:rsidRDefault="00F013FC" w:rsidP="00F013FC">
            <w:pPr>
              <w:rPr>
                <w:lang w:eastAsia="en-CA"/>
              </w:rPr>
            </w:pPr>
            <w:r w:rsidRPr="00E75D62">
              <w:t>CRU 162</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back left HORN/STROBE - STROBE TEST</w:t>
            </w:r>
          </w:p>
        </w:tc>
        <w:tc>
          <w:tcPr>
            <w:tcW w:w="907" w:type="dxa"/>
            <w:shd w:val="clear" w:color="auto" w:fill="F2F2F2" w:themeFill="background1" w:themeFillShade="F2"/>
            <w:vAlign w:val="center"/>
          </w:tcPr>
          <w:p w14:paraId="290DB402" w14:textId="77777777" w:rsidR="00F013FC" w:rsidRDefault="00F013FC" w:rsidP="00F013FC">
            <w:pPr>
              <w:rPr>
                <w:lang w:eastAsia="en-CA"/>
              </w:rPr>
            </w:pPr>
          </w:p>
        </w:tc>
        <w:tc>
          <w:tcPr>
            <w:tcW w:w="686" w:type="dxa"/>
            <w:shd w:val="clear" w:color="auto" w:fill="F2F2F2" w:themeFill="background1" w:themeFillShade="F2"/>
          </w:tcPr>
          <w:p w14:paraId="0DBF8BD8" w14:textId="6B50456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8648C27" w14:textId="77777777" w:rsidR="00F013FC" w:rsidRDefault="00F013FC" w:rsidP="00F013FC">
            <w:pPr>
              <w:jc w:val="center"/>
              <w:rPr>
                <w:lang w:eastAsia="en-CA"/>
              </w:rPr>
            </w:pPr>
          </w:p>
        </w:tc>
        <w:tc>
          <w:tcPr>
            <w:tcW w:w="1101" w:type="dxa"/>
            <w:shd w:val="clear" w:color="auto" w:fill="F2F2F2" w:themeFill="background1" w:themeFillShade="F2"/>
          </w:tcPr>
          <w:p w14:paraId="14616DDE" w14:textId="77777777" w:rsidR="00F013FC" w:rsidRDefault="00F013FC" w:rsidP="00F013FC">
            <w:pPr>
              <w:jc w:val="center"/>
              <w:rPr>
                <w:lang w:eastAsia="en-CA"/>
              </w:rPr>
            </w:pPr>
          </w:p>
        </w:tc>
        <w:tc>
          <w:tcPr>
            <w:tcW w:w="850" w:type="dxa"/>
            <w:shd w:val="clear" w:color="auto" w:fill="F2F2F2" w:themeFill="background1" w:themeFillShade="F2"/>
            <w:vAlign w:val="center"/>
          </w:tcPr>
          <w:p w14:paraId="78C08BE0" w14:textId="77777777" w:rsidR="00F013FC" w:rsidRDefault="00F013FC" w:rsidP="00F013FC">
            <w:pPr>
              <w:jc w:val="center"/>
              <w:rPr>
                <w:lang w:eastAsia="en-CA"/>
              </w:rPr>
            </w:pPr>
          </w:p>
        </w:tc>
        <w:tc>
          <w:tcPr>
            <w:tcW w:w="448" w:type="dxa"/>
            <w:shd w:val="clear" w:color="auto" w:fill="F2F2F2" w:themeFill="background1" w:themeFillShade="F2"/>
          </w:tcPr>
          <w:p w14:paraId="0DC3135A" w14:textId="069B436B" w:rsidR="00F013FC" w:rsidRDefault="00000000" w:rsidP="00F013FC">
            <w:pPr>
              <w:jc w:val="center"/>
              <w:rPr>
                <w:lang w:eastAsia="en-CA"/>
              </w:rPr>
            </w:pPr>
            <w:sdt>
              <w:sdtPr>
                <w:rPr>
                  <w:lang w:eastAsia="en-CA"/>
                </w:rPr>
                <w:id w:val="-223763362"/>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0FCA2AA8" w14:textId="77777777" w:rsidR="00F013FC" w:rsidRDefault="00F013FC" w:rsidP="00F013FC">
            <w:pPr>
              <w:jc w:val="center"/>
              <w:rPr>
                <w:lang w:eastAsia="en-CA"/>
              </w:rPr>
            </w:pPr>
          </w:p>
        </w:tc>
        <w:tc>
          <w:tcPr>
            <w:tcW w:w="448" w:type="dxa"/>
            <w:shd w:val="clear" w:color="auto" w:fill="F2F2F2" w:themeFill="background1" w:themeFillShade="F2"/>
          </w:tcPr>
          <w:p w14:paraId="59D32308" w14:textId="3A97A28E" w:rsidR="00F013FC" w:rsidRDefault="00000000" w:rsidP="00F013FC">
            <w:pPr>
              <w:jc w:val="center"/>
              <w:rPr>
                <w:lang w:eastAsia="en-CA"/>
              </w:rPr>
            </w:pPr>
            <w:sdt>
              <w:sdtPr>
                <w:rPr>
                  <w:lang w:eastAsia="en-CA"/>
                </w:rPr>
                <w:id w:val="103776353"/>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13F3C5FF" w14:textId="1B363CD0" w:rsidR="00F013FC" w:rsidRDefault="00000000" w:rsidP="00F013FC">
            <w:pPr>
              <w:jc w:val="center"/>
              <w:rPr>
                <w:lang w:eastAsia="en-CA"/>
              </w:rPr>
            </w:pPr>
            <w:sdt>
              <w:sdtPr>
                <w:rPr>
                  <w:lang w:eastAsia="en-CA"/>
                </w:rPr>
                <w:id w:val="686717657"/>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09FF842F" w14:textId="77516EFA" w:rsidR="00F013FC" w:rsidRDefault="00000000" w:rsidP="00F013FC">
            <w:pPr>
              <w:jc w:val="center"/>
              <w:rPr>
                <w:lang w:eastAsia="en-CA"/>
              </w:rPr>
            </w:pPr>
            <w:sdt>
              <w:sdtPr>
                <w:rPr>
                  <w:lang w:eastAsia="en-CA"/>
                </w:rPr>
                <w:id w:val="-352655906"/>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2A7EA98F" w14:textId="77777777" w:rsidR="00F013FC" w:rsidRDefault="00F013FC" w:rsidP="00F013FC">
            <w:pPr>
              <w:jc w:val="center"/>
              <w:rPr>
                <w:lang w:eastAsia="en-CA"/>
              </w:rPr>
            </w:pPr>
          </w:p>
        </w:tc>
        <w:tc>
          <w:tcPr>
            <w:tcW w:w="3288" w:type="dxa"/>
            <w:shd w:val="clear" w:color="auto" w:fill="F2F2F2" w:themeFill="background1" w:themeFillShade="F2"/>
          </w:tcPr>
          <w:p w14:paraId="583BAC6A" w14:textId="77777777" w:rsidR="00F013FC" w:rsidRDefault="00F013FC" w:rsidP="00F013FC">
            <w:pPr>
              <w:rPr>
                <w:lang w:eastAsia="en-CA"/>
              </w:rPr>
            </w:pPr>
          </w:p>
        </w:tc>
      </w:tr>
      <w:tr w:rsidR="00F013FC" w14:paraId="38BDDD82" w14:textId="77777777" w:rsidTr="00DD2645">
        <w:tc>
          <w:tcPr>
            <w:tcW w:w="3060" w:type="dxa"/>
            <w:shd w:val="clear" w:color="auto" w:fill="F2F2F2" w:themeFill="background1" w:themeFillShade="F2"/>
          </w:tcPr>
          <w:p w14:paraId="60964805" w14:textId="11D577FE" w:rsidR="00F013FC" w:rsidRDefault="00F013FC" w:rsidP="00F013FC">
            <w:pPr>
              <w:rPr>
                <w:lang w:eastAsia="en-CA"/>
              </w:rPr>
            </w:pPr>
            <w:r w:rsidRPr="00E75D62">
              <w:t>CRU 162</w:t>
            </w:r>
            <w:r w:rsidRPr="00E75D62">
              <w:rPr>
                <w:rFonts w:ascii="Cambria Math" w:hAnsi="Cambria Math" w:cs="Cambria Math"/>
              </w:rPr>
              <w:t>‐</w:t>
            </w:r>
            <w:r w:rsidRPr="00E75D62">
              <w:t xml:space="preserve"> ARDENES</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back center HORN/STROBE - HORN TEST</w:t>
            </w:r>
          </w:p>
        </w:tc>
        <w:tc>
          <w:tcPr>
            <w:tcW w:w="907" w:type="dxa"/>
            <w:shd w:val="clear" w:color="auto" w:fill="F2F2F2" w:themeFill="background1" w:themeFillShade="F2"/>
            <w:vAlign w:val="center"/>
          </w:tcPr>
          <w:p w14:paraId="0055DA89" w14:textId="77777777" w:rsidR="00F013FC" w:rsidRDefault="00F013FC" w:rsidP="00F013FC">
            <w:pPr>
              <w:rPr>
                <w:lang w:eastAsia="en-CA"/>
              </w:rPr>
            </w:pPr>
          </w:p>
        </w:tc>
        <w:tc>
          <w:tcPr>
            <w:tcW w:w="686" w:type="dxa"/>
            <w:shd w:val="clear" w:color="auto" w:fill="F2F2F2" w:themeFill="background1" w:themeFillShade="F2"/>
          </w:tcPr>
          <w:p w14:paraId="78AD70C4" w14:textId="018431AE"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0CBF57C" w14:textId="77777777" w:rsidR="00F013FC" w:rsidRDefault="00F013FC" w:rsidP="00F013FC">
            <w:pPr>
              <w:jc w:val="center"/>
              <w:rPr>
                <w:lang w:eastAsia="en-CA"/>
              </w:rPr>
            </w:pPr>
          </w:p>
        </w:tc>
        <w:tc>
          <w:tcPr>
            <w:tcW w:w="1101" w:type="dxa"/>
            <w:shd w:val="clear" w:color="auto" w:fill="F2F2F2" w:themeFill="background1" w:themeFillShade="F2"/>
          </w:tcPr>
          <w:p w14:paraId="1B9555AA" w14:textId="77777777" w:rsidR="00F013FC" w:rsidRDefault="00F013FC" w:rsidP="00F013FC">
            <w:pPr>
              <w:jc w:val="center"/>
              <w:rPr>
                <w:lang w:eastAsia="en-CA"/>
              </w:rPr>
            </w:pPr>
          </w:p>
        </w:tc>
        <w:tc>
          <w:tcPr>
            <w:tcW w:w="850" w:type="dxa"/>
            <w:shd w:val="clear" w:color="auto" w:fill="F2F2F2" w:themeFill="background1" w:themeFillShade="F2"/>
            <w:vAlign w:val="center"/>
          </w:tcPr>
          <w:p w14:paraId="4B041666" w14:textId="77777777" w:rsidR="00F013FC" w:rsidRDefault="00F013FC" w:rsidP="00F013FC">
            <w:pPr>
              <w:jc w:val="center"/>
              <w:rPr>
                <w:lang w:eastAsia="en-CA"/>
              </w:rPr>
            </w:pPr>
          </w:p>
        </w:tc>
        <w:tc>
          <w:tcPr>
            <w:tcW w:w="448" w:type="dxa"/>
            <w:shd w:val="clear" w:color="auto" w:fill="F2F2F2" w:themeFill="background1" w:themeFillShade="F2"/>
          </w:tcPr>
          <w:p w14:paraId="76DC375F" w14:textId="073EE84D" w:rsidR="00F013FC" w:rsidRDefault="00000000" w:rsidP="00F013FC">
            <w:pPr>
              <w:jc w:val="center"/>
              <w:rPr>
                <w:lang w:eastAsia="en-CA"/>
              </w:rPr>
            </w:pPr>
            <w:sdt>
              <w:sdtPr>
                <w:rPr>
                  <w:lang w:eastAsia="en-CA"/>
                </w:rPr>
                <w:id w:val="451676693"/>
                <w14:checkbox>
                  <w14:checked w14:val="1"/>
                  <w14:checkedState w14:val="0050" w14:font="Wingdings 2"/>
                  <w14:uncheckedState w14:val="0020" w14:font="Wingdings 2"/>
                </w14:checkbox>
              </w:sdtPr>
              <w:sdtContent>
                <w:r w:rsidR="00F013FC" w:rsidRPr="00DB27A3">
                  <w:rPr>
                    <w:lang w:eastAsia="en-CA"/>
                  </w:rPr>
                  <w:sym w:font="Wingdings 2" w:char="F050"/>
                </w:r>
              </w:sdtContent>
            </w:sdt>
          </w:p>
        </w:tc>
        <w:tc>
          <w:tcPr>
            <w:tcW w:w="1101" w:type="dxa"/>
            <w:shd w:val="clear" w:color="auto" w:fill="F2F2F2" w:themeFill="background1" w:themeFillShade="F2"/>
            <w:vAlign w:val="center"/>
          </w:tcPr>
          <w:p w14:paraId="79451C10" w14:textId="77777777" w:rsidR="00F013FC" w:rsidRDefault="00F013FC" w:rsidP="00F013FC">
            <w:pPr>
              <w:jc w:val="center"/>
              <w:rPr>
                <w:lang w:eastAsia="en-CA"/>
              </w:rPr>
            </w:pPr>
          </w:p>
        </w:tc>
        <w:tc>
          <w:tcPr>
            <w:tcW w:w="448" w:type="dxa"/>
            <w:shd w:val="clear" w:color="auto" w:fill="F2F2F2" w:themeFill="background1" w:themeFillShade="F2"/>
          </w:tcPr>
          <w:p w14:paraId="6B528905" w14:textId="117DAD5B" w:rsidR="00F013FC" w:rsidRDefault="00000000" w:rsidP="00F013FC">
            <w:pPr>
              <w:jc w:val="center"/>
              <w:rPr>
                <w:lang w:eastAsia="en-CA"/>
              </w:rPr>
            </w:pPr>
            <w:sdt>
              <w:sdtPr>
                <w:rPr>
                  <w:lang w:eastAsia="en-CA"/>
                </w:rPr>
                <w:id w:val="-863523685"/>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48" w:type="dxa"/>
            <w:shd w:val="clear" w:color="auto" w:fill="F2F2F2" w:themeFill="background1" w:themeFillShade="F2"/>
          </w:tcPr>
          <w:p w14:paraId="585F84B8" w14:textId="3F56C55A" w:rsidR="00F013FC" w:rsidRDefault="00000000" w:rsidP="00F013FC">
            <w:pPr>
              <w:jc w:val="center"/>
              <w:rPr>
                <w:lang w:eastAsia="en-CA"/>
              </w:rPr>
            </w:pPr>
            <w:sdt>
              <w:sdtPr>
                <w:rPr>
                  <w:lang w:eastAsia="en-CA"/>
                </w:rPr>
                <w:id w:val="361714392"/>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423" w:type="dxa"/>
            <w:shd w:val="clear" w:color="auto" w:fill="F2F2F2" w:themeFill="background1" w:themeFillShade="F2"/>
          </w:tcPr>
          <w:p w14:paraId="63736314" w14:textId="68FB35AA" w:rsidR="00F013FC" w:rsidRDefault="00000000" w:rsidP="00F013FC">
            <w:pPr>
              <w:jc w:val="center"/>
              <w:rPr>
                <w:lang w:eastAsia="en-CA"/>
              </w:rPr>
            </w:pPr>
            <w:sdt>
              <w:sdtPr>
                <w:rPr>
                  <w:lang w:eastAsia="en-CA"/>
                </w:rPr>
                <w:id w:val="339127816"/>
                <w14:checkbox>
                  <w14:checked w14:val="1"/>
                  <w14:checkedState w14:val="0050" w14:font="Wingdings 2"/>
                  <w14:uncheckedState w14:val="0020" w14:font="Wingdings 2"/>
                </w14:checkbox>
              </w:sdtPr>
              <w:sdtContent>
                <w:r w:rsidR="00F013FC" w:rsidRPr="00DE7586">
                  <w:rPr>
                    <w:lang w:eastAsia="en-CA"/>
                  </w:rPr>
                  <w:sym w:font="Wingdings 2" w:char="F050"/>
                </w:r>
              </w:sdtContent>
            </w:sdt>
          </w:p>
        </w:tc>
        <w:tc>
          <w:tcPr>
            <w:tcW w:w="964" w:type="dxa"/>
            <w:shd w:val="clear" w:color="auto" w:fill="F2F2F2" w:themeFill="background1" w:themeFillShade="F2"/>
            <w:vAlign w:val="center"/>
          </w:tcPr>
          <w:p w14:paraId="5CACE71B" w14:textId="77777777" w:rsidR="00F013FC" w:rsidRDefault="00F013FC" w:rsidP="00F013FC">
            <w:pPr>
              <w:jc w:val="center"/>
              <w:rPr>
                <w:lang w:eastAsia="en-CA"/>
              </w:rPr>
            </w:pPr>
          </w:p>
        </w:tc>
        <w:tc>
          <w:tcPr>
            <w:tcW w:w="3288" w:type="dxa"/>
            <w:shd w:val="clear" w:color="auto" w:fill="F2F2F2" w:themeFill="background1" w:themeFillShade="F2"/>
          </w:tcPr>
          <w:p w14:paraId="702AE5C6" w14:textId="77777777" w:rsidR="00F013FC" w:rsidRDefault="00F013FC" w:rsidP="00F013FC">
            <w:pPr>
              <w:rPr>
                <w:lang w:eastAsia="en-CA"/>
              </w:rPr>
            </w:pPr>
          </w:p>
        </w:tc>
      </w:tr>
      <w:tr w:rsidR="00F013FC" w14:paraId="027BAFD5" w14:textId="77777777" w:rsidTr="00DD2645">
        <w:tc>
          <w:tcPr>
            <w:tcW w:w="3060" w:type="dxa"/>
            <w:shd w:val="clear" w:color="auto" w:fill="F2F2F2" w:themeFill="background1" w:themeFillShade="F2"/>
          </w:tcPr>
          <w:p w14:paraId="66E79260" w14:textId="6AA83EE6" w:rsidR="00F013FC" w:rsidRDefault="00F013FC" w:rsidP="00F013FC">
            <w:pPr>
              <w:rPr>
                <w:lang w:eastAsia="en-CA"/>
              </w:rPr>
            </w:pPr>
            <w:r w:rsidRPr="00E75D62">
              <w:lastRenderedPageBreak/>
              <w:t>CRU 162</w:t>
            </w:r>
            <w:r w:rsidRPr="00E75D62">
              <w:rPr>
                <w:rFonts w:ascii="Cambria Math" w:hAnsi="Cambria Math" w:cs="Cambria Math"/>
              </w:rPr>
              <w:t>‐</w:t>
            </w:r>
            <w:r w:rsidRPr="00E75D62">
              <w:t xml:space="preserve"> ARDENES</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back center HORN/STROBE - STROBE TEST</w:t>
            </w:r>
          </w:p>
        </w:tc>
        <w:tc>
          <w:tcPr>
            <w:tcW w:w="907" w:type="dxa"/>
            <w:shd w:val="clear" w:color="auto" w:fill="F2F2F2" w:themeFill="background1" w:themeFillShade="F2"/>
            <w:vAlign w:val="center"/>
          </w:tcPr>
          <w:p w14:paraId="5CE75805" w14:textId="77777777" w:rsidR="00F013FC" w:rsidRDefault="00F013FC" w:rsidP="00F013FC">
            <w:pPr>
              <w:rPr>
                <w:lang w:eastAsia="en-CA"/>
              </w:rPr>
            </w:pPr>
          </w:p>
        </w:tc>
        <w:tc>
          <w:tcPr>
            <w:tcW w:w="686" w:type="dxa"/>
            <w:shd w:val="clear" w:color="auto" w:fill="F2F2F2" w:themeFill="background1" w:themeFillShade="F2"/>
          </w:tcPr>
          <w:p w14:paraId="3228AE47" w14:textId="477293F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DB2BA4D" w14:textId="77777777" w:rsidR="00F013FC" w:rsidRDefault="00F013FC" w:rsidP="00F013FC">
            <w:pPr>
              <w:jc w:val="center"/>
              <w:rPr>
                <w:lang w:eastAsia="en-CA"/>
              </w:rPr>
            </w:pPr>
          </w:p>
        </w:tc>
        <w:tc>
          <w:tcPr>
            <w:tcW w:w="1101" w:type="dxa"/>
            <w:shd w:val="clear" w:color="auto" w:fill="F2F2F2" w:themeFill="background1" w:themeFillShade="F2"/>
          </w:tcPr>
          <w:p w14:paraId="2CA1F404" w14:textId="77777777" w:rsidR="00F013FC" w:rsidRDefault="00F013FC" w:rsidP="00F013FC">
            <w:pPr>
              <w:jc w:val="center"/>
              <w:rPr>
                <w:lang w:eastAsia="en-CA"/>
              </w:rPr>
            </w:pPr>
          </w:p>
        </w:tc>
        <w:tc>
          <w:tcPr>
            <w:tcW w:w="850" w:type="dxa"/>
            <w:shd w:val="clear" w:color="auto" w:fill="F2F2F2" w:themeFill="background1" w:themeFillShade="F2"/>
            <w:vAlign w:val="center"/>
          </w:tcPr>
          <w:p w14:paraId="5C1B0156" w14:textId="77777777" w:rsidR="00F013FC" w:rsidRDefault="00F013FC" w:rsidP="00F013FC">
            <w:pPr>
              <w:jc w:val="center"/>
              <w:rPr>
                <w:lang w:eastAsia="en-CA"/>
              </w:rPr>
            </w:pPr>
          </w:p>
        </w:tc>
        <w:tc>
          <w:tcPr>
            <w:tcW w:w="448" w:type="dxa"/>
            <w:shd w:val="clear" w:color="auto" w:fill="F2F2F2" w:themeFill="background1" w:themeFillShade="F2"/>
          </w:tcPr>
          <w:p w14:paraId="130F2FD0" w14:textId="4901C965" w:rsidR="00F013FC" w:rsidRDefault="00000000" w:rsidP="00F013FC">
            <w:pPr>
              <w:jc w:val="center"/>
              <w:rPr>
                <w:lang w:eastAsia="en-CA"/>
              </w:rPr>
            </w:pPr>
            <w:sdt>
              <w:sdtPr>
                <w:rPr>
                  <w:lang w:eastAsia="en-CA"/>
                </w:rPr>
                <w:id w:val="795490557"/>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48AA03CC" w14:textId="77777777" w:rsidR="00F013FC" w:rsidRDefault="00F013FC" w:rsidP="00F013FC">
            <w:pPr>
              <w:jc w:val="center"/>
              <w:rPr>
                <w:lang w:eastAsia="en-CA"/>
              </w:rPr>
            </w:pPr>
          </w:p>
        </w:tc>
        <w:tc>
          <w:tcPr>
            <w:tcW w:w="448" w:type="dxa"/>
            <w:shd w:val="clear" w:color="auto" w:fill="F2F2F2" w:themeFill="background1" w:themeFillShade="F2"/>
          </w:tcPr>
          <w:p w14:paraId="3D607CA8" w14:textId="10FA492E" w:rsidR="00F013FC" w:rsidRDefault="00000000" w:rsidP="00F013FC">
            <w:pPr>
              <w:jc w:val="center"/>
              <w:rPr>
                <w:lang w:eastAsia="en-CA"/>
              </w:rPr>
            </w:pPr>
            <w:sdt>
              <w:sdtPr>
                <w:rPr>
                  <w:lang w:eastAsia="en-CA"/>
                </w:rPr>
                <w:id w:val="1862550820"/>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399B00D0" w14:textId="138AA623" w:rsidR="00F013FC" w:rsidRDefault="00000000" w:rsidP="00F013FC">
            <w:pPr>
              <w:jc w:val="center"/>
              <w:rPr>
                <w:lang w:eastAsia="en-CA"/>
              </w:rPr>
            </w:pPr>
            <w:sdt>
              <w:sdtPr>
                <w:rPr>
                  <w:lang w:eastAsia="en-CA"/>
                </w:rPr>
                <w:id w:val="-1916458098"/>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0A7B05DB" w14:textId="6BE55B85" w:rsidR="00F013FC" w:rsidRDefault="00000000" w:rsidP="00F013FC">
            <w:pPr>
              <w:jc w:val="center"/>
              <w:rPr>
                <w:lang w:eastAsia="en-CA"/>
              </w:rPr>
            </w:pPr>
            <w:sdt>
              <w:sdtPr>
                <w:rPr>
                  <w:lang w:eastAsia="en-CA"/>
                </w:rPr>
                <w:id w:val="77569843"/>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2C9C5151" w14:textId="77777777" w:rsidR="00F013FC" w:rsidRDefault="00F013FC" w:rsidP="00F013FC">
            <w:pPr>
              <w:jc w:val="center"/>
              <w:rPr>
                <w:lang w:eastAsia="en-CA"/>
              </w:rPr>
            </w:pPr>
          </w:p>
        </w:tc>
        <w:tc>
          <w:tcPr>
            <w:tcW w:w="3288" w:type="dxa"/>
            <w:shd w:val="clear" w:color="auto" w:fill="F2F2F2" w:themeFill="background1" w:themeFillShade="F2"/>
          </w:tcPr>
          <w:p w14:paraId="03E85118" w14:textId="77777777" w:rsidR="00F013FC" w:rsidRDefault="00F013FC" w:rsidP="00F013FC">
            <w:pPr>
              <w:rPr>
                <w:lang w:eastAsia="en-CA"/>
              </w:rPr>
            </w:pPr>
          </w:p>
        </w:tc>
      </w:tr>
      <w:tr w:rsidR="00F013FC" w14:paraId="5A1C2E5C" w14:textId="77777777" w:rsidTr="00DD2645">
        <w:tc>
          <w:tcPr>
            <w:tcW w:w="3060" w:type="dxa"/>
            <w:shd w:val="clear" w:color="auto" w:fill="F2F2F2" w:themeFill="background1" w:themeFillShade="F2"/>
          </w:tcPr>
          <w:p w14:paraId="5E153500" w14:textId="3ADA2534" w:rsidR="00F013FC" w:rsidRDefault="00F013FC" w:rsidP="00F013FC">
            <w:pPr>
              <w:rPr>
                <w:lang w:eastAsia="en-CA"/>
              </w:rPr>
            </w:pPr>
            <w:r w:rsidRPr="00E75D62">
              <w:t>CRU 162</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front right HORN/STROBE - HORN TEST</w:t>
            </w:r>
          </w:p>
        </w:tc>
        <w:tc>
          <w:tcPr>
            <w:tcW w:w="907" w:type="dxa"/>
            <w:shd w:val="clear" w:color="auto" w:fill="F2F2F2" w:themeFill="background1" w:themeFillShade="F2"/>
            <w:vAlign w:val="center"/>
          </w:tcPr>
          <w:p w14:paraId="6E9F2ACC" w14:textId="77777777" w:rsidR="00F013FC" w:rsidRDefault="00F013FC" w:rsidP="00F013FC">
            <w:pPr>
              <w:rPr>
                <w:lang w:eastAsia="en-CA"/>
              </w:rPr>
            </w:pPr>
          </w:p>
        </w:tc>
        <w:tc>
          <w:tcPr>
            <w:tcW w:w="686" w:type="dxa"/>
            <w:shd w:val="clear" w:color="auto" w:fill="F2F2F2" w:themeFill="background1" w:themeFillShade="F2"/>
          </w:tcPr>
          <w:p w14:paraId="6B39D73B" w14:textId="11A4181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502EDD8" w14:textId="77777777" w:rsidR="00F013FC" w:rsidRDefault="00F013FC" w:rsidP="00F013FC">
            <w:pPr>
              <w:jc w:val="center"/>
              <w:rPr>
                <w:lang w:eastAsia="en-CA"/>
              </w:rPr>
            </w:pPr>
          </w:p>
        </w:tc>
        <w:tc>
          <w:tcPr>
            <w:tcW w:w="1101" w:type="dxa"/>
            <w:shd w:val="clear" w:color="auto" w:fill="F2F2F2" w:themeFill="background1" w:themeFillShade="F2"/>
          </w:tcPr>
          <w:p w14:paraId="7C6B313C" w14:textId="77777777" w:rsidR="00F013FC" w:rsidRDefault="00F013FC" w:rsidP="00F013FC">
            <w:pPr>
              <w:jc w:val="center"/>
              <w:rPr>
                <w:lang w:eastAsia="en-CA"/>
              </w:rPr>
            </w:pPr>
          </w:p>
        </w:tc>
        <w:tc>
          <w:tcPr>
            <w:tcW w:w="850" w:type="dxa"/>
            <w:shd w:val="clear" w:color="auto" w:fill="F2F2F2" w:themeFill="background1" w:themeFillShade="F2"/>
            <w:vAlign w:val="center"/>
          </w:tcPr>
          <w:p w14:paraId="374CCCB9" w14:textId="77777777" w:rsidR="00F013FC" w:rsidRDefault="00F013FC" w:rsidP="00F013FC">
            <w:pPr>
              <w:jc w:val="center"/>
              <w:rPr>
                <w:lang w:eastAsia="en-CA"/>
              </w:rPr>
            </w:pPr>
          </w:p>
        </w:tc>
        <w:tc>
          <w:tcPr>
            <w:tcW w:w="448" w:type="dxa"/>
            <w:shd w:val="clear" w:color="auto" w:fill="F2F2F2" w:themeFill="background1" w:themeFillShade="F2"/>
          </w:tcPr>
          <w:p w14:paraId="1856ADDA" w14:textId="5B99C567" w:rsidR="00F013FC" w:rsidRDefault="00000000" w:rsidP="00F013FC">
            <w:pPr>
              <w:jc w:val="center"/>
              <w:rPr>
                <w:lang w:eastAsia="en-CA"/>
              </w:rPr>
            </w:pPr>
            <w:sdt>
              <w:sdtPr>
                <w:rPr>
                  <w:lang w:eastAsia="en-CA"/>
                </w:rPr>
                <w:id w:val="-919637711"/>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5058331A" w14:textId="77777777" w:rsidR="00F013FC" w:rsidRDefault="00F013FC" w:rsidP="00F013FC">
            <w:pPr>
              <w:jc w:val="center"/>
              <w:rPr>
                <w:lang w:eastAsia="en-CA"/>
              </w:rPr>
            </w:pPr>
          </w:p>
        </w:tc>
        <w:tc>
          <w:tcPr>
            <w:tcW w:w="448" w:type="dxa"/>
            <w:shd w:val="clear" w:color="auto" w:fill="F2F2F2" w:themeFill="background1" w:themeFillShade="F2"/>
          </w:tcPr>
          <w:p w14:paraId="62AD3B0B" w14:textId="62CFD067" w:rsidR="00F013FC" w:rsidRDefault="00000000" w:rsidP="00F013FC">
            <w:pPr>
              <w:jc w:val="center"/>
              <w:rPr>
                <w:lang w:eastAsia="en-CA"/>
              </w:rPr>
            </w:pPr>
            <w:sdt>
              <w:sdtPr>
                <w:rPr>
                  <w:lang w:eastAsia="en-CA"/>
                </w:rPr>
                <w:id w:val="-643048071"/>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2ABF0398" w14:textId="4463582A" w:rsidR="00F013FC" w:rsidRDefault="00000000" w:rsidP="00F013FC">
            <w:pPr>
              <w:jc w:val="center"/>
              <w:rPr>
                <w:lang w:eastAsia="en-CA"/>
              </w:rPr>
            </w:pPr>
            <w:sdt>
              <w:sdtPr>
                <w:rPr>
                  <w:lang w:eastAsia="en-CA"/>
                </w:rPr>
                <w:id w:val="-1842850511"/>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7CF99596" w14:textId="70884BD0" w:rsidR="00F013FC" w:rsidRDefault="00000000" w:rsidP="00F013FC">
            <w:pPr>
              <w:jc w:val="center"/>
              <w:rPr>
                <w:lang w:eastAsia="en-CA"/>
              </w:rPr>
            </w:pPr>
            <w:sdt>
              <w:sdtPr>
                <w:rPr>
                  <w:lang w:eastAsia="en-CA"/>
                </w:rPr>
                <w:id w:val="-1310093958"/>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0DECA49D" w14:textId="77777777" w:rsidR="00F013FC" w:rsidRDefault="00F013FC" w:rsidP="00F013FC">
            <w:pPr>
              <w:jc w:val="center"/>
              <w:rPr>
                <w:lang w:eastAsia="en-CA"/>
              </w:rPr>
            </w:pPr>
          </w:p>
        </w:tc>
        <w:tc>
          <w:tcPr>
            <w:tcW w:w="3288" w:type="dxa"/>
            <w:shd w:val="clear" w:color="auto" w:fill="F2F2F2" w:themeFill="background1" w:themeFillShade="F2"/>
          </w:tcPr>
          <w:p w14:paraId="4A73DE18" w14:textId="77777777" w:rsidR="00F013FC" w:rsidRDefault="00F013FC" w:rsidP="00F013FC">
            <w:pPr>
              <w:rPr>
                <w:lang w:eastAsia="en-CA"/>
              </w:rPr>
            </w:pPr>
          </w:p>
        </w:tc>
      </w:tr>
      <w:tr w:rsidR="00F013FC" w14:paraId="753978F9" w14:textId="77777777" w:rsidTr="00DD2645">
        <w:tc>
          <w:tcPr>
            <w:tcW w:w="3060" w:type="dxa"/>
            <w:shd w:val="clear" w:color="auto" w:fill="F2F2F2" w:themeFill="background1" w:themeFillShade="F2"/>
          </w:tcPr>
          <w:p w14:paraId="062B71FE" w14:textId="5F6A7AAC" w:rsidR="00F013FC" w:rsidRDefault="00F013FC" w:rsidP="00F013FC">
            <w:pPr>
              <w:rPr>
                <w:lang w:eastAsia="en-CA"/>
              </w:rPr>
            </w:pPr>
            <w:r w:rsidRPr="00E75D62">
              <w:t>CRU 162</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front right HORN/STROBE - STROBE TEST</w:t>
            </w:r>
          </w:p>
        </w:tc>
        <w:tc>
          <w:tcPr>
            <w:tcW w:w="907" w:type="dxa"/>
            <w:shd w:val="clear" w:color="auto" w:fill="F2F2F2" w:themeFill="background1" w:themeFillShade="F2"/>
            <w:vAlign w:val="center"/>
          </w:tcPr>
          <w:p w14:paraId="4BC0C655" w14:textId="77777777" w:rsidR="00F013FC" w:rsidRDefault="00F013FC" w:rsidP="00F013FC">
            <w:pPr>
              <w:rPr>
                <w:lang w:eastAsia="en-CA"/>
              </w:rPr>
            </w:pPr>
          </w:p>
        </w:tc>
        <w:tc>
          <w:tcPr>
            <w:tcW w:w="686" w:type="dxa"/>
            <w:shd w:val="clear" w:color="auto" w:fill="F2F2F2" w:themeFill="background1" w:themeFillShade="F2"/>
          </w:tcPr>
          <w:p w14:paraId="3D859966" w14:textId="5F3D251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95AB4D2" w14:textId="77777777" w:rsidR="00F013FC" w:rsidRDefault="00F013FC" w:rsidP="00F013FC">
            <w:pPr>
              <w:jc w:val="center"/>
              <w:rPr>
                <w:lang w:eastAsia="en-CA"/>
              </w:rPr>
            </w:pPr>
          </w:p>
        </w:tc>
        <w:tc>
          <w:tcPr>
            <w:tcW w:w="1101" w:type="dxa"/>
            <w:shd w:val="clear" w:color="auto" w:fill="F2F2F2" w:themeFill="background1" w:themeFillShade="F2"/>
          </w:tcPr>
          <w:p w14:paraId="37D7C32B" w14:textId="77777777" w:rsidR="00F013FC" w:rsidRDefault="00F013FC" w:rsidP="00F013FC">
            <w:pPr>
              <w:jc w:val="center"/>
              <w:rPr>
                <w:lang w:eastAsia="en-CA"/>
              </w:rPr>
            </w:pPr>
          </w:p>
        </w:tc>
        <w:tc>
          <w:tcPr>
            <w:tcW w:w="850" w:type="dxa"/>
            <w:shd w:val="clear" w:color="auto" w:fill="F2F2F2" w:themeFill="background1" w:themeFillShade="F2"/>
            <w:vAlign w:val="center"/>
          </w:tcPr>
          <w:p w14:paraId="6B670B28" w14:textId="77777777" w:rsidR="00F013FC" w:rsidRDefault="00F013FC" w:rsidP="00F013FC">
            <w:pPr>
              <w:jc w:val="center"/>
              <w:rPr>
                <w:lang w:eastAsia="en-CA"/>
              </w:rPr>
            </w:pPr>
          </w:p>
        </w:tc>
        <w:tc>
          <w:tcPr>
            <w:tcW w:w="448" w:type="dxa"/>
            <w:shd w:val="clear" w:color="auto" w:fill="F2F2F2" w:themeFill="background1" w:themeFillShade="F2"/>
          </w:tcPr>
          <w:p w14:paraId="6B23E2C2" w14:textId="3872DB65" w:rsidR="00F013FC" w:rsidRDefault="00000000" w:rsidP="00F013FC">
            <w:pPr>
              <w:jc w:val="center"/>
              <w:rPr>
                <w:lang w:eastAsia="en-CA"/>
              </w:rPr>
            </w:pPr>
            <w:sdt>
              <w:sdtPr>
                <w:rPr>
                  <w:lang w:eastAsia="en-CA"/>
                </w:rPr>
                <w:id w:val="1785538504"/>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5ABF159A" w14:textId="77777777" w:rsidR="00F013FC" w:rsidRDefault="00F013FC" w:rsidP="00F013FC">
            <w:pPr>
              <w:jc w:val="center"/>
              <w:rPr>
                <w:lang w:eastAsia="en-CA"/>
              </w:rPr>
            </w:pPr>
          </w:p>
        </w:tc>
        <w:tc>
          <w:tcPr>
            <w:tcW w:w="448" w:type="dxa"/>
            <w:shd w:val="clear" w:color="auto" w:fill="F2F2F2" w:themeFill="background1" w:themeFillShade="F2"/>
          </w:tcPr>
          <w:p w14:paraId="6FAC88CA" w14:textId="706FDBA3" w:rsidR="00F013FC" w:rsidRDefault="00000000" w:rsidP="00F013FC">
            <w:pPr>
              <w:jc w:val="center"/>
              <w:rPr>
                <w:lang w:eastAsia="en-CA"/>
              </w:rPr>
            </w:pPr>
            <w:sdt>
              <w:sdtPr>
                <w:rPr>
                  <w:lang w:eastAsia="en-CA"/>
                </w:rPr>
                <w:id w:val="-1292519733"/>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4908910A" w14:textId="51AC0C85" w:rsidR="00F013FC" w:rsidRDefault="00000000" w:rsidP="00F013FC">
            <w:pPr>
              <w:jc w:val="center"/>
              <w:rPr>
                <w:lang w:eastAsia="en-CA"/>
              </w:rPr>
            </w:pPr>
            <w:sdt>
              <w:sdtPr>
                <w:rPr>
                  <w:lang w:eastAsia="en-CA"/>
                </w:rPr>
                <w:id w:val="1685321368"/>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68B0F696" w14:textId="25B992E3" w:rsidR="00F013FC" w:rsidRDefault="00000000" w:rsidP="00F013FC">
            <w:pPr>
              <w:jc w:val="center"/>
              <w:rPr>
                <w:lang w:eastAsia="en-CA"/>
              </w:rPr>
            </w:pPr>
            <w:sdt>
              <w:sdtPr>
                <w:rPr>
                  <w:lang w:eastAsia="en-CA"/>
                </w:rPr>
                <w:id w:val="1872949326"/>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67F0BD0B" w14:textId="77777777" w:rsidR="00F013FC" w:rsidRDefault="00F013FC" w:rsidP="00F013FC">
            <w:pPr>
              <w:jc w:val="center"/>
              <w:rPr>
                <w:lang w:eastAsia="en-CA"/>
              </w:rPr>
            </w:pPr>
          </w:p>
        </w:tc>
        <w:tc>
          <w:tcPr>
            <w:tcW w:w="3288" w:type="dxa"/>
            <w:shd w:val="clear" w:color="auto" w:fill="F2F2F2" w:themeFill="background1" w:themeFillShade="F2"/>
          </w:tcPr>
          <w:p w14:paraId="1991460F" w14:textId="77777777" w:rsidR="00F013FC" w:rsidRDefault="00F013FC" w:rsidP="00F013FC">
            <w:pPr>
              <w:rPr>
                <w:lang w:eastAsia="en-CA"/>
              </w:rPr>
            </w:pPr>
          </w:p>
        </w:tc>
      </w:tr>
      <w:tr w:rsidR="00F013FC" w14:paraId="0D9A48F5" w14:textId="77777777" w:rsidTr="00DD2645">
        <w:tc>
          <w:tcPr>
            <w:tcW w:w="3060" w:type="dxa"/>
            <w:shd w:val="clear" w:color="auto" w:fill="F2F2F2" w:themeFill="background1" w:themeFillShade="F2"/>
          </w:tcPr>
          <w:p w14:paraId="38E2EC42" w14:textId="449DBD02" w:rsidR="00F013FC" w:rsidRDefault="00F013FC" w:rsidP="00F013FC">
            <w:pPr>
              <w:rPr>
                <w:lang w:eastAsia="en-CA"/>
              </w:rPr>
            </w:pPr>
            <w:r w:rsidRPr="00E75D62">
              <w:t>CRU 162</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back right HORN/STROBE - HORN TEST</w:t>
            </w:r>
          </w:p>
        </w:tc>
        <w:tc>
          <w:tcPr>
            <w:tcW w:w="907" w:type="dxa"/>
            <w:shd w:val="clear" w:color="auto" w:fill="F2F2F2" w:themeFill="background1" w:themeFillShade="F2"/>
            <w:vAlign w:val="center"/>
          </w:tcPr>
          <w:p w14:paraId="748E66EE" w14:textId="77777777" w:rsidR="00F013FC" w:rsidRDefault="00F013FC" w:rsidP="00F013FC">
            <w:pPr>
              <w:rPr>
                <w:lang w:eastAsia="en-CA"/>
              </w:rPr>
            </w:pPr>
          </w:p>
        </w:tc>
        <w:tc>
          <w:tcPr>
            <w:tcW w:w="686" w:type="dxa"/>
            <w:shd w:val="clear" w:color="auto" w:fill="F2F2F2" w:themeFill="background1" w:themeFillShade="F2"/>
          </w:tcPr>
          <w:p w14:paraId="160FB931" w14:textId="47C4AB1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44042AC" w14:textId="77777777" w:rsidR="00F013FC" w:rsidRDefault="00F013FC" w:rsidP="00F013FC">
            <w:pPr>
              <w:jc w:val="center"/>
              <w:rPr>
                <w:lang w:eastAsia="en-CA"/>
              </w:rPr>
            </w:pPr>
          </w:p>
        </w:tc>
        <w:tc>
          <w:tcPr>
            <w:tcW w:w="1101" w:type="dxa"/>
            <w:shd w:val="clear" w:color="auto" w:fill="F2F2F2" w:themeFill="background1" w:themeFillShade="F2"/>
          </w:tcPr>
          <w:p w14:paraId="604AB153" w14:textId="77777777" w:rsidR="00F013FC" w:rsidRDefault="00F013FC" w:rsidP="00F013FC">
            <w:pPr>
              <w:jc w:val="center"/>
              <w:rPr>
                <w:lang w:eastAsia="en-CA"/>
              </w:rPr>
            </w:pPr>
          </w:p>
        </w:tc>
        <w:tc>
          <w:tcPr>
            <w:tcW w:w="850" w:type="dxa"/>
            <w:shd w:val="clear" w:color="auto" w:fill="F2F2F2" w:themeFill="background1" w:themeFillShade="F2"/>
            <w:vAlign w:val="center"/>
          </w:tcPr>
          <w:p w14:paraId="2C81AC46" w14:textId="77777777" w:rsidR="00F013FC" w:rsidRDefault="00F013FC" w:rsidP="00F013FC">
            <w:pPr>
              <w:jc w:val="center"/>
              <w:rPr>
                <w:lang w:eastAsia="en-CA"/>
              </w:rPr>
            </w:pPr>
          </w:p>
        </w:tc>
        <w:tc>
          <w:tcPr>
            <w:tcW w:w="448" w:type="dxa"/>
            <w:shd w:val="clear" w:color="auto" w:fill="F2F2F2" w:themeFill="background1" w:themeFillShade="F2"/>
          </w:tcPr>
          <w:p w14:paraId="05BABB38" w14:textId="5B1B3F21" w:rsidR="00F013FC" w:rsidRDefault="00000000" w:rsidP="00F013FC">
            <w:pPr>
              <w:jc w:val="center"/>
              <w:rPr>
                <w:lang w:eastAsia="en-CA"/>
              </w:rPr>
            </w:pPr>
            <w:sdt>
              <w:sdtPr>
                <w:rPr>
                  <w:lang w:eastAsia="en-CA"/>
                </w:rPr>
                <w:id w:val="1387151441"/>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67AD1940" w14:textId="77777777" w:rsidR="00F013FC" w:rsidRDefault="00F013FC" w:rsidP="00F013FC">
            <w:pPr>
              <w:jc w:val="center"/>
              <w:rPr>
                <w:lang w:eastAsia="en-CA"/>
              </w:rPr>
            </w:pPr>
          </w:p>
        </w:tc>
        <w:tc>
          <w:tcPr>
            <w:tcW w:w="448" w:type="dxa"/>
            <w:shd w:val="clear" w:color="auto" w:fill="F2F2F2" w:themeFill="background1" w:themeFillShade="F2"/>
          </w:tcPr>
          <w:p w14:paraId="76AE9825" w14:textId="10610E87" w:rsidR="00F013FC" w:rsidRDefault="00000000" w:rsidP="00F013FC">
            <w:pPr>
              <w:jc w:val="center"/>
              <w:rPr>
                <w:lang w:eastAsia="en-CA"/>
              </w:rPr>
            </w:pPr>
            <w:sdt>
              <w:sdtPr>
                <w:rPr>
                  <w:lang w:eastAsia="en-CA"/>
                </w:rPr>
                <w:id w:val="479431940"/>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230FB2DD" w14:textId="2C3B291A" w:rsidR="00F013FC" w:rsidRDefault="00000000" w:rsidP="00F013FC">
            <w:pPr>
              <w:jc w:val="center"/>
              <w:rPr>
                <w:lang w:eastAsia="en-CA"/>
              </w:rPr>
            </w:pPr>
            <w:sdt>
              <w:sdtPr>
                <w:rPr>
                  <w:lang w:eastAsia="en-CA"/>
                </w:rPr>
                <w:id w:val="-1596858885"/>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2C4D7FA9" w14:textId="136D961D" w:rsidR="00F013FC" w:rsidRDefault="00000000" w:rsidP="00F013FC">
            <w:pPr>
              <w:jc w:val="center"/>
              <w:rPr>
                <w:lang w:eastAsia="en-CA"/>
              </w:rPr>
            </w:pPr>
            <w:sdt>
              <w:sdtPr>
                <w:rPr>
                  <w:lang w:eastAsia="en-CA"/>
                </w:rPr>
                <w:id w:val="-1232472000"/>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342732CA" w14:textId="77777777" w:rsidR="00F013FC" w:rsidRDefault="00F013FC" w:rsidP="00F013FC">
            <w:pPr>
              <w:jc w:val="center"/>
              <w:rPr>
                <w:lang w:eastAsia="en-CA"/>
              </w:rPr>
            </w:pPr>
          </w:p>
        </w:tc>
        <w:tc>
          <w:tcPr>
            <w:tcW w:w="3288" w:type="dxa"/>
            <w:shd w:val="clear" w:color="auto" w:fill="F2F2F2" w:themeFill="background1" w:themeFillShade="F2"/>
          </w:tcPr>
          <w:p w14:paraId="5ED4324B" w14:textId="77777777" w:rsidR="00F013FC" w:rsidRDefault="00F013FC" w:rsidP="00F013FC">
            <w:pPr>
              <w:rPr>
                <w:lang w:eastAsia="en-CA"/>
              </w:rPr>
            </w:pPr>
          </w:p>
        </w:tc>
      </w:tr>
      <w:tr w:rsidR="00F013FC" w14:paraId="6C1DBD8A" w14:textId="77777777" w:rsidTr="00DD2645">
        <w:tc>
          <w:tcPr>
            <w:tcW w:w="3060" w:type="dxa"/>
            <w:shd w:val="clear" w:color="auto" w:fill="F2F2F2" w:themeFill="background1" w:themeFillShade="F2"/>
          </w:tcPr>
          <w:p w14:paraId="72ED8D15" w14:textId="3A8538A0" w:rsidR="00F013FC" w:rsidRDefault="00F013FC" w:rsidP="00F013FC">
            <w:pPr>
              <w:rPr>
                <w:lang w:eastAsia="en-CA"/>
              </w:rPr>
            </w:pPr>
            <w:r w:rsidRPr="00E75D62">
              <w:t>CRU 162</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back right HORN/STROBE - STROBE TEST</w:t>
            </w:r>
          </w:p>
        </w:tc>
        <w:tc>
          <w:tcPr>
            <w:tcW w:w="907" w:type="dxa"/>
            <w:shd w:val="clear" w:color="auto" w:fill="F2F2F2" w:themeFill="background1" w:themeFillShade="F2"/>
            <w:vAlign w:val="center"/>
          </w:tcPr>
          <w:p w14:paraId="1E4A53AB" w14:textId="77777777" w:rsidR="00F013FC" w:rsidRDefault="00F013FC" w:rsidP="00F013FC">
            <w:pPr>
              <w:rPr>
                <w:lang w:eastAsia="en-CA"/>
              </w:rPr>
            </w:pPr>
          </w:p>
        </w:tc>
        <w:tc>
          <w:tcPr>
            <w:tcW w:w="686" w:type="dxa"/>
            <w:shd w:val="clear" w:color="auto" w:fill="F2F2F2" w:themeFill="background1" w:themeFillShade="F2"/>
          </w:tcPr>
          <w:p w14:paraId="24789679" w14:textId="5EE35822"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1316125" w14:textId="77777777" w:rsidR="00F013FC" w:rsidRDefault="00F013FC" w:rsidP="00F013FC">
            <w:pPr>
              <w:jc w:val="center"/>
              <w:rPr>
                <w:lang w:eastAsia="en-CA"/>
              </w:rPr>
            </w:pPr>
          </w:p>
        </w:tc>
        <w:tc>
          <w:tcPr>
            <w:tcW w:w="1101" w:type="dxa"/>
            <w:shd w:val="clear" w:color="auto" w:fill="F2F2F2" w:themeFill="background1" w:themeFillShade="F2"/>
          </w:tcPr>
          <w:p w14:paraId="1E68A355" w14:textId="77777777" w:rsidR="00F013FC" w:rsidRDefault="00F013FC" w:rsidP="00F013FC">
            <w:pPr>
              <w:jc w:val="center"/>
              <w:rPr>
                <w:lang w:eastAsia="en-CA"/>
              </w:rPr>
            </w:pPr>
          </w:p>
        </w:tc>
        <w:tc>
          <w:tcPr>
            <w:tcW w:w="850" w:type="dxa"/>
            <w:shd w:val="clear" w:color="auto" w:fill="F2F2F2" w:themeFill="background1" w:themeFillShade="F2"/>
            <w:vAlign w:val="center"/>
          </w:tcPr>
          <w:p w14:paraId="2F4EB405" w14:textId="77777777" w:rsidR="00F013FC" w:rsidRDefault="00F013FC" w:rsidP="00F013FC">
            <w:pPr>
              <w:jc w:val="center"/>
              <w:rPr>
                <w:lang w:eastAsia="en-CA"/>
              </w:rPr>
            </w:pPr>
          </w:p>
        </w:tc>
        <w:tc>
          <w:tcPr>
            <w:tcW w:w="448" w:type="dxa"/>
            <w:shd w:val="clear" w:color="auto" w:fill="F2F2F2" w:themeFill="background1" w:themeFillShade="F2"/>
          </w:tcPr>
          <w:p w14:paraId="795CE9DF" w14:textId="75091E9F" w:rsidR="00F013FC" w:rsidRDefault="00000000" w:rsidP="00F013FC">
            <w:pPr>
              <w:jc w:val="center"/>
              <w:rPr>
                <w:lang w:eastAsia="en-CA"/>
              </w:rPr>
            </w:pPr>
            <w:sdt>
              <w:sdtPr>
                <w:rPr>
                  <w:lang w:eastAsia="en-CA"/>
                </w:rPr>
                <w:id w:val="2124576848"/>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7C8509D7" w14:textId="77777777" w:rsidR="00F013FC" w:rsidRDefault="00F013FC" w:rsidP="00F013FC">
            <w:pPr>
              <w:jc w:val="center"/>
              <w:rPr>
                <w:lang w:eastAsia="en-CA"/>
              </w:rPr>
            </w:pPr>
          </w:p>
        </w:tc>
        <w:tc>
          <w:tcPr>
            <w:tcW w:w="448" w:type="dxa"/>
            <w:shd w:val="clear" w:color="auto" w:fill="F2F2F2" w:themeFill="background1" w:themeFillShade="F2"/>
          </w:tcPr>
          <w:p w14:paraId="16D78ACC" w14:textId="51649274" w:rsidR="00F013FC" w:rsidRDefault="00000000" w:rsidP="00F013FC">
            <w:pPr>
              <w:jc w:val="center"/>
              <w:rPr>
                <w:lang w:eastAsia="en-CA"/>
              </w:rPr>
            </w:pPr>
            <w:sdt>
              <w:sdtPr>
                <w:rPr>
                  <w:lang w:eastAsia="en-CA"/>
                </w:rPr>
                <w:id w:val="-319972081"/>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65F47A2A" w14:textId="2365A018" w:rsidR="00F013FC" w:rsidRDefault="00000000" w:rsidP="00F013FC">
            <w:pPr>
              <w:jc w:val="center"/>
              <w:rPr>
                <w:lang w:eastAsia="en-CA"/>
              </w:rPr>
            </w:pPr>
            <w:sdt>
              <w:sdtPr>
                <w:rPr>
                  <w:lang w:eastAsia="en-CA"/>
                </w:rPr>
                <w:id w:val="-381103145"/>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6EFF9717" w14:textId="64E94314" w:rsidR="00F013FC" w:rsidRDefault="00000000" w:rsidP="00F013FC">
            <w:pPr>
              <w:jc w:val="center"/>
              <w:rPr>
                <w:lang w:eastAsia="en-CA"/>
              </w:rPr>
            </w:pPr>
            <w:sdt>
              <w:sdtPr>
                <w:rPr>
                  <w:lang w:eastAsia="en-CA"/>
                </w:rPr>
                <w:id w:val="-599254328"/>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5E543488" w14:textId="77777777" w:rsidR="00F013FC" w:rsidRDefault="00F013FC" w:rsidP="00F013FC">
            <w:pPr>
              <w:jc w:val="center"/>
              <w:rPr>
                <w:lang w:eastAsia="en-CA"/>
              </w:rPr>
            </w:pPr>
          </w:p>
        </w:tc>
        <w:tc>
          <w:tcPr>
            <w:tcW w:w="3288" w:type="dxa"/>
            <w:shd w:val="clear" w:color="auto" w:fill="F2F2F2" w:themeFill="background1" w:themeFillShade="F2"/>
          </w:tcPr>
          <w:p w14:paraId="5F7023E4" w14:textId="77777777" w:rsidR="00F013FC" w:rsidRDefault="00F013FC" w:rsidP="00F013FC">
            <w:pPr>
              <w:rPr>
                <w:lang w:eastAsia="en-CA"/>
              </w:rPr>
            </w:pPr>
          </w:p>
        </w:tc>
      </w:tr>
      <w:tr w:rsidR="00F013FC" w14:paraId="4FD7BD44" w14:textId="77777777" w:rsidTr="00DD2645">
        <w:tc>
          <w:tcPr>
            <w:tcW w:w="3060" w:type="dxa"/>
            <w:shd w:val="clear" w:color="auto" w:fill="F2F2F2" w:themeFill="background1" w:themeFillShade="F2"/>
          </w:tcPr>
          <w:p w14:paraId="4BFD3D8F" w14:textId="006B9BB9" w:rsidR="00F013FC" w:rsidRDefault="00F013FC" w:rsidP="00F013FC">
            <w:pPr>
              <w:rPr>
                <w:lang w:eastAsia="en-CA"/>
              </w:rPr>
            </w:pPr>
            <w:r w:rsidRPr="00E75D62">
              <w:t>CRU 162</w:t>
            </w:r>
            <w:r w:rsidRPr="00E75D62">
              <w:rPr>
                <w:rFonts w:ascii="Cambria Math" w:hAnsi="Cambria Math" w:cs="Cambria Math"/>
              </w:rPr>
              <w:t>‐</w:t>
            </w:r>
            <w:r w:rsidRPr="00E75D62">
              <w:t xml:space="preserve"> store room</w:t>
            </w:r>
            <w:r w:rsidRPr="00E75D62">
              <w:rPr>
                <w:rFonts w:ascii="Cambria Math" w:hAnsi="Cambria Math" w:cs="Cambria Math"/>
              </w:rPr>
              <w:t>‐</w:t>
            </w:r>
            <w:r w:rsidRPr="00E75D62">
              <w:t xml:space="preserve"> left HORN/STROBE - HORN TEST</w:t>
            </w:r>
          </w:p>
        </w:tc>
        <w:tc>
          <w:tcPr>
            <w:tcW w:w="907" w:type="dxa"/>
            <w:shd w:val="clear" w:color="auto" w:fill="F2F2F2" w:themeFill="background1" w:themeFillShade="F2"/>
            <w:vAlign w:val="center"/>
          </w:tcPr>
          <w:p w14:paraId="4D2F7C7A" w14:textId="77777777" w:rsidR="00F013FC" w:rsidRDefault="00F013FC" w:rsidP="00F013FC">
            <w:pPr>
              <w:rPr>
                <w:lang w:eastAsia="en-CA"/>
              </w:rPr>
            </w:pPr>
          </w:p>
        </w:tc>
        <w:tc>
          <w:tcPr>
            <w:tcW w:w="686" w:type="dxa"/>
            <w:shd w:val="clear" w:color="auto" w:fill="F2F2F2" w:themeFill="background1" w:themeFillShade="F2"/>
          </w:tcPr>
          <w:p w14:paraId="31C732E2" w14:textId="52B8E997"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41F7C46B" w14:textId="77777777" w:rsidR="00F013FC" w:rsidRDefault="00F013FC" w:rsidP="00F013FC">
            <w:pPr>
              <w:jc w:val="center"/>
              <w:rPr>
                <w:lang w:eastAsia="en-CA"/>
              </w:rPr>
            </w:pPr>
          </w:p>
        </w:tc>
        <w:tc>
          <w:tcPr>
            <w:tcW w:w="1101" w:type="dxa"/>
            <w:shd w:val="clear" w:color="auto" w:fill="F2F2F2" w:themeFill="background1" w:themeFillShade="F2"/>
          </w:tcPr>
          <w:p w14:paraId="59371F2D" w14:textId="77777777" w:rsidR="00F013FC" w:rsidRDefault="00F013FC" w:rsidP="00F013FC">
            <w:pPr>
              <w:jc w:val="center"/>
              <w:rPr>
                <w:lang w:eastAsia="en-CA"/>
              </w:rPr>
            </w:pPr>
          </w:p>
        </w:tc>
        <w:tc>
          <w:tcPr>
            <w:tcW w:w="850" w:type="dxa"/>
            <w:shd w:val="clear" w:color="auto" w:fill="F2F2F2" w:themeFill="background1" w:themeFillShade="F2"/>
            <w:vAlign w:val="center"/>
          </w:tcPr>
          <w:p w14:paraId="32B3E72D" w14:textId="77777777" w:rsidR="00F013FC" w:rsidRDefault="00F013FC" w:rsidP="00F013FC">
            <w:pPr>
              <w:jc w:val="center"/>
              <w:rPr>
                <w:lang w:eastAsia="en-CA"/>
              </w:rPr>
            </w:pPr>
          </w:p>
        </w:tc>
        <w:tc>
          <w:tcPr>
            <w:tcW w:w="448" w:type="dxa"/>
            <w:shd w:val="clear" w:color="auto" w:fill="F2F2F2" w:themeFill="background1" w:themeFillShade="F2"/>
          </w:tcPr>
          <w:p w14:paraId="3AB87D6B" w14:textId="49A69C31" w:rsidR="00F013FC" w:rsidRDefault="00000000" w:rsidP="00F013FC">
            <w:pPr>
              <w:jc w:val="center"/>
              <w:rPr>
                <w:lang w:eastAsia="en-CA"/>
              </w:rPr>
            </w:pPr>
            <w:sdt>
              <w:sdtPr>
                <w:rPr>
                  <w:lang w:eastAsia="en-CA"/>
                </w:rPr>
                <w:id w:val="-204414530"/>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52B04411" w14:textId="77777777" w:rsidR="00F013FC" w:rsidRDefault="00F013FC" w:rsidP="00F013FC">
            <w:pPr>
              <w:jc w:val="center"/>
              <w:rPr>
                <w:lang w:eastAsia="en-CA"/>
              </w:rPr>
            </w:pPr>
          </w:p>
        </w:tc>
        <w:tc>
          <w:tcPr>
            <w:tcW w:w="448" w:type="dxa"/>
            <w:shd w:val="clear" w:color="auto" w:fill="F2F2F2" w:themeFill="background1" w:themeFillShade="F2"/>
          </w:tcPr>
          <w:p w14:paraId="4F3023FB" w14:textId="0914E1B1" w:rsidR="00F013FC" w:rsidRDefault="00000000" w:rsidP="00F013FC">
            <w:pPr>
              <w:jc w:val="center"/>
              <w:rPr>
                <w:lang w:eastAsia="en-CA"/>
              </w:rPr>
            </w:pPr>
            <w:sdt>
              <w:sdtPr>
                <w:rPr>
                  <w:lang w:eastAsia="en-CA"/>
                </w:rPr>
                <w:id w:val="883299105"/>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04E12BEE" w14:textId="15E8D1A1" w:rsidR="00F013FC" w:rsidRDefault="00000000" w:rsidP="00F013FC">
            <w:pPr>
              <w:jc w:val="center"/>
              <w:rPr>
                <w:lang w:eastAsia="en-CA"/>
              </w:rPr>
            </w:pPr>
            <w:sdt>
              <w:sdtPr>
                <w:rPr>
                  <w:lang w:eastAsia="en-CA"/>
                </w:rPr>
                <w:id w:val="427172008"/>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4D5EF179" w14:textId="47740A43" w:rsidR="00F013FC" w:rsidRDefault="00000000" w:rsidP="00F013FC">
            <w:pPr>
              <w:jc w:val="center"/>
              <w:rPr>
                <w:lang w:eastAsia="en-CA"/>
              </w:rPr>
            </w:pPr>
            <w:sdt>
              <w:sdtPr>
                <w:rPr>
                  <w:lang w:eastAsia="en-CA"/>
                </w:rPr>
                <w:id w:val="-948077534"/>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4E6288A5" w14:textId="77777777" w:rsidR="00F013FC" w:rsidRDefault="00F013FC" w:rsidP="00F013FC">
            <w:pPr>
              <w:jc w:val="center"/>
              <w:rPr>
                <w:lang w:eastAsia="en-CA"/>
              </w:rPr>
            </w:pPr>
          </w:p>
        </w:tc>
        <w:tc>
          <w:tcPr>
            <w:tcW w:w="3288" w:type="dxa"/>
            <w:shd w:val="clear" w:color="auto" w:fill="F2F2F2" w:themeFill="background1" w:themeFillShade="F2"/>
          </w:tcPr>
          <w:p w14:paraId="35210C0A" w14:textId="77777777" w:rsidR="00F013FC" w:rsidRDefault="00F013FC" w:rsidP="00F013FC">
            <w:pPr>
              <w:rPr>
                <w:lang w:eastAsia="en-CA"/>
              </w:rPr>
            </w:pPr>
          </w:p>
        </w:tc>
      </w:tr>
      <w:tr w:rsidR="00F013FC" w14:paraId="58594C36" w14:textId="77777777" w:rsidTr="00DD2645">
        <w:tc>
          <w:tcPr>
            <w:tcW w:w="3060" w:type="dxa"/>
            <w:shd w:val="clear" w:color="auto" w:fill="F2F2F2" w:themeFill="background1" w:themeFillShade="F2"/>
          </w:tcPr>
          <w:p w14:paraId="2284A72E" w14:textId="61BED1C8" w:rsidR="00F013FC" w:rsidRDefault="00F013FC" w:rsidP="00F013FC">
            <w:pPr>
              <w:rPr>
                <w:lang w:eastAsia="en-CA"/>
              </w:rPr>
            </w:pPr>
            <w:r w:rsidRPr="00E75D62">
              <w:t>CRU 162</w:t>
            </w:r>
            <w:r w:rsidRPr="00E75D62">
              <w:rPr>
                <w:rFonts w:ascii="Cambria Math" w:hAnsi="Cambria Math" w:cs="Cambria Math"/>
              </w:rPr>
              <w:t>‐</w:t>
            </w:r>
            <w:r w:rsidRPr="00E75D62">
              <w:t xml:space="preserve"> store room</w:t>
            </w:r>
            <w:r w:rsidRPr="00E75D62">
              <w:rPr>
                <w:rFonts w:ascii="Cambria Math" w:hAnsi="Cambria Math" w:cs="Cambria Math"/>
              </w:rPr>
              <w:t>‐</w:t>
            </w:r>
            <w:r w:rsidRPr="00E75D62">
              <w:t xml:space="preserve"> left HORN/STROBE - STROBE TEST</w:t>
            </w:r>
          </w:p>
        </w:tc>
        <w:tc>
          <w:tcPr>
            <w:tcW w:w="907" w:type="dxa"/>
            <w:shd w:val="clear" w:color="auto" w:fill="F2F2F2" w:themeFill="background1" w:themeFillShade="F2"/>
            <w:vAlign w:val="center"/>
          </w:tcPr>
          <w:p w14:paraId="560E6281" w14:textId="77777777" w:rsidR="00F013FC" w:rsidRDefault="00F013FC" w:rsidP="00F013FC">
            <w:pPr>
              <w:rPr>
                <w:lang w:eastAsia="en-CA"/>
              </w:rPr>
            </w:pPr>
          </w:p>
        </w:tc>
        <w:tc>
          <w:tcPr>
            <w:tcW w:w="686" w:type="dxa"/>
            <w:shd w:val="clear" w:color="auto" w:fill="F2F2F2" w:themeFill="background1" w:themeFillShade="F2"/>
          </w:tcPr>
          <w:p w14:paraId="00E5E40E" w14:textId="1AE62C83"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E6AA3DD" w14:textId="77777777" w:rsidR="00F013FC" w:rsidRDefault="00F013FC" w:rsidP="00F013FC">
            <w:pPr>
              <w:jc w:val="center"/>
              <w:rPr>
                <w:lang w:eastAsia="en-CA"/>
              </w:rPr>
            </w:pPr>
          </w:p>
        </w:tc>
        <w:tc>
          <w:tcPr>
            <w:tcW w:w="1101" w:type="dxa"/>
            <w:shd w:val="clear" w:color="auto" w:fill="F2F2F2" w:themeFill="background1" w:themeFillShade="F2"/>
          </w:tcPr>
          <w:p w14:paraId="2C1D004C" w14:textId="77777777" w:rsidR="00F013FC" w:rsidRDefault="00F013FC" w:rsidP="00F013FC">
            <w:pPr>
              <w:jc w:val="center"/>
              <w:rPr>
                <w:lang w:eastAsia="en-CA"/>
              </w:rPr>
            </w:pPr>
          </w:p>
        </w:tc>
        <w:tc>
          <w:tcPr>
            <w:tcW w:w="850" w:type="dxa"/>
            <w:shd w:val="clear" w:color="auto" w:fill="F2F2F2" w:themeFill="background1" w:themeFillShade="F2"/>
            <w:vAlign w:val="center"/>
          </w:tcPr>
          <w:p w14:paraId="6FA12CA0" w14:textId="77777777" w:rsidR="00F013FC" w:rsidRDefault="00F013FC" w:rsidP="00F013FC">
            <w:pPr>
              <w:jc w:val="center"/>
              <w:rPr>
                <w:lang w:eastAsia="en-CA"/>
              </w:rPr>
            </w:pPr>
          </w:p>
        </w:tc>
        <w:tc>
          <w:tcPr>
            <w:tcW w:w="448" w:type="dxa"/>
            <w:shd w:val="clear" w:color="auto" w:fill="F2F2F2" w:themeFill="background1" w:themeFillShade="F2"/>
          </w:tcPr>
          <w:p w14:paraId="1539E37C" w14:textId="2F6EC286" w:rsidR="00F013FC" w:rsidRDefault="00000000" w:rsidP="00F013FC">
            <w:pPr>
              <w:jc w:val="center"/>
              <w:rPr>
                <w:lang w:eastAsia="en-CA"/>
              </w:rPr>
            </w:pPr>
            <w:sdt>
              <w:sdtPr>
                <w:rPr>
                  <w:lang w:eastAsia="en-CA"/>
                </w:rPr>
                <w:id w:val="797267868"/>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68D8D6C0" w14:textId="77777777" w:rsidR="00F013FC" w:rsidRDefault="00F013FC" w:rsidP="00F013FC">
            <w:pPr>
              <w:jc w:val="center"/>
              <w:rPr>
                <w:lang w:eastAsia="en-CA"/>
              </w:rPr>
            </w:pPr>
          </w:p>
        </w:tc>
        <w:tc>
          <w:tcPr>
            <w:tcW w:w="448" w:type="dxa"/>
            <w:shd w:val="clear" w:color="auto" w:fill="F2F2F2" w:themeFill="background1" w:themeFillShade="F2"/>
          </w:tcPr>
          <w:p w14:paraId="61B36142" w14:textId="6A27B7C0" w:rsidR="00F013FC" w:rsidRDefault="00000000" w:rsidP="00F013FC">
            <w:pPr>
              <w:jc w:val="center"/>
              <w:rPr>
                <w:lang w:eastAsia="en-CA"/>
              </w:rPr>
            </w:pPr>
            <w:sdt>
              <w:sdtPr>
                <w:rPr>
                  <w:lang w:eastAsia="en-CA"/>
                </w:rPr>
                <w:id w:val="38170249"/>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39A71531" w14:textId="6DC2C230" w:rsidR="00F013FC" w:rsidRDefault="00000000" w:rsidP="00F013FC">
            <w:pPr>
              <w:jc w:val="center"/>
              <w:rPr>
                <w:lang w:eastAsia="en-CA"/>
              </w:rPr>
            </w:pPr>
            <w:sdt>
              <w:sdtPr>
                <w:rPr>
                  <w:lang w:eastAsia="en-CA"/>
                </w:rPr>
                <w:id w:val="1065217236"/>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59E4C813" w14:textId="42F98DD0" w:rsidR="00F013FC" w:rsidRDefault="00000000" w:rsidP="00F013FC">
            <w:pPr>
              <w:jc w:val="center"/>
              <w:rPr>
                <w:lang w:eastAsia="en-CA"/>
              </w:rPr>
            </w:pPr>
            <w:sdt>
              <w:sdtPr>
                <w:rPr>
                  <w:lang w:eastAsia="en-CA"/>
                </w:rPr>
                <w:id w:val="-1821103049"/>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38DC617C" w14:textId="77777777" w:rsidR="00F013FC" w:rsidRDefault="00F013FC" w:rsidP="00F013FC">
            <w:pPr>
              <w:jc w:val="center"/>
              <w:rPr>
                <w:lang w:eastAsia="en-CA"/>
              </w:rPr>
            </w:pPr>
          </w:p>
        </w:tc>
        <w:tc>
          <w:tcPr>
            <w:tcW w:w="3288" w:type="dxa"/>
            <w:shd w:val="clear" w:color="auto" w:fill="F2F2F2" w:themeFill="background1" w:themeFillShade="F2"/>
          </w:tcPr>
          <w:p w14:paraId="7994B10E" w14:textId="77777777" w:rsidR="00F013FC" w:rsidRDefault="00F013FC" w:rsidP="00F013FC">
            <w:pPr>
              <w:rPr>
                <w:lang w:eastAsia="en-CA"/>
              </w:rPr>
            </w:pPr>
          </w:p>
        </w:tc>
      </w:tr>
      <w:tr w:rsidR="00F013FC" w14:paraId="044C9350" w14:textId="77777777" w:rsidTr="00DD2645">
        <w:tc>
          <w:tcPr>
            <w:tcW w:w="3060" w:type="dxa"/>
            <w:shd w:val="clear" w:color="auto" w:fill="F2F2F2" w:themeFill="background1" w:themeFillShade="F2"/>
          </w:tcPr>
          <w:p w14:paraId="74CDA3A2" w14:textId="67CA6553" w:rsidR="00F013FC" w:rsidRDefault="00F013FC" w:rsidP="00F013FC">
            <w:pPr>
              <w:rPr>
                <w:lang w:eastAsia="en-CA"/>
              </w:rPr>
            </w:pPr>
            <w:r w:rsidRPr="00E75D62">
              <w:t>CRU 162</w:t>
            </w:r>
            <w:r w:rsidRPr="00E75D62">
              <w:rPr>
                <w:rFonts w:ascii="Cambria Math" w:hAnsi="Cambria Math" w:cs="Cambria Math"/>
              </w:rPr>
              <w:t>‐</w:t>
            </w:r>
            <w:r w:rsidRPr="00E75D62">
              <w:t xml:space="preserve"> store room</w:t>
            </w:r>
            <w:r w:rsidRPr="00E75D62">
              <w:rPr>
                <w:rFonts w:ascii="Cambria Math" w:hAnsi="Cambria Math" w:cs="Cambria Math"/>
              </w:rPr>
              <w:t>‐</w:t>
            </w:r>
            <w:r w:rsidRPr="00E75D62">
              <w:t xml:space="preserve"> right HORN/STROBE - HORN TEST</w:t>
            </w:r>
          </w:p>
        </w:tc>
        <w:tc>
          <w:tcPr>
            <w:tcW w:w="907" w:type="dxa"/>
            <w:shd w:val="clear" w:color="auto" w:fill="F2F2F2" w:themeFill="background1" w:themeFillShade="F2"/>
            <w:vAlign w:val="center"/>
          </w:tcPr>
          <w:p w14:paraId="100B6CE6" w14:textId="77777777" w:rsidR="00F013FC" w:rsidRDefault="00F013FC" w:rsidP="00F013FC">
            <w:pPr>
              <w:rPr>
                <w:lang w:eastAsia="en-CA"/>
              </w:rPr>
            </w:pPr>
          </w:p>
        </w:tc>
        <w:tc>
          <w:tcPr>
            <w:tcW w:w="686" w:type="dxa"/>
            <w:shd w:val="clear" w:color="auto" w:fill="F2F2F2" w:themeFill="background1" w:themeFillShade="F2"/>
          </w:tcPr>
          <w:p w14:paraId="215D6E87" w14:textId="0B464B3A"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865E2A6" w14:textId="77777777" w:rsidR="00F013FC" w:rsidRDefault="00F013FC" w:rsidP="00F013FC">
            <w:pPr>
              <w:jc w:val="center"/>
              <w:rPr>
                <w:lang w:eastAsia="en-CA"/>
              </w:rPr>
            </w:pPr>
          </w:p>
        </w:tc>
        <w:tc>
          <w:tcPr>
            <w:tcW w:w="1101" w:type="dxa"/>
            <w:shd w:val="clear" w:color="auto" w:fill="F2F2F2" w:themeFill="background1" w:themeFillShade="F2"/>
          </w:tcPr>
          <w:p w14:paraId="17B4B739" w14:textId="77777777" w:rsidR="00F013FC" w:rsidRDefault="00F013FC" w:rsidP="00F013FC">
            <w:pPr>
              <w:jc w:val="center"/>
              <w:rPr>
                <w:lang w:eastAsia="en-CA"/>
              </w:rPr>
            </w:pPr>
          </w:p>
        </w:tc>
        <w:tc>
          <w:tcPr>
            <w:tcW w:w="850" w:type="dxa"/>
            <w:shd w:val="clear" w:color="auto" w:fill="F2F2F2" w:themeFill="background1" w:themeFillShade="F2"/>
            <w:vAlign w:val="center"/>
          </w:tcPr>
          <w:p w14:paraId="0AE5D309" w14:textId="77777777" w:rsidR="00F013FC" w:rsidRDefault="00F013FC" w:rsidP="00F013FC">
            <w:pPr>
              <w:jc w:val="center"/>
              <w:rPr>
                <w:lang w:eastAsia="en-CA"/>
              </w:rPr>
            </w:pPr>
          </w:p>
        </w:tc>
        <w:tc>
          <w:tcPr>
            <w:tcW w:w="448" w:type="dxa"/>
            <w:shd w:val="clear" w:color="auto" w:fill="F2F2F2" w:themeFill="background1" w:themeFillShade="F2"/>
          </w:tcPr>
          <w:p w14:paraId="2DDDC521" w14:textId="4A7FAC9E" w:rsidR="00F013FC" w:rsidRDefault="00000000" w:rsidP="00F013FC">
            <w:pPr>
              <w:jc w:val="center"/>
              <w:rPr>
                <w:lang w:eastAsia="en-CA"/>
              </w:rPr>
            </w:pPr>
            <w:sdt>
              <w:sdtPr>
                <w:rPr>
                  <w:lang w:eastAsia="en-CA"/>
                </w:rPr>
                <w:id w:val="-1907216539"/>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2FE05A0E" w14:textId="77777777" w:rsidR="00F013FC" w:rsidRDefault="00F013FC" w:rsidP="00F013FC">
            <w:pPr>
              <w:jc w:val="center"/>
              <w:rPr>
                <w:lang w:eastAsia="en-CA"/>
              </w:rPr>
            </w:pPr>
          </w:p>
        </w:tc>
        <w:tc>
          <w:tcPr>
            <w:tcW w:w="448" w:type="dxa"/>
            <w:shd w:val="clear" w:color="auto" w:fill="F2F2F2" w:themeFill="background1" w:themeFillShade="F2"/>
          </w:tcPr>
          <w:p w14:paraId="4CEBA779" w14:textId="4567C0CA" w:rsidR="00F013FC" w:rsidRDefault="00000000" w:rsidP="00F013FC">
            <w:pPr>
              <w:jc w:val="center"/>
              <w:rPr>
                <w:lang w:eastAsia="en-CA"/>
              </w:rPr>
            </w:pPr>
            <w:sdt>
              <w:sdtPr>
                <w:rPr>
                  <w:lang w:eastAsia="en-CA"/>
                </w:rPr>
                <w:id w:val="562216349"/>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0784A560" w14:textId="3A1DBB3A" w:rsidR="00F013FC" w:rsidRDefault="00000000" w:rsidP="00F013FC">
            <w:pPr>
              <w:jc w:val="center"/>
              <w:rPr>
                <w:lang w:eastAsia="en-CA"/>
              </w:rPr>
            </w:pPr>
            <w:sdt>
              <w:sdtPr>
                <w:rPr>
                  <w:lang w:eastAsia="en-CA"/>
                </w:rPr>
                <w:id w:val="-952088169"/>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06C9143E" w14:textId="6F875DD4" w:rsidR="00F013FC" w:rsidRDefault="00000000" w:rsidP="00F013FC">
            <w:pPr>
              <w:jc w:val="center"/>
              <w:rPr>
                <w:lang w:eastAsia="en-CA"/>
              </w:rPr>
            </w:pPr>
            <w:sdt>
              <w:sdtPr>
                <w:rPr>
                  <w:lang w:eastAsia="en-CA"/>
                </w:rPr>
                <w:id w:val="-175960299"/>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6B1A431F" w14:textId="77777777" w:rsidR="00F013FC" w:rsidRDefault="00F013FC" w:rsidP="00F013FC">
            <w:pPr>
              <w:jc w:val="center"/>
              <w:rPr>
                <w:lang w:eastAsia="en-CA"/>
              </w:rPr>
            </w:pPr>
          </w:p>
        </w:tc>
        <w:tc>
          <w:tcPr>
            <w:tcW w:w="3288" w:type="dxa"/>
            <w:shd w:val="clear" w:color="auto" w:fill="F2F2F2" w:themeFill="background1" w:themeFillShade="F2"/>
          </w:tcPr>
          <w:p w14:paraId="698DE9BB" w14:textId="77777777" w:rsidR="00F013FC" w:rsidRDefault="00F013FC" w:rsidP="00F013FC">
            <w:pPr>
              <w:rPr>
                <w:lang w:eastAsia="en-CA"/>
              </w:rPr>
            </w:pPr>
          </w:p>
        </w:tc>
      </w:tr>
      <w:tr w:rsidR="00F013FC" w14:paraId="74425529" w14:textId="77777777" w:rsidTr="00DD2645">
        <w:tc>
          <w:tcPr>
            <w:tcW w:w="3060" w:type="dxa"/>
            <w:shd w:val="clear" w:color="auto" w:fill="F2F2F2" w:themeFill="background1" w:themeFillShade="F2"/>
          </w:tcPr>
          <w:p w14:paraId="08BC1884" w14:textId="7EE877EF" w:rsidR="00F013FC" w:rsidRDefault="00F013FC" w:rsidP="00F013FC">
            <w:pPr>
              <w:rPr>
                <w:lang w:eastAsia="en-CA"/>
              </w:rPr>
            </w:pPr>
            <w:r w:rsidRPr="00E75D62">
              <w:t>CRU 162</w:t>
            </w:r>
            <w:r w:rsidRPr="00E75D62">
              <w:rPr>
                <w:rFonts w:ascii="Cambria Math" w:hAnsi="Cambria Math" w:cs="Cambria Math"/>
              </w:rPr>
              <w:t>‐</w:t>
            </w:r>
            <w:r w:rsidRPr="00E75D62">
              <w:t xml:space="preserve"> store room</w:t>
            </w:r>
            <w:r w:rsidRPr="00E75D62">
              <w:rPr>
                <w:rFonts w:ascii="Cambria Math" w:hAnsi="Cambria Math" w:cs="Cambria Math"/>
              </w:rPr>
              <w:t>‐</w:t>
            </w:r>
            <w:r w:rsidRPr="00E75D62">
              <w:t xml:space="preserve"> right HORN/STROBE - STROBE TEST</w:t>
            </w:r>
          </w:p>
        </w:tc>
        <w:tc>
          <w:tcPr>
            <w:tcW w:w="907" w:type="dxa"/>
            <w:shd w:val="clear" w:color="auto" w:fill="F2F2F2" w:themeFill="background1" w:themeFillShade="F2"/>
            <w:vAlign w:val="center"/>
          </w:tcPr>
          <w:p w14:paraId="33053920" w14:textId="77777777" w:rsidR="00F013FC" w:rsidRDefault="00F013FC" w:rsidP="00F013FC">
            <w:pPr>
              <w:rPr>
                <w:lang w:eastAsia="en-CA"/>
              </w:rPr>
            </w:pPr>
          </w:p>
        </w:tc>
        <w:tc>
          <w:tcPr>
            <w:tcW w:w="686" w:type="dxa"/>
            <w:shd w:val="clear" w:color="auto" w:fill="F2F2F2" w:themeFill="background1" w:themeFillShade="F2"/>
          </w:tcPr>
          <w:p w14:paraId="6A6D4ACD" w14:textId="22C094F0"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DDB93EE" w14:textId="77777777" w:rsidR="00F013FC" w:rsidRDefault="00F013FC" w:rsidP="00F013FC">
            <w:pPr>
              <w:jc w:val="center"/>
              <w:rPr>
                <w:lang w:eastAsia="en-CA"/>
              </w:rPr>
            </w:pPr>
          </w:p>
        </w:tc>
        <w:tc>
          <w:tcPr>
            <w:tcW w:w="1101" w:type="dxa"/>
            <w:shd w:val="clear" w:color="auto" w:fill="F2F2F2" w:themeFill="background1" w:themeFillShade="F2"/>
          </w:tcPr>
          <w:p w14:paraId="6BC6FC28" w14:textId="77777777" w:rsidR="00F013FC" w:rsidRDefault="00F013FC" w:rsidP="00F013FC">
            <w:pPr>
              <w:jc w:val="center"/>
              <w:rPr>
                <w:lang w:eastAsia="en-CA"/>
              </w:rPr>
            </w:pPr>
          </w:p>
        </w:tc>
        <w:tc>
          <w:tcPr>
            <w:tcW w:w="850" w:type="dxa"/>
            <w:shd w:val="clear" w:color="auto" w:fill="F2F2F2" w:themeFill="background1" w:themeFillShade="F2"/>
            <w:vAlign w:val="center"/>
          </w:tcPr>
          <w:p w14:paraId="4BC47D8C" w14:textId="77777777" w:rsidR="00F013FC" w:rsidRDefault="00F013FC" w:rsidP="00F013FC">
            <w:pPr>
              <w:jc w:val="center"/>
              <w:rPr>
                <w:lang w:eastAsia="en-CA"/>
              </w:rPr>
            </w:pPr>
          </w:p>
        </w:tc>
        <w:tc>
          <w:tcPr>
            <w:tcW w:w="448" w:type="dxa"/>
            <w:shd w:val="clear" w:color="auto" w:fill="F2F2F2" w:themeFill="background1" w:themeFillShade="F2"/>
          </w:tcPr>
          <w:p w14:paraId="4C1136CE" w14:textId="3763B35E" w:rsidR="00F013FC" w:rsidRDefault="00000000" w:rsidP="00F013FC">
            <w:pPr>
              <w:jc w:val="center"/>
              <w:rPr>
                <w:lang w:eastAsia="en-CA"/>
              </w:rPr>
            </w:pPr>
            <w:sdt>
              <w:sdtPr>
                <w:rPr>
                  <w:lang w:eastAsia="en-CA"/>
                </w:rPr>
                <w:id w:val="1042018603"/>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4B705999" w14:textId="77777777" w:rsidR="00F013FC" w:rsidRDefault="00F013FC" w:rsidP="00F013FC">
            <w:pPr>
              <w:jc w:val="center"/>
              <w:rPr>
                <w:lang w:eastAsia="en-CA"/>
              </w:rPr>
            </w:pPr>
          </w:p>
        </w:tc>
        <w:tc>
          <w:tcPr>
            <w:tcW w:w="448" w:type="dxa"/>
            <w:shd w:val="clear" w:color="auto" w:fill="F2F2F2" w:themeFill="background1" w:themeFillShade="F2"/>
          </w:tcPr>
          <w:p w14:paraId="302A177A" w14:textId="4B83AA4C" w:rsidR="00F013FC" w:rsidRDefault="00000000" w:rsidP="00F013FC">
            <w:pPr>
              <w:jc w:val="center"/>
              <w:rPr>
                <w:lang w:eastAsia="en-CA"/>
              </w:rPr>
            </w:pPr>
            <w:sdt>
              <w:sdtPr>
                <w:rPr>
                  <w:lang w:eastAsia="en-CA"/>
                </w:rPr>
                <w:id w:val="1891069375"/>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59D37571" w14:textId="341A865F" w:rsidR="00F013FC" w:rsidRDefault="00000000" w:rsidP="00F013FC">
            <w:pPr>
              <w:jc w:val="center"/>
              <w:rPr>
                <w:lang w:eastAsia="en-CA"/>
              </w:rPr>
            </w:pPr>
            <w:sdt>
              <w:sdtPr>
                <w:rPr>
                  <w:lang w:eastAsia="en-CA"/>
                </w:rPr>
                <w:id w:val="1128822674"/>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204D4CE4" w14:textId="15CE5471" w:rsidR="00F013FC" w:rsidRDefault="00000000" w:rsidP="00F013FC">
            <w:pPr>
              <w:jc w:val="center"/>
              <w:rPr>
                <w:lang w:eastAsia="en-CA"/>
              </w:rPr>
            </w:pPr>
            <w:sdt>
              <w:sdtPr>
                <w:rPr>
                  <w:lang w:eastAsia="en-CA"/>
                </w:rPr>
                <w:id w:val="1850606541"/>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508B7C54" w14:textId="77777777" w:rsidR="00F013FC" w:rsidRDefault="00F013FC" w:rsidP="00F013FC">
            <w:pPr>
              <w:jc w:val="center"/>
              <w:rPr>
                <w:lang w:eastAsia="en-CA"/>
              </w:rPr>
            </w:pPr>
          </w:p>
        </w:tc>
        <w:tc>
          <w:tcPr>
            <w:tcW w:w="3288" w:type="dxa"/>
            <w:shd w:val="clear" w:color="auto" w:fill="F2F2F2" w:themeFill="background1" w:themeFillShade="F2"/>
          </w:tcPr>
          <w:p w14:paraId="122D7085" w14:textId="77777777" w:rsidR="00F013FC" w:rsidRDefault="00F013FC" w:rsidP="00F013FC">
            <w:pPr>
              <w:rPr>
                <w:lang w:eastAsia="en-CA"/>
              </w:rPr>
            </w:pPr>
          </w:p>
        </w:tc>
      </w:tr>
      <w:tr w:rsidR="00F013FC" w14:paraId="5FE686FE" w14:textId="77777777" w:rsidTr="00DD2645">
        <w:tc>
          <w:tcPr>
            <w:tcW w:w="3060" w:type="dxa"/>
            <w:shd w:val="clear" w:color="auto" w:fill="F2F2F2" w:themeFill="background1" w:themeFillShade="F2"/>
          </w:tcPr>
          <w:p w14:paraId="2FCA0499" w14:textId="4904F0B8" w:rsidR="00F013FC" w:rsidRDefault="00F013FC" w:rsidP="00F013FC">
            <w:pPr>
              <w:rPr>
                <w:lang w:eastAsia="en-CA"/>
              </w:rPr>
            </w:pPr>
            <w:r w:rsidRPr="00E75D62">
              <w:t>CRU 163</w:t>
            </w:r>
            <w:r w:rsidRPr="00E75D62">
              <w:rPr>
                <w:rFonts w:ascii="Cambria Math" w:hAnsi="Cambria Math" w:cs="Cambria Math"/>
              </w:rPr>
              <w:t>‐</w:t>
            </w:r>
            <w:r w:rsidRPr="00E75D62">
              <w:t xml:space="preserve"> OLD NAVY</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front left HORN/STROBE - HORN TEST</w:t>
            </w:r>
          </w:p>
        </w:tc>
        <w:tc>
          <w:tcPr>
            <w:tcW w:w="907" w:type="dxa"/>
            <w:shd w:val="clear" w:color="auto" w:fill="F2F2F2" w:themeFill="background1" w:themeFillShade="F2"/>
            <w:vAlign w:val="center"/>
          </w:tcPr>
          <w:p w14:paraId="741F416A" w14:textId="77777777" w:rsidR="00F013FC" w:rsidRDefault="00F013FC" w:rsidP="00F013FC">
            <w:pPr>
              <w:rPr>
                <w:lang w:eastAsia="en-CA"/>
              </w:rPr>
            </w:pPr>
          </w:p>
        </w:tc>
        <w:tc>
          <w:tcPr>
            <w:tcW w:w="686" w:type="dxa"/>
            <w:shd w:val="clear" w:color="auto" w:fill="F2F2F2" w:themeFill="background1" w:themeFillShade="F2"/>
          </w:tcPr>
          <w:p w14:paraId="6E1D658F" w14:textId="511E7CC0"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8CE0812" w14:textId="77777777" w:rsidR="00F013FC" w:rsidRDefault="00F013FC" w:rsidP="00F013FC">
            <w:pPr>
              <w:jc w:val="center"/>
              <w:rPr>
                <w:lang w:eastAsia="en-CA"/>
              </w:rPr>
            </w:pPr>
          </w:p>
        </w:tc>
        <w:tc>
          <w:tcPr>
            <w:tcW w:w="1101" w:type="dxa"/>
            <w:shd w:val="clear" w:color="auto" w:fill="F2F2F2" w:themeFill="background1" w:themeFillShade="F2"/>
          </w:tcPr>
          <w:p w14:paraId="131894C0" w14:textId="77777777" w:rsidR="00F013FC" w:rsidRDefault="00F013FC" w:rsidP="00F013FC">
            <w:pPr>
              <w:jc w:val="center"/>
              <w:rPr>
                <w:lang w:eastAsia="en-CA"/>
              </w:rPr>
            </w:pPr>
          </w:p>
        </w:tc>
        <w:tc>
          <w:tcPr>
            <w:tcW w:w="850" w:type="dxa"/>
            <w:shd w:val="clear" w:color="auto" w:fill="F2F2F2" w:themeFill="background1" w:themeFillShade="F2"/>
            <w:vAlign w:val="center"/>
          </w:tcPr>
          <w:p w14:paraId="310F471E" w14:textId="77777777" w:rsidR="00F013FC" w:rsidRDefault="00F013FC" w:rsidP="00F013FC">
            <w:pPr>
              <w:jc w:val="center"/>
              <w:rPr>
                <w:lang w:eastAsia="en-CA"/>
              </w:rPr>
            </w:pPr>
          </w:p>
        </w:tc>
        <w:tc>
          <w:tcPr>
            <w:tcW w:w="448" w:type="dxa"/>
            <w:shd w:val="clear" w:color="auto" w:fill="F2F2F2" w:themeFill="background1" w:themeFillShade="F2"/>
          </w:tcPr>
          <w:p w14:paraId="32281AAC" w14:textId="58CCA452" w:rsidR="00F013FC" w:rsidRDefault="00000000" w:rsidP="00F013FC">
            <w:pPr>
              <w:jc w:val="center"/>
              <w:rPr>
                <w:lang w:eastAsia="en-CA"/>
              </w:rPr>
            </w:pPr>
            <w:sdt>
              <w:sdtPr>
                <w:rPr>
                  <w:lang w:eastAsia="en-CA"/>
                </w:rPr>
                <w:id w:val="231287931"/>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47940AFB" w14:textId="77777777" w:rsidR="00F013FC" w:rsidRDefault="00F013FC" w:rsidP="00F013FC">
            <w:pPr>
              <w:jc w:val="center"/>
              <w:rPr>
                <w:lang w:eastAsia="en-CA"/>
              </w:rPr>
            </w:pPr>
          </w:p>
        </w:tc>
        <w:tc>
          <w:tcPr>
            <w:tcW w:w="448" w:type="dxa"/>
            <w:shd w:val="clear" w:color="auto" w:fill="F2F2F2" w:themeFill="background1" w:themeFillShade="F2"/>
          </w:tcPr>
          <w:p w14:paraId="15761880" w14:textId="73B7877A" w:rsidR="00F013FC" w:rsidRDefault="00000000" w:rsidP="00F013FC">
            <w:pPr>
              <w:jc w:val="center"/>
              <w:rPr>
                <w:lang w:eastAsia="en-CA"/>
              </w:rPr>
            </w:pPr>
            <w:sdt>
              <w:sdtPr>
                <w:rPr>
                  <w:lang w:eastAsia="en-CA"/>
                </w:rPr>
                <w:id w:val="710001379"/>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6E96ADC1" w14:textId="266CCB61" w:rsidR="00F013FC" w:rsidRDefault="00000000" w:rsidP="00F013FC">
            <w:pPr>
              <w:jc w:val="center"/>
              <w:rPr>
                <w:lang w:eastAsia="en-CA"/>
              </w:rPr>
            </w:pPr>
            <w:sdt>
              <w:sdtPr>
                <w:rPr>
                  <w:lang w:eastAsia="en-CA"/>
                </w:rPr>
                <w:id w:val="-247275437"/>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2594BB5A" w14:textId="6A440072" w:rsidR="00F013FC" w:rsidRDefault="00000000" w:rsidP="00F013FC">
            <w:pPr>
              <w:jc w:val="center"/>
              <w:rPr>
                <w:lang w:eastAsia="en-CA"/>
              </w:rPr>
            </w:pPr>
            <w:sdt>
              <w:sdtPr>
                <w:rPr>
                  <w:lang w:eastAsia="en-CA"/>
                </w:rPr>
                <w:id w:val="1326773420"/>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55E43772" w14:textId="77777777" w:rsidR="00F013FC" w:rsidRDefault="00F013FC" w:rsidP="00F013FC">
            <w:pPr>
              <w:jc w:val="center"/>
              <w:rPr>
                <w:lang w:eastAsia="en-CA"/>
              </w:rPr>
            </w:pPr>
          </w:p>
        </w:tc>
        <w:tc>
          <w:tcPr>
            <w:tcW w:w="3288" w:type="dxa"/>
            <w:shd w:val="clear" w:color="auto" w:fill="F2F2F2" w:themeFill="background1" w:themeFillShade="F2"/>
          </w:tcPr>
          <w:p w14:paraId="2F3002C2" w14:textId="77777777" w:rsidR="00F013FC" w:rsidRDefault="00F013FC" w:rsidP="00F013FC">
            <w:pPr>
              <w:rPr>
                <w:lang w:eastAsia="en-CA"/>
              </w:rPr>
            </w:pPr>
          </w:p>
        </w:tc>
      </w:tr>
      <w:tr w:rsidR="00F013FC" w14:paraId="0A1537C6" w14:textId="77777777" w:rsidTr="00DD2645">
        <w:tc>
          <w:tcPr>
            <w:tcW w:w="3060" w:type="dxa"/>
            <w:shd w:val="clear" w:color="auto" w:fill="F2F2F2" w:themeFill="background1" w:themeFillShade="F2"/>
          </w:tcPr>
          <w:p w14:paraId="29D5B928" w14:textId="043388A3" w:rsidR="00F013FC" w:rsidRDefault="00F013FC" w:rsidP="00F013FC">
            <w:pPr>
              <w:rPr>
                <w:lang w:eastAsia="en-CA"/>
              </w:rPr>
            </w:pPr>
            <w:r w:rsidRPr="00E75D62">
              <w:t>CRU 163</w:t>
            </w:r>
            <w:r w:rsidRPr="00E75D62">
              <w:rPr>
                <w:rFonts w:ascii="Cambria Math" w:hAnsi="Cambria Math" w:cs="Cambria Math"/>
              </w:rPr>
              <w:t>‐</w:t>
            </w:r>
            <w:r w:rsidRPr="00E75D62">
              <w:t xml:space="preserve"> OLD NAVY</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front left HORN/STROBE - STROBE TEST</w:t>
            </w:r>
          </w:p>
        </w:tc>
        <w:tc>
          <w:tcPr>
            <w:tcW w:w="907" w:type="dxa"/>
            <w:shd w:val="clear" w:color="auto" w:fill="F2F2F2" w:themeFill="background1" w:themeFillShade="F2"/>
            <w:vAlign w:val="center"/>
          </w:tcPr>
          <w:p w14:paraId="072D092E" w14:textId="77777777" w:rsidR="00F013FC" w:rsidRDefault="00F013FC" w:rsidP="00F013FC">
            <w:pPr>
              <w:rPr>
                <w:lang w:eastAsia="en-CA"/>
              </w:rPr>
            </w:pPr>
          </w:p>
        </w:tc>
        <w:tc>
          <w:tcPr>
            <w:tcW w:w="686" w:type="dxa"/>
            <w:shd w:val="clear" w:color="auto" w:fill="F2F2F2" w:themeFill="background1" w:themeFillShade="F2"/>
          </w:tcPr>
          <w:p w14:paraId="65C5CE6C" w14:textId="19A4A91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08D0595" w14:textId="77777777" w:rsidR="00F013FC" w:rsidRDefault="00F013FC" w:rsidP="00F013FC">
            <w:pPr>
              <w:jc w:val="center"/>
              <w:rPr>
                <w:lang w:eastAsia="en-CA"/>
              </w:rPr>
            </w:pPr>
          </w:p>
        </w:tc>
        <w:tc>
          <w:tcPr>
            <w:tcW w:w="1101" w:type="dxa"/>
            <w:shd w:val="clear" w:color="auto" w:fill="F2F2F2" w:themeFill="background1" w:themeFillShade="F2"/>
          </w:tcPr>
          <w:p w14:paraId="6D1C2B19" w14:textId="77777777" w:rsidR="00F013FC" w:rsidRDefault="00F013FC" w:rsidP="00F013FC">
            <w:pPr>
              <w:jc w:val="center"/>
              <w:rPr>
                <w:lang w:eastAsia="en-CA"/>
              </w:rPr>
            </w:pPr>
          </w:p>
        </w:tc>
        <w:tc>
          <w:tcPr>
            <w:tcW w:w="850" w:type="dxa"/>
            <w:shd w:val="clear" w:color="auto" w:fill="F2F2F2" w:themeFill="background1" w:themeFillShade="F2"/>
            <w:vAlign w:val="center"/>
          </w:tcPr>
          <w:p w14:paraId="6CAE5597" w14:textId="77777777" w:rsidR="00F013FC" w:rsidRDefault="00F013FC" w:rsidP="00F013FC">
            <w:pPr>
              <w:jc w:val="center"/>
              <w:rPr>
                <w:lang w:eastAsia="en-CA"/>
              </w:rPr>
            </w:pPr>
          </w:p>
        </w:tc>
        <w:tc>
          <w:tcPr>
            <w:tcW w:w="448" w:type="dxa"/>
            <w:shd w:val="clear" w:color="auto" w:fill="F2F2F2" w:themeFill="background1" w:themeFillShade="F2"/>
          </w:tcPr>
          <w:p w14:paraId="77167744" w14:textId="4366BB4F" w:rsidR="00F013FC" w:rsidRDefault="00000000" w:rsidP="00F013FC">
            <w:pPr>
              <w:jc w:val="center"/>
              <w:rPr>
                <w:lang w:eastAsia="en-CA"/>
              </w:rPr>
            </w:pPr>
            <w:sdt>
              <w:sdtPr>
                <w:rPr>
                  <w:lang w:eastAsia="en-CA"/>
                </w:rPr>
                <w:id w:val="2073146613"/>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33EA5DD2" w14:textId="77777777" w:rsidR="00F013FC" w:rsidRDefault="00F013FC" w:rsidP="00F013FC">
            <w:pPr>
              <w:jc w:val="center"/>
              <w:rPr>
                <w:lang w:eastAsia="en-CA"/>
              </w:rPr>
            </w:pPr>
          </w:p>
        </w:tc>
        <w:tc>
          <w:tcPr>
            <w:tcW w:w="448" w:type="dxa"/>
            <w:shd w:val="clear" w:color="auto" w:fill="F2F2F2" w:themeFill="background1" w:themeFillShade="F2"/>
          </w:tcPr>
          <w:p w14:paraId="411E0D57" w14:textId="17D87D9B" w:rsidR="00F013FC" w:rsidRDefault="00000000" w:rsidP="00F013FC">
            <w:pPr>
              <w:jc w:val="center"/>
              <w:rPr>
                <w:lang w:eastAsia="en-CA"/>
              </w:rPr>
            </w:pPr>
            <w:sdt>
              <w:sdtPr>
                <w:rPr>
                  <w:lang w:eastAsia="en-CA"/>
                </w:rPr>
                <w:id w:val="-978756545"/>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38F2AA75" w14:textId="03B30011" w:rsidR="00F013FC" w:rsidRDefault="00000000" w:rsidP="00F013FC">
            <w:pPr>
              <w:jc w:val="center"/>
              <w:rPr>
                <w:lang w:eastAsia="en-CA"/>
              </w:rPr>
            </w:pPr>
            <w:sdt>
              <w:sdtPr>
                <w:rPr>
                  <w:lang w:eastAsia="en-CA"/>
                </w:rPr>
                <w:id w:val="1837491365"/>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50821AE7" w14:textId="5052C0DE" w:rsidR="00F013FC" w:rsidRDefault="00000000" w:rsidP="00F013FC">
            <w:pPr>
              <w:jc w:val="center"/>
              <w:rPr>
                <w:lang w:eastAsia="en-CA"/>
              </w:rPr>
            </w:pPr>
            <w:sdt>
              <w:sdtPr>
                <w:rPr>
                  <w:lang w:eastAsia="en-CA"/>
                </w:rPr>
                <w:id w:val="-1683808311"/>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2A4EE5F0" w14:textId="77777777" w:rsidR="00F013FC" w:rsidRDefault="00F013FC" w:rsidP="00F013FC">
            <w:pPr>
              <w:jc w:val="center"/>
              <w:rPr>
                <w:lang w:eastAsia="en-CA"/>
              </w:rPr>
            </w:pPr>
          </w:p>
        </w:tc>
        <w:tc>
          <w:tcPr>
            <w:tcW w:w="3288" w:type="dxa"/>
            <w:shd w:val="clear" w:color="auto" w:fill="F2F2F2" w:themeFill="background1" w:themeFillShade="F2"/>
          </w:tcPr>
          <w:p w14:paraId="2FD7EFBF" w14:textId="77777777" w:rsidR="00F013FC" w:rsidRDefault="00F013FC" w:rsidP="00F013FC">
            <w:pPr>
              <w:rPr>
                <w:lang w:eastAsia="en-CA"/>
              </w:rPr>
            </w:pPr>
          </w:p>
        </w:tc>
      </w:tr>
      <w:tr w:rsidR="00F013FC" w14:paraId="0234DEE1" w14:textId="77777777" w:rsidTr="00DD2645">
        <w:tc>
          <w:tcPr>
            <w:tcW w:w="3060" w:type="dxa"/>
            <w:shd w:val="clear" w:color="auto" w:fill="F2F2F2" w:themeFill="background1" w:themeFillShade="F2"/>
          </w:tcPr>
          <w:p w14:paraId="6B09620C" w14:textId="496469EE" w:rsidR="00F013FC" w:rsidRDefault="00F013FC" w:rsidP="00F013FC">
            <w:pPr>
              <w:rPr>
                <w:lang w:eastAsia="en-CA"/>
              </w:rPr>
            </w:pPr>
            <w:r w:rsidRPr="00E75D62">
              <w:t>CRU 163</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back left HORN/STROBE - HORN TEST</w:t>
            </w:r>
          </w:p>
        </w:tc>
        <w:tc>
          <w:tcPr>
            <w:tcW w:w="907" w:type="dxa"/>
            <w:shd w:val="clear" w:color="auto" w:fill="F2F2F2" w:themeFill="background1" w:themeFillShade="F2"/>
            <w:vAlign w:val="center"/>
          </w:tcPr>
          <w:p w14:paraId="62034C43" w14:textId="77777777" w:rsidR="00F013FC" w:rsidRDefault="00F013FC" w:rsidP="00F013FC">
            <w:pPr>
              <w:rPr>
                <w:lang w:eastAsia="en-CA"/>
              </w:rPr>
            </w:pPr>
          </w:p>
        </w:tc>
        <w:tc>
          <w:tcPr>
            <w:tcW w:w="686" w:type="dxa"/>
            <w:shd w:val="clear" w:color="auto" w:fill="F2F2F2" w:themeFill="background1" w:themeFillShade="F2"/>
          </w:tcPr>
          <w:p w14:paraId="33918161" w14:textId="5CF8B5CB"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01D3450" w14:textId="77777777" w:rsidR="00F013FC" w:rsidRDefault="00F013FC" w:rsidP="00F013FC">
            <w:pPr>
              <w:jc w:val="center"/>
              <w:rPr>
                <w:lang w:eastAsia="en-CA"/>
              </w:rPr>
            </w:pPr>
          </w:p>
        </w:tc>
        <w:tc>
          <w:tcPr>
            <w:tcW w:w="1101" w:type="dxa"/>
            <w:shd w:val="clear" w:color="auto" w:fill="F2F2F2" w:themeFill="background1" w:themeFillShade="F2"/>
          </w:tcPr>
          <w:p w14:paraId="2B6CC53E" w14:textId="77777777" w:rsidR="00F013FC" w:rsidRDefault="00F013FC" w:rsidP="00F013FC">
            <w:pPr>
              <w:jc w:val="center"/>
              <w:rPr>
                <w:lang w:eastAsia="en-CA"/>
              </w:rPr>
            </w:pPr>
          </w:p>
        </w:tc>
        <w:tc>
          <w:tcPr>
            <w:tcW w:w="850" w:type="dxa"/>
            <w:shd w:val="clear" w:color="auto" w:fill="F2F2F2" w:themeFill="background1" w:themeFillShade="F2"/>
            <w:vAlign w:val="center"/>
          </w:tcPr>
          <w:p w14:paraId="06D7AFD2" w14:textId="77777777" w:rsidR="00F013FC" w:rsidRDefault="00F013FC" w:rsidP="00F013FC">
            <w:pPr>
              <w:jc w:val="center"/>
              <w:rPr>
                <w:lang w:eastAsia="en-CA"/>
              </w:rPr>
            </w:pPr>
          </w:p>
        </w:tc>
        <w:tc>
          <w:tcPr>
            <w:tcW w:w="448" w:type="dxa"/>
            <w:shd w:val="clear" w:color="auto" w:fill="F2F2F2" w:themeFill="background1" w:themeFillShade="F2"/>
          </w:tcPr>
          <w:p w14:paraId="1B80CC08" w14:textId="7FC0B93F" w:rsidR="00F013FC" w:rsidRDefault="00000000" w:rsidP="00F013FC">
            <w:pPr>
              <w:jc w:val="center"/>
              <w:rPr>
                <w:lang w:eastAsia="en-CA"/>
              </w:rPr>
            </w:pPr>
            <w:sdt>
              <w:sdtPr>
                <w:rPr>
                  <w:lang w:eastAsia="en-CA"/>
                </w:rPr>
                <w:id w:val="-1369913351"/>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371FFFFC" w14:textId="77777777" w:rsidR="00F013FC" w:rsidRDefault="00F013FC" w:rsidP="00F013FC">
            <w:pPr>
              <w:jc w:val="center"/>
              <w:rPr>
                <w:lang w:eastAsia="en-CA"/>
              </w:rPr>
            </w:pPr>
          </w:p>
        </w:tc>
        <w:tc>
          <w:tcPr>
            <w:tcW w:w="448" w:type="dxa"/>
            <w:shd w:val="clear" w:color="auto" w:fill="F2F2F2" w:themeFill="background1" w:themeFillShade="F2"/>
          </w:tcPr>
          <w:p w14:paraId="61AC3F69" w14:textId="0336213D" w:rsidR="00F013FC" w:rsidRDefault="00000000" w:rsidP="00F013FC">
            <w:pPr>
              <w:jc w:val="center"/>
              <w:rPr>
                <w:lang w:eastAsia="en-CA"/>
              </w:rPr>
            </w:pPr>
            <w:sdt>
              <w:sdtPr>
                <w:rPr>
                  <w:lang w:eastAsia="en-CA"/>
                </w:rPr>
                <w:id w:val="-827440735"/>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28098952" w14:textId="62BAE254" w:rsidR="00F013FC" w:rsidRDefault="00000000" w:rsidP="00F013FC">
            <w:pPr>
              <w:jc w:val="center"/>
              <w:rPr>
                <w:lang w:eastAsia="en-CA"/>
              </w:rPr>
            </w:pPr>
            <w:sdt>
              <w:sdtPr>
                <w:rPr>
                  <w:lang w:eastAsia="en-CA"/>
                </w:rPr>
                <w:id w:val="170688251"/>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10E5D107" w14:textId="6B4D51A8" w:rsidR="00F013FC" w:rsidRDefault="00000000" w:rsidP="00F013FC">
            <w:pPr>
              <w:jc w:val="center"/>
              <w:rPr>
                <w:lang w:eastAsia="en-CA"/>
              </w:rPr>
            </w:pPr>
            <w:sdt>
              <w:sdtPr>
                <w:rPr>
                  <w:lang w:eastAsia="en-CA"/>
                </w:rPr>
                <w:id w:val="595294147"/>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5B90C2E5" w14:textId="77777777" w:rsidR="00F013FC" w:rsidRDefault="00F013FC" w:rsidP="00F013FC">
            <w:pPr>
              <w:jc w:val="center"/>
              <w:rPr>
                <w:lang w:eastAsia="en-CA"/>
              </w:rPr>
            </w:pPr>
          </w:p>
        </w:tc>
        <w:tc>
          <w:tcPr>
            <w:tcW w:w="3288" w:type="dxa"/>
            <w:shd w:val="clear" w:color="auto" w:fill="F2F2F2" w:themeFill="background1" w:themeFillShade="F2"/>
          </w:tcPr>
          <w:p w14:paraId="5B91C4B9" w14:textId="77777777" w:rsidR="00F013FC" w:rsidRDefault="00F013FC" w:rsidP="00F013FC">
            <w:pPr>
              <w:rPr>
                <w:lang w:eastAsia="en-CA"/>
              </w:rPr>
            </w:pPr>
          </w:p>
        </w:tc>
      </w:tr>
      <w:tr w:rsidR="00F013FC" w14:paraId="14E53014" w14:textId="77777777" w:rsidTr="00DD2645">
        <w:tc>
          <w:tcPr>
            <w:tcW w:w="3060" w:type="dxa"/>
            <w:shd w:val="clear" w:color="auto" w:fill="F2F2F2" w:themeFill="background1" w:themeFillShade="F2"/>
          </w:tcPr>
          <w:p w14:paraId="4156FFE8" w14:textId="492A0F72" w:rsidR="00F013FC" w:rsidRDefault="00F013FC" w:rsidP="00F013FC">
            <w:pPr>
              <w:rPr>
                <w:lang w:eastAsia="en-CA"/>
              </w:rPr>
            </w:pPr>
            <w:r w:rsidRPr="00E75D62">
              <w:t>CRU 163</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back left HORN/STROBE - STROBE TEST</w:t>
            </w:r>
          </w:p>
        </w:tc>
        <w:tc>
          <w:tcPr>
            <w:tcW w:w="907" w:type="dxa"/>
            <w:shd w:val="clear" w:color="auto" w:fill="F2F2F2" w:themeFill="background1" w:themeFillShade="F2"/>
            <w:vAlign w:val="center"/>
          </w:tcPr>
          <w:p w14:paraId="41A43A87" w14:textId="77777777" w:rsidR="00F013FC" w:rsidRDefault="00F013FC" w:rsidP="00F013FC">
            <w:pPr>
              <w:rPr>
                <w:lang w:eastAsia="en-CA"/>
              </w:rPr>
            </w:pPr>
          </w:p>
        </w:tc>
        <w:tc>
          <w:tcPr>
            <w:tcW w:w="686" w:type="dxa"/>
            <w:shd w:val="clear" w:color="auto" w:fill="F2F2F2" w:themeFill="background1" w:themeFillShade="F2"/>
          </w:tcPr>
          <w:p w14:paraId="54663651" w14:textId="4C631B0A"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03EA321" w14:textId="77777777" w:rsidR="00F013FC" w:rsidRDefault="00F013FC" w:rsidP="00F013FC">
            <w:pPr>
              <w:jc w:val="center"/>
              <w:rPr>
                <w:lang w:eastAsia="en-CA"/>
              </w:rPr>
            </w:pPr>
          </w:p>
        </w:tc>
        <w:tc>
          <w:tcPr>
            <w:tcW w:w="1101" w:type="dxa"/>
            <w:shd w:val="clear" w:color="auto" w:fill="F2F2F2" w:themeFill="background1" w:themeFillShade="F2"/>
          </w:tcPr>
          <w:p w14:paraId="2E0523CC" w14:textId="77777777" w:rsidR="00F013FC" w:rsidRDefault="00F013FC" w:rsidP="00F013FC">
            <w:pPr>
              <w:jc w:val="center"/>
              <w:rPr>
                <w:lang w:eastAsia="en-CA"/>
              </w:rPr>
            </w:pPr>
          </w:p>
        </w:tc>
        <w:tc>
          <w:tcPr>
            <w:tcW w:w="850" w:type="dxa"/>
            <w:shd w:val="clear" w:color="auto" w:fill="F2F2F2" w:themeFill="background1" w:themeFillShade="F2"/>
            <w:vAlign w:val="center"/>
          </w:tcPr>
          <w:p w14:paraId="163B17DD" w14:textId="77777777" w:rsidR="00F013FC" w:rsidRDefault="00F013FC" w:rsidP="00F013FC">
            <w:pPr>
              <w:jc w:val="center"/>
              <w:rPr>
                <w:lang w:eastAsia="en-CA"/>
              </w:rPr>
            </w:pPr>
          </w:p>
        </w:tc>
        <w:tc>
          <w:tcPr>
            <w:tcW w:w="448" w:type="dxa"/>
            <w:shd w:val="clear" w:color="auto" w:fill="F2F2F2" w:themeFill="background1" w:themeFillShade="F2"/>
          </w:tcPr>
          <w:p w14:paraId="740F2916" w14:textId="1B2545C9" w:rsidR="00F013FC" w:rsidRDefault="00000000" w:rsidP="00F013FC">
            <w:pPr>
              <w:jc w:val="center"/>
              <w:rPr>
                <w:lang w:eastAsia="en-CA"/>
              </w:rPr>
            </w:pPr>
            <w:sdt>
              <w:sdtPr>
                <w:rPr>
                  <w:lang w:eastAsia="en-CA"/>
                </w:rPr>
                <w:id w:val="1059047872"/>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04A82CDA" w14:textId="77777777" w:rsidR="00F013FC" w:rsidRDefault="00F013FC" w:rsidP="00F013FC">
            <w:pPr>
              <w:jc w:val="center"/>
              <w:rPr>
                <w:lang w:eastAsia="en-CA"/>
              </w:rPr>
            </w:pPr>
          </w:p>
        </w:tc>
        <w:tc>
          <w:tcPr>
            <w:tcW w:w="448" w:type="dxa"/>
            <w:shd w:val="clear" w:color="auto" w:fill="F2F2F2" w:themeFill="background1" w:themeFillShade="F2"/>
          </w:tcPr>
          <w:p w14:paraId="42CD6469" w14:textId="565DB379" w:rsidR="00F013FC" w:rsidRDefault="00000000" w:rsidP="00F013FC">
            <w:pPr>
              <w:jc w:val="center"/>
              <w:rPr>
                <w:lang w:eastAsia="en-CA"/>
              </w:rPr>
            </w:pPr>
            <w:sdt>
              <w:sdtPr>
                <w:rPr>
                  <w:lang w:eastAsia="en-CA"/>
                </w:rPr>
                <w:id w:val="-1655989944"/>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5C91F958" w14:textId="79E8EA02" w:rsidR="00F013FC" w:rsidRDefault="00000000" w:rsidP="00F013FC">
            <w:pPr>
              <w:jc w:val="center"/>
              <w:rPr>
                <w:lang w:eastAsia="en-CA"/>
              </w:rPr>
            </w:pPr>
            <w:sdt>
              <w:sdtPr>
                <w:rPr>
                  <w:lang w:eastAsia="en-CA"/>
                </w:rPr>
                <w:id w:val="1829942587"/>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67177FB4" w14:textId="7181AF00" w:rsidR="00F013FC" w:rsidRDefault="00000000" w:rsidP="00F013FC">
            <w:pPr>
              <w:jc w:val="center"/>
              <w:rPr>
                <w:lang w:eastAsia="en-CA"/>
              </w:rPr>
            </w:pPr>
            <w:sdt>
              <w:sdtPr>
                <w:rPr>
                  <w:lang w:eastAsia="en-CA"/>
                </w:rPr>
                <w:id w:val="545572636"/>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0B8B1B53" w14:textId="77777777" w:rsidR="00F013FC" w:rsidRDefault="00F013FC" w:rsidP="00F013FC">
            <w:pPr>
              <w:jc w:val="center"/>
              <w:rPr>
                <w:lang w:eastAsia="en-CA"/>
              </w:rPr>
            </w:pPr>
          </w:p>
        </w:tc>
        <w:tc>
          <w:tcPr>
            <w:tcW w:w="3288" w:type="dxa"/>
            <w:shd w:val="clear" w:color="auto" w:fill="F2F2F2" w:themeFill="background1" w:themeFillShade="F2"/>
          </w:tcPr>
          <w:p w14:paraId="72A3E716" w14:textId="77777777" w:rsidR="00F013FC" w:rsidRDefault="00F013FC" w:rsidP="00F013FC">
            <w:pPr>
              <w:rPr>
                <w:lang w:eastAsia="en-CA"/>
              </w:rPr>
            </w:pPr>
          </w:p>
        </w:tc>
      </w:tr>
      <w:tr w:rsidR="00F013FC" w14:paraId="64099895" w14:textId="77777777" w:rsidTr="00DD2645">
        <w:tc>
          <w:tcPr>
            <w:tcW w:w="3060" w:type="dxa"/>
            <w:shd w:val="clear" w:color="auto" w:fill="F2F2F2" w:themeFill="background1" w:themeFillShade="F2"/>
          </w:tcPr>
          <w:p w14:paraId="3772371F" w14:textId="14D15D13" w:rsidR="00F013FC" w:rsidRDefault="00F013FC" w:rsidP="00F013FC">
            <w:pPr>
              <w:rPr>
                <w:lang w:eastAsia="en-CA"/>
              </w:rPr>
            </w:pPr>
            <w:r w:rsidRPr="00E75D62">
              <w:t>CRU 163</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front right HORN/STROBE - HORN TEST</w:t>
            </w:r>
          </w:p>
        </w:tc>
        <w:tc>
          <w:tcPr>
            <w:tcW w:w="907" w:type="dxa"/>
            <w:shd w:val="clear" w:color="auto" w:fill="F2F2F2" w:themeFill="background1" w:themeFillShade="F2"/>
            <w:vAlign w:val="center"/>
          </w:tcPr>
          <w:p w14:paraId="33B98185" w14:textId="77777777" w:rsidR="00F013FC" w:rsidRDefault="00F013FC" w:rsidP="00F013FC">
            <w:pPr>
              <w:rPr>
                <w:lang w:eastAsia="en-CA"/>
              </w:rPr>
            </w:pPr>
          </w:p>
        </w:tc>
        <w:tc>
          <w:tcPr>
            <w:tcW w:w="686" w:type="dxa"/>
            <w:shd w:val="clear" w:color="auto" w:fill="F2F2F2" w:themeFill="background1" w:themeFillShade="F2"/>
          </w:tcPr>
          <w:p w14:paraId="6EAA9C50" w14:textId="111136D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23B9077" w14:textId="77777777" w:rsidR="00F013FC" w:rsidRDefault="00F013FC" w:rsidP="00F013FC">
            <w:pPr>
              <w:jc w:val="center"/>
              <w:rPr>
                <w:lang w:eastAsia="en-CA"/>
              </w:rPr>
            </w:pPr>
          </w:p>
        </w:tc>
        <w:tc>
          <w:tcPr>
            <w:tcW w:w="1101" w:type="dxa"/>
            <w:shd w:val="clear" w:color="auto" w:fill="F2F2F2" w:themeFill="background1" w:themeFillShade="F2"/>
          </w:tcPr>
          <w:p w14:paraId="6221F22E" w14:textId="77777777" w:rsidR="00F013FC" w:rsidRDefault="00F013FC" w:rsidP="00F013FC">
            <w:pPr>
              <w:jc w:val="center"/>
              <w:rPr>
                <w:lang w:eastAsia="en-CA"/>
              </w:rPr>
            </w:pPr>
          </w:p>
        </w:tc>
        <w:tc>
          <w:tcPr>
            <w:tcW w:w="850" w:type="dxa"/>
            <w:shd w:val="clear" w:color="auto" w:fill="F2F2F2" w:themeFill="background1" w:themeFillShade="F2"/>
            <w:vAlign w:val="center"/>
          </w:tcPr>
          <w:p w14:paraId="4B54BD74" w14:textId="77777777" w:rsidR="00F013FC" w:rsidRDefault="00F013FC" w:rsidP="00F013FC">
            <w:pPr>
              <w:jc w:val="center"/>
              <w:rPr>
                <w:lang w:eastAsia="en-CA"/>
              </w:rPr>
            </w:pPr>
          </w:p>
        </w:tc>
        <w:tc>
          <w:tcPr>
            <w:tcW w:w="448" w:type="dxa"/>
            <w:shd w:val="clear" w:color="auto" w:fill="F2F2F2" w:themeFill="background1" w:themeFillShade="F2"/>
          </w:tcPr>
          <w:p w14:paraId="0CF4F6D1" w14:textId="12CF0822" w:rsidR="00F013FC" w:rsidRDefault="00000000" w:rsidP="00F013FC">
            <w:pPr>
              <w:jc w:val="center"/>
              <w:rPr>
                <w:lang w:eastAsia="en-CA"/>
              </w:rPr>
            </w:pPr>
            <w:sdt>
              <w:sdtPr>
                <w:rPr>
                  <w:lang w:eastAsia="en-CA"/>
                </w:rPr>
                <w:id w:val="-1815157"/>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2CAD6414" w14:textId="77777777" w:rsidR="00F013FC" w:rsidRDefault="00F013FC" w:rsidP="00F013FC">
            <w:pPr>
              <w:jc w:val="center"/>
              <w:rPr>
                <w:lang w:eastAsia="en-CA"/>
              </w:rPr>
            </w:pPr>
          </w:p>
        </w:tc>
        <w:tc>
          <w:tcPr>
            <w:tcW w:w="448" w:type="dxa"/>
            <w:shd w:val="clear" w:color="auto" w:fill="F2F2F2" w:themeFill="background1" w:themeFillShade="F2"/>
          </w:tcPr>
          <w:p w14:paraId="12E516EE" w14:textId="4ADB4048" w:rsidR="00F013FC" w:rsidRDefault="00000000" w:rsidP="00F013FC">
            <w:pPr>
              <w:jc w:val="center"/>
              <w:rPr>
                <w:lang w:eastAsia="en-CA"/>
              </w:rPr>
            </w:pPr>
            <w:sdt>
              <w:sdtPr>
                <w:rPr>
                  <w:lang w:eastAsia="en-CA"/>
                </w:rPr>
                <w:id w:val="-948621066"/>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79AD5CC2" w14:textId="0D509E01" w:rsidR="00F013FC" w:rsidRDefault="00000000" w:rsidP="00F013FC">
            <w:pPr>
              <w:jc w:val="center"/>
              <w:rPr>
                <w:lang w:eastAsia="en-CA"/>
              </w:rPr>
            </w:pPr>
            <w:sdt>
              <w:sdtPr>
                <w:rPr>
                  <w:lang w:eastAsia="en-CA"/>
                </w:rPr>
                <w:id w:val="-288663800"/>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0ACC7671" w14:textId="5FD4694F" w:rsidR="00F013FC" w:rsidRDefault="00000000" w:rsidP="00F013FC">
            <w:pPr>
              <w:jc w:val="center"/>
              <w:rPr>
                <w:lang w:eastAsia="en-CA"/>
              </w:rPr>
            </w:pPr>
            <w:sdt>
              <w:sdtPr>
                <w:rPr>
                  <w:lang w:eastAsia="en-CA"/>
                </w:rPr>
                <w:id w:val="776375833"/>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60E8792F" w14:textId="77777777" w:rsidR="00F013FC" w:rsidRDefault="00F013FC" w:rsidP="00F013FC">
            <w:pPr>
              <w:jc w:val="center"/>
              <w:rPr>
                <w:lang w:eastAsia="en-CA"/>
              </w:rPr>
            </w:pPr>
          </w:p>
        </w:tc>
        <w:tc>
          <w:tcPr>
            <w:tcW w:w="3288" w:type="dxa"/>
            <w:shd w:val="clear" w:color="auto" w:fill="F2F2F2" w:themeFill="background1" w:themeFillShade="F2"/>
          </w:tcPr>
          <w:p w14:paraId="517DD963" w14:textId="77777777" w:rsidR="00F013FC" w:rsidRDefault="00F013FC" w:rsidP="00F013FC">
            <w:pPr>
              <w:rPr>
                <w:lang w:eastAsia="en-CA"/>
              </w:rPr>
            </w:pPr>
          </w:p>
        </w:tc>
      </w:tr>
      <w:tr w:rsidR="00F013FC" w14:paraId="101F9DEA" w14:textId="77777777" w:rsidTr="00DD2645">
        <w:tc>
          <w:tcPr>
            <w:tcW w:w="3060" w:type="dxa"/>
            <w:shd w:val="clear" w:color="auto" w:fill="F2F2F2" w:themeFill="background1" w:themeFillShade="F2"/>
          </w:tcPr>
          <w:p w14:paraId="5F2F825D" w14:textId="0E06DFB8" w:rsidR="00F013FC" w:rsidRDefault="00F013FC" w:rsidP="00F013FC">
            <w:pPr>
              <w:rPr>
                <w:lang w:eastAsia="en-CA"/>
              </w:rPr>
            </w:pPr>
            <w:r w:rsidRPr="00E75D62">
              <w:t>CRU 163</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front right HORN/STROBE - STROBE TEST</w:t>
            </w:r>
          </w:p>
        </w:tc>
        <w:tc>
          <w:tcPr>
            <w:tcW w:w="907" w:type="dxa"/>
            <w:shd w:val="clear" w:color="auto" w:fill="F2F2F2" w:themeFill="background1" w:themeFillShade="F2"/>
            <w:vAlign w:val="center"/>
          </w:tcPr>
          <w:p w14:paraId="3CA91BC0" w14:textId="77777777" w:rsidR="00F013FC" w:rsidRDefault="00F013FC" w:rsidP="00F013FC">
            <w:pPr>
              <w:rPr>
                <w:lang w:eastAsia="en-CA"/>
              </w:rPr>
            </w:pPr>
          </w:p>
        </w:tc>
        <w:tc>
          <w:tcPr>
            <w:tcW w:w="686" w:type="dxa"/>
            <w:shd w:val="clear" w:color="auto" w:fill="F2F2F2" w:themeFill="background1" w:themeFillShade="F2"/>
          </w:tcPr>
          <w:p w14:paraId="3E9A7928" w14:textId="5C7262CC"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726B64B" w14:textId="77777777" w:rsidR="00F013FC" w:rsidRDefault="00F013FC" w:rsidP="00F013FC">
            <w:pPr>
              <w:jc w:val="center"/>
              <w:rPr>
                <w:lang w:eastAsia="en-CA"/>
              </w:rPr>
            </w:pPr>
          </w:p>
        </w:tc>
        <w:tc>
          <w:tcPr>
            <w:tcW w:w="1101" w:type="dxa"/>
            <w:shd w:val="clear" w:color="auto" w:fill="F2F2F2" w:themeFill="background1" w:themeFillShade="F2"/>
          </w:tcPr>
          <w:p w14:paraId="332C2F04" w14:textId="77777777" w:rsidR="00F013FC" w:rsidRDefault="00F013FC" w:rsidP="00F013FC">
            <w:pPr>
              <w:jc w:val="center"/>
              <w:rPr>
                <w:lang w:eastAsia="en-CA"/>
              </w:rPr>
            </w:pPr>
          </w:p>
        </w:tc>
        <w:tc>
          <w:tcPr>
            <w:tcW w:w="850" w:type="dxa"/>
            <w:shd w:val="clear" w:color="auto" w:fill="F2F2F2" w:themeFill="background1" w:themeFillShade="F2"/>
            <w:vAlign w:val="center"/>
          </w:tcPr>
          <w:p w14:paraId="41148924" w14:textId="77777777" w:rsidR="00F013FC" w:rsidRDefault="00F013FC" w:rsidP="00F013FC">
            <w:pPr>
              <w:jc w:val="center"/>
              <w:rPr>
                <w:lang w:eastAsia="en-CA"/>
              </w:rPr>
            </w:pPr>
          </w:p>
        </w:tc>
        <w:tc>
          <w:tcPr>
            <w:tcW w:w="448" w:type="dxa"/>
            <w:shd w:val="clear" w:color="auto" w:fill="F2F2F2" w:themeFill="background1" w:themeFillShade="F2"/>
          </w:tcPr>
          <w:p w14:paraId="4BDDF801" w14:textId="004714F1" w:rsidR="00F013FC" w:rsidRDefault="00000000" w:rsidP="00F013FC">
            <w:pPr>
              <w:jc w:val="center"/>
              <w:rPr>
                <w:lang w:eastAsia="en-CA"/>
              </w:rPr>
            </w:pPr>
            <w:sdt>
              <w:sdtPr>
                <w:rPr>
                  <w:lang w:eastAsia="en-CA"/>
                </w:rPr>
                <w:id w:val="1458525479"/>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1D80149C" w14:textId="77777777" w:rsidR="00F013FC" w:rsidRDefault="00F013FC" w:rsidP="00F013FC">
            <w:pPr>
              <w:jc w:val="center"/>
              <w:rPr>
                <w:lang w:eastAsia="en-CA"/>
              </w:rPr>
            </w:pPr>
          </w:p>
        </w:tc>
        <w:tc>
          <w:tcPr>
            <w:tcW w:w="448" w:type="dxa"/>
            <w:shd w:val="clear" w:color="auto" w:fill="F2F2F2" w:themeFill="background1" w:themeFillShade="F2"/>
          </w:tcPr>
          <w:p w14:paraId="55A35AC5" w14:textId="34FF3036" w:rsidR="00F013FC" w:rsidRDefault="00000000" w:rsidP="00F013FC">
            <w:pPr>
              <w:jc w:val="center"/>
              <w:rPr>
                <w:lang w:eastAsia="en-CA"/>
              </w:rPr>
            </w:pPr>
            <w:sdt>
              <w:sdtPr>
                <w:rPr>
                  <w:lang w:eastAsia="en-CA"/>
                </w:rPr>
                <w:id w:val="-1334071282"/>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76DE16F2" w14:textId="5B808E0C" w:rsidR="00F013FC" w:rsidRDefault="00000000" w:rsidP="00F013FC">
            <w:pPr>
              <w:jc w:val="center"/>
              <w:rPr>
                <w:lang w:eastAsia="en-CA"/>
              </w:rPr>
            </w:pPr>
            <w:sdt>
              <w:sdtPr>
                <w:rPr>
                  <w:lang w:eastAsia="en-CA"/>
                </w:rPr>
                <w:id w:val="-778868939"/>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41234AE2" w14:textId="2B2672F4" w:rsidR="00F013FC" w:rsidRDefault="00000000" w:rsidP="00F013FC">
            <w:pPr>
              <w:jc w:val="center"/>
              <w:rPr>
                <w:lang w:eastAsia="en-CA"/>
              </w:rPr>
            </w:pPr>
            <w:sdt>
              <w:sdtPr>
                <w:rPr>
                  <w:lang w:eastAsia="en-CA"/>
                </w:rPr>
                <w:id w:val="-441447786"/>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01FC9B71" w14:textId="77777777" w:rsidR="00F013FC" w:rsidRDefault="00F013FC" w:rsidP="00F013FC">
            <w:pPr>
              <w:jc w:val="center"/>
              <w:rPr>
                <w:lang w:eastAsia="en-CA"/>
              </w:rPr>
            </w:pPr>
          </w:p>
        </w:tc>
        <w:tc>
          <w:tcPr>
            <w:tcW w:w="3288" w:type="dxa"/>
            <w:shd w:val="clear" w:color="auto" w:fill="F2F2F2" w:themeFill="background1" w:themeFillShade="F2"/>
          </w:tcPr>
          <w:p w14:paraId="52E401A3" w14:textId="77777777" w:rsidR="00F013FC" w:rsidRDefault="00F013FC" w:rsidP="00F013FC">
            <w:pPr>
              <w:rPr>
                <w:lang w:eastAsia="en-CA"/>
              </w:rPr>
            </w:pPr>
          </w:p>
        </w:tc>
      </w:tr>
      <w:tr w:rsidR="00F013FC" w14:paraId="4209BCAB" w14:textId="77777777" w:rsidTr="00DD2645">
        <w:tc>
          <w:tcPr>
            <w:tcW w:w="3060" w:type="dxa"/>
            <w:shd w:val="clear" w:color="auto" w:fill="F2F2F2" w:themeFill="background1" w:themeFillShade="F2"/>
          </w:tcPr>
          <w:p w14:paraId="27F9E05E" w14:textId="6D6DFAB2" w:rsidR="00F013FC" w:rsidRDefault="00F013FC" w:rsidP="00F013FC">
            <w:pPr>
              <w:rPr>
                <w:lang w:eastAsia="en-CA"/>
              </w:rPr>
            </w:pPr>
            <w:r w:rsidRPr="00E75D62">
              <w:t>CRU 163</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back right HORN/STROBE - HORN TEST</w:t>
            </w:r>
          </w:p>
        </w:tc>
        <w:tc>
          <w:tcPr>
            <w:tcW w:w="907" w:type="dxa"/>
            <w:shd w:val="clear" w:color="auto" w:fill="F2F2F2" w:themeFill="background1" w:themeFillShade="F2"/>
            <w:vAlign w:val="center"/>
          </w:tcPr>
          <w:p w14:paraId="38213F21" w14:textId="77777777" w:rsidR="00F013FC" w:rsidRDefault="00F013FC" w:rsidP="00F013FC">
            <w:pPr>
              <w:rPr>
                <w:lang w:eastAsia="en-CA"/>
              </w:rPr>
            </w:pPr>
          </w:p>
        </w:tc>
        <w:tc>
          <w:tcPr>
            <w:tcW w:w="686" w:type="dxa"/>
            <w:shd w:val="clear" w:color="auto" w:fill="F2F2F2" w:themeFill="background1" w:themeFillShade="F2"/>
          </w:tcPr>
          <w:p w14:paraId="6E7FABAE" w14:textId="2B4513E3"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32EA121F" w14:textId="77777777" w:rsidR="00F013FC" w:rsidRDefault="00F013FC" w:rsidP="00F013FC">
            <w:pPr>
              <w:jc w:val="center"/>
              <w:rPr>
                <w:lang w:eastAsia="en-CA"/>
              </w:rPr>
            </w:pPr>
          </w:p>
        </w:tc>
        <w:tc>
          <w:tcPr>
            <w:tcW w:w="1101" w:type="dxa"/>
            <w:shd w:val="clear" w:color="auto" w:fill="F2F2F2" w:themeFill="background1" w:themeFillShade="F2"/>
          </w:tcPr>
          <w:p w14:paraId="58C5F5EB" w14:textId="77777777" w:rsidR="00F013FC" w:rsidRDefault="00F013FC" w:rsidP="00F013FC">
            <w:pPr>
              <w:jc w:val="center"/>
              <w:rPr>
                <w:lang w:eastAsia="en-CA"/>
              </w:rPr>
            </w:pPr>
          </w:p>
        </w:tc>
        <w:tc>
          <w:tcPr>
            <w:tcW w:w="850" w:type="dxa"/>
            <w:shd w:val="clear" w:color="auto" w:fill="F2F2F2" w:themeFill="background1" w:themeFillShade="F2"/>
            <w:vAlign w:val="center"/>
          </w:tcPr>
          <w:p w14:paraId="3D781D3A" w14:textId="77777777" w:rsidR="00F013FC" w:rsidRDefault="00F013FC" w:rsidP="00F013FC">
            <w:pPr>
              <w:jc w:val="center"/>
              <w:rPr>
                <w:lang w:eastAsia="en-CA"/>
              </w:rPr>
            </w:pPr>
          </w:p>
        </w:tc>
        <w:tc>
          <w:tcPr>
            <w:tcW w:w="448" w:type="dxa"/>
            <w:shd w:val="clear" w:color="auto" w:fill="F2F2F2" w:themeFill="background1" w:themeFillShade="F2"/>
          </w:tcPr>
          <w:p w14:paraId="44060047" w14:textId="55B748C1" w:rsidR="00F013FC" w:rsidRDefault="00000000" w:rsidP="00F013FC">
            <w:pPr>
              <w:jc w:val="center"/>
              <w:rPr>
                <w:lang w:eastAsia="en-CA"/>
              </w:rPr>
            </w:pPr>
            <w:sdt>
              <w:sdtPr>
                <w:rPr>
                  <w:lang w:eastAsia="en-CA"/>
                </w:rPr>
                <w:id w:val="-2081050428"/>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35458533" w14:textId="77777777" w:rsidR="00F013FC" w:rsidRDefault="00F013FC" w:rsidP="00F013FC">
            <w:pPr>
              <w:jc w:val="center"/>
              <w:rPr>
                <w:lang w:eastAsia="en-CA"/>
              </w:rPr>
            </w:pPr>
          </w:p>
        </w:tc>
        <w:tc>
          <w:tcPr>
            <w:tcW w:w="448" w:type="dxa"/>
            <w:shd w:val="clear" w:color="auto" w:fill="F2F2F2" w:themeFill="background1" w:themeFillShade="F2"/>
          </w:tcPr>
          <w:p w14:paraId="4713D476" w14:textId="4879EF4E" w:rsidR="00F013FC" w:rsidRDefault="00000000" w:rsidP="00F013FC">
            <w:pPr>
              <w:jc w:val="center"/>
              <w:rPr>
                <w:lang w:eastAsia="en-CA"/>
              </w:rPr>
            </w:pPr>
            <w:sdt>
              <w:sdtPr>
                <w:rPr>
                  <w:lang w:eastAsia="en-CA"/>
                </w:rPr>
                <w:id w:val="2043853603"/>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5ECA9206" w14:textId="53BC52D1" w:rsidR="00F013FC" w:rsidRDefault="00000000" w:rsidP="00F013FC">
            <w:pPr>
              <w:jc w:val="center"/>
              <w:rPr>
                <w:lang w:eastAsia="en-CA"/>
              </w:rPr>
            </w:pPr>
            <w:sdt>
              <w:sdtPr>
                <w:rPr>
                  <w:lang w:eastAsia="en-CA"/>
                </w:rPr>
                <w:id w:val="-609509709"/>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1C50E43F" w14:textId="49D4490E" w:rsidR="00F013FC" w:rsidRDefault="00000000" w:rsidP="00F013FC">
            <w:pPr>
              <w:jc w:val="center"/>
              <w:rPr>
                <w:lang w:eastAsia="en-CA"/>
              </w:rPr>
            </w:pPr>
            <w:sdt>
              <w:sdtPr>
                <w:rPr>
                  <w:lang w:eastAsia="en-CA"/>
                </w:rPr>
                <w:id w:val="-98026093"/>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66510639" w14:textId="77777777" w:rsidR="00F013FC" w:rsidRDefault="00F013FC" w:rsidP="00F013FC">
            <w:pPr>
              <w:jc w:val="center"/>
              <w:rPr>
                <w:lang w:eastAsia="en-CA"/>
              </w:rPr>
            </w:pPr>
          </w:p>
        </w:tc>
        <w:tc>
          <w:tcPr>
            <w:tcW w:w="3288" w:type="dxa"/>
            <w:shd w:val="clear" w:color="auto" w:fill="F2F2F2" w:themeFill="background1" w:themeFillShade="F2"/>
          </w:tcPr>
          <w:p w14:paraId="4D68A188" w14:textId="77777777" w:rsidR="00F013FC" w:rsidRDefault="00F013FC" w:rsidP="00F013FC">
            <w:pPr>
              <w:rPr>
                <w:lang w:eastAsia="en-CA"/>
              </w:rPr>
            </w:pPr>
          </w:p>
        </w:tc>
      </w:tr>
      <w:tr w:rsidR="00F013FC" w14:paraId="2B3E7ECA" w14:textId="77777777" w:rsidTr="00DD2645">
        <w:tc>
          <w:tcPr>
            <w:tcW w:w="3060" w:type="dxa"/>
            <w:shd w:val="clear" w:color="auto" w:fill="F2F2F2" w:themeFill="background1" w:themeFillShade="F2"/>
          </w:tcPr>
          <w:p w14:paraId="0A97B2EF" w14:textId="7CDD357B" w:rsidR="00F013FC" w:rsidRDefault="00F013FC" w:rsidP="00F013FC">
            <w:pPr>
              <w:rPr>
                <w:lang w:eastAsia="en-CA"/>
              </w:rPr>
            </w:pPr>
            <w:r w:rsidRPr="00E75D62">
              <w:t>CRU 163</w:t>
            </w:r>
            <w:r w:rsidRPr="00E75D62">
              <w:rPr>
                <w:rFonts w:ascii="Cambria Math" w:hAnsi="Cambria Math" w:cs="Cambria Math"/>
              </w:rPr>
              <w:t>‐</w:t>
            </w:r>
            <w:r w:rsidRPr="00E75D62">
              <w:t xml:space="preserve"> sales floor</w:t>
            </w:r>
            <w:r w:rsidRPr="00E75D62">
              <w:rPr>
                <w:rFonts w:ascii="Cambria Math" w:hAnsi="Cambria Math" w:cs="Cambria Math"/>
              </w:rPr>
              <w:t>‐</w:t>
            </w:r>
            <w:r w:rsidRPr="00E75D62">
              <w:t xml:space="preserve"> back right HORN/STROBE - STROBE TEST</w:t>
            </w:r>
          </w:p>
        </w:tc>
        <w:tc>
          <w:tcPr>
            <w:tcW w:w="907" w:type="dxa"/>
            <w:shd w:val="clear" w:color="auto" w:fill="F2F2F2" w:themeFill="background1" w:themeFillShade="F2"/>
            <w:vAlign w:val="center"/>
          </w:tcPr>
          <w:p w14:paraId="78B820E2" w14:textId="77777777" w:rsidR="00F013FC" w:rsidRDefault="00F013FC" w:rsidP="00F013FC">
            <w:pPr>
              <w:rPr>
                <w:lang w:eastAsia="en-CA"/>
              </w:rPr>
            </w:pPr>
          </w:p>
        </w:tc>
        <w:tc>
          <w:tcPr>
            <w:tcW w:w="686" w:type="dxa"/>
            <w:shd w:val="clear" w:color="auto" w:fill="F2F2F2" w:themeFill="background1" w:themeFillShade="F2"/>
          </w:tcPr>
          <w:p w14:paraId="4AD288CB" w14:textId="1418B4E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09D6B5FB" w14:textId="77777777" w:rsidR="00F013FC" w:rsidRDefault="00F013FC" w:rsidP="00F013FC">
            <w:pPr>
              <w:jc w:val="center"/>
              <w:rPr>
                <w:lang w:eastAsia="en-CA"/>
              </w:rPr>
            </w:pPr>
          </w:p>
        </w:tc>
        <w:tc>
          <w:tcPr>
            <w:tcW w:w="1101" w:type="dxa"/>
            <w:shd w:val="clear" w:color="auto" w:fill="F2F2F2" w:themeFill="background1" w:themeFillShade="F2"/>
          </w:tcPr>
          <w:p w14:paraId="0D1016AF" w14:textId="77777777" w:rsidR="00F013FC" w:rsidRDefault="00F013FC" w:rsidP="00F013FC">
            <w:pPr>
              <w:jc w:val="center"/>
              <w:rPr>
                <w:lang w:eastAsia="en-CA"/>
              </w:rPr>
            </w:pPr>
          </w:p>
        </w:tc>
        <w:tc>
          <w:tcPr>
            <w:tcW w:w="850" w:type="dxa"/>
            <w:shd w:val="clear" w:color="auto" w:fill="F2F2F2" w:themeFill="background1" w:themeFillShade="F2"/>
            <w:vAlign w:val="center"/>
          </w:tcPr>
          <w:p w14:paraId="3D42E967" w14:textId="77777777" w:rsidR="00F013FC" w:rsidRDefault="00F013FC" w:rsidP="00F013FC">
            <w:pPr>
              <w:jc w:val="center"/>
              <w:rPr>
                <w:lang w:eastAsia="en-CA"/>
              </w:rPr>
            </w:pPr>
          </w:p>
        </w:tc>
        <w:tc>
          <w:tcPr>
            <w:tcW w:w="448" w:type="dxa"/>
            <w:shd w:val="clear" w:color="auto" w:fill="F2F2F2" w:themeFill="background1" w:themeFillShade="F2"/>
          </w:tcPr>
          <w:p w14:paraId="4B00E63D" w14:textId="613DB77D" w:rsidR="00F013FC" w:rsidRDefault="00000000" w:rsidP="00F013FC">
            <w:pPr>
              <w:jc w:val="center"/>
              <w:rPr>
                <w:lang w:eastAsia="en-CA"/>
              </w:rPr>
            </w:pPr>
            <w:sdt>
              <w:sdtPr>
                <w:rPr>
                  <w:lang w:eastAsia="en-CA"/>
                </w:rPr>
                <w:id w:val="-421721621"/>
                <w14:checkbox>
                  <w14:checked w14:val="1"/>
                  <w14:checkedState w14:val="0050" w14:font="Wingdings 2"/>
                  <w14:uncheckedState w14:val="0020" w14:font="Wingdings 2"/>
                </w14:checkbox>
              </w:sdtPr>
              <w:sdtContent>
                <w:r w:rsidR="00F013FC" w:rsidRPr="00086306">
                  <w:rPr>
                    <w:lang w:eastAsia="en-CA"/>
                  </w:rPr>
                  <w:sym w:font="Wingdings 2" w:char="F050"/>
                </w:r>
              </w:sdtContent>
            </w:sdt>
          </w:p>
        </w:tc>
        <w:tc>
          <w:tcPr>
            <w:tcW w:w="1101" w:type="dxa"/>
            <w:shd w:val="clear" w:color="auto" w:fill="F2F2F2" w:themeFill="background1" w:themeFillShade="F2"/>
            <w:vAlign w:val="center"/>
          </w:tcPr>
          <w:p w14:paraId="7C8D997C" w14:textId="77777777" w:rsidR="00F013FC" w:rsidRDefault="00F013FC" w:rsidP="00F013FC">
            <w:pPr>
              <w:jc w:val="center"/>
              <w:rPr>
                <w:lang w:eastAsia="en-CA"/>
              </w:rPr>
            </w:pPr>
          </w:p>
        </w:tc>
        <w:tc>
          <w:tcPr>
            <w:tcW w:w="448" w:type="dxa"/>
            <w:shd w:val="clear" w:color="auto" w:fill="F2F2F2" w:themeFill="background1" w:themeFillShade="F2"/>
          </w:tcPr>
          <w:p w14:paraId="5F461664" w14:textId="5E71980E" w:rsidR="00F013FC" w:rsidRDefault="00000000" w:rsidP="00F013FC">
            <w:pPr>
              <w:jc w:val="center"/>
              <w:rPr>
                <w:lang w:eastAsia="en-CA"/>
              </w:rPr>
            </w:pPr>
            <w:sdt>
              <w:sdtPr>
                <w:rPr>
                  <w:lang w:eastAsia="en-CA"/>
                </w:rPr>
                <w:id w:val="297578252"/>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48" w:type="dxa"/>
            <w:shd w:val="clear" w:color="auto" w:fill="F2F2F2" w:themeFill="background1" w:themeFillShade="F2"/>
          </w:tcPr>
          <w:p w14:paraId="1ED5ED58" w14:textId="58565035" w:rsidR="00F013FC" w:rsidRDefault="00000000" w:rsidP="00F013FC">
            <w:pPr>
              <w:jc w:val="center"/>
              <w:rPr>
                <w:lang w:eastAsia="en-CA"/>
              </w:rPr>
            </w:pPr>
            <w:sdt>
              <w:sdtPr>
                <w:rPr>
                  <w:lang w:eastAsia="en-CA"/>
                </w:rPr>
                <w:id w:val="-175963630"/>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423" w:type="dxa"/>
            <w:shd w:val="clear" w:color="auto" w:fill="F2F2F2" w:themeFill="background1" w:themeFillShade="F2"/>
          </w:tcPr>
          <w:p w14:paraId="0FFF1BD8" w14:textId="1C31A48D" w:rsidR="00F013FC" w:rsidRDefault="00000000" w:rsidP="00F013FC">
            <w:pPr>
              <w:jc w:val="center"/>
              <w:rPr>
                <w:lang w:eastAsia="en-CA"/>
              </w:rPr>
            </w:pPr>
            <w:sdt>
              <w:sdtPr>
                <w:rPr>
                  <w:lang w:eastAsia="en-CA"/>
                </w:rPr>
                <w:id w:val="-536436444"/>
                <w14:checkbox>
                  <w14:checked w14:val="1"/>
                  <w14:checkedState w14:val="0050" w14:font="Wingdings 2"/>
                  <w14:uncheckedState w14:val="0020" w14:font="Wingdings 2"/>
                </w14:checkbox>
              </w:sdtPr>
              <w:sdtContent>
                <w:r w:rsidR="00F013FC" w:rsidRPr="00CE42CF">
                  <w:rPr>
                    <w:lang w:eastAsia="en-CA"/>
                  </w:rPr>
                  <w:sym w:font="Wingdings 2" w:char="F050"/>
                </w:r>
              </w:sdtContent>
            </w:sdt>
          </w:p>
        </w:tc>
        <w:tc>
          <w:tcPr>
            <w:tcW w:w="964" w:type="dxa"/>
            <w:shd w:val="clear" w:color="auto" w:fill="F2F2F2" w:themeFill="background1" w:themeFillShade="F2"/>
            <w:vAlign w:val="center"/>
          </w:tcPr>
          <w:p w14:paraId="48DBDCE6" w14:textId="77777777" w:rsidR="00F013FC" w:rsidRDefault="00F013FC" w:rsidP="00F013FC">
            <w:pPr>
              <w:jc w:val="center"/>
              <w:rPr>
                <w:lang w:eastAsia="en-CA"/>
              </w:rPr>
            </w:pPr>
          </w:p>
        </w:tc>
        <w:tc>
          <w:tcPr>
            <w:tcW w:w="3288" w:type="dxa"/>
            <w:shd w:val="clear" w:color="auto" w:fill="F2F2F2" w:themeFill="background1" w:themeFillShade="F2"/>
          </w:tcPr>
          <w:p w14:paraId="35B63C92" w14:textId="77777777" w:rsidR="00F013FC" w:rsidRDefault="00F013FC" w:rsidP="00F013FC">
            <w:pPr>
              <w:rPr>
                <w:lang w:eastAsia="en-CA"/>
              </w:rPr>
            </w:pPr>
          </w:p>
        </w:tc>
      </w:tr>
      <w:tr w:rsidR="00F013FC" w14:paraId="03BE25BE" w14:textId="77777777" w:rsidTr="00DD2645">
        <w:tc>
          <w:tcPr>
            <w:tcW w:w="3060" w:type="dxa"/>
            <w:shd w:val="clear" w:color="auto" w:fill="F2F2F2" w:themeFill="background1" w:themeFillShade="F2"/>
          </w:tcPr>
          <w:p w14:paraId="1792C561" w14:textId="04CBC87E" w:rsidR="00F013FC" w:rsidRDefault="00F013FC" w:rsidP="00F013FC">
            <w:pPr>
              <w:rPr>
                <w:lang w:eastAsia="en-CA"/>
              </w:rPr>
            </w:pPr>
            <w:r w:rsidRPr="00E75D62">
              <w:lastRenderedPageBreak/>
              <w:t>CRU 163</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74AAE457" w14:textId="77777777" w:rsidR="00F013FC" w:rsidRDefault="00F013FC" w:rsidP="00F013FC">
            <w:pPr>
              <w:rPr>
                <w:lang w:eastAsia="en-CA"/>
              </w:rPr>
            </w:pPr>
          </w:p>
        </w:tc>
        <w:tc>
          <w:tcPr>
            <w:tcW w:w="686" w:type="dxa"/>
            <w:shd w:val="clear" w:color="auto" w:fill="F2F2F2" w:themeFill="background1" w:themeFillShade="F2"/>
          </w:tcPr>
          <w:p w14:paraId="5B06D018" w14:textId="12E08F5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F6A178A" w14:textId="77777777" w:rsidR="00F013FC" w:rsidRDefault="00F013FC" w:rsidP="00F013FC">
            <w:pPr>
              <w:jc w:val="center"/>
              <w:rPr>
                <w:lang w:eastAsia="en-CA"/>
              </w:rPr>
            </w:pPr>
          </w:p>
        </w:tc>
        <w:tc>
          <w:tcPr>
            <w:tcW w:w="1101" w:type="dxa"/>
            <w:shd w:val="clear" w:color="auto" w:fill="F2F2F2" w:themeFill="background1" w:themeFillShade="F2"/>
          </w:tcPr>
          <w:p w14:paraId="1415D56A" w14:textId="77777777" w:rsidR="00F013FC" w:rsidRDefault="00F013FC" w:rsidP="00F013FC">
            <w:pPr>
              <w:jc w:val="center"/>
              <w:rPr>
                <w:lang w:eastAsia="en-CA"/>
              </w:rPr>
            </w:pPr>
          </w:p>
        </w:tc>
        <w:tc>
          <w:tcPr>
            <w:tcW w:w="850" w:type="dxa"/>
            <w:shd w:val="clear" w:color="auto" w:fill="F2F2F2" w:themeFill="background1" w:themeFillShade="F2"/>
            <w:vAlign w:val="center"/>
          </w:tcPr>
          <w:p w14:paraId="24A8F38A" w14:textId="77777777" w:rsidR="00F013FC" w:rsidRDefault="00F013FC" w:rsidP="00F013FC">
            <w:pPr>
              <w:jc w:val="center"/>
              <w:rPr>
                <w:lang w:eastAsia="en-CA"/>
              </w:rPr>
            </w:pPr>
          </w:p>
        </w:tc>
        <w:tc>
          <w:tcPr>
            <w:tcW w:w="448" w:type="dxa"/>
            <w:shd w:val="clear" w:color="auto" w:fill="F2F2F2" w:themeFill="background1" w:themeFillShade="F2"/>
          </w:tcPr>
          <w:p w14:paraId="0093B92C" w14:textId="64F678FF" w:rsidR="00F013FC" w:rsidRDefault="00000000" w:rsidP="00F013FC">
            <w:pPr>
              <w:jc w:val="center"/>
              <w:rPr>
                <w:lang w:eastAsia="en-CA"/>
              </w:rPr>
            </w:pPr>
            <w:sdt>
              <w:sdtPr>
                <w:rPr>
                  <w:lang w:eastAsia="en-CA"/>
                </w:rPr>
                <w:id w:val="-1136727153"/>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3E337DC3" w14:textId="77777777" w:rsidR="00F013FC" w:rsidRDefault="00F013FC" w:rsidP="00F013FC">
            <w:pPr>
              <w:jc w:val="center"/>
              <w:rPr>
                <w:lang w:eastAsia="en-CA"/>
              </w:rPr>
            </w:pPr>
          </w:p>
        </w:tc>
        <w:tc>
          <w:tcPr>
            <w:tcW w:w="448" w:type="dxa"/>
            <w:shd w:val="clear" w:color="auto" w:fill="F2F2F2" w:themeFill="background1" w:themeFillShade="F2"/>
          </w:tcPr>
          <w:p w14:paraId="586C8532" w14:textId="1897D499" w:rsidR="00F013FC" w:rsidRDefault="00000000" w:rsidP="00F013FC">
            <w:pPr>
              <w:jc w:val="center"/>
              <w:rPr>
                <w:lang w:eastAsia="en-CA"/>
              </w:rPr>
            </w:pPr>
            <w:sdt>
              <w:sdtPr>
                <w:rPr>
                  <w:lang w:eastAsia="en-CA"/>
                </w:rPr>
                <w:id w:val="639078732"/>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563EAEEC" w14:textId="5CC5AA31" w:rsidR="00F013FC" w:rsidRDefault="00000000" w:rsidP="00F013FC">
            <w:pPr>
              <w:jc w:val="center"/>
              <w:rPr>
                <w:lang w:eastAsia="en-CA"/>
              </w:rPr>
            </w:pPr>
            <w:sdt>
              <w:sdtPr>
                <w:rPr>
                  <w:lang w:eastAsia="en-CA"/>
                </w:rPr>
                <w:id w:val="1992296071"/>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3DC972D2" w14:textId="349B402C" w:rsidR="00F013FC" w:rsidRDefault="00000000" w:rsidP="00F013FC">
            <w:pPr>
              <w:jc w:val="center"/>
              <w:rPr>
                <w:lang w:eastAsia="en-CA"/>
              </w:rPr>
            </w:pPr>
            <w:sdt>
              <w:sdtPr>
                <w:rPr>
                  <w:lang w:eastAsia="en-CA"/>
                </w:rPr>
                <w:id w:val="1602528566"/>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7446A905" w14:textId="77777777" w:rsidR="00F013FC" w:rsidRDefault="00F013FC" w:rsidP="00F013FC">
            <w:pPr>
              <w:jc w:val="center"/>
              <w:rPr>
                <w:lang w:eastAsia="en-CA"/>
              </w:rPr>
            </w:pPr>
          </w:p>
        </w:tc>
        <w:tc>
          <w:tcPr>
            <w:tcW w:w="3288" w:type="dxa"/>
            <w:shd w:val="clear" w:color="auto" w:fill="F2F2F2" w:themeFill="background1" w:themeFillShade="F2"/>
          </w:tcPr>
          <w:p w14:paraId="55CF10A3" w14:textId="77777777" w:rsidR="00F013FC" w:rsidRDefault="00F013FC" w:rsidP="00F013FC">
            <w:pPr>
              <w:rPr>
                <w:lang w:eastAsia="en-CA"/>
              </w:rPr>
            </w:pPr>
          </w:p>
        </w:tc>
      </w:tr>
      <w:tr w:rsidR="00F013FC" w14:paraId="19305A53" w14:textId="77777777" w:rsidTr="00DD2645">
        <w:tc>
          <w:tcPr>
            <w:tcW w:w="3060" w:type="dxa"/>
            <w:shd w:val="clear" w:color="auto" w:fill="F2F2F2" w:themeFill="background1" w:themeFillShade="F2"/>
          </w:tcPr>
          <w:p w14:paraId="30BAAC69" w14:textId="16ED940D" w:rsidR="00F013FC" w:rsidRDefault="00F013FC" w:rsidP="00F013FC">
            <w:pPr>
              <w:rPr>
                <w:lang w:eastAsia="en-CA"/>
              </w:rPr>
            </w:pPr>
            <w:r w:rsidRPr="00E75D62">
              <w:t>CRU 163</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04750F71" w14:textId="77777777" w:rsidR="00F013FC" w:rsidRDefault="00F013FC" w:rsidP="00F013FC">
            <w:pPr>
              <w:rPr>
                <w:lang w:eastAsia="en-CA"/>
              </w:rPr>
            </w:pPr>
          </w:p>
        </w:tc>
        <w:tc>
          <w:tcPr>
            <w:tcW w:w="686" w:type="dxa"/>
            <w:shd w:val="clear" w:color="auto" w:fill="F2F2F2" w:themeFill="background1" w:themeFillShade="F2"/>
          </w:tcPr>
          <w:p w14:paraId="19DE069E" w14:textId="4BE7770F"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5B0A773" w14:textId="77777777" w:rsidR="00F013FC" w:rsidRDefault="00F013FC" w:rsidP="00F013FC">
            <w:pPr>
              <w:jc w:val="center"/>
              <w:rPr>
                <w:lang w:eastAsia="en-CA"/>
              </w:rPr>
            </w:pPr>
          </w:p>
        </w:tc>
        <w:tc>
          <w:tcPr>
            <w:tcW w:w="1101" w:type="dxa"/>
            <w:shd w:val="clear" w:color="auto" w:fill="F2F2F2" w:themeFill="background1" w:themeFillShade="F2"/>
          </w:tcPr>
          <w:p w14:paraId="1514CEA2" w14:textId="77777777" w:rsidR="00F013FC" w:rsidRDefault="00F013FC" w:rsidP="00F013FC">
            <w:pPr>
              <w:jc w:val="center"/>
              <w:rPr>
                <w:lang w:eastAsia="en-CA"/>
              </w:rPr>
            </w:pPr>
          </w:p>
        </w:tc>
        <w:tc>
          <w:tcPr>
            <w:tcW w:w="850" w:type="dxa"/>
            <w:shd w:val="clear" w:color="auto" w:fill="F2F2F2" w:themeFill="background1" w:themeFillShade="F2"/>
            <w:vAlign w:val="center"/>
          </w:tcPr>
          <w:p w14:paraId="5A47C709" w14:textId="77777777" w:rsidR="00F013FC" w:rsidRDefault="00F013FC" w:rsidP="00F013FC">
            <w:pPr>
              <w:jc w:val="center"/>
              <w:rPr>
                <w:lang w:eastAsia="en-CA"/>
              </w:rPr>
            </w:pPr>
          </w:p>
        </w:tc>
        <w:tc>
          <w:tcPr>
            <w:tcW w:w="448" w:type="dxa"/>
            <w:shd w:val="clear" w:color="auto" w:fill="F2F2F2" w:themeFill="background1" w:themeFillShade="F2"/>
          </w:tcPr>
          <w:p w14:paraId="0EAB883A" w14:textId="2ABBA324" w:rsidR="00F013FC" w:rsidRDefault="00000000" w:rsidP="00F013FC">
            <w:pPr>
              <w:jc w:val="center"/>
              <w:rPr>
                <w:lang w:eastAsia="en-CA"/>
              </w:rPr>
            </w:pPr>
            <w:sdt>
              <w:sdtPr>
                <w:rPr>
                  <w:lang w:eastAsia="en-CA"/>
                </w:rPr>
                <w:id w:val="-1122456193"/>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6595D862" w14:textId="77777777" w:rsidR="00F013FC" w:rsidRDefault="00F013FC" w:rsidP="00F013FC">
            <w:pPr>
              <w:jc w:val="center"/>
              <w:rPr>
                <w:lang w:eastAsia="en-CA"/>
              </w:rPr>
            </w:pPr>
          </w:p>
        </w:tc>
        <w:tc>
          <w:tcPr>
            <w:tcW w:w="448" w:type="dxa"/>
            <w:shd w:val="clear" w:color="auto" w:fill="F2F2F2" w:themeFill="background1" w:themeFillShade="F2"/>
          </w:tcPr>
          <w:p w14:paraId="409B1419" w14:textId="33E9BF8B" w:rsidR="00F013FC" w:rsidRDefault="00000000" w:rsidP="00F013FC">
            <w:pPr>
              <w:jc w:val="center"/>
              <w:rPr>
                <w:lang w:eastAsia="en-CA"/>
              </w:rPr>
            </w:pPr>
            <w:sdt>
              <w:sdtPr>
                <w:rPr>
                  <w:lang w:eastAsia="en-CA"/>
                </w:rPr>
                <w:id w:val="663203760"/>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185EDD86" w14:textId="3F88E284" w:rsidR="00F013FC" w:rsidRDefault="00000000" w:rsidP="00F013FC">
            <w:pPr>
              <w:jc w:val="center"/>
              <w:rPr>
                <w:lang w:eastAsia="en-CA"/>
              </w:rPr>
            </w:pPr>
            <w:sdt>
              <w:sdtPr>
                <w:rPr>
                  <w:lang w:eastAsia="en-CA"/>
                </w:rPr>
                <w:id w:val="1279074722"/>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0A651A60" w14:textId="7A6CEB9F" w:rsidR="00F013FC" w:rsidRDefault="00000000" w:rsidP="00F013FC">
            <w:pPr>
              <w:jc w:val="center"/>
              <w:rPr>
                <w:lang w:eastAsia="en-CA"/>
              </w:rPr>
            </w:pPr>
            <w:sdt>
              <w:sdtPr>
                <w:rPr>
                  <w:lang w:eastAsia="en-CA"/>
                </w:rPr>
                <w:id w:val="-2047673771"/>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63B18D4B" w14:textId="77777777" w:rsidR="00F013FC" w:rsidRDefault="00F013FC" w:rsidP="00F013FC">
            <w:pPr>
              <w:jc w:val="center"/>
              <w:rPr>
                <w:lang w:eastAsia="en-CA"/>
              </w:rPr>
            </w:pPr>
          </w:p>
        </w:tc>
        <w:tc>
          <w:tcPr>
            <w:tcW w:w="3288" w:type="dxa"/>
            <w:shd w:val="clear" w:color="auto" w:fill="F2F2F2" w:themeFill="background1" w:themeFillShade="F2"/>
          </w:tcPr>
          <w:p w14:paraId="2D866DD5" w14:textId="77777777" w:rsidR="00F013FC" w:rsidRDefault="00F013FC" w:rsidP="00F013FC">
            <w:pPr>
              <w:rPr>
                <w:lang w:eastAsia="en-CA"/>
              </w:rPr>
            </w:pPr>
          </w:p>
        </w:tc>
      </w:tr>
      <w:tr w:rsidR="00F013FC" w14:paraId="421974B0" w14:textId="77777777" w:rsidTr="00DD2645">
        <w:tc>
          <w:tcPr>
            <w:tcW w:w="3060" w:type="dxa"/>
            <w:shd w:val="clear" w:color="auto" w:fill="F2F2F2" w:themeFill="background1" w:themeFillShade="F2"/>
          </w:tcPr>
          <w:p w14:paraId="6F05E2BD" w14:textId="6FD7CCB0" w:rsidR="00F013FC" w:rsidRDefault="00F013FC" w:rsidP="00F013FC">
            <w:pPr>
              <w:rPr>
                <w:lang w:eastAsia="en-CA"/>
              </w:rPr>
            </w:pPr>
            <w:r w:rsidRPr="00E75D62">
              <w:t>CRU 163</w:t>
            </w:r>
            <w:r w:rsidRPr="00E75D62">
              <w:rPr>
                <w:rFonts w:ascii="Cambria Math" w:hAnsi="Cambria Math" w:cs="Cambria Math"/>
              </w:rPr>
              <w:t>‐</w:t>
            </w:r>
            <w:r w:rsidRPr="00E75D62">
              <w:t xml:space="preserve"> store room HORN/STROBE - HORN TEST</w:t>
            </w:r>
          </w:p>
        </w:tc>
        <w:tc>
          <w:tcPr>
            <w:tcW w:w="907" w:type="dxa"/>
            <w:shd w:val="clear" w:color="auto" w:fill="F2F2F2" w:themeFill="background1" w:themeFillShade="F2"/>
            <w:vAlign w:val="center"/>
          </w:tcPr>
          <w:p w14:paraId="4FD85C87" w14:textId="77777777" w:rsidR="00F013FC" w:rsidRDefault="00F013FC" w:rsidP="00F013FC">
            <w:pPr>
              <w:rPr>
                <w:lang w:eastAsia="en-CA"/>
              </w:rPr>
            </w:pPr>
          </w:p>
        </w:tc>
        <w:tc>
          <w:tcPr>
            <w:tcW w:w="686" w:type="dxa"/>
            <w:shd w:val="clear" w:color="auto" w:fill="F2F2F2" w:themeFill="background1" w:themeFillShade="F2"/>
          </w:tcPr>
          <w:p w14:paraId="3A62883A" w14:textId="09CF69B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110E319" w14:textId="77777777" w:rsidR="00F013FC" w:rsidRDefault="00F013FC" w:rsidP="00F013FC">
            <w:pPr>
              <w:jc w:val="center"/>
              <w:rPr>
                <w:lang w:eastAsia="en-CA"/>
              </w:rPr>
            </w:pPr>
          </w:p>
        </w:tc>
        <w:tc>
          <w:tcPr>
            <w:tcW w:w="1101" w:type="dxa"/>
            <w:shd w:val="clear" w:color="auto" w:fill="F2F2F2" w:themeFill="background1" w:themeFillShade="F2"/>
          </w:tcPr>
          <w:p w14:paraId="2FE5219B" w14:textId="77777777" w:rsidR="00F013FC" w:rsidRDefault="00F013FC" w:rsidP="00F013FC">
            <w:pPr>
              <w:jc w:val="center"/>
              <w:rPr>
                <w:lang w:eastAsia="en-CA"/>
              </w:rPr>
            </w:pPr>
          </w:p>
        </w:tc>
        <w:tc>
          <w:tcPr>
            <w:tcW w:w="850" w:type="dxa"/>
            <w:shd w:val="clear" w:color="auto" w:fill="F2F2F2" w:themeFill="background1" w:themeFillShade="F2"/>
            <w:vAlign w:val="center"/>
          </w:tcPr>
          <w:p w14:paraId="044703F7" w14:textId="77777777" w:rsidR="00F013FC" w:rsidRDefault="00F013FC" w:rsidP="00F013FC">
            <w:pPr>
              <w:jc w:val="center"/>
              <w:rPr>
                <w:lang w:eastAsia="en-CA"/>
              </w:rPr>
            </w:pPr>
          </w:p>
        </w:tc>
        <w:tc>
          <w:tcPr>
            <w:tcW w:w="448" w:type="dxa"/>
            <w:shd w:val="clear" w:color="auto" w:fill="F2F2F2" w:themeFill="background1" w:themeFillShade="F2"/>
          </w:tcPr>
          <w:p w14:paraId="336FC73D" w14:textId="56F2A2BD" w:rsidR="00F013FC" w:rsidRDefault="00000000" w:rsidP="00F013FC">
            <w:pPr>
              <w:jc w:val="center"/>
              <w:rPr>
                <w:lang w:eastAsia="en-CA"/>
              </w:rPr>
            </w:pPr>
            <w:sdt>
              <w:sdtPr>
                <w:rPr>
                  <w:lang w:eastAsia="en-CA"/>
                </w:rPr>
                <w:id w:val="-153377580"/>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623B44F4" w14:textId="77777777" w:rsidR="00F013FC" w:rsidRDefault="00F013FC" w:rsidP="00F013FC">
            <w:pPr>
              <w:jc w:val="center"/>
              <w:rPr>
                <w:lang w:eastAsia="en-CA"/>
              </w:rPr>
            </w:pPr>
          </w:p>
        </w:tc>
        <w:tc>
          <w:tcPr>
            <w:tcW w:w="448" w:type="dxa"/>
            <w:shd w:val="clear" w:color="auto" w:fill="F2F2F2" w:themeFill="background1" w:themeFillShade="F2"/>
          </w:tcPr>
          <w:p w14:paraId="16D11DA9" w14:textId="2C170CB7" w:rsidR="00F013FC" w:rsidRDefault="00000000" w:rsidP="00F013FC">
            <w:pPr>
              <w:jc w:val="center"/>
              <w:rPr>
                <w:lang w:eastAsia="en-CA"/>
              </w:rPr>
            </w:pPr>
            <w:sdt>
              <w:sdtPr>
                <w:rPr>
                  <w:lang w:eastAsia="en-CA"/>
                </w:rPr>
                <w:id w:val="1389072422"/>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6F6B87C7" w14:textId="4E47A1D0" w:rsidR="00F013FC" w:rsidRDefault="00000000" w:rsidP="00F013FC">
            <w:pPr>
              <w:jc w:val="center"/>
              <w:rPr>
                <w:lang w:eastAsia="en-CA"/>
              </w:rPr>
            </w:pPr>
            <w:sdt>
              <w:sdtPr>
                <w:rPr>
                  <w:lang w:eastAsia="en-CA"/>
                </w:rPr>
                <w:id w:val="47035604"/>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0B44BDA8" w14:textId="618E4DFE" w:rsidR="00F013FC" w:rsidRDefault="00000000" w:rsidP="00F013FC">
            <w:pPr>
              <w:jc w:val="center"/>
              <w:rPr>
                <w:lang w:eastAsia="en-CA"/>
              </w:rPr>
            </w:pPr>
            <w:sdt>
              <w:sdtPr>
                <w:rPr>
                  <w:lang w:eastAsia="en-CA"/>
                </w:rPr>
                <w:id w:val="2133826298"/>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672C79EB" w14:textId="77777777" w:rsidR="00F013FC" w:rsidRDefault="00F013FC" w:rsidP="00F013FC">
            <w:pPr>
              <w:jc w:val="center"/>
              <w:rPr>
                <w:lang w:eastAsia="en-CA"/>
              </w:rPr>
            </w:pPr>
          </w:p>
        </w:tc>
        <w:tc>
          <w:tcPr>
            <w:tcW w:w="3288" w:type="dxa"/>
            <w:shd w:val="clear" w:color="auto" w:fill="F2F2F2" w:themeFill="background1" w:themeFillShade="F2"/>
          </w:tcPr>
          <w:p w14:paraId="304E2CCD" w14:textId="77777777" w:rsidR="00F013FC" w:rsidRDefault="00F013FC" w:rsidP="00F013FC">
            <w:pPr>
              <w:rPr>
                <w:lang w:eastAsia="en-CA"/>
              </w:rPr>
            </w:pPr>
          </w:p>
        </w:tc>
      </w:tr>
      <w:tr w:rsidR="00F013FC" w14:paraId="05D79951" w14:textId="77777777" w:rsidTr="00DD2645">
        <w:tc>
          <w:tcPr>
            <w:tcW w:w="3060" w:type="dxa"/>
            <w:shd w:val="clear" w:color="auto" w:fill="F2F2F2" w:themeFill="background1" w:themeFillShade="F2"/>
          </w:tcPr>
          <w:p w14:paraId="659E50F6" w14:textId="236108CB" w:rsidR="00F013FC" w:rsidRDefault="00F013FC" w:rsidP="00F013FC">
            <w:pPr>
              <w:rPr>
                <w:lang w:eastAsia="en-CA"/>
              </w:rPr>
            </w:pPr>
            <w:r w:rsidRPr="00E75D62">
              <w:t>CRU 163</w:t>
            </w:r>
            <w:r w:rsidRPr="00E75D62">
              <w:rPr>
                <w:rFonts w:ascii="Cambria Math" w:hAnsi="Cambria Math" w:cs="Cambria Math"/>
              </w:rPr>
              <w:t>‐</w:t>
            </w:r>
            <w:r w:rsidRPr="00E75D62">
              <w:t xml:space="preserve"> store room HORN/STROBE - STROBE TEST</w:t>
            </w:r>
          </w:p>
        </w:tc>
        <w:tc>
          <w:tcPr>
            <w:tcW w:w="907" w:type="dxa"/>
            <w:shd w:val="clear" w:color="auto" w:fill="F2F2F2" w:themeFill="background1" w:themeFillShade="F2"/>
            <w:vAlign w:val="center"/>
          </w:tcPr>
          <w:p w14:paraId="0594E315" w14:textId="77777777" w:rsidR="00F013FC" w:rsidRDefault="00F013FC" w:rsidP="00F013FC">
            <w:pPr>
              <w:rPr>
                <w:lang w:eastAsia="en-CA"/>
              </w:rPr>
            </w:pPr>
          </w:p>
        </w:tc>
        <w:tc>
          <w:tcPr>
            <w:tcW w:w="686" w:type="dxa"/>
            <w:shd w:val="clear" w:color="auto" w:fill="F2F2F2" w:themeFill="background1" w:themeFillShade="F2"/>
          </w:tcPr>
          <w:p w14:paraId="3BD85DD1" w14:textId="75178791"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693F5D0" w14:textId="77777777" w:rsidR="00F013FC" w:rsidRDefault="00F013FC" w:rsidP="00F013FC">
            <w:pPr>
              <w:jc w:val="center"/>
              <w:rPr>
                <w:lang w:eastAsia="en-CA"/>
              </w:rPr>
            </w:pPr>
          </w:p>
        </w:tc>
        <w:tc>
          <w:tcPr>
            <w:tcW w:w="1101" w:type="dxa"/>
            <w:shd w:val="clear" w:color="auto" w:fill="F2F2F2" w:themeFill="background1" w:themeFillShade="F2"/>
          </w:tcPr>
          <w:p w14:paraId="254A1311" w14:textId="77777777" w:rsidR="00F013FC" w:rsidRDefault="00F013FC" w:rsidP="00F013FC">
            <w:pPr>
              <w:jc w:val="center"/>
              <w:rPr>
                <w:lang w:eastAsia="en-CA"/>
              </w:rPr>
            </w:pPr>
          </w:p>
        </w:tc>
        <w:tc>
          <w:tcPr>
            <w:tcW w:w="850" w:type="dxa"/>
            <w:shd w:val="clear" w:color="auto" w:fill="F2F2F2" w:themeFill="background1" w:themeFillShade="F2"/>
            <w:vAlign w:val="center"/>
          </w:tcPr>
          <w:p w14:paraId="25CA393C" w14:textId="77777777" w:rsidR="00F013FC" w:rsidRDefault="00F013FC" w:rsidP="00F013FC">
            <w:pPr>
              <w:jc w:val="center"/>
              <w:rPr>
                <w:lang w:eastAsia="en-CA"/>
              </w:rPr>
            </w:pPr>
          </w:p>
        </w:tc>
        <w:tc>
          <w:tcPr>
            <w:tcW w:w="448" w:type="dxa"/>
            <w:shd w:val="clear" w:color="auto" w:fill="F2F2F2" w:themeFill="background1" w:themeFillShade="F2"/>
          </w:tcPr>
          <w:p w14:paraId="5A028644" w14:textId="71E570A4" w:rsidR="00F013FC" w:rsidRDefault="00000000" w:rsidP="00F013FC">
            <w:pPr>
              <w:jc w:val="center"/>
              <w:rPr>
                <w:lang w:eastAsia="en-CA"/>
              </w:rPr>
            </w:pPr>
            <w:sdt>
              <w:sdtPr>
                <w:rPr>
                  <w:lang w:eastAsia="en-CA"/>
                </w:rPr>
                <w:id w:val="1790162655"/>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2DE5C5E1" w14:textId="77777777" w:rsidR="00F013FC" w:rsidRDefault="00F013FC" w:rsidP="00F013FC">
            <w:pPr>
              <w:jc w:val="center"/>
              <w:rPr>
                <w:lang w:eastAsia="en-CA"/>
              </w:rPr>
            </w:pPr>
          </w:p>
        </w:tc>
        <w:tc>
          <w:tcPr>
            <w:tcW w:w="448" w:type="dxa"/>
            <w:shd w:val="clear" w:color="auto" w:fill="F2F2F2" w:themeFill="background1" w:themeFillShade="F2"/>
          </w:tcPr>
          <w:p w14:paraId="62E52725" w14:textId="6B02BED7" w:rsidR="00F013FC" w:rsidRDefault="00000000" w:rsidP="00F013FC">
            <w:pPr>
              <w:jc w:val="center"/>
              <w:rPr>
                <w:lang w:eastAsia="en-CA"/>
              </w:rPr>
            </w:pPr>
            <w:sdt>
              <w:sdtPr>
                <w:rPr>
                  <w:lang w:eastAsia="en-CA"/>
                </w:rPr>
                <w:id w:val="379522276"/>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0C1BB18D" w14:textId="6DC650C9" w:rsidR="00F013FC" w:rsidRDefault="00000000" w:rsidP="00F013FC">
            <w:pPr>
              <w:jc w:val="center"/>
              <w:rPr>
                <w:lang w:eastAsia="en-CA"/>
              </w:rPr>
            </w:pPr>
            <w:sdt>
              <w:sdtPr>
                <w:rPr>
                  <w:lang w:eastAsia="en-CA"/>
                </w:rPr>
                <w:id w:val="1513028107"/>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1D773269" w14:textId="18F8F62E" w:rsidR="00F013FC" w:rsidRDefault="00000000" w:rsidP="00F013FC">
            <w:pPr>
              <w:jc w:val="center"/>
              <w:rPr>
                <w:lang w:eastAsia="en-CA"/>
              </w:rPr>
            </w:pPr>
            <w:sdt>
              <w:sdtPr>
                <w:rPr>
                  <w:lang w:eastAsia="en-CA"/>
                </w:rPr>
                <w:id w:val="1453673694"/>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00D5A4DD" w14:textId="77777777" w:rsidR="00F013FC" w:rsidRDefault="00F013FC" w:rsidP="00F013FC">
            <w:pPr>
              <w:jc w:val="center"/>
              <w:rPr>
                <w:lang w:eastAsia="en-CA"/>
              </w:rPr>
            </w:pPr>
          </w:p>
        </w:tc>
        <w:tc>
          <w:tcPr>
            <w:tcW w:w="3288" w:type="dxa"/>
            <w:shd w:val="clear" w:color="auto" w:fill="F2F2F2" w:themeFill="background1" w:themeFillShade="F2"/>
          </w:tcPr>
          <w:p w14:paraId="1F226709" w14:textId="77777777" w:rsidR="00F013FC" w:rsidRDefault="00F013FC" w:rsidP="00F013FC">
            <w:pPr>
              <w:rPr>
                <w:lang w:eastAsia="en-CA"/>
              </w:rPr>
            </w:pPr>
          </w:p>
        </w:tc>
      </w:tr>
      <w:tr w:rsidR="00F013FC" w14:paraId="0AFD426B" w14:textId="77777777" w:rsidTr="00DD2645">
        <w:tc>
          <w:tcPr>
            <w:tcW w:w="3060" w:type="dxa"/>
            <w:shd w:val="clear" w:color="auto" w:fill="F2F2F2" w:themeFill="background1" w:themeFillShade="F2"/>
          </w:tcPr>
          <w:p w14:paraId="3B217D9F" w14:textId="4730D0AD" w:rsidR="00F013FC" w:rsidRDefault="00F013FC" w:rsidP="00F013FC">
            <w:pPr>
              <w:rPr>
                <w:lang w:eastAsia="en-CA"/>
              </w:rPr>
            </w:pPr>
            <w:r w:rsidRPr="00E75D62">
              <w:t>CRU 163</w:t>
            </w:r>
            <w:r w:rsidRPr="00E75D62">
              <w:rPr>
                <w:rFonts w:ascii="Cambria Math" w:hAnsi="Cambria Math" w:cs="Cambria Math"/>
              </w:rPr>
              <w:t>‐</w:t>
            </w:r>
            <w:r w:rsidRPr="00E75D62">
              <w:t xml:space="preserve"> OLD NAVY</w:t>
            </w:r>
            <w:r w:rsidRPr="00E75D62">
              <w:rPr>
                <w:rFonts w:ascii="Cambria Math" w:hAnsi="Cambria Math" w:cs="Cambria Math"/>
              </w:rPr>
              <w:t>‐</w:t>
            </w:r>
            <w:r w:rsidRPr="00E75D62">
              <w:t xml:space="preserve"> office HORN/STROBE - HORN TEST</w:t>
            </w:r>
          </w:p>
        </w:tc>
        <w:tc>
          <w:tcPr>
            <w:tcW w:w="907" w:type="dxa"/>
            <w:shd w:val="clear" w:color="auto" w:fill="F2F2F2" w:themeFill="background1" w:themeFillShade="F2"/>
            <w:vAlign w:val="center"/>
          </w:tcPr>
          <w:p w14:paraId="0EDD2002" w14:textId="77777777" w:rsidR="00F013FC" w:rsidRDefault="00F013FC" w:rsidP="00F013FC">
            <w:pPr>
              <w:rPr>
                <w:lang w:eastAsia="en-CA"/>
              </w:rPr>
            </w:pPr>
          </w:p>
        </w:tc>
        <w:tc>
          <w:tcPr>
            <w:tcW w:w="686" w:type="dxa"/>
            <w:shd w:val="clear" w:color="auto" w:fill="F2F2F2" w:themeFill="background1" w:themeFillShade="F2"/>
          </w:tcPr>
          <w:p w14:paraId="5421A36C" w14:textId="22B8A9B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29875701" w14:textId="77777777" w:rsidR="00F013FC" w:rsidRDefault="00F013FC" w:rsidP="00F013FC">
            <w:pPr>
              <w:jc w:val="center"/>
              <w:rPr>
                <w:lang w:eastAsia="en-CA"/>
              </w:rPr>
            </w:pPr>
          </w:p>
        </w:tc>
        <w:tc>
          <w:tcPr>
            <w:tcW w:w="1101" w:type="dxa"/>
            <w:shd w:val="clear" w:color="auto" w:fill="F2F2F2" w:themeFill="background1" w:themeFillShade="F2"/>
          </w:tcPr>
          <w:p w14:paraId="48218300" w14:textId="77777777" w:rsidR="00F013FC" w:rsidRDefault="00F013FC" w:rsidP="00F013FC">
            <w:pPr>
              <w:jc w:val="center"/>
              <w:rPr>
                <w:lang w:eastAsia="en-CA"/>
              </w:rPr>
            </w:pPr>
          </w:p>
        </w:tc>
        <w:tc>
          <w:tcPr>
            <w:tcW w:w="850" w:type="dxa"/>
            <w:shd w:val="clear" w:color="auto" w:fill="F2F2F2" w:themeFill="background1" w:themeFillShade="F2"/>
            <w:vAlign w:val="center"/>
          </w:tcPr>
          <w:p w14:paraId="48AB7556" w14:textId="77777777" w:rsidR="00F013FC" w:rsidRDefault="00F013FC" w:rsidP="00F013FC">
            <w:pPr>
              <w:jc w:val="center"/>
              <w:rPr>
                <w:lang w:eastAsia="en-CA"/>
              </w:rPr>
            </w:pPr>
          </w:p>
        </w:tc>
        <w:tc>
          <w:tcPr>
            <w:tcW w:w="448" w:type="dxa"/>
            <w:shd w:val="clear" w:color="auto" w:fill="F2F2F2" w:themeFill="background1" w:themeFillShade="F2"/>
          </w:tcPr>
          <w:p w14:paraId="74C13204" w14:textId="0E9AD610" w:rsidR="00F013FC" w:rsidRDefault="00000000" w:rsidP="00F013FC">
            <w:pPr>
              <w:jc w:val="center"/>
              <w:rPr>
                <w:lang w:eastAsia="en-CA"/>
              </w:rPr>
            </w:pPr>
            <w:sdt>
              <w:sdtPr>
                <w:rPr>
                  <w:lang w:eastAsia="en-CA"/>
                </w:rPr>
                <w:id w:val="339663650"/>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32A8B220" w14:textId="77777777" w:rsidR="00F013FC" w:rsidRDefault="00F013FC" w:rsidP="00F013FC">
            <w:pPr>
              <w:jc w:val="center"/>
              <w:rPr>
                <w:lang w:eastAsia="en-CA"/>
              </w:rPr>
            </w:pPr>
          </w:p>
        </w:tc>
        <w:tc>
          <w:tcPr>
            <w:tcW w:w="448" w:type="dxa"/>
            <w:shd w:val="clear" w:color="auto" w:fill="F2F2F2" w:themeFill="background1" w:themeFillShade="F2"/>
          </w:tcPr>
          <w:p w14:paraId="0CC6340B" w14:textId="49920A8D" w:rsidR="00F013FC" w:rsidRDefault="00000000" w:rsidP="00F013FC">
            <w:pPr>
              <w:jc w:val="center"/>
              <w:rPr>
                <w:lang w:eastAsia="en-CA"/>
              </w:rPr>
            </w:pPr>
            <w:sdt>
              <w:sdtPr>
                <w:rPr>
                  <w:lang w:eastAsia="en-CA"/>
                </w:rPr>
                <w:id w:val="-960498238"/>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2AC7493D" w14:textId="14A23890" w:rsidR="00F013FC" w:rsidRDefault="00000000" w:rsidP="00F013FC">
            <w:pPr>
              <w:jc w:val="center"/>
              <w:rPr>
                <w:lang w:eastAsia="en-CA"/>
              </w:rPr>
            </w:pPr>
            <w:sdt>
              <w:sdtPr>
                <w:rPr>
                  <w:lang w:eastAsia="en-CA"/>
                </w:rPr>
                <w:id w:val="-668250868"/>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3A516853" w14:textId="3690942D" w:rsidR="00F013FC" w:rsidRDefault="00000000" w:rsidP="00F013FC">
            <w:pPr>
              <w:jc w:val="center"/>
              <w:rPr>
                <w:lang w:eastAsia="en-CA"/>
              </w:rPr>
            </w:pPr>
            <w:sdt>
              <w:sdtPr>
                <w:rPr>
                  <w:lang w:eastAsia="en-CA"/>
                </w:rPr>
                <w:id w:val="1142004692"/>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601C16B6" w14:textId="77777777" w:rsidR="00F013FC" w:rsidRDefault="00F013FC" w:rsidP="00F013FC">
            <w:pPr>
              <w:jc w:val="center"/>
              <w:rPr>
                <w:lang w:eastAsia="en-CA"/>
              </w:rPr>
            </w:pPr>
          </w:p>
        </w:tc>
        <w:tc>
          <w:tcPr>
            <w:tcW w:w="3288" w:type="dxa"/>
            <w:shd w:val="clear" w:color="auto" w:fill="F2F2F2" w:themeFill="background1" w:themeFillShade="F2"/>
          </w:tcPr>
          <w:p w14:paraId="30A026CD" w14:textId="77777777" w:rsidR="00F013FC" w:rsidRDefault="00F013FC" w:rsidP="00F013FC">
            <w:pPr>
              <w:rPr>
                <w:lang w:eastAsia="en-CA"/>
              </w:rPr>
            </w:pPr>
          </w:p>
        </w:tc>
      </w:tr>
      <w:tr w:rsidR="00F013FC" w14:paraId="5C455260" w14:textId="77777777" w:rsidTr="00DD2645">
        <w:tc>
          <w:tcPr>
            <w:tcW w:w="3060" w:type="dxa"/>
            <w:shd w:val="clear" w:color="auto" w:fill="F2F2F2" w:themeFill="background1" w:themeFillShade="F2"/>
          </w:tcPr>
          <w:p w14:paraId="30E9C256" w14:textId="55EC6D7C" w:rsidR="00F013FC" w:rsidRDefault="00F013FC" w:rsidP="00F013FC">
            <w:pPr>
              <w:rPr>
                <w:lang w:eastAsia="en-CA"/>
              </w:rPr>
            </w:pPr>
            <w:r w:rsidRPr="00E75D62">
              <w:t>CRU 163</w:t>
            </w:r>
            <w:r w:rsidRPr="00E75D62">
              <w:rPr>
                <w:rFonts w:ascii="Cambria Math" w:hAnsi="Cambria Math" w:cs="Cambria Math"/>
              </w:rPr>
              <w:t>‐</w:t>
            </w:r>
            <w:r w:rsidRPr="00E75D62">
              <w:t xml:space="preserve"> OLD NAVY</w:t>
            </w:r>
            <w:r w:rsidRPr="00E75D62">
              <w:rPr>
                <w:rFonts w:ascii="Cambria Math" w:hAnsi="Cambria Math" w:cs="Cambria Math"/>
              </w:rPr>
              <w:t>‐</w:t>
            </w:r>
            <w:r w:rsidRPr="00E75D62">
              <w:t xml:space="preserve"> office HORN/STROBE - STROBE TEST</w:t>
            </w:r>
          </w:p>
        </w:tc>
        <w:tc>
          <w:tcPr>
            <w:tcW w:w="907" w:type="dxa"/>
            <w:shd w:val="clear" w:color="auto" w:fill="F2F2F2" w:themeFill="background1" w:themeFillShade="F2"/>
            <w:vAlign w:val="center"/>
          </w:tcPr>
          <w:p w14:paraId="12D13151" w14:textId="77777777" w:rsidR="00F013FC" w:rsidRDefault="00F013FC" w:rsidP="00F013FC">
            <w:pPr>
              <w:rPr>
                <w:lang w:eastAsia="en-CA"/>
              </w:rPr>
            </w:pPr>
          </w:p>
        </w:tc>
        <w:tc>
          <w:tcPr>
            <w:tcW w:w="686" w:type="dxa"/>
            <w:shd w:val="clear" w:color="auto" w:fill="F2F2F2" w:themeFill="background1" w:themeFillShade="F2"/>
          </w:tcPr>
          <w:p w14:paraId="7E5D9C41" w14:textId="21534B1D"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684073C7" w14:textId="77777777" w:rsidR="00F013FC" w:rsidRDefault="00F013FC" w:rsidP="00F013FC">
            <w:pPr>
              <w:jc w:val="center"/>
              <w:rPr>
                <w:lang w:eastAsia="en-CA"/>
              </w:rPr>
            </w:pPr>
          </w:p>
        </w:tc>
        <w:tc>
          <w:tcPr>
            <w:tcW w:w="1101" w:type="dxa"/>
            <w:shd w:val="clear" w:color="auto" w:fill="F2F2F2" w:themeFill="background1" w:themeFillShade="F2"/>
          </w:tcPr>
          <w:p w14:paraId="0BA69767" w14:textId="77777777" w:rsidR="00F013FC" w:rsidRDefault="00F013FC" w:rsidP="00F013FC">
            <w:pPr>
              <w:jc w:val="center"/>
              <w:rPr>
                <w:lang w:eastAsia="en-CA"/>
              </w:rPr>
            </w:pPr>
          </w:p>
        </w:tc>
        <w:tc>
          <w:tcPr>
            <w:tcW w:w="850" w:type="dxa"/>
            <w:shd w:val="clear" w:color="auto" w:fill="F2F2F2" w:themeFill="background1" w:themeFillShade="F2"/>
            <w:vAlign w:val="center"/>
          </w:tcPr>
          <w:p w14:paraId="110AF26F" w14:textId="77777777" w:rsidR="00F013FC" w:rsidRDefault="00F013FC" w:rsidP="00F013FC">
            <w:pPr>
              <w:jc w:val="center"/>
              <w:rPr>
                <w:lang w:eastAsia="en-CA"/>
              </w:rPr>
            </w:pPr>
          </w:p>
        </w:tc>
        <w:tc>
          <w:tcPr>
            <w:tcW w:w="448" w:type="dxa"/>
            <w:shd w:val="clear" w:color="auto" w:fill="F2F2F2" w:themeFill="background1" w:themeFillShade="F2"/>
          </w:tcPr>
          <w:p w14:paraId="6C033FA6" w14:textId="49CB095C" w:rsidR="00F013FC" w:rsidRDefault="00000000" w:rsidP="00F013FC">
            <w:pPr>
              <w:jc w:val="center"/>
              <w:rPr>
                <w:lang w:eastAsia="en-CA"/>
              </w:rPr>
            </w:pPr>
            <w:sdt>
              <w:sdtPr>
                <w:rPr>
                  <w:lang w:eastAsia="en-CA"/>
                </w:rPr>
                <w:id w:val="-903527427"/>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53ADAD67" w14:textId="77777777" w:rsidR="00F013FC" w:rsidRDefault="00F013FC" w:rsidP="00F013FC">
            <w:pPr>
              <w:jc w:val="center"/>
              <w:rPr>
                <w:lang w:eastAsia="en-CA"/>
              </w:rPr>
            </w:pPr>
          </w:p>
        </w:tc>
        <w:tc>
          <w:tcPr>
            <w:tcW w:w="448" w:type="dxa"/>
            <w:shd w:val="clear" w:color="auto" w:fill="F2F2F2" w:themeFill="background1" w:themeFillShade="F2"/>
          </w:tcPr>
          <w:p w14:paraId="48E22A0D" w14:textId="3D7B7FD3" w:rsidR="00F013FC" w:rsidRDefault="00000000" w:rsidP="00F013FC">
            <w:pPr>
              <w:jc w:val="center"/>
              <w:rPr>
                <w:lang w:eastAsia="en-CA"/>
              </w:rPr>
            </w:pPr>
            <w:sdt>
              <w:sdtPr>
                <w:rPr>
                  <w:lang w:eastAsia="en-CA"/>
                </w:rPr>
                <w:id w:val="89595828"/>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27740233" w14:textId="546B0E49" w:rsidR="00F013FC" w:rsidRDefault="00000000" w:rsidP="00F013FC">
            <w:pPr>
              <w:jc w:val="center"/>
              <w:rPr>
                <w:lang w:eastAsia="en-CA"/>
              </w:rPr>
            </w:pPr>
            <w:sdt>
              <w:sdtPr>
                <w:rPr>
                  <w:lang w:eastAsia="en-CA"/>
                </w:rPr>
                <w:id w:val="1556193067"/>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28853153" w14:textId="5705F38E" w:rsidR="00F013FC" w:rsidRDefault="00000000" w:rsidP="00F013FC">
            <w:pPr>
              <w:jc w:val="center"/>
              <w:rPr>
                <w:lang w:eastAsia="en-CA"/>
              </w:rPr>
            </w:pPr>
            <w:sdt>
              <w:sdtPr>
                <w:rPr>
                  <w:lang w:eastAsia="en-CA"/>
                </w:rPr>
                <w:id w:val="-954093372"/>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18C20BFB" w14:textId="77777777" w:rsidR="00F013FC" w:rsidRDefault="00F013FC" w:rsidP="00F013FC">
            <w:pPr>
              <w:jc w:val="center"/>
              <w:rPr>
                <w:lang w:eastAsia="en-CA"/>
              </w:rPr>
            </w:pPr>
          </w:p>
        </w:tc>
        <w:tc>
          <w:tcPr>
            <w:tcW w:w="3288" w:type="dxa"/>
            <w:shd w:val="clear" w:color="auto" w:fill="F2F2F2" w:themeFill="background1" w:themeFillShade="F2"/>
          </w:tcPr>
          <w:p w14:paraId="675252F4" w14:textId="77777777" w:rsidR="00F013FC" w:rsidRDefault="00F013FC" w:rsidP="00F013FC">
            <w:pPr>
              <w:rPr>
                <w:lang w:eastAsia="en-CA"/>
              </w:rPr>
            </w:pPr>
          </w:p>
        </w:tc>
      </w:tr>
      <w:tr w:rsidR="00F013FC" w14:paraId="00198586" w14:textId="77777777" w:rsidTr="00DD2645">
        <w:tc>
          <w:tcPr>
            <w:tcW w:w="3060" w:type="dxa"/>
            <w:shd w:val="clear" w:color="auto" w:fill="F2F2F2" w:themeFill="background1" w:themeFillShade="F2"/>
          </w:tcPr>
          <w:p w14:paraId="6A7610C1" w14:textId="74E60E32" w:rsidR="00F013FC" w:rsidRDefault="00F013FC" w:rsidP="00F013FC">
            <w:pPr>
              <w:rPr>
                <w:lang w:eastAsia="en-CA"/>
              </w:rPr>
            </w:pPr>
            <w:r w:rsidRPr="00E75D62">
              <w:t>CRU 163</w:t>
            </w:r>
            <w:r w:rsidRPr="00E75D62">
              <w:rPr>
                <w:rFonts w:ascii="Cambria Math" w:hAnsi="Cambria Math" w:cs="Cambria Math"/>
              </w:rPr>
              <w:t>‐</w:t>
            </w:r>
            <w:r w:rsidRPr="00E75D62">
              <w:t xml:space="preserve"> office hallway HORN/STROBE - HORN TEST</w:t>
            </w:r>
          </w:p>
        </w:tc>
        <w:tc>
          <w:tcPr>
            <w:tcW w:w="907" w:type="dxa"/>
            <w:shd w:val="clear" w:color="auto" w:fill="F2F2F2" w:themeFill="background1" w:themeFillShade="F2"/>
            <w:vAlign w:val="center"/>
          </w:tcPr>
          <w:p w14:paraId="4E6D9AD2" w14:textId="77777777" w:rsidR="00F013FC" w:rsidRDefault="00F013FC" w:rsidP="00F013FC">
            <w:pPr>
              <w:rPr>
                <w:lang w:eastAsia="en-CA"/>
              </w:rPr>
            </w:pPr>
          </w:p>
        </w:tc>
        <w:tc>
          <w:tcPr>
            <w:tcW w:w="686" w:type="dxa"/>
            <w:shd w:val="clear" w:color="auto" w:fill="F2F2F2" w:themeFill="background1" w:themeFillShade="F2"/>
          </w:tcPr>
          <w:p w14:paraId="5DD95AE8" w14:textId="13756085"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6815058" w14:textId="77777777" w:rsidR="00F013FC" w:rsidRDefault="00F013FC" w:rsidP="00F013FC">
            <w:pPr>
              <w:jc w:val="center"/>
              <w:rPr>
                <w:lang w:eastAsia="en-CA"/>
              </w:rPr>
            </w:pPr>
          </w:p>
        </w:tc>
        <w:tc>
          <w:tcPr>
            <w:tcW w:w="1101" w:type="dxa"/>
            <w:shd w:val="clear" w:color="auto" w:fill="F2F2F2" w:themeFill="background1" w:themeFillShade="F2"/>
          </w:tcPr>
          <w:p w14:paraId="59F4268B" w14:textId="77777777" w:rsidR="00F013FC" w:rsidRDefault="00F013FC" w:rsidP="00F013FC">
            <w:pPr>
              <w:jc w:val="center"/>
              <w:rPr>
                <w:lang w:eastAsia="en-CA"/>
              </w:rPr>
            </w:pPr>
          </w:p>
        </w:tc>
        <w:tc>
          <w:tcPr>
            <w:tcW w:w="850" w:type="dxa"/>
            <w:shd w:val="clear" w:color="auto" w:fill="F2F2F2" w:themeFill="background1" w:themeFillShade="F2"/>
            <w:vAlign w:val="center"/>
          </w:tcPr>
          <w:p w14:paraId="067795F7" w14:textId="77777777" w:rsidR="00F013FC" w:rsidRDefault="00F013FC" w:rsidP="00F013FC">
            <w:pPr>
              <w:jc w:val="center"/>
              <w:rPr>
                <w:lang w:eastAsia="en-CA"/>
              </w:rPr>
            </w:pPr>
          </w:p>
        </w:tc>
        <w:tc>
          <w:tcPr>
            <w:tcW w:w="448" w:type="dxa"/>
            <w:shd w:val="clear" w:color="auto" w:fill="F2F2F2" w:themeFill="background1" w:themeFillShade="F2"/>
          </w:tcPr>
          <w:p w14:paraId="34C0D4B0" w14:textId="140CCA52" w:rsidR="00F013FC" w:rsidRDefault="00000000" w:rsidP="00F013FC">
            <w:pPr>
              <w:jc w:val="center"/>
              <w:rPr>
                <w:lang w:eastAsia="en-CA"/>
              </w:rPr>
            </w:pPr>
            <w:sdt>
              <w:sdtPr>
                <w:rPr>
                  <w:lang w:eastAsia="en-CA"/>
                </w:rPr>
                <w:id w:val="442887935"/>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64AC2101" w14:textId="77777777" w:rsidR="00F013FC" w:rsidRDefault="00F013FC" w:rsidP="00F013FC">
            <w:pPr>
              <w:jc w:val="center"/>
              <w:rPr>
                <w:lang w:eastAsia="en-CA"/>
              </w:rPr>
            </w:pPr>
          </w:p>
        </w:tc>
        <w:tc>
          <w:tcPr>
            <w:tcW w:w="448" w:type="dxa"/>
            <w:shd w:val="clear" w:color="auto" w:fill="F2F2F2" w:themeFill="background1" w:themeFillShade="F2"/>
          </w:tcPr>
          <w:p w14:paraId="3A7AFEA0" w14:textId="1CBE470E" w:rsidR="00F013FC" w:rsidRDefault="00000000" w:rsidP="00F013FC">
            <w:pPr>
              <w:jc w:val="center"/>
              <w:rPr>
                <w:lang w:eastAsia="en-CA"/>
              </w:rPr>
            </w:pPr>
            <w:sdt>
              <w:sdtPr>
                <w:rPr>
                  <w:lang w:eastAsia="en-CA"/>
                </w:rPr>
                <w:id w:val="-1949921283"/>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1B87231C" w14:textId="43ACBD0B" w:rsidR="00F013FC" w:rsidRDefault="00000000" w:rsidP="00F013FC">
            <w:pPr>
              <w:jc w:val="center"/>
              <w:rPr>
                <w:lang w:eastAsia="en-CA"/>
              </w:rPr>
            </w:pPr>
            <w:sdt>
              <w:sdtPr>
                <w:rPr>
                  <w:lang w:eastAsia="en-CA"/>
                </w:rPr>
                <w:id w:val="1411349358"/>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2A5A9AA0" w14:textId="568F5F68" w:rsidR="00F013FC" w:rsidRDefault="00000000" w:rsidP="00F013FC">
            <w:pPr>
              <w:jc w:val="center"/>
              <w:rPr>
                <w:lang w:eastAsia="en-CA"/>
              </w:rPr>
            </w:pPr>
            <w:sdt>
              <w:sdtPr>
                <w:rPr>
                  <w:lang w:eastAsia="en-CA"/>
                </w:rPr>
                <w:id w:val="884610796"/>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70EAC177" w14:textId="77777777" w:rsidR="00F013FC" w:rsidRDefault="00F013FC" w:rsidP="00F013FC">
            <w:pPr>
              <w:jc w:val="center"/>
              <w:rPr>
                <w:lang w:eastAsia="en-CA"/>
              </w:rPr>
            </w:pPr>
          </w:p>
        </w:tc>
        <w:tc>
          <w:tcPr>
            <w:tcW w:w="3288" w:type="dxa"/>
            <w:shd w:val="clear" w:color="auto" w:fill="F2F2F2" w:themeFill="background1" w:themeFillShade="F2"/>
          </w:tcPr>
          <w:p w14:paraId="790CEE29" w14:textId="77777777" w:rsidR="00F013FC" w:rsidRDefault="00F013FC" w:rsidP="00F013FC">
            <w:pPr>
              <w:rPr>
                <w:lang w:eastAsia="en-CA"/>
              </w:rPr>
            </w:pPr>
          </w:p>
        </w:tc>
      </w:tr>
      <w:tr w:rsidR="00F013FC" w14:paraId="303A0C78" w14:textId="77777777" w:rsidTr="00DD2645">
        <w:tc>
          <w:tcPr>
            <w:tcW w:w="3060" w:type="dxa"/>
            <w:shd w:val="clear" w:color="auto" w:fill="F2F2F2" w:themeFill="background1" w:themeFillShade="F2"/>
          </w:tcPr>
          <w:p w14:paraId="6E240512" w14:textId="0E49168F" w:rsidR="00F013FC" w:rsidRDefault="00F013FC" w:rsidP="00F013FC">
            <w:pPr>
              <w:rPr>
                <w:lang w:eastAsia="en-CA"/>
              </w:rPr>
            </w:pPr>
            <w:r w:rsidRPr="00E75D62">
              <w:t>CRU 163</w:t>
            </w:r>
            <w:r w:rsidRPr="00E75D62">
              <w:rPr>
                <w:rFonts w:ascii="Cambria Math" w:hAnsi="Cambria Math" w:cs="Cambria Math"/>
              </w:rPr>
              <w:t>‐</w:t>
            </w:r>
            <w:r w:rsidRPr="00E75D62">
              <w:t xml:space="preserve"> office hallway HORN/STROBE - STROBE TEST</w:t>
            </w:r>
          </w:p>
        </w:tc>
        <w:tc>
          <w:tcPr>
            <w:tcW w:w="907" w:type="dxa"/>
            <w:shd w:val="clear" w:color="auto" w:fill="F2F2F2" w:themeFill="background1" w:themeFillShade="F2"/>
            <w:vAlign w:val="center"/>
          </w:tcPr>
          <w:p w14:paraId="76E387DC" w14:textId="77777777" w:rsidR="00F013FC" w:rsidRDefault="00F013FC" w:rsidP="00F013FC">
            <w:pPr>
              <w:rPr>
                <w:lang w:eastAsia="en-CA"/>
              </w:rPr>
            </w:pPr>
          </w:p>
        </w:tc>
        <w:tc>
          <w:tcPr>
            <w:tcW w:w="686" w:type="dxa"/>
            <w:shd w:val="clear" w:color="auto" w:fill="F2F2F2" w:themeFill="background1" w:themeFillShade="F2"/>
          </w:tcPr>
          <w:p w14:paraId="11E0085F" w14:textId="19047EA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AADEB51" w14:textId="77777777" w:rsidR="00F013FC" w:rsidRDefault="00F013FC" w:rsidP="00F013FC">
            <w:pPr>
              <w:jc w:val="center"/>
              <w:rPr>
                <w:lang w:eastAsia="en-CA"/>
              </w:rPr>
            </w:pPr>
          </w:p>
        </w:tc>
        <w:tc>
          <w:tcPr>
            <w:tcW w:w="1101" w:type="dxa"/>
            <w:shd w:val="clear" w:color="auto" w:fill="F2F2F2" w:themeFill="background1" w:themeFillShade="F2"/>
          </w:tcPr>
          <w:p w14:paraId="5D297537" w14:textId="77777777" w:rsidR="00F013FC" w:rsidRDefault="00F013FC" w:rsidP="00F013FC">
            <w:pPr>
              <w:jc w:val="center"/>
              <w:rPr>
                <w:lang w:eastAsia="en-CA"/>
              </w:rPr>
            </w:pPr>
          </w:p>
        </w:tc>
        <w:tc>
          <w:tcPr>
            <w:tcW w:w="850" w:type="dxa"/>
            <w:shd w:val="clear" w:color="auto" w:fill="F2F2F2" w:themeFill="background1" w:themeFillShade="F2"/>
            <w:vAlign w:val="center"/>
          </w:tcPr>
          <w:p w14:paraId="1A82A350" w14:textId="77777777" w:rsidR="00F013FC" w:rsidRDefault="00F013FC" w:rsidP="00F013FC">
            <w:pPr>
              <w:jc w:val="center"/>
              <w:rPr>
                <w:lang w:eastAsia="en-CA"/>
              </w:rPr>
            </w:pPr>
          </w:p>
        </w:tc>
        <w:tc>
          <w:tcPr>
            <w:tcW w:w="448" w:type="dxa"/>
            <w:shd w:val="clear" w:color="auto" w:fill="F2F2F2" w:themeFill="background1" w:themeFillShade="F2"/>
          </w:tcPr>
          <w:p w14:paraId="20BFEFDC" w14:textId="356CC523" w:rsidR="00F013FC" w:rsidRDefault="00000000" w:rsidP="00F013FC">
            <w:pPr>
              <w:jc w:val="center"/>
              <w:rPr>
                <w:lang w:eastAsia="en-CA"/>
              </w:rPr>
            </w:pPr>
            <w:sdt>
              <w:sdtPr>
                <w:rPr>
                  <w:lang w:eastAsia="en-CA"/>
                </w:rPr>
                <w:id w:val="-1821107667"/>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7E617C72" w14:textId="77777777" w:rsidR="00F013FC" w:rsidRDefault="00F013FC" w:rsidP="00F013FC">
            <w:pPr>
              <w:jc w:val="center"/>
              <w:rPr>
                <w:lang w:eastAsia="en-CA"/>
              </w:rPr>
            </w:pPr>
          </w:p>
        </w:tc>
        <w:tc>
          <w:tcPr>
            <w:tcW w:w="448" w:type="dxa"/>
            <w:shd w:val="clear" w:color="auto" w:fill="F2F2F2" w:themeFill="background1" w:themeFillShade="F2"/>
          </w:tcPr>
          <w:p w14:paraId="7CF02416" w14:textId="6B4B9F27" w:rsidR="00F013FC" w:rsidRDefault="00000000" w:rsidP="00F013FC">
            <w:pPr>
              <w:jc w:val="center"/>
              <w:rPr>
                <w:lang w:eastAsia="en-CA"/>
              </w:rPr>
            </w:pPr>
            <w:sdt>
              <w:sdtPr>
                <w:rPr>
                  <w:lang w:eastAsia="en-CA"/>
                </w:rPr>
                <w:id w:val="-1787799802"/>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23A557CE" w14:textId="22F8D18C" w:rsidR="00F013FC" w:rsidRDefault="00000000" w:rsidP="00F013FC">
            <w:pPr>
              <w:jc w:val="center"/>
              <w:rPr>
                <w:lang w:eastAsia="en-CA"/>
              </w:rPr>
            </w:pPr>
            <w:sdt>
              <w:sdtPr>
                <w:rPr>
                  <w:lang w:eastAsia="en-CA"/>
                </w:rPr>
                <w:id w:val="-1447458079"/>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19263E66" w14:textId="4941E56E" w:rsidR="00F013FC" w:rsidRDefault="00000000" w:rsidP="00F013FC">
            <w:pPr>
              <w:jc w:val="center"/>
              <w:rPr>
                <w:lang w:eastAsia="en-CA"/>
              </w:rPr>
            </w:pPr>
            <w:sdt>
              <w:sdtPr>
                <w:rPr>
                  <w:lang w:eastAsia="en-CA"/>
                </w:rPr>
                <w:id w:val="-1432897254"/>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6B348A3F" w14:textId="77777777" w:rsidR="00F013FC" w:rsidRDefault="00F013FC" w:rsidP="00F013FC">
            <w:pPr>
              <w:jc w:val="center"/>
              <w:rPr>
                <w:lang w:eastAsia="en-CA"/>
              </w:rPr>
            </w:pPr>
          </w:p>
        </w:tc>
        <w:tc>
          <w:tcPr>
            <w:tcW w:w="3288" w:type="dxa"/>
            <w:shd w:val="clear" w:color="auto" w:fill="F2F2F2" w:themeFill="background1" w:themeFillShade="F2"/>
          </w:tcPr>
          <w:p w14:paraId="59A87FC2" w14:textId="77777777" w:rsidR="00F013FC" w:rsidRDefault="00F013FC" w:rsidP="00F013FC">
            <w:pPr>
              <w:rPr>
                <w:lang w:eastAsia="en-CA"/>
              </w:rPr>
            </w:pPr>
          </w:p>
        </w:tc>
      </w:tr>
      <w:tr w:rsidR="00F013FC" w14:paraId="7D2C22D0" w14:textId="77777777" w:rsidTr="00DD2645">
        <w:tc>
          <w:tcPr>
            <w:tcW w:w="3060" w:type="dxa"/>
            <w:shd w:val="clear" w:color="auto" w:fill="F2F2F2" w:themeFill="background1" w:themeFillShade="F2"/>
          </w:tcPr>
          <w:p w14:paraId="3DFD2D03" w14:textId="1D7C909C" w:rsidR="00F013FC" w:rsidRDefault="00F013FC" w:rsidP="00F013FC">
            <w:pPr>
              <w:rPr>
                <w:lang w:eastAsia="en-CA"/>
              </w:rPr>
            </w:pPr>
            <w:r w:rsidRPr="00E75D62">
              <w:t>CRU 163</w:t>
            </w:r>
            <w:r w:rsidRPr="00E75D62">
              <w:rPr>
                <w:rFonts w:ascii="Cambria Math" w:hAnsi="Cambria Math" w:cs="Cambria Math"/>
              </w:rPr>
              <w:t>‐</w:t>
            </w:r>
            <w:r w:rsidRPr="00E75D62">
              <w:t xml:space="preserve"> washroom hall HORN/STROBE - HORN TEST</w:t>
            </w:r>
          </w:p>
        </w:tc>
        <w:tc>
          <w:tcPr>
            <w:tcW w:w="907" w:type="dxa"/>
            <w:shd w:val="clear" w:color="auto" w:fill="F2F2F2" w:themeFill="background1" w:themeFillShade="F2"/>
            <w:vAlign w:val="center"/>
          </w:tcPr>
          <w:p w14:paraId="34B4A8A1" w14:textId="77777777" w:rsidR="00F013FC" w:rsidRDefault="00F013FC" w:rsidP="00F013FC">
            <w:pPr>
              <w:rPr>
                <w:lang w:eastAsia="en-CA"/>
              </w:rPr>
            </w:pPr>
          </w:p>
        </w:tc>
        <w:tc>
          <w:tcPr>
            <w:tcW w:w="686" w:type="dxa"/>
            <w:shd w:val="clear" w:color="auto" w:fill="F2F2F2" w:themeFill="background1" w:themeFillShade="F2"/>
          </w:tcPr>
          <w:p w14:paraId="11B5E87B" w14:textId="5C7B5FD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AA46ECF" w14:textId="77777777" w:rsidR="00F013FC" w:rsidRDefault="00F013FC" w:rsidP="00F013FC">
            <w:pPr>
              <w:jc w:val="center"/>
              <w:rPr>
                <w:lang w:eastAsia="en-CA"/>
              </w:rPr>
            </w:pPr>
          </w:p>
        </w:tc>
        <w:tc>
          <w:tcPr>
            <w:tcW w:w="1101" w:type="dxa"/>
            <w:shd w:val="clear" w:color="auto" w:fill="F2F2F2" w:themeFill="background1" w:themeFillShade="F2"/>
          </w:tcPr>
          <w:p w14:paraId="613BB08C" w14:textId="77777777" w:rsidR="00F013FC" w:rsidRDefault="00F013FC" w:rsidP="00F013FC">
            <w:pPr>
              <w:jc w:val="center"/>
              <w:rPr>
                <w:lang w:eastAsia="en-CA"/>
              </w:rPr>
            </w:pPr>
          </w:p>
        </w:tc>
        <w:tc>
          <w:tcPr>
            <w:tcW w:w="850" w:type="dxa"/>
            <w:shd w:val="clear" w:color="auto" w:fill="F2F2F2" w:themeFill="background1" w:themeFillShade="F2"/>
            <w:vAlign w:val="center"/>
          </w:tcPr>
          <w:p w14:paraId="49F0D149" w14:textId="77777777" w:rsidR="00F013FC" w:rsidRDefault="00F013FC" w:rsidP="00F013FC">
            <w:pPr>
              <w:jc w:val="center"/>
              <w:rPr>
                <w:lang w:eastAsia="en-CA"/>
              </w:rPr>
            </w:pPr>
          </w:p>
        </w:tc>
        <w:tc>
          <w:tcPr>
            <w:tcW w:w="448" w:type="dxa"/>
            <w:shd w:val="clear" w:color="auto" w:fill="F2F2F2" w:themeFill="background1" w:themeFillShade="F2"/>
          </w:tcPr>
          <w:p w14:paraId="3699C2F9" w14:textId="245145B2" w:rsidR="00F013FC" w:rsidRDefault="00000000" w:rsidP="00F013FC">
            <w:pPr>
              <w:jc w:val="center"/>
              <w:rPr>
                <w:lang w:eastAsia="en-CA"/>
              </w:rPr>
            </w:pPr>
            <w:sdt>
              <w:sdtPr>
                <w:rPr>
                  <w:lang w:eastAsia="en-CA"/>
                </w:rPr>
                <w:id w:val="1369945639"/>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43D9A20C" w14:textId="77777777" w:rsidR="00F013FC" w:rsidRDefault="00F013FC" w:rsidP="00F013FC">
            <w:pPr>
              <w:jc w:val="center"/>
              <w:rPr>
                <w:lang w:eastAsia="en-CA"/>
              </w:rPr>
            </w:pPr>
          </w:p>
        </w:tc>
        <w:tc>
          <w:tcPr>
            <w:tcW w:w="448" w:type="dxa"/>
            <w:shd w:val="clear" w:color="auto" w:fill="F2F2F2" w:themeFill="background1" w:themeFillShade="F2"/>
          </w:tcPr>
          <w:p w14:paraId="0F2A8D2A" w14:textId="44011B4D" w:rsidR="00F013FC" w:rsidRDefault="00000000" w:rsidP="00F013FC">
            <w:pPr>
              <w:jc w:val="center"/>
              <w:rPr>
                <w:lang w:eastAsia="en-CA"/>
              </w:rPr>
            </w:pPr>
            <w:sdt>
              <w:sdtPr>
                <w:rPr>
                  <w:lang w:eastAsia="en-CA"/>
                </w:rPr>
                <w:id w:val="-1639259868"/>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6E763FD3" w14:textId="7E402D8F" w:rsidR="00F013FC" w:rsidRDefault="00000000" w:rsidP="00F013FC">
            <w:pPr>
              <w:jc w:val="center"/>
              <w:rPr>
                <w:lang w:eastAsia="en-CA"/>
              </w:rPr>
            </w:pPr>
            <w:sdt>
              <w:sdtPr>
                <w:rPr>
                  <w:lang w:eastAsia="en-CA"/>
                </w:rPr>
                <w:id w:val="2098601611"/>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497B6B00" w14:textId="2AC4B960" w:rsidR="00F013FC" w:rsidRDefault="00000000" w:rsidP="00F013FC">
            <w:pPr>
              <w:jc w:val="center"/>
              <w:rPr>
                <w:lang w:eastAsia="en-CA"/>
              </w:rPr>
            </w:pPr>
            <w:sdt>
              <w:sdtPr>
                <w:rPr>
                  <w:lang w:eastAsia="en-CA"/>
                </w:rPr>
                <w:id w:val="1484673"/>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1EC4C7D4" w14:textId="77777777" w:rsidR="00F013FC" w:rsidRDefault="00F013FC" w:rsidP="00F013FC">
            <w:pPr>
              <w:jc w:val="center"/>
              <w:rPr>
                <w:lang w:eastAsia="en-CA"/>
              </w:rPr>
            </w:pPr>
          </w:p>
        </w:tc>
        <w:tc>
          <w:tcPr>
            <w:tcW w:w="3288" w:type="dxa"/>
            <w:shd w:val="clear" w:color="auto" w:fill="F2F2F2" w:themeFill="background1" w:themeFillShade="F2"/>
          </w:tcPr>
          <w:p w14:paraId="7E32C7E9" w14:textId="77777777" w:rsidR="00F013FC" w:rsidRDefault="00F013FC" w:rsidP="00F013FC">
            <w:pPr>
              <w:rPr>
                <w:lang w:eastAsia="en-CA"/>
              </w:rPr>
            </w:pPr>
          </w:p>
        </w:tc>
      </w:tr>
      <w:tr w:rsidR="00F013FC" w14:paraId="7885E9C2" w14:textId="77777777" w:rsidTr="00DD2645">
        <w:tc>
          <w:tcPr>
            <w:tcW w:w="3060" w:type="dxa"/>
            <w:shd w:val="clear" w:color="auto" w:fill="F2F2F2" w:themeFill="background1" w:themeFillShade="F2"/>
          </w:tcPr>
          <w:p w14:paraId="2140786E" w14:textId="60B5A6CB" w:rsidR="00F013FC" w:rsidRDefault="00F013FC" w:rsidP="00F013FC">
            <w:pPr>
              <w:rPr>
                <w:lang w:eastAsia="en-CA"/>
              </w:rPr>
            </w:pPr>
            <w:r w:rsidRPr="00E75D62">
              <w:t>CRU 163</w:t>
            </w:r>
            <w:r w:rsidRPr="00E75D62">
              <w:rPr>
                <w:rFonts w:ascii="Cambria Math" w:hAnsi="Cambria Math" w:cs="Cambria Math"/>
              </w:rPr>
              <w:t>‐</w:t>
            </w:r>
            <w:r w:rsidRPr="00E75D62">
              <w:t xml:space="preserve"> washroom hall HORN/STROBE - STROBE TEST</w:t>
            </w:r>
          </w:p>
        </w:tc>
        <w:tc>
          <w:tcPr>
            <w:tcW w:w="907" w:type="dxa"/>
            <w:shd w:val="clear" w:color="auto" w:fill="F2F2F2" w:themeFill="background1" w:themeFillShade="F2"/>
            <w:vAlign w:val="center"/>
          </w:tcPr>
          <w:p w14:paraId="4158D8F8" w14:textId="77777777" w:rsidR="00F013FC" w:rsidRDefault="00F013FC" w:rsidP="00F013FC">
            <w:pPr>
              <w:rPr>
                <w:lang w:eastAsia="en-CA"/>
              </w:rPr>
            </w:pPr>
          </w:p>
        </w:tc>
        <w:tc>
          <w:tcPr>
            <w:tcW w:w="686" w:type="dxa"/>
            <w:shd w:val="clear" w:color="auto" w:fill="F2F2F2" w:themeFill="background1" w:themeFillShade="F2"/>
          </w:tcPr>
          <w:p w14:paraId="0888871A" w14:textId="0418F4DB"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8B39E39" w14:textId="77777777" w:rsidR="00F013FC" w:rsidRDefault="00F013FC" w:rsidP="00F013FC">
            <w:pPr>
              <w:jc w:val="center"/>
              <w:rPr>
                <w:lang w:eastAsia="en-CA"/>
              </w:rPr>
            </w:pPr>
          </w:p>
        </w:tc>
        <w:tc>
          <w:tcPr>
            <w:tcW w:w="1101" w:type="dxa"/>
            <w:shd w:val="clear" w:color="auto" w:fill="F2F2F2" w:themeFill="background1" w:themeFillShade="F2"/>
          </w:tcPr>
          <w:p w14:paraId="1DC9F03D" w14:textId="77777777" w:rsidR="00F013FC" w:rsidRDefault="00F013FC" w:rsidP="00F013FC">
            <w:pPr>
              <w:jc w:val="center"/>
              <w:rPr>
                <w:lang w:eastAsia="en-CA"/>
              </w:rPr>
            </w:pPr>
          </w:p>
        </w:tc>
        <w:tc>
          <w:tcPr>
            <w:tcW w:w="850" w:type="dxa"/>
            <w:shd w:val="clear" w:color="auto" w:fill="F2F2F2" w:themeFill="background1" w:themeFillShade="F2"/>
            <w:vAlign w:val="center"/>
          </w:tcPr>
          <w:p w14:paraId="67120DA1" w14:textId="77777777" w:rsidR="00F013FC" w:rsidRDefault="00F013FC" w:rsidP="00F013FC">
            <w:pPr>
              <w:jc w:val="center"/>
              <w:rPr>
                <w:lang w:eastAsia="en-CA"/>
              </w:rPr>
            </w:pPr>
          </w:p>
        </w:tc>
        <w:tc>
          <w:tcPr>
            <w:tcW w:w="448" w:type="dxa"/>
            <w:shd w:val="clear" w:color="auto" w:fill="F2F2F2" w:themeFill="background1" w:themeFillShade="F2"/>
          </w:tcPr>
          <w:p w14:paraId="3AA1BF8B" w14:textId="0D256CC0" w:rsidR="00F013FC" w:rsidRDefault="00000000" w:rsidP="00F013FC">
            <w:pPr>
              <w:jc w:val="center"/>
              <w:rPr>
                <w:lang w:eastAsia="en-CA"/>
              </w:rPr>
            </w:pPr>
            <w:sdt>
              <w:sdtPr>
                <w:rPr>
                  <w:lang w:eastAsia="en-CA"/>
                </w:rPr>
                <w:id w:val="-1177115026"/>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6A3DFA1B" w14:textId="77777777" w:rsidR="00F013FC" w:rsidRDefault="00F013FC" w:rsidP="00F013FC">
            <w:pPr>
              <w:jc w:val="center"/>
              <w:rPr>
                <w:lang w:eastAsia="en-CA"/>
              </w:rPr>
            </w:pPr>
          </w:p>
        </w:tc>
        <w:tc>
          <w:tcPr>
            <w:tcW w:w="448" w:type="dxa"/>
            <w:shd w:val="clear" w:color="auto" w:fill="F2F2F2" w:themeFill="background1" w:themeFillShade="F2"/>
          </w:tcPr>
          <w:p w14:paraId="66B0CA01" w14:textId="6A48B328" w:rsidR="00F013FC" w:rsidRDefault="00000000" w:rsidP="00F013FC">
            <w:pPr>
              <w:jc w:val="center"/>
              <w:rPr>
                <w:lang w:eastAsia="en-CA"/>
              </w:rPr>
            </w:pPr>
            <w:sdt>
              <w:sdtPr>
                <w:rPr>
                  <w:lang w:eastAsia="en-CA"/>
                </w:rPr>
                <w:id w:val="-217981488"/>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27426D4B" w14:textId="5C3CA50A" w:rsidR="00F013FC" w:rsidRDefault="00000000" w:rsidP="00F013FC">
            <w:pPr>
              <w:jc w:val="center"/>
              <w:rPr>
                <w:lang w:eastAsia="en-CA"/>
              </w:rPr>
            </w:pPr>
            <w:sdt>
              <w:sdtPr>
                <w:rPr>
                  <w:lang w:eastAsia="en-CA"/>
                </w:rPr>
                <w:id w:val="-29340407"/>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3A67A36C" w14:textId="544AD255" w:rsidR="00F013FC" w:rsidRDefault="00000000" w:rsidP="00F013FC">
            <w:pPr>
              <w:jc w:val="center"/>
              <w:rPr>
                <w:lang w:eastAsia="en-CA"/>
              </w:rPr>
            </w:pPr>
            <w:sdt>
              <w:sdtPr>
                <w:rPr>
                  <w:lang w:eastAsia="en-CA"/>
                </w:rPr>
                <w:id w:val="-1341084887"/>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34F54385" w14:textId="77777777" w:rsidR="00F013FC" w:rsidRDefault="00F013FC" w:rsidP="00F013FC">
            <w:pPr>
              <w:jc w:val="center"/>
              <w:rPr>
                <w:lang w:eastAsia="en-CA"/>
              </w:rPr>
            </w:pPr>
          </w:p>
        </w:tc>
        <w:tc>
          <w:tcPr>
            <w:tcW w:w="3288" w:type="dxa"/>
            <w:shd w:val="clear" w:color="auto" w:fill="F2F2F2" w:themeFill="background1" w:themeFillShade="F2"/>
          </w:tcPr>
          <w:p w14:paraId="402C24A0" w14:textId="77777777" w:rsidR="00F013FC" w:rsidRDefault="00F013FC" w:rsidP="00F013FC">
            <w:pPr>
              <w:rPr>
                <w:lang w:eastAsia="en-CA"/>
              </w:rPr>
            </w:pPr>
          </w:p>
        </w:tc>
      </w:tr>
      <w:tr w:rsidR="00F013FC" w14:paraId="7129EC06" w14:textId="77777777" w:rsidTr="00DD2645">
        <w:tc>
          <w:tcPr>
            <w:tcW w:w="3060" w:type="dxa"/>
            <w:shd w:val="clear" w:color="auto" w:fill="F2F2F2" w:themeFill="background1" w:themeFillShade="F2"/>
          </w:tcPr>
          <w:p w14:paraId="4465BD4C" w14:textId="4B074A80" w:rsidR="00F013FC" w:rsidRDefault="00F013FC" w:rsidP="00F013FC">
            <w:pPr>
              <w:rPr>
                <w:lang w:eastAsia="en-CA"/>
              </w:rPr>
            </w:pPr>
            <w:r w:rsidRPr="00E75D62">
              <w:t>CRU 163</w:t>
            </w:r>
            <w:r w:rsidRPr="00E75D62">
              <w:rPr>
                <w:rFonts w:ascii="Cambria Math" w:hAnsi="Cambria Math" w:cs="Cambria Math"/>
              </w:rPr>
              <w:t>‐</w:t>
            </w:r>
            <w:r w:rsidRPr="00E75D62">
              <w:t xml:space="preserve"> washroom HORN/STROBE - HORN TEST</w:t>
            </w:r>
          </w:p>
        </w:tc>
        <w:tc>
          <w:tcPr>
            <w:tcW w:w="907" w:type="dxa"/>
            <w:shd w:val="clear" w:color="auto" w:fill="F2F2F2" w:themeFill="background1" w:themeFillShade="F2"/>
            <w:vAlign w:val="center"/>
          </w:tcPr>
          <w:p w14:paraId="0E1BF656" w14:textId="77777777" w:rsidR="00F013FC" w:rsidRDefault="00F013FC" w:rsidP="00F013FC">
            <w:pPr>
              <w:rPr>
                <w:lang w:eastAsia="en-CA"/>
              </w:rPr>
            </w:pPr>
          </w:p>
        </w:tc>
        <w:tc>
          <w:tcPr>
            <w:tcW w:w="686" w:type="dxa"/>
            <w:shd w:val="clear" w:color="auto" w:fill="F2F2F2" w:themeFill="background1" w:themeFillShade="F2"/>
          </w:tcPr>
          <w:p w14:paraId="61C60008" w14:textId="4C76340C"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03FC14FE" w14:textId="77777777" w:rsidR="00F013FC" w:rsidRDefault="00F013FC" w:rsidP="00F013FC">
            <w:pPr>
              <w:jc w:val="center"/>
              <w:rPr>
                <w:lang w:eastAsia="en-CA"/>
              </w:rPr>
            </w:pPr>
          </w:p>
        </w:tc>
        <w:tc>
          <w:tcPr>
            <w:tcW w:w="1101" w:type="dxa"/>
            <w:shd w:val="clear" w:color="auto" w:fill="F2F2F2" w:themeFill="background1" w:themeFillShade="F2"/>
          </w:tcPr>
          <w:p w14:paraId="78BDFED4" w14:textId="77777777" w:rsidR="00F013FC" w:rsidRDefault="00F013FC" w:rsidP="00F013FC">
            <w:pPr>
              <w:jc w:val="center"/>
              <w:rPr>
                <w:lang w:eastAsia="en-CA"/>
              </w:rPr>
            </w:pPr>
          </w:p>
        </w:tc>
        <w:tc>
          <w:tcPr>
            <w:tcW w:w="850" w:type="dxa"/>
            <w:shd w:val="clear" w:color="auto" w:fill="F2F2F2" w:themeFill="background1" w:themeFillShade="F2"/>
            <w:vAlign w:val="center"/>
          </w:tcPr>
          <w:p w14:paraId="2BE611D0" w14:textId="77777777" w:rsidR="00F013FC" w:rsidRDefault="00F013FC" w:rsidP="00F013FC">
            <w:pPr>
              <w:jc w:val="center"/>
              <w:rPr>
                <w:lang w:eastAsia="en-CA"/>
              </w:rPr>
            </w:pPr>
          </w:p>
        </w:tc>
        <w:tc>
          <w:tcPr>
            <w:tcW w:w="448" w:type="dxa"/>
            <w:shd w:val="clear" w:color="auto" w:fill="F2F2F2" w:themeFill="background1" w:themeFillShade="F2"/>
          </w:tcPr>
          <w:p w14:paraId="344629B6" w14:textId="0D7F856A" w:rsidR="00F013FC" w:rsidRDefault="00000000" w:rsidP="00F013FC">
            <w:pPr>
              <w:jc w:val="center"/>
              <w:rPr>
                <w:lang w:eastAsia="en-CA"/>
              </w:rPr>
            </w:pPr>
            <w:sdt>
              <w:sdtPr>
                <w:rPr>
                  <w:lang w:eastAsia="en-CA"/>
                </w:rPr>
                <w:id w:val="-544059167"/>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02BAFA18" w14:textId="77777777" w:rsidR="00F013FC" w:rsidRDefault="00F013FC" w:rsidP="00F013FC">
            <w:pPr>
              <w:jc w:val="center"/>
              <w:rPr>
                <w:lang w:eastAsia="en-CA"/>
              </w:rPr>
            </w:pPr>
          </w:p>
        </w:tc>
        <w:tc>
          <w:tcPr>
            <w:tcW w:w="448" w:type="dxa"/>
            <w:shd w:val="clear" w:color="auto" w:fill="F2F2F2" w:themeFill="background1" w:themeFillShade="F2"/>
          </w:tcPr>
          <w:p w14:paraId="5A192F6D" w14:textId="7E373207" w:rsidR="00F013FC" w:rsidRDefault="00000000" w:rsidP="00F013FC">
            <w:pPr>
              <w:jc w:val="center"/>
              <w:rPr>
                <w:lang w:eastAsia="en-CA"/>
              </w:rPr>
            </w:pPr>
            <w:sdt>
              <w:sdtPr>
                <w:rPr>
                  <w:lang w:eastAsia="en-CA"/>
                </w:rPr>
                <w:id w:val="68932612"/>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133D5819" w14:textId="4977B461" w:rsidR="00F013FC" w:rsidRDefault="00000000" w:rsidP="00F013FC">
            <w:pPr>
              <w:jc w:val="center"/>
              <w:rPr>
                <w:lang w:eastAsia="en-CA"/>
              </w:rPr>
            </w:pPr>
            <w:sdt>
              <w:sdtPr>
                <w:rPr>
                  <w:lang w:eastAsia="en-CA"/>
                </w:rPr>
                <w:id w:val="992527126"/>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336965FD" w14:textId="2FBCB136" w:rsidR="00F013FC" w:rsidRDefault="00000000" w:rsidP="00F013FC">
            <w:pPr>
              <w:jc w:val="center"/>
              <w:rPr>
                <w:lang w:eastAsia="en-CA"/>
              </w:rPr>
            </w:pPr>
            <w:sdt>
              <w:sdtPr>
                <w:rPr>
                  <w:lang w:eastAsia="en-CA"/>
                </w:rPr>
                <w:id w:val="-1427654562"/>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6D7A6982" w14:textId="77777777" w:rsidR="00F013FC" w:rsidRDefault="00F013FC" w:rsidP="00F013FC">
            <w:pPr>
              <w:jc w:val="center"/>
              <w:rPr>
                <w:lang w:eastAsia="en-CA"/>
              </w:rPr>
            </w:pPr>
          </w:p>
        </w:tc>
        <w:tc>
          <w:tcPr>
            <w:tcW w:w="3288" w:type="dxa"/>
            <w:shd w:val="clear" w:color="auto" w:fill="F2F2F2" w:themeFill="background1" w:themeFillShade="F2"/>
          </w:tcPr>
          <w:p w14:paraId="0C2E8ED3" w14:textId="77777777" w:rsidR="00F013FC" w:rsidRDefault="00F013FC" w:rsidP="00F013FC">
            <w:pPr>
              <w:rPr>
                <w:lang w:eastAsia="en-CA"/>
              </w:rPr>
            </w:pPr>
          </w:p>
        </w:tc>
      </w:tr>
      <w:tr w:rsidR="00F013FC" w14:paraId="52D8C6C5" w14:textId="77777777" w:rsidTr="00DD2645">
        <w:tc>
          <w:tcPr>
            <w:tcW w:w="3060" w:type="dxa"/>
            <w:shd w:val="clear" w:color="auto" w:fill="F2F2F2" w:themeFill="background1" w:themeFillShade="F2"/>
          </w:tcPr>
          <w:p w14:paraId="705084EF" w14:textId="36144B1E" w:rsidR="00F013FC" w:rsidRDefault="00F013FC" w:rsidP="00F013FC">
            <w:pPr>
              <w:rPr>
                <w:lang w:eastAsia="en-CA"/>
              </w:rPr>
            </w:pPr>
            <w:r w:rsidRPr="00E75D62">
              <w:t>CRU 163</w:t>
            </w:r>
            <w:r w:rsidRPr="00E75D62">
              <w:rPr>
                <w:rFonts w:ascii="Cambria Math" w:hAnsi="Cambria Math" w:cs="Cambria Math"/>
              </w:rPr>
              <w:t>‐</w:t>
            </w:r>
            <w:r w:rsidRPr="00E75D62">
              <w:t xml:space="preserve"> washroom HORN/STROBE - STROBE TEST</w:t>
            </w:r>
          </w:p>
        </w:tc>
        <w:tc>
          <w:tcPr>
            <w:tcW w:w="907" w:type="dxa"/>
            <w:shd w:val="clear" w:color="auto" w:fill="F2F2F2" w:themeFill="background1" w:themeFillShade="F2"/>
            <w:vAlign w:val="center"/>
          </w:tcPr>
          <w:p w14:paraId="5C08AE3F" w14:textId="77777777" w:rsidR="00F013FC" w:rsidRDefault="00F013FC" w:rsidP="00F013FC">
            <w:pPr>
              <w:rPr>
                <w:lang w:eastAsia="en-CA"/>
              </w:rPr>
            </w:pPr>
          </w:p>
        </w:tc>
        <w:tc>
          <w:tcPr>
            <w:tcW w:w="686" w:type="dxa"/>
            <w:shd w:val="clear" w:color="auto" w:fill="F2F2F2" w:themeFill="background1" w:themeFillShade="F2"/>
          </w:tcPr>
          <w:p w14:paraId="5411969B" w14:textId="6DB79CEE"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41CB8B7B" w14:textId="77777777" w:rsidR="00F013FC" w:rsidRDefault="00F013FC" w:rsidP="00F013FC">
            <w:pPr>
              <w:jc w:val="center"/>
              <w:rPr>
                <w:lang w:eastAsia="en-CA"/>
              </w:rPr>
            </w:pPr>
          </w:p>
        </w:tc>
        <w:tc>
          <w:tcPr>
            <w:tcW w:w="1101" w:type="dxa"/>
            <w:shd w:val="clear" w:color="auto" w:fill="F2F2F2" w:themeFill="background1" w:themeFillShade="F2"/>
          </w:tcPr>
          <w:p w14:paraId="38B2B8FD" w14:textId="77777777" w:rsidR="00F013FC" w:rsidRDefault="00F013FC" w:rsidP="00F013FC">
            <w:pPr>
              <w:jc w:val="center"/>
              <w:rPr>
                <w:lang w:eastAsia="en-CA"/>
              </w:rPr>
            </w:pPr>
          </w:p>
        </w:tc>
        <w:tc>
          <w:tcPr>
            <w:tcW w:w="850" w:type="dxa"/>
            <w:shd w:val="clear" w:color="auto" w:fill="F2F2F2" w:themeFill="background1" w:themeFillShade="F2"/>
            <w:vAlign w:val="center"/>
          </w:tcPr>
          <w:p w14:paraId="3B6F8A71" w14:textId="77777777" w:rsidR="00F013FC" w:rsidRDefault="00F013FC" w:rsidP="00F013FC">
            <w:pPr>
              <w:jc w:val="center"/>
              <w:rPr>
                <w:lang w:eastAsia="en-CA"/>
              </w:rPr>
            </w:pPr>
          </w:p>
        </w:tc>
        <w:tc>
          <w:tcPr>
            <w:tcW w:w="448" w:type="dxa"/>
            <w:shd w:val="clear" w:color="auto" w:fill="F2F2F2" w:themeFill="background1" w:themeFillShade="F2"/>
          </w:tcPr>
          <w:p w14:paraId="411EE44C" w14:textId="467E9B33" w:rsidR="00F013FC" w:rsidRDefault="00000000" w:rsidP="00F013FC">
            <w:pPr>
              <w:jc w:val="center"/>
              <w:rPr>
                <w:lang w:eastAsia="en-CA"/>
              </w:rPr>
            </w:pPr>
            <w:sdt>
              <w:sdtPr>
                <w:rPr>
                  <w:lang w:eastAsia="en-CA"/>
                </w:rPr>
                <w:id w:val="-530949949"/>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592909E1" w14:textId="77777777" w:rsidR="00F013FC" w:rsidRDefault="00F013FC" w:rsidP="00F013FC">
            <w:pPr>
              <w:jc w:val="center"/>
              <w:rPr>
                <w:lang w:eastAsia="en-CA"/>
              </w:rPr>
            </w:pPr>
          </w:p>
        </w:tc>
        <w:tc>
          <w:tcPr>
            <w:tcW w:w="448" w:type="dxa"/>
            <w:shd w:val="clear" w:color="auto" w:fill="F2F2F2" w:themeFill="background1" w:themeFillShade="F2"/>
          </w:tcPr>
          <w:p w14:paraId="166CE784" w14:textId="5F6D25E5" w:rsidR="00F013FC" w:rsidRDefault="00000000" w:rsidP="00F013FC">
            <w:pPr>
              <w:jc w:val="center"/>
              <w:rPr>
                <w:lang w:eastAsia="en-CA"/>
              </w:rPr>
            </w:pPr>
            <w:sdt>
              <w:sdtPr>
                <w:rPr>
                  <w:lang w:eastAsia="en-CA"/>
                </w:rPr>
                <w:id w:val="1292785700"/>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6AFA6035" w14:textId="182821F3" w:rsidR="00F013FC" w:rsidRDefault="00000000" w:rsidP="00F013FC">
            <w:pPr>
              <w:jc w:val="center"/>
              <w:rPr>
                <w:lang w:eastAsia="en-CA"/>
              </w:rPr>
            </w:pPr>
            <w:sdt>
              <w:sdtPr>
                <w:rPr>
                  <w:lang w:eastAsia="en-CA"/>
                </w:rPr>
                <w:id w:val="547339107"/>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2249C65E" w14:textId="1F329624" w:rsidR="00F013FC" w:rsidRDefault="00000000" w:rsidP="00F013FC">
            <w:pPr>
              <w:jc w:val="center"/>
              <w:rPr>
                <w:lang w:eastAsia="en-CA"/>
              </w:rPr>
            </w:pPr>
            <w:sdt>
              <w:sdtPr>
                <w:rPr>
                  <w:lang w:eastAsia="en-CA"/>
                </w:rPr>
                <w:id w:val="-372388606"/>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034BDA65" w14:textId="77777777" w:rsidR="00F013FC" w:rsidRDefault="00F013FC" w:rsidP="00F013FC">
            <w:pPr>
              <w:jc w:val="center"/>
              <w:rPr>
                <w:lang w:eastAsia="en-CA"/>
              </w:rPr>
            </w:pPr>
          </w:p>
        </w:tc>
        <w:tc>
          <w:tcPr>
            <w:tcW w:w="3288" w:type="dxa"/>
            <w:shd w:val="clear" w:color="auto" w:fill="F2F2F2" w:themeFill="background1" w:themeFillShade="F2"/>
          </w:tcPr>
          <w:p w14:paraId="10060ACB" w14:textId="77777777" w:rsidR="00F013FC" w:rsidRDefault="00F013FC" w:rsidP="00F013FC">
            <w:pPr>
              <w:rPr>
                <w:lang w:eastAsia="en-CA"/>
              </w:rPr>
            </w:pPr>
          </w:p>
        </w:tc>
      </w:tr>
      <w:tr w:rsidR="00F013FC" w14:paraId="044EEB3E" w14:textId="77777777" w:rsidTr="00DD2645">
        <w:tc>
          <w:tcPr>
            <w:tcW w:w="3060" w:type="dxa"/>
            <w:shd w:val="clear" w:color="auto" w:fill="F2F2F2" w:themeFill="background1" w:themeFillShade="F2"/>
          </w:tcPr>
          <w:p w14:paraId="614E46CF" w14:textId="66DD2179" w:rsidR="00F013FC" w:rsidRDefault="00F013FC" w:rsidP="00F013FC">
            <w:pPr>
              <w:rPr>
                <w:lang w:eastAsia="en-CA"/>
              </w:rPr>
            </w:pPr>
            <w:r w:rsidRPr="00E75D62">
              <w:t>CRU 163</w:t>
            </w:r>
            <w:r w:rsidRPr="00E75D62">
              <w:rPr>
                <w:rFonts w:ascii="Cambria Math" w:hAnsi="Cambria Math" w:cs="Cambria Math"/>
              </w:rPr>
              <w:t>‐</w:t>
            </w:r>
            <w:r w:rsidRPr="00E75D62">
              <w:t xml:space="preserve"> washroom HORN/STROBE - HORN TEST</w:t>
            </w:r>
          </w:p>
        </w:tc>
        <w:tc>
          <w:tcPr>
            <w:tcW w:w="907" w:type="dxa"/>
            <w:shd w:val="clear" w:color="auto" w:fill="F2F2F2" w:themeFill="background1" w:themeFillShade="F2"/>
            <w:vAlign w:val="center"/>
          </w:tcPr>
          <w:p w14:paraId="12FF6BD6" w14:textId="77777777" w:rsidR="00F013FC" w:rsidRDefault="00F013FC" w:rsidP="00F013FC">
            <w:pPr>
              <w:rPr>
                <w:lang w:eastAsia="en-CA"/>
              </w:rPr>
            </w:pPr>
          </w:p>
        </w:tc>
        <w:tc>
          <w:tcPr>
            <w:tcW w:w="686" w:type="dxa"/>
            <w:shd w:val="clear" w:color="auto" w:fill="F2F2F2" w:themeFill="background1" w:themeFillShade="F2"/>
          </w:tcPr>
          <w:p w14:paraId="6BD8B526" w14:textId="380C37DE"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73AA6CC9" w14:textId="77777777" w:rsidR="00F013FC" w:rsidRDefault="00F013FC" w:rsidP="00F013FC">
            <w:pPr>
              <w:jc w:val="center"/>
              <w:rPr>
                <w:lang w:eastAsia="en-CA"/>
              </w:rPr>
            </w:pPr>
          </w:p>
        </w:tc>
        <w:tc>
          <w:tcPr>
            <w:tcW w:w="1101" w:type="dxa"/>
            <w:shd w:val="clear" w:color="auto" w:fill="F2F2F2" w:themeFill="background1" w:themeFillShade="F2"/>
          </w:tcPr>
          <w:p w14:paraId="6C1C5021" w14:textId="77777777" w:rsidR="00F013FC" w:rsidRDefault="00F013FC" w:rsidP="00F013FC">
            <w:pPr>
              <w:jc w:val="center"/>
              <w:rPr>
                <w:lang w:eastAsia="en-CA"/>
              </w:rPr>
            </w:pPr>
          </w:p>
        </w:tc>
        <w:tc>
          <w:tcPr>
            <w:tcW w:w="850" w:type="dxa"/>
            <w:shd w:val="clear" w:color="auto" w:fill="F2F2F2" w:themeFill="background1" w:themeFillShade="F2"/>
            <w:vAlign w:val="center"/>
          </w:tcPr>
          <w:p w14:paraId="153AFE99" w14:textId="77777777" w:rsidR="00F013FC" w:rsidRDefault="00F013FC" w:rsidP="00F013FC">
            <w:pPr>
              <w:jc w:val="center"/>
              <w:rPr>
                <w:lang w:eastAsia="en-CA"/>
              </w:rPr>
            </w:pPr>
          </w:p>
        </w:tc>
        <w:tc>
          <w:tcPr>
            <w:tcW w:w="448" w:type="dxa"/>
            <w:shd w:val="clear" w:color="auto" w:fill="F2F2F2" w:themeFill="background1" w:themeFillShade="F2"/>
          </w:tcPr>
          <w:p w14:paraId="1345E9C2" w14:textId="413ECC6B" w:rsidR="00F013FC" w:rsidRDefault="00000000" w:rsidP="00F013FC">
            <w:pPr>
              <w:jc w:val="center"/>
              <w:rPr>
                <w:lang w:eastAsia="en-CA"/>
              </w:rPr>
            </w:pPr>
            <w:sdt>
              <w:sdtPr>
                <w:rPr>
                  <w:lang w:eastAsia="en-CA"/>
                </w:rPr>
                <w:id w:val="69855357"/>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7C257776" w14:textId="77777777" w:rsidR="00F013FC" w:rsidRDefault="00F013FC" w:rsidP="00F013FC">
            <w:pPr>
              <w:jc w:val="center"/>
              <w:rPr>
                <w:lang w:eastAsia="en-CA"/>
              </w:rPr>
            </w:pPr>
          </w:p>
        </w:tc>
        <w:tc>
          <w:tcPr>
            <w:tcW w:w="448" w:type="dxa"/>
            <w:shd w:val="clear" w:color="auto" w:fill="F2F2F2" w:themeFill="background1" w:themeFillShade="F2"/>
          </w:tcPr>
          <w:p w14:paraId="4464EEB7" w14:textId="5469B119" w:rsidR="00F013FC" w:rsidRDefault="00000000" w:rsidP="00F013FC">
            <w:pPr>
              <w:jc w:val="center"/>
              <w:rPr>
                <w:lang w:eastAsia="en-CA"/>
              </w:rPr>
            </w:pPr>
            <w:sdt>
              <w:sdtPr>
                <w:rPr>
                  <w:lang w:eastAsia="en-CA"/>
                </w:rPr>
                <w:id w:val="1081334266"/>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6F26BE44" w14:textId="6DE60A3C" w:rsidR="00F013FC" w:rsidRDefault="00000000" w:rsidP="00F013FC">
            <w:pPr>
              <w:jc w:val="center"/>
              <w:rPr>
                <w:lang w:eastAsia="en-CA"/>
              </w:rPr>
            </w:pPr>
            <w:sdt>
              <w:sdtPr>
                <w:rPr>
                  <w:lang w:eastAsia="en-CA"/>
                </w:rPr>
                <w:id w:val="-1386874110"/>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3C5E2419" w14:textId="1ED1824F" w:rsidR="00F013FC" w:rsidRDefault="00000000" w:rsidP="00F013FC">
            <w:pPr>
              <w:jc w:val="center"/>
              <w:rPr>
                <w:lang w:eastAsia="en-CA"/>
              </w:rPr>
            </w:pPr>
            <w:sdt>
              <w:sdtPr>
                <w:rPr>
                  <w:lang w:eastAsia="en-CA"/>
                </w:rPr>
                <w:id w:val="-445856270"/>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029BB46B" w14:textId="77777777" w:rsidR="00F013FC" w:rsidRDefault="00F013FC" w:rsidP="00F013FC">
            <w:pPr>
              <w:jc w:val="center"/>
              <w:rPr>
                <w:lang w:eastAsia="en-CA"/>
              </w:rPr>
            </w:pPr>
          </w:p>
        </w:tc>
        <w:tc>
          <w:tcPr>
            <w:tcW w:w="3288" w:type="dxa"/>
            <w:shd w:val="clear" w:color="auto" w:fill="F2F2F2" w:themeFill="background1" w:themeFillShade="F2"/>
          </w:tcPr>
          <w:p w14:paraId="2A651E7A" w14:textId="77777777" w:rsidR="00F013FC" w:rsidRDefault="00F013FC" w:rsidP="00F013FC">
            <w:pPr>
              <w:rPr>
                <w:lang w:eastAsia="en-CA"/>
              </w:rPr>
            </w:pPr>
          </w:p>
        </w:tc>
      </w:tr>
      <w:tr w:rsidR="00F013FC" w14:paraId="1859AC8A" w14:textId="77777777" w:rsidTr="00DD2645">
        <w:tc>
          <w:tcPr>
            <w:tcW w:w="3060" w:type="dxa"/>
            <w:shd w:val="clear" w:color="auto" w:fill="F2F2F2" w:themeFill="background1" w:themeFillShade="F2"/>
          </w:tcPr>
          <w:p w14:paraId="62A3677D" w14:textId="34AA24C3" w:rsidR="00F013FC" w:rsidRDefault="00F013FC" w:rsidP="00F013FC">
            <w:pPr>
              <w:rPr>
                <w:lang w:eastAsia="en-CA"/>
              </w:rPr>
            </w:pPr>
            <w:r w:rsidRPr="00E75D62">
              <w:t>CRU 163</w:t>
            </w:r>
            <w:r w:rsidRPr="00E75D62">
              <w:rPr>
                <w:rFonts w:ascii="Cambria Math" w:hAnsi="Cambria Math" w:cs="Cambria Math"/>
              </w:rPr>
              <w:t>‐</w:t>
            </w:r>
            <w:r w:rsidRPr="00E75D62">
              <w:t xml:space="preserve"> washroom HORN/STROBE - STROBE TEST</w:t>
            </w:r>
          </w:p>
        </w:tc>
        <w:tc>
          <w:tcPr>
            <w:tcW w:w="907" w:type="dxa"/>
            <w:shd w:val="clear" w:color="auto" w:fill="F2F2F2" w:themeFill="background1" w:themeFillShade="F2"/>
            <w:vAlign w:val="center"/>
          </w:tcPr>
          <w:p w14:paraId="31C60891" w14:textId="77777777" w:rsidR="00F013FC" w:rsidRDefault="00F013FC" w:rsidP="00F013FC">
            <w:pPr>
              <w:rPr>
                <w:lang w:eastAsia="en-CA"/>
              </w:rPr>
            </w:pPr>
          </w:p>
        </w:tc>
        <w:tc>
          <w:tcPr>
            <w:tcW w:w="686" w:type="dxa"/>
            <w:shd w:val="clear" w:color="auto" w:fill="F2F2F2" w:themeFill="background1" w:themeFillShade="F2"/>
          </w:tcPr>
          <w:p w14:paraId="15437A92" w14:textId="47C81E95"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58C1E8FC" w14:textId="77777777" w:rsidR="00F013FC" w:rsidRDefault="00F013FC" w:rsidP="00F013FC">
            <w:pPr>
              <w:jc w:val="center"/>
              <w:rPr>
                <w:lang w:eastAsia="en-CA"/>
              </w:rPr>
            </w:pPr>
          </w:p>
        </w:tc>
        <w:tc>
          <w:tcPr>
            <w:tcW w:w="1101" w:type="dxa"/>
            <w:shd w:val="clear" w:color="auto" w:fill="F2F2F2" w:themeFill="background1" w:themeFillShade="F2"/>
          </w:tcPr>
          <w:p w14:paraId="2214035C" w14:textId="77777777" w:rsidR="00F013FC" w:rsidRDefault="00F013FC" w:rsidP="00F013FC">
            <w:pPr>
              <w:jc w:val="center"/>
              <w:rPr>
                <w:lang w:eastAsia="en-CA"/>
              </w:rPr>
            </w:pPr>
          </w:p>
        </w:tc>
        <w:tc>
          <w:tcPr>
            <w:tcW w:w="850" w:type="dxa"/>
            <w:shd w:val="clear" w:color="auto" w:fill="F2F2F2" w:themeFill="background1" w:themeFillShade="F2"/>
            <w:vAlign w:val="center"/>
          </w:tcPr>
          <w:p w14:paraId="74D1A4E7" w14:textId="77777777" w:rsidR="00F013FC" w:rsidRDefault="00F013FC" w:rsidP="00F013FC">
            <w:pPr>
              <w:jc w:val="center"/>
              <w:rPr>
                <w:lang w:eastAsia="en-CA"/>
              </w:rPr>
            </w:pPr>
          </w:p>
        </w:tc>
        <w:tc>
          <w:tcPr>
            <w:tcW w:w="448" w:type="dxa"/>
            <w:shd w:val="clear" w:color="auto" w:fill="F2F2F2" w:themeFill="background1" w:themeFillShade="F2"/>
          </w:tcPr>
          <w:p w14:paraId="29B032DF" w14:textId="532F6EB7" w:rsidR="00F013FC" w:rsidRDefault="00000000" w:rsidP="00F013FC">
            <w:pPr>
              <w:jc w:val="center"/>
              <w:rPr>
                <w:lang w:eastAsia="en-CA"/>
              </w:rPr>
            </w:pPr>
            <w:sdt>
              <w:sdtPr>
                <w:rPr>
                  <w:lang w:eastAsia="en-CA"/>
                </w:rPr>
                <w:id w:val="1114183097"/>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679C5FB7" w14:textId="77777777" w:rsidR="00F013FC" w:rsidRDefault="00F013FC" w:rsidP="00F013FC">
            <w:pPr>
              <w:jc w:val="center"/>
              <w:rPr>
                <w:lang w:eastAsia="en-CA"/>
              </w:rPr>
            </w:pPr>
          </w:p>
        </w:tc>
        <w:tc>
          <w:tcPr>
            <w:tcW w:w="448" w:type="dxa"/>
            <w:shd w:val="clear" w:color="auto" w:fill="F2F2F2" w:themeFill="background1" w:themeFillShade="F2"/>
          </w:tcPr>
          <w:p w14:paraId="7510CCFD" w14:textId="18246416" w:rsidR="00F013FC" w:rsidRDefault="00000000" w:rsidP="00F013FC">
            <w:pPr>
              <w:jc w:val="center"/>
              <w:rPr>
                <w:lang w:eastAsia="en-CA"/>
              </w:rPr>
            </w:pPr>
            <w:sdt>
              <w:sdtPr>
                <w:rPr>
                  <w:lang w:eastAsia="en-CA"/>
                </w:rPr>
                <w:id w:val="-344552455"/>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2094FA20" w14:textId="01BCBDA0" w:rsidR="00F013FC" w:rsidRDefault="00000000" w:rsidP="00F013FC">
            <w:pPr>
              <w:jc w:val="center"/>
              <w:rPr>
                <w:lang w:eastAsia="en-CA"/>
              </w:rPr>
            </w:pPr>
            <w:sdt>
              <w:sdtPr>
                <w:rPr>
                  <w:lang w:eastAsia="en-CA"/>
                </w:rPr>
                <w:id w:val="1514575181"/>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0E4C6CFA" w14:textId="711CF148" w:rsidR="00F013FC" w:rsidRDefault="00000000" w:rsidP="00F013FC">
            <w:pPr>
              <w:jc w:val="center"/>
              <w:rPr>
                <w:lang w:eastAsia="en-CA"/>
              </w:rPr>
            </w:pPr>
            <w:sdt>
              <w:sdtPr>
                <w:rPr>
                  <w:lang w:eastAsia="en-CA"/>
                </w:rPr>
                <w:id w:val="-855578249"/>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24FD7403" w14:textId="77777777" w:rsidR="00F013FC" w:rsidRDefault="00F013FC" w:rsidP="00F013FC">
            <w:pPr>
              <w:jc w:val="center"/>
              <w:rPr>
                <w:lang w:eastAsia="en-CA"/>
              </w:rPr>
            </w:pPr>
          </w:p>
        </w:tc>
        <w:tc>
          <w:tcPr>
            <w:tcW w:w="3288" w:type="dxa"/>
            <w:shd w:val="clear" w:color="auto" w:fill="F2F2F2" w:themeFill="background1" w:themeFillShade="F2"/>
          </w:tcPr>
          <w:p w14:paraId="2A584B9E" w14:textId="77777777" w:rsidR="00F013FC" w:rsidRDefault="00F013FC" w:rsidP="00F013FC">
            <w:pPr>
              <w:rPr>
                <w:lang w:eastAsia="en-CA"/>
              </w:rPr>
            </w:pPr>
          </w:p>
        </w:tc>
      </w:tr>
      <w:tr w:rsidR="00F013FC" w14:paraId="526BD25B" w14:textId="77777777" w:rsidTr="00DD2645">
        <w:tc>
          <w:tcPr>
            <w:tcW w:w="3060" w:type="dxa"/>
            <w:shd w:val="clear" w:color="auto" w:fill="F2F2F2" w:themeFill="background1" w:themeFillShade="F2"/>
          </w:tcPr>
          <w:p w14:paraId="433CF031" w14:textId="09823BAE" w:rsidR="00F013FC" w:rsidRDefault="00F013FC" w:rsidP="00F013FC">
            <w:pPr>
              <w:rPr>
                <w:lang w:eastAsia="en-CA"/>
              </w:rPr>
            </w:pPr>
            <w:r w:rsidRPr="00E75D62">
              <w:t>CRU 163</w:t>
            </w:r>
            <w:r w:rsidRPr="00E75D62">
              <w:rPr>
                <w:rFonts w:ascii="Cambria Math" w:hAnsi="Cambria Math" w:cs="Cambria Math"/>
              </w:rPr>
              <w:t>‐</w:t>
            </w:r>
            <w:r w:rsidRPr="00E75D62">
              <w:t xml:space="preserve"> fitting rooms HORN/STROBE - HORN TEST</w:t>
            </w:r>
          </w:p>
        </w:tc>
        <w:tc>
          <w:tcPr>
            <w:tcW w:w="907" w:type="dxa"/>
            <w:shd w:val="clear" w:color="auto" w:fill="F2F2F2" w:themeFill="background1" w:themeFillShade="F2"/>
            <w:vAlign w:val="center"/>
          </w:tcPr>
          <w:p w14:paraId="13D75B46" w14:textId="77777777" w:rsidR="00F013FC" w:rsidRDefault="00F013FC" w:rsidP="00F013FC">
            <w:pPr>
              <w:rPr>
                <w:lang w:eastAsia="en-CA"/>
              </w:rPr>
            </w:pPr>
          </w:p>
        </w:tc>
        <w:tc>
          <w:tcPr>
            <w:tcW w:w="686" w:type="dxa"/>
            <w:shd w:val="clear" w:color="auto" w:fill="F2F2F2" w:themeFill="background1" w:themeFillShade="F2"/>
          </w:tcPr>
          <w:p w14:paraId="47D54D3E" w14:textId="634A1949"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5D0121EE" w14:textId="77777777" w:rsidR="00F013FC" w:rsidRDefault="00F013FC" w:rsidP="00F013FC">
            <w:pPr>
              <w:jc w:val="center"/>
              <w:rPr>
                <w:lang w:eastAsia="en-CA"/>
              </w:rPr>
            </w:pPr>
          </w:p>
        </w:tc>
        <w:tc>
          <w:tcPr>
            <w:tcW w:w="1101" w:type="dxa"/>
            <w:shd w:val="clear" w:color="auto" w:fill="F2F2F2" w:themeFill="background1" w:themeFillShade="F2"/>
          </w:tcPr>
          <w:p w14:paraId="0F7FA292" w14:textId="77777777" w:rsidR="00F013FC" w:rsidRDefault="00F013FC" w:rsidP="00F013FC">
            <w:pPr>
              <w:jc w:val="center"/>
              <w:rPr>
                <w:lang w:eastAsia="en-CA"/>
              </w:rPr>
            </w:pPr>
          </w:p>
        </w:tc>
        <w:tc>
          <w:tcPr>
            <w:tcW w:w="850" w:type="dxa"/>
            <w:shd w:val="clear" w:color="auto" w:fill="F2F2F2" w:themeFill="background1" w:themeFillShade="F2"/>
            <w:vAlign w:val="center"/>
          </w:tcPr>
          <w:p w14:paraId="2E8C7F3A" w14:textId="77777777" w:rsidR="00F013FC" w:rsidRDefault="00F013FC" w:rsidP="00F013FC">
            <w:pPr>
              <w:jc w:val="center"/>
              <w:rPr>
                <w:lang w:eastAsia="en-CA"/>
              </w:rPr>
            </w:pPr>
          </w:p>
        </w:tc>
        <w:tc>
          <w:tcPr>
            <w:tcW w:w="448" w:type="dxa"/>
            <w:shd w:val="clear" w:color="auto" w:fill="F2F2F2" w:themeFill="background1" w:themeFillShade="F2"/>
          </w:tcPr>
          <w:p w14:paraId="5EF992C9" w14:textId="7A7E30E6" w:rsidR="00F013FC" w:rsidRDefault="00000000" w:rsidP="00F013FC">
            <w:pPr>
              <w:jc w:val="center"/>
              <w:rPr>
                <w:lang w:eastAsia="en-CA"/>
              </w:rPr>
            </w:pPr>
            <w:sdt>
              <w:sdtPr>
                <w:rPr>
                  <w:lang w:eastAsia="en-CA"/>
                </w:rPr>
                <w:id w:val="-1150437972"/>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27810422" w14:textId="77777777" w:rsidR="00F013FC" w:rsidRDefault="00F013FC" w:rsidP="00F013FC">
            <w:pPr>
              <w:jc w:val="center"/>
              <w:rPr>
                <w:lang w:eastAsia="en-CA"/>
              </w:rPr>
            </w:pPr>
          </w:p>
        </w:tc>
        <w:tc>
          <w:tcPr>
            <w:tcW w:w="448" w:type="dxa"/>
            <w:shd w:val="clear" w:color="auto" w:fill="F2F2F2" w:themeFill="background1" w:themeFillShade="F2"/>
          </w:tcPr>
          <w:p w14:paraId="1B886166" w14:textId="12B13195" w:rsidR="00F013FC" w:rsidRDefault="00000000" w:rsidP="00F013FC">
            <w:pPr>
              <w:jc w:val="center"/>
              <w:rPr>
                <w:lang w:eastAsia="en-CA"/>
              </w:rPr>
            </w:pPr>
            <w:sdt>
              <w:sdtPr>
                <w:rPr>
                  <w:lang w:eastAsia="en-CA"/>
                </w:rPr>
                <w:id w:val="-1908376351"/>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5A0D3FC0" w14:textId="5445EC20" w:rsidR="00F013FC" w:rsidRDefault="00000000" w:rsidP="00F013FC">
            <w:pPr>
              <w:jc w:val="center"/>
              <w:rPr>
                <w:lang w:eastAsia="en-CA"/>
              </w:rPr>
            </w:pPr>
            <w:sdt>
              <w:sdtPr>
                <w:rPr>
                  <w:lang w:eastAsia="en-CA"/>
                </w:rPr>
                <w:id w:val="-2121909218"/>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49537D58" w14:textId="13315B2C" w:rsidR="00F013FC" w:rsidRDefault="00000000" w:rsidP="00F013FC">
            <w:pPr>
              <w:jc w:val="center"/>
              <w:rPr>
                <w:lang w:eastAsia="en-CA"/>
              </w:rPr>
            </w:pPr>
            <w:sdt>
              <w:sdtPr>
                <w:rPr>
                  <w:lang w:eastAsia="en-CA"/>
                </w:rPr>
                <w:id w:val="-54400721"/>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22FC7595" w14:textId="77777777" w:rsidR="00F013FC" w:rsidRDefault="00F013FC" w:rsidP="00F013FC">
            <w:pPr>
              <w:jc w:val="center"/>
              <w:rPr>
                <w:lang w:eastAsia="en-CA"/>
              </w:rPr>
            </w:pPr>
          </w:p>
        </w:tc>
        <w:tc>
          <w:tcPr>
            <w:tcW w:w="3288" w:type="dxa"/>
            <w:shd w:val="clear" w:color="auto" w:fill="F2F2F2" w:themeFill="background1" w:themeFillShade="F2"/>
          </w:tcPr>
          <w:p w14:paraId="4A379C16" w14:textId="77777777" w:rsidR="00F013FC" w:rsidRDefault="00F013FC" w:rsidP="00F013FC">
            <w:pPr>
              <w:rPr>
                <w:lang w:eastAsia="en-CA"/>
              </w:rPr>
            </w:pPr>
          </w:p>
        </w:tc>
      </w:tr>
      <w:tr w:rsidR="00F013FC" w14:paraId="3261F5B3" w14:textId="77777777" w:rsidTr="00DD2645">
        <w:tc>
          <w:tcPr>
            <w:tcW w:w="3060" w:type="dxa"/>
            <w:shd w:val="clear" w:color="auto" w:fill="F2F2F2" w:themeFill="background1" w:themeFillShade="F2"/>
          </w:tcPr>
          <w:p w14:paraId="0D71C926" w14:textId="5D255EF3" w:rsidR="00F013FC" w:rsidRDefault="00F013FC" w:rsidP="00F013FC">
            <w:pPr>
              <w:rPr>
                <w:lang w:eastAsia="en-CA"/>
              </w:rPr>
            </w:pPr>
            <w:r w:rsidRPr="00E75D62">
              <w:t>CRU 163</w:t>
            </w:r>
            <w:r w:rsidRPr="00E75D62">
              <w:rPr>
                <w:rFonts w:ascii="Cambria Math" w:hAnsi="Cambria Math" w:cs="Cambria Math"/>
              </w:rPr>
              <w:t>‐</w:t>
            </w:r>
            <w:r w:rsidRPr="00E75D62">
              <w:t xml:space="preserve"> fitting rooms HORN/STROBE - STROBE TEST</w:t>
            </w:r>
          </w:p>
        </w:tc>
        <w:tc>
          <w:tcPr>
            <w:tcW w:w="907" w:type="dxa"/>
            <w:shd w:val="clear" w:color="auto" w:fill="F2F2F2" w:themeFill="background1" w:themeFillShade="F2"/>
            <w:vAlign w:val="center"/>
          </w:tcPr>
          <w:p w14:paraId="613E7358" w14:textId="77777777" w:rsidR="00F013FC" w:rsidRDefault="00F013FC" w:rsidP="00F013FC">
            <w:pPr>
              <w:rPr>
                <w:lang w:eastAsia="en-CA"/>
              </w:rPr>
            </w:pPr>
          </w:p>
        </w:tc>
        <w:tc>
          <w:tcPr>
            <w:tcW w:w="686" w:type="dxa"/>
            <w:shd w:val="clear" w:color="auto" w:fill="F2F2F2" w:themeFill="background1" w:themeFillShade="F2"/>
          </w:tcPr>
          <w:p w14:paraId="33DBEE2E" w14:textId="2CB8F996"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174D342E" w14:textId="77777777" w:rsidR="00F013FC" w:rsidRDefault="00F013FC" w:rsidP="00F013FC">
            <w:pPr>
              <w:jc w:val="center"/>
              <w:rPr>
                <w:lang w:eastAsia="en-CA"/>
              </w:rPr>
            </w:pPr>
          </w:p>
        </w:tc>
        <w:tc>
          <w:tcPr>
            <w:tcW w:w="1101" w:type="dxa"/>
            <w:shd w:val="clear" w:color="auto" w:fill="F2F2F2" w:themeFill="background1" w:themeFillShade="F2"/>
          </w:tcPr>
          <w:p w14:paraId="07D7778B" w14:textId="77777777" w:rsidR="00F013FC" w:rsidRDefault="00F013FC" w:rsidP="00F013FC">
            <w:pPr>
              <w:jc w:val="center"/>
              <w:rPr>
                <w:lang w:eastAsia="en-CA"/>
              </w:rPr>
            </w:pPr>
          </w:p>
        </w:tc>
        <w:tc>
          <w:tcPr>
            <w:tcW w:w="850" w:type="dxa"/>
            <w:shd w:val="clear" w:color="auto" w:fill="F2F2F2" w:themeFill="background1" w:themeFillShade="F2"/>
            <w:vAlign w:val="center"/>
          </w:tcPr>
          <w:p w14:paraId="7011D720" w14:textId="77777777" w:rsidR="00F013FC" w:rsidRDefault="00F013FC" w:rsidP="00F013FC">
            <w:pPr>
              <w:jc w:val="center"/>
              <w:rPr>
                <w:lang w:eastAsia="en-CA"/>
              </w:rPr>
            </w:pPr>
          </w:p>
        </w:tc>
        <w:tc>
          <w:tcPr>
            <w:tcW w:w="448" w:type="dxa"/>
            <w:shd w:val="clear" w:color="auto" w:fill="F2F2F2" w:themeFill="background1" w:themeFillShade="F2"/>
          </w:tcPr>
          <w:p w14:paraId="7776D956" w14:textId="772D6D37" w:rsidR="00F013FC" w:rsidRDefault="00000000" w:rsidP="00F013FC">
            <w:pPr>
              <w:jc w:val="center"/>
              <w:rPr>
                <w:lang w:eastAsia="en-CA"/>
              </w:rPr>
            </w:pPr>
            <w:sdt>
              <w:sdtPr>
                <w:rPr>
                  <w:lang w:eastAsia="en-CA"/>
                </w:rPr>
                <w:id w:val="-1404217120"/>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257CBC0B" w14:textId="77777777" w:rsidR="00F013FC" w:rsidRDefault="00F013FC" w:rsidP="00F013FC">
            <w:pPr>
              <w:jc w:val="center"/>
              <w:rPr>
                <w:lang w:eastAsia="en-CA"/>
              </w:rPr>
            </w:pPr>
          </w:p>
        </w:tc>
        <w:tc>
          <w:tcPr>
            <w:tcW w:w="448" w:type="dxa"/>
            <w:shd w:val="clear" w:color="auto" w:fill="F2F2F2" w:themeFill="background1" w:themeFillShade="F2"/>
          </w:tcPr>
          <w:p w14:paraId="3D46B8F4" w14:textId="28555DF3" w:rsidR="00F013FC" w:rsidRDefault="00000000" w:rsidP="00F013FC">
            <w:pPr>
              <w:jc w:val="center"/>
              <w:rPr>
                <w:lang w:eastAsia="en-CA"/>
              </w:rPr>
            </w:pPr>
            <w:sdt>
              <w:sdtPr>
                <w:rPr>
                  <w:lang w:eastAsia="en-CA"/>
                </w:rPr>
                <w:id w:val="1703898497"/>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5D324301" w14:textId="7D1F1136" w:rsidR="00F013FC" w:rsidRDefault="00000000" w:rsidP="00F013FC">
            <w:pPr>
              <w:jc w:val="center"/>
              <w:rPr>
                <w:lang w:eastAsia="en-CA"/>
              </w:rPr>
            </w:pPr>
            <w:sdt>
              <w:sdtPr>
                <w:rPr>
                  <w:lang w:eastAsia="en-CA"/>
                </w:rPr>
                <w:id w:val="855693960"/>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6C415973" w14:textId="6B4C25D7" w:rsidR="00F013FC" w:rsidRDefault="00000000" w:rsidP="00F013FC">
            <w:pPr>
              <w:jc w:val="center"/>
              <w:rPr>
                <w:lang w:eastAsia="en-CA"/>
              </w:rPr>
            </w:pPr>
            <w:sdt>
              <w:sdtPr>
                <w:rPr>
                  <w:lang w:eastAsia="en-CA"/>
                </w:rPr>
                <w:id w:val="-821662098"/>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221173AF" w14:textId="77777777" w:rsidR="00F013FC" w:rsidRDefault="00F013FC" w:rsidP="00F013FC">
            <w:pPr>
              <w:jc w:val="center"/>
              <w:rPr>
                <w:lang w:eastAsia="en-CA"/>
              </w:rPr>
            </w:pPr>
          </w:p>
        </w:tc>
        <w:tc>
          <w:tcPr>
            <w:tcW w:w="3288" w:type="dxa"/>
            <w:shd w:val="clear" w:color="auto" w:fill="F2F2F2" w:themeFill="background1" w:themeFillShade="F2"/>
          </w:tcPr>
          <w:p w14:paraId="128FD16D" w14:textId="77777777" w:rsidR="00F013FC" w:rsidRDefault="00F013FC" w:rsidP="00F013FC">
            <w:pPr>
              <w:rPr>
                <w:lang w:eastAsia="en-CA"/>
              </w:rPr>
            </w:pPr>
          </w:p>
        </w:tc>
      </w:tr>
      <w:tr w:rsidR="00F013FC" w14:paraId="063207E3" w14:textId="77777777" w:rsidTr="00DD2645">
        <w:tc>
          <w:tcPr>
            <w:tcW w:w="3060" w:type="dxa"/>
            <w:shd w:val="clear" w:color="auto" w:fill="F2F2F2" w:themeFill="background1" w:themeFillShade="F2"/>
          </w:tcPr>
          <w:p w14:paraId="731BA938" w14:textId="2A9766DC" w:rsidR="00F013FC" w:rsidRDefault="00F013FC" w:rsidP="00F013FC">
            <w:pPr>
              <w:rPr>
                <w:lang w:eastAsia="en-CA"/>
              </w:rPr>
            </w:pPr>
            <w:r w:rsidRPr="00E75D62">
              <w:t>SECTION B PUMP RM HORN/STROBE - HORN TEST</w:t>
            </w:r>
          </w:p>
        </w:tc>
        <w:tc>
          <w:tcPr>
            <w:tcW w:w="907" w:type="dxa"/>
            <w:shd w:val="clear" w:color="auto" w:fill="F2F2F2" w:themeFill="background1" w:themeFillShade="F2"/>
            <w:vAlign w:val="center"/>
          </w:tcPr>
          <w:p w14:paraId="0737B758" w14:textId="77777777" w:rsidR="00F013FC" w:rsidRDefault="00F013FC" w:rsidP="00F013FC">
            <w:pPr>
              <w:rPr>
                <w:lang w:eastAsia="en-CA"/>
              </w:rPr>
            </w:pPr>
          </w:p>
        </w:tc>
        <w:tc>
          <w:tcPr>
            <w:tcW w:w="686" w:type="dxa"/>
            <w:shd w:val="clear" w:color="auto" w:fill="F2F2F2" w:themeFill="background1" w:themeFillShade="F2"/>
          </w:tcPr>
          <w:p w14:paraId="7F8150F4" w14:textId="4F4BB0D4" w:rsidR="00F013FC" w:rsidRDefault="00F013FC" w:rsidP="00F013FC">
            <w:pPr>
              <w:jc w:val="center"/>
              <w:rPr>
                <w:lang w:eastAsia="en-CA"/>
              </w:rPr>
            </w:pPr>
            <w:r w:rsidRPr="002B24FE">
              <w:t>H</w:t>
            </w:r>
          </w:p>
        </w:tc>
        <w:tc>
          <w:tcPr>
            <w:tcW w:w="667" w:type="dxa"/>
            <w:shd w:val="clear" w:color="auto" w:fill="F2F2F2" w:themeFill="background1" w:themeFillShade="F2"/>
            <w:vAlign w:val="center"/>
          </w:tcPr>
          <w:p w14:paraId="1F0BA45E" w14:textId="77777777" w:rsidR="00F013FC" w:rsidRDefault="00F013FC" w:rsidP="00F013FC">
            <w:pPr>
              <w:jc w:val="center"/>
              <w:rPr>
                <w:lang w:eastAsia="en-CA"/>
              </w:rPr>
            </w:pPr>
          </w:p>
        </w:tc>
        <w:tc>
          <w:tcPr>
            <w:tcW w:w="1101" w:type="dxa"/>
            <w:shd w:val="clear" w:color="auto" w:fill="F2F2F2" w:themeFill="background1" w:themeFillShade="F2"/>
          </w:tcPr>
          <w:p w14:paraId="1CAD6A37" w14:textId="77777777" w:rsidR="00F013FC" w:rsidRDefault="00F013FC" w:rsidP="00F013FC">
            <w:pPr>
              <w:jc w:val="center"/>
              <w:rPr>
                <w:lang w:eastAsia="en-CA"/>
              </w:rPr>
            </w:pPr>
          </w:p>
        </w:tc>
        <w:tc>
          <w:tcPr>
            <w:tcW w:w="850" w:type="dxa"/>
            <w:shd w:val="clear" w:color="auto" w:fill="F2F2F2" w:themeFill="background1" w:themeFillShade="F2"/>
            <w:vAlign w:val="center"/>
          </w:tcPr>
          <w:p w14:paraId="43D07F12" w14:textId="77777777" w:rsidR="00F013FC" w:rsidRDefault="00F013FC" w:rsidP="00F013FC">
            <w:pPr>
              <w:jc w:val="center"/>
              <w:rPr>
                <w:lang w:eastAsia="en-CA"/>
              </w:rPr>
            </w:pPr>
          </w:p>
        </w:tc>
        <w:tc>
          <w:tcPr>
            <w:tcW w:w="448" w:type="dxa"/>
            <w:shd w:val="clear" w:color="auto" w:fill="F2F2F2" w:themeFill="background1" w:themeFillShade="F2"/>
          </w:tcPr>
          <w:p w14:paraId="30A7AD22" w14:textId="27540A64" w:rsidR="00F013FC" w:rsidRDefault="00000000" w:rsidP="00F013FC">
            <w:pPr>
              <w:jc w:val="center"/>
              <w:rPr>
                <w:lang w:eastAsia="en-CA"/>
              </w:rPr>
            </w:pPr>
            <w:sdt>
              <w:sdtPr>
                <w:rPr>
                  <w:lang w:eastAsia="en-CA"/>
                </w:rPr>
                <w:id w:val="1233587098"/>
                <w14:checkbox>
                  <w14:checked w14:val="1"/>
                  <w14:checkedState w14:val="0050" w14:font="Wingdings 2"/>
                  <w14:uncheckedState w14:val="0020" w14:font="Wingdings 2"/>
                </w14:checkbox>
              </w:sdtPr>
              <w:sdtContent>
                <w:r w:rsidR="00F013FC" w:rsidRPr="00A313C3">
                  <w:rPr>
                    <w:lang w:eastAsia="en-CA"/>
                  </w:rPr>
                  <w:sym w:font="Wingdings 2" w:char="F050"/>
                </w:r>
              </w:sdtContent>
            </w:sdt>
          </w:p>
        </w:tc>
        <w:tc>
          <w:tcPr>
            <w:tcW w:w="1101" w:type="dxa"/>
            <w:shd w:val="clear" w:color="auto" w:fill="F2F2F2" w:themeFill="background1" w:themeFillShade="F2"/>
            <w:vAlign w:val="center"/>
          </w:tcPr>
          <w:p w14:paraId="2BA9B1CB" w14:textId="77777777" w:rsidR="00F013FC" w:rsidRDefault="00F013FC" w:rsidP="00F013FC">
            <w:pPr>
              <w:jc w:val="center"/>
              <w:rPr>
                <w:lang w:eastAsia="en-CA"/>
              </w:rPr>
            </w:pPr>
          </w:p>
        </w:tc>
        <w:tc>
          <w:tcPr>
            <w:tcW w:w="448" w:type="dxa"/>
            <w:shd w:val="clear" w:color="auto" w:fill="F2F2F2" w:themeFill="background1" w:themeFillShade="F2"/>
          </w:tcPr>
          <w:p w14:paraId="28167451" w14:textId="2CDD2852" w:rsidR="00F013FC" w:rsidRDefault="00000000" w:rsidP="00F013FC">
            <w:pPr>
              <w:jc w:val="center"/>
              <w:rPr>
                <w:lang w:eastAsia="en-CA"/>
              </w:rPr>
            </w:pPr>
            <w:sdt>
              <w:sdtPr>
                <w:rPr>
                  <w:lang w:eastAsia="en-CA"/>
                </w:rPr>
                <w:id w:val="-603736190"/>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48" w:type="dxa"/>
            <w:shd w:val="clear" w:color="auto" w:fill="F2F2F2" w:themeFill="background1" w:themeFillShade="F2"/>
          </w:tcPr>
          <w:p w14:paraId="00790A6A" w14:textId="78F37AFF" w:rsidR="00F013FC" w:rsidRDefault="00000000" w:rsidP="00F013FC">
            <w:pPr>
              <w:jc w:val="center"/>
              <w:rPr>
                <w:lang w:eastAsia="en-CA"/>
              </w:rPr>
            </w:pPr>
            <w:sdt>
              <w:sdtPr>
                <w:rPr>
                  <w:lang w:eastAsia="en-CA"/>
                </w:rPr>
                <w:id w:val="1472781323"/>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423" w:type="dxa"/>
            <w:shd w:val="clear" w:color="auto" w:fill="F2F2F2" w:themeFill="background1" w:themeFillShade="F2"/>
          </w:tcPr>
          <w:p w14:paraId="3E9146D2" w14:textId="02806769" w:rsidR="00F013FC" w:rsidRDefault="00000000" w:rsidP="00F013FC">
            <w:pPr>
              <w:jc w:val="center"/>
              <w:rPr>
                <w:lang w:eastAsia="en-CA"/>
              </w:rPr>
            </w:pPr>
            <w:sdt>
              <w:sdtPr>
                <w:rPr>
                  <w:lang w:eastAsia="en-CA"/>
                </w:rPr>
                <w:id w:val="-962036325"/>
                <w14:checkbox>
                  <w14:checked w14:val="1"/>
                  <w14:checkedState w14:val="0050" w14:font="Wingdings 2"/>
                  <w14:uncheckedState w14:val="0020" w14:font="Wingdings 2"/>
                </w14:checkbox>
              </w:sdtPr>
              <w:sdtContent>
                <w:r w:rsidR="00F013FC" w:rsidRPr="004238F6">
                  <w:rPr>
                    <w:lang w:eastAsia="en-CA"/>
                  </w:rPr>
                  <w:sym w:font="Wingdings 2" w:char="F050"/>
                </w:r>
              </w:sdtContent>
            </w:sdt>
          </w:p>
        </w:tc>
        <w:tc>
          <w:tcPr>
            <w:tcW w:w="964" w:type="dxa"/>
            <w:shd w:val="clear" w:color="auto" w:fill="F2F2F2" w:themeFill="background1" w:themeFillShade="F2"/>
            <w:vAlign w:val="center"/>
          </w:tcPr>
          <w:p w14:paraId="6656B69D" w14:textId="77777777" w:rsidR="00F013FC" w:rsidRDefault="00F013FC" w:rsidP="00F013FC">
            <w:pPr>
              <w:jc w:val="center"/>
              <w:rPr>
                <w:lang w:eastAsia="en-CA"/>
              </w:rPr>
            </w:pPr>
          </w:p>
        </w:tc>
        <w:tc>
          <w:tcPr>
            <w:tcW w:w="3288" w:type="dxa"/>
            <w:shd w:val="clear" w:color="auto" w:fill="F2F2F2" w:themeFill="background1" w:themeFillShade="F2"/>
          </w:tcPr>
          <w:p w14:paraId="27A87F8D" w14:textId="77777777" w:rsidR="00F013FC" w:rsidRDefault="00F013FC" w:rsidP="00F013FC">
            <w:pPr>
              <w:rPr>
                <w:lang w:eastAsia="en-CA"/>
              </w:rPr>
            </w:pPr>
          </w:p>
        </w:tc>
      </w:tr>
      <w:tr w:rsidR="00F013FC" w14:paraId="557CB310" w14:textId="77777777" w:rsidTr="00DD2645">
        <w:tc>
          <w:tcPr>
            <w:tcW w:w="3060" w:type="dxa"/>
            <w:shd w:val="clear" w:color="auto" w:fill="F2F2F2" w:themeFill="background1" w:themeFillShade="F2"/>
          </w:tcPr>
          <w:p w14:paraId="486543C4" w14:textId="172AA2B9" w:rsidR="00F013FC" w:rsidRDefault="00F013FC" w:rsidP="00F013FC">
            <w:pPr>
              <w:rPr>
                <w:lang w:eastAsia="en-CA"/>
              </w:rPr>
            </w:pPr>
            <w:r w:rsidRPr="00E75D62">
              <w:lastRenderedPageBreak/>
              <w:t>SECTION B PUMP RM HORN/STROBE - STROBE TEST</w:t>
            </w:r>
          </w:p>
        </w:tc>
        <w:tc>
          <w:tcPr>
            <w:tcW w:w="907" w:type="dxa"/>
            <w:shd w:val="clear" w:color="auto" w:fill="F2F2F2" w:themeFill="background1" w:themeFillShade="F2"/>
            <w:vAlign w:val="center"/>
          </w:tcPr>
          <w:p w14:paraId="6FE587CC" w14:textId="77777777" w:rsidR="00F013FC" w:rsidRDefault="00F013FC" w:rsidP="00F013FC">
            <w:pPr>
              <w:rPr>
                <w:lang w:eastAsia="en-CA"/>
              </w:rPr>
            </w:pPr>
          </w:p>
        </w:tc>
        <w:tc>
          <w:tcPr>
            <w:tcW w:w="686" w:type="dxa"/>
            <w:shd w:val="clear" w:color="auto" w:fill="F2F2F2" w:themeFill="background1" w:themeFillShade="F2"/>
          </w:tcPr>
          <w:p w14:paraId="539795E5" w14:textId="25CB9DD8" w:rsidR="00F013FC" w:rsidRDefault="00F013FC" w:rsidP="00F013FC">
            <w:pPr>
              <w:jc w:val="center"/>
              <w:rPr>
                <w:lang w:eastAsia="en-CA"/>
              </w:rPr>
            </w:pPr>
            <w:r w:rsidRPr="002B24FE">
              <w:t>V</w:t>
            </w:r>
          </w:p>
        </w:tc>
        <w:tc>
          <w:tcPr>
            <w:tcW w:w="667" w:type="dxa"/>
            <w:shd w:val="clear" w:color="auto" w:fill="F2F2F2" w:themeFill="background1" w:themeFillShade="F2"/>
            <w:vAlign w:val="center"/>
          </w:tcPr>
          <w:p w14:paraId="795E4489" w14:textId="77777777" w:rsidR="00F013FC" w:rsidRDefault="00F013FC" w:rsidP="00F013FC">
            <w:pPr>
              <w:jc w:val="center"/>
              <w:rPr>
                <w:lang w:eastAsia="en-CA"/>
              </w:rPr>
            </w:pPr>
          </w:p>
        </w:tc>
        <w:tc>
          <w:tcPr>
            <w:tcW w:w="1101" w:type="dxa"/>
            <w:shd w:val="clear" w:color="auto" w:fill="F2F2F2" w:themeFill="background1" w:themeFillShade="F2"/>
          </w:tcPr>
          <w:p w14:paraId="30782D83" w14:textId="77777777" w:rsidR="00F013FC" w:rsidRDefault="00F013FC" w:rsidP="00F013FC">
            <w:pPr>
              <w:jc w:val="center"/>
              <w:rPr>
                <w:lang w:eastAsia="en-CA"/>
              </w:rPr>
            </w:pPr>
          </w:p>
        </w:tc>
        <w:tc>
          <w:tcPr>
            <w:tcW w:w="850" w:type="dxa"/>
            <w:shd w:val="clear" w:color="auto" w:fill="F2F2F2" w:themeFill="background1" w:themeFillShade="F2"/>
            <w:vAlign w:val="center"/>
          </w:tcPr>
          <w:p w14:paraId="0D76CA3E" w14:textId="77777777" w:rsidR="00F013FC" w:rsidRDefault="00F013FC" w:rsidP="00F013FC">
            <w:pPr>
              <w:jc w:val="center"/>
              <w:rPr>
                <w:lang w:eastAsia="en-CA"/>
              </w:rPr>
            </w:pPr>
          </w:p>
        </w:tc>
        <w:tc>
          <w:tcPr>
            <w:tcW w:w="448" w:type="dxa"/>
            <w:shd w:val="clear" w:color="auto" w:fill="F2F2F2" w:themeFill="background1" w:themeFillShade="F2"/>
          </w:tcPr>
          <w:p w14:paraId="21396339" w14:textId="420C6472" w:rsidR="00F013FC" w:rsidRDefault="00000000" w:rsidP="00F013FC">
            <w:pPr>
              <w:jc w:val="center"/>
              <w:rPr>
                <w:lang w:eastAsia="en-CA"/>
              </w:rPr>
            </w:pPr>
            <w:sdt>
              <w:sdtPr>
                <w:rPr>
                  <w:lang w:eastAsia="en-CA"/>
                </w:rPr>
                <w:id w:val="1895313207"/>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31A04C1D" w14:textId="77777777" w:rsidR="00F013FC" w:rsidRDefault="00F013FC" w:rsidP="00F013FC">
            <w:pPr>
              <w:jc w:val="center"/>
              <w:rPr>
                <w:lang w:eastAsia="en-CA"/>
              </w:rPr>
            </w:pPr>
          </w:p>
        </w:tc>
        <w:tc>
          <w:tcPr>
            <w:tcW w:w="448" w:type="dxa"/>
            <w:shd w:val="clear" w:color="auto" w:fill="F2F2F2" w:themeFill="background1" w:themeFillShade="F2"/>
          </w:tcPr>
          <w:p w14:paraId="6D94B62B" w14:textId="5B8D41F7" w:rsidR="00F013FC" w:rsidRDefault="00000000" w:rsidP="00F013FC">
            <w:pPr>
              <w:jc w:val="center"/>
              <w:rPr>
                <w:lang w:eastAsia="en-CA"/>
              </w:rPr>
            </w:pPr>
            <w:sdt>
              <w:sdtPr>
                <w:rPr>
                  <w:lang w:eastAsia="en-CA"/>
                </w:rPr>
                <w:id w:val="351307620"/>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48" w:type="dxa"/>
            <w:shd w:val="clear" w:color="auto" w:fill="F2F2F2" w:themeFill="background1" w:themeFillShade="F2"/>
          </w:tcPr>
          <w:p w14:paraId="7D1D9451" w14:textId="21DEE157" w:rsidR="00F013FC" w:rsidRDefault="00000000" w:rsidP="00F013FC">
            <w:pPr>
              <w:jc w:val="center"/>
              <w:rPr>
                <w:lang w:eastAsia="en-CA"/>
              </w:rPr>
            </w:pPr>
            <w:sdt>
              <w:sdtPr>
                <w:rPr>
                  <w:lang w:eastAsia="en-CA"/>
                </w:rPr>
                <w:id w:val="1977882299"/>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72CFDBA3" w14:textId="083D251C" w:rsidR="00F013FC" w:rsidRDefault="00000000" w:rsidP="00F013FC">
            <w:pPr>
              <w:jc w:val="center"/>
              <w:rPr>
                <w:lang w:eastAsia="en-CA"/>
              </w:rPr>
            </w:pPr>
            <w:sdt>
              <w:sdtPr>
                <w:rPr>
                  <w:lang w:eastAsia="en-CA"/>
                </w:rPr>
                <w:id w:val="-1413458569"/>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2B29F1EE" w14:textId="77777777" w:rsidR="00F013FC" w:rsidRDefault="00F013FC" w:rsidP="00F013FC">
            <w:pPr>
              <w:jc w:val="center"/>
              <w:rPr>
                <w:lang w:eastAsia="en-CA"/>
              </w:rPr>
            </w:pPr>
          </w:p>
        </w:tc>
        <w:tc>
          <w:tcPr>
            <w:tcW w:w="3288" w:type="dxa"/>
            <w:shd w:val="clear" w:color="auto" w:fill="F2F2F2" w:themeFill="background1" w:themeFillShade="F2"/>
          </w:tcPr>
          <w:p w14:paraId="0332F8BA" w14:textId="77777777" w:rsidR="00F013FC" w:rsidRDefault="00F013FC" w:rsidP="00F013FC">
            <w:pPr>
              <w:rPr>
                <w:lang w:eastAsia="en-CA"/>
              </w:rPr>
            </w:pPr>
          </w:p>
        </w:tc>
      </w:tr>
      <w:tr w:rsidR="00F013FC" w14:paraId="6772FA55" w14:textId="77777777" w:rsidTr="00DD2645">
        <w:tc>
          <w:tcPr>
            <w:tcW w:w="3060" w:type="dxa"/>
            <w:shd w:val="clear" w:color="auto" w:fill="F2F2F2" w:themeFill="background1" w:themeFillShade="F2"/>
          </w:tcPr>
          <w:p w14:paraId="2BEE4F32" w14:textId="046C9129" w:rsidR="00F013FC" w:rsidRDefault="00F013FC" w:rsidP="00F013FC">
            <w:pPr>
              <w:rPr>
                <w:lang w:eastAsia="en-CA"/>
              </w:rPr>
            </w:pPr>
            <w:r w:rsidRPr="00E75D62">
              <w:t xml:space="preserve">BOOSTER 1 </w:t>
            </w:r>
            <w:r w:rsidRPr="00E75D62">
              <w:rPr>
                <w:rFonts w:ascii="Cambria Math" w:hAnsi="Cambria Math" w:cs="Cambria Math"/>
              </w:rPr>
              <w:t>‐</w:t>
            </w:r>
            <w:r w:rsidRPr="00E75D62">
              <w:t>NAC 1</w:t>
            </w:r>
          </w:p>
        </w:tc>
        <w:tc>
          <w:tcPr>
            <w:tcW w:w="907" w:type="dxa"/>
            <w:shd w:val="clear" w:color="auto" w:fill="F2F2F2" w:themeFill="background1" w:themeFillShade="F2"/>
            <w:vAlign w:val="center"/>
          </w:tcPr>
          <w:p w14:paraId="70610E99" w14:textId="77777777" w:rsidR="00F013FC" w:rsidRDefault="00F013FC" w:rsidP="00F013FC">
            <w:pPr>
              <w:rPr>
                <w:lang w:eastAsia="en-CA"/>
              </w:rPr>
            </w:pPr>
          </w:p>
        </w:tc>
        <w:tc>
          <w:tcPr>
            <w:tcW w:w="686" w:type="dxa"/>
            <w:shd w:val="clear" w:color="auto" w:fill="F2F2F2" w:themeFill="background1" w:themeFillShade="F2"/>
          </w:tcPr>
          <w:p w14:paraId="5679F0D4" w14:textId="0F731F5E"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1F18C890" w14:textId="77777777" w:rsidR="00F013FC" w:rsidRDefault="00F013FC" w:rsidP="00F013FC">
            <w:pPr>
              <w:jc w:val="center"/>
              <w:rPr>
                <w:lang w:eastAsia="en-CA"/>
              </w:rPr>
            </w:pPr>
          </w:p>
        </w:tc>
        <w:tc>
          <w:tcPr>
            <w:tcW w:w="1101" w:type="dxa"/>
            <w:shd w:val="clear" w:color="auto" w:fill="F2F2F2" w:themeFill="background1" w:themeFillShade="F2"/>
          </w:tcPr>
          <w:p w14:paraId="14D30419" w14:textId="3DEA4257" w:rsidR="00F013FC" w:rsidRDefault="00F013FC" w:rsidP="00F013FC">
            <w:pPr>
              <w:jc w:val="center"/>
              <w:rPr>
                <w:lang w:eastAsia="en-CA"/>
              </w:rPr>
            </w:pPr>
            <w:r w:rsidRPr="00B707BD">
              <w:t>B1</w:t>
            </w:r>
          </w:p>
        </w:tc>
        <w:tc>
          <w:tcPr>
            <w:tcW w:w="850" w:type="dxa"/>
            <w:shd w:val="clear" w:color="auto" w:fill="F2F2F2" w:themeFill="background1" w:themeFillShade="F2"/>
            <w:vAlign w:val="center"/>
          </w:tcPr>
          <w:p w14:paraId="7E50E701" w14:textId="49B1C719" w:rsidR="00F013FC" w:rsidRDefault="00F013FC" w:rsidP="00F013FC">
            <w:pPr>
              <w:jc w:val="center"/>
              <w:rPr>
                <w:lang w:eastAsia="en-CA"/>
              </w:rPr>
            </w:pPr>
          </w:p>
        </w:tc>
        <w:tc>
          <w:tcPr>
            <w:tcW w:w="448" w:type="dxa"/>
            <w:shd w:val="clear" w:color="auto" w:fill="F2F2F2" w:themeFill="background1" w:themeFillShade="F2"/>
          </w:tcPr>
          <w:p w14:paraId="00BB0CD9" w14:textId="6900776E" w:rsidR="00F013FC" w:rsidRDefault="00000000" w:rsidP="00F013FC">
            <w:pPr>
              <w:jc w:val="center"/>
              <w:rPr>
                <w:lang w:eastAsia="en-CA"/>
              </w:rPr>
            </w:pPr>
            <w:sdt>
              <w:sdtPr>
                <w:rPr>
                  <w:lang w:eastAsia="en-CA"/>
                </w:rPr>
                <w:id w:val="-521468614"/>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22E8A17F" w14:textId="77777777" w:rsidR="00F013FC" w:rsidRDefault="00F013FC" w:rsidP="00F013FC">
            <w:pPr>
              <w:jc w:val="center"/>
              <w:rPr>
                <w:lang w:eastAsia="en-CA"/>
              </w:rPr>
            </w:pPr>
          </w:p>
        </w:tc>
        <w:tc>
          <w:tcPr>
            <w:tcW w:w="448" w:type="dxa"/>
            <w:shd w:val="clear" w:color="auto" w:fill="F2F2F2" w:themeFill="background1" w:themeFillShade="F2"/>
          </w:tcPr>
          <w:p w14:paraId="5188559C" w14:textId="322FADDA" w:rsidR="00F013FC" w:rsidRDefault="00000000" w:rsidP="00F013FC">
            <w:pPr>
              <w:jc w:val="center"/>
              <w:rPr>
                <w:lang w:eastAsia="en-CA"/>
              </w:rPr>
            </w:pPr>
            <w:sdt>
              <w:sdtPr>
                <w:rPr>
                  <w:lang w:eastAsia="en-CA"/>
                </w:rPr>
                <w:id w:val="-1437590894"/>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76492A28" w14:textId="046B8A26" w:rsidR="00F013FC" w:rsidRDefault="00000000" w:rsidP="00F013FC">
            <w:pPr>
              <w:jc w:val="center"/>
              <w:rPr>
                <w:lang w:eastAsia="en-CA"/>
              </w:rPr>
            </w:pPr>
            <w:sdt>
              <w:sdtPr>
                <w:rPr>
                  <w:lang w:eastAsia="en-CA"/>
                </w:rPr>
                <w:id w:val="-51473282"/>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6FE33903" w14:textId="3F295548" w:rsidR="00F013FC" w:rsidRDefault="00000000" w:rsidP="00F013FC">
            <w:pPr>
              <w:jc w:val="center"/>
              <w:rPr>
                <w:lang w:eastAsia="en-CA"/>
              </w:rPr>
            </w:pPr>
            <w:sdt>
              <w:sdtPr>
                <w:rPr>
                  <w:lang w:eastAsia="en-CA"/>
                </w:rPr>
                <w:id w:val="1502236646"/>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7B0F2B49" w14:textId="77777777" w:rsidR="00F013FC" w:rsidRDefault="00F013FC" w:rsidP="00F013FC">
            <w:pPr>
              <w:jc w:val="center"/>
              <w:rPr>
                <w:lang w:eastAsia="en-CA"/>
              </w:rPr>
            </w:pPr>
          </w:p>
        </w:tc>
        <w:tc>
          <w:tcPr>
            <w:tcW w:w="3288" w:type="dxa"/>
            <w:shd w:val="clear" w:color="auto" w:fill="F2F2F2" w:themeFill="background1" w:themeFillShade="F2"/>
          </w:tcPr>
          <w:p w14:paraId="0FFC91D3" w14:textId="53B1ECA5" w:rsidR="00F013FC" w:rsidRDefault="00F013FC" w:rsidP="00F013FC">
            <w:pPr>
              <w:rPr>
                <w:lang w:eastAsia="en-CA"/>
              </w:rPr>
            </w:pPr>
            <w:r w:rsidRPr="00954E8D">
              <w:t>OPEN/GR</w:t>
            </w:r>
          </w:p>
        </w:tc>
      </w:tr>
      <w:tr w:rsidR="00F013FC" w14:paraId="218BEE73" w14:textId="77777777" w:rsidTr="00DD2645">
        <w:tc>
          <w:tcPr>
            <w:tcW w:w="3060" w:type="dxa"/>
            <w:shd w:val="clear" w:color="auto" w:fill="F2F2F2" w:themeFill="background1" w:themeFillShade="F2"/>
          </w:tcPr>
          <w:p w14:paraId="40FA6EF0" w14:textId="0A8273E1" w:rsidR="00F013FC" w:rsidRDefault="00F013FC" w:rsidP="00F013FC">
            <w:pPr>
              <w:rPr>
                <w:lang w:eastAsia="en-CA"/>
              </w:rPr>
            </w:pPr>
            <w:r w:rsidRPr="00E75D62">
              <w:t xml:space="preserve">BOOSTER 1 </w:t>
            </w:r>
            <w:r w:rsidRPr="00E75D62">
              <w:rPr>
                <w:rFonts w:ascii="Cambria Math" w:hAnsi="Cambria Math" w:cs="Cambria Math"/>
              </w:rPr>
              <w:t>‐</w:t>
            </w:r>
            <w:r w:rsidRPr="00E75D62">
              <w:t>NAC2</w:t>
            </w:r>
          </w:p>
        </w:tc>
        <w:tc>
          <w:tcPr>
            <w:tcW w:w="907" w:type="dxa"/>
            <w:shd w:val="clear" w:color="auto" w:fill="F2F2F2" w:themeFill="background1" w:themeFillShade="F2"/>
            <w:vAlign w:val="center"/>
          </w:tcPr>
          <w:p w14:paraId="627EC1C8" w14:textId="77777777" w:rsidR="00F013FC" w:rsidRDefault="00F013FC" w:rsidP="00F013FC">
            <w:pPr>
              <w:rPr>
                <w:lang w:eastAsia="en-CA"/>
              </w:rPr>
            </w:pPr>
          </w:p>
        </w:tc>
        <w:tc>
          <w:tcPr>
            <w:tcW w:w="686" w:type="dxa"/>
            <w:shd w:val="clear" w:color="auto" w:fill="F2F2F2" w:themeFill="background1" w:themeFillShade="F2"/>
          </w:tcPr>
          <w:p w14:paraId="33DCF245" w14:textId="4E871FF5"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3E470806" w14:textId="77777777" w:rsidR="00F013FC" w:rsidRDefault="00F013FC" w:rsidP="00F013FC">
            <w:pPr>
              <w:jc w:val="center"/>
              <w:rPr>
                <w:lang w:eastAsia="en-CA"/>
              </w:rPr>
            </w:pPr>
          </w:p>
        </w:tc>
        <w:tc>
          <w:tcPr>
            <w:tcW w:w="1101" w:type="dxa"/>
            <w:shd w:val="clear" w:color="auto" w:fill="F2F2F2" w:themeFill="background1" w:themeFillShade="F2"/>
          </w:tcPr>
          <w:p w14:paraId="460BA88B" w14:textId="5EFFDF3E" w:rsidR="00F013FC" w:rsidRDefault="00F013FC" w:rsidP="00F013FC">
            <w:pPr>
              <w:jc w:val="center"/>
              <w:rPr>
                <w:lang w:eastAsia="en-CA"/>
              </w:rPr>
            </w:pPr>
            <w:r w:rsidRPr="00B707BD">
              <w:t>B1</w:t>
            </w:r>
          </w:p>
        </w:tc>
        <w:tc>
          <w:tcPr>
            <w:tcW w:w="850" w:type="dxa"/>
            <w:shd w:val="clear" w:color="auto" w:fill="F2F2F2" w:themeFill="background1" w:themeFillShade="F2"/>
            <w:vAlign w:val="center"/>
          </w:tcPr>
          <w:p w14:paraId="484DB895" w14:textId="442FE785" w:rsidR="00F013FC" w:rsidRDefault="00F013FC" w:rsidP="00F013FC">
            <w:pPr>
              <w:jc w:val="center"/>
              <w:rPr>
                <w:lang w:eastAsia="en-CA"/>
              </w:rPr>
            </w:pPr>
          </w:p>
        </w:tc>
        <w:tc>
          <w:tcPr>
            <w:tcW w:w="448" w:type="dxa"/>
            <w:shd w:val="clear" w:color="auto" w:fill="F2F2F2" w:themeFill="background1" w:themeFillShade="F2"/>
          </w:tcPr>
          <w:p w14:paraId="68AF0F08" w14:textId="49069730" w:rsidR="00F013FC" w:rsidRDefault="00000000" w:rsidP="00F013FC">
            <w:pPr>
              <w:jc w:val="center"/>
              <w:rPr>
                <w:lang w:eastAsia="en-CA"/>
              </w:rPr>
            </w:pPr>
            <w:sdt>
              <w:sdtPr>
                <w:rPr>
                  <w:lang w:eastAsia="en-CA"/>
                </w:rPr>
                <w:id w:val="-1545286883"/>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1EE09D1F" w14:textId="77777777" w:rsidR="00F013FC" w:rsidRDefault="00F013FC" w:rsidP="00F013FC">
            <w:pPr>
              <w:jc w:val="center"/>
              <w:rPr>
                <w:lang w:eastAsia="en-CA"/>
              </w:rPr>
            </w:pPr>
          </w:p>
        </w:tc>
        <w:tc>
          <w:tcPr>
            <w:tcW w:w="448" w:type="dxa"/>
            <w:shd w:val="clear" w:color="auto" w:fill="F2F2F2" w:themeFill="background1" w:themeFillShade="F2"/>
          </w:tcPr>
          <w:p w14:paraId="29F8615D" w14:textId="66FC4DC7" w:rsidR="00F013FC" w:rsidRDefault="00000000" w:rsidP="00F013FC">
            <w:pPr>
              <w:jc w:val="center"/>
              <w:rPr>
                <w:lang w:eastAsia="en-CA"/>
              </w:rPr>
            </w:pPr>
            <w:sdt>
              <w:sdtPr>
                <w:rPr>
                  <w:lang w:eastAsia="en-CA"/>
                </w:rPr>
                <w:id w:val="-1040120940"/>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38BC01FB" w14:textId="25B6A7B6" w:rsidR="00F013FC" w:rsidRDefault="00000000" w:rsidP="00F013FC">
            <w:pPr>
              <w:jc w:val="center"/>
              <w:rPr>
                <w:lang w:eastAsia="en-CA"/>
              </w:rPr>
            </w:pPr>
            <w:sdt>
              <w:sdtPr>
                <w:rPr>
                  <w:lang w:eastAsia="en-CA"/>
                </w:rPr>
                <w:id w:val="1497235970"/>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1FA4C1D1" w14:textId="33CAA970" w:rsidR="00F013FC" w:rsidRDefault="00000000" w:rsidP="00F013FC">
            <w:pPr>
              <w:jc w:val="center"/>
              <w:rPr>
                <w:lang w:eastAsia="en-CA"/>
              </w:rPr>
            </w:pPr>
            <w:sdt>
              <w:sdtPr>
                <w:rPr>
                  <w:lang w:eastAsia="en-CA"/>
                </w:rPr>
                <w:id w:val="1601370465"/>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0EAC3B48" w14:textId="77777777" w:rsidR="00F013FC" w:rsidRDefault="00F013FC" w:rsidP="00F013FC">
            <w:pPr>
              <w:jc w:val="center"/>
              <w:rPr>
                <w:lang w:eastAsia="en-CA"/>
              </w:rPr>
            </w:pPr>
          </w:p>
        </w:tc>
        <w:tc>
          <w:tcPr>
            <w:tcW w:w="3288" w:type="dxa"/>
            <w:shd w:val="clear" w:color="auto" w:fill="F2F2F2" w:themeFill="background1" w:themeFillShade="F2"/>
          </w:tcPr>
          <w:p w14:paraId="006AF028" w14:textId="77777777" w:rsidR="00F013FC" w:rsidRDefault="00F013FC" w:rsidP="00F013FC">
            <w:pPr>
              <w:rPr>
                <w:lang w:eastAsia="en-CA"/>
              </w:rPr>
            </w:pPr>
          </w:p>
        </w:tc>
      </w:tr>
      <w:tr w:rsidR="00F013FC" w14:paraId="286BF682" w14:textId="77777777" w:rsidTr="00DD2645">
        <w:tc>
          <w:tcPr>
            <w:tcW w:w="3060" w:type="dxa"/>
            <w:shd w:val="clear" w:color="auto" w:fill="F2F2F2" w:themeFill="background1" w:themeFillShade="F2"/>
          </w:tcPr>
          <w:p w14:paraId="104762EF" w14:textId="3C29EE03" w:rsidR="00F013FC" w:rsidRDefault="00F013FC" w:rsidP="00F013FC">
            <w:pPr>
              <w:rPr>
                <w:lang w:eastAsia="en-CA"/>
              </w:rPr>
            </w:pPr>
            <w:r w:rsidRPr="00E75D62">
              <w:t xml:space="preserve">BOOSTER 1 </w:t>
            </w:r>
            <w:r w:rsidRPr="00E75D62">
              <w:rPr>
                <w:rFonts w:ascii="Cambria Math" w:hAnsi="Cambria Math" w:cs="Cambria Math"/>
              </w:rPr>
              <w:t>‐</w:t>
            </w:r>
            <w:r w:rsidRPr="00E75D62">
              <w:t>NAC 3</w:t>
            </w:r>
          </w:p>
        </w:tc>
        <w:tc>
          <w:tcPr>
            <w:tcW w:w="907" w:type="dxa"/>
            <w:shd w:val="clear" w:color="auto" w:fill="F2F2F2" w:themeFill="background1" w:themeFillShade="F2"/>
            <w:vAlign w:val="center"/>
          </w:tcPr>
          <w:p w14:paraId="1DAB2FCC" w14:textId="77777777" w:rsidR="00F013FC" w:rsidRDefault="00F013FC" w:rsidP="00F013FC">
            <w:pPr>
              <w:rPr>
                <w:lang w:eastAsia="en-CA"/>
              </w:rPr>
            </w:pPr>
          </w:p>
        </w:tc>
        <w:tc>
          <w:tcPr>
            <w:tcW w:w="686" w:type="dxa"/>
            <w:shd w:val="clear" w:color="auto" w:fill="F2F2F2" w:themeFill="background1" w:themeFillShade="F2"/>
          </w:tcPr>
          <w:p w14:paraId="4B557372" w14:textId="30E1C66F"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283AC5CD" w14:textId="77777777" w:rsidR="00F013FC" w:rsidRDefault="00F013FC" w:rsidP="00F013FC">
            <w:pPr>
              <w:jc w:val="center"/>
              <w:rPr>
                <w:lang w:eastAsia="en-CA"/>
              </w:rPr>
            </w:pPr>
          </w:p>
        </w:tc>
        <w:tc>
          <w:tcPr>
            <w:tcW w:w="1101" w:type="dxa"/>
            <w:shd w:val="clear" w:color="auto" w:fill="F2F2F2" w:themeFill="background1" w:themeFillShade="F2"/>
          </w:tcPr>
          <w:p w14:paraId="71C3227C" w14:textId="19242CFC" w:rsidR="00F013FC" w:rsidRDefault="00F013FC" w:rsidP="00F013FC">
            <w:pPr>
              <w:jc w:val="center"/>
              <w:rPr>
                <w:lang w:eastAsia="en-CA"/>
              </w:rPr>
            </w:pPr>
            <w:r w:rsidRPr="00B707BD">
              <w:t>B1</w:t>
            </w:r>
          </w:p>
        </w:tc>
        <w:tc>
          <w:tcPr>
            <w:tcW w:w="850" w:type="dxa"/>
            <w:shd w:val="clear" w:color="auto" w:fill="F2F2F2" w:themeFill="background1" w:themeFillShade="F2"/>
            <w:vAlign w:val="center"/>
          </w:tcPr>
          <w:p w14:paraId="660EE728" w14:textId="7CD1B733" w:rsidR="00F013FC" w:rsidRDefault="00F013FC" w:rsidP="00F013FC">
            <w:pPr>
              <w:jc w:val="center"/>
              <w:rPr>
                <w:lang w:eastAsia="en-CA"/>
              </w:rPr>
            </w:pPr>
          </w:p>
        </w:tc>
        <w:tc>
          <w:tcPr>
            <w:tcW w:w="448" w:type="dxa"/>
            <w:shd w:val="clear" w:color="auto" w:fill="F2F2F2" w:themeFill="background1" w:themeFillShade="F2"/>
          </w:tcPr>
          <w:p w14:paraId="64C6C9F6" w14:textId="6B17859B" w:rsidR="00F013FC" w:rsidRDefault="00000000" w:rsidP="00F013FC">
            <w:pPr>
              <w:jc w:val="center"/>
              <w:rPr>
                <w:lang w:eastAsia="en-CA"/>
              </w:rPr>
            </w:pPr>
            <w:sdt>
              <w:sdtPr>
                <w:rPr>
                  <w:lang w:eastAsia="en-CA"/>
                </w:rPr>
                <w:id w:val="969248909"/>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393ED9CE" w14:textId="77777777" w:rsidR="00F013FC" w:rsidRDefault="00F013FC" w:rsidP="00F013FC">
            <w:pPr>
              <w:jc w:val="center"/>
              <w:rPr>
                <w:lang w:eastAsia="en-CA"/>
              </w:rPr>
            </w:pPr>
          </w:p>
        </w:tc>
        <w:tc>
          <w:tcPr>
            <w:tcW w:w="448" w:type="dxa"/>
            <w:shd w:val="clear" w:color="auto" w:fill="F2F2F2" w:themeFill="background1" w:themeFillShade="F2"/>
          </w:tcPr>
          <w:p w14:paraId="3B367BD8" w14:textId="68783C8F" w:rsidR="00F013FC" w:rsidRDefault="00000000" w:rsidP="00F013FC">
            <w:pPr>
              <w:jc w:val="center"/>
              <w:rPr>
                <w:lang w:eastAsia="en-CA"/>
              </w:rPr>
            </w:pPr>
            <w:sdt>
              <w:sdtPr>
                <w:rPr>
                  <w:lang w:eastAsia="en-CA"/>
                </w:rPr>
                <w:id w:val="-1521773098"/>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3439D64D" w14:textId="6D5CFFD9" w:rsidR="00F013FC" w:rsidRDefault="00000000" w:rsidP="00F013FC">
            <w:pPr>
              <w:jc w:val="center"/>
              <w:rPr>
                <w:lang w:eastAsia="en-CA"/>
              </w:rPr>
            </w:pPr>
            <w:sdt>
              <w:sdtPr>
                <w:rPr>
                  <w:lang w:eastAsia="en-CA"/>
                </w:rPr>
                <w:id w:val="-694619938"/>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29DF10BB" w14:textId="41E6C86F" w:rsidR="00F013FC" w:rsidRDefault="00000000" w:rsidP="00F013FC">
            <w:pPr>
              <w:jc w:val="center"/>
              <w:rPr>
                <w:lang w:eastAsia="en-CA"/>
              </w:rPr>
            </w:pPr>
            <w:sdt>
              <w:sdtPr>
                <w:rPr>
                  <w:lang w:eastAsia="en-CA"/>
                </w:rPr>
                <w:id w:val="27686335"/>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6D9197B8" w14:textId="77777777" w:rsidR="00F013FC" w:rsidRDefault="00F013FC" w:rsidP="00F013FC">
            <w:pPr>
              <w:jc w:val="center"/>
              <w:rPr>
                <w:lang w:eastAsia="en-CA"/>
              </w:rPr>
            </w:pPr>
          </w:p>
        </w:tc>
        <w:tc>
          <w:tcPr>
            <w:tcW w:w="3288" w:type="dxa"/>
            <w:shd w:val="clear" w:color="auto" w:fill="F2F2F2" w:themeFill="background1" w:themeFillShade="F2"/>
          </w:tcPr>
          <w:p w14:paraId="05765A1E" w14:textId="77777777" w:rsidR="00F013FC" w:rsidRDefault="00F013FC" w:rsidP="00F013FC">
            <w:pPr>
              <w:rPr>
                <w:lang w:eastAsia="en-CA"/>
              </w:rPr>
            </w:pPr>
          </w:p>
        </w:tc>
      </w:tr>
      <w:tr w:rsidR="00F013FC" w14:paraId="243EB9DA" w14:textId="77777777" w:rsidTr="00DD2645">
        <w:tc>
          <w:tcPr>
            <w:tcW w:w="3060" w:type="dxa"/>
            <w:shd w:val="clear" w:color="auto" w:fill="F2F2F2" w:themeFill="background1" w:themeFillShade="F2"/>
          </w:tcPr>
          <w:p w14:paraId="50DCA940" w14:textId="2DC660ED" w:rsidR="00F013FC" w:rsidRDefault="00F013FC" w:rsidP="00F013FC">
            <w:pPr>
              <w:rPr>
                <w:lang w:eastAsia="en-CA"/>
              </w:rPr>
            </w:pPr>
            <w:r w:rsidRPr="00E75D62">
              <w:t xml:space="preserve">BOOSTER 1 </w:t>
            </w:r>
            <w:r w:rsidRPr="00E75D62">
              <w:rPr>
                <w:rFonts w:ascii="Cambria Math" w:hAnsi="Cambria Math" w:cs="Cambria Math"/>
              </w:rPr>
              <w:t>‐</w:t>
            </w:r>
            <w:r w:rsidRPr="00E75D62">
              <w:t>NAC4</w:t>
            </w:r>
          </w:p>
        </w:tc>
        <w:tc>
          <w:tcPr>
            <w:tcW w:w="907" w:type="dxa"/>
            <w:shd w:val="clear" w:color="auto" w:fill="F2F2F2" w:themeFill="background1" w:themeFillShade="F2"/>
            <w:vAlign w:val="center"/>
          </w:tcPr>
          <w:p w14:paraId="3C55D5CA" w14:textId="77777777" w:rsidR="00F013FC" w:rsidRDefault="00F013FC" w:rsidP="00F013FC">
            <w:pPr>
              <w:rPr>
                <w:lang w:eastAsia="en-CA"/>
              </w:rPr>
            </w:pPr>
          </w:p>
        </w:tc>
        <w:tc>
          <w:tcPr>
            <w:tcW w:w="686" w:type="dxa"/>
            <w:shd w:val="clear" w:color="auto" w:fill="F2F2F2" w:themeFill="background1" w:themeFillShade="F2"/>
          </w:tcPr>
          <w:p w14:paraId="43F7828B" w14:textId="60864E4A"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0957F860" w14:textId="77777777" w:rsidR="00F013FC" w:rsidRDefault="00F013FC" w:rsidP="00F013FC">
            <w:pPr>
              <w:jc w:val="center"/>
              <w:rPr>
                <w:lang w:eastAsia="en-CA"/>
              </w:rPr>
            </w:pPr>
          </w:p>
        </w:tc>
        <w:tc>
          <w:tcPr>
            <w:tcW w:w="1101" w:type="dxa"/>
            <w:shd w:val="clear" w:color="auto" w:fill="F2F2F2" w:themeFill="background1" w:themeFillShade="F2"/>
          </w:tcPr>
          <w:p w14:paraId="0EE0213E" w14:textId="1BDE82C3" w:rsidR="00F013FC" w:rsidRDefault="00F013FC" w:rsidP="00F013FC">
            <w:pPr>
              <w:jc w:val="center"/>
              <w:rPr>
                <w:lang w:eastAsia="en-CA"/>
              </w:rPr>
            </w:pPr>
            <w:r w:rsidRPr="00B707BD">
              <w:t>B1</w:t>
            </w:r>
          </w:p>
        </w:tc>
        <w:tc>
          <w:tcPr>
            <w:tcW w:w="850" w:type="dxa"/>
            <w:shd w:val="clear" w:color="auto" w:fill="F2F2F2" w:themeFill="background1" w:themeFillShade="F2"/>
            <w:vAlign w:val="center"/>
          </w:tcPr>
          <w:p w14:paraId="4767FB00" w14:textId="146E1039" w:rsidR="00F013FC" w:rsidRDefault="00F013FC" w:rsidP="00F013FC">
            <w:pPr>
              <w:jc w:val="center"/>
              <w:rPr>
                <w:lang w:eastAsia="en-CA"/>
              </w:rPr>
            </w:pPr>
          </w:p>
        </w:tc>
        <w:tc>
          <w:tcPr>
            <w:tcW w:w="448" w:type="dxa"/>
            <w:shd w:val="clear" w:color="auto" w:fill="F2F2F2" w:themeFill="background1" w:themeFillShade="F2"/>
          </w:tcPr>
          <w:p w14:paraId="7B1500AB" w14:textId="55C48876" w:rsidR="00F013FC" w:rsidRDefault="00000000" w:rsidP="00F013FC">
            <w:pPr>
              <w:jc w:val="center"/>
              <w:rPr>
                <w:lang w:eastAsia="en-CA"/>
              </w:rPr>
            </w:pPr>
            <w:sdt>
              <w:sdtPr>
                <w:rPr>
                  <w:lang w:eastAsia="en-CA"/>
                </w:rPr>
                <w:id w:val="14287438"/>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6FC79FDF" w14:textId="77777777" w:rsidR="00F013FC" w:rsidRDefault="00F013FC" w:rsidP="00F013FC">
            <w:pPr>
              <w:jc w:val="center"/>
              <w:rPr>
                <w:lang w:eastAsia="en-CA"/>
              </w:rPr>
            </w:pPr>
          </w:p>
        </w:tc>
        <w:tc>
          <w:tcPr>
            <w:tcW w:w="448" w:type="dxa"/>
            <w:shd w:val="clear" w:color="auto" w:fill="F2F2F2" w:themeFill="background1" w:themeFillShade="F2"/>
          </w:tcPr>
          <w:p w14:paraId="584D22AD" w14:textId="1C773713" w:rsidR="00F013FC" w:rsidRDefault="00000000" w:rsidP="00F013FC">
            <w:pPr>
              <w:jc w:val="center"/>
              <w:rPr>
                <w:lang w:eastAsia="en-CA"/>
              </w:rPr>
            </w:pPr>
            <w:sdt>
              <w:sdtPr>
                <w:rPr>
                  <w:lang w:eastAsia="en-CA"/>
                </w:rPr>
                <w:id w:val="-482160740"/>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223819A5" w14:textId="47F9AD23" w:rsidR="00F013FC" w:rsidRDefault="00000000" w:rsidP="00F013FC">
            <w:pPr>
              <w:jc w:val="center"/>
              <w:rPr>
                <w:lang w:eastAsia="en-CA"/>
              </w:rPr>
            </w:pPr>
            <w:sdt>
              <w:sdtPr>
                <w:rPr>
                  <w:lang w:eastAsia="en-CA"/>
                </w:rPr>
                <w:id w:val="1201667403"/>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5D3C9DC4" w14:textId="08B165E3" w:rsidR="00F013FC" w:rsidRDefault="00000000" w:rsidP="00F013FC">
            <w:pPr>
              <w:jc w:val="center"/>
              <w:rPr>
                <w:lang w:eastAsia="en-CA"/>
              </w:rPr>
            </w:pPr>
            <w:sdt>
              <w:sdtPr>
                <w:rPr>
                  <w:lang w:eastAsia="en-CA"/>
                </w:rPr>
                <w:id w:val="-1689822593"/>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797D4556" w14:textId="77777777" w:rsidR="00F013FC" w:rsidRDefault="00F013FC" w:rsidP="00F013FC">
            <w:pPr>
              <w:jc w:val="center"/>
              <w:rPr>
                <w:lang w:eastAsia="en-CA"/>
              </w:rPr>
            </w:pPr>
          </w:p>
        </w:tc>
        <w:tc>
          <w:tcPr>
            <w:tcW w:w="3288" w:type="dxa"/>
            <w:shd w:val="clear" w:color="auto" w:fill="F2F2F2" w:themeFill="background1" w:themeFillShade="F2"/>
          </w:tcPr>
          <w:p w14:paraId="55D9EBFA" w14:textId="77777777" w:rsidR="00F013FC" w:rsidRDefault="00F013FC" w:rsidP="00F013FC">
            <w:pPr>
              <w:rPr>
                <w:lang w:eastAsia="en-CA"/>
              </w:rPr>
            </w:pPr>
          </w:p>
        </w:tc>
      </w:tr>
      <w:tr w:rsidR="00F013FC" w14:paraId="64A652BF" w14:textId="77777777" w:rsidTr="00DD2645">
        <w:tc>
          <w:tcPr>
            <w:tcW w:w="3060" w:type="dxa"/>
            <w:shd w:val="clear" w:color="auto" w:fill="F2F2F2" w:themeFill="background1" w:themeFillShade="F2"/>
          </w:tcPr>
          <w:p w14:paraId="156CA67B" w14:textId="2B945B81" w:rsidR="00F013FC" w:rsidRDefault="00F013FC" w:rsidP="00F013FC">
            <w:pPr>
              <w:rPr>
                <w:lang w:eastAsia="en-CA"/>
              </w:rPr>
            </w:pPr>
            <w:r w:rsidRPr="00E75D62">
              <w:t xml:space="preserve">BOOSTER 2 </w:t>
            </w:r>
            <w:r w:rsidRPr="00E75D62">
              <w:rPr>
                <w:rFonts w:ascii="Cambria Math" w:hAnsi="Cambria Math" w:cs="Cambria Math"/>
              </w:rPr>
              <w:t>‐</w:t>
            </w:r>
            <w:r w:rsidRPr="00E75D62">
              <w:t>NAC 1</w:t>
            </w:r>
          </w:p>
        </w:tc>
        <w:tc>
          <w:tcPr>
            <w:tcW w:w="907" w:type="dxa"/>
            <w:shd w:val="clear" w:color="auto" w:fill="F2F2F2" w:themeFill="background1" w:themeFillShade="F2"/>
            <w:vAlign w:val="center"/>
          </w:tcPr>
          <w:p w14:paraId="043B7EB3" w14:textId="77777777" w:rsidR="00F013FC" w:rsidRDefault="00F013FC" w:rsidP="00F013FC">
            <w:pPr>
              <w:rPr>
                <w:lang w:eastAsia="en-CA"/>
              </w:rPr>
            </w:pPr>
          </w:p>
        </w:tc>
        <w:tc>
          <w:tcPr>
            <w:tcW w:w="686" w:type="dxa"/>
            <w:shd w:val="clear" w:color="auto" w:fill="F2F2F2" w:themeFill="background1" w:themeFillShade="F2"/>
          </w:tcPr>
          <w:p w14:paraId="79784D79" w14:textId="1B764F0B"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174120DB" w14:textId="77777777" w:rsidR="00F013FC" w:rsidRDefault="00F013FC" w:rsidP="00F013FC">
            <w:pPr>
              <w:jc w:val="center"/>
              <w:rPr>
                <w:lang w:eastAsia="en-CA"/>
              </w:rPr>
            </w:pPr>
          </w:p>
        </w:tc>
        <w:tc>
          <w:tcPr>
            <w:tcW w:w="1101" w:type="dxa"/>
            <w:shd w:val="clear" w:color="auto" w:fill="F2F2F2" w:themeFill="background1" w:themeFillShade="F2"/>
          </w:tcPr>
          <w:p w14:paraId="38963BD0" w14:textId="424B23B1" w:rsidR="00F013FC" w:rsidRDefault="00F013FC" w:rsidP="00F013FC">
            <w:pPr>
              <w:jc w:val="center"/>
              <w:rPr>
                <w:lang w:eastAsia="en-CA"/>
              </w:rPr>
            </w:pPr>
            <w:r w:rsidRPr="00B707BD">
              <w:t>B2</w:t>
            </w:r>
          </w:p>
        </w:tc>
        <w:tc>
          <w:tcPr>
            <w:tcW w:w="850" w:type="dxa"/>
            <w:shd w:val="clear" w:color="auto" w:fill="F2F2F2" w:themeFill="background1" w:themeFillShade="F2"/>
            <w:vAlign w:val="center"/>
          </w:tcPr>
          <w:p w14:paraId="768174A0" w14:textId="5D711560" w:rsidR="00F013FC" w:rsidRDefault="00F013FC" w:rsidP="00F013FC">
            <w:pPr>
              <w:jc w:val="center"/>
              <w:rPr>
                <w:lang w:eastAsia="en-CA"/>
              </w:rPr>
            </w:pPr>
          </w:p>
        </w:tc>
        <w:tc>
          <w:tcPr>
            <w:tcW w:w="448" w:type="dxa"/>
            <w:shd w:val="clear" w:color="auto" w:fill="F2F2F2" w:themeFill="background1" w:themeFillShade="F2"/>
          </w:tcPr>
          <w:p w14:paraId="5F6404B3" w14:textId="11162B42" w:rsidR="00F013FC" w:rsidRDefault="00000000" w:rsidP="00F013FC">
            <w:pPr>
              <w:jc w:val="center"/>
              <w:rPr>
                <w:lang w:eastAsia="en-CA"/>
              </w:rPr>
            </w:pPr>
            <w:sdt>
              <w:sdtPr>
                <w:rPr>
                  <w:lang w:eastAsia="en-CA"/>
                </w:rPr>
                <w:id w:val="-546845952"/>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1B153A7F" w14:textId="77777777" w:rsidR="00F013FC" w:rsidRDefault="00F013FC" w:rsidP="00F013FC">
            <w:pPr>
              <w:jc w:val="center"/>
              <w:rPr>
                <w:lang w:eastAsia="en-CA"/>
              </w:rPr>
            </w:pPr>
          </w:p>
        </w:tc>
        <w:tc>
          <w:tcPr>
            <w:tcW w:w="448" w:type="dxa"/>
            <w:shd w:val="clear" w:color="auto" w:fill="F2F2F2" w:themeFill="background1" w:themeFillShade="F2"/>
          </w:tcPr>
          <w:p w14:paraId="1871CA18" w14:textId="25D2597F" w:rsidR="00F013FC" w:rsidRDefault="00000000" w:rsidP="00F013FC">
            <w:pPr>
              <w:jc w:val="center"/>
              <w:rPr>
                <w:lang w:eastAsia="en-CA"/>
              </w:rPr>
            </w:pPr>
            <w:sdt>
              <w:sdtPr>
                <w:rPr>
                  <w:lang w:eastAsia="en-CA"/>
                </w:rPr>
                <w:id w:val="-1195371210"/>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6062B7C9" w14:textId="67A6F40F" w:rsidR="00F013FC" w:rsidRDefault="00000000" w:rsidP="00F013FC">
            <w:pPr>
              <w:jc w:val="center"/>
              <w:rPr>
                <w:lang w:eastAsia="en-CA"/>
              </w:rPr>
            </w:pPr>
            <w:sdt>
              <w:sdtPr>
                <w:rPr>
                  <w:lang w:eastAsia="en-CA"/>
                </w:rPr>
                <w:id w:val="-1595467470"/>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46317548" w14:textId="1E9CFC35" w:rsidR="00F013FC" w:rsidRDefault="00000000" w:rsidP="00F013FC">
            <w:pPr>
              <w:jc w:val="center"/>
              <w:rPr>
                <w:lang w:eastAsia="en-CA"/>
              </w:rPr>
            </w:pPr>
            <w:sdt>
              <w:sdtPr>
                <w:rPr>
                  <w:lang w:eastAsia="en-CA"/>
                </w:rPr>
                <w:id w:val="826023651"/>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726D2E22" w14:textId="77777777" w:rsidR="00F013FC" w:rsidRDefault="00F013FC" w:rsidP="00F013FC">
            <w:pPr>
              <w:jc w:val="center"/>
              <w:rPr>
                <w:lang w:eastAsia="en-CA"/>
              </w:rPr>
            </w:pPr>
          </w:p>
        </w:tc>
        <w:tc>
          <w:tcPr>
            <w:tcW w:w="3288" w:type="dxa"/>
            <w:shd w:val="clear" w:color="auto" w:fill="F2F2F2" w:themeFill="background1" w:themeFillShade="F2"/>
          </w:tcPr>
          <w:p w14:paraId="618FCC87" w14:textId="6BD0692E" w:rsidR="00F013FC" w:rsidRDefault="00F013FC" w:rsidP="00F013FC">
            <w:pPr>
              <w:rPr>
                <w:lang w:eastAsia="en-CA"/>
              </w:rPr>
            </w:pPr>
            <w:r w:rsidRPr="00954E8D">
              <w:t>NEED 6’ LADDER</w:t>
            </w:r>
          </w:p>
        </w:tc>
      </w:tr>
      <w:tr w:rsidR="00F013FC" w14:paraId="5F3FDEFA" w14:textId="77777777" w:rsidTr="00DD2645">
        <w:tc>
          <w:tcPr>
            <w:tcW w:w="3060" w:type="dxa"/>
            <w:shd w:val="clear" w:color="auto" w:fill="F2F2F2" w:themeFill="background1" w:themeFillShade="F2"/>
          </w:tcPr>
          <w:p w14:paraId="5BC16551" w14:textId="5DEA0FFF" w:rsidR="00F013FC" w:rsidRDefault="00F013FC" w:rsidP="00F013FC">
            <w:pPr>
              <w:rPr>
                <w:lang w:eastAsia="en-CA"/>
              </w:rPr>
            </w:pPr>
            <w:r w:rsidRPr="00E75D62">
              <w:t xml:space="preserve">BOOSTER 2 </w:t>
            </w:r>
            <w:r w:rsidRPr="00E75D62">
              <w:rPr>
                <w:rFonts w:ascii="Cambria Math" w:hAnsi="Cambria Math" w:cs="Cambria Math"/>
              </w:rPr>
              <w:t>‐</w:t>
            </w:r>
            <w:r w:rsidRPr="00E75D62">
              <w:t>NAC2</w:t>
            </w:r>
          </w:p>
        </w:tc>
        <w:tc>
          <w:tcPr>
            <w:tcW w:w="907" w:type="dxa"/>
            <w:shd w:val="clear" w:color="auto" w:fill="F2F2F2" w:themeFill="background1" w:themeFillShade="F2"/>
            <w:vAlign w:val="center"/>
          </w:tcPr>
          <w:p w14:paraId="2558BEE7" w14:textId="77777777" w:rsidR="00F013FC" w:rsidRDefault="00F013FC" w:rsidP="00F013FC">
            <w:pPr>
              <w:rPr>
                <w:lang w:eastAsia="en-CA"/>
              </w:rPr>
            </w:pPr>
          </w:p>
        </w:tc>
        <w:tc>
          <w:tcPr>
            <w:tcW w:w="686" w:type="dxa"/>
            <w:shd w:val="clear" w:color="auto" w:fill="F2F2F2" w:themeFill="background1" w:themeFillShade="F2"/>
          </w:tcPr>
          <w:p w14:paraId="58A05BAA" w14:textId="24C30A87"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1AE967FF" w14:textId="77777777" w:rsidR="00F013FC" w:rsidRDefault="00F013FC" w:rsidP="00F013FC">
            <w:pPr>
              <w:jc w:val="center"/>
              <w:rPr>
                <w:lang w:eastAsia="en-CA"/>
              </w:rPr>
            </w:pPr>
          </w:p>
        </w:tc>
        <w:tc>
          <w:tcPr>
            <w:tcW w:w="1101" w:type="dxa"/>
            <w:shd w:val="clear" w:color="auto" w:fill="F2F2F2" w:themeFill="background1" w:themeFillShade="F2"/>
          </w:tcPr>
          <w:p w14:paraId="07474FF2" w14:textId="57A5279F" w:rsidR="00F013FC" w:rsidRDefault="00F013FC" w:rsidP="00F013FC">
            <w:pPr>
              <w:jc w:val="center"/>
              <w:rPr>
                <w:lang w:eastAsia="en-CA"/>
              </w:rPr>
            </w:pPr>
            <w:r w:rsidRPr="00B707BD">
              <w:t>B2</w:t>
            </w:r>
          </w:p>
        </w:tc>
        <w:tc>
          <w:tcPr>
            <w:tcW w:w="850" w:type="dxa"/>
            <w:shd w:val="clear" w:color="auto" w:fill="F2F2F2" w:themeFill="background1" w:themeFillShade="F2"/>
            <w:vAlign w:val="center"/>
          </w:tcPr>
          <w:p w14:paraId="55D2B421" w14:textId="564DE654" w:rsidR="00F013FC" w:rsidRDefault="00F013FC" w:rsidP="00F013FC">
            <w:pPr>
              <w:jc w:val="center"/>
              <w:rPr>
                <w:lang w:eastAsia="en-CA"/>
              </w:rPr>
            </w:pPr>
          </w:p>
        </w:tc>
        <w:tc>
          <w:tcPr>
            <w:tcW w:w="448" w:type="dxa"/>
            <w:shd w:val="clear" w:color="auto" w:fill="F2F2F2" w:themeFill="background1" w:themeFillShade="F2"/>
          </w:tcPr>
          <w:p w14:paraId="0F553F31" w14:textId="780C69BA" w:rsidR="00F013FC" w:rsidRDefault="00000000" w:rsidP="00F013FC">
            <w:pPr>
              <w:jc w:val="center"/>
              <w:rPr>
                <w:lang w:eastAsia="en-CA"/>
              </w:rPr>
            </w:pPr>
            <w:sdt>
              <w:sdtPr>
                <w:rPr>
                  <w:lang w:eastAsia="en-CA"/>
                </w:rPr>
                <w:id w:val="890002126"/>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5465EF2D" w14:textId="77777777" w:rsidR="00F013FC" w:rsidRDefault="00F013FC" w:rsidP="00F013FC">
            <w:pPr>
              <w:jc w:val="center"/>
              <w:rPr>
                <w:lang w:eastAsia="en-CA"/>
              </w:rPr>
            </w:pPr>
          </w:p>
        </w:tc>
        <w:tc>
          <w:tcPr>
            <w:tcW w:w="448" w:type="dxa"/>
            <w:shd w:val="clear" w:color="auto" w:fill="F2F2F2" w:themeFill="background1" w:themeFillShade="F2"/>
          </w:tcPr>
          <w:p w14:paraId="659569E9" w14:textId="142CBBF7" w:rsidR="00F013FC" w:rsidRDefault="00000000" w:rsidP="00F013FC">
            <w:pPr>
              <w:jc w:val="center"/>
              <w:rPr>
                <w:lang w:eastAsia="en-CA"/>
              </w:rPr>
            </w:pPr>
            <w:sdt>
              <w:sdtPr>
                <w:rPr>
                  <w:lang w:eastAsia="en-CA"/>
                </w:rPr>
                <w:id w:val="461858601"/>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300D044F" w14:textId="5287745E" w:rsidR="00F013FC" w:rsidRDefault="00000000" w:rsidP="00F013FC">
            <w:pPr>
              <w:jc w:val="center"/>
              <w:rPr>
                <w:lang w:eastAsia="en-CA"/>
              </w:rPr>
            </w:pPr>
            <w:sdt>
              <w:sdtPr>
                <w:rPr>
                  <w:lang w:eastAsia="en-CA"/>
                </w:rPr>
                <w:id w:val="366721988"/>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7E6B1D6B" w14:textId="1FEB1B34" w:rsidR="00F013FC" w:rsidRDefault="00000000" w:rsidP="00F013FC">
            <w:pPr>
              <w:jc w:val="center"/>
              <w:rPr>
                <w:lang w:eastAsia="en-CA"/>
              </w:rPr>
            </w:pPr>
            <w:sdt>
              <w:sdtPr>
                <w:rPr>
                  <w:lang w:eastAsia="en-CA"/>
                </w:rPr>
                <w:id w:val="252242771"/>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6E548017" w14:textId="77777777" w:rsidR="00F013FC" w:rsidRDefault="00F013FC" w:rsidP="00F013FC">
            <w:pPr>
              <w:jc w:val="center"/>
              <w:rPr>
                <w:lang w:eastAsia="en-CA"/>
              </w:rPr>
            </w:pPr>
          </w:p>
        </w:tc>
        <w:tc>
          <w:tcPr>
            <w:tcW w:w="3288" w:type="dxa"/>
            <w:shd w:val="clear" w:color="auto" w:fill="F2F2F2" w:themeFill="background1" w:themeFillShade="F2"/>
          </w:tcPr>
          <w:p w14:paraId="3AC2D3B0" w14:textId="355FF17D" w:rsidR="00F013FC" w:rsidRDefault="00F013FC" w:rsidP="00F013FC">
            <w:pPr>
              <w:rPr>
                <w:lang w:eastAsia="en-CA"/>
              </w:rPr>
            </w:pPr>
            <w:r w:rsidRPr="00954E8D">
              <w:t>“</w:t>
            </w:r>
          </w:p>
        </w:tc>
      </w:tr>
      <w:tr w:rsidR="00F013FC" w14:paraId="67023F68" w14:textId="77777777" w:rsidTr="00DD2645">
        <w:tc>
          <w:tcPr>
            <w:tcW w:w="3060" w:type="dxa"/>
            <w:shd w:val="clear" w:color="auto" w:fill="F2F2F2" w:themeFill="background1" w:themeFillShade="F2"/>
          </w:tcPr>
          <w:p w14:paraId="305A0712" w14:textId="4D04240F" w:rsidR="00F013FC" w:rsidRDefault="00F013FC" w:rsidP="00F013FC">
            <w:pPr>
              <w:rPr>
                <w:lang w:eastAsia="en-CA"/>
              </w:rPr>
            </w:pPr>
            <w:r w:rsidRPr="00E75D62">
              <w:t xml:space="preserve">BOOSTER 2 </w:t>
            </w:r>
            <w:r w:rsidRPr="00E75D62">
              <w:rPr>
                <w:rFonts w:ascii="Cambria Math" w:hAnsi="Cambria Math" w:cs="Cambria Math"/>
              </w:rPr>
              <w:t>‐</w:t>
            </w:r>
            <w:r w:rsidRPr="00E75D62">
              <w:t>NAC 3</w:t>
            </w:r>
          </w:p>
        </w:tc>
        <w:tc>
          <w:tcPr>
            <w:tcW w:w="907" w:type="dxa"/>
            <w:shd w:val="clear" w:color="auto" w:fill="F2F2F2" w:themeFill="background1" w:themeFillShade="F2"/>
            <w:vAlign w:val="center"/>
          </w:tcPr>
          <w:p w14:paraId="08CE06BF" w14:textId="77777777" w:rsidR="00F013FC" w:rsidRDefault="00F013FC" w:rsidP="00F013FC">
            <w:pPr>
              <w:rPr>
                <w:lang w:eastAsia="en-CA"/>
              </w:rPr>
            </w:pPr>
          </w:p>
        </w:tc>
        <w:tc>
          <w:tcPr>
            <w:tcW w:w="686" w:type="dxa"/>
            <w:shd w:val="clear" w:color="auto" w:fill="F2F2F2" w:themeFill="background1" w:themeFillShade="F2"/>
          </w:tcPr>
          <w:p w14:paraId="62E5929E" w14:textId="697792FD"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1C36B14F" w14:textId="77777777" w:rsidR="00F013FC" w:rsidRDefault="00F013FC" w:rsidP="00F013FC">
            <w:pPr>
              <w:jc w:val="center"/>
              <w:rPr>
                <w:lang w:eastAsia="en-CA"/>
              </w:rPr>
            </w:pPr>
          </w:p>
        </w:tc>
        <w:tc>
          <w:tcPr>
            <w:tcW w:w="1101" w:type="dxa"/>
            <w:shd w:val="clear" w:color="auto" w:fill="F2F2F2" w:themeFill="background1" w:themeFillShade="F2"/>
          </w:tcPr>
          <w:p w14:paraId="793CEB7A" w14:textId="75EDF54C" w:rsidR="00F013FC" w:rsidRDefault="00F013FC" w:rsidP="00F013FC">
            <w:pPr>
              <w:jc w:val="center"/>
              <w:rPr>
                <w:lang w:eastAsia="en-CA"/>
              </w:rPr>
            </w:pPr>
            <w:r w:rsidRPr="00B707BD">
              <w:t>B2</w:t>
            </w:r>
          </w:p>
        </w:tc>
        <w:tc>
          <w:tcPr>
            <w:tcW w:w="850" w:type="dxa"/>
            <w:shd w:val="clear" w:color="auto" w:fill="F2F2F2" w:themeFill="background1" w:themeFillShade="F2"/>
            <w:vAlign w:val="center"/>
          </w:tcPr>
          <w:p w14:paraId="3122A7F9" w14:textId="058A1849" w:rsidR="00F013FC" w:rsidRDefault="00F013FC" w:rsidP="00F013FC">
            <w:pPr>
              <w:jc w:val="center"/>
              <w:rPr>
                <w:lang w:eastAsia="en-CA"/>
              </w:rPr>
            </w:pPr>
          </w:p>
        </w:tc>
        <w:tc>
          <w:tcPr>
            <w:tcW w:w="448" w:type="dxa"/>
            <w:shd w:val="clear" w:color="auto" w:fill="F2F2F2" w:themeFill="background1" w:themeFillShade="F2"/>
          </w:tcPr>
          <w:p w14:paraId="1992D0A7" w14:textId="777C3BFB" w:rsidR="00F013FC" w:rsidRDefault="00000000" w:rsidP="00F013FC">
            <w:pPr>
              <w:jc w:val="center"/>
              <w:rPr>
                <w:lang w:eastAsia="en-CA"/>
              </w:rPr>
            </w:pPr>
            <w:sdt>
              <w:sdtPr>
                <w:rPr>
                  <w:lang w:eastAsia="en-CA"/>
                </w:rPr>
                <w:id w:val="511809004"/>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305B5E4D" w14:textId="77777777" w:rsidR="00F013FC" w:rsidRDefault="00F013FC" w:rsidP="00F013FC">
            <w:pPr>
              <w:jc w:val="center"/>
              <w:rPr>
                <w:lang w:eastAsia="en-CA"/>
              </w:rPr>
            </w:pPr>
          </w:p>
        </w:tc>
        <w:tc>
          <w:tcPr>
            <w:tcW w:w="448" w:type="dxa"/>
            <w:shd w:val="clear" w:color="auto" w:fill="F2F2F2" w:themeFill="background1" w:themeFillShade="F2"/>
          </w:tcPr>
          <w:p w14:paraId="3C3D7C53" w14:textId="3E739CD3" w:rsidR="00F013FC" w:rsidRDefault="00000000" w:rsidP="00F013FC">
            <w:pPr>
              <w:jc w:val="center"/>
              <w:rPr>
                <w:lang w:eastAsia="en-CA"/>
              </w:rPr>
            </w:pPr>
            <w:sdt>
              <w:sdtPr>
                <w:rPr>
                  <w:lang w:eastAsia="en-CA"/>
                </w:rPr>
                <w:id w:val="-2071643552"/>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1DD75984" w14:textId="59F12A6C" w:rsidR="00F013FC" w:rsidRDefault="00000000" w:rsidP="00F013FC">
            <w:pPr>
              <w:jc w:val="center"/>
              <w:rPr>
                <w:lang w:eastAsia="en-CA"/>
              </w:rPr>
            </w:pPr>
            <w:sdt>
              <w:sdtPr>
                <w:rPr>
                  <w:lang w:eastAsia="en-CA"/>
                </w:rPr>
                <w:id w:val="1661966624"/>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6991DCDD" w14:textId="7BAF2D05" w:rsidR="00F013FC" w:rsidRDefault="00000000" w:rsidP="00F013FC">
            <w:pPr>
              <w:jc w:val="center"/>
              <w:rPr>
                <w:lang w:eastAsia="en-CA"/>
              </w:rPr>
            </w:pPr>
            <w:sdt>
              <w:sdtPr>
                <w:rPr>
                  <w:lang w:eastAsia="en-CA"/>
                </w:rPr>
                <w:id w:val="855541681"/>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1BD3082B" w14:textId="77777777" w:rsidR="00F013FC" w:rsidRDefault="00F013FC" w:rsidP="00F013FC">
            <w:pPr>
              <w:jc w:val="center"/>
              <w:rPr>
                <w:lang w:eastAsia="en-CA"/>
              </w:rPr>
            </w:pPr>
          </w:p>
        </w:tc>
        <w:tc>
          <w:tcPr>
            <w:tcW w:w="3288" w:type="dxa"/>
            <w:shd w:val="clear" w:color="auto" w:fill="F2F2F2" w:themeFill="background1" w:themeFillShade="F2"/>
          </w:tcPr>
          <w:p w14:paraId="09ED1318" w14:textId="3CC011EA" w:rsidR="00F013FC" w:rsidRDefault="00F013FC" w:rsidP="00F013FC">
            <w:pPr>
              <w:rPr>
                <w:lang w:eastAsia="en-CA"/>
              </w:rPr>
            </w:pPr>
            <w:r w:rsidRPr="00954E8D">
              <w:t>“</w:t>
            </w:r>
          </w:p>
        </w:tc>
      </w:tr>
      <w:tr w:rsidR="00F013FC" w14:paraId="1ABC14A0" w14:textId="77777777" w:rsidTr="00DD2645">
        <w:tc>
          <w:tcPr>
            <w:tcW w:w="3060" w:type="dxa"/>
            <w:shd w:val="clear" w:color="auto" w:fill="F2F2F2" w:themeFill="background1" w:themeFillShade="F2"/>
          </w:tcPr>
          <w:p w14:paraId="5C4761C1" w14:textId="118E3101" w:rsidR="00F013FC" w:rsidRDefault="00F013FC" w:rsidP="00F013FC">
            <w:pPr>
              <w:rPr>
                <w:lang w:eastAsia="en-CA"/>
              </w:rPr>
            </w:pPr>
            <w:r w:rsidRPr="00E75D62">
              <w:t xml:space="preserve">BOOSTER 2 </w:t>
            </w:r>
            <w:r w:rsidRPr="00E75D62">
              <w:rPr>
                <w:rFonts w:ascii="Cambria Math" w:hAnsi="Cambria Math" w:cs="Cambria Math"/>
              </w:rPr>
              <w:t>‐</w:t>
            </w:r>
            <w:r w:rsidRPr="00E75D62">
              <w:t>NAC4</w:t>
            </w:r>
          </w:p>
        </w:tc>
        <w:tc>
          <w:tcPr>
            <w:tcW w:w="907" w:type="dxa"/>
            <w:shd w:val="clear" w:color="auto" w:fill="F2F2F2" w:themeFill="background1" w:themeFillShade="F2"/>
            <w:vAlign w:val="center"/>
          </w:tcPr>
          <w:p w14:paraId="397E154F" w14:textId="77777777" w:rsidR="00F013FC" w:rsidRDefault="00F013FC" w:rsidP="00F013FC">
            <w:pPr>
              <w:rPr>
                <w:lang w:eastAsia="en-CA"/>
              </w:rPr>
            </w:pPr>
          </w:p>
        </w:tc>
        <w:tc>
          <w:tcPr>
            <w:tcW w:w="686" w:type="dxa"/>
            <w:shd w:val="clear" w:color="auto" w:fill="F2F2F2" w:themeFill="background1" w:themeFillShade="F2"/>
          </w:tcPr>
          <w:p w14:paraId="35045CA1" w14:textId="2B4EEBB9"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036259AB" w14:textId="77777777" w:rsidR="00F013FC" w:rsidRDefault="00F013FC" w:rsidP="00F013FC">
            <w:pPr>
              <w:jc w:val="center"/>
              <w:rPr>
                <w:lang w:eastAsia="en-CA"/>
              </w:rPr>
            </w:pPr>
          </w:p>
        </w:tc>
        <w:tc>
          <w:tcPr>
            <w:tcW w:w="1101" w:type="dxa"/>
            <w:shd w:val="clear" w:color="auto" w:fill="F2F2F2" w:themeFill="background1" w:themeFillShade="F2"/>
          </w:tcPr>
          <w:p w14:paraId="6F16AC0A" w14:textId="44E84C16" w:rsidR="00F013FC" w:rsidRDefault="00F013FC" w:rsidP="00F013FC">
            <w:pPr>
              <w:jc w:val="center"/>
              <w:rPr>
                <w:lang w:eastAsia="en-CA"/>
              </w:rPr>
            </w:pPr>
            <w:r w:rsidRPr="00B707BD">
              <w:t>B2</w:t>
            </w:r>
          </w:p>
        </w:tc>
        <w:tc>
          <w:tcPr>
            <w:tcW w:w="850" w:type="dxa"/>
            <w:shd w:val="clear" w:color="auto" w:fill="F2F2F2" w:themeFill="background1" w:themeFillShade="F2"/>
            <w:vAlign w:val="center"/>
          </w:tcPr>
          <w:p w14:paraId="53D3014E" w14:textId="1DD24DFC" w:rsidR="00F013FC" w:rsidRDefault="00F013FC" w:rsidP="00F013FC">
            <w:pPr>
              <w:jc w:val="center"/>
              <w:rPr>
                <w:lang w:eastAsia="en-CA"/>
              </w:rPr>
            </w:pPr>
          </w:p>
        </w:tc>
        <w:tc>
          <w:tcPr>
            <w:tcW w:w="448" w:type="dxa"/>
            <w:shd w:val="clear" w:color="auto" w:fill="F2F2F2" w:themeFill="background1" w:themeFillShade="F2"/>
          </w:tcPr>
          <w:p w14:paraId="60E5E8F9" w14:textId="24F1916A" w:rsidR="00F013FC" w:rsidRDefault="00000000" w:rsidP="00F013FC">
            <w:pPr>
              <w:jc w:val="center"/>
              <w:rPr>
                <w:lang w:eastAsia="en-CA"/>
              </w:rPr>
            </w:pPr>
            <w:sdt>
              <w:sdtPr>
                <w:rPr>
                  <w:lang w:eastAsia="en-CA"/>
                </w:rPr>
                <w:id w:val="-399895954"/>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6F2777EA" w14:textId="77777777" w:rsidR="00F013FC" w:rsidRDefault="00F013FC" w:rsidP="00F013FC">
            <w:pPr>
              <w:jc w:val="center"/>
              <w:rPr>
                <w:lang w:eastAsia="en-CA"/>
              </w:rPr>
            </w:pPr>
          </w:p>
        </w:tc>
        <w:tc>
          <w:tcPr>
            <w:tcW w:w="448" w:type="dxa"/>
            <w:shd w:val="clear" w:color="auto" w:fill="F2F2F2" w:themeFill="background1" w:themeFillShade="F2"/>
          </w:tcPr>
          <w:p w14:paraId="58303595" w14:textId="5A4B0FFB" w:rsidR="00F013FC" w:rsidRDefault="00000000" w:rsidP="00F013FC">
            <w:pPr>
              <w:jc w:val="center"/>
              <w:rPr>
                <w:lang w:eastAsia="en-CA"/>
              </w:rPr>
            </w:pPr>
            <w:sdt>
              <w:sdtPr>
                <w:rPr>
                  <w:lang w:eastAsia="en-CA"/>
                </w:rPr>
                <w:id w:val="-1572260178"/>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4C846C6C" w14:textId="4DF8DF4B" w:rsidR="00F013FC" w:rsidRDefault="00000000" w:rsidP="00F013FC">
            <w:pPr>
              <w:jc w:val="center"/>
              <w:rPr>
                <w:lang w:eastAsia="en-CA"/>
              </w:rPr>
            </w:pPr>
            <w:sdt>
              <w:sdtPr>
                <w:rPr>
                  <w:lang w:eastAsia="en-CA"/>
                </w:rPr>
                <w:id w:val="669684159"/>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0F40362A" w14:textId="1B56EE36" w:rsidR="00F013FC" w:rsidRDefault="00000000" w:rsidP="00F013FC">
            <w:pPr>
              <w:jc w:val="center"/>
              <w:rPr>
                <w:lang w:eastAsia="en-CA"/>
              </w:rPr>
            </w:pPr>
            <w:sdt>
              <w:sdtPr>
                <w:rPr>
                  <w:lang w:eastAsia="en-CA"/>
                </w:rPr>
                <w:id w:val="348059599"/>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2D6AB550" w14:textId="77777777" w:rsidR="00F013FC" w:rsidRDefault="00F013FC" w:rsidP="00F013FC">
            <w:pPr>
              <w:jc w:val="center"/>
              <w:rPr>
                <w:lang w:eastAsia="en-CA"/>
              </w:rPr>
            </w:pPr>
          </w:p>
        </w:tc>
        <w:tc>
          <w:tcPr>
            <w:tcW w:w="3288" w:type="dxa"/>
            <w:shd w:val="clear" w:color="auto" w:fill="F2F2F2" w:themeFill="background1" w:themeFillShade="F2"/>
          </w:tcPr>
          <w:p w14:paraId="71BA7F8C" w14:textId="77777777" w:rsidR="00F013FC" w:rsidRDefault="00F013FC" w:rsidP="00F013FC">
            <w:pPr>
              <w:rPr>
                <w:lang w:eastAsia="en-CA"/>
              </w:rPr>
            </w:pPr>
          </w:p>
        </w:tc>
      </w:tr>
      <w:tr w:rsidR="00F013FC" w14:paraId="37A14313" w14:textId="77777777" w:rsidTr="00DD2645">
        <w:tc>
          <w:tcPr>
            <w:tcW w:w="3060" w:type="dxa"/>
            <w:shd w:val="clear" w:color="auto" w:fill="F2F2F2" w:themeFill="background1" w:themeFillShade="F2"/>
          </w:tcPr>
          <w:p w14:paraId="3C6FEDDB" w14:textId="2A3E0800" w:rsidR="00F013FC" w:rsidRDefault="00F013FC" w:rsidP="00F013FC">
            <w:pPr>
              <w:rPr>
                <w:lang w:eastAsia="en-CA"/>
              </w:rPr>
            </w:pPr>
            <w:r w:rsidRPr="00E75D62">
              <w:t xml:space="preserve">BOOSTER 3 </w:t>
            </w:r>
            <w:r w:rsidRPr="00E75D62">
              <w:rPr>
                <w:rFonts w:ascii="Cambria Math" w:hAnsi="Cambria Math" w:cs="Cambria Math"/>
              </w:rPr>
              <w:t>‐</w:t>
            </w:r>
            <w:r w:rsidRPr="00E75D62">
              <w:t>NAC1</w:t>
            </w:r>
          </w:p>
        </w:tc>
        <w:tc>
          <w:tcPr>
            <w:tcW w:w="907" w:type="dxa"/>
            <w:shd w:val="clear" w:color="auto" w:fill="F2F2F2" w:themeFill="background1" w:themeFillShade="F2"/>
            <w:vAlign w:val="center"/>
          </w:tcPr>
          <w:p w14:paraId="2D04B916" w14:textId="77777777" w:rsidR="00F013FC" w:rsidRDefault="00F013FC" w:rsidP="00F013FC">
            <w:pPr>
              <w:rPr>
                <w:lang w:eastAsia="en-CA"/>
              </w:rPr>
            </w:pPr>
          </w:p>
        </w:tc>
        <w:tc>
          <w:tcPr>
            <w:tcW w:w="686" w:type="dxa"/>
            <w:shd w:val="clear" w:color="auto" w:fill="F2F2F2" w:themeFill="background1" w:themeFillShade="F2"/>
          </w:tcPr>
          <w:p w14:paraId="293D4242" w14:textId="0DB5DCB2"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2E239979" w14:textId="77777777" w:rsidR="00F013FC" w:rsidRDefault="00F013FC" w:rsidP="00F013FC">
            <w:pPr>
              <w:jc w:val="center"/>
              <w:rPr>
                <w:lang w:eastAsia="en-CA"/>
              </w:rPr>
            </w:pPr>
          </w:p>
        </w:tc>
        <w:tc>
          <w:tcPr>
            <w:tcW w:w="1101" w:type="dxa"/>
            <w:shd w:val="clear" w:color="auto" w:fill="F2F2F2" w:themeFill="background1" w:themeFillShade="F2"/>
          </w:tcPr>
          <w:p w14:paraId="26C372FA" w14:textId="1EBBBBFD" w:rsidR="00F013FC" w:rsidRDefault="00F013FC" w:rsidP="00F013FC">
            <w:pPr>
              <w:jc w:val="center"/>
              <w:rPr>
                <w:lang w:eastAsia="en-CA"/>
              </w:rPr>
            </w:pPr>
            <w:r w:rsidRPr="00B707BD">
              <w:t>B3</w:t>
            </w:r>
          </w:p>
        </w:tc>
        <w:tc>
          <w:tcPr>
            <w:tcW w:w="850" w:type="dxa"/>
            <w:shd w:val="clear" w:color="auto" w:fill="F2F2F2" w:themeFill="background1" w:themeFillShade="F2"/>
            <w:vAlign w:val="center"/>
          </w:tcPr>
          <w:p w14:paraId="331EA741" w14:textId="28068F7F" w:rsidR="00F013FC" w:rsidRDefault="00F013FC" w:rsidP="00F013FC">
            <w:pPr>
              <w:jc w:val="center"/>
              <w:rPr>
                <w:lang w:eastAsia="en-CA"/>
              </w:rPr>
            </w:pPr>
          </w:p>
        </w:tc>
        <w:tc>
          <w:tcPr>
            <w:tcW w:w="448" w:type="dxa"/>
            <w:shd w:val="clear" w:color="auto" w:fill="F2F2F2" w:themeFill="background1" w:themeFillShade="F2"/>
          </w:tcPr>
          <w:p w14:paraId="3A033890" w14:textId="5C0F8EEA" w:rsidR="00F013FC" w:rsidRDefault="00000000" w:rsidP="00F013FC">
            <w:pPr>
              <w:jc w:val="center"/>
              <w:rPr>
                <w:lang w:eastAsia="en-CA"/>
              </w:rPr>
            </w:pPr>
            <w:sdt>
              <w:sdtPr>
                <w:rPr>
                  <w:lang w:eastAsia="en-CA"/>
                </w:rPr>
                <w:id w:val="-993559203"/>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289DBEE3" w14:textId="77777777" w:rsidR="00F013FC" w:rsidRDefault="00F013FC" w:rsidP="00F013FC">
            <w:pPr>
              <w:jc w:val="center"/>
              <w:rPr>
                <w:lang w:eastAsia="en-CA"/>
              </w:rPr>
            </w:pPr>
          </w:p>
        </w:tc>
        <w:tc>
          <w:tcPr>
            <w:tcW w:w="448" w:type="dxa"/>
            <w:shd w:val="clear" w:color="auto" w:fill="F2F2F2" w:themeFill="background1" w:themeFillShade="F2"/>
          </w:tcPr>
          <w:p w14:paraId="46B0C462" w14:textId="7A81B4AD" w:rsidR="00F013FC" w:rsidRDefault="00000000" w:rsidP="00F013FC">
            <w:pPr>
              <w:jc w:val="center"/>
              <w:rPr>
                <w:lang w:eastAsia="en-CA"/>
              </w:rPr>
            </w:pPr>
            <w:sdt>
              <w:sdtPr>
                <w:rPr>
                  <w:lang w:eastAsia="en-CA"/>
                </w:rPr>
                <w:id w:val="2065369251"/>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066ACD1B" w14:textId="6F12C883" w:rsidR="00F013FC" w:rsidRDefault="00000000" w:rsidP="00F013FC">
            <w:pPr>
              <w:jc w:val="center"/>
              <w:rPr>
                <w:lang w:eastAsia="en-CA"/>
              </w:rPr>
            </w:pPr>
            <w:sdt>
              <w:sdtPr>
                <w:rPr>
                  <w:lang w:eastAsia="en-CA"/>
                </w:rPr>
                <w:id w:val="-1086999358"/>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4A4B2EB1" w14:textId="240BA200" w:rsidR="00F013FC" w:rsidRDefault="00000000" w:rsidP="00F013FC">
            <w:pPr>
              <w:jc w:val="center"/>
              <w:rPr>
                <w:lang w:eastAsia="en-CA"/>
              </w:rPr>
            </w:pPr>
            <w:sdt>
              <w:sdtPr>
                <w:rPr>
                  <w:lang w:eastAsia="en-CA"/>
                </w:rPr>
                <w:id w:val="-503742341"/>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414B2ABF" w14:textId="77777777" w:rsidR="00F013FC" w:rsidRDefault="00F013FC" w:rsidP="00F013FC">
            <w:pPr>
              <w:jc w:val="center"/>
              <w:rPr>
                <w:lang w:eastAsia="en-CA"/>
              </w:rPr>
            </w:pPr>
          </w:p>
        </w:tc>
        <w:tc>
          <w:tcPr>
            <w:tcW w:w="3288" w:type="dxa"/>
            <w:shd w:val="clear" w:color="auto" w:fill="F2F2F2" w:themeFill="background1" w:themeFillShade="F2"/>
          </w:tcPr>
          <w:p w14:paraId="7BB3B12F" w14:textId="77777777" w:rsidR="00F013FC" w:rsidRDefault="00F013FC" w:rsidP="00F013FC">
            <w:pPr>
              <w:rPr>
                <w:lang w:eastAsia="en-CA"/>
              </w:rPr>
            </w:pPr>
          </w:p>
        </w:tc>
      </w:tr>
      <w:tr w:rsidR="00F013FC" w14:paraId="2C2BCC6A" w14:textId="77777777" w:rsidTr="00DD2645">
        <w:tc>
          <w:tcPr>
            <w:tcW w:w="3060" w:type="dxa"/>
            <w:shd w:val="clear" w:color="auto" w:fill="F2F2F2" w:themeFill="background1" w:themeFillShade="F2"/>
          </w:tcPr>
          <w:p w14:paraId="4096F210" w14:textId="44FDAE89" w:rsidR="00F013FC" w:rsidRDefault="00F013FC" w:rsidP="00F013FC">
            <w:pPr>
              <w:rPr>
                <w:lang w:eastAsia="en-CA"/>
              </w:rPr>
            </w:pPr>
            <w:r w:rsidRPr="00E75D62">
              <w:t xml:space="preserve">BOOSTER 3 </w:t>
            </w:r>
            <w:r w:rsidRPr="00E75D62">
              <w:rPr>
                <w:rFonts w:ascii="Cambria Math" w:hAnsi="Cambria Math" w:cs="Cambria Math"/>
              </w:rPr>
              <w:t>‐</w:t>
            </w:r>
            <w:r w:rsidRPr="00E75D62">
              <w:t>NAC2</w:t>
            </w:r>
          </w:p>
        </w:tc>
        <w:tc>
          <w:tcPr>
            <w:tcW w:w="907" w:type="dxa"/>
            <w:shd w:val="clear" w:color="auto" w:fill="F2F2F2" w:themeFill="background1" w:themeFillShade="F2"/>
            <w:vAlign w:val="center"/>
          </w:tcPr>
          <w:p w14:paraId="79D1388F" w14:textId="77777777" w:rsidR="00F013FC" w:rsidRDefault="00F013FC" w:rsidP="00F013FC">
            <w:pPr>
              <w:rPr>
                <w:lang w:eastAsia="en-CA"/>
              </w:rPr>
            </w:pPr>
          </w:p>
        </w:tc>
        <w:tc>
          <w:tcPr>
            <w:tcW w:w="686" w:type="dxa"/>
            <w:shd w:val="clear" w:color="auto" w:fill="F2F2F2" w:themeFill="background1" w:themeFillShade="F2"/>
          </w:tcPr>
          <w:p w14:paraId="6A73C39A" w14:textId="14E04CE4"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7623DC4F" w14:textId="77777777" w:rsidR="00F013FC" w:rsidRDefault="00F013FC" w:rsidP="00F013FC">
            <w:pPr>
              <w:jc w:val="center"/>
              <w:rPr>
                <w:lang w:eastAsia="en-CA"/>
              </w:rPr>
            </w:pPr>
          </w:p>
        </w:tc>
        <w:tc>
          <w:tcPr>
            <w:tcW w:w="1101" w:type="dxa"/>
            <w:shd w:val="clear" w:color="auto" w:fill="F2F2F2" w:themeFill="background1" w:themeFillShade="F2"/>
          </w:tcPr>
          <w:p w14:paraId="58C7BC15" w14:textId="2327A424" w:rsidR="00F013FC" w:rsidRDefault="00F013FC" w:rsidP="00F013FC">
            <w:pPr>
              <w:jc w:val="center"/>
              <w:rPr>
                <w:lang w:eastAsia="en-CA"/>
              </w:rPr>
            </w:pPr>
            <w:r w:rsidRPr="00B707BD">
              <w:t>B3</w:t>
            </w:r>
          </w:p>
        </w:tc>
        <w:tc>
          <w:tcPr>
            <w:tcW w:w="850" w:type="dxa"/>
            <w:shd w:val="clear" w:color="auto" w:fill="F2F2F2" w:themeFill="background1" w:themeFillShade="F2"/>
            <w:vAlign w:val="center"/>
          </w:tcPr>
          <w:p w14:paraId="0187555D" w14:textId="1EBBB189" w:rsidR="00F013FC" w:rsidRDefault="00F013FC" w:rsidP="00F013FC">
            <w:pPr>
              <w:jc w:val="center"/>
              <w:rPr>
                <w:lang w:eastAsia="en-CA"/>
              </w:rPr>
            </w:pPr>
          </w:p>
        </w:tc>
        <w:tc>
          <w:tcPr>
            <w:tcW w:w="448" w:type="dxa"/>
            <w:shd w:val="clear" w:color="auto" w:fill="F2F2F2" w:themeFill="background1" w:themeFillShade="F2"/>
          </w:tcPr>
          <w:p w14:paraId="3FE27B32" w14:textId="64E51613" w:rsidR="00F013FC" w:rsidRDefault="00000000" w:rsidP="00F013FC">
            <w:pPr>
              <w:jc w:val="center"/>
              <w:rPr>
                <w:lang w:eastAsia="en-CA"/>
              </w:rPr>
            </w:pPr>
            <w:sdt>
              <w:sdtPr>
                <w:rPr>
                  <w:lang w:eastAsia="en-CA"/>
                </w:rPr>
                <w:id w:val="-1210801427"/>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6E9CFFA9" w14:textId="77777777" w:rsidR="00F013FC" w:rsidRDefault="00F013FC" w:rsidP="00F013FC">
            <w:pPr>
              <w:jc w:val="center"/>
              <w:rPr>
                <w:lang w:eastAsia="en-CA"/>
              </w:rPr>
            </w:pPr>
          </w:p>
        </w:tc>
        <w:tc>
          <w:tcPr>
            <w:tcW w:w="448" w:type="dxa"/>
            <w:shd w:val="clear" w:color="auto" w:fill="F2F2F2" w:themeFill="background1" w:themeFillShade="F2"/>
          </w:tcPr>
          <w:p w14:paraId="1808DB2D" w14:textId="7B5505E6" w:rsidR="00F013FC" w:rsidRDefault="00000000" w:rsidP="00F013FC">
            <w:pPr>
              <w:jc w:val="center"/>
              <w:rPr>
                <w:lang w:eastAsia="en-CA"/>
              </w:rPr>
            </w:pPr>
            <w:sdt>
              <w:sdtPr>
                <w:rPr>
                  <w:lang w:eastAsia="en-CA"/>
                </w:rPr>
                <w:id w:val="305366453"/>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26CD0CAA" w14:textId="14F35B18" w:rsidR="00F013FC" w:rsidRDefault="00000000" w:rsidP="00F013FC">
            <w:pPr>
              <w:jc w:val="center"/>
              <w:rPr>
                <w:lang w:eastAsia="en-CA"/>
              </w:rPr>
            </w:pPr>
            <w:sdt>
              <w:sdtPr>
                <w:rPr>
                  <w:lang w:eastAsia="en-CA"/>
                </w:rPr>
                <w:id w:val="2101752652"/>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236B9BE5" w14:textId="46DB03FB" w:rsidR="00F013FC" w:rsidRDefault="00000000" w:rsidP="00F013FC">
            <w:pPr>
              <w:jc w:val="center"/>
              <w:rPr>
                <w:lang w:eastAsia="en-CA"/>
              </w:rPr>
            </w:pPr>
            <w:sdt>
              <w:sdtPr>
                <w:rPr>
                  <w:lang w:eastAsia="en-CA"/>
                </w:rPr>
                <w:id w:val="-626775412"/>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72485444" w14:textId="77777777" w:rsidR="00F013FC" w:rsidRDefault="00F013FC" w:rsidP="00F013FC">
            <w:pPr>
              <w:jc w:val="center"/>
              <w:rPr>
                <w:lang w:eastAsia="en-CA"/>
              </w:rPr>
            </w:pPr>
          </w:p>
        </w:tc>
        <w:tc>
          <w:tcPr>
            <w:tcW w:w="3288" w:type="dxa"/>
            <w:shd w:val="clear" w:color="auto" w:fill="F2F2F2" w:themeFill="background1" w:themeFillShade="F2"/>
          </w:tcPr>
          <w:p w14:paraId="5BD597C2" w14:textId="77777777" w:rsidR="00F013FC" w:rsidRDefault="00F013FC" w:rsidP="00F013FC">
            <w:pPr>
              <w:rPr>
                <w:lang w:eastAsia="en-CA"/>
              </w:rPr>
            </w:pPr>
          </w:p>
        </w:tc>
      </w:tr>
      <w:tr w:rsidR="00F013FC" w14:paraId="1CE756F7" w14:textId="77777777" w:rsidTr="00DD2645">
        <w:tc>
          <w:tcPr>
            <w:tcW w:w="3060" w:type="dxa"/>
            <w:shd w:val="clear" w:color="auto" w:fill="F2F2F2" w:themeFill="background1" w:themeFillShade="F2"/>
          </w:tcPr>
          <w:p w14:paraId="274DB74E" w14:textId="33CC30A2" w:rsidR="00F013FC" w:rsidRDefault="00F013FC" w:rsidP="00F013FC">
            <w:pPr>
              <w:rPr>
                <w:lang w:eastAsia="en-CA"/>
              </w:rPr>
            </w:pPr>
            <w:r w:rsidRPr="00E75D62">
              <w:t xml:space="preserve">BOOSTER 3 </w:t>
            </w:r>
            <w:r w:rsidRPr="00E75D62">
              <w:rPr>
                <w:rFonts w:ascii="Cambria Math" w:hAnsi="Cambria Math" w:cs="Cambria Math"/>
              </w:rPr>
              <w:t>‐</w:t>
            </w:r>
            <w:r w:rsidRPr="00E75D62">
              <w:t>NAC3</w:t>
            </w:r>
          </w:p>
        </w:tc>
        <w:tc>
          <w:tcPr>
            <w:tcW w:w="907" w:type="dxa"/>
            <w:shd w:val="clear" w:color="auto" w:fill="F2F2F2" w:themeFill="background1" w:themeFillShade="F2"/>
            <w:vAlign w:val="center"/>
          </w:tcPr>
          <w:p w14:paraId="6B7DF909" w14:textId="77777777" w:rsidR="00F013FC" w:rsidRDefault="00F013FC" w:rsidP="00F013FC">
            <w:pPr>
              <w:rPr>
                <w:lang w:eastAsia="en-CA"/>
              </w:rPr>
            </w:pPr>
          </w:p>
        </w:tc>
        <w:tc>
          <w:tcPr>
            <w:tcW w:w="686" w:type="dxa"/>
            <w:shd w:val="clear" w:color="auto" w:fill="F2F2F2" w:themeFill="background1" w:themeFillShade="F2"/>
          </w:tcPr>
          <w:p w14:paraId="5AC7B5F8" w14:textId="7BF29174"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3A9CD3EB" w14:textId="77777777" w:rsidR="00F013FC" w:rsidRDefault="00F013FC" w:rsidP="00F013FC">
            <w:pPr>
              <w:jc w:val="center"/>
              <w:rPr>
                <w:lang w:eastAsia="en-CA"/>
              </w:rPr>
            </w:pPr>
          </w:p>
        </w:tc>
        <w:tc>
          <w:tcPr>
            <w:tcW w:w="1101" w:type="dxa"/>
            <w:shd w:val="clear" w:color="auto" w:fill="F2F2F2" w:themeFill="background1" w:themeFillShade="F2"/>
          </w:tcPr>
          <w:p w14:paraId="2D7ABCA2" w14:textId="42D0BAA4" w:rsidR="00F013FC" w:rsidRDefault="00F013FC" w:rsidP="00F013FC">
            <w:pPr>
              <w:jc w:val="center"/>
              <w:rPr>
                <w:lang w:eastAsia="en-CA"/>
              </w:rPr>
            </w:pPr>
            <w:r w:rsidRPr="00B707BD">
              <w:t>B3</w:t>
            </w:r>
          </w:p>
        </w:tc>
        <w:tc>
          <w:tcPr>
            <w:tcW w:w="850" w:type="dxa"/>
            <w:shd w:val="clear" w:color="auto" w:fill="F2F2F2" w:themeFill="background1" w:themeFillShade="F2"/>
            <w:vAlign w:val="center"/>
          </w:tcPr>
          <w:p w14:paraId="58A359A8" w14:textId="2196A9AA" w:rsidR="00F013FC" w:rsidRDefault="00F013FC" w:rsidP="00F013FC">
            <w:pPr>
              <w:jc w:val="center"/>
              <w:rPr>
                <w:lang w:eastAsia="en-CA"/>
              </w:rPr>
            </w:pPr>
          </w:p>
        </w:tc>
        <w:tc>
          <w:tcPr>
            <w:tcW w:w="448" w:type="dxa"/>
            <w:shd w:val="clear" w:color="auto" w:fill="F2F2F2" w:themeFill="background1" w:themeFillShade="F2"/>
          </w:tcPr>
          <w:p w14:paraId="0DB374D3" w14:textId="66D2BC13" w:rsidR="00F013FC" w:rsidRDefault="00000000" w:rsidP="00F013FC">
            <w:pPr>
              <w:jc w:val="center"/>
              <w:rPr>
                <w:lang w:eastAsia="en-CA"/>
              </w:rPr>
            </w:pPr>
            <w:sdt>
              <w:sdtPr>
                <w:rPr>
                  <w:lang w:eastAsia="en-CA"/>
                </w:rPr>
                <w:id w:val="-2028465331"/>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3895809E" w14:textId="77777777" w:rsidR="00F013FC" w:rsidRDefault="00F013FC" w:rsidP="00F013FC">
            <w:pPr>
              <w:jc w:val="center"/>
              <w:rPr>
                <w:lang w:eastAsia="en-CA"/>
              </w:rPr>
            </w:pPr>
          </w:p>
        </w:tc>
        <w:tc>
          <w:tcPr>
            <w:tcW w:w="448" w:type="dxa"/>
            <w:shd w:val="clear" w:color="auto" w:fill="F2F2F2" w:themeFill="background1" w:themeFillShade="F2"/>
          </w:tcPr>
          <w:p w14:paraId="5A740F8E" w14:textId="5D55E2B5" w:rsidR="00F013FC" w:rsidRDefault="00000000" w:rsidP="00F013FC">
            <w:pPr>
              <w:jc w:val="center"/>
              <w:rPr>
                <w:lang w:eastAsia="en-CA"/>
              </w:rPr>
            </w:pPr>
            <w:sdt>
              <w:sdtPr>
                <w:rPr>
                  <w:lang w:eastAsia="en-CA"/>
                </w:rPr>
                <w:id w:val="-1974895819"/>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3185927A" w14:textId="2B47EE3A" w:rsidR="00F013FC" w:rsidRDefault="00000000" w:rsidP="00F013FC">
            <w:pPr>
              <w:jc w:val="center"/>
              <w:rPr>
                <w:lang w:eastAsia="en-CA"/>
              </w:rPr>
            </w:pPr>
            <w:sdt>
              <w:sdtPr>
                <w:rPr>
                  <w:lang w:eastAsia="en-CA"/>
                </w:rPr>
                <w:id w:val="-1376470312"/>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6C512EA1" w14:textId="2064D989" w:rsidR="00F013FC" w:rsidRDefault="00000000" w:rsidP="00F013FC">
            <w:pPr>
              <w:jc w:val="center"/>
              <w:rPr>
                <w:lang w:eastAsia="en-CA"/>
              </w:rPr>
            </w:pPr>
            <w:sdt>
              <w:sdtPr>
                <w:rPr>
                  <w:lang w:eastAsia="en-CA"/>
                </w:rPr>
                <w:id w:val="-1234693529"/>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0176CE4E" w14:textId="77777777" w:rsidR="00F013FC" w:rsidRDefault="00F013FC" w:rsidP="00F013FC">
            <w:pPr>
              <w:jc w:val="center"/>
              <w:rPr>
                <w:lang w:eastAsia="en-CA"/>
              </w:rPr>
            </w:pPr>
          </w:p>
        </w:tc>
        <w:tc>
          <w:tcPr>
            <w:tcW w:w="3288" w:type="dxa"/>
            <w:shd w:val="clear" w:color="auto" w:fill="F2F2F2" w:themeFill="background1" w:themeFillShade="F2"/>
          </w:tcPr>
          <w:p w14:paraId="45D52488" w14:textId="2F7C1F1E" w:rsidR="00F013FC" w:rsidRDefault="00F013FC" w:rsidP="00F013FC">
            <w:pPr>
              <w:rPr>
                <w:lang w:eastAsia="en-CA"/>
              </w:rPr>
            </w:pPr>
            <w:r w:rsidRPr="00954E8D">
              <w:t>NEED 6’ LADDER</w:t>
            </w:r>
          </w:p>
        </w:tc>
      </w:tr>
      <w:tr w:rsidR="00F013FC" w14:paraId="137EBE06" w14:textId="77777777" w:rsidTr="00DD2645">
        <w:tc>
          <w:tcPr>
            <w:tcW w:w="3060" w:type="dxa"/>
            <w:shd w:val="clear" w:color="auto" w:fill="F2F2F2" w:themeFill="background1" w:themeFillShade="F2"/>
          </w:tcPr>
          <w:p w14:paraId="720013B3" w14:textId="35F49EA9" w:rsidR="00F013FC" w:rsidRDefault="00F013FC" w:rsidP="00F013FC">
            <w:pPr>
              <w:rPr>
                <w:lang w:eastAsia="en-CA"/>
              </w:rPr>
            </w:pPr>
            <w:r w:rsidRPr="00E75D62">
              <w:t xml:space="preserve">BOOSTER 3 </w:t>
            </w:r>
            <w:r w:rsidRPr="00E75D62">
              <w:rPr>
                <w:rFonts w:ascii="Cambria Math" w:hAnsi="Cambria Math" w:cs="Cambria Math"/>
              </w:rPr>
              <w:t>‐</w:t>
            </w:r>
            <w:r w:rsidRPr="00E75D62">
              <w:t>NAC4</w:t>
            </w:r>
          </w:p>
        </w:tc>
        <w:tc>
          <w:tcPr>
            <w:tcW w:w="907" w:type="dxa"/>
            <w:shd w:val="clear" w:color="auto" w:fill="F2F2F2" w:themeFill="background1" w:themeFillShade="F2"/>
            <w:vAlign w:val="center"/>
          </w:tcPr>
          <w:p w14:paraId="0800AF4B" w14:textId="77777777" w:rsidR="00F013FC" w:rsidRDefault="00F013FC" w:rsidP="00F013FC">
            <w:pPr>
              <w:rPr>
                <w:lang w:eastAsia="en-CA"/>
              </w:rPr>
            </w:pPr>
          </w:p>
        </w:tc>
        <w:tc>
          <w:tcPr>
            <w:tcW w:w="686" w:type="dxa"/>
            <w:shd w:val="clear" w:color="auto" w:fill="F2F2F2" w:themeFill="background1" w:themeFillShade="F2"/>
          </w:tcPr>
          <w:p w14:paraId="1D518E10" w14:textId="23C30C0C"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5CC3D008" w14:textId="77777777" w:rsidR="00F013FC" w:rsidRDefault="00F013FC" w:rsidP="00F013FC">
            <w:pPr>
              <w:jc w:val="center"/>
              <w:rPr>
                <w:lang w:eastAsia="en-CA"/>
              </w:rPr>
            </w:pPr>
          </w:p>
        </w:tc>
        <w:tc>
          <w:tcPr>
            <w:tcW w:w="1101" w:type="dxa"/>
            <w:shd w:val="clear" w:color="auto" w:fill="F2F2F2" w:themeFill="background1" w:themeFillShade="F2"/>
          </w:tcPr>
          <w:p w14:paraId="5F10A30A" w14:textId="5C94FCF1" w:rsidR="00F013FC" w:rsidRDefault="00F013FC" w:rsidP="00F013FC">
            <w:pPr>
              <w:jc w:val="center"/>
              <w:rPr>
                <w:lang w:eastAsia="en-CA"/>
              </w:rPr>
            </w:pPr>
            <w:r w:rsidRPr="00B707BD">
              <w:t>B3</w:t>
            </w:r>
          </w:p>
        </w:tc>
        <w:tc>
          <w:tcPr>
            <w:tcW w:w="850" w:type="dxa"/>
            <w:shd w:val="clear" w:color="auto" w:fill="F2F2F2" w:themeFill="background1" w:themeFillShade="F2"/>
            <w:vAlign w:val="center"/>
          </w:tcPr>
          <w:p w14:paraId="1C4B9233" w14:textId="2BF7B0E1" w:rsidR="00F013FC" w:rsidRDefault="00F013FC" w:rsidP="00F013FC">
            <w:pPr>
              <w:jc w:val="center"/>
              <w:rPr>
                <w:lang w:eastAsia="en-CA"/>
              </w:rPr>
            </w:pPr>
          </w:p>
        </w:tc>
        <w:tc>
          <w:tcPr>
            <w:tcW w:w="448" w:type="dxa"/>
            <w:shd w:val="clear" w:color="auto" w:fill="F2F2F2" w:themeFill="background1" w:themeFillShade="F2"/>
          </w:tcPr>
          <w:p w14:paraId="1A3460A8" w14:textId="6FD5A518" w:rsidR="00F013FC" w:rsidRDefault="00000000" w:rsidP="00F013FC">
            <w:pPr>
              <w:jc w:val="center"/>
              <w:rPr>
                <w:lang w:eastAsia="en-CA"/>
              </w:rPr>
            </w:pPr>
            <w:sdt>
              <w:sdtPr>
                <w:rPr>
                  <w:lang w:eastAsia="en-CA"/>
                </w:rPr>
                <w:id w:val="2064365739"/>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666CD45C" w14:textId="77777777" w:rsidR="00F013FC" w:rsidRDefault="00F013FC" w:rsidP="00F013FC">
            <w:pPr>
              <w:jc w:val="center"/>
              <w:rPr>
                <w:lang w:eastAsia="en-CA"/>
              </w:rPr>
            </w:pPr>
          </w:p>
        </w:tc>
        <w:tc>
          <w:tcPr>
            <w:tcW w:w="448" w:type="dxa"/>
            <w:shd w:val="clear" w:color="auto" w:fill="F2F2F2" w:themeFill="background1" w:themeFillShade="F2"/>
          </w:tcPr>
          <w:p w14:paraId="781BCAA0" w14:textId="36BF1631" w:rsidR="00F013FC" w:rsidRDefault="00000000" w:rsidP="00F013FC">
            <w:pPr>
              <w:jc w:val="center"/>
              <w:rPr>
                <w:lang w:eastAsia="en-CA"/>
              </w:rPr>
            </w:pPr>
            <w:sdt>
              <w:sdtPr>
                <w:rPr>
                  <w:lang w:eastAsia="en-CA"/>
                </w:rPr>
                <w:id w:val="799504250"/>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5D3949F8" w14:textId="18187D3C" w:rsidR="00F013FC" w:rsidRDefault="00000000" w:rsidP="00F013FC">
            <w:pPr>
              <w:jc w:val="center"/>
              <w:rPr>
                <w:lang w:eastAsia="en-CA"/>
              </w:rPr>
            </w:pPr>
            <w:sdt>
              <w:sdtPr>
                <w:rPr>
                  <w:lang w:eastAsia="en-CA"/>
                </w:rPr>
                <w:id w:val="51745986"/>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79D79405" w14:textId="370A1013" w:rsidR="00F013FC" w:rsidRDefault="00000000" w:rsidP="00F013FC">
            <w:pPr>
              <w:jc w:val="center"/>
              <w:rPr>
                <w:lang w:eastAsia="en-CA"/>
              </w:rPr>
            </w:pPr>
            <w:sdt>
              <w:sdtPr>
                <w:rPr>
                  <w:lang w:eastAsia="en-CA"/>
                </w:rPr>
                <w:id w:val="-1343002649"/>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5E56775B" w14:textId="77777777" w:rsidR="00F013FC" w:rsidRDefault="00F013FC" w:rsidP="00F013FC">
            <w:pPr>
              <w:jc w:val="center"/>
              <w:rPr>
                <w:lang w:eastAsia="en-CA"/>
              </w:rPr>
            </w:pPr>
          </w:p>
        </w:tc>
        <w:tc>
          <w:tcPr>
            <w:tcW w:w="3288" w:type="dxa"/>
            <w:shd w:val="clear" w:color="auto" w:fill="F2F2F2" w:themeFill="background1" w:themeFillShade="F2"/>
          </w:tcPr>
          <w:p w14:paraId="362DBB7F" w14:textId="77777777" w:rsidR="00F013FC" w:rsidRDefault="00F013FC" w:rsidP="00F013FC">
            <w:pPr>
              <w:rPr>
                <w:lang w:eastAsia="en-CA"/>
              </w:rPr>
            </w:pPr>
          </w:p>
        </w:tc>
      </w:tr>
      <w:tr w:rsidR="00F013FC" w14:paraId="237006F7" w14:textId="77777777" w:rsidTr="00DD2645">
        <w:tc>
          <w:tcPr>
            <w:tcW w:w="3060" w:type="dxa"/>
            <w:shd w:val="clear" w:color="auto" w:fill="F2F2F2" w:themeFill="background1" w:themeFillShade="F2"/>
          </w:tcPr>
          <w:p w14:paraId="004C9937" w14:textId="7BCDE5A7" w:rsidR="00F013FC" w:rsidRDefault="00F013FC" w:rsidP="00F013FC">
            <w:pPr>
              <w:rPr>
                <w:lang w:eastAsia="en-CA"/>
              </w:rPr>
            </w:pPr>
            <w:r w:rsidRPr="00E75D62">
              <w:t xml:space="preserve">BOOSTER 4 </w:t>
            </w:r>
            <w:r w:rsidRPr="00E75D62">
              <w:rPr>
                <w:rFonts w:ascii="Cambria Math" w:hAnsi="Cambria Math" w:cs="Cambria Math"/>
              </w:rPr>
              <w:t>‐</w:t>
            </w:r>
            <w:r w:rsidRPr="00E75D62">
              <w:t>NAC1</w:t>
            </w:r>
          </w:p>
        </w:tc>
        <w:tc>
          <w:tcPr>
            <w:tcW w:w="907" w:type="dxa"/>
            <w:shd w:val="clear" w:color="auto" w:fill="F2F2F2" w:themeFill="background1" w:themeFillShade="F2"/>
            <w:vAlign w:val="center"/>
          </w:tcPr>
          <w:p w14:paraId="159E8CD4" w14:textId="77777777" w:rsidR="00F013FC" w:rsidRDefault="00F013FC" w:rsidP="00F013FC">
            <w:pPr>
              <w:rPr>
                <w:lang w:eastAsia="en-CA"/>
              </w:rPr>
            </w:pPr>
          </w:p>
        </w:tc>
        <w:tc>
          <w:tcPr>
            <w:tcW w:w="686" w:type="dxa"/>
            <w:shd w:val="clear" w:color="auto" w:fill="F2F2F2" w:themeFill="background1" w:themeFillShade="F2"/>
          </w:tcPr>
          <w:p w14:paraId="7E8D5D2E" w14:textId="0CB1FA69"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103CB6D0" w14:textId="77777777" w:rsidR="00F013FC" w:rsidRDefault="00F013FC" w:rsidP="00F013FC">
            <w:pPr>
              <w:jc w:val="center"/>
              <w:rPr>
                <w:lang w:eastAsia="en-CA"/>
              </w:rPr>
            </w:pPr>
          </w:p>
        </w:tc>
        <w:tc>
          <w:tcPr>
            <w:tcW w:w="1101" w:type="dxa"/>
            <w:shd w:val="clear" w:color="auto" w:fill="F2F2F2" w:themeFill="background1" w:themeFillShade="F2"/>
          </w:tcPr>
          <w:p w14:paraId="043E146B" w14:textId="5AB8A1CF" w:rsidR="00F013FC" w:rsidRDefault="00F013FC" w:rsidP="00F013FC">
            <w:pPr>
              <w:jc w:val="center"/>
              <w:rPr>
                <w:lang w:eastAsia="en-CA"/>
              </w:rPr>
            </w:pPr>
            <w:r w:rsidRPr="00B707BD">
              <w:t>B4</w:t>
            </w:r>
          </w:p>
        </w:tc>
        <w:tc>
          <w:tcPr>
            <w:tcW w:w="850" w:type="dxa"/>
            <w:shd w:val="clear" w:color="auto" w:fill="F2F2F2" w:themeFill="background1" w:themeFillShade="F2"/>
            <w:vAlign w:val="center"/>
          </w:tcPr>
          <w:p w14:paraId="5CA211F4" w14:textId="58498493" w:rsidR="00F013FC" w:rsidRDefault="00F013FC" w:rsidP="00F013FC">
            <w:pPr>
              <w:jc w:val="center"/>
              <w:rPr>
                <w:lang w:eastAsia="en-CA"/>
              </w:rPr>
            </w:pPr>
          </w:p>
        </w:tc>
        <w:tc>
          <w:tcPr>
            <w:tcW w:w="448" w:type="dxa"/>
            <w:shd w:val="clear" w:color="auto" w:fill="F2F2F2" w:themeFill="background1" w:themeFillShade="F2"/>
          </w:tcPr>
          <w:p w14:paraId="5097A99D" w14:textId="33AA6919" w:rsidR="00F013FC" w:rsidRDefault="00000000" w:rsidP="00F013FC">
            <w:pPr>
              <w:jc w:val="center"/>
              <w:rPr>
                <w:lang w:eastAsia="en-CA"/>
              </w:rPr>
            </w:pPr>
            <w:sdt>
              <w:sdtPr>
                <w:rPr>
                  <w:lang w:eastAsia="en-CA"/>
                </w:rPr>
                <w:id w:val="-464120152"/>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6552BC0E" w14:textId="77777777" w:rsidR="00F013FC" w:rsidRDefault="00F013FC" w:rsidP="00F013FC">
            <w:pPr>
              <w:jc w:val="center"/>
              <w:rPr>
                <w:lang w:eastAsia="en-CA"/>
              </w:rPr>
            </w:pPr>
          </w:p>
        </w:tc>
        <w:tc>
          <w:tcPr>
            <w:tcW w:w="448" w:type="dxa"/>
            <w:shd w:val="clear" w:color="auto" w:fill="F2F2F2" w:themeFill="background1" w:themeFillShade="F2"/>
          </w:tcPr>
          <w:p w14:paraId="320564FD" w14:textId="69A2DCC6" w:rsidR="00F013FC" w:rsidRDefault="00000000" w:rsidP="00F013FC">
            <w:pPr>
              <w:jc w:val="center"/>
              <w:rPr>
                <w:lang w:eastAsia="en-CA"/>
              </w:rPr>
            </w:pPr>
            <w:sdt>
              <w:sdtPr>
                <w:rPr>
                  <w:lang w:eastAsia="en-CA"/>
                </w:rPr>
                <w:id w:val="-1991474094"/>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14001A13" w14:textId="15469E3E" w:rsidR="00F013FC" w:rsidRDefault="00000000" w:rsidP="00F013FC">
            <w:pPr>
              <w:jc w:val="center"/>
              <w:rPr>
                <w:lang w:eastAsia="en-CA"/>
              </w:rPr>
            </w:pPr>
            <w:sdt>
              <w:sdtPr>
                <w:rPr>
                  <w:lang w:eastAsia="en-CA"/>
                </w:rPr>
                <w:id w:val="-49161871"/>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62F50E69" w14:textId="12FD7699" w:rsidR="00F013FC" w:rsidRDefault="00000000" w:rsidP="00F013FC">
            <w:pPr>
              <w:jc w:val="center"/>
              <w:rPr>
                <w:lang w:eastAsia="en-CA"/>
              </w:rPr>
            </w:pPr>
            <w:sdt>
              <w:sdtPr>
                <w:rPr>
                  <w:lang w:eastAsia="en-CA"/>
                </w:rPr>
                <w:id w:val="808365825"/>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6E36C53B" w14:textId="77777777" w:rsidR="00F013FC" w:rsidRDefault="00F013FC" w:rsidP="00F013FC">
            <w:pPr>
              <w:jc w:val="center"/>
              <w:rPr>
                <w:lang w:eastAsia="en-CA"/>
              </w:rPr>
            </w:pPr>
          </w:p>
        </w:tc>
        <w:tc>
          <w:tcPr>
            <w:tcW w:w="3288" w:type="dxa"/>
            <w:shd w:val="clear" w:color="auto" w:fill="F2F2F2" w:themeFill="background1" w:themeFillShade="F2"/>
          </w:tcPr>
          <w:p w14:paraId="463968A3" w14:textId="77777777" w:rsidR="00F013FC" w:rsidRDefault="00F013FC" w:rsidP="00F013FC">
            <w:pPr>
              <w:rPr>
                <w:lang w:eastAsia="en-CA"/>
              </w:rPr>
            </w:pPr>
          </w:p>
        </w:tc>
      </w:tr>
      <w:tr w:rsidR="00F013FC" w14:paraId="1C48AC35" w14:textId="77777777" w:rsidTr="00DD2645">
        <w:tc>
          <w:tcPr>
            <w:tcW w:w="3060" w:type="dxa"/>
            <w:shd w:val="clear" w:color="auto" w:fill="F2F2F2" w:themeFill="background1" w:themeFillShade="F2"/>
          </w:tcPr>
          <w:p w14:paraId="1BC7EBBA" w14:textId="2EBEB635" w:rsidR="00F013FC" w:rsidRDefault="00F013FC" w:rsidP="00F013FC">
            <w:pPr>
              <w:rPr>
                <w:lang w:eastAsia="en-CA"/>
              </w:rPr>
            </w:pPr>
            <w:r w:rsidRPr="00E75D62">
              <w:t xml:space="preserve">BOOSTER 4 </w:t>
            </w:r>
            <w:r w:rsidRPr="00E75D62">
              <w:rPr>
                <w:rFonts w:ascii="Cambria Math" w:hAnsi="Cambria Math" w:cs="Cambria Math"/>
              </w:rPr>
              <w:t>‐</w:t>
            </w:r>
            <w:r w:rsidRPr="00E75D62">
              <w:t>NAC2</w:t>
            </w:r>
          </w:p>
        </w:tc>
        <w:tc>
          <w:tcPr>
            <w:tcW w:w="907" w:type="dxa"/>
            <w:shd w:val="clear" w:color="auto" w:fill="F2F2F2" w:themeFill="background1" w:themeFillShade="F2"/>
            <w:vAlign w:val="center"/>
          </w:tcPr>
          <w:p w14:paraId="5FAB08AC" w14:textId="77777777" w:rsidR="00F013FC" w:rsidRDefault="00F013FC" w:rsidP="00F013FC">
            <w:pPr>
              <w:rPr>
                <w:lang w:eastAsia="en-CA"/>
              </w:rPr>
            </w:pPr>
          </w:p>
        </w:tc>
        <w:tc>
          <w:tcPr>
            <w:tcW w:w="686" w:type="dxa"/>
            <w:shd w:val="clear" w:color="auto" w:fill="F2F2F2" w:themeFill="background1" w:themeFillShade="F2"/>
          </w:tcPr>
          <w:p w14:paraId="3F78A0FA" w14:textId="22E03DA7"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11C45F47" w14:textId="77777777" w:rsidR="00F013FC" w:rsidRDefault="00F013FC" w:rsidP="00F013FC">
            <w:pPr>
              <w:jc w:val="center"/>
              <w:rPr>
                <w:lang w:eastAsia="en-CA"/>
              </w:rPr>
            </w:pPr>
          </w:p>
        </w:tc>
        <w:tc>
          <w:tcPr>
            <w:tcW w:w="1101" w:type="dxa"/>
            <w:shd w:val="clear" w:color="auto" w:fill="F2F2F2" w:themeFill="background1" w:themeFillShade="F2"/>
          </w:tcPr>
          <w:p w14:paraId="3587F312" w14:textId="7824707E" w:rsidR="00F013FC" w:rsidRDefault="00F013FC" w:rsidP="00F013FC">
            <w:pPr>
              <w:jc w:val="center"/>
              <w:rPr>
                <w:lang w:eastAsia="en-CA"/>
              </w:rPr>
            </w:pPr>
            <w:r w:rsidRPr="00B707BD">
              <w:t>B4</w:t>
            </w:r>
          </w:p>
        </w:tc>
        <w:tc>
          <w:tcPr>
            <w:tcW w:w="850" w:type="dxa"/>
            <w:shd w:val="clear" w:color="auto" w:fill="F2F2F2" w:themeFill="background1" w:themeFillShade="F2"/>
            <w:vAlign w:val="center"/>
          </w:tcPr>
          <w:p w14:paraId="3B84CFEF" w14:textId="176FD744" w:rsidR="00F013FC" w:rsidRDefault="00F013FC" w:rsidP="00F013FC">
            <w:pPr>
              <w:jc w:val="center"/>
              <w:rPr>
                <w:lang w:eastAsia="en-CA"/>
              </w:rPr>
            </w:pPr>
          </w:p>
        </w:tc>
        <w:tc>
          <w:tcPr>
            <w:tcW w:w="448" w:type="dxa"/>
            <w:shd w:val="clear" w:color="auto" w:fill="F2F2F2" w:themeFill="background1" w:themeFillShade="F2"/>
          </w:tcPr>
          <w:p w14:paraId="7129C7DB" w14:textId="7B83B085" w:rsidR="00F013FC" w:rsidRDefault="00000000" w:rsidP="00F013FC">
            <w:pPr>
              <w:jc w:val="center"/>
              <w:rPr>
                <w:lang w:eastAsia="en-CA"/>
              </w:rPr>
            </w:pPr>
            <w:sdt>
              <w:sdtPr>
                <w:rPr>
                  <w:lang w:eastAsia="en-CA"/>
                </w:rPr>
                <w:id w:val="1461532727"/>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6AE51A10" w14:textId="77777777" w:rsidR="00F013FC" w:rsidRDefault="00F013FC" w:rsidP="00F013FC">
            <w:pPr>
              <w:jc w:val="center"/>
              <w:rPr>
                <w:lang w:eastAsia="en-CA"/>
              </w:rPr>
            </w:pPr>
          </w:p>
        </w:tc>
        <w:tc>
          <w:tcPr>
            <w:tcW w:w="448" w:type="dxa"/>
            <w:shd w:val="clear" w:color="auto" w:fill="F2F2F2" w:themeFill="background1" w:themeFillShade="F2"/>
          </w:tcPr>
          <w:p w14:paraId="7225BB3D" w14:textId="1EF252B5" w:rsidR="00F013FC" w:rsidRDefault="00000000" w:rsidP="00F013FC">
            <w:pPr>
              <w:jc w:val="center"/>
              <w:rPr>
                <w:lang w:eastAsia="en-CA"/>
              </w:rPr>
            </w:pPr>
            <w:sdt>
              <w:sdtPr>
                <w:rPr>
                  <w:lang w:eastAsia="en-CA"/>
                </w:rPr>
                <w:id w:val="-2139405330"/>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2C8D14DD" w14:textId="6B88A12E" w:rsidR="00F013FC" w:rsidRDefault="00000000" w:rsidP="00F013FC">
            <w:pPr>
              <w:jc w:val="center"/>
              <w:rPr>
                <w:lang w:eastAsia="en-CA"/>
              </w:rPr>
            </w:pPr>
            <w:sdt>
              <w:sdtPr>
                <w:rPr>
                  <w:lang w:eastAsia="en-CA"/>
                </w:rPr>
                <w:id w:val="-1570579466"/>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3B6625F2" w14:textId="6D26C458" w:rsidR="00F013FC" w:rsidRDefault="00000000" w:rsidP="00F013FC">
            <w:pPr>
              <w:jc w:val="center"/>
              <w:rPr>
                <w:lang w:eastAsia="en-CA"/>
              </w:rPr>
            </w:pPr>
            <w:sdt>
              <w:sdtPr>
                <w:rPr>
                  <w:lang w:eastAsia="en-CA"/>
                </w:rPr>
                <w:id w:val="1098296480"/>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58CA8F93" w14:textId="77777777" w:rsidR="00F013FC" w:rsidRDefault="00F013FC" w:rsidP="00F013FC">
            <w:pPr>
              <w:jc w:val="center"/>
              <w:rPr>
                <w:lang w:eastAsia="en-CA"/>
              </w:rPr>
            </w:pPr>
          </w:p>
        </w:tc>
        <w:tc>
          <w:tcPr>
            <w:tcW w:w="3288" w:type="dxa"/>
            <w:shd w:val="clear" w:color="auto" w:fill="F2F2F2" w:themeFill="background1" w:themeFillShade="F2"/>
          </w:tcPr>
          <w:p w14:paraId="6DF2F25C" w14:textId="77777777" w:rsidR="00F013FC" w:rsidRDefault="00F013FC" w:rsidP="00F013FC">
            <w:pPr>
              <w:rPr>
                <w:lang w:eastAsia="en-CA"/>
              </w:rPr>
            </w:pPr>
          </w:p>
        </w:tc>
      </w:tr>
      <w:tr w:rsidR="00F013FC" w14:paraId="6A61A2A5" w14:textId="77777777" w:rsidTr="00DD2645">
        <w:tc>
          <w:tcPr>
            <w:tcW w:w="3060" w:type="dxa"/>
            <w:shd w:val="clear" w:color="auto" w:fill="F2F2F2" w:themeFill="background1" w:themeFillShade="F2"/>
          </w:tcPr>
          <w:p w14:paraId="2B033F9A" w14:textId="512BB747" w:rsidR="00F013FC" w:rsidRDefault="00F013FC" w:rsidP="00F013FC">
            <w:pPr>
              <w:rPr>
                <w:lang w:eastAsia="en-CA"/>
              </w:rPr>
            </w:pPr>
            <w:r w:rsidRPr="00E75D62">
              <w:t xml:space="preserve">BOOSTER 4 </w:t>
            </w:r>
            <w:r w:rsidRPr="00E75D62">
              <w:rPr>
                <w:rFonts w:ascii="Cambria Math" w:hAnsi="Cambria Math" w:cs="Cambria Math"/>
              </w:rPr>
              <w:t>‐</w:t>
            </w:r>
            <w:r w:rsidRPr="00E75D62">
              <w:t>NAC3</w:t>
            </w:r>
          </w:p>
        </w:tc>
        <w:tc>
          <w:tcPr>
            <w:tcW w:w="907" w:type="dxa"/>
            <w:shd w:val="clear" w:color="auto" w:fill="F2F2F2" w:themeFill="background1" w:themeFillShade="F2"/>
            <w:vAlign w:val="center"/>
          </w:tcPr>
          <w:p w14:paraId="36ABC253" w14:textId="77777777" w:rsidR="00F013FC" w:rsidRDefault="00F013FC" w:rsidP="00F013FC">
            <w:pPr>
              <w:rPr>
                <w:lang w:eastAsia="en-CA"/>
              </w:rPr>
            </w:pPr>
          </w:p>
        </w:tc>
        <w:tc>
          <w:tcPr>
            <w:tcW w:w="686" w:type="dxa"/>
            <w:shd w:val="clear" w:color="auto" w:fill="F2F2F2" w:themeFill="background1" w:themeFillShade="F2"/>
          </w:tcPr>
          <w:p w14:paraId="764AB9A6" w14:textId="0FA9E94B"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2BC10ACB" w14:textId="77777777" w:rsidR="00F013FC" w:rsidRDefault="00F013FC" w:rsidP="00F013FC">
            <w:pPr>
              <w:jc w:val="center"/>
              <w:rPr>
                <w:lang w:eastAsia="en-CA"/>
              </w:rPr>
            </w:pPr>
          </w:p>
        </w:tc>
        <w:tc>
          <w:tcPr>
            <w:tcW w:w="1101" w:type="dxa"/>
            <w:shd w:val="clear" w:color="auto" w:fill="F2F2F2" w:themeFill="background1" w:themeFillShade="F2"/>
          </w:tcPr>
          <w:p w14:paraId="27C7E065" w14:textId="28FC7A00" w:rsidR="00F013FC" w:rsidRDefault="00F013FC" w:rsidP="00F013FC">
            <w:pPr>
              <w:jc w:val="center"/>
              <w:rPr>
                <w:lang w:eastAsia="en-CA"/>
              </w:rPr>
            </w:pPr>
            <w:r w:rsidRPr="00B707BD">
              <w:t>B4</w:t>
            </w:r>
          </w:p>
        </w:tc>
        <w:tc>
          <w:tcPr>
            <w:tcW w:w="850" w:type="dxa"/>
            <w:shd w:val="clear" w:color="auto" w:fill="F2F2F2" w:themeFill="background1" w:themeFillShade="F2"/>
            <w:vAlign w:val="center"/>
          </w:tcPr>
          <w:p w14:paraId="39F84394" w14:textId="38A219B4" w:rsidR="00F013FC" w:rsidRDefault="00F013FC" w:rsidP="00F013FC">
            <w:pPr>
              <w:jc w:val="center"/>
              <w:rPr>
                <w:lang w:eastAsia="en-CA"/>
              </w:rPr>
            </w:pPr>
          </w:p>
        </w:tc>
        <w:tc>
          <w:tcPr>
            <w:tcW w:w="448" w:type="dxa"/>
            <w:shd w:val="clear" w:color="auto" w:fill="F2F2F2" w:themeFill="background1" w:themeFillShade="F2"/>
          </w:tcPr>
          <w:p w14:paraId="04456A26" w14:textId="77B1B5EB" w:rsidR="00F013FC" w:rsidRDefault="00000000" w:rsidP="00F013FC">
            <w:pPr>
              <w:jc w:val="center"/>
              <w:rPr>
                <w:lang w:eastAsia="en-CA"/>
              </w:rPr>
            </w:pPr>
            <w:sdt>
              <w:sdtPr>
                <w:rPr>
                  <w:lang w:eastAsia="en-CA"/>
                </w:rPr>
                <w:id w:val="204454180"/>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7605DE10" w14:textId="77777777" w:rsidR="00F013FC" w:rsidRDefault="00F013FC" w:rsidP="00F013FC">
            <w:pPr>
              <w:jc w:val="center"/>
              <w:rPr>
                <w:lang w:eastAsia="en-CA"/>
              </w:rPr>
            </w:pPr>
          </w:p>
        </w:tc>
        <w:tc>
          <w:tcPr>
            <w:tcW w:w="448" w:type="dxa"/>
            <w:shd w:val="clear" w:color="auto" w:fill="F2F2F2" w:themeFill="background1" w:themeFillShade="F2"/>
          </w:tcPr>
          <w:p w14:paraId="5A24F6BC" w14:textId="47885A1B" w:rsidR="00F013FC" w:rsidRDefault="00000000" w:rsidP="00F013FC">
            <w:pPr>
              <w:jc w:val="center"/>
              <w:rPr>
                <w:lang w:eastAsia="en-CA"/>
              </w:rPr>
            </w:pPr>
            <w:sdt>
              <w:sdtPr>
                <w:rPr>
                  <w:lang w:eastAsia="en-CA"/>
                </w:rPr>
                <w:id w:val="1366640879"/>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571A6BED" w14:textId="3572F5F4" w:rsidR="00F013FC" w:rsidRDefault="00000000" w:rsidP="00F013FC">
            <w:pPr>
              <w:jc w:val="center"/>
              <w:rPr>
                <w:lang w:eastAsia="en-CA"/>
              </w:rPr>
            </w:pPr>
            <w:sdt>
              <w:sdtPr>
                <w:rPr>
                  <w:lang w:eastAsia="en-CA"/>
                </w:rPr>
                <w:id w:val="-415784373"/>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2BAB56F0" w14:textId="38EEEACF" w:rsidR="00F013FC" w:rsidRDefault="00000000" w:rsidP="00F013FC">
            <w:pPr>
              <w:jc w:val="center"/>
              <w:rPr>
                <w:lang w:eastAsia="en-CA"/>
              </w:rPr>
            </w:pPr>
            <w:sdt>
              <w:sdtPr>
                <w:rPr>
                  <w:lang w:eastAsia="en-CA"/>
                </w:rPr>
                <w:id w:val="110020130"/>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673307FB" w14:textId="77777777" w:rsidR="00F013FC" w:rsidRDefault="00F013FC" w:rsidP="00F013FC">
            <w:pPr>
              <w:jc w:val="center"/>
              <w:rPr>
                <w:lang w:eastAsia="en-CA"/>
              </w:rPr>
            </w:pPr>
          </w:p>
        </w:tc>
        <w:tc>
          <w:tcPr>
            <w:tcW w:w="3288" w:type="dxa"/>
            <w:shd w:val="clear" w:color="auto" w:fill="F2F2F2" w:themeFill="background1" w:themeFillShade="F2"/>
          </w:tcPr>
          <w:p w14:paraId="2BC61D5F" w14:textId="47C284F6" w:rsidR="00F013FC" w:rsidRDefault="00F013FC" w:rsidP="00F013FC">
            <w:pPr>
              <w:rPr>
                <w:lang w:eastAsia="en-CA"/>
              </w:rPr>
            </w:pPr>
            <w:r w:rsidRPr="00954E8D">
              <w:t>BY NW MALL ENTRANCE</w:t>
            </w:r>
          </w:p>
        </w:tc>
      </w:tr>
      <w:tr w:rsidR="00F013FC" w14:paraId="00086AC0" w14:textId="77777777" w:rsidTr="00DD2645">
        <w:tc>
          <w:tcPr>
            <w:tcW w:w="3060" w:type="dxa"/>
            <w:shd w:val="clear" w:color="auto" w:fill="F2F2F2" w:themeFill="background1" w:themeFillShade="F2"/>
          </w:tcPr>
          <w:p w14:paraId="3EA98BAD" w14:textId="7CC56CB2" w:rsidR="00F013FC" w:rsidRDefault="00F013FC" w:rsidP="00F013FC">
            <w:pPr>
              <w:rPr>
                <w:lang w:eastAsia="en-CA"/>
              </w:rPr>
            </w:pPr>
            <w:r w:rsidRPr="00E75D62">
              <w:t xml:space="preserve">BOOSTER 4 </w:t>
            </w:r>
            <w:r w:rsidRPr="00E75D62">
              <w:rPr>
                <w:rFonts w:ascii="Cambria Math" w:hAnsi="Cambria Math" w:cs="Cambria Math"/>
              </w:rPr>
              <w:t>‐</w:t>
            </w:r>
            <w:r w:rsidRPr="00E75D62">
              <w:t>NAC4</w:t>
            </w:r>
          </w:p>
        </w:tc>
        <w:tc>
          <w:tcPr>
            <w:tcW w:w="907" w:type="dxa"/>
            <w:shd w:val="clear" w:color="auto" w:fill="F2F2F2" w:themeFill="background1" w:themeFillShade="F2"/>
            <w:vAlign w:val="center"/>
          </w:tcPr>
          <w:p w14:paraId="09604FBB" w14:textId="77777777" w:rsidR="00F013FC" w:rsidRDefault="00F013FC" w:rsidP="00F013FC">
            <w:pPr>
              <w:rPr>
                <w:lang w:eastAsia="en-CA"/>
              </w:rPr>
            </w:pPr>
          </w:p>
        </w:tc>
        <w:tc>
          <w:tcPr>
            <w:tcW w:w="686" w:type="dxa"/>
            <w:shd w:val="clear" w:color="auto" w:fill="F2F2F2" w:themeFill="background1" w:themeFillShade="F2"/>
          </w:tcPr>
          <w:p w14:paraId="4EDF7147" w14:textId="04678983"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6D09A168" w14:textId="77777777" w:rsidR="00F013FC" w:rsidRDefault="00F013FC" w:rsidP="00F013FC">
            <w:pPr>
              <w:jc w:val="center"/>
              <w:rPr>
                <w:lang w:eastAsia="en-CA"/>
              </w:rPr>
            </w:pPr>
          </w:p>
        </w:tc>
        <w:tc>
          <w:tcPr>
            <w:tcW w:w="1101" w:type="dxa"/>
            <w:shd w:val="clear" w:color="auto" w:fill="F2F2F2" w:themeFill="background1" w:themeFillShade="F2"/>
          </w:tcPr>
          <w:p w14:paraId="25821336" w14:textId="78E11EF3" w:rsidR="00F013FC" w:rsidRDefault="00F013FC" w:rsidP="00F013FC">
            <w:pPr>
              <w:jc w:val="center"/>
              <w:rPr>
                <w:lang w:eastAsia="en-CA"/>
              </w:rPr>
            </w:pPr>
            <w:r w:rsidRPr="00B707BD">
              <w:t>B4</w:t>
            </w:r>
          </w:p>
        </w:tc>
        <w:tc>
          <w:tcPr>
            <w:tcW w:w="850" w:type="dxa"/>
            <w:shd w:val="clear" w:color="auto" w:fill="F2F2F2" w:themeFill="background1" w:themeFillShade="F2"/>
            <w:vAlign w:val="center"/>
          </w:tcPr>
          <w:p w14:paraId="0A27BEFC" w14:textId="3DC0EB9A" w:rsidR="00F013FC" w:rsidRDefault="00F013FC" w:rsidP="00F013FC">
            <w:pPr>
              <w:jc w:val="center"/>
              <w:rPr>
                <w:lang w:eastAsia="en-CA"/>
              </w:rPr>
            </w:pPr>
          </w:p>
        </w:tc>
        <w:tc>
          <w:tcPr>
            <w:tcW w:w="448" w:type="dxa"/>
            <w:shd w:val="clear" w:color="auto" w:fill="F2F2F2" w:themeFill="background1" w:themeFillShade="F2"/>
          </w:tcPr>
          <w:p w14:paraId="31D67E26" w14:textId="0C842AF3" w:rsidR="00F013FC" w:rsidRDefault="00000000" w:rsidP="00F013FC">
            <w:pPr>
              <w:jc w:val="center"/>
              <w:rPr>
                <w:lang w:eastAsia="en-CA"/>
              </w:rPr>
            </w:pPr>
            <w:sdt>
              <w:sdtPr>
                <w:rPr>
                  <w:lang w:eastAsia="en-CA"/>
                </w:rPr>
                <w:id w:val="-281497235"/>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0CB23EEA" w14:textId="77777777" w:rsidR="00F013FC" w:rsidRDefault="00F013FC" w:rsidP="00F013FC">
            <w:pPr>
              <w:jc w:val="center"/>
              <w:rPr>
                <w:lang w:eastAsia="en-CA"/>
              </w:rPr>
            </w:pPr>
          </w:p>
        </w:tc>
        <w:tc>
          <w:tcPr>
            <w:tcW w:w="448" w:type="dxa"/>
            <w:shd w:val="clear" w:color="auto" w:fill="F2F2F2" w:themeFill="background1" w:themeFillShade="F2"/>
          </w:tcPr>
          <w:p w14:paraId="2D2458F2" w14:textId="6F820D8C" w:rsidR="00F013FC" w:rsidRDefault="00000000" w:rsidP="00F013FC">
            <w:pPr>
              <w:jc w:val="center"/>
              <w:rPr>
                <w:lang w:eastAsia="en-CA"/>
              </w:rPr>
            </w:pPr>
            <w:sdt>
              <w:sdtPr>
                <w:rPr>
                  <w:lang w:eastAsia="en-CA"/>
                </w:rPr>
                <w:id w:val="1782144968"/>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66750FC2" w14:textId="0539DA45" w:rsidR="00F013FC" w:rsidRDefault="00000000" w:rsidP="00F013FC">
            <w:pPr>
              <w:jc w:val="center"/>
              <w:rPr>
                <w:lang w:eastAsia="en-CA"/>
              </w:rPr>
            </w:pPr>
            <w:sdt>
              <w:sdtPr>
                <w:rPr>
                  <w:lang w:eastAsia="en-CA"/>
                </w:rPr>
                <w:id w:val="749002954"/>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33EA6922" w14:textId="5CD9700C" w:rsidR="00F013FC" w:rsidRDefault="00000000" w:rsidP="00F013FC">
            <w:pPr>
              <w:jc w:val="center"/>
              <w:rPr>
                <w:lang w:eastAsia="en-CA"/>
              </w:rPr>
            </w:pPr>
            <w:sdt>
              <w:sdtPr>
                <w:rPr>
                  <w:lang w:eastAsia="en-CA"/>
                </w:rPr>
                <w:id w:val="-2124066834"/>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42D00728" w14:textId="77777777" w:rsidR="00F013FC" w:rsidRDefault="00F013FC" w:rsidP="00F013FC">
            <w:pPr>
              <w:jc w:val="center"/>
              <w:rPr>
                <w:lang w:eastAsia="en-CA"/>
              </w:rPr>
            </w:pPr>
          </w:p>
        </w:tc>
        <w:tc>
          <w:tcPr>
            <w:tcW w:w="3288" w:type="dxa"/>
            <w:shd w:val="clear" w:color="auto" w:fill="F2F2F2" w:themeFill="background1" w:themeFillShade="F2"/>
          </w:tcPr>
          <w:p w14:paraId="41AF6026" w14:textId="77777777" w:rsidR="00F013FC" w:rsidRDefault="00F013FC" w:rsidP="00F013FC">
            <w:pPr>
              <w:rPr>
                <w:lang w:eastAsia="en-CA"/>
              </w:rPr>
            </w:pPr>
          </w:p>
        </w:tc>
      </w:tr>
      <w:tr w:rsidR="00F013FC" w14:paraId="72CF81F8" w14:textId="77777777" w:rsidTr="00DD2645">
        <w:tc>
          <w:tcPr>
            <w:tcW w:w="3060" w:type="dxa"/>
            <w:shd w:val="clear" w:color="auto" w:fill="F2F2F2" w:themeFill="background1" w:themeFillShade="F2"/>
          </w:tcPr>
          <w:p w14:paraId="5DF3EC2A" w14:textId="29336F15" w:rsidR="00F013FC" w:rsidRDefault="00F013FC" w:rsidP="00F013FC">
            <w:pPr>
              <w:rPr>
                <w:lang w:eastAsia="en-CA"/>
              </w:rPr>
            </w:pPr>
            <w:r w:rsidRPr="00E75D62">
              <w:t>BOOSTER 5</w:t>
            </w:r>
            <w:r w:rsidRPr="00E75D62">
              <w:rPr>
                <w:rFonts w:ascii="Cambria Math" w:hAnsi="Cambria Math" w:cs="Cambria Math"/>
              </w:rPr>
              <w:t>‐</w:t>
            </w:r>
            <w:r w:rsidRPr="00E75D62">
              <w:t>NAC1</w:t>
            </w:r>
          </w:p>
        </w:tc>
        <w:tc>
          <w:tcPr>
            <w:tcW w:w="907" w:type="dxa"/>
            <w:shd w:val="clear" w:color="auto" w:fill="F2F2F2" w:themeFill="background1" w:themeFillShade="F2"/>
            <w:vAlign w:val="center"/>
          </w:tcPr>
          <w:p w14:paraId="71B7EBBC" w14:textId="77777777" w:rsidR="00F013FC" w:rsidRDefault="00F013FC" w:rsidP="00F013FC">
            <w:pPr>
              <w:rPr>
                <w:lang w:eastAsia="en-CA"/>
              </w:rPr>
            </w:pPr>
          </w:p>
        </w:tc>
        <w:tc>
          <w:tcPr>
            <w:tcW w:w="686" w:type="dxa"/>
            <w:shd w:val="clear" w:color="auto" w:fill="F2F2F2" w:themeFill="background1" w:themeFillShade="F2"/>
          </w:tcPr>
          <w:p w14:paraId="37DB8907" w14:textId="131320F6"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7C24A396" w14:textId="77777777" w:rsidR="00F013FC" w:rsidRDefault="00F013FC" w:rsidP="00F013FC">
            <w:pPr>
              <w:jc w:val="center"/>
              <w:rPr>
                <w:lang w:eastAsia="en-CA"/>
              </w:rPr>
            </w:pPr>
          </w:p>
        </w:tc>
        <w:tc>
          <w:tcPr>
            <w:tcW w:w="1101" w:type="dxa"/>
            <w:shd w:val="clear" w:color="auto" w:fill="F2F2F2" w:themeFill="background1" w:themeFillShade="F2"/>
          </w:tcPr>
          <w:p w14:paraId="24A4ADBA" w14:textId="6F6D3F05" w:rsidR="00F013FC" w:rsidRDefault="00F013FC" w:rsidP="00F013FC">
            <w:pPr>
              <w:jc w:val="center"/>
              <w:rPr>
                <w:lang w:eastAsia="en-CA"/>
              </w:rPr>
            </w:pPr>
            <w:r w:rsidRPr="00B707BD">
              <w:t>B5</w:t>
            </w:r>
          </w:p>
        </w:tc>
        <w:tc>
          <w:tcPr>
            <w:tcW w:w="850" w:type="dxa"/>
            <w:shd w:val="clear" w:color="auto" w:fill="F2F2F2" w:themeFill="background1" w:themeFillShade="F2"/>
            <w:vAlign w:val="center"/>
          </w:tcPr>
          <w:p w14:paraId="5CA97257" w14:textId="2D1B4B4A" w:rsidR="00F013FC" w:rsidRDefault="00F013FC" w:rsidP="00F013FC">
            <w:pPr>
              <w:jc w:val="center"/>
              <w:rPr>
                <w:lang w:eastAsia="en-CA"/>
              </w:rPr>
            </w:pPr>
          </w:p>
        </w:tc>
        <w:tc>
          <w:tcPr>
            <w:tcW w:w="448" w:type="dxa"/>
            <w:shd w:val="clear" w:color="auto" w:fill="F2F2F2" w:themeFill="background1" w:themeFillShade="F2"/>
          </w:tcPr>
          <w:p w14:paraId="6B944F2A" w14:textId="2D3965CD" w:rsidR="00F013FC" w:rsidRDefault="00000000" w:rsidP="00F013FC">
            <w:pPr>
              <w:jc w:val="center"/>
              <w:rPr>
                <w:lang w:eastAsia="en-CA"/>
              </w:rPr>
            </w:pPr>
            <w:sdt>
              <w:sdtPr>
                <w:rPr>
                  <w:lang w:eastAsia="en-CA"/>
                </w:rPr>
                <w:id w:val="-1965030022"/>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33ADFD1D" w14:textId="77777777" w:rsidR="00F013FC" w:rsidRDefault="00F013FC" w:rsidP="00F013FC">
            <w:pPr>
              <w:jc w:val="center"/>
              <w:rPr>
                <w:lang w:eastAsia="en-CA"/>
              </w:rPr>
            </w:pPr>
          </w:p>
        </w:tc>
        <w:tc>
          <w:tcPr>
            <w:tcW w:w="448" w:type="dxa"/>
            <w:shd w:val="clear" w:color="auto" w:fill="F2F2F2" w:themeFill="background1" w:themeFillShade="F2"/>
          </w:tcPr>
          <w:p w14:paraId="34D408F1" w14:textId="44B5031D" w:rsidR="00F013FC" w:rsidRDefault="00000000" w:rsidP="00F013FC">
            <w:pPr>
              <w:jc w:val="center"/>
              <w:rPr>
                <w:lang w:eastAsia="en-CA"/>
              </w:rPr>
            </w:pPr>
            <w:sdt>
              <w:sdtPr>
                <w:rPr>
                  <w:lang w:eastAsia="en-CA"/>
                </w:rPr>
                <w:id w:val="542650413"/>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4567E35C" w14:textId="011149E6" w:rsidR="00F013FC" w:rsidRDefault="00000000" w:rsidP="00F013FC">
            <w:pPr>
              <w:jc w:val="center"/>
              <w:rPr>
                <w:lang w:eastAsia="en-CA"/>
              </w:rPr>
            </w:pPr>
            <w:sdt>
              <w:sdtPr>
                <w:rPr>
                  <w:lang w:eastAsia="en-CA"/>
                </w:rPr>
                <w:id w:val="787394117"/>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3D8A2A25" w14:textId="12B16686" w:rsidR="00F013FC" w:rsidRDefault="00000000" w:rsidP="00F013FC">
            <w:pPr>
              <w:jc w:val="center"/>
              <w:rPr>
                <w:lang w:eastAsia="en-CA"/>
              </w:rPr>
            </w:pPr>
            <w:sdt>
              <w:sdtPr>
                <w:rPr>
                  <w:lang w:eastAsia="en-CA"/>
                </w:rPr>
                <w:id w:val="962083253"/>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787FB297" w14:textId="77777777" w:rsidR="00F013FC" w:rsidRDefault="00F013FC" w:rsidP="00F013FC">
            <w:pPr>
              <w:jc w:val="center"/>
              <w:rPr>
                <w:lang w:eastAsia="en-CA"/>
              </w:rPr>
            </w:pPr>
          </w:p>
        </w:tc>
        <w:tc>
          <w:tcPr>
            <w:tcW w:w="3288" w:type="dxa"/>
            <w:shd w:val="clear" w:color="auto" w:fill="F2F2F2" w:themeFill="background1" w:themeFillShade="F2"/>
          </w:tcPr>
          <w:p w14:paraId="55F3534D" w14:textId="77777777" w:rsidR="00F013FC" w:rsidRDefault="00F013FC" w:rsidP="00F013FC">
            <w:pPr>
              <w:rPr>
                <w:lang w:eastAsia="en-CA"/>
              </w:rPr>
            </w:pPr>
          </w:p>
        </w:tc>
      </w:tr>
      <w:tr w:rsidR="00F013FC" w14:paraId="63F950C2" w14:textId="77777777" w:rsidTr="00DD2645">
        <w:tc>
          <w:tcPr>
            <w:tcW w:w="3060" w:type="dxa"/>
            <w:shd w:val="clear" w:color="auto" w:fill="F2F2F2" w:themeFill="background1" w:themeFillShade="F2"/>
          </w:tcPr>
          <w:p w14:paraId="1DB9EE7F" w14:textId="70A253D8" w:rsidR="00F013FC" w:rsidRDefault="00F013FC" w:rsidP="00F013FC">
            <w:pPr>
              <w:rPr>
                <w:lang w:eastAsia="en-CA"/>
              </w:rPr>
            </w:pPr>
            <w:r w:rsidRPr="00E75D62">
              <w:t xml:space="preserve">BOOSTER 5 </w:t>
            </w:r>
            <w:r w:rsidRPr="00E75D62">
              <w:rPr>
                <w:rFonts w:ascii="Cambria Math" w:hAnsi="Cambria Math" w:cs="Cambria Math"/>
              </w:rPr>
              <w:t>‐</w:t>
            </w:r>
            <w:r w:rsidRPr="00E75D62">
              <w:t>NAC2</w:t>
            </w:r>
          </w:p>
        </w:tc>
        <w:tc>
          <w:tcPr>
            <w:tcW w:w="907" w:type="dxa"/>
            <w:shd w:val="clear" w:color="auto" w:fill="F2F2F2" w:themeFill="background1" w:themeFillShade="F2"/>
            <w:vAlign w:val="center"/>
          </w:tcPr>
          <w:p w14:paraId="00FF4B18" w14:textId="77777777" w:rsidR="00F013FC" w:rsidRDefault="00F013FC" w:rsidP="00F013FC">
            <w:pPr>
              <w:rPr>
                <w:lang w:eastAsia="en-CA"/>
              </w:rPr>
            </w:pPr>
          </w:p>
        </w:tc>
        <w:tc>
          <w:tcPr>
            <w:tcW w:w="686" w:type="dxa"/>
            <w:shd w:val="clear" w:color="auto" w:fill="F2F2F2" w:themeFill="background1" w:themeFillShade="F2"/>
          </w:tcPr>
          <w:p w14:paraId="5CF079BC" w14:textId="5FE443F3"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107B0CF9" w14:textId="77777777" w:rsidR="00F013FC" w:rsidRDefault="00F013FC" w:rsidP="00F013FC">
            <w:pPr>
              <w:jc w:val="center"/>
              <w:rPr>
                <w:lang w:eastAsia="en-CA"/>
              </w:rPr>
            </w:pPr>
          </w:p>
        </w:tc>
        <w:tc>
          <w:tcPr>
            <w:tcW w:w="1101" w:type="dxa"/>
            <w:shd w:val="clear" w:color="auto" w:fill="F2F2F2" w:themeFill="background1" w:themeFillShade="F2"/>
          </w:tcPr>
          <w:p w14:paraId="5BAD6C12" w14:textId="4D178EA3" w:rsidR="00F013FC" w:rsidRDefault="00F013FC" w:rsidP="00F013FC">
            <w:pPr>
              <w:jc w:val="center"/>
              <w:rPr>
                <w:lang w:eastAsia="en-CA"/>
              </w:rPr>
            </w:pPr>
            <w:r w:rsidRPr="00B707BD">
              <w:t>B5</w:t>
            </w:r>
          </w:p>
        </w:tc>
        <w:tc>
          <w:tcPr>
            <w:tcW w:w="850" w:type="dxa"/>
            <w:shd w:val="clear" w:color="auto" w:fill="F2F2F2" w:themeFill="background1" w:themeFillShade="F2"/>
            <w:vAlign w:val="center"/>
          </w:tcPr>
          <w:p w14:paraId="2717D08C" w14:textId="0B240F48" w:rsidR="00F013FC" w:rsidRDefault="00F013FC" w:rsidP="00F013FC">
            <w:pPr>
              <w:jc w:val="center"/>
              <w:rPr>
                <w:lang w:eastAsia="en-CA"/>
              </w:rPr>
            </w:pPr>
          </w:p>
        </w:tc>
        <w:tc>
          <w:tcPr>
            <w:tcW w:w="448" w:type="dxa"/>
            <w:shd w:val="clear" w:color="auto" w:fill="F2F2F2" w:themeFill="background1" w:themeFillShade="F2"/>
          </w:tcPr>
          <w:p w14:paraId="57A854D0" w14:textId="01F4B4E2" w:rsidR="00F013FC" w:rsidRDefault="00000000" w:rsidP="00F013FC">
            <w:pPr>
              <w:jc w:val="center"/>
              <w:rPr>
                <w:lang w:eastAsia="en-CA"/>
              </w:rPr>
            </w:pPr>
            <w:sdt>
              <w:sdtPr>
                <w:rPr>
                  <w:lang w:eastAsia="en-CA"/>
                </w:rPr>
                <w:id w:val="470177149"/>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6FCA941D" w14:textId="77777777" w:rsidR="00F013FC" w:rsidRDefault="00F013FC" w:rsidP="00F013FC">
            <w:pPr>
              <w:jc w:val="center"/>
              <w:rPr>
                <w:lang w:eastAsia="en-CA"/>
              </w:rPr>
            </w:pPr>
          </w:p>
        </w:tc>
        <w:tc>
          <w:tcPr>
            <w:tcW w:w="448" w:type="dxa"/>
            <w:shd w:val="clear" w:color="auto" w:fill="F2F2F2" w:themeFill="background1" w:themeFillShade="F2"/>
          </w:tcPr>
          <w:p w14:paraId="49A11399" w14:textId="51FFA3D2" w:rsidR="00F013FC" w:rsidRDefault="00000000" w:rsidP="00F013FC">
            <w:pPr>
              <w:jc w:val="center"/>
              <w:rPr>
                <w:lang w:eastAsia="en-CA"/>
              </w:rPr>
            </w:pPr>
            <w:sdt>
              <w:sdtPr>
                <w:rPr>
                  <w:lang w:eastAsia="en-CA"/>
                </w:rPr>
                <w:id w:val="1072241887"/>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4379A02F" w14:textId="3BBFF1FD" w:rsidR="00F013FC" w:rsidRDefault="00000000" w:rsidP="00F013FC">
            <w:pPr>
              <w:jc w:val="center"/>
              <w:rPr>
                <w:lang w:eastAsia="en-CA"/>
              </w:rPr>
            </w:pPr>
            <w:sdt>
              <w:sdtPr>
                <w:rPr>
                  <w:lang w:eastAsia="en-CA"/>
                </w:rPr>
                <w:id w:val="513350002"/>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2C030F7B" w14:textId="075B2434" w:rsidR="00F013FC" w:rsidRDefault="00000000" w:rsidP="00F013FC">
            <w:pPr>
              <w:jc w:val="center"/>
              <w:rPr>
                <w:lang w:eastAsia="en-CA"/>
              </w:rPr>
            </w:pPr>
            <w:sdt>
              <w:sdtPr>
                <w:rPr>
                  <w:lang w:eastAsia="en-CA"/>
                </w:rPr>
                <w:id w:val="1970086930"/>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0C75A473" w14:textId="77777777" w:rsidR="00F013FC" w:rsidRDefault="00F013FC" w:rsidP="00F013FC">
            <w:pPr>
              <w:jc w:val="center"/>
              <w:rPr>
                <w:lang w:eastAsia="en-CA"/>
              </w:rPr>
            </w:pPr>
          </w:p>
        </w:tc>
        <w:tc>
          <w:tcPr>
            <w:tcW w:w="3288" w:type="dxa"/>
            <w:shd w:val="clear" w:color="auto" w:fill="F2F2F2" w:themeFill="background1" w:themeFillShade="F2"/>
          </w:tcPr>
          <w:p w14:paraId="18327D30" w14:textId="77777777" w:rsidR="00F013FC" w:rsidRDefault="00F013FC" w:rsidP="00F013FC">
            <w:pPr>
              <w:rPr>
                <w:lang w:eastAsia="en-CA"/>
              </w:rPr>
            </w:pPr>
          </w:p>
        </w:tc>
      </w:tr>
      <w:tr w:rsidR="00F013FC" w14:paraId="59C2C558" w14:textId="77777777" w:rsidTr="00DD2645">
        <w:tc>
          <w:tcPr>
            <w:tcW w:w="3060" w:type="dxa"/>
            <w:shd w:val="clear" w:color="auto" w:fill="F2F2F2" w:themeFill="background1" w:themeFillShade="F2"/>
          </w:tcPr>
          <w:p w14:paraId="6E9C16C3" w14:textId="68C05B21" w:rsidR="00F013FC" w:rsidRDefault="00F013FC" w:rsidP="00F013FC">
            <w:pPr>
              <w:rPr>
                <w:lang w:eastAsia="en-CA"/>
              </w:rPr>
            </w:pPr>
            <w:r w:rsidRPr="00E75D62">
              <w:t xml:space="preserve">BOOSTER 5 </w:t>
            </w:r>
            <w:r w:rsidRPr="00E75D62">
              <w:rPr>
                <w:rFonts w:ascii="Cambria Math" w:hAnsi="Cambria Math" w:cs="Cambria Math"/>
              </w:rPr>
              <w:t>‐</w:t>
            </w:r>
            <w:r w:rsidRPr="00E75D62">
              <w:t>NAC3</w:t>
            </w:r>
          </w:p>
        </w:tc>
        <w:tc>
          <w:tcPr>
            <w:tcW w:w="907" w:type="dxa"/>
            <w:shd w:val="clear" w:color="auto" w:fill="F2F2F2" w:themeFill="background1" w:themeFillShade="F2"/>
            <w:vAlign w:val="center"/>
          </w:tcPr>
          <w:p w14:paraId="75223371" w14:textId="77777777" w:rsidR="00F013FC" w:rsidRDefault="00F013FC" w:rsidP="00F013FC">
            <w:pPr>
              <w:rPr>
                <w:lang w:eastAsia="en-CA"/>
              </w:rPr>
            </w:pPr>
          </w:p>
        </w:tc>
        <w:tc>
          <w:tcPr>
            <w:tcW w:w="686" w:type="dxa"/>
            <w:shd w:val="clear" w:color="auto" w:fill="F2F2F2" w:themeFill="background1" w:themeFillShade="F2"/>
          </w:tcPr>
          <w:p w14:paraId="3C1C78F3" w14:textId="530F9F29"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2B58E8B5" w14:textId="77777777" w:rsidR="00F013FC" w:rsidRDefault="00F013FC" w:rsidP="00F013FC">
            <w:pPr>
              <w:jc w:val="center"/>
              <w:rPr>
                <w:lang w:eastAsia="en-CA"/>
              </w:rPr>
            </w:pPr>
          </w:p>
        </w:tc>
        <w:tc>
          <w:tcPr>
            <w:tcW w:w="1101" w:type="dxa"/>
            <w:shd w:val="clear" w:color="auto" w:fill="F2F2F2" w:themeFill="background1" w:themeFillShade="F2"/>
          </w:tcPr>
          <w:p w14:paraId="0CE426D9" w14:textId="1BC7EBBE" w:rsidR="00F013FC" w:rsidRDefault="00F013FC" w:rsidP="00F013FC">
            <w:pPr>
              <w:jc w:val="center"/>
              <w:rPr>
                <w:lang w:eastAsia="en-CA"/>
              </w:rPr>
            </w:pPr>
            <w:r w:rsidRPr="00B707BD">
              <w:t>B5</w:t>
            </w:r>
          </w:p>
        </w:tc>
        <w:tc>
          <w:tcPr>
            <w:tcW w:w="850" w:type="dxa"/>
            <w:shd w:val="clear" w:color="auto" w:fill="F2F2F2" w:themeFill="background1" w:themeFillShade="F2"/>
            <w:vAlign w:val="center"/>
          </w:tcPr>
          <w:p w14:paraId="27B30410" w14:textId="016AF5E2" w:rsidR="00F013FC" w:rsidRDefault="00F013FC" w:rsidP="00F013FC">
            <w:pPr>
              <w:jc w:val="center"/>
              <w:rPr>
                <w:lang w:eastAsia="en-CA"/>
              </w:rPr>
            </w:pPr>
          </w:p>
        </w:tc>
        <w:tc>
          <w:tcPr>
            <w:tcW w:w="448" w:type="dxa"/>
            <w:shd w:val="clear" w:color="auto" w:fill="F2F2F2" w:themeFill="background1" w:themeFillShade="F2"/>
          </w:tcPr>
          <w:p w14:paraId="19AF9A41" w14:textId="133D5E5C" w:rsidR="00F013FC" w:rsidRDefault="00000000" w:rsidP="00F013FC">
            <w:pPr>
              <w:jc w:val="center"/>
              <w:rPr>
                <w:lang w:eastAsia="en-CA"/>
              </w:rPr>
            </w:pPr>
            <w:sdt>
              <w:sdtPr>
                <w:rPr>
                  <w:lang w:eastAsia="en-CA"/>
                </w:rPr>
                <w:id w:val="1201127844"/>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00BD6B2F" w14:textId="77777777" w:rsidR="00F013FC" w:rsidRDefault="00F013FC" w:rsidP="00F013FC">
            <w:pPr>
              <w:jc w:val="center"/>
              <w:rPr>
                <w:lang w:eastAsia="en-CA"/>
              </w:rPr>
            </w:pPr>
          </w:p>
        </w:tc>
        <w:tc>
          <w:tcPr>
            <w:tcW w:w="448" w:type="dxa"/>
            <w:shd w:val="clear" w:color="auto" w:fill="F2F2F2" w:themeFill="background1" w:themeFillShade="F2"/>
          </w:tcPr>
          <w:p w14:paraId="7DC5AD0F" w14:textId="48150C48" w:rsidR="00F013FC" w:rsidRDefault="00000000" w:rsidP="00F013FC">
            <w:pPr>
              <w:jc w:val="center"/>
              <w:rPr>
                <w:lang w:eastAsia="en-CA"/>
              </w:rPr>
            </w:pPr>
            <w:sdt>
              <w:sdtPr>
                <w:rPr>
                  <w:lang w:eastAsia="en-CA"/>
                </w:rPr>
                <w:id w:val="535085410"/>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238D0121" w14:textId="00B244C5" w:rsidR="00F013FC" w:rsidRDefault="00000000" w:rsidP="00F013FC">
            <w:pPr>
              <w:jc w:val="center"/>
              <w:rPr>
                <w:lang w:eastAsia="en-CA"/>
              </w:rPr>
            </w:pPr>
            <w:sdt>
              <w:sdtPr>
                <w:rPr>
                  <w:lang w:eastAsia="en-CA"/>
                </w:rPr>
                <w:id w:val="-1687821667"/>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7371048F" w14:textId="618B1B3B" w:rsidR="00F013FC" w:rsidRDefault="00000000" w:rsidP="00F013FC">
            <w:pPr>
              <w:jc w:val="center"/>
              <w:rPr>
                <w:lang w:eastAsia="en-CA"/>
              </w:rPr>
            </w:pPr>
            <w:sdt>
              <w:sdtPr>
                <w:rPr>
                  <w:lang w:eastAsia="en-CA"/>
                </w:rPr>
                <w:id w:val="-1659843442"/>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51C8DD48" w14:textId="77777777" w:rsidR="00F013FC" w:rsidRDefault="00F013FC" w:rsidP="00F013FC">
            <w:pPr>
              <w:jc w:val="center"/>
              <w:rPr>
                <w:lang w:eastAsia="en-CA"/>
              </w:rPr>
            </w:pPr>
          </w:p>
        </w:tc>
        <w:tc>
          <w:tcPr>
            <w:tcW w:w="3288" w:type="dxa"/>
            <w:shd w:val="clear" w:color="auto" w:fill="F2F2F2" w:themeFill="background1" w:themeFillShade="F2"/>
          </w:tcPr>
          <w:p w14:paraId="21DDEC66" w14:textId="77777777" w:rsidR="00F013FC" w:rsidRDefault="00F013FC" w:rsidP="00F013FC">
            <w:pPr>
              <w:rPr>
                <w:lang w:eastAsia="en-CA"/>
              </w:rPr>
            </w:pPr>
          </w:p>
        </w:tc>
      </w:tr>
      <w:tr w:rsidR="00F013FC" w14:paraId="662963EB" w14:textId="77777777" w:rsidTr="00DD2645">
        <w:tc>
          <w:tcPr>
            <w:tcW w:w="3060" w:type="dxa"/>
            <w:shd w:val="clear" w:color="auto" w:fill="F2F2F2" w:themeFill="background1" w:themeFillShade="F2"/>
          </w:tcPr>
          <w:p w14:paraId="201994F7" w14:textId="4145ABC6" w:rsidR="00F013FC" w:rsidRDefault="00F013FC" w:rsidP="00F013FC">
            <w:pPr>
              <w:rPr>
                <w:lang w:eastAsia="en-CA"/>
              </w:rPr>
            </w:pPr>
            <w:r w:rsidRPr="00E75D62">
              <w:t>BOOSTER 5</w:t>
            </w:r>
            <w:r w:rsidRPr="00E75D62">
              <w:rPr>
                <w:rFonts w:ascii="Cambria Math" w:hAnsi="Cambria Math" w:cs="Cambria Math"/>
              </w:rPr>
              <w:t>‐</w:t>
            </w:r>
            <w:r w:rsidRPr="00E75D62">
              <w:t>NAC4</w:t>
            </w:r>
          </w:p>
        </w:tc>
        <w:tc>
          <w:tcPr>
            <w:tcW w:w="907" w:type="dxa"/>
            <w:shd w:val="clear" w:color="auto" w:fill="F2F2F2" w:themeFill="background1" w:themeFillShade="F2"/>
            <w:vAlign w:val="center"/>
          </w:tcPr>
          <w:p w14:paraId="107492F6" w14:textId="77777777" w:rsidR="00F013FC" w:rsidRDefault="00F013FC" w:rsidP="00F013FC">
            <w:pPr>
              <w:rPr>
                <w:lang w:eastAsia="en-CA"/>
              </w:rPr>
            </w:pPr>
          </w:p>
        </w:tc>
        <w:tc>
          <w:tcPr>
            <w:tcW w:w="686" w:type="dxa"/>
            <w:shd w:val="clear" w:color="auto" w:fill="F2F2F2" w:themeFill="background1" w:themeFillShade="F2"/>
          </w:tcPr>
          <w:p w14:paraId="6336A8ED" w14:textId="1959D897"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42FB89D4" w14:textId="77777777" w:rsidR="00F013FC" w:rsidRDefault="00F013FC" w:rsidP="00F013FC">
            <w:pPr>
              <w:jc w:val="center"/>
              <w:rPr>
                <w:lang w:eastAsia="en-CA"/>
              </w:rPr>
            </w:pPr>
          </w:p>
        </w:tc>
        <w:tc>
          <w:tcPr>
            <w:tcW w:w="1101" w:type="dxa"/>
            <w:shd w:val="clear" w:color="auto" w:fill="F2F2F2" w:themeFill="background1" w:themeFillShade="F2"/>
          </w:tcPr>
          <w:p w14:paraId="46E35BEA" w14:textId="5FAB9A69" w:rsidR="00F013FC" w:rsidRDefault="00F013FC" w:rsidP="00F013FC">
            <w:pPr>
              <w:jc w:val="center"/>
              <w:rPr>
                <w:lang w:eastAsia="en-CA"/>
              </w:rPr>
            </w:pPr>
            <w:r w:rsidRPr="00B707BD">
              <w:t>B5</w:t>
            </w:r>
          </w:p>
        </w:tc>
        <w:tc>
          <w:tcPr>
            <w:tcW w:w="850" w:type="dxa"/>
            <w:shd w:val="clear" w:color="auto" w:fill="F2F2F2" w:themeFill="background1" w:themeFillShade="F2"/>
            <w:vAlign w:val="center"/>
          </w:tcPr>
          <w:p w14:paraId="1B49E7F1" w14:textId="7F677F78" w:rsidR="00F013FC" w:rsidRDefault="00F013FC" w:rsidP="00F013FC">
            <w:pPr>
              <w:jc w:val="center"/>
              <w:rPr>
                <w:lang w:eastAsia="en-CA"/>
              </w:rPr>
            </w:pPr>
          </w:p>
        </w:tc>
        <w:tc>
          <w:tcPr>
            <w:tcW w:w="448" w:type="dxa"/>
            <w:shd w:val="clear" w:color="auto" w:fill="F2F2F2" w:themeFill="background1" w:themeFillShade="F2"/>
          </w:tcPr>
          <w:p w14:paraId="7D53CA69" w14:textId="0D85E20E" w:rsidR="00F013FC" w:rsidRDefault="00000000" w:rsidP="00F013FC">
            <w:pPr>
              <w:jc w:val="center"/>
              <w:rPr>
                <w:lang w:eastAsia="en-CA"/>
              </w:rPr>
            </w:pPr>
            <w:sdt>
              <w:sdtPr>
                <w:rPr>
                  <w:lang w:eastAsia="en-CA"/>
                </w:rPr>
                <w:id w:val="1756551843"/>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12891163" w14:textId="77777777" w:rsidR="00F013FC" w:rsidRDefault="00F013FC" w:rsidP="00F013FC">
            <w:pPr>
              <w:jc w:val="center"/>
              <w:rPr>
                <w:lang w:eastAsia="en-CA"/>
              </w:rPr>
            </w:pPr>
          </w:p>
        </w:tc>
        <w:tc>
          <w:tcPr>
            <w:tcW w:w="448" w:type="dxa"/>
            <w:shd w:val="clear" w:color="auto" w:fill="F2F2F2" w:themeFill="background1" w:themeFillShade="F2"/>
          </w:tcPr>
          <w:p w14:paraId="2F6CC487" w14:textId="0B57EB92" w:rsidR="00F013FC" w:rsidRDefault="00000000" w:rsidP="00F013FC">
            <w:pPr>
              <w:jc w:val="center"/>
              <w:rPr>
                <w:lang w:eastAsia="en-CA"/>
              </w:rPr>
            </w:pPr>
            <w:sdt>
              <w:sdtPr>
                <w:rPr>
                  <w:lang w:eastAsia="en-CA"/>
                </w:rPr>
                <w:id w:val="-1550835040"/>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7ABC4668" w14:textId="793F13DE" w:rsidR="00F013FC" w:rsidRDefault="00000000" w:rsidP="00F013FC">
            <w:pPr>
              <w:jc w:val="center"/>
              <w:rPr>
                <w:lang w:eastAsia="en-CA"/>
              </w:rPr>
            </w:pPr>
            <w:sdt>
              <w:sdtPr>
                <w:rPr>
                  <w:lang w:eastAsia="en-CA"/>
                </w:rPr>
                <w:id w:val="-1542898042"/>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23E5FC0B" w14:textId="0C135B9F" w:rsidR="00F013FC" w:rsidRDefault="00000000" w:rsidP="00F013FC">
            <w:pPr>
              <w:jc w:val="center"/>
              <w:rPr>
                <w:lang w:eastAsia="en-CA"/>
              </w:rPr>
            </w:pPr>
            <w:sdt>
              <w:sdtPr>
                <w:rPr>
                  <w:lang w:eastAsia="en-CA"/>
                </w:rPr>
                <w:id w:val="1631599282"/>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4902FA01" w14:textId="77777777" w:rsidR="00F013FC" w:rsidRDefault="00F013FC" w:rsidP="00F013FC">
            <w:pPr>
              <w:jc w:val="center"/>
              <w:rPr>
                <w:lang w:eastAsia="en-CA"/>
              </w:rPr>
            </w:pPr>
          </w:p>
        </w:tc>
        <w:tc>
          <w:tcPr>
            <w:tcW w:w="3288" w:type="dxa"/>
            <w:shd w:val="clear" w:color="auto" w:fill="F2F2F2" w:themeFill="background1" w:themeFillShade="F2"/>
          </w:tcPr>
          <w:p w14:paraId="123DC132" w14:textId="77777777" w:rsidR="00F013FC" w:rsidRDefault="00F013FC" w:rsidP="00F013FC">
            <w:pPr>
              <w:rPr>
                <w:lang w:eastAsia="en-CA"/>
              </w:rPr>
            </w:pPr>
          </w:p>
        </w:tc>
      </w:tr>
      <w:tr w:rsidR="00F013FC" w14:paraId="7CED2818" w14:textId="77777777" w:rsidTr="00DD2645">
        <w:tc>
          <w:tcPr>
            <w:tcW w:w="3060" w:type="dxa"/>
            <w:shd w:val="clear" w:color="auto" w:fill="F2F2F2" w:themeFill="background1" w:themeFillShade="F2"/>
          </w:tcPr>
          <w:p w14:paraId="5CEB1685" w14:textId="5934943B" w:rsidR="00F013FC" w:rsidRDefault="00F013FC" w:rsidP="00F013FC">
            <w:pPr>
              <w:rPr>
                <w:lang w:eastAsia="en-CA"/>
              </w:rPr>
            </w:pPr>
            <w:r w:rsidRPr="00E75D62">
              <w:t>ZONE 1 (VIS) CRU 312 booster</w:t>
            </w:r>
          </w:p>
        </w:tc>
        <w:tc>
          <w:tcPr>
            <w:tcW w:w="907" w:type="dxa"/>
            <w:shd w:val="clear" w:color="auto" w:fill="F2F2F2" w:themeFill="background1" w:themeFillShade="F2"/>
            <w:vAlign w:val="center"/>
          </w:tcPr>
          <w:p w14:paraId="41CBD897" w14:textId="77777777" w:rsidR="00F013FC" w:rsidRDefault="00F013FC" w:rsidP="00F013FC">
            <w:pPr>
              <w:rPr>
                <w:lang w:eastAsia="en-CA"/>
              </w:rPr>
            </w:pPr>
          </w:p>
        </w:tc>
        <w:tc>
          <w:tcPr>
            <w:tcW w:w="686" w:type="dxa"/>
            <w:shd w:val="clear" w:color="auto" w:fill="F2F2F2" w:themeFill="background1" w:themeFillShade="F2"/>
          </w:tcPr>
          <w:p w14:paraId="4440DE64" w14:textId="26D6D387"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07A06B63" w14:textId="77777777" w:rsidR="00F013FC" w:rsidRDefault="00F013FC" w:rsidP="00F013FC">
            <w:pPr>
              <w:jc w:val="center"/>
              <w:rPr>
                <w:lang w:eastAsia="en-CA"/>
              </w:rPr>
            </w:pPr>
          </w:p>
        </w:tc>
        <w:tc>
          <w:tcPr>
            <w:tcW w:w="1101" w:type="dxa"/>
            <w:shd w:val="clear" w:color="auto" w:fill="F2F2F2" w:themeFill="background1" w:themeFillShade="F2"/>
          </w:tcPr>
          <w:p w14:paraId="30446C43" w14:textId="554F856F" w:rsidR="00F013FC" w:rsidRDefault="00F013FC" w:rsidP="00F013FC">
            <w:pPr>
              <w:jc w:val="center"/>
              <w:rPr>
                <w:lang w:eastAsia="en-CA"/>
              </w:rPr>
            </w:pPr>
            <w:r w:rsidRPr="00B707BD">
              <w:t>ZONE1</w:t>
            </w:r>
          </w:p>
        </w:tc>
        <w:tc>
          <w:tcPr>
            <w:tcW w:w="850" w:type="dxa"/>
            <w:shd w:val="clear" w:color="auto" w:fill="F2F2F2" w:themeFill="background1" w:themeFillShade="F2"/>
            <w:vAlign w:val="center"/>
          </w:tcPr>
          <w:p w14:paraId="4BFA2220" w14:textId="40920A6B" w:rsidR="00F013FC" w:rsidRDefault="00F013FC" w:rsidP="00F013FC">
            <w:pPr>
              <w:jc w:val="center"/>
              <w:rPr>
                <w:lang w:eastAsia="en-CA"/>
              </w:rPr>
            </w:pPr>
          </w:p>
        </w:tc>
        <w:tc>
          <w:tcPr>
            <w:tcW w:w="448" w:type="dxa"/>
            <w:shd w:val="clear" w:color="auto" w:fill="F2F2F2" w:themeFill="background1" w:themeFillShade="F2"/>
          </w:tcPr>
          <w:p w14:paraId="55FC1305" w14:textId="53CC1BC1" w:rsidR="00F013FC" w:rsidRDefault="00000000" w:rsidP="00F013FC">
            <w:pPr>
              <w:jc w:val="center"/>
              <w:rPr>
                <w:lang w:eastAsia="en-CA"/>
              </w:rPr>
            </w:pPr>
            <w:sdt>
              <w:sdtPr>
                <w:rPr>
                  <w:lang w:eastAsia="en-CA"/>
                </w:rPr>
                <w:id w:val="-931434792"/>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42728826" w14:textId="77777777" w:rsidR="00F013FC" w:rsidRDefault="00F013FC" w:rsidP="00F013FC">
            <w:pPr>
              <w:jc w:val="center"/>
              <w:rPr>
                <w:lang w:eastAsia="en-CA"/>
              </w:rPr>
            </w:pPr>
          </w:p>
        </w:tc>
        <w:tc>
          <w:tcPr>
            <w:tcW w:w="448" w:type="dxa"/>
            <w:shd w:val="clear" w:color="auto" w:fill="F2F2F2" w:themeFill="background1" w:themeFillShade="F2"/>
          </w:tcPr>
          <w:p w14:paraId="3EDDF1C5" w14:textId="3F59D32D" w:rsidR="00F013FC" w:rsidRDefault="00000000" w:rsidP="00F013FC">
            <w:pPr>
              <w:jc w:val="center"/>
              <w:rPr>
                <w:lang w:eastAsia="en-CA"/>
              </w:rPr>
            </w:pPr>
            <w:sdt>
              <w:sdtPr>
                <w:rPr>
                  <w:lang w:eastAsia="en-CA"/>
                </w:rPr>
                <w:id w:val="1873338635"/>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6390F5D8" w14:textId="38D40019" w:rsidR="00F013FC" w:rsidRDefault="00000000" w:rsidP="00F013FC">
            <w:pPr>
              <w:jc w:val="center"/>
              <w:rPr>
                <w:lang w:eastAsia="en-CA"/>
              </w:rPr>
            </w:pPr>
            <w:sdt>
              <w:sdtPr>
                <w:rPr>
                  <w:lang w:eastAsia="en-CA"/>
                </w:rPr>
                <w:id w:val="131372094"/>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4B345328" w14:textId="6DE35F8C" w:rsidR="00F013FC" w:rsidRDefault="00000000" w:rsidP="00F013FC">
            <w:pPr>
              <w:jc w:val="center"/>
              <w:rPr>
                <w:lang w:eastAsia="en-CA"/>
              </w:rPr>
            </w:pPr>
            <w:sdt>
              <w:sdtPr>
                <w:rPr>
                  <w:lang w:eastAsia="en-CA"/>
                </w:rPr>
                <w:id w:val="-1151591528"/>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316710C1" w14:textId="77777777" w:rsidR="00F013FC" w:rsidRDefault="00F013FC" w:rsidP="00F013FC">
            <w:pPr>
              <w:jc w:val="center"/>
              <w:rPr>
                <w:lang w:eastAsia="en-CA"/>
              </w:rPr>
            </w:pPr>
          </w:p>
        </w:tc>
        <w:tc>
          <w:tcPr>
            <w:tcW w:w="3288" w:type="dxa"/>
            <w:shd w:val="clear" w:color="auto" w:fill="F2F2F2" w:themeFill="background1" w:themeFillShade="F2"/>
          </w:tcPr>
          <w:p w14:paraId="59FA932E" w14:textId="77777777" w:rsidR="00F013FC" w:rsidRDefault="00F013FC" w:rsidP="00F013FC">
            <w:pPr>
              <w:rPr>
                <w:lang w:eastAsia="en-CA"/>
              </w:rPr>
            </w:pPr>
          </w:p>
        </w:tc>
      </w:tr>
      <w:tr w:rsidR="00F013FC" w14:paraId="2239E012" w14:textId="77777777" w:rsidTr="00DD2645">
        <w:tc>
          <w:tcPr>
            <w:tcW w:w="3060" w:type="dxa"/>
            <w:shd w:val="clear" w:color="auto" w:fill="F2F2F2" w:themeFill="background1" w:themeFillShade="F2"/>
          </w:tcPr>
          <w:p w14:paraId="31281F80" w14:textId="5C7B5434" w:rsidR="00F013FC" w:rsidRDefault="00F013FC" w:rsidP="00F013FC">
            <w:pPr>
              <w:rPr>
                <w:lang w:eastAsia="en-CA"/>
              </w:rPr>
            </w:pPr>
            <w:r w:rsidRPr="00E75D62">
              <w:t>VIS 12</w:t>
            </w:r>
          </w:p>
        </w:tc>
        <w:tc>
          <w:tcPr>
            <w:tcW w:w="907" w:type="dxa"/>
            <w:shd w:val="clear" w:color="auto" w:fill="F2F2F2" w:themeFill="background1" w:themeFillShade="F2"/>
            <w:vAlign w:val="center"/>
          </w:tcPr>
          <w:p w14:paraId="6B4D31DC" w14:textId="77777777" w:rsidR="00F013FC" w:rsidRDefault="00F013FC" w:rsidP="00F013FC">
            <w:pPr>
              <w:rPr>
                <w:lang w:eastAsia="en-CA"/>
              </w:rPr>
            </w:pPr>
          </w:p>
        </w:tc>
        <w:tc>
          <w:tcPr>
            <w:tcW w:w="686" w:type="dxa"/>
            <w:shd w:val="clear" w:color="auto" w:fill="F2F2F2" w:themeFill="background1" w:themeFillShade="F2"/>
          </w:tcPr>
          <w:p w14:paraId="0B7EC640" w14:textId="1A7D9E23"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19884C82" w14:textId="77777777" w:rsidR="00F013FC" w:rsidRDefault="00F013FC" w:rsidP="00F013FC">
            <w:pPr>
              <w:jc w:val="center"/>
              <w:rPr>
                <w:lang w:eastAsia="en-CA"/>
              </w:rPr>
            </w:pPr>
          </w:p>
        </w:tc>
        <w:tc>
          <w:tcPr>
            <w:tcW w:w="1101" w:type="dxa"/>
            <w:shd w:val="clear" w:color="auto" w:fill="F2F2F2" w:themeFill="background1" w:themeFillShade="F2"/>
          </w:tcPr>
          <w:p w14:paraId="1CEBE71A" w14:textId="66BEE49D" w:rsidR="00F013FC" w:rsidRDefault="00F013FC" w:rsidP="00F013FC">
            <w:pPr>
              <w:jc w:val="center"/>
              <w:rPr>
                <w:lang w:eastAsia="en-CA"/>
              </w:rPr>
            </w:pPr>
            <w:r w:rsidRPr="00B707BD">
              <w:t>VIS 12</w:t>
            </w:r>
          </w:p>
        </w:tc>
        <w:tc>
          <w:tcPr>
            <w:tcW w:w="850" w:type="dxa"/>
            <w:shd w:val="clear" w:color="auto" w:fill="F2F2F2" w:themeFill="background1" w:themeFillShade="F2"/>
            <w:vAlign w:val="center"/>
          </w:tcPr>
          <w:p w14:paraId="210D9C0D" w14:textId="3DA67892" w:rsidR="00F013FC" w:rsidRDefault="00F013FC" w:rsidP="00F013FC">
            <w:pPr>
              <w:jc w:val="center"/>
              <w:rPr>
                <w:lang w:eastAsia="en-CA"/>
              </w:rPr>
            </w:pPr>
          </w:p>
        </w:tc>
        <w:tc>
          <w:tcPr>
            <w:tcW w:w="448" w:type="dxa"/>
            <w:shd w:val="clear" w:color="auto" w:fill="F2F2F2" w:themeFill="background1" w:themeFillShade="F2"/>
          </w:tcPr>
          <w:p w14:paraId="22285CC4" w14:textId="40FAD678" w:rsidR="00F013FC" w:rsidRDefault="00000000" w:rsidP="00F013FC">
            <w:pPr>
              <w:jc w:val="center"/>
              <w:rPr>
                <w:lang w:eastAsia="en-CA"/>
              </w:rPr>
            </w:pPr>
            <w:sdt>
              <w:sdtPr>
                <w:rPr>
                  <w:lang w:eastAsia="en-CA"/>
                </w:rPr>
                <w:id w:val="-1331520709"/>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017B8DF8" w14:textId="77777777" w:rsidR="00F013FC" w:rsidRDefault="00F013FC" w:rsidP="00F013FC">
            <w:pPr>
              <w:jc w:val="center"/>
              <w:rPr>
                <w:lang w:eastAsia="en-CA"/>
              </w:rPr>
            </w:pPr>
          </w:p>
        </w:tc>
        <w:tc>
          <w:tcPr>
            <w:tcW w:w="448" w:type="dxa"/>
            <w:shd w:val="clear" w:color="auto" w:fill="F2F2F2" w:themeFill="background1" w:themeFillShade="F2"/>
          </w:tcPr>
          <w:p w14:paraId="7C02107F" w14:textId="5401B244" w:rsidR="00F013FC" w:rsidRDefault="00000000" w:rsidP="00F013FC">
            <w:pPr>
              <w:jc w:val="center"/>
              <w:rPr>
                <w:lang w:eastAsia="en-CA"/>
              </w:rPr>
            </w:pPr>
            <w:sdt>
              <w:sdtPr>
                <w:rPr>
                  <w:lang w:eastAsia="en-CA"/>
                </w:rPr>
                <w:id w:val="741222413"/>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763FDB2F" w14:textId="15BAFD15" w:rsidR="00F013FC" w:rsidRDefault="00000000" w:rsidP="00F013FC">
            <w:pPr>
              <w:jc w:val="center"/>
              <w:rPr>
                <w:lang w:eastAsia="en-CA"/>
              </w:rPr>
            </w:pPr>
            <w:sdt>
              <w:sdtPr>
                <w:rPr>
                  <w:lang w:eastAsia="en-CA"/>
                </w:rPr>
                <w:id w:val="1881674416"/>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0AC899FB" w14:textId="799A1D07" w:rsidR="00F013FC" w:rsidRDefault="00000000" w:rsidP="00F013FC">
            <w:pPr>
              <w:jc w:val="center"/>
              <w:rPr>
                <w:lang w:eastAsia="en-CA"/>
              </w:rPr>
            </w:pPr>
            <w:sdt>
              <w:sdtPr>
                <w:rPr>
                  <w:lang w:eastAsia="en-CA"/>
                </w:rPr>
                <w:id w:val="-1918235806"/>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4CC7E80E" w14:textId="77777777" w:rsidR="00F013FC" w:rsidRDefault="00F013FC" w:rsidP="00F013FC">
            <w:pPr>
              <w:jc w:val="center"/>
              <w:rPr>
                <w:lang w:eastAsia="en-CA"/>
              </w:rPr>
            </w:pPr>
          </w:p>
        </w:tc>
        <w:tc>
          <w:tcPr>
            <w:tcW w:w="3288" w:type="dxa"/>
            <w:shd w:val="clear" w:color="auto" w:fill="F2F2F2" w:themeFill="background1" w:themeFillShade="F2"/>
          </w:tcPr>
          <w:p w14:paraId="2C1E51EE" w14:textId="77777777" w:rsidR="00F013FC" w:rsidRDefault="00F013FC" w:rsidP="00F013FC">
            <w:pPr>
              <w:rPr>
                <w:lang w:eastAsia="en-CA"/>
              </w:rPr>
            </w:pPr>
          </w:p>
        </w:tc>
      </w:tr>
      <w:tr w:rsidR="00F013FC" w14:paraId="7E4D8C78" w14:textId="77777777" w:rsidTr="00DD2645">
        <w:tc>
          <w:tcPr>
            <w:tcW w:w="3060" w:type="dxa"/>
            <w:shd w:val="clear" w:color="auto" w:fill="F2F2F2" w:themeFill="background1" w:themeFillShade="F2"/>
          </w:tcPr>
          <w:p w14:paraId="2155C664" w14:textId="58E79373" w:rsidR="00F013FC" w:rsidRDefault="00F013FC" w:rsidP="00F013FC">
            <w:pPr>
              <w:rPr>
                <w:lang w:eastAsia="en-CA"/>
              </w:rPr>
            </w:pPr>
            <w:r w:rsidRPr="00E75D62">
              <w:t>AUD 15 CRU 312 booster</w:t>
            </w:r>
          </w:p>
        </w:tc>
        <w:tc>
          <w:tcPr>
            <w:tcW w:w="907" w:type="dxa"/>
            <w:shd w:val="clear" w:color="auto" w:fill="F2F2F2" w:themeFill="background1" w:themeFillShade="F2"/>
            <w:vAlign w:val="center"/>
          </w:tcPr>
          <w:p w14:paraId="72A8B87A" w14:textId="77777777" w:rsidR="00F013FC" w:rsidRDefault="00F013FC" w:rsidP="00F013FC">
            <w:pPr>
              <w:rPr>
                <w:lang w:eastAsia="en-CA"/>
              </w:rPr>
            </w:pPr>
          </w:p>
        </w:tc>
        <w:tc>
          <w:tcPr>
            <w:tcW w:w="686" w:type="dxa"/>
            <w:shd w:val="clear" w:color="auto" w:fill="F2F2F2" w:themeFill="background1" w:themeFillShade="F2"/>
          </w:tcPr>
          <w:p w14:paraId="4DBA0B78" w14:textId="6028721D"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7556CAD7" w14:textId="77777777" w:rsidR="00F013FC" w:rsidRDefault="00F013FC" w:rsidP="00F013FC">
            <w:pPr>
              <w:jc w:val="center"/>
              <w:rPr>
                <w:lang w:eastAsia="en-CA"/>
              </w:rPr>
            </w:pPr>
          </w:p>
        </w:tc>
        <w:tc>
          <w:tcPr>
            <w:tcW w:w="1101" w:type="dxa"/>
            <w:shd w:val="clear" w:color="auto" w:fill="F2F2F2" w:themeFill="background1" w:themeFillShade="F2"/>
          </w:tcPr>
          <w:p w14:paraId="1DB0888D" w14:textId="44554D73" w:rsidR="00F013FC" w:rsidRDefault="00F013FC" w:rsidP="00F013FC">
            <w:pPr>
              <w:jc w:val="center"/>
              <w:rPr>
                <w:lang w:eastAsia="en-CA"/>
              </w:rPr>
            </w:pPr>
            <w:r w:rsidRPr="00B707BD">
              <w:t>AUD 15</w:t>
            </w:r>
          </w:p>
        </w:tc>
        <w:tc>
          <w:tcPr>
            <w:tcW w:w="850" w:type="dxa"/>
            <w:shd w:val="clear" w:color="auto" w:fill="F2F2F2" w:themeFill="background1" w:themeFillShade="F2"/>
            <w:vAlign w:val="center"/>
          </w:tcPr>
          <w:p w14:paraId="1873592D" w14:textId="366C60BE" w:rsidR="00F013FC" w:rsidRDefault="00F013FC" w:rsidP="00F013FC">
            <w:pPr>
              <w:jc w:val="center"/>
              <w:rPr>
                <w:lang w:eastAsia="en-CA"/>
              </w:rPr>
            </w:pPr>
          </w:p>
        </w:tc>
        <w:tc>
          <w:tcPr>
            <w:tcW w:w="448" w:type="dxa"/>
            <w:shd w:val="clear" w:color="auto" w:fill="F2F2F2" w:themeFill="background1" w:themeFillShade="F2"/>
          </w:tcPr>
          <w:p w14:paraId="1C30BF8F" w14:textId="61471F10" w:rsidR="00F013FC" w:rsidRDefault="00000000" w:rsidP="00F013FC">
            <w:pPr>
              <w:jc w:val="center"/>
              <w:rPr>
                <w:lang w:eastAsia="en-CA"/>
              </w:rPr>
            </w:pPr>
            <w:sdt>
              <w:sdtPr>
                <w:rPr>
                  <w:lang w:eastAsia="en-CA"/>
                </w:rPr>
                <w:id w:val="-469445516"/>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15318ADF" w14:textId="77777777" w:rsidR="00F013FC" w:rsidRDefault="00F013FC" w:rsidP="00F013FC">
            <w:pPr>
              <w:jc w:val="center"/>
              <w:rPr>
                <w:lang w:eastAsia="en-CA"/>
              </w:rPr>
            </w:pPr>
          </w:p>
        </w:tc>
        <w:tc>
          <w:tcPr>
            <w:tcW w:w="448" w:type="dxa"/>
            <w:shd w:val="clear" w:color="auto" w:fill="F2F2F2" w:themeFill="background1" w:themeFillShade="F2"/>
          </w:tcPr>
          <w:p w14:paraId="28A95026" w14:textId="6239847A" w:rsidR="00F013FC" w:rsidRDefault="00000000" w:rsidP="00F013FC">
            <w:pPr>
              <w:jc w:val="center"/>
              <w:rPr>
                <w:lang w:eastAsia="en-CA"/>
              </w:rPr>
            </w:pPr>
            <w:sdt>
              <w:sdtPr>
                <w:rPr>
                  <w:lang w:eastAsia="en-CA"/>
                </w:rPr>
                <w:id w:val="1911264457"/>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0274920F" w14:textId="1921748E" w:rsidR="00F013FC" w:rsidRDefault="00000000" w:rsidP="00F013FC">
            <w:pPr>
              <w:jc w:val="center"/>
              <w:rPr>
                <w:lang w:eastAsia="en-CA"/>
              </w:rPr>
            </w:pPr>
            <w:sdt>
              <w:sdtPr>
                <w:rPr>
                  <w:lang w:eastAsia="en-CA"/>
                </w:rPr>
                <w:id w:val="-2095689496"/>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4D13EB2B" w14:textId="03CE12FF" w:rsidR="00F013FC" w:rsidRDefault="00000000" w:rsidP="00F013FC">
            <w:pPr>
              <w:jc w:val="center"/>
              <w:rPr>
                <w:lang w:eastAsia="en-CA"/>
              </w:rPr>
            </w:pPr>
            <w:sdt>
              <w:sdtPr>
                <w:rPr>
                  <w:lang w:eastAsia="en-CA"/>
                </w:rPr>
                <w:id w:val="1353765805"/>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1031A06D" w14:textId="77777777" w:rsidR="00F013FC" w:rsidRDefault="00F013FC" w:rsidP="00F013FC">
            <w:pPr>
              <w:jc w:val="center"/>
              <w:rPr>
                <w:lang w:eastAsia="en-CA"/>
              </w:rPr>
            </w:pPr>
          </w:p>
        </w:tc>
        <w:tc>
          <w:tcPr>
            <w:tcW w:w="3288" w:type="dxa"/>
            <w:shd w:val="clear" w:color="auto" w:fill="F2F2F2" w:themeFill="background1" w:themeFillShade="F2"/>
          </w:tcPr>
          <w:p w14:paraId="5AE42ADF" w14:textId="77777777" w:rsidR="00F013FC" w:rsidRDefault="00F013FC" w:rsidP="00F013FC">
            <w:pPr>
              <w:rPr>
                <w:lang w:eastAsia="en-CA"/>
              </w:rPr>
            </w:pPr>
          </w:p>
        </w:tc>
      </w:tr>
      <w:tr w:rsidR="00F013FC" w14:paraId="19EEE29F" w14:textId="77777777" w:rsidTr="00DD2645">
        <w:tc>
          <w:tcPr>
            <w:tcW w:w="3060" w:type="dxa"/>
            <w:shd w:val="clear" w:color="auto" w:fill="F2F2F2" w:themeFill="background1" w:themeFillShade="F2"/>
          </w:tcPr>
          <w:p w14:paraId="0012C12C" w14:textId="5DE8A950" w:rsidR="00F013FC" w:rsidRDefault="00F013FC" w:rsidP="00F013FC">
            <w:pPr>
              <w:rPr>
                <w:lang w:eastAsia="en-CA"/>
              </w:rPr>
            </w:pPr>
            <w:r w:rsidRPr="00E75D62">
              <w:t>BOOSTER 6 NAC 1</w:t>
            </w:r>
          </w:p>
        </w:tc>
        <w:tc>
          <w:tcPr>
            <w:tcW w:w="907" w:type="dxa"/>
            <w:shd w:val="clear" w:color="auto" w:fill="F2F2F2" w:themeFill="background1" w:themeFillShade="F2"/>
            <w:vAlign w:val="center"/>
          </w:tcPr>
          <w:p w14:paraId="6A8965E9" w14:textId="77777777" w:rsidR="00F013FC" w:rsidRDefault="00F013FC" w:rsidP="00F013FC">
            <w:pPr>
              <w:rPr>
                <w:lang w:eastAsia="en-CA"/>
              </w:rPr>
            </w:pPr>
          </w:p>
        </w:tc>
        <w:tc>
          <w:tcPr>
            <w:tcW w:w="686" w:type="dxa"/>
            <w:shd w:val="clear" w:color="auto" w:fill="F2F2F2" w:themeFill="background1" w:themeFillShade="F2"/>
          </w:tcPr>
          <w:p w14:paraId="34178CF0" w14:textId="0AAEB4BB"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0686ACE1" w14:textId="77777777" w:rsidR="00F013FC" w:rsidRDefault="00F013FC" w:rsidP="00F013FC">
            <w:pPr>
              <w:jc w:val="center"/>
              <w:rPr>
                <w:lang w:eastAsia="en-CA"/>
              </w:rPr>
            </w:pPr>
          </w:p>
        </w:tc>
        <w:tc>
          <w:tcPr>
            <w:tcW w:w="1101" w:type="dxa"/>
            <w:shd w:val="clear" w:color="auto" w:fill="F2F2F2" w:themeFill="background1" w:themeFillShade="F2"/>
          </w:tcPr>
          <w:p w14:paraId="77A2F778" w14:textId="17891CA1" w:rsidR="00F013FC" w:rsidRDefault="00F013FC" w:rsidP="00F013FC">
            <w:pPr>
              <w:jc w:val="center"/>
              <w:rPr>
                <w:lang w:eastAsia="en-CA"/>
              </w:rPr>
            </w:pPr>
            <w:r w:rsidRPr="00B707BD">
              <w:t>B6</w:t>
            </w:r>
          </w:p>
        </w:tc>
        <w:tc>
          <w:tcPr>
            <w:tcW w:w="850" w:type="dxa"/>
            <w:shd w:val="clear" w:color="auto" w:fill="F2F2F2" w:themeFill="background1" w:themeFillShade="F2"/>
            <w:vAlign w:val="center"/>
          </w:tcPr>
          <w:p w14:paraId="41FCBE97" w14:textId="76C81B7B" w:rsidR="00F013FC" w:rsidRDefault="00F013FC" w:rsidP="00F013FC">
            <w:pPr>
              <w:jc w:val="center"/>
              <w:rPr>
                <w:lang w:eastAsia="en-CA"/>
              </w:rPr>
            </w:pPr>
          </w:p>
        </w:tc>
        <w:tc>
          <w:tcPr>
            <w:tcW w:w="448" w:type="dxa"/>
            <w:shd w:val="clear" w:color="auto" w:fill="F2F2F2" w:themeFill="background1" w:themeFillShade="F2"/>
          </w:tcPr>
          <w:p w14:paraId="18287469" w14:textId="1658D91F" w:rsidR="00F013FC" w:rsidRDefault="00000000" w:rsidP="00F013FC">
            <w:pPr>
              <w:jc w:val="center"/>
              <w:rPr>
                <w:lang w:eastAsia="en-CA"/>
              </w:rPr>
            </w:pPr>
            <w:sdt>
              <w:sdtPr>
                <w:rPr>
                  <w:lang w:eastAsia="en-CA"/>
                </w:rPr>
                <w:id w:val="16741921"/>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6306938B" w14:textId="77777777" w:rsidR="00F013FC" w:rsidRDefault="00F013FC" w:rsidP="00F013FC">
            <w:pPr>
              <w:jc w:val="center"/>
              <w:rPr>
                <w:lang w:eastAsia="en-CA"/>
              </w:rPr>
            </w:pPr>
          </w:p>
        </w:tc>
        <w:tc>
          <w:tcPr>
            <w:tcW w:w="448" w:type="dxa"/>
            <w:shd w:val="clear" w:color="auto" w:fill="F2F2F2" w:themeFill="background1" w:themeFillShade="F2"/>
          </w:tcPr>
          <w:p w14:paraId="0E572C91" w14:textId="278C233D" w:rsidR="00F013FC" w:rsidRDefault="00000000" w:rsidP="00F013FC">
            <w:pPr>
              <w:jc w:val="center"/>
              <w:rPr>
                <w:lang w:eastAsia="en-CA"/>
              </w:rPr>
            </w:pPr>
            <w:sdt>
              <w:sdtPr>
                <w:rPr>
                  <w:lang w:eastAsia="en-CA"/>
                </w:rPr>
                <w:id w:val="-1765147978"/>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41556DD3" w14:textId="45B30AD3" w:rsidR="00F013FC" w:rsidRDefault="00000000" w:rsidP="00F013FC">
            <w:pPr>
              <w:jc w:val="center"/>
              <w:rPr>
                <w:lang w:eastAsia="en-CA"/>
              </w:rPr>
            </w:pPr>
            <w:sdt>
              <w:sdtPr>
                <w:rPr>
                  <w:lang w:eastAsia="en-CA"/>
                </w:rPr>
                <w:id w:val="1728249563"/>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05630582" w14:textId="305E9505" w:rsidR="00F013FC" w:rsidRDefault="00000000" w:rsidP="00F013FC">
            <w:pPr>
              <w:jc w:val="center"/>
              <w:rPr>
                <w:lang w:eastAsia="en-CA"/>
              </w:rPr>
            </w:pPr>
            <w:sdt>
              <w:sdtPr>
                <w:rPr>
                  <w:lang w:eastAsia="en-CA"/>
                </w:rPr>
                <w:id w:val="662057438"/>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42D6F523" w14:textId="77777777" w:rsidR="00F013FC" w:rsidRDefault="00F013FC" w:rsidP="00F013FC">
            <w:pPr>
              <w:jc w:val="center"/>
              <w:rPr>
                <w:lang w:eastAsia="en-CA"/>
              </w:rPr>
            </w:pPr>
          </w:p>
        </w:tc>
        <w:tc>
          <w:tcPr>
            <w:tcW w:w="3288" w:type="dxa"/>
            <w:shd w:val="clear" w:color="auto" w:fill="F2F2F2" w:themeFill="background1" w:themeFillShade="F2"/>
          </w:tcPr>
          <w:p w14:paraId="4B87204C" w14:textId="77777777" w:rsidR="00F013FC" w:rsidRDefault="00F013FC" w:rsidP="00F013FC">
            <w:pPr>
              <w:rPr>
                <w:lang w:eastAsia="en-CA"/>
              </w:rPr>
            </w:pPr>
          </w:p>
        </w:tc>
      </w:tr>
      <w:tr w:rsidR="00F013FC" w14:paraId="455AC0BE" w14:textId="77777777" w:rsidTr="00DD2645">
        <w:tc>
          <w:tcPr>
            <w:tcW w:w="3060" w:type="dxa"/>
            <w:shd w:val="clear" w:color="auto" w:fill="F2F2F2" w:themeFill="background1" w:themeFillShade="F2"/>
          </w:tcPr>
          <w:p w14:paraId="7C78AD86" w14:textId="3ED48BC4" w:rsidR="00F013FC" w:rsidRDefault="00F013FC" w:rsidP="00F013FC">
            <w:pPr>
              <w:rPr>
                <w:lang w:eastAsia="en-CA"/>
              </w:rPr>
            </w:pPr>
            <w:r w:rsidRPr="00E75D62">
              <w:t xml:space="preserve">BOOSTER 6 </w:t>
            </w:r>
            <w:r w:rsidRPr="00E75D62">
              <w:rPr>
                <w:rFonts w:ascii="Cambria Math" w:hAnsi="Cambria Math" w:cs="Cambria Math"/>
              </w:rPr>
              <w:t>‐</w:t>
            </w:r>
            <w:r w:rsidRPr="00E75D62">
              <w:t>NAC 2 CRU 151</w:t>
            </w:r>
          </w:p>
        </w:tc>
        <w:tc>
          <w:tcPr>
            <w:tcW w:w="907" w:type="dxa"/>
            <w:shd w:val="clear" w:color="auto" w:fill="F2F2F2" w:themeFill="background1" w:themeFillShade="F2"/>
            <w:vAlign w:val="center"/>
          </w:tcPr>
          <w:p w14:paraId="3CA5DDA0" w14:textId="77777777" w:rsidR="00F013FC" w:rsidRDefault="00F013FC" w:rsidP="00F013FC">
            <w:pPr>
              <w:rPr>
                <w:lang w:eastAsia="en-CA"/>
              </w:rPr>
            </w:pPr>
          </w:p>
        </w:tc>
        <w:tc>
          <w:tcPr>
            <w:tcW w:w="686" w:type="dxa"/>
            <w:shd w:val="clear" w:color="auto" w:fill="F2F2F2" w:themeFill="background1" w:themeFillShade="F2"/>
          </w:tcPr>
          <w:p w14:paraId="423404FD" w14:textId="6B581683"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60B02AC9" w14:textId="77777777" w:rsidR="00F013FC" w:rsidRDefault="00F013FC" w:rsidP="00F013FC">
            <w:pPr>
              <w:jc w:val="center"/>
              <w:rPr>
                <w:lang w:eastAsia="en-CA"/>
              </w:rPr>
            </w:pPr>
          </w:p>
        </w:tc>
        <w:tc>
          <w:tcPr>
            <w:tcW w:w="1101" w:type="dxa"/>
            <w:shd w:val="clear" w:color="auto" w:fill="F2F2F2" w:themeFill="background1" w:themeFillShade="F2"/>
          </w:tcPr>
          <w:p w14:paraId="616648CB" w14:textId="021C1CE4" w:rsidR="00F013FC" w:rsidRDefault="00F013FC" w:rsidP="00F013FC">
            <w:pPr>
              <w:jc w:val="center"/>
              <w:rPr>
                <w:lang w:eastAsia="en-CA"/>
              </w:rPr>
            </w:pPr>
            <w:r w:rsidRPr="00B707BD">
              <w:t>B6</w:t>
            </w:r>
          </w:p>
        </w:tc>
        <w:tc>
          <w:tcPr>
            <w:tcW w:w="850" w:type="dxa"/>
            <w:shd w:val="clear" w:color="auto" w:fill="F2F2F2" w:themeFill="background1" w:themeFillShade="F2"/>
            <w:vAlign w:val="center"/>
          </w:tcPr>
          <w:p w14:paraId="2C03838A" w14:textId="75D3424E" w:rsidR="00F013FC" w:rsidRDefault="00F013FC" w:rsidP="00F013FC">
            <w:pPr>
              <w:jc w:val="center"/>
              <w:rPr>
                <w:lang w:eastAsia="en-CA"/>
              </w:rPr>
            </w:pPr>
          </w:p>
        </w:tc>
        <w:tc>
          <w:tcPr>
            <w:tcW w:w="448" w:type="dxa"/>
            <w:shd w:val="clear" w:color="auto" w:fill="F2F2F2" w:themeFill="background1" w:themeFillShade="F2"/>
          </w:tcPr>
          <w:p w14:paraId="1DDA1F46" w14:textId="64EFF00C" w:rsidR="00F013FC" w:rsidRDefault="00000000" w:rsidP="00F013FC">
            <w:pPr>
              <w:jc w:val="center"/>
              <w:rPr>
                <w:lang w:eastAsia="en-CA"/>
              </w:rPr>
            </w:pPr>
            <w:sdt>
              <w:sdtPr>
                <w:rPr>
                  <w:lang w:eastAsia="en-CA"/>
                </w:rPr>
                <w:id w:val="-753195662"/>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53EE879C" w14:textId="77777777" w:rsidR="00F013FC" w:rsidRDefault="00F013FC" w:rsidP="00F013FC">
            <w:pPr>
              <w:jc w:val="center"/>
              <w:rPr>
                <w:lang w:eastAsia="en-CA"/>
              </w:rPr>
            </w:pPr>
          </w:p>
        </w:tc>
        <w:tc>
          <w:tcPr>
            <w:tcW w:w="448" w:type="dxa"/>
            <w:shd w:val="clear" w:color="auto" w:fill="F2F2F2" w:themeFill="background1" w:themeFillShade="F2"/>
          </w:tcPr>
          <w:p w14:paraId="00D55AF2" w14:textId="5346AD92" w:rsidR="00F013FC" w:rsidRDefault="00000000" w:rsidP="00F013FC">
            <w:pPr>
              <w:jc w:val="center"/>
              <w:rPr>
                <w:lang w:eastAsia="en-CA"/>
              </w:rPr>
            </w:pPr>
            <w:sdt>
              <w:sdtPr>
                <w:rPr>
                  <w:lang w:eastAsia="en-CA"/>
                </w:rPr>
                <w:id w:val="-2005268931"/>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140E9F47" w14:textId="4345C886" w:rsidR="00F013FC" w:rsidRDefault="00000000" w:rsidP="00F013FC">
            <w:pPr>
              <w:jc w:val="center"/>
              <w:rPr>
                <w:lang w:eastAsia="en-CA"/>
              </w:rPr>
            </w:pPr>
            <w:sdt>
              <w:sdtPr>
                <w:rPr>
                  <w:lang w:eastAsia="en-CA"/>
                </w:rPr>
                <w:id w:val="23520451"/>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10012477" w14:textId="43E74B98" w:rsidR="00F013FC" w:rsidRDefault="00000000" w:rsidP="00F013FC">
            <w:pPr>
              <w:jc w:val="center"/>
              <w:rPr>
                <w:lang w:eastAsia="en-CA"/>
              </w:rPr>
            </w:pPr>
            <w:sdt>
              <w:sdtPr>
                <w:rPr>
                  <w:lang w:eastAsia="en-CA"/>
                </w:rPr>
                <w:id w:val="1863242279"/>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16E094A7" w14:textId="77777777" w:rsidR="00F013FC" w:rsidRDefault="00F013FC" w:rsidP="00F013FC">
            <w:pPr>
              <w:jc w:val="center"/>
              <w:rPr>
                <w:lang w:eastAsia="en-CA"/>
              </w:rPr>
            </w:pPr>
          </w:p>
        </w:tc>
        <w:tc>
          <w:tcPr>
            <w:tcW w:w="3288" w:type="dxa"/>
            <w:shd w:val="clear" w:color="auto" w:fill="F2F2F2" w:themeFill="background1" w:themeFillShade="F2"/>
          </w:tcPr>
          <w:p w14:paraId="40B39B54" w14:textId="77777777" w:rsidR="00F013FC" w:rsidRDefault="00F013FC" w:rsidP="00F013FC">
            <w:pPr>
              <w:rPr>
                <w:lang w:eastAsia="en-CA"/>
              </w:rPr>
            </w:pPr>
          </w:p>
        </w:tc>
      </w:tr>
      <w:tr w:rsidR="00F013FC" w14:paraId="64D9EBBD" w14:textId="77777777" w:rsidTr="00DD2645">
        <w:tc>
          <w:tcPr>
            <w:tcW w:w="3060" w:type="dxa"/>
            <w:shd w:val="clear" w:color="auto" w:fill="F2F2F2" w:themeFill="background1" w:themeFillShade="F2"/>
          </w:tcPr>
          <w:p w14:paraId="45A1054D" w14:textId="310AFECD" w:rsidR="00F013FC" w:rsidRDefault="00F013FC" w:rsidP="00F013FC">
            <w:pPr>
              <w:rPr>
                <w:lang w:eastAsia="en-CA"/>
              </w:rPr>
            </w:pPr>
            <w:r w:rsidRPr="00E75D62">
              <w:t xml:space="preserve">BOOSTER 6 </w:t>
            </w:r>
            <w:r w:rsidRPr="00E75D62">
              <w:rPr>
                <w:rFonts w:ascii="Cambria Math" w:hAnsi="Cambria Math" w:cs="Cambria Math"/>
              </w:rPr>
              <w:t>‐</w:t>
            </w:r>
            <w:r w:rsidRPr="00E75D62">
              <w:t xml:space="preserve">NAC 3 CRU 158 </w:t>
            </w:r>
            <w:r w:rsidRPr="00E75D62">
              <w:rPr>
                <w:rFonts w:ascii="Aptos" w:hAnsi="Aptos" w:cs="Aptos"/>
              </w:rPr>
              <w:t>–</w:t>
            </w:r>
          </w:p>
        </w:tc>
        <w:tc>
          <w:tcPr>
            <w:tcW w:w="907" w:type="dxa"/>
            <w:shd w:val="clear" w:color="auto" w:fill="F2F2F2" w:themeFill="background1" w:themeFillShade="F2"/>
            <w:vAlign w:val="center"/>
          </w:tcPr>
          <w:p w14:paraId="4D55315D" w14:textId="77777777" w:rsidR="00F013FC" w:rsidRDefault="00F013FC" w:rsidP="00F013FC">
            <w:pPr>
              <w:rPr>
                <w:lang w:eastAsia="en-CA"/>
              </w:rPr>
            </w:pPr>
          </w:p>
        </w:tc>
        <w:tc>
          <w:tcPr>
            <w:tcW w:w="686" w:type="dxa"/>
            <w:shd w:val="clear" w:color="auto" w:fill="F2F2F2" w:themeFill="background1" w:themeFillShade="F2"/>
          </w:tcPr>
          <w:p w14:paraId="5853A72F" w14:textId="2D64A2B7"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1C418D38" w14:textId="77777777" w:rsidR="00F013FC" w:rsidRDefault="00F013FC" w:rsidP="00F013FC">
            <w:pPr>
              <w:jc w:val="center"/>
              <w:rPr>
                <w:lang w:eastAsia="en-CA"/>
              </w:rPr>
            </w:pPr>
          </w:p>
        </w:tc>
        <w:tc>
          <w:tcPr>
            <w:tcW w:w="1101" w:type="dxa"/>
            <w:shd w:val="clear" w:color="auto" w:fill="F2F2F2" w:themeFill="background1" w:themeFillShade="F2"/>
          </w:tcPr>
          <w:p w14:paraId="19D35A57" w14:textId="0B8D067C" w:rsidR="00F013FC" w:rsidRDefault="00F013FC" w:rsidP="00F013FC">
            <w:pPr>
              <w:jc w:val="center"/>
              <w:rPr>
                <w:lang w:eastAsia="en-CA"/>
              </w:rPr>
            </w:pPr>
            <w:r w:rsidRPr="00B707BD">
              <w:t>B6</w:t>
            </w:r>
          </w:p>
        </w:tc>
        <w:tc>
          <w:tcPr>
            <w:tcW w:w="850" w:type="dxa"/>
            <w:shd w:val="clear" w:color="auto" w:fill="F2F2F2" w:themeFill="background1" w:themeFillShade="F2"/>
            <w:vAlign w:val="center"/>
          </w:tcPr>
          <w:p w14:paraId="5C3D6989" w14:textId="44A397A8" w:rsidR="00F013FC" w:rsidRDefault="00F013FC" w:rsidP="00F013FC">
            <w:pPr>
              <w:jc w:val="center"/>
              <w:rPr>
                <w:lang w:eastAsia="en-CA"/>
              </w:rPr>
            </w:pPr>
          </w:p>
        </w:tc>
        <w:tc>
          <w:tcPr>
            <w:tcW w:w="448" w:type="dxa"/>
            <w:shd w:val="clear" w:color="auto" w:fill="F2F2F2" w:themeFill="background1" w:themeFillShade="F2"/>
          </w:tcPr>
          <w:p w14:paraId="3B0693DF" w14:textId="31A1A0B5" w:rsidR="00F013FC" w:rsidRDefault="00000000" w:rsidP="00F013FC">
            <w:pPr>
              <w:jc w:val="center"/>
              <w:rPr>
                <w:lang w:eastAsia="en-CA"/>
              </w:rPr>
            </w:pPr>
            <w:sdt>
              <w:sdtPr>
                <w:rPr>
                  <w:lang w:eastAsia="en-CA"/>
                </w:rPr>
                <w:id w:val="-944691817"/>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0663A975" w14:textId="77777777" w:rsidR="00F013FC" w:rsidRDefault="00F013FC" w:rsidP="00F013FC">
            <w:pPr>
              <w:jc w:val="center"/>
              <w:rPr>
                <w:lang w:eastAsia="en-CA"/>
              </w:rPr>
            </w:pPr>
          </w:p>
        </w:tc>
        <w:tc>
          <w:tcPr>
            <w:tcW w:w="448" w:type="dxa"/>
            <w:shd w:val="clear" w:color="auto" w:fill="F2F2F2" w:themeFill="background1" w:themeFillShade="F2"/>
          </w:tcPr>
          <w:p w14:paraId="3868A002" w14:textId="43879A6D" w:rsidR="00F013FC" w:rsidRDefault="00000000" w:rsidP="00F013FC">
            <w:pPr>
              <w:jc w:val="center"/>
              <w:rPr>
                <w:lang w:eastAsia="en-CA"/>
              </w:rPr>
            </w:pPr>
            <w:sdt>
              <w:sdtPr>
                <w:rPr>
                  <w:lang w:eastAsia="en-CA"/>
                </w:rPr>
                <w:id w:val="-894352002"/>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20CF308A" w14:textId="4AE1F7E6" w:rsidR="00F013FC" w:rsidRDefault="00000000" w:rsidP="00F013FC">
            <w:pPr>
              <w:jc w:val="center"/>
              <w:rPr>
                <w:lang w:eastAsia="en-CA"/>
              </w:rPr>
            </w:pPr>
            <w:sdt>
              <w:sdtPr>
                <w:rPr>
                  <w:lang w:eastAsia="en-CA"/>
                </w:rPr>
                <w:id w:val="-833301736"/>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4785E05F" w14:textId="13785AC1" w:rsidR="00F013FC" w:rsidRDefault="00000000" w:rsidP="00F013FC">
            <w:pPr>
              <w:jc w:val="center"/>
              <w:rPr>
                <w:lang w:eastAsia="en-CA"/>
              </w:rPr>
            </w:pPr>
            <w:sdt>
              <w:sdtPr>
                <w:rPr>
                  <w:lang w:eastAsia="en-CA"/>
                </w:rPr>
                <w:id w:val="915903588"/>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75FD65DD" w14:textId="77777777" w:rsidR="00F013FC" w:rsidRDefault="00F013FC" w:rsidP="00F013FC">
            <w:pPr>
              <w:jc w:val="center"/>
              <w:rPr>
                <w:lang w:eastAsia="en-CA"/>
              </w:rPr>
            </w:pPr>
          </w:p>
        </w:tc>
        <w:tc>
          <w:tcPr>
            <w:tcW w:w="3288" w:type="dxa"/>
            <w:shd w:val="clear" w:color="auto" w:fill="F2F2F2" w:themeFill="background1" w:themeFillShade="F2"/>
          </w:tcPr>
          <w:p w14:paraId="1539C8D2" w14:textId="77777777" w:rsidR="00F013FC" w:rsidRDefault="00F013FC" w:rsidP="00F013FC">
            <w:pPr>
              <w:rPr>
                <w:lang w:eastAsia="en-CA"/>
              </w:rPr>
            </w:pPr>
          </w:p>
        </w:tc>
      </w:tr>
      <w:tr w:rsidR="00F013FC" w14:paraId="17B44081" w14:textId="77777777" w:rsidTr="00DD2645">
        <w:tc>
          <w:tcPr>
            <w:tcW w:w="3060" w:type="dxa"/>
            <w:shd w:val="clear" w:color="auto" w:fill="F2F2F2" w:themeFill="background1" w:themeFillShade="F2"/>
          </w:tcPr>
          <w:p w14:paraId="1735AE7E" w14:textId="1036A3F7" w:rsidR="00F013FC" w:rsidRDefault="00F013FC" w:rsidP="00F013FC">
            <w:pPr>
              <w:rPr>
                <w:lang w:eastAsia="en-CA"/>
              </w:rPr>
            </w:pPr>
            <w:r w:rsidRPr="00E75D62">
              <w:t xml:space="preserve">BOOSTER 6 </w:t>
            </w:r>
            <w:r w:rsidRPr="00E75D62">
              <w:rPr>
                <w:rFonts w:ascii="Cambria Math" w:hAnsi="Cambria Math" w:cs="Cambria Math"/>
              </w:rPr>
              <w:t>‐</w:t>
            </w:r>
            <w:r w:rsidRPr="00E75D62">
              <w:t>NAC 4 SPARE</w:t>
            </w:r>
          </w:p>
        </w:tc>
        <w:tc>
          <w:tcPr>
            <w:tcW w:w="907" w:type="dxa"/>
            <w:shd w:val="clear" w:color="auto" w:fill="F2F2F2" w:themeFill="background1" w:themeFillShade="F2"/>
            <w:vAlign w:val="center"/>
          </w:tcPr>
          <w:p w14:paraId="0173E2C8" w14:textId="77777777" w:rsidR="00F013FC" w:rsidRDefault="00F013FC" w:rsidP="00F013FC">
            <w:pPr>
              <w:rPr>
                <w:lang w:eastAsia="en-CA"/>
              </w:rPr>
            </w:pPr>
          </w:p>
        </w:tc>
        <w:tc>
          <w:tcPr>
            <w:tcW w:w="686" w:type="dxa"/>
            <w:shd w:val="clear" w:color="auto" w:fill="F2F2F2" w:themeFill="background1" w:themeFillShade="F2"/>
          </w:tcPr>
          <w:p w14:paraId="55CFBF50" w14:textId="77777777" w:rsidR="00F013FC" w:rsidRDefault="00F013FC" w:rsidP="00F013FC">
            <w:pPr>
              <w:jc w:val="center"/>
              <w:rPr>
                <w:lang w:eastAsia="en-CA"/>
              </w:rPr>
            </w:pPr>
          </w:p>
        </w:tc>
        <w:tc>
          <w:tcPr>
            <w:tcW w:w="667" w:type="dxa"/>
            <w:shd w:val="clear" w:color="auto" w:fill="F2F2F2" w:themeFill="background1" w:themeFillShade="F2"/>
            <w:vAlign w:val="center"/>
          </w:tcPr>
          <w:p w14:paraId="1DEB43CC" w14:textId="77777777" w:rsidR="00F013FC" w:rsidRDefault="00F013FC" w:rsidP="00F013FC">
            <w:pPr>
              <w:jc w:val="center"/>
              <w:rPr>
                <w:lang w:eastAsia="en-CA"/>
              </w:rPr>
            </w:pPr>
          </w:p>
        </w:tc>
        <w:tc>
          <w:tcPr>
            <w:tcW w:w="1101" w:type="dxa"/>
            <w:shd w:val="clear" w:color="auto" w:fill="F2F2F2" w:themeFill="background1" w:themeFillShade="F2"/>
          </w:tcPr>
          <w:p w14:paraId="65949EFB" w14:textId="77777777" w:rsidR="00F013FC" w:rsidRDefault="00F013FC" w:rsidP="00F013FC">
            <w:pPr>
              <w:jc w:val="center"/>
              <w:rPr>
                <w:lang w:eastAsia="en-CA"/>
              </w:rPr>
            </w:pPr>
          </w:p>
        </w:tc>
        <w:tc>
          <w:tcPr>
            <w:tcW w:w="850" w:type="dxa"/>
            <w:shd w:val="clear" w:color="auto" w:fill="F2F2F2" w:themeFill="background1" w:themeFillShade="F2"/>
            <w:vAlign w:val="center"/>
          </w:tcPr>
          <w:p w14:paraId="11A3F407" w14:textId="77777777" w:rsidR="00F013FC" w:rsidRDefault="00F013FC" w:rsidP="00F013FC">
            <w:pPr>
              <w:jc w:val="center"/>
              <w:rPr>
                <w:lang w:eastAsia="en-CA"/>
              </w:rPr>
            </w:pPr>
          </w:p>
        </w:tc>
        <w:tc>
          <w:tcPr>
            <w:tcW w:w="448" w:type="dxa"/>
            <w:shd w:val="clear" w:color="auto" w:fill="F2F2F2" w:themeFill="background1" w:themeFillShade="F2"/>
          </w:tcPr>
          <w:p w14:paraId="59D57926" w14:textId="7EC281C9" w:rsidR="00F013FC" w:rsidRDefault="00000000" w:rsidP="00F013FC">
            <w:pPr>
              <w:jc w:val="center"/>
              <w:rPr>
                <w:lang w:eastAsia="en-CA"/>
              </w:rPr>
            </w:pPr>
            <w:sdt>
              <w:sdtPr>
                <w:rPr>
                  <w:lang w:eastAsia="en-CA"/>
                </w:rPr>
                <w:id w:val="1094525081"/>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1101" w:type="dxa"/>
            <w:shd w:val="clear" w:color="auto" w:fill="F2F2F2" w:themeFill="background1" w:themeFillShade="F2"/>
            <w:vAlign w:val="center"/>
          </w:tcPr>
          <w:p w14:paraId="6D958104" w14:textId="77777777" w:rsidR="00F013FC" w:rsidRDefault="00F013FC" w:rsidP="00F013FC">
            <w:pPr>
              <w:jc w:val="center"/>
              <w:rPr>
                <w:lang w:eastAsia="en-CA"/>
              </w:rPr>
            </w:pPr>
          </w:p>
        </w:tc>
        <w:tc>
          <w:tcPr>
            <w:tcW w:w="448" w:type="dxa"/>
            <w:shd w:val="clear" w:color="auto" w:fill="F2F2F2" w:themeFill="background1" w:themeFillShade="F2"/>
          </w:tcPr>
          <w:p w14:paraId="1B836AF8" w14:textId="467E6E46" w:rsidR="00F013FC" w:rsidRDefault="00000000" w:rsidP="00F013FC">
            <w:pPr>
              <w:jc w:val="center"/>
              <w:rPr>
                <w:lang w:eastAsia="en-CA"/>
              </w:rPr>
            </w:pPr>
            <w:sdt>
              <w:sdtPr>
                <w:rPr>
                  <w:lang w:eastAsia="en-CA"/>
                </w:rPr>
                <w:id w:val="20217345"/>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1BAB70F5" w14:textId="7D7A4E6F" w:rsidR="00F013FC" w:rsidRDefault="00000000" w:rsidP="00F013FC">
            <w:pPr>
              <w:jc w:val="center"/>
              <w:rPr>
                <w:lang w:eastAsia="en-CA"/>
              </w:rPr>
            </w:pPr>
            <w:sdt>
              <w:sdtPr>
                <w:rPr>
                  <w:lang w:eastAsia="en-CA"/>
                </w:rPr>
                <w:id w:val="-1277176820"/>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23" w:type="dxa"/>
            <w:shd w:val="clear" w:color="auto" w:fill="F2F2F2" w:themeFill="background1" w:themeFillShade="F2"/>
          </w:tcPr>
          <w:p w14:paraId="1B1917B6" w14:textId="5E6B7AC1" w:rsidR="00F013FC" w:rsidRDefault="00000000" w:rsidP="00F013FC">
            <w:pPr>
              <w:jc w:val="center"/>
              <w:rPr>
                <w:lang w:eastAsia="en-CA"/>
              </w:rPr>
            </w:pPr>
            <w:sdt>
              <w:sdtPr>
                <w:rPr>
                  <w:lang w:eastAsia="en-CA"/>
                </w:rPr>
                <w:id w:val="377282526"/>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964" w:type="dxa"/>
            <w:shd w:val="clear" w:color="auto" w:fill="F2F2F2" w:themeFill="background1" w:themeFillShade="F2"/>
            <w:vAlign w:val="center"/>
          </w:tcPr>
          <w:p w14:paraId="2CAF5724" w14:textId="77777777" w:rsidR="00F013FC" w:rsidRDefault="00F013FC" w:rsidP="00F013FC">
            <w:pPr>
              <w:jc w:val="center"/>
              <w:rPr>
                <w:lang w:eastAsia="en-CA"/>
              </w:rPr>
            </w:pPr>
          </w:p>
        </w:tc>
        <w:tc>
          <w:tcPr>
            <w:tcW w:w="3288" w:type="dxa"/>
            <w:shd w:val="clear" w:color="auto" w:fill="F2F2F2" w:themeFill="background1" w:themeFillShade="F2"/>
          </w:tcPr>
          <w:p w14:paraId="5DAED87E" w14:textId="77777777" w:rsidR="00F013FC" w:rsidRDefault="00F013FC" w:rsidP="00F013FC">
            <w:pPr>
              <w:rPr>
                <w:lang w:eastAsia="en-CA"/>
              </w:rPr>
            </w:pPr>
          </w:p>
        </w:tc>
      </w:tr>
      <w:tr w:rsidR="00F013FC" w14:paraId="0F7ECE2E" w14:textId="77777777" w:rsidTr="00DD2645">
        <w:tc>
          <w:tcPr>
            <w:tcW w:w="3060" w:type="dxa"/>
            <w:shd w:val="clear" w:color="auto" w:fill="F2F2F2" w:themeFill="background1" w:themeFillShade="F2"/>
          </w:tcPr>
          <w:p w14:paraId="791B4976" w14:textId="0D122757" w:rsidR="00F013FC" w:rsidRDefault="00F013FC" w:rsidP="00F013FC">
            <w:pPr>
              <w:rPr>
                <w:lang w:eastAsia="en-CA"/>
              </w:rPr>
            </w:pPr>
            <w:r w:rsidRPr="00E75D62">
              <w:t xml:space="preserve">BOOSTER 7 </w:t>
            </w:r>
            <w:r w:rsidRPr="00E75D62">
              <w:rPr>
                <w:rFonts w:ascii="Cambria Math" w:hAnsi="Cambria Math" w:cs="Cambria Math"/>
              </w:rPr>
              <w:t>‐</w:t>
            </w:r>
            <w:r w:rsidRPr="00E75D62">
              <w:t>NAC 1 CRU 218</w:t>
            </w:r>
          </w:p>
        </w:tc>
        <w:tc>
          <w:tcPr>
            <w:tcW w:w="907" w:type="dxa"/>
            <w:shd w:val="clear" w:color="auto" w:fill="F2F2F2" w:themeFill="background1" w:themeFillShade="F2"/>
            <w:vAlign w:val="center"/>
          </w:tcPr>
          <w:p w14:paraId="26DE2157" w14:textId="77777777" w:rsidR="00F013FC" w:rsidRDefault="00F013FC" w:rsidP="00F013FC">
            <w:pPr>
              <w:rPr>
                <w:lang w:eastAsia="en-CA"/>
              </w:rPr>
            </w:pPr>
          </w:p>
        </w:tc>
        <w:tc>
          <w:tcPr>
            <w:tcW w:w="686" w:type="dxa"/>
            <w:shd w:val="clear" w:color="auto" w:fill="F2F2F2" w:themeFill="background1" w:themeFillShade="F2"/>
          </w:tcPr>
          <w:p w14:paraId="32B1C89E" w14:textId="08C31B87"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696A3036" w14:textId="77777777" w:rsidR="00F013FC" w:rsidRDefault="00F013FC" w:rsidP="00F013FC">
            <w:pPr>
              <w:jc w:val="center"/>
              <w:rPr>
                <w:lang w:eastAsia="en-CA"/>
              </w:rPr>
            </w:pPr>
          </w:p>
        </w:tc>
        <w:tc>
          <w:tcPr>
            <w:tcW w:w="1101" w:type="dxa"/>
            <w:shd w:val="clear" w:color="auto" w:fill="F2F2F2" w:themeFill="background1" w:themeFillShade="F2"/>
          </w:tcPr>
          <w:p w14:paraId="29C86727" w14:textId="3C3E8A9B" w:rsidR="00F013FC" w:rsidRDefault="00F013FC" w:rsidP="00F013FC">
            <w:pPr>
              <w:jc w:val="center"/>
              <w:rPr>
                <w:lang w:eastAsia="en-CA"/>
              </w:rPr>
            </w:pPr>
            <w:r w:rsidRPr="00B707BD">
              <w:t>B7</w:t>
            </w:r>
          </w:p>
        </w:tc>
        <w:tc>
          <w:tcPr>
            <w:tcW w:w="850" w:type="dxa"/>
            <w:shd w:val="clear" w:color="auto" w:fill="F2F2F2" w:themeFill="background1" w:themeFillShade="F2"/>
            <w:vAlign w:val="center"/>
          </w:tcPr>
          <w:p w14:paraId="082A0D5A" w14:textId="52FDE278" w:rsidR="00F013FC" w:rsidRDefault="00F013FC" w:rsidP="00F013FC">
            <w:pPr>
              <w:jc w:val="center"/>
              <w:rPr>
                <w:lang w:eastAsia="en-CA"/>
              </w:rPr>
            </w:pPr>
          </w:p>
        </w:tc>
        <w:tc>
          <w:tcPr>
            <w:tcW w:w="448" w:type="dxa"/>
            <w:shd w:val="clear" w:color="auto" w:fill="F2F2F2" w:themeFill="background1" w:themeFillShade="F2"/>
          </w:tcPr>
          <w:p w14:paraId="504EE26D" w14:textId="49488726" w:rsidR="00F013FC" w:rsidRDefault="00000000" w:rsidP="00F013FC">
            <w:pPr>
              <w:jc w:val="center"/>
              <w:rPr>
                <w:lang w:eastAsia="en-CA"/>
              </w:rPr>
            </w:pPr>
            <w:sdt>
              <w:sdtPr>
                <w:rPr>
                  <w:lang w:eastAsia="en-CA"/>
                </w:rPr>
                <w:id w:val="-1736231320"/>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7D515A4B" w14:textId="77777777" w:rsidR="00F013FC" w:rsidRDefault="00F013FC" w:rsidP="00F013FC">
            <w:pPr>
              <w:jc w:val="center"/>
              <w:rPr>
                <w:lang w:eastAsia="en-CA"/>
              </w:rPr>
            </w:pPr>
          </w:p>
        </w:tc>
        <w:tc>
          <w:tcPr>
            <w:tcW w:w="448" w:type="dxa"/>
            <w:shd w:val="clear" w:color="auto" w:fill="F2F2F2" w:themeFill="background1" w:themeFillShade="F2"/>
          </w:tcPr>
          <w:p w14:paraId="3501E243" w14:textId="43C892CA" w:rsidR="00F013FC" w:rsidRDefault="00000000" w:rsidP="00F013FC">
            <w:pPr>
              <w:jc w:val="center"/>
              <w:rPr>
                <w:lang w:eastAsia="en-CA"/>
              </w:rPr>
            </w:pPr>
            <w:sdt>
              <w:sdtPr>
                <w:rPr>
                  <w:lang w:eastAsia="en-CA"/>
                </w:rPr>
                <w:id w:val="1609783264"/>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2451F74A" w14:textId="747F4BBE" w:rsidR="00F013FC" w:rsidRDefault="00000000" w:rsidP="00F013FC">
            <w:pPr>
              <w:jc w:val="center"/>
              <w:rPr>
                <w:lang w:eastAsia="en-CA"/>
              </w:rPr>
            </w:pPr>
            <w:sdt>
              <w:sdtPr>
                <w:rPr>
                  <w:lang w:eastAsia="en-CA"/>
                </w:rPr>
                <w:id w:val="1293090592"/>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77888847" w14:textId="0ED84201" w:rsidR="00F013FC" w:rsidRDefault="00000000" w:rsidP="00F013FC">
            <w:pPr>
              <w:jc w:val="center"/>
              <w:rPr>
                <w:lang w:eastAsia="en-CA"/>
              </w:rPr>
            </w:pPr>
            <w:sdt>
              <w:sdtPr>
                <w:rPr>
                  <w:lang w:eastAsia="en-CA"/>
                </w:rPr>
                <w:id w:val="658969103"/>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4BE1070D" w14:textId="77777777" w:rsidR="00F013FC" w:rsidRDefault="00F013FC" w:rsidP="00F013FC">
            <w:pPr>
              <w:jc w:val="center"/>
              <w:rPr>
                <w:lang w:eastAsia="en-CA"/>
              </w:rPr>
            </w:pPr>
          </w:p>
        </w:tc>
        <w:tc>
          <w:tcPr>
            <w:tcW w:w="3288" w:type="dxa"/>
            <w:shd w:val="clear" w:color="auto" w:fill="F2F2F2" w:themeFill="background1" w:themeFillShade="F2"/>
          </w:tcPr>
          <w:p w14:paraId="12D84FEC" w14:textId="77777777" w:rsidR="00F013FC" w:rsidRDefault="00F013FC" w:rsidP="00F013FC">
            <w:pPr>
              <w:rPr>
                <w:lang w:eastAsia="en-CA"/>
              </w:rPr>
            </w:pPr>
          </w:p>
        </w:tc>
      </w:tr>
      <w:tr w:rsidR="00F013FC" w14:paraId="16A3063D" w14:textId="77777777" w:rsidTr="00DD2645">
        <w:tc>
          <w:tcPr>
            <w:tcW w:w="3060" w:type="dxa"/>
            <w:shd w:val="clear" w:color="auto" w:fill="F2F2F2" w:themeFill="background1" w:themeFillShade="F2"/>
          </w:tcPr>
          <w:p w14:paraId="0EB86C18" w14:textId="0AB0E637" w:rsidR="00F013FC" w:rsidRDefault="00F013FC" w:rsidP="00F013FC">
            <w:pPr>
              <w:rPr>
                <w:lang w:eastAsia="en-CA"/>
              </w:rPr>
            </w:pPr>
            <w:r w:rsidRPr="00E75D62">
              <w:t>BOOSTER 7 – NAC 2</w:t>
            </w:r>
          </w:p>
        </w:tc>
        <w:tc>
          <w:tcPr>
            <w:tcW w:w="907" w:type="dxa"/>
            <w:shd w:val="clear" w:color="auto" w:fill="F2F2F2" w:themeFill="background1" w:themeFillShade="F2"/>
            <w:vAlign w:val="center"/>
          </w:tcPr>
          <w:p w14:paraId="54177CBB" w14:textId="77777777" w:rsidR="00F013FC" w:rsidRDefault="00F013FC" w:rsidP="00F013FC">
            <w:pPr>
              <w:rPr>
                <w:lang w:eastAsia="en-CA"/>
              </w:rPr>
            </w:pPr>
          </w:p>
        </w:tc>
        <w:tc>
          <w:tcPr>
            <w:tcW w:w="686" w:type="dxa"/>
            <w:shd w:val="clear" w:color="auto" w:fill="F2F2F2" w:themeFill="background1" w:themeFillShade="F2"/>
          </w:tcPr>
          <w:p w14:paraId="2418EBA0" w14:textId="4003C3BD"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6B141CDC" w14:textId="77777777" w:rsidR="00F013FC" w:rsidRDefault="00F013FC" w:rsidP="00F013FC">
            <w:pPr>
              <w:jc w:val="center"/>
              <w:rPr>
                <w:lang w:eastAsia="en-CA"/>
              </w:rPr>
            </w:pPr>
          </w:p>
        </w:tc>
        <w:tc>
          <w:tcPr>
            <w:tcW w:w="1101" w:type="dxa"/>
            <w:shd w:val="clear" w:color="auto" w:fill="F2F2F2" w:themeFill="background1" w:themeFillShade="F2"/>
          </w:tcPr>
          <w:p w14:paraId="7DA4058D" w14:textId="465838B0" w:rsidR="00F013FC" w:rsidRDefault="00F013FC" w:rsidP="00F013FC">
            <w:pPr>
              <w:jc w:val="center"/>
              <w:rPr>
                <w:lang w:eastAsia="en-CA"/>
              </w:rPr>
            </w:pPr>
            <w:r w:rsidRPr="00B707BD">
              <w:t>B7</w:t>
            </w:r>
          </w:p>
        </w:tc>
        <w:tc>
          <w:tcPr>
            <w:tcW w:w="850" w:type="dxa"/>
            <w:shd w:val="clear" w:color="auto" w:fill="F2F2F2" w:themeFill="background1" w:themeFillShade="F2"/>
            <w:vAlign w:val="center"/>
          </w:tcPr>
          <w:p w14:paraId="1875E624" w14:textId="70E5F8A5" w:rsidR="00F013FC" w:rsidRDefault="00F013FC" w:rsidP="00F013FC">
            <w:pPr>
              <w:jc w:val="center"/>
              <w:rPr>
                <w:lang w:eastAsia="en-CA"/>
              </w:rPr>
            </w:pPr>
          </w:p>
        </w:tc>
        <w:tc>
          <w:tcPr>
            <w:tcW w:w="448" w:type="dxa"/>
            <w:shd w:val="clear" w:color="auto" w:fill="F2F2F2" w:themeFill="background1" w:themeFillShade="F2"/>
          </w:tcPr>
          <w:p w14:paraId="7E0AA68D" w14:textId="205358A5" w:rsidR="00F013FC" w:rsidRDefault="00000000" w:rsidP="00F013FC">
            <w:pPr>
              <w:jc w:val="center"/>
              <w:rPr>
                <w:lang w:eastAsia="en-CA"/>
              </w:rPr>
            </w:pPr>
            <w:sdt>
              <w:sdtPr>
                <w:rPr>
                  <w:lang w:eastAsia="en-CA"/>
                </w:rPr>
                <w:id w:val="-51708219"/>
                <w14:checkbox>
                  <w14:checked w14:val="1"/>
                  <w14:checkedState w14:val="0050" w14:font="Wingdings 2"/>
                  <w14:uncheckedState w14:val="0020" w14:font="Wingdings 2"/>
                </w14:checkbox>
              </w:sdtPr>
              <w:sdtContent>
                <w:r w:rsidR="00F013FC" w:rsidRPr="00FC29E0">
                  <w:rPr>
                    <w:lang w:eastAsia="en-CA"/>
                  </w:rPr>
                  <w:sym w:font="Wingdings 2" w:char="F050"/>
                </w:r>
              </w:sdtContent>
            </w:sdt>
          </w:p>
        </w:tc>
        <w:tc>
          <w:tcPr>
            <w:tcW w:w="1101" w:type="dxa"/>
            <w:shd w:val="clear" w:color="auto" w:fill="F2F2F2" w:themeFill="background1" w:themeFillShade="F2"/>
            <w:vAlign w:val="center"/>
          </w:tcPr>
          <w:p w14:paraId="79A46741" w14:textId="77777777" w:rsidR="00F013FC" w:rsidRDefault="00F013FC" w:rsidP="00F013FC">
            <w:pPr>
              <w:jc w:val="center"/>
              <w:rPr>
                <w:lang w:eastAsia="en-CA"/>
              </w:rPr>
            </w:pPr>
          </w:p>
        </w:tc>
        <w:tc>
          <w:tcPr>
            <w:tcW w:w="448" w:type="dxa"/>
            <w:shd w:val="clear" w:color="auto" w:fill="F2F2F2" w:themeFill="background1" w:themeFillShade="F2"/>
          </w:tcPr>
          <w:p w14:paraId="331A2884" w14:textId="1C9DEA5D" w:rsidR="00F013FC" w:rsidRDefault="00000000" w:rsidP="00F013FC">
            <w:pPr>
              <w:jc w:val="center"/>
              <w:rPr>
                <w:lang w:eastAsia="en-CA"/>
              </w:rPr>
            </w:pPr>
            <w:sdt>
              <w:sdtPr>
                <w:rPr>
                  <w:lang w:eastAsia="en-CA"/>
                </w:rPr>
                <w:id w:val="2038148404"/>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0D912C31" w14:textId="66FC92EC" w:rsidR="00F013FC" w:rsidRDefault="00000000" w:rsidP="00F013FC">
            <w:pPr>
              <w:jc w:val="center"/>
              <w:rPr>
                <w:lang w:eastAsia="en-CA"/>
              </w:rPr>
            </w:pPr>
            <w:sdt>
              <w:sdtPr>
                <w:rPr>
                  <w:lang w:eastAsia="en-CA"/>
                </w:rPr>
                <w:id w:val="-1525544936"/>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423" w:type="dxa"/>
            <w:shd w:val="clear" w:color="auto" w:fill="F2F2F2" w:themeFill="background1" w:themeFillShade="F2"/>
          </w:tcPr>
          <w:p w14:paraId="15591E48" w14:textId="67A15DF4" w:rsidR="00F013FC" w:rsidRDefault="00000000" w:rsidP="00F013FC">
            <w:pPr>
              <w:jc w:val="center"/>
              <w:rPr>
                <w:lang w:eastAsia="en-CA"/>
              </w:rPr>
            </w:pPr>
            <w:sdt>
              <w:sdtPr>
                <w:rPr>
                  <w:lang w:eastAsia="en-CA"/>
                </w:rPr>
                <w:id w:val="852611078"/>
                <w14:checkbox>
                  <w14:checked w14:val="1"/>
                  <w14:checkedState w14:val="0050" w14:font="Wingdings 2"/>
                  <w14:uncheckedState w14:val="0020" w14:font="Wingdings 2"/>
                </w14:checkbox>
              </w:sdtPr>
              <w:sdtContent>
                <w:r w:rsidR="00F013FC" w:rsidRPr="00596988">
                  <w:rPr>
                    <w:lang w:eastAsia="en-CA"/>
                  </w:rPr>
                  <w:sym w:font="Wingdings 2" w:char="F050"/>
                </w:r>
              </w:sdtContent>
            </w:sdt>
          </w:p>
        </w:tc>
        <w:tc>
          <w:tcPr>
            <w:tcW w:w="964" w:type="dxa"/>
            <w:shd w:val="clear" w:color="auto" w:fill="F2F2F2" w:themeFill="background1" w:themeFillShade="F2"/>
            <w:vAlign w:val="center"/>
          </w:tcPr>
          <w:p w14:paraId="16EB78C4" w14:textId="77777777" w:rsidR="00F013FC" w:rsidRDefault="00F013FC" w:rsidP="00F013FC">
            <w:pPr>
              <w:jc w:val="center"/>
              <w:rPr>
                <w:lang w:eastAsia="en-CA"/>
              </w:rPr>
            </w:pPr>
          </w:p>
        </w:tc>
        <w:tc>
          <w:tcPr>
            <w:tcW w:w="3288" w:type="dxa"/>
            <w:shd w:val="clear" w:color="auto" w:fill="F2F2F2" w:themeFill="background1" w:themeFillShade="F2"/>
          </w:tcPr>
          <w:p w14:paraId="6284AB0D" w14:textId="0C739AA7" w:rsidR="00F013FC" w:rsidRDefault="00F013FC" w:rsidP="00F013FC">
            <w:pPr>
              <w:rPr>
                <w:lang w:eastAsia="en-CA"/>
              </w:rPr>
            </w:pPr>
            <w:r w:rsidRPr="00954E8D">
              <w:t>OLD PADDELIN SECRURITY OFFICE LABELLED NAC 1 BUT WRONG</w:t>
            </w:r>
          </w:p>
        </w:tc>
      </w:tr>
      <w:tr w:rsidR="00F013FC" w14:paraId="120412DC" w14:textId="77777777" w:rsidTr="00DD2645">
        <w:tc>
          <w:tcPr>
            <w:tcW w:w="3060" w:type="dxa"/>
            <w:shd w:val="clear" w:color="auto" w:fill="F2F2F2" w:themeFill="background1" w:themeFillShade="F2"/>
          </w:tcPr>
          <w:p w14:paraId="073316F3" w14:textId="270CF359" w:rsidR="00F013FC" w:rsidRDefault="00F013FC" w:rsidP="00F013FC">
            <w:pPr>
              <w:rPr>
                <w:lang w:eastAsia="en-CA"/>
              </w:rPr>
            </w:pPr>
            <w:r w:rsidRPr="00E75D62">
              <w:t xml:space="preserve">BOOSTER 7 </w:t>
            </w:r>
            <w:r w:rsidRPr="00E75D62">
              <w:rPr>
                <w:rFonts w:ascii="Cambria Math" w:hAnsi="Cambria Math" w:cs="Cambria Math"/>
              </w:rPr>
              <w:t>‐</w:t>
            </w:r>
            <w:r w:rsidRPr="00E75D62">
              <w:t>NAC 3 SPARE</w:t>
            </w:r>
          </w:p>
        </w:tc>
        <w:tc>
          <w:tcPr>
            <w:tcW w:w="907" w:type="dxa"/>
            <w:shd w:val="clear" w:color="auto" w:fill="F2F2F2" w:themeFill="background1" w:themeFillShade="F2"/>
            <w:vAlign w:val="center"/>
          </w:tcPr>
          <w:p w14:paraId="4E041203" w14:textId="77777777" w:rsidR="00F013FC" w:rsidRDefault="00F013FC" w:rsidP="00F013FC">
            <w:pPr>
              <w:rPr>
                <w:lang w:eastAsia="en-CA"/>
              </w:rPr>
            </w:pPr>
          </w:p>
        </w:tc>
        <w:tc>
          <w:tcPr>
            <w:tcW w:w="686" w:type="dxa"/>
            <w:shd w:val="clear" w:color="auto" w:fill="F2F2F2" w:themeFill="background1" w:themeFillShade="F2"/>
          </w:tcPr>
          <w:p w14:paraId="0D33DD9A" w14:textId="77777777" w:rsidR="00F013FC" w:rsidRDefault="00F013FC" w:rsidP="00F013FC">
            <w:pPr>
              <w:jc w:val="center"/>
              <w:rPr>
                <w:lang w:eastAsia="en-CA"/>
              </w:rPr>
            </w:pPr>
          </w:p>
        </w:tc>
        <w:tc>
          <w:tcPr>
            <w:tcW w:w="667" w:type="dxa"/>
            <w:shd w:val="clear" w:color="auto" w:fill="F2F2F2" w:themeFill="background1" w:themeFillShade="F2"/>
            <w:vAlign w:val="center"/>
          </w:tcPr>
          <w:p w14:paraId="19C90EA0" w14:textId="77777777" w:rsidR="00F013FC" w:rsidRDefault="00F013FC" w:rsidP="00F013FC">
            <w:pPr>
              <w:jc w:val="center"/>
              <w:rPr>
                <w:lang w:eastAsia="en-CA"/>
              </w:rPr>
            </w:pPr>
          </w:p>
        </w:tc>
        <w:tc>
          <w:tcPr>
            <w:tcW w:w="1101" w:type="dxa"/>
            <w:shd w:val="clear" w:color="auto" w:fill="F2F2F2" w:themeFill="background1" w:themeFillShade="F2"/>
          </w:tcPr>
          <w:p w14:paraId="5142D402" w14:textId="77777777" w:rsidR="00F013FC" w:rsidRDefault="00F013FC" w:rsidP="00F013FC">
            <w:pPr>
              <w:jc w:val="center"/>
              <w:rPr>
                <w:lang w:eastAsia="en-CA"/>
              </w:rPr>
            </w:pPr>
          </w:p>
        </w:tc>
        <w:tc>
          <w:tcPr>
            <w:tcW w:w="850" w:type="dxa"/>
            <w:shd w:val="clear" w:color="auto" w:fill="F2F2F2" w:themeFill="background1" w:themeFillShade="F2"/>
            <w:vAlign w:val="center"/>
          </w:tcPr>
          <w:p w14:paraId="0BCC404C" w14:textId="77777777" w:rsidR="00F013FC" w:rsidRDefault="00F013FC" w:rsidP="00F013FC">
            <w:pPr>
              <w:jc w:val="center"/>
              <w:rPr>
                <w:lang w:eastAsia="en-CA"/>
              </w:rPr>
            </w:pPr>
          </w:p>
        </w:tc>
        <w:tc>
          <w:tcPr>
            <w:tcW w:w="448" w:type="dxa"/>
            <w:shd w:val="clear" w:color="auto" w:fill="F2F2F2" w:themeFill="background1" w:themeFillShade="F2"/>
            <w:vAlign w:val="center"/>
          </w:tcPr>
          <w:p w14:paraId="35CB68D8" w14:textId="2D3BE42C" w:rsidR="00F013FC" w:rsidRDefault="00000000" w:rsidP="00F013FC">
            <w:pPr>
              <w:jc w:val="center"/>
              <w:rPr>
                <w:lang w:eastAsia="en-CA"/>
              </w:rPr>
            </w:pPr>
            <w:sdt>
              <w:sdtPr>
                <w:rPr>
                  <w:lang w:eastAsia="en-CA"/>
                </w:rPr>
                <w:id w:val="-1345311040"/>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1101" w:type="dxa"/>
            <w:shd w:val="clear" w:color="auto" w:fill="F2F2F2" w:themeFill="background1" w:themeFillShade="F2"/>
            <w:vAlign w:val="center"/>
          </w:tcPr>
          <w:p w14:paraId="5781FA03" w14:textId="77777777" w:rsidR="00F013FC" w:rsidRDefault="00F013FC" w:rsidP="00F013FC">
            <w:pPr>
              <w:jc w:val="center"/>
              <w:rPr>
                <w:lang w:eastAsia="en-CA"/>
              </w:rPr>
            </w:pPr>
          </w:p>
        </w:tc>
        <w:tc>
          <w:tcPr>
            <w:tcW w:w="448" w:type="dxa"/>
            <w:shd w:val="clear" w:color="auto" w:fill="F2F2F2" w:themeFill="background1" w:themeFillShade="F2"/>
          </w:tcPr>
          <w:p w14:paraId="3061333C" w14:textId="13E2BFD3" w:rsidR="00F013FC" w:rsidRDefault="00000000" w:rsidP="00F013FC">
            <w:pPr>
              <w:jc w:val="center"/>
              <w:rPr>
                <w:lang w:eastAsia="en-CA"/>
              </w:rPr>
            </w:pPr>
            <w:sdt>
              <w:sdtPr>
                <w:rPr>
                  <w:lang w:eastAsia="en-CA"/>
                </w:rPr>
                <w:id w:val="-554707290"/>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48" w:type="dxa"/>
            <w:shd w:val="clear" w:color="auto" w:fill="F2F2F2" w:themeFill="background1" w:themeFillShade="F2"/>
          </w:tcPr>
          <w:p w14:paraId="1BF75F17" w14:textId="136B2446" w:rsidR="00F013FC" w:rsidRDefault="00000000" w:rsidP="00F013FC">
            <w:pPr>
              <w:jc w:val="center"/>
              <w:rPr>
                <w:lang w:eastAsia="en-CA"/>
              </w:rPr>
            </w:pPr>
            <w:sdt>
              <w:sdtPr>
                <w:rPr>
                  <w:lang w:eastAsia="en-CA"/>
                </w:rPr>
                <w:id w:val="87741645"/>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423" w:type="dxa"/>
            <w:shd w:val="clear" w:color="auto" w:fill="F2F2F2" w:themeFill="background1" w:themeFillShade="F2"/>
          </w:tcPr>
          <w:p w14:paraId="7C07A41B" w14:textId="1C465DBA" w:rsidR="00F013FC" w:rsidRDefault="00000000" w:rsidP="00F013FC">
            <w:pPr>
              <w:jc w:val="center"/>
              <w:rPr>
                <w:lang w:eastAsia="en-CA"/>
              </w:rPr>
            </w:pPr>
            <w:sdt>
              <w:sdtPr>
                <w:rPr>
                  <w:lang w:eastAsia="en-CA"/>
                </w:rPr>
                <w:id w:val="1765568950"/>
                <w14:checkbox>
                  <w14:checked w14:val="0"/>
                  <w14:checkedState w14:val="0050" w14:font="Wingdings 2"/>
                  <w14:uncheckedState w14:val="0020" w14:font="Wingdings 2"/>
                </w14:checkbox>
              </w:sdtPr>
              <w:sdtContent>
                <w:r w:rsidR="00F013FC">
                  <w:rPr>
                    <w:lang w:eastAsia="en-CA"/>
                  </w:rPr>
                  <w:sym w:font="Wingdings 2" w:char="F020"/>
                </w:r>
              </w:sdtContent>
            </w:sdt>
          </w:p>
        </w:tc>
        <w:tc>
          <w:tcPr>
            <w:tcW w:w="964" w:type="dxa"/>
            <w:shd w:val="clear" w:color="auto" w:fill="F2F2F2" w:themeFill="background1" w:themeFillShade="F2"/>
            <w:vAlign w:val="center"/>
          </w:tcPr>
          <w:p w14:paraId="4C2FAD33" w14:textId="77777777" w:rsidR="00F013FC" w:rsidRDefault="00F013FC" w:rsidP="00F013FC">
            <w:pPr>
              <w:jc w:val="center"/>
              <w:rPr>
                <w:lang w:eastAsia="en-CA"/>
              </w:rPr>
            </w:pPr>
          </w:p>
        </w:tc>
        <w:tc>
          <w:tcPr>
            <w:tcW w:w="3288" w:type="dxa"/>
            <w:shd w:val="clear" w:color="auto" w:fill="F2F2F2" w:themeFill="background1" w:themeFillShade="F2"/>
          </w:tcPr>
          <w:p w14:paraId="5C144E13" w14:textId="77777777" w:rsidR="00F013FC" w:rsidRDefault="00F013FC" w:rsidP="00F013FC">
            <w:pPr>
              <w:rPr>
                <w:lang w:eastAsia="en-CA"/>
              </w:rPr>
            </w:pPr>
          </w:p>
        </w:tc>
      </w:tr>
      <w:tr w:rsidR="00F013FC" w14:paraId="4B5112E2" w14:textId="77777777" w:rsidTr="00DD2645">
        <w:tc>
          <w:tcPr>
            <w:tcW w:w="3060" w:type="dxa"/>
            <w:shd w:val="clear" w:color="auto" w:fill="F2F2F2" w:themeFill="background1" w:themeFillShade="F2"/>
          </w:tcPr>
          <w:p w14:paraId="4154413D" w14:textId="5B45F04B" w:rsidR="00F013FC" w:rsidRDefault="00F013FC" w:rsidP="00F013FC">
            <w:pPr>
              <w:rPr>
                <w:lang w:eastAsia="en-CA"/>
              </w:rPr>
            </w:pPr>
            <w:r w:rsidRPr="00E75D62">
              <w:lastRenderedPageBreak/>
              <w:t xml:space="preserve">BOOSTER 7 </w:t>
            </w:r>
            <w:r w:rsidRPr="00E75D62">
              <w:rPr>
                <w:rFonts w:ascii="Cambria Math" w:hAnsi="Cambria Math" w:cs="Cambria Math"/>
              </w:rPr>
              <w:t>‐</w:t>
            </w:r>
            <w:r w:rsidRPr="00E75D62">
              <w:t>NAC4 SPARE</w:t>
            </w:r>
          </w:p>
        </w:tc>
        <w:tc>
          <w:tcPr>
            <w:tcW w:w="907" w:type="dxa"/>
            <w:shd w:val="clear" w:color="auto" w:fill="F2F2F2" w:themeFill="background1" w:themeFillShade="F2"/>
            <w:vAlign w:val="center"/>
          </w:tcPr>
          <w:p w14:paraId="5857874B" w14:textId="77777777" w:rsidR="00F013FC" w:rsidRDefault="00F013FC" w:rsidP="00F013FC">
            <w:pPr>
              <w:rPr>
                <w:lang w:eastAsia="en-CA"/>
              </w:rPr>
            </w:pPr>
          </w:p>
        </w:tc>
        <w:tc>
          <w:tcPr>
            <w:tcW w:w="686" w:type="dxa"/>
            <w:shd w:val="clear" w:color="auto" w:fill="F2F2F2" w:themeFill="background1" w:themeFillShade="F2"/>
          </w:tcPr>
          <w:p w14:paraId="30EE22B0" w14:textId="77777777" w:rsidR="00F013FC" w:rsidRDefault="00F013FC" w:rsidP="00F013FC">
            <w:pPr>
              <w:jc w:val="center"/>
              <w:rPr>
                <w:lang w:eastAsia="en-CA"/>
              </w:rPr>
            </w:pPr>
          </w:p>
        </w:tc>
        <w:tc>
          <w:tcPr>
            <w:tcW w:w="667" w:type="dxa"/>
            <w:shd w:val="clear" w:color="auto" w:fill="F2F2F2" w:themeFill="background1" w:themeFillShade="F2"/>
            <w:vAlign w:val="center"/>
          </w:tcPr>
          <w:p w14:paraId="3AB576A1" w14:textId="77777777" w:rsidR="00F013FC" w:rsidRDefault="00F013FC" w:rsidP="00F013FC">
            <w:pPr>
              <w:jc w:val="center"/>
              <w:rPr>
                <w:lang w:eastAsia="en-CA"/>
              </w:rPr>
            </w:pPr>
          </w:p>
        </w:tc>
        <w:tc>
          <w:tcPr>
            <w:tcW w:w="1101" w:type="dxa"/>
            <w:shd w:val="clear" w:color="auto" w:fill="F2F2F2" w:themeFill="background1" w:themeFillShade="F2"/>
          </w:tcPr>
          <w:p w14:paraId="5E94DD45" w14:textId="77777777" w:rsidR="00F013FC" w:rsidRDefault="00F013FC" w:rsidP="00F013FC">
            <w:pPr>
              <w:jc w:val="center"/>
              <w:rPr>
                <w:lang w:eastAsia="en-CA"/>
              </w:rPr>
            </w:pPr>
          </w:p>
        </w:tc>
        <w:tc>
          <w:tcPr>
            <w:tcW w:w="850" w:type="dxa"/>
            <w:shd w:val="clear" w:color="auto" w:fill="F2F2F2" w:themeFill="background1" w:themeFillShade="F2"/>
            <w:vAlign w:val="center"/>
          </w:tcPr>
          <w:p w14:paraId="0FF997A8" w14:textId="77777777" w:rsidR="00F013FC" w:rsidRDefault="00F013FC" w:rsidP="00F013FC">
            <w:pPr>
              <w:jc w:val="center"/>
              <w:rPr>
                <w:lang w:eastAsia="en-CA"/>
              </w:rPr>
            </w:pPr>
          </w:p>
        </w:tc>
        <w:tc>
          <w:tcPr>
            <w:tcW w:w="448" w:type="dxa"/>
            <w:shd w:val="clear" w:color="auto" w:fill="F2F2F2" w:themeFill="background1" w:themeFillShade="F2"/>
            <w:vAlign w:val="center"/>
          </w:tcPr>
          <w:p w14:paraId="753BB79C" w14:textId="77777777" w:rsidR="00F013FC" w:rsidRDefault="00F013FC" w:rsidP="00F013FC">
            <w:pPr>
              <w:jc w:val="center"/>
              <w:rPr>
                <w:lang w:eastAsia="en-CA"/>
              </w:rPr>
            </w:pPr>
          </w:p>
        </w:tc>
        <w:tc>
          <w:tcPr>
            <w:tcW w:w="1101" w:type="dxa"/>
            <w:shd w:val="clear" w:color="auto" w:fill="F2F2F2" w:themeFill="background1" w:themeFillShade="F2"/>
            <w:vAlign w:val="center"/>
          </w:tcPr>
          <w:p w14:paraId="0EFFC2A0" w14:textId="77777777" w:rsidR="00F013FC" w:rsidRDefault="00F013FC" w:rsidP="00F013FC">
            <w:pPr>
              <w:jc w:val="center"/>
              <w:rPr>
                <w:lang w:eastAsia="en-CA"/>
              </w:rPr>
            </w:pPr>
          </w:p>
        </w:tc>
        <w:tc>
          <w:tcPr>
            <w:tcW w:w="448" w:type="dxa"/>
            <w:shd w:val="clear" w:color="auto" w:fill="F2F2F2" w:themeFill="background1" w:themeFillShade="F2"/>
            <w:vAlign w:val="center"/>
          </w:tcPr>
          <w:p w14:paraId="04DA3DC9" w14:textId="77777777" w:rsidR="00F013FC" w:rsidRDefault="00F013FC" w:rsidP="00F013FC">
            <w:pPr>
              <w:jc w:val="center"/>
              <w:rPr>
                <w:lang w:eastAsia="en-CA"/>
              </w:rPr>
            </w:pPr>
          </w:p>
        </w:tc>
        <w:tc>
          <w:tcPr>
            <w:tcW w:w="448" w:type="dxa"/>
            <w:shd w:val="clear" w:color="auto" w:fill="F2F2F2" w:themeFill="background1" w:themeFillShade="F2"/>
            <w:vAlign w:val="center"/>
          </w:tcPr>
          <w:p w14:paraId="4380EA56" w14:textId="77777777" w:rsidR="00F013FC" w:rsidRDefault="00F013FC" w:rsidP="00F013FC">
            <w:pPr>
              <w:jc w:val="center"/>
              <w:rPr>
                <w:lang w:eastAsia="en-CA"/>
              </w:rPr>
            </w:pPr>
          </w:p>
        </w:tc>
        <w:tc>
          <w:tcPr>
            <w:tcW w:w="423" w:type="dxa"/>
            <w:shd w:val="clear" w:color="auto" w:fill="F2F2F2" w:themeFill="background1" w:themeFillShade="F2"/>
            <w:vAlign w:val="center"/>
          </w:tcPr>
          <w:p w14:paraId="43AAC66D" w14:textId="77777777" w:rsidR="00F013FC" w:rsidRDefault="00F013FC" w:rsidP="00F013FC">
            <w:pPr>
              <w:jc w:val="center"/>
              <w:rPr>
                <w:lang w:eastAsia="en-CA"/>
              </w:rPr>
            </w:pPr>
          </w:p>
        </w:tc>
        <w:tc>
          <w:tcPr>
            <w:tcW w:w="964" w:type="dxa"/>
            <w:shd w:val="clear" w:color="auto" w:fill="F2F2F2" w:themeFill="background1" w:themeFillShade="F2"/>
            <w:vAlign w:val="center"/>
          </w:tcPr>
          <w:p w14:paraId="098B0DA1" w14:textId="77777777" w:rsidR="00F013FC" w:rsidRDefault="00F013FC" w:rsidP="00F013FC">
            <w:pPr>
              <w:jc w:val="center"/>
              <w:rPr>
                <w:lang w:eastAsia="en-CA"/>
              </w:rPr>
            </w:pPr>
          </w:p>
        </w:tc>
        <w:tc>
          <w:tcPr>
            <w:tcW w:w="3288" w:type="dxa"/>
            <w:shd w:val="clear" w:color="auto" w:fill="F2F2F2" w:themeFill="background1" w:themeFillShade="F2"/>
          </w:tcPr>
          <w:p w14:paraId="36969EA6" w14:textId="77777777" w:rsidR="00F013FC" w:rsidRDefault="00F013FC" w:rsidP="00F013FC">
            <w:pPr>
              <w:rPr>
                <w:lang w:eastAsia="en-CA"/>
              </w:rPr>
            </w:pPr>
          </w:p>
        </w:tc>
      </w:tr>
      <w:tr w:rsidR="00F013FC" w14:paraId="3AE94003" w14:textId="77777777" w:rsidTr="00DD2645">
        <w:tc>
          <w:tcPr>
            <w:tcW w:w="3060" w:type="dxa"/>
            <w:shd w:val="clear" w:color="auto" w:fill="F2F2F2" w:themeFill="background1" w:themeFillShade="F2"/>
          </w:tcPr>
          <w:p w14:paraId="004E3402" w14:textId="6619BD35" w:rsidR="00F013FC" w:rsidRDefault="00F013FC" w:rsidP="00F013FC">
            <w:pPr>
              <w:rPr>
                <w:lang w:eastAsia="en-CA"/>
              </w:rPr>
            </w:pPr>
            <w:r w:rsidRPr="00E75D62">
              <w:t xml:space="preserve">BOOSTER ZONE 7 </w:t>
            </w:r>
            <w:r w:rsidRPr="00E75D62">
              <w:rPr>
                <w:rFonts w:ascii="Cambria Math" w:hAnsi="Cambria Math" w:cs="Cambria Math"/>
              </w:rPr>
              <w:t>‐</w:t>
            </w:r>
            <w:r w:rsidRPr="00E75D62">
              <w:t>NAC1</w:t>
            </w:r>
          </w:p>
        </w:tc>
        <w:tc>
          <w:tcPr>
            <w:tcW w:w="907" w:type="dxa"/>
            <w:shd w:val="clear" w:color="auto" w:fill="F2F2F2" w:themeFill="background1" w:themeFillShade="F2"/>
            <w:vAlign w:val="center"/>
          </w:tcPr>
          <w:p w14:paraId="532DE447" w14:textId="77777777" w:rsidR="00F013FC" w:rsidRDefault="00F013FC" w:rsidP="00F013FC">
            <w:pPr>
              <w:rPr>
                <w:lang w:eastAsia="en-CA"/>
              </w:rPr>
            </w:pPr>
          </w:p>
        </w:tc>
        <w:tc>
          <w:tcPr>
            <w:tcW w:w="686" w:type="dxa"/>
            <w:shd w:val="clear" w:color="auto" w:fill="F2F2F2" w:themeFill="background1" w:themeFillShade="F2"/>
          </w:tcPr>
          <w:p w14:paraId="229B5070" w14:textId="6B78FE40"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3B6995FB" w14:textId="77777777" w:rsidR="00F013FC" w:rsidRDefault="00F013FC" w:rsidP="00F013FC">
            <w:pPr>
              <w:jc w:val="center"/>
              <w:rPr>
                <w:lang w:eastAsia="en-CA"/>
              </w:rPr>
            </w:pPr>
          </w:p>
        </w:tc>
        <w:tc>
          <w:tcPr>
            <w:tcW w:w="1101" w:type="dxa"/>
            <w:shd w:val="clear" w:color="auto" w:fill="F2F2F2" w:themeFill="background1" w:themeFillShade="F2"/>
          </w:tcPr>
          <w:p w14:paraId="5CAB87FD" w14:textId="41838111" w:rsidR="00F013FC" w:rsidRDefault="00F013FC" w:rsidP="00F013FC">
            <w:pPr>
              <w:jc w:val="center"/>
              <w:rPr>
                <w:lang w:eastAsia="en-CA"/>
              </w:rPr>
            </w:pPr>
            <w:r w:rsidRPr="00B707BD">
              <w:t>B302</w:t>
            </w:r>
          </w:p>
        </w:tc>
        <w:tc>
          <w:tcPr>
            <w:tcW w:w="850" w:type="dxa"/>
            <w:shd w:val="clear" w:color="auto" w:fill="F2F2F2" w:themeFill="background1" w:themeFillShade="F2"/>
            <w:vAlign w:val="center"/>
          </w:tcPr>
          <w:p w14:paraId="3B8CCB87" w14:textId="4180D717" w:rsidR="00F013FC" w:rsidRDefault="00F013FC" w:rsidP="00F013FC">
            <w:pPr>
              <w:jc w:val="center"/>
              <w:rPr>
                <w:lang w:eastAsia="en-CA"/>
              </w:rPr>
            </w:pPr>
          </w:p>
        </w:tc>
        <w:tc>
          <w:tcPr>
            <w:tcW w:w="448" w:type="dxa"/>
            <w:shd w:val="clear" w:color="auto" w:fill="F2F2F2" w:themeFill="background1" w:themeFillShade="F2"/>
          </w:tcPr>
          <w:p w14:paraId="2368D2FC" w14:textId="67232BD0" w:rsidR="00F013FC" w:rsidRDefault="00000000" w:rsidP="00F013FC">
            <w:pPr>
              <w:jc w:val="center"/>
              <w:rPr>
                <w:lang w:eastAsia="en-CA"/>
              </w:rPr>
            </w:pPr>
            <w:sdt>
              <w:sdtPr>
                <w:rPr>
                  <w:lang w:eastAsia="en-CA"/>
                </w:rPr>
                <w:id w:val="397011826"/>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0772D854" w14:textId="77777777" w:rsidR="00F013FC" w:rsidRDefault="00F013FC" w:rsidP="00F013FC">
            <w:pPr>
              <w:jc w:val="center"/>
              <w:rPr>
                <w:lang w:eastAsia="en-CA"/>
              </w:rPr>
            </w:pPr>
          </w:p>
        </w:tc>
        <w:tc>
          <w:tcPr>
            <w:tcW w:w="448" w:type="dxa"/>
            <w:shd w:val="clear" w:color="auto" w:fill="F2F2F2" w:themeFill="background1" w:themeFillShade="F2"/>
            <w:vAlign w:val="center"/>
          </w:tcPr>
          <w:p w14:paraId="5BE1CCA1" w14:textId="77777777" w:rsidR="00F013FC" w:rsidRDefault="00F013FC" w:rsidP="00F013FC">
            <w:pPr>
              <w:jc w:val="center"/>
              <w:rPr>
                <w:lang w:eastAsia="en-CA"/>
              </w:rPr>
            </w:pPr>
          </w:p>
        </w:tc>
        <w:tc>
          <w:tcPr>
            <w:tcW w:w="448" w:type="dxa"/>
            <w:shd w:val="clear" w:color="auto" w:fill="F2F2F2" w:themeFill="background1" w:themeFillShade="F2"/>
          </w:tcPr>
          <w:p w14:paraId="00742C96" w14:textId="5F6B2A8A" w:rsidR="00F013FC" w:rsidRDefault="00000000" w:rsidP="00F013FC">
            <w:pPr>
              <w:jc w:val="center"/>
              <w:rPr>
                <w:lang w:eastAsia="en-CA"/>
              </w:rPr>
            </w:pPr>
            <w:sdt>
              <w:sdtPr>
                <w:rPr>
                  <w:lang w:eastAsia="en-CA"/>
                </w:rPr>
                <w:id w:val="-1081829817"/>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03DF1FC8" w14:textId="0A6C921D" w:rsidR="00F013FC" w:rsidRDefault="00000000" w:rsidP="00F013FC">
            <w:pPr>
              <w:jc w:val="center"/>
              <w:rPr>
                <w:lang w:eastAsia="en-CA"/>
              </w:rPr>
            </w:pPr>
            <w:sdt>
              <w:sdtPr>
                <w:rPr>
                  <w:lang w:eastAsia="en-CA"/>
                </w:rPr>
                <w:id w:val="-1733455381"/>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21D2F25B" w14:textId="77777777" w:rsidR="00F013FC" w:rsidRDefault="00F013FC" w:rsidP="00F013FC">
            <w:pPr>
              <w:jc w:val="center"/>
              <w:rPr>
                <w:lang w:eastAsia="en-CA"/>
              </w:rPr>
            </w:pPr>
          </w:p>
        </w:tc>
        <w:tc>
          <w:tcPr>
            <w:tcW w:w="3288" w:type="dxa"/>
            <w:shd w:val="clear" w:color="auto" w:fill="F2F2F2" w:themeFill="background1" w:themeFillShade="F2"/>
          </w:tcPr>
          <w:p w14:paraId="34A862F6" w14:textId="4A009E82" w:rsidR="00F013FC" w:rsidRDefault="00F013FC" w:rsidP="00F013FC">
            <w:pPr>
              <w:rPr>
                <w:lang w:eastAsia="en-CA"/>
              </w:rPr>
            </w:pPr>
            <w:r w:rsidRPr="00954E8D">
              <w:t>Storage room wall by double doors</w:t>
            </w:r>
          </w:p>
        </w:tc>
      </w:tr>
      <w:tr w:rsidR="00F013FC" w14:paraId="21E0B0BC" w14:textId="77777777" w:rsidTr="00DD2645">
        <w:tc>
          <w:tcPr>
            <w:tcW w:w="3060" w:type="dxa"/>
            <w:shd w:val="clear" w:color="auto" w:fill="F2F2F2" w:themeFill="background1" w:themeFillShade="F2"/>
          </w:tcPr>
          <w:p w14:paraId="21497D9C" w14:textId="3AA31329" w:rsidR="00F013FC" w:rsidRDefault="00F013FC" w:rsidP="00F013FC">
            <w:pPr>
              <w:rPr>
                <w:lang w:eastAsia="en-CA"/>
              </w:rPr>
            </w:pPr>
            <w:r w:rsidRPr="00E75D62">
              <w:t xml:space="preserve">BOOSTER ZONE 7 </w:t>
            </w:r>
            <w:r w:rsidRPr="00E75D62">
              <w:rPr>
                <w:rFonts w:ascii="Cambria Math" w:hAnsi="Cambria Math" w:cs="Cambria Math"/>
              </w:rPr>
              <w:t>‐</w:t>
            </w:r>
            <w:r w:rsidRPr="00E75D62">
              <w:t>NAC2</w:t>
            </w:r>
          </w:p>
        </w:tc>
        <w:tc>
          <w:tcPr>
            <w:tcW w:w="907" w:type="dxa"/>
            <w:shd w:val="clear" w:color="auto" w:fill="F2F2F2" w:themeFill="background1" w:themeFillShade="F2"/>
            <w:vAlign w:val="center"/>
          </w:tcPr>
          <w:p w14:paraId="1B64829F" w14:textId="77777777" w:rsidR="00F013FC" w:rsidRDefault="00F013FC" w:rsidP="00F013FC">
            <w:pPr>
              <w:rPr>
                <w:lang w:eastAsia="en-CA"/>
              </w:rPr>
            </w:pPr>
          </w:p>
        </w:tc>
        <w:tc>
          <w:tcPr>
            <w:tcW w:w="686" w:type="dxa"/>
            <w:shd w:val="clear" w:color="auto" w:fill="F2F2F2" w:themeFill="background1" w:themeFillShade="F2"/>
          </w:tcPr>
          <w:p w14:paraId="79F3C308" w14:textId="1BBEE03A"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178E0FBB" w14:textId="77777777" w:rsidR="00F013FC" w:rsidRDefault="00F013FC" w:rsidP="00F013FC">
            <w:pPr>
              <w:jc w:val="center"/>
              <w:rPr>
                <w:lang w:eastAsia="en-CA"/>
              </w:rPr>
            </w:pPr>
          </w:p>
        </w:tc>
        <w:tc>
          <w:tcPr>
            <w:tcW w:w="1101" w:type="dxa"/>
            <w:shd w:val="clear" w:color="auto" w:fill="F2F2F2" w:themeFill="background1" w:themeFillShade="F2"/>
          </w:tcPr>
          <w:p w14:paraId="3FFE3C4B" w14:textId="6CFB4DCD" w:rsidR="00F013FC" w:rsidRDefault="00F013FC" w:rsidP="00F013FC">
            <w:pPr>
              <w:jc w:val="center"/>
              <w:rPr>
                <w:lang w:eastAsia="en-CA"/>
              </w:rPr>
            </w:pPr>
            <w:r w:rsidRPr="00B707BD">
              <w:t>B302</w:t>
            </w:r>
          </w:p>
        </w:tc>
        <w:tc>
          <w:tcPr>
            <w:tcW w:w="850" w:type="dxa"/>
            <w:shd w:val="clear" w:color="auto" w:fill="F2F2F2" w:themeFill="background1" w:themeFillShade="F2"/>
            <w:vAlign w:val="center"/>
          </w:tcPr>
          <w:p w14:paraId="175BEE67" w14:textId="06C85EA8" w:rsidR="00F013FC" w:rsidRDefault="00F013FC" w:rsidP="00F013FC">
            <w:pPr>
              <w:jc w:val="center"/>
              <w:rPr>
                <w:lang w:eastAsia="en-CA"/>
              </w:rPr>
            </w:pPr>
          </w:p>
        </w:tc>
        <w:tc>
          <w:tcPr>
            <w:tcW w:w="448" w:type="dxa"/>
            <w:shd w:val="clear" w:color="auto" w:fill="F2F2F2" w:themeFill="background1" w:themeFillShade="F2"/>
          </w:tcPr>
          <w:p w14:paraId="3CD5A123" w14:textId="102783EF" w:rsidR="00F013FC" w:rsidRDefault="00000000" w:rsidP="00F013FC">
            <w:pPr>
              <w:jc w:val="center"/>
              <w:rPr>
                <w:lang w:eastAsia="en-CA"/>
              </w:rPr>
            </w:pPr>
            <w:sdt>
              <w:sdtPr>
                <w:rPr>
                  <w:lang w:eastAsia="en-CA"/>
                </w:rPr>
                <w:id w:val="-1767368096"/>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6A938CA3" w14:textId="77777777" w:rsidR="00F013FC" w:rsidRDefault="00F013FC" w:rsidP="00F013FC">
            <w:pPr>
              <w:jc w:val="center"/>
              <w:rPr>
                <w:lang w:eastAsia="en-CA"/>
              </w:rPr>
            </w:pPr>
          </w:p>
        </w:tc>
        <w:tc>
          <w:tcPr>
            <w:tcW w:w="448" w:type="dxa"/>
            <w:shd w:val="clear" w:color="auto" w:fill="F2F2F2" w:themeFill="background1" w:themeFillShade="F2"/>
            <w:vAlign w:val="center"/>
          </w:tcPr>
          <w:p w14:paraId="398729A6" w14:textId="77777777" w:rsidR="00F013FC" w:rsidRDefault="00F013FC" w:rsidP="00F013FC">
            <w:pPr>
              <w:jc w:val="center"/>
              <w:rPr>
                <w:lang w:eastAsia="en-CA"/>
              </w:rPr>
            </w:pPr>
          </w:p>
        </w:tc>
        <w:tc>
          <w:tcPr>
            <w:tcW w:w="448" w:type="dxa"/>
            <w:shd w:val="clear" w:color="auto" w:fill="F2F2F2" w:themeFill="background1" w:themeFillShade="F2"/>
          </w:tcPr>
          <w:p w14:paraId="11559661" w14:textId="5A6D4580" w:rsidR="00F013FC" w:rsidRDefault="00000000" w:rsidP="00F013FC">
            <w:pPr>
              <w:jc w:val="center"/>
              <w:rPr>
                <w:lang w:eastAsia="en-CA"/>
              </w:rPr>
            </w:pPr>
            <w:sdt>
              <w:sdtPr>
                <w:rPr>
                  <w:lang w:eastAsia="en-CA"/>
                </w:rPr>
                <w:id w:val="1519886157"/>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1B76CF3F" w14:textId="643A16B6" w:rsidR="00F013FC" w:rsidRDefault="00000000" w:rsidP="00F013FC">
            <w:pPr>
              <w:jc w:val="center"/>
              <w:rPr>
                <w:lang w:eastAsia="en-CA"/>
              </w:rPr>
            </w:pPr>
            <w:sdt>
              <w:sdtPr>
                <w:rPr>
                  <w:lang w:eastAsia="en-CA"/>
                </w:rPr>
                <w:id w:val="73169202"/>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37F96CB8" w14:textId="77777777" w:rsidR="00F013FC" w:rsidRDefault="00F013FC" w:rsidP="00F013FC">
            <w:pPr>
              <w:jc w:val="center"/>
              <w:rPr>
                <w:lang w:eastAsia="en-CA"/>
              </w:rPr>
            </w:pPr>
          </w:p>
        </w:tc>
        <w:tc>
          <w:tcPr>
            <w:tcW w:w="3288" w:type="dxa"/>
            <w:shd w:val="clear" w:color="auto" w:fill="F2F2F2" w:themeFill="background1" w:themeFillShade="F2"/>
          </w:tcPr>
          <w:p w14:paraId="76CC9799" w14:textId="14CDB0A7" w:rsidR="00F013FC" w:rsidRDefault="00F013FC" w:rsidP="00F013FC">
            <w:pPr>
              <w:rPr>
                <w:lang w:eastAsia="en-CA"/>
              </w:rPr>
            </w:pPr>
            <w:r w:rsidRPr="00954E8D">
              <w:t>Hallway by washrooms</w:t>
            </w:r>
          </w:p>
        </w:tc>
      </w:tr>
      <w:tr w:rsidR="00F013FC" w14:paraId="6154187D" w14:textId="77777777" w:rsidTr="00DD2645">
        <w:tc>
          <w:tcPr>
            <w:tcW w:w="3060" w:type="dxa"/>
            <w:shd w:val="clear" w:color="auto" w:fill="F2F2F2" w:themeFill="background1" w:themeFillShade="F2"/>
          </w:tcPr>
          <w:p w14:paraId="43E8E25B" w14:textId="5D9DBCEF" w:rsidR="00F013FC" w:rsidRDefault="00F013FC" w:rsidP="00F013FC">
            <w:pPr>
              <w:rPr>
                <w:lang w:eastAsia="en-CA"/>
              </w:rPr>
            </w:pPr>
            <w:r w:rsidRPr="00E75D62">
              <w:t xml:space="preserve">BOOSTER ZONE 8 </w:t>
            </w:r>
            <w:r w:rsidRPr="00E75D62">
              <w:rPr>
                <w:rFonts w:ascii="Cambria Math" w:hAnsi="Cambria Math" w:cs="Cambria Math"/>
              </w:rPr>
              <w:t>‐</w:t>
            </w:r>
            <w:r w:rsidRPr="00E75D62">
              <w:t>NAC1</w:t>
            </w:r>
          </w:p>
        </w:tc>
        <w:tc>
          <w:tcPr>
            <w:tcW w:w="907" w:type="dxa"/>
            <w:shd w:val="clear" w:color="auto" w:fill="F2F2F2" w:themeFill="background1" w:themeFillShade="F2"/>
            <w:vAlign w:val="center"/>
          </w:tcPr>
          <w:p w14:paraId="58409087" w14:textId="77777777" w:rsidR="00F013FC" w:rsidRDefault="00F013FC" w:rsidP="00F013FC">
            <w:pPr>
              <w:rPr>
                <w:lang w:eastAsia="en-CA"/>
              </w:rPr>
            </w:pPr>
          </w:p>
        </w:tc>
        <w:tc>
          <w:tcPr>
            <w:tcW w:w="686" w:type="dxa"/>
            <w:shd w:val="clear" w:color="auto" w:fill="F2F2F2" w:themeFill="background1" w:themeFillShade="F2"/>
          </w:tcPr>
          <w:p w14:paraId="3FF57238" w14:textId="04ACD808"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462BACC1" w14:textId="77777777" w:rsidR="00F013FC" w:rsidRDefault="00F013FC" w:rsidP="00F013FC">
            <w:pPr>
              <w:jc w:val="center"/>
              <w:rPr>
                <w:lang w:eastAsia="en-CA"/>
              </w:rPr>
            </w:pPr>
          </w:p>
        </w:tc>
        <w:tc>
          <w:tcPr>
            <w:tcW w:w="1101" w:type="dxa"/>
            <w:shd w:val="clear" w:color="auto" w:fill="F2F2F2" w:themeFill="background1" w:themeFillShade="F2"/>
          </w:tcPr>
          <w:p w14:paraId="148F3CDC" w14:textId="7FE4AF80" w:rsidR="00F013FC" w:rsidRDefault="00F013FC" w:rsidP="00F013FC">
            <w:pPr>
              <w:jc w:val="center"/>
              <w:rPr>
                <w:lang w:eastAsia="en-CA"/>
              </w:rPr>
            </w:pPr>
            <w:r w:rsidRPr="00B707BD">
              <w:t>B302</w:t>
            </w:r>
          </w:p>
        </w:tc>
        <w:tc>
          <w:tcPr>
            <w:tcW w:w="850" w:type="dxa"/>
            <w:shd w:val="clear" w:color="auto" w:fill="F2F2F2" w:themeFill="background1" w:themeFillShade="F2"/>
            <w:vAlign w:val="center"/>
          </w:tcPr>
          <w:p w14:paraId="561E881B" w14:textId="4FE40994" w:rsidR="00F013FC" w:rsidRDefault="00F013FC" w:rsidP="00F013FC">
            <w:pPr>
              <w:jc w:val="center"/>
              <w:rPr>
                <w:lang w:eastAsia="en-CA"/>
              </w:rPr>
            </w:pPr>
          </w:p>
        </w:tc>
        <w:tc>
          <w:tcPr>
            <w:tcW w:w="448" w:type="dxa"/>
            <w:shd w:val="clear" w:color="auto" w:fill="F2F2F2" w:themeFill="background1" w:themeFillShade="F2"/>
          </w:tcPr>
          <w:p w14:paraId="6C5858E2" w14:textId="0E449426" w:rsidR="00F013FC" w:rsidRDefault="00000000" w:rsidP="00F013FC">
            <w:pPr>
              <w:jc w:val="center"/>
              <w:rPr>
                <w:lang w:eastAsia="en-CA"/>
              </w:rPr>
            </w:pPr>
            <w:sdt>
              <w:sdtPr>
                <w:rPr>
                  <w:lang w:eastAsia="en-CA"/>
                </w:rPr>
                <w:id w:val="-1376153604"/>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1456D795" w14:textId="77777777" w:rsidR="00F013FC" w:rsidRDefault="00F013FC" w:rsidP="00F013FC">
            <w:pPr>
              <w:jc w:val="center"/>
              <w:rPr>
                <w:lang w:eastAsia="en-CA"/>
              </w:rPr>
            </w:pPr>
          </w:p>
        </w:tc>
        <w:tc>
          <w:tcPr>
            <w:tcW w:w="448" w:type="dxa"/>
            <w:shd w:val="clear" w:color="auto" w:fill="F2F2F2" w:themeFill="background1" w:themeFillShade="F2"/>
            <w:vAlign w:val="center"/>
          </w:tcPr>
          <w:p w14:paraId="62991DCF" w14:textId="77777777" w:rsidR="00F013FC" w:rsidRDefault="00F013FC" w:rsidP="00F013FC">
            <w:pPr>
              <w:jc w:val="center"/>
              <w:rPr>
                <w:lang w:eastAsia="en-CA"/>
              </w:rPr>
            </w:pPr>
          </w:p>
        </w:tc>
        <w:tc>
          <w:tcPr>
            <w:tcW w:w="448" w:type="dxa"/>
            <w:shd w:val="clear" w:color="auto" w:fill="F2F2F2" w:themeFill="background1" w:themeFillShade="F2"/>
          </w:tcPr>
          <w:p w14:paraId="27196E42" w14:textId="3848E3C7" w:rsidR="00F013FC" w:rsidRDefault="00000000" w:rsidP="00F013FC">
            <w:pPr>
              <w:jc w:val="center"/>
              <w:rPr>
                <w:lang w:eastAsia="en-CA"/>
              </w:rPr>
            </w:pPr>
            <w:sdt>
              <w:sdtPr>
                <w:rPr>
                  <w:lang w:eastAsia="en-CA"/>
                </w:rPr>
                <w:id w:val="1512096827"/>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15A7AE93" w14:textId="194ACF0E" w:rsidR="00F013FC" w:rsidRDefault="00000000" w:rsidP="00F013FC">
            <w:pPr>
              <w:jc w:val="center"/>
              <w:rPr>
                <w:lang w:eastAsia="en-CA"/>
              </w:rPr>
            </w:pPr>
            <w:sdt>
              <w:sdtPr>
                <w:rPr>
                  <w:lang w:eastAsia="en-CA"/>
                </w:rPr>
                <w:id w:val="1192026302"/>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5CE0F3A6" w14:textId="77777777" w:rsidR="00F013FC" w:rsidRDefault="00F013FC" w:rsidP="00F013FC">
            <w:pPr>
              <w:jc w:val="center"/>
              <w:rPr>
                <w:lang w:eastAsia="en-CA"/>
              </w:rPr>
            </w:pPr>
          </w:p>
        </w:tc>
        <w:tc>
          <w:tcPr>
            <w:tcW w:w="3288" w:type="dxa"/>
            <w:shd w:val="clear" w:color="auto" w:fill="F2F2F2" w:themeFill="background1" w:themeFillShade="F2"/>
          </w:tcPr>
          <w:p w14:paraId="3CF014A0" w14:textId="31FEBED3" w:rsidR="00F013FC" w:rsidRDefault="00F013FC" w:rsidP="00F013FC">
            <w:pPr>
              <w:rPr>
                <w:lang w:eastAsia="en-CA"/>
              </w:rPr>
            </w:pPr>
            <w:r w:rsidRPr="00954E8D">
              <w:t>Hallway by washrooms</w:t>
            </w:r>
          </w:p>
        </w:tc>
      </w:tr>
      <w:tr w:rsidR="00F013FC" w14:paraId="3A92252B" w14:textId="77777777" w:rsidTr="00DD2645">
        <w:tc>
          <w:tcPr>
            <w:tcW w:w="3060" w:type="dxa"/>
            <w:shd w:val="clear" w:color="auto" w:fill="F2F2F2" w:themeFill="background1" w:themeFillShade="F2"/>
          </w:tcPr>
          <w:p w14:paraId="723C4F7F" w14:textId="7118C25F" w:rsidR="00F013FC" w:rsidRDefault="00F013FC" w:rsidP="00F013FC">
            <w:pPr>
              <w:rPr>
                <w:lang w:eastAsia="en-CA"/>
              </w:rPr>
            </w:pPr>
            <w:r w:rsidRPr="00E75D62">
              <w:t xml:space="preserve">BOOSTER ZONE 8 </w:t>
            </w:r>
            <w:r w:rsidRPr="00E75D62">
              <w:rPr>
                <w:rFonts w:ascii="Cambria Math" w:hAnsi="Cambria Math" w:cs="Cambria Math"/>
              </w:rPr>
              <w:t>‐</w:t>
            </w:r>
            <w:r w:rsidRPr="00E75D62">
              <w:t>NAC2</w:t>
            </w:r>
          </w:p>
        </w:tc>
        <w:tc>
          <w:tcPr>
            <w:tcW w:w="907" w:type="dxa"/>
            <w:shd w:val="clear" w:color="auto" w:fill="F2F2F2" w:themeFill="background1" w:themeFillShade="F2"/>
            <w:vAlign w:val="center"/>
          </w:tcPr>
          <w:p w14:paraId="0EC29E0C" w14:textId="77777777" w:rsidR="00F013FC" w:rsidRDefault="00F013FC" w:rsidP="00F013FC">
            <w:pPr>
              <w:rPr>
                <w:lang w:eastAsia="en-CA"/>
              </w:rPr>
            </w:pPr>
          </w:p>
        </w:tc>
        <w:tc>
          <w:tcPr>
            <w:tcW w:w="686" w:type="dxa"/>
            <w:shd w:val="clear" w:color="auto" w:fill="F2F2F2" w:themeFill="background1" w:themeFillShade="F2"/>
          </w:tcPr>
          <w:p w14:paraId="5B35DCD8" w14:textId="75E85EE7"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3C6623EF" w14:textId="77777777" w:rsidR="00F013FC" w:rsidRDefault="00F013FC" w:rsidP="00F013FC">
            <w:pPr>
              <w:jc w:val="center"/>
              <w:rPr>
                <w:lang w:eastAsia="en-CA"/>
              </w:rPr>
            </w:pPr>
          </w:p>
        </w:tc>
        <w:tc>
          <w:tcPr>
            <w:tcW w:w="1101" w:type="dxa"/>
            <w:shd w:val="clear" w:color="auto" w:fill="F2F2F2" w:themeFill="background1" w:themeFillShade="F2"/>
          </w:tcPr>
          <w:p w14:paraId="357D5D05" w14:textId="032DAF6D" w:rsidR="00F013FC" w:rsidRDefault="00F013FC" w:rsidP="00F013FC">
            <w:pPr>
              <w:jc w:val="center"/>
              <w:rPr>
                <w:lang w:eastAsia="en-CA"/>
              </w:rPr>
            </w:pPr>
            <w:r w:rsidRPr="00B707BD">
              <w:t>B302</w:t>
            </w:r>
          </w:p>
        </w:tc>
        <w:tc>
          <w:tcPr>
            <w:tcW w:w="850" w:type="dxa"/>
            <w:shd w:val="clear" w:color="auto" w:fill="F2F2F2" w:themeFill="background1" w:themeFillShade="F2"/>
            <w:vAlign w:val="center"/>
          </w:tcPr>
          <w:p w14:paraId="25665073" w14:textId="7A505598" w:rsidR="00F013FC" w:rsidRDefault="00F013FC" w:rsidP="00F013FC">
            <w:pPr>
              <w:jc w:val="center"/>
              <w:rPr>
                <w:lang w:eastAsia="en-CA"/>
              </w:rPr>
            </w:pPr>
          </w:p>
        </w:tc>
        <w:tc>
          <w:tcPr>
            <w:tcW w:w="448" w:type="dxa"/>
            <w:shd w:val="clear" w:color="auto" w:fill="F2F2F2" w:themeFill="background1" w:themeFillShade="F2"/>
          </w:tcPr>
          <w:p w14:paraId="61291821" w14:textId="229EBB82" w:rsidR="00F013FC" w:rsidRDefault="00000000" w:rsidP="00F013FC">
            <w:pPr>
              <w:jc w:val="center"/>
              <w:rPr>
                <w:lang w:eastAsia="en-CA"/>
              </w:rPr>
            </w:pPr>
            <w:sdt>
              <w:sdtPr>
                <w:rPr>
                  <w:lang w:eastAsia="en-CA"/>
                </w:rPr>
                <w:id w:val="-270016589"/>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008F875A" w14:textId="77777777" w:rsidR="00F013FC" w:rsidRDefault="00F013FC" w:rsidP="00F013FC">
            <w:pPr>
              <w:jc w:val="center"/>
              <w:rPr>
                <w:lang w:eastAsia="en-CA"/>
              </w:rPr>
            </w:pPr>
          </w:p>
        </w:tc>
        <w:tc>
          <w:tcPr>
            <w:tcW w:w="448" w:type="dxa"/>
            <w:shd w:val="clear" w:color="auto" w:fill="F2F2F2" w:themeFill="background1" w:themeFillShade="F2"/>
            <w:vAlign w:val="center"/>
          </w:tcPr>
          <w:p w14:paraId="1D48479D" w14:textId="77777777" w:rsidR="00F013FC" w:rsidRDefault="00F013FC" w:rsidP="00F013FC">
            <w:pPr>
              <w:jc w:val="center"/>
              <w:rPr>
                <w:lang w:eastAsia="en-CA"/>
              </w:rPr>
            </w:pPr>
          </w:p>
        </w:tc>
        <w:tc>
          <w:tcPr>
            <w:tcW w:w="448" w:type="dxa"/>
            <w:shd w:val="clear" w:color="auto" w:fill="F2F2F2" w:themeFill="background1" w:themeFillShade="F2"/>
          </w:tcPr>
          <w:p w14:paraId="78F00330" w14:textId="7E971067" w:rsidR="00F013FC" w:rsidRDefault="00000000" w:rsidP="00F013FC">
            <w:pPr>
              <w:jc w:val="center"/>
              <w:rPr>
                <w:lang w:eastAsia="en-CA"/>
              </w:rPr>
            </w:pPr>
            <w:sdt>
              <w:sdtPr>
                <w:rPr>
                  <w:lang w:eastAsia="en-CA"/>
                </w:rPr>
                <w:id w:val="-1095936783"/>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2AB733C6" w14:textId="1F6592E1" w:rsidR="00F013FC" w:rsidRDefault="00000000" w:rsidP="00F013FC">
            <w:pPr>
              <w:jc w:val="center"/>
              <w:rPr>
                <w:lang w:eastAsia="en-CA"/>
              </w:rPr>
            </w:pPr>
            <w:sdt>
              <w:sdtPr>
                <w:rPr>
                  <w:lang w:eastAsia="en-CA"/>
                </w:rPr>
                <w:id w:val="-873769788"/>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514A0161" w14:textId="77777777" w:rsidR="00F013FC" w:rsidRDefault="00F013FC" w:rsidP="00F013FC">
            <w:pPr>
              <w:jc w:val="center"/>
              <w:rPr>
                <w:lang w:eastAsia="en-CA"/>
              </w:rPr>
            </w:pPr>
          </w:p>
        </w:tc>
        <w:tc>
          <w:tcPr>
            <w:tcW w:w="3288" w:type="dxa"/>
            <w:shd w:val="clear" w:color="auto" w:fill="F2F2F2" w:themeFill="background1" w:themeFillShade="F2"/>
          </w:tcPr>
          <w:p w14:paraId="1F23C6E6" w14:textId="14EB7B6C" w:rsidR="00F013FC" w:rsidRDefault="00F013FC" w:rsidP="00F013FC">
            <w:pPr>
              <w:rPr>
                <w:lang w:eastAsia="en-CA"/>
              </w:rPr>
            </w:pPr>
            <w:r w:rsidRPr="00954E8D">
              <w:t>Front of store by annunciator</w:t>
            </w:r>
          </w:p>
        </w:tc>
      </w:tr>
      <w:tr w:rsidR="00F013FC" w14:paraId="77D1C674" w14:textId="77777777" w:rsidTr="00DD2645">
        <w:tc>
          <w:tcPr>
            <w:tcW w:w="3060" w:type="dxa"/>
            <w:shd w:val="clear" w:color="auto" w:fill="F2F2F2" w:themeFill="background1" w:themeFillShade="F2"/>
          </w:tcPr>
          <w:p w14:paraId="13A8C4A1" w14:textId="4E047A3B" w:rsidR="00F013FC" w:rsidRDefault="00F013FC" w:rsidP="00F013FC">
            <w:pPr>
              <w:rPr>
                <w:lang w:eastAsia="en-CA"/>
              </w:rPr>
            </w:pPr>
            <w:r w:rsidRPr="00E75D62">
              <w:t xml:space="preserve">VIS 1 </w:t>
            </w:r>
            <w:r w:rsidRPr="00E75D62">
              <w:rPr>
                <w:rFonts w:ascii="Cambria Math" w:hAnsi="Cambria Math" w:cs="Cambria Math"/>
              </w:rPr>
              <w:t>‐</w:t>
            </w:r>
            <w:r w:rsidRPr="00E75D62">
              <w:t xml:space="preserve"> hallway 1A</w:t>
            </w:r>
          </w:p>
        </w:tc>
        <w:tc>
          <w:tcPr>
            <w:tcW w:w="907" w:type="dxa"/>
            <w:shd w:val="clear" w:color="auto" w:fill="F2F2F2" w:themeFill="background1" w:themeFillShade="F2"/>
            <w:vAlign w:val="center"/>
          </w:tcPr>
          <w:p w14:paraId="4C8C1E71" w14:textId="77777777" w:rsidR="00F013FC" w:rsidRDefault="00F013FC" w:rsidP="00F013FC">
            <w:pPr>
              <w:rPr>
                <w:lang w:eastAsia="en-CA"/>
              </w:rPr>
            </w:pPr>
          </w:p>
        </w:tc>
        <w:tc>
          <w:tcPr>
            <w:tcW w:w="686" w:type="dxa"/>
            <w:shd w:val="clear" w:color="auto" w:fill="F2F2F2" w:themeFill="background1" w:themeFillShade="F2"/>
          </w:tcPr>
          <w:p w14:paraId="3678B99B" w14:textId="6E8DC65E"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50754001" w14:textId="77777777" w:rsidR="00F013FC" w:rsidRDefault="00F013FC" w:rsidP="00F013FC">
            <w:pPr>
              <w:jc w:val="center"/>
              <w:rPr>
                <w:lang w:eastAsia="en-CA"/>
              </w:rPr>
            </w:pPr>
          </w:p>
        </w:tc>
        <w:tc>
          <w:tcPr>
            <w:tcW w:w="1101" w:type="dxa"/>
            <w:shd w:val="clear" w:color="auto" w:fill="F2F2F2" w:themeFill="background1" w:themeFillShade="F2"/>
          </w:tcPr>
          <w:p w14:paraId="3D255841" w14:textId="0AAF87B2" w:rsidR="00F013FC" w:rsidRDefault="00F013FC" w:rsidP="00F013FC">
            <w:pPr>
              <w:jc w:val="center"/>
              <w:rPr>
                <w:lang w:eastAsia="en-CA"/>
              </w:rPr>
            </w:pPr>
            <w:r w:rsidRPr="00B707BD">
              <w:t>VIS 1</w:t>
            </w:r>
          </w:p>
        </w:tc>
        <w:tc>
          <w:tcPr>
            <w:tcW w:w="850" w:type="dxa"/>
            <w:shd w:val="clear" w:color="auto" w:fill="F2F2F2" w:themeFill="background1" w:themeFillShade="F2"/>
            <w:vAlign w:val="center"/>
          </w:tcPr>
          <w:p w14:paraId="5CB7930C" w14:textId="76F09875" w:rsidR="00F013FC" w:rsidRDefault="00F013FC" w:rsidP="00F013FC">
            <w:pPr>
              <w:jc w:val="center"/>
              <w:rPr>
                <w:lang w:eastAsia="en-CA"/>
              </w:rPr>
            </w:pPr>
          </w:p>
        </w:tc>
        <w:tc>
          <w:tcPr>
            <w:tcW w:w="448" w:type="dxa"/>
            <w:shd w:val="clear" w:color="auto" w:fill="F2F2F2" w:themeFill="background1" w:themeFillShade="F2"/>
          </w:tcPr>
          <w:p w14:paraId="0991209C" w14:textId="731508F5" w:rsidR="00F013FC" w:rsidRDefault="00000000" w:rsidP="00F013FC">
            <w:pPr>
              <w:jc w:val="center"/>
              <w:rPr>
                <w:lang w:eastAsia="en-CA"/>
              </w:rPr>
            </w:pPr>
            <w:sdt>
              <w:sdtPr>
                <w:rPr>
                  <w:lang w:eastAsia="en-CA"/>
                </w:rPr>
                <w:id w:val="2098677276"/>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1F9CADB5" w14:textId="77777777" w:rsidR="00F013FC" w:rsidRDefault="00F013FC" w:rsidP="00F013FC">
            <w:pPr>
              <w:jc w:val="center"/>
              <w:rPr>
                <w:lang w:eastAsia="en-CA"/>
              </w:rPr>
            </w:pPr>
          </w:p>
        </w:tc>
        <w:tc>
          <w:tcPr>
            <w:tcW w:w="448" w:type="dxa"/>
            <w:shd w:val="clear" w:color="auto" w:fill="F2F2F2" w:themeFill="background1" w:themeFillShade="F2"/>
            <w:vAlign w:val="center"/>
          </w:tcPr>
          <w:p w14:paraId="58C0B299" w14:textId="77777777" w:rsidR="00F013FC" w:rsidRDefault="00F013FC" w:rsidP="00F013FC">
            <w:pPr>
              <w:jc w:val="center"/>
              <w:rPr>
                <w:lang w:eastAsia="en-CA"/>
              </w:rPr>
            </w:pPr>
          </w:p>
        </w:tc>
        <w:tc>
          <w:tcPr>
            <w:tcW w:w="448" w:type="dxa"/>
            <w:shd w:val="clear" w:color="auto" w:fill="F2F2F2" w:themeFill="background1" w:themeFillShade="F2"/>
          </w:tcPr>
          <w:p w14:paraId="73907A1C" w14:textId="7AE1399D" w:rsidR="00F013FC" w:rsidRDefault="00000000" w:rsidP="00F013FC">
            <w:pPr>
              <w:jc w:val="center"/>
              <w:rPr>
                <w:lang w:eastAsia="en-CA"/>
              </w:rPr>
            </w:pPr>
            <w:sdt>
              <w:sdtPr>
                <w:rPr>
                  <w:lang w:eastAsia="en-CA"/>
                </w:rPr>
                <w:id w:val="146410438"/>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08A97EE8" w14:textId="326758B6" w:rsidR="00F013FC" w:rsidRDefault="00000000" w:rsidP="00F013FC">
            <w:pPr>
              <w:jc w:val="center"/>
              <w:rPr>
                <w:lang w:eastAsia="en-CA"/>
              </w:rPr>
            </w:pPr>
            <w:sdt>
              <w:sdtPr>
                <w:rPr>
                  <w:lang w:eastAsia="en-CA"/>
                </w:rPr>
                <w:id w:val="763422611"/>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69765223" w14:textId="77777777" w:rsidR="00F013FC" w:rsidRDefault="00F013FC" w:rsidP="00F013FC">
            <w:pPr>
              <w:jc w:val="center"/>
              <w:rPr>
                <w:lang w:eastAsia="en-CA"/>
              </w:rPr>
            </w:pPr>
          </w:p>
        </w:tc>
        <w:tc>
          <w:tcPr>
            <w:tcW w:w="3288" w:type="dxa"/>
            <w:shd w:val="clear" w:color="auto" w:fill="F2F2F2" w:themeFill="background1" w:themeFillShade="F2"/>
          </w:tcPr>
          <w:p w14:paraId="7B39E9F8" w14:textId="77777777" w:rsidR="00F013FC" w:rsidRDefault="00F013FC" w:rsidP="00F013FC">
            <w:pPr>
              <w:rPr>
                <w:lang w:eastAsia="en-CA"/>
              </w:rPr>
            </w:pPr>
          </w:p>
        </w:tc>
      </w:tr>
      <w:tr w:rsidR="00F013FC" w14:paraId="2A0CB85C" w14:textId="77777777" w:rsidTr="00DD2645">
        <w:tc>
          <w:tcPr>
            <w:tcW w:w="3060" w:type="dxa"/>
            <w:shd w:val="clear" w:color="auto" w:fill="F2F2F2" w:themeFill="background1" w:themeFillShade="F2"/>
          </w:tcPr>
          <w:p w14:paraId="45B7379E" w14:textId="405B8006" w:rsidR="00F013FC" w:rsidRDefault="00F013FC" w:rsidP="00F013FC">
            <w:pPr>
              <w:rPr>
                <w:lang w:eastAsia="en-CA"/>
              </w:rPr>
            </w:pPr>
            <w:r w:rsidRPr="00E75D62">
              <w:t>VIS 2</w:t>
            </w:r>
          </w:p>
        </w:tc>
        <w:tc>
          <w:tcPr>
            <w:tcW w:w="907" w:type="dxa"/>
            <w:shd w:val="clear" w:color="auto" w:fill="F2F2F2" w:themeFill="background1" w:themeFillShade="F2"/>
            <w:vAlign w:val="center"/>
          </w:tcPr>
          <w:p w14:paraId="20DD7C65" w14:textId="77777777" w:rsidR="00F013FC" w:rsidRDefault="00F013FC" w:rsidP="00F013FC">
            <w:pPr>
              <w:rPr>
                <w:lang w:eastAsia="en-CA"/>
              </w:rPr>
            </w:pPr>
          </w:p>
        </w:tc>
        <w:tc>
          <w:tcPr>
            <w:tcW w:w="686" w:type="dxa"/>
            <w:shd w:val="clear" w:color="auto" w:fill="F2F2F2" w:themeFill="background1" w:themeFillShade="F2"/>
          </w:tcPr>
          <w:p w14:paraId="6BF9F9EB" w14:textId="4FFFE721"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6FF5944B" w14:textId="77777777" w:rsidR="00F013FC" w:rsidRDefault="00F013FC" w:rsidP="00F013FC">
            <w:pPr>
              <w:jc w:val="center"/>
              <w:rPr>
                <w:lang w:eastAsia="en-CA"/>
              </w:rPr>
            </w:pPr>
          </w:p>
        </w:tc>
        <w:tc>
          <w:tcPr>
            <w:tcW w:w="1101" w:type="dxa"/>
            <w:shd w:val="clear" w:color="auto" w:fill="F2F2F2" w:themeFill="background1" w:themeFillShade="F2"/>
          </w:tcPr>
          <w:p w14:paraId="3B46FF0D" w14:textId="0AF579C2" w:rsidR="00F013FC" w:rsidRDefault="00F013FC" w:rsidP="00F013FC">
            <w:pPr>
              <w:jc w:val="center"/>
              <w:rPr>
                <w:lang w:eastAsia="en-CA"/>
              </w:rPr>
            </w:pPr>
            <w:r w:rsidRPr="00B707BD">
              <w:t>VIS 2</w:t>
            </w:r>
          </w:p>
        </w:tc>
        <w:tc>
          <w:tcPr>
            <w:tcW w:w="850" w:type="dxa"/>
            <w:shd w:val="clear" w:color="auto" w:fill="F2F2F2" w:themeFill="background1" w:themeFillShade="F2"/>
            <w:vAlign w:val="center"/>
          </w:tcPr>
          <w:p w14:paraId="2DB36EAA" w14:textId="0715C49B" w:rsidR="00F013FC" w:rsidRDefault="00F013FC" w:rsidP="00F013FC">
            <w:pPr>
              <w:jc w:val="center"/>
              <w:rPr>
                <w:lang w:eastAsia="en-CA"/>
              </w:rPr>
            </w:pPr>
          </w:p>
        </w:tc>
        <w:tc>
          <w:tcPr>
            <w:tcW w:w="448" w:type="dxa"/>
            <w:shd w:val="clear" w:color="auto" w:fill="F2F2F2" w:themeFill="background1" w:themeFillShade="F2"/>
          </w:tcPr>
          <w:p w14:paraId="57A93A89" w14:textId="6F1A5E30" w:rsidR="00F013FC" w:rsidRDefault="00000000" w:rsidP="00F013FC">
            <w:pPr>
              <w:jc w:val="center"/>
              <w:rPr>
                <w:lang w:eastAsia="en-CA"/>
              </w:rPr>
            </w:pPr>
            <w:sdt>
              <w:sdtPr>
                <w:rPr>
                  <w:lang w:eastAsia="en-CA"/>
                </w:rPr>
                <w:id w:val="302739435"/>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12377E40" w14:textId="77777777" w:rsidR="00F013FC" w:rsidRDefault="00F013FC" w:rsidP="00F013FC">
            <w:pPr>
              <w:jc w:val="center"/>
              <w:rPr>
                <w:lang w:eastAsia="en-CA"/>
              </w:rPr>
            </w:pPr>
          </w:p>
        </w:tc>
        <w:tc>
          <w:tcPr>
            <w:tcW w:w="448" w:type="dxa"/>
            <w:shd w:val="clear" w:color="auto" w:fill="F2F2F2" w:themeFill="background1" w:themeFillShade="F2"/>
            <w:vAlign w:val="center"/>
          </w:tcPr>
          <w:p w14:paraId="75F326FA" w14:textId="77777777" w:rsidR="00F013FC" w:rsidRDefault="00F013FC" w:rsidP="00F013FC">
            <w:pPr>
              <w:jc w:val="center"/>
              <w:rPr>
                <w:lang w:eastAsia="en-CA"/>
              </w:rPr>
            </w:pPr>
          </w:p>
        </w:tc>
        <w:tc>
          <w:tcPr>
            <w:tcW w:w="448" w:type="dxa"/>
            <w:shd w:val="clear" w:color="auto" w:fill="F2F2F2" w:themeFill="background1" w:themeFillShade="F2"/>
          </w:tcPr>
          <w:p w14:paraId="0C2B3AD6" w14:textId="0C776B7E" w:rsidR="00F013FC" w:rsidRDefault="00000000" w:rsidP="00F013FC">
            <w:pPr>
              <w:jc w:val="center"/>
              <w:rPr>
                <w:lang w:eastAsia="en-CA"/>
              </w:rPr>
            </w:pPr>
            <w:sdt>
              <w:sdtPr>
                <w:rPr>
                  <w:lang w:eastAsia="en-CA"/>
                </w:rPr>
                <w:id w:val="1524128857"/>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717CDA83" w14:textId="0461672C" w:rsidR="00F013FC" w:rsidRDefault="00000000" w:rsidP="00F013FC">
            <w:pPr>
              <w:jc w:val="center"/>
              <w:rPr>
                <w:lang w:eastAsia="en-CA"/>
              </w:rPr>
            </w:pPr>
            <w:sdt>
              <w:sdtPr>
                <w:rPr>
                  <w:lang w:eastAsia="en-CA"/>
                </w:rPr>
                <w:id w:val="-2088377018"/>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5DD7CB53" w14:textId="77777777" w:rsidR="00F013FC" w:rsidRDefault="00F013FC" w:rsidP="00F013FC">
            <w:pPr>
              <w:jc w:val="center"/>
              <w:rPr>
                <w:lang w:eastAsia="en-CA"/>
              </w:rPr>
            </w:pPr>
          </w:p>
        </w:tc>
        <w:tc>
          <w:tcPr>
            <w:tcW w:w="3288" w:type="dxa"/>
            <w:shd w:val="clear" w:color="auto" w:fill="F2F2F2" w:themeFill="background1" w:themeFillShade="F2"/>
          </w:tcPr>
          <w:p w14:paraId="3AA0132F" w14:textId="77777777" w:rsidR="00F013FC" w:rsidRDefault="00F013FC" w:rsidP="00F013FC">
            <w:pPr>
              <w:rPr>
                <w:lang w:eastAsia="en-CA"/>
              </w:rPr>
            </w:pPr>
          </w:p>
        </w:tc>
      </w:tr>
      <w:tr w:rsidR="00F013FC" w14:paraId="663861FC" w14:textId="77777777" w:rsidTr="00DD2645">
        <w:tc>
          <w:tcPr>
            <w:tcW w:w="3060" w:type="dxa"/>
            <w:shd w:val="clear" w:color="auto" w:fill="F2F2F2" w:themeFill="background1" w:themeFillShade="F2"/>
          </w:tcPr>
          <w:p w14:paraId="4509636F" w14:textId="0E8AB580" w:rsidR="00F013FC" w:rsidRDefault="00F013FC" w:rsidP="00F013FC">
            <w:pPr>
              <w:rPr>
                <w:lang w:eastAsia="en-CA"/>
              </w:rPr>
            </w:pPr>
            <w:r w:rsidRPr="00E75D62">
              <w:t>VIS 3 – EL RM 7</w:t>
            </w:r>
            <w:r w:rsidRPr="00E75D62">
              <w:rPr>
                <w:rFonts w:ascii="Cambria Math" w:hAnsi="Cambria Math" w:cs="Cambria Math"/>
              </w:rPr>
              <w:t>‐</w:t>
            </w:r>
            <w:r w:rsidRPr="00E75D62">
              <w:t xml:space="preserve"> BOOSTER 5</w:t>
            </w:r>
            <w:r w:rsidRPr="00E75D62">
              <w:rPr>
                <w:rFonts w:ascii="Cambria Math" w:hAnsi="Cambria Math" w:cs="Cambria Math"/>
              </w:rPr>
              <w:t>‐</w:t>
            </w:r>
            <w:r w:rsidRPr="00E75D62">
              <w:t xml:space="preserve"> sense 1 out</w:t>
            </w:r>
          </w:p>
        </w:tc>
        <w:tc>
          <w:tcPr>
            <w:tcW w:w="907" w:type="dxa"/>
            <w:shd w:val="clear" w:color="auto" w:fill="F2F2F2" w:themeFill="background1" w:themeFillShade="F2"/>
            <w:vAlign w:val="center"/>
          </w:tcPr>
          <w:p w14:paraId="14387424" w14:textId="77777777" w:rsidR="00F013FC" w:rsidRDefault="00F013FC" w:rsidP="00F013FC">
            <w:pPr>
              <w:rPr>
                <w:lang w:eastAsia="en-CA"/>
              </w:rPr>
            </w:pPr>
          </w:p>
        </w:tc>
        <w:tc>
          <w:tcPr>
            <w:tcW w:w="686" w:type="dxa"/>
            <w:shd w:val="clear" w:color="auto" w:fill="F2F2F2" w:themeFill="background1" w:themeFillShade="F2"/>
          </w:tcPr>
          <w:p w14:paraId="54CC423F" w14:textId="2752B4E2"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3B165B6E" w14:textId="77777777" w:rsidR="00F013FC" w:rsidRDefault="00F013FC" w:rsidP="00F013FC">
            <w:pPr>
              <w:jc w:val="center"/>
              <w:rPr>
                <w:lang w:eastAsia="en-CA"/>
              </w:rPr>
            </w:pPr>
          </w:p>
        </w:tc>
        <w:tc>
          <w:tcPr>
            <w:tcW w:w="1101" w:type="dxa"/>
            <w:shd w:val="clear" w:color="auto" w:fill="F2F2F2" w:themeFill="background1" w:themeFillShade="F2"/>
          </w:tcPr>
          <w:p w14:paraId="63BE5E0E" w14:textId="064CB387" w:rsidR="00F013FC" w:rsidRDefault="00F013FC" w:rsidP="00F013FC">
            <w:pPr>
              <w:jc w:val="center"/>
              <w:rPr>
                <w:lang w:eastAsia="en-CA"/>
              </w:rPr>
            </w:pPr>
            <w:r w:rsidRPr="00B707BD">
              <w:t>VIS 3</w:t>
            </w:r>
          </w:p>
        </w:tc>
        <w:tc>
          <w:tcPr>
            <w:tcW w:w="850" w:type="dxa"/>
            <w:shd w:val="clear" w:color="auto" w:fill="F2F2F2" w:themeFill="background1" w:themeFillShade="F2"/>
            <w:vAlign w:val="center"/>
          </w:tcPr>
          <w:p w14:paraId="192B29C9" w14:textId="69242AC6" w:rsidR="00F013FC" w:rsidRDefault="00F013FC" w:rsidP="00F013FC">
            <w:pPr>
              <w:jc w:val="center"/>
              <w:rPr>
                <w:lang w:eastAsia="en-CA"/>
              </w:rPr>
            </w:pPr>
          </w:p>
        </w:tc>
        <w:tc>
          <w:tcPr>
            <w:tcW w:w="448" w:type="dxa"/>
            <w:shd w:val="clear" w:color="auto" w:fill="F2F2F2" w:themeFill="background1" w:themeFillShade="F2"/>
          </w:tcPr>
          <w:p w14:paraId="27EED0AC" w14:textId="73E7A1F9" w:rsidR="00F013FC" w:rsidRDefault="00000000" w:rsidP="00F013FC">
            <w:pPr>
              <w:jc w:val="center"/>
              <w:rPr>
                <w:lang w:eastAsia="en-CA"/>
              </w:rPr>
            </w:pPr>
            <w:sdt>
              <w:sdtPr>
                <w:rPr>
                  <w:lang w:eastAsia="en-CA"/>
                </w:rPr>
                <w:id w:val="-1019770218"/>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0FC8295C" w14:textId="77777777" w:rsidR="00F013FC" w:rsidRDefault="00F013FC" w:rsidP="00F013FC">
            <w:pPr>
              <w:jc w:val="center"/>
              <w:rPr>
                <w:lang w:eastAsia="en-CA"/>
              </w:rPr>
            </w:pPr>
          </w:p>
        </w:tc>
        <w:tc>
          <w:tcPr>
            <w:tcW w:w="448" w:type="dxa"/>
            <w:shd w:val="clear" w:color="auto" w:fill="F2F2F2" w:themeFill="background1" w:themeFillShade="F2"/>
            <w:vAlign w:val="center"/>
          </w:tcPr>
          <w:p w14:paraId="0CE75DDB" w14:textId="77777777" w:rsidR="00F013FC" w:rsidRDefault="00F013FC" w:rsidP="00F013FC">
            <w:pPr>
              <w:jc w:val="center"/>
              <w:rPr>
                <w:lang w:eastAsia="en-CA"/>
              </w:rPr>
            </w:pPr>
          </w:p>
        </w:tc>
        <w:tc>
          <w:tcPr>
            <w:tcW w:w="448" w:type="dxa"/>
            <w:shd w:val="clear" w:color="auto" w:fill="F2F2F2" w:themeFill="background1" w:themeFillShade="F2"/>
          </w:tcPr>
          <w:p w14:paraId="23084D36" w14:textId="4E32BF51" w:rsidR="00F013FC" w:rsidRDefault="00000000" w:rsidP="00F013FC">
            <w:pPr>
              <w:jc w:val="center"/>
              <w:rPr>
                <w:lang w:eastAsia="en-CA"/>
              </w:rPr>
            </w:pPr>
            <w:sdt>
              <w:sdtPr>
                <w:rPr>
                  <w:lang w:eastAsia="en-CA"/>
                </w:rPr>
                <w:id w:val="-1194926261"/>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1086E25E" w14:textId="0EDA9C0F" w:rsidR="00F013FC" w:rsidRDefault="00000000" w:rsidP="00F013FC">
            <w:pPr>
              <w:jc w:val="center"/>
              <w:rPr>
                <w:lang w:eastAsia="en-CA"/>
              </w:rPr>
            </w:pPr>
            <w:sdt>
              <w:sdtPr>
                <w:rPr>
                  <w:lang w:eastAsia="en-CA"/>
                </w:rPr>
                <w:id w:val="1333723822"/>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21A6EA25" w14:textId="77777777" w:rsidR="00F013FC" w:rsidRDefault="00F013FC" w:rsidP="00F013FC">
            <w:pPr>
              <w:jc w:val="center"/>
              <w:rPr>
                <w:lang w:eastAsia="en-CA"/>
              </w:rPr>
            </w:pPr>
          </w:p>
        </w:tc>
        <w:tc>
          <w:tcPr>
            <w:tcW w:w="3288" w:type="dxa"/>
            <w:shd w:val="clear" w:color="auto" w:fill="F2F2F2" w:themeFill="background1" w:themeFillShade="F2"/>
          </w:tcPr>
          <w:p w14:paraId="1B71578C" w14:textId="28EA9EC0" w:rsidR="00F013FC" w:rsidRDefault="00F013FC" w:rsidP="00F013FC">
            <w:pPr>
              <w:rPr>
                <w:lang w:eastAsia="en-CA"/>
              </w:rPr>
            </w:pPr>
            <w:r w:rsidRPr="00954E8D">
              <w:t>Booster 5 part of VIS 3 circuit</w:t>
            </w:r>
          </w:p>
        </w:tc>
      </w:tr>
      <w:tr w:rsidR="00F013FC" w14:paraId="71BF0D39" w14:textId="77777777" w:rsidTr="00DD2645">
        <w:tc>
          <w:tcPr>
            <w:tcW w:w="3060" w:type="dxa"/>
            <w:shd w:val="clear" w:color="auto" w:fill="F2F2F2" w:themeFill="background1" w:themeFillShade="F2"/>
          </w:tcPr>
          <w:p w14:paraId="1C13EF5E" w14:textId="108AAD6A" w:rsidR="00F013FC" w:rsidRDefault="00F013FC" w:rsidP="00F013FC">
            <w:pPr>
              <w:rPr>
                <w:lang w:eastAsia="en-CA"/>
              </w:rPr>
            </w:pPr>
            <w:r w:rsidRPr="00E75D62">
              <w:t>VIS 4 – CRU 123 Guest services</w:t>
            </w:r>
            <w:r w:rsidRPr="00E75D62">
              <w:rPr>
                <w:rFonts w:ascii="Cambria Math" w:hAnsi="Cambria Math" w:cs="Cambria Math"/>
              </w:rPr>
              <w:t>‐</w:t>
            </w:r>
            <w:r w:rsidRPr="00E75D62">
              <w:t xml:space="preserve"> side wall</w:t>
            </w:r>
          </w:p>
        </w:tc>
        <w:tc>
          <w:tcPr>
            <w:tcW w:w="907" w:type="dxa"/>
            <w:shd w:val="clear" w:color="auto" w:fill="F2F2F2" w:themeFill="background1" w:themeFillShade="F2"/>
            <w:vAlign w:val="center"/>
          </w:tcPr>
          <w:p w14:paraId="43D2B56D" w14:textId="77777777" w:rsidR="00F013FC" w:rsidRDefault="00F013FC" w:rsidP="00F013FC">
            <w:pPr>
              <w:rPr>
                <w:lang w:eastAsia="en-CA"/>
              </w:rPr>
            </w:pPr>
          </w:p>
        </w:tc>
        <w:tc>
          <w:tcPr>
            <w:tcW w:w="686" w:type="dxa"/>
            <w:shd w:val="clear" w:color="auto" w:fill="F2F2F2" w:themeFill="background1" w:themeFillShade="F2"/>
          </w:tcPr>
          <w:p w14:paraId="0586ECFE" w14:textId="2AF1F80D"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243E904F" w14:textId="77777777" w:rsidR="00F013FC" w:rsidRDefault="00F013FC" w:rsidP="00F013FC">
            <w:pPr>
              <w:jc w:val="center"/>
              <w:rPr>
                <w:lang w:eastAsia="en-CA"/>
              </w:rPr>
            </w:pPr>
          </w:p>
        </w:tc>
        <w:tc>
          <w:tcPr>
            <w:tcW w:w="1101" w:type="dxa"/>
            <w:shd w:val="clear" w:color="auto" w:fill="F2F2F2" w:themeFill="background1" w:themeFillShade="F2"/>
          </w:tcPr>
          <w:p w14:paraId="0F32FDD8" w14:textId="47900522" w:rsidR="00F013FC" w:rsidRDefault="00F013FC" w:rsidP="00F013FC">
            <w:pPr>
              <w:jc w:val="center"/>
              <w:rPr>
                <w:lang w:eastAsia="en-CA"/>
              </w:rPr>
            </w:pPr>
            <w:r w:rsidRPr="00B707BD">
              <w:t>VIS 4</w:t>
            </w:r>
          </w:p>
        </w:tc>
        <w:tc>
          <w:tcPr>
            <w:tcW w:w="850" w:type="dxa"/>
            <w:shd w:val="clear" w:color="auto" w:fill="F2F2F2" w:themeFill="background1" w:themeFillShade="F2"/>
            <w:vAlign w:val="center"/>
          </w:tcPr>
          <w:p w14:paraId="32410476" w14:textId="2B89DE2D" w:rsidR="00F013FC" w:rsidRDefault="00F013FC" w:rsidP="00F013FC">
            <w:pPr>
              <w:jc w:val="center"/>
              <w:rPr>
                <w:lang w:eastAsia="en-CA"/>
              </w:rPr>
            </w:pPr>
          </w:p>
        </w:tc>
        <w:tc>
          <w:tcPr>
            <w:tcW w:w="448" w:type="dxa"/>
            <w:shd w:val="clear" w:color="auto" w:fill="F2F2F2" w:themeFill="background1" w:themeFillShade="F2"/>
          </w:tcPr>
          <w:p w14:paraId="0354F72A" w14:textId="23982DC1" w:rsidR="00F013FC" w:rsidRDefault="00000000" w:rsidP="00F013FC">
            <w:pPr>
              <w:jc w:val="center"/>
              <w:rPr>
                <w:lang w:eastAsia="en-CA"/>
              </w:rPr>
            </w:pPr>
            <w:sdt>
              <w:sdtPr>
                <w:rPr>
                  <w:lang w:eastAsia="en-CA"/>
                </w:rPr>
                <w:id w:val="813378874"/>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6D9AC6FE" w14:textId="77777777" w:rsidR="00F013FC" w:rsidRDefault="00F013FC" w:rsidP="00F013FC">
            <w:pPr>
              <w:jc w:val="center"/>
              <w:rPr>
                <w:lang w:eastAsia="en-CA"/>
              </w:rPr>
            </w:pPr>
          </w:p>
        </w:tc>
        <w:tc>
          <w:tcPr>
            <w:tcW w:w="448" w:type="dxa"/>
            <w:shd w:val="clear" w:color="auto" w:fill="F2F2F2" w:themeFill="background1" w:themeFillShade="F2"/>
            <w:vAlign w:val="center"/>
          </w:tcPr>
          <w:p w14:paraId="65D0FC14" w14:textId="77777777" w:rsidR="00F013FC" w:rsidRDefault="00F013FC" w:rsidP="00F013FC">
            <w:pPr>
              <w:jc w:val="center"/>
              <w:rPr>
                <w:lang w:eastAsia="en-CA"/>
              </w:rPr>
            </w:pPr>
          </w:p>
        </w:tc>
        <w:tc>
          <w:tcPr>
            <w:tcW w:w="448" w:type="dxa"/>
            <w:shd w:val="clear" w:color="auto" w:fill="F2F2F2" w:themeFill="background1" w:themeFillShade="F2"/>
          </w:tcPr>
          <w:p w14:paraId="1D637B23" w14:textId="2BB8380B" w:rsidR="00F013FC" w:rsidRDefault="00000000" w:rsidP="00F013FC">
            <w:pPr>
              <w:jc w:val="center"/>
              <w:rPr>
                <w:lang w:eastAsia="en-CA"/>
              </w:rPr>
            </w:pPr>
            <w:sdt>
              <w:sdtPr>
                <w:rPr>
                  <w:lang w:eastAsia="en-CA"/>
                </w:rPr>
                <w:id w:val="398723667"/>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0C77A876" w14:textId="13BCD5D5" w:rsidR="00F013FC" w:rsidRDefault="00000000" w:rsidP="00F013FC">
            <w:pPr>
              <w:jc w:val="center"/>
              <w:rPr>
                <w:lang w:eastAsia="en-CA"/>
              </w:rPr>
            </w:pPr>
            <w:sdt>
              <w:sdtPr>
                <w:rPr>
                  <w:lang w:eastAsia="en-CA"/>
                </w:rPr>
                <w:id w:val="-415090985"/>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658679ED" w14:textId="77777777" w:rsidR="00F013FC" w:rsidRDefault="00F013FC" w:rsidP="00F013FC">
            <w:pPr>
              <w:jc w:val="center"/>
              <w:rPr>
                <w:lang w:eastAsia="en-CA"/>
              </w:rPr>
            </w:pPr>
          </w:p>
        </w:tc>
        <w:tc>
          <w:tcPr>
            <w:tcW w:w="3288" w:type="dxa"/>
            <w:shd w:val="clear" w:color="auto" w:fill="F2F2F2" w:themeFill="background1" w:themeFillShade="F2"/>
          </w:tcPr>
          <w:p w14:paraId="730068BD" w14:textId="4BD8EE49" w:rsidR="00F013FC" w:rsidRDefault="00F013FC" w:rsidP="00F013FC">
            <w:pPr>
              <w:rPr>
                <w:lang w:eastAsia="en-CA"/>
              </w:rPr>
            </w:pPr>
            <w:r w:rsidRPr="00954E8D">
              <w:t>Booster 4 part of VIS 4 circuit</w:t>
            </w:r>
          </w:p>
        </w:tc>
      </w:tr>
      <w:tr w:rsidR="00F013FC" w14:paraId="788F0AF7" w14:textId="77777777" w:rsidTr="00DD2645">
        <w:tc>
          <w:tcPr>
            <w:tcW w:w="3060" w:type="dxa"/>
            <w:shd w:val="clear" w:color="auto" w:fill="F2F2F2" w:themeFill="background1" w:themeFillShade="F2"/>
          </w:tcPr>
          <w:p w14:paraId="496B3992" w14:textId="2710AB68" w:rsidR="00F013FC" w:rsidRDefault="00F013FC" w:rsidP="00F013FC">
            <w:pPr>
              <w:rPr>
                <w:lang w:eastAsia="en-CA"/>
              </w:rPr>
            </w:pPr>
            <w:r w:rsidRPr="00E75D62">
              <w:t>VIS 5 – MALL entrance by shoppers</w:t>
            </w:r>
          </w:p>
        </w:tc>
        <w:tc>
          <w:tcPr>
            <w:tcW w:w="907" w:type="dxa"/>
            <w:shd w:val="clear" w:color="auto" w:fill="F2F2F2" w:themeFill="background1" w:themeFillShade="F2"/>
            <w:vAlign w:val="center"/>
          </w:tcPr>
          <w:p w14:paraId="318C653D" w14:textId="77777777" w:rsidR="00F013FC" w:rsidRDefault="00F013FC" w:rsidP="00F013FC">
            <w:pPr>
              <w:rPr>
                <w:lang w:eastAsia="en-CA"/>
              </w:rPr>
            </w:pPr>
          </w:p>
        </w:tc>
        <w:tc>
          <w:tcPr>
            <w:tcW w:w="686" w:type="dxa"/>
            <w:shd w:val="clear" w:color="auto" w:fill="F2F2F2" w:themeFill="background1" w:themeFillShade="F2"/>
          </w:tcPr>
          <w:p w14:paraId="7214AEC6" w14:textId="1FC5DC2C"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1E81C510" w14:textId="77777777" w:rsidR="00F013FC" w:rsidRDefault="00F013FC" w:rsidP="00F013FC">
            <w:pPr>
              <w:jc w:val="center"/>
              <w:rPr>
                <w:lang w:eastAsia="en-CA"/>
              </w:rPr>
            </w:pPr>
          </w:p>
        </w:tc>
        <w:tc>
          <w:tcPr>
            <w:tcW w:w="1101" w:type="dxa"/>
            <w:shd w:val="clear" w:color="auto" w:fill="F2F2F2" w:themeFill="background1" w:themeFillShade="F2"/>
          </w:tcPr>
          <w:p w14:paraId="7371B646" w14:textId="7B21BA09" w:rsidR="00F013FC" w:rsidRDefault="00F013FC" w:rsidP="00F013FC">
            <w:pPr>
              <w:jc w:val="center"/>
              <w:rPr>
                <w:lang w:eastAsia="en-CA"/>
              </w:rPr>
            </w:pPr>
            <w:r w:rsidRPr="00B707BD">
              <w:t>VIS 5</w:t>
            </w:r>
          </w:p>
        </w:tc>
        <w:tc>
          <w:tcPr>
            <w:tcW w:w="850" w:type="dxa"/>
            <w:shd w:val="clear" w:color="auto" w:fill="F2F2F2" w:themeFill="background1" w:themeFillShade="F2"/>
            <w:vAlign w:val="center"/>
          </w:tcPr>
          <w:p w14:paraId="6C6A95DC" w14:textId="631D1B91" w:rsidR="00F013FC" w:rsidRDefault="00F013FC" w:rsidP="00F013FC">
            <w:pPr>
              <w:jc w:val="center"/>
              <w:rPr>
                <w:lang w:eastAsia="en-CA"/>
              </w:rPr>
            </w:pPr>
          </w:p>
        </w:tc>
        <w:tc>
          <w:tcPr>
            <w:tcW w:w="448" w:type="dxa"/>
            <w:shd w:val="clear" w:color="auto" w:fill="F2F2F2" w:themeFill="background1" w:themeFillShade="F2"/>
          </w:tcPr>
          <w:p w14:paraId="500411A1" w14:textId="1EDFE4F8" w:rsidR="00F013FC" w:rsidRDefault="00000000" w:rsidP="00F013FC">
            <w:pPr>
              <w:jc w:val="center"/>
              <w:rPr>
                <w:lang w:eastAsia="en-CA"/>
              </w:rPr>
            </w:pPr>
            <w:sdt>
              <w:sdtPr>
                <w:rPr>
                  <w:lang w:eastAsia="en-CA"/>
                </w:rPr>
                <w:id w:val="1077873728"/>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47253F4E" w14:textId="77777777" w:rsidR="00F013FC" w:rsidRDefault="00F013FC" w:rsidP="00F013FC">
            <w:pPr>
              <w:jc w:val="center"/>
              <w:rPr>
                <w:lang w:eastAsia="en-CA"/>
              </w:rPr>
            </w:pPr>
          </w:p>
        </w:tc>
        <w:tc>
          <w:tcPr>
            <w:tcW w:w="448" w:type="dxa"/>
            <w:shd w:val="clear" w:color="auto" w:fill="F2F2F2" w:themeFill="background1" w:themeFillShade="F2"/>
            <w:vAlign w:val="center"/>
          </w:tcPr>
          <w:p w14:paraId="7AFA69CD" w14:textId="77777777" w:rsidR="00F013FC" w:rsidRDefault="00F013FC" w:rsidP="00F013FC">
            <w:pPr>
              <w:jc w:val="center"/>
              <w:rPr>
                <w:lang w:eastAsia="en-CA"/>
              </w:rPr>
            </w:pPr>
          </w:p>
        </w:tc>
        <w:tc>
          <w:tcPr>
            <w:tcW w:w="448" w:type="dxa"/>
            <w:shd w:val="clear" w:color="auto" w:fill="F2F2F2" w:themeFill="background1" w:themeFillShade="F2"/>
          </w:tcPr>
          <w:p w14:paraId="73B9CED6" w14:textId="2C8415BF" w:rsidR="00F013FC" w:rsidRDefault="00000000" w:rsidP="00F013FC">
            <w:pPr>
              <w:jc w:val="center"/>
              <w:rPr>
                <w:lang w:eastAsia="en-CA"/>
              </w:rPr>
            </w:pPr>
            <w:sdt>
              <w:sdtPr>
                <w:rPr>
                  <w:lang w:eastAsia="en-CA"/>
                </w:rPr>
                <w:id w:val="-1433116564"/>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3A40E134" w14:textId="691E91F8" w:rsidR="00F013FC" w:rsidRDefault="00000000" w:rsidP="00F013FC">
            <w:pPr>
              <w:jc w:val="center"/>
              <w:rPr>
                <w:lang w:eastAsia="en-CA"/>
              </w:rPr>
            </w:pPr>
            <w:sdt>
              <w:sdtPr>
                <w:rPr>
                  <w:lang w:eastAsia="en-CA"/>
                </w:rPr>
                <w:id w:val="-1664622745"/>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660C4C4C" w14:textId="77777777" w:rsidR="00F013FC" w:rsidRDefault="00F013FC" w:rsidP="00F013FC">
            <w:pPr>
              <w:jc w:val="center"/>
              <w:rPr>
                <w:lang w:eastAsia="en-CA"/>
              </w:rPr>
            </w:pPr>
          </w:p>
        </w:tc>
        <w:tc>
          <w:tcPr>
            <w:tcW w:w="3288" w:type="dxa"/>
            <w:shd w:val="clear" w:color="auto" w:fill="F2F2F2" w:themeFill="background1" w:themeFillShade="F2"/>
          </w:tcPr>
          <w:p w14:paraId="00D7F999" w14:textId="77777777" w:rsidR="00F013FC" w:rsidRDefault="00F013FC" w:rsidP="00F013FC">
            <w:pPr>
              <w:rPr>
                <w:lang w:eastAsia="en-CA"/>
              </w:rPr>
            </w:pPr>
          </w:p>
        </w:tc>
      </w:tr>
      <w:tr w:rsidR="00F013FC" w14:paraId="39589437" w14:textId="77777777" w:rsidTr="00DD2645">
        <w:tc>
          <w:tcPr>
            <w:tcW w:w="3060" w:type="dxa"/>
            <w:shd w:val="clear" w:color="auto" w:fill="F2F2F2" w:themeFill="background1" w:themeFillShade="F2"/>
          </w:tcPr>
          <w:p w14:paraId="22A4A244" w14:textId="39C45867" w:rsidR="00F013FC" w:rsidRDefault="00F013FC" w:rsidP="00F013FC">
            <w:pPr>
              <w:rPr>
                <w:lang w:eastAsia="en-CA"/>
              </w:rPr>
            </w:pPr>
            <w:r w:rsidRPr="00E75D62">
              <w:t>VIS 6 – CRU 145 – restaurant</w:t>
            </w:r>
          </w:p>
        </w:tc>
        <w:tc>
          <w:tcPr>
            <w:tcW w:w="907" w:type="dxa"/>
            <w:shd w:val="clear" w:color="auto" w:fill="F2F2F2" w:themeFill="background1" w:themeFillShade="F2"/>
            <w:vAlign w:val="center"/>
          </w:tcPr>
          <w:p w14:paraId="20F1C560" w14:textId="77777777" w:rsidR="00F013FC" w:rsidRDefault="00F013FC" w:rsidP="00F013FC">
            <w:pPr>
              <w:rPr>
                <w:lang w:eastAsia="en-CA"/>
              </w:rPr>
            </w:pPr>
          </w:p>
        </w:tc>
        <w:tc>
          <w:tcPr>
            <w:tcW w:w="686" w:type="dxa"/>
            <w:shd w:val="clear" w:color="auto" w:fill="F2F2F2" w:themeFill="background1" w:themeFillShade="F2"/>
          </w:tcPr>
          <w:p w14:paraId="762DAFF7" w14:textId="049C4879"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51C48A7E" w14:textId="77777777" w:rsidR="00F013FC" w:rsidRDefault="00F013FC" w:rsidP="00F013FC">
            <w:pPr>
              <w:jc w:val="center"/>
              <w:rPr>
                <w:lang w:eastAsia="en-CA"/>
              </w:rPr>
            </w:pPr>
          </w:p>
        </w:tc>
        <w:tc>
          <w:tcPr>
            <w:tcW w:w="1101" w:type="dxa"/>
            <w:shd w:val="clear" w:color="auto" w:fill="F2F2F2" w:themeFill="background1" w:themeFillShade="F2"/>
          </w:tcPr>
          <w:p w14:paraId="7C01F609" w14:textId="57EAF43D" w:rsidR="00F013FC" w:rsidRDefault="00F013FC" w:rsidP="00F013FC">
            <w:pPr>
              <w:jc w:val="center"/>
              <w:rPr>
                <w:lang w:eastAsia="en-CA"/>
              </w:rPr>
            </w:pPr>
            <w:r w:rsidRPr="00B707BD">
              <w:t>VIS 6</w:t>
            </w:r>
          </w:p>
        </w:tc>
        <w:tc>
          <w:tcPr>
            <w:tcW w:w="850" w:type="dxa"/>
            <w:shd w:val="clear" w:color="auto" w:fill="F2F2F2" w:themeFill="background1" w:themeFillShade="F2"/>
            <w:vAlign w:val="center"/>
          </w:tcPr>
          <w:p w14:paraId="7248B78B" w14:textId="6EB784DB" w:rsidR="00F013FC" w:rsidRDefault="00F013FC" w:rsidP="00F013FC">
            <w:pPr>
              <w:jc w:val="center"/>
              <w:rPr>
                <w:lang w:eastAsia="en-CA"/>
              </w:rPr>
            </w:pPr>
          </w:p>
        </w:tc>
        <w:tc>
          <w:tcPr>
            <w:tcW w:w="448" w:type="dxa"/>
            <w:shd w:val="clear" w:color="auto" w:fill="F2F2F2" w:themeFill="background1" w:themeFillShade="F2"/>
          </w:tcPr>
          <w:p w14:paraId="6AB64E7F" w14:textId="071F0E20" w:rsidR="00F013FC" w:rsidRDefault="00000000" w:rsidP="00F013FC">
            <w:pPr>
              <w:jc w:val="center"/>
              <w:rPr>
                <w:lang w:eastAsia="en-CA"/>
              </w:rPr>
            </w:pPr>
            <w:sdt>
              <w:sdtPr>
                <w:rPr>
                  <w:lang w:eastAsia="en-CA"/>
                </w:rPr>
                <w:id w:val="482284154"/>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6EEE59D7" w14:textId="77777777" w:rsidR="00F013FC" w:rsidRDefault="00F013FC" w:rsidP="00F013FC">
            <w:pPr>
              <w:jc w:val="center"/>
              <w:rPr>
                <w:lang w:eastAsia="en-CA"/>
              </w:rPr>
            </w:pPr>
          </w:p>
        </w:tc>
        <w:tc>
          <w:tcPr>
            <w:tcW w:w="448" w:type="dxa"/>
            <w:shd w:val="clear" w:color="auto" w:fill="F2F2F2" w:themeFill="background1" w:themeFillShade="F2"/>
            <w:vAlign w:val="center"/>
          </w:tcPr>
          <w:p w14:paraId="48F98909" w14:textId="77777777" w:rsidR="00F013FC" w:rsidRDefault="00F013FC" w:rsidP="00F013FC">
            <w:pPr>
              <w:jc w:val="center"/>
              <w:rPr>
                <w:lang w:eastAsia="en-CA"/>
              </w:rPr>
            </w:pPr>
          </w:p>
        </w:tc>
        <w:tc>
          <w:tcPr>
            <w:tcW w:w="448" w:type="dxa"/>
            <w:shd w:val="clear" w:color="auto" w:fill="F2F2F2" w:themeFill="background1" w:themeFillShade="F2"/>
          </w:tcPr>
          <w:p w14:paraId="280B08E5" w14:textId="1E8D94AA" w:rsidR="00F013FC" w:rsidRDefault="00000000" w:rsidP="00F013FC">
            <w:pPr>
              <w:jc w:val="center"/>
              <w:rPr>
                <w:lang w:eastAsia="en-CA"/>
              </w:rPr>
            </w:pPr>
            <w:sdt>
              <w:sdtPr>
                <w:rPr>
                  <w:lang w:eastAsia="en-CA"/>
                </w:rPr>
                <w:id w:val="-997882113"/>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4A60FEE0" w14:textId="59B819FA" w:rsidR="00F013FC" w:rsidRDefault="00000000" w:rsidP="00F013FC">
            <w:pPr>
              <w:jc w:val="center"/>
              <w:rPr>
                <w:lang w:eastAsia="en-CA"/>
              </w:rPr>
            </w:pPr>
            <w:sdt>
              <w:sdtPr>
                <w:rPr>
                  <w:lang w:eastAsia="en-CA"/>
                </w:rPr>
                <w:id w:val="-1448842179"/>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061EAE5F" w14:textId="77777777" w:rsidR="00F013FC" w:rsidRDefault="00F013FC" w:rsidP="00F013FC">
            <w:pPr>
              <w:jc w:val="center"/>
              <w:rPr>
                <w:lang w:eastAsia="en-CA"/>
              </w:rPr>
            </w:pPr>
          </w:p>
        </w:tc>
        <w:tc>
          <w:tcPr>
            <w:tcW w:w="3288" w:type="dxa"/>
            <w:shd w:val="clear" w:color="auto" w:fill="F2F2F2" w:themeFill="background1" w:themeFillShade="F2"/>
          </w:tcPr>
          <w:p w14:paraId="62142191" w14:textId="5C3A4BBF" w:rsidR="00F013FC" w:rsidRDefault="00F013FC" w:rsidP="00F013FC">
            <w:pPr>
              <w:rPr>
                <w:lang w:eastAsia="en-CA"/>
              </w:rPr>
            </w:pPr>
            <w:r w:rsidRPr="00954E8D">
              <w:t>Booster 6 part of VIS 6 circuit</w:t>
            </w:r>
          </w:p>
        </w:tc>
      </w:tr>
      <w:tr w:rsidR="00F013FC" w14:paraId="5FB543AF" w14:textId="77777777" w:rsidTr="00DD2645">
        <w:tc>
          <w:tcPr>
            <w:tcW w:w="3060" w:type="dxa"/>
            <w:shd w:val="clear" w:color="auto" w:fill="F2F2F2" w:themeFill="background1" w:themeFillShade="F2"/>
          </w:tcPr>
          <w:p w14:paraId="163AC1F9" w14:textId="1F9F0F4A" w:rsidR="00F013FC" w:rsidRDefault="00F013FC" w:rsidP="00F013FC">
            <w:pPr>
              <w:rPr>
                <w:lang w:eastAsia="en-CA"/>
              </w:rPr>
            </w:pPr>
            <w:r w:rsidRPr="00E75D62">
              <w:t>VIS 7</w:t>
            </w:r>
          </w:p>
        </w:tc>
        <w:tc>
          <w:tcPr>
            <w:tcW w:w="907" w:type="dxa"/>
            <w:shd w:val="clear" w:color="auto" w:fill="F2F2F2" w:themeFill="background1" w:themeFillShade="F2"/>
            <w:vAlign w:val="center"/>
          </w:tcPr>
          <w:p w14:paraId="67302594" w14:textId="77777777" w:rsidR="00F013FC" w:rsidRDefault="00F013FC" w:rsidP="00F013FC">
            <w:pPr>
              <w:rPr>
                <w:lang w:eastAsia="en-CA"/>
              </w:rPr>
            </w:pPr>
          </w:p>
        </w:tc>
        <w:tc>
          <w:tcPr>
            <w:tcW w:w="686" w:type="dxa"/>
            <w:shd w:val="clear" w:color="auto" w:fill="F2F2F2" w:themeFill="background1" w:themeFillShade="F2"/>
          </w:tcPr>
          <w:p w14:paraId="3D1E7A7A" w14:textId="7A94FE2E"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554D80BF" w14:textId="77777777" w:rsidR="00F013FC" w:rsidRDefault="00F013FC" w:rsidP="00F013FC">
            <w:pPr>
              <w:jc w:val="center"/>
              <w:rPr>
                <w:lang w:eastAsia="en-CA"/>
              </w:rPr>
            </w:pPr>
          </w:p>
        </w:tc>
        <w:tc>
          <w:tcPr>
            <w:tcW w:w="1101" w:type="dxa"/>
            <w:shd w:val="clear" w:color="auto" w:fill="F2F2F2" w:themeFill="background1" w:themeFillShade="F2"/>
          </w:tcPr>
          <w:p w14:paraId="195104D8" w14:textId="6BA8A37F" w:rsidR="00F013FC" w:rsidRDefault="00F013FC" w:rsidP="00F013FC">
            <w:pPr>
              <w:jc w:val="center"/>
              <w:rPr>
                <w:lang w:eastAsia="en-CA"/>
              </w:rPr>
            </w:pPr>
            <w:r w:rsidRPr="00B707BD">
              <w:t>VIS 7</w:t>
            </w:r>
          </w:p>
        </w:tc>
        <w:tc>
          <w:tcPr>
            <w:tcW w:w="850" w:type="dxa"/>
            <w:shd w:val="clear" w:color="auto" w:fill="F2F2F2" w:themeFill="background1" w:themeFillShade="F2"/>
            <w:vAlign w:val="center"/>
          </w:tcPr>
          <w:p w14:paraId="543383B2" w14:textId="1170B714" w:rsidR="00F013FC" w:rsidRDefault="00F013FC" w:rsidP="00F013FC">
            <w:pPr>
              <w:jc w:val="center"/>
              <w:rPr>
                <w:lang w:eastAsia="en-CA"/>
              </w:rPr>
            </w:pPr>
          </w:p>
        </w:tc>
        <w:tc>
          <w:tcPr>
            <w:tcW w:w="448" w:type="dxa"/>
            <w:shd w:val="clear" w:color="auto" w:fill="F2F2F2" w:themeFill="background1" w:themeFillShade="F2"/>
          </w:tcPr>
          <w:p w14:paraId="57502A77" w14:textId="13896549" w:rsidR="00F013FC" w:rsidRDefault="00000000" w:rsidP="00F013FC">
            <w:pPr>
              <w:jc w:val="center"/>
              <w:rPr>
                <w:lang w:eastAsia="en-CA"/>
              </w:rPr>
            </w:pPr>
            <w:sdt>
              <w:sdtPr>
                <w:rPr>
                  <w:lang w:eastAsia="en-CA"/>
                </w:rPr>
                <w:id w:val="-1696924758"/>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3979F92A" w14:textId="77777777" w:rsidR="00F013FC" w:rsidRDefault="00F013FC" w:rsidP="00F013FC">
            <w:pPr>
              <w:jc w:val="center"/>
              <w:rPr>
                <w:lang w:eastAsia="en-CA"/>
              </w:rPr>
            </w:pPr>
          </w:p>
        </w:tc>
        <w:tc>
          <w:tcPr>
            <w:tcW w:w="448" w:type="dxa"/>
            <w:shd w:val="clear" w:color="auto" w:fill="F2F2F2" w:themeFill="background1" w:themeFillShade="F2"/>
            <w:vAlign w:val="center"/>
          </w:tcPr>
          <w:p w14:paraId="1758833F" w14:textId="77777777" w:rsidR="00F013FC" w:rsidRDefault="00F013FC" w:rsidP="00F013FC">
            <w:pPr>
              <w:jc w:val="center"/>
              <w:rPr>
                <w:lang w:eastAsia="en-CA"/>
              </w:rPr>
            </w:pPr>
          </w:p>
        </w:tc>
        <w:tc>
          <w:tcPr>
            <w:tcW w:w="448" w:type="dxa"/>
            <w:shd w:val="clear" w:color="auto" w:fill="F2F2F2" w:themeFill="background1" w:themeFillShade="F2"/>
          </w:tcPr>
          <w:p w14:paraId="39AFCA33" w14:textId="308E0334" w:rsidR="00F013FC" w:rsidRDefault="00000000" w:rsidP="00F013FC">
            <w:pPr>
              <w:jc w:val="center"/>
              <w:rPr>
                <w:lang w:eastAsia="en-CA"/>
              </w:rPr>
            </w:pPr>
            <w:sdt>
              <w:sdtPr>
                <w:rPr>
                  <w:lang w:eastAsia="en-CA"/>
                </w:rPr>
                <w:id w:val="1897475566"/>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27ECD6DA" w14:textId="079696B8" w:rsidR="00F013FC" w:rsidRDefault="00000000" w:rsidP="00F013FC">
            <w:pPr>
              <w:jc w:val="center"/>
              <w:rPr>
                <w:lang w:eastAsia="en-CA"/>
              </w:rPr>
            </w:pPr>
            <w:sdt>
              <w:sdtPr>
                <w:rPr>
                  <w:lang w:eastAsia="en-CA"/>
                </w:rPr>
                <w:id w:val="227734348"/>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43FB383F" w14:textId="77777777" w:rsidR="00F013FC" w:rsidRDefault="00F013FC" w:rsidP="00F013FC">
            <w:pPr>
              <w:jc w:val="center"/>
              <w:rPr>
                <w:lang w:eastAsia="en-CA"/>
              </w:rPr>
            </w:pPr>
          </w:p>
        </w:tc>
        <w:tc>
          <w:tcPr>
            <w:tcW w:w="3288" w:type="dxa"/>
            <w:shd w:val="clear" w:color="auto" w:fill="F2F2F2" w:themeFill="background1" w:themeFillShade="F2"/>
          </w:tcPr>
          <w:p w14:paraId="17A99491" w14:textId="77777777" w:rsidR="00F013FC" w:rsidRDefault="00F013FC" w:rsidP="00F013FC">
            <w:pPr>
              <w:rPr>
                <w:lang w:eastAsia="en-CA"/>
              </w:rPr>
            </w:pPr>
          </w:p>
        </w:tc>
      </w:tr>
      <w:tr w:rsidR="00F013FC" w14:paraId="27A91D14" w14:textId="77777777" w:rsidTr="00DD2645">
        <w:tc>
          <w:tcPr>
            <w:tcW w:w="3060" w:type="dxa"/>
            <w:shd w:val="clear" w:color="auto" w:fill="F2F2F2" w:themeFill="background1" w:themeFillShade="F2"/>
          </w:tcPr>
          <w:p w14:paraId="47F27594" w14:textId="6ED03729" w:rsidR="00F013FC" w:rsidRDefault="00F013FC" w:rsidP="00F013FC">
            <w:pPr>
              <w:rPr>
                <w:lang w:eastAsia="en-CA"/>
              </w:rPr>
            </w:pPr>
            <w:r w:rsidRPr="00E75D62">
              <w:t>VIS 8 – corridor ceiling by CRU 124</w:t>
            </w:r>
          </w:p>
        </w:tc>
        <w:tc>
          <w:tcPr>
            <w:tcW w:w="907" w:type="dxa"/>
            <w:shd w:val="clear" w:color="auto" w:fill="F2F2F2" w:themeFill="background1" w:themeFillShade="F2"/>
            <w:vAlign w:val="center"/>
          </w:tcPr>
          <w:p w14:paraId="3B9582E9" w14:textId="77777777" w:rsidR="00F013FC" w:rsidRDefault="00F013FC" w:rsidP="00F013FC">
            <w:pPr>
              <w:rPr>
                <w:lang w:eastAsia="en-CA"/>
              </w:rPr>
            </w:pPr>
          </w:p>
        </w:tc>
        <w:tc>
          <w:tcPr>
            <w:tcW w:w="686" w:type="dxa"/>
            <w:shd w:val="clear" w:color="auto" w:fill="F2F2F2" w:themeFill="background1" w:themeFillShade="F2"/>
          </w:tcPr>
          <w:p w14:paraId="71CBFDCE" w14:textId="40E81BB4"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39D4CDE2" w14:textId="77777777" w:rsidR="00F013FC" w:rsidRDefault="00F013FC" w:rsidP="00F013FC">
            <w:pPr>
              <w:jc w:val="center"/>
              <w:rPr>
                <w:lang w:eastAsia="en-CA"/>
              </w:rPr>
            </w:pPr>
          </w:p>
        </w:tc>
        <w:tc>
          <w:tcPr>
            <w:tcW w:w="1101" w:type="dxa"/>
            <w:shd w:val="clear" w:color="auto" w:fill="F2F2F2" w:themeFill="background1" w:themeFillShade="F2"/>
          </w:tcPr>
          <w:p w14:paraId="33EB2F4B" w14:textId="3F952916" w:rsidR="00F013FC" w:rsidRDefault="00F013FC" w:rsidP="00F013FC">
            <w:pPr>
              <w:jc w:val="center"/>
              <w:rPr>
                <w:lang w:eastAsia="en-CA"/>
              </w:rPr>
            </w:pPr>
            <w:r w:rsidRPr="00B707BD">
              <w:t>VIS 8</w:t>
            </w:r>
          </w:p>
        </w:tc>
        <w:tc>
          <w:tcPr>
            <w:tcW w:w="850" w:type="dxa"/>
            <w:shd w:val="clear" w:color="auto" w:fill="F2F2F2" w:themeFill="background1" w:themeFillShade="F2"/>
            <w:vAlign w:val="center"/>
          </w:tcPr>
          <w:p w14:paraId="60822211" w14:textId="2C2C34F0" w:rsidR="00F013FC" w:rsidRDefault="00F013FC" w:rsidP="00F013FC">
            <w:pPr>
              <w:jc w:val="center"/>
              <w:rPr>
                <w:lang w:eastAsia="en-CA"/>
              </w:rPr>
            </w:pPr>
          </w:p>
        </w:tc>
        <w:tc>
          <w:tcPr>
            <w:tcW w:w="448" w:type="dxa"/>
            <w:shd w:val="clear" w:color="auto" w:fill="F2F2F2" w:themeFill="background1" w:themeFillShade="F2"/>
          </w:tcPr>
          <w:p w14:paraId="7B61CD80" w14:textId="188E51EF" w:rsidR="00F013FC" w:rsidRDefault="00000000" w:rsidP="00F013FC">
            <w:pPr>
              <w:jc w:val="center"/>
              <w:rPr>
                <w:lang w:eastAsia="en-CA"/>
              </w:rPr>
            </w:pPr>
            <w:sdt>
              <w:sdtPr>
                <w:rPr>
                  <w:lang w:eastAsia="en-CA"/>
                </w:rPr>
                <w:id w:val="838740691"/>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721593D8" w14:textId="77777777" w:rsidR="00F013FC" w:rsidRDefault="00F013FC" w:rsidP="00F013FC">
            <w:pPr>
              <w:jc w:val="center"/>
              <w:rPr>
                <w:lang w:eastAsia="en-CA"/>
              </w:rPr>
            </w:pPr>
          </w:p>
        </w:tc>
        <w:tc>
          <w:tcPr>
            <w:tcW w:w="448" w:type="dxa"/>
            <w:shd w:val="clear" w:color="auto" w:fill="F2F2F2" w:themeFill="background1" w:themeFillShade="F2"/>
            <w:vAlign w:val="center"/>
          </w:tcPr>
          <w:p w14:paraId="40D5B87C" w14:textId="77777777" w:rsidR="00F013FC" w:rsidRDefault="00F013FC" w:rsidP="00F013FC">
            <w:pPr>
              <w:jc w:val="center"/>
              <w:rPr>
                <w:lang w:eastAsia="en-CA"/>
              </w:rPr>
            </w:pPr>
          </w:p>
        </w:tc>
        <w:tc>
          <w:tcPr>
            <w:tcW w:w="448" w:type="dxa"/>
            <w:shd w:val="clear" w:color="auto" w:fill="F2F2F2" w:themeFill="background1" w:themeFillShade="F2"/>
          </w:tcPr>
          <w:p w14:paraId="62133FFE" w14:textId="02578FAC" w:rsidR="00F013FC" w:rsidRDefault="00000000" w:rsidP="00F013FC">
            <w:pPr>
              <w:jc w:val="center"/>
              <w:rPr>
                <w:lang w:eastAsia="en-CA"/>
              </w:rPr>
            </w:pPr>
            <w:sdt>
              <w:sdtPr>
                <w:rPr>
                  <w:lang w:eastAsia="en-CA"/>
                </w:rPr>
                <w:id w:val="-1506120441"/>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178AD00A" w14:textId="065EA1B1" w:rsidR="00F013FC" w:rsidRDefault="00000000" w:rsidP="00F013FC">
            <w:pPr>
              <w:jc w:val="center"/>
              <w:rPr>
                <w:lang w:eastAsia="en-CA"/>
              </w:rPr>
            </w:pPr>
            <w:sdt>
              <w:sdtPr>
                <w:rPr>
                  <w:lang w:eastAsia="en-CA"/>
                </w:rPr>
                <w:id w:val="1849817912"/>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435BBE2A" w14:textId="77777777" w:rsidR="00F013FC" w:rsidRDefault="00F013FC" w:rsidP="00F013FC">
            <w:pPr>
              <w:jc w:val="center"/>
              <w:rPr>
                <w:lang w:eastAsia="en-CA"/>
              </w:rPr>
            </w:pPr>
          </w:p>
        </w:tc>
        <w:tc>
          <w:tcPr>
            <w:tcW w:w="3288" w:type="dxa"/>
            <w:shd w:val="clear" w:color="auto" w:fill="F2F2F2" w:themeFill="background1" w:themeFillShade="F2"/>
          </w:tcPr>
          <w:p w14:paraId="319B2361" w14:textId="4378C770" w:rsidR="00F013FC" w:rsidRDefault="00F013FC" w:rsidP="00F013FC">
            <w:pPr>
              <w:rPr>
                <w:lang w:eastAsia="en-CA"/>
              </w:rPr>
            </w:pPr>
            <w:r w:rsidRPr="00954E8D">
              <w:t>.</w:t>
            </w:r>
          </w:p>
        </w:tc>
      </w:tr>
      <w:tr w:rsidR="00F013FC" w14:paraId="03C654A9" w14:textId="77777777" w:rsidTr="00DD2645">
        <w:tc>
          <w:tcPr>
            <w:tcW w:w="3060" w:type="dxa"/>
            <w:shd w:val="clear" w:color="auto" w:fill="F2F2F2" w:themeFill="background1" w:themeFillShade="F2"/>
          </w:tcPr>
          <w:p w14:paraId="1DCD3DC4" w14:textId="0743A2C1" w:rsidR="00F013FC" w:rsidRDefault="00F013FC" w:rsidP="00F013FC">
            <w:pPr>
              <w:rPr>
                <w:lang w:eastAsia="en-CA"/>
              </w:rPr>
            </w:pPr>
            <w:r w:rsidRPr="00E75D62">
              <w:t>VIS 9 – CRU 118 #2 sprinkler rm</w:t>
            </w:r>
          </w:p>
        </w:tc>
        <w:tc>
          <w:tcPr>
            <w:tcW w:w="907" w:type="dxa"/>
            <w:shd w:val="clear" w:color="auto" w:fill="F2F2F2" w:themeFill="background1" w:themeFillShade="F2"/>
            <w:vAlign w:val="center"/>
          </w:tcPr>
          <w:p w14:paraId="65C75634" w14:textId="77777777" w:rsidR="00F013FC" w:rsidRDefault="00F013FC" w:rsidP="00F013FC">
            <w:pPr>
              <w:rPr>
                <w:lang w:eastAsia="en-CA"/>
              </w:rPr>
            </w:pPr>
          </w:p>
        </w:tc>
        <w:tc>
          <w:tcPr>
            <w:tcW w:w="686" w:type="dxa"/>
            <w:shd w:val="clear" w:color="auto" w:fill="F2F2F2" w:themeFill="background1" w:themeFillShade="F2"/>
          </w:tcPr>
          <w:p w14:paraId="2B42E61A" w14:textId="237B9EEF"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40824BC9" w14:textId="77777777" w:rsidR="00F013FC" w:rsidRDefault="00F013FC" w:rsidP="00F013FC">
            <w:pPr>
              <w:jc w:val="center"/>
              <w:rPr>
                <w:lang w:eastAsia="en-CA"/>
              </w:rPr>
            </w:pPr>
          </w:p>
        </w:tc>
        <w:tc>
          <w:tcPr>
            <w:tcW w:w="1101" w:type="dxa"/>
            <w:shd w:val="clear" w:color="auto" w:fill="F2F2F2" w:themeFill="background1" w:themeFillShade="F2"/>
          </w:tcPr>
          <w:p w14:paraId="61A23DC7" w14:textId="585604D6" w:rsidR="00F013FC" w:rsidRDefault="00F013FC" w:rsidP="00F013FC">
            <w:pPr>
              <w:jc w:val="center"/>
              <w:rPr>
                <w:lang w:eastAsia="en-CA"/>
              </w:rPr>
            </w:pPr>
            <w:r w:rsidRPr="00B707BD">
              <w:t>VIS 9</w:t>
            </w:r>
          </w:p>
        </w:tc>
        <w:tc>
          <w:tcPr>
            <w:tcW w:w="850" w:type="dxa"/>
            <w:shd w:val="clear" w:color="auto" w:fill="F2F2F2" w:themeFill="background1" w:themeFillShade="F2"/>
            <w:vAlign w:val="center"/>
          </w:tcPr>
          <w:p w14:paraId="2828DA61" w14:textId="36F79748" w:rsidR="00F013FC" w:rsidRDefault="00F013FC" w:rsidP="00F013FC">
            <w:pPr>
              <w:jc w:val="center"/>
              <w:rPr>
                <w:lang w:eastAsia="en-CA"/>
              </w:rPr>
            </w:pPr>
          </w:p>
        </w:tc>
        <w:tc>
          <w:tcPr>
            <w:tcW w:w="448" w:type="dxa"/>
            <w:shd w:val="clear" w:color="auto" w:fill="F2F2F2" w:themeFill="background1" w:themeFillShade="F2"/>
          </w:tcPr>
          <w:p w14:paraId="424E81F9" w14:textId="14876381" w:rsidR="00F013FC" w:rsidRDefault="00000000" w:rsidP="00F013FC">
            <w:pPr>
              <w:jc w:val="center"/>
              <w:rPr>
                <w:lang w:eastAsia="en-CA"/>
              </w:rPr>
            </w:pPr>
            <w:sdt>
              <w:sdtPr>
                <w:rPr>
                  <w:lang w:eastAsia="en-CA"/>
                </w:rPr>
                <w:id w:val="1305734558"/>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58DCF2EA" w14:textId="77777777" w:rsidR="00F013FC" w:rsidRDefault="00F013FC" w:rsidP="00F013FC">
            <w:pPr>
              <w:jc w:val="center"/>
              <w:rPr>
                <w:lang w:eastAsia="en-CA"/>
              </w:rPr>
            </w:pPr>
          </w:p>
        </w:tc>
        <w:tc>
          <w:tcPr>
            <w:tcW w:w="448" w:type="dxa"/>
            <w:shd w:val="clear" w:color="auto" w:fill="F2F2F2" w:themeFill="background1" w:themeFillShade="F2"/>
            <w:vAlign w:val="center"/>
          </w:tcPr>
          <w:p w14:paraId="2F5FE376" w14:textId="77777777" w:rsidR="00F013FC" w:rsidRDefault="00F013FC" w:rsidP="00F013FC">
            <w:pPr>
              <w:jc w:val="center"/>
              <w:rPr>
                <w:lang w:eastAsia="en-CA"/>
              </w:rPr>
            </w:pPr>
          </w:p>
        </w:tc>
        <w:tc>
          <w:tcPr>
            <w:tcW w:w="448" w:type="dxa"/>
            <w:shd w:val="clear" w:color="auto" w:fill="F2F2F2" w:themeFill="background1" w:themeFillShade="F2"/>
          </w:tcPr>
          <w:p w14:paraId="0CA5E14A" w14:textId="22A977D1" w:rsidR="00F013FC" w:rsidRDefault="00000000" w:rsidP="00F013FC">
            <w:pPr>
              <w:jc w:val="center"/>
              <w:rPr>
                <w:lang w:eastAsia="en-CA"/>
              </w:rPr>
            </w:pPr>
            <w:sdt>
              <w:sdtPr>
                <w:rPr>
                  <w:lang w:eastAsia="en-CA"/>
                </w:rPr>
                <w:id w:val="-396513434"/>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52C088EE" w14:textId="5225D729" w:rsidR="00F013FC" w:rsidRDefault="00000000" w:rsidP="00F013FC">
            <w:pPr>
              <w:jc w:val="center"/>
              <w:rPr>
                <w:lang w:eastAsia="en-CA"/>
              </w:rPr>
            </w:pPr>
            <w:sdt>
              <w:sdtPr>
                <w:rPr>
                  <w:lang w:eastAsia="en-CA"/>
                </w:rPr>
                <w:id w:val="-287665462"/>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3F520361" w14:textId="77777777" w:rsidR="00F013FC" w:rsidRDefault="00F013FC" w:rsidP="00F013FC">
            <w:pPr>
              <w:jc w:val="center"/>
              <w:rPr>
                <w:lang w:eastAsia="en-CA"/>
              </w:rPr>
            </w:pPr>
          </w:p>
        </w:tc>
        <w:tc>
          <w:tcPr>
            <w:tcW w:w="3288" w:type="dxa"/>
            <w:shd w:val="clear" w:color="auto" w:fill="F2F2F2" w:themeFill="background1" w:themeFillShade="F2"/>
          </w:tcPr>
          <w:p w14:paraId="48586FD0" w14:textId="77777777" w:rsidR="00F013FC" w:rsidRDefault="00F013FC" w:rsidP="00F013FC">
            <w:pPr>
              <w:rPr>
                <w:lang w:eastAsia="en-CA"/>
              </w:rPr>
            </w:pPr>
          </w:p>
        </w:tc>
      </w:tr>
      <w:tr w:rsidR="00F013FC" w14:paraId="6B800735" w14:textId="77777777" w:rsidTr="00DD2645">
        <w:tc>
          <w:tcPr>
            <w:tcW w:w="3060" w:type="dxa"/>
            <w:shd w:val="clear" w:color="auto" w:fill="F2F2F2" w:themeFill="background1" w:themeFillShade="F2"/>
          </w:tcPr>
          <w:p w14:paraId="6AAA7F8E" w14:textId="2576DFB7" w:rsidR="00F013FC" w:rsidRDefault="00F013FC" w:rsidP="00F013FC">
            <w:pPr>
              <w:rPr>
                <w:lang w:eastAsia="en-CA"/>
              </w:rPr>
            </w:pPr>
            <w:r w:rsidRPr="00E75D62">
              <w:t xml:space="preserve">VIS 10 </w:t>
            </w:r>
            <w:r w:rsidRPr="00E75D62">
              <w:rPr>
                <w:rFonts w:ascii="Cambria Math" w:hAnsi="Cambria Math" w:cs="Cambria Math"/>
              </w:rPr>
              <w:t>‐</w:t>
            </w:r>
          </w:p>
        </w:tc>
        <w:tc>
          <w:tcPr>
            <w:tcW w:w="907" w:type="dxa"/>
            <w:shd w:val="clear" w:color="auto" w:fill="F2F2F2" w:themeFill="background1" w:themeFillShade="F2"/>
            <w:vAlign w:val="center"/>
          </w:tcPr>
          <w:p w14:paraId="29EC5237" w14:textId="77777777" w:rsidR="00F013FC" w:rsidRDefault="00F013FC" w:rsidP="00F013FC">
            <w:pPr>
              <w:rPr>
                <w:lang w:eastAsia="en-CA"/>
              </w:rPr>
            </w:pPr>
          </w:p>
        </w:tc>
        <w:tc>
          <w:tcPr>
            <w:tcW w:w="686" w:type="dxa"/>
            <w:shd w:val="clear" w:color="auto" w:fill="F2F2F2" w:themeFill="background1" w:themeFillShade="F2"/>
          </w:tcPr>
          <w:p w14:paraId="6A1AC379" w14:textId="588D08CB"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1FC9DB57" w14:textId="77777777" w:rsidR="00F013FC" w:rsidRDefault="00F013FC" w:rsidP="00F013FC">
            <w:pPr>
              <w:jc w:val="center"/>
              <w:rPr>
                <w:lang w:eastAsia="en-CA"/>
              </w:rPr>
            </w:pPr>
          </w:p>
        </w:tc>
        <w:tc>
          <w:tcPr>
            <w:tcW w:w="1101" w:type="dxa"/>
            <w:shd w:val="clear" w:color="auto" w:fill="F2F2F2" w:themeFill="background1" w:themeFillShade="F2"/>
          </w:tcPr>
          <w:p w14:paraId="1DF05F0A" w14:textId="77046965" w:rsidR="00F013FC" w:rsidRDefault="00F013FC" w:rsidP="00F013FC">
            <w:pPr>
              <w:jc w:val="center"/>
              <w:rPr>
                <w:lang w:eastAsia="en-CA"/>
              </w:rPr>
            </w:pPr>
            <w:r w:rsidRPr="00B707BD">
              <w:t>VIS10</w:t>
            </w:r>
          </w:p>
        </w:tc>
        <w:tc>
          <w:tcPr>
            <w:tcW w:w="850" w:type="dxa"/>
            <w:shd w:val="clear" w:color="auto" w:fill="F2F2F2" w:themeFill="background1" w:themeFillShade="F2"/>
            <w:vAlign w:val="center"/>
          </w:tcPr>
          <w:p w14:paraId="297AD295" w14:textId="5373728E" w:rsidR="00F013FC" w:rsidRDefault="00F013FC" w:rsidP="00F013FC">
            <w:pPr>
              <w:jc w:val="center"/>
              <w:rPr>
                <w:lang w:eastAsia="en-CA"/>
              </w:rPr>
            </w:pPr>
          </w:p>
        </w:tc>
        <w:tc>
          <w:tcPr>
            <w:tcW w:w="448" w:type="dxa"/>
            <w:shd w:val="clear" w:color="auto" w:fill="F2F2F2" w:themeFill="background1" w:themeFillShade="F2"/>
          </w:tcPr>
          <w:p w14:paraId="67ED70B3" w14:textId="735496FD" w:rsidR="00F013FC" w:rsidRDefault="00000000" w:rsidP="00F013FC">
            <w:pPr>
              <w:jc w:val="center"/>
              <w:rPr>
                <w:lang w:eastAsia="en-CA"/>
              </w:rPr>
            </w:pPr>
            <w:sdt>
              <w:sdtPr>
                <w:rPr>
                  <w:lang w:eastAsia="en-CA"/>
                </w:rPr>
                <w:id w:val="1375816243"/>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1B096350" w14:textId="77777777" w:rsidR="00F013FC" w:rsidRDefault="00F013FC" w:rsidP="00F013FC">
            <w:pPr>
              <w:jc w:val="center"/>
              <w:rPr>
                <w:lang w:eastAsia="en-CA"/>
              </w:rPr>
            </w:pPr>
          </w:p>
        </w:tc>
        <w:tc>
          <w:tcPr>
            <w:tcW w:w="448" w:type="dxa"/>
            <w:shd w:val="clear" w:color="auto" w:fill="F2F2F2" w:themeFill="background1" w:themeFillShade="F2"/>
            <w:vAlign w:val="center"/>
          </w:tcPr>
          <w:p w14:paraId="5233B733" w14:textId="77777777" w:rsidR="00F013FC" w:rsidRDefault="00F013FC" w:rsidP="00F013FC">
            <w:pPr>
              <w:jc w:val="center"/>
              <w:rPr>
                <w:lang w:eastAsia="en-CA"/>
              </w:rPr>
            </w:pPr>
          </w:p>
        </w:tc>
        <w:tc>
          <w:tcPr>
            <w:tcW w:w="448" w:type="dxa"/>
            <w:shd w:val="clear" w:color="auto" w:fill="F2F2F2" w:themeFill="background1" w:themeFillShade="F2"/>
          </w:tcPr>
          <w:p w14:paraId="2507EFC7" w14:textId="7122A2EA" w:rsidR="00F013FC" w:rsidRDefault="00000000" w:rsidP="00F013FC">
            <w:pPr>
              <w:jc w:val="center"/>
              <w:rPr>
                <w:lang w:eastAsia="en-CA"/>
              </w:rPr>
            </w:pPr>
            <w:sdt>
              <w:sdtPr>
                <w:rPr>
                  <w:lang w:eastAsia="en-CA"/>
                </w:rPr>
                <w:id w:val="-1261748149"/>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3C866D60" w14:textId="264D3197" w:rsidR="00F013FC" w:rsidRDefault="00000000" w:rsidP="00F013FC">
            <w:pPr>
              <w:jc w:val="center"/>
              <w:rPr>
                <w:lang w:eastAsia="en-CA"/>
              </w:rPr>
            </w:pPr>
            <w:sdt>
              <w:sdtPr>
                <w:rPr>
                  <w:lang w:eastAsia="en-CA"/>
                </w:rPr>
                <w:id w:val="561460098"/>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0C1ECBAD" w14:textId="77777777" w:rsidR="00F013FC" w:rsidRDefault="00F013FC" w:rsidP="00F013FC">
            <w:pPr>
              <w:jc w:val="center"/>
              <w:rPr>
                <w:lang w:eastAsia="en-CA"/>
              </w:rPr>
            </w:pPr>
          </w:p>
        </w:tc>
        <w:tc>
          <w:tcPr>
            <w:tcW w:w="3288" w:type="dxa"/>
            <w:shd w:val="clear" w:color="auto" w:fill="F2F2F2" w:themeFill="background1" w:themeFillShade="F2"/>
          </w:tcPr>
          <w:p w14:paraId="1478707C" w14:textId="77777777" w:rsidR="00F013FC" w:rsidRDefault="00F013FC" w:rsidP="00F013FC">
            <w:pPr>
              <w:rPr>
                <w:lang w:eastAsia="en-CA"/>
              </w:rPr>
            </w:pPr>
          </w:p>
        </w:tc>
      </w:tr>
      <w:tr w:rsidR="00F013FC" w14:paraId="0CE52969" w14:textId="77777777" w:rsidTr="00DD2645">
        <w:tc>
          <w:tcPr>
            <w:tcW w:w="3060" w:type="dxa"/>
            <w:shd w:val="clear" w:color="auto" w:fill="F2F2F2" w:themeFill="background1" w:themeFillShade="F2"/>
          </w:tcPr>
          <w:p w14:paraId="761FB8FC" w14:textId="5C7125E1" w:rsidR="00F013FC" w:rsidRPr="00BB1B7F" w:rsidRDefault="00F013FC" w:rsidP="00F013FC">
            <w:r w:rsidRPr="00E75D62">
              <w:t>VIS 11</w:t>
            </w:r>
            <w:r w:rsidRPr="00E75D62">
              <w:rPr>
                <w:rFonts w:ascii="Cambria Math" w:hAnsi="Cambria Math" w:cs="Cambria Math"/>
              </w:rPr>
              <w:t>‐</w:t>
            </w:r>
            <w:r w:rsidRPr="00E75D62">
              <w:t xml:space="preserve"> </w:t>
            </w:r>
            <w:r w:rsidRPr="00E75D62">
              <w:rPr>
                <w:rFonts w:ascii="Cambria Math" w:hAnsi="Cambria Math" w:cs="Cambria Math"/>
              </w:rPr>
              <w:t>‐</w:t>
            </w:r>
            <w:r w:rsidRPr="00E75D62">
              <w:t xml:space="preserve"> corridor ceiling by CRU 216</w:t>
            </w:r>
          </w:p>
        </w:tc>
        <w:tc>
          <w:tcPr>
            <w:tcW w:w="907" w:type="dxa"/>
            <w:shd w:val="clear" w:color="auto" w:fill="F2F2F2" w:themeFill="background1" w:themeFillShade="F2"/>
            <w:vAlign w:val="center"/>
          </w:tcPr>
          <w:p w14:paraId="3A089A7A" w14:textId="77777777" w:rsidR="00F013FC" w:rsidRDefault="00F013FC" w:rsidP="00F013FC">
            <w:pPr>
              <w:rPr>
                <w:lang w:eastAsia="en-CA"/>
              </w:rPr>
            </w:pPr>
          </w:p>
        </w:tc>
        <w:tc>
          <w:tcPr>
            <w:tcW w:w="686" w:type="dxa"/>
            <w:shd w:val="clear" w:color="auto" w:fill="F2F2F2" w:themeFill="background1" w:themeFillShade="F2"/>
          </w:tcPr>
          <w:p w14:paraId="771B08C4" w14:textId="35974903" w:rsidR="00F013FC" w:rsidRDefault="00F013FC" w:rsidP="00F013FC">
            <w:pPr>
              <w:jc w:val="center"/>
              <w:rPr>
                <w:lang w:eastAsia="en-CA"/>
              </w:rPr>
            </w:pPr>
            <w:r w:rsidRPr="002B24FE">
              <w:t>EOL</w:t>
            </w:r>
          </w:p>
        </w:tc>
        <w:tc>
          <w:tcPr>
            <w:tcW w:w="667" w:type="dxa"/>
            <w:shd w:val="clear" w:color="auto" w:fill="F2F2F2" w:themeFill="background1" w:themeFillShade="F2"/>
            <w:vAlign w:val="center"/>
          </w:tcPr>
          <w:p w14:paraId="632C4E39" w14:textId="77777777" w:rsidR="00F013FC" w:rsidRDefault="00F013FC" w:rsidP="00F013FC">
            <w:pPr>
              <w:jc w:val="center"/>
              <w:rPr>
                <w:lang w:eastAsia="en-CA"/>
              </w:rPr>
            </w:pPr>
          </w:p>
        </w:tc>
        <w:tc>
          <w:tcPr>
            <w:tcW w:w="1101" w:type="dxa"/>
            <w:shd w:val="clear" w:color="auto" w:fill="F2F2F2" w:themeFill="background1" w:themeFillShade="F2"/>
          </w:tcPr>
          <w:p w14:paraId="35C1C6D6" w14:textId="7F4C37DB" w:rsidR="00F013FC" w:rsidRDefault="00F013FC" w:rsidP="00F013FC">
            <w:pPr>
              <w:jc w:val="center"/>
              <w:rPr>
                <w:lang w:eastAsia="en-CA"/>
              </w:rPr>
            </w:pPr>
            <w:r w:rsidRPr="00B707BD">
              <w:t>VIS11</w:t>
            </w:r>
          </w:p>
        </w:tc>
        <w:tc>
          <w:tcPr>
            <w:tcW w:w="850" w:type="dxa"/>
            <w:shd w:val="clear" w:color="auto" w:fill="F2F2F2" w:themeFill="background1" w:themeFillShade="F2"/>
            <w:vAlign w:val="center"/>
          </w:tcPr>
          <w:p w14:paraId="65F5C952" w14:textId="0EFEA3C8" w:rsidR="00F013FC" w:rsidRDefault="00F013FC" w:rsidP="00F013FC">
            <w:pPr>
              <w:jc w:val="center"/>
              <w:rPr>
                <w:lang w:eastAsia="en-CA"/>
              </w:rPr>
            </w:pPr>
          </w:p>
        </w:tc>
        <w:tc>
          <w:tcPr>
            <w:tcW w:w="448" w:type="dxa"/>
            <w:shd w:val="clear" w:color="auto" w:fill="F2F2F2" w:themeFill="background1" w:themeFillShade="F2"/>
          </w:tcPr>
          <w:p w14:paraId="213936DE" w14:textId="27CA02A7" w:rsidR="00F013FC" w:rsidRDefault="00000000" w:rsidP="00F013FC">
            <w:pPr>
              <w:jc w:val="center"/>
              <w:rPr>
                <w:lang w:eastAsia="en-CA"/>
              </w:rPr>
            </w:pPr>
            <w:sdt>
              <w:sdtPr>
                <w:rPr>
                  <w:lang w:eastAsia="en-CA"/>
                </w:rPr>
                <w:id w:val="509798090"/>
                <w14:checkbox>
                  <w14:checked w14:val="1"/>
                  <w14:checkedState w14:val="0050" w14:font="Wingdings 2"/>
                  <w14:uncheckedState w14:val="0020" w14:font="Wingdings 2"/>
                </w14:checkbox>
              </w:sdtPr>
              <w:sdtContent>
                <w:r w:rsidR="00F013FC" w:rsidRPr="002A3FC1">
                  <w:rPr>
                    <w:lang w:eastAsia="en-CA"/>
                  </w:rPr>
                  <w:sym w:font="Wingdings 2" w:char="F050"/>
                </w:r>
              </w:sdtContent>
            </w:sdt>
          </w:p>
        </w:tc>
        <w:tc>
          <w:tcPr>
            <w:tcW w:w="1101" w:type="dxa"/>
            <w:shd w:val="clear" w:color="auto" w:fill="F2F2F2" w:themeFill="background1" w:themeFillShade="F2"/>
            <w:vAlign w:val="center"/>
          </w:tcPr>
          <w:p w14:paraId="2AFAA197" w14:textId="77777777" w:rsidR="00F013FC" w:rsidRDefault="00F013FC" w:rsidP="00F013FC">
            <w:pPr>
              <w:jc w:val="center"/>
              <w:rPr>
                <w:lang w:eastAsia="en-CA"/>
              </w:rPr>
            </w:pPr>
          </w:p>
        </w:tc>
        <w:tc>
          <w:tcPr>
            <w:tcW w:w="448" w:type="dxa"/>
            <w:shd w:val="clear" w:color="auto" w:fill="F2F2F2" w:themeFill="background1" w:themeFillShade="F2"/>
            <w:vAlign w:val="center"/>
          </w:tcPr>
          <w:p w14:paraId="6C15E782" w14:textId="77777777" w:rsidR="00F013FC" w:rsidRDefault="00F013FC" w:rsidP="00F013FC">
            <w:pPr>
              <w:jc w:val="center"/>
              <w:rPr>
                <w:lang w:eastAsia="en-CA"/>
              </w:rPr>
            </w:pPr>
          </w:p>
        </w:tc>
        <w:tc>
          <w:tcPr>
            <w:tcW w:w="448" w:type="dxa"/>
            <w:shd w:val="clear" w:color="auto" w:fill="F2F2F2" w:themeFill="background1" w:themeFillShade="F2"/>
          </w:tcPr>
          <w:p w14:paraId="1F5F5546" w14:textId="78513DF4" w:rsidR="00F013FC" w:rsidRDefault="00000000" w:rsidP="00F013FC">
            <w:pPr>
              <w:jc w:val="center"/>
              <w:rPr>
                <w:lang w:eastAsia="en-CA"/>
              </w:rPr>
            </w:pPr>
            <w:sdt>
              <w:sdtPr>
                <w:rPr>
                  <w:lang w:eastAsia="en-CA"/>
                </w:rPr>
                <w:id w:val="-1314798550"/>
                <w14:checkbox>
                  <w14:checked w14:val="1"/>
                  <w14:checkedState w14:val="0050" w14:font="Wingdings 2"/>
                  <w14:uncheckedState w14:val="0020" w14:font="Wingdings 2"/>
                </w14:checkbox>
              </w:sdtPr>
              <w:sdtContent>
                <w:r w:rsidR="00F013FC" w:rsidRPr="00AD75B7">
                  <w:rPr>
                    <w:lang w:eastAsia="en-CA"/>
                  </w:rPr>
                  <w:sym w:font="Wingdings 2" w:char="F050"/>
                </w:r>
              </w:sdtContent>
            </w:sdt>
          </w:p>
        </w:tc>
        <w:tc>
          <w:tcPr>
            <w:tcW w:w="423" w:type="dxa"/>
            <w:shd w:val="clear" w:color="auto" w:fill="F2F2F2" w:themeFill="background1" w:themeFillShade="F2"/>
          </w:tcPr>
          <w:p w14:paraId="27571966" w14:textId="3CA62145" w:rsidR="00F013FC" w:rsidRDefault="00000000" w:rsidP="00F013FC">
            <w:pPr>
              <w:jc w:val="center"/>
              <w:rPr>
                <w:lang w:eastAsia="en-CA"/>
              </w:rPr>
            </w:pPr>
            <w:sdt>
              <w:sdtPr>
                <w:rPr>
                  <w:lang w:eastAsia="en-CA"/>
                </w:rPr>
                <w:id w:val="-186143386"/>
                <w14:checkbox>
                  <w14:checked w14:val="1"/>
                  <w14:checkedState w14:val="0050" w14:font="Wingdings 2"/>
                  <w14:uncheckedState w14:val="0020" w14:font="Wingdings 2"/>
                </w14:checkbox>
              </w:sdtPr>
              <w:sdtContent>
                <w:r w:rsidR="00F013FC" w:rsidRPr="001531F3">
                  <w:rPr>
                    <w:lang w:eastAsia="en-CA"/>
                  </w:rPr>
                  <w:sym w:font="Wingdings 2" w:char="F050"/>
                </w:r>
              </w:sdtContent>
            </w:sdt>
          </w:p>
        </w:tc>
        <w:tc>
          <w:tcPr>
            <w:tcW w:w="964" w:type="dxa"/>
            <w:shd w:val="clear" w:color="auto" w:fill="F2F2F2" w:themeFill="background1" w:themeFillShade="F2"/>
            <w:vAlign w:val="center"/>
          </w:tcPr>
          <w:p w14:paraId="53763605" w14:textId="77777777" w:rsidR="00F013FC" w:rsidRDefault="00F013FC" w:rsidP="00F013FC">
            <w:pPr>
              <w:jc w:val="center"/>
              <w:rPr>
                <w:lang w:eastAsia="en-CA"/>
              </w:rPr>
            </w:pPr>
          </w:p>
        </w:tc>
        <w:tc>
          <w:tcPr>
            <w:tcW w:w="3288" w:type="dxa"/>
            <w:shd w:val="clear" w:color="auto" w:fill="F2F2F2" w:themeFill="background1" w:themeFillShade="F2"/>
          </w:tcPr>
          <w:p w14:paraId="79034118" w14:textId="0B87E07E" w:rsidR="00F013FC" w:rsidRDefault="00F013FC" w:rsidP="00F013FC">
            <w:pPr>
              <w:rPr>
                <w:lang w:eastAsia="en-CA"/>
              </w:rPr>
            </w:pPr>
            <w:r w:rsidRPr="00954E8D">
              <w:t>Booster 7 part of VIS 11 circuit</w:t>
            </w:r>
          </w:p>
        </w:tc>
      </w:tr>
      <w:tr w:rsidR="00DD2645" w14:paraId="49AFFC19" w14:textId="77777777" w:rsidTr="00DD2645">
        <w:tc>
          <w:tcPr>
            <w:tcW w:w="3060" w:type="dxa"/>
            <w:shd w:val="clear" w:color="auto" w:fill="F2F2F2" w:themeFill="background1" w:themeFillShade="F2"/>
            <w:hideMark/>
          </w:tcPr>
          <w:p w14:paraId="15358C57" w14:textId="77777777" w:rsidR="00DD2645" w:rsidRDefault="00DD2645">
            <w:r>
              <w:t>ISO ELECTRICAL ROOM IN</w:t>
            </w:r>
          </w:p>
        </w:tc>
        <w:tc>
          <w:tcPr>
            <w:tcW w:w="907" w:type="dxa"/>
            <w:shd w:val="clear" w:color="auto" w:fill="F2F2F2" w:themeFill="background1" w:themeFillShade="F2"/>
            <w:hideMark/>
          </w:tcPr>
          <w:p w14:paraId="42559F60" w14:textId="77777777" w:rsidR="00DD2645" w:rsidRDefault="00DD2645">
            <w:sdt>
              <w:sdtPr>
                <w:rPr>
                  <w:highlight w:val="lightGray"/>
                  <w:lang w:eastAsia="en-CA"/>
                </w:rPr>
                <w:id w:val="39723048"/>
                <w:placeholder>
                  <w:docPart w:val="C7EDF18B82E741369AD21524E54E3CDC"/>
                </w:placeholder>
              </w:sdtPr>
              <w:sdtContent>
                <w:r>
                  <w:rPr>
                    <w:lang w:eastAsia="en-CA"/>
                  </w:rPr>
                  <w:t xml:space="preserve">   </w:t>
                </w:r>
              </w:sdtContent>
            </w:sdt>
          </w:p>
        </w:tc>
        <w:tc>
          <w:tcPr>
            <w:tcW w:w="686" w:type="dxa"/>
            <w:shd w:val="clear" w:color="auto" w:fill="F2F2F2" w:themeFill="background1" w:themeFillShade="F2"/>
            <w:hideMark/>
          </w:tcPr>
          <w:p w14:paraId="69D0016F" w14:textId="77777777" w:rsidR="00DD2645" w:rsidRDefault="00DD2645">
            <w:pPr>
              <w:jc w:val="center"/>
            </w:pPr>
            <w:r>
              <w:t>IM</w:t>
            </w:r>
          </w:p>
        </w:tc>
        <w:tc>
          <w:tcPr>
            <w:tcW w:w="667" w:type="dxa"/>
            <w:shd w:val="clear" w:color="auto" w:fill="F2F2F2" w:themeFill="background1" w:themeFillShade="F2"/>
            <w:hideMark/>
          </w:tcPr>
          <w:p w14:paraId="6BD3FE2D" w14:textId="77777777" w:rsidR="00DD2645" w:rsidRDefault="00DD2645">
            <w:pPr>
              <w:jc w:val="center"/>
            </w:pPr>
            <w:sdt>
              <w:sdtPr>
                <w:rPr>
                  <w:lang w:eastAsia="en-CA"/>
                </w:rPr>
                <w:id w:val="-22784988"/>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ECAF20B" w14:textId="77777777" w:rsidR="00DD2645" w:rsidRDefault="00DD2645">
            <w:pPr>
              <w:jc w:val="center"/>
            </w:pPr>
            <w:r>
              <w:t>10030251</w:t>
            </w:r>
          </w:p>
        </w:tc>
        <w:tc>
          <w:tcPr>
            <w:tcW w:w="850" w:type="dxa"/>
            <w:shd w:val="clear" w:color="auto" w:fill="F2F2F2" w:themeFill="background1" w:themeFillShade="F2"/>
            <w:hideMark/>
          </w:tcPr>
          <w:p w14:paraId="0AB466D7" w14:textId="77777777" w:rsidR="00DD2645" w:rsidRDefault="00DD2645">
            <w:pPr>
              <w:jc w:val="center"/>
            </w:pPr>
            <w:sdt>
              <w:sdtPr>
                <w:rPr>
                  <w:highlight w:val="lightGray"/>
                  <w:lang w:eastAsia="en-CA"/>
                </w:rPr>
                <w:id w:val="-724448841"/>
                <w:placeholder>
                  <w:docPart w:val="5DCD98F4599341A0B71A79DB3394DB8F"/>
                </w:placeholder>
              </w:sdtPr>
              <w:sdtContent>
                <w:r>
                  <w:rPr>
                    <w:lang w:eastAsia="en-CA"/>
                  </w:rPr>
                  <w:t xml:space="preserve">   </w:t>
                </w:r>
              </w:sdtContent>
            </w:sdt>
          </w:p>
        </w:tc>
        <w:tc>
          <w:tcPr>
            <w:tcW w:w="448" w:type="dxa"/>
            <w:shd w:val="clear" w:color="auto" w:fill="F2F2F2" w:themeFill="background1" w:themeFillShade="F2"/>
            <w:hideMark/>
          </w:tcPr>
          <w:p w14:paraId="45DA0D96" w14:textId="77777777" w:rsidR="00DD2645" w:rsidRDefault="00DD2645">
            <w:pPr>
              <w:jc w:val="center"/>
            </w:pPr>
            <w:sdt>
              <w:sdtPr>
                <w:rPr>
                  <w:lang w:eastAsia="en-CA"/>
                </w:rPr>
                <w:id w:val="768825804"/>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59481845" w14:textId="77777777" w:rsidR="00DD2645" w:rsidRDefault="00DD2645">
            <w:pPr>
              <w:jc w:val="center"/>
            </w:pPr>
            <w:sdt>
              <w:sdtPr>
                <w:rPr>
                  <w:highlight w:val="lightGray"/>
                  <w:lang w:eastAsia="en-CA"/>
                </w:rPr>
                <w:id w:val="803973182"/>
                <w:placeholder>
                  <w:docPart w:val="B798EA01EF074D079BCCA96DEB7029D8"/>
                </w:placeholder>
              </w:sdtPr>
              <w:sdtContent>
                <w:r>
                  <w:rPr>
                    <w:lang w:eastAsia="en-CA"/>
                  </w:rPr>
                  <w:t xml:space="preserve">   </w:t>
                </w:r>
              </w:sdtContent>
            </w:sdt>
          </w:p>
        </w:tc>
        <w:tc>
          <w:tcPr>
            <w:tcW w:w="448" w:type="dxa"/>
            <w:shd w:val="clear" w:color="auto" w:fill="F2F2F2" w:themeFill="background1" w:themeFillShade="F2"/>
            <w:hideMark/>
          </w:tcPr>
          <w:p w14:paraId="3DD7F4AB" w14:textId="77777777" w:rsidR="00DD2645" w:rsidRDefault="00DD2645">
            <w:pPr>
              <w:jc w:val="center"/>
            </w:pPr>
            <w:sdt>
              <w:sdtPr>
                <w:rPr>
                  <w:lang w:eastAsia="en-CA"/>
                </w:rPr>
                <w:id w:val="1139546746"/>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20D229A7" w14:textId="77777777" w:rsidR="00DD2645" w:rsidRDefault="00DD2645">
            <w:pPr>
              <w:jc w:val="center"/>
            </w:pPr>
            <w:sdt>
              <w:sdtPr>
                <w:rPr>
                  <w:lang w:eastAsia="en-CA"/>
                </w:rPr>
                <w:id w:val="-1759909128"/>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3994A3DD" w14:textId="77777777" w:rsidR="00DD2645" w:rsidRDefault="00DD2645">
            <w:pPr>
              <w:jc w:val="center"/>
            </w:pPr>
            <w:sdt>
              <w:sdtPr>
                <w:rPr>
                  <w:lang w:eastAsia="en-CA"/>
                </w:rPr>
                <w:id w:val="-1101640061"/>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165F37F8" w14:textId="77777777" w:rsidR="00DD2645" w:rsidRDefault="00DD2645">
            <w:pPr>
              <w:jc w:val="center"/>
            </w:pPr>
            <w:sdt>
              <w:sdtPr>
                <w:rPr>
                  <w:highlight w:val="lightGray"/>
                  <w:lang w:eastAsia="en-CA"/>
                </w:rPr>
                <w:id w:val="-1266065191"/>
                <w:placeholder>
                  <w:docPart w:val="DBB04AFBB0824255AAAC2866E26D9949"/>
                </w:placeholder>
              </w:sdtPr>
              <w:sdtContent>
                <w:r>
                  <w:rPr>
                    <w:lang w:eastAsia="en-CA"/>
                  </w:rPr>
                  <w:t xml:space="preserve">   </w:t>
                </w:r>
              </w:sdtContent>
            </w:sdt>
          </w:p>
        </w:tc>
        <w:tc>
          <w:tcPr>
            <w:tcW w:w="3288" w:type="dxa"/>
            <w:shd w:val="clear" w:color="auto" w:fill="F2F2F2" w:themeFill="background1" w:themeFillShade="F2"/>
            <w:hideMark/>
          </w:tcPr>
          <w:p w14:paraId="5DF2E109" w14:textId="7ABE7B48" w:rsidR="00DD2645" w:rsidRDefault="00DD2645">
            <w:sdt>
              <w:sdtPr>
                <w:rPr>
                  <w:highlight w:val="lightGray"/>
                  <w:lang w:eastAsia="en-CA"/>
                </w:rPr>
                <w:id w:val="-1272310947"/>
                <w:placeholder>
                  <w:docPart w:val="5FAEAEABF8BE41559364B6C3EAF55702"/>
                </w:placeholder>
              </w:sdtPr>
              <w:sdtContent>
                <w:r>
                  <w:rPr>
                    <w:lang w:eastAsia="en-CA"/>
                  </w:rPr>
                  <w:t xml:space="preserve"> </w:t>
                </w:r>
                <w:r>
                  <w:rPr>
                    <w:b/>
                    <w:bCs/>
                    <w:lang w:eastAsia="en-CA"/>
                  </w:rPr>
                  <w:t xml:space="preserve">Start of </w:t>
                </w:r>
                <w:proofErr w:type="spellStart"/>
                <w:r>
                  <w:rPr>
                    <w:b/>
                    <w:bCs/>
                    <w:lang w:eastAsia="en-CA"/>
                  </w:rPr>
                  <w:t>Freshco</w:t>
                </w:r>
                <w:proofErr w:type="spellEnd"/>
                <w:r>
                  <w:rPr>
                    <w:b/>
                    <w:bCs/>
                    <w:lang w:eastAsia="en-CA"/>
                  </w:rPr>
                  <w:t xml:space="preserve"> Devices</w:t>
                </w:r>
              </w:sdtContent>
            </w:sdt>
          </w:p>
        </w:tc>
      </w:tr>
      <w:tr w:rsidR="00DD2645" w14:paraId="7E402820" w14:textId="77777777" w:rsidTr="00DD2645">
        <w:tc>
          <w:tcPr>
            <w:tcW w:w="3060" w:type="dxa"/>
            <w:shd w:val="clear" w:color="auto" w:fill="F2F2F2" w:themeFill="background1" w:themeFillShade="F2"/>
            <w:hideMark/>
          </w:tcPr>
          <w:p w14:paraId="7F671F26" w14:textId="77777777" w:rsidR="00DD2645" w:rsidRDefault="00DD2645">
            <w:r>
              <w:t>ISO ELECTRICAL ROOM OUT</w:t>
            </w:r>
          </w:p>
        </w:tc>
        <w:tc>
          <w:tcPr>
            <w:tcW w:w="907" w:type="dxa"/>
            <w:shd w:val="clear" w:color="auto" w:fill="F2F2F2" w:themeFill="background1" w:themeFillShade="F2"/>
            <w:hideMark/>
          </w:tcPr>
          <w:p w14:paraId="3222ED5E" w14:textId="77777777" w:rsidR="00DD2645" w:rsidRDefault="00DD2645">
            <w:sdt>
              <w:sdtPr>
                <w:rPr>
                  <w:highlight w:val="lightGray"/>
                  <w:lang w:eastAsia="en-CA"/>
                </w:rPr>
                <w:id w:val="-1387336794"/>
                <w:placeholder>
                  <w:docPart w:val="21353BA8CF62487CBE23C72F5BE537C1"/>
                </w:placeholder>
              </w:sdtPr>
              <w:sdtContent>
                <w:r>
                  <w:rPr>
                    <w:lang w:eastAsia="en-CA"/>
                  </w:rPr>
                  <w:t xml:space="preserve">   </w:t>
                </w:r>
              </w:sdtContent>
            </w:sdt>
          </w:p>
        </w:tc>
        <w:tc>
          <w:tcPr>
            <w:tcW w:w="686" w:type="dxa"/>
            <w:shd w:val="clear" w:color="auto" w:fill="F2F2F2" w:themeFill="background1" w:themeFillShade="F2"/>
            <w:hideMark/>
          </w:tcPr>
          <w:p w14:paraId="00F8ECAB" w14:textId="77777777" w:rsidR="00DD2645" w:rsidRDefault="00DD2645">
            <w:pPr>
              <w:jc w:val="center"/>
            </w:pPr>
            <w:r>
              <w:t>IM</w:t>
            </w:r>
          </w:p>
        </w:tc>
        <w:tc>
          <w:tcPr>
            <w:tcW w:w="667" w:type="dxa"/>
            <w:shd w:val="clear" w:color="auto" w:fill="F2F2F2" w:themeFill="background1" w:themeFillShade="F2"/>
            <w:hideMark/>
          </w:tcPr>
          <w:p w14:paraId="689C1477" w14:textId="77777777" w:rsidR="00DD2645" w:rsidRDefault="00DD2645">
            <w:pPr>
              <w:jc w:val="center"/>
            </w:pPr>
            <w:sdt>
              <w:sdtPr>
                <w:rPr>
                  <w:lang w:eastAsia="en-CA"/>
                </w:rPr>
                <w:id w:val="-1436744260"/>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46CA09D9" w14:textId="77777777" w:rsidR="00DD2645" w:rsidRDefault="00DD2645">
            <w:pPr>
              <w:jc w:val="center"/>
            </w:pPr>
            <w:r>
              <w:t>10030252</w:t>
            </w:r>
          </w:p>
        </w:tc>
        <w:tc>
          <w:tcPr>
            <w:tcW w:w="850" w:type="dxa"/>
            <w:shd w:val="clear" w:color="auto" w:fill="F2F2F2" w:themeFill="background1" w:themeFillShade="F2"/>
            <w:hideMark/>
          </w:tcPr>
          <w:p w14:paraId="4FE8AF5C" w14:textId="77777777" w:rsidR="00DD2645" w:rsidRDefault="00DD2645">
            <w:pPr>
              <w:jc w:val="center"/>
            </w:pPr>
            <w:sdt>
              <w:sdtPr>
                <w:rPr>
                  <w:highlight w:val="lightGray"/>
                  <w:lang w:eastAsia="en-CA"/>
                </w:rPr>
                <w:id w:val="-795212725"/>
                <w:placeholder>
                  <w:docPart w:val="AEED596DDD1A442490FCF588C1FF53E7"/>
                </w:placeholder>
              </w:sdtPr>
              <w:sdtContent>
                <w:r>
                  <w:rPr>
                    <w:lang w:eastAsia="en-CA"/>
                  </w:rPr>
                  <w:t xml:space="preserve">   </w:t>
                </w:r>
              </w:sdtContent>
            </w:sdt>
          </w:p>
        </w:tc>
        <w:tc>
          <w:tcPr>
            <w:tcW w:w="448" w:type="dxa"/>
            <w:shd w:val="clear" w:color="auto" w:fill="F2F2F2" w:themeFill="background1" w:themeFillShade="F2"/>
            <w:hideMark/>
          </w:tcPr>
          <w:p w14:paraId="2C9C3AFC" w14:textId="77777777" w:rsidR="00DD2645" w:rsidRDefault="00DD2645">
            <w:pPr>
              <w:jc w:val="center"/>
            </w:pPr>
            <w:sdt>
              <w:sdtPr>
                <w:rPr>
                  <w:lang w:eastAsia="en-CA"/>
                </w:rPr>
                <w:id w:val="1321070145"/>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008F91DE" w14:textId="77777777" w:rsidR="00DD2645" w:rsidRDefault="00DD2645">
            <w:pPr>
              <w:jc w:val="center"/>
            </w:pPr>
            <w:sdt>
              <w:sdtPr>
                <w:rPr>
                  <w:highlight w:val="lightGray"/>
                  <w:lang w:eastAsia="en-CA"/>
                </w:rPr>
                <w:id w:val="2073151970"/>
                <w:placeholder>
                  <w:docPart w:val="E897F8E4FA494F96A37DCA06B70FBE31"/>
                </w:placeholder>
              </w:sdtPr>
              <w:sdtContent>
                <w:r>
                  <w:rPr>
                    <w:lang w:eastAsia="en-CA"/>
                  </w:rPr>
                  <w:t xml:space="preserve">   </w:t>
                </w:r>
              </w:sdtContent>
            </w:sdt>
          </w:p>
        </w:tc>
        <w:tc>
          <w:tcPr>
            <w:tcW w:w="448" w:type="dxa"/>
            <w:shd w:val="clear" w:color="auto" w:fill="F2F2F2" w:themeFill="background1" w:themeFillShade="F2"/>
            <w:hideMark/>
          </w:tcPr>
          <w:p w14:paraId="1EDBAD98" w14:textId="77777777" w:rsidR="00DD2645" w:rsidRDefault="00DD2645">
            <w:pPr>
              <w:jc w:val="center"/>
            </w:pPr>
            <w:sdt>
              <w:sdtPr>
                <w:rPr>
                  <w:lang w:eastAsia="en-CA"/>
                </w:rPr>
                <w:id w:val="-1378393476"/>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6C9F5FAF" w14:textId="77777777" w:rsidR="00DD2645" w:rsidRDefault="00DD2645">
            <w:pPr>
              <w:jc w:val="center"/>
            </w:pPr>
            <w:sdt>
              <w:sdtPr>
                <w:rPr>
                  <w:lang w:eastAsia="en-CA"/>
                </w:rPr>
                <w:id w:val="-146741611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39269C25" w14:textId="77777777" w:rsidR="00DD2645" w:rsidRDefault="00DD2645">
            <w:pPr>
              <w:jc w:val="center"/>
            </w:pPr>
            <w:sdt>
              <w:sdtPr>
                <w:rPr>
                  <w:lang w:eastAsia="en-CA"/>
                </w:rPr>
                <w:id w:val="525297149"/>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19411854" w14:textId="77777777" w:rsidR="00DD2645" w:rsidRDefault="00DD2645">
            <w:pPr>
              <w:jc w:val="center"/>
            </w:pPr>
            <w:sdt>
              <w:sdtPr>
                <w:rPr>
                  <w:highlight w:val="lightGray"/>
                  <w:lang w:eastAsia="en-CA"/>
                </w:rPr>
                <w:id w:val="1177152874"/>
                <w:placeholder>
                  <w:docPart w:val="E9D22935A3BD45CFA913A7E96A6EB75B"/>
                </w:placeholder>
              </w:sdtPr>
              <w:sdtContent>
                <w:r>
                  <w:rPr>
                    <w:lang w:eastAsia="en-CA"/>
                  </w:rPr>
                  <w:t xml:space="preserve">   </w:t>
                </w:r>
              </w:sdtContent>
            </w:sdt>
          </w:p>
        </w:tc>
        <w:tc>
          <w:tcPr>
            <w:tcW w:w="3288" w:type="dxa"/>
            <w:shd w:val="clear" w:color="auto" w:fill="F2F2F2" w:themeFill="background1" w:themeFillShade="F2"/>
            <w:hideMark/>
          </w:tcPr>
          <w:p w14:paraId="714EFCAB" w14:textId="77777777" w:rsidR="00DD2645" w:rsidRDefault="00DD2645">
            <w:sdt>
              <w:sdtPr>
                <w:rPr>
                  <w:highlight w:val="lightGray"/>
                  <w:lang w:eastAsia="en-CA"/>
                </w:rPr>
                <w:id w:val="130689703"/>
                <w:placeholder>
                  <w:docPart w:val="AEF294D85CEE4CD98338EAF1AFC652D3"/>
                </w:placeholder>
              </w:sdtPr>
              <w:sdtContent>
                <w:r>
                  <w:rPr>
                    <w:lang w:eastAsia="en-CA"/>
                  </w:rPr>
                  <w:t xml:space="preserve">   </w:t>
                </w:r>
              </w:sdtContent>
            </w:sdt>
          </w:p>
        </w:tc>
      </w:tr>
      <w:tr w:rsidR="00DD2645" w14:paraId="498BBE63" w14:textId="77777777" w:rsidTr="00DD2645">
        <w:tc>
          <w:tcPr>
            <w:tcW w:w="3060" w:type="dxa"/>
            <w:shd w:val="clear" w:color="auto" w:fill="F2F2F2" w:themeFill="background1" w:themeFillShade="F2"/>
            <w:hideMark/>
          </w:tcPr>
          <w:p w14:paraId="7E504523" w14:textId="77777777" w:rsidR="00DD2645" w:rsidRDefault="00DD2645">
            <w:r>
              <w:t>ISO OFFICE MEZZ IN</w:t>
            </w:r>
          </w:p>
        </w:tc>
        <w:tc>
          <w:tcPr>
            <w:tcW w:w="907" w:type="dxa"/>
            <w:shd w:val="clear" w:color="auto" w:fill="F2F2F2" w:themeFill="background1" w:themeFillShade="F2"/>
            <w:hideMark/>
          </w:tcPr>
          <w:p w14:paraId="6879571C" w14:textId="77777777" w:rsidR="00DD2645" w:rsidRDefault="00DD2645">
            <w:sdt>
              <w:sdtPr>
                <w:rPr>
                  <w:highlight w:val="lightGray"/>
                  <w:lang w:eastAsia="en-CA"/>
                </w:rPr>
                <w:id w:val="1866556263"/>
                <w:placeholder>
                  <w:docPart w:val="25F117BAE24346A2B3E054F954140EE5"/>
                </w:placeholder>
              </w:sdtPr>
              <w:sdtContent>
                <w:r>
                  <w:rPr>
                    <w:lang w:eastAsia="en-CA"/>
                  </w:rPr>
                  <w:t xml:space="preserve">   </w:t>
                </w:r>
              </w:sdtContent>
            </w:sdt>
          </w:p>
        </w:tc>
        <w:tc>
          <w:tcPr>
            <w:tcW w:w="686" w:type="dxa"/>
            <w:shd w:val="clear" w:color="auto" w:fill="F2F2F2" w:themeFill="background1" w:themeFillShade="F2"/>
            <w:hideMark/>
          </w:tcPr>
          <w:p w14:paraId="120FAFB5" w14:textId="77777777" w:rsidR="00DD2645" w:rsidRDefault="00DD2645">
            <w:pPr>
              <w:jc w:val="center"/>
            </w:pPr>
            <w:r>
              <w:t>IM</w:t>
            </w:r>
          </w:p>
        </w:tc>
        <w:tc>
          <w:tcPr>
            <w:tcW w:w="667" w:type="dxa"/>
            <w:shd w:val="clear" w:color="auto" w:fill="F2F2F2" w:themeFill="background1" w:themeFillShade="F2"/>
            <w:hideMark/>
          </w:tcPr>
          <w:p w14:paraId="7ED460C2" w14:textId="77777777" w:rsidR="00DD2645" w:rsidRDefault="00DD2645">
            <w:pPr>
              <w:jc w:val="center"/>
            </w:pPr>
            <w:sdt>
              <w:sdtPr>
                <w:rPr>
                  <w:lang w:eastAsia="en-CA"/>
                </w:rPr>
                <w:id w:val="-1023173050"/>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490E08C" w14:textId="77777777" w:rsidR="00DD2645" w:rsidRDefault="00DD2645">
            <w:pPr>
              <w:jc w:val="center"/>
            </w:pPr>
            <w:r>
              <w:t>10030253</w:t>
            </w:r>
          </w:p>
        </w:tc>
        <w:tc>
          <w:tcPr>
            <w:tcW w:w="850" w:type="dxa"/>
            <w:shd w:val="clear" w:color="auto" w:fill="F2F2F2" w:themeFill="background1" w:themeFillShade="F2"/>
            <w:hideMark/>
          </w:tcPr>
          <w:p w14:paraId="35032E41" w14:textId="77777777" w:rsidR="00DD2645" w:rsidRDefault="00DD2645">
            <w:pPr>
              <w:jc w:val="center"/>
            </w:pPr>
            <w:sdt>
              <w:sdtPr>
                <w:rPr>
                  <w:highlight w:val="lightGray"/>
                  <w:lang w:eastAsia="en-CA"/>
                </w:rPr>
                <w:id w:val="2073924434"/>
                <w:placeholder>
                  <w:docPart w:val="EED0E7E0210C43C686D949C53AEE6689"/>
                </w:placeholder>
              </w:sdtPr>
              <w:sdtContent>
                <w:r>
                  <w:rPr>
                    <w:lang w:eastAsia="en-CA"/>
                  </w:rPr>
                  <w:t xml:space="preserve">   </w:t>
                </w:r>
              </w:sdtContent>
            </w:sdt>
          </w:p>
        </w:tc>
        <w:tc>
          <w:tcPr>
            <w:tcW w:w="448" w:type="dxa"/>
            <w:shd w:val="clear" w:color="auto" w:fill="F2F2F2" w:themeFill="background1" w:themeFillShade="F2"/>
            <w:hideMark/>
          </w:tcPr>
          <w:p w14:paraId="561253D2" w14:textId="77777777" w:rsidR="00DD2645" w:rsidRDefault="00DD2645">
            <w:pPr>
              <w:jc w:val="center"/>
            </w:pPr>
            <w:sdt>
              <w:sdtPr>
                <w:rPr>
                  <w:lang w:eastAsia="en-CA"/>
                </w:rPr>
                <w:id w:val="-547144200"/>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182681D3" w14:textId="77777777" w:rsidR="00DD2645" w:rsidRDefault="00DD2645">
            <w:pPr>
              <w:jc w:val="center"/>
            </w:pPr>
            <w:sdt>
              <w:sdtPr>
                <w:rPr>
                  <w:highlight w:val="lightGray"/>
                  <w:lang w:eastAsia="en-CA"/>
                </w:rPr>
                <w:id w:val="1177698806"/>
                <w:placeholder>
                  <w:docPart w:val="20FB7255CEF2444784F666CE58443B55"/>
                </w:placeholder>
              </w:sdtPr>
              <w:sdtContent>
                <w:r>
                  <w:rPr>
                    <w:lang w:eastAsia="en-CA"/>
                  </w:rPr>
                  <w:t xml:space="preserve">   </w:t>
                </w:r>
              </w:sdtContent>
            </w:sdt>
          </w:p>
        </w:tc>
        <w:tc>
          <w:tcPr>
            <w:tcW w:w="448" w:type="dxa"/>
            <w:shd w:val="clear" w:color="auto" w:fill="F2F2F2" w:themeFill="background1" w:themeFillShade="F2"/>
            <w:hideMark/>
          </w:tcPr>
          <w:p w14:paraId="184F29A9" w14:textId="77777777" w:rsidR="00DD2645" w:rsidRDefault="00DD2645">
            <w:pPr>
              <w:jc w:val="center"/>
            </w:pPr>
            <w:sdt>
              <w:sdtPr>
                <w:rPr>
                  <w:lang w:eastAsia="en-CA"/>
                </w:rPr>
                <w:id w:val="-449783363"/>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2FFE001A" w14:textId="77777777" w:rsidR="00DD2645" w:rsidRDefault="00DD2645">
            <w:pPr>
              <w:jc w:val="center"/>
            </w:pPr>
            <w:sdt>
              <w:sdtPr>
                <w:rPr>
                  <w:lang w:eastAsia="en-CA"/>
                </w:rPr>
                <w:id w:val="1768894706"/>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3E56B8C4" w14:textId="77777777" w:rsidR="00DD2645" w:rsidRDefault="00DD2645">
            <w:pPr>
              <w:jc w:val="center"/>
            </w:pPr>
            <w:sdt>
              <w:sdtPr>
                <w:rPr>
                  <w:lang w:eastAsia="en-CA"/>
                </w:rPr>
                <w:id w:val="881051458"/>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1FFB1072" w14:textId="77777777" w:rsidR="00DD2645" w:rsidRDefault="00DD2645">
            <w:pPr>
              <w:jc w:val="center"/>
            </w:pPr>
            <w:sdt>
              <w:sdtPr>
                <w:rPr>
                  <w:highlight w:val="lightGray"/>
                  <w:lang w:eastAsia="en-CA"/>
                </w:rPr>
                <w:id w:val="-1000188104"/>
                <w:placeholder>
                  <w:docPart w:val="8C8B9B0C8C2B404EA24151E3724A2CA8"/>
                </w:placeholder>
              </w:sdtPr>
              <w:sdtContent>
                <w:r>
                  <w:rPr>
                    <w:lang w:eastAsia="en-CA"/>
                  </w:rPr>
                  <w:t xml:space="preserve">   </w:t>
                </w:r>
              </w:sdtContent>
            </w:sdt>
          </w:p>
        </w:tc>
        <w:tc>
          <w:tcPr>
            <w:tcW w:w="3288" w:type="dxa"/>
            <w:shd w:val="clear" w:color="auto" w:fill="F2F2F2" w:themeFill="background1" w:themeFillShade="F2"/>
            <w:hideMark/>
          </w:tcPr>
          <w:p w14:paraId="7DB2A5B3" w14:textId="77777777" w:rsidR="00DD2645" w:rsidRDefault="00DD2645">
            <w:sdt>
              <w:sdtPr>
                <w:rPr>
                  <w:highlight w:val="lightGray"/>
                  <w:lang w:eastAsia="en-CA"/>
                </w:rPr>
                <w:id w:val="872578769"/>
                <w:placeholder>
                  <w:docPart w:val="82E44082956847B98A9ABFEDD9845699"/>
                </w:placeholder>
              </w:sdtPr>
              <w:sdtContent>
                <w:r>
                  <w:rPr>
                    <w:lang w:eastAsia="en-CA"/>
                  </w:rPr>
                  <w:t xml:space="preserve">   </w:t>
                </w:r>
              </w:sdtContent>
            </w:sdt>
          </w:p>
        </w:tc>
      </w:tr>
      <w:tr w:rsidR="00DD2645" w14:paraId="13DC200B" w14:textId="77777777" w:rsidTr="00DD2645">
        <w:tc>
          <w:tcPr>
            <w:tcW w:w="3060" w:type="dxa"/>
            <w:shd w:val="clear" w:color="auto" w:fill="F2F2F2" w:themeFill="background1" w:themeFillShade="F2"/>
            <w:hideMark/>
          </w:tcPr>
          <w:p w14:paraId="1113A745" w14:textId="77777777" w:rsidR="00DD2645" w:rsidRDefault="00DD2645">
            <w:pPr>
              <w:rPr>
                <w:lang w:eastAsia="en-CA"/>
              </w:rPr>
            </w:pPr>
            <w:r>
              <w:t>ISO OFFICE MEZZ OUT</w:t>
            </w:r>
          </w:p>
        </w:tc>
        <w:tc>
          <w:tcPr>
            <w:tcW w:w="907" w:type="dxa"/>
            <w:shd w:val="clear" w:color="auto" w:fill="F2F2F2" w:themeFill="background1" w:themeFillShade="F2"/>
            <w:hideMark/>
          </w:tcPr>
          <w:p w14:paraId="3A04CA99" w14:textId="77777777" w:rsidR="00DD2645" w:rsidRDefault="00DD2645">
            <w:pPr>
              <w:rPr>
                <w:lang w:eastAsia="en-CA"/>
              </w:rPr>
            </w:pPr>
            <w:sdt>
              <w:sdtPr>
                <w:rPr>
                  <w:highlight w:val="lightGray"/>
                  <w:lang w:eastAsia="en-CA"/>
                </w:rPr>
                <w:id w:val="1272508440"/>
                <w:placeholder>
                  <w:docPart w:val="F48D47FBBB134673A3991AD1218AA18A"/>
                </w:placeholder>
              </w:sdtPr>
              <w:sdtContent>
                <w:r>
                  <w:rPr>
                    <w:lang w:eastAsia="en-CA"/>
                  </w:rPr>
                  <w:t xml:space="preserve">   </w:t>
                </w:r>
              </w:sdtContent>
            </w:sdt>
          </w:p>
        </w:tc>
        <w:tc>
          <w:tcPr>
            <w:tcW w:w="686" w:type="dxa"/>
            <w:shd w:val="clear" w:color="auto" w:fill="F2F2F2" w:themeFill="background1" w:themeFillShade="F2"/>
            <w:hideMark/>
          </w:tcPr>
          <w:p w14:paraId="64DD22D3" w14:textId="77777777" w:rsidR="00DD2645" w:rsidRDefault="00DD2645">
            <w:pPr>
              <w:jc w:val="center"/>
              <w:rPr>
                <w:lang w:eastAsia="en-CA"/>
              </w:rPr>
            </w:pPr>
            <w:r>
              <w:t>IM</w:t>
            </w:r>
          </w:p>
        </w:tc>
        <w:tc>
          <w:tcPr>
            <w:tcW w:w="667" w:type="dxa"/>
            <w:shd w:val="clear" w:color="auto" w:fill="F2F2F2" w:themeFill="background1" w:themeFillShade="F2"/>
            <w:hideMark/>
          </w:tcPr>
          <w:p w14:paraId="128DF14A" w14:textId="77777777" w:rsidR="00DD2645" w:rsidRDefault="00DD2645">
            <w:pPr>
              <w:jc w:val="center"/>
              <w:rPr>
                <w:lang w:eastAsia="en-CA"/>
              </w:rPr>
            </w:pPr>
            <w:sdt>
              <w:sdtPr>
                <w:rPr>
                  <w:lang w:eastAsia="en-CA"/>
                </w:rPr>
                <w:id w:val="1161274709"/>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6A6E684A" w14:textId="77777777" w:rsidR="00DD2645" w:rsidRDefault="00DD2645">
            <w:pPr>
              <w:jc w:val="center"/>
              <w:rPr>
                <w:lang w:eastAsia="en-CA"/>
              </w:rPr>
            </w:pPr>
            <w:r>
              <w:t>10030254</w:t>
            </w:r>
          </w:p>
        </w:tc>
        <w:tc>
          <w:tcPr>
            <w:tcW w:w="850" w:type="dxa"/>
            <w:shd w:val="clear" w:color="auto" w:fill="F2F2F2" w:themeFill="background1" w:themeFillShade="F2"/>
            <w:hideMark/>
          </w:tcPr>
          <w:p w14:paraId="28A3D8DE" w14:textId="77777777" w:rsidR="00DD2645" w:rsidRDefault="00DD2645">
            <w:pPr>
              <w:jc w:val="center"/>
              <w:rPr>
                <w:lang w:eastAsia="en-CA"/>
              </w:rPr>
            </w:pPr>
            <w:sdt>
              <w:sdtPr>
                <w:rPr>
                  <w:highlight w:val="lightGray"/>
                  <w:lang w:eastAsia="en-CA"/>
                </w:rPr>
                <w:id w:val="424695445"/>
                <w:placeholder>
                  <w:docPart w:val="94CFA109CF4E4F258D6E0CAF98AF57BC"/>
                </w:placeholder>
              </w:sdtPr>
              <w:sdtContent>
                <w:r>
                  <w:rPr>
                    <w:lang w:eastAsia="en-CA"/>
                  </w:rPr>
                  <w:t xml:space="preserve">   </w:t>
                </w:r>
              </w:sdtContent>
            </w:sdt>
          </w:p>
        </w:tc>
        <w:tc>
          <w:tcPr>
            <w:tcW w:w="448" w:type="dxa"/>
            <w:shd w:val="clear" w:color="auto" w:fill="F2F2F2" w:themeFill="background1" w:themeFillShade="F2"/>
            <w:hideMark/>
          </w:tcPr>
          <w:p w14:paraId="30C38B66" w14:textId="77777777" w:rsidR="00DD2645" w:rsidRDefault="00DD2645">
            <w:pPr>
              <w:jc w:val="center"/>
              <w:rPr>
                <w:lang w:eastAsia="en-CA"/>
              </w:rPr>
            </w:pPr>
            <w:sdt>
              <w:sdtPr>
                <w:rPr>
                  <w:lang w:eastAsia="en-CA"/>
                </w:rPr>
                <w:id w:val="-910540068"/>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58C79E39" w14:textId="77777777" w:rsidR="00DD2645" w:rsidRDefault="00DD2645">
            <w:pPr>
              <w:jc w:val="center"/>
              <w:rPr>
                <w:lang w:eastAsia="en-CA"/>
              </w:rPr>
            </w:pPr>
            <w:sdt>
              <w:sdtPr>
                <w:rPr>
                  <w:highlight w:val="lightGray"/>
                  <w:lang w:eastAsia="en-CA"/>
                </w:rPr>
                <w:id w:val="86131359"/>
                <w:placeholder>
                  <w:docPart w:val="AF1C0C17B7D2485D8AADB756B6835664"/>
                </w:placeholder>
              </w:sdtPr>
              <w:sdtContent>
                <w:r>
                  <w:rPr>
                    <w:lang w:eastAsia="en-CA"/>
                  </w:rPr>
                  <w:t xml:space="preserve">   </w:t>
                </w:r>
              </w:sdtContent>
            </w:sdt>
          </w:p>
        </w:tc>
        <w:tc>
          <w:tcPr>
            <w:tcW w:w="448" w:type="dxa"/>
            <w:shd w:val="clear" w:color="auto" w:fill="F2F2F2" w:themeFill="background1" w:themeFillShade="F2"/>
            <w:hideMark/>
          </w:tcPr>
          <w:p w14:paraId="7D0DC632" w14:textId="77777777" w:rsidR="00DD2645" w:rsidRDefault="00DD2645">
            <w:pPr>
              <w:jc w:val="center"/>
              <w:rPr>
                <w:lang w:eastAsia="en-CA"/>
              </w:rPr>
            </w:pPr>
            <w:sdt>
              <w:sdtPr>
                <w:rPr>
                  <w:lang w:eastAsia="en-CA"/>
                </w:rPr>
                <w:id w:val="-1657136247"/>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14797609" w14:textId="77777777" w:rsidR="00DD2645" w:rsidRDefault="00DD2645">
            <w:pPr>
              <w:jc w:val="center"/>
              <w:rPr>
                <w:lang w:eastAsia="en-CA"/>
              </w:rPr>
            </w:pPr>
            <w:sdt>
              <w:sdtPr>
                <w:rPr>
                  <w:lang w:eastAsia="en-CA"/>
                </w:rPr>
                <w:id w:val="827784178"/>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12B1F324" w14:textId="77777777" w:rsidR="00DD2645" w:rsidRDefault="00DD2645">
            <w:pPr>
              <w:jc w:val="center"/>
              <w:rPr>
                <w:lang w:eastAsia="en-CA"/>
              </w:rPr>
            </w:pPr>
            <w:sdt>
              <w:sdtPr>
                <w:rPr>
                  <w:lang w:eastAsia="en-CA"/>
                </w:rPr>
                <w:id w:val="-2025159164"/>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4FC96493" w14:textId="77777777" w:rsidR="00DD2645" w:rsidRDefault="00DD2645">
            <w:pPr>
              <w:jc w:val="center"/>
              <w:rPr>
                <w:lang w:eastAsia="en-CA"/>
              </w:rPr>
            </w:pPr>
            <w:sdt>
              <w:sdtPr>
                <w:rPr>
                  <w:highlight w:val="lightGray"/>
                  <w:lang w:eastAsia="en-CA"/>
                </w:rPr>
                <w:id w:val="303745525"/>
                <w:placeholder>
                  <w:docPart w:val="261CC47EA0DA435892DFFF6A6632A02F"/>
                </w:placeholder>
              </w:sdtPr>
              <w:sdtContent>
                <w:r>
                  <w:rPr>
                    <w:lang w:eastAsia="en-CA"/>
                  </w:rPr>
                  <w:t xml:space="preserve">   </w:t>
                </w:r>
              </w:sdtContent>
            </w:sdt>
          </w:p>
        </w:tc>
        <w:tc>
          <w:tcPr>
            <w:tcW w:w="3288" w:type="dxa"/>
            <w:shd w:val="clear" w:color="auto" w:fill="F2F2F2" w:themeFill="background1" w:themeFillShade="F2"/>
            <w:hideMark/>
          </w:tcPr>
          <w:p w14:paraId="7C243397" w14:textId="77777777" w:rsidR="00DD2645" w:rsidRDefault="00DD2645">
            <w:pPr>
              <w:rPr>
                <w:lang w:eastAsia="en-CA"/>
              </w:rPr>
            </w:pPr>
            <w:sdt>
              <w:sdtPr>
                <w:rPr>
                  <w:highlight w:val="lightGray"/>
                  <w:lang w:eastAsia="en-CA"/>
                </w:rPr>
                <w:id w:val="-1311627709"/>
                <w:placeholder>
                  <w:docPart w:val="0E3125080AB94B0A911FCE6658FA3171"/>
                </w:placeholder>
              </w:sdtPr>
              <w:sdtContent>
                <w:r>
                  <w:rPr>
                    <w:lang w:eastAsia="en-CA"/>
                  </w:rPr>
                  <w:t xml:space="preserve">   </w:t>
                </w:r>
              </w:sdtContent>
            </w:sdt>
          </w:p>
        </w:tc>
      </w:tr>
      <w:tr w:rsidR="00DD2645" w14:paraId="430E4950" w14:textId="77777777" w:rsidTr="00DD2645">
        <w:tc>
          <w:tcPr>
            <w:tcW w:w="3060" w:type="dxa"/>
            <w:shd w:val="clear" w:color="auto" w:fill="F2F2F2" w:themeFill="background1" w:themeFillShade="F2"/>
            <w:hideMark/>
          </w:tcPr>
          <w:p w14:paraId="7EC606F5" w14:textId="77777777" w:rsidR="00DD2645" w:rsidRDefault="00DD2645">
            <w:pPr>
              <w:rPr>
                <w:lang w:eastAsia="en-CA"/>
              </w:rPr>
            </w:pPr>
            <w:r>
              <w:t>ISO WAREHOUSE IN</w:t>
            </w:r>
          </w:p>
        </w:tc>
        <w:tc>
          <w:tcPr>
            <w:tcW w:w="907" w:type="dxa"/>
            <w:shd w:val="clear" w:color="auto" w:fill="F2F2F2" w:themeFill="background1" w:themeFillShade="F2"/>
            <w:hideMark/>
          </w:tcPr>
          <w:p w14:paraId="0E05D15B" w14:textId="77777777" w:rsidR="00DD2645" w:rsidRDefault="00DD2645">
            <w:pPr>
              <w:rPr>
                <w:lang w:eastAsia="en-CA"/>
              </w:rPr>
            </w:pPr>
            <w:sdt>
              <w:sdtPr>
                <w:rPr>
                  <w:highlight w:val="lightGray"/>
                  <w:lang w:eastAsia="en-CA"/>
                </w:rPr>
                <w:id w:val="580638101"/>
                <w:placeholder>
                  <w:docPart w:val="E6D450F0340541F1B7032746BD434D41"/>
                </w:placeholder>
              </w:sdtPr>
              <w:sdtContent>
                <w:r>
                  <w:rPr>
                    <w:lang w:eastAsia="en-CA"/>
                  </w:rPr>
                  <w:t xml:space="preserve">   </w:t>
                </w:r>
              </w:sdtContent>
            </w:sdt>
          </w:p>
        </w:tc>
        <w:tc>
          <w:tcPr>
            <w:tcW w:w="686" w:type="dxa"/>
            <w:shd w:val="clear" w:color="auto" w:fill="F2F2F2" w:themeFill="background1" w:themeFillShade="F2"/>
            <w:hideMark/>
          </w:tcPr>
          <w:p w14:paraId="103D365A" w14:textId="77777777" w:rsidR="00DD2645" w:rsidRDefault="00DD2645">
            <w:pPr>
              <w:jc w:val="center"/>
              <w:rPr>
                <w:lang w:eastAsia="en-CA"/>
              </w:rPr>
            </w:pPr>
            <w:r>
              <w:t>IM</w:t>
            </w:r>
          </w:p>
        </w:tc>
        <w:tc>
          <w:tcPr>
            <w:tcW w:w="667" w:type="dxa"/>
            <w:shd w:val="clear" w:color="auto" w:fill="F2F2F2" w:themeFill="background1" w:themeFillShade="F2"/>
            <w:hideMark/>
          </w:tcPr>
          <w:p w14:paraId="175AC735" w14:textId="77777777" w:rsidR="00DD2645" w:rsidRDefault="00DD2645">
            <w:pPr>
              <w:jc w:val="center"/>
              <w:rPr>
                <w:lang w:eastAsia="en-CA"/>
              </w:rPr>
            </w:pPr>
            <w:sdt>
              <w:sdtPr>
                <w:rPr>
                  <w:lang w:eastAsia="en-CA"/>
                </w:rPr>
                <w:id w:val="465784585"/>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1098EBB0" w14:textId="77777777" w:rsidR="00DD2645" w:rsidRDefault="00DD2645">
            <w:pPr>
              <w:jc w:val="center"/>
              <w:rPr>
                <w:lang w:eastAsia="en-CA"/>
              </w:rPr>
            </w:pPr>
            <w:r>
              <w:t>10030255</w:t>
            </w:r>
          </w:p>
        </w:tc>
        <w:tc>
          <w:tcPr>
            <w:tcW w:w="850" w:type="dxa"/>
            <w:shd w:val="clear" w:color="auto" w:fill="F2F2F2" w:themeFill="background1" w:themeFillShade="F2"/>
            <w:hideMark/>
          </w:tcPr>
          <w:p w14:paraId="55967197" w14:textId="77777777" w:rsidR="00DD2645" w:rsidRDefault="00DD2645">
            <w:pPr>
              <w:jc w:val="center"/>
              <w:rPr>
                <w:lang w:eastAsia="en-CA"/>
              </w:rPr>
            </w:pPr>
            <w:sdt>
              <w:sdtPr>
                <w:rPr>
                  <w:highlight w:val="lightGray"/>
                  <w:lang w:eastAsia="en-CA"/>
                </w:rPr>
                <w:id w:val="270142073"/>
                <w:placeholder>
                  <w:docPart w:val="1205917F8FE849229326E0C9DE2D2B96"/>
                </w:placeholder>
              </w:sdtPr>
              <w:sdtContent>
                <w:r>
                  <w:rPr>
                    <w:lang w:eastAsia="en-CA"/>
                  </w:rPr>
                  <w:t xml:space="preserve">   </w:t>
                </w:r>
              </w:sdtContent>
            </w:sdt>
          </w:p>
        </w:tc>
        <w:tc>
          <w:tcPr>
            <w:tcW w:w="448" w:type="dxa"/>
            <w:shd w:val="clear" w:color="auto" w:fill="F2F2F2" w:themeFill="background1" w:themeFillShade="F2"/>
            <w:hideMark/>
          </w:tcPr>
          <w:p w14:paraId="07907F9B" w14:textId="77777777" w:rsidR="00DD2645" w:rsidRDefault="00DD2645">
            <w:pPr>
              <w:jc w:val="center"/>
              <w:rPr>
                <w:lang w:eastAsia="en-CA"/>
              </w:rPr>
            </w:pPr>
            <w:sdt>
              <w:sdtPr>
                <w:rPr>
                  <w:lang w:eastAsia="en-CA"/>
                </w:rPr>
                <w:id w:val="82957552"/>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4D7C174D" w14:textId="77777777" w:rsidR="00DD2645" w:rsidRDefault="00DD2645">
            <w:pPr>
              <w:jc w:val="center"/>
              <w:rPr>
                <w:lang w:eastAsia="en-CA"/>
              </w:rPr>
            </w:pPr>
            <w:sdt>
              <w:sdtPr>
                <w:rPr>
                  <w:highlight w:val="lightGray"/>
                  <w:lang w:eastAsia="en-CA"/>
                </w:rPr>
                <w:id w:val="1558509117"/>
                <w:placeholder>
                  <w:docPart w:val="64A20DBFD8B0422EA73C7C4D02990110"/>
                </w:placeholder>
              </w:sdtPr>
              <w:sdtContent>
                <w:r>
                  <w:rPr>
                    <w:lang w:eastAsia="en-CA"/>
                  </w:rPr>
                  <w:t xml:space="preserve">   </w:t>
                </w:r>
              </w:sdtContent>
            </w:sdt>
          </w:p>
        </w:tc>
        <w:tc>
          <w:tcPr>
            <w:tcW w:w="448" w:type="dxa"/>
            <w:shd w:val="clear" w:color="auto" w:fill="F2F2F2" w:themeFill="background1" w:themeFillShade="F2"/>
            <w:hideMark/>
          </w:tcPr>
          <w:p w14:paraId="2C96D571" w14:textId="77777777" w:rsidR="00DD2645" w:rsidRDefault="00DD2645">
            <w:pPr>
              <w:jc w:val="center"/>
              <w:rPr>
                <w:lang w:eastAsia="en-CA"/>
              </w:rPr>
            </w:pPr>
            <w:sdt>
              <w:sdtPr>
                <w:rPr>
                  <w:lang w:eastAsia="en-CA"/>
                </w:rPr>
                <w:id w:val="-1499421539"/>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1871C2E" w14:textId="77777777" w:rsidR="00DD2645" w:rsidRDefault="00DD2645">
            <w:pPr>
              <w:jc w:val="center"/>
              <w:rPr>
                <w:lang w:eastAsia="en-CA"/>
              </w:rPr>
            </w:pPr>
            <w:sdt>
              <w:sdtPr>
                <w:rPr>
                  <w:lang w:eastAsia="en-CA"/>
                </w:rPr>
                <w:id w:val="-1166169903"/>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2750D92B" w14:textId="77777777" w:rsidR="00DD2645" w:rsidRDefault="00DD2645">
            <w:pPr>
              <w:jc w:val="center"/>
              <w:rPr>
                <w:lang w:eastAsia="en-CA"/>
              </w:rPr>
            </w:pPr>
            <w:sdt>
              <w:sdtPr>
                <w:rPr>
                  <w:lang w:eastAsia="en-CA"/>
                </w:rPr>
                <w:id w:val="-1366357487"/>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3A812E5" w14:textId="77777777" w:rsidR="00DD2645" w:rsidRDefault="00DD2645">
            <w:pPr>
              <w:jc w:val="center"/>
              <w:rPr>
                <w:lang w:eastAsia="en-CA"/>
              </w:rPr>
            </w:pPr>
            <w:sdt>
              <w:sdtPr>
                <w:rPr>
                  <w:highlight w:val="lightGray"/>
                  <w:lang w:eastAsia="en-CA"/>
                </w:rPr>
                <w:id w:val="-22715780"/>
                <w:placeholder>
                  <w:docPart w:val="068B55F1156A4617B464EA65AF97E661"/>
                </w:placeholder>
              </w:sdtPr>
              <w:sdtContent>
                <w:r>
                  <w:rPr>
                    <w:lang w:eastAsia="en-CA"/>
                  </w:rPr>
                  <w:t xml:space="preserve">   </w:t>
                </w:r>
              </w:sdtContent>
            </w:sdt>
          </w:p>
        </w:tc>
        <w:tc>
          <w:tcPr>
            <w:tcW w:w="3288" w:type="dxa"/>
            <w:shd w:val="clear" w:color="auto" w:fill="F2F2F2" w:themeFill="background1" w:themeFillShade="F2"/>
            <w:hideMark/>
          </w:tcPr>
          <w:p w14:paraId="41E9D7F2" w14:textId="77777777" w:rsidR="00DD2645" w:rsidRDefault="00DD2645">
            <w:pPr>
              <w:rPr>
                <w:lang w:eastAsia="en-CA"/>
              </w:rPr>
            </w:pPr>
            <w:sdt>
              <w:sdtPr>
                <w:rPr>
                  <w:highlight w:val="lightGray"/>
                  <w:lang w:eastAsia="en-CA"/>
                </w:rPr>
                <w:id w:val="-994726048"/>
                <w:placeholder>
                  <w:docPart w:val="A8F49021B0734BCCB902FACD9B8CDE83"/>
                </w:placeholder>
              </w:sdtPr>
              <w:sdtContent>
                <w:r>
                  <w:rPr>
                    <w:lang w:eastAsia="en-CA"/>
                  </w:rPr>
                  <w:t xml:space="preserve">   </w:t>
                </w:r>
              </w:sdtContent>
            </w:sdt>
          </w:p>
        </w:tc>
      </w:tr>
      <w:tr w:rsidR="00DD2645" w14:paraId="67B63958" w14:textId="77777777" w:rsidTr="00DD2645">
        <w:tc>
          <w:tcPr>
            <w:tcW w:w="3060" w:type="dxa"/>
            <w:shd w:val="clear" w:color="auto" w:fill="F2F2F2" w:themeFill="background1" w:themeFillShade="F2"/>
            <w:hideMark/>
          </w:tcPr>
          <w:p w14:paraId="161F5935" w14:textId="77777777" w:rsidR="00DD2645" w:rsidRDefault="00DD2645">
            <w:pPr>
              <w:rPr>
                <w:lang w:eastAsia="en-CA"/>
              </w:rPr>
            </w:pPr>
            <w:r>
              <w:t>ISO HOOD SUPRESSION IN</w:t>
            </w:r>
          </w:p>
        </w:tc>
        <w:tc>
          <w:tcPr>
            <w:tcW w:w="907" w:type="dxa"/>
            <w:shd w:val="clear" w:color="auto" w:fill="F2F2F2" w:themeFill="background1" w:themeFillShade="F2"/>
            <w:hideMark/>
          </w:tcPr>
          <w:p w14:paraId="4BAE033F" w14:textId="77777777" w:rsidR="00DD2645" w:rsidRDefault="00DD2645">
            <w:pPr>
              <w:rPr>
                <w:lang w:eastAsia="en-CA"/>
              </w:rPr>
            </w:pPr>
            <w:sdt>
              <w:sdtPr>
                <w:rPr>
                  <w:highlight w:val="lightGray"/>
                  <w:lang w:eastAsia="en-CA"/>
                </w:rPr>
                <w:id w:val="-1959173895"/>
                <w:placeholder>
                  <w:docPart w:val="E9918971E7C44B53B9EF4681F175F82E"/>
                </w:placeholder>
              </w:sdtPr>
              <w:sdtContent>
                <w:r>
                  <w:rPr>
                    <w:lang w:eastAsia="en-CA"/>
                  </w:rPr>
                  <w:t xml:space="preserve">   </w:t>
                </w:r>
              </w:sdtContent>
            </w:sdt>
          </w:p>
        </w:tc>
        <w:tc>
          <w:tcPr>
            <w:tcW w:w="686" w:type="dxa"/>
            <w:shd w:val="clear" w:color="auto" w:fill="F2F2F2" w:themeFill="background1" w:themeFillShade="F2"/>
            <w:hideMark/>
          </w:tcPr>
          <w:p w14:paraId="6DBF5C2E" w14:textId="77777777" w:rsidR="00DD2645" w:rsidRDefault="00DD2645">
            <w:pPr>
              <w:jc w:val="center"/>
              <w:rPr>
                <w:lang w:eastAsia="en-CA"/>
              </w:rPr>
            </w:pPr>
            <w:r>
              <w:t>IM</w:t>
            </w:r>
          </w:p>
        </w:tc>
        <w:tc>
          <w:tcPr>
            <w:tcW w:w="667" w:type="dxa"/>
            <w:shd w:val="clear" w:color="auto" w:fill="F2F2F2" w:themeFill="background1" w:themeFillShade="F2"/>
            <w:hideMark/>
          </w:tcPr>
          <w:p w14:paraId="614037D0" w14:textId="77777777" w:rsidR="00DD2645" w:rsidRDefault="00DD2645">
            <w:pPr>
              <w:jc w:val="center"/>
              <w:rPr>
                <w:lang w:eastAsia="en-CA"/>
              </w:rPr>
            </w:pPr>
            <w:sdt>
              <w:sdtPr>
                <w:rPr>
                  <w:lang w:eastAsia="en-CA"/>
                </w:rPr>
                <w:id w:val="2014950148"/>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7A9FE00" w14:textId="77777777" w:rsidR="00DD2645" w:rsidRDefault="00DD2645">
            <w:pPr>
              <w:jc w:val="center"/>
              <w:rPr>
                <w:lang w:eastAsia="en-CA"/>
              </w:rPr>
            </w:pPr>
            <w:r>
              <w:t>10030256</w:t>
            </w:r>
          </w:p>
        </w:tc>
        <w:tc>
          <w:tcPr>
            <w:tcW w:w="850" w:type="dxa"/>
            <w:shd w:val="clear" w:color="auto" w:fill="F2F2F2" w:themeFill="background1" w:themeFillShade="F2"/>
            <w:hideMark/>
          </w:tcPr>
          <w:p w14:paraId="4F82453A" w14:textId="77777777" w:rsidR="00DD2645" w:rsidRDefault="00DD2645">
            <w:pPr>
              <w:jc w:val="center"/>
              <w:rPr>
                <w:lang w:eastAsia="en-CA"/>
              </w:rPr>
            </w:pPr>
            <w:sdt>
              <w:sdtPr>
                <w:rPr>
                  <w:highlight w:val="lightGray"/>
                  <w:lang w:eastAsia="en-CA"/>
                </w:rPr>
                <w:id w:val="189571267"/>
                <w:placeholder>
                  <w:docPart w:val="6EFB3308EA5D4E6C8FA3C7000066EB50"/>
                </w:placeholder>
              </w:sdtPr>
              <w:sdtContent>
                <w:r>
                  <w:rPr>
                    <w:lang w:eastAsia="en-CA"/>
                  </w:rPr>
                  <w:t xml:space="preserve">   </w:t>
                </w:r>
              </w:sdtContent>
            </w:sdt>
          </w:p>
        </w:tc>
        <w:tc>
          <w:tcPr>
            <w:tcW w:w="448" w:type="dxa"/>
            <w:shd w:val="clear" w:color="auto" w:fill="F2F2F2" w:themeFill="background1" w:themeFillShade="F2"/>
            <w:hideMark/>
          </w:tcPr>
          <w:p w14:paraId="53A6AC65" w14:textId="77777777" w:rsidR="00DD2645" w:rsidRDefault="00DD2645">
            <w:pPr>
              <w:jc w:val="center"/>
              <w:rPr>
                <w:lang w:eastAsia="en-CA"/>
              </w:rPr>
            </w:pPr>
            <w:sdt>
              <w:sdtPr>
                <w:rPr>
                  <w:lang w:eastAsia="en-CA"/>
                </w:rPr>
                <w:id w:val="-600953794"/>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3C306EDE" w14:textId="77777777" w:rsidR="00DD2645" w:rsidRDefault="00DD2645">
            <w:pPr>
              <w:jc w:val="center"/>
              <w:rPr>
                <w:lang w:eastAsia="en-CA"/>
              </w:rPr>
            </w:pPr>
            <w:sdt>
              <w:sdtPr>
                <w:rPr>
                  <w:highlight w:val="lightGray"/>
                  <w:lang w:eastAsia="en-CA"/>
                </w:rPr>
                <w:id w:val="144252240"/>
                <w:placeholder>
                  <w:docPart w:val="289C0BB2826A421EA31E94445F13C35A"/>
                </w:placeholder>
              </w:sdtPr>
              <w:sdtContent>
                <w:r>
                  <w:rPr>
                    <w:lang w:eastAsia="en-CA"/>
                  </w:rPr>
                  <w:t xml:space="preserve">   </w:t>
                </w:r>
              </w:sdtContent>
            </w:sdt>
          </w:p>
        </w:tc>
        <w:tc>
          <w:tcPr>
            <w:tcW w:w="448" w:type="dxa"/>
            <w:shd w:val="clear" w:color="auto" w:fill="F2F2F2" w:themeFill="background1" w:themeFillShade="F2"/>
            <w:hideMark/>
          </w:tcPr>
          <w:p w14:paraId="2919FBC3" w14:textId="77777777" w:rsidR="00DD2645" w:rsidRDefault="00DD2645">
            <w:pPr>
              <w:jc w:val="center"/>
              <w:rPr>
                <w:lang w:eastAsia="en-CA"/>
              </w:rPr>
            </w:pPr>
            <w:sdt>
              <w:sdtPr>
                <w:rPr>
                  <w:lang w:eastAsia="en-CA"/>
                </w:rPr>
                <w:id w:val="807979399"/>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64DC3BC2" w14:textId="77777777" w:rsidR="00DD2645" w:rsidRDefault="00DD2645">
            <w:pPr>
              <w:jc w:val="center"/>
              <w:rPr>
                <w:lang w:eastAsia="en-CA"/>
              </w:rPr>
            </w:pPr>
            <w:sdt>
              <w:sdtPr>
                <w:rPr>
                  <w:lang w:eastAsia="en-CA"/>
                </w:rPr>
                <w:id w:val="-1633854990"/>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6FED6C19" w14:textId="77777777" w:rsidR="00DD2645" w:rsidRDefault="00DD2645">
            <w:pPr>
              <w:jc w:val="center"/>
              <w:rPr>
                <w:lang w:eastAsia="en-CA"/>
              </w:rPr>
            </w:pPr>
            <w:sdt>
              <w:sdtPr>
                <w:rPr>
                  <w:lang w:eastAsia="en-CA"/>
                </w:rPr>
                <w:id w:val="1271656418"/>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0258E722" w14:textId="77777777" w:rsidR="00DD2645" w:rsidRDefault="00DD2645">
            <w:pPr>
              <w:jc w:val="center"/>
              <w:rPr>
                <w:lang w:eastAsia="en-CA"/>
              </w:rPr>
            </w:pPr>
            <w:sdt>
              <w:sdtPr>
                <w:rPr>
                  <w:highlight w:val="lightGray"/>
                  <w:lang w:eastAsia="en-CA"/>
                </w:rPr>
                <w:id w:val="-683433471"/>
                <w:placeholder>
                  <w:docPart w:val="3578437688744B0DA09DCBD8F0F31E66"/>
                </w:placeholder>
              </w:sdtPr>
              <w:sdtContent>
                <w:r>
                  <w:rPr>
                    <w:lang w:eastAsia="en-CA"/>
                  </w:rPr>
                  <w:t xml:space="preserve">   </w:t>
                </w:r>
              </w:sdtContent>
            </w:sdt>
          </w:p>
        </w:tc>
        <w:tc>
          <w:tcPr>
            <w:tcW w:w="3288" w:type="dxa"/>
            <w:shd w:val="clear" w:color="auto" w:fill="F2F2F2" w:themeFill="background1" w:themeFillShade="F2"/>
            <w:hideMark/>
          </w:tcPr>
          <w:p w14:paraId="27A7B422" w14:textId="77777777" w:rsidR="00DD2645" w:rsidRDefault="00DD2645">
            <w:pPr>
              <w:rPr>
                <w:lang w:eastAsia="en-CA"/>
              </w:rPr>
            </w:pPr>
            <w:sdt>
              <w:sdtPr>
                <w:rPr>
                  <w:highlight w:val="lightGray"/>
                  <w:lang w:eastAsia="en-CA"/>
                </w:rPr>
                <w:id w:val="-1613901655"/>
                <w:placeholder>
                  <w:docPart w:val="C9065241AFD347A0A6BC7969220E0B2B"/>
                </w:placeholder>
              </w:sdtPr>
              <w:sdtContent>
                <w:r>
                  <w:rPr>
                    <w:lang w:eastAsia="en-CA"/>
                  </w:rPr>
                  <w:t xml:space="preserve">   </w:t>
                </w:r>
              </w:sdtContent>
            </w:sdt>
          </w:p>
        </w:tc>
      </w:tr>
      <w:tr w:rsidR="00DD2645" w14:paraId="54F800B0" w14:textId="77777777" w:rsidTr="00DD2645">
        <w:tc>
          <w:tcPr>
            <w:tcW w:w="3060" w:type="dxa"/>
            <w:shd w:val="clear" w:color="auto" w:fill="F2F2F2" w:themeFill="background1" w:themeFillShade="F2"/>
            <w:hideMark/>
          </w:tcPr>
          <w:p w14:paraId="54C2D044" w14:textId="77777777" w:rsidR="00DD2645" w:rsidRDefault="00DD2645">
            <w:pPr>
              <w:rPr>
                <w:lang w:eastAsia="en-CA"/>
              </w:rPr>
            </w:pPr>
            <w:r>
              <w:t>ISO HOOD SUPRESSION OUT</w:t>
            </w:r>
          </w:p>
        </w:tc>
        <w:tc>
          <w:tcPr>
            <w:tcW w:w="907" w:type="dxa"/>
            <w:shd w:val="clear" w:color="auto" w:fill="F2F2F2" w:themeFill="background1" w:themeFillShade="F2"/>
            <w:hideMark/>
          </w:tcPr>
          <w:p w14:paraId="50BC9EBD" w14:textId="77777777" w:rsidR="00DD2645" w:rsidRDefault="00DD2645">
            <w:pPr>
              <w:rPr>
                <w:lang w:eastAsia="en-CA"/>
              </w:rPr>
            </w:pPr>
            <w:sdt>
              <w:sdtPr>
                <w:rPr>
                  <w:highlight w:val="lightGray"/>
                  <w:lang w:eastAsia="en-CA"/>
                </w:rPr>
                <w:id w:val="1764189630"/>
                <w:placeholder>
                  <w:docPart w:val="2B489447F7084970A8C9990506424D5D"/>
                </w:placeholder>
              </w:sdtPr>
              <w:sdtContent>
                <w:r>
                  <w:rPr>
                    <w:lang w:eastAsia="en-CA"/>
                  </w:rPr>
                  <w:t xml:space="preserve">   </w:t>
                </w:r>
              </w:sdtContent>
            </w:sdt>
          </w:p>
        </w:tc>
        <w:tc>
          <w:tcPr>
            <w:tcW w:w="686" w:type="dxa"/>
            <w:shd w:val="clear" w:color="auto" w:fill="F2F2F2" w:themeFill="background1" w:themeFillShade="F2"/>
            <w:hideMark/>
          </w:tcPr>
          <w:p w14:paraId="6F2290EC" w14:textId="77777777" w:rsidR="00DD2645" w:rsidRDefault="00DD2645">
            <w:pPr>
              <w:jc w:val="center"/>
              <w:rPr>
                <w:lang w:eastAsia="en-CA"/>
              </w:rPr>
            </w:pPr>
            <w:r>
              <w:t>IM</w:t>
            </w:r>
          </w:p>
        </w:tc>
        <w:tc>
          <w:tcPr>
            <w:tcW w:w="667" w:type="dxa"/>
            <w:shd w:val="clear" w:color="auto" w:fill="F2F2F2" w:themeFill="background1" w:themeFillShade="F2"/>
            <w:hideMark/>
          </w:tcPr>
          <w:p w14:paraId="1C1EACE4" w14:textId="77777777" w:rsidR="00DD2645" w:rsidRDefault="00DD2645">
            <w:pPr>
              <w:jc w:val="center"/>
              <w:rPr>
                <w:lang w:eastAsia="en-CA"/>
              </w:rPr>
            </w:pPr>
            <w:sdt>
              <w:sdtPr>
                <w:rPr>
                  <w:lang w:eastAsia="en-CA"/>
                </w:rPr>
                <w:id w:val="1895693161"/>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5FDB63BE" w14:textId="77777777" w:rsidR="00DD2645" w:rsidRDefault="00DD2645">
            <w:pPr>
              <w:jc w:val="center"/>
              <w:rPr>
                <w:lang w:eastAsia="en-CA"/>
              </w:rPr>
            </w:pPr>
            <w:r>
              <w:t>10030257</w:t>
            </w:r>
          </w:p>
        </w:tc>
        <w:tc>
          <w:tcPr>
            <w:tcW w:w="850" w:type="dxa"/>
            <w:shd w:val="clear" w:color="auto" w:fill="F2F2F2" w:themeFill="background1" w:themeFillShade="F2"/>
            <w:hideMark/>
          </w:tcPr>
          <w:p w14:paraId="7E8E63B6" w14:textId="77777777" w:rsidR="00DD2645" w:rsidRDefault="00DD2645">
            <w:pPr>
              <w:jc w:val="center"/>
              <w:rPr>
                <w:lang w:eastAsia="en-CA"/>
              </w:rPr>
            </w:pPr>
            <w:sdt>
              <w:sdtPr>
                <w:rPr>
                  <w:highlight w:val="lightGray"/>
                  <w:lang w:eastAsia="en-CA"/>
                </w:rPr>
                <w:id w:val="1520894382"/>
                <w:placeholder>
                  <w:docPart w:val="ADC75B710A4A47EF81656F208ECB519C"/>
                </w:placeholder>
              </w:sdtPr>
              <w:sdtContent>
                <w:r>
                  <w:rPr>
                    <w:lang w:eastAsia="en-CA"/>
                  </w:rPr>
                  <w:t xml:space="preserve">   </w:t>
                </w:r>
              </w:sdtContent>
            </w:sdt>
          </w:p>
        </w:tc>
        <w:tc>
          <w:tcPr>
            <w:tcW w:w="448" w:type="dxa"/>
            <w:shd w:val="clear" w:color="auto" w:fill="F2F2F2" w:themeFill="background1" w:themeFillShade="F2"/>
            <w:hideMark/>
          </w:tcPr>
          <w:p w14:paraId="37942857" w14:textId="77777777" w:rsidR="00DD2645" w:rsidRDefault="00DD2645">
            <w:pPr>
              <w:jc w:val="center"/>
              <w:rPr>
                <w:lang w:eastAsia="en-CA"/>
              </w:rPr>
            </w:pPr>
            <w:sdt>
              <w:sdtPr>
                <w:rPr>
                  <w:lang w:eastAsia="en-CA"/>
                </w:rPr>
                <w:id w:val="1198351763"/>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49DC68BF" w14:textId="77777777" w:rsidR="00DD2645" w:rsidRDefault="00DD2645">
            <w:pPr>
              <w:jc w:val="center"/>
              <w:rPr>
                <w:lang w:eastAsia="en-CA"/>
              </w:rPr>
            </w:pPr>
            <w:sdt>
              <w:sdtPr>
                <w:rPr>
                  <w:highlight w:val="lightGray"/>
                  <w:lang w:eastAsia="en-CA"/>
                </w:rPr>
                <w:id w:val="1620493094"/>
                <w:placeholder>
                  <w:docPart w:val="E1FA8E0583AB47FC87E9C2E01ACABE9C"/>
                </w:placeholder>
              </w:sdtPr>
              <w:sdtContent>
                <w:r>
                  <w:rPr>
                    <w:lang w:eastAsia="en-CA"/>
                  </w:rPr>
                  <w:t xml:space="preserve">   </w:t>
                </w:r>
              </w:sdtContent>
            </w:sdt>
          </w:p>
        </w:tc>
        <w:tc>
          <w:tcPr>
            <w:tcW w:w="448" w:type="dxa"/>
            <w:shd w:val="clear" w:color="auto" w:fill="F2F2F2" w:themeFill="background1" w:themeFillShade="F2"/>
            <w:hideMark/>
          </w:tcPr>
          <w:p w14:paraId="27AB4ABE" w14:textId="77777777" w:rsidR="00DD2645" w:rsidRDefault="00DD2645">
            <w:pPr>
              <w:jc w:val="center"/>
              <w:rPr>
                <w:lang w:eastAsia="en-CA"/>
              </w:rPr>
            </w:pPr>
            <w:sdt>
              <w:sdtPr>
                <w:rPr>
                  <w:lang w:eastAsia="en-CA"/>
                </w:rPr>
                <w:id w:val="245705017"/>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715F2F51" w14:textId="77777777" w:rsidR="00DD2645" w:rsidRDefault="00DD2645">
            <w:pPr>
              <w:jc w:val="center"/>
              <w:rPr>
                <w:lang w:eastAsia="en-CA"/>
              </w:rPr>
            </w:pPr>
            <w:sdt>
              <w:sdtPr>
                <w:rPr>
                  <w:lang w:eastAsia="en-CA"/>
                </w:rPr>
                <w:id w:val="93878980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6BA71D86" w14:textId="77777777" w:rsidR="00DD2645" w:rsidRDefault="00DD2645">
            <w:pPr>
              <w:jc w:val="center"/>
              <w:rPr>
                <w:lang w:eastAsia="en-CA"/>
              </w:rPr>
            </w:pPr>
            <w:sdt>
              <w:sdtPr>
                <w:rPr>
                  <w:lang w:eastAsia="en-CA"/>
                </w:rPr>
                <w:id w:val="-556865317"/>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05249B7D" w14:textId="77777777" w:rsidR="00DD2645" w:rsidRDefault="00DD2645">
            <w:pPr>
              <w:jc w:val="center"/>
              <w:rPr>
                <w:lang w:eastAsia="en-CA"/>
              </w:rPr>
            </w:pPr>
            <w:sdt>
              <w:sdtPr>
                <w:rPr>
                  <w:highlight w:val="lightGray"/>
                  <w:lang w:eastAsia="en-CA"/>
                </w:rPr>
                <w:id w:val="-488636610"/>
                <w:placeholder>
                  <w:docPart w:val="4824525CB355407398A8095731D1AD56"/>
                </w:placeholder>
              </w:sdtPr>
              <w:sdtContent>
                <w:r>
                  <w:rPr>
                    <w:lang w:eastAsia="en-CA"/>
                  </w:rPr>
                  <w:t xml:space="preserve">   </w:t>
                </w:r>
              </w:sdtContent>
            </w:sdt>
          </w:p>
        </w:tc>
        <w:tc>
          <w:tcPr>
            <w:tcW w:w="3288" w:type="dxa"/>
            <w:shd w:val="clear" w:color="auto" w:fill="F2F2F2" w:themeFill="background1" w:themeFillShade="F2"/>
            <w:hideMark/>
          </w:tcPr>
          <w:p w14:paraId="686DBCFC" w14:textId="77777777" w:rsidR="00DD2645" w:rsidRDefault="00DD2645">
            <w:pPr>
              <w:rPr>
                <w:lang w:eastAsia="en-CA"/>
              </w:rPr>
            </w:pPr>
            <w:sdt>
              <w:sdtPr>
                <w:rPr>
                  <w:highlight w:val="lightGray"/>
                  <w:lang w:eastAsia="en-CA"/>
                </w:rPr>
                <w:id w:val="1450516222"/>
                <w:placeholder>
                  <w:docPart w:val="0EE065CD376E4387B7B557ABCBB5A860"/>
                </w:placeholder>
              </w:sdtPr>
              <w:sdtContent>
                <w:r>
                  <w:rPr>
                    <w:lang w:eastAsia="en-CA"/>
                  </w:rPr>
                  <w:t xml:space="preserve">   </w:t>
                </w:r>
              </w:sdtContent>
            </w:sdt>
          </w:p>
        </w:tc>
      </w:tr>
      <w:tr w:rsidR="00DD2645" w14:paraId="07167085" w14:textId="77777777" w:rsidTr="00DD2645">
        <w:tc>
          <w:tcPr>
            <w:tcW w:w="3060" w:type="dxa"/>
            <w:shd w:val="clear" w:color="auto" w:fill="F2F2F2" w:themeFill="background1" w:themeFillShade="F2"/>
            <w:hideMark/>
          </w:tcPr>
          <w:p w14:paraId="493F446B" w14:textId="77777777" w:rsidR="00DD2645" w:rsidRDefault="00DD2645">
            <w:pPr>
              <w:rPr>
                <w:lang w:eastAsia="en-CA"/>
              </w:rPr>
            </w:pPr>
            <w:r>
              <w:t>ISO DUCT SMOKES IN</w:t>
            </w:r>
          </w:p>
        </w:tc>
        <w:tc>
          <w:tcPr>
            <w:tcW w:w="907" w:type="dxa"/>
            <w:shd w:val="clear" w:color="auto" w:fill="F2F2F2" w:themeFill="background1" w:themeFillShade="F2"/>
            <w:hideMark/>
          </w:tcPr>
          <w:p w14:paraId="1B30869A" w14:textId="77777777" w:rsidR="00DD2645" w:rsidRDefault="00DD2645">
            <w:pPr>
              <w:rPr>
                <w:lang w:eastAsia="en-CA"/>
              </w:rPr>
            </w:pPr>
            <w:sdt>
              <w:sdtPr>
                <w:rPr>
                  <w:highlight w:val="lightGray"/>
                  <w:lang w:eastAsia="en-CA"/>
                </w:rPr>
                <w:id w:val="1351686287"/>
                <w:placeholder>
                  <w:docPart w:val="650F72384EDD48E1BDA05AB9C68DDAE7"/>
                </w:placeholder>
              </w:sdtPr>
              <w:sdtContent>
                <w:r>
                  <w:rPr>
                    <w:lang w:eastAsia="en-CA"/>
                  </w:rPr>
                  <w:t xml:space="preserve">   </w:t>
                </w:r>
              </w:sdtContent>
            </w:sdt>
          </w:p>
        </w:tc>
        <w:tc>
          <w:tcPr>
            <w:tcW w:w="686" w:type="dxa"/>
            <w:shd w:val="clear" w:color="auto" w:fill="F2F2F2" w:themeFill="background1" w:themeFillShade="F2"/>
            <w:hideMark/>
          </w:tcPr>
          <w:p w14:paraId="2FA89198" w14:textId="77777777" w:rsidR="00DD2645" w:rsidRDefault="00DD2645">
            <w:pPr>
              <w:jc w:val="center"/>
              <w:rPr>
                <w:lang w:eastAsia="en-CA"/>
              </w:rPr>
            </w:pPr>
            <w:r>
              <w:t>IM</w:t>
            </w:r>
          </w:p>
        </w:tc>
        <w:tc>
          <w:tcPr>
            <w:tcW w:w="667" w:type="dxa"/>
            <w:shd w:val="clear" w:color="auto" w:fill="F2F2F2" w:themeFill="background1" w:themeFillShade="F2"/>
            <w:hideMark/>
          </w:tcPr>
          <w:p w14:paraId="70E65147" w14:textId="77777777" w:rsidR="00DD2645" w:rsidRDefault="00DD2645">
            <w:pPr>
              <w:jc w:val="center"/>
              <w:rPr>
                <w:lang w:eastAsia="en-CA"/>
              </w:rPr>
            </w:pPr>
            <w:sdt>
              <w:sdtPr>
                <w:rPr>
                  <w:lang w:eastAsia="en-CA"/>
                </w:rPr>
                <w:id w:val="-2055454058"/>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4EC9018F" w14:textId="77777777" w:rsidR="00DD2645" w:rsidRDefault="00DD2645">
            <w:pPr>
              <w:jc w:val="center"/>
              <w:rPr>
                <w:lang w:eastAsia="en-CA"/>
              </w:rPr>
            </w:pPr>
            <w:r>
              <w:t>10030258</w:t>
            </w:r>
          </w:p>
        </w:tc>
        <w:tc>
          <w:tcPr>
            <w:tcW w:w="850" w:type="dxa"/>
            <w:shd w:val="clear" w:color="auto" w:fill="F2F2F2" w:themeFill="background1" w:themeFillShade="F2"/>
            <w:hideMark/>
          </w:tcPr>
          <w:p w14:paraId="104DB307" w14:textId="77777777" w:rsidR="00DD2645" w:rsidRDefault="00DD2645">
            <w:pPr>
              <w:jc w:val="center"/>
              <w:rPr>
                <w:lang w:eastAsia="en-CA"/>
              </w:rPr>
            </w:pPr>
            <w:sdt>
              <w:sdtPr>
                <w:rPr>
                  <w:highlight w:val="lightGray"/>
                  <w:lang w:eastAsia="en-CA"/>
                </w:rPr>
                <w:id w:val="-1091316666"/>
                <w:placeholder>
                  <w:docPart w:val="3BBF0B73FCE04EE5A9160194C89D01F0"/>
                </w:placeholder>
              </w:sdtPr>
              <w:sdtContent>
                <w:r>
                  <w:rPr>
                    <w:lang w:eastAsia="en-CA"/>
                  </w:rPr>
                  <w:t xml:space="preserve">   </w:t>
                </w:r>
              </w:sdtContent>
            </w:sdt>
          </w:p>
        </w:tc>
        <w:tc>
          <w:tcPr>
            <w:tcW w:w="448" w:type="dxa"/>
            <w:shd w:val="clear" w:color="auto" w:fill="F2F2F2" w:themeFill="background1" w:themeFillShade="F2"/>
            <w:hideMark/>
          </w:tcPr>
          <w:p w14:paraId="0FD9D27C" w14:textId="77777777" w:rsidR="00DD2645" w:rsidRDefault="00DD2645">
            <w:pPr>
              <w:jc w:val="center"/>
              <w:rPr>
                <w:lang w:eastAsia="en-CA"/>
              </w:rPr>
            </w:pPr>
            <w:sdt>
              <w:sdtPr>
                <w:rPr>
                  <w:lang w:eastAsia="en-CA"/>
                </w:rPr>
                <w:id w:val="1276898914"/>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326CA8B4" w14:textId="77777777" w:rsidR="00DD2645" w:rsidRDefault="00DD2645">
            <w:pPr>
              <w:jc w:val="center"/>
              <w:rPr>
                <w:lang w:eastAsia="en-CA"/>
              </w:rPr>
            </w:pPr>
            <w:sdt>
              <w:sdtPr>
                <w:rPr>
                  <w:highlight w:val="lightGray"/>
                  <w:lang w:eastAsia="en-CA"/>
                </w:rPr>
                <w:id w:val="-1037733843"/>
                <w:placeholder>
                  <w:docPart w:val="9A3004AE3ADD42EE996E93C6769CF836"/>
                </w:placeholder>
              </w:sdtPr>
              <w:sdtContent>
                <w:r>
                  <w:rPr>
                    <w:lang w:eastAsia="en-CA"/>
                  </w:rPr>
                  <w:t xml:space="preserve">   </w:t>
                </w:r>
              </w:sdtContent>
            </w:sdt>
          </w:p>
        </w:tc>
        <w:tc>
          <w:tcPr>
            <w:tcW w:w="448" w:type="dxa"/>
            <w:shd w:val="clear" w:color="auto" w:fill="F2F2F2" w:themeFill="background1" w:themeFillShade="F2"/>
            <w:hideMark/>
          </w:tcPr>
          <w:p w14:paraId="0D90CA13" w14:textId="77777777" w:rsidR="00DD2645" w:rsidRDefault="00DD2645">
            <w:pPr>
              <w:jc w:val="center"/>
              <w:rPr>
                <w:lang w:eastAsia="en-CA"/>
              </w:rPr>
            </w:pPr>
            <w:sdt>
              <w:sdtPr>
                <w:rPr>
                  <w:lang w:eastAsia="en-CA"/>
                </w:rPr>
                <w:id w:val="-942530305"/>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6A4F5BA" w14:textId="77777777" w:rsidR="00DD2645" w:rsidRDefault="00DD2645">
            <w:pPr>
              <w:jc w:val="center"/>
              <w:rPr>
                <w:lang w:eastAsia="en-CA"/>
              </w:rPr>
            </w:pPr>
            <w:sdt>
              <w:sdtPr>
                <w:rPr>
                  <w:lang w:eastAsia="en-CA"/>
                </w:rPr>
                <w:id w:val="1044948232"/>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0173843E" w14:textId="77777777" w:rsidR="00DD2645" w:rsidRDefault="00DD2645">
            <w:pPr>
              <w:jc w:val="center"/>
              <w:rPr>
                <w:lang w:eastAsia="en-CA"/>
              </w:rPr>
            </w:pPr>
            <w:sdt>
              <w:sdtPr>
                <w:rPr>
                  <w:lang w:eastAsia="en-CA"/>
                </w:rPr>
                <w:id w:val="76178998"/>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47A4DD52" w14:textId="77777777" w:rsidR="00DD2645" w:rsidRDefault="00DD2645">
            <w:pPr>
              <w:jc w:val="center"/>
              <w:rPr>
                <w:lang w:eastAsia="en-CA"/>
              </w:rPr>
            </w:pPr>
            <w:sdt>
              <w:sdtPr>
                <w:rPr>
                  <w:highlight w:val="lightGray"/>
                  <w:lang w:eastAsia="en-CA"/>
                </w:rPr>
                <w:id w:val="-839763974"/>
                <w:placeholder>
                  <w:docPart w:val="3BF107836A5F41A49F9C920705E6BCA3"/>
                </w:placeholder>
              </w:sdtPr>
              <w:sdtContent>
                <w:r>
                  <w:rPr>
                    <w:lang w:eastAsia="en-CA"/>
                  </w:rPr>
                  <w:t xml:space="preserve">   </w:t>
                </w:r>
              </w:sdtContent>
            </w:sdt>
          </w:p>
        </w:tc>
        <w:tc>
          <w:tcPr>
            <w:tcW w:w="3288" w:type="dxa"/>
            <w:shd w:val="clear" w:color="auto" w:fill="F2F2F2" w:themeFill="background1" w:themeFillShade="F2"/>
            <w:hideMark/>
          </w:tcPr>
          <w:p w14:paraId="1ACB5F5F" w14:textId="77777777" w:rsidR="00DD2645" w:rsidRDefault="00DD2645">
            <w:pPr>
              <w:rPr>
                <w:lang w:eastAsia="en-CA"/>
              </w:rPr>
            </w:pPr>
            <w:sdt>
              <w:sdtPr>
                <w:rPr>
                  <w:highlight w:val="lightGray"/>
                  <w:lang w:eastAsia="en-CA"/>
                </w:rPr>
                <w:id w:val="1559902911"/>
                <w:placeholder>
                  <w:docPart w:val="F829CDF5C0F14D18937EB918DF562D78"/>
                </w:placeholder>
              </w:sdtPr>
              <w:sdtContent>
                <w:r>
                  <w:rPr>
                    <w:lang w:eastAsia="en-CA"/>
                  </w:rPr>
                  <w:t xml:space="preserve">   </w:t>
                </w:r>
              </w:sdtContent>
            </w:sdt>
          </w:p>
        </w:tc>
      </w:tr>
      <w:tr w:rsidR="00DD2645" w14:paraId="476C0159" w14:textId="77777777" w:rsidTr="00DD2645">
        <w:tc>
          <w:tcPr>
            <w:tcW w:w="3060" w:type="dxa"/>
            <w:shd w:val="clear" w:color="auto" w:fill="F2F2F2" w:themeFill="background1" w:themeFillShade="F2"/>
            <w:hideMark/>
          </w:tcPr>
          <w:p w14:paraId="02E749DB" w14:textId="77777777" w:rsidR="00DD2645" w:rsidRDefault="00DD2645">
            <w:pPr>
              <w:rPr>
                <w:lang w:eastAsia="en-CA"/>
              </w:rPr>
            </w:pPr>
            <w:r>
              <w:t>ISO DUCT SMOKES OUT</w:t>
            </w:r>
          </w:p>
        </w:tc>
        <w:tc>
          <w:tcPr>
            <w:tcW w:w="907" w:type="dxa"/>
            <w:shd w:val="clear" w:color="auto" w:fill="F2F2F2" w:themeFill="background1" w:themeFillShade="F2"/>
            <w:hideMark/>
          </w:tcPr>
          <w:p w14:paraId="7E08F81F" w14:textId="77777777" w:rsidR="00DD2645" w:rsidRDefault="00DD2645">
            <w:pPr>
              <w:rPr>
                <w:lang w:eastAsia="en-CA"/>
              </w:rPr>
            </w:pPr>
            <w:sdt>
              <w:sdtPr>
                <w:rPr>
                  <w:highlight w:val="lightGray"/>
                  <w:lang w:eastAsia="en-CA"/>
                </w:rPr>
                <w:id w:val="-1075588027"/>
                <w:placeholder>
                  <w:docPart w:val="4480CE7F220A45D4836F78146001439C"/>
                </w:placeholder>
              </w:sdtPr>
              <w:sdtContent>
                <w:r>
                  <w:rPr>
                    <w:lang w:eastAsia="en-CA"/>
                  </w:rPr>
                  <w:t xml:space="preserve">   </w:t>
                </w:r>
              </w:sdtContent>
            </w:sdt>
          </w:p>
        </w:tc>
        <w:tc>
          <w:tcPr>
            <w:tcW w:w="686" w:type="dxa"/>
            <w:shd w:val="clear" w:color="auto" w:fill="F2F2F2" w:themeFill="background1" w:themeFillShade="F2"/>
            <w:hideMark/>
          </w:tcPr>
          <w:p w14:paraId="3923CBDA" w14:textId="77777777" w:rsidR="00DD2645" w:rsidRDefault="00DD2645">
            <w:pPr>
              <w:jc w:val="center"/>
              <w:rPr>
                <w:lang w:eastAsia="en-CA"/>
              </w:rPr>
            </w:pPr>
            <w:r>
              <w:t>IM</w:t>
            </w:r>
          </w:p>
        </w:tc>
        <w:tc>
          <w:tcPr>
            <w:tcW w:w="667" w:type="dxa"/>
            <w:shd w:val="clear" w:color="auto" w:fill="F2F2F2" w:themeFill="background1" w:themeFillShade="F2"/>
            <w:hideMark/>
          </w:tcPr>
          <w:p w14:paraId="2D504E14" w14:textId="77777777" w:rsidR="00DD2645" w:rsidRDefault="00DD2645">
            <w:pPr>
              <w:jc w:val="center"/>
              <w:rPr>
                <w:lang w:eastAsia="en-CA"/>
              </w:rPr>
            </w:pPr>
            <w:sdt>
              <w:sdtPr>
                <w:rPr>
                  <w:lang w:eastAsia="en-CA"/>
                </w:rPr>
                <w:id w:val="-1194462995"/>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CD00D9C" w14:textId="77777777" w:rsidR="00DD2645" w:rsidRDefault="00DD2645">
            <w:pPr>
              <w:jc w:val="center"/>
              <w:rPr>
                <w:lang w:eastAsia="en-CA"/>
              </w:rPr>
            </w:pPr>
            <w:r>
              <w:t>10030259</w:t>
            </w:r>
          </w:p>
        </w:tc>
        <w:tc>
          <w:tcPr>
            <w:tcW w:w="850" w:type="dxa"/>
            <w:shd w:val="clear" w:color="auto" w:fill="F2F2F2" w:themeFill="background1" w:themeFillShade="F2"/>
            <w:hideMark/>
          </w:tcPr>
          <w:p w14:paraId="54A70A4A" w14:textId="77777777" w:rsidR="00DD2645" w:rsidRDefault="00DD2645">
            <w:pPr>
              <w:jc w:val="center"/>
              <w:rPr>
                <w:lang w:eastAsia="en-CA"/>
              </w:rPr>
            </w:pPr>
            <w:sdt>
              <w:sdtPr>
                <w:rPr>
                  <w:highlight w:val="lightGray"/>
                  <w:lang w:eastAsia="en-CA"/>
                </w:rPr>
                <w:id w:val="-275945078"/>
                <w:placeholder>
                  <w:docPart w:val="CD91C6475781471BA50C114BB8F517CB"/>
                </w:placeholder>
              </w:sdtPr>
              <w:sdtContent>
                <w:r>
                  <w:rPr>
                    <w:lang w:eastAsia="en-CA"/>
                  </w:rPr>
                  <w:t xml:space="preserve">   </w:t>
                </w:r>
              </w:sdtContent>
            </w:sdt>
          </w:p>
        </w:tc>
        <w:tc>
          <w:tcPr>
            <w:tcW w:w="448" w:type="dxa"/>
            <w:shd w:val="clear" w:color="auto" w:fill="F2F2F2" w:themeFill="background1" w:themeFillShade="F2"/>
            <w:hideMark/>
          </w:tcPr>
          <w:p w14:paraId="27429306" w14:textId="77777777" w:rsidR="00DD2645" w:rsidRDefault="00DD2645">
            <w:pPr>
              <w:jc w:val="center"/>
              <w:rPr>
                <w:lang w:eastAsia="en-CA"/>
              </w:rPr>
            </w:pPr>
            <w:sdt>
              <w:sdtPr>
                <w:rPr>
                  <w:lang w:eastAsia="en-CA"/>
                </w:rPr>
                <w:id w:val="-661314072"/>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400F145D" w14:textId="77777777" w:rsidR="00DD2645" w:rsidRDefault="00DD2645">
            <w:pPr>
              <w:jc w:val="center"/>
              <w:rPr>
                <w:lang w:eastAsia="en-CA"/>
              </w:rPr>
            </w:pPr>
            <w:sdt>
              <w:sdtPr>
                <w:rPr>
                  <w:highlight w:val="lightGray"/>
                  <w:lang w:eastAsia="en-CA"/>
                </w:rPr>
                <w:id w:val="356167781"/>
                <w:placeholder>
                  <w:docPart w:val="2E2A4DF3E1BB44E695FC9E1F942D9EAD"/>
                </w:placeholder>
              </w:sdtPr>
              <w:sdtContent>
                <w:r>
                  <w:rPr>
                    <w:lang w:eastAsia="en-CA"/>
                  </w:rPr>
                  <w:t xml:space="preserve">   </w:t>
                </w:r>
              </w:sdtContent>
            </w:sdt>
          </w:p>
        </w:tc>
        <w:tc>
          <w:tcPr>
            <w:tcW w:w="448" w:type="dxa"/>
            <w:shd w:val="clear" w:color="auto" w:fill="F2F2F2" w:themeFill="background1" w:themeFillShade="F2"/>
            <w:hideMark/>
          </w:tcPr>
          <w:p w14:paraId="1D8CFCB1" w14:textId="77777777" w:rsidR="00DD2645" w:rsidRDefault="00DD2645">
            <w:pPr>
              <w:jc w:val="center"/>
              <w:rPr>
                <w:lang w:eastAsia="en-CA"/>
              </w:rPr>
            </w:pPr>
            <w:sdt>
              <w:sdtPr>
                <w:rPr>
                  <w:lang w:eastAsia="en-CA"/>
                </w:rPr>
                <w:id w:val="-904373231"/>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44C6E206" w14:textId="77777777" w:rsidR="00DD2645" w:rsidRDefault="00DD2645">
            <w:pPr>
              <w:jc w:val="center"/>
              <w:rPr>
                <w:lang w:eastAsia="en-CA"/>
              </w:rPr>
            </w:pPr>
            <w:sdt>
              <w:sdtPr>
                <w:rPr>
                  <w:lang w:eastAsia="en-CA"/>
                </w:rPr>
                <w:id w:val="-1938900788"/>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1CD9E436" w14:textId="77777777" w:rsidR="00DD2645" w:rsidRDefault="00DD2645">
            <w:pPr>
              <w:jc w:val="center"/>
              <w:rPr>
                <w:lang w:eastAsia="en-CA"/>
              </w:rPr>
            </w:pPr>
            <w:sdt>
              <w:sdtPr>
                <w:rPr>
                  <w:lang w:eastAsia="en-CA"/>
                </w:rPr>
                <w:id w:val="-2054846096"/>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E14B1E6" w14:textId="77777777" w:rsidR="00DD2645" w:rsidRDefault="00DD2645">
            <w:pPr>
              <w:jc w:val="center"/>
              <w:rPr>
                <w:lang w:eastAsia="en-CA"/>
              </w:rPr>
            </w:pPr>
            <w:sdt>
              <w:sdtPr>
                <w:rPr>
                  <w:highlight w:val="lightGray"/>
                  <w:lang w:eastAsia="en-CA"/>
                </w:rPr>
                <w:id w:val="1754628375"/>
                <w:placeholder>
                  <w:docPart w:val="273095E469B84EFD88018249CF886B3E"/>
                </w:placeholder>
              </w:sdtPr>
              <w:sdtContent>
                <w:r>
                  <w:rPr>
                    <w:lang w:eastAsia="en-CA"/>
                  </w:rPr>
                  <w:t xml:space="preserve">   </w:t>
                </w:r>
              </w:sdtContent>
            </w:sdt>
          </w:p>
        </w:tc>
        <w:tc>
          <w:tcPr>
            <w:tcW w:w="3288" w:type="dxa"/>
            <w:shd w:val="clear" w:color="auto" w:fill="F2F2F2" w:themeFill="background1" w:themeFillShade="F2"/>
            <w:hideMark/>
          </w:tcPr>
          <w:p w14:paraId="2AF9ACEE" w14:textId="77777777" w:rsidR="00DD2645" w:rsidRDefault="00DD2645">
            <w:pPr>
              <w:rPr>
                <w:lang w:eastAsia="en-CA"/>
              </w:rPr>
            </w:pPr>
            <w:sdt>
              <w:sdtPr>
                <w:rPr>
                  <w:highlight w:val="lightGray"/>
                  <w:lang w:eastAsia="en-CA"/>
                </w:rPr>
                <w:id w:val="919369349"/>
                <w:placeholder>
                  <w:docPart w:val="3BD808A086C94A8AA74FC2B13AF24740"/>
                </w:placeholder>
              </w:sdtPr>
              <w:sdtContent>
                <w:r>
                  <w:rPr>
                    <w:lang w:eastAsia="en-CA"/>
                  </w:rPr>
                  <w:t xml:space="preserve">   </w:t>
                </w:r>
              </w:sdtContent>
            </w:sdt>
          </w:p>
        </w:tc>
      </w:tr>
      <w:tr w:rsidR="00DD2645" w14:paraId="56DA54F2" w14:textId="77777777" w:rsidTr="00DD2645">
        <w:tc>
          <w:tcPr>
            <w:tcW w:w="3060" w:type="dxa"/>
            <w:shd w:val="clear" w:color="auto" w:fill="F2F2F2" w:themeFill="background1" w:themeFillShade="F2"/>
            <w:hideMark/>
          </w:tcPr>
          <w:p w14:paraId="157C99D6" w14:textId="77777777" w:rsidR="00DD2645" w:rsidRDefault="00DD2645">
            <w:pPr>
              <w:rPr>
                <w:lang w:eastAsia="en-CA"/>
              </w:rPr>
            </w:pPr>
            <w:r>
              <w:t>ISO AT FRESHCO PANEL</w:t>
            </w:r>
          </w:p>
        </w:tc>
        <w:tc>
          <w:tcPr>
            <w:tcW w:w="907" w:type="dxa"/>
            <w:shd w:val="clear" w:color="auto" w:fill="F2F2F2" w:themeFill="background1" w:themeFillShade="F2"/>
            <w:hideMark/>
          </w:tcPr>
          <w:p w14:paraId="68266CCC" w14:textId="77777777" w:rsidR="00DD2645" w:rsidRDefault="00DD2645">
            <w:pPr>
              <w:rPr>
                <w:lang w:eastAsia="en-CA"/>
              </w:rPr>
            </w:pPr>
            <w:sdt>
              <w:sdtPr>
                <w:rPr>
                  <w:highlight w:val="lightGray"/>
                  <w:lang w:eastAsia="en-CA"/>
                </w:rPr>
                <w:id w:val="-1272392340"/>
                <w:placeholder>
                  <w:docPart w:val="647DDD2C099B4CE784D4F4D65FC1E371"/>
                </w:placeholder>
              </w:sdtPr>
              <w:sdtContent>
                <w:r>
                  <w:rPr>
                    <w:lang w:eastAsia="en-CA"/>
                  </w:rPr>
                  <w:t xml:space="preserve">   </w:t>
                </w:r>
              </w:sdtContent>
            </w:sdt>
          </w:p>
        </w:tc>
        <w:tc>
          <w:tcPr>
            <w:tcW w:w="686" w:type="dxa"/>
            <w:shd w:val="clear" w:color="auto" w:fill="F2F2F2" w:themeFill="background1" w:themeFillShade="F2"/>
            <w:hideMark/>
          </w:tcPr>
          <w:p w14:paraId="2528C7F2" w14:textId="77777777" w:rsidR="00DD2645" w:rsidRDefault="00DD2645">
            <w:pPr>
              <w:jc w:val="center"/>
              <w:rPr>
                <w:lang w:eastAsia="en-CA"/>
              </w:rPr>
            </w:pPr>
            <w:r>
              <w:t>IM</w:t>
            </w:r>
          </w:p>
        </w:tc>
        <w:tc>
          <w:tcPr>
            <w:tcW w:w="667" w:type="dxa"/>
            <w:shd w:val="clear" w:color="auto" w:fill="F2F2F2" w:themeFill="background1" w:themeFillShade="F2"/>
            <w:hideMark/>
          </w:tcPr>
          <w:p w14:paraId="288B4FBB" w14:textId="77777777" w:rsidR="00DD2645" w:rsidRDefault="00DD2645">
            <w:pPr>
              <w:jc w:val="center"/>
              <w:rPr>
                <w:lang w:eastAsia="en-CA"/>
              </w:rPr>
            </w:pPr>
            <w:sdt>
              <w:sdtPr>
                <w:rPr>
                  <w:lang w:eastAsia="en-CA"/>
                </w:rPr>
                <w:id w:val="-345328209"/>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037E70FC" w14:textId="77777777" w:rsidR="00DD2645" w:rsidRDefault="00DD2645">
            <w:pPr>
              <w:jc w:val="center"/>
              <w:rPr>
                <w:lang w:eastAsia="en-CA"/>
              </w:rPr>
            </w:pPr>
            <w:r>
              <w:t>10030260</w:t>
            </w:r>
          </w:p>
        </w:tc>
        <w:tc>
          <w:tcPr>
            <w:tcW w:w="850" w:type="dxa"/>
            <w:shd w:val="clear" w:color="auto" w:fill="F2F2F2" w:themeFill="background1" w:themeFillShade="F2"/>
            <w:hideMark/>
          </w:tcPr>
          <w:p w14:paraId="24C121EE" w14:textId="77777777" w:rsidR="00DD2645" w:rsidRDefault="00DD2645">
            <w:pPr>
              <w:jc w:val="center"/>
              <w:rPr>
                <w:lang w:eastAsia="en-CA"/>
              </w:rPr>
            </w:pPr>
            <w:sdt>
              <w:sdtPr>
                <w:rPr>
                  <w:highlight w:val="lightGray"/>
                  <w:lang w:eastAsia="en-CA"/>
                </w:rPr>
                <w:id w:val="1417216682"/>
                <w:placeholder>
                  <w:docPart w:val="B4E38A1B22164F23AA1A8FFCB543C287"/>
                </w:placeholder>
              </w:sdtPr>
              <w:sdtContent>
                <w:r>
                  <w:rPr>
                    <w:lang w:eastAsia="en-CA"/>
                  </w:rPr>
                  <w:t xml:space="preserve">   </w:t>
                </w:r>
              </w:sdtContent>
            </w:sdt>
          </w:p>
        </w:tc>
        <w:tc>
          <w:tcPr>
            <w:tcW w:w="448" w:type="dxa"/>
            <w:shd w:val="clear" w:color="auto" w:fill="F2F2F2" w:themeFill="background1" w:themeFillShade="F2"/>
            <w:hideMark/>
          </w:tcPr>
          <w:p w14:paraId="203F6BA6" w14:textId="77777777" w:rsidR="00DD2645" w:rsidRDefault="00DD2645">
            <w:pPr>
              <w:jc w:val="center"/>
              <w:rPr>
                <w:lang w:eastAsia="en-CA"/>
              </w:rPr>
            </w:pPr>
            <w:sdt>
              <w:sdtPr>
                <w:rPr>
                  <w:lang w:eastAsia="en-CA"/>
                </w:rPr>
                <w:id w:val="-1030944432"/>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3C117E05" w14:textId="77777777" w:rsidR="00DD2645" w:rsidRDefault="00DD2645">
            <w:pPr>
              <w:jc w:val="center"/>
              <w:rPr>
                <w:lang w:eastAsia="en-CA"/>
              </w:rPr>
            </w:pPr>
            <w:sdt>
              <w:sdtPr>
                <w:rPr>
                  <w:highlight w:val="lightGray"/>
                  <w:lang w:eastAsia="en-CA"/>
                </w:rPr>
                <w:id w:val="1804665107"/>
                <w:placeholder>
                  <w:docPart w:val="DCA3EDD4103F4FFCB89AEA191C5DFEDD"/>
                </w:placeholder>
              </w:sdtPr>
              <w:sdtContent>
                <w:r>
                  <w:rPr>
                    <w:lang w:eastAsia="en-CA"/>
                  </w:rPr>
                  <w:t xml:space="preserve">   </w:t>
                </w:r>
              </w:sdtContent>
            </w:sdt>
          </w:p>
        </w:tc>
        <w:tc>
          <w:tcPr>
            <w:tcW w:w="448" w:type="dxa"/>
            <w:shd w:val="clear" w:color="auto" w:fill="F2F2F2" w:themeFill="background1" w:themeFillShade="F2"/>
            <w:hideMark/>
          </w:tcPr>
          <w:p w14:paraId="061C60EF" w14:textId="77777777" w:rsidR="00DD2645" w:rsidRDefault="00DD2645">
            <w:pPr>
              <w:jc w:val="center"/>
              <w:rPr>
                <w:lang w:eastAsia="en-CA"/>
              </w:rPr>
            </w:pPr>
            <w:sdt>
              <w:sdtPr>
                <w:rPr>
                  <w:lang w:eastAsia="en-CA"/>
                </w:rPr>
                <w:id w:val="1557285831"/>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9BF5F82" w14:textId="77777777" w:rsidR="00DD2645" w:rsidRDefault="00DD2645">
            <w:pPr>
              <w:jc w:val="center"/>
              <w:rPr>
                <w:lang w:eastAsia="en-CA"/>
              </w:rPr>
            </w:pPr>
            <w:sdt>
              <w:sdtPr>
                <w:rPr>
                  <w:lang w:eastAsia="en-CA"/>
                </w:rPr>
                <w:id w:val="51420222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0DBFB7ED" w14:textId="77777777" w:rsidR="00DD2645" w:rsidRDefault="00DD2645">
            <w:pPr>
              <w:jc w:val="center"/>
              <w:rPr>
                <w:lang w:eastAsia="en-CA"/>
              </w:rPr>
            </w:pPr>
            <w:sdt>
              <w:sdtPr>
                <w:rPr>
                  <w:lang w:eastAsia="en-CA"/>
                </w:rPr>
                <w:id w:val="893930792"/>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0EFFAD55" w14:textId="77777777" w:rsidR="00DD2645" w:rsidRDefault="00DD2645">
            <w:pPr>
              <w:jc w:val="center"/>
              <w:rPr>
                <w:lang w:eastAsia="en-CA"/>
              </w:rPr>
            </w:pPr>
            <w:sdt>
              <w:sdtPr>
                <w:rPr>
                  <w:highlight w:val="lightGray"/>
                  <w:lang w:eastAsia="en-CA"/>
                </w:rPr>
                <w:id w:val="2070994073"/>
                <w:placeholder>
                  <w:docPart w:val="8157BB1D5E87469192B57378637A4843"/>
                </w:placeholder>
              </w:sdtPr>
              <w:sdtContent>
                <w:r>
                  <w:rPr>
                    <w:lang w:eastAsia="en-CA"/>
                  </w:rPr>
                  <w:t xml:space="preserve">   </w:t>
                </w:r>
              </w:sdtContent>
            </w:sdt>
          </w:p>
        </w:tc>
        <w:tc>
          <w:tcPr>
            <w:tcW w:w="3288" w:type="dxa"/>
            <w:shd w:val="clear" w:color="auto" w:fill="F2F2F2" w:themeFill="background1" w:themeFillShade="F2"/>
            <w:hideMark/>
          </w:tcPr>
          <w:p w14:paraId="01A94C22" w14:textId="77777777" w:rsidR="00DD2645" w:rsidRDefault="00DD2645">
            <w:pPr>
              <w:rPr>
                <w:lang w:eastAsia="en-CA"/>
              </w:rPr>
            </w:pPr>
            <w:sdt>
              <w:sdtPr>
                <w:rPr>
                  <w:highlight w:val="lightGray"/>
                  <w:lang w:eastAsia="en-CA"/>
                </w:rPr>
                <w:id w:val="137148439"/>
                <w:placeholder>
                  <w:docPart w:val="A0E7FFE85C9A46FF9E421DCFC15C17DF"/>
                </w:placeholder>
              </w:sdtPr>
              <w:sdtContent>
                <w:r>
                  <w:rPr>
                    <w:lang w:eastAsia="en-CA"/>
                  </w:rPr>
                  <w:t xml:space="preserve">   </w:t>
                </w:r>
              </w:sdtContent>
            </w:sdt>
          </w:p>
        </w:tc>
      </w:tr>
      <w:tr w:rsidR="00DD2645" w14:paraId="36E79C9A" w14:textId="77777777" w:rsidTr="00DD2645">
        <w:tc>
          <w:tcPr>
            <w:tcW w:w="3060" w:type="dxa"/>
            <w:shd w:val="clear" w:color="auto" w:fill="F2F2F2" w:themeFill="background1" w:themeFillShade="F2"/>
            <w:hideMark/>
          </w:tcPr>
          <w:p w14:paraId="10F9A248" w14:textId="77777777" w:rsidR="00DD2645" w:rsidRDefault="00DD2645">
            <w:pPr>
              <w:rPr>
                <w:lang w:eastAsia="en-CA"/>
              </w:rPr>
            </w:pPr>
            <w:r>
              <w:t>SMOKE TOP OF FRESHCO STAIR 1</w:t>
            </w:r>
          </w:p>
        </w:tc>
        <w:tc>
          <w:tcPr>
            <w:tcW w:w="907" w:type="dxa"/>
            <w:shd w:val="clear" w:color="auto" w:fill="F2F2F2" w:themeFill="background1" w:themeFillShade="F2"/>
            <w:hideMark/>
          </w:tcPr>
          <w:p w14:paraId="53D36558" w14:textId="77777777" w:rsidR="00DD2645" w:rsidRDefault="00DD2645">
            <w:pPr>
              <w:rPr>
                <w:lang w:eastAsia="en-CA"/>
              </w:rPr>
            </w:pPr>
            <w:sdt>
              <w:sdtPr>
                <w:rPr>
                  <w:highlight w:val="lightGray"/>
                  <w:lang w:eastAsia="en-CA"/>
                </w:rPr>
                <w:id w:val="1365021494"/>
                <w:placeholder>
                  <w:docPart w:val="1F4B7D796B1548039CD8D7979FC91B49"/>
                </w:placeholder>
              </w:sdtPr>
              <w:sdtContent>
                <w:r>
                  <w:rPr>
                    <w:lang w:eastAsia="en-CA"/>
                  </w:rPr>
                  <w:t xml:space="preserve">   </w:t>
                </w:r>
              </w:sdtContent>
            </w:sdt>
          </w:p>
        </w:tc>
        <w:tc>
          <w:tcPr>
            <w:tcW w:w="686" w:type="dxa"/>
            <w:shd w:val="clear" w:color="auto" w:fill="F2F2F2" w:themeFill="background1" w:themeFillShade="F2"/>
            <w:hideMark/>
          </w:tcPr>
          <w:p w14:paraId="6FE3BBDB" w14:textId="77777777" w:rsidR="00DD2645" w:rsidRDefault="00DD2645">
            <w:pPr>
              <w:jc w:val="center"/>
              <w:rPr>
                <w:lang w:eastAsia="en-CA"/>
              </w:rPr>
            </w:pPr>
            <w:r>
              <w:t>s</w:t>
            </w:r>
          </w:p>
        </w:tc>
        <w:tc>
          <w:tcPr>
            <w:tcW w:w="667" w:type="dxa"/>
            <w:shd w:val="clear" w:color="auto" w:fill="F2F2F2" w:themeFill="background1" w:themeFillShade="F2"/>
            <w:hideMark/>
          </w:tcPr>
          <w:p w14:paraId="0EAAA710" w14:textId="77777777" w:rsidR="00DD2645" w:rsidRDefault="00DD2645">
            <w:pPr>
              <w:jc w:val="center"/>
              <w:rPr>
                <w:lang w:eastAsia="en-CA"/>
              </w:rPr>
            </w:pPr>
            <w:sdt>
              <w:sdtPr>
                <w:rPr>
                  <w:lang w:eastAsia="en-CA"/>
                </w:rPr>
                <w:id w:val="-891656041"/>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43D7D6DF" w14:textId="77777777" w:rsidR="00DD2645" w:rsidRDefault="00DD2645">
            <w:pPr>
              <w:jc w:val="center"/>
              <w:rPr>
                <w:lang w:eastAsia="en-CA"/>
              </w:rPr>
            </w:pPr>
            <w:r>
              <w:t>10030261</w:t>
            </w:r>
          </w:p>
        </w:tc>
        <w:tc>
          <w:tcPr>
            <w:tcW w:w="850" w:type="dxa"/>
            <w:shd w:val="clear" w:color="auto" w:fill="F2F2F2" w:themeFill="background1" w:themeFillShade="F2"/>
            <w:hideMark/>
          </w:tcPr>
          <w:p w14:paraId="4A5AFC7B" w14:textId="77777777" w:rsidR="00DD2645" w:rsidRDefault="00DD2645">
            <w:pPr>
              <w:jc w:val="center"/>
              <w:rPr>
                <w:lang w:eastAsia="en-CA"/>
              </w:rPr>
            </w:pPr>
            <w:sdt>
              <w:sdtPr>
                <w:rPr>
                  <w:highlight w:val="lightGray"/>
                  <w:lang w:eastAsia="en-CA"/>
                </w:rPr>
                <w:id w:val="-2127611167"/>
                <w:placeholder>
                  <w:docPart w:val="D1DA82654C424041B5D29E8CB9B25082"/>
                </w:placeholder>
              </w:sdtPr>
              <w:sdtContent>
                <w:r>
                  <w:rPr>
                    <w:lang w:eastAsia="en-CA"/>
                  </w:rPr>
                  <w:t xml:space="preserve">   </w:t>
                </w:r>
              </w:sdtContent>
            </w:sdt>
          </w:p>
        </w:tc>
        <w:tc>
          <w:tcPr>
            <w:tcW w:w="448" w:type="dxa"/>
            <w:shd w:val="clear" w:color="auto" w:fill="F2F2F2" w:themeFill="background1" w:themeFillShade="F2"/>
            <w:hideMark/>
          </w:tcPr>
          <w:p w14:paraId="1F94E1DD" w14:textId="77777777" w:rsidR="00DD2645" w:rsidRDefault="00DD2645">
            <w:pPr>
              <w:jc w:val="center"/>
              <w:rPr>
                <w:lang w:eastAsia="en-CA"/>
              </w:rPr>
            </w:pPr>
            <w:sdt>
              <w:sdtPr>
                <w:rPr>
                  <w:lang w:eastAsia="en-CA"/>
                </w:rPr>
                <w:id w:val="-460106776"/>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2DA99355" w14:textId="77777777" w:rsidR="00DD2645" w:rsidRDefault="00DD2645">
            <w:pPr>
              <w:jc w:val="center"/>
              <w:rPr>
                <w:lang w:eastAsia="en-CA"/>
              </w:rPr>
            </w:pPr>
            <w:sdt>
              <w:sdtPr>
                <w:rPr>
                  <w:highlight w:val="lightGray"/>
                  <w:lang w:eastAsia="en-CA"/>
                </w:rPr>
                <w:id w:val="-786121340"/>
                <w:placeholder>
                  <w:docPart w:val="7136EAFE227B444EBD9C9E39100F4F2D"/>
                </w:placeholder>
              </w:sdtPr>
              <w:sdtContent>
                <w:r>
                  <w:rPr>
                    <w:lang w:eastAsia="en-CA"/>
                  </w:rPr>
                  <w:t xml:space="preserve">   </w:t>
                </w:r>
              </w:sdtContent>
            </w:sdt>
          </w:p>
        </w:tc>
        <w:tc>
          <w:tcPr>
            <w:tcW w:w="448" w:type="dxa"/>
            <w:shd w:val="clear" w:color="auto" w:fill="F2F2F2" w:themeFill="background1" w:themeFillShade="F2"/>
            <w:hideMark/>
          </w:tcPr>
          <w:p w14:paraId="5D85F89F" w14:textId="77777777" w:rsidR="00DD2645" w:rsidRDefault="00DD2645">
            <w:pPr>
              <w:jc w:val="center"/>
              <w:rPr>
                <w:lang w:eastAsia="en-CA"/>
              </w:rPr>
            </w:pPr>
            <w:sdt>
              <w:sdtPr>
                <w:rPr>
                  <w:lang w:eastAsia="en-CA"/>
                </w:rPr>
                <w:id w:val="-953393978"/>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779FD64F" w14:textId="77777777" w:rsidR="00DD2645" w:rsidRDefault="00DD2645">
            <w:pPr>
              <w:jc w:val="center"/>
              <w:rPr>
                <w:lang w:eastAsia="en-CA"/>
              </w:rPr>
            </w:pPr>
            <w:sdt>
              <w:sdtPr>
                <w:rPr>
                  <w:lang w:eastAsia="en-CA"/>
                </w:rPr>
                <w:id w:val="-1852558566"/>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49ED79C7" w14:textId="77777777" w:rsidR="00DD2645" w:rsidRDefault="00DD2645">
            <w:pPr>
              <w:jc w:val="center"/>
              <w:rPr>
                <w:lang w:eastAsia="en-CA"/>
              </w:rPr>
            </w:pPr>
            <w:sdt>
              <w:sdtPr>
                <w:rPr>
                  <w:lang w:eastAsia="en-CA"/>
                </w:rPr>
                <w:id w:val="-1005595609"/>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3665A27B" w14:textId="77777777" w:rsidR="00DD2645" w:rsidRDefault="00DD2645">
            <w:pPr>
              <w:jc w:val="center"/>
              <w:rPr>
                <w:lang w:eastAsia="en-CA"/>
              </w:rPr>
            </w:pPr>
            <w:sdt>
              <w:sdtPr>
                <w:rPr>
                  <w:highlight w:val="lightGray"/>
                  <w:lang w:eastAsia="en-CA"/>
                </w:rPr>
                <w:id w:val="-389113977"/>
                <w:placeholder>
                  <w:docPart w:val="B8C979BD4DE0424BA3317D2589E287B2"/>
                </w:placeholder>
              </w:sdtPr>
              <w:sdtContent>
                <w:r>
                  <w:rPr>
                    <w:lang w:eastAsia="en-CA"/>
                  </w:rPr>
                  <w:t xml:space="preserve">   </w:t>
                </w:r>
              </w:sdtContent>
            </w:sdt>
          </w:p>
        </w:tc>
        <w:tc>
          <w:tcPr>
            <w:tcW w:w="3288" w:type="dxa"/>
            <w:shd w:val="clear" w:color="auto" w:fill="F2F2F2" w:themeFill="background1" w:themeFillShade="F2"/>
            <w:hideMark/>
          </w:tcPr>
          <w:p w14:paraId="741724B1" w14:textId="77777777" w:rsidR="00DD2645" w:rsidRDefault="00DD2645">
            <w:pPr>
              <w:rPr>
                <w:lang w:eastAsia="en-CA"/>
              </w:rPr>
            </w:pPr>
            <w:sdt>
              <w:sdtPr>
                <w:rPr>
                  <w:highlight w:val="lightGray"/>
                  <w:lang w:eastAsia="en-CA"/>
                </w:rPr>
                <w:id w:val="2051107782"/>
                <w:placeholder>
                  <w:docPart w:val="EE69184C317D46B4ACDE61079F5A6C8A"/>
                </w:placeholder>
              </w:sdtPr>
              <w:sdtContent>
                <w:r>
                  <w:rPr>
                    <w:lang w:eastAsia="en-CA"/>
                  </w:rPr>
                  <w:t xml:space="preserve">   </w:t>
                </w:r>
              </w:sdtContent>
            </w:sdt>
          </w:p>
        </w:tc>
      </w:tr>
      <w:tr w:rsidR="00DD2645" w14:paraId="415C5B22" w14:textId="77777777" w:rsidTr="00DD2645">
        <w:tc>
          <w:tcPr>
            <w:tcW w:w="3060" w:type="dxa"/>
            <w:shd w:val="clear" w:color="auto" w:fill="F2F2F2" w:themeFill="background1" w:themeFillShade="F2"/>
            <w:hideMark/>
          </w:tcPr>
          <w:p w14:paraId="6E6F94FD" w14:textId="77777777" w:rsidR="00DD2645" w:rsidRDefault="00DD2645">
            <w:pPr>
              <w:rPr>
                <w:lang w:eastAsia="en-CA"/>
              </w:rPr>
            </w:pPr>
            <w:proofErr w:type="gramStart"/>
            <w:r>
              <w:t>SMOKE  FRESHCO</w:t>
            </w:r>
            <w:proofErr w:type="gramEnd"/>
            <w:r>
              <w:t xml:space="preserve"> TOP OF STAIR 2</w:t>
            </w:r>
          </w:p>
        </w:tc>
        <w:tc>
          <w:tcPr>
            <w:tcW w:w="907" w:type="dxa"/>
            <w:shd w:val="clear" w:color="auto" w:fill="F2F2F2" w:themeFill="background1" w:themeFillShade="F2"/>
            <w:hideMark/>
          </w:tcPr>
          <w:p w14:paraId="49B38DF8" w14:textId="77777777" w:rsidR="00DD2645" w:rsidRDefault="00DD2645">
            <w:pPr>
              <w:rPr>
                <w:lang w:eastAsia="en-CA"/>
              </w:rPr>
            </w:pPr>
            <w:sdt>
              <w:sdtPr>
                <w:rPr>
                  <w:highlight w:val="lightGray"/>
                  <w:lang w:eastAsia="en-CA"/>
                </w:rPr>
                <w:id w:val="1847985148"/>
                <w:placeholder>
                  <w:docPart w:val="ABAE02F1B8BB43B886345CE9F8500232"/>
                </w:placeholder>
              </w:sdtPr>
              <w:sdtContent>
                <w:r>
                  <w:rPr>
                    <w:lang w:eastAsia="en-CA"/>
                  </w:rPr>
                  <w:t xml:space="preserve">   </w:t>
                </w:r>
              </w:sdtContent>
            </w:sdt>
          </w:p>
        </w:tc>
        <w:tc>
          <w:tcPr>
            <w:tcW w:w="686" w:type="dxa"/>
            <w:shd w:val="clear" w:color="auto" w:fill="F2F2F2" w:themeFill="background1" w:themeFillShade="F2"/>
            <w:hideMark/>
          </w:tcPr>
          <w:p w14:paraId="085A37D7" w14:textId="77777777" w:rsidR="00DD2645" w:rsidRDefault="00DD2645">
            <w:pPr>
              <w:jc w:val="center"/>
              <w:rPr>
                <w:lang w:eastAsia="en-CA"/>
              </w:rPr>
            </w:pPr>
            <w:r>
              <w:t>s</w:t>
            </w:r>
          </w:p>
        </w:tc>
        <w:tc>
          <w:tcPr>
            <w:tcW w:w="667" w:type="dxa"/>
            <w:shd w:val="clear" w:color="auto" w:fill="F2F2F2" w:themeFill="background1" w:themeFillShade="F2"/>
            <w:hideMark/>
          </w:tcPr>
          <w:p w14:paraId="081CF74B" w14:textId="77777777" w:rsidR="00DD2645" w:rsidRDefault="00DD2645">
            <w:pPr>
              <w:jc w:val="center"/>
              <w:rPr>
                <w:lang w:eastAsia="en-CA"/>
              </w:rPr>
            </w:pPr>
            <w:sdt>
              <w:sdtPr>
                <w:rPr>
                  <w:lang w:eastAsia="en-CA"/>
                </w:rPr>
                <w:id w:val="423075746"/>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5A47B6F6" w14:textId="77777777" w:rsidR="00DD2645" w:rsidRDefault="00DD2645">
            <w:pPr>
              <w:jc w:val="center"/>
              <w:rPr>
                <w:lang w:eastAsia="en-CA"/>
              </w:rPr>
            </w:pPr>
            <w:r>
              <w:t>10030262</w:t>
            </w:r>
          </w:p>
        </w:tc>
        <w:tc>
          <w:tcPr>
            <w:tcW w:w="850" w:type="dxa"/>
            <w:shd w:val="clear" w:color="auto" w:fill="F2F2F2" w:themeFill="background1" w:themeFillShade="F2"/>
            <w:hideMark/>
          </w:tcPr>
          <w:p w14:paraId="0C42D67C" w14:textId="77777777" w:rsidR="00DD2645" w:rsidRDefault="00DD2645">
            <w:pPr>
              <w:jc w:val="center"/>
              <w:rPr>
                <w:lang w:eastAsia="en-CA"/>
              </w:rPr>
            </w:pPr>
            <w:sdt>
              <w:sdtPr>
                <w:rPr>
                  <w:highlight w:val="lightGray"/>
                  <w:lang w:eastAsia="en-CA"/>
                </w:rPr>
                <w:id w:val="-51310909"/>
                <w:placeholder>
                  <w:docPart w:val="B02FAA3A6F4D48D385968CC177D5E23A"/>
                </w:placeholder>
              </w:sdtPr>
              <w:sdtContent>
                <w:r>
                  <w:rPr>
                    <w:lang w:eastAsia="en-CA"/>
                  </w:rPr>
                  <w:t xml:space="preserve">   </w:t>
                </w:r>
              </w:sdtContent>
            </w:sdt>
          </w:p>
        </w:tc>
        <w:tc>
          <w:tcPr>
            <w:tcW w:w="448" w:type="dxa"/>
            <w:shd w:val="clear" w:color="auto" w:fill="F2F2F2" w:themeFill="background1" w:themeFillShade="F2"/>
            <w:hideMark/>
          </w:tcPr>
          <w:p w14:paraId="7B2B01B9" w14:textId="77777777" w:rsidR="00DD2645" w:rsidRDefault="00DD2645">
            <w:pPr>
              <w:jc w:val="center"/>
              <w:rPr>
                <w:lang w:eastAsia="en-CA"/>
              </w:rPr>
            </w:pPr>
            <w:sdt>
              <w:sdtPr>
                <w:rPr>
                  <w:lang w:eastAsia="en-CA"/>
                </w:rPr>
                <w:id w:val="900178055"/>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3BEE1CA1" w14:textId="77777777" w:rsidR="00DD2645" w:rsidRDefault="00DD2645">
            <w:pPr>
              <w:jc w:val="center"/>
              <w:rPr>
                <w:lang w:eastAsia="en-CA"/>
              </w:rPr>
            </w:pPr>
            <w:sdt>
              <w:sdtPr>
                <w:rPr>
                  <w:highlight w:val="lightGray"/>
                  <w:lang w:eastAsia="en-CA"/>
                </w:rPr>
                <w:id w:val="1783067174"/>
                <w:placeholder>
                  <w:docPart w:val="5559BE221E294DDBBF2C5B6240360A40"/>
                </w:placeholder>
              </w:sdtPr>
              <w:sdtContent>
                <w:r>
                  <w:rPr>
                    <w:lang w:eastAsia="en-CA"/>
                  </w:rPr>
                  <w:t xml:space="preserve">   </w:t>
                </w:r>
              </w:sdtContent>
            </w:sdt>
          </w:p>
        </w:tc>
        <w:tc>
          <w:tcPr>
            <w:tcW w:w="448" w:type="dxa"/>
            <w:shd w:val="clear" w:color="auto" w:fill="F2F2F2" w:themeFill="background1" w:themeFillShade="F2"/>
            <w:hideMark/>
          </w:tcPr>
          <w:p w14:paraId="38CD213C" w14:textId="77777777" w:rsidR="00DD2645" w:rsidRDefault="00DD2645">
            <w:pPr>
              <w:jc w:val="center"/>
              <w:rPr>
                <w:lang w:eastAsia="en-CA"/>
              </w:rPr>
            </w:pPr>
            <w:sdt>
              <w:sdtPr>
                <w:rPr>
                  <w:lang w:eastAsia="en-CA"/>
                </w:rPr>
                <w:id w:val="155887762"/>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080BEFC" w14:textId="77777777" w:rsidR="00DD2645" w:rsidRDefault="00DD2645">
            <w:pPr>
              <w:jc w:val="center"/>
              <w:rPr>
                <w:lang w:eastAsia="en-CA"/>
              </w:rPr>
            </w:pPr>
            <w:sdt>
              <w:sdtPr>
                <w:rPr>
                  <w:lang w:eastAsia="en-CA"/>
                </w:rPr>
                <w:id w:val="-481850111"/>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562B8843" w14:textId="77777777" w:rsidR="00DD2645" w:rsidRDefault="00DD2645">
            <w:pPr>
              <w:jc w:val="center"/>
              <w:rPr>
                <w:lang w:eastAsia="en-CA"/>
              </w:rPr>
            </w:pPr>
            <w:sdt>
              <w:sdtPr>
                <w:rPr>
                  <w:lang w:eastAsia="en-CA"/>
                </w:rPr>
                <w:id w:val="-753431067"/>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5F174D73" w14:textId="77777777" w:rsidR="00DD2645" w:rsidRDefault="00DD2645">
            <w:pPr>
              <w:jc w:val="center"/>
              <w:rPr>
                <w:lang w:eastAsia="en-CA"/>
              </w:rPr>
            </w:pPr>
            <w:sdt>
              <w:sdtPr>
                <w:rPr>
                  <w:highlight w:val="lightGray"/>
                  <w:lang w:eastAsia="en-CA"/>
                </w:rPr>
                <w:id w:val="2079631638"/>
                <w:placeholder>
                  <w:docPart w:val="D87EA9E1A3D2458F8E7ACF29D2D39EC7"/>
                </w:placeholder>
              </w:sdtPr>
              <w:sdtContent>
                <w:r>
                  <w:rPr>
                    <w:lang w:eastAsia="en-CA"/>
                  </w:rPr>
                  <w:t xml:space="preserve">   </w:t>
                </w:r>
              </w:sdtContent>
            </w:sdt>
          </w:p>
        </w:tc>
        <w:tc>
          <w:tcPr>
            <w:tcW w:w="3288" w:type="dxa"/>
            <w:shd w:val="clear" w:color="auto" w:fill="F2F2F2" w:themeFill="background1" w:themeFillShade="F2"/>
            <w:hideMark/>
          </w:tcPr>
          <w:p w14:paraId="1C033030" w14:textId="77777777" w:rsidR="00DD2645" w:rsidRDefault="00DD2645">
            <w:pPr>
              <w:rPr>
                <w:lang w:eastAsia="en-CA"/>
              </w:rPr>
            </w:pPr>
            <w:sdt>
              <w:sdtPr>
                <w:rPr>
                  <w:highlight w:val="lightGray"/>
                  <w:lang w:eastAsia="en-CA"/>
                </w:rPr>
                <w:id w:val="-2073099609"/>
                <w:placeholder>
                  <w:docPart w:val="F6C4150609E241389A1789A7D06E853A"/>
                </w:placeholder>
              </w:sdtPr>
              <w:sdtContent>
                <w:r>
                  <w:rPr>
                    <w:lang w:eastAsia="en-CA"/>
                  </w:rPr>
                  <w:t xml:space="preserve">   </w:t>
                </w:r>
              </w:sdtContent>
            </w:sdt>
          </w:p>
        </w:tc>
      </w:tr>
      <w:tr w:rsidR="00DD2645" w14:paraId="70D2ECF9" w14:textId="77777777" w:rsidTr="00DD2645">
        <w:tc>
          <w:tcPr>
            <w:tcW w:w="3060" w:type="dxa"/>
            <w:shd w:val="clear" w:color="auto" w:fill="F2F2F2" w:themeFill="background1" w:themeFillShade="F2"/>
            <w:hideMark/>
          </w:tcPr>
          <w:p w14:paraId="0F20FBF3" w14:textId="77777777" w:rsidR="00DD2645" w:rsidRDefault="00DD2645">
            <w:pPr>
              <w:rPr>
                <w:lang w:eastAsia="en-CA"/>
              </w:rPr>
            </w:pPr>
            <w:r>
              <w:t>DUCT SMOKE FRESHCO SOUTH</w:t>
            </w:r>
          </w:p>
        </w:tc>
        <w:tc>
          <w:tcPr>
            <w:tcW w:w="907" w:type="dxa"/>
            <w:shd w:val="clear" w:color="auto" w:fill="F2F2F2" w:themeFill="background1" w:themeFillShade="F2"/>
            <w:hideMark/>
          </w:tcPr>
          <w:p w14:paraId="7F6E4F86" w14:textId="77777777" w:rsidR="00DD2645" w:rsidRDefault="00DD2645">
            <w:pPr>
              <w:rPr>
                <w:lang w:eastAsia="en-CA"/>
              </w:rPr>
            </w:pPr>
            <w:sdt>
              <w:sdtPr>
                <w:rPr>
                  <w:highlight w:val="lightGray"/>
                  <w:lang w:eastAsia="en-CA"/>
                </w:rPr>
                <w:id w:val="581027392"/>
                <w:placeholder>
                  <w:docPart w:val="1A15B5AED34943678D36329622694E9E"/>
                </w:placeholder>
              </w:sdtPr>
              <w:sdtContent>
                <w:r>
                  <w:rPr>
                    <w:lang w:eastAsia="en-CA"/>
                  </w:rPr>
                  <w:t xml:space="preserve">   </w:t>
                </w:r>
              </w:sdtContent>
            </w:sdt>
          </w:p>
        </w:tc>
        <w:tc>
          <w:tcPr>
            <w:tcW w:w="686" w:type="dxa"/>
            <w:shd w:val="clear" w:color="auto" w:fill="F2F2F2" w:themeFill="background1" w:themeFillShade="F2"/>
            <w:hideMark/>
          </w:tcPr>
          <w:p w14:paraId="45EDB500" w14:textId="77777777" w:rsidR="00DD2645" w:rsidRDefault="00DD2645">
            <w:pPr>
              <w:jc w:val="center"/>
              <w:rPr>
                <w:lang w:eastAsia="en-CA"/>
              </w:rPr>
            </w:pPr>
            <w:r>
              <w:t>DS</w:t>
            </w:r>
          </w:p>
        </w:tc>
        <w:tc>
          <w:tcPr>
            <w:tcW w:w="667" w:type="dxa"/>
            <w:shd w:val="clear" w:color="auto" w:fill="F2F2F2" w:themeFill="background1" w:themeFillShade="F2"/>
            <w:hideMark/>
          </w:tcPr>
          <w:p w14:paraId="4B459B70" w14:textId="77777777" w:rsidR="00DD2645" w:rsidRDefault="00DD2645">
            <w:pPr>
              <w:jc w:val="center"/>
              <w:rPr>
                <w:lang w:eastAsia="en-CA"/>
              </w:rPr>
            </w:pPr>
            <w:sdt>
              <w:sdtPr>
                <w:rPr>
                  <w:lang w:eastAsia="en-CA"/>
                </w:rPr>
                <w:id w:val="-43967616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4868FABE" w14:textId="77777777" w:rsidR="00DD2645" w:rsidRDefault="00DD2645">
            <w:pPr>
              <w:jc w:val="center"/>
              <w:rPr>
                <w:lang w:eastAsia="en-CA"/>
              </w:rPr>
            </w:pPr>
            <w:r>
              <w:t>10030263</w:t>
            </w:r>
          </w:p>
        </w:tc>
        <w:tc>
          <w:tcPr>
            <w:tcW w:w="850" w:type="dxa"/>
            <w:shd w:val="clear" w:color="auto" w:fill="F2F2F2" w:themeFill="background1" w:themeFillShade="F2"/>
            <w:hideMark/>
          </w:tcPr>
          <w:p w14:paraId="7E6829CE" w14:textId="77777777" w:rsidR="00DD2645" w:rsidRDefault="00DD2645">
            <w:pPr>
              <w:jc w:val="center"/>
              <w:rPr>
                <w:lang w:eastAsia="en-CA"/>
              </w:rPr>
            </w:pPr>
            <w:sdt>
              <w:sdtPr>
                <w:rPr>
                  <w:highlight w:val="lightGray"/>
                  <w:lang w:eastAsia="en-CA"/>
                </w:rPr>
                <w:id w:val="239139453"/>
                <w:placeholder>
                  <w:docPart w:val="A26C9F1EF952478C887C46E16BE67B56"/>
                </w:placeholder>
              </w:sdtPr>
              <w:sdtContent>
                <w:r>
                  <w:rPr>
                    <w:lang w:eastAsia="en-CA"/>
                  </w:rPr>
                  <w:t xml:space="preserve">   </w:t>
                </w:r>
              </w:sdtContent>
            </w:sdt>
          </w:p>
        </w:tc>
        <w:tc>
          <w:tcPr>
            <w:tcW w:w="448" w:type="dxa"/>
            <w:shd w:val="clear" w:color="auto" w:fill="F2F2F2" w:themeFill="background1" w:themeFillShade="F2"/>
            <w:hideMark/>
          </w:tcPr>
          <w:p w14:paraId="7D18BB6B" w14:textId="77777777" w:rsidR="00DD2645" w:rsidRDefault="00DD2645">
            <w:pPr>
              <w:jc w:val="center"/>
              <w:rPr>
                <w:lang w:eastAsia="en-CA"/>
              </w:rPr>
            </w:pPr>
            <w:sdt>
              <w:sdtPr>
                <w:rPr>
                  <w:lang w:eastAsia="en-CA"/>
                </w:rPr>
                <w:id w:val="795409827"/>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38DAF42E" w14:textId="77777777" w:rsidR="00DD2645" w:rsidRDefault="00DD2645">
            <w:pPr>
              <w:jc w:val="center"/>
              <w:rPr>
                <w:lang w:eastAsia="en-CA"/>
              </w:rPr>
            </w:pPr>
            <w:sdt>
              <w:sdtPr>
                <w:rPr>
                  <w:highlight w:val="lightGray"/>
                  <w:lang w:eastAsia="en-CA"/>
                </w:rPr>
                <w:id w:val="-1023851501"/>
                <w:placeholder>
                  <w:docPart w:val="72B4D17F20664F709BAB90D66DC74453"/>
                </w:placeholder>
              </w:sdtPr>
              <w:sdtContent>
                <w:r>
                  <w:rPr>
                    <w:lang w:eastAsia="en-CA"/>
                  </w:rPr>
                  <w:t xml:space="preserve">   </w:t>
                </w:r>
              </w:sdtContent>
            </w:sdt>
          </w:p>
        </w:tc>
        <w:tc>
          <w:tcPr>
            <w:tcW w:w="448" w:type="dxa"/>
            <w:shd w:val="clear" w:color="auto" w:fill="F2F2F2" w:themeFill="background1" w:themeFillShade="F2"/>
            <w:hideMark/>
          </w:tcPr>
          <w:p w14:paraId="42D64960" w14:textId="77777777" w:rsidR="00DD2645" w:rsidRDefault="00DD2645">
            <w:pPr>
              <w:jc w:val="center"/>
              <w:rPr>
                <w:lang w:eastAsia="en-CA"/>
              </w:rPr>
            </w:pPr>
            <w:sdt>
              <w:sdtPr>
                <w:rPr>
                  <w:lang w:eastAsia="en-CA"/>
                </w:rPr>
                <w:id w:val="466327189"/>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1C9B859" w14:textId="77777777" w:rsidR="00DD2645" w:rsidRDefault="00DD2645">
            <w:pPr>
              <w:jc w:val="center"/>
              <w:rPr>
                <w:lang w:eastAsia="en-CA"/>
              </w:rPr>
            </w:pPr>
            <w:sdt>
              <w:sdtPr>
                <w:rPr>
                  <w:lang w:eastAsia="en-CA"/>
                </w:rPr>
                <w:id w:val="281853816"/>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22B20B52" w14:textId="77777777" w:rsidR="00DD2645" w:rsidRDefault="00DD2645">
            <w:pPr>
              <w:jc w:val="center"/>
              <w:rPr>
                <w:lang w:eastAsia="en-CA"/>
              </w:rPr>
            </w:pPr>
            <w:sdt>
              <w:sdtPr>
                <w:rPr>
                  <w:lang w:eastAsia="en-CA"/>
                </w:rPr>
                <w:id w:val="-1641186260"/>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23690C3A" w14:textId="77777777" w:rsidR="00DD2645" w:rsidRDefault="00DD2645">
            <w:pPr>
              <w:jc w:val="center"/>
              <w:rPr>
                <w:lang w:eastAsia="en-CA"/>
              </w:rPr>
            </w:pPr>
            <w:sdt>
              <w:sdtPr>
                <w:rPr>
                  <w:highlight w:val="lightGray"/>
                  <w:lang w:eastAsia="en-CA"/>
                </w:rPr>
                <w:id w:val="-651302140"/>
                <w:placeholder>
                  <w:docPart w:val="22C0C607F77E4C709E1CBEEF996274E3"/>
                </w:placeholder>
              </w:sdtPr>
              <w:sdtContent>
                <w:r>
                  <w:rPr>
                    <w:lang w:eastAsia="en-CA"/>
                  </w:rPr>
                  <w:t xml:space="preserve">   </w:t>
                </w:r>
              </w:sdtContent>
            </w:sdt>
          </w:p>
        </w:tc>
        <w:tc>
          <w:tcPr>
            <w:tcW w:w="3288" w:type="dxa"/>
            <w:shd w:val="clear" w:color="auto" w:fill="F2F2F2" w:themeFill="background1" w:themeFillShade="F2"/>
            <w:hideMark/>
          </w:tcPr>
          <w:p w14:paraId="1006D2D5" w14:textId="77777777" w:rsidR="00DD2645" w:rsidRDefault="00DD2645">
            <w:pPr>
              <w:rPr>
                <w:lang w:eastAsia="en-CA"/>
              </w:rPr>
            </w:pPr>
            <w:sdt>
              <w:sdtPr>
                <w:rPr>
                  <w:highlight w:val="lightGray"/>
                  <w:lang w:eastAsia="en-CA"/>
                </w:rPr>
                <w:id w:val="1606531383"/>
                <w:placeholder>
                  <w:docPart w:val="E72C33D5FD4B4D9093C9ED8E41F00549"/>
                </w:placeholder>
              </w:sdtPr>
              <w:sdtContent>
                <w:r>
                  <w:rPr>
                    <w:lang w:eastAsia="en-CA"/>
                  </w:rPr>
                  <w:t xml:space="preserve">   </w:t>
                </w:r>
              </w:sdtContent>
            </w:sdt>
          </w:p>
        </w:tc>
      </w:tr>
      <w:tr w:rsidR="00DD2645" w14:paraId="57C483C2" w14:textId="77777777" w:rsidTr="00DD2645">
        <w:tc>
          <w:tcPr>
            <w:tcW w:w="3060" w:type="dxa"/>
            <w:shd w:val="clear" w:color="auto" w:fill="F2F2F2" w:themeFill="background1" w:themeFillShade="F2"/>
            <w:hideMark/>
          </w:tcPr>
          <w:p w14:paraId="66DA041E" w14:textId="77777777" w:rsidR="00DD2645" w:rsidRDefault="00DD2645">
            <w:pPr>
              <w:rPr>
                <w:lang w:eastAsia="en-CA"/>
              </w:rPr>
            </w:pPr>
            <w:r>
              <w:t>DUCT SMOKE FRESHCO WEST</w:t>
            </w:r>
          </w:p>
        </w:tc>
        <w:tc>
          <w:tcPr>
            <w:tcW w:w="907" w:type="dxa"/>
            <w:shd w:val="clear" w:color="auto" w:fill="F2F2F2" w:themeFill="background1" w:themeFillShade="F2"/>
            <w:hideMark/>
          </w:tcPr>
          <w:p w14:paraId="54DCCFE2" w14:textId="77777777" w:rsidR="00DD2645" w:rsidRDefault="00DD2645">
            <w:pPr>
              <w:rPr>
                <w:lang w:eastAsia="en-CA"/>
              </w:rPr>
            </w:pPr>
            <w:sdt>
              <w:sdtPr>
                <w:rPr>
                  <w:highlight w:val="lightGray"/>
                  <w:lang w:eastAsia="en-CA"/>
                </w:rPr>
                <w:id w:val="1402859741"/>
                <w:placeholder>
                  <w:docPart w:val="0AB21E0248F44B5E93C5DD8C87A54BBC"/>
                </w:placeholder>
              </w:sdtPr>
              <w:sdtContent>
                <w:r>
                  <w:rPr>
                    <w:lang w:eastAsia="en-CA"/>
                  </w:rPr>
                  <w:t xml:space="preserve">   </w:t>
                </w:r>
              </w:sdtContent>
            </w:sdt>
          </w:p>
        </w:tc>
        <w:tc>
          <w:tcPr>
            <w:tcW w:w="686" w:type="dxa"/>
            <w:shd w:val="clear" w:color="auto" w:fill="F2F2F2" w:themeFill="background1" w:themeFillShade="F2"/>
            <w:hideMark/>
          </w:tcPr>
          <w:p w14:paraId="361FFAE7" w14:textId="77777777" w:rsidR="00DD2645" w:rsidRDefault="00DD2645">
            <w:pPr>
              <w:jc w:val="center"/>
              <w:rPr>
                <w:lang w:eastAsia="en-CA"/>
              </w:rPr>
            </w:pPr>
            <w:r>
              <w:t>DS</w:t>
            </w:r>
          </w:p>
        </w:tc>
        <w:tc>
          <w:tcPr>
            <w:tcW w:w="667" w:type="dxa"/>
            <w:shd w:val="clear" w:color="auto" w:fill="F2F2F2" w:themeFill="background1" w:themeFillShade="F2"/>
            <w:hideMark/>
          </w:tcPr>
          <w:p w14:paraId="03E935AE" w14:textId="77777777" w:rsidR="00DD2645" w:rsidRDefault="00DD2645">
            <w:pPr>
              <w:jc w:val="center"/>
              <w:rPr>
                <w:lang w:eastAsia="en-CA"/>
              </w:rPr>
            </w:pPr>
            <w:sdt>
              <w:sdtPr>
                <w:rPr>
                  <w:lang w:eastAsia="en-CA"/>
                </w:rPr>
                <w:id w:val="-1342705120"/>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4BD0BCF" w14:textId="77777777" w:rsidR="00DD2645" w:rsidRDefault="00DD2645">
            <w:pPr>
              <w:jc w:val="center"/>
              <w:rPr>
                <w:lang w:eastAsia="en-CA"/>
              </w:rPr>
            </w:pPr>
            <w:r>
              <w:t>10030264</w:t>
            </w:r>
          </w:p>
        </w:tc>
        <w:tc>
          <w:tcPr>
            <w:tcW w:w="850" w:type="dxa"/>
            <w:shd w:val="clear" w:color="auto" w:fill="F2F2F2" w:themeFill="background1" w:themeFillShade="F2"/>
            <w:hideMark/>
          </w:tcPr>
          <w:p w14:paraId="037AD580" w14:textId="77777777" w:rsidR="00DD2645" w:rsidRDefault="00DD2645">
            <w:pPr>
              <w:jc w:val="center"/>
              <w:rPr>
                <w:lang w:eastAsia="en-CA"/>
              </w:rPr>
            </w:pPr>
            <w:sdt>
              <w:sdtPr>
                <w:rPr>
                  <w:highlight w:val="lightGray"/>
                  <w:lang w:eastAsia="en-CA"/>
                </w:rPr>
                <w:id w:val="936796438"/>
                <w:placeholder>
                  <w:docPart w:val="8B8661AB58594DECBB383B2A3BD642E3"/>
                </w:placeholder>
              </w:sdtPr>
              <w:sdtContent>
                <w:r>
                  <w:rPr>
                    <w:lang w:eastAsia="en-CA"/>
                  </w:rPr>
                  <w:t xml:space="preserve">   </w:t>
                </w:r>
              </w:sdtContent>
            </w:sdt>
          </w:p>
        </w:tc>
        <w:tc>
          <w:tcPr>
            <w:tcW w:w="448" w:type="dxa"/>
            <w:shd w:val="clear" w:color="auto" w:fill="F2F2F2" w:themeFill="background1" w:themeFillShade="F2"/>
            <w:hideMark/>
          </w:tcPr>
          <w:p w14:paraId="1A5D460D" w14:textId="77777777" w:rsidR="00DD2645" w:rsidRDefault="00DD2645">
            <w:pPr>
              <w:jc w:val="center"/>
              <w:rPr>
                <w:lang w:eastAsia="en-CA"/>
              </w:rPr>
            </w:pPr>
            <w:sdt>
              <w:sdtPr>
                <w:rPr>
                  <w:lang w:eastAsia="en-CA"/>
                </w:rPr>
                <w:id w:val="-1371520999"/>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07551D32" w14:textId="77777777" w:rsidR="00DD2645" w:rsidRDefault="00DD2645">
            <w:pPr>
              <w:jc w:val="center"/>
              <w:rPr>
                <w:lang w:eastAsia="en-CA"/>
              </w:rPr>
            </w:pPr>
            <w:sdt>
              <w:sdtPr>
                <w:rPr>
                  <w:highlight w:val="lightGray"/>
                  <w:lang w:eastAsia="en-CA"/>
                </w:rPr>
                <w:id w:val="686490788"/>
                <w:placeholder>
                  <w:docPart w:val="CA2AA4F4570E4575831EB5BDB8433D23"/>
                </w:placeholder>
              </w:sdtPr>
              <w:sdtContent>
                <w:r>
                  <w:rPr>
                    <w:lang w:eastAsia="en-CA"/>
                  </w:rPr>
                  <w:t xml:space="preserve">   </w:t>
                </w:r>
              </w:sdtContent>
            </w:sdt>
          </w:p>
        </w:tc>
        <w:tc>
          <w:tcPr>
            <w:tcW w:w="448" w:type="dxa"/>
            <w:shd w:val="clear" w:color="auto" w:fill="F2F2F2" w:themeFill="background1" w:themeFillShade="F2"/>
            <w:hideMark/>
          </w:tcPr>
          <w:p w14:paraId="674DAAAE" w14:textId="77777777" w:rsidR="00DD2645" w:rsidRDefault="00DD2645">
            <w:pPr>
              <w:jc w:val="center"/>
              <w:rPr>
                <w:lang w:eastAsia="en-CA"/>
              </w:rPr>
            </w:pPr>
            <w:sdt>
              <w:sdtPr>
                <w:rPr>
                  <w:lang w:eastAsia="en-CA"/>
                </w:rPr>
                <w:id w:val="-1469046336"/>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2999B2CC" w14:textId="77777777" w:rsidR="00DD2645" w:rsidRDefault="00DD2645">
            <w:pPr>
              <w:jc w:val="center"/>
              <w:rPr>
                <w:lang w:eastAsia="en-CA"/>
              </w:rPr>
            </w:pPr>
            <w:sdt>
              <w:sdtPr>
                <w:rPr>
                  <w:lang w:eastAsia="en-CA"/>
                </w:rPr>
                <w:id w:val="-1770469806"/>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086D10EF" w14:textId="77777777" w:rsidR="00DD2645" w:rsidRDefault="00DD2645">
            <w:pPr>
              <w:jc w:val="center"/>
              <w:rPr>
                <w:lang w:eastAsia="en-CA"/>
              </w:rPr>
            </w:pPr>
            <w:sdt>
              <w:sdtPr>
                <w:rPr>
                  <w:lang w:eastAsia="en-CA"/>
                </w:rPr>
                <w:id w:val="-919175471"/>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5B2F459D" w14:textId="77777777" w:rsidR="00DD2645" w:rsidRDefault="00DD2645">
            <w:pPr>
              <w:jc w:val="center"/>
              <w:rPr>
                <w:lang w:eastAsia="en-CA"/>
              </w:rPr>
            </w:pPr>
            <w:sdt>
              <w:sdtPr>
                <w:rPr>
                  <w:highlight w:val="lightGray"/>
                  <w:lang w:eastAsia="en-CA"/>
                </w:rPr>
                <w:id w:val="1084889138"/>
                <w:placeholder>
                  <w:docPart w:val="A4878C8B81684664BA153ED80176E3CA"/>
                </w:placeholder>
              </w:sdtPr>
              <w:sdtContent>
                <w:r>
                  <w:rPr>
                    <w:lang w:eastAsia="en-CA"/>
                  </w:rPr>
                  <w:t xml:space="preserve">   </w:t>
                </w:r>
              </w:sdtContent>
            </w:sdt>
          </w:p>
        </w:tc>
        <w:tc>
          <w:tcPr>
            <w:tcW w:w="3288" w:type="dxa"/>
            <w:shd w:val="clear" w:color="auto" w:fill="F2F2F2" w:themeFill="background1" w:themeFillShade="F2"/>
            <w:hideMark/>
          </w:tcPr>
          <w:p w14:paraId="3F8E78FE" w14:textId="77777777" w:rsidR="00DD2645" w:rsidRDefault="00DD2645">
            <w:pPr>
              <w:rPr>
                <w:lang w:eastAsia="en-CA"/>
              </w:rPr>
            </w:pPr>
            <w:sdt>
              <w:sdtPr>
                <w:rPr>
                  <w:highlight w:val="lightGray"/>
                  <w:lang w:eastAsia="en-CA"/>
                </w:rPr>
                <w:id w:val="-1134717305"/>
                <w:placeholder>
                  <w:docPart w:val="AB09F196734842AA9F895CC080B02118"/>
                </w:placeholder>
              </w:sdtPr>
              <w:sdtContent>
                <w:r>
                  <w:rPr>
                    <w:lang w:eastAsia="en-CA"/>
                  </w:rPr>
                  <w:t xml:space="preserve">   </w:t>
                </w:r>
              </w:sdtContent>
            </w:sdt>
          </w:p>
        </w:tc>
      </w:tr>
      <w:tr w:rsidR="00DD2645" w14:paraId="1CE5C749" w14:textId="77777777" w:rsidTr="00DD2645">
        <w:tc>
          <w:tcPr>
            <w:tcW w:w="3060" w:type="dxa"/>
            <w:shd w:val="clear" w:color="auto" w:fill="F2F2F2" w:themeFill="background1" w:themeFillShade="F2"/>
            <w:hideMark/>
          </w:tcPr>
          <w:p w14:paraId="28FFA15D" w14:textId="77777777" w:rsidR="00DD2645" w:rsidRDefault="00DD2645">
            <w:pPr>
              <w:rPr>
                <w:lang w:eastAsia="en-CA"/>
              </w:rPr>
            </w:pPr>
            <w:r>
              <w:t>FRESHCO ELECTRICAL ROOM PULL</w:t>
            </w:r>
          </w:p>
        </w:tc>
        <w:tc>
          <w:tcPr>
            <w:tcW w:w="907" w:type="dxa"/>
            <w:shd w:val="clear" w:color="auto" w:fill="F2F2F2" w:themeFill="background1" w:themeFillShade="F2"/>
            <w:hideMark/>
          </w:tcPr>
          <w:p w14:paraId="71DE383C" w14:textId="77777777" w:rsidR="00DD2645" w:rsidRDefault="00DD2645">
            <w:pPr>
              <w:rPr>
                <w:lang w:eastAsia="en-CA"/>
              </w:rPr>
            </w:pPr>
            <w:sdt>
              <w:sdtPr>
                <w:rPr>
                  <w:highlight w:val="lightGray"/>
                  <w:lang w:eastAsia="en-CA"/>
                </w:rPr>
                <w:id w:val="-1834741969"/>
                <w:placeholder>
                  <w:docPart w:val="E3BB444EB2A04357A39335D522A0F9AB"/>
                </w:placeholder>
              </w:sdtPr>
              <w:sdtContent>
                <w:r>
                  <w:rPr>
                    <w:lang w:eastAsia="en-CA"/>
                  </w:rPr>
                  <w:t xml:space="preserve">   </w:t>
                </w:r>
              </w:sdtContent>
            </w:sdt>
          </w:p>
        </w:tc>
        <w:tc>
          <w:tcPr>
            <w:tcW w:w="686" w:type="dxa"/>
            <w:shd w:val="clear" w:color="auto" w:fill="F2F2F2" w:themeFill="background1" w:themeFillShade="F2"/>
            <w:hideMark/>
          </w:tcPr>
          <w:p w14:paraId="752052A0" w14:textId="77777777" w:rsidR="00DD2645" w:rsidRDefault="00DD2645">
            <w:pPr>
              <w:jc w:val="center"/>
              <w:rPr>
                <w:lang w:eastAsia="en-CA"/>
              </w:rPr>
            </w:pPr>
            <w:r>
              <w:t>M</w:t>
            </w:r>
          </w:p>
        </w:tc>
        <w:tc>
          <w:tcPr>
            <w:tcW w:w="667" w:type="dxa"/>
            <w:shd w:val="clear" w:color="auto" w:fill="F2F2F2" w:themeFill="background1" w:themeFillShade="F2"/>
            <w:hideMark/>
          </w:tcPr>
          <w:p w14:paraId="740EB5A3" w14:textId="77777777" w:rsidR="00DD2645" w:rsidRDefault="00DD2645">
            <w:pPr>
              <w:jc w:val="center"/>
              <w:rPr>
                <w:lang w:eastAsia="en-CA"/>
              </w:rPr>
            </w:pPr>
            <w:sdt>
              <w:sdtPr>
                <w:rPr>
                  <w:lang w:eastAsia="en-CA"/>
                </w:rPr>
                <w:id w:val="-1033647827"/>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35B359C" w14:textId="77777777" w:rsidR="00DD2645" w:rsidRDefault="00DD2645">
            <w:pPr>
              <w:jc w:val="center"/>
              <w:rPr>
                <w:lang w:eastAsia="en-CA"/>
              </w:rPr>
            </w:pPr>
            <w:r>
              <w:t>10030376</w:t>
            </w:r>
          </w:p>
        </w:tc>
        <w:tc>
          <w:tcPr>
            <w:tcW w:w="850" w:type="dxa"/>
            <w:shd w:val="clear" w:color="auto" w:fill="F2F2F2" w:themeFill="background1" w:themeFillShade="F2"/>
            <w:hideMark/>
          </w:tcPr>
          <w:p w14:paraId="0D248435" w14:textId="77777777" w:rsidR="00DD2645" w:rsidRDefault="00DD2645">
            <w:pPr>
              <w:jc w:val="center"/>
              <w:rPr>
                <w:lang w:eastAsia="en-CA"/>
              </w:rPr>
            </w:pPr>
            <w:sdt>
              <w:sdtPr>
                <w:rPr>
                  <w:highlight w:val="lightGray"/>
                  <w:lang w:eastAsia="en-CA"/>
                </w:rPr>
                <w:id w:val="31621250"/>
                <w:placeholder>
                  <w:docPart w:val="A1CA6C04DF0E47B6816483883FC9C1A9"/>
                </w:placeholder>
              </w:sdtPr>
              <w:sdtContent>
                <w:r>
                  <w:rPr>
                    <w:lang w:eastAsia="en-CA"/>
                  </w:rPr>
                  <w:t xml:space="preserve">   </w:t>
                </w:r>
              </w:sdtContent>
            </w:sdt>
          </w:p>
        </w:tc>
        <w:tc>
          <w:tcPr>
            <w:tcW w:w="448" w:type="dxa"/>
            <w:shd w:val="clear" w:color="auto" w:fill="F2F2F2" w:themeFill="background1" w:themeFillShade="F2"/>
            <w:hideMark/>
          </w:tcPr>
          <w:p w14:paraId="4CF09356" w14:textId="77777777" w:rsidR="00DD2645" w:rsidRDefault="00DD2645">
            <w:pPr>
              <w:jc w:val="center"/>
              <w:rPr>
                <w:lang w:eastAsia="en-CA"/>
              </w:rPr>
            </w:pPr>
            <w:sdt>
              <w:sdtPr>
                <w:rPr>
                  <w:lang w:eastAsia="en-CA"/>
                </w:rPr>
                <w:id w:val="-1108576140"/>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445118EB" w14:textId="77777777" w:rsidR="00DD2645" w:rsidRDefault="00DD2645">
            <w:pPr>
              <w:jc w:val="center"/>
              <w:rPr>
                <w:lang w:eastAsia="en-CA"/>
              </w:rPr>
            </w:pPr>
            <w:sdt>
              <w:sdtPr>
                <w:rPr>
                  <w:highlight w:val="lightGray"/>
                  <w:lang w:eastAsia="en-CA"/>
                </w:rPr>
                <w:id w:val="878208495"/>
                <w:placeholder>
                  <w:docPart w:val="975FA79A90AA4A1DBD88F9E69C5298F4"/>
                </w:placeholder>
              </w:sdtPr>
              <w:sdtContent>
                <w:r>
                  <w:rPr>
                    <w:lang w:eastAsia="en-CA"/>
                  </w:rPr>
                  <w:t xml:space="preserve">   </w:t>
                </w:r>
              </w:sdtContent>
            </w:sdt>
          </w:p>
        </w:tc>
        <w:tc>
          <w:tcPr>
            <w:tcW w:w="448" w:type="dxa"/>
            <w:shd w:val="clear" w:color="auto" w:fill="F2F2F2" w:themeFill="background1" w:themeFillShade="F2"/>
            <w:hideMark/>
          </w:tcPr>
          <w:p w14:paraId="7635BE91" w14:textId="77777777" w:rsidR="00DD2645" w:rsidRDefault="00DD2645">
            <w:pPr>
              <w:jc w:val="center"/>
              <w:rPr>
                <w:lang w:eastAsia="en-CA"/>
              </w:rPr>
            </w:pPr>
            <w:sdt>
              <w:sdtPr>
                <w:rPr>
                  <w:lang w:eastAsia="en-CA"/>
                </w:rPr>
                <w:id w:val="102545955"/>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6DCC0A8" w14:textId="77777777" w:rsidR="00DD2645" w:rsidRDefault="00DD2645">
            <w:pPr>
              <w:jc w:val="center"/>
              <w:rPr>
                <w:lang w:eastAsia="en-CA"/>
              </w:rPr>
            </w:pPr>
            <w:sdt>
              <w:sdtPr>
                <w:rPr>
                  <w:lang w:eastAsia="en-CA"/>
                </w:rPr>
                <w:id w:val="-190228971"/>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5DD7A9CC" w14:textId="77777777" w:rsidR="00DD2645" w:rsidRDefault="00DD2645">
            <w:pPr>
              <w:jc w:val="center"/>
              <w:rPr>
                <w:lang w:eastAsia="en-CA"/>
              </w:rPr>
            </w:pPr>
            <w:sdt>
              <w:sdtPr>
                <w:rPr>
                  <w:lang w:eastAsia="en-CA"/>
                </w:rPr>
                <w:id w:val="-1653830200"/>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3599DCDD" w14:textId="77777777" w:rsidR="00DD2645" w:rsidRDefault="00DD2645">
            <w:pPr>
              <w:jc w:val="center"/>
              <w:rPr>
                <w:lang w:eastAsia="en-CA"/>
              </w:rPr>
            </w:pPr>
            <w:sdt>
              <w:sdtPr>
                <w:rPr>
                  <w:highlight w:val="lightGray"/>
                  <w:lang w:eastAsia="en-CA"/>
                </w:rPr>
                <w:id w:val="-475077120"/>
                <w:placeholder>
                  <w:docPart w:val="866F253E32ED46AEB11E09DE32236FD0"/>
                </w:placeholder>
              </w:sdtPr>
              <w:sdtContent>
                <w:r>
                  <w:rPr>
                    <w:lang w:eastAsia="en-CA"/>
                  </w:rPr>
                  <w:t xml:space="preserve">   </w:t>
                </w:r>
              </w:sdtContent>
            </w:sdt>
          </w:p>
        </w:tc>
        <w:tc>
          <w:tcPr>
            <w:tcW w:w="3288" w:type="dxa"/>
            <w:shd w:val="clear" w:color="auto" w:fill="F2F2F2" w:themeFill="background1" w:themeFillShade="F2"/>
            <w:hideMark/>
          </w:tcPr>
          <w:p w14:paraId="6ABAD762" w14:textId="77777777" w:rsidR="00DD2645" w:rsidRDefault="00DD2645">
            <w:pPr>
              <w:rPr>
                <w:lang w:eastAsia="en-CA"/>
              </w:rPr>
            </w:pPr>
            <w:sdt>
              <w:sdtPr>
                <w:rPr>
                  <w:highlight w:val="lightGray"/>
                  <w:lang w:eastAsia="en-CA"/>
                </w:rPr>
                <w:id w:val="828170262"/>
                <w:placeholder>
                  <w:docPart w:val="30451F63D70C44389835B89A22FB8159"/>
                </w:placeholder>
              </w:sdtPr>
              <w:sdtContent>
                <w:r>
                  <w:rPr>
                    <w:lang w:eastAsia="en-CA"/>
                  </w:rPr>
                  <w:t xml:space="preserve">   </w:t>
                </w:r>
              </w:sdtContent>
            </w:sdt>
          </w:p>
        </w:tc>
      </w:tr>
      <w:tr w:rsidR="00DD2645" w14:paraId="122F80B2" w14:textId="77777777" w:rsidTr="00DD2645">
        <w:tc>
          <w:tcPr>
            <w:tcW w:w="3060" w:type="dxa"/>
            <w:shd w:val="clear" w:color="auto" w:fill="F2F2F2" w:themeFill="background1" w:themeFillShade="F2"/>
            <w:hideMark/>
          </w:tcPr>
          <w:p w14:paraId="361AF896" w14:textId="77777777" w:rsidR="00DD2645" w:rsidRDefault="00DD2645">
            <w:pPr>
              <w:rPr>
                <w:lang w:eastAsia="en-CA"/>
              </w:rPr>
            </w:pPr>
            <w:r>
              <w:lastRenderedPageBreak/>
              <w:t>FRESHCO ELECTRICAL ROOM GA</w:t>
            </w:r>
          </w:p>
        </w:tc>
        <w:tc>
          <w:tcPr>
            <w:tcW w:w="907" w:type="dxa"/>
            <w:shd w:val="clear" w:color="auto" w:fill="F2F2F2" w:themeFill="background1" w:themeFillShade="F2"/>
            <w:hideMark/>
          </w:tcPr>
          <w:p w14:paraId="43BF6DC1" w14:textId="77777777" w:rsidR="00DD2645" w:rsidRDefault="00DD2645">
            <w:pPr>
              <w:rPr>
                <w:lang w:eastAsia="en-CA"/>
              </w:rPr>
            </w:pPr>
            <w:sdt>
              <w:sdtPr>
                <w:rPr>
                  <w:highlight w:val="lightGray"/>
                  <w:lang w:eastAsia="en-CA"/>
                </w:rPr>
                <w:id w:val="-260681354"/>
                <w:placeholder>
                  <w:docPart w:val="126253EF83E44CCCA52B8AA66CB792E3"/>
                </w:placeholder>
              </w:sdtPr>
              <w:sdtContent>
                <w:r>
                  <w:rPr>
                    <w:lang w:eastAsia="en-CA"/>
                  </w:rPr>
                  <w:t xml:space="preserve">   </w:t>
                </w:r>
              </w:sdtContent>
            </w:sdt>
          </w:p>
        </w:tc>
        <w:tc>
          <w:tcPr>
            <w:tcW w:w="686" w:type="dxa"/>
            <w:shd w:val="clear" w:color="auto" w:fill="F2F2F2" w:themeFill="background1" w:themeFillShade="F2"/>
            <w:hideMark/>
          </w:tcPr>
          <w:p w14:paraId="21E26819" w14:textId="77777777" w:rsidR="00DD2645" w:rsidRDefault="00DD2645">
            <w:pPr>
              <w:jc w:val="center"/>
              <w:rPr>
                <w:lang w:eastAsia="en-CA"/>
              </w:rPr>
            </w:pPr>
            <w:r>
              <w:t>M</w:t>
            </w:r>
          </w:p>
        </w:tc>
        <w:tc>
          <w:tcPr>
            <w:tcW w:w="667" w:type="dxa"/>
            <w:shd w:val="clear" w:color="auto" w:fill="F2F2F2" w:themeFill="background1" w:themeFillShade="F2"/>
            <w:hideMark/>
          </w:tcPr>
          <w:p w14:paraId="05C0388A" w14:textId="77777777" w:rsidR="00DD2645" w:rsidRDefault="00DD2645">
            <w:pPr>
              <w:jc w:val="center"/>
              <w:rPr>
                <w:lang w:eastAsia="en-CA"/>
              </w:rPr>
            </w:pPr>
            <w:sdt>
              <w:sdtPr>
                <w:rPr>
                  <w:lang w:eastAsia="en-CA"/>
                </w:rPr>
                <w:id w:val="208432881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A45B51D" w14:textId="77777777" w:rsidR="00DD2645" w:rsidRDefault="00DD2645">
            <w:pPr>
              <w:jc w:val="center"/>
              <w:rPr>
                <w:lang w:eastAsia="en-CA"/>
              </w:rPr>
            </w:pPr>
            <w:r>
              <w:t>10030377</w:t>
            </w:r>
          </w:p>
        </w:tc>
        <w:tc>
          <w:tcPr>
            <w:tcW w:w="850" w:type="dxa"/>
            <w:shd w:val="clear" w:color="auto" w:fill="F2F2F2" w:themeFill="background1" w:themeFillShade="F2"/>
            <w:hideMark/>
          </w:tcPr>
          <w:p w14:paraId="1F41EF1B" w14:textId="77777777" w:rsidR="00DD2645" w:rsidRDefault="00DD2645">
            <w:pPr>
              <w:jc w:val="center"/>
              <w:rPr>
                <w:lang w:eastAsia="en-CA"/>
              </w:rPr>
            </w:pPr>
            <w:sdt>
              <w:sdtPr>
                <w:rPr>
                  <w:highlight w:val="lightGray"/>
                  <w:lang w:eastAsia="en-CA"/>
                </w:rPr>
                <w:id w:val="-1483772304"/>
                <w:placeholder>
                  <w:docPart w:val="CFD2F006C9FB470594B8D5ADC02BEEDB"/>
                </w:placeholder>
              </w:sdtPr>
              <w:sdtContent>
                <w:r>
                  <w:rPr>
                    <w:lang w:eastAsia="en-CA"/>
                  </w:rPr>
                  <w:t xml:space="preserve">   </w:t>
                </w:r>
              </w:sdtContent>
            </w:sdt>
          </w:p>
        </w:tc>
        <w:tc>
          <w:tcPr>
            <w:tcW w:w="448" w:type="dxa"/>
            <w:shd w:val="clear" w:color="auto" w:fill="F2F2F2" w:themeFill="background1" w:themeFillShade="F2"/>
            <w:hideMark/>
          </w:tcPr>
          <w:p w14:paraId="3F7EA2EB" w14:textId="77777777" w:rsidR="00DD2645" w:rsidRDefault="00DD2645">
            <w:pPr>
              <w:jc w:val="center"/>
              <w:rPr>
                <w:lang w:eastAsia="en-CA"/>
              </w:rPr>
            </w:pPr>
            <w:sdt>
              <w:sdtPr>
                <w:rPr>
                  <w:lang w:eastAsia="en-CA"/>
                </w:rPr>
                <w:id w:val="-1709098433"/>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783CEF7A" w14:textId="77777777" w:rsidR="00DD2645" w:rsidRDefault="00DD2645">
            <w:pPr>
              <w:jc w:val="center"/>
              <w:rPr>
                <w:lang w:eastAsia="en-CA"/>
              </w:rPr>
            </w:pPr>
            <w:sdt>
              <w:sdtPr>
                <w:rPr>
                  <w:highlight w:val="lightGray"/>
                  <w:lang w:eastAsia="en-CA"/>
                </w:rPr>
                <w:id w:val="-1835597809"/>
                <w:placeholder>
                  <w:docPart w:val="41E61847F29E4377BC9BF12A3D089A17"/>
                </w:placeholder>
              </w:sdtPr>
              <w:sdtContent>
                <w:r>
                  <w:rPr>
                    <w:lang w:eastAsia="en-CA"/>
                  </w:rPr>
                  <w:t xml:space="preserve">   </w:t>
                </w:r>
              </w:sdtContent>
            </w:sdt>
          </w:p>
        </w:tc>
        <w:tc>
          <w:tcPr>
            <w:tcW w:w="448" w:type="dxa"/>
            <w:shd w:val="clear" w:color="auto" w:fill="F2F2F2" w:themeFill="background1" w:themeFillShade="F2"/>
            <w:hideMark/>
          </w:tcPr>
          <w:p w14:paraId="54BC20EB" w14:textId="77777777" w:rsidR="00DD2645" w:rsidRDefault="00DD2645">
            <w:pPr>
              <w:jc w:val="center"/>
              <w:rPr>
                <w:lang w:eastAsia="en-CA"/>
              </w:rPr>
            </w:pPr>
            <w:sdt>
              <w:sdtPr>
                <w:rPr>
                  <w:lang w:eastAsia="en-CA"/>
                </w:rPr>
                <w:id w:val="-1826812401"/>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5047AC1D" w14:textId="77777777" w:rsidR="00DD2645" w:rsidRDefault="00DD2645">
            <w:pPr>
              <w:jc w:val="center"/>
              <w:rPr>
                <w:lang w:eastAsia="en-CA"/>
              </w:rPr>
            </w:pPr>
            <w:sdt>
              <w:sdtPr>
                <w:rPr>
                  <w:lang w:eastAsia="en-CA"/>
                </w:rPr>
                <w:id w:val="261115680"/>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68A2BF15" w14:textId="77777777" w:rsidR="00DD2645" w:rsidRDefault="00DD2645">
            <w:pPr>
              <w:jc w:val="center"/>
              <w:rPr>
                <w:lang w:eastAsia="en-CA"/>
              </w:rPr>
            </w:pPr>
            <w:sdt>
              <w:sdtPr>
                <w:rPr>
                  <w:lang w:eastAsia="en-CA"/>
                </w:rPr>
                <w:id w:val="-725679794"/>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46896DB5" w14:textId="77777777" w:rsidR="00DD2645" w:rsidRDefault="00DD2645">
            <w:pPr>
              <w:jc w:val="center"/>
              <w:rPr>
                <w:lang w:eastAsia="en-CA"/>
              </w:rPr>
            </w:pPr>
            <w:sdt>
              <w:sdtPr>
                <w:rPr>
                  <w:highlight w:val="lightGray"/>
                  <w:lang w:eastAsia="en-CA"/>
                </w:rPr>
                <w:id w:val="2082789687"/>
                <w:placeholder>
                  <w:docPart w:val="BD98E012351848898C02E54603C8D2CF"/>
                </w:placeholder>
              </w:sdtPr>
              <w:sdtContent>
                <w:r>
                  <w:rPr>
                    <w:lang w:eastAsia="en-CA"/>
                  </w:rPr>
                  <w:t xml:space="preserve">   </w:t>
                </w:r>
              </w:sdtContent>
            </w:sdt>
          </w:p>
        </w:tc>
        <w:tc>
          <w:tcPr>
            <w:tcW w:w="3288" w:type="dxa"/>
            <w:shd w:val="clear" w:color="auto" w:fill="F2F2F2" w:themeFill="background1" w:themeFillShade="F2"/>
            <w:hideMark/>
          </w:tcPr>
          <w:p w14:paraId="214293DE" w14:textId="77777777" w:rsidR="00DD2645" w:rsidRDefault="00DD2645">
            <w:pPr>
              <w:rPr>
                <w:lang w:eastAsia="en-CA"/>
              </w:rPr>
            </w:pPr>
            <w:sdt>
              <w:sdtPr>
                <w:rPr>
                  <w:highlight w:val="lightGray"/>
                  <w:lang w:eastAsia="en-CA"/>
                </w:rPr>
                <w:id w:val="1282453081"/>
                <w:placeholder>
                  <w:docPart w:val="63A6A465CA5443F98A1EDDE37981DBDA"/>
                </w:placeholder>
              </w:sdtPr>
              <w:sdtContent>
                <w:r>
                  <w:rPr>
                    <w:lang w:eastAsia="en-CA"/>
                  </w:rPr>
                  <w:t xml:space="preserve">   </w:t>
                </w:r>
              </w:sdtContent>
            </w:sdt>
          </w:p>
        </w:tc>
      </w:tr>
      <w:tr w:rsidR="00DD2645" w14:paraId="74562E3F" w14:textId="77777777" w:rsidTr="00DD2645">
        <w:tc>
          <w:tcPr>
            <w:tcW w:w="3060" w:type="dxa"/>
            <w:shd w:val="clear" w:color="auto" w:fill="F2F2F2" w:themeFill="background1" w:themeFillShade="F2"/>
            <w:hideMark/>
          </w:tcPr>
          <w:p w14:paraId="4368E65C" w14:textId="77777777" w:rsidR="00DD2645" w:rsidRDefault="00DD2645">
            <w:pPr>
              <w:rPr>
                <w:lang w:eastAsia="en-CA"/>
              </w:rPr>
            </w:pPr>
            <w:r>
              <w:t>FRESHCO OFFICE MEZZ PULL</w:t>
            </w:r>
          </w:p>
        </w:tc>
        <w:tc>
          <w:tcPr>
            <w:tcW w:w="907" w:type="dxa"/>
            <w:shd w:val="clear" w:color="auto" w:fill="F2F2F2" w:themeFill="background1" w:themeFillShade="F2"/>
            <w:hideMark/>
          </w:tcPr>
          <w:p w14:paraId="2A5A2C04" w14:textId="77777777" w:rsidR="00DD2645" w:rsidRDefault="00DD2645">
            <w:pPr>
              <w:rPr>
                <w:lang w:eastAsia="en-CA"/>
              </w:rPr>
            </w:pPr>
            <w:sdt>
              <w:sdtPr>
                <w:rPr>
                  <w:highlight w:val="lightGray"/>
                  <w:lang w:eastAsia="en-CA"/>
                </w:rPr>
                <w:id w:val="2011557990"/>
                <w:placeholder>
                  <w:docPart w:val="42CB2EC33DC64147B1C909C83B5755BC"/>
                </w:placeholder>
              </w:sdtPr>
              <w:sdtContent>
                <w:r>
                  <w:rPr>
                    <w:lang w:eastAsia="en-CA"/>
                  </w:rPr>
                  <w:t xml:space="preserve">   </w:t>
                </w:r>
              </w:sdtContent>
            </w:sdt>
          </w:p>
        </w:tc>
        <w:tc>
          <w:tcPr>
            <w:tcW w:w="686" w:type="dxa"/>
            <w:shd w:val="clear" w:color="auto" w:fill="F2F2F2" w:themeFill="background1" w:themeFillShade="F2"/>
            <w:hideMark/>
          </w:tcPr>
          <w:p w14:paraId="60577210" w14:textId="77777777" w:rsidR="00DD2645" w:rsidRDefault="00DD2645">
            <w:pPr>
              <w:jc w:val="center"/>
              <w:rPr>
                <w:lang w:eastAsia="en-CA"/>
              </w:rPr>
            </w:pPr>
            <w:r>
              <w:t>M</w:t>
            </w:r>
          </w:p>
        </w:tc>
        <w:tc>
          <w:tcPr>
            <w:tcW w:w="667" w:type="dxa"/>
            <w:shd w:val="clear" w:color="auto" w:fill="F2F2F2" w:themeFill="background1" w:themeFillShade="F2"/>
            <w:hideMark/>
          </w:tcPr>
          <w:p w14:paraId="15BFBD23" w14:textId="77777777" w:rsidR="00DD2645" w:rsidRDefault="00DD2645">
            <w:pPr>
              <w:jc w:val="center"/>
              <w:rPr>
                <w:lang w:eastAsia="en-CA"/>
              </w:rPr>
            </w:pPr>
            <w:sdt>
              <w:sdtPr>
                <w:rPr>
                  <w:lang w:eastAsia="en-CA"/>
                </w:rPr>
                <w:id w:val="-182515539"/>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7C79BB6" w14:textId="77777777" w:rsidR="00DD2645" w:rsidRDefault="00DD2645">
            <w:pPr>
              <w:jc w:val="center"/>
              <w:rPr>
                <w:lang w:eastAsia="en-CA"/>
              </w:rPr>
            </w:pPr>
            <w:r>
              <w:t>10030378</w:t>
            </w:r>
          </w:p>
        </w:tc>
        <w:tc>
          <w:tcPr>
            <w:tcW w:w="850" w:type="dxa"/>
            <w:shd w:val="clear" w:color="auto" w:fill="F2F2F2" w:themeFill="background1" w:themeFillShade="F2"/>
            <w:hideMark/>
          </w:tcPr>
          <w:p w14:paraId="3FAD9791" w14:textId="77777777" w:rsidR="00DD2645" w:rsidRDefault="00DD2645">
            <w:pPr>
              <w:jc w:val="center"/>
              <w:rPr>
                <w:lang w:eastAsia="en-CA"/>
              </w:rPr>
            </w:pPr>
            <w:sdt>
              <w:sdtPr>
                <w:rPr>
                  <w:highlight w:val="lightGray"/>
                  <w:lang w:eastAsia="en-CA"/>
                </w:rPr>
                <w:id w:val="-153071076"/>
                <w:placeholder>
                  <w:docPart w:val="C587D520F879482EAB6022BB31E896CB"/>
                </w:placeholder>
              </w:sdtPr>
              <w:sdtContent>
                <w:r>
                  <w:rPr>
                    <w:lang w:eastAsia="en-CA"/>
                  </w:rPr>
                  <w:t xml:space="preserve">   </w:t>
                </w:r>
              </w:sdtContent>
            </w:sdt>
          </w:p>
        </w:tc>
        <w:tc>
          <w:tcPr>
            <w:tcW w:w="448" w:type="dxa"/>
            <w:shd w:val="clear" w:color="auto" w:fill="F2F2F2" w:themeFill="background1" w:themeFillShade="F2"/>
            <w:hideMark/>
          </w:tcPr>
          <w:p w14:paraId="019C78A9" w14:textId="77777777" w:rsidR="00DD2645" w:rsidRDefault="00DD2645">
            <w:pPr>
              <w:jc w:val="center"/>
              <w:rPr>
                <w:lang w:eastAsia="en-CA"/>
              </w:rPr>
            </w:pPr>
            <w:sdt>
              <w:sdtPr>
                <w:rPr>
                  <w:lang w:eastAsia="en-CA"/>
                </w:rPr>
                <w:id w:val="-2098858300"/>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6ACD9CD8" w14:textId="77777777" w:rsidR="00DD2645" w:rsidRDefault="00DD2645">
            <w:pPr>
              <w:jc w:val="center"/>
              <w:rPr>
                <w:lang w:eastAsia="en-CA"/>
              </w:rPr>
            </w:pPr>
            <w:sdt>
              <w:sdtPr>
                <w:rPr>
                  <w:highlight w:val="lightGray"/>
                  <w:lang w:eastAsia="en-CA"/>
                </w:rPr>
                <w:id w:val="300344115"/>
                <w:placeholder>
                  <w:docPart w:val="978628E7FD8246C4991B048F3444DA34"/>
                </w:placeholder>
              </w:sdtPr>
              <w:sdtContent>
                <w:r>
                  <w:rPr>
                    <w:lang w:eastAsia="en-CA"/>
                  </w:rPr>
                  <w:t xml:space="preserve">   </w:t>
                </w:r>
              </w:sdtContent>
            </w:sdt>
          </w:p>
        </w:tc>
        <w:tc>
          <w:tcPr>
            <w:tcW w:w="448" w:type="dxa"/>
            <w:shd w:val="clear" w:color="auto" w:fill="F2F2F2" w:themeFill="background1" w:themeFillShade="F2"/>
            <w:hideMark/>
          </w:tcPr>
          <w:p w14:paraId="6D07062D" w14:textId="77777777" w:rsidR="00DD2645" w:rsidRDefault="00DD2645">
            <w:pPr>
              <w:jc w:val="center"/>
              <w:rPr>
                <w:lang w:eastAsia="en-CA"/>
              </w:rPr>
            </w:pPr>
            <w:sdt>
              <w:sdtPr>
                <w:rPr>
                  <w:lang w:eastAsia="en-CA"/>
                </w:rPr>
                <w:id w:val="378749067"/>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4184CD88" w14:textId="77777777" w:rsidR="00DD2645" w:rsidRDefault="00DD2645">
            <w:pPr>
              <w:jc w:val="center"/>
              <w:rPr>
                <w:lang w:eastAsia="en-CA"/>
              </w:rPr>
            </w:pPr>
            <w:sdt>
              <w:sdtPr>
                <w:rPr>
                  <w:lang w:eastAsia="en-CA"/>
                </w:rPr>
                <w:id w:val="-80454697"/>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1ECDA483" w14:textId="77777777" w:rsidR="00DD2645" w:rsidRDefault="00DD2645">
            <w:pPr>
              <w:jc w:val="center"/>
              <w:rPr>
                <w:lang w:eastAsia="en-CA"/>
              </w:rPr>
            </w:pPr>
            <w:sdt>
              <w:sdtPr>
                <w:rPr>
                  <w:lang w:eastAsia="en-CA"/>
                </w:rPr>
                <w:id w:val="-1213422578"/>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522D01B7" w14:textId="77777777" w:rsidR="00DD2645" w:rsidRDefault="00DD2645">
            <w:pPr>
              <w:jc w:val="center"/>
              <w:rPr>
                <w:lang w:eastAsia="en-CA"/>
              </w:rPr>
            </w:pPr>
            <w:sdt>
              <w:sdtPr>
                <w:rPr>
                  <w:highlight w:val="lightGray"/>
                  <w:lang w:eastAsia="en-CA"/>
                </w:rPr>
                <w:id w:val="-2091682219"/>
                <w:placeholder>
                  <w:docPart w:val="5074B75C491443CCA1CCDFBFD8F986AB"/>
                </w:placeholder>
              </w:sdtPr>
              <w:sdtContent>
                <w:r>
                  <w:rPr>
                    <w:lang w:eastAsia="en-CA"/>
                  </w:rPr>
                  <w:t xml:space="preserve">   </w:t>
                </w:r>
              </w:sdtContent>
            </w:sdt>
          </w:p>
        </w:tc>
        <w:tc>
          <w:tcPr>
            <w:tcW w:w="3288" w:type="dxa"/>
            <w:shd w:val="clear" w:color="auto" w:fill="F2F2F2" w:themeFill="background1" w:themeFillShade="F2"/>
            <w:hideMark/>
          </w:tcPr>
          <w:p w14:paraId="23A7B84D" w14:textId="77777777" w:rsidR="00DD2645" w:rsidRDefault="00DD2645">
            <w:pPr>
              <w:rPr>
                <w:lang w:eastAsia="en-CA"/>
              </w:rPr>
            </w:pPr>
            <w:sdt>
              <w:sdtPr>
                <w:rPr>
                  <w:highlight w:val="lightGray"/>
                  <w:lang w:eastAsia="en-CA"/>
                </w:rPr>
                <w:id w:val="476585678"/>
                <w:placeholder>
                  <w:docPart w:val="0B589A55DD8A4C2880A48CF8DD5B4B74"/>
                </w:placeholder>
              </w:sdtPr>
              <w:sdtContent>
                <w:r>
                  <w:rPr>
                    <w:lang w:eastAsia="en-CA"/>
                  </w:rPr>
                  <w:t xml:space="preserve">   </w:t>
                </w:r>
              </w:sdtContent>
            </w:sdt>
          </w:p>
        </w:tc>
      </w:tr>
      <w:tr w:rsidR="00DD2645" w14:paraId="499B0E35" w14:textId="77777777" w:rsidTr="00DD2645">
        <w:tc>
          <w:tcPr>
            <w:tcW w:w="3060" w:type="dxa"/>
            <w:shd w:val="clear" w:color="auto" w:fill="F2F2F2" w:themeFill="background1" w:themeFillShade="F2"/>
            <w:hideMark/>
          </w:tcPr>
          <w:p w14:paraId="293923A5" w14:textId="77777777" w:rsidR="00DD2645" w:rsidRDefault="00DD2645">
            <w:pPr>
              <w:rPr>
                <w:lang w:eastAsia="en-CA"/>
              </w:rPr>
            </w:pPr>
            <w:r>
              <w:t>FRESHCO OFFICE MEZZ GA</w:t>
            </w:r>
          </w:p>
        </w:tc>
        <w:tc>
          <w:tcPr>
            <w:tcW w:w="907" w:type="dxa"/>
            <w:shd w:val="clear" w:color="auto" w:fill="F2F2F2" w:themeFill="background1" w:themeFillShade="F2"/>
            <w:hideMark/>
          </w:tcPr>
          <w:p w14:paraId="1019350E" w14:textId="77777777" w:rsidR="00DD2645" w:rsidRDefault="00DD2645">
            <w:pPr>
              <w:rPr>
                <w:lang w:eastAsia="en-CA"/>
              </w:rPr>
            </w:pPr>
            <w:sdt>
              <w:sdtPr>
                <w:rPr>
                  <w:highlight w:val="lightGray"/>
                  <w:lang w:eastAsia="en-CA"/>
                </w:rPr>
                <w:id w:val="-115833815"/>
                <w:placeholder>
                  <w:docPart w:val="9EFE39AA270E4A6095DCAAEDC663CEB9"/>
                </w:placeholder>
              </w:sdtPr>
              <w:sdtContent>
                <w:r>
                  <w:rPr>
                    <w:lang w:eastAsia="en-CA"/>
                  </w:rPr>
                  <w:t xml:space="preserve">   </w:t>
                </w:r>
              </w:sdtContent>
            </w:sdt>
          </w:p>
        </w:tc>
        <w:tc>
          <w:tcPr>
            <w:tcW w:w="686" w:type="dxa"/>
            <w:shd w:val="clear" w:color="auto" w:fill="F2F2F2" w:themeFill="background1" w:themeFillShade="F2"/>
            <w:hideMark/>
          </w:tcPr>
          <w:p w14:paraId="321511D5" w14:textId="77777777" w:rsidR="00DD2645" w:rsidRDefault="00DD2645">
            <w:pPr>
              <w:jc w:val="center"/>
              <w:rPr>
                <w:lang w:eastAsia="en-CA"/>
              </w:rPr>
            </w:pPr>
            <w:r>
              <w:t>M</w:t>
            </w:r>
          </w:p>
        </w:tc>
        <w:tc>
          <w:tcPr>
            <w:tcW w:w="667" w:type="dxa"/>
            <w:shd w:val="clear" w:color="auto" w:fill="F2F2F2" w:themeFill="background1" w:themeFillShade="F2"/>
            <w:hideMark/>
          </w:tcPr>
          <w:p w14:paraId="6D59F79C" w14:textId="77777777" w:rsidR="00DD2645" w:rsidRDefault="00DD2645">
            <w:pPr>
              <w:jc w:val="center"/>
              <w:rPr>
                <w:lang w:eastAsia="en-CA"/>
              </w:rPr>
            </w:pPr>
            <w:sdt>
              <w:sdtPr>
                <w:rPr>
                  <w:lang w:eastAsia="en-CA"/>
                </w:rPr>
                <w:id w:val="1862777034"/>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F7D16B5" w14:textId="77777777" w:rsidR="00DD2645" w:rsidRDefault="00DD2645">
            <w:pPr>
              <w:jc w:val="center"/>
              <w:rPr>
                <w:lang w:eastAsia="en-CA"/>
              </w:rPr>
            </w:pPr>
            <w:r>
              <w:t>10030379</w:t>
            </w:r>
          </w:p>
        </w:tc>
        <w:tc>
          <w:tcPr>
            <w:tcW w:w="850" w:type="dxa"/>
            <w:shd w:val="clear" w:color="auto" w:fill="F2F2F2" w:themeFill="background1" w:themeFillShade="F2"/>
            <w:hideMark/>
          </w:tcPr>
          <w:p w14:paraId="6CDCDB1E" w14:textId="77777777" w:rsidR="00DD2645" w:rsidRDefault="00DD2645">
            <w:pPr>
              <w:jc w:val="center"/>
              <w:rPr>
                <w:lang w:eastAsia="en-CA"/>
              </w:rPr>
            </w:pPr>
            <w:sdt>
              <w:sdtPr>
                <w:rPr>
                  <w:highlight w:val="lightGray"/>
                  <w:lang w:eastAsia="en-CA"/>
                </w:rPr>
                <w:id w:val="-1016842422"/>
                <w:placeholder>
                  <w:docPart w:val="1E92B068F43C41B29ACF4222DA30FB9B"/>
                </w:placeholder>
              </w:sdtPr>
              <w:sdtContent>
                <w:r>
                  <w:rPr>
                    <w:lang w:eastAsia="en-CA"/>
                  </w:rPr>
                  <w:t xml:space="preserve">   </w:t>
                </w:r>
              </w:sdtContent>
            </w:sdt>
          </w:p>
        </w:tc>
        <w:tc>
          <w:tcPr>
            <w:tcW w:w="448" w:type="dxa"/>
            <w:shd w:val="clear" w:color="auto" w:fill="F2F2F2" w:themeFill="background1" w:themeFillShade="F2"/>
            <w:hideMark/>
          </w:tcPr>
          <w:p w14:paraId="6FCF0508" w14:textId="77777777" w:rsidR="00DD2645" w:rsidRDefault="00DD2645">
            <w:pPr>
              <w:jc w:val="center"/>
              <w:rPr>
                <w:lang w:eastAsia="en-CA"/>
              </w:rPr>
            </w:pPr>
            <w:sdt>
              <w:sdtPr>
                <w:rPr>
                  <w:lang w:eastAsia="en-CA"/>
                </w:rPr>
                <w:id w:val="2131813706"/>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7400FCEA" w14:textId="77777777" w:rsidR="00DD2645" w:rsidRDefault="00DD2645">
            <w:pPr>
              <w:jc w:val="center"/>
              <w:rPr>
                <w:lang w:eastAsia="en-CA"/>
              </w:rPr>
            </w:pPr>
            <w:sdt>
              <w:sdtPr>
                <w:rPr>
                  <w:highlight w:val="lightGray"/>
                  <w:lang w:eastAsia="en-CA"/>
                </w:rPr>
                <w:id w:val="-1940050562"/>
                <w:placeholder>
                  <w:docPart w:val="FC9C8F8715BA48C98270918B66011E58"/>
                </w:placeholder>
              </w:sdtPr>
              <w:sdtContent>
                <w:r>
                  <w:rPr>
                    <w:lang w:eastAsia="en-CA"/>
                  </w:rPr>
                  <w:t xml:space="preserve">   </w:t>
                </w:r>
              </w:sdtContent>
            </w:sdt>
          </w:p>
        </w:tc>
        <w:tc>
          <w:tcPr>
            <w:tcW w:w="448" w:type="dxa"/>
            <w:shd w:val="clear" w:color="auto" w:fill="F2F2F2" w:themeFill="background1" w:themeFillShade="F2"/>
            <w:hideMark/>
          </w:tcPr>
          <w:p w14:paraId="64F38455" w14:textId="77777777" w:rsidR="00DD2645" w:rsidRDefault="00DD2645">
            <w:pPr>
              <w:jc w:val="center"/>
              <w:rPr>
                <w:lang w:eastAsia="en-CA"/>
              </w:rPr>
            </w:pPr>
            <w:sdt>
              <w:sdtPr>
                <w:rPr>
                  <w:lang w:eastAsia="en-CA"/>
                </w:rPr>
                <w:id w:val="-1557918715"/>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6D289D4C" w14:textId="77777777" w:rsidR="00DD2645" w:rsidRDefault="00DD2645">
            <w:pPr>
              <w:jc w:val="center"/>
              <w:rPr>
                <w:lang w:eastAsia="en-CA"/>
              </w:rPr>
            </w:pPr>
            <w:sdt>
              <w:sdtPr>
                <w:rPr>
                  <w:lang w:eastAsia="en-CA"/>
                </w:rPr>
                <w:id w:val="-593171681"/>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4A276671" w14:textId="77777777" w:rsidR="00DD2645" w:rsidRDefault="00DD2645">
            <w:pPr>
              <w:jc w:val="center"/>
              <w:rPr>
                <w:lang w:eastAsia="en-CA"/>
              </w:rPr>
            </w:pPr>
            <w:sdt>
              <w:sdtPr>
                <w:rPr>
                  <w:lang w:eastAsia="en-CA"/>
                </w:rPr>
                <w:id w:val="-1566562434"/>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491E460" w14:textId="77777777" w:rsidR="00DD2645" w:rsidRDefault="00DD2645">
            <w:pPr>
              <w:jc w:val="center"/>
              <w:rPr>
                <w:lang w:eastAsia="en-CA"/>
              </w:rPr>
            </w:pPr>
            <w:sdt>
              <w:sdtPr>
                <w:rPr>
                  <w:highlight w:val="lightGray"/>
                  <w:lang w:eastAsia="en-CA"/>
                </w:rPr>
                <w:id w:val="-2049827822"/>
                <w:placeholder>
                  <w:docPart w:val="02D10A855FAF4450A2D90A6A20E0D1D5"/>
                </w:placeholder>
              </w:sdtPr>
              <w:sdtContent>
                <w:r>
                  <w:rPr>
                    <w:lang w:eastAsia="en-CA"/>
                  </w:rPr>
                  <w:t xml:space="preserve">   </w:t>
                </w:r>
              </w:sdtContent>
            </w:sdt>
          </w:p>
        </w:tc>
        <w:tc>
          <w:tcPr>
            <w:tcW w:w="3288" w:type="dxa"/>
            <w:shd w:val="clear" w:color="auto" w:fill="F2F2F2" w:themeFill="background1" w:themeFillShade="F2"/>
            <w:hideMark/>
          </w:tcPr>
          <w:p w14:paraId="4BF32339" w14:textId="77777777" w:rsidR="00DD2645" w:rsidRDefault="00DD2645">
            <w:pPr>
              <w:rPr>
                <w:lang w:eastAsia="en-CA"/>
              </w:rPr>
            </w:pPr>
            <w:sdt>
              <w:sdtPr>
                <w:rPr>
                  <w:highlight w:val="lightGray"/>
                  <w:lang w:eastAsia="en-CA"/>
                </w:rPr>
                <w:id w:val="898555096"/>
                <w:placeholder>
                  <w:docPart w:val="795CF0C1AE594B77A74548A993530DF7"/>
                </w:placeholder>
              </w:sdtPr>
              <w:sdtContent>
                <w:r>
                  <w:rPr>
                    <w:lang w:eastAsia="en-CA"/>
                  </w:rPr>
                  <w:t xml:space="preserve">   </w:t>
                </w:r>
              </w:sdtContent>
            </w:sdt>
          </w:p>
        </w:tc>
      </w:tr>
      <w:tr w:rsidR="00DD2645" w14:paraId="6EB86F5E" w14:textId="77777777" w:rsidTr="00DD2645">
        <w:tc>
          <w:tcPr>
            <w:tcW w:w="3060" w:type="dxa"/>
            <w:shd w:val="clear" w:color="auto" w:fill="F2F2F2" w:themeFill="background1" w:themeFillShade="F2"/>
            <w:hideMark/>
          </w:tcPr>
          <w:p w14:paraId="5C7CF28D" w14:textId="77777777" w:rsidR="00DD2645" w:rsidRDefault="00DD2645">
            <w:pPr>
              <w:rPr>
                <w:lang w:eastAsia="en-CA"/>
              </w:rPr>
            </w:pPr>
            <w:r>
              <w:t xml:space="preserve">FRESHCO </w:t>
            </w:r>
            <w:proofErr w:type="gramStart"/>
            <w:r>
              <w:t>DOWN STAIRS</w:t>
            </w:r>
            <w:proofErr w:type="gramEnd"/>
            <w:r>
              <w:t xml:space="preserve"> 2 PULL</w:t>
            </w:r>
          </w:p>
        </w:tc>
        <w:tc>
          <w:tcPr>
            <w:tcW w:w="907" w:type="dxa"/>
            <w:shd w:val="clear" w:color="auto" w:fill="F2F2F2" w:themeFill="background1" w:themeFillShade="F2"/>
            <w:hideMark/>
          </w:tcPr>
          <w:p w14:paraId="4071E942" w14:textId="77777777" w:rsidR="00DD2645" w:rsidRDefault="00DD2645">
            <w:pPr>
              <w:rPr>
                <w:lang w:eastAsia="en-CA"/>
              </w:rPr>
            </w:pPr>
            <w:sdt>
              <w:sdtPr>
                <w:rPr>
                  <w:highlight w:val="lightGray"/>
                  <w:lang w:eastAsia="en-CA"/>
                </w:rPr>
                <w:id w:val="441888828"/>
                <w:placeholder>
                  <w:docPart w:val="51B57160598A4473903E74224E7112FA"/>
                </w:placeholder>
              </w:sdtPr>
              <w:sdtContent>
                <w:r>
                  <w:rPr>
                    <w:lang w:eastAsia="en-CA"/>
                  </w:rPr>
                  <w:t xml:space="preserve">   </w:t>
                </w:r>
              </w:sdtContent>
            </w:sdt>
          </w:p>
        </w:tc>
        <w:tc>
          <w:tcPr>
            <w:tcW w:w="686" w:type="dxa"/>
            <w:shd w:val="clear" w:color="auto" w:fill="F2F2F2" w:themeFill="background1" w:themeFillShade="F2"/>
            <w:hideMark/>
          </w:tcPr>
          <w:p w14:paraId="6D0E613D" w14:textId="77777777" w:rsidR="00DD2645" w:rsidRDefault="00DD2645">
            <w:pPr>
              <w:jc w:val="center"/>
              <w:rPr>
                <w:lang w:eastAsia="en-CA"/>
              </w:rPr>
            </w:pPr>
            <w:r>
              <w:t>M</w:t>
            </w:r>
          </w:p>
        </w:tc>
        <w:tc>
          <w:tcPr>
            <w:tcW w:w="667" w:type="dxa"/>
            <w:shd w:val="clear" w:color="auto" w:fill="F2F2F2" w:themeFill="background1" w:themeFillShade="F2"/>
            <w:hideMark/>
          </w:tcPr>
          <w:p w14:paraId="5BB56050" w14:textId="77777777" w:rsidR="00DD2645" w:rsidRDefault="00DD2645">
            <w:pPr>
              <w:jc w:val="center"/>
              <w:rPr>
                <w:lang w:eastAsia="en-CA"/>
              </w:rPr>
            </w:pPr>
            <w:sdt>
              <w:sdtPr>
                <w:rPr>
                  <w:lang w:eastAsia="en-CA"/>
                </w:rPr>
                <w:id w:val="1609242085"/>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583CC057" w14:textId="77777777" w:rsidR="00DD2645" w:rsidRDefault="00DD2645">
            <w:pPr>
              <w:jc w:val="center"/>
              <w:rPr>
                <w:lang w:eastAsia="en-CA"/>
              </w:rPr>
            </w:pPr>
            <w:r>
              <w:t>10030380</w:t>
            </w:r>
          </w:p>
        </w:tc>
        <w:tc>
          <w:tcPr>
            <w:tcW w:w="850" w:type="dxa"/>
            <w:shd w:val="clear" w:color="auto" w:fill="F2F2F2" w:themeFill="background1" w:themeFillShade="F2"/>
            <w:hideMark/>
          </w:tcPr>
          <w:p w14:paraId="2DABBD4C" w14:textId="77777777" w:rsidR="00DD2645" w:rsidRDefault="00DD2645">
            <w:pPr>
              <w:jc w:val="center"/>
              <w:rPr>
                <w:lang w:eastAsia="en-CA"/>
              </w:rPr>
            </w:pPr>
            <w:sdt>
              <w:sdtPr>
                <w:rPr>
                  <w:highlight w:val="lightGray"/>
                  <w:lang w:eastAsia="en-CA"/>
                </w:rPr>
                <w:id w:val="-1103024266"/>
                <w:placeholder>
                  <w:docPart w:val="4295ABE69F7B401A9BFCF61C7F991B06"/>
                </w:placeholder>
              </w:sdtPr>
              <w:sdtContent>
                <w:r>
                  <w:rPr>
                    <w:lang w:eastAsia="en-CA"/>
                  </w:rPr>
                  <w:t xml:space="preserve">   </w:t>
                </w:r>
              </w:sdtContent>
            </w:sdt>
          </w:p>
        </w:tc>
        <w:tc>
          <w:tcPr>
            <w:tcW w:w="448" w:type="dxa"/>
            <w:shd w:val="clear" w:color="auto" w:fill="F2F2F2" w:themeFill="background1" w:themeFillShade="F2"/>
            <w:hideMark/>
          </w:tcPr>
          <w:p w14:paraId="3089D178" w14:textId="77777777" w:rsidR="00DD2645" w:rsidRDefault="00DD2645">
            <w:pPr>
              <w:jc w:val="center"/>
              <w:rPr>
                <w:lang w:eastAsia="en-CA"/>
              </w:rPr>
            </w:pPr>
            <w:sdt>
              <w:sdtPr>
                <w:rPr>
                  <w:lang w:eastAsia="en-CA"/>
                </w:rPr>
                <w:id w:val="956216161"/>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3235BFA9" w14:textId="77777777" w:rsidR="00DD2645" w:rsidRDefault="00DD2645">
            <w:pPr>
              <w:jc w:val="center"/>
              <w:rPr>
                <w:lang w:eastAsia="en-CA"/>
              </w:rPr>
            </w:pPr>
            <w:sdt>
              <w:sdtPr>
                <w:rPr>
                  <w:highlight w:val="lightGray"/>
                  <w:lang w:eastAsia="en-CA"/>
                </w:rPr>
                <w:id w:val="1077631867"/>
                <w:placeholder>
                  <w:docPart w:val="818BDC7AF27F4D098ECF0F5CAC57533C"/>
                </w:placeholder>
              </w:sdtPr>
              <w:sdtContent>
                <w:r>
                  <w:rPr>
                    <w:lang w:eastAsia="en-CA"/>
                  </w:rPr>
                  <w:t xml:space="preserve">   </w:t>
                </w:r>
              </w:sdtContent>
            </w:sdt>
          </w:p>
        </w:tc>
        <w:tc>
          <w:tcPr>
            <w:tcW w:w="448" w:type="dxa"/>
            <w:shd w:val="clear" w:color="auto" w:fill="F2F2F2" w:themeFill="background1" w:themeFillShade="F2"/>
            <w:hideMark/>
          </w:tcPr>
          <w:p w14:paraId="530692C8" w14:textId="77777777" w:rsidR="00DD2645" w:rsidRDefault="00DD2645">
            <w:pPr>
              <w:jc w:val="center"/>
              <w:rPr>
                <w:lang w:eastAsia="en-CA"/>
              </w:rPr>
            </w:pPr>
            <w:sdt>
              <w:sdtPr>
                <w:rPr>
                  <w:lang w:eastAsia="en-CA"/>
                </w:rPr>
                <w:id w:val="1218014440"/>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E39DB12" w14:textId="77777777" w:rsidR="00DD2645" w:rsidRDefault="00DD2645">
            <w:pPr>
              <w:jc w:val="center"/>
              <w:rPr>
                <w:lang w:eastAsia="en-CA"/>
              </w:rPr>
            </w:pPr>
            <w:sdt>
              <w:sdtPr>
                <w:rPr>
                  <w:lang w:eastAsia="en-CA"/>
                </w:rPr>
                <w:id w:val="1805582573"/>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4C962844" w14:textId="77777777" w:rsidR="00DD2645" w:rsidRDefault="00DD2645">
            <w:pPr>
              <w:jc w:val="center"/>
              <w:rPr>
                <w:lang w:eastAsia="en-CA"/>
              </w:rPr>
            </w:pPr>
            <w:sdt>
              <w:sdtPr>
                <w:rPr>
                  <w:lang w:eastAsia="en-CA"/>
                </w:rPr>
                <w:id w:val="-900749673"/>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379393AB" w14:textId="77777777" w:rsidR="00DD2645" w:rsidRDefault="00DD2645">
            <w:pPr>
              <w:jc w:val="center"/>
              <w:rPr>
                <w:lang w:eastAsia="en-CA"/>
              </w:rPr>
            </w:pPr>
            <w:sdt>
              <w:sdtPr>
                <w:rPr>
                  <w:highlight w:val="lightGray"/>
                  <w:lang w:eastAsia="en-CA"/>
                </w:rPr>
                <w:id w:val="-507066022"/>
                <w:placeholder>
                  <w:docPart w:val="87C0CDB5F39A45EAB075C6FF52CBAA37"/>
                </w:placeholder>
              </w:sdtPr>
              <w:sdtContent>
                <w:r>
                  <w:rPr>
                    <w:lang w:eastAsia="en-CA"/>
                  </w:rPr>
                  <w:t xml:space="preserve">   </w:t>
                </w:r>
              </w:sdtContent>
            </w:sdt>
          </w:p>
        </w:tc>
        <w:tc>
          <w:tcPr>
            <w:tcW w:w="3288" w:type="dxa"/>
            <w:shd w:val="clear" w:color="auto" w:fill="F2F2F2" w:themeFill="background1" w:themeFillShade="F2"/>
            <w:hideMark/>
          </w:tcPr>
          <w:p w14:paraId="3394CE3B" w14:textId="77777777" w:rsidR="00DD2645" w:rsidRDefault="00DD2645">
            <w:pPr>
              <w:rPr>
                <w:lang w:eastAsia="en-CA"/>
              </w:rPr>
            </w:pPr>
            <w:sdt>
              <w:sdtPr>
                <w:rPr>
                  <w:highlight w:val="lightGray"/>
                  <w:lang w:eastAsia="en-CA"/>
                </w:rPr>
                <w:id w:val="1208065765"/>
                <w:placeholder>
                  <w:docPart w:val="20E93CA84367417F9E26671EAEB27BC1"/>
                </w:placeholder>
              </w:sdtPr>
              <w:sdtContent>
                <w:r>
                  <w:rPr>
                    <w:lang w:eastAsia="en-CA"/>
                  </w:rPr>
                  <w:t xml:space="preserve">   </w:t>
                </w:r>
              </w:sdtContent>
            </w:sdt>
          </w:p>
        </w:tc>
      </w:tr>
      <w:tr w:rsidR="00DD2645" w14:paraId="323A81D9" w14:textId="77777777" w:rsidTr="00DD2645">
        <w:tc>
          <w:tcPr>
            <w:tcW w:w="3060" w:type="dxa"/>
            <w:shd w:val="clear" w:color="auto" w:fill="F2F2F2" w:themeFill="background1" w:themeFillShade="F2"/>
            <w:hideMark/>
          </w:tcPr>
          <w:p w14:paraId="3495635C" w14:textId="77777777" w:rsidR="00DD2645" w:rsidRDefault="00DD2645">
            <w:pPr>
              <w:rPr>
                <w:lang w:eastAsia="en-CA"/>
              </w:rPr>
            </w:pPr>
            <w:r>
              <w:t xml:space="preserve">FRESHCO </w:t>
            </w:r>
            <w:proofErr w:type="gramStart"/>
            <w:r>
              <w:t>DOWN STAIRS</w:t>
            </w:r>
            <w:proofErr w:type="gramEnd"/>
            <w:r>
              <w:t xml:space="preserve"> 2 GA</w:t>
            </w:r>
          </w:p>
        </w:tc>
        <w:tc>
          <w:tcPr>
            <w:tcW w:w="907" w:type="dxa"/>
            <w:shd w:val="clear" w:color="auto" w:fill="F2F2F2" w:themeFill="background1" w:themeFillShade="F2"/>
            <w:hideMark/>
          </w:tcPr>
          <w:p w14:paraId="62117DC9" w14:textId="77777777" w:rsidR="00DD2645" w:rsidRDefault="00DD2645">
            <w:pPr>
              <w:rPr>
                <w:lang w:eastAsia="en-CA"/>
              </w:rPr>
            </w:pPr>
            <w:sdt>
              <w:sdtPr>
                <w:rPr>
                  <w:highlight w:val="lightGray"/>
                  <w:lang w:eastAsia="en-CA"/>
                </w:rPr>
                <w:id w:val="-452787991"/>
                <w:placeholder>
                  <w:docPart w:val="1A32C4DC491941BF957D0000D1137F07"/>
                </w:placeholder>
              </w:sdtPr>
              <w:sdtContent>
                <w:r>
                  <w:rPr>
                    <w:lang w:eastAsia="en-CA"/>
                  </w:rPr>
                  <w:t xml:space="preserve">   </w:t>
                </w:r>
              </w:sdtContent>
            </w:sdt>
          </w:p>
        </w:tc>
        <w:tc>
          <w:tcPr>
            <w:tcW w:w="686" w:type="dxa"/>
            <w:shd w:val="clear" w:color="auto" w:fill="F2F2F2" w:themeFill="background1" w:themeFillShade="F2"/>
            <w:hideMark/>
          </w:tcPr>
          <w:p w14:paraId="54137F28" w14:textId="77777777" w:rsidR="00DD2645" w:rsidRDefault="00DD2645">
            <w:pPr>
              <w:jc w:val="center"/>
              <w:rPr>
                <w:lang w:eastAsia="en-CA"/>
              </w:rPr>
            </w:pPr>
            <w:r>
              <w:t>M</w:t>
            </w:r>
          </w:p>
        </w:tc>
        <w:tc>
          <w:tcPr>
            <w:tcW w:w="667" w:type="dxa"/>
            <w:shd w:val="clear" w:color="auto" w:fill="F2F2F2" w:themeFill="background1" w:themeFillShade="F2"/>
            <w:hideMark/>
          </w:tcPr>
          <w:p w14:paraId="0B01F408" w14:textId="77777777" w:rsidR="00DD2645" w:rsidRDefault="00DD2645">
            <w:pPr>
              <w:jc w:val="center"/>
              <w:rPr>
                <w:lang w:eastAsia="en-CA"/>
              </w:rPr>
            </w:pPr>
            <w:sdt>
              <w:sdtPr>
                <w:rPr>
                  <w:lang w:eastAsia="en-CA"/>
                </w:rPr>
                <w:id w:val="606075216"/>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64FB89DB" w14:textId="77777777" w:rsidR="00DD2645" w:rsidRDefault="00DD2645">
            <w:pPr>
              <w:jc w:val="center"/>
              <w:rPr>
                <w:lang w:eastAsia="en-CA"/>
              </w:rPr>
            </w:pPr>
            <w:r>
              <w:t>10030381</w:t>
            </w:r>
          </w:p>
        </w:tc>
        <w:tc>
          <w:tcPr>
            <w:tcW w:w="850" w:type="dxa"/>
            <w:shd w:val="clear" w:color="auto" w:fill="F2F2F2" w:themeFill="background1" w:themeFillShade="F2"/>
            <w:hideMark/>
          </w:tcPr>
          <w:p w14:paraId="20E4842E" w14:textId="77777777" w:rsidR="00DD2645" w:rsidRDefault="00DD2645">
            <w:pPr>
              <w:jc w:val="center"/>
              <w:rPr>
                <w:lang w:eastAsia="en-CA"/>
              </w:rPr>
            </w:pPr>
            <w:sdt>
              <w:sdtPr>
                <w:rPr>
                  <w:highlight w:val="lightGray"/>
                  <w:lang w:eastAsia="en-CA"/>
                </w:rPr>
                <w:id w:val="1126279041"/>
                <w:placeholder>
                  <w:docPart w:val="59EEB36130A44ACDB4008B9E28505372"/>
                </w:placeholder>
              </w:sdtPr>
              <w:sdtContent>
                <w:r>
                  <w:rPr>
                    <w:lang w:eastAsia="en-CA"/>
                  </w:rPr>
                  <w:t xml:space="preserve">   </w:t>
                </w:r>
              </w:sdtContent>
            </w:sdt>
          </w:p>
        </w:tc>
        <w:tc>
          <w:tcPr>
            <w:tcW w:w="448" w:type="dxa"/>
            <w:shd w:val="clear" w:color="auto" w:fill="F2F2F2" w:themeFill="background1" w:themeFillShade="F2"/>
            <w:hideMark/>
          </w:tcPr>
          <w:p w14:paraId="79AFA895" w14:textId="77777777" w:rsidR="00DD2645" w:rsidRDefault="00DD2645">
            <w:pPr>
              <w:jc w:val="center"/>
              <w:rPr>
                <w:lang w:eastAsia="en-CA"/>
              </w:rPr>
            </w:pPr>
            <w:sdt>
              <w:sdtPr>
                <w:rPr>
                  <w:lang w:eastAsia="en-CA"/>
                </w:rPr>
                <w:id w:val="-26179448"/>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62E34E18" w14:textId="77777777" w:rsidR="00DD2645" w:rsidRDefault="00DD2645">
            <w:pPr>
              <w:jc w:val="center"/>
              <w:rPr>
                <w:lang w:eastAsia="en-CA"/>
              </w:rPr>
            </w:pPr>
            <w:sdt>
              <w:sdtPr>
                <w:rPr>
                  <w:highlight w:val="lightGray"/>
                  <w:lang w:eastAsia="en-CA"/>
                </w:rPr>
                <w:id w:val="-496725288"/>
                <w:placeholder>
                  <w:docPart w:val="1D3C91CB7FF9444FAE5B8396A4C337BE"/>
                </w:placeholder>
              </w:sdtPr>
              <w:sdtContent>
                <w:r>
                  <w:rPr>
                    <w:lang w:eastAsia="en-CA"/>
                  </w:rPr>
                  <w:t xml:space="preserve">   </w:t>
                </w:r>
              </w:sdtContent>
            </w:sdt>
          </w:p>
        </w:tc>
        <w:tc>
          <w:tcPr>
            <w:tcW w:w="448" w:type="dxa"/>
            <w:shd w:val="clear" w:color="auto" w:fill="F2F2F2" w:themeFill="background1" w:themeFillShade="F2"/>
            <w:hideMark/>
          </w:tcPr>
          <w:p w14:paraId="4537D333" w14:textId="77777777" w:rsidR="00DD2645" w:rsidRDefault="00DD2645">
            <w:pPr>
              <w:jc w:val="center"/>
              <w:rPr>
                <w:lang w:eastAsia="en-CA"/>
              </w:rPr>
            </w:pPr>
            <w:sdt>
              <w:sdtPr>
                <w:rPr>
                  <w:lang w:eastAsia="en-CA"/>
                </w:rPr>
                <w:id w:val="1582404591"/>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9AE1543" w14:textId="77777777" w:rsidR="00DD2645" w:rsidRDefault="00DD2645">
            <w:pPr>
              <w:jc w:val="center"/>
              <w:rPr>
                <w:lang w:eastAsia="en-CA"/>
              </w:rPr>
            </w:pPr>
            <w:sdt>
              <w:sdtPr>
                <w:rPr>
                  <w:lang w:eastAsia="en-CA"/>
                </w:rPr>
                <w:id w:val="342206987"/>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7672549F" w14:textId="77777777" w:rsidR="00DD2645" w:rsidRDefault="00DD2645">
            <w:pPr>
              <w:jc w:val="center"/>
              <w:rPr>
                <w:lang w:eastAsia="en-CA"/>
              </w:rPr>
            </w:pPr>
            <w:sdt>
              <w:sdtPr>
                <w:rPr>
                  <w:lang w:eastAsia="en-CA"/>
                </w:rPr>
                <w:id w:val="118347557"/>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1B255B30" w14:textId="77777777" w:rsidR="00DD2645" w:rsidRDefault="00DD2645">
            <w:pPr>
              <w:jc w:val="center"/>
              <w:rPr>
                <w:lang w:eastAsia="en-CA"/>
              </w:rPr>
            </w:pPr>
            <w:sdt>
              <w:sdtPr>
                <w:rPr>
                  <w:highlight w:val="lightGray"/>
                  <w:lang w:eastAsia="en-CA"/>
                </w:rPr>
                <w:id w:val="-671020985"/>
                <w:placeholder>
                  <w:docPart w:val="CF9CDC8E4BFE4CDE881CC17667C179C0"/>
                </w:placeholder>
              </w:sdtPr>
              <w:sdtContent>
                <w:r>
                  <w:rPr>
                    <w:lang w:eastAsia="en-CA"/>
                  </w:rPr>
                  <w:t xml:space="preserve">   </w:t>
                </w:r>
              </w:sdtContent>
            </w:sdt>
          </w:p>
        </w:tc>
        <w:tc>
          <w:tcPr>
            <w:tcW w:w="3288" w:type="dxa"/>
            <w:shd w:val="clear" w:color="auto" w:fill="F2F2F2" w:themeFill="background1" w:themeFillShade="F2"/>
            <w:hideMark/>
          </w:tcPr>
          <w:p w14:paraId="03280AFF" w14:textId="77777777" w:rsidR="00DD2645" w:rsidRDefault="00DD2645">
            <w:pPr>
              <w:rPr>
                <w:lang w:eastAsia="en-CA"/>
              </w:rPr>
            </w:pPr>
            <w:sdt>
              <w:sdtPr>
                <w:rPr>
                  <w:highlight w:val="lightGray"/>
                  <w:lang w:eastAsia="en-CA"/>
                </w:rPr>
                <w:id w:val="-1235704116"/>
                <w:placeholder>
                  <w:docPart w:val="CC3C5A90438D44C7BC9C4A56CD290E05"/>
                </w:placeholder>
              </w:sdtPr>
              <w:sdtContent>
                <w:r>
                  <w:rPr>
                    <w:lang w:eastAsia="en-CA"/>
                  </w:rPr>
                  <w:t xml:space="preserve">   </w:t>
                </w:r>
              </w:sdtContent>
            </w:sdt>
          </w:p>
        </w:tc>
      </w:tr>
      <w:tr w:rsidR="00DD2645" w14:paraId="78144209" w14:textId="77777777" w:rsidTr="00DD2645">
        <w:tc>
          <w:tcPr>
            <w:tcW w:w="3060" w:type="dxa"/>
            <w:shd w:val="clear" w:color="auto" w:fill="F2F2F2" w:themeFill="background1" w:themeFillShade="F2"/>
            <w:hideMark/>
          </w:tcPr>
          <w:p w14:paraId="099437EE" w14:textId="77777777" w:rsidR="00DD2645" w:rsidRDefault="00DD2645">
            <w:pPr>
              <w:rPr>
                <w:lang w:eastAsia="en-CA"/>
              </w:rPr>
            </w:pPr>
            <w:r>
              <w:t>FRESHCO MAIN ENTRANCE PULL</w:t>
            </w:r>
          </w:p>
        </w:tc>
        <w:tc>
          <w:tcPr>
            <w:tcW w:w="907" w:type="dxa"/>
            <w:shd w:val="clear" w:color="auto" w:fill="F2F2F2" w:themeFill="background1" w:themeFillShade="F2"/>
            <w:hideMark/>
          </w:tcPr>
          <w:p w14:paraId="163264A1" w14:textId="77777777" w:rsidR="00DD2645" w:rsidRDefault="00DD2645">
            <w:pPr>
              <w:rPr>
                <w:lang w:eastAsia="en-CA"/>
              </w:rPr>
            </w:pPr>
            <w:sdt>
              <w:sdtPr>
                <w:rPr>
                  <w:highlight w:val="lightGray"/>
                  <w:lang w:eastAsia="en-CA"/>
                </w:rPr>
                <w:id w:val="-986935776"/>
                <w:placeholder>
                  <w:docPart w:val="2AB12CC902FA4BCD9482D859E2C6EA33"/>
                </w:placeholder>
              </w:sdtPr>
              <w:sdtContent>
                <w:r>
                  <w:rPr>
                    <w:lang w:eastAsia="en-CA"/>
                  </w:rPr>
                  <w:t xml:space="preserve">   </w:t>
                </w:r>
              </w:sdtContent>
            </w:sdt>
          </w:p>
        </w:tc>
        <w:tc>
          <w:tcPr>
            <w:tcW w:w="686" w:type="dxa"/>
            <w:shd w:val="clear" w:color="auto" w:fill="F2F2F2" w:themeFill="background1" w:themeFillShade="F2"/>
            <w:hideMark/>
          </w:tcPr>
          <w:p w14:paraId="264B2CB0" w14:textId="77777777" w:rsidR="00DD2645" w:rsidRDefault="00DD2645">
            <w:pPr>
              <w:jc w:val="center"/>
              <w:rPr>
                <w:lang w:eastAsia="en-CA"/>
              </w:rPr>
            </w:pPr>
            <w:r>
              <w:t>M</w:t>
            </w:r>
          </w:p>
        </w:tc>
        <w:tc>
          <w:tcPr>
            <w:tcW w:w="667" w:type="dxa"/>
            <w:shd w:val="clear" w:color="auto" w:fill="F2F2F2" w:themeFill="background1" w:themeFillShade="F2"/>
            <w:hideMark/>
          </w:tcPr>
          <w:p w14:paraId="2CFE1842" w14:textId="77777777" w:rsidR="00DD2645" w:rsidRDefault="00DD2645">
            <w:pPr>
              <w:jc w:val="center"/>
              <w:rPr>
                <w:lang w:eastAsia="en-CA"/>
              </w:rPr>
            </w:pPr>
            <w:sdt>
              <w:sdtPr>
                <w:rPr>
                  <w:lang w:eastAsia="en-CA"/>
                </w:rPr>
                <w:id w:val="-1106344025"/>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AF557EC" w14:textId="77777777" w:rsidR="00DD2645" w:rsidRDefault="00DD2645">
            <w:pPr>
              <w:jc w:val="center"/>
              <w:rPr>
                <w:lang w:eastAsia="en-CA"/>
              </w:rPr>
            </w:pPr>
            <w:r>
              <w:t>10030382</w:t>
            </w:r>
          </w:p>
        </w:tc>
        <w:tc>
          <w:tcPr>
            <w:tcW w:w="850" w:type="dxa"/>
            <w:shd w:val="clear" w:color="auto" w:fill="F2F2F2" w:themeFill="background1" w:themeFillShade="F2"/>
            <w:hideMark/>
          </w:tcPr>
          <w:p w14:paraId="213AB833" w14:textId="77777777" w:rsidR="00DD2645" w:rsidRDefault="00DD2645">
            <w:pPr>
              <w:jc w:val="center"/>
              <w:rPr>
                <w:lang w:eastAsia="en-CA"/>
              </w:rPr>
            </w:pPr>
            <w:sdt>
              <w:sdtPr>
                <w:rPr>
                  <w:highlight w:val="lightGray"/>
                  <w:lang w:eastAsia="en-CA"/>
                </w:rPr>
                <w:id w:val="-2113500296"/>
                <w:placeholder>
                  <w:docPart w:val="646BDA14B0F346AAA0781684E0CF01AF"/>
                </w:placeholder>
              </w:sdtPr>
              <w:sdtContent>
                <w:r>
                  <w:rPr>
                    <w:lang w:eastAsia="en-CA"/>
                  </w:rPr>
                  <w:t xml:space="preserve">   </w:t>
                </w:r>
              </w:sdtContent>
            </w:sdt>
          </w:p>
        </w:tc>
        <w:tc>
          <w:tcPr>
            <w:tcW w:w="448" w:type="dxa"/>
            <w:shd w:val="clear" w:color="auto" w:fill="F2F2F2" w:themeFill="background1" w:themeFillShade="F2"/>
            <w:hideMark/>
          </w:tcPr>
          <w:p w14:paraId="64B95098" w14:textId="77777777" w:rsidR="00DD2645" w:rsidRDefault="00DD2645">
            <w:pPr>
              <w:jc w:val="center"/>
              <w:rPr>
                <w:lang w:eastAsia="en-CA"/>
              </w:rPr>
            </w:pPr>
            <w:sdt>
              <w:sdtPr>
                <w:rPr>
                  <w:lang w:eastAsia="en-CA"/>
                </w:rPr>
                <w:id w:val="-1028483483"/>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3455CFC8" w14:textId="77777777" w:rsidR="00DD2645" w:rsidRDefault="00DD2645">
            <w:pPr>
              <w:jc w:val="center"/>
              <w:rPr>
                <w:lang w:eastAsia="en-CA"/>
              </w:rPr>
            </w:pPr>
            <w:sdt>
              <w:sdtPr>
                <w:rPr>
                  <w:highlight w:val="lightGray"/>
                  <w:lang w:eastAsia="en-CA"/>
                </w:rPr>
                <w:id w:val="1840660675"/>
                <w:placeholder>
                  <w:docPart w:val="6845F71D9EDD4E75A58ECEA3AD4649C6"/>
                </w:placeholder>
              </w:sdtPr>
              <w:sdtContent>
                <w:r>
                  <w:rPr>
                    <w:lang w:eastAsia="en-CA"/>
                  </w:rPr>
                  <w:t xml:space="preserve">   </w:t>
                </w:r>
              </w:sdtContent>
            </w:sdt>
          </w:p>
        </w:tc>
        <w:tc>
          <w:tcPr>
            <w:tcW w:w="448" w:type="dxa"/>
            <w:shd w:val="clear" w:color="auto" w:fill="F2F2F2" w:themeFill="background1" w:themeFillShade="F2"/>
            <w:hideMark/>
          </w:tcPr>
          <w:p w14:paraId="5B10E919" w14:textId="77777777" w:rsidR="00DD2645" w:rsidRDefault="00DD2645">
            <w:pPr>
              <w:jc w:val="center"/>
              <w:rPr>
                <w:lang w:eastAsia="en-CA"/>
              </w:rPr>
            </w:pPr>
            <w:sdt>
              <w:sdtPr>
                <w:rPr>
                  <w:lang w:eastAsia="en-CA"/>
                </w:rPr>
                <w:id w:val="1529375732"/>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2CB3BD3" w14:textId="77777777" w:rsidR="00DD2645" w:rsidRDefault="00DD2645">
            <w:pPr>
              <w:jc w:val="center"/>
              <w:rPr>
                <w:lang w:eastAsia="en-CA"/>
              </w:rPr>
            </w:pPr>
            <w:sdt>
              <w:sdtPr>
                <w:rPr>
                  <w:lang w:eastAsia="en-CA"/>
                </w:rPr>
                <w:id w:val="925467010"/>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39C2DC07" w14:textId="77777777" w:rsidR="00DD2645" w:rsidRDefault="00DD2645">
            <w:pPr>
              <w:jc w:val="center"/>
              <w:rPr>
                <w:lang w:eastAsia="en-CA"/>
              </w:rPr>
            </w:pPr>
            <w:sdt>
              <w:sdtPr>
                <w:rPr>
                  <w:lang w:eastAsia="en-CA"/>
                </w:rPr>
                <w:id w:val="-22710285"/>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037FD23C" w14:textId="77777777" w:rsidR="00DD2645" w:rsidRDefault="00DD2645">
            <w:pPr>
              <w:jc w:val="center"/>
              <w:rPr>
                <w:lang w:eastAsia="en-CA"/>
              </w:rPr>
            </w:pPr>
            <w:sdt>
              <w:sdtPr>
                <w:rPr>
                  <w:highlight w:val="lightGray"/>
                  <w:lang w:eastAsia="en-CA"/>
                </w:rPr>
                <w:id w:val="-926109897"/>
                <w:placeholder>
                  <w:docPart w:val="0A5518573F7A4FD9953555E795BC017A"/>
                </w:placeholder>
              </w:sdtPr>
              <w:sdtContent>
                <w:r>
                  <w:rPr>
                    <w:lang w:eastAsia="en-CA"/>
                  </w:rPr>
                  <w:t xml:space="preserve">   </w:t>
                </w:r>
              </w:sdtContent>
            </w:sdt>
          </w:p>
        </w:tc>
        <w:tc>
          <w:tcPr>
            <w:tcW w:w="3288" w:type="dxa"/>
            <w:shd w:val="clear" w:color="auto" w:fill="F2F2F2" w:themeFill="background1" w:themeFillShade="F2"/>
            <w:hideMark/>
          </w:tcPr>
          <w:p w14:paraId="59B10B88" w14:textId="77777777" w:rsidR="00DD2645" w:rsidRDefault="00DD2645">
            <w:pPr>
              <w:rPr>
                <w:lang w:eastAsia="en-CA"/>
              </w:rPr>
            </w:pPr>
            <w:sdt>
              <w:sdtPr>
                <w:rPr>
                  <w:highlight w:val="lightGray"/>
                  <w:lang w:eastAsia="en-CA"/>
                </w:rPr>
                <w:id w:val="-1249120759"/>
                <w:placeholder>
                  <w:docPart w:val="7D8655ED63EF4763ADC303B72B525DC7"/>
                </w:placeholder>
              </w:sdtPr>
              <w:sdtContent>
                <w:r>
                  <w:rPr>
                    <w:lang w:eastAsia="en-CA"/>
                  </w:rPr>
                  <w:t xml:space="preserve">   </w:t>
                </w:r>
              </w:sdtContent>
            </w:sdt>
          </w:p>
        </w:tc>
      </w:tr>
      <w:tr w:rsidR="00DD2645" w14:paraId="695FD10A" w14:textId="77777777" w:rsidTr="00DD2645">
        <w:tc>
          <w:tcPr>
            <w:tcW w:w="3060" w:type="dxa"/>
            <w:shd w:val="clear" w:color="auto" w:fill="F2F2F2" w:themeFill="background1" w:themeFillShade="F2"/>
            <w:hideMark/>
          </w:tcPr>
          <w:p w14:paraId="3C36471C" w14:textId="77777777" w:rsidR="00DD2645" w:rsidRDefault="00DD2645">
            <w:pPr>
              <w:rPr>
                <w:lang w:eastAsia="en-CA"/>
              </w:rPr>
            </w:pPr>
            <w:r>
              <w:t>FRESHCO MAIN ENTRANCE GA</w:t>
            </w:r>
          </w:p>
        </w:tc>
        <w:tc>
          <w:tcPr>
            <w:tcW w:w="907" w:type="dxa"/>
            <w:shd w:val="clear" w:color="auto" w:fill="F2F2F2" w:themeFill="background1" w:themeFillShade="F2"/>
            <w:hideMark/>
          </w:tcPr>
          <w:p w14:paraId="0952D01F" w14:textId="77777777" w:rsidR="00DD2645" w:rsidRDefault="00DD2645">
            <w:pPr>
              <w:rPr>
                <w:lang w:eastAsia="en-CA"/>
              </w:rPr>
            </w:pPr>
            <w:sdt>
              <w:sdtPr>
                <w:rPr>
                  <w:highlight w:val="lightGray"/>
                  <w:lang w:eastAsia="en-CA"/>
                </w:rPr>
                <w:id w:val="1102224620"/>
                <w:placeholder>
                  <w:docPart w:val="BE6676F9A4C647F083CF1BB8C43E59B7"/>
                </w:placeholder>
              </w:sdtPr>
              <w:sdtContent>
                <w:r>
                  <w:rPr>
                    <w:lang w:eastAsia="en-CA"/>
                  </w:rPr>
                  <w:t xml:space="preserve">   </w:t>
                </w:r>
              </w:sdtContent>
            </w:sdt>
          </w:p>
        </w:tc>
        <w:tc>
          <w:tcPr>
            <w:tcW w:w="686" w:type="dxa"/>
            <w:shd w:val="clear" w:color="auto" w:fill="F2F2F2" w:themeFill="background1" w:themeFillShade="F2"/>
            <w:hideMark/>
          </w:tcPr>
          <w:p w14:paraId="4906EBA9" w14:textId="77777777" w:rsidR="00DD2645" w:rsidRDefault="00DD2645">
            <w:pPr>
              <w:jc w:val="center"/>
              <w:rPr>
                <w:lang w:eastAsia="en-CA"/>
              </w:rPr>
            </w:pPr>
            <w:r>
              <w:t>M</w:t>
            </w:r>
          </w:p>
        </w:tc>
        <w:tc>
          <w:tcPr>
            <w:tcW w:w="667" w:type="dxa"/>
            <w:shd w:val="clear" w:color="auto" w:fill="F2F2F2" w:themeFill="background1" w:themeFillShade="F2"/>
            <w:hideMark/>
          </w:tcPr>
          <w:p w14:paraId="298B874A" w14:textId="77777777" w:rsidR="00DD2645" w:rsidRDefault="00DD2645">
            <w:pPr>
              <w:jc w:val="center"/>
              <w:rPr>
                <w:lang w:eastAsia="en-CA"/>
              </w:rPr>
            </w:pPr>
            <w:sdt>
              <w:sdtPr>
                <w:rPr>
                  <w:lang w:eastAsia="en-CA"/>
                </w:rPr>
                <w:id w:val="1942421922"/>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68D1F401" w14:textId="77777777" w:rsidR="00DD2645" w:rsidRDefault="00DD2645">
            <w:pPr>
              <w:jc w:val="center"/>
              <w:rPr>
                <w:lang w:eastAsia="en-CA"/>
              </w:rPr>
            </w:pPr>
            <w:r>
              <w:t>10030383</w:t>
            </w:r>
          </w:p>
        </w:tc>
        <w:tc>
          <w:tcPr>
            <w:tcW w:w="850" w:type="dxa"/>
            <w:shd w:val="clear" w:color="auto" w:fill="F2F2F2" w:themeFill="background1" w:themeFillShade="F2"/>
            <w:hideMark/>
          </w:tcPr>
          <w:p w14:paraId="598AA733" w14:textId="77777777" w:rsidR="00DD2645" w:rsidRDefault="00DD2645">
            <w:pPr>
              <w:jc w:val="center"/>
              <w:rPr>
                <w:lang w:eastAsia="en-CA"/>
              </w:rPr>
            </w:pPr>
            <w:sdt>
              <w:sdtPr>
                <w:rPr>
                  <w:highlight w:val="lightGray"/>
                  <w:lang w:eastAsia="en-CA"/>
                </w:rPr>
                <w:id w:val="-354426538"/>
                <w:placeholder>
                  <w:docPart w:val="B0E34632D94945878BDAFD7BAF179445"/>
                </w:placeholder>
              </w:sdtPr>
              <w:sdtContent>
                <w:r>
                  <w:rPr>
                    <w:lang w:eastAsia="en-CA"/>
                  </w:rPr>
                  <w:t xml:space="preserve">   </w:t>
                </w:r>
              </w:sdtContent>
            </w:sdt>
          </w:p>
        </w:tc>
        <w:tc>
          <w:tcPr>
            <w:tcW w:w="448" w:type="dxa"/>
            <w:shd w:val="clear" w:color="auto" w:fill="F2F2F2" w:themeFill="background1" w:themeFillShade="F2"/>
            <w:hideMark/>
          </w:tcPr>
          <w:p w14:paraId="373D2B64" w14:textId="77777777" w:rsidR="00DD2645" w:rsidRDefault="00DD2645">
            <w:pPr>
              <w:jc w:val="center"/>
              <w:rPr>
                <w:lang w:eastAsia="en-CA"/>
              </w:rPr>
            </w:pPr>
            <w:sdt>
              <w:sdtPr>
                <w:rPr>
                  <w:lang w:eastAsia="en-CA"/>
                </w:rPr>
                <w:id w:val="-311183438"/>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40B66954" w14:textId="77777777" w:rsidR="00DD2645" w:rsidRDefault="00DD2645">
            <w:pPr>
              <w:jc w:val="center"/>
              <w:rPr>
                <w:lang w:eastAsia="en-CA"/>
              </w:rPr>
            </w:pPr>
            <w:sdt>
              <w:sdtPr>
                <w:rPr>
                  <w:highlight w:val="lightGray"/>
                  <w:lang w:eastAsia="en-CA"/>
                </w:rPr>
                <w:id w:val="-55476837"/>
                <w:placeholder>
                  <w:docPart w:val="DD36D1B58C9F4624B0BBD2016B97BA8F"/>
                </w:placeholder>
              </w:sdtPr>
              <w:sdtContent>
                <w:r>
                  <w:rPr>
                    <w:lang w:eastAsia="en-CA"/>
                  </w:rPr>
                  <w:t xml:space="preserve">   </w:t>
                </w:r>
              </w:sdtContent>
            </w:sdt>
          </w:p>
        </w:tc>
        <w:tc>
          <w:tcPr>
            <w:tcW w:w="448" w:type="dxa"/>
            <w:shd w:val="clear" w:color="auto" w:fill="F2F2F2" w:themeFill="background1" w:themeFillShade="F2"/>
            <w:hideMark/>
          </w:tcPr>
          <w:p w14:paraId="30F398BA" w14:textId="77777777" w:rsidR="00DD2645" w:rsidRDefault="00DD2645">
            <w:pPr>
              <w:jc w:val="center"/>
              <w:rPr>
                <w:lang w:eastAsia="en-CA"/>
              </w:rPr>
            </w:pPr>
            <w:sdt>
              <w:sdtPr>
                <w:rPr>
                  <w:lang w:eastAsia="en-CA"/>
                </w:rPr>
                <w:id w:val="898408100"/>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C36EFEA" w14:textId="77777777" w:rsidR="00DD2645" w:rsidRDefault="00DD2645">
            <w:pPr>
              <w:jc w:val="center"/>
              <w:rPr>
                <w:lang w:eastAsia="en-CA"/>
              </w:rPr>
            </w:pPr>
            <w:sdt>
              <w:sdtPr>
                <w:rPr>
                  <w:lang w:eastAsia="en-CA"/>
                </w:rPr>
                <w:id w:val="924691250"/>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329E9D67" w14:textId="77777777" w:rsidR="00DD2645" w:rsidRDefault="00DD2645">
            <w:pPr>
              <w:jc w:val="center"/>
              <w:rPr>
                <w:lang w:eastAsia="en-CA"/>
              </w:rPr>
            </w:pPr>
            <w:sdt>
              <w:sdtPr>
                <w:rPr>
                  <w:lang w:eastAsia="en-CA"/>
                </w:rPr>
                <w:id w:val="-382338665"/>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0A095781" w14:textId="77777777" w:rsidR="00DD2645" w:rsidRDefault="00DD2645">
            <w:pPr>
              <w:jc w:val="center"/>
              <w:rPr>
                <w:lang w:eastAsia="en-CA"/>
              </w:rPr>
            </w:pPr>
            <w:sdt>
              <w:sdtPr>
                <w:rPr>
                  <w:highlight w:val="lightGray"/>
                  <w:lang w:eastAsia="en-CA"/>
                </w:rPr>
                <w:id w:val="-289824566"/>
                <w:placeholder>
                  <w:docPart w:val="0FA5F9258B944C95ADB47DF9D00377AA"/>
                </w:placeholder>
              </w:sdtPr>
              <w:sdtContent>
                <w:r>
                  <w:rPr>
                    <w:lang w:eastAsia="en-CA"/>
                  </w:rPr>
                  <w:t xml:space="preserve">   </w:t>
                </w:r>
              </w:sdtContent>
            </w:sdt>
          </w:p>
        </w:tc>
        <w:tc>
          <w:tcPr>
            <w:tcW w:w="3288" w:type="dxa"/>
            <w:shd w:val="clear" w:color="auto" w:fill="F2F2F2" w:themeFill="background1" w:themeFillShade="F2"/>
            <w:hideMark/>
          </w:tcPr>
          <w:p w14:paraId="236EB699" w14:textId="77777777" w:rsidR="00DD2645" w:rsidRDefault="00DD2645">
            <w:pPr>
              <w:rPr>
                <w:lang w:eastAsia="en-CA"/>
              </w:rPr>
            </w:pPr>
            <w:sdt>
              <w:sdtPr>
                <w:rPr>
                  <w:highlight w:val="lightGray"/>
                  <w:lang w:eastAsia="en-CA"/>
                </w:rPr>
                <w:id w:val="61452585"/>
                <w:placeholder>
                  <w:docPart w:val="A245F7D8F7184276A9B8CC45D06C7732"/>
                </w:placeholder>
              </w:sdtPr>
              <w:sdtContent>
                <w:r>
                  <w:rPr>
                    <w:lang w:eastAsia="en-CA"/>
                  </w:rPr>
                  <w:t xml:space="preserve">   </w:t>
                </w:r>
              </w:sdtContent>
            </w:sdt>
          </w:p>
        </w:tc>
      </w:tr>
      <w:tr w:rsidR="00DD2645" w14:paraId="6C013564" w14:textId="77777777" w:rsidTr="00DD2645">
        <w:tc>
          <w:tcPr>
            <w:tcW w:w="3060" w:type="dxa"/>
            <w:shd w:val="clear" w:color="auto" w:fill="F2F2F2" w:themeFill="background1" w:themeFillShade="F2"/>
            <w:hideMark/>
          </w:tcPr>
          <w:p w14:paraId="1BE35516" w14:textId="77777777" w:rsidR="00DD2645" w:rsidRDefault="00DD2645">
            <w:pPr>
              <w:rPr>
                <w:lang w:eastAsia="en-CA"/>
              </w:rPr>
            </w:pPr>
            <w:r>
              <w:t xml:space="preserve">FRESHCO </w:t>
            </w:r>
            <w:proofErr w:type="gramStart"/>
            <w:r>
              <w:t>DOWN STAIRS</w:t>
            </w:r>
            <w:proofErr w:type="gramEnd"/>
            <w:r>
              <w:t xml:space="preserve"> 2 RELAY</w:t>
            </w:r>
          </w:p>
        </w:tc>
        <w:tc>
          <w:tcPr>
            <w:tcW w:w="907" w:type="dxa"/>
            <w:shd w:val="clear" w:color="auto" w:fill="F2F2F2" w:themeFill="background1" w:themeFillShade="F2"/>
            <w:hideMark/>
          </w:tcPr>
          <w:p w14:paraId="7B43E868" w14:textId="77777777" w:rsidR="00DD2645" w:rsidRDefault="00DD2645">
            <w:pPr>
              <w:rPr>
                <w:lang w:eastAsia="en-CA"/>
              </w:rPr>
            </w:pPr>
            <w:sdt>
              <w:sdtPr>
                <w:rPr>
                  <w:highlight w:val="lightGray"/>
                  <w:lang w:eastAsia="en-CA"/>
                </w:rPr>
                <w:id w:val="-708727207"/>
                <w:placeholder>
                  <w:docPart w:val="E47813B46BF34854ADB3315794732D25"/>
                </w:placeholder>
              </w:sdtPr>
              <w:sdtContent>
                <w:r>
                  <w:rPr>
                    <w:lang w:eastAsia="en-CA"/>
                  </w:rPr>
                  <w:t xml:space="preserve">   </w:t>
                </w:r>
              </w:sdtContent>
            </w:sdt>
          </w:p>
        </w:tc>
        <w:tc>
          <w:tcPr>
            <w:tcW w:w="686" w:type="dxa"/>
            <w:shd w:val="clear" w:color="auto" w:fill="F2F2F2" w:themeFill="background1" w:themeFillShade="F2"/>
            <w:hideMark/>
          </w:tcPr>
          <w:p w14:paraId="7737DF8E" w14:textId="77777777" w:rsidR="00DD2645" w:rsidRDefault="00DD2645">
            <w:pPr>
              <w:jc w:val="center"/>
              <w:rPr>
                <w:lang w:eastAsia="en-CA"/>
              </w:rPr>
            </w:pPr>
            <w:r>
              <w:t>AD</w:t>
            </w:r>
          </w:p>
        </w:tc>
        <w:tc>
          <w:tcPr>
            <w:tcW w:w="667" w:type="dxa"/>
            <w:shd w:val="clear" w:color="auto" w:fill="F2F2F2" w:themeFill="background1" w:themeFillShade="F2"/>
            <w:hideMark/>
          </w:tcPr>
          <w:p w14:paraId="35883B81" w14:textId="77777777" w:rsidR="00DD2645" w:rsidRDefault="00DD2645">
            <w:pPr>
              <w:jc w:val="center"/>
              <w:rPr>
                <w:lang w:eastAsia="en-CA"/>
              </w:rPr>
            </w:pPr>
            <w:sdt>
              <w:sdtPr>
                <w:rPr>
                  <w:lang w:eastAsia="en-CA"/>
                </w:rPr>
                <w:id w:val="517328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465F9383" w14:textId="77777777" w:rsidR="00DD2645" w:rsidRDefault="00DD2645">
            <w:pPr>
              <w:jc w:val="center"/>
              <w:rPr>
                <w:lang w:eastAsia="en-CA"/>
              </w:rPr>
            </w:pPr>
            <w:r>
              <w:t>10030384</w:t>
            </w:r>
          </w:p>
        </w:tc>
        <w:tc>
          <w:tcPr>
            <w:tcW w:w="850" w:type="dxa"/>
            <w:shd w:val="clear" w:color="auto" w:fill="F2F2F2" w:themeFill="background1" w:themeFillShade="F2"/>
            <w:hideMark/>
          </w:tcPr>
          <w:p w14:paraId="5BAAE5A6" w14:textId="77777777" w:rsidR="00DD2645" w:rsidRDefault="00DD2645">
            <w:pPr>
              <w:jc w:val="center"/>
              <w:rPr>
                <w:lang w:eastAsia="en-CA"/>
              </w:rPr>
            </w:pPr>
            <w:sdt>
              <w:sdtPr>
                <w:rPr>
                  <w:highlight w:val="lightGray"/>
                  <w:lang w:eastAsia="en-CA"/>
                </w:rPr>
                <w:id w:val="-1274930967"/>
                <w:placeholder>
                  <w:docPart w:val="E056FB1DAA07425CBE382FC34074B9C1"/>
                </w:placeholder>
              </w:sdtPr>
              <w:sdtContent>
                <w:r>
                  <w:rPr>
                    <w:lang w:eastAsia="en-CA"/>
                  </w:rPr>
                  <w:t xml:space="preserve">   </w:t>
                </w:r>
              </w:sdtContent>
            </w:sdt>
          </w:p>
        </w:tc>
        <w:tc>
          <w:tcPr>
            <w:tcW w:w="448" w:type="dxa"/>
            <w:shd w:val="clear" w:color="auto" w:fill="F2F2F2" w:themeFill="background1" w:themeFillShade="F2"/>
            <w:hideMark/>
          </w:tcPr>
          <w:p w14:paraId="46390212" w14:textId="77777777" w:rsidR="00DD2645" w:rsidRDefault="00DD2645">
            <w:pPr>
              <w:jc w:val="center"/>
              <w:rPr>
                <w:lang w:eastAsia="en-CA"/>
              </w:rPr>
            </w:pPr>
            <w:sdt>
              <w:sdtPr>
                <w:rPr>
                  <w:lang w:eastAsia="en-CA"/>
                </w:rPr>
                <w:id w:val="-686521156"/>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1411548B" w14:textId="77777777" w:rsidR="00DD2645" w:rsidRDefault="00DD2645">
            <w:pPr>
              <w:jc w:val="center"/>
              <w:rPr>
                <w:lang w:eastAsia="en-CA"/>
              </w:rPr>
            </w:pPr>
            <w:sdt>
              <w:sdtPr>
                <w:rPr>
                  <w:highlight w:val="lightGray"/>
                  <w:lang w:eastAsia="en-CA"/>
                </w:rPr>
                <w:id w:val="-403989015"/>
                <w:placeholder>
                  <w:docPart w:val="B21BC1141F2D481D83204B5B5B934E95"/>
                </w:placeholder>
              </w:sdtPr>
              <w:sdtContent>
                <w:r>
                  <w:rPr>
                    <w:lang w:eastAsia="en-CA"/>
                  </w:rPr>
                  <w:t xml:space="preserve">   </w:t>
                </w:r>
              </w:sdtContent>
            </w:sdt>
          </w:p>
        </w:tc>
        <w:tc>
          <w:tcPr>
            <w:tcW w:w="448" w:type="dxa"/>
            <w:shd w:val="clear" w:color="auto" w:fill="F2F2F2" w:themeFill="background1" w:themeFillShade="F2"/>
            <w:hideMark/>
          </w:tcPr>
          <w:p w14:paraId="77E51077" w14:textId="77777777" w:rsidR="00DD2645" w:rsidRDefault="00DD2645">
            <w:pPr>
              <w:jc w:val="center"/>
              <w:rPr>
                <w:lang w:eastAsia="en-CA"/>
              </w:rPr>
            </w:pPr>
            <w:sdt>
              <w:sdtPr>
                <w:rPr>
                  <w:lang w:eastAsia="en-CA"/>
                </w:rPr>
                <w:id w:val="-161701718"/>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29B5995F" w14:textId="77777777" w:rsidR="00DD2645" w:rsidRDefault="00DD2645">
            <w:pPr>
              <w:jc w:val="center"/>
              <w:rPr>
                <w:lang w:eastAsia="en-CA"/>
              </w:rPr>
            </w:pPr>
            <w:sdt>
              <w:sdtPr>
                <w:rPr>
                  <w:lang w:eastAsia="en-CA"/>
                </w:rPr>
                <w:id w:val="-2440744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36C999F8" w14:textId="77777777" w:rsidR="00DD2645" w:rsidRDefault="00DD2645">
            <w:pPr>
              <w:jc w:val="center"/>
              <w:rPr>
                <w:lang w:eastAsia="en-CA"/>
              </w:rPr>
            </w:pPr>
            <w:sdt>
              <w:sdtPr>
                <w:rPr>
                  <w:lang w:eastAsia="en-CA"/>
                </w:rPr>
                <w:id w:val="1213382121"/>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F248B5E" w14:textId="77777777" w:rsidR="00DD2645" w:rsidRDefault="00DD2645">
            <w:pPr>
              <w:jc w:val="center"/>
              <w:rPr>
                <w:lang w:eastAsia="en-CA"/>
              </w:rPr>
            </w:pPr>
            <w:sdt>
              <w:sdtPr>
                <w:rPr>
                  <w:highlight w:val="lightGray"/>
                  <w:lang w:eastAsia="en-CA"/>
                </w:rPr>
                <w:id w:val="1708905633"/>
                <w:placeholder>
                  <w:docPart w:val="D920E7912AFC41A49E3822FF529C8756"/>
                </w:placeholder>
              </w:sdtPr>
              <w:sdtContent>
                <w:r>
                  <w:rPr>
                    <w:lang w:eastAsia="en-CA"/>
                  </w:rPr>
                  <w:t xml:space="preserve">   </w:t>
                </w:r>
              </w:sdtContent>
            </w:sdt>
          </w:p>
        </w:tc>
        <w:tc>
          <w:tcPr>
            <w:tcW w:w="3288" w:type="dxa"/>
            <w:shd w:val="clear" w:color="auto" w:fill="F2F2F2" w:themeFill="background1" w:themeFillShade="F2"/>
            <w:hideMark/>
          </w:tcPr>
          <w:p w14:paraId="680391E7" w14:textId="77777777" w:rsidR="00DD2645" w:rsidRDefault="00DD2645">
            <w:pPr>
              <w:rPr>
                <w:lang w:eastAsia="en-CA"/>
              </w:rPr>
            </w:pPr>
            <w:sdt>
              <w:sdtPr>
                <w:rPr>
                  <w:highlight w:val="lightGray"/>
                  <w:lang w:eastAsia="en-CA"/>
                </w:rPr>
                <w:id w:val="-415252846"/>
                <w:placeholder>
                  <w:docPart w:val="7FFAFDECF3054C31B9CA195AFC764C55"/>
                </w:placeholder>
              </w:sdtPr>
              <w:sdtContent>
                <w:r>
                  <w:rPr>
                    <w:lang w:eastAsia="en-CA"/>
                  </w:rPr>
                  <w:t xml:space="preserve">   </w:t>
                </w:r>
              </w:sdtContent>
            </w:sdt>
          </w:p>
        </w:tc>
      </w:tr>
      <w:tr w:rsidR="00DD2645" w14:paraId="56F296C8" w14:textId="77777777" w:rsidTr="00DD2645">
        <w:tc>
          <w:tcPr>
            <w:tcW w:w="3060" w:type="dxa"/>
            <w:shd w:val="clear" w:color="auto" w:fill="F2F2F2" w:themeFill="background1" w:themeFillShade="F2"/>
            <w:hideMark/>
          </w:tcPr>
          <w:p w14:paraId="056A1B71" w14:textId="77777777" w:rsidR="00DD2645" w:rsidRDefault="00DD2645">
            <w:pPr>
              <w:rPr>
                <w:lang w:eastAsia="en-CA"/>
              </w:rPr>
            </w:pPr>
            <w:r>
              <w:t>FRESHCO HOOD SUPRESSION RELAY</w:t>
            </w:r>
          </w:p>
        </w:tc>
        <w:tc>
          <w:tcPr>
            <w:tcW w:w="907" w:type="dxa"/>
            <w:shd w:val="clear" w:color="auto" w:fill="F2F2F2" w:themeFill="background1" w:themeFillShade="F2"/>
            <w:hideMark/>
          </w:tcPr>
          <w:p w14:paraId="52AB76EC" w14:textId="77777777" w:rsidR="00DD2645" w:rsidRDefault="00DD2645">
            <w:pPr>
              <w:rPr>
                <w:lang w:eastAsia="en-CA"/>
              </w:rPr>
            </w:pPr>
            <w:sdt>
              <w:sdtPr>
                <w:rPr>
                  <w:highlight w:val="lightGray"/>
                  <w:lang w:eastAsia="en-CA"/>
                </w:rPr>
                <w:id w:val="2067761899"/>
                <w:placeholder>
                  <w:docPart w:val="1555484A8F7B4C78BCA0AAAD24A8F451"/>
                </w:placeholder>
              </w:sdtPr>
              <w:sdtContent>
                <w:r>
                  <w:rPr>
                    <w:lang w:eastAsia="en-CA"/>
                  </w:rPr>
                  <w:t xml:space="preserve">   </w:t>
                </w:r>
              </w:sdtContent>
            </w:sdt>
          </w:p>
        </w:tc>
        <w:tc>
          <w:tcPr>
            <w:tcW w:w="686" w:type="dxa"/>
            <w:shd w:val="clear" w:color="auto" w:fill="F2F2F2" w:themeFill="background1" w:themeFillShade="F2"/>
            <w:hideMark/>
          </w:tcPr>
          <w:p w14:paraId="16FE1068" w14:textId="77777777" w:rsidR="00DD2645" w:rsidRDefault="00DD2645">
            <w:pPr>
              <w:jc w:val="center"/>
              <w:rPr>
                <w:lang w:eastAsia="en-CA"/>
              </w:rPr>
            </w:pPr>
            <w:r>
              <w:t>AD</w:t>
            </w:r>
          </w:p>
        </w:tc>
        <w:tc>
          <w:tcPr>
            <w:tcW w:w="667" w:type="dxa"/>
            <w:shd w:val="clear" w:color="auto" w:fill="F2F2F2" w:themeFill="background1" w:themeFillShade="F2"/>
            <w:hideMark/>
          </w:tcPr>
          <w:p w14:paraId="2BC82300" w14:textId="77777777" w:rsidR="00DD2645" w:rsidRDefault="00DD2645">
            <w:pPr>
              <w:jc w:val="center"/>
              <w:rPr>
                <w:lang w:eastAsia="en-CA"/>
              </w:rPr>
            </w:pPr>
            <w:sdt>
              <w:sdtPr>
                <w:rPr>
                  <w:lang w:eastAsia="en-CA"/>
                </w:rPr>
                <w:id w:val="-907526875"/>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7F379D6" w14:textId="77777777" w:rsidR="00DD2645" w:rsidRDefault="00DD2645">
            <w:pPr>
              <w:jc w:val="center"/>
              <w:rPr>
                <w:lang w:eastAsia="en-CA"/>
              </w:rPr>
            </w:pPr>
            <w:r>
              <w:t>10030385</w:t>
            </w:r>
          </w:p>
        </w:tc>
        <w:tc>
          <w:tcPr>
            <w:tcW w:w="850" w:type="dxa"/>
            <w:shd w:val="clear" w:color="auto" w:fill="F2F2F2" w:themeFill="background1" w:themeFillShade="F2"/>
            <w:hideMark/>
          </w:tcPr>
          <w:p w14:paraId="1295E17C" w14:textId="77777777" w:rsidR="00DD2645" w:rsidRDefault="00DD2645">
            <w:pPr>
              <w:jc w:val="center"/>
              <w:rPr>
                <w:lang w:eastAsia="en-CA"/>
              </w:rPr>
            </w:pPr>
            <w:sdt>
              <w:sdtPr>
                <w:rPr>
                  <w:highlight w:val="lightGray"/>
                  <w:lang w:eastAsia="en-CA"/>
                </w:rPr>
                <w:id w:val="1349056378"/>
                <w:placeholder>
                  <w:docPart w:val="21898BFA85C742B787FE1B4354C73ABF"/>
                </w:placeholder>
              </w:sdtPr>
              <w:sdtContent>
                <w:r>
                  <w:rPr>
                    <w:lang w:eastAsia="en-CA"/>
                  </w:rPr>
                  <w:t xml:space="preserve">   </w:t>
                </w:r>
              </w:sdtContent>
            </w:sdt>
          </w:p>
        </w:tc>
        <w:tc>
          <w:tcPr>
            <w:tcW w:w="448" w:type="dxa"/>
            <w:shd w:val="clear" w:color="auto" w:fill="F2F2F2" w:themeFill="background1" w:themeFillShade="F2"/>
            <w:hideMark/>
          </w:tcPr>
          <w:p w14:paraId="1AF80440" w14:textId="77777777" w:rsidR="00DD2645" w:rsidRDefault="00DD2645">
            <w:pPr>
              <w:jc w:val="center"/>
              <w:rPr>
                <w:lang w:eastAsia="en-CA"/>
              </w:rPr>
            </w:pPr>
            <w:sdt>
              <w:sdtPr>
                <w:rPr>
                  <w:lang w:eastAsia="en-CA"/>
                </w:rPr>
                <w:id w:val="-705563820"/>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37C7D98D" w14:textId="77777777" w:rsidR="00DD2645" w:rsidRDefault="00DD2645">
            <w:pPr>
              <w:jc w:val="center"/>
              <w:rPr>
                <w:lang w:eastAsia="en-CA"/>
              </w:rPr>
            </w:pPr>
            <w:sdt>
              <w:sdtPr>
                <w:rPr>
                  <w:highlight w:val="lightGray"/>
                  <w:lang w:eastAsia="en-CA"/>
                </w:rPr>
                <w:id w:val="143945438"/>
                <w:placeholder>
                  <w:docPart w:val="54DC6CC87B724786BA5833615B0ECE8B"/>
                </w:placeholder>
              </w:sdtPr>
              <w:sdtContent>
                <w:r>
                  <w:rPr>
                    <w:lang w:eastAsia="en-CA"/>
                  </w:rPr>
                  <w:t xml:space="preserve">   </w:t>
                </w:r>
              </w:sdtContent>
            </w:sdt>
          </w:p>
        </w:tc>
        <w:tc>
          <w:tcPr>
            <w:tcW w:w="448" w:type="dxa"/>
            <w:shd w:val="clear" w:color="auto" w:fill="F2F2F2" w:themeFill="background1" w:themeFillShade="F2"/>
            <w:hideMark/>
          </w:tcPr>
          <w:p w14:paraId="08F1C8F2" w14:textId="77777777" w:rsidR="00DD2645" w:rsidRDefault="00DD2645">
            <w:pPr>
              <w:jc w:val="center"/>
              <w:rPr>
                <w:lang w:eastAsia="en-CA"/>
              </w:rPr>
            </w:pPr>
            <w:sdt>
              <w:sdtPr>
                <w:rPr>
                  <w:lang w:eastAsia="en-CA"/>
                </w:rPr>
                <w:id w:val="-447391735"/>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EB6B3C5" w14:textId="77777777" w:rsidR="00DD2645" w:rsidRDefault="00DD2645">
            <w:pPr>
              <w:jc w:val="center"/>
              <w:rPr>
                <w:lang w:eastAsia="en-CA"/>
              </w:rPr>
            </w:pPr>
            <w:sdt>
              <w:sdtPr>
                <w:rPr>
                  <w:lang w:eastAsia="en-CA"/>
                </w:rPr>
                <w:id w:val="-165787806"/>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021B6DD4" w14:textId="77777777" w:rsidR="00DD2645" w:rsidRDefault="00DD2645">
            <w:pPr>
              <w:jc w:val="center"/>
              <w:rPr>
                <w:lang w:eastAsia="en-CA"/>
              </w:rPr>
            </w:pPr>
            <w:sdt>
              <w:sdtPr>
                <w:rPr>
                  <w:lang w:eastAsia="en-CA"/>
                </w:rPr>
                <w:id w:val="1142464106"/>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15108A6" w14:textId="77777777" w:rsidR="00DD2645" w:rsidRDefault="00DD2645">
            <w:pPr>
              <w:jc w:val="center"/>
              <w:rPr>
                <w:lang w:eastAsia="en-CA"/>
              </w:rPr>
            </w:pPr>
            <w:sdt>
              <w:sdtPr>
                <w:rPr>
                  <w:highlight w:val="lightGray"/>
                  <w:lang w:eastAsia="en-CA"/>
                </w:rPr>
                <w:id w:val="-2098864710"/>
                <w:placeholder>
                  <w:docPart w:val="48E624AE52FF4989AC40CDB5B609E954"/>
                </w:placeholder>
              </w:sdtPr>
              <w:sdtContent>
                <w:r>
                  <w:rPr>
                    <w:lang w:eastAsia="en-CA"/>
                  </w:rPr>
                  <w:t xml:space="preserve">   </w:t>
                </w:r>
              </w:sdtContent>
            </w:sdt>
          </w:p>
        </w:tc>
        <w:tc>
          <w:tcPr>
            <w:tcW w:w="3288" w:type="dxa"/>
            <w:shd w:val="clear" w:color="auto" w:fill="F2F2F2" w:themeFill="background1" w:themeFillShade="F2"/>
            <w:hideMark/>
          </w:tcPr>
          <w:p w14:paraId="4CC5AFB5" w14:textId="77777777" w:rsidR="00DD2645" w:rsidRDefault="00DD2645">
            <w:pPr>
              <w:rPr>
                <w:lang w:eastAsia="en-CA"/>
              </w:rPr>
            </w:pPr>
            <w:sdt>
              <w:sdtPr>
                <w:rPr>
                  <w:highlight w:val="lightGray"/>
                  <w:lang w:eastAsia="en-CA"/>
                </w:rPr>
                <w:id w:val="-1809857682"/>
                <w:placeholder>
                  <w:docPart w:val="6E1B7356E0894C459F8708D768D80CC0"/>
                </w:placeholder>
              </w:sdtPr>
              <w:sdtContent>
                <w:r>
                  <w:rPr>
                    <w:lang w:eastAsia="en-CA"/>
                  </w:rPr>
                  <w:t xml:space="preserve">   </w:t>
                </w:r>
              </w:sdtContent>
            </w:sdt>
          </w:p>
        </w:tc>
      </w:tr>
      <w:tr w:rsidR="00DD2645" w14:paraId="3BDFB693" w14:textId="77777777" w:rsidTr="00DD2645">
        <w:tc>
          <w:tcPr>
            <w:tcW w:w="3060" w:type="dxa"/>
            <w:shd w:val="clear" w:color="auto" w:fill="F2F2F2" w:themeFill="background1" w:themeFillShade="F2"/>
            <w:hideMark/>
          </w:tcPr>
          <w:p w14:paraId="338F634E" w14:textId="77777777" w:rsidR="00DD2645" w:rsidRDefault="00DD2645">
            <w:pPr>
              <w:rPr>
                <w:lang w:eastAsia="en-CA"/>
              </w:rPr>
            </w:pPr>
            <w:r>
              <w:t>FRESHCO SOUTH EXIT DOOR RELAY</w:t>
            </w:r>
          </w:p>
        </w:tc>
        <w:tc>
          <w:tcPr>
            <w:tcW w:w="907" w:type="dxa"/>
            <w:shd w:val="clear" w:color="auto" w:fill="F2F2F2" w:themeFill="background1" w:themeFillShade="F2"/>
            <w:hideMark/>
          </w:tcPr>
          <w:p w14:paraId="1EE1695A" w14:textId="77777777" w:rsidR="00DD2645" w:rsidRDefault="00DD2645">
            <w:pPr>
              <w:rPr>
                <w:lang w:eastAsia="en-CA"/>
              </w:rPr>
            </w:pPr>
            <w:sdt>
              <w:sdtPr>
                <w:rPr>
                  <w:highlight w:val="lightGray"/>
                  <w:lang w:eastAsia="en-CA"/>
                </w:rPr>
                <w:id w:val="-1935579178"/>
                <w:placeholder>
                  <w:docPart w:val="71E492F03129453AA1653BB4BBC7DAFA"/>
                </w:placeholder>
              </w:sdtPr>
              <w:sdtContent>
                <w:r>
                  <w:rPr>
                    <w:lang w:eastAsia="en-CA"/>
                  </w:rPr>
                  <w:t xml:space="preserve">   </w:t>
                </w:r>
              </w:sdtContent>
            </w:sdt>
          </w:p>
        </w:tc>
        <w:tc>
          <w:tcPr>
            <w:tcW w:w="686" w:type="dxa"/>
            <w:shd w:val="clear" w:color="auto" w:fill="F2F2F2" w:themeFill="background1" w:themeFillShade="F2"/>
            <w:hideMark/>
          </w:tcPr>
          <w:p w14:paraId="48935625" w14:textId="77777777" w:rsidR="00DD2645" w:rsidRDefault="00DD2645">
            <w:pPr>
              <w:jc w:val="center"/>
              <w:rPr>
                <w:lang w:eastAsia="en-CA"/>
              </w:rPr>
            </w:pPr>
            <w:r>
              <w:t>AD</w:t>
            </w:r>
          </w:p>
        </w:tc>
        <w:tc>
          <w:tcPr>
            <w:tcW w:w="667" w:type="dxa"/>
            <w:shd w:val="clear" w:color="auto" w:fill="F2F2F2" w:themeFill="background1" w:themeFillShade="F2"/>
            <w:hideMark/>
          </w:tcPr>
          <w:p w14:paraId="575CA8F9" w14:textId="77777777" w:rsidR="00DD2645" w:rsidRDefault="00DD2645">
            <w:pPr>
              <w:jc w:val="center"/>
              <w:rPr>
                <w:lang w:eastAsia="en-CA"/>
              </w:rPr>
            </w:pPr>
            <w:sdt>
              <w:sdtPr>
                <w:rPr>
                  <w:lang w:eastAsia="en-CA"/>
                </w:rPr>
                <w:id w:val="-975375882"/>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18CB4901" w14:textId="77777777" w:rsidR="00DD2645" w:rsidRDefault="00DD2645">
            <w:pPr>
              <w:jc w:val="center"/>
              <w:rPr>
                <w:lang w:eastAsia="en-CA"/>
              </w:rPr>
            </w:pPr>
            <w:r>
              <w:t>10030386</w:t>
            </w:r>
          </w:p>
        </w:tc>
        <w:tc>
          <w:tcPr>
            <w:tcW w:w="850" w:type="dxa"/>
            <w:shd w:val="clear" w:color="auto" w:fill="F2F2F2" w:themeFill="background1" w:themeFillShade="F2"/>
            <w:hideMark/>
          </w:tcPr>
          <w:p w14:paraId="49BC5818" w14:textId="77777777" w:rsidR="00DD2645" w:rsidRDefault="00DD2645">
            <w:pPr>
              <w:jc w:val="center"/>
              <w:rPr>
                <w:lang w:eastAsia="en-CA"/>
              </w:rPr>
            </w:pPr>
            <w:sdt>
              <w:sdtPr>
                <w:rPr>
                  <w:highlight w:val="lightGray"/>
                  <w:lang w:eastAsia="en-CA"/>
                </w:rPr>
                <w:id w:val="-838083142"/>
                <w:placeholder>
                  <w:docPart w:val="F8B97FD0D2F44FE0B3CECE8E0307F3DA"/>
                </w:placeholder>
              </w:sdtPr>
              <w:sdtContent>
                <w:r>
                  <w:rPr>
                    <w:lang w:eastAsia="en-CA"/>
                  </w:rPr>
                  <w:t xml:space="preserve">   </w:t>
                </w:r>
              </w:sdtContent>
            </w:sdt>
          </w:p>
        </w:tc>
        <w:tc>
          <w:tcPr>
            <w:tcW w:w="448" w:type="dxa"/>
            <w:shd w:val="clear" w:color="auto" w:fill="F2F2F2" w:themeFill="background1" w:themeFillShade="F2"/>
            <w:hideMark/>
          </w:tcPr>
          <w:p w14:paraId="598C7B6A" w14:textId="77777777" w:rsidR="00DD2645" w:rsidRDefault="00DD2645">
            <w:pPr>
              <w:jc w:val="center"/>
              <w:rPr>
                <w:lang w:eastAsia="en-CA"/>
              </w:rPr>
            </w:pPr>
            <w:sdt>
              <w:sdtPr>
                <w:rPr>
                  <w:lang w:eastAsia="en-CA"/>
                </w:rPr>
                <w:id w:val="844055119"/>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7D678485" w14:textId="77777777" w:rsidR="00DD2645" w:rsidRDefault="00DD2645">
            <w:pPr>
              <w:jc w:val="center"/>
              <w:rPr>
                <w:lang w:eastAsia="en-CA"/>
              </w:rPr>
            </w:pPr>
            <w:sdt>
              <w:sdtPr>
                <w:rPr>
                  <w:highlight w:val="lightGray"/>
                  <w:lang w:eastAsia="en-CA"/>
                </w:rPr>
                <w:id w:val="-934215741"/>
                <w:placeholder>
                  <w:docPart w:val="9453E0375ACB4E599FF9BF593F78C9D8"/>
                </w:placeholder>
              </w:sdtPr>
              <w:sdtContent>
                <w:r>
                  <w:rPr>
                    <w:lang w:eastAsia="en-CA"/>
                  </w:rPr>
                  <w:t xml:space="preserve">   </w:t>
                </w:r>
              </w:sdtContent>
            </w:sdt>
          </w:p>
        </w:tc>
        <w:tc>
          <w:tcPr>
            <w:tcW w:w="448" w:type="dxa"/>
            <w:shd w:val="clear" w:color="auto" w:fill="F2F2F2" w:themeFill="background1" w:themeFillShade="F2"/>
            <w:hideMark/>
          </w:tcPr>
          <w:p w14:paraId="0753DB8E" w14:textId="77777777" w:rsidR="00DD2645" w:rsidRDefault="00DD2645">
            <w:pPr>
              <w:jc w:val="center"/>
              <w:rPr>
                <w:lang w:eastAsia="en-CA"/>
              </w:rPr>
            </w:pPr>
            <w:sdt>
              <w:sdtPr>
                <w:rPr>
                  <w:lang w:eastAsia="en-CA"/>
                </w:rPr>
                <w:id w:val="282543129"/>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71A862B" w14:textId="77777777" w:rsidR="00DD2645" w:rsidRDefault="00DD2645">
            <w:pPr>
              <w:jc w:val="center"/>
              <w:rPr>
                <w:lang w:eastAsia="en-CA"/>
              </w:rPr>
            </w:pPr>
            <w:sdt>
              <w:sdtPr>
                <w:rPr>
                  <w:lang w:eastAsia="en-CA"/>
                </w:rPr>
                <w:id w:val="-119607073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0F99E036" w14:textId="77777777" w:rsidR="00DD2645" w:rsidRDefault="00DD2645">
            <w:pPr>
              <w:jc w:val="center"/>
              <w:rPr>
                <w:lang w:eastAsia="en-CA"/>
              </w:rPr>
            </w:pPr>
            <w:sdt>
              <w:sdtPr>
                <w:rPr>
                  <w:lang w:eastAsia="en-CA"/>
                </w:rPr>
                <w:id w:val="634687439"/>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1D3B4120" w14:textId="77777777" w:rsidR="00DD2645" w:rsidRDefault="00DD2645">
            <w:pPr>
              <w:jc w:val="center"/>
              <w:rPr>
                <w:lang w:eastAsia="en-CA"/>
              </w:rPr>
            </w:pPr>
            <w:sdt>
              <w:sdtPr>
                <w:rPr>
                  <w:highlight w:val="lightGray"/>
                  <w:lang w:eastAsia="en-CA"/>
                </w:rPr>
                <w:id w:val="1058435663"/>
                <w:placeholder>
                  <w:docPart w:val="F6B03C0325424FD480E72E6FBC6AC0E4"/>
                </w:placeholder>
              </w:sdtPr>
              <w:sdtContent>
                <w:r>
                  <w:rPr>
                    <w:lang w:eastAsia="en-CA"/>
                  </w:rPr>
                  <w:t xml:space="preserve">   </w:t>
                </w:r>
              </w:sdtContent>
            </w:sdt>
          </w:p>
        </w:tc>
        <w:tc>
          <w:tcPr>
            <w:tcW w:w="3288" w:type="dxa"/>
            <w:shd w:val="clear" w:color="auto" w:fill="F2F2F2" w:themeFill="background1" w:themeFillShade="F2"/>
            <w:hideMark/>
          </w:tcPr>
          <w:p w14:paraId="053E235F" w14:textId="77777777" w:rsidR="00DD2645" w:rsidRDefault="00DD2645">
            <w:pPr>
              <w:rPr>
                <w:lang w:eastAsia="en-CA"/>
              </w:rPr>
            </w:pPr>
            <w:sdt>
              <w:sdtPr>
                <w:rPr>
                  <w:highlight w:val="lightGray"/>
                  <w:lang w:eastAsia="en-CA"/>
                </w:rPr>
                <w:id w:val="-571502924"/>
                <w:placeholder>
                  <w:docPart w:val="ED946056E4E64167A52CA37DBD961875"/>
                </w:placeholder>
              </w:sdtPr>
              <w:sdtContent>
                <w:r>
                  <w:rPr>
                    <w:lang w:eastAsia="en-CA"/>
                  </w:rPr>
                  <w:t xml:space="preserve">   </w:t>
                </w:r>
              </w:sdtContent>
            </w:sdt>
          </w:p>
        </w:tc>
      </w:tr>
      <w:tr w:rsidR="00DD2645" w14:paraId="657649C2" w14:textId="77777777" w:rsidTr="00DD2645">
        <w:tc>
          <w:tcPr>
            <w:tcW w:w="3060" w:type="dxa"/>
            <w:shd w:val="clear" w:color="auto" w:fill="F2F2F2" w:themeFill="background1" w:themeFillShade="F2"/>
            <w:hideMark/>
          </w:tcPr>
          <w:p w14:paraId="106BEEAF" w14:textId="77777777" w:rsidR="00DD2645" w:rsidRDefault="00DD2645">
            <w:pPr>
              <w:rPr>
                <w:lang w:eastAsia="en-CA"/>
              </w:rPr>
            </w:pPr>
            <w:r>
              <w:t>CRU 106 RTU RELAY</w:t>
            </w:r>
          </w:p>
        </w:tc>
        <w:tc>
          <w:tcPr>
            <w:tcW w:w="907" w:type="dxa"/>
            <w:shd w:val="clear" w:color="auto" w:fill="F2F2F2" w:themeFill="background1" w:themeFillShade="F2"/>
            <w:hideMark/>
          </w:tcPr>
          <w:p w14:paraId="17B07BC7" w14:textId="77777777" w:rsidR="00DD2645" w:rsidRDefault="00DD2645">
            <w:pPr>
              <w:rPr>
                <w:lang w:eastAsia="en-CA"/>
              </w:rPr>
            </w:pPr>
            <w:sdt>
              <w:sdtPr>
                <w:rPr>
                  <w:highlight w:val="lightGray"/>
                  <w:lang w:eastAsia="en-CA"/>
                </w:rPr>
                <w:id w:val="-1944990379"/>
                <w:placeholder>
                  <w:docPart w:val="1FF1389F52764CDAB6B271DCDF58DF9F"/>
                </w:placeholder>
              </w:sdtPr>
              <w:sdtContent>
                <w:r>
                  <w:rPr>
                    <w:lang w:eastAsia="en-CA"/>
                  </w:rPr>
                  <w:t xml:space="preserve">   </w:t>
                </w:r>
              </w:sdtContent>
            </w:sdt>
          </w:p>
        </w:tc>
        <w:tc>
          <w:tcPr>
            <w:tcW w:w="686" w:type="dxa"/>
            <w:shd w:val="clear" w:color="auto" w:fill="F2F2F2" w:themeFill="background1" w:themeFillShade="F2"/>
            <w:hideMark/>
          </w:tcPr>
          <w:p w14:paraId="688950B7" w14:textId="77777777" w:rsidR="00DD2645" w:rsidRDefault="00DD2645">
            <w:pPr>
              <w:jc w:val="center"/>
              <w:rPr>
                <w:lang w:eastAsia="en-CA"/>
              </w:rPr>
            </w:pPr>
            <w:r>
              <w:t>AD</w:t>
            </w:r>
          </w:p>
        </w:tc>
        <w:tc>
          <w:tcPr>
            <w:tcW w:w="667" w:type="dxa"/>
            <w:shd w:val="clear" w:color="auto" w:fill="F2F2F2" w:themeFill="background1" w:themeFillShade="F2"/>
            <w:hideMark/>
          </w:tcPr>
          <w:p w14:paraId="76EA6AFF" w14:textId="77777777" w:rsidR="00DD2645" w:rsidRDefault="00DD2645">
            <w:pPr>
              <w:jc w:val="center"/>
              <w:rPr>
                <w:lang w:eastAsia="en-CA"/>
              </w:rPr>
            </w:pPr>
            <w:sdt>
              <w:sdtPr>
                <w:rPr>
                  <w:lang w:eastAsia="en-CA"/>
                </w:rPr>
                <w:id w:val="-1813943421"/>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1A17B5C5" w14:textId="77777777" w:rsidR="00DD2645" w:rsidRDefault="00DD2645">
            <w:pPr>
              <w:jc w:val="center"/>
              <w:rPr>
                <w:lang w:eastAsia="en-CA"/>
              </w:rPr>
            </w:pPr>
            <w:r>
              <w:t>10030387</w:t>
            </w:r>
          </w:p>
        </w:tc>
        <w:tc>
          <w:tcPr>
            <w:tcW w:w="850" w:type="dxa"/>
            <w:shd w:val="clear" w:color="auto" w:fill="F2F2F2" w:themeFill="background1" w:themeFillShade="F2"/>
            <w:hideMark/>
          </w:tcPr>
          <w:p w14:paraId="1AA5073B" w14:textId="77777777" w:rsidR="00DD2645" w:rsidRDefault="00DD2645">
            <w:pPr>
              <w:jc w:val="center"/>
              <w:rPr>
                <w:lang w:eastAsia="en-CA"/>
              </w:rPr>
            </w:pPr>
            <w:sdt>
              <w:sdtPr>
                <w:rPr>
                  <w:highlight w:val="lightGray"/>
                  <w:lang w:eastAsia="en-CA"/>
                </w:rPr>
                <w:id w:val="-590698286"/>
                <w:placeholder>
                  <w:docPart w:val="A806E2E1E6E349ABAC32F93781A32AFF"/>
                </w:placeholder>
              </w:sdtPr>
              <w:sdtContent>
                <w:r>
                  <w:rPr>
                    <w:lang w:eastAsia="en-CA"/>
                  </w:rPr>
                  <w:t xml:space="preserve">   </w:t>
                </w:r>
              </w:sdtContent>
            </w:sdt>
          </w:p>
        </w:tc>
        <w:tc>
          <w:tcPr>
            <w:tcW w:w="448" w:type="dxa"/>
            <w:shd w:val="clear" w:color="auto" w:fill="F2F2F2" w:themeFill="background1" w:themeFillShade="F2"/>
            <w:hideMark/>
          </w:tcPr>
          <w:p w14:paraId="481332E8" w14:textId="77777777" w:rsidR="00DD2645" w:rsidRDefault="00DD2645">
            <w:pPr>
              <w:jc w:val="center"/>
              <w:rPr>
                <w:lang w:eastAsia="en-CA"/>
              </w:rPr>
            </w:pPr>
            <w:sdt>
              <w:sdtPr>
                <w:rPr>
                  <w:lang w:eastAsia="en-CA"/>
                </w:rPr>
                <w:id w:val="-468047076"/>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2394CB45" w14:textId="77777777" w:rsidR="00DD2645" w:rsidRDefault="00DD2645">
            <w:pPr>
              <w:jc w:val="center"/>
              <w:rPr>
                <w:lang w:eastAsia="en-CA"/>
              </w:rPr>
            </w:pPr>
            <w:sdt>
              <w:sdtPr>
                <w:rPr>
                  <w:highlight w:val="lightGray"/>
                  <w:lang w:eastAsia="en-CA"/>
                </w:rPr>
                <w:id w:val="-818412317"/>
                <w:placeholder>
                  <w:docPart w:val="31AF217E50B945E3996E3487BFE039D6"/>
                </w:placeholder>
              </w:sdtPr>
              <w:sdtContent>
                <w:r>
                  <w:rPr>
                    <w:lang w:eastAsia="en-CA"/>
                  </w:rPr>
                  <w:t xml:space="preserve">   </w:t>
                </w:r>
              </w:sdtContent>
            </w:sdt>
          </w:p>
        </w:tc>
        <w:tc>
          <w:tcPr>
            <w:tcW w:w="448" w:type="dxa"/>
            <w:shd w:val="clear" w:color="auto" w:fill="F2F2F2" w:themeFill="background1" w:themeFillShade="F2"/>
            <w:hideMark/>
          </w:tcPr>
          <w:p w14:paraId="1E46D981" w14:textId="77777777" w:rsidR="00DD2645" w:rsidRDefault="00DD2645">
            <w:pPr>
              <w:jc w:val="center"/>
              <w:rPr>
                <w:lang w:eastAsia="en-CA"/>
              </w:rPr>
            </w:pPr>
            <w:sdt>
              <w:sdtPr>
                <w:rPr>
                  <w:lang w:eastAsia="en-CA"/>
                </w:rPr>
                <w:id w:val="-712566880"/>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1F12EFA0" w14:textId="77777777" w:rsidR="00DD2645" w:rsidRDefault="00DD2645">
            <w:pPr>
              <w:jc w:val="center"/>
              <w:rPr>
                <w:lang w:eastAsia="en-CA"/>
              </w:rPr>
            </w:pPr>
            <w:sdt>
              <w:sdtPr>
                <w:rPr>
                  <w:lang w:eastAsia="en-CA"/>
                </w:rPr>
                <w:id w:val="191789763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347F84B9" w14:textId="77777777" w:rsidR="00DD2645" w:rsidRDefault="00DD2645">
            <w:pPr>
              <w:jc w:val="center"/>
              <w:rPr>
                <w:lang w:eastAsia="en-CA"/>
              </w:rPr>
            </w:pPr>
            <w:sdt>
              <w:sdtPr>
                <w:rPr>
                  <w:lang w:eastAsia="en-CA"/>
                </w:rPr>
                <w:id w:val="919371187"/>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1B137E82" w14:textId="77777777" w:rsidR="00DD2645" w:rsidRDefault="00DD2645">
            <w:pPr>
              <w:jc w:val="center"/>
              <w:rPr>
                <w:lang w:eastAsia="en-CA"/>
              </w:rPr>
            </w:pPr>
            <w:sdt>
              <w:sdtPr>
                <w:rPr>
                  <w:highlight w:val="lightGray"/>
                  <w:lang w:eastAsia="en-CA"/>
                </w:rPr>
                <w:id w:val="-1072274413"/>
                <w:placeholder>
                  <w:docPart w:val="D9FAFA9A01B04C2C948AA934A4E01BA1"/>
                </w:placeholder>
              </w:sdtPr>
              <w:sdtContent>
                <w:r>
                  <w:rPr>
                    <w:lang w:eastAsia="en-CA"/>
                  </w:rPr>
                  <w:t xml:space="preserve">   </w:t>
                </w:r>
              </w:sdtContent>
            </w:sdt>
          </w:p>
        </w:tc>
        <w:tc>
          <w:tcPr>
            <w:tcW w:w="3288" w:type="dxa"/>
            <w:shd w:val="clear" w:color="auto" w:fill="F2F2F2" w:themeFill="background1" w:themeFillShade="F2"/>
            <w:hideMark/>
          </w:tcPr>
          <w:p w14:paraId="55E8F7C6" w14:textId="77777777" w:rsidR="00DD2645" w:rsidRDefault="00DD2645">
            <w:pPr>
              <w:rPr>
                <w:lang w:eastAsia="en-CA"/>
              </w:rPr>
            </w:pPr>
            <w:sdt>
              <w:sdtPr>
                <w:rPr>
                  <w:highlight w:val="lightGray"/>
                  <w:lang w:eastAsia="en-CA"/>
                </w:rPr>
                <w:id w:val="-763995645"/>
                <w:placeholder>
                  <w:docPart w:val="3F177E0B8B9C4867B312111C261E9DB5"/>
                </w:placeholder>
              </w:sdtPr>
              <w:sdtContent>
                <w:r>
                  <w:rPr>
                    <w:lang w:eastAsia="en-CA"/>
                  </w:rPr>
                  <w:t xml:space="preserve">   </w:t>
                </w:r>
              </w:sdtContent>
            </w:sdt>
          </w:p>
        </w:tc>
      </w:tr>
      <w:tr w:rsidR="00DD2645" w14:paraId="08EA33EE" w14:textId="77777777" w:rsidTr="00DD2645">
        <w:tc>
          <w:tcPr>
            <w:tcW w:w="3060" w:type="dxa"/>
            <w:shd w:val="clear" w:color="auto" w:fill="F2F2F2" w:themeFill="background1" w:themeFillShade="F2"/>
            <w:hideMark/>
          </w:tcPr>
          <w:p w14:paraId="05F887B9" w14:textId="77777777" w:rsidR="00DD2645" w:rsidRDefault="00DD2645">
            <w:pPr>
              <w:rPr>
                <w:lang w:eastAsia="en-CA"/>
              </w:rPr>
            </w:pPr>
            <w:r>
              <w:t>LONG TERM CARE RELAY</w:t>
            </w:r>
          </w:p>
        </w:tc>
        <w:tc>
          <w:tcPr>
            <w:tcW w:w="907" w:type="dxa"/>
            <w:shd w:val="clear" w:color="auto" w:fill="F2F2F2" w:themeFill="background1" w:themeFillShade="F2"/>
            <w:hideMark/>
          </w:tcPr>
          <w:p w14:paraId="2A7B7B6E" w14:textId="77777777" w:rsidR="00DD2645" w:rsidRDefault="00DD2645">
            <w:pPr>
              <w:rPr>
                <w:lang w:eastAsia="en-CA"/>
              </w:rPr>
            </w:pPr>
            <w:sdt>
              <w:sdtPr>
                <w:rPr>
                  <w:highlight w:val="lightGray"/>
                  <w:lang w:eastAsia="en-CA"/>
                </w:rPr>
                <w:id w:val="-1760060525"/>
                <w:placeholder>
                  <w:docPart w:val="3AAD019C60D54B799D6B48FDFB75C396"/>
                </w:placeholder>
              </w:sdtPr>
              <w:sdtContent>
                <w:r>
                  <w:rPr>
                    <w:lang w:eastAsia="en-CA"/>
                  </w:rPr>
                  <w:t xml:space="preserve">   </w:t>
                </w:r>
              </w:sdtContent>
            </w:sdt>
          </w:p>
        </w:tc>
        <w:tc>
          <w:tcPr>
            <w:tcW w:w="686" w:type="dxa"/>
            <w:shd w:val="clear" w:color="auto" w:fill="F2F2F2" w:themeFill="background1" w:themeFillShade="F2"/>
            <w:hideMark/>
          </w:tcPr>
          <w:p w14:paraId="5E3AFFC7" w14:textId="77777777" w:rsidR="00DD2645" w:rsidRDefault="00DD2645">
            <w:pPr>
              <w:jc w:val="center"/>
              <w:rPr>
                <w:lang w:eastAsia="en-CA"/>
              </w:rPr>
            </w:pPr>
            <w:r>
              <w:t>AD</w:t>
            </w:r>
          </w:p>
        </w:tc>
        <w:tc>
          <w:tcPr>
            <w:tcW w:w="667" w:type="dxa"/>
            <w:shd w:val="clear" w:color="auto" w:fill="F2F2F2" w:themeFill="background1" w:themeFillShade="F2"/>
            <w:hideMark/>
          </w:tcPr>
          <w:p w14:paraId="187366D0" w14:textId="77777777" w:rsidR="00DD2645" w:rsidRDefault="00DD2645">
            <w:pPr>
              <w:jc w:val="center"/>
              <w:rPr>
                <w:lang w:eastAsia="en-CA"/>
              </w:rPr>
            </w:pPr>
            <w:sdt>
              <w:sdtPr>
                <w:rPr>
                  <w:lang w:eastAsia="en-CA"/>
                </w:rPr>
                <w:id w:val="-115320936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1E3BF429" w14:textId="77777777" w:rsidR="00DD2645" w:rsidRDefault="00DD2645">
            <w:pPr>
              <w:jc w:val="center"/>
              <w:rPr>
                <w:lang w:eastAsia="en-CA"/>
              </w:rPr>
            </w:pPr>
            <w:r>
              <w:t>10030388</w:t>
            </w:r>
          </w:p>
        </w:tc>
        <w:tc>
          <w:tcPr>
            <w:tcW w:w="850" w:type="dxa"/>
            <w:shd w:val="clear" w:color="auto" w:fill="F2F2F2" w:themeFill="background1" w:themeFillShade="F2"/>
            <w:hideMark/>
          </w:tcPr>
          <w:p w14:paraId="7D127E04" w14:textId="77777777" w:rsidR="00DD2645" w:rsidRDefault="00DD2645">
            <w:pPr>
              <w:jc w:val="center"/>
              <w:rPr>
                <w:lang w:eastAsia="en-CA"/>
              </w:rPr>
            </w:pPr>
            <w:sdt>
              <w:sdtPr>
                <w:rPr>
                  <w:highlight w:val="lightGray"/>
                  <w:lang w:eastAsia="en-CA"/>
                </w:rPr>
                <w:id w:val="1112401519"/>
                <w:placeholder>
                  <w:docPart w:val="CB0411C8A7FB4C18944107B515DA5BD8"/>
                </w:placeholder>
              </w:sdtPr>
              <w:sdtContent>
                <w:r>
                  <w:rPr>
                    <w:lang w:eastAsia="en-CA"/>
                  </w:rPr>
                  <w:t xml:space="preserve">   </w:t>
                </w:r>
              </w:sdtContent>
            </w:sdt>
          </w:p>
        </w:tc>
        <w:tc>
          <w:tcPr>
            <w:tcW w:w="448" w:type="dxa"/>
            <w:shd w:val="clear" w:color="auto" w:fill="F2F2F2" w:themeFill="background1" w:themeFillShade="F2"/>
            <w:hideMark/>
          </w:tcPr>
          <w:p w14:paraId="49795757" w14:textId="77777777" w:rsidR="00DD2645" w:rsidRDefault="00DD2645">
            <w:pPr>
              <w:jc w:val="center"/>
              <w:rPr>
                <w:lang w:eastAsia="en-CA"/>
              </w:rPr>
            </w:pPr>
            <w:sdt>
              <w:sdtPr>
                <w:rPr>
                  <w:lang w:eastAsia="en-CA"/>
                </w:rPr>
                <w:id w:val="598761355"/>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4F18700F" w14:textId="77777777" w:rsidR="00DD2645" w:rsidRDefault="00DD2645">
            <w:pPr>
              <w:jc w:val="center"/>
              <w:rPr>
                <w:lang w:eastAsia="en-CA"/>
              </w:rPr>
            </w:pPr>
            <w:sdt>
              <w:sdtPr>
                <w:rPr>
                  <w:highlight w:val="lightGray"/>
                  <w:lang w:eastAsia="en-CA"/>
                </w:rPr>
                <w:id w:val="-229929949"/>
                <w:placeholder>
                  <w:docPart w:val="5D91B094D10D4671A637469E159D5975"/>
                </w:placeholder>
              </w:sdtPr>
              <w:sdtContent>
                <w:r>
                  <w:rPr>
                    <w:lang w:eastAsia="en-CA"/>
                  </w:rPr>
                  <w:t xml:space="preserve">   </w:t>
                </w:r>
              </w:sdtContent>
            </w:sdt>
          </w:p>
        </w:tc>
        <w:tc>
          <w:tcPr>
            <w:tcW w:w="448" w:type="dxa"/>
            <w:shd w:val="clear" w:color="auto" w:fill="F2F2F2" w:themeFill="background1" w:themeFillShade="F2"/>
            <w:hideMark/>
          </w:tcPr>
          <w:p w14:paraId="778FC5EA" w14:textId="77777777" w:rsidR="00DD2645" w:rsidRDefault="00DD2645">
            <w:pPr>
              <w:jc w:val="center"/>
              <w:rPr>
                <w:lang w:eastAsia="en-CA"/>
              </w:rPr>
            </w:pPr>
            <w:sdt>
              <w:sdtPr>
                <w:rPr>
                  <w:lang w:eastAsia="en-CA"/>
                </w:rPr>
                <w:id w:val="1655263350"/>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61A8935F" w14:textId="77777777" w:rsidR="00DD2645" w:rsidRDefault="00DD2645">
            <w:pPr>
              <w:jc w:val="center"/>
              <w:rPr>
                <w:lang w:eastAsia="en-CA"/>
              </w:rPr>
            </w:pPr>
            <w:sdt>
              <w:sdtPr>
                <w:rPr>
                  <w:lang w:eastAsia="en-CA"/>
                </w:rPr>
                <w:id w:val="-850335741"/>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1B2A9CF9" w14:textId="77777777" w:rsidR="00DD2645" w:rsidRDefault="00DD2645">
            <w:pPr>
              <w:jc w:val="center"/>
              <w:rPr>
                <w:lang w:eastAsia="en-CA"/>
              </w:rPr>
            </w:pPr>
            <w:sdt>
              <w:sdtPr>
                <w:rPr>
                  <w:lang w:eastAsia="en-CA"/>
                </w:rPr>
                <w:id w:val="-280110863"/>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4CD4C0CB" w14:textId="77777777" w:rsidR="00DD2645" w:rsidRDefault="00DD2645">
            <w:pPr>
              <w:jc w:val="center"/>
              <w:rPr>
                <w:lang w:eastAsia="en-CA"/>
              </w:rPr>
            </w:pPr>
            <w:sdt>
              <w:sdtPr>
                <w:rPr>
                  <w:highlight w:val="lightGray"/>
                  <w:lang w:eastAsia="en-CA"/>
                </w:rPr>
                <w:id w:val="-2086829334"/>
                <w:placeholder>
                  <w:docPart w:val="DF9D69BED07945C48F40DF4F41671775"/>
                </w:placeholder>
              </w:sdtPr>
              <w:sdtContent>
                <w:r>
                  <w:rPr>
                    <w:lang w:eastAsia="en-CA"/>
                  </w:rPr>
                  <w:t xml:space="preserve">   </w:t>
                </w:r>
              </w:sdtContent>
            </w:sdt>
          </w:p>
        </w:tc>
        <w:tc>
          <w:tcPr>
            <w:tcW w:w="3288" w:type="dxa"/>
            <w:shd w:val="clear" w:color="auto" w:fill="F2F2F2" w:themeFill="background1" w:themeFillShade="F2"/>
            <w:hideMark/>
          </w:tcPr>
          <w:p w14:paraId="18F4F867" w14:textId="77777777" w:rsidR="00DD2645" w:rsidRDefault="00DD2645">
            <w:pPr>
              <w:rPr>
                <w:lang w:eastAsia="en-CA"/>
              </w:rPr>
            </w:pPr>
            <w:sdt>
              <w:sdtPr>
                <w:rPr>
                  <w:highlight w:val="lightGray"/>
                  <w:lang w:eastAsia="en-CA"/>
                </w:rPr>
                <w:id w:val="-172800499"/>
                <w:placeholder>
                  <w:docPart w:val="0652559995044C12A6D04F9151A248E2"/>
                </w:placeholder>
              </w:sdtPr>
              <w:sdtContent>
                <w:r>
                  <w:rPr>
                    <w:lang w:eastAsia="en-CA"/>
                  </w:rPr>
                  <w:t xml:space="preserve">   </w:t>
                </w:r>
              </w:sdtContent>
            </w:sdt>
          </w:p>
        </w:tc>
      </w:tr>
      <w:tr w:rsidR="00DD2645" w14:paraId="1CFB0002" w14:textId="77777777" w:rsidTr="00DD2645">
        <w:tc>
          <w:tcPr>
            <w:tcW w:w="3060" w:type="dxa"/>
            <w:shd w:val="clear" w:color="auto" w:fill="F2F2F2" w:themeFill="background1" w:themeFillShade="F2"/>
            <w:hideMark/>
          </w:tcPr>
          <w:p w14:paraId="1BD6E0E5" w14:textId="77777777" w:rsidR="00DD2645" w:rsidRDefault="00DD2645">
            <w:pPr>
              <w:rPr>
                <w:lang w:eastAsia="en-CA"/>
              </w:rPr>
            </w:pPr>
            <w:r>
              <w:t>FRESHCO GLASS DOOR TILLS RELAY</w:t>
            </w:r>
          </w:p>
        </w:tc>
        <w:tc>
          <w:tcPr>
            <w:tcW w:w="907" w:type="dxa"/>
            <w:shd w:val="clear" w:color="auto" w:fill="F2F2F2" w:themeFill="background1" w:themeFillShade="F2"/>
            <w:hideMark/>
          </w:tcPr>
          <w:p w14:paraId="1D7E63D8" w14:textId="77777777" w:rsidR="00DD2645" w:rsidRDefault="00DD2645">
            <w:pPr>
              <w:rPr>
                <w:lang w:eastAsia="en-CA"/>
              </w:rPr>
            </w:pPr>
            <w:sdt>
              <w:sdtPr>
                <w:rPr>
                  <w:highlight w:val="lightGray"/>
                  <w:lang w:eastAsia="en-CA"/>
                </w:rPr>
                <w:id w:val="-1306457416"/>
                <w:placeholder>
                  <w:docPart w:val="8BDB7C6D34284CE69B678C48298B357D"/>
                </w:placeholder>
              </w:sdtPr>
              <w:sdtContent>
                <w:r>
                  <w:rPr>
                    <w:lang w:eastAsia="en-CA"/>
                  </w:rPr>
                  <w:t xml:space="preserve">   </w:t>
                </w:r>
              </w:sdtContent>
            </w:sdt>
          </w:p>
        </w:tc>
        <w:tc>
          <w:tcPr>
            <w:tcW w:w="686" w:type="dxa"/>
            <w:shd w:val="clear" w:color="auto" w:fill="F2F2F2" w:themeFill="background1" w:themeFillShade="F2"/>
            <w:hideMark/>
          </w:tcPr>
          <w:p w14:paraId="14C92738" w14:textId="77777777" w:rsidR="00DD2645" w:rsidRDefault="00DD2645">
            <w:pPr>
              <w:jc w:val="center"/>
              <w:rPr>
                <w:lang w:eastAsia="en-CA"/>
              </w:rPr>
            </w:pPr>
            <w:r>
              <w:t>AD</w:t>
            </w:r>
          </w:p>
        </w:tc>
        <w:tc>
          <w:tcPr>
            <w:tcW w:w="667" w:type="dxa"/>
            <w:shd w:val="clear" w:color="auto" w:fill="F2F2F2" w:themeFill="background1" w:themeFillShade="F2"/>
            <w:hideMark/>
          </w:tcPr>
          <w:p w14:paraId="03F24958" w14:textId="77777777" w:rsidR="00DD2645" w:rsidRDefault="00DD2645">
            <w:pPr>
              <w:jc w:val="center"/>
              <w:rPr>
                <w:lang w:eastAsia="en-CA"/>
              </w:rPr>
            </w:pPr>
            <w:sdt>
              <w:sdtPr>
                <w:rPr>
                  <w:lang w:eastAsia="en-CA"/>
                </w:rPr>
                <w:id w:val="-207426272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00F458B7" w14:textId="77777777" w:rsidR="00DD2645" w:rsidRDefault="00DD2645">
            <w:pPr>
              <w:jc w:val="center"/>
              <w:rPr>
                <w:lang w:eastAsia="en-CA"/>
              </w:rPr>
            </w:pPr>
            <w:r>
              <w:t>10030389</w:t>
            </w:r>
          </w:p>
        </w:tc>
        <w:tc>
          <w:tcPr>
            <w:tcW w:w="850" w:type="dxa"/>
            <w:shd w:val="clear" w:color="auto" w:fill="F2F2F2" w:themeFill="background1" w:themeFillShade="F2"/>
            <w:hideMark/>
          </w:tcPr>
          <w:p w14:paraId="38FC0A3F" w14:textId="77777777" w:rsidR="00DD2645" w:rsidRDefault="00DD2645">
            <w:pPr>
              <w:jc w:val="center"/>
              <w:rPr>
                <w:lang w:eastAsia="en-CA"/>
              </w:rPr>
            </w:pPr>
            <w:sdt>
              <w:sdtPr>
                <w:rPr>
                  <w:highlight w:val="lightGray"/>
                  <w:lang w:eastAsia="en-CA"/>
                </w:rPr>
                <w:id w:val="565615947"/>
                <w:placeholder>
                  <w:docPart w:val="C04ED2691C474F36BB3C4BF06EA42121"/>
                </w:placeholder>
              </w:sdtPr>
              <w:sdtContent>
                <w:r>
                  <w:rPr>
                    <w:lang w:eastAsia="en-CA"/>
                  </w:rPr>
                  <w:t xml:space="preserve">   </w:t>
                </w:r>
              </w:sdtContent>
            </w:sdt>
          </w:p>
        </w:tc>
        <w:tc>
          <w:tcPr>
            <w:tcW w:w="448" w:type="dxa"/>
            <w:shd w:val="clear" w:color="auto" w:fill="F2F2F2" w:themeFill="background1" w:themeFillShade="F2"/>
            <w:hideMark/>
          </w:tcPr>
          <w:p w14:paraId="3821DB58" w14:textId="77777777" w:rsidR="00DD2645" w:rsidRDefault="00DD2645">
            <w:pPr>
              <w:jc w:val="center"/>
              <w:rPr>
                <w:lang w:eastAsia="en-CA"/>
              </w:rPr>
            </w:pPr>
            <w:sdt>
              <w:sdtPr>
                <w:rPr>
                  <w:lang w:eastAsia="en-CA"/>
                </w:rPr>
                <w:id w:val="-1119135815"/>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05E896B7" w14:textId="77777777" w:rsidR="00DD2645" w:rsidRDefault="00DD2645">
            <w:pPr>
              <w:jc w:val="center"/>
              <w:rPr>
                <w:lang w:eastAsia="en-CA"/>
              </w:rPr>
            </w:pPr>
            <w:sdt>
              <w:sdtPr>
                <w:rPr>
                  <w:highlight w:val="lightGray"/>
                  <w:lang w:eastAsia="en-CA"/>
                </w:rPr>
                <w:id w:val="-1338224730"/>
                <w:placeholder>
                  <w:docPart w:val="25D85757DFA5411F96FFA2D9F5392DA0"/>
                </w:placeholder>
              </w:sdtPr>
              <w:sdtContent>
                <w:r>
                  <w:rPr>
                    <w:lang w:eastAsia="en-CA"/>
                  </w:rPr>
                  <w:t xml:space="preserve">   </w:t>
                </w:r>
              </w:sdtContent>
            </w:sdt>
          </w:p>
        </w:tc>
        <w:tc>
          <w:tcPr>
            <w:tcW w:w="448" w:type="dxa"/>
            <w:shd w:val="clear" w:color="auto" w:fill="F2F2F2" w:themeFill="background1" w:themeFillShade="F2"/>
            <w:hideMark/>
          </w:tcPr>
          <w:p w14:paraId="46EA927E" w14:textId="77777777" w:rsidR="00DD2645" w:rsidRDefault="00DD2645">
            <w:pPr>
              <w:jc w:val="center"/>
              <w:rPr>
                <w:lang w:eastAsia="en-CA"/>
              </w:rPr>
            </w:pPr>
            <w:sdt>
              <w:sdtPr>
                <w:rPr>
                  <w:lang w:eastAsia="en-CA"/>
                </w:rPr>
                <w:id w:val="-549849227"/>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002C577" w14:textId="77777777" w:rsidR="00DD2645" w:rsidRDefault="00DD2645">
            <w:pPr>
              <w:jc w:val="center"/>
              <w:rPr>
                <w:lang w:eastAsia="en-CA"/>
              </w:rPr>
            </w:pPr>
            <w:sdt>
              <w:sdtPr>
                <w:rPr>
                  <w:lang w:eastAsia="en-CA"/>
                </w:rPr>
                <w:id w:val="-1149058337"/>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755E29F6" w14:textId="77777777" w:rsidR="00DD2645" w:rsidRDefault="00DD2645">
            <w:pPr>
              <w:jc w:val="center"/>
              <w:rPr>
                <w:lang w:eastAsia="en-CA"/>
              </w:rPr>
            </w:pPr>
            <w:sdt>
              <w:sdtPr>
                <w:rPr>
                  <w:lang w:eastAsia="en-CA"/>
                </w:rPr>
                <w:id w:val="1359164878"/>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387CCA5D" w14:textId="77777777" w:rsidR="00DD2645" w:rsidRDefault="00DD2645">
            <w:pPr>
              <w:jc w:val="center"/>
              <w:rPr>
                <w:lang w:eastAsia="en-CA"/>
              </w:rPr>
            </w:pPr>
            <w:sdt>
              <w:sdtPr>
                <w:rPr>
                  <w:highlight w:val="lightGray"/>
                  <w:lang w:eastAsia="en-CA"/>
                </w:rPr>
                <w:id w:val="1937326649"/>
                <w:placeholder>
                  <w:docPart w:val="6D9522D7AFF24BBB8F8A296322DDD094"/>
                </w:placeholder>
              </w:sdtPr>
              <w:sdtContent>
                <w:r>
                  <w:rPr>
                    <w:lang w:eastAsia="en-CA"/>
                  </w:rPr>
                  <w:t xml:space="preserve">   </w:t>
                </w:r>
              </w:sdtContent>
            </w:sdt>
          </w:p>
        </w:tc>
        <w:tc>
          <w:tcPr>
            <w:tcW w:w="3288" w:type="dxa"/>
            <w:shd w:val="clear" w:color="auto" w:fill="F2F2F2" w:themeFill="background1" w:themeFillShade="F2"/>
            <w:hideMark/>
          </w:tcPr>
          <w:p w14:paraId="266C1F56" w14:textId="77777777" w:rsidR="00DD2645" w:rsidRDefault="00DD2645">
            <w:pPr>
              <w:rPr>
                <w:lang w:eastAsia="en-CA"/>
              </w:rPr>
            </w:pPr>
            <w:sdt>
              <w:sdtPr>
                <w:rPr>
                  <w:highlight w:val="lightGray"/>
                  <w:lang w:eastAsia="en-CA"/>
                </w:rPr>
                <w:id w:val="-1473447286"/>
                <w:placeholder>
                  <w:docPart w:val="D9D9F19C902D4E27B8E113EDA348C8F8"/>
                </w:placeholder>
              </w:sdtPr>
              <w:sdtContent>
                <w:r>
                  <w:rPr>
                    <w:lang w:eastAsia="en-CA"/>
                  </w:rPr>
                  <w:t xml:space="preserve">   </w:t>
                </w:r>
              </w:sdtContent>
            </w:sdt>
          </w:p>
        </w:tc>
      </w:tr>
      <w:tr w:rsidR="00DD2645" w14:paraId="562024C3" w14:textId="77777777" w:rsidTr="00DD2645">
        <w:tc>
          <w:tcPr>
            <w:tcW w:w="3060" w:type="dxa"/>
            <w:shd w:val="clear" w:color="auto" w:fill="F2F2F2" w:themeFill="background1" w:themeFillShade="F2"/>
            <w:hideMark/>
          </w:tcPr>
          <w:p w14:paraId="643C176E" w14:textId="77777777" w:rsidR="00DD2645" w:rsidRDefault="00DD2645">
            <w:pPr>
              <w:rPr>
                <w:lang w:eastAsia="en-CA"/>
              </w:rPr>
            </w:pPr>
            <w:r>
              <w:t>FRESHCO ENTRANCE GATE RELAY</w:t>
            </w:r>
          </w:p>
        </w:tc>
        <w:tc>
          <w:tcPr>
            <w:tcW w:w="907" w:type="dxa"/>
            <w:shd w:val="clear" w:color="auto" w:fill="F2F2F2" w:themeFill="background1" w:themeFillShade="F2"/>
            <w:hideMark/>
          </w:tcPr>
          <w:p w14:paraId="705BB478" w14:textId="77777777" w:rsidR="00DD2645" w:rsidRDefault="00DD2645">
            <w:pPr>
              <w:rPr>
                <w:lang w:eastAsia="en-CA"/>
              </w:rPr>
            </w:pPr>
            <w:sdt>
              <w:sdtPr>
                <w:rPr>
                  <w:highlight w:val="lightGray"/>
                  <w:lang w:eastAsia="en-CA"/>
                </w:rPr>
                <w:id w:val="-425268451"/>
                <w:placeholder>
                  <w:docPart w:val="B22953920B914BDFB0EC2DC7BCEB770B"/>
                </w:placeholder>
              </w:sdtPr>
              <w:sdtContent>
                <w:r>
                  <w:rPr>
                    <w:lang w:eastAsia="en-CA"/>
                  </w:rPr>
                  <w:t xml:space="preserve">   </w:t>
                </w:r>
              </w:sdtContent>
            </w:sdt>
          </w:p>
        </w:tc>
        <w:tc>
          <w:tcPr>
            <w:tcW w:w="686" w:type="dxa"/>
            <w:shd w:val="clear" w:color="auto" w:fill="F2F2F2" w:themeFill="background1" w:themeFillShade="F2"/>
            <w:hideMark/>
          </w:tcPr>
          <w:p w14:paraId="092753D0" w14:textId="77777777" w:rsidR="00DD2645" w:rsidRDefault="00DD2645">
            <w:pPr>
              <w:jc w:val="center"/>
              <w:rPr>
                <w:lang w:eastAsia="en-CA"/>
              </w:rPr>
            </w:pPr>
            <w:r>
              <w:t>AD</w:t>
            </w:r>
          </w:p>
        </w:tc>
        <w:tc>
          <w:tcPr>
            <w:tcW w:w="667" w:type="dxa"/>
            <w:shd w:val="clear" w:color="auto" w:fill="F2F2F2" w:themeFill="background1" w:themeFillShade="F2"/>
            <w:hideMark/>
          </w:tcPr>
          <w:p w14:paraId="44C6FB8C" w14:textId="77777777" w:rsidR="00DD2645" w:rsidRDefault="00DD2645">
            <w:pPr>
              <w:jc w:val="center"/>
              <w:rPr>
                <w:lang w:eastAsia="en-CA"/>
              </w:rPr>
            </w:pPr>
            <w:sdt>
              <w:sdtPr>
                <w:rPr>
                  <w:lang w:eastAsia="en-CA"/>
                </w:rPr>
                <w:id w:val="624439604"/>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0AD116A" w14:textId="77777777" w:rsidR="00DD2645" w:rsidRDefault="00DD2645">
            <w:pPr>
              <w:jc w:val="center"/>
              <w:rPr>
                <w:lang w:eastAsia="en-CA"/>
              </w:rPr>
            </w:pPr>
            <w:r>
              <w:t>10030390</w:t>
            </w:r>
          </w:p>
        </w:tc>
        <w:tc>
          <w:tcPr>
            <w:tcW w:w="850" w:type="dxa"/>
            <w:shd w:val="clear" w:color="auto" w:fill="F2F2F2" w:themeFill="background1" w:themeFillShade="F2"/>
            <w:hideMark/>
          </w:tcPr>
          <w:p w14:paraId="2A81C409" w14:textId="77777777" w:rsidR="00DD2645" w:rsidRDefault="00DD2645">
            <w:pPr>
              <w:jc w:val="center"/>
              <w:rPr>
                <w:lang w:eastAsia="en-CA"/>
              </w:rPr>
            </w:pPr>
            <w:sdt>
              <w:sdtPr>
                <w:rPr>
                  <w:highlight w:val="lightGray"/>
                  <w:lang w:eastAsia="en-CA"/>
                </w:rPr>
                <w:id w:val="-1440448053"/>
                <w:placeholder>
                  <w:docPart w:val="3B8A8FD6D6944665A7C71BCE3B57E52E"/>
                </w:placeholder>
              </w:sdtPr>
              <w:sdtContent>
                <w:r>
                  <w:rPr>
                    <w:lang w:eastAsia="en-CA"/>
                  </w:rPr>
                  <w:t xml:space="preserve">   </w:t>
                </w:r>
              </w:sdtContent>
            </w:sdt>
          </w:p>
        </w:tc>
        <w:tc>
          <w:tcPr>
            <w:tcW w:w="448" w:type="dxa"/>
            <w:shd w:val="clear" w:color="auto" w:fill="F2F2F2" w:themeFill="background1" w:themeFillShade="F2"/>
            <w:hideMark/>
          </w:tcPr>
          <w:p w14:paraId="4F4A4D68" w14:textId="77777777" w:rsidR="00DD2645" w:rsidRDefault="00DD2645">
            <w:pPr>
              <w:jc w:val="center"/>
              <w:rPr>
                <w:lang w:eastAsia="en-CA"/>
              </w:rPr>
            </w:pPr>
            <w:sdt>
              <w:sdtPr>
                <w:rPr>
                  <w:lang w:eastAsia="en-CA"/>
                </w:rPr>
                <w:id w:val="-298373293"/>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70887B33" w14:textId="77777777" w:rsidR="00DD2645" w:rsidRDefault="00DD2645">
            <w:pPr>
              <w:jc w:val="center"/>
              <w:rPr>
                <w:lang w:eastAsia="en-CA"/>
              </w:rPr>
            </w:pPr>
            <w:sdt>
              <w:sdtPr>
                <w:rPr>
                  <w:highlight w:val="lightGray"/>
                  <w:lang w:eastAsia="en-CA"/>
                </w:rPr>
                <w:id w:val="-462892689"/>
                <w:placeholder>
                  <w:docPart w:val="CD630F4288D14057AFE0153F649EADE1"/>
                </w:placeholder>
              </w:sdtPr>
              <w:sdtContent>
                <w:r>
                  <w:rPr>
                    <w:lang w:eastAsia="en-CA"/>
                  </w:rPr>
                  <w:t xml:space="preserve">   </w:t>
                </w:r>
              </w:sdtContent>
            </w:sdt>
          </w:p>
        </w:tc>
        <w:tc>
          <w:tcPr>
            <w:tcW w:w="448" w:type="dxa"/>
            <w:shd w:val="clear" w:color="auto" w:fill="F2F2F2" w:themeFill="background1" w:themeFillShade="F2"/>
            <w:hideMark/>
          </w:tcPr>
          <w:p w14:paraId="3EEB4D5C" w14:textId="77777777" w:rsidR="00DD2645" w:rsidRDefault="00DD2645">
            <w:pPr>
              <w:jc w:val="center"/>
              <w:rPr>
                <w:lang w:eastAsia="en-CA"/>
              </w:rPr>
            </w:pPr>
            <w:sdt>
              <w:sdtPr>
                <w:rPr>
                  <w:lang w:eastAsia="en-CA"/>
                </w:rPr>
                <w:id w:val="-386793352"/>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6403A9BF" w14:textId="77777777" w:rsidR="00DD2645" w:rsidRDefault="00DD2645">
            <w:pPr>
              <w:jc w:val="center"/>
              <w:rPr>
                <w:lang w:eastAsia="en-CA"/>
              </w:rPr>
            </w:pPr>
            <w:sdt>
              <w:sdtPr>
                <w:rPr>
                  <w:lang w:eastAsia="en-CA"/>
                </w:rPr>
                <w:id w:val="1439020350"/>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7B93F0BB" w14:textId="77777777" w:rsidR="00DD2645" w:rsidRDefault="00DD2645">
            <w:pPr>
              <w:jc w:val="center"/>
              <w:rPr>
                <w:lang w:eastAsia="en-CA"/>
              </w:rPr>
            </w:pPr>
            <w:sdt>
              <w:sdtPr>
                <w:rPr>
                  <w:lang w:eastAsia="en-CA"/>
                </w:rPr>
                <w:id w:val="2100668951"/>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58728CC" w14:textId="77777777" w:rsidR="00DD2645" w:rsidRDefault="00DD2645">
            <w:pPr>
              <w:jc w:val="center"/>
              <w:rPr>
                <w:lang w:eastAsia="en-CA"/>
              </w:rPr>
            </w:pPr>
            <w:sdt>
              <w:sdtPr>
                <w:rPr>
                  <w:highlight w:val="lightGray"/>
                  <w:lang w:eastAsia="en-CA"/>
                </w:rPr>
                <w:id w:val="-1890256997"/>
                <w:placeholder>
                  <w:docPart w:val="A1A368C516B843A4952F3034FCE7DEF7"/>
                </w:placeholder>
              </w:sdtPr>
              <w:sdtContent>
                <w:r>
                  <w:rPr>
                    <w:lang w:eastAsia="en-CA"/>
                  </w:rPr>
                  <w:t xml:space="preserve">   </w:t>
                </w:r>
              </w:sdtContent>
            </w:sdt>
          </w:p>
        </w:tc>
        <w:tc>
          <w:tcPr>
            <w:tcW w:w="3288" w:type="dxa"/>
            <w:shd w:val="clear" w:color="auto" w:fill="F2F2F2" w:themeFill="background1" w:themeFillShade="F2"/>
            <w:hideMark/>
          </w:tcPr>
          <w:p w14:paraId="5D35057B" w14:textId="77777777" w:rsidR="00DD2645" w:rsidRDefault="00DD2645">
            <w:pPr>
              <w:rPr>
                <w:lang w:eastAsia="en-CA"/>
              </w:rPr>
            </w:pPr>
            <w:sdt>
              <w:sdtPr>
                <w:rPr>
                  <w:highlight w:val="lightGray"/>
                  <w:lang w:eastAsia="en-CA"/>
                </w:rPr>
                <w:id w:val="1806352480"/>
                <w:placeholder>
                  <w:docPart w:val="85AA1D6046AD4693AE6DDC179D143C67"/>
                </w:placeholder>
              </w:sdtPr>
              <w:sdtContent>
                <w:r>
                  <w:rPr>
                    <w:lang w:eastAsia="en-CA"/>
                  </w:rPr>
                  <w:t xml:space="preserve">   </w:t>
                </w:r>
              </w:sdtContent>
            </w:sdt>
          </w:p>
        </w:tc>
      </w:tr>
      <w:tr w:rsidR="00DD2645" w14:paraId="2016EBF2" w14:textId="77777777" w:rsidTr="00DD2645">
        <w:tc>
          <w:tcPr>
            <w:tcW w:w="3060" w:type="dxa"/>
            <w:shd w:val="clear" w:color="auto" w:fill="F2F2F2" w:themeFill="background1" w:themeFillShade="F2"/>
            <w:hideMark/>
          </w:tcPr>
          <w:p w14:paraId="2A2F27F4" w14:textId="77777777" w:rsidR="00DD2645" w:rsidRDefault="00DD2645">
            <w:pPr>
              <w:rPr>
                <w:lang w:eastAsia="en-CA"/>
              </w:rPr>
            </w:pPr>
            <w:r>
              <w:t>FRESHCO LOADING DOCK RELAY</w:t>
            </w:r>
          </w:p>
        </w:tc>
        <w:tc>
          <w:tcPr>
            <w:tcW w:w="907" w:type="dxa"/>
            <w:shd w:val="clear" w:color="auto" w:fill="F2F2F2" w:themeFill="background1" w:themeFillShade="F2"/>
            <w:hideMark/>
          </w:tcPr>
          <w:p w14:paraId="6E1C90AF" w14:textId="77777777" w:rsidR="00DD2645" w:rsidRDefault="00DD2645">
            <w:pPr>
              <w:rPr>
                <w:lang w:eastAsia="en-CA"/>
              </w:rPr>
            </w:pPr>
            <w:sdt>
              <w:sdtPr>
                <w:rPr>
                  <w:highlight w:val="lightGray"/>
                  <w:lang w:eastAsia="en-CA"/>
                </w:rPr>
                <w:id w:val="1395625563"/>
                <w:placeholder>
                  <w:docPart w:val="88FAD2F5EB4047229261C19D4348B77F"/>
                </w:placeholder>
              </w:sdtPr>
              <w:sdtContent>
                <w:r>
                  <w:rPr>
                    <w:lang w:eastAsia="en-CA"/>
                  </w:rPr>
                  <w:t xml:space="preserve">   </w:t>
                </w:r>
              </w:sdtContent>
            </w:sdt>
          </w:p>
        </w:tc>
        <w:tc>
          <w:tcPr>
            <w:tcW w:w="686" w:type="dxa"/>
            <w:shd w:val="clear" w:color="auto" w:fill="F2F2F2" w:themeFill="background1" w:themeFillShade="F2"/>
            <w:hideMark/>
          </w:tcPr>
          <w:p w14:paraId="58E769A2" w14:textId="77777777" w:rsidR="00DD2645" w:rsidRDefault="00DD2645">
            <w:pPr>
              <w:jc w:val="center"/>
              <w:rPr>
                <w:lang w:eastAsia="en-CA"/>
              </w:rPr>
            </w:pPr>
            <w:r>
              <w:t>AD</w:t>
            </w:r>
          </w:p>
        </w:tc>
        <w:tc>
          <w:tcPr>
            <w:tcW w:w="667" w:type="dxa"/>
            <w:shd w:val="clear" w:color="auto" w:fill="F2F2F2" w:themeFill="background1" w:themeFillShade="F2"/>
            <w:hideMark/>
          </w:tcPr>
          <w:p w14:paraId="40CC4099" w14:textId="77777777" w:rsidR="00DD2645" w:rsidRDefault="00DD2645">
            <w:pPr>
              <w:jc w:val="center"/>
              <w:rPr>
                <w:lang w:eastAsia="en-CA"/>
              </w:rPr>
            </w:pPr>
            <w:sdt>
              <w:sdtPr>
                <w:rPr>
                  <w:lang w:eastAsia="en-CA"/>
                </w:rPr>
                <w:id w:val="-1835216687"/>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6D6F1C4" w14:textId="77777777" w:rsidR="00DD2645" w:rsidRDefault="00DD2645">
            <w:pPr>
              <w:jc w:val="center"/>
              <w:rPr>
                <w:lang w:eastAsia="en-CA"/>
              </w:rPr>
            </w:pPr>
            <w:r>
              <w:t>10030391</w:t>
            </w:r>
          </w:p>
        </w:tc>
        <w:tc>
          <w:tcPr>
            <w:tcW w:w="850" w:type="dxa"/>
            <w:shd w:val="clear" w:color="auto" w:fill="F2F2F2" w:themeFill="background1" w:themeFillShade="F2"/>
            <w:hideMark/>
          </w:tcPr>
          <w:p w14:paraId="2F05D148" w14:textId="77777777" w:rsidR="00DD2645" w:rsidRDefault="00DD2645">
            <w:pPr>
              <w:jc w:val="center"/>
              <w:rPr>
                <w:lang w:eastAsia="en-CA"/>
              </w:rPr>
            </w:pPr>
            <w:sdt>
              <w:sdtPr>
                <w:rPr>
                  <w:highlight w:val="lightGray"/>
                  <w:lang w:eastAsia="en-CA"/>
                </w:rPr>
                <w:id w:val="2142293968"/>
                <w:placeholder>
                  <w:docPart w:val="B3CF9622AB534AF9BC5EB17C27529F26"/>
                </w:placeholder>
              </w:sdtPr>
              <w:sdtContent>
                <w:r>
                  <w:rPr>
                    <w:lang w:eastAsia="en-CA"/>
                  </w:rPr>
                  <w:t xml:space="preserve">   </w:t>
                </w:r>
              </w:sdtContent>
            </w:sdt>
          </w:p>
        </w:tc>
        <w:tc>
          <w:tcPr>
            <w:tcW w:w="448" w:type="dxa"/>
            <w:shd w:val="clear" w:color="auto" w:fill="F2F2F2" w:themeFill="background1" w:themeFillShade="F2"/>
            <w:hideMark/>
          </w:tcPr>
          <w:p w14:paraId="0D3A9259" w14:textId="77777777" w:rsidR="00DD2645" w:rsidRDefault="00DD2645">
            <w:pPr>
              <w:jc w:val="center"/>
              <w:rPr>
                <w:lang w:eastAsia="en-CA"/>
              </w:rPr>
            </w:pPr>
            <w:sdt>
              <w:sdtPr>
                <w:rPr>
                  <w:lang w:eastAsia="en-CA"/>
                </w:rPr>
                <w:id w:val="1308364962"/>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1B0D15FC" w14:textId="77777777" w:rsidR="00DD2645" w:rsidRDefault="00DD2645">
            <w:pPr>
              <w:jc w:val="center"/>
              <w:rPr>
                <w:lang w:eastAsia="en-CA"/>
              </w:rPr>
            </w:pPr>
            <w:sdt>
              <w:sdtPr>
                <w:rPr>
                  <w:highlight w:val="lightGray"/>
                  <w:lang w:eastAsia="en-CA"/>
                </w:rPr>
                <w:id w:val="1904567510"/>
                <w:placeholder>
                  <w:docPart w:val="AB349A04652342A480D4B9E7D0E44110"/>
                </w:placeholder>
              </w:sdtPr>
              <w:sdtContent>
                <w:r>
                  <w:rPr>
                    <w:lang w:eastAsia="en-CA"/>
                  </w:rPr>
                  <w:t xml:space="preserve">   </w:t>
                </w:r>
              </w:sdtContent>
            </w:sdt>
          </w:p>
        </w:tc>
        <w:tc>
          <w:tcPr>
            <w:tcW w:w="448" w:type="dxa"/>
            <w:shd w:val="clear" w:color="auto" w:fill="F2F2F2" w:themeFill="background1" w:themeFillShade="F2"/>
            <w:hideMark/>
          </w:tcPr>
          <w:p w14:paraId="60111A1E" w14:textId="77777777" w:rsidR="00DD2645" w:rsidRDefault="00DD2645">
            <w:pPr>
              <w:jc w:val="center"/>
              <w:rPr>
                <w:lang w:eastAsia="en-CA"/>
              </w:rPr>
            </w:pPr>
            <w:sdt>
              <w:sdtPr>
                <w:rPr>
                  <w:lang w:eastAsia="en-CA"/>
                </w:rPr>
                <w:id w:val="-1281186388"/>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B23EC3C" w14:textId="77777777" w:rsidR="00DD2645" w:rsidRDefault="00DD2645">
            <w:pPr>
              <w:jc w:val="center"/>
              <w:rPr>
                <w:lang w:eastAsia="en-CA"/>
              </w:rPr>
            </w:pPr>
            <w:sdt>
              <w:sdtPr>
                <w:rPr>
                  <w:lang w:eastAsia="en-CA"/>
                </w:rPr>
                <w:id w:val="107560856"/>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7C2A6C85" w14:textId="77777777" w:rsidR="00DD2645" w:rsidRDefault="00DD2645">
            <w:pPr>
              <w:jc w:val="center"/>
              <w:rPr>
                <w:lang w:eastAsia="en-CA"/>
              </w:rPr>
            </w:pPr>
            <w:sdt>
              <w:sdtPr>
                <w:rPr>
                  <w:lang w:eastAsia="en-CA"/>
                </w:rPr>
                <w:id w:val="25296834"/>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02922966" w14:textId="77777777" w:rsidR="00DD2645" w:rsidRDefault="00DD2645">
            <w:pPr>
              <w:jc w:val="center"/>
              <w:rPr>
                <w:lang w:eastAsia="en-CA"/>
              </w:rPr>
            </w:pPr>
            <w:sdt>
              <w:sdtPr>
                <w:rPr>
                  <w:highlight w:val="lightGray"/>
                  <w:lang w:eastAsia="en-CA"/>
                </w:rPr>
                <w:id w:val="464863872"/>
                <w:placeholder>
                  <w:docPart w:val="0AD51521DB4C4F48BF89054585354324"/>
                </w:placeholder>
              </w:sdtPr>
              <w:sdtContent>
                <w:r>
                  <w:rPr>
                    <w:lang w:eastAsia="en-CA"/>
                  </w:rPr>
                  <w:t xml:space="preserve">   </w:t>
                </w:r>
              </w:sdtContent>
            </w:sdt>
          </w:p>
        </w:tc>
        <w:tc>
          <w:tcPr>
            <w:tcW w:w="3288" w:type="dxa"/>
            <w:shd w:val="clear" w:color="auto" w:fill="F2F2F2" w:themeFill="background1" w:themeFillShade="F2"/>
            <w:hideMark/>
          </w:tcPr>
          <w:p w14:paraId="3C4AE3EE" w14:textId="77777777" w:rsidR="00DD2645" w:rsidRDefault="00DD2645">
            <w:pPr>
              <w:rPr>
                <w:lang w:eastAsia="en-CA"/>
              </w:rPr>
            </w:pPr>
            <w:sdt>
              <w:sdtPr>
                <w:rPr>
                  <w:highlight w:val="lightGray"/>
                  <w:lang w:eastAsia="en-CA"/>
                </w:rPr>
                <w:id w:val="-79064113"/>
                <w:placeholder>
                  <w:docPart w:val="895145A1511E48CAAF36263CF77FA1D8"/>
                </w:placeholder>
              </w:sdtPr>
              <w:sdtContent>
                <w:r>
                  <w:rPr>
                    <w:lang w:eastAsia="en-CA"/>
                  </w:rPr>
                  <w:t xml:space="preserve">   </w:t>
                </w:r>
              </w:sdtContent>
            </w:sdt>
          </w:p>
        </w:tc>
      </w:tr>
      <w:tr w:rsidR="00DD2645" w14:paraId="3EFDB248" w14:textId="77777777" w:rsidTr="00DD2645">
        <w:tc>
          <w:tcPr>
            <w:tcW w:w="3060" w:type="dxa"/>
            <w:shd w:val="clear" w:color="auto" w:fill="F2F2F2" w:themeFill="background1" w:themeFillShade="F2"/>
            <w:hideMark/>
          </w:tcPr>
          <w:p w14:paraId="2A665C29" w14:textId="77777777" w:rsidR="00DD2645" w:rsidRDefault="00DD2645">
            <w:pPr>
              <w:rPr>
                <w:lang w:eastAsia="en-CA"/>
              </w:rPr>
            </w:pPr>
            <w:r>
              <w:t>FRESHCO BOTTOM OF STAIRS EXIT RELAY</w:t>
            </w:r>
          </w:p>
        </w:tc>
        <w:tc>
          <w:tcPr>
            <w:tcW w:w="907" w:type="dxa"/>
            <w:shd w:val="clear" w:color="auto" w:fill="F2F2F2" w:themeFill="background1" w:themeFillShade="F2"/>
            <w:hideMark/>
          </w:tcPr>
          <w:p w14:paraId="33EA620B" w14:textId="77777777" w:rsidR="00DD2645" w:rsidRDefault="00DD2645">
            <w:pPr>
              <w:rPr>
                <w:lang w:eastAsia="en-CA"/>
              </w:rPr>
            </w:pPr>
            <w:sdt>
              <w:sdtPr>
                <w:rPr>
                  <w:highlight w:val="lightGray"/>
                  <w:lang w:eastAsia="en-CA"/>
                </w:rPr>
                <w:id w:val="-2067867130"/>
                <w:placeholder>
                  <w:docPart w:val="DEBC72384B0E46E687CB41478A5DC91C"/>
                </w:placeholder>
              </w:sdtPr>
              <w:sdtContent>
                <w:r>
                  <w:rPr>
                    <w:lang w:eastAsia="en-CA"/>
                  </w:rPr>
                  <w:t xml:space="preserve">   </w:t>
                </w:r>
              </w:sdtContent>
            </w:sdt>
          </w:p>
        </w:tc>
        <w:tc>
          <w:tcPr>
            <w:tcW w:w="686" w:type="dxa"/>
            <w:shd w:val="clear" w:color="auto" w:fill="F2F2F2" w:themeFill="background1" w:themeFillShade="F2"/>
            <w:hideMark/>
          </w:tcPr>
          <w:p w14:paraId="41C00EF9" w14:textId="77777777" w:rsidR="00DD2645" w:rsidRDefault="00DD2645">
            <w:pPr>
              <w:jc w:val="center"/>
              <w:rPr>
                <w:lang w:eastAsia="en-CA"/>
              </w:rPr>
            </w:pPr>
            <w:r>
              <w:t>AD</w:t>
            </w:r>
          </w:p>
        </w:tc>
        <w:tc>
          <w:tcPr>
            <w:tcW w:w="667" w:type="dxa"/>
            <w:shd w:val="clear" w:color="auto" w:fill="F2F2F2" w:themeFill="background1" w:themeFillShade="F2"/>
            <w:hideMark/>
          </w:tcPr>
          <w:p w14:paraId="000B2B2C" w14:textId="77777777" w:rsidR="00DD2645" w:rsidRDefault="00DD2645">
            <w:pPr>
              <w:jc w:val="center"/>
              <w:rPr>
                <w:lang w:eastAsia="en-CA"/>
              </w:rPr>
            </w:pPr>
            <w:sdt>
              <w:sdtPr>
                <w:rPr>
                  <w:lang w:eastAsia="en-CA"/>
                </w:rPr>
                <w:id w:val="1884515220"/>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4783D9C0" w14:textId="77777777" w:rsidR="00DD2645" w:rsidRDefault="00DD2645">
            <w:pPr>
              <w:jc w:val="center"/>
              <w:rPr>
                <w:lang w:eastAsia="en-CA"/>
              </w:rPr>
            </w:pPr>
            <w:r>
              <w:t>10030392</w:t>
            </w:r>
          </w:p>
        </w:tc>
        <w:tc>
          <w:tcPr>
            <w:tcW w:w="850" w:type="dxa"/>
            <w:shd w:val="clear" w:color="auto" w:fill="F2F2F2" w:themeFill="background1" w:themeFillShade="F2"/>
            <w:hideMark/>
          </w:tcPr>
          <w:p w14:paraId="28457F62" w14:textId="77777777" w:rsidR="00DD2645" w:rsidRDefault="00DD2645">
            <w:pPr>
              <w:jc w:val="center"/>
              <w:rPr>
                <w:lang w:eastAsia="en-CA"/>
              </w:rPr>
            </w:pPr>
            <w:sdt>
              <w:sdtPr>
                <w:rPr>
                  <w:highlight w:val="lightGray"/>
                  <w:lang w:eastAsia="en-CA"/>
                </w:rPr>
                <w:id w:val="1371794588"/>
                <w:placeholder>
                  <w:docPart w:val="947F776B567042A8AB859FE5C4A5F242"/>
                </w:placeholder>
              </w:sdtPr>
              <w:sdtContent>
                <w:r>
                  <w:rPr>
                    <w:lang w:eastAsia="en-CA"/>
                  </w:rPr>
                  <w:t xml:space="preserve">   </w:t>
                </w:r>
              </w:sdtContent>
            </w:sdt>
          </w:p>
        </w:tc>
        <w:tc>
          <w:tcPr>
            <w:tcW w:w="448" w:type="dxa"/>
            <w:shd w:val="clear" w:color="auto" w:fill="F2F2F2" w:themeFill="background1" w:themeFillShade="F2"/>
            <w:hideMark/>
          </w:tcPr>
          <w:p w14:paraId="0D34918B" w14:textId="77777777" w:rsidR="00DD2645" w:rsidRDefault="00DD2645">
            <w:pPr>
              <w:jc w:val="center"/>
              <w:rPr>
                <w:lang w:eastAsia="en-CA"/>
              </w:rPr>
            </w:pPr>
            <w:sdt>
              <w:sdtPr>
                <w:rPr>
                  <w:lang w:eastAsia="en-CA"/>
                </w:rPr>
                <w:id w:val="1423224191"/>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34C04B27" w14:textId="77777777" w:rsidR="00DD2645" w:rsidRDefault="00DD2645">
            <w:pPr>
              <w:jc w:val="center"/>
              <w:rPr>
                <w:lang w:eastAsia="en-CA"/>
              </w:rPr>
            </w:pPr>
            <w:sdt>
              <w:sdtPr>
                <w:rPr>
                  <w:highlight w:val="lightGray"/>
                  <w:lang w:eastAsia="en-CA"/>
                </w:rPr>
                <w:id w:val="1202438163"/>
                <w:placeholder>
                  <w:docPart w:val="976065133F264DE9BD37CB6340A11C12"/>
                </w:placeholder>
              </w:sdtPr>
              <w:sdtContent>
                <w:r>
                  <w:rPr>
                    <w:lang w:eastAsia="en-CA"/>
                  </w:rPr>
                  <w:t xml:space="preserve">   </w:t>
                </w:r>
              </w:sdtContent>
            </w:sdt>
          </w:p>
        </w:tc>
        <w:tc>
          <w:tcPr>
            <w:tcW w:w="448" w:type="dxa"/>
            <w:shd w:val="clear" w:color="auto" w:fill="F2F2F2" w:themeFill="background1" w:themeFillShade="F2"/>
            <w:hideMark/>
          </w:tcPr>
          <w:p w14:paraId="500FDFD9" w14:textId="77777777" w:rsidR="00DD2645" w:rsidRDefault="00DD2645">
            <w:pPr>
              <w:jc w:val="center"/>
              <w:rPr>
                <w:lang w:eastAsia="en-CA"/>
              </w:rPr>
            </w:pPr>
            <w:sdt>
              <w:sdtPr>
                <w:rPr>
                  <w:lang w:eastAsia="en-CA"/>
                </w:rPr>
                <w:id w:val="270590076"/>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C0B6904" w14:textId="77777777" w:rsidR="00DD2645" w:rsidRDefault="00DD2645">
            <w:pPr>
              <w:jc w:val="center"/>
              <w:rPr>
                <w:lang w:eastAsia="en-CA"/>
              </w:rPr>
            </w:pPr>
            <w:sdt>
              <w:sdtPr>
                <w:rPr>
                  <w:lang w:eastAsia="en-CA"/>
                </w:rPr>
                <w:id w:val="1846126624"/>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2CC8887C" w14:textId="77777777" w:rsidR="00DD2645" w:rsidRDefault="00DD2645">
            <w:pPr>
              <w:jc w:val="center"/>
              <w:rPr>
                <w:lang w:eastAsia="en-CA"/>
              </w:rPr>
            </w:pPr>
            <w:sdt>
              <w:sdtPr>
                <w:rPr>
                  <w:lang w:eastAsia="en-CA"/>
                </w:rPr>
                <w:id w:val="931782305"/>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2428C235" w14:textId="77777777" w:rsidR="00DD2645" w:rsidRDefault="00DD2645">
            <w:pPr>
              <w:jc w:val="center"/>
              <w:rPr>
                <w:lang w:eastAsia="en-CA"/>
              </w:rPr>
            </w:pPr>
            <w:sdt>
              <w:sdtPr>
                <w:rPr>
                  <w:highlight w:val="lightGray"/>
                  <w:lang w:eastAsia="en-CA"/>
                </w:rPr>
                <w:id w:val="605615396"/>
                <w:placeholder>
                  <w:docPart w:val="2B81FCC21817427EAEE1A31FB5DD1B73"/>
                </w:placeholder>
              </w:sdtPr>
              <w:sdtContent>
                <w:r>
                  <w:rPr>
                    <w:lang w:eastAsia="en-CA"/>
                  </w:rPr>
                  <w:t xml:space="preserve">   </w:t>
                </w:r>
              </w:sdtContent>
            </w:sdt>
          </w:p>
        </w:tc>
        <w:tc>
          <w:tcPr>
            <w:tcW w:w="3288" w:type="dxa"/>
            <w:shd w:val="clear" w:color="auto" w:fill="F2F2F2" w:themeFill="background1" w:themeFillShade="F2"/>
            <w:hideMark/>
          </w:tcPr>
          <w:p w14:paraId="4AAF37D5" w14:textId="77777777" w:rsidR="00DD2645" w:rsidRDefault="00DD2645">
            <w:pPr>
              <w:rPr>
                <w:lang w:eastAsia="en-CA"/>
              </w:rPr>
            </w:pPr>
            <w:sdt>
              <w:sdtPr>
                <w:rPr>
                  <w:highlight w:val="lightGray"/>
                  <w:lang w:eastAsia="en-CA"/>
                </w:rPr>
                <w:id w:val="-1923103405"/>
                <w:placeholder>
                  <w:docPart w:val="6AB99685D0F246FFB074B76797B34F0A"/>
                </w:placeholder>
              </w:sdtPr>
              <w:sdtContent>
                <w:r>
                  <w:rPr>
                    <w:lang w:eastAsia="en-CA"/>
                  </w:rPr>
                  <w:t xml:space="preserve">   </w:t>
                </w:r>
              </w:sdtContent>
            </w:sdt>
          </w:p>
        </w:tc>
      </w:tr>
      <w:tr w:rsidR="00DD2645" w14:paraId="7B8881EC" w14:textId="77777777" w:rsidTr="00DD2645">
        <w:tc>
          <w:tcPr>
            <w:tcW w:w="3060" w:type="dxa"/>
            <w:shd w:val="clear" w:color="auto" w:fill="F2F2F2" w:themeFill="background1" w:themeFillShade="F2"/>
            <w:hideMark/>
          </w:tcPr>
          <w:p w14:paraId="25AD4E12" w14:textId="77777777" w:rsidR="00DD2645" w:rsidRDefault="00DD2645">
            <w:pPr>
              <w:rPr>
                <w:lang w:eastAsia="en-CA"/>
              </w:rPr>
            </w:pPr>
            <w:r>
              <w:t>FRESHCO HOOD SUPRESSION ALARM</w:t>
            </w:r>
          </w:p>
        </w:tc>
        <w:tc>
          <w:tcPr>
            <w:tcW w:w="907" w:type="dxa"/>
            <w:shd w:val="clear" w:color="auto" w:fill="F2F2F2" w:themeFill="background1" w:themeFillShade="F2"/>
            <w:hideMark/>
          </w:tcPr>
          <w:p w14:paraId="0498E12F" w14:textId="77777777" w:rsidR="00DD2645" w:rsidRDefault="00DD2645">
            <w:pPr>
              <w:rPr>
                <w:lang w:eastAsia="en-CA"/>
              </w:rPr>
            </w:pPr>
            <w:sdt>
              <w:sdtPr>
                <w:rPr>
                  <w:highlight w:val="lightGray"/>
                  <w:lang w:eastAsia="en-CA"/>
                </w:rPr>
                <w:id w:val="-927725176"/>
                <w:placeholder>
                  <w:docPart w:val="FEFB3F9E8A0C4EB39690BF9FF39E7AB3"/>
                </w:placeholder>
              </w:sdtPr>
              <w:sdtContent>
                <w:r>
                  <w:rPr>
                    <w:lang w:eastAsia="en-CA"/>
                  </w:rPr>
                  <w:t xml:space="preserve">   </w:t>
                </w:r>
              </w:sdtContent>
            </w:sdt>
          </w:p>
        </w:tc>
        <w:tc>
          <w:tcPr>
            <w:tcW w:w="686" w:type="dxa"/>
            <w:shd w:val="clear" w:color="auto" w:fill="F2F2F2" w:themeFill="background1" w:themeFillShade="F2"/>
            <w:hideMark/>
          </w:tcPr>
          <w:p w14:paraId="780376FA" w14:textId="77777777" w:rsidR="00DD2645" w:rsidRDefault="00DD2645">
            <w:pPr>
              <w:jc w:val="center"/>
              <w:rPr>
                <w:lang w:eastAsia="en-CA"/>
              </w:rPr>
            </w:pPr>
            <w:r>
              <w:t>SFD</w:t>
            </w:r>
          </w:p>
        </w:tc>
        <w:tc>
          <w:tcPr>
            <w:tcW w:w="667" w:type="dxa"/>
            <w:shd w:val="clear" w:color="auto" w:fill="F2F2F2" w:themeFill="background1" w:themeFillShade="F2"/>
            <w:hideMark/>
          </w:tcPr>
          <w:p w14:paraId="37F849C9" w14:textId="77777777" w:rsidR="00DD2645" w:rsidRDefault="00DD2645">
            <w:pPr>
              <w:jc w:val="center"/>
              <w:rPr>
                <w:lang w:eastAsia="en-CA"/>
              </w:rPr>
            </w:pPr>
            <w:sdt>
              <w:sdtPr>
                <w:rPr>
                  <w:lang w:eastAsia="en-CA"/>
                </w:rPr>
                <w:id w:val="-382484711"/>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4B336C53" w14:textId="77777777" w:rsidR="00DD2645" w:rsidRDefault="00DD2645">
            <w:pPr>
              <w:jc w:val="center"/>
              <w:rPr>
                <w:lang w:eastAsia="en-CA"/>
              </w:rPr>
            </w:pPr>
            <w:r>
              <w:t>10030393</w:t>
            </w:r>
          </w:p>
        </w:tc>
        <w:tc>
          <w:tcPr>
            <w:tcW w:w="850" w:type="dxa"/>
            <w:shd w:val="clear" w:color="auto" w:fill="F2F2F2" w:themeFill="background1" w:themeFillShade="F2"/>
            <w:hideMark/>
          </w:tcPr>
          <w:p w14:paraId="0ECF90DC" w14:textId="77777777" w:rsidR="00DD2645" w:rsidRDefault="00DD2645">
            <w:pPr>
              <w:jc w:val="center"/>
              <w:rPr>
                <w:lang w:eastAsia="en-CA"/>
              </w:rPr>
            </w:pPr>
            <w:sdt>
              <w:sdtPr>
                <w:rPr>
                  <w:highlight w:val="lightGray"/>
                  <w:lang w:eastAsia="en-CA"/>
                </w:rPr>
                <w:id w:val="219019881"/>
                <w:placeholder>
                  <w:docPart w:val="1AEF431BB2F9416FBE2B5C2D51DC894E"/>
                </w:placeholder>
              </w:sdtPr>
              <w:sdtContent>
                <w:r>
                  <w:rPr>
                    <w:lang w:eastAsia="en-CA"/>
                  </w:rPr>
                  <w:t xml:space="preserve">   </w:t>
                </w:r>
              </w:sdtContent>
            </w:sdt>
          </w:p>
        </w:tc>
        <w:tc>
          <w:tcPr>
            <w:tcW w:w="448" w:type="dxa"/>
            <w:shd w:val="clear" w:color="auto" w:fill="F2F2F2" w:themeFill="background1" w:themeFillShade="F2"/>
            <w:hideMark/>
          </w:tcPr>
          <w:p w14:paraId="4BF50031" w14:textId="77777777" w:rsidR="00DD2645" w:rsidRDefault="00DD2645">
            <w:pPr>
              <w:jc w:val="center"/>
              <w:rPr>
                <w:lang w:eastAsia="en-CA"/>
              </w:rPr>
            </w:pPr>
            <w:sdt>
              <w:sdtPr>
                <w:rPr>
                  <w:lang w:eastAsia="en-CA"/>
                </w:rPr>
                <w:id w:val="2033837681"/>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11154174" w14:textId="77777777" w:rsidR="00DD2645" w:rsidRDefault="00DD2645">
            <w:pPr>
              <w:jc w:val="center"/>
              <w:rPr>
                <w:lang w:eastAsia="en-CA"/>
              </w:rPr>
            </w:pPr>
            <w:sdt>
              <w:sdtPr>
                <w:rPr>
                  <w:highlight w:val="lightGray"/>
                  <w:lang w:eastAsia="en-CA"/>
                </w:rPr>
                <w:id w:val="-601184649"/>
                <w:placeholder>
                  <w:docPart w:val="3A14A60E66BA4DEE989568BBDFB06647"/>
                </w:placeholder>
              </w:sdtPr>
              <w:sdtContent>
                <w:r>
                  <w:rPr>
                    <w:lang w:eastAsia="en-CA"/>
                  </w:rPr>
                  <w:t xml:space="preserve">   </w:t>
                </w:r>
              </w:sdtContent>
            </w:sdt>
          </w:p>
        </w:tc>
        <w:tc>
          <w:tcPr>
            <w:tcW w:w="448" w:type="dxa"/>
            <w:shd w:val="clear" w:color="auto" w:fill="F2F2F2" w:themeFill="background1" w:themeFillShade="F2"/>
            <w:hideMark/>
          </w:tcPr>
          <w:p w14:paraId="777CB6F6" w14:textId="77777777" w:rsidR="00DD2645" w:rsidRDefault="00DD2645">
            <w:pPr>
              <w:jc w:val="center"/>
              <w:rPr>
                <w:lang w:eastAsia="en-CA"/>
              </w:rPr>
            </w:pPr>
            <w:sdt>
              <w:sdtPr>
                <w:rPr>
                  <w:lang w:eastAsia="en-CA"/>
                </w:rPr>
                <w:id w:val="-1874530912"/>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683E193" w14:textId="77777777" w:rsidR="00DD2645" w:rsidRDefault="00DD2645">
            <w:pPr>
              <w:jc w:val="center"/>
              <w:rPr>
                <w:lang w:eastAsia="en-CA"/>
              </w:rPr>
            </w:pPr>
            <w:sdt>
              <w:sdtPr>
                <w:rPr>
                  <w:lang w:eastAsia="en-CA"/>
                </w:rPr>
                <w:id w:val="1928153559"/>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0C716E97" w14:textId="77777777" w:rsidR="00DD2645" w:rsidRDefault="00DD2645">
            <w:pPr>
              <w:jc w:val="center"/>
              <w:rPr>
                <w:lang w:eastAsia="en-CA"/>
              </w:rPr>
            </w:pPr>
            <w:sdt>
              <w:sdtPr>
                <w:rPr>
                  <w:lang w:eastAsia="en-CA"/>
                </w:rPr>
                <w:id w:val="450056304"/>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6AC5472" w14:textId="77777777" w:rsidR="00DD2645" w:rsidRDefault="00DD2645">
            <w:pPr>
              <w:jc w:val="center"/>
              <w:rPr>
                <w:lang w:eastAsia="en-CA"/>
              </w:rPr>
            </w:pPr>
            <w:sdt>
              <w:sdtPr>
                <w:rPr>
                  <w:highlight w:val="lightGray"/>
                  <w:lang w:eastAsia="en-CA"/>
                </w:rPr>
                <w:id w:val="567074125"/>
                <w:placeholder>
                  <w:docPart w:val="2C12447DECBA453D8D9C2837FFA40292"/>
                </w:placeholder>
              </w:sdtPr>
              <w:sdtContent>
                <w:r>
                  <w:rPr>
                    <w:lang w:eastAsia="en-CA"/>
                  </w:rPr>
                  <w:t xml:space="preserve">   </w:t>
                </w:r>
              </w:sdtContent>
            </w:sdt>
          </w:p>
        </w:tc>
        <w:tc>
          <w:tcPr>
            <w:tcW w:w="3288" w:type="dxa"/>
            <w:shd w:val="clear" w:color="auto" w:fill="F2F2F2" w:themeFill="background1" w:themeFillShade="F2"/>
            <w:hideMark/>
          </w:tcPr>
          <w:p w14:paraId="4C307F17" w14:textId="77777777" w:rsidR="00DD2645" w:rsidRDefault="00DD2645">
            <w:pPr>
              <w:rPr>
                <w:lang w:eastAsia="en-CA"/>
              </w:rPr>
            </w:pPr>
            <w:sdt>
              <w:sdtPr>
                <w:rPr>
                  <w:highlight w:val="lightGray"/>
                  <w:lang w:eastAsia="en-CA"/>
                </w:rPr>
                <w:id w:val="510573243"/>
                <w:placeholder>
                  <w:docPart w:val="5A72980E6E6A488CBBA1DEEE01B03E3C"/>
                </w:placeholder>
              </w:sdtPr>
              <w:sdtContent>
                <w:r>
                  <w:rPr>
                    <w:lang w:eastAsia="en-CA"/>
                  </w:rPr>
                  <w:t xml:space="preserve">   </w:t>
                </w:r>
              </w:sdtContent>
            </w:sdt>
          </w:p>
        </w:tc>
      </w:tr>
      <w:tr w:rsidR="00DD2645" w14:paraId="162FB3E8" w14:textId="77777777" w:rsidTr="00DD2645">
        <w:tc>
          <w:tcPr>
            <w:tcW w:w="3060" w:type="dxa"/>
            <w:shd w:val="clear" w:color="auto" w:fill="F2F2F2" w:themeFill="background1" w:themeFillShade="F2"/>
            <w:hideMark/>
          </w:tcPr>
          <w:p w14:paraId="3EED4281" w14:textId="77777777" w:rsidR="00DD2645" w:rsidRDefault="00DD2645">
            <w:pPr>
              <w:rPr>
                <w:lang w:eastAsia="en-CA"/>
              </w:rPr>
            </w:pPr>
            <w:r>
              <w:t>FRESHCO HOOD SUPRESSION TROUBLE</w:t>
            </w:r>
          </w:p>
        </w:tc>
        <w:tc>
          <w:tcPr>
            <w:tcW w:w="907" w:type="dxa"/>
            <w:shd w:val="clear" w:color="auto" w:fill="F2F2F2" w:themeFill="background1" w:themeFillShade="F2"/>
            <w:hideMark/>
          </w:tcPr>
          <w:p w14:paraId="2F1D2DCC" w14:textId="77777777" w:rsidR="00DD2645" w:rsidRDefault="00DD2645">
            <w:pPr>
              <w:rPr>
                <w:lang w:eastAsia="en-CA"/>
              </w:rPr>
            </w:pPr>
            <w:sdt>
              <w:sdtPr>
                <w:rPr>
                  <w:highlight w:val="lightGray"/>
                  <w:lang w:eastAsia="en-CA"/>
                </w:rPr>
                <w:id w:val="1245382100"/>
                <w:placeholder>
                  <w:docPart w:val="12304F80672F47CE998DDD309749451D"/>
                </w:placeholder>
              </w:sdtPr>
              <w:sdtContent>
                <w:r>
                  <w:rPr>
                    <w:lang w:eastAsia="en-CA"/>
                  </w:rPr>
                  <w:t xml:space="preserve">   </w:t>
                </w:r>
              </w:sdtContent>
            </w:sdt>
          </w:p>
        </w:tc>
        <w:tc>
          <w:tcPr>
            <w:tcW w:w="686" w:type="dxa"/>
            <w:shd w:val="clear" w:color="auto" w:fill="F2F2F2" w:themeFill="background1" w:themeFillShade="F2"/>
            <w:hideMark/>
          </w:tcPr>
          <w:p w14:paraId="0D72CA46" w14:textId="77777777" w:rsidR="00DD2645" w:rsidRDefault="00DD2645">
            <w:pPr>
              <w:jc w:val="center"/>
              <w:rPr>
                <w:lang w:eastAsia="en-CA"/>
              </w:rPr>
            </w:pPr>
            <w:r>
              <w:t>SFD</w:t>
            </w:r>
          </w:p>
        </w:tc>
        <w:tc>
          <w:tcPr>
            <w:tcW w:w="667" w:type="dxa"/>
            <w:shd w:val="clear" w:color="auto" w:fill="F2F2F2" w:themeFill="background1" w:themeFillShade="F2"/>
            <w:hideMark/>
          </w:tcPr>
          <w:p w14:paraId="07C686C5" w14:textId="77777777" w:rsidR="00DD2645" w:rsidRDefault="00DD2645">
            <w:pPr>
              <w:jc w:val="center"/>
              <w:rPr>
                <w:lang w:eastAsia="en-CA"/>
              </w:rPr>
            </w:pPr>
            <w:sdt>
              <w:sdtPr>
                <w:rPr>
                  <w:lang w:eastAsia="en-CA"/>
                </w:rPr>
                <w:id w:val="-631790402"/>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662CF4E7" w14:textId="77777777" w:rsidR="00DD2645" w:rsidRDefault="00DD2645">
            <w:pPr>
              <w:jc w:val="center"/>
              <w:rPr>
                <w:lang w:eastAsia="en-CA"/>
              </w:rPr>
            </w:pPr>
            <w:r>
              <w:t>10030394</w:t>
            </w:r>
          </w:p>
        </w:tc>
        <w:tc>
          <w:tcPr>
            <w:tcW w:w="850" w:type="dxa"/>
            <w:shd w:val="clear" w:color="auto" w:fill="F2F2F2" w:themeFill="background1" w:themeFillShade="F2"/>
            <w:hideMark/>
          </w:tcPr>
          <w:p w14:paraId="65BC2ABE" w14:textId="77777777" w:rsidR="00DD2645" w:rsidRDefault="00DD2645">
            <w:pPr>
              <w:jc w:val="center"/>
              <w:rPr>
                <w:lang w:eastAsia="en-CA"/>
              </w:rPr>
            </w:pPr>
            <w:sdt>
              <w:sdtPr>
                <w:rPr>
                  <w:highlight w:val="lightGray"/>
                  <w:lang w:eastAsia="en-CA"/>
                </w:rPr>
                <w:id w:val="-1665083424"/>
                <w:placeholder>
                  <w:docPart w:val="285D060EDE3842699A7A266F02352F34"/>
                </w:placeholder>
              </w:sdtPr>
              <w:sdtContent>
                <w:r>
                  <w:rPr>
                    <w:lang w:eastAsia="en-CA"/>
                  </w:rPr>
                  <w:t xml:space="preserve">   </w:t>
                </w:r>
              </w:sdtContent>
            </w:sdt>
          </w:p>
        </w:tc>
        <w:tc>
          <w:tcPr>
            <w:tcW w:w="448" w:type="dxa"/>
            <w:shd w:val="clear" w:color="auto" w:fill="F2F2F2" w:themeFill="background1" w:themeFillShade="F2"/>
            <w:hideMark/>
          </w:tcPr>
          <w:p w14:paraId="7EC09948" w14:textId="77777777" w:rsidR="00DD2645" w:rsidRDefault="00DD2645">
            <w:pPr>
              <w:jc w:val="center"/>
              <w:rPr>
                <w:lang w:eastAsia="en-CA"/>
              </w:rPr>
            </w:pPr>
            <w:sdt>
              <w:sdtPr>
                <w:rPr>
                  <w:lang w:eastAsia="en-CA"/>
                </w:rPr>
                <w:id w:val="1660733227"/>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3DC54C54" w14:textId="77777777" w:rsidR="00DD2645" w:rsidRDefault="00DD2645">
            <w:pPr>
              <w:jc w:val="center"/>
              <w:rPr>
                <w:lang w:eastAsia="en-CA"/>
              </w:rPr>
            </w:pPr>
            <w:sdt>
              <w:sdtPr>
                <w:rPr>
                  <w:highlight w:val="lightGray"/>
                  <w:lang w:eastAsia="en-CA"/>
                </w:rPr>
                <w:id w:val="864864146"/>
                <w:placeholder>
                  <w:docPart w:val="F5560B299E2744A59A6AEBAF4576589B"/>
                </w:placeholder>
              </w:sdtPr>
              <w:sdtContent>
                <w:r>
                  <w:rPr>
                    <w:lang w:eastAsia="en-CA"/>
                  </w:rPr>
                  <w:t xml:space="preserve">   </w:t>
                </w:r>
              </w:sdtContent>
            </w:sdt>
          </w:p>
        </w:tc>
        <w:tc>
          <w:tcPr>
            <w:tcW w:w="448" w:type="dxa"/>
            <w:shd w:val="clear" w:color="auto" w:fill="F2F2F2" w:themeFill="background1" w:themeFillShade="F2"/>
            <w:hideMark/>
          </w:tcPr>
          <w:p w14:paraId="550DFF04" w14:textId="77777777" w:rsidR="00DD2645" w:rsidRDefault="00DD2645">
            <w:pPr>
              <w:jc w:val="center"/>
              <w:rPr>
                <w:lang w:eastAsia="en-CA"/>
              </w:rPr>
            </w:pPr>
            <w:sdt>
              <w:sdtPr>
                <w:rPr>
                  <w:lang w:eastAsia="en-CA"/>
                </w:rPr>
                <w:id w:val="-1920479630"/>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14FD27C1" w14:textId="77777777" w:rsidR="00DD2645" w:rsidRDefault="00DD2645">
            <w:pPr>
              <w:jc w:val="center"/>
              <w:rPr>
                <w:lang w:eastAsia="en-CA"/>
              </w:rPr>
            </w:pPr>
            <w:sdt>
              <w:sdtPr>
                <w:rPr>
                  <w:lang w:eastAsia="en-CA"/>
                </w:rPr>
                <w:id w:val="1181708841"/>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4EEACEC9" w14:textId="77777777" w:rsidR="00DD2645" w:rsidRDefault="00DD2645">
            <w:pPr>
              <w:jc w:val="center"/>
              <w:rPr>
                <w:lang w:eastAsia="en-CA"/>
              </w:rPr>
            </w:pPr>
            <w:sdt>
              <w:sdtPr>
                <w:rPr>
                  <w:lang w:eastAsia="en-CA"/>
                </w:rPr>
                <w:id w:val="-104202708"/>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210BCD4A" w14:textId="77777777" w:rsidR="00DD2645" w:rsidRDefault="00DD2645">
            <w:pPr>
              <w:jc w:val="center"/>
              <w:rPr>
                <w:lang w:eastAsia="en-CA"/>
              </w:rPr>
            </w:pPr>
            <w:sdt>
              <w:sdtPr>
                <w:rPr>
                  <w:highlight w:val="lightGray"/>
                  <w:lang w:eastAsia="en-CA"/>
                </w:rPr>
                <w:id w:val="1484576457"/>
                <w:placeholder>
                  <w:docPart w:val="F42A6D9643094208A7C5BB2CE715534F"/>
                </w:placeholder>
              </w:sdtPr>
              <w:sdtContent>
                <w:r>
                  <w:rPr>
                    <w:lang w:eastAsia="en-CA"/>
                  </w:rPr>
                  <w:t xml:space="preserve">   </w:t>
                </w:r>
              </w:sdtContent>
            </w:sdt>
          </w:p>
        </w:tc>
        <w:tc>
          <w:tcPr>
            <w:tcW w:w="3288" w:type="dxa"/>
            <w:shd w:val="clear" w:color="auto" w:fill="F2F2F2" w:themeFill="background1" w:themeFillShade="F2"/>
            <w:hideMark/>
          </w:tcPr>
          <w:p w14:paraId="5CCF424F" w14:textId="77777777" w:rsidR="00DD2645" w:rsidRDefault="00DD2645">
            <w:pPr>
              <w:rPr>
                <w:lang w:eastAsia="en-CA"/>
              </w:rPr>
            </w:pPr>
            <w:sdt>
              <w:sdtPr>
                <w:rPr>
                  <w:highlight w:val="lightGray"/>
                  <w:lang w:eastAsia="en-CA"/>
                </w:rPr>
                <w:id w:val="-1341392461"/>
                <w:placeholder>
                  <w:docPart w:val="4DA5D8B3316D473992A37EB341F0846E"/>
                </w:placeholder>
              </w:sdtPr>
              <w:sdtContent>
                <w:r>
                  <w:rPr>
                    <w:lang w:eastAsia="en-CA"/>
                  </w:rPr>
                  <w:t xml:space="preserve">   </w:t>
                </w:r>
              </w:sdtContent>
            </w:sdt>
          </w:p>
        </w:tc>
      </w:tr>
      <w:tr w:rsidR="00DD2645" w14:paraId="3EA88A97" w14:textId="77777777" w:rsidTr="00DD2645">
        <w:tc>
          <w:tcPr>
            <w:tcW w:w="3060" w:type="dxa"/>
            <w:shd w:val="clear" w:color="auto" w:fill="F2F2F2" w:themeFill="background1" w:themeFillShade="F2"/>
          </w:tcPr>
          <w:p w14:paraId="3F1591A4" w14:textId="77777777" w:rsidR="00DD2645" w:rsidRDefault="00DD2645">
            <w:pPr>
              <w:rPr>
                <w:lang w:eastAsia="en-CA"/>
              </w:rPr>
            </w:pPr>
          </w:p>
        </w:tc>
        <w:tc>
          <w:tcPr>
            <w:tcW w:w="907" w:type="dxa"/>
            <w:shd w:val="clear" w:color="auto" w:fill="F2F2F2" w:themeFill="background1" w:themeFillShade="F2"/>
            <w:hideMark/>
          </w:tcPr>
          <w:p w14:paraId="3981098F" w14:textId="77777777" w:rsidR="00DD2645" w:rsidRDefault="00DD2645">
            <w:pPr>
              <w:rPr>
                <w:lang w:eastAsia="en-CA"/>
              </w:rPr>
            </w:pPr>
            <w:sdt>
              <w:sdtPr>
                <w:rPr>
                  <w:highlight w:val="lightGray"/>
                  <w:lang w:eastAsia="en-CA"/>
                </w:rPr>
                <w:id w:val="1070459394"/>
                <w:placeholder>
                  <w:docPart w:val="D97E00367A6841C8B7C9961D29B25F3D"/>
                </w:placeholder>
              </w:sdtPr>
              <w:sdtContent>
                <w:r>
                  <w:rPr>
                    <w:lang w:eastAsia="en-CA"/>
                  </w:rPr>
                  <w:t xml:space="preserve">   </w:t>
                </w:r>
              </w:sdtContent>
            </w:sdt>
          </w:p>
        </w:tc>
        <w:tc>
          <w:tcPr>
            <w:tcW w:w="686" w:type="dxa"/>
            <w:shd w:val="clear" w:color="auto" w:fill="F2F2F2" w:themeFill="background1" w:themeFillShade="F2"/>
          </w:tcPr>
          <w:p w14:paraId="265889A5" w14:textId="77777777" w:rsidR="00DD2645" w:rsidRDefault="00DD2645">
            <w:pPr>
              <w:jc w:val="center"/>
              <w:rPr>
                <w:lang w:eastAsia="en-CA"/>
              </w:rPr>
            </w:pPr>
          </w:p>
        </w:tc>
        <w:tc>
          <w:tcPr>
            <w:tcW w:w="667" w:type="dxa"/>
            <w:shd w:val="clear" w:color="auto" w:fill="F2F2F2" w:themeFill="background1" w:themeFillShade="F2"/>
            <w:hideMark/>
          </w:tcPr>
          <w:p w14:paraId="2DA5387D" w14:textId="77777777" w:rsidR="00DD2645" w:rsidRDefault="00DD2645">
            <w:pPr>
              <w:jc w:val="center"/>
              <w:rPr>
                <w:lang w:eastAsia="en-CA"/>
              </w:rPr>
            </w:pPr>
            <w:sdt>
              <w:sdtPr>
                <w:rPr>
                  <w:lang w:eastAsia="en-CA"/>
                </w:rPr>
                <w:id w:val="-1137793661"/>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tcPr>
          <w:p w14:paraId="3674DA12" w14:textId="77777777" w:rsidR="00DD2645" w:rsidRDefault="00DD2645">
            <w:pPr>
              <w:jc w:val="center"/>
              <w:rPr>
                <w:lang w:eastAsia="en-CA"/>
              </w:rPr>
            </w:pPr>
          </w:p>
        </w:tc>
        <w:tc>
          <w:tcPr>
            <w:tcW w:w="850" w:type="dxa"/>
            <w:shd w:val="clear" w:color="auto" w:fill="F2F2F2" w:themeFill="background1" w:themeFillShade="F2"/>
            <w:hideMark/>
          </w:tcPr>
          <w:p w14:paraId="3BDEA308" w14:textId="77777777" w:rsidR="00DD2645" w:rsidRDefault="00DD2645">
            <w:pPr>
              <w:jc w:val="center"/>
              <w:rPr>
                <w:lang w:eastAsia="en-CA"/>
              </w:rPr>
            </w:pPr>
            <w:sdt>
              <w:sdtPr>
                <w:rPr>
                  <w:highlight w:val="lightGray"/>
                  <w:lang w:eastAsia="en-CA"/>
                </w:rPr>
                <w:id w:val="-1087690671"/>
                <w:placeholder>
                  <w:docPart w:val="088FD378490B4D608C894A612A394D26"/>
                </w:placeholder>
              </w:sdtPr>
              <w:sdtContent>
                <w:r>
                  <w:rPr>
                    <w:lang w:eastAsia="en-CA"/>
                  </w:rPr>
                  <w:t xml:space="preserve">   </w:t>
                </w:r>
              </w:sdtContent>
            </w:sdt>
          </w:p>
        </w:tc>
        <w:tc>
          <w:tcPr>
            <w:tcW w:w="448" w:type="dxa"/>
            <w:shd w:val="clear" w:color="auto" w:fill="F2F2F2" w:themeFill="background1" w:themeFillShade="F2"/>
            <w:hideMark/>
          </w:tcPr>
          <w:p w14:paraId="6721301D" w14:textId="77777777" w:rsidR="00DD2645" w:rsidRDefault="00DD2645">
            <w:pPr>
              <w:jc w:val="center"/>
              <w:rPr>
                <w:lang w:eastAsia="en-CA"/>
              </w:rPr>
            </w:pPr>
            <w:sdt>
              <w:sdtPr>
                <w:rPr>
                  <w:lang w:eastAsia="en-CA"/>
                </w:rPr>
                <w:id w:val="-8979009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F3FA9F0" w14:textId="77777777" w:rsidR="00DD2645" w:rsidRDefault="00DD2645">
            <w:pPr>
              <w:jc w:val="center"/>
              <w:rPr>
                <w:lang w:eastAsia="en-CA"/>
              </w:rPr>
            </w:pPr>
            <w:sdt>
              <w:sdtPr>
                <w:rPr>
                  <w:highlight w:val="lightGray"/>
                  <w:lang w:eastAsia="en-CA"/>
                </w:rPr>
                <w:id w:val="1461538771"/>
                <w:placeholder>
                  <w:docPart w:val="23611406924B453AA18BE6B19A0BE8AE"/>
                </w:placeholder>
              </w:sdtPr>
              <w:sdtContent>
                <w:r>
                  <w:rPr>
                    <w:lang w:eastAsia="en-CA"/>
                  </w:rPr>
                  <w:t xml:space="preserve">   </w:t>
                </w:r>
              </w:sdtContent>
            </w:sdt>
          </w:p>
        </w:tc>
        <w:tc>
          <w:tcPr>
            <w:tcW w:w="448" w:type="dxa"/>
            <w:shd w:val="clear" w:color="auto" w:fill="F2F2F2" w:themeFill="background1" w:themeFillShade="F2"/>
            <w:hideMark/>
          </w:tcPr>
          <w:p w14:paraId="4867617C" w14:textId="77777777" w:rsidR="00DD2645" w:rsidRDefault="00DD2645">
            <w:pPr>
              <w:jc w:val="center"/>
              <w:rPr>
                <w:lang w:eastAsia="en-CA"/>
              </w:rPr>
            </w:pPr>
            <w:sdt>
              <w:sdtPr>
                <w:rPr>
                  <w:lang w:eastAsia="en-CA"/>
                </w:rPr>
                <w:id w:val="-1540423680"/>
                <w14:checkbox>
                  <w14:checked w14:val="0"/>
                  <w14:checkedState w14:val="0050" w14:font="Wingdings 2"/>
                  <w14:uncheckedState w14:val="0020" w14:font="Wingdings 2"/>
                </w14:checkbox>
              </w:sdtPr>
              <w:sdtContent>
                <w:r>
                  <w:rPr>
                    <w:lang w:eastAsia="en-CA"/>
                  </w:rPr>
                  <w:sym w:font="Wingdings 2" w:char="F020"/>
                </w:r>
              </w:sdtContent>
            </w:sdt>
          </w:p>
        </w:tc>
        <w:tc>
          <w:tcPr>
            <w:tcW w:w="448" w:type="dxa"/>
            <w:shd w:val="clear" w:color="auto" w:fill="F2F2F2" w:themeFill="background1" w:themeFillShade="F2"/>
            <w:hideMark/>
          </w:tcPr>
          <w:p w14:paraId="4113B148" w14:textId="77777777" w:rsidR="00DD2645" w:rsidRDefault="00DD2645">
            <w:pPr>
              <w:jc w:val="center"/>
              <w:rPr>
                <w:lang w:eastAsia="en-CA"/>
              </w:rPr>
            </w:pPr>
            <w:sdt>
              <w:sdtPr>
                <w:rPr>
                  <w:lang w:eastAsia="en-CA"/>
                </w:rPr>
                <w:id w:val="1071855711"/>
                <w14:checkbox>
                  <w14:checked w14:val="0"/>
                  <w14:checkedState w14:val="0050" w14:font="Wingdings 2"/>
                  <w14:uncheckedState w14:val="0020" w14:font="Wingdings 2"/>
                </w14:checkbox>
              </w:sdtPr>
              <w:sdtContent>
                <w:r>
                  <w:rPr>
                    <w:lang w:eastAsia="en-CA"/>
                  </w:rPr>
                  <w:sym w:font="Wingdings 2" w:char="F020"/>
                </w:r>
              </w:sdtContent>
            </w:sdt>
          </w:p>
        </w:tc>
        <w:tc>
          <w:tcPr>
            <w:tcW w:w="423" w:type="dxa"/>
            <w:shd w:val="clear" w:color="auto" w:fill="F2F2F2" w:themeFill="background1" w:themeFillShade="F2"/>
            <w:hideMark/>
          </w:tcPr>
          <w:p w14:paraId="2B84EBD4" w14:textId="77777777" w:rsidR="00DD2645" w:rsidRDefault="00DD2645">
            <w:pPr>
              <w:jc w:val="center"/>
              <w:rPr>
                <w:lang w:eastAsia="en-CA"/>
              </w:rPr>
            </w:pPr>
            <w:sdt>
              <w:sdtPr>
                <w:rPr>
                  <w:lang w:eastAsia="en-CA"/>
                </w:rPr>
                <w:id w:val="-476388175"/>
                <w14:checkbox>
                  <w14:checked w14:val="0"/>
                  <w14:checkedState w14:val="0050" w14:font="Wingdings 2"/>
                  <w14:uncheckedState w14:val="0020" w14:font="Wingdings 2"/>
                </w14:checkbox>
              </w:sdtPr>
              <w:sdtContent>
                <w:r>
                  <w:rPr>
                    <w:lang w:eastAsia="en-CA"/>
                  </w:rPr>
                  <w:sym w:font="Wingdings 2" w:char="F020"/>
                </w:r>
              </w:sdtContent>
            </w:sdt>
          </w:p>
        </w:tc>
        <w:tc>
          <w:tcPr>
            <w:tcW w:w="964" w:type="dxa"/>
            <w:shd w:val="clear" w:color="auto" w:fill="F2F2F2" w:themeFill="background1" w:themeFillShade="F2"/>
            <w:hideMark/>
          </w:tcPr>
          <w:p w14:paraId="2557E13C" w14:textId="77777777" w:rsidR="00DD2645" w:rsidRDefault="00DD2645">
            <w:pPr>
              <w:jc w:val="center"/>
              <w:rPr>
                <w:lang w:eastAsia="en-CA"/>
              </w:rPr>
            </w:pPr>
            <w:sdt>
              <w:sdtPr>
                <w:rPr>
                  <w:highlight w:val="lightGray"/>
                  <w:lang w:eastAsia="en-CA"/>
                </w:rPr>
                <w:id w:val="-1112970401"/>
                <w:placeholder>
                  <w:docPart w:val="B619D2DE4E8B4AE1B8046039A5A98A06"/>
                </w:placeholder>
              </w:sdtPr>
              <w:sdtContent>
                <w:r>
                  <w:rPr>
                    <w:lang w:eastAsia="en-CA"/>
                  </w:rPr>
                  <w:t xml:space="preserve">   </w:t>
                </w:r>
              </w:sdtContent>
            </w:sdt>
          </w:p>
        </w:tc>
        <w:tc>
          <w:tcPr>
            <w:tcW w:w="3288" w:type="dxa"/>
            <w:shd w:val="clear" w:color="auto" w:fill="F2F2F2" w:themeFill="background1" w:themeFillShade="F2"/>
            <w:hideMark/>
          </w:tcPr>
          <w:p w14:paraId="37687DA2" w14:textId="77777777" w:rsidR="00DD2645" w:rsidRDefault="00DD2645">
            <w:pPr>
              <w:rPr>
                <w:lang w:eastAsia="en-CA"/>
              </w:rPr>
            </w:pPr>
            <w:sdt>
              <w:sdtPr>
                <w:rPr>
                  <w:highlight w:val="lightGray"/>
                  <w:lang w:eastAsia="en-CA"/>
                </w:rPr>
                <w:id w:val="-495184072"/>
                <w:placeholder>
                  <w:docPart w:val="1735897967C24ECC834B29C92BFF1F80"/>
                </w:placeholder>
              </w:sdtPr>
              <w:sdtContent>
                <w:r>
                  <w:rPr>
                    <w:lang w:eastAsia="en-CA"/>
                  </w:rPr>
                  <w:t xml:space="preserve">   </w:t>
                </w:r>
              </w:sdtContent>
            </w:sdt>
          </w:p>
        </w:tc>
      </w:tr>
      <w:tr w:rsidR="00DD2645" w14:paraId="6199107E" w14:textId="77777777" w:rsidTr="00DD2645">
        <w:tc>
          <w:tcPr>
            <w:tcW w:w="3060" w:type="dxa"/>
            <w:shd w:val="clear" w:color="auto" w:fill="F2F2F2" w:themeFill="background1" w:themeFillShade="F2"/>
            <w:hideMark/>
          </w:tcPr>
          <w:p w14:paraId="62D99B6B" w14:textId="77777777" w:rsidR="00DD2645" w:rsidRDefault="00DD2645">
            <w:pPr>
              <w:rPr>
                <w:lang w:eastAsia="en-CA"/>
              </w:rPr>
            </w:pPr>
            <w:r>
              <w:t>FRESHCO LOADING DOCK DRY SPRNK. TAMPER</w:t>
            </w:r>
          </w:p>
        </w:tc>
        <w:tc>
          <w:tcPr>
            <w:tcW w:w="907" w:type="dxa"/>
            <w:shd w:val="clear" w:color="auto" w:fill="F2F2F2" w:themeFill="background1" w:themeFillShade="F2"/>
            <w:hideMark/>
          </w:tcPr>
          <w:p w14:paraId="512C4C89" w14:textId="77777777" w:rsidR="00DD2645" w:rsidRDefault="00DD2645">
            <w:pPr>
              <w:rPr>
                <w:lang w:eastAsia="en-CA"/>
              </w:rPr>
            </w:pPr>
            <w:sdt>
              <w:sdtPr>
                <w:rPr>
                  <w:highlight w:val="lightGray"/>
                  <w:lang w:eastAsia="en-CA"/>
                </w:rPr>
                <w:id w:val="-2098319790"/>
                <w:placeholder>
                  <w:docPart w:val="BDF5C2F62A6A4B28BC26F9A3EC0A1315"/>
                </w:placeholder>
              </w:sdtPr>
              <w:sdtContent>
                <w:r>
                  <w:rPr>
                    <w:lang w:eastAsia="en-CA"/>
                  </w:rPr>
                  <w:t xml:space="preserve">   </w:t>
                </w:r>
              </w:sdtContent>
            </w:sdt>
          </w:p>
        </w:tc>
        <w:tc>
          <w:tcPr>
            <w:tcW w:w="686" w:type="dxa"/>
            <w:shd w:val="clear" w:color="auto" w:fill="F2F2F2" w:themeFill="background1" w:themeFillShade="F2"/>
            <w:hideMark/>
          </w:tcPr>
          <w:p w14:paraId="2B80F67E" w14:textId="77777777" w:rsidR="00DD2645" w:rsidRDefault="00DD2645">
            <w:pPr>
              <w:jc w:val="center"/>
              <w:rPr>
                <w:lang w:eastAsia="en-CA"/>
              </w:rPr>
            </w:pPr>
            <w:r>
              <w:t>ss</w:t>
            </w:r>
          </w:p>
        </w:tc>
        <w:tc>
          <w:tcPr>
            <w:tcW w:w="667" w:type="dxa"/>
            <w:shd w:val="clear" w:color="auto" w:fill="F2F2F2" w:themeFill="background1" w:themeFillShade="F2"/>
            <w:hideMark/>
          </w:tcPr>
          <w:p w14:paraId="0D7D07A2" w14:textId="77777777" w:rsidR="00DD2645" w:rsidRDefault="00DD2645">
            <w:pPr>
              <w:jc w:val="center"/>
              <w:rPr>
                <w:lang w:eastAsia="en-CA"/>
              </w:rPr>
            </w:pPr>
            <w:sdt>
              <w:sdtPr>
                <w:rPr>
                  <w:lang w:eastAsia="en-CA"/>
                </w:rPr>
                <w:id w:val="1480660411"/>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109A8CC0" w14:textId="77777777" w:rsidR="00DD2645" w:rsidRDefault="00DD2645">
            <w:pPr>
              <w:jc w:val="center"/>
              <w:rPr>
                <w:lang w:eastAsia="en-CA"/>
              </w:rPr>
            </w:pPr>
            <w:r>
              <w:t>10030144</w:t>
            </w:r>
          </w:p>
        </w:tc>
        <w:tc>
          <w:tcPr>
            <w:tcW w:w="850" w:type="dxa"/>
            <w:shd w:val="clear" w:color="auto" w:fill="F2F2F2" w:themeFill="background1" w:themeFillShade="F2"/>
            <w:hideMark/>
          </w:tcPr>
          <w:p w14:paraId="14164C63" w14:textId="77777777" w:rsidR="00DD2645" w:rsidRDefault="00DD2645">
            <w:pPr>
              <w:jc w:val="center"/>
              <w:rPr>
                <w:lang w:eastAsia="en-CA"/>
              </w:rPr>
            </w:pPr>
            <w:sdt>
              <w:sdtPr>
                <w:rPr>
                  <w:highlight w:val="lightGray"/>
                  <w:lang w:eastAsia="en-CA"/>
                </w:rPr>
                <w:id w:val="2002620654"/>
                <w:placeholder>
                  <w:docPart w:val="DED1EC2BE3284B58B66C89B84960808C"/>
                </w:placeholder>
              </w:sdtPr>
              <w:sdtContent>
                <w:r>
                  <w:rPr>
                    <w:lang w:eastAsia="en-CA"/>
                  </w:rPr>
                  <w:t xml:space="preserve">   </w:t>
                </w:r>
              </w:sdtContent>
            </w:sdt>
          </w:p>
        </w:tc>
        <w:tc>
          <w:tcPr>
            <w:tcW w:w="448" w:type="dxa"/>
            <w:shd w:val="clear" w:color="auto" w:fill="F2F2F2" w:themeFill="background1" w:themeFillShade="F2"/>
            <w:hideMark/>
          </w:tcPr>
          <w:p w14:paraId="367D3301" w14:textId="77777777" w:rsidR="00DD2645" w:rsidRDefault="00DD2645">
            <w:pPr>
              <w:jc w:val="center"/>
              <w:rPr>
                <w:lang w:eastAsia="en-CA"/>
              </w:rPr>
            </w:pPr>
            <w:sdt>
              <w:sdtPr>
                <w:rPr>
                  <w:lang w:eastAsia="en-CA"/>
                </w:rPr>
                <w:id w:val="-261916801"/>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7C1A7A50" w14:textId="77777777" w:rsidR="00DD2645" w:rsidRDefault="00DD2645">
            <w:pPr>
              <w:jc w:val="center"/>
              <w:rPr>
                <w:lang w:eastAsia="en-CA"/>
              </w:rPr>
            </w:pPr>
            <w:sdt>
              <w:sdtPr>
                <w:rPr>
                  <w:highlight w:val="lightGray"/>
                  <w:lang w:eastAsia="en-CA"/>
                </w:rPr>
                <w:id w:val="-1475130911"/>
                <w:placeholder>
                  <w:docPart w:val="4E847A0DFF47435F8106BAA063B8368A"/>
                </w:placeholder>
              </w:sdtPr>
              <w:sdtContent>
                <w:r>
                  <w:rPr>
                    <w:lang w:eastAsia="en-CA"/>
                  </w:rPr>
                  <w:t xml:space="preserve">   </w:t>
                </w:r>
              </w:sdtContent>
            </w:sdt>
          </w:p>
        </w:tc>
        <w:tc>
          <w:tcPr>
            <w:tcW w:w="448" w:type="dxa"/>
            <w:shd w:val="clear" w:color="auto" w:fill="F2F2F2" w:themeFill="background1" w:themeFillShade="F2"/>
            <w:hideMark/>
          </w:tcPr>
          <w:p w14:paraId="1ED33DCF" w14:textId="77777777" w:rsidR="00DD2645" w:rsidRDefault="00DD2645">
            <w:pPr>
              <w:jc w:val="center"/>
              <w:rPr>
                <w:lang w:eastAsia="en-CA"/>
              </w:rPr>
            </w:pPr>
            <w:sdt>
              <w:sdtPr>
                <w:rPr>
                  <w:lang w:eastAsia="en-CA"/>
                </w:rPr>
                <w:id w:val="-1883705774"/>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28F6F3A9" w14:textId="77777777" w:rsidR="00DD2645" w:rsidRDefault="00DD2645">
            <w:pPr>
              <w:jc w:val="center"/>
              <w:rPr>
                <w:lang w:eastAsia="en-CA"/>
              </w:rPr>
            </w:pPr>
            <w:sdt>
              <w:sdtPr>
                <w:rPr>
                  <w:lang w:eastAsia="en-CA"/>
                </w:rPr>
                <w:id w:val="908892191"/>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24EE5C7C" w14:textId="77777777" w:rsidR="00DD2645" w:rsidRDefault="00DD2645">
            <w:pPr>
              <w:jc w:val="center"/>
              <w:rPr>
                <w:lang w:eastAsia="en-CA"/>
              </w:rPr>
            </w:pPr>
            <w:sdt>
              <w:sdtPr>
                <w:rPr>
                  <w:lang w:eastAsia="en-CA"/>
                </w:rPr>
                <w:id w:val="817994782"/>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75EBC77" w14:textId="77777777" w:rsidR="00DD2645" w:rsidRDefault="00DD2645">
            <w:pPr>
              <w:jc w:val="center"/>
              <w:rPr>
                <w:lang w:eastAsia="en-CA"/>
              </w:rPr>
            </w:pPr>
            <w:sdt>
              <w:sdtPr>
                <w:rPr>
                  <w:highlight w:val="lightGray"/>
                  <w:lang w:eastAsia="en-CA"/>
                </w:rPr>
                <w:id w:val="-1933038679"/>
                <w:placeholder>
                  <w:docPart w:val="BAA142264D264D40B9E16407C426C011"/>
                </w:placeholder>
              </w:sdtPr>
              <w:sdtContent>
                <w:r>
                  <w:rPr>
                    <w:lang w:eastAsia="en-CA"/>
                  </w:rPr>
                  <w:t xml:space="preserve">   </w:t>
                </w:r>
              </w:sdtContent>
            </w:sdt>
          </w:p>
        </w:tc>
        <w:tc>
          <w:tcPr>
            <w:tcW w:w="3288" w:type="dxa"/>
            <w:shd w:val="clear" w:color="auto" w:fill="F2F2F2" w:themeFill="background1" w:themeFillShade="F2"/>
            <w:hideMark/>
          </w:tcPr>
          <w:p w14:paraId="3870FCA5" w14:textId="77777777" w:rsidR="00DD2645" w:rsidRDefault="00DD2645">
            <w:pPr>
              <w:rPr>
                <w:lang w:eastAsia="en-CA"/>
              </w:rPr>
            </w:pPr>
            <w:sdt>
              <w:sdtPr>
                <w:rPr>
                  <w:highlight w:val="lightGray"/>
                  <w:lang w:eastAsia="en-CA"/>
                </w:rPr>
                <w:id w:val="-623080499"/>
                <w:placeholder>
                  <w:docPart w:val="3787C6C0C3D74E86B2888D15EB10101B"/>
                </w:placeholder>
              </w:sdtPr>
              <w:sdtContent>
                <w:r>
                  <w:rPr>
                    <w:lang w:eastAsia="en-CA"/>
                  </w:rPr>
                  <w:t xml:space="preserve">   </w:t>
                </w:r>
              </w:sdtContent>
            </w:sdt>
          </w:p>
        </w:tc>
      </w:tr>
      <w:tr w:rsidR="00DD2645" w14:paraId="06E5385B" w14:textId="77777777" w:rsidTr="00DD2645">
        <w:tc>
          <w:tcPr>
            <w:tcW w:w="3060" w:type="dxa"/>
            <w:shd w:val="clear" w:color="auto" w:fill="F2F2F2" w:themeFill="background1" w:themeFillShade="F2"/>
            <w:hideMark/>
          </w:tcPr>
          <w:p w14:paraId="481AA7B6" w14:textId="77777777" w:rsidR="00DD2645" w:rsidRDefault="00DD2645">
            <w:pPr>
              <w:rPr>
                <w:lang w:eastAsia="en-CA"/>
              </w:rPr>
            </w:pPr>
            <w:r>
              <w:t>FRESHCO LOADING DOCK DRY SPRNK.FLOW</w:t>
            </w:r>
          </w:p>
        </w:tc>
        <w:tc>
          <w:tcPr>
            <w:tcW w:w="907" w:type="dxa"/>
            <w:shd w:val="clear" w:color="auto" w:fill="F2F2F2" w:themeFill="background1" w:themeFillShade="F2"/>
            <w:hideMark/>
          </w:tcPr>
          <w:p w14:paraId="41A0C736" w14:textId="77777777" w:rsidR="00DD2645" w:rsidRDefault="00DD2645">
            <w:pPr>
              <w:rPr>
                <w:lang w:eastAsia="en-CA"/>
              </w:rPr>
            </w:pPr>
            <w:sdt>
              <w:sdtPr>
                <w:rPr>
                  <w:highlight w:val="lightGray"/>
                  <w:lang w:eastAsia="en-CA"/>
                </w:rPr>
                <w:id w:val="1348605741"/>
                <w:placeholder>
                  <w:docPart w:val="C581982FF4CB40FCB6FD7FD7BDC60108"/>
                </w:placeholder>
              </w:sdtPr>
              <w:sdtContent>
                <w:r>
                  <w:rPr>
                    <w:lang w:eastAsia="en-CA"/>
                  </w:rPr>
                  <w:t xml:space="preserve">   </w:t>
                </w:r>
              </w:sdtContent>
            </w:sdt>
          </w:p>
        </w:tc>
        <w:tc>
          <w:tcPr>
            <w:tcW w:w="686" w:type="dxa"/>
            <w:shd w:val="clear" w:color="auto" w:fill="F2F2F2" w:themeFill="background1" w:themeFillShade="F2"/>
            <w:hideMark/>
          </w:tcPr>
          <w:p w14:paraId="50073124" w14:textId="77777777" w:rsidR="00DD2645" w:rsidRDefault="00DD2645">
            <w:pPr>
              <w:jc w:val="center"/>
              <w:rPr>
                <w:lang w:eastAsia="en-CA"/>
              </w:rPr>
            </w:pPr>
            <w:r>
              <w:t>PS</w:t>
            </w:r>
          </w:p>
        </w:tc>
        <w:tc>
          <w:tcPr>
            <w:tcW w:w="667" w:type="dxa"/>
            <w:shd w:val="clear" w:color="auto" w:fill="F2F2F2" w:themeFill="background1" w:themeFillShade="F2"/>
            <w:hideMark/>
          </w:tcPr>
          <w:p w14:paraId="3EF519B4" w14:textId="77777777" w:rsidR="00DD2645" w:rsidRDefault="00DD2645">
            <w:pPr>
              <w:jc w:val="center"/>
              <w:rPr>
                <w:lang w:eastAsia="en-CA"/>
              </w:rPr>
            </w:pPr>
            <w:sdt>
              <w:sdtPr>
                <w:rPr>
                  <w:lang w:eastAsia="en-CA"/>
                </w:rPr>
                <w:id w:val="1546332857"/>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5BE7F03F" w14:textId="77777777" w:rsidR="00DD2645" w:rsidRDefault="00DD2645">
            <w:pPr>
              <w:jc w:val="center"/>
              <w:rPr>
                <w:lang w:eastAsia="en-CA"/>
              </w:rPr>
            </w:pPr>
            <w:r>
              <w:t>10030143</w:t>
            </w:r>
          </w:p>
        </w:tc>
        <w:tc>
          <w:tcPr>
            <w:tcW w:w="850" w:type="dxa"/>
            <w:shd w:val="clear" w:color="auto" w:fill="F2F2F2" w:themeFill="background1" w:themeFillShade="F2"/>
            <w:hideMark/>
          </w:tcPr>
          <w:p w14:paraId="6BF88344" w14:textId="77777777" w:rsidR="00DD2645" w:rsidRDefault="00DD2645">
            <w:pPr>
              <w:jc w:val="center"/>
              <w:rPr>
                <w:lang w:eastAsia="en-CA"/>
              </w:rPr>
            </w:pPr>
            <w:sdt>
              <w:sdtPr>
                <w:rPr>
                  <w:highlight w:val="lightGray"/>
                  <w:lang w:eastAsia="en-CA"/>
                </w:rPr>
                <w:id w:val="-2047205433"/>
                <w:placeholder>
                  <w:docPart w:val="64AC5C006F36416281D7674DCE856836"/>
                </w:placeholder>
              </w:sdtPr>
              <w:sdtContent>
                <w:r>
                  <w:rPr>
                    <w:lang w:eastAsia="en-CA"/>
                  </w:rPr>
                  <w:t xml:space="preserve">   </w:t>
                </w:r>
              </w:sdtContent>
            </w:sdt>
          </w:p>
        </w:tc>
        <w:tc>
          <w:tcPr>
            <w:tcW w:w="448" w:type="dxa"/>
            <w:shd w:val="clear" w:color="auto" w:fill="F2F2F2" w:themeFill="background1" w:themeFillShade="F2"/>
            <w:hideMark/>
          </w:tcPr>
          <w:p w14:paraId="37D0B480" w14:textId="77777777" w:rsidR="00DD2645" w:rsidRDefault="00DD2645">
            <w:pPr>
              <w:jc w:val="center"/>
              <w:rPr>
                <w:lang w:eastAsia="en-CA"/>
              </w:rPr>
            </w:pPr>
            <w:sdt>
              <w:sdtPr>
                <w:rPr>
                  <w:lang w:eastAsia="en-CA"/>
                </w:rPr>
                <w:id w:val="1213471772"/>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5CA96272" w14:textId="77777777" w:rsidR="00DD2645" w:rsidRDefault="00DD2645">
            <w:pPr>
              <w:jc w:val="center"/>
              <w:rPr>
                <w:lang w:eastAsia="en-CA"/>
              </w:rPr>
            </w:pPr>
            <w:sdt>
              <w:sdtPr>
                <w:rPr>
                  <w:highlight w:val="lightGray"/>
                  <w:lang w:eastAsia="en-CA"/>
                </w:rPr>
                <w:id w:val="-1222674744"/>
                <w:placeholder>
                  <w:docPart w:val="D4017FD57C224F1E990918A2FCEE48D8"/>
                </w:placeholder>
              </w:sdtPr>
              <w:sdtContent>
                <w:r>
                  <w:rPr>
                    <w:lang w:eastAsia="en-CA"/>
                  </w:rPr>
                  <w:t xml:space="preserve">   </w:t>
                </w:r>
              </w:sdtContent>
            </w:sdt>
          </w:p>
        </w:tc>
        <w:tc>
          <w:tcPr>
            <w:tcW w:w="448" w:type="dxa"/>
            <w:shd w:val="clear" w:color="auto" w:fill="F2F2F2" w:themeFill="background1" w:themeFillShade="F2"/>
            <w:hideMark/>
          </w:tcPr>
          <w:p w14:paraId="6932A859" w14:textId="77777777" w:rsidR="00DD2645" w:rsidRDefault="00DD2645">
            <w:pPr>
              <w:jc w:val="center"/>
              <w:rPr>
                <w:lang w:eastAsia="en-CA"/>
              </w:rPr>
            </w:pPr>
            <w:sdt>
              <w:sdtPr>
                <w:rPr>
                  <w:lang w:eastAsia="en-CA"/>
                </w:rPr>
                <w:id w:val="1123348678"/>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57713E9D" w14:textId="77777777" w:rsidR="00DD2645" w:rsidRDefault="00DD2645">
            <w:pPr>
              <w:jc w:val="center"/>
              <w:rPr>
                <w:lang w:eastAsia="en-CA"/>
              </w:rPr>
            </w:pPr>
            <w:sdt>
              <w:sdtPr>
                <w:rPr>
                  <w:lang w:eastAsia="en-CA"/>
                </w:rPr>
                <w:id w:val="1174994738"/>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2E7BF689" w14:textId="77777777" w:rsidR="00DD2645" w:rsidRDefault="00DD2645">
            <w:pPr>
              <w:jc w:val="center"/>
              <w:rPr>
                <w:lang w:eastAsia="en-CA"/>
              </w:rPr>
            </w:pPr>
            <w:sdt>
              <w:sdtPr>
                <w:rPr>
                  <w:lang w:eastAsia="en-CA"/>
                </w:rPr>
                <w:id w:val="-2046354906"/>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4ADB604" w14:textId="77777777" w:rsidR="00DD2645" w:rsidRDefault="00DD2645">
            <w:pPr>
              <w:jc w:val="center"/>
              <w:rPr>
                <w:lang w:eastAsia="en-CA"/>
              </w:rPr>
            </w:pPr>
            <w:sdt>
              <w:sdtPr>
                <w:rPr>
                  <w:highlight w:val="lightGray"/>
                  <w:lang w:eastAsia="en-CA"/>
                </w:rPr>
                <w:id w:val="1971479440"/>
                <w:placeholder>
                  <w:docPart w:val="2FE0343E07C7442FA3CA64F781E1C5BE"/>
                </w:placeholder>
              </w:sdtPr>
              <w:sdtContent>
                <w:r>
                  <w:rPr>
                    <w:lang w:eastAsia="en-CA"/>
                  </w:rPr>
                  <w:t xml:space="preserve">   </w:t>
                </w:r>
              </w:sdtContent>
            </w:sdt>
          </w:p>
        </w:tc>
        <w:tc>
          <w:tcPr>
            <w:tcW w:w="3288" w:type="dxa"/>
            <w:shd w:val="clear" w:color="auto" w:fill="F2F2F2" w:themeFill="background1" w:themeFillShade="F2"/>
            <w:hideMark/>
          </w:tcPr>
          <w:p w14:paraId="772CA5E5" w14:textId="77777777" w:rsidR="00DD2645" w:rsidRDefault="00DD2645">
            <w:pPr>
              <w:rPr>
                <w:lang w:eastAsia="en-CA"/>
              </w:rPr>
            </w:pPr>
            <w:sdt>
              <w:sdtPr>
                <w:rPr>
                  <w:highlight w:val="lightGray"/>
                  <w:lang w:eastAsia="en-CA"/>
                </w:rPr>
                <w:id w:val="-1780330174"/>
                <w:placeholder>
                  <w:docPart w:val="FA5C8E6CEF6F49F2BE93A19061D7B7B6"/>
                </w:placeholder>
              </w:sdtPr>
              <w:sdtContent>
                <w:r>
                  <w:rPr>
                    <w:lang w:eastAsia="en-CA"/>
                  </w:rPr>
                  <w:t xml:space="preserve">   </w:t>
                </w:r>
              </w:sdtContent>
            </w:sdt>
          </w:p>
        </w:tc>
      </w:tr>
      <w:tr w:rsidR="00DD2645" w14:paraId="5E92C62F" w14:textId="77777777" w:rsidTr="00DD2645">
        <w:tc>
          <w:tcPr>
            <w:tcW w:w="3060" w:type="dxa"/>
            <w:shd w:val="clear" w:color="auto" w:fill="F2F2F2" w:themeFill="background1" w:themeFillShade="F2"/>
            <w:hideMark/>
          </w:tcPr>
          <w:p w14:paraId="22AFBFC5" w14:textId="77777777" w:rsidR="00DD2645" w:rsidRDefault="00DD2645">
            <w:pPr>
              <w:rPr>
                <w:lang w:eastAsia="en-CA"/>
              </w:rPr>
            </w:pPr>
            <w:r>
              <w:t>FRESHCO LOADING DOCK DRY SYSTEM LOW AIR</w:t>
            </w:r>
          </w:p>
        </w:tc>
        <w:tc>
          <w:tcPr>
            <w:tcW w:w="907" w:type="dxa"/>
            <w:shd w:val="clear" w:color="auto" w:fill="F2F2F2" w:themeFill="background1" w:themeFillShade="F2"/>
            <w:hideMark/>
          </w:tcPr>
          <w:p w14:paraId="4B5CB1B2" w14:textId="77777777" w:rsidR="00DD2645" w:rsidRDefault="00DD2645">
            <w:pPr>
              <w:rPr>
                <w:lang w:eastAsia="en-CA"/>
              </w:rPr>
            </w:pPr>
            <w:sdt>
              <w:sdtPr>
                <w:rPr>
                  <w:highlight w:val="lightGray"/>
                  <w:lang w:eastAsia="en-CA"/>
                </w:rPr>
                <w:id w:val="-163472711"/>
                <w:placeholder>
                  <w:docPart w:val="83EBFF24657A48B5992B32C2234AAF04"/>
                </w:placeholder>
              </w:sdtPr>
              <w:sdtContent>
                <w:r>
                  <w:rPr>
                    <w:lang w:eastAsia="en-CA"/>
                  </w:rPr>
                  <w:t xml:space="preserve">   </w:t>
                </w:r>
              </w:sdtContent>
            </w:sdt>
          </w:p>
        </w:tc>
        <w:tc>
          <w:tcPr>
            <w:tcW w:w="686" w:type="dxa"/>
            <w:shd w:val="clear" w:color="auto" w:fill="F2F2F2" w:themeFill="background1" w:themeFillShade="F2"/>
            <w:hideMark/>
          </w:tcPr>
          <w:p w14:paraId="3E19DE4B" w14:textId="77777777" w:rsidR="00DD2645" w:rsidRDefault="00DD2645">
            <w:pPr>
              <w:jc w:val="center"/>
              <w:rPr>
                <w:lang w:eastAsia="en-CA"/>
              </w:rPr>
            </w:pPr>
            <w:r>
              <w:t>ss</w:t>
            </w:r>
          </w:p>
        </w:tc>
        <w:tc>
          <w:tcPr>
            <w:tcW w:w="667" w:type="dxa"/>
            <w:shd w:val="clear" w:color="auto" w:fill="F2F2F2" w:themeFill="background1" w:themeFillShade="F2"/>
            <w:hideMark/>
          </w:tcPr>
          <w:p w14:paraId="0171BAEB" w14:textId="77777777" w:rsidR="00DD2645" w:rsidRDefault="00DD2645">
            <w:pPr>
              <w:jc w:val="center"/>
              <w:rPr>
                <w:lang w:eastAsia="en-CA"/>
              </w:rPr>
            </w:pPr>
            <w:sdt>
              <w:sdtPr>
                <w:rPr>
                  <w:lang w:eastAsia="en-CA"/>
                </w:rPr>
                <w:id w:val="226729846"/>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031C6A6B" w14:textId="77777777" w:rsidR="00DD2645" w:rsidRDefault="00DD2645">
            <w:pPr>
              <w:jc w:val="center"/>
              <w:rPr>
                <w:lang w:eastAsia="en-CA"/>
              </w:rPr>
            </w:pPr>
            <w:r>
              <w:t>10030128</w:t>
            </w:r>
          </w:p>
        </w:tc>
        <w:tc>
          <w:tcPr>
            <w:tcW w:w="850" w:type="dxa"/>
            <w:shd w:val="clear" w:color="auto" w:fill="F2F2F2" w:themeFill="background1" w:themeFillShade="F2"/>
            <w:hideMark/>
          </w:tcPr>
          <w:p w14:paraId="742B4251" w14:textId="77777777" w:rsidR="00DD2645" w:rsidRDefault="00DD2645">
            <w:pPr>
              <w:jc w:val="center"/>
              <w:rPr>
                <w:lang w:eastAsia="en-CA"/>
              </w:rPr>
            </w:pPr>
            <w:sdt>
              <w:sdtPr>
                <w:rPr>
                  <w:highlight w:val="lightGray"/>
                  <w:lang w:eastAsia="en-CA"/>
                </w:rPr>
                <w:id w:val="220875540"/>
                <w:placeholder>
                  <w:docPart w:val="57AAC5F1B982411FB9C99C231D669090"/>
                </w:placeholder>
              </w:sdtPr>
              <w:sdtContent>
                <w:r>
                  <w:rPr>
                    <w:lang w:eastAsia="en-CA"/>
                  </w:rPr>
                  <w:t xml:space="preserve">   </w:t>
                </w:r>
              </w:sdtContent>
            </w:sdt>
          </w:p>
        </w:tc>
        <w:tc>
          <w:tcPr>
            <w:tcW w:w="448" w:type="dxa"/>
            <w:shd w:val="clear" w:color="auto" w:fill="F2F2F2" w:themeFill="background1" w:themeFillShade="F2"/>
            <w:hideMark/>
          </w:tcPr>
          <w:p w14:paraId="3A9C12A6" w14:textId="77777777" w:rsidR="00DD2645" w:rsidRDefault="00DD2645">
            <w:pPr>
              <w:jc w:val="center"/>
              <w:rPr>
                <w:lang w:eastAsia="en-CA"/>
              </w:rPr>
            </w:pPr>
            <w:sdt>
              <w:sdtPr>
                <w:rPr>
                  <w:lang w:eastAsia="en-CA"/>
                </w:rPr>
                <w:id w:val="-705867352"/>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10844725" w14:textId="77777777" w:rsidR="00DD2645" w:rsidRDefault="00DD2645">
            <w:pPr>
              <w:jc w:val="center"/>
              <w:rPr>
                <w:lang w:eastAsia="en-CA"/>
              </w:rPr>
            </w:pPr>
            <w:sdt>
              <w:sdtPr>
                <w:rPr>
                  <w:highlight w:val="lightGray"/>
                  <w:lang w:eastAsia="en-CA"/>
                </w:rPr>
                <w:id w:val="-197703657"/>
                <w:placeholder>
                  <w:docPart w:val="A06267E5FC8A4BB88546D10E69FB94A8"/>
                </w:placeholder>
              </w:sdtPr>
              <w:sdtContent>
                <w:r>
                  <w:rPr>
                    <w:lang w:eastAsia="en-CA"/>
                  </w:rPr>
                  <w:t xml:space="preserve">   </w:t>
                </w:r>
              </w:sdtContent>
            </w:sdt>
          </w:p>
        </w:tc>
        <w:tc>
          <w:tcPr>
            <w:tcW w:w="448" w:type="dxa"/>
            <w:shd w:val="clear" w:color="auto" w:fill="F2F2F2" w:themeFill="background1" w:themeFillShade="F2"/>
            <w:hideMark/>
          </w:tcPr>
          <w:p w14:paraId="3DAA0BF1" w14:textId="77777777" w:rsidR="00DD2645" w:rsidRDefault="00DD2645">
            <w:pPr>
              <w:jc w:val="center"/>
              <w:rPr>
                <w:lang w:eastAsia="en-CA"/>
              </w:rPr>
            </w:pPr>
            <w:sdt>
              <w:sdtPr>
                <w:rPr>
                  <w:lang w:eastAsia="en-CA"/>
                </w:rPr>
                <w:id w:val="-123852530"/>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F98EA8D" w14:textId="77777777" w:rsidR="00DD2645" w:rsidRDefault="00DD2645">
            <w:pPr>
              <w:jc w:val="center"/>
              <w:rPr>
                <w:lang w:eastAsia="en-CA"/>
              </w:rPr>
            </w:pPr>
            <w:sdt>
              <w:sdtPr>
                <w:rPr>
                  <w:lang w:eastAsia="en-CA"/>
                </w:rPr>
                <w:id w:val="1016113979"/>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686B006E" w14:textId="77777777" w:rsidR="00DD2645" w:rsidRDefault="00DD2645">
            <w:pPr>
              <w:jc w:val="center"/>
              <w:rPr>
                <w:lang w:eastAsia="en-CA"/>
              </w:rPr>
            </w:pPr>
            <w:sdt>
              <w:sdtPr>
                <w:rPr>
                  <w:lang w:eastAsia="en-CA"/>
                </w:rPr>
                <w:id w:val="1233198371"/>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BFC7AAA" w14:textId="77777777" w:rsidR="00DD2645" w:rsidRDefault="00DD2645">
            <w:pPr>
              <w:jc w:val="center"/>
              <w:rPr>
                <w:lang w:eastAsia="en-CA"/>
              </w:rPr>
            </w:pPr>
            <w:sdt>
              <w:sdtPr>
                <w:rPr>
                  <w:highlight w:val="lightGray"/>
                  <w:lang w:eastAsia="en-CA"/>
                </w:rPr>
                <w:id w:val="61143525"/>
                <w:placeholder>
                  <w:docPart w:val="DC7326D619604E6FA0BC9A7E28B15824"/>
                </w:placeholder>
              </w:sdtPr>
              <w:sdtContent>
                <w:r>
                  <w:rPr>
                    <w:lang w:eastAsia="en-CA"/>
                  </w:rPr>
                  <w:t xml:space="preserve">   </w:t>
                </w:r>
              </w:sdtContent>
            </w:sdt>
          </w:p>
        </w:tc>
        <w:tc>
          <w:tcPr>
            <w:tcW w:w="3288" w:type="dxa"/>
            <w:shd w:val="clear" w:color="auto" w:fill="F2F2F2" w:themeFill="background1" w:themeFillShade="F2"/>
            <w:hideMark/>
          </w:tcPr>
          <w:p w14:paraId="4FFAAB84" w14:textId="77777777" w:rsidR="00DD2645" w:rsidRDefault="00DD2645">
            <w:pPr>
              <w:rPr>
                <w:lang w:eastAsia="en-CA"/>
              </w:rPr>
            </w:pPr>
            <w:sdt>
              <w:sdtPr>
                <w:rPr>
                  <w:highlight w:val="lightGray"/>
                  <w:lang w:eastAsia="en-CA"/>
                </w:rPr>
                <w:id w:val="-221755877"/>
                <w:placeholder>
                  <w:docPart w:val="8851902A3FF34926B3060DBBAED95BFE"/>
                </w:placeholder>
              </w:sdtPr>
              <w:sdtContent>
                <w:r>
                  <w:rPr>
                    <w:lang w:eastAsia="en-CA"/>
                  </w:rPr>
                  <w:t xml:space="preserve">   </w:t>
                </w:r>
              </w:sdtContent>
            </w:sdt>
          </w:p>
        </w:tc>
      </w:tr>
      <w:tr w:rsidR="00DD2645" w14:paraId="55C3C709" w14:textId="77777777" w:rsidTr="00DD2645">
        <w:tc>
          <w:tcPr>
            <w:tcW w:w="3060" w:type="dxa"/>
            <w:shd w:val="clear" w:color="auto" w:fill="F2F2F2" w:themeFill="background1" w:themeFillShade="F2"/>
          </w:tcPr>
          <w:p w14:paraId="3FC9F41B" w14:textId="77777777" w:rsidR="00DD2645" w:rsidRDefault="00DD2645">
            <w:pPr>
              <w:rPr>
                <w:lang w:eastAsia="en-CA"/>
              </w:rPr>
            </w:pPr>
          </w:p>
        </w:tc>
        <w:tc>
          <w:tcPr>
            <w:tcW w:w="907" w:type="dxa"/>
            <w:shd w:val="clear" w:color="auto" w:fill="F2F2F2" w:themeFill="background1" w:themeFillShade="F2"/>
            <w:hideMark/>
          </w:tcPr>
          <w:p w14:paraId="41A69363" w14:textId="77777777" w:rsidR="00DD2645" w:rsidRDefault="00DD2645">
            <w:pPr>
              <w:rPr>
                <w:lang w:eastAsia="en-CA"/>
              </w:rPr>
            </w:pPr>
            <w:sdt>
              <w:sdtPr>
                <w:rPr>
                  <w:highlight w:val="lightGray"/>
                  <w:lang w:eastAsia="en-CA"/>
                </w:rPr>
                <w:id w:val="988279755"/>
                <w:placeholder>
                  <w:docPart w:val="35EE514C2B0B4F8E8B66AB21E0D77C1B"/>
                </w:placeholder>
              </w:sdtPr>
              <w:sdtContent>
                <w:r>
                  <w:rPr>
                    <w:lang w:eastAsia="en-CA"/>
                  </w:rPr>
                  <w:t xml:space="preserve">   </w:t>
                </w:r>
              </w:sdtContent>
            </w:sdt>
          </w:p>
        </w:tc>
        <w:tc>
          <w:tcPr>
            <w:tcW w:w="686" w:type="dxa"/>
            <w:shd w:val="clear" w:color="auto" w:fill="F2F2F2" w:themeFill="background1" w:themeFillShade="F2"/>
          </w:tcPr>
          <w:p w14:paraId="2E71262A" w14:textId="77777777" w:rsidR="00DD2645" w:rsidRDefault="00DD2645">
            <w:pPr>
              <w:jc w:val="center"/>
              <w:rPr>
                <w:lang w:eastAsia="en-CA"/>
              </w:rPr>
            </w:pPr>
          </w:p>
        </w:tc>
        <w:tc>
          <w:tcPr>
            <w:tcW w:w="667" w:type="dxa"/>
            <w:shd w:val="clear" w:color="auto" w:fill="F2F2F2" w:themeFill="background1" w:themeFillShade="F2"/>
            <w:hideMark/>
          </w:tcPr>
          <w:p w14:paraId="45D1F3FF" w14:textId="77777777" w:rsidR="00DD2645" w:rsidRDefault="00DD2645">
            <w:pPr>
              <w:jc w:val="center"/>
              <w:rPr>
                <w:lang w:eastAsia="en-CA"/>
              </w:rPr>
            </w:pPr>
            <w:sdt>
              <w:sdtPr>
                <w:rPr>
                  <w:lang w:eastAsia="en-CA"/>
                </w:rPr>
                <w:id w:val="276296121"/>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tcPr>
          <w:p w14:paraId="228A5634" w14:textId="77777777" w:rsidR="00DD2645" w:rsidRDefault="00DD2645">
            <w:pPr>
              <w:jc w:val="center"/>
              <w:rPr>
                <w:lang w:eastAsia="en-CA"/>
              </w:rPr>
            </w:pPr>
          </w:p>
        </w:tc>
        <w:tc>
          <w:tcPr>
            <w:tcW w:w="850" w:type="dxa"/>
            <w:shd w:val="clear" w:color="auto" w:fill="F2F2F2" w:themeFill="background1" w:themeFillShade="F2"/>
            <w:hideMark/>
          </w:tcPr>
          <w:p w14:paraId="3019D731" w14:textId="77777777" w:rsidR="00DD2645" w:rsidRDefault="00DD2645">
            <w:pPr>
              <w:jc w:val="center"/>
              <w:rPr>
                <w:lang w:eastAsia="en-CA"/>
              </w:rPr>
            </w:pPr>
            <w:sdt>
              <w:sdtPr>
                <w:rPr>
                  <w:highlight w:val="lightGray"/>
                  <w:lang w:eastAsia="en-CA"/>
                </w:rPr>
                <w:id w:val="-1989085579"/>
                <w:placeholder>
                  <w:docPart w:val="EA626CDE9A1949A4A73A701133DF11B5"/>
                </w:placeholder>
              </w:sdtPr>
              <w:sdtContent>
                <w:r>
                  <w:rPr>
                    <w:lang w:eastAsia="en-CA"/>
                  </w:rPr>
                  <w:t xml:space="preserve">   </w:t>
                </w:r>
              </w:sdtContent>
            </w:sdt>
          </w:p>
        </w:tc>
        <w:tc>
          <w:tcPr>
            <w:tcW w:w="448" w:type="dxa"/>
            <w:shd w:val="clear" w:color="auto" w:fill="F2F2F2" w:themeFill="background1" w:themeFillShade="F2"/>
            <w:hideMark/>
          </w:tcPr>
          <w:p w14:paraId="6A614585" w14:textId="77777777" w:rsidR="00DD2645" w:rsidRDefault="00DD2645">
            <w:pPr>
              <w:jc w:val="center"/>
              <w:rPr>
                <w:lang w:eastAsia="en-CA"/>
              </w:rPr>
            </w:pPr>
            <w:sdt>
              <w:sdtPr>
                <w:rPr>
                  <w:lang w:eastAsia="en-CA"/>
                </w:rPr>
                <w:id w:val="-1292429298"/>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0B4ED8A" w14:textId="77777777" w:rsidR="00DD2645" w:rsidRDefault="00DD2645">
            <w:pPr>
              <w:jc w:val="center"/>
              <w:rPr>
                <w:lang w:eastAsia="en-CA"/>
              </w:rPr>
            </w:pPr>
            <w:sdt>
              <w:sdtPr>
                <w:rPr>
                  <w:highlight w:val="lightGray"/>
                  <w:lang w:eastAsia="en-CA"/>
                </w:rPr>
                <w:id w:val="764728948"/>
                <w:placeholder>
                  <w:docPart w:val="E7FB63F1492F4832B0D36E1FD6C12FB0"/>
                </w:placeholder>
              </w:sdtPr>
              <w:sdtContent>
                <w:r>
                  <w:rPr>
                    <w:lang w:eastAsia="en-CA"/>
                  </w:rPr>
                  <w:t xml:space="preserve">   </w:t>
                </w:r>
              </w:sdtContent>
            </w:sdt>
          </w:p>
        </w:tc>
        <w:tc>
          <w:tcPr>
            <w:tcW w:w="448" w:type="dxa"/>
            <w:shd w:val="clear" w:color="auto" w:fill="F2F2F2" w:themeFill="background1" w:themeFillShade="F2"/>
            <w:hideMark/>
          </w:tcPr>
          <w:p w14:paraId="28098207" w14:textId="77777777" w:rsidR="00DD2645" w:rsidRDefault="00DD2645">
            <w:pPr>
              <w:jc w:val="center"/>
              <w:rPr>
                <w:lang w:eastAsia="en-CA"/>
              </w:rPr>
            </w:pPr>
            <w:sdt>
              <w:sdtPr>
                <w:rPr>
                  <w:lang w:eastAsia="en-CA"/>
                </w:rPr>
                <w:id w:val="-2048436391"/>
                <w14:checkbox>
                  <w14:checked w14:val="0"/>
                  <w14:checkedState w14:val="0050" w14:font="Wingdings 2"/>
                  <w14:uncheckedState w14:val="0020" w14:font="Wingdings 2"/>
                </w14:checkbox>
              </w:sdtPr>
              <w:sdtContent>
                <w:r>
                  <w:rPr>
                    <w:lang w:eastAsia="en-CA"/>
                  </w:rPr>
                  <w:sym w:font="Wingdings 2" w:char="F020"/>
                </w:r>
              </w:sdtContent>
            </w:sdt>
          </w:p>
        </w:tc>
        <w:tc>
          <w:tcPr>
            <w:tcW w:w="448" w:type="dxa"/>
            <w:shd w:val="clear" w:color="auto" w:fill="F2F2F2" w:themeFill="background1" w:themeFillShade="F2"/>
            <w:hideMark/>
          </w:tcPr>
          <w:p w14:paraId="0FCE178B" w14:textId="77777777" w:rsidR="00DD2645" w:rsidRDefault="00DD2645">
            <w:pPr>
              <w:jc w:val="center"/>
              <w:rPr>
                <w:lang w:eastAsia="en-CA"/>
              </w:rPr>
            </w:pPr>
            <w:sdt>
              <w:sdtPr>
                <w:rPr>
                  <w:lang w:eastAsia="en-CA"/>
                </w:rPr>
                <w:id w:val="1203826445"/>
                <w14:checkbox>
                  <w14:checked w14:val="0"/>
                  <w14:checkedState w14:val="0050" w14:font="Wingdings 2"/>
                  <w14:uncheckedState w14:val="0020" w14:font="Wingdings 2"/>
                </w14:checkbox>
              </w:sdtPr>
              <w:sdtContent>
                <w:r>
                  <w:rPr>
                    <w:lang w:eastAsia="en-CA"/>
                  </w:rPr>
                  <w:sym w:font="Wingdings 2" w:char="F020"/>
                </w:r>
              </w:sdtContent>
            </w:sdt>
          </w:p>
        </w:tc>
        <w:tc>
          <w:tcPr>
            <w:tcW w:w="423" w:type="dxa"/>
            <w:shd w:val="clear" w:color="auto" w:fill="F2F2F2" w:themeFill="background1" w:themeFillShade="F2"/>
            <w:hideMark/>
          </w:tcPr>
          <w:p w14:paraId="7069F088" w14:textId="77777777" w:rsidR="00DD2645" w:rsidRDefault="00DD2645">
            <w:pPr>
              <w:jc w:val="center"/>
              <w:rPr>
                <w:lang w:eastAsia="en-CA"/>
              </w:rPr>
            </w:pPr>
            <w:sdt>
              <w:sdtPr>
                <w:rPr>
                  <w:lang w:eastAsia="en-CA"/>
                </w:rPr>
                <w:id w:val="900328765"/>
                <w14:checkbox>
                  <w14:checked w14:val="0"/>
                  <w14:checkedState w14:val="0050" w14:font="Wingdings 2"/>
                  <w14:uncheckedState w14:val="0020" w14:font="Wingdings 2"/>
                </w14:checkbox>
              </w:sdtPr>
              <w:sdtContent>
                <w:r>
                  <w:rPr>
                    <w:lang w:eastAsia="en-CA"/>
                  </w:rPr>
                  <w:sym w:font="Wingdings 2" w:char="F020"/>
                </w:r>
              </w:sdtContent>
            </w:sdt>
          </w:p>
        </w:tc>
        <w:tc>
          <w:tcPr>
            <w:tcW w:w="964" w:type="dxa"/>
            <w:shd w:val="clear" w:color="auto" w:fill="F2F2F2" w:themeFill="background1" w:themeFillShade="F2"/>
            <w:hideMark/>
          </w:tcPr>
          <w:p w14:paraId="2B3D84B9" w14:textId="77777777" w:rsidR="00DD2645" w:rsidRDefault="00DD2645">
            <w:pPr>
              <w:jc w:val="center"/>
              <w:rPr>
                <w:lang w:eastAsia="en-CA"/>
              </w:rPr>
            </w:pPr>
            <w:sdt>
              <w:sdtPr>
                <w:rPr>
                  <w:highlight w:val="lightGray"/>
                  <w:lang w:eastAsia="en-CA"/>
                </w:rPr>
                <w:id w:val="-1507898052"/>
                <w:placeholder>
                  <w:docPart w:val="34055A05D6B94CC2A1B927F5AB7B74BC"/>
                </w:placeholder>
              </w:sdtPr>
              <w:sdtContent>
                <w:r>
                  <w:rPr>
                    <w:lang w:eastAsia="en-CA"/>
                  </w:rPr>
                  <w:t xml:space="preserve">   </w:t>
                </w:r>
              </w:sdtContent>
            </w:sdt>
          </w:p>
        </w:tc>
        <w:tc>
          <w:tcPr>
            <w:tcW w:w="3288" w:type="dxa"/>
            <w:shd w:val="clear" w:color="auto" w:fill="F2F2F2" w:themeFill="background1" w:themeFillShade="F2"/>
            <w:hideMark/>
          </w:tcPr>
          <w:p w14:paraId="721975A9" w14:textId="77777777" w:rsidR="00DD2645" w:rsidRDefault="00DD2645">
            <w:pPr>
              <w:rPr>
                <w:lang w:eastAsia="en-CA"/>
              </w:rPr>
            </w:pPr>
            <w:sdt>
              <w:sdtPr>
                <w:rPr>
                  <w:highlight w:val="lightGray"/>
                  <w:lang w:eastAsia="en-CA"/>
                </w:rPr>
                <w:id w:val="2114773350"/>
                <w:placeholder>
                  <w:docPart w:val="9039340DAD5B481E90BE4B102D5E67DE"/>
                </w:placeholder>
              </w:sdtPr>
              <w:sdtContent>
                <w:r>
                  <w:rPr>
                    <w:lang w:eastAsia="en-CA"/>
                  </w:rPr>
                  <w:t xml:space="preserve">   </w:t>
                </w:r>
              </w:sdtContent>
            </w:sdt>
          </w:p>
        </w:tc>
      </w:tr>
      <w:tr w:rsidR="00DD2645" w14:paraId="756CEDA7" w14:textId="77777777" w:rsidTr="00DD2645">
        <w:tc>
          <w:tcPr>
            <w:tcW w:w="3060" w:type="dxa"/>
            <w:shd w:val="clear" w:color="auto" w:fill="F2F2F2" w:themeFill="background1" w:themeFillShade="F2"/>
            <w:hideMark/>
          </w:tcPr>
          <w:p w14:paraId="52B77AD0" w14:textId="77777777" w:rsidR="00DD2645" w:rsidRDefault="00DD2645">
            <w:pPr>
              <w:rPr>
                <w:lang w:eastAsia="en-CA"/>
              </w:rPr>
            </w:pPr>
            <w:r>
              <w:t>SIGNALLING</w:t>
            </w:r>
          </w:p>
        </w:tc>
        <w:tc>
          <w:tcPr>
            <w:tcW w:w="907" w:type="dxa"/>
            <w:shd w:val="clear" w:color="auto" w:fill="F2F2F2" w:themeFill="background1" w:themeFillShade="F2"/>
            <w:hideMark/>
          </w:tcPr>
          <w:p w14:paraId="63EF4F88" w14:textId="77777777" w:rsidR="00DD2645" w:rsidRDefault="00DD2645">
            <w:pPr>
              <w:rPr>
                <w:lang w:eastAsia="en-CA"/>
              </w:rPr>
            </w:pPr>
            <w:sdt>
              <w:sdtPr>
                <w:rPr>
                  <w:highlight w:val="lightGray"/>
                  <w:lang w:eastAsia="en-CA"/>
                </w:rPr>
                <w:id w:val="1013268521"/>
                <w:placeholder>
                  <w:docPart w:val="BBE2B4FE8DF14680A0F5ABB60AB6A621"/>
                </w:placeholder>
              </w:sdtPr>
              <w:sdtContent>
                <w:r>
                  <w:rPr>
                    <w:lang w:eastAsia="en-CA"/>
                  </w:rPr>
                  <w:t xml:space="preserve">   </w:t>
                </w:r>
              </w:sdtContent>
            </w:sdt>
          </w:p>
        </w:tc>
        <w:tc>
          <w:tcPr>
            <w:tcW w:w="686" w:type="dxa"/>
            <w:shd w:val="clear" w:color="auto" w:fill="F2F2F2" w:themeFill="background1" w:themeFillShade="F2"/>
          </w:tcPr>
          <w:p w14:paraId="6ECB09AB" w14:textId="77777777" w:rsidR="00DD2645" w:rsidRDefault="00DD2645">
            <w:pPr>
              <w:jc w:val="center"/>
              <w:rPr>
                <w:lang w:eastAsia="en-CA"/>
              </w:rPr>
            </w:pPr>
          </w:p>
        </w:tc>
        <w:tc>
          <w:tcPr>
            <w:tcW w:w="667" w:type="dxa"/>
            <w:shd w:val="clear" w:color="auto" w:fill="F2F2F2" w:themeFill="background1" w:themeFillShade="F2"/>
            <w:hideMark/>
          </w:tcPr>
          <w:p w14:paraId="7E3EC939" w14:textId="77777777" w:rsidR="00DD2645" w:rsidRDefault="00DD2645">
            <w:pPr>
              <w:jc w:val="center"/>
              <w:rPr>
                <w:lang w:eastAsia="en-CA"/>
              </w:rPr>
            </w:pPr>
            <w:sdt>
              <w:sdtPr>
                <w:rPr>
                  <w:lang w:eastAsia="en-CA"/>
                </w:rPr>
                <w:id w:val="-908840497"/>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tcPr>
          <w:p w14:paraId="49BA8352" w14:textId="77777777" w:rsidR="00DD2645" w:rsidRDefault="00DD2645">
            <w:pPr>
              <w:jc w:val="center"/>
              <w:rPr>
                <w:lang w:eastAsia="en-CA"/>
              </w:rPr>
            </w:pPr>
          </w:p>
        </w:tc>
        <w:tc>
          <w:tcPr>
            <w:tcW w:w="850" w:type="dxa"/>
            <w:shd w:val="clear" w:color="auto" w:fill="F2F2F2" w:themeFill="background1" w:themeFillShade="F2"/>
            <w:hideMark/>
          </w:tcPr>
          <w:p w14:paraId="134CC51F" w14:textId="77777777" w:rsidR="00DD2645" w:rsidRDefault="00DD2645">
            <w:pPr>
              <w:jc w:val="center"/>
              <w:rPr>
                <w:lang w:eastAsia="en-CA"/>
              </w:rPr>
            </w:pPr>
            <w:sdt>
              <w:sdtPr>
                <w:rPr>
                  <w:highlight w:val="lightGray"/>
                  <w:lang w:eastAsia="en-CA"/>
                </w:rPr>
                <w:id w:val="-266547483"/>
                <w:placeholder>
                  <w:docPart w:val="469E222F19B64089A8E736B385F89578"/>
                </w:placeholder>
              </w:sdtPr>
              <w:sdtContent>
                <w:r>
                  <w:rPr>
                    <w:lang w:eastAsia="en-CA"/>
                  </w:rPr>
                  <w:t xml:space="preserve">   </w:t>
                </w:r>
              </w:sdtContent>
            </w:sdt>
          </w:p>
        </w:tc>
        <w:tc>
          <w:tcPr>
            <w:tcW w:w="448" w:type="dxa"/>
            <w:shd w:val="clear" w:color="auto" w:fill="F2F2F2" w:themeFill="background1" w:themeFillShade="F2"/>
            <w:hideMark/>
          </w:tcPr>
          <w:p w14:paraId="0332F20F" w14:textId="77777777" w:rsidR="00DD2645" w:rsidRDefault="00DD2645">
            <w:pPr>
              <w:jc w:val="center"/>
              <w:rPr>
                <w:lang w:eastAsia="en-CA"/>
              </w:rPr>
            </w:pPr>
            <w:sdt>
              <w:sdtPr>
                <w:rPr>
                  <w:lang w:eastAsia="en-CA"/>
                </w:rPr>
                <w:id w:val="64269701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547CDAFA" w14:textId="77777777" w:rsidR="00DD2645" w:rsidRDefault="00DD2645">
            <w:pPr>
              <w:jc w:val="center"/>
              <w:rPr>
                <w:lang w:eastAsia="en-CA"/>
              </w:rPr>
            </w:pPr>
            <w:sdt>
              <w:sdtPr>
                <w:rPr>
                  <w:highlight w:val="lightGray"/>
                  <w:lang w:eastAsia="en-CA"/>
                </w:rPr>
                <w:id w:val="-1564786219"/>
                <w:placeholder>
                  <w:docPart w:val="58DEFAE1225C4F4BB23D8E1055A9C256"/>
                </w:placeholder>
              </w:sdtPr>
              <w:sdtContent>
                <w:r>
                  <w:rPr>
                    <w:lang w:eastAsia="en-CA"/>
                  </w:rPr>
                  <w:t xml:space="preserve">   </w:t>
                </w:r>
              </w:sdtContent>
            </w:sdt>
          </w:p>
        </w:tc>
        <w:tc>
          <w:tcPr>
            <w:tcW w:w="448" w:type="dxa"/>
            <w:shd w:val="clear" w:color="auto" w:fill="F2F2F2" w:themeFill="background1" w:themeFillShade="F2"/>
            <w:hideMark/>
          </w:tcPr>
          <w:p w14:paraId="54E98522" w14:textId="77777777" w:rsidR="00DD2645" w:rsidRDefault="00DD2645">
            <w:pPr>
              <w:jc w:val="center"/>
              <w:rPr>
                <w:lang w:eastAsia="en-CA"/>
              </w:rPr>
            </w:pPr>
            <w:sdt>
              <w:sdtPr>
                <w:rPr>
                  <w:lang w:eastAsia="en-CA"/>
                </w:rPr>
                <w:id w:val="-919489326"/>
                <w14:checkbox>
                  <w14:checked w14:val="0"/>
                  <w14:checkedState w14:val="0050" w14:font="Wingdings 2"/>
                  <w14:uncheckedState w14:val="0020" w14:font="Wingdings 2"/>
                </w14:checkbox>
              </w:sdtPr>
              <w:sdtContent>
                <w:r>
                  <w:rPr>
                    <w:lang w:eastAsia="en-CA"/>
                  </w:rPr>
                  <w:sym w:font="Wingdings 2" w:char="F020"/>
                </w:r>
              </w:sdtContent>
            </w:sdt>
          </w:p>
        </w:tc>
        <w:tc>
          <w:tcPr>
            <w:tcW w:w="448" w:type="dxa"/>
            <w:shd w:val="clear" w:color="auto" w:fill="F2F2F2" w:themeFill="background1" w:themeFillShade="F2"/>
            <w:hideMark/>
          </w:tcPr>
          <w:p w14:paraId="1DA551CE" w14:textId="77777777" w:rsidR="00DD2645" w:rsidRDefault="00DD2645">
            <w:pPr>
              <w:jc w:val="center"/>
              <w:rPr>
                <w:lang w:eastAsia="en-CA"/>
              </w:rPr>
            </w:pPr>
            <w:sdt>
              <w:sdtPr>
                <w:rPr>
                  <w:lang w:eastAsia="en-CA"/>
                </w:rPr>
                <w:id w:val="1126200366"/>
                <w14:checkbox>
                  <w14:checked w14:val="0"/>
                  <w14:checkedState w14:val="0050" w14:font="Wingdings 2"/>
                  <w14:uncheckedState w14:val="0020" w14:font="Wingdings 2"/>
                </w14:checkbox>
              </w:sdtPr>
              <w:sdtContent>
                <w:r>
                  <w:rPr>
                    <w:lang w:eastAsia="en-CA"/>
                  </w:rPr>
                  <w:sym w:font="Wingdings 2" w:char="F020"/>
                </w:r>
              </w:sdtContent>
            </w:sdt>
          </w:p>
        </w:tc>
        <w:tc>
          <w:tcPr>
            <w:tcW w:w="423" w:type="dxa"/>
            <w:shd w:val="clear" w:color="auto" w:fill="F2F2F2" w:themeFill="background1" w:themeFillShade="F2"/>
            <w:hideMark/>
          </w:tcPr>
          <w:p w14:paraId="6A400740" w14:textId="77777777" w:rsidR="00DD2645" w:rsidRDefault="00DD2645">
            <w:pPr>
              <w:jc w:val="center"/>
              <w:rPr>
                <w:lang w:eastAsia="en-CA"/>
              </w:rPr>
            </w:pPr>
            <w:sdt>
              <w:sdtPr>
                <w:rPr>
                  <w:lang w:eastAsia="en-CA"/>
                </w:rPr>
                <w:id w:val="1840883651"/>
                <w14:checkbox>
                  <w14:checked w14:val="0"/>
                  <w14:checkedState w14:val="0050" w14:font="Wingdings 2"/>
                  <w14:uncheckedState w14:val="0020" w14:font="Wingdings 2"/>
                </w14:checkbox>
              </w:sdtPr>
              <w:sdtContent>
                <w:r>
                  <w:rPr>
                    <w:lang w:eastAsia="en-CA"/>
                  </w:rPr>
                  <w:sym w:font="Wingdings 2" w:char="F020"/>
                </w:r>
              </w:sdtContent>
            </w:sdt>
          </w:p>
        </w:tc>
        <w:tc>
          <w:tcPr>
            <w:tcW w:w="964" w:type="dxa"/>
            <w:shd w:val="clear" w:color="auto" w:fill="F2F2F2" w:themeFill="background1" w:themeFillShade="F2"/>
            <w:hideMark/>
          </w:tcPr>
          <w:p w14:paraId="35632407" w14:textId="77777777" w:rsidR="00DD2645" w:rsidRDefault="00DD2645">
            <w:pPr>
              <w:jc w:val="center"/>
              <w:rPr>
                <w:lang w:eastAsia="en-CA"/>
              </w:rPr>
            </w:pPr>
            <w:sdt>
              <w:sdtPr>
                <w:rPr>
                  <w:highlight w:val="lightGray"/>
                  <w:lang w:eastAsia="en-CA"/>
                </w:rPr>
                <w:id w:val="1453829085"/>
                <w:placeholder>
                  <w:docPart w:val="296BC40C99424132A5E144C1A75E9E79"/>
                </w:placeholder>
              </w:sdtPr>
              <w:sdtContent>
                <w:r>
                  <w:rPr>
                    <w:lang w:eastAsia="en-CA"/>
                  </w:rPr>
                  <w:t xml:space="preserve">   </w:t>
                </w:r>
              </w:sdtContent>
            </w:sdt>
          </w:p>
        </w:tc>
        <w:tc>
          <w:tcPr>
            <w:tcW w:w="3288" w:type="dxa"/>
            <w:shd w:val="clear" w:color="auto" w:fill="F2F2F2" w:themeFill="background1" w:themeFillShade="F2"/>
            <w:hideMark/>
          </w:tcPr>
          <w:p w14:paraId="3769EB19" w14:textId="77777777" w:rsidR="00DD2645" w:rsidRDefault="00DD2645">
            <w:pPr>
              <w:rPr>
                <w:lang w:eastAsia="en-CA"/>
              </w:rPr>
            </w:pPr>
            <w:sdt>
              <w:sdtPr>
                <w:rPr>
                  <w:highlight w:val="lightGray"/>
                  <w:lang w:eastAsia="en-CA"/>
                </w:rPr>
                <w:id w:val="-2144343658"/>
                <w:placeholder>
                  <w:docPart w:val="9D2837645590442BAB0E213FFD9446BE"/>
                </w:placeholder>
              </w:sdtPr>
              <w:sdtContent>
                <w:r>
                  <w:rPr>
                    <w:lang w:eastAsia="en-CA"/>
                  </w:rPr>
                  <w:t xml:space="preserve">   </w:t>
                </w:r>
              </w:sdtContent>
            </w:sdt>
          </w:p>
        </w:tc>
      </w:tr>
      <w:tr w:rsidR="00DD2645" w14:paraId="5DC6CA45" w14:textId="77777777" w:rsidTr="00DD2645">
        <w:tc>
          <w:tcPr>
            <w:tcW w:w="3060" w:type="dxa"/>
            <w:shd w:val="clear" w:color="auto" w:fill="F2F2F2" w:themeFill="background1" w:themeFillShade="F2"/>
          </w:tcPr>
          <w:p w14:paraId="6EE61C1F" w14:textId="77777777" w:rsidR="00DD2645" w:rsidRDefault="00DD2645">
            <w:pPr>
              <w:rPr>
                <w:lang w:eastAsia="en-CA"/>
              </w:rPr>
            </w:pPr>
          </w:p>
        </w:tc>
        <w:tc>
          <w:tcPr>
            <w:tcW w:w="907" w:type="dxa"/>
            <w:shd w:val="clear" w:color="auto" w:fill="F2F2F2" w:themeFill="background1" w:themeFillShade="F2"/>
            <w:hideMark/>
          </w:tcPr>
          <w:p w14:paraId="0CD1C63A" w14:textId="77777777" w:rsidR="00DD2645" w:rsidRDefault="00DD2645">
            <w:pPr>
              <w:rPr>
                <w:lang w:eastAsia="en-CA"/>
              </w:rPr>
            </w:pPr>
            <w:sdt>
              <w:sdtPr>
                <w:rPr>
                  <w:highlight w:val="lightGray"/>
                  <w:lang w:eastAsia="en-CA"/>
                </w:rPr>
                <w:id w:val="-1491853980"/>
                <w:placeholder>
                  <w:docPart w:val="F1D0543B8ED5441590C62C86074933F0"/>
                </w:placeholder>
              </w:sdtPr>
              <w:sdtContent>
                <w:r>
                  <w:rPr>
                    <w:lang w:eastAsia="en-CA"/>
                  </w:rPr>
                  <w:t xml:space="preserve">   </w:t>
                </w:r>
              </w:sdtContent>
            </w:sdt>
          </w:p>
        </w:tc>
        <w:tc>
          <w:tcPr>
            <w:tcW w:w="686" w:type="dxa"/>
            <w:shd w:val="clear" w:color="auto" w:fill="F2F2F2" w:themeFill="background1" w:themeFillShade="F2"/>
          </w:tcPr>
          <w:p w14:paraId="66AE6760" w14:textId="77777777" w:rsidR="00DD2645" w:rsidRDefault="00DD2645">
            <w:pPr>
              <w:jc w:val="center"/>
              <w:rPr>
                <w:lang w:eastAsia="en-CA"/>
              </w:rPr>
            </w:pPr>
          </w:p>
        </w:tc>
        <w:tc>
          <w:tcPr>
            <w:tcW w:w="667" w:type="dxa"/>
            <w:shd w:val="clear" w:color="auto" w:fill="F2F2F2" w:themeFill="background1" w:themeFillShade="F2"/>
            <w:hideMark/>
          </w:tcPr>
          <w:p w14:paraId="4BC0B294" w14:textId="77777777" w:rsidR="00DD2645" w:rsidRDefault="00DD2645">
            <w:pPr>
              <w:jc w:val="center"/>
              <w:rPr>
                <w:lang w:eastAsia="en-CA"/>
              </w:rPr>
            </w:pPr>
            <w:sdt>
              <w:sdtPr>
                <w:rPr>
                  <w:lang w:eastAsia="en-CA"/>
                </w:rPr>
                <w:id w:val="-742263641"/>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tcPr>
          <w:p w14:paraId="3A8FB667" w14:textId="77777777" w:rsidR="00DD2645" w:rsidRDefault="00DD2645">
            <w:pPr>
              <w:jc w:val="center"/>
              <w:rPr>
                <w:lang w:eastAsia="en-CA"/>
              </w:rPr>
            </w:pPr>
          </w:p>
        </w:tc>
        <w:tc>
          <w:tcPr>
            <w:tcW w:w="850" w:type="dxa"/>
            <w:shd w:val="clear" w:color="auto" w:fill="F2F2F2" w:themeFill="background1" w:themeFillShade="F2"/>
            <w:hideMark/>
          </w:tcPr>
          <w:p w14:paraId="365550B4" w14:textId="77777777" w:rsidR="00DD2645" w:rsidRDefault="00DD2645">
            <w:pPr>
              <w:jc w:val="center"/>
              <w:rPr>
                <w:lang w:eastAsia="en-CA"/>
              </w:rPr>
            </w:pPr>
            <w:sdt>
              <w:sdtPr>
                <w:rPr>
                  <w:highlight w:val="lightGray"/>
                  <w:lang w:eastAsia="en-CA"/>
                </w:rPr>
                <w:id w:val="-1528564100"/>
                <w:placeholder>
                  <w:docPart w:val="0B27B22195DE4A7FB340480A9C647733"/>
                </w:placeholder>
              </w:sdtPr>
              <w:sdtContent>
                <w:r>
                  <w:rPr>
                    <w:lang w:eastAsia="en-CA"/>
                  </w:rPr>
                  <w:t xml:space="preserve">   </w:t>
                </w:r>
              </w:sdtContent>
            </w:sdt>
          </w:p>
        </w:tc>
        <w:tc>
          <w:tcPr>
            <w:tcW w:w="448" w:type="dxa"/>
            <w:shd w:val="clear" w:color="auto" w:fill="F2F2F2" w:themeFill="background1" w:themeFillShade="F2"/>
            <w:hideMark/>
          </w:tcPr>
          <w:p w14:paraId="0205E794" w14:textId="77777777" w:rsidR="00DD2645" w:rsidRDefault="00DD2645">
            <w:pPr>
              <w:jc w:val="center"/>
              <w:rPr>
                <w:lang w:eastAsia="en-CA"/>
              </w:rPr>
            </w:pPr>
            <w:sdt>
              <w:sdtPr>
                <w:rPr>
                  <w:lang w:eastAsia="en-CA"/>
                </w:rPr>
                <w:id w:val="2098822465"/>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791D89B" w14:textId="77777777" w:rsidR="00DD2645" w:rsidRDefault="00DD2645">
            <w:pPr>
              <w:jc w:val="center"/>
              <w:rPr>
                <w:lang w:eastAsia="en-CA"/>
              </w:rPr>
            </w:pPr>
            <w:sdt>
              <w:sdtPr>
                <w:rPr>
                  <w:highlight w:val="lightGray"/>
                  <w:lang w:eastAsia="en-CA"/>
                </w:rPr>
                <w:id w:val="-2046593558"/>
                <w:placeholder>
                  <w:docPart w:val="2EBBD495EE754FF78A1F6D90D750763B"/>
                </w:placeholder>
              </w:sdtPr>
              <w:sdtContent>
                <w:r>
                  <w:rPr>
                    <w:lang w:eastAsia="en-CA"/>
                  </w:rPr>
                  <w:t xml:space="preserve">   </w:t>
                </w:r>
              </w:sdtContent>
            </w:sdt>
          </w:p>
        </w:tc>
        <w:tc>
          <w:tcPr>
            <w:tcW w:w="448" w:type="dxa"/>
            <w:shd w:val="clear" w:color="auto" w:fill="F2F2F2" w:themeFill="background1" w:themeFillShade="F2"/>
            <w:hideMark/>
          </w:tcPr>
          <w:p w14:paraId="712F82DB" w14:textId="77777777" w:rsidR="00DD2645" w:rsidRDefault="00DD2645">
            <w:pPr>
              <w:jc w:val="center"/>
              <w:rPr>
                <w:lang w:eastAsia="en-CA"/>
              </w:rPr>
            </w:pPr>
            <w:sdt>
              <w:sdtPr>
                <w:rPr>
                  <w:lang w:eastAsia="en-CA"/>
                </w:rPr>
                <w:id w:val="-377171008"/>
                <w14:checkbox>
                  <w14:checked w14:val="0"/>
                  <w14:checkedState w14:val="0050" w14:font="Wingdings 2"/>
                  <w14:uncheckedState w14:val="0020" w14:font="Wingdings 2"/>
                </w14:checkbox>
              </w:sdtPr>
              <w:sdtContent>
                <w:r>
                  <w:rPr>
                    <w:lang w:eastAsia="en-CA"/>
                  </w:rPr>
                  <w:sym w:font="Wingdings 2" w:char="F020"/>
                </w:r>
              </w:sdtContent>
            </w:sdt>
          </w:p>
        </w:tc>
        <w:tc>
          <w:tcPr>
            <w:tcW w:w="448" w:type="dxa"/>
            <w:shd w:val="clear" w:color="auto" w:fill="F2F2F2" w:themeFill="background1" w:themeFillShade="F2"/>
            <w:hideMark/>
          </w:tcPr>
          <w:p w14:paraId="46BC0684" w14:textId="77777777" w:rsidR="00DD2645" w:rsidRDefault="00DD2645">
            <w:pPr>
              <w:jc w:val="center"/>
              <w:rPr>
                <w:lang w:eastAsia="en-CA"/>
              </w:rPr>
            </w:pPr>
            <w:sdt>
              <w:sdtPr>
                <w:rPr>
                  <w:lang w:eastAsia="en-CA"/>
                </w:rPr>
                <w:id w:val="-872307887"/>
                <w14:checkbox>
                  <w14:checked w14:val="0"/>
                  <w14:checkedState w14:val="0050" w14:font="Wingdings 2"/>
                  <w14:uncheckedState w14:val="0020" w14:font="Wingdings 2"/>
                </w14:checkbox>
              </w:sdtPr>
              <w:sdtContent>
                <w:r>
                  <w:rPr>
                    <w:lang w:eastAsia="en-CA"/>
                  </w:rPr>
                  <w:sym w:font="Wingdings 2" w:char="F020"/>
                </w:r>
              </w:sdtContent>
            </w:sdt>
          </w:p>
        </w:tc>
        <w:tc>
          <w:tcPr>
            <w:tcW w:w="423" w:type="dxa"/>
            <w:shd w:val="clear" w:color="auto" w:fill="F2F2F2" w:themeFill="background1" w:themeFillShade="F2"/>
            <w:hideMark/>
          </w:tcPr>
          <w:p w14:paraId="3652D2A4" w14:textId="77777777" w:rsidR="00DD2645" w:rsidRDefault="00DD2645">
            <w:pPr>
              <w:jc w:val="center"/>
              <w:rPr>
                <w:lang w:eastAsia="en-CA"/>
              </w:rPr>
            </w:pPr>
            <w:sdt>
              <w:sdtPr>
                <w:rPr>
                  <w:lang w:eastAsia="en-CA"/>
                </w:rPr>
                <w:id w:val="-1267149179"/>
                <w14:checkbox>
                  <w14:checked w14:val="0"/>
                  <w14:checkedState w14:val="0050" w14:font="Wingdings 2"/>
                  <w14:uncheckedState w14:val="0020" w14:font="Wingdings 2"/>
                </w14:checkbox>
              </w:sdtPr>
              <w:sdtContent>
                <w:r>
                  <w:rPr>
                    <w:lang w:eastAsia="en-CA"/>
                  </w:rPr>
                  <w:sym w:font="Wingdings 2" w:char="F020"/>
                </w:r>
              </w:sdtContent>
            </w:sdt>
          </w:p>
        </w:tc>
        <w:tc>
          <w:tcPr>
            <w:tcW w:w="964" w:type="dxa"/>
            <w:shd w:val="clear" w:color="auto" w:fill="F2F2F2" w:themeFill="background1" w:themeFillShade="F2"/>
            <w:hideMark/>
          </w:tcPr>
          <w:p w14:paraId="2267AB81" w14:textId="77777777" w:rsidR="00DD2645" w:rsidRDefault="00DD2645">
            <w:pPr>
              <w:jc w:val="center"/>
              <w:rPr>
                <w:lang w:eastAsia="en-CA"/>
              </w:rPr>
            </w:pPr>
            <w:sdt>
              <w:sdtPr>
                <w:rPr>
                  <w:highlight w:val="lightGray"/>
                  <w:lang w:eastAsia="en-CA"/>
                </w:rPr>
                <w:id w:val="99845114"/>
                <w:placeholder>
                  <w:docPart w:val="FDA6F0CF68184E71873586AAE4ECF038"/>
                </w:placeholder>
              </w:sdtPr>
              <w:sdtContent>
                <w:r>
                  <w:rPr>
                    <w:lang w:eastAsia="en-CA"/>
                  </w:rPr>
                  <w:t xml:space="preserve">   </w:t>
                </w:r>
              </w:sdtContent>
            </w:sdt>
          </w:p>
        </w:tc>
        <w:tc>
          <w:tcPr>
            <w:tcW w:w="3288" w:type="dxa"/>
            <w:shd w:val="clear" w:color="auto" w:fill="F2F2F2" w:themeFill="background1" w:themeFillShade="F2"/>
            <w:hideMark/>
          </w:tcPr>
          <w:p w14:paraId="7E2B4A1A" w14:textId="77777777" w:rsidR="00DD2645" w:rsidRDefault="00DD2645">
            <w:pPr>
              <w:rPr>
                <w:lang w:eastAsia="en-CA"/>
              </w:rPr>
            </w:pPr>
            <w:sdt>
              <w:sdtPr>
                <w:rPr>
                  <w:highlight w:val="lightGray"/>
                  <w:lang w:eastAsia="en-CA"/>
                </w:rPr>
                <w:id w:val="-1666394355"/>
                <w:placeholder>
                  <w:docPart w:val="8D01CD3EB1CA4E9CB7100A0C94682838"/>
                </w:placeholder>
              </w:sdtPr>
              <w:sdtContent>
                <w:r>
                  <w:rPr>
                    <w:lang w:eastAsia="en-CA"/>
                  </w:rPr>
                  <w:t xml:space="preserve">   </w:t>
                </w:r>
              </w:sdtContent>
            </w:sdt>
          </w:p>
        </w:tc>
      </w:tr>
      <w:tr w:rsidR="00DD2645" w14:paraId="0D86C7EE" w14:textId="77777777" w:rsidTr="00DD2645">
        <w:tc>
          <w:tcPr>
            <w:tcW w:w="3060" w:type="dxa"/>
            <w:shd w:val="clear" w:color="auto" w:fill="F2F2F2" w:themeFill="background1" w:themeFillShade="F2"/>
            <w:hideMark/>
          </w:tcPr>
          <w:p w14:paraId="2E4A989A" w14:textId="77777777" w:rsidR="00DD2645" w:rsidRDefault="00DD2645">
            <w:pPr>
              <w:rPr>
                <w:lang w:eastAsia="en-CA"/>
              </w:rPr>
            </w:pPr>
            <w:r>
              <w:t>REAR HALL</w:t>
            </w:r>
          </w:p>
        </w:tc>
        <w:tc>
          <w:tcPr>
            <w:tcW w:w="907" w:type="dxa"/>
            <w:shd w:val="clear" w:color="auto" w:fill="F2F2F2" w:themeFill="background1" w:themeFillShade="F2"/>
            <w:hideMark/>
          </w:tcPr>
          <w:p w14:paraId="7ECD161F" w14:textId="77777777" w:rsidR="00DD2645" w:rsidRDefault="00DD2645">
            <w:pPr>
              <w:rPr>
                <w:lang w:eastAsia="en-CA"/>
              </w:rPr>
            </w:pPr>
            <w:sdt>
              <w:sdtPr>
                <w:rPr>
                  <w:highlight w:val="lightGray"/>
                  <w:lang w:eastAsia="en-CA"/>
                </w:rPr>
                <w:id w:val="1613319642"/>
                <w:placeholder>
                  <w:docPart w:val="F97D3B1F365A4E24A9F30B5A2D862210"/>
                </w:placeholder>
              </w:sdtPr>
              <w:sdtContent>
                <w:r>
                  <w:rPr>
                    <w:lang w:eastAsia="en-CA"/>
                  </w:rPr>
                  <w:t xml:space="preserve">   </w:t>
                </w:r>
              </w:sdtContent>
            </w:sdt>
          </w:p>
        </w:tc>
        <w:tc>
          <w:tcPr>
            <w:tcW w:w="686" w:type="dxa"/>
            <w:shd w:val="clear" w:color="auto" w:fill="F2F2F2" w:themeFill="background1" w:themeFillShade="F2"/>
            <w:hideMark/>
          </w:tcPr>
          <w:p w14:paraId="1CD69CB9" w14:textId="77777777" w:rsidR="00DD2645" w:rsidRDefault="00DD2645">
            <w:pPr>
              <w:jc w:val="center"/>
              <w:rPr>
                <w:lang w:eastAsia="en-CA"/>
              </w:rPr>
            </w:pPr>
            <w:r>
              <w:t>HN</w:t>
            </w:r>
          </w:p>
        </w:tc>
        <w:tc>
          <w:tcPr>
            <w:tcW w:w="667" w:type="dxa"/>
            <w:shd w:val="clear" w:color="auto" w:fill="F2F2F2" w:themeFill="background1" w:themeFillShade="F2"/>
            <w:hideMark/>
          </w:tcPr>
          <w:p w14:paraId="7047299D" w14:textId="77777777" w:rsidR="00DD2645" w:rsidRDefault="00DD2645">
            <w:pPr>
              <w:jc w:val="center"/>
              <w:rPr>
                <w:lang w:eastAsia="en-CA"/>
              </w:rPr>
            </w:pPr>
            <w:sdt>
              <w:sdtPr>
                <w:rPr>
                  <w:lang w:eastAsia="en-CA"/>
                </w:rPr>
                <w:id w:val="-254826487"/>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5146604" w14:textId="77777777" w:rsidR="00DD2645" w:rsidRDefault="00DD2645">
            <w:pPr>
              <w:jc w:val="center"/>
              <w:rPr>
                <w:lang w:eastAsia="en-CA"/>
              </w:rPr>
            </w:pPr>
            <w:r>
              <w:t>BPSNAC3/4</w:t>
            </w:r>
          </w:p>
        </w:tc>
        <w:tc>
          <w:tcPr>
            <w:tcW w:w="850" w:type="dxa"/>
            <w:shd w:val="clear" w:color="auto" w:fill="F2F2F2" w:themeFill="background1" w:themeFillShade="F2"/>
            <w:hideMark/>
          </w:tcPr>
          <w:p w14:paraId="2A9A9C91" w14:textId="77777777" w:rsidR="00DD2645" w:rsidRDefault="00DD2645">
            <w:pPr>
              <w:jc w:val="center"/>
              <w:rPr>
                <w:lang w:eastAsia="en-CA"/>
              </w:rPr>
            </w:pPr>
            <w:sdt>
              <w:sdtPr>
                <w:rPr>
                  <w:highlight w:val="lightGray"/>
                  <w:lang w:eastAsia="en-CA"/>
                </w:rPr>
                <w:id w:val="1308975814"/>
                <w:placeholder>
                  <w:docPart w:val="DD48ADB462F3416EAE7115551AED6E6E"/>
                </w:placeholder>
              </w:sdtPr>
              <w:sdtContent>
                <w:r>
                  <w:rPr>
                    <w:lang w:eastAsia="en-CA"/>
                  </w:rPr>
                  <w:t xml:space="preserve">   </w:t>
                </w:r>
              </w:sdtContent>
            </w:sdt>
          </w:p>
        </w:tc>
        <w:tc>
          <w:tcPr>
            <w:tcW w:w="448" w:type="dxa"/>
            <w:shd w:val="clear" w:color="auto" w:fill="F2F2F2" w:themeFill="background1" w:themeFillShade="F2"/>
            <w:hideMark/>
          </w:tcPr>
          <w:p w14:paraId="08753CEC" w14:textId="77777777" w:rsidR="00DD2645" w:rsidRDefault="00DD2645">
            <w:pPr>
              <w:jc w:val="center"/>
              <w:rPr>
                <w:lang w:eastAsia="en-CA"/>
              </w:rPr>
            </w:pPr>
            <w:sdt>
              <w:sdtPr>
                <w:rPr>
                  <w:lang w:eastAsia="en-CA"/>
                </w:rPr>
                <w:id w:val="-1885019323"/>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14AEDFD6" w14:textId="77777777" w:rsidR="00DD2645" w:rsidRDefault="00DD2645">
            <w:pPr>
              <w:jc w:val="center"/>
              <w:rPr>
                <w:lang w:eastAsia="en-CA"/>
              </w:rPr>
            </w:pPr>
            <w:sdt>
              <w:sdtPr>
                <w:rPr>
                  <w:highlight w:val="lightGray"/>
                  <w:lang w:eastAsia="en-CA"/>
                </w:rPr>
                <w:id w:val="-737173810"/>
                <w:placeholder>
                  <w:docPart w:val="3DCDDABE58F94E2EAC84D2076145FEBB"/>
                </w:placeholder>
              </w:sdtPr>
              <w:sdtContent>
                <w:r>
                  <w:rPr>
                    <w:lang w:eastAsia="en-CA"/>
                  </w:rPr>
                  <w:t xml:space="preserve">   </w:t>
                </w:r>
              </w:sdtContent>
            </w:sdt>
          </w:p>
        </w:tc>
        <w:tc>
          <w:tcPr>
            <w:tcW w:w="448" w:type="dxa"/>
            <w:shd w:val="clear" w:color="auto" w:fill="F2F2F2" w:themeFill="background1" w:themeFillShade="F2"/>
            <w:hideMark/>
          </w:tcPr>
          <w:p w14:paraId="13CDCDC4" w14:textId="77777777" w:rsidR="00DD2645" w:rsidRDefault="00DD2645">
            <w:pPr>
              <w:jc w:val="center"/>
              <w:rPr>
                <w:lang w:eastAsia="en-CA"/>
              </w:rPr>
            </w:pPr>
            <w:sdt>
              <w:sdtPr>
                <w:rPr>
                  <w:lang w:eastAsia="en-CA"/>
                </w:rPr>
                <w:id w:val="783539451"/>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595B9472" w14:textId="77777777" w:rsidR="00DD2645" w:rsidRDefault="00DD2645">
            <w:pPr>
              <w:jc w:val="center"/>
              <w:rPr>
                <w:lang w:eastAsia="en-CA"/>
              </w:rPr>
            </w:pPr>
            <w:sdt>
              <w:sdtPr>
                <w:rPr>
                  <w:lang w:eastAsia="en-CA"/>
                </w:rPr>
                <w:id w:val="656038546"/>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295AB4C1" w14:textId="77777777" w:rsidR="00DD2645" w:rsidRDefault="00DD2645">
            <w:pPr>
              <w:jc w:val="center"/>
              <w:rPr>
                <w:lang w:eastAsia="en-CA"/>
              </w:rPr>
            </w:pPr>
            <w:sdt>
              <w:sdtPr>
                <w:rPr>
                  <w:lang w:eastAsia="en-CA"/>
                </w:rPr>
                <w:id w:val="93138793"/>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17D513B4" w14:textId="77777777" w:rsidR="00DD2645" w:rsidRDefault="00DD2645">
            <w:pPr>
              <w:jc w:val="center"/>
              <w:rPr>
                <w:lang w:eastAsia="en-CA"/>
              </w:rPr>
            </w:pPr>
            <w:sdt>
              <w:sdtPr>
                <w:rPr>
                  <w:highlight w:val="lightGray"/>
                  <w:lang w:eastAsia="en-CA"/>
                </w:rPr>
                <w:id w:val="-1275866799"/>
                <w:placeholder>
                  <w:docPart w:val="EF0BB9A7F2314F0096DA642168281800"/>
                </w:placeholder>
              </w:sdtPr>
              <w:sdtContent>
                <w:r>
                  <w:rPr>
                    <w:lang w:eastAsia="en-CA"/>
                  </w:rPr>
                  <w:t xml:space="preserve">   </w:t>
                </w:r>
              </w:sdtContent>
            </w:sdt>
          </w:p>
        </w:tc>
        <w:tc>
          <w:tcPr>
            <w:tcW w:w="3288" w:type="dxa"/>
            <w:shd w:val="clear" w:color="auto" w:fill="F2F2F2" w:themeFill="background1" w:themeFillShade="F2"/>
            <w:hideMark/>
          </w:tcPr>
          <w:p w14:paraId="64618DB8" w14:textId="77777777" w:rsidR="00DD2645" w:rsidRDefault="00DD2645">
            <w:pPr>
              <w:rPr>
                <w:lang w:eastAsia="en-CA"/>
              </w:rPr>
            </w:pPr>
            <w:sdt>
              <w:sdtPr>
                <w:rPr>
                  <w:highlight w:val="lightGray"/>
                  <w:lang w:eastAsia="en-CA"/>
                </w:rPr>
                <w:id w:val="-1207179552"/>
                <w:placeholder>
                  <w:docPart w:val="85F121954D854DAFA35C091B152D3970"/>
                </w:placeholder>
              </w:sdtPr>
              <w:sdtContent>
                <w:r>
                  <w:rPr>
                    <w:lang w:eastAsia="en-CA"/>
                  </w:rPr>
                  <w:t xml:space="preserve">   </w:t>
                </w:r>
              </w:sdtContent>
            </w:sdt>
          </w:p>
        </w:tc>
      </w:tr>
      <w:tr w:rsidR="00DD2645" w14:paraId="7BEA7F4F" w14:textId="77777777" w:rsidTr="00DD2645">
        <w:tc>
          <w:tcPr>
            <w:tcW w:w="3060" w:type="dxa"/>
            <w:shd w:val="clear" w:color="auto" w:fill="F2F2F2" w:themeFill="background1" w:themeFillShade="F2"/>
            <w:hideMark/>
          </w:tcPr>
          <w:p w14:paraId="06B0A126" w14:textId="77777777" w:rsidR="00DD2645" w:rsidRDefault="00DD2645">
            <w:pPr>
              <w:rPr>
                <w:lang w:eastAsia="en-CA"/>
              </w:rPr>
            </w:pPr>
            <w:r>
              <w:t>COOLER STROBE</w:t>
            </w:r>
          </w:p>
        </w:tc>
        <w:tc>
          <w:tcPr>
            <w:tcW w:w="907" w:type="dxa"/>
            <w:shd w:val="clear" w:color="auto" w:fill="F2F2F2" w:themeFill="background1" w:themeFillShade="F2"/>
            <w:hideMark/>
          </w:tcPr>
          <w:p w14:paraId="4122DE4F" w14:textId="77777777" w:rsidR="00DD2645" w:rsidRDefault="00DD2645">
            <w:pPr>
              <w:rPr>
                <w:lang w:eastAsia="en-CA"/>
              </w:rPr>
            </w:pPr>
            <w:sdt>
              <w:sdtPr>
                <w:rPr>
                  <w:highlight w:val="lightGray"/>
                  <w:lang w:eastAsia="en-CA"/>
                </w:rPr>
                <w:id w:val="1786390928"/>
                <w:placeholder>
                  <w:docPart w:val="C84380CEBC2745A8839C6868EFF8AE47"/>
                </w:placeholder>
              </w:sdtPr>
              <w:sdtContent>
                <w:r>
                  <w:rPr>
                    <w:lang w:eastAsia="en-CA"/>
                  </w:rPr>
                  <w:t xml:space="preserve">   </w:t>
                </w:r>
              </w:sdtContent>
            </w:sdt>
          </w:p>
        </w:tc>
        <w:tc>
          <w:tcPr>
            <w:tcW w:w="686" w:type="dxa"/>
            <w:shd w:val="clear" w:color="auto" w:fill="F2F2F2" w:themeFill="background1" w:themeFillShade="F2"/>
            <w:hideMark/>
          </w:tcPr>
          <w:p w14:paraId="71B75CAE" w14:textId="77777777" w:rsidR="00DD2645" w:rsidRDefault="00DD2645">
            <w:pPr>
              <w:jc w:val="center"/>
              <w:rPr>
                <w:lang w:eastAsia="en-CA"/>
              </w:rPr>
            </w:pPr>
            <w:r>
              <w:t>V2</w:t>
            </w:r>
          </w:p>
        </w:tc>
        <w:tc>
          <w:tcPr>
            <w:tcW w:w="667" w:type="dxa"/>
            <w:shd w:val="clear" w:color="auto" w:fill="F2F2F2" w:themeFill="background1" w:themeFillShade="F2"/>
            <w:hideMark/>
          </w:tcPr>
          <w:p w14:paraId="226B7334" w14:textId="77777777" w:rsidR="00DD2645" w:rsidRDefault="00DD2645">
            <w:pPr>
              <w:jc w:val="center"/>
              <w:rPr>
                <w:lang w:eastAsia="en-CA"/>
              </w:rPr>
            </w:pPr>
            <w:sdt>
              <w:sdtPr>
                <w:rPr>
                  <w:lang w:eastAsia="en-CA"/>
                </w:rPr>
                <w:id w:val="-68282414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0F2F4C43" w14:textId="77777777" w:rsidR="00DD2645" w:rsidRDefault="00DD2645">
            <w:pPr>
              <w:jc w:val="center"/>
              <w:rPr>
                <w:lang w:eastAsia="en-CA"/>
              </w:rPr>
            </w:pPr>
            <w:r>
              <w:t>BPSNAC3/4</w:t>
            </w:r>
          </w:p>
        </w:tc>
        <w:tc>
          <w:tcPr>
            <w:tcW w:w="850" w:type="dxa"/>
            <w:shd w:val="clear" w:color="auto" w:fill="F2F2F2" w:themeFill="background1" w:themeFillShade="F2"/>
            <w:hideMark/>
          </w:tcPr>
          <w:p w14:paraId="248D6CED" w14:textId="77777777" w:rsidR="00DD2645" w:rsidRDefault="00DD2645">
            <w:pPr>
              <w:jc w:val="center"/>
              <w:rPr>
                <w:lang w:eastAsia="en-CA"/>
              </w:rPr>
            </w:pPr>
            <w:sdt>
              <w:sdtPr>
                <w:rPr>
                  <w:highlight w:val="lightGray"/>
                  <w:lang w:eastAsia="en-CA"/>
                </w:rPr>
                <w:id w:val="-629010586"/>
                <w:placeholder>
                  <w:docPart w:val="EF0E67FCAE7E44648DEC99292DD74CC3"/>
                </w:placeholder>
              </w:sdtPr>
              <w:sdtContent>
                <w:r>
                  <w:rPr>
                    <w:lang w:eastAsia="en-CA"/>
                  </w:rPr>
                  <w:t xml:space="preserve">   </w:t>
                </w:r>
              </w:sdtContent>
            </w:sdt>
          </w:p>
        </w:tc>
        <w:tc>
          <w:tcPr>
            <w:tcW w:w="448" w:type="dxa"/>
            <w:shd w:val="clear" w:color="auto" w:fill="F2F2F2" w:themeFill="background1" w:themeFillShade="F2"/>
            <w:hideMark/>
          </w:tcPr>
          <w:p w14:paraId="6098779E" w14:textId="77777777" w:rsidR="00DD2645" w:rsidRDefault="00DD2645">
            <w:pPr>
              <w:jc w:val="center"/>
              <w:rPr>
                <w:lang w:eastAsia="en-CA"/>
              </w:rPr>
            </w:pPr>
            <w:sdt>
              <w:sdtPr>
                <w:rPr>
                  <w:lang w:eastAsia="en-CA"/>
                </w:rPr>
                <w:id w:val="-1118826664"/>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5431D917" w14:textId="77777777" w:rsidR="00DD2645" w:rsidRDefault="00DD2645">
            <w:pPr>
              <w:jc w:val="center"/>
              <w:rPr>
                <w:lang w:eastAsia="en-CA"/>
              </w:rPr>
            </w:pPr>
            <w:sdt>
              <w:sdtPr>
                <w:rPr>
                  <w:highlight w:val="lightGray"/>
                  <w:lang w:eastAsia="en-CA"/>
                </w:rPr>
                <w:id w:val="1177153111"/>
                <w:placeholder>
                  <w:docPart w:val="1268C93A51A14D77AD46675A2BD0FDCF"/>
                </w:placeholder>
              </w:sdtPr>
              <w:sdtContent>
                <w:r>
                  <w:rPr>
                    <w:lang w:eastAsia="en-CA"/>
                  </w:rPr>
                  <w:t xml:space="preserve">   </w:t>
                </w:r>
              </w:sdtContent>
            </w:sdt>
          </w:p>
        </w:tc>
        <w:tc>
          <w:tcPr>
            <w:tcW w:w="448" w:type="dxa"/>
            <w:shd w:val="clear" w:color="auto" w:fill="F2F2F2" w:themeFill="background1" w:themeFillShade="F2"/>
            <w:hideMark/>
          </w:tcPr>
          <w:p w14:paraId="17622864" w14:textId="77777777" w:rsidR="00DD2645" w:rsidRDefault="00DD2645">
            <w:pPr>
              <w:jc w:val="center"/>
              <w:rPr>
                <w:lang w:eastAsia="en-CA"/>
              </w:rPr>
            </w:pPr>
            <w:sdt>
              <w:sdtPr>
                <w:rPr>
                  <w:lang w:eastAsia="en-CA"/>
                </w:rPr>
                <w:id w:val="10651401"/>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2BB4406C" w14:textId="77777777" w:rsidR="00DD2645" w:rsidRDefault="00DD2645">
            <w:pPr>
              <w:jc w:val="center"/>
              <w:rPr>
                <w:lang w:eastAsia="en-CA"/>
              </w:rPr>
            </w:pPr>
            <w:sdt>
              <w:sdtPr>
                <w:rPr>
                  <w:lang w:eastAsia="en-CA"/>
                </w:rPr>
                <w:id w:val="-1223760086"/>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3D183CA3" w14:textId="77777777" w:rsidR="00DD2645" w:rsidRDefault="00DD2645">
            <w:pPr>
              <w:jc w:val="center"/>
              <w:rPr>
                <w:lang w:eastAsia="en-CA"/>
              </w:rPr>
            </w:pPr>
            <w:sdt>
              <w:sdtPr>
                <w:rPr>
                  <w:lang w:eastAsia="en-CA"/>
                </w:rPr>
                <w:id w:val="-1032031979"/>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5DB050A" w14:textId="77777777" w:rsidR="00DD2645" w:rsidRDefault="00DD2645">
            <w:pPr>
              <w:jc w:val="center"/>
              <w:rPr>
                <w:lang w:eastAsia="en-CA"/>
              </w:rPr>
            </w:pPr>
            <w:sdt>
              <w:sdtPr>
                <w:rPr>
                  <w:highlight w:val="lightGray"/>
                  <w:lang w:eastAsia="en-CA"/>
                </w:rPr>
                <w:id w:val="-465500746"/>
                <w:placeholder>
                  <w:docPart w:val="10CEE8B634DC4FCB9B8762CA81E49A93"/>
                </w:placeholder>
              </w:sdtPr>
              <w:sdtContent>
                <w:r>
                  <w:rPr>
                    <w:lang w:eastAsia="en-CA"/>
                  </w:rPr>
                  <w:t xml:space="preserve">   </w:t>
                </w:r>
              </w:sdtContent>
            </w:sdt>
          </w:p>
        </w:tc>
        <w:tc>
          <w:tcPr>
            <w:tcW w:w="3288" w:type="dxa"/>
            <w:shd w:val="clear" w:color="auto" w:fill="F2F2F2" w:themeFill="background1" w:themeFillShade="F2"/>
            <w:hideMark/>
          </w:tcPr>
          <w:p w14:paraId="1E5D49F2" w14:textId="77777777" w:rsidR="00DD2645" w:rsidRDefault="00DD2645">
            <w:pPr>
              <w:rPr>
                <w:lang w:eastAsia="en-CA"/>
              </w:rPr>
            </w:pPr>
            <w:sdt>
              <w:sdtPr>
                <w:rPr>
                  <w:highlight w:val="lightGray"/>
                  <w:lang w:eastAsia="en-CA"/>
                </w:rPr>
                <w:id w:val="-962260590"/>
                <w:placeholder>
                  <w:docPart w:val="1BACA45182354640A70CE417F93DF8C2"/>
                </w:placeholder>
              </w:sdtPr>
              <w:sdtContent>
                <w:r>
                  <w:rPr>
                    <w:lang w:eastAsia="en-CA"/>
                  </w:rPr>
                  <w:t xml:space="preserve">   </w:t>
                </w:r>
              </w:sdtContent>
            </w:sdt>
          </w:p>
        </w:tc>
      </w:tr>
      <w:tr w:rsidR="00DD2645" w14:paraId="4B728857" w14:textId="77777777" w:rsidTr="00DD2645">
        <w:tc>
          <w:tcPr>
            <w:tcW w:w="3060" w:type="dxa"/>
            <w:shd w:val="clear" w:color="auto" w:fill="F2F2F2" w:themeFill="background1" w:themeFillShade="F2"/>
            <w:hideMark/>
          </w:tcPr>
          <w:p w14:paraId="6E22F4F4" w14:textId="77777777" w:rsidR="00DD2645" w:rsidRDefault="00DD2645">
            <w:pPr>
              <w:rPr>
                <w:lang w:eastAsia="en-CA"/>
              </w:rPr>
            </w:pPr>
            <w:r>
              <w:t>MEAT COOLER STROBE</w:t>
            </w:r>
          </w:p>
        </w:tc>
        <w:tc>
          <w:tcPr>
            <w:tcW w:w="907" w:type="dxa"/>
            <w:shd w:val="clear" w:color="auto" w:fill="F2F2F2" w:themeFill="background1" w:themeFillShade="F2"/>
            <w:hideMark/>
          </w:tcPr>
          <w:p w14:paraId="4E1C2D33" w14:textId="77777777" w:rsidR="00DD2645" w:rsidRDefault="00DD2645">
            <w:pPr>
              <w:rPr>
                <w:lang w:eastAsia="en-CA"/>
              </w:rPr>
            </w:pPr>
            <w:sdt>
              <w:sdtPr>
                <w:rPr>
                  <w:highlight w:val="lightGray"/>
                  <w:lang w:eastAsia="en-CA"/>
                </w:rPr>
                <w:id w:val="1763646256"/>
                <w:placeholder>
                  <w:docPart w:val="169A73DF786644A2B12AAC0269F03916"/>
                </w:placeholder>
              </w:sdtPr>
              <w:sdtContent>
                <w:r>
                  <w:rPr>
                    <w:lang w:eastAsia="en-CA"/>
                  </w:rPr>
                  <w:t xml:space="preserve">   </w:t>
                </w:r>
              </w:sdtContent>
            </w:sdt>
          </w:p>
        </w:tc>
        <w:tc>
          <w:tcPr>
            <w:tcW w:w="686" w:type="dxa"/>
            <w:shd w:val="clear" w:color="auto" w:fill="F2F2F2" w:themeFill="background1" w:themeFillShade="F2"/>
            <w:hideMark/>
          </w:tcPr>
          <w:p w14:paraId="29FEE169" w14:textId="77777777" w:rsidR="00DD2645" w:rsidRDefault="00DD2645">
            <w:pPr>
              <w:jc w:val="center"/>
              <w:rPr>
                <w:lang w:eastAsia="en-CA"/>
              </w:rPr>
            </w:pPr>
            <w:r>
              <w:t>V2</w:t>
            </w:r>
          </w:p>
        </w:tc>
        <w:tc>
          <w:tcPr>
            <w:tcW w:w="667" w:type="dxa"/>
            <w:shd w:val="clear" w:color="auto" w:fill="F2F2F2" w:themeFill="background1" w:themeFillShade="F2"/>
            <w:hideMark/>
          </w:tcPr>
          <w:p w14:paraId="321A317E" w14:textId="77777777" w:rsidR="00DD2645" w:rsidRDefault="00DD2645">
            <w:pPr>
              <w:jc w:val="center"/>
              <w:rPr>
                <w:lang w:eastAsia="en-CA"/>
              </w:rPr>
            </w:pPr>
            <w:sdt>
              <w:sdtPr>
                <w:rPr>
                  <w:lang w:eastAsia="en-CA"/>
                </w:rPr>
                <w:id w:val="1065841769"/>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1E97907" w14:textId="77777777" w:rsidR="00DD2645" w:rsidRDefault="00DD2645">
            <w:pPr>
              <w:jc w:val="center"/>
              <w:rPr>
                <w:lang w:eastAsia="en-CA"/>
              </w:rPr>
            </w:pPr>
            <w:r>
              <w:t>BPSNAC3/4</w:t>
            </w:r>
          </w:p>
        </w:tc>
        <w:tc>
          <w:tcPr>
            <w:tcW w:w="850" w:type="dxa"/>
            <w:shd w:val="clear" w:color="auto" w:fill="F2F2F2" w:themeFill="background1" w:themeFillShade="F2"/>
            <w:hideMark/>
          </w:tcPr>
          <w:p w14:paraId="64D4DB9B" w14:textId="77777777" w:rsidR="00DD2645" w:rsidRDefault="00DD2645">
            <w:pPr>
              <w:jc w:val="center"/>
              <w:rPr>
                <w:lang w:eastAsia="en-CA"/>
              </w:rPr>
            </w:pPr>
            <w:sdt>
              <w:sdtPr>
                <w:rPr>
                  <w:highlight w:val="lightGray"/>
                  <w:lang w:eastAsia="en-CA"/>
                </w:rPr>
                <w:id w:val="-405997208"/>
                <w:placeholder>
                  <w:docPart w:val="CF441AF64F8442B7A3271DA13971D282"/>
                </w:placeholder>
              </w:sdtPr>
              <w:sdtContent>
                <w:r>
                  <w:rPr>
                    <w:lang w:eastAsia="en-CA"/>
                  </w:rPr>
                  <w:t xml:space="preserve">   </w:t>
                </w:r>
              </w:sdtContent>
            </w:sdt>
          </w:p>
        </w:tc>
        <w:tc>
          <w:tcPr>
            <w:tcW w:w="448" w:type="dxa"/>
            <w:shd w:val="clear" w:color="auto" w:fill="F2F2F2" w:themeFill="background1" w:themeFillShade="F2"/>
            <w:hideMark/>
          </w:tcPr>
          <w:p w14:paraId="54F9AFE2" w14:textId="77777777" w:rsidR="00DD2645" w:rsidRDefault="00DD2645">
            <w:pPr>
              <w:jc w:val="center"/>
              <w:rPr>
                <w:lang w:eastAsia="en-CA"/>
              </w:rPr>
            </w:pPr>
            <w:sdt>
              <w:sdtPr>
                <w:rPr>
                  <w:lang w:eastAsia="en-CA"/>
                </w:rPr>
                <w:id w:val="1589583980"/>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09DD647F" w14:textId="77777777" w:rsidR="00DD2645" w:rsidRDefault="00DD2645">
            <w:pPr>
              <w:jc w:val="center"/>
              <w:rPr>
                <w:lang w:eastAsia="en-CA"/>
              </w:rPr>
            </w:pPr>
            <w:sdt>
              <w:sdtPr>
                <w:rPr>
                  <w:highlight w:val="lightGray"/>
                  <w:lang w:eastAsia="en-CA"/>
                </w:rPr>
                <w:id w:val="1022442736"/>
                <w:placeholder>
                  <w:docPart w:val="F6F1761A59FE4EF588296E51073B9873"/>
                </w:placeholder>
              </w:sdtPr>
              <w:sdtContent>
                <w:r>
                  <w:rPr>
                    <w:lang w:eastAsia="en-CA"/>
                  </w:rPr>
                  <w:t xml:space="preserve">   </w:t>
                </w:r>
              </w:sdtContent>
            </w:sdt>
          </w:p>
        </w:tc>
        <w:tc>
          <w:tcPr>
            <w:tcW w:w="448" w:type="dxa"/>
            <w:shd w:val="clear" w:color="auto" w:fill="F2F2F2" w:themeFill="background1" w:themeFillShade="F2"/>
            <w:hideMark/>
          </w:tcPr>
          <w:p w14:paraId="0D650520" w14:textId="77777777" w:rsidR="00DD2645" w:rsidRDefault="00DD2645">
            <w:pPr>
              <w:jc w:val="center"/>
              <w:rPr>
                <w:lang w:eastAsia="en-CA"/>
              </w:rPr>
            </w:pPr>
            <w:sdt>
              <w:sdtPr>
                <w:rPr>
                  <w:lang w:eastAsia="en-CA"/>
                </w:rPr>
                <w:id w:val="874965675"/>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77825DCF" w14:textId="77777777" w:rsidR="00DD2645" w:rsidRDefault="00DD2645">
            <w:pPr>
              <w:jc w:val="center"/>
              <w:rPr>
                <w:lang w:eastAsia="en-CA"/>
              </w:rPr>
            </w:pPr>
            <w:sdt>
              <w:sdtPr>
                <w:rPr>
                  <w:lang w:eastAsia="en-CA"/>
                </w:rPr>
                <w:id w:val="959302066"/>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5F55CF73" w14:textId="77777777" w:rsidR="00DD2645" w:rsidRDefault="00DD2645">
            <w:pPr>
              <w:jc w:val="center"/>
              <w:rPr>
                <w:lang w:eastAsia="en-CA"/>
              </w:rPr>
            </w:pPr>
            <w:sdt>
              <w:sdtPr>
                <w:rPr>
                  <w:lang w:eastAsia="en-CA"/>
                </w:rPr>
                <w:id w:val="933786840"/>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A04555A" w14:textId="77777777" w:rsidR="00DD2645" w:rsidRDefault="00DD2645">
            <w:pPr>
              <w:jc w:val="center"/>
              <w:rPr>
                <w:lang w:eastAsia="en-CA"/>
              </w:rPr>
            </w:pPr>
            <w:sdt>
              <w:sdtPr>
                <w:rPr>
                  <w:highlight w:val="lightGray"/>
                  <w:lang w:eastAsia="en-CA"/>
                </w:rPr>
                <w:id w:val="176154253"/>
                <w:placeholder>
                  <w:docPart w:val="D9BD4A63E1C247148F9C46CD2E7ECB58"/>
                </w:placeholder>
              </w:sdtPr>
              <w:sdtContent>
                <w:r>
                  <w:rPr>
                    <w:lang w:eastAsia="en-CA"/>
                  </w:rPr>
                  <w:t xml:space="preserve">   </w:t>
                </w:r>
              </w:sdtContent>
            </w:sdt>
          </w:p>
        </w:tc>
        <w:tc>
          <w:tcPr>
            <w:tcW w:w="3288" w:type="dxa"/>
            <w:shd w:val="clear" w:color="auto" w:fill="F2F2F2" w:themeFill="background1" w:themeFillShade="F2"/>
            <w:hideMark/>
          </w:tcPr>
          <w:p w14:paraId="134B5117" w14:textId="77777777" w:rsidR="00DD2645" w:rsidRDefault="00DD2645">
            <w:pPr>
              <w:rPr>
                <w:lang w:eastAsia="en-CA"/>
              </w:rPr>
            </w:pPr>
            <w:sdt>
              <w:sdtPr>
                <w:rPr>
                  <w:highlight w:val="lightGray"/>
                  <w:lang w:eastAsia="en-CA"/>
                </w:rPr>
                <w:id w:val="-1019075987"/>
                <w:placeholder>
                  <w:docPart w:val="E6A0DE9C1A3444E69B88CF163E6B263D"/>
                </w:placeholder>
              </w:sdtPr>
              <w:sdtContent>
                <w:r>
                  <w:rPr>
                    <w:lang w:eastAsia="en-CA"/>
                  </w:rPr>
                  <w:t xml:space="preserve">   </w:t>
                </w:r>
              </w:sdtContent>
            </w:sdt>
          </w:p>
        </w:tc>
      </w:tr>
      <w:tr w:rsidR="00DD2645" w14:paraId="6807A1D0" w14:textId="77777777" w:rsidTr="00DD2645">
        <w:tc>
          <w:tcPr>
            <w:tcW w:w="3060" w:type="dxa"/>
            <w:shd w:val="clear" w:color="auto" w:fill="F2F2F2" w:themeFill="background1" w:themeFillShade="F2"/>
            <w:hideMark/>
          </w:tcPr>
          <w:p w14:paraId="03E55929" w14:textId="77777777" w:rsidR="00DD2645" w:rsidRDefault="00DD2645">
            <w:pPr>
              <w:rPr>
                <w:lang w:eastAsia="en-CA"/>
              </w:rPr>
            </w:pPr>
            <w:r>
              <w:lastRenderedPageBreak/>
              <w:t>KITCHEN PREP</w:t>
            </w:r>
          </w:p>
        </w:tc>
        <w:tc>
          <w:tcPr>
            <w:tcW w:w="907" w:type="dxa"/>
            <w:shd w:val="clear" w:color="auto" w:fill="F2F2F2" w:themeFill="background1" w:themeFillShade="F2"/>
            <w:hideMark/>
          </w:tcPr>
          <w:p w14:paraId="109A2E6C" w14:textId="77777777" w:rsidR="00DD2645" w:rsidRDefault="00DD2645">
            <w:pPr>
              <w:rPr>
                <w:lang w:eastAsia="en-CA"/>
              </w:rPr>
            </w:pPr>
            <w:sdt>
              <w:sdtPr>
                <w:rPr>
                  <w:highlight w:val="lightGray"/>
                  <w:lang w:eastAsia="en-CA"/>
                </w:rPr>
                <w:id w:val="635075848"/>
                <w:placeholder>
                  <w:docPart w:val="0A9221D121A240C8B9A0DDB693919EF9"/>
                </w:placeholder>
              </w:sdtPr>
              <w:sdtContent>
                <w:r>
                  <w:rPr>
                    <w:lang w:eastAsia="en-CA"/>
                  </w:rPr>
                  <w:t xml:space="preserve">   </w:t>
                </w:r>
              </w:sdtContent>
            </w:sdt>
          </w:p>
        </w:tc>
        <w:tc>
          <w:tcPr>
            <w:tcW w:w="686" w:type="dxa"/>
            <w:shd w:val="clear" w:color="auto" w:fill="F2F2F2" w:themeFill="background1" w:themeFillShade="F2"/>
            <w:hideMark/>
          </w:tcPr>
          <w:p w14:paraId="05F3A560" w14:textId="77777777" w:rsidR="00DD2645" w:rsidRDefault="00DD2645">
            <w:pPr>
              <w:jc w:val="center"/>
              <w:rPr>
                <w:lang w:eastAsia="en-CA"/>
              </w:rPr>
            </w:pPr>
            <w:r>
              <w:t>HN2</w:t>
            </w:r>
          </w:p>
        </w:tc>
        <w:tc>
          <w:tcPr>
            <w:tcW w:w="667" w:type="dxa"/>
            <w:shd w:val="clear" w:color="auto" w:fill="F2F2F2" w:themeFill="background1" w:themeFillShade="F2"/>
            <w:hideMark/>
          </w:tcPr>
          <w:p w14:paraId="6F1C19EE" w14:textId="77777777" w:rsidR="00DD2645" w:rsidRDefault="00DD2645">
            <w:pPr>
              <w:jc w:val="center"/>
              <w:rPr>
                <w:lang w:eastAsia="en-CA"/>
              </w:rPr>
            </w:pPr>
            <w:sdt>
              <w:sdtPr>
                <w:rPr>
                  <w:lang w:eastAsia="en-CA"/>
                </w:rPr>
                <w:id w:val="-23262468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41BB94C" w14:textId="77777777" w:rsidR="00DD2645" w:rsidRDefault="00DD2645">
            <w:pPr>
              <w:jc w:val="center"/>
              <w:rPr>
                <w:lang w:eastAsia="en-CA"/>
              </w:rPr>
            </w:pPr>
            <w:r>
              <w:t>BPSNAC3/4</w:t>
            </w:r>
          </w:p>
        </w:tc>
        <w:tc>
          <w:tcPr>
            <w:tcW w:w="850" w:type="dxa"/>
            <w:shd w:val="clear" w:color="auto" w:fill="F2F2F2" w:themeFill="background1" w:themeFillShade="F2"/>
            <w:hideMark/>
          </w:tcPr>
          <w:p w14:paraId="56A05992" w14:textId="77777777" w:rsidR="00DD2645" w:rsidRDefault="00DD2645">
            <w:pPr>
              <w:jc w:val="center"/>
              <w:rPr>
                <w:lang w:eastAsia="en-CA"/>
              </w:rPr>
            </w:pPr>
            <w:sdt>
              <w:sdtPr>
                <w:rPr>
                  <w:highlight w:val="lightGray"/>
                  <w:lang w:eastAsia="en-CA"/>
                </w:rPr>
                <w:id w:val="1389916488"/>
                <w:placeholder>
                  <w:docPart w:val="3AB0B0788FC44BF18D8041272912B57A"/>
                </w:placeholder>
              </w:sdtPr>
              <w:sdtContent>
                <w:r>
                  <w:rPr>
                    <w:lang w:eastAsia="en-CA"/>
                  </w:rPr>
                  <w:t xml:space="preserve">   </w:t>
                </w:r>
              </w:sdtContent>
            </w:sdt>
          </w:p>
        </w:tc>
        <w:tc>
          <w:tcPr>
            <w:tcW w:w="448" w:type="dxa"/>
            <w:shd w:val="clear" w:color="auto" w:fill="F2F2F2" w:themeFill="background1" w:themeFillShade="F2"/>
            <w:hideMark/>
          </w:tcPr>
          <w:p w14:paraId="60992262" w14:textId="77777777" w:rsidR="00DD2645" w:rsidRDefault="00DD2645">
            <w:pPr>
              <w:jc w:val="center"/>
              <w:rPr>
                <w:lang w:eastAsia="en-CA"/>
              </w:rPr>
            </w:pPr>
            <w:sdt>
              <w:sdtPr>
                <w:rPr>
                  <w:lang w:eastAsia="en-CA"/>
                </w:rPr>
                <w:id w:val="-1648125741"/>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6DC8FC77" w14:textId="77777777" w:rsidR="00DD2645" w:rsidRDefault="00DD2645">
            <w:pPr>
              <w:jc w:val="center"/>
              <w:rPr>
                <w:lang w:eastAsia="en-CA"/>
              </w:rPr>
            </w:pPr>
            <w:sdt>
              <w:sdtPr>
                <w:rPr>
                  <w:highlight w:val="lightGray"/>
                  <w:lang w:eastAsia="en-CA"/>
                </w:rPr>
                <w:id w:val="-851876303"/>
                <w:placeholder>
                  <w:docPart w:val="8A1883C9C83045E0B685F385C4C9DE94"/>
                </w:placeholder>
              </w:sdtPr>
              <w:sdtContent>
                <w:r>
                  <w:rPr>
                    <w:lang w:eastAsia="en-CA"/>
                  </w:rPr>
                  <w:t xml:space="preserve">   </w:t>
                </w:r>
              </w:sdtContent>
            </w:sdt>
          </w:p>
        </w:tc>
        <w:tc>
          <w:tcPr>
            <w:tcW w:w="448" w:type="dxa"/>
            <w:shd w:val="clear" w:color="auto" w:fill="F2F2F2" w:themeFill="background1" w:themeFillShade="F2"/>
            <w:hideMark/>
          </w:tcPr>
          <w:p w14:paraId="528A4C87" w14:textId="77777777" w:rsidR="00DD2645" w:rsidRDefault="00DD2645">
            <w:pPr>
              <w:jc w:val="center"/>
              <w:rPr>
                <w:lang w:eastAsia="en-CA"/>
              </w:rPr>
            </w:pPr>
            <w:sdt>
              <w:sdtPr>
                <w:rPr>
                  <w:lang w:eastAsia="en-CA"/>
                </w:rPr>
                <w:id w:val="-1190903678"/>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1EA6B515" w14:textId="77777777" w:rsidR="00DD2645" w:rsidRDefault="00DD2645">
            <w:pPr>
              <w:jc w:val="center"/>
              <w:rPr>
                <w:lang w:eastAsia="en-CA"/>
              </w:rPr>
            </w:pPr>
            <w:sdt>
              <w:sdtPr>
                <w:rPr>
                  <w:lang w:eastAsia="en-CA"/>
                </w:rPr>
                <w:id w:val="-296530519"/>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7C7D9887" w14:textId="77777777" w:rsidR="00DD2645" w:rsidRDefault="00DD2645">
            <w:pPr>
              <w:jc w:val="center"/>
              <w:rPr>
                <w:lang w:eastAsia="en-CA"/>
              </w:rPr>
            </w:pPr>
            <w:sdt>
              <w:sdtPr>
                <w:rPr>
                  <w:lang w:eastAsia="en-CA"/>
                </w:rPr>
                <w:id w:val="1745911595"/>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9517231" w14:textId="77777777" w:rsidR="00DD2645" w:rsidRDefault="00DD2645">
            <w:pPr>
              <w:jc w:val="center"/>
              <w:rPr>
                <w:lang w:eastAsia="en-CA"/>
              </w:rPr>
            </w:pPr>
            <w:sdt>
              <w:sdtPr>
                <w:rPr>
                  <w:highlight w:val="lightGray"/>
                  <w:lang w:eastAsia="en-CA"/>
                </w:rPr>
                <w:id w:val="-1419785229"/>
                <w:placeholder>
                  <w:docPart w:val="024334D549FB4A3090C41C2EBE781089"/>
                </w:placeholder>
              </w:sdtPr>
              <w:sdtContent>
                <w:r>
                  <w:rPr>
                    <w:lang w:eastAsia="en-CA"/>
                  </w:rPr>
                  <w:t xml:space="preserve">   </w:t>
                </w:r>
              </w:sdtContent>
            </w:sdt>
          </w:p>
        </w:tc>
        <w:tc>
          <w:tcPr>
            <w:tcW w:w="3288" w:type="dxa"/>
            <w:shd w:val="clear" w:color="auto" w:fill="F2F2F2" w:themeFill="background1" w:themeFillShade="F2"/>
            <w:hideMark/>
          </w:tcPr>
          <w:p w14:paraId="4496CB72" w14:textId="77777777" w:rsidR="00DD2645" w:rsidRDefault="00DD2645">
            <w:pPr>
              <w:rPr>
                <w:lang w:eastAsia="en-CA"/>
              </w:rPr>
            </w:pPr>
            <w:sdt>
              <w:sdtPr>
                <w:rPr>
                  <w:highlight w:val="lightGray"/>
                  <w:lang w:eastAsia="en-CA"/>
                </w:rPr>
                <w:id w:val="1481732976"/>
                <w:placeholder>
                  <w:docPart w:val="0463E6B3AC044474821132AB01346440"/>
                </w:placeholder>
              </w:sdtPr>
              <w:sdtContent>
                <w:r>
                  <w:rPr>
                    <w:lang w:eastAsia="en-CA"/>
                  </w:rPr>
                  <w:t xml:space="preserve">   </w:t>
                </w:r>
              </w:sdtContent>
            </w:sdt>
          </w:p>
        </w:tc>
      </w:tr>
      <w:tr w:rsidR="00DD2645" w14:paraId="3E88BA97" w14:textId="77777777" w:rsidTr="00DD2645">
        <w:tc>
          <w:tcPr>
            <w:tcW w:w="3060" w:type="dxa"/>
            <w:shd w:val="clear" w:color="auto" w:fill="F2F2F2" w:themeFill="background1" w:themeFillShade="F2"/>
            <w:hideMark/>
          </w:tcPr>
          <w:p w14:paraId="07D79AC2" w14:textId="77777777" w:rsidR="00DD2645" w:rsidRDefault="00DD2645">
            <w:pPr>
              <w:rPr>
                <w:lang w:eastAsia="en-CA"/>
              </w:rPr>
            </w:pPr>
            <w:r>
              <w:t>DAIRY COOLER</w:t>
            </w:r>
          </w:p>
        </w:tc>
        <w:tc>
          <w:tcPr>
            <w:tcW w:w="907" w:type="dxa"/>
            <w:shd w:val="clear" w:color="auto" w:fill="F2F2F2" w:themeFill="background1" w:themeFillShade="F2"/>
            <w:hideMark/>
          </w:tcPr>
          <w:p w14:paraId="7558B10E" w14:textId="77777777" w:rsidR="00DD2645" w:rsidRDefault="00DD2645">
            <w:pPr>
              <w:rPr>
                <w:lang w:eastAsia="en-CA"/>
              </w:rPr>
            </w:pPr>
            <w:sdt>
              <w:sdtPr>
                <w:rPr>
                  <w:highlight w:val="lightGray"/>
                  <w:lang w:eastAsia="en-CA"/>
                </w:rPr>
                <w:id w:val="-1626763353"/>
                <w:placeholder>
                  <w:docPart w:val="03F5BE0DE1624554987EBBCE2FC40BE7"/>
                </w:placeholder>
              </w:sdtPr>
              <w:sdtContent>
                <w:r>
                  <w:rPr>
                    <w:lang w:eastAsia="en-CA"/>
                  </w:rPr>
                  <w:t xml:space="preserve">   </w:t>
                </w:r>
              </w:sdtContent>
            </w:sdt>
          </w:p>
        </w:tc>
        <w:tc>
          <w:tcPr>
            <w:tcW w:w="686" w:type="dxa"/>
            <w:shd w:val="clear" w:color="auto" w:fill="F2F2F2" w:themeFill="background1" w:themeFillShade="F2"/>
            <w:hideMark/>
          </w:tcPr>
          <w:p w14:paraId="668D6935" w14:textId="77777777" w:rsidR="00DD2645" w:rsidRDefault="00DD2645">
            <w:pPr>
              <w:jc w:val="center"/>
              <w:rPr>
                <w:lang w:eastAsia="en-CA"/>
              </w:rPr>
            </w:pPr>
            <w:r>
              <w:t>V2</w:t>
            </w:r>
          </w:p>
        </w:tc>
        <w:tc>
          <w:tcPr>
            <w:tcW w:w="667" w:type="dxa"/>
            <w:shd w:val="clear" w:color="auto" w:fill="F2F2F2" w:themeFill="background1" w:themeFillShade="F2"/>
            <w:hideMark/>
          </w:tcPr>
          <w:p w14:paraId="5A0A11A9" w14:textId="77777777" w:rsidR="00DD2645" w:rsidRDefault="00DD2645">
            <w:pPr>
              <w:jc w:val="center"/>
              <w:rPr>
                <w:lang w:eastAsia="en-CA"/>
              </w:rPr>
            </w:pPr>
            <w:sdt>
              <w:sdtPr>
                <w:rPr>
                  <w:lang w:eastAsia="en-CA"/>
                </w:rPr>
                <w:id w:val="1540854628"/>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4F546074" w14:textId="77777777" w:rsidR="00DD2645" w:rsidRDefault="00DD2645">
            <w:pPr>
              <w:jc w:val="center"/>
              <w:rPr>
                <w:lang w:eastAsia="en-CA"/>
              </w:rPr>
            </w:pPr>
            <w:r>
              <w:t>BPSNAC3/4</w:t>
            </w:r>
          </w:p>
        </w:tc>
        <w:tc>
          <w:tcPr>
            <w:tcW w:w="850" w:type="dxa"/>
            <w:shd w:val="clear" w:color="auto" w:fill="F2F2F2" w:themeFill="background1" w:themeFillShade="F2"/>
            <w:hideMark/>
          </w:tcPr>
          <w:p w14:paraId="730516BB" w14:textId="77777777" w:rsidR="00DD2645" w:rsidRDefault="00DD2645">
            <w:pPr>
              <w:jc w:val="center"/>
              <w:rPr>
                <w:lang w:eastAsia="en-CA"/>
              </w:rPr>
            </w:pPr>
            <w:sdt>
              <w:sdtPr>
                <w:rPr>
                  <w:highlight w:val="lightGray"/>
                  <w:lang w:eastAsia="en-CA"/>
                </w:rPr>
                <w:id w:val="1826631290"/>
                <w:placeholder>
                  <w:docPart w:val="60233240215341A18DF442502AF19349"/>
                </w:placeholder>
              </w:sdtPr>
              <w:sdtContent>
                <w:r>
                  <w:rPr>
                    <w:lang w:eastAsia="en-CA"/>
                  </w:rPr>
                  <w:t xml:space="preserve">   </w:t>
                </w:r>
              </w:sdtContent>
            </w:sdt>
          </w:p>
        </w:tc>
        <w:tc>
          <w:tcPr>
            <w:tcW w:w="448" w:type="dxa"/>
            <w:shd w:val="clear" w:color="auto" w:fill="F2F2F2" w:themeFill="background1" w:themeFillShade="F2"/>
            <w:hideMark/>
          </w:tcPr>
          <w:p w14:paraId="254606E9" w14:textId="77777777" w:rsidR="00DD2645" w:rsidRDefault="00DD2645">
            <w:pPr>
              <w:jc w:val="center"/>
              <w:rPr>
                <w:lang w:eastAsia="en-CA"/>
              </w:rPr>
            </w:pPr>
            <w:sdt>
              <w:sdtPr>
                <w:rPr>
                  <w:lang w:eastAsia="en-CA"/>
                </w:rPr>
                <w:id w:val="283007189"/>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0A83DF9B" w14:textId="77777777" w:rsidR="00DD2645" w:rsidRDefault="00DD2645">
            <w:pPr>
              <w:jc w:val="center"/>
              <w:rPr>
                <w:lang w:eastAsia="en-CA"/>
              </w:rPr>
            </w:pPr>
            <w:sdt>
              <w:sdtPr>
                <w:rPr>
                  <w:highlight w:val="lightGray"/>
                  <w:lang w:eastAsia="en-CA"/>
                </w:rPr>
                <w:id w:val="-724305317"/>
                <w:placeholder>
                  <w:docPart w:val="F560061954B64409B1F71073F832C1DA"/>
                </w:placeholder>
              </w:sdtPr>
              <w:sdtContent>
                <w:r>
                  <w:rPr>
                    <w:lang w:eastAsia="en-CA"/>
                  </w:rPr>
                  <w:t xml:space="preserve">   </w:t>
                </w:r>
              </w:sdtContent>
            </w:sdt>
          </w:p>
        </w:tc>
        <w:tc>
          <w:tcPr>
            <w:tcW w:w="448" w:type="dxa"/>
            <w:shd w:val="clear" w:color="auto" w:fill="F2F2F2" w:themeFill="background1" w:themeFillShade="F2"/>
            <w:hideMark/>
          </w:tcPr>
          <w:p w14:paraId="0025F150" w14:textId="77777777" w:rsidR="00DD2645" w:rsidRDefault="00DD2645">
            <w:pPr>
              <w:jc w:val="center"/>
              <w:rPr>
                <w:lang w:eastAsia="en-CA"/>
              </w:rPr>
            </w:pPr>
            <w:sdt>
              <w:sdtPr>
                <w:rPr>
                  <w:lang w:eastAsia="en-CA"/>
                </w:rPr>
                <w:id w:val="487438424"/>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4AA73FC9" w14:textId="77777777" w:rsidR="00DD2645" w:rsidRDefault="00DD2645">
            <w:pPr>
              <w:jc w:val="center"/>
              <w:rPr>
                <w:lang w:eastAsia="en-CA"/>
              </w:rPr>
            </w:pPr>
            <w:sdt>
              <w:sdtPr>
                <w:rPr>
                  <w:lang w:eastAsia="en-CA"/>
                </w:rPr>
                <w:id w:val="-549463118"/>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0D46E4EE" w14:textId="77777777" w:rsidR="00DD2645" w:rsidRDefault="00DD2645">
            <w:pPr>
              <w:jc w:val="center"/>
              <w:rPr>
                <w:lang w:eastAsia="en-CA"/>
              </w:rPr>
            </w:pPr>
            <w:sdt>
              <w:sdtPr>
                <w:rPr>
                  <w:lang w:eastAsia="en-CA"/>
                </w:rPr>
                <w:id w:val="-426573215"/>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3C93754" w14:textId="77777777" w:rsidR="00DD2645" w:rsidRDefault="00DD2645">
            <w:pPr>
              <w:jc w:val="center"/>
              <w:rPr>
                <w:lang w:eastAsia="en-CA"/>
              </w:rPr>
            </w:pPr>
            <w:sdt>
              <w:sdtPr>
                <w:rPr>
                  <w:highlight w:val="lightGray"/>
                  <w:lang w:eastAsia="en-CA"/>
                </w:rPr>
                <w:id w:val="-486942647"/>
                <w:placeholder>
                  <w:docPart w:val="B2E345374B474EAC8CB5093224F1B754"/>
                </w:placeholder>
              </w:sdtPr>
              <w:sdtContent>
                <w:r>
                  <w:rPr>
                    <w:lang w:eastAsia="en-CA"/>
                  </w:rPr>
                  <w:t xml:space="preserve">   </w:t>
                </w:r>
              </w:sdtContent>
            </w:sdt>
          </w:p>
        </w:tc>
        <w:tc>
          <w:tcPr>
            <w:tcW w:w="3288" w:type="dxa"/>
            <w:shd w:val="clear" w:color="auto" w:fill="F2F2F2" w:themeFill="background1" w:themeFillShade="F2"/>
            <w:hideMark/>
          </w:tcPr>
          <w:p w14:paraId="095C8C8D" w14:textId="77777777" w:rsidR="00DD2645" w:rsidRDefault="00DD2645">
            <w:pPr>
              <w:rPr>
                <w:lang w:eastAsia="en-CA"/>
              </w:rPr>
            </w:pPr>
            <w:sdt>
              <w:sdtPr>
                <w:rPr>
                  <w:highlight w:val="lightGray"/>
                  <w:lang w:eastAsia="en-CA"/>
                </w:rPr>
                <w:id w:val="-1476825312"/>
                <w:placeholder>
                  <w:docPart w:val="43F4ABC0D85C4CD0864C1CA150F7FEF4"/>
                </w:placeholder>
              </w:sdtPr>
              <w:sdtContent>
                <w:r>
                  <w:rPr>
                    <w:lang w:eastAsia="en-CA"/>
                  </w:rPr>
                  <w:t xml:space="preserve">   </w:t>
                </w:r>
              </w:sdtContent>
            </w:sdt>
          </w:p>
        </w:tc>
      </w:tr>
      <w:tr w:rsidR="00DD2645" w14:paraId="00A7BB72" w14:textId="77777777" w:rsidTr="00DD2645">
        <w:tc>
          <w:tcPr>
            <w:tcW w:w="3060" w:type="dxa"/>
            <w:shd w:val="clear" w:color="auto" w:fill="F2F2F2" w:themeFill="background1" w:themeFillShade="F2"/>
            <w:hideMark/>
          </w:tcPr>
          <w:p w14:paraId="1E6B03A1" w14:textId="77777777" w:rsidR="00DD2645" w:rsidRDefault="00DD2645">
            <w:pPr>
              <w:rPr>
                <w:lang w:eastAsia="en-CA"/>
              </w:rPr>
            </w:pPr>
            <w:r>
              <w:t>GROCERY MAIN FREEZER</w:t>
            </w:r>
          </w:p>
        </w:tc>
        <w:tc>
          <w:tcPr>
            <w:tcW w:w="907" w:type="dxa"/>
            <w:shd w:val="clear" w:color="auto" w:fill="F2F2F2" w:themeFill="background1" w:themeFillShade="F2"/>
            <w:hideMark/>
          </w:tcPr>
          <w:p w14:paraId="0A7709FD" w14:textId="77777777" w:rsidR="00DD2645" w:rsidRDefault="00DD2645">
            <w:pPr>
              <w:rPr>
                <w:lang w:eastAsia="en-CA"/>
              </w:rPr>
            </w:pPr>
            <w:sdt>
              <w:sdtPr>
                <w:rPr>
                  <w:highlight w:val="lightGray"/>
                  <w:lang w:eastAsia="en-CA"/>
                </w:rPr>
                <w:id w:val="-541053266"/>
                <w:placeholder>
                  <w:docPart w:val="93CBABF31E5449868909A69591C2CA94"/>
                </w:placeholder>
              </w:sdtPr>
              <w:sdtContent>
                <w:r>
                  <w:rPr>
                    <w:lang w:eastAsia="en-CA"/>
                  </w:rPr>
                  <w:t xml:space="preserve">   </w:t>
                </w:r>
              </w:sdtContent>
            </w:sdt>
          </w:p>
        </w:tc>
        <w:tc>
          <w:tcPr>
            <w:tcW w:w="686" w:type="dxa"/>
            <w:shd w:val="clear" w:color="auto" w:fill="F2F2F2" w:themeFill="background1" w:themeFillShade="F2"/>
            <w:hideMark/>
          </w:tcPr>
          <w:p w14:paraId="13C6E1DD" w14:textId="77777777" w:rsidR="00DD2645" w:rsidRDefault="00DD2645">
            <w:pPr>
              <w:jc w:val="center"/>
              <w:rPr>
                <w:lang w:eastAsia="en-CA"/>
              </w:rPr>
            </w:pPr>
            <w:r>
              <w:t>V2</w:t>
            </w:r>
          </w:p>
        </w:tc>
        <w:tc>
          <w:tcPr>
            <w:tcW w:w="667" w:type="dxa"/>
            <w:shd w:val="clear" w:color="auto" w:fill="F2F2F2" w:themeFill="background1" w:themeFillShade="F2"/>
            <w:hideMark/>
          </w:tcPr>
          <w:p w14:paraId="4FD3A28B" w14:textId="77777777" w:rsidR="00DD2645" w:rsidRDefault="00DD2645">
            <w:pPr>
              <w:jc w:val="center"/>
              <w:rPr>
                <w:lang w:eastAsia="en-CA"/>
              </w:rPr>
            </w:pPr>
            <w:sdt>
              <w:sdtPr>
                <w:rPr>
                  <w:lang w:eastAsia="en-CA"/>
                </w:rPr>
                <w:id w:val="345439128"/>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050F7E60" w14:textId="77777777" w:rsidR="00DD2645" w:rsidRDefault="00DD2645">
            <w:pPr>
              <w:jc w:val="center"/>
              <w:rPr>
                <w:lang w:eastAsia="en-CA"/>
              </w:rPr>
            </w:pPr>
            <w:r>
              <w:t>BPSNAC3/4</w:t>
            </w:r>
          </w:p>
        </w:tc>
        <w:tc>
          <w:tcPr>
            <w:tcW w:w="850" w:type="dxa"/>
            <w:shd w:val="clear" w:color="auto" w:fill="F2F2F2" w:themeFill="background1" w:themeFillShade="F2"/>
            <w:hideMark/>
          </w:tcPr>
          <w:p w14:paraId="3E6FCE1D" w14:textId="77777777" w:rsidR="00DD2645" w:rsidRDefault="00DD2645">
            <w:pPr>
              <w:jc w:val="center"/>
              <w:rPr>
                <w:lang w:eastAsia="en-CA"/>
              </w:rPr>
            </w:pPr>
            <w:sdt>
              <w:sdtPr>
                <w:rPr>
                  <w:highlight w:val="lightGray"/>
                  <w:lang w:eastAsia="en-CA"/>
                </w:rPr>
                <w:id w:val="-643892570"/>
                <w:placeholder>
                  <w:docPart w:val="D0BD8C53C8694D75AE8531B1F4EC03BA"/>
                </w:placeholder>
              </w:sdtPr>
              <w:sdtContent>
                <w:r>
                  <w:rPr>
                    <w:lang w:eastAsia="en-CA"/>
                  </w:rPr>
                  <w:t xml:space="preserve">   </w:t>
                </w:r>
              </w:sdtContent>
            </w:sdt>
          </w:p>
        </w:tc>
        <w:tc>
          <w:tcPr>
            <w:tcW w:w="448" w:type="dxa"/>
            <w:shd w:val="clear" w:color="auto" w:fill="F2F2F2" w:themeFill="background1" w:themeFillShade="F2"/>
            <w:hideMark/>
          </w:tcPr>
          <w:p w14:paraId="624312F0" w14:textId="77777777" w:rsidR="00DD2645" w:rsidRDefault="00DD2645">
            <w:pPr>
              <w:jc w:val="center"/>
              <w:rPr>
                <w:lang w:eastAsia="en-CA"/>
              </w:rPr>
            </w:pPr>
            <w:sdt>
              <w:sdtPr>
                <w:rPr>
                  <w:lang w:eastAsia="en-CA"/>
                </w:rPr>
                <w:id w:val="-1605801982"/>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423A6A50" w14:textId="77777777" w:rsidR="00DD2645" w:rsidRDefault="00DD2645">
            <w:pPr>
              <w:jc w:val="center"/>
              <w:rPr>
                <w:lang w:eastAsia="en-CA"/>
              </w:rPr>
            </w:pPr>
            <w:sdt>
              <w:sdtPr>
                <w:rPr>
                  <w:highlight w:val="lightGray"/>
                  <w:lang w:eastAsia="en-CA"/>
                </w:rPr>
                <w:id w:val="1477411241"/>
                <w:placeholder>
                  <w:docPart w:val="D87037EDA76648BF94CF941A4D9EF3AD"/>
                </w:placeholder>
              </w:sdtPr>
              <w:sdtContent>
                <w:r>
                  <w:rPr>
                    <w:lang w:eastAsia="en-CA"/>
                  </w:rPr>
                  <w:t xml:space="preserve">   </w:t>
                </w:r>
              </w:sdtContent>
            </w:sdt>
          </w:p>
        </w:tc>
        <w:tc>
          <w:tcPr>
            <w:tcW w:w="448" w:type="dxa"/>
            <w:shd w:val="clear" w:color="auto" w:fill="F2F2F2" w:themeFill="background1" w:themeFillShade="F2"/>
            <w:hideMark/>
          </w:tcPr>
          <w:p w14:paraId="560D52D5" w14:textId="77777777" w:rsidR="00DD2645" w:rsidRDefault="00DD2645">
            <w:pPr>
              <w:jc w:val="center"/>
              <w:rPr>
                <w:lang w:eastAsia="en-CA"/>
              </w:rPr>
            </w:pPr>
            <w:sdt>
              <w:sdtPr>
                <w:rPr>
                  <w:lang w:eastAsia="en-CA"/>
                </w:rPr>
                <w:id w:val="2004154216"/>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582F9210" w14:textId="77777777" w:rsidR="00DD2645" w:rsidRDefault="00DD2645">
            <w:pPr>
              <w:jc w:val="center"/>
              <w:rPr>
                <w:lang w:eastAsia="en-CA"/>
              </w:rPr>
            </w:pPr>
            <w:sdt>
              <w:sdtPr>
                <w:rPr>
                  <w:lang w:eastAsia="en-CA"/>
                </w:rPr>
                <w:id w:val="1229661809"/>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3403641A" w14:textId="77777777" w:rsidR="00DD2645" w:rsidRDefault="00DD2645">
            <w:pPr>
              <w:jc w:val="center"/>
              <w:rPr>
                <w:lang w:eastAsia="en-CA"/>
              </w:rPr>
            </w:pPr>
            <w:sdt>
              <w:sdtPr>
                <w:rPr>
                  <w:lang w:eastAsia="en-CA"/>
                </w:rPr>
                <w:id w:val="-1298684949"/>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01240FB1" w14:textId="77777777" w:rsidR="00DD2645" w:rsidRDefault="00DD2645">
            <w:pPr>
              <w:jc w:val="center"/>
              <w:rPr>
                <w:lang w:eastAsia="en-CA"/>
              </w:rPr>
            </w:pPr>
            <w:sdt>
              <w:sdtPr>
                <w:rPr>
                  <w:highlight w:val="lightGray"/>
                  <w:lang w:eastAsia="en-CA"/>
                </w:rPr>
                <w:id w:val="-2027085992"/>
                <w:placeholder>
                  <w:docPart w:val="43E3BFBB6028471A9B879049CE9142AC"/>
                </w:placeholder>
              </w:sdtPr>
              <w:sdtContent>
                <w:r>
                  <w:rPr>
                    <w:lang w:eastAsia="en-CA"/>
                  </w:rPr>
                  <w:t xml:space="preserve">   </w:t>
                </w:r>
              </w:sdtContent>
            </w:sdt>
          </w:p>
        </w:tc>
        <w:tc>
          <w:tcPr>
            <w:tcW w:w="3288" w:type="dxa"/>
            <w:shd w:val="clear" w:color="auto" w:fill="F2F2F2" w:themeFill="background1" w:themeFillShade="F2"/>
            <w:hideMark/>
          </w:tcPr>
          <w:p w14:paraId="5F7AAF66" w14:textId="77777777" w:rsidR="00DD2645" w:rsidRDefault="00DD2645">
            <w:pPr>
              <w:rPr>
                <w:lang w:eastAsia="en-CA"/>
              </w:rPr>
            </w:pPr>
            <w:sdt>
              <w:sdtPr>
                <w:rPr>
                  <w:highlight w:val="lightGray"/>
                  <w:lang w:eastAsia="en-CA"/>
                </w:rPr>
                <w:id w:val="-1469274648"/>
                <w:placeholder>
                  <w:docPart w:val="BB844847DD924FEB9911CC060345568A"/>
                </w:placeholder>
              </w:sdtPr>
              <w:sdtContent>
                <w:r>
                  <w:rPr>
                    <w:lang w:eastAsia="en-CA"/>
                  </w:rPr>
                  <w:t xml:space="preserve">   </w:t>
                </w:r>
              </w:sdtContent>
            </w:sdt>
          </w:p>
        </w:tc>
      </w:tr>
      <w:tr w:rsidR="00DD2645" w14:paraId="448F9253" w14:textId="77777777" w:rsidTr="00DD2645">
        <w:tc>
          <w:tcPr>
            <w:tcW w:w="3060" w:type="dxa"/>
            <w:shd w:val="clear" w:color="auto" w:fill="F2F2F2" w:themeFill="background1" w:themeFillShade="F2"/>
            <w:hideMark/>
          </w:tcPr>
          <w:p w14:paraId="3DCEA5C2" w14:textId="77777777" w:rsidR="00DD2645" w:rsidRDefault="00DD2645">
            <w:pPr>
              <w:rPr>
                <w:lang w:eastAsia="en-CA"/>
              </w:rPr>
            </w:pPr>
            <w:r>
              <w:t>WEST WAREHOUSE</w:t>
            </w:r>
          </w:p>
        </w:tc>
        <w:tc>
          <w:tcPr>
            <w:tcW w:w="907" w:type="dxa"/>
            <w:shd w:val="clear" w:color="auto" w:fill="F2F2F2" w:themeFill="background1" w:themeFillShade="F2"/>
            <w:hideMark/>
          </w:tcPr>
          <w:p w14:paraId="3BB9D6CC" w14:textId="77777777" w:rsidR="00DD2645" w:rsidRDefault="00DD2645">
            <w:pPr>
              <w:rPr>
                <w:lang w:eastAsia="en-CA"/>
              </w:rPr>
            </w:pPr>
            <w:sdt>
              <w:sdtPr>
                <w:rPr>
                  <w:highlight w:val="lightGray"/>
                  <w:lang w:eastAsia="en-CA"/>
                </w:rPr>
                <w:id w:val="-902451440"/>
                <w:placeholder>
                  <w:docPart w:val="8AD5A1948CB6421698E3B293EB4F90F2"/>
                </w:placeholder>
              </w:sdtPr>
              <w:sdtContent>
                <w:r>
                  <w:rPr>
                    <w:lang w:eastAsia="en-CA"/>
                  </w:rPr>
                  <w:t xml:space="preserve">   </w:t>
                </w:r>
              </w:sdtContent>
            </w:sdt>
          </w:p>
        </w:tc>
        <w:tc>
          <w:tcPr>
            <w:tcW w:w="686" w:type="dxa"/>
            <w:shd w:val="clear" w:color="auto" w:fill="F2F2F2" w:themeFill="background1" w:themeFillShade="F2"/>
            <w:hideMark/>
          </w:tcPr>
          <w:p w14:paraId="637234D0" w14:textId="77777777" w:rsidR="00DD2645" w:rsidRDefault="00DD2645">
            <w:pPr>
              <w:jc w:val="center"/>
              <w:rPr>
                <w:lang w:eastAsia="en-CA"/>
              </w:rPr>
            </w:pPr>
            <w:r>
              <w:t>HN</w:t>
            </w:r>
          </w:p>
        </w:tc>
        <w:tc>
          <w:tcPr>
            <w:tcW w:w="667" w:type="dxa"/>
            <w:shd w:val="clear" w:color="auto" w:fill="F2F2F2" w:themeFill="background1" w:themeFillShade="F2"/>
            <w:hideMark/>
          </w:tcPr>
          <w:p w14:paraId="2F60EE33" w14:textId="77777777" w:rsidR="00DD2645" w:rsidRDefault="00DD2645">
            <w:pPr>
              <w:jc w:val="center"/>
              <w:rPr>
                <w:lang w:eastAsia="en-CA"/>
              </w:rPr>
            </w:pPr>
            <w:sdt>
              <w:sdtPr>
                <w:rPr>
                  <w:lang w:eastAsia="en-CA"/>
                </w:rPr>
                <w:id w:val="1534227701"/>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49EDDD0" w14:textId="77777777" w:rsidR="00DD2645" w:rsidRDefault="00DD2645">
            <w:pPr>
              <w:jc w:val="center"/>
              <w:rPr>
                <w:lang w:eastAsia="en-CA"/>
              </w:rPr>
            </w:pPr>
            <w:r>
              <w:t>BPSNAC3/4</w:t>
            </w:r>
          </w:p>
        </w:tc>
        <w:tc>
          <w:tcPr>
            <w:tcW w:w="850" w:type="dxa"/>
            <w:shd w:val="clear" w:color="auto" w:fill="F2F2F2" w:themeFill="background1" w:themeFillShade="F2"/>
            <w:hideMark/>
          </w:tcPr>
          <w:p w14:paraId="4DB052BF" w14:textId="77777777" w:rsidR="00DD2645" w:rsidRDefault="00DD2645">
            <w:pPr>
              <w:jc w:val="center"/>
              <w:rPr>
                <w:lang w:eastAsia="en-CA"/>
              </w:rPr>
            </w:pPr>
            <w:sdt>
              <w:sdtPr>
                <w:rPr>
                  <w:highlight w:val="lightGray"/>
                  <w:lang w:eastAsia="en-CA"/>
                </w:rPr>
                <w:id w:val="258343146"/>
                <w:placeholder>
                  <w:docPart w:val="B4EAD5C5EF62488290E576CD394D32EC"/>
                </w:placeholder>
              </w:sdtPr>
              <w:sdtContent>
                <w:r>
                  <w:rPr>
                    <w:lang w:eastAsia="en-CA"/>
                  </w:rPr>
                  <w:t xml:space="preserve">   </w:t>
                </w:r>
              </w:sdtContent>
            </w:sdt>
          </w:p>
        </w:tc>
        <w:tc>
          <w:tcPr>
            <w:tcW w:w="448" w:type="dxa"/>
            <w:shd w:val="clear" w:color="auto" w:fill="F2F2F2" w:themeFill="background1" w:themeFillShade="F2"/>
            <w:hideMark/>
          </w:tcPr>
          <w:p w14:paraId="00634F98" w14:textId="77777777" w:rsidR="00DD2645" w:rsidRDefault="00DD2645">
            <w:pPr>
              <w:jc w:val="center"/>
              <w:rPr>
                <w:lang w:eastAsia="en-CA"/>
              </w:rPr>
            </w:pPr>
            <w:sdt>
              <w:sdtPr>
                <w:rPr>
                  <w:lang w:eastAsia="en-CA"/>
                </w:rPr>
                <w:id w:val="412671771"/>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7CF12466" w14:textId="77777777" w:rsidR="00DD2645" w:rsidRDefault="00DD2645">
            <w:pPr>
              <w:jc w:val="center"/>
              <w:rPr>
                <w:lang w:eastAsia="en-CA"/>
              </w:rPr>
            </w:pPr>
            <w:sdt>
              <w:sdtPr>
                <w:rPr>
                  <w:highlight w:val="lightGray"/>
                  <w:lang w:eastAsia="en-CA"/>
                </w:rPr>
                <w:id w:val="1213381189"/>
                <w:placeholder>
                  <w:docPart w:val="C58BF72C99A44C9E822D25D2B4DD2D98"/>
                </w:placeholder>
              </w:sdtPr>
              <w:sdtContent>
                <w:r>
                  <w:rPr>
                    <w:lang w:eastAsia="en-CA"/>
                  </w:rPr>
                  <w:t xml:space="preserve">   </w:t>
                </w:r>
              </w:sdtContent>
            </w:sdt>
          </w:p>
        </w:tc>
        <w:tc>
          <w:tcPr>
            <w:tcW w:w="448" w:type="dxa"/>
            <w:shd w:val="clear" w:color="auto" w:fill="F2F2F2" w:themeFill="background1" w:themeFillShade="F2"/>
            <w:hideMark/>
          </w:tcPr>
          <w:p w14:paraId="4A0E6760" w14:textId="77777777" w:rsidR="00DD2645" w:rsidRDefault="00DD2645">
            <w:pPr>
              <w:jc w:val="center"/>
              <w:rPr>
                <w:lang w:eastAsia="en-CA"/>
              </w:rPr>
            </w:pPr>
            <w:sdt>
              <w:sdtPr>
                <w:rPr>
                  <w:lang w:eastAsia="en-CA"/>
                </w:rPr>
                <w:id w:val="-1596629147"/>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25A09B94" w14:textId="77777777" w:rsidR="00DD2645" w:rsidRDefault="00DD2645">
            <w:pPr>
              <w:jc w:val="center"/>
              <w:rPr>
                <w:lang w:eastAsia="en-CA"/>
              </w:rPr>
            </w:pPr>
            <w:sdt>
              <w:sdtPr>
                <w:rPr>
                  <w:lang w:eastAsia="en-CA"/>
                </w:rPr>
                <w:id w:val="1970474172"/>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1D7D3E1B" w14:textId="77777777" w:rsidR="00DD2645" w:rsidRDefault="00DD2645">
            <w:pPr>
              <w:jc w:val="center"/>
              <w:rPr>
                <w:lang w:eastAsia="en-CA"/>
              </w:rPr>
            </w:pPr>
            <w:sdt>
              <w:sdtPr>
                <w:rPr>
                  <w:lang w:eastAsia="en-CA"/>
                </w:rPr>
                <w:id w:val="560609915"/>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8C45445" w14:textId="77777777" w:rsidR="00DD2645" w:rsidRDefault="00DD2645">
            <w:pPr>
              <w:jc w:val="center"/>
              <w:rPr>
                <w:lang w:eastAsia="en-CA"/>
              </w:rPr>
            </w:pPr>
            <w:sdt>
              <w:sdtPr>
                <w:rPr>
                  <w:highlight w:val="lightGray"/>
                  <w:lang w:eastAsia="en-CA"/>
                </w:rPr>
                <w:id w:val="1620178480"/>
                <w:placeholder>
                  <w:docPart w:val="9DF2571457C64EBABB30EBBEE4445969"/>
                </w:placeholder>
              </w:sdtPr>
              <w:sdtContent>
                <w:r>
                  <w:rPr>
                    <w:lang w:eastAsia="en-CA"/>
                  </w:rPr>
                  <w:t xml:space="preserve">   </w:t>
                </w:r>
              </w:sdtContent>
            </w:sdt>
          </w:p>
        </w:tc>
        <w:tc>
          <w:tcPr>
            <w:tcW w:w="3288" w:type="dxa"/>
            <w:shd w:val="clear" w:color="auto" w:fill="F2F2F2" w:themeFill="background1" w:themeFillShade="F2"/>
            <w:hideMark/>
          </w:tcPr>
          <w:p w14:paraId="4EE1B953" w14:textId="77777777" w:rsidR="00DD2645" w:rsidRDefault="00DD2645">
            <w:pPr>
              <w:rPr>
                <w:lang w:eastAsia="en-CA"/>
              </w:rPr>
            </w:pPr>
            <w:sdt>
              <w:sdtPr>
                <w:rPr>
                  <w:highlight w:val="lightGray"/>
                  <w:lang w:eastAsia="en-CA"/>
                </w:rPr>
                <w:id w:val="-1056926762"/>
                <w:placeholder>
                  <w:docPart w:val="2AFC0FE386D94264974CE3F8FBD842F6"/>
                </w:placeholder>
              </w:sdtPr>
              <w:sdtContent>
                <w:r>
                  <w:rPr>
                    <w:lang w:eastAsia="en-CA"/>
                  </w:rPr>
                  <w:t xml:space="preserve">   </w:t>
                </w:r>
              </w:sdtContent>
            </w:sdt>
          </w:p>
        </w:tc>
      </w:tr>
      <w:tr w:rsidR="00DD2645" w14:paraId="110AF02D" w14:textId="77777777" w:rsidTr="00DD2645">
        <w:tc>
          <w:tcPr>
            <w:tcW w:w="3060" w:type="dxa"/>
            <w:shd w:val="clear" w:color="auto" w:fill="F2F2F2" w:themeFill="background1" w:themeFillShade="F2"/>
            <w:hideMark/>
          </w:tcPr>
          <w:p w14:paraId="52ED4694" w14:textId="77777777" w:rsidR="00DD2645" w:rsidRDefault="00DD2645">
            <w:pPr>
              <w:rPr>
                <w:lang w:eastAsia="en-CA"/>
              </w:rPr>
            </w:pPr>
            <w:r>
              <w:t>SOUTH WASHROOM</w:t>
            </w:r>
          </w:p>
        </w:tc>
        <w:tc>
          <w:tcPr>
            <w:tcW w:w="907" w:type="dxa"/>
            <w:shd w:val="clear" w:color="auto" w:fill="F2F2F2" w:themeFill="background1" w:themeFillShade="F2"/>
            <w:hideMark/>
          </w:tcPr>
          <w:p w14:paraId="73B98017" w14:textId="77777777" w:rsidR="00DD2645" w:rsidRDefault="00DD2645">
            <w:pPr>
              <w:rPr>
                <w:lang w:eastAsia="en-CA"/>
              </w:rPr>
            </w:pPr>
            <w:sdt>
              <w:sdtPr>
                <w:rPr>
                  <w:highlight w:val="lightGray"/>
                  <w:lang w:eastAsia="en-CA"/>
                </w:rPr>
                <w:id w:val="99694264"/>
                <w:placeholder>
                  <w:docPart w:val="FA3B9DF7A1D34D11AD7EED1188BDE557"/>
                </w:placeholder>
              </w:sdtPr>
              <w:sdtContent>
                <w:r>
                  <w:rPr>
                    <w:lang w:eastAsia="en-CA"/>
                  </w:rPr>
                  <w:t xml:space="preserve">   </w:t>
                </w:r>
              </w:sdtContent>
            </w:sdt>
          </w:p>
        </w:tc>
        <w:tc>
          <w:tcPr>
            <w:tcW w:w="686" w:type="dxa"/>
            <w:shd w:val="clear" w:color="auto" w:fill="F2F2F2" w:themeFill="background1" w:themeFillShade="F2"/>
            <w:hideMark/>
          </w:tcPr>
          <w:p w14:paraId="2E73FAE0" w14:textId="77777777" w:rsidR="00DD2645" w:rsidRDefault="00DD2645">
            <w:pPr>
              <w:jc w:val="center"/>
              <w:rPr>
                <w:lang w:eastAsia="en-CA"/>
              </w:rPr>
            </w:pPr>
            <w:r>
              <w:t>V</w:t>
            </w:r>
          </w:p>
        </w:tc>
        <w:tc>
          <w:tcPr>
            <w:tcW w:w="667" w:type="dxa"/>
            <w:shd w:val="clear" w:color="auto" w:fill="F2F2F2" w:themeFill="background1" w:themeFillShade="F2"/>
            <w:hideMark/>
          </w:tcPr>
          <w:p w14:paraId="326C3B6B" w14:textId="77777777" w:rsidR="00DD2645" w:rsidRDefault="00DD2645">
            <w:pPr>
              <w:jc w:val="center"/>
              <w:rPr>
                <w:lang w:eastAsia="en-CA"/>
              </w:rPr>
            </w:pPr>
            <w:sdt>
              <w:sdtPr>
                <w:rPr>
                  <w:lang w:eastAsia="en-CA"/>
                </w:rPr>
                <w:id w:val="-1808928630"/>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D303BC1" w14:textId="77777777" w:rsidR="00DD2645" w:rsidRDefault="00DD2645">
            <w:pPr>
              <w:jc w:val="center"/>
              <w:rPr>
                <w:lang w:eastAsia="en-CA"/>
              </w:rPr>
            </w:pPr>
            <w:r>
              <w:t>BPSNAC3/4</w:t>
            </w:r>
          </w:p>
        </w:tc>
        <w:tc>
          <w:tcPr>
            <w:tcW w:w="850" w:type="dxa"/>
            <w:shd w:val="clear" w:color="auto" w:fill="F2F2F2" w:themeFill="background1" w:themeFillShade="F2"/>
            <w:hideMark/>
          </w:tcPr>
          <w:p w14:paraId="3E714AAF" w14:textId="77777777" w:rsidR="00DD2645" w:rsidRDefault="00DD2645">
            <w:pPr>
              <w:jc w:val="center"/>
              <w:rPr>
                <w:lang w:eastAsia="en-CA"/>
              </w:rPr>
            </w:pPr>
            <w:sdt>
              <w:sdtPr>
                <w:rPr>
                  <w:highlight w:val="lightGray"/>
                  <w:lang w:eastAsia="en-CA"/>
                </w:rPr>
                <w:id w:val="787776499"/>
                <w:placeholder>
                  <w:docPart w:val="C253628B62C4464F8C650458002CE755"/>
                </w:placeholder>
              </w:sdtPr>
              <w:sdtContent>
                <w:r>
                  <w:rPr>
                    <w:lang w:eastAsia="en-CA"/>
                  </w:rPr>
                  <w:t xml:space="preserve">   </w:t>
                </w:r>
              </w:sdtContent>
            </w:sdt>
          </w:p>
        </w:tc>
        <w:tc>
          <w:tcPr>
            <w:tcW w:w="448" w:type="dxa"/>
            <w:shd w:val="clear" w:color="auto" w:fill="F2F2F2" w:themeFill="background1" w:themeFillShade="F2"/>
            <w:hideMark/>
          </w:tcPr>
          <w:p w14:paraId="1B4AE0E3" w14:textId="77777777" w:rsidR="00DD2645" w:rsidRDefault="00DD2645">
            <w:pPr>
              <w:jc w:val="center"/>
              <w:rPr>
                <w:lang w:eastAsia="en-CA"/>
              </w:rPr>
            </w:pPr>
            <w:sdt>
              <w:sdtPr>
                <w:rPr>
                  <w:lang w:eastAsia="en-CA"/>
                </w:rPr>
                <w:id w:val="1397783996"/>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22A2189E" w14:textId="77777777" w:rsidR="00DD2645" w:rsidRDefault="00DD2645">
            <w:pPr>
              <w:jc w:val="center"/>
              <w:rPr>
                <w:lang w:eastAsia="en-CA"/>
              </w:rPr>
            </w:pPr>
            <w:sdt>
              <w:sdtPr>
                <w:rPr>
                  <w:highlight w:val="lightGray"/>
                  <w:lang w:eastAsia="en-CA"/>
                </w:rPr>
                <w:id w:val="1518506795"/>
                <w:placeholder>
                  <w:docPart w:val="00FF238C6B1F4029B91A195EE5A292C5"/>
                </w:placeholder>
              </w:sdtPr>
              <w:sdtContent>
                <w:r>
                  <w:rPr>
                    <w:lang w:eastAsia="en-CA"/>
                  </w:rPr>
                  <w:t xml:space="preserve">   </w:t>
                </w:r>
              </w:sdtContent>
            </w:sdt>
          </w:p>
        </w:tc>
        <w:tc>
          <w:tcPr>
            <w:tcW w:w="448" w:type="dxa"/>
            <w:shd w:val="clear" w:color="auto" w:fill="F2F2F2" w:themeFill="background1" w:themeFillShade="F2"/>
            <w:hideMark/>
          </w:tcPr>
          <w:p w14:paraId="3F97290F" w14:textId="77777777" w:rsidR="00DD2645" w:rsidRDefault="00DD2645">
            <w:pPr>
              <w:jc w:val="center"/>
              <w:rPr>
                <w:lang w:eastAsia="en-CA"/>
              </w:rPr>
            </w:pPr>
            <w:sdt>
              <w:sdtPr>
                <w:rPr>
                  <w:lang w:eastAsia="en-CA"/>
                </w:rPr>
                <w:id w:val="-1581980091"/>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250EFF1D" w14:textId="77777777" w:rsidR="00DD2645" w:rsidRDefault="00DD2645">
            <w:pPr>
              <w:jc w:val="center"/>
              <w:rPr>
                <w:lang w:eastAsia="en-CA"/>
              </w:rPr>
            </w:pPr>
            <w:sdt>
              <w:sdtPr>
                <w:rPr>
                  <w:lang w:eastAsia="en-CA"/>
                </w:rPr>
                <w:id w:val="63002556"/>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4B5DCD22" w14:textId="77777777" w:rsidR="00DD2645" w:rsidRDefault="00DD2645">
            <w:pPr>
              <w:jc w:val="center"/>
              <w:rPr>
                <w:lang w:eastAsia="en-CA"/>
              </w:rPr>
            </w:pPr>
            <w:sdt>
              <w:sdtPr>
                <w:rPr>
                  <w:lang w:eastAsia="en-CA"/>
                </w:rPr>
                <w:id w:val="-1083294848"/>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89363C5" w14:textId="77777777" w:rsidR="00DD2645" w:rsidRDefault="00DD2645">
            <w:pPr>
              <w:jc w:val="center"/>
              <w:rPr>
                <w:lang w:eastAsia="en-CA"/>
              </w:rPr>
            </w:pPr>
            <w:sdt>
              <w:sdtPr>
                <w:rPr>
                  <w:highlight w:val="lightGray"/>
                  <w:lang w:eastAsia="en-CA"/>
                </w:rPr>
                <w:id w:val="1159659537"/>
                <w:placeholder>
                  <w:docPart w:val="8E168A432B5E486FB477BBFA12ECB689"/>
                </w:placeholder>
              </w:sdtPr>
              <w:sdtContent>
                <w:r>
                  <w:rPr>
                    <w:lang w:eastAsia="en-CA"/>
                  </w:rPr>
                  <w:t xml:space="preserve">   </w:t>
                </w:r>
              </w:sdtContent>
            </w:sdt>
          </w:p>
        </w:tc>
        <w:tc>
          <w:tcPr>
            <w:tcW w:w="3288" w:type="dxa"/>
            <w:shd w:val="clear" w:color="auto" w:fill="F2F2F2" w:themeFill="background1" w:themeFillShade="F2"/>
            <w:hideMark/>
          </w:tcPr>
          <w:p w14:paraId="79677546" w14:textId="77777777" w:rsidR="00DD2645" w:rsidRDefault="00DD2645">
            <w:pPr>
              <w:rPr>
                <w:lang w:eastAsia="en-CA"/>
              </w:rPr>
            </w:pPr>
            <w:sdt>
              <w:sdtPr>
                <w:rPr>
                  <w:highlight w:val="lightGray"/>
                  <w:lang w:eastAsia="en-CA"/>
                </w:rPr>
                <w:id w:val="1420911673"/>
                <w:placeholder>
                  <w:docPart w:val="2F6B56B17A8A40E999A642583A18EE2E"/>
                </w:placeholder>
              </w:sdtPr>
              <w:sdtContent>
                <w:r>
                  <w:rPr>
                    <w:lang w:eastAsia="en-CA"/>
                  </w:rPr>
                  <w:t xml:space="preserve">   </w:t>
                </w:r>
              </w:sdtContent>
            </w:sdt>
          </w:p>
        </w:tc>
      </w:tr>
      <w:tr w:rsidR="00DD2645" w14:paraId="3B6C6125" w14:textId="77777777" w:rsidTr="00DD2645">
        <w:tc>
          <w:tcPr>
            <w:tcW w:w="3060" w:type="dxa"/>
            <w:shd w:val="clear" w:color="auto" w:fill="F2F2F2" w:themeFill="background1" w:themeFillShade="F2"/>
            <w:hideMark/>
          </w:tcPr>
          <w:p w14:paraId="6BAC97A1" w14:textId="77777777" w:rsidR="00DD2645" w:rsidRDefault="00DD2645">
            <w:pPr>
              <w:rPr>
                <w:lang w:eastAsia="en-CA"/>
              </w:rPr>
            </w:pPr>
            <w:r>
              <w:t>NORTH WASHROOM</w:t>
            </w:r>
          </w:p>
        </w:tc>
        <w:tc>
          <w:tcPr>
            <w:tcW w:w="907" w:type="dxa"/>
            <w:shd w:val="clear" w:color="auto" w:fill="F2F2F2" w:themeFill="background1" w:themeFillShade="F2"/>
            <w:hideMark/>
          </w:tcPr>
          <w:p w14:paraId="5741FEE9" w14:textId="77777777" w:rsidR="00DD2645" w:rsidRDefault="00DD2645">
            <w:pPr>
              <w:rPr>
                <w:lang w:eastAsia="en-CA"/>
              </w:rPr>
            </w:pPr>
            <w:sdt>
              <w:sdtPr>
                <w:rPr>
                  <w:highlight w:val="lightGray"/>
                  <w:lang w:eastAsia="en-CA"/>
                </w:rPr>
                <w:id w:val="-791978485"/>
                <w:placeholder>
                  <w:docPart w:val="F0E344F74FBF49C0A4BBCA28ECF9FA14"/>
                </w:placeholder>
              </w:sdtPr>
              <w:sdtContent>
                <w:r>
                  <w:rPr>
                    <w:lang w:eastAsia="en-CA"/>
                  </w:rPr>
                  <w:t xml:space="preserve">   </w:t>
                </w:r>
              </w:sdtContent>
            </w:sdt>
          </w:p>
        </w:tc>
        <w:tc>
          <w:tcPr>
            <w:tcW w:w="686" w:type="dxa"/>
            <w:shd w:val="clear" w:color="auto" w:fill="F2F2F2" w:themeFill="background1" w:themeFillShade="F2"/>
            <w:hideMark/>
          </w:tcPr>
          <w:p w14:paraId="19DD2190" w14:textId="77777777" w:rsidR="00DD2645" w:rsidRDefault="00DD2645">
            <w:pPr>
              <w:jc w:val="center"/>
              <w:rPr>
                <w:lang w:eastAsia="en-CA"/>
              </w:rPr>
            </w:pPr>
            <w:r>
              <w:t>V</w:t>
            </w:r>
          </w:p>
        </w:tc>
        <w:tc>
          <w:tcPr>
            <w:tcW w:w="667" w:type="dxa"/>
            <w:shd w:val="clear" w:color="auto" w:fill="F2F2F2" w:themeFill="background1" w:themeFillShade="F2"/>
            <w:hideMark/>
          </w:tcPr>
          <w:p w14:paraId="535D60E3" w14:textId="77777777" w:rsidR="00DD2645" w:rsidRDefault="00DD2645">
            <w:pPr>
              <w:jc w:val="center"/>
              <w:rPr>
                <w:lang w:eastAsia="en-CA"/>
              </w:rPr>
            </w:pPr>
            <w:sdt>
              <w:sdtPr>
                <w:rPr>
                  <w:lang w:eastAsia="en-CA"/>
                </w:rPr>
                <w:id w:val="800195571"/>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405ABA8F" w14:textId="77777777" w:rsidR="00DD2645" w:rsidRDefault="00DD2645">
            <w:pPr>
              <w:jc w:val="center"/>
              <w:rPr>
                <w:lang w:eastAsia="en-CA"/>
              </w:rPr>
            </w:pPr>
            <w:r>
              <w:t>BPSNAC3/4</w:t>
            </w:r>
          </w:p>
        </w:tc>
        <w:tc>
          <w:tcPr>
            <w:tcW w:w="850" w:type="dxa"/>
            <w:shd w:val="clear" w:color="auto" w:fill="F2F2F2" w:themeFill="background1" w:themeFillShade="F2"/>
            <w:hideMark/>
          </w:tcPr>
          <w:p w14:paraId="73B3CE79" w14:textId="77777777" w:rsidR="00DD2645" w:rsidRDefault="00DD2645">
            <w:pPr>
              <w:jc w:val="center"/>
              <w:rPr>
                <w:lang w:eastAsia="en-CA"/>
              </w:rPr>
            </w:pPr>
            <w:sdt>
              <w:sdtPr>
                <w:rPr>
                  <w:highlight w:val="lightGray"/>
                  <w:lang w:eastAsia="en-CA"/>
                </w:rPr>
                <w:id w:val="-1707712625"/>
                <w:placeholder>
                  <w:docPart w:val="E419F67A9330407FB67A08C997291650"/>
                </w:placeholder>
              </w:sdtPr>
              <w:sdtContent>
                <w:r>
                  <w:rPr>
                    <w:lang w:eastAsia="en-CA"/>
                  </w:rPr>
                  <w:t xml:space="preserve">   </w:t>
                </w:r>
              </w:sdtContent>
            </w:sdt>
          </w:p>
        </w:tc>
        <w:tc>
          <w:tcPr>
            <w:tcW w:w="448" w:type="dxa"/>
            <w:shd w:val="clear" w:color="auto" w:fill="F2F2F2" w:themeFill="background1" w:themeFillShade="F2"/>
            <w:hideMark/>
          </w:tcPr>
          <w:p w14:paraId="5404DF95" w14:textId="77777777" w:rsidR="00DD2645" w:rsidRDefault="00DD2645">
            <w:pPr>
              <w:jc w:val="center"/>
              <w:rPr>
                <w:lang w:eastAsia="en-CA"/>
              </w:rPr>
            </w:pPr>
            <w:sdt>
              <w:sdtPr>
                <w:rPr>
                  <w:lang w:eastAsia="en-CA"/>
                </w:rPr>
                <w:id w:val="1233039875"/>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5A02390F" w14:textId="77777777" w:rsidR="00DD2645" w:rsidRDefault="00DD2645">
            <w:pPr>
              <w:jc w:val="center"/>
              <w:rPr>
                <w:lang w:eastAsia="en-CA"/>
              </w:rPr>
            </w:pPr>
            <w:sdt>
              <w:sdtPr>
                <w:rPr>
                  <w:highlight w:val="lightGray"/>
                  <w:lang w:eastAsia="en-CA"/>
                </w:rPr>
                <w:id w:val="-707325195"/>
                <w:placeholder>
                  <w:docPart w:val="2F074B08D2CA4A0B906EBA3BD19E9FFE"/>
                </w:placeholder>
              </w:sdtPr>
              <w:sdtContent>
                <w:r>
                  <w:rPr>
                    <w:lang w:eastAsia="en-CA"/>
                  </w:rPr>
                  <w:t xml:space="preserve">   </w:t>
                </w:r>
              </w:sdtContent>
            </w:sdt>
          </w:p>
        </w:tc>
        <w:tc>
          <w:tcPr>
            <w:tcW w:w="448" w:type="dxa"/>
            <w:shd w:val="clear" w:color="auto" w:fill="F2F2F2" w:themeFill="background1" w:themeFillShade="F2"/>
            <w:hideMark/>
          </w:tcPr>
          <w:p w14:paraId="2253DDCD" w14:textId="77777777" w:rsidR="00DD2645" w:rsidRDefault="00DD2645">
            <w:pPr>
              <w:jc w:val="center"/>
              <w:rPr>
                <w:lang w:eastAsia="en-CA"/>
              </w:rPr>
            </w:pPr>
            <w:sdt>
              <w:sdtPr>
                <w:rPr>
                  <w:lang w:eastAsia="en-CA"/>
                </w:rPr>
                <w:id w:val="2141220648"/>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670C3CA" w14:textId="77777777" w:rsidR="00DD2645" w:rsidRDefault="00DD2645">
            <w:pPr>
              <w:jc w:val="center"/>
              <w:rPr>
                <w:lang w:eastAsia="en-CA"/>
              </w:rPr>
            </w:pPr>
            <w:sdt>
              <w:sdtPr>
                <w:rPr>
                  <w:lang w:eastAsia="en-CA"/>
                </w:rPr>
                <w:id w:val="-1959795001"/>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2F13C658" w14:textId="77777777" w:rsidR="00DD2645" w:rsidRDefault="00DD2645">
            <w:pPr>
              <w:jc w:val="center"/>
              <w:rPr>
                <w:lang w:eastAsia="en-CA"/>
              </w:rPr>
            </w:pPr>
            <w:sdt>
              <w:sdtPr>
                <w:rPr>
                  <w:lang w:eastAsia="en-CA"/>
                </w:rPr>
                <w:id w:val="-1044752912"/>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24ACED05" w14:textId="77777777" w:rsidR="00DD2645" w:rsidRDefault="00DD2645">
            <w:pPr>
              <w:jc w:val="center"/>
              <w:rPr>
                <w:lang w:eastAsia="en-CA"/>
              </w:rPr>
            </w:pPr>
            <w:sdt>
              <w:sdtPr>
                <w:rPr>
                  <w:highlight w:val="lightGray"/>
                  <w:lang w:eastAsia="en-CA"/>
                </w:rPr>
                <w:id w:val="2073000712"/>
                <w:placeholder>
                  <w:docPart w:val="7D0132DD173B4FEDBB69889E341E3B18"/>
                </w:placeholder>
              </w:sdtPr>
              <w:sdtContent>
                <w:r>
                  <w:rPr>
                    <w:lang w:eastAsia="en-CA"/>
                  </w:rPr>
                  <w:t xml:space="preserve">   </w:t>
                </w:r>
              </w:sdtContent>
            </w:sdt>
          </w:p>
        </w:tc>
        <w:tc>
          <w:tcPr>
            <w:tcW w:w="3288" w:type="dxa"/>
            <w:shd w:val="clear" w:color="auto" w:fill="F2F2F2" w:themeFill="background1" w:themeFillShade="F2"/>
            <w:hideMark/>
          </w:tcPr>
          <w:p w14:paraId="190DA47F" w14:textId="77777777" w:rsidR="00DD2645" w:rsidRDefault="00DD2645">
            <w:pPr>
              <w:rPr>
                <w:lang w:eastAsia="en-CA"/>
              </w:rPr>
            </w:pPr>
            <w:sdt>
              <w:sdtPr>
                <w:rPr>
                  <w:highlight w:val="lightGray"/>
                  <w:lang w:eastAsia="en-CA"/>
                </w:rPr>
                <w:id w:val="-838077284"/>
                <w:placeholder>
                  <w:docPart w:val="7A337E5900924906AA8A6C28E4E4E90C"/>
                </w:placeholder>
              </w:sdtPr>
              <w:sdtContent>
                <w:r>
                  <w:rPr>
                    <w:lang w:eastAsia="en-CA"/>
                  </w:rPr>
                  <w:t xml:space="preserve">   </w:t>
                </w:r>
              </w:sdtContent>
            </w:sdt>
          </w:p>
        </w:tc>
      </w:tr>
      <w:tr w:rsidR="00DD2645" w14:paraId="5C889800" w14:textId="77777777" w:rsidTr="00DD2645">
        <w:tc>
          <w:tcPr>
            <w:tcW w:w="3060" w:type="dxa"/>
            <w:shd w:val="clear" w:color="auto" w:fill="F2F2F2" w:themeFill="background1" w:themeFillShade="F2"/>
            <w:hideMark/>
          </w:tcPr>
          <w:p w14:paraId="47D7AD72" w14:textId="77777777" w:rsidR="00DD2645" w:rsidRDefault="00DD2645">
            <w:pPr>
              <w:rPr>
                <w:lang w:eastAsia="en-CA"/>
              </w:rPr>
            </w:pPr>
            <w:r>
              <w:t>SOUTHWEST SALES FLOOR</w:t>
            </w:r>
          </w:p>
        </w:tc>
        <w:tc>
          <w:tcPr>
            <w:tcW w:w="907" w:type="dxa"/>
            <w:shd w:val="clear" w:color="auto" w:fill="F2F2F2" w:themeFill="background1" w:themeFillShade="F2"/>
            <w:hideMark/>
          </w:tcPr>
          <w:p w14:paraId="3825C28F" w14:textId="77777777" w:rsidR="00DD2645" w:rsidRDefault="00DD2645">
            <w:pPr>
              <w:rPr>
                <w:lang w:eastAsia="en-CA"/>
              </w:rPr>
            </w:pPr>
            <w:sdt>
              <w:sdtPr>
                <w:rPr>
                  <w:highlight w:val="lightGray"/>
                  <w:lang w:eastAsia="en-CA"/>
                </w:rPr>
                <w:id w:val="912667165"/>
                <w:placeholder>
                  <w:docPart w:val="62BCE7C4E7074D7BA495571ED63AF632"/>
                </w:placeholder>
              </w:sdtPr>
              <w:sdtContent>
                <w:r>
                  <w:rPr>
                    <w:lang w:eastAsia="en-CA"/>
                  </w:rPr>
                  <w:t xml:space="preserve">   </w:t>
                </w:r>
              </w:sdtContent>
            </w:sdt>
          </w:p>
        </w:tc>
        <w:tc>
          <w:tcPr>
            <w:tcW w:w="686" w:type="dxa"/>
            <w:shd w:val="clear" w:color="auto" w:fill="F2F2F2" w:themeFill="background1" w:themeFillShade="F2"/>
            <w:hideMark/>
          </w:tcPr>
          <w:p w14:paraId="1BA5C11E" w14:textId="77777777" w:rsidR="00DD2645" w:rsidRDefault="00DD2645">
            <w:pPr>
              <w:jc w:val="center"/>
              <w:rPr>
                <w:lang w:eastAsia="en-CA"/>
              </w:rPr>
            </w:pPr>
            <w:r>
              <w:t>HN</w:t>
            </w:r>
          </w:p>
        </w:tc>
        <w:tc>
          <w:tcPr>
            <w:tcW w:w="667" w:type="dxa"/>
            <w:shd w:val="clear" w:color="auto" w:fill="F2F2F2" w:themeFill="background1" w:themeFillShade="F2"/>
            <w:hideMark/>
          </w:tcPr>
          <w:p w14:paraId="40EE5538" w14:textId="77777777" w:rsidR="00DD2645" w:rsidRDefault="00DD2645">
            <w:pPr>
              <w:jc w:val="center"/>
              <w:rPr>
                <w:lang w:eastAsia="en-CA"/>
              </w:rPr>
            </w:pPr>
            <w:sdt>
              <w:sdtPr>
                <w:rPr>
                  <w:lang w:eastAsia="en-CA"/>
                </w:rPr>
                <w:id w:val="-850255276"/>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12481D76" w14:textId="77777777" w:rsidR="00DD2645" w:rsidRDefault="00DD2645">
            <w:pPr>
              <w:jc w:val="center"/>
              <w:rPr>
                <w:lang w:eastAsia="en-CA"/>
              </w:rPr>
            </w:pPr>
            <w:r>
              <w:t>BPSNAC3/4</w:t>
            </w:r>
          </w:p>
        </w:tc>
        <w:tc>
          <w:tcPr>
            <w:tcW w:w="850" w:type="dxa"/>
            <w:shd w:val="clear" w:color="auto" w:fill="F2F2F2" w:themeFill="background1" w:themeFillShade="F2"/>
            <w:hideMark/>
          </w:tcPr>
          <w:p w14:paraId="739F02B8" w14:textId="77777777" w:rsidR="00DD2645" w:rsidRDefault="00DD2645">
            <w:pPr>
              <w:jc w:val="center"/>
              <w:rPr>
                <w:lang w:eastAsia="en-CA"/>
              </w:rPr>
            </w:pPr>
            <w:sdt>
              <w:sdtPr>
                <w:rPr>
                  <w:highlight w:val="lightGray"/>
                  <w:lang w:eastAsia="en-CA"/>
                </w:rPr>
                <w:id w:val="-1615745671"/>
                <w:placeholder>
                  <w:docPart w:val="41AEC3F9997A4C27A936DB3B145C5B50"/>
                </w:placeholder>
              </w:sdtPr>
              <w:sdtContent>
                <w:r>
                  <w:rPr>
                    <w:lang w:eastAsia="en-CA"/>
                  </w:rPr>
                  <w:t xml:space="preserve">   </w:t>
                </w:r>
              </w:sdtContent>
            </w:sdt>
          </w:p>
        </w:tc>
        <w:tc>
          <w:tcPr>
            <w:tcW w:w="448" w:type="dxa"/>
            <w:shd w:val="clear" w:color="auto" w:fill="F2F2F2" w:themeFill="background1" w:themeFillShade="F2"/>
            <w:hideMark/>
          </w:tcPr>
          <w:p w14:paraId="3638384B" w14:textId="77777777" w:rsidR="00DD2645" w:rsidRDefault="00DD2645">
            <w:pPr>
              <w:jc w:val="center"/>
              <w:rPr>
                <w:lang w:eastAsia="en-CA"/>
              </w:rPr>
            </w:pPr>
            <w:sdt>
              <w:sdtPr>
                <w:rPr>
                  <w:lang w:eastAsia="en-CA"/>
                </w:rPr>
                <w:id w:val="-1698843955"/>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25D45B02" w14:textId="77777777" w:rsidR="00DD2645" w:rsidRDefault="00DD2645">
            <w:pPr>
              <w:jc w:val="center"/>
              <w:rPr>
                <w:lang w:eastAsia="en-CA"/>
              </w:rPr>
            </w:pPr>
            <w:sdt>
              <w:sdtPr>
                <w:rPr>
                  <w:highlight w:val="lightGray"/>
                  <w:lang w:eastAsia="en-CA"/>
                </w:rPr>
                <w:id w:val="787084107"/>
                <w:placeholder>
                  <w:docPart w:val="12D89F8531EB449BA854FCB8716D136B"/>
                </w:placeholder>
              </w:sdtPr>
              <w:sdtContent>
                <w:r>
                  <w:rPr>
                    <w:lang w:eastAsia="en-CA"/>
                  </w:rPr>
                  <w:t xml:space="preserve">   </w:t>
                </w:r>
              </w:sdtContent>
            </w:sdt>
          </w:p>
        </w:tc>
        <w:tc>
          <w:tcPr>
            <w:tcW w:w="448" w:type="dxa"/>
            <w:shd w:val="clear" w:color="auto" w:fill="F2F2F2" w:themeFill="background1" w:themeFillShade="F2"/>
            <w:hideMark/>
          </w:tcPr>
          <w:p w14:paraId="5EB41352" w14:textId="77777777" w:rsidR="00DD2645" w:rsidRDefault="00DD2645">
            <w:pPr>
              <w:jc w:val="center"/>
              <w:rPr>
                <w:lang w:eastAsia="en-CA"/>
              </w:rPr>
            </w:pPr>
            <w:sdt>
              <w:sdtPr>
                <w:rPr>
                  <w:lang w:eastAsia="en-CA"/>
                </w:rPr>
                <w:id w:val="525451173"/>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D562873" w14:textId="77777777" w:rsidR="00DD2645" w:rsidRDefault="00DD2645">
            <w:pPr>
              <w:jc w:val="center"/>
              <w:rPr>
                <w:lang w:eastAsia="en-CA"/>
              </w:rPr>
            </w:pPr>
            <w:sdt>
              <w:sdtPr>
                <w:rPr>
                  <w:lang w:eastAsia="en-CA"/>
                </w:rPr>
                <w:id w:val="998614528"/>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2D5AA0B1" w14:textId="77777777" w:rsidR="00DD2645" w:rsidRDefault="00DD2645">
            <w:pPr>
              <w:jc w:val="center"/>
              <w:rPr>
                <w:lang w:eastAsia="en-CA"/>
              </w:rPr>
            </w:pPr>
            <w:sdt>
              <w:sdtPr>
                <w:rPr>
                  <w:lang w:eastAsia="en-CA"/>
                </w:rPr>
                <w:id w:val="-597641404"/>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08D362C6" w14:textId="77777777" w:rsidR="00DD2645" w:rsidRDefault="00DD2645">
            <w:pPr>
              <w:jc w:val="center"/>
              <w:rPr>
                <w:lang w:eastAsia="en-CA"/>
              </w:rPr>
            </w:pPr>
            <w:sdt>
              <w:sdtPr>
                <w:rPr>
                  <w:highlight w:val="lightGray"/>
                  <w:lang w:eastAsia="en-CA"/>
                </w:rPr>
                <w:id w:val="-426422686"/>
                <w:placeholder>
                  <w:docPart w:val="5A5585236EE34EC496516C1470D66CBC"/>
                </w:placeholder>
              </w:sdtPr>
              <w:sdtContent>
                <w:r>
                  <w:rPr>
                    <w:lang w:eastAsia="en-CA"/>
                  </w:rPr>
                  <w:t xml:space="preserve">   </w:t>
                </w:r>
              </w:sdtContent>
            </w:sdt>
          </w:p>
        </w:tc>
        <w:tc>
          <w:tcPr>
            <w:tcW w:w="3288" w:type="dxa"/>
            <w:shd w:val="clear" w:color="auto" w:fill="F2F2F2" w:themeFill="background1" w:themeFillShade="F2"/>
            <w:hideMark/>
          </w:tcPr>
          <w:p w14:paraId="3080E972" w14:textId="77777777" w:rsidR="00DD2645" w:rsidRDefault="00DD2645">
            <w:pPr>
              <w:rPr>
                <w:lang w:eastAsia="en-CA"/>
              </w:rPr>
            </w:pPr>
            <w:sdt>
              <w:sdtPr>
                <w:rPr>
                  <w:highlight w:val="lightGray"/>
                  <w:lang w:eastAsia="en-CA"/>
                </w:rPr>
                <w:id w:val="1355075658"/>
                <w:placeholder>
                  <w:docPart w:val="DB93E3DB62414F04BFCD0490B89DAF30"/>
                </w:placeholder>
              </w:sdtPr>
              <w:sdtContent>
                <w:r>
                  <w:rPr>
                    <w:lang w:eastAsia="en-CA"/>
                  </w:rPr>
                  <w:t xml:space="preserve">   </w:t>
                </w:r>
              </w:sdtContent>
            </w:sdt>
          </w:p>
        </w:tc>
      </w:tr>
      <w:tr w:rsidR="00DD2645" w14:paraId="6C2A35D6" w14:textId="77777777" w:rsidTr="00DD2645">
        <w:tc>
          <w:tcPr>
            <w:tcW w:w="3060" w:type="dxa"/>
            <w:shd w:val="clear" w:color="auto" w:fill="F2F2F2" w:themeFill="background1" w:themeFillShade="F2"/>
            <w:hideMark/>
          </w:tcPr>
          <w:p w14:paraId="7F3C0CD1" w14:textId="77777777" w:rsidR="00DD2645" w:rsidRDefault="00DD2645">
            <w:pPr>
              <w:rPr>
                <w:lang w:eastAsia="en-CA"/>
              </w:rPr>
            </w:pPr>
            <w:r>
              <w:t>SOUTH SALES FLOOR DAIRY</w:t>
            </w:r>
          </w:p>
        </w:tc>
        <w:tc>
          <w:tcPr>
            <w:tcW w:w="907" w:type="dxa"/>
            <w:shd w:val="clear" w:color="auto" w:fill="F2F2F2" w:themeFill="background1" w:themeFillShade="F2"/>
            <w:hideMark/>
          </w:tcPr>
          <w:p w14:paraId="3DC49F71" w14:textId="77777777" w:rsidR="00DD2645" w:rsidRDefault="00DD2645">
            <w:pPr>
              <w:rPr>
                <w:lang w:eastAsia="en-CA"/>
              </w:rPr>
            </w:pPr>
            <w:sdt>
              <w:sdtPr>
                <w:rPr>
                  <w:highlight w:val="lightGray"/>
                  <w:lang w:eastAsia="en-CA"/>
                </w:rPr>
                <w:id w:val="1400016074"/>
                <w:placeholder>
                  <w:docPart w:val="291E32B16EBD475CAFD5F6D2579E523E"/>
                </w:placeholder>
              </w:sdtPr>
              <w:sdtContent>
                <w:r>
                  <w:rPr>
                    <w:lang w:eastAsia="en-CA"/>
                  </w:rPr>
                  <w:t xml:space="preserve">   </w:t>
                </w:r>
              </w:sdtContent>
            </w:sdt>
          </w:p>
        </w:tc>
        <w:tc>
          <w:tcPr>
            <w:tcW w:w="686" w:type="dxa"/>
            <w:shd w:val="clear" w:color="auto" w:fill="F2F2F2" w:themeFill="background1" w:themeFillShade="F2"/>
            <w:hideMark/>
          </w:tcPr>
          <w:p w14:paraId="3B259315" w14:textId="77777777" w:rsidR="00DD2645" w:rsidRDefault="00DD2645">
            <w:pPr>
              <w:jc w:val="center"/>
              <w:rPr>
                <w:lang w:eastAsia="en-CA"/>
              </w:rPr>
            </w:pPr>
            <w:r>
              <w:t>HN</w:t>
            </w:r>
          </w:p>
        </w:tc>
        <w:tc>
          <w:tcPr>
            <w:tcW w:w="667" w:type="dxa"/>
            <w:shd w:val="clear" w:color="auto" w:fill="F2F2F2" w:themeFill="background1" w:themeFillShade="F2"/>
            <w:hideMark/>
          </w:tcPr>
          <w:p w14:paraId="2B886F16" w14:textId="77777777" w:rsidR="00DD2645" w:rsidRDefault="00DD2645">
            <w:pPr>
              <w:jc w:val="center"/>
              <w:rPr>
                <w:lang w:eastAsia="en-CA"/>
              </w:rPr>
            </w:pPr>
            <w:sdt>
              <w:sdtPr>
                <w:rPr>
                  <w:lang w:eastAsia="en-CA"/>
                </w:rPr>
                <w:id w:val="-1897889409"/>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C1A6C65" w14:textId="77777777" w:rsidR="00DD2645" w:rsidRDefault="00DD2645">
            <w:pPr>
              <w:jc w:val="center"/>
              <w:rPr>
                <w:lang w:eastAsia="en-CA"/>
              </w:rPr>
            </w:pPr>
            <w:r>
              <w:t>BPSNAC3/4</w:t>
            </w:r>
          </w:p>
        </w:tc>
        <w:tc>
          <w:tcPr>
            <w:tcW w:w="850" w:type="dxa"/>
            <w:shd w:val="clear" w:color="auto" w:fill="F2F2F2" w:themeFill="background1" w:themeFillShade="F2"/>
            <w:hideMark/>
          </w:tcPr>
          <w:p w14:paraId="0CBD2A86" w14:textId="77777777" w:rsidR="00DD2645" w:rsidRDefault="00DD2645">
            <w:pPr>
              <w:jc w:val="center"/>
              <w:rPr>
                <w:lang w:eastAsia="en-CA"/>
              </w:rPr>
            </w:pPr>
            <w:sdt>
              <w:sdtPr>
                <w:rPr>
                  <w:highlight w:val="lightGray"/>
                  <w:lang w:eastAsia="en-CA"/>
                </w:rPr>
                <w:id w:val="2067374877"/>
                <w:placeholder>
                  <w:docPart w:val="20828B706DC24909A83D047A1136AFF4"/>
                </w:placeholder>
              </w:sdtPr>
              <w:sdtContent>
                <w:r>
                  <w:rPr>
                    <w:lang w:eastAsia="en-CA"/>
                  </w:rPr>
                  <w:t xml:space="preserve">   </w:t>
                </w:r>
              </w:sdtContent>
            </w:sdt>
          </w:p>
        </w:tc>
        <w:tc>
          <w:tcPr>
            <w:tcW w:w="448" w:type="dxa"/>
            <w:shd w:val="clear" w:color="auto" w:fill="F2F2F2" w:themeFill="background1" w:themeFillShade="F2"/>
            <w:hideMark/>
          </w:tcPr>
          <w:p w14:paraId="50150343" w14:textId="77777777" w:rsidR="00DD2645" w:rsidRDefault="00DD2645">
            <w:pPr>
              <w:jc w:val="center"/>
              <w:rPr>
                <w:lang w:eastAsia="en-CA"/>
              </w:rPr>
            </w:pPr>
            <w:sdt>
              <w:sdtPr>
                <w:rPr>
                  <w:lang w:eastAsia="en-CA"/>
                </w:rPr>
                <w:id w:val="-787505963"/>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512AFE1A" w14:textId="77777777" w:rsidR="00DD2645" w:rsidRDefault="00DD2645">
            <w:pPr>
              <w:jc w:val="center"/>
              <w:rPr>
                <w:lang w:eastAsia="en-CA"/>
              </w:rPr>
            </w:pPr>
            <w:sdt>
              <w:sdtPr>
                <w:rPr>
                  <w:highlight w:val="lightGray"/>
                  <w:lang w:eastAsia="en-CA"/>
                </w:rPr>
                <w:id w:val="1416830002"/>
                <w:placeholder>
                  <w:docPart w:val="B524328365E944D7B110E611BA89FD33"/>
                </w:placeholder>
              </w:sdtPr>
              <w:sdtContent>
                <w:r>
                  <w:rPr>
                    <w:lang w:eastAsia="en-CA"/>
                  </w:rPr>
                  <w:t xml:space="preserve">   </w:t>
                </w:r>
              </w:sdtContent>
            </w:sdt>
          </w:p>
        </w:tc>
        <w:tc>
          <w:tcPr>
            <w:tcW w:w="448" w:type="dxa"/>
            <w:shd w:val="clear" w:color="auto" w:fill="F2F2F2" w:themeFill="background1" w:themeFillShade="F2"/>
            <w:hideMark/>
          </w:tcPr>
          <w:p w14:paraId="79630056" w14:textId="77777777" w:rsidR="00DD2645" w:rsidRDefault="00DD2645">
            <w:pPr>
              <w:jc w:val="center"/>
              <w:rPr>
                <w:lang w:eastAsia="en-CA"/>
              </w:rPr>
            </w:pPr>
            <w:sdt>
              <w:sdtPr>
                <w:rPr>
                  <w:lang w:eastAsia="en-CA"/>
                </w:rPr>
                <w:id w:val="-18005959"/>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6610DBBA" w14:textId="77777777" w:rsidR="00DD2645" w:rsidRDefault="00DD2645">
            <w:pPr>
              <w:jc w:val="center"/>
              <w:rPr>
                <w:lang w:eastAsia="en-CA"/>
              </w:rPr>
            </w:pPr>
            <w:sdt>
              <w:sdtPr>
                <w:rPr>
                  <w:lang w:eastAsia="en-CA"/>
                </w:rPr>
                <w:id w:val="779234122"/>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2FCA4B68" w14:textId="77777777" w:rsidR="00DD2645" w:rsidRDefault="00DD2645">
            <w:pPr>
              <w:jc w:val="center"/>
              <w:rPr>
                <w:lang w:eastAsia="en-CA"/>
              </w:rPr>
            </w:pPr>
            <w:sdt>
              <w:sdtPr>
                <w:rPr>
                  <w:lang w:eastAsia="en-CA"/>
                </w:rPr>
                <w:id w:val="1947651160"/>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EBBB0A4" w14:textId="77777777" w:rsidR="00DD2645" w:rsidRDefault="00DD2645">
            <w:pPr>
              <w:jc w:val="center"/>
              <w:rPr>
                <w:lang w:eastAsia="en-CA"/>
              </w:rPr>
            </w:pPr>
            <w:sdt>
              <w:sdtPr>
                <w:rPr>
                  <w:highlight w:val="lightGray"/>
                  <w:lang w:eastAsia="en-CA"/>
                </w:rPr>
                <w:id w:val="-162781798"/>
                <w:placeholder>
                  <w:docPart w:val="0F91218837E84E45BBFA7A8031316A28"/>
                </w:placeholder>
              </w:sdtPr>
              <w:sdtContent>
                <w:r>
                  <w:rPr>
                    <w:lang w:eastAsia="en-CA"/>
                  </w:rPr>
                  <w:t xml:space="preserve">   </w:t>
                </w:r>
              </w:sdtContent>
            </w:sdt>
          </w:p>
        </w:tc>
        <w:tc>
          <w:tcPr>
            <w:tcW w:w="3288" w:type="dxa"/>
            <w:shd w:val="clear" w:color="auto" w:fill="F2F2F2" w:themeFill="background1" w:themeFillShade="F2"/>
            <w:hideMark/>
          </w:tcPr>
          <w:p w14:paraId="017477F2" w14:textId="77777777" w:rsidR="00DD2645" w:rsidRDefault="00DD2645">
            <w:pPr>
              <w:rPr>
                <w:lang w:eastAsia="en-CA"/>
              </w:rPr>
            </w:pPr>
            <w:sdt>
              <w:sdtPr>
                <w:rPr>
                  <w:highlight w:val="lightGray"/>
                  <w:lang w:eastAsia="en-CA"/>
                </w:rPr>
                <w:id w:val="-2105952536"/>
                <w:placeholder>
                  <w:docPart w:val="8944D7B5950C4D6F9E73A00FEF200195"/>
                </w:placeholder>
              </w:sdtPr>
              <w:sdtContent>
                <w:r>
                  <w:rPr>
                    <w:lang w:eastAsia="en-CA"/>
                  </w:rPr>
                  <w:t xml:space="preserve">   </w:t>
                </w:r>
              </w:sdtContent>
            </w:sdt>
          </w:p>
        </w:tc>
      </w:tr>
      <w:tr w:rsidR="00DD2645" w14:paraId="23B5FC36" w14:textId="77777777" w:rsidTr="00DD2645">
        <w:tc>
          <w:tcPr>
            <w:tcW w:w="3060" w:type="dxa"/>
            <w:shd w:val="clear" w:color="auto" w:fill="F2F2F2" w:themeFill="background1" w:themeFillShade="F2"/>
            <w:hideMark/>
          </w:tcPr>
          <w:p w14:paraId="2A60320E" w14:textId="77777777" w:rsidR="00DD2645" w:rsidRDefault="00DD2645">
            <w:pPr>
              <w:rPr>
                <w:lang w:eastAsia="en-CA"/>
              </w:rPr>
            </w:pPr>
            <w:r>
              <w:t>SOUTH SALES</w:t>
            </w:r>
          </w:p>
        </w:tc>
        <w:tc>
          <w:tcPr>
            <w:tcW w:w="907" w:type="dxa"/>
            <w:shd w:val="clear" w:color="auto" w:fill="F2F2F2" w:themeFill="background1" w:themeFillShade="F2"/>
            <w:hideMark/>
          </w:tcPr>
          <w:p w14:paraId="476D03E6" w14:textId="77777777" w:rsidR="00DD2645" w:rsidRDefault="00DD2645">
            <w:pPr>
              <w:rPr>
                <w:lang w:eastAsia="en-CA"/>
              </w:rPr>
            </w:pPr>
            <w:sdt>
              <w:sdtPr>
                <w:rPr>
                  <w:highlight w:val="lightGray"/>
                  <w:lang w:eastAsia="en-CA"/>
                </w:rPr>
                <w:id w:val="-482777886"/>
                <w:placeholder>
                  <w:docPart w:val="BFAD128BF54C458E9653B1C734A15AC5"/>
                </w:placeholder>
              </w:sdtPr>
              <w:sdtContent>
                <w:r>
                  <w:rPr>
                    <w:lang w:eastAsia="en-CA"/>
                  </w:rPr>
                  <w:t xml:space="preserve">   </w:t>
                </w:r>
              </w:sdtContent>
            </w:sdt>
          </w:p>
        </w:tc>
        <w:tc>
          <w:tcPr>
            <w:tcW w:w="686" w:type="dxa"/>
            <w:shd w:val="clear" w:color="auto" w:fill="F2F2F2" w:themeFill="background1" w:themeFillShade="F2"/>
            <w:hideMark/>
          </w:tcPr>
          <w:p w14:paraId="3C3B6CF7" w14:textId="77777777" w:rsidR="00DD2645" w:rsidRDefault="00DD2645">
            <w:pPr>
              <w:jc w:val="center"/>
              <w:rPr>
                <w:lang w:eastAsia="en-CA"/>
              </w:rPr>
            </w:pPr>
            <w:r>
              <w:t>HN</w:t>
            </w:r>
          </w:p>
        </w:tc>
        <w:tc>
          <w:tcPr>
            <w:tcW w:w="667" w:type="dxa"/>
            <w:shd w:val="clear" w:color="auto" w:fill="F2F2F2" w:themeFill="background1" w:themeFillShade="F2"/>
            <w:hideMark/>
          </w:tcPr>
          <w:p w14:paraId="4ED01479" w14:textId="77777777" w:rsidR="00DD2645" w:rsidRDefault="00DD2645">
            <w:pPr>
              <w:jc w:val="center"/>
              <w:rPr>
                <w:lang w:eastAsia="en-CA"/>
              </w:rPr>
            </w:pPr>
            <w:sdt>
              <w:sdtPr>
                <w:rPr>
                  <w:lang w:eastAsia="en-CA"/>
                </w:rPr>
                <w:id w:val="-1686979206"/>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1FAE5082" w14:textId="77777777" w:rsidR="00DD2645" w:rsidRDefault="00DD2645">
            <w:pPr>
              <w:jc w:val="center"/>
              <w:rPr>
                <w:lang w:eastAsia="en-CA"/>
              </w:rPr>
            </w:pPr>
            <w:r>
              <w:t>BPSNAC3/4</w:t>
            </w:r>
          </w:p>
        </w:tc>
        <w:tc>
          <w:tcPr>
            <w:tcW w:w="850" w:type="dxa"/>
            <w:shd w:val="clear" w:color="auto" w:fill="F2F2F2" w:themeFill="background1" w:themeFillShade="F2"/>
            <w:hideMark/>
          </w:tcPr>
          <w:p w14:paraId="7D5349F0" w14:textId="77777777" w:rsidR="00DD2645" w:rsidRDefault="00DD2645">
            <w:pPr>
              <w:jc w:val="center"/>
              <w:rPr>
                <w:lang w:eastAsia="en-CA"/>
              </w:rPr>
            </w:pPr>
            <w:sdt>
              <w:sdtPr>
                <w:rPr>
                  <w:highlight w:val="lightGray"/>
                  <w:lang w:eastAsia="en-CA"/>
                </w:rPr>
                <w:id w:val="-1683435615"/>
                <w:placeholder>
                  <w:docPart w:val="1265848BC03B43259A68D60EAB350C88"/>
                </w:placeholder>
              </w:sdtPr>
              <w:sdtContent>
                <w:r>
                  <w:rPr>
                    <w:lang w:eastAsia="en-CA"/>
                  </w:rPr>
                  <w:t xml:space="preserve">   </w:t>
                </w:r>
              </w:sdtContent>
            </w:sdt>
          </w:p>
        </w:tc>
        <w:tc>
          <w:tcPr>
            <w:tcW w:w="448" w:type="dxa"/>
            <w:shd w:val="clear" w:color="auto" w:fill="F2F2F2" w:themeFill="background1" w:themeFillShade="F2"/>
            <w:hideMark/>
          </w:tcPr>
          <w:p w14:paraId="7F487DA9" w14:textId="77777777" w:rsidR="00DD2645" w:rsidRDefault="00DD2645">
            <w:pPr>
              <w:jc w:val="center"/>
              <w:rPr>
                <w:lang w:eastAsia="en-CA"/>
              </w:rPr>
            </w:pPr>
            <w:sdt>
              <w:sdtPr>
                <w:rPr>
                  <w:lang w:eastAsia="en-CA"/>
                </w:rPr>
                <w:id w:val="392931467"/>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1B09B7CE" w14:textId="77777777" w:rsidR="00DD2645" w:rsidRDefault="00DD2645">
            <w:pPr>
              <w:jc w:val="center"/>
              <w:rPr>
                <w:lang w:eastAsia="en-CA"/>
              </w:rPr>
            </w:pPr>
            <w:sdt>
              <w:sdtPr>
                <w:rPr>
                  <w:highlight w:val="lightGray"/>
                  <w:lang w:eastAsia="en-CA"/>
                </w:rPr>
                <w:id w:val="1334653222"/>
                <w:placeholder>
                  <w:docPart w:val="13BA21F63E164FF8AA2C09A80F9F00C2"/>
                </w:placeholder>
              </w:sdtPr>
              <w:sdtContent>
                <w:r>
                  <w:rPr>
                    <w:lang w:eastAsia="en-CA"/>
                  </w:rPr>
                  <w:t xml:space="preserve">   </w:t>
                </w:r>
              </w:sdtContent>
            </w:sdt>
          </w:p>
        </w:tc>
        <w:tc>
          <w:tcPr>
            <w:tcW w:w="448" w:type="dxa"/>
            <w:shd w:val="clear" w:color="auto" w:fill="F2F2F2" w:themeFill="background1" w:themeFillShade="F2"/>
            <w:hideMark/>
          </w:tcPr>
          <w:p w14:paraId="5EDD139B" w14:textId="77777777" w:rsidR="00DD2645" w:rsidRDefault="00DD2645">
            <w:pPr>
              <w:jc w:val="center"/>
              <w:rPr>
                <w:lang w:eastAsia="en-CA"/>
              </w:rPr>
            </w:pPr>
            <w:sdt>
              <w:sdtPr>
                <w:rPr>
                  <w:lang w:eastAsia="en-CA"/>
                </w:rPr>
                <w:id w:val="-1156458614"/>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6245FCDF" w14:textId="77777777" w:rsidR="00DD2645" w:rsidRDefault="00DD2645">
            <w:pPr>
              <w:jc w:val="center"/>
              <w:rPr>
                <w:lang w:eastAsia="en-CA"/>
              </w:rPr>
            </w:pPr>
            <w:sdt>
              <w:sdtPr>
                <w:rPr>
                  <w:lang w:eastAsia="en-CA"/>
                </w:rPr>
                <w:id w:val="-37338960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3202CF81" w14:textId="77777777" w:rsidR="00DD2645" w:rsidRDefault="00DD2645">
            <w:pPr>
              <w:jc w:val="center"/>
              <w:rPr>
                <w:lang w:eastAsia="en-CA"/>
              </w:rPr>
            </w:pPr>
            <w:sdt>
              <w:sdtPr>
                <w:rPr>
                  <w:lang w:eastAsia="en-CA"/>
                </w:rPr>
                <w:id w:val="1105543192"/>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30DF4F32" w14:textId="77777777" w:rsidR="00DD2645" w:rsidRDefault="00DD2645">
            <w:pPr>
              <w:jc w:val="center"/>
              <w:rPr>
                <w:lang w:eastAsia="en-CA"/>
              </w:rPr>
            </w:pPr>
            <w:sdt>
              <w:sdtPr>
                <w:rPr>
                  <w:highlight w:val="lightGray"/>
                  <w:lang w:eastAsia="en-CA"/>
                </w:rPr>
                <w:id w:val="-726303869"/>
                <w:placeholder>
                  <w:docPart w:val="12C1AC5FC0554255818924B1DB064352"/>
                </w:placeholder>
              </w:sdtPr>
              <w:sdtContent>
                <w:r>
                  <w:rPr>
                    <w:lang w:eastAsia="en-CA"/>
                  </w:rPr>
                  <w:t xml:space="preserve">   </w:t>
                </w:r>
              </w:sdtContent>
            </w:sdt>
          </w:p>
        </w:tc>
        <w:tc>
          <w:tcPr>
            <w:tcW w:w="3288" w:type="dxa"/>
            <w:shd w:val="clear" w:color="auto" w:fill="F2F2F2" w:themeFill="background1" w:themeFillShade="F2"/>
            <w:hideMark/>
          </w:tcPr>
          <w:p w14:paraId="01EE0803" w14:textId="77777777" w:rsidR="00DD2645" w:rsidRDefault="00DD2645">
            <w:pPr>
              <w:rPr>
                <w:lang w:eastAsia="en-CA"/>
              </w:rPr>
            </w:pPr>
            <w:sdt>
              <w:sdtPr>
                <w:rPr>
                  <w:highlight w:val="lightGray"/>
                  <w:lang w:eastAsia="en-CA"/>
                </w:rPr>
                <w:id w:val="-1107196041"/>
                <w:placeholder>
                  <w:docPart w:val="E74D9C0FE44D472391752CBFF510422E"/>
                </w:placeholder>
              </w:sdtPr>
              <w:sdtContent>
                <w:r>
                  <w:rPr>
                    <w:lang w:eastAsia="en-CA"/>
                  </w:rPr>
                  <w:t xml:space="preserve">   </w:t>
                </w:r>
              </w:sdtContent>
            </w:sdt>
          </w:p>
        </w:tc>
      </w:tr>
      <w:tr w:rsidR="00DD2645" w14:paraId="4A8927FF" w14:textId="77777777" w:rsidTr="00DD2645">
        <w:tc>
          <w:tcPr>
            <w:tcW w:w="3060" w:type="dxa"/>
            <w:shd w:val="clear" w:color="auto" w:fill="F2F2F2" w:themeFill="background1" w:themeFillShade="F2"/>
            <w:hideMark/>
          </w:tcPr>
          <w:p w14:paraId="1799620A" w14:textId="77777777" w:rsidR="00DD2645" w:rsidRDefault="00DD2645">
            <w:pPr>
              <w:rPr>
                <w:lang w:eastAsia="en-CA"/>
              </w:rPr>
            </w:pPr>
            <w:r>
              <w:t>SOUTH PRODUCE AREA</w:t>
            </w:r>
          </w:p>
        </w:tc>
        <w:tc>
          <w:tcPr>
            <w:tcW w:w="907" w:type="dxa"/>
            <w:shd w:val="clear" w:color="auto" w:fill="F2F2F2" w:themeFill="background1" w:themeFillShade="F2"/>
            <w:hideMark/>
          </w:tcPr>
          <w:p w14:paraId="7252C982" w14:textId="77777777" w:rsidR="00DD2645" w:rsidRDefault="00DD2645">
            <w:pPr>
              <w:rPr>
                <w:lang w:eastAsia="en-CA"/>
              </w:rPr>
            </w:pPr>
            <w:sdt>
              <w:sdtPr>
                <w:rPr>
                  <w:highlight w:val="lightGray"/>
                  <w:lang w:eastAsia="en-CA"/>
                </w:rPr>
                <w:id w:val="-1144815376"/>
                <w:placeholder>
                  <w:docPart w:val="834F863103964CF4BDCBD45F2036723F"/>
                </w:placeholder>
              </w:sdtPr>
              <w:sdtContent>
                <w:r>
                  <w:rPr>
                    <w:lang w:eastAsia="en-CA"/>
                  </w:rPr>
                  <w:t xml:space="preserve">   </w:t>
                </w:r>
              </w:sdtContent>
            </w:sdt>
          </w:p>
        </w:tc>
        <w:tc>
          <w:tcPr>
            <w:tcW w:w="686" w:type="dxa"/>
            <w:shd w:val="clear" w:color="auto" w:fill="F2F2F2" w:themeFill="background1" w:themeFillShade="F2"/>
            <w:hideMark/>
          </w:tcPr>
          <w:p w14:paraId="6D09830D" w14:textId="77777777" w:rsidR="00DD2645" w:rsidRDefault="00DD2645">
            <w:pPr>
              <w:jc w:val="center"/>
              <w:rPr>
                <w:lang w:eastAsia="en-CA"/>
              </w:rPr>
            </w:pPr>
            <w:r>
              <w:t>HN</w:t>
            </w:r>
          </w:p>
        </w:tc>
        <w:tc>
          <w:tcPr>
            <w:tcW w:w="667" w:type="dxa"/>
            <w:shd w:val="clear" w:color="auto" w:fill="F2F2F2" w:themeFill="background1" w:themeFillShade="F2"/>
            <w:hideMark/>
          </w:tcPr>
          <w:p w14:paraId="20F56942" w14:textId="77777777" w:rsidR="00DD2645" w:rsidRDefault="00DD2645">
            <w:pPr>
              <w:jc w:val="center"/>
              <w:rPr>
                <w:lang w:eastAsia="en-CA"/>
              </w:rPr>
            </w:pPr>
            <w:sdt>
              <w:sdtPr>
                <w:rPr>
                  <w:lang w:eastAsia="en-CA"/>
                </w:rPr>
                <w:id w:val="-886484680"/>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01D3D33C" w14:textId="77777777" w:rsidR="00DD2645" w:rsidRDefault="00DD2645">
            <w:pPr>
              <w:jc w:val="center"/>
              <w:rPr>
                <w:lang w:eastAsia="en-CA"/>
              </w:rPr>
            </w:pPr>
            <w:r>
              <w:t>BPSNAC3/4</w:t>
            </w:r>
          </w:p>
        </w:tc>
        <w:tc>
          <w:tcPr>
            <w:tcW w:w="850" w:type="dxa"/>
            <w:shd w:val="clear" w:color="auto" w:fill="F2F2F2" w:themeFill="background1" w:themeFillShade="F2"/>
            <w:hideMark/>
          </w:tcPr>
          <w:p w14:paraId="365B5880" w14:textId="77777777" w:rsidR="00DD2645" w:rsidRDefault="00DD2645">
            <w:pPr>
              <w:jc w:val="center"/>
              <w:rPr>
                <w:lang w:eastAsia="en-CA"/>
              </w:rPr>
            </w:pPr>
            <w:sdt>
              <w:sdtPr>
                <w:rPr>
                  <w:highlight w:val="lightGray"/>
                  <w:lang w:eastAsia="en-CA"/>
                </w:rPr>
                <w:id w:val="-1406597569"/>
                <w:placeholder>
                  <w:docPart w:val="6835193194D24CEAAAD1502A1505053B"/>
                </w:placeholder>
              </w:sdtPr>
              <w:sdtContent>
                <w:r>
                  <w:rPr>
                    <w:lang w:eastAsia="en-CA"/>
                  </w:rPr>
                  <w:t xml:space="preserve">   </w:t>
                </w:r>
              </w:sdtContent>
            </w:sdt>
          </w:p>
        </w:tc>
        <w:tc>
          <w:tcPr>
            <w:tcW w:w="448" w:type="dxa"/>
            <w:shd w:val="clear" w:color="auto" w:fill="F2F2F2" w:themeFill="background1" w:themeFillShade="F2"/>
            <w:hideMark/>
          </w:tcPr>
          <w:p w14:paraId="695EE6B7" w14:textId="77777777" w:rsidR="00DD2645" w:rsidRDefault="00DD2645">
            <w:pPr>
              <w:jc w:val="center"/>
              <w:rPr>
                <w:lang w:eastAsia="en-CA"/>
              </w:rPr>
            </w:pPr>
            <w:sdt>
              <w:sdtPr>
                <w:rPr>
                  <w:lang w:eastAsia="en-CA"/>
                </w:rPr>
                <w:id w:val="855690820"/>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78C5DE82" w14:textId="77777777" w:rsidR="00DD2645" w:rsidRDefault="00DD2645">
            <w:pPr>
              <w:jc w:val="center"/>
              <w:rPr>
                <w:lang w:eastAsia="en-CA"/>
              </w:rPr>
            </w:pPr>
            <w:sdt>
              <w:sdtPr>
                <w:rPr>
                  <w:highlight w:val="lightGray"/>
                  <w:lang w:eastAsia="en-CA"/>
                </w:rPr>
                <w:id w:val="803890189"/>
                <w:placeholder>
                  <w:docPart w:val="6808011EC31E462BAA0AE21CE7179A1C"/>
                </w:placeholder>
              </w:sdtPr>
              <w:sdtContent>
                <w:r>
                  <w:rPr>
                    <w:lang w:eastAsia="en-CA"/>
                  </w:rPr>
                  <w:t xml:space="preserve">   </w:t>
                </w:r>
              </w:sdtContent>
            </w:sdt>
          </w:p>
        </w:tc>
        <w:tc>
          <w:tcPr>
            <w:tcW w:w="448" w:type="dxa"/>
            <w:shd w:val="clear" w:color="auto" w:fill="F2F2F2" w:themeFill="background1" w:themeFillShade="F2"/>
            <w:hideMark/>
          </w:tcPr>
          <w:p w14:paraId="59F60DDF" w14:textId="77777777" w:rsidR="00DD2645" w:rsidRDefault="00DD2645">
            <w:pPr>
              <w:jc w:val="center"/>
              <w:rPr>
                <w:lang w:eastAsia="en-CA"/>
              </w:rPr>
            </w:pPr>
            <w:sdt>
              <w:sdtPr>
                <w:rPr>
                  <w:lang w:eastAsia="en-CA"/>
                </w:rPr>
                <w:id w:val="1589498879"/>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4F7F0C89" w14:textId="77777777" w:rsidR="00DD2645" w:rsidRDefault="00DD2645">
            <w:pPr>
              <w:jc w:val="center"/>
              <w:rPr>
                <w:lang w:eastAsia="en-CA"/>
              </w:rPr>
            </w:pPr>
            <w:sdt>
              <w:sdtPr>
                <w:rPr>
                  <w:lang w:eastAsia="en-CA"/>
                </w:rPr>
                <w:id w:val="1793781168"/>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5810CC85" w14:textId="77777777" w:rsidR="00DD2645" w:rsidRDefault="00DD2645">
            <w:pPr>
              <w:jc w:val="center"/>
              <w:rPr>
                <w:lang w:eastAsia="en-CA"/>
              </w:rPr>
            </w:pPr>
            <w:sdt>
              <w:sdtPr>
                <w:rPr>
                  <w:lang w:eastAsia="en-CA"/>
                </w:rPr>
                <w:id w:val="-605190066"/>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1782E19C" w14:textId="77777777" w:rsidR="00DD2645" w:rsidRDefault="00DD2645">
            <w:pPr>
              <w:jc w:val="center"/>
              <w:rPr>
                <w:lang w:eastAsia="en-CA"/>
              </w:rPr>
            </w:pPr>
            <w:sdt>
              <w:sdtPr>
                <w:rPr>
                  <w:highlight w:val="lightGray"/>
                  <w:lang w:eastAsia="en-CA"/>
                </w:rPr>
                <w:id w:val="-1578443521"/>
                <w:placeholder>
                  <w:docPart w:val="EE6C00676BCD4FD5920D00BD2D5CFF83"/>
                </w:placeholder>
              </w:sdtPr>
              <w:sdtContent>
                <w:r>
                  <w:rPr>
                    <w:lang w:eastAsia="en-CA"/>
                  </w:rPr>
                  <w:t xml:space="preserve">   </w:t>
                </w:r>
              </w:sdtContent>
            </w:sdt>
          </w:p>
        </w:tc>
        <w:tc>
          <w:tcPr>
            <w:tcW w:w="3288" w:type="dxa"/>
            <w:shd w:val="clear" w:color="auto" w:fill="F2F2F2" w:themeFill="background1" w:themeFillShade="F2"/>
            <w:hideMark/>
          </w:tcPr>
          <w:p w14:paraId="1315E89A" w14:textId="77777777" w:rsidR="00DD2645" w:rsidRDefault="00DD2645">
            <w:pPr>
              <w:rPr>
                <w:lang w:eastAsia="en-CA"/>
              </w:rPr>
            </w:pPr>
            <w:sdt>
              <w:sdtPr>
                <w:rPr>
                  <w:highlight w:val="lightGray"/>
                  <w:lang w:eastAsia="en-CA"/>
                </w:rPr>
                <w:id w:val="-336932320"/>
                <w:placeholder>
                  <w:docPart w:val="E29691E205C54C2486F0A83CB263059C"/>
                </w:placeholder>
              </w:sdtPr>
              <w:sdtContent>
                <w:r>
                  <w:rPr>
                    <w:lang w:eastAsia="en-CA"/>
                  </w:rPr>
                  <w:t xml:space="preserve">   </w:t>
                </w:r>
              </w:sdtContent>
            </w:sdt>
          </w:p>
        </w:tc>
      </w:tr>
      <w:tr w:rsidR="00DD2645" w14:paraId="3D6C8D86" w14:textId="77777777" w:rsidTr="00DD2645">
        <w:tc>
          <w:tcPr>
            <w:tcW w:w="3060" w:type="dxa"/>
            <w:shd w:val="clear" w:color="auto" w:fill="F2F2F2" w:themeFill="background1" w:themeFillShade="F2"/>
            <w:hideMark/>
          </w:tcPr>
          <w:p w14:paraId="0AD0497E" w14:textId="77777777" w:rsidR="00DD2645" w:rsidRDefault="00DD2645">
            <w:pPr>
              <w:rPr>
                <w:lang w:eastAsia="en-CA"/>
              </w:rPr>
            </w:pPr>
            <w:r>
              <w:t>NORTH PRODUCE AREA</w:t>
            </w:r>
          </w:p>
        </w:tc>
        <w:tc>
          <w:tcPr>
            <w:tcW w:w="907" w:type="dxa"/>
            <w:shd w:val="clear" w:color="auto" w:fill="F2F2F2" w:themeFill="background1" w:themeFillShade="F2"/>
            <w:hideMark/>
          </w:tcPr>
          <w:p w14:paraId="73A010CE" w14:textId="77777777" w:rsidR="00DD2645" w:rsidRDefault="00DD2645">
            <w:pPr>
              <w:rPr>
                <w:lang w:eastAsia="en-CA"/>
              </w:rPr>
            </w:pPr>
            <w:sdt>
              <w:sdtPr>
                <w:rPr>
                  <w:highlight w:val="lightGray"/>
                  <w:lang w:eastAsia="en-CA"/>
                </w:rPr>
                <w:id w:val="-1660380237"/>
                <w:placeholder>
                  <w:docPart w:val="A66D3436F95042A3BA860AF290EA127C"/>
                </w:placeholder>
              </w:sdtPr>
              <w:sdtContent>
                <w:r>
                  <w:rPr>
                    <w:lang w:eastAsia="en-CA"/>
                  </w:rPr>
                  <w:t xml:space="preserve">   </w:t>
                </w:r>
              </w:sdtContent>
            </w:sdt>
          </w:p>
        </w:tc>
        <w:tc>
          <w:tcPr>
            <w:tcW w:w="686" w:type="dxa"/>
            <w:shd w:val="clear" w:color="auto" w:fill="F2F2F2" w:themeFill="background1" w:themeFillShade="F2"/>
            <w:hideMark/>
          </w:tcPr>
          <w:p w14:paraId="5EB1AB37" w14:textId="77777777" w:rsidR="00DD2645" w:rsidRDefault="00DD2645">
            <w:pPr>
              <w:jc w:val="center"/>
              <w:rPr>
                <w:lang w:eastAsia="en-CA"/>
              </w:rPr>
            </w:pPr>
            <w:r>
              <w:t>HN</w:t>
            </w:r>
          </w:p>
        </w:tc>
        <w:tc>
          <w:tcPr>
            <w:tcW w:w="667" w:type="dxa"/>
            <w:shd w:val="clear" w:color="auto" w:fill="F2F2F2" w:themeFill="background1" w:themeFillShade="F2"/>
            <w:hideMark/>
          </w:tcPr>
          <w:p w14:paraId="61024AE6" w14:textId="77777777" w:rsidR="00DD2645" w:rsidRDefault="00DD2645">
            <w:pPr>
              <w:jc w:val="center"/>
              <w:rPr>
                <w:lang w:eastAsia="en-CA"/>
              </w:rPr>
            </w:pPr>
            <w:sdt>
              <w:sdtPr>
                <w:rPr>
                  <w:lang w:eastAsia="en-CA"/>
                </w:rPr>
                <w:id w:val="-1996254280"/>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000454E" w14:textId="77777777" w:rsidR="00DD2645" w:rsidRDefault="00DD2645">
            <w:pPr>
              <w:jc w:val="center"/>
              <w:rPr>
                <w:lang w:eastAsia="en-CA"/>
              </w:rPr>
            </w:pPr>
            <w:r>
              <w:t>BPSNAC3/4</w:t>
            </w:r>
          </w:p>
        </w:tc>
        <w:tc>
          <w:tcPr>
            <w:tcW w:w="850" w:type="dxa"/>
            <w:shd w:val="clear" w:color="auto" w:fill="F2F2F2" w:themeFill="background1" w:themeFillShade="F2"/>
            <w:hideMark/>
          </w:tcPr>
          <w:p w14:paraId="156F7C75" w14:textId="77777777" w:rsidR="00DD2645" w:rsidRDefault="00DD2645">
            <w:pPr>
              <w:jc w:val="center"/>
              <w:rPr>
                <w:lang w:eastAsia="en-CA"/>
              </w:rPr>
            </w:pPr>
            <w:sdt>
              <w:sdtPr>
                <w:rPr>
                  <w:highlight w:val="lightGray"/>
                  <w:lang w:eastAsia="en-CA"/>
                </w:rPr>
                <w:id w:val="-1455632244"/>
                <w:placeholder>
                  <w:docPart w:val="B43380D381B94A7E81529C36EB495555"/>
                </w:placeholder>
              </w:sdtPr>
              <w:sdtContent>
                <w:r>
                  <w:rPr>
                    <w:lang w:eastAsia="en-CA"/>
                  </w:rPr>
                  <w:t xml:space="preserve">   </w:t>
                </w:r>
              </w:sdtContent>
            </w:sdt>
          </w:p>
        </w:tc>
        <w:tc>
          <w:tcPr>
            <w:tcW w:w="448" w:type="dxa"/>
            <w:shd w:val="clear" w:color="auto" w:fill="F2F2F2" w:themeFill="background1" w:themeFillShade="F2"/>
            <w:hideMark/>
          </w:tcPr>
          <w:p w14:paraId="7106540A" w14:textId="77777777" w:rsidR="00DD2645" w:rsidRDefault="00DD2645">
            <w:pPr>
              <w:jc w:val="center"/>
              <w:rPr>
                <w:lang w:eastAsia="en-CA"/>
              </w:rPr>
            </w:pPr>
            <w:sdt>
              <w:sdtPr>
                <w:rPr>
                  <w:lang w:eastAsia="en-CA"/>
                </w:rPr>
                <w:id w:val="-1638801564"/>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1AD30509" w14:textId="77777777" w:rsidR="00DD2645" w:rsidRDefault="00DD2645">
            <w:pPr>
              <w:jc w:val="center"/>
              <w:rPr>
                <w:lang w:eastAsia="en-CA"/>
              </w:rPr>
            </w:pPr>
            <w:sdt>
              <w:sdtPr>
                <w:rPr>
                  <w:highlight w:val="lightGray"/>
                  <w:lang w:eastAsia="en-CA"/>
                </w:rPr>
                <w:id w:val="1565056592"/>
                <w:placeholder>
                  <w:docPart w:val="0C5C0A65C76B4D759D068D4C2BAA8C1C"/>
                </w:placeholder>
              </w:sdtPr>
              <w:sdtContent>
                <w:r>
                  <w:rPr>
                    <w:lang w:eastAsia="en-CA"/>
                  </w:rPr>
                  <w:t xml:space="preserve">   </w:t>
                </w:r>
              </w:sdtContent>
            </w:sdt>
          </w:p>
        </w:tc>
        <w:tc>
          <w:tcPr>
            <w:tcW w:w="448" w:type="dxa"/>
            <w:shd w:val="clear" w:color="auto" w:fill="F2F2F2" w:themeFill="background1" w:themeFillShade="F2"/>
            <w:hideMark/>
          </w:tcPr>
          <w:p w14:paraId="2C74F86C" w14:textId="77777777" w:rsidR="00DD2645" w:rsidRDefault="00DD2645">
            <w:pPr>
              <w:jc w:val="center"/>
              <w:rPr>
                <w:lang w:eastAsia="en-CA"/>
              </w:rPr>
            </w:pPr>
            <w:sdt>
              <w:sdtPr>
                <w:rPr>
                  <w:lang w:eastAsia="en-CA"/>
                </w:rPr>
                <w:id w:val="231676591"/>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1E6B0C05" w14:textId="77777777" w:rsidR="00DD2645" w:rsidRDefault="00DD2645">
            <w:pPr>
              <w:jc w:val="center"/>
              <w:rPr>
                <w:lang w:eastAsia="en-CA"/>
              </w:rPr>
            </w:pPr>
            <w:sdt>
              <w:sdtPr>
                <w:rPr>
                  <w:lang w:eastAsia="en-CA"/>
                </w:rPr>
                <w:id w:val="68348417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0BB8EBEB" w14:textId="77777777" w:rsidR="00DD2645" w:rsidRDefault="00DD2645">
            <w:pPr>
              <w:jc w:val="center"/>
              <w:rPr>
                <w:lang w:eastAsia="en-CA"/>
              </w:rPr>
            </w:pPr>
            <w:sdt>
              <w:sdtPr>
                <w:rPr>
                  <w:lang w:eastAsia="en-CA"/>
                </w:rPr>
                <w:id w:val="-1670867514"/>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503F5084" w14:textId="77777777" w:rsidR="00DD2645" w:rsidRDefault="00DD2645">
            <w:pPr>
              <w:jc w:val="center"/>
              <w:rPr>
                <w:lang w:eastAsia="en-CA"/>
              </w:rPr>
            </w:pPr>
            <w:sdt>
              <w:sdtPr>
                <w:rPr>
                  <w:highlight w:val="lightGray"/>
                  <w:lang w:eastAsia="en-CA"/>
                </w:rPr>
                <w:id w:val="395330621"/>
                <w:placeholder>
                  <w:docPart w:val="8C9BF86C3A4A489DB0B661F9BD803AEE"/>
                </w:placeholder>
              </w:sdtPr>
              <w:sdtContent>
                <w:r>
                  <w:rPr>
                    <w:lang w:eastAsia="en-CA"/>
                  </w:rPr>
                  <w:t xml:space="preserve">   </w:t>
                </w:r>
              </w:sdtContent>
            </w:sdt>
          </w:p>
        </w:tc>
        <w:tc>
          <w:tcPr>
            <w:tcW w:w="3288" w:type="dxa"/>
            <w:shd w:val="clear" w:color="auto" w:fill="F2F2F2" w:themeFill="background1" w:themeFillShade="F2"/>
            <w:hideMark/>
          </w:tcPr>
          <w:p w14:paraId="2800AFFF" w14:textId="77777777" w:rsidR="00DD2645" w:rsidRDefault="00DD2645">
            <w:pPr>
              <w:rPr>
                <w:lang w:eastAsia="en-CA"/>
              </w:rPr>
            </w:pPr>
            <w:sdt>
              <w:sdtPr>
                <w:rPr>
                  <w:highlight w:val="lightGray"/>
                  <w:lang w:eastAsia="en-CA"/>
                </w:rPr>
                <w:id w:val="920835832"/>
                <w:placeholder>
                  <w:docPart w:val="9F29DD8A377646908CBAD38BA4979D1E"/>
                </w:placeholder>
              </w:sdtPr>
              <w:sdtContent>
                <w:r>
                  <w:rPr>
                    <w:lang w:eastAsia="en-CA"/>
                  </w:rPr>
                  <w:t xml:space="preserve">   </w:t>
                </w:r>
              </w:sdtContent>
            </w:sdt>
          </w:p>
        </w:tc>
      </w:tr>
      <w:tr w:rsidR="00DD2645" w14:paraId="0537F12F" w14:textId="77777777" w:rsidTr="00DD2645">
        <w:tc>
          <w:tcPr>
            <w:tcW w:w="3060" w:type="dxa"/>
            <w:shd w:val="clear" w:color="auto" w:fill="F2F2F2" w:themeFill="background1" w:themeFillShade="F2"/>
            <w:hideMark/>
          </w:tcPr>
          <w:p w14:paraId="087E16E3" w14:textId="77777777" w:rsidR="00DD2645" w:rsidRDefault="00DD2645">
            <w:pPr>
              <w:rPr>
                <w:lang w:eastAsia="en-CA"/>
              </w:rPr>
            </w:pPr>
            <w:r>
              <w:t>NORTH SALES BY TILLS</w:t>
            </w:r>
          </w:p>
        </w:tc>
        <w:tc>
          <w:tcPr>
            <w:tcW w:w="907" w:type="dxa"/>
            <w:shd w:val="clear" w:color="auto" w:fill="F2F2F2" w:themeFill="background1" w:themeFillShade="F2"/>
            <w:hideMark/>
          </w:tcPr>
          <w:p w14:paraId="6840C7B2" w14:textId="77777777" w:rsidR="00DD2645" w:rsidRDefault="00DD2645">
            <w:pPr>
              <w:rPr>
                <w:lang w:eastAsia="en-CA"/>
              </w:rPr>
            </w:pPr>
            <w:sdt>
              <w:sdtPr>
                <w:rPr>
                  <w:highlight w:val="lightGray"/>
                  <w:lang w:eastAsia="en-CA"/>
                </w:rPr>
                <w:id w:val="586655149"/>
                <w:placeholder>
                  <w:docPart w:val="5E2739FADB604826A54E8976F30E3742"/>
                </w:placeholder>
              </w:sdtPr>
              <w:sdtContent>
                <w:r>
                  <w:rPr>
                    <w:lang w:eastAsia="en-CA"/>
                  </w:rPr>
                  <w:t xml:space="preserve">   </w:t>
                </w:r>
              </w:sdtContent>
            </w:sdt>
          </w:p>
        </w:tc>
        <w:tc>
          <w:tcPr>
            <w:tcW w:w="686" w:type="dxa"/>
            <w:shd w:val="clear" w:color="auto" w:fill="F2F2F2" w:themeFill="background1" w:themeFillShade="F2"/>
            <w:hideMark/>
          </w:tcPr>
          <w:p w14:paraId="1839F193" w14:textId="77777777" w:rsidR="00DD2645" w:rsidRDefault="00DD2645">
            <w:pPr>
              <w:jc w:val="center"/>
              <w:rPr>
                <w:lang w:eastAsia="en-CA"/>
              </w:rPr>
            </w:pPr>
            <w:r>
              <w:t>HN</w:t>
            </w:r>
          </w:p>
        </w:tc>
        <w:tc>
          <w:tcPr>
            <w:tcW w:w="667" w:type="dxa"/>
            <w:shd w:val="clear" w:color="auto" w:fill="F2F2F2" w:themeFill="background1" w:themeFillShade="F2"/>
            <w:hideMark/>
          </w:tcPr>
          <w:p w14:paraId="01F55C30" w14:textId="77777777" w:rsidR="00DD2645" w:rsidRDefault="00DD2645">
            <w:pPr>
              <w:jc w:val="center"/>
              <w:rPr>
                <w:lang w:eastAsia="en-CA"/>
              </w:rPr>
            </w:pPr>
            <w:sdt>
              <w:sdtPr>
                <w:rPr>
                  <w:lang w:eastAsia="en-CA"/>
                </w:rPr>
                <w:id w:val="912434057"/>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CDE515D" w14:textId="77777777" w:rsidR="00DD2645" w:rsidRDefault="00DD2645">
            <w:pPr>
              <w:jc w:val="center"/>
              <w:rPr>
                <w:lang w:eastAsia="en-CA"/>
              </w:rPr>
            </w:pPr>
            <w:r>
              <w:t>BPSNAC3/4</w:t>
            </w:r>
          </w:p>
        </w:tc>
        <w:tc>
          <w:tcPr>
            <w:tcW w:w="850" w:type="dxa"/>
            <w:shd w:val="clear" w:color="auto" w:fill="F2F2F2" w:themeFill="background1" w:themeFillShade="F2"/>
            <w:hideMark/>
          </w:tcPr>
          <w:p w14:paraId="37E431E8" w14:textId="77777777" w:rsidR="00DD2645" w:rsidRDefault="00DD2645">
            <w:pPr>
              <w:jc w:val="center"/>
              <w:rPr>
                <w:lang w:eastAsia="en-CA"/>
              </w:rPr>
            </w:pPr>
            <w:sdt>
              <w:sdtPr>
                <w:rPr>
                  <w:highlight w:val="lightGray"/>
                  <w:lang w:eastAsia="en-CA"/>
                </w:rPr>
                <w:id w:val="-212117972"/>
                <w:placeholder>
                  <w:docPart w:val="7443835A3929425CA0D6B8C7986A188C"/>
                </w:placeholder>
              </w:sdtPr>
              <w:sdtContent>
                <w:r>
                  <w:rPr>
                    <w:lang w:eastAsia="en-CA"/>
                  </w:rPr>
                  <w:t xml:space="preserve">   </w:t>
                </w:r>
              </w:sdtContent>
            </w:sdt>
          </w:p>
        </w:tc>
        <w:tc>
          <w:tcPr>
            <w:tcW w:w="448" w:type="dxa"/>
            <w:shd w:val="clear" w:color="auto" w:fill="F2F2F2" w:themeFill="background1" w:themeFillShade="F2"/>
            <w:hideMark/>
          </w:tcPr>
          <w:p w14:paraId="485B68F2" w14:textId="77777777" w:rsidR="00DD2645" w:rsidRDefault="00DD2645">
            <w:pPr>
              <w:jc w:val="center"/>
              <w:rPr>
                <w:lang w:eastAsia="en-CA"/>
              </w:rPr>
            </w:pPr>
            <w:sdt>
              <w:sdtPr>
                <w:rPr>
                  <w:lang w:eastAsia="en-CA"/>
                </w:rPr>
                <w:id w:val="-78680716"/>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75D5F9AE" w14:textId="77777777" w:rsidR="00DD2645" w:rsidRDefault="00DD2645">
            <w:pPr>
              <w:jc w:val="center"/>
              <w:rPr>
                <w:lang w:eastAsia="en-CA"/>
              </w:rPr>
            </w:pPr>
            <w:sdt>
              <w:sdtPr>
                <w:rPr>
                  <w:highlight w:val="lightGray"/>
                  <w:lang w:eastAsia="en-CA"/>
                </w:rPr>
                <w:id w:val="389162034"/>
                <w:placeholder>
                  <w:docPart w:val="1013D106798A4F27AA37167669437757"/>
                </w:placeholder>
              </w:sdtPr>
              <w:sdtContent>
                <w:r>
                  <w:rPr>
                    <w:lang w:eastAsia="en-CA"/>
                  </w:rPr>
                  <w:t xml:space="preserve">   </w:t>
                </w:r>
              </w:sdtContent>
            </w:sdt>
          </w:p>
        </w:tc>
        <w:tc>
          <w:tcPr>
            <w:tcW w:w="448" w:type="dxa"/>
            <w:shd w:val="clear" w:color="auto" w:fill="F2F2F2" w:themeFill="background1" w:themeFillShade="F2"/>
            <w:hideMark/>
          </w:tcPr>
          <w:p w14:paraId="2CD88C63" w14:textId="77777777" w:rsidR="00DD2645" w:rsidRDefault="00DD2645">
            <w:pPr>
              <w:jc w:val="center"/>
              <w:rPr>
                <w:lang w:eastAsia="en-CA"/>
              </w:rPr>
            </w:pPr>
            <w:sdt>
              <w:sdtPr>
                <w:rPr>
                  <w:lang w:eastAsia="en-CA"/>
                </w:rPr>
                <w:id w:val="-2035263062"/>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A8E7554" w14:textId="77777777" w:rsidR="00DD2645" w:rsidRDefault="00DD2645">
            <w:pPr>
              <w:jc w:val="center"/>
              <w:rPr>
                <w:lang w:eastAsia="en-CA"/>
              </w:rPr>
            </w:pPr>
            <w:sdt>
              <w:sdtPr>
                <w:rPr>
                  <w:lang w:eastAsia="en-CA"/>
                </w:rPr>
                <w:id w:val="-134902234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1637D64F" w14:textId="77777777" w:rsidR="00DD2645" w:rsidRDefault="00DD2645">
            <w:pPr>
              <w:jc w:val="center"/>
              <w:rPr>
                <w:lang w:eastAsia="en-CA"/>
              </w:rPr>
            </w:pPr>
            <w:sdt>
              <w:sdtPr>
                <w:rPr>
                  <w:lang w:eastAsia="en-CA"/>
                </w:rPr>
                <w:id w:val="1547870034"/>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725506A" w14:textId="77777777" w:rsidR="00DD2645" w:rsidRDefault="00DD2645">
            <w:pPr>
              <w:jc w:val="center"/>
              <w:rPr>
                <w:lang w:eastAsia="en-CA"/>
              </w:rPr>
            </w:pPr>
            <w:sdt>
              <w:sdtPr>
                <w:rPr>
                  <w:highlight w:val="lightGray"/>
                  <w:lang w:eastAsia="en-CA"/>
                </w:rPr>
                <w:id w:val="-797839943"/>
                <w:placeholder>
                  <w:docPart w:val="9722416F557C487696F6CC29EDE6FC66"/>
                </w:placeholder>
              </w:sdtPr>
              <w:sdtContent>
                <w:r>
                  <w:rPr>
                    <w:lang w:eastAsia="en-CA"/>
                  </w:rPr>
                  <w:t xml:space="preserve">   </w:t>
                </w:r>
              </w:sdtContent>
            </w:sdt>
          </w:p>
        </w:tc>
        <w:tc>
          <w:tcPr>
            <w:tcW w:w="3288" w:type="dxa"/>
            <w:shd w:val="clear" w:color="auto" w:fill="F2F2F2" w:themeFill="background1" w:themeFillShade="F2"/>
            <w:hideMark/>
          </w:tcPr>
          <w:p w14:paraId="6D8AE9CB" w14:textId="77777777" w:rsidR="00DD2645" w:rsidRDefault="00DD2645">
            <w:pPr>
              <w:rPr>
                <w:lang w:eastAsia="en-CA"/>
              </w:rPr>
            </w:pPr>
            <w:sdt>
              <w:sdtPr>
                <w:rPr>
                  <w:highlight w:val="lightGray"/>
                  <w:lang w:eastAsia="en-CA"/>
                </w:rPr>
                <w:id w:val="130133711"/>
                <w:placeholder>
                  <w:docPart w:val="23D2C09D038D401AA9575A1E1E31162C"/>
                </w:placeholder>
              </w:sdtPr>
              <w:sdtContent>
                <w:r>
                  <w:rPr>
                    <w:lang w:eastAsia="en-CA"/>
                  </w:rPr>
                  <w:t xml:space="preserve">   </w:t>
                </w:r>
              </w:sdtContent>
            </w:sdt>
          </w:p>
        </w:tc>
      </w:tr>
      <w:tr w:rsidR="00DD2645" w14:paraId="21FF728E" w14:textId="77777777" w:rsidTr="00DD2645">
        <w:tc>
          <w:tcPr>
            <w:tcW w:w="3060" w:type="dxa"/>
            <w:shd w:val="clear" w:color="auto" w:fill="F2F2F2" w:themeFill="background1" w:themeFillShade="F2"/>
            <w:hideMark/>
          </w:tcPr>
          <w:p w14:paraId="4E2C42DC" w14:textId="77777777" w:rsidR="00DD2645" w:rsidRDefault="00DD2645">
            <w:pPr>
              <w:rPr>
                <w:lang w:eastAsia="en-CA"/>
              </w:rPr>
            </w:pPr>
            <w:r>
              <w:t>NORTHEAST ENTRANCE</w:t>
            </w:r>
          </w:p>
        </w:tc>
        <w:tc>
          <w:tcPr>
            <w:tcW w:w="907" w:type="dxa"/>
            <w:shd w:val="clear" w:color="auto" w:fill="F2F2F2" w:themeFill="background1" w:themeFillShade="F2"/>
            <w:hideMark/>
          </w:tcPr>
          <w:p w14:paraId="130DC0E6" w14:textId="77777777" w:rsidR="00DD2645" w:rsidRDefault="00DD2645">
            <w:pPr>
              <w:rPr>
                <w:lang w:eastAsia="en-CA"/>
              </w:rPr>
            </w:pPr>
            <w:sdt>
              <w:sdtPr>
                <w:rPr>
                  <w:highlight w:val="lightGray"/>
                  <w:lang w:eastAsia="en-CA"/>
                </w:rPr>
                <w:id w:val="1376505381"/>
                <w:placeholder>
                  <w:docPart w:val="EEBBE7C7ED1048FE99C5F16D75642CD1"/>
                </w:placeholder>
              </w:sdtPr>
              <w:sdtContent>
                <w:r>
                  <w:rPr>
                    <w:lang w:eastAsia="en-CA"/>
                  </w:rPr>
                  <w:t xml:space="preserve">   </w:t>
                </w:r>
              </w:sdtContent>
            </w:sdt>
          </w:p>
        </w:tc>
        <w:tc>
          <w:tcPr>
            <w:tcW w:w="686" w:type="dxa"/>
            <w:shd w:val="clear" w:color="auto" w:fill="F2F2F2" w:themeFill="background1" w:themeFillShade="F2"/>
            <w:hideMark/>
          </w:tcPr>
          <w:p w14:paraId="11ADFC44" w14:textId="77777777" w:rsidR="00DD2645" w:rsidRDefault="00DD2645">
            <w:pPr>
              <w:jc w:val="center"/>
              <w:rPr>
                <w:lang w:eastAsia="en-CA"/>
              </w:rPr>
            </w:pPr>
            <w:r>
              <w:t>HN</w:t>
            </w:r>
          </w:p>
        </w:tc>
        <w:tc>
          <w:tcPr>
            <w:tcW w:w="667" w:type="dxa"/>
            <w:shd w:val="clear" w:color="auto" w:fill="F2F2F2" w:themeFill="background1" w:themeFillShade="F2"/>
            <w:hideMark/>
          </w:tcPr>
          <w:p w14:paraId="5AB385D5" w14:textId="77777777" w:rsidR="00DD2645" w:rsidRDefault="00DD2645">
            <w:pPr>
              <w:jc w:val="center"/>
              <w:rPr>
                <w:lang w:eastAsia="en-CA"/>
              </w:rPr>
            </w:pPr>
            <w:sdt>
              <w:sdtPr>
                <w:rPr>
                  <w:lang w:eastAsia="en-CA"/>
                </w:rPr>
                <w:id w:val="-602186404"/>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4222102" w14:textId="77777777" w:rsidR="00DD2645" w:rsidRDefault="00DD2645">
            <w:pPr>
              <w:jc w:val="center"/>
              <w:rPr>
                <w:lang w:eastAsia="en-CA"/>
              </w:rPr>
            </w:pPr>
            <w:r>
              <w:t>BPSNAC3/4</w:t>
            </w:r>
          </w:p>
        </w:tc>
        <w:tc>
          <w:tcPr>
            <w:tcW w:w="850" w:type="dxa"/>
            <w:shd w:val="clear" w:color="auto" w:fill="F2F2F2" w:themeFill="background1" w:themeFillShade="F2"/>
            <w:hideMark/>
          </w:tcPr>
          <w:p w14:paraId="1C592165" w14:textId="77777777" w:rsidR="00DD2645" w:rsidRDefault="00DD2645">
            <w:pPr>
              <w:jc w:val="center"/>
              <w:rPr>
                <w:lang w:eastAsia="en-CA"/>
              </w:rPr>
            </w:pPr>
            <w:sdt>
              <w:sdtPr>
                <w:rPr>
                  <w:highlight w:val="lightGray"/>
                  <w:lang w:eastAsia="en-CA"/>
                </w:rPr>
                <w:id w:val="-244642410"/>
                <w:placeholder>
                  <w:docPart w:val="3AFB62DBB0514A49A2E7A317DD59ADFA"/>
                </w:placeholder>
              </w:sdtPr>
              <w:sdtContent>
                <w:r>
                  <w:rPr>
                    <w:lang w:eastAsia="en-CA"/>
                  </w:rPr>
                  <w:t xml:space="preserve">   </w:t>
                </w:r>
              </w:sdtContent>
            </w:sdt>
          </w:p>
        </w:tc>
        <w:tc>
          <w:tcPr>
            <w:tcW w:w="448" w:type="dxa"/>
            <w:shd w:val="clear" w:color="auto" w:fill="F2F2F2" w:themeFill="background1" w:themeFillShade="F2"/>
            <w:hideMark/>
          </w:tcPr>
          <w:p w14:paraId="2262E71A" w14:textId="77777777" w:rsidR="00DD2645" w:rsidRDefault="00DD2645">
            <w:pPr>
              <w:jc w:val="center"/>
              <w:rPr>
                <w:lang w:eastAsia="en-CA"/>
              </w:rPr>
            </w:pPr>
            <w:sdt>
              <w:sdtPr>
                <w:rPr>
                  <w:lang w:eastAsia="en-CA"/>
                </w:rPr>
                <w:id w:val="1813366784"/>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474887E4" w14:textId="77777777" w:rsidR="00DD2645" w:rsidRDefault="00DD2645">
            <w:pPr>
              <w:jc w:val="center"/>
              <w:rPr>
                <w:lang w:eastAsia="en-CA"/>
              </w:rPr>
            </w:pPr>
            <w:sdt>
              <w:sdtPr>
                <w:rPr>
                  <w:highlight w:val="lightGray"/>
                  <w:lang w:eastAsia="en-CA"/>
                </w:rPr>
                <w:id w:val="-498818191"/>
                <w:placeholder>
                  <w:docPart w:val="58164B0BC2534E748BD747D0899337EE"/>
                </w:placeholder>
              </w:sdtPr>
              <w:sdtContent>
                <w:r>
                  <w:rPr>
                    <w:lang w:eastAsia="en-CA"/>
                  </w:rPr>
                  <w:t xml:space="preserve">   </w:t>
                </w:r>
              </w:sdtContent>
            </w:sdt>
          </w:p>
        </w:tc>
        <w:tc>
          <w:tcPr>
            <w:tcW w:w="448" w:type="dxa"/>
            <w:shd w:val="clear" w:color="auto" w:fill="F2F2F2" w:themeFill="background1" w:themeFillShade="F2"/>
            <w:hideMark/>
          </w:tcPr>
          <w:p w14:paraId="44921F8D" w14:textId="77777777" w:rsidR="00DD2645" w:rsidRDefault="00DD2645">
            <w:pPr>
              <w:jc w:val="center"/>
              <w:rPr>
                <w:lang w:eastAsia="en-CA"/>
              </w:rPr>
            </w:pPr>
            <w:sdt>
              <w:sdtPr>
                <w:rPr>
                  <w:lang w:eastAsia="en-CA"/>
                </w:rPr>
                <w:id w:val="431709220"/>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4D14960" w14:textId="77777777" w:rsidR="00DD2645" w:rsidRDefault="00DD2645">
            <w:pPr>
              <w:jc w:val="center"/>
              <w:rPr>
                <w:lang w:eastAsia="en-CA"/>
              </w:rPr>
            </w:pPr>
            <w:sdt>
              <w:sdtPr>
                <w:rPr>
                  <w:lang w:eastAsia="en-CA"/>
                </w:rPr>
                <w:id w:val="45161077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5BF8C9F4" w14:textId="77777777" w:rsidR="00DD2645" w:rsidRDefault="00DD2645">
            <w:pPr>
              <w:jc w:val="center"/>
              <w:rPr>
                <w:lang w:eastAsia="en-CA"/>
              </w:rPr>
            </w:pPr>
            <w:sdt>
              <w:sdtPr>
                <w:rPr>
                  <w:lang w:eastAsia="en-CA"/>
                </w:rPr>
                <w:id w:val="-1998487760"/>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2688CEC" w14:textId="77777777" w:rsidR="00DD2645" w:rsidRDefault="00DD2645">
            <w:pPr>
              <w:jc w:val="center"/>
              <w:rPr>
                <w:lang w:eastAsia="en-CA"/>
              </w:rPr>
            </w:pPr>
            <w:sdt>
              <w:sdtPr>
                <w:rPr>
                  <w:highlight w:val="lightGray"/>
                  <w:lang w:eastAsia="en-CA"/>
                </w:rPr>
                <w:id w:val="2098363292"/>
                <w:placeholder>
                  <w:docPart w:val="FBADE59EE06044B4894845437D0FC9D2"/>
                </w:placeholder>
              </w:sdtPr>
              <w:sdtContent>
                <w:r>
                  <w:rPr>
                    <w:lang w:eastAsia="en-CA"/>
                  </w:rPr>
                  <w:t xml:space="preserve">   </w:t>
                </w:r>
              </w:sdtContent>
            </w:sdt>
          </w:p>
        </w:tc>
        <w:tc>
          <w:tcPr>
            <w:tcW w:w="3288" w:type="dxa"/>
            <w:shd w:val="clear" w:color="auto" w:fill="F2F2F2" w:themeFill="background1" w:themeFillShade="F2"/>
            <w:hideMark/>
          </w:tcPr>
          <w:p w14:paraId="2FF34088" w14:textId="77777777" w:rsidR="00DD2645" w:rsidRDefault="00DD2645">
            <w:pPr>
              <w:rPr>
                <w:lang w:eastAsia="en-CA"/>
              </w:rPr>
            </w:pPr>
            <w:sdt>
              <w:sdtPr>
                <w:rPr>
                  <w:highlight w:val="lightGray"/>
                  <w:lang w:eastAsia="en-CA"/>
                </w:rPr>
                <w:id w:val="-1022707320"/>
                <w:placeholder>
                  <w:docPart w:val="C063D361EB9340B692802D6F48DA5269"/>
                </w:placeholder>
              </w:sdtPr>
              <w:sdtContent>
                <w:r>
                  <w:rPr>
                    <w:lang w:eastAsia="en-CA"/>
                  </w:rPr>
                  <w:t xml:space="preserve">   </w:t>
                </w:r>
              </w:sdtContent>
            </w:sdt>
          </w:p>
        </w:tc>
      </w:tr>
      <w:tr w:rsidR="00DD2645" w14:paraId="6E538351" w14:textId="77777777" w:rsidTr="00DD2645">
        <w:tc>
          <w:tcPr>
            <w:tcW w:w="3060" w:type="dxa"/>
            <w:shd w:val="clear" w:color="auto" w:fill="F2F2F2" w:themeFill="background1" w:themeFillShade="F2"/>
            <w:hideMark/>
          </w:tcPr>
          <w:p w14:paraId="5FDA808F" w14:textId="77777777" w:rsidR="00DD2645" w:rsidRDefault="00DD2645">
            <w:pPr>
              <w:rPr>
                <w:lang w:eastAsia="en-CA"/>
              </w:rPr>
            </w:pPr>
            <w:r>
              <w:t>NORTHWEST SALES</w:t>
            </w:r>
          </w:p>
        </w:tc>
        <w:tc>
          <w:tcPr>
            <w:tcW w:w="907" w:type="dxa"/>
            <w:shd w:val="clear" w:color="auto" w:fill="F2F2F2" w:themeFill="background1" w:themeFillShade="F2"/>
            <w:hideMark/>
          </w:tcPr>
          <w:p w14:paraId="5C82D905" w14:textId="77777777" w:rsidR="00DD2645" w:rsidRDefault="00DD2645">
            <w:pPr>
              <w:rPr>
                <w:lang w:eastAsia="en-CA"/>
              </w:rPr>
            </w:pPr>
            <w:sdt>
              <w:sdtPr>
                <w:rPr>
                  <w:highlight w:val="lightGray"/>
                  <w:lang w:eastAsia="en-CA"/>
                </w:rPr>
                <w:id w:val="2055426152"/>
                <w:placeholder>
                  <w:docPart w:val="6A0C7180F84F4AEE9F3457C64A23116F"/>
                </w:placeholder>
              </w:sdtPr>
              <w:sdtContent>
                <w:r>
                  <w:rPr>
                    <w:lang w:eastAsia="en-CA"/>
                  </w:rPr>
                  <w:t xml:space="preserve">   </w:t>
                </w:r>
              </w:sdtContent>
            </w:sdt>
          </w:p>
        </w:tc>
        <w:tc>
          <w:tcPr>
            <w:tcW w:w="686" w:type="dxa"/>
            <w:shd w:val="clear" w:color="auto" w:fill="F2F2F2" w:themeFill="background1" w:themeFillShade="F2"/>
            <w:hideMark/>
          </w:tcPr>
          <w:p w14:paraId="22CC8450" w14:textId="77777777" w:rsidR="00DD2645" w:rsidRDefault="00DD2645">
            <w:pPr>
              <w:jc w:val="center"/>
              <w:rPr>
                <w:lang w:eastAsia="en-CA"/>
              </w:rPr>
            </w:pPr>
            <w:r>
              <w:t>HN</w:t>
            </w:r>
          </w:p>
        </w:tc>
        <w:tc>
          <w:tcPr>
            <w:tcW w:w="667" w:type="dxa"/>
            <w:shd w:val="clear" w:color="auto" w:fill="F2F2F2" w:themeFill="background1" w:themeFillShade="F2"/>
            <w:hideMark/>
          </w:tcPr>
          <w:p w14:paraId="1AFCAF55" w14:textId="77777777" w:rsidR="00DD2645" w:rsidRDefault="00DD2645">
            <w:pPr>
              <w:jc w:val="center"/>
              <w:rPr>
                <w:lang w:eastAsia="en-CA"/>
              </w:rPr>
            </w:pPr>
            <w:sdt>
              <w:sdtPr>
                <w:rPr>
                  <w:lang w:eastAsia="en-CA"/>
                </w:rPr>
                <w:id w:val="-399291359"/>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6ADF012E" w14:textId="77777777" w:rsidR="00DD2645" w:rsidRDefault="00DD2645">
            <w:pPr>
              <w:jc w:val="center"/>
              <w:rPr>
                <w:lang w:eastAsia="en-CA"/>
              </w:rPr>
            </w:pPr>
            <w:r>
              <w:t>BPSNAC3/4</w:t>
            </w:r>
          </w:p>
        </w:tc>
        <w:tc>
          <w:tcPr>
            <w:tcW w:w="850" w:type="dxa"/>
            <w:shd w:val="clear" w:color="auto" w:fill="F2F2F2" w:themeFill="background1" w:themeFillShade="F2"/>
            <w:hideMark/>
          </w:tcPr>
          <w:p w14:paraId="083D2F7C" w14:textId="77777777" w:rsidR="00DD2645" w:rsidRDefault="00DD2645">
            <w:pPr>
              <w:jc w:val="center"/>
              <w:rPr>
                <w:lang w:eastAsia="en-CA"/>
              </w:rPr>
            </w:pPr>
            <w:sdt>
              <w:sdtPr>
                <w:rPr>
                  <w:highlight w:val="lightGray"/>
                  <w:lang w:eastAsia="en-CA"/>
                </w:rPr>
                <w:id w:val="-1842918523"/>
                <w:placeholder>
                  <w:docPart w:val="5EF7180CB8F746088281C77B48960EA6"/>
                </w:placeholder>
              </w:sdtPr>
              <w:sdtContent>
                <w:r>
                  <w:rPr>
                    <w:lang w:eastAsia="en-CA"/>
                  </w:rPr>
                  <w:t xml:space="preserve">   </w:t>
                </w:r>
              </w:sdtContent>
            </w:sdt>
          </w:p>
        </w:tc>
        <w:tc>
          <w:tcPr>
            <w:tcW w:w="448" w:type="dxa"/>
            <w:shd w:val="clear" w:color="auto" w:fill="F2F2F2" w:themeFill="background1" w:themeFillShade="F2"/>
            <w:hideMark/>
          </w:tcPr>
          <w:p w14:paraId="2E535F92" w14:textId="77777777" w:rsidR="00DD2645" w:rsidRDefault="00DD2645">
            <w:pPr>
              <w:jc w:val="center"/>
              <w:rPr>
                <w:lang w:eastAsia="en-CA"/>
              </w:rPr>
            </w:pPr>
            <w:sdt>
              <w:sdtPr>
                <w:rPr>
                  <w:lang w:eastAsia="en-CA"/>
                </w:rPr>
                <w:id w:val="-109438599"/>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4F862E5E" w14:textId="77777777" w:rsidR="00DD2645" w:rsidRDefault="00DD2645">
            <w:pPr>
              <w:jc w:val="center"/>
              <w:rPr>
                <w:lang w:eastAsia="en-CA"/>
              </w:rPr>
            </w:pPr>
            <w:sdt>
              <w:sdtPr>
                <w:rPr>
                  <w:highlight w:val="lightGray"/>
                  <w:lang w:eastAsia="en-CA"/>
                </w:rPr>
                <w:id w:val="-171568219"/>
                <w:placeholder>
                  <w:docPart w:val="3735B934189244A3A48FF9CF3E982950"/>
                </w:placeholder>
              </w:sdtPr>
              <w:sdtContent>
                <w:r>
                  <w:rPr>
                    <w:lang w:eastAsia="en-CA"/>
                  </w:rPr>
                  <w:t xml:space="preserve">   </w:t>
                </w:r>
              </w:sdtContent>
            </w:sdt>
          </w:p>
        </w:tc>
        <w:tc>
          <w:tcPr>
            <w:tcW w:w="448" w:type="dxa"/>
            <w:shd w:val="clear" w:color="auto" w:fill="F2F2F2" w:themeFill="background1" w:themeFillShade="F2"/>
            <w:hideMark/>
          </w:tcPr>
          <w:p w14:paraId="69ADAD2E" w14:textId="77777777" w:rsidR="00DD2645" w:rsidRDefault="00DD2645">
            <w:pPr>
              <w:jc w:val="center"/>
              <w:rPr>
                <w:lang w:eastAsia="en-CA"/>
              </w:rPr>
            </w:pPr>
            <w:sdt>
              <w:sdtPr>
                <w:rPr>
                  <w:lang w:eastAsia="en-CA"/>
                </w:rPr>
                <w:id w:val="-1091469907"/>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46D9A02B" w14:textId="77777777" w:rsidR="00DD2645" w:rsidRDefault="00DD2645">
            <w:pPr>
              <w:jc w:val="center"/>
              <w:rPr>
                <w:lang w:eastAsia="en-CA"/>
              </w:rPr>
            </w:pPr>
            <w:sdt>
              <w:sdtPr>
                <w:rPr>
                  <w:lang w:eastAsia="en-CA"/>
                </w:rPr>
                <w:id w:val="-1758513018"/>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25E25F06" w14:textId="77777777" w:rsidR="00DD2645" w:rsidRDefault="00DD2645">
            <w:pPr>
              <w:jc w:val="center"/>
              <w:rPr>
                <w:lang w:eastAsia="en-CA"/>
              </w:rPr>
            </w:pPr>
            <w:sdt>
              <w:sdtPr>
                <w:rPr>
                  <w:lang w:eastAsia="en-CA"/>
                </w:rPr>
                <w:id w:val="-1018234198"/>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8643501" w14:textId="77777777" w:rsidR="00DD2645" w:rsidRDefault="00DD2645">
            <w:pPr>
              <w:jc w:val="center"/>
              <w:rPr>
                <w:lang w:eastAsia="en-CA"/>
              </w:rPr>
            </w:pPr>
            <w:sdt>
              <w:sdtPr>
                <w:rPr>
                  <w:highlight w:val="lightGray"/>
                  <w:lang w:eastAsia="en-CA"/>
                </w:rPr>
                <w:id w:val="-620146770"/>
                <w:placeholder>
                  <w:docPart w:val="4862DCCA5F6B403BB7569D8610F17DDD"/>
                </w:placeholder>
              </w:sdtPr>
              <w:sdtContent>
                <w:r>
                  <w:rPr>
                    <w:lang w:eastAsia="en-CA"/>
                  </w:rPr>
                  <w:t xml:space="preserve">   </w:t>
                </w:r>
              </w:sdtContent>
            </w:sdt>
          </w:p>
        </w:tc>
        <w:tc>
          <w:tcPr>
            <w:tcW w:w="3288" w:type="dxa"/>
            <w:shd w:val="clear" w:color="auto" w:fill="F2F2F2" w:themeFill="background1" w:themeFillShade="F2"/>
            <w:hideMark/>
          </w:tcPr>
          <w:p w14:paraId="375260AC" w14:textId="77777777" w:rsidR="00DD2645" w:rsidRDefault="00DD2645">
            <w:pPr>
              <w:rPr>
                <w:lang w:eastAsia="en-CA"/>
              </w:rPr>
            </w:pPr>
            <w:sdt>
              <w:sdtPr>
                <w:rPr>
                  <w:highlight w:val="lightGray"/>
                  <w:lang w:eastAsia="en-CA"/>
                </w:rPr>
                <w:id w:val="1473873526"/>
                <w:placeholder>
                  <w:docPart w:val="3902AC193CED4A9A804CDA046D4BA438"/>
                </w:placeholder>
              </w:sdtPr>
              <w:sdtContent>
                <w:r>
                  <w:rPr>
                    <w:lang w:eastAsia="en-CA"/>
                  </w:rPr>
                  <w:t xml:space="preserve">   </w:t>
                </w:r>
              </w:sdtContent>
            </w:sdt>
          </w:p>
        </w:tc>
      </w:tr>
      <w:tr w:rsidR="00DD2645" w14:paraId="01F88630" w14:textId="77777777" w:rsidTr="00DD2645">
        <w:tc>
          <w:tcPr>
            <w:tcW w:w="3060" w:type="dxa"/>
            <w:shd w:val="clear" w:color="auto" w:fill="F2F2F2" w:themeFill="background1" w:themeFillShade="F2"/>
            <w:hideMark/>
          </w:tcPr>
          <w:p w14:paraId="14E1BCA7" w14:textId="77777777" w:rsidR="00DD2645" w:rsidRDefault="00DD2645">
            <w:pPr>
              <w:rPr>
                <w:lang w:eastAsia="en-CA"/>
              </w:rPr>
            </w:pPr>
            <w:r>
              <w:t>NORTHWEST SALES PHARMACY</w:t>
            </w:r>
          </w:p>
        </w:tc>
        <w:tc>
          <w:tcPr>
            <w:tcW w:w="907" w:type="dxa"/>
            <w:shd w:val="clear" w:color="auto" w:fill="F2F2F2" w:themeFill="background1" w:themeFillShade="F2"/>
            <w:hideMark/>
          </w:tcPr>
          <w:p w14:paraId="330F20D2" w14:textId="77777777" w:rsidR="00DD2645" w:rsidRDefault="00DD2645">
            <w:pPr>
              <w:rPr>
                <w:lang w:eastAsia="en-CA"/>
              </w:rPr>
            </w:pPr>
            <w:sdt>
              <w:sdtPr>
                <w:rPr>
                  <w:highlight w:val="lightGray"/>
                  <w:lang w:eastAsia="en-CA"/>
                </w:rPr>
                <w:id w:val="607472730"/>
                <w:placeholder>
                  <w:docPart w:val="16E68624943C4CB3A7310DF642537872"/>
                </w:placeholder>
              </w:sdtPr>
              <w:sdtContent>
                <w:r>
                  <w:rPr>
                    <w:lang w:eastAsia="en-CA"/>
                  </w:rPr>
                  <w:t xml:space="preserve">   </w:t>
                </w:r>
              </w:sdtContent>
            </w:sdt>
          </w:p>
        </w:tc>
        <w:tc>
          <w:tcPr>
            <w:tcW w:w="686" w:type="dxa"/>
            <w:shd w:val="clear" w:color="auto" w:fill="F2F2F2" w:themeFill="background1" w:themeFillShade="F2"/>
            <w:hideMark/>
          </w:tcPr>
          <w:p w14:paraId="666ADD12" w14:textId="77777777" w:rsidR="00DD2645" w:rsidRDefault="00DD2645">
            <w:pPr>
              <w:jc w:val="center"/>
              <w:rPr>
                <w:lang w:eastAsia="en-CA"/>
              </w:rPr>
            </w:pPr>
            <w:r>
              <w:t>HN</w:t>
            </w:r>
          </w:p>
        </w:tc>
        <w:tc>
          <w:tcPr>
            <w:tcW w:w="667" w:type="dxa"/>
            <w:shd w:val="clear" w:color="auto" w:fill="F2F2F2" w:themeFill="background1" w:themeFillShade="F2"/>
            <w:hideMark/>
          </w:tcPr>
          <w:p w14:paraId="2CAFF201" w14:textId="77777777" w:rsidR="00DD2645" w:rsidRDefault="00DD2645">
            <w:pPr>
              <w:jc w:val="center"/>
              <w:rPr>
                <w:lang w:eastAsia="en-CA"/>
              </w:rPr>
            </w:pPr>
            <w:sdt>
              <w:sdtPr>
                <w:rPr>
                  <w:lang w:eastAsia="en-CA"/>
                </w:rPr>
                <w:id w:val="1882437479"/>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4E3CA81" w14:textId="77777777" w:rsidR="00DD2645" w:rsidRDefault="00DD2645">
            <w:pPr>
              <w:jc w:val="center"/>
              <w:rPr>
                <w:lang w:eastAsia="en-CA"/>
              </w:rPr>
            </w:pPr>
            <w:r>
              <w:t>BPSNAC3/4</w:t>
            </w:r>
          </w:p>
        </w:tc>
        <w:tc>
          <w:tcPr>
            <w:tcW w:w="850" w:type="dxa"/>
            <w:shd w:val="clear" w:color="auto" w:fill="F2F2F2" w:themeFill="background1" w:themeFillShade="F2"/>
            <w:hideMark/>
          </w:tcPr>
          <w:p w14:paraId="61DCB544" w14:textId="77777777" w:rsidR="00DD2645" w:rsidRDefault="00DD2645">
            <w:pPr>
              <w:jc w:val="center"/>
              <w:rPr>
                <w:lang w:eastAsia="en-CA"/>
              </w:rPr>
            </w:pPr>
            <w:sdt>
              <w:sdtPr>
                <w:rPr>
                  <w:highlight w:val="lightGray"/>
                  <w:lang w:eastAsia="en-CA"/>
                </w:rPr>
                <w:id w:val="-86464058"/>
                <w:placeholder>
                  <w:docPart w:val="B536E6F47D9544BEACC27E8DCF0279AC"/>
                </w:placeholder>
              </w:sdtPr>
              <w:sdtContent>
                <w:r>
                  <w:rPr>
                    <w:lang w:eastAsia="en-CA"/>
                  </w:rPr>
                  <w:t xml:space="preserve">   </w:t>
                </w:r>
              </w:sdtContent>
            </w:sdt>
          </w:p>
        </w:tc>
        <w:tc>
          <w:tcPr>
            <w:tcW w:w="448" w:type="dxa"/>
            <w:shd w:val="clear" w:color="auto" w:fill="F2F2F2" w:themeFill="background1" w:themeFillShade="F2"/>
            <w:hideMark/>
          </w:tcPr>
          <w:p w14:paraId="6B22DC06" w14:textId="77777777" w:rsidR="00DD2645" w:rsidRDefault="00DD2645">
            <w:pPr>
              <w:jc w:val="center"/>
              <w:rPr>
                <w:lang w:eastAsia="en-CA"/>
              </w:rPr>
            </w:pPr>
            <w:sdt>
              <w:sdtPr>
                <w:rPr>
                  <w:lang w:eastAsia="en-CA"/>
                </w:rPr>
                <w:id w:val="577182347"/>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335FC8B8" w14:textId="77777777" w:rsidR="00DD2645" w:rsidRDefault="00DD2645">
            <w:pPr>
              <w:jc w:val="center"/>
              <w:rPr>
                <w:lang w:eastAsia="en-CA"/>
              </w:rPr>
            </w:pPr>
            <w:sdt>
              <w:sdtPr>
                <w:rPr>
                  <w:highlight w:val="lightGray"/>
                  <w:lang w:eastAsia="en-CA"/>
                </w:rPr>
                <w:id w:val="1012416536"/>
                <w:placeholder>
                  <w:docPart w:val="3974030AD0974D13AD98C708F99CA7C5"/>
                </w:placeholder>
              </w:sdtPr>
              <w:sdtContent>
                <w:r>
                  <w:rPr>
                    <w:lang w:eastAsia="en-CA"/>
                  </w:rPr>
                  <w:t xml:space="preserve">   </w:t>
                </w:r>
              </w:sdtContent>
            </w:sdt>
          </w:p>
        </w:tc>
        <w:tc>
          <w:tcPr>
            <w:tcW w:w="448" w:type="dxa"/>
            <w:shd w:val="clear" w:color="auto" w:fill="F2F2F2" w:themeFill="background1" w:themeFillShade="F2"/>
            <w:hideMark/>
          </w:tcPr>
          <w:p w14:paraId="7CA3FC1A" w14:textId="77777777" w:rsidR="00DD2645" w:rsidRDefault="00DD2645">
            <w:pPr>
              <w:jc w:val="center"/>
              <w:rPr>
                <w:lang w:eastAsia="en-CA"/>
              </w:rPr>
            </w:pPr>
            <w:sdt>
              <w:sdtPr>
                <w:rPr>
                  <w:lang w:eastAsia="en-CA"/>
                </w:rPr>
                <w:id w:val="-378852681"/>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A0B79AA" w14:textId="77777777" w:rsidR="00DD2645" w:rsidRDefault="00DD2645">
            <w:pPr>
              <w:jc w:val="center"/>
              <w:rPr>
                <w:lang w:eastAsia="en-CA"/>
              </w:rPr>
            </w:pPr>
            <w:sdt>
              <w:sdtPr>
                <w:rPr>
                  <w:lang w:eastAsia="en-CA"/>
                </w:rPr>
                <w:id w:val="-875241211"/>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65475149" w14:textId="77777777" w:rsidR="00DD2645" w:rsidRDefault="00DD2645">
            <w:pPr>
              <w:jc w:val="center"/>
              <w:rPr>
                <w:lang w:eastAsia="en-CA"/>
              </w:rPr>
            </w:pPr>
            <w:sdt>
              <w:sdtPr>
                <w:rPr>
                  <w:lang w:eastAsia="en-CA"/>
                </w:rPr>
                <w:id w:val="-2028019826"/>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C065840" w14:textId="77777777" w:rsidR="00DD2645" w:rsidRDefault="00DD2645">
            <w:pPr>
              <w:jc w:val="center"/>
              <w:rPr>
                <w:lang w:eastAsia="en-CA"/>
              </w:rPr>
            </w:pPr>
            <w:sdt>
              <w:sdtPr>
                <w:rPr>
                  <w:highlight w:val="lightGray"/>
                  <w:lang w:eastAsia="en-CA"/>
                </w:rPr>
                <w:id w:val="461156480"/>
                <w:placeholder>
                  <w:docPart w:val="1C62F75FA0794697AD34C45EB95EF9E0"/>
                </w:placeholder>
              </w:sdtPr>
              <w:sdtContent>
                <w:r>
                  <w:rPr>
                    <w:lang w:eastAsia="en-CA"/>
                  </w:rPr>
                  <w:t xml:space="preserve">   </w:t>
                </w:r>
              </w:sdtContent>
            </w:sdt>
          </w:p>
        </w:tc>
        <w:tc>
          <w:tcPr>
            <w:tcW w:w="3288" w:type="dxa"/>
            <w:shd w:val="clear" w:color="auto" w:fill="F2F2F2" w:themeFill="background1" w:themeFillShade="F2"/>
            <w:hideMark/>
          </w:tcPr>
          <w:p w14:paraId="1A747D53" w14:textId="77777777" w:rsidR="00DD2645" w:rsidRDefault="00DD2645">
            <w:pPr>
              <w:rPr>
                <w:lang w:eastAsia="en-CA"/>
              </w:rPr>
            </w:pPr>
            <w:sdt>
              <w:sdtPr>
                <w:rPr>
                  <w:highlight w:val="lightGray"/>
                  <w:lang w:eastAsia="en-CA"/>
                </w:rPr>
                <w:id w:val="1989049534"/>
                <w:placeholder>
                  <w:docPart w:val="75AEDB5A62FE4225A58BBAF546AC142B"/>
                </w:placeholder>
              </w:sdtPr>
              <w:sdtContent>
                <w:r>
                  <w:rPr>
                    <w:lang w:eastAsia="en-CA"/>
                  </w:rPr>
                  <w:t xml:space="preserve">   </w:t>
                </w:r>
              </w:sdtContent>
            </w:sdt>
          </w:p>
        </w:tc>
      </w:tr>
      <w:tr w:rsidR="00DD2645" w14:paraId="3306E944" w14:textId="77777777" w:rsidTr="00DD2645">
        <w:tc>
          <w:tcPr>
            <w:tcW w:w="3060" w:type="dxa"/>
            <w:shd w:val="clear" w:color="auto" w:fill="F2F2F2" w:themeFill="background1" w:themeFillShade="F2"/>
            <w:hideMark/>
          </w:tcPr>
          <w:p w14:paraId="36409948" w14:textId="77777777" w:rsidR="00DD2645" w:rsidRDefault="00DD2645">
            <w:pPr>
              <w:rPr>
                <w:lang w:eastAsia="en-CA"/>
              </w:rPr>
            </w:pPr>
            <w:r>
              <w:t>LONG TERM CARE</w:t>
            </w:r>
          </w:p>
        </w:tc>
        <w:tc>
          <w:tcPr>
            <w:tcW w:w="907" w:type="dxa"/>
            <w:shd w:val="clear" w:color="auto" w:fill="F2F2F2" w:themeFill="background1" w:themeFillShade="F2"/>
            <w:hideMark/>
          </w:tcPr>
          <w:p w14:paraId="674541B0" w14:textId="77777777" w:rsidR="00DD2645" w:rsidRDefault="00DD2645">
            <w:pPr>
              <w:rPr>
                <w:lang w:eastAsia="en-CA"/>
              </w:rPr>
            </w:pPr>
            <w:sdt>
              <w:sdtPr>
                <w:rPr>
                  <w:highlight w:val="lightGray"/>
                  <w:lang w:eastAsia="en-CA"/>
                </w:rPr>
                <w:id w:val="2090735364"/>
                <w:placeholder>
                  <w:docPart w:val="CEA2DBB03E514A9DBB115C0834D0D4D3"/>
                </w:placeholder>
              </w:sdtPr>
              <w:sdtContent>
                <w:r>
                  <w:rPr>
                    <w:lang w:eastAsia="en-CA"/>
                  </w:rPr>
                  <w:t xml:space="preserve">   </w:t>
                </w:r>
              </w:sdtContent>
            </w:sdt>
          </w:p>
        </w:tc>
        <w:tc>
          <w:tcPr>
            <w:tcW w:w="686" w:type="dxa"/>
            <w:shd w:val="clear" w:color="auto" w:fill="F2F2F2" w:themeFill="background1" w:themeFillShade="F2"/>
            <w:hideMark/>
          </w:tcPr>
          <w:p w14:paraId="66F5E84F" w14:textId="77777777" w:rsidR="00DD2645" w:rsidRDefault="00DD2645">
            <w:pPr>
              <w:jc w:val="center"/>
              <w:rPr>
                <w:lang w:eastAsia="en-CA"/>
              </w:rPr>
            </w:pPr>
            <w:r>
              <w:t>HN2</w:t>
            </w:r>
          </w:p>
        </w:tc>
        <w:tc>
          <w:tcPr>
            <w:tcW w:w="667" w:type="dxa"/>
            <w:shd w:val="clear" w:color="auto" w:fill="F2F2F2" w:themeFill="background1" w:themeFillShade="F2"/>
            <w:hideMark/>
          </w:tcPr>
          <w:p w14:paraId="02DE03B5" w14:textId="77777777" w:rsidR="00DD2645" w:rsidRDefault="00DD2645">
            <w:pPr>
              <w:jc w:val="center"/>
              <w:rPr>
                <w:lang w:eastAsia="en-CA"/>
              </w:rPr>
            </w:pPr>
            <w:sdt>
              <w:sdtPr>
                <w:rPr>
                  <w:lang w:eastAsia="en-CA"/>
                </w:rPr>
                <w:id w:val="940415915"/>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1A40E48A" w14:textId="77777777" w:rsidR="00DD2645" w:rsidRDefault="00DD2645">
            <w:pPr>
              <w:jc w:val="center"/>
              <w:rPr>
                <w:lang w:eastAsia="en-CA"/>
              </w:rPr>
            </w:pPr>
            <w:r>
              <w:t>BPSNAC3/4</w:t>
            </w:r>
          </w:p>
        </w:tc>
        <w:tc>
          <w:tcPr>
            <w:tcW w:w="850" w:type="dxa"/>
            <w:shd w:val="clear" w:color="auto" w:fill="F2F2F2" w:themeFill="background1" w:themeFillShade="F2"/>
            <w:hideMark/>
          </w:tcPr>
          <w:p w14:paraId="468C34F0" w14:textId="77777777" w:rsidR="00DD2645" w:rsidRDefault="00DD2645">
            <w:pPr>
              <w:jc w:val="center"/>
              <w:rPr>
                <w:lang w:eastAsia="en-CA"/>
              </w:rPr>
            </w:pPr>
            <w:sdt>
              <w:sdtPr>
                <w:rPr>
                  <w:highlight w:val="lightGray"/>
                  <w:lang w:eastAsia="en-CA"/>
                </w:rPr>
                <w:id w:val="1172770563"/>
                <w:placeholder>
                  <w:docPart w:val="85A1124BF81E461DA3DE03030D6E63A5"/>
                </w:placeholder>
              </w:sdtPr>
              <w:sdtContent>
                <w:r>
                  <w:rPr>
                    <w:lang w:eastAsia="en-CA"/>
                  </w:rPr>
                  <w:t xml:space="preserve">   </w:t>
                </w:r>
              </w:sdtContent>
            </w:sdt>
          </w:p>
        </w:tc>
        <w:tc>
          <w:tcPr>
            <w:tcW w:w="448" w:type="dxa"/>
            <w:shd w:val="clear" w:color="auto" w:fill="F2F2F2" w:themeFill="background1" w:themeFillShade="F2"/>
            <w:hideMark/>
          </w:tcPr>
          <w:p w14:paraId="0BD7AB84" w14:textId="77777777" w:rsidR="00DD2645" w:rsidRDefault="00DD2645">
            <w:pPr>
              <w:jc w:val="center"/>
              <w:rPr>
                <w:lang w:eastAsia="en-CA"/>
              </w:rPr>
            </w:pPr>
            <w:sdt>
              <w:sdtPr>
                <w:rPr>
                  <w:lang w:eastAsia="en-CA"/>
                </w:rPr>
                <w:id w:val="-1581060183"/>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6BDB8FA3" w14:textId="77777777" w:rsidR="00DD2645" w:rsidRDefault="00DD2645">
            <w:pPr>
              <w:jc w:val="center"/>
              <w:rPr>
                <w:lang w:eastAsia="en-CA"/>
              </w:rPr>
            </w:pPr>
            <w:sdt>
              <w:sdtPr>
                <w:rPr>
                  <w:highlight w:val="lightGray"/>
                  <w:lang w:eastAsia="en-CA"/>
                </w:rPr>
                <w:id w:val="1399405095"/>
                <w:placeholder>
                  <w:docPart w:val="83F6C7D795364A8CBAA6E5342F595781"/>
                </w:placeholder>
              </w:sdtPr>
              <w:sdtContent>
                <w:r>
                  <w:rPr>
                    <w:lang w:eastAsia="en-CA"/>
                  </w:rPr>
                  <w:t xml:space="preserve">   </w:t>
                </w:r>
              </w:sdtContent>
            </w:sdt>
          </w:p>
        </w:tc>
        <w:tc>
          <w:tcPr>
            <w:tcW w:w="448" w:type="dxa"/>
            <w:shd w:val="clear" w:color="auto" w:fill="F2F2F2" w:themeFill="background1" w:themeFillShade="F2"/>
            <w:hideMark/>
          </w:tcPr>
          <w:p w14:paraId="61225241" w14:textId="77777777" w:rsidR="00DD2645" w:rsidRDefault="00DD2645">
            <w:pPr>
              <w:jc w:val="center"/>
              <w:rPr>
                <w:lang w:eastAsia="en-CA"/>
              </w:rPr>
            </w:pPr>
            <w:sdt>
              <w:sdtPr>
                <w:rPr>
                  <w:lang w:eastAsia="en-CA"/>
                </w:rPr>
                <w:id w:val="1844666468"/>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7CBA7322" w14:textId="77777777" w:rsidR="00DD2645" w:rsidRDefault="00DD2645">
            <w:pPr>
              <w:jc w:val="center"/>
              <w:rPr>
                <w:lang w:eastAsia="en-CA"/>
              </w:rPr>
            </w:pPr>
            <w:sdt>
              <w:sdtPr>
                <w:rPr>
                  <w:lang w:eastAsia="en-CA"/>
                </w:rPr>
                <w:id w:val="28069618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17DFD24B" w14:textId="77777777" w:rsidR="00DD2645" w:rsidRDefault="00DD2645">
            <w:pPr>
              <w:jc w:val="center"/>
              <w:rPr>
                <w:lang w:eastAsia="en-CA"/>
              </w:rPr>
            </w:pPr>
            <w:sdt>
              <w:sdtPr>
                <w:rPr>
                  <w:lang w:eastAsia="en-CA"/>
                </w:rPr>
                <w:id w:val="864403319"/>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0093534D" w14:textId="77777777" w:rsidR="00DD2645" w:rsidRDefault="00DD2645">
            <w:pPr>
              <w:jc w:val="center"/>
              <w:rPr>
                <w:lang w:eastAsia="en-CA"/>
              </w:rPr>
            </w:pPr>
            <w:sdt>
              <w:sdtPr>
                <w:rPr>
                  <w:highlight w:val="lightGray"/>
                  <w:lang w:eastAsia="en-CA"/>
                </w:rPr>
                <w:id w:val="912508100"/>
                <w:placeholder>
                  <w:docPart w:val="B4A6400D43E3495C82FA715153ED359F"/>
                </w:placeholder>
              </w:sdtPr>
              <w:sdtContent>
                <w:r>
                  <w:rPr>
                    <w:lang w:eastAsia="en-CA"/>
                  </w:rPr>
                  <w:t xml:space="preserve">   </w:t>
                </w:r>
              </w:sdtContent>
            </w:sdt>
          </w:p>
        </w:tc>
        <w:tc>
          <w:tcPr>
            <w:tcW w:w="3288" w:type="dxa"/>
            <w:shd w:val="clear" w:color="auto" w:fill="F2F2F2" w:themeFill="background1" w:themeFillShade="F2"/>
            <w:hideMark/>
          </w:tcPr>
          <w:p w14:paraId="2EEF7276" w14:textId="77777777" w:rsidR="00DD2645" w:rsidRDefault="00DD2645">
            <w:pPr>
              <w:rPr>
                <w:lang w:eastAsia="en-CA"/>
              </w:rPr>
            </w:pPr>
            <w:sdt>
              <w:sdtPr>
                <w:rPr>
                  <w:highlight w:val="lightGray"/>
                  <w:lang w:eastAsia="en-CA"/>
                </w:rPr>
                <w:id w:val="-842388756"/>
                <w:placeholder>
                  <w:docPart w:val="14FB2630542A4E50852EEF08ABEBD2EB"/>
                </w:placeholder>
              </w:sdtPr>
              <w:sdtContent>
                <w:r>
                  <w:rPr>
                    <w:lang w:eastAsia="en-CA"/>
                  </w:rPr>
                  <w:t xml:space="preserve">   </w:t>
                </w:r>
              </w:sdtContent>
            </w:sdt>
          </w:p>
        </w:tc>
      </w:tr>
      <w:tr w:rsidR="00DD2645" w14:paraId="67F6270E" w14:textId="77777777" w:rsidTr="00DD2645">
        <w:tc>
          <w:tcPr>
            <w:tcW w:w="3060" w:type="dxa"/>
            <w:shd w:val="clear" w:color="auto" w:fill="F2F2F2" w:themeFill="background1" w:themeFillShade="F2"/>
            <w:hideMark/>
          </w:tcPr>
          <w:p w14:paraId="2B2FB739" w14:textId="77777777" w:rsidR="00DD2645" w:rsidRDefault="00DD2645">
            <w:pPr>
              <w:rPr>
                <w:lang w:eastAsia="en-CA"/>
              </w:rPr>
            </w:pPr>
            <w:r>
              <w:t>PHRMACY</w:t>
            </w:r>
          </w:p>
        </w:tc>
        <w:tc>
          <w:tcPr>
            <w:tcW w:w="907" w:type="dxa"/>
            <w:shd w:val="clear" w:color="auto" w:fill="F2F2F2" w:themeFill="background1" w:themeFillShade="F2"/>
            <w:hideMark/>
          </w:tcPr>
          <w:p w14:paraId="6094DBE9" w14:textId="77777777" w:rsidR="00DD2645" w:rsidRDefault="00DD2645">
            <w:pPr>
              <w:rPr>
                <w:lang w:eastAsia="en-CA"/>
              </w:rPr>
            </w:pPr>
            <w:sdt>
              <w:sdtPr>
                <w:rPr>
                  <w:highlight w:val="lightGray"/>
                  <w:lang w:eastAsia="en-CA"/>
                </w:rPr>
                <w:id w:val="-313342452"/>
                <w:placeholder>
                  <w:docPart w:val="C8AB2D6F4D154237928701EEA3B2B925"/>
                </w:placeholder>
              </w:sdtPr>
              <w:sdtContent>
                <w:r>
                  <w:rPr>
                    <w:lang w:eastAsia="en-CA"/>
                  </w:rPr>
                  <w:t xml:space="preserve">   </w:t>
                </w:r>
              </w:sdtContent>
            </w:sdt>
          </w:p>
        </w:tc>
        <w:tc>
          <w:tcPr>
            <w:tcW w:w="686" w:type="dxa"/>
            <w:shd w:val="clear" w:color="auto" w:fill="F2F2F2" w:themeFill="background1" w:themeFillShade="F2"/>
            <w:hideMark/>
          </w:tcPr>
          <w:p w14:paraId="49C565CE" w14:textId="77777777" w:rsidR="00DD2645" w:rsidRDefault="00DD2645">
            <w:pPr>
              <w:jc w:val="center"/>
              <w:rPr>
                <w:lang w:eastAsia="en-CA"/>
              </w:rPr>
            </w:pPr>
            <w:r>
              <w:t>HN2</w:t>
            </w:r>
          </w:p>
        </w:tc>
        <w:tc>
          <w:tcPr>
            <w:tcW w:w="667" w:type="dxa"/>
            <w:shd w:val="clear" w:color="auto" w:fill="F2F2F2" w:themeFill="background1" w:themeFillShade="F2"/>
            <w:hideMark/>
          </w:tcPr>
          <w:p w14:paraId="34DF5E10" w14:textId="77777777" w:rsidR="00DD2645" w:rsidRDefault="00DD2645">
            <w:pPr>
              <w:jc w:val="center"/>
              <w:rPr>
                <w:lang w:eastAsia="en-CA"/>
              </w:rPr>
            </w:pPr>
            <w:sdt>
              <w:sdtPr>
                <w:rPr>
                  <w:lang w:eastAsia="en-CA"/>
                </w:rPr>
                <w:id w:val="71577421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8285790" w14:textId="77777777" w:rsidR="00DD2645" w:rsidRDefault="00DD2645">
            <w:pPr>
              <w:jc w:val="center"/>
              <w:rPr>
                <w:lang w:eastAsia="en-CA"/>
              </w:rPr>
            </w:pPr>
            <w:r>
              <w:t>BPSNAC3/4</w:t>
            </w:r>
          </w:p>
        </w:tc>
        <w:tc>
          <w:tcPr>
            <w:tcW w:w="850" w:type="dxa"/>
            <w:shd w:val="clear" w:color="auto" w:fill="F2F2F2" w:themeFill="background1" w:themeFillShade="F2"/>
            <w:hideMark/>
          </w:tcPr>
          <w:p w14:paraId="3EB421A7" w14:textId="77777777" w:rsidR="00DD2645" w:rsidRDefault="00DD2645">
            <w:pPr>
              <w:jc w:val="center"/>
              <w:rPr>
                <w:lang w:eastAsia="en-CA"/>
              </w:rPr>
            </w:pPr>
            <w:sdt>
              <w:sdtPr>
                <w:rPr>
                  <w:highlight w:val="lightGray"/>
                  <w:lang w:eastAsia="en-CA"/>
                </w:rPr>
                <w:id w:val="1974337958"/>
                <w:placeholder>
                  <w:docPart w:val="B89DAC13F3034AF8961F4B0421672BD0"/>
                </w:placeholder>
              </w:sdtPr>
              <w:sdtContent>
                <w:r>
                  <w:rPr>
                    <w:lang w:eastAsia="en-CA"/>
                  </w:rPr>
                  <w:t xml:space="preserve">   </w:t>
                </w:r>
              </w:sdtContent>
            </w:sdt>
          </w:p>
        </w:tc>
        <w:tc>
          <w:tcPr>
            <w:tcW w:w="448" w:type="dxa"/>
            <w:shd w:val="clear" w:color="auto" w:fill="F2F2F2" w:themeFill="background1" w:themeFillShade="F2"/>
            <w:hideMark/>
          </w:tcPr>
          <w:p w14:paraId="1F7BE4B4" w14:textId="77777777" w:rsidR="00DD2645" w:rsidRDefault="00DD2645">
            <w:pPr>
              <w:jc w:val="center"/>
              <w:rPr>
                <w:lang w:eastAsia="en-CA"/>
              </w:rPr>
            </w:pPr>
            <w:sdt>
              <w:sdtPr>
                <w:rPr>
                  <w:lang w:eastAsia="en-CA"/>
                </w:rPr>
                <w:id w:val="1479572437"/>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6F01897B" w14:textId="77777777" w:rsidR="00DD2645" w:rsidRDefault="00DD2645">
            <w:pPr>
              <w:jc w:val="center"/>
              <w:rPr>
                <w:lang w:eastAsia="en-CA"/>
              </w:rPr>
            </w:pPr>
            <w:sdt>
              <w:sdtPr>
                <w:rPr>
                  <w:highlight w:val="lightGray"/>
                  <w:lang w:eastAsia="en-CA"/>
                </w:rPr>
                <w:id w:val="-238640611"/>
                <w:placeholder>
                  <w:docPart w:val="FDE60DF0FDFE466F85BDCE84937DB1D0"/>
                </w:placeholder>
              </w:sdtPr>
              <w:sdtContent>
                <w:r>
                  <w:rPr>
                    <w:lang w:eastAsia="en-CA"/>
                  </w:rPr>
                  <w:t xml:space="preserve">   </w:t>
                </w:r>
              </w:sdtContent>
            </w:sdt>
          </w:p>
        </w:tc>
        <w:tc>
          <w:tcPr>
            <w:tcW w:w="448" w:type="dxa"/>
            <w:shd w:val="clear" w:color="auto" w:fill="F2F2F2" w:themeFill="background1" w:themeFillShade="F2"/>
            <w:hideMark/>
          </w:tcPr>
          <w:p w14:paraId="29042773" w14:textId="77777777" w:rsidR="00DD2645" w:rsidRDefault="00DD2645">
            <w:pPr>
              <w:jc w:val="center"/>
              <w:rPr>
                <w:lang w:eastAsia="en-CA"/>
              </w:rPr>
            </w:pPr>
            <w:sdt>
              <w:sdtPr>
                <w:rPr>
                  <w:lang w:eastAsia="en-CA"/>
                </w:rPr>
                <w:id w:val="-1158066022"/>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1F6A32AF" w14:textId="77777777" w:rsidR="00DD2645" w:rsidRDefault="00DD2645">
            <w:pPr>
              <w:jc w:val="center"/>
              <w:rPr>
                <w:lang w:eastAsia="en-CA"/>
              </w:rPr>
            </w:pPr>
            <w:sdt>
              <w:sdtPr>
                <w:rPr>
                  <w:lang w:eastAsia="en-CA"/>
                </w:rPr>
                <w:id w:val="72253572"/>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48271720" w14:textId="77777777" w:rsidR="00DD2645" w:rsidRDefault="00DD2645">
            <w:pPr>
              <w:jc w:val="center"/>
              <w:rPr>
                <w:lang w:eastAsia="en-CA"/>
              </w:rPr>
            </w:pPr>
            <w:sdt>
              <w:sdtPr>
                <w:rPr>
                  <w:lang w:eastAsia="en-CA"/>
                </w:rPr>
                <w:id w:val="-1317257402"/>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1EAEFF44" w14:textId="77777777" w:rsidR="00DD2645" w:rsidRDefault="00DD2645">
            <w:pPr>
              <w:jc w:val="center"/>
              <w:rPr>
                <w:lang w:eastAsia="en-CA"/>
              </w:rPr>
            </w:pPr>
            <w:sdt>
              <w:sdtPr>
                <w:rPr>
                  <w:highlight w:val="lightGray"/>
                  <w:lang w:eastAsia="en-CA"/>
                </w:rPr>
                <w:id w:val="-1926406893"/>
                <w:placeholder>
                  <w:docPart w:val="FBF4F45D4980400782D8116336A85633"/>
                </w:placeholder>
              </w:sdtPr>
              <w:sdtContent>
                <w:r>
                  <w:rPr>
                    <w:lang w:eastAsia="en-CA"/>
                  </w:rPr>
                  <w:t xml:space="preserve">   </w:t>
                </w:r>
              </w:sdtContent>
            </w:sdt>
          </w:p>
        </w:tc>
        <w:tc>
          <w:tcPr>
            <w:tcW w:w="3288" w:type="dxa"/>
            <w:shd w:val="clear" w:color="auto" w:fill="F2F2F2" w:themeFill="background1" w:themeFillShade="F2"/>
            <w:hideMark/>
          </w:tcPr>
          <w:p w14:paraId="3A83A8F9" w14:textId="77777777" w:rsidR="00DD2645" w:rsidRDefault="00DD2645">
            <w:pPr>
              <w:rPr>
                <w:lang w:eastAsia="en-CA"/>
              </w:rPr>
            </w:pPr>
            <w:sdt>
              <w:sdtPr>
                <w:rPr>
                  <w:highlight w:val="lightGray"/>
                  <w:lang w:eastAsia="en-CA"/>
                </w:rPr>
                <w:id w:val="5645611"/>
                <w:placeholder>
                  <w:docPart w:val="D036F842CCEC44CDBC344E1FD5D15AD7"/>
                </w:placeholder>
              </w:sdtPr>
              <w:sdtContent>
                <w:r>
                  <w:rPr>
                    <w:lang w:eastAsia="en-CA"/>
                  </w:rPr>
                  <w:t xml:space="preserve">   </w:t>
                </w:r>
              </w:sdtContent>
            </w:sdt>
          </w:p>
        </w:tc>
      </w:tr>
      <w:tr w:rsidR="00DD2645" w14:paraId="545985D1" w14:textId="77777777" w:rsidTr="00DD2645">
        <w:tc>
          <w:tcPr>
            <w:tcW w:w="3060" w:type="dxa"/>
            <w:shd w:val="clear" w:color="auto" w:fill="F2F2F2" w:themeFill="background1" w:themeFillShade="F2"/>
            <w:hideMark/>
          </w:tcPr>
          <w:p w14:paraId="694532AE" w14:textId="77777777" w:rsidR="00DD2645" w:rsidRDefault="00DD2645">
            <w:pPr>
              <w:rPr>
                <w:lang w:eastAsia="en-CA"/>
              </w:rPr>
            </w:pPr>
            <w:r>
              <w:t>CONSULT ROOM</w:t>
            </w:r>
          </w:p>
        </w:tc>
        <w:tc>
          <w:tcPr>
            <w:tcW w:w="907" w:type="dxa"/>
            <w:shd w:val="clear" w:color="auto" w:fill="F2F2F2" w:themeFill="background1" w:themeFillShade="F2"/>
            <w:hideMark/>
          </w:tcPr>
          <w:p w14:paraId="1EB61AF3" w14:textId="77777777" w:rsidR="00DD2645" w:rsidRDefault="00DD2645">
            <w:pPr>
              <w:rPr>
                <w:lang w:eastAsia="en-CA"/>
              </w:rPr>
            </w:pPr>
            <w:sdt>
              <w:sdtPr>
                <w:rPr>
                  <w:highlight w:val="lightGray"/>
                  <w:lang w:eastAsia="en-CA"/>
                </w:rPr>
                <w:id w:val="-270241792"/>
                <w:placeholder>
                  <w:docPart w:val="61AB35F278C545F3BBF37512384E582C"/>
                </w:placeholder>
              </w:sdtPr>
              <w:sdtContent>
                <w:r>
                  <w:rPr>
                    <w:lang w:eastAsia="en-CA"/>
                  </w:rPr>
                  <w:t xml:space="preserve">   </w:t>
                </w:r>
              </w:sdtContent>
            </w:sdt>
          </w:p>
        </w:tc>
        <w:tc>
          <w:tcPr>
            <w:tcW w:w="686" w:type="dxa"/>
            <w:shd w:val="clear" w:color="auto" w:fill="F2F2F2" w:themeFill="background1" w:themeFillShade="F2"/>
            <w:hideMark/>
          </w:tcPr>
          <w:p w14:paraId="4B3498AB" w14:textId="77777777" w:rsidR="00DD2645" w:rsidRDefault="00DD2645">
            <w:pPr>
              <w:jc w:val="center"/>
              <w:rPr>
                <w:lang w:eastAsia="en-CA"/>
              </w:rPr>
            </w:pPr>
            <w:r>
              <w:t>V</w:t>
            </w:r>
          </w:p>
        </w:tc>
        <w:tc>
          <w:tcPr>
            <w:tcW w:w="667" w:type="dxa"/>
            <w:shd w:val="clear" w:color="auto" w:fill="F2F2F2" w:themeFill="background1" w:themeFillShade="F2"/>
            <w:hideMark/>
          </w:tcPr>
          <w:p w14:paraId="3BD1C165" w14:textId="77777777" w:rsidR="00DD2645" w:rsidRDefault="00DD2645">
            <w:pPr>
              <w:jc w:val="center"/>
              <w:rPr>
                <w:lang w:eastAsia="en-CA"/>
              </w:rPr>
            </w:pPr>
            <w:sdt>
              <w:sdtPr>
                <w:rPr>
                  <w:lang w:eastAsia="en-CA"/>
                </w:rPr>
                <w:id w:val="248781872"/>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8F52165" w14:textId="77777777" w:rsidR="00DD2645" w:rsidRDefault="00DD2645">
            <w:pPr>
              <w:jc w:val="center"/>
              <w:rPr>
                <w:lang w:eastAsia="en-CA"/>
              </w:rPr>
            </w:pPr>
            <w:r>
              <w:t>BPSNAC3/4</w:t>
            </w:r>
          </w:p>
        </w:tc>
        <w:tc>
          <w:tcPr>
            <w:tcW w:w="850" w:type="dxa"/>
            <w:shd w:val="clear" w:color="auto" w:fill="F2F2F2" w:themeFill="background1" w:themeFillShade="F2"/>
            <w:hideMark/>
          </w:tcPr>
          <w:p w14:paraId="6F0F1A7F" w14:textId="77777777" w:rsidR="00DD2645" w:rsidRDefault="00DD2645">
            <w:pPr>
              <w:jc w:val="center"/>
              <w:rPr>
                <w:lang w:eastAsia="en-CA"/>
              </w:rPr>
            </w:pPr>
            <w:sdt>
              <w:sdtPr>
                <w:rPr>
                  <w:highlight w:val="lightGray"/>
                  <w:lang w:eastAsia="en-CA"/>
                </w:rPr>
                <w:id w:val="-1838229164"/>
                <w:placeholder>
                  <w:docPart w:val="B454033382EC4E3AB2B0A4728E908EE4"/>
                </w:placeholder>
              </w:sdtPr>
              <w:sdtContent>
                <w:r>
                  <w:rPr>
                    <w:lang w:eastAsia="en-CA"/>
                  </w:rPr>
                  <w:t xml:space="preserve">   </w:t>
                </w:r>
              </w:sdtContent>
            </w:sdt>
          </w:p>
        </w:tc>
        <w:tc>
          <w:tcPr>
            <w:tcW w:w="448" w:type="dxa"/>
            <w:shd w:val="clear" w:color="auto" w:fill="F2F2F2" w:themeFill="background1" w:themeFillShade="F2"/>
            <w:hideMark/>
          </w:tcPr>
          <w:p w14:paraId="31786F40" w14:textId="77777777" w:rsidR="00DD2645" w:rsidRDefault="00DD2645">
            <w:pPr>
              <w:jc w:val="center"/>
              <w:rPr>
                <w:lang w:eastAsia="en-CA"/>
              </w:rPr>
            </w:pPr>
            <w:sdt>
              <w:sdtPr>
                <w:rPr>
                  <w:lang w:eastAsia="en-CA"/>
                </w:rPr>
                <w:id w:val="1582334975"/>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7450C07D" w14:textId="77777777" w:rsidR="00DD2645" w:rsidRDefault="00DD2645">
            <w:pPr>
              <w:jc w:val="center"/>
              <w:rPr>
                <w:lang w:eastAsia="en-CA"/>
              </w:rPr>
            </w:pPr>
            <w:sdt>
              <w:sdtPr>
                <w:rPr>
                  <w:highlight w:val="lightGray"/>
                  <w:lang w:eastAsia="en-CA"/>
                </w:rPr>
                <w:id w:val="-1497572307"/>
                <w:placeholder>
                  <w:docPart w:val="5EF6BD3CD73D43E7B7381A93CC2C6000"/>
                </w:placeholder>
              </w:sdtPr>
              <w:sdtContent>
                <w:r>
                  <w:rPr>
                    <w:lang w:eastAsia="en-CA"/>
                  </w:rPr>
                  <w:t xml:space="preserve">   </w:t>
                </w:r>
              </w:sdtContent>
            </w:sdt>
          </w:p>
        </w:tc>
        <w:tc>
          <w:tcPr>
            <w:tcW w:w="448" w:type="dxa"/>
            <w:shd w:val="clear" w:color="auto" w:fill="F2F2F2" w:themeFill="background1" w:themeFillShade="F2"/>
            <w:hideMark/>
          </w:tcPr>
          <w:p w14:paraId="58F57E3C" w14:textId="77777777" w:rsidR="00DD2645" w:rsidRDefault="00DD2645">
            <w:pPr>
              <w:jc w:val="center"/>
              <w:rPr>
                <w:lang w:eastAsia="en-CA"/>
              </w:rPr>
            </w:pPr>
            <w:sdt>
              <w:sdtPr>
                <w:rPr>
                  <w:lang w:eastAsia="en-CA"/>
                </w:rPr>
                <w:id w:val="562912105"/>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5CF8A354" w14:textId="77777777" w:rsidR="00DD2645" w:rsidRDefault="00DD2645">
            <w:pPr>
              <w:jc w:val="center"/>
              <w:rPr>
                <w:lang w:eastAsia="en-CA"/>
              </w:rPr>
            </w:pPr>
            <w:sdt>
              <w:sdtPr>
                <w:rPr>
                  <w:lang w:eastAsia="en-CA"/>
                </w:rPr>
                <w:id w:val="56299541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499EBE0F" w14:textId="77777777" w:rsidR="00DD2645" w:rsidRDefault="00DD2645">
            <w:pPr>
              <w:jc w:val="center"/>
              <w:rPr>
                <w:lang w:eastAsia="en-CA"/>
              </w:rPr>
            </w:pPr>
            <w:sdt>
              <w:sdtPr>
                <w:rPr>
                  <w:lang w:eastAsia="en-CA"/>
                </w:rPr>
                <w:id w:val="683100352"/>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9EE188B" w14:textId="77777777" w:rsidR="00DD2645" w:rsidRDefault="00DD2645">
            <w:pPr>
              <w:jc w:val="center"/>
              <w:rPr>
                <w:lang w:eastAsia="en-CA"/>
              </w:rPr>
            </w:pPr>
            <w:sdt>
              <w:sdtPr>
                <w:rPr>
                  <w:highlight w:val="lightGray"/>
                  <w:lang w:eastAsia="en-CA"/>
                </w:rPr>
                <w:id w:val="252641652"/>
                <w:placeholder>
                  <w:docPart w:val="12A72B80C9774A1491D286DB35444101"/>
                </w:placeholder>
              </w:sdtPr>
              <w:sdtContent>
                <w:r>
                  <w:rPr>
                    <w:lang w:eastAsia="en-CA"/>
                  </w:rPr>
                  <w:t xml:space="preserve">   </w:t>
                </w:r>
              </w:sdtContent>
            </w:sdt>
          </w:p>
        </w:tc>
        <w:tc>
          <w:tcPr>
            <w:tcW w:w="3288" w:type="dxa"/>
            <w:shd w:val="clear" w:color="auto" w:fill="F2F2F2" w:themeFill="background1" w:themeFillShade="F2"/>
            <w:hideMark/>
          </w:tcPr>
          <w:p w14:paraId="6E307731" w14:textId="77777777" w:rsidR="00DD2645" w:rsidRDefault="00DD2645">
            <w:pPr>
              <w:rPr>
                <w:lang w:eastAsia="en-CA"/>
              </w:rPr>
            </w:pPr>
            <w:sdt>
              <w:sdtPr>
                <w:rPr>
                  <w:highlight w:val="lightGray"/>
                  <w:lang w:eastAsia="en-CA"/>
                </w:rPr>
                <w:id w:val="65623261"/>
                <w:placeholder>
                  <w:docPart w:val="A44A285D91404D4EB481DA3471AA9684"/>
                </w:placeholder>
              </w:sdtPr>
              <w:sdtContent>
                <w:r>
                  <w:rPr>
                    <w:lang w:eastAsia="en-CA"/>
                  </w:rPr>
                  <w:t xml:space="preserve">   </w:t>
                </w:r>
              </w:sdtContent>
            </w:sdt>
          </w:p>
        </w:tc>
      </w:tr>
      <w:tr w:rsidR="00DD2645" w14:paraId="75B07196" w14:textId="77777777" w:rsidTr="00DD2645">
        <w:tc>
          <w:tcPr>
            <w:tcW w:w="3060" w:type="dxa"/>
            <w:shd w:val="clear" w:color="auto" w:fill="F2F2F2" w:themeFill="background1" w:themeFillShade="F2"/>
            <w:hideMark/>
          </w:tcPr>
          <w:p w14:paraId="096F75E0" w14:textId="77777777" w:rsidR="00DD2645" w:rsidRDefault="00DD2645">
            <w:pPr>
              <w:rPr>
                <w:lang w:eastAsia="en-CA"/>
              </w:rPr>
            </w:pPr>
            <w:r>
              <w:t>NORTH CHECKOUT</w:t>
            </w:r>
          </w:p>
        </w:tc>
        <w:tc>
          <w:tcPr>
            <w:tcW w:w="907" w:type="dxa"/>
            <w:shd w:val="clear" w:color="auto" w:fill="F2F2F2" w:themeFill="background1" w:themeFillShade="F2"/>
            <w:hideMark/>
          </w:tcPr>
          <w:p w14:paraId="1409C8C7" w14:textId="77777777" w:rsidR="00DD2645" w:rsidRDefault="00DD2645">
            <w:pPr>
              <w:rPr>
                <w:lang w:eastAsia="en-CA"/>
              </w:rPr>
            </w:pPr>
            <w:sdt>
              <w:sdtPr>
                <w:rPr>
                  <w:highlight w:val="lightGray"/>
                  <w:lang w:eastAsia="en-CA"/>
                </w:rPr>
                <w:id w:val="160512326"/>
                <w:placeholder>
                  <w:docPart w:val="F280EF4A94884E39AB870FFC8A6B4208"/>
                </w:placeholder>
              </w:sdtPr>
              <w:sdtContent>
                <w:r>
                  <w:rPr>
                    <w:lang w:eastAsia="en-CA"/>
                  </w:rPr>
                  <w:t xml:space="preserve">   </w:t>
                </w:r>
              </w:sdtContent>
            </w:sdt>
          </w:p>
        </w:tc>
        <w:tc>
          <w:tcPr>
            <w:tcW w:w="686" w:type="dxa"/>
            <w:shd w:val="clear" w:color="auto" w:fill="F2F2F2" w:themeFill="background1" w:themeFillShade="F2"/>
            <w:hideMark/>
          </w:tcPr>
          <w:p w14:paraId="566828D3" w14:textId="77777777" w:rsidR="00DD2645" w:rsidRDefault="00DD2645">
            <w:pPr>
              <w:jc w:val="center"/>
              <w:rPr>
                <w:lang w:eastAsia="en-CA"/>
              </w:rPr>
            </w:pPr>
            <w:r>
              <w:t>HN2</w:t>
            </w:r>
          </w:p>
        </w:tc>
        <w:tc>
          <w:tcPr>
            <w:tcW w:w="667" w:type="dxa"/>
            <w:shd w:val="clear" w:color="auto" w:fill="F2F2F2" w:themeFill="background1" w:themeFillShade="F2"/>
            <w:hideMark/>
          </w:tcPr>
          <w:p w14:paraId="74F2F8C5" w14:textId="77777777" w:rsidR="00DD2645" w:rsidRDefault="00DD2645">
            <w:pPr>
              <w:jc w:val="center"/>
              <w:rPr>
                <w:lang w:eastAsia="en-CA"/>
              </w:rPr>
            </w:pPr>
            <w:sdt>
              <w:sdtPr>
                <w:rPr>
                  <w:lang w:eastAsia="en-CA"/>
                </w:rPr>
                <w:id w:val="-1920390146"/>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83EA0C5" w14:textId="77777777" w:rsidR="00DD2645" w:rsidRDefault="00DD2645">
            <w:pPr>
              <w:jc w:val="center"/>
              <w:rPr>
                <w:lang w:eastAsia="en-CA"/>
              </w:rPr>
            </w:pPr>
            <w:r>
              <w:t>BPSNAC3/4</w:t>
            </w:r>
          </w:p>
        </w:tc>
        <w:tc>
          <w:tcPr>
            <w:tcW w:w="850" w:type="dxa"/>
            <w:shd w:val="clear" w:color="auto" w:fill="F2F2F2" w:themeFill="background1" w:themeFillShade="F2"/>
            <w:hideMark/>
          </w:tcPr>
          <w:p w14:paraId="05AA5B25" w14:textId="77777777" w:rsidR="00DD2645" w:rsidRDefault="00DD2645">
            <w:pPr>
              <w:jc w:val="center"/>
              <w:rPr>
                <w:lang w:eastAsia="en-CA"/>
              </w:rPr>
            </w:pPr>
            <w:sdt>
              <w:sdtPr>
                <w:rPr>
                  <w:highlight w:val="lightGray"/>
                  <w:lang w:eastAsia="en-CA"/>
                </w:rPr>
                <w:id w:val="2076323810"/>
                <w:placeholder>
                  <w:docPart w:val="91AE42A7D3B6413D9A0F746863317241"/>
                </w:placeholder>
              </w:sdtPr>
              <w:sdtContent>
                <w:r>
                  <w:rPr>
                    <w:lang w:eastAsia="en-CA"/>
                  </w:rPr>
                  <w:t xml:space="preserve">   </w:t>
                </w:r>
              </w:sdtContent>
            </w:sdt>
          </w:p>
        </w:tc>
        <w:tc>
          <w:tcPr>
            <w:tcW w:w="448" w:type="dxa"/>
            <w:shd w:val="clear" w:color="auto" w:fill="F2F2F2" w:themeFill="background1" w:themeFillShade="F2"/>
            <w:hideMark/>
          </w:tcPr>
          <w:p w14:paraId="7377490B" w14:textId="77777777" w:rsidR="00DD2645" w:rsidRDefault="00DD2645">
            <w:pPr>
              <w:jc w:val="center"/>
              <w:rPr>
                <w:lang w:eastAsia="en-CA"/>
              </w:rPr>
            </w:pPr>
            <w:sdt>
              <w:sdtPr>
                <w:rPr>
                  <w:lang w:eastAsia="en-CA"/>
                </w:rPr>
                <w:id w:val="1208230561"/>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423A2A73" w14:textId="77777777" w:rsidR="00DD2645" w:rsidRDefault="00DD2645">
            <w:pPr>
              <w:jc w:val="center"/>
              <w:rPr>
                <w:lang w:eastAsia="en-CA"/>
              </w:rPr>
            </w:pPr>
            <w:sdt>
              <w:sdtPr>
                <w:rPr>
                  <w:highlight w:val="lightGray"/>
                  <w:lang w:eastAsia="en-CA"/>
                </w:rPr>
                <w:id w:val="-126473649"/>
                <w:placeholder>
                  <w:docPart w:val="4A452522CD474CDFA40723B6F7024BDB"/>
                </w:placeholder>
              </w:sdtPr>
              <w:sdtContent>
                <w:r>
                  <w:rPr>
                    <w:lang w:eastAsia="en-CA"/>
                  </w:rPr>
                  <w:t xml:space="preserve">   </w:t>
                </w:r>
              </w:sdtContent>
            </w:sdt>
          </w:p>
        </w:tc>
        <w:tc>
          <w:tcPr>
            <w:tcW w:w="448" w:type="dxa"/>
            <w:shd w:val="clear" w:color="auto" w:fill="F2F2F2" w:themeFill="background1" w:themeFillShade="F2"/>
            <w:hideMark/>
          </w:tcPr>
          <w:p w14:paraId="4C7B5691" w14:textId="77777777" w:rsidR="00DD2645" w:rsidRDefault="00DD2645">
            <w:pPr>
              <w:jc w:val="center"/>
              <w:rPr>
                <w:lang w:eastAsia="en-CA"/>
              </w:rPr>
            </w:pPr>
            <w:sdt>
              <w:sdtPr>
                <w:rPr>
                  <w:lang w:eastAsia="en-CA"/>
                </w:rPr>
                <w:id w:val="-1673396224"/>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2B4DBE2" w14:textId="77777777" w:rsidR="00DD2645" w:rsidRDefault="00DD2645">
            <w:pPr>
              <w:jc w:val="center"/>
              <w:rPr>
                <w:lang w:eastAsia="en-CA"/>
              </w:rPr>
            </w:pPr>
            <w:sdt>
              <w:sdtPr>
                <w:rPr>
                  <w:lang w:eastAsia="en-CA"/>
                </w:rPr>
                <w:id w:val="-397750514"/>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5F643375" w14:textId="77777777" w:rsidR="00DD2645" w:rsidRDefault="00DD2645">
            <w:pPr>
              <w:jc w:val="center"/>
              <w:rPr>
                <w:lang w:eastAsia="en-CA"/>
              </w:rPr>
            </w:pPr>
            <w:sdt>
              <w:sdtPr>
                <w:rPr>
                  <w:lang w:eastAsia="en-CA"/>
                </w:rPr>
                <w:id w:val="-1697458726"/>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2216FED9" w14:textId="77777777" w:rsidR="00DD2645" w:rsidRDefault="00DD2645">
            <w:pPr>
              <w:jc w:val="center"/>
              <w:rPr>
                <w:lang w:eastAsia="en-CA"/>
              </w:rPr>
            </w:pPr>
            <w:sdt>
              <w:sdtPr>
                <w:rPr>
                  <w:highlight w:val="lightGray"/>
                  <w:lang w:eastAsia="en-CA"/>
                </w:rPr>
                <w:id w:val="1465392248"/>
                <w:placeholder>
                  <w:docPart w:val="E7DCBE7413D24F8E960A66F15C7D04BC"/>
                </w:placeholder>
              </w:sdtPr>
              <w:sdtContent>
                <w:r>
                  <w:rPr>
                    <w:lang w:eastAsia="en-CA"/>
                  </w:rPr>
                  <w:t xml:space="preserve">   </w:t>
                </w:r>
              </w:sdtContent>
            </w:sdt>
          </w:p>
        </w:tc>
        <w:tc>
          <w:tcPr>
            <w:tcW w:w="3288" w:type="dxa"/>
            <w:shd w:val="clear" w:color="auto" w:fill="F2F2F2" w:themeFill="background1" w:themeFillShade="F2"/>
            <w:hideMark/>
          </w:tcPr>
          <w:p w14:paraId="673BA186" w14:textId="77777777" w:rsidR="00DD2645" w:rsidRDefault="00DD2645">
            <w:pPr>
              <w:rPr>
                <w:lang w:eastAsia="en-CA"/>
              </w:rPr>
            </w:pPr>
            <w:sdt>
              <w:sdtPr>
                <w:rPr>
                  <w:highlight w:val="lightGray"/>
                  <w:lang w:eastAsia="en-CA"/>
                </w:rPr>
                <w:id w:val="-1610339174"/>
                <w:placeholder>
                  <w:docPart w:val="C6104F8B20ED4214AAFCBA8A140AAD20"/>
                </w:placeholder>
              </w:sdtPr>
              <w:sdtContent>
                <w:r>
                  <w:rPr>
                    <w:lang w:eastAsia="en-CA"/>
                  </w:rPr>
                  <w:t xml:space="preserve">   </w:t>
                </w:r>
              </w:sdtContent>
            </w:sdt>
          </w:p>
        </w:tc>
      </w:tr>
      <w:tr w:rsidR="00DD2645" w14:paraId="412E20CD" w14:textId="77777777" w:rsidTr="00DD2645">
        <w:tc>
          <w:tcPr>
            <w:tcW w:w="3060" w:type="dxa"/>
            <w:shd w:val="clear" w:color="auto" w:fill="F2F2F2" w:themeFill="background1" w:themeFillShade="F2"/>
            <w:hideMark/>
          </w:tcPr>
          <w:p w14:paraId="0D027484" w14:textId="77777777" w:rsidR="00DD2645" w:rsidRDefault="00DD2645">
            <w:pPr>
              <w:rPr>
                <w:lang w:eastAsia="en-CA"/>
              </w:rPr>
            </w:pPr>
            <w:r>
              <w:t>CASH OFFICE</w:t>
            </w:r>
          </w:p>
        </w:tc>
        <w:tc>
          <w:tcPr>
            <w:tcW w:w="907" w:type="dxa"/>
            <w:shd w:val="clear" w:color="auto" w:fill="F2F2F2" w:themeFill="background1" w:themeFillShade="F2"/>
            <w:hideMark/>
          </w:tcPr>
          <w:p w14:paraId="323CAA85" w14:textId="77777777" w:rsidR="00DD2645" w:rsidRDefault="00DD2645">
            <w:pPr>
              <w:rPr>
                <w:lang w:eastAsia="en-CA"/>
              </w:rPr>
            </w:pPr>
            <w:sdt>
              <w:sdtPr>
                <w:rPr>
                  <w:highlight w:val="lightGray"/>
                  <w:lang w:eastAsia="en-CA"/>
                </w:rPr>
                <w:id w:val="2049019846"/>
                <w:placeholder>
                  <w:docPart w:val="405898A05DB545299329C7EE6B7A11CA"/>
                </w:placeholder>
              </w:sdtPr>
              <w:sdtContent>
                <w:r>
                  <w:rPr>
                    <w:lang w:eastAsia="en-CA"/>
                  </w:rPr>
                  <w:t xml:space="preserve">   </w:t>
                </w:r>
              </w:sdtContent>
            </w:sdt>
          </w:p>
        </w:tc>
        <w:tc>
          <w:tcPr>
            <w:tcW w:w="686" w:type="dxa"/>
            <w:shd w:val="clear" w:color="auto" w:fill="F2F2F2" w:themeFill="background1" w:themeFillShade="F2"/>
            <w:hideMark/>
          </w:tcPr>
          <w:p w14:paraId="5C667D7E" w14:textId="77777777" w:rsidR="00DD2645" w:rsidRDefault="00DD2645">
            <w:pPr>
              <w:jc w:val="center"/>
              <w:rPr>
                <w:lang w:eastAsia="en-CA"/>
              </w:rPr>
            </w:pPr>
            <w:r>
              <w:t>V</w:t>
            </w:r>
          </w:p>
        </w:tc>
        <w:tc>
          <w:tcPr>
            <w:tcW w:w="667" w:type="dxa"/>
            <w:shd w:val="clear" w:color="auto" w:fill="F2F2F2" w:themeFill="background1" w:themeFillShade="F2"/>
            <w:hideMark/>
          </w:tcPr>
          <w:p w14:paraId="62E9280F" w14:textId="77777777" w:rsidR="00DD2645" w:rsidRDefault="00DD2645">
            <w:pPr>
              <w:jc w:val="center"/>
              <w:rPr>
                <w:lang w:eastAsia="en-CA"/>
              </w:rPr>
            </w:pPr>
            <w:sdt>
              <w:sdtPr>
                <w:rPr>
                  <w:lang w:eastAsia="en-CA"/>
                </w:rPr>
                <w:id w:val="-250973860"/>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5B2A6C3" w14:textId="77777777" w:rsidR="00DD2645" w:rsidRDefault="00DD2645">
            <w:pPr>
              <w:jc w:val="center"/>
              <w:rPr>
                <w:lang w:eastAsia="en-CA"/>
              </w:rPr>
            </w:pPr>
            <w:r>
              <w:t>BPSNAC3/4</w:t>
            </w:r>
          </w:p>
        </w:tc>
        <w:tc>
          <w:tcPr>
            <w:tcW w:w="850" w:type="dxa"/>
            <w:shd w:val="clear" w:color="auto" w:fill="F2F2F2" w:themeFill="background1" w:themeFillShade="F2"/>
            <w:hideMark/>
          </w:tcPr>
          <w:p w14:paraId="51B43C1D" w14:textId="77777777" w:rsidR="00DD2645" w:rsidRDefault="00DD2645">
            <w:pPr>
              <w:jc w:val="center"/>
              <w:rPr>
                <w:lang w:eastAsia="en-CA"/>
              </w:rPr>
            </w:pPr>
            <w:sdt>
              <w:sdtPr>
                <w:rPr>
                  <w:highlight w:val="lightGray"/>
                  <w:lang w:eastAsia="en-CA"/>
                </w:rPr>
                <w:id w:val="1672837079"/>
                <w:placeholder>
                  <w:docPart w:val="BB969B8EB15F476488FFE3940D510A6A"/>
                </w:placeholder>
              </w:sdtPr>
              <w:sdtContent>
                <w:r>
                  <w:rPr>
                    <w:lang w:eastAsia="en-CA"/>
                  </w:rPr>
                  <w:t xml:space="preserve">   </w:t>
                </w:r>
              </w:sdtContent>
            </w:sdt>
          </w:p>
        </w:tc>
        <w:tc>
          <w:tcPr>
            <w:tcW w:w="448" w:type="dxa"/>
            <w:shd w:val="clear" w:color="auto" w:fill="F2F2F2" w:themeFill="background1" w:themeFillShade="F2"/>
            <w:hideMark/>
          </w:tcPr>
          <w:p w14:paraId="0A7303FF" w14:textId="77777777" w:rsidR="00DD2645" w:rsidRDefault="00DD2645">
            <w:pPr>
              <w:jc w:val="center"/>
              <w:rPr>
                <w:lang w:eastAsia="en-CA"/>
              </w:rPr>
            </w:pPr>
            <w:sdt>
              <w:sdtPr>
                <w:rPr>
                  <w:lang w:eastAsia="en-CA"/>
                </w:rPr>
                <w:id w:val="642855584"/>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796D10D8" w14:textId="77777777" w:rsidR="00DD2645" w:rsidRDefault="00DD2645">
            <w:pPr>
              <w:jc w:val="center"/>
              <w:rPr>
                <w:lang w:eastAsia="en-CA"/>
              </w:rPr>
            </w:pPr>
            <w:sdt>
              <w:sdtPr>
                <w:rPr>
                  <w:highlight w:val="lightGray"/>
                  <w:lang w:eastAsia="en-CA"/>
                </w:rPr>
                <w:id w:val="1009172849"/>
                <w:placeholder>
                  <w:docPart w:val="B50E458DC1DF440FA6DDAAA2D38FBF1D"/>
                </w:placeholder>
              </w:sdtPr>
              <w:sdtContent>
                <w:r>
                  <w:rPr>
                    <w:lang w:eastAsia="en-CA"/>
                  </w:rPr>
                  <w:t xml:space="preserve">   </w:t>
                </w:r>
              </w:sdtContent>
            </w:sdt>
          </w:p>
        </w:tc>
        <w:tc>
          <w:tcPr>
            <w:tcW w:w="448" w:type="dxa"/>
            <w:shd w:val="clear" w:color="auto" w:fill="F2F2F2" w:themeFill="background1" w:themeFillShade="F2"/>
            <w:hideMark/>
          </w:tcPr>
          <w:p w14:paraId="682C2C0C" w14:textId="77777777" w:rsidR="00DD2645" w:rsidRDefault="00DD2645">
            <w:pPr>
              <w:jc w:val="center"/>
              <w:rPr>
                <w:lang w:eastAsia="en-CA"/>
              </w:rPr>
            </w:pPr>
            <w:sdt>
              <w:sdtPr>
                <w:rPr>
                  <w:lang w:eastAsia="en-CA"/>
                </w:rPr>
                <w:id w:val="-1267067299"/>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1A2B2B0" w14:textId="77777777" w:rsidR="00DD2645" w:rsidRDefault="00DD2645">
            <w:pPr>
              <w:jc w:val="center"/>
              <w:rPr>
                <w:lang w:eastAsia="en-CA"/>
              </w:rPr>
            </w:pPr>
            <w:sdt>
              <w:sdtPr>
                <w:rPr>
                  <w:lang w:eastAsia="en-CA"/>
                </w:rPr>
                <w:id w:val="1825237477"/>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59ADB3BF" w14:textId="77777777" w:rsidR="00DD2645" w:rsidRDefault="00DD2645">
            <w:pPr>
              <w:jc w:val="center"/>
              <w:rPr>
                <w:lang w:eastAsia="en-CA"/>
              </w:rPr>
            </w:pPr>
            <w:sdt>
              <w:sdtPr>
                <w:rPr>
                  <w:lang w:eastAsia="en-CA"/>
                </w:rPr>
                <w:id w:val="-2008818256"/>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7D58DDC" w14:textId="77777777" w:rsidR="00DD2645" w:rsidRDefault="00DD2645">
            <w:pPr>
              <w:jc w:val="center"/>
              <w:rPr>
                <w:lang w:eastAsia="en-CA"/>
              </w:rPr>
            </w:pPr>
            <w:sdt>
              <w:sdtPr>
                <w:rPr>
                  <w:highlight w:val="lightGray"/>
                  <w:lang w:eastAsia="en-CA"/>
                </w:rPr>
                <w:id w:val="1934778714"/>
                <w:placeholder>
                  <w:docPart w:val="D5DED7DE2AB34C7D9E26B1945114B56F"/>
                </w:placeholder>
              </w:sdtPr>
              <w:sdtContent>
                <w:r>
                  <w:rPr>
                    <w:lang w:eastAsia="en-CA"/>
                  </w:rPr>
                  <w:t xml:space="preserve">   </w:t>
                </w:r>
              </w:sdtContent>
            </w:sdt>
          </w:p>
        </w:tc>
        <w:tc>
          <w:tcPr>
            <w:tcW w:w="3288" w:type="dxa"/>
            <w:shd w:val="clear" w:color="auto" w:fill="F2F2F2" w:themeFill="background1" w:themeFillShade="F2"/>
            <w:hideMark/>
          </w:tcPr>
          <w:p w14:paraId="56B036AB" w14:textId="77777777" w:rsidR="00DD2645" w:rsidRDefault="00DD2645">
            <w:pPr>
              <w:rPr>
                <w:lang w:eastAsia="en-CA"/>
              </w:rPr>
            </w:pPr>
            <w:sdt>
              <w:sdtPr>
                <w:rPr>
                  <w:highlight w:val="lightGray"/>
                  <w:lang w:eastAsia="en-CA"/>
                </w:rPr>
                <w:id w:val="1327013006"/>
                <w:placeholder>
                  <w:docPart w:val="2027B1E2B5A64320BE1277D11F26A9F2"/>
                </w:placeholder>
              </w:sdtPr>
              <w:sdtContent>
                <w:r>
                  <w:rPr>
                    <w:lang w:eastAsia="en-CA"/>
                  </w:rPr>
                  <w:t xml:space="preserve">   </w:t>
                </w:r>
              </w:sdtContent>
            </w:sdt>
          </w:p>
        </w:tc>
      </w:tr>
      <w:tr w:rsidR="00DD2645" w14:paraId="6FC8A6F3" w14:textId="77777777" w:rsidTr="00DD2645">
        <w:tc>
          <w:tcPr>
            <w:tcW w:w="3060" w:type="dxa"/>
            <w:shd w:val="clear" w:color="auto" w:fill="F2F2F2" w:themeFill="background1" w:themeFillShade="F2"/>
            <w:hideMark/>
          </w:tcPr>
          <w:p w14:paraId="21AD3AC8" w14:textId="77777777" w:rsidR="00DD2645" w:rsidRDefault="00DD2645">
            <w:pPr>
              <w:rPr>
                <w:lang w:eastAsia="en-CA"/>
              </w:rPr>
            </w:pPr>
            <w:r>
              <w:t>PRODUCE PREP</w:t>
            </w:r>
          </w:p>
        </w:tc>
        <w:tc>
          <w:tcPr>
            <w:tcW w:w="907" w:type="dxa"/>
            <w:shd w:val="clear" w:color="auto" w:fill="F2F2F2" w:themeFill="background1" w:themeFillShade="F2"/>
            <w:hideMark/>
          </w:tcPr>
          <w:p w14:paraId="0DB4CA20" w14:textId="77777777" w:rsidR="00DD2645" w:rsidRDefault="00DD2645">
            <w:pPr>
              <w:rPr>
                <w:lang w:eastAsia="en-CA"/>
              </w:rPr>
            </w:pPr>
            <w:sdt>
              <w:sdtPr>
                <w:rPr>
                  <w:highlight w:val="lightGray"/>
                  <w:lang w:eastAsia="en-CA"/>
                </w:rPr>
                <w:id w:val="6333932"/>
                <w:placeholder>
                  <w:docPart w:val="55B1B3F9D6E84212B55D16658374512A"/>
                </w:placeholder>
              </w:sdtPr>
              <w:sdtContent>
                <w:r>
                  <w:rPr>
                    <w:lang w:eastAsia="en-CA"/>
                  </w:rPr>
                  <w:t xml:space="preserve">   </w:t>
                </w:r>
              </w:sdtContent>
            </w:sdt>
          </w:p>
        </w:tc>
        <w:tc>
          <w:tcPr>
            <w:tcW w:w="686" w:type="dxa"/>
            <w:shd w:val="clear" w:color="auto" w:fill="F2F2F2" w:themeFill="background1" w:themeFillShade="F2"/>
            <w:hideMark/>
          </w:tcPr>
          <w:p w14:paraId="6BBADB54" w14:textId="77777777" w:rsidR="00DD2645" w:rsidRDefault="00DD2645">
            <w:pPr>
              <w:jc w:val="center"/>
              <w:rPr>
                <w:lang w:eastAsia="en-CA"/>
              </w:rPr>
            </w:pPr>
            <w:r>
              <w:t>HN2</w:t>
            </w:r>
          </w:p>
        </w:tc>
        <w:tc>
          <w:tcPr>
            <w:tcW w:w="667" w:type="dxa"/>
            <w:shd w:val="clear" w:color="auto" w:fill="F2F2F2" w:themeFill="background1" w:themeFillShade="F2"/>
            <w:hideMark/>
          </w:tcPr>
          <w:p w14:paraId="7A7D1E12" w14:textId="77777777" w:rsidR="00DD2645" w:rsidRDefault="00DD2645">
            <w:pPr>
              <w:jc w:val="center"/>
              <w:rPr>
                <w:lang w:eastAsia="en-CA"/>
              </w:rPr>
            </w:pPr>
            <w:sdt>
              <w:sdtPr>
                <w:rPr>
                  <w:lang w:eastAsia="en-CA"/>
                </w:rPr>
                <w:id w:val="-1088698459"/>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CF7A2C9" w14:textId="77777777" w:rsidR="00DD2645" w:rsidRDefault="00DD2645">
            <w:pPr>
              <w:jc w:val="center"/>
              <w:rPr>
                <w:lang w:eastAsia="en-CA"/>
              </w:rPr>
            </w:pPr>
            <w:r>
              <w:t>BPSNAC3/4</w:t>
            </w:r>
          </w:p>
        </w:tc>
        <w:tc>
          <w:tcPr>
            <w:tcW w:w="850" w:type="dxa"/>
            <w:shd w:val="clear" w:color="auto" w:fill="F2F2F2" w:themeFill="background1" w:themeFillShade="F2"/>
            <w:hideMark/>
          </w:tcPr>
          <w:p w14:paraId="332CB171" w14:textId="77777777" w:rsidR="00DD2645" w:rsidRDefault="00DD2645">
            <w:pPr>
              <w:jc w:val="center"/>
              <w:rPr>
                <w:lang w:eastAsia="en-CA"/>
              </w:rPr>
            </w:pPr>
            <w:sdt>
              <w:sdtPr>
                <w:rPr>
                  <w:highlight w:val="lightGray"/>
                  <w:lang w:eastAsia="en-CA"/>
                </w:rPr>
                <w:id w:val="1388993540"/>
                <w:placeholder>
                  <w:docPart w:val="C20246AA59EB4C87B0903C27A39CABDE"/>
                </w:placeholder>
              </w:sdtPr>
              <w:sdtContent>
                <w:r>
                  <w:rPr>
                    <w:lang w:eastAsia="en-CA"/>
                  </w:rPr>
                  <w:t xml:space="preserve">   </w:t>
                </w:r>
              </w:sdtContent>
            </w:sdt>
          </w:p>
        </w:tc>
        <w:tc>
          <w:tcPr>
            <w:tcW w:w="448" w:type="dxa"/>
            <w:shd w:val="clear" w:color="auto" w:fill="F2F2F2" w:themeFill="background1" w:themeFillShade="F2"/>
            <w:hideMark/>
          </w:tcPr>
          <w:p w14:paraId="54A00D46" w14:textId="77777777" w:rsidR="00DD2645" w:rsidRDefault="00DD2645">
            <w:pPr>
              <w:jc w:val="center"/>
              <w:rPr>
                <w:lang w:eastAsia="en-CA"/>
              </w:rPr>
            </w:pPr>
            <w:sdt>
              <w:sdtPr>
                <w:rPr>
                  <w:lang w:eastAsia="en-CA"/>
                </w:rPr>
                <w:id w:val="1608543180"/>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1B2A0C60" w14:textId="77777777" w:rsidR="00DD2645" w:rsidRDefault="00DD2645">
            <w:pPr>
              <w:jc w:val="center"/>
              <w:rPr>
                <w:lang w:eastAsia="en-CA"/>
              </w:rPr>
            </w:pPr>
            <w:sdt>
              <w:sdtPr>
                <w:rPr>
                  <w:highlight w:val="lightGray"/>
                  <w:lang w:eastAsia="en-CA"/>
                </w:rPr>
                <w:id w:val="748705120"/>
                <w:placeholder>
                  <w:docPart w:val="EF45EFC62D684310B04C36C4D699F9AA"/>
                </w:placeholder>
              </w:sdtPr>
              <w:sdtContent>
                <w:r>
                  <w:rPr>
                    <w:lang w:eastAsia="en-CA"/>
                  </w:rPr>
                  <w:t xml:space="preserve">   </w:t>
                </w:r>
              </w:sdtContent>
            </w:sdt>
          </w:p>
        </w:tc>
        <w:tc>
          <w:tcPr>
            <w:tcW w:w="448" w:type="dxa"/>
            <w:shd w:val="clear" w:color="auto" w:fill="F2F2F2" w:themeFill="background1" w:themeFillShade="F2"/>
            <w:hideMark/>
          </w:tcPr>
          <w:p w14:paraId="37297F77" w14:textId="77777777" w:rsidR="00DD2645" w:rsidRDefault="00DD2645">
            <w:pPr>
              <w:jc w:val="center"/>
              <w:rPr>
                <w:lang w:eastAsia="en-CA"/>
              </w:rPr>
            </w:pPr>
            <w:sdt>
              <w:sdtPr>
                <w:rPr>
                  <w:lang w:eastAsia="en-CA"/>
                </w:rPr>
                <w:id w:val="1620415375"/>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4E0BC1BC" w14:textId="77777777" w:rsidR="00DD2645" w:rsidRDefault="00DD2645">
            <w:pPr>
              <w:jc w:val="center"/>
              <w:rPr>
                <w:lang w:eastAsia="en-CA"/>
              </w:rPr>
            </w:pPr>
            <w:sdt>
              <w:sdtPr>
                <w:rPr>
                  <w:lang w:eastAsia="en-CA"/>
                </w:rPr>
                <w:id w:val="-296213459"/>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34142A68" w14:textId="77777777" w:rsidR="00DD2645" w:rsidRDefault="00DD2645">
            <w:pPr>
              <w:jc w:val="center"/>
              <w:rPr>
                <w:lang w:eastAsia="en-CA"/>
              </w:rPr>
            </w:pPr>
            <w:sdt>
              <w:sdtPr>
                <w:rPr>
                  <w:lang w:eastAsia="en-CA"/>
                </w:rPr>
                <w:id w:val="-1829202639"/>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04AB9AD9" w14:textId="77777777" w:rsidR="00DD2645" w:rsidRDefault="00DD2645">
            <w:pPr>
              <w:jc w:val="center"/>
              <w:rPr>
                <w:lang w:eastAsia="en-CA"/>
              </w:rPr>
            </w:pPr>
            <w:sdt>
              <w:sdtPr>
                <w:rPr>
                  <w:highlight w:val="lightGray"/>
                  <w:lang w:eastAsia="en-CA"/>
                </w:rPr>
                <w:id w:val="-1600708276"/>
                <w:placeholder>
                  <w:docPart w:val="6E259EB705854746BC7E29ABFFEF2EBB"/>
                </w:placeholder>
              </w:sdtPr>
              <w:sdtContent>
                <w:r>
                  <w:rPr>
                    <w:lang w:eastAsia="en-CA"/>
                  </w:rPr>
                  <w:t xml:space="preserve">   </w:t>
                </w:r>
              </w:sdtContent>
            </w:sdt>
          </w:p>
        </w:tc>
        <w:tc>
          <w:tcPr>
            <w:tcW w:w="3288" w:type="dxa"/>
            <w:shd w:val="clear" w:color="auto" w:fill="F2F2F2" w:themeFill="background1" w:themeFillShade="F2"/>
            <w:hideMark/>
          </w:tcPr>
          <w:p w14:paraId="466019C0" w14:textId="77777777" w:rsidR="00DD2645" w:rsidRDefault="00DD2645">
            <w:pPr>
              <w:rPr>
                <w:lang w:eastAsia="en-CA"/>
              </w:rPr>
            </w:pPr>
            <w:sdt>
              <w:sdtPr>
                <w:rPr>
                  <w:highlight w:val="lightGray"/>
                  <w:lang w:eastAsia="en-CA"/>
                </w:rPr>
                <w:id w:val="50967594"/>
                <w:placeholder>
                  <w:docPart w:val="A9EFA1F7CC83464DAEA8959F35F52B5F"/>
                </w:placeholder>
              </w:sdtPr>
              <w:sdtContent>
                <w:r>
                  <w:rPr>
                    <w:lang w:eastAsia="en-CA"/>
                  </w:rPr>
                  <w:t xml:space="preserve">   </w:t>
                </w:r>
              </w:sdtContent>
            </w:sdt>
          </w:p>
        </w:tc>
      </w:tr>
      <w:tr w:rsidR="00DD2645" w14:paraId="4997DF0D" w14:textId="77777777" w:rsidTr="00DD2645">
        <w:tc>
          <w:tcPr>
            <w:tcW w:w="3060" w:type="dxa"/>
            <w:shd w:val="clear" w:color="auto" w:fill="F2F2F2" w:themeFill="background1" w:themeFillShade="F2"/>
            <w:hideMark/>
          </w:tcPr>
          <w:p w14:paraId="7FB9AE10" w14:textId="77777777" w:rsidR="00DD2645" w:rsidRDefault="00DD2645">
            <w:pPr>
              <w:rPr>
                <w:lang w:eastAsia="en-CA"/>
              </w:rPr>
            </w:pPr>
            <w:r>
              <w:t>LOADING DOCK</w:t>
            </w:r>
          </w:p>
        </w:tc>
        <w:tc>
          <w:tcPr>
            <w:tcW w:w="907" w:type="dxa"/>
            <w:shd w:val="clear" w:color="auto" w:fill="F2F2F2" w:themeFill="background1" w:themeFillShade="F2"/>
            <w:hideMark/>
          </w:tcPr>
          <w:p w14:paraId="11578A56" w14:textId="77777777" w:rsidR="00DD2645" w:rsidRDefault="00DD2645">
            <w:pPr>
              <w:rPr>
                <w:lang w:eastAsia="en-CA"/>
              </w:rPr>
            </w:pPr>
            <w:sdt>
              <w:sdtPr>
                <w:rPr>
                  <w:highlight w:val="lightGray"/>
                  <w:lang w:eastAsia="en-CA"/>
                </w:rPr>
                <w:id w:val="-1536650853"/>
                <w:placeholder>
                  <w:docPart w:val="DCC3836D16EE4BFFAAE3BC7B1055821A"/>
                </w:placeholder>
              </w:sdtPr>
              <w:sdtContent>
                <w:r>
                  <w:rPr>
                    <w:lang w:eastAsia="en-CA"/>
                  </w:rPr>
                  <w:t xml:space="preserve">   </w:t>
                </w:r>
              </w:sdtContent>
            </w:sdt>
          </w:p>
        </w:tc>
        <w:tc>
          <w:tcPr>
            <w:tcW w:w="686" w:type="dxa"/>
            <w:shd w:val="clear" w:color="auto" w:fill="F2F2F2" w:themeFill="background1" w:themeFillShade="F2"/>
            <w:hideMark/>
          </w:tcPr>
          <w:p w14:paraId="6662B5B8" w14:textId="77777777" w:rsidR="00DD2645" w:rsidRDefault="00DD2645">
            <w:pPr>
              <w:jc w:val="center"/>
              <w:rPr>
                <w:lang w:eastAsia="en-CA"/>
              </w:rPr>
            </w:pPr>
            <w:r>
              <w:t>HN2</w:t>
            </w:r>
          </w:p>
        </w:tc>
        <w:tc>
          <w:tcPr>
            <w:tcW w:w="667" w:type="dxa"/>
            <w:shd w:val="clear" w:color="auto" w:fill="F2F2F2" w:themeFill="background1" w:themeFillShade="F2"/>
            <w:hideMark/>
          </w:tcPr>
          <w:p w14:paraId="73E241B0" w14:textId="77777777" w:rsidR="00DD2645" w:rsidRDefault="00DD2645">
            <w:pPr>
              <w:jc w:val="center"/>
              <w:rPr>
                <w:lang w:eastAsia="en-CA"/>
              </w:rPr>
            </w:pPr>
            <w:sdt>
              <w:sdtPr>
                <w:rPr>
                  <w:lang w:eastAsia="en-CA"/>
                </w:rPr>
                <w:id w:val="911126779"/>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49FEE1B7" w14:textId="77777777" w:rsidR="00DD2645" w:rsidRDefault="00DD2645">
            <w:pPr>
              <w:jc w:val="center"/>
              <w:rPr>
                <w:lang w:eastAsia="en-CA"/>
              </w:rPr>
            </w:pPr>
            <w:r>
              <w:t>BPSNAC3/4</w:t>
            </w:r>
          </w:p>
        </w:tc>
        <w:tc>
          <w:tcPr>
            <w:tcW w:w="850" w:type="dxa"/>
            <w:shd w:val="clear" w:color="auto" w:fill="F2F2F2" w:themeFill="background1" w:themeFillShade="F2"/>
            <w:hideMark/>
          </w:tcPr>
          <w:p w14:paraId="52260F28" w14:textId="77777777" w:rsidR="00DD2645" w:rsidRDefault="00DD2645">
            <w:pPr>
              <w:jc w:val="center"/>
              <w:rPr>
                <w:lang w:eastAsia="en-CA"/>
              </w:rPr>
            </w:pPr>
            <w:sdt>
              <w:sdtPr>
                <w:rPr>
                  <w:highlight w:val="lightGray"/>
                  <w:lang w:eastAsia="en-CA"/>
                </w:rPr>
                <w:id w:val="1263181668"/>
                <w:placeholder>
                  <w:docPart w:val="569F0543ED8543E48094211CA5088644"/>
                </w:placeholder>
              </w:sdtPr>
              <w:sdtContent>
                <w:r>
                  <w:rPr>
                    <w:lang w:eastAsia="en-CA"/>
                  </w:rPr>
                  <w:t xml:space="preserve">   </w:t>
                </w:r>
              </w:sdtContent>
            </w:sdt>
          </w:p>
        </w:tc>
        <w:tc>
          <w:tcPr>
            <w:tcW w:w="448" w:type="dxa"/>
            <w:shd w:val="clear" w:color="auto" w:fill="F2F2F2" w:themeFill="background1" w:themeFillShade="F2"/>
            <w:hideMark/>
          </w:tcPr>
          <w:p w14:paraId="19205E08" w14:textId="77777777" w:rsidR="00DD2645" w:rsidRDefault="00DD2645">
            <w:pPr>
              <w:jc w:val="center"/>
              <w:rPr>
                <w:lang w:eastAsia="en-CA"/>
              </w:rPr>
            </w:pPr>
            <w:sdt>
              <w:sdtPr>
                <w:rPr>
                  <w:lang w:eastAsia="en-CA"/>
                </w:rPr>
                <w:id w:val="1946497440"/>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09C40CFC" w14:textId="77777777" w:rsidR="00DD2645" w:rsidRDefault="00DD2645">
            <w:pPr>
              <w:jc w:val="center"/>
              <w:rPr>
                <w:lang w:eastAsia="en-CA"/>
              </w:rPr>
            </w:pPr>
            <w:sdt>
              <w:sdtPr>
                <w:rPr>
                  <w:highlight w:val="lightGray"/>
                  <w:lang w:eastAsia="en-CA"/>
                </w:rPr>
                <w:id w:val="-405063699"/>
                <w:placeholder>
                  <w:docPart w:val="937E5BDC516D4443BC5FF89CA35135D4"/>
                </w:placeholder>
              </w:sdtPr>
              <w:sdtContent>
                <w:r>
                  <w:rPr>
                    <w:lang w:eastAsia="en-CA"/>
                  </w:rPr>
                  <w:t xml:space="preserve">   </w:t>
                </w:r>
              </w:sdtContent>
            </w:sdt>
          </w:p>
        </w:tc>
        <w:tc>
          <w:tcPr>
            <w:tcW w:w="448" w:type="dxa"/>
            <w:shd w:val="clear" w:color="auto" w:fill="F2F2F2" w:themeFill="background1" w:themeFillShade="F2"/>
            <w:hideMark/>
          </w:tcPr>
          <w:p w14:paraId="4132DC3D" w14:textId="77777777" w:rsidR="00DD2645" w:rsidRDefault="00DD2645">
            <w:pPr>
              <w:jc w:val="center"/>
              <w:rPr>
                <w:lang w:eastAsia="en-CA"/>
              </w:rPr>
            </w:pPr>
            <w:sdt>
              <w:sdtPr>
                <w:rPr>
                  <w:lang w:eastAsia="en-CA"/>
                </w:rPr>
                <w:id w:val="-1931263934"/>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5737EEF1" w14:textId="77777777" w:rsidR="00DD2645" w:rsidRDefault="00DD2645">
            <w:pPr>
              <w:jc w:val="center"/>
              <w:rPr>
                <w:lang w:eastAsia="en-CA"/>
              </w:rPr>
            </w:pPr>
            <w:sdt>
              <w:sdtPr>
                <w:rPr>
                  <w:lang w:eastAsia="en-CA"/>
                </w:rPr>
                <w:id w:val="291950111"/>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17D68B24" w14:textId="77777777" w:rsidR="00DD2645" w:rsidRDefault="00DD2645">
            <w:pPr>
              <w:jc w:val="center"/>
              <w:rPr>
                <w:lang w:eastAsia="en-CA"/>
              </w:rPr>
            </w:pPr>
            <w:sdt>
              <w:sdtPr>
                <w:rPr>
                  <w:lang w:eastAsia="en-CA"/>
                </w:rPr>
                <w:id w:val="440961803"/>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1CA493A9" w14:textId="77777777" w:rsidR="00DD2645" w:rsidRDefault="00DD2645">
            <w:pPr>
              <w:jc w:val="center"/>
              <w:rPr>
                <w:lang w:eastAsia="en-CA"/>
              </w:rPr>
            </w:pPr>
            <w:sdt>
              <w:sdtPr>
                <w:rPr>
                  <w:highlight w:val="lightGray"/>
                  <w:lang w:eastAsia="en-CA"/>
                </w:rPr>
                <w:id w:val="-1035347032"/>
                <w:placeholder>
                  <w:docPart w:val="6F8CDD571D064702B8120BD8AA070AB2"/>
                </w:placeholder>
              </w:sdtPr>
              <w:sdtContent>
                <w:r>
                  <w:rPr>
                    <w:lang w:eastAsia="en-CA"/>
                  </w:rPr>
                  <w:t xml:space="preserve">   </w:t>
                </w:r>
              </w:sdtContent>
            </w:sdt>
          </w:p>
        </w:tc>
        <w:tc>
          <w:tcPr>
            <w:tcW w:w="3288" w:type="dxa"/>
            <w:shd w:val="clear" w:color="auto" w:fill="F2F2F2" w:themeFill="background1" w:themeFillShade="F2"/>
            <w:hideMark/>
          </w:tcPr>
          <w:p w14:paraId="70C17AFB" w14:textId="77777777" w:rsidR="00DD2645" w:rsidRDefault="00DD2645">
            <w:pPr>
              <w:rPr>
                <w:lang w:eastAsia="en-CA"/>
              </w:rPr>
            </w:pPr>
            <w:sdt>
              <w:sdtPr>
                <w:rPr>
                  <w:highlight w:val="lightGray"/>
                  <w:lang w:eastAsia="en-CA"/>
                </w:rPr>
                <w:id w:val="-2058160406"/>
                <w:placeholder>
                  <w:docPart w:val="7344C37C3FDD4C3585BC15FC732F3887"/>
                </w:placeholder>
              </w:sdtPr>
              <w:sdtContent>
                <w:r>
                  <w:rPr>
                    <w:lang w:eastAsia="en-CA"/>
                  </w:rPr>
                  <w:t xml:space="preserve">   </w:t>
                </w:r>
              </w:sdtContent>
            </w:sdt>
          </w:p>
        </w:tc>
      </w:tr>
      <w:tr w:rsidR="00DD2645" w14:paraId="37B5D12E" w14:textId="77777777" w:rsidTr="00DD2645">
        <w:tc>
          <w:tcPr>
            <w:tcW w:w="3060" w:type="dxa"/>
            <w:shd w:val="clear" w:color="auto" w:fill="F2F2F2" w:themeFill="background1" w:themeFillShade="F2"/>
          </w:tcPr>
          <w:p w14:paraId="6254D6E7" w14:textId="77777777" w:rsidR="00DD2645" w:rsidRDefault="00DD2645">
            <w:pPr>
              <w:rPr>
                <w:lang w:eastAsia="en-CA"/>
              </w:rPr>
            </w:pPr>
          </w:p>
        </w:tc>
        <w:tc>
          <w:tcPr>
            <w:tcW w:w="907" w:type="dxa"/>
            <w:shd w:val="clear" w:color="auto" w:fill="F2F2F2" w:themeFill="background1" w:themeFillShade="F2"/>
            <w:hideMark/>
          </w:tcPr>
          <w:p w14:paraId="6BC54C4F" w14:textId="77777777" w:rsidR="00DD2645" w:rsidRDefault="00DD2645">
            <w:pPr>
              <w:rPr>
                <w:lang w:eastAsia="en-CA"/>
              </w:rPr>
            </w:pPr>
            <w:sdt>
              <w:sdtPr>
                <w:rPr>
                  <w:highlight w:val="lightGray"/>
                  <w:lang w:eastAsia="en-CA"/>
                </w:rPr>
                <w:id w:val="723191083"/>
                <w:placeholder>
                  <w:docPart w:val="D941D9280EA24827BC765142191EF880"/>
                </w:placeholder>
              </w:sdtPr>
              <w:sdtContent>
                <w:r>
                  <w:rPr>
                    <w:lang w:eastAsia="en-CA"/>
                  </w:rPr>
                  <w:t xml:space="preserve">   </w:t>
                </w:r>
              </w:sdtContent>
            </w:sdt>
          </w:p>
        </w:tc>
        <w:tc>
          <w:tcPr>
            <w:tcW w:w="686" w:type="dxa"/>
            <w:shd w:val="clear" w:color="auto" w:fill="F2F2F2" w:themeFill="background1" w:themeFillShade="F2"/>
          </w:tcPr>
          <w:p w14:paraId="0B0D5E3A" w14:textId="77777777" w:rsidR="00DD2645" w:rsidRDefault="00DD2645">
            <w:pPr>
              <w:jc w:val="center"/>
              <w:rPr>
                <w:lang w:eastAsia="en-CA"/>
              </w:rPr>
            </w:pPr>
          </w:p>
        </w:tc>
        <w:tc>
          <w:tcPr>
            <w:tcW w:w="667" w:type="dxa"/>
            <w:shd w:val="clear" w:color="auto" w:fill="F2F2F2" w:themeFill="background1" w:themeFillShade="F2"/>
            <w:hideMark/>
          </w:tcPr>
          <w:p w14:paraId="1AE47D5C" w14:textId="77777777" w:rsidR="00DD2645" w:rsidRDefault="00DD2645">
            <w:pPr>
              <w:jc w:val="center"/>
              <w:rPr>
                <w:lang w:eastAsia="en-CA"/>
              </w:rPr>
            </w:pPr>
            <w:sdt>
              <w:sdtPr>
                <w:rPr>
                  <w:lang w:eastAsia="en-CA"/>
                </w:rPr>
                <w:id w:val="-1977828760"/>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tcPr>
          <w:p w14:paraId="4AAA054B" w14:textId="77777777" w:rsidR="00DD2645" w:rsidRDefault="00DD2645">
            <w:pPr>
              <w:jc w:val="center"/>
              <w:rPr>
                <w:lang w:eastAsia="en-CA"/>
              </w:rPr>
            </w:pPr>
          </w:p>
        </w:tc>
        <w:tc>
          <w:tcPr>
            <w:tcW w:w="850" w:type="dxa"/>
            <w:shd w:val="clear" w:color="auto" w:fill="F2F2F2" w:themeFill="background1" w:themeFillShade="F2"/>
            <w:hideMark/>
          </w:tcPr>
          <w:p w14:paraId="7799E409" w14:textId="77777777" w:rsidR="00DD2645" w:rsidRDefault="00DD2645">
            <w:pPr>
              <w:jc w:val="center"/>
              <w:rPr>
                <w:lang w:eastAsia="en-CA"/>
              </w:rPr>
            </w:pPr>
            <w:sdt>
              <w:sdtPr>
                <w:rPr>
                  <w:highlight w:val="lightGray"/>
                  <w:lang w:eastAsia="en-CA"/>
                </w:rPr>
                <w:id w:val="263274455"/>
                <w:placeholder>
                  <w:docPart w:val="838D77327BBF40BE935BFD9FFA39F2A1"/>
                </w:placeholder>
              </w:sdtPr>
              <w:sdtContent>
                <w:r>
                  <w:rPr>
                    <w:lang w:eastAsia="en-CA"/>
                  </w:rPr>
                  <w:t xml:space="preserve">   </w:t>
                </w:r>
              </w:sdtContent>
            </w:sdt>
          </w:p>
        </w:tc>
        <w:tc>
          <w:tcPr>
            <w:tcW w:w="448" w:type="dxa"/>
            <w:shd w:val="clear" w:color="auto" w:fill="F2F2F2" w:themeFill="background1" w:themeFillShade="F2"/>
            <w:hideMark/>
          </w:tcPr>
          <w:p w14:paraId="65CE2CA5" w14:textId="77777777" w:rsidR="00DD2645" w:rsidRDefault="00DD2645">
            <w:pPr>
              <w:jc w:val="center"/>
              <w:rPr>
                <w:lang w:eastAsia="en-CA"/>
              </w:rPr>
            </w:pPr>
            <w:sdt>
              <w:sdtPr>
                <w:rPr>
                  <w:lang w:eastAsia="en-CA"/>
                </w:rPr>
                <w:id w:val="-181570928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193AE0D" w14:textId="77777777" w:rsidR="00DD2645" w:rsidRDefault="00DD2645">
            <w:pPr>
              <w:jc w:val="center"/>
              <w:rPr>
                <w:lang w:eastAsia="en-CA"/>
              </w:rPr>
            </w:pPr>
            <w:sdt>
              <w:sdtPr>
                <w:rPr>
                  <w:highlight w:val="lightGray"/>
                  <w:lang w:eastAsia="en-CA"/>
                </w:rPr>
                <w:id w:val="-850335850"/>
                <w:placeholder>
                  <w:docPart w:val="9021EB85F5F1418CAE39F872A8305E58"/>
                </w:placeholder>
              </w:sdtPr>
              <w:sdtContent>
                <w:r>
                  <w:rPr>
                    <w:lang w:eastAsia="en-CA"/>
                  </w:rPr>
                  <w:t xml:space="preserve">   </w:t>
                </w:r>
              </w:sdtContent>
            </w:sdt>
          </w:p>
        </w:tc>
        <w:tc>
          <w:tcPr>
            <w:tcW w:w="448" w:type="dxa"/>
            <w:shd w:val="clear" w:color="auto" w:fill="F2F2F2" w:themeFill="background1" w:themeFillShade="F2"/>
            <w:hideMark/>
          </w:tcPr>
          <w:p w14:paraId="09890916" w14:textId="77777777" w:rsidR="00DD2645" w:rsidRDefault="00DD2645">
            <w:pPr>
              <w:jc w:val="center"/>
              <w:rPr>
                <w:lang w:eastAsia="en-CA"/>
              </w:rPr>
            </w:pPr>
            <w:sdt>
              <w:sdtPr>
                <w:rPr>
                  <w:lang w:eastAsia="en-CA"/>
                </w:rPr>
                <w:id w:val="-524400236"/>
                <w14:checkbox>
                  <w14:checked w14:val="0"/>
                  <w14:checkedState w14:val="0050" w14:font="Wingdings 2"/>
                  <w14:uncheckedState w14:val="0020" w14:font="Wingdings 2"/>
                </w14:checkbox>
              </w:sdtPr>
              <w:sdtContent>
                <w:r>
                  <w:rPr>
                    <w:lang w:eastAsia="en-CA"/>
                  </w:rPr>
                  <w:sym w:font="Wingdings 2" w:char="F020"/>
                </w:r>
              </w:sdtContent>
            </w:sdt>
          </w:p>
        </w:tc>
        <w:tc>
          <w:tcPr>
            <w:tcW w:w="448" w:type="dxa"/>
            <w:shd w:val="clear" w:color="auto" w:fill="F2F2F2" w:themeFill="background1" w:themeFillShade="F2"/>
            <w:hideMark/>
          </w:tcPr>
          <w:p w14:paraId="692E34BB" w14:textId="77777777" w:rsidR="00DD2645" w:rsidRDefault="00DD2645">
            <w:pPr>
              <w:jc w:val="center"/>
              <w:rPr>
                <w:lang w:eastAsia="en-CA"/>
              </w:rPr>
            </w:pPr>
            <w:sdt>
              <w:sdtPr>
                <w:rPr>
                  <w:lang w:eastAsia="en-CA"/>
                </w:rPr>
                <w:id w:val="-48701688"/>
                <w14:checkbox>
                  <w14:checked w14:val="0"/>
                  <w14:checkedState w14:val="0050" w14:font="Wingdings 2"/>
                  <w14:uncheckedState w14:val="0020" w14:font="Wingdings 2"/>
                </w14:checkbox>
              </w:sdtPr>
              <w:sdtContent>
                <w:r>
                  <w:rPr>
                    <w:lang w:eastAsia="en-CA"/>
                  </w:rPr>
                  <w:sym w:font="Wingdings 2" w:char="F020"/>
                </w:r>
              </w:sdtContent>
            </w:sdt>
          </w:p>
        </w:tc>
        <w:tc>
          <w:tcPr>
            <w:tcW w:w="423" w:type="dxa"/>
            <w:shd w:val="clear" w:color="auto" w:fill="F2F2F2" w:themeFill="background1" w:themeFillShade="F2"/>
            <w:hideMark/>
          </w:tcPr>
          <w:p w14:paraId="2CA9DC6D" w14:textId="77777777" w:rsidR="00DD2645" w:rsidRDefault="00DD2645">
            <w:pPr>
              <w:jc w:val="center"/>
              <w:rPr>
                <w:lang w:eastAsia="en-CA"/>
              </w:rPr>
            </w:pPr>
            <w:sdt>
              <w:sdtPr>
                <w:rPr>
                  <w:lang w:eastAsia="en-CA"/>
                </w:rPr>
                <w:id w:val="-1351714096"/>
                <w14:checkbox>
                  <w14:checked w14:val="0"/>
                  <w14:checkedState w14:val="0050" w14:font="Wingdings 2"/>
                  <w14:uncheckedState w14:val="0020" w14:font="Wingdings 2"/>
                </w14:checkbox>
              </w:sdtPr>
              <w:sdtContent>
                <w:r>
                  <w:rPr>
                    <w:lang w:eastAsia="en-CA"/>
                  </w:rPr>
                  <w:sym w:font="Wingdings 2" w:char="F020"/>
                </w:r>
              </w:sdtContent>
            </w:sdt>
          </w:p>
        </w:tc>
        <w:tc>
          <w:tcPr>
            <w:tcW w:w="964" w:type="dxa"/>
            <w:shd w:val="clear" w:color="auto" w:fill="F2F2F2" w:themeFill="background1" w:themeFillShade="F2"/>
            <w:hideMark/>
          </w:tcPr>
          <w:p w14:paraId="0B7A0A0F" w14:textId="77777777" w:rsidR="00DD2645" w:rsidRDefault="00DD2645">
            <w:pPr>
              <w:jc w:val="center"/>
              <w:rPr>
                <w:lang w:eastAsia="en-CA"/>
              </w:rPr>
            </w:pPr>
            <w:sdt>
              <w:sdtPr>
                <w:rPr>
                  <w:highlight w:val="lightGray"/>
                  <w:lang w:eastAsia="en-CA"/>
                </w:rPr>
                <w:id w:val="-554240473"/>
                <w:placeholder>
                  <w:docPart w:val="21E9F5DDD279445B9A24B34308ADB666"/>
                </w:placeholder>
              </w:sdtPr>
              <w:sdtContent>
                <w:r>
                  <w:rPr>
                    <w:lang w:eastAsia="en-CA"/>
                  </w:rPr>
                  <w:t xml:space="preserve">   </w:t>
                </w:r>
              </w:sdtContent>
            </w:sdt>
          </w:p>
        </w:tc>
        <w:tc>
          <w:tcPr>
            <w:tcW w:w="3288" w:type="dxa"/>
            <w:shd w:val="clear" w:color="auto" w:fill="F2F2F2" w:themeFill="background1" w:themeFillShade="F2"/>
            <w:hideMark/>
          </w:tcPr>
          <w:p w14:paraId="63E0875C" w14:textId="77777777" w:rsidR="00DD2645" w:rsidRDefault="00DD2645">
            <w:pPr>
              <w:rPr>
                <w:lang w:eastAsia="en-CA"/>
              </w:rPr>
            </w:pPr>
            <w:sdt>
              <w:sdtPr>
                <w:rPr>
                  <w:highlight w:val="lightGray"/>
                  <w:lang w:eastAsia="en-CA"/>
                </w:rPr>
                <w:id w:val="898565328"/>
                <w:placeholder>
                  <w:docPart w:val="A51E7F10155648748D723872D5E9142C"/>
                </w:placeholder>
              </w:sdtPr>
              <w:sdtContent>
                <w:r>
                  <w:rPr>
                    <w:lang w:eastAsia="en-CA"/>
                  </w:rPr>
                  <w:t xml:space="preserve">   </w:t>
                </w:r>
              </w:sdtContent>
            </w:sdt>
          </w:p>
        </w:tc>
      </w:tr>
      <w:tr w:rsidR="00DD2645" w14:paraId="42E27F37" w14:textId="77777777" w:rsidTr="00DD2645">
        <w:tc>
          <w:tcPr>
            <w:tcW w:w="3060" w:type="dxa"/>
            <w:shd w:val="clear" w:color="auto" w:fill="F2F2F2" w:themeFill="background1" w:themeFillShade="F2"/>
          </w:tcPr>
          <w:p w14:paraId="552695BF" w14:textId="77777777" w:rsidR="00DD2645" w:rsidRDefault="00DD2645">
            <w:pPr>
              <w:rPr>
                <w:lang w:eastAsia="en-CA"/>
              </w:rPr>
            </w:pPr>
          </w:p>
        </w:tc>
        <w:tc>
          <w:tcPr>
            <w:tcW w:w="907" w:type="dxa"/>
            <w:shd w:val="clear" w:color="auto" w:fill="F2F2F2" w:themeFill="background1" w:themeFillShade="F2"/>
            <w:hideMark/>
          </w:tcPr>
          <w:p w14:paraId="444B9787" w14:textId="77777777" w:rsidR="00DD2645" w:rsidRDefault="00DD2645">
            <w:pPr>
              <w:rPr>
                <w:lang w:eastAsia="en-CA"/>
              </w:rPr>
            </w:pPr>
            <w:sdt>
              <w:sdtPr>
                <w:rPr>
                  <w:highlight w:val="lightGray"/>
                  <w:lang w:eastAsia="en-CA"/>
                </w:rPr>
                <w:id w:val="-1311550957"/>
                <w:placeholder>
                  <w:docPart w:val="E01CCD9CD23746228C10EA46F7A72084"/>
                </w:placeholder>
              </w:sdtPr>
              <w:sdtContent>
                <w:r>
                  <w:rPr>
                    <w:lang w:eastAsia="en-CA"/>
                  </w:rPr>
                  <w:t xml:space="preserve">   </w:t>
                </w:r>
              </w:sdtContent>
            </w:sdt>
          </w:p>
        </w:tc>
        <w:tc>
          <w:tcPr>
            <w:tcW w:w="686" w:type="dxa"/>
            <w:shd w:val="clear" w:color="auto" w:fill="F2F2F2" w:themeFill="background1" w:themeFillShade="F2"/>
          </w:tcPr>
          <w:p w14:paraId="2300F966" w14:textId="77777777" w:rsidR="00DD2645" w:rsidRDefault="00DD2645">
            <w:pPr>
              <w:jc w:val="center"/>
              <w:rPr>
                <w:lang w:eastAsia="en-CA"/>
              </w:rPr>
            </w:pPr>
          </w:p>
        </w:tc>
        <w:tc>
          <w:tcPr>
            <w:tcW w:w="667" w:type="dxa"/>
            <w:shd w:val="clear" w:color="auto" w:fill="F2F2F2" w:themeFill="background1" w:themeFillShade="F2"/>
            <w:hideMark/>
          </w:tcPr>
          <w:p w14:paraId="776C9259" w14:textId="77777777" w:rsidR="00DD2645" w:rsidRDefault="00DD2645">
            <w:pPr>
              <w:jc w:val="center"/>
              <w:rPr>
                <w:lang w:eastAsia="en-CA"/>
              </w:rPr>
            </w:pPr>
            <w:sdt>
              <w:sdtPr>
                <w:rPr>
                  <w:lang w:eastAsia="en-CA"/>
                </w:rPr>
                <w:id w:val="-34555705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tcPr>
          <w:p w14:paraId="1B374770" w14:textId="77777777" w:rsidR="00DD2645" w:rsidRDefault="00DD2645">
            <w:pPr>
              <w:jc w:val="center"/>
              <w:rPr>
                <w:lang w:eastAsia="en-CA"/>
              </w:rPr>
            </w:pPr>
          </w:p>
        </w:tc>
        <w:tc>
          <w:tcPr>
            <w:tcW w:w="850" w:type="dxa"/>
            <w:shd w:val="clear" w:color="auto" w:fill="F2F2F2" w:themeFill="background1" w:themeFillShade="F2"/>
            <w:hideMark/>
          </w:tcPr>
          <w:p w14:paraId="32BC44C4" w14:textId="77777777" w:rsidR="00DD2645" w:rsidRDefault="00DD2645">
            <w:pPr>
              <w:jc w:val="center"/>
              <w:rPr>
                <w:lang w:eastAsia="en-CA"/>
              </w:rPr>
            </w:pPr>
            <w:sdt>
              <w:sdtPr>
                <w:rPr>
                  <w:highlight w:val="lightGray"/>
                  <w:lang w:eastAsia="en-CA"/>
                </w:rPr>
                <w:id w:val="-817343008"/>
                <w:placeholder>
                  <w:docPart w:val="C35AEFB406F94BABB476CA9630A96B5F"/>
                </w:placeholder>
              </w:sdtPr>
              <w:sdtContent>
                <w:r>
                  <w:rPr>
                    <w:lang w:eastAsia="en-CA"/>
                  </w:rPr>
                  <w:t xml:space="preserve">   </w:t>
                </w:r>
              </w:sdtContent>
            </w:sdt>
          </w:p>
        </w:tc>
        <w:tc>
          <w:tcPr>
            <w:tcW w:w="448" w:type="dxa"/>
            <w:shd w:val="clear" w:color="auto" w:fill="F2F2F2" w:themeFill="background1" w:themeFillShade="F2"/>
            <w:hideMark/>
          </w:tcPr>
          <w:p w14:paraId="7BA6EC11" w14:textId="77777777" w:rsidR="00DD2645" w:rsidRDefault="00DD2645">
            <w:pPr>
              <w:jc w:val="center"/>
              <w:rPr>
                <w:lang w:eastAsia="en-CA"/>
              </w:rPr>
            </w:pPr>
            <w:sdt>
              <w:sdtPr>
                <w:rPr>
                  <w:lang w:eastAsia="en-CA"/>
                </w:rPr>
                <w:id w:val="1926920716"/>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4DBB3259" w14:textId="77777777" w:rsidR="00DD2645" w:rsidRDefault="00DD2645">
            <w:pPr>
              <w:jc w:val="center"/>
              <w:rPr>
                <w:lang w:eastAsia="en-CA"/>
              </w:rPr>
            </w:pPr>
            <w:sdt>
              <w:sdtPr>
                <w:rPr>
                  <w:highlight w:val="lightGray"/>
                  <w:lang w:eastAsia="en-CA"/>
                </w:rPr>
                <w:id w:val="2142371534"/>
                <w:placeholder>
                  <w:docPart w:val="C7D4D504BB0348D9962EB6B0B221E271"/>
                </w:placeholder>
              </w:sdtPr>
              <w:sdtContent>
                <w:r>
                  <w:rPr>
                    <w:lang w:eastAsia="en-CA"/>
                  </w:rPr>
                  <w:t xml:space="preserve">   </w:t>
                </w:r>
              </w:sdtContent>
            </w:sdt>
          </w:p>
        </w:tc>
        <w:tc>
          <w:tcPr>
            <w:tcW w:w="448" w:type="dxa"/>
            <w:shd w:val="clear" w:color="auto" w:fill="F2F2F2" w:themeFill="background1" w:themeFillShade="F2"/>
            <w:hideMark/>
          </w:tcPr>
          <w:p w14:paraId="21876902" w14:textId="77777777" w:rsidR="00DD2645" w:rsidRDefault="00DD2645">
            <w:pPr>
              <w:jc w:val="center"/>
              <w:rPr>
                <w:lang w:eastAsia="en-CA"/>
              </w:rPr>
            </w:pPr>
            <w:sdt>
              <w:sdtPr>
                <w:rPr>
                  <w:lang w:eastAsia="en-CA"/>
                </w:rPr>
                <w:id w:val="-1660619669"/>
                <w14:checkbox>
                  <w14:checked w14:val="0"/>
                  <w14:checkedState w14:val="0050" w14:font="Wingdings 2"/>
                  <w14:uncheckedState w14:val="0020" w14:font="Wingdings 2"/>
                </w14:checkbox>
              </w:sdtPr>
              <w:sdtContent>
                <w:r>
                  <w:rPr>
                    <w:lang w:eastAsia="en-CA"/>
                  </w:rPr>
                  <w:sym w:font="Wingdings 2" w:char="F020"/>
                </w:r>
              </w:sdtContent>
            </w:sdt>
          </w:p>
        </w:tc>
        <w:tc>
          <w:tcPr>
            <w:tcW w:w="448" w:type="dxa"/>
            <w:shd w:val="clear" w:color="auto" w:fill="F2F2F2" w:themeFill="background1" w:themeFillShade="F2"/>
            <w:hideMark/>
          </w:tcPr>
          <w:p w14:paraId="62D4420C" w14:textId="77777777" w:rsidR="00DD2645" w:rsidRDefault="00DD2645">
            <w:pPr>
              <w:jc w:val="center"/>
              <w:rPr>
                <w:lang w:eastAsia="en-CA"/>
              </w:rPr>
            </w:pPr>
            <w:sdt>
              <w:sdtPr>
                <w:rPr>
                  <w:lang w:eastAsia="en-CA"/>
                </w:rPr>
                <w:id w:val="179641060"/>
                <w14:checkbox>
                  <w14:checked w14:val="0"/>
                  <w14:checkedState w14:val="0050" w14:font="Wingdings 2"/>
                  <w14:uncheckedState w14:val="0020" w14:font="Wingdings 2"/>
                </w14:checkbox>
              </w:sdtPr>
              <w:sdtContent>
                <w:r>
                  <w:rPr>
                    <w:lang w:eastAsia="en-CA"/>
                  </w:rPr>
                  <w:sym w:font="Wingdings 2" w:char="F020"/>
                </w:r>
              </w:sdtContent>
            </w:sdt>
          </w:p>
        </w:tc>
        <w:tc>
          <w:tcPr>
            <w:tcW w:w="423" w:type="dxa"/>
            <w:shd w:val="clear" w:color="auto" w:fill="F2F2F2" w:themeFill="background1" w:themeFillShade="F2"/>
            <w:hideMark/>
          </w:tcPr>
          <w:p w14:paraId="03F6BBC7" w14:textId="77777777" w:rsidR="00DD2645" w:rsidRDefault="00DD2645">
            <w:pPr>
              <w:jc w:val="center"/>
              <w:rPr>
                <w:lang w:eastAsia="en-CA"/>
              </w:rPr>
            </w:pPr>
            <w:sdt>
              <w:sdtPr>
                <w:rPr>
                  <w:lang w:eastAsia="en-CA"/>
                </w:rPr>
                <w:id w:val="-63570722"/>
                <w14:checkbox>
                  <w14:checked w14:val="0"/>
                  <w14:checkedState w14:val="0050" w14:font="Wingdings 2"/>
                  <w14:uncheckedState w14:val="0020" w14:font="Wingdings 2"/>
                </w14:checkbox>
              </w:sdtPr>
              <w:sdtContent>
                <w:r>
                  <w:rPr>
                    <w:lang w:eastAsia="en-CA"/>
                  </w:rPr>
                  <w:sym w:font="Wingdings 2" w:char="F020"/>
                </w:r>
              </w:sdtContent>
            </w:sdt>
          </w:p>
        </w:tc>
        <w:tc>
          <w:tcPr>
            <w:tcW w:w="964" w:type="dxa"/>
            <w:shd w:val="clear" w:color="auto" w:fill="F2F2F2" w:themeFill="background1" w:themeFillShade="F2"/>
            <w:hideMark/>
          </w:tcPr>
          <w:p w14:paraId="2B8E669C" w14:textId="77777777" w:rsidR="00DD2645" w:rsidRDefault="00DD2645">
            <w:pPr>
              <w:jc w:val="center"/>
              <w:rPr>
                <w:lang w:eastAsia="en-CA"/>
              </w:rPr>
            </w:pPr>
            <w:sdt>
              <w:sdtPr>
                <w:rPr>
                  <w:highlight w:val="lightGray"/>
                  <w:lang w:eastAsia="en-CA"/>
                </w:rPr>
                <w:id w:val="1127358075"/>
                <w:placeholder>
                  <w:docPart w:val="6964F9FF655F474FBE8E35C7825C715C"/>
                </w:placeholder>
              </w:sdtPr>
              <w:sdtContent>
                <w:r>
                  <w:rPr>
                    <w:lang w:eastAsia="en-CA"/>
                  </w:rPr>
                  <w:t xml:space="preserve">   </w:t>
                </w:r>
              </w:sdtContent>
            </w:sdt>
          </w:p>
        </w:tc>
        <w:tc>
          <w:tcPr>
            <w:tcW w:w="3288" w:type="dxa"/>
            <w:shd w:val="clear" w:color="auto" w:fill="F2F2F2" w:themeFill="background1" w:themeFillShade="F2"/>
            <w:hideMark/>
          </w:tcPr>
          <w:p w14:paraId="110333AF" w14:textId="77777777" w:rsidR="00DD2645" w:rsidRDefault="00DD2645">
            <w:pPr>
              <w:rPr>
                <w:lang w:eastAsia="en-CA"/>
              </w:rPr>
            </w:pPr>
            <w:sdt>
              <w:sdtPr>
                <w:rPr>
                  <w:highlight w:val="lightGray"/>
                  <w:lang w:eastAsia="en-CA"/>
                </w:rPr>
                <w:id w:val="2104763239"/>
                <w:placeholder>
                  <w:docPart w:val="59DA3BCF9BB24F81975585D21B2B5A10"/>
                </w:placeholder>
              </w:sdtPr>
              <w:sdtContent>
                <w:r>
                  <w:rPr>
                    <w:lang w:eastAsia="en-CA"/>
                  </w:rPr>
                  <w:t xml:space="preserve">   </w:t>
                </w:r>
              </w:sdtContent>
            </w:sdt>
          </w:p>
        </w:tc>
      </w:tr>
      <w:tr w:rsidR="00DD2645" w14:paraId="66BAC371" w14:textId="77777777" w:rsidTr="00DD2645">
        <w:tc>
          <w:tcPr>
            <w:tcW w:w="3060" w:type="dxa"/>
            <w:shd w:val="clear" w:color="auto" w:fill="F2F2F2" w:themeFill="background1" w:themeFillShade="F2"/>
            <w:hideMark/>
          </w:tcPr>
          <w:p w14:paraId="06373521" w14:textId="77777777" w:rsidR="00DD2645" w:rsidRDefault="00DD2645">
            <w:pPr>
              <w:rPr>
                <w:lang w:eastAsia="en-CA"/>
              </w:rPr>
            </w:pPr>
            <w:r>
              <w:t>MENS WASHROOM</w:t>
            </w:r>
          </w:p>
        </w:tc>
        <w:tc>
          <w:tcPr>
            <w:tcW w:w="907" w:type="dxa"/>
            <w:shd w:val="clear" w:color="auto" w:fill="F2F2F2" w:themeFill="background1" w:themeFillShade="F2"/>
            <w:hideMark/>
          </w:tcPr>
          <w:p w14:paraId="0EFDE5CB" w14:textId="77777777" w:rsidR="00DD2645" w:rsidRDefault="00DD2645">
            <w:pPr>
              <w:rPr>
                <w:lang w:eastAsia="en-CA"/>
              </w:rPr>
            </w:pPr>
            <w:sdt>
              <w:sdtPr>
                <w:rPr>
                  <w:highlight w:val="lightGray"/>
                  <w:lang w:eastAsia="en-CA"/>
                </w:rPr>
                <w:id w:val="-1445075521"/>
                <w:placeholder>
                  <w:docPart w:val="BA8B3EC80116444BBC23D829E0EBA9B5"/>
                </w:placeholder>
              </w:sdtPr>
              <w:sdtContent>
                <w:r>
                  <w:rPr>
                    <w:lang w:eastAsia="en-CA"/>
                  </w:rPr>
                  <w:t xml:space="preserve">   </w:t>
                </w:r>
              </w:sdtContent>
            </w:sdt>
          </w:p>
        </w:tc>
        <w:tc>
          <w:tcPr>
            <w:tcW w:w="686" w:type="dxa"/>
            <w:shd w:val="clear" w:color="auto" w:fill="F2F2F2" w:themeFill="background1" w:themeFillShade="F2"/>
            <w:hideMark/>
          </w:tcPr>
          <w:p w14:paraId="3D655611" w14:textId="77777777" w:rsidR="00DD2645" w:rsidRDefault="00DD2645">
            <w:pPr>
              <w:jc w:val="center"/>
              <w:rPr>
                <w:lang w:eastAsia="en-CA"/>
              </w:rPr>
            </w:pPr>
            <w:r>
              <w:t>HN2</w:t>
            </w:r>
          </w:p>
        </w:tc>
        <w:tc>
          <w:tcPr>
            <w:tcW w:w="667" w:type="dxa"/>
            <w:shd w:val="clear" w:color="auto" w:fill="F2F2F2" w:themeFill="background1" w:themeFillShade="F2"/>
            <w:hideMark/>
          </w:tcPr>
          <w:p w14:paraId="73A3A24A" w14:textId="77777777" w:rsidR="00DD2645" w:rsidRDefault="00DD2645">
            <w:pPr>
              <w:jc w:val="center"/>
              <w:rPr>
                <w:lang w:eastAsia="en-CA"/>
              </w:rPr>
            </w:pPr>
            <w:sdt>
              <w:sdtPr>
                <w:rPr>
                  <w:lang w:eastAsia="en-CA"/>
                </w:rPr>
                <w:id w:val="727426256"/>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6795E219" w14:textId="77777777" w:rsidR="00DD2645" w:rsidRDefault="00DD2645">
            <w:pPr>
              <w:jc w:val="center"/>
              <w:rPr>
                <w:lang w:eastAsia="en-CA"/>
              </w:rPr>
            </w:pPr>
            <w:r>
              <w:t>BPSNAC1/2</w:t>
            </w:r>
          </w:p>
        </w:tc>
        <w:tc>
          <w:tcPr>
            <w:tcW w:w="850" w:type="dxa"/>
            <w:shd w:val="clear" w:color="auto" w:fill="F2F2F2" w:themeFill="background1" w:themeFillShade="F2"/>
            <w:hideMark/>
          </w:tcPr>
          <w:p w14:paraId="7C0FC49A" w14:textId="77777777" w:rsidR="00DD2645" w:rsidRDefault="00DD2645">
            <w:pPr>
              <w:jc w:val="center"/>
              <w:rPr>
                <w:lang w:eastAsia="en-CA"/>
              </w:rPr>
            </w:pPr>
            <w:sdt>
              <w:sdtPr>
                <w:rPr>
                  <w:highlight w:val="lightGray"/>
                  <w:lang w:eastAsia="en-CA"/>
                </w:rPr>
                <w:id w:val="-1508278310"/>
                <w:placeholder>
                  <w:docPart w:val="A5EE5DFE2784498A8E31E7198A3CA485"/>
                </w:placeholder>
              </w:sdtPr>
              <w:sdtContent>
                <w:r>
                  <w:rPr>
                    <w:lang w:eastAsia="en-CA"/>
                  </w:rPr>
                  <w:t xml:space="preserve">   </w:t>
                </w:r>
              </w:sdtContent>
            </w:sdt>
          </w:p>
        </w:tc>
        <w:tc>
          <w:tcPr>
            <w:tcW w:w="448" w:type="dxa"/>
            <w:shd w:val="clear" w:color="auto" w:fill="F2F2F2" w:themeFill="background1" w:themeFillShade="F2"/>
            <w:hideMark/>
          </w:tcPr>
          <w:p w14:paraId="03F63AE4" w14:textId="77777777" w:rsidR="00DD2645" w:rsidRDefault="00DD2645">
            <w:pPr>
              <w:jc w:val="center"/>
              <w:rPr>
                <w:lang w:eastAsia="en-CA"/>
              </w:rPr>
            </w:pPr>
            <w:sdt>
              <w:sdtPr>
                <w:rPr>
                  <w:lang w:eastAsia="en-CA"/>
                </w:rPr>
                <w:id w:val="1383603229"/>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183DE285" w14:textId="77777777" w:rsidR="00DD2645" w:rsidRDefault="00DD2645">
            <w:pPr>
              <w:jc w:val="center"/>
              <w:rPr>
                <w:lang w:eastAsia="en-CA"/>
              </w:rPr>
            </w:pPr>
            <w:sdt>
              <w:sdtPr>
                <w:rPr>
                  <w:highlight w:val="lightGray"/>
                  <w:lang w:eastAsia="en-CA"/>
                </w:rPr>
                <w:id w:val="807439930"/>
                <w:placeholder>
                  <w:docPart w:val="91B41442BA7D4FD583812777B605D7DC"/>
                </w:placeholder>
              </w:sdtPr>
              <w:sdtContent>
                <w:r>
                  <w:rPr>
                    <w:lang w:eastAsia="en-CA"/>
                  </w:rPr>
                  <w:t xml:space="preserve">   </w:t>
                </w:r>
              </w:sdtContent>
            </w:sdt>
          </w:p>
        </w:tc>
        <w:tc>
          <w:tcPr>
            <w:tcW w:w="448" w:type="dxa"/>
            <w:shd w:val="clear" w:color="auto" w:fill="F2F2F2" w:themeFill="background1" w:themeFillShade="F2"/>
            <w:hideMark/>
          </w:tcPr>
          <w:p w14:paraId="1927C9CE" w14:textId="77777777" w:rsidR="00DD2645" w:rsidRDefault="00DD2645">
            <w:pPr>
              <w:jc w:val="center"/>
              <w:rPr>
                <w:lang w:eastAsia="en-CA"/>
              </w:rPr>
            </w:pPr>
            <w:sdt>
              <w:sdtPr>
                <w:rPr>
                  <w:lang w:eastAsia="en-CA"/>
                </w:rPr>
                <w:id w:val="-1145585893"/>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2675B43C" w14:textId="77777777" w:rsidR="00DD2645" w:rsidRDefault="00DD2645">
            <w:pPr>
              <w:jc w:val="center"/>
              <w:rPr>
                <w:lang w:eastAsia="en-CA"/>
              </w:rPr>
            </w:pPr>
            <w:sdt>
              <w:sdtPr>
                <w:rPr>
                  <w:lang w:eastAsia="en-CA"/>
                </w:rPr>
                <w:id w:val="2127502369"/>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0C9037D1" w14:textId="77777777" w:rsidR="00DD2645" w:rsidRDefault="00DD2645">
            <w:pPr>
              <w:jc w:val="center"/>
              <w:rPr>
                <w:lang w:eastAsia="en-CA"/>
              </w:rPr>
            </w:pPr>
            <w:sdt>
              <w:sdtPr>
                <w:rPr>
                  <w:lang w:eastAsia="en-CA"/>
                </w:rPr>
                <w:id w:val="-1726680394"/>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13BA147C" w14:textId="77777777" w:rsidR="00DD2645" w:rsidRDefault="00DD2645">
            <w:pPr>
              <w:jc w:val="center"/>
              <w:rPr>
                <w:lang w:eastAsia="en-CA"/>
              </w:rPr>
            </w:pPr>
            <w:sdt>
              <w:sdtPr>
                <w:rPr>
                  <w:highlight w:val="lightGray"/>
                  <w:lang w:eastAsia="en-CA"/>
                </w:rPr>
                <w:id w:val="-1585141201"/>
                <w:placeholder>
                  <w:docPart w:val="5BA71583ACA5487EBEBBDBA8CDDBA643"/>
                </w:placeholder>
              </w:sdtPr>
              <w:sdtContent>
                <w:r>
                  <w:rPr>
                    <w:lang w:eastAsia="en-CA"/>
                  </w:rPr>
                  <w:t xml:space="preserve">   </w:t>
                </w:r>
              </w:sdtContent>
            </w:sdt>
          </w:p>
        </w:tc>
        <w:tc>
          <w:tcPr>
            <w:tcW w:w="3288" w:type="dxa"/>
            <w:shd w:val="clear" w:color="auto" w:fill="F2F2F2" w:themeFill="background1" w:themeFillShade="F2"/>
            <w:hideMark/>
          </w:tcPr>
          <w:p w14:paraId="64B09E6E" w14:textId="77777777" w:rsidR="00DD2645" w:rsidRDefault="00DD2645">
            <w:pPr>
              <w:rPr>
                <w:lang w:eastAsia="en-CA"/>
              </w:rPr>
            </w:pPr>
            <w:sdt>
              <w:sdtPr>
                <w:rPr>
                  <w:highlight w:val="lightGray"/>
                  <w:lang w:eastAsia="en-CA"/>
                </w:rPr>
                <w:id w:val="1820301733"/>
                <w:placeholder>
                  <w:docPart w:val="AD4A473C17CB49C4AE4D412A64AAB667"/>
                </w:placeholder>
              </w:sdtPr>
              <w:sdtContent>
                <w:r>
                  <w:rPr>
                    <w:lang w:eastAsia="en-CA"/>
                  </w:rPr>
                  <w:t xml:space="preserve">   </w:t>
                </w:r>
              </w:sdtContent>
            </w:sdt>
          </w:p>
        </w:tc>
      </w:tr>
      <w:tr w:rsidR="00DD2645" w14:paraId="7BED3213" w14:textId="77777777" w:rsidTr="00DD2645">
        <w:tc>
          <w:tcPr>
            <w:tcW w:w="3060" w:type="dxa"/>
            <w:shd w:val="clear" w:color="auto" w:fill="F2F2F2" w:themeFill="background1" w:themeFillShade="F2"/>
            <w:hideMark/>
          </w:tcPr>
          <w:p w14:paraId="25E8ABF5" w14:textId="77777777" w:rsidR="00DD2645" w:rsidRDefault="00DD2645">
            <w:pPr>
              <w:rPr>
                <w:lang w:eastAsia="en-CA"/>
              </w:rPr>
            </w:pPr>
            <w:r>
              <w:t>WOMENS WASHROOM</w:t>
            </w:r>
          </w:p>
        </w:tc>
        <w:tc>
          <w:tcPr>
            <w:tcW w:w="907" w:type="dxa"/>
            <w:shd w:val="clear" w:color="auto" w:fill="F2F2F2" w:themeFill="background1" w:themeFillShade="F2"/>
            <w:hideMark/>
          </w:tcPr>
          <w:p w14:paraId="6A198AAD" w14:textId="77777777" w:rsidR="00DD2645" w:rsidRDefault="00DD2645">
            <w:pPr>
              <w:rPr>
                <w:lang w:eastAsia="en-CA"/>
              </w:rPr>
            </w:pPr>
            <w:sdt>
              <w:sdtPr>
                <w:rPr>
                  <w:highlight w:val="lightGray"/>
                  <w:lang w:eastAsia="en-CA"/>
                </w:rPr>
                <w:id w:val="822245208"/>
                <w:placeholder>
                  <w:docPart w:val="7CA8B96658F74139925EA32AA0276EAA"/>
                </w:placeholder>
              </w:sdtPr>
              <w:sdtContent>
                <w:r>
                  <w:rPr>
                    <w:lang w:eastAsia="en-CA"/>
                  </w:rPr>
                  <w:t xml:space="preserve">   </w:t>
                </w:r>
              </w:sdtContent>
            </w:sdt>
          </w:p>
        </w:tc>
        <w:tc>
          <w:tcPr>
            <w:tcW w:w="686" w:type="dxa"/>
            <w:shd w:val="clear" w:color="auto" w:fill="F2F2F2" w:themeFill="background1" w:themeFillShade="F2"/>
            <w:hideMark/>
          </w:tcPr>
          <w:p w14:paraId="70EA0349" w14:textId="77777777" w:rsidR="00DD2645" w:rsidRDefault="00DD2645">
            <w:pPr>
              <w:jc w:val="center"/>
              <w:rPr>
                <w:lang w:eastAsia="en-CA"/>
              </w:rPr>
            </w:pPr>
            <w:r>
              <w:t>HN2</w:t>
            </w:r>
          </w:p>
        </w:tc>
        <w:tc>
          <w:tcPr>
            <w:tcW w:w="667" w:type="dxa"/>
            <w:shd w:val="clear" w:color="auto" w:fill="F2F2F2" w:themeFill="background1" w:themeFillShade="F2"/>
            <w:hideMark/>
          </w:tcPr>
          <w:p w14:paraId="5C8CEBB2" w14:textId="77777777" w:rsidR="00DD2645" w:rsidRDefault="00DD2645">
            <w:pPr>
              <w:jc w:val="center"/>
              <w:rPr>
                <w:lang w:eastAsia="en-CA"/>
              </w:rPr>
            </w:pPr>
            <w:sdt>
              <w:sdtPr>
                <w:rPr>
                  <w:lang w:eastAsia="en-CA"/>
                </w:rPr>
                <w:id w:val="-1209873942"/>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53B0653" w14:textId="77777777" w:rsidR="00DD2645" w:rsidRDefault="00DD2645">
            <w:pPr>
              <w:jc w:val="center"/>
              <w:rPr>
                <w:lang w:eastAsia="en-CA"/>
              </w:rPr>
            </w:pPr>
            <w:r>
              <w:t>BPSNAC1/2</w:t>
            </w:r>
          </w:p>
        </w:tc>
        <w:tc>
          <w:tcPr>
            <w:tcW w:w="850" w:type="dxa"/>
            <w:shd w:val="clear" w:color="auto" w:fill="F2F2F2" w:themeFill="background1" w:themeFillShade="F2"/>
            <w:hideMark/>
          </w:tcPr>
          <w:p w14:paraId="646E5EE3" w14:textId="77777777" w:rsidR="00DD2645" w:rsidRDefault="00DD2645">
            <w:pPr>
              <w:jc w:val="center"/>
              <w:rPr>
                <w:lang w:eastAsia="en-CA"/>
              </w:rPr>
            </w:pPr>
            <w:sdt>
              <w:sdtPr>
                <w:rPr>
                  <w:highlight w:val="lightGray"/>
                  <w:lang w:eastAsia="en-CA"/>
                </w:rPr>
                <w:id w:val="-1710178276"/>
                <w:placeholder>
                  <w:docPart w:val="45F58861B19A492AAE27220CAE9D4049"/>
                </w:placeholder>
              </w:sdtPr>
              <w:sdtContent>
                <w:r>
                  <w:rPr>
                    <w:lang w:eastAsia="en-CA"/>
                  </w:rPr>
                  <w:t xml:space="preserve">   </w:t>
                </w:r>
              </w:sdtContent>
            </w:sdt>
          </w:p>
        </w:tc>
        <w:tc>
          <w:tcPr>
            <w:tcW w:w="448" w:type="dxa"/>
            <w:shd w:val="clear" w:color="auto" w:fill="F2F2F2" w:themeFill="background1" w:themeFillShade="F2"/>
            <w:hideMark/>
          </w:tcPr>
          <w:p w14:paraId="793B2844" w14:textId="77777777" w:rsidR="00DD2645" w:rsidRDefault="00DD2645">
            <w:pPr>
              <w:jc w:val="center"/>
              <w:rPr>
                <w:lang w:eastAsia="en-CA"/>
              </w:rPr>
            </w:pPr>
            <w:sdt>
              <w:sdtPr>
                <w:rPr>
                  <w:lang w:eastAsia="en-CA"/>
                </w:rPr>
                <w:id w:val="-408314136"/>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6D84B7EE" w14:textId="77777777" w:rsidR="00DD2645" w:rsidRDefault="00DD2645">
            <w:pPr>
              <w:jc w:val="center"/>
              <w:rPr>
                <w:lang w:eastAsia="en-CA"/>
              </w:rPr>
            </w:pPr>
            <w:sdt>
              <w:sdtPr>
                <w:rPr>
                  <w:highlight w:val="lightGray"/>
                  <w:lang w:eastAsia="en-CA"/>
                </w:rPr>
                <w:id w:val="-2038880203"/>
                <w:placeholder>
                  <w:docPart w:val="BA5A92191BD74DD7923731DD0AAC4624"/>
                </w:placeholder>
              </w:sdtPr>
              <w:sdtContent>
                <w:r>
                  <w:rPr>
                    <w:lang w:eastAsia="en-CA"/>
                  </w:rPr>
                  <w:t xml:space="preserve">   </w:t>
                </w:r>
              </w:sdtContent>
            </w:sdt>
          </w:p>
        </w:tc>
        <w:tc>
          <w:tcPr>
            <w:tcW w:w="448" w:type="dxa"/>
            <w:shd w:val="clear" w:color="auto" w:fill="F2F2F2" w:themeFill="background1" w:themeFillShade="F2"/>
            <w:hideMark/>
          </w:tcPr>
          <w:p w14:paraId="17910FC9" w14:textId="77777777" w:rsidR="00DD2645" w:rsidRDefault="00DD2645">
            <w:pPr>
              <w:jc w:val="center"/>
              <w:rPr>
                <w:lang w:eastAsia="en-CA"/>
              </w:rPr>
            </w:pPr>
            <w:sdt>
              <w:sdtPr>
                <w:rPr>
                  <w:lang w:eastAsia="en-CA"/>
                </w:rPr>
                <w:id w:val="1464384998"/>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3176245" w14:textId="77777777" w:rsidR="00DD2645" w:rsidRDefault="00DD2645">
            <w:pPr>
              <w:jc w:val="center"/>
              <w:rPr>
                <w:lang w:eastAsia="en-CA"/>
              </w:rPr>
            </w:pPr>
            <w:sdt>
              <w:sdtPr>
                <w:rPr>
                  <w:lang w:eastAsia="en-CA"/>
                </w:rPr>
                <w:id w:val="1434401174"/>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2321B926" w14:textId="77777777" w:rsidR="00DD2645" w:rsidRDefault="00DD2645">
            <w:pPr>
              <w:jc w:val="center"/>
              <w:rPr>
                <w:lang w:eastAsia="en-CA"/>
              </w:rPr>
            </w:pPr>
            <w:sdt>
              <w:sdtPr>
                <w:rPr>
                  <w:lang w:eastAsia="en-CA"/>
                </w:rPr>
                <w:id w:val="1204137141"/>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5FC8B69A" w14:textId="77777777" w:rsidR="00DD2645" w:rsidRDefault="00DD2645">
            <w:pPr>
              <w:jc w:val="center"/>
              <w:rPr>
                <w:lang w:eastAsia="en-CA"/>
              </w:rPr>
            </w:pPr>
            <w:sdt>
              <w:sdtPr>
                <w:rPr>
                  <w:highlight w:val="lightGray"/>
                  <w:lang w:eastAsia="en-CA"/>
                </w:rPr>
                <w:id w:val="-810321345"/>
                <w:placeholder>
                  <w:docPart w:val="4855C7FB8B6B4AC0B3B42B2CC5E8B272"/>
                </w:placeholder>
              </w:sdtPr>
              <w:sdtContent>
                <w:r>
                  <w:rPr>
                    <w:lang w:eastAsia="en-CA"/>
                  </w:rPr>
                  <w:t xml:space="preserve">   </w:t>
                </w:r>
              </w:sdtContent>
            </w:sdt>
          </w:p>
        </w:tc>
        <w:tc>
          <w:tcPr>
            <w:tcW w:w="3288" w:type="dxa"/>
            <w:shd w:val="clear" w:color="auto" w:fill="F2F2F2" w:themeFill="background1" w:themeFillShade="F2"/>
            <w:hideMark/>
          </w:tcPr>
          <w:p w14:paraId="32121CF2" w14:textId="77777777" w:rsidR="00DD2645" w:rsidRDefault="00DD2645">
            <w:pPr>
              <w:rPr>
                <w:lang w:eastAsia="en-CA"/>
              </w:rPr>
            </w:pPr>
            <w:sdt>
              <w:sdtPr>
                <w:rPr>
                  <w:highlight w:val="lightGray"/>
                  <w:lang w:eastAsia="en-CA"/>
                </w:rPr>
                <w:id w:val="-1559155043"/>
                <w:placeholder>
                  <w:docPart w:val="F3B56CF5B0694C9BA77D946AABA26398"/>
                </w:placeholder>
              </w:sdtPr>
              <w:sdtContent>
                <w:r>
                  <w:rPr>
                    <w:lang w:eastAsia="en-CA"/>
                  </w:rPr>
                  <w:t xml:space="preserve">   </w:t>
                </w:r>
              </w:sdtContent>
            </w:sdt>
          </w:p>
        </w:tc>
      </w:tr>
      <w:tr w:rsidR="00DD2645" w14:paraId="4DC723E0" w14:textId="77777777" w:rsidTr="00DD2645">
        <w:tc>
          <w:tcPr>
            <w:tcW w:w="3060" w:type="dxa"/>
            <w:shd w:val="clear" w:color="auto" w:fill="F2F2F2" w:themeFill="background1" w:themeFillShade="F2"/>
            <w:hideMark/>
          </w:tcPr>
          <w:p w14:paraId="55A6EBA7" w14:textId="77777777" w:rsidR="00DD2645" w:rsidRDefault="00DD2645">
            <w:pPr>
              <w:rPr>
                <w:lang w:eastAsia="en-CA"/>
              </w:rPr>
            </w:pPr>
            <w:r>
              <w:t>HANDICAP WASHROOM</w:t>
            </w:r>
          </w:p>
        </w:tc>
        <w:tc>
          <w:tcPr>
            <w:tcW w:w="907" w:type="dxa"/>
            <w:shd w:val="clear" w:color="auto" w:fill="F2F2F2" w:themeFill="background1" w:themeFillShade="F2"/>
            <w:hideMark/>
          </w:tcPr>
          <w:p w14:paraId="7FAB3D1B" w14:textId="77777777" w:rsidR="00DD2645" w:rsidRDefault="00DD2645">
            <w:pPr>
              <w:rPr>
                <w:lang w:eastAsia="en-CA"/>
              </w:rPr>
            </w:pPr>
            <w:sdt>
              <w:sdtPr>
                <w:rPr>
                  <w:highlight w:val="lightGray"/>
                  <w:lang w:eastAsia="en-CA"/>
                </w:rPr>
                <w:id w:val="487143442"/>
                <w:placeholder>
                  <w:docPart w:val="FAB6C13454BD422FB6C20CABDBC4FF55"/>
                </w:placeholder>
              </w:sdtPr>
              <w:sdtContent>
                <w:r>
                  <w:rPr>
                    <w:lang w:eastAsia="en-CA"/>
                  </w:rPr>
                  <w:t xml:space="preserve">   </w:t>
                </w:r>
              </w:sdtContent>
            </w:sdt>
          </w:p>
        </w:tc>
        <w:tc>
          <w:tcPr>
            <w:tcW w:w="686" w:type="dxa"/>
            <w:shd w:val="clear" w:color="auto" w:fill="F2F2F2" w:themeFill="background1" w:themeFillShade="F2"/>
            <w:hideMark/>
          </w:tcPr>
          <w:p w14:paraId="67543409" w14:textId="77777777" w:rsidR="00DD2645" w:rsidRDefault="00DD2645">
            <w:pPr>
              <w:jc w:val="center"/>
              <w:rPr>
                <w:lang w:eastAsia="en-CA"/>
              </w:rPr>
            </w:pPr>
            <w:r>
              <w:t>HN2</w:t>
            </w:r>
          </w:p>
        </w:tc>
        <w:tc>
          <w:tcPr>
            <w:tcW w:w="667" w:type="dxa"/>
            <w:shd w:val="clear" w:color="auto" w:fill="F2F2F2" w:themeFill="background1" w:themeFillShade="F2"/>
            <w:hideMark/>
          </w:tcPr>
          <w:p w14:paraId="245D2798" w14:textId="77777777" w:rsidR="00DD2645" w:rsidRDefault="00DD2645">
            <w:pPr>
              <w:jc w:val="center"/>
              <w:rPr>
                <w:lang w:eastAsia="en-CA"/>
              </w:rPr>
            </w:pPr>
            <w:sdt>
              <w:sdtPr>
                <w:rPr>
                  <w:lang w:eastAsia="en-CA"/>
                </w:rPr>
                <w:id w:val="1447899112"/>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4C4C265" w14:textId="77777777" w:rsidR="00DD2645" w:rsidRDefault="00DD2645">
            <w:pPr>
              <w:jc w:val="center"/>
              <w:rPr>
                <w:lang w:eastAsia="en-CA"/>
              </w:rPr>
            </w:pPr>
            <w:r>
              <w:t>BPSNAC1/2</w:t>
            </w:r>
          </w:p>
        </w:tc>
        <w:tc>
          <w:tcPr>
            <w:tcW w:w="850" w:type="dxa"/>
            <w:shd w:val="clear" w:color="auto" w:fill="F2F2F2" w:themeFill="background1" w:themeFillShade="F2"/>
            <w:hideMark/>
          </w:tcPr>
          <w:p w14:paraId="2B625DCE" w14:textId="77777777" w:rsidR="00DD2645" w:rsidRDefault="00DD2645">
            <w:pPr>
              <w:jc w:val="center"/>
              <w:rPr>
                <w:lang w:eastAsia="en-CA"/>
              </w:rPr>
            </w:pPr>
            <w:sdt>
              <w:sdtPr>
                <w:rPr>
                  <w:highlight w:val="lightGray"/>
                  <w:lang w:eastAsia="en-CA"/>
                </w:rPr>
                <w:id w:val="469407753"/>
                <w:placeholder>
                  <w:docPart w:val="B38E6241E94F467BA0ECDD39E5CC6A55"/>
                </w:placeholder>
              </w:sdtPr>
              <w:sdtContent>
                <w:r>
                  <w:rPr>
                    <w:lang w:eastAsia="en-CA"/>
                  </w:rPr>
                  <w:t xml:space="preserve">   </w:t>
                </w:r>
              </w:sdtContent>
            </w:sdt>
          </w:p>
        </w:tc>
        <w:tc>
          <w:tcPr>
            <w:tcW w:w="448" w:type="dxa"/>
            <w:shd w:val="clear" w:color="auto" w:fill="F2F2F2" w:themeFill="background1" w:themeFillShade="F2"/>
            <w:hideMark/>
          </w:tcPr>
          <w:p w14:paraId="77B57BC1" w14:textId="77777777" w:rsidR="00DD2645" w:rsidRDefault="00DD2645">
            <w:pPr>
              <w:jc w:val="center"/>
              <w:rPr>
                <w:lang w:eastAsia="en-CA"/>
              </w:rPr>
            </w:pPr>
            <w:sdt>
              <w:sdtPr>
                <w:rPr>
                  <w:lang w:eastAsia="en-CA"/>
                </w:rPr>
                <w:id w:val="365333952"/>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085985BD" w14:textId="77777777" w:rsidR="00DD2645" w:rsidRDefault="00DD2645">
            <w:pPr>
              <w:jc w:val="center"/>
              <w:rPr>
                <w:lang w:eastAsia="en-CA"/>
              </w:rPr>
            </w:pPr>
            <w:sdt>
              <w:sdtPr>
                <w:rPr>
                  <w:highlight w:val="lightGray"/>
                  <w:lang w:eastAsia="en-CA"/>
                </w:rPr>
                <w:id w:val="925775201"/>
                <w:placeholder>
                  <w:docPart w:val="CB5B80AA42504E8B8400ABFB104DCAA0"/>
                </w:placeholder>
              </w:sdtPr>
              <w:sdtContent>
                <w:r>
                  <w:rPr>
                    <w:lang w:eastAsia="en-CA"/>
                  </w:rPr>
                  <w:t xml:space="preserve">   </w:t>
                </w:r>
              </w:sdtContent>
            </w:sdt>
          </w:p>
        </w:tc>
        <w:tc>
          <w:tcPr>
            <w:tcW w:w="448" w:type="dxa"/>
            <w:shd w:val="clear" w:color="auto" w:fill="F2F2F2" w:themeFill="background1" w:themeFillShade="F2"/>
            <w:hideMark/>
          </w:tcPr>
          <w:p w14:paraId="6D6C696A" w14:textId="77777777" w:rsidR="00DD2645" w:rsidRDefault="00DD2645">
            <w:pPr>
              <w:jc w:val="center"/>
              <w:rPr>
                <w:lang w:eastAsia="en-CA"/>
              </w:rPr>
            </w:pPr>
            <w:sdt>
              <w:sdtPr>
                <w:rPr>
                  <w:lang w:eastAsia="en-CA"/>
                </w:rPr>
                <w:id w:val="892241319"/>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73150BD4" w14:textId="77777777" w:rsidR="00DD2645" w:rsidRDefault="00DD2645">
            <w:pPr>
              <w:jc w:val="center"/>
              <w:rPr>
                <w:lang w:eastAsia="en-CA"/>
              </w:rPr>
            </w:pPr>
            <w:sdt>
              <w:sdtPr>
                <w:rPr>
                  <w:lang w:eastAsia="en-CA"/>
                </w:rPr>
                <w:id w:val="-117503136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0973BBD4" w14:textId="77777777" w:rsidR="00DD2645" w:rsidRDefault="00DD2645">
            <w:pPr>
              <w:jc w:val="center"/>
              <w:rPr>
                <w:lang w:eastAsia="en-CA"/>
              </w:rPr>
            </w:pPr>
            <w:sdt>
              <w:sdtPr>
                <w:rPr>
                  <w:lang w:eastAsia="en-CA"/>
                </w:rPr>
                <w:id w:val="-1676420846"/>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37F97893" w14:textId="77777777" w:rsidR="00DD2645" w:rsidRDefault="00DD2645">
            <w:pPr>
              <w:jc w:val="center"/>
              <w:rPr>
                <w:lang w:eastAsia="en-CA"/>
              </w:rPr>
            </w:pPr>
            <w:sdt>
              <w:sdtPr>
                <w:rPr>
                  <w:highlight w:val="lightGray"/>
                  <w:lang w:eastAsia="en-CA"/>
                </w:rPr>
                <w:id w:val="588577665"/>
                <w:placeholder>
                  <w:docPart w:val="DA50DA5390344A629D9447FB773D8AC7"/>
                </w:placeholder>
              </w:sdtPr>
              <w:sdtContent>
                <w:r>
                  <w:rPr>
                    <w:lang w:eastAsia="en-CA"/>
                  </w:rPr>
                  <w:t xml:space="preserve">   </w:t>
                </w:r>
              </w:sdtContent>
            </w:sdt>
          </w:p>
        </w:tc>
        <w:tc>
          <w:tcPr>
            <w:tcW w:w="3288" w:type="dxa"/>
            <w:shd w:val="clear" w:color="auto" w:fill="F2F2F2" w:themeFill="background1" w:themeFillShade="F2"/>
            <w:hideMark/>
          </w:tcPr>
          <w:p w14:paraId="789380F5" w14:textId="77777777" w:rsidR="00DD2645" w:rsidRDefault="00DD2645">
            <w:pPr>
              <w:rPr>
                <w:lang w:eastAsia="en-CA"/>
              </w:rPr>
            </w:pPr>
            <w:sdt>
              <w:sdtPr>
                <w:rPr>
                  <w:highlight w:val="lightGray"/>
                  <w:lang w:eastAsia="en-CA"/>
                </w:rPr>
                <w:id w:val="2075845673"/>
                <w:placeholder>
                  <w:docPart w:val="88F6D8B39F104BCD9CE9307C4D85EB38"/>
                </w:placeholder>
              </w:sdtPr>
              <w:sdtContent>
                <w:r>
                  <w:rPr>
                    <w:lang w:eastAsia="en-CA"/>
                  </w:rPr>
                  <w:t xml:space="preserve">   </w:t>
                </w:r>
              </w:sdtContent>
            </w:sdt>
          </w:p>
        </w:tc>
      </w:tr>
      <w:tr w:rsidR="00DD2645" w14:paraId="6B7093D9" w14:textId="77777777" w:rsidTr="00DD2645">
        <w:tc>
          <w:tcPr>
            <w:tcW w:w="3060" w:type="dxa"/>
            <w:shd w:val="clear" w:color="auto" w:fill="F2F2F2" w:themeFill="background1" w:themeFillShade="F2"/>
            <w:hideMark/>
          </w:tcPr>
          <w:p w14:paraId="6BB81F5D" w14:textId="77777777" w:rsidR="00DD2645" w:rsidRDefault="00DD2645">
            <w:pPr>
              <w:rPr>
                <w:lang w:eastAsia="en-CA"/>
              </w:rPr>
            </w:pPr>
            <w:sdt>
              <w:sdtPr>
                <w:rPr>
                  <w:highlight w:val="lightGray"/>
                  <w:lang w:eastAsia="en-CA"/>
                </w:rPr>
                <w:id w:val="843521466"/>
                <w:placeholder>
                  <w:docPart w:val="B0F5B9AB52BE43F28E3010F2E6A587A3"/>
                </w:placeholder>
              </w:sdtPr>
              <w:sdtContent>
                <w:r>
                  <w:rPr>
                    <w:lang w:eastAsia="en-CA"/>
                  </w:rPr>
                  <w:t xml:space="preserve">   </w:t>
                </w:r>
              </w:sdtContent>
            </w:sdt>
          </w:p>
        </w:tc>
        <w:tc>
          <w:tcPr>
            <w:tcW w:w="907" w:type="dxa"/>
            <w:shd w:val="clear" w:color="auto" w:fill="F2F2F2" w:themeFill="background1" w:themeFillShade="F2"/>
            <w:hideMark/>
          </w:tcPr>
          <w:p w14:paraId="11982E92" w14:textId="77777777" w:rsidR="00DD2645" w:rsidRDefault="00DD2645">
            <w:pPr>
              <w:rPr>
                <w:lang w:eastAsia="en-CA"/>
              </w:rPr>
            </w:pPr>
            <w:sdt>
              <w:sdtPr>
                <w:rPr>
                  <w:highlight w:val="lightGray"/>
                  <w:lang w:eastAsia="en-CA"/>
                </w:rPr>
                <w:id w:val="-1500492616"/>
                <w:placeholder>
                  <w:docPart w:val="93727A55CF284954BF36EEFA79EE072F"/>
                </w:placeholder>
              </w:sdtPr>
              <w:sdtContent>
                <w:r>
                  <w:rPr>
                    <w:lang w:eastAsia="en-CA"/>
                  </w:rPr>
                  <w:t xml:space="preserve">   </w:t>
                </w:r>
              </w:sdtContent>
            </w:sdt>
          </w:p>
        </w:tc>
        <w:sdt>
          <w:sdtPr>
            <w:rPr>
              <w:lang w:eastAsia="en-CA"/>
            </w:rPr>
            <w:id w:val="-1885855876"/>
            <w:placeholder>
              <w:docPart w:val="00747EFB5CD84325A8865CF32856BE74"/>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686" w:type="dxa"/>
                <w:shd w:val="clear" w:color="auto" w:fill="F2F2F2" w:themeFill="background1" w:themeFillShade="F2"/>
                <w:hideMark/>
              </w:tcPr>
              <w:p w14:paraId="163F4D37" w14:textId="77777777" w:rsidR="00DD2645" w:rsidRDefault="00DD2645">
                <w:pPr>
                  <w:jc w:val="center"/>
                  <w:rPr>
                    <w:lang w:eastAsia="en-CA"/>
                  </w:rPr>
                </w:pPr>
                <w:r>
                  <w:rPr>
                    <w:lang w:eastAsia="en-CA"/>
                  </w:rPr>
                  <w:t xml:space="preserve">   </w:t>
                </w:r>
              </w:p>
            </w:tc>
          </w:sdtContent>
        </w:sdt>
        <w:tc>
          <w:tcPr>
            <w:tcW w:w="667" w:type="dxa"/>
            <w:shd w:val="clear" w:color="auto" w:fill="F2F2F2" w:themeFill="background1" w:themeFillShade="F2"/>
            <w:hideMark/>
          </w:tcPr>
          <w:p w14:paraId="1581F6F9" w14:textId="77777777" w:rsidR="00DD2645" w:rsidRDefault="00DD2645">
            <w:pPr>
              <w:jc w:val="center"/>
              <w:rPr>
                <w:lang w:eastAsia="en-CA"/>
              </w:rPr>
            </w:pPr>
            <w:sdt>
              <w:sdtPr>
                <w:rPr>
                  <w:lang w:eastAsia="en-CA"/>
                </w:rPr>
                <w:id w:val="-519698249"/>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5EC6694" w14:textId="77777777" w:rsidR="00DD2645" w:rsidRDefault="00DD2645">
            <w:pPr>
              <w:jc w:val="center"/>
              <w:rPr>
                <w:lang w:eastAsia="en-CA"/>
              </w:rPr>
            </w:pPr>
            <w:sdt>
              <w:sdtPr>
                <w:rPr>
                  <w:highlight w:val="lightGray"/>
                  <w:lang w:eastAsia="en-CA"/>
                </w:rPr>
                <w:id w:val="-1941527116"/>
                <w:placeholder>
                  <w:docPart w:val="8A0BBD1EA9C34DD18F75ACCD7081ABC0"/>
                </w:placeholder>
              </w:sdtPr>
              <w:sdtContent>
                <w:r>
                  <w:rPr>
                    <w:lang w:eastAsia="en-CA"/>
                  </w:rPr>
                  <w:t xml:space="preserve">   </w:t>
                </w:r>
              </w:sdtContent>
            </w:sdt>
          </w:p>
        </w:tc>
        <w:tc>
          <w:tcPr>
            <w:tcW w:w="850" w:type="dxa"/>
            <w:shd w:val="clear" w:color="auto" w:fill="F2F2F2" w:themeFill="background1" w:themeFillShade="F2"/>
            <w:hideMark/>
          </w:tcPr>
          <w:p w14:paraId="4928177A" w14:textId="77777777" w:rsidR="00DD2645" w:rsidRDefault="00DD2645">
            <w:pPr>
              <w:jc w:val="center"/>
              <w:rPr>
                <w:lang w:eastAsia="en-CA"/>
              </w:rPr>
            </w:pPr>
            <w:sdt>
              <w:sdtPr>
                <w:rPr>
                  <w:highlight w:val="lightGray"/>
                  <w:lang w:eastAsia="en-CA"/>
                </w:rPr>
                <w:id w:val="720484894"/>
                <w:placeholder>
                  <w:docPart w:val="2B926BE93EF0458294CB79BD0B3EE461"/>
                </w:placeholder>
              </w:sdtPr>
              <w:sdtContent>
                <w:r>
                  <w:rPr>
                    <w:lang w:eastAsia="en-CA"/>
                  </w:rPr>
                  <w:t xml:space="preserve">   </w:t>
                </w:r>
              </w:sdtContent>
            </w:sdt>
          </w:p>
        </w:tc>
        <w:tc>
          <w:tcPr>
            <w:tcW w:w="448" w:type="dxa"/>
            <w:shd w:val="clear" w:color="auto" w:fill="F2F2F2" w:themeFill="background1" w:themeFillShade="F2"/>
            <w:hideMark/>
          </w:tcPr>
          <w:p w14:paraId="221989C0" w14:textId="77777777" w:rsidR="00DD2645" w:rsidRDefault="00DD2645">
            <w:pPr>
              <w:jc w:val="center"/>
              <w:rPr>
                <w:lang w:eastAsia="en-CA"/>
              </w:rPr>
            </w:pPr>
            <w:sdt>
              <w:sdtPr>
                <w:rPr>
                  <w:lang w:eastAsia="en-CA"/>
                </w:rPr>
                <w:id w:val="-1895501030"/>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48C649D7" w14:textId="77777777" w:rsidR="00DD2645" w:rsidRDefault="00DD2645">
            <w:pPr>
              <w:jc w:val="center"/>
              <w:rPr>
                <w:lang w:eastAsia="en-CA"/>
              </w:rPr>
            </w:pPr>
            <w:sdt>
              <w:sdtPr>
                <w:rPr>
                  <w:highlight w:val="lightGray"/>
                  <w:lang w:eastAsia="en-CA"/>
                </w:rPr>
                <w:id w:val="-1974361467"/>
                <w:placeholder>
                  <w:docPart w:val="E266287B6BB948FF97C83ED3D6C3B374"/>
                </w:placeholder>
              </w:sdtPr>
              <w:sdtContent>
                <w:r>
                  <w:rPr>
                    <w:lang w:eastAsia="en-CA"/>
                  </w:rPr>
                  <w:t xml:space="preserve">   </w:t>
                </w:r>
              </w:sdtContent>
            </w:sdt>
          </w:p>
        </w:tc>
        <w:tc>
          <w:tcPr>
            <w:tcW w:w="448" w:type="dxa"/>
            <w:shd w:val="clear" w:color="auto" w:fill="F2F2F2" w:themeFill="background1" w:themeFillShade="F2"/>
            <w:hideMark/>
          </w:tcPr>
          <w:p w14:paraId="7A0B94B2" w14:textId="77777777" w:rsidR="00DD2645" w:rsidRDefault="00DD2645">
            <w:pPr>
              <w:jc w:val="center"/>
              <w:rPr>
                <w:lang w:eastAsia="en-CA"/>
              </w:rPr>
            </w:pPr>
            <w:sdt>
              <w:sdtPr>
                <w:rPr>
                  <w:lang w:eastAsia="en-CA"/>
                </w:rPr>
                <w:id w:val="1011885993"/>
                <w14:checkbox>
                  <w14:checked w14:val="0"/>
                  <w14:checkedState w14:val="0050" w14:font="Wingdings 2"/>
                  <w14:uncheckedState w14:val="0020" w14:font="Wingdings 2"/>
                </w14:checkbox>
              </w:sdtPr>
              <w:sdtContent>
                <w:r>
                  <w:rPr>
                    <w:lang w:eastAsia="en-CA"/>
                  </w:rPr>
                  <w:sym w:font="Wingdings 2" w:char="F020"/>
                </w:r>
              </w:sdtContent>
            </w:sdt>
          </w:p>
        </w:tc>
        <w:tc>
          <w:tcPr>
            <w:tcW w:w="448" w:type="dxa"/>
            <w:shd w:val="clear" w:color="auto" w:fill="F2F2F2" w:themeFill="background1" w:themeFillShade="F2"/>
            <w:hideMark/>
          </w:tcPr>
          <w:p w14:paraId="29545778" w14:textId="77777777" w:rsidR="00DD2645" w:rsidRDefault="00DD2645">
            <w:pPr>
              <w:jc w:val="center"/>
              <w:rPr>
                <w:lang w:eastAsia="en-CA"/>
              </w:rPr>
            </w:pPr>
            <w:sdt>
              <w:sdtPr>
                <w:rPr>
                  <w:lang w:eastAsia="en-CA"/>
                </w:rPr>
                <w:id w:val="-779020225"/>
                <w14:checkbox>
                  <w14:checked w14:val="0"/>
                  <w14:checkedState w14:val="0050" w14:font="Wingdings 2"/>
                  <w14:uncheckedState w14:val="0020" w14:font="Wingdings 2"/>
                </w14:checkbox>
              </w:sdtPr>
              <w:sdtContent>
                <w:r>
                  <w:rPr>
                    <w:lang w:eastAsia="en-CA"/>
                  </w:rPr>
                  <w:sym w:font="Wingdings 2" w:char="F020"/>
                </w:r>
              </w:sdtContent>
            </w:sdt>
          </w:p>
        </w:tc>
        <w:tc>
          <w:tcPr>
            <w:tcW w:w="423" w:type="dxa"/>
            <w:shd w:val="clear" w:color="auto" w:fill="F2F2F2" w:themeFill="background1" w:themeFillShade="F2"/>
            <w:hideMark/>
          </w:tcPr>
          <w:p w14:paraId="23AC522A" w14:textId="77777777" w:rsidR="00DD2645" w:rsidRDefault="00DD2645">
            <w:pPr>
              <w:jc w:val="center"/>
              <w:rPr>
                <w:lang w:eastAsia="en-CA"/>
              </w:rPr>
            </w:pPr>
            <w:sdt>
              <w:sdtPr>
                <w:rPr>
                  <w:lang w:eastAsia="en-CA"/>
                </w:rPr>
                <w:id w:val="-2065548558"/>
                <w14:checkbox>
                  <w14:checked w14:val="0"/>
                  <w14:checkedState w14:val="0050" w14:font="Wingdings 2"/>
                  <w14:uncheckedState w14:val="0020" w14:font="Wingdings 2"/>
                </w14:checkbox>
              </w:sdtPr>
              <w:sdtContent>
                <w:r>
                  <w:rPr>
                    <w:lang w:eastAsia="en-CA"/>
                  </w:rPr>
                  <w:sym w:font="Wingdings 2" w:char="F020"/>
                </w:r>
              </w:sdtContent>
            </w:sdt>
          </w:p>
        </w:tc>
        <w:tc>
          <w:tcPr>
            <w:tcW w:w="964" w:type="dxa"/>
            <w:shd w:val="clear" w:color="auto" w:fill="F2F2F2" w:themeFill="background1" w:themeFillShade="F2"/>
            <w:hideMark/>
          </w:tcPr>
          <w:p w14:paraId="24D8D83F" w14:textId="77777777" w:rsidR="00DD2645" w:rsidRDefault="00DD2645">
            <w:pPr>
              <w:jc w:val="center"/>
              <w:rPr>
                <w:lang w:eastAsia="en-CA"/>
              </w:rPr>
            </w:pPr>
            <w:sdt>
              <w:sdtPr>
                <w:rPr>
                  <w:highlight w:val="lightGray"/>
                  <w:lang w:eastAsia="en-CA"/>
                </w:rPr>
                <w:id w:val="-1423183197"/>
                <w:placeholder>
                  <w:docPart w:val="30590B4CC99742FDAB13AE326331201E"/>
                </w:placeholder>
              </w:sdtPr>
              <w:sdtContent>
                <w:r>
                  <w:rPr>
                    <w:lang w:eastAsia="en-CA"/>
                  </w:rPr>
                  <w:t xml:space="preserve">   </w:t>
                </w:r>
              </w:sdtContent>
            </w:sdt>
          </w:p>
        </w:tc>
        <w:tc>
          <w:tcPr>
            <w:tcW w:w="3288" w:type="dxa"/>
            <w:shd w:val="clear" w:color="auto" w:fill="F2F2F2" w:themeFill="background1" w:themeFillShade="F2"/>
            <w:hideMark/>
          </w:tcPr>
          <w:p w14:paraId="2DECAB33" w14:textId="77777777" w:rsidR="00DD2645" w:rsidRDefault="00DD2645">
            <w:pPr>
              <w:rPr>
                <w:lang w:eastAsia="en-CA"/>
              </w:rPr>
            </w:pPr>
            <w:sdt>
              <w:sdtPr>
                <w:rPr>
                  <w:highlight w:val="lightGray"/>
                  <w:lang w:eastAsia="en-CA"/>
                </w:rPr>
                <w:id w:val="305905441"/>
                <w:placeholder>
                  <w:docPart w:val="DD708C2782F14B2DA9F33787BD1355A7"/>
                </w:placeholder>
              </w:sdtPr>
              <w:sdtContent>
                <w:r>
                  <w:rPr>
                    <w:lang w:eastAsia="en-CA"/>
                  </w:rPr>
                  <w:t xml:space="preserve">   </w:t>
                </w:r>
              </w:sdtContent>
            </w:sdt>
          </w:p>
        </w:tc>
      </w:tr>
      <w:tr w:rsidR="00DD2645" w14:paraId="43D51E62" w14:textId="77777777" w:rsidTr="00DD2645">
        <w:tc>
          <w:tcPr>
            <w:tcW w:w="3060" w:type="dxa"/>
            <w:shd w:val="clear" w:color="auto" w:fill="F2F2F2" w:themeFill="background1" w:themeFillShade="F2"/>
            <w:hideMark/>
          </w:tcPr>
          <w:p w14:paraId="58E4E13E" w14:textId="77777777" w:rsidR="00DD2645" w:rsidRDefault="00DD2645">
            <w:pPr>
              <w:rPr>
                <w:lang w:eastAsia="en-CA"/>
              </w:rPr>
            </w:pPr>
            <w:sdt>
              <w:sdtPr>
                <w:rPr>
                  <w:highlight w:val="lightGray"/>
                  <w:lang w:eastAsia="en-CA"/>
                </w:rPr>
                <w:id w:val="-601338603"/>
                <w:placeholder>
                  <w:docPart w:val="7A59264522E1488B9F10DEA2FBD544BD"/>
                </w:placeholder>
              </w:sdtPr>
              <w:sdtContent>
                <w:r>
                  <w:rPr>
                    <w:lang w:eastAsia="en-CA"/>
                  </w:rPr>
                  <w:t xml:space="preserve">   NORTH EXIT PULL</w:t>
                </w:r>
              </w:sdtContent>
            </w:sdt>
          </w:p>
        </w:tc>
        <w:tc>
          <w:tcPr>
            <w:tcW w:w="907" w:type="dxa"/>
            <w:shd w:val="clear" w:color="auto" w:fill="F2F2F2" w:themeFill="background1" w:themeFillShade="F2"/>
            <w:hideMark/>
          </w:tcPr>
          <w:p w14:paraId="5FA1F9A3" w14:textId="77777777" w:rsidR="00DD2645" w:rsidRDefault="00DD2645">
            <w:pPr>
              <w:rPr>
                <w:lang w:eastAsia="en-CA"/>
              </w:rPr>
            </w:pPr>
            <w:sdt>
              <w:sdtPr>
                <w:rPr>
                  <w:highlight w:val="lightGray"/>
                  <w:lang w:eastAsia="en-CA"/>
                </w:rPr>
                <w:id w:val="886299943"/>
                <w:placeholder>
                  <w:docPart w:val="AFA60AD8FBB840C0814A20B8CD902C0F"/>
                </w:placeholder>
              </w:sdtPr>
              <w:sdtContent>
                <w:r>
                  <w:rPr>
                    <w:lang w:eastAsia="en-CA"/>
                  </w:rPr>
                  <w:t xml:space="preserve">   </w:t>
                </w:r>
              </w:sdtContent>
            </w:sdt>
          </w:p>
        </w:tc>
        <w:sdt>
          <w:sdtPr>
            <w:rPr>
              <w:lang w:eastAsia="en-CA"/>
            </w:rPr>
            <w:id w:val="1632674565"/>
            <w:placeholder>
              <w:docPart w:val="245E48FBEAA6446094F4469514FC9651"/>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686" w:type="dxa"/>
                <w:shd w:val="clear" w:color="auto" w:fill="F2F2F2" w:themeFill="background1" w:themeFillShade="F2"/>
                <w:hideMark/>
              </w:tcPr>
              <w:p w14:paraId="63F2D48E" w14:textId="77777777" w:rsidR="00DD2645" w:rsidRDefault="00DD2645">
                <w:pPr>
                  <w:jc w:val="center"/>
                  <w:rPr>
                    <w:lang w:eastAsia="en-CA"/>
                  </w:rPr>
                </w:pPr>
                <w:r>
                  <w:rPr>
                    <w:lang w:eastAsia="en-CA"/>
                  </w:rPr>
                  <w:t>M</w:t>
                </w:r>
              </w:p>
            </w:tc>
          </w:sdtContent>
        </w:sdt>
        <w:tc>
          <w:tcPr>
            <w:tcW w:w="667" w:type="dxa"/>
            <w:shd w:val="clear" w:color="auto" w:fill="F2F2F2" w:themeFill="background1" w:themeFillShade="F2"/>
            <w:hideMark/>
          </w:tcPr>
          <w:p w14:paraId="75D12C77" w14:textId="77777777" w:rsidR="00DD2645" w:rsidRDefault="00DD2645">
            <w:pPr>
              <w:jc w:val="center"/>
              <w:rPr>
                <w:lang w:eastAsia="en-CA"/>
              </w:rPr>
            </w:pPr>
            <w:sdt>
              <w:sdtPr>
                <w:rPr>
                  <w:lang w:eastAsia="en-CA"/>
                </w:rPr>
                <w:id w:val="-838233491"/>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4A3CC1C" w14:textId="77777777" w:rsidR="00DD2645" w:rsidRDefault="00DD2645">
            <w:pPr>
              <w:jc w:val="center"/>
              <w:rPr>
                <w:lang w:eastAsia="en-CA"/>
              </w:rPr>
            </w:pPr>
            <w:sdt>
              <w:sdtPr>
                <w:rPr>
                  <w:highlight w:val="lightGray"/>
                  <w:lang w:eastAsia="en-CA"/>
                </w:rPr>
                <w:id w:val="575094480"/>
                <w:placeholder>
                  <w:docPart w:val="EE3D9825840B442090A2880150E90694"/>
                </w:placeholder>
              </w:sdtPr>
              <w:sdtContent>
                <w:r>
                  <w:rPr>
                    <w:lang w:eastAsia="en-CA"/>
                  </w:rPr>
                  <w:t xml:space="preserve">    135   </w:t>
                </w:r>
              </w:sdtContent>
            </w:sdt>
          </w:p>
        </w:tc>
        <w:tc>
          <w:tcPr>
            <w:tcW w:w="850" w:type="dxa"/>
            <w:shd w:val="clear" w:color="auto" w:fill="F2F2F2" w:themeFill="background1" w:themeFillShade="F2"/>
            <w:hideMark/>
          </w:tcPr>
          <w:p w14:paraId="4ADA4A2E" w14:textId="77777777" w:rsidR="00DD2645" w:rsidRDefault="00DD2645">
            <w:pPr>
              <w:jc w:val="center"/>
              <w:rPr>
                <w:lang w:eastAsia="en-CA"/>
              </w:rPr>
            </w:pPr>
            <w:sdt>
              <w:sdtPr>
                <w:rPr>
                  <w:highlight w:val="lightGray"/>
                  <w:lang w:eastAsia="en-CA"/>
                </w:rPr>
                <w:id w:val="197437774"/>
                <w:placeholder>
                  <w:docPart w:val="E9D46B1A6353464BA669A70F1F096382"/>
                </w:placeholder>
              </w:sdtPr>
              <w:sdtContent>
                <w:r>
                  <w:rPr>
                    <w:lang w:eastAsia="en-CA"/>
                  </w:rPr>
                  <w:t xml:space="preserve">   </w:t>
                </w:r>
              </w:sdtContent>
            </w:sdt>
          </w:p>
        </w:tc>
        <w:tc>
          <w:tcPr>
            <w:tcW w:w="448" w:type="dxa"/>
            <w:shd w:val="clear" w:color="auto" w:fill="F2F2F2" w:themeFill="background1" w:themeFillShade="F2"/>
            <w:hideMark/>
          </w:tcPr>
          <w:p w14:paraId="335C91DD" w14:textId="77777777" w:rsidR="00DD2645" w:rsidRDefault="00DD2645">
            <w:pPr>
              <w:jc w:val="center"/>
              <w:rPr>
                <w:lang w:eastAsia="en-CA"/>
              </w:rPr>
            </w:pPr>
            <w:sdt>
              <w:sdtPr>
                <w:rPr>
                  <w:lang w:eastAsia="en-CA"/>
                </w:rPr>
                <w:id w:val="-2032640734"/>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0154AC3F" w14:textId="77777777" w:rsidR="00DD2645" w:rsidRDefault="00DD2645">
            <w:pPr>
              <w:jc w:val="center"/>
              <w:rPr>
                <w:lang w:eastAsia="en-CA"/>
              </w:rPr>
            </w:pPr>
            <w:sdt>
              <w:sdtPr>
                <w:rPr>
                  <w:highlight w:val="lightGray"/>
                  <w:lang w:eastAsia="en-CA"/>
                </w:rPr>
                <w:id w:val="-1359812606"/>
                <w:placeholder>
                  <w:docPart w:val="465ACACAFEDC4E43888F82E334FCDA54"/>
                </w:placeholder>
              </w:sdtPr>
              <w:sdtContent>
                <w:r>
                  <w:rPr>
                    <w:lang w:eastAsia="en-CA"/>
                  </w:rPr>
                  <w:t xml:space="preserve">   </w:t>
                </w:r>
              </w:sdtContent>
            </w:sdt>
          </w:p>
        </w:tc>
        <w:tc>
          <w:tcPr>
            <w:tcW w:w="448" w:type="dxa"/>
            <w:shd w:val="clear" w:color="auto" w:fill="F2F2F2" w:themeFill="background1" w:themeFillShade="F2"/>
            <w:hideMark/>
          </w:tcPr>
          <w:p w14:paraId="2860A203" w14:textId="77777777" w:rsidR="00DD2645" w:rsidRDefault="00DD2645">
            <w:pPr>
              <w:jc w:val="center"/>
              <w:rPr>
                <w:lang w:eastAsia="en-CA"/>
              </w:rPr>
            </w:pPr>
            <w:sdt>
              <w:sdtPr>
                <w:rPr>
                  <w:lang w:eastAsia="en-CA"/>
                </w:rPr>
                <w:id w:val="-850952924"/>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1E341E9E" w14:textId="77777777" w:rsidR="00DD2645" w:rsidRDefault="00DD2645">
            <w:pPr>
              <w:jc w:val="center"/>
              <w:rPr>
                <w:lang w:eastAsia="en-CA"/>
              </w:rPr>
            </w:pPr>
            <w:sdt>
              <w:sdtPr>
                <w:rPr>
                  <w:lang w:eastAsia="en-CA"/>
                </w:rPr>
                <w:id w:val="-910001016"/>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508743FD" w14:textId="77777777" w:rsidR="00DD2645" w:rsidRDefault="00DD2645">
            <w:pPr>
              <w:jc w:val="center"/>
              <w:rPr>
                <w:lang w:eastAsia="en-CA"/>
              </w:rPr>
            </w:pPr>
            <w:sdt>
              <w:sdtPr>
                <w:rPr>
                  <w:lang w:eastAsia="en-CA"/>
                </w:rPr>
                <w:id w:val="-2045429722"/>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0482606" w14:textId="77777777" w:rsidR="00DD2645" w:rsidRDefault="00DD2645">
            <w:pPr>
              <w:jc w:val="center"/>
              <w:rPr>
                <w:lang w:eastAsia="en-CA"/>
              </w:rPr>
            </w:pPr>
            <w:sdt>
              <w:sdtPr>
                <w:rPr>
                  <w:highlight w:val="lightGray"/>
                  <w:lang w:eastAsia="en-CA"/>
                </w:rPr>
                <w:id w:val="297731846"/>
                <w:placeholder>
                  <w:docPart w:val="89B651D9D05F4FDAAC47C6FE7EE90DBD"/>
                </w:placeholder>
              </w:sdtPr>
              <w:sdtContent>
                <w:r>
                  <w:rPr>
                    <w:lang w:eastAsia="en-CA"/>
                  </w:rPr>
                  <w:t xml:space="preserve">   </w:t>
                </w:r>
              </w:sdtContent>
            </w:sdt>
          </w:p>
        </w:tc>
        <w:tc>
          <w:tcPr>
            <w:tcW w:w="3288" w:type="dxa"/>
            <w:shd w:val="clear" w:color="auto" w:fill="F2F2F2" w:themeFill="background1" w:themeFillShade="F2"/>
            <w:hideMark/>
          </w:tcPr>
          <w:p w14:paraId="1AE7A5EC" w14:textId="77777777" w:rsidR="00DD2645" w:rsidRDefault="00DD2645">
            <w:pPr>
              <w:rPr>
                <w:lang w:eastAsia="en-CA"/>
              </w:rPr>
            </w:pPr>
            <w:sdt>
              <w:sdtPr>
                <w:rPr>
                  <w:highlight w:val="lightGray"/>
                  <w:lang w:eastAsia="en-CA"/>
                </w:rPr>
                <w:id w:val="594365665"/>
                <w:placeholder>
                  <w:docPart w:val="C6B6B533591D4BCEA62C9DD59B75F0CE"/>
                </w:placeholder>
              </w:sdtPr>
              <w:sdtContent>
                <w:r>
                  <w:rPr>
                    <w:lang w:eastAsia="en-CA"/>
                  </w:rPr>
                  <w:t xml:space="preserve">   </w:t>
                </w:r>
              </w:sdtContent>
            </w:sdt>
          </w:p>
        </w:tc>
      </w:tr>
      <w:tr w:rsidR="00DD2645" w14:paraId="2BB4EF7D" w14:textId="77777777" w:rsidTr="00DD2645">
        <w:tc>
          <w:tcPr>
            <w:tcW w:w="3060" w:type="dxa"/>
            <w:shd w:val="clear" w:color="auto" w:fill="F2F2F2" w:themeFill="background1" w:themeFillShade="F2"/>
            <w:hideMark/>
          </w:tcPr>
          <w:p w14:paraId="61FB72A9" w14:textId="77777777" w:rsidR="00DD2645" w:rsidRDefault="00DD2645">
            <w:pPr>
              <w:rPr>
                <w:lang w:eastAsia="en-CA"/>
              </w:rPr>
            </w:pPr>
            <w:sdt>
              <w:sdtPr>
                <w:rPr>
                  <w:highlight w:val="lightGray"/>
                  <w:lang w:eastAsia="en-CA"/>
                </w:rPr>
                <w:id w:val="1309977032"/>
                <w:placeholder>
                  <w:docPart w:val="12A967230B014DC5A472733155E8DC84"/>
                </w:placeholder>
              </w:sdtPr>
              <w:sdtContent>
                <w:r>
                  <w:rPr>
                    <w:lang w:eastAsia="en-CA"/>
                  </w:rPr>
                  <w:t xml:space="preserve">   NORTH EXIT GA</w:t>
                </w:r>
              </w:sdtContent>
            </w:sdt>
          </w:p>
        </w:tc>
        <w:tc>
          <w:tcPr>
            <w:tcW w:w="907" w:type="dxa"/>
            <w:shd w:val="clear" w:color="auto" w:fill="F2F2F2" w:themeFill="background1" w:themeFillShade="F2"/>
            <w:hideMark/>
          </w:tcPr>
          <w:p w14:paraId="066AAE2A" w14:textId="77777777" w:rsidR="00DD2645" w:rsidRDefault="00DD2645">
            <w:pPr>
              <w:rPr>
                <w:lang w:eastAsia="en-CA"/>
              </w:rPr>
            </w:pPr>
            <w:sdt>
              <w:sdtPr>
                <w:rPr>
                  <w:highlight w:val="lightGray"/>
                  <w:lang w:eastAsia="en-CA"/>
                </w:rPr>
                <w:id w:val="101462577"/>
                <w:placeholder>
                  <w:docPart w:val="647FE038F58046448064D6B337417417"/>
                </w:placeholder>
              </w:sdtPr>
              <w:sdtContent>
                <w:r>
                  <w:rPr>
                    <w:lang w:eastAsia="en-CA"/>
                  </w:rPr>
                  <w:t xml:space="preserve">   </w:t>
                </w:r>
              </w:sdtContent>
            </w:sdt>
          </w:p>
        </w:tc>
        <w:sdt>
          <w:sdtPr>
            <w:rPr>
              <w:lang w:eastAsia="en-CA"/>
            </w:rPr>
            <w:id w:val="253254916"/>
            <w:placeholder>
              <w:docPart w:val="7B7A1B1ED1684217B46290EA8D281830"/>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686" w:type="dxa"/>
                <w:shd w:val="clear" w:color="auto" w:fill="F2F2F2" w:themeFill="background1" w:themeFillShade="F2"/>
                <w:hideMark/>
              </w:tcPr>
              <w:p w14:paraId="45A842E5" w14:textId="77777777" w:rsidR="00DD2645" w:rsidRDefault="00DD2645">
                <w:pPr>
                  <w:jc w:val="center"/>
                  <w:rPr>
                    <w:lang w:eastAsia="en-CA"/>
                  </w:rPr>
                </w:pPr>
                <w:r>
                  <w:rPr>
                    <w:lang w:eastAsia="en-CA"/>
                  </w:rPr>
                  <w:t>M</w:t>
                </w:r>
              </w:p>
            </w:tc>
          </w:sdtContent>
        </w:sdt>
        <w:tc>
          <w:tcPr>
            <w:tcW w:w="667" w:type="dxa"/>
            <w:shd w:val="clear" w:color="auto" w:fill="F2F2F2" w:themeFill="background1" w:themeFillShade="F2"/>
            <w:hideMark/>
          </w:tcPr>
          <w:p w14:paraId="631B2986" w14:textId="77777777" w:rsidR="00DD2645" w:rsidRDefault="00DD2645">
            <w:pPr>
              <w:jc w:val="center"/>
              <w:rPr>
                <w:lang w:eastAsia="en-CA"/>
              </w:rPr>
            </w:pPr>
            <w:sdt>
              <w:sdtPr>
                <w:rPr>
                  <w:lang w:eastAsia="en-CA"/>
                </w:rPr>
                <w:id w:val="-1278179678"/>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414EDD2" w14:textId="77777777" w:rsidR="00DD2645" w:rsidRDefault="00DD2645">
            <w:pPr>
              <w:jc w:val="center"/>
              <w:rPr>
                <w:lang w:eastAsia="en-CA"/>
              </w:rPr>
            </w:pPr>
            <w:sdt>
              <w:sdtPr>
                <w:rPr>
                  <w:highlight w:val="lightGray"/>
                  <w:lang w:eastAsia="en-CA"/>
                </w:rPr>
                <w:id w:val="1278136950"/>
                <w:placeholder>
                  <w:docPart w:val="EAE809E02C5B4415AEFD3FE8121E43C8"/>
                </w:placeholder>
              </w:sdtPr>
              <w:sdtContent>
                <w:r>
                  <w:rPr>
                    <w:lang w:eastAsia="en-CA"/>
                  </w:rPr>
                  <w:t xml:space="preserve">   136</w:t>
                </w:r>
              </w:sdtContent>
            </w:sdt>
          </w:p>
        </w:tc>
        <w:tc>
          <w:tcPr>
            <w:tcW w:w="850" w:type="dxa"/>
            <w:shd w:val="clear" w:color="auto" w:fill="F2F2F2" w:themeFill="background1" w:themeFillShade="F2"/>
            <w:hideMark/>
          </w:tcPr>
          <w:p w14:paraId="51F45998" w14:textId="77777777" w:rsidR="00DD2645" w:rsidRDefault="00DD2645">
            <w:pPr>
              <w:jc w:val="center"/>
              <w:rPr>
                <w:lang w:eastAsia="en-CA"/>
              </w:rPr>
            </w:pPr>
            <w:sdt>
              <w:sdtPr>
                <w:rPr>
                  <w:highlight w:val="lightGray"/>
                  <w:lang w:eastAsia="en-CA"/>
                </w:rPr>
                <w:id w:val="1372883997"/>
                <w:placeholder>
                  <w:docPart w:val="885398EE3E2B4C8B9AE0DC2B66B962DC"/>
                </w:placeholder>
              </w:sdtPr>
              <w:sdtContent>
                <w:r>
                  <w:rPr>
                    <w:lang w:eastAsia="en-CA"/>
                  </w:rPr>
                  <w:t xml:space="preserve">   </w:t>
                </w:r>
              </w:sdtContent>
            </w:sdt>
          </w:p>
        </w:tc>
        <w:tc>
          <w:tcPr>
            <w:tcW w:w="448" w:type="dxa"/>
            <w:shd w:val="clear" w:color="auto" w:fill="F2F2F2" w:themeFill="background1" w:themeFillShade="F2"/>
            <w:hideMark/>
          </w:tcPr>
          <w:p w14:paraId="261E00ED" w14:textId="77777777" w:rsidR="00DD2645" w:rsidRDefault="00DD2645">
            <w:pPr>
              <w:jc w:val="center"/>
              <w:rPr>
                <w:lang w:eastAsia="en-CA"/>
              </w:rPr>
            </w:pPr>
            <w:sdt>
              <w:sdtPr>
                <w:rPr>
                  <w:lang w:eastAsia="en-CA"/>
                </w:rPr>
                <w:id w:val="-786814366"/>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68163C5E" w14:textId="77777777" w:rsidR="00DD2645" w:rsidRDefault="00DD2645">
            <w:pPr>
              <w:jc w:val="center"/>
              <w:rPr>
                <w:lang w:eastAsia="en-CA"/>
              </w:rPr>
            </w:pPr>
            <w:sdt>
              <w:sdtPr>
                <w:rPr>
                  <w:highlight w:val="lightGray"/>
                  <w:lang w:eastAsia="en-CA"/>
                </w:rPr>
                <w:id w:val="1450667285"/>
                <w:placeholder>
                  <w:docPart w:val="BEA61719F30A4E2ABD559A7FCA1277AD"/>
                </w:placeholder>
              </w:sdtPr>
              <w:sdtContent>
                <w:r>
                  <w:rPr>
                    <w:lang w:eastAsia="en-CA"/>
                  </w:rPr>
                  <w:t xml:space="preserve">   </w:t>
                </w:r>
              </w:sdtContent>
            </w:sdt>
          </w:p>
        </w:tc>
        <w:tc>
          <w:tcPr>
            <w:tcW w:w="448" w:type="dxa"/>
            <w:shd w:val="clear" w:color="auto" w:fill="F2F2F2" w:themeFill="background1" w:themeFillShade="F2"/>
            <w:hideMark/>
          </w:tcPr>
          <w:p w14:paraId="3816CBCC" w14:textId="77777777" w:rsidR="00DD2645" w:rsidRDefault="00DD2645">
            <w:pPr>
              <w:jc w:val="center"/>
              <w:rPr>
                <w:lang w:eastAsia="en-CA"/>
              </w:rPr>
            </w:pPr>
            <w:sdt>
              <w:sdtPr>
                <w:rPr>
                  <w:lang w:eastAsia="en-CA"/>
                </w:rPr>
                <w:id w:val="1341123397"/>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5D952F4B" w14:textId="77777777" w:rsidR="00DD2645" w:rsidRDefault="00DD2645">
            <w:pPr>
              <w:jc w:val="center"/>
              <w:rPr>
                <w:lang w:eastAsia="en-CA"/>
              </w:rPr>
            </w:pPr>
            <w:sdt>
              <w:sdtPr>
                <w:rPr>
                  <w:lang w:eastAsia="en-CA"/>
                </w:rPr>
                <w:id w:val="-1188835355"/>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3F443673" w14:textId="77777777" w:rsidR="00DD2645" w:rsidRDefault="00DD2645">
            <w:pPr>
              <w:jc w:val="center"/>
              <w:rPr>
                <w:lang w:eastAsia="en-CA"/>
              </w:rPr>
            </w:pPr>
            <w:sdt>
              <w:sdtPr>
                <w:rPr>
                  <w:lang w:eastAsia="en-CA"/>
                </w:rPr>
                <w:id w:val="-1801602842"/>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36E9AA53" w14:textId="77777777" w:rsidR="00DD2645" w:rsidRDefault="00DD2645">
            <w:pPr>
              <w:jc w:val="center"/>
              <w:rPr>
                <w:lang w:eastAsia="en-CA"/>
              </w:rPr>
            </w:pPr>
            <w:sdt>
              <w:sdtPr>
                <w:rPr>
                  <w:highlight w:val="lightGray"/>
                  <w:lang w:eastAsia="en-CA"/>
                </w:rPr>
                <w:id w:val="136299790"/>
                <w:placeholder>
                  <w:docPart w:val="CB190415C925430E93BDB745D867A0C4"/>
                </w:placeholder>
              </w:sdtPr>
              <w:sdtContent>
                <w:r>
                  <w:rPr>
                    <w:lang w:eastAsia="en-CA"/>
                  </w:rPr>
                  <w:t xml:space="preserve">   </w:t>
                </w:r>
              </w:sdtContent>
            </w:sdt>
          </w:p>
        </w:tc>
        <w:tc>
          <w:tcPr>
            <w:tcW w:w="3288" w:type="dxa"/>
            <w:shd w:val="clear" w:color="auto" w:fill="F2F2F2" w:themeFill="background1" w:themeFillShade="F2"/>
            <w:hideMark/>
          </w:tcPr>
          <w:p w14:paraId="3D38161B" w14:textId="77777777" w:rsidR="00DD2645" w:rsidRDefault="00DD2645">
            <w:pPr>
              <w:rPr>
                <w:lang w:eastAsia="en-CA"/>
              </w:rPr>
            </w:pPr>
            <w:sdt>
              <w:sdtPr>
                <w:rPr>
                  <w:highlight w:val="lightGray"/>
                  <w:lang w:eastAsia="en-CA"/>
                </w:rPr>
                <w:id w:val="980727084"/>
                <w:placeholder>
                  <w:docPart w:val="5C190E363AA34507BDA60817403AE3BF"/>
                </w:placeholder>
              </w:sdtPr>
              <w:sdtContent>
                <w:r>
                  <w:rPr>
                    <w:lang w:eastAsia="en-CA"/>
                  </w:rPr>
                  <w:t xml:space="preserve">   </w:t>
                </w:r>
              </w:sdtContent>
            </w:sdt>
          </w:p>
        </w:tc>
      </w:tr>
      <w:tr w:rsidR="00DD2645" w14:paraId="0AB92F7C" w14:textId="77777777" w:rsidTr="00DD2645">
        <w:tc>
          <w:tcPr>
            <w:tcW w:w="3060" w:type="dxa"/>
            <w:shd w:val="clear" w:color="auto" w:fill="F2F2F2" w:themeFill="background1" w:themeFillShade="F2"/>
            <w:hideMark/>
          </w:tcPr>
          <w:p w14:paraId="5754548B" w14:textId="77777777" w:rsidR="00DD2645" w:rsidRDefault="00DD2645">
            <w:pPr>
              <w:rPr>
                <w:lang w:eastAsia="en-CA"/>
              </w:rPr>
            </w:pPr>
            <w:sdt>
              <w:sdtPr>
                <w:rPr>
                  <w:highlight w:val="lightGray"/>
                  <w:lang w:eastAsia="en-CA"/>
                </w:rPr>
                <w:id w:val="590509839"/>
                <w:placeholder>
                  <w:docPart w:val="02936753023C4131B5A2A2CE3D08F184"/>
                </w:placeholder>
              </w:sdtPr>
              <w:sdtContent>
                <w:r>
                  <w:rPr>
                    <w:lang w:eastAsia="en-CA"/>
                  </w:rPr>
                  <w:t xml:space="preserve">   NE MAIN WEST PULL</w:t>
                </w:r>
              </w:sdtContent>
            </w:sdt>
          </w:p>
        </w:tc>
        <w:tc>
          <w:tcPr>
            <w:tcW w:w="907" w:type="dxa"/>
            <w:shd w:val="clear" w:color="auto" w:fill="F2F2F2" w:themeFill="background1" w:themeFillShade="F2"/>
            <w:hideMark/>
          </w:tcPr>
          <w:p w14:paraId="593C32EF" w14:textId="77777777" w:rsidR="00DD2645" w:rsidRDefault="00DD2645">
            <w:pPr>
              <w:rPr>
                <w:lang w:eastAsia="en-CA"/>
              </w:rPr>
            </w:pPr>
            <w:sdt>
              <w:sdtPr>
                <w:rPr>
                  <w:highlight w:val="lightGray"/>
                  <w:lang w:eastAsia="en-CA"/>
                </w:rPr>
                <w:id w:val="469482586"/>
                <w:placeholder>
                  <w:docPart w:val="4AD524DE51A24ADCBDA4162A10D16C73"/>
                </w:placeholder>
              </w:sdtPr>
              <w:sdtContent>
                <w:r>
                  <w:rPr>
                    <w:lang w:eastAsia="en-CA"/>
                  </w:rPr>
                  <w:t xml:space="preserve">   </w:t>
                </w:r>
              </w:sdtContent>
            </w:sdt>
          </w:p>
        </w:tc>
        <w:sdt>
          <w:sdtPr>
            <w:rPr>
              <w:lang w:eastAsia="en-CA"/>
            </w:rPr>
            <w:id w:val="-1579973441"/>
            <w:placeholder>
              <w:docPart w:val="F3E3172DB4EE4745820AF9668430FE42"/>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686" w:type="dxa"/>
                <w:shd w:val="clear" w:color="auto" w:fill="F2F2F2" w:themeFill="background1" w:themeFillShade="F2"/>
                <w:hideMark/>
              </w:tcPr>
              <w:p w14:paraId="757ADDE0" w14:textId="77777777" w:rsidR="00DD2645" w:rsidRDefault="00DD2645">
                <w:pPr>
                  <w:jc w:val="center"/>
                  <w:rPr>
                    <w:lang w:eastAsia="en-CA"/>
                  </w:rPr>
                </w:pPr>
                <w:r>
                  <w:rPr>
                    <w:lang w:eastAsia="en-CA"/>
                  </w:rPr>
                  <w:t>M</w:t>
                </w:r>
              </w:p>
            </w:tc>
          </w:sdtContent>
        </w:sdt>
        <w:tc>
          <w:tcPr>
            <w:tcW w:w="667" w:type="dxa"/>
            <w:shd w:val="clear" w:color="auto" w:fill="F2F2F2" w:themeFill="background1" w:themeFillShade="F2"/>
            <w:hideMark/>
          </w:tcPr>
          <w:p w14:paraId="059EDF87" w14:textId="77777777" w:rsidR="00DD2645" w:rsidRDefault="00DD2645">
            <w:pPr>
              <w:jc w:val="center"/>
              <w:rPr>
                <w:lang w:eastAsia="en-CA"/>
              </w:rPr>
            </w:pPr>
            <w:sdt>
              <w:sdtPr>
                <w:rPr>
                  <w:lang w:eastAsia="en-CA"/>
                </w:rPr>
                <w:id w:val="618649957"/>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3AF1E8FA" w14:textId="77777777" w:rsidR="00DD2645" w:rsidRDefault="00DD2645">
            <w:pPr>
              <w:jc w:val="center"/>
              <w:rPr>
                <w:lang w:eastAsia="en-CA"/>
              </w:rPr>
            </w:pPr>
            <w:sdt>
              <w:sdtPr>
                <w:rPr>
                  <w:highlight w:val="lightGray"/>
                  <w:lang w:eastAsia="en-CA"/>
                </w:rPr>
                <w:id w:val="-380175621"/>
                <w:placeholder>
                  <w:docPart w:val="A883B914BB2B45A7B91F22442DD2D01F"/>
                </w:placeholder>
              </w:sdtPr>
              <w:sdtContent>
                <w:r>
                  <w:rPr>
                    <w:lang w:eastAsia="en-CA"/>
                  </w:rPr>
                  <w:t xml:space="preserve">   139</w:t>
                </w:r>
              </w:sdtContent>
            </w:sdt>
          </w:p>
        </w:tc>
        <w:tc>
          <w:tcPr>
            <w:tcW w:w="850" w:type="dxa"/>
            <w:shd w:val="clear" w:color="auto" w:fill="F2F2F2" w:themeFill="background1" w:themeFillShade="F2"/>
            <w:hideMark/>
          </w:tcPr>
          <w:p w14:paraId="6D839BBB" w14:textId="77777777" w:rsidR="00DD2645" w:rsidRDefault="00DD2645">
            <w:pPr>
              <w:jc w:val="center"/>
              <w:rPr>
                <w:lang w:eastAsia="en-CA"/>
              </w:rPr>
            </w:pPr>
            <w:sdt>
              <w:sdtPr>
                <w:rPr>
                  <w:highlight w:val="lightGray"/>
                  <w:lang w:eastAsia="en-CA"/>
                </w:rPr>
                <w:id w:val="-1800602955"/>
                <w:placeholder>
                  <w:docPart w:val="D7165301CEB844A5B50F7AFA6546DA9C"/>
                </w:placeholder>
              </w:sdtPr>
              <w:sdtContent>
                <w:r>
                  <w:rPr>
                    <w:lang w:eastAsia="en-CA"/>
                  </w:rPr>
                  <w:t xml:space="preserve">   </w:t>
                </w:r>
              </w:sdtContent>
            </w:sdt>
          </w:p>
        </w:tc>
        <w:tc>
          <w:tcPr>
            <w:tcW w:w="448" w:type="dxa"/>
            <w:shd w:val="clear" w:color="auto" w:fill="F2F2F2" w:themeFill="background1" w:themeFillShade="F2"/>
            <w:hideMark/>
          </w:tcPr>
          <w:p w14:paraId="6CFA37C3" w14:textId="77777777" w:rsidR="00DD2645" w:rsidRDefault="00DD2645">
            <w:pPr>
              <w:jc w:val="center"/>
              <w:rPr>
                <w:lang w:eastAsia="en-CA"/>
              </w:rPr>
            </w:pPr>
            <w:sdt>
              <w:sdtPr>
                <w:rPr>
                  <w:lang w:eastAsia="en-CA"/>
                </w:rPr>
                <w:id w:val="1347374365"/>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563A2428" w14:textId="77777777" w:rsidR="00DD2645" w:rsidRDefault="00DD2645">
            <w:pPr>
              <w:jc w:val="center"/>
              <w:rPr>
                <w:lang w:eastAsia="en-CA"/>
              </w:rPr>
            </w:pPr>
            <w:sdt>
              <w:sdtPr>
                <w:rPr>
                  <w:highlight w:val="lightGray"/>
                  <w:lang w:eastAsia="en-CA"/>
                </w:rPr>
                <w:id w:val="1776744481"/>
                <w:placeholder>
                  <w:docPart w:val="CA7DF1996A414BD8B979EA0B4211904C"/>
                </w:placeholder>
              </w:sdtPr>
              <w:sdtContent>
                <w:r>
                  <w:rPr>
                    <w:lang w:eastAsia="en-CA"/>
                  </w:rPr>
                  <w:t xml:space="preserve">   </w:t>
                </w:r>
              </w:sdtContent>
            </w:sdt>
          </w:p>
        </w:tc>
        <w:tc>
          <w:tcPr>
            <w:tcW w:w="448" w:type="dxa"/>
            <w:shd w:val="clear" w:color="auto" w:fill="F2F2F2" w:themeFill="background1" w:themeFillShade="F2"/>
            <w:hideMark/>
          </w:tcPr>
          <w:p w14:paraId="0F89F72A" w14:textId="77777777" w:rsidR="00DD2645" w:rsidRDefault="00DD2645">
            <w:pPr>
              <w:jc w:val="center"/>
              <w:rPr>
                <w:lang w:eastAsia="en-CA"/>
              </w:rPr>
            </w:pPr>
            <w:sdt>
              <w:sdtPr>
                <w:rPr>
                  <w:lang w:eastAsia="en-CA"/>
                </w:rPr>
                <w:id w:val="1622345747"/>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3ADBB790" w14:textId="77777777" w:rsidR="00DD2645" w:rsidRDefault="00DD2645">
            <w:pPr>
              <w:jc w:val="center"/>
              <w:rPr>
                <w:lang w:eastAsia="en-CA"/>
              </w:rPr>
            </w:pPr>
            <w:sdt>
              <w:sdtPr>
                <w:rPr>
                  <w:lang w:eastAsia="en-CA"/>
                </w:rPr>
                <w:id w:val="1480649393"/>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1A1DD6B9" w14:textId="77777777" w:rsidR="00DD2645" w:rsidRDefault="00DD2645">
            <w:pPr>
              <w:jc w:val="center"/>
              <w:rPr>
                <w:lang w:eastAsia="en-CA"/>
              </w:rPr>
            </w:pPr>
            <w:sdt>
              <w:sdtPr>
                <w:rPr>
                  <w:lang w:eastAsia="en-CA"/>
                </w:rPr>
                <w:id w:val="758022821"/>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05C32EA8" w14:textId="77777777" w:rsidR="00DD2645" w:rsidRDefault="00DD2645">
            <w:pPr>
              <w:jc w:val="center"/>
              <w:rPr>
                <w:lang w:eastAsia="en-CA"/>
              </w:rPr>
            </w:pPr>
            <w:sdt>
              <w:sdtPr>
                <w:rPr>
                  <w:highlight w:val="lightGray"/>
                  <w:lang w:eastAsia="en-CA"/>
                </w:rPr>
                <w:id w:val="1976099594"/>
                <w:placeholder>
                  <w:docPart w:val="9D64636067DD400687CDBF3CD9A36762"/>
                </w:placeholder>
              </w:sdtPr>
              <w:sdtContent>
                <w:r>
                  <w:rPr>
                    <w:lang w:eastAsia="en-CA"/>
                  </w:rPr>
                  <w:t xml:space="preserve">   </w:t>
                </w:r>
              </w:sdtContent>
            </w:sdt>
          </w:p>
        </w:tc>
        <w:tc>
          <w:tcPr>
            <w:tcW w:w="3288" w:type="dxa"/>
            <w:shd w:val="clear" w:color="auto" w:fill="F2F2F2" w:themeFill="background1" w:themeFillShade="F2"/>
            <w:hideMark/>
          </w:tcPr>
          <w:p w14:paraId="2BE1A665" w14:textId="77777777" w:rsidR="00DD2645" w:rsidRDefault="00DD2645">
            <w:pPr>
              <w:rPr>
                <w:lang w:eastAsia="en-CA"/>
              </w:rPr>
            </w:pPr>
            <w:sdt>
              <w:sdtPr>
                <w:rPr>
                  <w:highlight w:val="lightGray"/>
                  <w:lang w:eastAsia="en-CA"/>
                </w:rPr>
                <w:id w:val="-608428224"/>
                <w:placeholder>
                  <w:docPart w:val="A9D97C39D78E4CE5946D471435E4AE66"/>
                </w:placeholder>
              </w:sdtPr>
              <w:sdtContent>
                <w:r>
                  <w:rPr>
                    <w:lang w:eastAsia="en-CA"/>
                  </w:rPr>
                  <w:t xml:space="preserve">   </w:t>
                </w:r>
              </w:sdtContent>
            </w:sdt>
          </w:p>
        </w:tc>
      </w:tr>
      <w:tr w:rsidR="00DD2645" w14:paraId="6590AA41" w14:textId="77777777" w:rsidTr="00DD2645">
        <w:tc>
          <w:tcPr>
            <w:tcW w:w="3060" w:type="dxa"/>
            <w:shd w:val="clear" w:color="auto" w:fill="F2F2F2" w:themeFill="background1" w:themeFillShade="F2"/>
            <w:hideMark/>
          </w:tcPr>
          <w:p w14:paraId="7D5F63C3" w14:textId="77777777" w:rsidR="00DD2645" w:rsidRDefault="00DD2645">
            <w:pPr>
              <w:rPr>
                <w:lang w:eastAsia="en-CA"/>
              </w:rPr>
            </w:pPr>
            <w:sdt>
              <w:sdtPr>
                <w:rPr>
                  <w:highlight w:val="lightGray"/>
                  <w:lang w:eastAsia="en-CA"/>
                </w:rPr>
                <w:id w:val="-1789733710"/>
                <w:placeholder>
                  <w:docPart w:val="8D1777817D3D4E19B5AF215563568480"/>
                </w:placeholder>
              </w:sdtPr>
              <w:sdtContent>
                <w:r>
                  <w:rPr>
                    <w:lang w:eastAsia="en-CA"/>
                  </w:rPr>
                  <w:t xml:space="preserve">   NE MAIN WEST GA</w:t>
                </w:r>
              </w:sdtContent>
            </w:sdt>
          </w:p>
        </w:tc>
        <w:tc>
          <w:tcPr>
            <w:tcW w:w="907" w:type="dxa"/>
            <w:shd w:val="clear" w:color="auto" w:fill="F2F2F2" w:themeFill="background1" w:themeFillShade="F2"/>
            <w:hideMark/>
          </w:tcPr>
          <w:p w14:paraId="4F832720" w14:textId="77777777" w:rsidR="00DD2645" w:rsidRDefault="00DD2645">
            <w:pPr>
              <w:rPr>
                <w:lang w:eastAsia="en-CA"/>
              </w:rPr>
            </w:pPr>
            <w:sdt>
              <w:sdtPr>
                <w:rPr>
                  <w:highlight w:val="lightGray"/>
                  <w:lang w:eastAsia="en-CA"/>
                </w:rPr>
                <w:id w:val="1628353215"/>
                <w:placeholder>
                  <w:docPart w:val="0BB3B10F4D1D4B84AB3D0E8A04197AE0"/>
                </w:placeholder>
              </w:sdtPr>
              <w:sdtContent>
                <w:r>
                  <w:rPr>
                    <w:lang w:eastAsia="en-CA"/>
                  </w:rPr>
                  <w:t xml:space="preserve">   </w:t>
                </w:r>
              </w:sdtContent>
            </w:sdt>
          </w:p>
        </w:tc>
        <w:sdt>
          <w:sdtPr>
            <w:rPr>
              <w:lang w:eastAsia="en-CA"/>
            </w:rPr>
            <w:id w:val="316239298"/>
            <w:placeholder>
              <w:docPart w:val="7BB17D689DA4427AB63D975DB4AD946D"/>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686" w:type="dxa"/>
                <w:shd w:val="clear" w:color="auto" w:fill="F2F2F2" w:themeFill="background1" w:themeFillShade="F2"/>
                <w:hideMark/>
              </w:tcPr>
              <w:p w14:paraId="7580D70E" w14:textId="77777777" w:rsidR="00DD2645" w:rsidRDefault="00DD2645">
                <w:pPr>
                  <w:jc w:val="center"/>
                  <w:rPr>
                    <w:lang w:eastAsia="en-CA"/>
                  </w:rPr>
                </w:pPr>
                <w:r>
                  <w:rPr>
                    <w:lang w:eastAsia="en-CA"/>
                  </w:rPr>
                  <w:t>M</w:t>
                </w:r>
              </w:p>
            </w:tc>
          </w:sdtContent>
        </w:sdt>
        <w:tc>
          <w:tcPr>
            <w:tcW w:w="667" w:type="dxa"/>
            <w:shd w:val="clear" w:color="auto" w:fill="F2F2F2" w:themeFill="background1" w:themeFillShade="F2"/>
            <w:hideMark/>
          </w:tcPr>
          <w:p w14:paraId="6AC72B85" w14:textId="77777777" w:rsidR="00DD2645" w:rsidRDefault="00DD2645">
            <w:pPr>
              <w:jc w:val="center"/>
              <w:rPr>
                <w:lang w:eastAsia="en-CA"/>
              </w:rPr>
            </w:pPr>
            <w:sdt>
              <w:sdtPr>
                <w:rPr>
                  <w:lang w:eastAsia="en-CA"/>
                </w:rPr>
                <w:id w:val="-1666400232"/>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5DD7BD5" w14:textId="77777777" w:rsidR="00DD2645" w:rsidRDefault="00DD2645">
            <w:pPr>
              <w:jc w:val="center"/>
              <w:rPr>
                <w:lang w:eastAsia="en-CA"/>
              </w:rPr>
            </w:pPr>
            <w:sdt>
              <w:sdtPr>
                <w:rPr>
                  <w:highlight w:val="lightGray"/>
                  <w:lang w:eastAsia="en-CA"/>
                </w:rPr>
                <w:id w:val="-1308926661"/>
                <w:placeholder>
                  <w:docPart w:val="78C9F9D9BBC74C4C828A530F9CFEEBEB"/>
                </w:placeholder>
              </w:sdtPr>
              <w:sdtContent>
                <w:r>
                  <w:rPr>
                    <w:lang w:eastAsia="en-CA"/>
                  </w:rPr>
                  <w:t xml:space="preserve">   140</w:t>
                </w:r>
              </w:sdtContent>
            </w:sdt>
          </w:p>
        </w:tc>
        <w:tc>
          <w:tcPr>
            <w:tcW w:w="850" w:type="dxa"/>
            <w:shd w:val="clear" w:color="auto" w:fill="F2F2F2" w:themeFill="background1" w:themeFillShade="F2"/>
            <w:hideMark/>
          </w:tcPr>
          <w:p w14:paraId="4CE49795" w14:textId="77777777" w:rsidR="00DD2645" w:rsidRDefault="00DD2645">
            <w:pPr>
              <w:jc w:val="center"/>
              <w:rPr>
                <w:lang w:eastAsia="en-CA"/>
              </w:rPr>
            </w:pPr>
            <w:sdt>
              <w:sdtPr>
                <w:rPr>
                  <w:highlight w:val="lightGray"/>
                  <w:lang w:eastAsia="en-CA"/>
                </w:rPr>
                <w:id w:val="1116637678"/>
                <w:placeholder>
                  <w:docPart w:val="6E2800D5589F43FE96FCFC8E4BE45825"/>
                </w:placeholder>
              </w:sdtPr>
              <w:sdtContent>
                <w:r>
                  <w:rPr>
                    <w:lang w:eastAsia="en-CA"/>
                  </w:rPr>
                  <w:t xml:space="preserve">   </w:t>
                </w:r>
              </w:sdtContent>
            </w:sdt>
          </w:p>
        </w:tc>
        <w:tc>
          <w:tcPr>
            <w:tcW w:w="448" w:type="dxa"/>
            <w:shd w:val="clear" w:color="auto" w:fill="F2F2F2" w:themeFill="background1" w:themeFillShade="F2"/>
            <w:hideMark/>
          </w:tcPr>
          <w:p w14:paraId="78981D0C" w14:textId="77777777" w:rsidR="00DD2645" w:rsidRDefault="00DD2645">
            <w:pPr>
              <w:jc w:val="center"/>
              <w:rPr>
                <w:lang w:eastAsia="en-CA"/>
              </w:rPr>
            </w:pPr>
            <w:sdt>
              <w:sdtPr>
                <w:rPr>
                  <w:lang w:eastAsia="en-CA"/>
                </w:rPr>
                <w:id w:val="-1889256405"/>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7E9F411A" w14:textId="77777777" w:rsidR="00DD2645" w:rsidRDefault="00DD2645">
            <w:pPr>
              <w:jc w:val="center"/>
              <w:rPr>
                <w:lang w:eastAsia="en-CA"/>
              </w:rPr>
            </w:pPr>
            <w:sdt>
              <w:sdtPr>
                <w:rPr>
                  <w:highlight w:val="lightGray"/>
                  <w:lang w:eastAsia="en-CA"/>
                </w:rPr>
                <w:id w:val="-929037862"/>
                <w:placeholder>
                  <w:docPart w:val="36AF3762E601437C9F50F1198F31D94F"/>
                </w:placeholder>
              </w:sdtPr>
              <w:sdtContent>
                <w:r>
                  <w:rPr>
                    <w:lang w:eastAsia="en-CA"/>
                  </w:rPr>
                  <w:t xml:space="preserve">   </w:t>
                </w:r>
              </w:sdtContent>
            </w:sdt>
          </w:p>
        </w:tc>
        <w:tc>
          <w:tcPr>
            <w:tcW w:w="448" w:type="dxa"/>
            <w:shd w:val="clear" w:color="auto" w:fill="F2F2F2" w:themeFill="background1" w:themeFillShade="F2"/>
            <w:hideMark/>
          </w:tcPr>
          <w:p w14:paraId="3E918A71" w14:textId="77777777" w:rsidR="00DD2645" w:rsidRDefault="00DD2645">
            <w:pPr>
              <w:jc w:val="center"/>
              <w:rPr>
                <w:lang w:eastAsia="en-CA"/>
              </w:rPr>
            </w:pPr>
            <w:sdt>
              <w:sdtPr>
                <w:rPr>
                  <w:lang w:eastAsia="en-CA"/>
                </w:rPr>
                <w:id w:val="312843062"/>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7078DE99" w14:textId="77777777" w:rsidR="00DD2645" w:rsidRDefault="00DD2645">
            <w:pPr>
              <w:jc w:val="center"/>
              <w:rPr>
                <w:lang w:eastAsia="en-CA"/>
              </w:rPr>
            </w:pPr>
            <w:sdt>
              <w:sdtPr>
                <w:rPr>
                  <w:lang w:eastAsia="en-CA"/>
                </w:rPr>
                <w:id w:val="-2030403257"/>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680093B5" w14:textId="77777777" w:rsidR="00DD2645" w:rsidRDefault="00DD2645">
            <w:pPr>
              <w:jc w:val="center"/>
              <w:rPr>
                <w:lang w:eastAsia="en-CA"/>
              </w:rPr>
            </w:pPr>
            <w:sdt>
              <w:sdtPr>
                <w:rPr>
                  <w:lang w:eastAsia="en-CA"/>
                </w:rPr>
                <w:id w:val="-943841692"/>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792F77F8" w14:textId="77777777" w:rsidR="00DD2645" w:rsidRDefault="00DD2645">
            <w:pPr>
              <w:jc w:val="center"/>
              <w:rPr>
                <w:lang w:eastAsia="en-CA"/>
              </w:rPr>
            </w:pPr>
            <w:sdt>
              <w:sdtPr>
                <w:rPr>
                  <w:highlight w:val="lightGray"/>
                  <w:lang w:eastAsia="en-CA"/>
                </w:rPr>
                <w:id w:val="1575626500"/>
                <w:placeholder>
                  <w:docPart w:val="3478A2B363F7492CBFE26752AD951957"/>
                </w:placeholder>
              </w:sdtPr>
              <w:sdtContent>
                <w:r>
                  <w:rPr>
                    <w:lang w:eastAsia="en-CA"/>
                  </w:rPr>
                  <w:t xml:space="preserve">   </w:t>
                </w:r>
              </w:sdtContent>
            </w:sdt>
          </w:p>
        </w:tc>
        <w:tc>
          <w:tcPr>
            <w:tcW w:w="3288" w:type="dxa"/>
            <w:shd w:val="clear" w:color="auto" w:fill="F2F2F2" w:themeFill="background1" w:themeFillShade="F2"/>
            <w:hideMark/>
          </w:tcPr>
          <w:p w14:paraId="2D1A508B" w14:textId="77777777" w:rsidR="00DD2645" w:rsidRDefault="00DD2645">
            <w:pPr>
              <w:rPr>
                <w:lang w:eastAsia="en-CA"/>
              </w:rPr>
            </w:pPr>
            <w:sdt>
              <w:sdtPr>
                <w:rPr>
                  <w:highlight w:val="lightGray"/>
                  <w:lang w:eastAsia="en-CA"/>
                </w:rPr>
                <w:id w:val="220711236"/>
                <w:placeholder>
                  <w:docPart w:val="302CD354E51A4745B746ECB3140C7F60"/>
                </w:placeholder>
              </w:sdtPr>
              <w:sdtContent>
                <w:r>
                  <w:rPr>
                    <w:lang w:eastAsia="en-CA"/>
                  </w:rPr>
                  <w:t xml:space="preserve">   </w:t>
                </w:r>
              </w:sdtContent>
            </w:sdt>
          </w:p>
        </w:tc>
      </w:tr>
      <w:tr w:rsidR="00DD2645" w14:paraId="236E51C4" w14:textId="77777777" w:rsidTr="00DD2645">
        <w:tc>
          <w:tcPr>
            <w:tcW w:w="3060" w:type="dxa"/>
            <w:shd w:val="clear" w:color="auto" w:fill="F2F2F2" w:themeFill="background1" w:themeFillShade="F2"/>
            <w:hideMark/>
          </w:tcPr>
          <w:p w14:paraId="79E05D92" w14:textId="77777777" w:rsidR="00DD2645" w:rsidRDefault="00DD2645">
            <w:pPr>
              <w:rPr>
                <w:lang w:eastAsia="en-CA"/>
              </w:rPr>
            </w:pPr>
            <w:sdt>
              <w:sdtPr>
                <w:rPr>
                  <w:highlight w:val="lightGray"/>
                  <w:lang w:eastAsia="en-CA"/>
                </w:rPr>
                <w:id w:val="-459647138"/>
                <w:placeholder>
                  <w:docPart w:val="9BF84955DEC546C48F7C4D312388F4FE"/>
                </w:placeholder>
              </w:sdtPr>
              <w:sdtContent>
                <w:r>
                  <w:rPr>
                    <w:lang w:eastAsia="en-CA"/>
                  </w:rPr>
                  <w:t xml:space="preserve">   NE MAIN EAST PULL</w:t>
                </w:r>
              </w:sdtContent>
            </w:sdt>
          </w:p>
        </w:tc>
        <w:tc>
          <w:tcPr>
            <w:tcW w:w="907" w:type="dxa"/>
            <w:shd w:val="clear" w:color="auto" w:fill="F2F2F2" w:themeFill="background1" w:themeFillShade="F2"/>
            <w:hideMark/>
          </w:tcPr>
          <w:p w14:paraId="2F72A1B3" w14:textId="77777777" w:rsidR="00DD2645" w:rsidRDefault="00DD2645">
            <w:pPr>
              <w:rPr>
                <w:lang w:eastAsia="en-CA"/>
              </w:rPr>
            </w:pPr>
            <w:sdt>
              <w:sdtPr>
                <w:rPr>
                  <w:highlight w:val="lightGray"/>
                  <w:lang w:eastAsia="en-CA"/>
                </w:rPr>
                <w:id w:val="62534414"/>
                <w:placeholder>
                  <w:docPart w:val="6EBC8BFA4D654C4D9FB1D3AFF3CEC82F"/>
                </w:placeholder>
              </w:sdtPr>
              <w:sdtContent>
                <w:r>
                  <w:rPr>
                    <w:lang w:eastAsia="en-CA"/>
                  </w:rPr>
                  <w:t xml:space="preserve">   </w:t>
                </w:r>
              </w:sdtContent>
            </w:sdt>
          </w:p>
        </w:tc>
        <w:sdt>
          <w:sdtPr>
            <w:rPr>
              <w:lang w:eastAsia="en-CA"/>
            </w:rPr>
            <w:id w:val="118414868"/>
            <w:placeholder>
              <w:docPart w:val="6DAC10772F1E4475948E21787CF97424"/>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686" w:type="dxa"/>
                <w:shd w:val="clear" w:color="auto" w:fill="F2F2F2" w:themeFill="background1" w:themeFillShade="F2"/>
                <w:hideMark/>
              </w:tcPr>
              <w:p w14:paraId="5BB22D03" w14:textId="77777777" w:rsidR="00DD2645" w:rsidRDefault="00DD2645">
                <w:pPr>
                  <w:jc w:val="center"/>
                  <w:rPr>
                    <w:lang w:eastAsia="en-CA"/>
                  </w:rPr>
                </w:pPr>
                <w:r>
                  <w:rPr>
                    <w:lang w:eastAsia="en-CA"/>
                  </w:rPr>
                  <w:t>M</w:t>
                </w:r>
              </w:p>
            </w:tc>
          </w:sdtContent>
        </w:sdt>
        <w:tc>
          <w:tcPr>
            <w:tcW w:w="667" w:type="dxa"/>
            <w:shd w:val="clear" w:color="auto" w:fill="F2F2F2" w:themeFill="background1" w:themeFillShade="F2"/>
            <w:hideMark/>
          </w:tcPr>
          <w:p w14:paraId="5D75B5E3" w14:textId="77777777" w:rsidR="00DD2645" w:rsidRDefault="00DD2645">
            <w:pPr>
              <w:jc w:val="center"/>
              <w:rPr>
                <w:lang w:eastAsia="en-CA"/>
              </w:rPr>
            </w:pPr>
            <w:sdt>
              <w:sdtPr>
                <w:rPr>
                  <w:lang w:eastAsia="en-CA"/>
                </w:rPr>
                <w:id w:val="-266156134"/>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07CFB197" w14:textId="77777777" w:rsidR="00DD2645" w:rsidRDefault="00DD2645">
            <w:pPr>
              <w:jc w:val="center"/>
              <w:rPr>
                <w:lang w:eastAsia="en-CA"/>
              </w:rPr>
            </w:pPr>
            <w:sdt>
              <w:sdtPr>
                <w:rPr>
                  <w:highlight w:val="lightGray"/>
                  <w:lang w:eastAsia="en-CA"/>
                </w:rPr>
                <w:id w:val="-141505039"/>
                <w:placeholder>
                  <w:docPart w:val="35A8E53311C1408C9FE393F35A4682AA"/>
                </w:placeholder>
              </w:sdtPr>
              <w:sdtContent>
                <w:r>
                  <w:rPr>
                    <w:lang w:eastAsia="en-CA"/>
                  </w:rPr>
                  <w:t xml:space="preserve">   137</w:t>
                </w:r>
              </w:sdtContent>
            </w:sdt>
          </w:p>
        </w:tc>
        <w:tc>
          <w:tcPr>
            <w:tcW w:w="850" w:type="dxa"/>
            <w:shd w:val="clear" w:color="auto" w:fill="F2F2F2" w:themeFill="background1" w:themeFillShade="F2"/>
            <w:hideMark/>
          </w:tcPr>
          <w:p w14:paraId="45DCA574" w14:textId="77777777" w:rsidR="00DD2645" w:rsidRDefault="00DD2645">
            <w:pPr>
              <w:jc w:val="center"/>
              <w:rPr>
                <w:lang w:eastAsia="en-CA"/>
              </w:rPr>
            </w:pPr>
            <w:sdt>
              <w:sdtPr>
                <w:rPr>
                  <w:highlight w:val="lightGray"/>
                  <w:lang w:eastAsia="en-CA"/>
                </w:rPr>
                <w:id w:val="150492650"/>
                <w:placeholder>
                  <w:docPart w:val="4828036D6D9045EC9ECA2D55692815DE"/>
                </w:placeholder>
              </w:sdtPr>
              <w:sdtContent>
                <w:r>
                  <w:rPr>
                    <w:lang w:eastAsia="en-CA"/>
                  </w:rPr>
                  <w:t xml:space="preserve">   </w:t>
                </w:r>
              </w:sdtContent>
            </w:sdt>
          </w:p>
        </w:tc>
        <w:tc>
          <w:tcPr>
            <w:tcW w:w="448" w:type="dxa"/>
            <w:shd w:val="clear" w:color="auto" w:fill="F2F2F2" w:themeFill="background1" w:themeFillShade="F2"/>
            <w:hideMark/>
          </w:tcPr>
          <w:p w14:paraId="3CC42470" w14:textId="77777777" w:rsidR="00DD2645" w:rsidRDefault="00DD2645">
            <w:pPr>
              <w:jc w:val="center"/>
              <w:rPr>
                <w:lang w:eastAsia="en-CA"/>
              </w:rPr>
            </w:pPr>
            <w:sdt>
              <w:sdtPr>
                <w:rPr>
                  <w:lang w:eastAsia="en-CA"/>
                </w:rPr>
                <w:id w:val="763343260"/>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4BB6B999" w14:textId="77777777" w:rsidR="00DD2645" w:rsidRDefault="00DD2645">
            <w:pPr>
              <w:jc w:val="center"/>
              <w:rPr>
                <w:lang w:eastAsia="en-CA"/>
              </w:rPr>
            </w:pPr>
            <w:sdt>
              <w:sdtPr>
                <w:rPr>
                  <w:highlight w:val="lightGray"/>
                  <w:lang w:eastAsia="en-CA"/>
                </w:rPr>
                <w:id w:val="-1196844178"/>
                <w:placeholder>
                  <w:docPart w:val="A0EE4C33366E43AF924BD1C21D1CA920"/>
                </w:placeholder>
              </w:sdtPr>
              <w:sdtContent>
                <w:r>
                  <w:rPr>
                    <w:lang w:eastAsia="en-CA"/>
                  </w:rPr>
                  <w:t xml:space="preserve">   </w:t>
                </w:r>
              </w:sdtContent>
            </w:sdt>
          </w:p>
        </w:tc>
        <w:tc>
          <w:tcPr>
            <w:tcW w:w="448" w:type="dxa"/>
            <w:shd w:val="clear" w:color="auto" w:fill="F2F2F2" w:themeFill="background1" w:themeFillShade="F2"/>
            <w:hideMark/>
          </w:tcPr>
          <w:p w14:paraId="3BFB056A" w14:textId="77777777" w:rsidR="00DD2645" w:rsidRDefault="00DD2645">
            <w:pPr>
              <w:jc w:val="center"/>
              <w:rPr>
                <w:lang w:eastAsia="en-CA"/>
              </w:rPr>
            </w:pPr>
            <w:sdt>
              <w:sdtPr>
                <w:rPr>
                  <w:lang w:eastAsia="en-CA"/>
                </w:rPr>
                <w:id w:val="-1959484772"/>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280B7D64" w14:textId="77777777" w:rsidR="00DD2645" w:rsidRDefault="00DD2645">
            <w:pPr>
              <w:jc w:val="center"/>
              <w:rPr>
                <w:lang w:eastAsia="en-CA"/>
              </w:rPr>
            </w:pPr>
            <w:sdt>
              <w:sdtPr>
                <w:rPr>
                  <w:lang w:eastAsia="en-CA"/>
                </w:rPr>
                <w:id w:val="1205369967"/>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5BD61C8D" w14:textId="77777777" w:rsidR="00DD2645" w:rsidRDefault="00DD2645">
            <w:pPr>
              <w:jc w:val="center"/>
              <w:rPr>
                <w:lang w:eastAsia="en-CA"/>
              </w:rPr>
            </w:pPr>
            <w:sdt>
              <w:sdtPr>
                <w:rPr>
                  <w:lang w:eastAsia="en-CA"/>
                </w:rPr>
                <w:id w:val="870270931"/>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4012220B" w14:textId="77777777" w:rsidR="00DD2645" w:rsidRDefault="00DD2645">
            <w:pPr>
              <w:jc w:val="center"/>
              <w:rPr>
                <w:lang w:eastAsia="en-CA"/>
              </w:rPr>
            </w:pPr>
            <w:sdt>
              <w:sdtPr>
                <w:rPr>
                  <w:highlight w:val="lightGray"/>
                  <w:lang w:eastAsia="en-CA"/>
                </w:rPr>
                <w:id w:val="802894586"/>
                <w:placeholder>
                  <w:docPart w:val="4DEED86C74BE436392AABA8E340FF26D"/>
                </w:placeholder>
              </w:sdtPr>
              <w:sdtContent>
                <w:r>
                  <w:rPr>
                    <w:lang w:eastAsia="en-CA"/>
                  </w:rPr>
                  <w:t xml:space="preserve">   </w:t>
                </w:r>
              </w:sdtContent>
            </w:sdt>
          </w:p>
        </w:tc>
        <w:tc>
          <w:tcPr>
            <w:tcW w:w="3288" w:type="dxa"/>
            <w:shd w:val="clear" w:color="auto" w:fill="F2F2F2" w:themeFill="background1" w:themeFillShade="F2"/>
            <w:hideMark/>
          </w:tcPr>
          <w:p w14:paraId="12B0CB27" w14:textId="77777777" w:rsidR="00DD2645" w:rsidRDefault="00DD2645">
            <w:pPr>
              <w:rPr>
                <w:lang w:eastAsia="en-CA"/>
              </w:rPr>
            </w:pPr>
            <w:sdt>
              <w:sdtPr>
                <w:rPr>
                  <w:highlight w:val="lightGray"/>
                  <w:lang w:eastAsia="en-CA"/>
                </w:rPr>
                <w:id w:val="441183341"/>
                <w:placeholder>
                  <w:docPart w:val="5DA6799AA9DD4DE6BE24C90A73952C02"/>
                </w:placeholder>
              </w:sdtPr>
              <w:sdtContent>
                <w:r>
                  <w:rPr>
                    <w:lang w:eastAsia="en-CA"/>
                  </w:rPr>
                  <w:t xml:space="preserve">   </w:t>
                </w:r>
              </w:sdtContent>
            </w:sdt>
          </w:p>
        </w:tc>
      </w:tr>
      <w:tr w:rsidR="00DD2645" w14:paraId="254C5D53" w14:textId="77777777" w:rsidTr="00DD2645">
        <w:tc>
          <w:tcPr>
            <w:tcW w:w="3060" w:type="dxa"/>
            <w:shd w:val="clear" w:color="auto" w:fill="F2F2F2" w:themeFill="background1" w:themeFillShade="F2"/>
            <w:hideMark/>
          </w:tcPr>
          <w:p w14:paraId="5A438153" w14:textId="77777777" w:rsidR="00DD2645" w:rsidRDefault="00DD2645">
            <w:pPr>
              <w:rPr>
                <w:lang w:eastAsia="en-CA"/>
              </w:rPr>
            </w:pPr>
            <w:sdt>
              <w:sdtPr>
                <w:rPr>
                  <w:highlight w:val="lightGray"/>
                  <w:lang w:eastAsia="en-CA"/>
                </w:rPr>
                <w:id w:val="830564961"/>
                <w:placeholder>
                  <w:docPart w:val="97618C69FDE74B8EADC2FF037996D3E0"/>
                </w:placeholder>
              </w:sdtPr>
              <w:sdtContent>
                <w:r>
                  <w:rPr>
                    <w:lang w:eastAsia="en-CA"/>
                  </w:rPr>
                  <w:t xml:space="preserve">   NE MAIN EAST GA</w:t>
                </w:r>
              </w:sdtContent>
            </w:sdt>
          </w:p>
        </w:tc>
        <w:tc>
          <w:tcPr>
            <w:tcW w:w="907" w:type="dxa"/>
            <w:shd w:val="clear" w:color="auto" w:fill="F2F2F2" w:themeFill="background1" w:themeFillShade="F2"/>
            <w:hideMark/>
          </w:tcPr>
          <w:p w14:paraId="6AC54509" w14:textId="77777777" w:rsidR="00DD2645" w:rsidRDefault="00DD2645">
            <w:pPr>
              <w:rPr>
                <w:lang w:eastAsia="en-CA"/>
              </w:rPr>
            </w:pPr>
            <w:sdt>
              <w:sdtPr>
                <w:rPr>
                  <w:highlight w:val="lightGray"/>
                  <w:lang w:eastAsia="en-CA"/>
                </w:rPr>
                <w:id w:val="-410008322"/>
                <w:placeholder>
                  <w:docPart w:val="2F602B2DE9234135B6FB3A5FEFD64B0E"/>
                </w:placeholder>
              </w:sdtPr>
              <w:sdtContent>
                <w:r>
                  <w:rPr>
                    <w:lang w:eastAsia="en-CA"/>
                  </w:rPr>
                  <w:t xml:space="preserve">   </w:t>
                </w:r>
              </w:sdtContent>
            </w:sdt>
          </w:p>
        </w:tc>
        <w:sdt>
          <w:sdtPr>
            <w:rPr>
              <w:lang w:eastAsia="en-CA"/>
            </w:rPr>
            <w:id w:val="-509830971"/>
            <w:placeholder>
              <w:docPart w:val="F4F22AF31F8547E1A1785F8AC02BDD43"/>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686" w:type="dxa"/>
                <w:shd w:val="clear" w:color="auto" w:fill="F2F2F2" w:themeFill="background1" w:themeFillShade="F2"/>
                <w:hideMark/>
              </w:tcPr>
              <w:p w14:paraId="2CF65C16" w14:textId="77777777" w:rsidR="00DD2645" w:rsidRDefault="00DD2645">
                <w:pPr>
                  <w:jc w:val="center"/>
                  <w:rPr>
                    <w:lang w:eastAsia="en-CA"/>
                  </w:rPr>
                </w:pPr>
                <w:r>
                  <w:rPr>
                    <w:lang w:eastAsia="en-CA"/>
                  </w:rPr>
                  <w:t>M</w:t>
                </w:r>
              </w:p>
            </w:tc>
          </w:sdtContent>
        </w:sdt>
        <w:tc>
          <w:tcPr>
            <w:tcW w:w="667" w:type="dxa"/>
            <w:shd w:val="clear" w:color="auto" w:fill="F2F2F2" w:themeFill="background1" w:themeFillShade="F2"/>
            <w:hideMark/>
          </w:tcPr>
          <w:p w14:paraId="02378E8A" w14:textId="77777777" w:rsidR="00DD2645" w:rsidRDefault="00DD2645">
            <w:pPr>
              <w:jc w:val="center"/>
              <w:rPr>
                <w:lang w:eastAsia="en-CA"/>
              </w:rPr>
            </w:pPr>
            <w:sdt>
              <w:sdtPr>
                <w:rPr>
                  <w:lang w:eastAsia="en-CA"/>
                </w:rPr>
                <w:id w:val="-1415080731"/>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863EFBE" w14:textId="77777777" w:rsidR="00DD2645" w:rsidRDefault="00DD2645">
            <w:pPr>
              <w:jc w:val="center"/>
              <w:rPr>
                <w:lang w:eastAsia="en-CA"/>
              </w:rPr>
            </w:pPr>
            <w:sdt>
              <w:sdtPr>
                <w:rPr>
                  <w:highlight w:val="lightGray"/>
                  <w:lang w:eastAsia="en-CA"/>
                </w:rPr>
                <w:id w:val="1292248087"/>
                <w:placeholder>
                  <w:docPart w:val="C1F2692401B74FBD93D036B730FB88B5"/>
                </w:placeholder>
              </w:sdtPr>
              <w:sdtContent>
                <w:r>
                  <w:rPr>
                    <w:lang w:eastAsia="en-CA"/>
                  </w:rPr>
                  <w:t xml:space="preserve">   138</w:t>
                </w:r>
              </w:sdtContent>
            </w:sdt>
          </w:p>
        </w:tc>
        <w:tc>
          <w:tcPr>
            <w:tcW w:w="850" w:type="dxa"/>
            <w:shd w:val="clear" w:color="auto" w:fill="F2F2F2" w:themeFill="background1" w:themeFillShade="F2"/>
            <w:hideMark/>
          </w:tcPr>
          <w:p w14:paraId="1CF11AEE" w14:textId="77777777" w:rsidR="00DD2645" w:rsidRDefault="00DD2645">
            <w:pPr>
              <w:jc w:val="center"/>
              <w:rPr>
                <w:lang w:eastAsia="en-CA"/>
              </w:rPr>
            </w:pPr>
            <w:sdt>
              <w:sdtPr>
                <w:rPr>
                  <w:highlight w:val="lightGray"/>
                  <w:lang w:eastAsia="en-CA"/>
                </w:rPr>
                <w:id w:val="190805725"/>
                <w:placeholder>
                  <w:docPart w:val="537DBAADD66A427E874220036A8287BC"/>
                </w:placeholder>
              </w:sdtPr>
              <w:sdtContent>
                <w:r>
                  <w:rPr>
                    <w:lang w:eastAsia="en-CA"/>
                  </w:rPr>
                  <w:t xml:space="preserve">   </w:t>
                </w:r>
              </w:sdtContent>
            </w:sdt>
          </w:p>
        </w:tc>
        <w:tc>
          <w:tcPr>
            <w:tcW w:w="448" w:type="dxa"/>
            <w:shd w:val="clear" w:color="auto" w:fill="F2F2F2" w:themeFill="background1" w:themeFillShade="F2"/>
            <w:hideMark/>
          </w:tcPr>
          <w:p w14:paraId="68A2CAD7" w14:textId="77777777" w:rsidR="00DD2645" w:rsidRDefault="00DD2645">
            <w:pPr>
              <w:jc w:val="center"/>
              <w:rPr>
                <w:lang w:eastAsia="en-CA"/>
              </w:rPr>
            </w:pPr>
            <w:sdt>
              <w:sdtPr>
                <w:rPr>
                  <w:lang w:eastAsia="en-CA"/>
                </w:rPr>
                <w:id w:val="1418756388"/>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484C84A7" w14:textId="77777777" w:rsidR="00DD2645" w:rsidRDefault="00DD2645">
            <w:pPr>
              <w:jc w:val="center"/>
              <w:rPr>
                <w:lang w:eastAsia="en-CA"/>
              </w:rPr>
            </w:pPr>
            <w:sdt>
              <w:sdtPr>
                <w:rPr>
                  <w:highlight w:val="lightGray"/>
                  <w:lang w:eastAsia="en-CA"/>
                </w:rPr>
                <w:id w:val="2051337924"/>
                <w:placeholder>
                  <w:docPart w:val="9DE978DB37514126A78CD77CEDEC6380"/>
                </w:placeholder>
              </w:sdtPr>
              <w:sdtContent>
                <w:r>
                  <w:rPr>
                    <w:lang w:eastAsia="en-CA"/>
                  </w:rPr>
                  <w:t xml:space="preserve">   </w:t>
                </w:r>
              </w:sdtContent>
            </w:sdt>
          </w:p>
        </w:tc>
        <w:tc>
          <w:tcPr>
            <w:tcW w:w="448" w:type="dxa"/>
            <w:shd w:val="clear" w:color="auto" w:fill="F2F2F2" w:themeFill="background1" w:themeFillShade="F2"/>
            <w:hideMark/>
          </w:tcPr>
          <w:p w14:paraId="3A89DFBF" w14:textId="77777777" w:rsidR="00DD2645" w:rsidRDefault="00DD2645">
            <w:pPr>
              <w:jc w:val="center"/>
              <w:rPr>
                <w:lang w:eastAsia="en-CA"/>
              </w:rPr>
            </w:pPr>
            <w:sdt>
              <w:sdtPr>
                <w:rPr>
                  <w:lang w:eastAsia="en-CA"/>
                </w:rPr>
                <w:id w:val="1295096284"/>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56597D80" w14:textId="77777777" w:rsidR="00DD2645" w:rsidRDefault="00DD2645">
            <w:pPr>
              <w:jc w:val="center"/>
              <w:rPr>
                <w:lang w:eastAsia="en-CA"/>
              </w:rPr>
            </w:pPr>
            <w:sdt>
              <w:sdtPr>
                <w:rPr>
                  <w:lang w:eastAsia="en-CA"/>
                </w:rPr>
                <w:id w:val="916364451"/>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42306C8B" w14:textId="77777777" w:rsidR="00DD2645" w:rsidRDefault="00DD2645">
            <w:pPr>
              <w:jc w:val="center"/>
              <w:rPr>
                <w:lang w:eastAsia="en-CA"/>
              </w:rPr>
            </w:pPr>
            <w:sdt>
              <w:sdtPr>
                <w:rPr>
                  <w:lang w:eastAsia="en-CA"/>
                </w:rPr>
                <w:id w:val="994145805"/>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56C0F08E" w14:textId="77777777" w:rsidR="00DD2645" w:rsidRDefault="00DD2645">
            <w:pPr>
              <w:jc w:val="center"/>
              <w:rPr>
                <w:lang w:eastAsia="en-CA"/>
              </w:rPr>
            </w:pPr>
            <w:sdt>
              <w:sdtPr>
                <w:rPr>
                  <w:highlight w:val="lightGray"/>
                  <w:lang w:eastAsia="en-CA"/>
                </w:rPr>
                <w:id w:val="964630919"/>
                <w:placeholder>
                  <w:docPart w:val="50FEDE7A906D47D09BD8D693876058CA"/>
                </w:placeholder>
              </w:sdtPr>
              <w:sdtContent>
                <w:r>
                  <w:rPr>
                    <w:lang w:eastAsia="en-CA"/>
                  </w:rPr>
                  <w:t xml:space="preserve">   </w:t>
                </w:r>
              </w:sdtContent>
            </w:sdt>
          </w:p>
        </w:tc>
        <w:tc>
          <w:tcPr>
            <w:tcW w:w="3288" w:type="dxa"/>
            <w:shd w:val="clear" w:color="auto" w:fill="F2F2F2" w:themeFill="background1" w:themeFillShade="F2"/>
            <w:hideMark/>
          </w:tcPr>
          <w:p w14:paraId="42D94C2E" w14:textId="77777777" w:rsidR="00DD2645" w:rsidRDefault="00DD2645">
            <w:pPr>
              <w:rPr>
                <w:lang w:eastAsia="en-CA"/>
              </w:rPr>
            </w:pPr>
            <w:sdt>
              <w:sdtPr>
                <w:rPr>
                  <w:highlight w:val="lightGray"/>
                  <w:lang w:eastAsia="en-CA"/>
                </w:rPr>
                <w:id w:val="595371078"/>
                <w:placeholder>
                  <w:docPart w:val="141E44D5DDDA499994DCEE640AF18BD8"/>
                </w:placeholder>
              </w:sdtPr>
              <w:sdtContent>
                <w:r>
                  <w:rPr>
                    <w:lang w:eastAsia="en-CA"/>
                  </w:rPr>
                  <w:t xml:space="preserve">   </w:t>
                </w:r>
              </w:sdtContent>
            </w:sdt>
          </w:p>
        </w:tc>
      </w:tr>
      <w:tr w:rsidR="00DD2645" w14:paraId="05E721AC" w14:textId="77777777" w:rsidTr="00DD2645">
        <w:tc>
          <w:tcPr>
            <w:tcW w:w="3060" w:type="dxa"/>
            <w:shd w:val="clear" w:color="auto" w:fill="F2F2F2" w:themeFill="background1" w:themeFillShade="F2"/>
            <w:hideMark/>
          </w:tcPr>
          <w:p w14:paraId="7DA5001B" w14:textId="77777777" w:rsidR="00DD2645" w:rsidRDefault="00DD2645">
            <w:pPr>
              <w:rPr>
                <w:lang w:eastAsia="en-CA"/>
              </w:rPr>
            </w:pPr>
            <w:sdt>
              <w:sdtPr>
                <w:rPr>
                  <w:highlight w:val="lightGray"/>
                  <w:lang w:eastAsia="en-CA"/>
                </w:rPr>
                <w:id w:val="568236058"/>
                <w:placeholder>
                  <w:docPart w:val="957385CDB9E243F5B41247454CCF3E20"/>
                </w:placeholder>
              </w:sdtPr>
              <w:sdtContent>
                <w:r>
                  <w:rPr>
                    <w:lang w:eastAsia="en-CA"/>
                  </w:rPr>
                  <w:t xml:space="preserve">   SW HALL ENTRANCE PULL</w:t>
                </w:r>
              </w:sdtContent>
            </w:sdt>
          </w:p>
        </w:tc>
        <w:tc>
          <w:tcPr>
            <w:tcW w:w="907" w:type="dxa"/>
            <w:shd w:val="clear" w:color="auto" w:fill="F2F2F2" w:themeFill="background1" w:themeFillShade="F2"/>
            <w:hideMark/>
          </w:tcPr>
          <w:p w14:paraId="3E020C89" w14:textId="77777777" w:rsidR="00DD2645" w:rsidRDefault="00DD2645">
            <w:pPr>
              <w:rPr>
                <w:lang w:eastAsia="en-CA"/>
              </w:rPr>
            </w:pPr>
            <w:sdt>
              <w:sdtPr>
                <w:rPr>
                  <w:highlight w:val="lightGray"/>
                  <w:lang w:eastAsia="en-CA"/>
                </w:rPr>
                <w:id w:val="-1652442850"/>
                <w:placeholder>
                  <w:docPart w:val="1F2FA2A6A82C4F579700C10B09FDFF37"/>
                </w:placeholder>
              </w:sdtPr>
              <w:sdtContent>
                <w:r>
                  <w:rPr>
                    <w:lang w:eastAsia="en-CA"/>
                  </w:rPr>
                  <w:t xml:space="preserve">   </w:t>
                </w:r>
              </w:sdtContent>
            </w:sdt>
          </w:p>
        </w:tc>
        <w:sdt>
          <w:sdtPr>
            <w:rPr>
              <w:lang w:eastAsia="en-CA"/>
            </w:rPr>
            <w:id w:val="1091357197"/>
            <w:placeholder>
              <w:docPart w:val="19A35B5D49654C12B9AD7E38E09C96C8"/>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686" w:type="dxa"/>
                <w:shd w:val="clear" w:color="auto" w:fill="F2F2F2" w:themeFill="background1" w:themeFillShade="F2"/>
                <w:hideMark/>
              </w:tcPr>
              <w:p w14:paraId="6FA7C001" w14:textId="77777777" w:rsidR="00DD2645" w:rsidRDefault="00DD2645">
                <w:pPr>
                  <w:jc w:val="center"/>
                  <w:rPr>
                    <w:lang w:eastAsia="en-CA"/>
                  </w:rPr>
                </w:pPr>
                <w:r>
                  <w:rPr>
                    <w:lang w:eastAsia="en-CA"/>
                  </w:rPr>
                  <w:t>M</w:t>
                </w:r>
              </w:p>
            </w:tc>
          </w:sdtContent>
        </w:sdt>
        <w:tc>
          <w:tcPr>
            <w:tcW w:w="667" w:type="dxa"/>
            <w:shd w:val="clear" w:color="auto" w:fill="F2F2F2" w:themeFill="background1" w:themeFillShade="F2"/>
            <w:hideMark/>
          </w:tcPr>
          <w:p w14:paraId="117DD735" w14:textId="77777777" w:rsidR="00DD2645" w:rsidRDefault="00DD2645">
            <w:pPr>
              <w:jc w:val="center"/>
              <w:rPr>
                <w:lang w:eastAsia="en-CA"/>
              </w:rPr>
            </w:pPr>
            <w:sdt>
              <w:sdtPr>
                <w:rPr>
                  <w:lang w:eastAsia="en-CA"/>
                </w:rPr>
                <w:id w:val="501093642"/>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23B5D503" w14:textId="77777777" w:rsidR="00DD2645" w:rsidRDefault="00DD2645">
            <w:pPr>
              <w:jc w:val="center"/>
              <w:rPr>
                <w:lang w:eastAsia="en-CA"/>
              </w:rPr>
            </w:pPr>
            <w:sdt>
              <w:sdtPr>
                <w:rPr>
                  <w:highlight w:val="lightGray"/>
                  <w:lang w:eastAsia="en-CA"/>
                </w:rPr>
                <w:id w:val="638378659"/>
                <w:placeholder>
                  <w:docPart w:val="62EA79D1F9C34A6EB547D66378BE43F3"/>
                </w:placeholder>
              </w:sdtPr>
              <w:sdtContent>
                <w:r>
                  <w:rPr>
                    <w:lang w:eastAsia="en-CA"/>
                  </w:rPr>
                  <w:t xml:space="preserve">   133</w:t>
                </w:r>
              </w:sdtContent>
            </w:sdt>
          </w:p>
        </w:tc>
        <w:tc>
          <w:tcPr>
            <w:tcW w:w="850" w:type="dxa"/>
            <w:shd w:val="clear" w:color="auto" w:fill="F2F2F2" w:themeFill="background1" w:themeFillShade="F2"/>
            <w:hideMark/>
          </w:tcPr>
          <w:p w14:paraId="11B995E1" w14:textId="77777777" w:rsidR="00DD2645" w:rsidRDefault="00DD2645">
            <w:pPr>
              <w:jc w:val="center"/>
              <w:rPr>
                <w:lang w:eastAsia="en-CA"/>
              </w:rPr>
            </w:pPr>
            <w:sdt>
              <w:sdtPr>
                <w:rPr>
                  <w:highlight w:val="lightGray"/>
                  <w:lang w:eastAsia="en-CA"/>
                </w:rPr>
                <w:id w:val="2024431885"/>
                <w:placeholder>
                  <w:docPart w:val="4D83EFC91BAB4B11999DC0048A9D2EBA"/>
                </w:placeholder>
              </w:sdtPr>
              <w:sdtContent>
                <w:r>
                  <w:rPr>
                    <w:lang w:eastAsia="en-CA"/>
                  </w:rPr>
                  <w:t xml:space="preserve">   </w:t>
                </w:r>
              </w:sdtContent>
            </w:sdt>
          </w:p>
        </w:tc>
        <w:tc>
          <w:tcPr>
            <w:tcW w:w="448" w:type="dxa"/>
            <w:shd w:val="clear" w:color="auto" w:fill="F2F2F2" w:themeFill="background1" w:themeFillShade="F2"/>
            <w:hideMark/>
          </w:tcPr>
          <w:p w14:paraId="17B79EA6" w14:textId="77777777" w:rsidR="00DD2645" w:rsidRDefault="00DD2645">
            <w:pPr>
              <w:jc w:val="center"/>
              <w:rPr>
                <w:lang w:eastAsia="en-CA"/>
              </w:rPr>
            </w:pPr>
            <w:sdt>
              <w:sdtPr>
                <w:rPr>
                  <w:lang w:eastAsia="en-CA"/>
                </w:rPr>
                <w:id w:val="-1575197720"/>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7A4E0BD6" w14:textId="77777777" w:rsidR="00DD2645" w:rsidRDefault="00DD2645">
            <w:pPr>
              <w:jc w:val="center"/>
              <w:rPr>
                <w:lang w:eastAsia="en-CA"/>
              </w:rPr>
            </w:pPr>
            <w:sdt>
              <w:sdtPr>
                <w:rPr>
                  <w:highlight w:val="lightGray"/>
                  <w:lang w:eastAsia="en-CA"/>
                </w:rPr>
                <w:id w:val="1733197932"/>
                <w:placeholder>
                  <w:docPart w:val="068E9EB24CE14AE390D865282FEEF944"/>
                </w:placeholder>
              </w:sdtPr>
              <w:sdtContent>
                <w:r>
                  <w:rPr>
                    <w:lang w:eastAsia="en-CA"/>
                  </w:rPr>
                  <w:t xml:space="preserve">   </w:t>
                </w:r>
              </w:sdtContent>
            </w:sdt>
          </w:p>
        </w:tc>
        <w:tc>
          <w:tcPr>
            <w:tcW w:w="448" w:type="dxa"/>
            <w:shd w:val="clear" w:color="auto" w:fill="F2F2F2" w:themeFill="background1" w:themeFillShade="F2"/>
            <w:hideMark/>
          </w:tcPr>
          <w:p w14:paraId="1F29002A" w14:textId="77777777" w:rsidR="00DD2645" w:rsidRDefault="00DD2645">
            <w:pPr>
              <w:jc w:val="center"/>
              <w:rPr>
                <w:lang w:eastAsia="en-CA"/>
              </w:rPr>
            </w:pPr>
            <w:sdt>
              <w:sdtPr>
                <w:rPr>
                  <w:lang w:eastAsia="en-CA"/>
                </w:rPr>
                <w:id w:val="171462470"/>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2F802A2" w14:textId="77777777" w:rsidR="00DD2645" w:rsidRDefault="00DD2645">
            <w:pPr>
              <w:jc w:val="center"/>
              <w:rPr>
                <w:lang w:eastAsia="en-CA"/>
              </w:rPr>
            </w:pPr>
            <w:sdt>
              <w:sdtPr>
                <w:rPr>
                  <w:lang w:eastAsia="en-CA"/>
                </w:rPr>
                <w:id w:val="-969433596"/>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7F89BD3D" w14:textId="77777777" w:rsidR="00DD2645" w:rsidRDefault="00DD2645">
            <w:pPr>
              <w:jc w:val="center"/>
              <w:rPr>
                <w:lang w:eastAsia="en-CA"/>
              </w:rPr>
            </w:pPr>
            <w:sdt>
              <w:sdtPr>
                <w:rPr>
                  <w:lang w:eastAsia="en-CA"/>
                </w:rPr>
                <w:id w:val="68246286"/>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22DDCCC" w14:textId="77777777" w:rsidR="00DD2645" w:rsidRDefault="00DD2645">
            <w:pPr>
              <w:jc w:val="center"/>
              <w:rPr>
                <w:lang w:eastAsia="en-CA"/>
              </w:rPr>
            </w:pPr>
            <w:sdt>
              <w:sdtPr>
                <w:rPr>
                  <w:highlight w:val="lightGray"/>
                  <w:lang w:eastAsia="en-CA"/>
                </w:rPr>
                <w:id w:val="-3518729"/>
                <w:placeholder>
                  <w:docPart w:val="00FD8E8200F24D27AE40808806125536"/>
                </w:placeholder>
              </w:sdtPr>
              <w:sdtContent>
                <w:r>
                  <w:rPr>
                    <w:lang w:eastAsia="en-CA"/>
                  </w:rPr>
                  <w:t xml:space="preserve">   </w:t>
                </w:r>
              </w:sdtContent>
            </w:sdt>
          </w:p>
        </w:tc>
        <w:tc>
          <w:tcPr>
            <w:tcW w:w="3288" w:type="dxa"/>
            <w:shd w:val="clear" w:color="auto" w:fill="F2F2F2" w:themeFill="background1" w:themeFillShade="F2"/>
            <w:hideMark/>
          </w:tcPr>
          <w:p w14:paraId="147C76D2" w14:textId="77777777" w:rsidR="00DD2645" w:rsidRDefault="00DD2645">
            <w:pPr>
              <w:rPr>
                <w:lang w:eastAsia="en-CA"/>
              </w:rPr>
            </w:pPr>
            <w:sdt>
              <w:sdtPr>
                <w:rPr>
                  <w:highlight w:val="lightGray"/>
                  <w:lang w:eastAsia="en-CA"/>
                </w:rPr>
                <w:id w:val="-1350570124"/>
                <w:placeholder>
                  <w:docPart w:val="FA63DE3B58A54698896F970724AE2FB9"/>
                </w:placeholder>
              </w:sdtPr>
              <w:sdtContent>
                <w:r>
                  <w:rPr>
                    <w:lang w:eastAsia="en-CA"/>
                  </w:rPr>
                  <w:t xml:space="preserve">   </w:t>
                </w:r>
              </w:sdtContent>
            </w:sdt>
          </w:p>
        </w:tc>
      </w:tr>
      <w:tr w:rsidR="00DD2645" w14:paraId="2A75E3FB" w14:textId="77777777" w:rsidTr="00DD2645">
        <w:tc>
          <w:tcPr>
            <w:tcW w:w="3060" w:type="dxa"/>
            <w:shd w:val="clear" w:color="auto" w:fill="F2F2F2" w:themeFill="background1" w:themeFillShade="F2"/>
            <w:hideMark/>
          </w:tcPr>
          <w:p w14:paraId="0F036CA0" w14:textId="77777777" w:rsidR="00DD2645" w:rsidRDefault="00DD2645">
            <w:pPr>
              <w:rPr>
                <w:lang w:eastAsia="en-CA"/>
              </w:rPr>
            </w:pPr>
            <w:sdt>
              <w:sdtPr>
                <w:rPr>
                  <w:highlight w:val="lightGray"/>
                  <w:lang w:eastAsia="en-CA"/>
                </w:rPr>
                <w:id w:val="-152370947"/>
                <w:placeholder>
                  <w:docPart w:val="B407B8865BFA4A798C2419F373516444"/>
                </w:placeholder>
              </w:sdtPr>
              <w:sdtContent>
                <w:r>
                  <w:rPr>
                    <w:lang w:eastAsia="en-CA"/>
                  </w:rPr>
                  <w:t xml:space="preserve">   SW HALL ENTRANCE GA</w:t>
                </w:r>
              </w:sdtContent>
            </w:sdt>
          </w:p>
        </w:tc>
        <w:tc>
          <w:tcPr>
            <w:tcW w:w="907" w:type="dxa"/>
            <w:shd w:val="clear" w:color="auto" w:fill="F2F2F2" w:themeFill="background1" w:themeFillShade="F2"/>
            <w:hideMark/>
          </w:tcPr>
          <w:p w14:paraId="116ADEE4" w14:textId="77777777" w:rsidR="00DD2645" w:rsidRDefault="00DD2645">
            <w:pPr>
              <w:rPr>
                <w:lang w:eastAsia="en-CA"/>
              </w:rPr>
            </w:pPr>
            <w:sdt>
              <w:sdtPr>
                <w:rPr>
                  <w:highlight w:val="lightGray"/>
                  <w:lang w:eastAsia="en-CA"/>
                </w:rPr>
                <w:id w:val="-1653900968"/>
                <w:placeholder>
                  <w:docPart w:val="27BA8A9120E34658A115E802225424E4"/>
                </w:placeholder>
              </w:sdtPr>
              <w:sdtContent>
                <w:r>
                  <w:rPr>
                    <w:lang w:eastAsia="en-CA"/>
                  </w:rPr>
                  <w:t xml:space="preserve">   </w:t>
                </w:r>
              </w:sdtContent>
            </w:sdt>
          </w:p>
        </w:tc>
        <w:sdt>
          <w:sdtPr>
            <w:rPr>
              <w:lang w:eastAsia="en-CA"/>
            </w:rPr>
            <w:id w:val="-26491211"/>
            <w:placeholder>
              <w:docPart w:val="AAB9317FBB6742CC8C7EACBCCB3919AC"/>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686" w:type="dxa"/>
                <w:shd w:val="clear" w:color="auto" w:fill="F2F2F2" w:themeFill="background1" w:themeFillShade="F2"/>
                <w:hideMark/>
              </w:tcPr>
              <w:p w14:paraId="4BF57D1C" w14:textId="77777777" w:rsidR="00DD2645" w:rsidRDefault="00DD2645">
                <w:pPr>
                  <w:jc w:val="center"/>
                  <w:rPr>
                    <w:lang w:eastAsia="en-CA"/>
                  </w:rPr>
                </w:pPr>
                <w:r>
                  <w:rPr>
                    <w:lang w:eastAsia="en-CA"/>
                  </w:rPr>
                  <w:t>M</w:t>
                </w:r>
              </w:p>
            </w:tc>
          </w:sdtContent>
        </w:sdt>
        <w:tc>
          <w:tcPr>
            <w:tcW w:w="667" w:type="dxa"/>
            <w:shd w:val="clear" w:color="auto" w:fill="F2F2F2" w:themeFill="background1" w:themeFillShade="F2"/>
            <w:hideMark/>
          </w:tcPr>
          <w:p w14:paraId="23CD826D" w14:textId="77777777" w:rsidR="00DD2645" w:rsidRDefault="00DD2645">
            <w:pPr>
              <w:jc w:val="center"/>
              <w:rPr>
                <w:lang w:eastAsia="en-CA"/>
              </w:rPr>
            </w:pPr>
            <w:sdt>
              <w:sdtPr>
                <w:rPr>
                  <w:lang w:eastAsia="en-CA"/>
                </w:rPr>
                <w:id w:val="-212815674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1E114E9D" w14:textId="77777777" w:rsidR="00DD2645" w:rsidRDefault="00DD2645">
            <w:pPr>
              <w:jc w:val="center"/>
              <w:rPr>
                <w:lang w:eastAsia="en-CA"/>
              </w:rPr>
            </w:pPr>
            <w:sdt>
              <w:sdtPr>
                <w:rPr>
                  <w:highlight w:val="lightGray"/>
                  <w:lang w:eastAsia="en-CA"/>
                </w:rPr>
                <w:id w:val="-917629613"/>
                <w:placeholder>
                  <w:docPart w:val="B87312AF9F154A9CBE92B6195275FA97"/>
                </w:placeholder>
              </w:sdtPr>
              <w:sdtContent>
                <w:r>
                  <w:rPr>
                    <w:lang w:eastAsia="en-CA"/>
                  </w:rPr>
                  <w:t xml:space="preserve">   134</w:t>
                </w:r>
              </w:sdtContent>
            </w:sdt>
          </w:p>
        </w:tc>
        <w:tc>
          <w:tcPr>
            <w:tcW w:w="850" w:type="dxa"/>
            <w:shd w:val="clear" w:color="auto" w:fill="F2F2F2" w:themeFill="background1" w:themeFillShade="F2"/>
            <w:hideMark/>
          </w:tcPr>
          <w:p w14:paraId="1901ADA9" w14:textId="77777777" w:rsidR="00DD2645" w:rsidRDefault="00DD2645">
            <w:pPr>
              <w:jc w:val="center"/>
              <w:rPr>
                <w:lang w:eastAsia="en-CA"/>
              </w:rPr>
            </w:pPr>
            <w:sdt>
              <w:sdtPr>
                <w:rPr>
                  <w:highlight w:val="lightGray"/>
                  <w:lang w:eastAsia="en-CA"/>
                </w:rPr>
                <w:id w:val="1756622514"/>
                <w:placeholder>
                  <w:docPart w:val="21889310C6CF4D4F84ED0604CAEC3F5C"/>
                </w:placeholder>
              </w:sdtPr>
              <w:sdtContent>
                <w:r>
                  <w:rPr>
                    <w:lang w:eastAsia="en-CA"/>
                  </w:rPr>
                  <w:t xml:space="preserve">   </w:t>
                </w:r>
              </w:sdtContent>
            </w:sdt>
          </w:p>
        </w:tc>
        <w:tc>
          <w:tcPr>
            <w:tcW w:w="448" w:type="dxa"/>
            <w:shd w:val="clear" w:color="auto" w:fill="F2F2F2" w:themeFill="background1" w:themeFillShade="F2"/>
            <w:hideMark/>
          </w:tcPr>
          <w:p w14:paraId="706FF0F4" w14:textId="77777777" w:rsidR="00DD2645" w:rsidRDefault="00DD2645">
            <w:pPr>
              <w:jc w:val="center"/>
              <w:rPr>
                <w:lang w:eastAsia="en-CA"/>
              </w:rPr>
            </w:pPr>
            <w:sdt>
              <w:sdtPr>
                <w:rPr>
                  <w:lang w:eastAsia="en-CA"/>
                </w:rPr>
                <w:id w:val="-2140254163"/>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117BA233" w14:textId="77777777" w:rsidR="00DD2645" w:rsidRDefault="00DD2645">
            <w:pPr>
              <w:jc w:val="center"/>
              <w:rPr>
                <w:lang w:eastAsia="en-CA"/>
              </w:rPr>
            </w:pPr>
            <w:sdt>
              <w:sdtPr>
                <w:rPr>
                  <w:highlight w:val="lightGray"/>
                  <w:lang w:eastAsia="en-CA"/>
                </w:rPr>
                <w:id w:val="112249613"/>
                <w:placeholder>
                  <w:docPart w:val="30BFDAF3B9704CB8A42F8797C71BAC08"/>
                </w:placeholder>
              </w:sdtPr>
              <w:sdtContent>
                <w:r>
                  <w:rPr>
                    <w:lang w:eastAsia="en-CA"/>
                  </w:rPr>
                  <w:t xml:space="preserve">   </w:t>
                </w:r>
              </w:sdtContent>
            </w:sdt>
          </w:p>
        </w:tc>
        <w:tc>
          <w:tcPr>
            <w:tcW w:w="448" w:type="dxa"/>
            <w:shd w:val="clear" w:color="auto" w:fill="F2F2F2" w:themeFill="background1" w:themeFillShade="F2"/>
            <w:hideMark/>
          </w:tcPr>
          <w:p w14:paraId="4F0A452F" w14:textId="77777777" w:rsidR="00DD2645" w:rsidRDefault="00DD2645">
            <w:pPr>
              <w:jc w:val="center"/>
              <w:rPr>
                <w:lang w:eastAsia="en-CA"/>
              </w:rPr>
            </w:pPr>
            <w:sdt>
              <w:sdtPr>
                <w:rPr>
                  <w:lang w:eastAsia="en-CA"/>
                </w:rPr>
                <w:id w:val="1497534552"/>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580D00ED" w14:textId="77777777" w:rsidR="00DD2645" w:rsidRDefault="00DD2645">
            <w:pPr>
              <w:jc w:val="center"/>
              <w:rPr>
                <w:lang w:eastAsia="en-CA"/>
              </w:rPr>
            </w:pPr>
            <w:sdt>
              <w:sdtPr>
                <w:rPr>
                  <w:lang w:eastAsia="en-CA"/>
                </w:rPr>
                <w:id w:val="443347077"/>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05E970AC" w14:textId="77777777" w:rsidR="00DD2645" w:rsidRDefault="00DD2645">
            <w:pPr>
              <w:jc w:val="center"/>
              <w:rPr>
                <w:lang w:eastAsia="en-CA"/>
              </w:rPr>
            </w:pPr>
            <w:sdt>
              <w:sdtPr>
                <w:rPr>
                  <w:lang w:eastAsia="en-CA"/>
                </w:rPr>
                <w:id w:val="-1756666065"/>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7943187" w14:textId="77777777" w:rsidR="00DD2645" w:rsidRDefault="00DD2645">
            <w:pPr>
              <w:jc w:val="center"/>
              <w:rPr>
                <w:lang w:eastAsia="en-CA"/>
              </w:rPr>
            </w:pPr>
            <w:sdt>
              <w:sdtPr>
                <w:rPr>
                  <w:highlight w:val="lightGray"/>
                  <w:lang w:eastAsia="en-CA"/>
                </w:rPr>
                <w:id w:val="159507716"/>
                <w:placeholder>
                  <w:docPart w:val="3C8A4FBE1B414E2C97CCBB6C7E8FEC90"/>
                </w:placeholder>
              </w:sdtPr>
              <w:sdtContent>
                <w:r>
                  <w:rPr>
                    <w:lang w:eastAsia="en-CA"/>
                  </w:rPr>
                  <w:t xml:space="preserve">   </w:t>
                </w:r>
              </w:sdtContent>
            </w:sdt>
          </w:p>
        </w:tc>
        <w:tc>
          <w:tcPr>
            <w:tcW w:w="3288" w:type="dxa"/>
            <w:shd w:val="clear" w:color="auto" w:fill="F2F2F2" w:themeFill="background1" w:themeFillShade="F2"/>
            <w:hideMark/>
          </w:tcPr>
          <w:p w14:paraId="3B3CE6FA" w14:textId="77777777" w:rsidR="00DD2645" w:rsidRDefault="00DD2645">
            <w:pPr>
              <w:rPr>
                <w:lang w:eastAsia="en-CA"/>
              </w:rPr>
            </w:pPr>
            <w:sdt>
              <w:sdtPr>
                <w:rPr>
                  <w:highlight w:val="lightGray"/>
                  <w:lang w:eastAsia="en-CA"/>
                </w:rPr>
                <w:id w:val="1574697098"/>
                <w:placeholder>
                  <w:docPart w:val="D4350DFA79054A638BB7DE6932B9179F"/>
                </w:placeholder>
              </w:sdtPr>
              <w:sdtContent>
                <w:r>
                  <w:rPr>
                    <w:lang w:eastAsia="en-CA"/>
                  </w:rPr>
                  <w:t xml:space="preserve">   </w:t>
                </w:r>
              </w:sdtContent>
            </w:sdt>
          </w:p>
        </w:tc>
      </w:tr>
      <w:tr w:rsidR="00DD2645" w14:paraId="40525841" w14:textId="77777777" w:rsidTr="00DD2645">
        <w:tc>
          <w:tcPr>
            <w:tcW w:w="3060" w:type="dxa"/>
            <w:shd w:val="clear" w:color="auto" w:fill="F2F2F2" w:themeFill="background1" w:themeFillShade="F2"/>
            <w:hideMark/>
          </w:tcPr>
          <w:p w14:paraId="07B7E1E3" w14:textId="77777777" w:rsidR="00DD2645" w:rsidRDefault="00DD2645">
            <w:pPr>
              <w:rPr>
                <w:lang w:eastAsia="en-CA"/>
              </w:rPr>
            </w:pPr>
            <w:sdt>
              <w:sdtPr>
                <w:rPr>
                  <w:highlight w:val="lightGray"/>
                  <w:lang w:eastAsia="en-CA"/>
                </w:rPr>
                <w:id w:val="-1186749914"/>
                <w:placeholder>
                  <w:docPart w:val="383869CC5A484CF985DCD270A7D37DB3"/>
                </w:placeholder>
              </w:sdtPr>
              <w:sdtContent>
                <w:r>
                  <w:rPr>
                    <w:lang w:eastAsia="en-CA"/>
                  </w:rPr>
                  <w:t xml:space="preserve">   FRESHCO SE PULL</w:t>
                </w:r>
              </w:sdtContent>
            </w:sdt>
          </w:p>
        </w:tc>
        <w:tc>
          <w:tcPr>
            <w:tcW w:w="907" w:type="dxa"/>
            <w:shd w:val="clear" w:color="auto" w:fill="F2F2F2" w:themeFill="background1" w:themeFillShade="F2"/>
            <w:hideMark/>
          </w:tcPr>
          <w:p w14:paraId="346182CE" w14:textId="77777777" w:rsidR="00DD2645" w:rsidRDefault="00DD2645">
            <w:pPr>
              <w:rPr>
                <w:lang w:eastAsia="en-CA"/>
              </w:rPr>
            </w:pPr>
            <w:sdt>
              <w:sdtPr>
                <w:rPr>
                  <w:highlight w:val="lightGray"/>
                  <w:lang w:eastAsia="en-CA"/>
                </w:rPr>
                <w:id w:val="650948058"/>
                <w:placeholder>
                  <w:docPart w:val="349AF298A70C4DB1A5C2386F744F5A10"/>
                </w:placeholder>
              </w:sdtPr>
              <w:sdtContent>
                <w:r>
                  <w:rPr>
                    <w:lang w:eastAsia="en-CA"/>
                  </w:rPr>
                  <w:t xml:space="preserve">   </w:t>
                </w:r>
              </w:sdtContent>
            </w:sdt>
          </w:p>
        </w:tc>
        <w:sdt>
          <w:sdtPr>
            <w:rPr>
              <w:lang w:eastAsia="en-CA"/>
            </w:rPr>
            <w:id w:val="1578400655"/>
            <w:placeholder>
              <w:docPart w:val="5C8F72B6A4F344CCB63EF0F7E7D5363F"/>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686" w:type="dxa"/>
                <w:shd w:val="clear" w:color="auto" w:fill="F2F2F2" w:themeFill="background1" w:themeFillShade="F2"/>
                <w:hideMark/>
              </w:tcPr>
              <w:p w14:paraId="1BE3DB4D" w14:textId="77777777" w:rsidR="00DD2645" w:rsidRDefault="00DD2645">
                <w:pPr>
                  <w:jc w:val="center"/>
                  <w:rPr>
                    <w:lang w:eastAsia="en-CA"/>
                  </w:rPr>
                </w:pPr>
                <w:r>
                  <w:rPr>
                    <w:lang w:eastAsia="en-CA"/>
                  </w:rPr>
                  <w:t>M</w:t>
                </w:r>
              </w:p>
            </w:tc>
          </w:sdtContent>
        </w:sdt>
        <w:tc>
          <w:tcPr>
            <w:tcW w:w="667" w:type="dxa"/>
            <w:shd w:val="clear" w:color="auto" w:fill="F2F2F2" w:themeFill="background1" w:themeFillShade="F2"/>
            <w:hideMark/>
          </w:tcPr>
          <w:p w14:paraId="0F60D0DF" w14:textId="77777777" w:rsidR="00DD2645" w:rsidRDefault="00DD2645">
            <w:pPr>
              <w:jc w:val="center"/>
              <w:rPr>
                <w:lang w:eastAsia="en-CA"/>
              </w:rPr>
            </w:pPr>
            <w:sdt>
              <w:sdtPr>
                <w:rPr>
                  <w:lang w:eastAsia="en-CA"/>
                </w:rPr>
                <w:id w:val="-256915419"/>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1039C1D2" w14:textId="77777777" w:rsidR="00DD2645" w:rsidRDefault="00DD2645">
            <w:pPr>
              <w:jc w:val="center"/>
              <w:rPr>
                <w:lang w:eastAsia="en-CA"/>
              </w:rPr>
            </w:pPr>
            <w:sdt>
              <w:sdtPr>
                <w:rPr>
                  <w:highlight w:val="lightGray"/>
                  <w:lang w:eastAsia="en-CA"/>
                </w:rPr>
                <w:id w:val="2074460848"/>
                <w:placeholder>
                  <w:docPart w:val="75020DFD7C3F4E63B32A925D2A95EA93"/>
                </w:placeholder>
              </w:sdtPr>
              <w:sdtContent>
                <w:r>
                  <w:rPr>
                    <w:lang w:eastAsia="en-CA"/>
                  </w:rPr>
                  <w:t xml:space="preserve">   131</w:t>
                </w:r>
              </w:sdtContent>
            </w:sdt>
          </w:p>
        </w:tc>
        <w:tc>
          <w:tcPr>
            <w:tcW w:w="850" w:type="dxa"/>
            <w:shd w:val="clear" w:color="auto" w:fill="F2F2F2" w:themeFill="background1" w:themeFillShade="F2"/>
            <w:hideMark/>
          </w:tcPr>
          <w:p w14:paraId="12CD61B8" w14:textId="77777777" w:rsidR="00DD2645" w:rsidRDefault="00DD2645">
            <w:pPr>
              <w:jc w:val="center"/>
              <w:rPr>
                <w:lang w:eastAsia="en-CA"/>
              </w:rPr>
            </w:pPr>
            <w:sdt>
              <w:sdtPr>
                <w:rPr>
                  <w:highlight w:val="lightGray"/>
                  <w:lang w:eastAsia="en-CA"/>
                </w:rPr>
                <w:id w:val="1730032696"/>
                <w:placeholder>
                  <w:docPart w:val="E95EA5AEB82944819CE1207697959951"/>
                </w:placeholder>
              </w:sdtPr>
              <w:sdtContent>
                <w:r>
                  <w:rPr>
                    <w:lang w:eastAsia="en-CA"/>
                  </w:rPr>
                  <w:t xml:space="preserve">   </w:t>
                </w:r>
              </w:sdtContent>
            </w:sdt>
          </w:p>
        </w:tc>
        <w:tc>
          <w:tcPr>
            <w:tcW w:w="448" w:type="dxa"/>
            <w:shd w:val="clear" w:color="auto" w:fill="F2F2F2" w:themeFill="background1" w:themeFillShade="F2"/>
            <w:hideMark/>
          </w:tcPr>
          <w:p w14:paraId="6C2A8DCF" w14:textId="77777777" w:rsidR="00DD2645" w:rsidRDefault="00DD2645">
            <w:pPr>
              <w:jc w:val="center"/>
              <w:rPr>
                <w:lang w:eastAsia="en-CA"/>
              </w:rPr>
            </w:pPr>
            <w:sdt>
              <w:sdtPr>
                <w:rPr>
                  <w:lang w:eastAsia="en-CA"/>
                </w:rPr>
                <w:id w:val="-23800966"/>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378F205B" w14:textId="77777777" w:rsidR="00DD2645" w:rsidRDefault="00DD2645">
            <w:pPr>
              <w:jc w:val="center"/>
              <w:rPr>
                <w:lang w:eastAsia="en-CA"/>
              </w:rPr>
            </w:pPr>
            <w:sdt>
              <w:sdtPr>
                <w:rPr>
                  <w:highlight w:val="lightGray"/>
                  <w:lang w:eastAsia="en-CA"/>
                </w:rPr>
                <w:id w:val="-1480370200"/>
                <w:placeholder>
                  <w:docPart w:val="99F82514079342D581DE5F3F293947D2"/>
                </w:placeholder>
              </w:sdtPr>
              <w:sdtContent>
                <w:r>
                  <w:rPr>
                    <w:lang w:eastAsia="en-CA"/>
                  </w:rPr>
                  <w:t xml:space="preserve">   </w:t>
                </w:r>
              </w:sdtContent>
            </w:sdt>
          </w:p>
        </w:tc>
        <w:tc>
          <w:tcPr>
            <w:tcW w:w="448" w:type="dxa"/>
            <w:shd w:val="clear" w:color="auto" w:fill="F2F2F2" w:themeFill="background1" w:themeFillShade="F2"/>
            <w:hideMark/>
          </w:tcPr>
          <w:p w14:paraId="08D91B1A" w14:textId="77777777" w:rsidR="00DD2645" w:rsidRDefault="00DD2645">
            <w:pPr>
              <w:jc w:val="center"/>
              <w:rPr>
                <w:lang w:eastAsia="en-CA"/>
              </w:rPr>
            </w:pPr>
            <w:sdt>
              <w:sdtPr>
                <w:rPr>
                  <w:lang w:eastAsia="en-CA"/>
                </w:rPr>
                <w:id w:val="1457909580"/>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BF17855" w14:textId="77777777" w:rsidR="00DD2645" w:rsidRDefault="00DD2645">
            <w:pPr>
              <w:jc w:val="center"/>
              <w:rPr>
                <w:lang w:eastAsia="en-CA"/>
              </w:rPr>
            </w:pPr>
            <w:sdt>
              <w:sdtPr>
                <w:rPr>
                  <w:lang w:eastAsia="en-CA"/>
                </w:rPr>
                <w:id w:val="1503399724"/>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49A21E15" w14:textId="77777777" w:rsidR="00DD2645" w:rsidRDefault="00DD2645">
            <w:pPr>
              <w:jc w:val="center"/>
              <w:rPr>
                <w:lang w:eastAsia="en-CA"/>
              </w:rPr>
            </w:pPr>
            <w:sdt>
              <w:sdtPr>
                <w:rPr>
                  <w:lang w:eastAsia="en-CA"/>
                </w:rPr>
                <w:id w:val="-2592084"/>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B68F739" w14:textId="77777777" w:rsidR="00DD2645" w:rsidRDefault="00DD2645">
            <w:pPr>
              <w:jc w:val="center"/>
              <w:rPr>
                <w:lang w:eastAsia="en-CA"/>
              </w:rPr>
            </w:pPr>
            <w:sdt>
              <w:sdtPr>
                <w:rPr>
                  <w:highlight w:val="lightGray"/>
                  <w:lang w:eastAsia="en-CA"/>
                </w:rPr>
                <w:id w:val="-962185703"/>
                <w:placeholder>
                  <w:docPart w:val="A1B4516E85014D139052114652076347"/>
                </w:placeholder>
              </w:sdtPr>
              <w:sdtContent>
                <w:r>
                  <w:rPr>
                    <w:lang w:eastAsia="en-CA"/>
                  </w:rPr>
                  <w:t xml:space="preserve">   </w:t>
                </w:r>
              </w:sdtContent>
            </w:sdt>
          </w:p>
        </w:tc>
        <w:tc>
          <w:tcPr>
            <w:tcW w:w="3288" w:type="dxa"/>
            <w:shd w:val="clear" w:color="auto" w:fill="F2F2F2" w:themeFill="background1" w:themeFillShade="F2"/>
            <w:hideMark/>
          </w:tcPr>
          <w:p w14:paraId="34E13F9E" w14:textId="77777777" w:rsidR="00DD2645" w:rsidRDefault="00DD2645">
            <w:pPr>
              <w:rPr>
                <w:lang w:eastAsia="en-CA"/>
              </w:rPr>
            </w:pPr>
            <w:sdt>
              <w:sdtPr>
                <w:rPr>
                  <w:highlight w:val="lightGray"/>
                  <w:lang w:eastAsia="en-CA"/>
                </w:rPr>
                <w:id w:val="-725690733"/>
                <w:placeholder>
                  <w:docPart w:val="41C0D18DBA2D4153907D79121A942FA0"/>
                </w:placeholder>
              </w:sdtPr>
              <w:sdtContent>
                <w:r>
                  <w:rPr>
                    <w:lang w:eastAsia="en-CA"/>
                  </w:rPr>
                  <w:t xml:space="preserve">   </w:t>
                </w:r>
              </w:sdtContent>
            </w:sdt>
          </w:p>
        </w:tc>
      </w:tr>
      <w:tr w:rsidR="00DD2645" w14:paraId="4F4CF1BC" w14:textId="77777777" w:rsidTr="00DD2645">
        <w:tc>
          <w:tcPr>
            <w:tcW w:w="3060" w:type="dxa"/>
            <w:shd w:val="clear" w:color="auto" w:fill="F2F2F2" w:themeFill="background1" w:themeFillShade="F2"/>
            <w:hideMark/>
          </w:tcPr>
          <w:p w14:paraId="321096DF" w14:textId="77777777" w:rsidR="00DD2645" w:rsidRDefault="00DD2645">
            <w:pPr>
              <w:rPr>
                <w:lang w:eastAsia="en-CA"/>
              </w:rPr>
            </w:pPr>
            <w:sdt>
              <w:sdtPr>
                <w:rPr>
                  <w:highlight w:val="lightGray"/>
                  <w:lang w:eastAsia="en-CA"/>
                </w:rPr>
                <w:id w:val="385457987"/>
                <w:placeholder>
                  <w:docPart w:val="AF6A11B8FA9244129131AAA7FC2D7F2A"/>
                </w:placeholder>
              </w:sdtPr>
              <w:sdtContent>
                <w:r>
                  <w:rPr>
                    <w:lang w:eastAsia="en-CA"/>
                  </w:rPr>
                  <w:t xml:space="preserve">   FRESHCO SE GA</w:t>
                </w:r>
              </w:sdtContent>
            </w:sdt>
          </w:p>
        </w:tc>
        <w:tc>
          <w:tcPr>
            <w:tcW w:w="907" w:type="dxa"/>
            <w:shd w:val="clear" w:color="auto" w:fill="F2F2F2" w:themeFill="background1" w:themeFillShade="F2"/>
            <w:hideMark/>
          </w:tcPr>
          <w:p w14:paraId="4178BA02" w14:textId="77777777" w:rsidR="00DD2645" w:rsidRDefault="00DD2645">
            <w:pPr>
              <w:rPr>
                <w:lang w:eastAsia="en-CA"/>
              </w:rPr>
            </w:pPr>
            <w:sdt>
              <w:sdtPr>
                <w:rPr>
                  <w:highlight w:val="lightGray"/>
                  <w:lang w:eastAsia="en-CA"/>
                </w:rPr>
                <w:id w:val="-1351257868"/>
                <w:placeholder>
                  <w:docPart w:val="23CA631E4CAD4D8A9A0461F8C5EFBBDF"/>
                </w:placeholder>
              </w:sdtPr>
              <w:sdtContent>
                <w:r>
                  <w:rPr>
                    <w:lang w:eastAsia="en-CA"/>
                  </w:rPr>
                  <w:t xml:space="preserve">   </w:t>
                </w:r>
              </w:sdtContent>
            </w:sdt>
          </w:p>
        </w:tc>
        <w:sdt>
          <w:sdtPr>
            <w:rPr>
              <w:lang w:eastAsia="en-CA"/>
            </w:rPr>
            <w:id w:val="-1765527539"/>
            <w:placeholder>
              <w:docPart w:val="F1E76666931B4AAB8C4B88CDE3C74972"/>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686" w:type="dxa"/>
                <w:shd w:val="clear" w:color="auto" w:fill="F2F2F2" w:themeFill="background1" w:themeFillShade="F2"/>
                <w:hideMark/>
              </w:tcPr>
              <w:p w14:paraId="4F84C621" w14:textId="77777777" w:rsidR="00DD2645" w:rsidRDefault="00DD2645">
                <w:pPr>
                  <w:jc w:val="center"/>
                  <w:rPr>
                    <w:lang w:eastAsia="en-CA"/>
                  </w:rPr>
                </w:pPr>
                <w:r>
                  <w:rPr>
                    <w:lang w:eastAsia="en-CA"/>
                  </w:rPr>
                  <w:t>M</w:t>
                </w:r>
              </w:p>
            </w:tc>
          </w:sdtContent>
        </w:sdt>
        <w:tc>
          <w:tcPr>
            <w:tcW w:w="667" w:type="dxa"/>
            <w:shd w:val="clear" w:color="auto" w:fill="F2F2F2" w:themeFill="background1" w:themeFillShade="F2"/>
            <w:hideMark/>
          </w:tcPr>
          <w:p w14:paraId="33B1ACF1" w14:textId="77777777" w:rsidR="00DD2645" w:rsidRDefault="00DD2645">
            <w:pPr>
              <w:jc w:val="center"/>
              <w:rPr>
                <w:lang w:eastAsia="en-CA"/>
              </w:rPr>
            </w:pPr>
            <w:sdt>
              <w:sdtPr>
                <w:rPr>
                  <w:lang w:eastAsia="en-CA"/>
                </w:rPr>
                <w:id w:val="-1941599363"/>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424461EF" w14:textId="77777777" w:rsidR="00DD2645" w:rsidRDefault="00DD2645">
            <w:pPr>
              <w:jc w:val="center"/>
              <w:rPr>
                <w:lang w:eastAsia="en-CA"/>
              </w:rPr>
            </w:pPr>
            <w:sdt>
              <w:sdtPr>
                <w:rPr>
                  <w:highlight w:val="lightGray"/>
                  <w:lang w:eastAsia="en-CA"/>
                </w:rPr>
                <w:id w:val="-192068929"/>
                <w:placeholder>
                  <w:docPart w:val="0AA4DDF7645F4A7FB69F42B14971D89B"/>
                </w:placeholder>
              </w:sdtPr>
              <w:sdtContent>
                <w:r>
                  <w:rPr>
                    <w:lang w:eastAsia="en-CA"/>
                  </w:rPr>
                  <w:t xml:space="preserve">   132</w:t>
                </w:r>
              </w:sdtContent>
            </w:sdt>
          </w:p>
        </w:tc>
        <w:tc>
          <w:tcPr>
            <w:tcW w:w="850" w:type="dxa"/>
            <w:shd w:val="clear" w:color="auto" w:fill="F2F2F2" w:themeFill="background1" w:themeFillShade="F2"/>
            <w:hideMark/>
          </w:tcPr>
          <w:p w14:paraId="546DD322" w14:textId="77777777" w:rsidR="00DD2645" w:rsidRDefault="00DD2645">
            <w:pPr>
              <w:jc w:val="center"/>
              <w:rPr>
                <w:lang w:eastAsia="en-CA"/>
              </w:rPr>
            </w:pPr>
            <w:sdt>
              <w:sdtPr>
                <w:rPr>
                  <w:highlight w:val="lightGray"/>
                  <w:lang w:eastAsia="en-CA"/>
                </w:rPr>
                <w:id w:val="-131328022"/>
                <w:placeholder>
                  <w:docPart w:val="0F8C769E970649A897C13D8D818CF97B"/>
                </w:placeholder>
              </w:sdtPr>
              <w:sdtContent>
                <w:r>
                  <w:rPr>
                    <w:lang w:eastAsia="en-CA"/>
                  </w:rPr>
                  <w:t xml:space="preserve">   </w:t>
                </w:r>
              </w:sdtContent>
            </w:sdt>
          </w:p>
        </w:tc>
        <w:tc>
          <w:tcPr>
            <w:tcW w:w="448" w:type="dxa"/>
            <w:shd w:val="clear" w:color="auto" w:fill="F2F2F2" w:themeFill="background1" w:themeFillShade="F2"/>
            <w:hideMark/>
          </w:tcPr>
          <w:p w14:paraId="144999DE" w14:textId="77777777" w:rsidR="00DD2645" w:rsidRDefault="00DD2645">
            <w:pPr>
              <w:jc w:val="center"/>
              <w:rPr>
                <w:lang w:eastAsia="en-CA"/>
              </w:rPr>
            </w:pPr>
            <w:sdt>
              <w:sdtPr>
                <w:rPr>
                  <w:lang w:eastAsia="en-CA"/>
                </w:rPr>
                <w:id w:val="-1520384036"/>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66A09D4F" w14:textId="77777777" w:rsidR="00DD2645" w:rsidRDefault="00DD2645">
            <w:pPr>
              <w:jc w:val="center"/>
              <w:rPr>
                <w:lang w:eastAsia="en-CA"/>
              </w:rPr>
            </w:pPr>
            <w:sdt>
              <w:sdtPr>
                <w:rPr>
                  <w:highlight w:val="lightGray"/>
                  <w:lang w:eastAsia="en-CA"/>
                </w:rPr>
                <w:id w:val="-1943063151"/>
                <w:placeholder>
                  <w:docPart w:val="9A574C89F63145B781D5FB987D761995"/>
                </w:placeholder>
              </w:sdtPr>
              <w:sdtContent>
                <w:r>
                  <w:rPr>
                    <w:lang w:eastAsia="en-CA"/>
                  </w:rPr>
                  <w:t xml:space="preserve">   </w:t>
                </w:r>
              </w:sdtContent>
            </w:sdt>
          </w:p>
        </w:tc>
        <w:tc>
          <w:tcPr>
            <w:tcW w:w="448" w:type="dxa"/>
            <w:shd w:val="clear" w:color="auto" w:fill="F2F2F2" w:themeFill="background1" w:themeFillShade="F2"/>
            <w:hideMark/>
          </w:tcPr>
          <w:p w14:paraId="3ABFBA5D" w14:textId="77777777" w:rsidR="00DD2645" w:rsidRDefault="00DD2645">
            <w:pPr>
              <w:jc w:val="center"/>
              <w:rPr>
                <w:lang w:eastAsia="en-CA"/>
              </w:rPr>
            </w:pPr>
            <w:sdt>
              <w:sdtPr>
                <w:rPr>
                  <w:lang w:eastAsia="en-CA"/>
                </w:rPr>
                <w:id w:val="1292176512"/>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685D5361" w14:textId="77777777" w:rsidR="00DD2645" w:rsidRDefault="00DD2645">
            <w:pPr>
              <w:jc w:val="center"/>
              <w:rPr>
                <w:lang w:eastAsia="en-CA"/>
              </w:rPr>
            </w:pPr>
            <w:sdt>
              <w:sdtPr>
                <w:rPr>
                  <w:lang w:eastAsia="en-CA"/>
                </w:rPr>
                <w:id w:val="-919100419"/>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5F54A905" w14:textId="77777777" w:rsidR="00DD2645" w:rsidRDefault="00DD2645">
            <w:pPr>
              <w:jc w:val="center"/>
              <w:rPr>
                <w:lang w:eastAsia="en-CA"/>
              </w:rPr>
            </w:pPr>
            <w:sdt>
              <w:sdtPr>
                <w:rPr>
                  <w:lang w:eastAsia="en-CA"/>
                </w:rPr>
                <w:id w:val="-1226607201"/>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4DE51D86" w14:textId="77777777" w:rsidR="00DD2645" w:rsidRDefault="00DD2645">
            <w:pPr>
              <w:jc w:val="center"/>
              <w:rPr>
                <w:lang w:eastAsia="en-CA"/>
              </w:rPr>
            </w:pPr>
            <w:sdt>
              <w:sdtPr>
                <w:rPr>
                  <w:highlight w:val="lightGray"/>
                  <w:lang w:eastAsia="en-CA"/>
                </w:rPr>
                <w:id w:val="1271197398"/>
                <w:placeholder>
                  <w:docPart w:val="DD5323204B1040659C46CC19D28A1AFC"/>
                </w:placeholder>
              </w:sdtPr>
              <w:sdtContent>
                <w:r>
                  <w:rPr>
                    <w:lang w:eastAsia="en-CA"/>
                  </w:rPr>
                  <w:t xml:space="preserve">   </w:t>
                </w:r>
              </w:sdtContent>
            </w:sdt>
          </w:p>
        </w:tc>
        <w:tc>
          <w:tcPr>
            <w:tcW w:w="3288" w:type="dxa"/>
            <w:shd w:val="clear" w:color="auto" w:fill="F2F2F2" w:themeFill="background1" w:themeFillShade="F2"/>
            <w:hideMark/>
          </w:tcPr>
          <w:p w14:paraId="69AA8F6B" w14:textId="77777777" w:rsidR="00DD2645" w:rsidRDefault="00DD2645">
            <w:pPr>
              <w:rPr>
                <w:lang w:eastAsia="en-CA"/>
              </w:rPr>
            </w:pPr>
            <w:sdt>
              <w:sdtPr>
                <w:rPr>
                  <w:highlight w:val="lightGray"/>
                  <w:lang w:eastAsia="en-CA"/>
                </w:rPr>
                <w:id w:val="-1401814940"/>
                <w:placeholder>
                  <w:docPart w:val="F8C2302DDF5B485FABD2001B65EFE52A"/>
                </w:placeholder>
              </w:sdtPr>
              <w:sdtContent>
                <w:r>
                  <w:rPr>
                    <w:lang w:eastAsia="en-CA"/>
                  </w:rPr>
                  <w:t xml:space="preserve">   </w:t>
                </w:r>
              </w:sdtContent>
            </w:sdt>
          </w:p>
        </w:tc>
      </w:tr>
      <w:tr w:rsidR="00DD2645" w14:paraId="67EDED77" w14:textId="77777777" w:rsidTr="00DD2645">
        <w:tc>
          <w:tcPr>
            <w:tcW w:w="3060" w:type="dxa"/>
            <w:shd w:val="clear" w:color="auto" w:fill="F2F2F2" w:themeFill="background1" w:themeFillShade="F2"/>
            <w:hideMark/>
          </w:tcPr>
          <w:p w14:paraId="55E2886C" w14:textId="77777777" w:rsidR="00DD2645" w:rsidRDefault="00DD2645">
            <w:pPr>
              <w:rPr>
                <w:lang w:eastAsia="en-CA"/>
              </w:rPr>
            </w:pPr>
            <w:sdt>
              <w:sdtPr>
                <w:rPr>
                  <w:highlight w:val="lightGray"/>
                  <w:lang w:eastAsia="en-CA"/>
                </w:rPr>
                <w:id w:val="1554201975"/>
                <w:placeholder>
                  <w:docPart w:val="2253984AB39147778FDD047ED916800A"/>
                </w:placeholder>
              </w:sdtPr>
              <w:sdtContent>
                <w:r>
                  <w:rPr>
                    <w:lang w:eastAsia="en-CA"/>
                  </w:rPr>
                  <w:t xml:space="preserve">   EAST LOADING DOCK PULL</w:t>
                </w:r>
              </w:sdtContent>
            </w:sdt>
          </w:p>
        </w:tc>
        <w:tc>
          <w:tcPr>
            <w:tcW w:w="907" w:type="dxa"/>
            <w:shd w:val="clear" w:color="auto" w:fill="F2F2F2" w:themeFill="background1" w:themeFillShade="F2"/>
            <w:hideMark/>
          </w:tcPr>
          <w:p w14:paraId="6E9869E1" w14:textId="77777777" w:rsidR="00DD2645" w:rsidRDefault="00DD2645">
            <w:pPr>
              <w:rPr>
                <w:lang w:eastAsia="en-CA"/>
              </w:rPr>
            </w:pPr>
            <w:sdt>
              <w:sdtPr>
                <w:rPr>
                  <w:highlight w:val="lightGray"/>
                  <w:lang w:eastAsia="en-CA"/>
                </w:rPr>
                <w:id w:val="-475983046"/>
                <w:placeholder>
                  <w:docPart w:val="5F6E942F8ACE4B57B7CAFF82CB385A63"/>
                </w:placeholder>
              </w:sdtPr>
              <w:sdtContent>
                <w:r>
                  <w:rPr>
                    <w:lang w:eastAsia="en-CA"/>
                  </w:rPr>
                  <w:t xml:space="preserve">   </w:t>
                </w:r>
              </w:sdtContent>
            </w:sdt>
          </w:p>
        </w:tc>
        <w:sdt>
          <w:sdtPr>
            <w:rPr>
              <w:lang w:eastAsia="en-CA"/>
            </w:rPr>
            <w:id w:val="1056896549"/>
            <w:placeholder>
              <w:docPart w:val="7609C5C1E5C94DD8951D86C90209AC02"/>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686" w:type="dxa"/>
                <w:shd w:val="clear" w:color="auto" w:fill="F2F2F2" w:themeFill="background1" w:themeFillShade="F2"/>
                <w:hideMark/>
              </w:tcPr>
              <w:p w14:paraId="6822C3FD" w14:textId="77777777" w:rsidR="00DD2645" w:rsidRDefault="00DD2645">
                <w:pPr>
                  <w:jc w:val="center"/>
                  <w:rPr>
                    <w:lang w:eastAsia="en-CA"/>
                  </w:rPr>
                </w:pPr>
                <w:r>
                  <w:rPr>
                    <w:lang w:eastAsia="en-CA"/>
                  </w:rPr>
                  <w:t>M</w:t>
                </w:r>
              </w:p>
            </w:tc>
          </w:sdtContent>
        </w:sdt>
        <w:tc>
          <w:tcPr>
            <w:tcW w:w="667" w:type="dxa"/>
            <w:shd w:val="clear" w:color="auto" w:fill="F2F2F2" w:themeFill="background1" w:themeFillShade="F2"/>
            <w:hideMark/>
          </w:tcPr>
          <w:p w14:paraId="18C5A671" w14:textId="77777777" w:rsidR="00DD2645" w:rsidRDefault="00DD2645">
            <w:pPr>
              <w:jc w:val="center"/>
              <w:rPr>
                <w:lang w:eastAsia="en-CA"/>
              </w:rPr>
            </w:pPr>
            <w:sdt>
              <w:sdtPr>
                <w:rPr>
                  <w:lang w:eastAsia="en-CA"/>
                </w:rPr>
                <w:id w:val="-166332527"/>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718EF53F" w14:textId="77777777" w:rsidR="00DD2645" w:rsidRDefault="00DD2645">
            <w:pPr>
              <w:jc w:val="center"/>
              <w:rPr>
                <w:lang w:eastAsia="en-CA"/>
              </w:rPr>
            </w:pPr>
            <w:sdt>
              <w:sdtPr>
                <w:rPr>
                  <w:highlight w:val="lightGray"/>
                  <w:lang w:eastAsia="en-CA"/>
                </w:rPr>
                <w:id w:val="1067224560"/>
                <w:placeholder>
                  <w:docPart w:val="A43319EC98604B8180613422CD25950B"/>
                </w:placeholder>
              </w:sdtPr>
              <w:sdtContent>
                <w:r>
                  <w:rPr>
                    <w:lang w:eastAsia="en-CA"/>
                  </w:rPr>
                  <w:t xml:space="preserve">   129</w:t>
                </w:r>
              </w:sdtContent>
            </w:sdt>
          </w:p>
        </w:tc>
        <w:tc>
          <w:tcPr>
            <w:tcW w:w="850" w:type="dxa"/>
            <w:shd w:val="clear" w:color="auto" w:fill="F2F2F2" w:themeFill="background1" w:themeFillShade="F2"/>
            <w:hideMark/>
          </w:tcPr>
          <w:p w14:paraId="14635492" w14:textId="77777777" w:rsidR="00DD2645" w:rsidRDefault="00DD2645">
            <w:pPr>
              <w:jc w:val="center"/>
              <w:rPr>
                <w:lang w:eastAsia="en-CA"/>
              </w:rPr>
            </w:pPr>
            <w:sdt>
              <w:sdtPr>
                <w:rPr>
                  <w:highlight w:val="lightGray"/>
                  <w:lang w:eastAsia="en-CA"/>
                </w:rPr>
                <w:id w:val="1134911814"/>
                <w:placeholder>
                  <w:docPart w:val="6A3BE5BD2D0042189B98A7B1ED24744C"/>
                </w:placeholder>
              </w:sdtPr>
              <w:sdtContent>
                <w:r>
                  <w:rPr>
                    <w:lang w:eastAsia="en-CA"/>
                  </w:rPr>
                  <w:t xml:space="preserve">   </w:t>
                </w:r>
              </w:sdtContent>
            </w:sdt>
          </w:p>
        </w:tc>
        <w:tc>
          <w:tcPr>
            <w:tcW w:w="448" w:type="dxa"/>
            <w:shd w:val="clear" w:color="auto" w:fill="F2F2F2" w:themeFill="background1" w:themeFillShade="F2"/>
            <w:hideMark/>
          </w:tcPr>
          <w:p w14:paraId="41B0210F" w14:textId="77777777" w:rsidR="00DD2645" w:rsidRDefault="00DD2645">
            <w:pPr>
              <w:jc w:val="center"/>
              <w:rPr>
                <w:lang w:eastAsia="en-CA"/>
              </w:rPr>
            </w:pPr>
            <w:sdt>
              <w:sdtPr>
                <w:rPr>
                  <w:lang w:eastAsia="en-CA"/>
                </w:rPr>
                <w:id w:val="-2137088784"/>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1CF102E2" w14:textId="77777777" w:rsidR="00DD2645" w:rsidRDefault="00DD2645">
            <w:pPr>
              <w:jc w:val="center"/>
              <w:rPr>
                <w:lang w:eastAsia="en-CA"/>
              </w:rPr>
            </w:pPr>
            <w:sdt>
              <w:sdtPr>
                <w:rPr>
                  <w:highlight w:val="lightGray"/>
                  <w:lang w:eastAsia="en-CA"/>
                </w:rPr>
                <w:id w:val="-480234208"/>
                <w:placeholder>
                  <w:docPart w:val="F996FC2293464691B53D62475EA4CC85"/>
                </w:placeholder>
              </w:sdtPr>
              <w:sdtContent>
                <w:r>
                  <w:rPr>
                    <w:lang w:eastAsia="en-CA"/>
                  </w:rPr>
                  <w:t xml:space="preserve">   </w:t>
                </w:r>
              </w:sdtContent>
            </w:sdt>
          </w:p>
        </w:tc>
        <w:tc>
          <w:tcPr>
            <w:tcW w:w="448" w:type="dxa"/>
            <w:shd w:val="clear" w:color="auto" w:fill="F2F2F2" w:themeFill="background1" w:themeFillShade="F2"/>
            <w:hideMark/>
          </w:tcPr>
          <w:p w14:paraId="6508680C" w14:textId="77777777" w:rsidR="00DD2645" w:rsidRDefault="00DD2645">
            <w:pPr>
              <w:jc w:val="center"/>
              <w:rPr>
                <w:lang w:eastAsia="en-CA"/>
              </w:rPr>
            </w:pPr>
            <w:sdt>
              <w:sdtPr>
                <w:rPr>
                  <w:lang w:eastAsia="en-CA"/>
                </w:rPr>
                <w:id w:val="1082490635"/>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0E8C8D4C" w14:textId="77777777" w:rsidR="00DD2645" w:rsidRDefault="00DD2645">
            <w:pPr>
              <w:jc w:val="center"/>
              <w:rPr>
                <w:lang w:eastAsia="en-CA"/>
              </w:rPr>
            </w:pPr>
            <w:sdt>
              <w:sdtPr>
                <w:rPr>
                  <w:lang w:eastAsia="en-CA"/>
                </w:rPr>
                <w:id w:val="-1337462692"/>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41155687" w14:textId="77777777" w:rsidR="00DD2645" w:rsidRDefault="00DD2645">
            <w:pPr>
              <w:jc w:val="center"/>
              <w:rPr>
                <w:lang w:eastAsia="en-CA"/>
              </w:rPr>
            </w:pPr>
            <w:sdt>
              <w:sdtPr>
                <w:rPr>
                  <w:lang w:eastAsia="en-CA"/>
                </w:rPr>
                <w:id w:val="1877657042"/>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6AA5628A" w14:textId="77777777" w:rsidR="00DD2645" w:rsidRDefault="00DD2645">
            <w:pPr>
              <w:jc w:val="center"/>
              <w:rPr>
                <w:lang w:eastAsia="en-CA"/>
              </w:rPr>
            </w:pPr>
            <w:sdt>
              <w:sdtPr>
                <w:rPr>
                  <w:highlight w:val="lightGray"/>
                  <w:lang w:eastAsia="en-CA"/>
                </w:rPr>
                <w:id w:val="1417831366"/>
                <w:placeholder>
                  <w:docPart w:val="6FE2FA2AD381472C9A2FC31DE21732C8"/>
                </w:placeholder>
              </w:sdtPr>
              <w:sdtContent>
                <w:r>
                  <w:rPr>
                    <w:lang w:eastAsia="en-CA"/>
                  </w:rPr>
                  <w:t xml:space="preserve">   </w:t>
                </w:r>
              </w:sdtContent>
            </w:sdt>
          </w:p>
        </w:tc>
        <w:tc>
          <w:tcPr>
            <w:tcW w:w="3288" w:type="dxa"/>
            <w:shd w:val="clear" w:color="auto" w:fill="F2F2F2" w:themeFill="background1" w:themeFillShade="F2"/>
            <w:hideMark/>
          </w:tcPr>
          <w:p w14:paraId="65C23EBE" w14:textId="77777777" w:rsidR="00DD2645" w:rsidRDefault="00DD2645">
            <w:pPr>
              <w:rPr>
                <w:lang w:eastAsia="en-CA"/>
              </w:rPr>
            </w:pPr>
            <w:sdt>
              <w:sdtPr>
                <w:rPr>
                  <w:highlight w:val="lightGray"/>
                  <w:lang w:eastAsia="en-CA"/>
                </w:rPr>
                <w:id w:val="1844511022"/>
                <w:placeholder>
                  <w:docPart w:val="0D67E5E608D5405ABC070ECCAD3900E3"/>
                </w:placeholder>
              </w:sdtPr>
              <w:sdtContent>
                <w:r>
                  <w:rPr>
                    <w:lang w:eastAsia="en-CA"/>
                  </w:rPr>
                  <w:t xml:space="preserve">   </w:t>
                </w:r>
              </w:sdtContent>
            </w:sdt>
          </w:p>
        </w:tc>
      </w:tr>
      <w:tr w:rsidR="00DD2645" w14:paraId="404D4C3F" w14:textId="77777777" w:rsidTr="00DD2645">
        <w:tc>
          <w:tcPr>
            <w:tcW w:w="3060" w:type="dxa"/>
            <w:shd w:val="clear" w:color="auto" w:fill="F2F2F2" w:themeFill="background1" w:themeFillShade="F2"/>
            <w:hideMark/>
          </w:tcPr>
          <w:p w14:paraId="2DBBE465" w14:textId="77777777" w:rsidR="00DD2645" w:rsidRDefault="00DD2645">
            <w:pPr>
              <w:rPr>
                <w:lang w:eastAsia="en-CA"/>
              </w:rPr>
            </w:pPr>
            <w:sdt>
              <w:sdtPr>
                <w:rPr>
                  <w:highlight w:val="lightGray"/>
                  <w:lang w:eastAsia="en-CA"/>
                </w:rPr>
                <w:id w:val="-744424175"/>
                <w:placeholder>
                  <w:docPart w:val="EE9F6A9E346D4792B6938F0C88DECAAB"/>
                </w:placeholder>
              </w:sdtPr>
              <w:sdtContent>
                <w:r>
                  <w:rPr>
                    <w:lang w:eastAsia="en-CA"/>
                  </w:rPr>
                  <w:t xml:space="preserve">   EAST LOADING DOCK GA</w:t>
                </w:r>
              </w:sdtContent>
            </w:sdt>
          </w:p>
        </w:tc>
        <w:tc>
          <w:tcPr>
            <w:tcW w:w="907" w:type="dxa"/>
            <w:shd w:val="clear" w:color="auto" w:fill="F2F2F2" w:themeFill="background1" w:themeFillShade="F2"/>
            <w:hideMark/>
          </w:tcPr>
          <w:p w14:paraId="1C35BB54" w14:textId="77777777" w:rsidR="00DD2645" w:rsidRDefault="00DD2645">
            <w:pPr>
              <w:rPr>
                <w:lang w:eastAsia="en-CA"/>
              </w:rPr>
            </w:pPr>
            <w:sdt>
              <w:sdtPr>
                <w:rPr>
                  <w:highlight w:val="lightGray"/>
                  <w:lang w:eastAsia="en-CA"/>
                </w:rPr>
                <w:id w:val="-392893245"/>
                <w:placeholder>
                  <w:docPart w:val="8936139AC4EE43418AF965158F906F57"/>
                </w:placeholder>
              </w:sdtPr>
              <w:sdtContent>
                <w:r>
                  <w:rPr>
                    <w:lang w:eastAsia="en-CA"/>
                  </w:rPr>
                  <w:t xml:space="preserve">   </w:t>
                </w:r>
              </w:sdtContent>
            </w:sdt>
          </w:p>
        </w:tc>
        <w:sdt>
          <w:sdtPr>
            <w:rPr>
              <w:lang w:eastAsia="en-CA"/>
            </w:rPr>
            <w:id w:val="-1306471473"/>
            <w:placeholder>
              <w:docPart w:val="1B9DD91498114513B392E0D93325F719"/>
            </w:placeholder>
            <w:dropDownList>
              <w:listItem w:displayText="   " w:value=" "/>
              <w:listItem w:displayText="M" w:value="M"/>
              <w:listItem w:displayText="RHT" w:value="RHT"/>
              <w:listItem w:displayText="HT" w:value="HT"/>
              <w:listItem w:displayText="S" w:value="S"/>
              <w:listItem w:displayText="SB" w:value="SB"/>
              <w:listItem w:displayText="RI" w:value="RI"/>
              <w:listItem w:displayText="DS" w:value="DS"/>
              <w:listItem w:displayText="-" w:value="-"/>
              <w:listItem w:displayText="SFD" w:value="SFD"/>
              <w:listItem w:displayText="FS" w:value="FS"/>
              <w:listItem w:displayText="SS" w:value="SS"/>
              <w:listItem w:displayText="EM" w:value="EM"/>
              <w:listItem w:displayText="B" w:value="B"/>
              <w:listItem w:displayText="H" w:value="H"/>
              <w:listItem w:displayText="V" w:value="V"/>
              <w:listItem w:displayText="SP" w:value="SP"/>
              <w:listItem w:displayText="HSP" w:value="HSP"/>
              <w:listItem w:displayText="SSS" w:value="SSS"/>
              <w:listItem w:displayText="SSAD" w:value="SSAD"/>
              <w:listItem w:displayText="AD" w:value="AD"/>
              <w:listItem w:displayText="ET" w:value="ET"/>
              <w:listItem w:displayText="EOL" w:value="EOL"/>
            </w:dropDownList>
          </w:sdtPr>
          <w:sdtContent>
            <w:tc>
              <w:tcPr>
                <w:tcW w:w="686" w:type="dxa"/>
                <w:shd w:val="clear" w:color="auto" w:fill="F2F2F2" w:themeFill="background1" w:themeFillShade="F2"/>
                <w:hideMark/>
              </w:tcPr>
              <w:p w14:paraId="546047AD" w14:textId="77777777" w:rsidR="00DD2645" w:rsidRDefault="00DD2645">
                <w:pPr>
                  <w:jc w:val="center"/>
                  <w:rPr>
                    <w:lang w:eastAsia="en-CA"/>
                  </w:rPr>
                </w:pPr>
                <w:r>
                  <w:rPr>
                    <w:lang w:eastAsia="en-CA"/>
                  </w:rPr>
                  <w:t>M</w:t>
                </w:r>
              </w:p>
            </w:tc>
          </w:sdtContent>
        </w:sdt>
        <w:tc>
          <w:tcPr>
            <w:tcW w:w="667" w:type="dxa"/>
            <w:shd w:val="clear" w:color="auto" w:fill="F2F2F2" w:themeFill="background1" w:themeFillShade="F2"/>
            <w:hideMark/>
          </w:tcPr>
          <w:p w14:paraId="0CAAA09A" w14:textId="77777777" w:rsidR="00DD2645" w:rsidRDefault="00DD2645">
            <w:pPr>
              <w:jc w:val="center"/>
              <w:rPr>
                <w:lang w:eastAsia="en-CA"/>
              </w:rPr>
            </w:pPr>
            <w:sdt>
              <w:sdtPr>
                <w:rPr>
                  <w:lang w:eastAsia="en-CA"/>
                </w:rPr>
                <w:id w:val="1585800467"/>
                <w14:checkbox>
                  <w14:checked w14:val="0"/>
                  <w14:checkedState w14:val="0050" w14:font="Wingdings 2"/>
                  <w14:uncheckedState w14:val="0020" w14:font="Wingdings 2"/>
                </w14:checkbox>
              </w:sdtPr>
              <w:sdtContent>
                <w:r>
                  <w:rPr>
                    <w:lang w:eastAsia="en-CA"/>
                  </w:rPr>
                  <w:sym w:font="Wingdings 2" w:char="F020"/>
                </w:r>
              </w:sdtContent>
            </w:sdt>
          </w:p>
        </w:tc>
        <w:tc>
          <w:tcPr>
            <w:tcW w:w="1101" w:type="dxa"/>
            <w:shd w:val="clear" w:color="auto" w:fill="F2F2F2" w:themeFill="background1" w:themeFillShade="F2"/>
            <w:hideMark/>
          </w:tcPr>
          <w:p w14:paraId="08DFE4E1" w14:textId="77777777" w:rsidR="00DD2645" w:rsidRDefault="00DD2645">
            <w:pPr>
              <w:jc w:val="center"/>
              <w:rPr>
                <w:lang w:eastAsia="en-CA"/>
              </w:rPr>
            </w:pPr>
            <w:sdt>
              <w:sdtPr>
                <w:rPr>
                  <w:highlight w:val="lightGray"/>
                  <w:lang w:eastAsia="en-CA"/>
                </w:rPr>
                <w:id w:val="-1178337188"/>
                <w:placeholder>
                  <w:docPart w:val="62145A38D9D1404CB6F88977334F0AC2"/>
                </w:placeholder>
              </w:sdtPr>
              <w:sdtContent>
                <w:r>
                  <w:rPr>
                    <w:lang w:eastAsia="en-CA"/>
                  </w:rPr>
                  <w:t xml:space="preserve">   130</w:t>
                </w:r>
              </w:sdtContent>
            </w:sdt>
          </w:p>
        </w:tc>
        <w:tc>
          <w:tcPr>
            <w:tcW w:w="850" w:type="dxa"/>
            <w:shd w:val="clear" w:color="auto" w:fill="F2F2F2" w:themeFill="background1" w:themeFillShade="F2"/>
            <w:hideMark/>
          </w:tcPr>
          <w:p w14:paraId="105C304E" w14:textId="77777777" w:rsidR="00DD2645" w:rsidRDefault="00DD2645">
            <w:pPr>
              <w:jc w:val="center"/>
              <w:rPr>
                <w:lang w:eastAsia="en-CA"/>
              </w:rPr>
            </w:pPr>
            <w:sdt>
              <w:sdtPr>
                <w:rPr>
                  <w:highlight w:val="lightGray"/>
                  <w:lang w:eastAsia="en-CA"/>
                </w:rPr>
                <w:id w:val="-597644247"/>
                <w:placeholder>
                  <w:docPart w:val="DCAEC87350C847DAA7DC73C57AC78CE3"/>
                </w:placeholder>
              </w:sdtPr>
              <w:sdtContent>
                <w:r>
                  <w:rPr>
                    <w:lang w:eastAsia="en-CA"/>
                  </w:rPr>
                  <w:t xml:space="preserve">   </w:t>
                </w:r>
              </w:sdtContent>
            </w:sdt>
          </w:p>
        </w:tc>
        <w:tc>
          <w:tcPr>
            <w:tcW w:w="448" w:type="dxa"/>
            <w:shd w:val="clear" w:color="auto" w:fill="F2F2F2" w:themeFill="background1" w:themeFillShade="F2"/>
            <w:hideMark/>
          </w:tcPr>
          <w:p w14:paraId="3BB5EC64" w14:textId="77777777" w:rsidR="00DD2645" w:rsidRDefault="00DD2645">
            <w:pPr>
              <w:jc w:val="center"/>
              <w:rPr>
                <w:lang w:eastAsia="en-CA"/>
              </w:rPr>
            </w:pPr>
            <w:sdt>
              <w:sdtPr>
                <w:rPr>
                  <w:lang w:eastAsia="en-CA"/>
                </w:rPr>
                <w:id w:val="-45212787"/>
                <w14:checkbox>
                  <w14:checked w14:val="1"/>
                  <w14:checkedState w14:val="0050" w14:font="Wingdings 2"/>
                  <w14:uncheckedState w14:val="0020" w14:font="Wingdings 2"/>
                </w14:checkbox>
              </w:sdtPr>
              <w:sdtContent>
                <w:r>
                  <w:rPr>
                    <w:lang w:eastAsia="en-CA"/>
                  </w:rPr>
                  <w:sym w:font="Wingdings 2" w:char="F050"/>
                </w:r>
              </w:sdtContent>
            </w:sdt>
          </w:p>
        </w:tc>
        <w:tc>
          <w:tcPr>
            <w:tcW w:w="1101" w:type="dxa"/>
            <w:shd w:val="clear" w:color="auto" w:fill="F2F2F2" w:themeFill="background1" w:themeFillShade="F2"/>
            <w:hideMark/>
          </w:tcPr>
          <w:p w14:paraId="4D3A79D1" w14:textId="77777777" w:rsidR="00DD2645" w:rsidRDefault="00DD2645">
            <w:pPr>
              <w:jc w:val="center"/>
              <w:rPr>
                <w:lang w:eastAsia="en-CA"/>
              </w:rPr>
            </w:pPr>
            <w:sdt>
              <w:sdtPr>
                <w:rPr>
                  <w:highlight w:val="lightGray"/>
                  <w:lang w:eastAsia="en-CA"/>
                </w:rPr>
                <w:id w:val="-439915374"/>
                <w:placeholder>
                  <w:docPart w:val="E042090C06364A30B2A8C2AD165C2A93"/>
                </w:placeholder>
              </w:sdtPr>
              <w:sdtContent>
                <w:r>
                  <w:rPr>
                    <w:lang w:eastAsia="en-CA"/>
                  </w:rPr>
                  <w:t xml:space="preserve">   </w:t>
                </w:r>
              </w:sdtContent>
            </w:sdt>
          </w:p>
        </w:tc>
        <w:tc>
          <w:tcPr>
            <w:tcW w:w="448" w:type="dxa"/>
            <w:shd w:val="clear" w:color="auto" w:fill="F2F2F2" w:themeFill="background1" w:themeFillShade="F2"/>
            <w:hideMark/>
          </w:tcPr>
          <w:p w14:paraId="57601753" w14:textId="77777777" w:rsidR="00DD2645" w:rsidRDefault="00DD2645">
            <w:pPr>
              <w:jc w:val="center"/>
              <w:rPr>
                <w:lang w:eastAsia="en-CA"/>
              </w:rPr>
            </w:pPr>
            <w:sdt>
              <w:sdtPr>
                <w:rPr>
                  <w:lang w:eastAsia="en-CA"/>
                </w:rPr>
                <w:id w:val="418382514"/>
                <w14:checkbox>
                  <w14:checked w14:val="1"/>
                  <w14:checkedState w14:val="0050" w14:font="Wingdings 2"/>
                  <w14:uncheckedState w14:val="0020" w14:font="Wingdings 2"/>
                </w14:checkbox>
              </w:sdtPr>
              <w:sdtContent>
                <w:r>
                  <w:rPr>
                    <w:lang w:eastAsia="en-CA"/>
                  </w:rPr>
                  <w:sym w:font="Wingdings 2" w:char="F050"/>
                </w:r>
              </w:sdtContent>
            </w:sdt>
          </w:p>
        </w:tc>
        <w:tc>
          <w:tcPr>
            <w:tcW w:w="448" w:type="dxa"/>
            <w:shd w:val="clear" w:color="auto" w:fill="F2F2F2" w:themeFill="background1" w:themeFillShade="F2"/>
            <w:hideMark/>
          </w:tcPr>
          <w:p w14:paraId="1C6BA12C" w14:textId="77777777" w:rsidR="00DD2645" w:rsidRDefault="00DD2645">
            <w:pPr>
              <w:jc w:val="center"/>
              <w:rPr>
                <w:lang w:eastAsia="en-CA"/>
              </w:rPr>
            </w:pPr>
            <w:sdt>
              <w:sdtPr>
                <w:rPr>
                  <w:lang w:eastAsia="en-CA"/>
                </w:rPr>
                <w:id w:val="186344960"/>
                <w14:checkbox>
                  <w14:checked w14:val="1"/>
                  <w14:checkedState w14:val="0050" w14:font="Wingdings 2"/>
                  <w14:uncheckedState w14:val="0020" w14:font="Wingdings 2"/>
                </w14:checkbox>
              </w:sdtPr>
              <w:sdtContent>
                <w:r>
                  <w:rPr>
                    <w:lang w:eastAsia="en-CA"/>
                  </w:rPr>
                  <w:sym w:font="Wingdings 2" w:char="F050"/>
                </w:r>
              </w:sdtContent>
            </w:sdt>
          </w:p>
        </w:tc>
        <w:tc>
          <w:tcPr>
            <w:tcW w:w="423" w:type="dxa"/>
            <w:shd w:val="clear" w:color="auto" w:fill="F2F2F2" w:themeFill="background1" w:themeFillShade="F2"/>
            <w:hideMark/>
          </w:tcPr>
          <w:p w14:paraId="6812DC8A" w14:textId="77777777" w:rsidR="00DD2645" w:rsidRDefault="00DD2645">
            <w:pPr>
              <w:jc w:val="center"/>
              <w:rPr>
                <w:lang w:eastAsia="en-CA"/>
              </w:rPr>
            </w:pPr>
            <w:sdt>
              <w:sdtPr>
                <w:rPr>
                  <w:lang w:eastAsia="en-CA"/>
                </w:rPr>
                <w:id w:val="-376933674"/>
                <w14:checkbox>
                  <w14:checked w14:val="1"/>
                  <w14:checkedState w14:val="0050" w14:font="Wingdings 2"/>
                  <w14:uncheckedState w14:val="0020" w14:font="Wingdings 2"/>
                </w14:checkbox>
              </w:sdtPr>
              <w:sdtContent>
                <w:r>
                  <w:rPr>
                    <w:lang w:eastAsia="en-CA"/>
                  </w:rPr>
                  <w:sym w:font="Wingdings 2" w:char="F050"/>
                </w:r>
              </w:sdtContent>
            </w:sdt>
          </w:p>
        </w:tc>
        <w:tc>
          <w:tcPr>
            <w:tcW w:w="964" w:type="dxa"/>
            <w:shd w:val="clear" w:color="auto" w:fill="F2F2F2" w:themeFill="background1" w:themeFillShade="F2"/>
            <w:hideMark/>
          </w:tcPr>
          <w:p w14:paraId="36A385E1" w14:textId="77777777" w:rsidR="00DD2645" w:rsidRDefault="00DD2645">
            <w:pPr>
              <w:jc w:val="center"/>
              <w:rPr>
                <w:lang w:eastAsia="en-CA"/>
              </w:rPr>
            </w:pPr>
            <w:sdt>
              <w:sdtPr>
                <w:rPr>
                  <w:highlight w:val="lightGray"/>
                  <w:lang w:eastAsia="en-CA"/>
                </w:rPr>
                <w:id w:val="1908798011"/>
                <w:placeholder>
                  <w:docPart w:val="6EBCA60E796F4BF2B32D76094AD7B748"/>
                </w:placeholder>
              </w:sdtPr>
              <w:sdtContent>
                <w:r>
                  <w:rPr>
                    <w:lang w:eastAsia="en-CA"/>
                  </w:rPr>
                  <w:t xml:space="preserve">   </w:t>
                </w:r>
              </w:sdtContent>
            </w:sdt>
          </w:p>
        </w:tc>
        <w:tc>
          <w:tcPr>
            <w:tcW w:w="3288" w:type="dxa"/>
            <w:shd w:val="clear" w:color="auto" w:fill="F2F2F2" w:themeFill="background1" w:themeFillShade="F2"/>
            <w:hideMark/>
          </w:tcPr>
          <w:p w14:paraId="3A53EA38" w14:textId="77777777" w:rsidR="00DD2645" w:rsidRDefault="00DD2645">
            <w:pPr>
              <w:rPr>
                <w:lang w:eastAsia="en-CA"/>
              </w:rPr>
            </w:pPr>
            <w:sdt>
              <w:sdtPr>
                <w:rPr>
                  <w:highlight w:val="lightGray"/>
                  <w:lang w:eastAsia="en-CA"/>
                </w:rPr>
                <w:id w:val="-1147123176"/>
                <w:placeholder>
                  <w:docPart w:val="271273DF62854EE28435494C6F305CB8"/>
                </w:placeholder>
              </w:sdtPr>
              <w:sdtContent>
                <w:r>
                  <w:rPr>
                    <w:lang w:eastAsia="en-CA"/>
                  </w:rPr>
                  <w:t xml:space="preserve">   </w:t>
                </w:r>
              </w:sdtContent>
            </w:sdt>
          </w:p>
        </w:tc>
      </w:tr>
    </w:tbl>
    <w:p w14:paraId="74249D84" w14:textId="77777777" w:rsidR="00677FC3" w:rsidRDefault="00677FC3">
      <w:pPr>
        <w:spacing w:after="200" w:line="276" w:lineRule="auto"/>
      </w:pPr>
    </w:p>
    <w:p w14:paraId="6ADC2E3C" w14:textId="77777777" w:rsidR="00DD2645" w:rsidRDefault="00DD2645">
      <w:pPr>
        <w:spacing w:after="200" w:line="276" w:lineRule="auto"/>
        <w:sectPr w:rsidR="00DD2645" w:rsidSect="007D4B8A">
          <w:pgSz w:w="15840" w:h="12240" w:orient="landscape"/>
          <w:pgMar w:top="720" w:right="720" w:bottom="720" w:left="720" w:header="567" w:footer="567" w:gutter="0"/>
          <w:cols w:space="708"/>
          <w:docGrid w:linePitch="360"/>
        </w:sectPr>
      </w:pPr>
    </w:p>
    <w:p w14:paraId="1BE6968E" w14:textId="77777777" w:rsidR="00C73289" w:rsidRDefault="00677FC3" w:rsidP="00677FC3">
      <w:pPr>
        <w:pStyle w:val="Heading2"/>
      </w:pPr>
      <w:r>
        <w:lastRenderedPageBreak/>
        <w:t>Circuit Fault Tolerance Test Sheet</w:t>
      </w:r>
    </w:p>
    <w:p w14:paraId="782A88A5" w14:textId="77777777" w:rsidR="00677FC3" w:rsidRDefault="00677FC3" w:rsidP="00677FC3">
      <w:r>
        <w:t>NOTE 1: Refer to Section 12 and 13 of CAN/ULC-S536</w:t>
      </w:r>
      <w:r w:rsidR="00BB1390">
        <w:t>:2019-REV1.</w:t>
      </w:r>
    </w:p>
    <w:p w14:paraId="12C91196" w14:textId="77777777" w:rsidR="00BB1390" w:rsidRDefault="00BB1390" w:rsidP="00677FC3">
      <w:r>
        <w:t>NOTE 2: Refer to Annex A, A3.86 for an explanation regarding the National Building Code (NBC) Fire Alarm (FA) Zone.</w:t>
      </w:r>
    </w:p>
    <w:p w14:paraId="46B473D8" w14:textId="77777777" w:rsidR="00BB1390" w:rsidRDefault="00BB1390" w:rsidP="00677FC3"/>
    <w:tbl>
      <w:tblPr>
        <w:tblStyle w:val="TableGrid"/>
        <w:tblW w:w="0" w:type="auto"/>
        <w:tblLayout w:type="fixed"/>
        <w:tblLook w:val="04A0" w:firstRow="1" w:lastRow="0" w:firstColumn="1" w:lastColumn="0" w:noHBand="0" w:noVBand="1"/>
      </w:tblPr>
      <w:tblGrid>
        <w:gridCol w:w="1413"/>
        <w:gridCol w:w="992"/>
        <w:gridCol w:w="945"/>
        <w:gridCol w:w="945"/>
        <w:gridCol w:w="95"/>
        <w:gridCol w:w="850"/>
        <w:gridCol w:w="1045"/>
        <w:gridCol w:w="1184"/>
        <w:gridCol w:w="2024"/>
        <w:gridCol w:w="1060"/>
        <w:gridCol w:w="6"/>
      </w:tblGrid>
      <w:tr w:rsidR="00F37F06" w14:paraId="76511189" w14:textId="77777777" w:rsidTr="00F37F06">
        <w:tc>
          <w:tcPr>
            <w:tcW w:w="1413" w:type="dxa"/>
            <w:tcBorders>
              <w:top w:val="nil"/>
              <w:left w:val="nil"/>
              <w:bottom w:val="nil"/>
              <w:right w:val="nil"/>
            </w:tcBorders>
          </w:tcPr>
          <w:p w14:paraId="13CD02D5" w14:textId="77777777" w:rsidR="00F37F06" w:rsidRPr="00BB1390" w:rsidRDefault="00F37F06" w:rsidP="00F37F06">
            <w:pPr>
              <w:rPr>
                <w:b/>
                <w:bCs/>
              </w:rPr>
            </w:pPr>
            <w:r w:rsidRPr="00BB1390">
              <w:rPr>
                <w:b/>
                <w:bCs/>
              </w:rPr>
              <w:t>Building Name:</w:t>
            </w:r>
          </w:p>
        </w:tc>
        <w:tc>
          <w:tcPr>
            <w:tcW w:w="2977" w:type="dxa"/>
            <w:gridSpan w:val="4"/>
            <w:tcBorders>
              <w:top w:val="nil"/>
              <w:left w:val="nil"/>
              <w:bottom w:val="nil"/>
              <w:right w:val="nil"/>
            </w:tcBorders>
            <w:shd w:val="clear" w:color="auto" w:fill="F2F2F2" w:themeFill="background1" w:themeFillShade="F2"/>
            <w:vAlign w:val="center"/>
          </w:tcPr>
          <w:p w14:paraId="3AF2654B" w14:textId="10AFF152" w:rsidR="00F37F06" w:rsidRPr="00BB1390" w:rsidRDefault="00000000" w:rsidP="00F37F06">
            <w:sdt>
              <w:sdtPr>
                <w:rPr>
                  <w:lang w:eastAsia="en-CA"/>
                </w:rPr>
                <w:id w:val="864249588"/>
                <w:placeholder>
                  <w:docPart w:val="1C46CFF0CD7E4B558ED0BDCC3E08BADF"/>
                </w:placeholder>
                <w15:color w:val="C0C0C0"/>
              </w:sdtPr>
              <w:sdtEndPr>
                <w:rPr>
                  <w:highlight w:val="lightGray"/>
                </w:rPr>
              </w:sdtEndPr>
              <w:sdtContent>
                <w:r w:rsidR="00F37F06" w:rsidRPr="00814B85">
                  <w:rPr>
                    <w:lang w:eastAsia="en-CA"/>
                  </w:rPr>
                  <w:t xml:space="preserve"> </w:t>
                </w:r>
                <w:r w:rsidR="00F37F06">
                  <w:rPr>
                    <w:lang w:eastAsia="en-CA"/>
                  </w:rPr>
                  <w:t xml:space="preserve">  </w:t>
                </w:r>
                <w:r w:rsidR="00B31CB4">
                  <w:rPr>
                    <w:lang w:eastAsia="en-CA"/>
                  </w:rPr>
                  <w:t>Medicine Hat Mall</w:t>
                </w:r>
              </w:sdtContent>
            </w:sdt>
          </w:p>
        </w:tc>
        <w:tc>
          <w:tcPr>
            <w:tcW w:w="1895" w:type="dxa"/>
            <w:gridSpan w:val="2"/>
            <w:tcBorders>
              <w:top w:val="nil"/>
              <w:left w:val="nil"/>
              <w:bottom w:val="nil"/>
              <w:right w:val="nil"/>
            </w:tcBorders>
          </w:tcPr>
          <w:p w14:paraId="0024C5C4" w14:textId="77777777" w:rsidR="00F37F06" w:rsidRPr="00BB1390" w:rsidRDefault="00F37F06" w:rsidP="00F37F06">
            <w:pPr>
              <w:rPr>
                <w:b/>
                <w:bCs/>
              </w:rPr>
            </w:pPr>
            <w:r w:rsidRPr="00BB1390">
              <w:rPr>
                <w:b/>
                <w:bCs/>
              </w:rPr>
              <w:t>Date (YYYY-MM-DD):</w:t>
            </w:r>
          </w:p>
        </w:tc>
        <w:tc>
          <w:tcPr>
            <w:tcW w:w="4274" w:type="dxa"/>
            <w:gridSpan w:val="4"/>
            <w:tcBorders>
              <w:top w:val="nil"/>
              <w:left w:val="nil"/>
              <w:bottom w:val="nil"/>
              <w:right w:val="nil"/>
            </w:tcBorders>
            <w:shd w:val="clear" w:color="auto" w:fill="F2F2F2" w:themeFill="background1" w:themeFillShade="F2"/>
            <w:vAlign w:val="center"/>
          </w:tcPr>
          <w:p w14:paraId="1DC3A9AD" w14:textId="7AD6FCD8" w:rsidR="00F37F06" w:rsidRPr="00BB1390" w:rsidRDefault="00000000" w:rsidP="00F37F06">
            <w:sdt>
              <w:sdtPr>
                <w:rPr>
                  <w:lang w:eastAsia="en-CA"/>
                </w:rPr>
                <w:id w:val="1577624858"/>
                <w:placeholder>
                  <w:docPart w:val="18C4A2BE22DA4B14B663DAE66E1B141A"/>
                </w:placeholder>
                <w15:color w:val="C0C0C0"/>
              </w:sdtPr>
              <w:sdtEndPr>
                <w:rPr>
                  <w:highlight w:val="lightGray"/>
                </w:rPr>
              </w:sdtEndPr>
              <w:sdtContent>
                <w:r w:rsidR="00F37F06" w:rsidRPr="00814B85">
                  <w:rPr>
                    <w:lang w:eastAsia="en-CA"/>
                  </w:rPr>
                  <w:t xml:space="preserve"> </w:t>
                </w:r>
                <w:r w:rsidR="00F37F06">
                  <w:rPr>
                    <w:lang w:eastAsia="en-CA"/>
                  </w:rPr>
                  <w:t xml:space="preserve">  </w:t>
                </w:r>
                <w:r w:rsidR="00B31CB4">
                  <w:rPr>
                    <w:lang w:eastAsia="en-CA"/>
                  </w:rPr>
                  <w:t>2024-10-</w:t>
                </w:r>
                <w:r w:rsidR="009A0BF2">
                  <w:rPr>
                    <w:lang w:eastAsia="en-CA"/>
                  </w:rPr>
                  <w:t>07</w:t>
                </w:r>
              </w:sdtContent>
            </w:sdt>
          </w:p>
        </w:tc>
      </w:tr>
      <w:tr w:rsidR="00F37F06" w14:paraId="2CBB47A5" w14:textId="77777777" w:rsidTr="00F37F06">
        <w:trPr>
          <w:gridAfter w:val="1"/>
          <w:wAfter w:w="6" w:type="dxa"/>
        </w:trPr>
        <w:tc>
          <w:tcPr>
            <w:tcW w:w="2405" w:type="dxa"/>
            <w:gridSpan w:val="2"/>
            <w:tcBorders>
              <w:left w:val="nil"/>
            </w:tcBorders>
            <w:vAlign w:val="bottom"/>
          </w:tcPr>
          <w:p w14:paraId="1F1AAC22" w14:textId="77777777" w:rsidR="00F37F06" w:rsidRPr="00BB1390" w:rsidRDefault="00F37F06" w:rsidP="00F37F06">
            <w:pPr>
              <w:rPr>
                <w:b/>
                <w:bCs/>
              </w:rPr>
            </w:pPr>
            <w:r w:rsidRPr="00BB1390">
              <w:rPr>
                <w:b/>
                <w:bCs/>
              </w:rPr>
              <w:t>Circuit Fault Test Location</w:t>
            </w:r>
          </w:p>
        </w:tc>
        <w:tc>
          <w:tcPr>
            <w:tcW w:w="2835" w:type="dxa"/>
            <w:gridSpan w:val="4"/>
            <w:vAlign w:val="bottom"/>
          </w:tcPr>
          <w:p w14:paraId="5D4A5576" w14:textId="77777777" w:rsidR="00F37F06" w:rsidRPr="00BB1390" w:rsidRDefault="00F37F06" w:rsidP="00F37F06">
            <w:pPr>
              <w:jc w:val="center"/>
              <w:rPr>
                <w:b/>
                <w:bCs/>
              </w:rPr>
            </w:pPr>
            <w:r w:rsidRPr="00BB1390">
              <w:rPr>
                <w:b/>
                <w:bCs/>
              </w:rPr>
              <w:t>Type of Result (Record response time or indicate N/A).</w:t>
            </w:r>
          </w:p>
        </w:tc>
        <w:tc>
          <w:tcPr>
            <w:tcW w:w="2229" w:type="dxa"/>
            <w:gridSpan w:val="2"/>
            <w:vAlign w:val="bottom"/>
          </w:tcPr>
          <w:p w14:paraId="07BD8A27" w14:textId="77777777" w:rsidR="00F37F06" w:rsidRPr="00BB1390" w:rsidRDefault="00F37F06" w:rsidP="00F37F06">
            <w:pPr>
              <w:jc w:val="center"/>
              <w:rPr>
                <w:b/>
                <w:bCs/>
              </w:rPr>
            </w:pPr>
            <w:r w:rsidRPr="00BB1390">
              <w:rPr>
                <w:b/>
                <w:bCs/>
              </w:rPr>
              <w:t>Isolation Results</w:t>
            </w:r>
          </w:p>
        </w:tc>
        <w:tc>
          <w:tcPr>
            <w:tcW w:w="3084" w:type="dxa"/>
            <w:gridSpan w:val="2"/>
            <w:tcBorders>
              <w:right w:val="nil"/>
            </w:tcBorders>
            <w:vAlign w:val="bottom"/>
          </w:tcPr>
          <w:p w14:paraId="0D69BE6E" w14:textId="77777777" w:rsidR="00F37F06" w:rsidRPr="00BB1390" w:rsidRDefault="00F37F06" w:rsidP="00F37F06">
            <w:pPr>
              <w:jc w:val="center"/>
              <w:rPr>
                <w:b/>
                <w:bCs/>
              </w:rPr>
            </w:pPr>
            <w:r w:rsidRPr="00BB1390">
              <w:rPr>
                <w:b/>
                <w:bCs/>
              </w:rPr>
              <w:t>Non-faulted circuit location</w:t>
            </w:r>
          </w:p>
        </w:tc>
      </w:tr>
      <w:tr w:rsidR="00F37F06" w14:paraId="48FC00CF" w14:textId="77777777" w:rsidTr="00F37F06">
        <w:trPr>
          <w:gridAfter w:val="1"/>
          <w:wAfter w:w="6" w:type="dxa"/>
        </w:trPr>
        <w:tc>
          <w:tcPr>
            <w:tcW w:w="2405" w:type="dxa"/>
            <w:gridSpan w:val="2"/>
            <w:tcBorders>
              <w:left w:val="nil"/>
            </w:tcBorders>
            <w:vAlign w:val="bottom"/>
          </w:tcPr>
          <w:p w14:paraId="27B85BEF" w14:textId="77777777" w:rsidR="00F37F06" w:rsidRPr="00BB1390" w:rsidRDefault="00F37F06" w:rsidP="00F37F06">
            <w:pPr>
              <w:rPr>
                <w:b/>
                <w:bCs/>
              </w:rPr>
            </w:pPr>
            <w:r w:rsidRPr="00BB1390">
              <w:rPr>
                <w:b/>
                <w:bCs/>
              </w:rPr>
              <w:t xml:space="preserve">Identify Device Location where </w:t>
            </w:r>
            <w:r w:rsidRPr="00BB1390">
              <w:rPr>
                <w:b/>
                <w:bCs/>
                <w:i/>
                <w:iCs/>
              </w:rPr>
              <w:t xml:space="preserve">circuit </w:t>
            </w:r>
            <w:r w:rsidRPr="00BB1390">
              <w:rPr>
                <w:b/>
                <w:bCs/>
              </w:rPr>
              <w:t>fault was introduced and description of affected NBC Fire Alarm zone or area.</w:t>
            </w:r>
          </w:p>
        </w:tc>
        <w:tc>
          <w:tcPr>
            <w:tcW w:w="945" w:type="dxa"/>
            <w:vAlign w:val="bottom"/>
          </w:tcPr>
          <w:p w14:paraId="66ABB53E" w14:textId="77777777" w:rsidR="00F37F06" w:rsidRPr="00BB1390" w:rsidRDefault="00F37F06" w:rsidP="00F37F06">
            <w:pPr>
              <w:rPr>
                <w:b/>
                <w:bCs/>
              </w:rPr>
            </w:pPr>
            <w:r w:rsidRPr="00BB1390">
              <w:rPr>
                <w:b/>
                <w:bCs/>
              </w:rPr>
              <w:t>Short</w:t>
            </w:r>
          </w:p>
        </w:tc>
        <w:tc>
          <w:tcPr>
            <w:tcW w:w="945" w:type="dxa"/>
            <w:vAlign w:val="bottom"/>
          </w:tcPr>
          <w:p w14:paraId="6454E80F" w14:textId="77777777" w:rsidR="00F37F06" w:rsidRPr="00BB1390" w:rsidRDefault="00F37F06" w:rsidP="00F37F06">
            <w:pPr>
              <w:rPr>
                <w:b/>
                <w:bCs/>
              </w:rPr>
            </w:pPr>
            <w:r w:rsidRPr="00BB1390">
              <w:rPr>
                <w:b/>
                <w:bCs/>
              </w:rPr>
              <w:t>Open</w:t>
            </w:r>
          </w:p>
        </w:tc>
        <w:tc>
          <w:tcPr>
            <w:tcW w:w="945" w:type="dxa"/>
            <w:gridSpan w:val="2"/>
            <w:vAlign w:val="bottom"/>
          </w:tcPr>
          <w:p w14:paraId="28576DCE" w14:textId="77777777" w:rsidR="00F37F06" w:rsidRPr="00BB1390" w:rsidRDefault="00F37F06" w:rsidP="00F37F06">
            <w:pPr>
              <w:rPr>
                <w:b/>
                <w:bCs/>
              </w:rPr>
            </w:pPr>
            <w:r w:rsidRPr="00BB1390">
              <w:rPr>
                <w:b/>
                <w:bCs/>
              </w:rPr>
              <w:t>Ground</w:t>
            </w:r>
          </w:p>
        </w:tc>
        <w:tc>
          <w:tcPr>
            <w:tcW w:w="2229" w:type="dxa"/>
            <w:gridSpan w:val="2"/>
            <w:vAlign w:val="bottom"/>
          </w:tcPr>
          <w:p w14:paraId="3D1C2FF5" w14:textId="77777777" w:rsidR="00F37F06" w:rsidRPr="00BB1390" w:rsidRDefault="00F37F06" w:rsidP="00F37F06">
            <w:pPr>
              <w:rPr>
                <w:b/>
                <w:bCs/>
              </w:rPr>
            </w:pPr>
            <w:r w:rsidRPr="00BB1390">
              <w:rPr>
                <w:b/>
                <w:bCs/>
              </w:rPr>
              <w:t>Identify NBC Fire Alarm Zone or area location where devices failed due to fault condition.</w:t>
            </w:r>
          </w:p>
        </w:tc>
        <w:tc>
          <w:tcPr>
            <w:tcW w:w="2024" w:type="dxa"/>
            <w:vAlign w:val="bottom"/>
          </w:tcPr>
          <w:p w14:paraId="7D68A5B6" w14:textId="77777777" w:rsidR="00F37F06" w:rsidRPr="00BB1390" w:rsidRDefault="00F37F06" w:rsidP="00F37F06">
            <w:pPr>
              <w:rPr>
                <w:b/>
                <w:bCs/>
              </w:rPr>
            </w:pPr>
            <w:r w:rsidRPr="00BB1390">
              <w:rPr>
                <w:b/>
                <w:bCs/>
              </w:rPr>
              <w:t xml:space="preserve">Identify individual device tested for operation located in </w:t>
            </w:r>
            <w:proofErr w:type="gramStart"/>
            <w:r w:rsidRPr="00BB1390">
              <w:rPr>
                <w:b/>
                <w:bCs/>
              </w:rPr>
              <w:t>Non Faulted</w:t>
            </w:r>
            <w:proofErr w:type="gramEnd"/>
            <w:r w:rsidRPr="00BB1390">
              <w:rPr>
                <w:b/>
                <w:bCs/>
              </w:rPr>
              <w:t xml:space="preserve"> NBC Fire Alarm Zone or area.</w:t>
            </w:r>
          </w:p>
        </w:tc>
        <w:tc>
          <w:tcPr>
            <w:tcW w:w="1060" w:type="dxa"/>
            <w:tcBorders>
              <w:right w:val="nil"/>
            </w:tcBorders>
            <w:vAlign w:val="bottom"/>
          </w:tcPr>
          <w:p w14:paraId="32AA43E9" w14:textId="77777777" w:rsidR="00F37F06" w:rsidRPr="00BB1390" w:rsidRDefault="00F37F06" w:rsidP="00F37F06">
            <w:pPr>
              <w:rPr>
                <w:b/>
                <w:bCs/>
              </w:rPr>
            </w:pPr>
            <w:r w:rsidRPr="00BB1390">
              <w:rPr>
                <w:b/>
                <w:bCs/>
              </w:rPr>
              <w:t>Pass/Fail</w:t>
            </w:r>
          </w:p>
        </w:tc>
      </w:tr>
      <w:tr w:rsidR="009A0BF2" w14:paraId="3CB51D62"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06B7E3C3" w14:textId="1A73F4D8" w:rsidR="009A0BF2" w:rsidRDefault="00000000" w:rsidP="009A0BF2">
            <w:sdt>
              <w:sdtPr>
                <w:rPr>
                  <w:lang w:eastAsia="en-CA"/>
                </w:rPr>
                <w:id w:val="-1019391861"/>
                <w:placeholder>
                  <w:docPart w:val="CD535E953AB64434960C547B2876105E"/>
                </w:placeholder>
                <w15:color w:val="C0C0C0"/>
              </w:sdtPr>
              <w:sdtEndPr>
                <w:rPr>
                  <w:highlight w:val="lightGray"/>
                </w:rPr>
              </w:sdtEndPr>
              <w:sdtContent>
                <w:r w:rsidR="009A0BF2" w:rsidRPr="00814B85">
                  <w:rPr>
                    <w:lang w:eastAsia="en-CA"/>
                  </w:rPr>
                  <w:t xml:space="preserve"> </w:t>
                </w:r>
                <w:r w:rsidR="009A0BF2">
                  <w:rPr>
                    <w:lang w:eastAsia="en-CA"/>
                  </w:rPr>
                  <w:t xml:space="preserve">  Main FACP - Z10-1</w:t>
                </w:r>
              </w:sdtContent>
            </w:sdt>
          </w:p>
        </w:tc>
        <w:tc>
          <w:tcPr>
            <w:tcW w:w="945" w:type="dxa"/>
            <w:shd w:val="clear" w:color="auto" w:fill="F2F2F2" w:themeFill="background1" w:themeFillShade="F2"/>
          </w:tcPr>
          <w:p w14:paraId="57A96C28" w14:textId="5C31BA44" w:rsidR="009A0BF2" w:rsidRDefault="00000000" w:rsidP="009A0BF2">
            <w:sdt>
              <w:sdtPr>
                <w:rPr>
                  <w:lang w:eastAsia="en-CA"/>
                </w:rPr>
                <w:id w:val="1993905312"/>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19A71CD7" w14:textId="77777777" w:rsidR="009A0BF2" w:rsidRDefault="00000000" w:rsidP="009A0BF2">
            <w:sdt>
              <w:sdtPr>
                <w:rPr>
                  <w:lang w:eastAsia="en-CA"/>
                </w:rPr>
                <w:id w:val="400336788"/>
                <w:placeholder>
                  <w:docPart w:val="7A659A0BF3C4471B8CE579F7F4BA7961"/>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3B0A2392" w14:textId="77777777" w:rsidR="009A0BF2" w:rsidRDefault="00000000" w:rsidP="009A0BF2">
            <w:sdt>
              <w:sdtPr>
                <w:rPr>
                  <w:lang w:eastAsia="en-CA"/>
                </w:rPr>
                <w:id w:val="-601647831"/>
                <w:placeholder>
                  <w:docPart w:val="E7B231CF0C2F46D2B30A4B56CA7A4A8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0F036C1D" w14:textId="77777777" w:rsidR="009A0BF2" w:rsidRDefault="00000000" w:rsidP="009A0BF2">
            <w:sdt>
              <w:sdtPr>
                <w:rPr>
                  <w:lang w:eastAsia="en-CA"/>
                </w:rPr>
                <w:id w:val="-1516295119"/>
                <w:placeholder>
                  <w:docPart w:val="605C40143228462D88B15C6C5BF433D8"/>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1157405F" w14:textId="3AADB687" w:rsidR="009A0BF2" w:rsidRDefault="00000000" w:rsidP="009A0BF2">
            <w:sdt>
              <w:sdtPr>
                <w:rPr>
                  <w:lang w:eastAsia="en-CA"/>
                </w:rPr>
                <w:id w:val="-1904133009"/>
                <w:placeholder>
                  <w:docPart w:val="25639DD4588F46AAB29935C521322D33"/>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962413">
                  <w:rPr>
                    <w:lang w:eastAsia="en-CA"/>
                  </w:rPr>
                  <w:t>c</w:t>
                </w:r>
              </w:sdtContent>
            </w:sdt>
          </w:p>
        </w:tc>
        <w:sdt>
          <w:sdtPr>
            <w:rPr>
              <w:lang w:eastAsia="en-CA"/>
            </w:rPr>
            <w:id w:val="1365168130"/>
            <w:placeholder>
              <w:docPart w:val="C3FACBA2317E4B7C99AD21634B8E823E"/>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5B4D39F4" w14:textId="7FC48D38" w:rsidR="009A0BF2" w:rsidRDefault="00D5476C" w:rsidP="009A0BF2">
                <w:r>
                  <w:rPr>
                    <w:lang w:eastAsia="en-CA"/>
                  </w:rPr>
                  <w:t>Pass</w:t>
                </w:r>
              </w:p>
            </w:tc>
          </w:sdtContent>
        </w:sdt>
      </w:tr>
      <w:tr w:rsidR="009A0BF2" w14:paraId="1B1D3671"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0B3506FB" w14:textId="36E3E269" w:rsidR="009A0BF2" w:rsidRDefault="00000000" w:rsidP="009A0BF2">
            <w:sdt>
              <w:sdtPr>
                <w:rPr>
                  <w:lang w:eastAsia="en-CA"/>
                </w:rPr>
                <w:id w:val="-1457481397"/>
                <w:placeholder>
                  <w:docPart w:val="6B0D268CB9A6411B9B0292387D32B881"/>
                </w:placeholder>
                <w15:color w:val="C0C0C0"/>
              </w:sdtPr>
              <w:sdtEndPr>
                <w:rPr>
                  <w:highlight w:val="lightGray"/>
                </w:rPr>
              </w:sdtEndPr>
              <w:sdtContent>
                <w:r w:rsidR="009A0BF2" w:rsidRPr="00814B85">
                  <w:rPr>
                    <w:lang w:eastAsia="en-CA"/>
                  </w:rPr>
                  <w:t xml:space="preserve"> </w:t>
                </w:r>
                <w:r w:rsidR="009A0BF2">
                  <w:rPr>
                    <w:lang w:eastAsia="en-CA"/>
                  </w:rPr>
                  <w:t xml:space="preserve">  Main FACP – Z10-2</w:t>
                </w:r>
              </w:sdtContent>
            </w:sdt>
          </w:p>
        </w:tc>
        <w:tc>
          <w:tcPr>
            <w:tcW w:w="945" w:type="dxa"/>
            <w:shd w:val="clear" w:color="auto" w:fill="F2F2F2" w:themeFill="background1" w:themeFillShade="F2"/>
          </w:tcPr>
          <w:p w14:paraId="0C597E83" w14:textId="4E44FD56" w:rsidR="009A0BF2" w:rsidRDefault="00000000" w:rsidP="009A0BF2">
            <w:sdt>
              <w:sdtPr>
                <w:rPr>
                  <w:lang w:eastAsia="en-CA"/>
                </w:rPr>
                <w:id w:val="2079240100"/>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60572B53" w14:textId="77777777" w:rsidR="009A0BF2" w:rsidRDefault="00000000" w:rsidP="009A0BF2">
            <w:sdt>
              <w:sdtPr>
                <w:rPr>
                  <w:lang w:eastAsia="en-CA"/>
                </w:rPr>
                <w:id w:val="-1170102587"/>
                <w:placeholder>
                  <w:docPart w:val="BFA44317ECCB465898B9D62EB27EDCEB"/>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0B25F0CA" w14:textId="77777777" w:rsidR="009A0BF2" w:rsidRDefault="00000000" w:rsidP="009A0BF2">
            <w:sdt>
              <w:sdtPr>
                <w:rPr>
                  <w:lang w:eastAsia="en-CA"/>
                </w:rPr>
                <w:id w:val="1148017388"/>
                <w:placeholder>
                  <w:docPart w:val="91549234D33A493DB3164F7110C70E36"/>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49931C7F" w14:textId="77777777" w:rsidR="009A0BF2" w:rsidRDefault="00000000" w:rsidP="009A0BF2">
            <w:sdt>
              <w:sdtPr>
                <w:rPr>
                  <w:lang w:eastAsia="en-CA"/>
                </w:rPr>
                <w:id w:val="2027136294"/>
                <w:placeholder>
                  <w:docPart w:val="1477F704E5FF497A9448BEA65F36DC5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2BB906EF" w14:textId="77777777" w:rsidR="009A0BF2" w:rsidRDefault="00000000" w:rsidP="009A0BF2">
            <w:sdt>
              <w:sdtPr>
                <w:rPr>
                  <w:lang w:eastAsia="en-CA"/>
                </w:rPr>
                <w:id w:val="323327718"/>
                <w:placeholder>
                  <w:docPart w:val="00DCCB7995064272944B46D963AA4162"/>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580025275"/>
            <w:placeholder>
              <w:docPart w:val="69817B2745E64DC4B0F64CDB39CE79DB"/>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744BCDA5" w14:textId="3CC97106" w:rsidR="009A0BF2" w:rsidRDefault="00D5476C" w:rsidP="009A0BF2">
                <w:r>
                  <w:rPr>
                    <w:lang w:eastAsia="en-CA"/>
                  </w:rPr>
                  <w:t>Pass</w:t>
                </w:r>
              </w:p>
            </w:tc>
          </w:sdtContent>
        </w:sdt>
      </w:tr>
      <w:tr w:rsidR="009A0BF2" w14:paraId="5C7352B8"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4ABE5E7F" w14:textId="2E28A77C" w:rsidR="009A0BF2" w:rsidRPr="00814B85" w:rsidRDefault="00000000" w:rsidP="009A0BF2">
            <w:pPr>
              <w:rPr>
                <w:lang w:eastAsia="en-CA"/>
              </w:rPr>
            </w:pPr>
            <w:sdt>
              <w:sdtPr>
                <w:rPr>
                  <w:lang w:eastAsia="en-CA"/>
                </w:rPr>
                <w:id w:val="-338540444"/>
                <w:placeholder>
                  <w:docPart w:val="5904770ADEAD4E0485E66C4E48AFDF4F"/>
                </w:placeholder>
                <w15:color w:val="C0C0C0"/>
              </w:sdtPr>
              <w:sdtEndPr>
                <w:rPr>
                  <w:highlight w:val="lightGray"/>
                </w:rPr>
              </w:sdtEndPr>
              <w:sdtContent>
                <w:r w:rsidR="009A0BF2" w:rsidRPr="00814B85">
                  <w:rPr>
                    <w:lang w:eastAsia="en-CA"/>
                  </w:rPr>
                  <w:t xml:space="preserve"> </w:t>
                </w:r>
                <w:r w:rsidR="009A0BF2">
                  <w:rPr>
                    <w:lang w:eastAsia="en-CA"/>
                  </w:rPr>
                  <w:t xml:space="preserve">  Main FACP – Z10-3</w:t>
                </w:r>
              </w:sdtContent>
            </w:sdt>
          </w:p>
        </w:tc>
        <w:tc>
          <w:tcPr>
            <w:tcW w:w="945" w:type="dxa"/>
            <w:shd w:val="clear" w:color="auto" w:fill="F2F2F2" w:themeFill="background1" w:themeFillShade="F2"/>
          </w:tcPr>
          <w:p w14:paraId="043C18FD" w14:textId="3A8F5390" w:rsidR="009A0BF2" w:rsidRPr="00814B85" w:rsidRDefault="00000000" w:rsidP="009A0BF2">
            <w:pPr>
              <w:rPr>
                <w:lang w:eastAsia="en-CA"/>
              </w:rPr>
            </w:pPr>
            <w:sdt>
              <w:sdtPr>
                <w:rPr>
                  <w:lang w:eastAsia="en-CA"/>
                </w:rPr>
                <w:id w:val="-598716202"/>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10975623" w14:textId="77777777" w:rsidR="009A0BF2" w:rsidRPr="00814B85" w:rsidRDefault="00000000" w:rsidP="009A0BF2">
            <w:pPr>
              <w:rPr>
                <w:lang w:eastAsia="en-CA"/>
              </w:rPr>
            </w:pPr>
            <w:sdt>
              <w:sdtPr>
                <w:rPr>
                  <w:lang w:eastAsia="en-CA"/>
                </w:rPr>
                <w:id w:val="593137560"/>
                <w:placeholder>
                  <w:docPart w:val="51A022EF2C1E42AFB92A58D314E83CC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18D04759" w14:textId="77777777" w:rsidR="009A0BF2" w:rsidRPr="00814B85" w:rsidRDefault="00000000" w:rsidP="009A0BF2">
            <w:pPr>
              <w:rPr>
                <w:lang w:eastAsia="en-CA"/>
              </w:rPr>
            </w:pPr>
            <w:sdt>
              <w:sdtPr>
                <w:rPr>
                  <w:lang w:eastAsia="en-CA"/>
                </w:rPr>
                <w:id w:val="-804693088"/>
                <w:placeholder>
                  <w:docPart w:val="17A7E17C47F0445F9AB642BF28BA9F9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094DD184" w14:textId="77777777" w:rsidR="009A0BF2" w:rsidRPr="00814B85" w:rsidRDefault="00000000" w:rsidP="009A0BF2">
            <w:pPr>
              <w:rPr>
                <w:lang w:eastAsia="en-CA"/>
              </w:rPr>
            </w:pPr>
            <w:sdt>
              <w:sdtPr>
                <w:rPr>
                  <w:lang w:eastAsia="en-CA"/>
                </w:rPr>
                <w:id w:val="-1462414276"/>
                <w:placeholder>
                  <w:docPart w:val="FA94ABC4248B4A86AACF1B6977F32427"/>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096B6091" w14:textId="77777777" w:rsidR="009A0BF2" w:rsidRPr="00814B85" w:rsidRDefault="00000000" w:rsidP="009A0BF2">
            <w:pPr>
              <w:rPr>
                <w:lang w:eastAsia="en-CA"/>
              </w:rPr>
            </w:pPr>
            <w:sdt>
              <w:sdtPr>
                <w:rPr>
                  <w:lang w:eastAsia="en-CA"/>
                </w:rPr>
                <w:id w:val="1122347048"/>
                <w:placeholder>
                  <w:docPart w:val="6A2813114C9642978958AFA066746EFD"/>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259100166"/>
            <w:placeholder>
              <w:docPart w:val="4EA760801F5F4172A1CE05CCFD05DDBC"/>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77644335" w14:textId="3ACFAE3D" w:rsidR="009A0BF2" w:rsidRDefault="00D5476C" w:rsidP="009A0BF2">
                <w:pPr>
                  <w:rPr>
                    <w:lang w:eastAsia="en-CA"/>
                  </w:rPr>
                </w:pPr>
                <w:r>
                  <w:rPr>
                    <w:lang w:eastAsia="en-CA"/>
                  </w:rPr>
                  <w:t>Pass</w:t>
                </w:r>
              </w:p>
            </w:tc>
          </w:sdtContent>
        </w:sdt>
      </w:tr>
      <w:tr w:rsidR="009A0BF2" w14:paraId="3D12084F"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4F395075" w14:textId="5D69E9F4" w:rsidR="009A0BF2" w:rsidRPr="00814B85" w:rsidRDefault="00000000" w:rsidP="009A0BF2">
            <w:pPr>
              <w:rPr>
                <w:lang w:eastAsia="en-CA"/>
              </w:rPr>
            </w:pPr>
            <w:sdt>
              <w:sdtPr>
                <w:rPr>
                  <w:lang w:eastAsia="en-CA"/>
                </w:rPr>
                <w:id w:val="-954393328"/>
                <w:placeholder>
                  <w:docPart w:val="F137FC69C83D49BBA97C58973701E9FD"/>
                </w:placeholder>
                <w15:color w:val="C0C0C0"/>
              </w:sdtPr>
              <w:sdtEndPr>
                <w:rPr>
                  <w:highlight w:val="lightGray"/>
                </w:rPr>
              </w:sdtEndPr>
              <w:sdtContent>
                <w:r w:rsidR="009A0BF2" w:rsidRPr="00814B85">
                  <w:rPr>
                    <w:lang w:eastAsia="en-CA"/>
                  </w:rPr>
                  <w:t xml:space="preserve"> </w:t>
                </w:r>
                <w:r w:rsidR="009A0BF2">
                  <w:rPr>
                    <w:lang w:eastAsia="en-CA"/>
                  </w:rPr>
                  <w:t xml:space="preserve">  Main FACP – Z10-251</w:t>
                </w:r>
              </w:sdtContent>
            </w:sdt>
          </w:p>
        </w:tc>
        <w:tc>
          <w:tcPr>
            <w:tcW w:w="945" w:type="dxa"/>
            <w:shd w:val="clear" w:color="auto" w:fill="F2F2F2" w:themeFill="background1" w:themeFillShade="F2"/>
          </w:tcPr>
          <w:p w14:paraId="64D07CC2" w14:textId="6152F0BC" w:rsidR="009A0BF2" w:rsidRPr="00814B85" w:rsidRDefault="00000000" w:rsidP="009A0BF2">
            <w:pPr>
              <w:rPr>
                <w:lang w:eastAsia="en-CA"/>
              </w:rPr>
            </w:pPr>
            <w:sdt>
              <w:sdtPr>
                <w:rPr>
                  <w:lang w:eastAsia="en-CA"/>
                </w:rPr>
                <w:id w:val="-1900513441"/>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2D4EF9AA" w14:textId="77777777" w:rsidR="009A0BF2" w:rsidRPr="00814B85" w:rsidRDefault="00000000" w:rsidP="009A0BF2">
            <w:pPr>
              <w:rPr>
                <w:lang w:eastAsia="en-CA"/>
              </w:rPr>
            </w:pPr>
            <w:sdt>
              <w:sdtPr>
                <w:rPr>
                  <w:lang w:eastAsia="en-CA"/>
                </w:rPr>
                <w:id w:val="1529599948"/>
                <w:placeholder>
                  <w:docPart w:val="47F7A90115B84957B251742141E5776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49CCCAC5" w14:textId="77777777" w:rsidR="009A0BF2" w:rsidRPr="00814B85" w:rsidRDefault="00000000" w:rsidP="009A0BF2">
            <w:pPr>
              <w:rPr>
                <w:lang w:eastAsia="en-CA"/>
              </w:rPr>
            </w:pPr>
            <w:sdt>
              <w:sdtPr>
                <w:rPr>
                  <w:lang w:eastAsia="en-CA"/>
                </w:rPr>
                <w:id w:val="1896850520"/>
                <w:placeholder>
                  <w:docPart w:val="A6D788F3AFA94857A2D8BD2988A0BBD8"/>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508BC381" w14:textId="77777777" w:rsidR="009A0BF2" w:rsidRPr="00814B85" w:rsidRDefault="00000000" w:rsidP="009A0BF2">
            <w:pPr>
              <w:rPr>
                <w:lang w:eastAsia="en-CA"/>
              </w:rPr>
            </w:pPr>
            <w:sdt>
              <w:sdtPr>
                <w:rPr>
                  <w:lang w:eastAsia="en-CA"/>
                </w:rPr>
                <w:id w:val="1028605718"/>
                <w:placeholder>
                  <w:docPart w:val="63F094F8C11442C5BE6AC34741C5A6C8"/>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1CD800D6" w14:textId="77777777" w:rsidR="009A0BF2" w:rsidRPr="00814B85" w:rsidRDefault="00000000" w:rsidP="009A0BF2">
            <w:pPr>
              <w:rPr>
                <w:lang w:eastAsia="en-CA"/>
              </w:rPr>
            </w:pPr>
            <w:sdt>
              <w:sdtPr>
                <w:rPr>
                  <w:lang w:eastAsia="en-CA"/>
                </w:rPr>
                <w:id w:val="162519968"/>
                <w:placeholder>
                  <w:docPart w:val="91B57EADAA484C039ABF4DA4F27EAB6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288086436"/>
            <w:placeholder>
              <w:docPart w:val="6F1F669C3B9B4A7095F9ECAB51B724AA"/>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25A4C478" w14:textId="08DC0ED2" w:rsidR="009A0BF2" w:rsidRDefault="00D5476C" w:rsidP="009A0BF2">
                <w:pPr>
                  <w:rPr>
                    <w:lang w:eastAsia="en-CA"/>
                  </w:rPr>
                </w:pPr>
                <w:r>
                  <w:rPr>
                    <w:lang w:eastAsia="en-CA"/>
                  </w:rPr>
                  <w:t>Pass</w:t>
                </w:r>
              </w:p>
            </w:tc>
          </w:sdtContent>
        </w:sdt>
      </w:tr>
      <w:tr w:rsidR="009A0BF2" w14:paraId="6A4A6A27"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77D59AEF" w14:textId="305873A9" w:rsidR="009A0BF2" w:rsidRPr="00814B85" w:rsidRDefault="00000000" w:rsidP="009A0BF2">
            <w:pPr>
              <w:rPr>
                <w:lang w:eastAsia="en-CA"/>
              </w:rPr>
            </w:pPr>
            <w:sdt>
              <w:sdtPr>
                <w:rPr>
                  <w:lang w:eastAsia="en-CA"/>
                </w:rPr>
                <w:id w:val="-1769065206"/>
                <w:placeholder>
                  <w:docPart w:val="B7B55433B6BF4001AFC734DFB4F412E3"/>
                </w:placeholder>
                <w15:color w:val="C0C0C0"/>
              </w:sdtPr>
              <w:sdtEndPr>
                <w:rPr>
                  <w:highlight w:val="lightGray"/>
                </w:rPr>
              </w:sdtEndPr>
              <w:sdtContent>
                <w:r w:rsidR="009A0BF2" w:rsidRPr="00814B85">
                  <w:rPr>
                    <w:lang w:eastAsia="en-CA"/>
                  </w:rPr>
                  <w:t xml:space="preserve"> </w:t>
                </w:r>
                <w:r w:rsidR="009A0BF2">
                  <w:rPr>
                    <w:lang w:eastAsia="en-CA"/>
                  </w:rPr>
                  <w:t xml:space="preserve">  Main FACP – Z10-252</w:t>
                </w:r>
              </w:sdtContent>
            </w:sdt>
          </w:p>
        </w:tc>
        <w:tc>
          <w:tcPr>
            <w:tcW w:w="945" w:type="dxa"/>
            <w:shd w:val="clear" w:color="auto" w:fill="F2F2F2" w:themeFill="background1" w:themeFillShade="F2"/>
          </w:tcPr>
          <w:p w14:paraId="58A5B3AA" w14:textId="781D7A98" w:rsidR="009A0BF2" w:rsidRPr="00814B85" w:rsidRDefault="00000000" w:rsidP="009A0BF2">
            <w:pPr>
              <w:rPr>
                <w:lang w:eastAsia="en-CA"/>
              </w:rPr>
            </w:pPr>
            <w:sdt>
              <w:sdtPr>
                <w:rPr>
                  <w:lang w:eastAsia="en-CA"/>
                </w:rPr>
                <w:id w:val="-1958559192"/>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67EA6FE0" w14:textId="77777777" w:rsidR="009A0BF2" w:rsidRPr="00814B85" w:rsidRDefault="00000000" w:rsidP="009A0BF2">
            <w:pPr>
              <w:rPr>
                <w:lang w:eastAsia="en-CA"/>
              </w:rPr>
            </w:pPr>
            <w:sdt>
              <w:sdtPr>
                <w:rPr>
                  <w:lang w:eastAsia="en-CA"/>
                </w:rPr>
                <w:id w:val="1923222845"/>
                <w:placeholder>
                  <w:docPart w:val="F1CCF692FB954E4990273F49ABC7F106"/>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27D2CC87" w14:textId="77777777" w:rsidR="009A0BF2" w:rsidRPr="00814B85" w:rsidRDefault="00000000" w:rsidP="009A0BF2">
            <w:pPr>
              <w:rPr>
                <w:lang w:eastAsia="en-CA"/>
              </w:rPr>
            </w:pPr>
            <w:sdt>
              <w:sdtPr>
                <w:rPr>
                  <w:lang w:eastAsia="en-CA"/>
                </w:rPr>
                <w:id w:val="-1604259901"/>
                <w:placeholder>
                  <w:docPart w:val="C4D013A14ECE4C2F815BE5EF25F216A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5CFD1CF3" w14:textId="77777777" w:rsidR="009A0BF2" w:rsidRPr="00814B85" w:rsidRDefault="00000000" w:rsidP="009A0BF2">
            <w:pPr>
              <w:rPr>
                <w:lang w:eastAsia="en-CA"/>
              </w:rPr>
            </w:pPr>
            <w:sdt>
              <w:sdtPr>
                <w:rPr>
                  <w:lang w:eastAsia="en-CA"/>
                </w:rPr>
                <w:id w:val="1759403256"/>
                <w:placeholder>
                  <w:docPart w:val="3291633D71DA46E2BA4854CD88F6329D"/>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754C822C" w14:textId="77777777" w:rsidR="009A0BF2" w:rsidRPr="00814B85" w:rsidRDefault="00000000" w:rsidP="009A0BF2">
            <w:pPr>
              <w:rPr>
                <w:lang w:eastAsia="en-CA"/>
              </w:rPr>
            </w:pPr>
            <w:sdt>
              <w:sdtPr>
                <w:rPr>
                  <w:lang w:eastAsia="en-CA"/>
                </w:rPr>
                <w:id w:val="-736932576"/>
                <w:placeholder>
                  <w:docPart w:val="255200316F1A460E806E483F8B14B1C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734505330"/>
            <w:placeholder>
              <w:docPart w:val="7D9088A864F94A98847463B9BB4A44B5"/>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132AC168" w14:textId="6766DA58" w:rsidR="009A0BF2" w:rsidRDefault="00D5476C" w:rsidP="009A0BF2">
                <w:pPr>
                  <w:rPr>
                    <w:lang w:eastAsia="en-CA"/>
                  </w:rPr>
                </w:pPr>
                <w:r>
                  <w:rPr>
                    <w:lang w:eastAsia="en-CA"/>
                  </w:rPr>
                  <w:t>Pass</w:t>
                </w:r>
              </w:p>
            </w:tc>
          </w:sdtContent>
        </w:sdt>
      </w:tr>
      <w:tr w:rsidR="009A0BF2" w14:paraId="0AED716C"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43D73CEC" w14:textId="6E969242" w:rsidR="009A0BF2" w:rsidRPr="00814B85" w:rsidRDefault="00000000" w:rsidP="009A0BF2">
            <w:pPr>
              <w:rPr>
                <w:lang w:eastAsia="en-CA"/>
              </w:rPr>
            </w:pPr>
            <w:sdt>
              <w:sdtPr>
                <w:rPr>
                  <w:lang w:eastAsia="en-CA"/>
                </w:rPr>
                <w:id w:val="733273093"/>
                <w:placeholder>
                  <w:docPart w:val="862E614883E149EDA6C1F5E927E629CF"/>
                </w:placeholder>
                <w15:color w:val="C0C0C0"/>
              </w:sdtPr>
              <w:sdtEndPr>
                <w:rPr>
                  <w:highlight w:val="lightGray"/>
                </w:rPr>
              </w:sdtEndPr>
              <w:sdtContent>
                <w:r w:rsidR="009A0BF2" w:rsidRPr="00814B85">
                  <w:rPr>
                    <w:lang w:eastAsia="en-CA"/>
                  </w:rPr>
                  <w:t xml:space="preserve"> </w:t>
                </w:r>
                <w:r w:rsidR="009A0BF2">
                  <w:rPr>
                    <w:lang w:eastAsia="en-CA"/>
                  </w:rPr>
                  <w:t xml:space="preserve">  Main FACP – Z10-253</w:t>
                </w:r>
              </w:sdtContent>
            </w:sdt>
          </w:p>
        </w:tc>
        <w:tc>
          <w:tcPr>
            <w:tcW w:w="945" w:type="dxa"/>
            <w:shd w:val="clear" w:color="auto" w:fill="F2F2F2" w:themeFill="background1" w:themeFillShade="F2"/>
          </w:tcPr>
          <w:p w14:paraId="33491302" w14:textId="0EDE1D21" w:rsidR="009A0BF2" w:rsidRPr="00814B85" w:rsidRDefault="00000000" w:rsidP="009A0BF2">
            <w:pPr>
              <w:rPr>
                <w:lang w:eastAsia="en-CA"/>
              </w:rPr>
            </w:pPr>
            <w:sdt>
              <w:sdtPr>
                <w:rPr>
                  <w:lang w:eastAsia="en-CA"/>
                </w:rPr>
                <w:id w:val="-1137177503"/>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156B1570" w14:textId="77777777" w:rsidR="009A0BF2" w:rsidRPr="00814B85" w:rsidRDefault="00000000" w:rsidP="009A0BF2">
            <w:pPr>
              <w:rPr>
                <w:lang w:eastAsia="en-CA"/>
              </w:rPr>
            </w:pPr>
            <w:sdt>
              <w:sdtPr>
                <w:rPr>
                  <w:lang w:eastAsia="en-CA"/>
                </w:rPr>
                <w:id w:val="141245514"/>
                <w:placeholder>
                  <w:docPart w:val="0C6DED2DD2774B6EA6E6573A64690E15"/>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482217C5" w14:textId="77777777" w:rsidR="009A0BF2" w:rsidRPr="00814B85" w:rsidRDefault="00000000" w:rsidP="009A0BF2">
            <w:pPr>
              <w:rPr>
                <w:lang w:eastAsia="en-CA"/>
              </w:rPr>
            </w:pPr>
            <w:sdt>
              <w:sdtPr>
                <w:rPr>
                  <w:lang w:eastAsia="en-CA"/>
                </w:rPr>
                <w:id w:val="358783572"/>
                <w:placeholder>
                  <w:docPart w:val="063335C34615492DA3375FD60BE274C3"/>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5EF6AF3D" w14:textId="77777777" w:rsidR="009A0BF2" w:rsidRPr="00814B85" w:rsidRDefault="00000000" w:rsidP="009A0BF2">
            <w:pPr>
              <w:rPr>
                <w:lang w:eastAsia="en-CA"/>
              </w:rPr>
            </w:pPr>
            <w:sdt>
              <w:sdtPr>
                <w:rPr>
                  <w:lang w:eastAsia="en-CA"/>
                </w:rPr>
                <w:id w:val="-1175731871"/>
                <w:placeholder>
                  <w:docPart w:val="EA88DA71D55E43DA9052C3ACC2886840"/>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38ADACB9" w14:textId="77777777" w:rsidR="009A0BF2" w:rsidRPr="00814B85" w:rsidRDefault="00000000" w:rsidP="009A0BF2">
            <w:pPr>
              <w:rPr>
                <w:lang w:eastAsia="en-CA"/>
              </w:rPr>
            </w:pPr>
            <w:sdt>
              <w:sdtPr>
                <w:rPr>
                  <w:lang w:eastAsia="en-CA"/>
                </w:rPr>
                <w:id w:val="1365560091"/>
                <w:placeholder>
                  <w:docPart w:val="8F92D40D0372468E886902CCEC9C128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913647767"/>
            <w:placeholder>
              <w:docPart w:val="99B94C4D50794AB59A06FF1BCB855441"/>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79C80ED1" w14:textId="1A16D2EB" w:rsidR="009A0BF2" w:rsidRDefault="00D5476C" w:rsidP="009A0BF2">
                <w:pPr>
                  <w:rPr>
                    <w:lang w:eastAsia="en-CA"/>
                  </w:rPr>
                </w:pPr>
                <w:r>
                  <w:rPr>
                    <w:lang w:eastAsia="en-CA"/>
                  </w:rPr>
                  <w:t>Pass</w:t>
                </w:r>
              </w:p>
            </w:tc>
          </w:sdtContent>
        </w:sdt>
      </w:tr>
      <w:tr w:rsidR="009A0BF2" w14:paraId="5FF0A67E"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5224FBB3" w14:textId="0215F5BF" w:rsidR="009A0BF2" w:rsidRPr="00814B85" w:rsidRDefault="00000000" w:rsidP="009A0BF2">
            <w:pPr>
              <w:rPr>
                <w:lang w:eastAsia="en-CA"/>
              </w:rPr>
            </w:pPr>
            <w:sdt>
              <w:sdtPr>
                <w:rPr>
                  <w:lang w:eastAsia="en-CA"/>
                </w:rPr>
                <w:id w:val="-85620280"/>
                <w:placeholder>
                  <w:docPart w:val="198D6AF375A444FDA9EC823974A7333C"/>
                </w:placeholder>
                <w15:color w:val="C0C0C0"/>
              </w:sdtPr>
              <w:sdtEndPr>
                <w:rPr>
                  <w:highlight w:val="lightGray"/>
                </w:rPr>
              </w:sdtEndPr>
              <w:sdtContent>
                <w:r w:rsidR="009A0BF2" w:rsidRPr="00814B85">
                  <w:rPr>
                    <w:lang w:eastAsia="en-CA"/>
                  </w:rPr>
                  <w:t xml:space="preserve"> </w:t>
                </w:r>
                <w:r w:rsidR="009A0BF2">
                  <w:rPr>
                    <w:lang w:eastAsia="en-CA"/>
                  </w:rPr>
                  <w:t xml:space="preserve">  Main FACP – Z10-254</w:t>
                </w:r>
              </w:sdtContent>
            </w:sdt>
          </w:p>
        </w:tc>
        <w:tc>
          <w:tcPr>
            <w:tcW w:w="945" w:type="dxa"/>
            <w:shd w:val="clear" w:color="auto" w:fill="F2F2F2" w:themeFill="background1" w:themeFillShade="F2"/>
          </w:tcPr>
          <w:p w14:paraId="6FD8D618" w14:textId="4ECC354A" w:rsidR="009A0BF2" w:rsidRPr="00814B85" w:rsidRDefault="00000000" w:rsidP="009A0BF2">
            <w:pPr>
              <w:rPr>
                <w:lang w:eastAsia="en-CA"/>
              </w:rPr>
            </w:pPr>
            <w:sdt>
              <w:sdtPr>
                <w:rPr>
                  <w:lang w:eastAsia="en-CA"/>
                </w:rPr>
                <w:id w:val="-1322805201"/>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6C9A4F47" w14:textId="77777777" w:rsidR="009A0BF2" w:rsidRPr="00814B85" w:rsidRDefault="00000000" w:rsidP="009A0BF2">
            <w:pPr>
              <w:rPr>
                <w:lang w:eastAsia="en-CA"/>
              </w:rPr>
            </w:pPr>
            <w:sdt>
              <w:sdtPr>
                <w:rPr>
                  <w:lang w:eastAsia="en-CA"/>
                </w:rPr>
                <w:id w:val="-1510209415"/>
                <w:placeholder>
                  <w:docPart w:val="20B3303D70D5431E85ACF605EC90E2DE"/>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76E03AAB" w14:textId="77777777" w:rsidR="009A0BF2" w:rsidRPr="00814B85" w:rsidRDefault="00000000" w:rsidP="009A0BF2">
            <w:pPr>
              <w:rPr>
                <w:lang w:eastAsia="en-CA"/>
              </w:rPr>
            </w:pPr>
            <w:sdt>
              <w:sdtPr>
                <w:rPr>
                  <w:lang w:eastAsia="en-CA"/>
                </w:rPr>
                <w:id w:val="-1506051832"/>
                <w:placeholder>
                  <w:docPart w:val="A721635AF5764E53ABA5E1203822D89E"/>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1337B746" w14:textId="77777777" w:rsidR="009A0BF2" w:rsidRPr="00814B85" w:rsidRDefault="00000000" w:rsidP="009A0BF2">
            <w:pPr>
              <w:rPr>
                <w:lang w:eastAsia="en-CA"/>
              </w:rPr>
            </w:pPr>
            <w:sdt>
              <w:sdtPr>
                <w:rPr>
                  <w:lang w:eastAsia="en-CA"/>
                </w:rPr>
                <w:id w:val="945427486"/>
                <w:placeholder>
                  <w:docPart w:val="6D311079CC0247D495F6FD678175AB00"/>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5B7EA35D" w14:textId="77777777" w:rsidR="009A0BF2" w:rsidRPr="00814B85" w:rsidRDefault="00000000" w:rsidP="009A0BF2">
            <w:pPr>
              <w:rPr>
                <w:lang w:eastAsia="en-CA"/>
              </w:rPr>
            </w:pPr>
            <w:sdt>
              <w:sdtPr>
                <w:rPr>
                  <w:lang w:eastAsia="en-CA"/>
                </w:rPr>
                <w:id w:val="-907531493"/>
                <w:placeholder>
                  <w:docPart w:val="985FBD6708A04105BAD19F62907BCB82"/>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885948461"/>
            <w:placeholder>
              <w:docPart w:val="4B994ECAFB8B4BDDAB14112EA4E25515"/>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244E03B3" w14:textId="1F178E89" w:rsidR="009A0BF2" w:rsidRDefault="00D5476C" w:rsidP="009A0BF2">
                <w:pPr>
                  <w:rPr>
                    <w:lang w:eastAsia="en-CA"/>
                  </w:rPr>
                </w:pPr>
                <w:r>
                  <w:rPr>
                    <w:lang w:eastAsia="en-CA"/>
                  </w:rPr>
                  <w:t>Pass</w:t>
                </w:r>
              </w:p>
            </w:tc>
          </w:sdtContent>
        </w:sdt>
      </w:tr>
      <w:tr w:rsidR="009A0BF2" w14:paraId="15A7624C"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2E302004" w14:textId="5D6AC045" w:rsidR="009A0BF2" w:rsidRPr="00814B85" w:rsidRDefault="00000000" w:rsidP="009A0BF2">
            <w:pPr>
              <w:rPr>
                <w:lang w:eastAsia="en-CA"/>
              </w:rPr>
            </w:pPr>
            <w:sdt>
              <w:sdtPr>
                <w:rPr>
                  <w:lang w:eastAsia="en-CA"/>
                </w:rPr>
                <w:id w:val="-494495286"/>
                <w:placeholder>
                  <w:docPart w:val="70B5C4EEB8CD4A5A899055A911340EBD"/>
                </w:placeholder>
                <w15:color w:val="C0C0C0"/>
              </w:sdtPr>
              <w:sdtEndPr>
                <w:rPr>
                  <w:highlight w:val="lightGray"/>
                </w:rPr>
              </w:sdtEndPr>
              <w:sdtContent>
                <w:r w:rsidR="009A0BF2" w:rsidRPr="00814B85">
                  <w:rPr>
                    <w:lang w:eastAsia="en-CA"/>
                  </w:rPr>
                  <w:t xml:space="preserve"> </w:t>
                </w:r>
                <w:r w:rsidR="009A0BF2">
                  <w:rPr>
                    <w:lang w:eastAsia="en-CA"/>
                  </w:rPr>
                  <w:t xml:space="preserve">  Main FACP – Z10-255</w:t>
                </w:r>
              </w:sdtContent>
            </w:sdt>
          </w:p>
        </w:tc>
        <w:tc>
          <w:tcPr>
            <w:tcW w:w="945" w:type="dxa"/>
            <w:shd w:val="clear" w:color="auto" w:fill="F2F2F2" w:themeFill="background1" w:themeFillShade="F2"/>
          </w:tcPr>
          <w:p w14:paraId="0749170B" w14:textId="62B4FE9C" w:rsidR="009A0BF2" w:rsidRPr="00814B85" w:rsidRDefault="00000000" w:rsidP="009A0BF2">
            <w:pPr>
              <w:rPr>
                <w:lang w:eastAsia="en-CA"/>
              </w:rPr>
            </w:pPr>
            <w:sdt>
              <w:sdtPr>
                <w:rPr>
                  <w:lang w:eastAsia="en-CA"/>
                </w:rPr>
                <w:id w:val="1452981048"/>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1A05AF74" w14:textId="77777777" w:rsidR="009A0BF2" w:rsidRPr="00814B85" w:rsidRDefault="00000000" w:rsidP="009A0BF2">
            <w:pPr>
              <w:rPr>
                <w:lang w:eastAsia="en-CA"/>
              </w:rPr>
            </w:pPr>
            <w:sdt>
              <w:sdtPr>
                <w:rPr>
                  <w:lang w:eastAsia="en-CA"/>
                </w:rPr>
                <w:id w:val="1986431828"/>
                <w:placeholder>
                  <w:docPart w:val="59B893E3A512456BBD6AAEE28CD3FBA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6728C04B" w14:textId="77777777" w:rsidR="009A0BF2" w:rsidRPr="00814B85" w:rsidRDefault="00000000" w:rsidP="009A0BF2">
            <w:pPr>
              <w:rPr>
                <w:lang w:eastAsia="en-CA"/>
              </w:rPr>
            </w:pPr>
            <w:sdt>
              <w:sdtPr>
                <w:rPr>
                  <w:lang w:eastAsia="en-CA"/>
                </w:rPr>
                <w:id w:val="1064916530"/>
                <w:placeholder>
                  <w:docPart w:val="32873A694CC6402D8B60D51D85151E9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2165DE35" w14:textId="77777777" w:rsidR="009A0BF2" w:rsidRPr="00814B85" w:rsidRDefault="00000000" w:rsidP="009A0BF2">
            <w:pPr>
              <w:rPr>
                <w:lang w:eastAsia="en-CA"/>
              </w:rPr>
            </w:pPr>
            <w:sdt>
              <w:sdtPr>
                <w:rPr>
                  <w:lang w:eastAsia="en-CA"/>
                </w:rPr>
                <w:id w:val="-734477634"/>
                <w:placeholder>
                  <w:docPart w:val="0345BE7EC3E844E68E461881D5A95F10"/>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5C0A4C60" w14:textId="77777777" w:rsidR="009A0BF2" w:rsidRPr="00814B85" w:rsidRDefault="00000000" w:rsidP="009A0BF2">
            <w:pPr>
              <w:rPr>
                <w:lang w:eastAsia="en-CA"/>
              </w:rPr>
            </w:pPr>
            <w:sdt>
              <w:sdtPr>
                <w:rPr>
                  <w:lang w:eastAsia="en-CA"/>
                </w:rPr>
                <w:id w:val="-2059474102"/>
                <w:placeholder>
                  <w:docPart w:val="B347BDE527E24953836C435B20A9D367"/>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84462971"/>
            <w:placeholder>
              <w:docPart w:val="1676D0A301A54AF3B03372216DCB3683"/>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1220F6C3" w14:textId="26F11086" w:rsidR="009A0BF2" w:rsidRDefault="00D5476C" w:rsidP="009A0BF2">
                <w:pPr>
                  <w:rPr>
                    <w:lang w:eastAsia="en-CA"/>
                  </w:rPr>
                </w:pPr>
                <w:r>
                  <w:rPr>
                    <w:lang w:eastAsia="en-CA"/>
                  </w:rPr>
                  <w:t>Pass</w:t>
                </w:r>
              </w:p>
            </w:tc>
          </w:sdtContent>
        </w:sdt>
      </w:tr>
      <w:tr w:rsidR="009A0BF2" w14:paraId="28C9EC74"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5172ADB6" w14:textId="2BEA9B6D" w:rsidR="009A0BF2" w:rsidRPr="00814B85" w:rsidRDefault="00000000" w:rsidP="009A0BF2">
            <w:pPr>
              <w:rPr>
                <w:lang w:eastAsia="en-CA"/>
              </w:rPr>
            </w:pPr>
            <w:sdt>
              <w:sdtPr>
                <w:rPr>
                  <w:lang w:eastAsia="en-CA"/>
                </w:rPr>
                <w:id w:val="-1972203777"/>
                <w:placeholder>
                  <w:docPart w:val="37AFCEDDC5D746518CE673227506EBB5"/>
                </w:placeholder>
                <w15:color w:val="C0C0C0"/>
              </w:sdtPr>
              <w:sdtEndPr>
                <w:rPr>
                  <w:highlight w:val="lightGray"/>
                </w:rPr>
              </w:sdtEndPr>
              <w:sdtContent>
                <w:r w:rsidR="009A0BF2" w:rsidRPr="00814B85">
                  <w:rPr>
                    <w:lang w:eastAsia="en-CA"/>
                  </w:rPr>
                  <w:t xml:space="preserve"> </w:t>
                </w:r>
                <w:r w:rsidR="009A0BF2">
                  <w:rPr>
                    <w:lang w:eastAsia="en-CA"/>
                  </w:rPr>
                  <w:t xml:space="preserve">  Main FACP – Z10-256</w:t>
                </w:r>
              </w:sdtContent>
            </w:sdt>
          </w:p>
        </w:tc>
        <w:tc>
          <w:tcPr>
            <w:tcW w:w="945" w:type="dxa"/>
            <w:shd w:val="clear" w:color="auto" w:fill="F2F2F2" w:themeFill="background1" w:themeFillShade="F2"/>
          </w:tcPr>
          <w:p w14:paraId="377F107C" w14:textId="6CE4B9E2" w:rsidR="009A0BF2" w:rsidRPr="00814B85" w:rsidRDefault="00000000" w:rsidP="009A0BF2">
            <w:pPr>
              <w:rPr>
                <w:lang w:eastAsia="en-CA"/>
              </w:rPr>
            </w:pPr>
            <w:sdt>
              <w:sdtPr>
                <w:rPr>
                  <w:lang w:eastAsia="en-CA"/>
                </w:rPr>
                <w:id w:val="-210496443"/>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20A83812" w14:textId="77777777" w:rsidR="009A0BF2" w:rsidRPr="00814B85" w:rsidRDefault="00000000" w:rsidP="009A0BF2">
            <w:pPr>
              <w:rPr>
                <w:lang w:eastAsia="en-CA"/>
              </w:rPr>
            </w:pPr>
            <w:sdt>
              <w:sdtPr>
                <w:rPr>
                  <w:lang w:eastAsia="en-CA"/>
                </w:rPr>
                <w:id w:val="-140734261"/>
                <w:placeholder>
                  <w:docPart w:val="7ABC270EAC744E5290998D61409B80F6"/>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707BC7E7" w14:textId="77777777" w:rsidR="009A0BF2" w:rsidRPr="00814B85" w:rsidRDefault="00000000" w:rsidP="009A0BF2">
            <w:pPr>
              <w:rPr>
                <w:lang w:eastAsia="en-CA"/>
              </w:rPr>
            </w:pPr>
            <w:sdt>
              <w:sdtPr>
                <w:rPr>
                  <w:lang w:eastAsia="en-CA"/>
                </w:rPr>
                <w:id w:val="862486234"/>
                <w:placeholder>
                  <w:docPart w:val="5B57173FD6784C51B0B6FD120D929BF3"/>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57B0E00E" w14:textId="77777777" w:rsidR="009A0BF2" w:rsidRPr="00814B85" w:rsidRDefault="00000000" w:rsidP="009A0BF2">
            <w:pPr>
              <w:rPr>
                <w:lang w:eastAsia="en-CA"/>
              </w:rPr>
            </w:pPr>
            <w:sdt>
              <w:sdtPr>
                <w:rPr>
                  <w:lang w:eastAsia="en-CA"/>
                </w:rPr>
                <w:id w:val="-1545585530"/>
                <w:placeholder>
                  <w:docPart w:val="AB1C69944C3841418435ADE5ED9DCEB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37904BBC" w14:textId="77777777" w:rsidR="009A0BF2" w:rsidRPr="00814B85" w:rsidRDefault="00000000" w:rsidP="009A0BF2">
            <w:pPr>
              <w:rPr>
                <w:lang w:eastAsia="en-CA"/>
              </w:rPr>
            </w:pPr>
            <w:sdt>
              <w:sdtPr>
                <w:rPr>
                  <w:lang w:eastAsia="en-CA"/>
                </w:rPr>
                <w:id w:val="-1303777157"/>
                <w:placeholder>
                  <w:docPart w:val="4982A607040A4ACA899580974FC6935D"/>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333804147"/>
            <w:placeholder>
              <w:docPart w:val="F94D4287C5B2491EAB09F80E9BB4A0CB"/>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35B62C30" w14:textId="50F1BA7E" w:rsidR="009A0BF2" w:rsidRDefault="00D5476C" w:rsidP="009A0BF2">
                <w:pPr>
                  <w:rPr>
                    <w:lang w:eastAsia="en-CA"/>
                  </w:rPr>
                </w:pPr>
                <w:r>
                  <w:rPr>
                    <w:lang w:eastAsia="en-CA"/>
                  </w:rPr>
                  <w:t>Pass</w:t>
                </w:r>
              </w:p>
            </w:tc>
          </w:sdtContent>
        </w:sdt>
      </w:tr>
      <w:tr w:rsidR="009A0BF2" w14:paraId="1A02E475"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6580EEC3" w14:textId="3529635C" w:rsidR="009A0BF2" w:rsidRPr="00814B85" w:rsidRDefault="00000000" w:rsidP="009A0BF2">
            <w:pPr>
              <w:rPr>
                <w:lang w:eastAsia="en-CA"/>
              </w:rPr>
            </w:pPr>
            <w:sdt>
              <w:sdtPr>
                <w:rPr>
                  <w:lang w:eastAsia="en-CA"/>
                </w:rPr>
                <w:id w:val="-506051358"/>
                <w:placeholder>
                  <w:docPart w:val="CA979968ECEB4B91BB74DE6361D07E99"/>
                </w:placeholder>
                <w15:color w:val="C0C0C0"/>
              </w:sdtPr>
              <w:sdtEndPr>
                <w:rPr>
                  <w:highlight w:val="lightGray"/>
                </w:rPr>
              </w:sdtEndPr>
              <w:sdtContent>
                <w:r w:rsidR="009A0BF2" w:rsidRPr="00814B85">
                  <w:rPr>
                    <w:lang w:eastAsia="en-CA"/>
                  </w:rPr>
                  <w:t xml:space="preserve"> </w:t>
                </w:r>
                <w:r w:rsidR="009A0BF2">
                  <w:rPr>
                    <w:lang w:eastAsia="en-CA"/>
                  </w:rPr>
                  <w:t xml:space="preserve">  F1 A&amp;W – Z3-1</w:t>
                </w:r>
              </w:sdtContent>
            </w:sdt>
          </w:p>
        </w:tc>
        <w:tc>
          <w:tcPr>
            <w:tcW w:w="945" w:type="dxa"/>
            <w:shd w:val="clear" w:color="auto" w:fill="F2F2F2" w:themeFill="background1" w:themeFillShade="F2"/>
          </w:tcPr>
          <w:p w14:paraId="1E5499C4" w14:textId="40E2F8EB" w:rsidR="009A0BF2" w:rsidRPr="00814B85" w:rsidRDefault="00000000" w:rsidP="009A0BF2">
            <w:pPr>
              <w:rPr>
                <w:lang w:eastAsia="en-CA"/>
              </w:rPr>
            </w:pPr>
            <w:sdt>
              <w:sdtPr>
                <w:rPr>
                  <w:lang w:eastAsia="en-CA"/>
                </w:rPr>
                <w:id w:val="-1663609872"/>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2E9BAF66" w14:textId="77777777" w:rsidR="009A0BF2" w:rsidRPr="00814B85" w:rsidRDefault="00000000" w:rsidP="009A0BF2">
            <w:pPr>
              <w:rPr>
                <w:lang w:eastAsia="en-CA"/>
              </w:rPr>
            </w:pPr>
            <w:sdt>
              <w:sdtPr>
                <w:rPr>
                  <w:lang w:eastAsia="en-CA"/>
                </w:rPr>
                <w:id w:val="-600795266"/>
                <w:placeholder>
                  <w:docPart w:val="932278AADDE045A4A6DFED719919F05E"/>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25A4A290" w14:textId="77777777" w:rsidR="009A0BF2" w:rsidRPr="00814B85" w:rsidRDefault="00000000" w:rsidP="009A0BF2">
            <w:pPr>
              <w:rPr>
                <w:lang w:eastAsia="en-CA"/>
              </w:rPr>
            </w:pPr>
            <w:sdt>
              <w:sdtPr>
                <w:rPr>
                  <w:lang w:eastAsia="en-CA"/>
                </w:rPr>
                <w:id w:val="878903729"/>
                <w:placeholder>
                  <w:docPart w:val="A5F39195E2D14AEBBA87CF44CD9FBF20"/>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37FD453B" w14:textId="77777777" w:rsidR="009A0BF2" w:rsidRPr="00814B85" w:rsidRDefault="00000000" w:rsidP="009A0BF2">
            <w:pPr>
              <w:rPr>
                <w:lang w:eastAsia="en-CA"/>
              </w:rPr>
            </w:pPr>
            <w:sdt>
              <w:sdtPr>
                <w:rPr>
                  <w:lang w:eastAsia="en-CA"/>
                </w:rPr>
                <w:id w:val="-1145815664"/>
                <w:placeholder>
                  <w:docPart w:val="6124B84DD2244BD4856A9FB1DDD183BD"/>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0A55B6E3" w14:textId="77777777" w:rsidR="009A0BF2" w:rsidRPr="00814B85" w:rsidRDefault="00000000" w:rsidP="009A0BF2">
            <w:pPr>
              <w:rPr>
                <w:lang w:eastAsia="en-CA"/>
              </w:rPr>
            </w:pPr>
            <w:sdt>
              <w:sdtPr>
                <w:rPr>
                  <w:lang w:eastAsia="en-CA"/>
                </w:rPr>
                <w:id w:val="941486308"/>
                <w:placeholder>
                  <w:docPart w:val="37D8FD521B82474CBE079B5BCE803B2E"/>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352327529"/>
            <w:placeholder>
              <w:docPart w:val="BF98F1A170EB405C8AF2E602A3052D77"/>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1555DCC3" w14:textId="78FFA9DF" w:rsidR="009A0BF2" w:rsidRDefault="00D5476C" w:rsidP="009A0BF2">
                <w:pPr>
                  <w:rPr>
                    <w:lang w:eastAsia="en-CA"/>
                  </w:rPr>
                </w:pPr>
                <w:r>
                  <w:rPr>
                    <w:lang w:eastAsia="en-CA"/>
                  </w:rPr>
                  <w:t>Pass</w:t>
                </w:r>
              </w:p>
            </w:tc>
          </w:sdtContent>
        </w:sdt>
      </w:tr>
      <w:tr w:rsidR="009A0BF2" w14:paraId="54F83F69"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7C031825" w14:textId="353641C1" w:rsidR="009A0BF2" w:rsidRPr="00814B85" w:rsidRDefault="00000000" w:rsidP="009A0BF2">
            <w:pPr>
              <w:rPr>
                <w:lang w:eastAsia="en-CA"/>
              </w:rPr>
            </w:pPr>
            <w:sdt>
              <w:sdtPr>
                <w:rPr>
                  <w:lang w:eastAsia="en-CA"/>
                </w:rPr>
                <w:id w:val="1467152640"/>
                <w:placeholder>
                  <w:docPart w:val="8E29D5AD47B54CE0B8E154BA238B05E7"/>
                </w:placeholder>
                <w15:color w:val="C0C0C0"/>
              </w:sdtPr>
              <w:sdtEndPr>
                <w:rPr>
                  <w:highlight w:val="lightGray"/>
                </w:rPr>
              </w:sdtEndPr>
              <w:sdtContent>
                <w:r w:rsidR="009A0BF2" w:rsidRPr="00814B85">
                  <w:rPr>
                    <w:lang w:eastAsia="en-CA"/>
                  </w:rPr>
                  <w:t xml:space="preserve"> </w:t>
                </w:r>
                <w:r w:rsidR="009A0BF2">
                  <w:rPr>
                    <w:lang w:eastAsia="en-CA"/>
                  </w:rPr>
                  <w:t xml:space="preserve">  South Loading Dock – Z3-2</w:t>
                </w:r>
              </w:sdtContent>
            </w:sdt>
          </w:p>
        </w:tc>
        <w:tc>
          <w:tcPr>
            <w:tcW w:w="945" w:type="dxa"/>
            <w:shd w:val="clear" w:color="auto" w:fill="F2F2F2" w:themeFill="background1" w:themeFillShade="F2"/>
          </w:tcPr>
          <w:p w14:paraId="1DC233C3" w14:textId="26378D1B" w:rsidR="009A0BF2" w:rsidRPr="00814B85" w:rsidRDefault="00000000" w:rsidP="009A0BF2">
            <w:pPr>
              <w:rPr>
                <w:lang w:eastAsia="en-CA"/>
              </w:rPr>
            </w:pPr>
            <w:sdt>
              <w:sdtPr>
                <w:rPr>
                  <w:lang w:eastAsia="en-CA"/>
                </w:rPr>
                <w:id w:val="1394459352"/>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3E487E1B" w14:textId="77777777" w:rsidR="009A0BF2" w:rsidRPr="00814B85" w:rsidRDefault="00000000" w:rsidP="009A0BF2">
            <w:pPr>
              <w:rPr>
                <w:lang w:eastAsia="en-CA"/>
              </w:rPr>
            </w:pPr>
            <w:sdt>
              <w:sdtPr>
                <w:rPr>
                  <w:lang w:eastAsia="en-CA"/>
                </w:rPr>
                <w:id w:val="152035630"/>
                <w:placeholder>
                  <w:docPart w:val="695EBCBEF8D54E9CAF47A78FD0176895"/>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7E1AA979" w14:textId="77777777" w:rsidR="009A0BF2" w:rsidRPr="00814B85" w:rsidRDefault="00000000" w:rsidP="009A0BF2">
            <w:pPr>
              <w:rPr>
                <w:lang w:eastAsia="en-CA"/>
              </w:rPr>
            </w:pPr>
            <w:sdt>
              <w:sdtPr>
                <w:rPr>
                  <w:lang w:eastAsia="en-CA"/>
                </w:rPr>
                <w:id w:val="1096281756"/>
                <w:placeholder>
                  <w:docPart w:val="238FC800C6594E99960BA0011E8E8D96"/>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5FE474BA" w14:textId="77777777" w:rsidR="009A0BF2" w:rsidRPr="00814B85" w:rsidRDefault="00000000" w:rsidP="009A0BF2">
            <w:pPr>
              <w:rPr>
                <w:lang w:eastAsia="en-CA"/>
              </w:rPr>
            </w:pPr>
            <w:sdt>
              <w:sdtPr>
                <w:rPr>
                  <w:lang w:eastAsia="en-CA"/>
                </w:rPr>
                <w:id w:val="-373387850"/>
                <w:placeholder>
                  <w:docPart w:val="73D38A39AB9C4ED3BF898FE73899CF68"/>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5A5EE174" w14:textId="77777777" w:rsidR="009A0BF2" w:rsidRPr="00814B85" w:rsidRDefault="00000000" w:rsidP="009A0BF2">
            <w:pPr>
              <w:rPr>
                <w:lang w:eastAsia="en-CA"/>
              </w:rPr>
            </w:pPr>
            <w:sdt>
              <w:sdtPr>
                <w:rPr>
                  <w:lang w:eastAsia="en-CA"/>
                </w:rPr>
                <w:id w:val="418446751"/>
                <w:placeholder>
                  <w:docPart w:val="E269FEA63D6746A1922977D02B4A84C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390424393"/>
            <w:placeholder>
              <w:docPart w:val="FA000D6385D44538A77C6ED2B537BED3"/>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04FC0FD6" w14:textId="35C4E632" w:rsidR="009A0BF2" w:rsidRDefault="00D5476C" w:rsidP="009A0BF2">
                <w:pPr>
                  <w:rPr>
                    <w:lang w:eastAsia="en-CA"/>
                  </w:rPr>
                </w:pPr>
                <w:r>
                  <w:rPr>
                    <w:lang w:eastAsia="en-CA"/>
                  </w:rPr>
                  <w:t>Pass</w:t>
                </w:r>
              </w:p>
            </w:tc>
          </w:sdtContent>
        </w:sdt>
      </w:tr>
      <w:tr w:rsidR="009A0BF2" w14:paraId="43E38C3C"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52A58199" w14:textId="37CA03DC" w:rsidR="009A0BF2" w:rsidRPr="00814B85" w:rsidRDefault="00000000" w:rsidP="009A0BF2">
            <w:pPr>
              <w:rPr>
                <w:lang w:eastAsia="en-CA"/>
              </w:rPr>
            </w:pPr>
            <w:sdt>
              <w:sdtPr>
                <w:rPr>
                  <w:lang w:eastAsia="en-CA"/>
                </w:rPr>
                <w:id w:val="-2092386724"/>
                <w:placeholder>
                  <w:docPart w:val="0E014881BDD942AAB82E02F07D010F08"/>
                </w:placeholder>
                <w15:color w:val="C0C0C0"/>
              </w:sdtPr>
              <w:sdtEndPr>
                <w:rPr>
                  <w:highlight w:val="lightGray"/>
                </w:rPr>
              </w:sdtEndPr>
              <w:sdtContent>
                <w:r w:rsidR="009A0BF2" w:rsidRPr="00814B85">
                  <w:rPr>
                    <w:lang w:eastAsia="en-CA"/>
                  </w:rPr>
                  <w:t xml:space="preserve"> </w:t>
                </w:r>
                <w:r w:rsidR="009A0BF2">
                  <w:rPr>
                    <w:lang w:eastAsia="en-CA"/>
                  </w:rPr>
                  <w:t xml:space="preserve">  CRU 304 – Z3-3</w:t>
                </w:r>
              </w:sdtContent>
            </w:sdt>
          </w:p>
        </w:tc>
        <w:tc>
          <w:tcPr>
            <w:tcW w:w="945" w:type="dxa"/>
            <w:shd w:val="clear" w:color="auto" w:fill="F2F2F2" w:themeFill="background1" w:themeFillShade="F2"/>
          </w:tcPr>
          <w:p w14:paraId="3269BE59" w14:textId="2F39B488" w:rsidR="009A0BF2" w:rsidRPr="00814B85" w:rsidRDefault="00000000" w:rsidP="009A0BF2">
            <w:pPr>
              <w:rPr>
                <w:lang w:eastAsia="en-CA"/>
              </w:rPr>
            </w:pPr>
            <w:sdt>
              <w:sdtPr>
                <w:rPr>
                  <w:lang w:eastAsia="en-CA"/>
                </w:rPr>
                <w:id w:val="1230030890"/>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1DB82829" w14:textId="77777777" w:rsidR="009A0BF2" w:rsidRPr="00814B85" w:rsidRDefault="00000000" w:rsidP="009A0BF2">
            <w:pPr>
              <w:rPr>
                <w:lang w:eastAsia="en-CA"/>
              </w:rPr>
            </w:pPr>
            <w:sdt>
              <w:sdtPr>
                <w:rPr>
                  <w:lang w:eastAsia="en-CA"/>
                </w:rPr>
                <w:id w:val="-445158518"/>
                <w:placeholder>
                  <w:docPart w:val="487746236B3F4B86944D3AB882ABDD53"/>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3CE97FD7" w14:textId="77777777" w:rsidR="009A0BF2" w:rsidRPr="00814B85" w:rsidRDefault="00000000" w:rsidP="009A0BF2">
            <w:pPr>
              <w:rPr>
                <w:lang w:eastAsia="en-CA"/>
              </w:rPr>
            </w:pPr>
            <w:sdt>
              <w:sdtPr>
                <w:rPr>
                  <w:lang w:eastAsia="en-CA"/>
                </w:rPr>
                <w:id w:val="54288425"/>
                <w:placeholder>
                  <w:docPart w:val="F0E9B70849E04D5AB66A5EAA8EAA2E1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64DA37DD" w14:textId="77777777" w:rsidR="009A0BF2" w:rsidRPr="00814B85" w:rsidRDefault="00000000" w:rsidP="009A0BF2">
            <w:pPr>
              <w:rPr>
                <w:lang w:eastAsia="en-CA"/>
              </w:rPr>
            </w:pPr>
            <w:sdt>
              <w:sdtPr>
                <w:rPr>
                  <w:lang w:eastAsia="en-CA"/>
                </w:rPr>
                <w:id w:val="2058051768"/>
                <w:placeholder>
                  <w:docPart w:val="45F5AD3DEF6E4433922E369BE27F97F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229E148B" w14:textId="77777777" w:rsidR="009A0BF2" w:rsidRPr="00814B85" w:rsidRDefault="00000000" w:rsidP="009A0BF2">
            <w:pPr>
              <w:rPr>
                <w:lang w:eastAsia="en-CA"/>
              </w:rPr>
            </w:pPr>
            <w:sdt>
              <w:sdtPr>
                <w:rPr>
                  <w:lang w:eastAsia="en-CA"/>
                </w:rPr>
                <w:id w:val="1780376179"/>
                <w:placeholder>
                  <w:docPart w:val="629ABDED0FE34F35ADF4072C82F46B91"/>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290096613"/>
            <w:placeholder>
              <w:docPart w:val="55AC21453A724618BA72CCF5A70F289A"/>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2586EA9F" w14:textId="23441B6F" w:rsidR="009A0BF2" w:rsidRDefault="00D5476C" w:rsidP="009A0BF2">
                <w:pPr>
                  <w:rPr>
                    <w:lang w:eastAsia="en-CA"/>
                  </w:rPr>
                </w:pPr>
                <w:r>
                  <w:rPr>
                    <w:lang w:eastAsia="en-CA"/>
                  </w:rPr>
                  <w:t>Pass</w:t>
                </w:r>
              </w:p>
            </w:tc>
          </w:sdtContent>
        </w:sdt>
      </w:tr>
      <w:tr w:rsidR="009A0BF2" w14:paraId="03A873B4"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0B87B5AA" w14:textId="3D6495B7" w:rsidR="009A0BF2" w:rsidRPr="00814B85" w:rsidRDefault="00000000" w:rsidP="009A0BF2">
            <w:pPr>
              <w:rPr>
                <w:lang w:eastAsia="en-CA"/>
              </w:rPr>
            </w:pPr>
            <w:sdt>
              <w:sdtPr>
                <w:rPr>
                  <w:lang w:eastAsia="en-CA"/>
                </w:rPr>
                <w:id w:val="2040853202"/>
                <w:placeholder>
                  <w:docPart w:val="A8EBF07B2ACA45A19CBA19ABF4864DB8"/>
                </w:placeholder>
                <w15:color w:val="C0C0C0"/>
              </w:sdtPr>
              <w:sdtEndPr>
                <w:rPr>
                  <w:highlight w:val="lightGray"/>
                </w:rPr>
              </w:sdtEndPr>
              <w:sdtContent>
                <w:r w:rsidR="009A0BF2" w:rsidRPr="00814B85">
                  <w:rPr>
                    <w:lang w:eastAsia="en-CA"/>
                  </w:rPr>
                  <w:t xml:space="preserve"> </w:t>
                </w:r>
                <w:r w:rsidR="009A0BF2">
                  <w:rPr>
                    <w:lang w:eastAsia="en-CA"/>
                  </w:rPr>
                  <w:t xml:space="preserve">  CRU 302 EL RM – Z3-4</w:t>
                </w:r>
              </w:sdtContent>
            </w:sdt>
          </w:p>
        </w:tc>
        <w:tc>
          <w:tcPr>
            <w:tcW w:w="945" w:type="dxa"/>
            <w:shd w:val="clear" w:color="auto" w:fill="F2F2F2" w:themeFill="background1" w:themeFillShade="F2"/>
          </w:tcPr>
          <w:p w14:paraId="7050E264" w14:textId="5903108C" w:rsidR="009A0BF2" w:rsidRPr="00814B85" w:rsidRDefault="00000000" w:rsidP="009A0BF2">
            <w:pPr>
              <w:rPr>
                <w:lang w:eastAsia="en-CA"/>
              </w:rPr>
            </w:pPr>
            <w:sdt>
              <w:sdtPr>
                <w:rPr>
                  <w:lang w:eastAsia="en-CA"/>
                </w:rPr>
                <w:id w:val="-1250880578"/>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6A0A19E6" w14:textId="77777777" w:rsidR="009A0BF2" w:rsidRPr="00814B85" w:rsidRDefault="00000000" w:rsidP="009A0BF2">
            <w:pPr>
              <w:rPr>
                <w:lang w:eastAsia="en-CA"/>
              </w:rPr>
            </w:pPr>
            <w:sdt>
              <w:sdtPr>
                <w:rPr>
                  <w:lang w:eastAsia="en-CA"/>
                </w:rPr>
                <w:id w:val="-749113667"/>
                <w:placeholder>
                  <w:docPart w:val="C5F006496A1F451F814A02482D7A186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20908B43" w14:textId="77777777" w:rsidR="009A0BF2" w:rsidRPr="00814B85" w:rsidRDefault="00000000" w:rsidP="009A0BF2">
            <w:pPr>
              <w:rPr>
                <w:lang w:eastAsia="en-CA"/>
              </w:rPr>
            </w:pPr>
            <w:sdt>
              <w:sdtPr>
                <w:rPr>
                  <w:lang w:eastAsia="en-CA"/>
                </w:rPr>
                <w:id w:val="2140148957"/>
                <w:placeholder>
                  <w:docPart w:val="8472ABE43386465F957421ED58389851"/>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643B42BC" w14:textId="77777777" w:rsidR="009A0BF2" w:rsidRPr="00814B85" w:rsidRDefault="00000000" w:rsidP="009A0BF2">
            <w:pPr>
              <w:rPr>
                <w:lang w:eastAsia="en-CA"/>
              </w:rPr>
            </w:pPr>
            <w:sdt>
              <w:sdtPr>
                <w:rPr>
                  <w:lang w:eastAsia="en-CA"/>
                </w:rPr>
                <w:id w:val="870272458"/>
                <w:placeholder>
                  <w:docPart w:val="6450BCDED2514C269E10EFFFA30EAF83"/>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507C0561" w14:textId="77777777" w:rsidR="009A0BF2" w:rsidRPr="00814B85" w:rsidRDefault="00000000" w:rsidP="009A0BF2">
            <w:pPr>
              <w:rPr>
                <w:lang w:eastAsia="en-CA"/>
              </w:rPr>
            </w:pPr>
            <w:sdt>
              <w:sdtPr>
                <w:rPr>
                  <w:lang w:eastAsia="en-CA"/>
                </w:rPr>
                <w:id w:val="-1175194387"/>
                <w:placeholder>
                  <w:docPart w:val="2C15464F9AE140DCBA22D4B17E7B8A7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815790077"/>
            <w:placeholder>
              <w:docPart w:val="41B6721F58064932A2C7D1864638FC69"/>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40E74756" w14:textId="6CD3DE67" w:rsidR="009A0BF2" w:rsidRDefault="00D5476C" w:rsidP="009A0BF2">
                <w:pPr>
                  <w:rPr>
                    <w:lang w:eastAsia="en-CA"/>
                  </w:rPr>
                </w:pPr>
                <w:r>
                  <w:rPr>
                    <w:lang w:eastAsia="en-CA"/>
                  </w:rPr>
                  <w:t>Pass</w:t>
                </w:r>
              </w:p>
            </w:tc>
          </w:sdtContent>
        </w:sdt>
      </w:tr>
      <w:tr w:rsidR="009A0BF2" w14:paraId="2DD92B88"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706B827A" w14:textId="3060A9C8" w:rsidR="009A0BF2" w:rsidRPr="00814B85" w:rsidRDefault="00000000" w:rsidP="009A0BF2">
            <w:pPr>
              <w:rPr>
                <w:lang w:eastAsia="en-CA"/>
              </w:rPr>
            </w:pPr>
            <w:sdt>
              <w:sdtPr>
                <w:rPr>
                  <w:lang w:eastAsia="en-CA"/>
                </w:rPr>
                <w:id w:val="1991905862"/>
                <w:placeholder>
                  <w:docPart w:val="5193C8AC0766479499BA2A94E4218544"/>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r w:rsidR="009A0BF2">
              <w:rPr>
                <w:lang w:eastAsia="en-CA"/>
              </w:rPr>
              <w:t>CRU 302 EL RM – Z3-5</w:t>
            </w:r>
          </w:p>
        </w:tc>
        <w:tc>
          <w:tcPr>
            <w:tcW w:w="945" w:type="dxa"/>
            <w:shd w:val="clear" w:color="auto" w:fill="F2F2F2" w:themeFill="background1" w:themeFillShade="F2"/>
          </w:tcPr>
          <w:p w14:paraId="6779641A" w14:textId="5DAB91A4" w:rsidR="009A0BF2" w:rsidRPr="00814B85" w:rsidRDefault="00000000" w:rsidP="009A0BF2">
            <w:pPr>
              <w:rPr>
                <w:lang w:eastAsia="en-CA"/>
              </w:rPr>
            </w:pPr>
            <w:sdt>
              <w:sdtPr>
                <w:rPr>
                  <w:lang w:eastAsia="en-CA"/>
                </w:rPr>
                <w:id w:val="709689099"/>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370214EF" w14:textId="77777777" w:rsidR="009A0BF2" w:rsidRPr="00814B85" w:rsidRDefault="00000000" w:rsidP="009A0BF2">
            <w:pPr>
              <w:rPr>
                <w:lang w:eastAsia="en-CA"/>
              </w:rPr>
            </w:pPr>
            <w:sdt>
              <w:sdtPr>
                <w:rPr>
                  <w:lang w:eastAsia="en-CA"/>
                </w:rPr>
                <w:id w:val="-934200825"/>
                <w:placeholder>
                  <w:docPart w:val="C8A615D114FC4ECF8CE18E0F5AD2110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65E9E658" w14:textId="77777777" w:rsidR="009A0BF2" w:rsidRPr="00814B85" w:rsidRDefault="00000000" w:rsidP="009A0BF2">
            <w:pPr>
              <w:rPr>
                <w:lang w:eastAsia="en-CA"/>
              </w:rPr>
            </w:pPr>
            <w:sdt>
              <w:sdtPr>
                <w:rPr>
                  <w:lang w:eastAsia="en-CA"/>
                </w:rPr>
                <w:id w:val="1044798847"/>
                <w:placeholder>
                  <w:docPart w:val="E0B4B2B6FCE64827995D5CAA107A6207"/>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5936AFC9" w14:textId="77777777" w:rsidR="009A0BF2" w:rsidRPr="00814B85" w:rsidRDefault="00000000" w:rsidP="009A0BF2">
            <w:pPr>
              <w:rPr>
                <w:lang w:eastAsia="en-CA"/>
              </w:rPr>
            </w:pPr>
            <w:sdt>
              <w:sdtPr>
                <w:rPr>
                  <w:lang w:eastAsia="en-CA"/>
                </w:rPr>
                <w:id w:val="420068529"/>
                <w:placeholder>
                  <w:docPart w:val="9A6EB7A5E6FB46FFBC89386ACD57F42E"/>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2202887D" w14:textId="77777777" w:rsidR="009A0BF2" w:rsidRPr="00814B85" w:rsidRDefault="00000000" w:rsidP="009A0BF2">
            <w:pPr>
              <w:rPr>
                <w:lang w:eastAsia="en-CA"/>
              </w:rPr>
            </w:pPr>
            <w:sdt>
              <w:sdtPr>
                <w:rPr>
                  <w:lang w:eastAsia="en-CA"/>
                </w:rPr>
                <w:id w:val="752399125"/>
                <w:placeholder>
                  <w:docPart w:val="54CA69E4E3244BE59C62D323D53D9931"/>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644360476"/>
            <w:placeholder>
              <w:docPart w:val="614941771B234566A936C68943961452"/>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563AEE6A" w14:textId="279D7B46" w:rsidR="009A0BF2" w:rsidRDefault="00D5476C" w:rsidP="009A0BF2">
                <w:pPr>
                  <w:rPr>
                    <w:lang w:eastAsia="en-CA"/>
                  </w:rPr>
                </w:pPr>
                <w:r>
                  <w:rPr>
                    <w:lang w:eastAsia="en-CA"/>
                  </w:rPr>
                  <w:t>Pass</w:t>
                </w:r>
              </w:p>
            </w:tc>
          </w:sdtContent>
        </w:sdt>
      </w:tr>
      <w:tr w:rsidR="009A0BF2" w14:paraId="35D65CAF"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7F67BDC5" w14:textId="10250A81" w:rsidR="009A0BF2" w:rsidRPr="00814B85" w:rsidRDefault="00000000" w:rsidP="009A0BF2">
            <w:pPr>
              <w:rPr>
                <w:lang w:eastAsia="en-CA"/>
              </w:rPr>
            </w:pPr>
            <w:sdt>
              <w:sdtPr>
                <w:rPr>
                  <w:lang w:eastAsia="en-CA"/>
                </w:rPr>
                <w:id w:val="-524027170"/>
                <w:placeholder>
                  <w:docPart w:val="5A3395C850E54FF4A58DA3E2074B7F24"/>
                </w:placeholder>
                <w15:color w:val="C0C0C0"/>
              </w:sdtPr>
              <w:sdtEndPr>
                <w:rPr>
                  <w:highlight w:val="lightGray"/>
                </w:rPr>
              </w:sdtEndPr>
              <w:sdtContent>
                <w:r w:rsidR="009A0BF2" w:rsidRPr="00814B85">
                  <w:rPr>
                    <w:lang w:eastAsia="en-CA"/>
                  </w:rPr>
                  <w:t xml:space="preserve"> </w:t>
                </w:r>
                <w:r w:rsidR="009A0BF2">
                  <w:rPr>
                    <w:lang w:eastAsia="en-CA"/>
                  </w:rPr>
                  <w:t xml:space="preserve">  RM 104 – Z1-7</w:t>
                </w:r>
              </w:sdtContent>
            </w:sdt>
          </w:p>
        </w:tc>
        <w:tc>
          <w:tcPr>
            <w:tcW w:w="945" w:type="dxa"/>
            <w:shd w:val="clear" w:color="auto" w:fill="F2F2F2" w:themeFill="background1" w:themeFillShade="F2"/>
          </w:tcPr>
          <w:p w14:paraId="49E825B4" w14:textId="0C0BF19C" w:rsidR="009A0BF2" w:rsidRPr="00814B85" w:rsidRDefault="00000000" w:rsidP="009A0BF2">
            <w:pPr>
              <w:rPr>
                <w:lang w:eastAsia="en-CA"/>
              </w:rPr>
            </w:pPr>
            <w:sdt>
              <w:sdtPr>
                <w:rPr>
                  <w:lang w:eastAsia="en-CA"/>
                </w:rPr>
                <w:id w:val="-727847830"/>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69FB3D09" w14:textId="77777777" w:rsidR="009A0BF2" w:rsidRPr="00814B85" w:rsidRDefault="00000000" w:rsidP="009A0BF2">
            <w:pPr>
              <w:rPr>
                <w:lang w:eastAsia="en-CA"/>
              </w:rPr>
            </w:pPr>
            <w:sdt>
              <w:sdtPr>
                <w:rPr>
                  <w:lang w:eastAsia="en-CA"/>
                </w:rPr>
                <w:id w:val="1350062296"/>
                <w:placeholder>
                  <w:docPart w:val="FA306043B1094E518346FC0F3D9FBB1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66616985" w14:textId="77777777" w:rsidR="009A0BF2" w:rsidRPr="00814B85" w:rsidRDefault="00000000" w:rsidP="009A0BF2">
            <w:pPr>
              <w:rPr>
                <w:lang w:eastAsia="en-CA"/>
              </w:rPr>
            </w:pPr>
            <w:sdt>
              <w:sdtPr>
                <w:rPr>
                  <w:lang w:eastAsia="en-CA"/>
                </w:rPr>
                <w:id w:val="578107005"/>
                <w:placeholder>
                  <w:docPart w:val="518432EE47164F21AE7CE81811CBE36E"/>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4219F8B2" w14:textId="77777777" w:rsidR="009A0BF2" w:rsidRPr="00814B85" w:rsidRDefault="00000000" w:rsidP="009A0BF2">
            <w:pPr>
              <w:rPr>
                <w:lang w:eastAsia="en-CA"/>
              </w:rPr>
            </w:pPr>
            <w:sdt>
              <w:sdtPr>
                <w:rPr>
                  <w:lang w:eastAsia="en-CA"/>
                </w:rPr>
                <w:id w:val="-660081152"/>
                <w:placeholder>
                  <w:docPart w:val="A608626DE5AD4F66B76A3616454F3A9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79669549" w14:textId="77777777" w:rsidR="009A0BF2" w:rsidRPr="00814B85" w:rsidRDefault="00000000" w:rsidP="009A0BF2">
            <w:pPr>
              <w:rPr>
                <w:lang w:eastAsia="en-CA"/>
              </w:rPr>
            </w:pPr>
            <w:sdt>
              <w:sdtPr>
                <w:rPr>
                  <w:lang w:eastAsia="en-CA"/>
                </w:rPr>
                <w:id w:val="-301544969"/>
                <w:placeholder>
                  <w:docPart w:val="0CA9D5E961CD4BCBA7AB6AF0C36DF65B"/>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230121429"/>
            <w:placeholder>
              <w:docPart w:val="D2FB8623AB024047B6BFAB76738120D0"/>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6F79FC71" w14:textId="0CED76DF" w:rsidR="009A0BF2" w:rsidRDefault="00D5476C" w:rsidP="009A0BF2">
                <w:pPr>
                  <w:rPr>
                    <w:lang w:eastAsia="en-CA"/>
                  </w:rPr>
                </w:pPr>
                <w:r>
                  <w:rPr>
                    <w:lang w:eastAsia="en-CA"/>
                  </w:rPr>
                  <w:t>Pass</w:t>
                </w:r>
              </w:p>
            </w:tc>
          </w:sdtContent>
        </w:sdt>
      </w:tr>
      <w:tr w:rsidR="009A0BF2" w14:paraId="6584A08B"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7BAE731F" w14:textId="5338609B" w:rsidR="009A0BF2" w:rsidRPr="00814B85" w:rsidRDefault="00000000" w:rsidP="009A0BF2">
            <w:pPr>
              <w:rPr>
                <w:lang w:eastAsia="en-CA"/>
              </w:rPr>
            </w:pPr>
            <w:sdt>
              <w:sdtPr>
                <w:rPr>
                  <w:lang w:eastAsia="en-CA"/>
                </w:rPr>
                <w:id w:val="-322665240"/>
                <w:placeholder>
                  <w:docPart w:val="EAED42E981114F0B98283ABB29A6FD6C"/>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CRU 303 – Z3-8</w:t>
                </w:r>
              </w:sdtContent>
            </w:sdt>
          </w:p>
        </w:tc>
        <w:tc>
          <w:tcPr>
            <w:tcW w:w="945" w:type="dxa"/>
            <w:shd w:val="clear" w:color="auto" w:fill="F2F2F2" w:themeFill="background1" w:themeFillShade="F2"/>
          </w:tcPr>
          <w:p w14:paraId="6E836C63" w14:textId="4846B9E5" w:rsidR="009A0BF2" w:rsidRPr="00814B85" w:rsidRDefault="00000000" w:rsidP="009A0BF2">
            <w:pPr>
              <w:rPr>
                <w:lang w:eastAsia="en-CA"/>
              </w:rPr>
            </w:pPr>
            <w:sdt>
              <w:sdtPr>
                <w:rPr>
                  <w:lang w:eastAsia="en-CA"/>
                </w:rPr>
                <w:id w:val="-748498480"/>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42E2032F" w14:textId="77777777" w:rsidR="009A0BF2" w:rsidRPr="00814B85" w:rsidRDefault="00000000" w:rsidP="009A0BF2">
            <w:pPr>
              <w:rPr>
                <w:lang w:eastAsia="en-CA"/>
              </w:rPr>
            </w:pPr>
            <w:sdt>
              <w:sdtPr>
                <w:rPr>
                  <w:lang w:eastAsia="en-CA"/>
                </w:rPr>
                <w:id w:val="501936092"/>
                <w:placeholder>
                  <w:docPart w:val="E8A9B77BD75F472490FCB10F510CD4B2"/>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73A0E73B" w14:textId="77777777" w:rsidR="009A0BF2" w:rsidRPr="00814B85" w:rsidRDefault="00000000" w:rsidP="009A0BF2">
            <w:pPr>
              <w:rPr>
                <w:lang w:eastAsia="en-CA"/>
              </w:rPr>
            </w:pPr>
            <w:sdt>
              <w:sdtPr>
                <w:rPr>
                  <w:lang w:eastAsia="en-CA"/>
                </w:rPr>
                <w:id w:val="875901014"/>
                <w:placeholder>
                  <w:docPart w:val="9102B9EEF1C9493A817A53B6EDF6477D"/>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7ED3B55F" w14:textId="77777777" w:rsidR="009A0BF2" w:rsidRPr="00814B85" w:rsidRDefault="00000000" w:rsidP="009A0BF2">
            <w:pPr>
              <w:rPr>
                <w:lang w:eastAsia="en-CA"/>
              </w:rPr>
            </w:pPr>
            <w:sdt>
              <w:sdtPr>
                <w:rPr>
                  <w:lang w:eastAsia="en-CA"/>
                </w:rPr>
                <w:id w:val="-1598858298"/>
                <w:placeholder>
                  <w:docPart w:val="F6EE75321DC047289A92F6DD2E54E502"/>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1AE1EFEE" w14:textId="77777777" w:rsidR="009A0BF2" w:rsidRPr="00814B85" w:rsidRDefault="00000000" w:rsidP="009A0BF2">
            <w:pPr>
              <w:rPr>
                <w:lang w:eastAsia="en-CA"/>
              </w:rPr>
            </w:pPr>
            <w:sdt>
              <w:sdtPr>
                <w:rPr>
                  <w:lang w:eastAsia="en-CA"/>
                </w:rPr>
                <w:id w:val="-522090107"/>
                <w:placeholder>
                  <w:docPart w:val="F64521276AF64C8981759F366E54FF50"/>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920974129"/>
            <w:placeholder>
              <w:docPart w:val="F234BA90A8F04BF786339B366516A57C"/>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68BE3F05" w14:textId="5470F2BE" w:rsidR="009A0BF2" w:rsidRDefault="00D5476C" w:rsidP="009A0BF2">
                <w:pPr>
                  <w:rPr>
                    <w:lang w:eastAsia="en-CA"/>
                  </w:rPr>
                </w:pPr>
                <w:r>
                  <w:rPr>
                    <w:lang w:eastAsia="en-CA"/>
                  </w:rPr>
                  <w:t>Pass</w:t>
                </w:r>
              </w:p>
            </w:tc>
          </w:sdtContent>
        </w:sdt>
      </w:tr>
      <w:tr w:rsidR="009A0BF2" w14:paraId="5A689A7B"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2C0FECC2" w14:textId="63BBB57B" w:rsidR="009A0BF2" w:rsidRPr="00814B85" w:rsidRDefault="00000000" w:rsidP="009A0BF2">
            <w:pPr>
              <w:rPr>
                <w:lang w:eastAsia="en-CA"/>
              </w:rPr>
            </w:pPr>
            <w:sdt>
              <w:sdtPr>
                <w:rPr>
                  <w:lang w:eastAsia="en-CA"/>
                </w:rPr>
                <w:id w:val="366649163"/>
                <w:placeholder>
                  <w:docPart w:val="69EDB71ED43145A3BF8E36EA88B8FC77"/>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CRU 302 – Z3-9</w:t>
                </w:r>
              </w:sdtContent>
            </w:sdt>
          </w:p>
        </w:tc>
        <w:tc>
          <w:tcPr>
            <w:tcW w:w="945" w:type="dxa"/>
            <w:shd w:val="clear" w:color="auto" w:fill="F2F2F2" w:themeFill="background1" w:themeFillShade="F2"/>
          </w:tcPr>
          <w:p w14:paraId="79FA9668" w14:textId="73373837" w:rsidR="009A0BF2" w:rsidRPr="00814B85" w:rsidRDefault="00000000" w:rsidP="009A0BF2">
            <w:pPr>
              <w:rPr>
                <w:lang w:eastAsia="en-CA"/>
              </w:rPr>
            </w:pPr>
            <w:sdt>
              <w:sdtPr>
                <w:rPr>
                  <w:lang w:eastAsia="en-CA"/>
                </w:rPr>
                <w:id w:val="-192844277"/>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1D68FC02" w14:textId="77777777" w:rsidR="009A0BF2" w:rsidRPr="00814B85" w:rsidRDefault="00000000" w:rsidP="009A0BF2">
            <w:pPr>
              <w:rPr>
                <w:lang w:eastAsia="en-CA"/>
              </w:rPr>
            </w:pPr>
            <w:sdt>
              <w:sdtPr>
                <w:rPr>
                  <w:lang w:eastAsia="en-CA"/>
                </w:rPr>
                <w:id w:val="-655915333"/>
                <w:placeholder>
                  <w:docPart w:val="311845BA65824D8AAA4A844C04DFF1C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5F98A5AD" w14:textId="77777777" w:rsidR="009A0BF2" w:rsidRPr="00814B85" w:rsidRDefault="00000000" w:rsidP="009A0BF2">
            <w:pPr>
              <w:rPr>
                <w:lang w:eastAsia="en-CA"/>
              </w:rPr>
            </w:pPr>
            <w:sdt>
              <w:sdtPr>
                <w:rPr>
                  <w:lang w:eastAsia="en-CA"/>
                </w:rPr>
                <w:id w:val="-654381798"/>
                <w:placeholder>
                  <w:docPart w:val="E47511417B5C448A8566D315DE02F02E"/>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7E18CC97" w14:textId="77777777" w:rsidR="009A0BF2" w:rsidRPr="00814B85" w:rsidRDefault="00000000" w:rsidP="009A0BF2">
            <w:pPr>
              <w:rPr>
                <w:lang w:eastAsia="en-CA"/>
              </w:rPr>
            </w:pPr>
            <w:sdt>
              <w:sdtPr>
                <w:rPr>
                  <w:lang w:eastAsia="en-CA"/>
                </w:rPr>
                <w:id w:val="-1217277613"/>
                <w:placeholder>
                  <w:docPart w:val="8131C5C6A38342CFA47EE57CC1D39921"/>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186DA888" w14:textId="77777777" w:rsidR="009A0BF2" w:rsidRPr="00814B85" w:rsidRDefault="00000000" w:rsidP="009A0BF2">
            <w:pPr>
              <w:rPr>
                <w:lang w:eastAsia="en-CA"/>
              </w:rPr>
            </w:pPr>
            <w:sdt>
              <w:sdtPr>
                <w:rPr>
                  <w:lang w:eastAsia="en-CA"/>
                </w:rPr>
                <w:id w:val="-2025467802"/>
                <w:placeholder>
                  <w:docPart w:val="A2B2C1C8A834449982A068283777379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090426435"/>
            <w:placeholder>
              <w:docPart w:val="275BB8937B674297BC01C5EBA59DADF5"/>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41E71DA2" w14:textId="5CDF2BFA" w:rsidR="009A0BF2" w:rsidRDefault="00D5476C" w:rsidP="009A0BF2">
                <w:pPr>
                  <w:rPr>
                    <w:lang w:eastAsia="en-CA"/>
                  </w:rPr>
                </w:pPr>
                <w:r>
                  <w:rPr>
                    <w:lang w:eastAsia="en-CA"/>
                  </w:rPr>
                  <w:t>Pass</w:t>
                </w:r>
              </w:p>
            </w:tc>
          </w:sdtContent>
        </w:sdt>
      </w:tr>
      <w:tr w:rsidR="009A0BF2" w14:paraId="33FC8B7C"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79FB3739" w14:textId="30605F4B" w:rsidR="009A0BF2" w:rsidRPr="00814B85" w:rsidRDefault="00000000" w:rsidP="009A0BF2">
            <w:pPr>
              <w:rPr>
                <w:lang w:eastAsia="en-CA"/>
              </w:rPr>
            </w:pPr>
            <w:sdt>
              <w:sdtPr>
                <w:rPr>
                  <w:lang w:eastAsia="en-CA"/>
                </w:rPr>
                <w:id w:val="-478616682"/>
                <w:placeholder>
                  <w:docPart w:val="7EDC10B71D8B43778C3236510B212973"/>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CRU312 – Z3-10</w:t>
                </w:r>
              </w:sdtContent>
            </w:sdt>
          </w:p>
        </w:tc>
        <w:tc>
          <w:tcPr>
            <w:tcW w:w="945" w:type="dxa"/>
            <w:shd w:val="clear" w:color="auto" w:fill="F2F2F2" w:themeFill="background1" w:themeFillShade="F2"/>
          </w:tcPr>
          <w:p w14:paraId="35827E0B" w14:textId="73DBEEAA" w:rsidR="009A0BF2" w:rsidRPr="00814B85" w:rsidRDefault="00000000" w:rsidP="009A0BF2">
            <w:pPr>
              <w:rPr>
                <w:lang w:eastAsia="en-CA"/>
              </w:rPr>
            </w:pPr>
            <w:sdt>
              <w:sdtPr>
                <w:rPr>
                  <w:lang w:eastAsia="en-CA"/>
                </w:rPr>
                <w:id w:val="922217003"/>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6A2A3B0B" w14:textId="77777777" w:rsidR="009A0BF2" w:rsidRPr="00814B85" w:rsidRDefault="00000000" w:rsidP="009A0BF2">
            <w:pPr>
              <w:rPr>
                <w:lang w:eastAsia="en-CA"/>
              </w:rPr>
            </w:pPr>
            <w:sdt>
              <w:sdtPr>
                <w:rPr>
                  <w:lang w:eastAsia="en-CA"/>
                </w:rPr>
                <w:id w:val="-938367359"/>
                <w:placeholder>
                  <w:docPart w:val="71C5E2CCEAD6401A9966617AF28B91C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71280709" w14:textId="77777777" w:rsidR="009A0BF2" w:rsidRPr="00814B85" w:rsidRDefault="00000000" w:rsidP="009A0BF2">
            <w:pPr>
              <w:rPr>
                <w:lang w:eastAsia="en-CA"/>
              </w:rPr>
            </w:pPr>
            <w:sdt>
              <w:sdtPr>
                <w:rPr>
                  <w:lang w:eastAsia="en-CA"/>
                </w:rPr>
                <w:id w:val="1723944978"/>
                <w:placeholder>
                  <w:docPart w:val="80519C17B4D44025BF9BE2A612D68257"/>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27A2CFA5" w14:textId="77777777" w:rsidR="009A0BF2" w:rsidRPr="00814B85" w:rsidRDefault="00000000" w:rsidP="009A0BF2">
            <w:pPr>
              <w:rPr>
                <w:lang w:eastAsia="en-CA"/>
              </w:rPr>
            </w:pPr>
            <w:sdt>
              <w:sdtPr>
                <w:rPr>
                  <w:lang w:eastAsia="en-CA"/>
                </w:rPr>
                <w:id w:val="-769620904"/>
                <w:placeholder>
                  <w:docPart w:val="CC33323A3399401FB3C2ADD25E9F14A4"/>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2C04ABA8" w14:textId="77777777" w:rsidR="009A0BF2" w:rsidRPr="00814B85" w:rsidRDefault="00000000" w:rsidP="009A0BF2">
            <w:pPr>
              <w:rPr>
                <w:lang w:eastAsia="en-CA"/>
              </w:rPr>
            </w:pPr>
            <w:sdt>
              <w:sdtPr>
                <w:rPr>
                  <w:lang w:eastAsia="en-CA"/>
                </w:rPr>
                <w:id w:val="-1394115614"/>
                <w:placeholder>
                  <w:docPart w:val="5839B3A3C61D453E8CFC4CEB0706190B"/>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88929735"/>
            <w:placeholder>
              <w:docPart w:val="DDDE3548ED3140DEB67F4533B888A895"/>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4A3A2725" w14:textId="380B4F25" w:rsidR="009A0BF2" w:rsidRDefault="00D5476C" w:rsidP="009A0BF2">
                <w:pPr>
                  <w:rPr>
                    <w:lang w:eastAsia="en-CA"/>
                  </w:rPr>
                </w:pPr>
                <w:r>
                  <w:rPr>
                    <w:lang w:eastAsia="en-CA"/>
                  </w:rPr>
                  <w:t>Pass</w:t>
                </w:r>
              </w:p>
            </w:tc>
          </w:sdtContent>
        </w:sdt>
      </w:tr>
      <w:tr w:rsidR="009A0BF2" w14:paraId="3A197B71"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7A7FF41A" w14:textId="32CF87AD" w:rsidR="009A0BF2" w:rsidRPr="00814B85" w:rsidRDefault="00000000" w:rsidP="009A0BF2">
            <w:pPr>
              <w:rPr>
                <w:lang w:eastAsia="en-CA"/>
              </w:rPr>
            </w:pPr>
            <w:sdt>
              <w:sdtPr>
                <w:rPr>
                  <w:lang w:eastAsia="en-CA"/>
                </w:rPr>
                <w:id w:val="1420451828"/>
                <w:placeholder>
                  <w:docPart w:val="7933B7F1A12446A1944A65F951897AE7"/>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Hallway 3C By Exit – Z3-11</w:t>
                </w:r>
              </w:sdtContent>
            </w:sdt>
          </w:p>
        </w:tc>
        <w:tc>
          <w:tcPr>
            <w:tcW w:w="945" w:type="dxa"/>
            <w:shd w:val="clear" w:color="auto" w:fill="F2F2F2" w:themeFill="background1" w:themeFillShade="F2"/>
          </w:tcPr>
          <w:p w14:paraId="19C48468" w14:textId="23C1E4D1" w:rsidR="009A0BF2" w:rsidRPr="00814B85" w:rsidRDefault="00000000" w:rsidP="009A0BF2">
            <w:pPr>
              <w:rPr>
                <w:lang w:eastAsia="en-CA"/>
              </w:rPr>
            </w:pPr>
            <w:sdt>
              <w:sdtPr>
                <w:rPr>
                  <w:lang w:eastAsia="en-CA"/>
                </w:rPr>
                <w:id w:val="635846347"/>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2318401B" w14:textId="77777777" w:rsidR="009A0BF2" w:rsidRPr="00814B85" w:rsidRDefault="00000000" w:rsidP="009A0BF2">
            <w:pPr>
              <w:rPr>
                <w:lang w:eastAsia="en-CA"/>
              </w:rPr>
            </w:pPr>
            <w:sdt>
              <w:sdtPr>
                <w:rPr>
                  <w:lang w:eastAsia="en-CA"/>
                </w:rPr>
                <w:id w:val="1680156683"/>
                <w:placeholder>
                  <w:docPart w:val="9043A65A1D8B4713827F61C7BFD77F36"/>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746019BB" w14:textId="77777777" w:rsidR="009A0BF2" w:rsidRPr="00814B85" w:rsidRDefault="00000000" w:rsidP="009A0BF2">
            <w:pPr>
              <w:rPr>
                <w:lang w:eastAsia="en-CA"/>
              </w:rPr>
            </w:pPr>
            <w:sdt>
              <w:sdtPr>
                <w:rPr>
                  <w:lang w:eastAsia="en-CA"/>
                </w:rPr>
                <w:id w:val="-1107348217"/>
                <w:placeholder>
                  <w:docPart w:val="B7C3F731D6034B098F8D01694A976EDD"/>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25C8178B" w14:textId="77777777" w:rsidR="009A0BF2" w:rsidRPr="00814B85" w:rsidRDefault="00000000" w:rsidP="009A0BF2">
            <w:pPr>
              <w:rPr>
                <w:lang w:eastAsia="en-CA"/>
              </w:rPr>
            </w:pPr>
            <w:sdt>
              <w:sdtPr>
                <w:rPr>
                  <w:lang w:eastAsia="en-CA"/>
                </w:rPr>
                <w:id w:val="1034160069"/>
                <w:placeholder>
                  <w:docPart w:val="6C9697AEB3B749A2AF710AC2DDA9C691"/>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083BE5AC" w14:textId="77777777" w:rsidR="009A0BF2" w:rsidRPr="00814B85" w:rsidRDefault="00000000" w:rsidP="009A0BF2">
            <w:pPr>
              <w:rPr>
                <w:lang w:eastAsia="en-CA"/>
              </w:rPr>
            </w:pPr>
            <w:sdt>
              <w:sdtPr>
                <w:rPr>
                  <w:lang w:eastAsia="en-CA"/>
                </w:rPr>
                <w:id w:val="142095769"/>
                <w:placeholder>
                  <w:docPart w:val="0B89A6F455594DABA99A3872DF86813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895875533"/>
            <w:placeholder>
              <w:docPart w:val="E0D41ECAE09C4E4187D79FA08FFB36C9"/>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7CE6B778" w14:textId="748B6FC2" w:rsidR="009A0BF2" w:rsidRDefault="00D5476C" w:rsidP="009A0BF2">
                <w:pPr>
                  <w:rPr>
                    <w:lang w:eastAsia="en-CA"/>
                  </w:rPr>
                </w:pPr>
                <w:r>
                  <w:rPr>
                    <w:lang w:eastAsia="en-CA"/>
                  </w:rPr>
                  <w:t>Pass</w:t>
                </w:r>
              </w:p>
            </w:tc>
          </w:sdtContent>
        </w:sdt>
      </w:tr>
      <w:tr w:rsidR="009A0BF2" w14:paraId="26C5EF1D"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7EA179D6" w14:textId="6AF7A0AF" w:rsidR="009A0BF2" w:rsidRPr="00814B85" w:rsidRDefault="00000000" w:rsidP="009A0BF2">
            <w:pPr>
              <w:rPr>
                <w:lang w:eastAsia="en-CA"/>
              </w:rPr>
            </w:pPr>
            <w:sdt>
              <w:sdtPr>
                <w:rPr>
                  <w:lang w:eastAsia="en-CA"/>
                </w:rPr>
                <w:id w:val="360796093"/>
                <w:placeholder>
                  <w:docPart w:val="CFD60970DC3D4E109D538DB4F0B9ADC4"/>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Hallway 3C By Exit – Z3-17</w:t>
                </w:r>
              </w:sdtContent>
            </w:sdt>
          </w:p>
        </w:tc>
        <w:tc>
          <w:tcPr>
            <w:tcW w:w="945" w:type="dxa"/>
            <w:shd w:val="clear" w:color="auto" w:fill="F2F2F2" w:themeFill="background1" w:themeFillShade="F2"/>
          </w:tcPr>
          <w:p w14:paraId="13CBF424" w14:textId="3E77B932" w:rsidR="009A0BF2" w:rsidRPr="00814B85" w:rsidRDefault="00000000" w:rsidP="009A0BF2">
            <w:pPr>
              <w:rPr>
                <w:lang w:eastAsia="en-CA"/>
              </w:rPr>
            </w:pPr>
            <w:sdt>
              <w:sdtPr>
                <w:rPr>
                  <w:lang w:eastAsia="en-CA"/>
                </w:rPr>
                <w:id w:val="-1201242835"/>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1261C40D" w14:textId="77777777" w:rsidR="009A0BF2" w:rsidRPr="00814B85" w:rsidRDefault="00000000" w:rsidP="009A0BF2">
            <w:pPr>
              <w:rPr>
                <w:lang w:eastAsia="en-CA"/>
              </w:rPr>
            </w:pPr>
            <w:sdt>
              <w:sdtPr>
                <w:rPr>
                  <w:lang w:eastAsia="en-CA"/>
                </w:rPr>
                <w:id w:val="-468363941"/>
                <w:placeholder>
                  <w:docPart w:val="3311632035B445F691CEB13B6FB03BD3"/>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4BAAD853" w14:textId="77777777" w:rsidR="009A0BF2" w:rsidRPr="00814B85" w:rsidRDefault="00000000" w:rsidP="009A0BF2">
            <w:pPr>
              <w:rPr>
                <w:lang w:eastAsia="en-CA"/>
              </w:rPr>
            </w:pPr>
            <w:sdt>
              <w:sdtPr>
                <w:rPr>
                  <w:lang w:eastAsia="en-CA"/>
                </w:rPr>
                <w:id w:val="1705508758"/>
                <w:placeholder>
                  <w:docPart w:val="D2340B67C4DA471DB0B43D02785E786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7439CB6E" w14:textId="77777777" w:rsidR="009A0BF2" w:rsidRPr="00814B85" w:rsidRDefault="00000000" w:rsidP="009A0BF2">
            <w:pPr>
              <w:rPr>
                <w:lang w:eastAsia="en-CA"/>
              </w:rPr>
            </w:pPr>
            <w:sdt>
              <w:sdtPr>
                <w:rPr>
                  <w:lang w:eastAsia="en-CA"/>
                </w:rPr>
                <w:id w:val="-342550841"/>
                <w:placeholder>
                  <w:docPart w:val="0EC7B9749ABF4BA78D4A25376B536E16"/>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683E2EA6" w14:textId="77777777" w:rsidR="009A0BF2" w:rsidRPr="00814B85" w:rsidRDefault="00000000" w:rsidP="009A0BF2">
            <w:pPr>
              <w:rPr>
                <w:lang w:eastAsia="en-CA"/>
              </w:rPr>
            </w:pPr>
            <w:sdt>
              <w:sdtPr>
                <w:rPr>
                  <w:lang w:eastAsia="en-CA"/>
                </w:rPr>
                <w:id w:val="-1251426697"/>
                <w:placeholder>
                  <w:docPart w:val="D69664B4431D458B839151FFC7576FC2"/>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200752419"/>
            <w:placeholder>
              <w:docPart w:val="114E4D75106C4E9AAAF9216D02BD09E9"/>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34908187" w14:textId="7CA24948" w:rsidR="009A0BF2" w:rsidRDefault="00D5476C" w:rsidP="009A0BF2">
                <w:pPr>
                  <w:rPr>
                    <w:lang w:eastAsia="en-CA"/>
                  </w:rPr>
                </w:pPr>
                <w:r>
                  <w:rPr>
                    <w:lang w:eastAsia="en-CA"/>
                  </w:rPr>
                  <w:t>Pass</w:t>
                </w:r>
              </w:p>
            </w:tc>
          </w:sdtContent>
        </w:sdt>
      </w:tr>
      <w:tr w:rsidR="009A0BF2" w14:paraId="44C35D0A"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1272E190" w14:textId="1791FBAF" w:rsidR="009A0BF2" w:rsidRPr="00814B85" w:rsidRDefault="00000000" w:rsidP="009A0BF2">
            <w:pPr>
              <w:rPr>
                <w:lang w:eastAsia="en-CA"/>
              </w:rPr>
            </w:pPr>
            <w:sdt>
              <w:sdtPr>
                <w:rPr>
                  <w:lang w:eastAsia="en-CA"/>
                </w:rPr>
                <w:id w:val="-751421156"/>
                <w:placeholder>
                  <w:docPart w:val="F70667EA4087406C8FA8F5F03EFC7BB9"/>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CRU 310 – Z3-12</w:t>
                </w:r>
              </w:sdtContent>
            </w:sdt>
          </w:p>
        </w:tc>
        <w:tc>
          <w:tcPr>
            <w:tcW w:w="945" w:type="dxa"/>
            <w:shd w:val="clear" w:color="auto" w:fill="F2F2F2" w:themeFill="background1" w:themeFillShade="F2"/>
          </w:tcPr>
          <w:p w14:paraId="5C44035D" w14:textId="692D3A05" w:rsidR="009A0BF2" w:rsidRPr="00814B85" w:rsidRDefault="00000000" w:rsidP="009A0BF2">
            <w:pPr>
              <w:rPr>
                <w:lang w:eastAsia="en-CA"/>
              </w:rPr>
            </w:pPr>
            <w:sdt>
              <w:sdtPr>
                <w:rPr>
                  <w:lang w:eastAsia="en-CA"/>
                </w:rPr>
                <w:id w:val="-743566388"/>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3841ED83" w14:textId="77777777" w:rsidR="009A0BF2" w:rsidRPr="00814B85" w:rsidRDefault="00000000" w:rsidP="009A0BF2">
            <w:pPr>
              <w:rPr>
                <w:lang w:eastAsia="en-CA"/>
              </w:rPr>
            </w:pPr>
            <w:sdt>
              <w:sdtPr>
                <w:rPr>
                  <w:lang w:eastAsia="en-CA"/>
                </w:rPr>
                <w:id w:val="-1292205992"/>
                <w:placeholder>
                  <w:docPart w:val="2C8F788A6628424A8EBBF1D6B9D65E43"/>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5441958D" w14:textId="77777777" w:rsidR="009A0BF2" w:rsidRPr="00814B85" w:rsidRDefault="00000000" w:rsidP="009A0BF2">
            <w:pPr>
              <w:rPr>
                <w:lang w:eastAsia="en-CA"/>
              </w:rPr>
            </w:pPr>
            <w:sdt>
              <w:sdtPr>
                <w:rPr>
                  <w:lang w:eastAsia="en-CA"/>
                </w:rPr>
                <w:id w:val="1356156895"/>
                <w:placeholder>
                  <w:docPart w:val="6E528533112E47A6BC5F5BD5D3389450"/>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73132FB1" w14:textId="77777777" w:rsidR="009A0BF2" w:rsidRPr="00814B85" w:rsidRDefault="00000000" w:rsidP="009A0BF2">
            <w:pPr>
              <w:rPr>
                <w:lang w:eastAsia="en-CA"/>
              </w:rPr>
            </w:pPr>
            <w:sdt>
              <w:sdtPr>
                <w:rPr>
                  <w:lang w:eastAsia="en-CA"/>
                </w:rPr>
                <w:id w:val="-606728974"/>
                <w:placeholder>
                  <w:docPart w:val="3511E629167E4F37BA01E58E0545CC3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4219819A" w14:textId="77777777" w:rsidR="009A0BF2" w:rsidRPr="00814B85" w:rsidRDefault="00000000" w:rsidP="009A0BF2">
            <w:pPr>
              <w:rPr>
                <w:lang w:eastAsia="en-CA"/>
              </w:rPr>
            </w:pPr>
            <w:sdt>
              <w:sdtPr>
                <w:rPr>
                  <w:lang w:eastAsia="en-CA"/>
                </w:rPr>
                <w:id w:val="-639507091"/>
                <w:placeholder>
                  <w:docPart w:val="A2E9ABAEA61C4BB5BA978311B8E029A3"/>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242536890"/>
            <w:placeholder>
              <w:docPart w:val="79C98A5FCF1E48EE971E7C3BF834C6CE"/>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678DC4CA" w14:textId="1AFD45C3" w:rsidR="009A0BF2" w:rsidRDefault="00D5476C" w:rsidP="009A0BF2">
                <w:pPr>
                  <w:rPr>
                    <w:lang w:eastAsia="en-CA"/>
                  </w:rPr>
                </w:pPr>
                <w:r>
                  <w:rPr>
                    <w:lang w:eastAsia="en-CA"/>
                  </w:rPr>
                  <w:t>Pass</w:t>
                </w:r>
              </w:p>
            </w:tc>
          </w:sdtContent>
        </w:sdt>
      </w:tr>
      <w:tr w:rsidR="009A0BF2" w14:paraId="4874CACA"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15D51271" w14:textId="29993BFA" w:rsidR="009A0BF2" w:rsidRPr="00814B85" w:rsidRDefault="00000000" w:rsidP="009A0BF2">
            <w:pPr>
              <w:rPr>
                <w:lang w:eastAsia="en-CA"/>
              </w:rPr>
            </w:pPr>
            <w:sdt>
              <w:sdtPr>
                <w:rPr>
                  <w:lang w:eastAsia="en-CA"/>
                </w:rPr>
                <w:id w:val="-202092048"/>
                <w:placeholder>
                  <w:docPart w:val="8D23BD04E8B94635906F00000837E6D5"/>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F1 – Z3-13</w:t>
                </w:r>
              </w:sdtContent>
            </w:sdt>
          </w:p>
        </w:tc>
        <w:tc>
          <w:tcPr>
            <w:tcW w:w="945" w:type="dxa"/>
            <w:shd w:val="clear" w:color="auto" w:fill="F2F2F2" w:themeFill="background1" w:themeFillShade="F2"/>
          </w:tcPr>
          <w:p w14:paraId="2A31294E" w14:textId="64F4D6B6" w:rsidR="009A0BF2" w:rsidRPr="00814B85" w:rsidRDefault="00000000" w:rsidP="009A0BF2">
            <w:pPr>
              <w:rPr>
                <w:lang w:eastAsia="en-CA"/>
              </w:rPr>
            </w:pPr>
            <w:sdt>
              <w:sdtPr>
                <w:rPr>
                  <w:lang w:eastAsia="en-CA"/>
                </w:rPr>
                <w:id w:val="1713305762"/>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3B0A6E47" w14:textId="77777777" w:rsidR="009A0BF2" w:rsidRPr="00814B85" w:rsidRDefault="00000000" w:rsidP="009A0BF2">
            <w:pPr>
              <w:rPr>
                <w:lang w:eastAsia="en-CA"/>
              </w:rPr>
            </w:pPr>
            <w:sdt>
              <w:sdtPr>
                <w:rPr>
                  <w:lang w:eastAsia="en-CA"/>
                </w:rPr>
                <w:id w:val="1440565170"/>
                <w:placeholder>
                  <w:docPart w:val="A599E53FBF0E4DEC8D79408734170CE3"/>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1A356493" w14:textId="77777777" w:rsidR="009A0BF2" w:rsidRPr="00814B85" w:rsidRDefault="00000000" w:rsidP="009A0BF2">
            <w:pPr>
              <w:rPr>
                <w:lang w:eastAsia="en-CA"/>
              </w:rPr>
            </w:pPr>
            <w:sdt>
              <w:sdtPr>
                <w:rPr>
                  <w:lang w:eastAsia="en-CA"/>
                </w:rPr>
                <w:id w:val="-1027247526"/>
                <w:placeholder>
                  <w:docPart w:val="BA074768C4FD40CFB011FE4D90BB1A5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0D601985" w14:textId="77777777" w:rsidR="009A0BF2" w:rsidRPr="00814B85" w:rsidRDefault="00000000" w:rsidP="009A0BF2">
            <w:pPr>
              <w:rPr>
                <w:lang w:eastAsia="en-CA"/>
              </w:rPr>
            </w:pPr>
            <w:sdt>
              <w:sdtPr>
                <w:rPr>
                  <w:lang w:eastAsia="en-CA"/>
                </w:rPr>
                <w:id w:val="381218579"/>
                <w:placeholder>
                  <w:docPart w:val="18454596A39244A8A83F8BA7C3C3B521"/>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3ABFCD0C" w14:textId="77777777" w:rsidR="009A0BF2" w:rsidRPr="00814B85" w:rsidRDefault="00000000" w:rsidP="009A0BF2">
            <w:pPr>
              <w:rPr>
                <w:lang w:eastAsia="en-CA"/>
              </w:rPr>
            </w:pPr>
            <w:sdt>
              <w:sdtPr>
                <w:rPr>
                  <w:lang w:eastAsia="en-CA"/>
                </w:rPr>
                <w:id w:val="-572194542"/>
                <w:placeholder>
                  <w:docPart w:val="7139C2BDD07E433AAAC97533D0F27FD0"/>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097785220"/>
            <w:placeholder>
              <w:docPart w:val="D069423D5E054A958445CA55E1528B67"/>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6B2A1501" w14:textId="5DE23329" w:rsidR="009A0BF2" w:rsidRDefault="00D5476C" w:rsidP="009A0BF2">
                <w:pPr>
                  <w:rPr>
                    <w:lang w:eastAsia="en-CA"/>
                  </w:rPr>
                </w:pPr>
                <w:r>
                  <w:rPr>
                    <w:lang w:eastAsia="en-CA"/>
                  </w:rPr>
                  <w:t>Pass</w:t>
                </w:r>
              </w:p>
            </w:tc>
          </w:sdtContent>
        </w:sdt>
      </w:tr>
      <w:tr w:rsidR="009A0BF2" w14:paraId="260191C5"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439471F0" w14:textId="2C2E6E14" w:rsidR="009A0BF2" w:rsidRPr="00814B85" w:rsidRDefault="00000000" w:rsidP="009A0BF2">
            <w:pPr>
              <w:rPr>
                <w:lang w:eastAsia="en-CA"/>
              </w:rPr>
            </w:pPr>
            <w:sdt>
              <w:sdtPr>
                <w:rPr>
                  <w:lang w:eastAsia="en-CA"/>
                </w:rPr>
                <w:id w:val="-309638459"/>
                <w:placeholder>
                  <w:docPart w:val="1697D49EA79F49D295D16AD77277C8FD"/>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CRU 301A – Z3-15</w:t>
                </w:r>
              </w:sdtContent>
            </w:sdt>
          </w:p>
        </w:tc>
        <w:tc>
          <w:tcPr>
            <w:tcW w:w="945" w:type="dxa"/>
            <w:shd w:val="clear" w:color="auto" w:fill="F2F2F2" w:themeFill="background1" w:themeFillShade="F2"/>
          </w:tcPr>
          <w:p w14:paraId="30E3D3C3" w14:textId="523B7B02" w:rsidR="009A0BF2" w:rsidRPr="00814B85" w:rsidRDefault="00000000" w:rsidP="009A0BF2">
            <w:pPr>
              <w:rPr>
                <w:lang w:eastAsia="en-CA"/>
              </w:rPr>
            </w:pPr>
            <w:sdt>
              <w:sdtPr>
                <w:rPr>
                  <w:lang w:eastAsia="en-CA"/>
                </w:rPr>
                <w:id w:val="996145607"/>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2F3FB5EF" w14:textId="77777777" w:rsidR="009A0BF2" w:rsidRPr="00814B85" w:rsidRDefault="00000000" w:rsidP="009A0BF2">
            <w:pPr>
              <w:rPr>
                <w:lang w:eastAsia="en-CA"/>
              </w:rPr>
            </w:pPr>
            <w:sdt>
              <w:sdtPr>
                <w:rPr>
                  <w:lang w:eastAsia="en-CA"/>
                </w:rPr>
                <w:id w:val="1237821280"/>
                <w:placeholder>
                  <w:docPart w:val="A2249FF16DF44ED2B78CAFD2DAAA5F06"/>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3A33605A" w14:textId="77777777" w:rsidR="009A0BF2" w:rsidRPr="00814B85" w:rsidRDefault="00000000" w:rsidP="009A0BF2">
            <w:pPr>
              <w:rPr>
                <w:lang w:eastAsia="en-CA"/>
              </w:rPr>
            </w:pPr>
            <w:sdt>
              <w:sdtPr>
                <w:rPr>
                  <w:lang w:eastAsia="en-CA"/>
                </w:rPr>
                <w:id w:val="512345157"/>
                <w:placeholder>
                  <w:docPart w:val="0D94453BE6FC4CEBB43F28EB68919535"/>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60041DF5" w14:textId="77777777" w:rsidR="009A0BF2" w:rsidRPr="00814B85" w:rsidRDefault="00000000" w:rsidP="009A0BF2">
            <w:pPr>
              <w:rPr>
                <w:lang w:eastAsia="en-CA"/>
              </w:rPr>
            </w:pPr>
            <w:sdt>
              <w:sdtPr>
                <w:rPr>
                  <w:lang w:eastAsia="en-CA"/>
                </w:rPr>
                <w:id w:val="469644536"/>
                <w:placeholder>
                  <w:docPart w:val="055DA3EC66074018B5C220BD09DF805D"/>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18FE21DD" w14:textId="77777777" w:rsidR="009A0BF2" w:rsidRPr="00814B85" w:rsidRDefault="00000000" w:rsidP="009A0BF2">
            <w:pPr>
              <w:rPr>
                <w:lang w:eastAsia="en-CA"/>
              </w:rPr>
            </w:pPr>
            <w:sdt>
              <w:sdtPr>
                <w:rPr>
                  <w:lang w:eastAsia="en-CA"/>
                </w:rPr>
                <w:id w:val="643633750"/>
                <w:placeholder>
                  <w:docPart w:val="32815EB7BC8E46779AA44A54977FE608"/>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790437893"/>
            <w:placeholder>
              <w:docPart w:val="FD65E581EFD44AA4B4342AB2B40ED556"/>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6865D74D" w14:textId="07E184F8" w:rsidR="009A0BF2" w:rsidRDefault="00D5476C" w:rsidP="009A0BF2">
                <w:pPr>
                  <w:rPr>
                    <w:lang w:eastAsia="en-CA"/>
                  </w:rPr>
                </w:pPr>
                <w:r>
                  <w:rPr>
                    <w:lang w:eastAsia="en-CA"/>
                  </w:rPr>
                  <w:t>Pass</w:t>
                </w:r>
              </w:p>
            </w:tc>
          </w:sdtContent>
        </w:sdt>
      </w:tr>
      <w:tr w:rsidR="009A0BF2" w14:paraId="78BAF774"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25420284" w14:textId="33D93A53" w:rsidR="009A0BF2" w:rsidRPr="00814B85" w:rsidRDefault="00000000" w:rsidP="009A0BF2">
            <w:pPr>
              <w:rPr>
                <w:lang w:eastAsia="en-CA"/>
              </w:rPr>
            </w:pPr>
            <w:sdt>
              <w:sdtPr>
                <w:rPr>
                  <w:lang w:eastAsia="en-CA"/>
                </w:rPr>
                <w:id w:val="-413090756"/>
                <w:placeholder>
                  <w:docPart w:val="AE32C397608742CF9FD2CDB9DBF03392"/>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RM 118 O/S Sprinkler Rm – Z2-16</w:t>
                </w:r>
              </w:sdtContent>
            </w:sdt>
          </w:p>
        </w:tc>
        <w:tc>
          <w:tcPr>
            <w:tcW w:w="945" w:type="dxa"/>
            <w:shd w:val="clear" w:color="auto" w:fill="F2F2F2" w:themeFill="background1" w:themeFillShade="F2"/>
          </w:tcPr>
          <w:p w14:paraId="70675485" w14:textId="7E9F64E3" w:rsidR="009A0BF2" w:rsidRPr="00814B85" w:rsidRDefault="00000000" w:rsidP="009A0BF2">
            <w:pPr>
              <w:rPr>
                <w:lang w:eastAsia="en-CA"/>
              </w:rPr>
            </w:pPr>
            <w:sdt>
              <w:sdtPr>
                <w:rPr>
                  <w:lang w:eastAsia="en-CA"/>
                </w:rPr>
                <w:id w:val="1123345286"/>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472278F6" w14:textId="77777777" w:rsidR="009A0BF2" w:rsidRPr="00814B85" w:rsidRDefault="00000000" w:rsidP="009A0BF2">
            <w:pPr>
              <w:rPr>
                <w:lang w:eastAsia="en-CA"/>
              </w:rPr>
            </w:pPr>
            <w:sdt>
              <w:sdtPr>
                <w:rPr>
                  <w:lang w:eastAsia="en-CA"/>
                </w:rPr>
                <w:id w:val="1305511319"/>
                <w:placeholder>
                  <w:docPart w:val="4E4BAB4E3E304974A34076449A90718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10875EF2" w14:textId="77777777" w:rsidR="009A0BF2" w:rsidRPr="00814B85" w:rsidRDefault="00000000" w:rsidP="009A0BF2">
            <w:pPr>
              <w:rPr>
                <w:lang w:eastAsia="en-CA"/>
              </w:rPr>
            </w:pPr>
            <w:sdt>
              <w:sdtPr>
                <w:rPr>
                  <w:lang w:eastAsia="en-CA"/>
                </w:rPr>
                <w:id w:val="1535230905"/>
                <w:placeholder>
                  <w:docPart w:val="4416D38DCAB14BAE807E687269194038"/>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34521AC5" w14:textId="77777777" w:rsidR="009A0BF2" w:rsidRPr="00814B85" w:rsidRDefault="00000000" w:rsidP="009A0BF2">
            <w:pPr>
              <w:rPr>
                <w:lang w:eastAsia="en-CA"/>
              </w:rPr>
            </w:pPr>
            <w:sdt>
              <w:sdtPr>
                <w:rPr>
                  <w:lang w:eastAsia="en-CA"/>
                </w:rPr>
                <w:id w:val="446055763"/>
                <w:placeholder>
                  <w:docPart w:val="B7DA4D3FB1DF4867ADC9053DDF27B0A0"/>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4CD9BB87" w14:textId="77777777" w:rsidR="009A0BF2" w:rsidRPr="00814B85" w:rsidRDefault="00000000" w:rsidP="009A0BF2">
            <w:pPr>
              <w:rPr>
                <w:lang w:eastAsia="en-CA"/>
              </w:rPr>
            </w:pPr>
            <w:sdt>
              <w:sdtPr>
                <w:rPr>
                  <w:lang w:eastAsia="en-CA"/>
                </w:rPr>
                <w:id w:val="-114375750"/>
                <w:placeholder>
                  <w:docPart w:val="7039434E4BBE469AA404C885D9064088"/>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489544817"/>
            <w:placeholder>
              <w:docPart w:val="93E4E7A29D9D4C5390C87B82CF94F81A"/>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57FBFA37" w14:textId="0D450335" w:rsidR="009A0BF2" w:rsidRDefault="00D5476C" w:rsidP="009A0BF2">
                <w:pPr>
                  <w:rPr>
                    <w:lang w:eastAsia="en-CA"/>
                  </w:rPr>
                </w:pPr>
                <w:r>
                  <w:rPr>
                    <w:lang w:eastAsia="en-CA"/>
                  </w:rPr>
                  <w:t>Pass</w:t>
                </w:r>
              </w:p>
            </w:tc>
          </w:sdtContent>
        </w:sdt>
      </w:tr>
      <w:tr w:rsidR="009A0BF2" w14:paraId="1AEE60B4"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37B4176D" w14:textId="6E025FB1" w:rsidR="009A0BF2" w:rsidRPr="00814B85" w:rsidRDefault="00000000" w:rsidP="009A0BF2">
            <w:pPr>
              <w:rPr>
                <w:lang w:eastAsia="en-CA"/>
              </w:rPr>
            </w:pPr>
            <w:sdt>
              <w:sdtPr>
                <w:rPr>
                  <w:lang w:eastAsia="en-CA"/>
                </w:rPr>
                <w:id w:val="-2105865005"/>
                <w:placeholder>
                  <w:docPart w:val="D4381018554A4EA88A02F190811416E8"/>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RM 118 O/S Sprinkler Rm – Z2-18</w:t>
                </w:r>
              </w:sdtContent>
            </w:sdt>
          </w:p>
        </w:tc>
        <w:tc>
          <w:tcPr>
            <w:tcW w:w="945" w:type="dxa"/>
            <w:shd w:val="clear" w:color="auto" w:fill="F2F2F2" w:themeFill="background1" w:themeFillShade="F2"/>
          </w:tcPr>
          <w:p w14:paraId="12F374DC" w14:textId="7BB2BB30" w:rsidR="009A0BF2" w:rsidRPr="00814B85" w:rsidRDefault="00000000" w:rsidP="009A0BF2">
            <w:pPr>
              <w:rPr>
                <w:lang w:eastAsia="en-CA"/>
              </w:rPr>
            </w:pPr>
            <w:sdt>
              <w:sdtPr>
                <w:rPr>
                  <w:lang w:eastAsia="en-CA"/>
                </w:rPr>
                <w:id w:val="1287937232"/>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20D6E19B" w14:textId="77777777" w:rsidR="009A0BF2" w:rsidRPr="00814B85" w:rsidRDefault="00000000" w:rsidP="009A0BF2">
            <w:pPr>
              <w:rPr>
                <w:lang w:eastAsia="en-CA"/>
              </w:rPr>
            </w:pPr>
            <w:sdt>
              <w:sdtPr>
                <w:rPr>
                  <w:lang w:eastAsia="en-CA"/>
                </w:rPr>
                <w:id w:val="1224419797"/>
                <w:placeholder>
                  <w:docPart w:val="A569EED9614F4B12BB87713ECF7F6588"/>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6E99CE4C" w14:textId="77777777" w:rsidR="009A0BF2" w:rsidRPr="00814B85" w:rsidRDefault="00000000" w:rsidP="009A0BF2">
            <w:pPr>
              <w:rPr>
                <w:lang w:eastAsia="en-CA"/>
              </w:rPr>
            </w:pPr>
            <w:sdt>
              <w:sdtPr>
                <w:rPr>
                  <w:lang w:eastAsia="en-CA"/>
                </w:rPr>
                <w:id w:val="62618003"/>
                <w:placeholder>
                  <w:docPart w:val="54FDDB90402F487AB8657AE5AB54D6E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1D8C3565" w14:textId="77777777" w:rsidR="009A0BF2" w:rsidRPr="00814B85" w:rsidRDefault="00000000" w:rsidP="009A0BF2">
            <w:pPr>
              <w:rPr>
                <w:lang w:eastAsia="en-CA"/>
              </w:rPr>
            </w:pPr>
            <w:sdt>
              <w:sdtPr>
                <w:rPr>
                  <w:lang w:eastAsia="en-CA"/>
                </w:rPr>
                <w:id w:val="-1828117703"/>
                <w:placeholder>
                  <w:docPart w:val="2D695793A5C24CA7AB9D7AD38875F683"/>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26E919DE" w14:textId="77777777" w:rsidR="009A0BF2" w:rsidRPr="00814B85" w:rsidRDefault="00000000" w:rsidP="009A0BF2">
            <w:pPr>
              <w:rPr>
                <w:lang w:eastAsia="en-CA"/>
              </w:rPr>
            </w:pPr>
            <w:sdt>
              <w:sdtPr>
                <w:rPr>
                  <w:lang w:eastAsia="en-CA"/>
                </w:rPr>
                <w:id w:val="-2106725306"/>
                <w:placeholder>
                  <w:docPart w:val="BB08875EEBEB4881AB254853C39DC26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740897460"/>
            <w:placeholder>
              <w:docPart w:val="51EA62D198FE47928E68801C0122B560"/>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579219A3" w14:textId="1CC5CDDA" w:rsidR="009A0BF2" w:rsidRDefault="00D5476C" w:rsidP="009A0BF2">
                <w:pPr>
                  <w:rPr>
                    <w:lang w:eastAsia="en-CA"/>
                  </w:rPr>
                </w:pPr>
                <w:r>
                  <w:rPr>
                    <w:lang w:eastAsia="en-CA"/>
                  </w:rPr>
                  <w:t>Pass</w:t>
                </w:r>
              </w:p>
            </w:tc>
          </w:sdtContent>
        </w:sdt>
      </w:tr>
      <w:tr w:rsidR="009A0BF2" w14:paraId="14FF0091"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46008EBD" w14:textId="3475A800" w:rsidR="009A0BF2" w:rsidRPr="00814B85" w:rsidRDefault="00000000" w:rsidP="009A0BF2">
            <w:pPr>
              <w:rPr>
                <w:lang w:eastAsia="en-CA"/>
              </w:rPr>
            </w:pPr>
            <w:sdt>
              <w:sdtPr>
                <w:rPr>
                  <w:lang w:eastAsia="en-CA"/>
                </w:rPr>
                <w:id w:val="-1204634277"/>
                <w:placeholder>
                  <w:docPart w:val="FECACF64E856459CB8EDE3119FCCC124"/>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Hallway 3B – Z2-19</w:t>
                </w:r>
              </w:sdtContent>
            </w:sdt>
          </w:p>
        </w:tc>
        <w:tc>
          <w:tcPr>
            <w:tcW w:w="945" w:type="dxa"/>
            <w:shd w:val="clear" w:color="auto" w:fill="F2F2F2" w:themeFill="background1" w:themeFillShade="F2"/>
          </w:tcPr>
          <w:p w14:paraId="1E70CF17" w14:textId="0AD19FF8" w:rsidR="009A0BF2" w:rsidRPr="00814B85" w:rsidRDefault="00000000" w:rsidP="009A0BF2">
            <w:pPr>
              <w:rPr>
                <w:lang w:eastAsia="en-CA"/>
              </w:rPr>
            </w:pPr>
            <w:sdt>
              <w:sdtPr>
                <w:rPr>
                  <w:lang w:eastAsia="en-CA"/>
                </w:rPr>
                <w:id w:val="219796858"/>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68C56471" w14:textId="77777777" w:rsidR="009A0BF2" w:rsidRPr="00814B85" w:rsidRDefault="00000000" w:rsidP="009A0BF2">
            <w:pPr>
              <w:rPr>
                <w:lang w:eastAsia="en-CA"/>
              </w:rPr>
            </w:pPr>
            <w:sdt>
              <w:sdtPr>
                <w:rPr>
                  <w:lang w:eastAsia="en-CA"/>
                </w:rPr>
                <w:id w:val="139473068"/>
                <w:placeholder>
                  <w:docPart w:val="A734B14134C74AF9AC752507EA324E4E"/>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77AB4101" w14:textId="77777777" w:rsidR="009A0BF2" w:rsidRPr="00814B85" w:rsidRDefault="00000000" w:rsidP="009A0BF2">
            <w:pPr>
              <w:rPr>
                <w:lang w:eastAsia="en-CA"/>
              </w:rPr>
            </w:pPr>
            <w:sdt>
              <w:sdtPr>
                <w:rPr>
                  <w:lang w:eastAsia="en-CA"/>
                </w:rPr>
                <w:id w:val="637998966"/>
                <w:placeholder>
                  <w:docPart w:val="E85534A17E3D4D419BE6F00D456AC563"/>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7FE9AA29" w14:textId="77777777" w:rsidR="009A0BF2" w:rsidRPr="00814B85" w:rsidRDefault="00000000" w:rsidP="009A0BF2">
            <w:pPr>
              <w:rPr>
                <w:lang w:eastAsia="en-CA"/>
              </w:rPr>
            </w:pPr>
            <w:sdt>
              <w:sdtPr>
                <w:rPr>
                  <w:lang w:eastAsia="en-CA"/>
                </w:rPr>
                <w:id w:val="553818028"/>
                <w:placeholder>
                  <w:docPart w:val="8445A3F9FC334C4A963E98494388ED6D"/>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4231EF30" w14:textId="77777777" w:rsidR="009A0BF2" w:rsidRPr="00814B85" w:rsidRDefault="00000000" w:rsidP="009A0BF2">
            <w:pPr>
              <w:rPr>
                <w:lang w:eastAsia="en-CA"/>
              </w:rPr>
            </w:pPr>
            <w:sdt>
              <w:sdtPr>
                <w:rPr>
                  <w:lang w:eastAsia="en-CA"/>
                </w:rPr>
                <w:id w:val="1024991510"/>
                <w:placeholder>
                  <w:docPart w:val="43C48871A31A4B378463BB5CD54D9D61"/>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624661060"/>
            <w:placeholder>
              <w:docPart w:val="D2B10C2151DF468DA70549557892A9DD"/>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10B1EDDD" w14:textId="494272E6" w:rsidR="009A0BF2" w:rsidRDefault="00D5476C" w:rsidP="009A0BF2">
                <w:pPr>
                  <w:rPr>
                    <w:lang w:eastAsia="en-CA"/>
                  </w:rPr>
                </w:pPr>
                <w:r>
                  <w:rPr>
                    <w:lang w:eastAsia="en-CA"/>
                  </w:rPr>
                  <w:t>Pass</w:t>
                </w:r>
              </w:p>
            </w:tc>
          </w:sdtContent>
        </w:sdt>
      </w:tr>
      <w:tr w:rsidR="009A0BF2" w14:paraId="24D5283B"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15C586E1" w14:textId="674A4052" w:rsidR="009A0BF2" w:rsidRPr="00814B85" w:rsidRDefault="00000000" w:rsidP="009A0BF2">
            <w:pPr>
              <w:rPr>
                <w:lang w:eastAsia="en-CA"/>
              </w:rPr>
            </w:pPr>
            <w:sdt>
              <w:sdtPr>
                <w:rPr>
                  <w:lang w:eastAsia="en-CA"/>
                </w:rPr>
                <w:id w:val="204528787"/>
                <w:placeholder>
                  <w:docPart w:val="27390279FD6843E5B127EE5BC83A9446"/>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RM 106 – Z1-20</w:t>
                </w:r>
              </w:sdtContent>
            </w:sdt>
          </w:p>
        </w:tc>
        <w:tc>
          <w:tcPr>
            <w:tcW w:w="945" w:type="dxa"/>
            <w:shd w:val="clear" w:color="auto" w:fill="F2F2F2" w:themeFill="background1" w:themeFillShade="F2"/>
          </w:tcPr>
          <w:p w14:paraId="55D43529" w14:textId="44F46D9F" w:rsidR="009A0BF2" w:rsidRPr="00814B85" w:rsidRDefault="00000000" w:rsidP="009A0BF2">
            <w:pPr>
              <w:rPr>
                <w:lang w:eastAsia="en-CA"/>
              </w:rPr>
            </w:pPr>
            <w:sdt>
              <w:sdtPr>
                <w:rPr>
                  <w:lang w:eastAsia="en-CA"/>
                </w:rPr>
                <w:id w:val="-2010127885"/>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4908546A" w14:textId="77777777" w:rsidR="009A0BF2" w:rsidRPr="00814B85" w:rsidRDefault="00000000" w:rsidP="009A0BF2">
            <w:pPr>
              <w:rPr>
                <w:lang w:eastAsia="en-CA"/>
              </w:rPr>
            </w:pPr>
            <w:sdt>
              <w:sdtPr>
                <w:rPr>
                  <w:lang w:eastAsia="en-CA"/>
                </w:rPr>
                <w:id w:val="-1952083681"/>
                <w:placeholder>
                  <w:docPart w:val="1708975CFE114F7585D550CFFB7ED312"/>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5F9B3D46" w14:textId="77777777" w:rsidR="009A0BF2" w:rsidRPr="00814B85" w:rsidRDefault="00000000" w:rsidP="009A0BF2">
            <w:pPr>
              <w:rPr>
                <w:lang w:eastAsia="en-CA"/>
              </w:rPr>
            </w:pPr>
            <w:sdt>
              <w:sdtPr>
                <w:rPr>
                  <w:lang w:eastAsia="en-CA"/>
                </w:rPr>
                <w:id w:val="-897522191"/>
                <w:placeholder>
                  <w:docPart w:val="1C325377270C4FB880A9C184EDC9DD24"/>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618A8D4E" w14:textId="77777777" w:rsidR="009A0BF2" w:rsidRPr="00814B85" w:rsidRDefault="00000000" w:rsidP="009A0BF2">
            <w:pPr>
              <w:rPr>
                <w:lang w:eastAsia="en-CA"/>
              </w:rPr>
            </w:pPr>
            <w:sdt>
              <w:sdtPr>
                <w:rPr>
                  <w:lang w:eastAsia="en-CA"/>
                </w:rPr>
                <w:id w:val="-600262181"/>
                <w:placeholder>
                  <w:docPart w:val="33F069C271854C958282A99576DE3D62"/>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1B5BD23D" w14:textId="77777777" w:rsidR="009A0BF2" w:rsidRPr="00814B85" w:rsidRDefault="00000000" w:rsidP="009A0BF2">
            <w:pPr>
              <w:rPr>
                <w:lang w:eastAsia="en-CA"/>
              </w:rPr>
            </w:pPr>
            <w:sdt>
              <w:sdtPr>
                <w:rPr>
                  <w:lang w:eastAsia="en-CA"/>
                </w:rPr>
                <w:id w:val="-1670170350"/>
                <w:placeholder>
                  <w:docPart w:val="CBC85F00146A4A00B88A21F8B1A62216"/>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599097658"/>
            <w:placeholder>
              <w:docPart w:val="A0616E3F576841C9A6778292CDE7827F"/>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2C9D2D07" w14:textId="215A725E" w:rsidR="009A0BF2" w:rsidRDefault="00D5476C" w:rsidP="009A0BF2">
                <w:pPr>
                  <w:rPr>
                    <w:lang w:eastAsia="en-CA"/>
                  </w:rPr>
                </w:pPr>
                <w:r>
                  <w:rPr>
                    <w:lang w:eastAsia="en-CA"/>
                  </w:rPr>
                  <w:t>Pass</w:t>
                </w:r>
              </w:p>
            </w:tc>
          </w:sdtContent>
        </w:sdt>
      </w:tr>
      <w:tr w:rsidR="009A0BF2" w14:paraId="4303EE1D"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20752C3D" w14:textId="5A502BBE" w:rsidR="009A0BF2" w:rsidRPr="00814B85" w:rsidRDefault="00000000" w:rsidP="009A0BF2">
            <w:pPr>
              <w:rPr>
                <w:lang w:eastAsia="en-CA"/>
              </w:rPr>
            </w:pPr>
            <w:sdt>
              <w:sdtPr>
                <w:rPr>
                  <w:lang w:eastAsia="en-CA"/>
                </w:rPr>
                <w:id w:val="1102847183"/>
                <w:placeholder>
                  <w:docPart w:val="C8C2C4746E7341E8A0BD2C002749C899"/>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RM 104 – Z1-21</w:t>
                </w:r>
              </w:sdtContent>
            </w:sdt>
          </w:p>
        </w:tc>
        <w:tc>
          <w:tcPr>
            <w:tcW w:w="945" w:type="dxa"/>
            <w:shd w:val="clear" w:color="auto" w:fill="F2F2F2" w:themeFill="background1" w:themeFillShade="F2"/>
          </w:tcPr>
          <w:p w14:paraId="4A2EDA9B" w14:textId="439BA6F8" w:rsidR="009A0BF2" w:rsidRPr="00814B85" w:rsidRDefault="00000000" w:rsidP="009A0BF2">
            <w:pPr>
              <w:rPr>
                <w:lang w:eastAsia="en-CA"/>
              </w:rPr>
            </w:pPr>
            <w:sdt>
              <w:sdtPr>
                <w:rPr>
                  <w:lang w:eastAsia="en-CA"/>
                </w:rPr>
                <w:id w:val="-1409692478"/>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028539DD" w14:textId="77777777" w:rsidR="009A0BF2" w:rsidRPr="00814B85" w:rsidRDefault="00000000" w:rsidP="009A0BF2">
            <w:pPr>
              <w:rPr>
                <w:lang w:eastAsia="en-CA"/>
              </w:rPr>
            </w:pPr>
            <w:sdt>
              <w:sdtPr>
                <w:rPr>
                  <w:lang w:eastAsia="en-CA"/>
                </w:rPr>
                <w:id w:val="-483939616"/>
                <w:placeholder>
                  <w:docPart w:val="A51B0079B4E54B299A88D7975B3B6256"/>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4C0986B0" w14:textId="77777777" w:rsidR="009A0BF2" w:rsidRPr="00814B85" w:rsidRDefault="00000000" w:rsidP="009A0BF2">
            <w:pPr>
              <w:rPr>
                <w:lang w:eastAsia="en-CA"/>
              </w:rPr>
            </w:pPr>
            <w:sdt>
              <w:sdtPr>
                <w:rPr>
                  <w:lang w:eastAsia="en-CA"/>
                </w:rPr>
                <w:id w:val="1175468351"/>
                <w:placeholder>
                  <w:docPart w:val="65E51F2AA1AD4787A3F2DFD1A1188D3E"/>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2480D8A5" w14:textId="77777777" w:rsidR="009A0BF2" w:rsidRPr="00814B85" w:rsidRDefault="00000000" w:rsidP="009A0BF2">
            <w:pPr>
              <w:rPr>
                <w:lang w:eastAsia="en-CA"/>
              </w:rPr>
            </w:pPr>
            <w:sdt>
              <w:sdtPr>
                <w:rPr>
                  <w:lang w:eastAsia="en-CA"/>
                </w:rPr>
                <w:id w:val="1106314074"/>
                <w:placeholder>
                  <w:docPart w:val="307F5E60A3234A9785991926EE34EC7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7E040017" w14:textId="77777777" w:rsidR="009A0BF2" w:rsidRPr="00814B85" w:rsidRDefault="00000000" w:rsidP="009A0BF2">
            <w:pPr>
              <w:rPr>
                <w:lang w:eastAsia="en-CA"/>
              </w:rPr>
            </w:pPr>
            <w:sdt>
              <w:sdtPr>
                <w:rPr>
                  <w:lang w:eastAsia="en-CA"/>
                </w:rPr>
                <w:id w:val="-604957383"/>
                <w:placeholder>
                  <w:docPart w:val="4E1D2AA1A08C4C4C8AA204FD5440ABB6"/>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426915134"/>
            <w:placeholder>
              <w:docPart w:val="0E71A76267B140238F4EE2DC19ED8C5A"/>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7A845D80" w14:textId="7478750D" w:rsidR="009A0BF2" w:rsidRDefault="00D5476C" w:rsidP="009A0BF2">
                <w:pPr>
                  <w:rPr>
                    <w:lang w:eastAsia="en-CA"/>
                  </w:rPr>
                </w:pPr>
                <w:r>
                  <w:rPr>
                    <w:lang w:eastAsia="en-CA"/>
                  </w:rPr>
                  <w:t>Pass</w:t>
                </w:r>
              </w:p>
            </w:tc>
          </w:sdtContent>
        </w:sdt>
      </w:tr>
      <w:tr w:rsidR="009A0BF2" w14:paraId="72BA336D"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08D296B2" w14:textId="00451B33" w:rsidR="009A0BF2" w:rsidRPr="00814B85" w:rsidRDefault="00000000" w:rsidP="009A0BF2">
            <w:pPr>
              <w:rPr>
                <w:lang w:eastAsia="en-CA"/>
              </w:rPr>
            </w:pPr>
            <w:sdt>
              <w:sdtPr>
                <w:rPr>
                  <w:lang w:eastAsia="en-CA"/>
                </w:rPr>
                <w:id w:val="-973678620"/>
                <w:placeholder>
                  <w:docPart w:val="8929F7000CE5409BB3CCA6566C03238F"/>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RM 104 – Z1-251</w:t>
                </w:r>
              </w:sdtContent>
            </w:sdt>
          </w:p>
        </w:tc>
        <w:tc>
          <w:tcPr>
            <w:tcW w:w="945" w:type="dxa"/>
            <w:shd w:val="clear" w:color="auto" w:fill="F2F2F2" w:themeFill="background1" w:themeFillShade="F2"/>
          </w:tcPr>
          <w:p w14:paraId="11EBDB12" w14:textId="792B4E0A" w:rsidR="009A0BF2" w:rsidRPr="00814B85" w:rsidRDefault="00000000" w:rsidP="009A0BF2">
            <w:pPr>
              <w:rPr>
                <w:lang w:eastAsia="en-CA"/>
              </w:rPr>
            </w:pPr>
            <w:sdt>
              <w:sdtPr>
                <w:rPr>
                  <w:lang w:eastAsia="en-CA"/>
                </w:rPr>
                <w:id w:val="2141994337"/>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2040020E" w14:textId="77777777" w:rsidR="009A0BF2" w:rsidRPr="00814B85" w:rsidRDefault="00000000" w:rsidP="009A0BF2">
            <w:pPr>
              <w:rPr>
                <w:lang w:eastAsia="en-CA"/>
              </w:rPr>
            </w:pPr>
            <w:sdt>
              <w:sdtPr>
                <w:rPr>
                  <w:lang w:eastAsia="en-CA"/>
                </w:rPr>
                <w:id w:val="-2137326400"/>
                <w:placeholder>
                  <w:docPart w:val="646813FF057A458387BFAA978DE5707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529B959F" w14:textId="77777777" w:rsidR="009A0BF2" w:rsidRPr="00814B85" w:rsidRDefault="00000000" w:rsidP="009A0BF2">
            <w:pPr>
              <w:rPr>
                <w:lang w:eastAsia="en-CA"/>
              </w:rPr>
            </w:pPr>
            <w:sdt>
              <w:sdtPr>
                <w:rPr>
                  <w:lang w:eastAsia="en-CA"/>
                </w:rPr>
                <w:id w:val="2124106221"/>
                <w:placeholder>
                  <w:docPart w:val="FD8183CA2C15416BAE717EF1FB88570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35C7D9FE" w14:textId="77777777" w:rsidR="009A0BF2" w:rsidRPr="00814B85" w:rsidRDefault="00000000" w:rsidP="009A0BF2">
            <w:pPr>
              <w:rPr>
                <w:lang w:eastAsia="en-CA"/>
              </w:rPr>
            </w:pPr>
            <w:sdt>
              <w:sdtPr>
                <w:rPr>
                  <w:lang w:eastAsia="en-CA"/>
                </w:rPr>
                <w:id w:val="-480774202"/>
                <w:placeholder>
                  <w:docPart w:val="8454608A18604354913AA0689582844E"/>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4F02A7F6" w14:textId="77777777" w:rsidR="009A0BF2" w:rsidRPr="00814B85" w:rsidRDefault="00000000" w:rsidP="009A0BF2">
            <w:pPr>
              <w:rPr>
                <w:lang w:eastAsia="en-CA"/>
              </w:rPr>
            </w:pPr>
            <w:sdt>
              <w:sdtPr>
                <w:rPr>
                  <w:lang w:eastAsia="en-CA"/>
                </w:rPr>
                <w:id w:val="724107701"/>
                <w:placeholder>
                  <w:docPart w:val="91CA16ADEF9F4D3DA258CDD9CBBC45B2"/>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832260746"/>
            <w:placeholder>
              <w:docPart w:val="8BF9B23A86734759B85EC5323A48185B"/>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33F2552B" w14:textId="4F5D4C70" w:rsidR="009A0BF2" w:rsidRDefault="00D5476C" w:rsidP="009A0BF2">
                <w:pPr>
                  <w:rPr>
                    <w:lang w:eastAsia="en-CA"/>
                  </w:rPr>
                </w:pPr>
                <w:r>
                  <w:rPr>
                    <w:lang w:eastAsia="en-CA"/>
                  </w:rPr>
                  <w:t>Pass</w:t>
                </w:r>
              </w:p>
            </w:tc>
          </w:sdtContent>
        </w:sdt>
      </w:tr>
      <w:tr w:rsidR="009A0BF2" w14:paraId="06E4C8E6"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6C53D082" w14:textId="304849BB" w:rsidR="009A0BF2" w:rsidRPr="00814B85" w:rsidRDefault="00000000" w:rsidP="009A0BF2">
            <w:pPr>
              <w:rPr>
                <w:lang w:eastAsia="en-CA"/>
              </w:rPr>
            </w:pPr>
            <w:sdt>
              <w:sdtPr>
                <w:rPr>
                  <w:lang w:eastAsia="en-CA"/>
                </w:rPr>
                <w:id w:val="763271013"/>
                <w:placeholder>
                  <w:docPart w:val="2FD4514A20514C5F86763A2F62D87EA5"/>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RM 104 – Z1-254</w:t>
                </w:r>
              </w:sdtContent>
            </w:sdt>
          </w:p>
        </w:tc>
        <w:tc>
          <w:tcPr>
            <w:tcW w:w="945" w:type="dxa"/>
            <w:shd w:val="clear" w:color="auto" w:fill="F2F2F2" w:themeFill="background1" w:themeFillShade="F2"/>
          </w:tcPr>
          <w:p w14:paraId="66730B6D" w14:textId="188D0ABF" w:rsidR="009A0BF2" w:rsidRPr="00814B85" w:rsidRDefault="00000000" w:rsidP="009A0BF2">
            <w:pPr>
              <w:rPr>
                <w:lang w:eastAsia="en-CA"/>
              </w:rPr>
            </w:pPr>
            <w:sdt>
              <w:sdtPr>
                <w:rPr>
                  <w:lang w:eastAsia="en-CA"/>
                </w:rPr>
                <w:id w:val="-988020944"/>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668A4CB5" w14:textId="77777777" w:rsidR="009A0BF2" w:rsidRPr="00814B85" w:rsidRDefault="00000000" w:rsidP="009A0BF2">
            <w:pPr>
              <w:rPr>
                <w:lang w:eastAsia="en-CA"/>
              </w:rPr>
            </w:pPr>
            <w:sdt>
              <w:sdtPr>
                <w:rPr>
                  <w:lang w:eastAsia="en-CA"/>
                </w:rPr>
                <w:id w:val="-336845048"/>
                <w:placeholder>
                  <w:docPart w:val="0CA2F00702B640D697408F0D1FFFB731"/>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62AD9C1C" w14:textId="77777777" w:rsidR="009A0BF2" w:rsidRPr="00814B85" w:rsidRDefault="00000000" w:rsidP="009A0BF2">
            <w:pPr>
              <w:rPr>
                <w:lang w:eastAsia="en-CA"/>
              </w:rPr>
            </w:pPr>
            <w:sdt>
              <w:sdtPr>
                <w:rPr>
                  <w:lang w:eastAsia="en-CA"/>
                </w:rPr>
                <w:id w:val="1616716976"/>
                <w:placeholder>
                  <w:docPart w:val="001F8A595E754A27A5B3A6C0DAD9160B"/>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394ACEA4" w14:textId="77777777" w:rsidR="009A0BF2" w:rsidRPr="00814B85" w:rsidRDefault="00000000" w:rsidP="009A0BF2">
            <w:pPr>
              <w:rPr>
                <w:lang w:eastAsia="en-CA"/>
              </w:rPr>
            </w:pPr>
            <w:sdt>
              <w:sdtPr>
                <w:rPr>
                  <w:lang w:eastAsia="en-CA"/>
                </w:rPr>
                <w:id w:val="424920570"/>
                <w:placeholder>
                  <w:docPart w:val="0704331945434E82BB7899CE0493D057"/>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05E635B6" w14:textId="77777777" w:rsidR="009A0BF2" w:rsidRPr="00814B85" w:rsidRDefault="00000000" w:rsidP="009A0BF2">
            <w:pPr>
              <w:rPr>
                <w:lang w:eastAsia="en-CA"/>
              </w:rPr>
            </w:pPr>
            <w:sdt>
              <w:sdtPr>
                <w:rPr>
                  <w:lang w:eastAsia="en-CA"/>
                </w:rPr>
                <w:id w:val="-1378091038"/>
                <w:placeholder>
                  <w:docPart w:val="7DFE767734F841FA80B657DD91393418"/>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52726624"/>
            <w:placeholder>
              <w:docPart w:val="D5469CCDE1AD4B6983869F60D3F07E3C"/>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6BA72935" w14:textId="3E95C681" w:rsidR="009A0BF2" w:rsidRDefault="00D5476C" w:rsidP="009A0BF2">
                <w:pPr>
                  <w:rPr>
                    <w:lang w:eastAsia="en-CA"/>
                  </w:rPr>
                </w:pPr>
                <w:r>
                  <w:rPr>
                    <w:lang w:eastAsia="en-CA"/>
                  </w:rPr>
                  <w:t>Pass</w:t>
                </w:r>
              </w:p>
            </w:tc>
          </w:sdtContent>
        </w:sdt>
      </w:tr>
      <w:tr w:rsidR="009A0BF2" w14:paraId="6F063C85"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11FBCFBD" w14:textId="5EDDDF64" w:rsidR="009A0BF2" w:rsidRPr="00814B85" w:rsidRDefault="00000000" w:rsidP="009A0BF2">
            <w:pPr>
              <w:rPr>
                <w:lang w:eastAsia="en-CA"/>
              </w:rPr>
            </w:pPr>
            <w:sdt>
              <w:sdtPr>
                <w:rPr>
                  <w:lang w:eastAsia="en-CA"/>
                </w:rPr>
                <w:id w:val="702060503"/>
                <w:placeholder>
                  <w:docPart w:val="3310515A58A047B0B020E8F8E7333C1C"/>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CRU 305 – Z1-252</w:t>
                </w:r>
              </w:sdtContent>
            </w:sdt>
          </w:p>
        </w:tc>
        <w:tc>
          <w:tcPr>
            <w:tcW w:w="945" w:type="dxa"/>
            <w:shd w:val="clear" w:color="auto" w:fill="F2F2F2" w:themeFill="background1" w:themeFillShade="F2"/>
          </w:tcPr>
          <w:p w14:paraId="045D3146" w14:textId="7DCCDD34" w:rsidR="009A0BF2" w:rsidRPr="00814B85" w:rsidRDefault="00000000" w:rsidP="009A0BF2">
            <w:pPr>
              <w:rPr>
                <w:lang w:eastAsia="en-CA"/>
              </w:rPr>
            </w:pPr>
            <w:sdt>
              <w:sdtPr>
                <w:rPr>
                  <w:lang w:eastAsia="en-CA"/>
                </w:rPr>
                <w:id w:val="-160389623"/>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0637F2F8" w14:textId="77777777" w:rsidR="009A0BF2" w:rsidRPr="00814B85" w:rsidRDefault="00000000" w:rsidP="009A0BF2">
            <w:pPr>
              <w:rPr>
                <w:lang w:eastAsia="en-CA"/>
              </w:rPr>
            </w:pPr>
            <w:sdt>
              <w:sdtPr>
                <w:rPr>
                  <w:lang w:eastAsia="en-CA"/>
                </w:rPr>
                <w:id w:val="1045794764"/>
                <w:placeholder>
                  <w:docPart w:val="0AF92C9FF37E4979AFCC803954768B3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2B70D1D6" w14:textId="77777777" w:rsidR="009A0BF2" w:rsidRPr="00814B85" w:rsidRDefault="00000000" w:rsidP="009A0BF2">
            <w:pPr>
              <w:rPr>
                <w:lang w:eastAsia="en-CA"/>
              </w:rPr>
            </w:pPr>
            <w:sdt>
              <w:sdtPr>
                <w:rPr>
                  <w:lang w:eastAsia="en-CA"/>
                </w:rPr>
                <w:id w:val="-127090090"/>
                <w:placeholder>
                  <w:docPart w:val="61C944BA3F494660888D6F78630A01E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222ECBFF" w14:textId="77777777" w:rsidR="009A0BF2" w:rsidRPr="00814B85" w:rsidRDefault="00000000" w:rsidP="009A0BF2">
            <w:pPr>
              <w:rPr>
                <w:lang w:eastAsia="en-CA"/>
              </w:rPr>
            </w:pPr>
            <w:sdt>
              <w:sdtPr>
                <w:rPr>
                  <w:lang w:eastAsia="en-CA"/>
                </w:rPr>
                <w:id w:val="355703957"/>
                <w:placeholder>
                  <w:docPart w:val="66FBC317F94E48039A6580D0747C0CD8"/>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7854B386" w14:textId="77777777" w:rsidR="009A0BF2" w:rsidRPr="00814B85" w:rsidRDefault="00000000" w:rsidP="009A0BF2">
            <w:pPr>
              <w:rPr>
                <w:lang w:eastAsia="en-CA"/>
              </w:rPr>
            </w:pPr>
            <w:sdt>
              <w:sdtPr>
                <w:rPr>
                  <w:lang w:eastAsia="en-CA"/>
                </w:rPr>
                <w:id w:val="-1044823802"/>
                <w:placeholder>
                  <w:docPart w:val="CB305A334C7049A1BE1D084EF969A650"/>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2051184068"/>
            <w:placeholder>
              <w:docPart w:val="C90FE96BCEC44CC1A6E331F31DDFAB44"/>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64781D3B" w14:textId="2A22FD37" w:rsidR="009A0BF2" w:rsidRDefault="00D5476C" w:rsidP="009A0BF2">
                <w:pPr>
                  <w:rPr>
                    <w:lang w:eastAsia="en-CA"/>
                  </w:rPr>
                </w:pPr>
                <w:r>
                  <w:rPr>
                    <w:lang w:eastAsia="en-CA"/>
                  </w:rPr>
                  <w:t>Pass</w:t>
                </w:r>
              </w:p>
            </w:tc>
          </w:sdtContent>
        </w:sdt>
      </w:tr>
      <w:tr w:rsidR="009A0BF2" w14:paraId="19596863"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5D4C9D38" w14:textId="7F56B7B9" w:rsidR="009A0BF2" w:rsidRPr="00814B85" w:rsidRDefault="00000000" w:rsidP="009A0BF2">
            <w:pPr>
              <w:rPr>
                <w:lang w:eastAsia="en-CA"/>
              </w:rPr>
            </w:pPr>
            <w:sdt>
              <w:sdtPr>
                <w:rPr>
                  <w:lang w:eastAsia="en-CA"/>
                </w:rPr>
                <w:id w:val="863018187"/>
                <w:placeholder>
                  <w:docPart w:val="7784216467764BB6AE94625162B77E32"/>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CRU 306 – Z1-258</w:t>
                </w:r>
              </w:sdtContent>
            </w:sdt>
          </w:p>
        </w:tc>
        <w:tc>
          <w:tcPr>
            <w:tcW w:w="945" w:type="dxa"/>
            <w:shd w:val="clear" w:color="auto" w:fill="F2F2F2" w:themeFill="background1" w:themeFillShade="F2"/>
          </w:tcPr>
          <w:p w14:paraId="5F38648E" w14:textId="127478E3" w:rsidR="009A0BF2" w:rsidRPr="00814B85" w:rsidRDefault="00000000" w:rsidP="009A0BF2">
            <w:pPr>
              <w:rPr>
                <w:lang w:eastAsia="en-CA"/>
              </w:rPr>
            </w:pPr>
            <w:sdt>
              <w:sdtPr>
                <w:rPr>
                  <w:lang w:eastAsia="en-CA"/>
                </w:rPr>
                <w:id w:val="-506138107"/>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1176750E" w14:textId="77777777" w:rsidR="009A0BF2" w:rsidRPr="00814B85" w:rsidRDefault="00000000" w:rsidP="009A0BF2">
            <w:pPr>
              <w:rPr>
                <w:lang w:eastAsia="en-CA"/>
              </w:rPr>
            </w:pPr>
            <w:sdt>
              <w:sdtPr>
                <w:rPr>
                  <w:lang w:eastAsia="en-CA"/>
                </w:rPr>
                <w:id w:val="-1309467123"/>
                <w:placeholder>
                  <w:docPart w:val="9E0AED1C1A484235BDC73CF4EC11371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087548EB" w14:textId="77777777" w:rsidR="009A0BF2" w:rsidRPr="00814B85" w:rsidRDefault="00000000" w:rsidP="009A0BF2">
            <w:pPr>
              <w:rPr>
                <w:lang w:eastAsia="en-CA"/>
              </w:rPr>
            </w:pPr>
            <w:sdt>
              <w:sdtPr>
                <w:rPr>
                  <w:lang w:eastAsia="en-CA"/>
                </w:rPr>
                <w:id w:val="586198597"/>
                <w:placeholder>
                  <w:docPart w:val="5EED2795CA84431885187C73F7C22CF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167B2701" w14:textId="77777777" w:rsidR="009A0BF2" w:rsidRPr="00814B85" w:rsidRDefault="00000000" w:rsidP="009A0BF2">
            <w:pPr>
              <w:rPr>
                <w:lang w:eastAsia="en-CA"/>
              </w:rPr>
            </w:pPr>
            <w:sdt>
              <w:sdtPr>
                <w:rPr>
                  <w:lang w:eastAsia="en-CA"/>
                </w:rPr>
                <w:id w:val="66623648"/>
                <w:placeholder>
                  <w:docPart w:val="7679B5A41FD84EA0AA39DCA940DCC2E8"/>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0D941DB8" w14:textId="77777777" w:rsidR="009A0BF2" w:rsidRPr="00814B85" w:rsidRDefault="00000000" w:rsidP="009A0BF2">
            <w:pPr>
              <w:rPr>
                <w:lang w:eastAsia="en-CA"/>
              </w:rPr>
            </w:pPr>
            <w:sdt>
              <w:sdtPr>
                <w:rPr>
                  <w:lang w:eastAsia="en-CA"/>
                </w:rPr>
                <w:id w:val="-962806146"/>
                <w:placeholder>
                  <w:docPart w:val="34498D6BD07641E995CC9F5D7314210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40172356"/>
            <w:placeholder>
              <w:docPart w:val="447A5D1DBCA542D5850C1EB47D6400BE"/>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0644D2D8" w14:textId="3EA6FF4D" w:rsidR="009A0BF2" w:rsidRDefault="00D5476C" w:rsidP="009A0BF2">
                <w:pPr>
                  <w:rPr>
                    <w:lang w:eastAsia="en-CA"/>
                  </w:rPr>
                </w:pPr>
                <w:r>
                  <w:rPr>
                    <w:lang w:eastAsia="en-CA"/>
                  </w:rPr>
                  <w:t>Pass</w:t>
                </w:r>
              </w:p>
            </w:tc>
          </w:sdtContent>
        </w:sdt>
      </w:tr>
      <w:tr w:rsidR="009A0BF2" w14:paraId="5630CA0F"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16064F1F" w14:textId="1D80A4E8" w:rsidR="009A0BF2" w:rsidRPr="00814B85" w:rsidRDefault="00000000" w:rsidP="009A0BF2">
            <w:pPr>
              <w:rPr>
                <w:lang w:eastAsia="en-CA"/>
              </w:rPr>
            </w:pPr>
            <w:sdt>
              <w:sdtPr>
                <w:rPr>
                  <w:lang w:eastAsia="en-CA"/>
                </w:rPr>
                <w:id w:val="1055203828"/>
                <w:placeholder>
                  <w:docPart w:val="D0E507CF76DC43C3A47C6B53E55C904F"/>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CRU 232 – Z1-262</w:t>
                </w:r>
              </w:sdtContent>
            </w:sdt>
          </w:p>
        </w:tc>
        <w:tc>
          <w:tcPr>
            <w:tcW w:w="945" w:type="dxa"/>
            <w:shd w:val="clear" w:color="auto" w:fill="F2F2F2" w:themeFill="background1" w:themeFillShade="F2"/>
          </w:tcPr>
          <w:p w14:paraId="0B1611BC" w14:textId="68A64DC7" w:rsidR="009A0BF2" w:rsidRPr="00814B85" w:rsidRDefault="00000000" w:rsidP="009A0BF2">
            <w:pPr>
              <w:rPr>
                <w:lang w:eastAsia="en-CA"/>
              </w:rPr>
            </w:pPr>
            <w:sdt>
              <w:sdtPr>
                <w:rPr>
                  <w:lang w:eastAsia="en-CA"/>
                </w:rPr>
                <w:id w:val="-550314825"/>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68B318FC" w14:textId="77777777" w:rsidR="009A0BF2" w:rsidRPr="00814B85" w:rsidRDefault="00000000" w:rsidP="009A0BF2">
            <w:pPr>
              <w:rPr>
                <w:lang w:eastAsia="en-CA"/>
              </w:rPr>
            </w:pPr>
            <w:sdt>
              <w:sdtPr>
                <w:rPr>
                  <w:lang w:eastAsia="en-CA"/>
                </w:rPr>
                <w:id w:val="123434622"/>
                <w:placeholder>
                  <w:docPart w:val="D584F24995FC42B08AEC41A4FED8FC0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39D26486" w14:textId="77777777" w:rsidR="009A0BF2" w:rsidRPr="00814B85" w:rsidRDefault="00000000" w:rsidP="009A0BF2">
            <w:pPr>
              <w:rPr>
                <w:lang w:eastAsia="en-CA"/>
              </w:rPr>
            </w:pPr>
            <w:sdt>
              <w:sdtPr>
                <w:rPr>
                  <w:lang w:eastAsia="en-CA"/>
                </w:rPr>
                <w:id w:val="2126035217"/>
                <w:placeholder>
                  <w:docPart w:val="628481E7905E4A6F98278EB7012D61B2"/>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57672E83" w14:textId="77777777" w:rsidR="009A0BF2" w:rsidRPr="00814B85" w:rsidRDefault="00000000" w:rsidP="009A0BF2">
            <w:pPr>
              <w:rPr>
                <w:lang w:eastAsia="en-CA"/>
              </w:rPr>
            </w:pPr>
            <w:sdt>
              <w:sdtPr>
                <w:rPr>
                  <w:lang w:eastAsia="en-CA"/>
                </w:rPr>
                <w:id w:val="-911544885"/>
                <w:placeholder>
                  <w:docPart w:val="3A114B5E8C274518BC788628D86CADF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2C703C85" w14:textId="77777777" w:rsidR="009A0BF2" w:rsidRPr="00814B85" w:rsidRDefault="00000000" w:rsidP="009A0BF2">
            <w:pPr>
              <w:rPr>
                <w:lang w:eastAsia="en-CA"/>
              </w:rPr>
            </w:pPr>
            <w:sdt>
              <w:sdtPr>
                <w:rPr>
                  <w:lang w:eastAsia="en-CA"/>
                </w:rPr>
                <w:id w:val="532237868"/>
                <w:placeholder>
                  <w:docPart w:val="B215F5E7309B452E88A061A114E81F95"/>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311641578"/>
            <w:placeholder>
              <w:docPart w:val="4C9BAA9024A743B38B34B25D03D22449"/>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68CE877E" w14:textId="4C749E3F" w:rsidR="009A0BF2" w:rsidRDefault="00D5476C" w:rsidP="009A0BF2">
                <w:pPr>
                  <w:rPr>
                    <w:lang w:eastAsia="en-CA"/>
                  </w:rPr>
                </w:pPr>
                <w:r>
                  <w:rPr>
                    <w:lang w:eastAsia="en-CA"/>
                  </w:rPr>
                  <w:t>Pass</w:t>
                </w:r>
              </w:p>
            </w:tc>
          </w:sdtContent>
        </w:sdt>
      </w:tr>
      <w:tr w:rsidR="009A0BF2" w14:paraId="3A926FDD"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28C480C2" w14:textId="490146A6" w:rsidR="009A0BF2" w:rsidRPr="00814B85" w:rsidRDefault="00000000" w:rsidP="009A0BF2">
            <w:pPr>
              <w:rPr>
                <w:lang w:eastAsia="en-CA"/>
              </w:rPr>
            </w:pPr>
            <w:sdt>
              <w:sdtPr>
                <w:rPr>
                  <w:lang w:eastAsia="en-CA"/>
                </w:rPr>
                <w:id w:val="-1765608906"/>
                <w:placeholder>
                  <w:docPart w:val="2F3A955D4A8D4AC7A36F75607CDD2A61"/>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CRU 224 – Z1-263</w:t>
                </w:r>
              </w:sdtContent>
            </w:sdt>
          </w:p>
        </w:tc>
        <w:tc>
          <w:tcPr>
            <w:tcW w:w="945" w:type="dxa"/>
            <w:shd w:val="clear" w:color="auto" w:fill="F2F2F2" w:themeFill="background1" w:themeFillShade="F2"/>
          </w:tcPr>
          <w:p w14:paraId="158C6E1E" w14:textId="2517CC9A" w:rsidR="009A0BF2" w:rsidRPr="00814B85" w:rsidRDefault="00000000" w:rsidP="009A0BF2">
            <w:pPr>
              <w:rPr>
                <w:lang w:eastAsia="en-CA"/>
              </w:rPr>
            </w:pPr>
            <w:sdt>
              <w:sdtPr>
                <w:rPr>
                  <w:lang w:eastAsia="en-CA"/>
                </w:rPr>
                <w:id w:val="1801880856"/>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47692DFE" w14:textId="77777777" w:rsidR="009A0BF2" w:rsidRPr="00814B85" w:rsidRDefault="00000000" w:rsidP="009A0BF2">
            <w:pPr>
              <w:rPr>
                <w:lang w:eastAsia="en-CA"/>
              </w:rPr>
            </w:pPr>
            <w:sdt>
              <w:sdtPr>
                <w:rPr>
                  <w:lang w:eastAsia="en-CA"/>
                </w:rPr>
                <w:id w:val="312542666"/>
                <w:placeholder>
                  <w:docPart w:val="8CBD39BDFB024D24A99ED9AD4217AE15"/>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291652D9" w14:textId="77777777" w:rsidR="009A0BF2" w:rsidRPr="00814B85" w:rsidRDefault="00000000" w:rsidP="009A0BF2">
            <w:pPr>
              <w:rPr>
                <w:lang w:eastAsia="en-CA"/>
              </w:rPr>
            </w:pPr>
            <w:sdt>
              <w:sdtPr>
                <w:rPr>
                  <w:lang w:eastAsia="en-CA"/>
                </w:rPr>
                <w:id w:val="-563486951"/>
                <w:placeholder>
                  <w:docPart w:val="10C42BBE2DC24927832EC6625D53C67D"/>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5875260C" w14:textId="77777777" w:rsidR="009A0BF2" w:rsidRPr="00814B85" w:rsidRDefault="00000000" w:rsidP="009A0BF2">
            <w:pPr>
              <w:rPr>
                <w:lang w:eastAsia="en-CA"/>
              </w:rPr>
            </w:pPr>
            <w:sdt>
              <w:sdtPr>
                <w:rPr>
                  <w:lang w:eastAsia="en-CA"/>
                </w:rPr>
                <w:id w:val="1995986981"/>
                <w:placeholder>
                  <w:docPart w:val="9157C75E5F9A48D9BCFF7B1ECD1FEE57"/>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214184AF" w14:textId="77777777" w:rsidR="009A0BF2" w:rsidRPr="00814B85" w:rsidRDefault="00000000" w:rsidP="009A0BF2">
            <w:pPr>
              <w:rPr>
                <w:lang w:eastAsia="en-CA"/>
              </w:rPr>
            </w:pPr>
            <w:sdt>
              <w:sdtPr>
                <w:rPr>
                  <w:lang w:eastAsia="en-CA"/>
                </w:rPr>
                <w:id w:val="-258906955"/>
                <w:placeholder>
                  <w:docPart w:val="7CAF4E8EBD4B4DE0880301798CD93D68"/>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767389071"/>
            <w:placeholder>
              <w:docPart w:val="A6133051E31F4019BE06C717FABB8318"/>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698BFDBF" w14:textId="422ECFDB" w:rsidR="009A0BF2" w:rsidRDefault="00D5476C" w:rsidP="009A0BF2">
                <w:pPr>
                  <w:rPr>
                    <w:lang w:eastAsia="en-CA"/>
                  </w:rPr>
                </w:pPr>
                <w:r>
                  <w:rPr>
                    <w:lang w:eastAsia="en-CA"/>
                  </w:rPr>
                  <w:t>Pass</w:t>
                </w:r>
              </w:p>
            </w:tc>
          </w:sdtContent>
        </w:sdt>
      </w:tr>
      <w:tr w:rsidR="009A0BF2" w14:paraId="4530DA1B"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1EDA4535" w14:textId="62020B4F" w:rsidR="009A0BF2" w:rsidRPr="00814B85" w:rsidRDefault="00000000" w:rsidP="009A0BF2">
            <w:pPr>
              <w:rPr>
                <w:lang w:eastAsia="en-CA"/>
              </w:rPr>
            </w:pPr>
            <w:sdt>
              <w:sdtPr>
                <w:rPr>
                  <w:lang w:eastAsia="en-CA"/>
                </w:rPr>
                <w:id w:val="-1107970407"/>
                <w:placeholder>
                  <w:docPart w:val="D9A02D585EB540B293F88CD43B2F071D"/>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0F3363">
                  <w:rPr>
                    <w:lang w:eastAsia="en-CA"/>
                  </w:rPr>
                  <w:t>CRU 224 – Z1-264</w:t>
                </w:r>
              </w:sdtContent>
            </w:sdt>
          </w:p>
        </w:tc>
        <w:tc>
          <w:tcPr>
            <w:tcW w:w="945" w:type="dxa"/>
            <w:shd w:val="clear" w:color="auto" w:fill="F2F2F2" w:themeFill="background1" w:themeFillShade="F2"/>
          </w:tcPr>
          <w:p w14:paraId="369DC684" w14:textId="0AFE4248" w:rsidR="009A0BF2" w:rsidRPr="00814B85" w:rsidRDefault="00000000" w:rsidP="009A0BF2">
            <w:pPr>
              <w:rPr>
                <w:lang w:eastAsia="en-CA"/>
              </w:rPr>
            </w:pPr>
            <w:sdt>
              <w:sdtPr>
                <w:rPr>
                  <w:lang w:eastAsia="en-CA"/>
                </w:rPr>
                <w:id w:val="1633444680"/>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5DD57BA3" w14:textId="77777777" w:rsidR="009A0BF2" w:rsidRPr="00814B85" w:rsidRDefault="00000000" w:rsidP="009A0BF2">
            <w:pPr>
              <w:rPr>
                <w:lang w:eastAsia="en-CA"/>
              </w:rPr>
            </w:pPr>
            <w:sdt>
              <w:sdtPr>
                <w:rPr>
                  <w:lang w:eastAsia="en-CA"/>
                </w:rPr>
                <w:id w:val="-1088775378"/>
                <w:placeholder>
                  <w:docPart w:val="256093A8C76B4BABB9FB9AB54288D8D6"/>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61F4F334" w14:textId="77777777" w:rsidR="009A0BF2" w:rsidRPr="00814B85" w:rsidRDefault="00000000" w:rsidP="009A0BF2">
            <w:pPr>
              <w:rPr>
                <w:lang w:eastAsia="en-CA"/>
              </w:rPr>
            </w:pPr>
            <w:sdt>
              <w:sdtPr>
                <w:rPr>
                  <w:lang w:eastAsia="en-CA"/>
                </w:rPr>
                <w:id w:val="1588651660"/>
                <w:placeholder>
                  <w:docPart w:val="7F32F772CAC24F2CA0D1303DD8AB8217"/>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0D230DAD" w14:textId="77777777" w:rsidR="009A0BF2" w:rsidRPr="00814B85" w:rsidRDefault="00000000" w:rsidP="009A0BF2">
            <w:pPr>
              <w:rPr>
                <w:lang w:eastAsia="en-CA"/>
              </w:rPr>
            </w:pPr>
            <w:sdt>
              <w:sdtPr>
                <w:rPr>
                  <w:lang w:eastAsia="en-CA"/>
                </w:rPr>
                <w:id w:val="1180692410"/>
                <w:placeholder>
                  <w:docPart w:val="8F937E7CE55D48D98F3703785768FA32"/>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14D05C06" w14:textId="77777777" w:rsidR="009A0BF2" w:rsidRPr="00814B85" w:rsidRDefault="00000000" w:rsidP="009A0BF2">
            <w:pPr>
              <w:rPr>
                <w:lang w:eastAsia="en-CA"/>
              </w:rPr>
            </w:pPr>
            <w:sdt>
              <w:sdtPr>
                <w:rPr>
                  <w:lang w:eastAsia="en-CA"/>
                </w:rPr>
                <w:id w:val="-2144341009"/>
                <w:placeholder>
                  <w:docPart w:val="12F8C77DDDE84349A8556D26AE2D848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2137018728"/>
            <w:placeholder>
              <w:docPart w:val="931099EC4B294CDA805B98ECB2990D20"/>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1867122C" w14:textId="39639852" w:rsidR="009A0BF2" w:rsidRDefault="00D5476C" w:rsidP="009A0BF2">
                <w:pPr>
                  <w:rPr>
                    <w:lang w:eastAsia="en-CA"/>
                  </w:rPr>
                </w:pPr>
                <w:r>
                  <w:rPr>
                    <w:lang w:eastAsia="en-CA"/>
                  </w:rPr>
                  <w:t>Pass</w:t>
                </w:r>
              </w:p>
            </w:tc>
          </w:sdtContent>
        </w:sdt>
      </w:tr>
      <w:tr w:rsidR="009A0BF2" w14:paraId="5B695560"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7E2C1984" w14:textId="1AD5B19A" w:rsidR="009A0BF2" w:rsidRPr="00814B85" w:rsidRDefault="00000000" w:rsidP="009A0BF2">
            <w:pPr>
              <w:rPr>
                <w:lang w:eastAsia="en-CA"/>
              </w:rPr>
            </w:pPr>
            <w:sdt>
              <w:sdtPr>
                <w:rPr>
                  <w:lang w:eastAsia="en-CA"/>
                </w:rPr>
                <w:id w:val="95373024"/>
                <w:placeholder>
                  <w:docPart w:val="A24B9172405448A98EFB24F9D8B80D7A"/>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D5476C">
                  <w:rPr>
                    <w:lang w:eastAsia="en-CA"/>
                  </w:rPr>
                  <w:t>CRU 231 – Z1-265</w:t>
                </w:r>
              </w:sdtContent>
            </w:sdt>
          </w:p>
        </w:tc>
        <w:tc>
          <w:tcPr>
            <w:tcW w:w="945" w:type="dxa"/>
            <w:shd w:val="clear" w:color="auto" w:fill="F2F2F2" w:themeFill="background1" w:themeFillShade="F2"/>
          </w:tcPr>
          <w:p w14:paraId="7CDBE9BD" w14:textId="305836D1" w:rsidR="009A0BF2" w:rsidRPr="00814B85" w:rsidRDefault="00000000" w:rsidP="009A0BF2">
            <w:pPr>
              <w:rPr>
                <w:lang w:eastAsia="en-CA"/>
              </w:rPr>
            </w:pPr>
            <w:sdt>
              <w:sdtPr>
                <w:rPr>
                  <w:lang w:eastAsia="en-CA"/>
                </w:rPr>
                <w:id w:val="167292194"/>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1BA3038E" w14:textId="77777777" w:rsidR="009A0BF2" w:rsidRPr="00814B85" w:rsidRDefault="00000000" w:rsidP="009A0BF2">
            <w:pPr>
              <w:rPr>
                <w:lang w:eastAsia="en-CA"/>
              </w:rPr>
            </w:pPr>
            <w:sdt>
              <w:sdtPr>
                <w:rPr>
                  <w:lang w:eastAsia="en-CA"/>
                </w:rPr>
                <w:id w:val="-1580903600"/>
                <w:placeholder>
                  <w:docPart w:val="3F042F5381414F96849F1145A638ECF5"/>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57CC16DB" w14:textId="77777777" w:rsidR="009A0BF2" w:rsidRPr="00814B85" w:rsidRDefault="00000000" w:rsidP="009A0BF2">
            <w:pPr>
              <w:rPr>
                <w:lang w:eastAsia="en-CA"/>
              </w:rPr>
            </w:pPr>
            <w:sdt>
              <w:sdtPr>
                <w:rPr>
                  <w:lang w:eastAsia="en-CA"/>
                </w:rPr>
                <w:id w:val="-199709557"/>
                <w:placeholder>
                  <w:docPart w:val="D83C81443D154D85AFAF1109F4FF90C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4B95B935" w14:textId="77777777" w:rsidR="009A0BF2" w:rsidRPr="00814B85" w:rsidRDefault="00000000" w:rsidP="009A0BF2">
            <w:pPr>
              <w:rPr>
                <w:lang w:eastAsia="en-CA"/>
              </w:rPr>
            </w:pPr>
            <w:sdt>
              <w:sdtPr>
                <w:rPr>
                  <w:lang w:eastAsia="en-CA"/>
                </w:rPr>
                <w:id w:val="315624307"/>
                <w:placeholder>
                  <w:docPart w:val="9377C1F03F1D4EC8AD19EC4C602560F6"/>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49EF0470" w14:textId="77777777" w:rsidR="009A0BF2" w:rsidRPr="00814B85" w:rsidRDefault="00000000" w:rsidP="009A0BF2">
            <w:pPr>
              <w:rPr>
                <w:lang w:eastAsia="en-CA"/>
              </w:rPr>
            </w:pPr>
            <w:sdt>
              <w:sdtPr>
                <w:rPr>
                  <w:lang w:eastAsia="en-CA"/>
                </w:rPr>
                <w:id w:val="1432634954"/>
                <w:placeholder>
                  <w:docPart w:val="A16C028F36F34BE0823E1B1B929397AD"/>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511536872"/>
            <w:placeholder>
              <w:docPart w:val="A72584798D404BC486C763B61697DBDD"/>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718A22E3" w14:textId="2CEBA0C6" w:rsidR="009A0BF2" w:rsidRDefault="00D5476C" w:rsidP="009A0BF2">
                <w:pPr>
                  <w:rPr>
                    <w:lang w:eastAsia="en-CA"/>
                  </w:rPr>
                </w:pPr>
                <w:r>
                  <w:rPr>
                    <w:lang w:eastAsia="en-CA"/>
                  </w:rPr>
                  <w:t>Pass</w:t>
                </w:r>
              </w:p>
            </w:tc>
          </w:sdtContent>
        </w:sdt>
      </w:tr>
      <w:tr w:rsidR="009A0BF2" w14:paraId="07233104"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72FD27E7" w14:textId="42D7F9DC" w:rsidR="009A0BF2" w:rsidRPr="00814B85" w:rsidRDefault="00000000" w:rsidP="009A0BF2">
            <w:pPr>
              <w:rPr>
                <w:lang w:eastAsia="en-CA"/>
              </w:rPr>
            </w:pPr>
            <w:sdt>
              <w:sdtPr>
                <w:rPr>
                  <w:lang w:eastAsia="en-CA"/>
                </w:rPr>
                <w:id w:val="859859412"/>
                <w:placeholder>
                  <w:docPart w:val="CD7849B0C84E487480AD6032A6974849"/>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D5476C">
                  <w:rPr>
                    <w:lang w:eastAsia="en-CA"/>
                  </w:rPr>
                  <w:t>Electrical RM 7 – Z4-1</w:t>
                </w:r>
              </w:sdtContent>
            </w:sdt>
          </w:p>
        </w:tc>
        <w:tc>
          <w:tcPr>
            <w:tcW w:w="945" w:type="dxa"/>
            <w:shd w:val="clear" w:color="auto" w:fill="F2F2F2" w:themeFill="background1" w:themeFillShade="F2"/>
          </w:tcPr>
          <w:p w14:paraId="74F0B590" w14:textId="23EB81D9" w:rsidR="009A0BF2" w:rsidRPr="00814B85" w:rsidRDefault="00000000" w:rsidP="009A0BF2">
            <w:pPr>
              <w:rPr>
                <w:lang w:eastAsia="en-CA"/>
              </w:rPr>
            </w:pPr>
            <w:sdt>
              <w:sdtPr>
                <w:rPr>
                  <w:lang w:eastAsia="en-CA"/>
                </w:rPr>
                <w:id w:val="-893888919"/>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51723DD6" w14:textId="77777777" w:rsidR="009A0BF2" w:rsidRPr="00814B85" w:rsidRDefault="00000000" w:rsidP="009A0BF2">
            <w:pPr>
              <w:rPr>
                <w:lang w:eastAsia="en-CA"/>
              </w:rPr>
            </w:pPr>
            <w:sdt>
              <w:sdtPr>
                <w:rPr>
                  <w:lang w:eastAsia="en-CA"/>
                </w:rPr>
                <w:id w:val="-1055306147"/>
                <w:placeholder>
                  <w:docPart w:val="387CEA0DAA274F57AA7C40C3352A116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26BB2392" w14:textId="77777777" w:rsidR="009A0BF2" w:rsidRPr="00814B85" w:rsidRDefault="00000000" w:rsidP="009A0BF2">
            <w:pPr>
              <w:rPr>
                <w:lang w:eastAsia="en-CA"/>
              </w:rPr>
            </w:pPr>
            <w:sdt>
              <w:sdtPr>
                <w:rPr>
                  <w:lang w:eastAsia="en-CA"/>
                </w:rPr>
                <w:id w:val="-1342389788"/>
                <w:placeholder>
                  <w:docPart w:val="3B4B072AD0564C3594CBB9985FA7C2D0"/>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74504FEF" w14:textId="77777777" w:rsidR="009A0BF2" w:rsidRPr="00814B85" w:rsidRDefault="00000000" w:rsidP="009A0BF2">
            <w:pPr>
              <w:rPr>
                <w:lang w:eastAsia="en-CA"/>
              </w:rPr>
            </w:pPr>
            <w:sdt>
              <w:sdtPr>
                <w:rPr>
                  <w:lang w:eastAsia="en-CA"/>
                </w:rPr>
                <w:id w:val="-528721436"/>
                <w:placeholder>
                  <w:docPart w:val="5A571D93A2C74529AF37484C060E1D8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481770FF" w14:textId="77777777" w:rsidR="009A0BF2" w:rsidRPr="00814B85" w:rsidRDefault="00000000" w:rsidP="009A0BF2">
            <w:pPr>
              <w:rPr>
                <w:lang w:eastAsia="en-CA"/>
              </w:rPr>
            </w:pPr>
            <w:sdt>
              <w:sdtPr>
                <w:rPr>
                  <w:lang w:eastAsia="en-CA"/>
                </w:rPr>
                <w:id w:val="-972054842"/>
                <w:placeholder>
                  <w:docPart w:val="852BF2BEA3274B93AFC103C92226A612"/>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423037844"/>
            <w:placeholder>
              <w:docPart w:val="9162DD1039AB445180D2E7B8AF1F9AD9"/>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4656B323" w14:textId="618FBE5A" w:rsidR="009A0BF2" w:rsidRDefault="00D5476C" w:rsidP="009A0BF2">
                <w:pPr>
                  <w:rPr>
                    <w:lang w:eastAsia="en-CA"/>
                  </w:rPr>
                </w:pPr>
                <w:r>
                  <w:rPr>
                    <w:lang w:eastAsia="en-CA"/>
                  </w:rPr>
                  <w:t>Pass</w:t>
                </w:r>
              </w:p>
            </w:tc>
          </w:sdtContent>
        </w:sdt>
      </w:tr>
      <w:tr w:rsidR="009A0BF2" w14:paraId="7579196F"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6C1C1E1F" w14:textId="5E6250F1" w:rsidR="009A0BF2" w:rsidRPr="00814B85" w:rsidRDefault="00000000" w:rsidP="009A0BF2">
            <w:pPr>
              <w:rPr>
                <w:lang w:eastAsia="en-CA"/>
              </w:rPr>
            </w:pPr>
            <w:sdt>
              <w:sdtPr>
                <w:rPr>
                  <w:lang w:eastAsia="en-CA"/>
                </w:rPr>
                <w:id w:val="-67660147"/>
                <w:placeholder>
                  <w:docPart w:val="CFDA5B6063E949C09D6F0390674A90F1"/>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D5476C">
                  <w:rPr>
                    <w:lang w:eastAsia="en-CA"/>
                  </w:rPr>
                  <w:t>CRU 162 – Z4-2</w:t>
                </w:r>
              </w:sdtContent>
            </w:sdt>
          </w:p>
        </w:tc>
        <w:tc>
          <w:tcPr>
            <w:tcW w:w="945" w:type="dxa"/>
            <w:shd w:val="clear" w:color="auto" w:fill="F2F2F2" w:themeFill="background1" w:themeFillShade="F2"/>
          </w:tcPr>
          <w:p w14:paraId="0DBC89E5" w14:textId="043F5CA3" w:rsidR="009A0BF2" w:rsidRPr="00814B85" w:rsidRDefault="00000000" w:rsidP="009A0BF2">
            <w:pPr>
              <w:rPr>
                <w:lang w:eastAsia="en-CA"/>
              </w:rPr>
            </w:pPr>
            <w:sdt>
              <w:sdtPr>
                <w:rPr>
                  <w:lang w:eastAsia="en-CA"/>
                </w:rPr>
                <w:id w:val="242071757"/>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1502C8C5" w14:textId="77777777" w:rsidR="009A0BF2" w:rsidRPr="00814B85" w:rsidRDefault="00000000" w:rsidP="009A0BF2">
            <w:pPr>
              <w:rPr>
                <w:lang w:eastAsia="en-CA"/>
              </w:rPr>
            </w:pPr>
            <w:sdt>
              <w:sdtPr>
                <w:rPr>
                  <w:lang w:eastAsia="en-CA"/>
                </w:rPr>
                <w:id w:val="1873258533"/>
                <w:placeholder>
                  <w:docPart w:val="2E5C847EAF2544F89FC67C437C68FC2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26DCF859" w14:textId="77777777" w:rsidR="009A0BF2" w:rsidRPr="00814B85" w:rsidRDefault="00000000" w:rsidP="009A0BF2">
            <w:pPr>
              <w:rPr>
                <w:lang w:eastAsia="en-CA"/>
              </w:rPr>
            </w:pPr>
            <w:sdt>
              <w:sdtPr>
                <w:rPr>
                  <w:lang w:eastAsia="en-CA"/>
                </w:rPr>
                <w:id w:val="1896626534"/>
                <w:placeholder>
                  <w:docPart w:val="DAE2643C33424346B1F2295A9C845691"/>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06302C74" w14:textId="77777777" w:rsidR="009A0BF2" w:rsidRPr="00814B85" w:rsidRDefault="00000000" w:rsidP="009A0BF2">
            <w:pPr>
              <w:rPr>
                <w:lang w:eastAsia="en-CA"/>
              </w:rPr>
            </w:pPr>
            <w:sdt>
              <w:sdtPr>
                <w:rPr>
                  <w:lang w:eastAsia="en-CA"/>
                </w:rPr>
                <w:id w:val="-872301732"/>
                <w:placeholder>
                  <w:docPart w:val="FB6EC74AA4B84964BF086AA98031889B"/>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01260183" w14:textId="77777777" w:rsidR="009A0BF2" w:rsidRPr="00814B85" w:rsidRDefault="00000000" w:rsidP="009A0BF2">
            <w:pPr>
              <w:rPr>
                <w:lang w:eastAsia="en-CA"/>
              </w:rPr>
            </w:pPr>
            <w:sdt>
              <w:sdtPr>
                <w:rPr>
                  <w:lang w:eastAsia="en-CA"/>
                </w:rPr>
                <w:id w:val="302894769"/>
                <w:placeholder>
                  <w:docPart w:val="843F90EAEACD4E6EB9AF28414F3C081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762300157"/>
            <w:placeholder>
              <w:docPart w:val="E68F448247F14E21AD50877A58A64A86"/>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2A14A7E1" w14:textId="59A6CDC6" w:rsidR="009A0BF2" w:rsidRDefault="00D5476C" w:rsidP="009A0BF2">
                <w:pPr>
                  <w:rPr>
                    <w:lang w:eastAsia="en-CA"/>
                  </w:rPr>
                </w:pPr>
                <w:r>
                  <w:rPr>
                    <w:lang w:eastAsia="en-CA"/>
                  </w:rPr>
                  <w:t>Pass</w:t>
                </w:r>
              </w:p>
            </w:tc>
          </w:sdtContent>
        </w:sdt>
      </w:tr>
      <w:tr w:rsidR="009A0BF2" w14:paraId="6E2F253D"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41D1B398" w14:textId="7A0A21CC" w:rsidR="009A0BF2" w:rsidRPr="00814B85" w:rsidRDefault="00000000" w:rsidP="009A0BF2">
            <w:pPr>
              <w:rPr>
                <w:lang w:eastAsia="en-CA"/>
              </w:rPr>
            </w:pPr>
            <w:sdt>
              <w:sdtPr>
                <w:rPr>
                  <w:lang w:eastAsia="en-CA"/>
                </w:rPr>
                <w:id w:val="1324464087"/>
                <w:placeholder>
                  <w:docPart w:val="A022D908C444443FBB13EDFF9CF530F3"/>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D5476C">
                  <w:rPr>
                    <w:lang w:eastAsia="en-CA"/>
                  </w:rPr>
                  <w:t>CRU 162 – Z4-3</w:t>
                </w:r>
              </w:sdtContent>
            </w:sdt>
          </w:p>
        </w:tc>
        <w:tc>
          <w:tcPr>
            <w:tcW w:w="945" w:type="dxa"/>
            <w:shd w:val="clear" w:color="auto" w:fill="F2F2F2" w:themeFill="background1" w:themeFillShade="F2"/>
          </w:tcPr>
          <w:p w14:paraId="24E39E9E" w14:textId="1F03140E" w:rsidR="009A0BF2" w:rsidRPr="00814B85" w:rsidRDefault="00000000" w:rsidP="009A0BF2">
            <w:pPr>
              <w:rPr>
                <w:lang w:eastAsia="en-CA"/>
              </w:rPr>
            </w:pPr>
            <w:sdt>
              <w:sdtPr>
                <w:rPr>
                  <w:lang w:eastAsia="en-CA"/>
                </w:rPr>
                <w:id w:val="1953817053"/>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4B48E96A" w14:textId="77777777" w:rsidR="009A0BF2" w:rsidRPr="00814B85" w:rsidRDefault="00000000" w:rsidP="009A0BF2">
            <w:pPr>
              <w:rPr>
                <w:lang w:eastAsia="en-CA"/>
              </w:rPr>
            </w:pPr>
            <w:sdt>
              <w:sdtPr>
                <w:rPr>
                  <w:lang w:eastAsia="en-CA"/>
                </w:rPr>
                <w:id w:val="-368763760"/>
                <w:placeholder>
                  <w:docPart w:val="FA360DEE0B7B47AFBB53FABE9E65B0D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472F756D" w14:textId="77777777" w:rsidR="009A0BF2" w:rsidRPr="00814B85" w:rsidRDefault="00000000" w:rsidP="009A0BF2">
            <w:pPr>
              <w:rPr>
                <w:lang w:eastAsia="en-CA"/>
              </w:rPr>
            </w:pPr>
            <w:sdt>
              <w:sdtPr>
                <w:rPr>
                  <w:lang w:eastAsia="en-CA"/>
                </w:rPr>
                <w:id w:val="452142833"/>
                <w:placeholder>
                  <w:docPart w:val="6A0F2843AA6A4EA780A3E68D54B4B2F4"/>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02B8C259" w14:textId="77777777" w:rsidR="009A0BF2" w:rsidRPr="00814B85" w:rsidRDefault="00000000" w:rsidP="009A0BF2">
            <w:pPr>
              <w:rPr>
                <w:lang w:eastAsia="en-CA"/>
              </w:rPr>
            </w:pPr>
            <w:sdt>
              <w:sdtPr>
                <w:rPr>
                  <w:lang w:eastAsia="en-CA"/>
                </w:rPr>
                <w:id w:val="1825083989"/>
                <w:placeholder>
                  <w:docPart w:val="B8461E542E5046AAB57366AE78DE36C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05048B74" w14:textId="77777777" w:rsidR="009A0BF2" w:rsidRPr="00814B85" w:rsidRDefault="00000000" w:rsidP="009A0BF2">
            <w:pPr>
              <w:rPr>
                <w:lang w:eastAsia="en-CA"/>
              </w:rPr>
            </w:pPr>
            <w:sdt>
              <w:sdtPr>
                <w:rPr>
                  <w:lang w:eastAsia="en-CA"/>
                </w:rPr>
                <w:id w:val="1080648056"/>
                <w:placeholder>
                  <w:docPart w:val="9683309455EF4D3E963B69D8D059B004"/>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351726645"/>
            <w:placeholder>
              <w:docPart w:val="41FBD091EDC843C2BADCDB8F1545E11A"/>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1A66A0AF" w14:textId="47906762" w:rsidR="009A0BF2" w:rsidRDefault="00D5476C" w:rsidP="009A0BF2">
                <w:pPr>
                  <w:rPr>
                    <w:lang w:eastAsia="en-CA"/>
                  </w:rPr>
                </w:pPr>
                <w:r>
                  <w:rPr>
                    <w:lang w:eastAsia="en-CA"/>
                  </w:rPr>
                  <w:t>Pass</w:t>
                </w:r>
              </w:p>
            </w:tc>
          </w:sdtContent>
        </w:sdt>
      </w:tr>
      <w:tr w:rsidR="009A0BF2" w14:paraId="5A437B36"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21B497A6" w14:textId="1CE7EA1D" w:rsidR="009A0BF2" w:rsidRPr="00814B85" w:rsidRDefault="00000000" w:rsidP="009A0BF2">
            <w:pPr>
              <w:rPr>
                <w:lang w:eastAsia="en-CA"/>
              </w:rPr>
            </w:pPr>
            <w:sdt>
              <w:sdtPr>
                <w:rPr>
                  <w:lang w:eastAsia="en-CA"/>
                </w:rPr>
                <w:id w:val="-432660696"/>
                <w:placeholder>
                  <w:docPart w:val="94EF15BD78334EDF837FBEE91A166EFD"/>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D5476C">
                  <w:rPr>
                    <w:lang w:eastAsia="en-CA"/>
                  </w:rPr>
                  <w:t>CRU 162 – Z4-7</w:t>
                </w:r>
              </w:sdtContent>
            </w:sdt>
          </w:p>
        </w:tc>
        <w:tc>
          <w:tcPr>
            <w:tcW w:w="945" w:type="dxa"/>
            <w:shd w:val="clear" w:color="auto" w:fill="F2F2F2" w:themeFill="background1" w:themeFillShade="F2"/>
          </w:tcPr>
          <w:p w14:paraId="282A8E8D" w14:textId="2C1BFB06" w:rsidR="009A0BF2" w:rsidRPr="00814B85" w:rsidRDefault="00000000" w:rsidP="009A0BF2">
            <w:pPr>
              <w:rPr>
                <w:lang w:eastAsia="en-CA"/>
              </w:rPr>
            </w:pPr>
            <w:sdt>
              <w:sdtPr>
                <w:rPr>
                  <w:lang w:eastAsia="en-CA"/>
                </w:rPr>
                <w:id w:val="1591896119"/>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03AB897F" w14:textId="77777777" w:rsidR="009A0BF2" w:rsidRPr="00814B85" w:rsidRDefault="00000000" w:rsidP="009A0BF2">
            <w:pPr>
              <w:rPr>
                <w:lang w:eastAsia="en-CA"/>
              </w:rPr>
            </w:pPr>
            <w:sdt>
              <w:sdtPr>
                <w:rPr>
                  <w:lang w:eastAsia="en-CA"/>
                </w:rPr>
                <w:id w:val="-1399047518"/>
                <w:placeholder>
                  <w:docPart w:val="152BE156F06246AFA93A1B2F653C6FD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66C6918B" w14:textId="77777777" w:rsidR="009A0BF2" w:rsidRPr="00814B85" w:rsidRDefault="00000000" w:rsidP="009A0BF2">
            <w:pPr>
              <w:rPr>
                <w:lang w:eastAsia="en-CA"/>
              </w:rPr>
            </w:pPr>
            <w:sdt>
              <w:sdtPr>
                <w:rPr>
                  <w:lang w:eastAsia="en-CA"/>
                </w:rPr>
                <w:id w:val="-1333516294"/>
                <w:placeholder>
                  <w:docPart w:val="EBC762D2834A4ED3AF92A5669BCB21E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6ACA7B7A" w14:textId="77777777" w:rsidR="009A0BF2" w:rsidRPr="00814B85" w:rsidRDefault="00000000" w:rsidP="009A0BF2">
            <w:pPr>
              <w:rPr>
                <w:lang w:eastAsia="en-CA"/>
              </w:rPr>
            </w:pPr>
            <w:sdt>
              <w:sdtPr>
                <w:rPr>
                  <w:lang w:eastAsia="en-CA"/>
                </w:rPr>
                <w:id w:val="748167747"/>
                <w:placeholder>
                  <w:docPart w:val="F1D458097FC94A638ED2EA04DD0A931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74EFEC6E" w14:textId="77777777" w:rsidR="009A0BF2" w:rsidRPr="00814B85" w:rsidRDefault="00000000" w:rsidP="009A0BF2">
            <w:pPr>
              <w:rPr>
                <w:lang w:eastAsia="en-CA"/>
              </w:rPr>
            </w:pPr>
            <w:sdt>
              <w:sdtPr>
                <w:rPr>
                  <w:lang w:eastAsia="en-CA"/>
                </w:rPr>
                <w:id w:val="201528273"/>
                <w:placeholder>
                  <w:docPart w:val="4981338BE33645E88CF30C10C8EEB877"/>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188723354"/>
            <w:placeholder>
              <w:docPart w:val="F33DB3522081489797436296BF43B4B0"/>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334E3491" w14:textId="2EEEEF96" w:rsidR="009A0BF2" w:rsidRDefault="00D5476C" w:rsidP="009A0BF2">
                <w:pPr>
                  <w:rPr>
                    <w:lang w:eastAsia="en-CA"/>
                  </w:rPr>
                </w:pPr>
                <w:r>
                  <w:rPr>
                    <w:lang w:eastAsia="en-CA"/>
                  </w:rPr>
                  <w:t>Pass</w:t>
                </w:r>
              </w:p>
            </w:tc>
          </w:sdtContent>
        </w:sdt>
      </w:tr>
      <w:tr w:rsidR="009A0BF2" w14:paraId="6F1D4029"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69DAACF8" w14:textId="0023EBD9" w:rsidR="009A0BF2" w:rsidRPr="00814B85" w:rsidRDefault="00000000" w:rsidP="009A0BF2">
            <w:pPr>
              <w:rPr>
                <w:lang w:eastAsia="en-CA"/>
              </w:rPr>
            </w:pPr>
            <w:sdt>
              <w:sdtPr>
                <w:rPr>
                  <w:lang w:eastAsia="en-CA"/>
                </w:rPr>
                <w:id w:val="1719318957"/>
                <w:placeholder>
                  <w:docPart w:val="F057607A8F4E4AC0A3108654E4B7E889"/>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D5476C">
                  <w:rPr>
                    <w:lang w:eastAsia="en-CA"/>
                  </w:rPr>
                  <w:t xml:space="preserve">Sprinkler Rm </w:t>
                </w:r>
                <w:proofErr w:type="spellStart"/>
                <w:r w:rsidR="00D5476C">
                  <w:rPr>
                    <w:lang w:eastAsia="en-CA"/>
                  </w:rPr>
                  <w:t>Maint</w:t>
                </w:r>
                <w:proofErr w:type="spellEnd"/>
                <w:r w:rsidR="00D5476C">
                  <w:rPr>
                    <w:lang w:eastAsia="en-CA"/>
                  </w:rPr>
                  <w:t xml:space="preserve"> Shop – Z4-4</w:t>
                </w:r>
              </w:sdtContent>
            </w:sdt>
          </w:p>
        </w:tc>
        <w:tc>
          <w:tcPr>
            <w:tcW w:w="945" w:type="dxa"/>
            <w:shd w:val="clear" w:color="auto" w:fill="F2F2F2" w:themeFill="background1" w:themeFillShade="F2"/>
          </w:tcPr>
          <w:p w14:paraId="052A8495" w14:textId="0A8F944E" w:rsidR="009A0BF2" w:rsidRPr="00814B85" w:rsidRDefault="00000000" w:rsidP="009A0BF2">
            <w:pPr>
              <w:rPr>
                <w:lang w:eastAsia="en-CA"/>
              </w:rPr>
            </w:pPr>
            <w:sdt>
              <w:sdtPr>
                <w:rPr>
                  <w:lang w:eastAsia="en-CA"/>
                </w:rPr>
                <w:id w:val="187646743"/>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4B2CFD7A" w14:textId="77777777" w:rsidR="009A0BF2" w:rsidRPr="00814B85" w:rsidRDefault="00000000" w:rsidP="009A0BF2">
            <w:pPr>
              <w:rPr>
                <w:lang w:eastAsia="en-CA"/>
              </w:rPr>
            </w:pPr>
            <w:sdt>
              <w:sdtPr>
                <w:rPr>
                  <w:lang w:eastAsia="en-CA"/>
                </w:rPr>
                <w:id w:val="1826165250"/>
                <w:placeholder>
                  <w:docPart w:val="BEA8BFC86F90438698F516A30426353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180517C0" w14:textId="77777777" w:rsidR="009A0BF2" w:rsidRPr="00814B85" w:rsidRDefault="00000000" w:rsidP="009A0BF2">
            <w:pPr>
              <w:rPr>
                <w:lang w:eastAsia="en-CA"/>
              </w:rPr>
            </w:pPr>
            <w:sdt>
              <w:sdtPr>
                <w:rPr>
                  <w:lang w:eastAsia="en-CA"/>
                </w:rPr>
                <w:id w:val="-2100082677"/>
                <w:placeholder>
                  <w:docPart w:val="4599587BA67E412CB6BFE3FD473C9355"/>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166CDFD8" w14:textId="77777777" w:rsidR="009A0BF2" w:rsidRPr="00814B85" w:rsidRDefault="00000000" w:rsidP="009A0BF2">
            <w:pPr>
              <w:rPr>
                <w:lang w:eastAsia="en-CA"/>
              </w:rPr>
            </w:pPr>
            <w:sdt>
              <w:sdtPr>
                <w:rPr>
                  <w:lang w:eastAsia="en-CA"/>
                </w:rPr>
                <w:id w:val="304208412"/>
                <w:placeholder>
                  <w:docPart w:val="2739F760132E441B80A12B59F5CBAB88"/>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69D412B2" w14:textId="77777777" w:rsidR="009A0BF2" w:rsidRPr="00814B85" w:rsidRDefault="00000000" w:rsidP="009A0BF2">
            <w:pPr>
              <w:rPr>
                <w:lang w:eastAsia="en-CA"/>
              </w:rPr>
            </w:pPr>
            <w:sdt>
              <w:sdtPr>
                <w:rPr>
                  <w:lang w:eastAsia="en-CA"/>
                </w:rPr>
                <w:id w:val="1611001682"/>
                <w:placeholder>
                  <w:docPart w:val="B86C36CB5802483FBB77AE7AD096FF2B"/>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933745054"/>
            <w:placeholder>
              <w:docPart w:val="890C94152FA54B05994A9BFFDF0146C1"/>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07DE1D78" w14:textId="4684F8C6" w:rsidR="009A0BF2" w:rsidRDefault="00D5476C" w:rsidP="009A0BF2">
                <w:pPr>
                  <w:rPr>
                    <w:lang w:eastAsia="en-CA"/>
                  </w:rPr>
                </w:pPr>
                <w:r>
                  <w:rPr>
                    <w:lang w:eastAsia="en-CA"/>
                  </w:rPr>
                  <w:t>Pass</w:t>
                </w:r>
              </w:p>
            </w:tc>
          </w:sdtContent>
        </w:sdt>
      </w:tr>
      <w:tr w:rsidR="009A0BF2" w14:paraId="60598A17"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50334E3E" w14:textId="4F60C3A9" w:rsidR="009A0BF2" w:rsidRPr="00814B85" w:rsidRDefault="00000000" w:rsidP="009A0BF2">
            <w:pPr>
              <w:rPr>
                <w:lang w:eastAsia="en-CA"/>
              </w:rPr>
            </w:pPr>
            <w:sdt>
              <w:sdtPr>
                <w:rPr>
                  <w:lang w:eastAsia="en-CA"/>
                </w:rPr>
                <w:id w:val="-994181622"/>
                <w:placeholder>
                  <w:docPart w:val="AB4E5386F5474892842E67E761C071D3"/>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D5476C">
                  <w:rPr>
                    <w:lang w:eastAsia="en-CA"/>
                  </w:rPr>
                  <w:t xml:space="preserve">Sprinkler RM </w:t>
                </w:r>
                <w:proofErr w:type="spellStart"/>
                <w:r w:rsidR="00D5476C">
                  <w:rPr>
                    <w:lang w:eastAsia="en-CA"/>
                  </w:rPr>
                  <w:t>Maint</w:t>
                </w:r>
                <w:proofErr w:type="spellEnd"/>
                <w:r w:rsidR="00D5476C">
                  <w:rPr>
                    <w:lang w:eastAsia="en-CA"/>
                  </w:rPr>
                  <w:t xml:space="preserve"> Shop – Z4-5</w:t>
                </w:r>
              </w:sdtContent>
            </w:sdt>
          </w:p>
        </w:tc>
        <w:tc>
          <w:tcPr>
            <w:tcW w:w="945" w:type="dxa"/>
            <w:shd w:val="clear" w:color="auto" w:fill="F2F2F2" w:themeFill="background1" w:themeFillShade="F2"/>
          </w:tcPr>
          <w:p w14:paraId="5B4D8959" w14:textId="4A90C9F6" w:rsidR="009A0BF2" w:rsidRPr="00814B85" w:rsidRDefault="00000000" w:rsidP="009A0BF2">
            <w:pPr>
              <w:rPr>
                <w:lang w:eastAsia="en-CA"/>
              </w:rPr>
            </w:pPr>
            <w:sdt>
              <w:sdtPr>
                <w:rPr>
                  <w:lang w:eastAsia="en-CA"/>
                </w:rPr>
                <w:id w:val="-1841297312"/>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489AF997" w14:textId="77777777" w:rsidR="009A0BF2" w:rsidRPr="00814B85" w:rsidRDefault="00000000" w:rsidP="009A0BF2">
            <w:pPr>
              <w:rPr>
                <w:lang w:eastAsia="en-CA"/>
              </w:rPr>
            </w:pPr>
            <w:sdt>
              <w:sdtPr>
                <w:rPr>
                  <w:lang w:eastAsia="en-CA"/>
                </w:rPr>
                <w:id w:val="1995679872"/>
                <w:placeholder>
                  <w:docPart w:val="86A777ACE5B94736973845CCD98768BF"/>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7C660306" w14:textId="77777777" w:rsidR="009A0BF2" w:rsidRPr="00814B85" w:rsidRDefault="00000000" w:rsidP="009A0BF2">
            <w:pPr>
              <w:rPr>
                <w:lang w:eastAsia="en-CA"/>
              </w:rPr>
            </w:pPr>
            <w:sdt>
              <w:sdtPr>
                <w:rPr>
                  <w:lang w:eastAsia="en-CA"/>
                </w:rPr>
                <w:id w:val="-1475220197"/>
                <w:placeholder>
                  <w:docPart w:val="A625626558E749A5AFC1BF7EAC7ED08C"/>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708EEFF8" w14:textId="77777777" w:rsidR="009A0BF2" w:rsidRPr="00814B85" w:rsidRDefault="00000000" w:rsidP="009A0BF2">
            <w:pPr>
              <w:rPr>
                <w:lang w:eastAsia="en-CA"/>
              </w:rPr>
            </w:pPr>
            <w:sdt>
              <w:sdtPr>
                <w:rPr>
                  <w:lang w:eastAsia="en-CA"/>
                </w:rPr>
                <w:id w:val="1469622689"/>
                <w:placeholder>
                  <w:docPart w:val="3F9B4D6E77D24889B9BD428D040B2CA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3698E16C" w14:textId="77777777" w:rsidR="009A0BF2" w:rsidRPr="00814B85" w:rsidRDefault="00000000" w:rsidP="009A0BF2">
            <w:pPr>
              <w:rPr>
                <w:lang w:eastAsia="en-CA"/>
              </w:rPr>
            </w:pPr>
            <w:sdt>
              <w:sdtPr>
                <w:rPr>
                  <w:lang w:eastAsia="en-CA"/>
                </w:rPr>
                <w:id w:val="-1206170792"/>
                <w:placeholder>
                  <w:docPart w:val="711ED7210E344211A11ABE9FB9F78787"/>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213648438"/>
            <w:placeholder>
              <w:docPart w:val="DCE2678DA90642B89A47BEDA4FFE3939"/>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220CCE78" w14:textId="5CD3497A" w:rsidR="009A0BF2" w:rsidRDefault="00D5476C" w:rsidP="009A0BF2">
                <w:pPr>
                  <w:rPr>
                    <w:lang w:eastAsia="en-CA"/>
                  </w:rPr>
                </w:pPr>
                <w:r>
                  <w:rPr>
                    <w:lang w:eastAsia="en-CA"/>
                  </w:rPr>
                  <w:t>Pass</w:t>
                </w:r>
              </w:p>
            </w:tc>
          </w:sdtContent>
        </w:sdt>
      </w:tr>
      <w:tr w:rsidR="009A0BF2" w14:paraId="6030C933"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66136C8B" w14:textId="5744CBF9" w:rsidR="009A0BF2" w:rsidRPr="00814B85" w:rsidRDefault="00000000" w:rsidP="009A0BF2">
            <w:pPr>
              <w:rPr>
                <w:lang w:eastAsia="en-CA"/>
              </w:rPr>
            </w:pPr>
            <w:sdt>
              <w:sdtPr>
                <w:rPr>
                  <w:lang w:eastAsia="en-CA"/>
                </w:rPr>
                <w:id w:val="92296953"/>
                <w:placeholder>
                  <w:docPart w:val="B24D3FA421D04AAC8D2E1734883916AB"/>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D5476C">
                  <w:rPr>
                    <w:lang w:eastAsia="en-CA"/>
                  </w:rPr>
                  <w:t>NW Loading Dock – Z4-6</w:t>
                </w:r>
              </w:sdtContent>
            </w:sdt>
          </w:p>
        </w:tc>
        <w:tc>
          <w:tcPr>
            <w:tcW w:w="945" w:type="dxa"/>
            <w:shd w:val="clear" w:color="auto" w:fill="F2F2F2" w:themeFill="background1" w:themeFillShade="F2"/>
          </w:tcPr>
          <w:p w14:paraId="123808AF" w14:textId="1D1DF2B4" w:rsidR="009A0BF2" w:rsidRPr="00814B85" w:rsidRDefault="00000000" w:rsidP="009A0BF2">
            <w:pPr>
              <w:rPr>
                <w:lang w:eastAsia="en-CA"/>
              </w:rPr>
            </w:pPr>
            <w:sdt>
              <w:sdtPr>
                <w:rPr>
                  <w:lang w:eastAsia="en-CA"/>
                </w:rPr>
                <w:id w:val="-1937280649"/>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0AB1E28A" w14:textId="77777777" w:rsidR="009A0BF2" w:rsidRPr="00814B85" w:rsidRDefault="00000000" w:rsidP="009A0BF2">
            <w:pPr>
              <w:rPr>
                <w:lang w:eastAsia="en-CA"/>
              </w:rPr>
            </w:pPr>
            <w:sdt>
              <w:sdtPr>
                <w:rPr>
                  <w:lang w:eastAsia="en-CA"/>
                </w:rPr>
                <w:id w:val="1235350539"/>
                <w:placeholder>
                  <w:docPart w:val="F42DF031E74E49F3812AED4B96ED4CC1"/>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654C8E1D" w14:textId="77777777" w:rsidR="009A0BF2" w:rsidRPr="00814B85" w:rsidRDefault="00000000" w:rsidP="009A0BF2">
            <w:pPr>
              <w:rPr>
                <w:lang w:eastAsia="en-CA"/>
              </w:rPr>
            </w:pPr>
            <w:sdt>
              <w:sdtPr>
                <w:rPr>
                  <w:lang w:eastAsia="en-CA"/>
                </w:rPr>
                <w:id w:val="-258998586"/>
                <w:placeholder>
                  <w:docPart w:val="3F2136AAA6DE44FDACF6ED1EA41655F0"/>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44F4E166" w14:textId="77777777" w:rsidR="009A0BF2" w:rsidRPr="00814B85" w:rsidRDefault="00000000" w:rsidP="009A0BF2">
            <w:pPr>
              <w:rPr>
                <w:lang w:eastAsia="en-CA"/>
              </w:rPr>
            </w:pPr>
            <w:sdt>
              <w:sdtPr>
                <w:rPr>
                  <w:lang w:eastAsia="en-CA"/>
                </w:rPr>
                <w:id w:val="-1288125404"/>
                <w:placeholder>
                  <w:docPart w:val="86AD0EBF02F34207830C5B9795CB345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0177F15B" w14:textId="77777777" w:rsidR="009A0BF2" w:rsidRPr="00814B85" w:rsidRDefault="00000000" w:rsidP="009A0BF2">
            <w:pPr>
              <w:rPr>
                <w:lang w:eastAsia="en-CA"/>
              </w:rPr>
            </w:pPr>
            <w:sdt>
              <w:sdtPr>
                <w:rPr>
                  <w:lang w:eastAsia="en-CA"/>
                </w:rPr>
                <w:id w:val="1991059462"/>
                <w:placeholder>
                  <w:docPart w:val="891AF69F02894B7697CBF0BEE50A9EA6"/>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21855278"/>
            <w:placeholder>
              <w:docPart w:val="2AB6FC1CAAF64C8F8255A11887D50BC2"/>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7172E7BA" w14:textId="6AB61BE0" w:rsidR="009A0BF2" w:rsidRDefault="00D5476C" w:rsidP="009A0BF2">
                <w:pPr>
                  <w:rPr>
                    <w:lang w:eastAsia="en-CA"/>
                  </w:rPr>
                </w:pPr>
                <w:r>
                  <w:rPr>
                    <w:lang w:eastAsia="en-CA"/>
                  </w:rPr>
                  <w:t>Pass</w:t>
                </w:r>
              </w:p>
            </w:tc>
          </w:sdtContent>
        </w:sdt>
      </w:tr>
      <w:tr w:rsidR="009A0BF2" w14:paraId="3F175EB8"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4AA38DDB" w14:textId="7CA7BCC1" w:rsidR="009A0BF2" w:rsidRPr="00814B85" w:rsidRDefault="00000000" w:rsidP="009A0BF2">
            <w:pPr>
              <w:rPr>
                <w:lang w:eastAsia="en-CA"/>
              </w:rPr>
            </w:pPr>
            <w:sdt>
              <w:sdtPr>
                <w:rPr>
                  <w:lang w:eastAsia="en-CA"/>
                </w:rPr>
                <w:id w:val="1168214434"/>
                <w:placeholder>
                  <w:docPart w:val="8224ACD3F97B4FFA97DCBA9C2E167724"/>
                </w:placeholder>
                <w15:color w:val="C0C0C0"/>
              </w:sdtPr>
              <w:sdtEndPr>
                <w:rPr>
                  <w:highlight w:val="lightGray"/>
                </w:rPr>
              </w:sdtEndPr>
              <w:sdtContent>
                <w:r w:rsidR="009A0BF2" w:rsidRPr="00814B85">
                  <w:rPr>
                    <w:lang w:eastAsia="en-CA"/>
                  </w:rPr>
                  <w:t xml:space="preserve"> </w:t>
                </w:r>
                <w:r w:rsidR="009A0BF2">
                  <w:rPr>
                    <w:lang w:eastAsia="en-CA"/>
                  </w:rPr>
                  <w:t xml:space="preserve">  </w:t>
                </w:r>
                <w:r w:rsidR="00D5476C">
                  <w:rPr>
                    <w:lang w:eastAsia="en-CA"/>
                  </w:rPr>
                  <w:t>CRU 161 – Z4-9</w:t>
                </w:r>
              </w:sdtContent>
            </w:sdt>
          </w:p>
        </w:tc>
        <w:tc>
          <w:tcPr>
            <w:tcW w:w="945" w:type="dxa"/>
            <w:shd w:val="clear" w:color="auto" w:fill="F2F2F2" w:themeFill="background1" w:themeFillShade="F2"/>
          </w:tcPr>
          <w:p w14:paraId="7F85ECB6" w14:textId="6A87C2C6" w:rsidR="009A0BF2" w:rsidRPr="00814B85" w:rsidRDefault="00000000" w:rsidP="009A0BF2">
            <w:pPr>
              <w:rPr>
                <w:lang w:eastAsia="en-CA"/>
              </w:rPr>
            </w:pPr>
            <w:sdt>
              <w:sdtPr>
                <w:rPr>
                  <w:lang w:eastAsia="en-CA"/>
                </w:rPr>
                <w:id w:val="647715367"/>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4FD7005F" w14:textId="77777777" w:rsidR="009A0BF2" w:rsidRPr="00814B85" w:rsidRDefault="00000000" w:rsidP="009A0BF2">
            <w:pPr>
              <w:rPr>
                <w:lang w:eastAsia="en-CA"/>
              </w:rPr>
            </w:pPr>
            <w:sdt>
              <w:sdtPr>
                <w:rPr>
                  <w:lang w:eastAsia="en-CA"/>
                </w:rPr>
                <w:id w:val="-231461562"/>
                <w:placeholder>
                  <w:docPart w:val="985AF5824568421FBA5E2FDCE57C7A52"/>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063618E7" w14:textId="77777777" w:rsidR="009A0BF2" w:rsidRPr="00814B85" w:rsidRDefault="00000000" w:rsidP="009A0BF2">
            <w:pPr>
              <w:rPr>
                <w:lang w:eastAsia="en-CA"/>
              </w:rPr>
            </w:pPr>
            <w:sdt>
              <w:sdtPr>
                <w:rPr>
                  <w:lang w:eastAsia="en-CA"/>
                </w:rPr>
                <w:id w:val="1013735034"/>
                <w:placeholder>
                  <w:docPart w:val="4E2CC2EC7D56464F8538D64A0430EBA3"/>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646607F8" w14:textId="77777777" w:rsidR="009A0BF2" w:rsidRPr="00814B85" w:rsidRDefault="00000000" w:rsidP="009A0BF2">
            <w:pPr>
              <w:rPr>
                <w:lang w:eastAsia="en-CA"/>
              </w:rPr>
            </w:pPr>
            <w:sdt>
              <w:sdtPr>
                <w:rPr>
                  <w:lang w:eastAsia="en-CA"/>
                </w:rPr>
                <w:id w:val="-370533246"/>
                <w:placeholder>
                  <w:docPart w:val="023D6D1EDFCB4E0BB10C78CCCB4CA297"/>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394C9BD2" w14:textId="77777777" w:rsidR="009A0BF2" w:rsidRPr="00814B85" w:rsidRDefault="00000000" w:rsidP="009A0BF2">
            <w:pPr>
              <w:rPr>
                <w:lang w:eastAsia="en-CA"/>
              </w:rPr>
            </w:pPr>
            <w:sdt>
              <w:sdtPr>
                <w:rPr>
                  <w:lang w:eastAsia="en-CA"/>
                </w:rPr>
                <w:id w:val="2039000986"/>
                <w:placeholder>
                  <w:docPart w:val="1182D1781B6842C2B14C429878F900B2"/>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451155860"/>
            <w:placeholder>
              <w:docPart w:val="C2A34B12F2FA42BD955A7D237CDE7847"/>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4B02A240" w14:textId="403F5053" w:rsidR="009A0BF2" w:rsidRDefault="00D5476C" w:rsidP="009A0BF2">
                <w:pPr>
                  <w:rPr>
                    <w:lang w:eastAsia="en-CA"/>
                  </w:rPr>
                </w:pPr>
                <w:r>
                  <w:rPr>
                    <w:lang w:eastAsia="en-CA"/>
                  </w:rPr>
                  <w:t>Pass</w:t>
                </w:r>
              </w:p>
            </w:tc>
          </w:sdtContent>
        </w:sdt>
      </w:tr>
      <w:tr w:rsidR="009A0BF2" w14:paraId="5E84D7D3" w14:textId="77777777" w:rsidTr="009A0BF2">
        <w:trPr>
          <w:gridAfter w:val="1"/>
          <w:wAfter w:w="6" w:type="dxa"/>
        </w:trPr>
        <w:tc>
          <w:tcPr>
            <w:tcW w:w="2405" w:type="dxa"/>
            <w:gridSpan w:val="2"/>
            <w:tcBorders>
              <w:left w:val="nil"/>
              <w:bottom w:val="single" w:sz="4" w:space="0" w:color="auto"/>
            </w:tcBorders>
            <w:shd w:val="clear" w:color="auto" w:fill="F2F2F2" w:themeFill="background1" w:themeFillShade="F2"/>
            <w:vAlign w:val="center"/>
          </w:tcPr>
          <w:p w14:paraId="7E99A124" w14:textId="3D92F20C" w:rsidR="009A0BF2" w:rsidRPr="00814B85" w:rsidRDefault="00000000" w:rsidP="009A0BF2">
            <w:pPr>
              <w:rPr>
                <w:lang w:eastAsia="en-CA"/>
              </w:rPr>
            </w:pPr>
            <w:sdt>
              <w:sdtPr>
                <w:rPr>
                  <w:lang w:eastAsia="en-CA"/>
                </w:rPr>
                <w:id w:val="2104992743"/>
                <w:placeholder>
                  <w:docPart w:val="2099D976FF7746848E51FF48DC9DB29B"/>
                </w:placeholder>
                <w15:color w:val="C0C0C0"/>
              </w:sdtPr>
              <w:sdtEndPr>
                <w:rPr>
                  <w:highlight w:val="lightGray"/>
                </w:rPr>
              </w:sdtEndPr>
              <w:sdtContent>
                <w:r w:rsidR="009A0BF2" w:rsidRPr="00814B85">
                  <w:rPr>
                    <w:lang w:eastAsia="en-CA"/>
                  </w:rPr>
                  <w:t xml:space="preserve"> </w:t>
                </w:r>
                <w:r w:rsidR="00D5476C">
                  <w:rPr>
                    <w:lang w:eastAsia="en-CA"/>
                  </w:rPr>
                  <w:t>Elec Rm 7 Stair – Z4-10</w:t>
                </w:r>
              </w:sdtContent>
            </w:sdt>
          </w:p>
        </w:tc>
        <w:tc>
          <w:tcPr>
            <w:tcW w:w="945" w:type="dxa"/>
            <w:tcBorders>
              <w:bottom w:val="single" w:sz="4" w:space="0" w:color="auto"/>
            </w:tcBorders>
            <w:shd w:val="clear" w:color="auto" w:fill="F2F2F2" w:themeFill="background1" w:themeFillShade="F2"/>
          </w:tcPr>
          <w:p w14:paraId="66C7DC49" w14:textId="2F9FEE19" w:rsidR="009A0BF2" w:rsidRPr="00814B85" w:rsidRDefault="00000000" w:rsidP="009A0BF2">
            <w:pPr>
              <w:rPr>
                <w:lang w:eastAsia="en-CA"/>
              </w:rPr>
            </w:pPr>
            <w:sdt>
              <w:sdtPr>
                <w:rPr>
                  <w:lang w:eastAsia="en-CA"/>
                </w:rPr>
                <w:id w:val="-815102028"/>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tcBorders>
              <w:bottom w:val="single" w:sz="4" w:space="0" w:color="auto"/>
            </w:tcBorders>
            <w:shd w:val="clear" w:color="auto" w:fill="F2F2F2" w:themeFill="background1" w:themeFillShade="F2"/>
            <w:vAlign w:val="center"/>
          </w:tcPr>
          <w:p w14:paraId="1C5AC040" w14:textId="77777777" w:rsidR="009A0BF2" w:rsidRPr="00814B85" w:rsidRDefault="00000000" w:rsidP="009A0BF2">
            <w:pPr>
              <w:rPr>
                <w:lang w:eastAsia="en-CA"/>
              </w:rPr>
            </w:pPr>
            <w:sdt>
              <w:sdtPr>
                <w:rPr>
                  <w:lang w:eastAsia="en-CA"/>
                </w:rPr>
                <w:id w:val="1544861172"/>
                <w:placeholder>
                  <w:docPart w:val="74AB36B1BB3E422388CA18C85B68A4C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tcBorders>
              <w:bottom w:val="single" w:sz="4" w:space="0" w:color="auto"/>
            </w:tcBorders>
            <w:shd w:val="clear" w:color="auto" w:fill="F2F2F2" w:themeFill="background1" w:themeFillShade="F2"/>
            <w:vAlign w:val="center"/>
          </w:tcPr>
          <w:p w14:paraId="608E2805" w14:textId="77777777" w:rsidR="009A0BF2" w:rsidRPr="00814B85" w:rsidRDefault="00000000" w:rsidP="009A0BF2">
            <w:pPr>
              <w:rPr>
                <w:lang w:eastAsia="en-CA"/>
              </w:rPr>
            </w:pPr>
            <w:sdt>
              <w:sdtPr>
                <w:rPr>
                  <w:lang w:eastAsia="en-CA"/>
                </w:rPr>
                <w:id w:val="-1424261043"/>
                <w:placeholder>
                  <w:docPart w:val="03CEE5433D5D48FB926012F84403360D"/>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tcBorders>
              <w:bottom w:val="single" w:sz="4" w:space="0" w:color="auto"/>
            </w:tcBorders>
            <w:shd w:val="clear" w:color="auto" w:fill="F2F2F2" w:themeFill="background1" w:themeFillShade="F2"/>
            <w:vAlign w:val="center"/>
          </w:tcPr>
          <w:p w14:paraId="48A240AD" w14:textId="77777777" w:rsidR="009A0BF2" w:rsidRPr="00814B85" w:rsidRDefault="00000000" w:rsidP="009A0BF2">
            <w:pPr>
              <w:rPr>
                <w:lang w:eastAsia="en-CA"/>
              </w:rPr>
            </w:pPr>
            <w:sdt>
              <w:sdtPr>
                <w:rPr>
                  <w:lang w:eastAsia="en-CA"/>
                </w:rPr>
                <w:id w:val="220878014"/>
                <w:placeholder>
                  <w:docPart w:val="49BB5D3B4C5C46B18DE981AA1E8277B7"/>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tcBorders>
              <w:bottom w:val="single" w:sz="4" w:space="0" w:color="auto"/>
            </w:tcBorders>
            <w:shd w:val="clear" w:color="auto" w:fill="F2F2F2" w:themeFill="background1" w:themeFillShade="F2"/>
            <w:vAlign w:val="center"/>
          </w:tcPr>
          <w:p w14:paraId="1398062A" w14:textId="77777777" w:rsidR="009A0BF2" w:rsidRPr="00814B85" w:rsidRDefault="00000000" w:rsidP="009A0BF2">
            <w:pPr>
              <w:rPr>
                <w:lang w:eastAsia="en-CA"/>
              </w:rPr>
            </w:pPr>
            <w:sdt>
              <w:sdtPr>
                <w:rPr>
                  <w:lang w:eastAsia="en-CA"/>
                </w:rPr>
                <w:id w:val="570315887"/>
                <w:placeholder>
                  <w:docPart w:val="6BC6A8BEAC9444B8836665BD24DE84B7"/>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2029718028"/>
            <w:placeholder>
              <w:docPart w:val="AC48A84122254599B36F7041068DFC00"/>
            </w:placeholder>
            <w:dropDownList>
              <w:listItem w:displayText="   " w:value=" "/>
              <w:listItem w:displayText="Pass" w:value="Pass"/>
              <w:listItem w:displayText="Fail" w:value="Fail"/>
            </w:dropDownList>
          </w:sdtPr>
          <w:sdtContent>
            <w:tc>
              <w:tcPr>
                <w:tcW w:w="1060" w:type="dxa"/>
                <w:tcBorders>
                  <w:bottom w:val="single" w:sz="4" w:space="0" w:color="auto"/>
                  <w:right w:val="nil"/>
                </w:tcBorders>
                <w:shd w:val="clear" w:color="auto" w:fill="F2F2F2" w:themeFill="background1" w:themeFillShade="F2"/>
              </w:tcPr>
              <w:p w14:paraId="4A314084" w14:textId="11A851D9" w:rsidR="009A0BF2" w:rsidRDefault="00D5476C" w:rsidP="009A0BF2">
                <w:pPr>
                  <w:rPr>
                    <w:lang w:eastAsia="en-CA"/>
                  </w:rPr>
                </w:pPr>
                <w:r>
                  <w:rPr>
                    <w:lang w:eastAsia="en-CA"/>
                  </w:rPr>
                  <w:t>Pass</w:t>
                </w:r>
              </w:p>
            </w:tc>
          </w:sdtContent>
        </w:sdt>
      </w:tr>
      <w:tr w:rsidR="009A0BF2" w14:paraId="58B613DF"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2958AB9F" w14:textId="495C9285" w:rsidR="009A0BF2" w:rsidRPr="00814B85" w:rsidRDefault="00000000" w:rsidP="009A0BF2">
            <w:pPr>
              <w:rPr>
                <w:lang w:eastAsia="en-CA"/>
              </w:rPr>
            </w:pPr>
            <w:sdt>
              <w:sdtPr>
                <w:rPr>
                  <w:lang w:eastAsia="en-CA"/>
                </w:rPr>
                <w:id w:val="1118575098"/>
                <w:placeholder>
                  <w:docPart w:val="4459DA15206843DB9B26A0D5858E471F"/>
                </w:placeholder>
                <w15:color w:val="C0C0C0"/>
              </w:sdtPr>
              <w:sdtEndPr>
                <w:rPr>
                  <w:highlight w:val="lightGray"/>
                </w:rPr>
              </w:sdtEndPr>
              <w:sdtContent>
                <w:r w:rsidR="009A0BF2" w:rsidRPr="00814B85">
                  <w:rPr>
                    <w:lang w:eastAsia="en-CA"/>
                  </w:rPr>
                  <w:t xml:space="preserve"> </w:t>
                </w:r>
                <w:r w:rsidR="00D5476C">
                  <w:rPr>
                    <w:lang w:eastAsia="en-CA"/>
                  </w:rPr>
                  <w:t>Elec Rm 7 Stair – Z4-11</w:t>
                </w:r>
              </w:sdtContent>
            </w:sdt>
          </w:p>
        </w:tc>
        <w:tc>
          <w:tcPr>
            <w:tcW w:w="945" w:type="dxa"/>
            <w:shd w:val="clear" w:color="auto" w:fill="F2F2F2" w:themeFill="background1" w:themeFillShade="F2"/>
          </w:tcPr>
          <w:p w14:paraId="49BCB0CD" w14:textId="140FC104" w:rsidR="009A0BF2" w:rsidRPr="00814B85" w:rsidRDefault="00000000" w:rsidP="009A0BF2">
            <w:pPr>
              <w:rPr>
                <w:lang w:eastAsia="en-CA"/>
              </w:rPr>
            </w:pPr>
            <w:sdt>
              <w:sdtPr>
                <w:rPr>
                  <w:lang w:eastAsia="en-CA"/>
                </w:rPr>
                <w:id w:val="-544685186"/>
                <w14:checkbox>
                  <w14:checked w14:val="1"/>
                  <w14:checkedState w14:val="0050" w14:font="Wingdings 2"/>
                  <w14:uncheckedState w14:val="0020" w14:font="Wingdings 2"/>
                </w14:checkbox>
              </w:sdtPr>
              <w:sdtContent>
                <w:r w:rsidR="009A0BF2" w:rsidRPr="00BA0135">
                  <w:rPr>
                    <w:lang w:eastAsia="en-CA"/>
                  </w:rPr>
                  <w:sym w:font="Wingdings 2" w:char="F050"/>
                </w:r>
              </w:sdtContent>
            </w:sdt>
          </w:p>
        </w:tc>
        <w:tc>
          <w:tcPr>
            <w:tcW w:w="945" w:type="dxa"/>
            <w:shd w:val="clear" w:color="auto" w:fill="F2F2F2" w:themeFill="background1" w:themeFillShade="F2"/>
            <w:vAlign w:val="center"/>
          </w:tcPr>
          <w:p w14:paraId="66D79198" w14:textId="77777777" w:rsidR="009A0BF2" w:rsidRPr="00814B85" w:rsidRDefault="00000000" w:rsidP="009A0BF2">
            <w:pPr>
              <w:rPr>
                <w:lang w:eastAsia="en-CA"/>
              </w:rPr>
            </w:pPr>
            <w:sdt>
              <w:sdtPr>
                <w:rPr>
                  <w:lang w:eastAsia="en-CA"/>
                </w:rPr>
                <w:id w:val="-363287202"/>
                <w:placeholder>
                  <w:docPart w:val="C090A56FDE3946C8B2BB3A06F28D19AA"/>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945" w:type="dxa"/>
            <w:gridSpan w:val="2"/>
            <w:shd w:val="clear" w:color="auto" w:fill="F2F2F2" w:themeFill="background1" w:themeFillShade="F2"/>
            <w:vAlign w:val="center"/>
          </w:tcPr>
          <w:p w14:paraId="76F96E59" w14:textId="77777777" w:rsidR="009A0BF2" w:rsidRPr="00814B85" w:rsidRDefault="00000000" w:rsidP="009A0BF2">
            <w:pPr>
              <w:rPr>
                <w:lang w:eastAsia="en-CA"/>
              </w:rPr>
            </w:pPr>
            <w:sdt>
              <w:sdtPr>
                <w:rPr>
                  <w:lang w:eastAsia="en-CA"/>
                </w:rPr>
                <w:id w:val="1338032221"/>
                <w:placeholder>
                  <w:docPart w:val="6C9AC3CD62CB43FCB0019E3199379E87"/>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229" w:type="dxa"/>
            <w:gridSpan w:val="2"/>
            <w:shd w:val="clear" w:color="auto" w:fill="F2F2F2" w:themeFill="background1" w:themeFillShade="F2"/>
            <w:vAlign w:val="center"/>
          </w:tcPr>
          <w:p w14:paraId="5A0B4F61" w14:textId="77777777" w:rsidR="009A0BF2" w:rsidRPr="00814B85" w:rsidRDefault="00000000" w:rsidP="009A0BF2">
            <w:pPr>
              <w:rPr>
                <w:lang w:eastAsia="en-CA"/>
              </w:rPr>
            </w:pPr>
            <w:sdt>
              <w:sdtPr>
                <w:rPr>
                  <w:lang w:eastAsia="en-CA"/>
                </w:rPr>
                <w:id w:val="1652324427"/>
                <w:placeholder>
                  <w:docPart w:val="D06865681BA84E919D87515E0AB6C8C9"/>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tc>
          <w:tcPr>
            <w:tcW w:w="2024" w:type="dxa"/>
            <w:shd w:val="clear" w:color="auto" w:fill="F2F2F2" w:themeFill="background1" w:themeFillShade="F2"/>
            <w:vAlign w:val="center"/>
          </w:tcPr>
          <w:p w14:paraId="7EF13099" w14:textId="77777777" w:rsidR="009A0BF2" w:rsidRPr="00814B85" w:rsidRDefault="00000000" w:rsidP="009A0BF2">
            <w:pPr>
              <w:rPr>
                <w:lang w:eastAsia="en-CA"/>
              </w:rPr>
            </w:pPr>
            <w:sdt>
              <w:sdtPr>
                <w:rPr>
                  <w:lang w:eastAsia="en-CA"/>
                </w:rPr>
                <w:id w:val="1592280119"/>
                <w:placeholder>
                  <w:docPart w:val="D5009C81FEED47B38A3C80FC8BFFAE03"/>
                </w:placeholder>
                <w15:color w:val="C0C0C0"/>
              </w:sdtPr>
              <w:sdtEndPr>
                <w:rPr>
                  <w:highlight w:val="lightGray"/>
                </w:rPr>
              </w:sdtEndPr>
              <w:sdtContent>
                <w:r w:rsidR="009A0BF2" w:rsidRPr="00814B85">
                  <w:rPr>
                    <w:lang w:eastAsia="en-CA"/>
                  </w:rPr>
                  <w:t xml:space="preserve"> </w:t>
                </w:r>
                <w:r w:rsidR="009A0BF2">
                  <w:rPr>
                    <w:lang w:eastAsia="en-CA"/>
                  </w:rPr>
                  <w:t xml:space="preserve">  </w:t>
                </w:r>
              </w:sdtContent>
            </w:sdt>
          </w:p>
        </w:tc>
        <w:sdt>
          <w:sdtPr>
            <w:rPr>
              <w:lang w:eastAsia="en-CA"/>
            </w:rPr>
            <w:id w:val="1454983355"/>
            <w:placeholder>
              <w:docPart w:val="06A64699E50A4CEFBFC22403376DC26B"/>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05E26129" w14:textId="42B34363" w:rsidR="009A0BF2" w:rsidRDefault="00D5476C" w:rsidP="009A0BF2">
                <w:pPr>
                  <w:rPr>
                    <w:lang w:eastAsia="en-CA"/>
                  </w:rPr>
                </w:pPr>
                <w:r>
                  <w:rPr>
                    <w:lang w:eastAsia="en-CA"/>
                  </w:rPr>
                  <w:t>Pass</w:t>
                </w:r>
              </w:p>
            </w:tc>
          </w:sdtContent>
        </w:sdt>
      </w:tr>
      <w:tr w:rsidR="00D5476C" w14:paraId="40072A49"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26243AE7" w14:textId="7F03E27E" w:rsidR="00D5476C" w:rsidRDefault="00D5476C" w:rsidP="00D5476C">
            <w:pPr>
              <w:rPr>
                <w:lang w:eastAsia="en-CA"/>
              </w:rPr>
            </w:pPr>
            <w:r>
              <w:rPr>
                <w:lang w:eastAsia="en-CA"/>
              </w:rPr>
              <w:t>Panel 12 – Z4-17</w:t>
            </w:r>
          </w:p>
        </w:tc>
        <w:tc>
          <w:tcPr>
            <w:tcW w:w="945" w:type="dxa"/>
            <w:shd w:val="clear" w:color="auto" w:fill="F2F2F2" w:themeFill="background1" w:themeFillShade="F2"/>
          </w:tcPr>
          <w:p w14:paraId="56F469B0" w14:textId="32782E9C" w:rsidR="00D5476C" w:rsidRPr="00BA0135" w:rsidRDefault="00000000" w:rsidP="00D5476C">
            <w:pPr>
              <w:rPr>
                <w:lang w:eastAsia="en-CA"/>
              </w:rPr>
            </w:pPr>
            <w:sdt>
              <w:sdtPr>
                <w:rPr>
                  <w:lang w:eastAsia="en-CA"/>
                </w:rPr>
                <w:id w:val="1869330754"/>
                <w14:checkbox>
                  <w14:checked w14:val="1"/>
                  <w14:checkedState w14:val="0050" w14:font="Wingdings 2"/>
                  <w14:uncheckedState w14:val="0020" w14:font="Wingdings 2"/>
                </w14:checkbox>
              </w:sdtPr>
              <w:sdtContent>
                <w:r w:rsidR="00D5476C" w:rsidRPr="008C4594">
                  <w:rPr>
                    <w:lang w:eastAsia="en-CA"/>
                  </w:rPr>
                  <w:sym w:font="Wingdings 2" w:char="F050"/>
                </w:r>
              </w:sdtContent>
            </w:sdt>
          </w:p>
        </w:tc>
        <w:tc>
          <w:tcPr>
            <w:tcW w:w="945" w:type="dxa"/>
            <w:shd w:val="clear" w:color="auto" w:fill="F2F2F2" w:themeFill="background1" w:themeFillShade="F2"/>
            <w:vAlign w:val="center"/>
          </w:tcPr>
          <w:p w14:paraId="7987607F" w14:textId="77777777" w:rsidR="00D5476C" w:rsidRDefault="00D5476C" w:rsidP="00D5476C">
            <w:pPr>
              <w:rPr>
                <w:lang w:eastAsia="en-CA"/>
              </w:rPr>
            </w:pPr>
          </w:p>
        </w:tc>
        <w:tc>
          <w:tcPr>
            <w:tcW w:w="945" w:type="dxa"/>
            <w:gridSpan w:val="2"/>
            <w:shd w:val="clear" w:color="auto" w:fill="F2F2F2" w:themeFill="background1" w:themeFillShade="F2"/>
            <w:vAlign w:val="center"/>
          </w:tcPr>
          <w:p w14:paraId="598DE6FD" w14:textId="77777777" w:rsidR="00D5476C" w:rsidRDefault="00D5476C" w:rsidP="00D5476C">
            <w:pPr>
              <w:rPr>
                <w:lang w:eastAsia="en-CA"/>
              </w:rPr>
            </w:pPr>
          </w:p>
        </w:tc>
        <w:tc>
          <w:tcPr>
            <w:tcW w:w="2229" w:type="dxa"/>
            <w:gridSpan w:val="2"/>
            <w:shd w:val="clear" w:color="auto" w:fill="F2F2F2" w:themeFill="background1" w:themeFillShade="F2"/>
            <w:vAlign w:val="center"/>
          </w:tcPr>
          <w:p w14:paraId="33E365AE" w14:textId="77777777" w:rsidR="00D5476C" w:rsidRDefault="00D5476C" w:rsidP="00D5476C">
            <w:pPr>
              <w:rPr>
                <w:lang w:eastAsia="en-CA"/>
              </w:rPr>
            </w:pPr>
          </w:p>
        </w:tc>
        <w:tc>
          <w:tcPr>
            <w:tcW w:w="2024" w:type="dxa"/>
            <w:shd w:val="clear" w:color="auto" w:fill="F2F2F2" w:themeFill="background1" w:themeFillShade="F2"/>
            <w:vAlign w:val="center"/>
          </w:tcPr>
          <w:p w14:paraId="35C0A206" w14:textId="77777777" w:rsidR="00D5476C" w:rsidRDefault="00D5476C" w:rsidP="00D5476C">
            <w:pPr>
              <w:rPr>
                <w:lang w:eastAsia="en-CA"/>
              </w:rPr>
            </w:pPr>
          </w:p>
        </w:tc>
        <w:sdt>
          <w:sdtPr>
            <w:rPr>
              <w:lang w:eastAsia="en-CA"/>
            </w:rPr>
            <w:id w:val="-9368057"/>
            <w:placeholder>
              <w:docPart w:val="94038C7442A9452FB498DA4DFFE83180"/>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3A14838A" w14:textId="15D402A0" w:rsidR="00D5476C" w:rsidRDefault="00D5476C" w:rsidP="00D5476C">
                <w:pPr>
                  <w:rPr>
                    <w:lang w:eastAsia="en-CA"/>
                  </w:rPr>
                </w:pPr>
                <w:r w:rsidRPr="006201EE">
                  <w:rPr>
                    <w:lang w:eastAsia="en-CA"/>
                  </w:rPr>
                  <w:t>Pass</w:t>
                </w:r>
              </w:p>
            </w:tc>
          </w:sdtContent>
        </w:sdt>
      </w:tr>
      <w:tr w:rsidR="00D5476C" w14:paraId="7120B4E2"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12F7F74D" w14:textId="4BECAB85" w:rsidR="00D5476C" w:rsidRDefault="00D5476C" w:rsidP="00D5476C">
            <w:pPr>
              <w:rPr>
                <w:lang w:eastAsia="en-CA"/>
              </w:rPr>
            </w:pPr>
            <w:r>
              <w:rPr>
                <w:lang w:eastAsia="en-CA"/>
              </w:rPr>
              <w:t>Panel 12 – Z4-20</w:t>
            </w:r>
          </w:p>
        </w:tc>
        <w:tc>
          <w:tcPr>
            <w:tcW w:w="945" w:type="dxa"/>
            <w:shd w:val="clear" w:color="auto" w:fill="F2F2F2" w:themeFill="background1" w:themeFillShade="F2"/>
          </w:tcPr>
          <w:p w14:paraId="4DD6F560" w14:textId="18E4161A" w:rsidR="00D5476C" w:rsidRPr="00BA0135" w:rsidRDefault="00000000" w:rsidP="00D5476C">
            <w:pPr>
              <w:rPr>
                <w:lang w:eastAsia="en-CA"/>
              </w:rPr>
            </w:pPr>
            <w:sdt>
              <w:sdtPr>
                <w:rPr>
                  <w:lang w:eastAsia="en-CA"/>
                </w:rPr>
                <w:id w:val="-1891564007"/>
                <w14:checkbox>
                  <w14:checked w14:val="1"/>
                  <w14:checkedState w14:val="0050" w14:font="Wingdings 2"/>
                  <w14:uncheckedState w14:val="0020" w14:font="Wingdings 2"/>
                </w14:checkbox>
              </w:sdtPr>
              <w:sdtContent>
                <w:r w:rsidR="00D5476C" w:rsidRPr="008C4594">
                  <w:rPr>
                    <w:lang w:eastAsia="en-CA"/>
                  </w:rPr>
                  <w:sym w:font="Wingdings 2" w:char="F050"/>
                </w:r>
              </w:sdtContent>
            </w:sdt>
          </w:p>
        </w:tc>
        <w:tc>
          <w:tcPr>
            <w:tcW w:w="945" w:type="dxa"/>
            <w:shd w:val="clear" w:color="auto" w:fill="F2F2F2" w:themeFill="background1" w:themeFillShade="F2"/>
            <w:vAlign w:val="center"/>
          </w:tcPr>
          <w:p w14:paraId="4A904AC0" w14:textId="77777777" w:rsidR="00D5476C" w:rsidRDefault="00D5476C" w:rsidP="00D5476C">
            <w:pPr>
              <w:rPr>
                <w:lang w:eastAsia="en-CA"/>
              </w:rPr>
            </w:pPr>
          </w:p>
        </w:tc>
        <w:tc>
          <w:tcPr>
            <w:tcW w:w="945" w:type="dxa"/>
            <w:gridSpan w:val="2"/>
            <w:shd w:val="clear" w:color="auto" w:fill="F2F2F2" w:themeFill="background1" w:themeFillShade="F2"/>
            <w:vAlign w:val="center"/>
          </w:tcPr>
          <w:p w14:paraId="1C9090A7" w14:textId="77777777" w:rsidR="00D5476C" w:rsidRDefault="00D5476C" w:rsidP="00D5476C">
            <w:pPr>
              <w:rPr>
                <w:lang w:eastAsia="en-CA"/>
              </w:rPr>
            </w:pPr>
          </w:p>
        </w:tc>
        <w:tc>
          <w:tcPr>
            <w:tcW w:w="2229" w:type="dxa"/>
            <w:gridSpan w:val="2"/>
            <w:shd w:val="clear" w:color="auto" w:fill="F2F2F2" w:themeFill="background1" w:themeFillShade="F2"/>
            <w:vAlign w:val="center"/>
          </w:tcPr>
          <w:p w14:paraId="710A1588" w14:textId="77777777" w:rsidR="00D5476C" w:rsidRDefault="00D5476C" w:rsidP="00D5476C">
            <w:pPr>
              <w:rPr>
                <w:lang w:eastAsia="en-CA"/>
              </w:rPr>
            </w:pPr>
          </w:p>
        </w:tc>
        <w:tc>
          <w:tcPr>
            <w:tcW w:w="2024" w:type="dxa"/>
            <w:shd w:val="clear" w:color="auto" w:fill="F2F2F2" w:themeFill="background1" w:themeFillShade="F2"/>
            <w:vAlign w:val="center"/>
          </w:tcPr>
          <w:p w14:paraId="2AE8EB75" w14:textId="77777777" w:rsidR="00D5476C" w:rsidRDefault="00D5476C" w:rsidP="00D5476C">
            <w:pPr>
              <w:rPr>
                <w:lang w:eastAsia="en-CA"/>
              </w:rPr>
            </w:pPr>
          </w:p>
        </w:tc>
        <w:sdt>
          <w:sdtPr>
            <w:rPr>
              <w:lang w:eastAsia="en-CA"/>
            </w:rPr>
            <w:id w:val="-1577041860"/>
            <w:placeholder>
              <w:docPart w:val="9B5C30117EE144D991D19798361E17ED"/>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449DB475" w14:textId="4036B953" w:rsidR="00D5476C" w:rsidRDefault="00D5476C" w:rsidP="00D5476C">
                <w:pPr>
                  <w:rPr>
                    <w:lang w:eastAsia="en-CA"/>
                  </w:rPr>
                </w:pPr>
                <w:r w:rsidRPr="006201EE">
                  <w:rPr>
                    <w:lang w:eastAsia="en-CA"/>
                  </w:rPr>
                  <w:t>Pass</w:t>
                </w:r>
              </w:p>
            </w:tc>
          </w:sdtContent>
        </w:sdt>
      </w:tr>
      <w:tr w:rsidR="00D5476C" w14:paraId="118BF2F7"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47FEA2C1" w14:textId="4F36263D" w:rsidR="00D5476C" w:rsidRDefault="00D5476C" w:rsidP="00D5476C">
            <w:pPr>
              <w:rPr>
                <w:lang w:eastAsia="en-CA"/>
              </w:rPr>
            </w:pPr>
            <w:r>
              <w:rPr>
                <w:lang w:eastAsia="en-CA"/>
              </w:rPr>
              <w:t>CRU 312 – Z3-14</w:t>
            </w:r>
          </w:p>
        </w:tc>
        <w:tc>
          <w:tcPr>
            <w:tcW w:w="945" w:type="dxa"/>
            <w:shd w:val="clear" w:color="auto" w:fill="F2F2F2" w:themeFill="background1" w:themeFillShade="F2"/>
          </w:tcPr>
          <w:p w14:paraId="0EB6A5A6" w14:textId="33EC1C50" w:rsidR="00D5476C" w:rsidRPr="00BA0135" w:rsidRDefault="00000000" w:rsidP="00D5476C">
            <w:pPr>
              <w:rPr>
                <w:lang w:eastAsia="en-CA"/>
              </w:rPr>
            </w:pPr>
            <w:sdt>
              <w:sdtPr>
                <w:rPr>
                  <w:lang w:eastAsia="en-CA"/>
                </w:rPr>
                <w:id w:val="39946251"/>
                <w14:checkbox>
                  <w14:checked w14:val="1"/>
                  <w14:checkedState w14:val="0050" w14:font="Wingdings 2"/>
                  <w14:uncheckedState w14:val="0020" w14:font="Wingdings 2"/>
                </w14:checkbox>
              </w:sdtPr>
              <w:sdtContent>
                <w:r w:rsidR="00D5476C" w:rsidRPr="008C4594">
                  <w:rPr>
                    <w:lang w:eastAsia="en-CA"/>
                  </w:rPr>
                  <w:sym w:font="Wingdings 2" w:char="F050"/>
                </w:r>
              </w:sdtContent>
            </w:sdt>
          </w:p>
        </w:tc>
        <w:tc>
          <w:tcPr>
            <w:tcW w:w="945" w:type="dxa"/>
            <w:shd w:val="clear" w:color="auto" w:fill="F2F2F2" w:themeFill="background1" w:themeFillShade="F2"/>
            <w:vAlign w:val="center"/>
          </w:tcPr>
          <w:p w14:paraId="0FFD9B7D" w14:textId="77777777" w:rsidR="00D5476C" w:rsidRDefault="00D5476C" w:rsidP="00D5476C">
            <w:pPr>
              <w:rPr>
                <w:lang w:eastAsia="en-CA"/>
              </w:rPr>
            </w:pPr>
          </w:p>
        </w:tc>
        <w:tc>
          <w:tcPr>
            <w:tcW w:w="945" w:type="dxa"/>
            <w:gridSpan w:val="2"/>
            <w:shd w:val="clear" w:color="auto" w:fill="F2F2F2" w:themeFill="background1" w:themeFillShade="F2"/>
            <w:vAlign w:val="center"/>
          </w:tcPr>
          <w:p w14:paraId="0F42B725" w14:textId="77777777" w:rsidR="00D5476C" w:rsidRDefault="00D5476C" w:rsidP="00D5476C">
            <w:pPr>
              <w:rPr>
                <w:lang w:eastAsia="en-CA"/>
              </w:rPr>
            </w:pPr>
          </w:p>
        </w:tc>
        <w:tc>
          <w:tcPr>
            <w:tcW w:w="2229" w:type="dxa"/>
            <w:gridSpan w:val="2"/>
            <w:shd w:val="clear" w:color="auto" w:fill="F2F2F2" w:themeFill="background1" w:themeFillShade="F2"/>
            <w:vAlign w:val="center"/>
          </w:tcPr>
          <w:p w14:paraId="0D78CAC8" w14:textId="77777777" w:rsidR="00D5476C" w:rsidRDefault="00D5476C" w:rsidP="00D5476C">
            <w:pPr>
              <w:rPr>
                <w:lang w:eastAsia="en-CA"/>
              </w:rPr>
            </w:pPr>
          </w:p>
        </w:tc>
        <w:tc>
          <w:tcPr>
            <w:tcW w:w="2024" w:type="dxa"/>
            <w:shd w:val="clear" w:color="auto" w:fill="F2F2F2" w:themeFill="background1" w:themeFillShade="F2"/>
            <w:vAlign w:val="center"/>
          </w:tcPr>
          <w:p w14:paraId="6E0800F1" w14:textId="77777777" w:rsidR="00D5476C" w:rsidRDefault="00D5476C" w:rsidP="00D5476C">
            <w:pPr>
              <w:rPr>
                <w:lang w:eastAsia="en-CA"/>
              </w:rPr>
            </w:pPr>
          </w:p>
        </w:tc>
        <w:sdt>
          <w:sdtPr>
            <w:rPr>
              <w:lang w:eastAsia="en-CA"/>
            </w:rPr>
            <w:id w:val="35482711"/>
            <w:placeholder>
              <w:docPart w:val="91F274F81C5F44DE88B8730EC7DB84E0"/>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441916C9" w14:textId="477A21A0" w:rsidR="00D5476C" w:rsidRDefault="00D5476C" w:rsidP="00D5476C">
                <w:pPr>
                  <w:rPr>
                    <w:lang w:eastAsia="en-CA"/>
                  </w:rPr>
                </w:pPr>
                <w:r w:rsidRPr="006201EE">
                  <w:rPr>
                    <w:lang w:eastAsia="en-CA"/>
                  </w:rPr>
                  <w:t>Pass</w:t>
                </w:r>
              </w:p>
            </w:tc>
          </w:sdtContent>
        </w:sdt>
      </w:tr>
      <w:tr w:rsidR="00D5476C" w14:paraId="23F70FE0"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0CE446DB" w14:textId="55176994" w:rsidR="00D5476C" w:rsidRDefault="00D5476C" w:rsidP="00D5476C">
            <w:pPr>
              <w:rPr>
                <w:lang w:eastAsia="en-CA"/>
              </w:rPr>
            </w:pPr>
            <w:r>
              <w:rPr>
                <w:lang w:eastAsia="en-CA"/>
              </w:rPr>
              <w:t>FRESHCO SW – Z24-264</w:t>
            </w:r>
          </w:p>
        </w:tc>
        <w:tc>
          <w:tcPr>
            <w:tcW w:w="945" w:type="dxa"/>
            <w:shd w:val="clear" w:color="auto" w:fill="F2F2F2" w:themeFill="background1" w:themeFillShade="F2"/>
          </w:tcPr>
          <w:p w14:paraId="2C7F0086" w14:textId="34F5C364" w:rsidR="00D5476C" w:rsidRPr="00BA0135" w:rsidRDefault="00000000" w:rsidP="00D5476C">
            <w:pPr>
              <w:rPr>
                <w:lang w:eastAsia="en-CA"/>
              </w:rPr>
            </w:pPr>
            <w:sdt>
              <w:sdtPr>
                <w:rPr>
                  <w:lang w:eastAsia="en-CA"/>
                </w:rPr>
                <w:id w:val="135082355"/>
                <w14:checkbox>
                  <w14:checked w14:val="1"/>
                  <w14:checkedState w14:val="0050" w14:font="Wingdings 2"/>
                  <w14:uncheckedState w14:val="0020" w14:font="Wingdings 2"/>
                </w14:checkbox>
              </w:sdtPr>
              <w:sdtContent>
                <w:r w:rsidR="00D5476C" w:rsidRPr="008C4594">
                  <w:rPr>
                    <w:lang w:eastAsia="en-CA"/>
                  </w:rPr>
                  <w:sym w:font="Wingdings 2" w:char="F050"/>
                </w:r>
              </w:sdtContent>
            </w:sdt>
          </w:p>
        </w:tc>
        <w:tc>
          <w:tcPr>
            <w:tcW w:w="945" w:type="dxa"/>
            <w:shd w:val="clear" w:color="auto" w:fill="F2F2F2" w:themeFill="background1" w:themeFillShade="F2"/>
            <w:vAlign w:val="center"/>
          </w:tcPr>
          <w:p w14:paraId="1F43DAAA" w14:textId="77777777" w:rsidR="00D5476C" w:rsidRDefault="00D5476C" w:rsidP="00D5476C">
            <w:pPr>
              <w:rPr>
                <w:lang w:eastAsia="en-CA"/>
              </w:rPr>
            </w:pPr>
          </w:p>
        </w:tc>
        <w:tc>
          <w:tcPr>
            <w:tcW w:w="945" w:type="dxa"/>
            <w:gridSpan w:val="2"/>
            <w:shd w:val="clear" w:color="auto" w:fill="F2F2F2" w:themeFill="background1" w:themeFillShade="F2"/>
            <w:vAlign w:val="center"/>
          </w:tcPr>
          <w:p w14:paraId="09287843" w14:textId="77777777" w:rsidR="00D5476C" w:rsidRDefault="00D5476C" w:rsidP="00D5476C">
            <w:pPr>
              <w:rPr>
                <w:lang w:eastAsia="en-CA"/>
              </w:rPr>
            </w:pPr>
          </w:p>
        </w:tc>
        <w:tc>
          <w:tcPr>
            <w:tcW w:w="2229" w:type="dxa"/>
            <w:gridSpan w:val="2"/>
            <w:shd w:val="clear" w:color="auto" w:fill="F2F2F2" w:themeFill="background1" w:themeFillShade="F2"/>
            <w:vAlign w:val="center"/>
          </w:tcPr>
          <w:p w14:paraId="709A6745" w14:textId="77777777" w:rsidR="00D5476C" w:rsidRDefault="00D5476C" w:rsidP="00D5476C">
            <w:pPr>
              <w:rPr>
                <w:lang w:eastAsia="en-CA"/>
              </w:rPr>
            </w:pPr>
          </w:p>
        </w:tc>
        <w:tc>
          <w:tcPr>
            <w:tcW w:w="2024" w:type="dxa"/>
            <w:shd w:val="clear" w:color="auto" w:fill="F2F2F2" w:themeFill="background1" w:themeFillShade="F2"/>
            <w:vAlign w:val="center"/>
          </w:tcPr>
          <w:p w14:paraId="6E78C676" w14:textId="77777777" w:rsidR="00D5476C" w:rsidRDefault="00D5476C" w:rsidP="00D5476C">
            <w:pPr>
              <w:rPr>
                <w:lang w:eastAsia="en-CA"/>
              </w:rPr>
            </w:pPr>
          </w:p>
        </w:tc>
        <w:sdt>
          <w:sdtPr>
            <w:rPr>
              <w:lang w:eastAsia="en-CA"/>
            </w:rPr>
            <w:id w:val="-330992513"/>
            <w:placeholder>
              <w:docPart w:val="75A7CD5BDA4E49C5936AEE0BF9EA46A6"/>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2A629B93" w14:textId="3F9537BE" w:rsidR="00D5476C" w:rsidRDefault="00D5476C" w:rsidP="00D5476C">
                <w:pPr>
                  <w:rPr>
                    <w:lang w:eastAsia="en-CA"/>
                  </w:rPr>
                </w:pPr>
                <w:r w:rsidRPr="006201EE">
                  <w:rPr>
                    <w:lang w:eastAsia="en-CA"/>
                  </w:rPr>
                  <w:t>Pass</w:t>
                </w:r>
              </w:p>
            </w:tc>
          </w:sdtContent>
        </w:sdt>
      </w:tr>
      <w:tr w:rsidR="00D5476C" w14:paraId="5D457DAD"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7F4E4B9A" w14:textId="0F854DBA" w:rsidR="00D5476C" w:rsidRDefault="00D5476C" w:rsidP="00D5476C">
            <w:pPr>
              <w:rPr>
                <w:lang w:eastAsia="en-CA"/>
              </w:rPr>
            </w:pPr>
            <w:r>
              <w:rPr>
                <w:lang w:eastAsia="en-CA"/>
              </w:rPr>
              <w:t>FRESHCO E – Z24-S65</w:t>
            </w:r>
          </w:p>
        </w:tc>
        <w:tc>
          <w:tcPr>
            <w:tcW w:w="945" w:type="dxa"/>
            <w:shd w:val="clear" w:color="auto" w:fill="F2F2F2" w:themeFill="background1" w:themeFillShade="F2"/>
          </w:tcPr>
          <w:p w14:paraId="79B7407D" w14:textId="388C725E" w:rsidR="00D5476C" w:rsidRPr="00BA0135" w:rsidRDefault="00000000" w:rsidP="00D5476C">
            <w:pPr>
              <w:rPr>
                <w:lang w:eastAsia="en-CA"/>
              </w:rPr>
            </w:pPr>
            <w:sdt>
              <w:sdtPr>
                <w:rPr>
                  <w:lang w:eastAsia="en-CA"/>
                </w:rPr>
                <w:id w:val="-1498796094"/>
                <w14:checkbox>
                  <w14:checked w14:val="1"/>
                  <w14:checkedState w14:val="0050" w14:font="Wingdings 2"/>
                  <w14:uncheckedState w14:val="0020" w14:font="Wingdings 2"/>
                </w14:checkbox>
              </w:sdtPr>
              <w:sdtContent>
                <w:r w:rsidR="00D5476C" w:rsidRPr="008C4594">
                  <w:rPr>
                    <w:lang w:eastAsia="en-CA"/>
                  </w:rPr>
                  <w:sym w:font="Wingdings 2" w:char="F050"/>
                </w:r>
              </w:sdtContent>
            </w:sdt>
          </w:p>
        </w:tc>
        <w:tc>
          <w:tcPr>
            <w:tcW w:w="945" w:type="dxa"/>
            <w:shd w:val="clear" w:color="auto" w:fill="F2F2F2" w:themeFill="background1" w:themeFillShade="F2"/>
            <w:vAlign w:val="center"/>
          </w:tcPr>
          <w:p w14:paraId="0631EAD5" w14:textId="77777777" w:rsidR="00D5476C" w:rsidRDefault="00D5476C" w:rsidP="00D5476C">
            <w:pPr>
              <w:rPr>
                <w:lang w:eastAsia="en-CA"/>
              </w:rPr>
            </w:pPr>
          </w:p>
        </w:tc>
        <w:tc>
          <w:tcPr>
            <w:tcW w:w="945" w:type="dxa"/>
            <w:gridSpan w:val="2"/>
            <w:shd w:val="clear" w:color="auto" w:fill="F2F2F2" w:themeFill="background1" w:themeFillShade="F2"/>
            <w:vAlign w:val="center"/>
          </w:tcPr>
          <w:p w14:paraId="440AA4C0" w14:textId="77777777" w:rsidR="00D5476C" w:rsidRDefault="00D5476C" w:rsidP="00D5476C">
            <w:pPr>
              <w:rPr>
                <w:lang w:eastAsia="en-CA"/>
              </w:rPr>
            </w:pPr>
          </w:p>
        </w:tc>
        <w:tc>
          <w:tcPr>
            <w:tcW w:w="2229" w:type="dxa"/>
            <w:gridSpan w:val="2"/>
            <w:shd w:val="clear" w:color="auto" w:fill="F2F2F2" w:themeFill="background1" w:themeFillShade="F2"/>
            <w:vAlign w:val="center"/>
          </w:tcPr>
          <w:p w14:paraId="675F3C81" w14:textId="77777777" w:rsidR="00D5476C" w:rsidRDefault="00D5476C" w:rsidP="00D5476C">
            <w:pPr>
              <w:rPr>
                <w:lang w:eastAsia="en-CA"/>
              </w:rPr>
            </w:pPr>
          </w:p>
        </w:tc>
        <w:tc>
          <w:tcPr>
            <w:tcW w:w="2024" w:type="dxa"/>
            <w:shd w:val="clear" w:color="auto" w:fill="F2F2F2" w:themeFill="background1" w:themeFillShade="F2"/>
            <w:vAlign w:val="center"/>
          </w:tcPr>
          <w:p w14:paraId="4BA10A23" w14:textId="77777777" w:rsidR="00D5476C" w:rsidRDefault="00D5476C" w:rsidP="00D5476C">
            <w:pPr>
              <w:rPr>
                <w:lang w:eastAsia="en-CA"/>
              </w:rPr>
            </w:pPr>
          </w:p>
        </w:tc>
        <w:sdt>
          <w:sdtPr>
            <w:rPr>
              <w:lang w:eastAsia="en-CA"/>
            </w:rPr>
            <w:id w:val="-1622138214"/>
            <w:placeholder>
              <w:docPart w:val="1636F1D08B4E4421BF34232CB31E36D7"/>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7C0EC26B" w14:textId="5E1D7B87" w:rsidR="00D5476C" w:rsidRDefault="00D5476C" w:rsidP="00D5476C">
                <w:pPr>
                  <w:rPr>
                    <w:lang w:eastAsia="en-CA"/>
                  </w:rPr>
                </w:pPr>
                <w:r w:rsidRPr="006201EE">
                  <w:rPr>
                    <w:lang w:eastAsia="en-CA"/>
                  </w:rPr>
                  <w:t>Pass</w:t>
                </w:r>
              </w:p>
            </w:tc>
          </w:sdtContent>
        </w:sdt>
      </w:tr>
      <w:tr w:rsidR="00D5476C" w14:paraId="14D19382"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68985A37" w14:textId="178884EF" w:rsidR="00D5476C" w:rsidRDefault="00D5476C" w:rsidP="00D5476C">
            <w:pPr>
              <w:rPr>
                <w:lang w:eastAsia="en-CA"/>
              </w:rPr>
            </w:pPr>
            <w:r>
              <w:rPr>
                <w:lang w:eastAsia="en-CA"/>
              </w:rPr>
              <w:t>CRU 139B SW –Z9-266</w:t>
            </w:r>
          </w:p>
        </w:tc>
        <w:tc>
          <w:tcPr>
            <w:tcW w:w="945" w:type="dxa"/>
            <w:shd w:val="clear" w:color="auto" w:fill="F2F2F2" w:themeFill="background1" w:themeFillShade="F2"/>
          </w:tcPr>
          <w:p w14:paraId="37C9E3E5" w14:textId="6185974A" w:rsidR="00D5476C" w:rsidRPr="00BA0135" w:rsidRDefault="00000000" w:rsidP="00D5476C">
            <w:pPr>
              <w:rPr>
                <w:lang w:eastAsia="en-CA"/>
              </w:rPr>
            </w:pPr>
            <w:sdt>
              <w:sdtPr>
                <w:rPr>
                  <w:lang w:eastAsia="en-CA"/>
                </w:rPr>
                <w:id w:val="-32035376"/>
                <w14:checkbox>
                  <w14:checked w14:val="1"/>
                  <w14:checkedState w14:val="0050" w14:font="Wingdings 2"/>
                  <w14:uncheckedState w14:val="0020" w14:font="Wingdings 2"/>
                </w14:checkbox>
              </w:sdtPr>
              <w:sdtContent>
                <w:r w:rsidR="00D5476C" w:rsidRPr="008C4594">
                  <w:rPr>
                    <w:lang w:eastAsia="en-CA"/>
                  </w:rPr>
                  <w:sym w:font="Wingdings 2" w:char="F050"/>
                </w:r>
              </w:sdtContent>
            </w:sdt>
          </w:p>
        </w:tc>
        <w:tc>
          <w:tcPr>
            <w:tcW w:w="945" w:type="dxa"/>
            <w:shd w:val="clear" w:color="auto" w:fill="F2F2F2" w:themeFill="background1" w:themeFillShade="F2"/>
            <w:vAlign w:val="center"/>
          </w:tcPr>
          <w:p w14:paraId="5738A1F4" w14:textId="77777777" w:rsidR="00D5476C" w:rsidRDefault="00D5476C" w:rsidP="00D5476C">
            <w:pPr>
              <w:rPr>
                <w:lang w:eastAsia="en-CA"/>
              </w:rPr>
            </w:pPr>
          </w:p>
        </w:tc>
        <w:tc>
          <w:tcPr>
            <w:tcW w:w="945" w:type="dxa"/>
            <w:gridSpan w:val="2"/>
            <w:shd w:val="clear" w:color="auto" w:fill="F2F2F2" w:themeFill="background1" w:themeFillShade="F2"/>
            <w:vAlign w:val="center"/>
          </w:tcPr>
          <w:p w14:paraId="32A9FEB5" w14:textId="77777777" w:rsidR="00D5476C" w:rsidRDefault="00D5476C" w:rsidP="00D5476C">
            <w:pPr>
              <w:rPr>
                <w:lang w:eastAsia="en-CA"/>
              </w:rPr>
            </w:pPr>
          </w:p>
        </w:tc>
        <w:tc>
          <w:tcPr>
            <w:tcW w:w="2229" w:type="dxa"/>
            <w:gridSpan w:val="2"/>
            <w:shd w:val="clear" w:color="auto" w:fill="F2F2F2" w:themeFill="background1" w:themeFillShade="F2"/>
            <w:vAlign w:val="center"/>
          </w:tcPr>
          <w:p w14:paraId="3E9D4344" w14:textId="77777777" w:rsidR="00D5476C" w:rsidRDefault="00D5476C" w:rsidP="00D5476C">
            <w:pPr>
              <w:rPr>
                <w:lang w:eastAsia="en-CA"/>
              </w:rPr>
            </w:pPr>
          </w:p>
        </w:tc>
        <w:tc>
          <w:tcPr>
            <w:tcW w:w="2024" w:type="dxa"/>
            <w:shd w:val="clear" w:color="auto" w:fill="F2F2F2" w:themeFill="background1" w:themeFillShade="F2"/>
            <w:vAlign w:val="center"/>
          </w:tcPr>
          <w:p w14:paraId="322A558E" w14:textId="77777777" w:rsidR="00D5476C" w:rsidRDefault="00D5476C" w:rsidP="00D5476C">
            <w:pPr>
              <w:rPr>
                <w:lang w:eastAsia="en-CA"/>
              </w:rPr>
            </w:pPr>
          </w:p>
        </w:tc>
        <w:sdt>
          <w:sdtPr>
            <w:rPr>
              <w:lang w:eastAsia="en-CA"/>
            </w:rPr>
            <w:id w:val="-1649664376"/>
            <w:placeholder>
              <w:docPart w:val="992D82A28ACB42569118634A98267D5D"/>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1D20F7DD" w14:textId="44DBFC35" w:rsidR="00D5476C" w:rsidRDefault="00D5476C" w:rsidP="00D5476C">
                <w:pPr>
                  <w:rPr>
                    <w:lang w:eastAsia="en-CA"/>
                  </w:rPr>
                </w:pPr>
                <w:r w:rsidRPr="006201EE">
                  <w:rPr>
                    <w:lang w:eastAsia="en-CA"/>
                  </w:rPr>
                  <w:t>Pass</w:t>
                </w:r>
              </w:p>
            </w:tc>
          </w:sdtContent>
        </w:sdt>
      </w:tr>
      <w:tr w:rsidR="00D5476C" w14:paraId="13679C61" w14:textId="77777777" w:rsidTr="009A0BF2">
        <w:trPr>
          <w:gridAfter w:val="1"/>
          <w:wAfter w:w="6" w:type="dxa"/>
        </w:trPr>
        <w:tc>
          <w:tcPr>
            <w:tcW w:w="2405" w:type="dxa"/>
            <w:gridSpan w:val="2"/>
            <w:tcBorders>
              <w:left w:val="nil"/>
            </w:tcBorders>
            <w:shd w:val="clear" w:color="auto" w:fill="F2F2F2" w:themeFill="background1" w:themeFillShade="F2"/>
            <w:vAlign w:val="center"/>
          </w:tcPr>
          <w:p w14:paraId="482F82AF" w14:textId="338ED6A9" w:rsidR="00D5476C" w:rsidRDefault="00D5476C" w:rsidP="00D5476C">
            <w:pPr>
              <w:rPr>
                <w:lang w:eastAsia="en-CA"/>
              </w:rPr>
            </w:pPr>
            <w:r>
              <w:rPr>
                <w:lang w:eastAsia="en-CA"/>
              </w:rPr>
              <w:t>CRU139A – Z9-263</w:t>
            </w:r>
          </w:p>
        </w:tc>
        <w:tc>
          <w:tcPr>
            <w:tcW w:w="945" w:type="dxa"/>
            <w:shd w:val="clear" w:color="auto" w:fill="F2F2F2" w:themeFill="background1" w:themeFillShade="F2"/>
          </w:tcPr>
          <w:p w14:paraId="61B54CAA" w14:textId="1848B0DE" w:rsidR="00D5476C" w:rsidRPr="00BA0135" w:rsidRDefault="00000000" w:rsidP="00D5476C">
            <w:pPr>
              <w:rPr>
                <w:lang w:eastAsia="en-CA"/>
              </w:rPr>
            </w:pPr>
            <w:sdt>
              <w:sdtPr>
                <w:rPr>
                  <w:lang w:eastAsia="en-CA"/>
                </w:rPr>
                <w:id w:val="-1173177855"/>
                <w14:checkbox>
                  <w14:checked w14:val="1"/>
                  <w14:checkedState w14:val="0050" w14:font="Wingdings 2"/>
                  <w14:uncheckedState w14:val="0020" w14:font="Wingdings 2"/>
                </w14:checkbox>
              </w:sdtPr>
              <w:sdtContent>
                <w:r w:rsidR="00D5476C" w:rsidRPr="008C4594">
                  <w:rPr>
                    <w:lang w:eastAsia="en-CA"/>
                  </w:rPr>
                  <w:sym w:font="Wingdings 2" w:char="F050"/>
                </w:r>
              </w:sdtContent>
            </w:sdt>
          </w:p>
        </w:tc>
        <w:tc>
          <w:tcPr>
            <w:tcW w:w="945" w:type="dxa"/>
            <w:shd w:val="clear" w:color="auto" w:fill="F2F2F2" w:themeFill="background1" w:themeFillShade="F2"/>
            <w:vAlign w:val="center"/>
          </w:tcPr>
          <w:p w14:paraId="034AEE7A" w14:textId="77777777" w:rsidR="00D5476C" w:rsidRDefault="00D5476C" w:rsidP="00D5476C">
            <w:pPr>
              <w:rPr>
                <w:lang w:eastAsia="en-CA"/>
              </w:rPr>
            </w:pPr>
          </w:p>
        </w:tc>
        <w:tc>
          <w:tcPr>
            <w:tcW w:w="945" w:type="dxa"/>
            <w:gridSpan w:val="2"/>
            <w:shd w:val="clear" w:color="auto" w:fill="F2F2F2" w:themeFill="background1" w:themeFillShade="F2"/>
            <w:vAlign w:val="center"/>
          </w:tcPr>
          <w:p w14:paraId="6CAB7431" w14:textId="77777777" w:rsidR="00D5476C" w:rsidRDefault="00D5476C" w:rsidP="00D5476C">
            <w:pPr>
              <w:rPr>
                <w:lang w:eastAsia="en-CA"/>
              </w:rPr>
            </w:pPr>
          </w:p>
        </w:tc>
        <w:tc>
          <w:tcPr>
            <w:tcW w:w="2229" w:type="dxa"/>
            <w:gridSpan w:val="2"/>
            <w:shd w:val="clear" w:color="auto" w:fill="F2F2F2" w:themeFill="background1" w:themeFillShade="F2"/>
            <w:vAlign w:val="center"/>
          </w:tcPr>
          <w:p w14:paraId="08956CA6" w14:textId="77777777" w:rsidR="00D5476C" w:rsidRDefault="00D5476C" w:rsidP="00D5476C">
            <w:pPr>
              <w:rPr>
                <w:lang w:eastAsia="en-CA"/>
              </w:rPr>
            </w:pPr>
          </w:p>
        </w:tc>
        <w:tc>
          <w:tcPr>
            <w:tcW w:w="2024" w:type="dxa"/>
            <w:shd w:val="clear" w:color="auto" w:fill="F2F2F2" w:themeFill="background1" w:themeFillShade="F2"/>
            <w:vAlign w:val="center"/>
          </w:tcPr>
          <w:p w14:paraId="6775D59F" w14:textId="77777777" w:rsidR="00D5476C" w:rsidRDefault="00D5476C" w:rsidP="00D5476C">
            <w:pPr>
              <w:rPr>
                <w:lang w:eastAsia="en-CA"/>
              </w:rPr>
            </w:pPr>
          </w:p>
        </w:tc>
        <w:sdt>
          <w:sdtPr>
            <w:rPr>
              <w:lang w:eastAsia="en-CA"/>
            </w:rPr>
            <w:id w:val="-1662081549"/>
            <w:placeholder>
              <w:docPart w:val="B0BFD48DBCA44B74B736E4B285ADB7B2"/>
            </w:placeholder>
            <w:dropDownList>
              <w:listItem w:displayText="   " w:value=" "/>
              <w:listItem w:displayText="Pass" w:value="Pass"/>
              <w:listItem w:displayText="Fail" w:value="Fail"/>
            </w:dropDownList>
          </w:sdtPr>
          <w:sdtContent>
            <w:tc>
              <w:tcPr>
                <w:tcW w:w="1060" w:type="dxa"/>
                <w:tcBorders>
                  <w:right w:val="nil"/>
                </w:tcBorders>
                <w:shd w:val="clear" w:color="auto" w:fill="F2F2F2" w:themeFill="background1" w:themeFillShade="F2"/>
              </w:tcPr>
              <w:p w14:paraId="2E91333E" w14:textId="681AD3E5" w:rsidR="00D5476C" w:rsidRDefault="00D5476C" w:rsidP="00D5476C">
                <w:pPr>
                  <w:rPr>
                    <w:lang w:eastAsia="en-CA"/>
                  </w:rPr>
                </w:pPr>
                <w:r w:rsidRPr="006201EE">
                  <w:rPr>
                    <w:lang w:eastAsia="en-CA"/>
                  </w:rPr>
                  <w:t>Pass</w:t>
                </w:r>
              </w:p>
            </w:tc>
          </w:sdtContent>
        </w:sdt>
      </w:tr>
      <w:bookmarkEnd w:id="0"/>
    </w:tbl>
    <w:p w14:paraId="5C2531C5" w14:textId="77777777" w:rsidR="00BB1390" w:rsidRPr="00677FC3" w:rsidRDefault="00BB1390" w:rsidP="00677FC3"/>
    <w:sectPr w:rsidR="00BB1390" w:rsidRPr="00677FC3" w:rsidSect="00677FC3">
      <w:pgSz w:w="12240" w:h="15840"/>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44BFB" w14:textId="77777777" w:rsidR="00001FA5" w:rsidRDefault="00001FA5" w:rsidP="00A565BA">
      <w:r>
        <w:separator/>
      </w:r>
    </w:p>
    <w:p w14:paraId="0063AC23" w14:textId="77777777" w:rsidR="00001FA5" w:rsidRDefault="00001FA5" w:rsidP="00A565BA"/>
  </w:endnote>
  <w:endnote w:type="continuationSeparator" w:id="0">
    <w:p w14:paraId="51AC4C05" w14:textId="77777777" w:rsidR="00001FA5" w:rsidRDefault="00001FA5" w:rsidP="00A565BA">
      <w:r>
        <w:continuationSeparator/>
      </w:r>
    </w:p>
    <w:p w14:paraId="59ED2D54" w14:textId="77777777" w:rsidR="00001FA5" w:rsidRDefault="00001FA5" w:rsidP="00A565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2569987"/>
      <w:docPartObj>
        <w:docPartGallery w:val="Page Numbers (Bottom of Page)"/>
        <w:docPartUnique/>
      </w:docPartObj>
    </w:sdtPr>
    <w:sdtEndPr>
      <w:rPr>
        <w:color w:val="808080" w:themeColor="background1" w:themeShade="80"/>
        <w:spacing w:val="60"/>
      </w:rPr>
    </w:sdtEndPr>
    <w:sdtContent>
      <w:p w14:paraId="569E4A3C" w14:textId="77777777" w:rsidR="00EC42B4" w:rsidRDefault="00EC42B4" w:rsidP="00A565BA">
        <w:pPr>
          <w:pStyle w:val="Footer"/>
          <w:tabs>
            <w:tab w:val="clear" w:pos="9360"/>
          </w:tabs>
          <w:jc w:val="right"/>
        </w:pPr>
        <w:r>
          <w:tab/>
        </w:r>
        <w:r>
          <w:tab/>
        </w:r>
        <w:r>
          <w:fldChar w:fldCharType="begin"/>
        </w:r>
        <w:r>
          <w:instrText xml:space="preserve"> PAGE   \* MERGEFORMAT </w:instrText>
        </w:r>
        <w:r>
          <w:fldChar w:fldCharType="separate"/>
        </w:r>
        <w:r w:rsidR="00F533B5">
          <w:rPr>
            <w:noProof/>
          </w:rPr>
          <w:t>45</w:t>
        </w:r>
        <w:r>
          <w:rPr>
            <w:noProof/>
          </w:rPr>
          <w:fldChar w:fldCharType="end"/>
        </w:r>
        <w:r>
          <w:t xml:space="preserve"> | </w:t>
        </w:r>
        <w:r>
          <w:rPr>
            <w:color w:val="808080" w:themeColor="background1" w:themeShade="80"/>
            <w:spacing w:val="60"/>
          </w:rPr>
          <w:t>Page</w:t>
        </w:r>
      </w:p>
    </w:sdtContent>
  </w:sdt>
  <w:p w14:paraId="1192B0F3" w14:textId="77777777" w:rsidR="00EC42B4" w:rsidRPr="00D505BF" w:rsidRDefault="00EC42B4" w:rsidP="00A56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DA0F3" w14:textId="77777777" w:rsidR="00001FA5" w:rsidRDefault="00001FA5" w:rsidP="00A565BA">
      <w:r>
        <w:separator/>
      </w:r>
    </w:p>
    <w:p w14:paraId="70F4574D" w14:textId="77777777" w:rsidR="00001FA5" w:rsidRDefault="00001FA5" w:rsidP="00A565BA"/>
  </w:footnote>
  <w:footnote w:type="continuationSeparator" w:id="0">
    <w:p w14:paraId="12FA9334" w14:textId="77777777" w:rsidR="00001FA5" w:rsidRDefault="00001FA5" w:rsidP="00A565BA">
      <w:r>
        <w:continuationSeparator/>
      </w:r>
    </w:p>
    <w:p w14:paraId="31EDED63" w14:textId="77777777" w:rsidR="00001FA5" w:rsidRDefault="00001FA5" w:rsidP="00A565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2C398" w14:textId="77777777" w:rsidR="00EC42B4" w:rsidRPr="00772834" w:rsidRDefault="00EC42B4" w:rsidP="00A565BA">
    <w:pPr>
      <w:pStyle w:val="Title"/>
    </w:pPr>
    <w:bookmarkStart w:id="1" w:name="_Hlk168946351"/>
    <w:bookmarkStart w:id="2" w:name="_Hlk168946352"/>
    <w:r w:rsidRPr="00772834">
      <w:rPr>
        <w:lang w:eastAsia="en-CA"/>
      </w:rPr>
      <w:drawing>
        <wp:anchor distT="0" distB="0" distL="114300" distR="114300" simplePos="0" relativeHeight="251658240" behindDoc="1" locked="0" layoutInCell="1" allowOverlap="1" wp14:anchorId="75D6DC43" wp14:editId="4ECCDAF8">
          <wp:simplePos x="0" y="0"/>
          <wp:positionH relativeFrom="margin">
            <wp:align>left</wp:align>
          </wp:positionH>
          <wp:positionV relativeFrom="paragraph">
            <wp:posOffset>1905</wp:posOffset>
          </wp:positionV>
          <wp:extent cx="1390783" cy="276225"/>
          <wp:effectExtent l="0" t="0" r="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783"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2834">
      <w:t>ANNUAL FIRE ALARM TEST AND INSPECTION RECORD</w:t>
    </w:r>
  </w:p>
  <w:p w14:paraId="71B66E2A" w14:textId="77777777" w:rsidR="00EC42B4" w:rsidRPr="00222071" w:rsidRDefault="00EC42B4" w:rsidP="00A565BA">
    <w:pPr>
      <w:jc w:val="center"/>
    </w:pPr>
    <w:r w:rsidRPr="003274CB">
      <w:t>(</w:t>
    </w:r>
    <w:r>
      <w:t>A</w:t>
    </w:r>
    <w:r w:rsidRPr="003274CB">
      <w:t xml:space="preserve">s </w:t>
    </w:r>
    <w:r>
      <w:t>P</w:t>
    </w:r>
    <w:r w:rsidRPr="003274CB">
      <w:t xml:space="preserve">er </w:t>
    </w:r>
    <w:r>
      <w:t>R</w:t>
    </w:r>
    <w:r w:rsidRPr="003274CB">
      <w:t xml:space="preserve">eference </w:t>
    </w:r>
    <w:r>
      <w:t>S</w:t>
    </w:r>
    <w:r w:rsidRPr="003274CB">
      <w:t>ections</w:t>
    </w:r>
    <w:r>
      <w:t xml:space="preserve"> 20-23</w:t>
    </w:r>
    <w:r w:rsidRPr="003274CB">
      <w:t>; CAN/ULC-S536</w:t>
    </w:r>
    <w:r>
      <w:t>:2019-REV1</w:t>
    </w:r>
    <w:r w:rsidRPr="003274CB">
      <w:t xml:space="preserve">, </w:t>
    </w:r>
    <w:r>
      <w:t>April 5, 2021, p. 42-58</w:t>
    </w:r>
    <w:r w:rsidRPr="003274CB">
      <w:t>)</w:t>
    </w:r>
    <w:bookmarkEnd w:id="1"/>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75684"/>
    <w:multiLevelType w:val="hybridMultilevel"/>
    <w:tmpl w:val="853CDE88"/>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B30016"/>
    <w:multiLevelType w:val="hybridMultilevel"/>
    <w:tmpl w:val="6FB4EF2E"/>
    <w:lvl w:ilvl="0" w:tplc="1A9A0796">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5FC2B9D"/>
    <w:multiLevelType w:val="hybridMultilevel"/>
    <w:tmpl w:val="F4E48EFE"/>
    <w:lvl w:ilvl="0" w:tplc="FF3E7DBC">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FB6094B"/>
    <w:multiLevelType w:val="hybridMultilevel"/>
    <w:tmpl w:val="BE10F4C4"/>
    <w:lvl w:ilvl="0" w:tplc="889C3528">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B64652"/>
    <w:multiLevelType w:val="hybridMultilevel"/>
    <w:tmpl w:val="FE327DD4"/>
    <w:lvl w:ilvl="0" w:tplc="05BC3F70">
      <w:start w:val="1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C30D8C"/>
    <w:multiLevelType w:val="hybridMultilevel"/>
    <w:tmpl w:val="B3B22258"/>
    <w:lvl w:ilvl="0" w:tplc="EF263928">
      <w:start w:val="1"/>
      <w:numFmt w:val="lowerLetter"/>
      <w:lvlText w:val="%1)"/>
      <w:lvlJc w:val="left"/>
      <w:pPr>
        <w:ind w:left="720" w:hanging="360"/>
      </w:pPr>
      <w:rPr>
        <w:sz w:val="18"/>
        <w:szCs w:val="1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55D73B8"/>
    <w:multiLevelType w:val="hybridMultilevel"/>
    <w:tmpl w:val="DC5A249C"/>
    <w:lvl w:ilvl="0" w:tplc="5B68292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7E46A5C"/>
    <w:multiLevelType w:val="hybridMultilevel"/>
    <w:tmpl w:val="4C641CCA"/>
    <w:lvl w:ilvl="0" w:tplc="AD842B4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9867693"/>
    <w:multiLevelType w:val="hybridMultilevel"/>
    <w:tmpl w:val="F4E48EF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B4512C0"/>
    <w:multiLevelType w:val="hybridMultilevel"/>
    <w:tmpl w:val="DC5A249C"/>
    <w:lvl w:ilvl="0" w:tplc="5B68292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6276A7"/>
    <w:multiLevelType w:val="multilevel"/>
    <w:tmpl w:val="A7DE789A"/>
    <w:lvl w:ilvl="0">
      <w:start w:val="20"/>
      <w:numFmt w:val="decimal"/>
      <w:pStyle w:val="Heading1"/>
      <w:lvlText w:val="%1."/>
      <w:lvlJc w:val="left"/>
      <w:pPr>
        <w:ind w:left="5889" w:hanging="360"/>
      </w:pPr>
      <w:rPr>
        <w:rFonts w:hint="default"/>
      </w:rPr>
    </w:lvl>
    <w:lvl w:ilvl="1">
      <w:start w:val="1"/>
      <w:numFmt w:val="decimal"/>
      <w:pStyle w:val="Heading2"/>
      <w:lvlText w:val="%1.%2."/>
      <w:lvlJc w:val="left"/>
      <w:pPr>
        <w:ind w:left="7095" w:hanging="432"/>
      </w:pPr>
      <w:rPr>
        <w:rFonts w:hint="default"/>
      </w:rPr>
    </w:lvl>
    <w:lvl w:ilvl="2">
      <w:start w:val="1"/>
      <w:numFmt w:val="decimal"/>
      <w:pStyle w:val="Heading3"/>
      <w:lvlText w:val="%1.%2.%3."/>
      <w:lvlJc w:val="left"/>
      <w:pPr>
        <w:ind w:left="6753" w:hanging="504"/>
      </w:pPr>
      <w:rPr>
        <w:rFonts w:hint="default"/>
      </w:rPr>
    </w:lvl>
    <w:lvl w:ilvl="3">
      <w:start w:val="1"/>
      <w:numFmt w:val="decimal"/>
      <w:lvlText w:val="%1.%2.%3.%4."/>
      <w:lvlJc w:val="left"/>
      <w:pPr>
        <w:ind w:left="7257" w:hanging="648"/>
      </w:pPr>
      <w:rPr>
        <w:rFonts w:hint="default"/>
      </w:rPr>
    </w:lvl>
    <w:lvl w:ilvl="4">
      <w:start w:val="1"/>
      <w:numFmt w:val="decimal"/>
      <w:lvlText w:val="%1.%2.%3.%4.%5."/>
      <w:lvlJc w:val="left"/>
      <w:pPr>
        <w:ind w:left="7761" w:hanging="792"/>
      </w:pPr>
      <w:rPr>
        <w:rFonts w:hint="default"/>
      </w:rPr>
    </w:lvl>
    <w:lvl w:ilvl="5">
      <w:start w:val="1"/>
      <w:numFmt w:val="decimal"/>
      <w:lvlText w:val="%1.%2.%3.%4.%5.%6."/>
      <w:lvlJc w:val="left"/>
      <w:pPr>
        <w:ind w:left="8265" w:hanging="936"/>
      </w:pPr>
      <w:rPr>
        <w:rFonts w:hint="default"/>
      </w:rPr>
    </w:lvl>
    <w:lvl w:ilvl="6">
      <w:start w:val="1"/>
      <w:numFmt w:val="decimal"/>
      <w:lvlText w:val="%1.%2.%3.%4.%5.%6.%7."/>
      <w:lvlJc w:val="left"/>
      <w:pPr>
        <w:ind w:left="8769" w:hanging="1080"/>
      </w:pPr>
      <w:rPr>
        <w:rFonts w:hint="default"/>
      </w:rPr>
    </w:lvl>
    <w:lvl w:ilvl="7">
      <w:start w:val="1"/>
      <w:numFmt w:val="decimal"/>
      <w:lvlText w:val="%1.%2.%3.%4.%5.%6.%7.%8."/>
      <w:lvlJc w:val="left"/>
      <w:pPr>
        <w:ind w:left="9273" w:hanging="1224"/>
      </w:pPr>
      <w:rPr>
        <w:rFonts w:hint="default"/>
      </w:rPr>
    </w:lvl>
    <w:lvl w:ilvl="8">
      <w:start w:val="1"/>
      <w:numFmt w:val="decimal"/>
      <w:lvlText w:val="%1.%2.%3.%4.%5.%6.%7.%8.%9."/>
      <w:lvlJc w:val="left"/>
      <w:pPr>
        <w:ind w:left="9849" w:hanging="1440"/>
      </w:pPr>
      <w:rPr>
        <w:rFonts w:hint="default"/>
      </w:rPr>
    </w:lvl>
  </w:abstractNum>
  <w:abstractNum w:abstractNumId="11" w15:restartNumberingAfterBreak="0">
    <w:nsid w:val="7463449B"/>
    <w:multiLevelType w:val="hybridMultilevel"/>
    <w:tmpl w:val="ADB4544A"/>
    <w:lvl w:ilvl="0" w:tplc="AC2EF08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0880871">
    <w:abstractNumId w:val="6"/>
  </w:num>
  <w:num w:numId="2" w16cid:durableId="2008240334">
    <w:abstractNumId w:val="7"/>
  </w:num>
  <w:num w:numId="3" w16cid:durableId="1834948996">
    <w:abstractNumId w:val="9"/>
  </w:num>
  <w:num w:numId="4" w16cid:durableId="471335000">
    <w:abstractNumId w:val="4"/>
  </w:num>
  <w:num w:numId="5" w16cid:durableId="2128966257">
    <w:abstractNumId w:val="10"/>
  </w:num>
  <w:num w:numId="6" w16cid:durableId="1092316552">
    <w:abstractNumId w:val="0"/>
  </w:num>
  <w:num w:numId="7" w16cid:durableId="364865074">
    <w:abstractNumId w:val="5"/>
  </w:num>
  <w:num w:numId="8" w16cid:durableId="843932731">
    <w:abstractNumId w:val="1"/>
  </w:num>
  <w:num w:numId="9" w16cid:durableId="966200425">
    <w:abstractNumId w:val="2"/>
  </w:num>
  <w:num w:numId="10" w16cid:durableId="1096633033">
    <w:abstractNumId w:val="8"/>
  </w:num>
  <w:num w:numId="11" w16cid:durableId="573391224">
    <w:abstractNumId w:val="3"/>
  </w:num>
  <w:num w:numId="12" w16cid:durableId="256014038">
    <w:abstractNumId w:val="11"/>
  </w:num>
  <w:num w:numId="13" w16cid:durableId="1344671495">
    <w:abstractNumId w:val="10"/>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50011435">
    <w:abstractNumId w:val="10"/>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7453203">
    <w:abstractNumId w:val="10"/>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96063921">
    <w:abstractNumId w:val="10"/>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13870256">
    <w:abstractNumId w:val="10"/>
    <w:lvlOverride w:ilvl="0">
      <w:startOverride w:val="2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58979156">
    <w:abstractNumId w:val="10"/>
    <w:lvlOverride w:ilvl="0">
      <w:startOverride w:val="2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2537605">
    <w:abstractNumId w:val="10"/>
    <w:lvlOverride w:ilvl="0">
      <w:startOverride w:val="2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07766485">
    <w:abstractNumId w:val="10"/>
    <w:lvlOverride w:ilvl="0">
      <w:startOverride w:val="2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85225206">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01237611">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84499241">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93046361">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61176516">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25396728">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74546902">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13335131">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41410034">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31306518">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08722805">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75910159">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1524935">
    <w:abstractNumId w:val="10"/>
    <w:lvlOverride w:ilvl="0">
      <w:startOverride w:val="2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6094393">
    <w:abstractNumId w:val="10"/>
    <w:lvlOverride w:ilvl="0">
      <w:startOverride w:val="2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15847004">
    <w:abstractNumId w:val="10"/>
    <w:lvlOverride w:ilvl="0">
      <w:startOverride w:val="2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76984719">
    <w:abstractNumId w:val="10"/>
    <w:lvlOverride w:ilvl="0">
      <w:startOverride w:val="2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97996303">
    <w:abstractNumId w:val="10"/>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174963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44576889">
    <w:abstractNumId w:val="10"/>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65148111">
    <w:abstractNumId w:val="10"/>
    <w:lvlOverride w:ilvl="0">
      <w:startOverride w:val="2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82254161">
    <w:abstractNumId w:val="10"/>
    <w:lvlOverride w:ilvl="0">
      <w:startOverride w:val="2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162939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93824323">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70224">
    <w:abstractNumId w:val="10"/>
  </w:num>
  <w:num w:numId="45" w16cid:durableId="288708574">
    <w:abstractNumId w:val="10"/>
    <w:lvlOverride w:ilvl="0">
      <w:startOverride w:val="2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38326983">
    <w:abstractNumId w:val="10"/>
    <w:lvlOverride w:ilvl="0">
      <w:startOverride w:val="2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56773636">
    <w:abstractNumId w:val="10"/>
    <w:lvlOverride w:ilvl="0">
      <w:startOverride w:val="2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34639049">
    <w:abstractNumId w:val="10"/>
    <w:lvlOverride w:ilvl="0">
      <w:startOverride w:val="2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61A"/>
    <w:rsid w:val="00001FA5"/>
    <w:rsid w:val="00005942"/>
    <w:rsid w:val="00007CAA"/>
    <w:rsid w:val="0002410E"/>
    <w:rsid w:val="00043724"/>
    <w:rsid w:val="0005018F"/>
    <w:rsid w:val="00053972"/>
    <w:rsid w:val="00055CAB"/>
    <w:rsid w:val="000574D4"/>
    <w:rsid w:val="00063FF8"/>
    <w:rsid w:val="00066AAB"/>
    <w:rsid w:val="00080F53"/>
    <w:rsid w:val="00084CE5"/>
    <w:rsid w:val="00095F23"/>
    <w:rsid w:val="000A2A5C"/>
    <w:rsid w:val="000B09C7"/>
    <w:rsid w:val="000C19A1"/>
    <w:rsid w:val="000C75DE"/>
    <w:rsid w:val="000C7A02"/>
    <w:rsid w:val="000E01CE"/>
    <w:rsid w:val="000E036D"/>
    <w:rsid w:val="000E071B"/>
    <w:rsid w:val="000E7436"/>
    <w:rsid w:val="000F3363"/>
    <w:rsid w:val="00106B72"/>
    <w:rsid w:val="00113539"/>
    <w:rsid w:val="001177DD"/>
    <w:rsid w:val="00121605"/>
    <w:rsid w:val="00124830"/>
    <w:rsid w:val="001248FC"/>
    <w:rsid w:val="00126F0F"/>
    <w:rsid w:val="00127567"/>
    <w:rsid w:val="0013065B"/>
    <w:rsid w:val="00136320"/>
    <w:rsid w:val="00137F3A"/>
    <w:rsid w:val="00140431"/>
    <w:rsid w:val="0014151A"/>
    <w:rsid w:val="00141EC2"/>
    <w:rsid w:val="00174B20"/>
    <w:rsid w:val="001763FF"/>
    <w:rsid w:val="00182DC8"/>
    <w:rsid w:val="00194284"/>
    <w:rsid w:val="001C0D19"/>
    <w:rsid w:val="001D3F36"/>
    <w:rsid w:val="001F7362"/>
    <w:rsid w:val="002011AD"/>
    <w:rsid w:val="00211E43"/>
    <w:rsid w:val="00222071"/>
    <w:rsid w:val="00223756"/>
    <w:rsid w:val="00232A28"/>
    <w:rsid w:val="002379F9"/>
    <w:rsid w:val="00242533"/>
    <w:rsid w:val="00244E4D"/>
    <w:rsid w:val="00247487"/>
    <w:rsid w:val="00252A25"/>
    <w:rsid w:val="00265001"/>
    <w:rsid w:val="00270A21"/>
    <w:rsid w:val="00274340"/>
    <w:rsid w:val="00295E56"/>
    <w:rsid w:val="00296696"/>
    <w:rsid w:val="002A280B"/>
    <w:rsid w:val="002A4A96"/>
    <w:rsid w:val="002B35AA"/>
    <w:rsid w:val="002B7696"/>
    <w:rsid w:val="002D0C98"/>
    <w:rsid w:val="002F621F"/>
    <w:rsid w:val="0031098F"/>
    <w:rsid w:val="00320B27"/>
    <w:rsid w:val="003248D1"/>
    <w:rsid w:val="00326A88"/>
    <w:rsid w:val="003274CB"/>
    <w:rsid w:val="003315B6"/>
    <w:rsid w:val="003337DC"/>
    <w:rsid w:val="00335198"/>
    <w:rsid w:val="00336109"/>
    <w:rsid w:val="003416D1"/>
    <w:rsid w:val="00360E92"/>
    <w:rsid w:val="003727BE"/>
    <w:rsid w:val="003764CF"/>
    <w:rsid w:val="00383E2D"/>
    <w:rsid w:val="003A1575"/>
    <w:rsid w:val="003A18C0"/>
    <w:rsid w:val="003A3C55"/>
    <w:rsid w:val="003B235F"/>
    <w:rsid w:val="003B5979"/>
    <w:rsid w:val="003C281B"/>
    <w:rsid w:val="003D39FC"/>
    <w:rsid w:val="003D7840"/>
    <w:rsid w:val="003E7530"/>
    <w:rsid w:val="003F1145"/>
    <w:rsid w:val="003F6014"/>
    <w:rsid w:val="00402662"/>
    <w:rsid w:val="00406ECA"/>
    <w:rsid w:val="00410FCD"/>
    <w:rsid w:val="0041340E"/>
    <w:rsid w:val="00415CAC"/>
    <w:rsid w:val="00421BEB"/>
    <w:rsid w:val="00434E9F"/>
    <w:rsid w:val="00435B57"/>
    <w:rsid w:val="004377DA"/>
    <w:rsid w:val="00437A1B"/>
    <w:rsid w:val="00441635"/>
    <w:rsid w:val="00442F75"/>
    <w:rsid w:val="004452CB"/>
    <w:rsid w:val="004517C1"/>
    <w:rsid w:val="00476724"/>
    <w:rsid w:val="004A1F12"/>
    <w:rsid w:val="004B1227"/>
    <w:rsid w:val="004B14BB"/>
    <w:rsid w:val="004D1C7B"/>
    <w:rsid w:val="004E384A"/>
    <w:rsid w:val="004E3FA9"/>
    <w:rsid w:val="0050246B"/>
    <w:rsid w:val="00532E5B"/>
    <w:rsid w:val="00565ECD"/>
    <w:rsid w:val="00566B79"/>
    <w:rsid w:val="00571868"/>
    <w:rsid w:val="005774CF"/>
    <w:rsid w:val="00577A4A"/>
    <w:rsid w:val="0058272A"/>
    <w:rsid w:val="005835FA"/>
    <w:rsid w:val="00585E7D"/>
    <w:rsid w:val="005916E1"/>
    <w:rsid w:val="00593D1B"/>
    <w:rsid w:val="005B5437"/>
    <w:rsid w:val="005C0216"/>
    <w:rsid w:val="005C0DCA"/>
    <w:rsid w:val="005D77F4"/>
    <w:rsid w:val="005F4D9F"/>
    <w:rsid w:val="0060431D"/>
    <w:rsid w:val="00610DD5"/>
    <w:rsid w:val="006127BB"/>
    <w:rsid w:val="00613132"/>
    <w:rsid w:val="00614D37"/>
    <w:rsid w:val="0062404B"/>
    <w:rsid w:val="00633AC8"/>
    <w:rsid w:val="0063653F"/>
    <w:rsid w:val="00657193"/>
    <w:rsid w:val="00673519"/>
    <w:rsid w:val="00677FC3"/>
    <w:rsid w:val="00696E58"/>
    <w:rsid w:val="006B4E17"/>
    <w:rsid w:val="006C5F71"/>
    <w:rsid w:val="006D0626"/>
    <w:rsid w:val="006D51BC"/>
    <w:rsid w:val="006E21EE"/>
    <w:rsid w:val="006E3874"/>
    <w:rsid w:val="007214EA"/>
    <w:rsid w:val="00737F91"/>
    <w:rsid w:val="00761688"/>
    <w:rsid w:val="00772834"/>
    <w:rsid w:val="00787C9A"/>
    <w:rsid w:val="00797454"/>
    <w:rsid w:val="007B2B71"/>
    <w:rsid w:val="007C2F4D"/>
    <w:rsid w:val="007D136C"/>
    <w:rsid w:val="007D4B8A"/>
    <w:rsid w:val="007D549E"/>
    <w:rsid w:val="007E115E"/>
    <w:rsid w:val="007E19CD"/>
    <w:rsid w:val="007E6108"/>
    <w:rsid w:val="00813182"/>
    <w:rsid w:val="00814B85"/>
    <w:rsid w:val="00816459"/>
    <w:rsid w:val="008201AF"/>
    <w:rsid w:val="00836ECD"/>
    <w:rsid w:val="0084090D"/>
    <w:rsid w:val="00861379"/>
    <w:rsid w:val="008713AC"/>
    <w:rsid w:val="0087394D"/>
    <w:rsid w:val="008770B8"/>
    <w:rsid w:val="008776C8"/>
    <w:rsid w:val="00887C9C"/>
    <w:rsid w:val="00896778"/>
    <w:rsid w:val="008A196E"/>
    <w:rsid w:val="008A4EC5"/>
    <w:rsid w:val="008B0F1A"/>
    <w:rsid w:val="008B3397"/>
    <w:rsid w:val="008C0CB3"/>
    <w:rsid w:val="008C3A55"/>
    <w:rsid w:val="008D2F63"/>
    <w:rsid w:val="008F2A4D"/>
    <w:rsid w:val="008F4138"/>
    <w:rsid w:val="0091112C"/>
    <w:rsid w:val="009112E3"/>
    <w:rsid w:val="00923125"/>
    <w:rsid w:val="00930048"/>
    <w:rsid w:val="00936D05"/>
    <w:rsid w:val="00950DD7"/>
    <w:rsid w:val="009548DC"/>
    <w:rsid w:val="00962413"/>
    <w:rsid w:val="009677B3"/>
    <w:rsid w:val="00984BCF"/>
    <w:rsid w:val="0098585B"/>
    <w:rsid w:val="00993B8D"/>
    <w:rsid w:val="009A0BF2"/>
    <w:rsid w:val="009A4736"/>
    <w:rsid w:val="009B2B74"/>
    <w:rsid w:val="009C0D9F"/>
    <w:rsid w:val="009D2009"/>
    <w:rsid w:val="009E3DAB"/>
    <w:rsid w:val="009E7DE2"/>
    <w:rsid w:val="009F1CE9"/>
    <w:rsid w:val="009F5D11"/>
    <w:rsid w:val="00A141B3"/>
    <w:rsid w:val="00A14BC5"/>
    <w:rsid w:val="00A1523C"/>
    <w:rsid w:val="00A4261A"/>
    <w:rsid w:val="00A55D20"/>
    <w:rsid w:val="00A565BA"/>
    <w:rsid w:val="00A60DC4"/>
    <w:rsid w:val="00A668D5"/>
    <w:rsid w:val="00A84284"/>
    <w:rsid w:val="00AA767B"/>
    <w:rsid w:val="00AB2B20"/>
    <w:rsid w:val="00AE5768"/>
    <w:rsid w:val="00AF16FF"/>
    <w:rsid w:val="00AF4414"/>
    <w:rsid w:val="00AF7092"/>
    <w:rsid w:val="00B04632"/>
    <w:rsid w:val="00B14DBD"/>
    <w:rsid w:val="00B17CB8"/>
    <w:rsid w:val="00B20262"/>
    <w:rsid w:val="00B26669"/>
    <w:rsid w:val="00B31CB4"/>
    <w:rsid w:val="00B3594F"/>
    <w:rsid w:val="00B36AD1"/>
    <w:rsid w:val="00B45E77"/>
    <w:rsid w:val="00B51EC2"/>
    <w:rsid w:val="00B55C72"/>
    <w:rsid w:val="00B67AE1"/>
    <w:rsid w:val="00B74661"/>
    <w:rsid w:val="00BA64CE"/>
    <w:rsid w:val="00BB09FB"/>
    <w:rsid w:val="00BB1390"/>
    <w:rsid w:val="00BC586A"/>
    <w:rsid w:val="00BC7508"/>
    <w:rsid w:val="00BD355F"/>
    <w:rsid w:val="00BE524D"/>
    <w:rsid w:val="00BF0860"/>
    <w:rsid w:val="00BF6E8A"/>
    <w:rsid w:val="00C261AA"/>
    <w:rsid w:val="00C45917"/>
    <w:rsid w:val="00C54CCF"/>
    <w:rsid w:val="00C5714B"/>
    <w:rsid w:val="00C6350D"/>
    <w:rsid w:val="00C71BF9"/>
    <w:rsid w:val="00C73289"/>
    <w:rsid w:val="00C75BA8"/>
    <w:rsid w:val="00C81D96"/>
    <w:rsid w:val="00CB2496"/>
    <w:rsid w:val="00CC60A2"/>
    <w:rsid w:val="00CE053A"/>
    <w:rsid w:val="00CE1914"/>
    <w:rsid w:val="00CE65F0"/>
    <w:rsid w:val="00CF2827"/>
    <w:rsid w:val="00D0798A"/>
    <w:rsid w:val="00D11C24"/>
    <w:rsid w:val="00D167A9"/>
    <w:rsid w:val="00D22219"/>
    <w:rsid w:val="00D2445D"/>
    <w:rsid w:val="00D4028B"/>
    <w:rsid w:val="00D505BF"/>
    <w:rsid w:val="00D5476C"/>
    <w:rsid w:val="00D650B8"/>
    <w:rsid w:val="00DB02C2"/>
    <w:rsid w:val="00DC581C"/>
    <w:rsid w:val="00DD202F"/>
    <w:rsid w:val="00DD2645"/>
    <w:rsid w:val="00DE7340"/>
    <w:rsid w:val="00DF0EAE"/>
    <w:rsid w:val="00E00FFA"/>
    <w:rsid w:val="00E12421"/>
    <w:rsid w:val="00E124CB"/>
    <w:rsid w:val="00E3488F"/>
    <w:rsid w:val="00E41F1F"/>
    <w:rsid w:val="00E439B7"/>
    <w:rsid w:val="00E61F7B"/>
    <w:rsid w:val="00E7078F"/>
    <w:rsid w:val="00E7109B"/>
    <w:rsid w:val="00E759DD"/>
    <w:rsid w:val="00E9105B"/>
    <w:rsid w:val="00EA561A"/>
    <w:rsid w:val="00EB31FD"/>
    <w:rsid w:val="00EB4962"/>
    <w:rsid w:val="00EB4B9B"/>
    <w:rsid w:val="00EC42B4"/>
    <w:rsid w:val="00EC5549"/>
    <w:rsid w:val="00EC5ADF"/>
    <w:rsid w:val="00EC7DCD"/>
    <w:rsid w:val="00ED2C4A"/>
    <w:rsid w:val="00F013FC"/>
    <w:rsid w:val="00F026B0"/>
    <w:rsid w:val="00F043A3"/>
    <w:rsid w:val="00F16208"/>
    <w:rsid w:val="00F22BCF"/>
    <w:rsid w:val="00F23F82"/>
    <w:rsid w:val="00F27A51"/>
    <w:rsid w:val="00F37F06"/>
    <w:rsid w:val="00F40F53"/>
    <w:rsid w:val="00F4330D"/>
    <w:rsid w:val="00F533B5"/>
    <w:rsid w:val="00F54E4A"/>
    <w:rsid w:val="00F55597"/>
    <w:rsid w:val="00F56828"/>
    <w:rsid w:val="00F56EF8"/>
    <w:rsid w:val="00F60B57"/>
    <w:rsid w:val="00F63C31"/>
    <w:rsid w:val="00F71798"/>
    <w:rsid w:val="00F759AB"/>
    <w:rsid w:val="00F8196E"/>
    <w:rsid w:val="00F81C58"/>
    <w:rsid w:val="00F93E61"/>
    <w:rsid w:val="00FA3A6F"/>
    <w:rsid w:val="00FA5855"/>
    <w:rsid w:val="00FB2031"/>
    <w:rsid w:val="00FC3BB1"/>
    <w:rsid w:val="00FC5FF2"/>
    <w:rsid w:val="00FD096B"/>
    <w:rsid w:val="00FE2022"/>
    <w:rsid w:val="00FE3EFD"/>
    <w:rsid w:val="00FF2441"/>
    <w:rsid w:val="00FF37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6671E"/>
  <w15:docId w15:val="{FE21C956-CC9B-4C9A-B0DA-5651EDE8E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5BA"/>
    <w:pPr>
      <w:spacing w:after="0" w:line="240" w:lineRule="auto"/>
    </w:pPr>
    <w:rPr>
      <w:sz w:val="18"/>
      <w:szCs w:val="18"/>
    </w:rPr>
  </w:style>
  <w:style w:type="paragraph" w:styleId="Heading1">
    <w:name w:val="heading 1"/>
    <w:basedOn w:val="Title"/>
    <w:next w:val="Normal"/>
    <w:link w:val="Heading1Char"/>
    <w:uiPriority w:val="9"/>
    <w:qFormat/>
    <w:rsid w:val="00772834"/>
    <w:pPr>
      <w:numPr>
        <w:numId w:val="44"/>
      </w:numPr>
      <w:jc w:val="both"/>
      <w:outlineLvl w:val="0"/>
    </w:pPr>
  </w:style>
  <w:style w:type="paragraph" w:styleId="Heading2">
    <w:name w:val="heading 2"/>
    <w:basedOn w:val="Heading1"/>
    <w:next w:val="Normal"/>
    <w:link w:val="Heading2Char"/>
    <w:uiPriority w:val="9"/>
    <w:unhideWhenUsed/>
    <w:qFormat/>
    <w:rsid w:val="00194284"/>
    <w:pPr>
      <w:numPr>
        <w:ilvl w:val="1"/>
      </w:numPr>
      <w:tabs>
        <w:tab w:val="clear" w:pos="2552"/>
      </w:tabs>
      <w:spacing w:before="120"/>
      <w:ind w:left="1134" w:hanging="1134"/>
      <w:outlineLvl w:val="1"/>
    </w:pPr>
    <w:rPr>
      <w:sz w:val="24"/>
      <w:szCs w:val="24"/>
    </w:rPr>
  </w:style>
  <w:style w:type="paragraph" w:styleId="Heading3">
    <w:name w:val="heading 3"/>
    <w:basedOn w:val="Heading2"/>
    <w:next w:val="Normal"/>
    <w:link w:val="Heading3Char"/>
    <w:uiPriority w:val="9"/>
    <w:unhideWhenUsed/>
    <w:qFormat/>
    <w:rsid w:val="00E9105B"/>
    <w:pPr>
      <w:numPr>
        <w:ilvl w:val="2"/>
      </w:numPr>
      <w:spacing w:after="120"/>
      <w:ind w:left="1134" w:hanging="1134"/>
      <w:outlineLvl w:val="2"/>
    </w:pPr>
    <w:rPr>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151A"/>
    <w:rPr>
      <w:rFonts w:ascii="Tahoma" w:hAnsi="Tahoma" w:cs="Tahoma"/>
      <w:sz w:val="16"/>
      <w:szCs w:val="16"/>
    </w:rPr>
  </w:style>
  <w:style w:type="character" w:customStyle="1" w:styleId="BalloonTextChar">
    <w:name w:val="Balloon Text Char"/>
    <w:basedOn w:val="DefaultParagraphFont"/>
    <w:link w:val="BalloonText"/>
    <w:uiPriority w:val="99"/>
    <w:semiHidden/>
    <w:rsid w:val="0014151A"/>
    <w:rPr>
      <w:rFonts w:ascii="Tahoma" w:hAnsi="Tahoma" w:cs="Tahoma"/>
      <w:sz w:val="16"/>
      <w:szCs w:val="16"/>
    </w:rPr>
  </w:style>
  <w:style w:type="paragraph" w:styleId="Header">
    <w:name w:val="header"/>
    <w:basedOn w:val="Normal"/>
    <w:link w:val="HeaderChar"/>
    <w:uiPriority w:val="99"/>
    <w:unhideWhenUsed/>
    <w:rsid w:val="002D0C98"/>
    <w:pPr>
      <w:tabs>
        <w:tab w:val="center" w:pos="4680"/>
        <w:tab w:val="right" w:pos="9360"/>
      </w:tabs>
    </w:pPr>
  </w:style>
  <w:style w:type="character" w:customStyle="1" w:styleId="HeaderChar">
    <w:name w:val="Header Char"/>
    <w:basedOn w:val="DefaultParagraphFont"/>
    <w:link w:val="Header"/>
    <w:uiPriority w:val="99"/>
    <w:rsid w:val="002D0C98"/>
  </w:style>
  <w:style w:type="paragraph" w:styleId="Footer">
    <w:name w:val="footer"/>
    <w:basedOn w:val="Normal"/>
    <w:link w:val="FooterChar"/>
    <w:uiPriority w:val="99"/>
    <w:unhideWhenUsed/>
    <w:rsid w:val="002D0C98"/>
    <w:pPr>
      <w:tabs>
        <w:tab w:val="center" w:pos="4680"/>
        <w:tab w:val="right" w:pos="9360"/>
      </w:tabs>
    </w:pPr>
  </w:style>
  <w:style w:type="character" w:customStyle="1" w:styleId="FooterChar">
    <w:name w:val="Footer Char"/>
    <w:basedOn w:val="DefaultParagraphFont"/>
    <w:link w:val="Footer"/>
    <w:uiPriority w:val="99"/>
    <w:rsid w:val="002D0C98"/>
  </w:style>
  <w:style w:type="paragraph" w:styleId="ListParagraph">
    <w:name w:val="List Paragraph"/>
    <w:basedOn w:val="Normal"/>
    <w:uiPriority w:val="34"/>
    <w:qFormat/>
    <w:rsid w:val="00673519"/>
    <w:pPr>
      <w:ind w:left="720"/>
      <w:contextualSpacing/>
    </w:pPr>
  </w:style>
  <w:style w:type="character" w:styleId="Hyperlink">
    <w:name w:val="Hyperlink"/>
    <w:basedOn w:val="DefaultParagraphFont"/>
    <w:uiPriority w:val="99"/>
    <w:unhideWhenUsed/>
    <w:rsid w:val="00D505BF"/>
    <w:rPr>
      <w:color w:val="0000FF" w:themeColor="hyperlink"/>
      <w:u w:val="single"/>
    </w:rPr>
  </w:style>
  <w:style w:type="character" w:styleId="PlaceholderText">
    <w:name w:val="Placeholder Text"/>
    <w:basedOn w:val="DefaultParagraphFont"/>
    <w:uiPriority w:val="99"/>
    <w:semiHidden/>
    <w:rsid w:val="00F63C31"/>
    <w:rPr>
      <w:color w:val="808080"/>
    </w:rPr>
  </w:style>
  <w:style w:type="table" w:styleId="TableGrid">
    <w:name w:val="Table Grid"/>
    <w:basedOn w:val="TableNormal"/>
    <w:uiPriority w:val="59"/>
    <w:rsid w:val="003F60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2E3"/>
    <w:rPr>
      <w:sz w:val="16"/>
      <w:szCs w:val="16"/>
    </w:rPr>
  </w:style>
  <w:style w:type="paragraph" w:styleId="CommentText">
    <w:name w:val="annotation text"/>
    <w:basedOn w:val="Normal"/>
    <w:link w:val="CommentTextChar"/>
    <w:uiPriority w:val="99"/>
    <w:semiHidden/>
    <w:unhideWhenUsed/>
    <w:rsid w:val="009112E3"/>
    <w:rPr>
      <w:sz w:val="20"/>
      <w:szCs w:val="20"/>
    </w:rPr>
  </w:style>
  <w:style w:type="character" w:customStyle="1" w:styleId="CommentTextChar">
    <w:name w:val="Comment Text Char"/>
    <w:basedOn w:val="DefaultParagraphFont"/>
    <w:link w:val="CommentText"/>
    <w:uiPriority w:val="99"/>
    <w:semiHidden/>
    <w:rsid w:val="009112E3"/>
    <w:rPr>
      <w:sz w:val="20"/>
      <w:szCs w:val="20"/>
    </w:rPr>
  </w:style>
  <w:style w:type="paragraph" w:styleId="CommentSubject">
    <w:name w:val="annotation subject"/>
    <w:basedOn w:val="CommentText"/>
    <w:next w:val="CommentText"/>
    <w:link w:val="CommentSubjectChar"/>
    <w:uiPriority w:val="99"/>
    <w:semiHidden/>
    <w:unhideWhenUsed/>
    <w:rsid w:val="009112E3"/>
    <w:rPr>
      <w:b/>
      <w:bCs/>
    </w:rPr>
  </w:style>
  <w:style w:type="character" w:customStyle="1" w:styleId="CommentSubjectChar">
    <w:name w:val="Comment Subject Char"/>
    <w:basedOn w:val="CommentTextChar"/>
    <w:link w:val="CommentSubject"/>
    <w:uiPriority w:val="99"/>
    <w:semiHidden/>
    <w:rsid w:val="009112E3"/>
    <w:rPr>
      <w:b/>
      <w:bCs/>
      <w:sz w:val="20"/>
      <w:szCs w:val="20"/>
    </w:rPr>
  </w:style>
  <w:style w:type="character" w:customStyle="1" w:styleId="Heading1Char">
    <w:name w:val="Heading 1 Char"/>
    <w:basedOn w:val="DefaultParagraphFont"/>
    <w:link w:val="Heading1"/>
    <w:uiPriority w:val="9"/>
    <w:rsid w:val="00772834"/>
    <w:rPr>
      <w:noProof/>
      <w:sz w:val="28"/>
    </w:rPr>
  </w:style>
  <w:style w:type="paragraph" w:styleId="Title">
    <w:name w:val="Title"/>
    <w:basedOn w:val="Normal"/>
    <w:next w:val="Normal"/>
    <w:link w:val="TitleChar"/>
    <w:uiPriority w:val="10"/>
    <w:qFormat/>
    <w:rsid w:val="00772834"/>
    <w:pPr>
      <w:tabs>
        <w:tab w:val="left" w:pos="2552"/>
        <w:tab w:val="left" w:pos="9639"/>
      </w:tabs>
      <w:jc w:val="center"/>
    </w:pPr>
    <w:rPr>
      <w:noProof/>
      <w:sz w:val="28"/>
    </w:rPr>
  </w:style>
  <w:style w:type="character" w:customStyle="1" w:styleId="TitleChar">
    <w:name w:val="Title Char"/>
    <w:basedOn w:val="DefaultParagraphFont"/>
    <w:link w:val="Title"/>
    <w:uiPriority w:val="10"/>
    <w:rsid w:val="00772834"/>
    <w:rPr>
      <w:noProof/>
      <w:sz w:val="28"/>
    </w:rPr>
  </w:style>
  <w:style w:type="character" w:customStyle="1" w:styleId="Heading2Char">
    <w:name w:val="Heading 2 Char"/>
    <w:basedOn w:val="DefaultParagraphFont"/>
    <w:link w:val="Heading2"/>
    <w:uiPriority w:val="9"/>
    <w:rsid w:val="00194284"/>
    <w:rPr>
      <w:noProof/>
      <w:sz w:val="24"/>
      <w:szCs w:val="24"/>
    </w:rPr>
  </w:style>
  <w:style w:type="character" w:customStyle="1" w:styleId="Heading3Char">
    <w:name w:val="Heading 3 Char"/>
    <w:basedOn w:val="DefaultParagraphFont"/>
    <w:link w:val="Heading3"/>
    <w:uiPriority w:val="9"/>
    <w:rsid w:val="00E9105B"/>
    <w:rPr>
      <w:noProof/>
      <w:sz w:val="18"/>
      <w:szCs w:val="18"/>
    </w:rPr>
  </w:style>
  <w:style w:type="table" w:customStyle="1" w:styleId="TableGrid1">
    <w:name w:val="Table Grid1"/>
    <w:basedOn w:val="TableNormal"/>
    <w:next w:val="TableGrid"/>
    <w:uiPriority w:val="59"/>
    <w:rsid w:val="000A2A5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A2A5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2445D"/>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D2445D"/>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167A9"/>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D264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DD264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DD264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D2645"/>
    <w:rPr>
      <w:color w:val="800080" w:themeColor="followedHyperlink"/>
      <w:u w:val="single"/>
    </w:rPr>
  </w:style>
  <w:style w:type="paragraph" w:customStyle="1" w:styleId="msonormal0">
    <w:name w:val="msonormal"/>
    <w:basedOn w:val="Normal"/>
    <w:rsid w:val="00DD2645"/>
    <w:pPr>
      <w:spacing w:before="100" w:beforeAutospacing="1" w:after="100" w:afterAutospacing="1"/>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16433">
      <w:bodyDiv w:val="1"/>
      <w:marLeft w:val="0"/>
      <w:marRight w:val="0"/>
      <w:marTop w:val="0"/>
      <w:marBottom w:val="0"/>
      <w:divBdr>
        <w:top w:val="none" w:sz="0" w:space="0" w:color="auto"/>
        <w:left w:val="none" w:sz="0" w:space="0" w:color="auto"/>
        <w:bottom w:val="none" w:sz="0" w:space="0" w:color="auto"/>
        <w:right w:val="none" w:sz="0" w:space="0" w:color="auto"/>
      </w:divBdr>
    </w:div>
    <w:div w:id="138426203">
      <w:bodyDiv w:val="1"/>
      <w:marLeft w:val="0"/>
      <w:marRight w:val="0"/>
      <w:marTop w:val="0"/>
      <w:marBottom w:val="0"/>
      <w:divBdr>
        <w:top w:val="none" w:sz="0" w:space="0" w:color="auto"/>
        <w:left w:val="none" w:sz="0" w:space="0" w:color="auto"/>
        <w:bottom w:val="none" w:sz="0" w:space="0" w:color="auto"/>
        <w:right w:val="none" w:sz="0" w:space="0" w:color="auto"/>
      </w:divBdr>
    </w:div>
    <w:div w:id="172230853">
      <w:bodyDiv w:val="1"/>
      <w:marLeft w:val="0"/>
      <w:marRight w:val="0"/>
      <w:marTop w:val="0"/>
      <w:marBottom w:val="0"/>
      <w:divBdr>
        <w:top w:val="none" w:sz="0" w:space="0" w:color="auto"/>
        <w:left w:val="none" w:sz="0" w:space="0" w:color="auto"/>
        <w:bottom w:val="none" w:sz="0" w:space="0" w:color="auto"/>
        <w:right w:val="none" w:sz="0" w:space="0" w:color="auto"/>
      </w:divBdr>
    </w:div>
    <w:div w:id="318771113">
      <w:bodyDiv w:val="1"/>
      <w:marLeft w:val="0"/>
      <w:marRight w:val="0"/>
      <w:marTop w:val="0"/>
      <w:marBottom w:val="0"/>
      <w:divBdr>
        <w:top w:val="none" w:sz="0" w:space="0" w:color="auto"/>
        <w:left w:val="none" w:sz="0" w:space="0" w:color="auto"/>
        <w:bottom w:val="none" w:sz="0" w:space="0" w:color="auto"/>
        <w:right w:val="none" w:sz="0" w:space="0" w:color="auto"/>
      </w:divBdr>
    </w:div>
    <w:div w:id="330642859">
      <w:bodyDiv w:val="1"/>
      <w:marLeft w:val="0"/>
      <w:marRight w:val="0"/>
      <w:marTop w:val="0"/>
      <w:marBottom w:val="0"/>
      <w:divBdr>
        <w:top w:val="none" w:sz="0" w:space="0" w:color="auto"/>
        <w:left w:val="none" w:sz="0" w:space="0" w:color="auto"/>
        <w:bottom w:val="none" w:sz="0" w:space="0" w:color="auto"/>
        <w:right w:val="none" w:sz="0" w:space="0" w:color="auto"/>
      </w:divBdr>
    </w:div>
    <w:div w:id="393966117">
      <w:bodyDiv w:val="1"/>
      <w:marLeft w:val="0"/>
      <w:marRight w:val="0"/>
      <w:marTop w:val="0"/>
      <w:marBottom w:val="0"/>
      <w:divBdr>
        <w:top w:val="none" w:sz="0" w:space="0" w:color="auto"/>
        <w:left w:val="none" w:sz="0" w:space="0" w:color="auto"/>
        <w:bottom w:val="none" w:sz="0" w:space="0" w:color="auto"/>
        <w:right w:val="none" w:sz="0" w:space="0" w:color="auto"/>
      </w:divBdr>
    </w:div>
    <w:div w:id="413015273">
      <w:bodyDiv w:val="1"/>
      <w:marLeft w:val="0"/>
      <w:marRight w:val="0"/>
      <w:marTop w:val="0"/>
      <w:marBottom w:val="0"/>
      <w:divBdr>
        <w:top w:val="none" w:sz="0" w:space="0" w:color="auto"/>
        <w:left w:val="none" w:sz="0" w:space="0" w:color="auto"/>
        <w:bottom w:val="none" w:sz="0" w:space="0" w:color="auto"/>
        <w:right w:val="none" w:sz="0" w:space="0" w:color="auto"/>
      </w:divBdr>
    </w:div>
    <w:div w:id="452404580">
      <w:bodyDiv w:val="1"/>
      <w:marLeft w:val="0"/>
      <w:marRight w:val="0"/>
      <w:marTop w:val="0"/>
      <w:marBottom w:val="0"/>
      <w:divBdr>
        <w:top w:val="none" w:sz="0" w:space="0" w:color="auto"/>
        <w:left w:val="none" w:sz="0" w:space="0" w:color="auto"/>
        <w:bottom w:val="none" w:sz="0" w:space="0" w:color="auto"/>
        <w:right w:val="none" w:sz="0" w:space="0" w:color="auto"/>
      </w:divBdr>
    </w:div>
    <w:div w:id="499809240">
      <w:bodyDiv w:val="1"/>
      <w:marLeft w:val="0"/>
      <w:marRight w:val="0"/>
      <w:marTop w:val="0"/>
      <w:marBottom w:val="0"/>
      <w:divBdr>
        <w:top w:val="none" w:sz="0" w:space="0" w:color="auto"/>
        <w:left w:val="none" w:sz="0" w:space="0" w:color="auto"/>
        <w:bottom w:val="none" w:sz="0" w:space="0" w:color="auto"/>
        <w:right w:val="none" w:sz="0" w:space="0" w:color="auto"/>
      </w:divBdr>
    </w:div>
    <w:div w:id="685255160">
      <w:bodyDiv w:val="1"/>
      <w:marLeft w:val="0"/>
      <w:marRight w:val="0"/>
      <w:marTop w:val="0"/>
      <w:marBottom w:val="0"/>
      <w:divBdr>
        <w:top w:val="none" w:sz="0" w:space="0" w:color="auto"/>
        <w:left w:val="none" w:sz="0" w:space="0" w:color="auto"/>
        <w:bottom w:val="none" w:sz="0" w:space="0" w:color="auto"/>
        <w:right w:val="none" w:sz="0" w:space="0" w:color="auto"/>
      </w:divBdr>
    </w:div>
    <w:div w:id="721447968">
      <w:bodyDiv w:val="1"/>
      <w:marLeft w:val="0"/>
      <w:marRight w:val="0"/>
      <w:marTop w:val="0"/>
      <w:marBottom w:val="0"/>
      <w:divBdr>
        <w:top w:val="none" w:sz="0" w:space="0" w:color="auto"/>
        <w:left w:val="none" w:sz="0" w:space="0" w:color="auto"/>
        <w:bottom w:val="none" w:sz="0" w:space="0" w:color="auto"/>
        <w:right w:val="none" w:sz="0" w:space="0" w:color="auto"/>
      </w:divBdr>
    </w:div>
    <w:div w:id="772290236">
      <w:bodyDiv w:val="1"/>
      <w:marLeft w:val="0"/>
      <w:marRight w:val="0"/>
      <w:marTop w:val="0"/>
      <w:marBottom w:val="0"/>
      <w:divBdr>
        <w:top w:val="none" w:sz="0" w:space="0" w:color="auto"/>
        <w:left w:val="none" w:sz="0" w:space="0" w:color="auto"/>
        <w:bottom w:val="none" w:sz="0" w:space="0" w:color="auto"/>
        <w:right w:val="none" w:sz="0" w:space="0" w:color="auto"/>
      </w:divBdr>
    </w:div>
    <w:div w:id="794831239">
      <w:bodyDiv w:val="1"/>
      <w:marLeft w:val="0"/>
      <w:marRight w:val="0"/>
      <w:marTop w:val="0"/>
      <w:marBottom w:val="0"/>
      <w:divBdr>
        <w:top w:val="none" w:sz="0" w:space="0" w:color="auto"/>
        <w:left w:val="none" w:sz="0" w:space="0" w:color="auto"/>
        <w:bottom w:val="none" w:sz="0" w:space="0" w:color="auto"/>
        <w:right w:val="none" w:sz="0" w:space="0" w:color="auto"/>
      </w:divBdr>
    </w:div>
    <w:div w:id="896546866">
      <w:bodyDiv w:val="1"/>
      <w:marLeft w:val="0"/>
      <w:marRight w:val="0"/>
      <w:marTop w:val="0"/>
      <w:marBottom w:val="0"/>
      <w:divBdr>
        <w:top w:val="none" w:sz="0" w:space="0" w:color="auto"/>
        <w:left w:val="none" w:sz="0" w:space="0" w:color="auto"/>
        <w:bottom w:val="none" w:sz="0" w:space="0" w:color="auto"/>
        <w:right w:val="none" w:sz="0" w:space="0" w:color="auto"/>
      </w:divBdr>
    </w:div>
    <w:div w:id="982150938">
      <w:bodyDiv w:val="1"/>
      <w:marLeft w:val="0"/>
      <w:marRight w:val="0"/>
      <w:marTop w:val="0"/>
      <w:marBottom w:val="0"/>
      <w:divBdr>
        <w:top w:val="none" w:sz="0" w:space="0" w:color="auto"/>
        <w:left w:val="none" w:sz="0" w:space="0" w:color="auto"/>
        <w:bottom w:val="none" w:sz="0" w:space="0" w:color="auto"/>
        <w:right w:val="none" w:sz="0" w:space="0" w:color="auto"/>
      </w:divBdr>
    </w:div>
    <w:div w:id="1040667543">
      <w:bodyDiv w:val="1"/>
      <w:marLeft w:val="0"/>
      <w:marRight w:val="0"/>
      <w:marTop w:val="0"/>
      <w:marBottom w:val="0"/>
      <w:divBdr>
        <w:top w:val="none" w:sz="0" w:space="0" w:color="auto"/>
        <w:left w:val="none" w:sz="0" w:space="0" w:color="auto"/>
        <w:bottom w:val="none" w:sz="0" w:space="0" w:color="auto"/>
        <w:right w:val="none" w:sz="0" w:space="0" w:color="auto"/>
      </w:divBdr>
    </w:div>
    <w:div w:id="1153839631">
      <w:bodyDiv w:val="1"/>
      <w:marLeft w:val="0"/>
      <w:marRight w:val="0"/>
      <w:marTop w:val="0"/>
      <w:marBottom w:val="0"/>
      <w:divBdr>
        <w:top w:val="none" w:sz="0" w:space="0" w:color="auto"/>
        <w:left w:val="none" w:sz="0" w:space="0" w:color="auto"/>
        <w:bottom w:val="none" w:sz="0" w:space="0" w:color="auto"/>
        <w:right w:val="none" w:sz="0" w:space="0" w:color="auto"/>
      </w:divBdr>
    </w:div>
    <w:div w:id="1164054096">
      <w:bodyDiv w:val="1"/>
      <w:marLeft w:val="0"/>
      <w:marRight w:val="0"/>
      <w:marTop w:val="0"/>
      <w:marBottom w:val="0"/>
      <w:divBdr>
        <w:top w:val="none" w:sz="0" w:space="0" w:color="auto"/>
        <w:left w:val="none" w:sz="0" w:space="0" w:color="auto"/>
        <w:bottom w:val="none" w:sz="0" w:space="0" w:color="auto"/>
        <w:right w:val="none" w:sz="0" w:space="0" w:color="auto"/>
      </w:divBdr>
    </w:div>
    <w:div w:id="1176263448">
      <w:bodyDiv w:val="1"/>
      <w:marLeft w:val="0"/>
      <w:marRight w:val="0"/>
      <w:marTop w:val="0"/>
      <w:marBottom w:val="0"/>
      <w:divBdr>
        <w:top w:val="none" w:sz="0" w:space="0" w:color="auto"/>
        <w:left w:val="none" w:sz="0" w:space="0" w:color="auto"/>
        <w:bottom w:val="none" w:sz="0" w:space="0" w:color="auto"/>
        <w:right w:val="none" w:sz="0" w:space="0" w:color="auto"/>
      </w:divBdr>
    </w:div>
    <w:div w:id="1231388176">
      <w:bodyDiv w:val="1"/>
      <w:marLeft w:val="0"/>
      <w:marRight w:val="0"/>
      <w:marTop w:val="0"/>
      <w:marBottom w:val="0"/>
      <w:divBdr>
        <w:top w:val="none" w:sz="0" w:space="0" w:color="auto"/>
        <w:left w:val="none" w:sz="0" w:space="0" w:color="auto"/>
        <w:bottom w:val="none" w:sz="0" w:space="0" w:color="auto"/>
        <w:right w:val="none" w:sz="0" w:space="0" w:color="auto"/>
      </w:divBdr>
    </w:div>
    <w:div w:id="1235168205">
      <w:bodyDiv w:val="1"/>
      <w:marLeft w:val="0"/>
      <w:marRight w:val="0"/>
      <w:marTop w:val="0"/>
      <w:marBottom w:val="0"/>
      <w:divBdr>
        <w:top w:val="none" w:sz="0" w:space="0" w:color="auto"/>
        <w:left w:val="none" w:sz="0" w:space="0" w:color="auto"/>
        <w:bottom w:val="none" w:sz="0" w:space="0" w:color="auto"/>
        <w:right w:val="none" w:sz="0" w:space="0" w:color="auto"/>
      </w:divBdr>
    </w:div>
    <w:div w:id="1261184362">
      <w:bodyDiv w:val="1"/>
      <w:marLeft w:val="0"/>
      <w:marRight w:val="0"/>
      <w:marTop w:val="0"/>
      <w:marBottom w:val="0"/>
      <w:divBdr>
        <w:top w:val="none" w:sz="0" w:space="0" w:color="auto"/>
        <w:left w:val="none" w:sz="0" w:space="0" w:color="auto"/>
        <w:bottom w:val="none" w:sz="0" w:space="0" w:color="auto"/>
        <w:right w:val="none" w:sz="0" w:space="0" w:color="auto"/>
      </w:divBdr>
    </w:div>
    <w:div w:id="1278828124">
      <w:bodyDiv w:val="1"/>
      <w:marLeft w:val="0"/>
      <w:marRight w:val="0"/>
      <w:marTop w:val="0"/>
      <w:marBottom w:val="0"/>
      <w:divBdr>
        <w:top w:val="none" w:sz="0" w:space="0" w:color="auto"/>
        <w:left w:val="none" w:sz="0" w:space="0" w:color="auto"/>
        <w:bottom w:val="none" w:sz="0" w:space="0" w:color="auto"/>
        <w:right w:val="none" w:sz="0" w:space="0" w:color="auto"/>
      </w:divBdr>
    </w:div>
    <w:div w:id="1385956552">
      <w:bodyDiv w:val="1"/>
      <w:marLeft w:val="0"/>
      <w:marRight w:val="0"/>
      <w:marTop w:val="0"/>
      <w:marBottom w:val="0"/>
      <w:divBdr>
        <w:top w:val="none" w:sz="0" w:space="0" w:color="auto"/>
        <w:left w:val="none" w:sz="0" w:space="0" w:color="auto"/>
        <w:bottom w:val="none" w:sz="0" w:space="0" w:color="auto"/>
        <w:right w:val="none" w:sz="0" w:space="0" w:color="auto"/>
      </w:divBdr>
    </w:div>
    <w:div w:id="1444881747">
      <w:bodyDiv w:val="1"/>
      <w:marLeft w:val="0"/>
      <w:marRight w:val="0"/>
      <w:marTop w:val="0"/>
      <w:marBottom w:val="0"/>
      <w:divBdr>
        <w:top w:val="none" w:sz="0" w:space="0" w:color="auto"/>
        <w:left w:val="none" w:sz="0" w:space="0" w:color="auto"/>
        <w:bottom w:val="none" w:sz="0" w:space="0" w:color="auto"/>
        <w:right w:val="none" w:sz="0" w:space="0" w:color="auto"/>
      </w:divBdr>
    </w:div>
    <w:div w:id="1485123038">
      <w:bodyDiv w:val="1"/>
      <w:marLeft w:val="0"/>
      <w:marRight w:val="0"/>
      <w:marTop w:val="0"/>
      <w:marBottom w:val="0"/>
      <w:divBdr>
        <w:top w:val="none" w:sz="0" w:space="0" w:color="auto"/>
        <w:left w:val="none" w:sz="0" w:space="0" w:color="auto"/>
        <w:bottom w:val="none" w:sz="0" w:space="0" w:color="auto"/>
        <w:right w:val="none" w:sz="0" w:space="0" w:color="auto"/>
      </w:divBdr>
    </w:div>
    <w:div w:id="1535465369">
      <w:bodyDiv w:val="1"/>
      <w:marLeft w:val="0"/>
      <w:marRight w:val="0"/>
      <w:marTop w:val="0"/>
      <w:marBottom w:val="0"/>
      <w:divBdr>
        <w:top w:val="none" w:sz="0" w:space="0" w:color="auto"/>
        <w:left w:val="none" w:sz="0" w:space="0" w:color="auto"/>
        <w:bottom w:val="none" w:sz="0" w:space="0" w:color="auto"/>
        <w:right w:val="none" w:sz="0" w:space="0" w:color="auto"/>
      </w:divBdr>
    </w:div>
    <w:div w:id="1535726212">
      <w:bodyDiv w:val="1"/>
      <w:marLeft w:val="0"/>
      <w:marRight w:val="0"/>
      <w:marTop w:val="0"/>
      <w:marBottom w:val="0"/>
      <w:divBdr>
        <w:top w:val="none" w:sz="0" w:space="0" w:color="auto"/>
        <w:left w:val="none" w:sz="0" w:space="0" w:color="auto"/>
        <w:bottom w:val="none" w:sz="0" w:space="0" w:color="auto"/>
        <w:right w:val="none" w:sz="0" w:space="0" w:color="auto"/>
      </w:divBdr>
    </w:div>
    <w:div w:id="1566646634">
      <w:bodyDiv w:val="1"/>
      <w:marLeft w:val="0"/>
      <w:marRight w:val="0"/>
      <w:marTop w:val="0"/>
      <w:marBottom w:val="0"/>
      <w:divBdr>
        <w:top w:val="none" w:sz="0" w:space="0" w:color="auto"/>
        <w:left w:val="none" w:sz="0" w:space="0" w:color="auto"/>
        <w:bottom w:val="none" w:sz="0" w:space="0" w:color="auto"/>
        <w:right w:val="none" w:sz="0" w:space="0" w:color="auto"/>
      </w:divBdr>
    </w:div>
    <w:div w:id="1839802943">
      <w:bodyDiv w:val="1"/>
      <w:marLeft w:val="0"/>
      <w:marRight w:val="0"/>
      <w:marTop w:val="0"/>
      <w:marBottom w:val="0"/>
      <w:divBdr>
        <w:top w:val="none" w:sz="0" w:space="0" w:color="auto"/>
        <w:left w:val="none" w:sz="0" w:space="0" w:color="auto"/>
        <w:bottom w:val="none" w:sz="0" w:space="0" w:color="auto"/>
        <w:right w:val="none" w:sz="0" w:space="0" w:color="auto"/>
      </w:divBdr>
    </w:div>
    <w:div w:id="1841920629">
      <w:bodyDiv w:val="1"/>
      <w:marLeft w:val="0"/>
      <w:marRight w:val="0"/>
      <w:marTop w:val="0"/>
      <w:marBottom w:val="0"/>
      <w:divBdr>
        <w:top w:val="none" w:sz="0" w:space="0" w:color="auto"/>
        <w:left w:val="none" w:sz="0" w:space="0" w:color="auto"/>
        <w:bottom w:val="none" w:sz="0" w:space="0" w:color="auto"/>
        <w:right w:val="none" w:sz="0" w:space="0" w:color="auto"/>
      </w:divBdr>
    </w:div>
    <w:div w:id="1877817694">
      <w:bodyDiv w:val="1"/>
      <w:marLeft w:val="0"/>
      <w:marRight w:val="0"/>
      <w:marTop w:val="0"/>
      <w:marBottom w:val="0"/>
      <w:divBdr>
        <w:top w:val="none" w:sz="0" w:space="0" w:color="auto"/>
        <w:left w:val="none" w:sz="0" w:space="0" w:color="auto"/>
        <w:bottom w:val="none" w:sz="0" w:space="0" w:color="auto"/>
        <w:right w:val="none" w:sz="0" w:space="0" w:color="auto"/>
      </w:divBdr>
    </w:div>
    <w:div w:id="1920407837">
      <w:bodyDiv w:val="1"/>
      <w:marLeft w:val="0"/>
      <w:marRight w:val="0"/>
      <w:marTop w:val="0"/>
      <w:marBottom w:val="0"/>
      <w:divBdr>
        <w:top w:val="none" w:sz="0" w:space="0" w:color="auto"/>
        <w:left w:val="none" w:sz="0" w:space="0" w:color="auto"/>
        <w:bottom w:val="none" w:sz="0" w:space="0" w:color="auto"/>
        <w:right w:val="none" w:sz="0" w:space="0" w:color="auto"/>
      </w:divBdr>
    </w:div>
    <w:div w:id="1994873612">
      <w:bodyDiv w:val="1"/>
      <w:marLeft w:val="0"/>
      <w:marRight w:val="0"/>
      <w:marTop w:val="0"/>
      <w:marBottom w:val="0"/>
      <w:divBdr>
        <w:top w:val="none" w:sz="0" w:space="0" w:color="auto"/>
        <w:left w:val="none" w:sz="0" w:space="0" w:color="auto"/>
        <w:bottom w:val="none" w:sz="0" w:space="0" w:color="auto"/>
        <w:right w:val="none" w:sz="0" w:space="0" w:color="auto"/>
      </w:divBdr>
    </w:div>
    <w:div w:id="2121683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b\Desktop\QW%20Template%20CAN%20ULC-S536-2019-RE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9FC364D31624724815EBC772EACAC57"/>
        <w:category>
          <w:name w:val="General"/>
          <w:gallery w:val="placeholder"/>
        </w:category>
        <w:types>
          <w:type w:val="bbPlcHdr"/>
        </w:types>
        <w:behaviors>
          <w:behavior w:val="content"/>
        </w:behaviors>
        <w:guid w:val="{3EDD3F3B-5151-4458-9A10-58786B35B827}"/>
      </w:docPartPr>
      <w:docPartBody>
        <w:p w:rsidR="000103F0" w:rsidRDefault="000103F0">
          <w:pPr>
            <w:pStyle w:val="79FC364D31624724815EBC772EACAC57"/>
          </w:pPr>
          <w:r w:rsidRPr="0007340C">
            <w:rPr>
              <w:rStyle w:val="PlaceholderText"/>
            </w:rPr>
            <w:t>Click or tap here to enter text.</w:t>
          </w:r>
        </w:p>
      </w:docPartBody>
    </w:docPart>
    <w:docPart>
      <w:docPartPr>
        <w:name w:val="D95F2E6BEE954A8D83EE0BD471DBCF1C"/>
        <w:category>
          <w:name w:val="General"/>
          <w:gallery w:val="placeholder"/>
        </w:category>
        <w:types>
          <w:type w:val="bbPlcHdr"/>
        </w:types>
        <w:behaviors>
          <w:behavior w:val="content"/>
        </w:behaviors>
        <w:guid w:val="{1991CFAD-B891-468E-A54F-70F3BD32B17D}"/>
      </w:docPartPr>
      <w:docPartBody>
        <w:p w:rsidR="000103F0" w:rsidRDefault="000103F0">
          <w:pPr>
            <w:pStyle w:val="D95F2E6BEE954A8D83EE0BD471DBCF1C"/>
          </w:pPr>
          <w:r w:rsidRPr="0007340C">
            <w:rPr>
              <w:rStyle w:val="PlaceholderText"/>
            </w:rPr>
            <w:t>Click or tap here to enter text.</w:t>
          </w:r>
        </w:p>
      </w:docPartBody>
    </w:docPart>
    <w:docPart>
      <w:docPartPr>
        <w:name w:val="76ADDF8B829040799591D2DED1B01BD4"/>
        <w:category>
          <w:name w:val="General"/>
          <w:gallery w:val="placeholder"/>
        </w:category>
        <w:types>
          <w:type w:val="bbPlcHdr"/>
        </w:types>
        <w:behaviors>
          <w:behavior w:val="content"/>
        </w:behaviors>
        <w:guid w:val="{DC141372-9D1A-48B9-A13E-044C8AB26620}"/>
      </w:docPartPr>
      <w:docPartBody>
        <w:p w:rsidR="000103F0" w:rsidRDefault="000103F0">
          <w:pPr>
            <w:pStyle w:val="76ADDF8B829040799591D2DED1B01BD4"/>
          </w:pPr>
          <w:r w:rsidRPr="0007340C">
            <w:rPr>
              <w:rStyle w:val="PlaceholderText"/>
            </w:rPr>
            <w:t>Click or tap here to enter text.</w:t>
          </w:r>
        </w:p>
      </w:docPartBody>
    </w:docPart>
    <w:docPart>
      <w:docPartPr>
        <w:name w:val="1EB25E2887E64E2CB0544AF0763927D7"/>
        <w:category>
          <w:name w:val="General"/>
          <w:gallery w:val="placeholder"/>
        </w:category>
        <w:types>
          <w:type w:val="bbPlcHdr"/>
        </w:types>
        <w:behaviors>
          <w:behavior w:val="content"/>
        </w:behaviors>
        <w:guid w:val="{39D01731-B476-49D0-A7AA-8D07716C9C0D}"/>
      </w:docPartPr>
      <w:docPartBody>
        <w:p w:rsidR="000103F0" w:rsidRDefault="000103F0">
          <w:pPr>
            <w:pStyle w:val="1EB25E2887E64E2CB0544AF0763927D7"/>
          </w:pPr>
          <w:r w:rsidRPr="0007340C">
            <w:rPr>
              <w:rStyle w:val="PlaceholderText"/>
            </w:rPr>
            <w:t>Click or tap here to enter text.</w:t>
          </w:r>
        </w:p>
      </w:docPartBody>
    </w:docPart>
    <w:docPart>
      <w:docPartPr>
        <w:name w:val="E6D572A8E6C0486F90B2B870217A742B"/>
        <w:category>
          <w:name w:val="General"/>
          <w:gallery w:val="placeholder"/>
        </w:category>
        <w:types>
          <w:type w:val="bbPlcHdr"/>
        </w:types>
        <w:behaviors>
          <w:behavior w:val="content"/>
        </w:behaviors>
        <w:guid w:val="{1236E1BB-6E78-444E-9DBC-920D1CBD0C2B}"/>
      </w:docPartPr>
      <w:docPartBody>
        <w:p w:rsidR="000103F0" w:rsidRDefault="000103F0">
          <w:pPr>
            <w:pStyle w:val="E6D572A8E6C0486F90B2B870217A742B"/>
          </w:pPr>
          <w:r w:rsidRPr="0007340C">
            <w:rPr>
              <w:rStyle w:val="PlaceholderText"/>
            </w:rPr>
            <w:t>Click or tap here to enter text.</w:t>
          </w:r>
        </w:p>
      </w:docPartBody>
    </w:docPart>
    <w:docPart>
      <w:docPartPr>
        <w:name w:val="CA03254056244B2D9B6525B678F235E4"/>
        <w:category>
          <w:name w:val="General"/>
          <w:gallery w:val="placeholder"/>
        </w:category>
        <w:types>
          <w:type w:val="bbPlcHdr"/>
        </w:types>
        <w:behaviors>
          <w:behavior w:val="content"/>
        </w:behaviors>
        <w:guid w:val="{52B65D2D-9426-405D-BBD4-3DC72A267A79}"/>
      </w:docPartPr>
      <w:docPartBody>
        <w:p w:rsidR="000103F0" w:rsidRDefault="000103F0">
          <w:pPr>
            <w:pStyle w:val="CA03254056244B2D9B6525B678F235E4"/>
          </w:pPr>
          <w:r w:rsidRPr="0007340C">
            <w:rPr>
              <w:rStyle w:val="PlaceholderText"/>
            </w:rPr>
            <w:t>Click or tap here to enter text.</w:t>
          </w:r>
        </w:p>
      </w:docPartBody>
    </w:docPart>
    <w:docPart>
      <w:docPartPr>
        <w:name w:val="A0DBB991D8384C7AA9E499CED85AC5D4"/>
        <w:category>
          <w:name w:val="General"/>
          <w:gallery w:val="placeholder"/>
        </w:category>
        <w:types>
          <w:type w:val="bbPlcHdr"/>
        </w:types>
        <w:behaviors>
          <w:behavior w:val="content"/>
        </w:behaviors>
        <w:guid w:val="{92BDCA59-1C9C-4B46-8799-52BC1731C17B}"/>
      </w:docPartPr>
      <w:docPartBody>
        <w:p w:rsidR="000103F0" w:rsidRDefault="000103F0">
          <w:pPr>
            <w:pStyle w:val="A0DBB991D8384C7AA9E499CED85AC5D4"/>
          </w:pPr>
          <w:r w:rsidRPr="0007340C">
            <w:rPr>
              <w:rStyle w:val="PlaceholderText"/>
            </w:rPr>
            <w:t>Click or tap here to enter text.</w:t>
          </w:r>
        </w:p>
      </w:docPartBody>
    </w:docPart>
    <w:docPart>
      <w:docPartPr>
        <w:name w:val="2DBC2E6547D2475BA814F9E6CFB866E6"/>
        <w:category>
          <w:name w:val="General"/>
          <w:gallery w:val="placeholder"/>
        </w:category>
        <w:types>
          <w:type w:val="bbPlcHdr"/>
        </w:types>
        <w:behaviors>
          <w:behavior w:val="content"/>
        </w:behaviors>
        <w:guid w:val="{0C4AD851-9952-464F-ACE7-C765BF50F371}"/>
      </w:docPartPr>
      <w:docPartBody>
        <w:p w:rsidR="000103F0" w:rsidRDefault="000103F0">
          <w:pPr>
            <w:pStyle w:val="2DBC2E6547D2475BA814F9E6CFB866E6"/>
          </w:pPr>
          <w:r w:rsidRPr="0007340C">
            <w:rPr>
              <w:rStyle w:val="PlaceholderText"/>
            </w:rPr>
            <w:t>Click or tap here to enter text.</w:t>
          </w:r>
        </w:p>
      </w:docPartBody>
    </w:docPart>
    <w:docPart>
      <w:docPartPr>
        <w:name w:val="A87FD8420CE340A69AC9270E2D4D5C43"/>
        <w:category>
          <w:name w:val="General"/>
          <w:gallery w:val="placeholder"/>
        </w:category>
        <w:types>
          <w:type w:val="bbPlcHdr"/>
        </w:types>
        <w:behaviors>
          <w:behavior w:val="content"/>
        </w:behaviors>
        <w:guid w:val="{CEB1C206-2C0D-42F0-A6DB-0AC12893E25A}"/>
      </w:docPartPr>
      <w:docPartBody>
        <w:p w:rsidR="000103F0" w:rsidRDefault="000103F0">
          <w:pPr>
            <w:pStyle w:val="A87FD8420CE340A69AC9270E2D4D5C43"/>
          </w:pPr>
          <w:r w:rsidRPr="0007340C">
            <w:rPr>
              <w:rStyle w:val="PlaceholderText"/>
            </w:rPr>
            <w:t>Click or tap here to enter text.</w:t>
          </w:r>
        </w:p>
      </w:docPartBody>
    </w:docPart>
    <w:docPart>
      <w:docPartPr>
        <w:name w:val="8BBE5E4B45C14312ACDCC5390656D143"/>
        <w:category>
          <w:name w:val="General"/>
          <w:gallery w:val="placeholder"/>
        </w:category>
        <w:types>
          <w:type w:val="bbPlcHdr"/>
        </w:types>
        <w:behaviors>
          <w:behavior w:val="content"/>
        </w:behaviors>
        <w:guid w:val="{B361000F-F07F-4AFF-B003-4B8E63838532}"/>
      </w:docPartPr>
      <w:docPartBody>
        <w:p w:rsidR="000103F0" w:rsidRDefault="000103F0">
          <w:pPr>
            <w:pStyle w:val="8BBE5E4B45C14312ACDCC5390656D143"/>
          </w:pPr>
          <w:r w:rsidRPr="0007340C">
            <w:rPr>
              <w:rStyle w:val="PlaceholderText"/>
            </w:rPr>
            <w:t>Click or tap here to enter text.</w:t>
          </w:r>
        </w:p>
      </w:docPartBody>
    </w:docPart>
    <w:docPart>
      <w:docPartPr>
        <w:name w:val="72CACDA5100F47DE81C34A591E6E987C"/>
        <w:category>
          <w:name w:val="General"/>
          <w:gallery w:val="placeholder"/>
        </w:category>
        <w:types>
          <w:type w:val="bbPlcHdr"/>
        </w:types>
        <w:behaviors>
          <w:behavior w:val="content"/>
        </w:behaviors>
        <w:guid w:val="{DD920CA0-BBC7-4131-940D-FF65BAEE2AB4}"/>
      </w:docPartPr>
      <w:docPartBody>
        <w:p w:rsidR="000103F0" w:rsidRDefault="000103F0">
          <w:pPr>
            <w:pStyle w:val="72CACDA5100F47DE81C34A591E6E987C"/>
          </w:pPr>
          <w:r w:rsidRPr="0007340C">
            <w:rPr>
              <w:rStyle w:val="PlaceholderText"/>
            </w:rPr>
            <w:t>Click or tap here to enter text.</w:t>
          </w:r>
        </w:p>
      </w:docPartBody>
    </w:docPart>
    <w:docPart>
      <w:docPartPr>
        <w:name w:val="D1BB162729784F508CD21522E8FBA6F6"/>
        <w:category>
          <w:name w:val="General"/>
          <w:gallery w:val="placeholder"/>
        </w:category>
        <w:types>
          <w:type w:val="bbPlcHdr"/>
        </w:types>
        <w:behaviors>
          <w:behavior w:val="content"/>
        </w:behaviors>
        <w:guid w:val="{B9CD825A-5801-4026-AA71-F01AC9C2C922}"/>
      </w:docPartPr>
      <w:docPartBody>
        <w:p w:rsidR="000103F0" w:rsidRDefault="000103F0">
          <w:pPr>
            <w:pStyle w:val="D1BB162729784F508CD21522E8FBA6F6"/>
          </w:pPr>
          <w:r w:rsidRPr="0007340C">
            <w:rPr>
              <w:rStyle w:val="PlaceholderText"/>
            </w:rPr>
            <w:t>Click or tap here to enter text.</w:t>
          </w:r>
        </w:p>
      </w:docPartBody>
    </w:docPart>
    <w:docPart>
      <w:docPartPr>
        <w:name w:val="45C6BBB6AC154F628B2F877E011F8947"/>
        <w:category>
          <w:name w:val="General"/>
          <w:gallery w:val="placeholder"/>
        </w:category>
        <w:types>
          <w:type w:val="bbPlcHdr"/>
        </w:types>
        <w:behaviors>
          <w:behavior w:val="content"/>
        </w:behaviors>
        <w:guid w:val="{DD965BBE-3081-4B1A-A4FC-DB6555C7FB21}"/>
      </w:docPartPr>
      <w:docPartBody>
        <w:p w:rsidR="000103F0" w:rsidRDefault="000103F0">
          <w:pPr>
            <w:pStyle w:val="45C6BBB6AC154F628B2F877E011F8947"/>
          </w:pPr>
          <w:r w:rsidRPr="0007340C">
            <w:rPr>
              <w:rStyle w:val="PlaceholderText"/>
            </w:rPr>
            <w:t>Click or tap here to enter text.</w:t>
          </w:r>
        </w:p>
      </w:docPartBody>
    </w:docPart>
    <w:docPart>
      <w:docPartPr>
        <w:name w:val="55E5E55756F5446089AC761FD93CA3AD"/>
        <w:category>
          <w:name w:val="General"/>
          <w:gallery w:val="placeholder"/>
        </w:category>
        <w:types>
          <w:type w:val="bbPlcHdr"/>
        </w:types>
        <w:behaviors>
          <w:behavior w:val="content"/>
        </w:behaviors>
        <w:guid w:val="{95983939-C937-44B8-B24B-7C287ABD0B9C}"/>
      </w:docPartPr>
      <w:docPartBody>
        <w:p w:rsidR="000103F0" w:rsidRDefault="000103F0">
          <w:pPr>
            <w:pStyle w:val="55E5E55756F5446089AC761FD93CA3AD"/>
          </w:pPr>
          <w:r w:rsidRPr="0007340C">
            <w:rPr>
              <w:rStyle w:val="PlaceholderText"/>
            </w:rPr>
            <w:t>Click or tap here to enter text.</w:t>
          </w:r>
        </w:p>
      </w:docPartBody>
    </w:docPart>
    <w:docPart>
      <w:docPartPr>
        <w:name w:val="7FE1296279254788B458B99F394CC83A"/>
        <w:category>
          <w:name w:val="General"/>
          <w:gallery w:val="placeholder"/>
        </w:category>
        <w:types>
          <w:type w:val="bbPlcHdr"/>
        </w:types>
        <w:behaviors>
          <w:behavior w:val="content"/>
        </w:behaviors>
        <w:guid w:val="{4CC6BAB2-3881-4C18-9AB3-AC89A0B4D343}"/>
      </w:docPartPr>
      <w:docPartBody>
        <w:p w:rsidR="000103F0" w:rsidRDefault="000103F0">
          <w:pPr>
            <w:pStyle w:val="7FE1296279254788B458B99F394CC83A"/>
          </w:pPr>
          <w:r w:rsidRPr="0007340C">
            <w:rPr>
              <w:rStyle w:val="PlaceholderText"/>
            </w:rPr>
            <w:t>Click or tap here to enter text.</w:t>
          </w:r>
        </w:p>
      </w:docPartBody>
    </w:docPart>
    <w:docPart>
      <w:docPartPr>
        <w:name w:val="CC19EB12D665493C95FFFCB36DF5BB76"/>
        <w:category>
          <w:name w:val="General"/>
          <w:gallery w:val="placeholder"/>
        </w:category>
        <w:types>
          <w:type w:val="bbPlcHdr"/>
        </w:types>
        <w:behaviors>
          <w:behavior w:val="content"/>
        </w:behaviors>
        <w:guid w:val="{75464CE7-C88A-4F4F-9417-E632DE06F272}"/>
      </w:docPartPr>
      <w:docPartBody>
        <w:p w:rsidR="000103F0" w:rsidRDefault="000103F0">
          <w:pPr>
            <w:pStyle w:val="CC19EB12D665493C95FFFCB36DF5BB76"/>
          </w:pPr>
          <w:r w:rsidRPr="0007340C">
            <w:rPr>
              <w:rStyle w:val="PlaceholderText"/>
            </w:rPr>
            <w:t>Click or tap here to enter text.</w:t>
          </w:r>
        </w:p>
      </w:docPartBody>
    </w:docPart>
    <w:docPart>
      <w:docPartPr>
        <w:name w:val="47EE9EECA2404B7F9852D69918F1A9F2"/>
        <w:category>
          <w:name w:val="General"/>
          <w:gallery w:val="placeholder"/>
        </w:category>
        <w:types>
          <w:type w:val="bbPlcHdr"/>
        </w:types>
        <w:behaviors>
          <w:behavior w:val="content"/>
        </w:behaviors>
        <w:guid w:val="{F29E1E69-E45A-4F2C-B690-A92E91CE790D}"/>
      </w:docPartPr>
      <w:docPartBody>
        <w:p w:rsidR="000103F0" w:rsidRDefault="000103F0">
          <w:pPr>
            <w:pStyle w:val="47EE9EECA2404B7F9852D69918F1A9F2"/>
          </w:pPr>
          <w:r w:rsidRPr="0007340C">
            <w:rPr>
              <w:rStyle w:val="PlaceholderText"/>
            </w:rPr>
            <w:t>Click or tap here to enter text.</w:t>
          </w:r>
        </w:p>
      </w:docPartBody>
    </w:docPart>
    <w:docPart>
      <w:docPartPr>
        <w:name w:val="7A7D33098CE24D67B82B4B063319FC40"/>
        <w:category>
          <w:name w:val="General"/>
          <w:gallery w:val="placeholder"/>
        </w:category>
        <w:types>
          <w:type w:val="bbPlcHdr"/>
        </w:types>
        <w:behaviors>
          <w:behavior w:val="content"/>
        </w:behaviors>
        <w:guid w:val="{84E6483C-8087-44CA-8026-42F5615819AA}"/>
      </w:docPartPr>
      <w:docPartBody>
        <w:p w:rsidR="000103F0" w:rsidRDefault="000103F0">
          <w:pPr>
            <w:pStyle w:val="7A7D33098CE24D67B82B4B063319FC40"/>
          </w:pPr>
          <w:r w:rsidRPr="0007340C">
            <w:rPr>
              <w:rStyle w:val="PlaceholderText"/>
            </w:rPr>
            <w:t>Click or tap here to enter text.</w:t>
          </w:r>
        </w:p>
      </w:docPartBody>
    </w:docPart>
    <w:docPart>
      <w:docPartPr>
        <w:name w:val="39891FC1F1724B6D85450941510ABB82"/>
        <w:category>
          <w:name w:val="General"/>
          <w:gallery w:val="placeholder"/>
        </w:category>
        <w:types>
          <w:type w:val="bbPlcHdr"/>
        </w:types>
        <w:behaviors>
          <w:behavior w:val="content"/>
        </w:behaviors>
        <w:guid w:val="{E3B94E93-0971-4855-B576-69BA23CEAD2A}"/>
      </w:docPartPr>
      <w:docPartBody>
        <w:p w:rsidR="000103F0" w:rsidRDefault="000103F0">
          <w:pPr>
            <w:pStyle w:val="39891FC1F1724B6D85450941510ABB82"/>
          </w:pPr>
          <w:r w:rsidRPr="0007340C">
            <w:rPr>
              <w:rStyle w:val="PlaceholderText"/>
            </w:rPr>
            <w:t>Click or tap here to enter text.</w:t>
          </w:r>
        </w:p>
      </w:docPartBody>
    </w:docPart>
    <w:docPart>
      <w:docPartPr>
        <w:name w:val="6B5F3573034545478BDA386878F17990"/>
        <w:category>
          <w:name w:val="General"/>
          <w:gallery w:val="placeholder"/>
        </w:category>
        <w:types>
          <w:type w:val="bbPlcHdr"/>
        </w:types>
        <w:behaviors>
          <w:behavior w:val="content"/>
        </w:behaviors>
        <w:guid w:val="{63638782-D42E-49A9-9C66-FD9CD3573FAD}"/>
      </w:docPartPr>
      <w:docPartBody>
        <w:p w:rsidR="000103F0" w:rsidRDefault="000103F0">
          <w:pPr>
            <w:pStyle w:val="6B5F3573034545478BDA386878F17990"/>
          </w:pPr>
          <w:r w:rsidRPr="0007340C">
            <w:rPr>
              <w:rStyle w:val="PlaceholderText"/>
            </w:rPr>
            <w:t>Choose an item.</w:t>
          </w:r>
        </w:p>
      </w:docPartBody>
    </w:docPart>
    <w:docPart>
      <w:docPartPr>
        <w:name w:val="45BFA5C196D24F1DAA588DBF783BD91C"/>
        <w:category>
          <w:name w:val="General"/>
          <w:gallery w:val="placeholder"/>
        </w:category>
        <w:types>
          <w:type w:val="bbPlcHdr"/>
        </w:types>
        <w:behaviors>
          <w:behavior w:val="content"/>
        </w:behaviors>
        <w:guid w:val="{C84013F0-88B7-4623-87E5-FBCB6CA52966}"/>
      </w:docPartPr>
      <w:docPartBody>
        <w:p w:rsidR="000103F0" w:rsidRDefault="000103F0">
          <w:pPr>
            <w:pStyle w:val="45BFA5C196D24F1DAA588DBF783BD91C"/>
          </w:pPr>
          <w:r w:rsidRPr="0007340C">
            <w:rPr>
              <w:rStyle w:val="PlaceholderText"/>
            </w:rPr>
            <w:t>Click or tap here to enter text.</w:t>
          </w:r>
        </w:p>
      </w:docPartBody>
    </w:docPart>
    <w:docPart>
      <w:docPartPr>
        <w:name w:val="8B0F013E4F7F4D529E344A038A5B05D9"/>
        <w:category>
          <w:name w:val="General"/>
          <w:gallery w:val="placeholder"/>
        </w:category>
        <w:types>
          <w:type w:val="bbPlcHdr"/>
        </w:types>
        <w:behaviors>
          <w:behavior w:val="content"/>
        </w:behaviors>
        <w:guid w:val="{999B9D2E-84D8-41A2-A94D-79692B1C6EA4}"/>
      </w:docPartPr>
      <w:docPartBody>
        <w:p w:rsidR="000103F0" w:rsidRDefault="000103F0">
          <w:pPr>
            <w:pStyle w:val="8B0F013E4F7F4D529E344A038A5B05D9"/>
          </w:pPr>
          <w:r w:rsidRPr="0007340C">
            <w:rPr>
              <w:rStyle w:val="PlaceholderText"/>
            </w:rPr>
            <w:t>Click or tap here to enter text.</w:t>
          </w:r>
        </w:p>
      </w:docPartBody>
    </w:docPart>
    <w:docPart>
      <w:docPartPr>
        <w:name w:val="097A9270C02646008FE75AC37C05A9F3"/>
        <w:category>
          <w:name w:val="General"/>
          <w:gallery w:val="placeholder"/>
        </w:category>
        <w:types>
          <w:type w:val="bbPlcHdr"/>
        </w:types>
        <w:behaviors>
          <w:behavior w:val="content"/>
        </w:behaviors>
        <w:guid w:val="{86CC775D-4746-4186-9738-D64FC2194DEA}"/>
      </w:docPartPr>
      <w:docPartBody>
        <w:p w:rsidR="000103F0" w:rsidRDefault="000103F0">
          <w:pPr>
            <w:pStyle w:val="097A9270C02646008FE75AC37C05A9F3"/>
          </w:pPr>
          <w:r w:rsidRPr="0007340C">
            <w:rPr>
              <w:rStyle w:val="PlaceholderText"/>
            </w:rPr>
            <w:t>Choose an item.</w:t>
          </w:r>
        </w:p>
      </w:docPartBody>
    </w:docPart>
    <w:docPart>
      <w:docPartPr>
        <w:name w:val="44E92CF097524A898B45D66A452D2375"/>
        <w:category>
          <w:name w:val="General"/>
          <w:gallery w:val="placeholder"/>
        </w:category>
        <w:types>
          <w:type w:val="bbPlcHdr"/>
        </w:types>
        <w:behaviors>
          <w:behavior w:val="content"/>
        </w:behaviors>
        <w:guid w:val="{120E0C1C-B0C2-4A78-8AAE-BE4857A8FF5A}"/>
      </w:docPartPr>
      <w:docPartBody>
        <w:p w:rsidR="000103F0" w:rsidRDefault="000103F0">
          <w:pPr>
            <w:pStyle w:val="44E92CF097524A898B45D66A452D2375"/>
          </w:pPr>
          <w:r w:rsidRPr="0007340C">
            <w:rPr>
              <w:rStyle w:val="PlaceholderText"/>
            </w:rPr>
            <w:t>Click or tap here to enter text.</w:t>
          </w:r>
        </w:p>
      </w:docPartBody>
    </w:docPart>
    <w:docPart>
      <w:docPartPr>
        <w:name w:val="0FBB22D22C684118B6EA4632493F2E83"/>
        <w:category>
          <w:name w:val="General"/>
          <w:gallery w:val="placeholder"/>
        </w:category>
        <w:types>
          <w:type w:val="bbPlcHdr"/>
        </w:types>
        <w:behaviors>
          <w:behavior w:val="content"/>
        </w:behaviors>
        <w:guid w:val="{8E20D4DB-8D34-4C4F-BFB4-A5D16BEC5902}"/>
      </w:docPartPr>
      <w:docPartBody>
        <w:p w:rsidR="000103F0" w:rsidRDefault="000103F0">
          <w:pPr>
            <w:pStyle w:val="0FBB22D22C684118B6EA4632493F2E83"/>
          </w:pPr>
          <w:r w:rsidRPr="0007340C">
            <w:rPr>
              <w:rStyle w:val="PlaceholderText"/>
            </w:rPr>
            <w:t>Click or tap here to enter text.</w:t>
          </w:r>
        </w:p>
      </w:docPartBody>
    </w:docPart>
    <w:docPart>
      <w:docPartPr>
        <w:name w:val="C2AD8CCFE13645E9859B52DD01F1E551"/>
        <w:category>
          <w:name w:val="General"/>
          <w:gallery w:val="placeholder"/>
        </w:category>
        <w:types>
          <w:type w:val="bbPlcHdr"/>
        </w:types>
        <w:behaviors>
          <w:behavior w:val="content"/>
        </w:behaviors>
        <w:guid w:val="{2630E92F-2B7F-4B1B-A97E-110DDFD0B984}"/>
      </w:docPartPr>
      <w:docPartBody>
        <w:p w:rsidR="000103F0" w:rsidRDefault="000103F0">
          <w:pPr>
            <w:pStyle w:val="C2AD8CCFE13645E9859B52DD01F1E551"/>
          </w:pPr>
          <w:r w:rsidRPr="0007340C">
            <w:rPr>
              <w:rStyle w:val="PlaceholderText"/>
            </w:rPr>
            <w:t>Click or tap here to enter text.</w:t>
          </w:r>
        </w:p>
      </w:docPartBody>
    </w:docPart>
    <w:docPart>
      <w:docPartPr>
        <w:name w:val="8C2064ECF1804AF39FCB73445A4A441B"/>
        <w:category>
          <w:name w:val="General"/>
          <w:gallery w:val="placeholder"/>
        </w:category>
        <w:types>
          <w:type w:val="bbPlcHdr"/>
        </w:types>
        <w:behaviors>
          <w:behavior w:val="content"/>
        </w:behaviors>
        <w:guid w:val="{06D304DA-23F5-4028-86BA-14FC153A17B2}"/>
      </w:docPartPr>
      <w:docPartBody>
        <w:p w:rsidR="000103F0" w:rsidRDefault="000103F0">
          <w:pPr>
            <w:pStyle w:val="8C2064ECF1804AF39FCB73445A4A441B"/>
          </w:pPr>
          <w:r w:rsidRPr="0007340C">
            <w:rPr>
              <w:rStyle w:val="PlaceholderText"/>
            </w:rPr>
            <w:t>Click or tap here to enter text.</w:t>
          </w:r>
        </w:p>
      </w:docPartBody>
    </w:docPart>
    <w:docPart>
      <w:docPartPr>
        <w:name w:val="FC757C9DBA57481E86AC9F5A3F17FB41"/>
        <w:category>
          <w:name w:val="General"/>
          <w:gallery w:val="placeholder"/>
        </w:category>
        <w:types>
          <w:type w:val="bbPlcHdr"/>
        </w:types>
        <w:behaviors>
          <w:behavior w:val="content"/>
        </w:behaviors>
        <w:guid w:val="{281B4756-FDAD-47E7-A3BE-A60FA3FAC1D1}"/>
      </w:docPartPr>
      <w:docPartBody>
        <w:p w:rsidR="000103F0" w:rsidRDefault="000103F0">
          <w:pPr>
            <w:pStyle w:val="FC757C9DBA57481E86AC9F5A3F17FB41"/>
          </w:pPr>
          <w:r w:rsidRPr="0007340C">
            <w:rPr>
              <w:rStyle w:val="PlaceholderText"/>
            </w:rPr>
            <w:t>Click or tap here to enter text.</w:t>
          </w:r>
        </w:p>
      </w:docPartBody>
    </w:docPart>
    <w:docPart>
      <w:docPartPr>
        <w:name w:val="AB2E943A311145E4A2CF487A41D37922"/>
        <w:category>
          <w:name w:val="General"/>
          <w:gallery w:val="placeholder"/>
        </w:category>
        <w:types>
          <w:type w:val="bbPlcHdr"/>
        </w:types>
        <w:behaviors>
          <w:behavior w:val="content"/>
        </w:behaviors>
        <w:guid w:val="{09FB3540-08A7-4ADB-A710-F88F0BFEB451}"/>
      </w:docPartPr>
      <w:docPartBody>
        <w:p w:rsidR="000103F0" w:rsidRDefault="000103F0">
          <w:pPr>
            <w:pStyle w:val="AB2E943A311145E4A2CF487A41D37922"/>
          </w:pPr>
          <w:r w:rsidRPr="0007340C">
            <w:rPr>
              <w:rStyle w:val="PlaceholderText"/>
            </w:rPr>
            <w:t>Choose an item.</w:t>
          </w:r>
        </w:p>
      </w:docPartBody>
    </w:docPart>
    <w:docPart>
      <w:docPartPr>
        <w:name w:val="982F9FB4269D4F538EBCDF17F0BB2486"/>
        <w:category>
          <w:name w:val="General"/>
          <w:gallery w:val="placeholder"/>
        </w:category>
        <w:types>
          <w:type w:val="bbPlcHdr"/>
        </w:types>
        <w:behaviors>
          <w:behavior w:val="content"/>
        </w:behaviors>
        <w:guid w:val="{74E5598E-8D81-4A45-9E22-7E16063A59DA}"/>
      </w:docPartPr>
      <w:docPartBody>
        <w:p w:rsidR="000103F0" w:rsidRDefault="000103F0">
          <w:pPr>
            <w:pStyle w:val="982F9FB4269D4F538EBCDF17F0BB2486"/>
          </w:pPr>
          <w:r w:rsidRPr="0007340C">
            <w:rPr>
              <w:rStyle w:val="PlaceholderText"/>
            </w:rPr>
            <w:t>Click or tap here to enter text.</w:t>
          </w:r>
        </w:p>
      </w:docPartBody>
    </w:docPart>
    <w:docPart>
      <w:docPartPr>
        <w:name w:val="E41230AF06254516909C7B37B88FBEEF"/>
        <w:category>
          <w:name w:val="General"/>
          <w:gallery w:val="placeholder"/>
        </w:category>
        <w:types>
          <w:type w:val="bbPlcHdr"/>
        </w:types>
        <w:behaviors>
          <w:behavior w:val="content"/>
        </w:behaviors>
        <w:guid w:val="{B66D88B0-876B-4E3B-9F02-8DB129A5A31A}"/>
      </w:docPartPr>
      <w:docPartBody>
        <w:p w:rsidR="000103F0" w:rsidRDefault="000103F0">
          <w:pPr>
            <w:pStyle w:val="E41230AF06254516909C7B37B88FBEEF"/>
          </w:pPr>
          <w:r w:rsidRPr="0007340C">
            <w:rPr>
              <w:rStyle w:val="PlaceholderText"/>
            </w:rPr>
            <w:t>Click or tap here to enter text.</w:t>
          </w:r>
        </w:p>
      </w:docPartBody>
    </w:docPart>
    <w:docPart>
      <w:docPartPr>
        <w:name w:val="70FF2FC3308D47EEAE79DA1BFEAD44A6"/>
        <w:category>
          <w:name w:val="General"/>
          <w:gallery w:val="placeholder"/>
        </w:category>
        <w:types>
          <w:type w:val="bbPlcHdr"/>
        </w:types>
        <w:behaviors>
          <w:behavior w:val="content"/>
        </w:behaviors>
        <w:guid w:val="{9AF86C43-E487-4842-8D3F-614B1CB03C3F}"/>
      </w:docPartPr>
      <w:docPartBody>
        <w:p w:rsidR="000103F0" w:rsidRDefault="000103F0">
          <w:pPr>
            <w:pStyle w:val="70FF2FC3308D47EEAE79DA1BFEAD44A6"/>
          </w:pPr>
          <w:r w:rsidRPr="0007340C">
            <w:rPr>
              <w:rStyle w:val="PlaceholderText"/>
            </w:rPr>
            <w:t>Choose an item.</w:t>
          </w:r>
        </w:p>
      </w:docPartBody>
    </w:docPart>
    <w:docPart>
      <w:docPartPr>
        <w:name w:val="1D2D3606015E48DCA29E28ED24B5B890"/>
        <w:category>
          <w:name w:val="General"/>
          <w:gallery w:val="placeholder"/>
        </w:category>
        <w:types>
          <w:type w:val="bbPlcHdr"/>
        </w:types>
        <w:behaviors>
          <w:behavior w:val="content"/>
        </w:behaviors>
        <w:guid w:val="{D22B881E-D0E9-4BDF-81C3-54560B1312E4}"/>
      </w:docPartPr>
      <w:docPartBody>
        <w:p w:rsidR="000103F0" w:rsidRDefault="000103F0">
          <w:pPr>
            <w:pStyle w:val="1D2D3606015E48DCA29E28ED24B5B890"/>
          </w:pPr>
          <w:r w:rsidRPr="0007340C">
            <w:rPr>
              <w:rStyle w:val="PlaceholderText"/>
            </w:rPr>
            <w:t>Click or tap here to enter text.</w:t>
          </w:r>
        </w:p>
      </w:docPartBody>
    </w:docPart>
    <w:docPart>
      <w:docPartPr>
        <w:name w:val="909A17D2402341349DA5415655043582"/>
        <w:category>
          <w:name w:val="General"/>
          <w:gallery w:val="placeholder"/>
        </w:category>
        <w:types>
          <w:type w:val="bbPlcHdr"/>
        </w:types>
        <w:behaviors>
          <w:behavior w:val="content"/>
        </w:behaviors>
        <w:guid w:val="{2534AED5-F6C1-4BCD-9388-991183FC0F8E}"/>
      </w:docPartPr>
      <w:docPartBody>
        <w:p w:rsidR="000103F0" w:rsidRDefault="000103F0">
          <w:pPr>
            <w:pStyle w:val="909A17D2402341349DA5415655043582"/>
          </w:pPr>
          <w:r w:rsidRPr="0007340C">
            <w:rPr>
              <w:rStyle w:val="PlaceholderText"/>
            </w:rPr>
            <w:t>Click or tap here to enter text.</w:t>
          </w:r>
        </w:p>
      </w:docPartBody>
    </w:docPart>
    <w:docPart>
      <w:docPartPr>
        <w:name w:val="DBEADE2E89124FC1ABDC511776071777"/>
        <w:category>
          <w:name w:val="General"/>
          <w:gallery w:val="placeholder"/>
        </w:category>
        <w:types>
          <w:type w:val="bbPlcHdr"/>
        </w:types>
        <w:behaviors>
          <w:behavior w:val="content"/>
        </w:behaviors>
        <w:guid w:val="{994CE6DF-1286-413B-8DD5-AD4FA50281FA}"/>
      </w:docPartPr>
      <w:docPartBody>
        <w:p w:rsidR="000103F0" w:rsidRDefault="000103F0">
          <w:pPr>
            <w:pStyle w:val="DBEADE2E89124FC1ABDC511776071777"/>
          </w:pPr>
          <w:r w:rsidRPr="0007340C">
            <w:rPr>
              <w:rStyle w:val="PlaceholderText"/>
            </w:rPr>
            <w:t>Click or tap here to enter text.</w:t>
          </w:r>
        </w:p>
      </w:docPartBody>
    </w:docPart>
    <w:docPart>
      <w:docPartPr>
        <w:name w:val="E2005E48E1F44BB08C4A884F5F9160C8"/>
        <w:category>
          <w:name w:val="General"/>
          <w:gallery w:val="placeholder"/>
        </w:category>
        <w:types>
          <w:type w:val="bbPlcHdr"/>
        </w:types>
        <w:behaviors>
          <w:behavior w:val="content"/>
        </w:behaviors>
        <w:guid w:val="{094427DA-6916-473A-8058-E13B8221AC73}"/>
      </w:docPartPr>
      <w:docPartBody>
        <w:p w:rsidR="000103F0" w:rsidRDefault="000103F0">
          <w:pPr>
            <w:pStyle w:val="E2005E48E1F44BB08C4A884F5F9160C8"/>
          </w:pPr>
          <w:r w:rsidRPr="0007340C">
            <w:rPr>
              <w:rStyle w:val="PlaceholderText"/>
            </w:rPr>
            <w:t>Click or tap here to enter text.</w:t>
          </w:r>
        </w:p>
      </w:docPartBody>
    </w:docPart>
    <w:docPart>
      <w:docPartPr>
        <w:name w:val="914D76076F5D440392056A62DED8DCD7"/>
        <w:category>
          <w:name w:val="General"/>
          <w:gallery w:val="placeholder"/>
        </w:category>
        <w:types>
          <w:type w:val="bbPlcHdr"/>
        </w:types>
        <w:behaviors>
          <w:behavior w:val="content"/>
        </w:behaviors>
        <w:guid w:val="{77DC7BD5-3830-4B89-996E-56B2E71F22F5}"/>
      </w:docPartPr>
      <w:docPartBody>
        <w:p w:rsidR="000103F0" w:rsidRDefault="000103F0">
          <w:pPr>
            <w:pStyle w:val="914D76076F5D440392056A62DED8DCD7"/>
          </w:pPr>
          <w:r w:rsidRPr="0007340C">
            <w:rPr>
              <w:rStyle w:val="PlaceholderText"/>
            </w:rPr>
            <w:t>Click or tap here to enter text.</w:t>
          </w:r>
        </w:p>
      </w:docPartBody>
    </w:docPart>
    <w:docPart>
      <w:docPartPr>
        <w:name w:val="3556AC1C9E614DD58C97FF66C200D57D"/>
        <w:category>
          <w:name w:val="General"/>
          <w:gallery w:val="placeholder"/>
        </w:category>
        <w:types>
          <w:type w:val="bbPlcHdr"/>
        </w:types>
        <w:behaviors>
          <w:behavior w:val="content"/>
        </w:behaviors>
        <w:guid w:val="{D4674554-8DAE-42B3-86B9-ABB475F27156}"/>
      </w:docPartPr>
      <w:docPartBody>
        <w:p w:rsidR="000103F0" w:rsidRDefault="000103F0">
          <w:pPr>
            <w:pStyle w:val="3556AC1C9E614DD58C97FF66C200D57D"/>
          </w:pPr>
          <w:r w:rsidRPr="0007340C">
            <w:rPr>
              <w:rStyle w:val="PlaceholderText"/>
            </w:rPr>
            <w:t>Choose an item.</w:t>
          </w:r>
        </w:p>
      </w:docPartBody>
    </w:docPart>
    <w:docPart>
      <w:docPartPr>
        <w:name w:val="0EEDEAE28EC04FCE95C092B075FB4111"/>
        <w:category>
          <w:name w:val="General"/>
          <w:gallery w:val="placeholder"/>
        </w:category>
        <w:types>
          <w:type w:val="bbPlcHdr"/>
        </w:types>
        <w:behaviors>
          <w:behavior w:val="content"/>
        </w:behaviors>
        <w:guid w:val="{1FBDF792-9A84-4246-AC6C-ABAD6A6BC0C0}"/>
      </w:docPartPr>
      <w:docPartBody>
        <w:p w:rsidR="000103F0" w:rsidRDefault="000103F0">
          <w:pPr>
            <w:pStyle w:val="0EEDEAE28EC04FCE95C092B075FB4111"/>
          </w:pPr>
          <w:r w:rsidRPr="0007340C">
            <w:rPr>
              <w:rStyle w:val="PlaceholderText"/>
            </w:rPr>
            <w:t>Click or tap here to enter text.</w:t>
          </w:r>
        </w:p>
      </w:docPartBody>
    </w:docPart>
    <w:docPart>
      <w:docPartPr>
        <w:name w:val="096433820F26418E93F60B8655DD96D1"/>
        <w:category>
          <w:name w:val="General"/>
          <w:gallery w:val="placeholder"/>
        </w:category>
        <w:types>
          <w:type w:val="bbPlcHdr"/>
        </w:types>
        <w:behaviors>
          <w:behavior w:val="content"/>
        </w:behaviors>
        <w:guid w:val="{0DB2EB13-9072-4BF0-B655-A09F7F6198EE}"/>
      </w:docPartPr>
      <w:docPartBody>
        <w:p w:rsidR="000103F0" w:rsidRDefault="000103F0">
          <w:pPr>
            <w:pStyle w:val="096433820F26418E93F60B8655DD96D1"/>
          </w:pPr>
          <w:r w:rsidRPr="0007340C">
            <w:rPr>
              <w:rStyle w:val="PlaceholderText"/>
            </w:rPr>
            <w:t>Click or tap here to enter text.</w:t>
          </w:r>
        </w:p>
      </w:docPartBody>
    </w:docPart>
    <w:docPart>
      <w:docPartPr>
        <w:name w:val="68ABC80FFDF54712A42CDEFCF694EDE2"/>
        <w:category>
          <w:name w:val="General"/>
          <w:gallery w:val="placeholder"/>
        </w:category>
        <w:types>
          <w:type w:val="bbPlcHdr"/>
        </w:types>
        <w:behaviors>
          <w:behavior w:val="content"/>
        </w:behaviors>
        <w:guid w:val="{92FE2AE0-23B2-4902-AC5A-A21EB1F49B76}"/>
      </w:docPartPr>
      <w:docPartBody>
        <w:p w:rsidR="000103F0" w:rsidRDefault="000103F0">
          <w:pPr>
            <w:pStyle w:val="68ABC80FFDF54712A42CDEFCF694EDE2"/>
          </w:pPr>
          <w:r w:rsidRPr="0007340C">
            <w:rPr>
              <w:rStyle w:val="PlaceholderText"/>
            </w:rPr>
            <w:t>Choose an item.</w:t>
          </w:r>
        </w:p>
      </w:docPartBody>
    </w:docPart>
    <w:docPart>
      <w:docPartPr>
        <w:name w:val="B7853EEFA8D648D1B041FC8312FBF4B4"/>
        <w:category>
          <w:name w:val="General"/>
          <w:gallery w:val="placeholder"/>
        </w:category>
        <w:types>
          <w:type w:val="bbPlcHdr"/>
        </w:types>
        <w:behaviors>
          <w:behavior w:val="content"/>
        </w:behaviors>
        <w:guid w:val="{040D7A1C-B2CE-4BAC-8032-219EDD2D7D4C}"/>
      </w:docPartPr>
      <w:docPartBody>
        <w:p w:rsidR="000103F0" w:rsidRDefault="000103F0">
          <w:pPr>
            <w:pStyle w:val="B7853EEFA8D648D1B041FC8312FBF4B4"/>
          </w:pPr>
          <w:r w:rsidRPr="0007340C">
            <w:rPr>
              <w:rStyle w:val="PlaceholderText"/>
            </w:rPr>
            <w:t>Click or tap here to enter text.</w:t>
          </w:r>
        </w:p>
      </w:docPartBody>
    </w:docPart>
    <w:docPart>
      <w:docPartPr>
        <w:name w:val="CA5611B82FA04F9896FAF1C9400241A7"/>
        <w:category>
          <w:name w:val="General"/>
          <w:gallery w:val="placeholder"/>
        </w:category>
        <w:types>
          <w:type w:val="bbPlcHdr"/>
        </w:types>
        <w:behaviors>
          <w:behavior w:val="content"/>
        </w:behaviors>
        <w:guid w:val="{2517D83E-EAE1-4CE3-A318-818FB20AD8EA}"/>
      </w:docPartPr>
      <w:docPartBody>
        <w:p w:rsidR="000103F0" w:rsidRDefault="000103F0">
          <w:pPr>
            <w:pStyle w:val="CA5611B82FA04F9896FAF1C9400241A7"/>
          </w:pPr>
          <w:r w:rsidRPr="0007340C">
            <w:rPr>
              <w:rStyle w:val="PlaceholderText"/>
            </w:rPr>
            <w:t>Click or tap here to enter text.</w:t>
          </w:r>
        </w:p>
      </w:docPartBody>
    </w:docPart>
    <w:docPart>
      <w:docPartPr>
        <w:name w:val="9C0D4A8B76C14A29B4B899889A3A30B9"/>
        <w:category>
          <w:name w:val="General"/>
          <w:gallery w:val="placeholder"/>
        </w:category>
        <w:types>
          <w:type w:val="bbPlcHdr"/>
        </w:types>
        <w:behaviors>
          <w:behavior w:val="content"/>
        </w:behaviors>
        <w:guid w:val="{7193D4CC-8282-4C45-855B-7E37E2B4177A}"/>
      </w:docPartPr>
      <w:docPartBody>
        <w:p w:rsidR="000103F0" w:rsidRDefault="000103F0">
          <w:pPr>
            <w:pStyle w:val="9C0D4A8B76C14A29B4B899889A3A30B9"/>
          </w:pPr>
          <w:r w:rsidRPr="0007340C">
            <w:rPr>
              <w:rStyle w:val="PlaceholderText"/>
            </w:rPr>
            <w:t>Click or tap here to enter text.</w:t>
          </w:r>
        </w:p>
      </w:docPartBody>
    </w:docPart>
    <w:docPart>
      <w:docPartPr>
        <w:name w:val="0A04AE160A4245D7AEF7B678674B235C"/>
        <w:category>
          <w:name w:val="General"/>
          <w:gallery w:val="placeholder"/>
        </w:category>
        <w:types>
          <w:type w:val="bbPlcHdr"/>
        </w:types>
        <w:behaviors>
          <w:behavior w:val="content"/>
        </w:behaviors>
        <w:guid w:val="{A102B11C-9F7E-4F5F-99C1-6B0A810EE74F}"/>
      </w:docPartPr>
      <w:docPartBody>
        <w:p w:rsidR="000103F0" w:rsidRDefault="000103F0">
          <w:pPr>
            <w:pStyle w:val="0A04AE160A4245D7AEF7B678674B235C"/>
          </w:pPr>
          <w:r w:rsidRPr="0007340C">
            <w:rPr>
              <w:rStyle w:val="PlaceholderText"/>
            </w:rPr>
            <w:t>Click or tap here to enter text.</w:t>
          </w:r>
        </w:p>
      </w:docPartBody>
    </w:docPart>
    <w:docPart>
      <w:docPartPr>
        <w:name w:val="58F3638752C94D30B92E133B7C2D4026"/>
        <w:category>
          <w:name w:val="General"/>
          <w:gallery w:val="placeholder"/>
        </w:category>
        <w:types>
          <w:type w:val="bbPlcHdr"/>
        </w:types>
        <w:behaviors>
          <w:behavior w:val="content"/>
        </w:behaviors>
        <w:guid w:val="{CD9617B4-E2D1-48C1-BEC4-F57420365F15}"/>
      </w:docPartPr>
      <w:docPartBody>
        <w:p w:rsidR="000103F0" w:rsidRDefault="000103F0">
          <w:pPr>
            <w:pStyle w:val="58F3638752C94D30B92E133B7C2D4026"/>
          </w:pPr>
          <w:r w:rsidRPr="0007340C">
            <w:rPr>
              <w:rStyle w:val="PlaceholderText"/>
            </w:rPr>
            <w:t>Click or tap here to enter text.</w:t>
          </w:r>
        </w:p>
      </w:docPartBody>
    </w:docPart>
    <w:docPart>
      <w:docPartPr>
        <w:name w:val="7C348314BD874445914AE137944F576A"/>
        <w:category>
          <w:name w:val="General"/>
          <w:gallery w:val="placeholder"/>
        </w:category>
        <w:types>
          <w:type w:val="bbPlcHdr"/>
        </w:types>
        <w:behaviors>
          <w:behavior w:val="content"/>
        </w:behaviors>
        <w:guid w:val="{3CB3C491-4003-4433-A0F0-FC137D978A95}"/>
      </w:docPartPr>
      <w:docPartBody>
        <w:p w:rsidR="000103F0" w:rsidRDefault="000103F0">
          <w:pPr>
            <w:pStyle w:val="7C348314BD874445914AE137944F576A"/>
          </w:pPr>
          <w:r w:rsidRPr="0007340C">
            <w:rPr>
              <w:rStyle w:val="PlaceholderText"/>
            </w:rPr>
            <w:t>Choose an item.</w:t>
          </w:r>
        </w:p>
      </w:docPartBody>
    </w:docPart>
    <w:docPart>
      <w:docPartPr>
        <w:name w:val="B9C9099CC4214FCF84A02DF196ABD040"/>
        <w:category>
          <w:name w:val="General"/>
          <w:gallery w:val="placeholder"/>
        </w:category>
        <w:types>
          <w:type w:val="bbPlcHdr"/>
        </w:types>
        <w:behaviors>
          <w:behavior w:val="content"/>
        </w:behaviors>
        <w:guid w:val="{EFAB9F83-0306-4492-B891-50341E9DA8EF}"/>
      </w:docPartPr>
      <w:docPartBody>
        <w:p w:rsidR="000103F0" w:rsidRDefault="000103F0">
          <w:pPr>
            <w:pStyle w:val="B9C9099CC4214FCF84A02DF196ABD040"/>
          </w:pPr>
          <w:r w:rsidRPr="0007340C">
            <w:rPr>
              <w:rStyle w:val="PlaceholderText"/>
            </w:rPr>
            <w:t>Click or tap here to enter text.</w:t>
          </w:r>
        </w:p>
      </w:docPartBody>
    </w:docPart>
    <w:docPart>
      <w:docPartPr>
        <w:name w:val="8A54715ADC1446A296D982579F6E88BF"/>
        <w:category>
          <w:name w:val="General"/>
          <w:gallery w:val="placeholder"/>
        </w:category>
        <w:types>
          <w:type w:val="bbPlcHdr"/>
        </w:types>
        <w:behaviors>
          <w:behavior w:val="content"/>
        </w:behaviors>
        <w:guid w:val="{2D8FCA22-54B6-424C-8325-6EAD457B10E9}"/>
      </w:docPartPr>
      <w:docPartBody>
        <w:p w:rsidR="000103F0" w:rsidRDefault="000103F0">
          <w:pPr>
            <w:pStyle w:val="8A54715ADC1446A296D982579F6E88BF"/>
          </w:pPr>
          <w:r w:rsidRPr="0007340C">
            <w:rPr>
              <w:rStyle w:val="PlaceholderText"/>
            </w:rPr>
            <w:t>Click or tap here to enter text.</w:t>
          </w:r>
        </w:p>
      </w:docPartBody>
    </w:docPart>
    <w:docPart>
      <w:docPartPr>
        <w:name w:val="C4B061F661174452913A6C361561EA40"/>
        <w:category>
          <w:name w:val="General"/>
          <w:gallery w:val="placeholder"/>
        </w:category>
        <w:types>
          <w:type w:val="bbPlcHdr"/>
        </w:types>
        <w:behaviors>
          <w:behavior w:val="content"/>
        </w:behaviors>
        <w:guid w:val="{927E8FAC-2479-4AE8-B129-E4F13568BB82}"/>
      </w:docPartPr>
      <w:docPartBody>
        <w:p w:rsidR="000103F0" w:rsidRDefault="000103F0">
          <w:pPr>
            <w:pStyle w:val="C4B061F661174452913A6C361561EA40"/>
          </w:pPr>
          <w:r w:rsidRPr="0007340C">
            <w:rPr>
              <w:rStyle w:val="PlaceholderText"/>
            </w:rPr>
            <w:t>Choose an item.</w:t>
          </w:r>
        </w:p>
      </w:docPartBody>
    </w:docPart>
    <w:docPart>
      <w:docPartPr>
        <w:name w:val="A8F61EE0592E4B6CAC58D3A1B2B8C09C"/>
        <w:category>
          <w:name w:val="General"/>
          <w:gallery w:val="placeholder"/>
        </w:category>
        <w:types>
          <w:type w:val="bbPlcHdr"/>
        </w:types>
        <w:behaviors>
          <w:behavior w:val="content"/>
        </w:behaviors>
        <w:guid w:val="{884B2C22-085B-4689-9DE5-4F121C82ECD9}"/>
      </w:docPartPr>
      <w:docPartBody>
        <w:p w:rsidR="000103F0" w:rsidRDefault="000103F0">
          <w:pPr>
            <w:pStyle w:val="A8F61EE0592E4B6CAC58D3A1B2B8C09C"/>
          </w:pPr>
          <w:r w:rsidRPr="0007340C">
            <w:rPr>
              <w:rStyle w:val="PlaceholderText"/>
            </w:rPr>
            <w:t>Click or tap here to enter text.</w:t>
          </w:r>
        </w:p>
      </w:docPartBody>
    </w:docPart>
    <w:docPart>
      <w:docPartPr>
        <w:name w:val="6B132EB8F3AB4AFEB9953D2049B10A56"/>
        <w:category>
          <w:name w:val="General"/>
          <w:gallery w:val="placeholder"/>
        </w:category>
        <w:types>
          <w:type w:val="bbPlcHdr"/>
        </w:types>
        <w:behaviors>
          <w:behavior w:val="content"/>
        </w:behaviors>
        <w:guid w:val="{EB470C17-872E-4463-8919-958F243193C9}"/>
      </w:docPartPr>
      <w:docPartBody>
        <w:p w:rsidR="000103F0" w:rsidRDefault="000103F0">
          <w:pPr>
            <w:pStyle w:val="6B132EB8F3AB4AFEB9953D2049B10A56"/>
          </w:pPr>
          <w:r w:rsidRPr="0007340C">
            <w:rPr>
              <w:rStyle w:val="PlaceholderText"/>
            </w:rPr>
            <w:t>Click or tap here to enter text.</w:t>
          </w:r>
        </w:p>
      </w:docPartBody>
    </w:docPart>
    <w:docPart>
      <w:docPartPr>
        <w:name w:val="7F35BADF64C94680A5340DF392A60F95"/>
        <w:category>
          <w:name w:val="General"/>
          <w:gallery w:val="placeholder"/>
        </w:category>
        <w:types>
          <w:type w:val="bbPlcHdr"/>
        </w:types>
        <w:behaviors>
          <w:behavior w:val="content"/>
        </w:behaviors>
        <w:guid w:val="{A33463C1-F00D-4CF5-9023-54F3274BE0AF}"/>
      </w:docPartPr>
      <w:docPartBody>
        <w:p w:rsidR="000103F0" w:rsidRDefault="000103F0">
          <w:pPr>
            <w:pStyle w:val="7F35BADF64C94680A5340DF392A60F95"/>
          </w:pPr>
          <w:r w:rsidRPr="0007340C">
            <w:rPr>
              <w:rStyle w:val="PlaceholderText"/>
            </w:rPr>
            <w:t>Click or tap here to enter text.</w:t>
          </w:r>
        </w:p>
      </w:docPartBody>
    </w:docPart>
    <w:docPart>
      <w:docPartPr>
        <w:name w:val="F4782A09CF434CF6A24737B119851A76"/>
        <w:category>
          <w:name w:val="General"/>
          <w:gallery w:val="placeholder"/>
        </w:category>
        <w:types>
          <w:type w:val="bbPlcHdr"/>
        </w:types>
        <w:behaviors>
          <w:behavior w:val="content"/>
        </w:behaviors>
        <w:guid w:val="{F25694A5-FBDC-4252-8924-25450EF23BF4}"/>
      </w:docPartPr>
      <w:docPartBody>
        <w:p w:rsidR="000103F0" w:rsidRDefault="000103F0">
          <w:pPr>
            <w:pStyle w:val="F4782A09CF434CF6A24737B119851A76"/>
          </w:pPr>
          <w:r w:rsidRPr="0007340C">
            <w:rPr>
              <w:rStyle w:val="PlaceholderText"/>
            </w:rPr>
            <w:t>Click or tap here to enter text.</w:t>
          </w:r>
        </w:p>
      </w:docPartBody>
    </w:docPart>
    <w:docPart>
      <w:docPartPr>
        <w:name w:val="391ADAB07BA54A34B8DFE7E339D60946"/>
        <w:category>
          <w:name w:val="General"/>
          <w:gallery w:val="placeholder"/>
        </w:category>
        <w:types>
          <w:type w:val="bbPlcHdr"/>
        </w:types>
        <w:behaviors>
          <w:behavior w:val="content"/>
        </w:behaviors>
        <w:guid w:val="{9BF7CC3A-6537-43EB-ACDD-F89C89C34921}"/>
      </w:docPartPr>
      <w:docPartBody>
        <w:p w:rsidR="000103F0" w:rsidRDefault="000103F0">
          <w:pPr>
            <w:pStyle w:val="391ADAB07BA54A34B8DFE7E339D60946"/>
          </w:pPr>
          <w:r w:rsidRPr="0007340C">
            <w:rPr>
              <w:rStyle w:val="PlaceholderText"/>
            </w:rPr>
            <w:t>Click or tap here to enter text.</w:t>
          </w:r>
        </w:p>
      </w:docPartBody>
    </w:docPart>
    <w:docPart>
      <w:docPartPr>
        <w:name w:val="C8B90E9AF27D4E62A484EA10A6834360"/>
        <w:category>
          <w:name w:val="General"/>
          <w:gallery w:val="placeholder"/>
        </w:category>
        <w:types>
          <w:type w:val="bbPlcHdr"/>
        </w:types>
        <w:behaviors>
          <w:behavior w:val="content"/>
        </w:behaviors>
        <w:guid w:val="{5844F3FF-204C-4BF0-8E3F-6DED52CA0CE9}"/>
      </w:docPartPr>
      <w:docPartBody>
        <w:p w:rsidR="000103F0" w:rsidRDefault="000103F0">
          <w:pPr>
            <w:pStyle w:val="C8B90E9AF27D4E62A484EA10A6834360"/>
          </w:pPr>
          <w:r w:rsidRPr="0007340C">
            <w:rPr>
              <w:rStyle w:val="PlaceholderText"/>
            </w:rPr>
            <w:t>Choose an item.</w:t>
          </w:r>
        </w:p>
      </w:docPartBody>
    </w:docPart>
    <w:docPart>
      <w:docPartPr>
        <w:name w:val="4E54AA7DE1474E779B7605E2647C1FD4"/>
        <w:category>
          <w:name w:val="General"/>
          <w:gallery w:val="placeholder"/>
        </w:category>
        <w:types>
          <w:type w:val="bbPlcHdr"/>
        </w:types>
        <w:behaviors>
          <w:behavior w:val="content"/>
        </w:behaviors>
        <w:guid w:val="{FC29C024-DBA5-4A73-9B7A-DBCEA4A149EC}"/>
      </w:docPartPr>
      <w:docPartBody>
        <w:p w:rsidR="000103F0" w:rsidRDefault="000103F0">
          <w:pPr>
            <w:pStyle w:val="4E54AA7DE1474E779B7605E2647C1FD4"/>
          </w:pPr>
          <w:r w:rsidRPr="0007340C">
            <w:rPr>
              <w:rStyle w:val="PlaceholderText"/>
            </w:rPr>
            <w:t>Click or tap here to enter text.</w:t>
          </w:r>
        </w:p>
      </w:docPartBody>
    </w:docPart>
    <w:docPart>
      <w:docPartPr>
        <w:name w:val="4BF6434A93F84762A4733360D4D19626"/>
        <w:category>
          <w:name w:val="General"/>
          <w:gallery w:val="placeholder"/>
        </w:category>
        <w:types>
          <w:type w:val="bbPlcHdr"/>
        </w:types>
        <w:behaviors>
          <w:behavior w:val="content"/>
        </w:behaviors>
        <w:guid w:val="{0A51A70F-E989-4CB5-82D9-5D21D211E2AD}"/>
      </w:docPartPr>
      <w:docPartBody>
        <w:p w:rsidR="000103F0" w:rsidRDefault="000103F0">
          <w:pPr>
            <w:pStyle w:val="4BF6434A93F84762A4733360D4D19626"/>
          </w:pPr>
          <w:r w:rsidRPr="0007340C">
            <w:rPr>
              <w:rStyle w:val="PlaceholderText"/>
            </w:rPr>
            <w:t>Click or tap here to enter text.</w:t>
          </w:r>
        </w:p>
      </w:docPartBody>
    </w:docPart>
    <w:docPart>
      <w:docPartPr>
        <w:name w:val="310C5773CD4744B2935F089A90CD7503"/>
        <w:category>
          <w:name w:val="General"/>
          <w:gallery w:val="placeholder"/>
        </w:category>
        <w:types>
          <w:type w:val="bbPlcHdr"/>
        </w:types>
        <w:behaviors>
          <w:behavior w:val="content"/>
        </w:behaviors>
        <w:guid w:val="{11CBD675-E075-4D62-958F-7779BC52250B}"/>
      </w:docPartPr>
      <w:docPartBody>
        <w:p w:rsidR="000103F0" w:rsidRDefault="000103F0">
          <w:pPr>
            <w:pStyle w:val="310C5773CD4744B2935F089A90CD7503"/>
          </w:pPr>
          <w:r w:rsidRPr="0007340C">
            <w:rPr>
              <w:rStyle w:val="PlaceholderText"/>
            </w:rPr>
            <w:t>Choose an item.</w:t>
          </w:r>
        </w:p>
      </w:docPartBody>
    </w:docPart>
    <w:docPart>
      <w:docPartPr>
        <w:name w:val="DFF21B36970F43389A86964F9509137A"/>
        <w:category>
          <w:name w:val="General"/>
          <w:gallery w:val="placeholder"/>
        </w:category>
        <w:types>
          <w:type w:val="bbPlcHdr"/>
        </w:types>
        <w:behaviors>
          <w:behavior w:val="content"/>
        </w:behaviors>
        <w:guid w:val="{C8DFDDCB-473F-444B-8CBA-0E0D209DB593}"/>
      </w:docPartPr>
      <w:docPartBody>
        <w:p w:rsidR="000103F0" w:rsidRDefault="000103F0">
          <w:pPr>
            <w:pStyle w:val="DFF21B36970F43389A86964F9509137A"/>
          </w:pPr>
          <w:r w:rsidRPr="0007340C">
            <w:rPr>
              <w:rStyle w:val="PlaceholderText"/>
            </w:rPr>
            <w:t>Click or tap here to enter text.</w:t>
          </w:r>
        </w:p>
      </w:docPartBody>
    </w:docPart>
    <w:docPart>
      <w:docPartPr>
        <w:name w:val="A36913FDABEF4BFD845CE3BF47D3180B"/>
        <w:category>
          <w:name w:val="General"/>
          <w:gallery w:val="placeholder"/>
        </w:category>
        <w:types>
          <w:type w:val="bbPlcHdr"/>
        </w:types>
        <w:behaviors>
          <w:behavior w:val="content"/>
        </w:behaviors>
        <w:guid w:val="{8A8951B3-FBD0-4A1B-81F9-1EE215487DEC}"/>
      </w:docPartPr>
      <w:docPartBody>
        <w:p w:rsidR="000103F0" w:rsidRDefault="000103F0">
          <w:pPr>
            <w:pStyle w:val="A36913FDABEF4BFD845CE3BF47D3180B"/>
          </w:pPr>
          <w:r w:rsidRPr="0007340C">
            <w:rPr>
              <w:rStyle w:val="PlaceholderText"/>
            </w:rPr>
            <w:t>Click or tap here to enter text.</w:t>
          </w:r>
        </w:p>
      </w:docPartBody>
    </w:docPart>
    <w:docPart>
      <w:docPartPr>
        <w:name w:val="B07C25A762504486827D3D10F67198F4"/>
        <w:category>
          <w:name w:val="General"/>
          <w:gallery w:val="placeholder"/>
        </w:category>
        <w:types>
          <w:type w:val="bbPlcHdr"/>
        </w:types>
        <w:behaviors>
          <w:behavior w:val="content"/>
        </w:behaviors>
        <w:guid w:val="{6CEDEA42-EBCA-4B0E-BF3C-51939253C096}"/>
      </w:docPartPr>
      <w:docPartBody>
        <w:p w:rsidR="000103F0" w:rsidRDefault="000103F0">
          <w:pPr>
            <w:pStyle w:val="B07C25A762504486827D3D10F67198F4"/>
          </w:pPr>
          <w:r w:rsidRPr="0007340C">
            <w:rPr>
              <w:rStyle w:val="PlaceholderText"/>
            </w:rPr>
            <w:t>Click or tap here to enter text.</w:t>
          </w:r>
        </w:p>
      </w:docPartBody>
    </w:docPart>
    <w:docPart>
      <w:docPartPr>
        <w:name w:val="282270C1D21E476C8D61ADCEC4349E6B"/>
        <w:category>
          <w:name w:val="General"/>
          <w:gallery w:val="placeholder"/>
        </w:category>
        <w:types>
          <w:type w:val="bbPlcHdr"/>
        </w:types>
        <w:behaviors>
          <w:behavior w:val="content"/>
        </w:behaviors>
        <w:guid w:val="{11FC3713-16E8-4456-A019-A8AE490338CB}"/>
      </w:docPartPr>
      <w:docPartBody>
        <w:p w:rsidR="000103F0" w:rsidRDefault="000103F0">
          <w:pPr>
            <w:pStyle w:val="282270C1D21E476C8D61ADCEC4349E6B"/>
          </w:pPr>
          <w:r w:rsidRPr="0007340C">
            <w:rPr>
              <w:rStyle w:val="PlaceholderText"/>
            </w:rPr>
            <w:t>Click or tap here to enter text.</w:t>
          </w:r>
        </w:p>
      </w:docPartBody>
    </w:docPart>
    <w:docPart>
      <w:docPartPr>
        <w:name w:val="BC914075DC8142B6BB738EBAF4B2E1AE"/>
        <w:category>
          <w:name w:val="General"/>
          <w:gallery w:val="placeholder"/>
        </w:category>
        <w:types>
          <w:type w:val="bbPlcHdr"/>
        </w:types>
        <w:behaviors>
          <w:behavior w:val="content"/>
        </w:behaviors>
        <w:guid w:val="{F2B0BE6C-97D0-43E6-A67D-E52D7D1813B7}"/>
      </w:docPartPr>
      <w:docPartBody>
        <w:p w:rsidR="000103F0" w:rsidRDefault="000103F0">
          <w:pPr>
            <w:pStyle w:val="BC914075DC8142B6BB738EBAF4B2E1AE"/>
          </w:pPr>
          <w:r w:rsidRPr="0007340C">
            <w:rPr>
              <w:rStyle w:val="PlaceholderText"/>
            </w:rPr>
            <w:t>Click or tap here to enter text.</w:t>
          </w:r>
        </w:p>
      </w:docPartBody>
    </w:docPart>
    <w:docPart>
      <w:docPartPr>
        <w:name w:val="F91FDE6CEE164376B17F87FFBDA11C74"/>
        <w:category>
          <w:name w:val="General"/>
          <w:gallery w:val="placeholder"/>
        </w:category>
        <w:types>
          <w:type w:val="bbPlcHdr"/>
        </w:types>
        <w:behaviors>
          <w:behavior w:val="content"/>
        </w:behaviors>
        <w:guid w:val="{D8C09CAE-658C-47D6-8B62-BDB8D588CEF3}"/>
      </w:docPartPr>
      <w:docPartBody>
        <w:p w:rsidR="000103F0" w:rsidRDefault="000103F0">
          <w:pPr>
            <w:pStyle w:val="F91FDE6CEE164376B17F87FFBDA11C74"/>
          </w:pPr>
          <w:r w:rsidRPr="0007340C">
            <w:rPr>
              <w:rStyle w:val="PlaceholderText"/>
            </w:rPr>
            <w:t>Choose an item.</w:t>
          </w:r>
        </w:p>
      </w:docPartBody>
    </w:docPart>
    <w:docPart>
      <w:docPartPr>
        <w:name w:val="DCB49919FF7B4A0A8110B56F71A0195E"/>
        <w:category>
          <w:name w:val="General"/>
          <w:gallery w:val="placeholder"/>
        </w:category>
        <w:types>
          <w:type w:val="bbPlcHdr"/>
        </w:types>
        <w:behaviors>
          <w:behavior w:val="content"/>
        </w:behaviors>
        <w:guid w:val="{23262BE1-0BF3-4322-A376-A90F529C80F7}"/>
      </w:docPartPr>
      <w:docPartBody>
        <w:p w:rsidR="000103F0" w:rsidRDefault="000103F0">
          <w:pPr>
            <w:pStyle w:val="DCB49919FF7B4A0A8110B56F71A0195E"/>
          </w:pPr>
          <w:r w:rsidRPr="0007340C">
            <w:rPr>
              <w:rStyle w:val="PlaceholderText"/>
            </w:rPr>
            <w:t>Click or tap here to enter text.</w:t>
          </w:r>
        </w:p>
      </w:docPartBody>
    </w:docPart>
    <w:docPart>
      <w:docPartPr>
        <w:name w:val="59F50FF1E0904CB4A32B3C1449D63144"/>
        <w:category>
          <w:name w:val="General"/>
          <w:gallery w:val="placeholder"/>
        </w:category>
        <w:types>
          <w:type w:val="bbPlcHdr"/>
        </w:types>
        <w:behaviors>
          <w:behavior w:val="content"/>
        </w:behaviors>
        <w:guid w:val="{CF63DDF1-D4D6-4F3D-8B48-33994CF13338}"/>
      </w:docPartPr>
      <w:docPartBody>
        <w:p w:rsidR="000103F0" w:rsidRDefault="000103F0">
          <w:pPr>
            <w:pStyle w:val="59F50FF1E0904CB4A32B3C1449D63144"/>
          </w:pPr>
          <w:r w:rsidRPr="0007340C">
            <w:rPr>
              <w:rStyle w:val="PlaceholderText"/>
            </w:rPr>
            <w:t>Click or tap here to enter text.</w:t>
          </w:r>
        </w:p>
      </w:docPartBody>
    </w:docPart>
    <w:docPart>
      <w:docPartPr>
        <w:name w:val="5037D20E859348058FCB60AD6F662A40"/>
        <w:category>
          <w:name w:val="General"/>
          <w:gallery w:val="placeholder"/>
        </w:category>
        <w:types>
          <w:type w:val="bbPlcHdr"/>
        </w:types>
        <w:behaviors>
          <w:behavior w:val="content"/>
        </w:behaviors>
        <w:guid w:val="{FB366F7C-2621-4153-983C-54249D294AD7}"/>
      </w:docPartPr>
      <w:docPartBody>
        <w:p w:rsidR="000103F0" w:rsidRDefault="000103F0">
          <w:pPr>
            <w:pStyle w:val="5037D20E859348058FCB60AD6F662A40"/>
          </w:pPr>
          <w:r w:rsidRPr="0007340C">
            <w:rPr>
              <w:rStyle w:val="PlaceholderText"/>
            </w:rPr>
            <w:t>Choose an item.</w:t>
          </w:r>
        </w:p>
      </w:docPartBody>
    </w:docPart>
    <w:docPart>
      <w:docPartPr>
        <w:name w:val="F1EA84B223784F379C82917C39D5F3D9"/>
        <w:category>
          <w:name w:val="General"/>
          <w:gallery w:val="placeholder"/>
        </w:category>
        <w:types>
          <w:type w:val="bbPlcHdr"/>
        </w:types>
        <w:behaviors>
          <w:behavior w:val="content"/>
        </w:behaviors>
        <w:guid w:val="{B74143A1-0E78-4632-A2D5-51E411A80C56}"/>
      </w:docPartPr>
      <w:docPartBody>
        <w:p w:rsidR="000103F0" w:rsidRDefault="000103F0">
          <w:pPr>
            <w:pStyle w:val="F1EA84B223784F379C82917C39D5F3D9"/>
          </w:pPr>
          <w:r w:rsidRPr="0007340C">
            <w:rPr>
              <w:rStyle w:val="PlaceholderText"/>
            </w:rPr>
            <w:t>Click or tap here to enter text.</w:t>
          </w:r>
        </w:p>
      </w:docPartBody>
    </w:docPart>
    <w:docPart>
      <w:docPartPr>
        <w:name w:val="3ACE30AA80204312957D5C4C7539669C"/>
        <w:category>
          <w:name w:val="General"/>
          <w:gallery w:val="placeholder"/>
        </w:category>
        <w:types>
          <w:type w:val="bbPlcHdr"/>
        </w:types>
        <w:behaviors>
          <w:behavior w:val="content"/>
        </w:behaviors>
        <w:guid w:val="{6D580388-397C-4CBF-A4C3-ED297245A311}"/>
      </w:docPartPr>
      <w:docPartBody>
        <w:p w:rsidR="000103F0" w:rsidRDefault="000103F0">
          <w:pPr>
            <w:pStyle w:val="3ACE30AA80204312957D5C4C7539669C"/>
          </w:pPr>
          <w:r w:rsidRPr="0007340C">
            <w:rPr>
              <w:rStyle w:val="PlaceholderText"/>
            </w:rPr>
            <w:t>Click or tap here to enter text.</w:t>
          </w:r>
        </w:p>
      </w:docPartBody>
    </w:docPart>
    <w:docPart>
      <w:docPartPr>
        <w:name w:val="2621EBFE6D984884B959A76746773CB2"/>
        <w:category>
          <w:name w:val="General"/>
          <w:gallery w:val="placeholder"/>
        </w:category>
        <w:types>
          <w:type w:val="bbPlcHdr"/>
        </w:types>
        <w:behaviors>
          <w:behavior w:val="content"/>
        </w:behaviors>
        <w:guid w:val="{EACE913A-A008-4217-8D94-B527BE1A80F1}"/>
      </w:docPartPr>
      <w:docPartBody>
        <w:p w:rsidR="000103F0" w:rsidRDefault="000103F0">
          <w:pPr>
            <w:pStyle w:val="2621EBFE6D984884B959A76746773CB2"/>
          </w:pPr>
          <w:r w:rsidRPr="0007340C">
            <w:rPr>
              <w:rStyle w:val="PlaceholderText"/>
            </w:rPr>
            <w:t>Click or tap here to enter text.</w:t>
          </w:r>
        </w:p>
      </w:docPartBody>
    </w:docPart>
    <w:docPart>
      <w:docPartPr>
        <w:name w:val="0D9B8236F0144307B9F834D4DB05721E"/>
        <w:category>
          <w:name w:val="General"/>
          <w:gallery w:val="placeholder"/>
        </w:category>
        <w:types>
          <w:type w:val="bbPlcHdr"/>
        </w:types>
        <w:behaviors>
          <w:behavior w:val="content"/>
        </w:behaviors>
        <w:guid w:val="{CD3A1E16-66F6-4317-A3EE-BC42F79973D3}"/>
      </w:docPartPr>
      <w:docPartBody>
        <w:p w:rsidR="000103F0" w:rsidRDefault="000103F0">
          <w:pPr>
            <w:pStyle w:val="0D9B8236F0144307B9F834D4DB05721E"/>
          </w:pPr>
          <w:r w:rsidRPr="0007340C">
            <w:rPr>
              <w:rStyle w:val="PlaceholderText"/>
            </w:rPr>
            <w:t>Click or tap here to enter text.</w:t>
          </w:r>
        </w:p>
      </w:docPartBody>
    </w:docPart>
    <w:docPart>
      <w:docPartPr>
        <w:name w:val="C0F2901E9BD8416889BC7987846F2D93"/>
        <w:category>
          <w:name w:val="General"/>
          <w:gallery w:val="placeholder"/>
        </w:category>
        <w:types>
          <w:type w:val="bbPlcHdr"/>
        </w:types>
        <w:behaviors>
          <w:behavior w:val="content"/>
        </w:behaviors>
        <w:guid w:val="{AC8EE6CE-FDA9-4EB0-AF3C-7DBDD5D51503}"/>
      </w:docPartPr>
      <w:docPartBody>
        <w:p w:rsidR="000103F0" w:rsidRDefault="000103F0">
          <w:pPr>
            <w:pStyle w:val="C0F2901E9BD8416889BC7987846F2D93"/>
          </w:pPr>
          <w:r w:rsidRPr="0007340C">
            <w:rPr>
              <w:rStyle w:val="PlaceholderText"/>
            </w:rPr>
            <w:t>Click or tap here to enter text.</w:t>
          </w:r>
        </w:p>
      </w:docPartBody>
    </w:docPart>
    <w:docPart>
      <w:docPartPr>
        <w:name w:val="FD8B8441B5904EC2AEEAAB99BEBFBE2C"/>
        <w:category>
          <w:name w:val="General"/>
          <w:gallery w:val="placeholder"/>
        </w:category>
        <w:types>
          <w:type w:val="bbPlcHdr"/>
        </w:types>
        <w:behaviors>
          <w:behavior w:val="content"/>
        </w:behaviors>
        <w:guid w:val="{D03B9163-F5F3-4EED-9864-320EB5120669}"/>
      </w:docPartPr>
      <w:docPartBody>
        <w:p w:rsidR="000103F0" w:rsidRDefault="000103F0">
          <w:pPr>
            <w:pStyle w:val="FD8B8441B5904EC2AEEAAB99BEBFBE2C"/>
          </w:pPr>
          <w:r w:rsidRPr="0007340C">
            <w:rPr>
              <w:rStyle w:val="PlaceholderText"/>
            </w:rPr>
            <w:t>Choose an item.</w:t>
          </w:r>
        </w:p>
      </w:docPartBody>
    </w:docPart>
    <w:docPart>
      <w:docPartPr>
        <w:name w:val="59C7366151C4401E84019E079C4B8CAA"/>
        <w:category>
          <w:name w:val="General"/>
          <w:gallery w:val="placeholder"/>
        </w:category>
        <w:types>
          <w:type w:val="bbPlcHdr"/>
        </w:types>
        <w:behaviors>
          <w:behavior w:val="content"/>
        </w:behaviors>
        <w:guid w:val="{4A1DC836-A387-4F60-9C4F-F2724EED1BD6}"/>
      </w:docPartPr>
      <w:docPartBody>
        <w:p w:rsidR="000103F0" w:rsidRDefault="000103F0">
          <w:pPr>
            <w:pStyle w:val="59C7366151C4401E84019E079C4B8CAA"/>
          </w:pPr>
          <w:r w:rsidRPr="0007340C">
            <w:rPr>
              <w:rStyle w:val="PlaceholderText"/>
            </w:rPr>
            <w:t>Click or tap here to enter text.</w:t>
          </w:r>
        </w:p>
      </w:docPartBody>
    </w:docPart>
    <w:docPart>
      <w:docPartPr>
        <w:name w:val="F59D81C9B56B4602AF9E313E50FEBA75"/>
        <w:category>
          <w:name w:val="General"/>
          <w:gallery w:val="placeholder"/>
        </w:category>
        <w:types>
          <w:type w:val="bbPlcHdr"/>
        </w:types>
        <w:behaviors>
          <w:behavior w:val="content"/>
        </w:behaviors>
        <w:guid w:val="{19206DFD-9D7C-4F45-B374-A97E957C25D5}"/>
      </w:docPartPr>
      <w:docPartBody>
        <w:p w:rsidR="000103F0" w:rsidRDefault="000103F0">
          <w:pPr>
            <w:pStyle w:val="F59D81C9B56B4602AF9E313E50FEBA75"/>
          </w:pPr>
          <w:r w:rsidRPr="0007340C">
            <w:rPr>
              <w:rStyle w:val="PlaceholderText"/>
            </w:rPr>
            <w:t>Click or tap here to enter text.</w:t>
          </w:r>
        </w:p>
      </w:docPartBody>
    </w:docPart>
    <w:docPart>
      <w:docPartPr>
        <w:name w:val="95E240CB21194E358AB01D772DA54C80"/>
        <w:category>
          <w:name w:val="General"/>
          <w:gallery w:val="placeholder"/>
        </w:category>
        <w:types>
          <w:type w:val="bbPlcHdr"/>
        </w:types>
        <w:behaviors>
          <w:behavior w:val="content"/>
        </w:behaviors>
        <w:guid w:val="{66A2F8FB-3B62-443D-9482-F6141778CC5E}"/>
      </w:docPartPr>
      <w:docPartBody>
        <w:p w:rsidR="000103F0" w:rsidRDefault="000103F0">
          <w:pPr>
            <w:pStyle w:val="95E240CB21194E358AB01D772DA54C80"/>
          </w:pPr>
          <w:r w:rsidRPr="0007340C">
            <w:rPr>
              <w:rStyle w:val="PlaceholderText"/>
            </w:rPr>
            <w:t>Choose an item.</w:t>
          </w:r>
        </w:p>
      </w:docPartBody>
    </w:docPart>
    <w:docPart>
      <w:docPartPr>
        <w:name w:val="31BFF213B2CF416C8202B40B7ECA7B02"/>
        <w:category>
          <w:name w:val="General"/>
          <w:gallery w:val="placeholder"/>
        </w:category>
        <w:types>
          <w:type w:val="bbPlcHdr"/>
        </w:types>
        <w:behaviors>
          <w:behavior w:val="content"/>
        </w:behaviors>
        <w:guid w:val="{686BAB85-7CED-4571-AE87-3B4C8DEA7B19}"/>
      </w:docPartPr>
      <w:docPartBody>
        <w:p w:rsidR="000103F0" w:rsidRDefault="000103F0">
          <w:pPr>
            <w:pStyle w:val="31BFF213B2CF416C8202B40B7ECA7B02"/>
          </w:pPr>
          <w:r w:rsidRPr="0007340C">
            <w:rPr>
              <w:rStyle w:val="PlaceholderText"/>
            </w:rPr>
            <w:t>Click or tap here to enter text.</w:t>
          </w:r>
        </w:p>
      </w:docPartBody>
    </w:docPart>
    <w:docPart>
      <w:docPartPr>
        <w:name w:val="2B6DE552E5B943BD98BD598FA51B17FC"/>
        <w:category>
          <w:name w:val="General"/>
          <w:gallery w:val="placeholder"/>
        </w:category>
        <w:types>
          <w:type w:val="bbPlcHdr"/>
        </w:types>
        <w:behaviors>
          <w:behavior w:val="content"/>
        </w:behaviors>
        <w:guid w:val="{3869E618-16B7-4E1E-B9DD-1B7427F7573E}"/>
      </w:docPartPr>
      <w:docPartBody>
        <w:p w:rsidR="000103F0" w:rsidRDefault="000103F0">
          <w:pPr>
            <w:pStyle w:val="2B6DE552E5B943BD98BD598FA51B17FC"/>
          </w:pPr>
          <w:r w:rsidRPr="0007340C">
            <w:rPr>
              <w:rStyle w:val="PlaceholderText"/>
            </w:rPr>
            <w:t>Click or tap here to enter text.</w:t>
          </w:r>
        </w:p>
      </w:docPartBody>
    </w:docPart>
    <w:docPart>
      <w:docPartPr>
        <w:name w:val="15E07971F398437BAB1917AE272B3A32"/>
        <w:category>
          <w:name w:val="General"/>
          <w:gallery w:val="placeholder"/>
        </w:category>
        <w:types>
          <w:type w:val="bbPlcHdr"/>
        </w:types>
        <w:behaviors>
          <w:behavior w:val="content"/>
        </w:behaviors>
        <w:guid w:val="{3DE44A69-0ED7-4D97-93EB-3B99D1143F79}"/>
      </w:docPartPr>
      <w:docPartBody>
        <w:p w:rsidR="000103F0" w:rsidRDefault="000103F0">
          <w:pPr>
            <w:pStyle w:val="15E07971F398437BAB1917AE272B3A32"/>
          </w:pPr>
          <w:r w:rsidRPr="0007340C">
            <w:rPr>
              <w:rStyle w:val="PlaceholderText"/>
            </w:rPr>
            <w:t>Click or tap here to enter text.</w:t>
          </w:r>
        </w:p>
      </w:docPartBody>
    </w:docPart>
    <w:docPart>
      <w:docPartPr>
        <w:name w:val="C93BDC0FA3E943838AA1ECF197C47237"/>
        <w:category>
          <w:name w:val="General"/>
          <w:gallery w:val="placeholder"/>
        </w:category>
        <w:types>
          <w:type w:val="bbPlcHdr"/>
        </w:types>
        <w:behaviors>
          <w:behavior w:val="content"/>
        </w:behaviors>
        <w:guid w:val="{EE496DEB-D8AB-41E4-8621-67EF4DF2472A}"/>
      </w:docPartPr>
      <w:docPartBody>
        <w:p w:rsidR="000103F0" w:rsidRDefault="000103F0">
          <w:pPr>
            <w:pStyle w:val="C93BDC0FA3E943838AA1ECF197C47237"/>
          </w:pPr>
          <w:r w:rsidRPr="0007340C">
            <w:rPr>
              <w:rStyle w:val="PlaceholderText"/>
            </w:rPr>
            <w:t>Click or tap here to enter text.</w:t>
          </w:r>
        </w:p>
      </w:docPartBody>
    </w:docPart>
    <w:docPart>
      <w:docPartPr>
        <w:name w:val="A8FF2DD9FB8C4962B85773D0DED11703"/>
        <w:category>
          <w:name w:val="General"/>
          <w:gallery w:val="placeholder"/>
        </w:category>
        <w:types>
          <w:type w:val="bbPlcHdr"/>
        </w:types>
        <w:behaviors>
          <w:behavior w:val="content"/>
        </w:behaviors>
        <w:guid w:val="{A34295B1-C1F8-4739-972F-D77DC46FD22E}"/>
      </w:docPartPr>
      <w:docPartBody>
        <w:p w:rsidR="000103F0" w:rsidRDefault="000103F0">
          <w:pPr>
            <w:pStyle w:val="A8FF2DD9FB8C4962B85773D0DED11703"/>
          </w:pPr>
          <w:r w:rsidRPr="0007340C">
            <w:rPr>
              <w:rStyle w:val="PlaceholderText"/>
            </w:rPr>
            <w:t>Click or tap here to enter text.</w:t>
          </w:r>
        </w:p>
      </w:docPartBody>
    </w:docPart>
    <w:docPart>
      <w:docPartPr>
        <w:name w:val="97E2AF566FFB46148845B99809B1EB9C"/>
        <w:category>
          <w:name w:val="General"/>
          <w:gallery w:val="placeholder"/>
        </w:category>
        <w:types>
          <w:type w:val="bbPlcHdr"/>
        </w:types>
        <w:behaviors>
          <w:behavior w:val="content"/>
        </w:behaviors>
        <w:guid w:val="{21ABDEE1-159B-490F-BA21-5EAD49BD7764}"/>
      </w:docPartPr>
      <w:docPartBody>
        <w:p w:rsidR="000103F0" w:rsidRDefault="000103F0">
          <w:pPr>
            <w:pStyle w:val="97E2AF566FFB46148845B99809B1EB9C"/>
          </w:pPr>
          <w:r w:rsidRPr="0007340C">
            <w:rPr>
              <w:rStyle w:val="PlaceholderText"/>
            </w:rPr>
            <w:t>Choose an item.</w:t>
          </w:r>
        </w:p>
      </w:docPartBody>
    </w:docPart>
    <w:docPart>
      <w:docPartPr>
        <w:name w:val="A708FCF30D6F4BE087F37F4B1090C4AE"/>
        <w:category>
          <w:name w:val="General"/>
          <w:gallery w:val="placeholder"/>
        </w:category>
        <w:types>
          <w:type w:val="bbPlcHdr"/>
        </w:types>
        <w:behaviors>
          <w:behavior w:val="content"/>
        </w:behaviors>
        <w:guid w:val="{995273A8-3658-46C9-9FEF-E7892AEEE649}"/>
      </w:docPartPr>
      <w:docPartBody>
        <w:p w:rsidR="000103F0" w:rsidRDefault="000103F0">
          <w:pPr>
            <w:pStyle w:val="A708FCF30D6F4BE087F37F4B1090C4AE"/>
          </w:pPr>
          <w:r w:rsidRPr="0007340C">
            <w:rPr>
              <w:rStyle w:val="PlaceholderText"/>
            </w:rPr>
            <w:t>Click or tap here to enter text.</w:t>
          </w:r>
        </w:p>
      </w:docPartBody>
    </w:docPart>
    <w:docPart>
      <w:docPartPr>
        <w:name w:val="827B35C4D0184B8281BEE1C6D129C6E2"/>
        <w:category>
          <w:name w:val="General"/>
          <w:gallery w:val="placeholder"/>
        </w:category>
        <w:types>
          <w:type w:val="bbPlcHdr"/>
        </w:types>
        <w:behaviors>
          <w:behavior w:val="content"/>
        </w:behaviors>
        <w:guid w:val="{1BF68E4E-75A2-41C3-B2C9-5E7A3B1C0D57}"/>
      </w:docPartPr>
      <w:docPartBody>
        <w:p w:rsidR="000103F0" w:rsidRDefault="000103F0">
          <w:pPr>
            <w:pStyle w:val="827B35C4D0184B8281BEE1C6D129C6E2"/>
          </w:pPr>
          <w:r w:rsidRPr="0007340C">
            <w:rPr>
              <w:rStyle w:val="PlaceholderText"/>
            </w:rPr>
            <w:t>Click or tap here to enter text.</w:t>
          </w:r>
        </w:p>
      </w:docPartBody>
    </w:docPart>
    <w:docPart>
      <w:docPartPr>
        <w:name w:val="9C25ED7B50234043AFDFC6AFC7FA69FC"/>
        <w:category>
          <w:name w:val="General"/>
          <w:gallery w:val="placeholder"/>
        </w:category>
        <w:types>
          <w:type w:val="bbPlcHdr"/>
        </w:types>
        <w:behaviors>
          <w:behavior w:val="content"/>
        </w:behaviors>
        <w:guid w:val="{C4871E5D-FF36-4D6C-9B5F-6085CE25ADFD}"/>
      </w:docPartPr>
      <w:docPartBody>
        <w:p w:rsidR="000103F0" w:rsidRDefault="000103F0">
          <w:pPr>
            <w:pStyle w:val="9C25ED7B50234043AFDFC6AFC7FA69FC"/>
          </w:pPr>
          <w:r w:rsidRPr="0007340C">
            <w:rPr>
              <w:rStyle w:val="PlaceholderText"/>
            </w:rPr>
            <w:t>Choose an item.</w:t>
          </w:r>
        </w:p>
      </w:docPartBody>
    </w:docPart>
    <w:docPart>
      <w:docPartPr>
        <w:name w:val="81EB731226014CDC9A69D3B41F7C7582"/>
        <w:category>
          <w:name w:val="General"/>
          <w:gallery w:val="placeholder"/>
        </w:category>
        <w:types>
          <w:type w:val="bbPlcHdr"/>
        </w:types>
        <w:behaviors>
          <w:behavior w:val="content"/>
        </w:behaviors>
        <w:guid w:val="{F3D9B3E2-E5B9-4FBA-A92E-AE7D89DA8E42}"/>
      </w:docPartPr>
      <w:docPartBody>
        <w:p w:rsidR="000103F0" w:rsidRDefault="000103F0">
          <w:pPr>
            <w:pStyle w:val="81EB731226014CDC9A69D3B41F7C7582"/>
          </w:pPr>
          <w:r w:rsidRPr="0007340C">
            <w:rPr>
              <w:rStyle w:val="PlaceholderText"/>
            </w:rPr>
            <w:t>Click or tap here to enter text.</w:t>
          </w:r>
        </w:p>
      </w:docPartBody>
    </w:docPart>
    <w:docPart>
      <w:docPartPr>
        <w:name w:val="C531F632A3A94D0D8E08DAADF3B49931"/>
        <w:category>
          <w:name w:val="General"/>
          <w:gallery w:val="placeholder"/>
        </w:category>
        <w:types>
          <w:type w:val="bbPlcHdr"/>
        </w:types>
        <w:behaviors>
          <w:behavior w:val="content"/>
        </w:behaviors>
        <w:guid w:val="{66094744-DCD7-4660-81D3-D3DACB70DBC7}"/>
      </w:docPartPr>
      <w:docPartBody>
        <w:p w:rsidR="000103F0" w:rsidRDefault="000103F0">
          <w:pPr>
            <w:pStyle w:val="C531F632A3A94D0D8E08DAADF3B49931"/>
          </w:pPr>
          <w:r w:rsidRPr="0007340C">
            <w:rPr>
              <w:rStyle w:val="PlaceholderText"/>
            </w:rPr>
            <w:t>Click or tap here to enter text.</w:t>
          </w:r>
        </w:p>
      </w:docPartBody>
    </w:docPart>
    <w:docPart>
      <w:docPartPr>
        <w:name w:val="7F1EE687B7964D83BD2B486B85B86F7F"/>
        <w:category>
          <w:name w:val="General"/>
          <w:gallery w:val="placeholder"/>
        </w:category>
        <w:types>
          <w:type w:val="bbPlcHdr"/>
        </w:types>
        <w:behaviors>
          <w:behavior w:val="content"/>
        </w:behaviors>
        <w:guid w:val="{1BE2E83A-1817-4BED-8090-6024878EA5D2}"/>
      </w:docPartPr>
      <w:docPartBody>
        <w:p w:rsidR="000103F0" w:rsidRDefault="000103F0">
          <w:pPr>
            <w:pStyle w:val="7F1EE687B7964D83BD2B486B85B86F7F"/>
          </w:pPr>
          <w:r w:rsidRPr="0007340C">
            <w:rPr>
              <w:rStyle w:val="PlaceholderText"/>
            </w:rPr>
            <w:t>Click or tap here to enter text.</w:t>
          </w:r>
        </w:p>
      </w:docPartBody>
    </w:docPart>
    <w:docPart>
      <w:docPartPr>
        <w:name w:val="8D5F8833D1EC43C6AA27002CCF8987CD"/>
        <w:category>
          <w:name w:val="General"/>
          <w:gallery w:val="placeholder"/>
        </w:category>
        <w:types>
          <w:type w:val="bbPlcHdr"/>
        </w:types>
        <w:behaviors>
          <w:behavior w:val="content"/>
        </w:behaviors>
        <w:guid w:val="{19071DAF-F495-41ED-9603-9F1E24EBA6A3}"/>
      </w:docPartPr>
      <w:docPartBody>
        <w:p w:rsidR="000103F0" w:rsidRDefault="000103F0">
          <w:pPr>
            <w:pStyle w:val="8D5F8833D1EC43C6AA27002CCF8987CD"/>
          </w:pPr>
          <w:r w:rsidRPr="0007340C">
            <w:rPr>
              <w:rStyle w:val="PlaceholderText"/>
            </w:rPr>
            <w:t>Click or tap here to enter text.</w:t>
          </w:r>
        </w:p>
      </w:docPartBody>
    </w:docPart>
    <w:docPart>
      <w:docPartPr>
        <w:name w:val="0F1BA5C97A7F4B489849DBC56B850E4D"/>
        <w:category>
          <w:name w:val="General"/>
          <w:gallery w:val="placeholder"/>
        </w:category>
        <w:types>
          <w:type w:val="bbPlcHdr"/>
        </w:types>
        <w:behaviors>
          <w:behavior w:val="content"/>
        </w:behaviors>
        <w:guid w:val="{8DD50B3A-18F5-49A2-904B-4323E7269CEF}"/>
      </w:docPartPr>
      <w:docPartBody>
        <w:p w:rsidR="000103F0" w:rsidRDefault="000103F0">
          <w:pPr>
            <w:pStyle w:val="0F1BA5C97A7F4B489849DBC56B850E4D"/>
          </w:pPr>
          <w:r w:rsidRPr="0007340C">
            <w:rPr>
              <w:rStyle w:val="PlaceholderText"/>
            </w:rPr>
            <w:t>Click or tap here to enter text.</w:t>
          </w:r>
        </w:p>
      </w:docPartBody>
    </w:docPart>
    <w:docPart>
      <w:docPartPr>
        <w:name w:val="3AA11AEF98F6417CA2DC28295679C318"/>
        <w:category>
          <w:name w:val="General"/>
          <w:gallery w:val="placeholder"/>
        </w:category>
        <w:types>
          <w:type w:val="bbPlcHdr"/>
        </w:types>
        <w:behaviors>
          <w:behavior w:val="content"/>
        </w:behaviors>
        <w:guid w:val="{13B192AE-F5DD-49B3-8A03-DC1AACAF183C}"/>
      </w:docPartPr>
      <w:docPartBody>
        <w:p w:rsidR="000103F0" w:rsidRDefault="000103F0">
          <w:pPr>
            <w:pStyle w:val="3AA11AEF98F6417CA2DC28295679C318"/>
          </w:pPr>
          <w:r w:rsidRPr="0007340C">
            <w:rPr>
              <w:rStyle w:val="PlaceholderText"/>
            </w:rPr>
            <w:t>Choose an item.</w:t>
          </w:r>
        </w:p>
      </w:docPartBody>
    </w:docPart>
    <w:docPart>
      <w:docPartPr>
        <w:name w:val="E2CDF2EF9B8143679395180AA14D7780"/>
        <w:category>
          <w:name w:val="General"/>
          <w:gallery w:val="placeholder"/>
        </w:category>
        <w:types>
          <w:type w:val="bbPlcHdr"/>
        </w:types>
        <w:behaviors>
          <w:behavior w:val="content"/>
        </w:behaviors>
        <w:guid w:val="{D9D0EEF8-5CD0-48CD-911A-6B23F6D206E6}"/>
      </w:docPartPr>
      <w:docPartBody>
        <w:p w:rsidR="000103F0" w:rsidRDefault="000103F0">
          <w:pPr>
            <w:pStyle w:val="E2CDF2EF9B8143679395180AA14D7780"/>
          </w:pPr>
          <w:r w:rsidRPr="0007340C">
            <w:rPr>
              <w:rStyle w:val="PlaceholderText"/>
            </w:rPr>
            <w:t>Click or tap here to enter text.</w:t>
          </w:r>
        </w:p>
      </w:docPartBody>
    </w:docPart>
    <w:docPart>
      <w:docPartPr>
        <w:name w:val="ED61078D83864E1CBE7D8C5E94E026C5"/>
        <w:category>
          <w:name w:val="General"/>
          <w:gallery w:val="placeholder"/>
        </w:category>
        <w:types>
          <w:type w:val="bbPlcHdr"/>
        </w:types>
        <w:behaviors>
          <w:behavior w:val="content"/>
        </w:behaviors>
        <w:guid w:val="{7F85B73B-A88F-4DDB-8904-DA51AFA3F501}"/>
      </w:docPartPr>
      <w:docPartBody>
        <w:p w:rsidR="000103F0" w:rsidRDefault="000103F0">
          <w:pPr>
            <w:pStyle w:val="ED61078D83864E1CBE7D8C5E94E026C5"/>
          </w:pPr>
          <w:r w:rsidRPr="0007340C">
            <w:rPr>
              <w:rStyle w:val="PlaceholderText"/>
            </w:rPr>
            <w:t>Click or tap here to enter text.</w:t>
          </w:r>
        </w:p>
      </w:docPartBody>
    </w:docPart>
    <w:docPart>
      <w:docPartPr>
        <w:name w:val="C33064E063844BE7A548155542B3ED36"/>
        <w:category>
          <w:name w:val="General"/>
          <w:gallery w:val="placeholder"/>
        </w:category>
        <w:types>
          <w:type w:val="bbPlcHdr"/>
        </w:types>
        <w:behaviors>
          <w:behavior w:val="content"/>
        </w:behaviors>
        <w:guid w:val="{F6F36505-80DD-4A68-B296-B9070202DCE5}"/>
      </w:docPartPr>
      <w:docPartBody>
        <w:p w:rsidR="000103F0" w:rsidRDefault="000103F0">
          <w:pPr>
            <w:pStyle w:val="C33064E063844BE7A548155542B3ED36"/>
          </w:pPr>
          <w:r w:rsidRPr="0007340C">
            <w:rPr>
              <w:rStyle w:val="PlaceholderText"/>
            </w:rPr>
            <w:t>Choose an item.</w:t>
          </w:r>
        </w:p>
      </w:docPartBody>
    </w:docPart>
    <w:docPart>
      <w:docPartPr>
        <w:name w:val="D2CAAEA078D645CF88F39A1EB172D168"/>
        <w:category>
          <w:name w:val="General"/>
          <w:gallery w:val="placeholder"/>
        </w:category>
        <w:types>
          <w:type w:val="bbPlcHdr"/>
        </w:types>
        <w:behaviors>
          <w:behavior w:val="content"/>
        </w:behaviors>
        <w:guid w:val="{57A11C07-F26F-4CDC-AB5D-7ED71F0BD2AD}"/>
      </w:docPartPr>
      <w:docPartBody>
        <w:p w:rsidR="000103F0" w:rsidRDefault="000103F0">
          <w:pPr>
            <w:pStyle w:val="D2CAAEA078D645CF88F39A1EB172D168"/>
          </w:pPr>
          <w:r w:rsidRPr="0007340C">
            <w:rPr>
              <w:rStyle w:val="PlaceholderText"/>
            </w:rPr>
            <w:t>Click or tap here to enter text.</w:t>
          </w:r>
        </w:p>
      </w:docPartBody>
    </w:docPart>
    <w:docPart>
      <w:docPartPr>
        <w:name w:val="C7EF47A810E94F48894DE1481BD8F090"/>
        <w:category>
          <w:name w:val="General"/>
          <w:gallery w:val="placeholder"/>
        </w:category>
        <w:types>
          <w:type w:val="bbPlcHdr"/>
        </w:types>
        <w:behaviors>
          <w:behavior w:val="content"/>
        </w:behaviors>
        <w:guid w:val="{51E79C43-9D2B-47C9-95C3-93925B663809}"/>
      </w:docPartPr>
      <w:docPartBody>
        <w:p w:rsidR="000103F0" w:rsidRDefault="000103F0">
          <w:pPr>
            <w:pStyle w:val="C7EF47A810E94F48894DE1481BD8F090"/>
          </w:pPr>
          <w:r w:rsidRPr="0007340C">
            <w:rPr>
              <w:rStyle w:val="PlaceholderText"/>
            </w:rPr>
            <w:t>Click or tap here to enter text.</w:t>
          </w:r>
        </w:p>
      </w:docPartBody>
    </w:docPart>
    <w:docPart>
      <w:docPartPr>
        <w:name w:val="EA7C8EC8C98D4C1C81E71FF89B165DC3"/>
        <w:category>
          <w:name w:val="General"/>
          <w:gallery w:val="placeholder"/>
        </w:category>
        <w:types>
          <w:type w:val="bbPlcHdr"/>
        </w:types>
        <w:behaviors>
          <w:behavior w:val="content"/>
        </w:behaviors>
        <w:guid w:val="{BE9ABA90-286E-42DC-ABCF-2C926BFA324B}"/>
      </w:docPartPr>
      <w:docPartBody>
        <w:p w:rsidR="000103F0" w:rsidRDefault="000103F0">
          <w:pPr>
            <w:pStyle w:val="EA7C8EC8C98D4C1C81E71FF89B165DC3"/>
          </w:pPr>
          <w:r w:rsidRPr="0007340C">
            <w:rPr>
              <w:rStyle w:val="PlaceholderText"/>
            </w:rPr>
            <w:t>Click or tap here to enter text.</w:t>
          </w:r>
        </w:p>
      </w:docPartBody>
    </w:docPart>
    <w:docPart>
      <w:docPartPr>
        <w:name w:val="BDE511C14AC745109FD3D4F620AA7B0B"/>
        <w:category>
          <w:name w:val="General"/>
          <w:gallery w:val="placeholder"/>
        </w:category>
        <w:types>
          <w:type w:val="bbPlcHdr"/>
        </w:types>
        <w:behaviors>
          <w:behavior w:val="content"/>
        </w:behaviors>
        <w:guid w:val="{5697FD2F-8E7D-498C-BD28-141686108D16}"/>
      </w:docPartPr>
      <w:docPartBody>
        <w:p w:rsidR="000103F0" w:rsidRDefault="000103F0">
          <w:pPr>
            <w:pStyle w:val="BDE511C14AC745109FD3D4F620AA7B0B"/>
          </w:pPr>
          <w:r w:rsidRPr="0007340C">
            <w:rPr>
              <w:rStyle w:val="PlaceholderText"/>
            </w:rPr>
            <w:t>Click or tap here to enter text.</w:t>
          </w:r>
        </w:p>
      </w:docPartBody>
    </w:docPart>
    <w:docPart>
      <w:docPartPr>
        <w:name w:val="B13924C956264F1CAD74C2401129404B"/>
        <w:category>
          <w:name w:val="General"/>
          <w:gallery w:val="placeholder"/>
        </w:category>
        <w:types>
          <w:type w:val="bbPlcHdr"/>
        </w:types>
        <w:behaviors>
          <w:behavior w:val="content"/>
        </w:behaviors>
        <w:guid w:val="{E2684378-D1C8-4857-A835-67845E802655}"/>
      </w:docPartPr>
      <w:docPartBody>
        <w:p w:rsidR="000103F0" w:rsidRDefault="000103F0">
          <w:pPr>
            <w:pStyle w:val="B13924C956264F1CAD74C2401129404B"/>
          </w:pPr>
          <w:r w:rsidRPr="0007340C">
            <w:rPr>
              <w:rStyle w:val="PlaceholderText"/>
            </w:rPr>
            <w:t>Click or tap here to enter text.</w:t>
          </w:r>
        </w:p>
      </w:docPartBody>
    </w:docPart>
    <w:docPart>
      <w:docPartPr>
        <w:name w:val="78A4745652994E70A2B90886DC0B8200"/>
        <w:category>
          <w:name w:val="General"/>
          <w:gallery w:val="placeholder"/>
        </w:category>
        <w:types>
          <w:type w:val="bbPlcHdr"/>
        </w:types>
        <w:behaviors>
          <w:behavior w:val="content"/>
        </w:behaviors>
        <w:guid w:val="{E5FAB238-A29F-4596-AA7E-45DD09AD9D5D}"/>
      </w:docPartPr>
      <w:docPartBody>
        <w:p w:rsidR="000103F0" w:rsidRDefault="000103F0">
          <w:pPr>
            <w:pStyle w:val="78A4745652994E70A2B90886DC0B8200"/>
          </w:pPr>
          <w:r w:rsidRPr="0007340C">
            <w:rPr>
              <w:rStyle w:val="PlaceholderText"/>
            </w:rPr>
            <w:t>Choose an item.</w:t>
          </w:r>
        </w:p>
      </w:docPartBody>
    </w:docPart>
    <w:docPart>
      <w:docPartPr>
        <w:name w:val="E4A938D6F85B4839AA1951BE5074AD2D"/>
        <w:category>
          <w:name w:val="General"/>
          <w:gallery w:val="placeholder"/>
        </w:category>
        <w:types>
          <w:type w:val="bbPlcHdr"/>
        </w:types>
        <w:behaviors>
          <w:behavior w:val="content"/>
        </w:behaviors>
        <w:guid w:val="{89555E96-CEFE-490A-B089-200DE8D4F3D4}"/>
      </w:docPartPr>
      <w:docPartBody>
        <w:p w:rsidR="000103F0" w:rsidRDefault="000103F0">
          <w:pPr>
            <w:pStyle w:val="E4A938D6F85B4839AA1951BE5074AD2D"/>
          </w:pPr>
          <w:r w:rsidRPr="0007340C">
            <w:rPr>
              <w:rStyle w:val="PlaceholderText"/>
            </w:rPr>
            <w:t>Click or tap here to enter text.</w:t>
          </w:r>
        </w:p>
      </w:docPartBody>
    </w:docPart>
    <w:docPart>
      <w:docPartPr>
        <w:name w:val="4A7CAF8F16A549CC864256791DA354AA"/>
        <w:category>
          <w:name w:val="General"/>
          <w:gallery w:val="placeholder"/>
        </w:category>
        <w:types>
          <w:type w:val="bbPlcHdr"/>
        </w:types>
        <w:behaviors>
          <w:behavior w:val="content"/>
        </w:behaviors>
        <w:guid w:val="{468E922B-D00D-4185-B5B1-F1E978F25001}"/>
      </w:docPartPr>
      <w:docPartBody>
        <w:p w:rsidR="000103F0" w:rsidRDefault="000103F0">
          <w:pPr>
            <w:pStyle w:val="4A7CAF8F16A549CC864256791DA354AA"/>
          </w:pPr>
          <w:r w:rsidRPr="0007340C">
            <w:rPr>
              <w:rStyle w:val="PlaceholderText"/>
            </w:rPr>
            <w:t>Click or tap here to enter text.</w:t>
          </w:r>
        </w:p>
      </w:docPartBody>
    </w:docPart>
    <w:docPart>
      <w:docPartPr>
        <w:name w:val="743E0741DA704B10A5CA98DCEA4299E9"/>
        <w:category>
          <w:name w:val="General"/>
          <w:gallery w:val="placeholder"/>
        </w:category>
        <w:types>
          <w:type w:val="bbPlcHdr"/>
        </w:types>
        <w:behaviors>
          <w:behavior w:val="content"/>
        </w:behaviors>
        <w:guid w:val="{34CE89A3-87E9-4DAD-8C2F-F090FA268932}"/>
      </w:docPartPr>
      <w:docPartBody>
        <w:p w:rsidR="000103F0" w:rsidRDefault="000103F0">
          <w:pPr>
            <w:pStyle w:val="743E0741DA704B10A5CA98DCEA4299E9"/>
          </w:pPr>
          <w:r w:rsidRPr="0007340C">
            <w:rPr>
              <w:rStyle w:val="PlaceholderText"/>
            </w:rPr>
            <w:t>Choose an item.</w:t>
          </w:r>
        </w:p>
      </w:docPartBody>
    </w:docPart>
    <w:docPart>
      <w:docPartPr>
        <w:name w:val="6BD6841618B04F06837AFDB380DF7064"/>
        <w:category>
          <w:name w:val="General"/>
          <w:gallery w:val="placeholder"/>
        </w:category>
        <w:types>
          <w:type w:val="bbPlcHdr"/>
        </w:types>
        <w:behaviors>
          <w:behavior w:val="content"/>
        </w:behaviors>
        <w:guid w:val="{74095E91-2EE3-41EA-99B5-5B14C94006B6}"/>
      </w:docPartPr>
      <w:docPartBody>
        <w:p w:rsidR="000103F0" w:rsidRDefault="000103F0">
          <w:pPr>
            <w:pStyle w:val="6BD6841618B04F06837AFDB380DF7064"/>
          </w:pPr>
          <w:r w:rsidRPr="0007340C">
            <w:rPr>
              <w:rStyle w:val="PlaceholderText"/>
            </w:rPr>
            <w:t>Click or tap here to enter text.</w:t>
          </w:r>
        </w:p>
      </w:docPartBody>
    </w:docPart>
    <w:docPart>
      <w:docPartPr>
        <w:name w:val="390D938A1ACD45F79A7EB1FBE91E7BE6"/>
        <w:category>
          <w:name w:val="General"/>
          <w:gallery w:val="placeholder"/>
        </w:category>
        <w:types>
          <w:type w:val="bbPlcHdr"/>
        </w:types>
        <w:behaviors>
          <w:behavior w:val="content"/>
        </w:behaviors>
        <w:guid w:val="{E476312D-CACC-44C9-82B3-04716A82913A}"/>
      </w:docPartPr>
      <w:docPartBody>
        <w:p w:rsidR="000103F0" w:rsidRDefault="000103F0">
          <w:pPr>
            <w:pStyle w:val="390D938A1ACD45F79A7EB1FBE91E7BE6"/>
          </w:pPr>
          <w:r w:rsidRPr="0007340C">
            <w:rPr>
              <w:rStyle w:val="PlaceholderText"/>
            </w:rPr>
            <w:t>Click or tap here to enter text.</w:t>
          </w:r>
        </w:p>
      </w:docPartBody>
    </w:docPart>
    <w:docPart>
      <w:docPartPr>
        <w:name w:val="4EB8D29C72FC4B29A90B12F91AC5D74C"/>
        <w:category>
          <w:name w:val="General"/>
          <w:gallery w:val="placeholder"/>
        </w:category>
        <w:types>
          <w:type w:val="bbPlcHdr"/>
        </w:types>
        <w:behaviors>
          <w:behavior w:val="content"/>
        </w:behaviors>
        <w:guid w:val="{F295C6CC-4607-495D-B4C5-0E7607C0B076}"/>
      </w:docPartPr>
      <w:docPartBody>
        <w:p w:rsidR="000103F0" w:rsidRDefault="000103F0">
          <w:pPr>
            <w:pStyle w:val="4EB8D29C72FC4B29A90B12F91AC5D74C"/>
          </w:pPr>
          <w:r w:rsidRPr="0007340C">
            <w:rPr>
              <w:rStyle w:val="PlaceholderText"/>
            </w:rPr>
            <w:t>Click or tap here to enter text.</w:t>
          </w:r>
        </w:p>
      </w:docPartBody>
    </w:docPart>
    <w:docPart>
      <w:docPartPr>
        <w:name w:val="86E0B4C4640F415F94C640DC2ACC240B"/>
        <w:category>
          <w:name w:val="General"/>
          <w:gallery w:val="placeholder"/>
        </w:category>
        <w:types>
          <w:type w:val="bbPlcHdr"/>
        </w:types>
        <w:behaviors>
          <w:behavior w:val="content"/>
        </w:behaviors>
        <w:guid w:val="{1F7E0AF4-5627-49A5-84DB-2C03A17FF494}"/>
      </w:docPartPr>
      <w:docPartBody>
        <w:p w:rsidR="000103F0" w:rsidRDefault="000103F0">
          <w:pPr>
            <w:pStyle w:val="86E0B4C4640F415F94C640DC2ACC240B"/>
          </w:pPr>
          <w:r w:rsidRPr="0007340C">
            <w:rPr>
              <w:rStyle w:val="PlaceholderText"/>
            </w:rPr>
            <w:t>Click or tap here to enter text.</w:t>
          </w:r>
        </w:p>
      </w:docPartBody>
    </w:docPart>
    <w:docPart>
      <w:docPartPr>
        <w:name w:val="3C93216F4A6E457F81B61A9001D2C47F"/>
        <w:category>
          <w:name w:val="General"/>
          <w:gallery w:val="placeholder"/>
        </w:category>
        <w:types>
          <w:type w:val="bbPlcHdr"/>
        </w:types>
        <w:behaviors>
          <w:behavior w:val="content"/>
        </w:behaviors>
        <w:guid w:val="{BF76E499-94CB-48F1-B225-A100E77DE091}"/>
      </w:docPartPr>
      <w:docPartBody>
        <w:p w:rsidR="000103F0" w:rsidRDefault="000103F0">
          <w:pPr>
            <w:pStyle w:val="3C93216F4A6E457F81B61A9001D2C47F"/>
          </w:pPr>
          <w:r w:rsidRPr="0007340C">
            <w:rPr>
              <w:rStyle w:val="PlaceholderText"/>
            </w:rPr>
            <w:t>Click or tap here to enter text.</w:t>
          </w:r>
        </w:p>
      </w:docPartBody>
    </w:docPart>
    <w:docPart>
      <w:docPartPr>
        <w:name w:val="9A06CED866C34747A96E41DDF59254AF"/>
        <w:category>
          <w:name w:val="General"/>
          <w:gallery w:val="placeholder"/>
        </w:category>
        <w:types>
          <w:type w:val="bbPlcHdr"/>
        </w:types>
        <w:behaviors>
          <w:behavior w:val="content"/>
        </w:behaviors>
        <w:guid w:val="{6A4F671E-F75E-4DDA-B26D-CDE8CE5C6E2E}"/>
      </w:docPartPr>
      <w:docPartBody>
        <w:p w:rsidR="000103F0" w:rsidRDefault="000103F0">
          <w:pPr>
            <w:pStyle w:val="9A06CED866C34747A96E41DDF59254AF"/>
          </w:pPr>
          <w:r w:rsidRPr="0007340C">
            <w:rPr>
              <w:rStyle w:val="PlaceholderText"/>
            </w:rPr>
            <w:t>Choose an item.</w:t>
          </w:r>
        </w:p>
      </w:docPartBody>
    </w:docPart>
    <w:docPart>
      <w:docPartPr>
        <w:name w:val="C2CED53826D44A858783E55EFB12E5C5"/>
        <w:category>
          <w:name w:val="General"/>
          <w:gallery w:val="placeholder"/>
        </w:category>
        <w:types>
          <w:type w:val="bbPlcHdr"/>
        </w:types>
        <w:behaviors>
          <w:behavior w:val="content"/>
        </w:behaviors>
        <w:guid w:val="{90EAA585-9FCE-448C-B9FE-457763107A6E}"/>
      </w:docPartPr>
      <w:docPartBody>
        <w:p w:rsidR="000103F0" w:rsidRDefault="000103F0">
          <w:pPr>
            <w:pStyle w:val="C2CED53826D44A858783E55EFB12E5C5"/>
          </w:pPr>
          <w:r w:rsidRPr="0007340C">
            <w:rPr>
              <w:rStyle w:val="PlaceholderText"/>
            </w:rPr>
            <w:t>Click or tap here to enter text.</w:t>
          </w:r>
        </w:p>
      </w:docPartBody>
    </w:docPart>
    <w:docPart>
      <w:docPartPr>
        <w:name w:val="A3B605010774488EBBE7CFF93512B37E"/>
        <w:category>
          <w:name w:val="General"/>
          <w:gallery w:val="placeholder"/>
        </w:category>
        <w:types>
          <w:type w:val="bbPlcHdr"/>
        </w:types>
        <w:behaviors>
          <w:behavior w:val="content"/>
        </w:behaviors>
        <w:guid w:val="{68F7CC88-F338-409F-A86E-9C76F3FFF25E}"/>
      </w:docPartPr>
      <w:docPartBody>
        <w:p w:rsidR="000103F0" w:rsidRDefault="000103F0">
          <w:pPr>
            <w:pStyle w:val="A3B605010774488EBBE7CFF93512B37E"/>
          </w:pPr>
          <w:r w:rsidRPr="0007340C">
            <w:rPr>
              <w:rStyle w:val="PlaceholderText"/>
            </w:rPr>
            <w:t>Click or tap here to enter text.</w:t>
          </w:r>
        </w:p>
      </w:docPartBody>
    </w:docPart>
    <w:docPart>
      <w:docPartPr>
        <w:name w:val="7FDC736FF04F4C019CC3BE00B1378835"/>
        <w:category>
          <w:name w:val="General"/>
          <w:gallery w:val="placeholder"/>
        </w:category>
        <w:types>
          <w:type w:val="bbPlcHdr"/>
        </w:types>
        <w:behaviors>
          <w:behavior w:val="content"/>
        </w:behaviors>
        <w:guid w:val="{3A8CA989-7B96-4BE3-A247-A80E91812452}"/>
      </w:docPartPr>
      <w:docPartBody>
        <w:p w:rsidR="000103F0" w:rsidRDefault="000103F0">
          <w:pPr>
            <w:pStyle w:val="7FDC736FF04F4C019CC3BE00B1378835"/>
          </w:pPr>
          <w:r w:rsidRPr="0007340C">
            <w:rPr>
              <w:rStyle w:val="PlaceholderText"/>
            </w:rPr>
            <w:t>Choose an item.</w:t>
          </w:r>
        </w:p>
      </w:docPartBody>
    </w:docPart>
    <w:docPart>
      <w:docPartPr>
        <w:name w:val="25961E31401E454F97E03BF6AD8989DA"/>
        <w:category>
          <w:name w:val="General"/>
          <w:gallery w:val="placeholder"/>
        </w:category>
        <w:types>
          <w:type w:val="bbPlcHdr"/>
        </w:types>
        <w:behaviors>
          <w:behavior w:val="content"/>
        </w:behaviors>
        <w:guid w:val="{F90DDB01-D4C2-43EF-A084-C9A52B8B7802}"/>
      </w:docPartPr>
      <w:docPartBody>
        <w:p w:rsidR="000103F0" w:rsidRDefault="000103F0">
          <w:pPr>
            <w:pStyle w:val="25961E31401E454F97E03BF6AD8989DA"/>
          </w:pPr>
          <w:r w:rsidRPr="0007340C">
            <w:rPr>
              <w:rStyle w:val="PlaceholderText"/>
            </w:rPr>
            <w:t>Click or tap here to enter text.</w:t>
          </w:r>
        </w:p>
      </w:docPartBody>
    </w:docPart>
    <w:docPart>
      <w:docPartPr>
        <w:name w:val="9B85713588B249D6AF86A2CB618A713A"/>
        <w:category>
          <w:name w:val="General"/>
          <w:gallery w:val="placeholder"/>
        </w:category>
        <w:types>
          <w:type w:val="bbPlcHdr"/>
        </w:types>
        <w:behaviors>
          <w:behavior w:val="content"/>
        </w:behaviors>
        <w:guid w:val="{9107D8D3-C94B-4D2E-8FEE-3EBC30BC46FD}"/>
      </w:docPartPr>
      <w:docPartBody>
        <w:p w:rsidR="000103F0" w:rsidRDefault="000103F0">
          <w:pPr>
            <w:pStyle w:val="9B85713588B249D6AF86A2CB618A713A"/>
          </w:pPr>
          <w:r w:rsidRPr="0007340C">
            <w:rPr>
              <w:rStyle w:val="PlaceholderText"/>
            </w:rPr>
            <w:t>Click or tap here to enter text.</w:t>
          </w:r>
        </w:p>
      </w:docPartBody>
    </w:docPart>
    <w:docPart>
      <w:docPartPr>
        <w:name w:val="5BF8F81EFBE6454994DFA815155CB222"/>
        <w:category>
          <w:name w:val="General"/>
          <w:gallery w:val="placeholder"/>
        </w:category>
        <w:types>
          <w:type w:val="bbPlcHdr"/>
        </w:types>
        <w:behaviors>
          <w:behavior w:val="content"/>
        </w:behaviors>
        <w:guid w:val="{F1EB7D45-EF7A-461B-91B1-39D8ADDC6688}"/>
      </w:docPartPr>
      <w:docPartBody>
        <w:p w:rsidR="000103F0" w:rsidRDefault="000103F0">
          <w:pPr>
            <w:pStyle w:val="5BF8F81EFBE6454994DFA815155CB222"/>
          </w:pPr>
          <w:r w:rsidRPr="0007340C">
            <w:rPr>
              <w:rStyle w:val="PlaceholderText"/>
            </w:rPr>
            <w:t>Click or tap here to enter text.</w:t>
          </w:r>
        </w:p>
      </w:docPartBody>
    </w:docPart>
    <w:docPart>
      <w:docPartPr>
        <w:name w:val="4E6873FBC0604AA08DCB8A30DFB7D33B"/>
        <w:category>
          <w:name w:val="General"/>
          <w:gallery w:val="placeholder"/>
        </w:category>
        <w:types>
          <w:type w:val="bbPlcHdr"/>
        </w:types>
        <w:behaviors>
          <w:behavior w:val="content"/>
        </w:behaviors>
        <w:guid w:val="{A8339098-29D0-46CB-AAA6-E2430DF0E937}"/>
      </w:docPartPr>
      <w:docPartBody>
        <w:p w:rsidR="000103F0" w:rsidRDefault="000103F0">
          <w:pPr>
            <w:pStyle w:val="4E6873FBC0604AA08DCB8A30DFB7D33B"/>
          </w:pPr>
          <w:r w:rsidRPr="0007340C">
            <w:rPr>
              <w:rStyle w:val="PlaceholderText"/>
            </w:rPr>
            <w:t>Click or tap here to enter text.</w:t>
          </w:r>
        </w:p>
      </w:docPartBody>
    </w:docPart>
    <w:docPart>
      <w:docPartPr>
        <w:name w:val="4E268A2EF84A46CBAAA002B0E98BE866"/>
        <w:category>
          <w:name w:val="General"/>
          <w:gallery w:val="placeholder"/>
        </w:category>
        <w:types>
          <w:type w:val="bbPlcHdr"/>
        </w:types>
        <w:behaviors>
          <w:behavior w:val="content"/>
        </w:behaviors>
        <w:guid w:val="{9EB76927-CC8B-4E6D-A7BC-95C4ACE66121}"/>
      </w:docPartPr>
      <w:docPartBody>
        <w:p w:rsidR="000103F0" w:rsidRDefault="000103F0">
          <w:pPr>
            <w:pStyle w:val="4E268A2EF84A46CBAAA002B0E98BE866"/>
          </w:pPr>
          <w:r w:rsidRPr="0007340C">
            <w:rPr>
              <w:rStyle w:val="PlaceholderText"/>
            </w:rPr>
            <w:t>Click or tap here to enter text.</w:t>
          </w:r>
        </w:p>
      </w:docPartBody>
    </w:docPart>
    <w:docPart>
      <w:docPartPr>
        <w:name w:val="AB1C2955F7414D188B08C3F2971D0590"/>
        <w:category>
          <w:name w:val="General"/>
          <w:gallery w:val="placeholder"/>
        </w:category>
        <w:types>
          <w:type w:val="bbPlcHdr"/>
        </w:types>
        <w:behaviors>
          <w:behavior w:val="content"/>
        </w:behaviors>
        <w:guid w:val="{525189B7-C47F-4820-A1C5-7924D32CB036}"/>
      </w:docPartPr>
      <w:docPartBody>
        <w:p w:rsidR="000103F0" w:rsidRDefault="000103F0">
          <w:pPr>
            <w:pStyle w:val="AB1C2955F7414D188B08C3F2971D0590"/>
          </w:pPr>
          <w:r w:rsidRPr="0007340C">
            <w:rPr>
              <w:rStyle w:val="PlaceholderText"/>
            </w:rPr>
            <w:t>Choose an item.</w:t>
          </w:r>
        </w:p>
      </w:docPartBody>
    </w:docPart>
    <w:docPart>
      <w:docPartPr>
        <w:name w:val="1F6D9582B4F34AA79B2968E643A8840F"/>
        <w:category>
          <w:name w:val="General"/>
          <w:gallery w:val="placeholder"/>
        </w:category>
        <w:types>
          <w:type w:val="bbPlcHdr"/>
        </w:types>
        <w:behaviors>
          <w:behavior w:val="content"/>
        </w:behaviors>
        <w:guid w:val="{1812CE9D-3015-432E-B142-2B2D3A54CC1B}"/>
      </w:docPartPr>
      <w:docPartBody>
        <w:p w:rsidR="000103F0" w:rsidRDefault="000103F0">
          <w:pPr>
            <w:pStyle w:val="1F6D9582B4F34AA79B2968E643A8840F"/>
          </w:pPr>
          <w:r w:rsidRPr="0007340C">
            <w:rPr>
              <w:rStyle w:val="PlaceholderText"/>
            </w:rPr>
            <w:t>Click or tap here to enter text.</w:t>
          </w:r>
        </w:p>
      </w:docPartBody>
    </w:docPart>
    <w:docPart>
      <w:docPartPr>
        <w:name w:val="5E0C154ADCE64A47BD46241CC3A34C13"/>
        <w:category>
          <w:name w:val="General"/>
          <w:gallery w:val="placeholder"/>
        </w:category>
        <w:types>
          <w:type w:val="bbPlcHdr"/>
        </w:types>
        <w:behaviors>
          <w:behavior w:val="content"/>
        </w:behaviors>
        <w:guid w:val="{16FD00CB-B55C-4437-9EF7-B8E859EEC264}"/>
      </w:docPartPr>
      <w:docPartBody>
        <w:p w:rsidR="000103F0" w:rsidRDefault="000103F0">
          <w:pPr>
            <w:pStyle w:val="5E0C154ADCE64A47BD46241CC3A34C13"/>
          </w:pPr>
          <w:r w:rsidRPr="0007340C">
            <w:rPr>
              <w:rStyle w:val="PlaceholderText"/>
            </w:rPr>
            <w:t>Click or tap here to enter text.</w:t>
          </w:r>
        </w:p>
      </w:docPartBody>
    </w:docPart>
    <w:docPart>
      <w:docPartPr>
        <w:name w:val="C7156A7A29634FF2A94DCA1C5947FEAF"/>
        <w:category>
          <w:name w:val="General"/>
          <w:gallery w:val="placeholder"/>
        </w:category>
        <w:types>
          <w:type w:val="bbPlcHdr"/>
        </w:types>
        <w:behaviors>
          <w:behavior w:val="content"/>
        </w:behaviors>
        <w:guid w:val="{5222B861-9087-4E56-9C15-960AAA65C5AA}"/>
      </w:docPartPr>
      <w:docPartBody>
        <w:p w:rsidR="000103F0" w:rsidRDefault="000103F0">
          <w:pPr>
            <w:pStyle w:val="C7156A7A29634FF2A94DCA1C5947FEAF"/>
          </w:pPr>
          <w:r w:rsidRPr="0007340C">
            <w:rPr>
              <w:rStyle w:val="PlaceholderText"/>
            </w:rPr>
            <w:t>Choose an item.</w:t>
          </w:r>
        </w:p>
      </w:docPartBody>
    </w:docPart>
    <w:docPart>
      <w:docPartPr>
        <w:name w:val="51D8C1BEFDD44C88B4BDD6EF7291F512"/>
        <w:category>
          <w:name w:val="General"/>
          <w:gallery w:val="placeholder"/>
        </w:category>
        <w:types>
          <w:type w:val="bbPlcHdr"/>
        </w:types>
        <w:behaviors>
          <w:behavior w:val="content"/>
        </w:behaviors>
        <w:guid w:val="{C203EC4D-7BAD-45D9-B396-8B39B7C1B22B}"/>
      </w:docPartPr>
      <w:docPartBody>
        <w:p w:rsidR="000103F0" w:rsidRDefault="000103F0">
          <w:pPr>
            <w:pStyle w:val="51D8C1BEFDD44C88B4BDD6EF7291F512"/>
          </w:pPr>
          <w:r w:rsidRPr="0007340C">
            <w:rPr>
              <w:rStyle w:val="PlaceholderText"/>
            </w:rPr>
            <w:t>Click or tap here to enter text.</w:t>
          </w:r>
        </w:p>
      </w:docPartBody>
    </w:docPart>
    <w:docPart>
      <w:docPartPr>
        <w:name w:val="6594F63193C94DB3ADF1E4DB9C03672D"/>
        <w:category>
          <w:name w:val="General"/>
          <w:gallery w:val="placeholder"/>
        </w:category>
        <w:types>
          <w:type w:val="bbPlcHdr"/>
        </w:types>
        <w:behaviors>
          <w:behavior w:val="content"/>
        </w:behaviors>
        <w:guid w:val="{44184B79-ACF5-4C02-BB78-A05B68240770}"/>
      </w:docPartPr>
      <w:docPartBody>
        <w:p w:rsidR="000103F0" w:rsidRDefault="000103F0">
          <w:pPr>
            <w:pStyle w:val="6594F63193C94DB3ADF1E4DB9C03672D"/>
          </w:pPr>
          <w:r w:rsidRPr="0007340C">
            <w:rPr>
              <w:rStyle w:val="PlaceholderText"/>
            </w:rPr>
            <w:t>Click or tap here to enter text.</w:t>
          </w:r>
        </w:p>
      </w:docPartBody>
    </w:docPart>
    <w:docPart>
      <w:docPartPr>
        <w:name w:val="161D7CFF8EB34DD586B08C971145526B"/>
        <w:category>
          <w:name w:val="General"/>
          <w:gallery w:val="placeholder"/>
        </w:category>
        <w:types>
          <w:type w:val="bbPlcHdr"/>
        </w:types>
        <w:behaviors>
          <w:behavior w:val="content"/>
        </w:behaviors>
        <w:guid w:val="{DC8A8EFA-1ED7-4456-92F6-2464E568874F}"/>
      </w:docPartPr>
      <w:docPartBody>
        <w:p w:rsidR="000103F0" w:rsidRDefault="000103F0">
          <w:pPr>
            <w:pStyle w:val="161D7CFF8EB34DD586B08C971145526B"/>
          </w:pPr>
          <w:r w:rsidRPr="0007340C">
            <w:rPr>
              <w:rStyle w:val="PlaceholderText"/>
            </w:rPr>
            <w:t>Click or tap here to enter text.</w:t>
          </w:r>
        </w:p>
      </w:docPartBody>
    </w:docPart>
    <w:docPart>
      <w:docPartPr>
        <w:name w:val="5B1E4B5D6D43416A95C3DA3AFEB28CA9"/>
        <w:category>
          <w:name w:val="General"/>
          <w:gallery w:val="placeholder"/>
        </w:category>
        <w:types>
          <w:type w:val="bbPlcHdr"/>
        </w:types>
        <w:behaviors>
          <w:behavior w:val="content"/>
        </w:behaviors>
        <w:guid w:val="{DF992467-4C38-4016-918A-C01ADF55402E}"/>
      </w:docPartPr>
      <w:docPartBody>
        <w:p w:rsidR="000103F0" w:rsidRDefault="000103F0">
          <w:pPr>
            <w:pStyle w:val="5B1E4B5D6D43416A95C3DA3AFEB28CA9"/>
          </w:pPr>
          <w:r w:rsidRPr="0007340C">
            <w:rPr>
              <w:rStyle w:val="PlaceholderText"/>
            </w:rPr>
            <w:t>Click or tap here to enter text.</w:t>
          </w:r>
        </w:p>
      </w:docPartBody>
    </w:docPart>
    <w:docPart>
      <w:docPartPr>
        <w:name w:val="666D2C2C8A7746629D0C63092270DEBD"/>
        <w:category>
          <w:name w:val="General"/>
          <w:gallery w:val="placeholder"/>
        </w:category>
        <w:types>
          <w:type w:val="bbPlcHdr"/>
        </w:types>
        <w:behaviors>
          <w:behavior w:val="content"/>
        </w:behaviors>
        <w:guid w:val="{F701F671-810F-4595-B965-C391086DFBD3}"/>
      </w:docPartPr>
      <w:docPartBody>
        <w:p w:rsidR="000103F0" w:rsidRDefault="000103F0">
          <w:pPr>
            <w:pStyle w:val="666D2C2C8A7746629D0C63092270DEBD"/>
          </w:pPr>
          <w:r w:rsidRPr="0007340C">
            <w:rPr>
              <w:rStyle w:val="PlaceholderText"/>
            </w:rPr>
            <w:t>Click or tap here to enter text.</w:t>
          </w:r>
        </w:p>
      </w:docPartBody>
    </w:docPart>
    <w:docPart>
      <w:docPartPr>
        <w:name w:val="392C838357C94B269ACD45D371E1BF59"/>
        <w:category>
          <w:name w:val="General"/>
          <w:gallery w:val="placeholder"/>
        </w:category>
        <w:types>
          <w:type w:val="bbPlcHdr"/>
        </w:types>
        <w:behaviors>
          <w:behavior w:val="content"/>
        </w:behaviors>
        <w:guid w:val="{F683E6EC-E03B-49ED-92F4-447FAB8893C8}"/>
      </w:docPartPr>
      <w:docPartBody>
        <w:p w:rsidR="000103F0" w:rsidRDefault="000103F0">
          <w:pPr>
            <w:pStyle w:val="392C838357C94B269ACD45D371E1BF59"/>
          </w:pPr>
          <w:r w:rsidRPr="0007340C">
            <w:rPr>
              <w:rStyle w:val="PlaceholderText"/>
            </w:rPr>
            <w:t>Choose an item.</w:t>
          </w:r>
        </w:p>
      </w:docPartBody>
    </w:docPart>
    <w:docPart>
      <w:docPartPr>
        <w:name w:val="17ED369FD36A4EDFADF0D57FA88DE6AE"/>
        <w:category>
          <w:name w:val="General"/>
          <w:gallery w:val="placeholder"/>
        </w:category>
        <w:types>
          <w:type w:val="bbPlcHdr"/>
        </w:types>
        <w:behaviors>
          <w:behavior w:val="content"/>
        </w:behaviors>
        <w:guid w:val="{00274BDA-3AC8-4833-B840-D862D16F4EA2}"/>
      </w:docPartPr>
      <w:docPartBody>
        <w:p w:rsidR="000103F0" w:rsidRDefault="000103F0">
          <w:pPr>
            <w:pStyle w:val="17ED369FD36A4EDFADF0D57FA88DE6AE"/>
          </w:pPr>
          <w:r w:rsidRPr="0007340C">
            <w:rPr>
              <w:rStyle w:val="PlaceholderText"/>
            </w:rPr>
            <w:t>Click or tap here to enter text.</w:t>
          </w:r>
        </w:p>
      </w:docPartBody>
    </w:docPart>
    <w:docPart>
      <w:docPartPr>
        <w:name w:val="464CF672CB3446B7ADE63B58D89554E7"/>
        <w:category>
          <w:name w:val="General"/>
          <w:gallery w:val="placeholder"/>
        </w:category>
        <w:types>
          <w:type w:val="bbPlcHdr"/>
        </w:types>
        <w:behaviors>
          <w:behavior w:val="content"/>
        </w:behaviors>
        <w:guid w:val="{57BB0B11-9418-4269-B355-0DDE524720C9}"/>
      </w:docPartPr>
      <w:docPartBody>
        <w:p w:rsidR="000103F0" w:rsidRDefault="000103F0">
          <w:pPr>
            <w:pStyle w:val="464CF672CB3446B7ADE63B58D89554E7"/>
          </w:pPr>
          <w:r w:rsidRPr="0007340C">
            <w:rPr>
              <w:rStyle w:val="PlaceholderText"/>
            </w:rPr>
            <w:t>Click or tap here to enter text.</w:t>
          </w:r>
        </w:p>
      </w:docPartBody>
    </w:docPart>
    <w:docPart>
      <w:docPartPr>
        <w:name w:val="B11A0F1E84B64C4F83B30013901AA3A5"/>
        <w:category>
          <w:name w:val="General"/>
          <w:gallery w:val="placeholder"/>
        </w:category>
        <w:types>
          <w:type w:val="bbPlcHdr"/>
        </w:types>
        <w:behaviors>
          <w:behavior w:val="content"/>
        </w:behaviors>
        <w:guid w:val="{105F0E5B-A5EA-48C1-8114-03EB9D95CA48}"/>
      </w:docPartPr>
      <w:docPartBody>
        <w:p w:rsidR="000103F0" w:rsidRDefault="000103F0">
          <w:pPr>
            <w:pStyle w:val="B11A0F1E84B64C4F83B30013901AA3A5"/>
          </w:pPr>
          <w:r w:rsidRPr="0007340C">
            <w:rPr>
              <w:rStyle w:val="PlaceholderText"/>
            </w:rPr>
            <w:t>Choose an item.</w:t>
          </w:r>
        </w:p>
      </w:docPartBody>
    </w:docPart>
    <w:docPart>
      <w:docPartPr>
        <w:name w:val="D6A6834C460F454C8C14600A27E9E88F"/>
        <w:category>
          <w:name w:val="General"/>
          <w:gallery w:val="placeholder"/>
        </w:category>
        <w:types>
          <w:type w:val="bbPlcHdr"/>
        </w:types>
        <w:behaviors>
          <w:behavior w:val="content"/>
        </w:behaviors>
        <w:guid w:val="{69F30352-BAA5-42B9-8AFA-9163045CC901}"/>
      </w:docPartPr>
      <w:docPartBody>
        <w:p w:rsidR="000103F0" w:rsidRDefault="000103F0">
          <w:pPr>
            <w:pStyle w:val="D6A6834C460F454C8C14600A27E9E88F"/>
          </w:pPr>
          <w:r w:rsidRPr="0007340C">
            <w:rPr>
              <w:rStyle w:val="PlaceholderText"/>
            </w:rPr>
            <w:t>Click or tap here to enter text.</w:t>
          </w:r>
        </w:p>
      </w:docPartBody>
    </w:docPart>
    <w:docPart>
      <w:docPartPr>
        <w:name w:val="5BF6ECF855D4484485A51A93757FA6B3"/>
        <w:category>
          <w:name w:val="General"/>
          <w:gallery w:val="placeholder"/>
        </w:category>
        <w:types>
          <w:type w:val="bbPlcHdr"/>
        </w:types>
        <w:behaviors>
          <w:behavior w:val="content"/>
        </w:behaviors>
        <w:guid w:val="{7955C083-2776-4F30-AEDE-E84D19A4177E}"/>
      </w:docPartPr>
      <w:docPartBody>
        <w:p w:rsidR="000103F0" w:rsidRDefault="000103F0">
          <w:pPr>
            <w:pStyle w:val="5BF6ECF855D4484485A51A93757FA6B3"/>
          </w:pPr>
          <w:r w:rsidRPr="0007340C">
            <w:rPr>
              <w:rStyle w:val="PlaceholderText"/>
            </w:rPr>
            <w:t>Click or tap here to enter text.</w:t>
          </w:r>
        </w:p>
      </w:docPartBody>
    </w:docPart>
    <w:docPart>
      <w:docPartPr>
        <w:name w:val="90270AD36DF14FEFB111F70D7D12A950"/>
        <w:category>
          <w:name w:val="General"/>
          <w:gallery w:val="placeholder"/>
        </w:category>
        <w:types>
          <w:type w:val="bbPlcHdr"/>
        </w:types>
        <w:behaviors>
          <w:behavior w:val="content"/>
        </w:behaviors>
        <w:guid w:val="{340A0224-5BEC-4EBE-B511-E86D0DBDB2D0}"/>
      </w:docPartPr>
      <w:docPartBody>
        <w:p w:rsidR="000103F0" w:rsidRDefault="000103F0">
          <w:pPr>
            <w:pStyle w:val="90270AD36DF14FEFB111F70D7D12A950"/>
          </w:pPr>
          <w:r w:rsidRPr="0007340C">
            <w:rPr>
              <w:rStyle w:val="PlaceholderText"/>
            </w:rPr>
            <w:t>Click or tap here to enter text.</w:t>
          </w:r>
        </w:p>
      </w:docPartBody>
    </w:docPart>
    <w:docPart>
      <w:docPartPr>
        <w:name w:val="2BBEA68F35744C2A8BACB66BAEE3D15D"/>
        <w:category>
          <w:name w:val="General"/>
          <w:gallery w:val="placeholder"/>
        </w:category>
        <w:types>
          <w:type w:val="bbPlcHdr"/>
        </w:types>
        <w:behaviors>
          <w:behavior w:val="content"/>
        </w:behaviors>
        <w:guid w:val="{0D6C611C-FB00-4FE3-901D-725ACB01B381}"/>
      </w:docPartPr>
      <w:docPartBody>
        <w:p w:rsidR="000103F0" w:rsidRDefault="000103F0">
          <w:pPr>
            <w:pStyle w:val="2BBEA68F35744C2A8BACB66BAEE3D15D"/>
          </w:pPr>
          <w:r w:rsidRPr="0007340C">
            <w:rPr>
              <w:rStyle w:val="PlaceholderText"/>
            </w:rPr>
            <w:t>Click or tap here to enter text.</w:t>
          </w:r>
        </w:p>
      </w:docPartBody>
    </w:docPart>
    <w:docPart>
      <w:docPartPr>
        <w:name w:val="0CDEF2EF2A8A4753A8B11B4B5653E398"/>
        <w:category>
          <w:name w:val="General"/>
          <w:gallery w:val="placeholder"/>
        </w:category>
        <w:types>
          <w:type w:val="bbPlcHdr"/>
        </w:types>
        <w:behaviors>
          <w:behavior w:val="content"/>
        </w:behaviors>
        <w:guid w:val="{3AC5023A-92CA-4620-BA76-638F5B9799A0}"/>
      </w:docPartPr>
      <w:docPartBody>
        <w:p w:rsidR="000103F0" w:rsidRDefault="000103F0">
          <w:pPr>
            <w:pStyle w:val="0CDEF2EF2A8A4753A8B11B4B5653E398"/>
          </w:pPr>
          <w:r w:rsidRPr="0007340C">
            <w:rPr>
              <w:rStyle w:val="PlaceholderText"/>
            </w:rPr>
            <w:t>Click or tap here to enter text.</w:t>
          </w:r>
        </w:p>
      </w:docPartBody>
    </w:docPart>
    <w:docPart>
      <w:docPartPr>
        <w:name w:val="3579681565C34BC0802FD0D7F26227EA"/>
        <w:category>
          <w:name w:val="General"/>
          <w:gallery w:val="placeholder"/>
        </w:category>
        <w:types>
          <w:type w:val="bbPlcHdr"/>
        </w:types>
        <w:behaviors>
          <w:behavior w:val="content"/>
        </w:behaviors>
        <w:guid w:val="{403750DD-8D71-4C31-A200-59881C68567F}"/>
      </w:docPartPr>
      <w:docPartBody>
        <w:p w:rsidR="000103F0" w:rsidRDefault="000103F0">
          <w:pPr>
            <w:pStyle w:val="3579681565C34BC0802FD0D7F26227EA"/>
          </w:pPr>
          <w:r w:rsidRPr="0007340C">
            <w:rPr>
              <w:rStyle w:val="PlaceholderText"/>
            </w:rPr>
            <w:t>Choose an item.</w:t>
          </w:r>
        </w:p>
      </w:docPartBody>
    </w:docPart>
    <w:docPart>
      <w:docPartPr>
        <w:name w:val="33C9B4EAF91A4458B0B0FE95A781E767"/>
        <w:category>
          <w:name w:val="General"/>
          <w:gallery w:val="placeholder"/>
        </w:category>
        <w:types>
          <w:type w:val="bbPlcHdr"/>
        </w:types>
        <w:behaviors>
          <w:behavior w:val="content"/>
        </w:behaviors>
        <w:guid w:val="{DB843899-6AD8-4B95-A1EC-F59C356581AC}"/>
      </w:docPartPr>
      <w:docPartBody>
        <w:p w:rsidR="000103F0" w:rsidRDefault="000103F0">
          <w:pPr>
            <w:pStyle w:val="33C9B4EAF91A4458B0B0FE95A781E767"/>
          </w:pPr>
          <w:r w:rsidRPr="0007340C">
            <w:rPr>
              <w:rStyle w:val="PlaceholderText"/>
            </w:rPr>
            <w:t>Click or tap here to enter text.</w:t>
          </w:r>
        </w:p>
      </w:docPartBody>
    </w:docPart>
    <w:docPart>
      <w:docPartPr>
        <w:name w:val="4BAD3C42179D4D5EBE92BA54C2FD043E"/>
        <w:category>
          <w:name w:val="General"/>
          <w:gallery w:val="placeholder"/>
        </w:category>
        <w:types>
          <w:type w:val="bbPlcHdr"/>
        </w:types>
        <w:behaviors>
          <w:behavior w:val="content"/>
        </w:behaviors>
        <w:guid w:val="{80929CBB-3BA7-47C6-BA55-CA1684DB3115}"/>
      </w:docPartPr>
      <w:docPartBody>
        <w:p w:rsidR="000103F0" w:rsidRDefault="000103F0">
          <w:pPr>
            <w:pStyle w:val="4BAD3C42179D4D5EBE92BA54C2FD043E"/>
          </w:pPr>
          <w:r w:rsidRPr="0007340C">
            <w:rPr>
              <w:rStyle w:val="PlaceholderText"/>
            </w:rPr>
            <w:t>Click or tap here to enter text.</w:t>
          </w:r>
        </w:p>
      </w:docPartBody>
    </w:docPart>
    <w:docPart>
      <w:docPartPr>
        <w:name w:val="F30FAF37B7884CC1A89237280ED00AA8"/>
        <w:category>
          <w:name w:val="General"/>
          <w:gallery w:val="placeholder"/>
        </w:category>
        <w:types>
          <w:type w:val="bbPlcHdr"/>
        </w:types>
        <w:behaviors>
          <w:behavior w:val="content"/>
        </w:behaviors>
        <w:guid w:val="{DC5AB40D-127F-447A-94B5-8192361934BE}"/>
      </w:docPartPr>
      <w:docPartBody>
        <w:p w:rsidR="000103F0" w:rsidRDefault="000103F0">
          <w:pPr>
            <w:pStyle w:val="F30FAF37B7884CC1A89237280ED00AA8"/>
          </w:pPr>
          <w:r w:rsidRPr="0007340C">
            <w:rPr>
              <w:rStyle w:val="PlaceholderText"/>
            </w:rPr>
            <w:t>Choose an item.</w:t>
          </w:r>
        </w:p>
      </w:docPartBody>
    </w:docPart>
    <w:docPart>
      <w:docPartPr>
        <w:name w:val="51F2D255BAD845918F7B9AB212605EF0"/>
        <w:category>
          <w:name w:val="General"/>
          <w:gallery w:val="placeholder"/>
        </w:category>
        <w:types>
          <w:type w:val="bbPlcHdr"/>
        </w:types>
        <w:behaviors>
          <w:behavior w:val="content"/>
        </w:behaviors>
        <w:guid w:val="{1969F2FB-B07F-455B-958F-63495E020B11}"/>
      </w:docPartPr>
      <w:docPartBody>
        <w:p w:rsidR="000103F0" w:rsidRDefault="000103F0">
          <w:pPr>
            <w:pStyle w:val="51F2D255BAD845918F7B9AB212605EF0"/>
          </w:pPr>
          <w:r w:rsidRPr="0007340C">
            <w:rPr>
              <w:rStyle w:val="PlaceholderText"/>
            </w:rPr>
            <w:t>Click or tap here to enter text.</w:t>
          </w:r>
        </w:p>
      </w:docPartBody>
    </w:docPart>
    <w:docPart>
      <w:docPartPr>
        <w:name w:val="149E4EBFA90548C7B5508B20798C6341"/>
        <w:category>
          <w:name w:val="General"/>
          <w:gallery w:val="placeholder"/>
        </w:category>
        <w:types>
          <w:type w:val="bbPlcHdr"/>
        </w:types>
        <w:behaviors>
          <w:behavior w:val="content"/>
        </w:behaviors>
        <w:guid w:val="{CBD032AF-7A61-40B8-B7C9-62A355F2B73E}"/>
      </w:docPartPr>
      <w:docPartBody>
        <w:p w:rsidR="000103F0" w:rsidRDefault="000103F0">
          <w:pPr>
            <w:pStyle w:val="149E4EBFA90548C7B5508B20798C6341"/>
          </w:pPr>
          <w:r w:rsidRPr="0007340C">
            <w:rPr>
              <w:rStyle w:val="PlaceholderText"/>
            </w:rPr>
            <w:t>Click or tap here to enter text.</w:t>
          </w:r>
        </w:p>
      </w:docPartBody>
    </w:docPart>
    <w:docPart>
      <w:docPartPr>
        <w:name w:val="FD0C12EE8D744CB3B1C1EF3B9F0B7714"/>
        <w:category>
          <w:name w:val="General"/>
          <w:gallery w:val="placeholder"/>
        </w:category>
        <w:types>
          <w:type w:val="bbPlcHdr"/>
        </w:types>
        <w:behaviors>
          <w:behavior w:val="content"/>
        </w:behaviors>
        <w:guid w:val="{90C994F5-545B-4293-9B9C-98588AFA4F8B}"/>
      </w:docPartPr>
      <w:docPartBody>
        <w:p w:rsidR="000103F0" w:rsidRDefault="000103F0">
          <w:pPr>
            <w:pStyle w:val="FD0C12EE8D744CB3B1C1EF3B9F0B7714"/>
          </w:pPr>
          <w:r w:rsidRPr="0007340C">
            <w:rPr>
              <w:rStyle w:val="PlaceholderText"/>
            </w:rPr>
            <w:t>Click or tap here to enter text.</w:t>
          </w:r>
        </w:p>
      </w:docPartBody>
    </w:docPart>
    <w:docPart>
      <w:docPartPr>
        <w:name w:val="D513990C74304BECA6FF9828CE48313F"/>
        <w:category>
          <w:name w:val="General"/>
          <w:gallery w:val="placeholder"/>
        </w:category>
        <w:types>
          <w:type w:val="bbPlcHdr"/>
        </w:types>
        <w:behaviors>
          <w:behavior w:val="content"/>
        </w:behaviors>
        <w:guid w:val="{FE599E62-C1BA-44AF-9863-36A905AE3C18}"/>
      </w:docPartPr>
      <w:docPartBody>
        <w:p w:rsidR="000103F0" w:rsidRDefault="000103F0">
          <w:pPr>
            <w:pStyle w:val="D513990C74304BECA6FF9828CE48313F"/>
          </w:pPr>
          <w:r w:rsidRPr="0007340C">
            <w:rPr>
              <w:rStyle w:val="PlaceholderText"/>
            </w:rPr>
            <w:t>Click or tap here to enter text.</w:t>
          </w:r>
        </w:p>
      </w:docPartBody>
    </w:docPart>
    <w:docPart>
      <w:docPartPr>
        <w:name w:val="863D6DAE44054313AD365C3BE548A0E8"/>
        <w:category>
          <w:name w:val="General"/>
          <w:gallery w:val="placeholder"/>
        </w:category>
        <w:types>
          <w:type w:val="bbPlcHdr"/>
        </w:types>
        <w:behaviors>
          <w:behavior w:val="content"/>
        </w:behaviors>
        <w:guid w:val="{EB2BEC5B-DE9F-432D-9BF6-3C0661D15DB2}"/>
      </w:docPartPr>
      <w:docPartBody>
        <w:p w:rsidR="000103F0" w:rsidRDefault="000103F0">
          <w:pPr>
            <w:pStyle w:val="863D6DAE44054313AD365C3BE548A0E8"/>
          </w:pPr>
          <w:r w:rsidRPr="0007340C">
            <w:rPr>
              <w:rStyle w:val="PlaceholderText"/>
            </w:rPr>
            <w:t>Click or tap here to enter text.</w:t>
          </w:r>
        </w:p>
      </w:docPartBody>
    </w:docPart>
    <w:docPart>
      <w:docPartPr>
        <w:name w:val="E8748F5C68F64B8C9202CF4CD7FA21E7"/>
        <w:category>
          <w:name w:val="General"/>
          <w:gallery w:val="placeholder"/>
        </w:category>
        <w:types>
          <w:type w:val="bbPlcHdr"/>
        </w:types>
        <w:behaviors>
          <w:behavior w:val="content"/>
        </w:behaviors>
        <w:guid w:val="{9071FCDF-1A9B-4E16-BDA4-F4DC4F6BB64D}"/>
      </w:docPartPr>
      <w:docPartBody>
        <w:p w:rsidR="000103F0" w:rsidRDefault="000103F0">
          <w:pPr>
            <w:pStyle w:val="E8748F5C68F64B8C9202CF4CD7FA21E7"/>
          </w:pPr>
          <w:r w:rsidRPr="0007340C">
            <w:rPr>
              <w:rStyle w:val="PlaceholderText"/>
            </w:rPr>
            <w:t>Choose an item.</w:t>
          </w:r>
        </w:p>
      </w:docPartBody>
    </w:docPart>
    <w:docPart>
      <w:docPartPr>
        <w:name w:val="C093B73E5FF04739902DD1261287D713"/>
        <w:category>
          <w:name w:val="General"/>
          <w:gallery w:val="placeholder"/>
        </w:category>
        <w:types>
          <w:type w:val="bbPlcHdr"/>
        </w:types>
        <w:behaviors>
          <w:behavior w:val="content"/>
        </w:behaviors>
        <w:guid w:val="{F26D137B-3A63-4669-A3FD-5629F79F9C81}"/>
      </w:docPartPr>
      <w:docPartBody>
        <w:p w:rsidR="000103F0" w:rsidRDefault="000103F0">
          <w:pPr>
            <w:pStyle w:val="C093B73E5FF04739902DD1261287D713"/>
          </w:pPr>
          <w:r w:rsidRPr="0007340C">
            <w:rPr>
              <w:rStyle w:val="PlaceholderText"/>
            </w:rPr>
            <w:t>Click or tap here to enter text.</w:t>
          </w:r>
        </w:p>
      </w:docPartBody>
    </w:docPart>
    <w:docPart>
      <w:docPartPr>
        <w:name w:val="1D21DC79F3DC4B69BA8E50C39D6BEA21"/>
        <w:category>
          <w:name w:val="General"/>
          <w:gallery w:val="placeholder"/>
        </w:category>
        <w:types>
          <w:type w:val="bbPlcHdr"/>
        </w:types>
        <w:behaviors>
          <w:behavior w:val="content"/>
        </w:behaviors>
        <w:guid w:val="{C0F7D6CC-A99F-44C8-9D80-F3527EF4725A}"/>
      </w:docPartPr>
      <w:docPartBody>
        <w:p w:rsidR="000103F0" w:rsidRDefault="000103F0">
          <w:pPr>
            <w:pStyle w:val="1D21DC79F3DC4B69BA8E50C39D6BEA21"/>
          </w:pPr>
          <w:r w:rsidRPr="0007340C">
            <w:rPr>
              <w:rStyle w:val="PlaceholderText"/>
            </w:rPr>
            <w:t>Click or tap here to enter text.</w:t>
          </w:r>
        </w:p>
      </w:docPartBody>
    </w:docPart>
    <w:docPart>
      <w:docPartPr>
        <w:name w:val="748AD870D08C4C27B8D5B20FB8B8319F"/>
        <w:category>
          <w:name w:val="General"/>
          <w:gallery w:val="placeholder"/>
        </w:category>
        <w:types>
          <w:type w:val="bbPlcHdr"/>
        </w:types>
        <w:behaviors>
          <w:behavior w:val="content"/>
        </w:behaviors>
        <w:guid w:val="{9B70A096-AB71-4066-8113-B8943AA9B9E0}"/>
      </w:docPartPr>
      <w:docPartBody>
        <w:p w:rsidR="000103F0" w:rsidRDefault="000103F0">
          <w:pPr>
            <w:pStyle w:val="748AD870D08C4C27B8D5B20FB8B8319F"/>
          </w:pPr>
          <w:r w:rsidRPr="0007340C">
            <w:rPr>
              <w:rStyle w:val="PlaceholderText"/>
            </w:rPr>
            <w:t>Choose an item.</w:t>
          </w:r>
        </w:p>
      </w:docPartBody>
    </w:docPart>
    <w:docPart>
      <w:docPartPr>
        <w:name w:val="BC709F57333C4146A26755A5D6E69875"/>
        <w:category>
          <w:name w:val="General"/>
          <w:gallery w:val="placeholder"/>
        </w:category>
        <w:types>
          <w:type w:val="bbPlcHdr"/>
        </w:types>
        <w:behaviors>
          <w:behavior w:val="content"/>
        </w:behaviors>
        <w:guid w:val="{8F4EE641-5806-498E-A96E-F4339B009758}"/>
      </w:docPartPr>
      <w:docPartBody>
        <w:p w:rsidR="000103F0" w:rsidRDefault="000103F0">
          <w:pPr>
            <w:pStyle w:val="BC709F57333C4146A26755A5D6E69875"/>
          </w:pPr>
          <w:r w:rsidRPr="0007340C">
            <w:rPr>
              <w:rStyle w:val="PlaceholderText"/>
            </w:rPr>
            <w:t>Click or tap here to enter text.</w:t>
          </w:r>
        </w:p>
      </w:docPartBody>
    </w:docPart>
    <w:docPart>
      <w:docPartPr>
        <w:name w:val="540873FDB2854C0FB18B807B6CF44D30"/>
        <w:category>
          <w:name w:val="General"/>
          <w:gallery w:val="placeholder"/>
        </w:category>
        <w:types>
          <w:type w:val="bbPlcHdr"/>
        </w:types>
        <w:behaviors>
          <w:behavior w:val="content"/>
        </w:behaviors>
        <w:guid w:val="{9D76E86E-48EF-4816-A992-A719F69E5F13}"/>
      </w:docPartPr>
      <w:docPartBody>
        <w:p w:rsidR="000103F0" w:rsidRDefault="000103F0">
          <w:pPr>
            <w:pStyle w:val="540873FDB2854C0FB18B807B6CF44D30"/>
          </w:pPr>
          <w:r w:rsidRPr="0007340C">
            <w:rPr>
              <w:rStyle w:val="PlaceholderText"/>
            </w:rPr>
            <w:t>Click or tap here to enter text.</w:t>
          </w:r>
        </w:p>
      </w:docPartBody>
    </w:docPart>
    <w:docPart>
      <w:docPartPr>
        <w:name w:val="E10055ED50C944BB9E95634E428E8C30"/>
        <w:category>
          <w:name w:val="General"/>
          <w:gallery w:val="placeholder"/>
        </w:category>
        <w:types>
          <w:type w:val="bbPlcHdr"/>
        </w:types>
        <w:behaviors>
          <w:behavior w:val="content"/>
        </w:behaviors>
        <w:guid w:val="{51DF612D-54A0-45F0-91DC-8ADBB29C6F2E}"/>
      </w:docPartPr>
      <w:docPartBody>
        <w:p w:rsidR="000103F0" w:rsidRDefault="000103F0">
          <w:pPr>
            <w:pStyle w:val="E10055ED50C944BB9E95634E428E8C30"/>
          </w:pPr>
          <w:r w:rsidRPr="0007340C">
            <w:rPr>
              <w:rStyle w:val="PlaceholderText"/>
            </w:rPr>
            <w:t>Click or tap here to enter text.</w:t>
          </w:r>
        </w:p>
      </w:docPartBody>
    </w:docPart>
    <w:docPart>
      <w:docPartPr>
        <w:name w:val="E5BECC7667A7430CB452DE23011E98E1"/>
        <w:category>
          <w:name w:val="General"/>
          <w:gallery w:val="placeholder"/>
        </w:category>
        <w:types>
          <w:type w:val="bbPlcHdr"/>
        </w:types>
        <w:behaviors>
          <w:behavior w:val="content"/>
        </w:behaviors>
        <w:guid w:val="{62E0A12D-F640-4843-9D98-AA815698A786}"/>
      </w:docPartPr>
      <w:docPartBody>
        <w:p w:rsidR="000103F0" w:rsidRDefault="000103F0">
          <w:pPr>
            <w:pStyle w:val="E5BECC7667A7430CB452DE23011E98E1"/>
          </w:pPr>
          <w:r w:rsidRPr="0007340C">
            <w:rPr>
              <w:rStyle w:val="PlaceholderText"/>
            </w:rPr>
            <w:t>Click or tap here to enter text.</w:t>
          </w:r>
        </w:p>
      </w:docPartBody>
    </w:docPart>
    <w:docPart>
      <w:docPartPr>
        <w:name w:val="6ABA61EB5F1D4AC0A48CBAB3DF4293D0"/>
        <w:category>
          <w:name w:val="General"/>
          <w:gallery w:val="placeholder"/>
        </w:category>
        <w:types>
          <w:type w:val="bbPlcHdr"/>
        </w:types>
        <w:behaviors>
          <w:behavior w:val="content"/>
        </w:behaviors>
        <w:guid w:val="{52A7FADF-BB4F-4D09-BFCE-8FF174426D2A}"/>
      </w:docPartPr>
      <w:docPartBody>
        <w:p w:rsidR="000103F0" w:rsidRDefault="000103F0">
          <w:pPr>
            <w:pStyle w:val="6ABA61EB5F1D4AC0A48CBAB3DF4293D0"/>
          </w:pPr>
          <w:r w:rsidRPr="0007340C">
            <w:rPr>
              <w:rStyle w:val="PlaceholderText"/>
            </w:rPr>
            <w:t>Click or tap here to enter text.</w:t>
          </w:r>
        </w:p>
      </w:docPartBody>
    </w:docPart>
    <w:docPart>
      <w:docPartPr>
        <w:name w:val="431BDDC493454D89877C762E1B179136"/>
        <w:category>
          <w:name w:val="General"/>
          <w:gallery w:val="placeholder"/>
        </w:category>
        <w:types>
          <w:type w:val="bbPlcHdr"/>
        </w:types>
        <w:behaviors>
          <w:behavior w:val="content"/>
        </w:behaviors>
        <w:guid w:val="{704CDD6B-8859-44F9-9255-40F01F9CC292}"/>
      </w:docPartPr>
      <w:docPartBody>
        <w:p w:rsidR="000103F0" w:rsidRDefault="000103F0">
          <w:pPr>
            <w:pStyle w:val="431BDDC493454D89877C762E1B179136"/>
          </w:pPr>
          <w:r w:rsidRPr="0007340C">
            <w:rPr>
              <w:rStyle w:val="PlaceholderText"/>
            </w:rPr>
            <w:t>Choose an item.</w:t>
          </w:r>
        </w:p>
      </w:docPartBody>
    </w:docPart>
    <w:docPart>
      <w:docPartPr>
        <w:name w:val="E58A5E18259B472DB6E41631FAF0BBAE"/>
        <w:category>
          <w:name w:val="General"/>
          <w:gallery w:val="placeholder"/>
        </w:category>
        <w:types>
          <w:type w:val="bbPlcHdr"/>
        </w:types>
        <w:behaviors>
          <w:behavior w:val="content"/>
        </w:behaviors>
        <w:guid w:val="{698828B4-4928-4FB1-B33E-A0CC338E3A58}"/>
      </w:docPartPr>
      <w:docPartBody>
        <w:p w:rsidR="000103F0" w:rsidRDefault="000103F0">
          <w:pPr>
            <w:pStyle w:val="E58A5E18259B472DB6E41631FAF0BBAE"/>
          </w:pPr>
          <w:r w:rsidRPr="0007340C">
            <w:rPr>
              <w:rStyle w:val="PlaceholderText"/>
            </w:rPr>
            <w:t>Click or tap here to enter text.</w:t>
          </w:r>
        </w:p>
      </w:docPartBody>
    </w:docPart>
    <w:docPart>
      <w:docPartPr>
        <w:name w:val="89FB6F61CEB949CEA9447A3EFBD8231C"/>
        <w:category>
          <w:name w:val="General"/>
          <w:gallery w:val="placeholder"/>
        </w:category>
        <w:types>
          <w:type w:val="bbPlcHdr"/>
        </w:types>
        <w:behaviors>
          <w:behavior w:val="content"/>
        </w:behaviors>
        <w:guid w:val="{F57711B3-DAFE-48E3-9345-19A9E9AFCA02}"/>
      </w:docPartPr>
      <w:docPartBody>
        <w:p w:rsidR="000103F0" w:rsidRDefault="000103F0">
          <w:pPr>
            <w:pStyle w:val="89FB6F61CEB949CEA9447A3EFBD8231C"/>
          </w:pPr>
          <w:r w:rsidRPr="0007340C">
            <w:rPr>
              <w:rStyle w:val="PlaceholderText"/>
            </w:rPr>
            <w:t>Click or tap here to enter text.</w:t>
          </w:r>
        </w:p>
      </w:docPartBody>
    </w:docPart>
    <w:docPart>
      <w:docPartPr>
        <w:name w:val="E2CBAAD015F449BE8A914CC85383F7E4"/>
        <w:category>
          <w:name w:val="General"/>
          <w:gallery w:val="placeholder"/>
        </w:category>
        <w:types>
          <w:type w:val="bbPlcHdr"/>
        </w:types>
        <w:behaviors>
          <w:behavior w:val="content"/>
        </w:behaviors>
        <w:guid w:val="{6350B4A8-F50E-4AB8-A9C4-9F5211BE29BA}"/>
      </w:docPartPr>
      <w:docPartBody>
        <w:p w:rsidR="000103F0" w:rsidRDefault="000103F0">
          <w:pPr>
            <w:pStyle w:val="E2CBAAD015F449BE8A914CC85383F7E4"/>
          </w:pPr>
          <w:r w:rsidRPr="0007340C">
            <w:rPr>
              <w:rStyle w:val="PlaceholderText"/>
            </w:rPr>
            <w:t>Choose an item.</w:t>
          </w:r>
        </w:p>
      </w:docPartBody>
    </w:docPart>
    <w:docPart>
      <w:docPartPr>
        <w:name w:val="C3A90D043BAA4CE795989F6B05633483"/>
        <w:category>
          <w:name w:val="General"/>
          <w:gallery w:val="placeholder"/>
        </w:category>
        <w:types>
          <w:type w:val="bbPlcHdr"/>
        </w:types>
        <w:behaviors>
          <w:behavior w:val="content"/>
        </w:behaviors>
        <w:guid w:val="{7DF70DE1-4D29-4F6E-BE49-0909723168DD}"/>
      </w:docPartPr>
      <w:docPartBody>
        <w:p w:rsidR="000103F0" w:rsidRDefault="000103F0">
          <w:pPr>
            <w:pStyle w:val="C3A90D043BAA4CE795989F6B05633483"/>
          </w:pPr>
          <w:r w:rsidRPr="0007340C">
            <w:rPr>
              <w:rStyle w:val="PlaceholderText"/>
            </w:rPr>
            <w:t>Click or tap here to enter text.</w:t>
          </w:r>
        </w:p>
      </w:docPartBody>
    </w:docPart>
    <w:docPart>
      <w:docPartPr>
        <w:name w:val="A81FEE7F36914302AB6231ABDA3345ED"/>
        <w:category>
          <w:name w:val="General"/>
          <w:gallery w:val="placeholder"/>
        </w:category>
        <w:types>
          <w:type w:val="bbPlcHdr"/>
        </w:types>
        <w:behaviors>
          <w:behavior w:val="content"/>
        </w:behaviors>
        <w:guid w:val="{0355B1FC-3324-49B7-8C1B-E51F2046865A}"/>
      </w:docPartPr>
      <w:docPartBody>
        <w:p w:rsidR="000103F0" w:rsidRDefault="000103F0">
          <w:pPr>
            <w:pStyle w:val="A81FEE7F36914302AB6231ABDA3345ED"/>
          </w:pPr>
          <w:r w:rsidRPr="0007340C">
            <w:rPr>
              <w:rStyle w:val="PlaceholderText"/>
            </w:rPr>
            <w:t>Click or tap here to enter text.</w:t>
          </w:r>
        </w:p>
      </w:docPartBody>
    </w:docPart>
    <w:docPart>
      <w:docPartPr>
        <w:name w:val="DC3CD2E24C2448969D84EBB8F77A2E66"/>
        <w:category>
          <w:name w:val="General"/>
          <w:gallery w:val="placeholder"/>
        </w:category>
        <w:types>
          <w:type w:val="bbPlcHdr"/>
        </w:types>
        <w:behaviors>
          <w:behavior w:val="content"/>
        </w:behaviors>
        <w:guid w:val="{BFBCB512-801E-4579-A026-72B1CE173F97}"/>
      </w:docPartPr>
      <w:docPartBody>
        <w:p w:rsidR="000103F0" w:rsidRDefault="000103F0">
          <w:pPr>
            <w:pStyle w:val="DC3CD2E24C2448969D84EBB8F77A2E66"/>
          </w:pPr>
          <w:r w:rsidRPr="0007340C">
            <w:rPr>
              <w:rStyle w:val="PlaceholderText"/>
            </w:rPr>
            <w:t>Click or tap here to enter text.</w:t>
          </w:r>
        </w:p>
      </w:docPartBody>
    </w:docPart>
    <w:docPart>
      <w:docPartPr>
        <w:name w:val="DBA75D1B5BBA4043B2918DB3B2D116E0"/>
        <w:category>
          <w:name w:val="General"/>
          <w:gallery w:val="placeholder"/>
        </w:category>
        <w:types>
          <w:type w:val="bbPlcHdr"/>
        </w:types>
        <w:behaviors>
          <w:behavior w:val="content"/>
        </w:behaviors>
        <w:guid w:val="{668D1C49-5C4F-4729-B611-DF909DBBEA58}"/>
      </w:docPartPr>
      <w:docPartBody>
        <w:p w:rsidR="000103F0" w:rsidRDefault="000103F0">
          <w:pPr>
            <w:pStyle w:val="DBA75D1B5BBA4043B2918DB3B2D116E0"/>
          </w:pPr>
          <w:r w:rsidRPr="0007340C">
            <w:rPr>
              <w:rStyle w:val="PlaceholderText"/>
            </w:rPr>
            <w:t>Click or tap here to enter text.</w:t>
          </w:r>
        </w:p>
      </w:docPartBody>
    </w:docPart>
    <w:docPart>
      <w:docPartPr>
        <w:name w:val="4D4A48FCA7A747338300CCFC50E4C93D"/>
        <w:category>
          <w:name w:val="General"/>
          <w:gallery w:val="placeholder"/>
        </w:category>
        <w:types>
          <w:type w:val="bbPlcHdr"/>
        </w:types>
        <w:behaviors>
          <w:behavior w:val="content"/>
        </w:behaviors>
        <w:guid w:val="{FB825F87-ED89-4FCB-BCC0-72A02F74F883}"/>
      </w:docPartPr>
      <w:docPartBody>
        <w:p w:rsidR="000103F0" w:rsidRDefault="000103F0">
          <w:pPr>
            <w:pStyle w:val="4D4A48FCA7A747338300CCFC50E4C93D"/>
          </w:pPr>
          <w:r w:rsidRPr="0007340C">
            <w:rPr>
              <w:rStyle w:val="PlaceholderText"/>
            </w:rPr>
            <w:t>Click or tap here to enter text.</w:t>
          </w:r>
        </w:p>
      </w:docPartBody>
    </w:docPart>
    <w:docPart>
      <w:docPartPr>
        <w:name w:val="83F510F04E374CA0AB0AA55B70C1AE68"/>
        <w:category>
          <w:name w:val="General"/>
          <w:gallery w:val="placeholder"/>
        </w:category>
        <w:types>
          <w:type w:val="bbPlcHdr"/>
        </w:types>
        <w:behaviors>
          <w:behavior w:val="content"/>
        </w:behaviors>
        <w:guid w:val="{72E6C9D5-DE95-43D1-933D-AFA9D474D016}"/>
      </w:docPartPr>
      <w:docPartBody>
        <w:p w:rsidR="000103F0" w:rsidRDefault="000103F0">
          <w:pPr>
            <w:pStyle w:val="83F510F04E374CA0AB0AA55B70C1AE68"/>
          </w:pPr>
          <w:r w:rsidRPr="0007340C">
            <w:rPr>
              <w:rStyle w:val="PlaceholderText"/>
            </w:rPr>
            <w:t>Choose an item.</w:t>
          </w:r>
        </w:p>
      </w:docPartBody>
    </w:docPart>
    <w:docPart>
      <w:docPartPr>
        <w:name w:val="DF67ED2D9BEC4C8C9E7AB7312BE6E800"/>
        <w:category>
          <w:name w:val="General"/>
          <w:gallery w:val="placeholder"/>
        </w:category>
        <w:types>
          <w:type w:val="bbPlcHdr"/>
        </w:types>
        <w:behaviors>
          <w:behavior w:val="content"/>
        </w:behaviors>
        <w:guid w:val="{0879C8C3-656E-4439-B068-27728A0BD062}"/>
      </w:docPartPr>
      <w:docPartBody>
        <w:p w:rsidR="000103F0" w:rsidRDefault="000103F0">
          <w:pPr>
            <w:pStyle w:val="DF67ED2D9BEC4C8C9E7AB7312BE6E800"/>
          </w:pPr>
          <w:r w:rsidRPr="0007340C">
            <w:rPr>
              <w:rStyle w:val="PlaceholderText"/>
            </w:rPr>
            <w:t>Click or tap here to enter text.</w:t>
          </w:r>
        </w:p>
      </w:docPartBody>
    </w:docPart>
    <w:docPart>
      <w:docPartPr>
        <w:name w:val="DE99A61C52D4498DBDA2EF3D91B19B58"/>
        <w:category>
          <w:name w:val="General"/>
          <w:gallery w:val="placeholder"/>
        </w:category>
        <w:types>
          <w:type w:val="bbPlcHdr"/>
        </w:types>
        <w:behaviors>
          <w:behavior w:val="content"/>
        </w:behaviors>
        <w:guid w:val="{4E810E6B-3C8E-45D2-B6C3-4853530D0F96}"/>
      </w:docPartPr>
      <w:docPartBody>
        <w:p w:rsidR="000103F0" w:rsidRDefault="000103F0">
          <w:pPr>
            <w:pStyle w:val="DE99A61C52D4498DBDA2EF3D91B19B58"/>
          </w:pPr>
          <w:r w:rsidRPr="0007340C">
            <w:rPr>
              <w:rStyle w:val="PlaceholderText"/>
            </w:rPr>
            <w:t>Click or tap here to enter text.</w:t>
          </w:r>
        </w:p>
      </w:docPartBody>
    </w:docPart>
    <w:docPart>
      <w:docPartPr>
        <w:name w:val="C86B0E3EC3894EF9ADEB2EBE55617A15"/>
        <w:category>
          <w:name w:val="General"/>
          <w:gallery w:val="placeholder"/>
        </w:category>
        <w:types>
          <w:type w:val="bbPlcHdr"/>
        </w:types>
        <w:behaviors>
          <w:behavior w:val="content"/>
        </w:behaviors>
        <w:guid w:val="{A5AD82E4-032E-40D5-952C-88F5B226D6AA}"/>
      </w:docPartPr>
      <w:docPartBody>
        <w:p w:rsidR="000103F0" w:rsidRDefault="000103F0">
          <w:pPr>
            <w:pStyle w:val="C86B0E3EC3894EF9ADEB2EBE55617A15"/>
          </w:pPr>
          <w:r w:rsidRPr="0007340C">
            <w:rPr>
              <w:rStyle w:val="PlaceholderText"/>
            </w:rPr>
            <w:t>Choose an item.</w:t>
          </w:r>
        </w:p>
      </w:docPartBody>
    </w:docPart>
    <w:docPart>
      <w:docPartPr>
        <w:name w:val="B07397CEB11A4AF190225C8DB7A5E3E9"/>
        <w:category>
          <w:name w:val="General"/>
          <w:gallery w:val="placeholder"/>
        </w:category>
        <w:types>
          <w:type w:val="bbPlcHdr"/>
        </w:types>
        <w:behaviors>
          <w:behavior w:val="content"/>
        </w:behaviors>
        <w:guid w:val="{8BA85825-AEFF-4FDF-B9A0-1DF8C8A2E952}"/>
      </w:docPartPr>
      <w:docPartBody>
        <w:p w:rsidR="000103F0" w:rsidRDefault="000103F0">
          <w:pPr>
            <w:pStyle w:val="B07397CEB11A4AF190225C8DB7A5E3E9"/>
          </w:pPr>
          <w:r w:rsidRPr="0007340C">
            <w:rPr>
              <w:rStyle w:val="PlaceholderText"/>
            </w:rPr>
            <w:t>Click or tap here to enter text.</w:t>
          </w:r>
        </w:p>
      </w:docPartBody>
    </w:docPart>
    <w:docPart>
      <w:docPartPr>
        <w:name w:val="05898AA659294FC6BA7A33ED2037C163"/>
        <w:category>
          <w:name w:val="General"/>
          <w:gallery w:val="placeholder"/>
        </w:category>
        <w:types>
          <w:type w:val="bbPlcHdr"/>
        </w:types>
        <w:behaviors>
          <w:behavior w:val="content"/>
        </w:behaviors>
        <w:guid w:val="{2A3F08FB-592D-472F-89F8-103B208DB454}"/>
      </w:docPartPr>
      <w:docPartBody>
        <w:p w:rsidR="000103F0" w:rsidRDefault="000103F0">
          <w:pPr>
            <w:pStyle w:val="05898AA659294FC6BA7A33ED2037C163"/>
          </w:pPr>
          <w:r w:rsidRPr="0007340C">
            <w:rPr>
              <w:rStyle w:val="PlaceholderText"/>
            </w:rPr>
            <w:t>Click or tap here to enter text.</w:t>
          </w:r>
        </w:p>
      </w:docPartBody>
    </w:docPart>
    <w:docPart>
      <w:docPartPr>
        <w:name w:val="A410F97B03F1489CAACBA17F654CFDD8"/>
        <w:category>
          <w:name w:val="General"/>
          <w:gallery w:val="placeholder"/>
        </w:category>
        <w:types>
          <w:type w:val="bbPlcHdr"/>
        </w:types>
        <w:behaviors>
          <w:behavior w:val="content"/>
        </w:behaviors>
        <w:guid w:val="{00FA1AF7-4433-4FB7-9FC2-B9FBC82022C0}"/>
      </w:docPartPr>
      <w:docPartBody>
        <w:p w:rsidR="000103F0" w:rsidRDefault="000103F0">
          <w:pPr>
            <w:pStyle w:val="A410F97B03F1489CAACBA17F654CFDD8"/>
          </w:pPr>
          <w:r w:rsidRPr="0007340C">
            <w:rPr>
              <w:rStyle w:val="PlaceholderText"/>
            </w:rPr>
            <w:t>Click or tap here to enter text.</w:t>
          </w:r>
        </w:p>
      </w:docPartBody>
    </w:docPart>
    <w:docPart>
      <w:docPartPr>
        <w:name w:val="2E9421A63E3F418BBD8796AA0FD1E241"/>
        <w:category>
          <w:name w:val="General"/>
          <w:gallery w:val="placeholder"/>
        </w:category>
        <w:types>
          <w:type w:val="bbPlcHdr"/>
        </w:types>
        <w:behaviors>
          <w:behavior w:val="content"/>
        </w:behaviors>
        <w:guid w:val="{F47D3FA5-2D8F-4845-9CF8-FEB74FC89534}"/>
      </w:docPartPr>
      <w:docPartBody>
        <w:p w:rsidR="000103F0" w:rsidRDefault="000103F0">
          <w:pPr>
            <w:pStyle w:val="2E9421A63E3F418BBD8796AA0FD1E241"/>
          </w:pPr>
          <w:r w:rsidRPr="0007340C">
            <w:rPr>
              <w:rStyle w:val="PlaceholderText"/>
            </w:rPr>
            <w:t>Click or tap here to enter text.</w:t>
          </w:r>
        </w:p>
      </w:docPartBody>
    </w:docPart>
    <w:docPart>
      <w:docPartPr>
        <w:name w:val="94D4CF868BE240BEA2E0B024FBE24D50"/>
        <w:category>
          <w:name w:val="General"/>
          <w:gallery w:val="placeholder"/>
        </w:category>
        <w:types>
          <w:type w:val="bbPlcHdr"/>
        </w:types>
        <w:behaviors>
          <w:behavior w:val="content"/>
        </w:behaviors>
        <w:guid w:val="{C8CA16F1-2DF1-4D73-84D8-B4C50EAC8687}"/>
      </w:docPartPr>
      <w:docPartBody>
        <w:p w:rsidR="000103F0" w:rsidRDefault="000103F0">
          <w:pPr>
            <w:pStyle w:val="94D4CF868BE240BEA2E0B024FBE24D50"/>
          </w:pPr>
          <w:r w:rsidRPr="0007340C">
            <w:rPr>
              <w:rStyle w:val="PlaceholderText"/>
            </w:rPr>
            <w:t>Click or tap here to enter text.</w:t>
          </w:r>
        </w:p>
      </w:docPartBody>
    </w:docPart>
    <w:docPart>
      <w:docPartPr>
        <w:name w:val="6F7D06C4470E4661A52CF18361F288D8"/>
        <w:category>
          <w:name w:val="General"/>
          <w:gallery w:val="placeholder"/>
        </w:category>
        <w:types>
          <w:type w:val="bbPlcHdr"/>
        </w:types>
        <w:behaviors>
          <w:behavior w:val="content"/>
        </w:behaviors>
        <w:guid w:val="{C0EEE219-20D1-49B2-AF16-A1AB52B477CD}"/>
      </w:docPartPr>
      <w:docPartBody>
        <w:p w:rsidR="000103F0" w:rsidRDefault="000103F0">
          <w:pPr>
            <w:pStyle w:val="6F7D06C4470E4661A52CF18361F288D8"/>
          </w:pPr>
          <w:r w:rsidRPr="0007340C">
            <w:rPr>
              <w:rStyle w:val="PlaceholderText"/>
            </w:rPr>
            <w:t>Choose an item.</w:t>
          </w:r>
        </w:p>
      </w:docPartBody>
    </w:docPart>
    <w:docPart>
      <w:docPartPr>
        <w:name w:val="557FB3F794FF428792F8E0666B75C716"/>
        <w:category>
          <w:name w:val="General"/>
          <w:gallery w:val="placeholder"/>
        </w:category>
        <w:types>
          <w:type w:val="bbPlcHdr"/>
        </w:types>
        <w:behaviors>
          <w:behavior w:val="content"/>
        </w:behaviors>
        <w:guid w:val="{C7CD7CAA-689D-4A49-88BD-3C01CB9253AA}"/>
      </w:docPartPr>
      <w:docPartBody>
        <w:p w:rsidR="000103F0" w:rsidRDefault="000103F0">
          <w:pPr>
            <w:pStyle w:val="557FB3F794FF428792F8E0666B75C716"/>
          </w:pPr>
          <w:r w:rsidRPr="0007340C">
            <w:rPr>
              <w:rStyle w:val="PlaceholderText"/>
            </w:rPr>
            <w:t>Click or tap here to enter text.</w:t>
          </w:r>
        </w:p>
      </w:docPartBody>
    </w:docPart>
    <w:docPart>
      <w:docPartPr>
        <w:name w:val="45A7A74764534619834E46A5EAEA4453"/>
        <w:category>
          <w:name w:val="General"/>
          <w:gallery w:val="placeholder"/>
        </w:category>
        <w:types>
          <w:type w:val="bbPlcHdr"/>
        </w:types>
        <w:behaviors>
          <w:behavior w:val="content"/>
        </w:behaviors>
        <w:guid w:val="{A5EC0A28-578F-43D6-8321-D62764908261}"/>
      </w:docPartPr>
      <w:docPartBody>
        <w:p w:rsidR="000103F0" w:rsidRDefault="000103F0">
          <w:pPr>
            <w:pStyle w:val="45A7A74764534619834E46A5EAEA4453"/>
          </w:pPr>
          <w:r w:rsidRPr="0007340C">
            <w:rPr>
              <w:rStyle w:val="PlaceholderText"/>
            </w:rPr>
            <w:t>Click or tap here to enter text.</w:t>
          </w:r>
        </w:p>
      </w:docPartBody>
    </w:docPart>
    <w:docPart>
      <w:docPartPr>
        <w:name w:val="99256C2DF5964A9EA693F6CF964EE76E"/>
        <w:category>
          <w:name w:val="General"/>
          <w:gallery w:val="placeholder"/>
        </w:category>
        <w:types>
          <w:type w:val="bbPlcHdr"/>
        </w:types>
        <w:behaviors>
          <w:behavior w:val="content"/>
        </w:behaviors>
        <w:guid w:val="{AEC29D68-D7D5-4EA1-A7A6-079BA56ABBEF}"/>
      </w:docPartPr>
      <w:docPartBody>
        <w:p w:rsidR="000103F0" w:rsidRDefault="000103F0">
          <w:pPr>
            <w:pStyle w:val="99256C2DF5964A9EA693F6CF964EE76E"/>
          </w:pPr>
          <w:r w:rsidRPr="0007340C">
            <w:rPr>
              <w:rStyle w:val="PlaceholderText"/>
            </w:rPr>
            <w:t>Choose an item.</w:t>
          </w:r>
        </w:p>
      </w:docPartBody>
    </w:docPart>
    <w:docPart>
      <w:docPartPr>
        <w:name w:val="49E878FDF0F14CBD8BCA55C75CB02C58"/>
        <w:category>
          <w:name w:val="General"/>
          <w:gallery w:val="placeholder"/>
        </w:category>
        <w:types>
          <w:type w:val="bbPlcHdr"/>
        </w:types>
        <w:behaviors>
          <w:behavior w:val="content"/>
        </w:behaviors>
        <w:guid w:val="{5173E629-EE29-4385-B939-8A7AD57A4ACF}"/>
      </w:docPartPr>
      <w:docPartBody>
        <w:p w:rsidR="000103F0" w:rsidRDefault="000103F0">
          <w:pPr>
            <w:pStyle w:val="49E878FDF0F14CBD8BCA55C75CB02C58"/>
          </w:pPr>
          <w:r w:rsidRPr="0007340C">
            <w:rPr>
              <w:rStyle w:val="PlaceholderText"/>
            </w:rPr>
            <w:t>Click or tap here to enter text.</w:t>
          </w:r>
        </w:p>
      </w:docPartBody>
    </w:docPart>
    <w:docPart>
      <w:docPartPr>
        <w:name w:val="401C2B020BB34FC4AD05FBE8860ED952"/>
        <w:category>
          <w:name w:val="General"/>
          <w:gallery w:val="placeholder"/>
        </w:category>
        <w:types>
          <w:type w:val="bbPlcHdr"/>
        </w:types>
        <w:behaviors>
          <w:behavior w:val="content"/>
        </w:behaviors>
        <w:guid w:val="{4283C046-09C1-4B30-9BB8-01F53FAFEEC8}"/>
      </w:docPartPr>
      <w:docPartBody>
        <w:p w:rsidR="000103F0" w:rsidRDefault="000103F0">
          <w:pPr>
            <w:pStyle w:val="401C2B020BB34FC4AD05FBE8860ED952"/>
          </w:pPr>
          <w:r w:rsidRPr="0007340C">
            <w:rPr>
              <w:rStyle w:val="PlaceholderText"/>
            </w:rPr>
            <w:t>Click or tap here to enter text.</w:t>
          </w:r>
        </w:p>
      </w:docPartBody>
    </w:docPart>
    <w:docPart>
      <w:docPartPr>
        <w:name w:val="9017491C77854DCDA9A5D7AB807CEDC0"/>
        <w:category>
          <w:name w:val="General"/>
          <w:gallery w:val="placeholder"/>
        </w:category>
        <w:types>
          <w:type w:val="bbPlcHdr"/>
        </w:types>
        <w:behaviors>
          <w:behavior w:val="content"/>
        </w:behaviors>
        <w:guid w:val="{61B2C363-ED53-4C84-B22A-A67B7EF723D4}"/>
      </w:docPartPr>
      <w:docPartBody>
        <w:p w:rsidR="000103F0" w:rsidRDefault="000103F0">
          <w:pPr>
            <w:pStyle w:val="9017491C77854DCDA9A5D7AB807CEDC0"/>
          </w:pPr>
          <w:r w:rsidRPr="0007340C">
            <w:rPr>
              <w:rStyle w:val="PlaceholderText"/>
            </w:rPr>
            <w:t>Click or tap here to enter text.</w:t>
          </w:r>
        </w:p>
      </w:docPartBody>
    </w:docPart>
    <w:docPart>
      <w:docPartPr>
        <w:name w:val="2D94609AE6154BD4A7729AB635C48267"/>
        <w:category>
          <w:name w:val="General"/>
          <w:gallery w:val="placeholder"/>
        </w:category>
        <w:types>
          <w:type w:val="bbPlcHdr"/>
        </w:types>
        <w:behaviors>
          <w:behavior w:val="content"/>
        </w:behaviors>
        <w:guid w:val="{AC1DB06A-6147-4FA2-ADAA-82712A4B4A68}"/>
      </w:docPartPr>
      <w:docPartBody>
        <w:p w:rsidR="000103F0" w:rsidRDefault="000103F0">
          <w:pPr>
            <w:pStyle w:val="2D94609AE6154BD4A7729AB635C48267"/>
          </w:pPr>
          <w:r w:rsidRPr="0007340C">
            <w:rPr>
              <w:rStyle w:val="PlaceholderText"/>
            </w:rPr>
            <w:t>Click or tap here to enter text.</w:t>
          </w:r>
        </w:p>
      </w:docPartBody>
    </w:docPart>
    <w:docPart>
      <w:docPartPr>
        <w:name w:val="6C7FF59B306447CFBB62F03B371C4278"/>
        <w:category>
          <w:name w:val="General"/>
          <w:gallery w:val="placeholder"/>
        </w:category>
        <w:types>
          <w:type w:val="bbPlcHdr"/>
        </w:types>
        <w:behaviors>
          <w:behavior w:val="content"/>
        </w:behaviors>
        <w:guid w:val="{7FD0E850-3D52-448E-965C-62F0E235054C}"/>
      </w:docPartPr>
      <w:docPartBody>
        <w:p w:rsidR="000103F0" w:rsidRDefault="000103F0">
          <w:pPr>
            <w:pStyle w:val="6C7FF59B306447CFBB62F03B371C4278"/>
          </w:pPr>
          <w:r w:rsidRPr="0007340C">
            <w:rPr>
              <w:rStyle w:val="PlaceholderText"/>
            </w:rPr>
            <w:t>Click or tap here to enter text.</w:t>
          </w:r>
        </w:p>
      </w:docPartBody>
    </w:docPart>
    <w:docPart>
      <w:docPartPr>
        <w:name w:val="DA2C2F479C5E439E9F773028572E48A7"/>
        <w:category>
          <w:name w:val="General"/>
          <w:gallery w:val="placeholder"/>
        </w:category>
        <w:types>
          <w:type w:val="bbPlcHdr"/>
        </w:types>
        <w:behaviors>
          <w:behavior w:val="content"/>
        </w:behaviors>
        <w:guid w:val="{26859AE0-FB83-444E-B946-61BF2B0BC1AE}"/>
      </w:docPartPr>
      <w:docPartBody>
        <w:p w:rsidR="000103F0" w:rsidRDefault="000103F0">
          <w:pPr>
            <w:pStyle w:val="DA2C2F479C5E439E9F773028572E48A7"/>
          </w:pPr>
          <w:r w:rsidRPr="0007340C">
            <w:rPr>
              <w:rStyle w:val="PlaceholderText"/>
            </w:rPr>
            <w:t>Choose an item.</w:t>
          </w:r>
        </w:p>
      </w:docPartBody>
    </w:docPart>
    <w:docPart>
      <w:docPartPr>
        <w:name w:val="7C6B7E6CC94D4886B6F2CA72B0007312"/>
        <w:category>
          <w:name w:val="General"/>
          <w:gallery w:val="placeholder"/>
        </w:category>
        <w:types>
          <w:type w:val="bbPlcHdr"/>
        </w:types>
        <w:behaviors>
          <w:behavior w:val="content"/>
        </w:behaviors>
        <w:guid w:val="{C739D9CC-C477-42C2-94C0-E7BE706C0B6F}"/>
      </w:docPartPr>
      <w:docPartBody>
        <w:p w:rsidR="000103F0" w:rsidRDefault="000103F0">
          <w:pPr>
            <w:pStyle w:val="7C6B7E6CC94D4886B6F2CA72B0007312"/>
          </w:pPr>
          <w:r w:rsidRPr="0007340C">
            <w:rPr>
              <w:rStyle w:val="PlaceholderText"/>
            </w:rPr>
            <w:t>Click or tap here to enter text.</w:t>
          </w:r>
        </w:p>
      </w:docPartBody>
    </w:docPart>
    <w:docPart>
      <w:docPartPr>
        <w:name w:val="ED8F8F94D2A7485C9297DC422D5554F5"/>
        <w:category>
          <w:name w:val="General"/>
          <w:gallery w:val="placeholder"/>
        </w:category>
        <w:types>
          <w:type w:val="bbPlcHdr"/>
        </w:types>
        <w:behaviors>
          <w:behavior w:val="content"/>
        </w:behaviors>
        <w:guid w:val="{68CBD236-A596-4F0B-899C-16A41C50C00F}"/>
      </w:docPartPr>
      <w:docPartBody>
        <w:p w:rsidR="000103F0" w:rsidRDefault="000103F0">
          <w:pPr>
            <w:pStyle w:val="ED8F8F94D2A7485C9297DC422D5554F5"/>
          </w:pPr>
          <w:r w:rsidRPr="0007340C">
            <w:rPr>
              <w:rStyle w:val="PlaceholderText"/>
            </w:rPr>
            <w:t>Click or tap here to enter text.</w:t>
          </w:r>
        </w:p>
      </w:docPartBody>
    </w:docPart>
    <w:docPart>
      <w:docPartPr>
        <w:name w:val="B58D49C58619442AAD6D93466C03561E"/>
        <w:category>
          <w:name w:val="General"/>
          <w:gallery w:val="placeholder"/>
        </w:category>
        <w:types>
          <w:type w:val="bbPlcHdr"/>
        </w:types>
        <w:behaviors>
          <w:behavior w:val="content"/>
        </w:behaviors>
        <w:guid w:val="{A31B66FA-EC10-4E46-98F7-4F1913834F7D}"/>
      </w:docPartPr>
      <w:docPartBody>
        <w:p w:rsidR="000103F0" w:rsidRDefault="000103F0">
          <w:pPr>
            <w:pStyle w:val="B58D49C58619442AAD6D93466C03561E"/>
          </w:pPr>
          <w:r w:rsidRPr="0007340C">
            <w:rPr>
              <w:rStyle w:val="PlaceholderText"/>
            </w:rPr>
            <w:t>Choose an item.</w:t>
          </w:r>
        </w:p>
      </w:docPartBody>
    </w:docPart>
    <w:docPart>
      <w:docPartPr>
        <w:name w:val="B0F0CFB0F1F446B3AFF566CE7FB62295"/>
        <w:category>
          <w:name w:val="General"/>
          <w:gallery w:val="placeholder"/>
        </w:category>
        <w:types>
          <w:type w:val="bbPlcHdr"/>
        </w:types>
        <w:behaviors>
          <w:behavior w:val="content"/>
        </w:behaviors>
        <w:guid w:val="{D0D8ACC4-3D8F-47B8-8578-C36DCC80D7FB}"/>
      </w:docPartPr>
      <w:docPartBody>
        <w:p w:rsidR="000103F0" w:rsidRDefault="000103F0">
          <w:pPr>
            <w:pStyle w:val="B0F0CFB0F1F446B3AFF566CE7FB62295"/>
          </w:pPr>
          <w:r w:rsidRPr="0007340C">
            <w:rPr>
              <w:rStyle w:val="PlaceholderText"/>
            </w:rPr>
            <w:t>Click or tap here to enter text.</w:t>
          </w:r>
        </w:p>
      </w:docPartBody>
    </w:docPart>
    <w:docPart>
      <w:docPartPr>
        <w:name w:val="B1C21168D9F84930869FEB3ADB6F2430"/>
        <w:category>
          <w:name w:val="General"/>
          <w:gallery w:val="placeholder"/>
        </w:category>
        <w:types>
          <w:type w:val="bbPlcHdr"/>
        </w:types>
        <w:behaviors>
          <w:behavior w:val="content"/>
        </w:behaviors>
        <w:guid w:val="{1E8EE5F1-A0E7-427A-A1B1-D2AA7DDA05F1}"/>
      </w:docPartPr>
      <w:docPartBody>
        <w:p w:rsidR="000103F0" w:rsidRDefault="000103F0">
          <w:pPr>
            <w:pStyle w:val="B1C21168D9F84930869FEB3ADB6F2430"/>
          </w:pPr>
          <w:r w:rsidRPr="0007340C">
            <w:rPr>
              <w:rStyle w:val="PlaceholderText"/>
            </w:rPr>
            <w:t>Click or tap here to enter text.</w:t>
          </w:r>
        </w:p>
      </w:docPartBody>
    </w:docPart>
    <w:docPart>
      <w:docPartPr>
        <w:name w:val="EFC8A35D3049403A955F33783108857C"/>
        <w:category>
          <w:name w:val="General"/>
          <w:gallery w:val="placeholder"/>
        </w:category>
        <w:types>
          <w:type w:val="bbPlcHdr"/>
        </w:types>
        <w:behaviors>
          <w:behavior w:val="content"/>
        </w:behaviors>
        <w:guid w:val="{D0131AB3-C9CE-4068-81F6-7B4CC620F7B8}"/>
      </w:docPartPr>
      <w:docPartBody>
        <w:p w:rsidR="000103F0" w:rsidRDefault="000103F0">
          <w:pPr>
            <w:pStyle w:val="EFC8A35D3049403A955F33783108857C"/>
          </w:pPr>
          <w:r w:rsidRPr="0007340C">
            <w:rPr>
              <w:rStyle w:val="PlaceholderText"/>
            </w:rPr>
            <w:t>Click or tap here to enter text.</w:t>
          </w:r>
        </w:p>
      </w:docPartBody>
    </w:docPart>
    <w:docPart>
      <w:docPartPr>
        <w:name w:val="5807254608D04476842EE7BD2959DDD2"/>
        <w:category>
          <w:name w:val="General"/>
          <w:gallery w:val="placeholder"/>
        </w:category>
        <w:types>
          <w:type w:val="bbPlcHdr"/>
        </w:types>
        <w:behaviors>
          <w:behavior w:val="content"/>
        </w:behaviors>
        <w:guid w:val="{03944670-E9E2-4BBE-8DCF-175E42B51F78}"/>
      </w:docPartPr>
      <w:docPartBody>
        <w:p w:rsidR="000103F0" w:rsidRDefault="000103F0">
          <w:pPr>
            <w:pStyle w:val="5807254608D04476842EE7BD2959DDD2"/>
          </w:pPr>
          <w:r w:rsidRPr="0007340C">
            <w:rPr>
              <w:rStyle w:val="PlaceholderText"/>
            </w:rPr>
            <w:t>Click or tap here to enter text.</w:t>
          </w:r>
        </w:p>
      </w:docPartBody>
    </w:docPart>
    <w:docPart>
      <w:docPartPr>
        <w:name w:val="7E787DF762EE4334AB37697745F8089C"/>
        <w:category>
          <w:name w:val="General"/>
          <w:gallery w:val="placeholder"/>
        </w:category>
        <w:types>
          <w:type w:val="bbPlcHdr"/>
        </w:types>
        <w:behaviors>
          <w:behavior w:val="content"/>
        </w:behaviors>
        <w:guid w:val="{AB16904A-506F-4D79-A91B-BA6181538246}"/>
      </w:docPartPr>
      <w:docPartBody>
        <w:p w:rsidR="000103F0" w:rsidRDefault="000103F0">
          <w:pPr>
            <w:pStyle w:val="7E787DF762EE4334AB37697745F8089C"/>
          </w:pPr>
          <w:r w:rsidRPr="0007340C">
            <w:rPr>
              <w:rStyle w:val="PlaceholderText"/>
            </w:rPr>
            <w:t>Click or tap here to enter text.</w:t>
          </w:r>
        </w:p>
      </w:docPartBody>
    </w:docPart>
    <w:docPart>
      <w:docPartPr>
        <w:name w:val="10083C8F62CE43FAAAA77CF660D75EF4"/>
        <w:category>
          <w:name w:val="General"/>
          <w:gallery w:val="placeholder"/>
        </w:category>
        <w:types>
          <w:type w:val="bbPlcHdr"/>
        </w:types>
        <w:behaviors>
          <w:behavior w:val="content"/>
        </w:behaviors>
        <w:guid w:val="{B84989A2-7FE1-49B7-999B-162D5A3996F2}"/>
      </w:docPartPr>
      <w:docPartBody>
        <w:p w:rsidR="000103F0" w:rsidRDefault="000103F0">
          <w:pPr>
            <w:pStyle w:val="10083C8F62CE43FAAAA77CF660D75EF4"/>
          </w:pPr>
          <w:r w:rsidRPr="0007340C">
            <w:rPr>
              <w:rStyle w:val="PlaceholderText"/>
            </w:rPr>
            <w:t>Choose an item.</w:t>
          </w:r>
        </w:p>
      </w:docPartBody>
    </w:docPart>
    <w:docPart>
      <w:docPartPr>
        <w:name w:val="730CC0303673498691964BE84D34641B"/>
        <w:category>
          <w:name w:val="General"/>
          <w:gallery w:val="placeholder"/>
        </w:category>
        <w:types>
          <w:type w:val="bbPlcHdr"/>
        </w:types>
        <w:behaviors>
          <w:behavior w:val="content"/>
        </w:behaviors>
        <w:guid w:val="{52CA0CC6-6F27-4294-AFF6-7C0C89106599}"/>
      </w:docPartPr>
      <w:docPartBody>
        <w:p w:rsidR="000103F0" w:rsidRDefault="000103F0">
          <w:pPr>
            <w:pStyle w:val="730CC0303673498691964BE84D34641B"/>
          </w:pPr>
          <w:r w:rsidRPr="0007340C">
            <w:rPr>
              <w:rStyle w:val="PlaceholderText"/>
            </w:rPr>
            <w:t>Click or tap here to enter text.</w:t>
          </w:r>
        </w:p>
      </w:docPartBody>
    </w:docPart>
    <w:docPart>
      <w:docPartPr>
        <w:name w:val="294EAF0DC5DF484F9C5DE232773EEFF0"/>
        <w:category>
          <w:name w:val="General"/>
          <w:gallery w:val="placeholder"/>
        </w:category>
        <w:types>
          <w:type w:val="bbPlcHdr"/>
        </w:types>
        <w:behaviors>
          <w:behavior w:val="content"/>
        </w:behaviors>
        <w:guid w:val="{09FFF0CD-71CD-41A3-8CBB-20FDB72C846E}"/>
      </w:docPartPr>
      <w:docPartBody>
        <w:p w:rsidR="000103F0" w:rsidRDefault="000103F0">
          <w:pPr>
            <w:pStyle w:val="294EAF0DC5DF484F9C5DE232773EEFF0"/>
          </w:pPr>
          <w:r w:rsidRPr="0007340C">
            <w:rPr>
              <w:rStyle w:val="PlaceholderText"/>
            </w:rPr>
            <w:t>Click or tap here to enter text.</w:t>
          </w:r>
        </w:p>
      </w:docPartBody>
    </w:docPart>
    <w:docPart>
      <w:docPartPr>
        <w:name w:val="12B46184BC604A688439D26A20081A37"/>
        <w:category>
          <w:name w:val="General"/>
          <w:gallery w:val="placeholder"/>
        </w:category>
        <w:types>
          <w:type w:val="bbPlcHdr"/>
        </w:types>
        <w:behaviors>
          <w:behavior w:val="content"/>
        </w:behaviors>
        <w:guid w:val="{2AA40089-40A1-485E-8874-6283E4C9F72A}"/>
      </w:docPartPr>
      <w:docPartBody>
        <w:p w:rsidR="000103F0" w:rsidRDefault="000103F0">
          <w:pPr>
            <w:pStyle w:val="12B46184BC604A688439D26A20081A37"/>
          </w:pPr>
          <w:r w:rsidRPr="0007340C">
            <w:rPr>
              <w:rStyle w:val="PlaceholderText"/>
            </w:rPr>
            <w:t>Choose an item.</w:t>
          </w:r>
        </w:p>
      </w:docPartBody>
    </w:docPart>
    <w:docPart>
      <w:docPartPr>
        <w:name w:val="2D119BCEE3B741E9A35E4B64F6DF57ED"/>
        <w:category>
          <w:name w:val="General"/>
          <w:gallery w:val="placeholder"/>
        </w:category>
        <w:types>
          <w:type w:val="bbPlcHdr"/>
        </w:types>
        <w:behaviors>
          <w:behavior w:val="content"/>
        </w:behaviors>
        <w:guid w:val="{29B0975E-5F8B-4387-A4C8-C8B33B334E5A}"/>
      </w:docPartPr>
      <w:docPartBody>
        <w:p w:rsidR="000103F0" w:rsidRDefault="000103F0">
          <w:pPr>
            <w:pStyle w:val="2D119BCEE3B741E9A35E4B64F6DF57ED"/>
          </w:pPr>
          <w:r w:rsidRPr="0007340C">
            <w:rPr>
              <w:rStyle w:val="PlaceholderText"/>
            </w:rPr>
            <w:t>Click or tap here to enter text.</w:t>
          </w:r>
        </w:p>
      </w:docPartBody>
    </w:docPart>
    <w:docPart>
      <w:docPartPr>
        <w:name w:val="91A828A4A76C4AB48882127B5F733071"/>
        <w:category>
          <w:name w:val="General"/>
          <w:gallery w:val="placeholder"/>
        </w:category>
        <w:types>
          <w:type w:val="bbPlcHdr"/>
        </w:types>
        <w:behaviors>
          <w:behavior w:val="content"/>
        </w:behaviors>
        <w:guid w:val="{790CD128-AA44-448C-9F3F-21D7371A8CCF}"/>
      </w:docPartPr>
      <w:docPartBody>
        <w:p w:rsidR="000103F0" w:rsidRDefault="000103F0">
          <w:pPr>
            <w:pStyle w:val="91A828A4A76C4AB48882127B5F733071"/>
          </w:pPr>
          <w:r w:rsidRPr="0007340C">
            <w:rPr>
              <w:rStyle w:val="PlaceholderText"/>
            </w:rPr>
            <w:t>Click or tap here to enter text.</w:t>
          </w:r>
        </w:p>
      </w:docPartBody>
    </w:docPart>
    <w:docPart>
      <w:docPartPr>
        <w:name w:val="7D5E1A97517547769AA365E6E3D5F77F"/>
        <w:category>
          <w:name w:val="General"/>
          <w:gallery w:val="placeholder"/>
        </w:category>
        <w:types>
          <w:type w:val="bbPlcHdr"/>
        </w:types>
        <w:behaviors>
          <w:behavior w:val="content"/>
        </w:behaviors>
        <w:guid w:val="{1E1AFB92-BC7F-44F6-A988-2CCFE8B8AD1E}"/>
      </w:docPartPr>
      <w:docPartBody>
        <w:p w:rsidR="000103F0" w:rsidRDefault="000103F0">
          <w:pPr>
            <w:pStyle w:val="7D5E1A97517547769AA365E6E3D5F77F"/>
          </w:pPr>
          <w:r w:rsidRPr="0007340C">
            <w:rPr>
              <w:rStyle w:val="PlaceholderText"/>
            </w:rPr>
            <w:t>Click or tap here to enter text.</w:t>
          </w:r>
        </w:p>
      </w:docPartBody>
    </w:docPart>
    <w:docPart>
      <w:docPartPr>
        <w:name w:val="8A15D5A3FC974DF4B567A3E484F2BCD6"/>
        <w:category>
          <w:name w:val="General"/>
          <w:gallery w:val="placeholder"/>
        </w:category>
        <w:types>
          <w:type w:val="bbPlcHdr"/>
        </w:types>
        <w:behaviors>
          <w:behavior w:val="content"/>
        </w:behaviors>
        <w:guid w:val="{B8218004-B042-42A0-AB6B-EC116B3E6E4F}"/>
      </w:docPartPr>
      <w:docPartBody>
        <w:p w:rsidR="000103F0" w:rsidRDefault="000103F0">
          <w:pPr>
            <w:pStyle w:val="8A15D5A3FC974DF4B567A3E484F2BCD6"/>
          </w:pPr>
          <w:r w:rsidRPr="0007340C">
            <w:rPr>
              <w:rStyle w:val="PlaceholderText"/>
            </w:rPr>
            <w:t>Click or tap here to enter text.</w:t>
          </w:r>
        </w:p>
      </w:docPartBody>
    </w:docPart>
    <w:docPart>
      <w:docPartPr>
        <w:name w:val="F05AB40F085748F49B708F12D54221DF"/>
        <w:category>
          <w:name w:val="General"/>
          <w:gallery w:val="placeholder"/>
        </w:category>
        <w:types>
          <w:type w:val="bbPlcHdr"/>
        </w:types>
        <w:behaviors>
          <w:behavior w:val="content"/>
        </w:behaviors>
        <w:guid w:val="{C8FEA7B4-8A4C-4C17-A0A6-3B903DFDF8BC}"/>
      </w:docPartPr>
      <w:docPartBody>
        <w:p w:rsidR="000103F0" w:rsidRDefault="000103F0">
          <w:pPr>
            <w:pStyle w:val="F05AB40F085748F49B708F12D54221DF"/>
          </w:pPr>
          <w:r w:rsidRPr="0007340C">
            <w:rPr>
              <w:rStyle w:val="PlaceholderText"/>
            </w:rPr>
            <w:t>Click or tap here to enter text.</w:t>
          </w:r>
        </w:p>
      </w:docPartBody>
    </w:docPart>
    <w:docPart>
      <w:docPartPr>
        <w:name w:val="9E96F373D7AD4627A3D9C2D04DAB678A"/>
        <w:category>
          <w:name w:val="General"/>
          <w:gallery w:val="placeholder"/>
        </w:category>
        <w:types>
          <w:type w:val="bbPlcHdr"/>
        </w:types>
        <w:behaviors>
          <w:behavior w:val="content"/>
        </w:behaviors>
        <w:guid w:val="{257DBD18-F336-4800-9258-CE08B524D38B}"/>
      </w:docPartPr>
      <w:docPartBody>
        <w:p w:rsidR="000103F0" w:rsidRDefault="000103F0">
          <w:pPr>
            <w:pStyle w:val="9E96F373D7AD4627A3D9C2D04DAB678A"/>
          </w:pPr>
          <w:r w:rsidRPr="0007340C">
            <w:rPr>
              <w:rStyle w:val="PlaceholderText"/>
            </w:rPr>
            <w:t>Choose an item.</w:t>
          </w:r>
        </w:p>
      </w:docPartBody>
    </w:docPart>
    <w:docPart>
      <w:docPartPr>
        <w:name w:val="581F5958C9C34DABAB4A361034FF186F"/>
        <w:category>
          <w:name w:val="General"/>
          <w:gallery w:val="placeholder"/>
        </w:category>
        <w:types>
          <w:type w:val="bbPlcHdr"/>
        </w:types>
        <w:behaviors>
          <w:behavior w:val="content"/>
        </w:behaviors>
        <w:guid w:val="{4FD65245-A8BB-4E03-A3F2-E13C0DFD4985}"/>
      </w:docPartPr>
      <w:docPartBody>
        <w:p w:rsidR="000103F0" w:rsidRDefault="000103F0">
          <w:pPr>
            <w:pStyle w:val="581F5958C9C34DABAB4A361034FF186F"/>
          </w:pPr>
          <w:r w:rsidRPr="0007340C">
            <w:rPr>
              <w:rStyle w:val="PlaceholderText"/>
            </w:rPr>
            <w:t>Click or tap here to enter text.</w:t>
          </w:r>
        </w:p>
      </w:docPartBody>
    </w:docPart>
    <w:docPart>
      <w:docPartPr>
        <w:name w:val="E989281337D14EBE8940C61059CADD60"/>
        <w:category>
          <w:name w:val="General"/>
          <w:gallery w:val="placeholder"/>
        </w:category>
        <w:types>
          <w:type w:val="bbPlcHdr"/>
        </w:types>
        <w:behaviors>
          <w:behavior w:val="content"/>
        </w:behaviors>
        <w:guid w:val="{69E2FB57-7717-41B7-BE84-A295F695809D}"/>
      </w:docPartPr>
      <w:docPartBody>
        <w:p w:rsidR="000103F0" w:rsidRDefault="000103F0">
          <w:pPr>
            <w:pStyle w:val="E989281337D14EBE8940C61059CADD60"/>
          </w:pPr>
          <w:r w:rsidRPr="0007340C">
            <w:rPr>
              <w:rStyle w:val="PlaceholderText"/>
            </w:rPr>
            <w:t>Click or tap here to enter text.</w:t>
          </w:r>
        </w:p>
      </w:docPartBody>
    </w:docPart>
    <w:docPart>
      <w:docPartPr>
        <w:name w:val="86A5AA4AC79444B6890A31CF22CF5687"/>
        <w:category>
          <w:name w:val="General"/>
          <w:gallery w:val="placeholder"/>
        </w:category>
        <w:types>
          <w:type w:val="bbPlcHdr"/>
        </w:types>
        <w:behaviors>
          <w:behavior w:val="content"/>
        </w:behaviors>
        <w:guid w:val="{C9CA35D7-8830-4527-A1F3-7C807E3C6D95}"/>
      </w:docPartPr>
      <w:docPartBody>
        <w:p w:rsidR="000103F0" w:rsidRDefault="000103F0">
          <w:pPr>
            <w:pStyle w:val="86A5AA4AC79444B6890A31CF22CF5687"/>
          </w:pPr>
          <w:r w:rsidRPr="0007340C">
            <w:rPr>
              <w:rStyle w:val="PlaceholderText"/>
            </w:rPr>
            <w:t>Choose an item.</w:t>
          </w:r>
        </w:p>
      </w:docPartBody>
    </w:docPart>
    <w:docPart>
      <w:docPartPr>
        <w:name w:val="644FD8F6C3914849A48206C2E0C802C3"/>
        <w:category>
          <w:name w:val="General"/>
          <w:gallery w:val="placeholder"/>
        </w:category>
        <w:types>
          <w:type w:val="bbPlcHdr"/>
        </w:types>
        <w:behaviors>
          <w:behavior w:val="content"/>
        </w:behaviors>
        <w:guid w:val="{89F7539C-AE22-4518-90AF-4C83DB7F6B92}"/>
      </w:docPartPr>
      <w:docPartBody>
        <w:p w:rsidR="000103F0" w:rsidRDefault="000103F0">
          <w:pPr>
            <w:pStyle w:val="644FD8F6C3914849A48206C2E0C802C3"/>
          </w:pPr>
          <w:r w:rsidRPr="0007340C">
            <w:rPr>
              <w:rStyle w:val="PlaceholderText"/>
            </w:rPr>
            <w:t>Click or tap here to enter text.</w:t>
          </w:r>
        </w:p>
      </w:docPartBody>
    </w:docPart>
    <w:docPart>
      <w:docPartPr>
        <w:name w:val="D675DF44BA844E3694C0116E12A79BB3"/>
        <w:category>
          <w:name w:val="General"/>
          <w:gallery w:val="placeholder"/>
        </w:category>
        <w:types>
          <w:type w:val="bbPlcHdr"/>
        </w:types>
        <w:behaviors>
          <w:behavior w:val="content"/>
        </w:behaviors>
        <w:guid w:val="{21996CCA-DB4B-410A-9524-2F9EBC4C919D}"/>
      </w:docPartPr>
      <w:docPartBody>
        <w:p w:rsidR="000103F0" w:rsidRDefault="000103F0">
          <w:pPr>
            <w:pStyle w:val="D675DF44BA844E3694C0116E12A79BB3"/>
          </w:pPr>
          <w:r w:rsidRPr="0007340C">
            <w:rPr>
              <w:rStyle w:val="PlaceholderText"/>
            </w:rPr>
            <w:t>Click or tap here to enter text.</w:t>
          </w:r>
        </w:p>
      </w:docPartBody>
    </w:docPart>
    <w:docPart>
      <w:docPartPr>
        <w:name w:val="F713230778F64D259FF461C6D54D47A8"/>
        <w:category>
          <w:name w:val="General"/>
          <w:gallery w:val="placeholder"/>
        </w:category>
        <w:types>
          <w:type w:val="bbPlcHdr"/>
        </w:types>
        <w:behaviors>
          <w:behavior w:val="content"/>
        </w:behaviors>
        <w:guid w:val="{D0D6A054-BE7C-4543-BAF9-CD092F7B1EA0}"/>
      </w:docPartPr>
      <w:docPartBody>
        <w:p w:rsidR="000103F0" w:rsidRDefault="000103F0">
          <w:pPr>
            <w:pStyle w:val="F713230778F64D259FF461C6D54D47A8"/>
          </w:pPr>
          <w:r w:rsidRPr="0007340C">
            <w:rPr>
              <w:rStyle w:val="PlaceholderText"/>
            </w:rPr>
            <w:t>Click or tap here to enter text.</w:t>
          </w:r>
        </w:p>
      </w:docPartBody>
    </w:docPart>
    <w:docPart>
      <w:docPartPr>
        <w:name w:val="8233E9834AE24FCC882035AFD98B21E4"/>
        <w:category>
          <w:name w:val="General"/>
          <w:gallery w:val="placeholder"/>
        </w:category>
        <w:types>
          <w:type w:val="bbPlcHdr"/>
        </w:types>
        <w:behaviors>
          <w:behavior w:val="content"/>
        </w:behaviors>
        <w:guid w:val="{DE2DF21C-4D8B-4C96-92B5-79BA0B669375}"/>
      </w:docPartPr>
      <w:docPartBody>
        <w:p w:rsidR="000103F0" w:rsidRDefault="000103F0">
          <w:pPr>
            <w:pStyle w:val="8233E9834AE24FCC882035AFD98B21E4"/>
          </w:pPr>
          <w:r w:rsidRPr="0007340C">
            <w:rPr>
              <w:rStyle w:val="PlaceholderText"/>
            </w:rPr>
            <w:t>Click or tap here to enter text.</w:t>
          </w:r>
        </w:p>
      </w:docPartBody>
    </w:docPart>
    <w:docPart>
      <w:docPartPr>
        <w:name w:val="17A1C808484F40848B6E70778C83D2C3"/>
        <w:category>
          <w:name w:val="General"/>
          <w:gallery w:val="placeholder"/>
        </w:category>
        <w:types>
          <w:type w:val="bbPlcHdr"/>
        </w:types>
        <w:behaviors>
          <w:behavior w:val="content"/>
        </w:behaviors>
        <w:guid w:val="{79356DB2-B901-4045-9261-2DFD64F51DBE}"/>
      </w:docPartPr>
      <w:docPartBody>
        <w:p w:rsidR="000103F0" w:rsidRDefault="000103F0">
          <w:pPr>
            <w:pStyle w:val="17A1C808484F40848B6E70778C83D2C3"/>
          </w:pPr>
          <w:r w:rsidRPr="0007340C">
            <w:rPr>
              <w:rStyle w:val="PlaceholderText"/>
            </w:rPr>
            <w:t>Click or tap here to enter text.</w:t>
          </w:r>
        </w:p>
      </w:docPartBody>
    </w:docPart>
    <w:docPart>
      <w:docPartPr>
        <w:name w:val="A88643E50BC14867BC5A58CCA45C3F16"/>
        <w:category>
          <w:name w:val="General"/>
          <w:gallery w:val="placeholder"/>
        </w:category>
        <w:types>
          <w:type w:val="bbPlcHdr"/>
        </w:types>
        <w:behaviors>
          <w:behavior w:val="content"/>
        </w:behaviors>
        <w:guid w:val="{5A2A6502-FC65-4ACF-9EA3-44027E357678}"/>
      </w:docPartPr>
      <w:docPartBody>
        <w:p w:rsidR="000103F0" w:rsidRDefault="000103F0">
          <w:pPr>
            <w:pStyle w:val="A88643E50BC14867BC5A58CCA45C3F16"/>
          </w:pPr>
          <w:r w:rsidRPr="0007340C">
            <w:rPr>
              <w:rStyle w:val="PlaceholderText"/>
            </w:rPr>
            <w:t>Choose an item.</w:t>
          </w:r>
        </w:p>
      </w:docPartBody>
    </w:docPart>
    <w:docPart>
      <w:docPartPr>
        <w:name w:val="AD3002618102479493C316AF3B4E7B76"/>
        <w:category>
          <w:name w:val="General"/>
          <w:gallery w:val="placeholder"/>
        </w:category>
        <w:types>
          <w:type w:val="bbPlcHdr"/>
        </w:types>
        <w:behaviors>
          <w:behavior w:val="content"/>
        </w:behaviors>
        <w:guid w:val="{A49F6E12-D144-4B2F-A1B0-83B96C4DA051}"/>
      </w:docPartPr>
      <w:docPartBody>
        <w:p w:rsidR="000103F0" w:rsidRDefault="000103F0">
          <w:pPr>
            <w:pStyle w:val="AD3002618102479493C316AF3B4E7B76"/>
          </w:pPr>
          <w:r w:rsidRPr="0007340C">
            <w:rPr>
              <w:rStyle w:val="PlaceholderText"/>
            </w:rPr>
            <w:t>Click or tap here to enter text.</w:t>
          </w:r>
        </w:p>
      </w:docPartBody>
    </w:docPart>
    <w:docPart>
      <w:docPartPr>
        <w:name w:val="C627056622EF460396E4221712017144"/>
        <w:category>
          <w:name w:val="General"/>
          <w:gallery w:val="placeholder"/>
        </w:category>
        <w:types>
          <w:type w:val="bbPlcHdr"/>
        </w:types>
        <w:behaviors>
          <w:behavior w:val="content"/>
        </w:behaviors>
        <w:guid w:val="{A911B884-238D-48F6-AC24-45CE3162FBE7}"/>
      </w:docPartPr>
      <w:docPartBody>
        <w:p w:rsidR="000103F0" w:rsidRDefault="000103F0">
          <w:pPr>
            <w:pStyle w:val="C627056622EF460396E4221712017144"/>
          </w:pPr>
          <w:r w:rsidRPr="0007340C">
            <w:rPr>
              <w:rStyle w:val="PlaceholderText"/>
            </w:rPr>
            <w:t>Click or tap here to enter text.</w:t>
          </w:r>
        </w:p>
      </w:docPartBody>
    </w:docPart>
    <w:docPart>
      <w:docPartPr>
        <w:name w:val="E2DD22E43E9B4AA68E0D6B2A430164CE"/>
        <w:category>
          <w:name w:val="General"/>
          <w:gallery w:val="placeholder"/>
        </w:category>
        <w:types>
          <w:type w:val="bbPlcHdr"/>
        </w:types>
        <w:behaviors>
          <w:behavior w:val="content"/>
        </w:behaviors>
        <w:guid w:val="{41901D99-85FF-484D-A66D-EA68E52ACCBD}"/>
      </w:docPartPr>
      <w:docPartBody>
        <w:p w:rsidR="000103F0" w:rsidRDefault="000103F0">
          <w:pPr>
            <w:pStyle w:val="E2DD22E43E9B4AA68E0D6B2A430164CE"/>
          </w:pPr>
          <w:r w:rsidRPr="0007340C">
            <w:rPr>
              <w:rStyle w:val="PlaceholderText"/>
            </w:rPr>
            <w:t>Choose an item.</w:t>
          </w:r>
        </w:p>
      </w:docPartBody>
    </w:docPart>
    <w:docPart>
      <w:docPartPr>
        <w:name w:val="5111DCE4E19748F8B9BE976B5D8B3AB3"/>
        <w:category>
          <w:name w:val="General"/>
          <w:gallery w:val="placeholder"/>
        </w:category>
        <w:types>
          <w:type w:val="bbPlcHdr"/>
        </w:types>
        <w:behaviors>
          <w:behavior w:val="content"/>
        </w:behaviors>
        <w:guid w:val="{D4E28A95-8189-4A7B-A66A-8857BE2458C0}"/>
      </w:docPartPr>
      <w:docPartBody>
        <w:p w:rsidR="000103F0" w:rsidRDefault="000103F0">
          <w:pPr>
            <w:pStyle w:val="5111DCE4E19748F8B9BE976B5D8B3AB3"/>
          </w:pPr>
          <w:r w:rsidRPr="0007340C">
            <w:rPr>
              <w:rStyle w:val="PlaceholderText"/>
            </w:rPr>
            <w:t>Click or tap here to enter text.</w:t>
          </w:r>
        </w:p>
      </w:docPartBody>
    </w:docPart>
    <w:docPart>
      <w:docPartPr>
        <w:name w:val="BB6829ACC10B4445B6407E6F41687DD3"/>
        <w:category>
          <w:name w:val="General"/>
          <w:gallery w:val="placeholder"/>
        </w:category>
        <w:types>
          <w:type w:val="bbPlcHdr"/>
        </w:types>
        <w:behaviors>
          <w:behavior w:val="content"/>
        </w:behaviors>
        <w:guid w:val="{DFB2B2E3-8042-496F-B95B-AEB370576A28}"/>
      </w:docPartPr>
      <w:docPartBody>
        <w:p w:rsidR="000103F0" w:rsidRDefault="000103F0">
          <w:pPr>
            <w:pStyle w:val="BB6829ACC10B4445B6407E6F41687DD3"/>
          </w:pPr>
          <w:r w:rsidRPr="0007340C">
            <w:rPr>
              <w:rStyle w:val="PlaceholderText"/>
            </w:rPr>
            <w:t>Click or tap here to enter text.</w:t>
          </w:r>
        </w:p>
      </w:docPartBody>
    </w:docPart>
    <w:docPart>
      <w:docPartPr>
        <w:name w:val="D7A181837E3B465A8CD2FF41116B419C"/>
        <w:category>
          <w:name w:val="General"/>
          <w:gallery w:val="placeholder"/>
        </w:category>
        <w:types>
          <w:type w:val="bbPlcHdr"/>
        </w:types>
        <w:behaviors>
          <w:behavior w:val="content"/>
        </w:behaviors>
        <w:guid w:val="{561EAA8D-3432-46F8-A1D4-053245143BA0}"/>
      </w:docPartPr>
      <w:docPartBody>
        <w:p w:rsidR="000103F0" w:rsidRDefault="000103F0">
          <w:pPr>
            <w:pStyle w:val="D7A181837E3B465A8CD2FF41116B419C"/>
          </w:pPr>
          <w:r w:rsidRPr="0007340C">
            <w:rPr>
              <w:rStyle w:val="PlaceholderText"/>
            </w:rPr>
            <w:t>Click or tap here to enter text.</w:t>
          </w:r>
        </w:p>
      </w:docPartBody>
    </w:docPart>
    <w:docPart>
      <w:docPartPr>
        <w:name w:val="52C739BBAB424467A1444C564889865B"/>
        <w:category>
          <w:name w:val="General"/>
          <w:gallery w:val="placeholder"/>
        </w:category>
        <w:types>
          <w:type w:val="bbPlcHdr"/>
        </w:types>
        <w:behaviors>
          <w:behavior w:val="content"/>
        </w:behaviors>
        <w:guid w:val="{470F3B15-947C-481E-950B-A6BB407DA617}"/>
      </w:docPartPr>
      <w:docPartBody>
        <w:p w:rsidR="000103F0" w:rsidRDefault="000103F0">
          <w:pPr>
            <w:pStyle w:val="52C739BBAB424467A1444C564889865B"/>
          </w:pPr>
          <w:r w:rsidRPr="0007340C">
            <w:rPr>
              <w:rStyle w:val="PlaceholderText"/>
            </w:rPr>
            <w:t>Click or tap here to enter text.</w:t>
          </w:r>
        </w:p>
      </w:docPartBody>
    </w:docPart>
    <w:docPart>
      <w:docPartPr>
        <w:name w:val="C64F681EFB1043DA8BF0A20C6825DCC3"/>
        <w:category>
          <w:name w:val="General"/>
          <w:gallery w:val="placeholder"/>
        </w:category>
        <w:types>
          <w:type w:val="bbPlcHdr"/>
        </w:types>
        <w:behaviors>
          <w:behavior w:val="content"/>
        </w:behaviors>
        <w:guid w:val="{17891510-A473-4334-8B1E-C698A7975D8A}"/>
      </w:docPartPr>
      <w:docPartBody>
        <w:p w:rsidR="000103F0" w:rsidRDefault="000103F0">
          <w:pPr>
            <w:pStyle w:val="C64F681EFB1043DA8BF0A20C6825DCC3"/>
          </w:pPr>
          <w:r w:rsidRPr="0007340C">
            <w:rPr>
              <w:rStyle w:val="PlaceholderText"/>
            </w:rPr>
            <w:t>Click or tap here to enter text.</w:t>
          </w:r>
        </w:p>
      </w:docPartBody>
    </w:docPart>
    <w:docPart>
      <w:docPartPr>
        <w:name w:val="205498E8723247CB9BA80C5B577A154B"/>
        <w:category>
          <w:name w:val="General"/>
          <w:gallery w:val="placeholder"/>
        </w:category>
        <w:types>
          <w:type w:val="bbPlcHdr"/>
        </w:types>
        <w:behaviors>
          <w:behavior w:val="content"/>
        </w:behaviors>
        <w:guid w:val="{B8D9995F-D697-4DC7-8A0A-8A5FA5EA2D66}"/>
      </w:docPartPr>
      <w:docPartBody>
        <w:p w:rsidR="000103F0" w:rsidRDefault="000103F0">
          <w:pPr>
            <w:pStyle w:val="205498E8723247CB9BA80C5B577A154B"/>
          </w:pPr>
          <w:r w:rsidRPr="0007340C">
            <w:rPr>
              <w:rStyle w:val="PlaceholderText"/>
            </w:rPr>
            <w:t>Choose an item.</w:t>
          </w:r>
        </w:p>
      </w:docPartBody>
    </w:docPart>
    <w:docPart>
      <w:docPartPr>
        <w:name w:val="5CDDB750557B42E089DE0B4DC78CDFD1"/>
        <w:category>
          <w:name w:val="General"/>
          <w:gallery w:val="placeholder"/>
        </w:category>
        <w:types>
          <w:type w:val="bbPlcHdr"/>
        </w:types>
        <w:behaviors>
          <w:behavior w:val="content"/>
        </w:behaviors>
        <w:guid w:val="{10CDF0D9-0FBA-4F7C-A049-C9920E063398}"/>
      </w:docPartPr>
      <w:docPartBody>
        <w:p w:rsidR="000103F0" w:rsidRDefault="000103F0">
          <w:pPr>
            <w:pStyle w:val="5CDDB750557B42E089DE0B4DC78CDFD1"/>
          </w:pPr>
          <w:r w:rsidRPr="0007340C">
            <w:rPr>
              <w:rStyle w:val="PlaceholderText"/>
            </w:rPr>
            <w:t>Click or tap here to enter text.</w:t>
          </w:r>
        </w:p>
      </w:docPartBody>
    </w:docPart>
    <w:docPart>
      <w:docPartPr>
        <w:name w:val="692949091C27489A88E2DD470FBEDDCC"/>
        <w:category>
          <w:name w:val="General"/>
          <w:gallery w:val="placeholder"/>
        </w:category>
        <w:types>
          <w:type w:val="bbPlcHdr"/>
        </w:types>
        <w:behaviors>
          <w:behavior w:val="content"/>
        </w:behaviors>
        <w:guid w:val="{657B345B-86D6-46F0-B389-D4F19F2749F8}"/>
      </w:docPartPr>
      <w:docPartBody>
        <w:p w:rsidR="000103F0" w:rsidRDefault="000103F0">
          <w:pPr>
            <w:pStyle w:val="692949091C27489A88E2DD470FBEDDCC"/>
          </w:pPr>
          <w:r w:rsidRPr="0007340C">
            <w:rPr>
              <w:rStyle w:val="PlaceholderText"/>
            </w:rPr>
            <w:t>Click or tap here to enter text.</w:t>
          </w:r>
        </w:p>
      </w:docPartBody>
    </w:docPart>
    <w:docPart>
      <w:docPartPr>
        <w:name w:val="ADCF2EFD7824462F82E40FF7B4338BA7"/>
        <w:category>
          <w:name w:val="General"/>
          <w:gallery w:val="placeholder"/>
        </w:category>
        <w:types>
          <w:type w:val="bbPlcHdr"/>
        </w:types>
        <w:behaviors>
          <w:behavior w:val="content"/>
        </w:behaviors>
        <w:guid w:val="{A6179AA1-2B44-44C1-BE5F-DC52809F97A4}"/>
      </w:docPartPr>
      <w:docPartBody>
        <w:p w:rsidR="000103F0" w:rsidRDefault="000103F0">
          <w:pPr>
            <w:pStyle w:val="ADCF2EFD7824462F82E40FF7B4338BA7"/>
          </w:pPr>
          <w:r w:rsidRPr="0007340C">
            <w:rPr>
              <w:rStyle w:val="PlaceholderText"/>
            </w:rPr>
            <w:t>Choose an item.</w:t>
          </w:r>
        </w:p>
      </w:docPartBody>
    </w:docPart>
    <w:docPart>
      <w:docPartPr>
        <w:name w:val="D450CC1739C74EFDB41C568EE4995FAE"/>
        <w:category>
          <w:name w:val="General"/>
          <w:gallery w:val="placeholder"/>
        </w:category>
        <w:types>
          <w:type w:val="bbPlcHdr"/>
        </w:types>
        <w:behaviors>
          <w:behavior w:val="content"/>
        </w:behaviors>
        <w:guid w:val="{DC70A1F5-5441-4835-B457-E76199995904}"/>
      </w:docPartPr>
      <w:docPartBody>
        <w:p w:rsidR="000103F0" w:rsidRDefault="000103F0">
          <w:pPr>
            <w:pStyle w:val="D450CC1739C74EFDB41C568EE4995FAE"/>
          </w:pPr>
          <w:r w:rsidRPr="0007340C">
            <w:rPr>
              <w:rStyle w:val="PlaceholderText"/>
            </w:rPr>
            <w:t>Click or tap here to enter text.</w:t>
          </w:r>
        </w:p>
      </w:docPartBody>
    </w:docPart>
    <w:docPart>
      <w:docPartPr>
        <w:name w:val="68251F0A15634018B54F8F30DBA206E4"/>
        <w:category>
          <w:name w:val="General"/>
          <w:gallery w:val="placeholder"/>
        </w:category>
        <w:types>
          <w:type w:val="bbPlcHdr"/>
        </w:types>
        <w:behaviors>
          <w:behavior w:val="content"/>
        </w:behaviors>
        <w:guid w:val="{85A53F6D-9336-4CF2-BEB9-5911116EA9AE}"/>
      </w:docPartPr>
      <w:docPartBody>
        <w:p w:rsidR="000103F0" w:rsidRDefault="000103F0">
          <w:pPr>
            <w:pStyle w:val="68251F0A15634018B54F8F30DBA206E4"/>
          </w:pPr>
          <w:r w:rsidRPr="0007340C">
            <w:rPr>
              <w:rStyle w:val="PlaceholderText"/>
            </w:rPr>
            <w:t>Click or tap here to enter text.</w:t>
          </w:r>
        </w:p>
      </w:docPartBody>
    </w:docPart>
    <w:docPart>
      <w:docPartPr>
        <w:name w:val="2A6B47B30B504B8989F36BE2C48F7D20"/>
        <w:category>
          <w:name w:val="General"/>
          <w:gallery w:val="placeholder"/>
        </w:category>
        <w:types>
          <w:type w:val="bbPlcHdr"/>
        </w:types>
        <w:behaviors>
          <w:behavior w:val="content"/>
        </w:behaviors>
        <w:guid w:val="{E2D75467-EBC7-4EBF-A19F-8D3B2FEFB2C8}"/>
      </w:docPartPr>
      <w:docPartBody>
        <w:p w:rsidR="000103F0" w:rsidRDefault="000103F0">
          <w:pPr>
            <w:pStyle w:val="2A6B47B30B504B8989F36BE2C48F7D20"/>
          </w:pPr>
          <w:r w:rsidRPr="0007340C">
            <w:rPr>
              <w:rStyle w:val="PlaceholderText"/>
            </w:rPr>
            <w:t>Click or tap here to enter text.</w:t>
          </w:r>
        </w:p>
      </w:docPartBody>
    </w:docPart>
    <w:docPart>
      <w:docPartPr>
        <w:name w:val="413175DCD69D45A98D88DB09A5E8BDC3"/>
        <w:category>
          <w:name w:val="General"/>
          <w:gallery w:val="placeholder"/>
        </w:category>
        <w:types>
          <w:type w:val="bbPlcHdr"/>
        </w:types>
        <w:behaviors>
          <w:behavior w:val="content"/>
        </w:behaviors>
        <w:guid w:val="{9001CAC6-8462-475B-9EE4-67D79699B3B5}"/>
      </w:docPartPr>
      <w:docPartBody>
        <w:p w:rsidR="000103F0" w:rsidRDefault="000103F0">
          <w:pPr>
            <w:pStyle w:val="413175DCD69D45A98D88DB09A5E8BDC3"/>
          </w:pPr>
          <w:r w:rsidRPr="0007340C">
            <w:rPr>
              <w:rStyle w:val="PlaceholderText"/>
            </w:rPr>
            <w:t>Click or tap here to enter text.</w:t>
          </w:r>
        </w:p>
      </w:docPartBody>
    </w:docPart>
    <w:docPart>
      <w:docPartPr>
        <w:name w:val="570C79BE1DD648B29EDC4307170291E4"/>
        <w:category>
          <w:name w:val="General"/>
          <w:gallery w:val="placeholder"/>
        </w:category>
        <w:types>
          <w:type w:val="bbPlcHdr"/>
        </w:types>
        <w:behaviors>
          <w:behavior w:val="content"/>
        </w:behaviors>
        <w:guid w:val="{C82AD653-2FEF-405D-8CB2-7C90E5E42327}"/>
      </w:docPartPr>
      <w:docPartBody>
        <w:p w:rsidR="000103F0" w:rsidRDefault="000103F0">
          <w:pPr>
            <w:pStyle w:val="570C79BE1DD648B29EDC4307170291E4"/>
          </w:pPr>
          <w:r w:rsidRPr="0007340C">
            <w:rPr>
              <w:rStyle w:val="PlaceholderText"/>
            </w:rPr>
            <w:t>Click or tap here to enter text.</w:t>
          </w:r>
        </w:p>
      </w:docPartBody>
    </w:docPart>
    <w:docPart>
      <w:docPartPr>
        <w:name w:val="8F83A30BCCAF41ECB3862823C150B820"/>
        <w:category>
          <w:name w:val="General"/>
          <w:gallery w:val="placeholder"/>
        </w:category>
        <w:types>
          <w:type w:val="bbPlcHdr"/>
        </w:types>
        <w:behaviors>
          <w:behavior w:val="content"/>
        </w:behaviors>
        <w:guid w:val="{DC38CF0F-4A57-42E8-AADC-CCB61EDDFB09}"/>
      </w:docPartPr>
      <w:docPartBody>
        <w:p w:rsidR="000103F0" w:rsidRDefault="000103F0">
          <w:pPr>
            <w:pStyle w:val="8F83A30BCCAF41ECB3862823C150B820"/>
          </w:pPr>
          <w:r w:rsidRPr="0007340C">
            <w:rPr>
              <w:rStyle w:val="PlaceholderText"/>
            </w:rPr>
            <w:t>Choose an item.</w:t>
          </w:r>
        </w:p>
      </w:docPartBody>
    </w:docPart>
    <w:docPart>
      <w:docPartPr>
        <w:name w:val="269FDEECF4F24818803C47AD79988C26"/>
        <w:category>
          <w:name w:val="General"/>
          <w:gallery w:val="placeholder"/>
        </w:category>
        <w:types>
          <w:type w:val="bbPlcHdr"/>
        </w:types>
        <w:behaviors>
          <w:behavior w:val="content"/>
        </w:behaviors>
        <w:guid w:val="{EB6EC163-6320-4F22-9C08-41CA687391A3}"/>
      </w:docPartPr>
      <w:docPartBody>
        <w:p w:rsidR="000103F0" w:rsidRDefault="000103F0">
          <w:pPr>
            <w:pStyle w:val="269FDEECF4F24818803C47AD79988C26"/>
          </w:pPr>
          <w:r w:rsidRPr="0007340C">
            <w:rPr>
              <w:rStyle w:val="PlaceholderText"/>
            </w:rPr>
            <w:t>Click or tap here to enter text.</w:t>
          </w:r>
        </w:p>
      </w:docPartBody>
    </w:docPart>
    <w:docPart>
      <w:docPartPr>
        <w:name w:val="883FBD626B984D5F9D519121271A6DE2"/>
        <w:category>
          <w:name w:val="General"/>
          <w:gallery w:val="placeholder"/>
        </w:category>
        <w:types>
          <w:type w:val="bbPlcHdr"/>
        </w:types>
        <w:behaviors>
          <w:behavior w:val="content"/>
        </w:behaviors>
        <w:guid w:val="{C60B46B6-F29B-4A95-8291-FF1F3296D8A7}"/>
      </w:docPartPr>
      <w:docPartBody>
        <w:p w:rsidR="000103F0" w:rsidRDefault="000103F0">
          <w:pPr>
            <w:pStyle w:val="883FBD626B984D5F9D519121271A6DE2"/>
          </w:pPr>
          <w:r w:rsidRPr="0007340C">
            <w:rPr>
              <w:rStyle w:val="PlaceholderText"/>
            </w:rPr>
            <w:t>Click or tap here to enter text.</w:t>
          </w:r>
        </w:p>
      </w:docPartBody>
    </w:docPart>
    <w:docPart>
      <w:docPartPr>
        <w:name w:val="8D1FB67F70394CF89BB481BE21725C20"/>
        <w:category>
          <w:name w:val="General"/>
          <w:gallery w:val="placeholder"/>
        </w:category>
        <w:types>
          <w:type w:val="bbPlcHdr"/>
        </w:types>
        <w:behaviors>
          <w:behavior w:val="content"/>
        </w:behaviors>
        <w:guid w:val="{E7CD483B-C222-4B8A-971E-E122A1523080}"/>
      </w:docPartPr>
      <w:docPartBody>
        <w:p w:rsidR="000103F0" w:rsidRDefault="000103F0">
          <w:pPr>
            <w:pStyle w:val="8D1FB67F70394CF89BB481BE21725C20"/>
          </w:pPr>
          <w:r w:rsidRPr="0007340C">
            <w:rPr>
              <w:rStyle w:val="PlaceholderText"/>
            </w:rPr>
            <w:t>Choose an item.</w:t>
          </w:r>
        </w:p>
      </w:docPartBody>
    </w:docPart>
    <w:docPart>
      <w:docPartPr>
        <w:name w:val="F06B106205874225A3929F7454F404EC"/>
        <w:category>
          <w:name w:val="General"/>
          <w:gallery w:val="placeholder"/>
        </w:category>
        <w:types>
          <w:type w:val="bbPlcHdr"/>
        </w:types>
        <w:behaviors>
          <w:behavior w:val="content"/>
        </w:behaviors>
        <w:guid w:val="{2B6B5E88-1225-42D3-AD11-E8901888E5F0}"/>
      </w:docPartPr>
      <w:docPartBody>
        <w:p w:rsidR="000103F0" w:rsidRDefault="000103F0">
          <w:pPr>
            <w:pStyle w:val="F06B106205874225A3929F7454F404EC"/>
          </w:pPr>
          <w:r w:rsidRPr="0007340C">
            <w:rPr>
              <w:rStyle w:val="PlaceholderText"/>
            </w:rPr>
            <w:t>Click or tap here to enter text.</w:t>
          </w:r>
        </w:p>
      </w:docPartBody>
    </w:docPart>
    <w:docPart>
      <w:docPartPr>
        <w:name w:val="22E0A3B3C8F740D5BE1B40B517492305"/>
        <w:category>
          <w:name w:val="General"/>
          <w:gallery w:val="placeholder"/>
        </w:category>
        <w:types>
          <w:type w:val="bbPlcHdr"/>
        </w:types>
        <w:behaviors>
          <w:behavior w:val="content"/>
        </w:behaviors>
        <w:guid w:val="{B76F03BC-7491-4EEF-8BAC-535E5A9C7698}"/>
      </w:docPartPr>
      <w:docPartBody>
        <w:p w:rsidR="000103F0" w:rsidRDefault="000103F0">
          <w:pPr>
            <w:pStyle w:val="22E0A3B3C8F740D5BE1B40B517492305"/>
          </w:pPr>
          <w:r w:rsidRPr="0007340C">
            <w:rPr>
              <w:rStyle w:val="PlaceholderText"/>
            </w:rPr>
            <w:t>Click or tap here to enter text.</w:t>
          </w:r>
        </w:p>
      </w:docPartBody>
    </w:docPart>
    <w:docPart>
      <w:docPartPr>
        <w:name w:val="ABD2A411DC004F818181E20A39B8E13A"/>
        <w:category>
          <w:name w:val="General"/>
          <w:gallery w:val="placeholder"/>
        </w:category>
        <w:types>
          <w:type w:val="bbPlcHdr"/>
        </w:types>
        <w:behaviors>
          <w:behavior w:val="content"/>
        </w:behaviors>
        <w:guid w:val="{A835B176-6258-45B2-91C1-2E7EA8F2B132}"/>
      </w:docPartPr>
      <w:docPartBody>
        <w:p w:rsidR="000103F0" w:rsidRDefault="000103F0">
          <w:pPr>
            <w:pStyle w:val="ABD2A411DC004F818181E20A39B8E13A"/>
          </w:pPr>
          <w:r w:rsidRPr="0007340C">
            <w:rPr>
              <w:rStyle w:val="PlaceholderText"/>
            </w:rPr>
            <w:t>Click or tap here to enter text.</w:t>
          </w:r>
        </w:p>
      </w:docPartBody>
    </w:docPart>
    <w:docPart>
      <w:docPartPr>
        <w:name w:val="35E61F648E1C410597D8EA6E4309FF1A"/>
        <w:category>
          <w:name w:val="General"/>
          <w:gallery w:val="placeholder"/>
        </w:category>
        <w:types>
          <w:type w:val="bbPlcHdr"/>
        </w:types>
        <w:behaviors>
          <w:behavior w:val="content"/>
        </w:behaviors>
        <w:guid w:val="{A43F0D72-A305-4D81-BBA0-8E8F76106F5F}"/>
      </w:docPartPr>
      <w:docPartBody>
        <w:p w:rsidR="000103F0" w:rsidRDefault="000103F0">
          <w:pPr>
            <w:pStyle w:val="35E61F648E1C410597D8EA6E4309FF1A"/>
          </w:pPr>
          <w:r w:rsidRPr="0007340C">
            <w:rPr>
              <w:rStyle w:val="PlaceholderText"/>
            </w:rPr>
            <w:t>Click or tap here to enter text.</w:t>
          </w:r>
        </w:p>
      </w:docPartBody>
    </w:docPart>
    <w:docPart>
      <w:docPartPr>
        <w:name w:val="1FBCCB86D13B4C01962CE808B4D89FD6"/>
        <w:category>
          <w:name w:val="General"/>
          <w:gallery w:val="placeholder"/>
        </w:category>
        <w:types>
          <w:type w:val="bbPlcHdr"/>
        </w:types>
        <w:behaviors>
          <w:behavior w:val="content"/>
        </w:behaviors>
        <w:guid w:val="{11CA4734-7F16-4A3E-B9A3-4AB2652AA11A}"/>
      </w:docPartPr>
      <w:docPartBody>
        <w:p w:rsidR="000103F0" w:rsidRDefault="000103F0">
          <w:pPr>
            <w:pStyle w:val="1FBCCB86D13B4C01962CE808B4D89FD6"/>
          </w:pPr>
          <w:r w:rsidRPr="0007340C">
            <w:rPr>
              <w:rStyle w:val="PlaceholderText"/>
            </w:rPr>
            <w:t>Click or tap here to enter text.</w:t>
          </w:r>
        </w:p>
      </w:docPartBody>
    </w:docPart>
    <w:docPart>
      <w:docPartPr>
        <w:name w:val="7D6DAD883A664B1E8AF969E3F5C1D6DA"/>
        <w:category>
          <w:name w:val="General"/>
          <w:gallery w:val="placeholder"/>
        </w:category>
        <w:types>
          <w:type w:val="bbPlcHdr"/>
        </w:types>
        <w:behaviors>
          <w:behavior w:val="content"/>
        </w:behaviors>
        <w:guid w:val="{9294535C-8F11-438C-892D-6898E8F48C76}"/>
      </w:docPartPr>
      <w:docPartBody>
        <w:p w:rsidR="000103F0" w:rsidRDefault="000103F0">
          <w:pPr>
            <w:pStyle w:val="7D6DAD883A664B1E8AF969E3F5C1D6DA"/>
          </w:pPr>
          <w:r w:rsidRPr="0007340C">
            <w:rPr>
              <w:rStyle w:val="PlaceholderText"/>
            </w:rPr>
            <w:t>Click or tap here to enter text.</w:t>
          </w:r>
        </w:p>
      </w:docPartBody>
    </w:docPart>
    <w:docPart>
      <w:docPartPr>
        <w:name w:val="74243257BD0F4EACA214C94F372DC279"/>
        <w:category>
          <w:name w:val="General"/>
          <w:gallery w:val="placeholder"/>
        </w:category>
        <w:types>
          <w:type w:val="bbPlcHdr"/>
        </w:types>
        <w:behaviors>
          <w:behavior w:val="content"/>
        </w:behaviors>
        <w:guid w:val="{55A0BA4A-5052-4B66-9F95-FC1AF86F679C}"/>
      </w:docPartPr>
      <w:docPartBody>
        <w:p w:rsidR="000103F0" w:rsidRDefault="000103F0">
          <w:pPr>
            <w:pStyle w:val="74243257BD0F4EACA214C94F372DC279"/>
          </w:pPr>
          <w:r w:rsidRPr="0007340C">
            <w:rPr>
              <w:rStyle w:val="PlaceholderText"/>
            </w:rPr>
            <w:t>Click or tap here to enter text.</w:t>
          </w:r>
        </w:p>
      </w:docPartBody>
    </w:docPart>
    <w:docPart>
      <w:docPartPr>
        <w:name w:val="5E8338FBD505420BA2078D7BC27051A7"/>
        <w:category>
          <w:name w:val="General"/>
          <w:gallery w:val="placeholder"/>
        </w:category>
        <w:types>
          <w:type w:val="bbPlcHdr"/>
        </w:types>
        <w:behaviors>
          <w:behavior w:val="content"/>
        </w:behaviors>
        <w:guid w:val="{F2F8EFD1-504D-480C-BF8B-D636A7890E14}"/>
      </w:docPartPr>
      <w:docPartBody>
        <w:p w:rsidR="000103F0" w:rsidRDefault="000103F0">
          <w:pPr>
            <w:pStyle w:val="5E8338FBD505420BA2078D7BC27051A7"/>
          </w:pPr>
          <w:r w:rsidRPr="0007340C">
            <w:rPr>
              <w:rStyle w:val="PlaceholderText"/>
            </w:rPr>
            <w:t>Click or tap here to enter text.</w:t>
          </w:r>
        </w:p>
      </w:docPartBody>
    </w:docPart>
    <w:docPart>
      <w:docPartPr>
        <w:name w:val="18D1FC6ECE704231B64E860F56514AF1"/>
        <w:category>
          <w:name w:val="General"/>
          <w:gallery w:val="placeholder"/>
        </w:category>
        <w:types>
          <w:type w:val="bbPlcHdr"/>
        </w:types>
        <w:behaviors>
          <w:behavior w:val="content"/>
        </w:behaviors>
        <w:guid w:val="{31FD8FA9-2143-4AF2-8568-A157304883A5}"/>
      </w:docPartPr>
      <w:docPartBody>
        <w:p w:rsidR="000103F0" w:rsidRDefault="000103F0">
          <w:pPr>
            <w:pStyle w:val="18D1FC6ECE704231B64E860F56514AF1"/>
          </w:pPr>
          <w:r w:rsidRPr="0007340C">
            <w:rPr>
              <w:rStyle w:val="PlaceholderText"/>
            </w:rPr>
            <w:t>Click or tap here to enter text.</w:t>
          </w:r>
        </w:p>
      </w:docPartBody>
    </w:docPart>
    <w:docPart>
      <w:docPartPr>
        <w:name w:val="7573A0D95FD84B9BA36535EA929FB1F7"/>
        <w:category>
          <w:name w:val="General"/>
          <w:gallery w:val="placeholder"/>
        </w:category>
        <w:types>
          <w:type w:val="bbPlcHdr"/>
        </w:types>
        <w:behaviors>
          <w:behavior w:val="content"/>
        </w:behaviors>
        <w:guid w:val="{974A2EFF-87A3-426A-ADB0-AE777A233220}"/>
      </w:docPartPr>
      <w:docPartBody>
        <w:p w:rsidR="000103F0" w:rsidRDefault="000103F0">
          <w:pPr>
            <w:pStyle w:val="7573A0D95FD84B9BA36535EA929FB1F7"/>
          </w:pPr>
          <w:r w:rsidRPr="0007340C">
            <w:rPr>
              <w:rStyle w:val="PlaceholderText"/>
            </w:rPr>
            <w:t>Click or tap here to enter text.</w:t>
          </w:r>
        </w:p>
      </w:docPartBody>
    </w:docPart>
    <w:docPart>
      <w:docPartPr>
        <w:name w:val="46B854D49F9C4164A62C98161415B4EA"/>
        <w:category>
          <w:name w:val="General"/>
          <w:gallery w:val="placeholder"/>
        </w:category>
        <w:types>
          <w:type w:val="bbPlcHdr"/>
        </w:types>
        <w:behaviors>
          <w:behavior w:val="content"/>
        </w:behaviors>
        <w:guid w:val="{FCD234D4-36D4-4195-914C-42E1845F628B}"/>
      </w:docPartPr>
      <w:docPartBody>
        <w:p w:rsidR="000103F0" w:rsidRDefault="000103F0">
          <w:pPr>
            <w:pStyle w:val="46B854D49F9C4164A62C98161415B4EA"/>
          </w:pPr>
          <w:r w:rsidRPr="0007340C">
            <w:rPr>
              <w:rStyle w:val="PlaceholderText"/>
            </w:rPr>
            <w:t>Click or tap here to enter text.</w:t>
          </w:r>
        </w:p>
      </w:docPartBody>
    </w:docPart>
    <w:docPart>
      <w:docPartPr>
        <w:name w:val="4DC301C005C348D68BAFF7D80FFBB9E1"/>
        <w:category>
          <w:name w:val="General"/>
          <w:gallery w:val="placeholder"/>
        </w:category>
        <w:types>
          <w:type w:val="bbPlcHdr"/>
        </w:types>
        <w:behaviors>
          <w:behavior w:val="content"/>
        </w:behaviors>
        <w:guid w:val="{C0893A26-3925-4846-AD19-33EFEE9BAC1A}"/>
      </w:docPartPr>
      <w:docPartBody>
        <w:p w:rsidR="000103F0" w:rsidRDefault="000103F0">
          <w:pPr>
            <w:pStyle w:val="4DC301C005C348D68BAFF7D80FFBB9E1"/>
          </w:pPr>
          <w:r w:rsidRPr="0007340C">
            <w:rPr>
              <w:rStyle w:val="PlaceholderText"/>
            </w:rPr>
            <w:t>Click or tap here to enter text.</w:t>
          </w:r>
        </w:p>
      </w:docPartBody>
    </w:docPart>
    <w:docPart>
      <w:docPartPr>
        <w:name w:val="C688F40F3A60462EA0747EDBB2080411"/>
        <w:category>
          <w:name w:val="General"/>
          <w:gallery w:val="placeholder"/>
        </w:category>
        <w:types>
          <w:type w:val="bbPlcHdr"/>
        </w:types>
        <w:behaviors>
          <w:behavior w:val="content"/>
        </w:behaviors>
        <w:guid w:val="{F3A99CD6-055A-42B6-8F5B-975216D1F5FF}"/>
      </w:docPartPr>
      <w:docPartBody>
        <w:p w:rsidR="000103F0" w:rsidRDefault="000103F0">
          <w:pPr>
            <w:pStyle w:val="C688F40F3A60462EA0747EDBB2080411"/>
          </w:pPr>
          <w:r w:rsidRPr="0007340C">
            <w:rPr>
              <w:rStyle w:val="PlaceholderText"/>
            </w:rPr>
            <w:t>Click or tap here to enter text.</w:t>
          </w:r>
        </w:p>
      </w:docPartBody>
    </w:docPart>
    <w:docPart>
      <w:docPartPr>
        <w:name w:val="018591A51A2A419982E9CF0F33B2A6CD"/>
        <w:category>
          <w:name w:val="General"/>
          <w:gallery w:val="placeholder"/>
        </w:category>
        <w:types>
          <w:type w:val="bbPlcHdr"/>
        </w:types>
        <w:behaviors>
          <w:behavior w:val="content"/>
        </w:behaviors>
        <w:guid w:val="{507FC225-EEA0-4820-9DE6-80F5C4CB4172}"/>
      </w:docPartPr>
      <w:docPartBody>
        <w:p w:rsidR="000103F0" w:rsidRDefault="000103F0">
          <w:pPr>
            <w:pStyle w:val="018591A51A2A419982E9CF0F33B2A6CD"/>
          </w:pPr>
          <w:r w:rsidRPr="0007340C">
            <w:rPr>
              <w:rStyle w:val="PlaceholderText"/>
            </w:rPr>
            <w:t>Click or tap here to enter text.</w:t>
          </w:r>
        </w:p>
      </w:docPartBody>
    </w:docPart>
    <w:docPart>
      <w:docPartPr>
        <w:name w:val="96B151989BCD47B9AFFAAA0F2BEB919E"/>
        <w:category>
          <w:name w:val="General"/>
          <w:gallery w:val="placeholder"/>
        </w:category>
        <w:types>
          <w:type w:val="bbPlcHdr"/>
        </w:types>
        <w:behaviors>
          <w:behavior w:val="content"/>
        </w:behaviors>
        <w:guid w:val="{06C06E29-2149-4C9E-AE02-D450D7F32414}"/>
      </w:docPartPr>
      <w:docPartBody>
        <w:p w:rsidR="000103F0" w:rsidRDefault="000103F0">
          <w:pPr>
            <w:pStyle w:val="96B151989BCD47B9AFFAAA0F2BEB919E"/>
          </w:pPr>
          <w:r w:rsidRPr="0007340C">
            <w:rPr>
              <w:rStyle w:val="PlaceholderText"/>
            </w:rPr>
            <w:t>Click or tap here to enter text.</w:t>
          </w:r>
        </w:p>
      </w:docPartBody>
    </w:docPart>
    <w:docPart>
      <w:docPartPr>
        <w:name w:val="BC8D6BADA5854B0287664C13353D8899"/>
        <w:category>
          <w:name w:val="General"/>
          <w:gallery w:val="placeholder"/>
        </w:category>
        <w:types>
          <w:type w:val="bbPlcHdr"/>
        </w:types>
        <w:behaviors>
          <w:behavior w:val="content"/>
        </w:behaviors>
        <w:guid w:val="{086C7AD7-7D04-4FF1-9970-22983AE562D6}"/>
      </w:docPartPr>
      <w:docPartBody>
        <w:p w:rsidR="000103F0" w:rsidRDefault="000103F0">
          <w:pPr>
            <w:pStyle w:val="BC8D6BADA5854B0287664C13353D8899"/>
          </w:pPr>
          <w:r w:rsidRPr="0007340C">
            <w:rPr>
              <w:rStyle w:val="PlaceholderText"/>
            </w:rPr>
            <w:t>Click or tap here to enter text.</w:t>
          </w:r>
        </w:p>
      </w:docPartBody>
    </w:docPart>
    <w:docPart>
      <w:docPartPr>
        <w:name w:val="764FEE68CABF4BA08DEC2046CCDAAF2F"/>
        <w:category>
          <w:name w:val="General"/>
          <w:gallery w:val="placeholder"/>
        </w:category>
        <w:types>
          <w:type w:val="bbPlcHdr"/>
        </w:types>
        <w:behaviors>
          <w:behavior w:val="content"/>
        </w:behaviors>
        <w:guid w:val="{CE6EC443-E168-4A4D-A7F8-B81855B26C52}"/>
      </w:docPartPr>
      <w:docPartBody>
        <w:p w:rsidR="000103F0" w:rsidRDefault="000103F0">
          <w:pPr>
            <w:pStyle w:val="764FEE68CABF4BA08DEC2046CCDAAF2F"/>
          </w:pPr>
          <w:r w:rsidRPr="0007340C">
            <w:rPr>
              <w:rStyle w:val="PlaceholderText"/>
            </w:rPr>
            <w:t>Click or tap here to enter text.</w:t>
          </w:r>
        </w:p>
      </w:docPartBody>
    </w:docPart>
    <w:docPart>
      <w:docPartPr>
        <w:name w:val="2543DCD8233643819777125F52F75CDB"/>
        <w:category>
          <w:name w:val="General"/>
          <w:gallery w:val="placeholder"/>
        </w:category>
        <w:types>
          <w:type w:val="bbPlcHdr"/>
        </w:types>
        <w:behaviors>
          <w:behavior w:val="content"/>
        </w:behaviors>
        <w:guid w:val="{4FBF959E-75EF-44A1-9430-6E5BEA8B7070}"/>
      </w:docPartPr>
      <w:docPartBody>
        <w:p w:rsidR="000103F0" w:rsidRDefault="000103F0">
          <w:pPr>
            <w:pStyle w:val="2543DCD8233643819777125F52F75CDB"/>
          </w:pPr>
          <w:r w:rsidRPr="0007340C">
            <w:rPr>
              <w:rStyle w:val="PlaceholderText"/>
            </w:rPr>
            <w:t>Click or tap here to enter text.</w:t>
          </w:r>
        </w:p>
      </w:docPartBody>
    </w:docPart>
    <w:docPart>
      <w:docPartPr>
        <w:name w:val="5A44F50C8E65434986AE3E63AC893973"/>
        <w:category>
          <w:name w:val="General"/>
          <w:gallery w:val="placeholder"/>
        </w:category>
        <w:types>
          <w:type w:val="bbPlcHdr"/>
        </w:types>
        <w:behaviors>
          <w:behavior w:val="content"/>
        </w:behaviors>
        <w:guid w:val="{0F0E03AE-E7EE-47FE-A993-F7F2482F072D}"/>
      </w:docPartPr>
      <w:docPartBody>
        <w:p w:rsidR="000103F0" w:rsidRDefault="000103F0">
          <w:pPr>
            <w:pStyle w:val="5A44F50C8E65434986AE3E63AC893973"/>
          </w:pPr>
          <w:r w:rsidRPr="0007340C">
            <w:rPr>
              <w:rStyle w:val="PlaceholderText"/>
            </w:rPr>
            <w:t>Click or tap here to enter text.</w:t>
          </w:r>
        </w:p>
      </w:docPartBody>
    </w:docPart>
    <w:docPart>
      <w:docPartPr>
        <w:name w:val="D61183A5BC8044B59263F61D2C38CF4E"/>
        <w:category>
          <w:name w:val="General"/>
          <w:gallery w:val="placeholder"/>
        </w:category>
        <w:types>
          <w:type w:val="bbPlcHdr"/>
        </w:types>
        <w:behaviors>
          <w:behavior w:val="content"/>
        </w:behaviors>
        <w:guid w:val="{E4FE83C8-042A-4CDB-B6E6-122F74BD7D06}"/>
      </w:docPartPr>
      <w:docPartBody>
        <w:p w:rsidR="000103F0" w:rsidRDefault="000103F0">
          <w:pPr>
            <w:pStyle w:val="D61183A5BC8044B59263F61D2C38CF4E"/>
          </w:pPr>
          <w:r w:rsidRPr="0007340C">
            <w:rPr>
              <w:rStyle w:val="PlaceholderText"/>
            </w:rPr>
            <w:t>Click or tap here to enter text.</w:t>
          </w:r>
        </w:p>
      </w:docPartBody>
    </w:docPart>
    <w:docPart>
      <w:docPartPr>
        <w:name w:val="D90D55C1F7194548B0A00EEF4C47411F"/>
        <w:category>
          <w:name w:val="General"/>
          <w:gallery w:val="placeholder"/>
        </w:category>
        <w:types>
          <w:type w:val="bbPlcHdr"/>
        </w:types>
        <w:behaviors>
          <w:behavior w:val="content"/>
        </w:behaviors>
        <w:guid w:val="{005C70F1-6ACC-4D6C-9007-9BBC00706A31}"/>
      </w:docPartPr>
      <w:docPartBody>
        <w:p w:rsidR="000103F0" w:rsidRDefault="000103F0">
          <w:pPr>
            <w:pStyle w:val="D90D55C1F7194548B0A00EEF4C47411F"/>
          </w:pPr>
          <w:r w:rsidRPr="0007340C">
            <w:rPr>
              <w:rStyle w:val="PlaceholderText"/>
            </w:rPr>
            <w:t>Click or tap here to enter text.</w:t>
          </w:r>
        </w:p>
      </w:docPartBody>
    </w:docPart>
    <w:docPart>
      <w:docPartPr>
        <w:name w:val="AD30F9C70C66475B90E4CE5FC5135283"/>
        <w:category>
          <w:name w:val="General"/>
          <w:gallery w:val="placeholder"/>
        </w:category>
        <w:types>
          <w:type w:val="bbPlcHdr"/>
        </w:types>
        <w:behaviors>
          <w:behavior w:val="content"/>
        </w:behaviors>
        <w:guid w:val="{542063C1-A1FA-4CE3-97B6-CFDC23E7AE08}"/>
      </w:docPartPr>
      <w:docPartBody>
        <w:p w:rsidR="000103F0" w:rsidRDefault="000103F0">
          <w:pPr>
            <w:pStyle w:val="AD30F9C70C66475B90E4CE5FC5135283"/>
          </w:pPr>
          <w:r w:rsidRPr="0007340C">
            <w:rPr>
              <w:rStyle w:val="PlaceholderText"/>
            </w:rPr>
            <w:t>Click or tap here to enter text.</w:t>
          </w:r>
        </w:p>
      </w:docPartBody>
    </w:docPart>
    <w:docPart>
      <w:docPartPr>
        <w:name w:val="4BAC85027DDC42B9A334E58525C3B782"/>
        <w:category>
          <w:name w:val="General"/>
          <w:gallery w:val="placeholder"/>
        </w:category>
        <w:types>
          <w:type w:val="bbPlcHdr"/>
        </w:types>
        <w:behaviors>
          <w:behavior w:val="content"/>
        </w:behaviors>
        <w:guid w:val="{2EE53873-AF56-4F5B-A052-D2649E6AE5C6}"/>
      </w:docPartPr>
      <w:docPartBody>
        <w:p w:rsidR="000103F0" w:rsidRDefault="000103F0">
          <w:pPr>
            <w:pStyle w:val="4BAC85027DDC42B9A334E58525C3B782"/>
          </w:pPr>
          <w:r w:rsidRPr="0007340C">
            <w:rPr>
              <w:rStyle w:val="PlaceholderText"/>
            </w:rPr>
            <w:t>Click or tap here to enter text.</w:t>
          </w:r>
        </w:p>
      </w:docPartBody>
    </w:docPart>
    <w:docPart>
      <w:docPartPr>
        <w:name w:val="285730B92B4C4428B6E624D436B3E202"/>
        <w:category>
          <w:name w:val="General"/>
          <w:gallery w:val="placeholder"/>
        </w:category>
        <w:types>
          <w:type w:val="bbPlcHdr"/>
        </w:types>
        <w:behaviors>
          <w:behavior w:val="content"/>
        </w:behaviors>
        <w:guid w:val="{7FA25ED2-A2EB-4275-A1C8-B51C3962C3E9}"/>
      </w:docPartPr>
      <w:docPartBody>
        <w:p w:rsidR="000103F0" w:rsidRDefault="000103F0">
          <w:pPr>
            <w:pStyle w:val="285730B92B4C4428B6E624D436B3E202"/>
          </w:pPr>
          <w:r w:rsidRPr="0007340C">
            <w:rPr>
              <w:rStyle w:val="PlaceholderText"/>
            </w:rPr>
            <w:t>Click or tap here to enter text.</w:t>
          </w:r>
        </w:p>
      </w:docPartBody>
    </w:docPart>
    <w:docPart>
      <w:docPartPr>
        <w:name w:val="EB98D33E5F1D4D3384E6AAE99EB4CFE8"/>
        <w:category>
          <w:name w:val="General"/>
          <w:gallery w:val="placeholder"/>
        </w:category>
        <w:types>
          <w:type w:val="bbPlcHdr"/>
        </w:types>
        <w:behaviors>
          <w:behavior w:val="content"/>
        </w:behaviors>
        <w:guid w:val="{5F5953D0-ACB2-413B-BB6D-7C1BCEEB35B4}"/>
      </w:docPartPr>
      <w:docPartBody>
        <w:p w:rsidR="000103F0" w:rsidRDefault="000103F0">
          <w:pPr>
            <w:pStyle w:val="EB98D33E5F1D4D3384E6AAE99EB4CFE8"/>
          </w:pPr>
          <w:r w:rsidRPr="0007340C">
            <w:rPr>
              <w:rStyle w:val="PlaceholderText"/>
            </w:rPr>
            <w:t>Click or tap here to enter text.</w:t>
          </w:r>
        </w:p>
      </w:docPartBody>
    </w:docPart>
    <w:docPart>
      <w:docPartPr>
        <w:name w:val="0735B8DD970846969FCE6BCF9D8E1E80"/>
        <w:category>
          <w:name w:val="General"/>
          <w:gallery w:val="placeholder"/>
        </w:category>
        <w:types>
          <w:type w:val="bbPlcHdr"/>
        </w:types>
        <w:behaviors>
          <w:behavior w:val="content"/>
        </w:behaviors>
        <w:guid w:val="{8D8B9000-47E6-4D71-AECE-BA6F71E7BEAE}"/>
      </w:docPartPr>
      <w:docPartBody>
        <w:p w:rsidR="000103F0" w:rsidRDefault="000103F0">
          <w:pPr>
            <w:pStyle w:val="0735B8DD970846969FCE6BCF9D8E1E80"/>
          </w:pPr>
          <w:r w:rsidRPr="0007340C">
            <w:rPr>
              <w:rStyle w:val="PlaceholderText"/>
            </w:rPr>
            <w:t>Click or tap here to enter text.</w:t>
          </w:r>
        </w:p>
      </w:docPartBody>
    </w:docPart>
    <w:docPart>
      <w:docPartPr>
        <w:name w:val="43E6C5DFB6A24FC6B19F6C744433A156"/>
        <w:category>
          <w:name w:val="General"/>
          <w:gallery w:val="placeholder"/>
        </w:category>
        <w:types>
          <w:type w:val="bbPlcHdr"/>
        </w:types>
        <w:behaviors>
          <w:behavior w:val="content"/>
        </w:behaviors>
        <w:guid w:val="{CE82C877-2969-450A-A1BB-746DD71FE049}"/>
      </w:docPartPr>
      <w:docPartBody>
        <w:p w:rsidR="000103F0" w:rsidRDefault="000103F0">
          <w:pPr>
            <w:pStyle w:val="43E6C5DFB6A24FC6B19F6C744433A156"/>
          </w:pPr>
          <w:r w:rsidRPr="0007340C">
            <w:rPr>
              <w:rStyle w:val="PlaceholderText"/>
            </w:rPr>
            <w:t>Click or tap here to enter text.</w:t>
          </w:r>
        </w:p>
      </w:docPartBody>
    </w:docPart>
    <w:docPart>
      <w:docPartPr>
        <w:name w:val="6786A150BBBA45CEA569206942A366FD"/>
        <w:category>
          <w:name w:val="General"/>
          <w:gallery w:val="placeholder"/>
        </w:category>
        <w:types>
          <w:type w:val="bbPlcHdr"/>
        </w:types>
        <w:behaviors>
          <w:behavior w:val="content"/>
        </w:behaviors>
        <w:guid w:val="{EC5F45F7-1BF7-435C-93E9-E5CED927597F}"/>
      </w:docPartPr>
      <w:docPartBody>
        <w:p w:rsidR="000103F0" w:rsidRDefault="000103F0">
          <w:pPr>
            <w:pStyle w:val="6786A150BBBA45CEA569206942A366FD"/>
          </w:pPr>
          <w:r w:rsidRPr="0007340C">
            <w:rPr>
              <w:rStyle w:val="PlaceholderText"/>
            </w:rPr>
            <w:t>Click or tap here to enter text.</w:t>
          </w:r>
        </w:p>
      </w:docPartBody>
    </w:docPart>
    <w:docPart>
      <w:docPartPr>
        <w:name w:val="DF0D4F6DF1A1461BAB43AD611ACF34AA"/>
        <w:category>
          <w:name w:val="General"/>
          <w:gallery w:val="placeholder"/>
        </w:category>
        <w:types>
          <w:type w:val="bbPlcHdr"/>
        </w:types>
        <w:behaviors>
          <w:behavior w:val="content"/>
        </w:behaviors>
        <w:guid w:val="{B47E49F5-EC63-45CC-8797-FF4EB4E10B33}"/>
      </w:docPartPr>
      <w:docPartBody>
        <w:p w:rsidR="000103F0" w:rsidRDefault="000103F0">
          <w:pPr>
            <w:pStyle w:val="DF0D4F6DF1A1461BAB43AD611ACF34AA"/>
          </w:pPr>
          <w:r w:rsidRPr="0007340C">
            <w:rPr>
              <w:rStyle w:val="PlaceholderText"/>
            </w:rPr>
            <w:t>Click or tap here to enter text.</w:t>
          </w:r>
        </w:p>
      </w:docPartBody>
    </w:docPart>
    <w:docPart>
      <w:docPartPr>
        <w:name w:val="DD62DFF16E89427A948EF20361C63C2A"/>
        <w:category>
          <w:name w:val="General"/>
          <w:gallery w:val="placeholder"/>
        </w:category>
        <w:types>
          <w:type w:val="bbPlcHdr"/>
        </w:types>
        <w:behaviors>
          <w:behavior w:val="content"/>
        </w:behaviors>
        <w:guid w:val="{E3E7E570-58F9-4C00-A863-7FFCF9CD2863}"/>
      </w:docPartPr>
      <w:docPartBody>
        <w:p w:rsidR="000103F0" w:rsidRDefault="000103F0">
          <w:pPr>
            <w:pStyle w:val="DD62DFF16E89427A948EF20361C63C2A"/>
          </w:pPr>
          <w:r w:rsidRPr="0007340C">
            <w:rPr>
              <w:rStyle w:val="PlaceholderText"/>
            </w:rPr>
            <w:t>Click or tap here to enter text.</w:t>
          </w:r>
        </w:p>
      </w:docPartBody>
    </w:docPart>
    <w:docPart>
      <w:docPartPr>
        <w:name w:val="A0F9ABF473BF476A94F1CC057BD5FE96"/>
        <w:category>
          <w:name w:val="General"/>
          <w:gallery w:val="placeholder"/>
        </w:category>
        <w:types>
          <w:type w:val="bbPlcHdr"/>
        </w:types>
        <w:behaviors>
          <w:behavior w:val="content"/>
        </w:behaviors>
        <w:guid w:val="{A9EA99CA-A979-48EC-A37F-034D61AED7E7}"/>
      </w:docPartPr>
      <w:docPartBody>
        <w:p w:rsidR="000103F0" w:rsidRDefault="000103F0">
          <w:pPr>
            <w:pStyle w:val="A0F9ABF473BF476A94F1CC057BD5FE96"/>
          </w:pPr>
          <w:r w:rsidRPr="0007340C">
            <w:rPr>
              <w:rStyle w:val="PlaceholderText"/>
            </w:rPr>
            <w:t>Click or tap here to enter text.</w:t>
          </w:r>
        </w:p>
      </w:docPartBody>
    </w:docPart>
    <w:docPart>
      <w:docPartPr>
        <w:name w:val="04787921F41C4A67BCBAEDC5098EBA94"/>
        <w:category>
          <w:name w:val="General"/>
          <w:gallery w:val="placeholder"/>
        </w:category>
        <w:types>
          <w:type w:val="bbPlcHdr"/>
        </w:types>
        <w:behaviors>
          <w:behavior w:val="content"/>
        </w:behaviors>
        <w:guid w:val="{27457253-1ED7-411A-82F5-8A32495D0887}"/>
      </w:docPartPr>
      <w:docPartBody>
        <w:p w:rsidR="000103F0" w:rsidRDefault="000103F0">
          <w:pPr>
            <w:pStyle w:val="04787921F41C4A67BCBAEDC5098EBA94"/>
          </w:pPr>
          <w:r w:rsidRPr="0007340C">
            <w:rPr>
              <w:rStyle w:val="PlaceholderText"/>
            </w:rPr>
            <w:t>Click or tap here to enter text.</w:t>
          </w:r>
        </w:p>
      </w:docPartBody>
    </w:docPart>
    <w:docPart>
      <w:docPartPr>
        <w:name w:val="28767EBE3ADA493FBE7E12BFDB5B0AA0"/>
        <w:category>
          <w:name w:val="General"/>
          <w:gallery w:val="placeholder"/>
        </w:category>
        <w:types>
          <w:type w:val="bbPlcHdr"/>
        </w:types>
        <w:behaviors>
          <w:behavior w:val="content"/>
        </w:behaviors>
        <w:guid w:val="{F364720A-09CD-463F-956D-8CC41DC0849D}"/>
      </w:docPartPr>
      <w:docPartBody>
        <w:p w:rsidR="000103F0" w:rsidRDefault="000103F0">
          <w:pPr>
            <w:pStyle w:val="28767EBE3ADA493FBE7E12BFDB5B0AA0"/>
          </w:pPr>
          <w:r w:rsidRPr="0007340C">
            <w:rPr>
              <w:rStyle w:val="PlaceholderText"/>
            </w:rPr>
            <w:t>Click or tap here to enter text.</w:t>
          </w:r>
        </w:p>
      </w:docPartBody>
    </w:docPart>
    <w:docPart>
      <w:docPartPr>
        <w:name w:val="42952340D01746C7A582D387FAA6431F"/>
        <w:category>
          <w:name w:val="General"/>
          <w:gallery w:val="placeholder"/>
        </w:category>
        <w:types>
          <w:type w:val="bbPlcHdr"/>
        </w:types>
        <w:behaviors>
          <w:behavior w:val="content"/>
        </w:behaviors>
        <w:guid w:val="{4A7916FB-334F-431A-A75F-72EFC9D35107}"/>
      </w:docPartPr>
      <w:docPartBody>
        <w:p w:rsidR="000103F0" w:rsidRDefault="000103F0">
          <w:pPr>
            <w:pStyle w:val="42952340D01746C7A582D387FAA6431F"/>
          </w:pPr>
          <w:r w:rsidRPr="0007340C">
            <w:rPr>
              <w:rStyle w:val="PlaceholderText"/>
            </w:rPr>
            <w:t>Click or tap here to enter text.</w:t>
          </w:r>
        </w:p>
      </w:docPartBody>
    </w:docPart>
    <w:docPart>
      <w:docPartPr>
        <w:name w:val="25C01C15FE7542E5A88F36EA3A391896"/>
        <w:category>
          <w:name w:val="General"/>
          <w:gallery w:val="placeholder"/>
        </w:category>
        <w:types>
          <w:type w:val="bbPlcHdr"/>
        </w:types>
        <w:behaviors>
          <w:behavior w:val="content"/>
        </w:behaviors>
        <w:guid w:val="{1C4B7B7C-A092-4872-815C-B00906A010EC}"/>
      </w:docPartPr>
      <w:docPartBody>
        <w:p w:rsidR="000103F0" w:rsidRDefault="000103F0">
          <w:pPr>
            <w:pStyle w:val="25C01C15FE7542E5A88F36EA3A391896"/>
          </w:pPr>
          <w:r w:rsidRPr="0007340C">
            <w:rPr>
              <w:rStyle w:val="PlaceholderText"/>
            </w:rPr>
            <w:t>Click or tap here to enter text.</w:t>
          </w:r>
        </w:p>
      </w:docPartBody>
    </w:docPart>
    <w:docPart>
      <w:docPartPr>
        <w:name w:val="16762C636D524252A41264CEB8B1775D"/>
        <w:category>
          <w:name w:val="General"/>
          <w:gallery w:val="placeholder"/>
        </w:category>
        <w:types>
          <w:type w:val="bbPlcHdr"/>
        </w:types>
        <w:behaviors>
          <w:behavior w:val="content"/>
        </w:behaviors>
        <w:guid w:val="{A322A994-F732-4F14-B95F-47DD4BF3EDA8}"/>
      </w:docPartPr>
      <w:docPartBody>
        <w:p w:rsidR="000103F0" w:rsidRDefault="000103F0">
          <w:pPr>
            <w:pStyle w:val="16762C636D524252A41264CEB8B1775D"/>
          </w:pPr>
          <w:r w:rsidRPr="0007340C">
            <w:rPr>
              <w:rStyle w:val="PlaceholderText"/>
            </w:rPr>
            <w:t>Click or tap here to enter text.</w:t>
          </w:r>
        </w:p>
      </w:docPartBody>
    </w:docPart>
    <w:docPart>
      <w:docPartPr>
        <w:name w:val="ED166338583C4DD898627C18A29F614B"/>
        <w:category>
          <w:name w:val="General"/>
          <w:gallery w:val="placeholder"/>
        </w:category>
        <w:types>
          <w:type w:val="bbPlcHdr"/>
        </w:types>
        <w:behaviors>
          <w:behavior w:val="content"/>
        </w:behaviors>
        <w:guid w:val="{6B295EED-D092-49E4-BBB8-FC4E8E8D07AC}"/>
      </w:docPartPr>
      <w:docPartBody>
        <w:p w:rsidR="000103F0" w:rsidRDefault="000103F0">
          <w:pPr>
            <w:pStyle w:val="ED166338583C4DD898627C18A29F614B"/>
          </w:pPr>
          <w:r w:rsidRPr="0007340C">
            <w:rPr>
              <w:rStyle w:val="PlaceholderText"/>
            </w:rPr>
            <w:t>Click or tap here to enter text.</w:t>
          </w:r>
        </w:p>
      </w:docPartBody>
    </w:docPart>
    <w:docPart>
      <w:docPartPr>
        <w:name w:val="EB9CA71FD0594A58B9769CC4B7CB1843"/>
        <w:category>
          <w:name w:val="General"/>
          <w:gallery w:val="placeholder"/>
        </w:category>
        <w:types>
          <w:type w:val="bbPlcHdr"/>
        </w:types>
        <w:behaviors>
          <w:behavior w:val="content"/>
        </w:behaviors>
        <w:guid w:val="{B20EC93E-0690-48BB-8A08-B6B207B57881}"/>
      </w:docPartPr>
      <w:docPartBody>
        <w:p w:rsidR="000103F0" w:rsidRDefault="000103F0">
          <w:pPr>
            <w:pStyle w:val="EB9CA71FD0594A58B9769CC4B7CB1843"/>
          </w:pPr>
          <w:r w:rsidRPr="0007340C">
            <w:rPr>
              <w:rStyle w:val="PlaceholderText"/>
            </w:rPr>
            <w:t>Click or tap here to enter text.</w:t>
          </w:r>
        </w:p>
      </w:docPartBody>
    </w:docPart>
    <w:docPart>
      <w:docPartPr>
        <w:name w:val="A9913FEA971D4F7F9EE75268B8FDB089"/>
        <w:category>
          <w:name w:val="General"/>
          <w:gallery w:val="placeholder"/>
        </w:category>
        <w:types>
          <w:type w:val="bbPlcHdr"/>
        </w:types>
        <w:behaviors>
          <w:behavior w:val="content"/>
        </w:behaviors>
        <w:guid w:val="{BA41CF30-47A1-4E9B-9C37-232937B8B0BB}"/>
      </w:docPartPr>
      <w:docPartBody>
        <w:p w:rsidR="000103F0" w:rsidRDefault="000103F0">
          <w:pPr>
            <w:pStyle w:val="A9913FEA971D4F7F9EE75268B8FDB089"/>
          </w:pPr>
          <w:r w:rsidRPr="0007340C">
            <w:rPr>
              <w:rStyle w:val="PlaceholderText"/>
            </w:rPr>
            <w:t>Click or tap here to enter text.</w:t>
          </w:r>
        </w:p>
      </w:docPartBody>
    </w:docPart>
    <w:docPart>
      <w:docPartPr>
        <w:name w:val="5F91E7B504434BCC94EA2FFC0E38DBF7"/>
        <w:category>
          <w:name w:val="General"/>
          <w:gallery w:val="placeholder"/>
        </w:category>
        <w:types>
          <w:type w:val="bbPlcHdr"/>
        </w:types>
        <w:behaviors>
          <w:behavior w:val="content"/>
        </w:behaviors>
        <w:guid w:val="{48D13148-402A-4101-BFCB-9C827B799506}"/>
      </w:docPartPr>
      <w:docPartBody>
        <w:p w:rsidR="000103F0" w:rsidRDefault="000103F0">
          <w:pPr>
            <w:pStyle w:val="5F91E7B504434BCC94EA2FFC0E38DBF7"/>
          </w:pPr>
          <w:r w:rsidRPr="0007340C">
            <w:rPr>
              <w:rStyle w:val="PlaceholderText"/>
            </w:rPr>
            <w:t>Click or tap here to enter text.</w:t>
          </w:r>
        </w:p>
      </w:docPartBody>
    </w:docPart>
    <w:docPart>
      <w:docPartPr>
        <w:name w:val="F15A0C109557455580D1295B1E42C22B"/>
        <w:category>
          <w:name w:val="General"/>
          <w:gallery w:val="placeholder"/>
        </w:category>
        <w:types>
          <w:type w:val="bbPlcHdr"/>
        </w:types>
        <w:behaviors>
          <w:behavior w:val="content"/>
        </w:behaviors>
        <w:guid w:val="{7AB43585-4188-47AE-8F7B-F4F12784C1DE}"/>
      </w:docPartPr>
      <w:docPartBody>
        <w:p w:rsidR="000103F0" w:rsidRDefault="000103F0">
          <w:pPr>
            <w:pStyle w:val="F15A0C109557455580D1295B1E42C22B"/>
          </w:pPr>
          <w:r w:rsidRPr="0007340C">
            <w:rPr>
              <w:rStyle w:val="PlaceholderText"/>
            </w:rPr>
            <w:t>Click or tap here to enter text.</w:t>
          </w:r>
        </w:p>
      </w:docPartBody>
    </w:docPart>
    <w:docPart>
      <w:docPartPr>
        <w:name w:val="A9884124757649AA88E34C95AA23BA9A"/>
        <w:category>
          <w:name w:val="General"/>
          <w:gallery w:val="placeholder"/>
        </w:category>
        <w:types>
          <w:type w:val="bbPlcHdr"/>
        </w:types>
        <w:behaviors>
          <w:behavior w:val="content"/>
        </w:behaviors>
        <w:guid w:val="{D5306504-0D18-433D-AD63-11453A8BEBD0}"/>
      </w:docPartPr>
      <w:docPartBody>
        <w:p w:rsidR="000103F0" w:rsidRDefault="000103F0">
          <w:pPr>
            <w:pStyle w:val="A9884124757649AA88E34C95AA23BA9A"/>
          </w:pPr>
          <w:r w:rsidRPr="0007340C">
            <w:rPr>
              <w:rStyle w:val="PlaceholderText"/>
            </w:rPr>
            <w:t>Click or tap here to enter text.</w:t>
          </w:r>
        </w:p>
      </w:docPartBody>
    </w:docPart>
    <w:docPart>
      <w:docPartPr>
        <w:name w:val="A9AF52850DFF466F94CA19D6BADE1161"/>
        <w:category>
          <w:name w:val="General"/>
          <w:gallery w:val="placeholder"/>
        </w:category>
        <w:types>
          <w:type w:val="bbPlcHdr"/>
        </w:types>
        <w:behaviors>
          <w:behavior w:val="content"/>
        </w:behaviors>
        <w:guid w:val="{AD0912C4-29D0-4290-9F56-33CB279C2579}"/>
      </w:docPartPr>
      <w:docPartBody>
        <w:p w:rsidR="000103F0" w:rsidRDefault="000103F0">
          <w:pPr>
            <w:pStyle w:val="A9AF52850DFF466F94CA19D6BADE1161"/>
          </w:pPr>
          <w:r w:rsidRPr="0007340C">
            <w:rPr>
              <w:rStyle w:val="PlaceholderText"/>
            </w:rPr>
            <w:t>Click or tap here to enter text.</w:t>
          </w:r>
        </w:p>
      </w:docPartBody>
    </w:docPart>
    <w:docPart>
      <w:docPartPr>
        <w:name w:val="990B9F31EBFB4588A80D2C89ED614C68"/>
        <w:category>
          <w:name w:val="General"/>
          <w:gallery w:val="placeholder"/>
        </w:category>
        <w:types>
          <w:type w:val="bbPlcHdr"/>
        </w:types>
        <w:behaviors>
          <w:behavior w:val="content"/>
        </w:behaviors>
        <w:guid w:val="{FEB57FE6-6DB9-4722-9798-CB2392294737}"/>
      </w:docPartPr>
      <w:docPartBody>
        <w:p w:rsidR="000103F0" w:rsidRDefault="000103F0">
          <w:pPr>
            <w:pStyle w:val="990B9F31EBFB4588A80D2C89ED614C68"/>
          </w:pPr>
          <w:r w:rsidRPr="0007340C">
            <w:rPr>
              <w:rStyle w:val="PlaceholderText"/>
            </w:rPr>
            <w:t>Click or tap here to enter text.</w:t>
          </w:r>
        </w:p>
      </w:docPartBody>
    </w:docPart>
    <w:docPart>
      <w:docPartPr>
        <w:name w:val="59961E671C1748D3BC235B8FAE504908"/>
        <w:category>
          <w:name w:val="General"/>
          <w:gallery w:val="placeholder"/>
        </w:category>
        <w:types>
          <w:type w:val="bbPlcHdr"/>
        </w:types>
        <w:behaviors>
          <w:behavior w:val="content"/>
        </w:behaviors>
        <w:guid w:val="{43739BD3-6313-4051-8B12-C686B55A7343}"/>
      </w:docPartPr>
      <w:docPartBody>
        <w:p w:rsidR="000103F0" w:rsidRDefault="000103F0">
          <w:pPr>
            <w:pStyle w:val="59961E671C1748D3BC235B8FAE504908"/>
          </w:pPr>
          <w:r w:rsidRPr="0007340C">
            <w:rPr>
              <w:rStyle w:val="PlaceholderText"/>
            </w:rPr>
            <w:t>Click or tap here to enter text.</w:t>
          </w:r>
        </w:p>
      </w:docPartBody>
    </w:docPart>
    <w:docPart>
      <w:docPartPr>
        <w:name w:val="74B9894146894C68A4F02C0F63FF7DEC"/>
        <w:category>
          <w:name w:val="General"/>
          <w:gallery w:val="placeholder"/>
        </w:category>
        <w:types>
          <w:type w:val="bbPlcHdr"/>
        </w:types>
        <w:behaviors>
          <w:behavior w:val="content"/>
        </w:behaviors>
        <w:guid w:val="{8F606DA6-EAD7-4BEB-896D-0A7702BE49F5}"/>
      </w:docPartPr>
      <w:docPartBody>
        <w:p w:rsidR="000103F0" w:rsidRDefault="000103F0">
          <w:pPr>
            <w:pStyle w:val="74B9894146894C68A4F02C0F63FF7DEC"/>
          </w:pPr>
          <w:r w:rsidRPr="0007340C">
            <w:rPr>
              <w:rStyle w:val="PlaceholderText"/>
            </w:rPr>
            <w:t>Click or tap here to enter text.</w:t>
          </w:r>
        </w:p>
      </w:docPartBody>
    </w:docPart>
    <w:docPart>
      <w:docPartPr>
        <w:name w:val="E5263A2118CB49599AC79B19C17A410F"/>
        <w:category>
          <w:name w:val="General"/>
          <w:gallery w:val="placeholder"/>
        </w:category>
        <w:types>
          <w:type w:val="bbPlcHdr"/>
        </w:types>
        <w:behaviors>
          <w:behavior w:val="content"/>
        </w:behaviors>
        <w:guid w:val="{D869AD7F-3850-4243-BAC1-B9EDFC2360AE}"/>
      </w:docPartPr>
      <w:docPartBody>
        <w:p w:rsidR="000103F0" w:rsidRDefault="000103F0">
          <w:pPr>
            <w:pStyle w:val="E5263A2118CB49599AC79B19C17A410F"/>
          </w:pPr>
          <w:r w:rsidRPr="0007340C">
            <w:rPr>
              <w:rStyle w:val="PlaceholderText"/>
            </w:rPr>
            <w:t>Click or tap here to enter text.</w:t>
          </w:r>
        </w:p>
      </w:docPartBody>
    </w:docPart>
    <w:docPart>
      <w:docPartPr>
        <w:name w:val="7C927BBE0E684235AB1439566CB05116"/>
        <w:category>
          <w:name w:val="General"/>
          <w:gallery w:val="placeholder"/>
        </w:category>
        <w:types>
          <w:type w:val="bbPlcHdr"/>
        </w:types>
        <w:behaviors>
          <w:behavior w:val="content"/>
        </w:behaviors>
        <w:guid w:val="{68627C63-8265-4657-AE63-516E4E7D16B6}"/>
      </w:docPartPr>
      <w:docPartBody>
        <w:p w:rsidR="000103F0" w:rsidRDefault="000103F0">
          <w:pPr>
            <w:pStyle w:val="7C927BBE0E684235AB1439566CB05116"/>
          </w:pPr>
          <w:r w:rsidRPr="0007340C">
            <w:rPr>
              <w:rStyle w:val="PlaceholderText"/>
            </w:rPr>
            <w:t>Click or tap here to enter text.</w:t>
          </w:r>
        </w:p>
      </w:docPartBody>
    </w:docPart>
    <w:docPart>
      <w:docPartPr>
        <w:name w:val="B1F0CAE09457486889C7F241F0B2D905"/>
        <w:category>
          <w:name w:val="General"/>
          <w:gallery w:val="placeholder"/>
        </w:category>
        <w:types>
          <w:type w:val="bbPlcHdr"/>
        </w:types>
        <w:behaviors>
          <w:behavior w:val="content"/>
        </w:behaviors>
        <w:guid w:val="{46F20A61-CD99-49CF-88D1-CDCFFDEDF0C5}"/>
      </w:docPartPr>
      <w:docPartBody>
        <w:p w:rsidR="000103F0" w:rsidRDefault="000103F0">
          <w:pPr>
            <w:pStyle w:val="B1F0CAE09457486889C7F241F0B2D905"/>
          </w:pPr>
          <w:r w:rsidRPr="0007340C">
            <w:rPr>
              <w:rStyle w:val="PlaceholderText"/>
            </w:rPr>
            <w:t>Click or tap here to enter text.</w:t>
          </w:r>
        </w:p>
      </w:docPartBody>
    </w:docPart>
    <w:docPart>
      <w:docPartPr>
        <w:name w:val="00FD79DF9B334FF48BC715069534D6E6"/>
        <w:category>
          <w:name w:val="General"/>
          <w:gallery w:val="placeholder"/>
        </w:category>
        <w:types>
          <w:type w:val="bbPlcHdr"/>
        </w:types>
        <w:behaviors>
          <w:behavior w:val="content"/>
        </w:behaviors>
        <w:guid w:val="{F78F9C21-F25B-421E-B218-B025124596EC}"/>
      </w:docPartPr>
      <w:docPartBody>
        <w:p w:rsidR="000103F0" w:rsidRDefault="000103F0">
          <w:pPr>
            <w:pStyle w:val="00FD79DF9B334FF48BC715069534D6E6"/>
          </w:pPr>
          <w:r w:rsidRPr="0007340C">
            <w:rPr>
              <w:rStyle w:val="PlaceholderText"/>
            </w:rPr>
            <w:t>Click or tap here to enter text.</w:t>
          </w:r>
        </w:p>
      </w:docPartBody>
    </w:docPart>
    <w:docPart>
      <w:docPartPr>
        <w:name w:val="8E79AFC2BA314E709738931CAB2D62B3"/>
        <w:category>
          <w:name w:val="General"/>
          <w:gallery w:val="placeholder"/>
        </w:category>
        <w:types>
          <w:type w:val="bbPlcHdr"/>
        </w:types>
        <w:behaviors>
          <w:behavior w:val="content"/>
        </w:behaviors>
        <w:guid w:val="{C550C4F6-461B-451C-BC9F-801441695143}"/>
      </w:docPartPr>
      <w:docPartBody>
        <w:p w:rsidR="000103F0" w:rsidRDefault="000103F0">
          <w:pPr>
            <w:pStyle w:val="8E79AFC2BA314E709738931CAB2D62B3"/>
          </w:pPr>
          <w:r w:rsidRPr="0007340C">
            <w:rPr>
              <w:rStyle w:val="PlaceholderText"/>
            </w:rPr>
            <w:t>Click or tap here to enter text.</w:t>
          </w:r>
        </w:p>
      </w:docPartBody>
    </w:docPart>
    <w:docPart>
      <w:docPartPr>
        <w:name w:val="F9E470DC53424080915DCA083E34CBF5"/>
        <w:category>
          <w:name w:val="General"/>
          <w:gallery w:val="placeholder"/>
        </w:category>
        <w:types>
          <w:type w:val="bbPlcHdr"/>
        </w:types>
        <w:behaviors>
          <w:behavior w:val="content"/>
        </w:behaviors>
        <w:guid w:val="{D32A9C43-C13E-496F-8021-00B004AFCD82}"/>
      </w:docPartPr>
      <w:docPartBody>
        <w:p w:rsidR="000103F0" w:rsidRDefault="000103F0">
          <w:pPr>
            <w:pStyle w:val="F9E470DC53424080915DCA083E34CBF5"/>
          </w:pPr>
          <w:r w:rsidRPr="0007340C">
            <w:rPr>
              <w:rStyle w:val="PlaceholderText"/>
            </w:rPr>
            <w:t>Click or tap here to enter text.</w:t>
          </w:r>
        </w:p>
      </w:docPartBody>
    </w:docPart>
    <w:docPart>
      <w:docPartPr>
        <w:name w:val="B1F9C9BBE7E44ACE971677E6299624D1"/>
        <w:category>
          <w:name w:val="General"/>
          <w:gallery w:val="placeholder"/>
        </w:category>
        <w:types>
          <w:type w:val="bbPlcHdr"/>
        </w:types>
        <w:behaviors>
          <w:behavior w:val="content"/>
        </w:behaviors>
        <w:guid w:val="{2C612F6D-6534-4AEB-8421-7DE4F6F03F90}"/>
      </w:docPartPr>
      <w:docPartBody>
        <w:p w:rsidR="000103F0" w:rsidRDefault="000103F0">
          <w:pPr>
            <w:pStyle w:val="B1F9C9BBE7E44ACE971677E6299624D1"/>
          </w:pPr>
          <w:r w:rsidRPr="0007340C">
            <w:rPr>
              <w:rStyle w:val="PlaceholderText"/>
            </w:rPr>
            <w:t>Click or tap here to enter text.</w:t>
          </w:r>
        </w:p>
      </w:docPartBody>
    </w:docPart>
    <w:docPart>
      <w:docPartPr>
        <w:name w:val="413F9CBF54664191A8D1D39542F7164D"/>
        <w:category>
          <w:name w:val="General"/>
          <w:gallery w:val="placeholder"/>
        </w:category>
        <w:types>
          <w:type w:val="bbPlcHdr"/>
        </w:types>
        <w:behaviors>
          <w:behavior w:val="content"/>
        </w:behaviors>
        <w:guid w:val="{D4C45566-DC9F-43B9-8E99-AF73420A48C8}"/>
      </w:docPartPr>
      <w:docPartBody>
        <w:p w:rsidR="000103F0" w:rsidRDefault="000103F0">
          <w:pPr>
            <w:pStyle w:val="413F9CBF54664191A8D1D39542F7164D"/>
          </w:pPr>
          <w:r w:rsidRPr="0007340C">
            <w:rPr>
              <w:rStyle w:val="PlaceholderText"/>
            </w:rPr>
            <w:t>Click or tap here to enter text.</w:t>
          </w:r>
        </w:p>
      </w:docPartBody>
    </w:docPart>
    <w:docPart>
      <w:docPartPr>
        <w:name w:val="5C2F2A3AA007407AB8FD688D10D62735"/>
        <w:category>
          <w:name w:val="General"/>
          <w:gallery w:val="placeholder"/>
        </w:category>
        <w:types>
          <w:type w:val="bbPlcHdr"/>
        </w:types>
        <w:behaviors>
          <w:behavior w:val="content"/>
        </w:behaviors>
        <w:guid w:val="{0373E775-E428-4896-AA1E-345B4CBE3B8E}"/>
      </w:docPartPr>
      <w:docPartBody>
        <w:p w:rsidR="000103F0" w:rsidRDefault="000103F0">
          <w:pPr>
            <w:pStyle w:val="5C2F2A3AA007407AB8FD688D10D62735"/>
          </w:pPr>
          <w:r w:rsidRPr="0007340C">
            <w:rPr>
              <w:rStyle w:val="PlaceholderText"/>
            </w:rPr>
            <w:t>Click or tap here to enter text.</w:t>
          </w:r>
        </w:p>
      </w:docPartBody>
    </w:docPart>
    <w:docPart>
      <w:docPartPr>
        <w:name w:val="FFAF450C69C44D92BFD69624C739235D"/>
        <w:category>
          <w:name w:val="General"/>
          <w:gallery w:val="placeholder"/>
        </w:category>
        <w:types>
          <w:type w:val="bbPlcHdr"/>
        </w:types>
        <w:behaviors>
          <w:behavior w:val="content"/>
        </w:behaviors>
        <w:guid w:val="{B6F234B0-B878-4C1D-99B3-13E9D9024125}"/>
      </w:docPartPr>
      <w:docPartBody>
        <w:p w:rsidR="000103F0" w:rsidRDefault="000103F0">
          <w:pPr>
            <w:pStyle w:val="FFAF450C69C44D92BFD69624C739235D"/>
          </w:pPr>
          <w:r w:rsidRPr="0007340C">
            <w:rPr>
              <w:rStyle w:val="PlaceholderText"/>
            </w:rPr>
            <w:t>Click or tap here to enter text.</w:t>
          </w:r>
        </w:p>
      </w:docPartBody>
    </w:docPart>
    <w:docPart>
      <w:docPartPr>
        <w:name w:val="CCB27A33A9CE4310970DBA4CD74B84AF"/>
        <w:category>
          <w:name w:val="General"/>
          <w:gallery w:val="placeholder"/>
        </w:category>
        <w:types>
          <w:type w:val="bbPlcHdr"/>
        </w:types>
        <w:behaviors>
          <w:behavior w:val="content"/>
        </w:behaviors>
        <w:guid w:val="{EE8120D3-147A-420A-994B-B2856400E35F}"/>
      </w:docPartPr>
      <w:docPartBody>
        <w:p w:rsidR="000103F0" w:rsidRDefault="000103F0">
          <w:pPr>
            <w:pStyle w:val="CCB27A33A9CE4310970DBA4CD74B84AF"/>
          </w:pPr>
          <w:r w:rsidRPr="0007340C">
            <w:rPr>
              <w:rStyle w:val="PlaceholderText"/>
            </w:rPr>
            <w:t>Click or tap here to enter text.</w:t>
          </w:r>
        </w:p>
      </w:docPartBody>
    </w:docPart>
    <w:docPart>
      <w:docPartPr>
        <w:name w:val="42BDBC9C469B45ECA8AD94CDE906F645"/>
        <w:category>
          <w:name w:val="General"/>
          <w:gallery w:val="placeholder"/>
        </w:category>
        <w:types>
          <w:type w:val="bbPlcHdr"/>
        </w:types>
        <w:behaviors>
          <w:behavior w:val="content"/>
        </w:behaviors>
        <w:guid w:val="{29896C85-CBCB-4003-B700-00C2880A934F}"/>
      </w:docPartPr>
      <w:docPartBody>
        <w:p w:rsidR="000103F0" w:rsidRDefault="000103F0">
          <w:pPr>
            <w:pStyle w:val="42BDBC9C469B45ECA8AD94CDE906F645"/>
          </w:pPr>
          <w:r w:rsidRPr="0007340C">
            <w:rPr>
              <w:rStyle w:val="PlaceholderText"/>
            </w:rPr>
            <w:t>Click or tap here to enter text.</w:t>
          </w:r>
        </w:p>
      </w:docPartBody>
    </w:docPart>
    <w:docPart>
      <w:docPartPr>
        <w:name w:val="3C123298252D4B3D919CFBFEDE71247F"/>
        <w:category>
          <w:name w:val="General"/>
          <w:gallery w:val="placeholder"/>
        </w:category>
        <w:types>
          <w:type w:val="bbPlcHdr"/>
        </w:types>
        <w:behaviors>
          <w:behavior w:val="content"/>
        </w:behaviors>
        <w:guid w:val="{08B1AB5F-9475-4692-A52B-54FF6F2C50E0}"/>
      </w:docPartPr>
      <w:docPartBody>
        <w:p w:rsidR="000103F0" w:rsidRDefault="000103F0">
          <w:pPr>
            <w:pStyle w:val="3C123298252D4B3D919CFBFEDE71247F"/>
          </w:pPr>
          <w:r w:rsidRPr="0007340C">
            <w:rPr>
              <w:rStyle w:val="PlaceholderText"/>
            </w:rPr>
            <w:t>Click or tap here to enter text.</w:t>
          </w:r>
        </w:p>
      </w:docPartBody>
    </w:docPart>
    <w:docPart>
      <w:docPartPr>
        <w:name w:val="F5C840F8FF37435AAB203CE41EF0FFF0"/>
        <w:category>
          <w:name w:val="General"/>
          <w:gallery w:val="placeholder"/>
        </w:category>
        <w:types>
          <w:type w:val="bbPlcHdr"/>
        </w:types>
        <w:behaviors>
          <w:behavior w:val="content"/>
        </w:behaviors>
        <w:guid w:val="{159148F2-4BB6-4477-B892-0A515F3892D0}"/>
      </w:docPartPr>
      <w:docPartBody>
        <w:p w:rsidR="000103F0" w:rsidRDefault="000103F0">
          <w:pPr>
            <w:pStyle w:val="F5C840F8FF37435AAB203CE41EF0FFF0"/>
          </w:pPr>
          <w:r w:rsidRPr="0007340C">
            <w:rPr>
              <w:rStyle w:val="PlaceholderText"/>
            </w:rPr>
            <w:t>Click or tap here to enter text.</w:t>
          </w:r>
        </w:p>
      </w:docPartBody>
    </w:docPart>
    <w:docPart>
      <w:docPartPr>
        <w:name w:val="52AF1446007E4E9092F86D8CFACC7313"/>
        <w:category>
          <w:name w:val="General"/>
          <w:gallery w:val="placeholder"/>
        </w:category>
        <w:types>
          <w:type w:val="bbPlcHdr"/>
        </w:types>
        <w:behaviors>
          <w:behavior w:val="content"/>
        </w:behaviors>
        <w:guid w:val="{145F1A06-4AB9-4A75-ACA5-1EC4903FC11C}"/>
      </w:docPartPr>
      <w:docPartBody>
        <w:p w:rsidR="000103F0" w:rsidRDefault="000103F0">
          <w:pPr>
            <w:pStyle w:val="52AF1446007E4E9092F86D8CFACC7313"/>
          </w:pPr>
          <w:r w:rsidRPr="0007340C">
            <w:rPr>
              <w:rStyle w:val="PlaceholderText"/>
            </w:rPr>
            <w:t>Click or tap here to enter text.</w:t>
          </w:r>
        </w:p>
      </w:docPartBody>
    </w:docPart>
    <w:docPart>
      <w:docPartPr>
        <w:name w:val="0DDF272EF3984E2D95AD49999A9D3F42"/>
        <w:category>
          <w:name w:val="General"/>
          <w:gallery w:val="placeholder"/>
        </w:category>
        <w:types>
          <w:type w:val="bbPlcHdr"/>
        </w:types>
        <w:behaviors>
          <w:behavior w:val="content"/>
        </w:behaviors>
        <w:guid w:val="{DFBE3CE2-6D66-4EB4-8B23-7A7342468F8C}"/>
      </w:docPartPr>
      <w:docPartBody>
        <w:p w:rsidR="000103F0" w:rsidRDefault="000103F0">
          <w:pPr>
            <w:pStyle w:val="0DDF272EF3984E2D95AD49999A9D3F42"/>
          </w:pPr>
          <w:r w:rsidRPr="0007340C">
            <w:rPr>
              <w:rStyle w:val="PlaceholderText"/>
            </w:rPr>
            <w:t>Click or tap here to enter text.</w:t>
          </w:r>
        </w:p>
      </w:docPartBody>
    </w:docPart>
    <w:docPart>
      <w:docPartPr>
        <w:name w:val="AC7DD407821E48E492103CA6EECD900D"/>
        <w:category>
          <w:name w:val="General"/>
          <w:gallery w:val="placeholder"/>
        </w:category>
        <w:types>
          <w:type w:val="bbPlcHdr"/>
        </w:types>
        <w:behaviors>
          <w:behavior w:val="content"/>
        </w:behaviors>
        <w:guid w:val="{634CA137-F12A-444E-8DB8-13882E9AB212}"/>
      </w:docPartPr>
      <w:docPartBody>
        <w:p w:rsidR="000103F0" w:rsidRDefault="000103F0">
          <w:pPr>
            <w:pStyle w:val="AC7DD407821E48E492103CA6EECD900D"/>
          </w:pPr>
          <w:r w:rsidRPr="0007340C">
            <w:rPr>
              <w:rStyle w:val="PlaceholderText"/>
            </w:rPr>
            <w:t>Click or tap here to enter text.</w:t>
          </w:r>
        </w:p>
      </w:docPartBody>
    </w:docPart>
    <w:docPart>
      <w:docPartPr>
        <w:name w:val="C7232702E23545DCABA6F149035B5297"/>
        <w:category>
          <w:name w:val="General"/>
          <w:gallery w:val="placeholder"/>
        </w:category>
        <w:types>
          <w:type w:val="bbPlcHdr"/>
        </w:types>
        <w:behaviors>
          <w:behavior w:val="content"/>
        </w:behaviors>
        <w:guid w:val="{4400B4A8-A125-4519-87BF-A58A61CD11D9}"/>
      </w:docPartPr>
      <w:docPartBody>
        <w:p w:rsidR="000103F0" w:rsidRDefault="000103F0">
          <w:pPr>
            <w:pStyle w:val="C7232702E23545DCABA6F149035B5297"/>
          </w:pPr>
          <w:r w:rsidRPr="0007340C">
            <w:rPr>
              <w:rStyle w:val="PlaceholderText"/>
            </w:rPr>
            <w:t>Click or tap here to enter text.</w:t>
          </w:r>
        </w:p>
      </w:docPartBody>
    </w:docPart>
    <w:docPart>
      <w:docPartPr>
        <w:name w:val="C7E1C52367D04D99B659D2D069A4F451"/>
        <w:category>
          <w:name w:val="General"/>
          <w:gallery w:val="placeholder"/>
        </w:category>
        <w:types>
          <w:type w:val="bbPlcHdr"/>
        </w:types>
        <w:behaviors>
          <w:behavior w:val="content"/>
        </w:behaviors>
        <w:guid w:val="{7644E730-AA27-4798-BFD8-D9B23C320EE9}"/>
      </w:docPartPr>
      <w:docPartBody>
        <w:p w:rsidR="000103F0" w:rsidRDefault="000103F0">
          <w:pPr>
            <w:pStyle w:val="C7E1C52367D04D99B659D2D069A4F451"/>
          </w:pPr>
          <w:r w:rsidRPr="0007340C">
            <w:rPr>
              <w:rStyle w:val="PlaceholderText"/>
            </w:rPr>
            <w:t>Click or tap here to enter text.</w:t>
          </w:r>
        </w:p>
      </w:docPartBody>
    </w:docPart>
    <w:docPart>
      <w:docPartPr>
        <w:name w:val="5C1C39408EB24EED903E7D82172B3BBB"/>
        <w:category>
          <w:name w:val="General"/>
          <w:gallery w:val="placeholder"/>
        </w:category>
        <w:types>
          <w:type w:val="bbPlcHdr"/>
        </w:types>
        <w:behaviors>
          <w:behavior w:val="content"/>
        </w:behaviors>
        <w:guid w:val="{8BA4C17D-9B41-4759-8CAB-A330E81FA46C}"/>
      </w:docPartPr>
      <w:docPartBody>
        <w:p w:rsidR="000103F0" w:rsidRDefault="000103F0">
          <w:pPr>
            <w:pStyle w:val="5C1C39408EB24EED903E7D82172B3BBB"/>
          </w:pPr>
          <w:r w:rsidRPr="0007340C">
            <w:rPr>
              <w:rStyle w:val="PlaceholderText"/>
            </w:rPr>
            <w:t>Click or tap here to enter text.</w:t>
          </w:r>
        </w:p>
      </w:docPartBody>
    </w:docPart>
    <w:docPart>
      <w:docPartPr>
        <w:name w:val="14E78CC126AD4EBCA9D038B09066DFDA"/>
        <w:category>
          <w:name w:val="General"/>
          <w:gallery w:val="placeholder"/>
        </w:category>
        <w:types>
          <w:type w:val="bbPlcHdr"/>
        </w:types>
        <w:behaviors>
          <w:behavior w:val="content"/>
        </w:behaviors>
        <w:guid w:val="{9417A2C0-C900-4C08-9853-03CC54EB2947}"/>
      </w:docPartPr>
      <w:docPartBody>
        <w:p w:rsidR="000103F0" w:rsidRDefault="000103F0">
          <w:pPr>
            <w:pStyle w:val="14E78CC126AD4EBCA9D038B09066DFDA"/>
          </w:pPr>
          <w:r w:rsidRPr="0007340C">
            <w:rPr>
              <w:rStyle w:val="PlaceholderText"/>
            </w:rPr>
            <w:t>Click or tap here to enter text.</w:t>
          </w:r>
        </w:p>
      </w:docPartBody>
    </w:docPart>
    <w:docPart>
      <w:docPartPr>
        <w:name w:val="B0EC15DBBC07483CB53D13720800288D"/>
        <w:category>
          <w:name w:val="General"/>
          <w:gallery w:val="placeholder"/>
        </w:category>
        <w:types>
          <w:type w:val="bbPlcHdr"/>
        </w:types>
        <w:behaviors>
          <w:behavior w:val="content"/>
        </w:behaviors>
        <w:guid w:val="{A658E08D-D7B4-466F-B646-21B8FC450584}"/>
      </w:docPartPr>
      <w:docPartBody>
        <w:p w:rsidR="000103F0" w:rsidRDefault="000103F0">
          <w:pPr>
            <w:pStyle w:val="B0EC15DBBC07483CB53D13720800288D"/>
          </w:pPr>
          <w:r w:rsidRPr="0007340C">
            <w:rPr>
              <w:rStyle w:val="PlaceholderText"/>
            </w:rPr>
            <w:t>Click or tap here to enter text.</w:t>
          </w:r>
        </w:p>
      </w:docPartBody>
    </w:docPart>
    <w:docPart>
      <w:docPartPr>
        <w:name w:val="C3350F6DC2524D27BF91ECC3691D440A"/>
        <w:category>
          <w:name w:val="General"/>
          <w:gallery w:val="placeholder"/>
        </w:category>
        <w:types>
          <w:type w:val="bbPlcHdr"/>
        </w:types>
        <w:behaviors>
          <w:behavior w:val="content"/>
        </w:behaviors>
        <w:guid w:val="{F0CF6874-7D50-40E1-A9D3-EE1954256528}"/>
      </w:docPartPr>
      <w:docPartBody>
        <w:p w:rsidR="000103F0" w:rsidRDefault="000103F0">
          <w:pPr>
            <w:pStyle w:val="C3350F6DC2524D27BF91ECC3691D440A"/>
          </w:pPr>
          <w:r w:rsidRPr="0007340C">
            <w:rPr>
              <w:rStyle w:val="PlaceholderText"/>
            </w:rPr>
            <w:t>Click or tap here to enter text.</w:t>
          </w:r>
        </w:p>
      </w:docPartBody>
    </w:docPart>
    <w:docPart>
      <w:docPartPr>
        <w:name w:val="AC4D557C7173421EA74052259907209E"/>
        <w:category>
          <w:name w:val="General"/>
          <w:gallery w:val="placeholder"/>
        </w:category>
        <w:types>
          <w:type w:val="bbPlcHdr"/>
        </w:types>
        <w:behaviors>
          <w:behavior w:val="content"/>
        </w:behaviors>
        <w:guid w:val="{7AF440A9-F33A-4E53-B6EE-0C7E7D87E5D4}"/>
      </w:docPartPr>
      <w:docPartBody>
        <w:p w:rsidR="000103F0" w:rsidRDefault="000103F0">
          <w:pPr>
            <w:pStyle w:val="AC4D557C7173421EA74052259907209E"/>
          </w:pPr>
          <w:r w:rsidRPr="0007340C">
            <w:rPr>
              <w:rStyle w:val="PlaceholderText"/>
            </w:rPr>
            <w:t>Click or tap here to enter text.</w:t>
          </w:r>
        </w:p>
      </w:docPartBody>
    </w:docPart>
    <w:docPart>
      <w:docPartPr>
        <w:name w:val="E86D196D5EE0474ABF6369DC44A0D206"/>
        <w:category>
          <w:name w:val="General"/>
          <w:gallery w:val="placeholder"/>
        </w:category>
        <w:types>
          <w:type w:val="bbPlcHdr"/>
        </w:types>
        <w:behaviors>
          <w:behavior w:val="content"/>
        </w:behaviors>
        <w:guid w:val="{C004DE17-12C9-446A-BA42-C3852A23DDAD}"/>
      </w:docPartPr>
      <w:docPartBody>
        <w:p w:rsidR="000103F0" w:rsidRDefault="000103F0">
          <w:pPr>
            <w:pStyle w:val="E86D196D5EE0474ABF6369DC44A0D206"/>
          </w:pPr>
          <w:r w:rsidRPr="0007340C">
            <w:rPr>
              <w:rStyle w:val="PlaceholderText"/>
            </w:rPr>
            <w:t>Click or tap here to enter text.</w:t>
          </w:r>
        </w:p>
      </w:docPartBody>
    </w:docPart>
    <w:docPart>
      <w:docPartPr>
        <w:name w:val="06C6B2F465AD434CBB2701796FA82199"/>
        <w:category>
          <w:name w:val="General"/>
          <w:gallery w:val="placeholder"/>
        </w:category>
        <w:types>
          <w:type w:val="bbPlcHdr"/>
        </w:types>
        <w:behaviors>
          <w:behavior w:val="content"/>
        </w:behaviors>
        <w:guid w:val="{24D62C94-8823-444A-82B5-6398A84D3FAA}"/>
      </w:docPartPr>
      <w:docPartBody>
        <w:p w:rsidR="000103F0" w:rsidRDefault="000103F0">
          <w:pPr>
            <w:pStyle w:val="06C6B2F465AD434CBB2701796FA82199"/>
          </w:pPr>
          <w:r w:rsidRPr="0007340C">
            <w:rPr>
              <w:rStyle w:val="PlaceholderText"/>
            </w:rPr>
            <w:t>Click or tap here to enter text.</w:t>
          </w:r>
        </w:p>
      </w:docPartBody>
    </w:docPart>
    <w:docPart>
      <w:docPartPr>
        <w:name w:val="31E94A9D60844A48837B09B070D965A7"/>
        <w:category>
          <w:name w:val="General"/>
          <w:gallery w:val="placeholder"/>
        </w:category>
        <w:types>
          <w:type w:val="bbPlcHdr"/>
        </w:types>
        <w:behaviors>
          <w:behavior w:val="content"/>
        </w:behaviors>
        <w:guid w:val="{F4FDC695-D4B3-41F8-805A-79BA08F1128C}"/>
      </w:docPartPr>
      <w:docPartBody>
        <w:p w:rsidR="000103F0" w:rsidRDefault="000103F0">
          <w:pPr>
            <w:pStyle w:val="31E94A9D60844A48837B09B070D965A7"/>
          </w:pPr>
          <w:r w:rsidRPr="0007340C">
            <w:rPr>
              <w:rStyle w:val="PlaceholderText"/>
            </w:rPr>
            <w:t>Click or tap here to enter text.</w:t>
          </w:r>
        </w:p>
      </w:docPartBody>
    </w:docPart>
    <w:docPart>
      <w:docPartPr>
        <w:name w:val="6DE1E1390580441C8FAADF8BFB4B37A2"/>
        <w:category>
          <w:name w:val="General"/>
          <w:gallery w:val="placeholder"/>
        </w:category>
        <w:types>
          <w:type w:val="bbPlcHdr"/>
        </w:types>
        <w:behaviors>
          <w:behavior w:val="content"/>
        </w:behaviors>
        <w:guid w:val="{46B2549D-00E2-44E2-99AB-3E25F249799A}"/>
      </w:docPartPr>
      <w:docPartBody>
        <w:p w:rsidR="000103F0" w:rsidRDefault="000103F0">
          <w:pPr>
            <w:pStyle w:val="6DE1E1390580441C8FAADF8BFB4B37A2"/>
          </w:pPr>
          <w:r w:rsidRPr="0007340C">
            <w:rPr>
              <w:rStyle w:val="PlaceholderText"/>
            </w:rPr>
            <w:t>Click or tap here to enter text.</w:t>
          </w:r>
        </w:p>
      </w:docPartBody>
    </w:docPart>
    <w:docPart>
      <w:docPartPr>
        <w:name w:val="6E8EA2E635FF4A7E9AF6ED1FF0EDF11A"/>
        <w:category>
          <w:name w:val="General"/>
          <w:gallery w:val="placeholder"/>
        </w:category>
        <w:types>
          <w:type w:val="bbPlcHdr"/>
        </w:types>
        <w:behaviors>
          <w:behavior w:val="content"/>
        </w:behaviors>
        <w:guid w:val="{6B43D49F-C635-4D1C-887B-0667DDD3D9A8}"/>
      </w:docPartPr>
      <w:docPartBody>
        <w:p w:rsidR="000103F0" w:rsidRDefault="000103F0">
          <w:pPr>
            <w:pStyle w:val="6E8EA2E635FF4A7E9AF6ED1FF0EDF11A"/>
          </w:pPr>
          <w:r w:rsidRPr="0007340C">
            <w:rPr>
              <w:rStyle w:val="PlaceholderText"/>
            </w:rPr>
            <w:t>Click or tap here to enter text.</w:t>
          </w:r>
        </w:p>
      </w:docPartBody>
    </w:docPart>
    <w:docPart>
      <w:docPartPr>
        <w:name w:val="B3CCD9E6AA2249D3886F157FE551E564"/>
        <w:category>
          <w:name w:val="General"/>
          <w:gallery w:val="placeholder"/>
        </w:category>
        <w:types>
          <w:type w:val="bbPlcHdr"/>
        </w:types>
        <w:behaviors>
          <w:behavior w:val="content"/>
        </w:behaviors>
        <w:guid w:val="{F8BD6392-D73C-41BC-BBD0-174DA9A04CFC}"/>
      </w:docPartPr>
      <w:docPartBody>
        <w:p w:rsidR="000103F0" w:rsidRDefault="000103F0">
          <w:pPr>
            <w:pStyle w:val="B3CCD9E6AA2249D3886F157FE551E564"/>
          </w:pPr>
          <w:r w:rsidRPr="0007340C">
            <w:rPr>
              <w:rStyle w:val="PlaceholderText"/>
            </w:rPr>
            <w:t>Click or tap here to enter text.</w:t>
          </w:r>
        </w:p>
      </w:docPartBody>
    </w:docPart>
    <w:docPart>
      <w:docPartPr>
        <w:name w:val="D390AECCDD3148B0BA4E1873383243DE"/>
        <w:category>
          <w:name w:val="General"/>
          <w:gallery w:val="placeholder"/>
        </w:category>
        <w:types>
          <w:type w:val="bbPlcHdr"/>
        </w:types>
        <w:behaviors>
          <w:behavior w:val="content"/>
        </w:behaviors>
        <w:guid w:val="{B19DF759-D3D3-4D11-BB66-D079E8AEAD5D}"/>
      </w:docPartPr>
      <w:docPartBody>
        <w:p w:rsidR="000103F0" w:rsidRDefault="000103F0">
          <w:pPr>
            <w:pStyle w:val="D390AECCDD3148B0BA4E1873383243DE"/>
          </w:pPr>
          <w:r w:rsidRPr="0007340C">
            <w:rPr>
              <w:rStyle w:val="PlaceholderText"/>
            </w:rPr>
            <w:t>Click or tap here to enter text.</w:t>
          </w:r>
        </w:p>
      </w:docPartBody>
    </w:docPart>
    <w:docPart>
      <w:docPartPr>
        <w:name w:val="1571958B3457465F8A3A55CB49C75EF4"/>
        <w:category>
          <w:name w:val="General"/>
          <w:gallery w:val="placeholder"/>
        </w:category>
        <w:types>
          <w:type w:val="bbPlcHdr"/>
        </w:types>
        <w:behaviors>
          <w:behavior w:val="content"/>
        </w:behaviors>
        <w:guid w:val="{2B3BEB04-E064-4A7E-AD17-106A30D8FE9B}"/>
      </w:docPartPr>
      <w:docPartBody>
        <w:p w:rsidR="000103F0" w:rsidRDefault="000103F0">
          <w:pPr>
            <w:pStyle w:val="1571958B3457465F8A3A55CB49C75EF4"/>
          </w:pPr>
          <w:r w:rsidRPr="0007340C">
            <w:rPr>
              <w:rStyle w:val="PlaceholderText"/>
            </w:rPr>
            <w:t>Click or tap here to enter text.</w:t>
          </w:r>
        </w:p>
      </w:docPartBody>
    </w:docPart>
    <w:docPart>
      <w:docPartPr>
        <w:name w:val="AD15A7F969024A45B947BACA4F18211D"/>
        <w:category>
          <w:name w:val="General"/>
          <w:gallery w:val="placeholder"/>
        </w:category>
        <w:types>
          <w:type w:val="bbPlcHdr"/>
        </w:types>
        <w:behaviors>
          <w:behavior w:val="content"/>
        </w:behaviors>
        <w:guid w:val="{022E0E23-8793-46E9-896E-D292A9C52C50}"/>
      </w:docPartPr>
      <w:docPartBody>
        <w:p w:rsidR="000103F0" w:rsidRDefault="000103F0">
          <w:pPr>
            <w:pStyle w:val="AD15A7F969024A45B947BACA4F18211D"/>
          </w:pPr>
          <w:r w:rsidRPr="0007340C">
            <w:rPr>
              <w:rStyle w:val="PlaceholderText"/>
            </w:rPr>
            <w:t>Click or tap here to enter text.</w:t>
          </w:r>
        </w:p>
      </w:docPartBody>
    </w:docPart>
    <w:docPart>
      <w:docPartPr>
        <w:name w:val="4964AF3A286D42B290341F4680C90C92"/>
        <w:category>
          <w:name w:val="General"/>
          <w:gallery w:val="placeholder"/>
        </w:category>
        <w:types>
          <w:type w:val="bbPlcHdr"/>
        </w:types>
        <w:behaviors>
          <w:behavior w:val="content"/>
        </w:behaviors>
        <w:guid w:val="{1C99A89A-A252-4F9C-B435-91F018DB04C3}"/>
      </w:docPartPr>
      <w:docPartBody>
        <w:p w:rsidR="000103F0" w:rsidRDefault="000103F0">
          <w:pPr>
            <w:pStyle w:val="4964AF3A286D42B290341F4680C90C92"/>
          </w:pPr>
          <w:r w:rsidRPr="0007340C">
            <w:rPr>
              <w:rStyle w:val="PlaceholderText"/>
            </w:rPr>
            <w:t>Click or tap here to enter text.</w:t>
          </w:r>
        </w:p>
      </w:docPartBody>
    </w:docPart>
    <w:docPart>
      <w:docPartPr>
        <w:name w:val="C5B04E0D248C4D43B901CC64A198D024"/>
        <w:category>
          <w:name w:val="General"/>
          <w:gallery w:val="placeholder"/>
        </w:category>
        <w:types>
          <w:type w:val="bbPlcHdr"/>
        </w:types>
        <w:behaviors>
          <w:behavior w:val="content"/>
        </w:behaviors>
        <w:guid w:val="{54BE18A1-F855-48DF-9BE5-B346A336B5B1}"/>
      </w:docPartPr>
      <w:docPartBody>
        <w:p w:rsidR="000103F0" w:rsidRDefault="000103F0">
          <w:pPr>
            <w:pStyle w:val="C5B04E0D248C4D43B901CC64A198D024"/>
          </w:pPr>
          <w:r w:rsidRPr="0007340C">
            <w:rPr>
              <w:rStyle w:val="PlaceholderText"/>
            </w:rPr>
            <w:t>Click or tap here to enter text.</w:t>
          </w:r>
        </w:p>
      </w:docPartBody>
    </w:docPart>
    <w:docPart>
      <w:docPartPr>
        <w:name w:val="D3B6006FB10C430F86C5017DCD9245BD"/>
        <w:category>
          <w:name w:val="General"/>
          <w:gallery w:val="placeholder"/>
        </w:category>
        <w:types>
          <w:type w:val="bbPlcHdr"/>
        </w:types>
        <w:behaviors>
          <w:behavior w:val="content"/>
        </w:behaviors>
        <w:guid w:val="{45140A31-8935-45B9-BAC8-DA871BFD5ECD}"/>
      </w:docPartPr>
      <w:docPartBody>
        <w:p w:rsidR="000103F0" w:rsidRDefault="000103F0">
          <w:pPr>
            <w:pStyle w:val="D3B6006FB10C430F86C5017DCD9245BD"/>
          </w:pPr>
          <w:r w:rsidRPr="0007340C">
            <w:rPr>
              <w:rStyle w:val="PlaceholderText"/>
            </w:rPr>
            <w:t>Click or tap here to enter text.</w:t>
          </w:r>
        </w:p>
      </w:docPartBody>
    </w:docPart>
    <w:docPart>
      <w:docPartPr>
        <w:name w:val="82A5E7562C854672A8E654D473791A82"/>
        <w:category>
          <w:name w:val="General"/>
          <w:gallery w:val="placeholder"/>
        </w:category>
        <w:types>
          <w:type w:val="bbPlcHdr"/>
        </w:types>
        <w:behaviors>
          <w:behavior w:val="content"/>
        </w:behaviors>
        <w:guid w:val="{35859E2A-EA38-4508-9451-B8064CD50374}"/>
      </w:docPartPr>
      <w:docPartBody>
        <w:p w:rsidR="000103F0" w:rsidRDefault="000103F0">
          <w:pPr>
            <w:pStyle w:val="82A5E7562C854672A8E654D473791A82"/>
          </w:pPr>
          <w:r w:rsidRPr="0007340C">
            <w:rPr>
              <w:rStyle w:val="PlaceholderText"/>
            </w:rPr>
            <w:t>Click or tap here to enter text.</w:t>
          </w:r>
        </w:p>
      </w:docPartBody>
    </w:docPart>
    <w:docPart>
      <w:docPartPr>
        <w:name w:val="ADF1C8E1A7E4459A8B8BC3DF0B1672DE"/>
        <w:category>
          <w:name w:val="General"/>
          <w:gallery w:val="placeholder"/>
        </w:category>
        <w:types>
          <w:type w:val="bbPlcHdr"/>
        </w:types>
        <w:behaviors>
          <w:behavior w:val="content"/>
        </w:behaviors>
        <w:guid w:val="{82181292-CBC1-4ADC-B25A-806863B5A84E}"/>
      </w:docPartPr>
      <w:docPartBody>
        <w:p w:rsidR="000103F0" w:rsidRDefault="000103F0">
          <w:pPr>
            <w:pStyle w:val="ADF1C8E1A7E4459A8B8BC3DF0B1672DE"/>
          </w:pPr>
          <w:r w:rsidRPr="0007340C">
            <w:rPr>
              <w:rStyle w:val="PlaceholderText"/>
            </w:rPr>
            <w:t>Click or tap here to enter text.</w:t>
          </w:r>
        </w:p>
      </w:docPartBody>
    </w:docPart>
    <w:docPart>
      <w:docPartPr>
        <w:name w:val="B81A814CC1074EA9BF2D3D05E351AD62"/>
        <w:category>
          <w:name w:val="General"/>
          <w:gallery w:val="placeholder"/>
        </w:category>
        <w:types>
          <w:type w:val="bbPlcHdr"/>
        </w:types>
        <w:behaviors>
          <w:behavior w:val="content"/>
        </w:behaviors>
        <w:guid w:val="{07502F4F-A71C-4BEF-89A6-45F8F20581B0}"/>
      </w:docPartPr>
      <w:docPartBody>
        <w:p w:rsidR="000103F0" w:rsidRDefault="000103F0">
          <w:pPr>
            <w:pStyle w:val="B81A814CC1074EA9BF2D3D05E351AD62"/>
          </w:pPr>
          <w:r w:rsidRPr="0007340C">
            <w:rPr>
              <w:rStyle w:val="PlaceholderText"/>
            </w:rPr>
            <w:t>Click or tap here to enter text.</w:t>
          </w:r>
        </w:p>
      </w:docPartBody>
    </w:docPart>
    <w:docPart>
      <w:docPartPr>
        <w:name w:val="40AC03CED8064268B17CC370FE9F84BE"/>
        <w:category>
          <w:name w:val="General"/>
          <w:gallery w:val="placeholder"/>
        </w:category>
        <w:types>
          <w:type w:val="bbPlcHdr"/>
        </w:types>
        <w:behaviors>
          <w:behavior w:val="content"/>
        </w:behaviors>
        <w:guid w:val="{D48C07AC-0443-4C22-8855-32CEECD6B8EB}"/>
      </w:docPartPr>
      <w:docPartBody>
        <w:p w:rsidR="000103F0" w:rsidRDefault="000103F0">
          <w:pPr>
            <w:pStyle w:val="40AC03CED8064268B17CC370FE9F84BE"/>
          </w:pPr>
          <w:r w:rsidRPr="0007340C">
            <w:rPr>
              <w:rStyle w:val="PlaceholderText"/>
            </w:rPr>
            <w:t>Click or tap here to enter text.</w:t>
          </w:r>
        </w:p>
      </w:docPartBody>
    </w:docPart>
    <w:docPart>
      <w:docPartPr>
        <w:name w:val="9B4BF1FF15014CA0B94FC6C259848FF7"/>
        <w:category>
          <w:name w:val="General"/>
          <w:gallery w:val="placeholder"/>
        </w:category>
        <w:types>
          <w:type w:val="bbPlcHdr"/>
        </w:types>
        <w:behaviors>
          <w:behavior w:val="content"/>
        </w:behaviors>
        <w:guid w:val="{D5F439FF-E010-4EDE-82C7-F06EC8FF6E27}"/>
      </w:docPartPr>
      <w:docPartBody>
        <w:p w:rsidR="000103F0" w:rsidRDefault="000103F0">
          <w:pPr>
            <w:pStyle w:val="9B4BF1FF15014CA0B94FC6C259848FF7"/>
          </w:pPr>
          <w:r w:rsidRPr="0007340C">
            <w:rPr>
              <w:rStyle w:val="PlaceholderText"/>
            </w:rPr>
            <w:t>Click or tap here to enter text.</w:t>
          </w:r>
        </w:p>
      </w:docPartBody>
    </w:docPart>
    <w:docPart>
      <w:docPartPr>
        <w:name w:val="0EACA2F0654644819BDAF59027129DB4"/>
        <w:category>
          <w:name w:val="General"/>
          <w:gallery w:val="placeholder"/>
        </w:category>
        <w:types>
          <w:type w:val="bbPlcHdr"/>
        </w:types>
        <w:behaviors>
          <w:behavior w:val="content"/>
        </w:behaviors>
        <w:guid w:val="{CFDFF532-A7D4-4B81-BE65-2F9E5DC66FE5}"/>
      </w:docPartPr>
      <w:docPartBody>
        <w:p w:rsidR="000103F0" w:rsidRDefault="000103F0">
          <w:pPr>
            <w:pStyle w:val="0EACA2F0654644819BDAF59027129DB4"/>
          </w:pPr>
          <w:r w:rsidRPr="0007340C">
            <w:rPr>
              <w:rStyle w:val="PlaceholderText"/>
            </w:rPr>
            <w:t>Click or tap here to enter text.</w:t>
          </w:r>
        </w:p>
      </w:docPartBody>
    </w:docPart>
    <w:docPart>
      <w:docPartPr>
        <w:name w:val="E71920BCD45C42E88C5131BC15CAFB4B"/>
        <w:category>
          <w:name w:val="General"/>
          <w:gallery w:val="placeholder"/>
        </w:category>
        <w:types>
          <w:type w:val="bbPlcHdr"/>
        </w:types>
        <w:behaviors>
          <w:behavior w:val="content"/>
        </w:behaviors>
        <w:guid w:val="{DBF2CD52-2564-4ABE-9045-682769EA378F}"/>
      </w:docPartPr>
      <w:docPartBody>
        <w:p w:rsidR="000103F0" w:rsidRDefault="000103F0">
          <w:pPr>
            <w:pStyle w:val="E71920BCD45C42E88C5131BC15CAFB4B"/>
          </w:pPr>
          <w:r w:rsidRPr="0007340C">
            <w:rPr>
              <w:rStyle w:val="PlaceholderText"/>
            </w:rPr>
            <w:t>Click or tap here to enter text.</w:t>
          </w:r>
        </w:p>
      </w:docPartBody>
    </w:docPart>
    <w:docPart>
      <w:docPartPr>
        <w:name w:val="B71D7B1FEB1B4C868AB42DC286115A56"/>
        <w:category>
          <w:name w:val="General"/>
          <w:gallery w:val="placeholder"/>
        </w:category>
        <w:types>
          <w:type w:val="bbPlcHdr"/>
        </w:types>
        <w:behaviors>
          <w:behavior w:val="content"/>
        </w:behaviors>
        <w:guid w:val="{8A3F63AA-4BE6-4F5B-B451-2D8F2A612DC4}"/>
      </w:docPartPr>
      <w:docPartBody>
        <w:p w:rsidR="000103F0" w:rsidRDefault="000103F0">
          <w:pPr>
            <w:pStyle w:val="B71D7B1FEB1B4C868AB42DC286115A56"/>
          </w:pPr>
          <w:r w:rsidRPr="0007340C">
            <w:rPr>
              <w:rStyle w:val="PlaceholderText"/>
            </w:rPr>
            <w:t>Click or tap here to enter text.</w:t>
          </w:r>
        </w:p>
      </w:docPartBody>
    </w:docPart>
    <w:docPart>
      <w:docPartPr>
        <w:name w:val="3C288239809A4F03A9AA8A28FD537159"/>
        <w:category>
          <w:name w:val="General"/>
          <w:gallery w:val="placeholder"/>
        </w:category>
        <w:types>
          <w:type w:val="bbPlcHdr"/>
        </w:types>
        <w:behaviors>
          <w:behavior w:val="content"/>
        </w:behaviors>
        <w:guid w:val="{0548DBC6-928E-49DD-9DBC-AF9BDE55FD4D}"/>
      </w:docPartPr>
      <w:docPartBody>
        <w:p w:rsidR="000103F0" w:rsidRDefault="000103F0">
          <w:pPr>
            <w:pStyle w:val="3C288239809A4F03A9AA8A28FD537159"/>
          </w:pPr>
          <w:r w:rsidRPr="0007340C">
            <w:rPr>
              <w:rStyle w:val="PlaceholderText"/>
            </w:rPr>
            <w:t>Click or tap here to enter text.</w:t>
          </w:r>
        </w:p>
      </w:docPartBody>
    </w:docPart>
    <w:docPart>
      <w:docPartPr>
        <w:name w:val="27BAA13BC2E84AFCAE6806CEB15FD6C6"/>
        <w:category>
          <w:name w:val="General"/>
          <w:gallery w:val="placeholder"/>
        </w:category>
        <w:types>
          <w:type w:val="bbPlcHdr"/>
        </w:types>
        <w:behaviors>
          <w:behavior w:val="content"/>
        </w:behaviors>
        <w:guid w:val="{746369AE-3ADA-4FB8-9475-65B850A138F2}"/>
      </w:docPartPr>
      <w:docPartBody>
        <w:p w:rsidR="000103F0" w:rsidRDefault="000103F0">
          <w:pPr>
            <w:pStyle w:val="27BAA13BC2E84AFCAE6806CEB15FD6C6"/>
          </w:pPr>
          <w:r w:rsidRPr="0007340C">
            <w:rPr>
              <w:rStyle w:val="PlaceholderText"/>
            </w:rPr>
            <w:t>Click or tap here to enter text.</w:t>
          </w:r>
        </w:p>
      </w:docPartBody>
    </w:docPart>
    <w:docPart>
      <w:docPartPr>
        <w:name w:val="13B6FBFC60804532AA15007BCFAC2B65"/>
        <w:category>
          <w:name w:val="General"/>
          <w:gallery w:val="placeholder"/>
        </w:category>
        <w:types>
          <w:type w:val="bbPlcHdr"/>
        </w:types>
        <w:behaviors>
          <w:behavior w:val="content"/>
        </w:behaviors>
        <w:guid w:val="{53DB2F07-EFD8-428B-97DB-6927E5433ACE}"/>
      </w:docPartPr>
      <w:docPartBody>
        <w:p w:rsidR="000103F0" w:rsidRDefault="000103F0">
          <w:pPr>
            <w:pStyle w:val="13B6FBFC60804532AA15007BCFAC2B65"/>
          </w:pPr>
          <w:r w:rsidRPr="0007340C">
            <w:rPr>
              <w:rStyle w:val="PlaceholderText"/>
            </w:rPr>
            <w:t>Click or tap here to enter text.</w:t>
          </w:r>
        </w:p>
      </w:docPartBody>
    </w:docPart>
    <w:docPart>
      <w:docPartPr>
        <w:name w:val="9271479FF60747CDB3C5BA36C1A152E9"/>
        <w:category>
          <w:name w:val="General"/>
          <w:gallery w:val="placeholder"/>
        </w:category>
        <w:types>
          <w:type w:val="bbPlcHdr"/>
        </w:types>
        <w:behaviors>
          <w:behavior w:val="content"/>
        </w:behaviors>
        <w:guid w:val="{A21B0B85-8FF1-4539-95BA-72166DE1C91C}"/>
      </w:docPartPr>
      <w:docPartBody>
        <w:p w:rsidR="000103F0" w:rsidRDefault="000103F0">
          <w:pPr>
            <w:pStyle w:val="9271479FF60747CDB3C5BA36C1A152E9"/>
          </w:pPr>
          <w:r w:rsidRPr="0007340C">
            <w:rPr>
              <w:rStyle w:val="PlaceholderText"/>
            </w:rPr>
            <w:t>Click or tap here to enter text.</w:t>
          </w:r>
        </w:p>
      </w:docPartBody>
    </w:docPart>
    <w:docPart>
      <w:docPartPr>
        <w:name w:val="26DA24127C9B443286CA723905638FAF"/>
        <w:category>
          <w:name w:val="General"/>
          <w:gallery w:val="placeholder"/>
        </w:category>
        <w:types>
          <w:type w:val="bbPlcHdr"/>
        </w:types>
        <w:behaviors>
          <w:behavior w:val="content"/>
        </w:behaviors>
        <w:guid w:val="{F14EA5D7-7E20-47C1-8476-B67C98E07ECA}"/>
      </w:docPartPr>
      <w:docPartBody>
        <w:p w:rsidR="000103F0" w:rsidRDefault="000103F0">
          <w:pPr>
            <w:pStyle w:val="26DA24127C9B443286CA723905638FAF"/>
          </w:pPr>
          <w:r w:rsidRPr="0007340C">
            <w:rPr>
              <w:rStyle w:val="PlaceholderText"/>
            </w:rPr>
            <w:t>Click or tap here to enter text.</w:t>
          </w:r>
        </w:p>
      </w:docPartBody>
    </w:docPart>
    <w:docPart>
      <w:docPartPr>
        <w:name w:val="F085AE4130C0457B922EACA884ABE080"/>
        <w:category>
          <w:name w:val="General"/>
          <w:gallery w:val="placeholder"/>
        </w:category>
        <w:types>
          <w:type w:val="bbPlcHdr"/>
        </w:types>
        <w:behaviors>
          <w:behavior w:val="content"/>
        </w:behaviors>
        <w:guid w:val="{34CE2E29-070C-4B3D-8787-AC96827E29A7}"/>
      </w:docPartPr>
      <w:docPartBody>
        <w:p w:rsidR="000103F0" w:rsidRDefault="000103F0">
          <w:pPr>
            <w:pStyle w:val="F085AE4130C0457B922EACA884ABE080"/>
          </w:pPr>
          <w:r w:rsidRPr="0007340C">
            <w:rPr>
              <w:rStyle w:val="PlaceholderText"/>
            </w:rPr>
            <w:t>Click or tap here to enter text.</w:t>
          </w:r>
        </w:p>
      </w:docPartBody>
    </w:docPart>
    <w:docPart>
      <w:docPartPr>
        <w:name w:val="234F2A006FEB48CDA4F043C10C0A98F9"/>
        <w:category>
          <w:name w:val="General"/>
          <w:gallery w:val="placeholder"/>
        </w:category>
        <w:types>
          <w:type w:val="bbPlcHdr"/>
        </w:types>
        <w:behaviors>
          <w:behavior w:val="content"/>
        </w:behaviors>
        <w:guid w:val="{8E0815AA-F11E-450A-B1DB-3F662D64D3A6}"/>
      </w:docPartPr>
      <w:docPartBody>
        <w:p w:rsidR="000103F0" w:rsidRDefault="000103F0">
          <w:pPr>
            <w:pStyle w:val="234F2A006FEB48CDA4F043C10C0A98F9"/>
          </w:pPr>
          <w:r w:rsidRPr="0007340C">
            <w:rPr>
              <w:rStyle w:val="PlaceholderText"/>
            </w:rPr>
            <w:t>Click or tap here to enter text.</w:t>
          </w:r>
        </w:p>
      </w:docPartBody>
    </w:docPart>
    <w:docPart>
      <w:docPartPr>
        <w:name w:val="1B9EAE23E4C844F5A38A241855562965"/>
        <w:category>
          <w:name w:val="General"/>
          <w:gallery w:val="placeholder"/>
        </w:category>
        <w:types>
          <w:type w:val="bbPlcHdr"/>
        </w:types>
        <w:behaviors>
          <w:behavior w:val="content"/>
        </w:behaviors>
        <w:guid w:val="{5317E628-D8C6-401A-B6F6-D0C517102903}"/>
      </w:docPartPr>
      <w:docPartBody>
        <w:p w:rsidR="000103F0" w:rsidRDefault="000103F0">
          <w:pPr>
            <w:pStyle w:val="1B9EAE23E4C844F5A38A241855562965"/>
          </w:pPr>
          <w:r w:rsidRPr="0007340C">
            <w:rPr>
              <w:rStyle w:val="PlaceholderText"/>
            </w:rPr>
            <w:t>Click or tap here to enter text.</w:t>
          </w:r>
        </w:p>
      </w:docPartBody>
    </w:docPart>
    <w:docPart>
      <w:docPartPr>
        <w:name w:val="2C390B1298FD494A8127C895FE8E5EEF"/>
        <w:category>
          <w:name w:val="General"/>
          <w:gallery w:val="placeholder"/>
        </w:category>
        <w:types>
          <w:type w:val="bbPlcHdr"/>
        </w:types>
        <w:behaviors>
          <w:behavior w:val="content"/>
        </w:behaviors>
        <w:guid w:val="{BEBE6D4A-D9AF-44C9-B0BD-22A369AF3611}"/>
      </w:docPartPr>
      <w:docPartBody>
        <w:p w:rsidR="000103F0" w:rsidRDefault="000103F0">
          <w:pPr>
            <w:pStyle w:val="2C390B1298FD494A8127C895FE8E5EEF"/>
          </w:pPr>
          <w:r w:rsidRPr="0007340C">
            <w:rPr>
              <w:rStyle w:val="PlaceholderText"/>
            </w:rPr>
            <w:t>Click or tap here to enter text.</w:t>
          </w:r>
        </w:p>
      </w:docPartBody>
    </w:docPart>
    <w:docPart>
      <w:docPartPr>
        <w:name w:val="CDE6276885E843FEB8F7B98D497583CA"/>
        <w:category>
          <w:name w:val="General"/>
          <w:gallery w:val="placeholder"/>
        </w:category>
        <w:types>
          <w:type w:val="bbPlcHdr"/>
        </w:types>
        <w:behaviors>
          <w:behavior w:val="content"/>
        </w:behaviors>
        <w:guid w:val="{6238C8A6-4DD7-470A-B64E-D59C097EB176}"/>
      </w:docPartPr>
      <w:docPartBody>
        <w:p w:rsidR="000103F0" w:rsidRDefault="000103F0">
          <w:pPr>
            <w:pStyle w:val="CDE6276885E843FEB8F7B98D497583CA"/>
          </w:pPr>
          <w:r w:rsidRPr="0007340C">
            <w:rPr>
              <w:rStyle w:val="PlaceholderText"/>
            </w:rPr>
            <w:t>Click or tap here to enter text.</w:t>
          </w:r>
        </w:p>
      </w:docPartBody>
    </w:docPart>
    <w:docPart>
      <w:docPartPr>
        <w:name w:val="59AEE26240464659840E25C60522004C"/>
        <w:category>
          <w:name w:val="General"/>
          <w:gallery w:val="placeholder"/>
        </w:category>
        <w:types>
          <w:type w:val="bbPlcHdr"/>
        </w:types>
        <w:behaviors>
          <w:behavior w:val="content"/>
        </w:behaviors>
        <w:guid w:val="{CC3EA3EB-A18A-47DE-963F-6CB6FD29F47B}"/>
      </w:docPartPr>
      <w:docPartBody>
        <w:p w:rsidR="000103F0" w:rsidRDefault="000103F0">
          <w:pPr>
            <w:pStyle w:val="59AEE26240464659840E25C60522004C"/>
          </w:pPr>
          <w:r w:rsidRPr="0007340C">
            <w:rPr>
              <w:rStyle w:val="PlaceholderText"/>
            </w:rPr>
            <w:t>Click or tap here to enter text.</w:t>
          </w:r>
        </w:p>
      </w:docPartBody>
    </w:docPart>
    <w:docPart>
      <w:docPartPr>
        <w:name w:val="9F7CC50C7AC74E6DB4585780C409792F"/>
        <w:category>
          <w:name w:val="General"/>
          <w:gallery w:val="placeholder"/>
        </w:category>
        <w:types>
          <w:type w:val="bbPlcHdr"/>
        </w:types>
        <w:behaviors>
          <w:behavior w:val="content"/>
        </w:behaviors>
        <w:guid w:val="{B5580D02-3E0C-4535-86B8-EA535E0E4C94}"/>
      </w:docPartPr>
      <w:docPartBody>
        <w:p w:rsidR="000103F0" w:rsidRDefault="000103F0">
          <w:pPr>
            <w:pStyle w:val="9F7CC50C7AC74E6DB4585780C409792F"/>
          </w:pPr>
          <w:r w:rsidRPr="0007340C">
            <w:rPr>
              <w:rStyle w:val="PlaceholderText"/>
            </w:rPr>
            <w:t>Click or tap here to enter text.</w:t>
          </w:r>
        </w:p>
      </w:docPartBody>
    </w:docPart>
    <w:docPart>
      <w:docPartPr>
        <w:name w:val="EAACF9EBB67F412CBBD94986DD0FEB4B"/>
        <w:category>
          <w:name w:val="General"/>
          <w:gallery w:val="placeholder"/>
        </w:category>
        <w:types>
          <w:type w:val="bbPlcHdr"/>
        </w:types>
        <w:behaviors>
          <w:behavior w:val="content"/>
        </w:behaviors>
        <w:guid w:val="{BBCD7FC1-9307-4697-B700-74142F1574C8}"/>
      </w:docPartPr>
      <w:docPartBody>
        <w:p w:rsidR="000103F0" w:rsidRDefault="000103F0">
          <w:pPr>
            <w:pStyle w:val="EAACF9EBB67F412CBBD94986DD0FEB4B"/>
          </w:pPr>
          <w:r w:rsidRPr="0007340C">
            <w:rPr>
              <w:rStyle w:val="PlaceholderText"/>
            </w:rPr>
            <w:t>Click or tap here to enter text.</w:t>
          </w:r>
        </w:p>
      </w:docPartBody>
    </w:docPart>
    <w:docPart>
      <w:docPartPr>
        <w:name w:val="3CD52B64098E4800B45E39A67832C36F"/>
        <w:category>
          <w:name w:val="General"/>
          <w:gallery w:val="placeholder"/>
        </w:category>
        <w:types>
          <w:type w:val="bbPlcHdr"/>
        </w:types>
        <w:behaviors>
          <w:behavior w:val="content"/>
        </w:behaviors>
        <w:guid w:val="{11B4EF66-6301-4AE7-8497-472CCBAF5C29}"/>
      </w:docPartPr>
      <w:docPartBody>
        <w:p w:rsidR="000103F0" w:rsidRDefault="000103F0">
          <w:pPr>
            <w:pStyle w:val="3CD52B64098E4800B45E39A67832C36F"/>
          </w:pPr>
          <w:r w:rsidRPr="0007340C">
            <w:rPr>
              <w:rStyle w:val="PlaceholderText"/>
            </w:rPr>
            <w:t>Click or tap here to enter text.</w:t>
          </w:r>
        </w:p>
      </w:docPartBody>
    </w:docPart>
    <w:docPart>
      <w:docPartPr>
        <w:name w:val="899EE5C1B8474F9D8AF03A697A0659DA"/>
        <w:category>
          <w:name w:val="General"/>
          <w:gallery w:val="placeholder"/>
        </w:category>
        <w:types>
          <w:type w:val="bbPlcHdr"/>
        </w:types>
        <w:behaviors>
          <w:behavior w:val="content"/>
        </w:behaviors>
        <w:guid w:val="{DDFE0A20-FEEC-49A0-8482-CFF3616CE563}"/>
      </w:docPartPr>
      <w:docPartBody>
        <w:p w:rsidR="000103F0" w:rsidRDefault="000103F0">
          <w:pPr>
            <w:pStyle w:val="899EE5C1B8474F9D8AF03A697A0659DA"/>
          </w:pPr>
          <w:r w:rsidRPr="0007340C">
            <w:rPr>
              <w:rStyle w:val="PlaceholderText"/>
            </w:rPr>
            <w:t>Click or tap here to enter text.</w:t>
          </w:r>
        </w:p>
      </w:docPartBody>
    </w:docPart>
    <w:docPart>
      <w:docPartPr>
        <w:name w:val="433D3D9168C84276830675371E688E2B"/>
        <w:category>
          <w:name w:val="General"/>
          <w:gallery w:val="placeholder"/>
        </w:category>
        <w:types>
          <w:type w:val="bbPlcHdr"/>
        </w:types>
        <w:behaviors>
          <w:behavior w:val="content"/>
        </w:behaviors>
        <w:guid w:val="{17E85D73-EE6A-467C-A440-DB02BD80AAE7}"/>
      </w:docPartPr>
      <w:docPartBody>
        <w:p w:rsidR="000103F0" w:rsidRDefault="000103F0">
          <w:pPr>
            <w:pStyle w:val="433D3D9168C84276830675371E688E2B"/>
          </w:pPr>
          <w:r w:rsidRPr="0007340C">
            <w:rPr>
              <w:rStyle w:val="PlaceholderText"/>
            </w:rPr>
            <w:t>Click or tap here to enter text.</w:t>
          </w:r>
        </w:p>
      </w:docPartBody>
    </w:docPart>
    <w:docPart>
      <w:docPartPr>
        <w:name w:val="347D9605BCBD40EBBE76B98294755155"/>
        <w:category>
          <w:name w:val="General"/>
          <w:gallery w:val="placeholder"/>
        </w:category>
        <w:types>
          <w:type w:val="bbPlcHdr"/>
        </w:types>
        <w:behaviors>
          <w:behavior w:val="content"/>
        </w:behaviors>
        <w:guid w:val="{66C5534A-3268-4CFF-AEAC-48EF959EECC1}"/>
      </w:docPartPr>
      <w:docPartBody>
        <w:p w:rsidR="000103F0" w:rsidRDefault="000103F0">
          <w:pPr>
            <w:pStyle w:val="347D9605BCBD40EBBE76B98294755155"/>
          </w:pPr>
          <w:r w:rsidRPr="0007340C">
            <w:rPr>
              <w:rStyle w:val="PlaceholderText"/>
            </w:rPr>
            <w:t>Click or tap here to enter text.</w:t>
          </w:r>
        </w:p>
      </w:docPartBody>
    </w:docPart>
    <w:docPart>
      <w:docPartPr>
        <w:name w:val="10C499EE8B7547FBAEE4D45870EDAB2F"/>
        <w:category>
          <w:name w:val="General"/>
          <w:gallery w:val="placeholder"/>
        </w:category>
        <w:types>
          <w:type w:val="bbPlcHdr"/>
        </w:types>
        <w:behaviors>
          <w:behavior w:val="content"/>
        </w:behaviors>
        <w:guid w:val="{80A3B105-15BA-4D7B-BF9A-100A053B5954}"/>
      </w:docPartPr>
      <w:docPartBody>
        <w:p w:rsidR="000103F0" w:rsidRDefault="000103F0">
          <w:pPr>
            <w:pStyle w:val="10C499EE8B7547FBAEE4D45870EDAB2F"/>
          </w:pPr>
          <w:r w:rsidRPr="0007340C">
            <w:rPr>
              <w:rStyle w:val="PlaceholderText"/>
            </w:rPr>
            <w:t>Click or tap here to enter text.</w:t>
          </w:r>
        </w:p>
      </w:docPartBody>
    </w:docPart>
    <w:docPart>
      <w:docPartPr>
        <w:name w:val="735D3C46CB81490383A96E1A168B17BE"/>
        <w:category>
          <w:name w:val="General"/>
          <w:gallery w:val="placeholder"/>
        </w:category>
        <w:types>
          <w:type w:val="bbPlcHdr"/>
        </w:types>
        <w:behaviors>
          <w:behavior w:val="content"/>
        </w:behaviors>
        <w:guid w:val="{DB41B40B-25A9-4805-A943-0ABFAA17D2D1}"/>
      </w:docPartPr>
      <w:docPartBody>
        <w:p w:rsidR="000103F0" w:rsidRDefault="000103F0">
          <w:pPr>
            <w:pStyle w:val="735D3C46CB81490383A96E1A168B17BE"/>
          </w:pPr>
          <w:r w:rsidRPr="0007340C">
            <w:rPr>
              <w:rStyle w:val="PlaceholderText"/>
            </w:rPr>
            <w:t>Click or tap here to enter text.</w:t>
          </w:r>
        </w:p>
      </w:docPartBody>
    </w:docPart>
    <w:docPart>
      <w:docPartPr>
        <w:name w:val="4E8528B9DFD04F478E548EC2221F40C4"/>
        <w:category>
          <w:name w:val="General"/>
          <w:gallery w:val="placeholder"/>
        </w:category>
        <w:types>
          <w:type w:val="bbPlcHdr"/>
        </w:types>
        <w:behaviors>
          <w:behavior w:val="content"/>
        </w:behaviors>
        <w:guid w:val="{AA09C7AE-F246-43B2-A5AE-D038CF21CA8A}"/>
      </w:docPartPr>
      <w:docPartBody>
        <w:p w:rsidR="000103F0" w:rsidRDefault="000103F0">
          <w:pPr>
            <w:pStyle w:val="4E8528B9DFD04F478E548EC2221F40C4"/>
          </w:pPr>
          <w:r w:rsidRPr="0007340C">
            <w:rPr>
              <w:rStyle w:val="PlaceholderText"/>
            </w:rPr>
            <w:t>Click or tap here to enter text.</w:t>
          </w:r>
        </w:p>
      </w:docPartBody>
    </w:docPart>
    <w:docPart>
      <w:docPartPr>
        <w:name w:val="E5CE05617E6348C7B4F8EDC9F4353FFC"/>
        <w:category>
          <w:name w:val="General"/>
          <w:gallery w:val="placeholder"/>
        </w:category>
        <w:types>
          <w:type w:val="bbPlcHdr"/>
        </w:types>
        <w:behaviors>
          <w:behavior w:val="content"/>
        </w:behaviors>
        <w:guid w:val="{791FACC6-DBE8-41C5-ABAA-49B788CE56B6}"/>
      </w:docPartPr>
      <w:docPartBody>
        <w:p w:rsidR="000103F0" w:rsidRDefault="000103F0">
          <w:pPr>
            <w:pStyle w:val="E5CE05617E6348C7B4F8EDC9F4353FFC"/>
          </w:pPr>
          <w:r w:rsidRPr="0007340C">
            <w:rPr>
              <w:rStyle w:val="PlaceholderText"/>
            </w:rPr>
            <w:t>Click or tap here to enter text.</w:t>
          </w:r>
        </w:p>
      </w:docPartBody>
    </w:docPart>
    <w:docPart>
      <w:docPartPr>
        <w:name w:val="E313DBA64A44498C919C91A8D1FA6542"/>
        <w:category>
          <w:name w:val="General"/>
          <w:gallery w:val="placeholder"/>
        </w:category>
        <w:types>
          <w:type w:val="bbPlcHdr"/>
        </w:types>
        <w:behaviors>
          <w:behavior w:val="content"/>
        </w:behaviors>
        <w:guid w:val="{9792F70E-97C7-470F-A8E7-6BDACF06CAC9}"/>
      </w:docPartPr>
      <w:docPartBody>
        <w:p w:rsidR="000103F0" w:rsidRDefault="000103F0">
          <w:pPr>
            <w:pStyle w:val="E313DBA64A44498C919C91A8D1FA6542"/>
          </w:pPr>
          <w:r w:rsidRPr="0007340C">
            <w:rPr>
              <w:rStyle w:val="PlaceholderText"/>
            </w:rPr>
            <w:t>Click or tap here to enter text.</w:t>
          </w:r>
        </w:p>
      </w:docPartBody>
    </w:docPart>
    <w:docPart>
      <w:docPartPr>
        <w:name w:val="196E041555BC4E7A858BF2901F2B4C6B"/>
        <w:category>
          <w:name w:val="General"/>
          <w:gallery w:val="placeholder"/>
        </w:category>
        <w:types>
          <w:type w:val="bbPlcHdr"/>
        </w:types>
        <w:behaviors>
          <w:behavior w:val="content"/>
        </w:behaviors>
        <w:guid w:val="{A5E0800A-8933-44F6-9A62-100470EF7895}"/>
      </w:docPartPr>
      <w:docPartBody>
        <w:p w:rsidR="000103F0" w:rsidRDefault="000103F0">
          <w:pPr>
            <w:pStyle w:val="196E041555BC4E7A858BF2901F2B4C6B"/>
          </w:pPr>
          <w:r w:rsidRPr="0007340C">
            <w:rPr>
              <w:rStyle w:val="PlaceholderText"/>
            </w:rPr>
            <w:t>Click or tap here to enter text.</w:t>
          </w:r>
        </w:p>
      </w:docPartBody>
    </w:docPart>
    <w:docPart>
      <w:docPartPr>
        <w:name w:val="E6CACA90237749ECB1CA9D3B0B767C94"/>
        <w:category>
          <w:name w:val="General"/>
          <w:gallery w:val="placeholder"/>
        </w:category>
        <w:types>
          <w:type w:val="bbPlcHdr"/>
        </w:types>
        <w:behaviors>
          <w:behavior w:val="content"/>
        </w:behaviors>
        <w:guid w:val="{61AC78EE-C1EC-46DB-99B5-C214F6AB1F9E}"/>
      </w:docPartPr>
      <w:docPartBody>
        <w:p w:rsidR="000103F0" w:rsidRDefault="000103F0">
          <w:pPr>
            <w:pStyle w:val="E6CACA90237749ECB1CA9D3B0B767C94"/>
          </w:pPr>
          <w:r w:rsidRPr="0007340C">
            <w:rPr>
              <w:rStyle w:val="PlaceholderText"/>
            </w:rPr>
            <w:t>Click or tap here to enter text.</w:t>
          </w:r>
        </w:p>
      </w:docPartBody>
    </w:docPart>
    <w:docPart>
      <w:docPartPr>
        <w:name w:val="3BD691DFA2B04A53B3F34C16878DD090"/>
        <w:category>
          <w:name w:val="General"/>
          <w:gallery w:val="placeholder"/>
        </w:category>
        <w:types>
          <w:type w:val="bbPlcHdr"/>
        </w:types>
        <w:behaviors>
          <w:behavior w:val="content"/>
        </w:behaviors>
        <w:guid w:val="{AF2060E0-2F1F-425F-A15C-9796DE413B80}"/>
      </w:docPartPr>
      <w:docPartBody>
        <w:p w:rsidR="000103F0" w:rsidRDefault="000103F0">
          <w:pPr>
            <w:pStyle w:val="3BD691DFA2B04A53B3F34C16878DD090"/>
          </w:pPr>
          <w:r w:rsidRPr="0007340C">
            <w:rPr>
              <w:rStyle w:val="PlaceholderText"/>
            </w:rPr>
            <w:t>Click or tap here to enter text.</w:t>
          </w:r>
        </w:p>
      </w:docPartBody>
    </w:docPart>
    <w:docPart>
      <w:docPartPr>
        <w:name w:val="992C5356FAC440E695CB4098BA849FEF"/>
        <w:category>
          <w:name w:val="General"/>
          <w:gallery w:val="placeholder"/>
        </w:category>
        <w:types>
          <w:type w:val="bbPlcHdr"/>
        </w:types>
        <w:behaviors>
          <w:behavior w:val="content"/>
        </w:behaviors>
        <w:guid w:val="{3B43E2A6-F12A-4F2D-B8C8-01695142CD02}"/>
      </w:docPartPr>
      <w:docPartBody>
        <w:p w:rsidR="000103F0" w:rsidRDefault="000103F0">
          <w:pPr>
            <w:pStyle w:val="992C5356FAC440E695CB4098BA849FEF"/>
          </w:pPr>
          <w:r w:rsidRPr="0007340C">
            <w:rPr>
              <w:rStyle w:val="PlaceholderText"/>
            </w:rPr>
            <w:t>Click or tap here to enter text.</w:t>
          </w:r>
        </w:p>
      </w:docPartBody>
    </w:docPart>
    <w:docPart>
      <w:docPartPr>
        <w:name w:val="723E403261654101BEF3CBE9438910C5"/>
        <w:category>
          <w:name w:val="General"/>
          <w:gallery w:val="placeholder"/>
        </w:category>
        <w:types>
          <w:type w:val="bbPlcHdr"/>
        </w:types>
        <w:behaviors>
          <w:behavior w:val="content"/>
        </w:behaviors>
        <w:guid w:val="{A8F3FE82-FE28-431F-8301-3F584D246500}"/>
      </w:docPartPr>
      <w:docPartBody>
        <w:p w:rsidR="000103F0" w:rsidRDefault="000103F0">
          <w:pPr>
            <w:pStyle w:val="723E403261654101BEF3CBE9438910C5"/>
          </w:pPr>
          <w:r w:rsidRPr="0007340C">
            <w:rPr>
              <w:rStyle w:val="PlaceholderText"/>
            </w:rPr>
            <w:t>Click or tap here to enter text.</w:t>
          </w:r>
        </w:p>
      </w:docPartBody>
    </w:docPart>
    <w:docPart>
      <w:docPartPr>
        <w:name w:val="DC34BF1981344A81ABE4984F8F7A6C79"/>
        <w:category>
          <w:name w:val="General"/>
          <w:gallery w:val="placeholder"/>
        </w:category>
        <w:types>
          <w:type w:val="bbPlcHdr"/>
        </w:types>
        <w:behaviors>
          <w:behavior w:val="content"/>
        </w:behaviors>
        <w:guid w:val="{A50548A7-1A7A-4C6C-B0EB-90B286ECCAE6}"/>
      </w:docPartPr>
      <w:docPartBody>
        <w:p w:rsidR="000103F0" w:rsidRDefault="000103F0">
          <w:pPr>
            <w:pStyle w:val="DC34BF1981344A81ABE4984F8F7A6C79"/>
          </w:pPr>
          <w:r w:rsidRPr="0007340C">
            <w:rPr>
              <w:rStyle w:val="PlaceholderText"/>
            </w:rPr>
            <w:t>Click or tap here to enter text.</w:t>
          </w:r>
        </w:p>
      </w:docPartBody>
    </w:docPart>
    <w:docPart>
      <w:docPartPr>
        <w:name w:val="E30C76AB1E124BCDB1E3A9FDB58D9F9C"/>
        <w:category>
          <w:name w:val="General"/>
          <w:gallery w:val="placeholder"/>
        </w:category>
        <w:types>
          <w:type w:val="bbPlcHdr"/>
        </w:types>
        <w:behaviors>
          <w:behavior w:val="content"/>
        </w:behaviors>
        <w:guid w:val="{952F5F53-91FB-4EA6-8406-E18DEE211CF5}"/>
      </w:docPartPr>
      <w:docPartBody>
        <w:p w:rsidR="000103F0" w:rsidRDefault="000103F0">
          <w:pPr>
            <w:pStyle w:val="E30C76AB1E124BCDB1E3A9FDB58D9F9C"/>
          </w:pPr>
          <w:r w:rsidRPr="0007340C">
            <w:rPr>
              <w:rStyle w:val="PlaceholderText"/>
            </w:rPr>
            <w:t>Click or tap here to enter text.</w:t>
          </w:r>
        </w:p>
      </w:docPartBody>
    </w:docPart>
    <w:docPart>
      <w:docPartPr>
        <w:name w:val="AF266AB99E5741879FCA27D906752A1C"/>
        <w:category>
          <w:name w:val="General"/>
          <w:gallery w:val="placeholder"/>
        </w:category>
        <w:types>
          <w:type w:val="bbPlcHdr"/>
        </w:types>
        <w:behaviors>
          <w:behavior w:val="content"/>
        </w:behaviors>
        <w:guid w:val="{1AFAC899-1336-4D59-8DCB-E745B4586025}"/>
      </w:docPartPr>
      <w:docPartBody>
        <w:p w:rsidR="000103F0" w:rsidRDefault="000103F0">
          <w:pPr>
            <w:pStyle w:val="AF266AB99E5741879FCA27D906752A1C"/>
          </w:pPr>
          <w:r w:rsidRPr="0007340C">
            <w:rPr>
              <w:rStyle w:val="PlaceholderText"/>
            </w:rPr>
            <w:t>Click or tap here to enter text.</w:t>
          </w:r>
        </w:p>
      </w:docPartBody>
    </w:docPart>
    <w:docPart>
      <w:docPartPr>
        <w:name w:val="03FF82B6DB28425A8D5138FB607791AD"/>
        <w:category>
          <w:name w:val="General"/>
          <w:gallery w:val="placeholder"/>
        </w:category>
        <w:types>
          <w:type w:val="bbPlcHdr"/>
        </w:types>
        <w:behaviors>
          <w:behavior w:val="content"/>
        </w:behaviors>
        <w:guid w:val="{7B0DB1A0-6806-445D-A21D-2AF7DD1A5206}"/>
      </w:docPartPr>
      <w:docPartBody>
        <w:p w:rsidR="000103F0" w:rsidRDefault="000103F0">
          <w:pPr>
            <w:pStyle w:val="03FF82B6DB28425A8D5138FB607791AD"/>
          </w:pPr>
          <w:r w:rsidRPr="0007340C">
            <w:rPr>
              <w:rStyle w:val="PlaceholderText"/>
            </w:rPr>
            <w:t>Click or tap here to enter text.</w:t>
          </w:r>
        </w:p>
      </w:docPartBody>
    </w:docPart>
    <w:docPart>
      <w:docPartPr>
        <w:name w:val="DC3AA02CDBFE4BD29FE128865FA98E8B"/>
        <w:category>
          <w:name w:val="General"/>
          <w:gallery w:val="placeholder"/>
        </w:category>
        <w:types>
          <w:type w:val="bbPlcHdr"/>
        </w:types>
        <w:behaviors>
          <w:behavior w:val="content"/>
        </w:behaviors>
        <w:guid w:val="{D60EFA67-FEB3-4630-B459-839C0F697946}"/>
      </w:docPartPr>
      <w:docPartBody>
        <w:p w:rsidR="000103F0" w:rsidRDefault="000103F0">
          <w:pPr>
            <w:pStyle w:val="DC3AA02CDBFE4BD29FE128865FA98E8B"/>
          </w:pPr>
          <w:r w:rsidRPr="0007340C">
            <w:rPr>
              <w:rStyle w:val="PlaceholderText"/>
            </w:rPr>
            <w:t>Click or tap here to enter text.</w:t>
          </w:r>
        </w:p>
      </w:docPartBody>
    </w:docPart>
    <w:docPart>
      <w:docPartPr>
        <w:name w:val="1A9261BE661148808C701D33EB182557"/>
        <w:category>
          <w:name w:val="General"/>
          <w:gallery w:val="placeholder"/>
        </w:category>
        <w:types>
          <w:type w:val="bbPlcHdr"/>
        </w:types>
        <w:behaviors>
          <w:behavior w:val="content"/>
        </w:behaviors>
        <w:guid w:val="{1B0055B7-411D-42F1-A334-4708138EC27B}"/>
      </w:docPartPr>
      <w:docPartBody>
        <w:p w:rsidR="000103F0" w:rsidRDefault="000103F0">
          <w:pPr>
            <w:pStyle w:val="1A9261BE661148808C701D33EB182557"/>
          </w:pPr>
          <w:r w:rsidRPr="0007340C">
            <w:rPr>
              <w:rStyle w:val="PlaceholderText"/>
            </w:rPr>
            <w:t>Click or tap here to enter text.</w:t>
          </w:r>
        </w:p>
      </w:docPartBody>
    </w:docPart>
    <w:docPart>
      <w:docPartPr>
        <w:name w:val="8293804141C6422B9F9426AC4BEB11C0"/>
        <w:category>
          <w:name w:val="General"/>
          <w:gallery w:val="placeholder"/>
        </w:category>
        <w:types>
          <w:type w:val="bbPlcHdr"/>
        </w:types>
        <w:behaviors>
          <w:behavior w:val="content"/>
        </w:behaviors>
        <w:guid w:val="{5F1C948A-3327-46DD-B3C2-17BB5F3AA3FC}"/>
      </w:docPartPr>
      <w:docPartBody>
        <w:p w:rsidR="000103F0" w:rsidRDefault="000103F0">
          <w:pPr>
            <w:pStyle w:val="8293804141C6422B9F9426AC4BEB11C0"/>
          </w:pPr>
          <w:r w:rsidRPr="0007340C">
            <w:rPr>
              <w:rStyle w:val="PlaceholderText"/>
            </w:rPr>
            <w:t>Click or tap here to enter text.</w:t>
          </w:r>
        </w:p>
      </w:docPartBody>
    </w:docPart>
    <w:docPart>
      <w:docPartPr>
        <w:name w:val="E532F24AEB1D4368A0D6C324306AE968"/>
        <w:category>
          <w:name w:val="General"/>
          <w:gallery w:val="placeholder"/>
        </w:category>
        <w:types>
          <w:type w:val="bbPlcHdr"/>
        </w:types>
        <w:behaviors>
          <w:behavior w:val="content"/>
        </w:behaviors>
        <w:guid w:val="{F6B0B148-C107-4B64-8DD4-C550EE50E62A}"/>
      </w:docPartPr>
      <w:docPartBody>
        <w:p w:rsidR="000103F0" w:rsidRDefault="000103F0">
          <w:pPr>
            <w:pStyle w:val="E532F24AEB1D4368A0D6C324306AE968"/>
          </w:pPr>
          <w:r w:rsidRPr="0007340C">
            <w:rPr>
              <w:rStyle w:val="PlaceholderText"/>
            </w:rPr>
            <w:t>Click or tap here to enter text.</w:t>
          </w:r>
        </w:p>
      </w:docPartBody>
    </w:docPart>
    <w:docPart>
      <w:docPartPr>
        <w:name w:val="69CB23A6B74F4CCC9A8A78708E64543D"/>
        <w:category>
          <w:name w:val="General"/>
          <w:gallery w:val="placeholder"/>
        </w:category>
        <w:types>
          <w:type w:val="bbPlcHdr"/>
        </w:types>
        <w:behaviors>
          <w:behavior w:val="content"/>
        </w:behaviors>
        <w:guid w:val="{AEA68DC7-5CB2-4E3B-A8E3-43488EA66FCC}"/>
      </w:docPartPr>
      <w:docPartBody>
        <w:p w:rsidR="000103F0" w:rsidRDefault="000103F0">
          <w:pPr>
            <w:pStyle w:val="69CB23A6B74F4CCC9A8A78708E64543D"/>
          </w:pPr>
          <w:r w:rsidRPr="0007340C">
            <w:rPr>
              <w:rStyle w:val="PlaceholderText"/>
            </w:rPr>
            <w:t>Click or tap here to enter text.</w:t>
          </w:r>
        </w:p>
      </w:docPartBody>
    </w:docPart>
    <w:docPart>
      <w:docPartPr>
        <w:name w:val="F1E8C33BFCA4462D9158699D07773381"/>
        <w:category>
          <w:name w:val="General"/>
          <w:gallery w:val="placeholder"/>
        </w:category>
        <w:types>
          <w:type w:val="bbPlcHdr"/>
        </w:types>
        <w:behaviors>
          <w:behavior w:val="content"/>
        </w:behaviors>
        <w:guid w:val="{68AE7BBC-1280-48FC-AA89-F626707A520A}"/>
      </w:docPartPr>
      <w:docPartBody>
        <w:p w:rsidR="000103F0" w:rsidRDefault="000103F0">
          <w:pPr>
            <w:pStyle w:val="F1E8C33BFCA4462D9158699D07773381"/>
          </w:pPr>
          <w:r w:rsidRPr="0007340C">
            <w:rPr>
              <w:rStyle w:val="PlaceholderText"/>
            </w:rPr>
            <w:t>Click or tap here to enter text.</w:t>
          </w:r>
        </w:p>
      </w:docPartBody>
    </w:docPart>
    <w:docPart>
      <w:docPartPr>
        <w:name w:val="4E76C50E04E548B9A412797F65591FEC"/>
        <w:category>
          <w:name w:val="General"/>
          <w:gallery w:val="placeholder"/>
        </w:category>
        <w:types>
          <w:type w:val="bbPlcHdr"/>
        </w:types>
        <w:behaviors>
          <w:behavior w:val="content"/>
        </w:behaviors>
        <w:guid w:val="{2B565232-106E-4E5B-9CA6-F15543534DAE}"/>
      </w:docPartPr>
      <w:docPartBody>
        <w:p w:rsidR="000103F0" w:rsidRDefault="000103F0">
          <w:pPr>
            <w:pStyle w:val="4E76C50E04E548B9A412797F65591FEC"/>
          </w:pPr>
          <w:r w:rsidRPr="0007340C">
            <w:rPr>
              <w:rStyle w:val="PlaceholderText"/>
            </w:rPr>
            <w:t>Click or tap here to enter text.</w:t>
          </w:r>
        </w:p>
      </w:docPartBody>
    </w:docPart>
    <w:docPart>
      <w:docPartPr>
        <w:name w:val="EF3EE7467C49418EB80C108C63D41E7F"/>
        <w:category>
          <w:name w:val="General"/>
          <w:gallery w:val="placeholder"/>
        </w:category>
        <w:types>
          <w:type w:val="bbPlcHdr"/>
        </w:types>
        <w:behaviors>
          <w:behavior w:val="content"/>
        </w:behaviors>
        <w:guid w:val="{905A34C3-71DE-421F-B609-8803641EBCAD}"/>
      </w:docPartPr>
      <w:docPartBody>
        <w:p w:rsidR="000103F0" w:rsidRDefault="000103F0">
          <w:pPr>
            <w:pStyle w:val="EF3EE7467C49418EB80C108C63D41E7F"/>
          </w:pPr>
          <w:r w:rsidRPr="0007340C">
            <w:rPr>
              <w:rStyle w:val="PlaceholderText"/>
            </w:rPr>
            <w:t>Click or tap here to enter text.</w:t>
          </w:r>
        </w:p>
      </w:docPartBody>
    </w:docPart>
    <w:docPart>
      <w:docPartPr>
        <w:name w:val="7283CEB661C047E2AFC472039D3DDC53"/>
        <w:category>
          <w:name w:val="General"/>
          <w:gallery w:val="placeholder"/>
        </w:category>
        <w:types>
          <w:type w:val="bbPlcHdr"/>
        </w:types>
        <w:behaviors>
          <w:behavior w:val="content"/>
        </w:behaviors>
        <w:guid w:val="{53306CDF-4BD5-4D0A-BD3D-661C1F0B8629}"/>
      </w:docPartPr>
      <w:docPartBody>
        <w:p w:rsidR="000103F0" w:rsidRDefault="000103F0">
          <w:pPr>
            <w:pStyle w:val="7283CEB661C047E2AFC472039D3DDC53"/>
          </w:pPr>
          <w:r w:rsidRPr="0007340C">
            <w:rPr>
              <w:rStyle w:val="PlaceholderText"/>
            </w:rPr>
            <w:t>Click or tap here to enter text.</w:t>
          </w:r>
        </w:p>
      </w:docPartBody>
    </w:docPart>
    <w:docPart>
      <w:docPartPr>
        <w:name w:val="B0D2A14E276D4E54AFC8A4A4F6951EC0"/>
        <w:category>
          <w:name w:val="General"/>
          <w:gallery w:val="placeholder"/>
        </w:category>
        <w:types>
          <w:type w:val="bbPlcHdr"/>
        </w:types>
        <w:behaviors>
          <w:behavior w:val="content"/>
        </w:behaviors>
        <w:guid w:val="{0A73957F-EB72-49A4-A0D9-5FA8FE0C02B0}"/>
      </w:docPartPr>
      <w:docPartBody>
        <w:p w:rsidR="000103F0" w:rsidRDefault="000103F0">
          <w:pPr>
            <w:pStyle w:val="B0D2A14E276D4E54AFC8A4A4F6951EC0"/>
          </w:pPr>
          <w:r w:rsidRPr="0007340C">
            <w:rPr>
              <w:rStyle w:val="PlaceholderText"/>
            </w:rPr>
            <w:t>Click or tap here to enter text.</w:t>
          </w:r>
        </w:p>
      </w:docPartBody>
    </w:docPart>
    <w:docPart>
      <w:docPartPr>
        <w:name w:val="F808470DB08240C99D1C546A6E01F223"/>
        <w:category>
          <w:name w:val="General"/>
          <w:gallery w:val="placeholder"/>
        </w:category>
        <w:types>
          <w:type w:val="bbPlcHdr"/>
        </w:types>
        <w:behaviors>
          <w:behavior w:val="content"/>
        </w:behaviors>
        <w:guid w:val="{3C5C83A4-E0E3-4710-97C8-BB2924577F2B}"/>
      </w:docPartPr>
      <w:docPartBody>
        <w:p w:rsidR="000103F0" w:rsidRDefault="000103F0">
          <w:pPr>
            <w:pStyle w:val="F808470DB08240C99D1C546A6E01F223"/>
          </w:pPr>
          <w:r w:rsidRPr="0007340C">
            <w:rPr>
              <w:rStyle w:val="PlaceholderText"/>
            </w:rPr>
            <w:t>Click or tap here to enter text.</w:t>
          </w:r>
        </w:p>
      </w:docPartBody>
    </w:docPart>
    <w:docPart>
      <w:docPartPr>
        <w:name w:val="A202B3B9319A439EA8B62C6DC5122B6C"/>
        <w:category>
          <w:name w:val="General"/>
          <w:gallery w:val="placeholder"/>
        </w:category>
        <w:types>
          <w:type w:val="bbPlcHdr"/>
        </w:types>
        <w:behaviors>
          <w:behavior w:val="content"/>
        </w:behaviors>
        <w:guid w:val="{C49AEA50-B727-471D-9E43-71445704238D}"/>
      </w:docPartPr>
      <w:docPartBody>
        <w:p w:rsidR="000103F0" w:rsidRDefault="000103F0">
          <w:pPr>
            <w:pStyle w:val="A202B3B9319A439EA8B62C6DC5122B6C"/>
          </w:pPr>
          <w:r w:rsidRPr="0007340C">
            <w:rPr>
              <w:rStyle w:val="PlaceholderText"/>
            </w:rPr>
            <w:t>Click or tap here to enter text.</w:t>
          </w:r>
        </w:p>
      </w:docPartBody>
    </w:docPart>
    <w:docPart>
      <w:docPartPr>
        <w:name w:val="79A0A97C402B4EC0B6D315FE0F80D588"/>
        <w:category>
          <w:name w:val="General"/>
          <w:gallery w:val="placeholder"/>
        </w:category>
        <w:types>
          <w:type w:val="bbPlcHdr"/>
        </w:types>
        <w:behaviors>
          <w:behavior w:val="content"/>
        </w:behaviors>
        <w:guid w:val="{65D99478-25DB-470E-90C3-AB52A28A8506}"/>
      </w:docPartPr>
      <w:docPartBody>
        <w:p w:rsidR="000103F0" w:rsidRDefault="000103F0">
          <w:pPr>
            <w:pStyle w:val="79A0A97C402B4EC0B6D315FE0F80D588"/>
          </w:pPr>
          <w:r w:rsidRPr="0007340C">
            <w:rPr>
              <w:rStyle w:val="PlaceholderText"/>
            </w:rPr>
            <w:t>Click or tap here to enter text.</w:t>
          </w:r>
        </w:p>
      </w:docPartBody>
    </w:docPart>
    <w:docPart>
      <w:docPartPr>
        <w:name w:val="3EC7D281F2194D29B0B7DE774B000B2A"/>
        <w:category>
          <w:name w:val="General"/>
          <w:gallery w:val="placeholder"/>
        </w:category>
        <w:types>
          <w:type w:val="bbPlcHdr"/>
        </w:types>
        <w:behaviors>
          <w:behavior w:val="content"/>
        </w:behaviors>
        <w:guid w:val="{7113C4E3-4697-4A66-AA83-9C49BE06CDF7}"/>
      </w:docPartPr>
      <w:docPartBody>
        <w:p w:rsidR="000103F0" w:rsidRDefault="000103F0">
          <w:pPr>
            <w:pStyle w:val="3EC7D281F2194D29B0B7DE774B000B2A"/>
          </w:pPr>
          <w:r w:rsidRPr="0007340C">
            <w:rPr>
              <w:rStyle w:val="PlaceholderText"/>
            </w:rPr>
            <w:t>Click or tap here to enter text.</w:t>
          </w:r>
        </w:p>
      </w:docPartBody>
    </w:docPart>
    <w:docPart>
      <w:docPartPr>
        <w:name w:val="1767212DA08B4BD8B9392E98C944B7D6"/>
        <w:category>
          <w:name w:val="General"/>
          <w:gallery w:val="placeholder"/>
        </w:category>
        <w:types>
          <w:type w:val="bbPlcHdr"/>
        </w:types>
        <w:behaviors>
          <w:behavior w:val="content"/>
        </w:behaviors>
        <w:guid w:val="{AD5EF71A-73BD-4279-B230-C888C5D8D09A}"/>
      </w:docPartPr>
      <w:docPartBody>
        <w:p w:rsidR="000103F0" w:rsidRDefault="000103F0">
          <w:pPr>
            <w:pStyle w:val="1767212DA08B4BD8B9392E98C944B7D6"/>
          </w:pPr>
          <w:r w:rsidRPr="0007340C">
            <w:rPr>
              <w:rStyle w:val="PlaceholderText"/>
            </w:rPr>
            <w:t>Click or tap here to enter text.</w:t>
          </w:r>
        </w:p>
      </w:docPartBody>
    </w:docPart>
    <w:docPart>
      <w:docPartPr>
        <w:name w:val="EB7CA25F39204581A07C2DD47F3E8420"/>
        <w:category>
          <w:name w:val="General"/>
          <w:gallery w:val="placeholder"/>
        </w:category>
        <w:types>
          <w:type w:val="bbPlcHdr"/>
        </w:types>
        <w:behaviors>
          <w:behavior w:val="content"/>
        </w:behaviors>
        <w:guid w:val="{2D4C3600-7EEB-456E-BA18-64F0CBFB6037}"/>
      </w:docPartPr>
      <w:docPartBody>
        <w:p w:rsidR="000103F0" w:rsidRDefault="000103F0">
          <w:pPr>
            <w:pStyle w:val="EB7CA25F39204581A07C2DD47F3E8420"/>
          </w:pPr>
          <w:r w:rsidRPr="0007340C">
            <w:rPr>
              <w:rStyle w:val="PlaceholderText"/>
            </w:rPr>
            <w:t>Click or tap here to enter text.</w:t>
          </w:r>
        </w:p>
      </w:docPartBody>
    </w:docPart>
    <w:docPart>
      <w:docPartPr>
        <w:name w:val="36883A40AD89495DB789CC4384004C92"/>
        <w:category>
          <w:name w:val="General"/>
          <w:gallery w:val="placeholder"/>
        </w:category>
        <w:types>
          <w:type w:val="bbPlcHdr"/>
        </w:types>
        <w:behaviors>
          <w:behavior w:val="content"/>
        </w:behaviors>
        <w:guid w:val="{86E2F581-E2E5-49D2-B19D-393434292DF8}"/>
      </w:docPartPr>
      <w:docPartBody>
        <w:p w:rsidR="000103F0" w:rsidRDefault="000103F0">
          <w:pPr>
            <w:pStyle w:val="36883A40AD89495DB789CC4384004C92"/>
          </w:pPr>
          <w:r w:rsidRPr="0007340C">
            <w:rPr>
              <w:rStyle w:val="PlaceholderText"/>
            </w:rPr>
            <w:t>Click or tap here to enter text.</w:t>
          </w:r>
        </w:p>
      </w:docPartBody>
    </w:docPart>
    <w:docPart>
      <w:docPartPr>
        <w:name w:val="25A5FAF1C9C44952A78020240B890902"/>
        <w:category>
          <w:name w:val="General"/>
          <w:gallery w:val="placeholder"/>
        </w:category>
        <w:types>
          <w:type w:val="bbPlcHdr"/>
        </w:types>
        <w:behaviors>
          <w:behavior w:val="content"/>
        </w:behaviors>
        <w:guid w:val="{506FB5F0-F9CD-40CC-B6DF-8C90705E2055}"/>
      </w:docPartPr>
      <w:docPartBody>
        <w:p w:rsidR="000103F0" w:rsidRDefault="000103F0">
          <w:pPr>
            <w:pStyle w:val="25A5FAF1C9C44952A78020240B890902"/>
          </w:pPr>
          <w:r w:rsidRPr="0007340C">
            <w:rPr>
              <w:rStyle w:val="PlaceholderText"/>
            </w:rPr>
            <w:t>Click or tap here to enter text.</w:t>
          </w:r>
        </w:p>
      </w:docPartBody>
    </w:docPart>
    <w:docPart>
      <w:docPartPr>
        <w:name w:val="DC2305329E7E4248BA9F0A21645D600D"/>
        <w:category>
          <w:name w:val="General"/>
          <w:gallery w:val="placeholder"/>
        </w:category>
        <w:types>
          <w:type w:val="bbPlcHdr"/>
        </w:types>
        <w:behaviors>
          <w:behavior w:val="content"/>
        </w:behaviors>
        <w:guid w:val="{1BD92219-B709-44C4-9971-0E11AB6AD7C2}"/>
      </w:docPartPr>
      <w:docPartBody>
        <w:p w:rsidR="000103F0" w:rsidRDefault="000103F0">
          <w:pPr>
            <w:pStyle w:val="DC2305329E7E4248BA9F0A21645D600D"/>
          </w:pPr>
          <w:r w:rsidRPr="0007340C">
            <w:rPr>
              <w:rStyle w:val="PlaceholderText"/>
            </w:rPr>
            <w:t>Click or tap here to enter text.</w:t>
          </w:r>
        </w:p>
      </w:docPartBody>
    </w:docPart>
    <w:docPart>
      <w:docPartPr>
        <w:name w:val="C2D4D76C38A3465C81A00530428A13FF"/>
        <w:category>
          <w:name w:val="General"/>
          <w:gallery w:val="placeholder"/>
        </w:category>
        <w:types>
          <w:type w:val="bbPlcHdr"/>
        </w:types>
        <w:behaviors>
          <w:behavior w:val="content"/>
        </w:behaviors>
        <w:guid w:val="{F6324A9F-990D-485E-8515-AB2BAF165AF5}"/>
      </w:docPartPr>
      <w:docPartBody>
        <w:p w:rsidR="000103F0" w:rsidRDefault="000103F0">
          <w:pPr>
            <w:pStyle w:val="C2D4D76C38A3465C81A00530428A13FF"/>
          </w:pPr>
          <w:r w:rsidRPr="0007340C">
            <w:rPr>
              <w:rStyle w:val="PlaceholderText"/>
            </w:rPr>
            <w:t>Click or tap here to enter text.</w:t>
          </w:r>
        </w:p>
      </w:docPartBody>
    </w:docPart>
    <w:docPart>
      <w:docPartPr>
        <w:name w:val="47CD2B03BE05436AA104ECCC6F227B99"/>
        <w:category>
          <w:name w:val="General"/>
          <w:gallery w:val="placeholder"/>
        </w:category>
        <w:types>
          <w:type w:val="bbPlcHdr"/>
        </w:types>
        <w:behaviors>
          <w:behavior w:val="content"/>
        </w:behaviors>
        <w:guid w:val="{B51214AB-B234-48CC-B296-D5985BABDCD6}"/>
      </w:docPartPr>
      <w:docPartBody>
        <w:p w:rsidR="000103F0" w:rsidRDefault="000103F0">
          <w:pPr>
            <w:pStyle w:val="47CD2B03BE05436AA104ECCC6F227B99"/>
          </w:pPr>
          <w:r w:rsidRPr="0007340C">
            <w:rPr>
              <w:rStyle w:val="PlaceholderText"/>
            </w:rPr>
            <w:t>Click or tap here to enter text.</w:t>
          </w:r>
        </w:p>
      </w:docPartBody>
    </w:docPart>
    <w:docPart>
      <w:docPartPr>
        <w:name w:val="5ED90C169DA94C0EB940D474D90F170A"/>
        <w:category>
          <w:name w:val="General"/>
          <w:gallery w:val="placeholder"/>
        </w:category>
        <w:types>
          <w:type w:val="bbPlcHdr"/>
        </w:types>
        <w:behaviors>
          <w:behavior w:val="content"/>
        </w:behaviors>
        <w:guid w:val="{3BCCF00C-B2B7-43E7-AC4C-9E49D8F1F6F5}"/>
      </w:docPartPr>
      <w:docPartBody>
        <w:p w:rsidR="000103F0" w:rsidRDefault="000103F0">
          <w:pPr>
            <w:pStyle w:val="5ED90C169DA94C0EB940D474D90F170A"/>
          </w:pPr>
          <w:r w:rsidRPr="0007340C">
            <w:rPr>
              <w:rStyle w:val="PlaceholderText"/>
            </w:rPr>
            <w:t>Click or tap here to enter text.</w:t>
          </w:r>
        </w:p>
      </w:docPartBody>
    </w:docPart>
    <w:docPart>
      <w:docPartPr>
        <w:name w:val="7083443AB22641A581522CF7269D1938"/>
        <w:category>
          <w:name w:val="General"/>
          <w:gallery w:val="placeholder"/>
        </w:category>
        <w:types>
          <w:type w:val="bbPlcHdr"/>
        </w:types>
        <w:behaviors>
          <w:behavior w:val="content"/>
        </w:behaviors>
        <w:guid w:val="{BCE1B93F-0BFF-4CB8-B444-C1D396243C46}"/>
      </w:docPartPr>
      <w:docPartBody>
        <w:p w:rsidR="000103F0" w:rsidRDefault="000103F0">
          <w:pPr>
            <w:pStyle w:val="7083443AB22641A581522CF7269D1938"/>
          </w:pPr>
          <w:r w:rsidRPr="0007340C">
            <w:rPr>
              <w:rStyle w:val="PlaceholderText"/>
            </w:rPr>
            <w:t>Click or tap here to enter text.</w:t>
          </w:r>
        </w:p>
      </w:docPartBody>
    </w:docPart>
    <w:docPart>
      <w:docPartPr>
        <w:name w:val="5D410D4A91E24E75B30EDA5E63790852"/>
        <w:category>
          <w:name w:val="General"/>
          <w:gallery w:val="placeholder"/>
        </w:category>
        <w:types>
          <w:type w:val="bbPlcHdr"/>
        </w:types>
        <w:behaviors>
          <w:behavior w:val="content"/>
        </w:behaviors>
        <w:guid w:val="{0C223608-7373-4D18-8067-E71313468E28}"/>
      </w:docPartPr>
      <w:docPartBody>
        <w:p w:rsidR="000103F0" w:rsidRDefault="000103F0">
          <w:pPr>
            <w:pStyle w:val="5D410D4A91E24E75B30EDA5E63790852"/>
          </w:pPr>
          <w:r w:rsidRPr="0007340C">
            <w:rPr>
              <w:rStyle w:val="PlaceholderText"/>
            </w:rPr>
            <w:t>Click or tap here to enter text.</w:t>
          </w:r>
        </w:p>
      </w:docPartBody>
    </w:docPart>
    <w:docPart>
      <w:docPartPr>
        <w:name w:val="99A88438821A4CFDB10D78C55AB3BE40"/>
        <w:category>
          <w:name w:val="General"/>
          <w:gallery w:val="placeholder"/>
        </w:category>
        <w:types>
          <w:type w:val="bbPlcHdr"/>
        </w:types>
        <w:behaviors>
          <w:behavior w:val="content"/>
        </w:behaviors>
        <w:guid w:val="{91D7D685-61B9-43F9-8E2E-FA6FA8B1559A}"/>
      </w:docPartPr>
      <w:docPartBody>
        <w:p w:rsidR="000103F0" w:rsidRDefault="000103F0">
          <w:pPr>
            <w:pStyle w:val="99A88438821A4CFDB10D78C55AB3BE40"/>
          </w:pPr>
          <w:r w:rsidRPr="0007340C">
            <w:rPr>
              <w:rStyle w:val="PlaceholderText"/>
            </w:rPr>
            <w:t>Click or tap here to enter text.</w:t>
          </w:r>
        </w:p>
      </w:docPartBody>
    </w:docPart>
    <w:docPart>
      <w:docPartPr>
        <w:name w:val="8270C158356444E191869426C7CD7754"/>
        <w:category>
          <w:name w:val="General"/>
          <w:gallery w:val="placeholder"/>
        </w:category>
        <w:types>
          <w:type w:val="bbPlcHdr"/>
        </w:types>
        <w:behaviors>
          <w:behavior w:val="content"/>
        </w:behaviors>
        <w:guid w:val="{C7A445CD-DF57-465B-9B8B-14FF5BA1659D}"/>
      </w:docPartPr>
      <w:docPartBody>
        <w:p w:rsidR="000103F0" w:rsidRDefault="000103F0">
          <w:pPr>
            <w:pStyle w:val="8270C158356444E191869426C7CD7754"/>
          </w:pPr>
          <w:r w:rsidRPr="0007340C">
            <w:rPr>
              <w:rStyle w:val="PlaceholderText"/>
            </w:rPr>
            <w:t>Click or tap here to enter text.</w:t>
          </w:r>
        </w:p>
      </w:docPartBody>
    </w:docPart>
    <w:docPart>
      <w:docPartPr>
        <w:name w:val="03E428975A99481DA923049810EC2A5C"/>
        <w:category>
          <w:name w:val="General"/>
          <w:gallery w:val="placeholder"/>
        </w:category>
        <w:types>
          <w:type w:val="bbPlcHdr"/>
        </w:types>
        <w:behaviors>
          <w:behavior w:val="content"/>
        </w:behaviors>
        <w:guid w:val="{BAD01E4F-283E-4DCB-A890-ECA82D540827}"/>
      </w:docPartPr>
      <w:docPartBody>
        <w:p w:rsidR="000103F0" w:rsidRDefault="000103F0">
          <w:pPr>
            <w:pStyle w:val="03E428975A99481DA923049810EC2A5C"/>
          </w:pPr>
          <w:r w:rsidRPr="0007340C">
            <w:rPr>
              <w:rStyle w:val="PlaceholderText"/>
            </w:rPr>
            <w:t>Click or tap here to enter text.</w:t>
          </w:r>
        </w:p>
      </w:docPartBody>
    </w:docPart>
    <w:docPart>
      <w:docPartPr>
        <w:name w:val="0DD2404E257A4B4CA0D1B549ACBC02DE"/>
        <w:category>
          <w:name w:val="General"/>
          <w:gallery w:val="placeholder"/>
        </w:category>
        <w:types>
          <w:type w:val="bbPlcHdr"/>
        </w:types>
        <w:behaviors>
          <w:behavior w:val="content"/>
        </w:behaviors>
        <w:guid w:val="{4D55107B-AECC-461F-BD31-6EB95717E092}"/>
      </w:docPartPr>
      <w:docPartBody>
        <w:p w:rsidR="000103F0" w:rsidRDefault="000103F0">
          <w:pPr>
            <w:pStyle w:val="0DD2404E257A4B4CA0D1B549ACBC02DE"/>
          </w:pPr>
          <w:r w:rsidRPr="0007340C">
            <w:rPr>
              <w:rStyle w:val="PlaceholderText"/>
            </w:rPr>
            <w:t>Click or tap here to enter text.</w:t>
          </w:r>
        </w:p>
      </w:docPartBody>
    </w:docPart>
    <w:docPart>
      <w:docPartPr>
        <w:name w:val="3BF249A19A324415B42317AD34CEEFE1"/>
        <w:category>
          <w:name w:val="General"/>
          <w:gallery w:val="placeholder"/>
        </w:category>
        <w:types>
          <w:type w:val="bbPlcHdr"/>
        </w:types>
        <w:behaviors>
          <w:behavior w:val="content"/>
        </w:behaviors>
        <w:guid w:val="{41CE64DB-80E0-40D1-8ACD-444C294CED69}"/>
      </w:docPartPr>
      <w:docPartBody>
        <w:p w:rsidR="000103F0" w:rsidRDefault="000103F0">
          <w:pPr>
            <w:pStyle w:val="3BF249A19A324415B42317AD34CEEFE1"/>
          </w:pPr>
          <w:r w:rsidRPr="0007340C">
            <w:rPr>
              <w:rStyle w:val="PlaceholderText"/>
            </w:rPr>
            <w:t>Click or tap here to enter text.</w:t>
          </w:r>
        </w:p>
      </w:docPartBody>
    </w:docPart>
    <w:docPart>
      <w:docPartPr>
        <w:name w:val="CB64B6D12FF946619AF3904888DCEDB1"/>
        <w:category>
          <w:name w:val="General"/>
          <w:gallery w:val="placeholder"/>
        </w:category>
        <w:types>
          <w:type w:val="bbPlcHdr"/>
        </w:types>
        <w:behaviors>
          <w:behavior w:val="content"/>
        </w:behaviors>
        <w:guid w:val="{DD1A9E5C-B6B6-4850-B6E4-97985740307D}"/>
      </w:docPartPr>
      <w:docPartBody>
        <w:p w:rsidR="000103F0" w:rsidRDefault="000103F0">
          <w:pPr>
            <w:pStyle w:val="CB64B6D12FF946619AF3904888DCEDB1"/>
          </w:pPr>
          <w:r w:rsidRPr="0007340C">
            <w:rPr>
              <w:rStyle w:val="PlaceholderText"/>
            </w:rPr>
            <w:t>Click or tap here to enter text.</w:t>
          </w:r>
        </w:p>
      </w:docPartBody>
    </w:docPart>
    <w:docPart>
      <w:docPartPr>
        <w:name w:val="2ECCCB926A8B40F3BCBFD37C94E052C7"/>
        <w:category>
          <w:name w:val="General"/>
          <w:gallery w:val="placeholder"/>
        </w:category>
        <w:types>
          <w:type w:val="bbPlcHdr"/>
        </w:types>
        <w:behaviors>
          <w:behavior w:val="content"/>
        </w:behaviors>
        <w:guid w:val="{701F42BC-E2F8-41ED-9B70-700794B4B3DC}"/>
      </w:docPartPr>
      <w:docPartBody>
        <w:p w:rsidR="000103F0" w:rsidRDefault="000103F0">
          <w:pPr>
            <w:pStyle w:val="2ECCCB926A8B40F3BCBFD37C94E052C7"/>
          </w:pPr>
          <w:r w:rsidRPr="0007340C">
            <w:rPr>
              <w:rStyle w:val="PlaceholderText"/>
            </w:rPr>
            <w:t>Click or tap here to enter text.</w:t>
          </w:r>
        </w:p>
      </w:docPartBody>
    </w:docPart>
    <w:docPart>
      <w:docPartPr>
        <w:name w:val="F545893B46AE49F4B236D2A7E8B38B9B"/>
        <w:category>
          <w:name w:val="General"/>
          <w:gallery w:val="placeholder"/>
        </w:category>
        <w:types>
          <w:type w:val="bbPlcHdr"/>
        </w:types>
        <w:behaviors>
          <w:behavior w:val="content"/>
        </w:behaviors>
        <w:guid w:val="{C4DF2CE3-3A55-468E-8077-0B1FE84547E6}"/>
      </w:docPartPr>
      <w:docPartBody>
        <w:p w:rsidR="000103F0" w:rsidRDefault="000103F0">
          <w:pPr>
            <w:pStyle w:val="F545893B46AE49F4B236D2A7E8B38B9B"/>
          </w:pPr>
          <w:r w:rsidRPr="0007340C">
            <w:rPr>
              <w:rStyle w:val="PlaceholderText"/>
            </w:rPr>
            <w:t>Click or tap here to enter text.</w:t>
          </w:r>
        </w:p>
      </w:docPartBody>
    </w:docPart>
    <w:docPart>
      <w:docPartPr>
        <w:name w:val="F8CF1FABC474429C85EF66C4DA9F3047"/>
        <w:category>
          <w:name w:val="General"/>
          <w:gallery w:val="placeholder"/>
        </w:category>
        <w:types>
          <w:type w:val="bbPlcHdr"/>
        </w:types>
        <w:behaviors>
          <w:behavior w:val="content"/>
        </w:behaviors>
        <w:guid w:val="{F168B408-CDB8-453C-B665-34903A294A2D}"/>
      </w:docPartPr>
      <w:docPartBody>
        <w:p w:rsidR="000103F0" w:rsidRDefault="000103F0">
          <w:pPr>
            <w:pStyle w:val="F8CF1FABC474429C85EF66C4DA9F3047"/>
          </w:pPr>
          <w:r w:rsidRPr="0007340C">
            <w:rPr>
              <w:rStyle w:val="PlaceholderText"/>
            </w:rPr>
            <w:t>Click or tap here to enter text.</w:t>
          </w:r>
        </w:p>
      </w:docPartBody>
    </w:docPart>
    <w:docPart>
      <w:docPartPr>
        <w:name w:val="92647B4577F6466E892BC13ABBF10973"/>
        <w:category>
          <w:name w:val="General"/>
          <w:gallery w:val="placeholder"/>
        </w:category>
        <w:types>
          <w:type w:val="bbPlcHdr"/>
        </w:types>
        <w:behaviors>
          <w:behavior w:val="content"/>
        </w:behaviors>
        <w:guid w:val="{66C1223A-946D-4F4F-878A-DAF236865CCA}"/>
      </w:docPartPr>
      <w:docPartBody>
        <w:p w:rsidR="000103F0" w:rsidRDefault="000103F0">
          <w:pPr>
            <w:pStyle w:val="92647B4577F6466E892BC13ABBF10973"/>
          </w:pPr>
          <w:r w:rsidRPr="0007340C">
            <w:rPr>
              <w:rStyle w:val="PlaceholderText"/>
            </w:rPr>
            <w:t>Click or tap here to enter text.</w:t>
          </w:r>
        </w:p>
      </w:docPartBody>
    </w:docPart>
    <w:docPart>
      <w:docPartPr>
        <w:name w:val="0BC91A84AEFF4A0DB4797566578D2B14"/>
        <w:category>
          <w:name w:val="General"/>
          <w:gallery w:val="placeholder"/>
        </w:category>
        <w:types>
          <w:type w:val="bbPlcHdr"/>
        </w:types>
        <w:behaviors>
          <w:behavior w:val="content"/>
        </w:behaviors>
        <w:guid w:val="{EE0CF8C8-6EE4-45B8-96A4-2BFB9EA77285}"/>
      </w:docPartPr>
      <w:docPartBody>
        <w:p w:rsidR="000103F0" w:rsidRDefault="000103F0">
          <w:pPr>
            <w:pStyle w:val="0BC91A84AEFF4A0DB4797566578D2B14"/>
          </w:pPr>
          <w:r w:rsidRPr="0007340C">
            <w:rPr>
              <w:rStyle w:val="PlaceholderText"/>
            </w:rPr>
            <w:t>Click or tap here to enter text.</w:t>
          </w:r>
        </w:p>
      </w:docPartBody>
    </w:docPart>
    <w:docPart>
      <w:docPartPr>
        <w:name w:val="DF40EB2F1587452E8BB8C3CA7FF4668F"/>
        <w:category>
          <w:name w:val="General"/>
          <w:gallery w:val="placeholder"/>
        </w:category>
        <w:types>
          <w:type w:val="bbPlcHdr"/>
        </w:types>
        <w:behaviors>
          <w:behavior w:val="content"/>
        </w:behaviors>
        <w:guid w:val="{174744B0-5C33-4622-BE3B-28C045AE844C}"/>
      </w:docPartPr>
      <w:docPartBody>
        <w:p w:rsidR="000103F0" w:rsidRDefault="000103F0">
          <w:pPr>
            <w:pStyle w:val="DF40EB2F1587452E8BB8C3CA7FF4668F"/>
          </w:pPr>
          <w:r w:rsidRPr="0007340C">
            <w:rPr>
              <w:rStyle w:val="PlaceholderText"/>
            </w:rPr>
            <w:t>Click or tap here to enter text.</w:t>
          </w:r>
        </w:p>
      </w:docPartBody>
    </w:docPart>
    <w:docPart>
      <w:docPartPr>
        <w:name w:val="984057A1FC6140BABC357FD8CAA5012A"/>
        <w:category>
          <w:name w:val="General"/>
          <w:gallery w:val="placeholder"/>
        </w:category>
        <w:types>
          <w:type w:val="bbPlcHdr"/>
        </w:types>
        <w:behaviors>
          <w:behavior w:val="content"/>
        </w:behaviors>
        <w:guid w:val="{FF32182E-C2E0-4967-89E3-889BCCB52585}"/>
      </w:docPartPr>
      <w:docPartBody>
        <w:p w:rsidR="000103F0" w:rsidRDefault="000103F0">
          <w:pPr>
            <w:pStyle w:val="984057A1FC6140BABC357FD8CAA5012A"/>
          </w:pPr>
          <w:r w:rsidRPr="0007340C">
            <w:rPr>
              <w:rStyle w:val="PlaceholderText"/>
            </w:rPr>
            <w:t>Click or tap here to enter text.</w:t>
          </w:r>
        </w:p>
      </w:docPartBody>
    </w:docPart>
    <w:docPart>
      <w:docPartPr>
        <w:name w:val="AF2C1AB0A9564751B1DB824DDB740352"/>
        <w:category>
          <w:name w:val="General"/>
          <w:gallery w:val="placeholder"/>
        </w:category>
        <w:types>
          <w:type w:val="bbPlcHdr"/>
        </w:types>
        <w:behaviors>
          <w:behavior w:val="content"/>
        </w:behaviors>
        <w:guid w:val="{609804C2-B284-41E0-BDCA-2101561ABA5B}"/>
      </w:docPartPr>
      <w:docPartBody>
        <w:p w:rsidR="000103F0" w:rsidRDefault="000103F0">
          <w:pPr>
            <w:pStyle w:val="AF2C1AB0A9564751B1DB824DDB740352"/>
          </w:pPr>
          <w:r w:rsidRPr="0007340C">
            <w:rPr>
              <w:rStyle w:val="PlaceholderText"/>
            </w:rPr>
            <w:t>Click or tap here to enter text.</w:t>
          </w:r>
        </w:p>
      </w:docPartBody>
    </w:docPart>
    <w:docPart>
      <w:docPartPr>
        <w:name w:val="5C559AC89CE541E1B13FF2EF598E10AE"/>
        <w:category>
          <w:name w:val="General"/>
          <w:gallery w:val="placeholder"/>
        </w:category>
        <w:types>
          <w:type w:val="bbPlcHdr"/>
        </w:types>
        <w:behaviors>
          <w:behavior w:val="content"/>
        </w:behaviors>
        <w:guid w:val="{D6462F86-E5E0-4E44-8ECC-E014535A9B1D}"/>
      </w:docPartPr>
      <w:docPartBody>
        <w:p w:rsidR="000103F0" w:rsidRDefault="000103F0">
          <w:pPr>
            <w:pStyle w:val="5C559AC89CE541E1B13FF2EF598E10AE"/>
          </w:pPr>
          <w:r w:rsidRPr="0007340C">
            <w:rPr>
              <w:rStyle w:val="PlaceholderText"/>
            </w:rPr>
            <w:t>Click or tap here to enter text.</w:t>
          </w:r>
        </w:p>
      </w:docPartBody>
    </w:docPart>
    <w:docPart>
      <w:docPartPr>
        <w:name w:val="D90B024CFA06497290DA15AAB49FE5FE"/>
        <w:category>
          <w:name w:val="General"/>
          <w:gallery w:val="placeholder"/>
        </w:category>
        <w:types>
          <w:type w:val="bbPlcHdr"/>
        </w:types>
        <w:behaviors>
          <w:behavior w:val="content"/>
        </w:behaviors>
        <w:guid w:val="{915DB302-BA44-4F4F-95ED-3BF998EDABB2}"/>
      </w:docPartPr>
      <w:docPartBody>
        <w:p w:rsidR="000103F0" w:rsidRDefault="000103F0">
          <w:pPr>
            <w:pStyle w:val="D90B024CFA06497290DA15AAB49FE5FE"/>
          </w:pPr>
          <w:r w:rsidRPr="0007340C">
            <w:rPr>
              <w:rStyle w:val="PlaceholderText"/>
            </w:rPr>
            <w:t>Click or tap here to enter text.</w:t>
          </w:r>
        </w:p>
      </w:docPartBody>
    </w:docPart>
    <w:docPart>
      <w:docPartPr>
        <w:name w:val="5F17304E3D1A4843B2600AEBEBB291E6"/>
        <w:category>
          <w:name w:val="General"/>
          <w:gallery w:val="placeholder"/>
        </w:category>
        <w:types>
          <w:type w:val="bbPlcHdr"/>
        </w:types>
        <w:behaviors>
          <w:behavior w:val="content"/>
        </w:behaviors>
        <w:guid w:val="{4A48F915-90FE-4CC6-890B-BAE9256B9C46}"/>
      </w:docPartPr>
      <w:docPartBody>
        <w:p w:rsidR="000103F0" w:rsidRDefault="000103F0">
          <w:pPr>
            <w:pStyle w:val="5F17304E3D1A4843B2600AEBEBB291E6"/>
          </w:pPr>
          <w:r w:rsidRPr="0007340C">
            <w:rPr>
              <w:rStyle w:val="PlaceholderText"/>
            </w:rPr>
            <w:t>Click or tap here to enter text.</w:t>
          </w:r>
        </w:p>
      </w:docPartBody>
    </w:docPart>
    <w:docPart>
      <w:docPartPr>
        <w:name w:val="ED5F265625094E0A97B101DD925AAD6E"/>
        <w:category>
          <w:name w:val="General"/>
          <w:gallery w:val="placeholder"/>
        </w:category>
        <w:types>
          <w:type w:val="bbPlcHdr"/>
        </w:types>
        <w:behaviors>
          <w:behavior w:val="content"/>
        </w:behaviors>
        <w:guid w:val="{A0CA74FD-434C-4194-8A38-A27AD52D3947}"/>
      </w:docPartPr>
      <w:docPartBody>
        <w:p w:rsidR="000103F0" w:rsidRDefault="000103F0">
          <w:pPr>
            <w:pStyle w:val="ED5F265625094E0A97B101DD925AAD6E"/>
          </w:pPr>
          <w:r w:rsidRPr="0007340C">
            <w:rPr>
              <w:rStyle w:val="PlaceholderText"/>
            </w:rPr>
            <w:t>Click or tap here to enter text.</w:t>
          </w:r>
        </w:p>
      </w:docPartBody>
    </w:docPart>
    <w:docPart>
      <w:docPartPr>
        <w:name w:val="FA105F757DC44D42869091327C308A97"/>
        <w:category>
          <w:name w:val="General"/>
          <w:gallery w:val="placeholder"/>
        </w:category>
        <w:types>
          <w:type w:val="bbPlcHdr"/>
        </w:types>
        <w:behaviors>
          <w:behavior w:val="content"/>
        </w:behaviors>
        <w:guid w:val="{9FBF23DD-250B-4830-802E-8607256F7707}"/>
      </w:docPartPr>
      <w:docPartBody>
        <w:p w:rsidR="000103F0" w:rsidRDefault="000103F0">
          <w:pPr>
            <w:pStyle w:val="FA105F757DC44D42869091327C308A97"/>
          </w:pPr>
          <w:r w:rsidRPr="0007340C">
            <w:rPr>
              <w:rStyle w:val="PlaceholderText"/>
            </w:rPr>
            <w:t>Click or tap here to enter text.</w:t>
          </w:r>
        </w:p>
      </w:docPartBody>
    </w:docPart>
    <w:docPart>
      <w:docPartPr>
        <w:name w:val="93C07E16D3EB4BEF845A642C617F2618"/>
        <w:category>
          <w:name w:val="General"/>
          <w:gallery w:val="placeholder"/>
        </w:category>
        <w:types>
          <w:type w:val="bbPlcHdr"/>
        </w:types>
        <w:behaviors>
          <w:behavior w:val="content"/>
        </w:behaviors>
        <w:guid w:val="{AC6D8310-920B-4001-9A48-108BEC520736}"/>
      </w:docPartPr>
      <w:docPartBody>
        <w:p w:rsidR="000103F0" w:rsidRDefault="000103F0">
          <w:pPr>
            <w:pStyle w:val="93C07E16D3EB4BEF845A642C617F2618"/>
          </w:pPr>
          <w:r w:rsidRPr="0007340C">
            <w:rPr>
              <w:rStyle w:val="PlaceholderText"/>
            </w:rPr>
            <w:t>Click or tap here to enter text.</w:t>
          </w:r>
        </w:p>
      </w:docPartBody>
    </w:docPart>
    <w:docPart>
      <w:docPartPr>
        <w:name w:val="3ECBC762D02C40A3AEBA49C6C6711D41"/>
        <w:category>
          <w:name w:val="General"/>
          <w:gallery w:val="placeholder"/>
        </w:category>
        <w:types>
          <w:type w:val="bbPlcHdr"/>
        </w:types>
        <w:behaviors>
          <w:behavior w:val="content"/>
        </w:behaviors>
        <w:guid w:val="{B7D57032-EEC7-4D8E-B1DC-1306B7988E7B}"/>
      </w:docPartPr>
      <w:docPartBody>
        <w:p w:rsidR="000103F0" w:rsidRDefault="000103F0">
          <w:pPr>
            <w:pStyle w:val="3ECBC762D02C40A3AEBA49C6C6711D41"/>
          </w:pPr>
          <w:r w:rsidRPr="0007340C">
            <w:rPr>
              <w:rStyle w:val="PlaceholderText"/>
            </w:rPr>
            <w:t>Click or tap here to enter text.</w:t>
          </w:r>
        </w:p>
      </w:docPartBody>
    </w:docPart>
    <w:docPart>
      <w:docPartPr>
        <w:name w:val="D6E4BA3B3B60424AABABC122C49208A1"/>
        <w:category>
          <w:name w:val="General"/>
          <w:gallery w:val="placeholder"/>
        </w:category>
        <w:types>
          <w:type w:val="bbPlcHdr"/>
        </w:types>
        <w:behaviors>
          <w:behavior w:val="content"/>
        </w:behaviors>
        <w:guid w:val="{1FB52719-C073-403E-8096-3256D9B347BA}"/>
      </w:docPartPr>
      <w:docPartBody>
        <w:p w:rsidR="000103F0" w:rsidRDefault="000103F0">
          <w:pPr>
            <w:pStyle w:val="D6E4BA3B3B60424AABABC122C49208A1"/>
          </w:pPr>
          <w:r w:rsidRPr="0007340C">
            <w:rPr>
              <w:rStyle w:val="PlaceholderText"/>
            </w:rPr>
            <w:t>Click or tap here to enter text.</w:t>
          </w:r>
        </w:p>
      </w:docPartBody>
    </w:docPart>
    <w:docPart>
      <w:docPartPr>
        <w:name w:val="BCF12BE793184F5485D523FB70020905"/>
        <w:category>
          <w:name w:val="General"/>
          <w:gallery w:val="placeholder"/>
        </w:category>
        <w:types>
          <w:type w:val="bbPlcHdr"/>
        </w:types>
        <w:behaviors>
          <w:behavior w:val="content"/>
        </w:behaviors>
        <w:guid w:val="{B9BA2A4C-9B6C-4687-BF7D-0A245EE6378E}"/>
      </w:docPartPr>
      <w:docPartBody>
        <w:p w:rsidR="000103F0" w:rsidRDefault="000103F0">
          <w:pPr>
            <w:pStyle w:val="BCF12BE793184F5485D523FB70020905"/>
          </w:pPr>
          <w:r w:rsidRPr="0007340C">
            <w:rPr>
              <w:rStyle w:val="PlaceholderText"/>
            </w:rPr>
            <w:t>Click or tap here to enter text.</w:t>
          </w:r>
        </w:p>
      </w:docPartBody>
    </w:docPart>
    <w:docPart>
      <w:docPartPr>
        <w:name w:val="23D9E0318A7C400BAE117BF8822052F5"/>
        <w:category>
          <w:name w:val="General"/>
          <w:gallery w:val="placeholder"/>
        </w:category>
        <w:types>
          <w:type w:val="bbPlcHdr"/>
        </w:types>
        <w:behaviors>
          <w:behavior w:val="content"/>
        </w:behaviors>
        <w:guid w:val="{7AE66684-E54B-4967-9E0C-AE3D16520271}"/>
      </w:docPartPr>
      <w:docPartBody>
        <w:p w:rsidR="000103F0" w:rsidRDefault="000103F0">
          <w:pPr>
            <w:pStyle w:val="23D9E0318A7C400BAE117BF8822052F5"/>
          </w:pPr>
          <w:r w:rsidRPr="0007340C">
            <w:rPr>
              <w:rStyle w:val="PlaceholderText"/>
            </w:rPr>
            <w:t>Click or tap here to enter text.</w:t>
          </w:r>
        </w:p>
      </w:docPartBody>
    </w:docPart>
    <w:docPart>
      <w:docPartPr>
        <w:name w:val="E744329D7A5E44A081A396DD22656214"/>
        <w:category>
          <w:name w:val="General"/>
          <w:gallery w:val="placeholder"/>
        </w:category>
        <w:types>
          <w:type w:val="bbPlcHdr"/>
        </w:types>
        <w:behaviors>
          <w:behavior w:val="content"/>
        </w:behaviors>
        <w:guid w:val="{9A594F71-6568-4D95-B5B9-4C9F4BE0DB7D}"/>
      </w:docPartPr>
      <w:docPartBody>
        <w:p w:rsidR="000103F0" w:rsidRDefault="000103F0">
          <w:pPr>
            <w:pStyle w:val="E744329D7A5E44A081A396DD22656214"/>
          </w:pPr>
          <w:r w:rsidRPr="0007340C">
            <w:rPr>
              <w:rStyle w:val="PlaceholderText"/>
            </w:rPr>
            <w:t>Click or tap here to enter text.</w:t>
          </w:r>
        </w:p>
      </w:docPartBody>
    </w:docPart>
    <w:docPart>
      <w:docPartPr>
        <w:name w:val="A40F5793C0E04E9682C9C38BC5ECCE74"/>
        <w:category>
          <w:name w:val="General"/>
          <w:gallery w:val="placeholder"/>
        </w:category>
        <w:types>
          <w:type w:val="bbPlcHdr"/>
        </w:types>
        <w:behaviors>
          <w:behavior w:val="content"/>
        </w:behaviors>
        <w:guid w:val="{B5B21A07-D6FF-498E-9A25-78194AE4A97D}"/>
      </w:docPartPr>
      <w:docPartBody>
        <w:p w:rsidR="000103F0" w:rsidRDefault="000103F0">
          <w:pPr>
            <w:pStyle w:val="A40F5793C0E04E9682C9C38BC5ECCE74"/>
          </w:pPr>
          <w:r w:rsidRPr="0007340C">
            <w:rPr>
              <w:rStyle w:val="PlaceholderText"/>
            </w:rPr>
            <w:t>Click or tap here to enter text.</w:t>
          </w:r>
        </w:p>
      </w:docPartBody>
    </w:docPart>
    <w:docPart>
      <w:docPartPr>
        <w:name w:val="41A747439F4740588BFD0427399D69C9"/>
        <w:category>
          <w:name w:val="General"/>
          <w:gallery w:val="placeholder"/>
        </w:category>
        <w:types>
          <w:type w:val="bbPlcHdr"/>
        </w:types>
        <w:behaviors>
          <w:behavior w:val="content"/>
        </w:behaviors>
        <w:guid w:val="{0BACA711-8680-4F7F-BEED-4EFC6021156B}"/>
      </w:docPartPr>
      <w:docPartBody>
        <w:p w:rsidR="000103F0" w:rsidRDefault="000103F0">
          <w:pPr>
            <w:pStyle w:val="41A747439F4740588BFD0427399D69C9"/>
          </w:pPr>
          <w:r w:rsidRPr="0007340C">
            <w:rPr>
              <w:rStyle w:val="PlaceholderText"/>
            </w:rPr>
            <w:t>Click or tap here to enter text.</w:t>
          </w:r>
        </w:p>
      </w:docPartBody>
    </w:docPart>
    <w:docPart>
      <w:docPartPr>
        <w:name w:val="154AC23984B04DA389210EA0FDF68938"/>
        <w:category>
          <w:name w:val="General"/>
          <w:gallery w:val="placeholder"/>
        </w:category>
        <w:types>
          <w:type w:val="bbPlcHdr"/>
        </w:types>
        <w:behaviors>
          <w:behavior w:val="content"/>
        </w:behaviors>
        <w:guid w:val="{57E2ACB1-3F00-4A41-A6BA-6727E4FA9718}"/>
      </w:docPartPr>
      <w:docPartBody>
        <w:p w:rsidR="000103F0" w:rsidRDefault="000103F0">
          <w:pPr>
            <w:pStyle w:val="154AC23984B04DA389210EA0FDF68938"/>
          </w:pPr>
          <w:r w:rsidRPr="0007340C">
            <w:rPr>
              <w:rStyle w:val="PlaceholderText"/>
            </w:rPr>
            <w:t>Click or tap here to enter text.</w:t>
          </w:r>
        </w:p>
      </w:docPartBody>
    </w:docPart>
    <w:docPart>
      <w:docPartPr>
        <w:name w:val="AC6BB02214B848CD83C49CB4CC8644CA"/>
        <w:category>
          <w:name w:val="General"/>
          <w:gallery w:val="placeholder"/>
        </w:category>
        <w:types>
          <w:type w:val="bbPlcHdr"/>
        </w:types>
        <w:behaviors>
          <w:behavior w:val="content"/>
        </w:behaviors>
        <w:guid w:val="{50F50C72-D914-4A69-BF71-91652F42A23D}"/>
      </w:docPartPr>
      <w:docPartBody>
        <w:p w:rsidR="000103F0" w:rsidRDefault="000103F0">
          <w:pPr>
            <w:pStyle w:val="AC6BB02214B848CD83C49CB4CC8644CA"/>
          </w:pPr>
          <w:r w:rsidRPr="0007340C">
            <w:rPr>
              <w:rStyle w:val="PlaceholderText"/>
            </w:rPr>
            <w:t>Click or tap here to enter text.</w:t>
          </w:r>
        </w:p>
      </w:docPartBody>
    </w:docPart>
    <w:docPart>
      <w:docPartPr>
        <w:name w:val="07F7C3E6B035413C9D3A2C8EEC1C8664"/>
        <w:category>
          <w:name w:val="General"/>
          <w:gallery w:val="placeholder"/>
        </w:category>
        <w:types>
          <w:type w:val="bbPlcHdr"/>
        </w:types>
        <w:behaviors>
          <w:behavior w:val="content"/>
        </w:behaviors>
        <w:guid w:val="{530DC501-C380-46E2-A111-5C71F17E6961}"/>
      </w:docPartPr>
      <w:docPartBody>
        <w:p w:rsidR="000103F0" w:rsidRDefault="000103F0">
          <w:pPr>
            <w:pStyle w:val="07F7C3E6B035413C9D3A2C8EEC1C8664"/>
          </w:pPr>
          <w:r w:rsidRPr="0007340C">
            <w:rPr>
              <w:rStyle w:val="PlaceholderText"/>
            </w:rPr>
            <w:t>Click or tap here to enter text.</w:t>
          </w:r>
        </w:p>
      </w:docPartBody>
    </w:docPart>
    <w:docPart>
      <w:docPartPr>
        <w:name w:val="D4677178609E4511BD0F647D4ECFE647"/>
        <w:category>
          <w:name w:val="General"/>
          <w:gallery w:val="placeholder"/>
        </w:category>
        <w:types>
          <w:type w:val="bbPlcHdr"/>
        </w:types>
        <w:behaviors>
          <w:behavior w:val="content"/>
        </w:behaviors>
        <w:guid w:val="{EA329FD2-1BE3-4CB3-9126-A4CD6B9FE979}"/>
      </w:docPartPr>
      <w:docPartBody>
        <w:p w:rsidR="000103F0" w:rsidRDefault="000103F0">
          <w:pPr>
            <w:pStyle w:val="D4677178609E4511BD0F647D4ECFE647"/>
          </w:pPr>
          <w:r w:rsidRPr="0007340C">
            <w:rPr>
              <w:rStyle w:val="PlaceholderText"/>
            </w:rPr>
            <w:t>Click or tap here to enter text.</w:t>
          </w:r>
        </w:p>
      </w:docPartBody>
    </w:docPart>
    <w:docPart>
      <w:docPartPr>
        <w:name w:val="193DD9E69AAF4D099AA964672A08AF48"/>
        <w:category>
          <w:name w:val="General"/>
          <w:gallery w:val="placeholder"/>
        </w:category>
        <w:types>
          <w:type w:val="bbPlcHdr"/>
        </w:types>
        <w:behaviors>
          <w:behavior w:val="content"/>
        </w:behaviors>
        <w:guid w:val="{DF0F70EA-7216-4D65-9C2B-0957ABF2AC6A}"/>
      </w:docPartPr>
      <w:docPartBody>
        <w:p w:rsidR="000103F0" w:rsidRDefault="000103F0">
          <w:pPr>
            <w:pStyle w:val="193DD9E69AAF4D099AA964672A08AF48"/>
          </w:pPr>
          <w:r w:rsidRPr="0007340C">
            <w:rPr>
              <w:rStyle w:val="PlaceholderText"/>
            </w:rPr>
            <w:t>Click or tap here to enter text.</w:t>
          </w:r>
        </w:p>
      </w:docPartBody>
    </w:docPart>
    <w:docPart>
      <w:docPartPr>
        <w:name w:val="9F426D3CA5AB48CC938FCB657C391EF7"/>
        <w:category>
          <w:name w:val="General"/>
          <w:gallery w:val="placeholder"/>
        </w:category>
        <w:types>
          <w:type w:val="bbPlcHdr"/>
        </w:types>
        <w:behaviors>
          <w:behavior w:val="content"/>
        </w:behaviors>
        <w:guid w:val="{E09FE933-3292-46E6-B876-3E71E0CB0634}"/>
      </w:docPartPr>
      <w:docPartBody>
        <w:p w:rsidR="000103F0" w:rsidRDefault="000103F0">
          <w:pPr>
            <w:pStyle w:val="9F426D3CA5AB48CC938FCB657C391EF7"/>
          </w:pPr>
          <w:r w:rsidRPr="0007340C">
            <w:rPr>
              <w:rStyle w:val="PlaceholderText"/>
            </w:rPr>
            <w:t>Click or tap here to enter text.</w:t>
          </w:r>
        </w:p>
      </w:docPartBody>
    </w:docPart>
    <w:docPart>
      <w:docPartPr>
        <w:name w:val="5B65AFEA4F1646208069CCF1923D2165"/>
        <w:category>
          <w:name w:val="General"/>
          <w:gallery w:val="placeholder"/>
        </w:category>
        <w:types>
          <w:type w:val="bbPlcHdr"/>
        </w:types>
        <w:behaviors>
          <w:behavior w:val="content"/>
        </w:behaviors>
        <w:guid w:val="{CF2F6078-7D88-42FB-B146-A43816FC4DF7}"/>
      </w:docPartPr>
      <w:docPartBody>
        <w:p w:rsidR="000103F0" w:rsidRDefault="000103F0">
          <w:pPr>
            <w:pStyle w:val="5B65AFEA4F1646208069CCF1923D2165"/>
          </w:pPr>
          <w:r w:rsidRPr="0007340C">
            <w:rPr>
              <w:rStyle w:val="PlaceholderText"/>
            </w:rPr>
            <w:t>Click or tap here to enter text.</w:t>
          </w:r>
        </w:p>
      </w:docPartBody>
    </w:docPart>
    <w:docPart>
      <w:docPartPr>
        <w:name w:val="1338C7540AF9430EB4213F85C27C0DB6"/>
        <w:category>
          <w:name w:val="General"/>
          <w:gallery w:val="placeholder"/>
        </w:category>
        <w:types>
          <w:type w:val="bbPlcHdr"/>
        </w:types>
        <w:behaviors>
          <w:behavior w:val="content"/>
        </w:behaviors>
        <w:guid w:val="{5FAB18C8-BF65-4A13-ACC3-072BE43E8AFF}"/>
      </w:docPartPr>
      <w:docPartBody>
        <w:p w:rsidR="000103F0" w:rsidRDefault="000103F0">
          <w:pPr>
            <w:pStyle w:val="1338C7540AF9430EB4213F85C27C0DB6"/>
          </w:pPr>
          <w:r w:rsidRPr="0007340C">
            <w:rPr>
              <w:rStyle w:val="PlaceholderText"/>
            </w:rPr>
            <w:t>Click or tap here to enter text.</w:t>
          </w:r>
        </w:p>
      </w:docPartBody>
    </w:docPart>
    <w:docPart>
      <w:docPartPr>
        <w:name w:val="522F1E54A0EC4FF58F4739A07A9F9ACF"/>
        <w:category>
          <w:name w:val="General"/>
          <w:gallery w:val="placeholder"/>
        </w:category>
        <w:types>
          <w:type w:val="bbPlcHdr"/>
        </w:types>
        <w:behaviors>
          <w:behavior w:val="content"/>
        </w:behaviors>
        <w:guid w:val="{F6CACB6B-FB14-47AF-A8BC-7992F9FFBD64}"/>
      </w:docPartPr>
      <w:docPartBody>
        <w:p w:rsidR="000103F0" w:rsidRDefault="000103F0">
          <w:pPr>
            <w:pStyle w:val="522F1E54A0EC4FF58F4739A07A9F9ACF"/>
          </w:pPr>
          <w:r w:rsidRPr="0007340C">
            <w:rPr>
              <w:rStyle w:val="PlaceholderText"/>
            </w:rPr>
            <w:t>Click or tap here to enter text.</w:t>
          </w:r>
        </w:p>
      </w:docPartBody>
    </w:docPart>
    <w:docPart>
      <w:docPartPr>
        <w:name w:val="C8C3AA46167143EA9D2CF8967ED9DC7A"/>
        <w:category>
          <w:name w:val="General"/>
          <w:gallery w:val="placeholder"/>
        </w:category>
        <w:types>
          <w:type w:val="bbPlcHdr"/>
        </w:types>
        <w:behaviors>
          <w:behavior w:val="content"/>
        </w:behaviors>
        <w:guid w:val="{2CB35310-FD42-41EF-A74D-7E6349E17D8E}"/>
      </w:docPartPr>
      <w:docPartBody>
        <w:p w:rsidR="000103F0" w:rsidRDefault="000103F0">
          <w:pPr>
            <w:pStyle w:val="C8C3AA46167143EA9D2CF8967ED9DC7A"/>
          </w:pPr>
          <w:r w:rsidRPr="0007340C">
            <w:rPr>
              <w:rStyle w:val="PlaceholderText"/>
            </w:rPr>
            <w:t>Click or tap here to enter text.</w:t>
          </w:r>
        </w:p>
      </w:docPartBody>
    </w:docPart>
    <w:docPart>
      <w:docPartPr>
        <w:name w:val="F287F01E43584EF68B20EAE694249174"/>
        <w:category>
          <w:name w:val="General"/>
          <w:gallery w:val="placeholder"/>
        </w:category>
        <w:types>
          <w:type w:val="bbPlcHdr"/>
        </w:types>
        <w:behaviors>
          <w:behavior w:val="content"/>
        </w:behaviors>
        <w:guid w:val="{C551AA87-1C40-4986-9485-3E7E1100D8B0}"/>
      </w:docPartPr>
      <w:docPartBody>
        <w:p w:rsidR="000103F0" w:rsidRDefault="000103F0">
          <w:pPr>
            <w:pStyle w:val="F287F01E43584EF68B20EAE694249174"/>
          </w:pPr>
          <w:r w:rsidRPr="0007340C">
            <w:rPr>
              <w:rStyle w:val="PlaceholderText"/>
            </w:rPr>
            <w:t>Click or tap here to enter text.</w:t>
          </w:r>
        </w:p>
      </w:docPartBody>
    </w:docPart>
    <w:docPart>
      <w:docPartPr>
        <w:name w:val="697C8C1A663543369275C6399F42F977"/>
        <w:category>
          <w:name w:val="General"/>
          <w:gallery w:val="placeholder"/>
        </w:category>
        <w:types>
          <w:type w:val="bbPlcHdr"/>
        </w:types>
        <w:behaviors>
          <w:behavior w:val="content"/>
        </w:behaviors>
        <w:guid w:val="{803C6CD7-AF79-486D-8A6C-0F96CB1270F1}"/>
      </w:docPartPr>
      <w:docPartBody>
        <w:p w:rsidR="000103F0" w:rsidRDefault="000103F0">
          <w:pPr>
            <w:pStyle w:val="697C8C1A663543369275C6399F42F977"/>
          </w:pPr>
          <w:r w:rsidRPr="0007340C">
            <w:rPr>
              <w:rStyle w:val="PlaceholderText"/>
            </w:rPr>
            <w:t>Click or tap here to enter text.</w:t>
          </w:r>
        </w:p>
      </w:docPartBody>
    </w:docPart>
    <w:docPart>
      <w:docPartPr>
        <w:name w:val="4C41D910CA164F3FA097C41B45EED41D"/>
        <w:category>
          <w:name w:val="General"/>
          <w:gallery w:val="placeholder"/>
        </w:category>
        <w:types>
          <w:type w:val="bbPlcHdr"/>
        </w:types>
        <w:behaviors>
          <w:behavior w:val="content"/>
        </w:behaviors>
        <w:guid w:val="{FFFA3A6A-E057-4326-9BCF-83B25A30BE75}"/>
      </w:docPartPr>
      <w:docPartBody>
        <w:p w:rsidR="000103F0" w:rsidRDefault="000103F0">
          <w:pPr>
            <w:pStyle w:val="4C41D910CA164F3FA097C41B45EED41D"/>
          </w:pPr>
          <w:r w:rsidRPr="0007340C">
            <w:rPr>
              <w:rStyle w:val="PlaceholderText"/>
            </w:rPr>
            <w:t>Click or tap here to enter text.</w:t>
          </w:r>
        </w:p>
      </w:docPartBody>
    </w:docPart>
    <w:docPart>
      <w:docPartPr>
        <w:name w:val="FDF37939BBCE41CE84604A08EE268CBC"/>
        <w:category>
          <w:name w:val="General"/>
          <w:gallery w:val="placeholder"/>
        </w:category>
        <w:types>
          <w:type w:val="bbPlcHdr"/>
        </w:types>
        <w:behaviors>
          <w:behavior w:val="content"/>
        </w:behaviors>
        <w:guid w:val="{0EA3A74B-EEF7-4253-BBD8-6F95E4240ACF}"/>
      </w:docPartPr>
      <w:docPartBody>
        <w:p w:rsidR="000103F0" w:rsidRDefault="000103F0">
          <w:pPr>
            <w:pStyle w:val="FDF37939BBCE41CE84604A08EE268CBC"/>
          </w:pPr>
          <w:r w:rsidRPr="0007340C">
            <w:rPr>
              <w:rStyle w:val="PlaceholderText"/>
            </w:rPr>
            <w:t>Click or tap here to enter text.</w:t>
          </w:r>
        </w:p>
      </w:docPartBody>
    </w:docPart>
    <w:docPart>
      <w:docPartPr>
        <w:name w:val="EF48CE9E9341421BB0BB1A806C27A7DF"/>
        <w:category>
          <w:name w:val="General"/>
          <w:gallery w:val="placeholder"/>
        </w:category>
        <w:types>
          <w:type w:val="bbPlcHdr"/>
        </w:types>
        <w:behaviors>
          <w:behavior w:val="content"/>
        </w:behaviors>
        <w:guid w:val="{9078DABD-CA44-465D-9318-D3F7252DF0A7}"/>
      </w:docPartPr>
      <w:docPartBody>
        <w:p w:rsidR="000103F0" w:rsidRDefault="000103F0">
          <w:pPr>
            <w:pStyle w:val="EF48CE9E9341421BB0BB1A806C27A7DF"/>
          </w:pPr>
          <w:r w:rsidRPr="0007340C">
            <w:rPr>
              <w:rStyle w:val="PlaceholderText"/>
            </w:rPr>
            <w:t>Click or tap here to enter text.</w:t>
          </w:r>
        </w:p>
      </w:docPartBody>
    </w:docPart>
    <w:docPart>
      <w:docPartPr>
        <w:name w:val="F656D1E1E22B423D9FEEC4329F6D1E31"/>
        <w:category>
          <w:name w:val="General"/>
          <w:gallery w:val="placeholder"/>
        </w:category>
        <w:types>
          <w:type w:val="bbPlcHdr"/>
        </w:types>
        <w:behaviors>
          <w:behavior w:val="content"/>
        </w:behaviors>
        <w:guid w:val="{64A54201-4F39-46CA-A211-C80512269485}"/>
      </w:docPartPr>
      <w:docPartBody>
        <w:p w:rsidR="000103F0" w:rsidRDefault="000103F0">
          <w:pPr>
            <w:pStyle w:val="F656D1E1E22B423D9FEEC4329F6D1E31"/>
          </w:pPr>
          <w:r w:rsidRPr="0007340C">
            <w:rPr>
              <w:rStyle w:val="PlaceholderText"/>
            </w:rPr>
            <w:t>Click or tap here to enter text.</w:t>
          </w:r>
        </w:p>
      </w:docPartBody>
    </w:docPart>
    <w:docPart>
      <w:docPartPr>
        <w:name w:val="CC25D8C98D964E478DB23482DEE90CAB"/>
        <w:category>
          <w:name w:val="General"/>
          <w:gallery w:val="placeholder"/>
        </w:category>
        <w:types>
          <w:type w:val="bbPlcHdr"/>
        </w:types>
        <w:behaviors>
          <w:behavior w:val="content"/>
        </w:behaviors>
        <w:guid w:val="{F1970246-2162-4FBC-908B-0C53602F0B53}"/>
      </w:docPartPr>
      <w:docPartBody>
        <w:p w:rsidR="000103F0" w:rsidRDefault="000103F0">
          <w:pPr>
            <w:pStyle w:val="CC25D8C98D964E478DB23482DEE90CAB"/>
          </w:pPr>
          <w:r w:rsidRPr="0007340C">
            <w:rPr>
              <w:rStyle w:val="PlaceholderText"/>
            </w:rPr>
            <w:t>Click or tap here to enter text.</w:t>
          </w:r>
        </w:p>
      </w:docPartBody>
    </w:docPart>
    <w:docPart>
      <w:docPartPr>
        <w:name w:val="B6AC259A81B742B683C9D4D3128F9F02"/>
        <w:category>
          <w:name w:val="General"/>
          <w:gallery w:val="placeholder"/>
        </w:category>
        <w:types>
          <w:type w:val="bbPlcHdr"/>
        </w:types>
        <w:behaviors>
          <w:behavior w:val="content"/>
        </w:behaviors>
        <w:guid w:val="{078813AD-89B9-467F-AF9E-EE30280DB26F}"/>
      </w:docPartPr>
      <w:docPartBody>
        <w:p w:rsidR="000103F0" w:rsidRDefault="000103F0">
          <w:pPr>
            <w:pStyle w:val="B6AC259A81B742B683C9D4D3128F9F02"/>
          </w:pPr>
          <w:r w:rsidRPr="0007340C">
            <w:rPr>
              <w:rStyle w:val="PlaceholderText"/>
            </w:rPr>
            <w:t>Click or tap here to enter text.</w:t>
          </w:r>
        </w:p>
      </w:docPartBody>
    </w:docPart>
    <w:docPart>
      <w:docPartPr>
        <w:name w:val="92B613408892470BACA56A538C4AA5F5"/>
        <w:category>
          <w:name w:val="General"/>
          <w:gallery w:val="placeholder"/>
        </w:category>
        <w:types>
          <w:type w:val="bbPlcHdr"/>
        </w:types>
        <w:behaviors>
          <w:behavior w:val="content"/>
        </w:behaviors>
        <w:guid w:val="{3845AADE-06D2-4F64-806D-69018DD03E91}"/>
      </w:docPartPr>
      <w:docPartBody>
        <w:p w:rsidR="000103F0" w:rsidRDefault="000103F0">
          <w:pPr>
            <w:pStyle w:val="92B613408892470BACA56A538C4AA5F5"/>
          </w:pPr>
          <w:r w:rsidRPr="0007340C">
            <w:rPr>
              <w:rStyle w:val="PlaceholderText"/>
            </w:rPr>
            <w:t>Click or tap here to enter text.</w:t>
          </w:r>
        </w:p>
      </w:docPartBody>
    </w:docPart>
    <w:docPart>
      <w:docPartPr>
        <w:name w:val="EA95040B454D489981D70152272F6CA9"/>
        <w:category>
          <w:name w:val="General"/>
          <w:gallery w:val="placeholder"/>
        </w:category>
        <w:types>
          <w:type w:val="bbPlcHdr"/>
        </w:types>
        <w:behaviors>
          <w:behavior w:val="content"/>
        </w:behaviors>
        <w:guid w:val="{5BA1EC44-7A8E-45D0-91D7-720EC61921A0}"/>
      </w:docPartPr>
      <w:docPartBody>
        <w:p w:rsidR="000103F0" w:rsidRDefault="000103F0">
          <w:pPr>
            <w:pStyle w:val="EA95040B454D489981D70152272F6CA9"/>
          </w:pPr>
          <w:r w:rsidRPr="0007340C">
            <w:rPr>
              <w:rStyle w:val="PlaceholderText"/>
            </w:rPr>
            <w:t>Click or tap here to enter text.</w:t>
          </w:r>
        </w:p>
      </w:docPartBody>
    </w:docPart>
    <w:docPart>
      <w:docPartPr>
        <w:name w:val="BE0D981C4C674AA0AB4A759EF3DDAB4D"/>
        <w:category>
          <w:name w:val="General"/>
          <w:gallery w:val="placeholder"/>
        </w:category>
        <w:types>
          <w:type w:val="bbPlcHdr"/>
        </w:types>
        <w:behaviors>
          <w:behavior w:val="content"/>
        </w:behaviors>
        <w:guid w:val="{ECEB4445-9FEF-46D6-99CD-294083D1187E}"/>
      </w:docPartPr>
      <w:docPartBody>
        <w:p w:rsidR="000103F0" w:rsidRDefault="000103F0">
          <w:pPr>
            <w:pStyle w:val="BE0D981C4C674AA0AB4A759EF3DDAB4D"/>
          </w:pPr>
          <w:r w:rsidRPr="0007340C">
            <w:rPr>
              <w:rStyle w:val="PlaceholderText"/>
            </w:rPr>
            <w:t>Click or tap here to enter text.</w:t>
          </w:r>
        </w:p>
      </w:docPartBody>
    </w:docPart>
    <w:docPart>
      <w:docPartPr>
        <w:name w:val="8E9554770AEF494F92472B42289EE954"/>
        <w:category>
          <w:name w:val="General"/>
          <w:gallery w:val="placeholder"/>
        </w:category>
        <w:types>
          <w:type w:val="bbPlcHdr"/>
        </w:types>
        <w:behaviors>
          <w:behavior w:val="content"/>
        </w:behaviors>
        <w:guid w:val="{2D725DB4-0206-40A0-8769-7B7FD2A00886}"/>
      </w:docPartPr>
      <w:docPartBody>
        <w:p w:rsidR="000103F0" w:rsidRDefault="000103F0">
          <w:pPr>
            <w:pStyle w:val="8E9554770AEF494F92472B42289EE954"/>
          </w:pPr>
          <w:r w:rsidRPr="0007340C">
            <w:rPr>
              <w:rStyle w:val="PlaceholderText"/>
            </w:rPr>
            <w:t>Click or tap here to enter text.</w:t>
          </w:r>
        </w:p>
      </w:docPartBody>
    </w:docPart>
    <w:docPart>
      <w:docPartPr>
        <w:name w:val="D59A9217B3924924A7987CA6B2E21846"/>
        <w:category>
          <w:name w:val="General"/>
          <w:gallery w:val="placeholder"/>
        </w:category>
        <w:types>
          <w:type w:val="bbPlcHdr"/>
        </w:types>
        <w:behaviors>
          <w:behavior w:val="content"/>
        </w:behaviors>
        <w:guid w:val="{E01095D5-4474-4C1A-ADD7-6AFF1B491014}"/>
      </w:docPartPr>
      <w:docPartBody>
        <w:p w:rsidR="000103F0" w:rsidRDefault="000103F0">
          <w:pPr>
            <w:pStyle w:val="D59A9217B3924924A7987CA6B2E21846"/>
          </w:pPr>
          <w:r w:rsidRPr="0007340C">
            <w:rPr>
              <w:rStyle w:val="PlaceholderText"/>
            </w:rPr>
            <w:t>Click or tap here to enter text.</w:t>
          </w:r>
        </w:p>
      </w:docPartBody>
    </w:docPart>
    <w:docPart>
      <w:docPartPr>
        <w:name w:val="6BC66D4871974DCBA94B2A34C0D3F36F"/>
        <w:category>
          <w:name w:val="General"/>
          <w:gallery w:val="placeholder"/>
        </w:category>
        <w:types>
          <w:type w:val="bbPlcHdr"/>
        </w:types>
        <w:behaviors>
          <w:behavior w:val="content"/>
        </w:behaviors>
        <w:guid w:val="{37138894-BF52-4E8B-8F38-DEA8933CBA0E}"/>
      </w:docPartPr>
      <w:docPartBody>
        <w:p w:rsidR="000103F0" w:rsidRDefault="000103F0">
          <w:pPr>
            <w:pStyle w:val="6BC66D4871974DCBA94B2A34C0D3F36F"/>
          </w:pPr>
          <w:r w:rsidRPr="0007340C">
            <w:rPr>
              <w:rStyle w:val="PlaceholderText"/>
            </w:rPr>
            <w:t>Click or tap here to enter text.</w:t>
          </w:r>
        </w:p>
      </w:docPartBody>
    </w:docPart>
    <w:docPart>
      <w:docPartPr>
        <w:name w:val="B9720FA89E834194849CBAD93A3E9EAE"/>
        <w:category>
          <w:name w:val="General"/>
          <w:gallery w:val="placeholder"/>
        </w:category>
        <w:types>
          <w:type w:val="bbPlcHdr"/>
        </w:types>
        <w:behaviors>
          <w:behavior w:val="content"/>
        </w:behaviors>
        <w:guid w:val="{EAF64C7A-14D0-4B2B-A5AF-EC9A122B2362}"/>
      </w:docPartPr>
      <w:docPartBody>
        <w:p w:rsidR="000103F0" w:rsidRDefault="000103F0">
          <w:pPr>
            <w:pStyle w:val="B9720FA89E834194849CBAD93A3E9EAE"/>
          </w:pPr>
          <w:r w:rsidRPr="0007340C">
            <w:rPr>
              <w:rStyle w:val="PlaceholderText"/>
            </w:rPr>
            <w:t>Click or tap here to enter text.</w:t>
          </w:r>
        </w:p>
      </w:docPartBody>
    </w:docPart>
    <w:docPart>
      <w:docPartPr>
        <w:name w:val="FEC2D4156A6741168F452105B352F7F6"/>
        <w:category>
          <w:name w:val="General"/>
          <w:gallery w:val="placeholder"/>
        </w:category>
        <w:types>
          <w:type w:val="bbPlcHdr"/>
        </w:types>
        <w:behaviors>
          <w:behavior w:val="content"/>
        </w:behaviors>
        <w:guid w:val="{62A3ECD1-76C8-4BAE-9C00-521FAF650ECF}"/>
      </w:docPartPr>
      <w:docPartBody>
        <w:p w:rsidR="000103F0" w:rsidRDefault="000103F0">
          <w:pPr>
            <w:pStyle w:val="FEC2D4156A6741168F452105B352F7F6"/>
          </w:pPr>
          <w:r w:rsidRPr="0007340C">
            <w:rPr>
              <w:rStyle w:val="PlaceholderText"/>
            </w:rPr>
            <w:t>Click or tap here to enter text.</w:t>
          </w:r>
        </w:p>
      </w:docPartBody>
    </w:docPart>
    <w:docPart>
      <w:docPartPr>
        <w:name w:val="EAD2834C881E4219AD65C70411A86707"/>
        <w:category>
          <w:name w:val="General"/>
          <w:gallery w:val="placeholder"/>
        </w:category>
        <w:types>
          <w:type w:val="bbPlcHdr"/>
        </w:types>
        <w:behaviors>
          <w:behavior w:val="content"/>
        </w:behaviors>
        <w:guid w:val="{81464738-7800-458F-81DF-03AAB8C6989C}"/>
      </w:docPartPr>
      <w:docPartBody>
        <w:p w:rsidR="000103F0" w:rsidRDefault="000103F0">
          <w:pPr>
            <w:pStyle w:val="EAD2834C881E4219AD65C70411A86707"/>
          </w:pPr>
          <w:r w:rsidRPr="0007340C">
            <w:rPr>
              <w:rStyle w:val="PlaceholderText"/>
            </w:rPr>
            <w:t>Click or tap here to enter text.</w:t>
          </w:r>
        </w:p>
      </w:docPartBody>
    </w:docPart>
    <w:docPart>
      <w:docPartPr>
        <w:name w:val="12AA5EAE21E84B1491C8ED8CBE2EF1BE"/>
        <w:category>
          <w:name w:val="General"/>
          <w:gallery w:val="placeholder"/>
        </w:category>
        <w:types>
          <w:type w:val="bbPlcHdr"/>
        </w:types>
        <w:behaviors>
          <w:behavior w:val="content"/>
        </w:behaviors>
        <w:guid w:val="{B3BC6AFD-7E60-4AD1-9D08-550B995188A7}"/>
      </w:docPartPr>
      <w:docPartBody>
        <w:p w:rsidR="000103F0" w:rsidRDefault="000103F0">
          <w:pPr>
            <w:pStyle w:val="12AA5EAE21E84B1491C8ED8CBE2EF1BE"/>
          </w:pPr>
          <w:r w:rsidRPr="0007340C">
            <w:rPr>
              <w:rStyle w:val="PlaceholderText"/>
            </w:rPr>
            <w:t>Click or tap here to enter text.</w:t>
          </w:r>
        </w:p>
      </w:docPartBody>
    </w:docPart>
    <w:docPart>
      <w:docPartPr>
        <w:name w:val="5185F6E6DFF3480A954E5E0E4B512F38"/>
        <w:category>
          <w:name w:val="General"/>
          <w:gallery w:val="placeholder"/>
        </w:category>
        <w:types>
          <w:type w:val="bbPlcHdr"/>
        </w:types>
        <w:behaviors>
          <w:behavior w:val="content"/>
        </w:behaviors>
        <w:guid w:val="{0D10EB11-B117-4C9C-B567-33E8A0205688}"/>
      </w:docPartPr>
      <w:docPartBody>
        <w:p w:rsidR="000103F0" w:rsidRDefault="000103F0">
          <w:pPr>
            <w:pStyle w:val="5185F6E6DFF3480A954E5E0E4B512F38"/>
          </w:pPr>
          <w:r w:rsidRPr="0007340C">
            <w:rPr>
              <w:rStyle w:val="PlaceholderText"/>
            </w:rPr>
            <w:t>Click or tap here to enter text.</w:t>
          </w:r>
        </w:p>
      </w:docPartBody>
    </w:docPart>
    <w:docPart>
      <w:docPartPr>
        <w:name w:val="B361822CC2E347FDB8F456E199535D8B"/>
        <w:category>
          <w:name w:val="General"/>
          <w:gallery w:val="placeholder"/>
        </w:category>
        <w:types>
          <w:type w:val="bbPlcHdr"/>
        </w:types>
        <w:behaviors>
          <w:behavior w:val="content"/>
        </w:behaviors>
        <w:guid w:val="{188D8B19-2BCB-4BCA-B328-14F0B2C90413}"/>
      </w:docPartPr>
      <w:docPartBody>
        <w:p w:rsidR="000103F0" w:rsidRDefault="000103F0">
          <w:pPr>
            <w:pStyle w:val="B361822CC2E347FDB8F456E199535D8B"/>
          </w:pPr>
          <w:r w:rsidRPr="0007340C">
            <w:rPr>
              <w:rStyle w:val="PlaceholderText"/>
            </w:rPr>
            <w:t>Click or tap here to enter text.</w:t>
          </w:r>
        </w:p>
      </w:docPartBody>
    </w:docPart>
    <w:docPart>
      <w:docPartPr>
        <w:name w:val="F27A84080B894C0F92E95D84B7994609"/>
        <w:category>
          <w:name w:val="General"/>
          <w:gallery w:val="placeholder"/>
        </w:category>
        <w:types>
          <w:type w:val="bbPlcHdr"/>
        </w:types>
        <w:behaviors>
          <w:behavior w:val="content"/>
        </w:behaviors>
        <w:guid w:val="{3D096EAA-C31D-4456-8810-A1EFE66FF1B3}"/>
      </w:docPartPr>
      <w:docPartBody>
        <w:p w:rsidR="000103F0" w:rsidRDefault="000103F0">
          <w:pPr>
            <w:pStyle w:val="F27A84080B894C0F92E95D84B7994609"/>
          </w:pPr>
          <w:r w:rsidRPr="0007340C">
            <w:rPr>
              <w:rStyle w:val="PlaceholderText"/>
            </w:rPr>
            <w:t>Click or tap here to enter text.</w:t>
          </w:r>
        </w:p>
      </w:docPartBody>
    </w:docPart>
    <w:docPart>
      <w:docPartPr>
        <w:name w:val="B6BD754496CD41BDB3F67F3E39B637B7"/>
        <w:category>
          <w:name w:val="General"/>
          <w:gallery w:val="placeholder"/>
        </w:category>
        <w:types>
          <w:type w:val="bbPlcHdr"/>
        </w:types>
        <w:behaviors>
          <w:behavior w:val="content"/>
        </w:behaviors>
        <w:guid w:val="{76A00CDE-875B-4BEB-9B21-34EB2399FC24}"/>
      </w:docPartPr>
      <w:docPartBody>
        <w:p w:rsidR="000103F0" w:rsidRDefault="000103F0">
          <w:pPr>
            <w:pStyle w:val="B6BD754496CD41BDB3F67F3E39B637B7"/>
          </w:pPr>
          <w:r w:rsidRPr="0007340C">
            <w:rPr>
              <w:rStyle w:val="PlaceholderText"/>
            </w:rPr>
            <w:t>Click or tap here to enter text.</w:t>
          </w:r>
        </w:p>
      </w:docPartBody>
    </w:docPart>
    <w:docPart>
      <w:docPartPr>
        <w:name w:val="E86EA20E7C73419999D31CD1880A475C"/>
        <w:category>
          <w:name w:val="General"/>
          <w:gallery w:val="placeholder"/>
        </w:category>
        <w:types>
          <w:type w:val="bbPlcHdr"/>
        </w:types>
        <w:behaviors>
          <w:behavior w:val="content"/>
        </w:behaviors>
        <w:guid w:val="{B05BFFFC-022F-41FB-A991-7CBEDC7DBA41}"/>
      </w:docPartPr>
      <w:docPartBody>
        <w:p w:rsidR="000103F0" w:rsidRDefault="000103F0">
          <w:pPr>
            <w:pStyle w:val="E86EA20E7C73419999D31CD1880A475C"/>
          </w:pPr>
          <w:r w:rsidRPr="0007340C">
            <w:rPr>
              <w:rStyle w:val="PlaceholderText"/>
            </w:rPr>
            <w:t>Click or tap here to enter text.</w:t>
          </w:r>
        </w:p>
      </w:docPartBody>
    </w:docPart>
    <w:docPart>
      <w:docPartPr>
        <w:name w:val="57C51349962E408289A4DED5FC49181B"/>
        <w:category>
          <w:name w:val="General"/>
          <w:gallery w:val="placeholder"/>
        </w:category>
        <w:types>
          <w:type w:val="bbPlcHdr"/>
        </w:types>
        <w:behaviors>
          <w:behavior w:val="content"/>
        </w:behaviors>
        <w:guid w:val="{8E790088-D674-45B1-965B-0DCFB49FB5E5}"/>
      </w:docPartPr>
      <w:docPartBody>
        <w:p w:rsidR="000103F0" w:rsidRDefault="000103F0">
          <w:pPr>
            <w:pStyle w:val="57C51349962E408289A4DED5FC49181B"/>
          </w:pPr>
          <w:r w:rsidRPr="0007340C">
            <w:rPr>
              <w:rStyle w:val="PlaceholderText"/>
            </w:rPr>
            <w:t>Click or tap here to enter text.</w:t>
          </w:r>
        </w:p>
      </w:docPartBody>
    </w:docPart>
    <w:docPart>
      <w:docPartPr>
        <w:name w:val="D80F29474BD84C14B88E68C904BF574E"/>
        <w:category>
          <w:name w:val="General"/>
          <w:gallery w:val="placeholder"/>
        </w:category>
        <w:types>
          <w:type w:val="bbPlcHdr"/>
        </w:types>
        <w:behaviors>
          <w:behavior w:val="content"/>
        </w:behaviors>
        <w:guid w:val="{BB4D4DFE-B1A6-4C99-8169-F2131DAA3429}"/>
      </w:docPartPr>
      <w:docPartBody>
        <w:p w:rsidR="000103F0" w:rsidRDefault="000103F0">
          <w:pPr>
            <w:pStyle w:val="D80F29474BD84C14B88E68C904BF574E"/>
          </w:pPr>
          <w:r w:rsidRPr="0007340C">
            <w:rPr>
              <w:rStyle w:val="PlaceholderText"/>
            </w:rPr>
            <w:t>Click or tap here to enter text.</w:t>
          </w:r>
        </w:p>
      </w:docPartBody>
    </w:docPart>
    <w:docPart>
      <w:docPartPr>
        <w:name w:val="A727E8D7768B4EB8B88822CC5AC88E90"/>
        <w:category>
          <w:name w:val="General"/>
          <w:gallery w:val="placeholder"/>
        </w:category>
        <w:types>
          <w:type w:val="bbPlcHdr"/>
        </w:types>
        <w:behaviors>
          <w:behavior w:val="content"/>
        </w:behaviors>
        <w:guid w:val="{CD86D3A3-AD65-4DA6-9A84-2932EF41FCC0}"/>
      </w:docPartPr>
      <w:docPartBody>
        <w:p w:rsidR="000103F0" w:rsidRDefault="000103F0">
          <w:pPr>
            <w:pStyle w:val="A727E8D7768B4EB8B88822CC5AC88E90"/>
          </w:pPr>
          <w:r w:rsidRPr="0007340C">
            <w:rPr>
              <w:rStyle w:val="PlaceholderText"/>
            </w:rPr>
            <w:t>Click or tap here to enter text.</w:t>
          </w:r>
        </w:p>
      </w:docPartBody>
    </w:docPart>
    <w:docPart>
      <w:docPartPr>
        <w:name w:val="BB76DFB42BCB4033B192D8FC5AA15300"/>
        <w:category>
          <w:name w:val="General"/>
          <w:gallery w:val="placeholder"/>
        </w:category>
        <w:types>
          <w:type w:val="bbPlcHdr"/>
        </w:types>
        <w:behaviors>
          <w:behavior w:val="content"/>
        </w:behaviors>
        <w:guid w:val="{FCEA706E-31D6-44CC-A578-16019288C281}"/>
      </w:docPartPr>
      <w:docPartBody>
        <w:p w:rsidR="000103F0" w:rsidRDefault="000103F0">
          <w:pPr>
            <w:pStyle w:val="BB76DFB42BCB4033B192D8FC5AA15300"/>
          </w:pPr>
          <w:r w:rsidRPr="0007340C">
            <w:rPr>
              <w:rStyle w:val="PlaceholderText"/>
            </w:rPr>
            <w:t>Click or tap here to enter text.</w:t>
          </w:r>
        </w:p>
      </w:docPartBody>
    </w:docPart>
    <w:docPart>
      <w:docPartPr>
        <w:name w:val="B6C170D61BC44AB0AB6BA8E6EA2E1E3A"/>
        <w:category>
          <w:name w:val="General"/>
          <w:gallery w:val="placeholder"/>
        </w:category>
        <w:types>
          <w:type w:val="bbPlcHdr"/>
        </w:types>
        <w:behaviors>
          <w:behavior w:val="content"/>
        </w:behaviors>
        <w:guid w:val="{85290D00-872C-443E-8D2E-BD0B8771F26B}"/>
      </w:docPartPr>
      <w:docPartBody>
        <w:p w:rsidR="000103F0" w:rsidRDefault="000103F0">
          <w:pPr>
            <w:pStyle w:val="B6C170D61BC44AB0AB6BA8E6EA2E1E3A"/>
          </w:pPr>
          <w:r w:rsidRPr="0007340C">
            <w:rPr>
              <w:rStyle w:val="PlaceholderText"/>
            </w:rPr>
            <w:t>Click or tap here to enter text.</w:t>
          </w:r>
        </w:p>
      </w:docPartBody>
    </w:docPart>
    <w:docPart>
      <w:docPartPr>
        <w:name w:val="EA2EFB086EEF4D7D8A051078D5806C91"/>
        <w:category>
          <w:name w:val="General"/>
          <w:gallery w:val="placeholder"/>
        </w:category>
        <w:types>
          <w:type w:val="bbPlcHdr"/>
        </w:types>
        <w:behaviors>
          <w:behavior w:val="content"/>
        </w:behaviors>
        <w:guid w:val="{1CBBFBB4-EDB5-4692-AEAD-C6C3979AD9F8}"/>
      </w:docPartPr>
      <w:docPartBody>
        <w:p w:rsidR="000103F0" w:rsidRDefault="000103F0">
          <w:pPr>
            <w:pStyle w:val="EA2EFB086EEF4D7D8A051078D5806C91"/>
          </w:pPr>
          <w:r w:rsidRPr="0007340C">
            <w:rPr>
              <w:rStyle w:val="PlaceholderText"/>
            </w:rPr>
            <w:t>Click or tap here to enter text.</w:t>
          </w:r>
        </w:p>
      </w:docPartBody>
    </w:docPart>
    <w:docPart>
      <w:docPartPr>
        <w:name w:val="FDDDA12806244249B48F5CD6C4B61B69"/>
        <w:category>
          <w:name w:val="General"/>
          <w:gallery w:val="placeholder"/>
        </w:category>
        <w:types>
          <w:type w:val="bbPlcHdr"/>
        </w:types>
        <w:behaviors>
          <w:behavior w:val="content"/>
        </w:behaviors>
        <w:guid w:val="{AA8D1594-43E4-4F56-AE88-3C9D8F289F0D}"/>
      </w:docPartPr>
      <w:docPartBody>
        <w:p w:rsidR="000103F0" w:rsidRDefault="000103F0">
          <w:pPr>
            <w:pStyle w:val="FDDDA12806244249B48F5CD6C4B61B69"/>
          </w:pPr>
          <w:r w:rsidRPr="0007340C">
            <w:rPr>
              <w:rStyle w:val="PlaceholderText"/>
            </w:rPr>
            <w:t>Click or tap here to enter text.</w:t>
          </w:r>
        </w:p>
      </w:docPartBody>
    </w:docPart>
    <w:docPart>
      <w:docPartPr>
        <w:name w:val="8448CD464A6D43D8B007EF462C7E13C7"/>
        <w:category>
          <w:name w:val="General"/>
          <w:gallery w:val="placeholder"/>
        </w:category>
        <w:types>
          <w:type w:val="bbPlcHdr"/>
        </w:types>
        <w:behaviors>
          <w:behavior w:val="content"/>
        </w:behaviors>
        <w:guid w:val="{FA5F6592-1C13-4AE0-952D-C085948E6728}"/>
      </w:docPartPr>
      <w:docPartBody>
        <w:p w:rsidR="000103F0" w:rsidRDefault="000103F0">
          <w:pPr>
            <w:pStyle w:val="8448CD464A6D43D8B007EF462C7E13C7"/>
          </w:pPr>
          <w:r w:rsidRPr="0007340C">
            <w:rPr>
              <w:rStyle w:val="PlaceholderText"/>
            </w:rPr>
            <w:t>Click or tap here to enter text.</w:t>
          </w:r>
        </w:p>
      </w:docPartBody>
    </w:docPart>
    <w:docPart>
      <w:docPartPr>
        <w:name w:val="02ABD444AD79448A8F6E32C398670224"/>
        <w:category>
          <w:name w:val="General"/>
          <w:gallery w:val="placeholder"/>
        </w:category>
        <w:types>
          <w:type w:val="bbPlcHdr"/>
        </w:types>
        <w:behaviors>
          <w:behavior w:val="content"/>
        </w:behaviors>
        <w:guid w:val="{8731BD65-7496-4E72-A54C-1018B7E90FAB}"/>
      </w:docPartPr>
      <w:docPartBody>
        <w:p w:rsidR="000103F0" w:rsidRDefault="000103F0">
          <w:pPr>
            <w:pStyle w:val="02ABD444AD79448A8F6E32C398670224"/>
          </w:pPr>
          <w:r w:rsidRPr="0007340C">
            <w:rPr>
              <w:rStyle w:val="PlaceholderText"/>
            </w:rPr>
            <w:t>Click or tap here to enter text.</w:t>
          </w:r>
        </w:p>
      </w:docPartBody>
    </w:docPart>
    <w:docPart>
      <w:docPartPr>
        <w:name w:val="2276280C5BCF4A058E88DAE2E3F7D9F6"/>
        <w:category>
          <w:name w:val="General"/>
          <w:gallery w:val="placeholder"/>
        </w:category>
        <w:types>
          <w:type w:val="bbPlcHdr"/>
        </w:types>
        <w:behaviors>
          <w:behavior w:val="content"/>
        </w:behaviors>
        <w:guid w:val="{EC0D42A0-B0F0-467C-B5F8-FA2A33E4F37F}"/>
      </w:docPartPr>
      <w:docPartBody>
        <w:p w:rsidR="000103F0" w:rsidRDefault="000103F0">
          <w:pPr>
            <w:pStyle w:val="2276280C5BCF4A058E88DAE2E3F7D9F6"/>
          </w:pPr>
          <w:r w:rsidRPr="0007340C">
            <w:rPr>
              <w:rStyle w:val="PlaceholderText"/>
            </w:rPr>
            <w:t>Click or tap here to enter text.</w:t>
          </w:r>
        </w:p>
      </w:docPartBody>
    </w:docPart>
    <w:docPart>
      <w:docPartPr>
        <w:name w:val="4899AFD1E12D46798A24314AB6CC1CD3"/>
        <w:category>
          <w:name w:val="General"/>
          <w:gallery w:val="placeholder"/>
        </w:category>
        <w:types>
          <w:type w:val="bbPlcHdr"/>
        </w:types>
        <w:behaviors>
          <w:behavior w:val="content"/>
        </w:behaviors>
        <w:guid w:val="{361F8783-7660-47AE-89C5-387BD80B5FF3}"/>
      </w:docPartPr>
      <w:docPartBody>
        <w:p w:rsidR="000103F0" w:rsidRDefault="000103F0">
          <w:pPr>
            <w:pStyle w:val="4899AFD1E12D46798A24314AB6CC1CD3"/>
          </w:pPr>
          <w:r w:rsidRPr="0007340C">
            <w:rPr>
              <w:rStyle w:val="PlaceholderText"/>
            </w:rPr>
            <w:t>Click or tap here to enter text.</w:t>
          </w:r>
        </w:p>
      </w:docPartBody>
    </w:docPart>
    <w:docPart>
      <w:docPartPr>
        <w:name w:val="C88736FCED844450840F97394CAFC429"/>
        <w:category>
          <w:name w:val="General"/>
          <w:gallery w:val="placeholder"/>
        </w:category>
        <w:types>
          <w:type w:val="bbPlcHdr"/>
        </w:types>
        <w:behaviors>
          <w:behavior w:val="content"/>
        </w:behaviors>
        <w:guid w:val="{CBADE7E5-CA84-463C-844F-0E12008FAB93}"/>
      </w:docPartPr>
      <w:docPartBody>
        <w:p w:rsidR="000103F0" w:rsidRDefault="000103F0">
          <w:pPr>
            <w:pStyle w:val="C88736FCED844450840F97394CAFC429"/>
          </w:pPr>
          <w:r w:rsidRPr="0007340C">
            <w:rPr>
              <w:rStyle w:val="PlaceholderText"/>
            </w:rPr>
            <w:t>Click or tap here to enter text.</w:t>
          </w:r>
        </w:p>
      </w:docPartBody>
    </w:docPart>
    <w:docPart>
      <w:docPartPr>
        <w:name w:val="6CA2F90F99D14BF1A1A2766DB19B6D37"/>
        <w:category>
          <w:name w:val="General"/>
          <w:gallery w:val="placeholder"/>
        </w:category>
        <w:types>
          <w:type w:val="bbPlcHdr"/>
        </w:types>
        <w:behaviors>
          <w:behavior w:val="content"/>
        </w:behaviors>
        <w:guid w:val="{25679227-5B8B-4672-B5BB-1BF647497F86}"/>
      </w:docPartPr>
      <w:docPartBody>
        <w:p w:rsidR="000103F0" w:rsidRDefault="000103F0">
          <w:pPr>
            <w:pStyle w:val="6CA2F90F99D14BF1A1A2766DB19B6D37"/>
          </w:pPr>
          <w:r w:rsidRPr="0007340C">
            <w:rPr>
              <w:rStyle w:val="PlaceholderText"/>
            </w:rPr>
            <w:t>Click or tap here to enter text.</w:t>
          </w:r>
        </w:p>
      </w:docPartBody>
    </w:docPart>
    <w:docPart>
      <w:docPartPr>
        <w:name w:val="2D6D410CF26A46C9A9B87B1E803B4769"/>
        <w:category>
          <w:name w:val="General"/>
          <w:gallery w:val="placeholder"/>
        </w:category>
        <w:types>
          <w:type w:val="bbPlcHdr"/>
        </w:types>
        <w:behaviors>
          <w:behavior w:val="content"/>
        </w:behaviors>
        <w:guid w:val="{F0D01DC6-9C80-435B-821D-AC443251B372}"/>
      </w:docPartPr>
      <w:docPartBody>
        <w:p w:rsidR="000103F0" w:rsidRDefault="000103F0">
          <w:pPr>
            <w:pStyle w:val="2D6D410CF26A46C9A9B87B1E803B4769"/>
          </w:pPr>
          <w:r w:rsidRPr="0007340C">
            <w:rPr>
              <w:rStyle w:val="PlaceholderText"/>
            </w:rPr>
            <w:t>Click or tap here to enter text.</w:t>
          </w:r>
        </w:p>
      </w:docPartBody>
    </w:docPart>
    <w:docPart>
      <w:docPartPr>
        <w:name w:val="02691EDCC6284D9CA718662AE7A46A42"/>
        <w:category>
          <w:name w:val="General"/>
          <w:gallery w:val="placeholder"/>
        </w:category>
        <w:types>
          <w:type w:val="bbPlcHdr"/>
        </w:types>
        <w:behaviors>
          <w:behavior w:val="content"/>
        </w:behaviors>
        <w:guid w:val="{16DACFB5-BADC-46EC-BE00-F51D8B38BCB9}"/>
      </w:docPartPr>
      <w:docPartBody>
        <w:p w:rsidR="000103F0" w:rsidRDefault="000103F0">
          <w:pPr>
            <w:pStyle w:val="02691EDCC6284D9CA718662AE7A46A42"/>
          </w:pPr>
          <w:r w:rsidRPr="0007340C">
            <w:rPr>
              <w:rStyle w:val="PlaceholderText"/>
            </w:rPr>
            <w:t>Click or tap here to enter text.</w:t>
          </w:r>
        </w:p>
      </w:docPartBody>
    </w:docPart>
    <w:docPart>
      <w:docPartPr>
        <w:name w:val="B5472FFC110342178D9CD76D3E15C643"/>
        <w:category>
          <w:name w:val="General"/>
          <w:gallery w:val="placeholder"/>
        </w:category>
        <w:types>
          <w:type w:val="bbPlcHdr"/>
        </w:types>
        <w:behaviors>
          <w:behavior w:val="content"/>
        </w:behaviors>
        <w:guid w:val="{E7EA65B2-4B43-4D49-9A81-1BC978AB4DD5}"/>
      </w:docPartPr>
      <w:docPartBody>
        <w:p w:rsidR="000103F0" w:rsidRDefault="000103F0">
          <w:pPr>
            <w:pStyle w:val="B5472FFC110342178D9CD76D3E15C643"/>
          </w:pPr>
          <w:r w:rsidRPr="0007340C">
            <w:rPr>
              <w:rStyle w:val="PlaceholderText"/>
            </w:rPr>
            <w:t>Click or tap here to enter text.</w:t>
          </w:r>
        </w:p>
      </w:docPartBody>
    </w:docPart>
    <w:docPart>
      <w:docPartPr>
        <w:name w:val="D7A904232FC94AADBA421DAD903F5FD9"/>
        <w:category>
          <w:name w:val="General"/>
          <w:gallery w:val="placeholder"/>
        </w:category>
        <w:types>
          <w:type w:val="bbPlcHdr"/>
        </w:types>
        <w:behaviors>
          <w:behavior w:val="content"/>
        </w:behaviors>
        <w:guid w:val="{7DAA342A-76CF-4585-A74F-A8042FCDDE89}"/>
      </w:docPartPr>
      <w:docPartBody>
        <w:p w:rsidR="000103F0" w:rsidRDefault="000103F0">
          <w:pPr>
            <w:pStyle w:val="D7A904232FC94AADBA421DAD903F5FD9"/>
          </w:pPr>
          <w:r w:rsidRPr="0007340C">
            <w:rPr>
              <w:rStyle w:val="PlaceholderText"/>
            </w:rPr>
            <w:t>Click or tap here to enter text.</w:t>
          </w:r>
        </w:p>
      </w:docPartBody>
    </w:docPart>
    <w:docPart>
      <w:docPartPr>
        <w:name w:val="A19509C5716A47D8BAA9E4B3FBC1A5C1"/>
        <w:category>
          <w:name w:val="General"/>
          <w:gallery w:val="placeholder"/>
        </w:category>
        <w:types>
          <w:type w:val="bbPlcHdr"/>
        </w:types>
        <w:behaviors>
          <w:behavior w:val="content"/>
        </w:behaviors>
        <w:guid w:val="{8A24E2EB-2E4B-43B0-8CA1-8BCC8B1D58A2}"/>
      </w:docPartPr>
      <w:docPartBody>
        <w:p w:rsidR="000103F0" w:rsidRDefault="000103F0">
          <w:pPr>
            <w:pStyle w:val="A19509C5716A47D8BAA9E4B3FBC1A5C1"/>
          </w:pPr>
          <w:r w:rsidRPr="0007340C">
            <w:rPr>
              <w:rStyle w:val="PlaceholderText"/>
            </w:rPr>
            <w:t>Click or tap here to enter text.</w:t>
          </w:r>
        </w:p>
      </w:docPartBody>
    </w:docPart>
    <w:docPart>
      <w:docPartPr>
        <w:name w:val="271C1F0E3C514000975B1AD739348086"/>
        <w:category>
          <w:name w:val="General"/>
          <w:gallery w:val="placeholder"/>
        </w:category>
        <w:types>
          <w:type w:val="bbPlcHdr"/>
        </w:types>
        <w:behaviors>
          <w:behavior w:val="content"/>
        </w:behaviors>
        <w:guid w:val="{54D86624-6C1E-4BB2-8182-81F37A903D44}"/>
      </w:docPartPr>
      <w:docPartBody>
        <w:p w:rsidR="000103F0" w:rsidRDefault="000103F0">
          <w:pPr>
            <w:pStyle w:val="271C1F0E3C514000975B1AD739348086"/>
          </w:pPr>
          <w:r w:rsidRPr="0007340C">
            <w:rPr>
              <w:rStyle w:val="PlaceholderText"/>
            </w:rPr>
            <w:t>Click or tap here to enter text.</w:t>
          </w:r>
        </w:p>
      </w:docPartBody>
    </w:docPart>
    <w:docPart>
      <w:docPartPr>
        <w:name w:val="49709142C703412A9180B95021A54A92"/>
        <w:category>
          <w:name w:val="General"/>
          <w:gallery w:val="placeholder"/>
        </w:category>
        <w:types>
          <w:type w:val="bbPlcHdr"/>
        </w:types>
        <w:behaviors>
          <w:behavior w:val="content"/>
        </w:behaviors>
        <w:guid w:val="{0536A0D6-CB09-4F02-8D08-2C0FE599C46F}"/>
      </w:docPartPr>
      <w:docPartBody>
        <w:p w:rsidR="000103F0" w:rsidRDefault="000103F0">
          <w:pPr>
            <w:pStyle w:val="49709142C703412A9180B95021A54A92"/>
          </w:pPr>
          <w:r w:rsidRPr="0007340C">
            <w:rPr>
              <w:rStyle w:val="PlaceholderText"/>
            </w:rPr>
            <w:t>Click or tap here to enter text.</w:t>
          </w:r>
        </w:p>
      </w:docPartBody>
    </w:docPart>
    <w:docPart>
      <w:docPartPr>
        <w:name w:val="A2EE377847D4447FA0FD106939EEE0C4"/>
        <w:category>
          <w:name w:val="General"/>
          <w:gallery w:val="placeholder"/>
        </w:category>
        <w:types>
          <w:type w:val="bbPlcHdr"/>
        </w:types>
        <w:behaviors>
          <w:behavior w:val="content"/>
        </w:behaviors>
        <w:guid w:val="{ED6ACCAB-2231-4DDD-9049-80E46F27A983}"/>
      </w:docPartPr>
      <w:docPartBody>
        <w:p w:rsidR="000103F0" w:rsidRDefault="000103F0">
          <w:pPr>
            <w:pStyle w:val="A2EE377847D4447FA0FD106939EEE0C4"/>
          </w:pPr>
          <w:r w:rsidRPr="0007340C">
            <w:rPr>
              <w:rStyle w:val="PlaceholderText"/>
            </w:rPr>
            <w:t>Click or tap here to enter text.</w:t>
          </w:r>
        </w:p>
      </w:docPartBody>
    </w:docPart>
    <w:docPart>
      <w:docPartPr>
        <w:name w:val="512C57F0F8064BDFB450D1B64F0DCE73"/>
        <w:category>
          <w:name w:val="General"/>
          <w:gallery w:val="placeholder"/>
        </w:category>
        <w:types>
          <w:type w:val="bbPlcHdr"/>
        </w:types>
        <w:behaviors>
          <w:behavior w:val="content"/>
        </w:behaviors>
        <w:guid w:val="{9E0761CA-8B05-4E07-AA78-284EB77D8977}"/>
      </w:docPartPr>
      <w:docPartBody>
        <w:p w:rsidR="000103F0" w:rsidRDefault="000103F0">
          <w:pPr>
            <w:pStyle w:val="512C57F0F8064BDFB450D1B64F0DCE73"/>
          </w:pPr>
          <w:r w:rsidRPr="0007340C">
            <w:rPr>
              <w:rStyle w:val="PlaceholderText"/>
            </w:rPr>
            <w:t>Click or tap here to enter text.</w:t>
          </w:r>
        </w:p>
      </w:docPartBody>
    </w:docPart>
    <w:docPart>
      <w:docPartPr>
        <w:name w:val="367ACBA55A854F768BB6A314D21AD185"/>
        <w:category>
          <w:name w:val="General"/>
          <w:gallery w:val="placeholder"/>
        </w:category>
        <w:types>
          <w:type w:val="bbPlcHdr"/>
        </w:types>
        <w:behaviors>
          <w:behavior w:val="content"/>
        </w:behaviors>
        <w:guid w:val="{2F35D504-928E-47F1-9BA5-30A886576B03}"/>
      </w:docPartPr>
      <w:docPartBody>
        <w:p w:rsidR="000103F0" w:rsidRDefault="000103F0">
          <w:pPr>
            <w:pStyle w:val="367ACBA55A854F768BB6A314D21AD185"/>
          </w:pPr>
          <w:r w:rsidRPr="0007340C">
            <w:rPr>
              <w:rStyle w:val="PlaceholderText"/>
            </w:rPr>
            <w:t>Click or tap here to enter text.</w:t>
          </w:r>
        </w:p>
      </w:docPartBody>
    </w:docPart>
    <w:docPart>
      <w:docPartPr>
        <w:name w:val="4F15606379924D9DBB1BB0F0747406BF"/>
        <w:category>
          <w:name w:val="General"/>
          <w:gallery w:val="placeholder"/>
        </w:category>
        <w:types>
          <w:type w:val="bbPlcHdr"/>
        </w:types>
        <w:behaviors>
          <w:behavior w:val="content"/>
        </w:behaviors>
        <w:guid w:val="{33FFCC1E-D3D1-4233-A926-9C241E19B704}"/>
      </w:docPartPr>
      <w:docPartBody>
        <w:p w:rsidR="000103F0" w:rsidRDefault="000103F0">
          <w:pPr>
            <w:pStyle w:val="4F15606379924D9DBB1BB0F0747406BF"/>
          </w:pPr>
          <w:r w:rsidRPr="0007340C">
            <w:rPr>
              <w:rStyle w:val="PlaceholderText"/>
            </w:rPr>
            <w:t>Click or tap here to enter text.</w:t>
          </w:r>
        </w:p>
      </w:docPartBody>
    </w:docPart>
    <w:docPart>
      <w:docPartPr>
        <w:name w:val="9B5E4DF807614E0994E34ECEC11A4428"/>
        <w:category>
          <w:name w:val="General"/>
          <w:gallery w:val="placeholder"/>
        </w:category>
        <w:types>
          <w:type w:val="bbPlcHdr"/>
        </w:types>
        <w:behaviors>
          <w:behavior w:val="content"/>
        </w:behaviors>
        <w:guid w:val="{707BEFA4-1C3F-4506-B96A-691DA881EF8C}"/>
      </w:docPartPr>
      <w:docPartBody>
        <w:p w:rsidR="000103F0" w:rsidRDefault="000103F0">
          <w:pPr>
            <w:pStyle w:val="9B5E4DF807614E0994E34ECEC11A4428"/>
          </w:pPr>
          <w:r w:rsidRPr="0007340C">
            <w:rPr>
              <w:rStyle w:val="PlaceholderText"/>
            </w:rPr>
            <w:t>Click or tap here to enter text.</w:t>
          </w:r>
        </w:p>
      </w:docPartBody>
    </w:docPart>
    <w:docPart>
      <w:docPartPr>
        <w:name w:val="07DD62B569A5422CAC28B75570F1F825"/>
        <w:category>
          <w:name w:val="General"/>
          <w:gallery w:val="placeholder"/>
        </w:category>
        <w:types>
          <w:type w:val="bbPlcHdr"/>
        </w:types>
        <w:behaviors>
          <w:behavior w:val="content"/>
        </w:behaviors>
        <w:guid w:val="{50128688-D25A-42CA-A09C-F6DF2FAAA978}"/>
      </w:docPartPr>
      <w:docPartBody>
        <w:p w:rsidR="000103F0" w:rsidRDefault="000103F0">
          <w:pPr>
            <w:pStyle w:val="07DD62B569A5422CAC28B75570F1F825"/>
          </w:pPr>
          <w:r w:rsidRPr="0007340C">
            <w:rPr>
              <w:rStyle w:val="PlaceholderText"/>
            </w:rPr>
            <w:t>Click or tap here to enter text.</w:t>
          </w:r>
        </w:p>
      </w:docPartBody>
    </w:docPart>
    <w:docPart>
      <w:docPartPr>
        <w:name w:val="9C0A25FC49304D5AA7D50B269B35E9CD"/>
        <w:category>
          <w:name w:val="General"/>
          <w:gallery w:val="placeholder"/>
        </w:category>
        <w:types>
          <w:type w:val="bbPlcHdr"/>
        </w:types>
        <w:behaviors>
          <w:behavior w:val="content"/>
        </w:behaviors>
        <w:guid w:val="{C25EFEF2-1E54-4750-B6E4-69582100F994}"/>
      </w:docPartPr>
      <w:docPartBody>
        <w:p w:rsidR="000103F0" w:rsidRDefault="000103F0">
          <w:pPr>
            <w:pStyle w:val="9C0A25FC49304D5AA7D50B269B35E9CD"/>
          </w:pPr>
          <w:r w:rsidRPr="0007340C">
            <w:rPr>
              <w:rStyle w:val="PlaceholderText"/>
            </w:rPr>
            <w:t>Click or tap here to enter text.</w:t>
          </w:r>
        </w:p>
      </w:docPartBody>
    </w:docPart>
    <w:docPart>
      <w:docPartPr>
        <w:name w:val="2385D235D5A34CF68233C382C0F0BA37"/>
        <w:category>
          <w:name w:val="General"/>
          <w:gallery w:val="placeholder"/>
        </w:category>
        <w:types>
          <w:type w:val="bbPlcHdr"/>
        </w:types>
        <w:behaviors>
          <w:behavior w:val="content"/>
        </w:behaviors>
        <w:guid w:val="{D7E777A7-1C22-4A10-AABF-8E750C3B485C}"/>
      </w:docPartPr>
      <w:docPartBody>
        <w:p w:rsidR="000103F0" w:rsidRDefault="000103F0">
          <w:pPr>
            <w:pStyle w:val="2385D235D5A34CF68233C382C0F0BA37"/>
          </w:pPr>
          <w:r w:rsidRPr="0007340C">
            <w:rPr>
              <w:rStyle w:val="PlaceholderText"/>
            </w:rPr>
            <w:t>Click or tap here to enter text.</w:t>
          </w:r>
        </w:p>
      </w:docPartBody>
    </w:docPart>
    <w:docPart>
      <w:docPartPr>
        <w:name w:val="A19F7179EABF4D1ABC90CD785026CC48"/>
        <w:category>
          <w:name w:val="General"/>
          <w:gallery w:val="placeholder"/>
        </w:category>
        <w:types>
          <w:type w:val="bbPlcHdr"/>
        </w:types>
        <w:behaviors>
          <w:behavior w:val="content"/>
        </w:behaviors>
        <w:guid w:val="{63D006C2-5952-4644-B857-75645745D5F5}"/>
      </w:docPartPr>
      <w:docPartBody>
        <w:p w:rsidR="000103F0" w:rsidRDefault="000103F0">
          <w:pPr>
            <w:pStyle w:val="A19F7179EABF4D1ABC90CD785026CC48"/>
          </w:pPr>
          <w:r w:rsidRPr="0007340C">
            <w:rPr>
              <w:rStyle w:val="PlaceholderText"/>
            </w:rPr>
            <w:t>Click or tap here to enter text.</w:t>
          </w:r>
        </w:p>
      </w:docPartBody>
    </w:docPart>
    <w:docPart>
      <w:docPartPr>
        <w:name w:val="7E1F6CABA52A403EA5C322E419E5395C"/>
        <w:category>
          <w:name w:val="General"/>
          <w:gallery w:val="placeholder"/>
        </w:category>
        <w:types>
          <w:type w:val="bbPlcHdr"/>
        </w:types>
        <w:behaviors>
          <w:behavior w:val="content"/>
        </w:behaviors>
        <w:guid w:val="{E6356564-98D0-4B9D-A09D-D5AC77F4513D}"/>
      </w:docPartPr>
      <w:docPartBody>
        <w:p w:rsidR="000103F0" w:rsidRDefault="000103F0">
          <w:pPr>
            <w:pStyle w:val="7E1F6CABA52A403EA5C322E419E5395C"/>
          </w:pPr>
          <w:r w:rsidRPr="0007340C">
            <w:rPr>
              <w:rStyle w:val="PlaceholderText"/>
            </w:rPr>
            <w:t>Click or tap here to enter text.</w:t>
          </w:r>
        </w:p>
      </w:docPartBody>
    </w:docPart>
    <w:docPart>
      <w:docPartPr>
        <w:name w:val="2BBB850D97694B0396BC48ECC492E9A6"/>
        <w:category>
          <w:name w:val="General"/>
          <w:gallery w:val="placeholder"/>
        </w:category>
        <w:types>
          <w:type w:val="bbPlcHdr"/>
        </w:types>
        <w:behaviors>
          <w:behavior w:val="content"/>
        </w:behaviors>
        <w:guid w:val="{228CFFA2-57C0-4B65-ADFE-3478AC9C0A38}"/>
      </w:docPartPr>
      <w:docPartBody>
        <w:p w:rsidR="000103F0" w:rsidRDefault="000103F0">
          <w:pPr>
            <w:pStyle w:val="2BBB850D97694B0396BC48ECC492E9A6"/>
          </w:pPr>
          <w:r w:rsidRPr="0007340C">
            <w:rPr>
              <w:rStyle w:val="PlaceholderText"/>
            </w:rPr>
            <w:t>Click or tap here to enter text.</w:t>
          </w:r>
        </w:p>
      </w:docPartBody>
    </w:docPart>
    <w:docPart>
      <w:docPartPr>
        <w:name w:val="B80FDD70E0D14CA8A45751D7E2D94D09"/>
        <w:category>
          <w:name w:val="General"/>
          <w:gallery w:val="placeholder"/>
        </w:category>
        <w:types>
          <w:type w:val="bbPlcHdr"/>
        </w:types>
        <w:behaviors>
          <w:behavior w:val="content"/>
        </w:behaviors>
        <w:guid w:val="{831F1CC4-0BFE-4DA9-B247-3CD15C16ABA2}"/>
      </w:docPartPr>
      <w:docPartBody>
        <w:p w:rsidR="000103F0" w:rsidRDefault="000103F0">
          <w:pPr>
            <w:pStyle w:val="B80FDD70E0D14CA8A45751D7E2D94D09"/>
          </w:pPr>
          <w:r w:rsidRPr="0007340C">
            <w:rPr>
              <w:rStyle w:val="PlaceholderText"/>
            </w:rPr>
            <w:t>Click or tap here to enter text.</w:t>
          </w:r>
        </w:p>
      </w:docPartBody>
    </w:docPart>
    <w:docPart>
      <w:docPartPr>
        <w:name w:val="C738A70FD35E4CFE938E72D97D75D1E4"/>
        <w:category>
          <w:name w:val="General"/>
          <w:gallery w:val="placeholder"/>
        </w:category>
        <w:types>
          <w:type w:val="bbPlcHdr"/>
        </w:types>
        <w:behaviors>
          <w:behavior w:val="content"/>
        </w:behaviors>
        <w:guid w:val="{5F61E439-5CB9-4FB6-A960-0094CD91CDE4}"/>
      </w:docPartPr>
      <w:docPartBody>
        <w:p w:rsidR="000103F0" w:rsidRDefault="000103F0">
          <w:pPr>
            <w:pStyle w:val="C738A70FD35E4CFE938E72D97D75D1E4"/>
          </w:pPr>
          <w:r w:rsidRPr="0007340C">
            <w:rPr>
              <w:rStyle w:val="PlaceholderText"/>
            </w:rPr>
            <w:t>Click or tap here to enter text.</w:t>
          </w:r>
        </w:p>
      </w:docPartBody>
    </w:docPart>
    <w:docPart>
      <w:docPartPr>
        <w:name w:val="6C09F4A6EBF043D28829A36CD1FAD89A"/>
        <w:category>
          <w:name w:val="General"/>
          <w:gallery w:val="placeholder"/>
        </w:category>
        <w:types>
          <w:type w:val="bbPlcHdr"/>
        </w:types>
        <w:behaviors>
          <w:behavior w:val="content"/>
        </w:behaviors>
        <w:guid w:val="{8F1596F9-612A-42C9-ABC1-7DC43EAFA4FF}"/>
      </w:docPartPr>
      <w:docPartBody>
        <w:p w:rsidR="000103F0" w:rsidRDefault="000103F0">
          <w:pPr>
            <w:pStyle w:val="6C09F4A6EBF043D28829A36CD1FAD89A"/>
          </w:pPr>
          <w:r w:rsidRPr="0007340C">
            <w:rPr>
              <w:rStyle w:val="PlaceholderText"/>
            </w:rPr>
            <w:t>Click or tap here to enter text.</w:t>
          </w:r>
        </w:p>
      </w:docPartBody>
    </w:docPart>
    <w:docPart>
      <w:docPartPr>
        <w:name w:val="351B29D178344918B61C3FF942F190EB"/>
        <w:category>
          <w:name w:val="General"/>
          <w:gallery w:val="placeholder"/>
        </w:category>
        <w:types>
          <w:type w:val="bbPlcHdr"/>
        </w:types>
        <w:behaviors>
          <w:behavior w:val="content"/>
        </w:behaviors>
        <w:guid w:val="{629FDF9C-002E-453E-A325-EC3B80A48A07}"/>
      </w:docPartPr>
      <w:docPartBody>
        <w:p w:rsidR="000103F0" w:rsidRDefault="000103F0">
          <w:pPr>
            <w:pStyle w:val="351B29D178344918B61C3FF942F190EB"/>
          </w:pPr>
          <w:r w:rsidRPr="0007340C">
            <w:rPr>
              <w:rStyle w:val="PlaceholderText"/>
            </w:rPr>
            <w:t>Click or tap here to enter text.</w:t>
          </w:r>
        </w:p>
      </w:docPartBody>
    </w:docPart>
    <w:docPart>
      <w:docPartPr>
        <w:name w:val="EDFE18B7EA5A43CB888F0D09E32050BA"/>
        <w:category>
          <w:name w:val="General"/>
          <w:gallery w:val="placeholder"/>
        </w:category>
        <w:types>
          <w:type w:val="bbPlcHdr"/>
        </w:types>
        <w:behaviors>
          <w:behavior w:val="content"/>
        </w:behaviors>
        <w:guid w:val="{15CDAA51-93A5-4ACB-B194-C68264F98E4E}"/>
      </w:docPartPr>
      <w:docPartBody>
        <w:p w:rsidR="000103F0" w:rsidRDefault="000103F0">
          <w:pPr>
            <w:pStyle w:val="EDFE18B7EA5A43CB888F0D09E32050BA"/>
          </w:pPr>
          <w:r w:rsidRPr="0007340C">
            <w:rPr>
              <w:rStyle w:val="PlaceholderText"/>
            </w:rPr>
            <w:t>Click or tap here to enter text.</w:t>
          </w:r>
        </w:p>
      </w:docPartBody>
    </w:docPart>
    <w:docPart>
      <w:docPartPr>
        <w:name w:val="B2DB862E22824871AE1153AA0D0975EC"/>
        <w:category>
          <w:name w:val="General"/>
          <w:gallery w:val="placeholder"/>
        </w:category>
        <w:types>
          <w:type w:val="bbPlcHdr"/>
        </w:types>
        <w:behaviors>
          <w:behavior w:val="content"/>
        </w:behaviors>
        <w:guid w:val="{61F6185A-18E1-4B86-9ABE-3CC3A417006D}"/>
      </w:docPartPr>
      <w:docPartBody>
        <w:p w:rsidR="000103F0" w:rsidRDefault="000103F0">
          <w:pPr>
            <w:pStyle w:val="B2DB862E22824871AE1153AA0D0975EC"/>
          </w:pPr>
          <w:r w:rsidRPr="0007340C">
            <w:rPr>
              <w:rStyle w:val="PlaceholderText"/>
            </w:rPr>
            <w:t>Click or tap here to enter text.</w:t>
          </w:r>
        </w:p>
      </w:docPartBody>
    </w:docPart>
    <w:docPart>
      <w:docPartPr>
        <w:name w:val="ECEB864728684A1489DCC195E5B0A716"/>
        <w:category>
          <w:name w:val="General"/>
          <w:gallery w:val="placeholder"/>
        </w:category>
        <w:types>
          <w:type w:val="bbPlcHdr"/>
        </w:types>
        <w:behaviors>
          <w:behavior w:val="content"/>
        </w:behaviors>
        <w:guid w:val="{4C60A264-2B1E-4410-9FCE-4D04ACA8E05B}"/>
      </w:docPartPr>
      <w:docPartBody>
        <w:p w:rsidR="000103F0" w:rsidRDefault="000103F0">
          <w:pPr>
            <w:pStyle w:val="ECEB864728684A1489DCC195E5B0A716"/>
          </w:pPr>
          <w:r w:rsidRPr="0007340C">
            <w:rPr>
              <w:rStyle w:val="PlaceholderText"/>
            </w:rPr>
            <w:t>Click or tap here to enter text.</w:t>
          </w:r>
        </w:p>
      </w:docPartBody>
    </w:docPart>
    <w:docPart>
      <w:docPartPr>
        <w:name w:val="02F67C8DED15488EAA12AC587BFCEA6E"/>
        <w:category>
          <w:name w:val="General"/>
          <w:gallery w:val="placeholder"/>
        </w:category>
        <w:types>
          <w:type w:val="bbPlcHdr"/>
        </w:types>
        <w:behaviors>
          <w:behavior w:val="content"/>
        </w:behaviors>
        <w:guid w:val="{91920C6E-8B0A-4ABE-96CB-ADB6399EF19B}"/>
      </w:docPartPr>
      <w:docPartBody>
        <w:p w:rsidR="000103F0" w:rsidRDefault="000103F0">
          <w:pPr>
            <w:pStyle w:val="02F67C8DED15488EAA12AC587BFCEA6E"/>
          </w:pPr>
          <w:r w:rsidRPr="0007340C">
            <w:rPr>
              <w:rStyle w:val="PlaceholderText"/>
            </w:rPr>
            <w:t>Click or tap here to enter text.</w:t>
          </w:r>
        </w:p>
      </w:docPartBody>
    </w:docPart>
    <w:docPart>
      <w:docPartPr>
        <w:name w:val="3E7C261F91704BAC88F844C604FEF788"/>
        <w:category>
          <w:name w:val="General"/>
          <w:gallery w:val="placeholder"/>
        </w:category>
        <w:types>
          <w:type w:val="bbPlcHdr"/>
        </w:types>
        <w:behaviors>
          <w:behavior w:val="content"/>
        </w:behaviors>
        <w:guid w:val="{7F5AD69D-D194-44A7-BD2B-6E43AB154BED}"/>
      </w:docPartPr>
      <w:docPartBody>
        <w:p w:rsidR="000103F0" w:rsidRDefault="000103F0">
          <w:pPr>
            <w:pStyle w:val="3E7C261F91704BAC88F844C604FEF788"/>
          </w:pPr>
          <w:r w:rsidRPr="0007340C">
            <w:rPr>
              <w:rStyle w:val="PlaceholderText"/>
            </w:rPr>
            <w:t>Click or tap here to enter text.</w:t>
          </w:r>
        </w:p>
      </w:docPartBody>
    </w:docPart>
    <w:docPart>
      <w:docPartPr>
        <w:name w:val="C2E6406C6A03467383676ABB6C538313"/>
        <w:category>
          <w:name w:val="General"/>
          <w:gallery w:val="placeholder"/>
        </w:category>
        <w:types>
          <w:type w:val="bbPlcHdr"/>
        </w:types>
        <w:behaviors>
          <w:behavior w:val="content"/>
        </w:behaviors>
        <w:guid w:val="{D5686946-1CED-4B57-B067-C839A841B924}"/>
      </w:docPartPr>
      <w:docPartBody>
        <w:p w:rsidR="000103F0" w:rsidRDefault="000103F0">
          <w:pPr>
            <w:pStyle w:val="C2E6406C6A03467383676ABB6C538313"/>
          </w:pPr>
          <w:r w:rsidRPr="0007340C">
            <w:rPr>
              <w:rStyle w:val="PlaceholderText"/>
            </w:rPr>
            <w:t>Click or tap here to enter text.</w:t>
          </w:r>
        </w:p>
      </w:docPartBody>
    </w:docPart>
    <w:docPart>
      <w:docPartPr>
        <w:name w:val="B67DB0D9BA604C74881573066A035899"/>
        <w:category>
          <w:name w:val="General"/>
          <w:gallery w:val="placeholder"/>
        </w:category>
        <w:types>
          <w:type w:val="bbPlcHdr"/>
        </w:types>
        <w:behaviors>
          <w:behavior w:val="content"/>
        </w:behaviors>
        <w:guid w:val="{BC0D1DD0-4AF9-4D25-8283-60525673C90F}"/>
      </w:docPartPr>
      <w:docPartBody>
        <w:p w:rsidR="000103F0" w:rsidRDefault="000103F0">
          <w:pPr>
            <w:pStyle w:val="B67DB0D9BA604C74881573066A035899"/>
          </w:pPr>
          <w:r w:rsidRPr="0007340C">
            <w:rPr>
              <w:rStyle w:val="PlaceholderText"/>
            </w:rPr>
            <w:t>Click or tap here to enter text.</w:t>
          </w:r>
        </w:p>
      </w:docPartBody>
    </w:docPart>
    <w:docPart>
      <w:docPartPr>
        <w:name w:val="58E1090396814395911730F149837D90"/>
        <w:category>
          <w:name w:val="General"/>
          <w:gallery w:val="placeholder"/>
        </w:category>
        <w:types>
          <w:type w:val="bbPlcHdr"/>
        </w:types>
        <w:behaviors>
          <w:behavior w:val="content"/>
        </w:behaviors>
        <w:guid w:val="{52D49A4D-6AA1-433F-9197-E2E040B03381}"/>
      </w:docPartPr>
      <w:docPartBody>
        <w:p w:rsidR="000103F0" w:rsidRDefault="000103F0">
          <w:pPr>
            <w:pStyle w:val="58E1090396814395911730F149837D90"/>
          </w:pPr>
          <w:r w:rsidRPr="0007340C">
            <w:rPr>
              <w:rStyle w:val="PlaceholderText"/>
            </w:rPr>
            <w:t>Click or tap here to enter text.</w:t>
          </w:r>
        </w:p>
      </w:docPartBody>
    </w:docPart>
    <w:docPart>
      <w:docPartPr>
        <w:name w:val="2F82D10A2D2B4B41A11864B6C1F0EAA1"/>
        <w:category>
          <w:name w:val="General"/>
          <w:gallery w:val="placeholder"/>
        </w:category>
        <w:types>
          <w:type w:val="bbPlcHdr"/>
        </w:types>
        <w:behaviors>
          <w:behavior w:val="content"/>
        </w:behaviors>
        <w:guid w:val="{01B8F395-17D9-4A39-ABAA-E1E8854050A0}"/>
      </w:docPartPr>
      <w:docPartBody>
        <w:p w:rsidR="000103F0" w:rsidRDefault="000103F0">
          <w:pPr>
            <w:pStyle w:val="2F82D10A2D2B4B41A11864B6C1F0EAA1"/>
          </w:pPr>
          <w:r w:rsidRPr="0007340C">
            <w:rPr>
              <w:rStyle w:val="PlaceholderText"/>
            </w:rPr>
            <w:t>Click or tap here to enter text.</w:t>
          </w:r>
        </w:p>
      </w:docPartBody>
    </w:docPart>
    <w:docPart>
      <w:docPartPr>
        <w:name w:val="2C30F2E8B41C41219B6E206F58FB48B5"/>
        <w:category>
          <w:name w:val="General"/>
          <w:gallery w:val="placeholder"/>
        </w:category>
        <w:types>
          <w:type w:val="bbPlcHdr"/>
        </w:types>
        <w:behaviors>
          <w:behavior w:val="content"/>
        </w:behaviors>
        <w:guid w:val="{72642C32-177D-4651-9831-DEFE5B04758E}"/>
      </w:docPartPr>
      <w:docPartBody>
        <w:p w:rsidR="000103F0" w:rsidRDefault="000103F0">
          <w:pPr>
            <w:pStyle w:val="2C30F2E8B41C41219B6E206F58FB48B5"/>
          </w:pPr>
          <w:r w:rsidRPr="0007340C">
            <w:rPr>
              <w:rStyle w:val="PlaceholderText"/>
            </w:rPr>
            <w:t>Click or tap here to enter text.</w:t>
          </w:r>
        </w:p>
      </w:docPartBody>
    </w:docPart>
    <w:docPart>
      <w:docPartPr>
        <w:name w:val="1C46CFF0CD7E4B558ED0BDCC3E08BADF"/>
        <w:category>
          <w:name w:val="General"/>
          <w:gallery w:val="placeholder"/>
        </w:category>
        <w:types>
          <w:type w:val="bbPlcHdr"/>
        </w:types>
        <w:behaviors>
          <w:behavior w:val="content"/>
        </w:behaviors>
        <w:guid w:val="{1C492559-0957-41B9-BB88-3F0EF1E3203C}"/>
      </w:docPartPr>
      <w:docPartBody>
        <w:p w:rsidR="000103F0" w:rsidRDefault="000103F0">
          <w:pPr>
            <w:pStyle w:val="1C46CFF0CD7E4B558ED0BDCC3E08BADF"/>
          </w:pPr>
          <w:r w:rsidRPr="0007340C">
            <w:rPr>
              <w:rStyle w:val="PlaceholderText"/>
            </w:rPr>
            <w:t>Click or tap here to enter text.</w:t>
          </w:r>
        </w:p>
      </w:docPartBody>
    </w:docPart>
    <w:docPart>
      <w:docPartPr>
        <w:name w:val="18C4A2BE22DA4B14B663DAE66E1B141A"/>
        <w:category>
          <w:name w:val="General"/>
          <w:gallery w:val="placeholder"/>
        </w:category>
        <w:types>
          <w:type w:val="bbPlcHdr"/>
        </w:types>
        <w:behaviors>
          <w:behavior w:val="content"/>
        </w:behaviors>
        <w:guid w:val="{5F6EF06C-520D-472A-ADEA-62274073C1DF}"/>
      </w:docPartPr>
      <w:docPartBody>
        <w:p w:rsidR="000103F0" w:rsidRDefault="000103F0">
          <w:pPr>
            <w:pStyle w:val="18C4A2BE22DA4B14B663DAE66E1B141A"/>
          </w:pPr>
          <w:r w:rsidRPr="0007340C">
            <w:rPr>
              <w:rStyle w:val="PlaceholderText"/>
            </w:rPr>
            <w:t>Click or tap here to enter text.</w:t>
          </w:r>
        </w:p>
      </w:docPartBody>
    </w:docPart>
    <w:docPart>
      <w:docPartPr>
        <w:name w:val="AA68E7B359464488A4DFF486F905B841"/>
        <w:category>
          <w:name w:val="General"/>
          <w:gallery w:val="placeholder"/>
        </w:category>
        <w:types>
          <w:type w:val="bbPlcHdr"/>
        </w:types>
        <w:behaviors>
          <w:behavior w:val="content"/>
        </w:behaviors>
        <w:guid w:val="{F1D5F6F4-B174-4D6C-83BB-946DF523DAD9}"/>
      </w:docPartPr>
      <w:docPartBody>
        <w:p w:rsidR="00793495" w:rsidRDefault="00793495" w:rsidP="00793495">
          <w:pPr>
            <w:pStyle w:val="AA68E7B359464488A4DFF486F905B841"/>
          </w:pPr>
          <w:r w:rsidRPr="0007340C">
            <w:rPr>
              <w:rStyle w:val="PlaceholderText"/>
            </w:rPr>
            <w:t>Click or tap here to enter text.</w:t>
          </w:r>
        </w:p>
      </w:docPartBody>
    </w:docPart>
    <w:docPart>
      <w:docPartPr>
        <w:name w:val="4285DF0E34E94C1C83B5A570C4FEDB2A"/>
        <w:category>
          <w:name w:val="General"/>
          <w:gallery w:val="placeholder"/>
        </w:category>
        <w:types>
          <w:type w:val="bbPlcHdr"/>
        </w:types>
        <w:behaviors>
          <w:behavior w:val="content"/>
        </w:behaviors>
        <w:guid w:val="{8115A94B-8189-4770-A54E-C48DB8989056}"/>
      </w:docPartPr>
      <w:docPartBody>
        <w:p w:rsidR="00793495" w:rsidRDefault="00793495" w:rsidP="00793495">
          <w:pPr>
            <w:pStyle w:val="4285DF0E34E94C1C83B5A570C4FEDB2A"/>
          </w:pPr>
          <w:r w:rsidRPr="0007340C">
            <w:rPr>
              <w:rStyle w:val="PlaceholderText"/>
            </w:rPr>
            <w:t>Click or tap here to enter text.</w:t>
          </w:r>
        </w:p>
      </w:docPartBody>
    </w:docPart>
    <w:docPart>
      <w:docPartPr>
        <w:name w:val="6A5DFB53F8EF456CA0E66667B57BD203"/>
        <w:category>
          <w:name w:val="General"/>
          <w:gallery w:val="placeholder"/>
        </w:category>
        <w:types>
          <w:type w:val="bbPlcHdr"/>
        </w:types>
        <w:behaviors>
          <w:behavior w:val="content"/>
        </w:behaviors>
        <w:guid w:val="{819C12AA-61DF-4D68-A164-D00A4CCF0FEE}"/>
      </w:docPartPr>
      <w:docPartBody>
        <w:p w:rsidR="00793495" w:rsidRDefault="00793495" w:rsidP="00793495">
          <w:pPr>
            <w:pStyle w:val="6A5DFB53F8EF456CA0E66667B57BD203"/>
          </w:pPr>
          <w:r w:rsidRPr="0007340C">
            <w:rPr>
              <w:rStyle w:val="PlaceholderText"/>
            </w:rPr>
            <w:t>Click or tap here to enter text.</w:t>
          </w:r>
        </w:p>
      </w:docPartBody>
    </w:docPart>
    <w:docPart>
      <w:docPartPr>
        <w:name w:val="FA256F2A41374569B614ABBB9C848E42"/>
        <w:category>
          <w:name w:val="General"/>
          <w:gallery w:val="placeholder"/>
        </w:category>
        <w:types>
          <w:type w:val="bbPlcHdr"/>
        </w:types>
        <w:behaviors>
          <w:behavior w:val="content"/>
        </w:behaviors>
        <w:guid w:val="{6D3427F6-26B8-43FC-B33C-0197DB91990D}"/>
      </w:docPartPr>
      <w:docPartBody>
        <w:p w:rsidR="00793495" w:rsidRDefault="00793495" w:rsidP="00793495">
          <w:pPr>
            <w:pStyle w:val="FA256F2A41374569B614ABBB9C848E42"/>
          </w:pPr>
          <w:r w:rsidRPr="0007340C">
            <w:rPr>
              <w:rStyle w:val="PlaceholderText"/>
            </w:rPr>
            <w:t>Click or tap here to enter text.</w:t>
          </w:r>
        </w:p>
      </w:docPartBody>
    </w:docPart>
    <w:docPart>
      <w:docPartPr>
        <w:name w:val="AA937906526C447EA02435EEED78347D"/>
        <w:category>
          <w:name w:val="General"/>
          <w:gallery w:val="placeholder"/>
        </w:category>
        <w:types>
          <w:type w:val="bbPlcHdr"/>
        </w:types>
        <w:behaviors>
          <w:behavior w:val="content"/>
        </w:behaviors>
        <w:guid w:val="{EE9CFC92-21F1-4890-A9DB-D4C3C5CA79F2}"/>
      </w:docPartPr>
      <w:docPartBody>
        <w:p w:rsidR="00793495" w:rsidRDefault="00793495" w:rsidP="00793495">
          <w:pPr>
            <w:pStyle w:val="AA937906526C447EA02435EEED78347D"/>
          </w:pPr>
          <w:r w:rsidRPr="0007340C">
            <w:rPr>
              <w:rStyle w:val="PlaceholderText"/>
            </w:rPr>
            <w:t>Click or tap here to enter text.</w:t>
          </w:r>
        </w:p>
      </w:docPartBody>
    </w:docPart>
    <w:docPart>
      <w:docPartPr>
        <w:name w:val="2FCE20048EF6422EB647AF867D7F99DB"/>
        <w:category>
          <w:name w:val="General"/>
          <w:gallery w:val="placeholder"/>
        </w:category>
        <w:types>
          <w:type w:val="bbPlcHdr"/>
        </w:types>
        <w:behaviors>
          <w:behavior w:val="content"/>
        </w:behaviors>
        <w:guid w:val="{405EC4DD-EDF4-4210-95F0-D98F90903CBA}"/>
      </w:docPartPr>
      <w:docPartBody>
        <w:p w:rsidR="00793495" w:rsidRDefault="00793495" w:rsidP="00793495">
          <w:pPr>
            <w:pStyle w:val="2FCE20048EF6422EB647AF867D7F99DB"/>
          </w:pPr>
          <w:r w:rsidRPr="0007340C">
            <w:rPr>
              <w:rStyle w:val="PlaceholderText"/>
            </w:rPr>
            <w:t>Click or tap here to enter text.</w:t>
          </w:r>
        </w:p>
      </w:docPartBody>
    </w:docPart>
    <w:docPart>
      <w:docPartPr>
        <w:name w:val="AA73F0BD39D04E40B3D2FE1CFD0DDBC3"/>
        <w:category>
          <w:name w:val="General"/>
          <w:gallery w:val="placeholder"/>
        </w:category>
        <w:types>
          <w:type w:val="bbPlcHdr"/>
        </w:types>
        <w:behaviors>
          <w:behavior w:val="content"/>
        </w:behaviors>
        <w:guid w:val="{D59C0B95-9382-489E-B9DE-FBB37B815010}"/>
      </w:docPartPr>
      <w:docPartBody>
        <w:p w:rsidR="00793495" w:rsidRDefault="00793495" w:rsidP="00793495">
          <w:pPr>
            <w:pStyle w:val="AA73F0BD39D04E40B3D2FE1CFD0DDBC3"/>
          </w:pPr>
          <w:r w:rsidRPr="0007340C">
            <w:rPr>
              <w:rStyle w:val="PlaceholderText"/>
            </w:rPr>
            <w:t>Click or tap here to enter text.</w:t>
          </w:r>
        </w:p>
      </w:docPartBody>
    </w:docPart>
    <w:docPart>
      <w:docPartPr>
        <w:name w:val="3C016D9A74EA4842A2F1B9590287B8CF"/>
        <w:category>
          <w:name w:val="General"/>
          <w:gallery w:val="placeholder"/>
        </w:category>
        <w:types>
          <w:type w:val="bbPlcHdr"/>
        </w:types>
        <w:behaviors>
          <w:behavior w:val="content"/>
        </w:behaviors>
        <w:guid w:val="{5382186A-E9A9-4F30-8583-1CF7DD7C2C25}"/>
      </w:docPartPr>
      <w:docPartBody>
        <w:p w:rsidR="00793495" w:rsidRDefault="00793495" w:rsidP="00793495">
          <w:pPr>
            <w:pStyle w:val="3C016D9A74EA4842A2F1B9590287B8CF"/>
          </w:pPr>
          <w:r w:rsidRPr="0007340C">
            <w:rPr>
              <w:rStyle w:val="PlaceholderText"/>
            </w:rPr>
            <w:t>Click or tap here to enter text.</w:t>
          </w:r>
        </w:p>
      </w:docPartBody>
    </w:docPart>
    <w:docPart>
      <w:docPartPr>
        <w:name w:val="06813D5B1D5144CFBC34AF6132C56AAD"/>
        <w:category>
          <w:name w:val="General"/>
          <w:gallery w:val="placeholder"/>
        </w:category>
        <w:types>
          <w:type w:val="bbPlcHdr"/>
        </w:types>
        <w:behaviors>
          <w:behavior w:val="content"/>
        </w:behaviors>
        <w:guid w:val="{1FA5BB3E-FAC0-487E-B926-11149E71671A}"/>
      </w:docPartPr>
      <w:docPartBody>
        <w:p w:rsidR="00793495" w:rsidRDefault="00793495" w:rsidP="00793495">
          <w:pPr>
            <w:pStyle w:val="06813D5B1D5144CFBC34AF6132C56AAD"/>
          </w:pPr>
          <w:r w:rsidRPr="0007340C">
            <w:rPr>
              <w:rStyle w:val="PlaceholderText"/>
            </w:rPr>
            <w:t>Click or tap here to enter text.</w:t>
          </w:r>
        </w:p>
      </w:docPartBody>
    </w:docPart>
    <w:docPart>
      <w:docPartPr>
        <w:name w:val="FE7611BCBDC34453B1DB09DDD35E1EBF"/>
        <w:category>
          <w:name w:val="General"/>
          <w:gallery w:val="placeholder"/>
        </w:category>
        <w:types>
          <w:type w:val="bbPlcHdr"/>
        </w:types>
        <w:behaviors>
          <w:behavior w:val="content"/>
        </w:behaviors>
        <w:guid w:val="{4F8011F1-B5FF-4D31-9626-42643CFEC759}"/>
      </w:docPartPr>
      <w:docPartBody>
        <w:p w:rsidR="00793495" w:rsidRDefault="00793495" w:rsidP="00793495">
          <w:pPr>
            <w:pStyle w:val="FE7611BCBDC34453B1DB09DDD35E1EBF"/>
          </w:pPr>
          <w:r w:rsidRPr="0007340C">
            <w:rPr>
              <w:rStyle w:val="PlaceholderText"/>
            </w:rPr>
            <w:t>Click or tap here to enter text.</w:t>
          </w:r>
        </w:p>
      </w:docPartBody>
    </w:docPart>
    <w:docPart>
      <w:docPartPr>
        <w:name w:val="07401F3DDD6E453A84EE0B9307272F96"/>
        <w:category>
          <w:name w:val="General"/>
          <w:gallery w:val="placeholder"/>
        </w:category>
        <w:types>
          <w:type w:val="bbPlcHdr"/>
        </w:types>
        <w:behaviors>
          <w:behavior w:val="content"/>
        </w:behaviors>
        <w:guid w:val="{27DC6B9C-C3B3-4458-8124-17E814063017}"/>
      </w:docPartPr>
      <w:docPartBody>
        <w:p w:rsidR="00793495" w:rsidRDefault="00793495" w:rsidP="00793495">
          <w:pPr>
            <w:pStyle w:val="07401F3DDD6E453A84EE0B9307272F96"/>
          </w:pPr>
          <w:r w:rsidRPr="0007340C">
            <w:rPr>
              <w:rStyle w:val="PlaceholderText"/>
            </w:rPr>
            <w:t>Click or tap here to enter text.</w:t>
          </w:r>
        </w:p>
      </w:docPartBody>
    </w:docPart>
    <w:docPart>
      <w:docPartPr>
        <w:name w:val="3B0E40F4DCCB447E9DE414C958EA80D1"/>
        <w:category>
          <w:name w:val="General"/>
          <w:gallery w:val="placeholder"/>
        </w:category>
        <w:types>
          <w:type w:val="bbPlcHdr"/>
        </w:types>
        <w:behaviors>
          <w:behavior w:val="content"/>
        </w:behaviors>
        <w:guid w:val="{049021DA-2961-4ABB-899F-ED8BFC29E363}"/>
      </w:docPartPr>
      <w:docPartBody>
        <w:p w:rsidR="00793495" w:rsidRDefault="00793495" w:rsidP="00793495">
          <w:pPr>
            <w:pStyle w:val="3B0E40F4DCCB447E9DE414C958EA80D1"/>
          </w:pPr>
          <w:r w:rsidRPr="0007340C">
            <w:rPr>
              <w:rStyle w:val="PlaceholderText"/>
            </w:rPr>
            <w:t>Click or tap here to enter text.</w:t>
          </w:r>
        </w:p>
      </w:docPartBody>
    </w:docPart>
    <w:docPart>
      <w:docPartPr>
        <w:name w:val="D6CEFAA18BDF40BFBCD7C68428731109"/>
        <w:category>
          <w:name w:val="General"/>
          <w:gallery w:val="placeholder"/>
        </w:category>
        <w:types>
          <w:type w:val="bbPlcHdr"/>
        </w:types>
        <w:behaviors>
          <w:behavior w:val="content"/>
        </w:behaviors>
        <w:guid w:val="{FDEFC8EB-B114-4AFD-A6BE-3A9E5D8BE978}"/>
      </w:docPartPr>
      <w:docPartBody>
        <w:p w:rsidR="00793495" w:rsidRDefault="00793495" w:rsidP="00793495">
          <w:pPr>
            <w:pStyle w:val="D6CEFAA18BDF40BFBCD7C68428731109"/>
          </w:pPr>
          <w:r w:rsidRPr="0007340C">
            <w:rPr>
              <w:rStyle w:val="PlaceholderText"/>
            </w:rPr>
            <w:t>Click or tap here to enter text.</w:t>
          </w:r>
        </w:p>
      </w:docPartBody>
    </w:docPart>
    <w:docPart>
      <w:docPartPr>
        <w:name w:val="D8593FB2241E46798ADCBEC631B5F6C6"/>
        <w:category>
          <w:name w:val="General"/>
          <w:gallery w:val="placeholder"/>
        </w:category>
        <w:types>
          <w:type w:val="bbPlcHdr"/>
        </w:types>
        <w:behaviors>
          <w:behavior w:val="content"/>
        </w:behaviors>
        <w:guid w:val="{AD0895E0-574C-4771-B5E0-27EBAC143D58}"/>
      </w:docPartPr>
      <w:docPartBody>
        <w:p w:rsidR="00793495" w:rsidRDefault="00793495" w:rsidP="00793495">
          <w:pPr>
            <w:pStyle w:val="D8593FB2241E46798ADCBEC631B5F6C6"/>
          </w:pPr>
          <w:r w:rsidRPr="0007340C">
            <w:rPr>
              <w:rStyle w:val="PlaceholderText"/>
            </w:rPr>
            <w:t>Click or tap here to enter text.</w:t>
          </w:r>
        </w:p>
      </w:docPartBody>
    </w:docPart>
    <w:docPart>
      <w:docPartPr>
        <w:name w:val="E47E6C807AD7418396B9B6BA53CDB5D5"/>
        <w:category>
          <w:name w:val="General"/>
          <w:gallery w:val="placeholder"/>
        </w:category>
        <w:types>
          <w:type w:val="bbPlcHdr"/>
        </w:types>
        <w:behaviors>
          <w:behavior w:val="content"/>
        </w:behaviors>
        <w:guid w:val="{FE6F0F85-7318-486B-B0EC-66D763B091F1}"/>
      </w:docPartPr>
      <w:docPartBody>
        <w:p w:rsidR="00793495" w:rsidRDefault="00793495" w:rsidP="00793495">
          <w:pPr>
            <w:pStyle w:val="E47E6C807AD7418396B9B6BA53CDB5D5"/>
          </w:pPr>
          <w:r w:rsidRPr="0007340C">
            <w:rPr>
              <w:rStyle w:val="PlaceholderText"/>
            </w:rPr>
            <w:t>Click or tap here to enter text.</w:t>
          </w:r>
        </w:p>
      </w:docPartBody>
    </w:docPart>
    <w:docPart>
      <w:docPartPr>
        <w:name w:val="7191E43123B249B8980FF7FCDBA84DA5"/>
        <w:category>
          <w:name w:val="General"/>
          <w:gallery w:val="placeholder"/>
        </w:category>
        <w:types>
          <w:type w:val="bbPlcHdr"/>
        </w:types>
        <w:behaviors>
          <w:behavior w:val="content"/>
        </w:behaviors>
        <w:guid w:val="{CA68C127-4EEC-4501-A130-1E4C107DB2C4}"/>
      </w:docPartPr>
      <w:docPartBody>
        <w:p w:rsidR="00793495" w:rsidRDefault="00793495" w:rsidP="00793495">
          <w:pPr>
            <w:pStyle w:val="7191E43123B249B8980FF7FCDBA84DA5"/>
          </w:pPr>
          <w:r w:rsidRPr="0007340C">
            <w:rPr>
              <w:rStyle w:val="PlaceholderText"/>
            </w:rPr>
            <w:t>Click or tap here to enter text.</w:t>
          </w:r>
        </w:p>
      </w:docPartBody>
    </w:docPart>
    <w:docPart>
      <w:docPartPr>
        <w:name w:val="922D40713DA6479397AA2A6196731209"/>
        <w:category>
          <w:name w:val="General"/>
          <w:gallery w:val="placeholder"/>
        </w:category>
        <w:types>
          <w:type w:val="bbPlcHdr"/>
        </w:types>
        <w:behaviors>
          <w:behavior w:val="content"/>
        </w:behaviors>
        <w:guid w:val="{F2438257-E5B2-451B-B868-FABCAD306C18}"/>
      </w:docPartPr>
      <w:docPartBody>
        <w:p w:rsidR="00793495" w:rsidRDefault="00793495" w:rsidP="00793495">
          <w:pPr>
            <w:pStyle w:val="922D40713DA6479397AA2A6196731209"/>
          </w:pPr>
          <w:r w:rsidRPr="0007340C">
            <w:rPr>
              <w:rStyle w:val="PlaceholderText"/>
            </w:rPr>
            <w:t>Click or tap here to enter text.</w:t>
          </w:r>
        </w:p>
      </w:docPartBody>
    </w:docPart>
    <w:docPart>
      <w:docPartPr>
        <w:name w:val="C4D86EE6A4B04E918C0ED1212EAEE0ED"/>
        <w:category>
          <w:name w:val="General"/>
          <w:gallery w:val="placeholder"/>
        </w:category>
        <w:types>
          <w:type w:val="bbPlcHdr"/>
        </w:types>
        <w:behaviors>
          <w:behavior w:val="content"/>
        </w:behaviors>
        <w:guid w:val="{14DB9EC0-A386-40D1-A47F-432F7145DD1D}"/>
      </w:docPartPr>
      <w:docPartBody>
        <w:p w:rsidR="00793495" w:rsidRDefault="00793495" w:rsidP="00793495">
          <w:pPr>
            <w:pStyle w:val="C4D86EE6A4B04E918C0ED1212EAEE0ED"/>
          </w:pPr>
          <w:r w:rsidRPr="0007340C">
            <w:rPr>
              <w:rStyle w:val="PlaceholderText"/>
            </w:rPr>
            <w:t>Click or tap here to enter text.</w:t>
          </w:r>
        </w:p>
      </w:docPartBody>
    </w:docPart>
    <w:docPart>
      <w:docPartPr>
        <w:name w:val="38DF46B13A73449AADE23935701C20C7"/>
        <w:category>
          <w:name w:val="General"/>
          <w:gallery w:val="placeholder"/>
        </w:category>
        <w:types>
          <w:type w:val="bbPlcHdr"/>
        </w:types>
        <w:behaviors>
          <w:behavior w:val="content"/>
        </w:behaviors>
        <w:guid w:val="{A1EF3BAC-8F44-497F-A5D3-923B7E862018}"/>
      </w:docPartPr>
      <w:docPartBody>
        <w:p w:rsidR="00793495" w:rsidRDefault="00793495" w:rsidP="00793495">
          <w:pPr>
            <w:pStyle w:val="38DF46B13A73449AADE23935701C20C7"/>
          </w:pPr>
          <w:r w:rsidRPr="0007340C">
            <w:rPr>
              <w:rStyle w:val="PlaceholderText"/>
            </w:rPr>
            <w:t>Click or tap here to enter text.</w:t>
          </w:r>
        </w:p>
      </w:docPartBody>
    </w:docPart>
    <w:docPart>
      <w:docPartPr>
        <w:name w:val="0DA2E174A17F4661BB12FF1EB5B7F14F"/>
        <w:category>
          <w:name w:val="General"/>
          <w:gallery w:val="placeholder"/>
        </w:category>
        <w:types>
          <w:type w:val="bbPlcHdr"/>
        </w:types>
        <w:behaviors>
          <w:behavior w:val="content"/>
        </w:behaviors>
        <w:guid w:val="{5EA73181-CC36-4570-804A-E51F888920CB}"/>
      </w:docPartPr>
      <w:docPartBody>
        <w:p w:rsidR="00793495" w:rsidRDefault="00793495" w:rsidP="00793495">
          <w:pPr>
            <w:pStyle w:val="0DA2E174A17F4661BB12FF1EB5B7F14F"/>
          </w:pPr>
          <w:r w:rsidRPr="0007340C">
            <w:rPr>
              <w:rStyle w:val="PlaceholderText"/>
            </w:rPr>
            <w:t>Click or tap here to enter text.</w:t>
          </w:r>
        </w:p>
      </w:docPartBody>
    </w:docPart>
    <w:docPart>
      <w:docPartPr>
        <w:name w:val="AC9F5ABFA90049CCA8DE4DC8DC34468A"/>
        <w:category>
          <w:name w:val="General"/>
          <w:gallery w:val="placeholder"/>
        </w:category>
        <w:types>
          <w:type w:val="bbPlcHdr"/>
        </w:types>
        <w:behaviors>
          <w:behavior w:val="content"/>
        </w:behaviors>
        <w:guid w:val="{1E8FB40E-300C-4A08-9D98-7052A5E1EAF3}"/>
      </w:docPartPr>
      <w:docPartBody>
        <w:p w:rsidR="00793495" w:rsidRDefault="00793495" w:rsidP="00793495">
          <w:pPr>
            <w:pStyle w:val="AC9F5ABFA90049CCA8DE4DC8DC34468A"/>
          </w:pPr>
          <w:r w:rsidRPr="0007340C">
            <w:rPr>
              <w:rStyle w:val="PlaceholderText"/>
            </w:rPr>
            <w:t>Click or tap here to enter text.</w:t>
          </w:r>
        </w:p>
      </w:docPartBody>
    </w:docPart>
    <w:docPart>
      <w:docPartPr>
        <w:name w:val="01582EF4D8EB48FFA3780D72F92555D6"/>
        <w:category>
          <w:name w:val="General"/>
          <w:gallery w:val="placeholder"/>
        </w:category>
        <w:types>
          <w:type w:val="bbPlcHdr"/>
        </w:types>
        <w:behaviors>
          <w:behavior w:val="content"/>
        </w:behaviors>
        <w:guid w:val="{B4E75A1A-2454-412C-B543-BB11D430368C}"/>
      </w:docPartPr>
      <w:docPartBody>
        <w:p w:rsidR="00793495" w:rsidRDefault="00793495" w:rsidP="00793495">
          <w:pPr>
            <w:pStyle w:val="01582EF4D8EB48FFA3780D72F92555D6"/>
          </w:pPr>
          <w:r w:rsidRPr="0007340C">
            <w:rPr>
              <w:rStyle w:val="PlaceholderText"/>
            </w:rPr>
            <w:t>Click or tap here to enter text.</w:t>
          </w:r>
        </w:p>
      </w:docPartBody>
    </w:docPart>
    <w:docPart>
      <w:docPartPr>
        <w:name w:val="3AA43AF82BFC40D9BDFB4E7AAF9A66BC"/>
        <w:category>
          <w:name w:val="General"/>
          <w:gallery w:val="placeholder"/>
        </w:category>
        <w:types>
          <w:type w:val="bbPlcHdr"/>
        </w:types>
        <w:behaviors>
          <w:behavior w:val="content"/>
        </w:behaviors>
        <w:guid w:val="{C95DDC83-9A5B-41E9-9414-EDBAFDD47854}"/>
      </w:docPartPr>
      <w:docPartBody>
        <w:p w:rsidR="00793495" w:rsidRDefault="00793495" w:rsidP="00793495">
          <w:pPr>
            <w:pStyle w:val="3AA43AF82BFC40D9BDFB4E7AAF9A66BC"/>
          </w:pPr>
          <w:r w:rsidRPr="0007340C">
            <w:rPr>
              <w:rStyle w:val="PlaceholderText"/>
            </w:rPr>
            <w:t>Click or tap here to enter text.</w:t>
          </w:r>
        </w:p>
      </w:docPartBody>
    </w:docPart>
    <w:docPart>
      <w:docPartPr>
        <w:name w:val="A4D88AABAE7B48F6A57387A76BE169CC"/>
        <w:category>
          <w:name w:val="General"/>
          <w:gallery w:val="placeholder"/>
        </w:category>
        <w:types>
          <w:type w:val="bbPlcHdr"/>
        </w:types>
        <w:behaviors>
          <w:behavior w:val="content"/>
        </w:behaviors>
        <w:guid w:val="{15B61884-BA19-43CE-A57C-0733C7879C04}"/>
      </w:docPartPr>
      <w:docPartBody>
        <w:p w:rsidR="00793495" w:rsidRDefault="00793495" w:rsidP="00793495">
          <w:pPr>
            <w:pStyle w:val="A4D88AABAE7B48F6A57387A76BE169CC"/>
          </w:pPr>
          <w:r w:rsidRPr="0007340C">
            <w:rPr>
              <w:rStyle w:val="PlaceholderText"/>
            </w:rPr>
            <w:t>Click or tap here to enter text.</w:t>
          </w:r>
        </w:p>
      </w:docPartBody>
    </w:docPart>
    <w:docPart>
      <w:docPartPr>
        <w:name w:val="D59F2E6024E84B5487D8367008E32C74"/>
        <w:category>
          <w:name w:val="General"/>
          <w:gallery w:val="placeholder"/>
        </w:category>
        <w:types>
          <w:type w:val="bbPlcHdr"/>
        </w:types>
        <w:behaviors>
          <w:behavior w:val="content"/>
        </w:behaviors>
        <w:guid w:val="{3277ADBB-5FD3-4C1F-9145-ECC95EB66333}"/>
      </w:docPartPr>
      <w:docPartBody>
        <w:p w:rsidR="00793495" w:rsidRDefault="00793495" w:rsidP="00793495">
          <w:pPr>
            <w:pStyle w:val="D59F2E6024E84B5487D8367008E32C74"/>
          </w:pPr>
          <w:r w:rsidRPr="0007340C">
            <w:rPr>
              <w:rStyle w:val="PlaceholderText"/>
            </w:rPr>
            <w:t>Click or tap here to enter text.</w:t>
          </w:r>
        </w:p>
      </w:docPartBody>
    </w:docPart>
    <w:docPart>
      <w:docPartPr>
        <w:name w:val="85A8419E9451470FBDA60F00139E014B"/>
        <w:category>
          <w:name w:val="General"/>
          <w:gallery w:val="placeholder"/>
        </w:category>
        <w:types>
          <w:type w:val="bbPlcHdr"/>
        </w:types>
        <w:behaviors>
          <w:behavior w:val="content"/>
        </w:behaviors>
        <w:guid w:val="{68C0A538-3333-45F9-8A73-E1E4A3390741}"/>
      </w:docPartPr>
      <w:docPartBody>
        <w:p w:rsidR="00793495" w:rsidRDefault="00793495" w:rsidP="00793495">
          <w:pPr>
            <w:pStyle w:val="85A8419E9451470FBDA60F00139E014B"/>
          </w:pPr>
          <w:r w:rsidRPr="0007340C">
            <w:rPr>
              <w:rStyle w:val="PlaceholderText"/>
            </w:rPr>
            <w:t>Click or tap here to enter text.</w:t>
          </w:r>
        </w:p>
      </w:docPartBody>
    </w:docPart>
    <w:docPart>
      <w:docPartPr>
        <w:name w:val="92EEDA7F296F4F1589FA5D2F8FF55864"/>
        <w:category>
          <w:name w:val="General"/>
          <w:gallery w:val="placeholder"/>
        </w:category>
        <w:types>
          <w:type w:val="bbPlcHdr"/>
        </w:types>
        <w:behaviors>
          <w:behavior w:val="content"/>
        </w:behaviors>
        <w:guid w:val="{E60A06A4-F450-49B3-AC13-F572DC55F5DA}"/>
      </w:docPartPr>
      <w:docPartBody>
        <w:p w:rsidR="00793495" w:rsidRDefault="00793495" w:rsidP="00793495">
          <w:pPr>
            <w:pStyle w:val="92EEDA7F296F4F1589FA5D2F8FF55864"/>
          </w:pPr>
          <w:r w:rsidRPr="0007340C">
            <w:rPr>
              <w:rStyle w:val="PlaceholderText"/>
            </w:rPr>
            <w:t>Click or tap here to enter text.</w:t>
          </w:r>
        </w:p>
      </w:docPartBody>
    </w:docPart>
    <w:docPart>
      <w:docPartPr>
        <w:name w:val="68FFD1DBA3894744AB95BB6B3A5F6C95"/>
        <w:category>
          <w:name w:val="General"/>
          <w:gallery w:val="placeholder"/>
        </w:category>
        <w:types>
          <w:type w:val="bbPlcHdr"/>
        </w:types>
        <w:behaviors>
          <w:behavior w:val="content"/>
        </w:behaviors>
        <w:guid w:val="{2AD2B341-183D-4B94-B236-94970ADCB283}"/>
      </w:docPartPr>
      <w:docPartBody>
        <w:p w:rsidR="00793495" w:rsidRDefault="00793495" w:rsidP="00793495">
          <w:pPr>
            <w:pStyle w:val="68FFD1DBA3894744AB95BB6B3A5F6C95"/>
          </w:pPr>
          <w:r w:rsidRPr="0007340C">
            <w:rPr>
              <w:rStyle w:val="PlaceholderText"/>
            </w:rPr>
            <w:t>Click or tap here to enter text.</w:t>
          </w:r>
        </w:p>
      </w:docPartBody>
    </w:docPart>
    <w:docPart>
      <w:docPartPr>
        <w:name w:val="D7CD3BB6314546D8B8935324E0551A9E"/>
        <w:category>
          <w:name w:val="General"/>
          <w:gallery w:val="placeholder"/>
        </w:category>
        <w:types>
          <w:type w:val="bbPlcHdr"/>
        </w:types>
        <w:behaviors>
          <w:behavior w:val="content"/>
        </w:behaviors>
        <w:guid w:val="{DEC634FE-7CEB-4273-8620-4591E68F3F00}"/>
      </w:docPartPr>
      <w:docPartBody>
        <w:p w:rsidR="00793495" w:rsidRDefault="00793495" w:rsidP="00793495">
          <w:pPr>
            <w:pStyle w:val="D7CD3BB6314546D8B8935324E0551A9E"/>
          </w:pPr>
          <w:r w:rsidRPr="0007340C">
            <w:rPr>
              <w:rStyle w:val="PlaceholderText"/>
            </w:rPr>
            <w:t>Click or tap here to enter text.</w:t>
          </w:r>
        </w:p>
      </w:docPartBody>
    </w:docPart>
    <w:docPart>
      <w:docPartPr>
        <w:name w:val="D02A30B46B5A40B9A071F1F5A23E01D3"/>
        <w:category>
          <w:name w:val="General"/>
          <w:gallery w:val="placeholder"/>
        </w:category>
        <w:types>
          <w:type w:val="bbPlcHdr"/>
        </w:types>
        <w:behaviors>
          <w:behavior w:val="content"/>
        </w:behaviors>
        <w:guid w:val="{98A9F5C2-94A3-42F6-BAE0-73EBB0965EA3}"/>
      </w:docPartPr>
      <w:docPartBody>
        <w:p w:rsidR="00793495" w:rsidRDefault="00793495" w:rsidP="00793495">
          <w:pPr>
            <w:pStyle w:val="D02A30B46B5A40B9A071F1F5A23E01D3"/>
          </w:pPr>
          <w:r w:rsidRPr="0007340C">
            <w:rPr>
              <w:rStyle w:val="PlaceholderText"/>
            </w:rPr>
            <w:t>Click or tap here to enter text.</w:t>
          </w:r>
        </w:p>
      </w:docPartBody>
    </w:docPart>
    <w:docPart>
      <w:docPartPr>
        <w:name w:val="7E60B018005B48AC9DDFE12ACB270777"/>
        <w:category>
          <w:name w:val="General"/>
          <w:gallery w:val="placeholder"/>
        </w:category>
        <w:types>
          <w:type w:val="bbPlcHdr"/>
        </w:types>
        <w:behaviors>
          <w:behavior w:val="content"/>
        </w:behaviors>
        <w:guid w:val="{3B806F24-2AE0-4C3F-ABC5-9A0C1255E6A9}"/>
      </w:docPartPr>
      <w:docPartBody>
        <w:p w:rsidR="00793495" w:rsidRDefault="00793495" w:rsidP="00793495">
          <w:pPr>
            <w:pStyle w:val="7E60B018005B48AC9DDFE12ACB270777"/>
          </w:pPr>
          <w:r w:rsidRPr="0007340C">
            <w:rPr>
              <w:rStyle w:val="PlaceholderText"/>
            </w:rPr>
            <w:t>Click or tap here to enter text.</w:t>
          </w:r>
        </w:p>
      </w:docPartBody>
    </w:docPart>
    <w:docPart>
      <w:docPartPr>
        <w:name w:val="9B244625304E4C7A9249AA85880A858B"/>
        <w:category>
          <w:name w:val="General"/>
          <w:gallery w:val="placeholder"/>
        </w:category>
        <w:types>
          <w:type w:val="bbPlcHdr"/>
        </w:types>
        <w:behaviors>
          <w:behavior w:val="content"/>
        </w:behaviors>
        <w:guid w:val="{1EC164C1-3C3D-4728-97A8-E3DEBF16D156}"/>
      </w:docPartPr>
      <w:docPartBody>
        <w:p w:rsidR="00793495" w:rsidRDefault="00793495" w:rsidP="00793495">
          <w:pPr>
            <w:pStyle w:val="9B244625304E4C7A9249AA85880A858B"/>
          </w:pPr>
          <w:r w:rsidRPr="0007340C">
            <w:rPr>
              <w:rStyle w:val="PlaceholderText"/>
            </w:rPr>
            <w:t>Click or tap here to enter text.</w:t>
          </w:r>
        </w:p>
      </w:docPartBody>
    </w:docPart>
    <w:docPart>
      <w:docPartPr>
        <w:name w:val="3C4A1013310F44FB84052138145202FC"/>
        <w:category>
          <w:name w:val="General"/>
          <w:gallery w:val="placeholder"/>
        </w:category>
        <w:types>
          <w:type w:val="bbPlcHdr"/>
        </w:types>
        <w:behaviors>
          <w:behavior w:val="content"/>
        </w:behaviors>
        <w:guid w:val="{0F69CF44-A242-4A11-BB48-1367FCE26EFE}"/>
      </w:docPartPr>
      <w:docPartBody>
        <w:p w:rsidR="00793495" w:rsidRDefault="00793495" w:rsidP="00793495">
          <w:pPr>
            <w:pStyle w:val="3C4A1013310F44FB84052138145202FC"/>
          </w:pPr>
          <w:r w:rsidRPr="0007340C">
            <w:rPr>
              <w:rStyle w:val="PlaceholderText"/>
            </w:rPr>
            <w:t>Click or tap here to enter text.</w:t>
          </w:r>
        </w:p>
      </w:docPartBody>
    </w:docPart>
    <w:docPart>
      <w:docPartPr>
        <w:name w:val="604B6111DAAE4C9D8E0FCA0F2A13D93C"/>
        <w:category>
          <w:name w:val="General"/>
          <w:gallery w:val="placeholder"/>
        </w:category>
        <w:types>
          <w:type w:val="bbPlcHdr"/>
        </w:types>
        <w:behaviors>
          <w:behavior w:val="content"/>
        </w:behaviors>
        <w:guid w:val="{0CCBB1C5-AAD2-4F47-8990-8A7B825CA801}"/>
      </w:docPartPr>
      <w:docPartBody>
        <w:p w:rsidR="00793495" w:rsidRDefault="00793495" w:rsidP="00793495">
          <w:pPr>
            <w:pStyle w:val="604B6111DAAE4C9D8E0FCA0F2A13D93C"/>
          </w:pPr>
          <w:r w:rsidRPr="0007340C">
            <w:rPr>
              <w:rStyle w:val="PlaceholderText"/>
            </w:rPr>
            <w:t>Click or tap here to enter text.</w:t>
          </w:r>
        </w:p>
      </w:docPartBody>
    </w:docPart>
    <w:docPart>
      <w:docPartPr>
        <w:name w:val="8AF93BD35AC74EF39CFD322F7F4940A1"/>
        <w:category>
          <w:name w:val="General"/>
          <w:gallery w:val="placeholder"/>
        </w:category>
        <w:types>
          <w:type w:val="bbPlcHdr"/>
        </w:types>
        <w:behaviors>
          <w:behavior w:val="content"/>
        </w:behaviors>
        <w:guid w:val="{E3DEEBF1-78A8-4721-BDA1-227369FF126C}"/>
      </w:docPartPr>
      <w:docPartBody>
        <w:p w:rsidR="00793495" w:rsidRDefault="00793495" w:rsidP="00793495">
          <w:pPr>
            <w:pStyle w:val="8AF93BD35AC74EF39CFD322F7F4940A1"/>
          </w:pPr>
          <w:r w:rsidRPr="0007340C">
            <w:rPr>
              <w:rStyle w:val="PlaceholderText"/>
            </w:rPr>
            <w:t>Click or tap here to enter text.</w:t>
          </w:r>
        </w:p>
      </w:docPartBody>
    </w:docPart>
    <w:docPart>
      <w:docPartPr>
        <w:name w:val="38BBE39A2B4F4103B2D2C1A728CED29C"/>
        <w:category>
          <w:name w:val="General"/>
          <w:gallery w:val="placeholder"/>
        </w:category>
        <w:types>
          <w:type w:val="bbPlcHdr"/>
        </w:types>
        <w:behaviors>
          <w:behavior w:val="content"/>
        </w:behaviors>
        <w:guid w:val="{2A53A682-1F6A-4383-9BF5-3EB2B1B93A77}"/>
      </w:docPartPr>
      <w:docPartBody>
        <w:p w:rsidR="00793495" w:rsidRDefault="00793495" w:rsidP="00793495">
          <w:pPr>
            <w:pStyle w:val="38BBE39A2B4F4103B2D2C1A728CED29C"/>
          </w:pPr>
          <w:r w:rsidRPr="0007340C">
            <w:rPr>
              <w:rStyle w:val="PlaceholderText"/>
            </w:rPr>
            <w:t>Click or tap here to enter text.</w:t>
          </w:r>
        </w:p>
      </w:docPartBody>
    </w:docPart>
    <w:docPart>
      <w:docPartPr>
        <w:name w:val="704A6E18980F455DA15A7D03447D20E3"/>
        <w:category>
          <w:name w:val="General"/>
          <w:gallery w:val="placeholder"/>
        </w:category>
        <w:types>
          <w:type w:val="bbPlcHdr"/>
        </w:types>
        <w:behaviors>
          <w:behavior w:val="content"/>
        </w:behaviors>
        <w:guid w:val="{3276F645-5764-41CD-BBE7-2C751431C762}"/>
      </w:docPartPr>
      <w:docPartBody>
        <w:p w:rsidR="00793495" w:rsidRDefault="00793495" w:rsidP="00793495">
          <w:pPr>
            <w:pStyle w:val="704A6E18980F455DA15A7D03447D20E3"/>
          </w:pPr>
          <w:r w:rsidRPr="0007340C">
            <w:rPr>
              <w:rStyle w:val="PlaceholderText"/>
            </w:rPr>
            <w:t>Click or tap here to enter text.</w:t>
          </w:r>
        </w:p>
      </w:docPartBody>
    </w:docPart>
    <w:docPart>
      <w:docPartPr>
        <w:name w:val="2DE2871103D548CAB61E5394BB108441"/>
        <w:category>
          <w:name w:val="General"/>
          <w:gallery w:val="placeholder"/>
        </w:category>
        <w:types>
          <w:type w:val="bbPlcHdr"/>
        </w:types>
        <w:behaviors>
          <w:behavior w:val="content"/>
        </w:behaviors>
        <w:guid w:val="{6D43FF0A-01DC-4AE0-8773-4E11482858CC}"/>
      </w:docPartPr>
      <w:docPartBody>
        <w:p w:rsidR="00793495" w:rsidRDefault="00793495" w:rsidP="00793495">
          <w:pPr>
            <w:pStyle w:val="2DE2871103D548CAB61E5394BB108441"/>
          </w:pPr>
          <w:r w:rsidRPr="0007340C">
            <w:rPr>
              <w:rStyle w:val="PlaceholderText"/>
            </w:rPr>
            <w:t>Click or tap here to enter text.</w:t>
          </w:r>
        </w:p>
      </w:docPartBody>
    </w:docPart>
    <w:docPart>
      <w:docPartPr>
        <w:name w:val="314AA6D8CF334900A0D64D1B968FC99F"/>
        <w:category>
          <w:name w:val="General"/>
          <w:gallery w:val="placeholder"/>
        </w:category>
        <w:types>
          <w:type w:val="bbPlcHdr"/>
        </w:types>
        <w:behaviors>
          <w:behavior w:val="content"/>
        </w:behaviors>
        <w:guid w:val="{A93C6F0C-3AEF-466C-BC85-E5B4B6F59DDB}"/>
      </w:docPartPr>
      <w:docPartBody>
        <w:p w:rsidR="00793495" w:rsidRDefault="00793495" w:rsidP="00793495">
          <w:pPr>
            <w:pStyle w:val="314AA6D8CF334900A0D64D1B968FC99F"/>
          </w:pPr>
          <w:r w:rsidRPr="0007340C">
            <w:rPr>
              <w:rStyle w:val="PlaceholderText"/>
            </w:rPr>
            <w:t>Click or tap here to enter text.</w:t>
          </w:r>
        </w:p>
      </w:docPartBody>
    </w:docPart>
    <w:docPart>
      <w:docPartPr>
        <w:name w:val="5E9025FB6E794218A6B215D42412BD40"/>
        <w:category>
          <w:name w:val="General"/>
          <w:gallery w:val="placeholder"/>
        </w:category>
        <w:types>
          <w:type w:val="bbPlcHdr"/>
        </w:types>
        <w:behaviors>
          <w:behavior w:val="content"/>
        </w:behaviors>
        <w:guid w:val="{AB5FAD1B-D8A3-4F59-A1D2-0F865107BA23}"/>
      </w:docPartPr>
      <w:docPartBody>
        <w:p w:rsidR="00793495" w:rsidRDefault="00793495" w:rsidP="00793495">
          <w:pPr>
            <w:pStyle w:val="5E9025FB6E794218A6B215D42412BD40"/>
          </w:pPr>
          <w:r w:rsidRPr="0007340C">
            <w:rPr>
              <w:rStyle w:val="PlaceholderText"/>
            </w:rPr>
            <w:t>Click or tap here to enter text.</w:t>
          </w:r>
        </w:p>
      </w:docPartBody>
    </w:docPart>
    <w:docPart>
      <w:docPartPr>
        <w:name w:val="599ACCBB4A14453FBF834CBE151BF656"/>
        <w:category>
          <w:name w:val="General"/>
          <w:gallery w:val="placeholder"/>
        </w:category>
        <w:types>
          <w:type w:val="bbPlcHdr"/>
        </w:types>
        <w:behaviors>
          <w:behavior w:val="content"/>
        </w:behaviors>
        <w:guid w:val="{58596D74-2F18-42DC-A370-D31A2AD8E92E}"/>
      </w:docPartPr>
      <w:docPartBody>
        <w:p w:rsidR="00793495" w:rsidRDefault="00793495" w:rsidP="00793495">
          <w:pPr>
            <w:pStyle w:val="599ACCBB4A14453FBF834CBE151BF656"/>
          </w:pPr>
          <w:r w:rsidRPr="0007340C">
            <w:rPr>
              <w:rStyle w:val="PlaceholderText"/>
            </w:rPr>
            <w:t>Click or tap here to enter text.</w:t>
          </w:r>
        </w:p>
      </w:docPartBody>
    </w:docPart>
    <w:docPart>
      <w:docPartPr>
        <w:name w:val="7AF96801BEB74CD1853890BD7B4B340E"/>
        <w:category>
          <w:name w:val="General"/>
          <w:gallery w:val="placeholder"/>
        </w:category>
        <w:types>
          <w:type w:val="bbPlcHdr"/>
        </w:types>
        <w:behaviors>
          <w:behavior w:val="content"/>
        </w:behaviors>
        <w:guid w:val="{6806DF90-010C-44E1-A2F2-31C433B3BFB8}"/>
      </w:docPartPr>
      <w:docPartBody>
        <w:p w:rsidR="00793495" w:rsidRDefault="00793495" w:rsidP="00793495">
          <w:pPr>
            <w:pStyle w:val="7AF96801BEB74CD1853890BD7B4B340E"/>
          </w:pPr>
          <w:r w:rsidRPr="0007340C">
            <w:rPr>
              <w:rStyle w:val="PlaceholderText"/>
            </w:rPr>
            <w:t>Click or tap here to enter text.</w:t>
          </w:r>
        </w:p>
      </w:docPartBody>
    </w:docPart>
    <w:docPart>
      <w:docPartPr>
        <w:name w:val="5DF0E549E05B48C8BCC1DCBCFFFC12D3"/>
        <w:category>
          <w:name w:val="General"/>
          <w:gallery w:val="placeholder"/>
        </w:category>
        <w:types>
          <w:type w:val="bbPlcHdr"/>
        </w:types>
        <w:behaviors>
          <w:behavior w:val="content"/>
        </w:behaviors>
        <w:guid w:val="{76B49231-8634-4487-93C9-59CF164541EE}"/>
      </w:docPartPr>
      <w:docPartBody>
        <w:p w:rsidR="00793495" w:rsidRDefault="00793495" w:rsidP="00793495">
          <w:pPr>
            <w:pStyle w:val="5DF0E549E05B48C8BCC1DCBCFFFC12D3"/>
          </w:pPr>
          <w:r w:rsidRPr="0007340C">
            <w:rPr>
              <w:rStyle w:val="PlaceholderText"/>
            </w:rPr>
            <w:t>Click or tap here to enter text.</w:t>
          </w:r>
        </w:p>
      </w:docPartBody>
    </w:docPart>
    <w:docPart>
      <w:docPartPr>
        <w:name w:val="0BE30643BE2F40959087FDE096AEBBEE"/>
        <w:category>
          <w:name w:val="General"/>
          <w:gallery w:val="placeholder"/>
        </w:category>
        <w:types>
          <w:type w:val="bbPlcHdr"/>
        </w:types>
        <w:behaviors>
          <w:behavior w:val="content"/>
        </w:behaviors>
        <w:guid w:val="{DC19607E-65F2-455B-9852-6CD0368ABD19}"/>
      </w:docPartPr>
      <w:docPartBody>
        <w:p w:rsidR="00793495" w:rsidRDefault="00793495" w:rsidP="00793495">
          <w:pPr>
            <w:pStyle w:val="0BE30643BE2F40959087FDE096AEBBEE"/>
          </w:pPr>
          <w:r w:rsidRPr="0007340C">
            <w:rPr>
              <w:rStyle w:val="PlaceholderText"/>
            </w:rPr>
            <w:t>Click or tap here to enter text.</w:t>
          </w:r>
        </w:p>
      </w:docPartBody>
    </w:docPart>
    <w:docPart>
      <w:docPartPr>
        <w:name w:val="61A3C38972334BA9AB25905D362F0AE4"/>
        <w:category>
          <w:name w:val="General"/>
          <w:gallery w:val="placeholder"/>
        </w:category>
        <w:types>
          <w:type w:val="bbPlcHdr"/>
        </w:types>
        <w:behaviors>
          <w:behavior w:val="content"/>
        </w:behaviors>
        <w:guid w:val="{AEE75848-C26C-4794-93E8-946E058277DD}"/>
      </w:docPartPr>
      <w:docPartBody>
        <w:p w:rsidR="00793495" w:rsidRDefault="00793495" w:rsidP="00793495">
          <w:pPr>
            <w:pStyle w:val="61A3C38972334BA9AB25905D362F0AE4"/>
          </w:pPr>
          <w:r w:rsidRPr="0007340C">
            <w:rPr>
              <w:rStyle w:val="PlaceholderText"/>
            </w:rPr>
            <w:t>Click or tap here to enter text.</w:t>
          </w:r>
        </w:p>
      </w:docPartBody>
    </w:docPart>
    <w:docPart>
      <w:docPartPr>
        <w:name w:val="10AD8190F3604242BF2FB6C948AB56AC"/>
        <w:category>
          <w:name w:val="General"/>
          <w:gallery w:val="placeholder"/>
        </w:category>
        <w:types>
          <w:type w:val="bbPlcHdr"/>
        </w:types>
        <w:behaviors>
          <w:behavior w:val="content"/>
        </w:behaviors>
        <w:guid w:val="{A3016FED-0A1D-4309-89EC-39545F39B3A1}"/>
      </w:docPartPr>
      <w:docPartBody>
        <w:p w:rsidR="00793495" w:rsidRDefault="00793495" w:rsidP="00793495">
          <w:pPr>
            <w:pStyle w:val="10AD8190F3604242BF2FB6C948AB56AC"/>
          </w:pPr>
          <w:r w:rsidRPr="0007340C">
            <w:rPr>
              <w:rStyle w:val="PlaceholderText"/>
            </w:rPr>
            <w:t>Click or tap here to enter text.</w:t>
          </w:r>
        </w:p>
      </w:docPartBody>
    </w:docPart>
    <w:docPart>
      <w:docPartPr>
        <w:name w:val="182AD526087048A98449682A88FFE39C"/>
        <w:category>
          <w:name w:val="General"/>
          <w:gallery w:val="placeholder"/>
        </w:category>
        <w:types>
          <w:type w:val="bbPlcHdr"/>
        </w:types>
        <w:behaviors>
          <w:behavior w:val="content"/>
        </w:behaviors>
        <w:guid w:val="{764BD2B3-5FBF-4A0E-BB6E-7CFEFB5487A8}"/>
      </w:docPartPr>
      <w:docPartBody>
        <w:p w:rsidR="00793495" w:rsidRDefault="00793495" w:rsidP="00793495">
          <w:pPr>
            <w:pStyle w:val="182AD526087048A98449682A88FFE39C"/>
          </w:pPr>
          <w:r w:rsidRPr="0007340C">
            <w:rPr>
              <w:rStyle w:val="PlaceholderText"/>
            </w:rPr>
            <w:t>Click or tap here to enter text.</w:t>
          </w:r>
        </w:p>
      </w:docPartBody>
    </w:docPart>
    <w:docPart>
      <w:docPartPr>
        <w:name w:val="3659C5BAB27C4993A6CDED3A2F409F00"/>
        <w:category>
          <w:name w:val="General"/>
          <w:gallery w:val="placeholder"/>
        </w:category>
        <w:types>
          <w:type w:val="bbPlcHdr"/>
        </w:types>
        <w:behaviors>
          <w:behavior w:val="content"/>
        </w:behaviors>
        <w:guid w:val="{FE38A42B-D8A4-453A-A63D-6AA98DBFBA43}"/>
      </w:docPartPr>
      <w:docPartBody>
        <w:p w:rsidR="00793495" w:rsidRDefault="00793495" w:rsidP="00793495">
          <w:pPr>
            <w:pStyle w:val="3659C5BAB27C4993A6CDED3A2F409F00"/>
          </w:pPr>
          <w:r w:rsidRPr="0007340C">
            <w:rPr>
              <w:rStyle w:val="PlaceholderText"/>
            </w:rPr>
            <w:t>Click or tap here to enter text.</w:t>
          </w:r>
        </w:p>
      </w:docPartBody>
    </w:docPart>
    <w:docPart>
      <w:docPartPr>
        <w:name w:val="DCD01C33776A4F41843419F0E22F37A6"/>
        <w:category>
          <w:name w:val="General"/>
          <w:gallery w:val="placeholder"/>
        </w:category>
        <w:types>
          <w:type w:val="bbPlcHdr"/>
        </w:types>
        <w:behaviors>
          <w:behavior w:val="content"/>
        </w:behaviors>
        <w:guid w:val="{A6EF654E-C390-40BA-A7AB-B51CB5951CE6}"/>
      </w:docPartPr>
      <w:docPartBody>
        <w:p w:rsidR="00793495" w:rsidRDefault="00793495" w:rsidP="00793495">
          <w:pPr>
            <w:pStyle w:val="DCD01C33776A4F41843419F0E22F37A6"/>
          </w:pPr>
          <w:r w:rsidRPr="0007340C">
            <w:rPr>
              <w:rStyle w:val="PlaceholderText"/>
            </w:rPr>
            <w:t>Click or tap here to enter text.</w:t>
          </w:r>
        </w:p>
      </w:docPartBody>
    </w:docPart>
    <w:docPart>
      <w:docPartPr>
        <w:name w:val="FA178A10DB544C1C8B4468EA41BB83DB"/>
        <w:category>
          <w:name w:val="General"/>
          <w:gallery w:val="placeholder"/>
        </w:category>
        <w:types>
          <w:type w:val="bbPlcHdr"/>
        </w:types>
        <w:behaviors>
          <w:behavior w:val="content"/>
        </w:behaviors>
        <w:guid w:val="{4CDB4AF9-3A35-4679-9AA2-801189CEA903}"/>
      </w:docPartPr>
      <w:docPartBody>
        <w:p w:rsidR="00793495" w:rsidRDefault="00793495" w:rsidP="00793495">
          <w:pPr>
            <w:pStyle w:val="FA178A10DB544C1C8B4468EA41BB83DB"/>
          </w:pPr>
          <w:r w:rsidRPr="0007340C">
            <w:rPr>
              <w:rStyle w:val="PlaceholderText"/>
            </w:rPr>
            <w:t>Click or tap here to enter text.</w:t>
          </w:r>
        </w:p>
      </w:docPartBody>
    </w:docPart>
    <w:docPart>
      <w:docPartPr>
        <w:name w:val="D5FF3DAB6EB8469783CAD9DB1732E0B0"/>
        <w:category>
          <w:name w:val="General"/>
          <w:gallery w:val="placeholder"/>
        </w:category>
        <w:types>
          <w:type w:val="bbPlcHdr"/>
        </w:types>
        <w:behaviors>
          <w:behavior w:val="content"/>
        </w:behaviors>
        <w:guid w:val="{CA0EDA73-D56B-4993-A82D-82E39F4CECE0}"/>
      </w:docPartPr>
      <w:docPartBody>
        <w:p w:rsidR="00793495" w:rsidRDefault="00793495" w:rsidP="00793495">
          <w:pPr>
            <w:pStyle w:val="D5FF3DAB6EB8469783CAD9DB1732E0B0"/>
          </w:pPr>
          <w:r w:rsidRPr="0007340C">
            <w:rPr>
              <w:rStyle w:val="PlaceholderText"/>
            </w:rPr>
            <w:t>Click or tap here to enter text.</w:t>
          </w:r>
        </w:p>
      </w:docPartBody>
    </w:docPart>
    <w:docPart>
      <w:docPartPr>
        <w:name w:val="17A4F40AA4B149B586279D5205D82267"/>
        <w:category>
          <w:name w:val="General"/>
          <w:gallery w:val="placeholder"/>
        </w:category>
        <w:types>
          <w:type w:val="bbPlcHdr"/>
        </w:types>
        <w:behaviors>
          <w:behavior w:val="content"/>
        </w:behaviors>
        <w:guid w:val="{148CB43E-DA69-43D6-9F0D-98E849C239A5}"/>
      </w:docPartPr>
      <w:docPartBody>
        <w:p w:rsidR="00793495" w:rsidRDefault="00793495" w:rsidP="00793495">
          <w:pPr>
            <w:pStyle w:val="17A4F40AA4B149B586279D5205D82267"/>
          </w:pPr>
          <w:r w:rsidRPr="0007340C">
            <w:rPr>
              <w:rStyle w:val="PlaceholderText"/>
            </w:rPr>
            <w:t>Click or tap here to enter text.</w:t>
          </w:r>
        </w:p>
      </w:docPartBody>
    </w:docPart>
    <w:docPart>
      <w:docPartPr>
        <w:name w:val="BCC0F1F1718B4553AA865C21A9C2D690"/>
        <w:category>
          <w:name w:val="General"/>
          <w:gallery w:val="placeholder"/>
        </w:category>
        <w:types>
          <w:type w:val="bbPlcHdr"/>
        </w:types>
        <w:behaviors>
          <w:behavior w:val="content"/>
        </w:behaviors>
        <w:guid w:val="{09368BC3-43A7-47B1-B939-E9A74EF441CE}"/>
      </w:docPartPr>
      <w:docPartBody>
        <w:p w:rsidR="00793495" w:rsidRDefault="00793495" w:rsidP="00793495">
          <w:pPr>
            <w:pStyle w:val="BCC0F1F1718B4553AA865C21A9C2D690"/>
          </w:pPr>
          <w:r w:rsidRPr="0007340C">
            <w:rPr>
              <w:rStyle w:val="PlaceholderText"/>
            </w:rPr>
            <w:t>Click or tap here to enter text.</w:t>
          </w:r>
        </w:p>
      </w:docPartBody>
    </w:docPart>
    <w:docPart>
      <w:docPartPr>
        <w:name w:val="7E9E5208140B46CFBA6E3FCB4DEDFC28"/>
        <w:category>
          <w:name w:val="General"/>
          <w:gallery w:val="placeholder"/>
        </w:category>
        <w:types>
          <w:type w:val="bbPlcHdr"/>
        </w:types>
        <w:behaviors>
          <w:behavior w:val="content"/>
        </w:behaviors>
        <w:guid w:val="{3AEF9703-2412-436C-9E30-A8A02DB353CF}"/>
      </w:docPartPr>
      <w:docPartBody>
        <w:p w:rsidR="00793495" w:rsidRDefault="00793495" w:rsidP="00793495">
          <w:pPr>
            <w:pStyle w:val="7E9E5208140B46CFBA6E3FCB4DEDFC28"/>
          </w:pPr>
          <w:r w:rsidRPr="0007340C">
            <w:rPr>
              <w:rStyle w:val="PlaceholderText"/>
            </w:rPr>
            <w:t>Click or tap here to enter text.</w:t>
          </w:r>
        </w:p>
      </w:docPartBody>
    </w:docPart>
    <w:docPart>
      <w:docPartPr>
        <w:name w:val="24EB115868434074A6FE832D928AFAA7"/>
        <w:category>
          <w:name w:val="General"/>
          <w:gallery w:val="placeholder"/>
        </w:category>
        <w:types>
          <w:type w:val="bbPlcHdr"/>
        </w:types>
        <w:behaviors>
          <w:behavior w:val="content"/>
        </w:behaviors>
        <w:guid w:val="{E92C80C7-118C-4AA1-B1B2-4DF70398FE73}"/>
      </w:docPartPr>
      <w:docPartBody>
        <w:p w:rsidR="00793495" w:rsidRDefault="00793495" w:rsidP="00793495">
          <w:pPr>
            <w:pStyle w:val="24EB115868434074A6FE832D928AFAA7"/>
          </w:pPr>
          <w:r w:rsidRPr="0007340C">
            <w:rPr>
              <w:rStyle w:val="PlaceholderText"/>
            </w:rPr>
            <w:t>Click or tap here to enter text.</w:t>
          </w:r>
        </w:p>
      </w:docPartBody>
    </w:docPart>
    <w:docPart>
      <w:docPartPr>
        <w:name w:val="99F1B36B380C4BE9AACF3A453BC3FC33"/>
        <w:category>
          <w:name w:val="General"/>
          <w:gallery w:val="placeholder"/>
        </w:category>
        <w:types>
          <w:type w:val="bbPlcHdr"/>
        </w:types>
        <w:behaviors>
          <w:behavior w:val="content"/>
        </w:behaviors>
        <w:guid w:val="{579209B4-7A6D-47D5-A13D-80D692D15900}"/>
      </w:docPartPr>
      <w:docPartBody>
        <w:p w:rsidR="00793495" w:rsidRDefault="00793495" w:rsidP="00793495">
          <w:pPr>
            <w:pStyle w:val="99F1B36B380C4BE9AACF3A453BC3FC33"/>
          </w:pPr>
          <w:r w:rsidRPr="0007340C">
            <w:rPr>
              <w:rStyle w:val="PlaceholderText"/>
            </w:rPr>
            <w:t>Click or tap here to enter text.</w:t>
          </w:r>
        </w:p>
      </w:docPartBody>
    </w:docPart>
    <w:docPart>
      <w:docPartPr>
        <w:name w:val="788B2CA3EE2B4D68A61175FEED562977"/>
        <w:category>
          <w:name w:val="General"/>
          <w:gallery w:val="placeholder"/>
        </w:category>
        <w:types>
          <w:type w:val="bbPlcHdr"/>
        </w:types>
        <w:behaviors>
          <w:behavior w:val="content"/>
        </w:behaviors>
        <w:guid w:val="{30D58149-2CA2-4AED-AD1E-336211FB40A0}"/>
      </w:docPartPr>
      <w:docPartBody>
        <w:p w:rsidR="00793495" w:rsidRDefault="00793495" w:rsidP="00793495">
          <w:pPr>
            <w:pStyle w:val="788B2CA3EE2B4D68A61175FEED562977"/>
          </w:pPr>
          <w:r w:rsidRPr="0007340C">
            <w:rPr>
              <w:rStyle w:val="PlaceholderText"/>
            </w:rPr>
            <w:t>Click or tap here to enter text.</w:t>
          </w:r>
        </w:p>
      </w:docPartBody>
    </w:docPart>
    <w:docPart>
      <w:docPartPr>
        <w:name w:val="4B815D3B68644C858439ADC1E2288DC2"/>
        <w:category>
          <w:name w:val="General"/>
          <w:gallery w:val="placeholder"/>
        </w:category>
        <w:types>
          <w:type w:val="bbPlcHdr"/>
        </w:types>
        <w:behaviors>
          <w:behavior w:val="content"/>
        </w:behaviors>
        <w:guid w:val="{097B9065-1238-4F5A-A373-248D0817186E}"/>
      </w:docPartPr>
      <w:docPartBody>
        <w:p w:rsidR="00793495" w:rsidRDefault="00793495" w:rsidP="00793495">
          <w:pPr>
            <w:pStyle w:val="4B815D3B68644C858439ADC1E2288DC2"/>
          </w:pPr>
          <w:r w:rsidRPr="0007340C">
            <w:rPr>
              <w:rStyle w:val="PlaceholderText"/>
            </w:rPr>
            <w:t>Click or tap here to enter text.</w:t>
          </w:r>
        </w:p>
      </w:docPartBody>
    </w:docPart>
    <w:docPart>
      <w:docPartPr>
        <w:name w:val="B11DE99CD73443E9BB46B60BD8B5A0F9"/>
        <w:category>
          <w:name w:val="General"/>
          <w:gallery w:val="placeholder"/>
        </w:category>
        <w:types>
          <w:type w:val="bbPlcHdr"/>
        </w:types>
        <w:behaviors>
          <w:behavior w:val="content"/>
        </w:behaviors>
        <w:guid w:val="{CE5D189D-2209-4523-B6AE-ABCBDF2D800B}"/>
      </w:docPartPr>
      <w:docPartBody>
        <w:p w:rsidR="00793495" w:rsidRDefault="00793495" w:rsidP="00793495">
          <w:pPr>
            <w:pStyle w:val="B11DE99CD73443E9BB46B60BD8B5A0F9"/>
          </w:pPr>
          <w:r w:rsidRPr="0007340C">
            <w:rPr>
              <w:rStyle w:val="PlaceholderText"/>
            </w:rPr>
            <w:t>Click or tap here to enter text.</w:t>
          </w:r>
        </w:p>
      </w:docPartBody>
    </w:docPart>
    <w:docPart>
      <w:docPartPr>
        <w:name w:val="D2699201DED84AA687BFEE0B5CC9ED12"/>
        <w:category>
          <w:name w:val="General"/>
          <w:gallery w:val="placeholder"/>
        </w:category>
        <w:types>
          <w:type w:val="bbPlcHdr"/>
        </w:types>
        <w:behaviors>
          <w:behavior w:val="content"/>
        </w:behaviors>
        <w:guid w:val="{C9C7F73A-D504-4E83-BC8C-AA998E72EB93}"/>
      </w:docPartPr>
      <w:docPartBody>
        <w:p w:rsidR="00793495" w:rsidRDefault="00793495" w:rsidP="00793495">
          <w:pPr>
            <w:pStyle w:val="D2699201DED84AA687BFEE0B5CC9ED12"/>
          </w:pPr>
          <w:r w:rsidRPr="0007340C">
            <w:rPr>
              <w:rStyle w:val="PlaceholderText"/>
            </w:rPr>
            <w:t>Click or tap here to enter text.</w:t>
          </w:r>
        </w:p>
      </w:docPartBody>
    </w:docPart>
    <w:docPart>
      <w:docPartPr>
        <w:name w:val="32330F6AF18E4448A4317148EB782B55"/>
        <w:category>
          <w:name w:val="General"/>
          <w:gallery w:val="placeholder"/>
        </w:category>
        <w:types>
          <w:type w:val="bbPlcHdr"/>
        </w:types>
        <w:behaviors>
          <w:behavior w:val="content"/>
        </w:behaviors>
        <w:guid w:val="{7129BFB3-DD5A-49A2-B50D-481471D72C76}"/>
      </w:docPartPr>
      <w:docPartBody>
        <w:p w:rsidR="00793495" w:rsidRDefault="00793495" w:rsidP="00793495">
          <w:pPr>
            <w:pStyle w:val="32330F6AF18E4448A4317148EB782B55"/>
          </w:pPr>
          <w:r w:rsidRPr="0007340C">
            <w:rPr>
              <w:rStyle w:val="PlaceholderText"/>
            </w:rPr>
            <w:t>Click or tap here to enter text.</w:t>
          </w:r>
        </w:p>
      </w:docPartBody>
    </w:docPart>
    <w:docPart>
      <w:docPartPr>
        <w:name w:val="3BA40F3A008A4F4B82CBADCF6F67F3F7"/>
        <w:category>
          <w:name w:val="General"/>
          <w:gallery w:val="placeholder"/>
        </w:category>
        <w:types>
          <w:type w:val="bbPlcHdr"/>
        </w:types>
        <w:behaviors>
          <w:behavior w:val="content"/>
        </w:behaviors>
        <w:guid w:val="{00155036-F8D3-4358-8510-43B2C794BE72}"/>
      </w:docPartPr>
      <w:docPartBody>
        <w:p w:rsidR="00793495" w:rsidRDefault="00793495" w:rsidP="00793495">
          <w:pPr>
            <w:pStyle w:val="3BA40F3A008A4F4B82CBADCF6F67F3F7"/>
          </w:pPr>
          <w:r w:rsidRPr="0007340C">
            <w:rPr>
              <w:rStyle w:val="PlaceholderText"/>
            </w:rPr>
            <w:t>Click or tap here to enter text.</w:t>
          </w:r>
        </w:p>
      </w:docPartBody>
    </w:docPart>
    <w:docPart>
      <w:docPartPr>
        <w:name w:val="926FF29C71AB4C68AAA1529E62F145F1"/>
        <w:category>
          <w:name w:val="General"/>
          <w:gallery w:val="placeholder"/>
        </w:category>
        <w:types>
          <w:type w:val="bbPlcHdr"/>
        </w:types>
        <w:behaviors>
          <w:behavior w:val="content"/>
        </w:behaviors>
        <w:guid w:val="{AC888C26-33F7-4C0F-AF37-5625E1E3107F}"/>
      </w:docPartPr>
      <w:docPartBody>
        <w:p w:rsidR="00793495" w:rsidRDefault="00793495" w:rsidP="00793495">
          <w:pPr>
            <w:pStyle w:val="926FF29C71AB4C68AAA1529E62F145F1"/>
          </w:pPr>
          <w:r w:rsidRPr="0007340C">
            <w:rPr>
              <w:rStyle w:val="PlaceholderText"/>
            </w:rPr>
            <w:t>Click or tap here to enter text.</w:t>
          </w:r>
        </w:p>
      </w:docPartBody>
    </w:docPart>
    <w:docPart>
      <w:docPartPr>
        <w:name w:val="F7C8C0E8A2134F5C86A8F5E2D7A58643"/>
        <w:category>
          <w:name w:val="General"/>
          <w:gallery w:val="placeholder"/>
        </w:category>
        <w:types>
          <w:type w:val="bbPlcHdr"/>
        </w:types>
        <w:behaviors>
          <w:behavior w:val="content"/>
        </w:behaviors>
        <w:guid w:val="{7053F5E0-17F1-4327-9F0D-BD7DBF259335}"/>
      </w:docPartPr>
      <w:docPartBody>
        <w:p w:rsidR="00793495" w:rsidRDefault="00793495" w:rsidP="00793495">
          <w:pPr>
            <w:pStyle w:val="F7C8C0E8A2134F5C86A8F5E2D7A58643"/>
          </w:pPr>
          <w:r w:rsidRPr="0007340C">
            <w:rPr>
              <w:rStyle w:val="PlaceholderText"/>
            </w:rPr>
            <w:t>Click or tap here to enter text.</w:t>
          </w:r>
        </w:p>
      </w:docPartBody>
    </w:docPart>
    <w:docPart>
      <w:docPartPr>
        <w:name w:val="2B747FFDBD2949138741C7918F452B99"/>
        <w:category>
          <w:name w:val="General"/>
          <w:gallery w:val="placeholder"/>
        </w:category>
        <w:types>
          <w:type w:val="bbPlcHdr"/>
        </w:types>
        <w:behaviors>
          <w:behavior w:val="content"/>
        </w:behaviors>
        <w:guid w:val="{37DC3F92-7872-46CF-92AC-F4FC8ACED3EF}"/>
      </w:docPartPr>
      <w:docPartBody>
        <w:p w:rsidR="00793495" w:rsidRDefault="00793495" w:rsidP="00793495">
          <w:pPr>
            <w:pStyle w:val="2B747FFDBD2949138741C7918F452B99"/>
          </w:pPr>
          <w:r w:rsidRPr="0007340C">
            <w:rPr>
              <w:rStyle w:val="PlaceholderText"/>
            </w:rPr>
            <w:t>Click or tap here to enter text.</w:t>
          </w:r>
        </w:p>
      </w:docPartBody>
    </w:docPart>
    <w:docPart>
      <w:docPartPr>
        <w:name w:val="B6416F044F2045018A21F19BA0C705E8"/>
        <w:category>
          <w:name w:val="General"/>
          <w:gallery w:val="placeholder"/>
        </w:category>
        <w:types>
          <w:type w:val="bbPlcHdr"/>
        </w:types>
        <w:behaviors>
          <w:behavior w:val="content"/>
        </w:behaviors>
        <w:guid w:val="{B36DDCFC-A4CF-41DF-8D2A-B4A40ACCC9ED}"/>
      </w:docPartPr>
      <w:docPartBody>
        <w:p w:rsidR="00793495" w:rsidRDefault="00793495" w:rsidP="00793495">
          <w:pPr>
            <w:pStyle w:val="B6416F044F2045018A21F19BA0C705E8"/>
          </w:pPr>
          <w:r w:rsidRPr="0007340C">
            <w:rPr>
              <w:rStyle w:val="PlaceholderText"/>
            </w:rPr>
            <w:t>Click or tap here to enter text.</w:t>
          </w:r>
        </w:p>
      </w:docPartBody>
    </w:docPart>
    <w:docPart>
      <w:docPartPr>
        <w:name w:val="4FFFD7EC03DC46D387735AF449ACB08A"/>
        <w:category>
          <w:name w:val="General"/>
          <w:gallery w:val="placeholder"/>
        </w:category>
        <w:types>
          <w:type w:val="bbPlcHdr"/>
        </w:types>
        <w:behaviors>
          <w:behavior w:val="content"/>
        </w:behaviors>
        <w:guid w:val="{6DD21F57-066C-4826-979A-DB6774576E09}"/>
      </w:docPartPr>
      <w:docPartBody>
        <w:p w:rsidR="00793495" w:rsidRDefault="00793495" w:rsidP="00793495">
          <w:pPr>
            <w:pStyle w:val="4FFFD7EC03DC46D387735AF449ACB08A"/>
          </w:pPr>
          <w:r w:rsidRPr="0007340C">
            <w:rPr>
              <w:rStyle w:val="PlaceholderText"/>
            </w:rPr>
            <w:t>Click or tap here to enter text.</w:t>
          </w:r>
        </w:p>
      </w:docPartBody>
    </w:docPart>
    <w:docPart>
      <w:docPartPr>
        <w:name w:val="7248ADDD9DB245D8B80B2F4D4487A553"/>
        <w:category>
          <w:name w:val="General"/>
          <w:gallery w:val="placeholder"/>
        </w:category>
        <w:types>
          <w:type w:val="bbPlcHdr"/>
        </w:types>
        <w:behaviors>
          <w:behavior w:val="content"/>
        </w:behaviors>
        <w:guid w:val="{82F9EFD9-F3F6-41A1-9905-F69B8172FC31}"/>
      </w:docPartPr>
      <w:docPartBody>
        <w:p w:rsidR="00793495" w:rsidRDefault="00793495" w:rsidP="00793495">
          <w:pPr>
            <w:pStyle w:val="7248ADDD9DB245D8B80B2F4D4487A553"/>
          </w:pPr>
          <w:r w:rsidRPr="0007340C">
            <w:rPr>
              <w:rStyle w:val="PlaceholderText"/>
            </w:rPr>
            <w:t>Click or tap here to enter text.</w:t>
          </w:r>
        </w:p>
      </w:docPartBody>
    </w:docPart>
    <w:docPart>
      <w:docPartPr>
        <w:name w:val="C01DEFA8557C451090677A8BD010BF25"/>
        <w:category>
          <w:name w:val="General"/>
          <w:gallery w:val="placeholder"/>
        </w:category>
        <w:types>
          <w:type w:val="bbPlcHdr"/>
        </w:types>
        <w:behaviors>
          <w:behavior w:val="content"/>
        </w:behaviors>
        <w:guid w:val="{EE987247-0521-44E5-92D0-A3B6DCE9B0BF}"/>
      </w:docPartPr>
      <w:docPartBody>
        <w:p w:rsidR="00793495" w:rsidRDefault="00793495" w:rsidP="00793495">
          <w:pPr>
            <w:pStyle w:val="C01DEFA8557C451090677A8BD010BF25"/>
          </w:pPr>
          <w:r w:rsidRPr="0007340C">
            <w:rPr>
              <w:rStyle w:val="PlaceholderText"/>
            </w:rPr>
            <w:t>Click or tap here to enter text.</w:t>
          </w:r>
        </w:p>
      </w:docPartBody>
    </w:docPart>
    <w:docPart>
      <w:docPartPr>
        <w:name w:val="366FE0A812534C85A41331C0B1340FEB"/>
        <w:category>
          <w:name w:val="General"/>
          <w:gallery w:val="placeholder"/>
        </w:category>
        <w:types>
          <w:type w:val="bbPlcHdr"/>
        </w:types>
        <w:behaviors>
          <w:behavior w:val="content"/>
        </w:behaviors>
        <w:guid w:val="{069808EA-A9E9-48F6-AAAC-3C9AFE5434D7}"/>
      </w:docPartPr>
      <w:docPartBody>
        <w:p w:rsidR="00793495" w:rsidRDefault="00793495" w:rsidP="00793495">
          <w:pPr>
            <w:pStyle w:val="366FE0A812534C85A41331C0B1340FEB"/>
          </w:pPr>
          <w:r w:rsidRPr="0007340C">
            <w:rPr>
              <w:rStyle w:val="PlaceholderText"/>
            </w:rPr>
            <w:t>Click or tap here to enter text.</w:t>
          </w:r>
        </w:p>
      </w:docPartBody>
    </w:docPart>
    <w:docPart>
      <w:docPartPr>
        <w:name w:val="431C62C1F49B4395BB6DFD1ABA863310"/>
        <w:category>
          <w:name w:val="General"/>
          <w:gallery w:val="placeholder"/>
        </w:category>
        <w:types>
          <w:type w:val="bbPlcHdr"/>
        </w:types>
        <w:behaviors>
          <w:behavior w:val="content"/>
        </w:behaviors>
        <w:guid w:val="{F4A3DE97-9ABB-486E-802F-949BA6C38DBA}"/>
      </w:docPartPr>
      <w:docPartBody>
        <w:p w:rsidR="00793495" w:rsidRDefault="00793495" w:rsidP="00793495">
          <w:pPr>
            <w:pStyle w:val="431C62C1F49B4395BB6DFD1ABA863310"/>
          </w:pPr>
          <w:r w:rsidRPr="0007340C">
            <w:rPr>
              <w:rStyle w:val="PlaceholderText"/>
            </w:rPr>
            <w:t>Click or tap here to enter text.</w:t>
          </w:r>
        </w:p>
      </w:docPartBody>
    </w:docPart>
    <w:docPart>
      <w:docPartPr>
        <w:name w:val="A8140F884BFD4FDB8784D599D542CFFA"/>
        <w:category>
          <w:name w:val="General"/>
          <w:gallery w:val="placeholder"/>
        </w:category>
        <w:types>
          <w:type w:val="bbPlcHdr"/>
        </w:types>
        <w:behaviors>
          <w:behavior w:val="content"/>
        </w:behaviors>
        <w:guid w:val="{1DE23516-5812-4F68-85E4-2D94F0071290}"/>
      </w:docPartPr>
      <w:docPartBody>
        <w:p w:rsidR="00793495" w:rsidRDefault="00793495" w:rsidP="00793495">
          <w:pPr>
            <w:pStyle w:val="A8140F884BFD4FDB8784D599D542CFFA"/>
          </w:pPr>
          <w:r w:rsidRPr="0007340C">
            <w:rPr>
              <w:rStyle w:val="PlaceholderText"/>
            </w:rPr>
            <w:t>Click or tap here to enter text.</w:t>
          </w:r>
        </w:p>
      </w:docPartBody>
    </w:docPart>
    <w:docPart>
      <w:docPartPr>
        <w:name w:val="C484D606FCAA46098CF5629C26010C71"/>
        <w:category>
          <w:name w:val="General"/>
          <w:gallery w:val="placeholder"/>
        </w:category>
        <w:types>
          <w:type w:val="bbPlcHdr"/>
        </w:types>
        <w:behaviors>
          <w:behavior w:val="content"/>
        </w:behaviors>
        <w:guid w:val="{E4AD47F9-D4A9-4825-B21A-BEC776187C28}"/>
      </w:docPartPr>
      <w:docPartBody>
        <w:p w:rsidR="00793495" w:rsidRDefault="00793495" w:rsidP="00793495">
          <w:pPr>
            <w:pStyle w:val="C484D606FCAA46098CF5629C26010C71"/>
          </w:pPr>
          <w:r w:rsidRPr="0007340C">
            <w:rPr>
              <w:rStyle w:val="PlaceholderText"/>
            </w:rPr>
            <w:t>Click or tap here to enter text.</w:t>
          </w:r>
        </w:p>
      </w:docPartBody>
    </w:docPart>
    <w:docPart>
      <w:docPartPr>
        <w:name w:val="17D1F56585794BB5BDAA39F677C5987E"/>
        <w:category>
          <w:name w:val="General"/>
          <w:gallery w:val="placeholder"/>
        </w:category>
        <w:types>
          <w:type w:val="bbPlcHdr"/>
        </w:types>
        <w:behaviors>
          <w:behavior w:val="content"/>
        </w:behaviors>
        <w:guid w:val="{899A39DA-0034-42A1-8D1F-E0D19DA8355C}"/>
      </w:docPartPr>
      <w:docPartBody>
        <w:p w:rsidR="00793495" w:rsidRDefault="00793495" w:rsidP="00793495">
          <w:pPr>
            <w:pStyle w:val="17D1F56585794BB5BDAA39F677C5987E"/>
          </w:pPr>
          <w:r w:rsidRPr="0007340C">
            <w:rPr>
              <w:rStyle w:val="PlaceholderText"/>
            </w:rPr>
            <w:t>Click or tap here to enter text.</w:t>
          </w:r>
        </w:p>
      </w:docPartBody>
    </w:docPart>
    <w:docPart>
      <w:docPartPr>
        <w:name w:val="1E8810FB99724DEB92D92CCA5BAC442B"/>
        <w:category>
          <w:name w:val="General"/>
          <w:gallery w:val="placeholder"/>
        </w:category>
        <w:types>
          <w:type w:val="bbPlcHdr"/>
        </w:types>
        <w:behaviors>
          <w:behavior w:val="content"/>
        </w:behaviors>
        <w:guid w:val="{DB0548A6-0EB2-40D1-AB2A-E6CBD05F94D0}"/>
      </w:docPartPr>
      <w:docPartBody>
        <w:p w:rsidR="00793495" w:rsidRDefault="00793495" w:rsidP="00793495">
          <w:pPr>
            <w:pStyle w:val="1E8810FB99724DEB92D92CCA5BAC442B"/>
          </w:pPr>
          <w:r w:rsidRPr="0007340C">
            <w:rPr>
              <w:rStyle w:val="PlaceholderText"/>
            </w:rPr>
            <w:t>Click or tap here to enter text.</w:t>
          </w:r>
        </w:p>
      </w:docPartBody>
    </w:docPart>
    <w:docPart>
      <w:docPartPr>
        <w:name w:val="61E0D84E0C3A42C4A024ACCF31EB5D56"/>
        <w:category>
          <w:name w:val="General"/>
          <w:gallery w:val="placeholder"/>
        </w:category>
        <w:types>
          <w:type w:val="bbPlcHdr"/>
        </w:types>
        <w:behaviors>
          <w:behavior w:val="content"/>
        </w:behaviors>
        <w:guid w:val="{5A66C3A7-596B-45A7-8768-53DD334ADFBD}"/>
      </w:docPartPr>
      <w:docPartBody>
        <w:p w:rsidR="00793495" w:rsidRDefault="00793495" w:rsidP="00793495">
          <w:pPr>
            <w:pStyle w:val="61E0D84E0C3A42C4A024ACCF31EB5D56"/>
          </w:pPr>
          <w:r w:rsidRPr="0007340C">
            <w:rPr>
              <w:rStyle w:val="PlaceholderText"/>
            </w:rPr>
            <w:t>Click or tap here to enter text.</w:t>
          </w:r>
        </w:p>
      </w:docPartBody>
    </w:docPart>
    <w:docPart>
      <w:docPartPr>
        <w:name w:val="BCAB4C4C252149DD8A7DE0A1E94B06A6"/>
        <w:category>
          <w:name w:val="General"/>
          <w:gallery w:val="placeholder"/>
        </w:category>
        <w:types>
          <w:type w:val="bbPlcHdr"/>
        </w:types>
        <w:behaviors>
          <w:behavior w:val="content"/>
        </w:behaviors>
        <w:guid w:val="{BFA1972A-98BF-4007-97B4-5B735AC25C42}"/>
      </w:docPartPr>
      <w:docPartBody>
        <w:p w:rsidR="00793495" w:rsidRDefault="00793495" w:rsidP="00793495">
          <w:pPr>
            <w:pStyle w:val="BCAB4C4C252149DD8A7DE0A1E94B06A6"/>
          </w:pPr>
          <w:r w:rsidRPr="0007340C">
            <w:rPr>
              <w:rStyle w:val="PlaceholderText"/>
            </w:rPr>
            <w:t>Click or tap here to enter text.</w:t>
          </w:r>
        </w:p>
      </w:docPartBody>
    </w:docPart>
    <w:docPart>
      <w:docPartPr>
        <w:name w:val="AC5928DF712146F2B62963D6EF559711"/>
        <w:category>
          <w:name w:val="General"/>
          <w:gallery w:val="placeholder"/>
        </w:category>
        <w:types>
          <w:type w:val="bbPlcHdr"/>
        </w:types>
        <w:behaviors>
          <w:behavior w:val="content"/>
        </w:behaviors>
        <w:guid w:val="{DF97F2CC-4D55-4F69-83E8-53007455A436}"/>
      </w:docPartPr>
      <w:docPartBody>
        <w:p w:rsidR="00793495" w:rsidRDefault="00793495" w:rsidP="00793495">
          <w:pPr>
            <w:pStyle w:val="AC5928DF712146F2B62963D6EF559711"/>
          </w:pPr>
          <w:r w:rsidRPr="0007340C">
            <w:rPr>
              <w:rStyle w:val="PlaceholderText"/>
            </w:rPr>
            <w:t>Click or tap here to enter text.</w:t>
          </w:r>
        </w:p>
      </w:docPartBody>
    </w:docPart>
    <w:docPart>
      <w:docPartPr>
        <w:name w:val="CBD1019ECE72489CA590EDEC6E461935"/>
        <w:category>
          <w:name w:val="General"/>
          <w:gallery w:val="placeholder"/>
        </w:category>
        <w:types>
          <w:type w:val="bbPlcHdr"/>
        </w:types>
        <w:behaviors>
          <w:behavior w:val="content"/>
        </w:behaviors>
        <w:guid w:val="{1F10FB37-D36B-4B4A-A679-F785B8A6F789}"/>
      </w:docPartPr>
      <w:docPartBody>
        <w:p w:rsidR="00793495" w:rsidRDefault="00793495" w:rsidP="00793495">
          <w:pPr>
            <w:pStyle w:val="CBD1019ECE72489CA590EDEC6E461935"/>
          </w:pPr>
          <w:r w:rsidRPr="0007340C">
            <w:rPr>
              <w:rStyle w:val="PlaceholderText"/>
            </w:rPr>
            <w:t>Click or tap here to enter text.</w:t>
          </w:r>
        </w:p>
      </w:docPartBody>
    </w:docPart>
    <w:docPart>
      <w:docPartPr>
        <w:name w:val="30019F04FF694840A78D0B48D312AF6F"/>
        <w:category>
          <w:name w:val="General"/>
          <w:gallery w:val="placeholder"/>
        </w:category>
        <w:types>
          <w:type w:val="bbPlcHdr"/>
        </w:types>
        <w:behaviors>
          <w:behavior w:val="content"/>
        </w:behaviors>
        <w:guid w:val="{84715BC9-CDD8-4153-BC33-A83569850928}"/>
      </w:docPartPr>
      <w:docPartBody>
        <w:p w:rsidR="00793495" w:rsidRDefault="00793495" w:rsidP="00793495">
          <w:pPr>
            <w:pStyle w:val="30019F04FF694840A78D0B48D312AF6F"/>
          </w:pPr>
          <w:r w:rsidRPr="0007340C">
            <w:rPr>
              <w:rStyle w:val="PlaceholderText"/>
            </w:rPr>
            <w:t>Click or tap here to enter text.</w:t>
          </w:r>
        </w:p>
      </w:docPartBody>
    </w:docPart>
    <w:docPart>
      <w:docPartPr>
        <w:name w:val="CD9138F9017C4ACBB1E4E8B740254EB7"/>
        <w:category>
          <w:name w:val="General"/>
          <w:gallery w:val="placeholder"/>
        </w:category>
        <w:types>
          <w:type w:val="bbPlcHdr"/>
        </w:types>
        <w:behaviors>
          <w:behavior w:val="content"/>
        </w:behaviors>
        <w:guid w:val="{DFCD0F49-CABF-4958-B7A2-886A896EFB0B}"/>
      </w:docPartPr>
      <w:docPartBody>
        <w:p w:rsidR="00793495" w:rsidRDefault="00793495" w:rsidP="00793495">
          <w:pPr>
            <w:pStyle w:val="CD9138F9017C4ACBB1E4E8B740254EB7"/>
          </w:pPr>
          <w:r w:rsidRPr="0007340C">
            <w:rPr>
              <w:rStyle w:val="PlaceholderText"/>
            </w:rPr>
            <w:t>Click or tap here to enter text.</w:t>
          </w:r>
        </w:p>
      </w:docPartBody>
    </w:docPart>
    <w:docPart>
      <w:docPartPr>
        <w:name w:val="2EFF79D76AD44A258CD2AC15F9906029"/>
        <w:category>
          <w:name w:val="General"/>
          <w:gallery w:val="placeholder"/>
        </w:category>
        <w:types>
          <w:type w:val="bbPlcHdr"/>
        </w:types>
        <w:behaviors>
          <w:behavior w:val="content"/>
        </w:behaviors>
        <w:guid w:val="{E83B7AD9-04E3-454C-9FA5-88D896F33BB3}"/>
      </w:docPartPr>
      <w:docPartBody>
        <w:p w:rsidR="00793495" w:rsidRDefault="00793495" w:rsidP="00793495">
          <w:pPr>
            <w:pStyle w:val="2EFF79D76AD44A258CD2AC15F9906029"/>
          </w:pPr>
          <w:r w:rsidRPr="0007340C">
            <w:rPr>
              <w:rStyle w:val="PlaceholderText"/>
            </w:rPr>
            <w:t>Click or tap here to enter text.</w:t>
          </w:r>
        </w:p>
      </w:docPartBody>
    </w:docPart>
    <w:docPart>
      <w:docPartPr>
        <w:name w:val="2C45CDAF8DDD4A8287E9E3AA74C57E01"/>
        <w:category>
          <w:name w:val="General"/>
          <w:gallery w:val="placeholder"/>
        </w:category>
        <w:types>
          <w:type w:val="bbPlcHdr"/>
        </w:types>
        <w:behaviors>
          <w:behavior w:val="content"/>
        </w:behaviors>
        <w:guid w:val="{C56166DD-3BA9-410B-81EC-94D8739A1F24}"/>
      </w:docPartPr>
      <w:docPartBody>
        <w:p w:rsidR="00793495" w:rsidRDefault="00793495" w:rsidP="00793495">
          <w:pPr>
            <w:pStyle w:val="2C45CDAF8DDD4A8287E9E3AA74C57E01"/>
          </w:pPr>
          <w:r w:rsidRPr="0007340C">
            <w:rPr>
              <w:rStyle w:val="PlaceholderText"/>
            </w:rPr>
            <w:t>Click or tap here to enter text.</w:t>
          </w:r>
        </w:p>
      </w:docPartBody>
    </w:docPart>
    <w:docPart>
      <w:docPartPr>
        <w:name w:val="6B4878E9069045689821E0353BC0366E"/>
        <w:category>
          <w:name w:val="General"/>
          <w:gallery w:val="placeholder"/>
        </w:category>
        <w:types>
          <w:type w:val="bbPlcHdr"/>
        </w:types>
        <w:behaviors>
          <w:behavior w:val="content"/>
        </w:behaviors>
        <w:guid w:val="{44C27E7B-3C1A-4431-8021-2D73FB6F63DA}"/>
      </w:docPartPr>
      <w:docPartBody>
        <w:p w:rsidR="00793495" w:rsidRDefault="00793495" w:rsidP="00793495">
          <w:pPr>
            <w:pStyle w:val="6B4878E9069045689821E0353BC0366E"/>
          </w:pPr>
          <w:r w:rsidRPr="0007340C">
            <w:rPr>
              <w:rStyle w:val="PlaceholderText"/>
            </w:rPr>
            <w:t>Click or tap here to enter text.</w:t>
          </w:r>
        </w:p>
      </w:docPartBody>
    </w:docPart>
    <w:docPart>
      <w:docPartPr>
        <w:name w:val="DC9B1894A5414B7BA61F0CD0D50D2FE6"/>
        <w:category>
          <w:name w:val="General"/>
          <w:gallery w:val="placeholder"/>
        </w:category>
        <w:types>
          <w:type w:val="bbPlcHdr"/>
        </w:types>
        <w:behaviors>
          <w:behavior w:val="content"/>
        </w:behaviors>
        <w:guid w:val="{374E567B-1B86-41E4-BA3A-65DA0D2DDF54}"/>
      </w:docPartPr>
      <w:docPartBody>
        <w:p w:rsidR="00793495" w:rsidRDefault="00793495" w:rsidP="00793495">
          <w:pPr>
            <w:pStyle w:val="DC9B1894A5414B7BA61F0CD0D50D2FE6"/>
          </w:pPr>
          <w:r w:rsidRPr="0007340C">
            <w:rPr>
              <w:rStyle w:val="PlaceholderText"/>
            </w:rPr>
            <w:t>Click or tap here to enter text.</w:t>
          </w:r>
        </w:p>
      </w:docPartBody>
    </w:docPart>
    <w:docPart>
      <w:docPartPr>
        <w:name w:val="BDDBE6725ED44760A1E797096DEB84A1"/>
        <w:category>
          <w:name w:val="General"/>
          <w:gallery w:val="placeholder"/>
        </w:category>
        <w:types>
          <w:type w:val="bbPlcHdr"/>
        </w:types>
        <w:behaviors>
          <w:behavior w:val="content"/>
        </w:behaviors>
        <w:guid w:val="{3D4FF909-7BFA-4ED2-A01E-659DFBD04649}"/>
      </w:docPartPr>
      <w:docPartBody>
        <w:p w:rsidR="00793495" w:rsidRDefault="00793495" w:rsidP="00793495">
          <w:pPr>
            <w:pStyle w:val="BDDBE6725ED44760A1E797096DEB84A1"/>
          </w:pPr>
          <w:r w:rsidRPr="0007340C">
            <w:rPr>
              <w:rStyle w:val="PlaceholderText"/>
            </w:rPr>
            <w:t>Click or tap here to enter text.</w:t>
          </w:r>
        </w:p>
      </w:docPartBody>
    </w:docPart>
    <w:docPart>
      <w:docPartPr>
        <w:name w:val="FF99B351F6D542DDA67A13F5DA67201B"/>
        <w:category>
          <w:name w:val="General"/>
          <w:gallery w:val="placeholder"/>
        </w:category>
        <w:types>
          <w:type w:val="bbPlcHdr"/>
        </w:types>
        <w:behaviors>
          <w:behavior w:val="content"/>
        </w:behaviors>
        <w:guid w:val="{E59E5E90-1D88-475B-86D0-B19F84DCFEAA}"/>
      </w:docPartPr>
      <w:docPartBody>
        <w:p w:rsidR="00793495" w:rsidRDefault="00793495" w:rsidP="00793495">
          <w:pPr>
            <w:pStyle w:val="FF99B351F6D542DDA67A13F5DA67201B"/>
          </w:pPr>
          <w:r w:rsidRPr="0007340C">
            <w:rPr>
              <w:rStyle w:val="PlaceholderText"/>
            </w:rPr>
            <w:t>Click or tap here to enter text.</w:t>
          </w:r>
        </w:p>
      </w:docPartBody>
    </w:docPart>
    <w:docPart>
      <w:docPartPr>
        <w:name w:val="9B08137D4C8D491D9691C5768B085461"/>
        <w:category>
          <w:name w:val="General"/>
          <w:gallery w:val="placeholder"/>
        </w:category>
        <w:types>
          <w:type w:val="bbPlcHdr"/>
        </w:types>
        <w:behaviors>
          <w:behavior w:val="content"/>
        </w:behaviors>
        <w:guid w:val="{84A7234C-C712-4F07-A636-6B93E46B6B09}"/>
      </w:docPartPr>
      <w:docPartBody>
        <w:p w:rsidR="00793495" w:rsidRDefault="00793495" w:rsidP="00793495">
          <w:pPr>
            <w:pStyle w:val="9B08137D4C8D491D9691C5768B085461"/>
          </w:pPr>
          <w:r w:rsidRPr="0007340C">
            <w:rPr>
              <w:rStyle w:val="PlaceholderText"/>
            </w:rPr>
            <w:t>Click or tap here to enter text.</w:t>
          </w:r>
        </w:p>
      </w:docPartBody>
    </w:docPart>
    <w:docPart>
      <w:docPartPr>
        <w:name w:val="73E3C58CC6864225B43ADD545B8778ED"/>
        <w:category>
          <w:name w:val="General"/>
          <w:gallery w:val="placeholder"/>
        </w:category>
        <w:types>
          <w:type w:val="bbPlcHdr"/>
        </w:types>
        <w:behaviors>
          <w:behavior w:val="content"/>
        </w:behaviors>
        <w:guid w:val="{30A47E18-F3E2-4DBF-BCE9-F8CF645A185B}"/>
      </w:docPartPr>
      <w:docPartBody>
        <w:p w:rsidR="00793495" w:rsidRDefault="00793495" w:rsidP="00793495">
          <w:pPr>
            <w:pStyle w:val="73E3C58CC6864225B43ADD545B8778ED"/>
          </w:pPr>
          <w:r w:rsidRPr="0007340C">
            <w:rPr>
              <w:rStyle w:val="PlaceholderText"/>
            </w:rPr>
            <w:t>Click or tap here to enter text.</w:t>
          </w:r>
        </w:p>
      </w:docPartBody>
    </w:docPart>
    <w:docPart>
      <w:docPartPr>
        <w:name w:val="680E879699AC418E90406CC1D6457FBB"/>
        <w:category>
          <w:name w:val="General"/>
          <w:gallery w:val="placeholder"/>
        </w:category>
        <w:types>
          <w:type w:val="bbPlcHdr"/>
        </w:types>
        <w:behaviors>
          <w:behavior w:val="content"/>
        </w:behaviors>
        <w:guid w:val="{D184B83C-D044-4D55-98F1-50BC6B5C6D72}"/>
      </w:docPartPr>
      <w:docPartBody>
        <w:p w:rsidR="00793495" w:rsidRDefault="00793495" w:rsidP="00793495">
          <w:pPr>
            <w:pStyle w:val="680E879699AC418E90406CC1D6457FBB"/>
          </w:pPr>
          <w:r w:rsidRPr="0007340C">
            <w:rPr>
              <w:rStyle w:val="PlaceholderText"/>
            </w:rPr>
            <w:t>Click or tap here to enter text.</w:t>
          </w:r>
        </w:p>
      </w:docPartBody>
    </w:docPart>
    <w:docPart>
      <w:docPartPr>
        <w:name w:val="62C49451B10A43368A1CC0017C45416C"/>
        <w:category>
          <w:name w:val="General"/>
          <w:gallery w:val="placeholder"/>
        </w:category>
        <w:types>
          <w:type w:val="bbPlcHdr"/>
        </w:types>
        <w:behaviors>
          <w:behavior w:val="content"/>
        </w:behaviors>
        <w:guid w:val="{842576F0-A2B6-4FF2-B021-91457405BEFA}"/>
      </w:docPartPr>
      <w:docPartBody>
        <w:p w:rsidR="00793495" w:rsidRDefault="00793495" w:rsidP="00793495">
          <w:pPr>
            <w:pStyle w:val="62C49451B10A43368A1CC0017C45416C"/>
          </w:pPr>
          <w:r w:rsidRPr="0007340C">
            <w:rPr>
              <w:rStyle w:val="PlaceholderText"/>
            </w:rPr>
            <w:t>Click or tap here to enter text.</w:t>
          </w:r>
        </w:p>
      </w:docPartBody>
    </w:docPart>
    <w:docPart>
      <w:docPartPr>
        <w:name w:val="297150E5B3614B6FAFFB233D912925F6"/>
        <w:category>
          <w:name w:val="General"/>
          <w:gallery w:val="placeholder"/>
        </w:category>
        <w:types>
          <w:type w:val="bbPlcHdr"/>
        </w:types>
        <w:behaviors>
          <w:behavior w:val="content"/>
        </w:behaviors>
        <w:guid w:val="{100328A7-3EBD-4AA7-BD2A-41BB1525AA6E}"/>
      </w:docPartPr>
      <w:docPartBody>
        <w:p w:rsidR="00793495" w:rsidRDefault="00793495" w:rsidP="00793495">
          <w:pPr>
            <w:pStyle w:val="297150E5B3614B6FAFFB233D912925F6"/>
          </w:pPr>
          <w:r w:rsidRPr="0007340C">
            <w:rPr>
              <w:rStyle w:val="PlaceholderText"/>
            </w:rPr>
            <w:t>Click or tap here to enter text.</w:t>
          </w:r>
        </w:p>
      </w:docPartBody>
    </w:docPart>
    <w:docPart>
      <w:docPartPr>
        <w:name w:val="113C6124CB4F43189795D9E05C9225E4"/>
        <w:category>
          <w:name w:val="General"/>
          <w:gallery w:val="placeholder"/>
        </w:category>
        <w:types>
          <w:type w:val="bbPlcHdr"/>
        </w:types>
        <w:behaviors>
          <w:behavior w:val="content"/>
        </w:behaviors>
        <w:guid w:val="{1625AD25-B00A-4837-9204-D984115CC83B}"/>
      </w:docPartPr>
      <w:docPartBody>
        <w:p w:rsidR="00793495" w:rsidRDefault="00793495" w:rsidP="00793495">
          <w:pPr>
            <w:pStyle w:val="113C6124CB4F43189795D9E05C9225E4"/>
          </w:pPr>
          <w:r w:rsidRPr="0007340C">
            <w:rPr>
              <w:rStyle w:val="PlaceholderText"/>
            </w:rPr>
            <w:t>Click or tap here to enter text.</w:t>
          </w:r>
        </w:p>
      </w:docPartBody>
    </w:docPart>
    <w:docPart>
      <w:docPartPr>
        <w:name w:val="C7FD99C8D6644ADA9C36B54CA6BAA6FB"/>
        <w:category>
          <w:name w:val="General"/>
          <w:gallery w:val="placeholder"/>
        </w:category>
        <w:types>
          <w:type w:val="bbPlcHdr"/>
        </w:types>
        <w:behaviors>
          <w:behavior w:val="content"/>
        </w:behaviors>
        <w:guid w:val="{C02256F7-D724-46B3-8FFE-E95B9757DE48}"/>
      </w:docPartPr>
      <w:docPartBody>
        <w:p w:rsidR="00793495" w:rsidRDefault="00793495" w:rsidP="00793495">
          <w:pPr>
            <w:pStyle w:val="C7FD99C8D6644ADA9C36B54CA6BAA6FB"/>
          </w:pPr>
          <w:r w:rsidRPr="0007340C">
            <w:rPr>
              <w:rStyle w:val="PlaceholderText"/>
            </w:rPr>
            <w:t>Click or tap here to enter text.</w:t>
          </w:r>
        </w:p>
      </w:docPartBody>
    </w:docPart>
    <w:docPart>
      <w:docPartPr>
        <w:name w:val="3907E787F0D049D699C46E825F44DFCC"/>
        <w:category>
          <w:name w:val="General"/>
          <w:gallery w:val="placeholder"/>
        </w:category>
        <w:types>
          <w:type w:val="bbPlcHdr"/>
        </w:types>
        <w:behaviors>
          <w:behavior w:val="content"/>
        </w:behaviors>
        <w:guid w:val="{C7B29600-95F4-45E1-A33A-5F0CE7B59854}"/>
      </w:docPartPr>
      <w:docPartBody>
        <w:p w:rsidR="00793495" w:rsidRDefault="00793495" w:rsidP="00793495">
          <w:pPr>
            <w:pStyle w:val="3907E787F0D049D699C46E825F44DFCC"/>
          </w:pPr>
          <w:r w:rsidRPr="0007340C">
            <w:rPr>
              <w:rStyle w:val="PlaceholderText"/>
            </w:rPr>
            <w:t>Click or tap here to enter text.</w:t>
          </w:r>
        </w:p>
      </w:docPartBody>
    </w:docPart>
    <w:docPart>
      <w:docPartPr>
        <w:name w:val="357532235075449AB7E07AFAE22EB04A"/>
        <w:category>
          <w:name w:val="General"/>
          <w:gallery w:val="placeholder"/>
        </w:category>
        <w:types>
          <w:type w:val="bbPlcHdr"/>
        </w:types>
        <w:behaviors>
          <w:behavior w:val="content"/>
        </w:behaviors>
        <w:guid w:val="{73F5003A-9C13-4C30-B27C-16F72A32781A}"/>
      </w:docPartPr>
      <w:docPartBody>
        <w:p w:rsidR="00793495" w:rsidRDefault="00793495" w:rsidP="00793495">
          <w:pPr>
            <w:pStyle w:val="357532235075449AB7E07AFAE22EB04A"/>
          </w:pPr>
          <w:r w:rsidRPr="0007340C">
            <w:rPr>
              <w:rStyle w:val="PlaceholderText"/>
            </w:rPr>
            <w:t>Click or tap here to enter text.</w:t>
          </w:r>
        </w:p>
      </w:docPartBody>
    </w:docPart>
    <w:docPart>
      <w:docPartPr>
        <w:name w:val="F162295687E14DE581CDD78982525A46"/>
        <w:category>
          <w:name w:val="General"/>
          <w:gallery w:val="placeholder"/>
        </w:category>
        <w:types>
          <w:type w:val="bbPlcHdr"/>
        </w:types>
        <w:behaviors>
          <w:behavior w:val="content"/>
        </w:behaviors>
        <w:guid w:val="{FF3276EF-E9F9-48E0-917E-AF10D7AF0A58}"/>
      </w:docPartPr>
      <w:docPartBody>
        <w:p w:rsidR="00793495" w:rsidRDefault="00793495" w:rsidP="00793495">
          <w:pPr>
            <w:pStyle w:val="F162295687E14DE581CDD78982525A46"/>
          </w:pPr>
          <w:r w:rsidRPr="0007340C">
            <w:rPr>
              <w:rStyle w:val="PlaceholderText"/>
            </w:rPr>
            <w:t>Click or tap here to enter text.</w:t>
          </w:r>
        </w:p>
      </w:docPartBody>
    </w:docPart>
    <w:docPart>
      <w:docPartPr>
        <w:name w:val="CAB15750FADA4CBD9F3DDC97B5998885"/>
        <w:category>
          <w:name w:val="General"/>
          <w:gallery w:val="placeholder"/>
        </w:category>
        <w:types>
          <w:type w:val="bbPlcHdr"/>
        </w:types>
        <w:behaviors>
          <w:behavior w:val="content"/>
        </w:behaviors>
        <w:guid w:val="{61E15B71-A11C-43AC-8FD2-CBCD58ED498F}"/>
      </w:docPartPr>
      <w:docPartBody>
        <w:p w:rsidR="00793495" w:rsidRDefault="00793495" w:rsidP="00793495">
          <w:pPr>
            <w:pStyle w:val="CAB15750FADA4CBD9F3DDC97B5998885"/>
          </w:pPr>
          <w:r w:rsidRPr="0007340C">
            <w:rPr>
              <w:rStyle w:val="PlaceholderText"/>
            </w:rPr>
            <w:t>Click or tap here to enter text.</w:t>
          </w:r>
        </w:p>
      </w:docPartBody>
    </w:docPart>
    <w:docPart>
      <w:docPartPr>
        <w:name w:val="FA5034EF10EA4D74AC166AC2921771C4"/>
        <w:category>
          <w:name w:val="General"/>
          <w:gallery w:val="placeholder"/>
        </w:category>
        <w:types>
          <w:type w:val="bbPlcHdr"/>
        </w:types>
        <w:behaviors>
          <w:behavior w:val="content"/>
        </w:behaviors>
        <w:guid w:val="{A2AB5AD7-C56C-4362-9537-370F9D823D8C}"/>
      </w:docPartPr>
      <w:docPartBody>
        <w:p w:rsidR="00793495" w:rsidRDefault="00793495" w:rsidP="00793495">
          <w:pPr>
            <w:pStyle w:val="FA5034EF10EA4D74AC166AC2921771C4"/>
          </w:pPr>
          <w:r w:rsidRPr="0007340C">
            <w:rPr>
              <w:rStyle w:val="PlaceholderText"/>
            </w:rPr>
            <w:t>Click or tap here to enter text.</w:t>
          </w:r>
        </w:p>
      </w:docPartBody>
    </w:docPart>
    <w:docPart>
      <w:docPartPr>
        <w:name w:val="90C7A86AE0C14C90BC0AF4C95BAD6F60"/>
        <w:category>
          <w:name w:val="General"/>
          <w:gallery w:val="placeholder"/>
        </w:category>
        <w:types>
          <w:type w:val="bbPlcHdr"/>
        </w:types>
        <w:behaviors>
          <w:behavior w:val="content"/>
        </w:behaviors>
        <w:guid w:val="{9585D751-0EA9-468F-AD23-A61AE1646007}"/>
      </w:docPartPr>
      <w:docPartBody>
        <w:p w:rsidR="00793495" w:rsidRDefault="00793495" w:rsidP="00793495">
          <w:pPr>
            <w:pStyle w:val="90C7A86AE0C14C90BC0AF4C95BAD6F60"/>
          </w:pPr>
          <w:r w:rsidRPr="0007340C">
            <w:rPr>
              <w:rStyle w:val="PlaceholderText"/>
            </w:rPr>
            <w:t>Click or tap here to enter text.</w:t>
          </w:r>
        </w:p>
      </w:docPartBody>
    </w:docPart>
    <w:docPart>
      <w:docPartPr>
        <w:name w:val="71D1885ED2DE442CBE31BDACB3B3EBEF"/>
        <w:category>
          <w:name w:val="General"/>
          <w:gallery w:val="placeholder"/>
        </w:category>
        <w:types>
          <w:type w:val="bbPlcHdr"/>
        </w:types>
        <w:behaviors>
          <w:behavior w:val="content"/>
        </w:behaviors>
        <w:guid w:val="{3F8673E4-9CA3-4796-8F55-2B9D99BF956F}"/>
      </w:docPartPr>
      <w:docPartBody>
        <w:p w:rsidR="00793495" w:rsidRDefault="00793495" w:rsidP="00793495">
          <w:pPr>
            <w:pStyle w:val="71D1885ED2DE442CBE31BDACB3B3EBEF"/>
          </w:pPr>
          <w:r w:rsidRPr="0007340C">
            <w:rPr>
              <w:rStyle w:val="PlaceholderText"/>
            </w:rPr>
            <w:t>Click or tap here to enter text.</w:t>
          </w:r>
        </w:p>
      </w:docPartBody>
    </w:docPart>
    <w:docPart>
      <w:docPartPr>
        <w:name w:val="FA1C935D67404C3DA98CB5719D24135F"/>
        <w:category>
          <w:name w:val="General"/>
          <w:gallery w:val="placeholder"/>
        </w:category>
        <w:types>
          <w:type w:val="bbPlcHdr"/>
        </w:types>
        <w:behaviors>
          <w:behavior w:val="content"/>
        </w:behaviors>
        <w:guid w:val="{A8C0567F-DE0C-48F1-94EB-552DF60D6C3E}"/>
      </w:docPartPr>
      <w:docPartBody>
        <w:p w:rsidR="00793495" w:rsidRDefault="00793495" w:rsidP="00793495">
          <w:pPr>
            <w:pStyle w:val="FA1C935D67404C3DA98CB5719D24135F"/>
          </w:pPr>
          <w:r w:rsidRPr="0007340C">
            <w:rPr>
              <w:rStyle w:val="PlaceholderText"/>
            </w:rPr>
            <w:t>Click or tap here to enter text.</w:t>
          </w:r>
        </w:p>
      </w:docPartBody>
    </w:docPart>
    <w:docPart>
      <w:docPartPr>
        <w:name w:val="DBAFE38620604E7A98FC5D3306AAB344"/>
        <w:category>
          <w:name w:val="General"/>
          <w:gallery w:val="placeholder"/>
        </w:category>
        <w:types>
          <w:type w:val="bbPlcHdr"/>
        </w:types>
        <w:behaviors>
          <w:behavior w:val="content"/>
        </w:behaviors>
        <w:guid w:val="{137A590E-0266-47FE-AFE3-4173B2954D93}"/>
      </w:docPartPr>
      <w:docPartBody>
        <w:p w:rsidR="00793495" w:rsidRDefault="00793495" w:rsidP="00793495">
          <w:pPr>
            <w:pStyle w:val="DBAFE38620604E7A98FC5D3306AAB344"/>
          </w:pPr>
          <w:r w:rsidRPr="0007340C">
            <w:rPr>
              <w:rStyle w:val="PlaceholderText"/>
            </w:rPr>
            <w:t>Click or tap here to enter text.</w:t>
          </w:r>
        </w:p>
      </w:docPartBody>
    </w:docPart>
    <w:docPart>
      <w:docPartPr>
        <w:name w:val="FD3F024AFA234F0094C01CCC37C8AA96"/>
        <w:category>
          <w:name w:val="General"/>
          <w:gallery w:val="placeholder"/>
        </w:category>
        <w:types>
          <w:type w:val="bbPlcHdr"/>
        </w:types>
        <w:behaviors>
          <w:behavior w:val="content"/>
        </w:behaviors>
        <w:guid w:val="{07F3A678-0348-4B02-90CA-6F6929ED8DB7}"/>
      </w:docPartPr>
      <w:docPartBody>
        <w:p w:rsidR="00793495" w:rsidRDefault="00793495" w:rsidP="00793495">
          <w:pPr>
            <w:pStyle w:val="FD3F024AFA234F0094C01CCC37C8AA96"/>
          </w:pPr>
          <w:r w:rsidRPr="0007340C">
            <w:rPr>
              <w:rStyle w:val="PlaceholderText"/>
            </w:rPr>
            <w:t>Click or tap here to enter text.</w:t>
          </w:r>
        </w:p>
      </w:docPartBody>
    </w:docPart>
    <w:docPart>
      <w:docPartPr>
        <w:name w:val="47B39BAD7C324451B29A053C874F86AD"/>
        <w:category>
          <w:name w:val="General"/>
          <w:gallery w:val="placeholder"/>
        </w:category>
        <w:types>
          <w:type w:val="bbPlcHdr"/>
        </w:types>
        <w:behaviors>
          <w:behavior w:val="content"/>
        </w:behaviors>
        <w:guid w:val="{2B0E5875-9A84-43EA-94F9-4637E6E67352}"/>
      </w:docPartPr>
      <w:docPartBody>
        <w:p w:rsidR="00793495" w:rsidRDefault="00793495" w:rsidP="00793495">
          <w:pPr>
            <w:pStyle w:val="47B39BAD7C324451B29A053C874F86AD"/>
          </w:pPr>
          <w:r w:rsidRPr="0007340C">
            <w:rPr>
              <w:rStyle w:val="PlaceholderText"/>
            </w:rPr>
            <w:t>Click or tap here to enter text.</w:t>
          </w:r>
        </w:p>
      </w:docPartBody>
    </w:docPart>
    <w:docPart>
      <w:docPartPr>
        <w:name w:val="4A5A595CCD3B4BB08FCF460B04379D67"/>
        <w:category>
          <w:name w:val="General"/>
          <w:gallery w:val="placeholder"/>
        </w:category>
        <w:types>
          <w:type w:val="bbPlcHdr"/>
        </w:types>
        <w:behaviors>
          <w:behavior w:val="content"/>
        </w:behaviors>
        <w:guid w:val="{C33C5664-B56F-4B4C-96EB-AF9409079209}"/>
      </w:docPartPr>
      <w:docPartBody>
        <w:p w:rsidR="00793495" w:rsidRDefault="00793495" w:rsidP="00793495">
          <w:pPr>
            <w:pStyle w:val="4A5A595CCD3B4BB08FCF460B04379D67"/>
          </w:pPr>
          <w:r w:rsidRPr="0007340C">
            <w:rPr>
              <w:rStyle w:val="PlaceholderText"/>
            </w:rPr>
            <w:t>Click or tap here to enter text.</w:t>
          </w:r>
        </w:p>
      </w:docPartBody>
    </w:docPart>
    <w:docPart>
      <w:docPartPr>
        <w:name w:val="B3F845FD27BD423691F6202399FD321F"/>
        <w:category>
          <w:name w:val="General"/>
          <w:gallery w:val="placeholder"/>
        </w:category>
        <w:types>
          <w:type w:val="bbPlcHdr"/>
        </w:types>
        <w:behaviors>
          <w:behavior w:val="content"/>
        </w:behaviors>
        <w:guid w:val="{692E8889-1F96-46DA-ABB9-69BE4539B740}"/>
      </w:docPartPr>
      <w:docPartBody>
        <w:p w:rsidR="00793495" w:rsidRDefault="00793495" w:rsidP="00793495">
          <w:pPr>
            <w:pStyle w:val="B3F845FD27BD423691F6202399FD321F"/>
          </w:pPr>
          <w:r w:rsidRPr="0007340C">
            <w:rPr>
              <w:rStyle w:val="PlaceholderText"/>
            </w:rPr>
            <w:t>Click or tap here to enter text.</w:t>
          </w:r>
        </w:p>
      </w:docPartBody>
    </w:docPart>
    <w:docPart>
      <w:docPartPr>
        <w:name w:val="5DB0794A69574F6789CED09BFE9FB8AE"/>
        <w:category>
          <w:name w:val="General"/>
          <w:gallery w:val="placeholder"/>
        </w:category>
        <w:types>
          <w:type w:val="bbPlcHdr"/>
        </w:types>
        <w:behaviors>
          <w:behavior w:val="content"/>
        </w:behaviors>
        <w:guid w:val="{3094B9A8-B381-4850-8FB4-58E40F687F17}"/>
      </w:docPartPr>
      <w:docPartBody>
        <w:p w:rsidR="00793495" w:rsidRDefault="00793495" w:rsidP="00793495">
          <w:pPr>
            <w:pStyle w:val="5DB0794A69574F6789CED09BFE9FB8AE"/>
          </w:pPr>
          <w:r w:rsidRPr="0007340C">
            <w:rPr>
              <w:rStyle w:val="PlaceholderText"/>
            </w:rPr>
            <w:t>Click or tap here to enter text.</w:t>
          </w:r>
        </w:p>
      </w:docPartBody>
    </w:docPart>
    <w:docPart>
      <w:docPartPr>
        <w:name w:val="CEAE96C65E6B4E389F145E3D844055C1"/>
        <w:category>
          <w:name w:val="General"/>
          <w:gallery w:val="placeholder"/>
        </w:category>
        <w:types>
          <w:type w:val="bbPlcHdr"/>
        </w:types>
        <w:behaviors>
          <w:behavior w:val="content"/>
        </w:behaviors>
        <w:guid w:val="{7BA0969A-0F0D-43B7-AE65-545F33FEA014}"/>
      </w:docPartPr>
      <w:docPartBody>
        <w:p w:rsidR="00793495" w:rsidRDefault="00793495" w:rsidP="00793495">
          <w:pPr>
            <w:pStyle w:val="CEAE96C65E6B4E389F145E3D844055C1"/>
          </w:pPr>
          <w:r w:rsidRPr="0007340C">
            <w:rPr>
              <w:rStyle w:val="PlaceholderText"/>
            </w:rPr>
            <w:t>Click or tap here to enter text.</w:t>
          </w:r>
        </w:p>
      </w:docPartBody>
    </w:docPart>
    <w:docPart>
      <w:docPartPr>
        <w:name w:val="6C7D3351A465412EBF21B3C6CA4B1A3A"/>
        <w:category>
          <w:name w:val="General"/>
          <w:gallery w:val="placeholder"/>
        </w:category>
        <w:types>
          <w:type w:val="bbPlcHdr"/>
        </w:types>
        <w:behaviors>
          <w:behavior w:val="content"/>
        </w:behaviors>
        <w:guid w:val="{86219C5D-63E8-47A1-AA12-92AD3E38AE90}"/>
      </w:docPartPr>
      <w:docPartBody>
        <w:p w:rsidR="00793495" w:rsidRDefault="00793495" w:rsidP="00793495">
          <w:pPr>
            <w:pStyle w:val="6C7D3351A465412EBF21B3C6CA4B1A3A"/>
          </w:pPr>
          <w:r w:rsidRPr="0007340C">
            <w:rPr>
              <w:rStyle w:val="PlaceholderText"/>
            </w:rPr>
            <w:t>Click or tap here to enter text.</w:t>
          </w:r>
        </w:p>
      </w:docPartBody>
    </w:docPart>
    <w:docPart>
      <w:docPartPr>
        <w:name w:val="B6E71F687C8943D4A36C21FC41C5C891"/>
        <w:category>
          <w:name w:val="General"/>
          <w:gallery w:val="placeholder"/>
        </w:category>
        <w:types>
          <w:type w:val="bbPlcHdr"/>
        </w:types>
        <w:behaviors>
          <w:behavior w:val="content"/>
        </w:behaviors>
        <w:guid w:val="{7AC47003-F3E4-4F85-A2E2-AAE2BA5266FB}"/>
      </w:docPartPr>
      <w:docPartBody>
        <w:p w:rsidR="00793495" w:rsidRDefault="00793495" w:rsidP="00793495">
          <w:pPr>
            <w:pStyle w:val="B6E71F687C8943D4A36C21FC41C5C891"/>
          </w:pPr>
          <w:r w:rsidRPr="0007340C">
            <w:rPr>
              <w:rStyle w:val="PlaceholderText"/>
            </w:rPr>
            <w:t>Click or tap here to enter text.</w:t>
          </w:r>
        </w:p>
      </w:docPartBody>
    </w:docPart>
    <w:docPart>
      <w:docPartPr>
        <w:name w:val="1F835DB666464FEAA195F1EBBDF2CE19"/>
        <w:category>
          <w:name w:val="General"/>
          <w:gallery w:val="placeholder"/>
        </w:category>
        <w:types>
          <w:type w:val="bbPlcHdr"/>
        </w:types>
        <w:behaviors>
          <w:behavior w:val="content"/>
        </w:behaviors>
        <w:guid w:val="{49864FE2-1C1D-42EA-ACEC-0D1DAD41CA00}"/>
      </w:docPartPr>
      <w:docPartBody>
        <w:p w:rsidR="00793495" w:rsidRDefault="00793495" w:rsidP="00793495">
          <w:pPr>
            <w:pStyle w:val="1F835DB666464FEAA195F1EBBDF2CE19"/>
          </w:pPr>
          <w:r w:rsidRPr="0007340C">
            <w:rPr>
              <w:rStyle w:val="PlaceholderText"/>
            </w:rPr>
            <w:t>Click or tap here to enter text.</w:t>
          </w:r>
        </w:p>
      </w:docPartBody>
    </w:docPart>
    <w:docPart>
      <w:docPartPr>
        <w:name w:val="71126479CC4D4156B103449C811DFA1E"/>
        <w:category>
          <w:name w:val="General"/>
          <w:gallery w:val="placeholder"/>
        </w:category>
        <w:types>
          <w:type w:val="bbPlcHdr"/>
        </w:types>
        <w:behaviors>
          <w:behavior w:val="content"/>
        </w:behaviors>
        <w:guid w:val="{4EF9045A-C336-409F-AC35-797196F3C348}"/>
      </w:docPartPr>
      <w:docPartBody>
        <w:p w:rsidR="00793495" w:rsidRDefault="00793495" w:rsidP="00793495">
          <w:pPr>
            <w:pStyle w:val="71126479CC4D4156B103449C811DFA1E"/>
          </w:pPr>
          <w:r w:rsidRPr="0007340C">
            <w:rPr>
              <w:rStyle w:val="PlaceholderText"/>
            </w:rPr>
            <w:t>Click or tap here to enter text.</w:t>
          </w:r>
        </w:p>
      </w:docPartBody>
    </w:docPart>
    <w:docPart>
      <w:docPartPr>
        <w:name w:val="792028B674CC4A15A55DE3AE1079259C"/>
        <w:category>
          <w:name w:val="General"/>
          <w:gallery w:val="placeholder"/>
        </w:category>
        <w:types>
          <w:type w:val="bbPlcHdr"/>
        </w:types>
        <w:behaviors>
          <w:behavior w:val="content"/>
        </w:behaviors>
        <w:guid w:val="{B2E8FD78-A95A-447E-8A31-EFC119D4CD72}"/>
      </w:docPartPr>
      <w:docPartBody>
        <w:p w:rsidR="00793495" w:rsidRDefault="00793495" w:rsidP="00793495">
          <w:pPr>
            <w:pStyle w:val="792028B674CC4A15A55DE3AE1079259C"/>
          </w:pPr>
          <w:r w:rsidRPr="0007340C">
            <w:rPr>
              <w:rStyle w:val="PlaceholderText"/>
            </w:rPr>
            <w:t>Click or tap here to enter text.</w:t>
          </w:r>
        </w:p>
      </w:docPartBody>
    </w:docPart>
    <w:docPart>
      <w:docPartPr>
        <w:name w:val="1F0B53FFD87D4EDBBB1E7D1B88A5128B"/>
        <w:category>
          <w:name w:val="General"/>
          <w:gallery w:val="placeholder"/>
        </w:category>
        <w:types>
          <w:type w:val="bbPlcHdr"/>
        </w:types>
        <w:behaviors>
          <w:behavior w:val="content"/>
        </w:behaviors>
        <w:guid w:val="{621ADBDA-A5D1-4C10-8AE2-86A9E1A4E82B}"/>
      </w:docPartPr>
      <w:docPartBody>
        <w:p w:rsidR="00793495" w:rsidRDefault="00793495" w:rsidP="00793495">
          <w:pPr>
            <w:pStyle w:val="1F0B53FFD87D4EDBBB1E7D1B88A5128B"/>
          </w:pPr>
          <w:r w:rsidRPr="0007340C">
            <w:rPr>
              <w:rStyle w:val="PlaceholderText"/>
            </w:rPr>
            <w:t>Click or tap here to enter text.</w:t>
          </w:r>
        </w:p>
      </w:docPartBody>
    </w:docPart>
    <w:docPart>
      <w:docPartPr>
        <w:name w:val="F55183D50A3C46E5A0FDC47DB2762741"/>
        <w:category>
          <w:name w:val="General"/>
          <w:gallery w:val="placeholder"/>
        </w:category>
        <w:types>
          <w:type w:val="bbPlcHdr"/>
        </w:types>
        <w:behaviors>
          <w:behavior w:val="content"/>
        </w:behaviors>
        <w:guid w:val="{F1636221-7AAD-4866-9CAB-088859068A31}"/>
      </w:docPartPr>
      <w:docPartBody>
        <w:p w:rsidR="00793495" w:rsidRDefault="00793495" w:rsidP="00793495">
          <w:pPr>
            <w:pStyle w:val="F55183D50A3C46E5A0FDC47DB2762741"/>
          </w:pPr>
          <w:r w:rsidRPr="0007340C">
            <w:rPr>
              <w:rStyle w:val="PlaceholderText"/>
            </w:rPr>
            <w:t>Click or tap here to enter text.</w:t>
          </w:r>
        </w:p>
      </w:docPartBody>
    </w:docPart>
    <w:docPart>
      <w:docPartPr>
        <w:name w:val="4AD0275B9FBA489D8D40720356734688"/>
        <w:category>
          <w:name w:val="General"/>
          <w:gallery w:val="placeholder"/>
        </w:category>
        <w:types>
          <w:type w:val="bbPlcHdr"/>
        </w:types>
        <w:behaviors>
          <w:behavior w:val="content"/>
        </w:behaviors>
        <w:guid w:val="{115BFC7B-94AA-4A26-B8A9-409270FF3A87}"/>
      </w:docPartPr>
      <w:docPartBody>
        <w:p w:rsidR="00793495" w:rsidRDefault="00793495" w:rsidP="00793495">
          <w:pPr>
            <w:pStyle w:val="4AD0275B9FBA489D8D40720356734688"/>
          </w:pPr>
          <w:r w:rsidRPr="0007340C">
            <w:rPr>
              <w:rStyle w:val="PlaceholderText"/>
            </w:rPr>
            <w:t>Click or tap here to enter text.</w:t>
          </w:r>
        </w:p>
      </w:docPartBody>
    </w:docPart>
    <w:docPart>
      <w:docPartPr>
        <w:name w:val="8765137FC5564507BF00191E03470892"/>
        <w:category>
          <w:name w:val="General"/>
          <w:gallery w:val="placeholder"/>
        </w:category>
        <w:types>
          <w:type w:val="bbPlcHdr"/>
        </w:types>
        <w:behaviors>
          <w:behavior w:val="content"/>
        </w:behaviors>
        <w:guid w:val="{C8C788A7-6E98-4DCD-B16A-8B921A42A0BE}"/>
      </w:docPartPr>
      <w:docPartBody>
        <w:p w:rsidR="00793495" w:rsidRDefault="00793495" w:rsidP="00793495">
          <w:pPr>
            <w:pStyle w:val="8765137FC5564507BF00191E03470892"/>
          </w:pPr>
          <w:r w:rsidRPr="0007340C">
            <w:rPr>
              <w:rStyle w:val="PlaceholderText"/>
            </w:rPr>
            <w:t>Click or tap here to enter text.</w:t>
          </w:r>
        </w:p>
      </w:docPartBody>
    </w:docPart>
    <w:docPart>
      <w:docPartPr>
        <w:name w:val="DED5F24A5B554B6DA286D2AB8BB53330"/>
        <w:category>
          <w:name w:val="General"/>
          <w:gallery w:val="placeholder"/>
        </w:category>
        <w:types>
          <w:type w:val="bbPlcHdr"/>
        </w:types>
        <w:behaviors>
          <w:behavior w:val="content"/>
        </w:behaviors>
        <w:guid w:val="{F22B5444-9E2E-48CA-8ABA-985C02320316}"/>
      </w:docPartPr>
      <w:docPartBody>
        <w:p w:rsidR="00793495" w:rsidRDefault="00793495" w:rsidP="00793495">
          <w:pPr>
            <w:pStyle w:val="DED5F24A5B554B6DA286D2AB8BB53330"/>
          </w:pPr>
          <w:r w:rsidRPr="0007340C">
            <w:rPr>
              <w:rStyle w:val="PlaceholderText"/>
            </w:rPr>
            <w:t>Click or tap here to enter text.</w:t>
          </w:r>
        </w:p>
      </w:docPartBody>
    </w:docPart>
    <w:docPart>
      <w:docPartPr>
        <w:name w:val="E240E03D44514DB3B1DF89ED4E2864C7"/>
        <w:category>
          <w:name w:val="General"/>
          <w:gallery w:val="placeholder"/>
        </w:category>
        <w:types>
          <w:type w:val="bbPlcHdr"/>
        </w:types>
        <w:behaviors>
          <w:behavior w:val="content"/>
        </w:behaviors>
        <w:guid w:val="{66F60550-85E6-457F-A7AF-2EB58214B1E1}"/>
      </w:docPartPr>
      <w:docPartBody>
        <w:p w:rsidR="00793495" w:rsidRDefault="00793495" w:rsidP="00793495">
          <w:pPr>
            <w:pStyle w:val="E240E03D44514DB3B1DF89ED4E2864C7"/>
          </w:pPr>
          <w:r w:rsidRPr="0007340C">
            <w:rPr>
              <w:rStyle w:val="PlaceholderText"/>
            </w:rPr>
            <w:t>Click or tap here to enter text.</w:t>
          </w:r>
        </w:p>
      </w:docPartBody>
    </w:docPart>
    <w:docPart>
      <w:docPartPr>
        <w:name w:val="1BBBD9547AB04535B956319FEB9ABAA7"/>
        <w:category>
          <w:name w:val="General"/>
          <w:gallery w:val="placeholder"/>
        </w:category>
        <w:types>
          <w:type w:val="bbPlcHdr"/>
        </w:types>
        <w:behaviors>
          <w:behavior w:val="content"/>
        </w:behaviors>
        <w:guid w:val="{D685AC32-4B5D-4D6B-9D34-6DF860A0637F}"/>
      </w:docPartPr>
      <w:docPartBody>
        <w:p w:rsidR="00793495" w:rsidRDefault="00793495" w:rsidP="00793495">
          <w:pPr>
            <w:pStyle w:val="1BBBD9547AB04535B956319FEB9ABAA7"/>
          </w:pPr>
          <w:r w:rsidRPr="0007340C">
            <w:rPr>
              <w:rStyle w:val="PlaceholderText"/>
            </w:rPr>
            <w:t>Click or tap here to enter text.</w:t>
          </w:r>
        </w:p>
      </w:docPartBody>
    </w:docPart>
    <w:docPart>
      <w:docPartPr>
        <w:name w:val="952E3B41FB54473EBC57B17CFED3FB20"/>
        <w:category>
          <w:name w:val="General"/>
          <w:gallery w:val="placeholder"/>
        </w:category>
        <w:types>
          <w:type w:val="bbPlcHdr"/>
        </w:types>
        <w:behaviors>
          <w:behavior w:val="content"/>
        </w:behaviors>
        <w:guid w:val="{6FED6F47-6D5A-4F99-8BA9-67404E570507}"/>
      </w:docPartPr>
      <w:docPartBody>
        <w:p w:rsidR="00793495" w:rsidRDefault="00793495" w:rsidP="00793495">
          <w:pPr>
            <w:pStyle w:val="952E3B41FB54473EBC57B17CFED3FB20"/>
          </w:pPr>
          <w:r w:rsidRPr="0007340C">
            <w:rPr>
              <w:rStyle w:val="PlaceholderText"/>
            </w:rPr>
            <w:t>Click or tap here to enter text.</w:t>
          </w:r>
        </w:p>
      </w:docPartBody>
    </w:docPart>
    <w:docPart>
      <w:docPartPr>
        <w:name w:val="1AFB8C03F81D477B830872516668353D"/>
        <w:category>
          <w:name w:val="General"/>
          <w:gallery w:val="placeholder"/>
        </w:category>
        <w:types>
          <w:type w:val="bbPlcHdr"/>
        </w:types>
        <w:behaviors>
          <w:behavior w:val="content"/>
        </w:behaviors>
        <w:guid w:val="{D47EE701-A2D6-40A1-B1EF-78CA6CEDF859}"/>
      </w:docPartPr>
      <w:docPartBody>
        <w:p w:rsidR="00793495" w:rsidRDefault="00793495" w:rsidP="00793495">
          <w:pPr>
            <w:pStyle w:val="1AFB8C03F81D477B830872516668353D"/>
          </w:pPr>
          <w:r w:rsidRPr="0007340C">
            <w:rPr>
              <w:rStyle w:val="PlaceholderText"/>
            </w:rPr>
            <w:t>Click or tap here to enter text.</w:t>
          </w:r>
        </w:p>
      </w:docPartBody>
    </w:docPart>
    <w:docPart>
      <w:docPartPr>
        <w:name w:val="117F2BEB25C54694ACBAE60634E1A7DF"/>
        <w:category>
          <w:name w:val="General"/>
          <w:gallery w:val="placeholder"/>
        </w:category>
        <w:types>
          <w:type w:val="bbPlcHdr"/>
        </w:types>
        <w:behaviors>
          <w:behavior w:val="content"/>
        </w:behaviors>
        <w:guid w:val="{F6ACF538-BB72-49B8-B2B3-D3218ADE189B}"/>
      </w:docPartPr>
      <w:docPartBody>
        <w:p w:rsidR="00793495" w:rsidRDefault="00793495" w:rsidP="00793495">
          <w:pPr>
            <w:pStyle w:val="117F2BEB25C54694ACBAE60634E1A7DF"/>
          </w:pPr>
          <w:r w:rsidRPr="0007340C">
            <w:rPr>
              <w:rStyle w:val="PlaceholderText"/>
            </w:rPr>
            <w:t>Click or tap here to enter text.</w:t>
          </w:r>
        </w:p>
      </w:docPartBody>
    </w:docPart>
    <w:docPart>
      <w:docPartPr>
        <w:name w:val="37879093E0774E14B0701F6B6A00C327"/>
        <w:category>
          <w:name w:val="General"/>
          <w:gallery w:val="placeholder"/>
        </w:category>
        <w:types>
          <w:type w:val="bbPlcHdr"/>
        </w:types>
        <w:behaviors>
          <w:behavior w:val="content"/>
        </w:behaviors>
        <w:guid w:val="{6A057EC5-AE27-4E00-9076-2E8BB245EAF1}"/>
      </w:docPartPr>
      <w:docPartBody>
        <w:p w:rsidR="00793495" w:rsidRDefault="00793495" w:rsidP="00793495">
          <w:pPr>
            <w:pStyle w:val="37879093E0774E14B0701F6B6A00C327"/>
          </w:pPr>
          <w:r w:rsidRPr="0007340C">
            <w:rPr>
              <w:rStyle w:val="PlaceholderText"/>
            </w:rPr>
            <w:t>Click or tap here to enter text.</w:t>
          </w:r>
        </w:p>
      </w:docPartBody>
    </w:docPart>
    <w:docPart>
      <w:docPartPr>
        <w:name w:val="23EDE77F673E4B97B06BC9A9155195BF"/>
        <w:category>
          <w:name w:val="General"/>
          <w:gallery w:val="placeholder"/>
        </w:category>
        <w:types>
          <w:type w:val="bbPlcHdr"/>
        </w:types>
        <w:behaviors>
          <w:behavior w:val="content"/>
        </w:behaviors>
        <w:guid w:val="{809A8505-5C89-466E-A04D-E936019559A0}"/>
      </w:docPartPr>
      <w:docPartBody>
        <w:p w:rsidR="00793495" w:rsidRDefault="00793495" w:rsidP="00793495">
          <w:pPr>
            <w:pStyle w:val="23EDE77F673E4B97B06BC9A9155195BF"/>
          </w:pPr>
          <w:r w:rsidRPr="0007340C">
            <w:rPr>
              <w:rStyle w:val="PlaceholderText"/>
            </w:rPr>
            <w:t>Click or tap here to enter text.</w:t>
          </w:r>
        </w:p>
      </w:docPartBody>
    </w:docPart>
    <w:docPart>
      <w:docPartPr>
        <w:name w:val="791D4266D8F84BF8845029A80FC719A0"/>
        <w:category>
          <w:name w:val="General"/>
          <w:gallery w:val="placeholder"/>
        </w:category>
        <w:types>
          <w:type w:val="bbPlcHdr"/>
        </w:types>
        <w:behaviors>
          <w:behavior w:val="content"/>
        </w:behaviors>
        <w:guid w:val="{9418B109-DF2C-43F1-A513-35F3B8C6CF2F}"/>
      </w:docPartPr>
      <w:docPartBody>
        <w:p w:rsidR="00793495" w:rsidRDefault="00793495" w:rsidP="00793495">
          <w:pPr>
            <w:pStyle w:val="791D4266D8F84BF8845029A80FC719A0"/>
          </w:pPr>
          <w:r w:rsidRPr="0007340C">
            <w:rPr>
              <w:rStyle w:val="PlaceholderText"/>
            </w:rPr>
            <w:t>Click or tap here to enter text.</w:t>
          </w:r>
        </w:p>
      </w:docPartBody>
    </w:docPart>
    <w:docPart>
      <w:docPartPr>
        <w:name w:val="865B0F129EA0458BA15BBBE65DA45810"/>
        <w:category>
          <w:name w:val="General"/>
          <w:gallery w:val="placeholder"/>
        </w:category>
        <w:types>
          <w:type w:val="bbPlcHdr"/>
        </w:types>
        <w:behaviors>
          <w:behavior w:val="content"/>
        </w:behaviors>
        <w:guid w:val="{272DF762-4DA1-43A0-87EF-9A42D4BE72D1}"/>
      </w:docPartPr>
      <w:docPartBody>
        <w:p w:rsidR="00793495" w:rsidRDefault="00793495" w:rsidP="00793495">
          <w:pPr>
            <w:pStyle w:val="865B0F129EA0458BA15BBBE65DA45810"/>
          </w:pPr>
          <w:r w:rsidRPr="0007340C">
            <w:rPr>
              <w:rStyle w:val="PlaceholderText"/>
            </w:rPr>
            <w:t>Click or tap here to enter text.</w:t>
          </w:r>
        </w:p>
      </w:docPartBody>
    </w:docPart>
    <w:docPart>
      <w:docPartPr>
        <w:name w:val="355D44D2FA394D21A80429BC99408545"/>
        <w:category>
          <w:name w:val="General"/>
          <w:gallery w:val="placeholder"/>
        </w:category>
        <w:types>
          <w:type w:val="bbPlcHdr"/>
        </w:types>
        <w:behaviors>
          <w:behavior w:val="content"/>
        </w:behaviors>
        <w:guid w:val="{F8A3E91F-EC5D-4985-9000-BC000C8522BC}"/>
      </w:docPartPr>
      <w:docPartBody>
        <w:p w:rsidR="00793495" w:rsidRDefault="00793495" w:rsidP="00793495">
          <w:pPr>
            <w:pStyle w:val="355D44D2FA394D21A80429BC99408545"/>
          </w:pPr>
          <w:r w:rsidRPr="0007340C">
            <w:rPr>
              <w:rStyle w:val="PlaceholderText"/>
            </w:rPr>
            <w:t>Click or tap here to enter text.</w:t>
          </w:r>
        </w:p>
      </w:docPartBody>
    </w:docPart>
    <w:docPart>
      <w:docPartPr>
        <w:name w:val="8A437CAF3D244D6CB8ABC4EFAD10F22A"/>
        <w:category>
          <w:name w:val="General"/>
          <w:gallery w:val="placeholder"/>
        </w:category>
        <w:types>
          <w:type w:val="bbPlcHdr"/>
        </w:types>
        <w:behaviors>
          <w:behavior w:val="content"/>
        </w:behaviors>
        <w:guid w:val="{C4A41B1F-0F76-438D-B1E2-B3B2BBD64698}"/>
      </w:docPartPr>
      <w:docPartBody>
        <w:p w:rsidR="00793495" w:rsidRDefault="00793495" w:rsidP="00793495">
          <w:pPr>
            <w:pStyle w:val="8A437CAF3D244D6CB8ABC4EFAD10F22A"/>
          </w:pPr>
          <w:r w:rsidRPr="0007340C">
            <w:rPr>
              <w:rStyle w:val="PlaceholderText"/>
            </w:rPr>
            <w:t>Click or tap here to enter text.</w:t>
          </w:r>
        </w:p>
      </w:docPartBody>
    </w:docPart>
    <w:docPart>
      <w:docPartPr>
        <w:name w:val="8CBC4A08C23A4486A815406258C73550"/>
        <w:category>
          <w:name w:val="General"/>
          <w:gallery w:val="placeholder"/>
        </w:category>
        <w:types>
          <w:type w:val="bbPlcHdr"/>
        </w:types>
        <w:behaviors>
          <w:behavior w:val="content"/>
        </w:behaviors>
        <w:guid w:val="{4254C71C-6C2D-4F97-9F74-AA1E8E8B3493}"/>
      </w:docPartPr>
      <w:docPartBody>
        <w:p w:rsidR="00793495" w:rsidRDefault="00793495" w:rsidP="00793495">
          <w:pPr>
            <w:pStyle w:val="8CBC4A08C23A4486A815406258C73550"/>
          </w:pPr>
          <w:r w:rsidRPr="0007340C">
            <w:rPr>
              <w:rStyle w:val="PlaceholderText"/>
            </w:rPr>
            <w:t>Click or tap here to enter text.</w:t>
          </w:r>
        </w:p>
      </w:docPartBody>
    </w:docPart>
    <w:docPart>
      <w:docPartPr>
        <w:name w:val="882BD357611945B1A3F3C0AB4BEC499F"/>
        <w:category>
          <w:name w:val="General"/>
          <w:gallery w:val="placeholder"/>
        </w:category>
        <w:types>
          <w:type w:val="bbPlcHdr"/>
        </w:types>
        <w:behaviors>
          <w:behavior w:val="content"/>
        </w:behaviors>
        <w:guid w:val="{E60A2078-1B84-4E66-8AB6-2F390B3D9CE6}"/>
      </w:docPartPr>
      <w:docPartBody>
        <w:p w:rsidR="00793495" w:rsidRDefault="00793495" w:rsidP="00793495">
          <w:pPr>
            <w:pStyle w:val="882BD357611945B1A3F3C0AB4BEC499F"/>
          </w:pPr>
          <w:r w:rsidRPr="0007340C">
            <w:rPr>
              <w:rStyle w:val="PlaceholderText"/>
            </w:rPr>
            <w:t>Click or tap here to enter text.</w:t>
          </w:r>
        </w:p>
      </w:docPartBody>
    </w:docPart>
    <w:docPart>
      <w:docPartPr>
        <w:name w:val="38753D01AB8C40F3AF2F300E9F2DC092"/>
        <w:category>
          <w:name w:val="General"/>
          <w:gallery w:val="placeholder"/>
        </w:category>
        <w:types>
          <w:type w:val="bbPlcHdr"/>
        </w:types>
        <w:behaviors>
          <w:behavior w:val="content"/>
        </w:behaviors>
        <w:guid w:val="{D65260C5-D9C3-4EE0-9139-19656CC776A8}"/>
      </w:docPartPr>
      <w:docPartBody>
        <w:p w:rsidR="00793495" w:rsidRDefault="00793495" w:rsidP="00793495">
          <w:pPr>
            <w:pStyle w:val="38753D01AB8C40F3AF2F300E9F2DC092"/>
          </w:pPr>
          <w:r w:rsidRPr="0007340C">
            <w:rPr>
              <w:rStyle w:val="PlaceholderText"/>
            </w:rPr>
            <w:t>Click or tap here to enter text.</w:t>
          </w:r>
        </w:p>
      </w:docPartBody>
    </w:docPart>
    <w:docPart>
      <w:docPartPr>
        <w:name w:val="07B88B4F86A24A4C8B5479D8D1AAF887"/>
        <w:category>
          <w:name w:val="General"/>
          <w:gallery w:val="placeholder"/>
        </w:category>
        <w:types>
          <w:type w:val="bbPlcHdr"/>
        </w:types>
        <w:behaviors>
          <w:behavior w:val="content"/>
        </w:behaviors>
        <w:guid w:val="{CD2E356B-D367-4AAC-A635-C890F62E34EB}"/>
      </w:docPartPr>
      <w:docPartBody>
        <w:p w:rsidR="00793495" w:rsidRDefault="00793495" w:rsidP="00793495">
          <w:pPr>
            <w:pStyle w:val="07B88B4F86A24A4C8B5479D8D1AAF887"/>
          </w:pPr>
          <w:r w:rsidRPr="0007340C">
            <w:rPr>
              <w:rStyle w:val="PlaceholderText"/>
            </w:rPr>
            <w:t>Click or tap here to enter text.</w:t>
          </w:r>
        </w:p>
      </w:docPartBody>
    </w:docPart>
    <w:docPart>
      <w:docPartPr>
        <w:name w:val="F68D9C8C6518422BB65E809997917757"/>
        <w:category>
          <w:name w:val="General"/>
          <w:gallery w:val="placeholder"/>
        </w:category>
        <w:types>
          <w:type w:val="bbPlcHdr"/>
        </w:types>
        <w:behaviors>
          <w:behavior w:val="content"/>
        </w:behaviors>
        <w:guid w:val="{35F258B1-0EF9-4995-9150-2DFE65DF28AF}"/>
      </w:docPartPr>
      <w:docPartBody>
        <w:p w:rsidR="00793495" w:rsidRDefault="00793495" w:rsidP="00793495">
          <w:pPr>
            <w:pStyle w:val="F68D9C8C6518422BB65E809997917757"/>
          </w:pPr>
          <w:r w:rsidRPr="0007340C">
            <w:rPr>
              <w:rStyle w:val="PlaceholderText"/>
            </w:rPr>
            <w:t>Click or tap here to enter text.</w:t>
          </w:r>
        </w:p>
      </w:docPartBody>
    </w:docPart>
    <w:docPart>
      <w:docPartPr>
        <w:name w:val="8768D180B8C5418A983A0E7282CAE868"/>
        <w:category>
          <w:name w:val="General"/>
          <w:gallery w:val="placeholder"/>
        </w:category>
        <w:types>
          <w:type w:val="bbPlcHdr"/>
        </w:types>
        <w:behaviors>
          <w:behavior w:val="content"/>
        </w:behaviors>
        <w:guid w:val="{CD369F19-3E00-43FD-9FBB-5664C903B3FA}"/>
      </w:docPartPr>
      <w:docPartBody>
        <w:p w:rsidR="00793495" w:rsidRDefault="00793495" w:rsidP="00793495">
          <w:pPr>
            <w:pStyle w:val="8768D180B8C5418A983A0E7282CAE868"/>
          </w:pPr>
          <w:r w:rsidRPr="0007340C">
            <w:rPr>
              <w:rStyle w:val="PlaceholderText"/>
            </w:rPr>
            <w:t>Click or tap here to enter text.</w:t>
          </w:r>
        </w:p>
      </w:docPartBody>
    </w:docPart>
    <w:docPart>
      <w:docPartPr>
        <w:name w:val="C577A0822B5B4BAC868D415F0AB66BE7"/>
        <w:category>
          <w:name w:val="General"/>
          <w:gallery w:val="placeholder"/>
        </w:category>
        <w:types>
          <w:type w:val="bbPlcHdr"/>
        </w:types>
        <w:behaviors>
          <w:behavior w:val="content"/>
        </w:behaviors>
        <w:guid w:val="{612D4F4E-C192-4654-9A29-EBAE0D89D23E}"/>
      </w:docPartPr>
      <w:docPartBody>
        <w:p w:rsidR="00793495" w:rsidRDefault="00793495" w:rsidP="00793495">
          <w:pPr>
            <w:pStyle w:val="C577A0822B5B4BAC868D415F0AB66BE7"/>
          </w:pPr>
          <w:r w:rsidRPr="0007340C">
            <w:rPr>
              <w:rStyle w:val="PlaceholderText"/>
            </w:rPr>
            <w:t>Click or tap here to enter text.</w:t>
          </w:r>
        </w:p>
      </w:docPartBody>
    </w:docPart>
    <w:docPart>
      <w:docPartPr>
        <w:name w:val="5ABE4F2E755845329EAE9D47EA69A77F"/>
        <w:category>
          <w:name w:val="General"/>
          <w:gallery w:val="placeholder"/>
        </w:category>
        <w:types>
          <w:type w:val="bbPlcHdr"/>
        </w:types>
        <w:behaviors>
          <w:behavior w:val="content"/>
        </w:behaviors>
        <w:guid w:val="{C10741F9-A5A2-4921-80B2-6AA4987FC83E}"/>
      </w:docPartPr>
      <w:docPartBody>
        <w:p w:rsidR="00793495" w:rsidRDefault="00793495" w:rsidP="00793495">
          <w:pPr>
            <w:pStyle w:val="5ABE4F2E755845329EAE9D47EA69A77F"/>
          </w:pPr>
          <w:r w:rsidRPr="0007340C">
            <w:rPr>
              <w:rStyle w:val="PlaceholderText"/>
            </w:rPr>
            <w:t>Click or tap here to enter text.</w:t>
          </w:r>
        </w:p>
      </w:docPartBody>
    </w:docPart>
    <w:docPart>
      <w:docPartPr>
        <w:name w:val="BA7C67DE523F4E7AB3CE74CB0CD6AE66"/>
        <w:category>
          <w:name w:val="General"/>
          <w:gallery w:val="placeholder"/>
        </w:category>
        <w:types>
          <w:type w:val="bbPlcHdr"/>
        </w:types>
        <w:behaviors>
          <w:behavior w:val="content"/>
        </w:behaviors>
        <w:guid w:val="{125B9441-E7E3-44C7-AF06-FC39CE6CC4D9}"/>
      </w:docPartPr>
      <w:docPartBody>
        <w:p w:rsidR="00793495" w:rsidRDefault="00793495" w:rsidP="00793495">
          <w:pPr>
            <w:pStyle w:val="BA7C67DE523F4E7AB3CE74CB0CD6AE66"/>
          </w:pPr>
          <w:r w:rsidRPr="0007340C">
            <w:rPr>
              <w:rStyle w:val="PlaceholderText"/>
            </w:rPr>
            <w:t>Click or tap here to enter text.</w:t>
          </w:r>
        </w:p>
      </w:docPartBody>
    </w:docPart>
    <w:docPart>
      <w:docPartPr>
        <w:name w:val="33F1232F636549D0A9E83B6543A7F7B2"/>
        <w:category>
          <w:name w:val="General"/>
          <w:gallery w:val="placeholder"/>
        </w:category>
        <w:types>
          <w:type w:val="bbPlcHdr"/>
        </w:types>
        <w:behaviors>
          <w:behavior w:val="content"/>
        </w:behaviors>
        <w:guid w:val="{CFBA3826-0C2C-4DA2-806F-B6CFC59DFE02}"/>
      </w:docPartPr>
      <w:docPartBody>
        <w:p w:rsidR="00793495" w:rsidRDefault="00793495" w:rsidP="00793495">
          <w:pPr>
            <w:pStyle w:val="33F1232F636549D0A9E83B6543A7F7B2"/>
          </w:pPr>
          <w:r w:rsidRPr="0007340C">
            <w:rPr>
              <w:rStyle w:val="PlaceholderText"/>
            </w:rPr>
            <w:t>Click or tap here to enter text.</w:t>
          </w:r>
        </w:p>
      </w:docPartBody>
    </w:docPart>
    <w:docPart>
      <w:docPartPr>
        <w:name w:val="CAB7EBCD5C2B47AC9E1BE1CB3D6FEE45"/>
        <w:category>
          <w:name w:val="General"/>
          <w:gallery w:val="placeholder"/>
        </w:category>
        <w:types>
          <w:type w:val="bbPlcHdr"/>
        </w:types>
        <w:behaviors>
          <w:behavior w:val="content"/>
        </w:behaviors>
        <w:guid w:val="{C341BB30-851B-4413-894B-3479D5845E5B}"/>
      </w:docPartPr>
      <w:docPartBody>
        <w:p w:rsidR="00793495" w:rsidRDefault="00793495" w:rsidP="00793495">
          <w:pPr>
            <w:pStyle w:val="CAB7EBCD5C2B47AC9E1BE1CB3D6FEE45"/>
          </w:pPr>
          <w:r w:rsidRPr="0007340C">
            <w:rPr>
              <w:rStyle w:val="PlaceholderText"/>
            </w:rPr>
            <w:t>Click or tap here to enter text.</w:t>
          </w:r>
        </w:p>
      </w:docPartBody>
    </w:docPart>
    <w:docPart>
      <w:docPartPr>
        <w:name w:val="EE8C5C11F9C54F42BAE76C3A0F2CF625"/>
        <w:category>
          <w:name w:val="General"/>
          <w:gallery w:val="placeholder"/>
        </w:category>
        <w:types>
          <w:type w:val="bbPlcHdr"/>
        </w:types>
        <w:behaviors>
          <w:behavior w:val="content"/>
        </w:behaviors>
        <w:guid w:val="{533898F4-AA9D-4647-885C-4989F64E7344}"/>
      </w:docPartPr>
      <w:docPartBody>
        <w:p w:rsidR="00793495" w:rsidRDefault="00793495" w:rsidP="00793495">
          <w:pPr>
            <w:pStyle w:val="EE8C5C11F9C54F42BAE76C3A0F2CF625"/>
          </w:pPr>
          <w:r w:rsidRPr="0007340C">
            <w:rPr>
              <w:rStyle w:val="PlaceholderText"/>
            </w:rPr>
            <w:t>Click or tap here to enter text.</w:t>
          </w:r>
        </w:p>
      </w:docPartBody>
    </w:docPart>
    <w:docPart>
      <w:docPartPr>
        <w:name w:val="159B68A6F933425FABE8AFF7F17B81CF"/>
        <w:category>
          <w:name w:val="General"/>
          <w:gallery w:val="placeholder"/>
        </w:category>
        <w:types>
          <w:type w:val="bbPlcHdr"/>
        </w:types>
        <w:behaviors>
          <w:behavior w:val="content"/>
        </w:behaviors>
        <w:guid w:val="{7A0C3F57-8813-4640-B0A0-E90B999AB87C}"/>
      </w:docPartPr>
      <w:docPartBody>
        <w:p w:rsidR="00793495" w:rsidRDefault="00793495" w:rsidP="00793495">
          <w:pPr>
            <w:pStyle w:val="159B68A6F933425FABE8AFF7F17B81CF"/>
          </w:pPr>
          <w:r w:rsidRPr="0007340C">
            <w:rPr>
              <w:rStyle w:val="PlaceholderText"/>
            </w:rPr>
            <w:t>Click or tap here to enter text.</w:t>
          </w:r>
        </w:p>
      </w:docPartBody>
    </w:docPart>
    <w:docPart>
      <w:docPartPr>
        <w:name w:val="E70137023A2240378C8CFA694FF78CBF"/>
        <w:category>
          <w:name w:val="General"/>
          <w:gallery w:val="placeholder"/>
        </w:category>
        <w:types>
          <w:type w:val="bbPlcHdr"/>
        </w:types>
        <w:behaviors>
          <w:behavior w:val="content"/>
        </w:behaviors>
        <w:guid w:val="{54980501-C462-4AF0-9D39-327CB39FAA3F}"/>
      </w:docPartPr>
      <w:docPartBody>
        <w:p w:rsidR="00793495" w:rsidRDefault="00793495" w:rsidP="00793495">
          <w:pPr>
            <w:pStyle w:val="E70137023A2240378C8CFA694FF78CBF"/>
          </w:pPr>
          <w:r w:rsidRPr="0007340C">
            <w:rPr>
              <w:rStyle w:val="PlaceholderText"/>
            </w:rPr>
            <w:t>Click or tap here to enter text.</w:t>
          </w:r>
        </w:p>
      </w:docPartBody>
    </w:docPart>
    <w:docPart>
      <w:docPartPr>
        <w:name w:val="2084F8DDBE194E21A65A312CEB3BEF94"/>
        <w:category>
          <w:name w:val="General"/>
          <w:gallery w:val="placeholder"/>
        </w:category>
        <w:types>
          <w:type w:val="bbPlcHdr"/>
        </w:types>
        <w:behaviors>
          <w:behavior w:val="content"/>
        </w:behaviors>
        <w:guid w:val="{F16A874C-1EC9-4A51-8BB1-83AA10D191E9}"/>
      </w:docPartPr>
      <w:docPartBody>
        <w:p w:rsidR="00793495" w:rsidRDefault="00793495" w:rsidP="00793495">
          <w:pPr>
            <w:pStyle w:val="2084F8DDBE194E21A65A312CEB3BEF94"/>
          </w:pPr>
          <w:r w:rsidRPr="0007340C">
            <w:rPr>
              <w:rStyle w:val="PlaceholderText"/>
            </w:rPr>
            <w:t>Click or tap here to enter text.</w:t>
          </w:r>
        </w:p>
      </w:docPartBody>
    </w:docPart>
    <w:docPart>
      <w:docPartPr>
        <w:name w:val="FD71E19522C946C1B81020019F56B2F5"/>
        <w:category>
          <w:name w:val="General"/>
          <w:gallery w:val="placeholder"/>
        </w:category>
        <w:types>
          <w:type w:val="bbPlcHdr"/>
        </w:types>
        <w:behaviors>
          <w:behavior w:val="content"/>
        </w:behaviors>
        <w:guid w:val="{974C6538-751E-40AB-8A5A-822EB14A5117}"/>
      </w:docPartPr>
      <w:docPartBody>
        <w:p w:rsidR="00793495" w:rsidRDefault="00793495" w:rsidP="00793495">
          <w:pPr>
            <w:pStyle w:val="FD71E19522C946C1B81020019F56B2F5"/>
          </w:pPr>
          <w:r w:rsidRPr="0007340C">
            <w:rPr>
              <w:rStyle w:val="PlaceholderText"/>
            </w:rPr>
            <w:t>Click or tap here to enter text.</w:t>
          </w:r>
        </w:p>
      </w:docPartBody>
    </w:docPart>
    <w:docPart>
      <w:docPartPr>
        <w:name w:val="DF35455C1C9942F6A938416B617BA606"/>
        <w:category>
          <w:name w:val="General"/>
          <w:gallery w:val="placeholder"/>
        </w:category>
        <w:types>
          <w:type w:val="bbPlcHdr"/>
        </w:types>
        <w:behaviors>
          <w:behavior w:val="content"/>
        </w:behaviors>
        <w:guid w:val="{8549FD53-82CF-41F7-A43C-33E683FAFF9F}"/>
      </w:docPartPr>
      <w:docPartBody>
        <w:p w:rsidR="00793495" w:rsidRDefault="00793495" w:rsidP="00793495">
          <w:pPr>
            <w:pStyle w:val="DF35455C1C9942F6A938416B617BA606"/>
          </w:pPr>
          <w:r w:rsidRPr="0007340C">
            <w:rPr>
              <w:rStyle w:val="PlaceholderText"/>
            </w:rPr>
            <w:t>Click or tap here to enter text.</w:t>
          </w:r>
        </w:p>
      </w:docPartBody>
    </w:docPart>
    <w:docPart>
      <w:docPartPr>
        <w:name w:val="229C4C30005B4992B47000C81610F5D2"/>
        <w:category>
          <w:name w:val="General"/>
          <w:gallery w:val="placeholder"/>
        </w:category>
        <w:types>
          <w:type w:val="bbPlcHdr"/>
        </w:types>
        <w:behaviors>
          <w:behavior w:val="content"/>
        </w:behaviors>
        <w:guid w:val="{D7F21BA2-8D5C-4088-B9E2-B33B39EEABE9}"/>
      </w:docPartPr>
      <w:docPartBody>
        <w:p w:rsidR="00793495" w:rsidRDefault="00793495" w:rsidP="00793495">
          <w:pPr>
            <w:pStyle w:val="229C4C30005B4992B47000C81610F5D2"/>
          </w:pPr>
          <w:r w:rsidRPr="0007340C">
            <w:rPr>
              <w:rStyle w:val="PlaceholderText"/>
            </w:rPr>
            <w:t>Click or tap here to enter text.</w:t>
          </w:r>
        </w:p>
      </w:docPartBody>
    </w:docPart>
    <w:docPart>
      <w:docPartPr>
        <w:name w:val="965CA4EBD73C41CA9B58091932558243"/>
        <w:category>
          <w:name w:val="General"/>
          <w:gallery w:val="placeholder"/>
        </w:category>
        <w:types>
          <w:type w:val="bbPlcHdr"/>
        </w:types>
        <w:behaviors>
          <w:behavior w:val="content"/>
        </w:behaviors>
        <w:guid w:val="{D0AA53FB-118A-4A41-B7A7-62EBCDA804AB}"/>
      </w:docPartPr>
      <w:docPartBody>
        <w:p w:rsidR="00793495" w:rsidRDefault="00793495" w:rsidP="00793495">
          <w:pPr>
            <w:pStyle w:val="965CA4EBD73C41CA9B58091932558243"/>
          </w:pPr>
          <w:r w:rsidRPr="0007340C">
            <w:rPr>
              <w:rStyle w:val="PlaceholderText"/>
            </w:rPr>
            <w:t>Click or tap here to enter text.</w:t>
          </w:r>
        </w:p>
      </w:docPartBody>
    </w:docPart>
    <w:docPart>
      <w:docPartPr>
        <w:name w:val="F125CC32156B4976A2BF88CC911BAFFE"/>
        <w:category>
          <w:name w:val="General"/>
          <w:gallery w:val="placeholder"/>
        </w:category>
        <w:types>
          <w:type w:val="bbPlcHdr"/>
        </w:types>
        <w:behaviors>
          <w:behavior w:val="content"/>
        </w:behaviors>
        <w:guid w:val="{0165EA58-66C0-45CB-A0E7-0CD2BFA05655}"/>
      </w:docPartPr>
      <w:docPartBody>
        <w:p w:rsidR="00793495" w:rsidRDefault="00793495" w:rsidP="00793495">
          <w:pPr>
            <w:pStyle w:val="F125CC32156B4976A2BF88CC911BAFFE"/>
          </w:pPr>
          <w:r w:rsidRPr="0007340C">
            <w:rPr>
              <w:rStyle w:val="PlaceholderText"/>
            </w:rPr>
            <w:t>Click or tap here to enter text.</w:t>
          </w:r>
        </w:p>
      </w:docPartBody>
    </w:docPart>
    <w:docPart>
      <w:docPartPr>
        <w:name w:val="977F941778BA4419ACD41B0CDF0459C6"/>
        <w:category>
          <w:name w:val="General"/>
          <w:gallery w:val="placeholder"/>
        </w:category>
        <w:types>
          <w:type w:val="bbPlcHdr"/>
        </w:types>
        <w:behaviors>
          <w:behavior w:val="content"/>
        </w:behaviors>
        <w:guid w:val="{DCC4445F-C92C-44CF-8A86-C33E661A7DB8}"/>
      </w:docPartPr>
      <w:docPartBody>
        <w:p w:rsidR="00793495" w:rsidRDefault="00793495" w:rsidP="00793495">
          <w:pPr>
            <w:pStyle w:val="977F941778BA4419ACD41B0CDF0459C6"/>
          </w:pPr>
          <w:r w:rsidRPr="0007340C">
            <w:rPr>
              <w:rStyle w:val="PlaceholderText"/>
            </w:rPr>
            <w:t>Click or tap here to enter text.</w:t>
          </w:r>
        </w:p>
      </w:docPartBody>
    </w:docPart>
    <w:docPart>
      <w:docPartPr>
        <w:name w:val="81D4FF7A44284732B585A71E97EFF357"/>
        <w:category>
          <w:name w:val="General"/>
          <w:gallery w:val="placeholder"/>
        </w:category>
        <w:types>
          <w:type w:val="bbPlcHdr"/>
        </w:types>
        <w:behaviors>
          <w:behavior w:val="content"/>
        </w:behaviors>
        <w:guid w:val="{CC7A6773-712B-40CD-8731-EBD96D5E9366}"/>
      </w:docPartPr>
      <w:docPartBody>
        <w:p w:rsidR="00793495" w:rsidRDefault="00793495" w:rsidP="00793495">
          <w:pPr>
            <w:pStyle w:val="81D4FF7A44284732B585A71E97EFF357"/>
          </w:pPr>
          <w:r w:rsidRPr="0007340C">
            <w:rPr>
              <w:rStyle w:val="PlaceholderText"/>
            </w:rPr>
            <w:t>Click or tap here to enter text.</w:t>
          </w:r>
        </w:p>
      </w:docPartBody>
    </w:docPart>
    <w:docPart>
      <w:docPartPr>
        <w:name w:val="0CA78D5525214ADEAB18F396C43A8A67"/>
        <w:category>
          <w:name w:val="General"/>
          <w:gallery w:val="placeholder"/>
        </w:category>
        <w:types>
          <w:type w:val="bbPlcHdr"/>
        </w:types>
        <w:behaviors>
          <w:behavior w:val="content"/>
        </w:behaviors>
        <w:guid w:val="{C62E7927-EEED-4386-A6FA-1A4BA610C893}"/>
      </w:docPartPr>
      <w:docPartBody>
        <w:p w:rsidR="00793495" w:rsidRDefault="00793495" w:rsidP="00793495">
          <w:pPr>
            <w:pStyle w:val="0CA78D5525214ADEAB18F396C43A8A67"/>
          </w:pPr>
          <w:r w:rsidRPr="0007340C">
            <w:rPr>
              <w:rStyle w:val="PlaceholderText"/>
            </w:rPr>
            <w:t>Click or tap here to enter text.</w:t>
          </w:r>
        </w:p>
      </w:docPartBody>
    </w:docPart>
    <w:docPart>
      <w:docPartPr>
        <w:name w:val="FE405A1DA5B04CB6B2609A3BABB94270"/>
        <w:category>
          <w:name w:val="General"/>
          <w:gallery w:val="placeholder"/>
        </w:category>
        <w:types>
          <w:type w:val="bbPlcHdr"/>
        </w:types>
        <w:behaviors>
          <w:behavior w:val="content"/>
        </w:behaviors>
        <w:guid w:val="{8D1CEDBC-9D9E-499C-9113-132E48E3323B}"/>
      </w:docPartPr>
      <w:docPartBody>
        <w:p w:rsidR="00793495" w:rsidRDefault="00793495" w:rsidP="00793495">
          <w:pPr>
            <w:pStyle w:val="FE405A1DA5B04CB6B2609A3BABB94270"/>
          </w:pPr>
          <w:r w:rsidRPr="0007340C">
            <w:rPr>
              <w:rStyle w:val="PlaceholderText"/>
            </w:rPr>
            <w:t>Click or tap here to enter text.</w:t>
          </w:r>
        </w:p>
      </w:docPartBody>
    </w:docPart>
    <w:docPart>
      <w:docPartPr>
        <w:name w:val="E4E870473BA741D2AD1E267623034BD1"/>
        <w:category>
          <w:name w:val="General"/>
          <w:gallery w:val="placeholder"/>
        </w:category>
        <w:types>
          <w:type w:val="bbPlcHdr"/>
        </w:types>
        <w:behaviors>
          <w:behavior w:val="content"/>
        </w:behaviors>
        <w:guid w:val="{E72ADC6D-EB5A-4F2D-B0C2-6C766942C32B}"/>
      </w:docPartPr>
      <w:docPartBody>
        <w:p w:rsidR="00793495" w:rsidRDefault="00793495" w:rsidP="00793495">
          <w:pPr>
            <w:pStyle w:val="E4E870473BA741D2AD1E267623034BD1"/>
          </w:pPr>
          <w:r w:rsidRPr="0007340C">
            <w:rPr>
              <w:rStyle w:val="PlaceholderText"/>
            </w:rPr>
            <w:t>Click or tap here to enter text.</w:t>
          </w:r>
        </w:p>
      </w:docPartBody>
    </w:docPart>
    <w:docPart>
      <w:docPartPr>
        <w:name w:val="6DD4097EC12E498FBA44142139194DF3"/>
        <w:category>
          <w:name w:val="General"/>
          <w:gallery w:val="placeholder"/>
        </w:category>
        <w:types>
          <w:type w:val="bbPlcHdr"/>
        </w:types>
        <w:behaviors>
          <w:behavior w:val="content"/>
        </w:behaviors>
        <w:guid w:val="{FEF258C8-3D70-4B5C-AA5E-6F3CB12045F7}"/>
      </w:docPartPr>
      <w:docPartBody>
        <w:p w:rsidR="00793495" w:rsidRDefault="00793495" w:rsidP="00793495">
          <w:pPr>
            <w:pStyle w:val="6DD4097EC12E498FBA44142139194DF3"/>
          </w:pPr>
          <w:r w:rsidRPr="0007340C">
            <w:rPr>
              <w:rStyle w:val="PlaceholderText"/>
            </w:rPr>
            <w:t>Click or tap here to enter text.</w:t>
          </w:r>
        </w:p>
      </w:docPartBody>
    </w:docPart>
    <w:docPart>
      <w:docPartPr>
        <w:name w:val="30AA95845E8F45BEA0F19DCD180A6C33"/>
        <w:category>
          <w:name w:val="General"/>
          <w:gallery w:val="placeholder"/>
        </w:category>
        <w:types>
          <w:type w:val="bbPlcHdr"/>
        </w:types>
        <w:behaviors>
          <w:behavior w:val="content"/>
        </w:behaviors>
        <w:guid w:val="{C9B6D3EE-4270-4AD1-A552-DCA3FF8492C6}"/>
      </w:docPartPr>
      <w:docPartBody>
        <w:p w:rsidR="00793495" w:rsidRDefault="00793495" w:rsidP="00793495">
          <w:pPr>
            <w:pStyle w:val="30AA95845E8F45BEA0F19DCD180A6C33"/>
          </w:pPr>
          <w:r w:rsidRPr="0007340C">
            <w:rPr>
              <w:rStyle w:val="PlaceholderText"/>
            </w:rPr>
            <w:t>Click or tap here to enter text.</w:t>
          </w:r>
        </w:p>
      </w:docPartBody>
    </w:docPart>
    <w:docPart>
      <w:docPartPr>
        <w:name w:val="33A01A56618F434A8CFF7C8F12F24219"/>
        <w:category>
          <w:name w:val="General"/>
          <w:gallery w:val="placeholder"/>
        </w:category>
        <w:types>
          <w:type w:val="bbPlcHdr"/>
        </w:types>
        <w:behaviors>
          <w:behavior w:val="content"/>
        </w:behaviors>
        <w:guid w:val="{9243D544-FAAC-4E2F-A2B2-B29D573E63EA}"/>
      </w:docPartPr>
      <w:docPartBody>
        <w:p w:rsidR="00793495" w:rsidRDefault="00793495" w:rsidP="00793495">
          <w:pPr>
            <w:pStyle w:val="33A01A56618F434A8CFF7C8F12F24219"/>
          </w:pPr>
          <w:r w:rsidRPr="0007340C">
            <w:rPr>
              <w:rStyle w:val="PlaceholderText"/>
            </w:rPr>
            <w:t>Click or tap here to enter text.</w:t>
          </w:r>
        </w:p>
      </w:docPartBody>
    </w:docPart>
    <w:docPart>
      <w:docPartPr>
        <w:name w:val="13A0183E0BF64F90B512CFD5CBCB7E1D"/>
        <w:category>
          <w:name w:val="General"/>
          <w:gallery w:val="placeholder"/>
        </w:category>
        <w:types>
          <w:type w:val="bbPlcHdr"/>
        </w:types>
        <w:behaviors>
          <w:behavior w:val="content"/>
        </w:behaviors>
        <w:guid w:val="{4F29F866-08F2-44B6-B374-D8138AE0BA17}"/>
      </w:docPartPr>
      <w:docPartBody>
        <w:p w:rsidR="00793495" w:rsidRDefault="00793495" w:rsidP="00793495">
          <w:pPr>
            <w:pStyle w:val="13A0183E0BF64F90B512CFD5CBCB7E1D"/>
          </w:pPr>
          <w:r w:rsidRPr="0007340C">
            <w:rPr>
              <w:rStyle w:val="PlaceholderText"/>
            </w:rPr>
            <w:t>Click or tap here to enter text.</w:t>
          </w:r>
        </w:p>
      </w:docPartBody>
    </w:docPart>
    <w:docPart>
      <w:docPartPr>
        <w:name w:val="1670DCE503814ABF90D1F6C866BC3F89"/>
        <w:category>
          <w:name w:val="General"/>
          <w:gallery w:val="placeholder"/>
        </w:category>
        <w:types>
          <w:type w:val="bbPlcHdr"/>
        </w:types>
        <w:behaviors>
          <w:behavior w:val="content"/>
        </w:behaviors>
        <w:guid w:val="{24F28B54-9D2B-415C-9315-05751579380B}"/>
      </w:docPartPr>
      <w:docPartBody>
        <w:p w:rsidR="00793495" w:rsidRDefault="00793495" w:rsidP="00793495">
          <w:pPr>
            <w:pStyle w:val="1670DCE503814ABF90D1F6C866BC3F89"/>
          </w:pPr>
          <w:r w:rsidRPr="0007340C">
            <w:rPr>
              <w:rStyle w:val="PlaceholderText"/>
            </w:rPr>
            <w:t>Click or tap here to enter text.</w:t>
          </w:r>
        </w:p>
      </w:docPartBody>
    </w:docPart>
    <w:docPart>
      <w:docPartPr>
        <w:name w:val="AF186A762C4D45BBB84743A6EB70995C"/>
        <w:category>
          <w:name w:val="General"/>
          <w:gallery w:val="placeholder"/>
        </w:category>
        <w:types>
          <w:type w:val="bbPlcHdr"/>
        </w:types>
        <w:behaviors>
          <w:behavior w:val="content"/>
        </w:behaviors>
        <w:guid w:val="{FD31ACEC-4E30-4EAD-986E-FAE75020D833}"/>
      </w:docPartPr>
      <w:docPartBody>
        <w:p w:rsidR="00793495" w:rsidRDefault="00793495" w:rsidP="00793495">
          <w:pPr>
            <w:pStyle w:val="AF186A762C4D45BBB84743A6EB70995C"/>
          </w:pPr>
          <w:r w:rsidRPr="0007340C">
            <w:rPr>
              <w:rStyle w:val="PlaceholderText"/>
            </w:rPr>
            <w:t>Click or tap here to enter text.</w:t>
          </w:r>
        </w:p>
      </w:docPartBody>
    </w:docPart>
    <w:docPart>
      <w:docPartPr>
        <w:name w:val="0F47E3171A6A4B9FAA6F37B400FEB244"/>
        <w:category>
          <w:name w:val="General"/>
          <w:gallery w:val="placeholder"/>
        </w:category>
        <w:types>
          <w:type w:val="bbPlcHdr"/>
        </w:types>
        <w:behaviors>
          <w:behavior w:val="content"/>
        </w:behaviors>
        <w:guid w:val="{0E3F880C-D78F-4906-B0FB-5A862797AF14}"/>
      </w:docPartPr>
      <w:docPartBody>
        <w:p w:rsidR="00793495" w:rsidRDefault="00793495" w:rsidP="00793495">
          <w:pPr>
            <w:pStyle w:val="0F47E3171A6A4B9FAA6F37B400FEB244"/>
          </w:pPr>
          <w:r w:rsidRPr="0007340C">
            <w:rPr>
              <w:rStyle w:val="PlaceholderText"/>
            </w:rPr>
            <w:t>Click or tap here to enter text.</w:t>
          </w:r>
        </w:p>
      </w:docPartBody>
    </w:docPart>
    <w:docPart>
      <w:docPartPr>
        <w:name w:val="DA87BF1D28E84514BC034940295FEF5B"/>
        <w:category>
          <w:name w:val="General"/>
          <w:gallery w:val="placeholder"/>
        </w:category>
        <w:types>
          <w:type w:val="bbPlcHdr"/>
        </w:types>
        <w:behaviors>
          <w:behavior w:val="content"/>
        </w:behaviors>
        <w:guid w:val="{07203223-B901-40ED-805F-8C775F22E7CB}"/>
      </w:docPartPr>
      <w:docPartBody>
        <w:p w:rsidR="00793495" w:rsidRDefault="00793495" w:rsidP="00793495">
          <w:pPr>
            <w:pStyle w:val="DA87BF1D28E84514BC034940295FEF5B"/>
          </w:pPr>
          <w:r w:rsidRPr="0007340C">
            <w:rPr>
              <w:rStyle w:val="PlaceholderText"/>
            </w:rPr>
            <w:t>Click or tap here to enter text.</w:t>
          </w:r>
        </w:p>
      </w:docPartBody>
    </w:docPart>
    <w:docPart>
      <w:docPartPr>
        <w:name w:val="4076600E27694519B5686E8A9E3D29D8"/>
        <w:category>
          <w:name w:val="General"/>
          <w:gallery w:val="placeholder"/>
        </w:category>
        <w:types>
          <w:type w:val="bbPlcHdr"/>
        </w:types>
        <w:behaviors>
          <w:behavior w:val="content"/>
        </w:behaviors>
        <w:guid w:val="{A16645AB-BEE6-412B-B3CD-465F01893729}"/>
      </w:docPartPr>
      <w:docPartBody>
        <w:p w:rsidR="00793495" w:rsidRDefault="00793495" w:rsidP="00793495">
          <w:pPr>
            <w:pStyle w:val="4076600E27694519B5686E8A9E3D29D8"/>
          </w:pPr>
          <w:r w:rsidRPr="0007340C">
            <w:rPr>
              <w:rStyle w:val="PlaceholderText"/>
            </w:rPr>
            <w:t>Click or tap here to enter text.</w:t>
          </w:r>
        </w:p>
      </w:docPartBody>
    </w:docPart>
    <w:docPart>
      <w:docPartPr>
        <w:name w:val="4DEB6B8A73F7426E9C5DED6E6FCEE648"/>
        <w:category>
          <w:name w:val="General"/>
          <w:gallery w:val="placeholder"/>
        </w:category>
        <w:types>
          <w:type w:val="bbPlcHdr"/>
        </w:types>
        <w:behaviors>
          <w:behavior w:val="content"/>
        </w:behaviors>
        <w:guid w:val="{FA53F532-DDC1-4D27-AF10-4CD59E855B24}"/>
      </w:docPartPr>
      <w:docPartBody>
        <w:p w:rsidR="00793495" w:rsidRDefault="00793495" w:rsidP="00793495">
          <w:pPr>
            <w:pStyle w:val="4DEB6B8A73F7426E9C5DED6E6FCEE648"/>
          </w:pPr>
          <w:r w:rsidRPr="0007340C">
            <w:rPr>
              <w:rStyle w:val="PlaceholderText"/>
            </w:rPr>
            <w:t>Click or tap here to enter text.</w:t>
          </w:r>
        </w:p>
      </w:docPartBody>
    </w:docPart>
    <w:docPart>
      <w:docPartPr>
        <w:name w:val="8810B11DD4BF48BABA08CD63EDE6AB0B"/>
        <w:category>
          <w:name w:val="General"/>
          <w:gallery w:val="placeholder"/>
        </w:category>
        <w:types>
          <w:type w:val="bbPlcHdr"/>
        </w:types>
        <w:behaviors>
          <w:behavior w:val="content"/>
        </w:behaviors>
        <w:guid w:val="{3870E711-B799-496A-94B1-F9F95958F758}"/>
      </w:docPartPr>
      <w:docPartBody>
        <w:p w:rsidR="00793495" w:rsidRDefault="00793495" w:rsidP="00793495">
          <w:pPr>
            <w:pStyle w:val="8810B11DD4BF48BABA08CD63EDE6AB0B"/>
          </w:pPr>
          <w:r w:rsidRPr="0007340C">
            <w:rPr>
              <w:rStyle w:val="PlaceholderText"/>
            </w:rPr>
            <w:t>Click or tap here to enter text.</w:t>
          </w:r>
        </w:p>
      </w:docPartBody>
    </w:docPart>
    <w:docPart>
      <w:docPartPr>
        <w:name w:val="28FB950D0B0F44DB947D905699E002A1"/>
        <w:category>
          <w:name w:val="General"/>
          <w:gallery w:val="placeholder"/>
        </w:category>
        <w:types>
          <w:type w:val="bbPlcHdr"/>
        </w:types>
        <w:behaviors>
          <w:behavior w:val="content"/>
        </w:behaviors>
        <w:guid w:val="{27D2B3D0-A1E2-4346-8ECD-1A17DF19DA6F}"/>
      </w:docPartPr>
      <w:docPartBody>
        <w:p w:rsidR="00793495" w:rsidRDefault="00793495" w:rsidP="00793495">
          <w:pPr>
            <w:pStyle w:val="28FB950D0B0F44DB947D905699E002A1"/>
          </w:pPr>
          <w:r w:rsidRPr="0007340C">
            <w:rPr>
              <w:rStyle w:val="PlaceholderText"/>
            </w:rPr>
            <w:t>Click or tap here to enter text.</w:t>
          </w:r>
        </w:p>
      </w:docPartBody>
    </w:docPart>
    <w:docPart>
      <w:docPartPr>
        <w:name w:val="2680F66ABFF1400483A21989D26B414D"/>
        <w:category>
          <w:name w:val="General"/>
          <w:gallery w:val="placeholder"/>
        </w:category>
        <w:types>
          <w:type w:val="bbPlcHdr"/>
        </w:types>
        <w:behaviors>
          <w:behavior w:val="content"/>
        </w:behaviors>
        <w:guid w:val="{C6400B72-6FF4-4B3B-8FC5-B433A7263B31}"/>
      </w:docPartPr>
      <w:docPartBody>
        <w:p w:rsidR="00793495" w:rsidRDefault="00793495" w:rsidP="00793495">
          <w:pPr>
            <w:pStyle w:val="2680F66ABFF1400483A21989D26B414D"/>
          </w:pPr>
          <w:r w:rsidRPr="0007340C">
            <w:rPr>
              <w:rStyle w:val="PlaceholderText"/>
            </w:rPr>
            <w:t>Click or tap here to enter text.</w:t>
          </w:r>
        </w:p>
      </w:docPartBody>
    </w:docPart>
    <w:docPart>
      <w:docPartPr>
        <w:name w:val="774A0B0A913641A688E3B7F30308A7ED"/>
        <w:category>
          <w:name w:val="General"/>
          <w:gallery w:val="placeholder"/>
        </w:category>
        <w:types>
          <w:type w:val="bbPlcHdr"/>
        </w:types>
        <w:behaviors>
          <w:behavior w:val="content"/>
        </w:behaviors>
        <w:guid w:val="{C5A438D9-1627-453D-B5D7-69EC23D1C31A}"/>
      </w:docPartPr>
      <w:docPartBody>
        <w:p w:rsidR="00793495" w:rsidRDefault="00793495" w:rsidP="00793495">
          <w:pPr>
            <w:pStyle w:val="774A0B0A913641A688E3B7F30308A7ED"/>
          </w:pPr>
          <w:r w:rsidRPr="0007340C">
            <w:rPr>
              <w:rStyle w:val="PlaceholderText"/>
            </w:rPr>
            <w:t>Click or tap here to enter text.</w:t>
          </w:r>
        </w:p>
      </w:docPartBody>
    </w:docPart>
    <w:docPart>
      <w:docPartPr>
        <w:name w:val="5CAF246AB1A64E58AA333B4FA16C675C"/>
        <w:category>
          <w:name w:val="General"/>
          <w:gallery w:val="placeholder"/>
        </w:category>
        <w:types>
          <w:type w:val="bbPlcHdr"/>
        </w:types>
        <w:behaviors>
          <w:behavior w:val="content"/>
        </w:behaviors>
        <w:guid w:val="{C0A919AD-8186-42DB-9189-11A1E53CAF85}"/>
      </w:docPartPr>
      <w:docPartBody>
        <w:p w:rsidR="00793495" w:rsidRDefault="00793495" w:rsidP="00793495">
          <w:pPr>
            <w:pStyle w:val="5CAF246AB1A64E58AA333B4FA16C675C"/>
          </w:pPr>
          <w:r w:rsidRPr="0007340C">
            <w:rPr>
              <w:rStyle w:val="PlaceholderText"/>
            </w:rPr>
            <w:t>Click or tap here to enter text.</w:t>
          </w:r>
        </w:p>
      </w:docPartBody>
    </w:docPart>
    <w:docPart>
      <w:docPartPr>
        <w:name w:val="0C35F1D71A8445BCA4FFB15998CDCE35"/>
        <w:category>
          <w:name w:val="General"/>
          <w:gallery w:val="placeholder"/>
        </w:category>
        <w:types>
          <w:type w:val="bbPlcHdr"/>
        </w:types>
        <w:behaviors>
          <w:behavior w:val="content"/>
        </w:behaviors>
        <w:guid w:val="{DACCB9F9-BED5-4307-9FCA-CB6041B484C1}"/>
      </w:docPartPr>
      <w:docPartBody>
        <w:p w:rsidR="00793495" w:rsidRDefault="00793495" w:rsidP="00793495">
          <w:pPr>
            <w:pStyle w:val="0C35F1D71A8445BCA4FFB15998CDCE35"/>
          </w:pPr>
          <w:r w:rsidRPr="0007340C">
            <w:rPr>
              <w:rStyle w:val="PlaceholderText"/>
            </w:rPr>
            <w:t>Click or tap here to enter text.</w:t>
          </w:r>
        </w:p>
      </w:docPartBody>
    </w:docPart>
    <w:docPart>
      <w:docPartPr>
        <w:name w:val="6F3A57B272494AE191C42CC4A625365A"/>
        <w:category>
          <w:name w:val="General"/>
          <w:gallery w:val="placeholder"/>
        </w:category>
        <w:types>
          <w:type w:val="bbPlcHdr"/>
        </w:types>
        <w:behaviors>
          <w:behavior w:val="content"/>
        </w:behaviors>
        <w:guid w:val="{2F79C4B2-7DB8-4FC2-A74F-D6F49DFB62BE}"/>
      </w:docPartPr>
      <w:docPartBody>
        <w:p w:rsidR="00793495" w:rsidRDefault="00793495" w:rsidP="00793495">
          <w:pPr>
            <w:pStyle w:val="6F3A57B272494AE191C42CC4A625365A"/>
          </w:pPr>
          <w:r w:rsidRPr="0007340C">
            <w:rPr>
              <w:rStyle w:val="PlaceholderText"/>
            </w:rPr>
            <w:t>Click or tap here to enter text.</w:t>
          </w:r>
        </w:p>
      </w:docPartBody>
    </w:docPart>
    <w:docPart>
      <w:docPartPr>
        <w:name w:val="DE8967003F264A7B9357949C1D06AB36"/>
        <w:category>
          <w:name w:val="General"/>
          <w:gallery w:val="placeholder"/>
        </w:category>
        <w:types>
          <w:type w:val="bbPlcHdr"/>
        </w:types>
        <w:behaviors>
          <w:behavior w:val="content"/>
        </w:behaviors>
        <w:guid w:val="{ADE7770A-FD05-4620-8AA5-F2FDEEB8F638}"/>
      </w:docPartPr>
      <w:docPartBody>
        <w:p w:rsidR="00793495" w:rsidRDefault="00793495" w:rsidP="00793495">
          <w:pPr>
            <w:pStyle w:val="DE8967003F264A7B9357949C1D06AB36"/>
          </w:pPr>
          <w:r w:rsidRPr="0007340C">
            <w:rPr>
              <w:rStyle w:val="PlaceholderText"/>
            </w:rPr>
            <w:t>Click or tap here to enter text.</w:t>
          </w:r>
        </w:p>
      </w:docPartBody>
    </w:docPart>
    <w:docPart>
      <w:docPartPr>
        <w:name w:val="8A532A8BC51749BAA9FCEEC45A2059FC"/>
        <w:category>
          <w:name w:val="General"/>
          <w:gallery w:val="placeholder"/>
        </w:category>
        <w:types>
          <w:type w:val="bbPlcHdr"/>
        </w:types>
        <w:behaviors>
          <w:behavior w:val="content"/>
        </w:behaviors>
        <w:guid w:val="{A6A98780-2E5A-4E22-BB69-8C9357B511B3}"/>
      </w:docPartPr>
      <w:docPartBody>
        <w:p w:rsidR="00793495" w:rsidRDefault="00793495" w:rsidP="00793495">
          <w:pPr>
            <w:pStyle w:val="8A532A8BC51749BAA9FCEEC45A2059FC"/>
          </w:pPr>
          <w:r w:rsidRPr="0007340C">
            <w:rPr>
              <w:rStyle w:val="PlaceholderText"/>
            </w:rPr>
            <w:t>Click or tap here to enter text.</w:t>
          </w:r>
        </w:p>
      </w:docPartBody>
    </w:docPart>
    <w:docPart>
      <w:docPartPr>
        <w:name w:val="4055723684EE42ADA60EC6EB29279E8D"/>
        <w:category>
          <w:name w:val="General"/>
          <w:gallery w:val="placeholder"/>
        </w:category>
        <w:types>
          <w:type w:val="bbPlcHdr"/>
        </w:types>
        <w:behaviors>
          <w:behavior w:val="content"/>
        </w:behaviors>
        <w:guid w:val="{B0DD1F2F-7222-4671-A6F2-D3D5FCC358A8}"/>
      </w:docPartPr>
      <w:docPartBody>
        <w:p w:rsidR="00793495" w:rsidRDefault="00793495" w:rsidP="00793495">
          <w:pPr>
            <w:pStyle w:val="4055723684EE42ADA60EC6EB29279E8D"/>
          </w:pPr>
          <w:r w:rsidRPr="0007340C">
            <w:rPr>
              <w:rStyle w:val="PlaceholderText"/>
            </w:rPr>
            <w:t>Click or tap here to enter text.</w:t>
          </w:r>
        </w:p>
      </w:docPartBody>
    </w:docPart>
    <w:docPart>
      <w:docPartPr>
        <w:name w:val="5C918B0EDF2F4A7C873E951CAF404790"/>
        <w:category>
          <w:name w:val="General"/>
          <w:gallery w:val="placeholder"/>
        </w:category>
        <w:types>
          <w:type w:val="bbPlcHdr"/>
        </w:types>
        <w:behaviors>
          <w:behavior w:val="content"/>
        </w:behaviors>
        <w:guid w:val="{B069755A-C8D8-4792-8B65-7C38ED977BF6}"/>
      </w:docPartPr>
      <w:docPartBody>
        <w:p w:rsidR="00793495" w:rsidRDefault="00793495" w:rsidP="00793495">
          <w:pPr>
            <w:pStyle w:val="5C918B0EDF2F4A7C873E951CAF404790"/>
          </w:pPr>
          <w:r w:rsidRPr="0007340C">
            <w:rPr>
              <w:rStyle w:val="PlaceholderText"/>
            </w:rPr>
            <w:t>Click or tap here to enter text.</w:t>
          </w:r>
        </w:p>
      </w:docPartBody>
    </w:docPart>
    <w:docPart>
      <w:docPartPr>
        <w:name w:val="6970DC38FD5D4348A55005EEA46867E2"/>
        <w:category>
          <w:name w:val="General"/>
          <w:gallery w:val="placeholder"/>
        </w:category>
        <w:types>
          <w:type w:val="bbPlcHdr"/>
        </w:types>
        <w:behaviors>
          <w:behavior w:val="content"/>
        </w:behaviors>
        <w:guid w:val="{3012CEA6-3D85-4D2A-BB84-35348AD57B5F}"/>
      </w:docPartPr>
      <w:docPartBody>
        <w:p w:rsidR="00793495" w:rsidRDefault="00793495" w:rsidP="00793495">
          <w:pPr>
            <w:pStyle w:val="6970DC38FD5D4348A55005EEA46867E2"/>
          </w:pPr>
          <w:r w:rsidRPr="0007340C">
            <w:rPr>
              <w:rStyle w:val="PlaceholderText"/>
            </w:rPr>
            <w:t>Click or tap here to enter text.</w:t>
          </w:r>
        </w:p>
      </w:docPartBody>
    </w:docPart>
    <w:docPart>
      <w:docPartPr>
        <w:name w:val="FEF33864C5DE486EBE957744F25CB265"/>
        <w:category>
          <w:name w:val="General"/>
          <w:gallery w:val="placeholder"/>
        </w:category>
        <w:types>
          <w:type w:val="bbPlcHdr"/>
        </w:types>
        <w:behaviors>
          <w:behavior w:val="content"/>
        </w:behaviors>
        <w:guid w:val="{2470D084-FA77-4DE0-AEF7-CA9CFDE1DEDB}"/>
      </w:docPartPr>
      <w:docPartBody>
        <w:p w:rsidR="00793495" w:rsidRDefault="00793495" w:rsidP="00793495">
          <w:pPr>
            <w:pStyle w:val="FEF33864C5DE486EBE957744F25CB265"/>
          </w:pPr>
          <w:r w:rsidRPr="0007340C">
            <w:rPr>
              <w:rStyle w:val="PlaceholderText"/>
            </w:rPr>
            <w:t>Click or tap here to enter text.</w:t>
          </w:r>
        </w:p>
      </w:docPartBody>
    </w:docPart>
    <w:docPart>
      <w:docPartPr>
        <w:name w:val="82DF779859714A2E968BA7421506A973"/>
        <w:category>
          <w:name w:val="General"/>
          <w:gallery w:val="placeholder"/>
        </w:category>
        <w:types>
          <w:type w:val="bbPlcHdr"/>
        </w:types>
        <w:behaviors>
          <w:behavior w:val="content"/>
        </w:behaviors>
        <w:guid w:val="{EB4990C2-862F-471C-B56C-9996226889DD}"/>
      </w:docPartPr>
      <w:docPartBody>
        <w:p w:rsidR="00793495" w:rsidRDefault="00793495" w:rsidP="00793495">
          <w:pPr>
            <w:pStyle w:val="82DF779859714A2E968BA7421506A973"/>
          </w:pPr>
          <w:r w:rsidRPr="0007340C">
            <w:rPr>
              <w:rStyle w:val="PlaceholderText"/>
            </w:rPr>
            <w:t>Click or tap here to enter text.</w:t>
          </w:r>
        </w:p>
      </w:docPartBody>
    </w:docPart>
    <w:docPart>
      <w:docPartPr>
        <w:name w:val="6E932569902345449A5D9F0CEFBE3686"/>
        <w:category>
          <w:name w:val="General"/>
          <w:gallery w:val="placeholder"/>
        </w:category>
        <w:types>
          <w:type w:val="bbPlcHdr"/>
        </w:types>
        <w:behaviors>
          <w:behavior w:val="content"/>
        </w:behaviors>
        <w:guid w:val="{B337074F-F456-41CC-89FF-D1053B1FD51C}"/>
      </w:docPartPr>
      <w:docPartBody>
        <w:p w:rsidR="00793495" w:rsidRDefault="00793495" w:rsidP="00793495">
          <w:pPr>
            <w:pStyle w:val="6E932569902345449A5D9F0CEFBE3686"/>
          </w:pPr>
          <w:r w:rsidRPr="0007340C">
            <w:rPr>
              <w:rStyle w:val="PlaceholderText"/>
            </w:rPr>
            <w:t>Click or tap here to enter text.</w:t>
          </w:r>
        </w:p>
      </w:docPartBody>
    </w:docPart>
    <w:docPart>
      <w:docPartPr>
        <w:name w:val="FA8A350C25E34819B18AAC0921EAD46E"/>
        <w:category>
          <w:name w:val="General"/>
          <w:gallery w:val="placeholder"/>
        </w:category>
        <w:types>
          <w:type w:val="bbPlcHdr"/>
        </w:types>
        <w:behaviors>
          <w:behavior w:val="content"/>
        </w:behaviors>
        <w:guid w:val="{3239E615-E737-4ED9-9196-751F553A9078}"/>
      </w:docPartPr>
      <w:docPartBody>
        <w:p w:rsidR="00793495" w:rsidRDefault="00793495" w:rsidP="00793495">
          <w:pPr>
            <w:pStyle w:val="FA8A350C25E34819B18AAC0921EAD46E"/>
          </w:pPr>
          <w:r w:rsidRPr="0007340C">
            <w:rPr>
              <w:rStyle w:val="PlaceholderText"/>
            </w:rPr>
            <w:t>Click or tap here to enter text.</w:t>
          </w:r>
        </w:p>
      </w:docPartBody>
    </w:docPart>
    <w:docPart>
      <w:docPartPr>
        <w:name w:val="C21DE39061454A1F9919CB9293086ABE"/>
        <w:category>
          <w:name w:val="General"/>
          <w:gallery w:val="placeholder"/>
        </w:category>
        <w:types>
          <w:type w:val="bbPlcHdr"/>
        </w:types>
        <w:behaviors>
          <w:behavior w:val="content"/>
        </w:behaviors>
        <w:guid w:val="{003FD669-7BED-4E51-A936-FACE6A0EA5DD}"/>
      </w:docPartPr>
      <w:docPartBody>
        <w:p w:rsidR="00793495" w:rsidRDefault="00793495" w:rsidP="00793495">
          <w:pPr>
            <w:pStyle w:val="C21DE39061454A1F9919CB9293086ABE"/>
          </w:pPr>
          <w:r w:rsidRPr="0007340C">
            <w:rPr>
              <w:rStyle w:val="PlaceholderText"/>
            </w:rPr>
            <w:t>Click or tap here to enter text.</w:t>
          </w:r>
        </w:p>
      </w:docPartBody>
    </w:docPart>
    <w:docPart>
      <w:docPartPr>
        <w:name w:val="1EB8F1162EC74A538C9FB1423054E592"/>
        <w:category>
          <w:name w:val="General"/>
          <w:gallery w:val="placeholder"/>
        </w:category>
        <w:types>
          <w:type w:val="bbPlcHdr"/>
        </w:types>
        <w:behaviors>
          <w:behavior w:val="content"/>
        </w:behaviors>
        <w:guid w:val="{8B23C019-304D-4477-BBA7-9C022C951D3A}"/>
      </w:docPartPr>
      <w:docPartBody>
        <w:p w:rsidR="00793495" w:rsidRDefault="00793495" w:rsidP="00793495">
          <w:pPr>
            <w:pStyle w:val="1EB8F1162EC74A538C9FB1423054E592"/>
          </w:pPr>
          <w:r w:rsidRPr="0007340C">
            <w:rPr>
              <w:rStyle w:val="PlaceholderText"/>
            </w:rPr>
            <w:t>Click or tap here to enter text.</w:t>
          </w:r>
        </w:p>
      </w:docPartBody>
    </w:docPart>
    <w:docPart>
      <w:docPartPr>
        <w:name w:val="902ECF92A60E4E4CA8CF947BF5C24200"/>
        <w:category>
          <w:name w:val="General"/>
          <w:gallery w:val="placeholder"/>
        </w:category>
        <w:types>
          <w:type w:val="bbPlcHdr"/>
        </w:types>
        <w:behaviors>
          <w:behavior w:val="content"/>
        </w:behaviors>
        <w:guid w:val="{89F52C18-CA3C-4C3D-B7C8-5CD9B93EB47B}"/>
      </w:docPartPr>
      <w:docPartBody>
        <w:p w:rsidR="00793495" w:rsidRDefault="00793495" w:rsidP="00793495">
          <w:pPr>
            <w:pStyle w:val="902ECF92A60E4E4CA8CF947BF5C24200"/>
          </w:pPr>
          <w:r w:rsidRPr="0007340C">
            <w:rPr>
              <w:rStyle w:val="PlaceholderText"/>
            </w:rPr>
            <w:t>Click or tap here to enter text.</w:t>
          </w:r>
        </w:p>
      </w:docPartBody>
    </w:docPart>
    <w:docPart>
      <w:docPartPr>
        <w:name w:val="937C4874EC1445A7B9B98BBDA7D6DD87"/>
        <w:category>
          <w:name w:val="General"/>
          <w:gallery w:val="placeholder"/>
        </w:category>
        <w:types>
          <w:type w:val="bbPlcHdr"/>
        </w:types>
        <w:behaviors>
          <w:behavior w:val="content"/>
        </w:behaviors>
        <w:guid w:val="{25FC51E4-25B8-4C49-8F66-694AA9423029}"/>
      </w:docPartPr>
      <w:docPartBody>
        <w:p w:rsidR="00793495" w:rsidRDefault="00793495" w:rsidP="00793495">
          <w:pPr>
            <w:pStyle w:val="937C4874EC1445A7B9B98BBDA7D6DD87"/>
          </w:pPr>
          <w:r w:rsidRPr="0007340C">
            <w:rPr>
              <w:rStyle w:val="PlaceholderText"/>
            </w:rPr>
            <w:t>Click or tap here to enter text.</w:t>
          </w:r>
        </w:p>
      </w:docPartBody>
    </w:docPart>
    <w:docPart>
      <w:docPartPr>
        <w:name w:val="A319655912BE468288A09EBF0A88F3A9"/>
        <w:category>
          <w:name w:val="General"/>
          <w:gallery w:val="placeholder"/>
        </w:category>
        <w:types>
          <w:type w:val="bbPlcHdr"/>
        </w:types>
        <w:behaviors>
          <w:behavior w:val="content"/>
        </w:behaviors>
        <w:guid w:val="{DE6030EE-4698-480B-996B-44DE341399DA}"/>
      </w:docPartPr>
      <w:docPartBody>
        <w:p w:rsidR="00793495" w:rsidRDefault="00793495" w:rsidP="00793495">
          <w:pPr>
            <w:pStyle w:val="A319655912BE468288A09EBF0A88F3A9"/>
          </w:pPr>
          <w:r w:rsidRPr="0007340C">
            <w:rPr>
              <w:rStyle w:val="PlaceholderText"/>
            </w:rPr>
            <w:t>Click or tap here to enter text.</w:t>
          </w:r>
        </w:p>
      </w:docPartBody>
    </w:docPart>
    <w:docPart>
      <w:docPartPr>
        <w:name w:val="ED4D1546C4D94C2895218CDC40806A55"/>
        <w:category>
          <w:name w:val="General"/>
          <w:gallery w:val="placeholder"/>
        </w:category>
        <w:types>
          <w:type w:val="bbPlcHdr"/>
        </w:types>
        <w:behaviors>
          <w:behavior w:val="content"/>
        </w:behaviors>
        <w:guid w:val="{D107ADA0-D32D-4278-8914-9308F0A051FD}"/>
      </w:docPartPr>
      <w:docPartBody>
        <w:p w:rsidR="00793495" w:rsidRDefault="00793495" w:rsidP="00793495">
          <w:pPr>
            <w:pStyle w:val="ED4D1546C4D94C2895218CDC40806A55"/>
          </w:pPr>
          <w:r w:rsidRPr="0007340C">
            <w:rPr>
              <w:rStyle w:val="PlaceholderText"/>
            </w:rPr>
            <w:t>Click or tap here to enter text.</w:t>
          </w:r>
        </w:p>
      </w:docPartBody>
    </w:docPart>
    <w:docPart>
      <w:docPartPr>
        <w:name w:val="524CDCCB98A04E7F972EAC1B451DAFC3"/>
        <w:category>
          <w:name w:val="General"/>
          <w:gallery w:val="placeholder"/>
        </w:category>
        <w:types>
          <w:type w:val="bbPlcHdr"/>
        </w:types>
        <w:behaviors>
          <w:behavior w:val="content"/>
        </w:behaviors>
        <w:guid w:val="{79C3BDDC-5A3E-4FB7-A3C6-9F3E8BE4E531}"/>
      </w:docPartPr>
      <w:docPartBody>
        <w:p w:rsidR="00793495" w:rsidRDefault="00793495" w:rsidP="00793495">
          <w:pPr>
            <w:pStyle w:val="524CDCCB98A04E7F972EAC1B451DAFC3"/>
          </w:pPr>
          <w:r w:rsidRPr="0007340C">
            <w:rPr>
              <w:rStyle w:val="PlaceholderText"/>
            </w:rPr>
            <w:t>Click or tap here to enter text.</w:t>
          </w:r>
        </w:p>
      </w:docPartBody>
    </w:docPart>
    <w:docPart>
      <w:docPartPr>
        <w:name w:val="D81B9C8AF52B4242A4BEF88974C39A11"/>
        <w:category>
          <w:name w:val="General"/>
          <w:gallery w:val="placeholder"/>
        </w:category>
        <w:types>
          <w:type w:val="bbPlcHdr"/>
        </w:types>
        <w:behaviors>
          <w:behavior w:val="content"/>
        </w:behaviors>
        <w:guid w:val="{87E3250C-7D73-4E27-9712-B5B31BF80224}"/>
      </w:docPartPr>
      <w:docPartBody>
        <w:p w:rsidR="00793495" w:rsidRDefault="00793495" w:rsidP="00793495">
          <w:pPr>
            <w:pStyle w:val="D81B9C8AF52B4242A4BEF88974C39A11"/>
          </w:pPr>
          <w:r w:rsidRPr="0007340C">
            <w:rPr>
              <w:rStyle w:val="PlaceholderText"/>
            </w:rPr>
            <w:t>Click or tap here to enter text.</w:t>
          </w:r>
        </w:p>
      </w:docPartBody>
    </w:docPart>
    <w:docPart>
      <w:docPartPr>
        <w:name w:val="5AAB827494E34E34B68C047C84F8B709"/>
        <w:category>
          <w:name w:val="General"/>
          <w:gallery w:val="placeholder"/>
        </w:category>
        <w:types>
          <w:type w:val="bbPlcHdr"/>
        </w:types>
        <w:behaviors>
          <w:behavior w:val="content"/>
        </w:behaviors>
        <w:guid w:val="{99B9C527-814A-4390-8F29-3C139E23B3AC}"/>
      </w:docPartPr>
      <w:docPartBody>
        <w:p w:rsidR="00793495" w:rsidRDefault="00793495" w:rsidP="00793495">
          <w:pPr>
            <w:pStyle w:val="5AAB827494E34E34B68C047C84F8B709"/>
          </w:pPr>
          <w:r w:rsidRPr="0007340C">
            <w:rPr>
              <w:rStyle w:val="PlaceholderText"/>
            </w:rPr>
            <w:t>Click or tap here to enter text.</w:t>
          </w:r>
        </w:p>
      </w:docPartBody>
    </w:docPart>
    <w:docPart>
      <w:docPartPr>
        <w:name w:val="DAD41CF17CF24502866D1899B6675C93"/>
        <w:category>
          <w:name w:val="General"/>
          <w:gallery w:val="placeholder"/>
        </w:category>
        <w:types>
          <w:type w:val="bbPlcHdr"/>
        </w:types>
        <w:behaviors>
          <w:behavior w:val="content"/>
        </w:behaviors>
        <w:guid w:val="{61EF68C5-F44C-44D4-9970-FC2589132B6C}"/>
      </w:docPartPr>
      <w:docPartBody>
        <w:p w:rsidR="00793495" w:rsidRDefault="00793495" w:rsidP="00793495">
          <w:pPr>
            <w:pStyle w:val="DAD41CF17CF24502866D1899B6675C93"/>
          </w:pPr>
          <w:r w:rsidRPr="0007340C">
            <w:rPr>
              <w:rStyle w:val="PlaceholderText"/>
            </w:rPr>
            <w:t>Click or tap here to enter text.</w:t>
          </w:r>
        </w:p>
      </w:docPartBody>
    </w:docPart>
    <w:docPart>
      <w:docPartPr>
        <w:name w:val="4CD78EDDE2324F93BE65986F5BFFC0E7"/>
        <w:category>
          <w:name w:val="General"/>
          <w:gallery w:val="placeholder"/>
        </w:category>
        <w:types>
          <w:type w:val="bbPlcHdr"/>
        </w:types>
        <w:behaviors>
          <w:behavior w:val="content"/>
        </w:behaviors>
        <w:guid w:val="{05355D54-0A70-4DB5-B1E6-2B5BD2908E7C}"/>
      </w:docPartPr>
      <w:docPartBody>
        <w:p w:rsidR="00793495" w:rsidRDefault="00793495" w:rsidP="00793495">
          <w:pPr>
            <w:pStyle w:val="4CD78EDDE2324F93BE65986F5BFFC0E7"/>
          </w:pPr>
          <w:r w:rsidRPr="0007340C">
            <w:rPr>
              <w:rStyle w:val="PlaceholderText"/>
            </w:rPr>
            <w:t>Click or tap here to enter text.</w:t>
          </w:r>
        </w:p>
      </w:docPartBody>
    </w:docPart>
    <w:docPart>
      <w:docPartPr>
        <w:name w:val="0F6096846C5C4B9A88A94E020A31C6D1"/>
        <w:category>
          <w:name w:val="General"/>
          <w:gallery w:val="placeholder"/>
        </w:category>
        <w:types>
          <w:type w:val="bbPlcHdr"/>
        </w:types>
        <w:behaviors>
          <w:behavior w:val="content"/>
        </w:behaviors>
        <w:guid w:val="{623999DD-C396-486C-BC3D-657F68FF21C8}"/>
      </w:docPartPr>
      <w:docPartBody>
        <w:p w:rsidR="00793495" w:rsidRDefault="00793495" w:rsidP="00793495">
          <w:pPr>
            <w:pStyle w:val="0F6096846C5C4B9A88A94E020A31C6D1"/>
          </w:pPr>
          <w:r w:rsidRPr="0007340C">
            <w:rPr>
              <w:rStyle w:val="PlaceholderText"/>
            </w:rPr>
            <w:t>Click or tap here to enter text.</w:t>
          </w:r>
        </w:p>
      </w:docPartBody>
    </w:docPart>
    <w:docPart>
      <w:docPartPr>
        <w:name w:val="0F252478668B4B41926696BB9D0907FD"/>
        <w:category>
          <w:name w:val="General"/>
          <w:gallery w:val="placeholder"/>
        </w:category>
        <w:types>
          <w:type w:val="bbPlcHdr"/>
        </w:types>
        <w:behaviors>
          <w:behavior w:val="content"/>
        </w:behaviors>
        <w:guid w:val="{05CD3821-EDB0-4962-BA3E-0CEC274950CD}"/>
      </w:docPartPr>
      <w:docPartBody>
        <w:p w:rsidR="00793495" w:rsidRDefault="00793495" w:rsidP="00793495">
          <w:pPr>
            <w:pStyle w:val="0F252478668B4B41926696BB9D0907FD"/>
          </w:pPr>
          <w:r w:rsidRPr="0007340C">
            <w:rPr>
              <w:rStyle w:val="PlaceholderText"/>
            </w:rPr>
            <w:t>Click or tap here to enter text.</w:t>
          </w:r>
        </w:p>
      </w:docPartBody>
    </w:docPart>
    <w:docPart>
      <w:docPartPr>
        <w:name w:val="E4811DB6BACD425D8D19BECA41EFDE77"/>
        <w:category>
          <w:name w:val="General"/>
          <w:gallery w:val="placeholder"/>
        </w:category>
        <w:types>
          <w:type w:val="bbPlcHdr"/>
        </w:types>
        <w:behaviors>
          <w:behavior w:val="content"/>
        </w:behaviors>
        <w:guid w:val="{6199F812-C82C-4BD8-AC8C-1C349A19B617}"/>
      </w:docPartPr>
      <w:docPartBody>
        <w:p w:rsidR="00793495" w:rsidRDefault="00793495" w:rsidP="00793495">
          <w:pPr>
            <w:pStyle w:val="E4811DB6BACD425D8D19BECA41EFDE77"/>
          </w:pPr>
          <w:r w:rsidRPr="0007340C">
            <w:rPr>
              <w:rStyle w:val="PlaceholderText"/>
            </w:rPr>
            <w:t>Click or tap here to enter text.</w:t>
          </w:r>
        </w:p>
      </w:docPartBody>
    </w:docPart>
    <w:docPart>
      <w:docPartPr>
        <w:name w:val="DA6C28C2A672432CA2CB004E62D77A61"/>
        <w:category>
          <w:name w:val="General"/>
          <w:gallery w:val="placeholder"/>
        </w:category>
        <w:types>
          <w:type w:val="bbPlcHdr"/>
        </w:types>
        <w:behaviors>
          <w:behavior w:val="content"/>
        </w:behaviors>
        <w:guid w:val="{F9579489-E0A4-4F8A-9289-2A3CACCC098E}"/>
      </w:docPartPr>
      <w:docPartBody>
        <w:p w:rsidR="00793495" w:rsidRDefault="00793495" w:rsidP="00793495">
          <w:pPr>
            <w:pStyle w:val="DA6C28C2A672432CA2CB004E62D77A61"/>
          </w:pPr>
          <w:r w:rsidRPr="0007340C">
            <w:rPr>
              <w:rStyle w:val="PlaceholderText"/>
            </w:rPr>
            <w:t>Click or tap here to enter text.</w:t>
          </w:r>
        </w:p>
      </w:docPartBody>
    </w:docPart>
    <w:docPart>
      <w:docPartPr>
        <w:name w:val="C5F02E1AA6754AD4A86708FE3981E603"/>
        <w:category>
          <w:name w:val="General"/>
          <w:gallery w:val="placeholder"/>
        </w:category>
        <w:types>
          <w:type w:val="bbPlcHdr"/>
        </w:types>
        <w:behaviors>
          <w:behavior w:val="content"/>
        </w:behaviors>
        <w:guid w:val="{59FE7E82-0986-45C5-A2AC-A4583D9FCE5A}"/>
      </w:docPartPr>
      <w:docPartBody>
        <w:p w:rsidR="00793495" w:rsidRDefault="00793495" w:rsidP="00793495">
          <w:pPr>
            <w:pStyle w:val="C5F02E1AA6754AD4A86708FE3981E603"/>
          </w:pPr>
          <w:r w:rsidRPr="0007340C">
            <w:rPr>
              <w:rStyle w:val="PlaceholderText"/>
            </w:rPr>
            <w:t>Click or tap here to enter text.</w:t>
          </w:r>
        </w:p>
      </w:docPartBody>
    </w:docPart>
    <w:docPart>
      <w:docPartPr>
        <w:name w:val="156342F3E2354565BA9F5D2D7F751296"/>
        <w:category>
          <w:name w:val="General"/>
          <w:gallery w:val="placeholder"/>
        </w:category>
        <w:types>
          <w:type w:val="bbPlcHdr"/>
        </w:types>
        <w:behaviors>
          <w:behavior w:val="content"/>
        </w:behaviors>
        <w:guid w:val="{22AC1525-77B2-4459-8652-D4D87825C728}"/>
      </w:docPartPr>
      <w:docPartBody>
        <w:p w:rsidR="00793495" w:rsidRDefault="00793495" w:rsidP="00793495">
          <w:pPr>
            <w:pStyle w:val="156342F3E2354565BA9F5D2D7F751296"/>
          </w:pPr>
          <w:r w:rsidRPr="0007340C">
            <w:rPr>
              <w:rStyle w:val="PlaceholderText"/>
            </w:rPr>
            <w:t>Click or tap here to enter text.</w:t>
          </w:r>
        </w:p>
      </w:docPartBody>
    </w:docPart>
    <w:docPart>
      <w:docPartPr>
        <w:name w:val="2DDFAC17F0CE4B2E998C8496785ACAB6"/>
        <w:category>
          <w:name w:val="General"/>
          <w:gallery w:val="placeholder"/>
        </w:category>
        <w:types>
          <w:type w:val="bbPlcHdr"/>
        </w:types>
        <w:behaviors>
          <w:behavior w:val="content"/>
        </w:behaviors>
        <w:guid w:val="{8D2F3947-407A-4D14-93FB-0099FDB0BF3D}"/>
      </w:docPartPr>
      <w:docPartBody>
        <w:p w:rsidR="00793495" w:rsidRDefault="00793495" w:rsidP="00793495">
          <w:pPr>
            <w:pStyle w:val="2DDFAC17F0CE4B2E998C8496785ACAB6"/>
          </w:pPr>
          <w:r w:rsidRPr="0007340C">
            <w:rPr>
              <w:rStyle w:val="PlaceholderText"/>
            </w:rPr>
            <w:t>Click or tap here to enter text.</w:t>
          </w:r>
        </w:p>
      </w:docPartBody>
    </w:docPart>
    <w:docPart>
      <w:docPartPr>
        <w:name w:val="6F06BEC0EFBF45EAB6BE24103FB457F4"/>
        <w:category>
          <w:name w:val="General"/>
          <w:gallery w:val="placeholder"/>
        </w:category>
        <w:types>
          <w:type w:val="bbPlcHdr"/>
        </w:types>
        <w:behaviors>
          <w:behavior w:val="content"/>
        </w:behaviors>
        <w:guid w:val="{C47155D0-7276-4BD1-8233-C65349430B16}"/>
      </w:docPartPr>
      <w:docPartBody>
        <w:p w:rsidR="00793495" w:rsidRDefault="00793495" w:rsidP="00793495">
          <w:pPr>
            <w:pStyle w:val="6F06BEC0EFBF45EAB6BE24103FB457F4"/>
          </w:pPr>
          <w:r w:rsidRPr="0007340C">
            <w:rPr>
              <w:rStyle w:val="PlaceholderText"/>
            </w:rPr>
            <w:t>Click or tap here to enter text.</w:t>
          </w:r>
        </w:p>
      </w:docPartBody>
    </w:docPart>
    <w:docPart>
      <w:docPartPr>
        <w:name w:val="1CFA86CE1C3D4597B4486A738BDD4285"/>
        <w:category>
          <w:name w:val="General"/>
          <w:gallery w:val="placeholder"/>
        </w:category>
        <w:types>
          <w:type w:val="bbPlcHdr"/>
        </w:types>
        <w:behaviors>
          <w:behavior w:val="content"/>
        </w:behaviors>
        <w:guid w:val="{53723599-52EF-4B83-B88E-D38DACE7FD07}"/>
      </w:docPartPr>
      <w:docPartBody>
        <w:p w:rsidR="00793495" w:rsidRDefault="00793495" w:rsidP="00793495">
          <w:pPr>
            <w:pStyle w:val="1CFA86CE1C3D4597B4486A738BDD4285"/>
          </w:pPr>
          <w:r w:rsidRPr="0007340C">
            <w:rPr>
              <w:rStyle w:val="PlaceholderText"/>
            </w:rPr>
            <w:t>Click or tap here to enter text.</w:t>
          </w:r>
        </w:p>
      </w:docPartBody>
    </w:docPart>
    <w:docPart>
      <w:docPartPr>
        <w:name w:val="EEC19496F7B64130A1A34FA2050ED93E"/>
        <w:category>
          <w:name w:val="General"/>
          <w:gallery w:val="placeholder"/>
        </w:category>
        <w:types>
          <w:type w:val="bbPlcHdr"/>
        </w:types>
        <w:behaviors>
          <w:behavior w:val="content"/>
        </w:behaviors>
        <w:guid w:val="{2E78B07D-0B95-4E65-9E47-27B942D03289}"/>
      </w:docPartPr>
      <w:docPartBody>
        <w:p w:rsidR="00793495" w:rsidRDefault="00793495" w:rsidP="00793495">
          <w:pPr>
            <w:pStyle w:val="EEC19496F7B64130A1A34FA2050ED93E"/>
          </w:pPr>
          <w:r w:rsidRPr="0007340C">
            <w:rPr>
              <w:rStyle w:val="PlaceholderText"/>
            </w:rPr>
            <w:t>Click or tap here to enter text.</w:t>
          </w:r>
        </w:p>
      </w:docPartBody>
    </w:docPart>
    <w:docPart>
      <w:docPartPr>
        <w:name w:val="A15A998548214EC5B31CFD485455CAF5"/>
        <w:category>
          <w:name w:val="General"/>
          <w:gallery w:val="placeholder"/>
        </w:category>
        <w:types>
          <w:type w:val="bbPlcHdr"/>
        </w:types>
        <w:behaviors>
          <w:behavior w:val="content"/>
        </w:behaviors>
        <w:guid w:val="{29B8DD29-CF23-456E-BD8F-BD1EFA6C05A9}"/>
      </w:docPartPr>
      <w:docPartBody>
        <w:p w:rsidR="00793495" w:rsidRDefault="00793495" w:rsidP="00793495">
          <w:pPr>
            <w:pStyle w:val="A15A998548214EC5B31CFD485455CAF5"/>
          </w:pPr>
          <w:r w:rsidRPr="0007340C">
            <w:rPr>
              <w:rStyle w:val="PlaceholderText"/>
            </w:rPr>
            <w:t>Click or tap here to enter text.</w:t>
          </w:r>
        </w:p>
      </w:docPartBody>
    </w:docPart>
    <w:docPart>
      <w:docPartPr>
        <w:name w:val="E832AADCFB8E49D29BEBC262FD8A8253"/>
        <w:category>
          <w:name w:val="General"/>
          <w:gallery w:val="placeholder"/>
        </w:category>
        <w:types>
          <w:type w:val="bbPlcHdr"/>
        </w:types>
        <w:behaviors>
          <w:behavior w:val="content"/>
        </w:behaviors>
        <w:guid w:val="{F850CD13-D047-4D7F-95AF-80A3657465E6}"/>
      </w:docPartPr>
      <w:docPartBody>
        <w:p w:rsidR="00793495" w:rsidRDefault="00793495" w:rsidP="00793495">
          <w:pPr>
            <w:pStyle w:val="E832AADCFB8E49D29BEBC262FD8A8253"/>
          </w:pPr>
          <w:r w:rsidRPr="0007340C">
            <w:rPr>
              <w:rStyle w:val="PlaceholderText"/>
            </w:rPr>
            <w:t>Click or tap here to enter text.</w:t>
          </w:r>
        </w:p>
      </w:docPartBody>
    </w:docPart>
    <w:docPart>
      <w:docPartPr>
        <w:name w:val="268CE3F0B5F64D37945EFE388B15A316"/>
        <w:category>
          <w:name w:val="General"/>
          <w:gallery w:val="placeholder"/>
        </w:category>
        <w:types>
          <w:type w:val="bbPlcHdr"/>
        </w:types>
        <w:behaviors>
          <w:behavior w:val="content"/>
        </w:behaviors>
        <w:guid w:val="{3868B508-C598-48C7-976F-71076440270A}"/>
      </w:docPartPr>
      <w:docPartBody>
        <w:p w:rsidR="00793495" w:rsidRDefault="00793495" w:rsidP="00793495">
          <w:pPr>
            <w:pStyle w:val="268CE3F0B5F64D37945EFE388B15A316"/>
          </w:pPr>
          <w:r w:rsidRPr="0007340C">
            <w:rPr>
              <w:rStyle w:val="PlaceholderText"/>
            </w:rPr>
            <w:t>Click or tap here to enter text.</w:t>
          </w:r>
        </w:p>
      </w:docPartBody>
    </w:docPart>
    <w:docPart>
      <w:docPartPr>
        <w:name w:val="79FF26F6EB1C4763AA0A9425434B713B"/>
        <w:category>
          <w:name w:val="General"/>
          <w:gallery w:val="placeholder"/>
        </w:category>
        <w:types>
          <w:type w:val="bbPlcHdr"/>
        </w:types>
        <w:behaviors>
          <w:behavior w:val="content"/>
        </w:behaviors>
        <w:guid w:val="{6DA58BD3-800C-4710-B3A9-5ECDD039FC6F}"/>
      </w:docPartPr>
      <w:docPartBody>
        <w:p w:rsidR="00793495" w:rsidRDefault="00793495" w:rsidP="00793495">
          <w:pPr>
            <w:pStyle w:val="79FF26F6EB1C4763AA0A9425434B713B"/>
          </w:pPr>
          <w:r w:rsidRPr="0007340C">
            <w:rPr>
              <w:rStyle w:val="PlaceholderText"/>
            </w:rPr>
            <w:t>Click or tap here to enter text.</w:t>
          </w:r>
        </w:p>
      </w:docPartBody>
    </w:docPart>
    <w:docPart>
      <w:docPartPr>
        <w:name w:val="66FBDF7A401D4354B39100EB3F882FA5"/>
        <w:category>
          <w:name w:val="General"/>
          <w:gallery w:val="placeholder"/>
        </w:category>
        <w:types>
          <w:type w:val="bbPlcHdr"/>
        </w:types>
        <w:behaviors>
          <w:behavior w:val="content"/>
        </w:behaviors>
        <w:guid w:val="{C9115A15-5E63-4EF8-99D7-ADC356F79CE9}"/>
      </w:docPartPr>
      <w:docPartBody>
        <w:p w:rsidR="00793495" w:rsidRDefault="00793495" w:rsidP="00793495">
          <w:pPr>
            <w:pStyle w:val="66FBDF7A401D4354B39100EB3F882FA5"/>
          </w:pPr>
          <w:r w:rsidRPr="0007340C">
            <w:rPr>
              <w:rStyle w:val="PlaceholderText"/>
            </w:rPr>
            <w:t>Click or tap here to enter text.</w:t>
          </w:r>
        </w:p>
      </w:docPartBody>
    </w:docPart>
    <w:docPart>
      <w:docPartPr>
        <w:name w:val="2FBF0C3426F74B909C9DC3F799946D38"/>
        <w:category>
          <w:name w:val="General"/>
          <w:gallery w:val="placeholder"/>
        </w:category>
        <w:types>
          <w:type w:val="bbPlcHdr"/>
        </w:types>
        <w:behaviors>
          <w:behavior w:val="content"/>
        </w:behaviors>
        <w:guid w:val="{1EBD25B1-EAED-4E75-AD1D-F9BBC1156FCF}"/>
      </w:docPartPr>
      <w:docPartBody>
        <w:p w:rsidR="00793495" w:rsidRDefault="00793495" w:rsidP="00793495">
          <w:pPr>
            <w:pStyle w:val="2FBF0C3426F74B909C9DC3F799946D38"/>
          </w:pPr>
          <w:r w:rsidRPr="0007340C">
            <w:rPr>
              <w:rStyle w:val="PlaceholderText"/>
            </w:rPr>
            <w:t>Click or tap here to enter text.</w:t>
          </w:r>
        </w:p>
      </w:docPartBody>
    </w:docPart>
    <w:docPart>
      <w:docPartPr>
        <w:name w:val="869EF58998174F1D9EC91E8112110A6A"/>
        <w:category>
          <w:name w:val="General"/>
          <w:gallery w:val="placeholder"/>
        </w:category>
        <w:types>
          <w:type w:val="bbPlcHdr"/>
        </w:types>
        <w:behaviors>
          <w:behavior w:val="content"/>
        </w:behaviors>
        <w:guid w:val="{3CEC70DD-DAE0-4407-BF5E-9AA8A2DDA5EF}"/>
      </w:docPartPr>
      <w:docPartBody>
        <w:p w:rsidR="00793495" w:rsidRDefault="00793495" w:rsidP="00793495">
          <w:pPr>
            <w:pStyle w:val="869EF58998174F1D9EC91E8112110A6A"/>
          </w:pPr>
          <w:r w:rsidRPr="0007340C">
            <w:rPr>
              <w:rStyle w:val="PlaceholderText"/>
            </w:rPr>
            <w:t>Click or tap here to enter text.</w:t>
          </w:r>
        </w:p>
      </w:docPartBody>
    </w:docPart>
    <w:docPart>
      <w:docPartPr>
        <w:name w:val="368566FFF50543BB929FAD1AA52EA701"/>
        <w:category>
          <w:name w:val="General"/>
          <w:gallery w:val="placeholder"/>
        </w:category>
        <w:types>
          <w:type w:val="bbPlcHdr"/>
        </w:types>
        <w:behaviors>
          <w:behavior w:val="content"/>
        </w:behaviors>
        <w:guid w:val="{3BD2B9EB-83A2-4EFA-BDB1-A55F49A343B9}"/>
      </w:docPartPr>
      <w:docPartBody>
        <w:p w:rsidR="00793495" w:rsidRDefault="00793495" w:rsidP="00793495">
          <w:pPr>
            <w:pStyle w:val="368566FFF50543BB929FAD1AA52EA701"/>
          </w:pPr>
          <w:r w:rsidRPr="0007340C">
            <w:rPr>
              <w:rStyle w:val="PlaceholderText"/>
            </w:rPr>
            <w:t>Click or tap here to enter text.</w:t>
          </w:r>
        </w:p>
      </w:docPartBody>
    </w:docPart>
    <w:docPart>
      <w:docPartPr>
        <w:name w:val="EB645D8EE47D450CAFC05BB8FC23505E"/>
        <w:category>
          <w:name w:val="General"/>
          <w:gallery w:val="placeholder"/>
        </w:category>
        <w:types>
          <w:type w:val="bbPlcHdr"/>
        </w:types>
        <w:behaviors>
          <w:behavior w:val="content"/>
        </w:behaviors>
        <w:guid w:val="{1BF4A0E8-8B2E-42CD-AB98-7E3660B9FC2F}"/>
      </w:docPartPr>
      <w:docPartBody>
        <w:p w:rsidR="00793495" w:rsidRDefault="00793495" w:rsidP="00793495">
          <w:pPr>
            <w:pStyle w:val="EB645D8EE47D450CAFC05BB8FC23505E"/>
          </w:pPr>
          <w:r w:rsidRPr="0007340C">
            <w:rPr>
              <w:rStyle w:val="PlaceholderText"/>
            </w:rPr>
            <w:t>Click or tap here to enter text.</w:t>
          </w:r>
        </w:p>
      </w:docPartBody>
    </w:docPart>
    <w:docPart>
      <w:docPartPr>
        <w:name w:val="7FB269FAD67C4C4B88A9F96825B454C6"/>
        <w:category>
          <w:name w:val="General"/>
          <w:gallery w:val="placeholder"/>
        </w:category>
        <w:types>
          <w:type w:val="bbPlcHdr"/>
        </w:types>
        <w:behaviors>
          <w:behavior w:val="content"/>
        </w:behaviors>
        <w:guid w:val="{0539BDB7-FFBB-4DE7-BB92-4AC9DB44630B}"/>
      </w:docPartPr>
      <w:docPartBody>
        <w:p w:rsidR="00793495" w:rsidRDefault="00793495" w:rsidP="00793495">
          <w:pPr>
            <w:pStyle w:val="7FB269FAD67C4C4B88A9F96825B454C6"/>
          </w:pPr>
          <w:r w:rsidRPr="0007340C">
            <w:rPr>
              <w:rStyle w:val="PlaceholderText"/>
            </w:rPr>
            <w:t>Click or tap here to enter text.</w:t>
          </w:r>
        </w:p>
      </w:docPartBody>
    </w:docPart>
    <w:docPart>
      <w:docPartPr>
        <w:name w:val="A0BA100578EA4F719C16CD0678430623"/>
        <w:category>
          <w:name w:val="General"/>
          <w:gallery w:val="placeholder"/>
        </w:category>
        <w:types>
          <w:type w:val="bbPlcHdr"/>
        </w:types>
        <w:behaviors>
          <w:behavior w:val="content"/>
        </w:behaviors>
        <w:guid w:val="{BBE97C8F-9C2A-4393-B2DA-0E6D5991F1BF}"/>
      </w:docPartPr>
      <w:docPartBody>
        <w:p w:rsidR="00793495" w:rsidRDefault="00793495" w:rsidP="00793495">
          <w:pPr>
            <w:pStyle w:val="A0BA100578EA4F719C16CD0678430623"/>
          </w:pPr>
          <w:r w:rsidRPr="0007340C">
            <w:rPr>
              <w:rStyle w:val="PlaceholderText"/>
            </w:rPr>
            <w:t>Click or tap here to enter text.</w:t>
          </w:r>
        </w:p>
      </w:docPartBody>
    </w:docPart>
    <w:docPart>
      <w:docPartPr>
        <w:name w:val="AFDCD7A74471432488E817D6AEE56087"/>
        <w:category>
          <w:name w:val="General"/>
          <w:gallery w:val="placeholder"/>
        </w:category>
        <w:types>
          <w:type w:val="bbPlcHdr"/>
        </w:types>
        <w:behaviors>
          <w:behavior w:val="content"/>
        </w:behaviors>
        <w:guid w:val="{69DCB2C1-B1AD-4F3A-9EB6-4170EFAAD9FA}"/>
      </w:docPartPr>
      <w:docPartBody>
        <w:p w:rsidR="00793495" w:rsidRDefault="00793495" w:rsidP="00793495">
          <w:pPr>
            <w:pStyle w:val="AFDCD7A74471432488E817D6AEE56087"/>
          </w:pPr>
          <w:r w:rsidRPr="0007340C">
            <w:rPr>
              <w:rStyle w:val="PlaceholderText"/>
            </w:rPr>
            <w:t>Click or tap here to enter text.</w:t>
          </w:r>
        </w:p>
      </w:docPartBody>
    </w:docPart>
    <w:docPart>
      <w:docPartPr>
        <w:name w:val="E1D8CAC82ACC4B068EC12D4F4D4BBD45"/>
        <w:category>
          <w:name w:val="General"/>
          <w:gallery w:val="placeholder"/>
        </w:category>
        <w:types>
          <w:type w:val="bbPlcHdr"/>
        </w:types>
        <w:behaviors>
          <w:behavior w:val="content"/>
        </w:behaviors>
        <w:guid w:val="{4429C9BC-D470-4C3C-B98C-69DDDD0BBE72}"/>
      </w:docPartPr>
      <w:docPartBody>
        <w:p w:rsidR="00793495" w:rsidRDefault="00793495" w:rsidP="00793495">
          <w:pPr>
            <w:pStyle w:val="E1D8CAC82ACC4B068EC12D4F4D4BBD45"/>
          </w:pPr>
          <w:r w:rsidRPr="0007340C">
            <w:rPr>
              <w:rStyle w:val="PlaceholderText"/>
            </w:rPr>
            <w:t>Click or tap here to enter text.</w:t>
          </w:r>
        </w:p>
      </w:docPartBody>
    </w:docPart>
    <w:docPart>
      <w:docPartPr>
        <w:name w:val="3BBF273B1DEC454C815265C708782851"/>
        <w:category>
          <w:name w:val="General"/>
          <w:gallery w:val="placeholder"/>
        </w:category>
        <w:types>
          <w:type w:val="bbPlcHdr"/>
        </w:types>
        <w:behaviors>
          <w:behavior w:val="content"/>
        </w:behaviors>
        <w:guid w:val="{9CD31267-1CF9-4F78-9890-A4BD4E055F86}"/>
      </w:docPartPr>
      <w:docPartBody>
        <w:p w:rsidR="00793495" w:rsidRDefault="00793495" w:rsidP="00793495">
          <w:pPr>
            <w:pStyle w:val="3BBF273B1DEC454C815265C708782851"/>
          </w:pPr>
          <w:r w:rsidRPr="0007340C">
            <w:rPr>
              <w:rStyle w:val="PlaceholderText"/>
            </w:rPr>
            <w:t>Click or tap here to enter text.</w:t>
          </w:r>
        </w:p>
      </w:docPartBody>
    </w:docPart>
    <w:docPart>
      <w:docPartPr>
        <w:name w:val="64CA3DDAF1D4490E89EE65B6F438FB06"/>
        <w:category>
          <w:name w:val="General"/>
          <w:gallery w:val="placeholder"/>
        </w:category>
        <w:types>
          <w:type w:val="bbPlcHdr"/>
        </w:types>
        <w:behaviors>
          <w:behavior w:val="content"/>
        </w:behaviors>
        <w:guid w:val="{37A52B7E-2D0C-4E7E-9FE5-4758663461BC}"/>
      </w:docPartPr>
      <w:docPartBody>
        <w:p w:rsidR="00793495" w:rsidRDefault="00793495" w:rsidP="00793495">
          <w:pPr>
            <w:pStyle w:val="64CA3DDAF1D4490E89EE65B6F438FB06"/>
          </w:pPr>
          <w:r w:rsidRPr="0007340C">
            <w:rPr>
              <w:rStyle w:val="PlaceholderText"/>
            </w:rPr>
            <w:t>Click or tap here to enter text.</w:t>
          </w:r>
        </w:p>
      </w:docPartBody>
    </w:docPart>
    <w:docPart>
      <w:docPartPr>
        <w:name w:val="419B596F51F4447F8B0D799D32C8EDF2"/>
        <w:category>
          <w:name w:val="General"/>
          <w:gallery w:val="placeholder"/>
        </w:category>
        <w:types>
          <w:type w:val="bbPlcHdr"/>
        </w:types>
        <w:behaviors>
          <w:behavior w:val="content"/>
        </w:behaviors>
        <w:guid w:val="{62C77A66-D473-4C97-9291-ECEBC3B488AC}"/>
      </w:docPartPr>
      <w:docPartBody>
        <w:p w:rsidR="00793495" w:rsidRDefault="00793495" w:rsidP="00793495">
          <w:pPr>
            <w:pStyle w:val="419B596F51F4447F8B0D799D32C8EDF2"/>
          </w:pPr>
          <w:r w:rsidRPr="0007340C">
            <w:rPr>
              <w:rStyle w:val="PlaceholderText"/>
            </w:rPr>
            <w:t>Click or tap here to enter text.</w:t>
          </w:r>
        </w:p>
      </w:docPartBody>
    </w:docPart>
    <w:docPart>
      <w:docPartPr>
        <w:name w:val="052C579B89B54E86B61B14B087E64020"/>
        <w:category>
          <w:name w:val="General"/>
          <w:gallery w:val="placeholder"/>
        </w:category>
        <w:types>
          <w:type w:val="bbPlcHdr"/>
        </w:types>
        <w:behaviors>
          <w:behavior w:val="content"/>
        </w:behaviors>
        <w:guid w:val="{79CD08A2-1E1F-4CA5-ACE5-8F44BE506E12}"/>
      </w:docPartPr>
      <w:docPartBody>
        <w:p w:rsidR="00793495" w:rsidRDefault="00793495" w:rsidP="00793495">
          <w:pPr>
            <w:pStyle w:val="052C579B89B54E86B61B14B087E64020"/>
          </w:pPr>
          <w:r w:rsidRPr="0007340C">
            <w:rPr>
              <w:rStyle w:val="PlaceholderText"/>
            </w:rPr>
            <w:t>Click or tap here to enter text.</w:t>
          </w:r>
        </w:p>
      </w:docPartBody>
    </w:docPart>
    <w:docPart>
      <w:docPartPr>
        <w:name w:val="EFA54D22AAA241E5A5CE53CAC23D5CC2"/>
        <w:category>
          <w:name w:val="General"/>
          <w:gallery w:val="placeholder"/>
        </w:category>
        <w:types>
          <w:type w:val="bbPlcHdr"/>
        </w:types>
        <w:behaviors>
          <w:behavior w:val="content"/>
        </w:behaviors>
        <w:guid w:val="{3A210E17-1690-4DD2-A407-0E2ED7597670}"/>
      </w:docPartPr>
      <w:docPartBody>
        <w:p w:rsidR="00793495" w:rsidRDefault="00793495" w:rsidP="00793495">
          <w:pPr>
            <w:pStyle w:val="EFA54D22AAA241E5A5CE53CAC23D5CC2"/>
          </w:pPr>
          <w:r w:rsidRPr="0007340C">
            <w:rPr>
              <w:rStyle w:val="PlaceholderText"/>
            </w:rPr>
            <w:t>Click or tap here to enter text.</w:t>
          </w:r>
        </w:p>
      </w:docPartBody>
    </w:docPart>
    <w:docPart>
      <w:docPartPr>
        <w:name w:val="EC8E8EAC35924EC4AE58AD70AD000E46"/>
        <w:category>
          <w:name w:val="General"/>
          <w:gallery w:val="placeholder"/>
        </w:category>
        <w:types>
          <w:type w:val="bbPlcHdr"/>
        </w:types>
        <w:behaviors>
          <w:behavior w:val="content"/>
        </w:behaviors>
        <w:guid w:val="{67F5BB75-60F8-4AF2-A0BC-52E6FDA38E57}"/>
      </w:docPartPr>
      <w:docPartBody>
        <w:p w:rsidR="00793495" w:rsidRDefault="00793495" w:rsidP="00793495">
          <w:pPr>
            <w:pStyle w:val="EC8E8EAC35924EC4AE58AD70AD000E46"/>
          </w:pPr>
          <w:r w:rsidRPr="0007340C">
            <w:rPr>
              <w:rStyle w:val="PlaceholderText"/>
            </w:rPr>
            <w:t>Click or tap here to enter text.</w:t>
          </w:r>
        </w:p>
      </w:docPartBody>
    </w:docPart>
    <w:docPart>
      <w:docPartPr>
        <w:name w:val="2CE7A64D9774455A8647E948F6F4AF82"/>
        <w:category>
          <w:name w:val="General"/>
          <w:gallery w:val="placeholder"/>
        </w:category>
        <w:types>
          <w:type w:val="bbPlcHdr"/>
        </w:types>
        <w:behaviors>
          <w:behavior w:val="content"/>
        </w:behaviors>
        <w:guid w:val="{DF038026-82DE-4F93-8B11-0A27E62D28AB}"/>
      </w:docPartPr>
      <w:docPartBody>
        <w:p w:rsidR="00793495" w:rsidRDefault="00793495" w:rsidP="00793495">
          <w:pPr>
            <w:pStyle w:val="2CE7A64D9774455A8647E948F6F4AF82"/>
          </w:pPr>
          <w:r w:rsidRPr="0007340C">
            <w:rPr>
              <w:rStyle w:val="PlaceholderText"/>
            </w:rPr>
            <w:t>Click or tap here to enter text.</w:t>
          </w:r>
        </w:p>
      </w:docPartBody>
    </w:docPart>
    <w:docPart>
      <w:docPartPr>
        <w:name w:val="95B7E508123A415483A93C205D43249F"/>
        <w:category>
          <w:name w:val="General"/>
          <w:gallery w:val="placeholder"/>
        </w:category>
        <w:types>
          <w:type w:val="bbPlcHdr"/>
        </w:types>
        <w:behaviors>
          <w:behavior w:val="content"/>
        </w:behaviors>
        <w:guid w:val="{0E549593-9624-4075-829C-83D94107136E}"/>
      </w:docPartPr>
      <w:docPartBody>
        <w:p w:rsidR="00793495" w:rsidRDefault="00793495" w:rsidP="00793495">
          <w:pPr>
            <w:pStyle w:val="95B7E508123A415483A93C205D43249F"/>
          </w:pPr>
          <w:r w:rsidRPr="0007340C">
            <w:rPr>
              <w:rStyle w:val="PlaceholderText"/>
            </w:rPr>
            <w:t>Click or tap here to enter text.</w:t>
          </w:r>
        </w:p>
      </w:docPartBody>
    </w:docPart>
    <w:docPart>
      <w:docPartPr>
        <w:name w:val="1A163489FADA43FB98C1FB998E1B81AF"/>
        <w:category>
          <w:name w:val="General"/>
          <w:gallery w:val="placeholder"/>
        </w:category>
        <w:types>
          <w:type w:val="bbPlcHdr"/>
        </w:types>
        <w:behaviors>
          <w:behavior w:val="content"/>
        </w:behaviors>
        <w:guid w:val="{A96BB1C1-57BF-4A1A-8F19-0B2771D46BBB}"/>
      </w:docPartPr>
      <w:docPartBody>
        <w:p w:rsidR="00793495" w:rsidRDefault="00793495" w:rsidP="00793495">
          <w:pPr>
            <w:pStyle w:val="1A163489FADA43FB98C1FB998E1B81AF"/>
          </w:pPr>
          <w:r w:rsidRPr="0007340C">
            <w:rPr>
              <w:rStyle w:val="PlaceholderText"/>
            </w:rPr>
            <w:t>Click or tap here to enter text.</w:t>
          </w:r>
        </w:p>
      </w:docPartBody>
    </w:docPart>
    <w:docPart>
      <w:docPartPr>
        <w:name w:val="5F6EC1CCB75649D68D9262EA83B7CD42"/>
        <w:category>
          <w:name w:val="General"/>
          <w:gallery w:val="placeholder"/>
        </w:category>
        <w:types>
          <w:type w:val="bbPlcHdr"/>
        </w:types>
        <w:behaviors>
          <w:behavior w:val="content"/>
        </w:behaviors>
        <w:guid w:val="{60D3FFD8-3BEE-41DB-9F8E-80F9C5079789}"/>
      </w:docPartPr>
      <w:docPartBody>
        <w:p w:rsidR="00793495" w:rsidRDefault="00793495" w:rsidP="00793495">
          <w:pPr>
            <w:pStyle w:val="5F6EC1CCB75649D68D9262EA83B7CD42"/>
          </w:pPr>
          <w:r w:rsidRPr="0007340C">
            <w:rPr>
              <w:rStyle w:val="PlaceholderText"/>
            </w:rPr>
            <w:t>Click or tap here to enter text.</w:t>
          </w:r>
        </w:p>
      </w:docPartBody>
    </w:docPart>
    <w:docPart>
      <w:docPartPr>
        <w:name w:val="96F4E61FFDC9475BA27972119EA27E73"/>
        <w:category>
          <w:name w:val="General"/>
          <w:gallery w:val="placeholder"/>
        </w:category>
        <w:types>
          <w:type w:val="bbPlcHdr"/>
        </w:types>
        <w:behaviors>
          <w:behavior w:val="content"/>
        </w:behaviors>
        <w:guid w:val="{286B1D31-D507-4A02-B4DE-1DA53E2F6390}"/>
      </w:docPartPr>
      <w:docPartBody>
        <w:p w:rsidR="00793495" w:rsidRDefault="00793495" w:rsidP="00793495">
          <w:pPr>
            <w:pStyle w:val="96F4E61FFDC9475BA27972119EA27E73"/>
          </w:pPr>
          <w:r w:rsidRPr="0007340C">
            <w:rPr>
              <w:rStyle w:val="PlaceholderText"/>
            </w:rPr>
            <w:t>Click or tap here to enter text.</w:t>
          </w:r>
        </w:p>
      </w:docPartBody>
    </w:docPart>
    <w:docPart>
      <w:docPartPr>
        <w:name w:val="C6596941D9794AB29DAF7D9A0C5BF6D9"/>
        <w:category>
          <w:name w:val="General"/>
          <w:gallery w:val="placeholder"/>
        </w:category>
        <w:types>
          <w:type w:val="bbPlcHdr"/>
        </w:types>
        <w:behaviors>
          <w:behavior w:val="content"/>
        </w:behaviors>
        <w:guid w:val="{2BA933F8-473E-44A9-B36B-E7E1EEB3D492}"/>
      </w:docPartPr>
      <w:docPartBody>
        <w:p w:rsidR="00793495" w:rsidRDefault="00793495" w:rsidP="00793495">
          <w:pPr>
            <w:pStyle w:val="C6596941D9794AB29DAF7D9A0C5BF6D9"/>
          </w:pPr>
          <w:r w:rsidRPr="0007340C">
            <w:rPr>
              <w:rStyle w:val="PlaceholderText"/>
            </w:rPr>
            <w:t>Click or tap here to enter text.</w:t>
          </w:r>
        </w:p>
      </w:docPartBody>
    </w:docPart>
    <w:docPart>
      <w:docPartPr>
        <w:name w:val="2C2370FA57BA454AAEAF535276E6081A"/>
        <w:category>
          <w:name w:val="General"/>
          <w:gallery w:val="placeholder"/>
        </w:category>
        <w:types>
          <w:type w:val="bbPlcHdr"/>
        </w:types>
        <w:behaviors>
          <w:behavior w:val="content"/>
        </w:behaviors>
        <w:guid w:val="{85EC9A70-79CB-4F3D-B96C-99E3DF59C837}"/>
      </w:docPartPr>
      <w:docPartBody>
        <w:p w:rsidR="00793495" w:rsidRDefault="00793495" w:rsidP="00793495">
          <w:pPr>
            <w:pStyle w:val="2C2370FA57BA454AAEAF535276E6081A"/>
          </w:pPr>
          <w:r w:rsidRPr="0007340C">
            <w:rPr>
              <w:rStyle w:val="PlaceholderText"/>
            </w:rPr>
            <w:t>Click or tap here to enter text.</w:t>
          </w:r>
        </w:p>
      </w:docPartBody>
    </w:docPart>
    <w:docPart>
      <w:docPartPr>
        <w:name w:val="2616428A29924E98AF64DD170B0D1D05"/>
        <w:category>
          <w:name w:val="General"/>
          <w:gallery w:val="placeholder"/>
        </w:category>
        <w:types>
          <w:type w:val="bbPlcHdr"/>
        </w:types>
        <w:behaviors>
          <w:behavior w:val="content"/>
        </w:behaviors>
        <w:guid w:val="{DF66965A-3AD6-41BB-9AD6-641AD2DF0481}"/>
      </w:docPartPr>
      <w:docPartBody>
        <w:p w:rsidR="00793495" w:rsidRDefault="00793495" w:rsidP="00793495">
          <w:pPr>
            <w:pStyle w:val="2616428A29924E98AF64DD170B0D1D05"/>
          </w:pPr>
          <w:r w:rsidRPr="0007340C">
            <w:rPr>
              <w:rStyle w:val="PlaceholderText"/>
            </w:rPr>
            <w:t>Click or tap here to enter text.</w:t>
          </w:r>
        </w:p>
      </w:docPartBody>
    </w:docPart>
    <w:docPart>
      <w:docPartPr>
        <w:name w:val="031150A3C5464A9C8770FDD06644CF43"/>
        <w:category>
          <w:name w:val="General"/>
          <w:gallery w:val="placeholder"/>
        </w:category>
        <w:types>
          <w:type w:val="bbPlcHdr"/>
        </w:types>
        <w:behaviors>
          <w:behavior w:val="content"/>
        </w:behaviors>
        <w:guid w:val="{3B26E740-9C0E-4C58-976E-4176659D60E3}"/>
      </w:docPartPr>
      <w:docPartBody>
        <w:p w:rsidR="00793495" w:rsidRDefault="00793495" w:rsidP="00793495">
          <w:pPr>
            <w:pStyle w:val="031150A3C5464A9C8770FDD06644CF43"/>
          </w:pPr>
          <w:r w:rsidRPr="0007340C">
            <w:rPr>
              <w:rStyle w:val="PlaceholderText"/>
            </w:rPr>
            <w:t>Click or tap here to enter text.</w:t>
          </w:r>
        </w:p>
      </w:docPartBody>
    </w:docPart>
    <w:docPart>
      <w:docPartPr>
        <w:name w:val="9A4C43B8B48D409A860B1CC037DA25B9"/>
        <w:category>
          <w:name w:val="General"/>
          <w:gallery w:val="placeholder"/>
        </w:category>
        <w:types>
          <w:type w:val="bbPlcHdr"/>
        </w:types>
        <w:behaviors>
          <w:behavior w:val="content"/>
        </w:behaviors>
        <w:guid w:val="{482A5D92-A66B-4AAF-9358-6D5660C27129}"/>
      </w:docPartPr>
      <w:docPartBody>
        <w:p w:rsidR="00793495" w:rsidRDefault="00793495" w:rsidP="00793495">
          <w:pPr>
            <w:pStyle w:val="9A4C43B8B48D409A860B1CC037DA25B9"/>
          </w:pPr>
          <w:r w:rsidRPr="0007340C">
            <w:rPr>
              <w:rStyle w:val="PlaceholderText"/>
            </w:rPr>
            <w:t>Click or tap here to enter text.</w:t>
          </w:r>
        </w:p>
      </w:docPartBody>
    </w:docPart>
    <w:docPart>
      <w:docPartPr>
        <w:name w:val="C07B77547EAB46A8BE9F97E2A860DF20"/>
        <w:category>
          <w:name w:val="General"/>
          <w:gallery w:val="placeholder"/>
        </w:category>
        <w:types>
          <w:type w:val="bbPlcHdr"/>
        </w:types>
        <w:behaviors>
          <w:behavior w:val="content"/>
        </w:behaviors>
        <w:guid w:val="{59B9831E-A532-4F6C-8189-A91AAA5E44F7}"/>
      </w:docPartPr>
      <w:docPartBody>
        <w:p w:rsidR="00793495" w:rsidRDefault="00793495" w:rsidP="00793495">
          <w:pPr>
            <w:pStyle w:val="C07B77547EAB46A8BE9F97E2A860DF20"/>
          </w:pPr>
          <w:r w:rsidRPr="0007340C">
            <w:rPr>
              <w:rStyle w:val="PlaceholderText"/>
            </w:rPr>
            <w:t>Click or tap here to enter text.</w:t>
          </w:r>
        </w:p>
      </w:docPartBody>
    </w:docPart>
    <w:docPart>
      <w:docPartPr>
        <w:name w:val="84AB765B88DE42298BAE061C430A4951"/>
        <w:category>
          <w:name w:val="General"/>
          <w:gallery w:val="placeholder"/>
        </w:category>
        <w:types>
          <w:type w:val="bbPlcHdr"/>
        </w:types>
        <w:behaviors>
          <w:behavior w:val="content"/>
        </w:behaviors>
        <w:guid w:val="{F23F5743-CE77-4535-BBF8-622053FCD926}"/>
      </w:docPartPr>
      <w:docPartBody>
        <w:p w:rsidR="00793495" w:rsidRDefault="00793495" w:rsidP="00793495">
          <w:pPr>
            <w:pStyle w:val="84AB765B88DE42298BAE061C430A4951"/>
          </w:pPr>
          <w:r w:rsidRPr="0007340C">
            <w:rPr>
              <w:rStyle w:val="PlaceholderText"/>
            </w:rPr>
            <w:t>Click or tap here to enter text.</w:t>
          </w:r>
        </w:p>
      </w:docPartBody>
    </w:docPart>
    <w:docPart>
      <w:docPartPr>
        <w:name w:val="285652E48DCC4E10B1EB2D6F187B4BED"/>
        <w:category>
          <w:name w:val="General"/>
          <w:gallery w:val="placeholder"/>
        </w:category>
        <w:types>
          <w:type w:val="bbPlcHdr"/>
        </w:types>
        <w:behaviors>
          <w:behavior w:val="content"/>
        </w:behaviors>
        <w:guid w:val="{CA85988B-C8A3-4FEB-BE9F-B57812DADB21}"/>
      </w:docPartPr>
      <w:docPartBody>
        <w:p w:rsidR="00793495" w:rsidRDefault="00793495" w:rsidP="00793495">
          <w:pPr>
            <w:pStyle w:val="285652E48DCC4E10B1EB2D6F187B4BED"/>
          </w:pPr>
          <w:r w:rsidRPr="0007340C">
            <w:rPr>
              <w:rStyle w:val="PlaceholderText"/>
            </w:rPr>
            <w:t>Click or tap here to enter text.</w:t>
          </w:r>
        </w:p>
      </w:docPartBody>
    </w:docPart>
    <w:docPart>
      <w:docPartPr>
        <w:name w:val="797849D6C60F4174A986809B582311FE"/>
        <w:category>
          <w:name w:val="General"/>
          <w:gallery w:val="placeholder"/>
        </w:category>
        <w:types>
          <w:type w:val="bbPlcHdr"/>
        </w:types>
        <w:behaviors>
          <w:behavior w:val="content"/>
        </w:behaviors>
        <w:guid w:val="{36574F2D-30AD-4CDC-B901-EA82316FEA0A}"/>
      </w:docPartPr>
      <w:docPartBody>
        <w:p w:rsidR="00793495" w:rsidRDefault="00793495" w:rsidP="00793495">
          <w:pPr>
            <w:pStyle w:val="797849D6C60F4174A986809B582311FE"/>
          </w:pPr>
          <w:r w:rsidRPr="0007340C">
            <w:rPr>
              <w:rStyle w:val="PlaceholderText"/>
            </w:rPr>
            <w:t>Click or tap here to enter text.</w:t>
          </w:r>
        </w:p>
      </w:docPartBody>
    </w:docPart>
    <w:docPart>
      <w:docPartPr>
        <w:name w:val="F7F0CF8230EC491DAF0FCCE4C88305AB"/>
        <w:category>
          <w:name w:val="General"/>
          <w:gallery w:val="placeholder"/>
        </w:category>
        <w:types>
          <w:type w:val="bbPlcHdr"/>
        </w:types>
        <w:behaviors>
          <w:behavior w:val="content"/>
        </w:behaviors>
        <w:guid w:val="{4906A8B1-B0D1-4C7E-937E-E991EF73D0C5}"/>
      </w:docPartPr>
      <w:docPartBody>
        <w:p w:rsidR="00793495" w:rsidRDefault="00793495" w:rsidP="00793495">
          <w:pPr>
            <w:pStyle w:val="F7F0CF8230EC491DAF0FCCE4C88305AB"/>
          </w:pPr>
          <w:r w:rsidRPr="0007340C">
            <w:rPr>
              <w:rStyle w:val="PlaceholderText"/>
            </w:rPr>
            <w:t>Click or tap here to enter text.</w:t>
          </w:r>
        </w:p>
      </w:docPartBody>
    </w:docPart>
    <w:docPart>
      <w:docPartPr>
        <w:name w:val="99A01FFA421D4FA4B62FAD177BEFE36C"/>
        <w:category>
          <w:name w:val="General"/>
          <w:gallery w:val="placeholder"/>
        </w:category>
        <w:types>
          <w:type w:val="bbPlcHdr"/>
        </w:types>
        <w:behaviors>
          <w:behavior w:val="content"/>
        </w:behaviors>
        <w:guid w:val="{8BA49DCE-A28E-4F44-8C45-888F61D055DA}"/>
      </w:docPartPr>
      <w:docPartBody>
        <w:p w:rsidR="00793495" w:rsidRDefault="00793495" w:rsidP="00793495">
          <w:pPr>
            <w:pStyle w:val="99A01FFA421D4FA4B62FAD177BEFE36C"/>
          </w:pPr>
          <w:r w:rsidRPr="0007340C">
            <w:rPr>
              <w:rStyle w:val="PlaceholderText"/>
            </w:rPr>
            <w:t>Click or tap here to enter text.</w:t>
          </w:r>
        </w:p>
      </w:docPartBody>
    </w:docPart>
    <w:docPart>
      <w:docPartPr>
        <w:name w:val="CA6017039E2C4B829CBB30BBEA9115F5"/>
        <w:category>
          <w:name w:val="General"/>
          <w:gallery w:val="placeholder"/>
        </w:category>
        <w:types>
          <w:type w:val="bbPlcHdr"/>
        </w:types>
        <w:behaviors>
          <w:behavior w:val="content"/>
        </w:behaviors>
        <w:guid w:val="{F2294E46-1898-4EA8-9E47-803141CBD473}"/>
      </w:docPartPr>
      <w:docPartBody>
        <w:p w:rsidR="00793495" w:rsidRDefault="00793495" w:rsidP="00793495">
          <w:pPr>
            <w:pStyle w:val="CA6017039E2C4B829CBB30BBEA9115F5"/>
          </w:pPr>
          <w:r w:rsidRPr="0007340C">
            <w:rPr>
              <w:rStyle w:val="PlaceholderText"/>
            </w:rPr>
            <w:t>Click or tap here to enter text.</w:t>
          </w:r>
        </w:p>
      </w:docPartBody>
    </w:docPart>
    <w:docPart>
      <w:docPartPr>
        <w:name w:val="67A5327C68584DA69E6F8853D65E63F5"/>
        <w:category>
          <w:name w:val="General"/>
          <w:gallery w:val="placeholder"/>
        </w:category>
        <w:types>
          <w:type w:val="bbPlcHdr"/>
        </w:types>
        <w:behaviors>
          <w:behavior w:val="content"/>
        </w:behaviors>
        <w:guid w:val="{3E52403E-CA88-42F8-8EF9-E6256ACEB1C6}"/>
      </w:docPartPr>
      <w:docPartBody>
        <w:p w:rsidR="00793495" w:rsidRDefault="00793495" w:rsidP="00793495">
          <w:pPr>
            <w:pStyle w:val="67A5327C68584DA69E6F8853D65E63F5"/>
          </w:pPr>
          <w:r w:rsidRPr="0007340C">
            <w:rPr>
              <w:rStyle w:val="PlaceholderText"/>
            </w:rPr>
            <w:t>Click or tap here to enter text.</w:t>
          </w:r>
        </w:p>
      </w:docPartBody>
    </w:docPart>
    <w:docPart>
      <w:docPartPr>
        <w:name w:val="5C7160DEC09F4836BA262A680C196D3C"/>
        <w:category>
          <w:name w:val="General"/>
          <w:gallery w:val="placeholder"/>
        </w:category>
        <w:types>
          <w:type w:val="bbPlcHdr"/>
        </w:types>
        <w:behaviors>
          <w:behavior w:val="content"/>
        </w:behaviors>
        <w:guid w:val="{259D4A4A-5B47-493C-BD42-6843ED264FD7}"/>
      </w:docPartPr>
      <w:docPartBody>
        <w:p w:rsidR="00793495" w:rsidRDefault="00793495" w:rsidP="00793495">
          <w:pPr>
            <w:pStyle w:val="5C7160DEC09F4836BA262A680C196D3C"/>
          </w:pPr>
          <w:r w:rsidRPr="0007340C">
            <w:rPr>
              <w:rStyle w:val="PlaceholderText"/>
            </w:rPr>
            <w:t>Click or tap here to enter text.</w:t>
          </w:r>
        </w:p>
      </w:docPartBody>
    </w:docPart>
    <w:docPart>
      <w:docPartPr>
        <w:name w:val="B1601D4E9DD24231B8511617C9F3E5E0"/>
        <w:category>
          <w:name w:val="General"/>
          <w:gallery w:val="placeholder"/>
        </w:category>
        <w:types>
          <w:type w:val="bbPlcHdr"/>
        </w:types>
        <w:behaviors>
          <w:behavior w:val="content"/>
        </w:behaviors>
        <w:guid w:val="{10CEDA56-4439-4734-96FA-223566956999}"/>
      </w:docPartPr>
      <w:docPartBody>
        <w:p w:rsidR="00793495" w:rsidRDefault="00793495" w:rsidP="00793495">
          <w:pPr>
            <w:pStyle w:val="B1601D4E9DD24231B8511617C9F3E5E0"/>
          </w:pPr>
          <w:r w:rsidRPr="0007340C">
            <w:rPr>
              <w:rStyle w:val="PlaceholderText"/>
            </w:rPr>
            <w:t>Click or tap here to enter text.</w:t>
          </w:r>
        </w:p>
      </w:docPartBody>
    </w:docPart>
    <w:docPart>
      <w:docPartPr>
        <w:name w:val="A3347DFFA3174F158984B3A4E80C6BE3"/>
        <w:category>
          <w:name w:val="General"/>
          <w:gallery w:val="placeholder"/>
        </w:category>
        <w:types>
          <w:type w:val="bbPlcHdr"/>
        </w:types>
        <w:behaviors>
          <w:behavior w:val="content"/>
        </w:behaviors>
        <w:guid w:val="{BC3B1924-1604-449B-9F97-C33C78A0F5D6}"/>
      </w:docPartPr>
      <w:docPartBody>
        <w:p w:rsidR="00793495" w:rsidRDefault="00793495" w:rsidP="00793495">
          <w:pPr>
            <w:pStyle w:val="A3347DFFA3174F158984B3A4E80C6BE3"/>
          </w:pPr>
          <w:r w:rsidRPr="0007340C">
            <w:rPr>
              <w:rStyle w:val="PlaceholderText"/>
            </w:rPr>
            <w:t>Click or tap here to enter text.</w:t>
          </w:r>
        </w:p>
      </w:docPartBody>
    </w:docPart>
    <w:docPart>
      <w:docPartPr>
        <w:name w:val="7BC2707608044C468C8975F0F3A3A4E6"/>
        <w:category>
          <w:name w:val="General"/>
          <w:gallery w:val="placeholder"/>
        </w:category>
        <w:types>
          <w:type w:val="bbPlcHdr"/>
        </w:types>
        <w:behaviors>
          <w:behavior w:val="content"/>
        </w:behaviors>
        <w:guid w:val="{AB608EF6-D00D-4DEF-BC59-A01C3DF82908}"/>
      </w:docPartPr>
      <w:docPartBody>
        <w:p w:rsidR="00793495" w:rsidRDefault="00793495" w:rsidP="00793495">
          <w:pPr>
            <w:pStyle w:val="7BC2707608044C468C8975F0F3A3A4E6"/>
          </w:pPr>
          <w:r w:rsidRPr="0007340C">
            <w:rPr>
              <w:rStyle w:val="PlaceholderText"/>
            </w:rPr>
            <w:t>Click or tap here to enter text.</w:t>
          </w:r>
        </w:p>
      </w:docPartBody>
    </w:docPart>
    <w:docPart>
      <w:docPartPr>
        <w:name w:val="CF8AD036CF4D415E96AFA61A7D5EDDD7"/>
        <w:category>
          <w:name w:val="General"/>
          <w:gallery w:val="placeholder"/>
        </w:category>
        <w:types>
          <w:type w:val="bbPlcHdr"/>
        </w:types>
        <w:behaviors>
          <w:behavior w:val="content"/>
        </w:behaviors>
        <w:guid w:val="{A307B994-1BC3-4D63-AAB3-186CC077EB79}"/>
      </w:docPartPr>
      <w:docPartBody>
        <w:p w:rsidR="00793495" w:rsidRDefault="00793495" w:rsidP="00793495">
          <w:pPr>
            <w:pStyle w:val="CF8AD036CF4D415E96AFA61A7D5EDDD7"/>
          </w:pPr>
          <w:r w:rsidRPr="0007340C">
            <w:rPr>
              <w:rStyle w:val="PlaceholderText"/>
            </w:rPr>
            <w:t>Click or tap here to enter text.</w:t>
          </w:r>
        </w:p>
      </w:docPartBody>
    </w:docPart>
    <w:docPart>
      <w:docPartPr>
        <w:name w:val="B46B11D61ED5438B8E7A006A9452EF29"/>
        <w:category>
          <w:name w:val="General"/>
          <w:gallery w:val="placeholder"/>
        </w:category>
        <w:types>
          <w:type w:val="bbPlcHdr"/>
        </w:types>
        <w:behaviors>
          <w:behavior w:val="content"/>
        </w:behaviors>
        <w:guid w:val="{811DA692-25B5-4B38-B7FA-65F395D26A4F}"/>
      </w:docPartPr>
      <w:docPartBody>
        <w:p w:rsidR="00793495" w:rsidRDefault="00793495" w:rsidP="00793495">
          <w:pPr>
            <w:pStyle w:val="B46B11D61ED5438B8E7A006A9452EF29"/>
          </w:pPr>
          <w:r w:rsidRPr="0007340C">
            <w:rPr>
              <w:rStyle w:val="PlaceholderText"/>
            </w:rPr>
            <w:t>Click or tap here to enter text.</w:t>
          </w:r>
        </w:p>
      </w:docPartBody>
    </w:docPart>
    <w:docPart>
      <w:docPartPr>
        <w:name w:val="D0D462B2736F4538B6B48DB03782A758"/>
        <w:category>
          <w:name w:val="General"/>
          <w:gallery w:val="placeholder"/>
        </w:category>
        <w:types>
          <w:type w:val="bbPlcHdr"/>
        </w:types>
        <w:behaviors>
          <w:behavior w:val="content"/>
        </w:behaviors>
        <w:guid w:val="{B146CD46-7683-4431-A79A-6E0F355AC5A0}"/>
      </w:docPartPr>
      <w:docPartBody>
        <w:p w:rsidR="00793495" w:rsidRDefault="00793495" w:rsidP="00793495">
          <w:pPr>
            <w:pStyle w:val="D0D462B2736F4538B6B48DB03782A758"/>
          </w:pPr>
          <w:r w:rsidRPr="0007340C">
            <w:rPr>
              <w:rStyle w:val="PlaceholderText"/>
            </w:rPr>
            <w:t>Click or tap here to enter text.</w:t>
          </w:r>
        </w:p>
      </w:docPartBody>
    </w:docPart>
    <w:docPart>
      <w:docPartPr>
        <w:name w:val="3B4156B86960410485F8C2B0138BDFCD"/>
        <w:category>
          <w:name w:val="General"/>
          <w:gallery w:val="placeholder"/>
        </w:category>
        <w:types>
          <w:type w:val="bbPlcHdr"/>
        </w:types>
        <w:behaviors>
          <w:behavior w:val="content"/>
        </w:behaviors>
        <w:guid w:val="{E448A727-D48D-49AA-828C-16A47E5CD620}"/>
      </w:docPartPr>
      <w:docPartBody>
        <w:p w:rsidR="00793495" w:rsidRDefault="00793495" w:rsidP="00793495">
          <w:pPr>
            <w:pStyle w:val="3B4156B86960410485F8C2B0138BDFCD"/>
          </w:pPr>
          <w:r w:rsidRPr="0007340C">
            <w:rPr>
              <w:rStyle w:val="PlaceholderText"/>
            </w:rPr>
            <w:t>Click or tap here to enter text.</w:t>
          </w:r>
        </w:p>
      </w:docPartBody>
    </w:docPart>
    <w:docPart>
      <w:docPartPr>
        <w:name w:val="BB4CEDEABE524B3AAC50AB9CDD4AFA6C"/>
        <w:category>
          <w:name w:val="General"/>
          <w:gallery w:val="placeholder"/>
        </w:category>
        <w:types>
          <w:type w:val="bbPlcHdr"/>
        </w:types>
        <w:behaviors>
          <w:behavior w:val="content"/>
        </w:behaviors>
        <w:guid w:val="{112C07F8-EF05-4BAA-846B-8AD84495186B}"/>
      </w:docPartPr>
      <w:docPartBody>
        <w:p w:rsidR="00793495" w:rsidRDefault="00793495" w:rsidP="00793495">
          <w:pPr>
            <w:pStyle w:val="BB4CEDEABE524B3AAC50AB9CDD4AFA6C"/>
          </w:pPr>
          <w:r w:rsidRPr="0007340C">
            <w:rPr>
              <w:rStyle w:val="PlaceholderText"/>
            </w:rPr>
            <w:t>Click or tap here to enter text.</w:t>
          </w:r>
        </w:p>
      </w:docPartBody>
    </w:docPart>
    <w:docPart>
      <w:docPartPr>
        <w:name w:val="891CAD6B6645446F8173BE4B3C6A1E3B"/>
        <w:category>
          <w:name w:val="General"/>
          <w:gallery w:val="placeholder"/>
        </w:category>
        <w:types>
          <w:type w:val="bbPlcHdr"/>
        </w:types>
        <w:behaviors>
          <w:behavior w:val="content"/>
        </w:behaviors>
        <w:guid w:val="{EF35DE40-4672-4CAF-AC9B-E16B214686F6}"/>
      </w:docPartPr>
      <w:docPartBody>
        <w:p w:rsidR="00793495" w:rsidRDefault="00793495" w:rsidP="00793495">
          <w:pPr>
            <w:pStyle w:val="891CAD6B6645446F8173BE4B3C6A1E3B"/>
          </w:pPr>
          <w:r w:rsidRPr="0007340C">
            <w:rPr>
              <w:rStyle w:val="PlaceholderText"/>
            </w:rPr>
            <w:t>Click or tap here to enter text.</w:t>
          </w:r>
        </w:p>
      </w:docPartBody>
    </w:docPart>
    <w:docPart>
      <w:docPartPr>
        <w:name w:val="BA4CA4EBC98C4E9FAC9029E35E7D7896"/>
        <w:category>
          <w:name w:val="General"/>
          <w:gallery w:val="placeholder"/>
        </w:category>
        <w:types>
          <w:type w:val="bbPlcHdr"/>
        </w:types>
        <w:behaviors>
          <w:behavior w:val="content"/>
        </w:behaviors>
        <w:guid w:val="{B23777E1-E69D-487F-8752-5134DC106040}"/>
      </w:docPartPr>
      <w:docPartBody>
        <w:p w:rsidR="00793495" w:rsidRDefault="00793495" w:rsidP="00793495">
          <w:pPr>
            <w:pStyle w:val="BA4CA4EBC98C4E9FAC9029E35E7D7896"/>
          </w:pPr>
          <w:r w:rsidRPr="0007340C">
            <w:rPr>
              <w:rStyle w:val="PlaceholderText"/>
            </w:rPr>
            <w:t>Click or tap here to enter text.</w:t>
          </w:r>
        </w:p>
      </w:docPartBody>
    </w:docPart>
    <w:docPart>
      <w:docPartPr>
        <w:name w:val="579B6EF8FC8E467199191425A2699365"/>
        <w:category>
          <w:name w:val="General"/>
          <w:gallery w:val="placeholder"/>
        </w:category>
        <w:types>
          <w:type w:val="bbPlcHdr"/>
        </w:types>
        <w:behaviors>
          <w:behavior w:val="content"/>
        </w:behaviors>
        <w:guid w:val="{A1BFC909-646E-4BCC-A5C5-C80A09FC9C07}"/>
      </w:docPartPr>
      <w:docPartBody>
        <w:p w:rsidR="00793495" w:rsidRDefault="00793495" w:rsidP="00793495">
          <w:pPr>
            <w:pStyle w:val="579B6EF8FC8E467199191425A2699365"/>
          </w:pPr>
          <w:r w:rsidRPr="0007340C">
            <w:rPr>
              <w:rStyle w:val="PlaceholderText"/>
            </w:rPr>
            <w:t>Click or tap here to enter text.</w:t>
          </w:r>
        </w:p>
      </w:docPartBody>
    </w:docPart>
    <w:docPart>
      <w:docPartPr>
        <w:name w:val="FE5A7B3675E74D8488357EAC4335E267"/>
        <w:category>
          <w:name w:val="General"/>
          <w:gallery w:val="placeholder"/>
        </w:category>
        <w:types>
          <w:type w:val="bbPlcHdr"/>
        </w:types>
        <w:behaviors>
          <w:behavior w:val="content"/>
        </w:behaviors>
        <w:guid w:val="{66778765-1541-45B6-A5DC-26FC746132E4}"/>
      </w:docPartPr>
      <w:docPartBody>
        <w:p w:rsidR="00793495" w:rsidRDefault="00793495" w:rsidP="00793495">
          <w:pPr>
            <w:pStyle w:val="FE5A7B3675E74D8488357EAC4335E267"/>
          </w:pPr>
          <w:r w:rsidRPr="0007340C">
            <w:rPr>
              <w:rStyle w:val="PlaceholderText"/>
            </w:rPr>
            <w:t>Click or tap here to enter text.</w:t>
          </w:r>
        </w:p>
      </w:docPartBody>
    </w:docPart>
    <w:docPart>
      <w:docPartPr>
        <w:name w:val="DF9EFF79D6AD4A209888BC6DE80FB5EB"/>
        <w:category>
          <w:name w:val="General"/>
          <w:gallery w:val="placeholder"/>
        </w:category>
        <w:types>
          <w:type w:val="bbPlcHdr"/>
        </w:types>
        <w:behaviors>
          <w:behavior w:val="content"/>
        </w:behaviors>
        <w:guid w:val="{F9587912-8C79-4223-874A-29B73F33D5B2}"/>
      </w:docPartPr>
      <w:docPartBody>
        <w:p w:rsidR="00793495" w:rsidRDefault="00793495" w:rsidP="00793495">
          <w:pPr>
            <w:pStyle w:val="DF9EFF79D6AD4A209888BC6DE80FB5EB"/>
          </w:pPr>
          <w:r w:rsidRPr="0007340C">
            <w:rPr>
              <w:rStyle w:val="PlaceholderText"/>
            </w:rPr>
            <w:t>Click or tap here to enter text.</w:t>
          </w:r>
        </w:p>
      </w:docPartBody>
    </w:docPart>
    <w:docPart>
      <w:docPartPr>
        <w:name w:val="2BC7277E3FAD47F99229CC826EC0D607"/>
        <w:category>
          <w:name w:val="General"/>
          <w:gallery w:val="placeholder"/>
        </w:category>
        <w:types>
          <w:type w:val="bbPlcHdr"/>
        </w:types>
        <w:behaviors>
          <w:behavior w:val="content"/>
        </w:behaviors>
        <w:guid w:val="{8E095F07-1D68-49D0-AA20-69BDC7E2259A}"/>
      </w:docPartPr>
      <w:docPartBody>
        <w:p w:rsidR="00793495" w:rsidRDefault="00793495" w:rsidP="00793495">
          <w:pPr>
            <w:pStyle w:val="2BC7277E3FAD47F99229CC826EC0D607"/>
          </w:pPr>
          <w:r w:rsidRPr="0007340C">
            <w:rPr>
              <w:rStyle w:val="PlaceholderText"/>
            </w:rPr>
            <w:t>Click or tap here to enter text.</w:t>
          </w:r>
        </w:p>
      </w:docPartBody>
    </w:docPart>
    <w:docPart>
      <w:docPartPr>
        <w:name w:val="DEFB9A9626294447AEA39C9FC6AA194B"/>
        <w:category>
          <w:name w:val="General"/>
          <w:gallery w:val="placeholder"/>
        </w:category>
        <w:types>
          <w:type w:val="bbPlcHdr"/>
        </w:types>
        <w:behaviors>
          <w:behavior w:val="content"/>
        </w:behaviors>
        <w:guid w:val="{F936255C-6C0F-470C-855E-A7052ECB1E95}"/>
      </w:docPartPr>
      <w:docPartBody>
        <w:p w:rsidR="00793495" w:rsidRDefault="00793495" w:rsidP="00793495">
          <w:pPr>
            <w:pStyle w:val="DEFB9A9626294447AEA39C9FC6AA194B"/>
          </w:pPr>
          <w:r w:rsidRPr="0007340C">
            <w:rPr>
              <w:rStyle w:val="PlaceholderText"/>
            </w:rPr>
            <w:t>Click or tap here to enter text.</w:t>
          </w:r>
        </w:p>
      </w:docPartBody>
    </w:docPart>
    <w:docPart>
      <w:docPartPr>
        <w:name w:val="90D76842B4F04A73B593A5D5BD077780"/>
        <w:category>
          <w:name w:val="General"/>
          <w:gallery w:val="placeholder"/>
        </w:category>
        <w:types>
          <w:type w:val="bbPlcHdr"/>
        </w:types>
        <w:behaviors>
          <w:behavior w:val="content"/>
        </w:behaviors>
        <w:guid w:val="{92344624-FBD7-4B6A-99B2-5ED0B117D7C8}"/>
      </w:docPartPr>
      <w:docPartBody>
        <w:p w:rsidR="00793495" w:rsidRDefault="00793495" w:rsidP="00793495">
          <w:pPr>
            <w:pStyle w:val="90D76842B4F04A73B593A5D5BD077780"/>
          </w:pPr>
          <w:r w:rsidRPr="0007340C">
            <w:rPr>
              <w:rStyle w:val="PlaceholderText"/>
            </w:rPr>
            <w:t>Click or tap here to enter text.</w:t>
          </w:r>
        </w:p>
      </w:docPartBody>
    </w:docPart>
    <w:docPart>
      <w:docPartPr>
        <w:name w:val="13F843872B334260B0CD7156FD7DDC9A"/>
        <w:category>
          <w:name w:val="General"/>
          <w:gallery w:val="placeholder"/>
        </w:category>
        <w:types>
          <w:type w:val="bbPlcHdr"/>
        </w:types>
        <w:behaviors>
          <w:behavior w:val="content"/>
        </w:behaviors>
        <w:guid w:val="{137E7CC4-8BAF-4C3B-BA6B-5DD0FFB67CF3}"/>
      </w:docPartPr>
      <w:docPartBody>
        <w:p w:rsidR="00793495" w:rsidRDefault="00793495" w:rsidP="00793495">
          <w:pPr>
            <w:pStyle w:val="13F843872B334260B0CD7156FD7DDC9A"/>
          </w:pPr>
          <w:r w:rsidRPr="0007340C">
            <w:rPr>
              <w:rStyle w:val="PlaceholderText"/>
            </w:rPr>
            <w:t>Click or tap here to enter text.</w:t>
          </w:r>
        </w:p>
      </w:docPartBody>
    </w:docPart>
    <w:docPart>
      <w:docPartPr>
        <w:name w:val="532F5A016EEA49AFA87B9A14301FAD4C"/>
        <w:category>
          <w:name w:val="General"/>
          <w:gallery w:val="placeholder"/>
        </w:category>
        <w:types>
          <w:type w:val="bbPlcHdr"/>
        </w:types>
        <w:behaviors>
          <w:behavior w:val="content"/>
        </w:behaviors>
        <w:guid w:val="{CAE033CD-3854-4F4C-A8E8-3FF6D9CB7DCD}"/>
      </w:docPartPr>
      <w:docPartBody>
        <w:p w:rsidR="00793495" w:rsidRDefault="00793495" w:rsidP="00793495">
          <w:pPr>
            <w:pStyle w:val="532F5A016EEA49AFA87B9A14301FAD4C"/>
          </w:pPr>
          <w:r w:rsidRPr="0007340C">
            <w:rPr>
              <w:rStyle w:val="PlaceholderText"/>
            </w:rPr>
            <w:t>Click or tap here to enter text.</w:t>
          </w:r>
        </w:p>
      </w:docPartBody>
    </w:docPart>
    <w:docPart>
      <w:docPartPr>
        <w:name w:val="C59745D385E54ADAAB9231FAECFDA60C"/>
        <w:category>
          <w:name w:val="General"/>
          <w:gallery w:val="placeholder"/>
        </w:category>
        <w:types>
          <w:type w:val="bbPlcHdr"/>
        </w:types>
        <w:behaviors>
          <w:behavior w:val="content"/>
        </w:behaviors>
        <w:guid w:val="{6E32282B-EE90-4DEA-B4DE-5DEE13726ACF}"/>
      </w:docPartPr>
      <w:docPartBody>
        <w:p w:rsidR="00793495" w:rsidRDefault="00793495" w:rsidP="00793495">
          <w:pPr>
            <w:pStyle w:val="C59745D385E54ADAAB9231FAECFDA60C"/>
          </w:pPr>
          <w:r w:rsidRPr="0007340C">
            <w:rPr>
              <w:rStyle w:val="PlaceholderText"/>
            </w:rPr>
            <w:t>Click or tap here to enter text.</w:t>
          </w:r>
        </w:p>
      </w:docPartBody>
    </w:docPart>
    <w:docPart>
      <w:docPartPr>
        <w:name w:val="5B43117F17F54D2FA40165F29B4EFFC3"/>
        <w:category>
          <w:name w:val="General"/>
          <w:gallery w:val="placeholder"/>
        </w:category>
        <w:types>
          <w:type w:val="bbPlcHdr"/>
        </w:types>
        <w:behaviors>
          <w:behavior w:val="content"/>
        </w:behaviors>
        <w:guid w:val="{959BD6DB-D4F7-4E26-8B8B-3954CF4D096A}"/>
      </w:docPartPr>
      <w:docPartBody>
        <w:p w:rsidR="00793495" w:rsidRDefault="00793495" w:rsidP="00793495">
          <w:pPr>
            <w:pStyle w:val="5B43117F17F54D2FA40165F29B4EFFC3"/>
          </w:pPr>
          <w:r w:rsidRPr="0007340C">
            <w:rPr>
              <w:rStyle w:val="PlaceholderText"/>
            </w:rPr>
            <w:t>Click or tap here to enter text.</w:t>
          </w:r>
        </w:p>
      </w:docPartBody>
    </w:docPart>
    <w:docPart>
      <w:docPartPr>
        <w:name w:val="A65C9FF4F28747DEB5B28DED5CB65195"/>
        <w:category>
          <w:name w:val="General"/>
          <w:gallery w:val="placeholder"/>
        </w:category>
        <w:types>
          <w:type w:val="bbPlcHdr"/>
        </w:types>
        <w:behaviors>
          <w:behavior w:val="content"/>
        </w:behaviors>
        <w:guid w:val="{0B394FDC-F4FC-4465-BE04-42213DE2CC81}"/>
      </w:docPartPr>
      <w:docPartBody>
        <w:p w:rsidR="00793495" w:rsidRDefault="00793495" w:rsidP="00793495">
          <w:pPr>
            <w:pStyle w:val="A65C9FF4F28747DEB5B28DED5CB65195"/>
          </w:pPr>
          <w:r w:rsidRPr="0007340C">
            <w:rPr>
              <w:rStyle w:val="PlaceholderText"/>
            </w:rPr>
            <w:t>Click or tap here to enter text.</w:t>
          </w:r>
        </w:p>
      </w:docPartBody>
    </w:docPart>
    <w:docPart>
      <w:docPartPr>
        <w:name w:val="5285E3FC402941EDA0BEF6C18DB4BF37"/>
        <w:category>
          <w:name w:val="General"/>
          <w:gallery w:val="placeholder"/>
        </w:category>
        <w:types>
          <w:type w:val="bbPlcHdr"/>
        </w:types>
        <w:behaviors>
          <w:behavior w:val="content"/>
        </w:behaviors>
        <w:guid w:val="{B2F67A85-4A64-4836-952C-7A5D6E52AFEE}"/>
      </w:docPartPr>
      <w:docPartBody>
        <w:p w:rsidR="00793495" w:rsidRDefault="00793495" w:rsidP="00793495">
          <w:pPr>
            <w:pStyle w:val="5285E3FC402941EDA0BEF6C18DB4BF37"/>
          </w:pPr>
          <w:r w:rsidRPr="0007340C">
            <w:rPr>
              <w:rStyle w:val="PlaceholderText"/>
            </w:rPr>
            <w:t>Click or tap here to enter text.</w:t>
          </w:r>
        </w:p>
      </w:docPartBody>
    </w:docPart>
    <w:docPart>
      <w:docPartPr>
        <w:name w:val="2F483278656F4AAEB97FC65446697397"/>
        <w:category>
          <w:name w:val="General"/>
          <w:gallery w:val="placeholder"/>
        </w:category>
        <w:types>
          <w:type w:val="bbPlcHdr"/>
        </w:types>
        <w:behaviors>
          <w:behavior w:val="content"/>
        </w:behaviors>
        <w:guid w:val="{CC6661B8-356A-4AB4-806B-7C7046962E56}"/>
      </w:docPartPr>
      <w:docPartBody>
        <w:p w:rsidR="00793495" w:rsidRDefault="00793495" w:rsidP="00793495">
          <w:pPr>
            <w:pStyle w:val="2F483278656F4AAEB97FC65446697397"/>
          </w:pPr>
          <w:r w:rsidRPr="0007340C">
            <w:rPr>
              <w:rStyle w:val="PlaceholderText"/>
            </w:rPr>
            <w:t>Click or tap here to enter text.</w:t>
          </w:r>
        </w:p>
      </w:docPartBody>
    </w:docPart>
    <w:docPart>
      <w:docPartPr>
        <w:name w:val="EEABB49B53AA4BF4980052BBC6F2D62E"/>
        <w:category>
          <w:name w:val="General"/>
          <w:gallery w:val="placeholder"/>
        </w:category>
        <w:types>
          <w:type w:val="bbPlcHdr"/>
        </w:types>
        <w:behaviors>
          <w:behavior w:val="content"/>
        </w:behaviors>
        <w:guid w:val="{623F2C91-DC26-46E6-BE45-BC4D38CD1245}"/>
      </w:docPartPr>
      <w:docPartBody>
        <w:p w:rsidR="00793495" w:rsidRDefault="00793495" w:rsidP="00793495">
          <w:pPr>
            <w:pStyle w:val="EEABB49B53AA4BF4980052BBC6F2D62E"/>
          </w:pPr>
          <w:r w:rsidRPr="0007340C">
            <w:rPr>
              <w:rStyle w:val="PlaceholderText"/>
            </w:rPr>
            <w:t>Click or tap here to enter text.</w:t>
          </w:r>
        </w:p>
      </w:docPartBody>
    </w:docPart>
    <w:docPart>
      <w:docPartPr>
        <w:name w:val="8F340E2F46824F06981D6E86098FFFDF"/>
        <w:category>
          <w:name w:val="General"/>
          <w:gallery w:val="placeholder"/>
        </w:category>
        <w:types>
          <w:type w:val="bbPlcHdr"/>
        </w:types>
        <w:behaviors>
          <w:behavior w:val="content"/>
        </w:behaviors>
        <w:guid w:val="{7B96E092-0330-47AF-9833-B321565C7850}"/>
      </w:docPartPr>
      <w:docPartBody>
        <w:p w:rsidR="00793495" w:rsidRDefault="00793495" w:rsidP="00793495">
          <w:pPr>
            <w:pStyle w:val="8F340E2F46824F06981D6E86098FFFDF"/>
          </w:pPr>
          <w:r w:rsidRPr="0007340C">
            <w:rPr>
              <w:rStyle w:val="PlaceholderText"/>
            </w:rPr>
            <w:t>Click or tap here to enter text.</w:t>
          </w:r>
        </w:p>
      </w:docPartBody>
    </w:docPart>
    <w:docPart>
      <w:docPartPr>
        <w:name w:val="527D3057C5304BA7B3282771E8ED9D11"/>
        <w:category>
          <w:name w:val="General"/>
          <w:gallery w:val="placeholder"/>
        </w:category>
        <w:types>
          <w:type w:val="bbPlcHdr"/>
        </w:types>
        <w:behaviors>
          <w:behavior w:val="content"/>
        </w:behaviors>
        <w:guid w:val="{88B16B30-E58F-496A-82E2-9C5346A69C4B}"/>
      </w:docPartPr>
      <w:docPartBody>
        <w:p w:rsidR="00793495" w:rsidRDefault="00793495" w:rsidP="00793495">
          <w:pPr>
            <w:pStyle w:val="527D3057C5304BA7B3282771E8ED9D11"/>
          </w:pPr>
          <w:r w:rsidRPr="0007340C">
            <w:rPr>
              <w:rStyle w:val="PlaceholderText"/>
            </w:rPr>
            <w:t>Click or tap here to enter text.</w:t>
          </w:r>
        </w:p>
      </w:docPartBody>
    </w:docPart>
    <w:docPart>
      <w:docPartPr>
        <w:name w:val="0509657A37B3456D95334B67877AA248"/>
        <w:category>
          <w:name w:val="General"/>
          <w:gallery w:val="placeholder"/>
        </w:category>
        <w:types>
          <w:type w:val="bbPlcHdr"/>
        </w:types>
        <w:behaviors>
          <w:behavior w:val="content"/>
        </w:behaviors>
        <w:guid w:val="{9E49E632-E842-45FA-B1B8-C17260E428F9}"/>
      </w:docPartPr>
      <w:docPartBody>
        <w:p w:rsidR="00793495" w:rsidRDefault="00793495" w:rsidP="00793495">
          <w:pPr>
            <w:pStyle w:val="0509657A37B3456D95334B67877AA248"/>
          </w:pPr>
          <w:r w:rsidRPr="0007340C">
            <w:rPr>
              <w:rStyle w:val="PlaceholderText"/>
            </w:rPr>
            <w:t>Click or tap here to enter text.</w:t>
          </w:r>
        </w:p>
      </w:docPartBody>
    </w:docPart>
    <w:docPart>
      <w:docPartPr>
        <w:name w:val="D1D30E72C32D49F49F3DC5BFA2F9E9BA"/>
        <w:category>
          <w:name w:val="General"/>
          <w:gallery w:val="placeholder"/>
        </w:category>
        <w:types>
          <w:type w:val="bbPlcHdr"/>
        </w:types>
        <w:behaviors>
          <w:behavior w:val="content"/>
        </w:behaviors>
        <w:guid w:val="{1E7EB4CF-E8A4-4B88-84FA-7C27F5CF1175}"/>
      </w:docPartPr>
      <w:docPartBody>
        <w:p w:rsidR="00793495" w:rsidRDefault="00793495" w:rsidP="00793495">
          <w:pPr>
            <w:pStyle w:val="D1D30E72C32D49F49F3DC5BFA2F9E9BA"/>
          </w:pPr>
          <w:r w:rsidRPr="0007340C">
            <w:rPr>
              <w:rStyle w:val="PlaceholderText"/>
            </w:rPr>
            <w:t>Click or tap here to enter text.</w:t>
          </w:r>
        </w:p>
      </w:docPartBody>
    </w:docPart>
    <w:docPart>
      <w:docPartPr>
        <w:name w:val="FA9DA193B6DF49E3BB8B02A5E9CDD250"/>
        <w:category>
          <w:name w:val="General"/>
          <w:gallery w:val="placeholder"/>
        </w:category>
        <w:types>
          <w:type w:val="bbPlcHdr"/>
        </w:types>
        <w:behaviors>
          <w:behavior w:val="content"/>
        </w:behaviors>
        <w:guid w:val="{4E50F7B8-D409-487E-BE93-0EBB3EEB0D5B}"/>
      </w:docPartPr>
      <w:docPartBody>
        <w:p w:rsidR="00793495" w:rsidRDefault="00793495" w:rsidP="00793495">
          <w:pPr>
            <w:pStyle w:val="FA9DA193B6DF49E3BB8B02A5E9CDD250"/>
          </w:pPr>
          <w:r w:rsidRPr="0007340C">
            <w:rPr>
              <w:rStyle w:val="PlaceholderText"/>
            </w:rPr>
            <w:t>Click or tap here to enter text.</w:t>
          </w:r>
        </w:p>
      </w:docPartBody>
    </w:docPart>
    <w:docPart>
      <w:docPartPr>
        <w:name w:val="C945CD0E5C354CE28DF43AAEDC4DA2D9"/>
        <w:category>
          <w:name w:val="General"/>
          <w:gallery w:val="placeholder"/>
        </w:category>
        <w:types>
          <w:type w:val="bbPlcHdr"/>
        </w:types>
        <w:behaviors>
          <w:behavior w:val="content"/>
        </w:behaviors>
        <w:guid w:val="{9088F7AA-E004-407D-9DD9-F930B2F412E4}"/>
      </w:docPartPr>
      <w:docPartBody>
        <w:p w:rsidR="00793495" w:rsidRDefault="00793495" w:rsidP="00793495">
          <w:pPr>
            <w:pStyle w:val="C945CD0E5C354CE28DF43AAEDC4DA2D9"/>
          </w:pPr>
          <w:r w:rsidRPr="0007340C">
            <w:rPr>
              <w:rStyle w:val="PlaceholderText"/>
            </w:rPr>
            <w:t>Click or tap here to enter text.</w:t>
          </w:r>
        </w:p>
      </w:docPartBody>
    </w:docPart>
    <w:docPart>
      <w:docPartPr>
        <w:name w:val="060C75C76C644177B2D7022C623B282F"/>
        <w:category>
          <w:name w:val="General"/>
          <w:gallery w:val="placeholder"/>
        </w:category>
        <w:types>
          <w:type w:val="bbPlcHdr"/>
        </w:types>
        <w:behaviors>
          <w:behavior w:val="content"/>
        </w:behaviors>
        <w:guid w:val="{DC240015-430E-43B9-9EBC-4F49211B024E}"/>
      </w:docPartPr>
      <w:docPartBody>
        <w:p w:rsidR="00793495" w:rsidRDefault="00793495" w:rsidP="00793495">
          <w:pPr>
            <w:pStyle w:val="060C75C76C644177B2D7022C623B282F"/>
          </w:pPr>
          <w:r w:rsidRPr="0007340C">
            <w:rPr>
              <w:rStyle w:val="PlaceholderText"/>
            </w:rPr>
            <w:t>Click or tap here to enter text.</w:t>
          </w:r>
        </w:p>
      </w:docPartBody>
    </w:docPart>
    <w:docPart>
      <w:docPartPr>
        <w:name w:val="BD2AE06ADBF9412385DDC42BAFE3F597"/>
        <w:category>
          <w:name w:val="General"/>
          <w:gallery w:val="placeholder"/>
        </w:category>
        <w:types>
          <w:type w:val="bbPlcHdr"/>
        </w:types>
        <w:behaviors>
          <w:behavior w:val="content"/>
        </w:behaviors>
        <w:guid w:val="{0E29EDF4-983C-4570-82EB-2A600DC214E5}"/>
      </w:docPartPr>
      <w:docPartBody>
        <w:p w:rsidR="00793495" w:rsidRDefault="00793495" w:rsidP="00793495">
          <w:pPr>
            <w:pStyle w:val="BD2AE06ADBF9412385DDC42BAFE3F597"/>
          </w:pPr>
          <w:r w:rsidRPr="0007340C">
            <w:rPr>
              <w:rStyle w:val="PlaceholderText"/>
            </w:rPr>
            <w:t>Click or tap here to enter text.</w:t>
          </w:r>
        </w:p>
      </w:docPartBody>
    </w:docPart>
    <w:docPart>
      <w:docPartPr>
        <w:name w:val="922A437962404D84AD33E4AEE8988469"/>
        <w:category>
          <w:name w:val="General"/>
          <w:gallery w:val="placeholder"/>
        </w:category>
        <w:types>
          <w:type w:val="bbPlcHdr"/>
        </w:types>
        <w:behaviors>
          <w:behavior w:val="content"/>
        </w:behaviors>
        <w:guid w:val="{B3B56AA3-E7E7-4F2F-8B99-6AA37595B27A}"/>
      </w:docPartPr>
      <w:docPartBody>
        <w:p w:rsidR="00793495" w:rsidRDefault="00793495" w:rsidP="00793495">
          <w:pPr>
            <w:pStyle w:val="922A437962404D84AD33E4AEE8988469"/>
          </w:pPr>
          <w:r w:rsidRPr="0007340C">
            <w:rPr>
              <w:rStyle w:val="PlaceholderText"/>
            </w:rPr>
            <w:t>Click or tap here to enter text.</w:t>
          </w:r>
        </w:p>
      </w:docPartBody>
    </w:docPart>
    <w:docPart>
      <w:docPartPr>
        <w:name w:val="F06183DD72904256A32D089B51A19D47"/>
        <w:category>
          <w:name w:val="General"/>
          <w:gallery w:val="placeholder"/>
        </w:category>
        <w:types>
          <w:type w:val="bbPlcHdr"/>
        </w:types>
        <w:behaviors>
          <w:behavior w:val="content"/>
        </w:behaviors>
        <w:guid w:val="{E3BB78C4-C416-4C4D-A24D-B215DAA1C3C3}"/>
      </w:docPartPr>
      <w:docPartBody>
        <w:p w:rsidR="00793495" w:rsidRDefault="00793495" w:rsidP="00793495">
          <w:pPr>
            <w:pStyle w:val="F06183DD72904256A32D089B51A19D47"/>
          </w:pPr>
          <w:r w:rsidRPr="0007340C">
            <w:rPr>
              <w:rStyle w:val="PlaceholderText"/>
            </w:rPr>
            <w:t>Click or tap here to enter text.</w:t>
          </w:r>
        </w:p>
      </w:docPartBody>
    </w:docPart>
    <w:docPart>
      <w:docPartPr>
        <w:name w:val="675D525CBE2149009692DB145E44B8EB"/>
        <w:category>
          <w:name w:val="General"/>
          <w:gallery w:val="placeholder"/>
        </w:category>
        <w:types>
          <w:type w:val="bbPlcHdr"/>
        </w:types>
        <w:behaviors>
          <w:behavior w:val="content"/>
        </w:behaviors>
        <w:guid w:val="{E6288A1E-64E3-4E78-A95E-46222290F486}"/>
      </w:docPartPr>
      <w:docPartBody>
        <w:p w:rsidR="00793495" w:rsidRDefault="00793495" w:rsidP="00793495">
          <w:pPr>
            <w:pStyle w:val="675D525CBE2149009692DB145E44B8EB"/>
          </w:pPr>
          <w:r w:rsidRPr="0007340C">
            <w:rPr>
              <w:rStyle w:val="PlaceholderText"/>
            </w:rPr>
            <w:t>Click or tap here to enter text.</w:t>
          </w:r>
        </w:p>
      </w:docPartBody>
    </w:docPart>
    <w:docPart>
      <w:docPartPr>
        <w:name w:val="6D2E4FC1F09545DAAA9AF7B90C0501EA"/>
        <w:category>
          <w:name w:val="General"/>
          <w:gallery w:val="placeholder"/>
        </w:category>
        <w:types>
          <w:type w:val="bbPlcHdr"/>
        </w:types>
        <w:behaviors>
          <w:behavior w:val="content"/>
        </w:behaviors>
        <w:guid w:val="{C611CC93-C5AB-4B32-A652-E37784A339E2}"/>
      </w:docPartPr>
      <w:docPartBody>
        <w:p w:rsidR="00793495" w:rsidRDefault="00793495" w:rsidP="00793495">
          <w:pPr>
            <w:pStyle w:val="6D2E4FC1F09545DAAA9AF7B90C0501EA"/>
          </w:pPr>
          <w:r w:rsidRPr="0007340C">
            <w:rPr>
              <w:rStyle w:val="PlaceholderText"/>
            </w:rPr>
            <w:t>Click or tap here to enter text.</w:t>
          </w:r>
        </w:p>
      </w:docPartBody>
    </w:docPart>
    <w:docPart>
      <w:docPartPr>
        <w:name w:val="B7C7A1E534164057A62FDD27A3C53D97"/>
        <w:category>
          <w:name w:val="General"/>
          <w:gallery w:val="placeholder"/>
        </w:category>
        <w:types>
          <w:type w:val="bbPlcHdr"/>
        </w:types>
        <w:behaviors>
          <w:behavior w:val="content"/>
        </w:behaviors>
        <w:guid w:val="{CBAA7430-8A7D-4B5C-9DAA-C7CE12FF9ED3}"/>
      </w:docPartPr>
      <w:docPartBody>
        <w:p w:rsidR="00793495" w:rsidRDefault="00793495" w:rsidP="00793495">
          <w:pPr>
            <w:pStyle w:val="B7C7A1E534164057A62FDD27A3C53D97"/>
          </w:pPr>
          <w:r w:rsidRPr="0007340C">
            <w:rPr>
              <w:rStyle w:val="PlaceholderText"/>
            </w:rPr>
            <w:t>Click or tap here to enter text.</w:t>
          </w:r>
        </w:p>
      </w:docPartBody>
    </w:docPart>
    <w:docPart>
      <w:docPartPr>
        <w:name w:val="78C95D8E3DA74281B71DD4E6CFF1DB9A"/>
        <w:category>
          <w:name w:val="General"/>
          <w:gallery w:val="placeholder"/>
        </w:category>
        <w:types>
          <w:type w:val="bbPlcHdr"/>
        </w:types>
        <w:behaviors>
          <w:behavior w:val="content"/>
        </w:behaviors>
        <w:guid w:val="{8AF8D37C-FD43-4CF1-8A74-D174DB9340C9}"/>
      </w:docPartPr>
      <w:docPartBody>
        <w:p w:rsidR="00793495" w:rsidRDefault="00793495" w:rsidP="00793495">
          <w:pPr>
            <w:pStyle w:val="78C95D8E3DA74281B71DD4E6CFF1DB9A"/>
          </w:pPr>
          <w:r w:rsidRPr="0007340C">
            <w:rPr>
              <w:rStyle w:val="PlaceholderText"/>
            </w:rPr>
            <w:t>Click or tap here to enter text.</w:t>
          </w:r>
        </w:p>
      </w:docPartBody>
    </w:docPart>
    <w:docPart>
      <w:docPartPr>
        <w:name w:val="EF7026513A6B41A6B530EF0D76476785"/>
        <w:category>
          <w:name w:val="General"/>
          <w:gallery w:val="placeholder"/>
        </w:category>
        <w:types>
          <w:type w:val="bbPlcHdr"/>
        </w:types>
        <w:behaviors>
          <w:behavior w:val="content"/>
        </w:behaviors>
        <w:guid w:val="{C4CC55C9-D192-4B7F-B70B-F19557A1CA2D}"/>
      </w:docPartPr>
      <w:docPartBody>
        <w:p w:rsidR="00793495" w:rsidRDefault="00793495" w:rsidP="00793495">
          <w:pPr>
            <w:pStyle w:val="EF7026513A6B41A6B530EF0D76476785"/>
          </w:pPr>
          <w:r w:rsidRPr="0007340C">
            <w:rPr>
              <w:rStyle w:val="PlaceholderText"/>
            </w:rPr>
            <w:t>Click or tap here to enter text.</w:t>
          </w:r>
        </w:p>
      </w:docPartBody>
    </w:docPart>
    <w:docPart>
      <w:docPartPr>
        <w:name w:val="F06E71D740F74DB3839CCBC9F0D83E4A"/>
        <w:category>
          <w:name w:val="General"/>
          <w:gallery w:val="placeholder"/>
        </w:category>
        <w:types>
          <w:type w:val="bbPlcHdr"/>
        </w:types>
        <w:behaviors>
          <w:behavior w:val="content"/>
        </w:behaviors>
        <w:guid w:val="{992CFF6D-D223-439F-BA1D-41E47901E29E}"/>
      </w:docPartPr>
      <w:docPartBody>
        <w:p w:rsidR="00793495" w:rsidRDefault="00793495" w:rsidP="00793495">
          <w:pPr>
            <w:pStyle w:val="F06E71D740F74DB3839CCBC9F0D83E4A"/>
          </w:pPr>
          <w:r w:rsidRPr="0007340C">
            <w:rPr>
              <w:rStyle w:val="PlaceholderText"/>
            </w:rPr>
            <w:t>Click or tap here to enter text.</w:t>
          </w:r>
        </w:p>
      </w:docPartBody>
    </w:docPart>
    <w:docPart>
      <w:docPartPr>
        <w:name w:val="30D74C84EF924D29AC580DEC0DB7B9CE"/>
        <w:category>
          <w:name w:val="General"/>
          <w:gallery w:val="placeholder"/>
        </w:category>
        <w:types>
          <w:type w:val="bbPlcHdr"/>
        </w:types>
        <w:behaviors>
          <w:behavior w:val="content"/>
        </w:behaviors>
        <w:guid w:val="{002D691C-6F8D-4B3E-AA3F-3BDCF53B3CEB}"/>
      </w:docPartPr>
      <w:docPartBody>
        <w:p w:rsidR="00793495" w:rsidRDefault="00793495" w:rsidP="00793495">
          <w:pPr>
            <w:pStyle w:val="30D74C84EF924D29AC580DEC0DB7B9CE"/>
          </w:pPr>
          <w:r w:rsidRPr="0007340C">
            <w:rPr>
              <w:rStyle w:val="PlaceholderText"/>
            </w:rPr>
            <w:t>Click or tap here to enter text.</w:t>
          </w:r>
        </w:p>
      </w:docPartBody>
    </w:docPart>
    <w:docPart>
      <w:docPartPr>
        <w:name w:val="EE5FE7CDBEB14BDC936E93C30172A02A"/>
        <w:category>
          <w:name w:val="General"/>
          <w:gallery w:val="placeholder"/>
        </w:category>
        <w:types>
          <w:type w:val="bbPlcHdr"/>
        </w:types>
        <w:behaviors>
          <w:behavior w:val="content"/>
        </w:behaviors>
        <w:guid w:val="{A8255074-5F1D-4CDD-95B2-9441606FB157}"/>
      </w:docPartPr>
      <w:docPartBody>
        <w:p w:rsidR="00793495" w:rsidRDefault="00793495" w:rsidP="00793495">
          <w:pPr>
            <w:pStyle w:val="EE5FE7CDBEB14BDC936E93C30172A02A"/>
          </w:pPr>
          <w:r w:rsidRPr="0007340C">
            <w:rPr>
              <w:rStyle w:val="PlaceholderText"/>
            </w:rPr>
            <w:t>Click or tap here to enter text.</w:t>
          </w:r>
        </w:p>
      </w:docPartBody>
    </w:docPart>
    <w:docPart>
      <w:docPartPr>
        <w:name w:val="A7D69FA61B794F61ABC39A8D46A46030"/>
        <w:category>
          <w:name w:val="General"/>
          <w:gallery w:val="placeholder"/>
        </w:category>
        <w:types>
          <w:type w:val="bbPlcHdr"/>
        </w:types>
        <w:behaviors>
          <w:behavior w:val="content"/>
        </w:behaviors>
        <w:guid w:val="{8C5EB6C2-E67A-40E7-9CBC-6DB060D8DE64}"/>
      </w:docPartPr>
      <w:docPartBody>
        <w:p w:rsidR="00793495" w:rsidRDefault="00793495" w:rsidP="00793495">
          <w:pPr>
            <w:pStyle w:val="A7D69FA61B794F61ABC39A8D46A46030"/>
          </w:pPr>
          <w:r w:rsidRPr="0007340C">
            <w:rPr>
              <w:rStyle w:val="PlaceholderText"/>
            </w:rPr>
            <w:t>Click or tap here to enter text.</w:t>
          </w:r>
        </w:p>
      </w:docPartBody>
    </w:docPart>
    <w:docPart>
      <w:docPartPr>
        <w:name w:val="5A69EEA18D0F4ED6B59AEEC176A4E961"/>
        <w:category>
          <w:name w:val="General"/>
          <w:gallery w:val="placeholder"/>
        </w:category>
        <w:types>
          <w:type w:val="bbPlcHdr"/>
        </w:types>
        <w:behaviors>
          <w:behavior w:val="content"/>
        </w:behaviors>
        <w:guid w:val="{27BE7A61-11C3-491D-982C-C07391706321}"/>
      </w:docPartPr>
      <w:docPartBody>
        <w:p w:rsidR="00793495" w:rsidRDefault="00793495" w:rsidP="00793495">
          <w:pPr>
            <w:pStyle w:val="5A69EEA18D0F4ED6B59AEEC176A4E961"/>
          </w:pPr>
          <w:r w:rsidRPr="0007340C">
            <w:rPr>
              <w:rStyle w:val="PlaceholderText"/>
            </w:rPr>
            <w:t>Click or tap here to enter text.</w:t>
          </w:r>
        </w:p>
      </w:docPartBody>
    </w:docPart>
    <w:docPart>
      <w:docPartPr>
        <w:name w:val="D3D19E052CAA4E61823AE11C54362055"/>
        <w:category>
          <w:name w:val="General"/>
          <w:gallery w:val="placeholder"/>
        </w:category>
        <w:types>
          <w:type w:val="bbPlcHdr"/>
        </w:types>
        <w:behaviors>
          <w:behavior w:val="content"/>
        </w:behaviors>
        <w:guid w:val="{E8BCCF4D-27F8-49EF-992C-0DFBCDE3FA12}"/>
      </w:docPartPr>
      <w:docPartBody>
        <w:p w:rsidR="00793495" w:rsidRDefault="00793495" w:rsidP="00793495">
          <w:pPr>
            <w:pStyle w:val="D3D19E052CAA4E61823AE11C54362055"/>
          </w:pPr>
          <w:r w:rsidRPr="0007340C">
            <w:rPr>
              <w:rStyle w:val="PlaceholderText"/>
            </w:rPr>
            <w:t>Click or tap here to enter text.</w:t>
          </w:r>
        </w:p>
      </w:docPartBody>
    </w:docPart>
    <w:docPart>
      <w:docPartPr>
        <w:name w:val="E89C09D252314831B2CC83EBFD4D64D3"/>
        <w:category>
          <w:name w:val="General"/>
          <w:gallery w:val="placeholder"/>
        </w:category>
        <w:types>
          <w:type w:val="bbPlcHdr"/>
        </w:types>
        <w:behaviors>
          <w:behavior w:val="content"/>
        </w:behaviors>
        <w:guid w:val="{B59E1665-777F-4B1F-9B35-49D1A47C8F5F}"/>
      </w:docPartPr>
      <w:docPartBody>
        <w:p w:rsidR="00793495" w:rsidRDefault="00793495" w:rsidP="00793495">
          <w:pPr>
            <w:pStyle w:val="E89C09D252314831B2CC83EBFD4D64D3"/>
          </w:pPr>
          <w:r w:rsidRPr="0007340C">
            <w:rPr>
              <w:rStyle w:val="PlaceholderText"/>
            </w:rPr>
            <w:t>Click or tap here to enter text.</w:t>
          </w:r>
        </w:p>
      </w:docPartBody>
    </w:docPart>
    <w:docPart>
      <w:docPartPr>
        <w:name w:val="4EBEDFEFF45048A5B8C10ED6A592C5C8"/>
        <w:category>
          <w:name w:val="General"/>
          <w:gallery w:val="placeholder"/>
        </w:category>
        <w:types>
          <w:type w:val="bbPlcHdr"/>
        </w:types>
        <w:behaviors>
          <w:behavior w:val="content"/>
        </w:behaviors>
        <w:guid w:val="{A49A205A-5D37-49B3-8B0D-0FECD59159D7}"/>
      </w:docPartPr>
      <w:docPartBody>
        <w:p w:rsidR="00793495" w:rsidRDefault="00793495" w:rsidP="00793495">
          <w:pPr>
            <w:pStyle w:val="4EBEDFEFF45048A5B8C10ED6A592C5C8"/>
          </w:pPr>
          <w:r w:rsidRPr="0007340C">
            <w:rPr>
              <w:rStyle w:val="PlaceholderText"/>
            </w:rPr>
            <w:t>Click or tap here to enter text.</w:t>
          </w:r>
        </w:p>
      </w:docPartBody>
    </w:docPart>
    <w:docPart>
      <w:docPartPr>
        <w:name w:val="4FD6EE8EDF834FAB98EDD5B57007D097"/>
        <w:category>
          <w:name w:val="General"/>
          <w:gallery w:val="placeholder"/>
        </w:category>
        <w:types>
          <w:type w:val="bbPlcHdr"/>
        </w:types>
        <w:behaviors>
          <w:behavior w:val="content"/>
        </w:behaviors>
        <w:guid w:val="{77567C15-9F1B-4E66-9E38-D8260050F8B8}"/>
      </w:docPartPr>
      <w:docPartBody>
        <w:p w:rsidR="00793495" w:rsidRDefault="00793495" w:rsidP="00793495">
          <w:pPr>
            <w:pStyle w:val="4FD6EE8EDF834FAB98EDD5B57007D097"/>
          </w:pPr>
          <w:r w:rsidRPr="0007340C">
            <w:rPr>
              <w:rStyle w:val="PlaceholderText"/>
            </w:rPr>
            <w:t>Click or tap here to enter text.</w:t>
          </w:r>
        </w:p>
      </w:docPartBody>
    </w:docPart>
    <w:docPart>
      <w:docPartPr>
        <w:name w:val="58E1E084083948AF8A90F02A40339349"/>
        <w:category>
          <w:name w:val="General"/>
          <w:gallery w:val="placeholder"/>
        </w:category>
        <w:types>
          <w:type w:val="bbPlcHdr"/>
        </w:types>
        <w:behaviors>
          <w:behavior w:val="content"/>
        </w:behaviors>
        <w:guid w:val="{666BD439-B76A-4D61-BCE4-1D0FA7EB05C7}"/>
      </w:docPartPr>
      <w:docPartBody>
        <w:p w:rsidR="00793495" w:rsidRDefault="00793495" w:rsidP="00793495">
          <w:pPr>
            <w:pStyle w:val="58E1E084083948AF8A90F02A40339349"/>
          </w:pPr>
          <w:r w:rsidRPr="0007340C">
            <w:rPr>
              <w:rStyle w:val="PlaceholderText"/>
            </w:rPr>
            <w:t>Click or tap here to enter text.</w:t>
          </w:r>
        </w:p>
      </w:docPartBody>
    </w:docPart>
    <w:docPart>
      <w:docPartPr>
        <w:name w:val="8D904CA96F914BB2ADDF0A89ED3E1672"/>
        <w:category>
          <w:name w:val="General"/>
          <w:gallery w:val="placeholder"/>
        </w:category>
        <w:types>
          <w:type w:val="bbPlcHdr"/>
        </w:types>
        <w:behaviors>
          <w:behavior w:val="content"/>
        </w:behaviors>
        <w:guid w:val="{7DEEE8B5-BBC7-427C-8BE6-CBE9FD4D2BCE}"/>
      </w:docPartPr>
      <w:docPartBody>
        <w:p w:rsidR="00793495" w:rsidRDefault="00793495" w:rsidP="00793495">
          <w:pPr>
            <w:pStyle w:val="8D904CA96F914BB2ADDF0A89ED3E1672"/>
          </w:pPr>
          <w:r w:rsidRPr="0007340C">
            <w:rPr>
              <w:rStyle w:val="PlaceholderText"/>
            </w:rPr>
            <w:t>Click or tap here to enter text.</w:t>
          </w:r>
        </w:p>
      </w:docPartBody>
    </w:docPart>
    <w:docPart>
      <w:docPartPr>
        <w:name w:val="003A8E08FD3D4F7DB505D5C6EB0F9EBE"/>
        <w:category>
          <w:name w:val="General"/>
          <w:gallery w:val="placeholder"/>
        </w:category>
        <w:types>
          <w:type w:val="bbPlcHdr"/>
        </w:types>
        <w:behaviors>
          <w:behavior w:val="content"/>
        </w:behaviors>
        <w:guid w:val="{50A9E287-94CF-4731-8E64-93CB7AB2C326}"/>
      </w:docPartPr>
      <w:docPartBody>
        <w:p w:rsidR="00793495" w:rsidRDefault="00793495" w:rsidP="00793495">
          <w:pPr>
            <w:pStyle w:val="003A8E08FD3D4F7DB505D5C6EB0F9EBE"/>
          </w:pPr>
          <w:r w:rsidRPr="0007340C">
            <w:rPr>
              <w:rStyle w:val="PlaceholderText"/>
            </w:rPr>
            <w:t>Click or tap here to enter text.</w:t>
          </w:r>
        </w:p>
      </w:docPartBody>
    </w:docPart>
    <w:docPart>
      <w:docPartPr>
        <w:name w:val="A254E0D643804C75A9AE9ACA8511F98B"/>
        <w:category>
          <w:name w:val="General"/>
          <w:gallery w:val="placeholder"/>
        </w:category>
        <w:types>
          <w:type w:val="bbPlcHdr"/>
        </w:types>
        <w:behaviors>
          <w:behavior w:val="content"/>
        </w:behaviors>
        <w:guid w:val="{0C9B09D2-4EB5-4CAA-AAAA-CF39E314E510}"/>
      </w:docPartPr>
      <w:docPartBody>
        <w:p w:rsidR="00793495" w:rsidRDefault="00793495" w:rsidP="00793495">
          <w:pPr>
            <w:pStyle w:val="A254E0D643804C75A9AE9ACA8511F98B"/>
          </w:pPr>
          <w:r w:rsidRPr="0007340C">
            <w:rPr>
              <w:rStyle w:val="PlaceholderText"/>
            </w:rPr>
            <w:t>Click or tap here to enter text.</w:t>
          </w:r>
        </w:p>
      </w:docPartBody>
    </w:docPart>
    <w:docPart>
      <w:docPartPr>
        <w:name w:val="5E61495A89954580AB34C856080BD430"/>
        <w:category>
          <w:name w:val="General"/>
          <w:gallery w:val="placeholder"/>
        </w:category>
        <w:types>
          <w:type w:val="bbPlcHdr"/>
        </w:types>
        <w:behaviors>
          <w:behavior w:val="content"/>
        </w:behaviors>
        <w:guid w:val="{C1E41CEB-47B2-4B05-8362-B3CD9509E2C1}"/>
      </w:docPartPr>
      <w:docPartBody>
        <w:p w:rsidR="00793495" w:rsidRDefault="00793495" w:rsidP="00793495">
          <w:pPr>
            <w:pStyle w:val="5E61495A89954580AB34C856080BD430"/>
          </w:pPr>
          <w:r w:rsidRPr="0007340C">
            <w:rPr>
              <w:rStyle w:val="PlaceholderText"/>
            </w:rPr>
            <w:t>Click or tap here to enter text.</w:t>
          </w:r>
        </w:p>
      </w:docPartBody>
    </w:docPart>
    <w:docPart>
      <w:docPartPr>
        <w:name w:val="0B16C46CF53846E48FBBB9F408FE6D6E"/>
        <w:category>
          <w:name w:val="General"/>
          <w:gallery w:val="placeholder"/>
        </w:category>
        <w:types>
          <w:type w:val="bbPlcHdr"/>
        </w:types>
        <w:behaviors>
          <w:behavior w:val="content"/>
        </w:behaviors>
        <w:guid w:val="{EB8F2286-4C0A-49C7-BDB8-6C94070D3EF1}"/>
      </w:docPartPr>
      <w:docPartBody>
        <w:p w:rsidR="00793495" w:rsidRDefault="00793495" w:rsidP="00793495">
          <w:pPr>
            <w:pStyle w:val="0B16C46CF53846E48FBBB9F408FE6D6E"/>
          </w:pPr>
          <w:r w:rsidRPr="0007340C">
            <w:rPr>
              <w:rStyle w:val="PlaceholderText"/>
            </w:rPr>
            <w:t>Click or tap here to enter text.</w:t>
          </w:r>
        </w:p>
      </w:docPartBody>
    </w:docPart>
    <w:docPart>
      <w:docPartPr>
        <w:name w:val="86240F3BF02E46B7B87F4FE23761B74B"/>
        <w:category>
          <w:name w:val="General"/>
          <w:gallery w:val="placeholder"/>
        </w:category>
        <w:types>
          <w:type w:val="bbPlcHdr"/>
        </w:types>
        <w:behaviors>
          <w:behavior w:val="content"/>
        </w:behaviors>
        <w:guid w:val="{98F4EE0B-77F7-49E6-9ABE-D51A4D911262}"/>
      </w:docPartPr>
      <w:docPartBody>
        <w:p w:rsidR="00793495" w:rsidRDefault="00793495" w:rsidP="00793495">
          <w:pPr>
            <w:pStyle w:val="86240F3BF02E46B7B87F4FE23761B74B"/>
          </w:pPr>
          <w:r w:rsidRPr="0007340C">
            <w:rPr>
              <w:rStyle w:val="PlaceholderText"/>
            </w:rPr>
            <w:t>Click or tap here to enter text.</w:t>
          </w:r>
        </w:p>
      </w:docPartBody>
    </w:docPart>
    <w:docPart>
      <w:docPartPr>
        <w:name w:val="24B3EC7A6D034C2280D5BFB82C2888FA"/>
        <w:category>
          <w:name w:val="General"/>
          <w:gallery w:val="placeholder"/>
        </w:category>
        <w:types>
          <w:type w:val="bbPlcHdr"/>
        </w:types>
        <w:behaviors>
          <w:behavior w:val="content"/>
        </w:behaviors>
        <w:guid w:val="{EE9E7896-07B7-453D-AE21-07D5D82CB225}"/>
      </w:docPartPr>
      <w:docPartBody>
        <w:p w:rsidR="00793495" w:rsidRDefault="00793495" w:rsidP="00793495">
          <w:pPr>
            <w:pStyle w:val="24B3EC7A6D034C2280D5BFB82C2888FA"/>
          </w:pPr>
          <w:r w:rsidRPr="0007340C">
            <w:rPr>
              <w:rStyle w:val="PlaceholderText"/>
            </w:rPr>
            <w:t>Click or tap here to enter text.</w:t>
          </w:r>
        </w:p>
      </w:docPartBody>
    </w:docPart>
    <w:docPart>
      <w:docPartPr>
        <w:name w:val="5BD325599DE844E591B2DC15E8EA75C8"/>
        <w:category>
          <w:name w:val="General"/>
          <w:gallery w:val="placeholder"/>
        </w:category>
        <w:types>
          <w:type w:val="bbPlcHdr"/>
        </w:types>
        <w:behaviors>
          <w:behavior w:val="content"/>
        </w:behaviors>
        <w:guid w:val="{AE6095D7-3F35-424B-A836-7C94FEA11304}"/>
      </w:docPartPr>
      <w:docPartBody>
        <w:p w:rsidR="00793495" w:rsidRDefault="00793495" w:rsidP="00793495">
          <w:pPr>
            <w:pStyle w:val="5BD325599DE844E591B2DC15E8EA75C8"/>
          </w:pPr>
          <w:r w:rsidRPr="0007340C">
            <w:rPr>
              <w:rStyle w:val="PlaceholderText"/>
            </w:rPr>
            <w:t>Click or tap here to enter text.</w:t>
          </w:r>
        </w:p>
      </w:docPartBody>
    </w:docPart>
    <w:docPart>
      <w:docPartPr>
        <w:name w:val="37B0B22FD7234AD18DAED33682AB19A1"/>
        <w:category>
          <w:name w:val="General"/>
          <w:gallery w:val="placeholder"/>
        </w:category>
        <w:types>
          <w:type w:val="bbPlcHdr"/>
        </w:types>
        <w:behaviors>
          <w:behavior w:val="content"/>
        </w:behaviors>
        <w:guid w:val="{F591BA97-3719-456E-865C-C8DF6A8CBE91}"/>
      </w:docPartPr>
      <w:docPartBody>
        <w:p w:rsidR="00793495" w:rsidRDefault="00793495" w:rsidP="00793495">
          <w:pPr>
            <w:pStyle w:val="37B0B22FD7234AD18DAED33682AB19A1"/>
          </w:pPr>
          <w:r w:rsidRPr="0007340C">
            <w:rPr>
              <w:rStyle w:val="PlaceholderText"/>
            </w:rPr>
            <w:t>Click or tap here to enter text.</w:t>
          </w:r>
        </w:p>
      </w:docPartBody>
    </w:docPart>
    <w:docPart>
      <w:docPartPr>
        <w:name w:val="4D54902C594F44549CF73613F09A5FB5"/>
        <w:category>
          <w:name w:val="General"/>
          <w:gallery w:val="placeholder"/>
        </w:category>
        <w:types>
          <w:type w:val="bbPlcHdr"/>
        </w:types>
        <w:behaviors>
          <w:behavior w:val="content"/>
        </w:behaviors>
        <w:guid w:val="{F9592008-31D2-4499-BB47-0F778589F09E}"/>
      </w:docPartPr>
      <w:docPartBody>
        <w:p w:rsidR="00793495" w:rsidRDefault="00793495" w:rsidP="00793495">
          <w:pPr>
            <w:pStyle w:val="4D54902C594F44549CF73613F09A5FB5"/>
          </w:pPr>
          <w:r w:rsidRPr="0007340C">
            <w:rPr>
              <w:rStyle w:val="PlaceholderText"/>
            </w:rPr>
            <w:t>Click or tap here to enter text.</w:t>
          </w:r>
        </w:p>
      </w:docPartBody>
    </w:docPart>
    <w:docPart>
      <w:docPartPr>
        <w:name w:val="672BCA34F4C943F2A9E200BCA368CE23"/>
        <w:category>
          <w:name w:val="General"/>
          <w:gallery w:val="placeholder"/>
        </w:category>
        <w:types>
          <w:type w:val="bbPlcHdr"/>
        </w:types>
        <w:behaviors>
          <w:behavior w:val="content"/>
        </w:behaviors>
        <w:guid w:val="{14D4EF3A-765C-444E-884B-643B0943C81F}"/>
      </w:docPartPr>
      <w:docPartBody>
        <w:p w:rsidR="00793495" w:rsidRDefault="00793495" w:rsidP="00793495">
          <w:pPr>
            <w:pStyle w:val="672BCA34F4C943F2A9E200BCA368CE23"/>
          </w:pPr>
          <w:r w:rsidRPr="0007340C">
            <w:rPr>
              <w:rStyle w:val="PlaceholderText"/>
            </w:rPr>
            <w:t>Click or tap here to enter text.</w:t>
          </w:r>
        </w:p>
      </w:docPartBody>
    </w:docPart>
    <w:docPart>
      <w:docPartPr>
        <w:name w:val="3E6B43090E264680B8692CC7F339F14A"/>
        <w:category>
          <w:name w:val="General"/>
          <w:gallery w:val="placeholder"/>
        </w:category>
        <w:types>
          <w:type w:val="bbPlcHdr"/>
        </w:types>
        <w:behaviors>
          <w:behavior w:val="content"/>
        </w:behaviors>
        <w:guid w:val="{CD66E187-3415-474C-95F3-183A125075DA}"/>
      </w:docPartPr>
      <w:docPartBody>
        <w:p w:rsidR="00793495" w:rsidRDefault="00793495" w:rsidP="00793495">
          <w:pPr>
            <w:pStyle w:val="3E6B43090E264680B8692CC7F339F14A"/>
          </w:pPr>
          <w:r w:rsidRPr="0007340C">
            <w:rPr>
              <w:rStyle w:val="PlaceholderText"/>
            </w:rPr>
            <w:t>Click or tap here to enter text.</w:t>
          </w:r>
        </w:p>
      </w:docPartBody>
    </w:docPart>
    <w:docPart>
      <w:docPartPr>
        <w:name w:val="13314BC9A055416E8C2CB86C4E961138"/>
        <w:category>
          <w:name w:val="General"/>
          <w:gallery w:val="placeholder"/>
        </w:category>
        <w:types>
          <w:type w:val="bbPlcHdr"/>
        </w:types>
        <w:behaviors>
          <w:behavior w:val="content"/>
        </w:behaviors>
        <w:guid w:val="{36ED96A8-DCE6-4C5E-9B35-50804B1F67FC}"/>
      </w:docPartPr>
      <w:docPartBody>
        <w:p w:rsidR="00793495" w:rsidRDefault="00793495" w:rsidP="00793495">
          <w:pPr>
            <w:pStyle w:val="13314BC9A055416E8C2CB86C4E961138"/>
          </w:pPr>
          <w:r w:rsidRPr="0007340C">
            <w:rPr>
              <w:rStyle w:val="PlaceholderText"/>
            </w:rPr>
            <w:t>Click or tap here to enter text.</w:t>
          </w:r>
        </w:p>
      </w:docPartBody>
    </w:docPart>
    <w:docPart>
      <w:docPartPr>
        <w:name w:val="64E226F842AD4471A1C4EA797F033C23"/>
        <w:category>
          <w:name w:val="General"/>
          <w:gallery w:val="placeholder"/>
        </w:category>
        <w:types>
          <w:type w:val="bbPlcHdr"/>
        </w:types>
        <w:behaviors>
          <w:behavior w:val="content"/>
        </w:behaviors>
        <w:guid w:val="{55EA68EB-8654-48C1-90B3-9C8B791F5D9F}"/>
      </w:docPartPr>
      <w:docPartBody>
        <w:p w:rsidR="00793495" w:rsidRDefault="00793495" w:rsidP="00793495">
          <w:pPr>
            <w:pStyle w:val="64E226F842AD4471A1C4EA797F033C23"/>
          </w:pPr>
          <w:r w:rsidRPr="0007340C">
            <w:rPr>
              <w:rStyle w:val="PlaceholderText"/>
            </w:rPr>
            <w:t>Click or tap here to enter text.</w:t>
          </w:r>
        </w:p>
      </w:docPartBody>
    </w:docPart>
    <w:docPart>
      <w:docPartPr>
        <w:name w:val="7723F7F3DAA1467B9D5A971AB4C4098F"/>
        <w:category>
          <w:name w:val="General"/>
          <w:gallery w:val="placeholder"/>
        </w:category>
        <w:types>
          <w:type w:val="bbPlcHdr"/>
        </w:types>
        <w:behaviors>
          <w:behavior w:val="content"/>
        </w:behaviors>
        <w:guid w:val="{12AFFBD4-F99A-4344-AE5C-1854818D10E9}"/>
      </w:docPartPr>
      <w:docPartBody>
        <w:p w:rsidR="00793495" w:rsidRDefault="00793495" w:rsidP="00793495">
          <w:pPr>
            <w:pStyle w:val="7723F7F3DAA1467B9D5A971AB4C4098F"/>
          </w:pPr>
          <w:r w:rsidRPr="0007340C">
            <w:rPr>
              <w:rStyle w:val="PlaceholderText"/>
            </w:rPr>
            <w:t>Click or tap here to enter text.</w:t>
          </w:r>
        </w:p>
      </w:docPartBody>
    </w:docPart>
    <w:docPart>
      <w:docPartPr>
        <w:name w:val="0022F1874DB446B8BAB58CF2923E1FD9"/>
        <w:category>
          <w:name w:val="General"/>
          <w:gallery w:val="placeholder"/>
        </w:category>
        <w:types>
          <w:type w:val="bbPlcHdr"/>
        </w:types>
        <w:behaviors>
          <w:behavior w:val="content"/>
        </w:behaviors>
        <w:guid w:val="{7F255008-C8AD-4C0C-AADB-B7C112698B7B}"/>
      </w:docPartPr>
      <w:docPartBody>
        <w:p w:rsidR="00793495" w:rsidRDefault="00793495" w:rsidP="00793495">
          <w:pPr>
            <w:pStyle w:val="0022F1874DB446B8BAB58CF2923E1FD9"/>
          </w:pPr>
          <w:r w:rsidRPr="0007340C">
            <w:rPr>
              <w:rStyle w:val="PlaceholderText"/>
            </w:rPr>
            <w:t>Click or tap here to enter text.</w:t>
          </w:r>
        </w:p>
      </w:docPartBody>
    </w:docPart>
    <w:docPart>
      <w:docPartPr>
        <w:name w:val="BE35177F69AB48F59B902DC611B30D71"/>
        <w:category>
          <w:name w:val="General"/>
          <w:gallery w:val="placeholder"/>
        </w:category>
        <w:types>
          <w:type w:val="bbPlcHdr"/>
        </w:types>
        <w:behaviors>
          <w:behavior w:val="content"/>
        </w:behaviors>
        <w:guid w:val="{650507B6-E89A-45FB-B6EA-82C71D75FBA2}"/>
      </w:docPartPr>
      <w:docPartBody>
        <w:p w:rsidR="00793495" w:rsidRDefault="00793495" w:rsidP="00793495">
          <w:pPr>
            <w:pStyle w:val="BE35177F69AB48F59B902DC611B30D71"/>
          </w:pPr>
          <w:r w:rsidRPr="0007340C">
            <w:rPr>
              <w:rStyle w:val="PlaceholderText"/>
            </w:rPr>
            <w:t>Click or tap here to enter text.</w:t>
          </w:r>
        </w:p>
      </w:docPartBody>
    </w:docPart>
    <w:docPart>
      <w:docPartPr>
        <w:name w:val="31A017450B7E4BD38B6B67ED2B1D477F"/>
        <w:category>
          <w:name w:val="General"/>
          <w:gallery w:val="placeholder"/>
        </w:category>
        <w:types>
          <w:type w:val="bbPlcHdr"/>
        </w:types>
        <w:behaviors>
          <w:behavior w:val="content"/>
        </w:behaviors>
        <w:guid w:val="{B2AD3B53-3729-4016-B574-3053997920AF}"/>
      </w:docPartPr>
      <w:docPartBody>
        <w:p w:rsidR="00793495" w:rsidRDefault="00793495" w:rsidP="00793495">
          <w:pPr>
            <w:pStyle w:val="31A017450B7E4BD38B6B67ED2B1D477F"/>
          </w:pPr>
          <w:r w:rsidRPr="0007340C">
            <w:rPr>
              <w:rStyle w:val="PlaceholderText"/>
            </w:rPr>
            <w:t>Click or tap here to enter text.</w:t>
          </w:r>
        </w:p>
      </w:docPartBody>
    </w:docPart>
    <w:docPart>
      <w:docPartPr>
        <w:name w:val="F8F65AE2BB414A4CBD8B7E685FAE8E95"/>
        <w:category>
          <w:name w:val="General"/>
          <w:gallery w:val="placeholder"/>
        </w:category>
        <w:types>
          <w:type w:val="bbPlcHdr"/>
        </w:types>
        <w:behaviors>
          <w:behavior w:val="content"/>
        </w:behaviors>
        <w:guid w:val="{FF737E1A-7A7C-4C34-8682-56566FC30AE5}"/>
      </w:docPartPr>
      <w:docPartBody>
        <w:p w:rsidR="00793495" w:rsidRDefault="00793495" w:rsidP="00793495">
          <w:pPr>
            <w:pStyle w:val="F8F65AE2BB414A4CBD8B7E685FAE8E95"/>
          </w:pPr>
          <w:r w:rsidRPr="0007340C">
            <w:rPr>
              <w:rStyle w:val="PlaceholderText"/>
            </w:rPr>
            <w:t>Click or tap here to enter text.</w:t>
          </w:r>
        </w:p>
      </w:docPartBody>
    </w:docPart>
    <w:docPart>
      <w:docPartPr>
        <w:name w:val="3F809C79AF38404B8119CB3CF39028B0"/>
        <w:category>
          <w:name w:val="General"/>
          <w:gallery w:val="placeholder"/>
        </w:category>
        <w:types>
          <w:type w:val="bbPlcHdr"/>
        </w:types>
        <w:behaviors>
          <w:behavior w:val="content"/>
        </w:behaviors>
        <w:guid w:val="{45A89CA8-D1B2-4F54-BCB7-5AC77B38A13D}"/>
      </w:docPartPr>
      <w:docPartBody>
        <w:p w:rsidR="00793495" w:rsidRDefault="00793495" w:rsidP="00793495">
          <w:pPr>
            <w:pStyle w:val="3F809C79AF38404B8119CB3CF39028B0"/>
          </w:pPr>
          <w:r w:rsidRPr="0007340C">
            <w:rPr>
              <w:rStyle w:val="PlaceholderText"/>
            </w:rPr>
            <w:t>Click or tap here to enter text.</w:t>
          </w:r>
        </w:p>
      </w:docPartBody>
    </w:docPart>
    <w:docPart>
      <w:docPartPr>
        <w:name w:val="45E82851D33E42459C8412483651512C"/>
        <w:category>
          <w:name w:val="General"/>
          <w:gallery w:val="placeholder"/>
        </w:category>
        <w:types>
          <w:type w:val="bbPlcHdr"/>
        </w:types>
        <w:behaviors>
          <w:behavior w:val="content"/>
        </w:behaviors>
        <w:guid w:val="{A84E4FA2-6B13-48A2-999C-216A2218BE31}"/>
      </w:docPartPr>
      <w:docPartBody>
        <w:p w:rsidR="00793495" w:rsidRDefault="00793495" w:rsidP="00793495">
          <w:pPr>
            <w:pStyle w:val="45E82851D33E42459C8412483651512C"/>
          </w:pPr>
          <w:r w:rsidRPr="0007340C">
            <w:rPr>
              <w:rStyle w:val="PlaceholderText"/>
            </w:rPr>
            <w:t>Click or tap here to enter text.</w:t>
          </w:r>
        </w:p>
      </w:docPartBody>
    </w:docPart>
    <w:docPart>
      <w:docPartPr>
        <w:name w:val="03D6CE877A264368BF4B4BAD350055FA"/>
        <w:category>
          <w:name w:val="General"/>
          <w:gallery w:val="placeholder"/>
        </w:category>
        <w:types>
          <w:type w:val="bbPlcHdr"/>
        </w:types>
        <w:behaviors>
          <w:behavior w:val="content"/>
        </w:behaviors>
        <w:guid w:val="{8DBE9D0A-0BF0-4CDA-9E36-4DB4A74F23B7}"/>
      </w:docPartPr>
      <w:docPartBody>
        <w:p w:rsidR="00793495" w:rsidRDefault="00793495" w:rsidP="00793495">
          <w:pPr>
            <w:pStyle w:val="03D6CE877A264368BF4B4BAD350055FA"/>
          </w:pPr>
          <w:r w:rsidRPr="0007340C">
            <w:rPr>
              <w:rStyle w:val="PlaceholderText"/>
            </w:rPr>
            <w:t>Click or tap here to enter text.</w:t>
          </w:r>
        </w:p>
      </w:docPartBody>
    </w:docPart>
    <w:docPart>
      <w:docPartPr>
        <w:name w:val="1DBCF2CBE0334C0DA85A3FDFF4EA33AE"/>
        <w:category>
          <w:name w:val="General"/>
          <w:gallery w:val="placeholder"/>
        </w:category>
        <w:types>
          <w:type w:val="bbPlcHdr"/>
        </w:types>
        <w:behaviors>
          <w:behavior w:val="content"/>
        </w:behaviors>
        <w:guid w:val="{714C2AF1-BBEC-48CE-A670-88C02F12EB93}"/>
      </w:docPartPr>
      <w:docPartBody>
        <w:p w:rsidR="00793495" w:rsidRDefault="00793495" w:rsidP="00793495">
          <w:pPr>
            <w:pStyle w:val="1DBCF2CBE0334C0DA85A3FDFF4EA33AE"/>
          </w:pPr>
          <w:r w:rsidRPr="0007340C">
            <w:rPr>
              <w:rStyle w:val="PlaceholderText"/>
            </w:rPr>
            <w:t>Click or tap here to enter text.</w:t>
          </w:r>
        </w:p>
      </w:docPartBody>
    </w:docPart>
    <w:docPart>
      <w:docPartPr>
        <w:name w:val="29295E3B8A244196A7244F0CF66D602A"/>
        <w:category>
          <w:name w:val="General"/>
          <w:gallery w:val="placeholder"/>
        </w:category>
        <w:types>
          <w:type w:val="bbPlcHdr"/>
        </w:types>
        <w:behaviors>
          <w:behavior w:val="content"/>
        </w:behaviors>
        <w:guid w:val="{02CACCF2-4437-4103-A140-01C06A2763FA}"/>
      </w:docPartPr>
      <w:docPartBody>
        <w:p w:rsidR="00793495" w:rsidRDefault="00793495" w:rsidP="00793495">
          <w:pPr>
            <w:pStyle w:val="29295E3B8A244196A7244F0CF66D602A"/>
          </w:pPr>
          <w:r w:rsidRPr="0007340C">
            <w:rPr>
              <w:rStyle w:val="PlaceholderText"/>
            </w:rPr>
            <w:t>Click or tap here to enter text.</w:t>
          </w:r>
        </w:p>
      </w:docPartBody>
    </w:docPart>
    <w:docPart>
      <w:docPartPr>
        <w:name w:val="9E73804467A141ADA832FA8F2A533778"/>
        <w:category>
          <w:name w:val="General"/>
          <w:gallery w:val="placeholder"/>
        </w:category>
        <w:types>
          <w:type w:val="bbPlcHdr"/>
        </w:types>
        <w:behaviors>
          <w:behavior w:val="content"/>
        </w:behaviors>
        <w:guid w:val="{5CF3C50B-95E5-421D-AB0C-71137D677E86}"/>
      </w:docPartPr>
      <w:docPartBody>
        <w:p w:rsidR="00793495" w:rsidRDefault="00793495" w:rsidP="00793495">
          <w:pPr>
            <w:pStyle w:val="9E73804467A141ADA832FA8F2A533778"/>
          </w:pPr>
          <w:r w:rsidRPr="0007340C">
            <w:rPr>
              <w:rStyle w:val="PlaceholderText"/>
            </w:rPr>
            <w:t>Click or tap here to enter text.</w:t>
          </w:r>
        </w:p>
      </w:docPartBody>
    </w:docPart>
    <w:docPart>
      <w:docPartPr>
        <w:name w:val="DBC20585DFE3442D97B8764A4C6FB677"/>
        <w:category>
          <w:name w:val="General"/>
          <w:gallery w:val="placeholder"/>
        </w:category>
        <w:types>
          <w:type w:val="bbPlcHdr"/>
        </w:types>
        <w:behaviors>
          <w:behavior w:val="content"/>
        </w:behaviors>
        <w:guid w:val="{12077EB0-531F-41CE-A6C1-D47AAC745D0F}"/>
      </w:docPartPr>
      <w:docPartBody>
        <w:p w:rsidR="00793495" w:rsidRDefault="00793495" w:rsidP="00793495">
          <w:pPr>
            <w:pStyle w:val="DBC20585DFE3442D97B8764A4C6FB677"/>
          </w:pPr>
          <w:r w:rsidRPr="0007340C">
            <w:rPr>
              <w:rStyle w:val="PlaceholderText"/>
            </w:rPr>
            <w:t>Click or tap here to enter text.</w:t>
          </w:r>
        </w:p>
      </w:docPartBody>
    </w:docPart>
    <w:docPart>
      <w:docPartPr>
        <w:name w:val="54685FE865EB465B9D418E512A220583"/>
        <w:category>
          <w:name w:val="General"/>
          <w:gallery w:val="placeholder"/>
        </w:category>
        <w:types>
          <w:type w:val="bbPlcHdr"/>
        </w:types>
        <w:behaviors>
          <w:behavior w:val="content"/>
        </w:behaviors>
        <w:guid w:val="{740DBF3E-FCC9-4DB8-9D69-1AC51AF1A035}"/>
      </w:docPartPr>
      <w:docPartBody>
        <w:p w:rsidR="00793495" w:rsidRDefault="00793495" w:rsidP="00793495">
          <w:pPr>
            <w:pStyle w:val="54685FE865EB465B9D418E512A220583"/>
          </w:pPr>
          <w:r w:rsidRPr="0007340C">
            <w:rPr>
              <w:rStyle w:val="PlaceholderText"/>
            </w:rPr>
            <w:t>Click or tap here to enter text.</w:t>
          </w:r>
        </w:p>
      </w:docPartBody>
    </w:docPart>
    <w:docPart>
      <w:docPartPr>
        <w:name w:val="8A766986F8B44C62B02A6EAB98EFA3D9"/>
        <w:category>
          <w:name w:val="General"/>
          <w:gallery w:val="placeholder"/>
        </w:category>
        <w:types>
          <w:type w:val="bbPlcHdr"/>
        </w:types>
        <w:behaviors>
          <w:behavior w:val="content"/>
        </w:behaviors>
        <w:guid w:val="{EA1F7546-E910-47A4-8D74-304D743F0B35}"/>
      </w:docPartPr>
      <w:docPartBody>
        <w:p w:rsidR="00793495" w:rsidRDefault="00793495" w:rsidP="00793495">
          <w:pPr>
            <w:pStyle w:val="8A766986F8B44C62B02A6EAB98EFA3D9"/>
          </w:pPr>
          <w:r w:rsidRPr="0007340C">
            <w:rPr>
              <w:rStyle w:val="PlaceholderText"/>
            </w:rPr>
            <w:t>Click or tap here to enter text.</w:t>
          </w:r>
        </w:p>
      </w:docPartBody>
    </w:docPart>
    <w:docPart>
      <w:docPartPr>
        <w:name w:val="71F70CC1D6014CFA97522CD9914247C0"/>
        <w:category>
          <w:name w:val="General"/>
          <w:gallery w:val="placeholder"/>
        </w:category>
        <w:types>
          <w:type w:val="bbPlcHdr"/>
        </w:types>
        <w:behaviors>
          <w:behavior w:val="content"/>
        </w:behaviors>
        <w:guid w:val="{2DF2C20C-1A67-4E6A-AFDE-AD2DB073DF9F}"/>
      </w:docPartPr>
      <w:docPartBody>
        <w:p w:rsidR="00793495" w:rsidRDefault="00793495" w:rsidP="00793495">
          <w:pPr>
            <w:pStyle w:val="71F70CC1D6014CFA97522CD9914247C0"/>
          </w:pPr>
          <w:r w:rsidRPr="0007340C">
            <w:rPr>
              <w:rStyle w:val="PlaceholderText"/>
            </w:rPr>
            <w:t>Click or tap here to enter text.</w:t>
          </w:r>
        </w:p>
      </w:docPartBody>
    </w:docPart>
    <w:docPart>
      <w:docPartPr>
        <w:name w:val="017C9D61A2B24970A48E0BBBC2B2DBFB"/>
        <w:category>
          <w:name w:val="General"/>
          <w:gallery w:val="placeholder"/>
        </w:category>
        <w:types>
          <w:type w:val="bbPlcHdr"/>
        </w:types>
        <w:behaviors>
          <w:behavior w:val="content"/>
        </w:behaviors>
        <w:guid w:val="{1F9C8E6B-7E13-4F99-93E5-309912FC93A4}"/>
      </w:docPartPr>
      <w:docPartBody>
        <w:p w:rsidR="00793495" w:rsidRDefault="00793495" w:rsidP="00793495">
          <w:pPr>
            <w:pStyle w:val="017C9D61A2B24970A48E0BBBC2B2DBFB"/>
          </w:pPr>
          <w:r w:rsidRPr="0007340C">
            <w:rPr>
              <w:rStyle w:val="PlaceholderText"/>
            </w:rPr>
            <w:t>Click or tap here to enter text.</w:t>
          </w:r>
        </w:p>
      </w:docPartBody>
    </w:docPart>
    <w:docPart>
      <w:docPartPr>
        <w:name w:val="6EA71CA0FAD6437E8F66B6466D1C3D74"/>
        <w:category>
          <w:name w:val="General"/>
          <w:gallery w:val="placeholder"/>
        </w:category>
        <w:types>
          <w:type w:val="bbPlcHdr"/>
        </w:types>
        <w:behaviors>
          <w:behavior w:val="content"/>
        </w:behaviors>
        <w:guid w:val="{21F0C37B-6E25-45F8-A43B-F3A734595468}"/>
      </w:docPartPr>
      <w:docPartBody>
        <w:p w:rsidR="00793495" w:rsidRDefault="00793495" w:rsidP="00793495">
          <w:pPr>
            <w:pStyle w:val="6EA71CA0FAD6437E8F66B6466D1C3D74"/>
          </w:pPr>
          <w:r w:rsidRPr="0007340C">
            <w:rPr>
              <w:rStyle w:val="PlaceholderText"/>
            </w:rPr>
            <w:t>Click or tap here to enter text.</w:t>
          </w:r>
        </w:p>
      </w:docPartBody>
    </w:docPart>
    <w:docPart>
      <w:docPartPr>
        <w:name w:val="DBA55A3A833C4ACB9793DDE480EED7C1"/>
        <w:category>
          <w:name w:val="General"/>
          <w:gallery w:val="placeholder"/>
        </w:category>
        <w:types>
          <w:type w:val="bbPlcHdr"/>
        </w:types>
        <w:behaviors>
          <w:behavior w:val="content"/>
        </w:behaviors>
        <w:guid w:val="{1F141760-FAFF-408C-940F-C460757D99F5}"/>
      </w:docPartPr>
      <w:docPartBody>
        <w:p w:rsidR="00793495" w:rsidRDefault="00793495" w:rsidP="00793495">
          <w:pPr>
            <w:pStyle w:val="DBA55A3A833C4ACB9793DDE480EED7C1"/>
          </w:pPr>
          <w:r w:rsidRPr="0007340C">
            <w:rPr>
              <w:rStyle w:val="PlaceholderText"/>
            </w:rPr>
            <w:t>Click or tap here to enter text.</w:t>
          </w:r>
        </w:p>
      </w:docPartBody>
    </w:docPart>
    <w:docPart>
      <w:docPartPr>
        <w:name w:val="129C3FB43EE944C4A415CD8231D7D452"/>
        <w:category>
          <w:name w:val="General"/>
          <w:gallery w:val="placeholder"/>
        </w:category>
        <w:types>
          <w:type w:val="bbPlcHdr"/>
        </w:types>
        <w:behaviors>
          <w:behavior w:val="content"/>
        </w:behaviors>
        <w:guid w:val="{385C74EC-7B09-4257-9DB3-2A1A9CF5AF86}"/>
      </w:docPartPr>
      <w:docPartBody>
        <w:p w:rsidR="00793495" w:rsidRDefault="00793495" w:rsidP="00793495">
          <w:pPr>
            <w:pStyle w:val="129C3FB43EE944C4A415CD8231D7D452"/>
          </w:pPr>
          <w:r w:rsidRPr="0007340C">
            <w:rPr>
              <w:rStyle w:val="PlaceholderText"/>
            </w:rPr>
            <w:t>Click or tap here to enter text.</w:t>
          </w:r>
        </w:p>
      </w:docPartBody>
    </w:docPart>
    <w:docPart>
      <w:docPartPr>
        <w:name w:val="AB31122BA8FE4CF48D99C6760429D9DE"/>
        <w:category>
          <w:name w:val="General"/>
          <w:gallery w:val="placeholder"/>
        </w:category>
        <w:types>
          <w:type w:val="bbPlcHdr"/>
        </w:types>
        <w:behaviors>
          <w:behavior w:val="content"/>
        </w:behaviors>
        <w:guid w:val="{94E459D2-6184-42B1-BB2E-EA1710648310}"/>
      </w:docPartPr>
      <w:docPartBody>
        <w:p w:rsidR="00793495" w:rsidRDefault="00793495" w:rsidP="00793495">
          <w:pPr>
            <w:pStyle w:val="AB31122BA8FE4CF48D99C6760429D9DE"/>
          </w:pPr>
          <w:r w:rsidRPr="0007340C">
            <w:rPr>
              <w:rStyle w:val="PlaceholderText"/>
            </w:rPr>
            <w:t>Click or tap here to enter text.</w:t>
          </w:r>
        </w:p>
      </w:docPartBody>
    </w:docPart>
    <w:docPart>
      <w:docPartPr>
        <w:name w:val="8ABE615B450C4EB7B3BB99A436671195"/>
        <w:category>
          <w:name w:val="General"/>
          <w:gallery w:val="placeholder"/>
        </w:category>
        <w:types>
          <w:type w:val="bbPlcHdr"/>
        </w:types>
        <w:behaviors>
          <w:behavior w:val="content"/>
        </w:behaviors>
        <w:guid w:val="{729ED7E6-383E-436C-AE03-F5497313BCB4}"/>
      </w:docPartPr>
      <w:docPartBody>
        <w:p w:rsidR="00793495" w:rsidRDefault="00793495" w:rsidP="00793495">
          <w:pPr>
            <w:pStyle w:val="8ABE615B450C4EB7B3BB99A436671195"/>
          </w:pPr>
          <w:r w:rsidRPr="0007340C">
            <w:rPr>
              <w:rStyle w:val="PlaceholderText"/>
            </w:rPr>
            <w:t>Click or tap here to enter text.</w:t>
          </w:r>
        </w:p>
      </w:docPartBody>
    </w:docPart>
    <w:docPart>
      <w:docPartPr>
        <w:name w:val="C63BC9839C3A45358F5893F26593A63F"/>
        <w:category>
          <w:name w:val="General"/>
          <w:gallery w:val="placeholder"/>
        </w:category>
        <w:types>
          <w:type w:val="bbPlcHdr"/>
        </w:types>
        <w:behaviors>
          <w:behavior w:val="content"/>
        </w:behaviors>
        <w:guid w:val="{B8328088-EB93-4DEC-B079-995FA89C8D58}"/>
      </w:docPartPr>
      <w:docPartBody>
        <w:p w:rsidR="00793495" w:rsidRDefault="00793495" w:rsidP="00793495">
          <w:pPr>
            <w:pStyle w:val="C63BC9839C3A45358F5893F26593A63F"/>
          </w:pPr>
          <w:r w:rsidRPr="0007340C">
            <w:rPr>
              <w:rStyle w:val="PlaceholderText"/>
            </w:rPr>
            <w:t>Click or tap here to enter text.</w:t>
          </w:r>
        </w:p>
      </w:docPartBody>
    </w:docPart>
    <w:docPart>
      <w:docPartPr>
        <w:name w:val="85A0534470C8470989FAACECEF3EC441"/>
        <w:category>
          <w:name w:val="General"/>
          <w:gallery w:val="placeholder"/>
        </w:category>
        <w:types>
          <w:type w:val="bbPlcHdr"/>
        </w:types>
        <w:behaviors>
          <w:behavior w:val="content"/>
        </w:behaviors>
        <w:guid w:val="{E260CA0A-DD1B-4A5F-AADB-660AFAC29CAE}"/>
      </w:docPartPr>
      <w:docPartBody>
        <w:p w:rsidR="00793495" w:rsidRDefault="00793495" w:rsidP="00793495">
          <w:pPr>
            <w:pStyle w:val="85A0534470C8470989FAACECEF3EC441"/>
          </w:pPr>
          <w:r w:rsidRPr="0007340C">
            <w:rPr>
              <w:rStyle w:val="PlaceholderText"/>
            </w:rPr>
            <w:t>Click or tap here to enter text.</w:t>
          </w:r>
        </w:p>
      </w:docPartBody>
    </w:docPart>
    <w:docPart>
      <w:docPartPr>
        <w:name w:val="2E18CFE2D8F34531B699E5FEDDB06C7F"/>
        <w:category>
          <w:name w:val="General"/>
          <w:gallery w:val="placeholder"/>
        </w:category>
        <w:types>
          <w:type w:val="bbPlcHdr"/>
        </w:types>
        <w:behaviors>
          <w:behavior w:val="content"/>
        </w:behaviors>
        <w:guid w:val="{E7860285-B7D6-4CC3-9B61-404BE4A63DBF}"/>
      </w:docPartPr>
      <w:docPartBody>
        <w:p w:rsidR="00793495" w:rsidRDefault="00793495" w:rsidP="00793495">
          <w:pPr>
            <w:pStyle w:val="2E18CFE2D8F34531B699E5FEDDB06C7F"/>
          </w:pPr>
          <w:r w:rsidRPr="0007340C">
            <w:rPr>
              <w:rStyle w:val="PlaceholderText"/>
            </w:rPr>
            <w:t>Click or tap here to enter text.</w:t>
          </w:r>
        </w:p>
      </w:docPartBody>
    </w:docPart>
    <w:docPart>
      <w:docPartPr>
        <w:name w:val="8BF501A114FE4A67B034CF51ABC6A49F"/>
        <w:category>
          <w:name w:val="General"/>
          <w:gallery w:val="placeholder"/>
        </w:category>
        <w:types>
          <w:type w:val="bbPlcHdr"/>
        </w:types>
        <w:behaviors>
          <w:behavior w:val="content"/>
        </w:behaviors>
        <w:guid w:val="{98A5373D-D725-4851-B8D3-5BB779546AE2}"/>
      </w:docPartPr>
      <w:docPartBody>
        <w:p w:rsidR="00793495" w:rsidRDefault="00793495" w:rsidP="00793495">
          <w:pPr>
            <w:pStyle w:val="8BF501A114FE4A67B034CF51ABC6A49F"/>
          </w:pPr>
          <w:r w:rsidRPr="0007340C">
            <w:rPr>
              <w:rStyle w:val="PlaceholderText"/>
            </w:rPr>
            <w:t>Click or tap here to enter text.</w:t>
          </w:r>
        </w:p>
      </w:docPartBody>
    </w:docPart>
    <w:docPart>
      <w:docPartPr>
        <w:name w:val="33AFB148ACE64A5CA0730072A0C29AE2"/>
        <w:category>
          <w:name w:val="General"/>
          <w:gallery w:val="placeholder"/>
        </w:category>
        <w:types>
          <w:type w:val="bbPlcHdr"/>
        </w:types>
        <w:behaviors>
          <w:behavior w:val="content"/>
        </w:behaviors>
        <w:guid w:val="{1AF937CD-613A-41E1-8A17-185656D23599}"/>
      </w:docPartPr>
      <w:docPartBody>
        <w:p w:rsidR="00793495" w:rsidRDefault="00793495" w:rsidP="00793495">
          <w:pPr>
            <w:pStyle w:val="33AFB148ACE64A5CA0730072A0C29AE2"/>
          </w:pPr>
          <w:r w:rsidRPr="0007340C">
            <w:rPr>
              <w:rStyle w:val="PlaceholderText"/>
            </w:rPr>
            <w:t>Click or tap here to enter text.</w:t>
          </w:r>
        </w:p>
      </w:docPartBody>
    </w:docPart>
    <w:docPart>
      <w:docPartPr>
        <w:name w:val="9D5940938C554A2F8892A4847BAEC11D"/>
        <w:category>
          <w:name w:val="General"/>
          <w:gallery w:val="placeholder"/>
        </w:category>
        <w:types>
          <w:type w:val="bbPlcHdr"/>
        </w:types>
        <w:behaviors>
          <w:behavior w:val="content"/>
        </w:behaviors>
        <w:guid w:val="{9242DEFD-D306-4386-96C5-DB961B44AA8B}"/>
      </w:docPartPr>
      <w:docPartBody>
        <w:p w:rsidR="00793495" w:rsidRDefault="00793495" w:rsidP="00793495">
          <w:pPr>
            <w:pStyle w:val="9D5940938C554A2F8892A4847BAEC11D"/>
          </w:pPr>
          <w:r w:rsidRPr="0007340C">
            <w:rPr>
              <w:rStyle w:val="PlaceholderText"/>
            </w:rPr>
            <w:t>Click or tap here to enter text.</w:t>
          </w:r>
        </w:p>
      </w:docPartBody>
    </w:docPart>
    <w:docPart>
      <w:docPartPr>
        <w:name w:val="CEAF89E089C44D14B836ADED6F77B777"/>
        <w:category>
          <w:name w:val="General"/>
          <w:gallery w:val="placeholder"/>
        </w:category>
        <w:types>
          <w:type w:val="bbPlcHdr"/>
        </w:types>
        <w:behaviors>
          <w:behavior w:val="content"/>
        </w:behaviors>
        <w:guid w:val="{A0CF1D60-C232-42EE-827D-8AF0B8D41527}"/>
      </w:docPartPr>
      <w:docPartBody>
        <w:p w:rsidR="00793495" w:rsidRDefault="00793495" w:rsidP="00793495">
          <w:pPr>
            <w:pStyle w:val="CEAF89E089C44D14B836ADED6F77B777"/>
          </w:pPr>
          <w:r w:rsidRPr="0007340C">
            <w:rPr>
              <w:rStyle w:val="PlaceholderText"/>
            </w:rPr>
            <w:t>Click or tap here to enter text.</w:t>
          </w:r>
        </w:p>
      </w:docPartBody>
    </w:docPart>
    <w:docPart>
      <w:docPartPr>
        <w:name w:val="2D7D7F8184BB40428DB7C39938DE2402"/>
        <w:category>
          <w:name w:val="General"/>
          <w:gallery w:val="placeholder"/>
        </w:category>
        <w:types>
          <w:type w:val="bbPlcHdr"/>
        </w:types>
        <w:behaviors>
          <w:behavior w:val="content"/>
        </w:behaviors>
        <w:guid w:val="{322FBC12-81AC-4A92-8F71-38AD75F47274}"/>
      </w:docPartPr>
      <w:docPartBody>
        <w:p w:rsidR="00793495" w:rsidRDefault="00793495" w:rsidP="00793495">
          <w:pPr>
            <w:pStyle w:val="2D7D7F8184BB40428DB7C39938DE2402"/>
          </w:pPr>
          <w:r w:rsidRPr="0007340C">
            <w:rPr>
              <w:rStyle w:val="PlaceholderText"/>
            </w:rPr>
            <w:t>Click or tap here to enter text.</w:t>
          </w:r>
        </w:p>
      </w:docPartBody>
    </w:docPart>
    <w:docPart>
      <w:docPartPr>
        <w:name w:val="6405A8C24CD54098B322DBF548783F5C"/>
        <w:category>
          <w:name w:val="General"/>
          <w:gallery w:val="placeholder"/>
        </w:category>
        <w:types>
          <w:type w:val="bbPlcHdr"/>
        </w:types>
        <w:behaviors>
          <w:behavior w:val="content"/>
        </w:behaviors>
        <w:guid w:val="{57EBD281-00F0-4CFD-B0C1-209710362944}"/>
      </w:docPartPr>
      <w:docPartBody>
        <w:p w:rsidR="00793495" w:rsidRDefault="00793495" w:rsidP="00793495">
          <w:pPr>
            <w:pStyle w:val="6405A8C24CD54098B322DBF548783F5C"/>
          </w:pPr>
          <w:r w:rsidRPr="0007340C">
            <w:rPr>
              <w:rStyle w:val="PlaceholderText"/>
            </w:rPr>
            <w:t>Click or tap here to enter text.</w:t>
          </w:r>
        </w:p>
      </w:docPartBody>
    </w:docPart>
    <w:docPart>
      <w:docPartPr>
        <w:name w:val="6ABCB668E0EE43658C6110F28AFED103"/>
        <w:category>
          <w:name w:val="General"/>
          <w:gallery w:val="placeholder"/>
        </w:category>
        <w:types>
          <w:type w:val="bbPlcHdr"/>
        </w:types>
        <w:behaviors>
          <w:behavior w:val="content"/>
        </w:behaviors>
        <w:guid w:val="{048974B0-62B4-46CA-9A2C-C9E5D42C4A00}"/>
      </w:docPartPr>
      <w:docPartBody>
        <w:p w:rsidR="00793495" w:rsidRDefault="00793495" w:rsidP="00793495">
          <w:pPr>
            <w:pStyle w:val="6ABCB668E0EE43658C6110F28AFED103"/>
          </w:pPr>
          <w:r w:rsidRPr="0007340C">
            <w:rPr>
              <w:rStyle w:val="PlaceholderText"/>
            </w:rPr>
            <w:t>Click or tap here to enter text.</w:t>
          </w:r>
        </w:p>
      </w:docPartBody>
    </w:docPart>
    <w:docPart>
      <w:docPartPr>
        <w:name w:val="32F0C4CA26AC48099467687FBFF633DB"/>
        <w:category>
          <w:name w:val="General"/>
          <w:gallery w:val="placeholder"/>
        </w:category>
        <w:types>
          <w:type w:val="bbPlcHdr"/>
        </w:types>
        <w:behaviors>
          <w:behavior w:val="content"/>
        </w:behaviors>
        <w:guid w:val="{9136B595-F9A1-4927-AAFC-D783BACBD1D9}"/>
      </w:docPartPr>
      <w:docPartBody>
        <w:p w:rsidR="00793495" w:rsidRDefault="00793495" w:rsidP="00793495">
          <w:pPr>
            <w:pStyle w:val="32F0C4CA26AC48099467687FBFF633DB"/>
          </w:pPr>
          <w:r w:rsidRPr="0007340C">
            <w:rPr>
              <w:rStyle w:val="PlaceholderText"/>
            </w:rPr>
            <w:t>Click or tap here to enter text.</w:t>
          </w:r>
        </w:p>
      </w:docPartBody>
    </w:docPart>
    <w:docPart>
      <w:docPartPr>
        <w:name w:val="C4CFC66C87F84B4FB0423FE6B4406D2A"/>
        <w:category>
          <w:name w:val="General"/>
          <w:gallery w:val="placeholder"/>
        </w:category>
        <w:types>
          <w:type w:val="bbPlcHdr"/>
        </w:types>
        <w:behaviors>
          <w:behavior w:val="content"/>
        </w:behaviors>
        <w:guid w:val="{EDC39310-2BB9-4F4C-8B32-9517E936C178}"/>
      </w:docPartPr>
      <w:docPartBody>
        <w:p w:rsidR="00793495" w:rsidRDefault="00793495" w:rsidP="00793495">
          <w:pPr>
            <w:pStyle w:val="C4CFC66C87F84B4FB0423FE6B4406D2A"/>
          </w:pPr>
          <w:r w:rsidRPr="0007340C">
            <w:rPr>
              <w:rStyle w:val="PlaceholderText"/>
            </w:rPr>
            <w:t>Click or tap here to enter text.</w:t>
          </w:r>
        </w:p>
      </w:docPartBody>
    </w:docPart>
    <w:docPart>
      <w:docPartPr>
        <w:name w:val="26517C50A1544ADEA0F4B20766EFC3A5"/>
        <w:category>
          <w:name w:val="General"/>
          <w:gallery w:val="placeholder"/>
        </w:category>
        <w:types>
          <w:type w:val="bbPlcHdr"/>
        </w:types>
        <w:behaviors>
          <w:behavior w:val="content"/>
        </w:behaviors>
        <w:guid w:val="{5B1A3B49-F722-4660-9993-9486BBBDB25E}"/>
      </w:docPartPr>
      <w:docPartBody>
        <w:p w:rsidR="00793495" w:rsidRDefault="00793495" w:rsidP="00793495">
          <w:pPr>
            <w:pStyle w:val="26517C50A1544ADEA0F4B20766EFC3A5"/>
          </w:pPr>
          <w:r w:rsidRPr="0007340C">
            <w:rPr>
              <w:rStyle w:val="PlaceholderText"/>
            </w:rPr>
            <w:t>Click or tap here to enter text.</w:t>
          </w:r>
        </w:p>
      </w:docPartBody>
    </w:docPart>
    <w:docPart>
      <w:docPartPr>
        <w:name w:val="7A16B43E9307495C8DFF191D3934BD29"/>
        <w:category>
          <w:name w:val="General"/>
          <w:gallery w:val="placeholder"/>
        </w:category>
        <w:types>
          <w:type w:val="bbPlcHdr"/>
        </w:types>
        <w:behaviors>
          <w:behavior w:val="content"/>
        </w:behaviors>
        <w:guid w:val="{409A0348-B1D0-4C37-85F9-F250FA7F9937}"/>
      </w:docPartPr>
      <w:docPartBody>
        <w:p w:rsidR="00793495" w:rsidRDefault="00793495" w:rsidP="00793495">
          <w:pPr>
            <w:pStyle w:val="7A16B43E9307495C8DFF191D3934BD29"/>
          </w:pPr>
          <w:r w:rsidRPr="0007340C">
            <w:rPr>
              <w:rStyle w:val="PlaceholderText"/>
            </w:rPr>
            <w:t>Click or tap here to enter text.</w:t>
          </w:r>
        </w:p>
      </w:docPartBody>
    </w:docPart>
    <w:docPart>
      <w:docPartPr>
        <w:name w:val="F30A9A8CF01447A6BBDDCD73A3424728"/>
        <w:category>
          <w:name w:val="General"/>
          <w:gallery w:val="placeholder"/>
        </w:category>
        <w:types>
          <w:type w:val="bbPlcHdr"/>
        </w:types>
        <w:behaviors>
          <w:behavior w:val="content"/>
        </w:behaviors>
        <w:guid w:val="{DAD320D4-BB06-40FB-95E1-CD425F4D724A}"/>
      </w:docPartPr>
      <w:docPartBody>
        <w:p w:rsidR="00793495" w:rsidRDefault="00793495" w:rsidP="00793495">
          <w:pPr>
            <w:pStyle w:val="F30A9A8CF01447A6BBDDCD73A3424728"/>
          </w:pPr>
          <w:r w:rsidRPr="0007340C">
            <w:rPr>
              <w:rStyle w:val="PlaceholderText"/>
            </w:rPr>
            <w:t>Click or tap here to enter text.</w:t>
          </w:r>
        </w:p>
      </w:docPartBody>
    </w:docPart>
    <w:docPart>
      <w:docPartPr>
        <w:name w:val="55D747F0FB1F4CC2A3D0413989280E77"/>
        <w:category>
          <w:name w:val="General"/>
          <w:gallery w:val="placeholder"/>
        </w:category>
        <w:types>
          <w:type w:val="bbPlcHdr"/>
        </w:types>
        <w:behaviors>
          <w:behavior w:val="content"/>
        </w:behaviors>
        <w:guid w:val="{0F3B7BDB-C401-4415-8204-E20025317E17}"/>
      </w:docPartPr>
      <w:docPartBody>
        <w:p w:rsidR="00793495" w:rsidRDefault="00793495" w:rsidP="00793495">
          <w:pPr>
            <w:pStyle w:val="55D747F0FB1F4CC2A3D0413989280E77"/>
          </w:pPr>
          <w:r w:rsidRPr="0007340C">
            <w:rPr>
              <w:rStyle w:val="PlaceholderText"/>
            </w:rPr>
            <w:t>Click or tap here to enter text.</w:t>
          </w:r>
        </w:p>
      </w:docPartBody>
    </w:docPart>
    <w:docPart>
      <w:docPartPr>
        <w:name w:val="B42AA0A7F9A548AF96E3B730A0CB9C2E"/>
        <w:category>
          <w:name w:val="General"/>
          <w:gallery w:val="placeholder"/>
        </w:category>
        <w:types>
          <w:type w:val="bbPlcHdr"/>
        </w:types>
        <w:behaviors>
          <w:behavior w:val="content"/>
        </w:behaviors>
        <w:guid w:val="{F296CA84-414B-4155-9494-49CFFBEE53E2}"/>
      </w:docPartPr>
      <w:docPartBody>
        <w:p w:rsidR="00793495" w:rsidRDefault="00793495" w:rsidP="00793495">
          <w:pPr>
            <w:pStyle w:val="B42AA0A7F9A548AF96E3B730A0CB9C2E"/>
          </w:pPr>
          <w:r w:rsidRPr="0007340C">
            <w:rPr>
              <w:rStyle w:val="PlaceholderText"/>
            </w:rPr>
            <w:t>Click or tap here to enter text.</w:t>
          </w:r>
        </w:p>
      </w:docPartBody>
    </w:docPart>
    <w:docPart>
      <w:docPartPr>
        <w:name w:val="77CA52E56D1449FEB4B9F91B1A4D032C"/>
        <w:category>
          <w:name w:val="General"/>
          <w:gallery w:val="placeholder"/>
        </w:category>
        <w:types>
          <w:type w:val="bbPlcHdr"/>
        </w:types>
        <w:behaviors>
          <w:behavior w:val="content"/>
        </w:behaviors>
        <w:guid w:val="{75642140-E698-4A95-9D29-F10C5AC65E57}"/>
      </w:docPartPr>
      <w:docPartBody>
        <w:p w:rsidR="00793495" w:rsidRDefault="00793495" w:rsidP="00793495">
          <w:pPr>
            <w:pStyle w:val="77CA52E56D1449FEB4B9F91B1A4D032C"/>
          </w:pPr>
          <w:r w:rsidRPr="0007340C">
            <w:rPr>
              <w:rStyle w:val="PlaceholderText"/>
            </w:rPr>
            <w:t>Click or tap here to enter text.</w:t>
          </w:r>
        </w:p>
      </w:docPartBody>
    </w:docPart>
    <w:docPart>
      <w:docPartPr>
        <w:name w:val="99C43E05E8E04D3FBE08A63C92CCFF7D"/>
        <w:category>
          <w:name w:val="General"/>
          <w:gallery w:val="placeholder"/>
        </w:category>
        <w:types>
          <w:type w:val="bbPlcHdr"/>
        </w:types>
        <w:behaviors>
          <w:behavior w:val="content"/>
        </w:behaviors>
        <w:guid w:val="{E18C91DE-336E-47B0-9D53-6D1A13BF4989}"/>
      </w:docPartPr>
      <w:docPartBody>
        <w:p w:rsidR="00793495" w:rsidRDefault="00793495" w:rsidP="00793495">
          <w:pPr>
            <w:pStyle w:val="99C43E05E8E04D3FBE08A63C92CCFF7D"/>
          </w:pPr>
          <w:r w:rsidRPr="0007340C">
            <w:rPr>
              <w:rStyle w:val="PlaceholderText"/>
            </w:rPr>
            <w:t>Click or tap here to enter text.</w:t>
          </w:r>
        </w:p>
      </w:docPartBody>
    </w:docPart>
    <w:docPart>
      <w:docPartPr>
        <w:name w:val="422A234CC9A04F3DB3249D3CCDDCA40A"/>
        <w:category>
          <w:name w:val="General"/>
          <w:gallery w:val="placeholder"/>
        </w:category>
        <w:types>
          <w:type w:val="bbPlcHdr"/>
        </w:types>
        <w:behaviors>
          <w:behavior w:val="content"/>
        </w:behaviors>
        <w:guid w:val="{494952F6-4930-4E78-A555-7B271EF9291B}"/>
      </w:docPartPr>
      <w:docPartBody>
        <w:p w:rsidR="00793495" w:rsidRDefault="00793495" w:rsidP="00793495">
          <w:pPr>
            <w:pStyle w:val="422A234CC9A04F3DB3249D3CCDDCA40A"/>
          </w:pPr>
          <w:r w:rsidRPr="0007340C">
            <w:rPr>
              <w:rStyle w:val="PlaceholderText"/>
            </w:rPr>
            <w:t>Click or tap here to enter text.</w:t>
          </w:r>
        </w:p>
      </w:docPartBody>
    </w:docPart>
    <w:docPart>
      <w:docPartPr>
        <w:name w:val="5D3DE6E701A743C48AF7BB3BAD81ACEA"/>
        <w:category>
          <w:name w:val="General"/>
          <w:gallery w:val="placeholder"/>
        </w:category>
        <w:types>
          <w:type w:val="bbPlcHdr"/>
        </w:types>
        <w:behaviors>
          <w:behavior w:val="content"/>
        </w:behaviors>
        <w:guid w:val="{1AD95191-6A08-4771-9848-0F8F795DFD97}"/>
      </w:docPartPr>
      <w:docPartBody>
        <w:p w:rsidR="00793495" w:rsidRDefault="00793495" w:rsidP="00793495">
          <w:pPr>
            <w:pStyle w:val="5D3DE6E701A743C48AF7BB3BAD81ACEA"/>
          </w:pPr>
          <w:r w:rsidRPr="0007340C">
            <w:rPr>
              <w:rStyle w:val="PlaceholderText"/>
            </w:rPr>
            <w:t>Click or tap here to enter text.</w:t>
          </w:r>
        </w:p>
      </w:docPartBody>
    </w:docPart>
    <w:docPart>
      <w:docPartPr>
        <w:name w:val="A770591B59674372BACF0030C57ABDC9"/>
        <w:category>
          <w:name w:val="General"/>
          <w:gallery w:val="placeholder"/>
        </w:category>
        <w:types>
          <w:type w:val="bbPlcHdr"/>
        </w:types>
        <w:behaviors>
          <w:behavior w:val="content"/>
        </w:behaviors>
        <w:guid w:val="{A6159EFC-4949-4414-9F34-626ECE06BCC4}"/>
      </w:docPartPr>
      <w:docPartBody>
        <w:p w:rsidR="00793495" w:rsidRDefault="00793495" w:rsidP="00793495">
          <w:pPr>
            <w:pStyle w:val="A770591B59674372BACF0030C57ABDC9"/>
          </w:pPr>
          <w:r w:rsidRPr="0007340C">
            <w:rPr>
              <w:rStyle w:val="PlaceholderText"/>
            </w:rPr>
            <w:t>Click or tap here to enter text.</w:t>
          </w:r>
        </w:p>
      </w:docPartBody>
    </w:docPart>
    <w:docPart>
      <w:docPartPr>
        <w:name w:val="2F361AEB1BC842F6B6BB39051023D743"/>
        <w:category>
          <w:name w:val="General"/>
          <w:gallery w:val="placeholder"/>
        </w:category>
        <w:types>
          <w:type w:val="bbPlcHdr"/>
        </w:types>
        <w:behaviors>
          <w:behavior w:val="content"/>
        </w:behaviors>
        <w:guid w:val="{E787561A-64A5-40EA-BD6F-A6DF41E36C52}"/>
      </w:docPartPr>
      <w:docPartBody>
        <w:p w:rsidR="00793495" w:rsidRDefault="00793495" w:rsidP="00793495">
          <w:pPr>
            <w:pStyle w:val="2F361AEB1BC842F6B6BB39051023D743"/>
          </w:pPr>
          <w:r w:rsidRPr="0007340C">
            <w:rPr>
              <w:rStyle w:val="PlaceholderText"/>
            </w:rPr>
            <w:t>Click or tap here to enter text.</w:t>
          </w:r>
        </w:p>
      </w:docPartBody>
    </w:docPart>
    <w:docPart>
      <w:docPartPr>
        <w:name w:val="9982AF3CCB054E65BA18F610BD601899"/>
        <w:category>
          <w:name w:val="General"/>
          <w:gallery w:val="placeholder"/>
        </w:category>
        <w:types>
          <w:type w:val="bbPlcHdr"/>
        </w:types>
        <w:behaviors>
          <w:behavior w:val="content"/>
        </w:behaviors>
        <w:guid w:val="{84ABF7AB-4A41-4897-8FB6-A6C3986C11CB}"/>
      </w:docPartPr>
      <w:docPartBody>
        <w:p w:rsidR="00793495" w:rsidRDefault="00793495" w:rsidP="00793495">
          <w:pPr>
            <w:pStyle w:val="9982AF3CCB054E65BA18F610BD601899"/>
          </w:pPr>
          <w:r w:rsidRPr="0007340C">
            <w:rPr>
              <w:rStyle w:val="PlaceholderText"/>
            </w:rPr>
            <w:t>Click or tap here to enter text.</w:t>
          </w:r>
        </w:p>
      </w:docPartBody>
    </w:docPart>
    <w:docPart>
      <w:docPartPr>
        <w:name w:val="92D2063D061844EA9858556AF530BB42"/>
        <w:category>
          <w:name w:val="General"/>
          <w:gallery w:val="placeholder"/>
        </w:category>
        <w:types>
          <w:type w:val="bbPlcHdr"/>
        </w:types>
        <w:behaviors>
          <w:behavior w:val="content"/>
        </w:behaviors>
        <w:guid w:val="{54664BC4-4B47-446D-9B8E-C3EABE6A912F}"/>
      </w:docPartPr>
      <w:docPartBody>
        <w:p w:rsidR="00793495" w:rsidRDefault="00793495" w:rsidP="00793495">
          <w:pPr>
            <w:pStyle w:val="92D2063D061844EA9858556AF530BB42"/>
          </w:pPr>
          <w:r w:rsidRPr="0007340C">
            <w:rPr>
              <w:rStyle w:val="PlaceholderText"/>
            </w:rPr>
            <w:t>Click or tap here to enter text.</w:t>
          </w:r>
        </w:p>
      </w:docPartBody>
    </w:docPart>
    <w:docPart>
      <w:docPartPr>
        <w:name w:val="19C8B74EC8254D54AE9915C2E8EF9E54"/>
        <w:category>
          <w:name w:val="General"/>
          <w:gallery w:val="placeholder"/>
        </w:category>
        <w:types>
          <w:type w:val="bbPlcHdr"/>
        </w:types>
        <w:behaviors>
          <w:behavior w:val="content"/>
        </w:behaviors>
        <w:guid w:val="{C0220554-F831-4472-A990-BF51662376E1}"/>
      </w:docPartPr>
      <w:docPartBody>
        <w:p w:rsidR="00793495" w:rsidRDefault="00793495" w:rsidP="00793495">
          <w:pPr>
            <w:pStyle w:val="19C8B74EC8254D54AE9915C2E8EF9E54"/>
          </w:pPr>
          <w:r w:rsidRPr="0007340C">
            <w:rPr>
              <w:rStyle w:val="PlaceholderText"/>
            </w:rPr>
            <w:t>Click or tap here to enter text.</w:t>
          </w:r>
        </w:p>
      </w:docPartBody>
    </w:docPart>
    <w:docPart>
      <w:docPartPr>
        <w:name w:val="68360EE3E02C4A9CB9B0A9F314C68186"/>
        <w:category>
          <w:name w:val="General"/>
          <w:gallery w:val="placeholder"/>
        </w:category>
        <w:types>
          <w:type w:val="bbPlcHdr"/>
        </w:types>
        <w:behaviors>
          <w:behavior w:val="content"/>
        </w:behaviors>
        <w:guid w:val="{BB2323A6-CAFF-4938-8779-E69D8FC7DEDA}"/>
      </w:docPartPr>
      <w:docPartBody>
        <w:p w:rsidR="00793495" w:rsidRDefault="00793495" w:rsidP="00793495">
          <w:pPr>
            <w:pStyle w:val="68360EE3E02C4A9CB9B0A9F314C68186"/>
          </w:pPr>
          <w:r w:rsidRPr="0007340C">
            <w:rPr>
              <w:rStyle w:val="PlaceholderText"/>
            </w:rPr>
            <w:t>Click or tap here to enter text.</w:t>
          </w:r>
        </w:p>
      </w:docPartBody>
    </w:docPart>
    <w:docPart>
      <w:docPartPr>
        <w:name w:val="1A8A136360AB4152A9661D7044B3522B"/>
        <w:category>
          <w:name w:val="General"/>
          <w:gallery w:val="placeholder"/>
        </w:category>
        <w:types>
          <w:type w:val="bbPlcHdr"/>
        </w:types>
        <w:behaviors>
          <w:behavior w:val="content"/>
        </w:behaviors>
        <w:guid w:val="{0B1A455B-FB66-4157-A478-159FD7A8ABD8}"/>
      </w:docPartPr>
      <w:docPartBody>
        <w:p w:rsidR="00793495" w:rsidRDefault="00793495" w:rsidP="00793495">
          <w:pPr>
            <w:pStyle w:val="1A8A136360AB4152A9661D7044B3522B"/>
          </w:pPr>
          <w:r w:rsidRPr="0007340C">
            <w:rPr>
              <w:rStyle w:val="PlaceholderText"/>
            </w:rPr>
            <w:t>Click or tap here to enter text.</w:t>
          </w:r>
        </w:p>
      </w:docPartBody>
    </w:docPart>
    <w:docPart>
      <w:docPartPr>
        <w:name w:val="8DD036B2DCD4417B98B636569B72F8AE"/>
        <w:category>
          <w:name w:val="General"/>
          <w:gallery w:val="placeholder"/>
        </w:category>
        <w:types>
          <w:type w:val="bbPlcHdr"/>
        </w:types>
        <w:behaviors>
          <w:behavior w:val="content"/>
        </w:behaviors>
        <w:guid w:val="{F8E9B1B5-24BF-4E02-B03B-7FA180BB99F7}"/>
      </w:docPartPr>
      <w:docPartBody>
        <w:p w:rsidR="00793495" w:rsidRDefault="00793495" w:rsidP="00793495">
          <w:pPr>
            <w:pStyle w:val="8DD036B2DCD4417B98B636569B72F8AE"/>
          </w:pPr>
          <w:r w:rsidRPr="0007340C">
            <w:rPr>
              <w:rStyle w:val="PlaceholderText"/>
            </w:rPr>
            <w:t>Click or tap here to enter text.</w:t>
          </w:r>
        </w:p>
      </w:docPartBody>
    </w:docPart>
    <w:docPart>
      <w:docPartPr>
        <w:name w:val="D86D4F871254452F808EB5978FCB3931"/>
        <w:category>
          <w:name w:val="General"/>
          <w:gallery w:val="placeholder"/>
        </w:category>
        <w:types>
          <w:type w:val="bbPlcHdr"/>
        </w:types>
        <w:behaviors>
          <w:behavior w:val="content"/>
        </w:behaviors>
        <w:guid w:val="{B08CB9AC-7569-4121-B80D-D3685BEA7BF5}"/>
      </w:docPartPr>
      <w:docPartBody>
        <w:p w:rsidR="00793495" w:rsidRDefault="00793495" w:rsidP="00793495">
          <w:pPr>
            <w:pStyle w:val="D86D4F871254452F808EB5978FCB3931"/>
          </w:pPr>
          <w:r w:rsidRPr="0007340C">
            <w:rPr>
              <w:rStyle w:val="PlaceholderText"/>
            </w:rPr>
            <w:t>Click or tap here to enter text.</w:t>
          </w:r>
        </w:p>
      </w:docPartBody>
    </w:docPart>
    <w:docPart>
      <w:docPartPr>
        <w:name w:val="3E9E0B74069F4F13857B8A6B4FFD6FD4"/>
        <w:category>
          <w:name w:val="General"/>
          <w:gallery w:val="placeholder"/>
        </w:category>
        <w:types>
          <w:type w:val="bbPlcHdr"/>
        </w:types>
        <w:behaviors>
          <w:behavior w:val="content"/>
        </w:behaviors>
        <w:guid w:val="{00E298C4-FD26-487E-9017-F55BFBDA279E}"/>
      </w:docPartPr>
      <w:docPartBody>
        <w:p w:rsidR="00793495" w:rsidRDefault="00793495" w:rsidP="00793495">
          <w:pPr>
            <w:pStyle w:val="3E9E0B74069F4F13857B8A6B4FFD6FD4"/>
          </w:pPr>
          <w:r w:rsidRPr="0007340C">
            <w:rPr>
              <w:rStyle w:val="PlaceholderText"/>
            </w:rPr>
            <w:t>Click or tap here to enter text.</w:t>
          </w:r>
        </w:p>
      </w:docPartBody>
    </w:docPart>
    <w:docPart>
      <w:docPartPr>
        <w:name w:val="DAAD53A4E9E04B4B8C008676C77C5A39"/>
        <w:category>
          <w:name w:val="General"/>
          <w:gallery w:val="placeholder"/>
        </w:category>
        <w:types>
          <w:type w:val="bbPlcHdr"/>
        </w:types>
        <w:behaviors>
          <w:behavior w:val="content"/>
        </w:behaviors>
        <w:guid w:val="{E4D8D6F7-F4AC-4768-971E-BE304B1B8503}"/>
      </w:docPartPr>
      <w:docPartBody>
        <w:p w:rsidR="00793495" w:rsidRDefault="00793495" w:rsidP="00793495">
          <w:pPr>
            <w:pStyle w:val="DAAD53A4E9E04B4B8C008676C77C5A39"/>
          </w:pPr>
          <w:r w:rsidRPr="0007340C">
            <w:rPr>
              <w:rStyle w:val="PlaceholderText"/>
            </w:rPr>
            <w:t>Click or tap here to enter text.</w:t>
          </w:r>
        </w:p>
      </w:docPartBody>
    </w:docPart>
    <w:docPart>
      <w:docPartPr>
        <w:name w:val="626CCCD5249A44D49B4EE501FD9DF132"/>
        <w:category>
          <w:name w:val="General"/>
          <w:gallery w:val="placeholder"/>
        </w:category>
        <w:types>
          <w:type w:val="bbPlcHdr"/>
        </w:types>
        <w:behaviors>
          <w:behavior w:val="content"/>
        </w:behaviors>
        <w:guid w:val="{C6378EC9-5642-41FF-988B-EBCBC8BE6A68}"/>
      </w:docPartPr>
      <w:docPartBody>
        <w:p w:rsidR="00793495" w:rsidRDefault="00793495" w:rsidP="00793495">
          <w:pPr>
            <w:pStyle w:val="626CCCD5249A44D49B4EE501FD9DF132"/>
          </w:pPr>
          <w:r w:rsidRPr="0007340C">
            <w:rPr>
              <w:rStyle w:val="PlaceholderText"/>
            </w:rPr>
            <w:t>Click or tap here to enter text.</w:t>
          </w:r>
        </w:p>
      </w:docPartBody>
    </w:docPart>
    <w:docPart>
      <w:docPartPr>
        <w:name w:val="FEDB9C5D24EE4219B0EBF5A45A1B7521"/>
        <w:category>
          <w:name w:val="General"/>
          <w:gallery w:val="placeholder"/>
        </w:category>
        <w:types>
          <w:type w:val="bbPlcHdr"/>
        </w:types>
        <w:behaviors>
          <w:behavior w:val="content"/>
        </w:behaviors>
        <w:guid w:val="{5A8F7936-F046-452F-AAE9-C90FA18E4699}"/>
      </w:docPartPr>
      <w:docPartBody>
        <w:p w:rsidR="00793495" w:rsidRDefault="00793495" w:rsidP="00793495">
          <w:pPr>
            <w:pStyle w:val="FEDB9C5D24EE4219B0EBF5A45A1B7521"/>
          </w:pPr>
          <w:r w:rsidRPr="0007340C">
            <w:rPr>
              <w:rStyle w:val="PlaceholderText"/>
            </w:rPr>
            <w:t>Click or tap here to enter text.</w:t>
          </w:r>
        </w:p>
      </w:docPartBody>
    </w:docPart>
    <w:docPart>
      <w:docPartPr>
        <w:name w:val="6E0066E6A3C749BFA948643B150757F4"/>
        <w:category>
          <w:name w:val="General"/>
          <w:gallery w:val="placeholder"/>
        </w:category>
        <w:types>
          <w:type w:val="bbPlcHdr"/>
        </w:types>
        <w:behaviors>
          <w:behavior w:val="content"/>
        </w:behaviors>
        <w:guid w:val="{DAD36659-96D7-40ED-AC6B-539E162B95A9}"/>
      </w:docPartPr>
      <w:docPartBody>
        <w:p w:rsidR="00793495" w:rsidRDefault="00793495" w:rsidP="00793495">
          <w:pPr>
            <w:pStyle w:val="6E0066E6A3C749BFA948643B150757F4"/>
          </w:pPr>
          <w:r w:rsidRPr="0007340C">
            <w:rPr>
              <w:rStyle w:val="PlaceholderText"/>
            </w:rPr>
            <w:t>Click or tap here to enter text.</w:t>
          </w:r>
        </w:p>
      </w:docPartBody>
    </w:docPart>
    <w:docPart>
      <w:docPartPr>
        <w:name w:val="1406090CA0D14FB3B0F22F3B97DEED57"/>
        <w:category>
          <w:name w:val="General"/>
          <w:gallery w:val="placeholder"/>
        </w:category>
        <w:types>
          <w:type w:val="bbPlcHdr"/>
        </w:types>
        <w:behaviors>
          <w:behavior w:val="content"/>
        </w:behaviors>
        <w:guid w:val="{FF32F114-905E-421C-9245-02CE965AC229}"/>
      </w:docPartPr>
      <w:docPartBody>
        <w:p w:rsidR="00793495" w:rsidRDefault="00793495" w:rsidP="00793495">
          <w:pPr>
            <w:pStyle w:val="1406090CA0D14FB3B0F22F3B97DEED57"/>
          </w:pPr>
          <w:r w:rsidRPr="0007340C">
            <w:rPr>
              <w:rStyle w:val="PlaceholderText"/>
            </w:rPr>
            <w:t>Click or tap here to enter text.</w:t>
          </w:r>
        </w:p>
      </w:docPartBody>
    </w:docPart>
    <w:docPart>
      <w:docPartPr>
        <w:name w:val="E9106B8560764C308892A15F731D0C20"/>
        <w:category>
          <w:name w:val="General"/>
          <w:gallery w:val="placeholder"/>
        </w:category>
        <w:types>
          <w:type w:val="bbPlcHdr"/>
        </w:types>
        <w:behaviors>
          <w:behavior w:val="content"/>
        </w:behaviors>
        <w:guid w:val="{1AFA5E75-B08F-4231-A297-A907D2E09BFB}"/>
      </w:docPartPr>
      <w:docPartBody>
        <w:p w:rsidR="00793495" w:rsidRDefault="00793495" w:rsidP="00793495">
          <w:pPr>
            <w:pStyle w:val="E9106B8560764C308892A15F731D0C20"/>
          </w:pPr>
          <w:r w:rsidRPr="0007340C">
            <w:rPr>
              <w:rStyle w:val="PlaceholderText"/>
            </w:rPr>
            <w:t>Click or tap here to enter text.</w:t>
          </w:r>
        </w:p>
      </w:docPartBody>
    </w:docPart>
    <w:docPart>
      <w:docPartPr>
        <w:name w:val="B899C8682D534AC8B22DE523C1BC8DE3"/>
        <w:category>
          <w:name w:val="General"/>
          <w:gallery w:val="placeholder"/>
        </w:category>
        <w:types>
          <w:type w:val="bbPlcHdr"/>
        </w:types>
        <w:behaviors>
          <w:behavior w:val="content"/>
        </w:behaviors>
        <w:guid w:val="{1F269AAC-06C3-4352-81EE-F31415FA72BC}"/>
      </w:docPartPr>
      <w:docPartBody>
        <w:p w:rsidR="00793495" w:rsidRDefault="00793495" w:rsidP="00793495">
          <w:pPr>
            <w:pStyle w:val="B899C8682D534AC8B22DE523C1BC8DE3"/>
          </w:pPr>
          <w:r w:rsidRPr="0007340C">
            <w:rPr>
              <w:rStyle w:val="PlaceholderText"/>
            </w:rPr>
            <w:t>Click or tap here to enter text.</w:t>
          </w:r>
        </w:p>
      </w:docPartBody>
    </w:docPart>
    <w:docPart>
      <w:docPartPr>
        <w:name w:val="55E6C79776A44C1E923B80CB7F70191A"/>
        <w:category>
          <w:name w:val="General"/>
          <w:gallery w:val="placeholder"/>
        </w:category>
        <w:types>
          <w:type w:val="bbPlcHdr"/>
        </w:types>
        <w:behaviors>
          <w:behavior w:val="content"/>
        </w:behaviors>
        <w:guid w:val="{74A44AF2-4BEA-429D-8B41-F77F99C0A175}"/>
      </w:docPartPr>
      <w:docPartBody>
        <w:p w:rsidR="00793495" w:rsidRDefault="00793495" w:rsidP="00793495">
          <w:pPr>
            <w:pStyle w:val="55E6C79776A44C1E923B80CB7F70191A"/>
          </w:pPr>
          <w:r w:rsidRPr="0007340C">
            <w:rPr>
              <w:rStyle w:val="PlaceholderText"/>
            </w:rPr>
            <w:t>Click or tap here to enter text.</w:t>
          </w:r>
        </w:p>
      </w:docPartBody>
    </w:docPart>
    <w:docPart>
      <w:docPartPr>
        <w:name w:val="C7FF7535FA9A4B24B09AE6443D0D9F2D"/>
        <w:category>
          <w:name w:val="General"/>
          <w:gallery w:val="placeholder"/>
        </w:category>
        <w:types>
          <w:type w:val="bbPlcHdr"/>
        </w:types>
        <w:behaviors>
          <w:behavior w:val="content"/>
        </w:behaviors>
        <w:guid w:val="{07066C22-CE48-4EE3-893B-801C43C1115D}"/>
      </w:docPartPr>
      <w:docPartBody>
        <w:p w:rsidR="00793495" w:rsidRDefault="00793495" w:rsidP="00793495">
          <w:pPr>
            <w:pStyle w:val="C7FF7535FA9A4B24B09AE6443D0D9F2D"/>
          </w:pPr>
          <w:r w:rsidRPr="0007340C">
            <w:rPr>
              <w:rStyle w:val="PlaceholderText"/>
            </w:rPr>
            <w:t>Click or tap here to enter text.</w:t>
          </w:r>
        </w:p>
      </w:docPartBody>
    </w:docPart>
    <w:docPart>
      <w:docPartPr>
        <w:name w:val="5AB1691BF1AA45A1B9789043AAFF89FB"/>
        <w:category>
          <w:name w:val="General"/>
          <w:gallery w:val="placeholder"/>
        </w:category>
        <w:types>
          <w:type w:val="bbPlcHdr"/>
        </w:types>
        <w:behaviors>
          <w:behavior w:val="content"/>
        </w:behaviors>
        <w:guid w:val="{869B36BC-D1E7-4179-AE85-4CB3E8AACA57}"/>
      </w:docPartPr>
      <w:docPartBody>
        <w:p w:rsidR="00793495" w:rsidRDefault="00793495" w:rsidP="00793495">
          <w:pPr>
            <w:pStyle w:val="5AB1691BF1AA45A1B9789043AAFF89FB"/>
          </w:pPr>
          <w:r w:rsidRPr="0007340C">
            <w:rPr>
              <w:rStyle w:val="PlaceholderText"/>
            </w:rPr>
            <w:t>Click or tap here to enter text.</w:t>
          </w:r>
        </w:p>
      </w:docPartBody>
    </w:docPart>
    <w:docPart>
      <w:docPartPr>
        <w:name w:val="2A76196E9CC54FC2B8AE18D0ED7AD35A"/>
        <w:category>
          <w:name w:val="General"/>
          <w:gallery w:val="placeholder"/>
        </w:category>
        <w:types>
          <w:type w:val="bbPlcHdr"/>
        </w:types>
        <w:behaviors>
          <w:behavior w:val="content"/>
        </w:behaviors>
        <w:guid w:val="{363CAFFB-B60B-4BA9-852B-7DF93862F25E}"/>
      </w:docPartPr>
      <w:docPartBody>
        <w:p w:rsidR="00793495" w:rsidRDefault="00793495" w:rsidP="00793495">
          <w:pPr>
            <w:pStyle w:val="2A76196E9CC54FC2B8AE18D0ED7AD35A"/>
          </w:pPr>
          <w:r w:rsidRPr="0007340C">
            <w:rPr>
              <w:rStyle w:val="PlaceholderText"/>
            </w:rPr>
            <w:t>Click or tap here to enter text.</w:t>
          </w:r>
        </w:p>
      </w:docPartBody>
    </w:docPart>
    <w:docPart>
      <w:docPartPr>
        <w:name w:val="AA6DE37842D347CFA2E6480D098D2AC9"/>
        <w:category>
          <w:name w:val="General"/>
          <w:gallery w:val="placeholder"/>
        </w:category>
        <w:types>
          <w:type w:val="bbPlcHdr"/>
        </w:types>
        <w:behaviors>
          <w:behavior w:val="content"/>
        </w:behaviors>
        <w:guid w:val="{A3623DCC-FE60-4C43-9938-B318A2304453}"/>
      </w:docPartPr>
      <w:docPartBody>
        <w:p w:rsidR="00793495" w:rsidRDefault="00793495" w:rsidP="00793495">
          <w:pPr>
            <w:pStyle w:val="AA6DE37842D347CFA2E6480D098D2AC9"/>
          </w:pPr>
          <w:r w:rsidRPr="0007340C">
            <w:rPr>
              <w:rStyle w:val="PlaceholderText"/>
            </w:rPr>
            <w:t>Click or tap here to enter text.</w:t>
          </w:r>
        </w:p>
      </w:docPartBody>
    </w:docPart>
    <w:docPart>
      <w:docPartPr>
        <w:name w:val="5EA8D77C6F124B70AB954A8C0FE522D2"/>
        <w:category>
          <w:name w:val="General"/>
          <w:gallery w:val="placeholder"/>
        </w:category>
        <w:types>
          <w:type w:val="bbPlcHdr"/>
        </w:types>
        <w:behaviors>
          <w:behavior w:val="content"/>
        </w:behaviors>
        <w:guid w:val="{4015E456-34BB-4C0F-9B4C-E47786BABD1A}"/>
      </w:docPartPr>
      <w:docPartBody>
        <w:p w:rsidR="00793495" w:rsidRDefault="00793495" w:rsidP="00793495">
          <w:pPr>
            <w:pStyle w:val="5EA8D77C6F124B70AB954A8C0FE522D2"/>
          </w:pPr>
          <w:r w:rsidRPr="0007340C">
            <w:rPr>
              <w:rStyle w:val="PlaceholderText"/>
            </w:rPr>
            <w:t>Click or tap here to enter text.</w:t>
          </w:r>
        </w:p>
      </w:docPartBody>
    </w:docPart>
    <w:docPart>
      <w:docPartPr>
        <w:name w:val="98803B9924104E2085C17C0519D4001E"/>
        <w:category>
          <w:name w:val="General"/>
          <w:gallery w:val="placeholder"/>
        </w:category>
        <w:types>
          <w:type w:val="bbPlcHdr"/>
        </w:types>
        <w:behaviors>
          <w:behavior w:val="content"/>
        </w:behaviors>
        <w:guid w:val="{EBB8EC58-23AA-4B5A-98FF-FE5BD0E976A1}"/>
      </w:docPartPr>
      <w:docPartBody>
        <w:p w:rsidR="00793495" w:rsidRDefault="00793495" w:rsidP="00793495">
          <w:pPr>
            <w:pStyle w:val="98803B9924104E2085C17C0519D4001E"/>
          </w:pPr>
          <w:r w:rsidRPr="0007340C">
            <w:rPr>
              <w:rStyle w:val="PlaceholderText"/>
            </w:rPr>
            <w:t>Click or tap here to enter text.</w:t>
          </w:r>
        </w:p>
      </w:docPartBody>
    </w:docPart>
    <w:docPart>
      <w:docPartPr>
        <w:name w:val="3770059E256147E38A83E3603386A0DD"/>
        <w:category>
          <w:name w:val="General"/>
          <w:gallery w:val="placeholder"/>
        </w:category>
        <w:types>
          <w:type w:val="bbPlcHdr"/>
        </w:types>
        <w:behaviors>
          <w:behavior w:val="content"/>
        </w:behaviors>
        <w:guid w:val="{17D99897-F113-4EF2-A31C-6CE0B2E6F528}"/>
      </w:docPartPr>
      <w:docPartBody>
        <w:p w:rsidR="00793495" w:rsidRDefault="00793495" w:rsidP="00793495">
          <w:pPr>
            <w:pStyle w:val="3770059E256147E38A83E3603386A0DD"/>
          </w:pPr>
          <w:r w:rsidRPr="0007340C">
            <w:rPr>
              <w:rStyle w:val="PlaceholderText"/>
            </w:rPr>
            <w:t>Click or tap here to enter text.</w:t>
          </w:r>
        </w:p>
      </w:docPartBody>
    </w:docPart>
    <w:docPart>
      <w:docPartPr>
        <w:name w:val="08C8C24DD0B442248543E40260F52AF6"/>
        <w:category>
          <w:name w:val="General"/>
          <w:gallery w:val="placeholder"/>
        </w:category>
        <w:types>
          <w:type w:val="bbPlcHdr"/>
        </w:types>
        <w:behaviors>
          <w:behavior w:val="content"/>
        </w:behaviors>
        <w:guid w:val="{B053ED6C-D1FD-45E1-87C2-D1940932496A}"/>
      </w:docPartPr>
      <w:docPartBody>
        <w:p w:rsidR="00793495" w:rsidRDefault="00793495" w:rsidP="00793495">
          <w:pPr>
            <w:pStyle w:val="08C8C24DD0B442248543E40260F52AF6"/>
          </w:pPr>
          <w:r w:rsidRPr="0007340C">
            <w:rPr>
              <w:rStyle w:val="PlaceholderText"/>
            </w:rPr>
            <w:t>Click or tap here to enter text.</w:t>
          </w:r>
        </w:p>
      </w:docPartBody>
    </w:docPart>
    <w:docPart>
      <w:docPartPr>
        <w:name w:val="7C23EF3DB98B4EB88F731931E3BEA56A"/>
        <w:category>
          <w:name w:val="General"/>
          <w:gallery w:val="placeholder"/>
        </w:category>
        <w:types>
          <w:type w:val="bbPlcHdr"/>
        </w:types>
        <w:behaviors>
          <w:behavior w:val="content"/>
        </w:behaviors>
        <w:guid w:val="{B96B6370-D120-4807-B2C0-A5DAD5C70A64}"/>
      </w:docPartPr>
      <w:docPartBody>
        <w:p w:rsidR="00793495" w:rsidRDefault="00793495" w:rsidP="00793495">
          <w:pPr>
            <w:pStyle w:val="7C23EF3DB98B4EB88F731931E3BEA56A"/>
          </w:pPr>
          <w:r w:rsidRPr="0007340C">
            <w:rPr>
              <w:rStyle w:val="PlaceholderText"/>
            </w:rPr>
            <w:t>Click or tap here to enter text.</w:t>
          </w:r>
        </w:p>
      </w:docPartBody>
    </w:docPart>
    <w:docPart>
      <w:docPartPr>
        <w:name w:val="36761154C2244F598D8108B1B68ADE94"/>
        <w:category>
          <w:name w:val="General"/>
          <w:gallery w:val="placeholder"/>
        </w:category>
        <w:types>
          <w:type w:val="bbPlcHdr"/>
        </w:types>
        <w:behaviors>
          <w:behavior w:val="content"/>
        </w:behaviors>
        <w:guid w:val="{8D809BFA-BD40-4E86-AFBF-A3D6C3E441D2}"/>
      </w:docPartPr>
      <w:docPartBody>
        <w:p w:rsidR="00793495" w:rsidRDefault="00793495" w:rsidP="00793495">
          <w:pPr>
            <w:pStyle w:val="36761154C2244F598D8108B1B68ADE94"/>
          </w:pPr>
          <w:r w:rsidRPr="0007340C">
            <w:rPr>
              <w:rStyle w:val="PlaceholderText"/>
            </w:rPr>
            <w:t>Click or tap here to enter text.</w:t>
          </w:r>
        </w:p>
      </w:docPartBody>
    </w:docPart>
    <w:docPart>
      <w:docPartPr>
        <w:name w:val="E845E23D21124D5483C780C512D9261B"/>
        <w:category>
          <w:name w:val="General"/>
          <w:gallery w:val="placeholder"/>
        </w:category>
        <w:types>
          <w:type w:val="bbPlcHdr"/>
        </w:types>
        <w:behaviors>
          <w:behavior w:val="content"/>
        </w:behaviors>
        <w:guid w:val="{F12BF080-417E-477A-9BE1-D7E72AE950F6}"/>
      </w:docPartPr>
      <w:docPartBody>
        <w:p w:rsidR="00793495" w:rsidRDefault="00793495" w:rsidP="00793495">
          <w:pPr>
            <w:pStyle w:val="E845E23D21124D5483C780C512D9261B"/>
          </w:pPr>
          <w:r w:rsidRPr="0007340C">
            <w:rPr>
              <w:rStyle w:val="PlaceholderText"/>
            </w:rPr>
            <w:t>Click or tap here to enter text.</w:t>
          </w:r>
        </w:p>
      </w:docPartBody>
    </w:docPart>
    <w:docPart>
      <w:docPartPr>
        <w:name w:val="1AC787B4EF2346529C5918B3B5A75339"/>
        <w:category>
          <w:name w:val="General"/>
          <w:gallery w:val="placeholder"/>
        </w:category>
        <w:types>
          <w:type w:val="bbPlcHdr"/>
        </w:types>
        <w:behaviors>
          <w:behavior w:val="content"/>
        </w:behaviors>
        <w:guid w:val="{93DE6250-98F1-400D-BF22-666BCC461133}"/>
      </w:docPartPr>
      <w:docPartBody>
        <w:p w:rsidR="00793495" w:rsidRDefault="00793495" w:rsidP="00793495">
          <w:pPr>
            <w:pStyle w:val="1AC787B4EF2346529C5918B3B5A75339"/>
          </w:pPr>
          <w:r w:rsidRPr="0007340C">
            <w:rPr>
              <w:rStyle w:val="PlaceholderText"/>
            </w:rPr>
            <w:t>Click or tap here to enter text.</w:t>
          </w:r>
        </w:p>
      </w:docPartBody>
    </w:docPart>
    <w:docPart>
      <w:docPartPr>
        <w:name w:val="7F93F6FB74A04E33BA77405316E6A70E"/>
        <w:category>
          <w:name w:val="General"/>
          <w:gallery w:val="placeholder"/>
        </w:category>
        <w:types>
          <w:type w:val="bbPlcHdr"/>
        </w:types>
        <w:behaviors>
          <w:behavior w:val="content"/>
        </w:behaviors>
        <w:guid w:val="{651F47C2-150E-4789-B696-C55357639614}"/>
      </w:docPartPr>
      <w:docPartBody>
        <w:p w:rsidR="00793495" w:rsidRDefault="00793495" w:rsidP="00793495">
          <w:pPr>
            <w:pStyle w:val="7F93F6FB74A04E33BA77405316E6A70E"/>
          </w:pPr>
          <w:r w:rsidRPr="0007340C">
            <w:rPr>
              <w:rStyle w:val="PlaceholderText"/>
            </w:rPr>
            <w:t>Click or tap here to enter text.</w:t>
          </w:r>
        </w:p>
      </w:docPartBody>
    </w:docPart>
    <w:docPart>
      <w:docPartPr>
        <w:name w:val="9CC1590B8A934AC4AF5BDABFFD4216D7"/>
        <w:category>
          <w:name w:val="General"/>
          <w:gallery w:val="placeholder"/>
        </w:category>
        <w:types>
          <w:type w:val="bbPlcHdr"/>
        </w:types>
        <w:behaviors>
          <w:behavior w:val="content"/>
        </w:behaviors>
        <w:guid w:val="{C2B66433-7FE1-4BF6-A56B-CAB041F67E5D}"/>
      </w:docPartPr>
      <w:docPartBody>
        <w:p w:rsidR="00793495" w:rsidRDefault="00793495" w:rsidP="00793495">
          <w:pPr>
            <w:pStyle w:val="9CC1590B8A934AC4AF5BDABFFD4216D7"/>
          </w:pPr>
          <w:r w:rsidRPr="0007340C">
            <w:rPr>
              <w:rStyle w:val="PlaceholderText"/>
            </w:rPr>
            <w:t>Click or tap here to enter text.</w:t>
          </w:r>
        </w:p>
      </w:docPartBody>
    </w:docPart>
    <w:docPart>
      <w:docPartPr>
        <w:name w:val="0562EE9F7AB34DA8A2BCEFF2AB65F6A2"/>
        <w:category>
          <w:name w:val="General"/>
          <w:gallery w:val="placeholder"/>
        </w:category>
        <w:types>
          <w:type w:val="bbPlcHdr"/>
        </w:types>
        <w:behaviors>
          <w:behavior w:val="content"/>
        </w:behaviors>
        <w:guid w:val="{5C5F54BC-10E5-4696-A347-4C6CDEF706FE}"/>
      </w:docPartPr>
      <w:docPartBody>
        <w:p w:rsidR="00793495" w:rsidRDefault="00793495" w:rsidP="00793495">
          <w:pPr>
            <w:pStyle w:val="0562EE9F7AB34DA8A2BCEFF2AB65F6A2"/>
          </w:pPr>
          <w:r w:rsidRPr="0007340C">
            <w:rPr>
              <w:rStyle w:val="PlaceholderText"/>
            </w:rPr>
            <w:t>Click or tap here to enter text.</w:t>
          </w:r>
        </w:p>
      </w:docPartBody>
    </w:docPart>
    <w:docPart>
      <w:docPartPr>
        <w:name w:val="B5A5F7E1B140434E95D44EF5BBFA9F7D"/>
        <w:category>
          <w:name w:val="General"/>
          <w:gallery w:val="placeholder"/>
        </w:category>
        <w:types>
          <w:type w:val="bbPlcHdr"/>
        </w:types>
        <w:behaviors>
          <w:behavior w:val="content"/>
        </w:behaviors>
        <w:guid w:val="{A71CF672-631E-4585-85CE-247230E33796}"/>
      </w:docPartPr>
      <w:docPartBody>
        <w:p w:rsidR="00793495" w:rsidRDefault="00793495" w:rsidP="00793495">
          <w:pPr>
            <w:pStyle w:val="B5A5F7E1B140434E95D44EF5BBFA9F7D"/>
          </w:pPr>
          <w:r w:rsidRPr="0007340C">
            <w:rPr>
              <w:rStyle w:val="PlaceholderText"/>
            </w:rPr>
            <w:t>Click or tap here to enter text.</w:t>
          </w:r>
        </w:p>
      </w:docPartBody>
    </w:docPart>
    <w:docPart>
      <w:docPartPr>
        <w:name w:val="890A7CB1281245FBA2DC9EE4D8A5D644"/>
        <w:category>
          <w:name w:val="General"/>
          <w:gallery w:val="placeholder"/>
        </w:category>
        <w:types>
          <w:type w:val="bbPlcHdr"/>
        </w:types>
        <w:behaviors>
          <w:behavior w:val="content"/>
        </w:behaviors>
        <w:guid w:val="{5548A84E-0E49-4972-B64A-A4266E32D6E0}"/>
      </w:docPartPr>
      <w:docPartBody>
        <w:p w:rsidR="00793495" w:rsidRDefault="00793495" w:rsidP="00793495">
          <w:pPr>
            <w:pStyle w:val="890A7CB1281245FBA2DC9EE4D8A5D644"/>
          </w:pPr>
          <w:r w:rsidRPr="0007340C">
            <w:rPr>
              <w:rStyle w:val="PlaceholderText"/>
            </w:rPr>
            <w:t>Click or tap here to enter text.</w:t>
          </w:r>
        </w:p>
      </w:docPartBody>
    </w:docPart>
    <w:docPart>
      <w:docPartPr>
        <w:name w:val="62A656ECEC5944E9A7993EFF465D19BE"/>
        <w:category>
          <w:name w:val="General"/>
          <w:gallery w:val="placeholder"/>
        </w:category>
        <w:types>
          <w:type w:val="bbPlcHdr"/>
        </w:types>
        <w:behaviors>
          <w:behavior w:val="content"/>
        </w:behaviors>
        <w:guid w:val="{4876B38A-A221-46EB-9480-341B4AD1A3A9}"/>
      </w:docPartPr>
      <w:docPartBody>
        <w:p w:rsidR="00793495" w:rsidRDefault="00793495" w:rsidP="00793495">
          <w:pPr>
            <w:pStyle w:val="62A656ECEC5944E9A7993EFF465D19BE"/>
          </w:pPr>
          <w:r w:rsidRPr="0007340C">
            <w:rPr>
              <w:rStyle w:val="PlaceholderText"/>
            </w:rPr>
            <w:t>Click or tap here to enter text.</w:t>
          </w:r>
        </w:p>
      </w:docPartBody>
    </w:docPart>
    <w:docPart>
      <w:docPartPr>
        <w:name w:val="DB59932979244944891EC088C6F5468D"/>
        <w:category>
          <w:name w:val="General"/>
          <w:gallery w:val="placeholder"/>
        </w:category>
        <w:types>
          <w:type w:val="bbPlcHdr"/>
        </w:types>
        <w:behaviors>
          <w:behavior w:val="content"/>
        </w:behaviors>
        <w:guid w:val="{EA82B360-5D75-4D37-A928-0633C4A08A3C}"/>
      </w:docPartPr>
      <w:docPartBody>
        <w:p w:rsidR="00793495" w:rsidRDefault="00793495" w:rsidP="00793495">
          <w:pPr>
            <w:pStyle w:val="DB59932979244944891EC088C6F5468D"/>
          </w:pPr>
          <w:r w:rsidRPr="0007340C">
            <w:rPr>
              <w:rStyle w:val="PlaceholderText"/>
            </w:rPr>
            <w:t>Click or tap here to enter text.</w:t>
          </w:r>
        </w:p>
      </w:docPartBody>
    </w:docPart>
    <w:docPart>
      <w:docPartPr>
        <w:name w:val="E7CDB989D742491ABE758692864F17E9"/>
        <w:category>
          <w:name w:val="General"/>
          <w:gallery w:val="placeholder"/>
        </w:category>
        <w:types>
          <w:type w:val="bbPlcHdr"/>
        </w:types>
        <w:behaviors>
          <w:behavior w:val="content"/>
        </w:behaviors>
        <w:guid w:val="{BD363E8B-24E0-4D16-95D4-3E2BDEA2684C}"/>
      </w:docPartPr>
      <w:docPartBody>
        <w:p w:rsidR="00793495" w:rsidRDefault="00793495" w:rsidP="00793495">
          <w:pPr>
            <w:pStyle w:val="E7CDB989D742491ABE758692864F17E9"/>
          </w:pPr>
          <w:r w:rsidRPr="0007340C">
            <w:rPr>
              <w:rStyle w:val="PlaceholderText"/>
            </w:rPr>
            <w:t>Click or tap here to enter text.</w:t>
          </w:r>
        </w:p>
      </w:docPartBody>
    </w:docPart>
    <w:docPart>
      <w:docPartPr>
        <w:name w:val="9BF50B162C5349B0B2C56809195D0EF5"/>
        <w:category>
          <w:name w:val="General"/>
          <w:gallery w:val="placeholder"/>
        </w:category>
        <w:types>
          <w:type w:val="bbPlcHdr"/>
        </w:types>
        <w:behaviors>
          <w:behavior w:val="content"/>
        </w:behaviors>
        <w:guid w:val="{F8C30EB1-38EC-43F8-9D1C-632F275E8A59}"/>
      </w:docPartPr>
      <w:docPartBody>
        <w:p w:rsidR="00793495" w:rsidRDefault="00793495" w:rsidP="00793495">
          <w:pPr>
            <w:pStyle w:val="9BF50B162C5349B0B2C56809195D0EF5"/>
          </w:pPr>
          <w:r w:rsidRPr="0007340C">
            <w:rPr>
              <w:rStyle w:val="PlaceholderText"/>
            </w:rPr>
            <w:t>Click or tap here to enter text.</w:t>
          </w:r>
        </w:p>
      </w:docPartBody>
    </w:docPart>
    <w:docPart>
      <w:docPartPr>
        <w:name w:val="BE9B3A62A2A94EE3B1E0156EBD534922"/>
        <w:category>
          <w:name w:val="General"/>
          <w:gallery w:val="placeholder"/>
        </w:category>
        <w:types>
          <w:type w:val="bbPlcHdr"/>
        </w:types>
        <w:behaviors>
          <w:behavior w:val="content"/>
        </w:behaviors>
        <w:guid w:val="{AC70A163-8E9F-4500-93A4-4E5169E47F56}"/>
      </w:docPartPr>
      <w:docPartBody>
        <w:p w:rsidR="00793495" w:rsidRDefault="00793495" w:rsidP="00793495">
          <w:pPr>
            <w:pStyle w:val="BE9B3A62A2A94EE3B1E0156EBD534922"/>
          </w:pPr>
          <w:r w:rsidRPr="0007340C">
            <w:rPr>
              <w:rStyle w:val="PlaceholderText"/>
            </w:rPr>
            <w:t>Click or tap here to enter text.</w:t>
          </w:r>
        </w:p>
      </w:docPartBody>
    </w:docPart>
    <w:docPart>
      <w:docPartPr>
        <w:name w:val="C4B40F753DDD42808EEC76C447FDC19F"/>
        <w:category>
          <w:name w:val="General"/>
          <w:gallery w:val="placeholder"/>
        </w:category>
        <w:types>
          <w:type w:val="bbPlcHdr"/>
        </w:types>
        <w:behaviors>
          <w:behavior w:val="content"/>
        </w:behaviors>
        <w:guid w:val="{381E0AC4-1EC7-4644-A7B1-102C366474C6}"/>
      </w:docPartPr>
      <w:docPartBody>
        <w:p w:rsidR="00793495" w:rsidRDefault="00793495" w:rsidP="00793495">
          <w:pPr>
            <w:pStyle w:val="C4B40F753DDD42808EEC76C447FDC19F"/>
          </w:pPr>
          <w:r w:rsidRPr="0007340C">
            <w:rPr>
              <w:rStyle w:val="PlaceholderText"/>
            </w:rPr>
            <w:t>Click or tap here to enter text.</w:t>
          </w:r>
        </w:p>
      </w:docPartBody>
    </w:docPart>
    <w:docPart>
      <w:docPartPr>
        <w:name w:val="F277EDD15BED4337BE8DB239A9F4DFB8"/>
        <w:category>
          <w:name w:val="General"/>
          <w:gallery w:val="placeholder"/>
        </w:category>
        <w:types>
          <w:type w:val="bbPlcHdr"/>
        </w:types>
        <w:behaviors>
          <w:behavior w:val="content"/>
        </w:behaviors>
        <w:guid w:val="{6439218E-AB2E-4686-8D56-3A1AAE2BFBFC}"/>
      </w:docPartPr>
      <w:docPartBody>
        <w:p w:rsidR="00793495" w:rsidRDefault="00793495" w:rsidP="00793495">
          <w:pPr>
            <w:pStyle w:val="F277EDD15BED4337BE8DB239A9F4DFB8"/>
          </w:pPr>
          <w:r w:rsidRPr="0007340C">
            <w:rPr>
              <w:rStyle w:val="PlaceholderText"/>
            </w:rPr>
            <w:t>Click or tap here to enter text.</w:t>
          </w:r>
        </w:p>
      </w:docPartBody>
    </w:docPart>
    <w:docPart>
      <w:docPartPr>
        <w:name w:val="A6804F4171FA4F70806BC8DF68E7EE27"/>
        <w:category>
          <w:name w:val="General"/>
          <w:gallery w:val="placeholder"/>
        </w:category>
        <w:types>
          <w:type w:val="bbPlcHdr"/>
        </w:types>
        <w:behaviors>
          <w:behavior w:val="content"/>
        </w:behaviors>
        <w:guid w:val="{9456F235-A836-4CEA-8B95-71540A59660E}"/>
      </w:docPartPr>
      <w:docPartBody>
        <w:p w:rsidR="00793495" w:rsidRDefault="00793495" w:rsidP="00793495">
          <w:pPr>
            <w:pStyle w:val="A6804F4171FA4F70806BC8DF68E7EE27"/>
          </w:pPr>
          <w:r w:rsidRPr="0007340C">
            <w:rPr>
              <w:rStyle w:val="PlaceholderText"/>
            </w:rPr>
            <w:t>Click or tap here to enter text.</w:t>
          </w:r>
        </w:p>
      </w:docPartBody>
    </w:docPart>
    <w:docPart>
      <w:docPartPr>
        <w:name w:val="93CDF6A197674B179B7C49461301AD1E"/>
        <w:category>
          <w:name w:val="General"/>
          <w:gallery w:val="placeholder"/>
        </w:category>
        <w:types>
          <w:type w:val="bbPlcHdr"/>
        </w:types>
        <w:behaviors>
          <w:behavior w:val="content"/>
        </w:behaviors>
        <w:guid w:val="{784171C7-3FB6-4BFD-A298-1D1F3576A51C}"/>
      </w:docPartPr>
      <w:docPartBody>
        <w:p w:rsidR="00793495" w:rsidRDefault="00793495" w:rsidP="00793495">
          <w:pPr>
            <w:pStyle w:val="93CDF6A197674B179B7C49461301AD1E"/>
          </w:pPr>
          <w:r w:rsidRPr="0007340C">
            <w:rPr>
              <w:rStyle w:val="PlaceholderText"/>
            </w:rPr>
            <w:t>Click or tap here to enter text.</w:t>
          </w:r>
        </w:p>
      </w:docPartBody>
    </w:docPart>
    <w:docPart>
      <w:docPartPr>
        <w:name w:val="C3DDCE90E2B34403AEB5E1AE1111F26F"/>
        <w:category>
          <w:name w:val="General"/>
          <w:gallery w:val="placeholder"/>
        </w:category>
        <w:types>
          <w:type w:val="bbPlcHdr"/>
        </w:types>
        <w:behaviors>
          <w:behavior w:val="content"/>
        </w:behaviors>
        <w:guid w:val="{1B9C06A6-AAD2-49D8-B167-7C6D509CED32}"/>
      </w:docPartPr>
      <w:docPartBody>
        <w:p w:rsidR="00793495" w:rsidRDefault="00793495" w:rsidP="00793495">
          <w:pPr>
            <w:pStyle w:val="C3DDCE90E2B34403AEB5E1AE1111F26F"/>
          </w:pPr>
          <w:r w:rsidRPr="0007340C">
            <w:rPr>
              <w:rStyle w:val="PlaceholderText"/>
            </w:rPr>
            <w:t>Click or tap here to enter text.</w:t>
          </w:r>
        </w:p>
      </w:docPartBody>
    </w:docPart>
    <w:docPart>
      <w:docPartPr>
        <w:name w:val="50637BF3ECC14BC08E179BD9D479D93B"/>
        <w:category>
          <w:name w:val="General"/>
          <w:gallery w:val="placeholder"/>
        </w:category>
        <w:types>
          <w:type w:val="bbPlcHdr"/>
        </w:types>
        <w:behaviors>
          <w:behavior w:val="content"/>
        </w:behaviors>
        <w:guid w:val="{C0CB84A4-CAA3-4FD9-8C90-F7A84AEE238D}"/>
      </w:docPartPr>
      <w:docPartBody>
        <w:p w:rsidR="00793495" w:rsidRDefault="00793495" w:rsidP="00793495">
          <w:pPr>
            <w:pStyle w:val="50637BF3ECC14BC08E179BD9D479D93B"/>
          </w:pPr>
          <w:r w:rsidRPr="0007340C">
            <w:rPr>
              <w:rStyle w:val="PlaceholderText"/>
            </w:rPr>
            <w:t>Click or tap here to enter text.</w:t>
          </w:r>
        </w:p>
      </w:docPartBody>
    </w:docPart>
    <w:docPart>
      <w:docPartPr>
        <w:name w:val="BC0D7936F03A41589CB7E83D409DD52E"/>
        <w:category>
          <w:name w:val="General"/>
          <w:gallery w:val="placeholder"/>
        </w:category>
        <w:types>
          <w:type w:val="bbPlcHdr"/>
        </w:types>
        <w:behaviors>
          <w:behavior w:val="content"/>
        </w:behaviors>
        <w:guid w:val="{D6D58214-32CE-40BB-9B6A-661BC36A15AE}"/>
      </w:docPartPr>
      <w:docPartBody>
        <w:p w:rsidR="00793495" w:rsidRDefault="00793495" w:rsidP="00793495">
          <w:pPr>
            <w:pStyle w:val="BC0D7936F03A41589CB7E83D409DD52E"/>
          </w:pPr>
          <w:r w:rsidRPr="0007340C">
            <w:rPr>
              <w:rStyle w:val="PlaceholderText"/>
            </w:rPr>
            <w:t>Click or tap here to enter text.</w:t>
          </w:r>
        </w:p>
      </w:docPartBody>
    </w:docPart>
    <w:docPart>
      <w:docPartPr>
        <w:name w:val="899B3E82E16A4EE4805EBDFBF09C5255"/>
        <w:category>
          <w:name w:val="General"/>
          <w:gallery w:val="placeholder"/>
        </w:category>
        <w:types>
          <w:type w:val="bbPlcHdr"/>
        </w:types>
        <w:behaviors>
          <w:behavior w:val="content"/>
        </w:behaviors>
        <w:guid w:val="{4B484624-DC6E-4503-BF77-474745C9A089}"/>
      </w:docPartPr>
      <w:docPartBody>
        <w:p w:rsidR="00793495" w:rsidRDefault="00793495" w:rsidP="00793495">
          <w:pPr>
            <w:pStyle w:val="899B3E82E16A4EE4805EBDFBF09C5255"/>
          </w:pPr>
          <w:r w:rsidRPr="0007340C">
            <w:rPr>
              <w:rStyle w:val="PlaceholderText"/>
            </w:rPr>
            <w:t>Click or tap here to enter text.</w:t>
          </w:r>
        </w:p>
      </w:docPartBody>
    </w:docPart>
    <w:docPart>
      <w:docPartPr>
        <w:name w:val="7B968944EAAA42A28429035391381E07"/>
        <w:category>
          <w:name w:val="General"/>
          <w:gallery w:val="placeholder"/>
        </w:category>
        <w:types>
          <w:type w:val="bbPlcHdr"/>
        </w:types>
        <w:behaviors>
          <w:behavior w:val="content"/>
        </w:behaviors>
        <w:guid w:val="{5AD2045A-E658-4F15-AF52-A5712711F634}"/>
      </w:docPartPr>
      <w:docPartBody>
        <w:p w:rsidR="00793495" w:rsidRDefault="00793495" w:rsidP="00793495">
          <w:pPr>
            <w:pStyle w:val="7B968944EAAA42A28429035391381E07"/>
          </w:pPr>
          <w:r w:rsidRPr="0007340C">
            <w:rPr>
              <w:rStyle w:val="PlaceholderText"/>
            </w:rPr>
            <w:t>Click or tap here to enter text.</w:t>
          </w:r>
        </w:p>
      </w:docPartBody>
    </w:docPart>
    <w:docPart>
      <w:docPartPr>
        <w:name w:val="6CFF7B93CFB8452D9BBA75A7A3471E9C"/>
        <w:category>
          <w:name w:val="General"/>
          <w:gallery w:val="placeholder"/>
        </w:category>
        <w:types>
          <w:type w:val="bbPlcHdr"/>
        </w:types>
        <w:behaviors>
          <w:behavior w:val="content"/>
        </w:behaviors>
        <w:guid w:val="{D09C6781-4DAF-4F47-987D-DE27E66ABA9B}"/>
      </w:docPartPr>
      <w:docPartBody>
        <w:p w:rsidR="00793495" w:rsidRDefault="00793495" w:rsidP="00793495">
          <w:pPr>
            <w:pStyle w:val="6CFF7B93CFB8452D9BBA75A7A3471E9C"/>
          </w:pPr>
          <w:r w:rsidRPr="0007340C">
            <w:rPr>
              <w:rStyle w:val="PlaceholderText"/>
            </w:rPr>
            <w:t>Click or tap here to enter text.</w:t>
          </w:r>
        </w:p>
      </w:docPartBody>
    </w:docPart>
    <w:docPart>
      <w:docPartPr>
        <w:name w:val="5ABE1530D94746E18ED9A5CB059C39B0"/>
        <w:category>
          <w:name w:val="General"/>
          <w:gallery w:val="placeholder"/>
        </w:category>
        <w:types>
          <w:type w:val="bbPlcHdr"/>
        </w:types>
        <w:behaviors>
          <w:behavior w:val="content"/>
        </w:behaviors>
        <w:guid w:val="{7375611D-8A69-4AE1-8BFB-0C96E03BEA61}"/>
      </w:docPartPr>
      <w:docPartBody>
        <w:p w:rsidR="00793495" w:rsidRDefault="00793495" w:rsidP="00793495">
          <w:pPr>
            <w:pStyle w:val="5ABE1530D94746E18ED9A5CB059C39B0"/>
          </w:pPr>
          <w:r w:rsidRPr="0007340C">
            <w:rPr>
              <w:rStyle w:val="PlaceholderText"/>
            </w:rPr>
            <w:t>Click or tap here to enter text.</w:t>
          </w:r>
        </w:p>
      </w:docPartBody>
    </w:docPart>
    <w:docPart>
      <w:docPartPr>
        <w:name w:val="FF702712B67B454DB60DE24763844B7E"/>
        <w:category>
          <w:name w:val="General"/>
          <w:gallery w:val="placeholder"/>
        </w:category>
        <w:types>
          <w:type w:val="bbPlcHdr"/>
        </w:types>
        <w:behaviors>
          <w:behavior w:val="content"/>
        </w:behaviors>
        <w:guid w:val="{8B3B75AB-46BB-41B4-B4DE-266598694904}"/>
      </w:docPartPr>
      <w:docPartBody>
        <w:p w:rsidR="00793495" w:rsidRDefault="00793495" w:rsidP="00793495">
          <w:pPr>
            <w:pStyle w:val="FF702712B67B454DB60DE24763844B7E"/>
          </w:pPr>
          <w:r w:rsidRPr="0007340C">
            <w:rPr>
              <w:rStyle w:val="PlaceholderText"/>
            </w:rPr>
            <w:t>Click or tap here to enter text.</w:t>
          </w:r>
        </w:p>
      </w:docPartBody>
    </w:docPart>
    <w:docPart>
      <w:docPartPr>
        <w:name w:val="BA7E38126B9D49228F04623AD1D10408"/>
        <w:category>
          <w:name w:val="General"/>
          <w:gallery w:val="placeholder"/>
        </w:category>
        <w:types>
          <w:type w:val="bbPlcHdr"/>
        </w:types>
        <w:behaviors>
          <w:behavior w:val="content"/>
        </w:behaviors>
        <w:guid w:val="{8835B67C-126D-4369-A645-2143FAB36D81}"/>
      </w:docPartPr>
      <w:docPartBody>
        <w:p w:rsidR="00793495" w:rsidRDefault="00793495" w:rsidP="00793495">
          <w:pPr>
            <w:pStyle w:val="BA7E38126B9D49228F04623AD1D10408"/>
          </w:pPr>
          <w:r w:rsidRPr="0007340C">
            <w:rPr>
              <w:rStyle w:val="PlaceholderText"/>
            </w:rPr>
            <w:t>Click or tap here to enter text.</w:t>
          </w:r>
        </w:p>
      </w:docPartBody>
    </w:docPart>
    <w:docPart>
      <w:docPartPr>
        <w:name w:val="8DDFAE0ADE6E4377A36701EF5B319BA3"/>
        <w:category>
          <w:name w:val="General"/>
          <w:gallery w:val="placeholder"/>
        </w:category>
        <w:types>
          <w:type w:val="bbPlcHdr"/>
        </w:types>
        <w:behaviors>
          <w:behavior w:val="content"/>
        </w:behaviors>
        <w:guid w:val="{5D996650-3B64-4CC4-BACC-BFBD71EA8C21}"/>
      </w:docPartPr>
      <w:docPartBody>
        <w:p w:rsidR="00793495" w:rsidRDefault="00793495" w:rsidP="00793495">
          <w:pPr>
            <w:pStyle w:val="8DDFAE0ADE6E4377A36701EF5B319BA3"/>
          </w:pPr>
          <w:r w:rsidRPr="0007340C">
            <w:rPr>
              <w:rStyle w:val="PlaceholderText"/>
            </w:rPr>
            <w:t>Click or tap here to enter text.</w:t>
          </w:r>
        </w:p>
      </w:docPartBody>
    </w:docPart>
    <w:docPart>
      <w:docPartPr>
        <w:name w:val="879EAF1765E74E24BBDADCF61502A4AC"/>
        <w:category>
          <w:name w:val="General"/>
          <w:gallery w:val="placeholder"/>
        </w:category>
        <w:types>
          <w:type w:val="bbPlcHdr"/>
        </w:types>
        <w:behaviors>
          <w:behavior w:val="content"/>
        </w:behaviors>
        <w:guid w:val="{AD543FFA-9120-4753-BFB7-F4C22EC1C998}"/>
      </w:docPartPr>
      <w:docPartBody>
        <w:p w:rsidR="00793495" w:rsidRDefault="00793495" w:rsidP="00793495">
          <w:pPr>
            <w:pStyle w:val="879EAF1765E74E24BBDADCF61502A4AC"/>
          </w:pPr>
          <w:r w:rsidRPr="0007340C">
            <w:rPr>
              <w:rStyle w:val="PlaceholderText"/>
            </w:rPr>
            <w:t>Click or tap here to enter text.</w:t>
          </w:r>
        </w:p>
      </w:docPartBody>
    </w:docPart>
    <w:docPart>
      <w:docPartPr>
        <w:name w:val="CA7FA8F4CF57464187B8C8F439C6560D"/>
        <w:category>
          <w:name w:val="General"/>
          <w:gallery w:val="placeholder"/>
        </w:category>
        <w:types>
          <w:type w:val="bbPlcHdr"/>
        </w:types>
        <w:behaviors>
          <w:behavior w:val="content"/>
        </w:behaviors>
        <w:guid w:val="{228F9826-F5E1-4BC3-A4FA-C2BB51479D42}"/>
      </w:docPartPr>
      <w:docPartBody>
        <w:p w:rsidR="00793495" w:rsidRDefault="00793495" w:rsidP="00793495">
          <w:pPr>
            <w:pStyle w:val="CA7FA8F4CF57464187B8C8F439C6560D"/>
          </w:pPr>
          <w:r w:rsidRPr="0007340C">
            <w:rPr>
              <w:rStyle w:val="PlaceholderText"/>
            </w:rPr>
            <w:t>Click or tap here to enter text.</w:t>
          </w:r>
        </w:p>
      </w:docPartBody>
    </w:docPart>
    <w:docPart>
      <w:docPartPr>
        <w:name w:val="B5EC039B946B4DA79F0900AA21E932EC"/>
        <w:category>
          <w:name w:val="General"/>
          <w:gallery w:val="placeholder"/>
        </w:category>
        <w:types>
          <w:type w:val="bbPlcHdr"/>
        </w:types>
        <w:behaviors>
          <w:behavior w:val="content"/>
        </w:behaviors>
        <w:guid w:val="{ADC3F6DF-162E-400B-ABF8-4C34DC4C8DE5}"/>
      </w:docPartPr>
      <w:docPartBody>
        <w:p w:rsidR="00793495" w:rsidRDefault="00793495" w:rsidP="00793495">
          <w:pPr>
            <w:pStyle w:val="B5EC039B946B4DA79F0900AA21E932EC"/>
          </w:pPr>
          <w:r w:rsidRPr="0007340C">
            <w:rPr>
              <w:rStyle w:val="PlaceholderText"/>
            </w:rPr>
            <w:t>Click or tap here to enter text.</w:t>
          </w:r>
        </w:p>
      </w:docPartBody>
    </w:docPart>
    <w:docPart>
      <w:docPartPr>
        <w:name w:val="798506D19D144648AA6F5F38B4D5D8AA"/>
        <w:category>
          <w:name w:val="General"/>
          <w:gallery w:val="placeholder"/>
        </w:category>
        <w:types>
          <w:type w:val="bbPlcHdr"/>
        </w:types>
        <w:behaviors>
          <w:behavior w:val="content"/>
        </w:behaviors>
        <w:guid w:val="{EC5C022F-1C57-45A4-A7A2-7EC6D6904CAB}"/>
      </w:docPartPr>
      <w:docPartBody>
        <w:p w:rsidR="00793495" w:rsidRDefault="00793495" w:rsidP="00793495">
          <w:pPr>
            <w:pStyle w:val="798506D19D144648AA6F5F38B4D5D8AA"/>
          </w:pPr>
          <w:r w:rsidRPr="0007340C">
            <w:rPr>
              <w:rStyle w:val="PlaceholderText"/>
            </w:rPr>
            <w:t>Click or tap here to enter text.</w:t>
          </w:r>
        </w:p>
      </w:docPartBody>
    </w:docPart>
    <w:docPart>
      <w:docPartPr>
        <w:name w:val="3DB1CB5A0D3A428DABA955D8ADAF459A"/>
        <w:category>
          <w:name w:val="General"/>
          <w:gallery w:val="placeholder"/>
        </w:category>
        <w:types>
          <w:type w:val="bbPlcHdr"/>
        </w:types>
        <w:behaviors>
          <w:behavior w:val="content"/>
        </w:behaviors>
        <w:guid w:val="{D6C5DCA1-5F67-42B7-B0CC-C87DF46A39F4}"/>
      </w:docPartPr>
      <w:docPartBody>
        <w:p w:rsidR="00793495" w:rsidRDefault="00793495" w:rsidP="00793495">
          <w:pPr>
            <w:pStyle w:val="3DB1CB5A0D3A428DABA955D8ADAF459A"/>
          </w:pPr>
          <w:r w:rsidRPr="0007340C">
            <w:rPr>
              <w:rStyle w:val="PlaceholderText"/>
            </w:rPr>
            <w:t>Click or tap here to enter text.</w:t>
          </w:r>
        </w:p>
      </w:docPartBody>
    </w:docPart>
    <w:docPart>
      <w:docPartPr>
        <w:name w:val="25C15933BA5447138449CD0B0BE3545C"/>
        <w:category>
          <w:name w:val="General"/>
          <w:gallery w:val="placeholder"/>
        </w:category>
        <w:types>
          <w:type w:val="bbPlcHdr"/>
        </w:types>
        <w:behaviors>
          <w:behavior w:val="content"/>
        </w:behaviors>
        <w:guid w:val="{B8FB89A6-68F7-4E2B-8B28-4D4DE1E318E4}"/>
      </w:docPartPr>
      <w:docPartBody>
        <w:p w:rsidR="00793495" w:rsidRDefault="00793495" w:rsidP="00793495">
          <w:pPr>
            <w:pStyle w:val="25C15933BA5447138449CD0B0BE3545C"/>
          </w:pPr>
          <w:r w:rsidRPr="0007340C">
            <w:rPr>
              <w:rStyle w:val="PlaceholderText"/>
            </w:rPr>
            <w:t>Click or tap here to enter text.</w:t>
          </w:r>
        </w:p>
      </w:docPartBody>
    </w:docPart>
    <w:docPart>
      <w:docPartPr>
        <w:name w:val="C9AA14FFBFCF427E851B4DF3D2A8B4E3"/>
        <w:category>
          <w:name w:val="General"/>
          <w:gallery w:val="placeholder"/>
        </w:category>
        <w:types>
          <w:type w:val="bbPlcHdr"/>
        </w:types>
        <w:behaviors>
          <w:behavior w:val="content"/>
        </w:behaviors>
        <w:guid w:val="{E1828DA5-85C5-4E6C-A908-F872B5F6B6A4}"/>
      </w:docPartPr>
      <w:docPartBody>
        <w:p w:rsidR="00793495" w:rsidRDefault="00793495" w:rsidP="00793495">
          <w:pPr>
            <w:pStyle w:val="C9AA14FFBFCF427E851B4DF3D2A8B4E3"/>
          </w:pPr>
          <w:r w:rsidRPr="0007340C">
            <w:rPr>
              <w:rStyle w:val="PlaceholderText"/>
            </w:rPr>
            <w:t>Click or tap here to enter text.</w:t>
          </w:r>
        </w:p>
      </w:docPartBody>
    </w:docPart>
    <w:docPart>
      <w:docPartPr>
        <w:name w:val="3BFBE51D60134FDFA899BAA92796E615"/>
        <w:category>
          <w:name w:val="General"/>
          <w:gallery w:val="placeholder"/>
        </w:category>
        <w:types>
          <w:type w:val="bbPlcHdr"/>
        </w:types>
        <w:behaviors>
          <w:behavior w:val="content"/>
        </w:behaviors>
        <w:guid w:val="{993CB9EC-5A21-45F4-8C81-59207E64DC83}"/>
      </w:docPartPr>
      <w:docPartBody>
        <w:p w:rsidR="00793495" w:rsidRDefault="00793495" w:rsidP="00793495">
          <w:pPr>
            <w:pStyle w:val="3BFBE51D60134FDFA899BAA92796E615"/>
          </w:pPr>
          <w:r w:rsidRPr="0007340C">
            <w:rPr>
              <w:rStyle w:val="PlaceholderText"/>
            </w:rPr>
            <w:t>Click or tap here to enter text.</w:t>
          </w:r>
        </w:p>
      </w:docPartBody>
    </w:docPart>
    <w:docPart>
      <w:docPartPr>
        <w:name w:val="2E06DF6CDDA047798287F394BCC09E6A"/>
        <w:category>
          <w:name w:val="General"/>
          <w:gallery w:val="placeholder"/>
        </w:category>
        <w:types>
          <w:type w:val="bbPlcHdr"/>
        </w:types>
        <w:behaviors>
          <w:behavior w:val="content"/>
        </w:behaviors>
        <w:guid w:val="{B227C7C0-D006-4FB9-AAAD-A9C1618C67C3}"/>
      </w:docPartPr>
      <w:docPartBody>
        <w:p w:rsidR="00793495" w:rsidRDefault="00793495" w:rsidP="00793495">
          <w:pPr>
            <w:pStyle w:val="2E06DF6CDDA047798287F394BCC09E6A"/>
          </w:pPr>
          <w:r w:rsidRPr="0007340C">
            <w:rPr>
              <w:rStyle w:val="PlaceholderText"/>
            </w:rPr>
            <w:t>Click or tap here to enter text.</w:t>
          </w:r>
        </w:p>
      </w:docPartBody>
    </w:docPart>
    <w:docPart>
      <w:docPartPr>
        <w:name w:val="458A8025F4DC4359B9DD99AEBF40DA31"/>
        <w:category>
          <w:name w:val="General"/>
          <w:gallery w:val="placeholder"/>
        </w:category>
        <w:types>
          <w:type w:val="bbPlcHdr"/>
        </w:types>
        <w:behaviors>
          <w:behavior w:val="content"/>
        </w:behaviors>
        <w:guid w:val="{5ACB07F5-2DA1-4145-B9D9-A038EEAA2755}"/>
      </w:docPartPr>
      <w:docPartBody>
        <w:p w:rsidR="00793495" w:rsidRDefault="00793495" w:rsidP="00793495">
          <w:pPr>
            <w:pStyle w:val="458A8025F4DC4359B9DD99AEBF40DA31"/>
          </w:pPr>
          <w:r w:rsidRPr="0007340C">
            <w:rPr>
              <w:rStyle w:val="PlaceholderText"/>
            </w:rPr>
            <w:t>Click or tap here to enter text.</w:t>
          </w:r>
        </w:p>
      </w:docPartBody>
    </w:docPart>
    <w:docPart>
      <w:docPartPr>
        <w:name w:val="7D844F9BCA7D4F11B265433D6F02C7E7"/>
        <w:category>
          <w:name w:val="General"/>
          <w:gallery w:val="placeholder"/>
        </w:category>
        <w:types>
          <w:type w:val="bbPlcHdr"/>
        </w:types>
        <w:behaviors>
          <w:behavior w:val="content"/>
        </w:behaviors>
        <w:guid w:val="{277FA1B1-2F86-4C54-8E81-743BA0E86A2E}"/>
      </w:docPartPr>
      <w:docPartBody>
        <w:p w:rsidR="00793495" w:rsidRDefault="00793495" w:rsidP="00793495">
          <w:pPr>
            <w:pStyle w:val="7D844F9BCA7D4F11B265433D6F02C7E7"/>
          </w:pPr>
          <w:r w:rsidRPr="0007340C">
            <w:rPr>
              <w:rStyle w:val="PlaceholderText"/>
            </w:rPr>
            <w:t>Click or tap here to enter text.</w:t>
          </w:r>
        </w:p>
      </w:docPartBody>
    </w:docPart>
    <w:docPart>
      <w:docPartPr>
        <w:name w:val="2CCB90195CC0479B84D33D6E08692F36"/>
        <w:category>
          <w:name w:val="General"/>
          <w:gallery w:val="placeholder"/>
        </w:category>
        <w:types>
          <w:type w:val="bbPlcHdr"/>
        </w:types>
        <w:behaviors>
          <w:behavior w:val="content"/>
        </w:behaviors>
        <w:guid w:val="{0A72976B-A41A-4EC6-B18B-F28B196B72A6}"/>
      </w:docPartPr>
      <w:docPartBody>
        <w:p w:rsidR="00793495" w:rsidRDefault="00793495" w:rsidP="00793495">
          <w:pPr>
            <w:pStyle w:val="2CCB90195CC0479B84D33D6E08692F36"/>
          </w:pPr>
          <w:r w:rsidRPr="0007340C">
            <w:rPr>
              <w:rStyle w:val="PlaceholderText"/>
            </w:rPr>
            <w:t>Click or tap here to enter text.</w:t>
          </w:r>
        </w:p>
      </w:docPartBody>
    </w:docPart>
    <w:docPart>
      <w:docPartPr>
        <w:name w:val="9ED50585380643C8BC4C305941AA0C48"/>
        <w:category>
          <w:name w:val="General"/>
          <w:gallery w:val="placeholder"/>
        </w:category>
        <w:types>
          <w:type w:val="bbPlcHdr"/>
        </w:types>
        <w:behaviors>
          <w:behavior w:val="content"/>
        </w:behaviors>
        <w:guid w:val="{ED16F1F0-E958-4EBF-B921-9687F7B4A1AD}"/>
      </w:docPartPr>
      <w:docPartBody>
        <w:p w:rsidR="00793495" w:rsidRDefault="00793495" w:rsidP="00793495">
          <w:pPr>
            <w:pStyle w:val="9ED50585380643C8BC4C305941AA0C48"/>
          </w:pPr>
          <w:r w:rsidRPr="0007340C">
            <w:rPr>
              <w:rStyle w:val="PlaceholderText"/>
            </w:rPr>
            <w:t>Click or tap here to enter text.</w:t>
          </w:r>
        </w:p>
      </w:docPartBody>
    </w:docPart>
    <w:docPart>
      <w:docPartPr>
        <w:name w:val="0B9E3F0DDCA549E0BE5FDB7A0C99F2F3"/>
        <w:category>
          <w:name w:val="General"/>
          <w:gallery w:val="placeholder"/>
        </w:category>
        <w:types>
          <w:type w:val="bbPlcHdr"/>
        </w:types>
        <w:behaviors>
          <w:behavior w:val="content"/>
        </w:behaviors>
        <w:guid w:val="{F91F7D23-A5B2-4BA3-8589-D47F7CCD8019}"/>
      </w:docPartPr>
      <w:docPartBody>
        <w:p w:rsidR="00793495" w:rsidRDefault="00793495" w:rsidP="00793495">
          <w:pPr>
            <w:pStyle w:val="0B9E3F0DDCA549E0BE5FDB7A0C99F2F3"/>
          </w:pPr>
          <w:r w:rsidRPr="0007340C">
            <w:rPr>
              <w:rStyle w:val="PlaceholderText"/>
            </w:rPr>
            <w:t>Click or tap here to enter text.</w:t>
          </w:r>
        </w:p>
      </w:docPartBody>
    </w:docPart>
    <w:docPart>
      <w:docPartPr>
        <w:name w:val="D135AFF2257E4044BEEFE000D164460E"/>
        <w:category>
          <w:name w:val="General"/>
          <w:gallery w:val="placeholder"/>
        </w:category>
        <w:types>
          <w:type w:val="bbPlcHdr"/>
        </w:types>
        <w:behaviors>
          <w:behavior w:val="content"/>
        </w:behaviors>
        <w:guid w:val="{86AC2D12-0392-48F0-B404-01070A103ED4}"/>
      </w:docPartPr>
      <w:docPartBody>
        <w:p w:rsidR="00793495" w:rsidRDefault="00793495" w:rsidP="00793495">
          <w:pPr>
            <w:pStyle w:val="D135AFF2257E4044BEEFE000D164460E"/>
          </w:pPr>
          <w:r w:rsidRPr="0007340C">
            <w:rPr>
              <w:rStyle w:val="PlaceholderText"/>
            </w:rPr>
            <w:t>Click or tap here to enter text.</w:t>
          </w:r>
        </w:p>
      </w:docPartBody>
    </w:docPart>
    <w:docPart>
      <w:docPartPr>
        <w:name w:val="27336E8C26334E60AB0D89D3AC3BBA5D"/>
        <w:category>
          <w:name w:val="General"/>
          <w:gallery w:val="placeholder"/>
        </w:category>
        <w:types>
          <w:type w:val="bbPlcHdr"/>
        </w:types>
        <w:behaviors>
          <w:behavior w:val="content"/>
        </w:behaviors>
        <w:guid w:val="{F4EAC5C2-353F-4DAB-9356-A80109214D62}"/>
      </w:docPartPr>
      <w:docPartBody>
        <w:p w:rsidR="00793495" w:rsidRDefault="00793495" w:rsidP="00793495">
          <w:pPr>
            <w:pStyle w:val="27336E8C26334E60AB0D89D3AC3BBA5D"/>
          </w:pPr>
          <w:r w:rsidRPr="0007340C">
            <w:rPr>
              <w:rStyle w:val="PlaceholderText"/>
            </w:rPr>
            <w:t>Click or tap here to enter text.</w:t>
          </w:r>
        </w:p>
      </w:docPartBody>
    </w:docPart>
    <w:docPart>
      <w:docPartPr>
        <w:name w:val="3162C590465F4A0C80C667EB85987C82"/>
        <w:category>
          <w:name w:val="General"/>
          <w:gallery w:val="placeholder"/>
        </w:category>
        <w:types>
          <w:type w:val="bbPlcHdr"/>
        </w:types>
        <w:behaviors>
          <w:behavior w:val="content"/>
        </w:behaviors>
        <w:guid w:val="{707E85F2-34D3-467F-84B3-46B8DE45AD42}"/>
      </w:docPartPr>
      <w:docPartBody>
        <w:p w:rsidR="00793495" w:rsidRDefault="00793495" w:rsidP="00793495">
          <w:pPr>
            <w:pStyle w:val="3162C590465F4A0C80C667EB85987C82"/>
          </w:pPr>
          <w:r w:rsidRPr="0007340C">
            <w:rPr>
              <w:rStyle w:val="PlaceholderText"/>
            </w:rPr>
            <w:t>Click or tap here to enter text.</w:t>
          </w:r>
        </w:p>
      </w:docPartBody>
    </w:docPart>
    <w:docPart>
      <w:docPartPr>
        <w:name w:val="47FFDE08585B47FA8D2132113BF2AD00"/>
        <w:category>
          <w:name w:val="General"/>
          <w:gallery w:val="placeholder"/>
        </w:category>
        <w:types>
          <w:type w:val="bbPlcHdr"/>
        </w:types>
        <w:behaviors>
          <w:behavior w:val="content"/>
        </w:behaviors>
        <w:guid w:val="{622AAD09-5A04-4082-8DF4-C4F76A5E78F5}"/>
      </w:docPartPr>
      <w:docPartBody>
        <w:p w:rsidR="00793495" w:rsidRDefault="00793495" w:rsidP="00793495">
          <w:pPr>
            <w:pStyle w:val="47FFDE08585B47FA8D2132113BF2AD00"/>
          </w:pPr>
          <w:r w:rsidRPr="0007340C">
            <w:rPr>
              <w:rStyle w:val="PlaceholderText"/>
            </w:rPr>
            <w:t>Click or tap here to enter text.</w:t>
          </w:r>
        </w:p>
      </w:docPartBody>
    </w:docPart>
    <w:docPart>
      <w:docPartPr>
        <w:name w:val="2345281596394765B53F2CB033C8F39E"/>
        <w:category>
          <w:name w:val="General"/>
          <w:gallery w:val="placeholder"/>
        </w:category>
        <w:types>
          <w:type w:val="bbPlcHdr"/>
        </w:types>
        <w:behaviors>
          <w:behavior w:val="content"/>
        </w:behaviors>
        <w:guid w:val="{2459B3C7-E02F-4233-924D-2BBA1A3CFE8C}"/>
      </w:docPartPr>
      <w:docPartBody>
        <w:p w:rsidR="00793495" w:rsidRDefault="00793495" w:rsidP="00793495">
          <w:pPr>
            <w:pStyle w:val="2345281596394765B53F2CB033C8F39E"/>
          </w:pPr>
          <w:r w:rsidRPr="0007340C">
            <w:rPr>
              <w:rStyle w:val="PlaceholderText"/>
            </w:rPr>
            <w:t>Click or tap here to enter text.</w:t>
          </w:r>
        </w:p>
      </w:docPartBody>
    </w:docPart>
    <w:docPart>
      <w:docPartPr>
        <w:name w:val="0864218F668641A8838030BA2BA7479C"/>
        <w:category>
          <w:name w:val="General"/>
          <w:gallery w:val="placeholder"/>
        </w:category>
        <w:types>
          <w:type w:val="bbPlcHdr"/>
        </w:types>
        <w:behaviors>
          <w:behavior w:val="content"/>
        </w:behaviors>
        <w:guid w:val="{07BC2125-2BB4-4DBE-B2FF-673175B91E1A}"/>
      </w:docPartPr>
      <w:docPartBody>
        <w:p w:rsidR="00793495" w:rsidRDefault="00793495" w:rsidP="00793495">
          <w:pPr>
            <w:pStyle w:val="0864218F668641A8838030BA2BA7479C"/>
          </w:pPr>
          <w:r w:rsidRPr="0007340C">
            <w:rPr>
              <w:rStyle w:val="PlaceholderText"/>
            </w:rPr>
            <w:t>Click or tap here to enter text.</w:t>
          </w:r>
        </w:p>
      </w:docPartBody>
    </w:docPart>
    <w:docPart>
      <w:docPartPr>
        <w:name w:val="86B42EC350F141698FA09C0C63A8A355"/>
        <w:category>
          <w:name w:val="General"/>
          <w:gallery w:val="placeholder"/>
        </w:category>
        <w:types>
          <w:type w:val="bbPlcHdr"/>
        </w:types>
        <w:behaviors>
          <w:behavior w:val="content"/>
        </w:behaviors>
        <w:guid w:val="{86673E53-CE01-4042-BFA9-BC18149C52EF}"/>
      </w:docPartPr>
      <w:docPartBody>
        <w:p w:rsidR="00793495" w:rsidRDefault="00793495" w:rsidP="00793495">
          <w:pPr>
            <w:pStyle w:val="86B42EC350F141698FA09C0C63A8A355"/>
          </w:pPr>
          <w:r w:rsidRPr="0007340C">
            <w:rPr>
              <w:rStyle w:val="PlaceholderText"/>
            </w:rPr>
            <w:t>Click or tap here to enter text.</w:t>
          </w:r>
        </w:p>
      </w:docPartBody>
    </w:docPart>
    <w:docPart>
      <w:docPartPr>
        <w:name w:val="F6D1BD96DFDE424894CFDC5DE6CD4FD7"/>
        <w:category>
          <w:name w:val="General"/>
          <w:gallery w:val="placeholder"/>
        </w:category>
        <w:types>
          <w:type w:val="bbPlcHdr"/>
        </w:types>
        <w:behaviors>
          <w:behavior w:val="content"/>
        </w:behaviors>
        <w:guid w:val="{7E71244C-41E3-4EFD-BB84-3B9C7999C374}"/>
      </w:docPartPr>
      <w:docPartBody>
        <w:p w:rsidR="00793495" w:rsidRDefault="00793495" w:rsidP="00793495">
          <w:pPr>
            <w:pStyle w:val="F6D1BD96DFDE424894CFDC5DE6CD4FD7"/>
          </w:pPr>
          <w:r w:rsidRPr="0007340C">
            <w:rPr>
              <w:rStyle w:val="PlaceholderText"/>
            </w:rPr>
            <w:t>Click or tap here to enter text.</w:t>
          </w:r>
        </w:p>
      </w:docPartBody>
    </w:docPart>
    <w:docPart>
      <w:docPartPr>
        <w:name w:val="F22074C6B5AF40A1BC4049FAE80E6D9D"/>
        <w:category>
          <w:name w:val="General"/>
          <w:gallery w:val="placeholder"/>
        </w:category>
        <w:types>
          <w:type w:val="bbPlcHdr"/>
        </w:types>
        <w:behaviors>
          <w:behavior w:val="content"/>
        </w:behaviors>
        <w:guid w:val="{D5F5C777-EDC7-4711-BDF8-C022A014FBDA}"/>
      </w:docPartPr>
      <w:docPartBody>
        <w:p w:rsidR="00793495" w:rsidRDefault="00793495" w:rsidP="00793495">
          <w:pPr>
            <w:pStyle w:val="F22074C6B5AF40A1BC4049FAE80E6D9D"/>
          </w:pPr>
          <w:r w:rsidRPr="0007340C">
            <w:rPr>
              <w:rStyle w:val="PlaceholderText"/>
            </w:rPr>
            <w:t>Click or tap here to enter text.</w:t>
          </w:r>
        </w:p>
      </w:docPartBody>
    </w:docPart>
    <w:docPart>
      <w:docPartPr>
        <w:name w:val="1329B6BB59F44DFFB10438449BE88B07"/>
        <w:category>
          <w:name w:val="General"/>
          <w:gallery w:val="placeholder"/>
        </w:category>
        <w:types>
          <w:type w:val="bbPlcHdr"/>
        </w:types>
        <w:behaviors>
          <w:behavior w:val="content"/>
        </w:behaviors>
        <w:guid w:val="{938CAD4E-6FE1-45E9-AE30-A23D1EF7DC50}"/>
      </w:docPartPr>
      <w:docPartBody>
        <w:p w:rsidR="00793495" w:rsidRDefault="00793495" w:rsidP="00793495">
          <w:pPr>
            <w:pStyle w:val="1329B6BB59F44DFFB10438449BE88B07"/>
          </w:pPr>
          <w:r w:rsidRPr="0007340C">
            <w:rPr>
              <w:rStyle w:val="PlaceholderText"/>
            </w:rPr>
            <w:t>Click or tap here to enter text.</w:t>
          </w:r>
        </w:p>
      </w:docPartBody>
    </w:docPart>
    <w:docPart>
      <w:docPartPr>
        <w:name w:val="C91AC134E2464641904AC594D7518A01"/>
        <w:category>
          <w:name w:val="General"/>
          <w:gallery w:val="placeholder"/>
        </w:category>
        <w:types>
          <w:type w:val="bbPlcHdr"/>
        </w:types>
        <w:behaviors>
          <w:behavior w:val="content"/>
        </w:behaviors>
        <w:guid w:val="{1218FA3B-E8B5-488F-8FBA-32A219C72E95}"/>
      </w:docPartPr>
      <w:docPartBody>
        <w:p w:rsidR="00793495" w:rsidRDefault="00793495" w:rsidP="00793495">
          <w:pPr>
            <w:pStyle w:val="C91AC134E2464641904AC594D7518A01"/>
          </w:pPr>
          <w:r w:rsidRPr="0007340C">
            <w:rPr>
              <w:rStyle w:val="PlaceholderText"/>
            </w:rPr>
            <w:t>Click or tap here to enter text.</w:t>
          </w:r>
        </w:p>
      </w:docPartBody>
    </w:docPart>
    <w:docPart>
      <w:docPartPr>
        <w:name w:val="15144E2BE1F04A1691E691B662F829B7"/>
        <w:category>
          <w:name w:val="General"/>
          <w:gallery w:val="placeholder"/>
        </w:category>
        <w:types>
          <w:type w:val="bbPlcHdr"/>
        </w:types>
        <w:behaviors>
          <w:behavior w:val="content"/>
        </w:behaviors>
        <w:guid w:val="{9585DAD8-7F20-4AC3-B607-1C58CC8BC337}"/>
      </w:docPartPr>
      <w:docPartBody>
        <w:p w:rsidR="00793495" w:rsidRDefault="00793495" w:rsidP="00793495">
          <w:pPr>
            <w:pStyle w:val="15144E2BE1F04A1691E691B662F829B7"/>
          </w:pPr>
          <w:r w:rsidRPr="0007340C">
            <w:rPr>
              <w:rStyle w:val="PlaceholderText"/>
            </w:rPr>
            <w:t>Click or tap here to enter text.</w:t>
          </w:r>
        </w:p>
      </w:docPartBody>
    </w:docPart>
    <w:docPart>
      <w:docPartPr>
        <w:name w:val="72A9124794CB492596232792F900D52D"/>
        <w:category>
          <w:name w:val="General"/>
          <w:gallery w:val="placeholder"/>
        </w:category>
        <w:types>
          <w:type w:val="bbPlcHdr"/>
        </w:types>
        <w:behaviors>
          <w:behavior w:val="content"/>
        </w:behaviors>
        <w:guid w:val="{2893672A-9694-47B2-8F9C-1CA385913AD7}"/>
      </w:docPartPr>
      <w:docPartBody>
        <w:p w:rsidR="00793495" w:rsidRDefault="00793495" w:rsidP="00793495">
          <w:pPr>
            <w:pStyle w:val="72A9124794CB492596232792F900D52D"/>
          </w:pPr>
          <w:r w:rsidRPr="0007340C">
            <w:rPr>
              <w:rStyle w:val="PlaceholderText"/>
            </w:rPr>
            <w:t>Click or tap here to enter text.</w:t>
          </w:r>
        </w:p>
      </w:docPartBody>
    </w:docPart>
    <w:docPart>
      <w:docPartPr>
        <w:name w:val="97A944777AB546ED897F26B8400FAB14"/>
        <w:category>
          <w:name w:val="General"/>
          <w:gallery w:val="placeholder"/>
        </w:category>
        <w:types>
          <w:type w:val="bbPlcHdr"/>
        </w:types>
        <w:behaviors>
          <w:behavior w:val="content"/>
        </w:behaviors>
        <w:guid w:val="{24AA8017-971A-4B8A-BDEA-CB9FE196E0DA}"/>
      </w:docPartPr>
      <w:docPartBody>
        <w:p w:rsidR="00793495" w:rsidRDefault="00793495" w:rsidP="00793495">
          <w:pPr>
            <w:pStyle w:val="97A944777AB546ED897F26B8400FAB14"/>
          </w:pPr>
          <w:r w:rsidRPr="0007340C">
            <w:rPr>
              <w:rStyle w:val="PlaceholderText"/>
            </w:rPr>
            <w:t>Click or tap here to enter text.</w:t>
          </w:r>
        </w:p>
      </w:docPartBody>
    </w:docPart>
    <w:docPart>
      <w:docPartPr>
        <w:name w:val="EA00799EF2DA44C0AF7ED5F7296ACD73"/>
        <w:category>
          <w:name w:val="General"/>
          <w:gallery w:val="placeholder"/>
        </w:category>
        <w:types>
          <w:type w:val="bbPlcHdr"/>
        </w:types>
        <w:behaviors>
          <w:behavior w:val="content"/>
        </w:behaviors>
        <w:guid w:val="{F0054D67-8291-4FD3-A07E-F67E3DCB6D70}"/>
      </w:docPartPr>
      <w:docPartBody>
        <w:p w:rsidR="00793495" w:rsidRDefault="00793495" w:rsidP="00793495">
          <w:pPr>
            <w:pStyle w:val="EA00799EF2DA44C0AF7ED5F7296ACD73"/>
          </w:pPr>
          <w:r w:rsidRPr="0007340C">
            <w:rPr>
              <w:rStyle w:val="PlaceholderText"/>
            </w:rPr>
            <w:t>Click or tap here to enter text.</w:t>
          </w:r>
        </w:p>
      </w:docPartBody>
    </w:docPart>
    <w:docPart>
      <w:docPartPr>
        <w:name w:val="2BAE08600D634E7886A402E262086B03"/>
        <w:category>
          <w:name w:val="General"/>
          <w:gallery w:val="placeholder"/>
        </w:category>
        <w:types>
          <w:type w:val="bbPlcHdr"/>
        </w:types>
        <w:behaviors>
          <w:behavior w:val="content"/>
        </w:behaviors>
        <w:guid w:val="{794EE62C-FE50-42CE-A3BB-713E126F0D33}"/>
      </w:docPartPr>
      <w:docPartBody>
        <w:p w:rsidR="00793495" w:rsidRDefault="00793495" w:rsidP="00793495">
          <w:pPr>
            <w:pStyle w:val="2BAE08600D634E7886A402E262086B03"/>
          </w:pPr>
          <w:r w:rsidRPr="0007340C">
            <w:rPr>
              <w:rStyle w:val="PlaceholderText"/>
            </w:rPr>
            <w:t>Click or tap here to enter text.</w:t>
          </w:r>
        </w:p>
      </w:docPartBody>
    </w:docPart>
    <w:docPart>
      <w:docPartPr>
        <w:name w:val="76F31AF55EF34B5194CD655BCB0680C5"/>
        <w:category>
          <w:name w:val="General"/>
          <w:gallery w:val="placeholder"/>
        </w:category>
        <w:types>
          <w:type w:val="bbPlcHdr"/>
        </w:types>
        <w:behaviors>
          <w:behavior w:val="content"/>
        </w:behaviors>
        <w:guid w:val="{6FA8A65C-F912-4725-9EE5-B71670F949B5}"/>
      </w:docPartPr>
      <w:docPartBody>
        <w:p w:rsidR="00793495" w:rsidRDefault="00793495" w:rsidP="00793495">
          <w:pPr>
            <w:pStyle w:val="76F31AF55EF34B5194CD655BCB0680C5"/>
          </w:pPr>
          <w:r w:rsidRPr="0007340C">
            <w:rPr>
              <w:rStyle w:val="PlaceholderText"/>
            </w:rPr>
            <w:t>Click or tap here to enter text.</w:t>
          </w:r>
        </w:p>
      </w:docPartBody>
    </w:docPart>
    <w:docPart>
      <w:docPartPr>
        <w:name w:val="0887D1B9EE1E4835B2B89E532F785A32"/>
        <w:category>
          <w:name w:val="General"/>
          <w:gallery w:val="placeholder"/>
        </w:category>
        <w:types>
          <w:type w:val="bbPlcHdr"/>
        </w:types>
        <w:behaviors>
          <w:behavior w:val="content"/>
        </w:behaviors>
        <w:guid w:val="{CC03D7D4-726C-4D8B-9DC3-097A3966D358}"/>
      </w:docPartPr>
      <w:docPartBody>
        <w:p w:rsidR="00793495" w:rsidRDefault="00793495" w:rsidP="00793495">
          <w:pPr>
            <w:pStyle w:val="0887D1B9EE1E4835B2B89E532F785A32"/>
          </w:pPr>
          <w:r w:rsidRPr="0007340C">
            <w:rPr>
              <w:rStyle w:val="PlaceholderText"/>
            </w:rPr>
            <w:t>Click or tap here to enter text.</w:t>
          </w:r>
        </w:p>
      </w:docPartBody>
    </w:docPart>
    <w:docPart>
      <w:docPartPr>
        <w:name w:val="50669DD945D74EC6AA390E729C7D16BC"/>
        <w:category>
          <w:name w:val="General"/>
          <w:gallery w:val="placeholder"/>
        </w:category>
        <w:types>
          <w:type w:val="bbPlcHdr"/>
        </w:types>
        <w:behaviors>
          <w:behavior w:val="content"/>
        </w:behaviors>
        <w:guid w:val="{BA197672-C702-4016-B2D6-BCACA922F0C7}"/>
      </w:docPartPr>
      <w:docPartBody>
        <w:p w:rsidR="00793495" w:rsidRDefault="00793495" w:rsidP="00793495">
          <w:pPr>
            <w:pStyle w:val="50669DD945D74EC6AA390E729C7D16BC"/>
          </w:pPr>
          <w:r w:rsidRPr="0007340C">
            <w:rPr>
              <w:rStyle w:val="PlaceholderText"/>
            </w:rPr>
            <w:t>Click or tap here to enter text.</w:t>
          </w:r>
        </w:p>
      </w:docPartBody>
    </w:docPart>
    <w:docPart>
      <w:docPartPr>
        <w:name w:val="081090D489A54DBC90A9F3D5801233C3"/>
        <w:category>
          <w:name w:val="General"/>
          <w:gallery w:val="placeholder"/>
        </w:category>
        <w:types>
          <w:type w:val="bbPlcHdr"/>
        </w:types>
        <w:behaviors>
          <w:behavior w:val="content"/>
        </w:behaviors>
        <w:guid w:val="{2DE89BFB-832D-490F-A596-424EA0BD7040}"/>
      </w:docPartPr>
      <w:docPartBody>
        <w:p w:rsidR="00793495" w:rsidRDefault="00793495" w:rsidP="00793495">
          <w:pPr>
            <w:pStyle w:val="081090D489A54DBC90A9F3D5801233C3"/>
          </w:pPr>
          <w:r w:rsidRPr="0007340C">
            <w:rPr>
              <w:rStyle w:val="PlaceholderText"/>
            </w:rPr>
            <w:t>Click or tap here to enter text.</w:t>
          </w:r>
        </w:p>
      </w:docPartBody>
    </w:docPart>
    <w:docPart>
      <w:docPartPr>
        <w:name w:val="D9291E3E4083429CA59C49590556493A"/>
        <w:category>
          <w:name w:val="General"/>
          <w:gallery w:val="placeholder"/>
        </w:category>
        <w:types>
          <w:type w:val="bbPlcHdr"/>
        </w:types>
        <w:behaviors>
          <w:behavior w:val="content"/>
        </w:behaviors>
        <w:guid w:val="{ADCFADF8-61F4-4D3B-AED6-426C5EEC769B}"/>
      </w:docPartPr>
      <w:docPartBody>
        <w:p w:rsidR="00793495" w:rsidRDefault="00793495" w:rsidP="00793495">
          <w:pPr>
            <w:pStyle w:val="D9291E3E4083429CA59C49590556493A"/>
          </w:pPr>
          <w:r w:rsidRPr="0007340C">
            <w:rPr>
              <w:rStyle w:val="PlaceholderText"/>
            </w:rPr>
            <w:t>Click or tap here to enter text.</w:t>
          </w:r>
        </w:p>
      </w:docPartBody>
    </w:docPart>
    <w:docPart>
      <w:docPartPr>
        <w:name w:val="502E282920DD49BEAF2A40E6EA2B22C2"/>
        <w:category>
          <w:name w:val="General"/>
          <w:gallery w:val="placeholder"/>
        </w:category>
        <w:types>
          <w:type w:val="bbPlcHdr"/>
        </w:types>
        <w:behaviors>
          <w:behavior w:val="content"/>
        </w:behaviors>
        <w:guid w:val="{AC540C5E-2997-4183-87E5-7E575B39B8AB}"/>
      </w:docPartPr>
      <w:docPartBody>
        <w:p w:rsidR="00793495" w:rsidRDefault="00793495" w:rsidP="00793495">
          <w:pPr>
            <w:pStyle w:val="502E282920DD49BEAF2A40E6EA2B22C2"/>
          </w:pPr>
          <w:r w:rsidRPr="0007340C">
            <w:rPr>
              <w:rStyle w:val="PlaceholderText"/>
            </w:rPr>
            <w:t>Click or tap here to enter text.</w:t>
          </w:r>
        </w:p>
      </w:docPartBody>
    </w:docPart>
    <w:docPart>
      <w:docPartPr>
        <w:name w:val="058F3FC6B06E4FE8ACD186C5C4849E85"/>
        <w:category>
          <w:name w:val="General"/>
          <w:gallery w:val="placeholder"/>
        </w:category>
        <w:types>
          <w:type w:val="bbPlcHdr"/>
        </w:types>
        <w:behaviors>
          <w:behavior w:val="content"/>
        </w:behaviors>
        <w:guid w:val="{4B4EF876-745D-4219-8CBD-8EEA6BF7AC9C}"/>
      </w:docPartPr>
      <w:docPartBody>
        <w:p w:rsidR="00793495" w:rsidRDefault="00793495" w:rsidP="00793495">
          <w:pPr>
            <w:pStyle w:val="058F3FC6B06E4FE8ACD186C5C4849E85"/>
          </w:pPr>
          <w:r w:rsidRPr="0007340C">
            <w:rPr>
              <w:rStyle w:val="PlaceholderText"/>
            </w:rPr>
            <w:t>Click or tap here to enter text.</w:t>
          </w:r>
        </w:p>
      </w:docPartBody>
    </w:docPart>
    <w:docPart>
      <w:docPartPr>
        <w:name w:val="509878E1FCDD4EA59C6DF13F34C7694D"/>
        <w:category>
          <w:name w:val="General"/>
          <w:gallery w:val="placeholder"/>
        </w:category>
        <w:types>
          <w:type w:val="bbPlcHdr"/>
        </w:types>
        <w:behaviors>
          <w:behavior w:val="content"/>
        </w:behaviors>
        <w:guid w:val="{FC339BA6-43F1-4DF4-A3D6-E7AF19E0A903}"/>
      </w:docPartPr>
      <w:docPartBody>
        <w:p w:rsidR="00793495" w:rsidRDefault="00793495" w:rsidP="00793495">
          <w:pPr>
            <w:pStyle w:val="509878E1FCDD4EA59C6DF13F34C7694D"/>
          </w:pPr>
          <w:r w:rsidRPr="0007340C">
            <w:rPr>
              <w:rStyle w:val="PlaceholderText"/>
            </w:rPr>
            <w:t>Click or tap here to enter text.</w:t>
          </w:r>
        </w:p>
      </w:docPartBody>
    </w:docPart>
    <w:docPart>
      <w:docPartPr>
        <w:name w:val="E9EE3DA775754D0C9CBB4F05927D8429"/>
        <w:category>
          <w:name w:val="General"/>
          <w:gallery w:val="placeholder"/>
        </w:category>
        <w:types>
          <w:type w:val="bbPlcHdr"/>
        </w:types>
        <w:behaviors>
          <w:behavior w:val="content"/>
        </w:behaviors>
        <w:guid w:val="{903D3097-58C5-43DD-BD72-BA91122D8F5D}"/>
      </w:docPartPr>
      <w:docPartBody>
        <w:p w:rsidR="00793495" w:rsidRDefault="00793495" w:rsidP="00793495">
          <w:pPr>
            <w:pStyle w:val="E9EE3DA775754D0C9CBB4F05927D8429"/>
          </w:pPr>
          <w:r w:rsidRPr="0007340C">
            <w:rPr>
              <w:rStyle w:val="PlaceholderText"/>
            </w:rPr>
            <w:t>Click or tap here to enter text.</w:t>
          </w:r>
        </w:p>
      </w:docPartBody>
    </w:docPart>
    <w:docPart>
      <w:docPartPr>
        <w:name w:val="B59AAB19B5404D3E8173EBEA12C1A654"/>
        <w:category>
          <w:name w:val="General"/>
          <w:gallery w:val="placeholder"/>
        </w:category>
        <w:types>
          <w:type w:val="bbPlcHdr"/>
        </w:types>
        <w:behaviors>
          <w:behavior w:val="content"/>
        </w:behaviors>
        <w:guid w:val="{D84E6803-84EF-4117-BB24-A88A082D8B20}"/>
      </w:docPartPr>
      <w:docPartBody>
        <w:p w:rsidR="00793495" w:rsidRDefault="00793495" w:rsidP="00793495">
          <w:pPr>
            <w:pStyle w:val="B59AAB19B5404D3E8173EBEA12C1A654"/>
          </w:pPr>
          <w:r w:rsidRPr="0007340C">
            <w:rPr>
              <w:rStyle w:val="PlaceholderText"/>
            </w:rPr>
            <w:t>Click or tap here to enter text.</w:t>
          </w:r>
        </w:p>
      </w:docPartBody>
    </w:docPart>
    <w:docPart>
      <w:docPartPr>
        <w:name w:val="0D292745C5B0442C983ECC961FA984CD"/>
        <w:category>
          <w:name w:val="General"/>
          <w:gallery w:val="placeholder"/>
        </w:category>
        <w:types>
          <w:type w:val="bbPlcHdr"/>
        </w:types>
        <w:behaviors>
          <w:behavior w:val="content"/>
        </w:behaviors>
        <w:guid w:val="{7F2A2E43-BCF9-4B22-A528-AEAA6C304EFD}"/>
      </w:docPartPr>
      <w:docPartBody>
        <w:p w:rsidR="00793495" w:rsidRDefault="00793495" w:rsidP="00793495">
          <w:pPr>
            <w:pStyle w:val="0D292745C5B0442C983ECC961FA984CD"/>
          </w:pPr>
          <w:r w:rsidRPr="0007340C">
            <w:rPr>
              <w:rStyle w:val="PlaceholderText"/>
            </w:rPr>
            <w:t>Click or tap here to enter text.</w:t>
          </w:r>
        </w:p>
      </w:docPartBody>
    </w:docPart>
    <w:docPart>
      <w:docPartPr>
        <w:name w:val="1E43A971CA7E4A3095338D18CD18C6AB"/>
        <w:category>
          <w:name w:val="General"/>
          <w:gallery w:val="placeholder"/>
        </w:category>
        <w:types>
          <w:type w:val="bbPlcHdr"/>
        </w:types>
        <w:behaviors>
          <w:behavior w:val="content"/>
        </w:behaviors>
        <w:guid w:val="{9C98FF62-7C47-459E-BDA9-82580D89947B}"/>
      </w:docPartPr>
      <w:docPartBody>
        <w:p w:rsidR="00793495" w:rsidRDefault="00793495" w:rsidP="00793495">
          <w:pPr>
            <w:pStyle w:val="1E43A971CA7E4A3095338D18CD18C6AB"/>
          </w:pPr>
          <w:r w:rsidRPr="0007340C">
            <w:rPr>
              <w:rStyle w:val="PlaceholderText"/>
            </w:rPr>
            <w:t>Click or tap here to enter text.</w:t>
          </w:r>
        </w:p>
      </w:docPartBody>
    </w:docPart>
    <w:docPart>
      <w:docPartPr>
        <w:name w:val="31FDA001EB2F4B938A445BF6E943F69A"/>
        <w:category>
          <w:name w:val="General"/>
          <w:gallery w:val="placeholder"/>
        </w:category>
        <w:types>
          <w:type w:val="bbPlcHdr"/>
        </w:types>
        <w:behaviors>
          <w:behavior w:val="content"/>
        </w:behaviors>
        <w:guid w:val="{2417756B-BC86-4B92-A706-083F6061B7D2}"/>
      </w:docPartPr>
      <w:docPartBody>
        <w:p w:rsidR="00793495" w:rsidRDefault="00793495" w:rsidP="00793495">
          <w:pPr>
            <w:pStyle w:val="31FDA001EB2F4B938A445BF6E943F69A"/>
          </w:pPr>
          <w:r w:rsidRPr="0007340C">
            <w:rPr>
              <w:rStyle w:val="PlaceholderText"/>
            </w:rPr>
            <w:t>Click or tap here to enter text.</w:t>
          </w:r>
        </w:p>
      </w:docPartBody>
    </w:docPart>
    <w:docPart>
      <w:docPartPr>
        <w:name w:val="DB25F18366E9470DA420C8DB45DDFAF9"/>
        <w:category>
          <w:name w:val="General"/>
          <w:gallery w:val="placeholder"/>
        </w:category>
        <w:types>
          <w:type w:val="bbPlcHdr"/>
        </w:types>
        <w:behaviors>
          <w:behavior w:val="content"/>
        </w:behaviors>
        <w:guid w:val="{F3EC1F4B-CF63-436A-A7A1-029B4F39608E}"/>
      </w:docPartPr>
      <w:docPartBody>
        <w:p w:rsidR="00793495" w:rsidRDefault="00793495" w:rsidP="00793495">
          <w:pPr>
            <w:pStyle w:val="DB25F18366E9470DA420C8DB45DDFAF9"/>
          </w:pPr>
          <w:r w:rsidRPr="0007340C">
            <w:rPr>
              <w:rStyle w:val="PlaceholderText"/>
            </w:rPr>
            <w:t>Click or tap here to enter text.</w:t>
          </w:r>
        </w:p>
      </w:docPartBody>
    </w:docPart>
    <w:docPart>
      <w:docPartPr>
        <w:name w:val="DC3CCC0A63B74188ACD522E7AABE8126"/>
        <w:category>
          <w:name w:val="General"/>
          <w:gallery w:val="placeholder"/>
        </w:category>
        <w:types>
          <w:type w:val="bbPlcHdr"/>
        </w:types>
        <w:behaviors>
          <w:behavior w:val="content"/>
        </w:behaviors>
        <w:guid w:val="{8ABE1B09-25C0-48D4-A2C1-7EF8C40DD3EE}"/>
      </w:docPartPr>
      <w:docPartBody>
        <w:p w:rsidR="00793495" w:rsidRDefault="00793495" w:rsidP="00793495">
          <w:pPr>
            <w:pStyle w:val="DC3CCC0A63B74188ACD522E7AABE8126"/>
          </w:pPr>
          <w:r w:rsidRPr="0007340C">
            <w:rPr>
              <w:rStyle w:val="PlaceholderText"/>
            </w:rPr>
            <w:t>Click or tap here to enter text.</w:t>
          </w:r>
        </w:p>
      </w:docPartBody>
    </w:docPart>
    <w:docPart>
      <w:docPartPr>
        <w:name w:val="F710BFFA9F2B47B4970856C68105AA2F"/>
        <w:category>
          <w:name w:val="General"/>
          <w:gallery w:val="placeholder"/>
        </w:category>
        <w:types>
          <w:type w:val="bbPlcHdr"/>
        </w:types>
        <w:behaviors>
          <w:behavior w:val="content"/>
        </w:behaviors>
        <w:guid w:val="{53A08534-B53C-4738-802C-CC96DB238C9C}"/>
      </w:docPartPr>
      <w:docPartBody>
        <w:p w:rsidR="00793495" w:rsidRDefault="00793495" w:rsidP="00793495">
          <w:pPr>
            <w:pStyle w:val="F710BFFA9F2B47B4970856C68105AA2F"/>
          </w:pPr>
          <w:r w:rsidRPr="0007340C">
            <w:rPr>
              <w:rStyle w:val="PlaceholderText"/>
            </w:rPr>
            <w:t>Click or tap here to enter text.</w:t>
          </w:r>
        </w:p>
      </w:docPartBody>
    </w:docPart>
    <w:docPart>
      <w:docPartPr>
        <w:name w:val="1B285C3EE883404EB69DD92C11AA36F4"/>
        <w:category>
          <w:name w:val="General"/>
          <w:gallery w:val="placeholder"/>
        </w:category>
        <w:types>
          <w:type w:val="bbPlcHdr"/>
        </w:types>
        <w:behaviors>
          <w:behavior w:val="content"/>
        </w:behaviors>
        <w:guid w:val="{C77638A8-DE10-4E8B-93E7-9F98954F289A}"/>
      </w:docPartPr>
      <w:docPartBody>
        <w:p w:rsidR="00793495" w:rsidRDefault="00793495" w:rsidP="00793495">
          <w:pPr>
            <w:pStyle w:val="1B285C3EE883404EB69DD92C11AA36F4"/>
          </w:pPr>
          <w:r w:rsidRPr="0007340C">
            <w:rPr>
              <w:rStyle w:val="PlaceholderText"/>
            </w:rPr>
            <w:t>Click or tap here to enter text.</w:t>
          </w:r>
        </w:p>
      </w:docPartBody>
    </w:docPart>
    <w:docPart>
      <w:docPartPr>
        <w:name w:val="8DD37B7B7F924118B278F2BF46A5D52D"/>
        <w:category>
          <w:name w:val="General"/>
          <w:gallery w:val="placeholder"/>
        </w:category>
        <w:types>
          <w:type w:val="bbPlcHdr"/>
        </w:types>
        <w:behaviors>
          <w:behavior w:val="content"/>
        </w:behaviors>
        <w:guid w:val="{36AC6ECA-C97C-406D-BC22-DCE12B51B2D1}"/>
      </w:docPartPr>
      <w:docPartBody>
        <w:p w:rsidR="00793495" w:rsidRDefault="00793495" w:rsidP="00793495">
          <w:pPr>
            <w:pStyle w:val="8DD37B7B7F924118B278F2BF46A5D52D"/>
          </w:pPr>
          <w:r w:rsidRPr="0007340C">
            <w:rPr>
              <w:rStyle w:val="PlaceholderText"/>
            </w:rPr>
            <w:t>Click or tap here to enter text.</w:t>
          </w:r>
        </w:p>
      </w:docPartBody>
    </w:docPart>
    <w:docPart>
      <w:docPartPr>
        <w:name w:val="52160C9413C7465B9D953A654C5F2738"/>
        <w:category>
          <w:name w:val="General"/>
          <w:gallery w:val="placeholder"/>
        </w:category>
        <w:types>
          <w:type w:val="bbPlcHdr"/>
        </w:types>
        <w:behaviors>
          <w:behavior w:val="content"/>
        </w:behaviors>
        <w:guid w:val="{D17943C8-2D37-4C49-8E06-49D71A80565A}"/>
      </w:docPartPr>
      <w:docPartBody>
        <w:p w:rsidR="00793495" w:rsidRDefault="00793495" w:rsidP="00793495">
          <w:pPr>
            <w:pStyle w:val="52160C9413C7465B9D953A654C5F2738"/>
          </w:pPr>
          <w:r w:rsidRPr="0007340C">
            <w:rPr>
              <w:rStyle w:val="PlaceholderText"/>
            </w:rPr>
            <w:t>Click or tap here to enter text.</w:t>
          </w:r>
        </w:p>
      </w:docPartBody>
    </w:docPart>
    <w:docPart>
      <w:docPartPr>
        <w:name w:val="211CB1C64D5B4331B995623475ED8A24"/>
        <w:category>
          <w:name w:val="General"/>
          <w:gallery w:val="placeholder"/>
        </w:category>
        <w:types>
          <w:type w:val="bbPlcHdr"/>
        </w:types>
        <w:behaviors>
          <w:behavior w:val="content"/>
        </w:behaviors>
        <w:guid w:val="{F1592AE0-3A16-4A13-A25E-8952E69BF70B}"/>
      </w:docPartPr>
      <w:docPartBody>
        <w:p w:rsidR="00793495" w:rsidRDefault="00793495" w:rsidP="00793495">
          <w:pPr>
            <w:pStyle w:val="211CB1C64D5B4331B995623475ED8A24"/>
          </w:pPr>
          <w:r w:rsidRPr="0007340C">
            <w:rPr>
              <w:rStyle w:val="PlaceholderText"/>
            </w:rPr>
            <w:t>Click or tap here to enter text.</w:t>
          </w:r>
        </w:p>
      </w:docPartBody>
    </w:docPart>
    <w:docPart>
      <w:docPartPr>
        <w:name w:val="17743BFEE2D3411AA0895167C9C1731C"/>
        <w:category>
          <w:name w:val="General"/>
          <w:gallery w:val="placeholder"/>
        </w:category>
        <w:types>
          <w:type w:val="bbPlcHdr"/>
        </w:types>
        <w:behaviors>
          <w:behavior w:val="content"/>
        </w:behaviors>
        <w:guid w:val="{CA63CF71-1538-4684-9317-DC029B7B26F9}"/>
      </w:docPartPr>
      <w:docPartBody>
        <w:p w:rsidR="00793495" w:rsidRDefault="00793495" w:rsidP="00793495">
          <w:pPr>
            <w:pStyle w:val="17743BFEE2D3411AA0895167C9C1731C"/>
          </w:pPr>
          <w:r w:rsidRPr="0007340C">
            <w:rPr>
              <w:rStyle w:val="PlaceholderText"/>
            </w:rPr>
            <w:t>Click or tap here to enter text.</w:t>
          </w:r>
        </w:p>
      </w:docPartBody>
    </w:docPart>
    <w:docPart>
      <w:docPartPr>
        <w:name w:val="DC2D9BC43A424DB5AA306FFDD036796A"/>
        <w:category>
          <w:name w:val="General"/>
          <w:gallery w:val="placeholder"/>
        </w:category>
        <w:types>
          <w:type w:val="bbPlcHdr"/>
        </w:types>
        <w:behaviors>
          <w:behavior w:val="content"/>
        </w:behaviors>
        <w:guid w:val="{1CF12445-2229-464B-88E6-1782B7373622}"/>
      </w:docPartPr>
      <w:docPartBody>
        <w:p w:rsidR="00793495" w:rsidRDefault="00793495" w:rsidP="00793495">
          <w:pPr>
            <w:pStyle w:val="DC2D9BC43A424DB5AA306FFDD036796A"/>
          </w:pPr>
          <w:r w:rsidRPr="0007340C">
            <w:rPr>
              <w:rStyle w:val="PlaceholderText"/>
            </w:rPr>
            <w:t>Click or tap here to enter text.</w:t>
          </w:r>
        </w:p>
      </w:docPartBody>
    </w:docPart>
    <w:docPart>
      <w:docPartPr>
        <w:name w:val="245B35C8B697424F8A5270B3FDB06723"/>
        <w:category>
          <w:name w:val="General"/>
          <w:gallery w:val="placeholder"/>
        </w:category>
        <w:types>
          <w:type w:val="bbPlcHdr"/>
        </w:types>
        <w:behaviors>
          <w:behavior w:val="content"/>
        </w:behaviors>
        <w:guid w:val="{749335B9-DE8C-4C8D-9AD7-5DBE420CCC0A}"/>
      </w:docPartPr>
      <w:docPartBody>
        <w:p w:rsidR="00793495" w:rsidRDefault="00793495" w:rsidP="00793495">
          <w:pPr>
            <w:pStyle w:val="245B35C8B697424F8A5270B3FDB06723"/>
          </w:pPr>
          <w:r w:rsidRPr="0007340C">
            <w:rPr>
              <w:rStyle w:val="PlaceholderText"/>
            </w:rPr>
            <w:t>Click or tap here to enter text.</w:t>
          </w:r>
        </w:p>
      </w:docPartBody>
    </w:docPart>
    <w:docPart>
      <w:docPartPr>
        <w:name w:val="84B1A3B96D874430AD95DC5EC5CA876F"/>
        <w:category>
          <w:name w:val="General"/>
          <w:gallery w:val="placeholder"/>
        </w:category>
        <w:types>
          <w:type w:val="bbPlcHdr"/>
        </w:types>
        <w:behaviors>
          <w:behavior w:val="content"/>
        </w:behaviors>
        <w:guid w:val="{3895C45D-DC08-4095-B103-432BE1D3FEEE}"/>
      </w:docPartPr>
      <w:docPartBody>
        <w:p w:rsidR="00793495" w:rsidRDefault="00793495" w:rsidP="00793495">
          <w:pPr>
            <w:pStyle w:val="84B1A3B96D874430AD95DC5EC5CA876F"/>
          </w:pPr>
          <w:r w:rsidRPr="0007340C">
            <w:rPr>
              <w:rStyle w:val="PlaceholderText"/>
            </w:rPr>
            <w:t>Click or tap here to enter text.</w:t>
          </w:r>
        </w:p>
      </w:docPartBody>
    </w:docPart>
    <w:docPart>
      <w:docPartPr>
        <w:name w:val="4F11CD3BF9CA4CCC997D86F8B34D5C55"/>
        <w:category>
          <w:name w:val="General"/>
          <w:gallery w:val="placeholder"/>
        </w:category>
        <w:types>
          <w:type w:val="bbPlcHdr"/>
        </w:types>
        <w:behaviors>
          <w:behavior w:val="content"/>
        </w:behaviors>
        <w:guid w:val="{89E5FA7D-F60E-4D07-9774-E54094742015}"/>
      </w:docPartPr>
      <w:docPartBody>
        <w:p w:rsidR="00793495" w:rsidRDefault="00793495" w:rsidP="00793495">
          <w:pPr>
            <w:pStyle w:val="4F11CD3BF9CA4CCC997D86F8B34D5C55"/>
          </w:pPr>
          <w:r w:rsidRPr="0007340C">
            <w:rPr>
              <w:rStyle w:val="PlaceholderText"/>
            </w:rPr>
            <w:t>Click or tap here to enter text.</w:t>
          </w:r>
        </w:p>
      </w:docPartBody>
    </w:docPart>
    <w:docPart>
      <w:docPartPr>
        <w:name w:val="2A50402138F94568A59735C5984885B0"/>
        <w:category>
          <w:name w:val="General"/>
          <w:gallery w:val="placeholder"/>
        </w:category>
        <w:types>
          <w:type w:val="bbPlcHdr"/>
        </w:types>
        <w:behaviors>
          <w:behavior w:val="content"/>
        </w:behaviors>
        <w:guid w:val="{DBB74D8E-05FE-4472-878F-590BF0AF6689}"/>
      </w:docPartPr>
      <w:docPartBody>
        <w:p w:rsidR="00793495" w:rsidRDefault="00793495" w:rsidP="00793495">
          <w:pPr>
            <w:pStyle w:val="2A50402138F94568A59735C5984885B0"/>
          </w:pPr>
          <w:r w:rsidRPr="0007340C">
            <w:rPr>
              <w:rStyle w:val="PlaceholderText"/>
            </w:rPr>
            <w:t>Click or tap here to enter text.</w:t>
          </w:r>
        </w:p>
      </w:docPartBody>
    </w:docPart>
    <w:docPart>
      <w:docPartPr>
        <w:name w:val="F916B8CC83224F2A85BB0FFAA2D3D434"/>
        <w:category>
          <w:name w:val="General"/>
          <w:gallery w:val="placeholder"/>
        </w:category>
        <w:types>
          <w:type w:val="bbPlcHdr"/>
        </w:types>
        <w:behaviors>
          <w:behavior w:val="content"/>
        </w:behaviors>
        <w:guid w:val="{24FB5372-8565-4F17-B7DB-DB13D42FEFB6}"/>
      </w:docPartPr>
      <w:docPartBody>
        <w:p w:rsidR="00793495" w:rsidRDefault="00793495" w:rsidP="00793495">
          <w:pPr>
            <w:pStyle w:val="F916B8CC83224F2A85BB0FFAA2D3D434"/>
          </w:pPr>
          <w:r w:rsidRPr="0007340C">
            <w:rPr>
              <w:rStyle w:val="PlaceholderText"/>
            </w:rPr>
            <w:t>Click or tap here to enter text.</w:t>
          </w:r>
        </w:p>
      </w:docPartBody>
    </w:docPart>
    <w:docPart>
      <w:docPartPr>
        <w:name w:val="978AB96CDF1A45958EC04DDCCC2DAC87"/>
        <w:category>
          <w:name w:val="General"/>
          <w:gallery w:val="placeholder"/>
        </w:category>
        <w:types>
          <w:type w:val="bbPlcHdr"/>
        </w:types>
        <w:behaviors>
          <w:behavior w:val="content"/>
        </w:behaviors>
        <w:guid w:val="{6713ABF0-2A3B-4FBC-AF58-6ACD5D62545F}"/>
      </w:docPartPr>
      <w:docPartBody>
        <w:p w:rsidR="00793495" w:rsidRDefault="00793495" w:rsidP="00793495">
          <w:pPr>
            <w:pStyle w:val="978AB96CDF1A45958EC04DDCCC2DAC87"/>
          </w:pPr>
          <w:r w:rsidRPr="0007340C">
            <w:rPr>
              <w:rStyle w:val="PlaceholderText"/>
            </w:rPr>
            <w:t>Click or tap here to enter text.</w:t>
          </w:r>
        </w:p>
      </w:docPartBody>
    </w:docPart>
    <w:docPart>
      <w:docPartPr>
        <w:name w:val="8F871892F0A141469049E9F7DC7D04F8"/>
        <w:category>
          <w:name w:val="General"/>
          <w:gallery w:val="placeholder"/>
        </w:category>
        <w:types>
          <w:type w:val="bbPlcHdr"/>
        </w:types>
        <w:behaviors>
          <w:behavior w:val="content"/>
        </w:behaviors>
        <w:guid w:val="{97B4A10E-0246-4D55-90BE-955F58E62D86}"/>
      </w:docPartPr>
      <w:docPartBody>
        <w:p w:rsidR="00793495" w:rsidRDefault="00793495" w:rsidP="00793495">
          <w:pPr>
            <w:pStyle w:val="8F871892F0A141469049E9F7DC7D04F8"/>
          </w:pPr>
          <w:r w:rsidRPr="0007340C">
            <w:rPr>
              <w:rStyle w:val="PlaceholderText"/>
            </w:rPr>
            <w:t>Click or tap here to enter text.</w:t>
          </w:r>
        </w:p>
      </w:docPartBody>
    </w:docPart>
    <w:docPart>
      <w:docPartPr>
        <w:name w:val="8CD3E813638C4BF9A9460FC480C5D51D"/>
        <w:category>
          <w:name w:val="General"/>
          <w:gallery w:val="placeholder"/>
        </w:category>
        <w:types>
          <w:type w:val="bbPlcHdr"/>
        </w:types>
        <w:behaviors>
          <w:behavior w:val="content"/>
        </w:behaviors>
        <w:guid w:val="{6EDAAF45-63BE-4DEF-86DB-FB930EEA9641}"/>
      </w:docPartPr>
      <w:docPartBody>
        <w:p w:rsidR="00793495" w:rsidRDefault="00793495" w:rsidP="00793495">
          <w:pPr>
            <w:pStyle w:val="8CD3E813638C4BF9A9460FC480C5D51D"/>
          </w:pPr>
          <w:r w:rsidRPr="0007340C">
            <w:rPr>
              <w:rStyle w:val="PlaceholderText"/>
            </w:rPr>
            <w:t>Click or tap here to enter text.</w:t>
          </w:r>
        </w:p>
      </w:docPartBody>
    </w:docPart>
    <w:docPart>
      <w:docPartPr>
        <w:name w:val="E20CD614224D4EDEB3A364D9879EF3E0"/>
        <w:category>
          <w:name w:val="General"/>
          <w:gallery w:val="placeholder"/>
        </w:category>
        <w:types>
          <w:type w:val="bbPlcHdr"/>
        </w:types>
        <w:behaviors>
          <w:behavior w:val="content"/>
        </w:behaviors>
        <w:guid w:val="{3732ADA3-51CF-472B-8334-10A8AE4B11EF}"/>
      </w:docPartPr>
      <w:docPartBody>
        <w:p w:rsidR="00793495" w:rsidRDefault="00793495" w:rsidP="00793495">
          <w:pPr>
            <w:pStyle w:val="E20CD614224D4EDEB3A364D9879EF3E0"/>
          </w:pPr>
          <w:r w:rsidRPr="0007340C">
            <w:rPr>
              <w:rStyle w:val="PlaceholderText"/>
            </w:rPr>
            <w:t>Click or tap here to enter text.</w:t>
          </w:r>
        </w:p>
      </w:docPartBody>
    </w:docPart>
    <w:docPart>
      <w:docPartPr>
        <w:name w:val="C17B82227592463E950C858E3C38948A"/>
        <w:category>
          <w:name w:val="General"/>
          <w:gallery w:val="placeholder"/>
        </w:category>
        <w:types>
          <w:type w:val="bbPlcHdr"/>
        </w:types>
        <w:behaviors>
          <w:behavior w:val="content"/>
        </w:behaviors>
        <w:guid w:val="{D2611D66-3B75-4A6A-838D-3E3637A72E91}"/>
      </w:docPartPr>
      <w:docPartBody>
        <w:p w:rsidR="00793495" w:rsidRDefault="00793495" w:rsidP="00793495">
          <w:pPr>
            <w:pStyle w:val="C17B82227592463E950C858E3C38948A"/>
          </w:pPr>
          <w:r w:rsidRPr="0007340C">
            <w:rPr>
              <w:rStyle w:val="PlaceholderText"/>
            </w:rPr>
            <w:t>Click or tap here to enter text.</w:t>
          </w:r>
        </w:p>
      </w:docPartBody>
    </w:docPart>
    <w:docPart>
      <w:docPartPr>
        <w:name w:val="FD433273E37C4D888AE23960D24B8B48"/>
        <w:category>
          <w:name w:val="General"/>
          <w:gallery w:val="placeholder"/>
        </w:category>
        <w:types>
          <w:type w:val="bbPlcHdr"/>
        </w:types>
        <w:behaviors>
          <w:behavior w:val="content"/>
        </w:behaviors>
        <w:guid w:val="{890C2A51-BA56-459C-BC90-EEA010F16C6F}"/>
      </w:docPartPr>
      <w:docPartBody>
        <w:p w:rsidR="00793495" w:rsidRDefault="00793495" w:rsidP="00793495">
          <w:pPr>
            <w:pStyle w:val="FD433273E37C4D888AE23960D24B8B48"/>
          </w:pPr>
          <w:r w:rsidRPr="0007340C">
            <w:rPr>
              <w:rStyle w:val="PlaceholderText"/>
            </w:rPr>
            <w:t>Click or tap here to enter text.</w:t>
          </w:r>
        </w:p>
      </w:docPartBody>
    </w:docPart>
    <w:docPart>
      <w:docPartPr>
        <w:name w:val="547903DB11E044F182361E7EDA06D4F7"/>
        <w:category>
          <w:name w:val="General"/>
          <w:gallery w:val="placeholder"/>
        </w:category>
        <w:types>
          <w:type w:val="bbPlcHdr"/>
        </w:types>
        <w:behaviors>
          <w:behavior w:val="content"/>
        </w:behaviors>
        <w:guid w:val="{A347DBEE-2C89-478C-821D-15F7AC0A71BC}"/>
      </w:docPartPr>
      <w:docPartBody>
        <w:p w:rsidR="00793495" w:rsidRDefault="00793495" w:rsidP="00793495">
          <w:pPr>
            <w:pStyle w:val="547903DB11E044F182361E7EDA06D4F7"/>
          </w:pPr>
          <w:r w:rsidRPr="0007340C">
            <w:rPr>
              <w:rStyle w:val="PlaceholderText"/>
            </w:rPr>
            <w:t>Click or tap here to enter text.</w:t>
          </w:r>
        </w:p>
      </w:docPartBody>
    </w:docPart>
    <w:docPart>
      <w:docPartPr>
        <w:name w:val="FADA912CB4304B2DBA8D88DA472B9956"/>
        <w:category>
          <w:name w:val="General"/>
          <w:gallery w:val="placeholder"/>
        </w:category>
        <w:types>
          <w:type w:val="bbPlcHdr"/>
        </w:types>
        <w:behaviors>
          <w:behavior w:val="content"/>
        </w:behaviors>
        <w:guid w:val="{65FFA260-00BA-4609-AFBD-FE160CAD9A93}"/>
      </w:docPartPr>
      <w:docPartBody>
        <w:p w:rsidR="00793495" w:rsidRDefault="00793495" w:rsidP="00793495">
          <w:pPr>
            <w:pStyle w:val="FADA912CB4304B2DBA8D88DA472B9956"/>
          </w:pPr>
          <w:r w:rsidRPr="0007340C">
            <w:rPr>
              <w:rStyle w:val="PlaceholderText"/>
            </w:rPr>
            <w:t>Click or tap here to enter text.</w:t>
          </w:r>
        </w:p>
      </w:docPartBody>
    </w:docPart>
    <w:docPart>
      <w:docPartPr>
        <w:name w:val="580FAE86D0344C43BE9D6B56DDC8CA06"/>
        <w:category>
          <w:name w:val="General"/>
          <w:gallery w:val="placeholder"/>
        </w:category>
        <w:types>
          <w:type w:val="bbPlcHdr"/>
        </w:types>
        <w:behaviors>
          <w:behavior w:val="content"/>
        </w:behaviors>
        <w:guid w:val="{3A2E27EB-834B-4962-AF01-CF40ABAFD161}"/>
      </w:docPartPr>
      <w:docPartBody>
        <w:p w:rsidR="00793495" w:rsidRDefault="00793495" w:rsidP="00793495">
          <w:pPr>
            <w:pStyle w:val="580FAE86D0344C43BE9D6B56DDC8CA06"/>
          </w:pPr>
          <w:r w:rsidRPr="0007340C">
            <w:rPr>
              <w:rStyle w:val="PlaceholderText"/>
            </w:rPr>
            <w:t>Click or tap here to enter text.</w:t>
          </w:r>
        </w:p>
      </w:docPartBody>
    </w:docPart>
    <w:docPart>
      <w:docPartPr>
        <w:name w:val="4CBA335B853F4320B9EC54D1D3FDEC35"/>
        <w:category>
          <w:name w:val="General"/>
          <w:gallery w:val="placeholder"/>
        </w:category>
        <w:types>
          <w:type w:val="bbPlcHdr"/>
        </w:types>
        <w:behaviors>
          <w:behavior w:val="content"/>
        </w:behaviors>
        <w:guid w:val="{EA35C7FC-DBF2-44E3-A589-B95F31EE0D23}"/>
      </w:docPartPr>
      <w:docPartBody>
        <w:p w:rsidR="00793495" w:rsidRDefault="00793495" w:rsidP="00793495">
          <w:pPr>
            <w:pStyle w:val="4CBA335B853F4320B9EC54D1D3FDEC35"/>
          </w:pPr>
          <w:r w:rsidRPr="0007340C">
            <w:rPr>
              <w:rStyle w:val="PlaceholderText"/>
            </w:rPr>
            <w:t>Click or tap here to enter text.</w:t>
          </w:r>
        </w:p>
      </w:docPartBody>
    </w:docPart>
    <w:docPart>
      <w:docPartPr>
        <w:name w:val="65870034414B4F88A0F36472C17C18D1"/>
        <w:category>
          <w:name w:val="General"/>
          <w:gallery w:val="placeholder"/>
        </w:category>
        <w:types>
          <w:type w:val="bbPlcHdr"/>
        </w:types>
        <w:behaviors>
          <w:behavior w:val="content"/>
        </w:behaviors>
        <w:guid w:val="{CAF8694C-4953-4CBF-8BAA-601B8BD1FA6A}"/>
      </w:docPartPr>
      <w:docPartBody>
        <w:p w:rsidR="00793495" w:rsidRDefault="00793495" w:rsidP="00793495">
          <w:pPr>
            <w:pStyle w:val="65870034414B4F88A0F36472C17C18D1"/>
          </w:pPr>
          <w:r w:rsidRPr="0007340C">
            <w:rPr>
              <w:rStyle w:val="PlaceholderText"/>
            </w:rPr>
            <w:t>Click or tap here to enter text.</w:t>
          </w:r>
        </w:p>
      </w:docPartBody>
    </w:docPart>
    <w:docPart>
      <w:docPartPr>
        <w:name w:val="06C37A7A7BC04C85A5A5AD9D0EF1B16F"/>
        <w:category>
          <w:name w:val="General"/>
          <w:gallery w:val="placeholder"/>
        </w:category>
        <w:types>
          <w:type w:val="bbPlcHdr"/>
        </w:types>
        <w:behaviors>
          <w:behavior w:val="content"/>
        </w:behaviors>
        <w:guid w:val="{41B7627E-0705-4443-92BB-4C292D535AB4}"/>
      </w:docPartPr>
      <w:docPartBody>
        <w:p w:rsidR="00793495" w:rsidRDefault="00793495" w:rsidP="00793495">
          <w:pPr>
            <w:pStyle w:val="06C37A7A7BC04C85A5A5AD9D0EF1B16F"/>
          </w:pPr>
          <w:r w:rsidRPr="0007340C">
            <w:rPr>
              <w:rStyle w:val="PlaceholderText"/>
            </w:rPr>
            <w:t>Click or tap here to enter text.</w:t>
          </w:r>
        </w:p>
      </w:docPartBody>
    </w:docPart>
    <w:docPart>
      <w:docPartPr>
        <w:name w:val="2673ADB35B164D219374868C06AFA6ED"/>
        <w:category>
          <w:name w:val="General"/>
          <w:gallery w:val="placeholder"/>
        </w:category>
        <w:types>
          <w:type w:val="bbPlcHdr"/>
        </w:types>
        <w:behaviors>
          <w:behavior w:val="content"/>
        </w:behaviors>
        <w:guid w:val="{90DCC4F4-1F0E-4072-9B34-A098990B3A5C}"/>
      </w:docPartPr>
      <w:docPartBody>
        <w:p w:rsidR="00793495" w:rsidRDefault="00793495" w:rsidP="00793495">
          <w:pPr>
            <w:pStyle w:val="2673ADB35B164D219374868C06AFA6ED"/>
          </w:pPr>
          <w:r w:rsidRPr="0007340C">
            <w:rPr>
              <w:rStyle w:val="PlaceholderText"/>
            </w:rPr>
            <w:t>Click or tap here to enter text.</w:t>
          </w:r>
        </w:p>
      </w:docPartBody>
    </w:docPart>
    <w:docPart>
      <w:docPartPr>
        <w:name w:val="3E9C7E7043D143B7A552B2550B3376E1"/>
        <w:category>
          <w:name w:val="General"/>
          <w:gallery w:val="placeholder"/>
        </w:category>
        <w:types>
          <w:type w:val="bbPlcHdr"/>
        </w:types>
        <w:behaviors>
          <w:behavior w:val="content"/>
        </w:behaviors>
        <w:guid w:val="{62FB7CBD-7645-4C12-BA58-EF3B8EC7804A}"/>
      </w:docPartPr>
      <w:docPartBody>
        <w:p w:rsidR="00793495" w:rsidRDefault="00793495" w:rsidP="00793495">
          <w:pPr>
            <w:pStyle w:val="3E9C7E7043D143B7A552B2550B3376E1"/>
          </w:pPr>
          <w:r w:rsidRPr="0007340C">
            <w:rPr>
              <w:rStyle w:val="PlaceholderText"/>
            </w:rPr>
            <w:t>Click or tap here to enter text.</w:t>
          </w:r>
        </w:p>
      </w:docPartBody>
    </w:docPart>
    <w:docPart>
      <w:docPartPr>
        <w:name w:val="6D46FE24A6B94F9C8F815A69E6CDE633"/>
        <w:category>
          <w:name w:val="General"/>
          <w:gallery w:val="placeholder"/>
        </w:category>
        <w:types>
          <w:type w:val="bbPlcHdr"/>
        </w:types>
        <w:behaviors>
          <w:behavior w:val="content"/>
        </w:behaviors>
        <w:guid w:val="{A0123EAC-1DD6-48A3-B3D0-A1FBBBD6868E}"/>
      </w:docPartPr>
      <w:docPartBody>
        <w:p w:rsidR="00793495" w:rsidRDefault="00793495" w:rsidP="00793495">
          <w:pPr>
            <w:pStyle w:val="6D46FE24A6B94F9C8F815A69E6CDE633"/>
          </w:pPr>
          <w:r w:rsidRPr="0007340C">
            <w:rPr>
              <w:rStyle w:val="PlaceholderText"/>
            </w:rPr>
            <w:t>Click or tap here to enter text.</w:t>
          </w:r>
        </w:p>
      </w:docPartBody>
    </w:docPart>
    <w:docPart>
      <w:docPartPr>
        <w:name w:val="5536A1277D344F0887CFDB0DE21479AF"/>
        <w:category>
          <w:name w:val="General"/>
          <w:gallery w:val="placeholder"/>
        </w:category>
        <w:types>
          <w:type w:val="bbPlcHdr"/>
        </w:types>
        <w:behaviors>
          <w:behavior w:val="content"/>
        </w:behaviors>
        <w:guid w:val="{262C6565-FF77-4AA5-9FD8-B0292EB823E6}"/>
      </w:docPartPr>
      <w:docPartBody>
        <w:p w:rsidR="00793495" w:rsidRDefault="00793495" w:rsidP="00793495">
          <w:pPr>
            <w:pStyle w:val="5536A1277D344F0887CFDB0DE21479AF"/>
          </w:pPr>
          <w:r w:rsidRPr="0007340C">
            <w:rPr>
              <w:rStyle w:val="PlaceholderText"/>
            </w:rPr>
            <w:t>Click or tap here to enter text.</w:t>
          </w:r>
        </w:p>
      </w:docPartBody>
    </w:docPart>
    <w:docPart>
      <w:docPartPr>
        <w:name w:val="46AC12A507574C1F8642D8EB77899527"/>
        <w:category>
          <w:name w:val="General"/>
          <w:gallery w:val="placeholder"/>
        </w:category>
        <w:types>
          <w:type w:val="bbPlcHdr"/>
        </w:types>
        <w:behaviors>
          <w:behavior w:val="content"/>
        </w:behaviors>
        <w:guid w:val="{9A4D488B-83AC-4E83-9C0B-DDE9B8D80568}"/>
      </w:docPartPr>
      <w:docPartBody>
        <w:p w:rsidR="00793495" w:rsidRDefault="00793495" w:rsidP="00793495">
          <w:pPr>
            <w:pStyle w:val="46AC12A507574C1F8642D8EB77899527"/>
          </w:pPr>
          <w:r w:rsidRPr="0007340C">
            <w:rPr>
              <w:rStyle w:val="PlaceholderText"/>
            </w:rPr>
            <w:t>Click or tap here to enter text.</w:t>
          </w:r>
        </w:p>
      </w:docPartBody>
    </w:docPart>
    <w:docPart>
      <w:docPartPr>
        <w:name w:val="8532B41DED8A434E80D5C3D79AD5574F"/>
        <w:category>
          <w:name w:val="General"/>
          <w:gallery w:val="placeholder"/>
        </w:category>
        <w:types>
          <w:type w:val="bbPlcHdr"/>
        </w:types>
        <w:behaviors>
          <w:behavior w:val="content"/>
        </w:behaviors>
        <w:guid w:val="{27094FEC-33FF-471A-AD6D-F673BAA1A9C3}"/>
      </w:docPartPr>
      <w:docPartBody>
        <w:p w:rsidR="00793495" w:rsidRDefault="00793495" w:rsidP="00793495">
          <w:pPr>
            <w:pStyle w:val="8532B41DED8A434E80D5C3D79AD5574F"/>
          </w:pPr>
          <w:r w:rsidRPr="0007340C">
            <w:rPr>
              <w:rStyle w:val="PlaceholderText"/>
            </w:rPr>
            <w:t>Click or tap here to enter text.</w:t>
          </w:r>
        </w:p>
      </w:docPartBody>
    </w:docPart>
    <w:docPart>
      <w:docPartPr>
        <w:name w:val="15B09410A88545AAABFC3C5E7A1EC1DA"/>
        <w:category>
          <w:name w:val="General"/>
          <w:gallery w:val="placeholder"/>
        </w:category>
        <w:types>
          <w:type w:val="bbPlcHdr"/>
        </w:types>
        <w:behaviors>
          <w:behavior w:val="content"/>
        </w:behaviors>
        <w:guid w:val="{4CF35EBE-BBED-4C96-AA33-92A170E2E004}"/>
      </w:docPartPr>
      <w:docPartBody>
        <w:p w:rsidR="00793495" w:rsidRDefault="00793495" w:rsidP="00793495">
          <w:pPr>
            <w:pStyle w:val="15B09410A88545AAABFC3C5E7A1EC1DA"/>
          </w:pPr>
          <w:r w:rsidRPr="0007340C">
            <w:rPr>
              <w:rStyle w:val="PlaceholderText"/>
            </w:rPr>
            <w:t>Click or tap here to enter text.</w:t>
          </w:r>
        </w:p>
      </w:docPartBody>
    </w:docPart>
    <w:docPart>
      <w:docPartPr>
        <w:name w:val="91E45E1BAC1444F9A3B3F000A007007A"/>
        <w:category>
          <w:name w:val="General"/>
          <w:gallery w:val="placeholder"/>
        </w:category>
        <w:types>
          <w:type w:val="bbPlcHdr"/>
        </w:types>
        <w:behaviors>
          <w:behavior w:val="content"/>
        </w:behaviors>
        <w:guid w:val="{7010E987-DF1A-4148-ABC8-3CDF90D5F734}"/>
      </w:docPartPr>
      <w:docPartBody>
        <w:p w:rsidR="00793495" w:rsidRDefault="00793495" w:rsidP="00793495">
          <w:pPr>
            <w:pStyle w:val="91E45E1BAC1444F9A3B3F000A007007A"/>
          </w:pPr>
          <w:r w:rsidRPr="0007340C">
            <w:rPr>
              <w:rStyle w:val="PlaceholderText"/>
            </w:rPr>
            <w:t>Click or tap here to enter text.</w:t>
          </w:r>
        </w:p>
      </w:docPartBody>
    </w:docPart>
    <w:docPart>
      <w:docPartPr>
        <w:name w:val="34516013392B45698080B4319C963C5F"/>
        <w:category>
          <w:name w:val="General"/>
          <w:gallery w:val="placeholder"/>
        </w:category>
        <w:types>
          <w:type w:val="bbPlcHdr"/>
        </w:types>
        <w:behaviors>
          <w:behavior w:val="content"/>
        </w:behaviors>
        <w:guid w:val="{7B5706AB-2D9B-45D9-984F-8514A91F90FF}"/>
      </w:docPartPr>
      <w:docPartBody>
        <w:p w:rsidR="00793495" w:rsidRDefault="00793495" w:rsidP="00793495">
          <w:pPr>
            <w:pStyle w:val="34516013392B45698080B4319C963C5F"/>
          </w:pPr>
          <w:r w:rsidRPr="0007340C">
            <w:rPr>
              <w:rStyle w:val="PlaceholderText"/>
            </w:rPr>
            <w:t>Click or tap here to enter text.</w:t>
          </w:r>
        </w:p>
      </w:docPartBody>
    </w:docPart>
    <w:docPart>
      <w:docPartPr>
        <w:name w:val="EDFD18408D914F6899649CF815DBC0A6"/>
        <w:category>
          <w:name w:val="General"/>
          <w:gallery w:val="placeholder"/>
        </w:category>
        <w:types>
          <w:type w:val="bbPlcHdr"/>
        </w:types>
        <w:behaviors>
          <w:behavior w:val="content"/>
        </w:behaviors>
        <w:guid w:val="{F8BF98C5-E3D7-45CD-A416-0616C7E1C2D0}"/>
      </w:docPartPr>
      <w:docPartBody>
        <w:p w:rsidR="00793495" w:rsidRDefault="00793495" w:rsidP="00793495">
          <w:pPr>
            <w:pStyle w:val="EDFD18408D914F6899649CF815DBC0A6"/>
          </w:pPr>
          <w:r w:rsidRPr="0007340C">
            <w:rPr>
              <w:rStyle w:val="PlaceholderText"/>
            </w:rPr>
            <w:t>Click or tap here to enter text.</w:t>
          </w:r>
        </w:p>
      </w:docPartBody>
    </w:docPart>
    <w:docPart>
      <w:docPartPr>
        <w:name w:val="3C9733D1390D481BBBA22309FB315D1C"/>
        <w:category>
          <w:name w:val="General"/>
          <w:gallery w:val="placeholder"/>
        </w:category>
        <w:types>
          <w:type w:val="bbPlcHdr"/>
        </w:types>
        <w:behaviors>
          <w:behavior w:val="content"/>
        </w:behaviors>
        <w:guid w:val="{CA93830B-BEE7-4AB8-BA98-CEBF06638A30}"/>
      </w:docPartPr>
      <w:docPartBody>
        <w:p w:rsidR="00793495" w:rsidRDefault="00793495" w:rsidP="00793495">
          <w:pPr>
            <w:pStyle w:val="3C9733D1390D481BBBA22309FB315D1C"/>
          </w:pPr>
          <w:r w:rsidRPr="0007340C">
            <w:rPr>
              <w:rStyle w:val="PlaceholderText"/>
            </w:rPr>
            <w:t>Click or tap here to enter text.</w:t>
          </w:r>
        </w:p>
      </w:docPartBody>
    </w:docPart>
    <w:docPart>
      <w:docPartPr>
        <w:name w:val="130F8E018D40425BB002BB1A2E56664C"/>
        <w:category>
          <w:name w:val="General"/>
          <w:gallery w:val="placeholder"/>
        </w:category>
        <w:types>
          <w:type w:val="bbPlcHdr"/>
        </w:types>
        <w:behaviors>
          <w:behavior w:val="content"/>
        </w:behaviors>
        <w:guid w:val="{8E38238D-89E4-46F2-8479-4DF1A929F292}"/>
      </w:docPartPr>
      <w:docPartBody>
        <w:p w:rsidR="00793495" w:rsidRDefault="00793495" w:rsidP="00793495">
          <w:pPr>
            <w:pStyle w:val="130F8E018D40425BB002BB1A2E56664C"/>
          </w:pPr>
          <w:r w:rsidRPr="0007340C">
            <w:rPr>
              <w:rStyle w:val="PlaceholderText"/>
            </w:rPr>
            <w:t>Click or tap here to enter text.</w:t>
          </w:r>
        </w:p>
      </w:docPartBody>
    </w:docPart>
    <w:docPart>
      <w:docPartPr>
        <w:name w:val="B9226679C8C742F9B123992DE6B06CCF"/>
        <w:category>
          <w:name w:val="General"/>
          <w:gallery w:val="placeholder"/>
        </w:category>
        <w:types>
          <w:type w:val="bbPlcHdr"/>
        </w:types>
        <w:behaviors>
          <w:behavior w:val="content"/>
        </w:behaviors>
        <w:guid w:val="{878F1E0A-F383-4C88-AE75-511581B5D26F}"/>
      </w:docPartPr>
      <w:docPartBody>
        <w:p w:rsidR="00793495" w:rsidRDefault="00793495" w:rsidP="00793495">
          <w:pPr>
            <w:pStyle w:val="B9226679C8C742F9B123992DE6B06CCF"/>
          </w:pPr>
          <w:r w:rsidRPr="0007340C">
            <w:rPr>
              <w:rStyle w:val="PlaceholderText"/>
            </w:rPr>
            <w:t>Click or tap here to enter text.</w:t>
          </w:r>
        </w:p>
      </w:docPartBody>
    </w:docPart>
    <w:docPart>
      <w:docPartPr>
        <w:name w:val="45C967D5E47949C5A9C5B572539D61BF"/>
        <w:category>
          <w:name w:val="General"/>
          <w:gallery w:val="placeholder"/>
        </w:category>
        <w:types>
          <w:type w:val="bbPlcHdr"/>
        </w:types>
        <w:behaviors>
          <w:behavior w:val="content"/>
        </w:behaviors>
        <w:guid w:val="{03C1FC01-1A82-42E7-83B4-A934B0FCBCDA}"/>
      </w:docPartPr>
      <w:docPartBody>
        <w:p w:rsidR="00793495" w:rsidRDefault="00793495" w:rsidP="00793495">
          <w:pPr>
            <w:pStyle w:val="45C967D5E47949C5A9C5B572539D61BF"/>
          </w:pPr>
          <w:r w:rsidRPr="0007340C">
            <w:rPr>
              <w:rStyle w:val="PlaceholderText"/>
            </w:rPr>
            <w:t>Click or tap here to enter text.</w:t>
          </w:r>
        </w:p>
      </w:docPartBody>
    </w:docPart>
    <w:docPart>
      <w:docPartPr>
        <w:name w:val="3034A8FB030246B5B6B7C293F5AFA76E"/>
        <w:category>
          <w:name w:val="General"/>
          <w:gallery w:val="placeholder"/>
        </w:category>
        <w:types>
          <w:type w:val="bbPlcHdr"/>
        </w:types>
        <w:behaviors>
          <w:behavior w:val="content"/>
        </w:behaviors>
        <w:guid w:val="{CDAB1806-8166-4D4F-9E5A-FCEF7B2578AA}"/>
      </w:docPartPr>
      <w:docPartBody>
        <w:p w:rsidR="00793495" w:rsidRDefault="00793495" w:rsidP="00793495">
          <w:pPr>
            <w:pStyle w:val="3034A8FB030246B5B6B7C293F5AFA76E"/>
          </w:pPr>
          <w:r w:rsidRPr="0007340C">
            <w:rPr>
              <w:rStyle w:val="PlaceholderText"/>
            </w:rPr>
            <w:t>Click or tap here to enter text.</w:t>
          </w:r>
        </w:p>
      </w:docPartBody>
    </w:docPart>
    <w:docPart>
      <w:docPartPr>
        <w:name w:val="B79DFB73EC8D46479E6092BB28F76442"/>
        <w:category>
          <w:name w:val="General"/>
          <w:gallery w:val="placeholder"/>
        </w:category>
        <w:types>
          <w:type w:val="bbPlcHdr"/>
        </w:types>
        <w:behaviors>
          <w:behavior w:val="content"/>
        </w:behaviors>
        <w:guid w:val="{934823E9-9652-4D7B-A7E5-DCE9BA5CBDA7}"/>
      </w:docPartPr>
      <w:docPartBody>
        <w:p w:rsidR="00793495" w:rsidRDefault="00793495" w:rsidP="00793495">
          <w:pPr>
            <w:pStyle w:val="B79DFB73EC8D46479E6092BB28F76442"/>
          </w:pPr>
          <w:r w:rsidRPr="0007340C">
            <w:rPr>
              <w:rStyle w:val="PlaceholderText"/>
            </w:rPr>
            <w:t>Click or tap here to enter text.</w:t>
          </w:r>
        </w:p>
      </w:docPartBody>
    </w:docPart>
    <w:docPart>
      <w:docPartPr>
        <w:name w:val="DFBEC615AFCB439EB5C3F36B60789353"/>
        <w:category>
          <w:name w:val="General"/>
          <w:gallery w:val="placeholder"/>
        </w:category>
        <w:types>
          <w:type w:val="bbPlcHdr"/>
        </w:types>
        <w:behaviors>
          <w:behavior w:val="content"/>
        </w:behaviors>
        <w:guid w:val="{63B62E4F-C4BB-4028-9F95-6441E9FFA947}"/>
      </w:docPartPr>
      <w:docPartBody>
        <w:p w:rsidR="00793495" w:rsidRDefault="00793495" w:rsidP="00793495">
          <w:pPr>
            <w:pStyle w:val="DFBEC615AFCB439EB5C3F36B60789353"/>
          </w:pPr>
          <w:r w:rsidRPr="0007340C">
            <w:rPr>
              <w:rStyle w:val="PlaceholderText"/>
            </w:rPr>
            <w:t>Click or tap here to enter text.</w:t>
          </w:r>
        </w:p>
      </w:docPartBody>
    </w:docPart>
    <w:docPart>
      <w:docPartPr>
        <w:name w:val="DB9EB7D7CEBC4760B51E1E532515A082"/>
        <w:category>
          <w:name w:val="General"/>
          <w:gallery w:val="placeholder"/>
        </w:category>
        <w:types>
          <w:type w:val="bbPlcHdr"/>
        </w:types>
        <w:behaviors>
          <w:behavior w:val="content"/>
        </w:behaviors>
        <w:guid w:val="{FA005CC5-83F3-4A12-908C-ED920FE73B22}"/>
      </w:docPartPr>
      <w:docPartBody>
        <w:p w:rsidR="00793495" w:rsidRDefault="00793495" w:rsidP="00793495">
          <w:pPr>
            <w:pStyle w:val="DB9EB7D7CEBC4760B51E1E532515A082"/>
          </w:pPr>
          <w:r w:rsidRPr="0007340C">
            <w:rPr>
              <w:rStyle w:val="PlaceholderText"/>
            </w:rPr>
            <w:t>Click or tap here to enter text.</w:t>
          </w:r>
        </w:p>
      </w:docPartBody>
    </w:docPart>
    <w:docPart>
      <w:docPartPr>
        <w:name w:val="63FC5DD375B9427BBB18DD4830790D30"/>
        <w:category>
          <w:name w:val="General"/>
          <w:gallery w:val="placeholder"/>
        </w:category>
        <w:types>
          <w:type w:val="bbPlcHdr"/>
        </w:types>
        <w:behaviors>
          <w:behavior w:val="content"/>
        </w:behaviors>
        <w:guid w:val="{2A474DFF-B3AE-4FAF-9259-AAB65CE7DB54}"/>
      </w:docPartPr>
      <w:docPartBody>
        <w:p w:rsidR="00793495" w:rsidRDefault="00793495" w:rsidP="00793495">
          <w:pPr>
            <w:pStyle w:val="63FC5DD375B9427BBB18DD4830790D30"/>
          </w:pPr>
          <w:r w:rsidRPr="0007340C">
            <w:rPr>
              <w:rStyle w:val="PlaceholderText"/>
            </w:rPr>
            <w:t>Click or tap here to enter text.</w:t>
          </w:r>
        </w:p>
      </w:docPartBody>
    </w:docPart>
    <w:docPart>
      <w:docPartPr>
        <w:name w:val="5A5C552D85B74CD5B5CE01F46789ED30"/>
        <w:category>
          <w:name w:val="General"/>
          <w:gallery w:val="placeholder"/>
        </w:category>
        <w:types>
          <w:type w:val="bbPlcHdr"/>
        </w:types>
        <w:behaviors>
          <w:behavior w:val="content"/>
        </w:behaviors>
        <w:guid w:val="{E3B2B9A7-8AA8-4FCC-BB73-501D40D480D7}"/>
      </w:docPartPr>
      <w:docPartBody>
        <w:p w:rsidR="00793495" w:rsidRDefault="00793495" w:rsidP="00793495">
          <w:pPr>
            <w:pStyle w:val="5A5C552D85B74CD5B5CE01F46789ED30"/>
          </w:pPr>
          <w:r w:rsidRPr="0007340C">
            <w:rPr>
              <w:rStyle w:val="PlaceholderText"/>
            </w:rPr>
            <w:t>Click or tap here to enter text.</w:t>
          </w:r>
        </w:p>
      </w:docPartBody>
    </w:docPart>
    <w:docPart>
      <w:docPartPr>
        <w:name w:val="EDD51D1A86204847BD51BE64C474AE25"/>
        <w:category>
          <w:name w:val="General"/>
          <w:gallery w:val="placeholder"/>
        </w:category>
        <w:types>
          <w:type w:val="bbPlcHdr"/>
        </w:types>
        <w:behaviors>
          <w:behavior w:val="content"/>
        </w:behaviors>
        <w:guid w:val="{A96FFEED-C1F5-4451-9EAE-5E67F11990C6}"/>
      </w:docPartPr>
      <w:docPartBody>
        <w:p w:rsidR="00793495" w:rsidRDefault="00793495" w:rsidP="00793495">
          <w:pPr>
            <w:pStyle w:val="EDD51D1A86204847BD51BE64C474AE25"/>
          </w:pPr>
          <w:r w:rsidRPr="0007340C">
            <w:rPr>
              <w:rStyle w:val="PlaceholderText"/>
            </w:rPr>
            <w:t>Click or tap here to enter text.</w:t>
          </w:r>
        </w:p>
      </w:docPartBody>
    </w:docPart>
    <w:docPart>
      <w:docPartPr>
        <w:name w:val="07D6D9252F24414C8C45141127ED19DB"/>
        <w:category>
          <w:name w:val="General"/>
          <w:gallery w:val="placeholder"/>
        </w:category>
        <w:types>
          <w:type w:val="bbPlcHdr"/>
        </w:types>
        <w:behaviors>
          <w:behavior w:val="content"/>
        </w:behaviors>
        <w:guid w:val="{D9CF4633-8F53-47AC-B339-D1C7D776D304}"/>
      </w:docPartPr>
      <w:docPartBody>
        <w:p w:rsidR="00793495" w:rsidRDefault="00793495" w:rsidP="00793495">
          <w:pPr>
            <w:pStyle w:val="07D6D9252F24414C8C45141127ED19DB"/>
          </w:pPr>
          <w:r w:rsidRPr="0007340C">
            <w:rPr>
              <w:rStyle w:val="PlaceholderText"/>
            </w:rPr>
            <w:t>Click or tap here to enter text.</w:t>
          </w:r>
        </w:p>
      </w:docPartBody>
    </w:docPart>
    <w:docPart>
      <w:docPartPr>
        <w:name w:val="A5F35C6F76664520BBF3838D5FE60840"/>
        <w:category>
          <w:name w:val="General"/>
          <w:gallery w:val="placeholder"/>
        </w:category>
        <w:types>
          <w:type w:val="bbPlcHdr"/>
        </w:types>
        <w:behaviors>
          <w:behavior w:val="content"/>
        </w:behaviors>
        <w:guid w:val="{AC1F67D4-3823-47B8-B733-9DD4E1E8DF4F}"/>
      </w:docPartPr>
      <w:docPartBody>
        <w:p w:rsidR="00793495" w:rsidRDefault="00793495" w:rsidP="00793495">
          <w:pPr>
            <w:pStyle w:val="A5F35C6F76664520BBF3838D5FE60840"/>
          </w:pPr>
          <w:r w:rsidRPr="0007340C">
            <w:rPr>
              <w:rStyle w:val="PlaceholderText"/>
            </w:rPr>
            <w:t>Click or tap here to enter text.</w:t>
          </w:r>
        </w:p>
      </w:docPartBody>
    </w:docPart>
    <w:docPart>
      <w:docPartPr>
        <w:name w:val="9E586DEF8DB443AAABC30D6E59414261"/>
        <w:category>
          <w:name w:val="General"/>
          <w:gallery w:val="placeholder"/>
        </w:category>
        <w:types>
          <w:type w:val="bbPlcHdr"/>
        </w:types>
        <w:behaviors>
          <w:behavior w:val="content"/>
        </w:behaviors>
        <w:guid w:val="{2B768C98-6057-4D39-ACD6-BE98C0851910}"/>
      </w:docPartPr>
      <w:docPartBody>
        <w:p w:rsidR="00793495" w:rsidRDefault="00793495" w:rsidP="00793495">
          <w:pPr>
            <w:pStyle w:val="9E586DEF8DB443AAABC30D6E59414261"/>
          </w:pPr>
          <w:r w:rsidRPr="0007340C">
            <w:rPr>
              <w:rStyle w:val="PlaceholderText"/>
            </w:rPr>
            <w:t>Click or tap here to enter text.</w:t>
          </w:r>
        </w:p>
      </w:docPartBody>
    </w:docPart>
    <w:docPart>
      <w:docPartPr>
        <w:name w:val="6022DE336F43487DAF6A1A9B8DF454D3"/>
        <w:category>
          <w:name w:val="General"/>
          <w:gallery w:val="placeholder"/>
        </w:category>
        <w:types>
          <w:type w:val="bbPlcHdr"/>
        </w:types>
        <w:behaviors>
          <w:behavior w:val="content"/>
        </w:behaviors>
        <w:guid w:val="{46CE623E-FADF-4C97-96D2-7BE22E593FF9}"/>
      </w:docPartPr>
      <w:docPartBody>
        <w:p w:rsidR="00793495" w:rsidRDefault="00793495" w:rsidP="00793495">
          <w:pPr>
            <w:pStyle w:val="6022DE336F43487DAF6A1A9B8DF454D3"/>
          </w:pPr>
          <w:r w:rsidRPr="0007340C">
            <w:rPr>
              <w:rStyle w:val="PlaceholderText"/>
            </w:rPr>
            <w:t>Click or tap here to enter text.</w:t>
          </w:r>
        </w:p>
      </w:docPartBody>
    </w:docPart>
    <w:docPart>
      <w:docPartPr>
        <w:name w:val="C94940CC919A4BB985C1759FB19E89BC"/>
        <w:category>
          <w:name w:val="General"/>
          <w:gallery w:val="placeholder"/>
        </w:category>
        <w:types>
          <w:type w:val="bbPlcHdr"/>
        </w:types>
        <w:behaviors>
          <w:behavior w:val="content"/>
        </w:behaviors>
        <w:guid w:val="{E62A25F1-A615-439A-9D77-BF554D57F7A6}"/>
      </w:docPartPr>
      <w:docPartBody>
        <w:p w:rsidR="00793495" w:rsidRDefault="00793495" w:rsidP="00793495">
          <w:pPr>
            <w:pStyle w:val="C94940CC919A4BB985C1759FB19E89BC"/>
          </w:pPr>
          <w:r w:rsidRPr="0007340C">
            <w:rPr>
              <w:rStyle w:val="PlaceholderText"/>
            </w:rPr>
            <w:t>Click or tap here to enter text.</w:t>
          </w:r>
        </w:p>
      </w:docPartBody>
    </w:docPart>
    <w:docPart>
      <w:docPartPr>
        <w:name w:val="E75C35348D0F4E6BB2C08C49B112EFB7"/>
        <w:category>
          <w:name w:val="General"/>
          <w:gallery w:val="placeholder"/>
        </w:category>
        <w:types>
          <w:type w:val="bbPlcHdr"/>
        </w:types>
        <w:behaviors>
          <w:behavior w:val="content"/>
        </w:behaviors>
        <w:guid w:val="{921F40D5-A15D-49EF-8408-280A0614F7A6}"/>
      </w:docPartPr>
      <w:docPartBody>
        <w:p w:rsidR="00793495" w:rsidRDefault="00793495" w:rsidP="00793495">
          <w:pPr>
            <w:pStyle w:val="E75C35348D0F4E6BB2C08C49B112EFB7"/>
          </w:pPr>
          <w:r w:rsidRPr="0007340C">
            <w:rPr>
              <w:rStyle w:val="PlaceholderText"/>
            </w:rPr>
            <w:t>Click or tap here to enter text.</w:t>
          </w:r>
        </w:p>
      </w:docPartBody>
    </w:docPart>
    <w:docPart>
      <w:docPartPr>
        <w:name w:val="29D24C3C57B14C2780FEFF3A4908260D"/>
        <w:category>
          <w:name w:val="General"/>
          <w:gallery w:val="placeholder"/>
        </w:category>
        <w:types>
          <w:type w:val="bbPlcHdr"/>
        </w:types>
        <w:behaviors>
          <w:behavior w:val="content"/>
        </w:behaviors>
        <w:guid w:val="{FD0EBE66-8489-42AE-B361-2C6234FC08CD}"/>
      </w:docPartPr>
      <w:docPartBody>
        <w:p w:rsidR="00793495" w:rsidRDefault="00793495" w:rsidP="00793495">
          <w:pPr>
            <w:pStyle w:val="29D24C3C57B14C2780FEFF3A4908260D"/>
          </w:pPr>
          <w:r w:rsidRPr="0007340C">
            <w:rPr>
              <w:rStyle w:val="PlaceholderText"/>
            </w:rPr>
            <w:t>Click or tap here to enter text.</w:t>
          </w:r>
        </w:p>
      </w:docPartBody>
    </w:docPart>
    <w:docPart>
      <w:docPartPr>
        <w:name w:val="D54DDDF8D8064173A497A1EDC4022FD4"/>
        <w:category>
          <w:name w:val="General"/>
          <w:gallery w:val="placeholder"/>
        </w:category>
        <w:types>
          <w:type w:val="bbPlcHdr"/>
        </w:types>
        <w:behaviors>
          <w:behavior w:val="content"/>
        </w:behaviors>
        <w:guid w:val="{D8BA81A1-A44C-44C0-A105-62B1CC12994D}"/>
      </w:docPartPr>
      <w:docPartBody>
        <w:p w:rsidR="00793495" w:rsidRDefault="00793495" w:rsidP="00793495">
          <w:pPr>
            <w:pStyle w:val="D54DDDF8D8064173A497A1EDC4022FD4"/>
          </w:pPr>
          <w:r w:rsidRPr="0007340C">
            <w:rPr>
              <w:rStyle w:val="PlaceholderText"/>
            </w:rPr>
            <w:t>Click or tap here to enter text.</w:t>
          </w:r>
        </w:p>
      </w:docPartBody>
    </w:docPart>
    <w:docPart>
      <w:docPartPr>
        <w:name w:val="DF6C9542EF2949068D3B30C48B20AE10"/>
        <w:category>
          <w:name w:val="General"/>
          <w:gallery w:val="placeholder"/>
        </w:category>
        <w:types>
          <w:type w:val="bbPlcHdr"/>
        </w:types>
        <w:behaviors>
          <w:behavior w:val="content"/>
        </w:behaviors>
        <w:guid w:val="{FECF796D-77A9-43EB-A9E5-9BC968D6338F}"/>
      </w:docPartPr>
      <w:docPartBody>
        <w:p w:rsidR="00793495" w:rsidRDefault="00793495" w:rsidP="00793495">
          <w:pPr>
            <w:pStyle w:val="DF6C9542EF2949068D3B30C48B20AE10"/>
          </w:pPr>
          <w:r w:rsidRPr="0007340C">
            <w:rPr>
              <w:rStyle w:val="PlaceholderText"/>
            </w:rPr>
            <w:t>Click or tap here to enter text.</w:t>
          </w:r>
        </w:p>
      </w:docPartBody>
    </w:docPart>
    <w:docPart>
      <w:docPartPr>
        <w:name w:val="291ADB62ECCF4DC7AC51DF7F5778EC27"/>
        <w:category>
          <w:name w:val="General"/>
          <w:gallery w:val="placeholder"/>
        </w:category>
        <w:types>
          <w:type w:val="bbPlcHdr"/>
        </w:types>
        <w:behaviors>
          <w:behavior w:val="content"/>
        </w:behaviors>
        <w:guid w:val="{45055DC6-B191-4216-AFF8-F3F61F201160}"/>
      </w:docPartPr>
      <w:docPartBody>
        <w:p w:rsidR="00793495" w:rsidRDefault="00793495" w:rsidP="00793495">
          <w:pPr>
            <w:pStyle w:val="291ADB62ECCF4DC7AC51DF7F5778EC27"/>
          </w:pPr>
          <w:r w:rsidRPr="0007340C">
            <w:rPr>
              <w:rStyle w:val="PlaceholderText"/>
            </w:rPr>
            <w:t>Click or tap here to enter text.</w:t>
          </w:r>
        </w:p>
      </w:docPartBody>
    </w:docPart>
    <w:docPart>
      <w:docPartPr>
        <w:name w:val="04EBA1B0EF8648AEB0E6DE9F16787F73"/>
        <w:category>
          <w:name w:val="General"/>
          <w:gallery w:val="placeholder"/>
        </w:category>
        <w:types>
          <w:type w:val="bbPlcHdr"/>
        </w:types>
        <w:behaviors>
          <w:behavior w:val="content"/>
        </w:behaviors>
        <w:guid w:val="{283B7E14-0E78-4867-8E2E-1002A68E23B1}"/>
      </w:docPartPr>
      <w:docPartBody>
        <w:p w:rsidR="00793495" w:rsidRDefault="00793495" w:rsidP="00793495">
          <w:pPr>
            <w:pStyle w:val="04EBA1B0EF8648AEB0E6DE9F16787F73"/>
          </w:pPr>
          <w:r w:rsidRPr="0007340C">
            <w:rPr>
              <w:rStyle w:val="PlaceholderText"/>
            </w:rPr>
            <w:t>Click or tap here to enter text.</w:t>
          </w:r>
        </w:p>
      </w:docPartBody>
    </w:docPart>
    <w:docPart>
      <w:docPartPr>
        <w:name w:val="8EE0FD11A8AB402FAFA4FECE3E7D14FB"/>
        <w:category>
          <w:name w:val="General"/>
          <w:gallery w:val="placeholder"/>
        </w:category>
        <w:types>
          <w:type w:val="bbPlcHdr"/>
        </w:types>
        <w:behaviors>
          <w:behavior w:val="content"/>
        </w:behaviors>
        <w:guid w:val="{01F4A585-5927-4D74-8E19-EB84808A2345}"/>
      </w:docPartPr>
      <w:docPartBody>
        <w:p w:rsidR="00793495" w:rsidRDefault="00793495" w:rsidP="00793495">
          <w:pPr>
            <w:pStyle w:val="8EE0FD11A8AB402FAFA4FECE3E7D14FB"/>
          </w:pPr>
          <w:r w:rsidRPr="0007340C">
            <w:rPr>
              <w:rStyle w:val="PlaceholderText"/>
            </w:rPr>
            <w:t>Click or tap here to enter text.</w:t>
          </w:r>
        </w:p>
      </w:docPartBody>
    </w:docPart>
    <w:docPart>
      <w:docPartPr>
        <w:name w:val="7692E34E37DA498C8F9F59E6E3D93FE1"/>
        <w:category>
          <w:name w:val="General"/>
          <w:gallery w:val="placeholder"/>
        </w:category>
        <w:types>
          <w:type w:val="bbPlcHdr"/>
        </w:types>
        <w:behaviors>
          <w:behavior w:val="content"/>
        </w:behaviors>
        <w:guid w:val="{F8929788-C3FC-48E0-901F-13269773D86B}"/>
      </w:docPartPr>
      <w:docPartBody>
        <w:p w:rsidR="00793495" w:rsidRDefault="00793495" w:rsidP="00793495">
          <w:pPr>
            <w:pStyle w:val="7692E34E37DA498C8F9F59E6E3D93FE1"/>
          </w:pPr>
          <w:r w:rsidRPr="0007340C">
            <w:rPr>
              <w:rStyle w:val="PlaceholderText"/>
            </w:rPr>
            <w:t>Click or tap here to enter text.</w:t>
          </w:r>
        </w:p>
      </w:docPartBody>
    </w:docPart>
    <w:docPart>
      <w:docPartPr>
        <w:name w:val="210152AE63884020AFAC6B4E1FEF9DDB"/>
        <w:category>
          <w:name w:val="General"/>
          <w:gallery w:val="placeholder"/>
        </w:category>
        <w:types>
          <w:type w:val="bbPlcHdr"/>
        </w:types>
        <w:behaviors>
          <w:behavior w:val="content"/>
        </w:behaviors>
        <w:guid w:val="{D0F442CB-FBBE-4D0B-B901-1CB36C080F1D}"/>
      </w:docPartPr>
      <w:docPartBody>
        <w:p w:rsidR="00793495" w:rsidRDefault="00793495" w:rsidP="00793495">
          <w:pPr>
            <w:pStyle w:val="210152AE63884020AFAC6B4E1FEF9DDB"/>
          </w:pPr>
          <w:r w:rsidRPr="0007340C">
            <w:rPr>
              <w:rStyle w:val="PlaceholderText"/>
            </w:rPr>
            <w:t>Click or tap here to enter text.</w:t>
          </w:r>
        </w:p>
      </w:docPartBody>
    </w:docPart>
    <w:docPart>
      <w:docPartPr>
        <w:name w:val="F656CA6989FE4B5B966DFEE2B76D72DB"/>
        <w:category>
          <w:name w:val="General"/>
          <w:gallery w:val="placeholder"/>
        </w:category>
        <w:types>
          <w:type w:val="bbPlcHdr"/>
        </w:types>
        <w:behaviors>
          <w:behavior w:val="content"/>
        </w:behaviors>
        <w:guid w:val="{5444570B-A917-47F6-B334-98B0ECC70890}"/>
      </w:docPartPr>
      <w:docPartBody>
        <w:p w:rsidR="00793495" w:rsidRDefault="00793495" w:rsidP="00793495">
          <w:pPr>
            <w:pStyle w:val="F656CA6989FE4B5B966DFEE2B76D72DB"/>
          </w:pPr>
          <w:r w:rsidRPr="0007340C">
            <w:rPr>
              <w:rStyle w:val="PlaceholderText"/>
            </w:rPr>
            <w:t>Click or tap here to enter text.</w:t>
          </w:r>
        </w:p>
      </w:docPartBody>
    </w:docPart>
    <w:docPart>
      <w:docPartPr>
        <w:name w:val="104398A8CC1340858880DD89C6FB1195"/>
        <w:category>
          <w:name w:val="General"/>
          <w:gallery w:val="placeholder"/>
        </w:category>
        <w:types>
          <w:type w:val="bbPlcHdr"/>
        </w:types>
        <w:behaviors>
          <w:behavior w:val="content"/>
        </w:behaviors>
        <w:guid w:val="{ECB12E16-B115-4B94-A6BE-A69293D37399}"/>
      </w:docPartPr>
      <w:docPartBody>
        <w:p w:rsidR="00793495" w:rsidRDefault="00793495" w:rsidP="00793495">
          <w:pPr>
            <w:pStyle w:val="104398A8CC1340858880DD89C6FB1195"/>
          </w:pPr>
          <w:r w:rsidRPr="0007340C">
            <w:rPr>
              <w:rStyle w:val="PlaceholderText"/>
            </w:rPr>
            <w:t>Click or tap here to enter text.</w:t>
          </w:r>
        </w:p>
      </w:docPartBody>
    </w:docPart>
    <w:docPart>
      <w:docPartPr>
        <w:name w:val="1115DE8E1B034CFBB1E8935D5B448718"/>
        <w:category>
          <w:name w:val="General"/>
          <w:gallery w:val="placeholder"/>
        </w:category>
        <w:types>
          <w:type w:val="bbPlcHdr"/>
        </w:types>
        <w:behaviors>
          <w:behavior w:val="content"/>
        </w:behaviors>
        <w:guid w:val="{CD456D30-E65B-4DCC-B10D-B353A0261310}"/>
      </w:docPartPr>
      <w:docPartBody>
        <w:p w:rsidR="00793495" w:rsidRDefault="00793495" w:rsidP="00793495">
          <w:pPr>
            <w:pStyle w:val="1115DE8E1B034CFBB1E8935D5B448718"/>
          </w:pPr>
          <w:r w:rsidRPr="0007340C">
            <w:rPr>
              <w:rStyle w:val="PlaceholderText"/>
            </w:rPr>
            <w:t>Click or tap here to enter text.</w:t>
          </w:r>
        </w:p>
      </w:docPartBody>
    </w:docPart>
    <w:docPart>
      <w:docPartPr>
        <w:name w:val="79605B1D26D54FB39E94CE8AE6086629"/>
        <w:category>
          <w:name w:val="General"/>
          <w:gallery w:val="placeholder"/>
        </w:category>
        <w:types>
          <w:type w:val="bbPlcHdr"/>
        </w:types>
        <w:behaviors>
          <w:behavior w:val="content"/>
        </w:behaviors>
        <w:guid w:val="{ACA32E0F-6281-4E3A-AC7C-B402175AE13B}"/>
      </w:docPartPr>
      <w:docPartBody>
        <w:p w:rsidR="00793495" w:rsidRDefault="00793495" w:rsidP="00793495">
          <w:pPr>
            <w:pStyle w:val="79605B1D26D54FB39E94CE8AE6086629"/>
          </w:pPr>
          <w:r w:rsidRPr="0007340C">
            <w:rPr>
              <w:rStyle w:val="PlaceholderText"/>
            </w:rPr>
            <w:t>Click or tap here to enter text.</w:t>
          </w:r>
        </w:p>
      </w:docPartBody>
    </w:docPart>
    <w:docPart>
      <w:docPartPr>
        <w:name w:val="74D0BE9050D54806B9A0BF02B3AC2F42"/>
        <w:category>
          <w:name w:val="General"/>
          <w:gallery w:val="placeholder"/>
        </w:category>
        <w:types>
          <w:type w:val="bbPlcHdr"/>
        </w:types>
        <w:behaviors>
          <w:behavior w:val="content"/>
        </w:behaviors>
        <w:guid w:val="{DD739116-88D0-4ADA-B92E-BDD0977E469F}"/>
      </w:docPartPr>
      <w:docPartBody>
        <w:p w:rsidR="00793495" w:rsidRDefault="00793495" w:rsidP="00793495">
          <w:pPr>
            <w:pStyle w:val="74D0BE9050D54806B9A0BF02B3AC2F42"/>
          </w:pPr>
          <w:r w:rsidRPr="0007340C">
            <w:rPr>
              <w:rStyle w:val="PlaceholderText"/>
            </w:rPr>
            <w:t>Click or tap here to enter text.</w:t>
          </w:r>
        </w:p>
      </w:docPartBody>
    </w:docPart>
    <w:docPart>
      <w:docPartPr>
        <w:name w:val="85C56629C87148658A96E960E19E7F1E"/>
        <w:category>
          <w:name w:val="General"/>
          <w:gallery w:val="placeholder"/>
        </w:category>
        <w:types>
          <w:type w:val="bbPlcHdr"/>
        </w:types>
        <w:behaviors>
          <w:behavior w:val="content"/>
        </w:behaviors>
        <w:guid w:val="{98DF9A5C-8C6B-40D9-B4A1-84F72630AD1A}"/>
      </w:docPartPr>
      <w:docPartBody>
        <w:p w:rsidR="00793495" w:rsidRDefault="00793495" w:rsidP="00793495">
          <w:pPr>
            <w:pStyle w:val="85C56629C87148658A96E960E19E7F1E"/>
          </w:pPr>
          <w:r w:rsidRPr="0007340C">
            <w:rPr>
              <w:rStyle w:val="PlaceholderText"/>
            </w:rPr>
            <w:t>Click or tap here to enter text.</w:t>
          </w:r>
        </w:p>
      </w:docPartBody>
    </w:docPart>
    <w:docPart>
      <w:docPartPr>
        <w:name w:val="94CA6E20DCB64304831D07E5D03F69B8"/>
        <w:category>
          <w:name w:val="General"/>
          <w:gallery w:val="placeholder"/>
        </w:category>
        <w:types>
          <w:type w:val="bbPlcHdr"/>
        </w:types>
        <w:behaviors>
          <w:behavior w:val="content"/>
        </w:behaviors>
        <w:guid w:val="{734342FB-EC82-4620-ABA3-5A638587100B}"/>
      </w:docPartPr>
      <w:docPartBody>
        <w:p w:rsidR="00793495" w:rsidRDefault="00793495" w:rsidP="00793495">
          <w:pPr>
            <w:pStyle w:val="94CA6E20DCB64304831D07E5D03F69B8"/>
          </w:pPr>
          <w:r w:rsidRPr="0007340C">
            <w:rPr>
              <w:rStyle w:val="PlaceholderText"/>
            </w:rPr>
            <w:t>Click or tap here to enter text.</w:t>
          </w:r>
        </w:p>
      </w:docPartBody>
    </w:docPart>
    <w:docPart>
      <w:docPartPr>
        <w:name w:val="00943F264EF94F11A43919510335C252"/>
        <w:category>
          <w:name w:val="General"/>
          <w:gallery w:val="placeholder"/>
        </w:category>
        <w:types>
          <w:type w:val="bbPlcHdr"/>
        </w:types>
        <w:behaviors>
          <w:behavior w:val="content"/>
        </w:behaviors>
        <w:guid w:val="{A4B8F2B4-31F3-4B69-9E62-312D44BC3289}"/>
      </w:docPartPr>
      <w:docPartBody>
        <w:p w:rsidR="00793495" w:rsidRDefault="00793495" w:rsidP="00793495">
          <w:pPr>
            <w:pStyle w:val="00943F264EF94F11A43919510335C252"/>
          </w:pPr>
          <w:r w:rsidRPr="0007340C">
            <w:rPr>
              <w:rStyle w:val="PlaceholderText"/>
            </w:rPr>
            <w:t>Click or tap here to enter text.</w:t>
          </w:r>
        </w:p>
      </w:docPartBody>
    </w:docPart>
    <w:docPart>
      <w:docPartPr>
        <w:name w:val="3F4A3D82A3304A8181A11418B085390F"/>
        <w:category>
          <w:name w:val="General"/>
          <w:gallery w:val="placeholder"/>
        </w:category>
        <w:types>
          <w:type w:val="bbPlcHdr"/>
        </w:types>
        <w:behaviors>
          <w:behavior w:val="content"/>
        </w:behaviors>
        <w:guid w:val="{F715069C-477F-4373-9BFC-0C9D255BF3E3}"/>
      </w:docPartPr>
      <w:docPartBody>
        <w:p w:rsidR="00793495" w:rsidRDefault="00793495" w:rsidP="00793495">
          <w:pPr>
            <w:pStyle w:val="3F4A3D82A3304A8181A11418B085390F"/>
          </w:pPr>
          <w:r w:rsidRPr="0007340C">
            <w:rPr>
              <w:rStyle w:val="PlaceholderText"/>
            </w:rPr>
            <w:t>Click or tap here to enter text.</w:t>
          </w:r>
        </w:p>
      </w:docPartBody>
    </w:docPart>
    <w:docPart>
      <w:docPartPr>
        <w:name w:val="ABCBF23B6376428AB734F79323F47FC2"/>
        <w:category>
          <w:name w:val="General"/>
          <w:gallery w:val="placeholder"/>
        </w:category>
        <w:types>
          <w:type w:val="bbPlcHdr"/>
        </w:types>
        <w:behaviors>
          <w:behavior w:val="content"/>
        </w:behaviors>
        <w:guid w:val="{F31CA46B-010F-4529-B1B3-03B2020D81C4}"/>
      </w:docPartPr>
      <w:docPartBody>
        <w:p w:rsidR="00793495" w:rsidRDefault="00793495" w:rsidP="00793495">
          <w:pPr>
            <w:pStyle w:val="ABCBF23B6376428AB734F79323F47FC2"/>
          </w:pPr>
          <w:r w:rsidRPr="0007340C">
            <w:rPr>
              <w:rStyle w:val="PlaceholderText"/>
            </w:rPr>
            <w:t>Click or tap here to enter text.</w:t>
          </w:r>
        </w:p>
      </w:docPartBody>
    </w:docPart>
    <w:docPart>
      <w:docPartPr>
        <w:name w:val="7FF2F3C5DB5C47879E05A70256E15322"/>
        <w:category>
          <w:name w:val="General"/>
          <w:gallery w:val="placeholder"/>
        </w:category>
        <w:types>
          <w:type w:val="bbPlcHdr"/>
        </w:types>
        <w:behaviors>
          <w:behavior w:val="content"/>
        </w:behaviors>
        <w:guid w:val="{DA5025A2-D8BC-427B-9ADE-E0B849336B19}"/>
      </w:docPartPr>
      <w:docPartBody>
        <w:p w:rsidR="00793495" w:rsidRDefault="00793495" w:rsidP="00793495">
          <w:pPr>
            <w:pStyle w:val="7FF2F3C5DB5C47879E05A70256E15322"/>
          </w:pPr>
          <w:r w:rsidRPr="0007340C">
            <w:rPr>
              <w:rStyle w:val="PlaceholderText"/>
            </w:rPr>
            <w:t>Click or tap here to enter text.</w:t>
          </w:r>
        </w:p>
      </w:docPartBody>
    </w:docPart>
    <w:docPart>
      <w:docPartPr>
        <w:name w:val="8FBB0BBDC7CF4E81BD58C11A4CC84449"/>
        <w:category>
          <w:name w:val="General"/>
          <w:gallery w:val="placeholder"/>
        </w:category>
        <w:types>
          <w:type w:val="bbPlcHdr"/>
        </w:types>
        <w:behaviors>
          <w:behavior w:val="content"/>
        </w:behaviors>
        <w:guid w:val="{0DA762B1-8484-4A94-9EC5-00749CD5C34B}"/>
      </w:docPartPr>
      <w:docPartBody>
        <w:p w:rsidR="00793495" w:rsidRDefault="00793495" w:rsidP="00793495">
          <w:pPr>
            <w:pStyle w:val="8FBB0BBDC7CF4E81BD58C11A4CC84449"/>
          </w:pPr>
          <w:r w:rsidRPr="0007340C">
            <w:rPr>
              <w:rStyle w:val="PlaceholderText"/>
            </w:rPr>
            <w:t>Click or tap here to enter text.</w:t>
          </w:r>
        </w:p>
      </w:docPartBody>
    </w:docPart>
    <w:docPart>
      <w:docPartPr>
        <w:name w:val="99C9CAC6A84C4465937B748612F86CAF"/>
        <w:category>
          <w:name w:val="General"/>
          <w:gallery w:val="placeholder"/>
        </w:category>
        <w:types>
          <w:type w:val="bbPlcHdr"/>
        </w:types>
        <w:behaviors>
          <w:behavior w:val="content"/>
        </w:behaviors>
        <w:guid w:val="{7824F8B9-A858-438B-8514-185C511F2E10}"/>
      </w:docPartPr>
      <w:docPartBody>
        <w:p w:rsidR="00793495" w:rsidRDefault="00793495" w:rsidP="00793495">
          <w:pPr>
            <w:pStyle w:val="99C9CAC6A84C4465937B748612F86CAF"/>
          </w:pPr>
          <w:r w:rsidRPr="0007340C">
            <w:rPr>
              <w:rStyle w:val="PlaceholderText"/>
            </w:rPr>
            <w:t>Click or tap here to enter text.</w:t>
          </w:r>
        </w:p>
      </w:docPartBody>
    </w:docPart>
    <w:docPart>
      <w:docPartPr>
        <w:name w:val="1F2DB50EC48544D491FD1E5C0144F11E"/>
        <w:category>
          <w:name w:val="General"/>
          <w:gallery w:val="placeholder"/>
        </w:category>
        <w:types>
          <w:type w:val="bbPlcHdr"/>
        </w:types>
        <w:behaviors>
          <w:behavior w:val="content"/>
        </w:behaviors>
        <w:guid w:val="{05E1F17E-507B-4600-A121-77B58BE94769}"/>
      </w:docPartPr>
      <w:docPartBody>
        <w:p w:rsidR="00793495" w:rsidRDefault="00793495" w:rsidP="00793495">
          <w:pPr>
            <w:pStyle w:val="1F2DB50EC48544D491FD1E5C0144F11E"/>
          </w:pPr>
          <w:r w:rsidRPr="0007340C">
            <w:rPr>
              <w:rStyle w:val="PlaceholderText"/>
            </w:rPr>
            <w:t>Click or tap here to enter text.</w:t>
          </w:r>
        </w:p>
      </w:docPartBody>
    </w:docPart>
    <w:docPart>
      <w:docPartPr>
        <w:name w:val="F5A02C87C68F4253803C5A4E8A9C00D1"/>
        <w:category>
          <w:name w:val="General"/>
          <w:gallery w:val="placeholder"/>
        </w:category>
        <w:types>
          <w:type w:val="bbPlcHdr"/>
        </w:types>
        <w:behaviors>
          <w:behavior w:val="content"/>
        </w:behaviors>
        <w:guid w:val="{9688474E-88F2-43EE-8BFB-FC91C35272F7}"/>
      </w:docPartPr>
      <w:docPartBody>
        <w:p w:rsidR="00793495" w:rsidRDefault="00793495" w:rsidP="00793495">
          <w:pPr>
            <w:pStyle w:val="F5A02C87C68F4253803C5A4E8A9C00D1"/>
          </w:pPr>
          <w:r w:rsidRPr="0007340C">
            <w:rPr>
              <w:rStyle w:val="PlaceholderText"/>
            </w:rPr>
            <w:t>Click or tap here to enter text.</w:t>
          </w:r>
        </w:p>
      </w:docPartBody>
    </w:docPart>
    <w:docPart>
      <w:docPartPr>
        <w:name w:val="7BA77DF6D5294BA096F60FD736DC8531"/>
        <w:category>
          <w:name w:val="General"/>
          <w:gallery w:val="placeholder"/>
        </w:category>
        <w:types>
          <w:type w:val="bbPlcHdr"/>
        </w:types>
        <w:behaviors>
          <w:behavior w:val="content"/>
        </w:behaviors>
        <w:guid w:val="{14CD2CA0-5201-4A2E-89D3-F62909691ED6}"/>
      </w:docPartPr>
      <w:docPartBody>
        <w:p w:rsidR="00793495" w:rsidRDefault="00793495" w:rsidP="00793495">
          <w:pPr>
            <w:pStyle w:val="7BA77DF6D5294BA096F60FD736DC8531"/>
          </w:pPr>
          <w:r w:rsidRPr="0007340C">
            <w:rPr>
              <w:rStyle w:val="PlaceholderText"/>
            </w:rPr>
            <w:t>Click or tap here to enter text.</w:t>
          </w:r>
        </w:p>
      </w:docPartBody>
    </w:docPart>
    <w:docPart>
      <w:docPartPr>
        <w:name w:val="1999B57E0D53464D876B8036ADBC7882"/>
        <w:category>
          <w:name w:val="General"/>
          <w:gallery w:val="placeholder"/>
        </w:category>
        <w:types>
          <w:type w:val="bbPlcHdr"/>
        </w:types>
        <w:behaviors>
          <w:behavior w:val="content"/>
        </w:behaviors>
        <w:guid w:val="{38B241CE-D7C3-4EFF-A875-A874AAAE2611}"/>
      </w:docPartPr>
      <w:docPartBody>
        <w:p w:rsidR="00793495" w:rsidRDefault="00793495" w:rsidP="00793495">
          <w:pPr>
            <w:pStyle w:val="1999B57E0D53464D876B8036ADBC7882"/>
          </w:pPr>
          <w:r w:rsidRPr="0007340C">
            <w:rPr>
              <w:rStyle w:val="PlaceholderText"/>
            </w:rPr>
            <w:t>Click or tap here to enter text.</w:t>
          </w:r>
        </w:p>
      </w:docPartBody>
    </w:docPart>
    <w:docPart>
      <w:docPartPr>
        <w:name w:val="CFFBDC201DA84AC4ACD8F99DDE980F8B"/>
        <w:category>
          <w:name w:val="General"/>
          <w:gallery w:val="placeholder"/>
        </w:category>
        <w:types>
          <w:type w:val="bbPlcHdr"/>
        </w:types>
        <w:behaviors>
          <w:behavior w:val="content"/>
        </w:behaviors>
        <w:guid w:val="{6522C182-5779-41AF-B4E3-82DAA0A79190}"/>
      </w:docPartPr>
      <w:docPartBody>
        <w:p w:rsidR="00793495" w:rsidRDefault="00793495" w:rsidP="00793495">
          <w:pPr>
            <w:pStyle w:val="CFFBDC201DA84AC4ACD8F99DDE980F8B"/>
          </w:pPr>
          <w:r w:rsidRPr="0007340C">
            <w:rPr>
              <w:rStyle w:val="PlaceholderText"/>
            </w:rPr>
            <w:t>Click or tap here to enter text.</w:t>
          </w:r>
        </w:p>
      </w:docPartBody>
    </w:docPart>
    <w:docPart>
      <w:docPartPr>
        <w:name w:val="FFB52B590B414BF6978F53D5108CD17F"/>
        <w:category>
          <w:name w:val="General"/>
          <w:gallery w:val="placeholder"/>
        </w:category>
        <w:types>
          <w:type w:val="bbPlcHdr"/>
        </w:types>
        <w:behaviors>
          <w:behavior w:val="content"/>
        </w:behaviors>
        <w:guid w:val="{35F607B1-2715-48A5-98C5-BFA4B3E912EC}"/>
      </w:docPartPr>
      <w:docPartBody>
        <w:p w:rsidR="00793495" w:rsidRDefault="00793495" w:rsidP="00793495">
          <w:pPr>
            <w:pStyle w:val="FFB52B590B414BF6978F53D5108CD17F"/>
          </w:pPr>
          <w:r w:rsidRPr="0007340C">
            <w:rPr>
              <w:rStyle w:val="PlaceholderText"/>
            </w:rPr>
            <w:t>Click or tap here to enter text.</w:t>
          </w:r>
        </w:p>
      </w:docPartBody>
    </w:docPart>
    <w:docPart>
      <w:docPartPr>
        <w:name w:val="36223591B36C4BB595CF1096127A095E"/>
        <w:category>
          <w:name w:val="General"/>
          <w:gallery w:val="placeholder"/>
        </w:category>
        <w:types>
          <w:type w:val="bbPlcHdr"/>
        </w:types>
        <w:behaviors>
          <w:behavior w:val="content"/>
        </w:behaviors>
        <w:guid w:val="{808978A5-2C05-4072-B9DD-DCA0F90FF37D}"/>
      </w:docPartPr>
      <w:docPartBody>
        <w:p w:rsidR="00793495" w:rsidRDefault="00793495" w:rsidP="00793495">
          <w:pPr>
            <w:pStyle w:val="36223591B36C4BB595CF1096127A095E"/>
          </w:pPr>
          <w:r w:rsidRPr="0007340C">
            <w:rPr>
              <w:rStyle w:val="PlaceholderText"/>
            </w:rPr>
            <w:t>Click or tap here to enter text.</w:t>
          </w:r>
        </w:p>
      </w:docPartBody>
    </w:docPart>
    <w:docPart>
      <w:docPartPr>
        <w:name w:val="242C4521E3BF4CDBB884D82824D5F0D7"/>
        <w:category>
          <w:name w:val="General"/>
          <w:gallery w:val="placeholder"/>
        </w:category>
        <w:types>
          <w:type w:val="bbPlcHdr"/>
        </w:types>
        <w:behaviors>
          <w:behavior w:val="content"/>
        </w:behaviors>
        <w:guid w:val="{549205AE-6CD3-4EBF-84FF-60B25136E463}"/>
      </w:docPartPr>
      <w:docPartBody>
        <w:p w:rsidR="00793495" w:rsidRDefault="00793495" w:rsidP="00793495">
          <w:pPr>
            <w:pStyle w:val="242C4521E3BF4CDBB884D82824D5F0D7"/>
          </w:pPr>
          <w:r w:rsidRPr="0007340C">
            <w:rPr>
              <w:rStyle w:val="PlaceholderText"/>
            </w:rPr>
            <w:t>Click or tap here to enter text.</w:t>
          </w:r>
        </w:p>
      </w:docPartBody>
    </w:docPart>
    <w:docPart>
      <w:docPartPr>
        <w:name w:val="F7E7237DA2084CD7BE541F1DE056DED1"/>
        <w:category>
          <w:name w:val="General"/>
          <w:gallery w:val="placeholder"/>
        </w:category>
        <w:types>
          <w:type w:val="bbPlcHdr"/>
        </w:types>
        <w:behaviors>
          <w:behavior w:val="content"/>
        </w:behaviors>
        <w:guid w:val="{5FF4D260-BCD2-4FB4-8B8F-1C6068F436DA}"/>
      </w:docPartPr>
      <w:docPartBody>
        <w:p w:rsidR="00793495" w:rsidRDefault="00793495" w:rsidP="00793495">
          <w:pPr>
            <w:pStyle w:val="F7E7237DA2084CD7BE541F1DE056DED1"/>
          </w:pPr>
          <w:r w:rsidRPr="0007340C">
            <w:rPr>
              <w:rStyle w:val="PlaceholderText"/>
            </w:rPr>
            <w:t>Click or tap here to enter text.</w:t>
          </w:r>
        </w:p>
      </w:docPartBody>
    </w:docPart>
    <w:docPart>
      <w:docPartPr>
        <w:name w:val="5E58DFF4A14E47B7AF459BBF3C190D1F"/>
        <w:category>
          <w:name w:val="General"/>
          <w:gallery w:val="placeholder"/>
        </w:category>
        <w:types>
          <w:type w:val="bbPlcHdr"/>
        </w:types>
        <w:behaviors>
          <w:behavior w:val="content"/>
        </w:behaviors>
        <w:guid w:val="{F5ABC844-AC61-4224-B52C-F111A26B7560}"/>
      </w:docPartPr>
      <w:docPartBody>
        <w:p w:rsidR="00793495" w:rsidRDefault="00793495" w:rsidP="00793495">
          <w:pPr>
            <w:pStyle w:val="5E58DFF4A14E47B7AF459BBF3C190D1F"/>
          </w:pPr>
          <w:r w:rsidRPr="0007340C">
            <w:rPr>
              <w:rStyle w:val="PlaceholderText"/>
            </w:rPr>
            <w:t>Click or tap here to enter text.</w:t>
          </w:r>
        </w:p>
      </w:docPartBody>
    </w:docPart>
    <w:docPart>
      <w:docPartPr>
        <w:name w:val="B037288996DC45B694DABBC5DEDC7F46"/>
        <w:category>
          <w:name w:val="General"/>
          <w:gallery w:val="placeholder"/>
        </w:category>
        <w:types>
          <w:type w:val="bbPlcHdr"/>
        </w:types>
        <w:behaviors>
          <w:behavior w:val="content"/>
        </w:behaviors>
        <w:guid w:val="{8C6994F2-4359-4B85-98B2-168B7F95C81A}"/>
      </w:docPartPr>
      <w:docPartBody>
        <w:p w:rsidR="00793495" w:rsidRDefault="00793495" w:rsidP="00793495">
          <w:pPr>
            <w:pStyle w:val="B037288996DC45B694DABBC5DEDC7F46"/>
          </w:pPr>
          <w:r w:rsidRPr="0007340C">
            <w:rPr>
              <w:rStyle w:val="PlaceholderText"/>
            </w:rPr>
            <w:t>Click or tap here to enter text.</w:t>
          </w:r>
        </w:p>
      </w:docPartBody>
    </w:docPart>
    <w:docPart>
      <w:docPartPr>
        <w:name w:val="C0034259EC784DA7B5E07228DB89A731"/>
        <w:category>
          <w:name w:val="General"/>
          <w:gallery w:val="placeholder"/>
        </w:category>
        <w:types>
          <w:type w:val="bbPlcHdr"/>
        </w:types>
        <w:behaviors>
          <w:behavior w:val="content"/>
        </w:behaviors>
        <w:guid w:val="{C9DEEF70-2015-4BC7-A9EA-AAB4EEAA8275}"/>
      </w:docPartPr>
      <w:docPartBody>
        <w:p w:rsidR="00793495" w:rsidRDefault="00793495" w:rsidP="00793495">
          <w:pPr>
            <w:pStyle w:val="C0034259EC784DA7B5E07228DB89A731"/>
          </w:pPr>
          <w:r w:rsidRPr="0007340C">
            <w:rPr>
              <w:rStyle w:val="PlaceholderText"/>
            </w:rPr>
            <w:t>Click or tap here to enter text.</w:t>
          </w:r>
        </w:p>
      </w:docPartBody>
    </w:docPart>
    <w:docPart>
      <w:docPartPr>
        <w:name w:val="30C3F39257624D82A5E228EBA28A3847"/>
        <w:category>
          <w:name w:val="General"/>
          <w:gallery w:val="placeholder"/>
        </w:category>
        <w:types>
          <w:type w:val="bbPlcHdr"/>
        </w:types>
        <w:behaviors>
          <w:behavior w:val="content"/>
        </w:behaviors>
        <w:guid w:val="{832E0797-A681-4639-B48F-F44916326321}"/>
      </w:docPartPr>
      <w:docPartBody>
        <w:p w:rsidR="00793495" w:rsidRDefault="00793495" w:rsidP="00793495">
          <w:pPr>
            <w:pStyle w:val="30C3F39257624D82A5E228EBA28A3847"/>
          </w:pPr>
          <w:r w:rsidRPr="0007340C">
            <w:rPr>
              <w:rStyle w:val="PlaceholderText"/>
            </w:rPr>
            <w:t>Click or tap here to enter text.</w:t>
          </w:r>
        </w:p>
      </w:docPartBody>
    </w:docPart>
    <w:docPart>
      <w:docPartPr>
        <w:name w:val="B46630106F6D42D9A7949039A0A4CBE7"/>
        <w:category>
          <w:name w:val="General"/>
          <w:gallery w:val="placeholder"/>
        </w:category>
        <w:types>
          <w:type w:val="bbPlcHdr"/>
        </w:types>
        <w:behaviors>
          <w:behavior w:val="content"/>
        </w:behaviors>
        <w:guid w:val="{8731614D-2A10-4902-8CCF-C56373EA3E4B}"/>
      </w:docPartPr>
      <w:docPartBody>
        <w:p w:rsidR="00793495" w:rsidRDefault="00793495" w:rsidP="00793495">
          <w:pPr>
            <w:pStyle w:val="B46630106F6D42D9A7949039A0A4CBE7"/>
          </w:pPr>
          <w:r w:rsidRPr="0007340C">
            <w:rPr>
              <w:rStyle w:val="PlaceholderText"/>
            </w:rPr>
            <w:t>Click or tap here to enter text.</w:t>
          </w:r>
        </w:p>
      </w:docPartBody>
    </w:docPart>
    <w:docPart>
      <w:docPartPr>
        <w:name w:val="D541F8B6919146448C0CAB4A5725DD87"/>
        <w:category>
          <w:name w:val="General"/>
          <w:gallery w:val="placeholder"/>
        </w:category>
        <w:types>
          <w:type w:val="bbPlcHdr"/>
        </w:types>
        <w:behaviors>
          <w:behavior w:val="content"/>
        </w:behaviors>
        <w:guid w:val="{200878EA-9B7E-47C7-B5C4-6F18951350B0}"/>
      </w:docPartPr>
      <w:docPartBody>
        <w:p w:rsidR="00793495" w:rsidRDefault="00793495" w:rsidP="00793495">
          <w:pPr>
            <w:pStyle w:val="D541F8B6919146448C0CAB4A5725DD87"/>
          </w:pPr>
          <w:r w:rsidRPr="0007340C">
            <w:rPr>
              <w:rStyle w:val="PlaceholderText"/>
            </w:rPr>
            <w:t>Click or tap here to enter text.</w:t>
          </w:r>
        </w:p>
      </w:docPartBody>
    </w:docPart>
    <w:docPart>
      <w:docPartPr>
        <w:name w:val="D109BE08763D430BA8F14D2FD1A3678F"/>
        <w:category>
          <w:name w:val="General"/>
          <w:gallery w:val="placeholder"/>
        </w:category>
        <w:types>
          <w:type w:val="bbPlcHdr"/>
        </w:types>
        <w:behaviors>
          <w:behavior w:val="content"/>
        </w:behaviors>
        <w:guid w:val="{5463348B-F94D-40B6-98C8-495D0C1ED4B8}"/>
      </w:docPartPr>
      <w:docPartBody>
        <w:p w:rsidR="00793495" w:rsidRDefault="00793495" w:rsidP="00793495">
          <w:pPr>
            <w:pStyle w:val="D109BE08763D430BA8F14D2FD1A3678F"/>
          </w:pPr>
          <w:r w:rsidRPr="0007340C">
            <w:rPr>
              <w:rStyle w:val="PlaceholderText"/>
            </w:rPr>
            <w:t>Click or tap here to enter text.</w:t>
          </w:r>
        </w:p>
      </w:docPartBody>
    </w:docPart>
    <w:docPart>
      <w:docPartPr>
        <w:name w:val="8E77DD79123048329B25272DA97EFED8"/>
        <w:category>
          <w:name w:val="General"/>
          <w:gallery w:val="placeholder"/>
        </w:category>
        <w:types>
          <w:type w:val="bbPlcHdr"/>
        </w:types>
        <w:behaviors>
          <w:behavior w:val="content"/>
        </w:behaviors>
        <w:guid w:val="{698922A8-D008-46BD-943C-355CF3E94327}"/>
      </w:docPartPr>
      <w:docPartBody>
        <w:p w:rsidR="00793495" w:rsidRDefault="00793495" w:rsidP="00793495">
          <w:pPr>
            <w:pStyle w:val="8E77DD79123048329B25272DA97EFED8"/>
          </w:pPr>
          <w:r w:rsidRPr="0007340C">
            <w:rPr>
              <w:rStyle w:val="PlaceholderText"/>
            </w:rPr>
            <w:t>Click or tap here to enter text.</w:t>
          </w:r>
        </w:p>
      </w:docPartBody>
    </w:docPart>
    <w:docPart>
      <w:docPartPr>
        <w:name w:val="4D08E086B4C64B54A6C106595A36D235"/>
        <w:category>
          <w:name w:val="General"/>
          <w:gallery w:val="placeholder"/>
        </w:category>
        <w:types>
          <w:type w:val="bbPlcHdr"/>
        </w:types>
        <w:behaviors>
          <w:behavior w:val="content"/>
        </w:behaviors>
        <w:guid w:val="{5E397F6A-5754-40ED-B747-C509A8DBFEBF}"/>
      </w:docPartPr>
      <w:docPartBody>
        <w:p w:rsidR="00793495" w:rsidRDefault="00793495" w:rsidP="00793495">
          <w:pPr>
            <w:pStyle w:val="4D08E086B4C64B54A6C106595A36D235"/>
          </w:pPr>
          <w:r w:rsidRPr="0007340C">
            <w:rPr>
              <w:rStyle w:val="PlaceholderText"/>
            </w:rPr>
            <w:t>Click or tap here to enter text.</w:t>
          </w:r>
        </w:p>
      </w:docPartBody>
    </w:docPart>
    <w:docPart>
      <w:docPartPr>
        <w:name w:val="FFD63DA9BF224B73854D606502605E28"/>
        <w:category>
          <w:name w:val="General"/>
          <w:gallery w:val="placeholder"/>
        </w:category>
        <w:types>
          <w:type w:val="bbPlcHdr"/>
        </w:types>
        <w:behaviors>
          <w:behavior w:val="content"/>
        </w:behaviors>
        <w:guid w:val="{CF556F8C-DF33-4D1B-BDD7-EDA4D430754E}"/>
      </w:docPartPr>
      <w:docPartBody>
        <w:p w:rsidR="00793495" w:rsidRDefault="00793495" w:rsidP="00793495">
          <w:pPr>
            <w:pStyle w:val="FFD63DA9BF224B73854D606502605E28"/>
          </w:pPr>
          <w:r w:rsidRPr="0007340C">
            <w:rPr>
              <w:rStyle w:val="PlaceholderText"/>
            </w:rPr>
            <w:t>Click or tap here to enter text.</w:t>
          </w:r>
        </w:p>
      </w:docPartBody>
    </w:docPart>
    <w:docPart>
      <w:docPartPr>
        <w:name w:val="4A600DE43BAE4F9990AF022F9DB5E720"/>
        <w:category>
          <w:name w:val="General"/>
          <w:gallery w:val="placeholder"/>
        </w:category>
        <w:types>
          <w:type w:val="bbPlcHdr"/>
        </w:types>
        <w:behaviors>
          <w:behavior w:val="content"/>
        </w:behaviors>
        <w:guid w:val="{683AF824-3DAF-4E6F-BEB3-980CDBFA59E9}"/>
      </w:docPartPr>
      <w:docPartBody>
        <w:p w:rsidR="00793495" w:rsidRDefault="00793495" w:rsidP="00793495">
          <w:pPr>
            <w:pStyle w:val="4A600DE43BAE4F9990AF022F9DB5E720"/>
          </w:pPr>
          <w:r w:rsidRPr="0007340C">
            <w:rPr>
              <w:rStyle w:val="PlaceholderText"/>
            </w:rPr>
            <w:t>Click or tap here to enter text.</w:t>
          </w:r>
        </w:p>
      </w:docPartBody>
    </w:docPart>
    <w:docPart>
      <w:docPartPr>
        <w:name w:val="37F6345C9E7F4443A4164288C4EEB919"/>
        <w:category>
          <w:name w:val="General"/>
          <w:gallery w:val="placeholder"/>
        </w:category>
        <w:types>
          <w:type w:val="bbPlcHdr"/>
        </w:types>
        <w:behaviors>
          <w:behavior w:val="content"/>
        </w:behaviors>
        <w:guid w:val="{FD7CC756-8EFF-4A1B-86F6-8D3FBA6BDADD}"/>
      </w:docPartPr>
      <w:docPartBody>
        <w:p w:rsidR="00793495" w:rsidRDefault="00793495" w:rsidP="00793495">
          <w:pPr>
            <w:pStyle w:val="37F6345C9E7F4443A4164288C4EEB919"/>
          </w:pPr>
          <w:r w:rsidRPr="0007340C">
            <w:rPr>
              <w:rStyle w:val="PlaceholderText"/>
            </w:rPr>
            <w:t>Click or tap here to enter text.</w:t>
          </w:r>
        </w:p>
      </w:docPartBody>
    </w:docPart>
    <w:docPart>
      <w:docPartPr>
        <w:name w:val="B36C7DE41B2C4565B85AF93E4E36DEE3"/>
        <w:category>
          <w:name w:val="General"/>
          <w:gallery w:val="placeholder"/>
        </w:category>
        <w:types>
          <w:type w:val="bbPlcHdr"/>
        </w:types>
        <w:behaviors>
          <w:behavior w:val="content"/>
        </w:behaviors>
        <w:guid w:val="{D3E57CE2-6944-4B24-86A2-17FEFA9FE41B}"/>
      </w:docPartPr>
      <w:docPartBody>
        <w:p w:rsidR="00793495" w:rsidRDefault="00793495" w:rsidP="00793495">
          <w:pPr>
            <w:pStyle w:val="B36C7DE41B2C4565B85AF93E4E36DEE3"/>
          </w:pPr>
          <w:r w:rsidRPr="0007340C">
            <w:rPr>
              <w:rStyle w:val="PlaceholderText"/>
            </w:rPr>
            <w:t>Click or tap here to enter text.</w:t>
          </w:r>
        </w:p>
      </w:docPartBody>
    </w:docPart>
    <w:docPart>
      <w:docPartPr>
        <w:name w:val="CB587B5D416E4B55B20D2EDC4A463E06"/>
        <w:category>
          <w:name w:val="General"/>
          <w:gallery w:val="placeholder"/>
        </w:category>
        <w:types>
          <w:type w:val="bbPlcHdr"/>
        </w:types>
        <w:behaviors>
          <w:behavior w:val="content"/>
        </w:behaviors>
        <w:guid w:val="{BEB7CFE3-4C43-4147-B327-09645B2B4E71}"/>
      </w:docPartPr>
      <w:docPartBody>
        <w:p w:rsidR="00793495" w:rsidRDefault="00793495" w:rsidP="00793495">
          <w:pPr>
            <w:pStyle w:val="CB587B5D416E4B55B20D2EDC4A463E06"/>
          </w:pPr>
          <w:r w:rsidRPr="0007340C">
            <w:rPr>
              <w:rStyle w:val="PlaceholderText"/>
            </w:rPr>
            <w:t>Click or tap here to enter text.</w:t>
          </w:r>
        </w:p>
      </w:docPartBody>
    </w:docPart>
    <w:docPart>
      <w:docPartPr>
        <w:name w:val="22914E1D05954E3BBBA3B87605D45B2F"/>
        <w:category>
          <w:name w:val="General"/>
          <w:gallery w:val="placeholder"/>
        </w:category>
        <w:types>
          <w:type w:val="bbPlcHdr"/>
        </w:types>
        <w:behaviors>
          <w:behavior w:val="content"/>
        </w:behaviors>
        <w:guid w:val="{01FB66CF-5175-4FF9-99DE-F98C661FB059}"/>
      </w:docPartPr>
      <w:docPartBody>
        <w:p w:rsidR="00793495" w:rsidRDefault="00793495" w:rsidP="00793495">
          <w:pPr>
            <w:pStyle w:val="22914E1D05954E3BBBA3B87605D45B2F"/>
          </w:pPr>
          <w:r w:rsidRPr="0007340C">
            <w:rPr>
              <w:rStyle w:val="PlaceholderText"/>
            </w:rPr>
            <w:t>Click or tap here to enter text.</w:t>
          </w:r>
        </w:p>
      </w:docPartBody>
    </w:docPart>
    <w:docPart>
      <w:docPartPr>
        <w:name w:val="950965F7DE6047CFA878B12824C477F8"/>
        <w:category>
          <w:name w:val="General"/>
          <w:gallery w:val="placeholder"/>
        </w:category>
        <w:types>
          <w:type w:val="bbPlcHdr"/>
        </w:types>
        <w:behaviors>
          <w:behavior w:val="content"/>
        </w:behaviors>
        <w:guid w:val="{2F5F90AA-AD11-4F5C-A052-63876F505428}"/>
      </w:docPartPr>
      <w:docPartBody>
        <w:p w:rsidR="00793495" w:rsidRDefault="00793495" w:rsidP="00793495">
          <w:pPr>
            <w:pStyle w:val="950965F7DE6047CFA878B12824C477F8"/>
          </w:pPr>
          <w:r w:rsidRPr="0007340C">
            <w:rPr>
              <w:rStyle w:val="PlaceholderText"/>
            </w:rPr>
            <w:t>Click or tap here to enter text.</w:t>
          </w:r>
        </w:p>
      </w:docPartBody>
    </w:docPart>
    <w:docPart>
      <w:docPartPr>
        <w:name w:val="0FE771426B6240F383D84B656C7A569B"/>
        <w:category>
          <w:name w:val="General"/>
          <w:gallery w:val="placeholder"/>
        </w:category>
        <w:types>
          <w:type w:val="bbPlcHdr"/>
        </w:types>
        <w:behaviors>
          <w:behavior w:val="content"/>
        </w:behaviors>
        <w:guid w:val="{F5C97E47-37EC-43B8-BD71-24D155147243}"/>
      </w:docPartPr>
      <w:docPartBody>
        <w:p w:rsidR="00793495" w:rsidRDefault="00793495" w:rsidP="00793495">
          <w:pPr>
            <w:pStyle w:val="0FE771426B6240F383D84B656C7A569B"/>
          </w:pPr>
          <w:r w:rsidRPr="0007340C">
            <w:rPr>
              <w:rStyle w:val="PlaceholderText"/>
            </w:rPr>
            <w:t>Click or tap here to enter text.</w:t>
          </w:r>
        </w:p>
      </w:docPartBody>
    </w:docPart>
    <w:docPart>
      <w:docPartPr>
        <w:name w:val="02AFC5639D1C4C0B8E0691AEB88EB481"/>
        <w:category>
          <w:name w:val="General"/>
          <w:gallery w:val="placeholder"/>
        </w:category>
        <w:types>
          <w:type w:val="bbPlcHdr"/>
        </w:types>
        <w:behaviors>
          <w:behavior w:val="content"/>
        </w:behaviors>
        <w:guid w:val="{88990E4E-7E09-477B-886B-1CC11DD84AB3}"/>
      </w:docPartPr>
      <w:docPartBody>
        <w:p w:rsidR="00793495" w:rsidRDefault="00793495" w:rsidP="00793495">
          <w:pPr>
            <w:pStyle w:val="02AFC5639D1C4C0B8E0691AEB88EB481"/>
          </w:pPr>
          <w:r w:rsidRPr="0007340C">
            <w:rPr>
              <w:rStyle w:val="PlaceholderText"/>
            </w:rPr>
            <w:t>Click or tap here to enter text.</w:t>
          </w:r>
        </w:p>
      </w:docPartBody>
    </w:docPart>
    <w:docPart>
      <w:docPartPr>
        <w:name w:val="F84EEF3A93CB4573A6A4A886AE1F7195"/>
        <w:category>
          <w:name w:val="General"/>
          <w:gallery w:val="placeholder"/>
        </w:category>
        <w:types>
          <w:type w:val="bbPlcHdr"/>
        </w:types>
        <w:behaviors>
          <w:behavior w:val="content"/>
        </w:behaviors>
        <w:guid w:val="{45F92CF7-770B-4A8A-8F38-7432AE2B99DD}"/>
      </w:docPartPr>
      <w:docPartBody>
        <w:p w:rsidR="00793495" w:rsidRDefault="00793495" w:rsidP="00793495">
          <w:pPr>
            <w:pStyle w:val="F84EEF3A93CB4573A6A4A886AE1F7195"/>
          </w:pPr>
          <w:r w:rsidRPr="0007340C">
            <w:rPr>
              <w:rStyle w:val="PlaceholderText"/>
            </w:rPr>
            <w:t>Click or tap here to enter text.</w:t>
          </w:r>
        </w:p>
      </w:docPartBody>
    </w:docPart>
    <w:docPart>
      <w:docPartPr>
        <w:name w:val="677CE370AE294F178175E7CA969D0E1B"/>
        <w:category>
          <w:name w:val="General"/>
          <w:gallery w:val="placeholder"/>
        </w:category>
        <w:types>
          <w:type w:val="bbPlcHdr"/>
        </w:types>
        <w:behaviors>
          <w:behavior w:val="content"/>
        </w:behaviors>
        <w:guid w:val="{93ED96DF-F1EF-4C8F-A3AE-FCC84549185B}"/>
      </w:docPartPr>
      <w:docPartBody>
        <w:p w:rsidR="00793495" w:rsidRDefault="00793495" w:rsidP="00793495">
          <w:pPr>
            <w:pStyle w:val="677CE370AE294F178175E7CA969D0E1B"/>
          </w:pPr>
          <w:r w:rsidRPr="0007340C">
            <w:rPr>
              <w:rStyle w:val="PlaceholderText"/>
            </w:rPr>
            <w:t>Click or tap here to enter text.</w:t>
          </w:r>
        </w:p>
      </w:docPartBody>
    </w:docPart>
    <w:docPart>
      <w:docPartPr>
        <w:name w:val="79D9697A423E4E8E8D4EA92884A95919"/>
        <w:category>
          <w:name w:val="General"/>
          <w:gallery w:val="placeholder"/>
        </w:category>
        <w:types>
          <w:type w:val="bbPlcHdr"/>
        </w:types>
        <w:behaviors>
          <w:behavior w:val="content"/>
        </w:behaviors>
        <w:guid w:val="{20CFC7E2-2F06-44D9-8AD1-DB51D5EFCA17}"/>
      </w:docPartPr>
      <w:docPartBody>
        <w:p w:rsidR="00793495" w:rsidRDefault="00793495" w:rsidP="00793495">
          <w:pPr>
            <w:pStyle w:val="79D9697A423E4E8E8D4EA92884A95919"/>
          </w:pPr>
          <w:r w:rsidRPr="0007340C">
            <w:rPr>
              <w:rStyle w:val="PlaceholderText"/>
            </w:rPr>
            <w:t>Click or tap here to enter text.</w:t>
          </w:r>
        </w:p>
      </w:docPartBody>
    </w:docPart>
    <w:docPart>
      <w:docPartPr>
        <w:name w:val="2066EFF013734E45AF7C9FA6E3CDAB51"/>
        <w:category>
          <w:name w:val="General"/>
          <w:gallery w:val="placeholder"/>
        </w:category>
        <w:types>
          <w:type w:val="bbPlcHdr"/>
        </w:types>
        <w:behaviors>
          <w:behavior w:val="content"/>
        </w:behaviors>
        <w:guid w:val="{EE966A8A-5C64-470A-9F02-FA1F459DE172}"/>
      </w:docPartPr>
      <w:docPartBody>
        <w:p w:rsidR="00793495" w:rsidRDefault="00793495" w:rsidP="00793495">
          <w:pPr>
            <w:pStyle w:val="2066EFF013734E45AF7C9FA6E3CDAB51"/>
          </w:pPr>
          <w:r w:rsidRPr="0007340C">
            <w:rPr>
              <w:rStyle w:val="PlaceholderText"/>
            </w:rPr>
            <w:t>Click or tap here to enter text.</w:t>
          </w:r>
        </w:p>
      </w:docPartBody>
    </w:docPart>
    <w:docPart>
      <w:docPartPr>
        <w:name w:val="8D7BD719A9464874B1C3A99A197E7E0C"/>
        <w:category>
          <w:name w:val="General"/>
          <w:gallery w:val="placeholder"/>
        </w:category>
        <w:types>
          <w:type w:val="bbPlcHdr"/>
        </w:types>
        <w:behaviors>
          <w:behavior w:val="content"/>
        </w:behaviors>
        <w:guid w:val="{54E9A39A-AB00-44AA-912E-D02D6455246D}"/>
      </w:docPartPr>
      <w:docPartBody>
        <w:p w:rsidR="00793495" w:rsidRDefault="00793495" w:rsidP="00793495">
          <w:pPr>
            <w:pStyle w:val="8D7BD719A9464874B1C3A99A197E7E0C"/>
          </w:pPr>
          <w:r w:rsidRPr="0007340C">
            <w:rPr>
              <w:rStyle w:val="PlaceholderText"/>
            </w:rPr>
            <w:t>Click or tap here to enter text.</w:t>
          </w:r>
        </w:p>
      </w:docPartBody>
    </w:docPart>
    <w:docPart>
      <w:docPartPr>
        <w:name w:val="41FE43F5F8B840109C65953E1833BBB8"/>
        <w:category>
          <w:name w:val="General"/>
          <w:gallery w:val="placeholder"/>
        </w:category>
        <w:types>
          <w:type w:val="bbPlcHdr"/>
        </w:types>
        <w:behaviors>
          <w:behavior w:val="content"/>
        </w:behaviors>
        <w:guid w:val="{408973D0-319E-410D-B890-54C1A9879047}"/>
      </w:docPartPr>
      <w:docPartBody>
        <w:p w:rsidR="00793495" w:rsidRDefault="00793495" w:rsidP="00793495">
          <w:pPr>
            <w:pStyle w:val="41FE43F5F8B840109C65953E1833BBB8"/>
          </w:pPr>
          <w:r w:rsidRPr="0007340C">
            <w:rPr>
              <w:rStyle w:val="PlaceholderText"/>
            </w:rPr>
            <w:t>Click or tap here to enter text.</w:t>
          </w:r>
        </w:p>
      </w:docPartBody>
    </w:docPart>
    <w:docPart>
      <w:docPartPr>
        <w:name w:val="AF0B2F7FB78B4AEA95572385CA6AA5F5"/>
        <w:category>
          <w:name w:val="General"/>
          <w:gallery w:val="placeholder"/>
        </w:category>
        <w:types>
          <w:type w:val="bbPlcHdr"/>
        </w:types>
        <w:behaviors>
          <w:behavior w:val="content"/>
        </w:behaviors>
        <w:guid w:val="{92810A97-B927-47C0-83CD-D950BBBBA835}"/>
      </w:docPartPr>
      <w:docPartBody>
        <w:p w:rsidR="00793495" w:rsidRDefault="00793495" w:rsidP="00793495">
          <w:pPr>
            <w:pStyle w:val="AF0B2F7FB78B4AEA95572385CA6AA5F5"/>
          </w:pPr>
          <w:r w:rsidRPr="0007340C">
            <w:rPr>
              <w:rStyle w:val="PlaceholderText"/>
            </w:rPr>
            <w:t>Click or tap here to enter text.</w:t>
          </w:r>
        </w:p>
      </w:docPartBody>
    </w:docPart>
    <w:docPart>
      <w:docPartPr>
        <w:name w:val="12B1AA48316B47C2800223008F5A7E63"/>
        <w:category>
          <w:name w:val="General"/>
          <w:gallery w:val="placeholder"/>
        </w:category>
        <w:types>
          <w:type w:val="bbPlcHdr"/>
        </w:types>
        <w:behaviors>
          <w:behavior w:val="content"/>
        </w:behaviors>
        <w:guid w:val="{543BEC7D-A715-499A-8A36-39C02829F99E}"/>
      </w:docPartPr>
      <w:docPartBody>
        <w:p w:rsidR="00793495" w:rsidRDefault="00793495" w:rsidP="00793495">
          <w:pPr>
            <w:pStyle w:val="12B1AA48316B47C2800223008F5A7E63"/>
          </w:pPr>
          <w:r w:rsidRPr="0007340C">
            <w:rPr>
              <w:rStyle w:val="PlaceholderText"/>
            </w:rPr>
            <w:t>Click or tap here to enter text.</w:t>
          </w:r>
        </w:p>
      </w:docPartBody>
    </w:docPart>
    <w:docPart>
      <w:docPartPr>
        <w:name w:val="B3ACA8F55CE64504BCCB0CEB96F79AA3"/>
        <w:category>
          <w:name w:val="General"/>
          <w:gallery w:val="placeholder"/>
        </w:category>
        <w:types>
          <w:type w:val="bbPlcHdr"/>
        </w:types>
        <w:behaviors>
          <w:behavior w:val="content"/>
        </w:behaviors>
        <w:guid w:val="{CE103E8C-2824-4617-A7E5-D23BF1FB1746}"/>
      </w:docPartPr>
      <w:docPartBody>
        <w:p w:rsidR="00793495" w:rsidRDefault="00793495" w:rsidP="00793495">
          <w:pPr>
            <w:pStyle w:val="B3ACA8F55CE64504BCCB0CEB96F79AA3"/>
          </w:pPr>
          <w:r w:rsidRPr="0007340C">
            <w:rPr>
              <w:rStyle w:val="PlaceholderText"/>
            </w:rPr>
            <w:t>Click or tap here to enter text.</w:t>
          </w:r>
        </w:p>
      </w:docPartBody>
    </w:docPart>
    <w:docPart>
      <w:docPartPr>
        <w:name w:val="6197E921F992444E82228F7C923FAD18"/>
        <w:category>
          <w:name w:val="General"/>
          <w:gallery w:val="placeholder"/>
        </w:category>
        <w:types>
          <w:type w:val="bbPlcHdr"/>
        </w:types>
        <w:behaviors>
          <w:behavior w:val="content"/>
        </w:behaviors>
        <w:guid w:val="{66439CF7-3BDE-4650-88B6-2069F0381AD7}"/>
      </w:docPartPr>
      <w:docPartBody>
        <w:p w:rsidR="00793495" w:rsidRDefault="00793495" w:rsidP="00793495">
          <w:pPr>
            <w:pStyle w:val="6197E921F992444E82228F7C923FAD18"/>
          </w:pPr>
          <w:r w:rsidRPr="0007340C">
            <w:rPr>
              <w:rStyle w:val="PlaceholderText"/>
            </w:rPr>
            <w:t>Click or tap here to enter text.</w:t>
          </w:r>
        </w:p>
      </w:docPartBody>
    </w:docPart>
    <w:docPart>
      <w:docPartPr>
        <w:name w:val="0B05FCBE7036491C8E62D2A0E1862EB9"/>
        <w:category>
          <w:name w:val="General"/>
          <w:gallery w:val="placeholder"/>
        </w:category>
        <w:types>
          <w:type w:val="bbPlcHdr"/>
        </w:types>
        <w:behaviors>
          <w:behavior w:val="content"/>
        </w:behaviors>
        <w:guid w:val="{8DC8F3C7-28F5-445D-A363-2AB3CB5EED00}"/>
      </w:docPartPr>
      <w:docPartBody>
        <w:p w:rsidR="00793495" w:rsidRDefault="00793495" w:rsidP="00793495">
          <w:pPr>
            <w:pStyle w:val="0B05FCBE7036491C8E62D2A0E1862EB9"/>
          </w:pPr>
          <w:r w:rsidRPr="0007340C">
            <w:rPr>
              <w:rStyle w:val="PlaceholderText"/>
            </w:rPr>
            <w:t>Click or tap here to enter text.</w:t>
          </w:r>
        </w:p>
      </w:docPartBody>
    </w:docPart>
    <w:docPart>
      <w:docPartPr>
        <w:name w:val="C95F0127C60B4341B8DD6E4F22A4E4BB"/>
        <w:category>
          <w:name w:val="General"/>
          <w:gallery w:val="placeholder"/>
        </w:category>
        <w:types>
          <w:type w:val="bbPlcHdr"/>
        </w:types>
        <w:behaviors>
          <w:behavior w:val="content"/>
        </w:behaviors>
        <w:guid w:val="{131AD7D7-F64F-4DD4-A31F-245D87660A5B}"/>
      </w:docPartPr>
      <w:docPartBody>
        <w:p w:rsidR="00793495" w:rsidRDefault="00793495" w:rsidP="00793495">
          <w:pPr>
            <w:pStyle w:val="C95F0127C60B4341B8DD6E4F22A4E4BB"/>
          </w:pPr>
          <w:r w:rsidRPr="0007340C">
            <w:rPr>
              <w:rStyle w:val="PlaceholderText"/>
            </w:rPr>
            <w:t>Click or tap here to enter text.</w:t>
          </w:r>
        </w:p>
      </w:docPartBody>
    </w:docPart>
    <w:docPart>
      <w:docPartPr>
        <w:name w:val="195872CA5E004D118B1A59FC3F00DC97"/>
        <w:category>
          <w:name w:val="General"/>
          <w:gallery w:val="placeholder"/>
        </w:category>
        <w:types>
          <w:type w:val="bbPlcHdr"/>
        </w:types>
        <w:behaviors>
          <w:behavior w:val="content"/>
        </w:behaviors>
        <w:guid w:val="{B85981E1-3610-44D3-8326-4CBF4A2A5B12}"/>
      </w:docPartPr>
      <w:docPartBody>
        <w:p w:rsidR="00793495" w:rsidRDefault="00793495" w:rsidP="00793495">
          <w:pPr>
            <w:pStyle w:val="195872CA5E004D118B1A59FC3F00DC97"/>
          </w:pPr>
          <w:r w:rsidRPr="0007340C">
            <w:rPr>
              <w:rStyle w:val="PlaceholderText"/>
            </w:rPr>
            <w:t>Click or tap here to enter text.</w:t>
          </w:r>
        </w:p>
      </w:docPartBody>
    </w:docPart>
    <w:docPart>
      <w:docPartPr>
        <w:name w:val="1DE83A33053B4512B1FADDC59227FAAF"/>
        <w:category>
          <w:name w:val="General"/>
          <w:gallery w:val="placeholder"/>
        </w:category>
        <w:types>
          <w:type w:val="bbPlcHdr"/>
        </w:types>
        <w:behaviors>
          <w:behavior w:val="content"/>
        </w:behaviors>
        <w:guid w:val="{7AD0F0EB-5E2D-4693-9997-A81B57BCDAD5}"/>
      </w:docPartPr>
      <w:docPartBody>
        <w:p w:rsidR="00793495" w:rsidRDefault="00793495" w:rsidP="00793495">
          <w:pPr>
            <w:pStyle w:val="1DE83A33053B4512B1FADDC59227FAAF"/>
          </w:pPr>
          <w:r w:rsidRPr="0007340C">
            <w:rPr>
              <w:rStyle w:val="PlaceholderText"/>
            </w:rPr>
            <w:t>Click or tap here to enter text.</w:t>
          </w:r>
        </w:p>
      </w:docPartBody>
    </w:docPart>
    <w:docPart>
      <w:docPartPr>
        <w:name w:val="818B6D05130645AB9E729DC696C1AE3E"/>
        <w:category>
          <w:name w:val="General"/>
          <w:gallery w:val="placeholder"/>
        </w:category>
        <w:types>
          <w:type w:val="bbPlcHdr"/>
        </w:types>
        <w:behaviors>
          <w:behavior w:val="content"/>
        </w:behaviors>
        <w:guid w:val="{649055E2-607E-465F-9386-96564BD176C2}"/>
      </w:docPartPr>
      <w:docPartBody>
        <w:p w:rsidR="00793495" w:rsidRDefault="00793495" w:rsidP="00793495">
          <w:pPr>
            <w:pStyle w:val="818B6D05130645AB9E729DC696C1AE3E"/>
          </w:pPr>
          <w:r w:rsidRPr="0007340C">
            <w:rPr>
              <w:rStyle w:val="PlaceholderText"/>
            </w:rPr>
            <w:t>Click or tap here to enter text.</w:t>
          </w:r>
        </w:p>
      </w:docPartBody>
    </w:docPart>
    <w:docPart>
      <w:docPartPr>
        <w:name w:val="3599F9EBE1E048779679CC707FF78E83"/>
        <w:category>
          <w:name w:val="General"/>
          <w:gallery w:val="placeholder"/>
        </w:category>
        <w:types>
          <w:type w:val="bbPlcHdr"/>
        </w:types>
        <w:behaviors>
          <w:behavior w:val="content"/>
        </w:behaviors>
        <w:guid w:val="{B240F1AE-9167-4C4C-9AA6-747FE382038C}"/>
      </w:docPartPr>
      <w:docPartBody>
        <w:p w:rsidR="00793495" w:rsidRDefault="00793495" w:rsidP="00793495">
          <w:pPr>
            <w:pStyle w:val="3599F9EBE1E048779679CC707FF78E83"/>
          </w:pPr>
          <w:r w:rsidRPr="0007340C">
            <w:rPr>
              <w:rStyle w:val="PlaceholderText"/>
            </w:rPr>
            <w:t>Click or tap here to enter text.</w:t>
          </w:r>
        </w:p>
      </w:docPartBody>
    </w:docPart>
    <w:docPart>
      <w:docPartPr>
        <w:name w:val="40EE43EBF988401EA77CF6F193A683D8"/>
        <w:category>
          <w:name w:val="General"/>
          <w:gallery w:val="placeholder"/>
        </w:category>
        <w:types>
          <w:type w:val="bbPlcHdr"/>
        </w:types>
        <w:behaviors>
          <w:behavior w:val="content"/>
        </w:behaviors>
        <w:guid w:val="{73B01373-5C8C-4412-926D-669299266AC2}"/>
      </w:docPartPr>
      <w:docPartBody>
        <w:p w:rsidR="00793495" w:rsidRDefault="00793495" w:rsidP="00793495">
          <w:pPr>
            <w:pStyle w:val="40EE43EBF988401EA77CF6F193A683D8"/>
          </w:pPr>
          <w:r w:rsidRPr="0007340C">
            <w:rPr>
              <w:rStyle w:val="PlaceholderText"/>
            </w:rPr>
            <w:t>Click or tap here to enter text.</w:t>
          </w:r>
        </w:p>
      </w:docPartBody>
    </w:docPart>
    <w:docPart>
      <w:docPartPr>
        <w:name w:val="8184F2E516CD46DB9FAAB9D8317AFB3D"/>
        <w:category>
          <w:name w:val="General"/>
          <w:gallery w:val="placeholder"/>
        </w:category>
        <w:types>
          <w:type w:val="bbPlcHdr"/>
        </w:types>
        <w:behaviors>
          <w:behavior w:val="content"/>
        </w:behaviors>
        <w:guid w:val="{44800E70-2048-4262-A51A-7080A6E9170B}"/>
      </w:docPartPr>
      <w:docPartBody>
        <w:p w:rsidR="00793495" w:rsidRDefault="00793495" w:rsidP="00793495">
          <w:pPr>
            <w:pStyle w:val="8184F2E516CD46DB9FAAB9D8317AFB3D"/>
          </w:pPr>
          <w:r w:rsidRPr="0007340C">
            <w:rPr>
              <w:rStyle w:val="PlaceholderText"/>
            </w:rPr>
            <w:t>Click or tap here to enter text.</w:t>
          </w:r>
        </w:p>
      </w:docPartBody>
    </w:docPart>
    <w:docPart>
      <w:docPartPr>
        <w:name w:val="3C9D4F854AFC4CEE93D1C62B626A9AF7"/>
        <w:category>
          <w:name w:val="General"/>
          <w:gallery w:val="placeholder"/>
        </w:category>
        <w:types>
          <w:type w:val="bbPlcHdr"/>
        </w:types>
        <w:behaviors>
          <w:behavior w:val="content"/>
        </w:behaviors>
        <w:guid w:val="{C229DA6B-6868-439E-9215-C1EEB8C1BEC2}"/>
      </w:docPartPr>
      <w:docPartBody>
        <w:p w:rsidR="00793495" w:rsidRDefault="00793495" w:rsidP="00793495">
          <w:pPr>
            <w:pStyle w:val="3C9D4F854AFC4CEE93D1C62B626A9AF7"/>
          </w:pPr>
          <w:r w:rsidRPr="0007340C">
            <w:rPr>
              <w:rStyle w:val="PlaceholderText"/>
            </w:rPr>
            <w:t>Click or tap here to enter text.</w:t>
          </w:r>
        </w:p>
      </w:docPartBody>
    </w:docPart>
    <w:docPart>
      <w:docPartPr>
        <w:name w:val="05E7407EF97D4966BA54768BB6E437EE"/>
        <w:category>
          <w:name w:val="General"/>
          <w:gallery w:val="placeholder"/>
        </w:category>
        <w:types>
          <w:type w:val="bbPlcHdr"/>
        </w:types>
        <w:behaviors>
          <w:behavior w:val="content"/>
        </w:behaviors>
        <w:guid w:val="{FF9FDE7A-4784-4235-A8D2-D63E997D7725}"/>
      </w:docPartPr>
      <w:docPartBody>
        <w:p w:rsidR="00793495" w:rsidRDefault="00793495" w:rsidP="00793495">
          <w:pPr>
            <w:pStyle w:val="05E7407EF97D4966BA54768BB6E437EE"/>
          </w:pPr>
          <w:r w:rsidRPr="0007340C">
            <w:rPr>
              <w:rStyle w:val="PlaceholderText"/>
            </w:rPr>
            <w:t>Click or tap here to enter text.</w:t>
          </w:r>
        </w:p>
      </w:docPartBody>
    </w:docPart>
    <w:docPart>
      <w:docPartPr>
        <w:name w:val="2A2124DD172842868A77828EEB323FF2"/>
        <w:category>
          <w:name w:val="General"/>
          <w:gallery w:val="placeholder"/>
        </w:category>
        <w:types>
          <w:type w:val="bbPlcHdr"/>
        </w:types>
        <w:behaviors>
          <w:behavior w:val="content"/>
        </w:behaviors>
        <w:guid w:val="{AC67CE70-5B73-4D2D-A3B0-F830902CA2E4}"/>
      </w:docPartPr>
      <w:docPartBody>
        <w:p w:rsidR="00793495" w:rsidRDefault="00793495" w:rsidP="00793495">
          <w:pPr>
            <w:pStyle w:val="2A2124DD172842868A77828EEB323FF2"/>
          </w:pPr>
          <w:r w:rsidRPr="0007340C">
            <w:rPr>
              <w:rStyle w:val="PlaceholderText"/>
            </w:rPr>
            <w:t>Click or tap here to enter text.</w:t>
          </w:r>
        </w:p>
      </w:docPartBody>
    </w:docPart>
    <w:docPart>
      <w:docPartPr>
        <w:name w:val="43542CDB15DD493F837BA37AAACA1DE8"/>
        <w:category>
          <w:name w:val="General"/>
          <w:gallery w:val="placeholder"/>
        </w:category>
        <w:types>
          <w:type w:val="bbPlcHdr"/>
        </w:types>
        <w:behaviors>
          <w:behavior w:val="content"/>
        </w:behaviors>
        <w:guid w:val="{115CA680-E1E8-4244-8573-7EF098B91CBB}"/>
      </w:docPartPr>
      <w:docPartBody>
        <w:p w:rsidR="00793495" w:rsidRDefault="00793495" w:rsidP="00793495">
          <w:pPr>
            <w:pStyle w:val="43542CDB15DD493F837BA37AAACA1DE8"/>
          </w:pPr>
          <w:r w:rsidRPr="0007340C">
            <w:rPr>
              <w:rStyle w:val="PlaceholderText"/>
            </w:rPr>
            <w:t>Click or tap here to enter text.</w:t>
          </w:r>
        </w:p>
      </w:docPartBody>
    </w:docPart>
    <w:docPart>
      <w:docPartPr>
        <w:name w:val="53320FFF4E33424D98C88AB9DF3B31D8"/>
        <w:category>
          <w:name w:val="General"/>
          <w:gallery w:val="placeholder"/>
        </w:category>
        <w:types>
          <w:type w:val="bbPlcHdr"/>
        </w:types>
        <w:behaviors>
          <w:behavior w:val="content"/>
        </w:behaviors>
        <w:guid w:val="{C06BD689-58E9-46D4-B305-D3DD8663E0C8}"/>
      </w:docPartPr>
      <w:docPartBody>
        <w:p w:rsidR="00793495" w:rsidRDefault="00793495" w:rsidP="00793495">
          <w:pPr>
            <w:pStyle w:val="53320FFF4E33424D98C88AB9DF3B31D8"/>
          </w:pPr>
          <w:r w:rsidRPr="0007340C">
            <w:rPr>
              <w:rStyle w:val="PlaceholderText"/>
            </w:rPr>
            <w:t>Click or tap here to enter text.</w:t>
          </w:r>
        </w:p>
      </w:docPartBody>
    </w:docPart>
    <w:docPart>
      <w:docPartPr>
        <w:name w:val="580D58E5CEDC45BCB5356B3E37AFFF60"/>
        <w:category>
          <w:name w:val="General"/>
          <w:gallery w:val="placeholder"/>
        </w:category>
        <w:types>
          <w:type w:val="bbPlcHdr"/>
        </w:types>
        <w:behaviors>
          <w:behavior w:val="content"/>
        </w:behaviors>
        <w:guid w:val="{C8798D4E-1AD2-4FBB-B079-9159DB824C3B}"/>
      </w:docPartPr>
      <w:docPartBody>
        <w:p w:rsidR="00793495" w:rsidRDefault="00793495" w:rsidP="00793495">
          <w:pPr>
            <w:pStyle w:val="580D58E5CEDC45BCB5356B3E37AFFF60"/>
          </w:pPr>
          <w:r w:rsidRPr="0007340C">
            <w:rPr>
              <w:rStyle w:val="PlaceholderText"/>
            </w:rPr>
            <w:t>Click or tap here to enter text.</w:t>
          </w:r>
        </w:p>
      </w:docPartBody>
    </w:docPart>
    <w:docPart>
      <w:docPartPr>
        <w:name w:val="20798718D18C443E97C49253321C6F00"/>
        <w:category>
          <w:name w:val="General"/>
          <w:gallery w:val="placeholder"/>
        </w:category>
        <w:types>
          <w:type w:val="bbPlcHdr"/>
        </w:types>
        <w:behaviors>
          <w:behavior w:val="content"/>
        </w:behaviors>
        <w:guid w:val="{15724F56-0B1F-4636-9ACC-E714BE2B5A70}"/>
      </w:docPartPr>
      <w:docPartBody>
        <w:p w:rsidR="00793495" w:rsidRDefault="00793495" w:rsidP="00793495">
          <w:pPr>
            <w:pStyle w:val="20798718D18C443E97C49253321C6F00"/>
          </w:pPr>
          <w:r w:rsidRPr="0007340C">
            <w:rPr>
              <w:rStyle w:val="PlaceholderText"/>
            </w:rPr>
            <w:t>Click or tap here to enter text.</w:t>
          </w:r>
        </w:p>
      </w:docPartBody>
    </w:docPart>
    <w:docPart>
      <w:docPartPr>
        <w:name w:val="9959471782D14B0482F2FCE3D1A20998"/>
        <w:category>
          <w:name w:val="General"/>
          <w:gallery w:val="placeholder"/>
        </w:category>
        <w:types>
          <w:type w:val="bbPlcHdr"/>
        </w:types>
        <w:behaviors>
          <w:behavior w:val="content"/>
        </w:behaviors>
        <w:guid w:val="{C453BFEE-0E03-46E7-BD84-8D33FA9AB79C}"/>
      </w:docPartPr>
      <w:docPartBody>
        <w:p w:rsidR="00793495" w:rsidRDefault="00793495" w:rsidP="00793495">
          <w:pPr>
            <w:pStyle w:val="9959471782D14B0482F2FCE3D1A20998"/>
          </w:pPr>
          <w:r w:rsidRPr="0007340C">
            <w:rPr>
              <w:rStyle w:val="PlaceholderText"/>
            </w:rPr>
            <w:t>Click or tap here to enter text.</w:t>
          </w:r>
        </w:p>
      </w:docPartBody>
    </w:docPart>
    <w:docPart>
      <w:docPartPr>
        <w:name w:val="06B842BDFDC74C319E40E091020CB2BE"/>
        <w:category>
          <w:name w:val="General"/>
          <w:gallery w:val="placeholder"/>
        </w:category>
        <w:types>
          <w:type w:val="bbPlcHdr"/>
        </w:types>
        <w:behaviors>
          <w:behavior w:val="content"/>
        </w:behaviors>
        <w:guid w:val="{1D7A5C79-FDCF-41CA-89CB-7EB117FC9E63}"/>
      </w:docPartPr>
      <w:docPartBody>
        <w:p w:rsidR="00793495" w:rsidRDefault="00793495" w:rsidP="00793495">
          <w:pPr>
            <w:pStyle w:val="06B842BDFDC74C319E40E091020CB2BE"/>
          </w:pPr>
          <w:r w:rsidRPr="0007340C">
            <w:rPr>
              <w:rStyle w:val="PlaceholderText"/>
            </w:rPr>
            <w:t>Click or tap here to enter text.</w:t>
          </w:r>
        </w:p>
      </w:docPartBody>
    </w:docPart>
    <w:docPart>
      <w:docPartPr>
        <w:name w:val="3CCDB34BEC0045C2BDD5B0D337DBC01E"/>
        <w:category>
          <w:name w:val="General"/>
          <w:gallery w:val="placeholder"/>
        </w:category>
        <w:types>
          <w:type w:val="bbPlcHdr"/>
        </w:types>
        <w:behaviors>
          <w:behavior w:val="content"/>
        </w:behaviors>
        <w:guid w:val="{361E6431-616E-41E0-BA6A-83B53571D265}"/>
      </w:docPartPr>
      <w:docPartBody>
        <w:p w:rsidR="00793495" w:rsidRDefault="00793495" w:rsidP="00793495">
          <w:pPr>
            <w:pStyle w:val="3CCDB34BEC0045C2BDD5B0D337DBC01E"/>
          </w:pPr>
          <w:r w:rsidRPr="0007340C">
            <w:rPr>
              <w:rStyle w:val="PlaceholderText"/>
            </w:rPr>
            <w:t>Click or tap here to enter text.</w:t>
          </w:r>
        </w:p>
      </w:docPartBody>
    </w:docPart>
    <w:docPart>
      <w:docPartPr>
        <w:name w:val="48E4AA6148B040589A365307A1FD378D"/>
        <w:category>
          <w:name w:val="General"/>
          <w:gallery w:val="placeholder"/>
        </w:category>
        <w:types>
          <w:type w:val="bbPlcHdr"/>
        </w:types>
        <w:behaviors>
          <w:behavior w:val="content"/>
        </w:behaviors>
        <w:guid w:val="{36BF1322-C47C-4244-B7EC-845D9DC8F4CC}"/>
      </w:docPartPr>
      <w:docPartBody>
        <w:p w:rsidR="00793495" w:rsidRDefault="00793495" w:rsidP="00793495">
          <w:pPr>
            <w:pStyle w:val="48E4AA6148B040589A365307A1FD378D"/>
          </w:pPr>
          <w:r w:rsidRPr="0007340C">
            <w:rPr>
              <w:rStyle w:val="PlaceholderText"/>
            </w:rPr>
            <w:t>Click or tap here to enter text.</w:t>
          </w:r>
        </w:p>
      </w:docPartBody>
    </w:docPart>
    <w:docPart>
      <w:docPartPr>
        <w:name w:val="F5AF25AB47604D299F87D646874B21E1"/>
        <w:category>
          <w:name w:val="General"/>
          <w:gallery w:val="placeholder"/>
        </w:category>
        <w:types>
          <w:type w:val="bbPlcHdr"/>
        </w:types>
        <w:behaviors>
          <w:behavior w:val="content"/>
        </w:behaviors>
        <w:guid w:val="{3554477E-9A46-4A7F-A251-EFEA66D0EC86}"/>
      </w:docPartPr>
      <w:docPartBody>
        <w:p w:rsidR="00793495" w:rsidRDefault="00793495" w:rsidP="00793495">
          <w:pPr>
            <w:pStyle w:val="F5AF25AB47604D299F87D646874B21E1"/>
          </w:pPr>
          <w:r w:rsidRPr="0007340C">
            <w:rPr>
              <w:rStyle w:val="PlaceholderText"/>
            </w:rPr>
            <w:t>Click or tap here to enter text.</w:t>
          </w:r>
        </w:p>
      </w:docPartBody>
    </w:docPart>
    <w:docPart>
      <w:docPartPr>
        <w:name w:val="9E16D52A5722487997A28CCD05780455"/>
        <w:category>
          <w:name w:val="General"/>
          <w:gallery w:val="placeholder"/>
        </w:category>
        <w:types>
          <w:type w:val="bbPlcHdr"/>
        </w:types>
        <w:behaviors>
          <w:behavior w:val="content"/>
        </w:behaviors>
        <w:guid w:val="{6322E23D-2A8F-44F5-8B89-E53B0A65A834}"/>
      </w:docPartPr>
      <w:docPartBody>
        <w:p w:rsidR="00793495" w:rsidRDefault="00793495" w:rsidP="00793495">
          <w:pPr>
            <w:pStyle w:val="9E16D52A5722487997A28CCD05780455"/>
          </w:pPr>
          <w:r w:rsidRPr="0007340C">
            <w:rPr>
              <w:rStyle w:val="PlaceholderText"/>
            </w:rPr>
            <w:t>Click or tap here to enter text.</w:t>
          </w:r>
        </w:p>
      </w:docPartBody>
    </w:docPart>
    <w:docPart>
      <w:docPartPr>
        <w:name w:val="A89D9E51D2E9434D8916EDD0F158D4EC"/>
        <w:category>
          <w:name w:val="General"/>
          <w:gallery w:val="placeholder"/>
        </w:category>
        <w:types>
          <w:type w:val="bbPlcHdr"/>
        </w:types>
        <w:behaviors>
          <w:behavior w:val="content"/>
        </w:behaviors>
        <w:guid w:val="{D300F63E-A0E7-4439-BB36-D4CB6A4A4029}"/>
      </w:docPartPr>
      <w:docPartBody>
        <w:p w:rsidR="00793495" w:rsidRDefault="00793495" w:rsidP="00793495">
          <w:pPr>
            <w:pStyle w:val="A89D9E51D2E9434D8916EDD0F158D4EC"/>
          </w:pPr>
          <w:r w:rsidRPr="0007340C">
            <w:rPr>
              <w:rStyle w:val="PlaceholderText"/>
            </w:rPr>
            <w:t>Click or tap here to enter text.</w:t>
          </w:r>
        </w:p>
      </w:docPartBody>
    </w:docPart>
    <w:docPart>
      <w:docPartPr>
        <w:name w:val="F8DB4A2471564FBE9F7928BCDBA66DEF"/>
        <w:category>
          <w:name w:val="General"/>
          <w:gallery w:val="placeholder"/>
        </w:category>
        <w:types>
          <w:type w:val="bbPlcHdr"/>
        </w:types>
        <w:behaviors>
          <w:behavior w:val="content"/>
        </w:behaviors>
        <w:guid w:val="{00C5FCE0-6AD9-42E5-9C4A-437122F03AD9}"/>
      </w:docPartPr>
      <w:docPartBody>
        <w:p w:rsidR="00793495" w:rsidRDefault="00793495" w:rsidP="00793495">
          <w:pPr>
            <w:pStyle w:val="F8DB4A2471564FBE9F7928BCDBA66DEF"/>
          </w:pPr>
          <w:r w:rsidRPr="0007340C">
            <w:rPr>
              <w:rStyle w:val="PlaceholderText"/>
            </w:rPr>
            <w:t>Click or tap here to enter text.</w:t>
          </w:r>
        </w:p>
      </w:docPartBody>
    </w:docPart>
    <w:docPart>
      <w:docPartPr>
        <w:name w:val="BDCB21ECB0AC45FFBE669C10B1F63C37"/>
        <w:category>
          <w:name w:val="General"/>
          <w:gallery w:val="placeholder"/>
        </w:category>
        <w:types>
          <w:type w:val="bbPlcHdr"/>
        </w:types>
        <w:behaviors>
          <w:behavior w:val="content"/>
        </w:behaviors>
        <w:guid w:val="{F113A9B3-A42B-4EE9-AC71-138CE0852B8E}"/>
      </w:docPartPr>
      <w:docPartBody>
        <w:p w:rsidR="00793495" w:rsidRDefault="00793495" w:rsidP="00793495">
          <w:pPr>
            <w:pStyle w:val="BDCB21ECB0AC45FFBE669C10B1F63C37"/>
          </w:pPr>
          <w:r w:rsidRPr="0007340C">
            <w:rPr>
              <w:rStyle w:val="PlaceholderText"/>
            </w:rPr>
            <w:t>Click or tap here to enter text.</w:t>
          </w:r>
        </w:p>
      </w:docPartBody>
    </w:docPart>
    <w:docPart>
      <w:docPartPr>
        <w:name w:val="C7B47FD3684C4F1B93A4A3286F88559D"/>
        <w:category>
          <w:name w:val="General"/>
          <w:gallery w:val="placeholder"/>
        </w:category>
        <w:types>
          <w:type w:val="bbPlcHdr"/>
        </w:types>
        <w:behaviors>
          <w:behavior w:val="content"/>
        </w:behaviors>
        <w:guid w:val="{8A949040-9CEC-4CCF-BDA5-0389758C84AE}"/>
      </w:docPartPr>
      <w:docPartBody>
        <w:p w:rsidR="00793495" w:rsidRDefault="00793495" w:rsidP="00793495">
          <w:pPr>
            <w:pStyle w:val="C7B47FD3684C4F1B93A4A3286F88559D"/>
          </w:pPr>
          <w:r w:rsidRPr="0007340C">
            <w:rPr>
              <w:rStyle w:val="PlaceholderText"/>
            </w:rPr>
            <w:t>Click or tap here to enter text.</w:t>
          </w:r>
        </w:p>
      </w:docPartBody>
    </w:docPart>
    <w:docPart>
      <w:docPartPr>
        <w:name w:val="9FC6B66B99B643F3A45BA0AE09752636"/>
        <w:category>
          <w:name w:val="General"/>
          <w:gallery w:val="placeholder"/>
        </w:category>
        <w:types>
          <w:type w:val="bbPlcHdr"/>
        </w:types>
        <w:behaviors>
          <w:behavior w:val="content"/>
        </w:behaviors>
        <w:guid w:val="{0838939D-C6A6-45E8-B9B0-BD85B876A40D}"/>
      </w:docPartPr>
      <w:docPartBody>
        <w:p w:rsidR="00793495" w:rsidRDefault="00793495" w:rsidP="00793495">
          <w:pPr>
            <w:pStyle w:val="9FC6B66B99B643F3A45BA0AE09752636"/>
          </w:pPr>
          <w:r w:rsidRPr="0007340C">
            <w:rPr>
              <w:rStyle w:val="PlaceholderText"/>
            </w:rPr>
            <w:t>Click or tap here to enter text.</w:t>
          </w:r>
        </w:p>
      </w:docPartBody>
    </w:docPart>
    <w:docPart>
      <w:docPartPr>
        <w:name w:val="E41032472B874F6696FE932246E720DB"/>
        <w:category>
          <w:name w:val="General"/>
          <w:gallery w:val="placeholder"/>
        </w:category>
        <w:types>
          <w:type w:val="bbPlcHdr"/>
        </w:types>
        <w:behaviors>
          <w:behavior w:val="content"/>
        </w:behaviors>
        <w:guid w:val="{62FB0719-B009-41CC-A3B6-F196B8B86C46}"/>
      </w:docPartPr>
      <w:docPartBody>
        <w:p w:rsidR="00793495" w:rsidRDefault="00793495" w:rsidP="00793495">
          <w:pPr>
            <w:pStyle w:val="E41032472B874F6696FE932246E720DB"/>
          </w:pPr>
          <w:r w:rsidRPr="0007340C">
            <w:rPr>
              <w:rStyle w:val="PlaceholderText"/>
            </w:rPr>
            <w:t>Click or tap here to enter text.</w:t>
          </w:r>
        </w:p>
      </w:docPartBody>
    </w:docPart>
    <w:docPart>
      <w:docPartPr>
        <w:name w:val="137869B28A1C4388A5627FF72FB7AEEF"/>
        <w:category>
          <w:name w:val="General"/>
          <w:gallery w:val="placeholder"/>
        </w:category>
        <w:types>
          <w:type w:val="bbPlcHdr"/>
        </w:types>
        <w:behaviors>
          <w:behavior w:val="content"/>
        </w:behaviors>
        <w:guid w:val="{37304BCD-39F4-478B-A368-B61FFB138DCF}"/>
      </w:docPartPr>
      <w:docPartBody>
        <w:p w:rsidR="00793495" w:rsidRDefault="00793495" w:rsidP="00793495">
          <w:pPr>
            <w:pStyle w:val="137869B28A1C4388A5627FF72FB7AEEF"/>
          </w:pPr>
          <w:r w:rsidRPr="0007340C">
            <w:rPr>
              <w:rStyle w:val="PlaceholderText"/>
            </w:rPr>
            <w:t>Click or tap here to enter text.</w:t>
          </w:r>
        </w:p>
      </w:docPartBody>
    </w:docPart>
    <w:docPart>
      <w:docPartPr>
        <w:name w:val="201C271BD1DC4616A6CB5346DA531E6D"/>
        <w:category>
          <w:name w:val="General"/>
          <w:gallery w:val="placeholder"/>
        </w:category>
        <w:types>
          <w:type w:val="bbPlcHdr"/>
        </w:types>
        <w:behaviors>
          <w:behavior w:val="content"/>
        </w:behaviors>
        <w:guid w:val="{588F5A4B-DD03-4323-A7C1-59B01C106579}"/>
      </w:docPartPr>
      <w:docPartBody>
        <w:p w:rsidR="00793495" w:rsidRDefault="00793495" w:rsidP="00793495">
          <w:pPr>
            <w:pStyle w:val="201C271BD1DC4616A6CB5346DA531E6D"/>
          </w:pPr>
          <w:r w:rsidRPr="0007340C">
            <w:rPr>
              <w:rStyle w:val="PlaceholderText"/>
            </w:rPr>
            <w:t>Click or tap here to enter text.</w:t>
          </w:r>
        </w:p>
      </w:docPartBody>
    </w:docPart>
    <w:docPart>
      <w:docPartPr>
        <w:name w:val="8565BFC833F642B3A40B7153E3926538"/>
        <w:category>
          <w:name w:val="General"/>
          <w:gallery w:val="placeholder"/>
        </w:category>
        <w:types>
          <w:type w:val="bbPlcHdr"/>
        </w:types>
        <w:behaviors>
          <w:behavior w:val="content"/>
        </w:behaviors>
        <w:guid w:val="{0D027776-BC8B-4124-81EE-8AA59B88F97F}"/>
      </w:docPartPr>
      <w:docPartBody>
        <w:p w:rsidR="00793495" w:rsidRDefault="00793495" w:rsidP="00793495">
          <w:pPr>
            <w:pStyle w:val="8565BFC833F642B3A40B7153E3926538"/>
          </w:pPr>
          <w:r w:rsidRPr="0007340C">
            <w:rPr>
              <w:rStyle w:val="PlaceholderText"/>
            </w:rPr>
            <w:t>Click or tap here to enter text.</w:t>
          </w:r>
        </w:p>
      </w:docPartBody>
    </w:docPart>
    <w:docPart>
      <w:docPartPr>
        <w:name w:val="1B39932E069240B38FAE555BC7BE0E63"/>
        <w:category>
          <w:name w:val="General"/>
          <w:gallery w:val="placeholder"/>
        </w:category>
        <w:types>
          <w:type w:val="bbPlcHdr"/>
        </w:types>
        <w:behaviors>
          <w:behavior w:val="content"/>
        </w:behaviors>
        <w:guid w:val="{12BD7CCC-D04F-4857-85FC-BCD49173DD83}"/>
      </w:docPartPr>
      <w:docPartBody>
        <w:p w:rsidR="00793495" w:rsidRDefault="00793495" w:rsidP="00793495">
          <w:pPr>
            <w:pStyle w:val="1B39932E069240B38FAE555BC7BE0E63"/>
          </w:pPr>
          <w:r w:rsidRPr="0007340C">
            <w:rPr>
              <w:rStyle w:val="PlaceholderText"/>
            </w:rPr>
            <w:t>Click or tap here to enter text.</w:t>
          </w:r>
        </w:p>
      </w:docPartBody>
    </w:docPart>
    <w:docPart>
      <w:docPartPr>
        <w:name w:val="E0CD2FAD03C14E528C2EC747C80B30FC"/>
        <w:category>
          <w:name w:val="General"/>
          <w:gallery w:val="placeholder"/>
        </w:category>
        <w:types>
          <w:type w:val="bbPlcHdr"/>
        </w:types>
        <w:behaviors>
          <w:behavior w:val="content"/>
        </w:behaviors>
        <w:guid w:val="{21CA52D0-E910-4A4C-8A6B-07250C9F6FE2}"/>
      </w:docPartPr>
      <w:docPartBody>
        <w:p w:rsidR="00793495" w:rsidRDefault="00793495" w:rsidP="00793495">
          <w:pPr>
            <w:pStyle w:val="E0CD2FAD03C14E528C2EC747C80B30FC"/>
          </w:pPr>
          <w:r w:rsidRPr="0007340C">
            <w:rPr>
              <w:rStyle w:val="PlaceholderText"/>
            </w:rPr>
            <w:t>Click or tap here to enter text.</w:t>
          </w:r>
        </w:p>
      </w:docPartBody>
    </w:docPart>
    <w:docPart>
      <w:docPartPr>
        <w:name w:val="C6A426A5D0F14BC3A3882E239AE6C247"/>
        <w:category>
          <w:name w:val="General"/>
          <w:gallery w:val="placeholder"/>
        </w:category>
        <w:types>
          <w:type w:val="bbPlcHdr"/>
        </w:types>
        <w:behaviors>
          <w:behavior w:val="content"/>
        </w:behaviors>
        <w:guid w:val="{ECED10F8-879D-4496-BFF0-05B0915E8C55}"/>
      </w:docPartPr>
      <w:docPartBody>
        <w:p w:rsidR="00793495" w:rsidRDefault="00793495" w:rsidP="00793495">
          <w:pPr>
            <w:pStyle w:val="C6A426A5D0F14BC3A3882E239AE6C247"/>
          </w:pPr>
          <w:r w:rsidRPr="0007340C">
            <w:rPr>
              <w:rStyle w:val="PlaceholderText"/>
            </w:rPr>
            <w:t>Click or tap here to enter text.</w:t>
          </w:r>
        </w:p>
      </w:docPartBody>
    </w:docPart>
    <w:docPart>
      <w:docPartPr>
        <w:name w:val="260E2708778B4C42BEB6DA530D067717"/>
        <w:category>
          <w:name w:val="General"/>
          <w:gallery w:val="placeholder"/>
        </w:category>
        <w:types>
          <w:type w:val="bbPlcHdr"/>
        </w:types>
        <w:behaviors>
          <w:behavior w:val="content"/>
        </w:behaviors>
        <w:guid w:val="{9AED86C1-6E34-40A9-A9BE-FFFBF186B6E5}"/>
      </w:docPartPr>
      <w:docPartBody>
        <w:p w:rsidR="00793495" w:rsidRDefault="00793495" w:rsidP="00793495">
          <w:pPr>
            <w:pStyle w:val="260E2708778B4C42BEB6DA530D067717"/>
          </w:pPr>
          <w:r w:rsidRPr="0007340C">
            <w:rPr>
              <w:rStyle w:val="PlaceholderText"/>
            </w:rPr>
            <w:t>Click or tap here to enter text.</w:t>
          </w:r>
        </w:p>
      </w:docPartBody>
    </w:docPart>
    <w:docPart>
      <w:docPartPr>
        <w:name w:val="4C3D743A3D5347148583C567B57C540E"/>
        <w:category>
          <w:name w:val="General"/>
          <w:gallery w:val="placeholder"/>
        </w:category>
        <w:types>
          <w:type w:val="bbPlcHdr"/>
        </w:types>
        <w:behaviors>
          <w:behavior w:val="content"/>
        </w:behaviors>
        <w:guid w:val="{C34D227D-6892-42D7-A69E-1139A3278B4A}"/>
      </w:docPartPr>
      <w:docPartBody>
        <w:p w:rsidR="00793495" w:rsidRDefault="00793495" w:rsidP="00793495">
          <w:pPr>
            <w:pStyle w:val="4C3D743A3D5347148583C567B57C540E"/>
          </w:pPr>
          <w:r w:rsidRPr="0007340C">
            <w:rPr>
              <w:rStyle w:val="PlaceholderText"/>
            </w:rPr>
            <w:t>Click or tap here to enter text.</w:t>
          </w:r>
        </w:p>
      </w:docPartBody>
    </w:docPart>
    <w:docPart>
      <w:docPartPr>
        <w:name w:val="C270DB84FE3343679B4DF6E2432947D2"/>
        <w:category>
          <w:name w:val="General"/>
          <w:gallery w:val="placeholder"/>
        </w:category>
        <w:types>
          <w:type w:val="bbPlcHdr"/>
        </w:types>
        <w:behaviors>
          <w:behavior w:val="content"/>
        </w:behaviors>
        <w:guid w:val="{04E62E4B-8B44-40F0-BCC4-D2806D7E5BB3}"/>
      </w:docPartPr>
      <w:docPartBody>
        <w:p w:rsidR="00793495" w:rsidRDefault="00793495" w:rsidP="00793495">
          <w:pPr>
            <w:pStyle w:val="C270DB84FE3343679B4DF6E2432947D2"/>
          </w:pPr>
          <w:r w:rsidRPr="0007340C">
            <w:rPr>
              <w:rStyle w:val="PlaceholderText"/>
            </w:rPr>
            <w:t>Click or tap here to enter text.</w:t>
          </w:r>
        </w:p>
      </w:docPartBody>
    </w:docPart>
    <w:docPart>
      <w:docPartPr>
        <w:name w:val="8744D8A8202946CFB80F8E0351D86BEE"/>
        <w:category>
          <w:name w:val="General"/>
          <w:gallery w:val="placeholder"/>
        </w:category>
        <w:types>
          <w:type w:val="bbPlcHdr"/>
        </w:types>
        <w:behaviors>
          <w:behavior w:val="content"/>
        </w:behaviors>
        <w:guid w:val="{237D4C3E-69CF-4DA8-AB11-61B047B1A08B}"/>
      </w:docPartPr>
      <w:docPartBody>
        <w:p w:rsidR="00793495" w:rsidRDefault="00793495" w:rsidP="00793495">
          <w:pPr>
            <w:pStyle w:val="8744D8A8202946CFB80F8E0351D86BEE"/>
          </w:pPr>
          <w:r w:rsidRPr="0007340C">
            <w:rPr>
              <w:rStyle w:val="PlaceholderText"/>
            </w:rPr>
            <w:t>Click or tap here to enter text.</w:t>
          </w:r>
        </w:p>
      </w:docPartBody>
    </w:docPart>
    <w:docPart>
      <w:docPartPr>
        <w:name w:val="18993255394641EEBD0547C7BD7D823E"/>
        <w:category>
          <w:name w:val="General"/>
          <w:gallery w:val="placeholder"/>
        </w:category>
        <w:types>
          <w:type w:val="bbPlcHdr"/>
        </w:types>
        <w:behaviors>
          <w:behavior w:val="content"/>
        </w:behaviors>
        <w:guid w:val="{479B47E3-74E5-496A-A283-E9919FAB6870}"/>
      </w:docPartPr>
      <w:docPartBody>
        <w:p w:rsidR="00793495" w:rsidRDefault="00793495" w:rsidP="00793495">
          <w:pPr>
            <w:pStyle w:val="18993255394641EEBD0547C7BD7D823E"/>
          </w:pPr>
          <w:r w:rsidRPr="0007340C">
            <w:rPr>
              <w:rStyle w:val="PlaceholderText"/>
            </w:rPr>
            <w:t>Click or tap here to enter text.</w:t>
          </w:r>
        </w:p>
      </w:docPartBody>
    </w:docPart>
    <w:docPart>
      <w:docPartPr>
        <w:name w:val="80585759B38048239C24285C55128781"/>
        <w:category>
          <w:name w:val="General"/>
          <w:gallery w:val="placeholder"/>
        </w:category>
        <w:types>
          <w:type w:val="bbPlcHdr"/>
        </w:types>
        <w:behaviors>
          <w:behavior w:val="content"/>
        </w:behaviors>
        <w:guid w:val="{AF3F1294-3422-4D15-880B-18C5F3825166}"/>
      </w:docPartPr>
      <w:docPartBody>
        <w:p w:rsidR="00793495" w:rsidRDefault="00793495" w:rsidP="00793495">
          <w:pPr>
            <w:pStyle w:val="80585759B38048239C24285C55128781"/>
          </w:pPr>
          <w:r w:rsidRPr="0007340C">
            <w:rPr>
              <w:rStyle w:val="PlaceholderText"/>
            </w:rPr>
            <w:t>Click or tap here to enter text.</w:t>
          </w:r>
        </w:p>
      </w:docPartBody>
    </w:docPart>
    <w:docPart>
      <w:docPartPr>
        <w:name w:val="551D6D3C7FBA450784355D965CD384F8"/>
        <w:category>
          <w:name w:val="General"/>
          <w:gallery w:val="placeholder"/>
        </w:category>
        <w:types>
          <w:type w:val="bbPlcHdr"/>
        </w:types>
        <w:behaviors>
          <w:behavior w:val="content"/>
        </w:behaviors>
        <w:guid w:val="{981BD6A9-D6FD-45F4-B72D-BFABCCB24756}"/>
      </w:docPartPr>
      <w:docPartBody>
        <w:p w:rsidR="00793495" w:rsidRDefault="00793495" w:rsidP="00793495">
          <w:pPr>
            <w:pStyle w:val="551D6D3C7FBA450784355D965CD384F8"/>
          </w:pPr>
          <w:r w:rsidRPr="0007340C">
            <w:rPr>
              <w:rStyle w:val="PlaceholderText"/>
            </w:rPr>
            <w:t>Click or tap here to enter text.</w:t>
          </w:r>
        </w:p>
      </w:docPartBody>
    </w:docPart>
    <w:docPart>
      <w:docPartPr>
        <w:name w:val="69A80EB68AF341339A7816D44A0A4EA4"/>
        <w:category>
          <w:name w:val="General"/>
          <w:gallery w:val="placeholder"/>
        </w:category>
        <w:types>
          <w:type w:val="bbPlcHdr"/>
        </w:types>
        <w:behaviors>
          <w:behavior w:val="content"/>
        </w:behaviors>
        <w:guid w:val="{C527573F-2EAE-4858-AB37-65277A2F9151}"/>
      </w:docPartPr>
      <w:docPartBody>
        <w:p w:rsidR="00793495" w:rsidRDefault="00793495" w:rsidP="00793495">
          <w:pPr>
            <w:pStyle w:val="69A80EB68AF341339A7816D44A0A4EA4"/>
          </w:pPr>
          <w:r w:rsidRPr="0007340C">
            <w:rPr>
              <w:rStyle w:val="PlaceholderText"/>
            </w:rPr>
            <w:t>Click or tap here to enter text.</w:t>
          </w:r>
        </w:p>
      </w:docPartBody>
    </w:docPart>
    <w:docPart>
      <w:docPartPr>
        <w:name w:val="2FB2745B42D244AEA9FA84349000B132"/>
        <w:category>
          <w:name w:val="General"/>
          <w:gallery w:val="placeholder"/>
        </w:category>
        <w:types>
          <w:type w:val="bbPlcHdr"/>
        </w:types>
        <w:behaviors>
          <w:behavior w:val="content"/>
        </w:behaviors>
        <w:guid w:val="{DBFDDDD4-23B7-4B7D-BC23-E55E9D86CD43}"/>
      </w:docPartPr>
      <w:docPartBody>
        <w:p w:rsidR="00793495" w:rsidRDefault="00793495" w:rsidP="00793495">
          <w:pPr>
            <w:pStyle w:val="2FB2745B42D244AEA9FA84349000B132"/>
          </w:pPr>
          <w:r w:rsidRPr="0007340C">
            <w:rPr>
              <w:rStyle w:val="PlaceholderText"/>
            </w:rPr>
            <w:t>Click or tap here to enter text.</w:t>
          </w:r>
        </w:p>
      </w:docPartBody>
    </w:docPart>
    <w:docPart>
      <w:docPartPr>
        <w:name w:val="C9D8A31E5086415FA8C970F317535FE7"/>
        <w:category>
          <w:name w:val="General"/>
          <w:gallery w:val="placeholder"/>
        </w:category>
        <w:types>
          <w:type w:val="bbPlcHdr"/>
        </w:types>
        <w:behaviors>
          <w:behavior w:val="content"/>
        </w:behaviors>
        <w:guid w:val="{87BB9F50-ED75-4632-B8CB-97393B328543}"/>
      </w:docPartPr>
      <w:docPartBody>
        <w:p w:rsidR="00793495" w:rsidRDefault="00793495" w:rsidP="00793495">
          <w:pPr>
            <w:pStyle w:val="C9D8A31E5086415FA8C970F317535FE7"/>
          </w:pPr>
          <w:r w:rsidRPr="0007340C">
            <w:rPr>
              <w:rStyle w:val="PlaceholderText"/>
            </w:rPr>
            <w:t>Click or tap here to enter text.</w:t>
          </w:r>
        </w:p>
      </w:docPartBody>
    </w:docPart>
    <w:docPart>
      <w:docPartPr>
        <w:name w:val="49AFC5F3CAA64D31A245BD2DD4B538CD"/>
        <w:category>
          <w:name w:val="General"/>
          <w:gallery w:val="placeholder"/>
        </w:category>
        <w:types>
          <w:type w:val="bbPlcHdr"/>
        </w:types>
        <w:behaviors>
          <w:behavior w:val="content"/>
        </w:behaviors>
        <w:guid w:val="{DF1DE1CB-074D-48FE-A469-28AC51E94489}"/>
      </w:docPartPr>
      <w:docPartBody>
        <w:p w:rsidR="00793495" w:rsidRDefault="00793495" w:rsidP="00793495">
          <w:pPr>
            <w:pStyle w:val="49AFC5F3CAA64D31A245BD2DD4B538CD"/>
          </w:pPr>
          <w:r w:rsidRPr="0007340C">
            <w:rPr>
              <w:rStyle w:val="PlaceholderText"/>
            </w:rPr>
            <w:t>Click or tap here to enter text.</w:t>
          </w:r>
        </w:p>
      </w:docPartBody>
    </w:docPart>
    <w:docPart>
      <w:docPartPr>
        <w:name w:val="61318DF7F8C74D61A09A36DEFF0FA890"/>
        <w:category>
          <w:name w:val="General"/>
          <w:gallery w:val="placeholder"/>
        </w:category>
        <w:types>
          <w:type w:val="bbPlcHdr"/>
        </w:types>
        <w:behaviors>
          <w:behavior w:val="content"/>
        </w:behaviors>
        <w:guid w:val="{CFF38C91-B406-4DBD-BFCB-E1340992E370}"/>
      </w:docPartPr>
      <w:docPartBody>
        <w:p w:rsidR="00793495" w:rsidRDefault="00793495" w:rsidP="00793495">
          <w:pPr>
            <w:pStyle w:val="61318DF7F8C74D61A09A36DEFF0FA890"/>
          </w:pPr>
          <w:r w:rsidRPr="0007340C">
            <w:rPr>
              <w:rStyle w:val="PlaceholderText"/>
            </w:rPr>
            <w:t>Click or tap here to enter text.</w:t>
          </w:r>
        </w:p>
      </w:docPartBody>
    </w:docPart>
    <w:docPart>
      <w:docPartPr>
        <w:name w:val="19BC5EDD6EF543BF9090564CDFA6CF71"/>
        <w:category>
          <w:name w:val="General"/>
          <w:gallery w:val="placeholder"/>
        </w:category>
        <w:types>
          <w:type w:val="bbPlcHdr"/>
        </w:types>
        <w:behaviors>
          <w:behavior w:val="content"/>
        </w:behaviors>
        <w:guid w:val="{7021C2DA-4174-42DB-8BBA-DEDC31492684}"/>
      </w:docPartPr>
      <w:docPartBody>
        <w:p w:rsidR="00793495" w:rsidRDefault="00793495" w:rsidP="00793495">
          <w:pPr>
            <w:pStyle w:val="19BC5EDD6EF543BF9090564CDFA6CF71"/>
          </w:pPr>
          <w:r w:rsidRPr="0007340C">
            <w:rPr>
              <w:rStyle w:val="PlaceholderText"/>
            </w:rPr>
            <w:t>Click or tap here to enter text.</w:t>
          </w:r>
        </w:p>
      </w:docPartBody>
    </w:docPart>
    <w:docPart>
      <w:docPartPr>
        <w:name w:val="4E5072A7FC0743338815127BF2669D69"/>
        <w:category>
          <w:name w:val="General"/>
          <w:gallery w:val="placeholder"/>
        </w:category>
        <w:types>
          <w:type w:val="bbPlcHdr"/>
        </w:types>
        <w:behaviors>
          <w:behavior w:val="content"/>
        </w:behaviors>
        <w:guid w:val="{79A5AE2E-2B2D-4381-B864-0FF8776E2EA5}"/>
      </w:docPartPr>
      <w:docPartBody>
        <w:p w:rsidR="00793495" w:rsidRDefault="00793495" w:rsidP="00793495">
          <w:pPr>
            <w:pStyle w:val="4E5072A7FC0743338815127BF2669D69"/>
          </w:pPr>
          <w:r w:rsidRPr="0007340C">
            <w:rPr>
              <w:rStyle w:val="PlaceholderText"/>
            </w:rPr>
            <w:t>Click or tap here to enter text.</w:t>
          </w:r>
        </w:p>
      </w:docPartBody>
    </w:docPart>
    <w:docPart>
      <w:docPartPr>
        <w:name w:val="A258FFC246EE4183A3974A92CD52678D"/>
        <w:category>
          <w:name w:val="General"/>
          <w:gallery w:val="placeholder"/>
        </w:category>
        <w:types>
          <w:type w:val="bbPlcHdr"/>
        </w:types>
        <w:behaviors>
          <w:behavior w:val="content"/>
        </w:behaviors>
        <w:guid w:val="{AAB510F7-0A6A-41D2-970C-56A62CC6D553}"/>
      </w:docPartPr>
      <w:docPartBody>
        <w:p w:rsidR="00793495" w:rsidRDefault="00793495" w:rsidP="00793495">
          <w:pPr>
            <w:pStyle w:val="A258FFC246EE4183A3974A92CD52678D"/>
          </w:pPr>
          <w:r w:rsidRPr="0007340C">
            <w:rPr>
              <w:rStyle w:val="PlaceholderText"/>
            </w:rPr>
            <w:t>Click or tap here to enter text.</w:t>
          </w:r>
        </w:p>
      </w:docPartBody>
    </w:docPart>
    <w:docPart>
      <w:docPartPr>
        <w:name w:val="F4B02E1204834C66BD5E679FE0673F5C"/>
        <w:category>
          <w:name w:val="General"/>
          <w:gallery w:val="placeholder"/>
        </w:category>
        <w:types>
          <w:type w:val="bbPlcHdr"/>
        </w:types>
        <w:behaviors>
          <w:behavior w:val="content"/>
        </w:behaviors>
        <w:guid w:val="{B1305BC7-5413-458A-BC2E-52A2029BA3B6}"/>
      </w:docPartPr>
      <w:docPartBody>
        <w:p w:rsidR="00793495" w:rsidRDefault="00793495" w:rsidP="00793495">
          <w:pPr>
            <w:pStyle w:val="F4B02E1204834C66BD5E679FE0673F5C"/>
          </w:pPr>
          <w:r w:rsidRPr="0007340C">
            <w:rPr>
              <w:rStyle w:val="PlaceholderText"/>
            </w:rPr>
            <w:t>Click or tap here to enter text.</w:t>
          </w:r>
        </w:p>
      </w:docPartBody>
    </w:docPart>
    <w:docPart>
      <w:docPartPr>
        <w:name w:val="4F9C206B7F5C44D19E93EB19E0C7A092"/>
        <w:category>
          <w:name w:val="General"/>
          <w:gallery w:val="placeholder"/>
        </w:category>
        <w:types>
          <w:type w:val="bbPlcHdr"/>
        </w:types>
        <w:behaviors>
          <w:behavior w:val="content"/>
        </w:behaviors>
        <w:guid w:val="{81D94457-8E6C-4BC1-BA21-8641451D95F3}"/>
      </w:docPartPr>
      <w:docPartBody>
        <w:p w:rsidR="00793495" w:rsidRDefault="00793495" w:rsidP="00793495">
          <w:pPr>
            <w:pStyle w:val="4F9C206B7F5C44D19E93EB19E0C7A092"/>
          </w:pPr>
          <w:r w:rsidRPr="0007340C">
            <w:rPr>
              <w:rStyle w:val="PlaceholderText"/>
            </w:rPr>
            <w:t>Click or tap here to enter text.</w:t>
          </w:r>
        </w:p>
      </w:docPartBody>
    </w:docPart>
    <w:docPart>
      <w:docPartPr>
        <w:name w:val="33AFFB4DEBE64E7BABE55CD35E52CACF"/>
        <w:category>
          <w:name w:val="General"/>
          <w:gallery w:val="placeholder"/>
        </w:category>
        <w:types>
          <w:type w:val="bbPlcHdr"/>
        </w:types>
        <w:behaviors>
          <w:behavior w:val="content"/>
        </w:behaviors>
        <w:guid w:val="{351BA8F9-3DD1-4EBF-81D6-3CE9BFC899CB}"/>
      </w:docPartPr>
      <w:docPartBody>
        <w:p w:rsidR="00793495" w:rsidRDefault="00793495" w:rsidP="00793495">
          <w:pPr>
            <w:pStyle w:val="33AFFB4DEBE64E7BABE55CD35E52CACF"/>
          </w:pPr>
          <w:r w:rsidRPr="0007340C">
            <w:rPr>
              <w:rStyle w:val="PlaceholderText"/>
            </w:rPr>
            <w:t>Click or tap here to enter text.</w:t>
          </w:r>
        </w:p>
      </w:docPartBody>
    </w:docPart>
    <w:docPart>
      <w:docPartPr>
        <w:name w:val="18FF1778836A42EF808DACAC5CEF71F6"/>
        <w:category>
          <w:name w:val="General"/>
          <w:gallery w:val="placeholder"/>
        </w:category>
        <w:types>
          <w:type w:val="bbPlcHdr"/>
        </w:types>
        <w:behaviors>
          <w:behavior w:val="content"/>
        </w:behaviors>
        <w:guid w:val="{43996605-097F-4084-B335-F34D32AD26BD}"/>
      </w:docPartPr>
      <w:docPartBody>
        <w:p w:rsidR="00793495" w:rsidRDefault="00793495" w:rsidP="00793495">
          <w:pPr>
            <w:pStyle w:val="18FF1778836A42EF808DACAC5CEF71F6"/>
          </w:pPr>
          <w:r w:rsidRPr="0007340C">
            <w:rPr>
              <w:rStyle w:val="PlaceholderText"/>
            </w:rPr>
            <w:t>Click or tap here to enter text.</w:t>
          </w:r>
        </w:p>
      </w:docPartBody>
    </w:docPart>
    <w:docPart>
      <w:docPartPr>
        <w:name w:val="5DBA84685D91409493D11F757E20FB5F"/>
        <w:category>
          <w:name w:val="General"/>
          <w:gallery w:val="placeholder"/>
        </w:category>
        <w:types>
          <w:type w:val="bbPlcHdr"/>
        </w:types>
        <w:behaviors>
          <w:behavior w:val="content"/>
        </w:behaviors>
        <w:guid w:val="{F46960D3-D020-4FE9-A889-8ECF559BE312}"/>
      </w:docPartPr>
      <w:docPartBody>
        <w:p w:rsidR="00793495" w:rsidRDefault="00793495" w:rsidP="00793495">
          <w:pPr>
            <w:pStyle w:val="5DBA84685D91409493D11F757E20FB5F"/>
          </w:pPr>
          <w:r w:rsidRPr="0007340C">
            <w:rPr>
              <w:rStyle w:val="PlaceholderText"/>
            </w:rPr>
            <w:t>Click or tap here to enter text.</w:t>
          </w:r>
        </w:p>
      </w:docPartBody>
    </w:docPart>
    <w:docPart>
      <w:docPartPr>
        <w:name w:val="5D19A164C835426992CA06F27821798E"/>
        <w:category>
          <w:name w:val="General"/>
          <w:gallery w:val="placeholder"/>
        </w:category>
        <w:types>
          <w:type w:val="bbPlcHdr"/>
        </w:types>
        <w:behaviors>
          <w:behavior w:val="content"/>
        </w:behaviors>
        <w:guid w:val="{C0A55A0C-D4B4-40D0-BF86-BD3A287E998E}"/>
      </w:docPartPr>
      <w:docPartBody>
        <w:p w:rsidR="00793495" w:rsidRDefault="00793495" w:rsidP="00793495">
          <w:pPr>
            <w:pStyle w:val="5D19A164C835426992CA06F27821798E"/>
          </w:pPr>
          <w:r w:rsidRPr="0007340C">
            <w:rPr>
              <w:rStyle w:val="PlaceholderText"/>
            </w:rPr>
            <w:t>Click or tap here to enter text.</w:t>
          </w:r>
        </w:p>
      </w:docPartBody>
    </w:docPart>
    <w:docPart>
      <w:docPartPr>
        <w:name w:val="86115347B97C404DB9CB243FBA66531B"/>
        <w:category>
          <w:name w:val="General"/>
          <w:gallery w:val="placeholder"/>
        </w:category>
        <w:types>
          <w:type w:val="bbPlcHdr"/>
        </w:types>
        <w:behaviors>
          <w:behavior w:val="content"/>
        </w:behaviors>
        <w:guid w:val="{689A2D2A-761A-4668-9436-0F8DC5557ECF}"/>
      </w:docPartPr>
      <w:docPartBody>
        <w:p w:rsidR="00793495" w:rsidRDefault="00793495" w:rsidP="00793495">
          <w:pPr>
            <w:pStyle w:val="86115347B97C404DB9CB243FBA66531B"/>
          </w:pPr>
          <w:r w:rsidRPr="0007340C">
            <w:rPr>
              <w:rStyle w:val="PlaceholderText"/>
            </w:rPr>
            <w:t>Click or tap here to enter text.</w:t>
          </w:r>
        </w:p>
      </w:docPartBody>
    </w:docPart>
    <w:docPart>
      <w:docPartPr>
        <w:name w:val="1E0645AE4AAD4CCA9C91C5F1E61F7275"/>
        <w:category>
          <w:name w:val="General"/>
          <w:gallery w:val="placeholder"/>
        </w:category>
        <w:types>
          <w:type w:val="bbPlcHdr"/>
        </w:types>
        <w:behaviors>
          <w:behavior w:val="content"/>
        </w:behaviors>
        <w:guid w:val="{81B82243-BA5C-4A41-B52F-0D5625A02242}"/>
      </w:docPartPr>
      <w:docPartBody>
        <w:p w:rsidR="00793495" w:rsidRDefault="00793495" w:rsidP="00793495">
          <w:pPr>
            <w:pStyle w:val="1E0645AE4AAD4CCA9C91C5F1E61F7275"/>
          </w:pPr>
          <w:r w:rsidRPr="0007340C">
            <w:rPr>
              <w:rStyle w:val="PlaceholderText"/>
            </w:rPr>
            <w:t>Click or tap here to enter text.</w:t>
          </w:r>
        </w:p>
      </w:docPartBody>
    </w:docPart>
    <w:docPart>
      <w:docPartPr>
        <w:name w:val="9D4626E967E246F68269C5E20751643F"/>
        <w:category>
          <w:name w:val="General"/>
          <w:gallery w:val="placeholder"/>
        </w:category>
        <w:types>
          <w:type w:val="bbPlcHdr"/>
        </w:types>
        <w:behaviors>
          <w:behavior w:val="content"/>
        </w:behaviors>
        <w:guid w:val="{E5BB6B92-B0B7-42DF-956F-4E92832C9381}"/>
      </w:docPartPr>
      <w:docPartBody>
        <w:p w:rsidR="00793495" w:rsidRDefault="00793495" w:rsidP="00793495">
          <w:pPr>
            <w:pStyle w:val="9D4626E967E246F68269C5E20751643F"/>
          </w:pPr>
          <w:r w:rsidRPr="0007340C">
            <w:rPr>
              <w:rStyle w:val="PlaceholderText"/>
            </w:rPr>
            <w:t>Click or tap here to enter text.</w:t>
          </w:r>
        </w:p>
      </w:docPartBody>
    </w:docPart>
    <w:docPart>
      <w:docPartPr>
        <w:name w:val="2435A94966D744BBB8EBB1ABB558A2DE"/>
        <w:category>
          <w:name w:val="General"/>
          <w:gallery w:val="placeholder"/>
        </w:category>
        <w:types>
          <w:type w:val="bbPlcHdr"/>
        </w:types>
        <w:behaviors>
          <w:behavior w:val="content"/>
        </w:behaviors>
        <w:guid w:val="{692322B9-77BD-4988-9DE5-17166AF70133}"/>
      </w:docPartPr>
      <w:docPartBody>
        <w:p w:rsidR="00793495" w:rsidRDefault="00793495" w:rsidP="00793495">
          <w:pPr>
            <w:pStyle w:val="2435A94966D744BBB8EBB1ABB558A2DE"/>
          </w:pPr>
          <w:r w:rsidRPr="0007340C">
            <w:rPr>
              <w:rStyle w:val="PlaceholderText"/>
            </w:rPr>
            <w:t>Click or tap here to enter text.</w:t>
          </w:r>
        </w:p>
      </w:docPartBody>
    </w:docPart>
    <w:docPart>
      <w:docPartPr>
        <w:name w:val="242A8024F8F840529717A175159F3763"/>
        <w:category>
          <w:name w:val="General"/>
          <w:gallery w:val="placeholder"/>
        </w:category>
        <w:types>
          <w:type w:val="bbPlcHdr"/>
        </w:types>
        <w:behaviors>
          <w:behavior w:val="content"/>
        </w:behaviors>
        <w:guid w:val="{867457FA-DCA0-46B1-94E1-D5E7C5354EF4}"/>
      </w:docPartPr>
      <w:docPartBody>
        <w:p w:rsidR="00793495" w:rsidRDefault="00793495" w:rsidP="00793495">
          <w:pPr>
            <w:pStyle w:val="242A8024F8F840529717A175159F3763"/>
          </w:pPr>
          <w:r w:rsidRPr="0007340C">
            <w:rPr>
              <w:rStyle w:val="PlaceholderText"/>
            </w:rPr>
            <w:t>Click or tap here to enter text.</w:t>
          </w:r>
        </w:p>
      </w:docPartBody>
    </w:docPart>
    <w:docPart>
      <w:docPartPr>
        <w:name w:val="6B589727B1FD4ADDB718161239D3327E"/>
        <w:category>
          <w:name w:val="General"/>
          <w:gallery w:val="placeholder"/>
        </w:category>
        <w:types>
          <w:type w:val="bbPlcHdr"/>
        </w:types>
        <w:behaviors>
          <w:behavior w:val="content"/>
        </w:behaviors>
        <w:guid w:val="{E4250BB4-89AB-4CFA-9FD8-8A5C706AC60B}"/>
      </w:docPartPr>
      <w:docPartBody>
        <w:p w:rsidR="00793495" w:rsidRDefault="00793495" w:rsidP="00793495">
          <w:pPr>
            <w:pStyle w:val="6B589727B1FD4ADDB718161239D3327E"/>
          </w:pPr>
          <w:r w:rsidRPr="0007340C">
            <w:rPr>
              <w:rStyle w:val="PlaceholderText"/>
            </w:rPr>
            <w:t>Click or tap here to enter text.</w:t>
          </w:r>
        </w:p>
      </w:docPartBody>
    </w:docPart>
    <w:docPart>
      <w:docPartPr>
        <w:name w:val="1726AF0C028745FEB021B6C1B4723B21"/>
        <w:category>
          <w:name w:val="General"/>
          <w:gallery w:val="placeholder"/>
        </w:category>
        <w:types>
          <w:type w:val="bbPlcHdr"/>
        </w:types>
        <w:behaviors>
          <w:behavior w:val="content"/>
        </w:behaviors>
        <w:guid w:val="{E93E23A6-F3F9-436C-B283-E25C92E88129}"/>
      </w:docPartPr>
      <w:docPartBody>
        <w:p w:rsidR="00793495" w:rsidRDefault="00793495" w:rsidP="00793495">
          <w:pPr>
            <w:pStyle w:val="1726AF0C028745FEB021B6C1B4723B21"/>
          </w:pPr>
          <w:r w:rsidRPr="0007340C">
            <w:rPr>
              <w:rStyle w:val="PlaceholderText"/>
            </w:rPr>
            <w:t>Click or tap here to enter text.</w:t>
          </w:r>
        </w:p>
      </w:docPartBody>
    </w:docPart>
    <w:docPart>
      <w:docPartPr>
        <w:name w:val="7F62729A78204EEBA05953ACD5A534BB"/>
        <w:category>
          <w:name w:val="General"/>
          <w:gallery w:val="placeholder"/>
        </w:category>
        <w:types>
          <w:type w:val="bbPlcHdr"/>
        </w:types>
        <w:behaviors>
          <w:behavior w:val="content"/>
        </w:behaviors>
        <w:guid w:val="{430522AB-3F60-4D82-BC14-0987FC5A90F5}"/>
      </w:docPartPr>
      <w:docPartBody>
        <w:p w:rsidR="00793495" w:rsidRDefault="00793495" w:rsidP="00793495">
          <w:pPr>
            <w:pStyle w:val="7F62729A78204EEBA05953ACD5A534BB"/>
          </w:pPr>
          <w:r w:rsidRPr="0007340C">
            <w:rPr>
              <w:rStyle w:val="PlaceholderText"/>
            </w:rPr>
            <w:t>Click or tap here to enter text.</w:t>
          </w:r>
        </w:p>
      </w:docPartBody>
    </w:docPart>
    <w:docPart>
      <w:docPartPr>
        <w:name w:val="CADF51C8671144BBBCF774523E9DCA7E"/>
        <w:category>
          <w:name w:val="General"/>
          <w:gallery w:val="placeholder"/>
        </w:category>
        <w:types>
          <w:type w:val="bbPlcHdr"/>
        </w:types>
        <w:behaviors>
          <w:behavior w:val="content"/>
        </w:behaviors>
        <w:guid w:val="{03173402-DF8E-4BB5-90CF-AB5EC8453E16}"/>
      </w:docPartPr>
      <w:docPartBody>
        <w:p w:rsidR="00793495" w:rsidRDefault="00793495" w:rsidP="00793495">
          <w:pPr>
            <w:pStyle w:val="CADF51C8671144BBBCF774523E9DCA7E"/>
          </w:pPr>
          <w:r w:rsidRPr="0007340C">
            <w:rPr>
              <w:rStyle w:val="PlaceholderText"/>
            </w:rPr>
            <w:t>Click or tap here to enter text.</w:t>
          </w:r>
        </w:p>
      </w:docPartBody>
    </w:docPart>
    <w:docPart>
      <w:docPartPr>
        <w:name w:val="9DE88C06DC364E1E99F539798F66E871"/>
        <w:category>
          <w:name w:val="General"/>
          <w:gallery w:val="placeholder"/>
        </w:category>
        <w:types>
          <w:type w:val="bbPlcHdr"/>
        </w:types>
        <w:behaviors>
          <w:behavior w:val="content"/>
        </w:behaviors>
        <w:guid w:val="{4B7D24A9-ECAB-458D-9438-52AB94A76FA6}"/>
      </w:docPartPr>
      <w:docPartBody>
        <w:p w:rsidR="00793495" w:rsidRDefault="00793495" w:rsidP="00793495">
          <w:pPr>
            <w:pStyle w:val="9DE88C06DC364E1E99F539798F66E871"/>
          </w:pPr>
          <w:r w:rsidRPr="0007340C">
            <w:rPr>
              <w:rStyle w:val="PlaceholderText"/>
            </w:rPr>
            <w:t>Click or tap here to enter text.</w:t>
          </w:r>
        </w:p>
      </w:docPartBody>
    </w:docPart>
    <w:docPart>
      <w:docPartPr>
        <w:name w:val="118A624CF21F44CB854E70D823AC9998"/>
        <w:category>
          <w:name w:val="General"/>
          <w:gallery w:val="placeholder"/>
        </w:category>
        <w:types>
          <w:type w:val="bbPlcHdr"/>
        </w:types>
        <w:behaviors>
          <w:behavior w:val="content"/>
        </w:behaviors>
        <w:guid w:val="{6470123B-C9E3-4367-A351-D88F42A542AA}"/>
      </w:docPartPr>
      <w:docPartBody>
        <w:p w:rsidR="00793495" w:rsidRDefault="00793495" w:rsidP="00793495">
          <w:pPr>
            <w:pStyle w:val="118A624CF21F44CB854E70D823AC9998"/>
          </w:pPr>
          <w:r w:rsidRPr="0007340C">
            <w:rPr>
              <w:rStyle w:val="PlaceholderText"/>
            </w:rPr>
            <w:t>Click or tap here to enter text.</w:t>
          </w:r>
        </w:p>
      </w:docPartBody>
    </w:docPart>
    <w:docPart>
      <w:docPartPr>
        <w:name w:val="3FE5EB7BD5C14EA7AC191D24578758B0"/>
        <w:category>
          <w:name w:val="General"/>
          <w:gallery w:val="placeholder"/>
        </w:category>
        <w:types>
          <w:type w:val="bbPlcHdr"/>
        </w:types>
        <w:behaviors>
          <w:behavior w:val="content"/>
        </w:behaviors>
        <w:guid w:val="{7822924A-3B74-4D03-BF8D-94B337CC38DB}"/>
      </w:docPartPr>
      <w:docPartBody>
        <w:p w:rsidR="00793495" w:rsidRDefault="00793495" w:rsidP="00793495">
          <w:pPr>
            <w:pStyle w:val="3FE5EB7BD5C14EA7AC191D24578758B0"/>
          </w:pPr>
          <w:r w:rsidRPr="0007340C">
            <w:rPr>
              <w:rStyle w:val="PlaceholderText"/>
            </w:rPr>
            <w:t>Click or tap here to enter text.</w:t>
          </w:r>
        </w:p>
      </w:docPartBody>
    </w:docPart>
    <w:docPart>
      <w:docPartPr>
        <w:name w:val="D4E06047CA2B44138BA45A24132F210F"/>
        <w:category>
          <w:name w:val="General"/>
          <w:gallery w:val="placeholder"/>
        </w:category>
        <w:types>
          <w:type w:val="bbPlcHdr"/>
        </w:types>
        <w:behaviors>
          <w:behavior w:val="content"/>
        </w:behaviors>
        <w:guid w:val="{BD3F3E7A-9536-4B20-AEB5-0453C9FC903D}"/>
      </w:docPartPr>
      <w:docPartBody>
        <w:p w:rsidR="00793495" w:rsidRDefault="00793495" w:rsidP="00793495">
          <w:pPr>
            <w:pStyle w:val="D4E06047CA2B44138BA45A24132F210F"/>
          </w:pPr>
          <w:r w:rsidRPr="0007340C">
            <w:rPr>
              <w:rStyle w:val="PlaceholderText"/>
            </w:rPr>
            <w:t>Click or tap here to enter text.</w:t>
          </w:r>
        </w:p>
      </w:docPartBody>
    </w:docPart>
    <w:docPart>
      <w:docPartPr>
        <w:name w:val="33CDA03B35B8464E96836759102B8F53"/>
        <w:category>
          <w:name w:val="General"/>
          <w:gallery w:val="placeholder"/>
        </w:category>
        <w:types>
          <w:type w:val="bbPlcHdr"/>
        </w:types>
        <w:behaviors>
          <w:behavior w:val="content"/>
        </w:behaviors>
        <w:guid w:val="{79BC3E10-800F-4DE6-8F7D-442677F4D996}"/>
      </w:docPartPr>
      <w:docPartBody>
        <w:p w:rsidR="00793495" w:rsidRDefault="00793495" w:rsidP="00793495">
          <w:pPr>
            <w:pStyle w:val="33CDA03B35B8464E96836759102B8F53"/>
          </w:pPr>
          <w:r w:rsidRPr="0007340C">
            <w:rPr>
              <w:rStyle w:val="PlaceholderText"/>
            </w:rPr>
            <w:t>Click or tap here to enter text.</w:t>
          </w:r>
        </w:p>
      </w:docPartBody>
    </w:docPart>
    <w:docPart>
      <w:docPartPr>
        <w:name w:val="D3770D0237E145FD890A7FF74BB12470"/>
        <w:category>
          <w:name w:val="General"/>
          <w:gallery w:val="placeholder"/>
        </w:category>
        <w:types>
          <w:type w:val="bbPlcHdr"/>
        </w:types>
        <w:behaviors>
          <w:behavior w:val="content"/>
        </w:behaviors>
        <w:guid w:val="{FDC5493C-156C-4519-85DD-C4C470407D06}"/>
      </w:docPartPr>
      <w:docPartBody>
        <w:p w:rsidR="00793495" w:rsidRDefault="00793495" w:rsidP="00793495">
          <w:pPr>
            <w:pStyle w:val="D3770D0237E145FD890A7FF74BB12470"/>
          </w:pPr>
          <w:r w:rsidRPr="0007340C">
            <w:rPr>
              <w:rStyle w:val="PlaceholderText"/>
            </w:rPr>
            <w:t>Click or tap here to enter text.</w:t>
          </w:r>
        </w:p>
      </w:docPartBody>
    </w:docPart>
    <w:docPart>
      <w:docPartPr>
        <w:name w:val="88A18695117E40E8A95C8E1322FA62E0"/>
        <w:category>
          <w:name w:val="General"/>
          <w:gallery w:val="placeholder"/>
        </w:category>
        <w:types>
          <w:type w:val="bbPlcHdr"/>
        </w:types>
        <w:behaviors>
          <w:behavior w:val="content"/>
        </w:behaviors>
        <w:guid w:val="{6A8C3E7F-57EA-4711-9402-DD5F379923D0}"/>
      </w:docPartPr>
      <w:docPartBody>
        <w:p w:rsidR="00793495" w:rsidRDefault="00793495" w:rsidP="00793495">
          <w:pPr>
            <w:pStyle w:val="88A18695117E40E8A95C8E1322FA62E0"/>
          </w:pPr>
          <w:r w:rsidRPr="0007340C">
            <w:rPr>
              <w:rStyle w:val="PlaceholderText"/>
            </w:rPr>
            <w:t>Click or tap here to enter text.</w:t>
          </w:r>
        </w:p>
      </w:docPartBody>
    </w:docPart>
    <w:docPart>
      <w:docPartPr>
        <w:name w:val="4445FED9C838417C9C931D7EC502597E"/>
        <w:category>
          <w:name w:val="General"/>
          <w:gallery w:val="placeholder"/>
        </w:category>
        <w:types>
          <w:type w:val="bbPlcHdr"/>
        </w:types>
        <w:behaviors>
          <w:behavior w:val="content"/>
        </w:behaviors>
        <w:guid w:val="{8399FA4B-C307-4E27-AD5E-77E318F54C91}"/>
      </w:docPartPr>
      <w:docPartBody>
        <w:p w:rsidR="00793495" w:rsidRDefault="00793495" w:rsidP="00793495">
          <w:pPr>
            <w:pStyle w:val="4445FED9C838417C9C931D7EC502597E"/>
          </w:pPr>
          <w:r w:rsidRPr="0007340C">
            <w:rPr>
              <w:rStyle w:val="PlaceholderText"/>
            </w:rPr>
            <w:t>Click or tap here to enter text.</w:t>
          </w:r>
        </w:p>
      </w:docPartBody>
    </w:docPart>
    <w:docPart>
      <w:docPartPr>
        <w:name w:val="2E28E89DB7C340EA8C8929DCE8007F7D"/>
        <w:category>
          <w:name w:val="General"/>
          <w:gallery w:val="placeholder"/>
        </w:category>
        <w:types>
          <w:type w:val="bbPlcHdr"/>
        </w:types>
        <w:behaviors>
          <w:behavior w:val="content"/>
        </w:behaviors>
        <w:guid w:val="{457DDBB6-F5FC-46A3-BB2C-CCD17FB38621}"/>
      </w:docPartPr>
      <w:docPartBody>
        <w:p w:rsidR="00793495" w:rsidRDefault="00793495" w:rsidP="00793495">
          <w:pPr>
            <w:pStyle w:val="2E28E89DB7C340EA8C8929DCE8007F7D"/>
          </w:pPr>
          <w:r w:rsidRPr="0007340C">
            <w:rPr>
              <w:rStyle w:val="PlaceholderText"/>
            </w:rPr>
            <w:t>Click or tap here to enter text.</w:t>
          </w:r>
        </w:p>
      </w:docPartBody>
    </w:docPart>
    <w:docPart>
      <w:docPartPr>
        <w:name w:val="F8C0761AADCD4F63AE2642F8957DCDCC"/>
        <w:category>
          <w:name w:val="General"/>
          <w:gallery w:val="placeholder"/>
        </w:category>
        <w:types>
          <w:type w:val="bbPlcHdr"/>
        </w:types>
        <w:behaviors>
          <w:behavior w:val="content"/>
        </w:behaviors>
        <w:guid w:val="{21789A18-4533-4111-BB24-35EEF1AF0C0B}"/>
      </w:docPartPr>
      <w:docPartBody>
        <w:p w:rsidR="00793495" w:rsidRDefault="00793495" w:rsidP="00793495">
          <w:pPr>
            <w:pStyle w:val="F8C0761AADCD4F63AE2642F8957DCDCC"/>
          </w:pPr>
          <w:r w:rsidRPr="0007340C">
            <w:rPr>
              <w:rStyle w:val="PlaceholderText"/>
            </w:rPr>
            <w:t>Click or tap here to enter text.</w:t>
          </w:r>
        </w:p>
      </w:docPartBody>
    </w:docPart>
    <w:docPart>
      <w:docPartPr>
        <w:name w:val="A1437DFF5DBD42B9962E5DDD41D25B81"/>
        <w:category>
          <w:name w:val="General"/>
          <w:gallery w:val="placeholder"/>
        </w:category>
        <w:types>
          <w:type w:val="bbPlcHdr"/>
        </w:types>
        <w:behaviors>
          <w:behavior w:val="content"/>
        </w:behaviors>
        <w:guid w:val="{4B4EE656-78E6-4E8A-A49C-B3CF69614508}"/>
      </w:docPartPr>
      <w:docPartBody>
        <w:p w:rsidR="00793495" w:rsidRDefault="00793495" w:rsidP="00793495">
          <w:pPr>
            <w:pStyle w:val="A1437DFF5DBD42B9962E5DDD41D25B81"/>
          </w:pPr>
          <w:r w:rsidRPr="0007340C">
            <w:rPr>
              <w:rStyle w:val="PlaceholderText"/>
            </w:rPr>
            <w:t>Click or tap here to enter text.</w:t>
          </w:r>
        </w:p>
      </w:docPartBody>
    </w:docPart>
    <w:docPart>
      <w:docPartPr>
        <w:name w:val="8E8425E15C7745A790D7B16BA7B32423"/>
        <w:category>
          <w:name w:val="General"/>
          <w:gallery w:val="placeholder"/>
        </w:category>
        <w:types>
          <w:type w:val="bbPlcHdr"/>
        </w:types>
        <w:behaviors>
          <w:behavior w:val="content"/>
        </w:behaviors>
        <w:guid w:val="{2145404A-CEE3-481C-949F-EB6CB192C0C8}"/>
      </w:docPartPr>
      <w:docPartBody>
        <w:p w:rsidR="00793495" w:rsidRDefault="00793495" w:rsidP="00793495">
          <w:pPr>
            <w:pStyle w:val="8E8425E15C7745A790D7B16BA7B32423"/>
          </w:pPr>
          <w:r w:rsidRPr="0007340C">
            <w:rPr>
              <w:rStyle w:val="PlaceholderText"/>
            </w:rPr>
            <w:t>Click or tap here to enter text.</w:t>
          </w:r>
        </w:p>
      </w:docPartBody>
    </w:docPart>
    <w:docPart>
      <w:docPartPr>
        <w:name w:val="A6305B21C8A24CF7A7D6DBFAAE0A1324"/>
        <w:category>
          <w:name w:val="General"/>
          <w:gallery w:val="placeholder"/>
        </w:category>
        <w:types>
          <w:type w:val="bbPlcHdr"/>
        </w:types>
        <w:behaviors>
          <w:behavior w:val="content"/>
        </w:behaviors>
        <w:guid w:val="{029DC295-F2E6-41E2-BBD3-C235F1EACD54}"/>
      </w:docPartPr>
      <w:docPartBody>
        <w:p w:rsidR="00793495" w:rsidRDefault="00793495" w:rsidP="00793495">
          <w:pPr>
            <w:pStyle w:val="A6305B21C8A24CF7A7D6DBFAAE0A1324"/>
          </w:pPr>
          <w:r w:rsidRPr="0007340C">
            <w:rPr>
              <w:rStyle w:val="PlaceholderText"/>
            </w:rPr>
            <w:t>Click or tap here to enter text.</w:t>
          </w:r>
        </w:p>
      </w:docPartBody>
    </w:docPart>
    <w:docPart>
      <w:docPartPr>
        <w:name w:val="65776493A3F645D2983590C9ED98D80B"/>
        <w:category>
          <w:name w:val="General"/>
          <w:gallery w:val="placeholder"/>
        </w:category>
        <w:types>
          <w:type w:val="bbPlcHdr"/>
        </w:types>
        <w:behaviors>
          <w:behavior w:val="content"/>
        </w:behaviors>
        <w:guid w:val="{8839CCF9-EF88-4F68-BCE4-1F837589EA9B}"/>
      </w:docPartPr>
      <w:docPartBody>
        <w:p w:rsidR="00793495" w:rsidRDefault="00793495" w:rsidP="00793495">
          <w:pPr>
            <w:pStyle w:val="65776493A3F645D2983590C9ED98D80B"/>
          </w:pPr>
          <w:r w:rsidRPr="0007340C">
            <w:rPr>
              <w:rStyle w:val="PlaceholderText"/>
            </w:rPr>
            <w:t>Click or tap here to enter text.</w:t>
          </w:r>
        </w:p>
      </w:docPartBody>
    </w:docPart>
    <w:docPart>
      <w:docPartPr>
        <w:name w:val="E4F50FC416C942EAB99482F1C34FF137"/>
        <w:category>
          <w:name w:val="General"/>
          <w:gallery w:val="placeholder"/>
        </w:category>
        <w:types>
          <w:type w:val="bbPlcHdr"/>
        </w:types>
        <w:behaviors>
          <w:behavior w:val="content"/>
        </w:behaviors>
        <w:guid w:val="{E3C78A96-938F-4920-A8A4-3D2461D15E69}"/>
      </w:docPartPr>
      <w:docPartBody>
        <w:p w:rsidR="00793495" w:rsidRDefault="00793495" w:rsidP="00793495">
          <w:pPr>
            <w:pStyle w:val="E4F50FC416C942EAB99482F1C34FF137"/>
          </w:pPr>
          <w:r w:rsidRPr="0007340C">
            <w:rPr>
              <w:rStyle w:val="PlaceholderText"/>
            </w:rPr>
            <w:t>Click or tap here to enter text.</w:t>
          </w:r>
        </w:p>
      </w:docPartBody>
    </w:docPart>
    <w:docPart>
      <w:docPartPr>
        <w:name w:val="8194807EE320493E83F60DA07EE6AC0C"/>
        <w:category>
          <w:name w:val="General"/>
          <w:gallery w:val="placeholder"/>
        </w:category>
        <w:types>
          <w:type w:val="bbPlcHdr"/>
        </w:types>
        <w:behaviors>
          <w:behavior w:val="content"/>
        </w:behaviors>
        <w:guid w:val="{4D91B5B0-C6D6-4F21-917F-938520972923}"/>
      </w:docPartPr>
      <w:docPartBody>
        <w:p w:rsidR="00793495" w:rsidRDefault="00793495" w:rsidP="00793495">
          <w:pPr>
            <w:pStyle w:val="8194807EE320493E83F60DA07EE6AC0C"/>
          </w:pPr>
          <w:r w:rsidRPr="0007340C">
            <w:rPr>
              <w:rStyle w:val="PlaceholderText"/>
            </w:rPr>
            <w:t>Click or tap here to enter text.</w:t>
          </w:r>
        </w:p>
      </w:docPartBody>
    </w:docPart>
    <w:docPart>
      <w:docPartPr>
        <w:name w:val="A868377DC6DC46BEB47349F14D3424AD"/>
        <w:category>
          <w:name w:val="General"/>
          <w:gallery w:val="placeholder"/>
        </w:category>
        <w:types>
          <w:type w:val="bbPlcHdr"/>
        </w:types>
        <w:behaviors>
          <w:behavior w:val="content"/>
        </w:behaviors>
        <w:guid w:val="{07694EE7-B67D-41AF-8F68-54DD8DC6C352}"/>
      </w:docPartPr>
      <w:docPartBody>
        <w:p w:rsidR="00793495" w:rsidRDefault="00793495" w:rsidP="00793495">
          <w:pPr>
            <w:pStyle w:val="A868377DC6DC46BEB47349F14D3424AD"/>
          </w:pPr>
          <w:r w:rsidRPr="0007340C">
            <w:rPr>
              <w:rStyle w:val="PlaceholderText"/>
            </w:rPr>
            <w:t>Click or tap here to enter text.</w:t>
          </w:r>
        </w:p>
      </w:docPartBody>
    </w:docPart>
    <w:docPart>
      <w:docPartPr>
        <w:name w:val="C40C39447ED94AF7A8AFE20AC108B94C"/>
        <w:category>
          <w:name w:val="General"/>
          <w:gallery w:val="placeholder"/>
        </w:category>
        <w:types>
          <w:type w:val="bbPlcHdr"/>
        </w:types>
        <w:behaviors>
          <w:behavior w:val="content"/>
        </w:behaviors>
        <w:guid w:val="{41CD0540-3262-4136-B1A0-0FB0E65EB6F5}"/>
      </w:docPartPr>
      <w:docPartBody>
        <w:p w:rsidR="00793495" w:rsidRDefault="00793495" w:rsidP="00793495">
          <w:pPr>
            <w:pStyle w:val="C40C39447ED94AF7A8AFE20AC108B94C"/>
          </w:pPr>
          <w:r w:rsidRPr="0007340C">
            <w:rPr>
              <w:rStyle w:val="PlaceholderText"/>
            </w:rPr>
            <w:t>Click or tap here to enter text.</w:t>
          </w:r>
        </w:p>
      </w:docPartBody>
    </w:docPart>
    <w:docPart>
      <w:docPartPr>
        <w:name w:val="32B4D553CEFF46F2A3F5B6CC69223D22"/>
        <w:category>
          <w:name w:val="General"/>
          <w:gallery w:val="placeholder"/>
        </w:category>
        <w:types>
          <w:type w:val="bbPlcHdr"/>
        </w:types>
        <w:behaviors>
          <w:behavior w:val="content"/>
        </w:behaviors>
        <w:guid w:val="{C7C9E7F1-B2FD-4536-98DE-AAA71E0BDFD0}"/>
      </w:docPartPr>
      <w:docPartBody>
        <w:p w:rsidR="00793495" w:rsidRDefault="00793495" w:rsidP="00793495">
          <w:pPr>
            <w:pStyle w:val="32B4D553CEFF46F2A3F5B6CC69223D22"/>
          </w:pPr>
          <w:r w:rsidRPr="0007340C">
            <w:rPr>
              <w:rStyle w:val="PlaceholderText"/>
            </w:rPr>
            <w:t>Click or tap here to enter text.</w:t>
          </w:r>
        </w:p>
      </w:docPartBody>
    </w:docPart>
    <w:docPart>
      <w:docPartPr>
        <w:name w:val="9C434E38F6074549857424EF1C8EEC4D"/>
        <w:category>
          <w:name w:val="General"/>
          <w:gallery w:val="placeholder"/>
        </w:category>
        <w:types>
          <w:type w:val="bbPlcHdr"/>
        </w:types>
        <w:behaviors>
          <w:behavior w:val="content"/>
        </w:behaviors>
        <w:guid w:val="{A7D66301-D453-4F06-8E52-D3412D3AA5E3}"/>
      </w:docPartPr>
      <w:docPartBody>
        <w:p w:rsidR="00793495" w:rsidRDefault="00793495" w:rsidP="00793495">
          <w:pPr>
            <w:pStyle w:val="9C434E38F6074549857424EF1C8EEC4D"/>
          </w:pPr>
          <w:r w:rsidRPr="0007340C">
            <w:rPr>
              <w:rStyle w:val="PlaceholderText"/>
            </w:rPr>
            <w:t>Click or tap here to enter text.</w:t>
          </w:r>
        </w:p>
      </w:docPartBody>
    </w:docPart>
    <w:docPart>
      <w:docPartPr>
        <w:name w:val="DACD3DC1FC6D4BB99E9D58F68561547E"/>
        <w:category>
          <w:name w:val="General"/>
          <w:gallery w:val="placeholder"/>
        </w:category>
        <w:types>
          <w:type w:val="bbPlcHdr"/>
        </w:types>
        <w:behaviors>
          <w:behavior w:val="content"/>
        </w:behaviors>
        <w:guid w:val="{51209F06-BB5E-4D38-B741-7E34301E8E47}"/>
      </w:docPartPr>
      <w:docPartBody>
        <w:p w:rsidR="00793495" w:rsidRDefault="00793495" w:rsidP="00793495">
          <w:pPr>
            <w:pStyle w:val="DACD3DC1FC6D4BB99E9D58F68561547E"/>
          </w:pPr>
          <w:r w:rsidRPr="0007340C">
            <w:rPr>
              <w:rStyle w:val="PlaceholderText"/>
            </w:rPr>
            <w:t>Click or tap here to enter text.</w:t>
          </w:r>
        </w:p>
      </w:docPartBody>
    </w:docPart>
    <w:docPart>
      <w:docPartPr>
        <w:name w:val="274A0C26898744A2BBCC66F6CB07AD83"/>
        <w:category>
          <w:name w:val="General"/>
          <w:gallery w:val="placeholder"/>
        </w:category>
        <w:types>
          <w:type w:val="bbPlcHdr"/>
        </w:types>
        <w:behaviors>
          <w:behavior w:val="content"/>
        </w:behaviors>
        <w:guid w:val="{6C044B1B-7F12-48E8-BDD7-C9BB69A8B3E4}"/>
      </w:docPartPr>
      <w:docPartBody>
        <w:p w:rsidR="00793495" w:rsidRDefault="00793495" w:rsidP="00793495">
          <w:pPr>
            <w:pStyle w:val="274A0C26898744A2BBCC66F6CB07AD83"/>
          </w:pPr>
          <w:r w:rsidRPr="0007340C">
            <w:rPr>
              <w:rStyle w:val="PlaceholderText"/>
            </w:rPr>
            <w:t>Click or tap here to enter text.</w:t>
          </w:r>
        </w:p>
      </w:docPartBody>
    </w:docPart>
    <w:docPart>
      <w:docPartPr>
        <w:name w:val="7446A2A745804EC5B0699997289E332B"/>
        <w:category>
          <w:name w:val="General"/>
          <w:gallery w:val="placeholder"/>
        </w:category>
        <w:types>
          <w:type w:val="bbPlcHdr"/>
        </w:types>
        <w:behaviors>
          <w:behavior w:val="content"/>
        </w:behaviors>
        <w:guid w:val="{8FEBB1F1-2020-43CC-99FF-901798F76298}"/>
      </w:docPartPr>
      <w:docPartBody>
        <w:p w:rsidR="00793495" w:rsidRDefault="00793495" w:rsidP="00793495">
          <w:pPr>
            <w:pStyle w:val="7446A2A745804EC5B0699997289E332B"/>
          </w:pPr>
          <w:r w:rsidRPr="0007340C">
            <w:rPr>
              <w:rStyle w:val="PlaceholderText"/>
            </w:rPr>
            <w:t>Click or tap here to enter text.</w:t>
          </w:r>
        </w:p>
      </w:docPartBody>
    </w:docPart>
    <w:docPart>
      <w:docPartPr>
        <w:name w:val="7A016814376142A98CAB729627B6EC4D"/>
        <w:category>
          <w:name w:val="General"/>
          <w:gallery w:val="placeholder"/>
        </w:category>
        <w:types>
          <w:type w:val="bbPlcHdr"/>
        </w:types>
        <w:behaviors>
          <w:behavior w:val="content"/>
        </w:behaviors>
        <w:guid w:val="{ACFA839A-FB3F-459C-A246-08BA200E8F5B}"/>
      </w:docPartPr>
      <w:docPartBody>
        <w:p w:rsidR="00793495" w:rsidRDefault="00793495" w:rsidP="00793495">
          <w:pPr>
            <w:pStyle w:val="7A016814376142A98CAB729627B6EC4D"/>
          </w:pPr>
          <w:r w:rsidRPr="0007340C">
            <w:rPr>
              <w:rStyle w:val="PlaceholderText"/>
            </w:rPr>
            <w:t>Click or tap here to enter text.</w:t>
          </w:r>
        </w:p>
      </w:docPartBody>
    </w:docPart>
    <w:docPart>
      <w:docPartPr>
        <w:name w:val="8CD62740AC47415AB1C245D9FAB9E831"/>
        <w:category>
          <w:name w:val="General"/>
          <w:gallery w:val="placeholder"/>
        </w:category>
        <w:types>
          <w:type w:val="bbPlcHdr"/>
        </w:types>
        <w:behaviors>
          <w:behavior w:val="content"/>
        </w:behaviors>
        <w:guid w:val="{27B84C54-8312-4723-B5B5-5CAEF18AC814}"/>
      </w:docPartPr>
      <w:docPartBody>
        <w:p w:rsidR="00793495" w:rsidRDefault="00793495" w:rsidP="00793495">
          <w:pPr>
            <w:pStyle w:val="8CD62740AC47415AB1C245D9FAB9E831"/>
          </w:pPr>
          <w:r w:rsidRPr="0007340C">
            <w:rPr>
              <w:rStyle w:val="PlaceholderText"/>
            </w:rPr>
            <w:t>Click or tap here to enter text.</w:t>
          </w:r>
        </w:p>
      </w:docPartBody>
    </w:docPart>
    <w:docPart>
      <w:docPartPr>
        <w:name w:val="5B6566B00B554A5B86BA3C958375EEF5"/>
        <w:category>
          <w:name w:val="General"/>
          <w:gallery w:val="placeholder"/>
        </w:category>
        <w:types>
          <w:type w:val="bbPlcHdr"/>
        </w:types>
        <w:behaviors>
          <w:behavior w:val="content"/>
        </w:behaviors>
        <w:guid w:val="{8EE87A74-6107-4DA4-82F9-DE7D2854D5C5}"/>
      </w:docPartPr>
      <w:docPartBody>
        <w:p w:rsidR="00793495" w:rsidRDefault="00793495" w:rsidP="00793495">
          <w:pPr>
            <w:pStyle w:val="5B6566B00B554A5B86BA3C958375EEF5"/>
          </w:pPr>
          <w:r w:rsidRPr="0007340C">
            <w:rPr>
              <w:rStyle w:val="PlaceholderText"/>
            </w:rPr>
            <w:t>Click or tap here to enter text.</w:t>
          </w:r>
        </w:p>
      </w:docPartBody>
    </w:docPart>
    <w:docPart>
      <w:docPartPr>
        <w:name w:val="38A752F210EB4CCB9DC7EB1EC557E3F0"/>
        <w:category>
          <w:name w:val="General"/>
          <w:gallery w:val="placeholder"/>
        </w:category>
        <w:types>
          <w:type w:val="bbPlcHdr"/>
        </w:types>
        <w:behaviors>
          <w:behavior w:val="content"/>
        </w:behaviors>
        <w:guid w:val="{BF2049D5-55EE-4197-A3D5-D578A45141D7}"/>
      </w:docPartPr>
      <w:docPartBody>
        <w:p w:rsidR="00793495" w:rsidRDefault="00793495" w:rsidP="00793495">
          <w:pPr>
            <w:pStyle w:val="38A752F210EB4CCB9DC7EB1EC557E3F0"/>
          </w:pPr>
          <w:r w:rsidRPr="0007340C">
            <w:rPr>
              <w:rStyle w:val="PlaceholderText"/>
            </w:rPr>
            <w:t>Click or tap here to enter text.</w:t>
          </w:r>
        </w:p>
      </w:docPartBody>
    </w:docPart>
    <w:docPart>
      <w:docPartPr>
        <w:name w:val="640EA0C97D534AF096847764CAC6CEF4"/>
        <w:category>
          <w:name w:val="General"/>
          <w:gallery w:val="placeholder"/>
        </w:category>
        <w:types>
          <w:type w:val="bbPlcHdr"/>
        </w:types>
        <w:behaviors>
          <w:behavior w:val="content"/>
        </w:behaviors>
        <w:guid w:val="{2D49149B-7344-4984-BB75-B0168A04EC32}"/>
      </w:docPartPr>
      <w:docPartBody>
        <w:p w:rsidR="00793495" w:rsidRDefault="00793495" w:rsidP="00793495">
          <w:pPr>
            <w:pStyle w:val="640EA0C97D534AF096847764CAC6CEF4"/>
          </w:pPr>
          <w:r w:rsidRPr="0007340C">
            <w:rPr>
              <w:rStyle w:val="PlaceholderText"/>
            </w:rPr>
            <w:t>Click or tap here to enter text.</w:t>
          </w:r>
        </w:p>
      </w:docPartBody>
    </w:docPart>
    <w:docPart>
      <w:docPartPr>
        <w:name w:val="D1C5CBAF407F45679F5EAAD271801EFE"/>
        <w:category>
          <w:name w:val="General"/>
          <w:gallery w:val="placeholder"/>
        </w:category>
        <w:types>
          <w:type w:val="bbPlcHdr"/>
        </w:types>
        <w:behaviors>
          <w:behavior w:val="content"/>
        </w:behaviors>
        <w:guid w:val="{593BCE0A-1B62-487D-93A4-2EDD812F4426}"/>
      </w:docPartPr>
      <w:docPartBody>
        <w:p w:rsidR="00793495" w:rsidRDefault="00793495" w:rsidP="00793495">
          <w:pPr>
            <w:pStyle w:val="D1C5CBAF407F45679F5EAAD271801EFE"/>
          </w:pPr>
          <w:r w:rsidRPr="0007340C">
            <w:rPr>
              <w:rStyle w:val="PlaceholderText"/>
            </w:rPr>
            <w:t>Click or tap here to enter text.</w:t>
          </w:r>
        </w:p>
      </w:docPartBody>
    </w:docPart>
    <w:docPart>
      <w:docPartPr>
        <w:name w:val="66C5913C2C854904B1E493DDDFB54451"/>
        <w:category>
          <w:name w:val="General"/>
          <w:gallery w:val="placeholder"/>
        </w:category>
        <w:types>
          <w:type w:val="bbPlcHdr"/>
        </w:types>
        <w:behaviors>
          <w:behavior w:val="content"/>
        </w:behaviors>
        <w:guid w:val="{CB4FF8CA-C3EE-433F-91D9-B3E859BEDA5F}"/>
      </w:docPartPr>
      <w:docPartBody>
        <w:p w:rsidR="00793495" w:rsidRDefault="00793495" w:rsidP="00793495">
          <w:pPr>
            <w:pStyle w:val="66C5913C2C854904B1E493DDDFB54451"/>
          </w:pPr>
          <w:r w:rsidRPr="0007340C">
            <w:rPr>
              <w:rStyle w:val="PlaceholderText"/>
            </w:rPr>
            <w:t>Click or tap here to enter text.</w:t>
          </w:r>
        </w:p>
      </w:docPartBody>
    </w:docPart>
    <w:docPart>
      <w:docPartPr>
        <w:name w:val="AB4A9A33C0C8485EAF48EE0423D3129C"/>
        <w:category>
          <w:name w:val="General"/>
          <w:gallery w:val="placeholder"/>
        </w:category>
        <w:types>
          <w:type w:val="bbPlcHdr"/>
        </w:types>
        <w:behaviors>
          <w:behavior w:val="content"/>
        </w:behaviors>
        <w:guid w:val="{8D85B7C9-161E-4185-93CE-34FBF2447A08}"/>
      </w:docPartPr>
      <w:docPartBody>
        <w:p w:rsidR="00793495" w:rsidRDefault="00793495" w:rsidP="00793495">
          <w:pPr>
            <w:pStyle w:val="AB4A9A33C0C8485EAF48EE0423D3129C"/>
          </w:pPr>
          <w:r w:rsidRPr="0007340C">
            <w:rPr>
              <w:rStyle w:val="PlaceholderText"/>
            </w:rPr>
            <w:t>Click or tap here to enter text.</w:t>
          </w:r>
        </w:p>
      </w:docPartBody>
    </w:docPart>
    <w:docPart>
      <w:docPartPr>
        <w:name w:val="14715E7622AC48118FFCA97B1D5F3A23"/>
        <w:category>
          <w:name w:val="General"/>
          <w:gallery w:val="placeholder"/>
        </w:category>
        <w:types>
          <w:type w:val="bbPlcHdr"/>
        </w:types>
        <w:behaviors>
          <w:behavior w:val="content"/>
        </w:behaviors>
        <w:guid w:val="{26F7A521-CD2E-488B-BD17-C49A2CD7BFFB}"/>
      </w:docPartPr>
      <w:docPartBody>
        <w:p w:rsidR="00793495" w:rsidRDefault="00793495" w:rsidP="00793495">
          <w:pPr>
            <w:pStyle w:val="14715E7622AC48118FFCA97B1D5F3A23"/>
          </w:pPr>
          <w:r w:rsidRPr="0007340C">
            <w:rPr>
              <w:rStyle w:val="PlaceholderText"/>
            </w:rPr>
            <w:t>Click or tap here to enter text.</w:t>
          </w:r>
        </w:p>
      </w:docPartBody>
    </w:docPart>
    <w:docPart>
      <w:docPartPr>
        <w:name w:val="6136267E291146A9B9AEEBD4B8671B5D"/>
        <w:category>
          <w:name w:val="General"/>
          <w:gallery w:val="placeholder"/>
        </w:category>
        <w:types>
          <w:type w:val="bbPlcHdr"/>
        </w:types>
        <w:behaviors>
          <w:behavior w:val="content"/>
        </w:behaviors>
        <w:guid w:val="{56E498C5-1292-48DE-907E-48794F64BE46}"/>
      </w:docPartPr>
      <w:docPartBody>
        <w:p w:rsidR="00793495" w:rsidRDefault="00793495" w:rsidP="00793495">
          <w:pPr>
            <w:pStyle w:val="6136267E291146A9B9AEEBD4B8671B5D"/>
          </w:pPr>
          <w:r w:rsidRPr="0007340C">
            <w:rPr>
              <w:rStyle w:val="PlaceholderText"/>
            </w:rPr>
            <w:t>Click or tap here to enter text.</w:t>
          </w:r>
        </w:p>
      </w:docPartBody>
    </w:docPart>
    <w:docPart>
      <w:docPartPr>
        <w:name w:val="8B7F2B2DCC8848C3ACEF7C235DA938BC"/>
        <w:category>
          <w:name w:val="General"/>
          <w:gallery w:val="placeholder"/>
        </w:category>
        <w:types>
          <w:type w:val="bbPlcHdr"/>
        </w:types>
        <w:behaviors>
          <w:behavior w:val="content"/>
        </w:behaviors>
        <w:guid w:val="{01105723-E3B1-4C88-8B03-6D265779BE47}"/>
      </w:docPartPr>
      <w:docPartBody>
        <w:p w:rsidR="00793495" w:rsidRDefault="00793495" w:rsidP="00793495">
          <w:pPr>
            <w:pStyle w:val="8B7F2B2DCC8848C3ACEF7C235DA938BC"/>
          </w:pPr>
          <w:r w:rsidRPr="0007340C">
            <w:rPr>
              <w:rStyle w:val="PlaceholderText"/>
            </w:rPr>
            <w:t>Click or tap here to enter text.</w:t>
          </w:r>
        </w:p>
      </w:docPartBody>
    </w:docPart>
    <w:docPart>
      <w:docPartPr>
        <w:name w:val="184BD62AE7F04FF4B1B572D80367A2FB"/>
        <w:category>
          <w:name w:val="General"/>
          <w:gallery w:val="placeholder"/>
        </w:category>
        <w:types>
          <w:type w:val="bbPlcHdr"/>
        </w:types>
        <w:behaviors>
          <w:behavior w:val="content"/>
        </w:behaviors>
        <w:guid w:val="{4614F547-ED7E-41C5-87F5-AF721C3056C5}"/>
      </w:docPartPr>
      <w:docPartBody>
        <w:p w:rsidR="00793495" w:rsidRDefault="00793495" w:rsidP="00793495">
          <w:pPr>
            <w:pStyle w:val="184BD62AE7F04FF4B1B572D80367A2FB"/>
          </w:pPr>
          <w:r w:rsidRPr="0007340C">
            <w:rPr>
              <w:rStyle w:val="PlaceholderText"/>
            </w:rPr>
            <w:t>Click or tap here to enter text.</w:t>
          </w:r>
        </w:p>
      </w:docPartBody>
    </w:docPart>
    <w:docPart>
      <w:docPartPr>
        <w:name w:val="EBB1CE6DD0834E73A2A1F67447EE39AA"/>
        <w:category>
          <w:name w:val="General"/>
          <w:gallery w:val="placeholder"/>
        </w:category>
        <w:types>
          <w:type w:val="bbPlcHdr"/>
        </w:types>
        <w:behaviors>
          <w:behavior w:val="content"/>
        </w:behaviors>
        <w:guid w:val="{E2C96A36-EC69-4FE8-BB46-D687A35D7914}"/>
      </w:docPartPr>
      <w:docPartBody>
        <w:p w:rsidR="00793495" w:rsidRDefault="00793495" w:rsidP="00793495">
          <w:pPr>
            <w:pStyle w:val="EBB1CE6DD0834E73A2A1F67447EE39AA"/>
          </w:pPr>
          <w:r w:rsidRPr="0007340C">
            <w:rPr>
              <w:rStyle w:val="PlaceholderText"/>
            </w:rPr>
            <w:t>Click or tap here to enter text.</w:t>
          </w:r>
        </w:p>
      </w:docPartBody>
    </w:docPart>
    <w:docPart>
      <w:docPartPr>
        <w:name w:val="01AFB2B042A54B29B85740B92C7E2C79"/>
        <w:category>
          <w:name w:val="General"/>
          <w:gallery w:val="placeholder"/>
        </w:category>
        <w:types>
          <w:type w:val="bbPlcHdr"/>
        </w:types>
        <w:behaviors>
          <w:behavior w:val="content"/>
        </w:behaviors>
        <w:guid w:val="{9F50332E-AB84-4728-8074-1F663045C188}"/>
      </w:docPartPr>
      <w:docPartBody>
        <w:p w:rsidR="00793495" w:rsidRDefault="00793495" w:rsidP="00793495">
          <w:pPr>
            <w:pStyle w:val="01AFB2B042A54B29B85740B92C7E2C79"/>
          </w:pPr>
          <w:r w:rsidRPr="0007340C">
            <w:rPr>
              <w:rStyle w:val="PlaceholderText"/>
            </w:rPr>
            <w:t>Click or tap here to enter text.</w:t>
          </w:r>
        </w:p>
      </w:docPartBody>
    </w:docPart>
    <w:docPart>
      <w:docPartPr>
        <w:name w:val="2428C26BBA5D4721A780209A9D8806C0"/>
        <w:category>
          <w:name w:val="General"/>
          <w:gallery w:val="placeholder"/>
        </w:category>
        <w:types>
          <w:type w:val="bbPlcHdr"/>
        </w:types>
        <w:behaviors>
          <w:behavior w:val="content"/>
        </w:behaviors>
        <w:guid w:val="{00E7AE29-0CE8-4279-AD91-8E4FBA0DFBF0}"/>
      </w:docPartPr>
      <w:docPartBody>
        <w:p w:rsidR="00793495" w:rsidRDefault="00793495" w:rsidP="00793495">
          <w:pPr>
            <w:pStyle w:val="2428C26BBA5D4721A780209A9D8806C0"/>
          </w:pPr>
          <w:r w:rsidRPr="0007340C">
            <w:rPr>
              <w:rStyle w:val="PlaceholderText"/>
            </w:rPr>
            <w:t>Click or tap here to enter text.</w:t>
          </w:r>
        </w:p>
      </w:docPartBody>
    </w:docPart>
    <w:docPart>
      <w:docPartPr>
        <w:name w:val="1F8B2CED27814413BCD665626B65F0C3"/>
        <w:category>
          <w:name w:val="General"/>
          <w:gallery w:val="placeholder"/>
        </w:category>
        <w:types>
          <w:type w:val="bbPlcHdr"/>
        </w:types>
        <w:behaviors>
          <w:behavior w:val="content"/>
        </w:behaviors>
        <w:guid w:val="{9C6BFF73-295F-4D96-A024-1CADBDDDF38A}"/>
      </w:docPartPr>
      <w:docPartBody>
        <w:p w:rsidR="00793495" w:rsidRDefault="00793495" w:rsidP="00793495">
          <w:pPr>
            <w:pStyle w:val="1F8B2CED27814413BCD665626B65F0C3"/>
          </w:pPr>
          <w:r w:rsidRPr="0007340C">
            <w:rPr>
              <w:rStyle w:val="PlaceholderText"/>
            </w:rPr>
            <w:t>Click or tap here to enter text.</w:t>
          </w:r>
        </w:p>
      </w:docPartBody>
    </w:docPart>
    <w:docPart>
      <w:docPartPr>
        <w:name w:val="F000D473490B4D15A83B6514F1D04C17"/>
        <w:category>
          <w:name w:val="General"/>
          <w:gallery w:val="placeholder"/>
        </w:category>
        <w:types>
          <w:type w:val="bbPlcHdr"/>
        </w:types>
        <w:behaviors>
          <w:behavior w:val="content"/>
        </w:behaviors>
        <w:guid w:val="{59DE0BFC-03C3-4368-83A9-1516ABE439A4}"/>
      </w:docPartPr>
      <w:docPartBody>
        <w:p w:rsidR="00793495" w:rsidRDefault="00793495" w:rsidP="00793495">
          <w:pPr>
            <w:pStyle w:val="F000D473490B4D15A83B6514F1D04C17"/>
          </w:pPr>
          <w:r w:rsidRPr="0007340C">
            <w:rPr>
              <w:rStyle w:val="PlaceholderText"/>
            </w:rPr>
            <w:t>Click or tap here to enter text.</w:t>
          </w:r>
        </w:p>
      </w:docPartBody>
    </w:docPart>
    <w:docPart>
      <w:docPartPr>
        <w:name w:val="33D81B90BBF947229FFF6A62F78DE526"/>
        <w:category>
          <w:name w:val="General"/>
          <w:gallery w:val="placeholder"/>
        </w:category>
        <w:types>
          <w:type w:val="bbPlcHdr"/>
        </w:types>
        <w:behaviors>
          <w:behavior w:val="content"/>
        </w:behaviors>
        <w:guid w:val="{10BAC5E1-A9CC-405C-9074-7FE274231374}"/>
      </w:docPartPr>
      <w:docPartBody>
        <w:p w:rsidR="00793495" w:rsidRDefault="00793495" w:rsidP="00793495">
          <w:pPr>
            <w:pStyle w:val="33D81B90BBF947229FFF6A62F78DE526"/>
          </w:pPr>
          <w:r w:rsidRPr="0007340C">
            <w:rPr>
              <w:rStyle w:val="PlaceholderText"/>
            </w:rPr>
            <w:t>Click or tap here to enter text.</w:t>
          </w:r>
        </w:p>
      </w:docPartBody>
    </w:docPart>
    <w:docPart>
      <w:docPartPr>
        <w:name w:val="EBEF43AC19B9418BABBE3F7271A5D8CB"/>
        <w:category>
          <w:name w:val="General"/>
          <w:gallery w:val="placeholder"/>
        </w:category>
        <w:types>
          <w:type w:val="bbPlcHdr"/>
        </w:types>
        <w:behaviors>
          <w:behavior w:val="content"/>
        </w:behaviors>
        <w:guid w:val="{7B17ADF6-DDA6-4407-8F4E-E351F0C6FCC3}"/>
      </w:docPartPr>
      <w:docPartBody>
        <w:p w:rsidR="00793495" w:rsidRDefault="00793495" w:rsidP="00793495">
          <w:pPr>
            <w:pStyle w:val="EBEF43AC19B9418BABBE3F7271A5D8CB"/>
          </w:pPr>
          <w:r w:rsidRPr="0007340C">
            <w:rPr>
              <w:rStyle w:val="PlaceholderText"/>
            </w:rPr>
            <w:t>Click or tap here to enter text.</w:t>
          </w:r>
        </w:p>
      </w:docPartBody>
    </w:docPart>
    <w:docPart>
      <w:docPartPr>
        <w:name w:val="84DCA37D6EFE4B7789CE61E72708522F"/>
        <w:category>
          <w:name w:val="General"/>
          <w:gallery w:val="placeholder"/>
        </w:category>
        <w:types>
          <w:type w:val="bbPlcHdr"/>
        </w:types>
        <w:behaviors>
          <w:behavior w:val="content"/>
        </w:behaviors>
        <w:guid w:val="{5606C1BE-561D-44D5-B62F-A18727657AAC}"/>
      </w:docPartPr>
      <w:docPartBody>
        <w:p w:rsidR="00793495" w:rsidRDefault="00793495" w:rsidP="00793495">
          <w:pPr>
            <w:pStyle w:val="84DCA37D6EFE4B7789CE61E72708522F"/>
          </w:pPr>
          <w:r w:rsidRPr="0007340C">
            <w:rPr>
              <w:rStyle w:val="PlaceholderText"/>
            </w:rPr>
            <w:t>Click or tap here to enter text.</w:t>
          </w:r>
        </w:p>
      </w:docPartBody>
    </w:docPart>
    <w:docPart>
      <w:docPartPr>
        <w:name w:val="8F71DE22973F4643A8D19E3BD964D6D6"/>
        <w:category>
          <w:name w:val="General"/>
          <w:gallery w:val="placeholder"/>
        </w:category>
        <w:types>
          <w:type w:val="bbPlcHdr"/>
        </w:types>
        <w:behaviors>
          <w:behavior w:val="content"/>
        </w:behaviors>
        <w:guid w:val="{E522C561-EB29-4ED1-9DA3-0564794D1104}"/>
      </w:docPartPr>
      <w:docPartBody>
        <w:p w:rsidR="00793495" w:rsidRDefault="00793495" w:rsidP="00793495">
          <w:pPr>
            <w:pStyle w:val="8F71DE22973F4643A8D19E3BD964D6D6"/>
          </w:pPr>
          <w:r w:rsidRPr="0007340C">
            <w:rPr>
              <w:rStyle w:val="PlaceholderText"/>
            </w:rPr>
            <w:t>Click or tap here to enter text.</w:t>
          </w:r>
        </w:p>
      </w:docPartBody>
    </w:docPart>
    <w:docPart>
      <w:docPartPr>
        <w:name w:val="1A13385EC3944E229B1A7B4242E9E75C"/>
        <w:category>
          <w:name w:val="General"/>
          <w:gallery w:val="placeholder"/>
        </w:category>
        <w:types>
          <w:type w:val="bbPlcHdr"/>
        </w:types>
        <w:behaviors>
          <w:behavior w:val="content"/>
        </w:behaviors>
        <w:guid w:val="{C950EDED-0E29-4967-BEBF-EAD22F014C74}"/>
      </w:docPartPr>
      <w:docPartBody>
        <w:p w:rsidR="00793495" w:rsidRDefault="00793495" w:rsidP="00793495">
          <w:pPr>
            <w:pStyle w:val="1A13385EC3944E229B1A7B4242E9E75C"/>
          </w:pPr>
          <w:r w:rsidRPr="0007340C">
            <w:rPr>
              <w:rStyle w:val="PlaceholderText"/>
            </w:rPr>
            <w:t>Click or tap here to enter text.</w:t>
          </w:r>
        </w:p>
      </w:docPartBody>
    </w:docPart>
    <w:docPart>
      <w:docPartPr>
        <w:name w:val="3D92F9D9E6D74A418A7D4173E9601008"/>
        <w:category>
          <w:name w:val="General"/>
          <w:gallery w:val="placeholder"/>
        </w:category>
        <w:types>
          <w:type w:val="bbPlcHdr"/>
        </w:types>
        <w:behaviors>
          <w:behavior w:val="content"/>
        </w:behaviors>
        <w:guid w:val="{F32A5BB3-4D36-4551-9E62-376D77F94A47}"/>
      </w:docPartPr>
      <w:docPartBody>
        <w:p w:rsidR="00793495" w:rsidRDefault="00793495" w:rsidP="00793495">
          <w:pPr>
            <w:pStyle w:val="3D92F9D9E6D74A418A7D4173E9601008"/>
          </w:pPr>
          <w:r w:rsidRPr="0007340C">
            <w:rPr>
              <w:rStyle w:val="PlaceholderText"/>
            </w:rPr>
            <w:t>Click or tap here to enter text.</w:t>
          </w:r>
        </w:p>
      </w:docPartBody>
    </w:docPart>
    <w:docPart>
      <w:docPartPr>
        <w:name w:val="CB25FA98D74A44098DAB5677AD93B167"/>
        <w:category>
          <w:name w:val="General"/>
          <w:gallery w:val="placeholder"/>
        </w:category>
        <w:types>
          <w:type w:val="bbPlcHdr"/>
        </w:types>
        <w:behaviors>
          <w:behavior w:val="content"/>
        </w:behaviors>
        <w:guid w:val="{0B3BDB69-1102-4930-8085-C58BA6A7F5AA}"/>
      </w:docPartPr>
      <w:docPartBody>
        <w:p w:rsidR="00793495" w:rsidRDefault="00793495" w:rsidP="00793495">
          <w:pPr>
            <w:pStyle w:val="CB25FA98D74A44098DAB5677AD93B167"/>
          </w:pPr>
          <w:r w:rsidRPr="0007340C">
            <w:rPr>
              <w:rStyle w:val="PlaceholderText"/>
            </w:rPr>
            <w:t>Click or tap here to enter text.</w:t>
          </w:r>
        </w:p>
      </w:docPartBody>
    </w:docPart>
    <w:docPart>
      <w:docPartPr>
        <w:name w:val="0E2568CB24BD4E368B8248A7D0ED3ACE"/>
        <w:category>
          <w:name w:val="General"/>
          <w:gallery w:val="placeholder"/>
        </w:category>
        <w:types>
          <w:type w:val="bbPlcHdr"/>
        </w:types>
        <w:behaviors>
          <w:behavior w:val="content"/>
        </w:behaviors>
        <w:guid w:val="{1973F589-7EAD-48F7-8E38-108BCB119394}"/>
      </w:docPartPr>
      <w:docPartBody>
        <w:p w:rsidR="00793495" w:rsidRDefault="00793495" w:rsidP="00793495">
          <w:pPr>
            <w:pStyle w:val="0E2568CB24BD4E368B8248A7D0ED3ACE"/>
          </w:pPr>
          <w:r w:rsidRPr="0007340C">
            <w:rPr>
              <w:rStyle w:val="PlaceholderText"/>
            </w:rPr>
            <w:t>Click or tap here to enter text.</w:t>
          </w:r>
        </w:p>
      </w:docPartBody>
    </w:docPart>
    <w:docPart>
      <w:docPartPr>
        <w:name w:val="185ACF71C756448D943AD012D519A4D2"/>
        <w:category>
          <w:name w:val="General"/>
          <w:gallery w:val="placeholder"/>
        </w:category>
        <w:types>
          <w:type w:val="bbPlcHdr"/>
        </w:types>
        <w:behaviors>
          <w:behavior w:val="content"/>
        </w:behaviors>
        <w:guid w:val="{57E16D65-EBFF-491B-A4AD-CC363A330393}"/>
      </w:docPartPr>
      <w:docPartBody>
        <w:p w:rsidR="00793495" w:rsidRDefault="00793495" w:rsidP="00793495">
          <w:pPr>
            <w:pStyle w:val="185ACF71C756448D943AD012D519A4D2"/>
          </w:pPr>
          <w:r w:rsidRPr="0007340C">
            <w:rPr>
              <w:rStyle w:val="PlaceholderText"/>
            </w:rPr>
            <w:t>Click or tap here to enter text.</w:t>
          </w:r>
        </w:p>
      </w:docPartBody>
    </w:docPart>
    <w:docPart>
      <w:docPartPr>
        <w:name w:val="B82771EF45774B3CB03128CD5617993A"/>
        <w:category>
          <w:name w:val="General"/>
          <w:gallery w:val="placeholder"/>
        </w:category>
        <w:types>
          <w:type w:val="bbPlcHdr"/>
        </w:types>
        <w:behaviors>
          <w:behavior w:val="content"/>
        </w:behaviors>
        <w:guid w:val="{1706DB38-B0E8-4DA3-9532-A6783FCF0E7F}"/>
      </w:docPartPr>
      <w:docPartBody>
        <w:p w:rsidR="00793495" w:rsidRDefault="00793495" w:rsidP="00793495">
          <w:pPr>
            <w:pStyle w:val="B82771EF45774B3CB03128CD5617993A"/>
          </w:pPr>
          <w:r w:rsidRPr="0007340C">
            <w:rPr>
              <w:rStyle w:val="PlaceholderText"/>
            </w:rPr>
            <w:t>Click or tap here to enter text.</w:t>
          </w:r>
        </w:p>
      </w:docPartBody>
    </w:docPart>
    <w:docPart>
      <w:docPartPr>
        <w:name w:val="0CD1726D4DCB4435B2321E4DF4FF5141"/>
        <w:category>
          <w:name w:val="General"/>
          <w:gallery w:val="placeholder"/>
        </w:category>
        <w:types>
          <w:type w:val="bbPlcHdr"/>
        </w:types>
        <w:behaviors>
          <w:behavior w:val="content"/>
        </w:behaviors>
        <w:guid w:val="{F615B3A8-F029-4E0D-AE38-65884FDBD178}"/>
      </w:docPartPr>
      <w:docPartBody>
        <w:p w:rsidR="00793495" w:rsidRDefault="00793495" w:rsidP="00793495">
          <w:pPr>
            <w:pStyle w:val="0CD1726D4DCB4435B2321E4DF4FF5141"/>
          </w:pPr>
          <w:r w:rsidRPr="0007340C">
            <w:rPr>
              <w:rStyle w:val="PlaceholderText"/>
            </w:rPr>
            <w:t>Click or tap here to enter text.</w:t>
          </w:r>
        </w:p>
      </w:docPartBody>
    </w:docPart>
    <w:docPart>
      <w:docPartPr>
        <w:name w:val="444721315C3541BCB040F3B7518086B7"/>
        <w:category>
          <w:name w:val="General"/>
          <w:gallery w:val="placeholder"/>
        </w:category>
        <w:types>
          <w:type w:val="bbPlcHdr"/>
        </w:types>
        <w:behaviors>
          <w:behavior w:val="content"/>
        </w:behaviors>
        <w:guid w:val="{1DB38D30-A2A0-4DAB-A01B-E36C25874F1E}"/>
      </w:docPartPr>
      <w:docPartBody>
        <w:p w:rsidR="00793495" w:rsidRDefault="00793495" w:rsidP="00793495">
          <w:pPr>
            <w:pStyle w:val="444721315C3541BCB040F3B7518086B7"/>
          </w:pPr>
          <w:r w:rsidRPr="0007340C">
            <w:rPr>
              <w:rStyle w:val="PlaceholderText"/>
            </w:rPr>
            <w:t>Click or tap here to enter text.</w:t>
          </w:r>
        </w:p>
      </w:docPartBody>
    </w:docPart>
    <w:docPart>
      <w:docPartPr>
        <w:name w:val="EC6077FD827C4C6CBCB99A288B59D534"/>
        <w:category>
          <w:name w:val="General"/>
          <w:gallery w:val="placeholder"/>
        </w:category>
        <w:types>
          <w:type w:val="bbPlcHdr"/>
        </w:types>
        <w:behaviors>
          <w:behavior w:val="content"/>
        </w:behaviors>
        <w:guid w:val="{D85B5A08-0694-4D45-A049-AAEF8EA26D08}"/>
      </w:docPartPr>
      <w:docPartBody>
        <w:p w:rsidR="00793495" w:rsidRDefault="00793495" w:rsidP="00793495">
          <w:pPr>
            <w:pStyle w:val="EC6077FD827C4C6CBCB99A288B59D534"/>
          </w:pPr>
          <w:r w:rsidRPr="0007340C">
            <w:rPr>
              <w:rStyle w:val="PlaceholderText"/>
            </w:rPr>
            <w:t>Click or tap here to enter text.</w:t>
          </w:r>
        </w:p>
      </w:docPartBody>
    </w:docPart>
    <w:docPart>
      <w:docPartPr>
        <w:name w:val="42DC66DDE03A411CB30F9B9972E0EF84"/>
        <w:category>
          <w:name w:val="General"/>
          <w:gallery w:val="placeholder"/>
        </w:category>
        <w:types>
          <w:type w:val="bbPlcHdr"/>
        </w:types>
        <w:behaviors>
          <w:behavior w:val="content"/>
        </w:behaviors>
        <w:guid w:val="{396C5BEF-D843-42E7-A927-89C5F9606303}"/>
      </w:docPartPr>
      <w:docPartBody>
        <w:p w:rsidR="00793495" w:rsidRDefault="00793495" w:rsidP="00793495">
          <w:pPr>
            <w:pStyle w:val="42DC66DDE03A411CB30F9B9972E0EF84"/>
          </w:pPr>
          <w:r w:rsidRPr="0007340C">
            <w:rPr>
              <w:rStyle w:val="PlaceholderText"/>
            </w:rPr>
            <w:t>Click or tap here to enter text.</w:t>
          </w:r>
        </w:p>
      </w:docPartBody>
    </w:docPart>
    <w:docPart>
      <w:docPartPr>
        <w:name w:val="9F9031266C3E46B5B19710311E7762D8"/>
        <w:category>
          <w:name w:val="General"/>
          <w:gallery w:val="placeholder"/>
        </w:category>
        <w:types>
          <w:type w:val="bbPlcHdr"/>
        </w:types>
        <w:behaviors>
          <w:behavior w:val="content"/>
        </w:behaviors>
        <w:guid w:val="{A7BC0FBB-B008-4C00-83D7-67CD454AF8CB}"/>
      </w:docPartPr>
      <w:docPartBody>
        <w:p w:rsidR="00793495" w:rsidRDefault="00793495" w:rsidP="00793495">
          <w:pPr>
            <w:pStyle w:val="9F9031266C3E46B5B19710311E7762D8"/>
          </w:pPr>
          <w:r w:rsidRPr="0007340C">
            <w:rPr>
              <w:rStyle w:val="PlaceholderText"/>
            </w:rPr>
            <w:t>Click or tap here to enter text.</w:t>
          </w:r>
        </w:p>
      </w:docPartBody>
    </w:docPart>
    <w:docPart>
      <w:docPartPr>
        <w:name w:val="E7E8ACD6D1E34CC5B33A27AA6D5DA01F"/>
        <w:category>
          <w:name w:val="General"/>
          <w:gallery w:val="placeholder"/>
        </w:category>
        <w:types>
          <w:type w:val="bbPlcHdr"/>
        </w:types>
        <w:behaviors>
          <w:behavior w:val="content"/>
        </w:behaviors>
        <w:guid w:val="{B95CF8AD-02A8-492D-A01C-B23BF9328BD5}"/>
      </w:docPartPr>
      <w:docPartBody>
        <w:p w:rsidR="00793495" w:rsidRDefault="00793495" w:rsidP="00793495">
          <w:pPr>
            <w:pStyle w:val="E7E8ACD6D1E34CC5B33A27AA6D5DA01F"/>
          </w:pPr>
          <w:r w:rsidRPr="0007340C">
            <w:rPr>
              <w:rStyle w:val="PlaceholderText"/>
            </w:rPr>
            <w:t>Click or tap here to enter text.</w:t>
          </w:r>
        </w:p>
      </w:docPartBody>
    </w:docPart>
    <w:docPart>
      <w:docPartPr>
        <w:name w:val="F4CB05C93FA54BA6BEFE15A0B1986D52"/>
        <w:category>
          <w:name w:val="General"/>
          <w:gallery w:val="placeholder"/>
        </w:category>
        <w:types>
          <w:type w:val="bbPlcHdr"/>
        </w:types>
        <w:behaviors>
          <w:behavior w:val="content"/>
        </w:behaviors>
        <w:guid w:val="{E13A0BFC-EC1E-48BA-933C-B8E4BE841A9A}"/>
      </w:docPartPr>
      <w:docPartBody>
        <w:p w:rsidR="00793495" w:rsidRDefault="00793495" w:rsidP="00793495">
          <w:pPr>
            <w:pStyle w:val="F4CB05C93FA54BA6BEFE15A0B1986D52"/>
          </w:pPr>
          <w:r w:rsidRPr="0007340C">
            <w:rPr>
              <w:rStyle w:val="PlaceholderText"/>
            </w:rPr>
            <w:t>Click or tap here to enter text.</w:t>
          </w:r>
        </w:p>
      </w:docPartBody>
    </w:docPart>
    <w:docPart>
      <w:docPartPr>
        <w:name w:val="E416042BD1E448C4ADC7904B1001D3E0"/>
        <w:category>
          <w:name w:val="General"/>
          <w:gallery w:val="placeholder"/>
        </w:category>
        <w:types>
          <w:type w:val="bbPlcHdr"/>
        </w:types>
        <w:behaviors>
          <w:behavior w:val="content"/>
        </w:behaviors>
        <w:guid w:val="{FD633DC1-24D9-4023-BA1B-3CED381F8E4F}"/>
      </w:docPartPr>
      <w:docPartBody>
        <w:p w:rsidR="00793495" w:rsidRDefault="00793495" w:rsidP="00793495">
          <w:pPr>
            <w:pStyle w:val="E416042BD1E448C4ADC7904B1001D3E0"/>
          </w:pPr>
          <w:r w:rsidRPr="0007340C">
            <w:rPr>
              <w:rStyle w:val="PlaceholderText"/>
            </w:rPr>
            <w:t>Click or tap here to enter text.</w:t>
          </w:r>
        </w:p>
      </w:docPartBody>
    </w:docPart>
    <w:docPart>
      <w:docPartPr>
        <w:name w:val="BF7EACF79E984FFC85C46F62C46C22FB"/>
        <w:category>
          <w:name w:val="General"/>
          <w:gallery w:val="placeholder"/>
        </w:category>
        <w:types>
          <w:type w:val="bbPlcHdr"/>
        </w:types>
        <w:behaviors>
          <w:behavior w:val="content"/>
        </w:behaviors>
        <w:guid w:val="{0C7C3A84-3C63-4354-A26E-64AAA925164C}"/>
      </w:docPartPr>
      <w:docPartBody>
        <w:p w:rsidR="00793495" w:rsidRDefault="00793495" w:rsidP="00793495">
          <w:pPr>
            <w:pStyle w:val="BF7EACF79E984FFC85C46F62C46C22FB"/>
          </w:pPr>
          <w:r w:rsidRPr="0007340C">
            <w:rPr>
              <w:rStyle w:val="PlaceholderText"/>
            </w:rPr>
            <w:t>Click or tap here to enter text.</w:t>
          </w:r>
        </w:p>
      </w:docPartBody>
    </w:docPart>
    <w:docPart>
      <w:docPartPr>
        <w:name w:val="646AECC6B2CD4D01AA465FE58B45EA98"/>
        <w:category>
          <w:name w:val="General"/>
          <w:gallery w:val="placeholder"/>
        </w:category>
        <w:types>
          <w:type w:val="bbPlcHdr"/>
        </w:types>
        <w:behaviors>
          <w:behavior w:val="content"/>
        </w:behaviors>
        <w:guid w:val="{ECC680C6-E5F5-4285-A33C-CDAED2A9B8A2}"/>
      </w:docPartPr>
      <w:docPartBody>
        <w:p w:rsidR="00793495" w:rsidRDefault="00793495" w:rsidP="00793495">
          <w:pPr>
            <w:pStyle w:val="646AECC6B2CD4D01AA465FE58B45EA98"/>
          </w:pPr>
          <w:r w:rsidRPr="0007340C">
            <w:rPr>
              <w:rStyle w:val="PlaceholderText"/>
            </w:rPr>
            <w:t>Click or tap here to enter text.</w:t>
          </w:r>
        </w:p>
      </w:docPartBody>
    </w:docPart>
    <w:docPart>
      <w:docPartPr>
        <w:name w:val="D0C5C8E37C824F5294DBCFC14DE3BB4D"/>
        <w:category>
          <w:name w:val="General"/>
          <w:gallery w:val="placeholder"/>
        </w:category>
        <w:types>
          <w:type w:val="bbPlcHdr"/>
        </w:types>
        <w:behaviors>
          <w:behavior w:val="content"/>
        </w:behaviors>
        <w:guid w:val="{8A53AD0B-B096-4AA4-B88B-70CC3209CF74}"/>
      </w:docPartPr>
      <w:docPartBody>
        <w:p w:rsidR="00793495" w:rsidRDefault="00793495" w:rsidP="00793495">
          <w:pPr>
            <w:pStyle w:val="D0C5C8E37C824F5294DBCFC14DE3BB4D"/>
          </w:pPr>
          <w:r w:rsidRPr="0007340C">
            <w:rPr>
              <w:rStyle w:val="PlaceholderText"/>
            </w:rPr>
            <w:t>Click or tap here to enter text.</w:t>
          </w:r>
        </w:p>
      </w:docPartBody>
    </w:docPart>
    <w:docPart>
      <w:docPartPr>
        <w:name w:val="13B9977ADD0647179FE5D29AA25B4166"/>
        <w:category>
          <w:name w:val="General"/>
          <w:gallery w:val="placeholder"/>
        </w:category>
        <w:types>
          <w:type w:val="bbPlcHdr"/>
        </w:types>
        <w:behaviors>
          <w:behavior w:val="content"/>
        </w:behaviors>
        <w:guid w:val="{4D627BAA-79CC-4C66-8F5B-65D7270EE685}"/>
      </w:docPartPr>
      <w:docPartBody>
        <w:p w:rsidR="00793495" w:rsidRDefault="00793495" w:rsidP="00793495">
          <w:pPr>
            <w:pStyle w:val="13B9977ADD0647179FE5D29AA25B4166"/>
          </w:pPr>
          <w:r w:rsidRPr="0007340C">
            <w:rPr>
              <w:rStyle w:val="PlaceholderText"/>
            </w:rPr>
            <w:t>Click or tap here to enter text.</w:t>
          </w:r>
        </w:p>
      </w:docPartBody>
    </w:docPart>
    <w:docPart>
      <w:docPartPr>
        <w:name w:val="610962C87F9642E6B3738CCE68753DFB"/>
        <w:category>
          <w:name w:val="General"/>
          <w:gallery w:val="placeholder"/>
        </w:category>
        <w:types>
          <w:type w:val="bbPlcHdr"/>
        </w:types>
        <w:behaviors>
          <w:behavior w:val="content"/>
        </w:behaviors>
        <w:guid w:val="{0E3B8465-7FBC-4519-A2A8-61BD77F93FD1}"/>
      </w:docPartPr>
      <w:docPartBody>
        <w:p w:rsidR="00793495" w:rsidRDefault="00793495" w:rsidP="00793495">
          <w:pPr>
            <w:pStyle w:val="610962C87F9642E6B3738CCE68753DFB"/>
          </w:pPr>
          <w:r w:rsidRPr="0007340C">
            <w:rPr>
              <w:rStyle w:val="PlaceholderText"/>
            </w:rPr>
            <w:t>Click or tap here to enter text.</w:t>
          </w:r>
        </w:p>
      </w:docPartBody>
    </w:docPart>
    <w:docPart>
      <w:docPartPr>
        <w:name w:val="1B23ED5C23F94D50A508AB08383B19AF"/>
        <w:category>
          <w:name w:val="General"/>
          <w:gallery w:val="placeholder"/>
        </w:category>
        <w:types>
          <w:type w:val="bbPlcHdr"/>
        </w:types>
        <w:behaviors>
          <w:behavior w:val="content"/>
        </w:behaviors>
        <w:guid w:val="{33CFA30F-1E05-4E15-8023-55C84884A1CE}"/>
      </w:docPartPr>
      <w:docPartBody>
        <w:p w:rsidR="00793495" w:rsidRDefault="00793495" w:rsidP="00793495">
          <w:pPr>
            <w:pStyle w:val="1B23ED5C23F94D50A508AB08383B19AF"/>
          </w:pPr>
          <w:r w:rsidRPr="0007340C">
            <w:rPr>
              <w:rStyle w:val="PlaceholderText"/>
            </w:rPr>
            <w:t>Click or tap here to enter text.</w:t>
          </w:r>
        </w:p>
      </w:docPartBody>
    </w:docPart>
    <w:docPart>
      <w:docPartPr>
        <w:name w:val="CD5B33C600D04C4EAA94D9F598569CEB"/>
        <w:category>
          <w:name w:val="General"/>
          <w:gallery w:val="placeholder"/>
        </w:category>
        <w:types>
          <w:type w:val="bbPlcHdr"/>
        </w:types>
        <w:behaviors>
          <w:behavior w:val="content"/>
        </w:behaviors>
        <w:guid w:val="{F897EA13-FE26-46B4-AA67-75394B013F21}"/>
      </w:docPartPr>
      <w:docPartBody>
        <w:p w:rsidR="00793495" w:rsidRDefault="00793495" w:rsidP="00793495">
          <w:pPr>
            <w:pStyle w:val="CD5B33C600D04C4EAA94D9F598569CEB"/>
          </w:pPr>
          <w:r w:rsidRPr="0007340C">
            <w:rPr>
              <w:rStyle w:val="PlaceholderText"/>
            </w:rPr>
            <w:t>Click or tap here to enter text.</w:t>
          </w:r>
        </w:p>
      </w:docPartBody>
    </w:docPart>
    <w:docPart>
      <w:docPartPr>
        <w:name w:val="53D1E178ECD240F384573625C4B46D6D"/>
        <w:category>
          <w:name w:val="General"/>
          <w:gallery w:val="placeholder"/>
        </w:category>
        <w:types>
          <w:type w:val="bbPlcHdr"/>
        </w:types>
        <w:behaviors>
          <w:behavior w:val="content"/>
        </w:behaviors>
        <w:guid w:val="{07A67E20-BA30-40E4-BC60-1F64F685D344}"/>
      </w:docPartPr>
      <w:docPartBody>
        <w:p w:rsidR="00793495" w:rsidRDefault="00793495" w:rsidP="00793495">
          <w:pPr>
            <w:pStyle w:val="53D1E178ECD240F384573625C4B46D6D"/>
          </w:pPr>
          <w:r w:rsidRPr="0007340C">
            <w:rPr>
              <w:rStyle w:val="PlaceholderText"/>
            </w:rPr>
            <w:t>Click or tap here to enter text.</w:t>
          </w:r>
        </w:p>
      </w:docPartBody>
    </w:docPart>
    <w:docPart>
      <w:docPartPr>
        <w:name w:val="B0F0D4B53E7D4C4EB3A53382754CC15C"/>
        <w:category>
          <w:name w:val="General"/>
          <w:gallery w:val="placeholder"/>
        </w:category>
        <w:types>
          <w:type w:val="bbPlcHdr"/>
        </w:types>
        <w:behaviors>
          <w:behavior w:val="content"/>
        </w:behaviors>
        <w:guid w:val="{95E2EC65-AE23-4909-AF57-4A936D4DB6FA}"/>
      </w:docPartPr>
      <w:docPartBody>
        <w:p w:rsidR="00793495" w:rsidRDefault="00793495" w:rsidP="00793495">
          <w:pPr>
            <w:pStyle w:val="B0F0D4B53E7D4C4EB3A53382754CC15C"/>
          </w:pPr>
          <w:r w:rsidRPr="0007340C">
            <w:rPr>
              <w:rStyle w:val="PlaceholderText"/>
            </w:rPr>
            <w:t>Click or tap here to enter text.</w:t>
          </w:r>
        </w:p>
      </w:docPartBody>
    </w:docPart>
    <w:docPart>
      <w:docPartPr>
        <w:name w:val="6D384F9CA49A4A8ABB27E5E8B3D4DC50"/>
        <w:category>
          <w:name w:val="General"/>
          <w:gallery w:val="placeholder"/>
        </w:category>
        <w:types>
          <w:type w:val="bbPlcHdr"/>
        </w:types>
        <w:behaviors>
          <w:behavior w:val="content"/>
        </w:behaviors>
        <w:guid w:val="{D47629D1-96FC-4DD0-B086-B53FDB8D62E3}"/>
      </w:docPartPr>
      <w:docPartBody>
        <w:p w:rsidR="00793495" w:rsidRDefault="00793495" w:rsidP="00793495">
          <w:pPr>
            <w:pStyle w:val="6D384F9CA49A4A8ABB27E5E8B3D4DC50"/>
          </w:pPr>
          <w:r w:rsidRPr="0007340C">
            <w:rPr>
              <w:rStyle w:val="PlaceholderText"/>
            </w:rPr>
            <w:t>Click or tap here to enter text.</w:t>
          </w:r>
        </w:p>
      </w:docPartBody>
    </w:docPart>
    <w:docPart>
      <w:docPartPr>
        <w:name w:val="884047E5A6D047F0AFC4142829CFF7AA"/>
        <w:category>
          <w:name w:val="General"/>
          <w:gallery w:val="placeholder"/>
        </w:category>
        <w:types>
          <w:type w:val="bbPlcHdr"/>
        </w:types>
        <w:behaviors>
          <w:behavior w:val="content"/>
        </w:behaviors>
        <w:guid w:val="{82E55E29-6360-405C-A5E8-56FB5442713F}"/>
      </w:docPartPr>
      <w:docPartBody>
        <w:p w:rsidR="00793495" w:rsidRDefault="00793495" w:rsidP="00793495">
          <w:pPr>
            <w:pStyle w:val="884047E5A6D047F0AFC4142829CFF7AA"/>
          </w:pPr>
          <w:r w:rsidRPr="0007340C">
            <w:rPr>
              <w:rStyle w:val="PlaceholderText"/>
            </w:rPr>
            <w:t>Click or tap here to enter text.</w:t>
          </w:r>
        </w:p>
      </w:docPartBody>
    </w:docPart>
    <w:docPart>
      <w:docPartPr>
        <w:name w:val="933DBCE077254DFA9C4F5E3640291D8B"/>
        <w:category>
          <w:name w:val="General"/>
          <w:gallery w:val="placeholder"/>
        </w:category>
        <w:types>
          <w:type w:val="bbPlcHdr"/>
        </w:types>
        <w:behaviors>
          <w:behavior w:val="content"/>
        </w:behaviors>
        <w:guid w:val="{1962AB45-A73E-4327-B78D-76649573BDCA}"/>
      </w:docPartPr>
      <w:docPartBody>
        <w:p w:rsidR="00793495" w:rsidRDefault="00793495" w:rsidP="00793495">
          <w:pPr>
            <w:pStyle w:val="933DBCE077254DFA9C4F5E3640291D8B"/>
          </w:pPr>
          <w:r w:rsidRPr="0007340C">
            <w:rPr>
              <w:rStyle w:val="PlaceholderText"/>
            </w:rPr>
            <w:t>Click or tap here to enter text.</w:t>
          </w:r>
        </w:p>
      </w:docPartBody>
    </w:docPart>
    <w:docPart>
      <w:docPartPr>
        <w:name w:val="14BB1B078EFC4F21BF30CC37CA29CD86"/>
        <w:category>
          <w:name w:val="General"/>
          <w:gallery w:val="placeholder"/>
        </w:category>
        <w:types>
          <w:type w:val="bbPlcHdr"/>
        </w:types>
        <w:behaviors>
          <w:behavior w:val="content"/>
        </w:behaviors>
        <w:guid w:val="{621214BC-DBAF-45D7-B953-C6DC0866276D}"/>
      </w:docPartPr>
      <w:docPartBody>
        <w:p w:rsidR="00793495" w:rsidRDefault="00793495" w:rsidP="00793495">
          <w:pPr>
            <w:pStyle w:val="14BB1B078EFC4F21BF30CC37CA29CD86"/>
          </w:pPr>
          <w:r w:rsidRPr="0007340C">
            <w:rPr>
              <w:rStyle w:val="PlaceholderText"/>
            </w:rPr>
            <w:t>Click or tap here to enter text.</w:t>
          </w:r>
        </w:p>
      </w:docPartBody>
    </w:docPart>
    <w:docPart>
      <w:docPartPr>
        <w:name w:val="31DB867CC676402D886BAAC5EA0D4C18"/>
        <w:category>
          <w:name w:val="General"/>
          <w:gallery w:val="placeholder"/>
        </w:category>
        <w:types>
          <w:type w:val="bbPlcHdr"/>
        </w:types>
        <w:behaviors>
          <w:behavior w:val="content"/>
        </w:behaviors>
        <w:guid w:val="{C59A5AA7-2B89-4BFE-99DF-B93BF64E8517}"/>
      </w:docPartPr>
      <w:docPartBody>
        <w:p w:rsidR="00793495" w:rsidRDefault="00793495" w:rsidP="00793495">
          <w:pPr>
            <w:pStyle w:val="31DB867CC676402D886BAAC5EA0D4C18"/>
          </w:pPr>
          <w:r w:rsidRPr="0007340C">
            <w:rPr>
              <w:rStyle w:val="PlaceholderText"/>
            </w:rPr>
            <w:t>Click or tap here to enter text.</w:t>
          </w:r>
        </w:p>
      </w:docPartBody>
    </w:docPart>
    <w:docPart>
      <w:docPartPr>
        <w:name w:val="E704610E06054AD3A809332A884108CD"/>
        <w:category>
          <w:name w:val="General"/>
          <w:gallery w:val="placeholder"/>
        </w:category>
        <w:types>
          <w:type w:val="bbPlcHdr"/>
        </w:types>
        <w:behaviors>
          <w:behavior w:val="content"/>
        </w:behaviors>
        <w:guid w:val="{190834EF-387E-4CB7-87A3-1C3250FA1581}"/>
      </w:docPartPr>
      <w:docPartBody>
        <w:p w:rsidR="00793495" w:rsidRDefault="00793495" w:rsidP="00793495">
          <w:pPr>
            <w:pStyle w:val="E704610E06054AD3A809332A884108CD"/>
          </w:pPr>
          <w:r w:rsidRPr="0007340C">
            <w:rPr>
              <w:rStyle w:val="PlaceholderText"/>
            </w:rPr>
            <w:t>Click or tap here to enter text.</w:t>
          </w:r>
        </w:p>
      </w:docPartBody>
    </w:docPart>
    <w:docPart>
      <w:docPartPr>
        <w:name w:val="BCF70F8262B246F2981DDE5C1F517130"/>
        <w:category>
          <w:name w:val="General"/>
          <w:gallery w:val="placeholder"/>
        </w:category>
        <w:types>
          <w:type w:val="bbPlcHdr"/>
        </w:types>
        <w:behaviors>
          <w:behavior w:val="content"/>
        </w:behaviors>
        <w:guid w:val="{2BFFB791-815F-4E66-A4C5-A4E9437B28DF}"/>
      </w:docPartPr>
      <w:docPartBody>
        <w:p w:rsidR="00793495" w:rsidRDefault="00793495" w:rsidP="00793495">
          <w:pPr>
            <w:pStyle w:val="BCF70F8262B246F2981DDE5C1F517130"/>
          </w:pPr>
          <w:r w:rsidRPr="0007340C">
            <w:rPr>
              <w:rStyle w:val="PlaceholderText"/>
            </w:rPr>
            <w:t>Click or tap here to enter text.</w:t>
          </w:r>
        </w:p>
      </w:docPartBody>
    </w:docPart>
    <w:docPart>
      <w:docPartPr>
        <w:name w:val="591B805A23C4413FB4B91342AF9D64CE"/>
        <w:category>
          <w:name w:val="General"/>
          <w:gallery w:val="placeholder"/>
        </w:category>
        <w:types>
          <w:type w:val="bbPlcHdr"/>
        </w:types>
        <w:behaviors>
          <w:behavior w:val="content"/>
        </w:behaviors>
        <w:guid w:val="{9D826FC8-19CA-4D59-B359-CA5B0CD95154}"/>
      </w:docPartPr>
      <w:docPartBody>
        <w:p w:rsidR="00793495" w:rsidRDefault="00793495" w:rsidP="00793495">
          <w:pPr>
            <w:pStyle w:val="591B805A23C4413FB4B91342AF9D64CE"/>
          </w:pPr>
          <w:r w:rsidRPr="0007340C">
            <w:rPr>
              <w:rStyle w:val="PlaceholderText"/>
            </w:rPr>
            <w:t>Click or tap here to enter text.</w:t>
          </w:r>
        </w:p>
      </w:docPartBody>
    </w:docPart>
    <w:docPart>
      <w:docPartPr>
        <w:name w:val="FEEBE0A243644152B98726AAE61C6026"/>
        <w:category>
          <w:name w:val="General"/>
          <w:gallery w:val="placeholder"/>
        </w:category>
        <w:types>
          <w:type w:val="bbPlcHdr"/>
        </w:types>
        <w:behaviors>
          <w:behavior w:val="content"/>
        </w:behaviors>
        <w:guid w:val="{C732FA30-AFB9-4864-8DF2-D3748684AACA}"/>
      </w:docPartPr>
      <w:docPartBody>
        <w:p w:rsidR="00793495" w:rsidRDefault="00793495" w:rsidP="00793495">
          <w:pPr>
            <w:pStyle w:val="FEEBE0A243644152B98726AAE61C6026"/>
          </w:pPr>
          <w:r w:rsidRPr="0007340C">
            <w:rPr>
              <w:rStyle w:val="PlaceholderText"/>
            </w:rPr>
            <w:t>Click or tap here to enter text.</w:t>
          </w:r>
        </w:p>
      </w:docPartBody>
    </w:docPart>
    <w:docPart>
      <w:docPartPr>
        <w:name w:val="FFFA3474111542EB9B74DB8CBAB861F7"/>
        <w:category>
          <w:name w:val="General"/>
          <w:gallery w:val="placeholder"/>
        </w:category>
        <w:types>
          <w:type w:val="bbPlcHdr"/>
        </w:types>
        <w:behaviors>
          <w:behavior w:val="content"/>
        </w:behaviors>
        <w:guid w:val="{D99CD5B1-1AFC-4F34-BC05-717DC41E32D9}"/>
      </w:docPartPr>
      <w:docPartBody>
        <w:p w:rsidR="00793495" w:rsidRDefault="00793495" w:rsidP="00793495">
          <w:pPr>
            <w:pStyle w:val="FFFA3474111542EB9B74DB8CBAB861F7"/>
          </w:pPr>
          <w:r w:rsidRPr="0007340C">
            <w:rPr>
              <w:rStyle w:val="PlaceholderText"/>
            </w:rPr>
            <w:t>Click or tap here to enter text.</w:t>
          </w:r>
        </w:p>
      </w:docPartBody>
    </w:docPart>
    <w:docPart>
      <w:docPartPr>
        <w:name w:val="E2BAB1837109401FBBB41F4981B7C1C8"/>
        <w:category>
          <w:name w:val="General"/>
          <w:gallery w:val="placeholder"/>
        </w:category>
        <w:types>
          <w:type w:val="bbPlcHdr"/>
        </w:types>
        <w:behaviors>
          <w:behavior w:val="content"/>
        </w:behaviors>
        <w:guid w:val="{10083E1A-02D9-48BF-9F26-A445EB3F300E}"/>
      </w:docPartPr>
      <w:docPartBody>
        <w:p w:rsidR="00793495" w:rsidRDefault="00793495" w:rsidP="00793495">
          <w:pPr>
            <w:pStyle w:val="E2BAB1837109401FBBB41F4981B7C1C8"/>
          </w:pPr>
          <w:r w:rsidRPr="0007340C">
            <w:rPr>
              <w:rStyle w:val="PlaceholderText"/>
            </w:rPr>
            <w:t>Click or tap here to enter text.</w:t>
          </w:r>
        </w:p>
      </w:docPartBody>
    </w:docPart>
    <w:docPart>
      <w:docPartPr>
        <w:name w:val="4CD5BA07FC084BED83B9A596823153E6"/>
        <w:category>
          <w:name w:val="General"/>
          <w:gallery w:val="placeholder"/>
        </w:category>
        <w:types>
          <w:type w:val="bbPlcHdr"/>
        </w:types>
        <w:behaviors>
          <w:behavior w:val="content"/>
        </w:behaviors>
        <w:guid w:val="{C29F8AE8-2B79-4343-A421-2BE4FB7A909E}"/>
      </w:docPartPr>
      <w:docPartBody>
        <w:p w:rsidR="00793495" w:rsidRDefault="00793495" w:rsidP="00793495">
          <w:pPr>
            <w:pStyle w:val="4CD5BA07FC084BED83B9A596823153E6"/>
          </w:pPr>
          <w:r w:rsidRPr="0007340C">
            <w:rPr>
              <w:rStyle w:val="PlaceholderText"/>
            </w:rPr>
            <w:t>Click or tap here to enter text.</w:t>
          </w:r>
        </w:p>
      </w:docPartBody>
    </w:docPart>
    <w:docPart>
      <w:docPartPr>
        <w:name w:val="265E8C2AA2F24F92945415E9CB81A7D3"/>
        <w:category>
          <w:name w:val="General"/>
          <w:gallery w:val="placeholder"/>
        </w:category>
        <w:types>
          <w:type w:val="bbPlcHdr"/>
        </w:types>
        <w:behaviors>
          <w:behavior w:val="content"/>
        </w:behaviors>
        <w:guid w:val="{7A7C2EDE-1DB4-47F7-83CB-254DAA5B84BA}"/>
      </w:docPartPr>
      <w:docPartBody>
        <w:p w:rsidR="00793495" w:rsidRDefault="00793495" w:rsidP="00793495">
          <w:pPr>
            <w:pStyle w:val="265E8C2AA2F24F92945415E9CB81A7D3"/>
          </w:pPr>
          <w:r w:rsidRPr="0007340C">
            <w:rPr>
              <w:rStyle w:val="PlaceholderText"/>
            </w:rPr>
            <w:t>Click or tap here to enter text.</w:t>
          </w:r>
        </w:p>
      </w:docPartBody>
    </w:docPart>
    <w:docPart>
      <w:docPartPr>
        <w:name w:val="F27BDE301A4044F084C502F9311445BF"/>
        <w:category>
          <w:name w:val="General"/>
          <w:gallery w:val="placeholder"/>
        </w:category>
        <w:types>
          <w:type w:val="bbPlcHdr"/>
        </w:types>
        <w:behaviors>
          <w:behavior w:val="content"/>
        </w:behaviors>
        <w:guid w:val="{574B8CBC-EA0B-4640-9C93-F416E39AB410}"/>
      </w:docPartPr>
      <w:docPartBody>
        <w:p w:rsidR="00793495" w:rsidRDefault="00793495" w:rsidP="00793495">
          <w:pPr>
            <w:pStyle w:val="F27BDE301A4044F084C502F9311445BF"/>
          </w:pPr>
          <w:r w:rsidRPr="0007340C">
            <w:rPr>
              <w:rStyle w:val="PlaceholderText"/>
            </w:rPr>
            <w:t>Click or tap here to enter text.</w:t>
          </w:r>
        </w:p>
      </w:docPartBody>
    </w:docPart>
    <w:docPart>
      <w:docPartPr>
        <w:name w:val="58AC89FCC0594E65B52001A6D5E36AAB"/>
        <w:category>
          <w:name w:val="General"/>
          <w:gallery w:val="placeholder"/>
        </w:category>
        <w:types>
          <w:type w:val="bbPlcHdr"/>
        </w:types>
        <w:behaviors>
          <w:behavior w:val="content"/>
        </w:behaviors>
        <w:guid w:val="{B61F31FD-9F26-49AD-BD11-BCE8F27C4056}"/>
      </w:docPartPr>
      <w:docPartBody>
        <w:p w:rsidR="00793495" w:rsidRDefault="00793495" w:rsidP="00793495">
          <w:pPr>
            <w:pStyle w:val="58AC89FCC0594E65B52001A6D5E36AAB"/>
          </w:pPr>
          <w:r w:rsidRPr="0007340C">
            <w:rPr>
              <w:rStyle w:val="PlaceholderText"/>
            </w:rPr>
            <w:t>Click or tap here to enter text.</w:t>
          </w:r>
        </w:p>
      </w:docPartBody>
    </w:docPart>
    <w:docPart>
      <w:docPartPr>
        <w:name w:val="6817F025302F4ECE93BFBA2A162BDAE9"/>
        <w:category>
          <w:name w:val="General"/>
          <w:gallery w:val="placeholder"/>
        </w:category>
        <w:types>
          <w:type w:val="bbPlcHdr"/>
        </w:types>
        <w:behaviors>
          <w:behavior w:val="content"/>
        </w:behaviors>
        <w:guid w:val="{813508EC-2F17-4431-B11F-69C2BDF1CB7F}"/>
      </w:docPartPr>
      <w:docPartBody>
        <w:p w:rsidR="00793495" w:rsidRDefault="00793495" w:rsidP="00793495">
          <w:pPr>
            <w:pStyle w:val="6817F025302F4ECE93BFBA2A162BDAE9"/>
          </w:pPr>
          <w:r w:rsidRPr="0007340C">
            <w:rPr>
              <w:rStyle w:val="PlaceholderText"/>
            </w:rPr>
            <w:t>Click or tap here to enter text.</w:t>
          </w:r>
        </w:p>
      </w:docPartBody>
    </w:docPart>
    <w:docPart>
      <w:docPartPr>
        <w:name w:val="FE1FCF05C047489A8618811C22EA21ED"/>
        <w:category>
          <w:name w:val="General"/>
          <w:gallery w:val="placeholder"/>
        </w:category>
        <w:types>
          <w:type w:val="bbPlcHdr"/>
        </w:types>
        <w:behaviors>
          <w:behavior w:val="content"/>
        </w:behaviors>
        <w:guid w:val="{1723B71B-9DEE-4F92-A3D4-EAF3F3ABB593}"/>
      </w:docPartPr>
      <w:docPartBody>
        <w:p w:rsidR="00793495" w:rsidRDefault="00793495" w:rsidP="00793495">
          <w:pPr>
            <w:pStyle w:val="FE1FCF05C047489A8618811C22EA21ED"/>
          </w:pPr>
          <w:r w:rsidRPr="0007340C">
            <w:rPr>
              <w:rStyle w:val="PlaceholderText"/>
            </w:rPr>
            <w:t>Click or tap here to enter text.</w:t>
          </w:r>
        </w:p>
      </w:docPartBody>
    </w:docPart>
    <w:docPart>
      <w:docPartPr>
        <w:name w:val="5ADA504EA6D34DFAAF758CB4E52BCE0C"/>
        <w:category>
          <w:name w:val="General"/>
          <w:gallery w:val="placeholder"/>
        </w:category>
        <w:types>
          <w:type w:val="bbPlcHdr"/>
        </w:types>
        <w:behaviors>
          <w:behavior w:val="content"/>
        </w:behaviors>
        <w:guid w:val="{6BEB2552-C289-4CA9-8E10-9BE5AC6BE4F7}"/>
      </w:docPartPr>
      <w:docPartBody>
        <w:p w:rsidR="00793495" w:rsidRDefault="00793495" w:rsidP="00793495">
          <w:pPr>
            <w:pStyle w:val="5ADA504EA6D34DFAAF758CB4E52BCE0C"/>
          </w:pPr>
          <w:r w:rsidRPr="0007340C">
            <w:rPr>
              <w:rStyle w:val="PlaceholderText"/>
            </w:rPr>
            <w:t>Click or tap here to enter text.</w:t>
          </w:r>
        </w:p>
      </w:docPartBody>
    </w:docPart>
    <w:docPart>
      <w:docPartPr>
        <w:name w:val="6DD7A90E0B534C05A0BF9FBBD08A2169"/>
        <w:category>
          <w:name w:val="General"/>
          <w:gallery w:val="placeholder"/>
        </w:category>
        <w:types>
          <w:type w:val="bbPlcHdr"/>
        </w:types>
        <w:behaviors>
          <w:behavior w:val="content"/>
        </w:behaviors>
        <w:guid w:val="{922B921A-A0B4-421E-AD56-62D4AEF752F9}"/>
      </w:docPartPr>
      <w:docPartBody>
        <w:p w:rsidR="00793495" w:rsidRDefault="00793495" w:rsidP="00793495">
          <w:pPr>
            <w:pStyle w:val="6DD7A90E0B534C05A0BF9FBBD08A2169"/>
          </w:pPr>
          <w:r w:rsidRPr="0007340C">
            <w:rPr>
              <w:rStyle w:val="PlaceholderText"/>
            </w:rPr>
            <w:t>Click or tap here to enter text.</w:t>
          </w:r>
        </w:p>
      </w:docPartBody>
    </w:docPart>
    <w:docPart>
      <w:docPartPr>
        <w:name w:val="0A6BAD215B534CACB6D8BE2E476A1DA2"/>
        <w:category>
          <w:name w:val="General"/>
          <w:gallery w:val="placeholder"/>
        </w:category>
        <w:types>
          <w:type w:val="bbPlcHdr"/>
        </w:types>
        <w:behaviors>
          <w:behavior w:val="content"/>
        </w:behaviors>
        <w:guid w:val="{CB34168A-393F-45C3-BB9C-A35FE06B166E}"/>
      </w:docPartPr>
      <w:docPartBody>
        <w:p w:rsidR="00793495" w:rsidRDefault="00793495" w:rsidP="00793495">
          <w:pPr>
            <w:pStyle w:val="0A6BAD215B534CACB6D8BE2E476A1DA2"/>
          </w:pPr>
          <w:r w:rsidRPr="0007340C">
            <w:rPr>
              <w:rStyle w:val="PlaceholderText"/>
            </w:rPr>
            <w:t>Click or tap here to enter text.</w:t>
          </w:r>
        </w:p>
      </w:docPartBody>
    </w:docPart>
    <w:docPart>
      <w:docPartPr>
        <w:name w:val="E82640D11CF544C3A1ABD49D20D66D1C"/>
        <w:category>
          <w:name w:val="General"/>
          <w:gallery w:val="placeholder"/>
        </w:category>
        <w:types>
          <w:type w:val="bbPlcHdr"/>
        </w:types>
        <w:behaviors>
          <w:behavior w:val="content"/>
        </w:behaviors>
        <w:guid w:val="{13901B24-A82B-4FE7-BF23-D44C67A04834}"/>
      </w:docPartPr>
      <w:docPartBody>
        <w:p w:rsidR="00793495" w:rsidRDefault="00793495" w:rsidP="00793495">
          <w:pPr>
            <w:pStyle w:val="E82640D11CF544C3A1ABD49D20D66D1C"/>
          </w:pPr>
          <w:r w:rsidRPr="0007340C">
            <w:rPr>
              <w:rStyle w:val="PlaceholderText"/>
            </w:rPr>
            <w:t>Click or tap here to enter text.</w:t>
          </w:r>
        </w:p>
      </w:docPartBody>
    </w:docPart>
    <w:docPart>
      <w:docPartPr>
        <w:name w:val="428860D184B1441982CB0CFF20F3405B"/>
        <w:category>
          <w:name w:val="General"/>
          <w:gallery w:val="placeholder"/>
        </w:category>
        <w:types>
          <w:type w:val="bbPlcHdr"/>
        </w:types>
        <w:behaviors>
          <w:behavior w:val="content"/>
        </w:behaviors>
        <w:guid w:val="{7D39FC5D-E11A-4FB6-A204-46EC12C8668E}"/>
      </w:docPartPr>
      <w:docPartBody>
        <w:p w:rsidR="00793495" w:rsidRDefault="00793495" w:rsidP="00793495">
          <w:pPr>
            <w:pStyle w:val="428860D184B1441982CB0CFF20F3405B"/>
          </w:pPr>
          <w:r w:rsidRPr="0007340C">
            <w:rPr>
              <w:rStyle w:val="PlaceholderText"/>
            </w:rPr>
            <w:t>Click or tap here to enter text.</w:t>
          </w:r>
        </w:p>
      </w:docPartBody>
    </w:docPart>
    <w:docPart>
      <w:docPartPr>
        <w:name w:val="67DF16ECC09B47DEA65B25D040321B3B"/>
        <w:category>
          <w:name w:val="General"/>
          <w:gallery w:val="placeholder"/>
        </w:category>
        <w:types>
          <w:type w:val="bbPlcHdr"/>
        </w:types>
        <w:behaviors>
          <w:behavior w:val="content"/>
        </w:behaviors>
        <w:guid w:val="{E531B644-9117-455E-96BB-F979D0E2C939}"/>
      </w:docPartPr>
      <w:docPartBody>
        <w:p w:rsidR="00793495" w:rsidRDefault="00793495" w:rsidP="00793495">
          <w:pPr>
            <w:pStyle w:val="67DF16ECC09B47DEA65B25D040321B3B"/>
          </w:pPr>
          <w:r w:rsidRPr="0007340C">
            <w:rPr>
              <w:rStyle w:val="PlaceholderText"/>
            </w:rPr>
            <w:t>Click or tap here to enter text.</w:t>
          </w:r>
        </w:p>
      </w:docPartBody>
    </w:docPart>
    <w:docPart>
      <w:docPartPr>
        <w:name w:val="4741DA30223E4C27B7B276A1D1815D63"/>
        <w:category>
          <w:name w:val="General"/>
          <w:gallery w:val="placeholder"/>
        </w:category>
        <w:types>
          <w:type w:val="bbPlcHdr"/>
        </w:types>
        <w:behaviors>
          <w:behavior w:val="content"/>
        </w:behaviors>
        <w:guid w:val="{371906B1-4004-4264-BD92-564E07C79A58}"/>
      </w:docPartPr>
      <w:docPartBody>
        <w:p w:rsidR="00793495" w:rsidRDefault="00793495" w:rsidP="00793495">
          <w:pPr>
            <w:pStyle w:val="4741DA30223E4C27B7B276A1D1815D63"/>
          </w:pPr>
          <w:r w:rsidRPr="0007340C">
            <w:rPr>
              <w:rStyle w:val="PlaceholderText"/>
            </w:rPr>
            <w:t>Click or tap here to enter text.</w:t>
          </w:r>
        </w:p>
      </w:docPartBody>
    </w:docPart>
    <w:docPart>
      <w:docPartPr>
        <w:name w:val="3D7E4B616BF948F3BDC8921FB36057C5"/>
        <w:category>
          <w:name w:val="General"/>
          <w:gallery w:val="placeholder"/>
        </w:category>
        <w:types>
          <w:type w:val="bbPlcHdr"/>
        </w:types>
        <w:behaviors>
          <w:behavior w:val="content"/>
        </w:behaviors>
        <w:guid w:val="{CF21C64D-22FD-4000-BB3E-D2130DDA5BDA}"/>
      </w:docPartPr>
      <w:docPartBody>
        <w:p w:rsidR="00793495" w:rsidRDefault="00793495" w:rsidP="00793495">
          <w:pPr>
            <w:pStyle w:val="3D7E4B616BF948F3BDC8921FB36057C5"/>
          </w:pPr>
          <w:r w:rsidRPr="0007340C">
            <w:rPr>
              <w:rStyle w:val="PlaceholderText"/>
            </w:rPr>
            <w:t>Click or tap here to enter text.</w:t>
          </w:r>
        </w:p>
      </w:docPartBody>
    </w:docPart>
    <w:docPart>
      <w:docPartPr>
        <w:name w:val="21465193B0C04CC283FAF1ABC8F88144"/>
        <w:category>
          <w:name w:val="General"/>
          <w:gallery w:val="placeholder"/>
        </w:category>
        <w:types>
          <w:type w:val="bbPlcHdr"/>
        </w:types>
        <w:behaviors>
          <w:behavior w:val="content"/>
        </w:behaviors>
        <w:guid w:val="{84987DAE-3DD4-4284-87C3-E0707A8FBA50}"/>
      </w:docPartPr>
      <w:docPartBody>
        <w:p w:rsidR="00793495" w:rsidRDefault="00793495" w:rsidP="00793495">
          <w:pPr>
            <w:pStyle w:val="21465193B0C04CC283FAF1ABC8F88144"/>
          </w:pPr>
          <w:r w:rsidRPr="0007340C">
            <w:rPr>
              <w:rStyle w:val="PlaceholderText"/>
            </w:rPr>
            <w:t>Click or tap here to enter text.</w:t>
          </w:r>
        </w:p>
      </w:docPartBody>
    </w:docPart>
    <w:docPart>
      <w:docPartPr>
        <w:name w:val="19ABEE30C35D4925A8185F3A8FB34B77"/>
        <w:category>
          <w:name w:val="General"/>
          <w:gallery w:val="placeholder"/>
        </w:category>
        <w:types>
          <w:type w:val="bbPlcHdr"/>
        </w:types>
        <w:behaviors>
          <w:behavior w:val="content"/>
        </w:behaviors>
        <w:guid w:val="{79E1557F-92E2-4E29-8FAD-254D2B1FE886}"/>
      </w:docPartPr>
      <w:docPartBody>
        <w:p w:rsidR="00793495" w:rsidRDefault="00793495" w:rsidP="00793495">
          <w:pPr>
            <w:pStyle w:val="19ABEE30C35D4925A8185F3A8FB34B77"/>
          </w:pPr>
          <w:r w:rsidRPr="0007340C">
            <w:rPr>
              <w:rStyle w:val="PlaceholderText"/>
            </w:rPr>
            <w:t>Click or tap here to enter text.</w:t>
          </w:r>
        </w:p>
      </w:docPartBody>
    </w:docPart>
    <w:docPart>
      <w:docPartPr>
        <w:name w:val="B1898A3B55064639B2005E851157B028"/>
        <w:category>
          <w:name w:val="General"/>
          <w:gallery w:val="placeholder"/>
        </w:category>
        <w:types>
          <w:type w:val="bbPlcHdr"/>
        </w:types>
        <w:behaviors>
          <w:behavior w:val="content"/>
        </w:behaviors>
        <w:guid w:val="{D7D7AFB9-7D55-41F0-A0B1-1124657F0FCF}"/>
      </w:docPartPr>
      <w:docPartBody>
        <w:p w:rsidR="00793495" w:rsidRDefault="00793495" w:rsidP="00793495">
          <w:pPr>
            <w:pStyle w:val="B1898A3B55064639B2005E851157B028"/>
          </w:pPr>
          <w:r w:rsidRPr="0007340C">
            <w:rPr>
              <w:rStyle w:val="PlaceholderText"/>
            </w:rPr>
            <w:t>Click or tap here to enter text.</w:t>
          </w:r>
        </w:p>
      </w:docPartBody>
    </w:docPart>
    <w:docPart>
      <w:docPartPr>
        <w:name w:val="72A4EC88A66F468EA2155D985DA437AA"/>
        <w:category>
          <w:name w:val="General"/>
          <w:gallery w:val="placeholder"/>
        </w:category>
        <w:types>
          <w:type w:val="bbPlcHdr"/>
        </w:types>
        <w:behaviors>
          <w:behavior w:val="content"/>
        </w:behaviors>
        <w:guid w:val="{55F5FEBA-9A01-473F-B514-F76F58EF2AFA}"/>
      </w:docPartPr>
      <w:docPartBody>
        <w:p w:rsidR="00793495" w:rsidRDefault="00793495" w:rsidP="00793495">
          <w:pPr>
            <w:pStyle w:val="72A4EC88A66F468EA2155D985DA437AA"/>
          </w:pPr>
          <w:r w:rsidRPr="0007340C">
            <w:rPr>
              <w:rStyle w:val="PlaceholderText"/>
            </w:rPr>
            <w:t>Click or tap here to enter text.</w:t>
          </w:r>
        </w:p>
      </w:docPartBody>
    </w:docPart>
    <w:docPart>
      <w:docPartPr>
        <w:name w:val="B0B5B8769568426BBC93071440B81FC1"/>
        <w:category>
          <w:name w:val="General"/>
          <w:gallery w:val="placeholder"/>
        </w:category>
        <w:types>
          <w:type w:val="bbPlcHdr"/>
        </w:types>
        <w:behaviors>
          <w:behavior w:val="content"/>
        </w:behaviors>
        <w:guid w:val="{067BDA3A-1236-42B4-B412-0B2AF028C911}"/>
      </w:docPartPr>
      <w:docPartBody>
        <w:p w:rsidR="00793495" w:rsidRDefault="00793495" w:rsidP="00793495">
          <w:pPr>
            <w:pStyle w:val="B0B5B8769568426BBC93071440B81FC1"/>
          </w:pPr>
          <w:r w:rsidRPr="0007340C">
            <w:rPr>
              <w:rStyle w:val="PlaceholderText"/>
            </w:rPr>
            <w:t>Click or tap here to enter text.</w:t>
          </w:r>
        </w:p>
      </w:docPartBody>
    </w:docPart>
    <w:docPart>
      <w:docPartPr>
        <w:name w:val="DFF96B38E8D944FDB15F350876491C61"/>
        <w:category>
          <w:name w:val="General"/>
          <w:gallery w:val="placeholder"/>
        </w:category>
        <w:types>
          <w:type w:val="bbPlcHdr"/>
        </w:types>
        <w:behaviors>
          <w:behavior w:val="content"/>
        </w:behaviors>
        <w:guid w:val="{B98A9295-2B33-4AD8-9D2E-979D750633A6}"/>
      </w:docPartPr>
      <w:docPartBody>
        <w:p w:rsidR="00793495" w:rsidRDefault="00793495" w:rsidP="00793495">
          <w:pPr>
            <w:pStyle w:val="DFF96B38E8D944FDB15F350876491C61"/>
          </w:pPr>
          <w:r w:rsidRPr="0007340C">
            <w:rPr>
              <w:rStyle w:val="PlaceholderText"/>
            </w:rPr>
            <w:t>Click or tap here to enter text.</w:t>
          </w:r>
        </w:p>
      </w:docPartBody>
    </w:docPart>
    <w:docPart>
      <w:docPartPr>
        <w:name w:val="F50A26F00DC5446EB44413D2C1F71FED"/>
        <w:category>
          <w:name w:val="General"/>
          <w:gallery w:val="placeholder"/>
        </w:category>
        <w:types>
          <w:type w:val="bbPlcHdr"/>
        </w:types>
        <w:behaviors>
          <w:behavior w:val="content"/>
        </w:behaviors>
        <w:guid w:val="{1335FBF5-C4E7-440E-8949-254940028327}"/>
      </w:docPartPr>
      <w:docPartBody>
        <w:p w:rsidR="00793495" w:rsidRDefault="00793495" w:rsidP="00793495">
          <w:pPr>
            <w:pStyle w:val="F50A26F00DC5446EB44413D2C1F71FED"/>
          </w:pPr>
          <w:r w:rsidRPr="0007340C">
            <w:rPr>
              <w:rStyle w:val="PlaceholderText"/>
            </w:rPr>
            <w:t>Click or tap here to enter text.</w:t>
          </w:r>
        </w:p>
      </w:docPartBody>
    </w:docPart>
    <w:docPart>
      <w:docPartPr>
        <w:name w:val="3AAF44A7B8654FD783FBE5EA90A45E9C"/>
        <w:category>
          <w:name w:val="General"/>
          <w:gallery w:val="placeholder"/>
        </w:category>
        <w:types>
          <w:type w:val="bbPlcHdr"/>
        </w:types>
        <w:behaviors>
          <w:behavior w:val="content"/>
        </w:behaviors>
        <w:guid w:val="{73E6C534-70E8-4F8A-99AE-46CDD6ABB627}"/>
      </w:docPartPr>
      <w:docPartBody>
        <w:p w:rsidR="00793495" w:rsidRDefault="00793495" w:rsidP="00793495">
          <w:pPr>
            <w:pStyle w:val="3AAF44A7B8654FD783FBE5EA90A45E9C"/>
          </w:pPr>
          <w:r w:rsidRPr="0007340C">
            <w:rPr>
              <w:rStyle w:val="PlaceholderText"/>
            </w:rPr>
            <w:t>Click or tap here to enter text.</w:t>
          </w:r>
        </w:p>
      </w:docPartBody>
    </w:docPart>
    <w:docPart>
      <w:docPartPr>
        <w:name w:val="C4B843DCD6204B41856CAC17A14F5002"/>
        <w:category>
          <w:name w:val="General"/>
          <w:gallery w:val="placeholder"/>
        </w:category>
        <w:types>
          <w:type w:val="bbPlcHdr"/>
        </w:types>
        <w:behaviors>
          <w:behavior w:val="content"/>
        </w:behaviors>
        <w:guid w:val="{97A345B7-43B4-468E-8842-EEDB0C26E626}"/>
      </w:docPartPr>
      <w:docPartBody>
        <w:p w:rsidR="00793495" w:rsidRDefault="00793495" w:rsidP="00793495">
          <w:pPr>
            <w:pStyle w:val="C4B843DCD6204B41856CAC17A14F5002"/>
          </w:pPr>
          <w:r w:rsidRPr="0007340C">
            <w:rPr>
              <w:rStyle w:val="PlaceholderText"/>
            </w:rPr>
            <w:t>Click or tap here to enter text.</w:t>
          </w:r>
        </w:p>
      </w:docPartBody>
    </w:docPart>
    <w:docPart>
      <w:docPartPr>
        <w:name w:val="182CF1A70575428AABE251B8FF8F0BBD"/>
        <w:category>
          <w:name w:val="General"/>
          <w:gallery w:val="placeholder"/>
        </w:category>
        <w:types>
          <w:type w:val="bbPlcHdr"/>
        </w:types>
        <w:behaviors>
          <w:behavior w:val="content"/>
        </w:behaviors>
        <w:guid w:val="{8FADD21A-E162-4518-986D-861485F59C19}"/>
      </w:docPartPr>
      <w:docPartBody>
        <w:p w:rsidR="00793495" w:rsidRDefault="00793495" w:rsidP="00793495">
          <w:pPr>
            <w:pStyle w:val="182CF1A70575428AABE251B8FF8F0BBD"/>
          </w:pPr>
          <w:r w:rsidRPr="0007340C">
            <w:rPr>
              <w:rStyle w:val="PlaceholderText"/>
            </w:rPr>
            <w:t>Click or tap here to enter text.</w:t>
          </w:r>
        </w:p>
      </w:docPartBody>
    </w:docPart>
    <w:docPart>
      <w:docPartPr>
        <w:name w:val="806DEF1D478D426C89CA623DDAD5A111"/>
        <w:category>
          <w:name w:val="General"/>
          <w:gallery w:val="placeholder"/>
        </w:category>
        <w:types>
          <w:type w:val="bbPlcHdr"/>
        </w:types>
        <w:behaviors>
          <w:behavior w:val="content"/>
        </w:behaviors>
        <w:guid w:val="{05231469-1638-4D49-8FB4-E6EEBAAF6E93}"/>
      </w:docPartPr>
      <w:docPartBody>
        <w:p w:rsidR="00793495" w:rsidRDefault="00793495" w:rsidP="00793495">
          <w:pPr>
            <w:pStyle w:val="806DEF1D478D426C89CA623DDAD5A111"/>
          </w:pPr>
          <w:r w:rsidRPr="0007340C">
            <w:rPr>
              <w:rStyle w:val="PlaceholderText"/>
            </w:rPr>
            <w:t>Click or tap here to enter text.</w:t>
          </w:r>
        </w:p>
      </w:docPartBody>
    </w:docPart>
    <w:docPart>
      <w:docPartPr>
        <w:name w:val="C1C0CA15B4FE40D8A4D7FB71CF51B030"/>
        <w:category>
          <w:name w:val="General"/>
          <w:gallery w:val="placeholder"/>
        </w:category>
        <w:types>
          <w:type w:val="bbPlcHdr"/>
        </w:types>
        <w:behaviors>
          <w:behavior w:val="content"/>
        </w:behaviors>
        <w:guid w:val="{61F7DBC6-708F-434F-B3BD-B52CDEC088E0}"/>
      </w:docPartPr>
      <w:docPartBody>
        <w:p w:rsidR="00793495" w:rsidRDefault="00793495" w:rsidP="00793495">
          <w:pPr>
            <w:pStyle w:val="C1C0CA15B4FE40D8A4D7FB71CF51B030"/>
          </w:pPr>
          <w:r w:rsidRPr="0007340C">
            <w:rPr>
              <w:rStyle w:val="PlaceholderText"/>
            </w:rPr>
            <w:t>Click or tap here to enter text.</w:t>
          </w:r>
        </w:p>
      </w:docPartBody>
    </w:docPart>
    <w:docPart>
      <w:docPartPr>
        <w:name w:val="4B2441E24467411B97700073E0925E91"/>
        <w:category>
          <w:name w:val="General"/>
          <w:gallery w:val="placeholder"/>
        </w:category>
        <w:types>
          <w:type w:val="bbPlcHdr"/>
        </w:types>
        <w:behaviors>
          <w:behavior w:val="content"/>
        </w:behaviors>
        <w:guid w:val="{818C2BED-6935-448E-A6EB-C04FCE693BE6}"/>
      </w:docPartPr>
      <w:docPartBody>
        <w:p w:rsidR="00793495" w:rsidRDefault="00793495" w:rsidP="00793495">
          <w:pPr>
            <w:pStyle w:val="4B2441E24467411B97700073E0925E91"/>
          </w:pPr>
          <w:r w:rsidRPr="0007340C">
            <w:rPr>
              <w:rStyle w:val="PlaceholderText"/>
            </w:rPr>
            <w:t>Click or tap here to enter text.</w:t>
          </w:r>
        </w:p>
      </w:docPartBody>
    </w:docPart>
    <w:docPart>
      <w:docPartPr>
        <w:name w:val="309DA1409F4B4AFF9C3AD2F843EBA542"/>
        <w:category>
          <w:name w:val="General"/>
          <w:gallery w:val="placeholder"/>
        </w:category>
        <w:types>
          <w:type w:val="bbPlcHdr"/>
        </w:types>
        <w:behaviors>
          <w:behavior w:val="content"/>
        </w:behaviors>
        <w:guid w:val="{02193BDB-3FD2-43EB-B5F4-097665C83149}"/>
      </w:docPartPr>
      <w:docPartBody>
        <w:p w:rsidR="00793495" w:rsidRDefault="00793495" w:rsidP="00793495">
          <w:pPr>
            <w:pStyle w:val="309DA1409F4B4AFF9C3AD2F843EBA542"/>
          </w:pPr>
          <w:r w:rsidRPr="0007340C">
            <w:rPr>
              <w:rStyle w:val="PlaceholderText"/>
            </w:rPr>
            <w:t>Click or tap here to enter text.</w:t>
          </w:r>
        </w:p>
      </w:docPartBody>
    </w:docPart>
    <w:docPart>
      <w:docPartPr>
        <w:name w:val="E71EC33B3B904881A99119D4FE3A5346"/>
        <w:category>
          <w:name w:val="General"/>
          <w:gallery w:val="placeholder"/>
        </w:category>
        <w:types>
          <w:type w:val="bbPlcHdr"/>
        </w:types>
        <w:behaviors>
          <w:behavior w:val="content"/>
        </w:behaviors>
        <w:guid w:val="{2EBB2F2C-8871-40AC-B26E-8087BBD26231}"/>
      </w:docPartPr>
      <w:docPartBody>
        <w:p w:rsidR="00793495" w:rsidRDefault="00793495" w:rsidP="00793495">
          <w:pPr>
            <w:pStyle w:val="E71EC33B3B904881A99119D4FE3A5346"/>
          </w:pPr>
          <w:r w:rsidRPr="0007340C">
            <w:rPr>
              <w:rStyle w:val="PlaceholderText"/>
            </w:rPr>
            <w:t>Click or tap here to enter text.</w:t>
          </w:r>
        </w:p>
      </w:docPartBody>
    </w:docPart>
    <w:docPart>
      <w:docPartPr>
        <w:name w:val="34C2EF7E24844208B6BF16310B64FB1A"/>
        <w:category>
          <w:name w:val="General"/>
          <w:gallery w:val="placeholder"/>
        </w:category>
        <w:types>
          <w:type w:val="bbPlcHdr"/>
        </w:types>
        <w:behaviors>
          <w:behavior w:val="content"/>
        </w:behaviors>
        <w:guid w:val="{B6E5F02E-A950-4738-9186-1256E7962B9E}"/>
      </w:docPartPr>
      <w:docPartBody>
        <w:p w:rsidR="00793495" w:rsidRDefault="00793495" w:rsidP="00793495">
          <w:pPr>
            <w:pStyle w:val="34C2EF7E24844208B6BF16310B64FB1A"/>
          </w:pPr>
          <w:r w:rsidRPr="0007340C">
            <w:rPr>
              <w:rStyle w:val="PlaceholderText"/>
            </w:rPr>
            <w:t>Click or tap here to enter text.</w:t>
          </w:r>
        </w:p>
      </w:docPartBody>
    </w:docPart>
    <w:docPart>
      <w:docPartPr>
        <w:name w:val="50CB1BE5F4AD4AE68572D3E40E13BCBC"/>
        <w:category>
          <w:name w:val="General"/>
          <w:gallery w:val="placeholder"/>
        </w:category>
        <w:types>
          <w:type w:val="bbPlcHdr"/>
        </w:types>
        <w:behaviors>
          <w:behavior w:val="content"/>
        </w:behaviors>
        <w:guid w:val="{E93AAB9D-5555-4780-8819-745FB5551B0E}"/>
      </w:docPartPr>
      <w:docPartBody>
        <w:p w:rsidR="00793495" w:rsidRDefault="00793495" w:rsidP="00793495">
          <w:pPr>
            <w:pStyle w:val="50CB1BE5F4AD4AE68572D3E40E13BCBC"/>
          </w:pPr>
          <w:r w:rsidRPr="0007340C">
            <w:rPr>
              <w:rStyle w:val="PlaceholderText"/>
            </w:rPr>
            <w:t>Click or tap here to enter text.</w:t>
          </w:r>
        </w:p>
      </w:docPartBody>
    </w:docPart>
    <w:docPart>
      <w:docPartPr>
        <w:name w:val="7BA9187B3C5B4DEF8A4BF7132E007563"/>
        <w:category>
          <w:name w:val="General"/>
          <w:gallery w:val="placeholder"/>
        </w:category>
        <w:types>
          <w:type w:val="bbPlcHdr"/>
        </w:types>
        <w:behaviors>
          <w:behavior w:val="content"/>
        </w:behaviors>
        <w:guid w:val="{CBEA92B6-D31F-4D27-8AF4-C6AD2A0A2AA2}"/>
      </w:docPartPr>
      <w:docPartBody>
        <w:p w:rsidR="00793495" w:rsidRDefault="00793495" w:rsidP="00793495">
          <w:pPr>
            <w:pStyle w:val="7BA9187B3C5B4DEF8A4BF7132E007563"/>
          </w:pPr>
          <w:r w:rsidRPr="0007340C">
            <w:rPr>
              <w:rStyle w:val="PlaceholderText"/>
            </w:rPr>
            <w:t>Click or tap here to enter text.</w:t>
          </w:r>
        </w:p>
      </w:docPartBody>
    </w:docPart>
    <w:docPart>
      <w:docPartPr>
        <w:name w:val="DB5FBACC52B741CBA436DA439E2DCBD7"/>
        <w:category>
          <w:name w:val="General"/>
          <w:gallery w:val="placeholder"/>
        </w:category>
        <w:types>
          <w:type w:val="bbPlcHdr"/>
        </w:types>
        <w:behaviors>
          <w:behavior w:val="content"/>
        </w:behaviors>
        <w:guid w:val="{6339276A-A535-470F-B903-52D64A0876EE}"/>
      </w:docPartPr>
      <w:docPartBody>
        <w:p w:rsidR="00793495" w:rsidRDefault="00793495" w:rsidP="00793495">
          <w:pPr>
            <w:pStyle w:val="DB5FBACC52B741CBA436DA439E2DCBD7"/>
          </w:pPr>
          <w:r w:rsidRPr="0007340C">
            <w:rPr>
              <w:rStyle w:val="PlaceholderText"/>
            </w:rPr>
            <w:t>Click or tap here to enter text.</w:t>
          </w:r>
        </w:p>
      </w:docPartBody>
    </w:docPart>
    <w:docPart>
      <w:docPartPr>
        <w:name w:val="6F92150E792E43B390D95E830AB0A404"/>
        <w:category>
          <w:name w:val="General"/>
          <w:gallery w:val="placeholder"/>
        </w:category>
        <w:types>
          <w:type w:val="bbPlcHdr"/>
        </w:types>
        <w:behaviors>
          <w:behavior w:val="content"/>
        </w:behaviors>
        <w:guid w:val="{D668B6FC-652F-4F61-A81F-E1B323B77F45}"/>
      </w:docPartPr>
      <w:docPartBody>
        <w:p w:rsidR="00793495" w:rsidRDefault="00793495" w:rsidP="00793495">
          <w:pPr>
            <w:pStyle w:val="6F92150E792E43B390D95E830AB0A404"/>
          </w:pPr>
          <w:r w:rsidRPr="0007340C">
            <w:rPr>
              <w:rStyle w:val="PlaceholderText"/>
            </w:rPr>
            <w:t>Click or tap here to enter text.</w:t>
          </w:r>
        </w:p>
      </w:docPartBody>
    </w:docPart>
    <w:docPart>
      <w:docPartPr>
        <w:name w:val="F7283F026242448D8EA3948BF349C475"/>
        <w:category>
          <w:name w:val="General"/>
          <w:gallery w:val="placeholder"/>
        </w:category>
        <w:types>
          <w:type w:val="bbPlcHdr"/>
        </w:types>
        <w:behaviors>
          <w:behavior w:val="content"/>
        </w:behaviors>
        <w:guid w:val="{3B82DA67-0C63-4566-8F89-A187FD195C5F}"/>
      </w:docPartPr>
      <w:docPartBody>
        <w:p w:rsidR="00793495" w:rsidRDefault="00793495" w:rsidP="00793495">
          <w:pPr>
            <w:pStyle w:val="F7283F026242448D8EA3948BF349C475"/>
          </w:pPr>
          <w:r w:rsidRPr="0007340C">
            <w:rPr>
              <w:rStyle w:val="PlaceholderText"/>
            </w:rPr>
            <w:t>Click or tap here to enter text.</w:t>
          </w:r>
        </w:p>
      </w:docPartBody>
    </w:docPart>
    <w:docPart>
      <w:docPartPr>
        <w:name w:val="4B1558AE6B1843178456409BED5BEB1D"/>
        <w:category>
          <w:name w:val="General"/>
          <w:gallery w:val="placeholder"/>
        </w:category>
        <w:types>
          <w:type w:val="bbPlcHdr"/>
        </w:types>
        <w:behaviors>
          <w:behavior w:val="content"/>
        </w:behaviors>
        <w:guid w:val="{3768F3C0-A05C-43F6-A4BD-52BEB3BC0357}"/>
      </w:docPartPr>
      <w:docPartBody>
        <w:p w:rsidR="00793495" w:rsidRDefault="00793495" w:rsidP="00793495">
          <w:pPr>
            <w:pStyle w:val="4B1558AE6B1843178456409BED5BEB1D"/>
          </w:pPr>
          <w:r w:rsidRPr="0007340C">
            <w:rPr>
              <w:rStyle w:val="PlaceholderText"/>
            </w:rPr>
            <w:t>Click or tap here to enter text.</w:t>
          </w:r>
        </w:p>
      </w:docPartBody>
    </w:docPart>
    <w:docPart>
      <w:docPartPr>
        <w:name w:val="03842282F0014F70AC90EB755FE1C242"/>
        <w:category>
          <w:name w:val="General"/>
          <w:gallery w:val="placeholder"/>
        </w:category>
        <w:types>
          <w:type w:val="bbPlcHdr"/>
        </w:types>
        <w:behaviors>
          <w:behavior w:val="content"/>
        </w:behaviors>
        <w:guid w:val="{AE8CFE6D-4413-46BF-88FE-9B2BFBD691B3}"/>
      </w:docPartPr>
      <w:docPartBody>
        <w:p w:rsidR="00793495" w:rsidRDefault="00793495" w:rsidP="00793495">
          <w:pPr>
            <w:pStyle w:val="03842282F0014F70AC90EB755FE1C242"/>
          </w:pPr>
          <w:r w:rsidRPr="0007340C">
            <w:rPr>
              <w:rStyle w:val="PlaceholderText"/>
            </w:rPr>
            <w:t>Click or tap here to enter text.</w:t>
          </w:r>
        </w:p>
      </w:docPartBody>
    </w:docPart>
    <w:docPart>
      <w:docPartPr>
        <w:name w:val="90BE4635A5A94023B82A2DED41C18C59"/>
        <w:category>
          <w:name w:val="General"/>
          <w:gallery w:val="placeholder"/>
        </w:category>
        <w:types>
          <w:type w:val="bbPlcHdr"/>
        </w:types>
        <w:behaviors>
          <w:behavior w:val="content"/>
        </w:behaviors>
        <w:guid w:val="{90DE067A-DB5A-4B3B-B7F9-F3589877A500}"/>
      </w:docPartPr>
      <w:docPartBody>
        <w:p w:rsidR="00793495" w:rsidRDefault="00793495" w:rsidP="00793495">
          <w:pPr>
            <w:pStyle w:val="90BE4635A5A94023B82A2DED41C18C59"/>
          </w:pPr>
          <w:r w:rsidRPr="0007340C">
            <w:rPr>
              <w:rStyle w:val="PlaceholderText"/>
            </w:rPr>
            <w:t>Click or tap here to enter text.</w:t>
          </w:r>
        </w:p>
      </w:docPartBody>
    </w:docPart>
    <w:docPart>
      <w:docPartPr>
        <w:name w:val="FBB9AB8D875C42179D273F652B549A65"/>
        <w:category>
          <w:name w:val="General"/>
          <w:gallery w:val="placeholder"/>
        </w:category>
        <w:types>
          <w:type w:val="bbPlcHdr"/>
        </w:types>
        <w:behaviors>
          <w:behavior w:val="content"/>
        </w:behaviors>
        <w:guid w:val="{EC6D2BC9-CA57-4A6A-A345-1295E67134E4}"/>
      </w:docPartPr>
      <w:docPartBody>
        <w:p w:rsidR="00793495" w:rsidRDefault="00793495" w:rsidP="00793495">
          <w:pPr>
            <w:pStyle w:val="FBB9AB8D875C42179D273F652B549A65"/>
          </w:pPr>
          <w:r w:rsidRPr="0007340C">
            <w:rPr>
              <w:rStyle w:val="PlaceholderText"/>
            </w:rPr>
            <w:t>Click or tap here to enter text.</w:t>
          </w:r>
        </w:p>
      </w:docPartBody>
    </w:docPart>
    <w:docPart>
      <w:docPartPr>
        <w:name w:val="DF146CF8AC064A5787D4742A83E12674"/>
        <w:category>
          <w:name w:val="General"/>
          <w:gallery w:val="placeholder"/>
        </w:category>
        <w:types>
          <w:type w:val="bbPlcHdr"/>
        </w:types>
        <w:behaviors>
          <w:behavior w:val="content"/>
        </w:behaviors>
        <w:guid w:val="{891F36A7-F8AD-4039-92CD-D62BB66BEE97}"/>
      </w:docPartPr>
      <w:docPartBody>
        <w:p w:rsidR="00793495" w:rsidRDefault="00793495" w:rsidP="00793495">
          <w:pPr>
            <w:pStyle w:val="DF146CF8AC064A5787D4742A83E12674"/>
          </w:pPr>
          <w:r w:rsidRPr="0007340C">
            <w:rPr>
              <w:rStyle w:val="PlaceholderText"/>
            </w:rPr>
            <w:t>Click or tap here to enter text.</w:t>
          </w:r>
        </w:p>
      </w:docPartBody>
    </w:docPart>
    <w:docPart>
      <w:docPartPr>
        <w:name w:val="C94CA4E49C374154B3FA47F61D2B4442"/>
        <w:category>
          <w:name w:val="General"/>
          <w:gallery w:val="placeholder"/>
        </w:category>
        <w:types>
          <w:type w:val="bbPlcHdr"/>
        </w:types>
        <w:behaviors>
          <w:behavior w:val="content"/>
        </w:behaviors>
        <w:guid w:val="{5BF03B09-9A97-42E4-B1D3-32320940E079}"/>
      </w:docPartPr>
      <w:docPartBody>
        <w:p w:rsidR="00793495" w:rsidRDefault="00793495" w:rsidP="00793495">
          <w:pPr>
            <w:pStyle w:val="C94CA4E49C374154B3FA47F61D2B4442"/>
          </w:pPr>
          <w:r w:rsidRPr="0007340C">
            <w:rPr>
              <w:rStyle w:val="PlaceholderText"/>
            </w:rPr>
            <w:t>Click or tap here to enter text.</w:t>
          </w:r>
        </w:p>
      </w:docPartBody>
    </w:docPart>
    <w:docPart>
      <w:docPartPr>
        <w:name w:val="19A9568D1B5E4469A0C96B6266E5F33B"/>
        <w:category>
          <w:name w:val="General"/>
          <w:gallery w:val="placeholder"/>
        </w:category>
        <w:types>
          <w:type w:val="bbPlcHdr"/>
        </w:types>
        <w:behaviors>
          <w:behavior w:val="content"/>
        </w:behaviors>
        <w:guid w:val="{A9EB9B78-6297-42C3-8332-7AC3335AD4BF}"/>
      </w:docPartPr>
      <w:docPartBody>
        <w:p w:rsidR="00793495" w:rsidRDefault="00793495" w:rsidP="00793495">
          <w:pPr>
            <w:pStyle w:val="19A9568D1B5E4469A0C96B6266E5F33B"/>
          </w:pPr>
          <w:r w:rsidRPr="0007340C">
            <w:rPr>
              <w:rStyle w:val="PlaceholderText"/>
            </w:rPr>
            <w:t>Click or tap here to enter text.</w:t>
          </w:r>
        </w:p>
      </w:docPartBody>
    </w:docPart>
    <w:docPart>
      <w:docPartPr>
        <w:name w:val="F671A7627E1F4325ABB43DC5D3C2791F"/>
        <w:category>
          <w:name w:val="General"/>
          <w:gallery w:val="placeholder"/>
        </w:category>
        <w:types>
          <w:type w:val="bbPlcHdr"/>
        </w:types>
        <w:behaviors>
          <w:behavior w:val="content"/>
        </w:behaviors>
        <w:guid w:val="{293688F0-64B1-4F71-9E59-26A0B0E1428A}"/>
      </w:docPartPr>
      <w:docPartBody>
        <w:p w:rsidR="0064628D" w:rsidRDefault="0064628D" w:rsidP="0064628D">
          <w:pPr>
            <w:pStyle w:val="F671A7627E1F4325ABB43DC5D3C2791F"/>
          </w:pPr>
          <w:r w:rsidRPr="0007340C">
            <w:rPr>
              <w:rStyle w:val="PlaceholderText"/>
            </w:rPr>
            <w:t>Click or tap here to enter text.</w:t>
          </w:r>
        </w:p>
      </w:docPartBody>
    </w:docPart>
    <w:docPart>
      <w:docPartPr>
        <w:name w:val="2E03C335A20A44A5AC7D6C512A15426C"/>
        <w:category>
          <w:name w:val="General"/>
          <w:gallery w:val="placeholder"/>
        </w:category>
        <w:types>
          <w:type w:val="bbPlcHdr"/>
        </w:types>
        <w:behaviors>
          <w:behavior w:val="content"/>
        </w:behaviors>
        <w:guid w:val="{B2A82315-F485-402B-AE65-352BBA20B27B}"/>
      </w:docPartPr>
      <w:docPartBody>
        <w:p w:rsidR="0064628D" w:rsidRDefault="0064628D" w:rsidP="0064628D">
          <w:pPr>
            <w:pStyle w:val="2E03C335A20A44A5AC7D6C512A15426C"/>
          </w:pPr>
          <w:r w:rsidRPr="0007340C">
            <w:rPr>
              <w:rStyle w:val="PlaceholderText"/>
            </w:rPr>
            <w:t>Click or tap here to enter text.</w:t>
          </w:r>
        </w:p>
      </w:docPartBody>
    </w:docPart>
    <w:docPart>
      <w:docPartPr>
        <w:name w:val="612EBB1A93BB4FEC8ADDED71984B9625"/>
        <w:category>
          <w:name w:val="General"/>
          <w:gallery w:val="placeholder"/>
        </w:category>
        <w:types>
          <w:type w:val="bbPlcHdr"/>
        </w:types>
        <w:behaviors>
          <w:behavior w:val="content"/>
        </w:behaviors>
        <w:guid w:val="{6CB881B4-E849-46C3-97ED-17D1671B8225}"/>
      </w:docPartPr>
      <w:docPartBody>
        <w:p w:rsidR="0064628D" w:rsidRDefault="0064628D" w:rsidP="0064628D">
          <w:pPr>
            <w:pStyle w:val="612EBB1A93BB4FEC8ADDED71984B9625"/>
          </w:pPr>
          <w:r w:rsidRPr="0007340C">
            <w:rPr>
              <w:rStyle w:val="PlaceholderText"/>
            </w:rPr>
            <w:t>Click or tap here to enter text.</w:t>
          </w:r>
        </w:p>
      </w:docPartBody>
    </w:docPart>
    <w:docPart>
      <w:docPartPr>
        <w:name w:val="D8F37114027E4596ACB42E2927E7600B"/>
        <w:category>
          <w:name w:val="General"/>
          <w:gallery w:val="placeholder"/>
        </w:category>
        <w:types>
          <w:type w:val="bbPlcHdr"/>
        </w:types>
        <w:behaviors>
          <w:behavior w:val="content"/>
        </w:behaviors>
        <w:guid w:val="{EE89977B-1D86-4909-8CC3-E35D57D76AA1}"/>
      </w:docPartPr>
      <w:docPartBody>
        <w:p w:rsidR="0064628D" w:rsidRDefault="0064628D" w:rsidP="0064628D">
          <w:pPr>
            <w:pStyle w:val="D8F37114027E4596ACB42E2927E7600B"/>
          </w:pPr>
          <w:r w:rsidRPr="0007340C">
            <w:rPr>
              <w:rStyle w:val="PlaceholderText"/>
            </w:rPr>
            <w:t>Click or tap here to enter text.</w:t>
          </w:r>
        </w:p>
      </w:docPartBody>
    </w:docPart>
    <w:docPart>
      <w:docPartPr>
        <w:name w:val="384744A7ED4C4FDEBD0839375894738F"/>
        <w:category>
          <w:name w:val="General"/>
          <w:gallery w:val="placeholder"/>
        </w:category>
        <w:types>
          <w:type w:val="bbPlcHdr"/>
        </w:types>
        <w:behaviors>
          <w:behavior w:val="content"/>
        </w:behaviors>
        <w:guid w:val="{0724F112-875B-4126-882D-1AE8EB277C99}"/>
      </w:docPartPr>
      <w:docPartBody>
        <w:p w:rsidR="0064628D" w:rsidRDefault="0064628D" w:rsidP="0064628D">
          <w:pPr>
            <w:pStyle w:val="384744A7ED4C4FDEBD0839375894738F"/>
          </w:pPr>
          <w:r w:rsidRPr="0007340C">
            <w:rPr>
              <w:rStyle w:val="PlaceholderText"/>
            </w:rPr>
            <w:t>Click or tap here to enter text.</w:t>
          </w:r>
        </w:p>
      </w:docPartBody>
    </w:docPart>
    <w:docPart>
      <w:docPartPr>
        <w:name w:val="A96B6A86940945B986FED99EACDCB8DC"/>
        <w:category>
          <w:name w:val="General"/>
          <w:gallery w:val="placeholder"/>
        </w:category>
        <w:types>
          <w:type w:val="bbPlcHdr"/>
        </w:types>
        <w:behaviors>
          <w:behavior w:val="content"/>
        </w:behaviors>
        <w:guid w:val="{8ADB588C-17E6-4D2F-97E2-32D609889F71}"/>
      </w:docPartPr>
      <w:docPartBody>
        <w:p w:rsidR="0064628D" w:rsidRDefault="0064628D" w:rsidP="0064628D">
          <w:pPr>
            <w:pStyle w:val="A96B6A86940945B986FED99EACDCB8DC"/>
          </w:pPr>
          <w:r w:rsidRPr="0007340C">
            <w:rPr>
              <w:rStyle w:val="PlaceholderText"/>
            </w:rPr>
            <w:t>Click or tap here to enter text.</w:t>
          </w:r>
        </w:p>
      </w:docPartBody>
    </w:docPart>
    <w:docPart>
      <w:docPartPr>
        <w:name w:val="7115F35C3E394A47BC98189A1D04D366"/>
        <w:category>
          <w:name w:val="General"/>
          <w:gallery w:val="placeholder"/>
        </w:category>
        <w:types>
          <w:type w:val="bbPlcHdr"/>
        </w:types>
        <w:behaviors>
          <w:behavior w:val="content"/>
        </w:behaviors>
        <w:guid w:val="{8847BA44-2582-4C44-A60A-EF66A99E6A7E}"/>
      </w:docPartPr>
      <w:docPartBody>
        <w:p w:rsidR="0064628D" w:rsidRDefault="0064628D" w:rsidP="0064628D">
          <w:pPr>
            <w:pStyle w:val="7115F35C3E394A47BC98189A1D04D366"/>
          </w:pPr>
          <w:r w:rsidRPr="0007340C">
            <w:rPr>
              <w:rStyle w:val="PlaceholderText"/>
            </w:rPr>
            <w:t>Click or tap here to enter text.</w:t>
          </w:r>
        </w:p>
      </w:docPartBody>
    </w:docPart>
    <w:docPart>
      <w:docPartPr>
        <w:name w:val="85E79D53BBC740249E336B90CB8C23AC"/>
        <w:category>
          <w:name w:val="General"/>
          <w:gallery w:val="placeholder"/>
        </w:category>
        <w:types>
          <w:type w:val="bbPlcHdr"/>
        </w:types>
        <w:behaviors>
          <w:behavior w:val="content"/>
        </w:behaviors>
        <w:guid w:val="{AAFE5DCD-2E1E-490E-B6CD-377CA6C4CB7C}"/>
      </w:docPartPr>
      <w:docPartBody>
        <w:p w:rsidR="0064628D" w:rsidRDefault="0064628D" w:rsidP="0064628D">
          <w:pPr>
            <w:pStyle w:val="85E79D53BBC740249E336B90CB8C23AC"/>
          </w:pPr>
          <w:r w:rsidRPr="0007340C">
            <w:rPr>
              <w:rStyle w:val="PlaceholderText"/>
            </w:rPr>
            <w:t>Click or tap here to enter text.</w:t>
          </w:r>
        </w:p>
      </w:docPartBody>
    </w:docPart>
    <w:docPart>
      <w:docPartPr>
        <w:name w:val="E1AB0011B79E4E9080ECA5FDF1995CEC"/>
        <w:category>
          <w:name w:val="General"/>
          <w:gallery w:val="placeholder"/>
        </w:category>
        <w:types>
          <w:type w:val="bbPlcHdr"/>
        </w:types>
        <w:behaviors>
          <w:behavior w:val="content"/>
        </w:behaviors>
        <w:guid w:val="{E5295EDC-747D-4971-BD9A-963E8F686D33}"/>
      </w:docPartPr>
      <w:docPartBody>
        <w:p w:rsidR="0064628D" w:rsidRDefault="0064628D" w:rsidP="0064628D">
          <w:pPr>
            <w:pStyle w:val="E1AB0011B79E4E9080ECA5FDF1995CEC"/>
          </w:pPr>
          <w:r w:rsidRPr="0007340C">
            <w:rPr>
              <w:rStyle w:val="PlaceholderText"/>
            </w:rPr>
            <w:t>Click or tap here to enter text.</w:t>
          </w:r>
        </w:p>
      </w:docPartBody>
    </w:docPart>
    <w:docPart>
      <w:docPartPr>
        <w:name w:val="F3274F45981249EE8F0057D9167D1DAF"/>
        <w:category>
          <w:name w:val="General"/>
          <w:gallery w:val="placeholder"/>
        </w:category>
        <w:types>
          <w:type w:val="bbPlcHdr"/>
        </w:types>
        <w:behaviors>
          <w:behavior w:val="content"/>
        </w:behaviors>
        <w:guid w:val="{8D386C3C-53EB-4873-A1CA-AA223B789ED3}"/>
      </w:docPartPr>
      <w:docPartBody>
        <w:p w:rsidR="0064628D" w:rsidRDefault="0064628D" w:rsidP="0064628D">
          <w:pPr>
            <w:pStyle w:val="F3274F45981249EE8F0057D9167D1DAF"/>
          </w:pPr>
          <w:r w:rsidRPr="0007340C">
            <w:rPr>
              <w:rStyle w:val="PlaceholderText"/>
            </w:rPr>
            <w:t>Click or tap here to enter text.</w:t>
          </w:r>
        </w:p>
      </w:docPartBody>
    </w:docPart>
    <w:docPart>
      <w:docPartPr>
        <w:name w:val="C104FFBAD7E14F2A9C93E3D791356980"/>
        <w:category>
          <w:name w:val="General"/>
          <w:gallery w:val="placeholder"/>
        </w:category>
        <w:types>
          <w:type w:val="bbPlcHdr"/>
        </w:types>
        <w:behaviors>
          <w:behavior w:val="content"/>
        </w:behaviors>
        <w:guid w:val="{726C6964-CB6D-4E5B-9ED7-AF3B18F05840}"/>
      </w:docPartPr>
      <w:docPartBody>
        <w:p w:rsidR="0064628D" w:rsidRDefault="0064628D" w:rsidP="0064628D">
          <w:pPr>
            <w:pStyle w:val="C104FFBAD7E14F2A9C93E3D791356980"/>
          </w:pPr>
          <w:r w:rsidRPr="0007340C">
            <w:rPr>
              <w:rStyle w:val="PlaceholderText"/>
            </w:rPr>
            <w:t>Click or tap here to enter text.</w:t>
          </w:r>
        </w:p>
      </w:docPartBody>
    </w:docPart>
    <w:docPart>
      <w:docPartPr>
        <w:name w:val="94F9DA669CFC4A85A19E435924E2C829"/>
        <w:category>
          <w:name w:val="General"/>
          <w:gallery w:val="placeholder"/>
        </w:category>
        <w:types>
          <w:type w:val="bbPlcHdr"/>
        </w:types>
        <w:behaviors>
          <w:behavior w:val="content"/>
        </w:behaviors>
        <w:guid w:val="{C87FB806-6609-40D4-A0E1-45DD99BDB318}"/>
      </w:docPartPr>
      <w:docPartBody>
        <w:p w:rsidR="0064628D" w:rsidRDefault="0064628D" w:rsidP="0064628D">
          <w:pPr>
            <w:pStyle w:val="94F9DA669CFC4A85A19E435924E2C829"/>
          </w:pPr>
          <w:r w:rsidRPr="0007340C">
            <w:rPr>
              <w:rStyle w:val="PlaceholderText"/>
            </w:rPr>
            <w:t>Click or tap here to enter text.</w:t>
          </w:r>
        </w:p>
      </w:docPartBody>
    </w:docPart>
    <w:docPart>
      <w:docPartPr>
        <w:name w:val="105CB3719E314A0DB61F3404AC5CED84"/>
        <w:category>
          <w:name w:val="General"/>
          <w:gallery w:val="placeholder"/>
        </w:category>
        <w:types>
          <w:type w:val="bbPlcHdr"/>
        </w:types>
        <w:behaviors>
          <w:behavior w:val="content"/>
        </w:behaviors>
        <w:guid w:val="{526176CD-AA69-4874-84DE-BCFDBA8C7AC9}"/>
      </w:docPartPr>
      <w:docPartBody>
        <w:p w:rsidR="0064628D" w:rsidRDefault="0064628D" w:rsidP="0064628D">
          <w:pPr>
            <w:pStyle w:val="105CB3719E314A0DB61F3404AC5CED84"/>
          </w:pPr>
          <w:r w:rsidRPr="0007340C">
            <w:rPr>
              <w:rStyle w:val="PlaceholderText"/>
            </w:rPr>
            <w:t>Click or tap here to enter text.</w:t>
          </w:r>
        </w:p>
      </w:docPartBody>
    </w:docPart>
    <w:docPart>
      <w:docPartPr>
        <w:name w:val="0F9EBFC8EE724962B91B2A65E21C5341"/>
        <w:category>
          <w:name w:val="General"/>
          <w:gallery w:val="placeholder"/>
        </w:category>
        <w:types>
          <w:type w:val="bbPlcHdr"/>
        </w:types>
        <w:behaviors>
          <w:behavior w:val="content"/>
        </w:behaviors>
        <w:guid w:val="{08A2D40C-02BA-43C7-91B1-3B8507289A0D}"/>
      </w:docPartPr>
      <w:docPartBody>
        <w:p w:rsidR="0064628D" w:rsidRDefault="0064628D" w:rsidP="0064628D">
          <w:pPr>
            <w:pStyle w:val="0F9EBFC8EE724962B91B2A65E21C5341"/>
          </w:pPr>
          <w:r w:rsidRPr="0007340C">
            <w:rPr>
              <w:rStyle w:val="PlaceholderText"/>
            </w:rPr>
            <w:t>Click or tap here to enter text.</w:t>
          </w:r>
        </w:p>
      </w:docPartBody>
    </w:docPart>
    <w:docPart>
      <w:docPartPr>
        <w:name w:val="B002507C77224AEA9012BD9D2ECE742E"/>
        <w:category>
          <w:name w:val="General"/>
          <w:gallery w:val="placeholder"/>
        </w:category>
        <w:types>
          <w:type w:val="bbPlcHdr"/>
        </w:types>
        <w:behaviors>
          <w:behavior w:val="content"/>
        </w:behaviors>
        <w:guid w:val="{197B5687-53D0-447A-AAC0-F836E104904E}"/>
      </w:docPartPr>
      <w:docPartBody>
        <w:p w:rsidR="0064628D" w:rsidRDefault="0064628D" w:rsidP="0064628D">
          <w:pPr>
            <w:pStyle w:val="B002507C77224AEA9012BD9D2ECE742E"/>
          </w:pPr>
          <w:r w:rsidRPr="0007340C">
            <w:rPr>
              <w:rStyle w:val="PlaceholderText"/>
            </w:rPr>
            <w:t>Click or tap here to enter text.</w:t>
          </w:r>
        </w:p>
      </w:docPartBody>
    </w:docPart>
    <w:docPart>
      <w:docPartPr>
        <w:name w:val="BA365AA7DEFC4F4D8AF8C473F07B92DB"/>
        <w:category>
          <w:name w:val="General"/>
          <w:gallery w:val="placeholder"/>
        </w:category>
        <w:types>
          <w:type w:val="bbPlcHdr"/>
        </w:types>
        <w:behaviors>
          <w:behavior w:val="content"/>
        </w:behaviors>
        <w:guid w:val="{B9167502-E22B-41A2-AF65-64DFC76B1546}"/>
      </w:docPartPr>
      <w:docPartBody>
        <w:p w:rsidR="0064628D" w:rsidRDefault="0064628D" w:rsidP="0064628D">
          <w:pPr>
            <w:pStyle w:val="BA365AA7DEFC4F4D8AF8C473F07B92DB"/>
          </w:pPr>
          <w:r w:rsidRPr="0007340C">
            <w:rPr>
              <w:rStyle w:val="PlaceholderText"/>
            </w:rPr>
            <w:t>Click or tap here to enter text.</w:t>
          </w:r>
        </w:p>
      </w:docPartBody>
    </w:docPart>
    <w:docPart>
      <w:docPartPr>
        <w:name w:val="08B7C84E8F1449498CE2202633414D4A"/>
        <w:category>
          <w:name w:val="General"/>
          <w:gallery w:val="placeholder"/>
        </w:category>
        <w:types>
          <w:type w:val="bbPlcHdr"/>
        </w:types>
        <w:behaviors>
          <w:behavior w:val="content"/>
        </w:behaviors>
        <w:guid w:val="{BECEABC6-5F43-475D-A60A-C61674BD7177}"/>
      </w:docPartPr>
      <w:docPartBody>
        <w:p w:rsidR="0064628D" w:rsidRDefault="0064628D" w:rsidP="0064628D">
          <w:pPr>
            <w:pStyle w:val="08B7C84E8F1449498CE2202633414D4A"/>
          </w:pPr>
          <w:r w:rsidRPr="0007340C">
            <w:rPr>
              <w:rStyle w:val="PlaceholderText"/>
            </w:rPr>
            <w:t>Click or tap here to enter text.</w:t>
          </w:r>
        </w:p>
      </w:docPartBody>
    </w:docPart>
    <w:docPart>
      <w:docPartPr>
        <w:name w:val="CAB5244445364963ACD6FAAAD2CF99C7"/>
        <w:category>
          <w:name w:val="General"/>
          <w:gallery w:val="placeholder"/>
        </w:category>
        <w:types>
          <w:type w:val="bbPlcHdr"/>
        </w:types>
        <w:behaviors>
          <w:behavior w:val="content"/>
        </w:behaviors>
        <w:guid w:val="{B1E5FF3B-DDC4-4580-92D8-6CCF7D4B6345}"/>
      </w:docPartPr>
      <w:docPartBody>
        <w:p w:rsidR="0064628D" w:rsidRDefault="0064628D" w:rsidP="0064628D">
          <w:pPr>
            <w:pStyle w:val="CAB5244445364963ACD6FAAAD2CF99C7"/>
          </w:pPr>
          <w:r w:rsidRPr="0007340C">
            <w:rPr>
              <w:rStyle w:val="PlaceholderText"/>
            </w:rPr>
            <w:t>Click or tap here to enter text.</w:t>
          </w:r>
        </w:p>
      </w:docPartBody>
    </w:docPart>
    <w:docPart>
      <w:docPartPr>
        <w:name w:val="20335DBC3A704AD0AD1A06E28E475D1A"/>
        <w:category>
          <w:name w:val="General"/>
          <w:gallery w:val="placeholder"/>
        </w:category>
        <w:types>
          <w:type w:val="bbPlcHdr"/>
        </w:types>
        <w:behaviors>
          <w:behavior w:val="content"/>
        </w:behaviors>
        <w:guid w:val="{ADC2E886-4F56-49C0-9CE1-938446EF7999}"/>
      </w:docPartPr>
      <w:docPartBody>
        <w:p w:rsidR="0064628D" w:rsidRDefault="0064628D" w:rsidP="0064628D">
          <w:pPr>
            <w:pStyle w:val="20335DBC3A704AD0AD1A06E28E475D1A"/>
          </w:pPr>
          <w:r w:rsidRPr="0007340C">
            <w:rPr>
              <w:rStyle w:val="PlaceholderText"/>
            </w:rPr>
            <w:t>Click or tap here to enter text.</w:t>
          </w:r>
        </w:p>
      </w:docPartBody>
    </w:docPart>
    <w:docPart>
      <w:docPartPr>
        <w:name w:val="726600D0894B43229547ECE309A43C6D"/>
        <w:category>
          <w:name w:val="General"/>
          <w:gallery w:val="placeholder"/>
        </w:category>
        <w:types>
          <w:type w:val="bbPlcHdr"/>
        </w:types>
        <w:behaviors>
          <w:behavior w:val="content"/>
        </w:behaviors>
        <w:guid w:val="{2FCFB0D9-7CA9-4C91-AB21-02A2903F47AC}"/>
      </w:docPartPr>
      <w:docPartBody>
        <w:p w:rsidR="0064628D" w:rsidRDefault="0064628D" w:rsidP="0064628D">
          <w:pPr>
            <w:pStyle w:val="726600D0894B43229547ECE309A43C6D"/>
          </w:pPr>
          <w:r w:rsidRPr="0007340C">
            <w:rPr>
              <w:rStyle w:val="PlaceholderText"/>
            </w:rPr>
            <w:t>Click or tap here to enter text.</w:t>
          </w:r>
        </w:p>
      </w:docPartBody>
    </w:docPart>
    <w:docPart>
      <w:docPartPr>
        <w:name w:val="FB317B160D6443E6A756223099C25142"/>
        <w:category>
          <w:name w:val="General"/>
          <w:gallery w:val="placeholder"/>
        </w:category>
        <w:types>
          <w:type w:val="bbPlcHdr"/>
        </w:types>
        <w:behaviors>
          <w:behavior w:val="content"/>
        </w:behaviors>
        <w:guid w:val="{D6D58F7E-E9CB-4C66-BE9B-A9DC64F08132}"/>
      </w:docPartPr>
      <w:docPartBody>
        <w:p w:rsidR="0064628D" w:rsidRDefault="0064628D" w:rsidP="0064628D">
          <w:pPr>
            <w:pStyle w:val="FB317B160D6443E6A756223099C25142"/>
          </w:pPr>
          <w:r w:rsidRPr="0007340C">
            <w:rPr>
              <w:rStyle w:val="PlaceholderText"/>
            </w:rPr>
            <w:t>Click or tap here to enter text.</w:t>
          </w:r>
        </w:p>
      </w:docPartBody>
    </w:docPart>
    <w:docPart>
      <w:docPartPr>
        <w:name w:val="D36F8C9717044E598958D0B4F9D3092C"/>
        <w:category>
          <w:name w:val="General"/>
          <w:gallery w:val="placeholder"/>
        </w:category>
        <w:types>
          <w:type w:val="bbPlcHdr"/>
        </w:types>
        <w:behaviors>
          <w:behavior w:val="content"/>
        </w:behaviors>
        <w:guid w:val="{B7087DDD-51F8-4C3B-AD3D-1AF6295227D6}"/>
      </w:docPartPr>
      <w:docPartBody>
        <w:p w:rsidR="0064628D" w:rsidRDefault="0064628D" w:rsidP="0064628D">
          <w:pPr>
            <w:pStyle w:val="D36F8C9717044E598958D0B4F9D3092C"/>
          </w:pPr>
          <w:r w:rsidRPr="0007340C">
            <w:rPr>
              <w:rStyle w:val="PlaceholderText"/>
            </w:rPr>
            <w:t>Click or tap here to enter text.</w:t>
          </w:r>
        </w:p>
      </w:docPartBody>
    </w:docPart>
    <w:docPart>
      <w:docPartPr>
        <w:name w:val="E7201C48761E4846A5AC21F2115D12A6"/>
        <w:category>
          <w:name w:val="General"/>
          <w:gallery w:val="placeholder"/>
        </w:category>
        <w:types>
          <w:type w:val="bbPlcHdr"/>
        </w:types>
        <w:behaviors>
          <w:behavior w:val="content"/>
        </w:behaviors>
        <w:guid w:val="{17B25B9E-71B5-4D46-86FC-D102738DE669}"/>
      </w:docPartPr>
      <w:docPartBody>
        <w:p w:rsidR="0064628D" w:rsidRDefault="0064628D" w:rsidP="0064628D">
          <w:pPr>
            <w:pStyle w:val="E7201C48761E4846A5AC21F2115D12A6"/>
          </w:pPr>
          <w:r w:rsidRPr="0007340C">
            <w:rPr>
              <w:rStyle w:val="PlaceholderText"/>
            </w:rPr>
            <w:t>Click or tap here to enter text.</w:t>
          </w:r>
        </w:p>
      </w:docPartBody>
    </w:docPart>
    <w:docPart>
      <w:docPartPr>
        <w:name w:val="2C82704079F84AAEA488D13BE86190B3"/>
        <w:category>
          <w:name w:val="General"/>
          <w:gallery w:val="placeholder"/>
        </w:category>
        <w:types>
          <w:type w:val="bbPlcHdr"/>
        </w:types>
        <w:behaviors>
          <w:behavior w:val="content"/>
        </w:behaviors>
        <w:guid w:val="{40D3642C-41C5-4DC5-B0BE-AE241325F362}"/>
      </w:docPartPr>
      <w:docPartBody>
        <w:p w:rsidR="0064628D" w:rsidRDefault="0064628D" w:rsidP="0064628D">
          <w:pPr>
            <w:pStyle w:val="2C82704079F84AAEA488D13BE86190B3"/>
          </w:pPr>
          <w:r w:rsidRPr="0007340C">
            <w:rPr>
              <w:rStyle w:val="PlaceholderText"/>
            </w:rPr>
            <w:t>Click or tap here to enter text.</w:t>
          </w:r>
        </w:p>
      </w:docPartBody>
    </w:docPart>
    <w:docPart>
      <w:docPartPr>
        <w:name w:val="53CB9C8507A04EC1902D9A033043B202"/>
        <w:category>
          <w:name w:val="General"/>
          <w:gallery w:val="placeholder"/>
        </w:category>
        <w:types>
          <w:type w:val="bbPlcHdr"/>
        </w:types>
        <w:behaviors>
          <w:behavior w:val="content"/>
        </w:behaviors>
        <w:guid w:val="{70455BAA-AE50-490E-AE5A-B7F871D4076E}"/>
      </w:docPartPr>
      <w:docPartBody>
        <w:p w:rsidR="0064628D" w:rsidRDefault="0064628D" w:rsidP="0064628D">
          <w:pPr>
            <w:pStyle w:val="53CB9C8507A04EC1902D9A033043B202"/>
          </w:pPr>
          <w:r w:rsidRPr="0007340C">
            <w:rPr>
              <w:rStyle w:val="PlaceholderText"/>
            </w:rPr>
            <w:t>Click or tap here to enter text.</w:t>
          </w:r>
        </w:p>
      </w:docPartBody>
    </w:docPart>
    <w:docPart>
      <w:docPartPr>
        <w:name w:val="36406384B3ED4B9FA30D51117567B2B3"/>
        <w:category>
          <w:name w:val="General"/>
          <w:gallery w:val="placeholder"/>
        </w:category>
        <w:types>
          <w:type w:val="bbPlcHdr"/>
        </w:types>
        <w:behaviors>
          <w:behavior w:val="content"/>
        </w:behaviors>
        <w:guid w:val="{8DFAF2FD-593F-4C77-93C6-28CDEA133828}"/>
      </w:docPartPr>
      <w:docPartBody>
        <w:p w:rsidR="0064628D" w:rsidRDefault="0064628D" w:rsidP="0064628D">
          <w:pPr>
            <w:pStyle w:val="36406384B3ED4B9FA30D51117567B2B3"/>
          </w:pPr>
          <w:r w:rsidRPr="0007340C">
            <w:rPr>
              <w:rStyle w:val="PlaceholderText"/>
            </w:rPr>
            <w:t>Click or tap here to enter text.</w:t>
          </w:r>
        </w:p>
      </w:docPartBody>
    </w:docPart>
    <w:docPart>
      <w:docPartPr>
        <w:name w:val="97DFBAEC2A8944DCAB052BF57C6E893B"/>
        <w:category>
          <w:name w:val="General"/>
          <w:gallery w:val="placeholder"/>
        </w:category>
        <w:types>
          <w:type w:val="bbPlcHdr"/>
        </w:types>
        <w:behaviors>
          <w:behavior w:val="content"/>
        </w:behaviors>
        <w:guid w:val="{E59652C9-455F-450E-ACB4-C6BE1873D12E}"/>
      </w:docPartPr>
      <w:docPartBody>
        <w:p w:rsidR="0064628D" w:rsidRDefault="0064628D" w:rsidP="0064628D">
          <w:pPr>
            <w:pStyle w:val="97DFBAEC2A8944DCAB052BF57C6E893B"/>
          </w:pPr>
          <w:r w:rsidRPr="0007340C">
            <w:rPr>
              <w:rStyle w:val="PlaceholderText"/>
            </w:rPr>
            <w:t>Click or tap here to enter text.</w:t>
          </w:r>
        </w:p>
      </w:docPartBody>
    </w:docPart>
    <w:docPart>
      <w:docPartPr>
        <w:name w:val="91D09C891A174E12A7710F024F689D87"/>
        <w:category>
          <w:name w:val="General"/>
          <w:gallery w:val="placeholder"/>
        </w:category>
        <w:types>
          <w:type w:val="bbPlcHdr"/>
        </w:types>
        <w:behaviors>
          <w:behavior w:val="content"/>
        </w:behaviors>
        <w:guid w:val="{3D879806-389A-4404-BEBB-49BB79BD5890}"/>
      </w:docPartPr>
      <w:docPartBody>
        <w:p w:rsidR="0064628D" w:rsidRDefault="0064628D" w:rsidP="0064628D">
          <w:pPr>
            <w:pStyle w:val="91D09C891A174E12A7710F024F689D87"/>
          </w:pPr>
          <w:r w:rsidRPr="0007340C">
            <w:rPr>
              <w:rStyle w:val="PlaceholderText"/>
            </w:rPr>
            <w:t>Click or tap here to enter text.</w:t>
          </w:r>
        </w:p>
      </w:docPartBody>
    </w:docPart>
    <w:docPart>
      <w:docPartPr>
        <w:name w:val="FF1D1A60977043D7B28CA1F33D24EF7A"/>
        <w:category>
          <w:name w:val="General"/>
          <w:gallery w:val="placeholder"/>
        </w:category>
        <w:types>
          <w:type w:val="bbPlcHdr"/>
        </w:types>
        <w:behaviors>
          <w:behavior w:val="content"/>
        </w:behaviors>
        <w:guid w:val="{BA8931C7-AD1F-47D5-9B7B-7583CC88D3E6}"/>
      </w:docPartPr>
      <w:docPartBody>
        <w:p w:rsidR="0064628D" w:rsidRDefault="0064628D" w:rsidP="0064628D">
          <w:pPr>
            <w:pStyle w:val="FF1D1A60977043D7B28CA1F33D24EF7A"/>
          </w:pPr>
          <w:r w:rsidRPr="0007340C">
            <w:rPr>
              <w:rStyle w:val="PlaceholderText"/>
            </w:rPr>
            <w:t>Click or tap here to enter text.</w:t>
          </w:r>
        </w:p>
      </w:docPartBody>
    </w:docPart>
    <w:docPart>
      <w:docPartPr>
        <w:name w:val="B692668325E64681850479E83CFF6B04"/>
        <w:category>
          <w:name w:val="General"/>
          <w:gallery w:val="placeholder"/>
        </w:category>
        <w:types>
          <w:type w:val="bbPlcHdr"/>
        </w:types>
        <w:behaviors>
          <w:behavior w:val="content"/>
        </w:behaviors>
        <w:guid w:val="{D7C37459-1003-40D4-9B0C-0101F890072F}"/>
      </w:docPartPr>
      <w:docPartBody>
        <w:p w:rsidR="0064628D" w:rsidRDefault="0064628D" w:rsidP="0064628D">
          <w:pPr>
            <w:pStyle w:val="B692668325E64681850479E83CFF6B04"/>
          </w:pPr>
          <w:r w:rsidRPr="0007340C">
            <w:rPr>
              <w:rStyle w:val="PlaceholderText"/>
            </w:rPr>
            <w:t>Click or tap here to enter text.</w:t>
          </w:r>
        </w:p>
      </w:docPartBody>
    </w:docPart>
    <w:docPart>
      <w:docPartPr>
        <w:name w:val="B5C3FB6DB4ED47ACB2FFDCE608497FD4"/>
        <w:category>
          <w:name w:val="General"/>
          <w:gallery w:val="placeholder"/>
        </w:category>
        <w:types>
          <w:type w:val="bbPlcHdr"/>
        </w:types>
        <w:behaviors>
          <w:behavior w:val="content"/>
        </w:behaviors>
        <w:guid w:val="{474C0F2D-386D-4070-B7A1-34674D448C14}"/>
      </w:docPartPr>
      <w:docPartBody>
        <w:p w:rsidR="0064628D" w:rsidRDefault="0064628D" w:rsidP="0064628D">
          <w:pPr>
            <w:pStyle w:val="B5C3FB6DB4ED47ACB2FFDCE608497FD4"/>
          </w:pPr>
          <w:r w:rsidRPr="0007340C">
            <w:rPr>
              <w:rStyle w:val="PlaceholderText"/>
            </w:rPr>
            <w:t>Click or tap here to enter text.</w:t>
          </w:r>
        </w:p>
      </w:docPartBody>
    </w:docPart>
    <w:docPart>
      <w:docPartPr>
        <w:name w:val="311F8D29F1DE497EBC3D7BD793EE1F84"/>
        <w:category>
          <w:name w:val="General"/>
          <w:gallery w:val="placeholder"/>
        </w:category>
        <w:types>
          <w:type w:val="bbPlcHdr"/>
        </w:types>
        <w:behaviors>
          <w:behavior w:val="content"/>
        </w:behaviors>
        <w:guid w:val="{36EE5383-553A-40E7-9636-3443E833B66A}"/>
      </w:docPartPr>
      <w:docPartBody>
        <w:p w:rsidR="0064628D" w:rsidRDefault="0064628D" w:rsidP="0064628D">
          <w:pPr>
            <w:pStyle w:val="311F8D29F1DE497EBC3D7BD793EE1F84"/>
          </w:pPr>
          <w:r w:rsidRPr="0007340C">
            <w:rPr>
              <w:rStyle w:val="PlaceholderText"/>
            </w:rPr>
            <w:t>Click or tap here to enter text.</w:t>
          </w:r>
        </w:p>
      </w:docPartBody>
    </w:docPart>
    <w:docPart>
      <w:docPartPr>
        <w:name w:val="FEA20ED89617433C824BA3348A9A4B35"/>
        <w:category>
          <w:name w:val="General"/>
          <w:gallery w:val="placeholder"/>
        </w:category>
        <w:types>
          <w:type w:val="bbPlcHdr"/>
        </w:types>
        <w:behaviors>
          <w:behavior w:val="content"/>
        </w:behaviors>
        <w:guid w:val="{94158398-A8BA-49D1-9684-0011C7FEE2D6}"/>
      </w:docPartPr>
      <w:docPartBody>
        <w:p w:rsidR="0064628D" w:rsidRDefault="0064628D" w:rsidP="0064628D">
          <w:pPr>
            <w:pStyle w:val="FEA20ED89617433C824BA3348A9A4B35"/>
          </w:pPr>
          <w:r w:rsidRPr="0007340C">
            <w:rPr>
              <w:rStyle w:val="PlaceholderText"/>
            </w:rPr>
            <w:t>Click or tap here to enter text.</w:t>
          </w:r>
        </w:p>
      </w:docPartBody>
    </w:docPart>
    <w:docPart>
      <w:docPartPr>
        <w:name w:val="5D3824A1201F4258BEE27FD362842025"/>
        <w:category>
          <w:name w:val="General"/>
          <w:gallery w:val="placeholder"/>
        </w:category>
        <w:types>
          <w:type w:val="bbPlcHdr"/>
        </w:types>
        <w:behaviors>
          <w:behavior w:val="content"/>
        </w:behaviors>
        <w:guid w:val="{AB3EC903-077E-481A-AC8D-C8D1EC187570}"/>
      </w:docPartPr>
      <w:docPartBody>
        <w:p w:rsidR="0064628D" w:rsidRDefault="0064628D" w:rsidP="0064628D">
          <w:pPr>
            <w:pStyle w:val="5D3824A1201F4258BEE27FD362842025"/>
          </w:pPr>
          <w:r w:rsidRPr="0007340C">
            <w:rPr>
              <w:rStyle w:val="PlaceholderText"/>
            </w:rPr>
            <w:t>Click or tap here to enter text.</w:t>
          </w:r>
        </w:p>
      </w:docPartBody>
    </w:docPart>
    <w:docPart>
      <w:docPartPr>
        <w:name w:val="E205165FB72641358EB0FFC98EABF9C7"/>
        <w:category>
          <w:name w:val="General"/>
          <w:gallery w:val="placeholder"/>
        </w:category>
        <w:types>
          <w:type w:val="bbPlcHdr"/>
        </w:types>
        <w:behaviors>
          <w:behavior w:val="content"/>
        </w:behaviors>
        <w:guid w:val="{2A414B55-175A-4C98-BC02-5F51043A8732}"/>
      </w:docPartPr>
      <w:docPartBody>
        <w:p w:rsidR="0064628D" w:rsidRDefault="0064628D" w:rsidP="0064628D">
          <w:pPr>
            <w:pStyle w:val="E205165FB72641358EB0FFC98EABF9C7"/>
          </w:pPr>
          <w:r w:rsidRPr="0007340C">
            <w:rPr>
              <w:rStyle w:val="PlaceholderText"/>
            </w:rPr>
            <w:t>Click or tap here to enter text.</w:t>
          </w:r>
        </w:p>
      </w:docPartBody>
    </w:docPart>
    <w:docPart>
      <w:docPartPr>
        <w:name w:val="420BA6A46EE34977AF2063A7957ED414"/>
        <w:category>
          <w:name w:val="General"/>
          <w:gallery w:val="placeholder"/>
        </w:category>
        <w:types>
          <w:type w:val="bbPlcHdr"/>
        </w:types>
        <w:behaviors>
          <w:behavior w:val="content"/>
        </w:behaviors>
        <w:guid w:val="{35BB2742-3243-4F25-90A5-3F214AE8D9FE}"/>
      </w:docPartPr>
      <w:docPartBody>
        <w:p w:rsidR="0064628D" w:rsidRDefault="0064628D" w:rsidP="0064628D">
          <w:pPr>
            <w:pStyle w:val="420BA6A46EE34977AF2063A7957ED414"/>
          </w:pPr>
          <w:r w:rsidRPr="0007340C">
            <w:rPr>
              <w:rStyle w:val="PlaceholderText"/>
            </w:rPr>
            <w:t>Click or tap here to enter text.</w:t>
          </w:r>
        </w:p>
      </w:docPartBody>
    </w:docPart>
    <w:docPart>
      <w:docPartPr>
        <w:name w:val="DB788E1127334C10A8E5F19C10D854AB"/>
        <w:category>
          <w:name w:val="General"/>
          <w:gallery w:val="placeholder"/>
        </w:category>
        <w:types>
          <w:type w:val="bbPlcHdr"/>
        </w:types>
        <w:behaviors>
          <w:behavior w:val="content"/>
        </w:behaviors>
        <w:guid w:val="{294669C8-64E7-4B8B-AE84-E64901F96860}"/>
      </w:docPartPr>
      <w:docPartBody>
        <w:p w:rsidR="0064628D" w:rsidRDefault="0064628D" w:rsidP="0064628D">
          <w:pPr>
            <w:pStyle w:val="DB788E1127334C10A8E5F19C10D854AB"/>
          </w:pPr>
          <w:r w:rsidRPr="0007340C">
            <w:rPr>
              <w:rStyle w:val="PlaceholderText"/>
            </w:rPr>
            <w:t>Click or tap here to enter text.</w:t>
          </w:r>
        </w:p>
      </w:docPartBody>
    </w:docPart>
    <w:docPart>
      <w:docPartPr>
        <w:name w:val="50B73538209B4F05843D508E6876B91D"/>
        <w:category>
          <w:name w:val="General"/>
          <w:gallery w:val="placeholder"/>
        </w:category>
        <w:types>
          <w:type w:val="bbPlcHdr"/>
        </w:types>
        <w:behaviors>
          <w:behavior w:val="content"/>
        </w:behaviors>
        <w:guid w:val="{63ADFDF4-243C-46DA-BEDE-229D3419B2C1}"/>
      </w:docPartPr>
      <w:docPartBody>
        <w:p w:rsidR="0064628D" w:rsidRDefault="0064628D" w:rsidP="0064628D">
          <w:pPr>
            <w:pStyle w:val="50B73538209B4F05843D508E6876B91D"/>
          </w:pPr>
          <w:r w:rsidRPr="0007340C">
            <w:rPr>
              <w:rStyle w:val="PlaceholderText"/>
            </w:rPr>
            <w:t>Click or tap here to enter text.</w:t>
          </w:r>
        </w:p>
      </w:docPartBody>
    </w:docPart>
    <w:docPart>
      <w:docPartPr>
        <w:name w:val="0036A0262C684543AD5E7F9D12B75634"/>
        <w:category>
          <w:name w:val="General"/>
          <w:gallery w:val="placeholder"/>
        </w:category>
        <w:types>
          <w:type w:val="bbPlcHdr"/>
        </w:types>
        <w:behaviors>
          <w:behavior w:val="content"/>
        </w:behaviors>
        <w:guid w:val="{9EF0EEB8-5E6F-463C-BF78-E406EEABBCD5}"/>
      </w:docPartPr>
      <w:docPartBody>
        <w:p w:rsidR="0064628D" w:rsidRDefault="0064628D" w:rsidP="0064628D">
          <w:pPr>
            <w:pStyle w:val="0036A0262C684543AD5E7F9D12B75634"/>
          </w:pPr>
          <w:r w:rsidRPr="0007340C">
            <w:rPr>
              <w:rStyle w:val="PlaceholderText"/>
            </w:rPr>
            <w:t>Click or tap here to enter text.</w:t>
          </w:r>
        </w:p>
      </w:docPartBody>
    </w:docPart>
    <w:docPart>
      <w:docPartPr>
        <w:name w:val="457D7406C8B44767B64B60579F1A4654"/>
        <w:category>
          <w:name w:val="General"/>
          <w:gallery w:val="placeholder"/>
        </w:category>
        <w:types>
          <w:type w:val="bbPlcHdr"/>
        </w:types>
        <w:behaviors>
          <w:behavior w:val="content"/>
        </w:behaviors>
        <w:guid w:val="{78A34DBB-F78B-44D9-B637-582A82167A55}"/>
      </w:docPartPr>
      <w:docPartBody>
        <w:p w:rsidR="0064628D" w:rsidRDefault="0064628D" w:rsidP="0064628D">
          <w:pPr>
            <w:pStyle w:val="457D7406C8B44767B64B60579F1A4654"/>
          </w:pPr>
          <w:r w:rsidRPr="0007340C">
            <w:rPr>
              <w:rStyle w:val="PlaceholderText"/>
            </w:rPr>
            <w:t>Click or tap here to enter text.</w:t>
          </w:r>
        </w:p>
      </w:docPartBody>
    </w:docPart>
    <w:docPart>
      <w:docPartPr>
        <w:name w:val="E09EF2A1129F4A779A3B0766F5F9AD71"/>
        <w:category>
          <w:name w:val="General"/>
          <w:gallery w:val="placeholder"/>
        </w:category>
        <w:types>
          <w:type w:val="bbPlcHdr"/>
        </w:types>
        <w:behaviors>
          <w:behavior w:val="content"/>
        </w:behaviors>
        <w:guid w:val="{7E657A24-B52F-4124-A608-A2C85222F420}"/>
      </w:docPartPr>
      <w:docPartBody>
        <w:p w:rsidR="0064628D" w:rsidRDefault="0064628D" w:rsidP="0064628D">
          <w:pPr>
            <w:pStyle w:val="E09EF2A1129F4A779A3B0766F5F9AD71"/>
          </w:pPr>
          <w:r w:rsidRPr="0007340C">
            <w:rPr>
              <w:rStyle w:val="PlaceholderText"/>
            </w:rPr>
            <w:t>Click or tap here to enter text.</w:t>
          </w:r>
        </w:p>
      </w:docPartBody>
    </w:docPart>
    <w:docPart>
      <w:docPartPr>
        <w:name w:val="C02243FE661A469C9CBE75FB53BC7FC8"/>
        <w:category>
          <w:name w:val="General"/>
          <w:gallery w:val="placeholder"/>
        </w:category>
        <w:types>
          <w:type w:val="bbPlcHdr"/>
        </w:types>
        <w:behaviors>
          <w:behavior w:val="content"/>
        </w:behaviors>
        <w:guid w:val="{D4486574-16F4-4080-9D6D-CF0C0465FC4E}"/>
      </w:docPartPr>
      <w:docPartBody>
        <w:p w:rsidR="0064628D" w:rsidRDefault="0064628D" w:rsidP="0064628D">
          <w:pPr>
            <w:pStyle w:val="C02243FE661A469C9CBE75FB53BC7FC8"/>
          </w:pPr>
          <w:r w:rsidRPr="0007340C">
            <w:rPr>
              <w:rStyle w:val="PlaceholderText"/>
            </w:rPr>
            <w:t>Click or tap here to enter text.</w:t>
          </w:r>
        </w:p>
      </w:docPartBody>
    </w:docPart>
    <w:docPart>
      <w:docPartPr>
        <w:name w:val="BDAF6DF9DA404C5DA8EA3E99198369D4"/>
        <w:category>
          <w:name w:val="General"/>
          <w:gallery w:val="placeholder"/>
        </w:category>
        <w:types>
          <w:type w:val="bbPlcHdr"/>
        </w:types>
        <w:behaviors>
          <w:behavior w:val="content"/>
        </w:behaviors>
        <w:guid w:val="{D2EF6EBE-D325-4E2B-B945-4E6FDCDEB021}"/>
      </w:docPartPr>
      <w:docPartBody>
        <w:p w:rsidR="0064628D" w:rsidRDefault="0064628D" w:rsidP="0064628D">
          <w:pPr>
            <w:pStyle w:val="BDAF6DF9DA404C5DA8EA3E99198369D4"/>
          </w:pPr>
          <w:r w:rsidRPr="0007340C">
            <w:rPr>
              <w:rStyle w:val="PlaceholderText"/>
            </w:rPr>
            <w:t>Click or tap here to enter text.</w:t>
          </w:r>
        </w:p>
      </w:docPartBody>
    </w:docPart>
    <w:docPart>
      <w:docPartPr>
        <w:name w:val="0DEB2C739C8C42419994C33BC559D339"/>
        <w:category>
          <w:name w:val="General"/>
          <w:gallery w:val="placeholder"/>
        </w:category>
        <w:types>
          <w:type w:val="bbPlcHdr"/>
        </w:types>
        <w:behaviors>
          <w:behavior w:val="content"/>
        </w:behaviors>
        <w:guid w:val="{F6E74884-41AA-436E-A839-E9D4DACD609A}"/>
      </w:docPartPr>
      <w:docPartBody>
        <w:p w:rsidR="0064628D" w:rsidRDefault="0064628D" w:rsidP="0064628D">
          <w:pPr>
            <w:pStyle w:val="0DEB2C739C8C42419994C33BC559D339"/>
          </w:pPr>
          <w:r w:rsidRPr="0007340C">
            <w:rPr>
              <w:rStyle w:val="PlaceholderText"/>
            </w:rPr>
            <w:t>Click or tap here to enter text.</w:t>
          </w:r>
        </w:p>
      </w:docPartBody>
    </w:docPart>
    <w:docPart>
      <w:docPartPr>
        <w:name w:val="24D064EC81564B3793D16A52BCCE8C73"/>
        <w:category>
          <w:name w:val="General"/>
          <w:gallery w:val="placeholder"/>
        </w:category>
        <w:types>
          <w:type w:val="bbPlcHdr"/>
        </w:types>
        <w:behaviors>
          <w:behavior w:val="content"/>
        </w:behaviors>
        <w:guid w:val="{8FA67479-338C-4706-90CE-558ECA6BF56A}"/>
      </w:docPartPr>
      <w:docPartBody>
        <w:p w:rsidR="0064628D" w:rsidRDefault="0064628D" w:rsidP="0064628D">
          <w:pPr>
            <w:pStyle w:val="24D064EC81564B3793D16A52BCCE8C73"/>
          </w:pPr>
          <w:r w:rsidRPr="0007340C">
            <w:rPr>
              <w:rStyle w:val="PlaceholderText"/>
            </w:rPr>
            <w:t>Click or tap here to enter text.</w:t>
          </w:r>
        </w:p>
      </w:docPartBody>
    </w:docPart>
    <w:docPart>
      <w:docPartPr>
        <w:name w:val="C98D66EEA8754F89B3E004794CEC4F29"/>
        <w:category>
          <w:name w:val="General"/>
          <w:gallery w:val="placeholder"/>
        </w:category>
        <w:types>
          <w:type w:val="bbPlcHdr"/>
        </w:types>
        <w:behaviors>
          <w:behavior w:val="content"/>
        </w:behaviors>
        <w:guid w:val="{7373FB08-70B8-4B79-9765-00B37142DFDE}"/>
      </w:docPartPr>
      <w:docPartBody>
        <w:p w:rsidR="0064628D" w:rsidRDefault="0064628D" w:rsidP="0064628D">
          <w:pPr>
            <w:pStyle w:val="C98D66EEA8754F89B3E004794CEC4F29"/>
          </w:pPr>
          <w:r w:rsidRPr="0007340C">
            <w:rPr>
              <w:rStyle w:val="PlaceholderText"/>
            </w:rPr>
            <w:t>Click or tap here to enter text.</w:t>
          </w:r>
        </w:p>
      </w:docPartBody>
    </w:docPart>
    <w:docPart>
      <w:docPartPr>
        <w:name w:val="4DE0B10447E5437AAD7BF83309F4DDAE"/>
        <w:category>
          <w:name w:val="General"/>
          <w:gallery w:val="placeholder"/>
        </w:category>
        <w:types>
          <w:type w:val="bbPlcHdr"/>
        </w:types>
        <w:behaviors>
          <w:behavior w:val="content"/>
        </w:behaviors>
        <w:guid w:val="{4992E1FE-75AD-4F0D-B79E-3CCADFE78A56}"/>
      </w:docPartPr>
      <w:docPartBody>
        <w:p w:rsidR="0064628D" w:rsidRDefault="0064628D" w:rsidP="0064628D">
          <w:pPr>
            <w:pStyle w:val="4DE0B10447E5437AAD7BF83309F4DDAE"/>
          </w:pPr>
          <w:r w:rsidRPr="0007340C">
            <w:rPr>
              <w:rStyle w:val="PlaceholderText"/>
            </w:rPr>
            <w:t>Click or tap here to enter text.</w:t>
          </w:r>
        </w:p>
      </w:docPartBody>
    </w:docPart>
    <w:docPart>
      <w:docPartPr>
        <w:name w:val="A35EBD32B3ED45DABF0B1849DD808C06"/>
        <w:category>
          <w:name w:val="General"/>
          <w:gallery w:val="placeholder"/>
        </w:category>
        <w:types>
          <w:type w:val="bbPlcHdr"/>
        </w:types>
        <w:behaviors>
          <w:behavior w:val="content"/>
        </w:behaviors>
        <w:guid w:val="{F22FB434-E110-4FCC-A7FE-A0CDC36DBAF7}"/>
      </w:docPartPr>
      <w:docPartBody>
        <w:p w:rsidR="0064628D" w:rsidRDefault="0064628D" w:rsidP="0064628D">
          <w:pPr>
            <w:pStyle w:val="A35EBD32B3ED45DABF0B1849DD808C06"/>
          </w:pPr>
          <w:r w:rsidRPr="0007340C">
            <w:rPr>
              <w:rStyle w:val="PlaceholderText"/>
            </w:rPr>
            <w:t>Click or tap here to enter text.</w:t>
          </w:r>
        </w:p>
      </w:docPartBody>
    </w:docPart>
    <w:docPart>
      <w:docPartPr>
        <w:name w:val="D41B6429795142DDBB6AB03BE8219298"/>
        <w:category>
          <w:name w:val="General"/>
          <w:gallery w:val="placeholder"/>
        </w:category>
        <w:types>
          <w:type w:val="bbPlcHdr"/>
        </w:types>
        <w:behaviors>
          <w:behavior w:val="content"/>
        </w:behaviors>
        <w:guid w:val="{0AE6DDAA-43AE-4771-BE1E-C4C4665E8173}"/>
      </w:docPartPr>
      <w:docPartBody>
        <w:p w:rsidR="0064628D" w:rsidRDefault="0064628D" w:rsidP="0064628D">
          <w:pPr>
            <w:pStyle w:val="D41B6429795142DDBB6AB03BE8219298"/>
          </w:pPr>
          <w:r w:rsidRPr="0007340C">
            <w:rPr>
              <w:rStyle w:val="PlaceholderText"/>
            </w:rPr>
            <w:t>Click or tap here to enter text.</w:t>
          </w:r>
        </w:p>
      </w:docPartBody>
    </w:docPart>
    <w:docPart>
      <w:docPartPr>
        <w:name w:val="5C64B27D7CB54DC78A9008D3C71F8FE4"/>
        <w:category>
          <w:name w:val="General"/>
          <w:gallery w:val="placeholder"/>
        </w:category>
        <w:types>
          <w:type w:val="bbPlcHdr"/>
        </w:types>
        <w:behaviors>
          <w:behavior w:val="content"/>
        </w:behaviors>
        <w:guid w:val="{1C466109-CCF0-47E2-ABAC-57129546C59F}"/>
      </w:docPartPr>
      <w:docPartBody>
        <w:p w:rsidR="0064628D" w:rsidRDefault="0064628D" w:rsidP="0064628D">
          <w:pPr>
            <w:pStyle w:val="5C64B27D7CB54DC78A9008D3C71F8FE4"/>
          </w:pPr>
          <w:r w:rsidRPr="0007340C">
            <w:rPr>
              <w:rStyle w:val="PlaceholderText"/>
            </w:rPr>
            <w:t>Click or tap here to enter text.</w:t>
          </w:r>
        </w:p>
      </w:docPartBody>
    </w:docPart>
    <w:docPart>
      <w:docPartPr>
        <w:name w:val="165C45CCDD4148168AB1AFE9D98EECBA"/>
        <w:category>
          <w:name w:val="General"/>
          <w:gallery w:val="placeholder"/>
        </w:category>
        <w:types>
          <w:type w:val="bbPlcHdr"/>
        </w:types>
        <w:behaviors>
          <w:behavior w:val="content"/>
        </w:behaviors>
        <w:guid w:val="{D332A4E5-8D03-44E5-AFB4-3F0E9C889D54}"/>
      </w:docPartPr>
      <w:docPartBody>
        <w:p w:rsidR="0064628D" w:rsidRDefault="0064628D" w:rsidP="0064628D">
          <w:pPr>
            <w:pStyle w:val="165C45CCDD4148168AB1AFE9D98EECBA"/>
          </w:pPr>
          <w:r w:rsidRPr="0007340C">
            <w:rPr>
              <w:rStyle w:val="PlaceholderText"/>
            </w:rPr>
            <w:t>Click or tap here to enter text.</w:t>
          </w:r>
        </w:p>
      </w:docPartBody>
    </w:docPart>
    <w:docPart>
      <w:docPartPr>
        <w:name w:val="21335AC7A3AD48998F2CE3B574CB39D3"/>
        <w:category>
          <w:name w:val="General"/>
          <w:gallery w:val="placeholder"/>
        </w:category>
        <w:types>
          <w:type w:val="bbPlcHdr"/>
        </w:types>
        <w:behaviors>
          <w:behavior w:val="content"/>
        </w:behaviors>
        <w:guid w:val="{A52A5E85-62CA-45D5-9282-9A3AF396302C}"/>
      </w:docPartPr>
      <w:docPartBody>
        <w:p w:rsidR="0064628D" w:rsidRDefault="0064628D" w:rsidP="0064628D">
          <w:pPr>
            <w:pStyle w:val="21335AC7A3AD48998F2CE3B574CB39D3"/>
          </w:pPr>
          <w:r w:rsidRPr="0007340C">
            <w:rPr>
              <w:rStyle w:val="PlaceholderText"/>
            </w:rPr>
            <w:t>Click or tap here to enter text.</w:t>
          </w:r>
        </w:p>
      </w:docPartBody>
    </w:docPart>
    <w:docPart>
      <w:docPartPr>
        <w:name w:val="88F10D3E3DFA4991B61177E23AA7C15B"/>
        <w:category>
          <w:name w:val="General"/>
          <w:gallery w:val="placeholder"/>
        </w:category>
        <w:types>
          <w:type w:val="bbPlcHdr"/>
        </w:types>
        <w:behaviors>
          <w:behavior w:val="content"/>
        </w:behaviors>
        <w:guid w:val="{4413FBF7-29D4-41BC-96EF-654C4693A6F7}"/>
      </w:docPartPr>
      <w:docPartBody>
        <w:p w:rsidR="0064628D" w:rsidRDefault="0064628D" w:rsidP="0064628D">
          <w:pPr>
            <w:pStyle w:val="88F10D3E3DFA4991B61177E23AA7C15B"/>
          </w:pPr>
          <w:r w:rsidRPr="0007340C">
            <w:rPr>
              <w:rStyle w:val="PlaceholderText"/>
            </w:rPr>
            <w:t>Click or tap here to enter text.</w:t>
          </w:r>
        </w:p>
      </w:docPartBody>
    </w:docPart>
    <w:docPart>
      <w:docPartPr>
        <w:name w:val="395456BF22E747E5B4A9207598C451F3"/>
        <w:category>
          <w:name w:val="General"/>
          <w:gallery w:val="placeholder"/>
        </w:category>
        <w:types>
          <w:type w:val="bbPlcHdr"/>
        </w:types>
        <w:behaviors>
          <w:behavior w:val="content"/>
        </w:behaviors>
        <w:guid w:val="{FA4AD584-3EF0-45D1-A314-926E928A7045}"/>
      </w:docPartPr>
      <w:docPartBody>
        <w:p w:rsidR="0064628D" w:rsidRDefault="0064628D" w:rsidP="0064628D">
          <w:pPr>
            <w:pStyle w:val="395456BF22E747E5B4A9207598C451F3"/>
          </w:pPr>
          <w:r w:rsidRPr="0007340C">
            <w:rPr>
              <w:rStyle w:val="PlaceholderText"/>
            </w:rPr>
            <w:t>Click or tap here to enter text.</w:t>
          </w:r>
        </w:p>
      </w:docPartBody>
    </w:docPart>
    <w:docPart>
      <w:docPartPr>
        <w:name w:val="82C01E15C19F4EB187F25AE4A1B0F8DC"/>
        <w:category>
          <w:name w:val="General"/>
          <w:gallery w:val="placeholder"/>
        </w:category>
        <w:types>
          <w:type w:val="bbPlcHdr"/>
        </w:types>
        <w:behaviors>
          <w:behavior w:val="content"/>
        </w:behaviors>
        <w:guid w:val="{60263437-05C0-418D-85CD-32E0DE18F21E}"/>
      </w:docPartPr>
      <w:docPartBody>
        <w:p w:rsidR="0064628D" w:rsidRDefault="0064628D" w:rsidP="0064628D">
          <w:pPr>
            <w:pStyle w:val="82C01E15C19F4EB187F25AE4A1B0F8DC"/>
          </w:pPr>
          <w:r w:rsidRPr="0007340C">
            <w:rPr>
              <w:rStyle w:val="PlaceholderText"/>
            </w:rPr>
            <w:t>Click or tap here to enter text.</w:t>
          </w:r>
        </w:p>
      </w:docPartBody>
    </w:docPart>
    <w:docPart>
      <w:docPartPr>
        <w:name w:val="FCE60A5559F846E59FB66566C8210F6B"/>
        <w:category>
          <w:name w:val="General"/>
          <w:gallery w:val="placeholder"/>
        </w:category>
        <w:types>
          <w:type w:val="bbPlcHdr"/>
        </w:types>
        <w:behaviors>
          <w:behavior w:val="content"/>
        </w:behaviors>
        <w:guid w:val="{014D0EA5-C3CA-4A68-8AF2-DDC980F086BC}"/>
      </w:docPartPr>
      <w:docPartBody>
        <w:p w:rsidR="0064628D" w:rsidRDefault="0064628D" w:rsidP="0064628D">
          <w:pPr>
            <w:pStyle w:val="FCE60A5559F846E59FB66566C8210F6B"/>
          </w:pPr>
          <w:r w:rsidRPr="0007340C">
            <w:rPr>
              <w:rStyle w:val="PlaceholderText"/>
            </w:rPr>
            <w:t>Click or tap here to enter text.</w:t>
          </w:r>
        </w:p>
      </w:docPartBody>
    </w:docPart>
    <w:docPart>
      <w:docPartPr>
        <w:name w:val="4BDC6C10CBD94CDDAEC45FF8178D50C2"/>
        <w:category>
          <w:name w:val="General"/>
          <w:gallery w:val="placeholder"/>
        </w:category>
        <w:types>
          <w:type w:val="bbPlcHdr"/>
        </w:types>
        <w:behaviors>
          <w:behavior w:val="content"/>
        </w:behaviors>
        <w:guid w:val="{A1C58637-B0CE-4358-80C0-314F344D74CB}"/>
      </w:docPartPr>
      <w:docPartBody>
        <w:p w:rsidR="0064628D" w:rsidRDefault="0064628D" w:rsidP="0064628D">
          <w:pPr>
            <w:pStyle w:val="4BDC6C10CBD94CDDAEC45FF8178D50C2"/>
          </w:pPr>
          <w:r w:rsidRPr="0007340C">
            <w:rPr>
              <w:rStyle w:val="PlaceholderText"/>
            </w:rPr>
            <w:t>Click or tap here to enter text.</w:t>
          </w:r>
        </w:p>
      </w:docPartBody>
    </w:docPart>
    <w:docPart>
      <w:docPartPr>
        <w:name w:val="E325048F5213476C841F2E80CC76B602"/>
        <w:category>
          <w:name w:val="General"/>
          <w:gallery w:val="placeholder"/>
        </w:category>
        <w:types>
          <w:type w:val="bbPlcHdr"/>
        </w:types>
        <w:behaviors>
          <w:behavior w:val="content"/>
        </w:behaviors>
        <w:guid w:val="{DF4CFB9A-A995-457B-B586-DFC94F741E3E}"/>
      </w:docPartPr>
      <w:docPartBody>
        <w:p w:rsidR="0064628D" w:rsidRDefault="0064628D" w:rsidP="0064628D">
          <w:pPr>
            <w:pStyle w:val="E325048F5213476C841F2E80CC76B602"/>
          </w:pPr>
          <w:r w:rsidRPr="0007340C">
            <w:rPr>
              <w:rStyle w:val="PlaceholderText"/>
            </w:rPr>
            <w:t>Click or tap here to enter text.</w:t>
          </w:r>
        </w:p>
      </w:docPartBody>
    </w:docPart>
    <w:docPart>
      <w:docPartPr>
        <w:name w:val="7385E26EDFB64BF482AACB70CCD492F0"/>
        <w:category>
          <w:name w:val="General"/>
          <w:gallery w:val="placeholder"/>
        </w:category>
        <w:types>
          <w:type w:val="bbPlcHdr"/>
        </w:types>
        <w:behaviors>
          <w:behavior w:val="content"/>
        </w:behaviors>
        <w:guid w:val="{27DDE6AC-1C29-4DAC-B035-14985E0023FE}"/>
      </w:docPartPr>
      <w:docPartBody>
        <w:p w:rsidR="0064628D" w:rsidRDefault="0064628D" w:rsidP="0064628D">
          <w:pPr>
            <w:pStyle w:val="7385E26EDFB64BF482AACB70CCD492F0"/>
          </w:pPr>
          <w:r w:rsidRPr="0007340C">
            <w:rPr>
              <w:rStyle w:val="PlaceholderText"/>
            </w:rPr>
            <w:t>Click or tap here to enter text.</w:t>
          </w:r>
        </w:p>
      </w:docPartBody>
    </w:docPart>
    <w:docPart>
      <w:docPartPr>
        <w:name w:val="0813B71476E5486499DFB2EF0344F587"/>
        <w:category>
          <w:name w:val="General"/>
          <w:gallery w:val="placeholder"/>
        </w:category>
        <w:types>
          <w:type w:val="bbPlcHdr"/>
        </w:types>
        <w:behaviors>
          <w:behavior w:val="content"/>
        </w:behaviors>
        <w:guid w:val="{FF319E47-DC0A-4B77-93E4-A61325421450}"/>
      </w:docPartPr>
      <w:docPartBody>
        <w:p w:rsidR="0064628D" w:rsidRDefault="0064628D" w:rsidP="0064628D">
          <w:pPr>
            <w:pStyle w:val="0813B71476E5486499DFB2EF0344F587"/>
          </w:pPr>
          <w:r w:rsidRPr="0007340C">
            <w:rPr>
              <w:rStyle w:val="PlaceholderText"/>
            </w:rPr>
            <w:t>Click or tap here to enter text.</w:t>
          </w:r>
        </w:p>
      </w:docPartBody>
    </w:docPart>
    <w:docPart>
      <w:docPartPr>
        <w:name w:val="21805A3DD85D4E46B914B3AD9FA8C9D9"/>
        <w:category>
          <w:name w:val="General"/>
          <w:gallery w:val="placeholder"/>
        </w:category>
        <w:types>
          <w:type w:val="bbPlcHdr"/>
        </w:types>
        <w:behaviors>
          <w:behavior w:val="content"/>
        </w:behaviors>
        <w:guid w:val="{D3DA655A-4F8F-4FAA-A7A4-743CEC2BAB12}"/>
      </w:docPartPr>
      <w:docPartBody>
        <w:p w:rsidR="0064628D" w:rsidRDefault="0064628D" w:rsidP="0064628D">
          <w:pPr>
            <w:pStyle w:val="21805A3DD85D4E46B914B3AD9FA8C9D9"/>
          </w:pPr>
          <w:r w:rsidRPr="0007340C">
            <w:rPr>
              <w:rStyle w:val="PlaceholderText"/>
            </w:rPr>
            <w:t>Click or tap here to enter text.</w:t>
          </w:r>
        </w:p>
      </w:docPartBody>
    </w:docPart>
    <w:docPart>
      <w:docPartPr>
        <w:name w:val="6D15C0DEFFE1486493B017D1A0EFF61D"/>
        <w:category>
          <w:name w:val="General"/>
          <w:gallery w:val="placeholder"/>
        </w:category>
        <w:types>
          <w:type w:val="bbPlcHdr"/>
        </w:types>
        <w:behaviors>
          <w:behavior w:val="content"/>
        </w:behaviors>
        <w:guid w:val="{5642195B-C888-4809-8439-EC3E48573B68}"/>
      </w:docPartPr>
      <w:docPartBody>
        <w:p w:rsidR="0064628D" w:rsidRDefault="0064628D" w:rsidP="0064628D">
          <w:pPr>
            <w:pStyle w:val="6D15C0DEFFE1486493B017D1A0EFF61D"/>
          </w:pPr>
          <w:r w:rsidRPr="0007340C">
            <w:rPr>
              <w:rStyle w:val="PlaceholderText"/>
            </w:rPr>
            <w:t>Click or tap here to enter text.</w:t>
          </w:r>
        </w:p>
      </w:docPartBody>
    </w:docPart>
    <w:docPart>
      <w:docPartPr>
        <w:name w:val="F5ACC4F48AEE4D13BB55C7C50BABA4C3"/>
        <w:category>
          <w:name w:val="General"/>
          <w:gallery w:val="placeholder"/>
        </w:category>
        <w:types>
          <w:type w:val="bbPlcHdr"/>
        </w:types>
        <w:behaviors>
          <w:behavior w:val="content"/>
        </w:behaviors>
        <w:guid w:val="{5EA76229-F34E-4B70-9B06-59AD1E92A1C5}"/>
      </w:docPartPr>
      <w:docPartBody>
        <w:p w:rsidR="0064628D" w:rsidRDefault="0064628D" w:rsidP="0064628D">
          <w:pPr>
            <w:pStyle w:val="F5ACC4F48AEE4D13BB55C7C50BABA4C3"/>
          </w:pPr>
          <w:r w:rsidRPr="0007340C">
            <w:rPr>
              <w:rStyle w:val="PlaceholderText"/>
            </w:rPr>
            <w:t>Click or tap here to enter text.</w:t>
          </w:r>
        </w:p>
      </w:docPartBody>
    </w:docPart>
    <w:docPart>
      <w:docPartPr>
        <w:name w:val="E692911014FB4B1097429F0B36E5D572"/>
        <w:category>
          <w:name w:val="General"/>
          <w:gallery w:val="placeholder"/>
        </w:category>
        <w:types>
          <w:type w:val="bbPlcHdr"/>
        </w:types>
        <w:behaviors>
          <w:behavior w:val="content"/>
        </w:behaviors>
        <w:guid w:val="{B3DE0C64-8446-44E4-939A-7C1185F13AB5}"/>
      </w:docPartPr>
      <w:docPartBody>
        <w:p w:rsidR="0064628D" w:rsidRDefault="0064628D" w:rsidP="0064628D">
          <w:pPr>
            <w:pStyle w:val="E692911014FB4B1097429F0B36E5D572"/>
          </w:pPr>
          <w:r w:rsidRPr="0007340C">
            <w:rPr>
              <w:rStyle w:val="PlaceholderText"/>
            </w:rPr>
            <w:t>Click or tap here to enter text.</w:t>
          </w:r>
        </w:p>
      </w:docPartBody>
    </w:docPart>
    <w:docPart>
      <w:docPartPr>
        <w:name w:val="58CFA90DD9A24439BC7AA1421987509D"/>
        <w:category>
          <w:name w:val="General"/>
          <w:gallery w:val="placeholder"/>
        </w:category>
        <w:types>
          <w:type w:val="bbPlcHdr"/>
        </w:types>
        <w:behaviors>
          <w:behavior w:val="content"/>
        </w:behaviors>
        <w:guid w:val="{E35047F3-9DC6-4E9C-917A-F055101C8084}"/>
      </w:docPartPr>
      <w:docPartBody>
        <w:p w:rsidR="0064628D" w:rsidRDefault="0064628D" w:rsidP="0064628D">
          <w:pPr>
            <w:pStyle w:val="58CFA90DD9A24439BC7AA1421987509D"/>
          </w:pPr>
          <w:r w:rsidRPr="0007340C">
            <w:rPr>
              <w:rStyle w:val="PlaceholderText"/>
            </w:rPr>
            <w:t>Click or tap here to enter text.</w:t>
          </w:r>
        </w:p>
      </w:docPartBody>
    </w:docPart>
    <w:docPart>
      <w:docPartPr>
        <w:name w:val="CB3AD67D4DB0424DA5A2CA994EE87DBD"/>
        <w:category>
          <w:name w:val="General"/>
          <w:gallery w:val="placeholder"/>
        </w:category>
        <w:types>
          <w:type w:val="bbPlcHdr"/>
        </w:types>
        <w:behaviors>
          <w:behavior w:val="content"/>
        </w:behaviors>
        <w:guid w:val="{BF4B2683-5777-41EA-9E10-417B3B1FBB29}"/>
      </w:docPartPr>
      <w:docPartBody>
        <w:p w:rsidR="0064628D" w:rsidRDefault="0064628D" w:rsidP="0064628D">
          <w:pPr>
            <w:pStyle w:val="CB3AD67D4DB0424DA5A2CA994EE87DBD"/>
          </w:pPr>
          <w:r w:rsidRPr="0007340C">
            <w:rPr>
              <w:rStyle w:val="PlaceholderText"/>
            </w:rPr>
            <w:t>Click or tap here to enter text.</w:t>
          </w:r>
        </w:p>
      </w:docPartBody>
    </w:docPart>
    <w:docPart>
      <w:docPartPr>
        <w:name w:val="319E73ADE6A54576AB8220C72A5EBD75"/>
        <w:category>
          <w:name w:val="General"/>
          <w:gallery w:val="placeholder"/>
        </w:category>
        <w:types>
          <w:type w:val="bbPlcHdr"/>
        </w:types>
        <w:behaviors>
          <w:behavior w:val="content"/>
        </w:behaviors>
        <w:guid w:val="{7648A2A9-32BA-4670-B974-B97A87F8B20D}"/>
      </w:docPartPr>
      <w:docPartBody>
        <w:p w:rsidR="0064628D" w:rsidRDefault="0064628D" w:rsidP="0064628D">
          <w:pPr>
            <w:pStyle w:val="319E73ADE6A54576AB8220C72A5EBD75"/>
          </w:pPr>
          <w:r w:rsidRPr="0007340C">
            <w:rPr>
              <w:rStyle w:val="PlaceholderText"/>
            </w:rPr>
            <w:t>Click or tap here to enter text.</w:t>
          </w:r>
        </w:p>
      </w:docPartBody>
    </w:docPart>
    <w:docPart>
      <w:docPartPr>
        <w:name w:val="455FE42CB67840CA8EE973E009C702F5"/>
        <w:category>
          <w:name w:val="General"/>
          <w:gallery w:val="placeholder"/>
        </w:category>
        <w:types>
          <w:type w:val="bbPlcHdr"/>
        </w:types>
        <w:behaviors>
          <w:behavior w:val="content"/>
        </w:behaviors>
        <w:guid w:val="{95C9E382-776E-4A65-8AF8-EE37646F80AE}"/>
      </w:docPartPr>
      <w:docPartBody>
        <w:p w:rsidR="0064628D" w:rsidRDefault="0064628D" w:rsidP="0064628D">
          <w:pPr>
            <w:pStyle w:val="455FE42CB67840CA8EE973E009C702F5"/>
          </w:pPr>
          <w:r w:rsidRPr="0007340C">
            <w:rPr>
              <w:rStyle w:val="PlaceholderText"/>
            </w:rPr>
            <w:t>Click or tap here to enter text.</w:t>
          </w:r>
        </w:p>
      </w:docPartBody>
    </w:docPart>
    <w:docPart>
      <w:docPartPr>
        <w:name w:val="83A299F1505E43E5972DDCEB7FCD6728"/>
        <w:category>
          <w:name w:val="General"/>
          <w:gallery w:val="placeholder"/>
        </w:category>
        <w:types>
          <w:type w:val="bbPlcHdr"/>
        </w:types>
        <w:behaviors>
          <w:behavior w:val="content"/>
        </w:behaviors>
        <w:guid w:val="{FBF0DF11-54BF-4362-A93C-38846B64A7D6}"/>
      </w:docPartPr>
      <w:docPartBody>
        <w:p w:rsidR="0064628D" w:rsidRDefault="0064628D" w:rsidP="0064628D">
          <w:pPr>
            <w:pStyle w:val="83A299F1505E43E5972DDCEB7FCD6728"/>
          </w:pPr>
          <w:r w:rsidRPr="0007340C">
            <w:rPr>
              <w:rStyle w:val="PlaceholderText"/>
            </w:rPr>
            <w:t>Click or tap here to enter text.</w:t>
          </w:r>
        </w:p>
      </w:docPartBody>
    </w:docPart>
    <w:docPart>
      <w:docPartPr>
        <w:name w:val="95D3D6565465492CB8233C2692540D66"/>
        <w:category>
          <w:name w:val="General"/>
          <w:gallery w:val="placeholder"/>
        </w:category>
        <w:types>
          <w:type w:val="bbPlcHdr"/>
        </w:types>
        <w:behaviors>
          <w:behavior w:val="content"/>
        </w:behaviors>
        <w:guid w:val="{0DACE4DC-1123-451A-ABFC-683C62EDEED8}"/>
      </w:docPartPr>
      <w:docPartBody>
        <w:p w:rsidR="0064628D" w:rsidRDefault="0064628D" w:rsidP="0064628D">
          <w:pPr>
            <w:pStyle w:val="95D3D6565465492CB8233C2692540D66"/>
          </w:pPr>
          <w:r w:rsidRPr="0007340C">
            <w:rPr>
              <w:rStyle w:val="PlaceholderText"/>
            </w:rPr>
            <w:t>Click or tap here to enter text.</w:t>
          </w:r>
        </w:p>
      </w:docPartBody>
    </w:docPart>
    <w:docPart>
      <w:docPartPr>
        <w:name w:val="17CA7F11EF894039988AF3070A03DEA4"/>
        <w:category>
          <w:name w:val="General"/>
          <w:gallery w:val="placeholder"/>
        </w:category>
        <w:types>
          <w:type w:val="bbPlcHdr"/>
        </w:types>
        <w:behaviors>
          <w:behavior w:val="content"/>
        </w:behaviors>
        <w:guid w:val="{BCBE9660-72E9-45CA-9F0E-5AB7D29C18A4}"/>
      </w:docPartPr>
      <w:docPartBody>
        <w:p w:rsidR="0064628D" w:rsidRDefault="0064628D" w:rsidP="0064628D">
          <w:pPr>
            <w:pStyle w:val="17CA7F11EF894039988AF3070A03DEA4"/>
          </w:pPr>
          <w:r w:rsidRPr="0007340C">
            <w:rPr>
              <w:rStyle w:val="PlaceholderText"/>
            </w:rPr>
            <w:t>Click or tap here to enter text.</w:t>
          </w:r>
        </w:p>
      </w:docPartBody>
    </w:docPart>
    <w:docPart>
      <w:docPartPr>
        <w:name w:val="2CABF2AF792A4C94A7A32F110C44629A"/>
        <w:category>
          <w:name w:val="General"/>
          <w:gallery w:val="placeholder"/>
        </w:category>
        <w:types>
          <w:type w:val="bbPlcHdr"/>
        </w:types>
        <w:behaviors>
          <w:behavior w:val="content"/>
        </w:behaviors>
        <w:guid w:val="{4B5EB45D-F5D9-453D-8D26-8EC9F494E3E3}"/>
      </w:docPartPr>
      <w:docPartBody>
        <w:p w:rsidR="0064628D" w:rsidRDefault="0064628D" w:rsidP="0064628D">
          <w:pPr>
            <w:pStyle w:val="2CABF2AF792A4C94A7A32F110C44629A"/>
          </w:pPr>
          <w:r w:rsidRPr="0007340C">
            <w:rPr>
              <w:rStyle w:val="PlaceholderText"/>
            </w:rPr>
            <w:t>Click or tap here to enter text.</w:t>
          </w:r>
        </w:p>
      </w:docPartBody>
    </w:docPart>
    <w:docPart>
      <w:docPartPr>
        <w:name w:val="2CE9C99518474B238397214775F778C5"/>
        <w:category>
          <w:name w:val="General"/>
          <w:gallery w:val="placeholder"/>
        </w:category>
        <w:types>
          <w:type w:val="bbPlcHdr"/>
        </w:types>
        <w:behaviors>
          <w:behavior w:val="content"/>
        </w:behaviors>
        <w:guid w:val="{5EE9FFA0-5091-4A10-874E-2C6C10A8E4A3}"/>
      </w:docPartPr>
      <w:docPartBody>
        <w:p w:rsidR="0064628D" w:rsidRDefault="0064628D" w:rsidP="0064628D">
          <w:pPr>
            <w:pStyle w:val="2CE9C99518474B238397214775F778C5"/>
          </w:pPr>
          <w:r w:rsidRPr="0007340C">
            <w:rPr>
              <w:rStyle w:val="PlaceholderText"/>
            </w:rPr>
            <w:t>Click or tap here to enter text.</w:t>
          </w:r>
        </w:p>
      </w:docPartBody>
    </w:docPart>
    <w:docPart>
      <w:docPartPr>
        <w:name w:val="F1CF8EF4F8284DFEBF9B12B1F1A02798"/>
        <w:category>
          <w:name w:val="General"/>
          <w:gallery w:val="placeholder"/>
        </w:category>
        <w:types>
          <w:type w:val="bbPlcHdr"/>
        </w:types>
        <w:behaviors>
          <w:behavior w:val="content"/>
        </w:behaviors>
        <w:guid w:val="{99B8D6C0-93F6-4497-A0C7-6937838B10D4}"/>
      </w:docPartPr>
      <w:docPartBody>
        <w:p w:rsidR="0064628D" w:rsidRDefault="0064628D" w:rsidP="0064628D">
          <w:pPr>
            <w:pStyle w:val="F1CF8EF4F8284DFEBF9B12B1F1A02798"/>
          </w:pPr>
          <w:r w:rsidRPr="0007340C">
            <w:rPr>
              <w:rStyle w:val="PlaceholderText"/>
            </w:rPr>
            <w:t>Click or tap here to enter text.</w:t>
          </w:r>
        </w:p>
      </w:docPartBody>
    </w:docPart>
    <w:docPart>
      <w:docPartPr>
        <w:name w:val="6AD357ACCBDE4A6884E712A648346211"/>
        <w:category>
          <w:name w:val="General"/>
          <w:gallery w:val="placeholder"/>
        </w:category>
        <w:types>
          <w:type w:val="bbPlcHdr"/>
        </w:types>
        <w:behaviors>
          <w:behavior w:val="content"/>
        </w:behaviors>
        <w:guid w:val="{96A9CA45-1DD8-41C9-82D4-A99A0F94536F}"/>
      </w:docPartPr>
      <w:docPartBody>
        <w:p w:rsidR="0064628D" w:rsidRDefault="0064628D" w:rsidP="0064628D">
          <w:pPr>
            <w:pStyle w:val="6AD357ACCBDE4A6884E712A648346211"/>
          </w:pPr>
          <w:r w:rsidRPr="0007340C">
            <w:rPr>
              <w:rStyle w:val="PlaceholderText"/>
            </w:rPr>
            <w:t>Click or tap here to enter text.</w:t>
          </w:r>
        </w:p>
      </w:docPartBody>
    </w:docPart>
    <w:docPart>
      <w:docPartPr>
        <w:name w:val="F07D58E0A9AD4230BE666C6E0AA9D505"/>
        <w:category>
          <w:name w:val="General"/>
          <w:gallery w:val="placeholder"/>
        </w:category>
        <w:types>
          <w:type w:val="bbPlcHdr"/>
        </w:types>
        <w:behaviors>
          <w:behavior w:val="content"/>
        </w:behaviors>
        <w:guid w:val="{2254A47B-1396-46E5-9DCA-1BFA66EA2205}"/>
      </w:docPartPr>
      <w:docPartBody>
        <w:p w:rsidR="0064628D" w:rsidRDefault="0064628D" w:rsidP="0064628D">
          <w:pPr>
            <w:pStyle w:val="F07D58E0A9AD4230BE666C6E0AA9D505"/>
          </w:pPr>
          <w:r w:rsidRPr="0007340C">
            <w:rPr>
              <w:rStyle w:val="PlaceholderText"/>
            </w:rPr>
            <w:t>Click or tap here to enter text.</w:t>
          </w:r>
        </w:p>
      </w:docPartBody>
    </w:docPart>
    <w:docPart>
      <w:docPartPr>
        <w:name w:val="A24EF22AC5174997A89360AC574F0E33"/>
        <w:category>
          <w:name w:val="General"/>
          <w:gallery w:val="placeholder"/>
        </w:category>
        <w:types>
          <w:type w:val="bbPlcHdr"/>
        </w:types>
        <w:behaviors>
          <w:behavior w:val="content"/>
        </w:behaviors>
        <w:guid w:val="{84671716-C1A2-462A-89E9-B18C825F88D8}"/>
      </w:docPartPr>
      <w:docPartBody>
        <w:p w:rsidR="0064628D" w:rsidRDefault="0064628D" w:rsidP="0064628D">
          <w:pPr>
            <w:pStyle w:val="A24EF22AC5174997A89360AC574F0E33"/>
          </w:pPr>
          <w:r w:rsidRPr="0007340C">
            <w:rPr>
              <w:rStyle w:val="PlaceholderText"/>
            </w:rPr>
            <w:t>Click or tap here to enter text.</w:t>
          </w:r>
        </w:p>
      </w:docPartBody>
    </w:docPart>
    <w:docPart>
      <w:docPartPr>
        <w:name w:val="07DBBE27E2434AE085F74187EB634F3B"/>
        <w:category>
          <w:name w:val="General"/>
          <w:gallery w:val="placeholder"/>
        </w:category>
        <w:types>
          <w:type w:val="bbPlcHdr"/>
        </w:types>
        <w:behaviors>
          <w:behavior w:val="content"/>
        </w:behaviors>
        <w:guid w:val="{55E3E56A-45B3-46B4-84E3-81291884C0B7}"/>
      </w:docPartPr>
      <w:docPartBody>
        <w:p w:rsidR="0064628D" w:rsidRDefault="0064628D" w:rsidP="0064628D">
          <w:pPr>
            <w:pStyle w:val="07DBBE27E2434AE085F74187EB634F3B"/>
          </w:pPr>
          <w:r w:rsidRPr="0007340C">
            <w:rPr>
              <w:rStyle w:val="PlaceholderText"/>
            </w:rPr>
            <w:t>Click or tap here to enter text.</w:t>
          </w:r>
        </w:p>
      </w:docPartBody>
    </w:docPart>
    <w:docPart>
      <w:docPartPr>
        <w:name w:val="BCA900BBCB594675AB57661A209B65FD"/>
        <w:category>
          <w:name w:val="General"/>
          <w:gallery w:val="placeholder"/>
        </w:category>
        <w:types>
          <w:type w:val="bbPlcHdr"/>
        </w:types>
        <w:behaviors>
          <w:behavior w:val="content"/>
        </w:behaviors>
        <w:guid w:val="{69757675-85A7-4972-85B5-FB2FF2FB1490}"/>
      </w:docPartPr>
      <w:docPartBody>
        <w:p w:rsidR="0064628D" w:rsidRDefault="0064628D" w:rsidP="0064628D">
          <w:pPr>
            <w:pStyle w:val="BCA900BBCB594675AB57661A209B65FD"/>
          </w:pPr>
          <w:r w:rsidRPr="0007340C">
            <w:rPr>
              <w:rStyle w:val="PlaceholderText"/>
            </w:rPr>
            <w:t>Click or tap here to enter text.</w:t>
          </w:r>
        </w:p>
      </w:docPartBody>
    </w:docPart>
    <w:docPart>
      <w:docPartPr>
        <w:name w:val="687E505A0C144D928BE36E6FD6999333"/>
        <w:category>
          <w:name w:val="General"/>
          <w:gallery w:val="placeholder"/>
        </w:category>
        <w:types>
          <w:type w:val="bbPlcHdr"/>
        </w:types>
        <w:behaviors>
          <w:behavior w:val="content"/>
        </w:behaviors>
        <w:guid w:val="{AEFDED1E-4004-48F7-AF30-99CB6BA13D3C}"/>
      </w:docPartPr>
      <w:docPartBody>
        <w:p w:rsidR="0064628D" w:rsidRDefault="0064628D" w:rsidP="0064628D">
          <w:pPr>
            <w:pStyle w:val="687E505A0C144D928BE36E6FD6999333"/>
          </w:pPr>
          <w:r w:rsidRPr="0007340C">
            <w:rPr>
              <w:rStyle w:val="PlaceholderText"/>
            </w:rPr>
            <w:t>Click or tap here to enter text.</w:t>
          </w:r>
        </w:p>
      </w:docPartBody>
    </w:docPart>
    <w:docPart>
      <w:docPartPr>
        <w:name w:val="55ABDFDF75AE4E9794B61F248343BCD9"/>
        <w:category>
          <w:name w:val="General"/>
          <w:gallery w:val="placeholder"/>
        </w:category>
        <w:types>
          <w:type w:val="bbPlcHdr"/>
        </w:types>
        <w:behaviors>
          <w:behavior w:val="content"/>
        </w:behaviors>
        <w:guid w:val="{6989979B-FCD4-49A3-A290-50C587CAA421}"/>
      </w:docPartPr>
      <w:docPartBody>
        <w:p w:rsidR="0064628D" w:rsidRDefault="0064628D" w:rsidP="0064628D">
          <w:pPr>
            <w:pStyle w:val="55ABDFDF75AE4E9794B61F248343BCD9"/>
          </w:pPr>
          <w:r w:rsidRPr="0007340C">
            <w:rPr>
              <w:rStyle w:val="PlaceholderText"/>
            </w:rPr>
            <w:t>Click or tap here to enter text.</w:t>
          </w:r>
        </w:p>
      </w:docPartBody>
    </w:docPart>
    <w:docPart>
      <w:docPartPr>
        <w:name w:val="D4554977F09F43F1941E38B254825C2E"/>
        <w:category>
          <w:name w:val="General"/>
          <w:gallery w:val="placeholder"/>
        </w:category>
        <w:types>
          <w:type w:val="bbPlcHdr"/>
        </w:types>
        <w:behaviors>
          <w:behavior w:val="content"/>
        </w:behaviors>
        <w:guid w:val="{5CEA6122-995F-4537-A3AE-81CC4A97DC42}"/>
      </w:docPartPr>
      <w:docPartBody>
        <w:p w:rsidR="0064628D" w:rsidRDefault="0064628D" w:rsidP="0064628D">
          <w:pPr>
            <w:pStyle w:val="D4554977F09F43F1941E38B254825C2E"/>
          </w:pPr>
          <w:r w:rsidRPr="0007340C">
            <w:rPr>
              <w:rStyle w:val="PlaceholderText"/>
            </w:rPr>
            <w:t>Click or tap here to enter text.</w:t>
          </w:r>
        </w:p>
      </w:docPartBody>
    </w:docPart>
    <w:docPart>
      <w:docPartPr>
        <w:name w:val="0826AB1FDB7D4323B25F1CEF86A50214"/>
        <w:category>
          <w:name w:val="General"/>
          <w:gallery w:val="placeholder"/>
        </w:category>
        <w:types>
          <w:type w:val="bbPlcHdr"/>
        </w:types>
        <w:behaviors>
          <w:behavior w:val="content"/>
        </w:behaviors>
        <w:guid w:val="{166E2980-65E8-49F1-91D3-015239096FD0}"/>
      </w:docPartPr>
      <w:docPartBody>
        <w:p w:rsidR="0064628D" w:rsidRDefault="0064628D" w:rsidP="0064628D">
          <w:pPr>
            <w:pStyle w:val="0826AB1FDB7D4323B25F1CEF86A50214"/>
          </w:pPr>
          <w:r w:rsidRPr="0007340C">
            <w:rPr>
              <w:rStyle w:val="PlaceholderText"/>
            </w:rPr>
            <w:t>Click or tap here to enter text.</w:t>
          </w:r>
        </w:p>
      </w:docPartBody>
    </w:docPart>
    <w:docPart>
      <w:docPartPr>
        <w:name w:val="EA13F277FDC741C985782890C8D4C0F4"/>
        <w:category>
          <w:name w:val="General"/>
          <w:gallery w:val="placeholder"/>
        </w:category>
        <w:types>
          <w:type w:val="bbPlcHdr"/>
        </w:types>
        <w:behaviors>
          <w:behavior w:val="content"/>
        </w:behaviors>
        <w:guid w:val="{9BB80881-02C8-4633-8C28-9116C5AB9195}"/>
      </w:docPartPr>
      <w:docPartBody>
        <w:p w:rsidR="0064628D" w:rsidRDefault="0064628D" w:rsidP="0064628D">
          <w:pPr>
            <w:pStyle w:val="EA13F277FDC741C985782890C8D4C0F4"/>
          </w:pPr>
          <w:r w:rsidRPr="0007340C">
            <w:rPr>
              <w:rStyle w:val="PlaceholderText"/>
            </w:rPr>
            <w:t>Click or tap here to enter text.</w:t>
          </w:r>
        </w:p>
      </w:docPartBody>
    </w:docPart>
    <w:docPart>
      <w:docPartPr>
        <w:name w:val="8681F0AE59FA4D7595DAD6C285AC7E4D"/>
        <w:category>
          <w:name w:val="General"/>
          <w:gallery w:val="placeholder"/>
        </w:category>
        <w:types>
          <w:type w:val="bbPlcHdr"/>
        </w:types>
        <w:behaviors>
          <w:behavior w:val="content"/>
        </w:behaviors>
        <w:guid w:val="{56E4D903-8668-44B9-8A48-8DCA5218FADA}"/>
      </w:docPartPr>
      <w:docPartBody>
        <w:p w:rsidR="0064628D" w:rsidRDefault="0064628D" w:rsidP="0064628D">
          <w:pPr>
            <w:pStyle w:val="8681F0AE59FA4D7595DAD6C285AC7E4D"/>
          </w:pPr>
          <w:r w:rsidRPr="0007340C">
            <w:rPr>
              <w:rStyle w:val="PlaceholderText"/>
            </w:rPr>
            <w:t>Click or tap here to enter text.</w:t>
          </w:r>
        </w:p>
      </w:docPartBody>
    </w:docPart>
    <w:docPart>
      <w:docPartPr>
        <w:name w:val="B53766BF051B43BF832480F61A82B630"/>
        <w:category>
          <w:name w:val="General"/>
          <w:gallery w:val="placeholder"/>
        </w:category>
        <w:types>
          <w:type w:val="bbPlcHdr"/>
        </w:types>
        <w:behaviors>
          <w:behavior w:val="content"/>
        </w:behaviors>
        <w:guid w:val="{B02DE31E-DB9D-4ED5-9E41-BEDA04493DAC}"/>
      </w:docPartPr>
      <w:docPartBody>
        <w:p w:rsidR="0064628D" w:rsidRDefault="0064628D" w:rsidP="0064628D">
          <w:pPr>
            <w:pStyle w:val="B53766BF051B43BF832480F61A82B630"/>
          </w:pPr>
          <w:r w:rsidRPr="0007340C">
            <w:rPr>
              <w:rStyle w:val="PlaceholderText"/>
            </w:rPr>
            <w:t>Click or tap here to enter text.</w:t>
          </w:r>
        </w:p>
      </w:docPartBody>
    </w:docPart>
    <w:docPart>
      <w:docPartPr>
        <w:name w:val="58C7389C1C254CDBB07AF669BD4A6303"/>
        <w:category>
          <w:name w:val="General"/>
          <w:gallery w:val="placeholder"/>
        </w:category>
        <w:types>
          <w:type w:val="bbPlcHdr"/>
        </w:types>
        <w:behaviors>
          <w:behavior w:val="content"/>
        </w:behaviors>
        <w:guid w:val="{084B7D78-B5B0-4462-85C0-B8D4AA776787}"/>
      </w:docPartPr>
      <w:docPartBody>
        <w:p w:rsidR="0064628D" w:rsidRDefault="0064628D" w:rsidP="0064628D">
          <w:pPr>
            <w:pStyle w:val="58C7389C1C254CDBB07AF669BD4A6303"/>
          </w:pPr>
          <w:r w:rsidRPr="0007340C">
            <w:rPr>
              <w:rStyle w:val="PlaceholderText"/>
            </w:rPr>
            <w:t>Click or tap here to enter text.</w:t>
          </w:r>
        </w:p>
      </w:docPartBody>
    </w:docPart>
    <w:docPart>
      <w:docPartPr>
        <w:name w:val="16336F3A5EA24DFC91001D4192C32639"/>
        <w:category>
          <w:name w:val="General"/>
          <w:gallery w:val="placeholder"/>
        </w:category>
        <w:types>
          <w:type w:val="bbPlcHdr"/>
        </w:types>
        <w:behaviors>
          <w:behavior w:val="content"/>
        </w:behaviors>
        <w:guid w:val="{E1E44EA9-EBE4-4DE9-A7DE-90882162ECCF}"/>
      </w:docPartPr>
      <w:docPartBody>
        <w:p w:rsidR="0064628D" w:rsidRDefault="0064628D" w:rsidP="0064628D">
          <w:pPr>
            <w:pStyle w:val="16336F3A5EA24DFC91001D4192C32639"/>
          </w:pPr>
          <w:r w:rsidRPr="0007340C">
            <w:rPr>
              <w:rStyle w:val="PlaceholderText"/>
            </w:rPr>
            <w:t>Click or tap here to enter text.</w:t>
          </w:r>
        </w:p>
      </w:docPartBody>
    </w:docPart>
    <w:docPart>
      <w:docPartPr>
        <w:name w:val="46115B2AD5A7494A90A540F300D79634"/>
        <w:category>
          <w:name w:val="General"/>
          <w:gallery w:val="placeholder"/>
        </w:category>
        <w:types>
          <w:type w:val="bbPlcHdr"/>
        </w:types>
        <w:behaviors>
          <w:behavior w:val="content"/>
        </w:behaviors>
        <w:guid w:val="{277418A4-62A1-4DF2-B6BD-3C8EC46F28B9}"/>
      </w:docPartPr>
      <w:docPartBody>
        <w:p w:rsidR="0064628D" w:rsidRDefault="0064628D" w:rsidP="0064628D">
          <w:pPr>
            <w:pStyle w:val="46115B2AD5A7494A90A540F300D79634"/>
          </w:pPr>
          <w:r w:rsidRPr="0007340C">
            <w:rPr>
              <w:rStyle w:val="PlaceholderText"/>
            </w:rPr>
            <w:t>Click or tap here to enter text.</w:t>
          </w:r>
        </w:p>
      </w:docPartBody>
    </w:docPart>
    <w:docPart>
      <w:docPartPr>
        <w:name w:val="1132BC2F506E4643A0653B3F8FA13A90"/>
        <w:category>
          <w:name w:val="General"/>
          <w:gallery w:val="placeholder"/>
        </w:category>
        <w:types>
          <w:type w:val="bbPlcHdr"/>
        </w:types>
        <w:behaviors>
          <w:behavior w:val="content"/>
        </w:behaviors>
        <w:guid w:val="{463306DA-FF86-49B8-A076-2FE6936112AC}"/>
      </w:docPartPr>
      <w:docPartBody>
        <w:p w:rsidR="0064628D" w:rsidRDefault="0064628D" w:rsidP="0064628D">
          <w:pPr>
            <w:pStyle w:val="1132BC2F506E4643A0653B3F8FA13A90"/>
          </w:pPr>
          <w:r w:rsidRPr="0007340C">
            <w:rPr>
              <w:rStyle w:val="PlaceholderText"/>
            </w:rPr>
            <w:t>Click or tap here to enter text.</w:t>
          </w:r>
        </w:p>
      </w:docPartBody>
    </w:docPart>
    <w:docPart>
      <w:docPartPr>
        <w:name w:val="ACBBC0EB49D44980A37962EB138B1B69"/>
        <w:category>
          <w:name w:val="General"/>
          <w:gallery w:val="placeholder"/>
        </w:category>
        <w:types>
          <w:type w:val="bbPlcHdr"/>
        </w:types>
        <w:behaviors>
          <w:behavior w:val="content"/>
        </w:behaviors>
        <w:guid w:val="{178252AE-7613-41C1-8930-22CEF3B99B9B}"/>
      </w:docPartPr>
      <w:docPartBody>
        <w:p w:rsidR="0064628D" w:rsidRDefault="0064628D" w:rsidP="0064628D">
          <w:pPr>
            <w:pStyle w:val="ACBBC0EB49D44980A37962EB138B1B69"/>
          </w:pPr>
          <w:r w:rsidRPr="0007340C">
            <w:rPr>
              <w:rStyle w:val="PlaceholderText"/>
            </w:rPr>
            <w:t>Click or tap here to enter text.</w:t>
          </w:r>
        </w:p>
      </w:docPartBody>
    </w:docPart>
    <w:docPart>
      <w:docPartPr>
        <w:name w:val="638C5A4A9D8A40CEB75A272F0162EBD7"/>
        <w:category>
          <w:name w:val="General"/>
          <w:gallery w:val="placeholder"/>
        </w:category>
        <w:types>
          <w:type w:val="bbPlcHdr"/>
        </w:types>
        <w:behaviors>
          <w:behavior w:val="content"/>
        </w:behaviors>
        <w:guid w:val="{546DB67D-7CBF-4F44-BCE2-E797CB180697}"/>
      </w:docPartPr>
      <w:docPartBody>
        <w:p w:rsidR="0064628D" w:rsidRDefault="0064628D" w:rsidP="0064628D">
          <w:pPr>
            <w:pStyle w:val="638C5A4A9D8A40CEB75A272F0162EBD7"/>
          </w:pPr>
          <w:r w:rsidRPr="0007340C">
            <w:rPr>
              <w:rStyle w:val="PlaceholderText"/>
            </w:rPr>
            <w:t>Click or tap here to enter text.</w:t>
          </w:r>
        </w:p>
      </w:docPartBody>
    </w:docPart>
    <w:docPart>
      <w:docPartPr>
        <w:name w:val="4B71F84C0857424F854B40E7BC2C5873"/>
        <w:category>
          <w:name w:val="General"/>
          <w:gallery w:val="placeholder"/>
        </w:category>
        <w:types>
          <w:type w:val="bbPlcHdr"/>
        </w:types>
        <w:behaviors>
          <w:behavior w:val="content"/>
        </w:behaviors>
        <w:guid w:val="{C1AE56A4-215D-4BC2-AA0C-A880C66BBBAB}"/>
      </w:docPartPr>
      <w:docPartBody>
        <w:p w:rsidR="0064628D" w:rsidRDefault="0064628D" w:rsidP="0064628D">
          <w:pPr>
            <w:pStyle w:val="4B71F84C0857424F854B40E7BC2C5873"/>
          </w:pPr>
          <w:r w:rsidRPr="0007340C">
            <w:rPr>
              <w:rStyle w:val="PlaceholderText"/>
            </w:rPr>
            <w:t>Click or tap here to enter text.</w:t>
          </w:r>
        </w:p>
      </w:docPartBody>
    </w:docPart>
    <w:docPart>
      <w:docPartPr>
        <w:name w:val="21FE7634F0C64D68AA304D613946411A"/>
        <w:category>
          <w:name w:val="General"/>
          <w:gallery w:val="placeholder"/>
        </w:category>
        <w:types>
          <w:type w:val="bbPlcHdr"/>
        </w:types>
        <w:behaviors>
          <w:behavior w:val="content"/>
        </w:behaviors>
        <w:guid w:val="{3EAACD97-41AD-47D0-B2D3-8CAD0158F69B}"/>
      </w:docPartPr>
      <w:docPartBody>
        <w:p w:rsidR="0064628D" w:rsidRDefault="0064628D" w:rsidP="0064628D">
          <w:pPr>
            <w:pStyle w:val="21FE7634F0C64D68AA304D613946411A"/>
          </w:pPr>
          <w:r w:rsidRPr="0007340C">
            <w:rPr>
              <w:rStyle w:val="PlaceholderText"/>
            </w:rPr>
            <w:t>Click or tap here to enter text.</w:t>
          </w:r>
        </w:p>
      </w:docPartBody>
    </w:docPart>
    <w:docPart>
      <w:docPartPr>
        <w:name w:val="276BD6B933D247CDA3C9D8B3FB00DB11"/>
        <w:category>
          <w:name w:val="General"/>
          <w:gallery w:val="placeholder"/>
        </w:category>
        <w:types>
          <w:type w:val="bbPlcHdr"/>
        </w:types>
        <w:behaviors>
          <w:behavior w:val="content"/>
        </w:behaviors>
        <w:guid w:val="{6C8301A2-C0C0-4C67-8F31-92990DEB1061}"/>
      </w:docPartPr>
      <w:docPartBody>
        <w:p w:rsidR="0064628D" w:rsidRDefault="0064628D" w:rsidP="0064628D">
          <w:pPr>
            <w:pStyle w:val="276BD6B933D247CDA3C9D8B3FB00DB11"/>
          </w:pPr>
          <w:r w:rsidRPr="0007340C">
            <w:rPr>
              <w:rStyle w:val="PlaceholderText"/>
            </w:rPr>
            <w:t>Click or tap here to enter text.</w:t>
          </w:r>
        </w:p>
      </w:docPartBody>
    </w:docPart>
    <w:docPart>
      <w:docPartPr>
        <w:name w:val="FA3376D9C9B543389EAF8F644BAF354E"/>
        <w:category>
          <w:name w:val="General"/>
          <w:gallery w:val="placeholder"/>
        </w:category>
        <w:types>
          <w:type w:val="bbPlcHdr"/>
        </w:types>
        <w:behaviors>
          <w:behavior w:val="content"/>
        </w:behaviors>
        <w:guid w:val="{641A8B34-1BD2-45B7-89B3-2C6FBB47C707}"/>
      </w:docPartPr>
      <w:docPartBody>
        <w:p w:rsidR="0064628D" w:rsidRDefault="0064628D" w:rsidP="0064628D">
          <w:pPr>
            <w:pStyle w:val="FA3376D9C9B543389EAF8F644BAF354E"/>
          </w:pPr>
          <w:r w:rsidRPr="0007340C">
            <w:rPr>
              <w:rStyle w:val="PlaceholderText"/>
            </w:rPr>
            <w:t>Click or tap here to enter text.</w:t>
          </w:r>
        </w:p>
      </w:docPartBody>
    </w:docPart>
    <w:docPart>
      <w:docPartPr>
        <w:name w:val="CBF31D1A0AFB46C7815016590DAEAC9D"/>
        <w:category>
          <w:name w:val="General"/>
          <w:gallery w:val="placeholder"/>
        </w:category>
        <w:types>
          <w:type w:val="bbPlcHdr"/>
        </w:types>
        <w:behaviors>
          <w:behavior w:val="content"/>
        </w:behaviors>
        <w:guid w:val="{143808AD-0361-470F-9483-D9D91CA0B343}"/>
      </w:docPartPr>
      <w:docPartBody>
        <w:p w:rsidR="0064628D" w:rsidRDefault="0064628D" w:rsidP="0064628D">
          <w:pPr>
            <w:pStyle w:val="CBF31D1A0AFB46C7815016590DAEAC9D"/>
          </w:pPr>
          <w:r w:rsidRPr="0007340C">
            <w:rPr>
              <w:rStyle w:val="PlaceholderText"/>
            </w:rPr>
            <w:t>Click or tap here to enter text.</w:t>
          </w:r>
        </w:p>
      </w:docPartBody>
    </w:docPart>
    <w:docPart>
      <w:docPartPr>
        <w:name w:val="3658248EC00546A1AE6F38358200EA1D"/>
        <w:category>
          <w:name w:val="General"/>
          <w:gallery w:val="placeholder"/>
        </w:category>
        <w:types>
          <w:type w:val="bbPlcHdr"/>
        </w:types>
        <w:behaviors>
          <w:behavior w:val="content"/>
        </w:behaviors>
        <w:guid w:val="{C9425061-75B7-458C-9FDF-6B9F1947F8D5}"/>
      </w:docPartPr>
      <w:docPartBody>
        <w:p w:rsidR="0064628D" w:rsidRDefault="0064628D" w:rsidP="0064628D">
          <w:pPr>
            <w:pStyle w:val="3658248EC00546A1AE6F38358200EA1D"/>
          </w:pPr>
          <w:r w:rsidRPr="0007340C">
            <w:rPr>
              <w:rStyle w:val="PlaceholderText"/>
            </w:rPr>
            <w:t>Click or tap here to enter text.</w:t>
          </w:r>
        </w:p>
      </w:docPartBody>
    </w:docPart>
    <w:docPart>
      <w:docPartPr>
        <w:name w:val="0E41D34727FA46C6AD32F15309522D67"/>
        <w:category>
          <w:name w:val="General"/>
          <w:gallery w:val="placeholder"/>
        </w:category>
        <w:types>
          <w:type w:val="bbPlcHdr"/>
        </w:types>
        <w:behaviors>
          <w:behavior w:val="content"/>
        </w:behaviors>
        <w:guid w:val="{C0509C3A-2F6C-4B21-9120-8C484A347B05}"/>
      </w:docPartPr>
      <w:docPartBody>
        <w:p w:rsidR="0064628D" w:rsidRDefault="0064628D" w:rsidP="0064628D">
          <w:pPr>
            <w:pStyle w:val="0E41D34727FA46C6AD32F15309522D67"/>
          </w:pPr>
          <w:r w:rsidRPr="0007340C">
            <w:rPr>
              <w:rStyle w:val="PlaceholderText"/>
            </w:rPr>
            <w:t>Click or tap here to enter text.</w:t>
          </w:r>
        </w:p>
      </w:docPartBody>
    </w:docPart>
    <w:docPart>
      <w:docPartPr>
        <w:name w:val="BAB756F07F5B4A00A9801BC12D1FB84B"/>
        <w:category>
          <w:name w:val="General"/>
          <w:gallery w:val="placeholder"/>
        </w:category>
        <w:types>
          <w:type w:val="bbPlcHdr"/>
        </w:types>
        <w:behaviors>
          <w:behavior w:val="content"/>
        </w:behaviors>
        <w:guid w:val="{9B0485E9-BB1B-416D-AB4A-2D83E89A8C84}"/>
      </w:docPartPr>
      <w:docPartBody>
        <w:p w:rsidR="0064628D" w:rsidRDefault="0064628D" w:rsidP="0064628D">
          <w:pPr>
            <w:pStyle w:val="BAB756F07F5B4A00A9801BC12D1FB84B"/>
          </w:pPr>
          <w:r w:rsidRPr="0007340C">
            <w:rPr>
              <w:rStyle w:val="PlaceholderText"/>
            </w:rPr>
            <w:t>Click or tap here to enter text.</w:t>
          </w:r>
        </w:p>
      </w:docPartBody>
    </w:docPart>
    <w:docPart>
      <w:docPartPr>
        <w:name w:val="AA4406F70B88422E88426C193C564072"/>
        <w:category>
          <w:name w:val="General"/>
          <w:gallery w:val="placeholder"/>
        </w:category>
        <w:types>
          <w:type w:val="bbPlcHdr"/>
        </w:types>
        <w:behaviors>
          <w:behavior w:val="content"/>
        </w:behaviors>
        <w:guid w:val="{A73B5A36-BE6A-419B-AE00-E39D40952585}"/>
      </w:docPartPr>
      <w:docPartBody>
        <w:p w:rsidR="0064628D" w:rsidRDefault="0064628D" w:rsidP="0064628D">
          <w:pPr>
            <w:pStyle w:val="AA4406F70B88422E88426C193C564072"/>
          </w:pPr>
          <w:r w:rsidRPr="0007340C">
            <w:rPr>
              <w:rStyle w:val="PlaceholderText"/>
            </w:rPr>
            <w:t>Click or tap here to enter text.</w:t>
          </w:r>
        </w:p>
      </w:docPartBody>
    </w:docPart>
    <w:docPart>
      <w:docPartPr>
        <w:name w:val="2FCB14ABBF0D4672B4802D0A04F1EC79"/>
        <w:category>
          <w:name w:val="General"/>
          <w:gallery w:val="placeholder"/>
        </w:category>
        <w:types>
          <w:type w:val="bbPlcHdr"/>
        </w:types>
        <w:behaviors>
          <w:behavior w:val="content"/>
        </w:behaviors>
        <w:guid w:val="{D413696F-68DC-4B4C-BB25-62B9A4D7E964}"/>
      </w:docPartPr>
      <w:docPartBody>
        <w:p w:rsidR="0064628D" w:rsidRDefault="0064628D" w:rsidP="0064628D">
          <w:pPr>
            <w:pStyle w:val="2FCB14ABBF0D4672B4802D0A04F1EC79"/>
          </w:pPr>
          <w:r w:rsidRPr="0007340C">
            <w:rPr>
              <w:rStyle w:val="PlaceholderText"/>
            </w:rPr>
            <w:t>Click or tap here to enter text.</w:t>
          </w:r>
        </w:p>
      </w:docPartBody>
    </w:docPart>
    <w:docPart>
      <w:docPartPr>
        <w:name w:val="26CFDB36DB8F44FE8CF84425ACB1A5FA"/>
        <w:category>
          <w:name w:val="General"/>
          <w:gallery w:val="placeholder"/>
        </w:category>
        <w:types>
          <w:type w:val="bbPlcHdr"/>
        </w:types>
        <w:behaviors>
          <w:behavior w:val="content"/>
        </w:behaviors>
        <w:guid w:val="{3A5CA8C7-565B-4803-9507-B338620B39DB}"/>
      </w:docPartPr>
      <w:docPartBody>
        <w:p w:rsidR="0064628D" w:rsidRDefault="0064628D" w:rsidP="0064628D">
          <w:pPr>
            <w:pStyle w:val="26CFDB36DB8F44FE8CF84425ACB1A5FA"/>
          </w:pPr>
          <w:r w:rsidRPr="0007340C">
            <w:rPr>
              <w:rStyle w:val="PlaceholderText"/>
            </w:rPr>
            <w:t>Click or tap here to enter text.</w:t>
          </w:r>
        </w:p>
      </w:docPartBody>
    </w:docPart>
    <w:docPart>
      <w:docPartPr>
        <w:name w:val="2A12412856754D01AD61786E846FB51F"/>
        <w:category>
          <w:name w:val="General"/>
          <w:gallery w:val="placeholder"/>
        </w:category>
        <w:types>
          <w:type w:val="bbPlcHdr"/>
        </w:types>
        <w:behaviors>
          <w:behavior w:val="content"/>
        </w:behaviors>
        <w:guid w:val="{E5D95D41-69C5-43BB-BBC9-FF9179AC004F}"/>
      </w:docPartPr>
      <w:docPartBody>
        <w:p w:rsidR="0064628D" w:rsidRDefault="0064628D" w:rsidP="0064628D">
          <w:pPr>
            <w:pStyle w:val="2A12412856754D01AD61786E846FB51F"/>
          </w:pPr>
          <w:r w:rsidRPr="0007340C">
            <w:rPr>
              <w:rStyle w:val="PlaceholderText"/>
            </w:rPr>
            <w:t>Click or tap here to enter text.</w:t>
          </w:r>
        </w:p>
      </w:docPartBody>
    </w:docPart>
    <w:docPart>
      <w:docPartPr>
        <w:name w:val="E6740486BBE04288B005758846F422FF"/>
        <w:category>
          <w:name w:val="General"/>
          <w:gallery w:val="placeholder"/>
        </w:category>
        <w:types>
          <w:type w:val="bbPlcHdr"/>
        </w:types>
        <w:behaviors>
          <w:behavior w:val="content"/>
        </w:behaviors>
        <w:guid w:val="{8726948B-1E85-4135-A936-6B1B6F405D4D}"/>
      </w:docPartPr>
      <w:docPartBody>
        <w:p w:rsidR="0064628D" w:rsidRDefault="0064628D" w:rsidP="0064628D">
          <w:pPr>
            <w:pStyle w:val="E6740486BBE04288B005758846F422FF"/>
          </w:pPr>
          <w:r w:rsidRPr="0007340C">
            <w:rPr>
              <w:rStyle w:val="PlaceholderText"/>
            </w:rPr>
            <w:t>Click or tap here to enter text.</w:t>
          </w:r>
        </w:p>
      </w:docPartBody>
    </w:docPart>
    <w:docPart>
      <w:docPartPr>
        <w:name w:val="7A36A563773B473E8832ABA9269F26C3"/>
        <w:category>
          <w:name w:val="General"/>
          <w:gallery w:val="placeholder"/>
        </w:category>
        <w:types>
          <w:type w:val="bbPlcHdr"/>
        </w:types>
        <w:behaviors>
          <w:behavior w:val="content"/>
        </w:behaviors>
        <w:guid w:val="{FB395CA1-1A70-44FA-BE51-0B861BEE69E3}"/>
      </w:docPartPr>
      <w:docPartBody>
        <w:p w:rsidR="0064628D" w:rsidRDefault="0064628D" w:rsidP="0064628D">
          <w:pPr>
            <w:pStyle w:val="7A36A563773B473E8832ABA9269F26C3"/>
          </w:pPr>
          <w:r w:rsidRPr="0007340C">
            <w:rPr>
              <w:rStyle w:val="PlaceholderText"/>
            </w:rPr>
            <w:t>Click or tap here to enter text.</w:t>
          </w:r>
        </w:p>
      </w:docPartBody>
    </w:docPart>
    <w:docPart>
      <w:docPartPr>
        <w:name w:val="4FDDAF028944449DB217A51DF2756AC0"/>
        <w:category>
          <w:name w:val="General"/>
          <w:gallery w:val="placeholder"/>
        </w:category>
        <w:types>
          <w:type w:val="bbPlcHdr"/>
        </w:types>
        <w:behaviors>
          <w:behavior w:val="content"/>
        </w:behaviors>
        <w:guid w:val="{E9257D64-7F48-4B9B-AA2B-7B60982703BC}"/>
      </w:docPartPr>
      <w:docPartBody>
        <w:p w:rsidR="0064628D" w:rsidRDefault="0064628D" w:rsidP="0064628D">
          <w:pPr>
            <w:pStyle w:val="4FDDAF028944449DB217A51DF2756AC0"/>
          </w:pPr>
          <w:r w:rsidRPr="0007340C">
            <w:rPr>
              <w:rStyle w:val="PlaceholderText"/>
            </w:rPr>
            <w:t>Click or tap here to enter text.</w:t>
          </w:r>
        </w:p>
      </w:docPartBody>
    </w:docPart>
    <w:docPart>
      <w:docPartPr>
        <w:name w:val="CCD13F983FAF4302BC7BD66FA364C856"/>
        <w:category>
          <w:name w:val="General"/>
          <w:gallery w:val="placeholder"/>
        </w:category>
        <w:types>
          <w:type w:val="bbPlcHdr"/>
        </w:types>
        <w:behaviors>
          <w:behavior w:val="content"/>
        </w:behaviors>
        <w:guid w:val="{16C465CD-963E-4BEC-B7CA-59D45C5FD5A7}"/>
      </w:docPartPr>
      <w:docPartBody>
        <w:p w:rsidR="0064628D" w:rsidRDefault="0064628D" w:rsidP="0064628D">
          <w:pPr>
            <w:pStyle w:val="CCD13F983FAF4302BC7BD66FA364C856"/>
          </w:pPr>
          <w:r w:rsidRPr="0007340C">
            <w:rPr>
              <w:rStyle w:val="PlaceholderText"/>
            </w:rPr>
            <w:t>Click or tap here to enter text.</w:t>
          </w:r>
        </w:p>
      </w:docPartBody>
    </w:docPart>
    <w:docPart>
      <w:docPartPr>
        <w:name w:val="89FD1E5BC3EB478892219887CF450254"/>
        <w:category>
          <w:name w:val="General"/>
          <w:gallery w:val="placeholder"/>
        </w:category>
        <w:types>
          <w:type w:val="bbPlcHdr"/>
        </w:types>
        <w:behaviors>
          <w:behavior w:val="content"/>
        </w:behaviors>
        <w:guid w:val="{4B05EBFA-340D-4356-A66E-0715DA0B0D89}"/>
      </w:docPartPr>
      <w:docPartBody>
        <w:p w:rsidR="0064628D" w:rsidRDefault="0064628D" w:rsidP="0064628D">
          <w:pPr>
            <w:pStyle w:val="89FD1E5BC3EB478892219887CF450254"/>
          </w:pPr>
          <w:r w:rsidRPr="0007340C">
            <w:rPr>
              <w:rStyle w:val="PlaceholderText"/>
            </w:rPr>
            <w:t>Click or tap here to enter text.</w:t>
          </w:r>
        </w:p>
      </w:docPartBody>
    </w:docPart>
    <w:docPart>
      <w:docPartPr>
        <w:name w:val="3304F314108F4DE6BA113A01FEF5D06B"/>
        <w:category>
          <w:name w:val="General"/>
          <w:gallery w:val="placeholder"/>
        </w:category>
        <w:types>
          <w:type w:val="bbPlcHdr"/>
        </w:types>
        <w:behaviors>
          <w:behavior w:val="content"/>
        </w:behaviors>
        <w:guid w:val="{BA434481-141E-465B-8935-1CE237C52655}"/>
      </w:docPartPr>
      <w:docPartBody>
        <w:p w:rsidR="0064628D" w:rsidRDefault="0064628D" w:rsidP="0064628D">
          <w:pPr>
            <w:pStyle w:val="3304F314108F4DE6BA113A01FEF5D06B"/>
          </w:pPr>
          <w:r w:rsidRPr="0007340C">
            <w:rPr>
              <w:rStyle w:val="PlaceholderText"/>
            </w:rPr>
            <w:t>Click or tap here to enter text.</w:t>
          </w:r>
        </w:p>
      </w:docPartBody>
    </w:docPart>
    <w:docPart>
      <w:docPartPr>
        <w:name w:val="030AF328D0E5493BBC9163800C3E4252"/>
        <w:category>
          <w:name w:val="General"/>
          <w:gallery w:val="placeholder"/>
        </w:category>
        <w:types>
          <w:type w:val="bbPlcHdr"/>
        </w:types>
        <w:behaviors>
          <w:behavior w:val="content"/>
        </w:behaviors>
        <w:guid w:val="{09D73695-9ECC-491F-A3B3-8FB5FE442014}"/>
      </w:docPartPr>
      <w:docPartBody>
        <w:p w:rsidR="0064628D" w:rsidRDefault="0064628D" w:rsidP="0064628D">
          <w:pPr>
            <w:pStyle w:val="030AF328D0E5493BBC9163800C3E4252"/>
          </w:pPr>
          <w:r w:rsidRPr="0007340C">
            <w:rPr>
              <w:rStyle w:val="PlaceholderText"/>
            </w:rPr>
            <w:t>Click or tap here to enter text.</w:t>
          </w:r>
        </w:p>
      </w:docPartBody>
    </w:docPart>
    <w:docPart>
      <w:docPartPr>
        <w:name w:val="335BE3C1BC344EED805C848B666F2189"/>
        <w:category>
          <w:name w:val="General"/>
          <w:gallery w:val="placeholder"/>
        </w:category>
        <w:types>
          <w:type w:val="bbPlcHdr"/>
        </w:types>
        <w:behaviors>
          <w:behavior w:val="content"/>
        </w:behaviors>
        <w:guid w:val="{E0A0C6C5-8751-42EC-84ED-BAC6BC276FB9}"/>
      </w:docPartPr>
      <w:docPartBody>
        <w:p w:rsidR="0064628D" w:rsidRDefault="0064628D" w:rsidP="0064628D">
          <w:pPr>
            <w:pStyle w:val="335BE3C1BC344EED805C848B666F2189"/>
          </w:pPr>
          <w:r w:rsidRPr="0007340C">
            <w:rPr>
              <w:rStyle w:val="PlaceholderText"/>
            </w:rPr>
            <w:t>Click or tap here to enter text.</w:t>
          </w:r>
        </w:p>
      </w:docPartBody>
    </w:docPart>
    <w:docPart>
      <w:docPartPr>
        <w:name w:val="BDB283F76A1B44D9B772EF19E6500FDB"/>
        <w:category>
          <w:name w:val="General"/>
          <w:gallery w:val="placeholder"/>
        </w:category>
        <w:types>
          <w:type w:val="bbPlcHdr"/>
        </w:types>
        <w:behaviors>
          <w:behavior w:val="content"/>
        </w:behaviors>
        <w:guid w:val="{B29EE680-B306-4F62-98B0-ED7C8F41B066}"/>
      </w:docPartPr>
      <w:docPartBody>
        <w:p w:rsidR="0064628D" w:rsidRDefault="0064628D" w:rsidP="0064628D">
          <w:pPr>
            <w:pStyle w:val="BDB283F76A1B44D9B772EF19E6500FDB"/>
          </w:pPr>
          <w:r w:rsidRPr="0007340C">
            <w:rPr>
              <w:rStyle w:val="PlaceholderText"/>
            </w:rPr>
            <w:t>Click or tap here to enter text.</w:t>
          </w:r>
        </w:p>
      </w:docPartBody>
    </w:docPart>
    <w:docPart>
      <w:docPartPr>
        <w:name w:val="4D64272B047B4971AE69A6B8621E3F72"/>
        <w:category>
          <w:name w:val="General"/>
          <w:gallery w:val="placeholder"/>
        </w:category>
        <w:types>
          <w:type w:val="bbPlcHdr"/>
        </w:types>
        <w:behaviors>
          <w:behavior w:val="content"/>
        </w:behaviors>
        <w:guid w:val="{3099A800-F5E3-44F4-B9AC-418154F369DA}"/>
      </w:docPartPr>
      <w:docPartBody>
        <w:p w:rsidR="0064628D" w:rsidRDefault="0064628D" w:rsidP="0064628D">
          <w:pPr>
            <w:pStyle w:val="4D64272B047B4971AE69A6B8621E3F72"/>
          </w:pPr>
          <w:r w:rsidRPr="0007340C">
            <w:rPr>
              <w:rStyle w:val="PlaceholderText"/>
            </w:rPr>
            <w:t>Click or tap here to enter text.</w:t>
          </w:r>
        </w:p>
      </w:docPartBody>
    </w:docPart>
    <w:docPart>
      <w:docPartPr>
        <w:name w:val="E925D0D11F3A44C09622397E97DC7DB8"/>
        <w:category>
          <w:name w:val="General"/>
          <w:gallery w:val="placeholder"/>
        </w:category>
        <w:types>
          <w:type w:val="bbPlcHdr"/>
        </w:types>
        <w:behaviors>
          <w:behavior w:val="content"/>
        </w:behaviors>
        <w:guid w:val="{B15A788D-871D-4D41-AA03-62422D41AEF9}"/>
      </w:docPartPr>
      <w:docPartBody>
        <w:p w:rsidR="0064628D" w:rsidRDefault="0064628D" w:rsidP="0064628D">
          <w:pPr>
            <w:pStyle w:val="E925D0D11F3A44C09622397E97DC7DB8"/>
          </w:pPr>
          <w:r w:rsidRPr="0007340C">
            <w:rPr>
              <w:rStyle w:val="PlaceholderText"/>
            </w:rPr>
            <w:t>Click or tap here to enter text.</w:t>
          </w:r>
        </w:p>
      </w:docPartBody>
    </w:docPart>
    <w:docPart>
      <w:docPartPr>
        <w:name w:val="3FFDCC916086410595B1F4B8B29F1C9F"/>
        <w:category>
          <w:name w:val="General"/>
          <w:gallery w:val="placeholder"/>
        </w:category>
        <w:types>
          <w:type w:val="bbPlcHdr"/>
        </w:types>
        <w:behaviors>
          <w:behavior w:val="content"/>
        </w:behaviors>
        <w:guid w:val="{C6EBF074-3975-4ACD-88B9-5301BE47BF44}"/>
      </w:docPartPr>
      <w:docPartBody>
        <w:p w:rsidR="0064628D" w:rsidRDefault="0064628D" w:rsidP="0064628D">
          <w:pPr>
            <w:pStyle w:val="3FFDCC916086410595B1F4B8B29F1C9F"/>
          </w:pPr>
          <w:r w:rsidRPr="0007340C">
            <w:rPr>
              <w:rStyle w:val="PlaceholderText"/>
            </w:rPr>
            <w:t>Click or tap here to enter text.</w:t>
          </w:r>
        </w:p>
      </w:docPartBody>
    </w:docPart>
    <w:docPart>
      <w:docPartPr>
        <w:name w:val="FF7BB47D7D0742F885B15485799C9CA4"/>
        <w:category>
          <w:name w:val="General"/>
          <w:gallery w:val="placeholder"/>
        </w:category>
        <w:types>
          <w:type w:val="bbPlcHdr"/>
        </w:types>
        <w:behaviors>
          <w:behavior w:val="content"/>
        </w:behaviors>
        <w:guid w:val="{B019DE84-B93E-4906-871C-EF2E99C44892}"/>
      </w:docPartPr>
      <w:docPartBody>
        <w:p w:rsidR="0064628D" w:rsidRDefault="0064628D" w:rsidP="0064628D">
          <w:pPr>
            <w:pStyle w:val="FF7BB47D7D0742F885B15485799C9CA4"/>
          </w:pPr>
          <w:r w:rsidRPr="0007340C">
            <w:rPr>
              <w:rStyle w:val="PlaceholderText"/>
            </w:rPr>
            <w:t>Click or tap here to enter text.</w:t>
          </w:r>
        </w:p>
      </w:docPartBody>
    </w:docPart>
    <w:docPart>
      <w:docPartPr>
        <w:name w:val="8C7FC87DFB304D199968AA27C3DD0FCA"/>
        <w:category>
          <w:name w:val="General"/>
          <w:gallery w:val="placeholder"/>
        </w:category>
        <w:types>
          <w:type w:val="bbPlcHdr"/>
        </w:types>
        <w:behaviors>
          <w:behavior w:val="content"/>
        </w:behaviors>
        <w:guid w:val="{B96FC64A-BABE-4F8F-96AF-CCC4302B8114}"/>
      </w:docPartPr>
      <w:docPartBody>
        <w:p w:rsidR="0064628D" w:rsidRDefault="0064628D" w:rsidP="0064628D">
          <w:pPr>
            <w:pStyle w:val="8C7FC87DFB304D199968AA27C3DD0FCA"/>
          </w:pPr>
          <w:r w:rsidRPr="0007340C">
            <w:rPr>
              <w:rStyle w:val="PlaceholderText"/>
            </w:rPr>
            <w:t>Click or tap here to enter text.</w:t>
          </w:r>
        </w:p>
      </w:docPartBody>
    </w:docPart>
    <w:docPart>
      <w:docPartPr>
        <w:name w:val="F6D98632F7544A0EA77C2BB56C7D556D"/>
        <w:category>
          <w:name w:val="General"/>
          <w:gallery w:val="placeholder"/>
        </w:category>
        <w:types>
          <w:type w:val="bbPlcHdr"/>
        </w:types>
        <w:behaviors>
          <w:behavior w:val="content"/>
        </w:behaviors>
        <w:guid w:val="{2F2F2E4B-D68D-49DF-BB23-6716EC73CEBE}"/>
      </w:docPartPr>
      <w:docPartBody>
        <w:p w:rsidR="0064628D" w:rsidRDefault="0064628D" w:rsidP="0064628D">
          <w:pPr>
            <w:pStyle w:val="F6D98632F7544A0EA77C2BB56C7D556D"/>
          </w:pPr>
          <w:r w:rsidRPr="0007340C">
            <w:rPr>
              <w:rStyle w:val="PlaceholderText"/>
            </w:rPr>
            <w:t>Click or tap here to enter text.</w:t>
          </w:r>
        </w:p>
      </w:docPartBody>
    </w:docPart>
    <w:docPart>
      <w:docPartPr>
        <w:name w:val="B9A8EF5C76A2403ABAFAB4E9E78DC9AC"/>
        <w:category>
          <w:name w:val="General"/>
          <w:gallery w:val="placeholder"/>
        </w:category>
        <w:types>
          <w:type w:val="bbPlcHdr"/>
        </w:types>
        <w:behaviors>
          <w:behavior w:val="content"/>
        </w:behaviors>
        <w:guid w:val="{60A973FE-AF93-44D1-94D4-831BF4B6CCE1}"/>
      </w:docPartPr>
      <w:docPartBody>
        <w:p w:rsidR="0064628D" w:rsidRDefault="0064628D" w:rsidP="0064628D">
          <w:pPr>
            <w:pStyle w:val="B9A8EF5C76A2403ABAFAB4E9E78DC9AC"/>
          </w:pPr>
          <w:r w:rsidRPr="0007340C">
            <w:rPr>
              <w:rStyle w:val="PlaceholderText"/>
            </w:rPr>
            <w:t>Click or tap here to enter text.</w:t>
          </w:r>
        </w:p>
      </w:docPartBody>
    </w:docPart>
    <w:docPart>
      <w:docPartPr>
        <w:name w:val="FB027776CB554FB593F5486A8EC0ED99"/>
        <w:category>
          <w:name w:val="General"/>
          <w:gallery w:val="placeholder"/>
        </w:category>
        <w:types>
          <w:type w:val="bbPlcHdr"/>
        </w:types>
        <w:behaviors>
          <w:behavior w:val="content"/>
        </w:behaviors>
        <w:guid w:val="{E8B36011-C53F-4187-A601-A18A6E6C87AB}"/>
      </w:docPartPr>
      <w:docPartBody>
        <w:p w:rsidR="0064628D" w:rsidRDefault="0064628D" w:rsidP="0064628D">
          <w:pPr>
            <w:pStyle w:val="FB027776CB554FB593F5486A8EC0ED99"/>
          </w:pPr>
          <w:r w:rsidRPr="0007340C">
            <w:rPr>
              <w:rStyle w:val="PlaceholderText"/>
            </w:rPr>
            <w:t>Click or tap here to enter text.</w:t>
          </w:r>
        </w:p>
      </w:docPartBody>
    </w:docPart>
    <w:docPart>
      <w:docPartPr>
        <w:name w:val="F53AF76620D84139B8FF0292A0CBFD24"/>
        <w:category>
          <w:name w:val="General"/>
          <w:gallery w:val="placeholder"/>
        </w:category>
        <w:types>
          <w:type w:val="bbPlcHdr"/>
        </w:types>
        <w:behaviors>
          <w:behavior w:val="content"/>
        </w:behaviors>
        <w:guid w:val="{558DA376-04D3-4BFE-B583-3CD9A42ED494}"/>
      </w:docPartPr>
      <w:docPartBody>
        <w:p w:rsidR="0064628D" w:rsidRDefault="0064628D" w:rsidP="0064628D">
          <w:pPr>
            <w:pStyle w:val="F53AF76620D84139B8FF0292A0CBFD24"/>
          </w:pPr>
          <w:r w:rsidRPr="0007340C">
            <w:rPr>
              <w:rStyle w:val="PlaceholderText"/>
            </w:rPr>
            <w:t>Click or tap here to enter text.</w:t>
          </w:r>
        </w:p>
      </w:docPartBody>
    </w:docPart>
    <w:docPart>
      <w:docPartPr>
        <w:name w:val="5A8CC8437C1A41C8A9CB5CEC92616D94"/>
        <w:category>
          <w:name w:val="General"/>
          <w:gallery w:val="placeholder"/>
        </w:category>
        <w:types>
          <w:type w:val="bbPlcHdr"/>
        </w:types>
        <w:behaviors>
          <w:behavior w:val="content"/>
        </w:behaviors>
        <w:guid w:val="{0F906755-B48B-4E2C-8B8B-B2BECAC9DBF5}"/>
      </w:docPartPr>
      <w:docPartBody>
        <w:p w:rsidR="0064628D" w:rsidRDefault="0064628D" w:rsidP="0064628D">
          <w:pPr>
            <w:pStyle w:val="5A8CC8437C1A41C8A9CB5CEC92616D94"/>
          </w:pPr>
          <w:r w:rsidRPr="0007340C">
            <w:rPr>
              <w:rStyle w:val="PlaceholderText"/>
            </w:rPr>
            <w:t>Click or tap here to enter text.</w:t>
          </w:r>
        </w:p>
      </w:docPartBody>
    </w:docPart>
    <w:docPart>
      <w:docPartPr>
        <w:name w:val="220F9187856F41379151D63008BF1542"/>
        <w:category>
          <w:name w:val="General"/>
          <w:gallery w:val="placeholder"/>
        </w:category>
        <w:types>
          <w:type w:val="bbPlcHdr"/>
        </w:types>
        <w:behaviors>
          <w:behavior w:val="content"/>
        </w:behaviors>
        <w:guid w:val="{9EE34A02-58F5-4913-9717-B768C913C517}"/>
      </w:docPartPr>
      <w:docPartBody>
        <w:p w:rsidR="0064628D" w:rsidRDefault="0064628D" w:rsidP="0064628D">
          <w:pPr>
            <w:pStyle w:val="220F9187856F41379151D63008BF1542"/>
          </w:pPr>
          <w:r w:rsidRPr="0007340C">
            <w:rPr>
              <w:rStyle w:val="PlaceholderText"/>
            </w:rPr>
            <w:t>Click or tap here to enter text.</w:t>
          </w:r>
        </w:p>
      </w:docPartBody>
    </w:docPart>
    <w:docPart>
      <w:docPartPr>
        <w:name w:val="BE4AF42D79494433BACD106FC9AA791C"/>
        <w:category>
          <w:name w:val="General"/>
          <w:gallery w:val="placeholder"/>
        </w:category>
        <w:types>
          <w:type w:val="bbPlcHdr"/>
        </w:types>
        <w:behaviors>
          <w:behavior w:val="content"/>
        </w:behaviors>
        <w:guid w:val="{F941A753-FB80-458F-9328-E9595257B15F}"/>
      </w:docPartPr>
      <w:docPartBody>
        <w:p w:rsidR="0064628D" w:rsidRDefault="0064628D" w:rsidP="0064628D">
          <w:pPr>
            <w:pStyle w:val="BE4AF42D79494433BACD106FC9AA791C"/>
          </w:pPr>
          <w:r w:rsidRPr="0007340C">
            <w:rPr>
              <w:rStyle w:val="PlaceholderText"/>
            </w:rPr>
            <w:t>Click or tap here to enter text.</w:t>
          </w:r>
        </w:p>
      </w:docPartBody>
    </w:docPart>
    <w:docPart>
      <w:docPartPr>
        <w:name w:val="395D647AAA1E4930B60F2F1EF41341D8"/>
        <w:category>
          <w:name w:val="General"/>
          <w:gallery w:val="placeholder"/>
        </w:category>
        <w:types>
          <w:type w:val="bbPlcHdr"/>
        </w:types>
        <w:behaviors>
          <w:behavior w:val="content"/>
        </w:behaviors>
        <w:guid w:val="{3E1D96C0-364B-4899-AFBA-7D247456FFD4}"/>
      </w:docPartPr>
      <w:docPartBody>
        <w:p w:rsidR="0064628D" w:rsidRDefault="0064628D" w:rsidP="0064628D">
          <w:pPr>
            <w:pStyle w:val="395D647AAA1E4930B60F2F1EF41341D8"/>
          </w:pPr>
          <w:r w:rsidRPr="0007340C">
            <w:rPr>
              <w:rStyle w:val="PlaceholderText"/>
            </w:rPr>
            <w:t>Click or tap here to enter text.</w:t>
          </w:r>
        </w:p>
      </w:docPartBody>
    </w:docPart>
    <w:docPart>
      <w:docPartPr>
        <w:name w:val="E93EA33F56D04E12B946872D32950B4D"/>
        <w:category>
          <w:name w:val="General"/>
          <w:gallery w:val="placeholder"/>
        </w:category>
        <w:types>
          <w:type w:val="bbPlcHdr"/>
        </w:types>
        <w:behaviors>
          <w:behavior w:val="content"/>
        </w:behaviors>
        <w:guid w:val="{96BC8757-C4DA-4688-8520-90063291102C}"/>
      </w:docPartPr>
      <w:docPartBody>
        <w:p w:rsidR="0064628D" w:rsidRDefault="0064628D" w:rsidP="0064628D">
          <w:pPr>
            <w:pStyle w:val="E93EA33F56D04E12B946872D32950B4D"/>
          </w:pPr>
          <w:r w:rsidRPr="0007340C">
            <w:rPr>
              <w:rStyle w:val="PlaceholderText"/>
            </w:rPr>
            <w:t>Click or tap here to enter text.</w:t>
          </w:r>
        </w:p>
      </w:docPartBody>
    </w:docPart>
    <w:docPart>
      <w:docPartPr>
        <w:name w:val="CCE7503BAC514BF7968C847F7741C4E6"/>
        <w:category>
          <w:name w:val="General"/>
          <w:gallery w:val="placeholder"/>
        </w:category>
        <w:types>
          <w:type w:val="bbPlcHdr"/>
        </w:types>
        <w:behaviors>
          <w:behavior w:val="content"/>
        </w:behaviors>
        <w:guid w:val="{84A854FE-EA68-41A2-981E-EA4CB1B4E946}"/>
      </w:docPartPr>
      <w:docPartBody>
        <w:p w:rsidR="0064628D" w:rsidRDefault="0064628D" w:rsidP="0064628D">
          <w:pPr>
            <w:pStyle w:val="CCE7503BAC514BF7968C847F7741C4E6"/>
          </w:pPr>
          <w:r w:rsidRPr="0007340C">
            <w:rPr>
              <w:rStyle w:val="PlaceholderText"/>
            </w:rPr>
            <w:t>Click or tap here to enter text.</w:t>
          </w:r>
        </w:p>
      </w:docPartBody>
    </w:docPart>
    <w:docPart>
      <w:docPartPr>
        <w:name w:val="C67830B39AC44C80904C2E5E4E2F13DB"/>
        <w:category>
          <w:name w:val="General"/>
          <w:gallery w:val="placeholder"/>
        </w:category>
        <w:types>
          <w:type w:val="bbPlcHdr"/>
        </w:types>
        <w:behaviors>
          <w:behavior w:val="content"/>
        </w:behaviors>
        <w:guid w:val="{271B63A4-13C9-45DF-B3C5-7F67B8481065}"/>
      </w:docPartPr>
      <w:docPartBody>
        <w:p w:rsidR="0064628D" w:rsidRDefault="0064628D" w:rsidP="0064628D">
          <w:pPr>
            <w:pStyle w:val="C67830B39AC44C80904C2E5E4E2F13DB"/>
          </w:pPr>
          <w:r w:rsidRPr="0007340C">
            <w:rPr>
              <w:rStyle w:val="PlaceholderText"/>
            </w:rPr>
            <w:t>Click or tap here to enter text.</w:t>
          </w:r>
        </w:p>
      </w:docPartBody>
    </w:docPart>
    <w:docPart>
      <w:docPartPr>
        <w:name w:val="F95FEE5798D14438849B3C6AF75FC704"/>
        <w:category>
          <w:name w:val="General"/>
          <w:gallery w:val="placeholder"/>
        </w:category>
        <w:types>
          <w:type w:val="bbPlcHdr"/>
        </w:types>
        <w:behaviors>
          <w:behavior w:val="content"/>
        </w:behaviors>
        <w:guid w:val="{C46BA7CB-5D70-47C3-9F35-EE2C530DE819}"/>
      </w:docPartPr>
      <w:docPartBody>
        <w:p w:rsidR="0064628D" w:rsidRDefault="0064628D" w:rsidP="0064628D">
          <w:pPr>
            <w:pStyle w:val="F95FEE5798D14438849B3C6AF75FC704"/>
          </w:pPr>
          <w:r w:rsidRPr="0007340C">
            <w:rPr>
              <w:rStyle w:val="PlaceholderText"/>
            </w:rPr>
            <w:t>Click or tap here to enter text.</w:t>
          </w:r>
        </w:p>
      </w:docPartBody>
    </w:docPart>
    <w:docPart>
      <w:docPartPr>
        <w:name w:val="55F8974B50B74B0086244AFD2A5B10AD"/>
        <w:category>
          <w:name w:val="General"/>
          <w:gallery w:val="placeholder"/>
        </w:category>
        <w:types>
          <w:type w:val="bbPlcHdr"/>
        </w:types>
        <w:behaviors>
          <w:behavior w:val="content"/>
        </w:behaviors>
        <w:guid w:val="{78EA8C54-75F8-4646-8B48-282F5BEF04B5}"/>
      </w:docPartPr>
      <w:docPartBody>
        <w:p w:rsidR="0064628D" w:rsidRDefault="0064628D" w:rsidP="0064628D">
          <w:pPr>
            <w:pStyle w:val="55F8974B50B74B0086244AFD2A5B10AD"/>
          </w:pPr>
          <w:r w:rsidRPr="0007340C">
            <w:rPr>
              <w:rStyle w:val="PlaceholderText"/>
            </w:rPr>
            <w:t>Click or tap here to enter text.</w:t>
          </w:r>
        </w:p>
      </w:docPartBody>
    </w:docPart>
    <w:docPart>
      <w:docPartPr>
        <w:name w:val="605DBE7B230C444B87ED0D9BC55A9294"/>
        <w:category>
          <w:name w:val="General"/>
          <w:gallery w:val="placeholder"/>
        </w:category>
        <w:types>
          <w:type w:val="bbPlcHdr"/>
        </w:types>
        <w:behaviors>
          <w:behavior w:val="content"/>
        </w:behaviors>
        <w:guid w:val="{7A3B7732-7938-4C6A-B3D3-2E9118B01233}"/>
      </w:docPartPr>
      <w:docPartBody>
        <w:p w:rsidR="0064628D" w:rsidRDefault="0064628D" w:rsidP="0064628D">
          <w:pPr>
            <w:pStyle w:val="605DBE7B230C444B87ED0D9BC55A9294"/>
          </w:pPr>
          <w:r w:rsidRPr="0007340C">
            <w:rPr>
              <w:rStyle w:val="PlaceholderText"/>
            </w:rPr>
            <w:t>Click or tap here to enter text.</w:t>
          </w:r>
        </w:p>
      </w:docPartBody>
    </w:docPart>
    <w:docPart>
      <w:docPartPr>
        <w:name w:val="35C927F4312F436A93DC356D879FBF79"/>
        <w:category>
          <w:name w:val="General"/>
          <w:gallery w:val="placeholder"/>
        </w:category>
        <w:types>
          <w:type w:val="bbPlcHdr"/>
        </w:types>
        <w:behaviors>
          <w:behavior w:val="content"/>
        </w:behaviors>
        <w:guid w:val="{8E74EBB1-A760-4426-A71C-AE636F0B919A}"/>
      </w:docPartPr>
      <w:docPartBody>
        <w:p w:rsidR="0064628D" w:rsidRDefault="0064628D" w:rsidP="0064628D">
          <w:pPr>
            <w:pStyle w:val="35C927F4312F436A93DC356D879FBF79"/>
          </w:pPr>
          <w:r w:rsidRPr="0007340C">
            <w:rPr>
              <w:rStyle w:val="PlaceholderText"/>
            </w:rPr>
            <w:t>Click or tap here to enter text.</w:t>
          </w:r>
        </w:p>
      </w:docPartBody>
    </w:docPart>
    <w:docPart>
      <w:docPartPr>
        <w:name w:val="C864308CD681467DA62031BD6AA2A7D0"/>
        <w:category>
          <w:name w:val="General"/>
          <w:gallery w:val="placeholder"/>
        </w:category>
        <w:types>
          <w:type w:val="bbPlcHdr"/>
        </w:types>
        <w:behaviors>
          <w:behavior w:val="content"/>
        </w:behaviors>
        <w:guid w:val="{FDF6E366-E71F-4975-900B-105CDCD34D8A}"/>
      </w:docPartPr>
      <w:docPartBody>
        <w:p w:rsidR="0064628D" w:rsidRDefault="0064628D" w:rsidP="0064628D">
          <w:pPr>
            <w:pStyle w:val="C864308CD681467DA62031BD6AA2A7D0"/>
          </w:pPr>
          <w:r w:rsidRPr="0007340C">
            <w:rPr>
              <w:rStyle w:val="PlaceholderText"/>
            </w:rPr>
            <w:t>Click or tap here to enter text.</w:t>
          </w:r>
        </w:p>
      </w:docPartBody>
    </w:docPart>
    <w:docPart>
      <w:docPartPr>
        <w:name w:val="1BC0E8FF8781442EA787E801E1BB4CF2"/>
        <w:category>
          <w:name w:val="General"/>
          <w:gallery w:val="placeholder"/>
        </w:category>
        <w:types>
          <w:type w:val="bbPlcHdr"/>
        </w:types>
        <w:behaviors>
          <w:behavior w:val="content"/>
        </w:behaviors>
        <w:guid w:val="{3960DE17-D673-4B5B-9A87-7E262D8DFBAF}"/>
      </w:docPartPr>
      <w:docPartBody>
        <w:p w:rsidR="0064628D" w:rsidRDefault="0064628D" w:rsidP="0064628D">
          <w:pPr>
            <w:pStyle w:val="1BC0E8FF8781442EA787E801E1BB4CF2"/>
          </w:pPr>
          <w:r w:rsidRPr="0007340C">
            <w:rPr>
              <w:rStyle w:val="PlaceholderText"/>
            </w:rPr>
            <w:t>Click or tap here to enter text.</w:t>
          </w:r>
        </w:p>
      </w:docPartBody>
    </w:docPart>
    <w:docPart>
      <w:docPartPr>
        <w:name w:val="C24FC84319E344699903E4253FF07827"/>
        <w:category>
          <w:name w:val="General"/>
          <w:gallery w:val="placeholder"/>
        </w:category>
        <w:types>
          <w:type w:val="bbPlcHdr"/>
        </w:types>
        <w:behaviors>
          <w:behavior w:val="content"/>
        </w:behaviors>
        <w:guid w:val="{2C3E56D0-F09A-499F-A856-001EB227544F}"/>
      </w:docPartPr>
      <w:docPartBody>
        <w:p w:rsidR="0064628D" w:rsidRDefault="0064628D" w:rsidP="0064628D">
          <w:pPr>
            <w:pStyle w:val="C24FC84319E344699903E4253FF07827"/>
          </w:pPr>
          <w:r w:rsidRPr="0007340C">
            <w:rPr>
              <w:rStyle w:val="PlaceholderText"/>
            </w:rPr>
            <w:t>Click or tap here to enter text.</w:t>
          </w:r>
        </w:p>
      </w:docPartBody>
    </w:docPart>
    <w:docPart>
      <w:docPartPr>
        <w:name w:val="7467A380FAE34F00B6D22E81EBD16CDD"/>
        <w:category>
          <w:name w:val="General"/>
          <w:gallery w:val="placeholder"/>
        </w:category>
        <w:types>
          <w:type w:val="bbPlcHdr"/>
        </w:types>
        <w:behaviors>
          <w:behavior w:val="content"/>
        </w:behaviors>
        <w:guid w:val="{DAB48AB0-AE85-44FB-8C7D-B538C9A41449}"/>
      </w:docPartPr>
      <w:docPartBody>
        <w:p w:rsidR="0064628D" w:rsidRDefault="0064628D" w:rsidP="0064628D">
          <w:pPr>
            <w:pStyle w:val="7467A380FAE34F00B6D22E81EBD16CDD"/>
          </w:pPr>
          <w:r w:rsidRPr="0007340C">
            <w:rPr>
              <w:rStyle w:val="PlaceholderText"/>
            </w:rPr>
            <w:t>Click or tap here to enter text.</w:t>
          </w:r>
        </w:p>
      </w:docPartBody>
    </w:docPart>
    <w:docPart>
      <w:docPartPr>
        <w:name w:val="89082125E94544AAA34A39465733C5DA"/>
        <w:category>
          <w:name w:val="General"/>
          <w:gallery w:val="placeholder"/>
        </w:category>
        <w:types>
          <w:type w:val="bbPlcHdr"/>
        </w:types>
        <w:behaviors>
          <w:behavior w:val="content"/>
        </w:behaviors>
        <w:guid w:val="{E3103960-2AFD-48B3-9130-D304B1891D15}"/>
      </w:docPartPr>
      <w:docPartBody>
        <w:p w:rsidR="0064628D" w:rsidRDefault="0064628D" w:rsidP="0064628D">
          <w:pPr>
            <w:pStyle w:val="89082125E94544AAA34A39465733C5DA"/>
          </w:pPr>
          <w:r w:rsidRPr="0007340C">
            <w:rPr>
              <w:rStyle w:val="PlaceholderText"/>
            </w:rPr>
            <w:t>Click or tap here to enter text.</w:t>
          </w:r>
        </w:p>
      </w:docPartBody>
    </w:docPart>
    <w:docPart>
      <w:docPartPr>
        <w:name w:val="747EC2BD2C65488C9C1641BC250E8097"/>
        <w:category>
          <w:name w:val="General"/>
          <w:gallery w:val="placeholder"/>
        </w:category>
        <w:types>
          <w:type w:val="bbPlcHdr"/>
        </w:types>
        <w:behaviors>
          <w:behavior w:val="content"/>
        </w:behaviors>
        <w:guid w:val="{A76BC4E4-F265-4CCC-AFBC-0EC4DE9F418D}"/>
      </w:docPartPr>
      <w:docPartBody>
        <w:p w:rsidR="0064628D" w:rsidRDefault="0064628D" w:rsidP="0064628D">
          <w:pPr>
            <w:pStyle w:val="747EC2BD2C65488C9C1641BC250E8097"/>
          </w:pPr>
          <w:r w:rsidRPr="0007340C">
            <w:rPr>
              <w:rStyle w:val="PlaceholderText"/>
            </w:rPr>
            <w:t>Click or tap here to enter text.</w:t>
          </w:r>
        </w:p>
      </w:docPartBody>
    </w:docPart>
    <w:docPart>
      <w:docPartPr>
        <w:name w:val="E591FAF674C54AC2BC6FEB977E46330F"/>
        <w:category>
          <w:name w:val="General"/>
          <w:gallery w:val="placeholder"/>
        </w:category>
        <w:types>
          <w:type w:val="bbPlcHdr"/>
        </w:types>
        <w:behaviors>
          <w:behavior w:val="content"/>
        </w:behaviors>
        <w:guid w:val="{04249653-F5F4-468B-9E20-056B210AD1B9}"/>
      </w:docPartPr>
      <w:docPartBody>
        <w:p w:rsidR="0064628D" w:rsidRDefault="0064628D" w:rsidP="0064628D">
          <w:pPr>
            <w:pStyle w:val="E591FAF674C54AC2BC6FEB977E46330F"/>
          </w:pPr>
          <w:r w:rsidRPr="0007340C">
            <w:rPr>
              <w:rStyle w:val="PlaceholderText"/>
            </w:rPr>
            <w:t>Click or tap here to enter text.</w:t>
          </w:r>
        </w:p>
      </w:docPartBody>
    </w:docPart>
    <w:docPart>
      <w:docPartPr>
        <w:name w:val="7706FEB845A04A1A889FD26FFA957002"/>
        <w:category>
          <w:name w:val="General"/>
          <w:gallery w:val="placeholder"/>
        </w:category>
        <w:types>
          <w:type w:val="bbPlcHdr"/>
        </w:types>
        <w:behaviors>
          <w:behavior w:val="content"/>
        </w:behaviors>
        <w:guid w:val="{4B1DF962-9235-4F64-A6CD-C81B891EDA5F}"/>
      </w:docPartPr>
      <w:docPartBody>
        <w:p w:rsidR="0064628D" w:rsidRDefault="0064628D" w:rsidP="0064628D">
          <w:pPr>
            <w:pStyle w:val="7706FEB845A04A1A889FD26FFA957002"/>
          </w:pPr>
          <w:r w:rsidRPr="0007340C">
            <w:rPr>
              <w:rStyle w:val="PlaceholderText"/>
            </w:rPr>
            <w:t>Click or tap here to enter text.</w:t>
          </w:r>
        </w:p>
      </w:docPartBody>
    </w:docPart>
    <w:docPart>
      <w:docPartPr>
        <w:name w:val="F3D54A81938C42FDA10BA6E1FC39EB96"/>
        <w:category>
          <w:name w:val="General"/>
          <w:gallery w:val="placeholder"/>
        </w:category>
        <w:types>
          <w:type w:val="bbPlcHdr"/>
        </w:types>
        <w:behaviors>
          <w:behavior w:val="content"/>
        </w:behaviors>
        <w:guid w:val="{745140AA-6745-4C86-934D-7455FB438914}"/>
      </w:docPartPr>
      <w:docPartBody>
        <w:p w:rsidR="0064628D" w:rsidRDefault="0064628D" w:rsidP="0064628D">
          <w:pPr>
            <w:pStyle w:val="F3D54A81938C42FDA10BA6E1FC39EB96"/>
          </w:pPr>
          <w:r w:rsidRPr="0007340C">
            <w:rPr>
              <w:rStyle w:val="PlaceholderText"/>
            </w:rPr>
            <w:t>Click or tap here to enter text.</w:t>
          </w:r>
        </w:p>
      </w:docPartBody>
    </w:docPart>
    <w:docPart>
      <w:docPartPr>
        <w:name w:val="1C0533A91E3C4B28A2DF8E9014BA13B9"/>
        <w:category>
          <w:name w:val="General"/>
          <w:gallery w:val="placeholder"/>
        </w:category>
        <w:types>
          <w:type w:val="bbPlcHdr"/>
        </w:types>
        <w:behaviors>
          <w:behavior w:val="content"/>
        </w:behaviors>
        <w:guid w:val="{DA36D3D5-20F7-4610-9558-BA6960B9DB98}"/>
      </w:docPartPr>
      <w:docPartBody>
        <w:p w:rsidR="0064628D" w:rsidRDefault="0064628D" w:rsidP="0064628D">
          <w:pPr>
            <w:pStyle w:val="1C0533A91E3C4B28A2DF8E9014BA13B9"/>
          </w:pPr>
          <w:r w:rsidRPr="0007340C">
            <w:rPr>
              <w:rStyle w:val="PlaceholderText"/>
            </w:rPr>
            <w:t>Click or tap here to enter text.</w:t>
          </w:r>
        </w:p>
      </w:docPartBody>
    </w:docPart>
    <w:docPart>
      <w:docPartPr>
        <w:name w:val="C68DCAD717D946A3B28A568DF86B3CC4"/>
        <w:category>
          <w:name w:val="General"/>
          <w:gallery w:val="placeholder"/>
        </w:category>
        <w:types>
          <w:type w:val="bbPlcHdr"/>
        </w:types>
        <w:behaviors>
          <w:behavior w:val="content"/>
        </w:behaviors>
        <w:guid w:val="{6AF2ABBC-81B0-4E9F-B61A-3E3C3A35079D}"/>
      </w:docPartPr>
      <w:docPartBody>
        <w:p w:rsidR="0064628D" w:rsidRDefault="0064628D" w:rsidP="0064628D">
          <w:pPr>
            <w:pStyle w:val="C68DCAD717D946A3B28A568DF86B3CC4"/>
          </w:pPr>
          <w:r w:rsidRPr="0007340C">
            <w:rPr>
              <w:rStyle w:val="PlaceholderText"/>
            </w:rPr>
            <w:t>Click or tap here to enter text.</w:t>
          </w:r>
        </w:p>
      </w:docPartBody>
    </w:docPart>
    <w:docPart>
      <w:docPartPr>
        <w:name w:val="5B57B101069B4A348F254CC43B68274D"/>
        <w:category>
          <w:name w:val="General"/>
          <w:gallery w:val="placeholder"/>
        </w:category>
        <w:types>
          <w:type w:val="bbPlcHdr"/>
        </w:types>
        <w:behaviors>
          <w:behavior w:val="content"/>
        </w:behaviors>
        <w:guid w:val="{090AD583-77C8-4C3D-82B6-FAB1345123CE}"/>
      </w:docPartPr>
      <w:docPartBody>
        <w:p w:rsidR="0064628D" w:rsidRDefault="0064628D" w:rsidP="0064628D">
          <w:pPr>
            <w:pStyle w:val="5B57B101069B4A348F254CC43B68274D"/>
          </w:pPr>
          <w:r w:rsidRPr="0007340C">
            <w:rPr>
              <w:rStyle w:val="PlaceholderText"/>
            </w:rPr>
            <w:t>Click or tap here to enter text.</w:t>
          </w:r>
        </w:p>
      </w:docPartBody>
    </w:docPart>
    <w:docPart>
      <w:docPartPr>
        <w:name w:val="C8ED4DEFF73948E1848AB553A45F0783"/>
        <w:category>
          <w:name w:val="General"/>
          <w:gallery w:val="placeholder"/>
        </w:category>
        <w:types>
          <w:type w:val="bbPlcHdr"/>
        </w:types>
        <w:behaviors>
          <w:behavior w:val="content"/>
        </w:behaviors>
        <w:guid w:val="{2128370D-FA04-4D85-A5AE-A5F32730540B}"/>
      </w:docPartPr>
      <w:docPartBody>
        <w:p w:rsidR="0064628D" w:rsidRDefault="0064628D" w:rsidP="0064628D">
          <w:pPr>
            <w:pStyle w:val="C8ED4DEFF73948E1848AB553A45F0783"/>
          </w:pPr>
          <w:r w:rsidRPr="0007340C">
            <w:rPr>
              <w:rStyle w:val="PlaceholderText"/>
            </w:rPr>
            <w:t>Click or tap here to enter text.</w:t>
          </w:r>
        </w:p>
      </w:docPartBody>
    </w:docPart>
    <w:docPart>
      <w:docPartPr>
        <w:name w:val="E3A8E1FE4E3C4BDE920E1E86727DCCF6"/>
        <w:category>
          <w:name w:val="General"/>
          <w:gallery w:val="placeholder"/>
        </w:category>
        <w:types>
          <w:type w:val="bbPlcHdr"/>
        </w:types>
        <w:behaviors>
          <w:behavior w:val="content"/>
        </w:behaviors>
        <w:guid w:val="{6CA5CF93-36CF-4D98-9A22-BA8AFDA65532}"/>
      </w:docPartPr>
      <w:docPartBody>
        <w:p w:rsidR="0064628D" w:rsidRDefault="0064628D" w:rsidP="0064628D">
          <w:pPr>
            <w:pStyle w:val="E3A8E1FE4E3C4BDE920E1E86727DCCF6"/>
          </w:pPr>
          <w:r w:rsidRPr="0007340C">
            <w:rPr>
              <w:rStyle w:val="PlaceholderText"/>
            </w:rPr>
            <w:t>Click or tap here to enter text.</w:t>
          </w:r>
        </w:p>
      </w:docPartBody>
    </w:docPart>
    <w:docPart>
      <w:docPartPr>
        <w:name w:val="F252B1AD42764B5E8945859A7F7A5965"/>
        <w:category>
          <w:name w:val="General"/>
          <w:gallery w:val="placeholder"/>
        </w:category>
        <w:types>
          <w:type w:val="bbPlcHdr"/>
        </w:types>
        <w:behaviors>
          <w:behavior w:val="content"/>
        </w:behaviors>
        <w:guid w:val="{D4FBBC13-3778-4715-8049-0BB56755B12E}"/>
      </w:docPartPr>
      <w:docPartBody>
        <w:p w:rsidR="0064628D" w:rsidRDefault="0064628D" w:rsidP="0064628D">
          <w:pPr>
            <w:pStyle w:val="F252B1AD42764B5E8945859A7F7A5965"/>
          </w:pPr>
          <w:r w:rsidRPr="0007340C">
            <w:rPr>
              <w:rStyle w:val="PlaceholderText"/>
            </w:rPr>
            <w:t>Click or tap here to enter text.</w:t>
          </w:r>
        </w:p>
      </w:docPartBody>
    </w:docPart>
    <w:docPart>
      <w:docPartPr>
        <w:name w:val="CD646EFA57C8474D95278841233C2466"/>
        <w:category>
          <w:name w:val="General"/>
          <w:gallery w:val="placeholder"/>
        </w:category>
        <w:types>
          <w:type w:val="bbPlcHdr"/>
        </w:types>
        <w:behaviors>
          <w:behavior w:val="content"/>
        </w:behaviors>
        <w:guid w:val="{091C8E95-C829-4265-8B5A-AD48D30FF4EF}"/>
      </w:docPartPr>
      <w:docPartBody>
        <w:p w:rsidR="0064628D" w:rsidRDefault="0064628D" w:rsidP="0064628D">
          <w:pPr>
            <w:pStyle w:val="CD646EFA57C8474D95278841233C2466"/>
          </w:pPr>
          <w:r w:rsidRPr="0007340C">
            <w:rPr>
              <w:rStyle w:val="PlaceholderText"/>
            </w:rPr>
            <w:t>Click or tap here to enter text.</w:t>
          </w:r>
        </w:p>
      </w:docPartBody>
    </w:docPart>
    <w:docPart>
      <w:docPartPr>
        <w:name w:val="463623F81109485CA6DDCB6B95404446"/>
        <w:category>
          <w:name w:val="General"/>
          <w:gallery w:val="placeholder"/>
        </w:category>
        <w:types>
          <w:type w:val="bbPlcHdr"/>
        </w:types>
        <w:behaviors>
          <w:behavior w:val="content"/>
        </w:behaviors>
        <w:guid w:val="{77A7DC9B-0F15-4097-95EC-37104C60A9F0}"/>
      </w:docPartPr>
      <w:docPartBody>
        <w:p w:rsidR="0064628D" w:rsidRDefault="0064628D" w:rsidP="0064628D">
          <w:pPr>
            <w:pStyle w:val="463623F81109485CA6DDCB6B95404446"/>
          </w:pPr>
          <w:r w:rsidRPr="0007340C">
            <w:rPr>
              <w:rStyle w:val="PlaceholderText"/>
            </w:rPr>
            <w:t>Click or tap here to enter text.</w:t>
          </w:r>
        </w:p>
      </w:docPartBody>
    </w:docPart>
    <w:docPart>
      <w:docPartPr>
        <w:name w:val="1AA0F7FD363A4130A4150E9773305683"/>
        <w:category>
          <w:name w:val="General"/>
          <w:gallery w:val="placeholder"/>
        </w:category>
        <w:types>
          <w:type w:val="bbPlcHdr"/>
        </w:types>
        <w:behaviors>
          <w:behavior w:val="content"/>
        </w:behaviors>
        <w:guid w:val="{AAA6E099-1FF8-4AE3-A2F3-7B130B1D44E9}"/>
      </w:docPartPr>
      <w:docPartBody>
        <w:p w:rsidR="0064628D" w:rsidRDefault="0064628D" w:rsidP="0064628D">
          <w:pPr>
            <w:pStyle w:val="1AA0F7FD363A4130A4150E9773305683"/>
          </w:pPr>
          <w:r w:rsidRPr="0007340C">
            <w:rPr>
              <w:rStyle w:val="PlaceholderText"/>
            </w:rPr>
            <w:t>Click or tap here to enter text.</w:t>
          </w:r>
        </w:p>
      </w:docPartBody>
    </w:docPart>
    <w:docPart>
      <w:docPartPr>
        <w:name w:val="12FD05DE35DC4A7C9BEF9B361294362B"/>
        <w:category>
          <w:name w:val="General"/>
          <w:gallery w:val="placeholder"/>
        </w:category>
        <w:types>
          <w:type w:val="bbPlcHdr"/>
        </w:types>
        <w:behaviors>
          <w:behavior w:val="content"/>
        </w:behaviors>
        <w:guid w:val="{57D0995E-8F7B-4F07-A29B-FF0A80185810}"/>
      </w:docPartPr>
      <w:docPartBody>
        <w:p w:rsidR="0064628D" w:rsidRDefault="0064628D" w:rsidP="0064628D">
          <w:pPr>
            <w:pStyle w:val="12FD05DE35DC4A7C9BEF9B361294362B"/>
          </w:pPr>
          <w:r w:rsidRPr="0007340C">
            <w:rPr>
              <w:rStyle w:val="PlaceholderText"/>
            </w:rPr>
            <w:t>Click or tap here to enter text.</w:t>
          </w:r>
        </w:p>
      </w:docPartBody>
    </w:docPart>
    <w:docPart>
      <w:docPartPr>
        <w:name w:val="0B4ED0EFF8E44D818F93C877964A835A"/>
        <w:category>
          <w:name w:val="General"/>
          <w:gallery w:val="placeholder"/>
        </w:category>
        <w:types>
          <w:type w:val="bbPlcHdr"/>
        </w:types>
        <w:behaviors>
          <w:behavior w:val="content"/>
        </w:behaviors>
        <w:guid w:val="{BAD25909-BA10-4ECA-AB33-250853E6EB4F}"/>
      </w:docPartPr>
      <w:docPartBody>
        <w:p w:rsidR="0064628D" w:rsidRDefault="0064628D" w:rsidP="0064628D">
          <w:pPr>
            <w:pStyle w:val="0B4ED0EFF8E44D818F93C877964A835A"/>
          </w:pPr>
          <w:r w:rsidRPr="0007340C">
            <w:rPr>
              <w:rStyle w:val="PlaceholderText"/>
            </w:rPr>
            <w:t>Click or tap here to enter text.</w:t>
          </w:r>
        </w:p>
      </w:docPartBody>
    </w:docPart>
    <w:docPart>
      <w:docPartPr>
        <w:name w:val="CC278F2327D948F69F5FF842734A4C63"/>
        <w:category>
          <w:name w:val="General"/>
          <w:gallery w:val="placeholder"/>
        </w:category>
        <w:types>
          <w:type w:val="bbPlcHdr"/>
        </w:types>
        <w:behaviors>
          <w:behavior w:val="content"/>
        </w:behaviors>
        <w:guid w:val="{33C5E801-489D-4B72-978D-9244FFFF5139}"/>
      </w:docPartPr>
      <w:docPartBody>
        <w:p w:rsidR="0064628D" w:rsidRDefault="0064628D" w:rsidP="0064628D">
          <w:pPr>
            <w:pStyle w:val="CC278F2327D948F69F5FF842734A4C63"/>
          </w:pPr>
          <w:r w:rsidRPr="0007340C">
            <w:rPr>
              <w:rStyle w:val="PlaceholderText"/>
            </w:rPr>
            <w:t>Click or tap here to enter text.</w:t>
          </w:r>
        </w:p>
      </w:docPartBody>
    </w:docPart>
    <w:docPart>
      <w:docPartPr>
        <w:name w:val="A9178A75C8684A7285090468ACC356D3"/>
        <w:category>
          <w:name w:val="General"/>
          <w:gallery w:val="placeholder"/>
        </w:category>
        <w:types>
          <w:type w:val="bbPlcHdr"/>
        </w:types>
        <w:behaviors>
          <w:behavior w:val="content"/>
        </w:behaviors>
        <w:guid w:val="{519D6D5A-349D-472B-9D08-E7A20C5C11C2}"/>
      </w:docPartPr>
      <w:docPartBody>
        <w:p w:rsidR="0064628D" w:rsidRDefault="0064628D" w:rsidP="0064628D">
          <w:pPr>
            <w:pStyle w:val="A9178A75C8684A7285090468ACC356D3"/>
          </w:pPr>
          <w:r w:rsidRPr="0007340C">
            <w:rPr>
              <w:rStyle w:val="PlaceholderText"/>
            </w:rPr>
            <w:t>Click or tap here to enter text.</w:t>
          </w:r>
        </w:p>
      </w:docPartBody>
    </w:docPart>
    <w:docPart>
      <w:docPartPr>
        <w:name w:val="0489CD5F31D0470FBAA8865193BAF094"/>
        <w:category>
          <w:name w:val="General"/>
          <w:gallery w:val="placeholder"/>
        </w:category>
        <w:types>
          <w:type w:val="bbPlcHdr"/>
        </w:types>
        <w:behaviors>
          <w:behavior w:val="content"/>
        </w:behaviors>
        <w:guid w:val="{F7876258-1070-4280-93B1-386214B53601}"/>
      </w:docPartPr>
      <w:docPartBody>
        <w:p w:rsidR="0064628D" w:rsidRDefault="0064628D" w:rsidP="0064628D">
          <w:pPr>
            <w:pStyle w:val="0489CD5F31D0470FBAA8865193BAF094"/>
          </w:pPr>
          <w:r w:rsidRPr="0007340C">
            <w:rPr>
              <w:rStyle w:val="PlaceholderText"/>
            </w:rPr>
            <w:t>Click or tap here to enter text.</w:t>
          </w:r>
        </w:p>
      </w:docPartBody>
    </w:docPart>
    <w:docPart>
      <w:docPartPr>
        <w:name w:val="64D589E950EB4E739CD847927A00BF1D"/>
        <w:category>
          <w:name w:val="General"/>
          <w:gallery w:val="placeholder"/>
        </w:category>
        <w:types>
          <w:type w:val="bbPlcHdr"/>
        </w:types>
        <w:behaviors>
          <w:behavior w:val="content"/>
        </w:behaviors>
        <w:guid w:val="{1C9ABD34-83EB-43B7-B31E-20BEF425C739}"/>
      </w:docPartPr>
      <w:docPartBody>
        <w:p w:rsidR="0064628D" w:rsidRDefault="0064628D" w:rsidP="0064628D">
          <w:pPr>
            <w:pStyle w:val="64D589E950EB4E739CD847927A00BF1D"/>
          </w:pPr>
          <w:r w:rsidRPr="0007340C">
            <w:rPr>
              <w:rStyle w:val="PlaceholderText"/>
            </w:rPr>
            <w:t>Click or tap here to enter text.</w:t>
          </w:r>
        </w:p>
      </w:docPartBody>
    </w:docPart>
    <w:docPart>
      <w:docPartPr>
        <w:name w:val="68D27EFA7EF14D5EA51B75FBE0991C83"/>
        <w:category>
          <w:name w:val="General"/>
          <w:gallery w:val="placeholder"/>
        </w:category>
        <w:types>
          <w:type w:val="bbPlcHdr"/>
        </w:types>
        <w:behaviors>
          <w:behavior w:val="content"/>
        </w:behaviors>
        <w:guid w:val="{57CA4802-CD22-457B-AD4D-D8662E2378F5}"/>
      </w:docPartPr>
      <w:docPartBody>
        <w:p w:rsidR="0064628D" w:rsidRDefault="0064628D" w:rsidP="0064628D">
          <w:pPr>
            <w:pStyle w:val="68D27EFA7EF14D5EA51B75FBE0991C83"/>
          </w:pPr>
          <w:r w:rsidRPr="0007340C">
            <w:rPr>
              <w:rStyle w:val="PlaceholderText"/>
            </w:rPr>
            <w:t>Click or tap here to enter text.</w:t>
          </w:r>
        </w:p>
      </w:docPartBody>
    </w:docPart>
    <w:docPart>
      <w:docPartPr>
        <w:name w:val="17BA9062490747B390DEFCEAB8C5D18A"/>
        <w:category>
          <w:name w:val="General"/>
          <w:gallery w:val="placeholder"/>
        </w:category>
        <w:types>
          <w:type w:val="bbPlcHdr"/>
        </w:types>
        <w:behaviors>
          <w:behavior w:val="content"/>
        </w:behaviors>
        <w:guid w:val="{92E5DF85-B5B8-4B3D-B217-6C236F15BD88}"/>
      </w:docPartPr>
      <w:docPartBody>
        <w:p w:rsidR="0064628D" w:rsidRDefault="0064628D" w:rsidP="0064628D">
          <w:pPr>
            <w:pStyle w:val="17BA9062490747B390DEFCEAB8C5D18A"/>
          </w:pPr>
          <w:r w:rsidRPr="0007340C">
            <w:rPr>
              <w:rStyle w:val="PlaceholderText"/>
            </w:rPr>
            <w:t>Click or tap here to enter text.</w:t>
          </w:r>
        </w:p>
      </w:docPartBody>
    </w:docPart>
    <w:docPart>
      <w:docPartPr>
        <w:name w:val="A58D9D8E0017489FABFDE61775FDE476"/>
        <w:category>
          <w:name w:val="General"/>
          <w:gallery w:val="placeholder"/>
        </w:category>
        <w:types>
          <w:type w:val="bbPlcHdr"/>
        </w:types>
        <w:behaviors>
          <w:behavior w:val="content"/>
        </w:behaviors>
        <w:guid w:val="{131C3D2A-DDBC-4EEF-8C50-BDD1B341A277}"/>
      </w:docPartPr>
      <w:docPartBody>
        <w:p w:rsidR="0064628D" w:rsidRDefault="0064628D" w:rsidP="0064628D">
          <w:pPr>
            <w:pStyle w:val="A58D9D8E0017489FABFDE61775FDE476"/>
          </w:pPr>
          <w:r w:rsidRPr="0007340C">
            <w:rPr>
              <w:rStyle w:val="PlaceholderText"/>
            </w:rPr>
            <w:t>Click or tap here to enter text.</w:t>
          </w:r>
        </w:p>
      </w:docPartBody>
    </w:docPart>
    <w:docPart>
      <w:docPartPr>
        <w:name w:val="5800409CE5DB488D98BCDF9490FEC38C"/>
        <w:category>
          <w:name w:val="General"/>
          <w:gallery w:val="placeholder"/>
        </w:category>
        <w:types>
          <w:type w:val="bbPlcHdr"/>
        </w:types>
        <w:behaviors>
          <w:behavior w:val="content"/>
        </w:behaviors>
        <w:guid w:val="{03368627-19C3-4912-9815-4A5DAC053BDB}"/>
      </w:docPartPr>
      <w:docPartBody>
        <w:p w:rsidR="0064628D" w:rsidRDefault="0064628D" w:rsidP="0064628D">
          <w:pPr>
            <w:pStyle w:val="5800409CE5DB488D98BCDF9490FEC38C"/>
          </w:pPr>
          <w:r w:rsidRPr="0007340C">
            <w:rPr>
              <w:rStyle w:val="PlaceholderText"/>
            </w:rPr>
            <w:t>Click or tap here to enter text.</w:t>
          </w:r>
        </w:p>
      </w:docPartBody>
    </w:docPart>
    <w:docPart>
      <w:docPartPr>
        <w:name w:val="341C92077CDE4D7A8D47554A715489B0"/>
        <w:category>
          <w:name w:val="General"/>
          <w:gallery w:val="placeholder"/>
        </w:category>
        <w:types>
          <w:type w:val="bbPlcHdr"/>
        </w:types>
        <w:behaviors>
          <w:behavior w:val="content"/>
        </w:behaviors>
        <w:guid w:val="{4713CED9-D416-49A9-8B53-E41222919821}"/>
      </w:docPartPr>
      <w:docPartBody>
        <w:p w:rsidR="0064628D" w:rsidRDefault="0064628D" w:rsidP="0064628D">
          <w:pPr>
            <w:pStyle w:val="341C92077CDE4D7A8D47554A715489B0"/>
          </w:pPr>
          <w:r w:rsidRPr="0007340C">
            <w:rPr>
              <w:rStyle w:val="PlaceholderText"/>
            </w:rPr>
            <w:t>Click or tap here to enter text.</w:t>
          </w:r>
        </w:p>
      </w:docPartBody>
    </w:docPart>
    <w:docPart>
      <w:docPartPr>
        <w:name w:val="5BC60908915841078D735FACE9D5EC15"/>
        <w:category>
          <w:name w:val="General"/>
          <w:gallery w:val="placeholder"/>
        </w:category>
        <w:types>
          <w:type w:val="bbPlcHdr"/>
        </w:types>
        <w:behaviors>
          <w:behavior w:val="content"/>
        </w:behaviors>
        <w:guid w:val="{0B579313-31BA-4C67-914A-8A49B0D0F17A}"/>
      </w:docPartPr>
      <w:docPartBody>
        <w:p w:rsidR="0064628D" w:rsidRDefault="0064628D" w:rsidP="0064628D">
          <w:pPr>
            <w:pStyle w:val="5BC60908915841078D735FACE9D5EC15"/>
          </w:pPr>
          <w:r w:rsidRPr="0007340C">
            <w:rPr>
              <w:rStyle w:val="PlaceholderText"/>
            </w:rPr>
            <w:t>Click or tap here to enter text.</w:t>
          </w:r>
        </w:p>
      </w:docPartBody>
    </w:docPart>
    <w:docPart>
      <w:docPartPr>
        <w:name w:val="5DF939D084264A359E34ADFF02F85679"/>
        <w:category>
          <w:name w:val="General"/>
          <w:gallery w:val="placeholder"/>
        </w:category>
        <w:types>
          <w:type w:val="bbPlcHdr"/>
        </w:types>
        <w:behaviors>
          <w:behavior w:val="content"/>
        </w:behaviors>
        <w:guid w:val="{1C7488A5-659B-4315-ABB9-5A4C8E624ECF}"/>
      </w:docPartPr>
      <w:docPartBody>
        <w:p w:rsidR="0064628D" w:rsidRDefault="0064628D" w:rsidP="0064628D">
          <w:pPr>
            <w:pStyle w:val="5DF939D084264A359E34ADFF02F85679"/>
          </w:pPr>
          <w:r w:rsidRPr="0007340C">
            <w:rPr>
              <w:rStyle w:val="PlaceholderText"/>
            </w:rPr>
            <w:t>Click or tap here to enter text.</w:t>
          </w:r>
        </w:p>
      </w:docPartBody>
    </w:docPart>
    <w:docPart>
      <w:docPartPr>
        <w:name w:val="0EFAAD798B9A419E8467D9E31E8D1874"/>
        <w:category>
          <w:name w:val="General"/>
          <w:gallery w:val="placeholder"/>
        </w:category>
        <w:types>
          <w:type w:val="bbPlcHdr"/>
        </w:types>
        <w:behaviors>
          <w:behavior w:val="content"/>
        </w:behaviors>
        <w:guid w:val="{FE982D4F-D0D5-4087-90C0-A87FC6592DFB}"/>
      </w:docPartPr>
      <w:docPartBody>
        <w:p w:rsidR="0064628D" w:rsidRDefault="0064628D" w:rsidP="0064628D">
          <w:pPr>
            <w:pStyle w:val="0EFAAD798B9A419E8467D9E31E8D1874"/>
          </w:pPr>
          <w:r w:rsidRPr="0007340C">
            <w:rPr>
              <w:rStyle w:val="PlaceholderText"/>
            </w:rPr>
            <w:t>Click or tap here to enter text.</w:t>
          </w:r>
        </w:p>
      </w:docPartBody>
    </w:docPart>
    <w:docPart>
      <w:docPartPr>
        <w:name w:val="EFC2564A21134EB4B952985194895FCC"/>
        <w:category>
          <w:name w:val="General"/>
          <w:gallery w:val="placeholder"/>
        </w:category>
        <w:types>
          <w:type w:val="bbPlcHdr"/>
        </w:types>
        <w:behaviors>
          <w:behavior w:val="content"/>
        </w:behaviors>
        <w:guid w:val="{0DD4CE90-7936-4081-8D3D-48DCD2A4A719}"/>
      </w:docPartPr>
      <w:docPartBody>
        <w:p w:rsidR="0064628D" w:rsidRDefault="0064628D" w:rsidP="0064628D">
          <w:pPr>
            <w:pStyle w:val="EFC2564A21134EB4B952985194895FCC"/>
          </w:pPr>
          <w:r w:rsidRPr="0007340C">
            <w:rPr>
              <w:rStyle w:val="PlaceholderText"/>
            </w:rPr>
            <w:t>Click or tap here to enter text.</w:t>
          </w:r>
        </w:p>
      </w:docPartBody>
    </w:docPart>
    <w:docPart>
      <w:docPartPr>
        <w:name w:val="7C48E7B3F3F74B3BB6BFC3F10F719455"/>
        <w:category>
          <w:name w:val="General"/>
          <w:gallery w:val="placeholder"/>
        </w:category>
        <w:types>
          <w:type w:val="bbPlcHdr"/>
        </w:types>
        <w:behaviors>
          <w:behavior w:val="content"/>
        </w:behaviors>
        <w:guid w:val="{A54C2BE8-D602-41C2-A38E-F8F0D8819155}"/>
      </w:docPartPr>
      <w:docPartBody>
        <w:p w:rsidR="0064628D" w:rsidRDefault="0064628D" w:rsidP="0064628D">
          <w:pPr>
            <w:pStyle w:val="7C48E7B3F3F74B3BB6BFC3F10F719455"/>
          </w:pPr>
          <w:r w:rsidRPr="0007340C">
            <w:rPr>
              <w:rStyle w:val="PlaceholderText"/>
            </w:rPr>
            <w:t>Click or tap here to enter text.</w:t>
          </w:r>
        </w:p>
      </w:docPartBody>
    </w:docPart>
    <w:docPart>
      <w:docPartPr>
        <w:name w:val="FAE06EB8F1B34E41B47B0FC42AA7FEE8"/>
        <w:category>
          <w:name w:val="General"/>
          <w:gallery w:val="placeholder"/>
        </w:category>
        <w:types>
          <w:type w:val="bbPlcHdr"/>
        </w:types>
        <w:behaviors>
          <w:behavior w:val="content"/>
        </w:behaviors>
        <w:guid w:val="{49523487-A8ED-4DD7-BC95-CA613AC2C974}"/>
      </w:docPartPr>
      <w:docPartBody>
        <w:p w:rsidR="0064628D" w:rsidRDefault="0064628D" w:rsidP="0064628D">
          <w:pPr>
            <w:pStyle w:val="FAE06EB8F1B34E41B47B0FC42AA7FEE8"/>
          </w:pPr>
          <w:r w:rsidRPr="0007340C">
            <w:rPr>
              <w:rStyle w:val="PlaceholderText"/>
            </w:rPr>
            <w:t>Click or tap here to enter text.</w:t>
          </w:r>
        </w:p>
      </w:docPartBody>
    </w:docPart>
    <w:docPart>
      <w:docPartPr>
        <w:name w:val="E25F079BAB384148BB7D3566327BABF0"/>
        <w:category>
          <w:name w:val="General"/>
          <w:gallery w:val="placeholder"/>
        </w:category>
        <w:types>
          <w:type w:val="bbPlcHdr"/>
        </w:types>
        <w:behaviors>
          <w:behavior w:val="content"/>
        </w:behaviors>
        <w:guid w:val="{DE874E44-75D9-4566-8530-09D4044E21E4}"/>
      </w:docPartPr>
      <w:docPartBody>
        <w:p w:rsidR="0064628D" w:rsidRDefault="0064628D" w:rsidP="0064628D">
          <w:pPr>
            <w:pStyle w:val="E25F079BAB384148BB7D3566327BABF0"/>
          </w:pPr>
          <w:r w:rsidRPr="0007340C">
            <w:rPr>
              <w:rStyle w:val="PlaceholderText"/>
            </w:rPr>
            <w:t>Click or tap here to enter text.</w:t>
          </w:r>
        </w:p>
      </w:docPartBody>
    </w:docPart>
    <w:docPart>
      <w:docPartPr>
        <w:name w:val="BF0A10E11C53438B83B34743A5474127"/>
        <w:category>
          <w:name w:val="General"/>
          <w:gallery w:val="placeholder"/>
        </w:category>
        <w:types>
          <w:type w:val="bbPlcHdr"/>
        </w:types>
        <w:behaviors>
          <w:behavior w:val="content"/>
        </w:behaviors>
        <w:guid w:val="{E5A5280A-71B7-49EF-9514-DDB2BD25792F}"/>
      </w:docPartPr>
      <w:docPartBody>
        <w:p w:rsidR="0064628D" w:rsidRDefault="0064628D" w:rsidP="0064628D">
          <w:pPr>
            <w:pStyle w:val="BF0A10E11C53438B83B34743A5474127"/>
          </w:pPr>
          <w:r w:rsidRPr="0007340C">
            <w:rPr>
              <w:rStyle w:val="PlaceholderText"/>
            </w:rPr>
            <w:t>Click or tap here to enter text.</w:t>
          </w:r>
        </w:p>
      </w:docPartBody>
    </w:docPart>
    <w:docPart>
      <w:docPartPr>
        <w:name w:val="C309A1FA2B024F08898EDAAD315E1246"/>
        <w:category>
          <w:name w:val="General"/>
          <w:gallery w:val="placeholder"/>
        </w:category>
        <w:types>
          <w:type w:val="bbPlcHdr"/>
        </w:types>
        <w:behaviors>
          <w:behavior w:val="content"/>
        </w:behaviors>
        <w:guid w:val="{2E5AF72F-03F1-45CC-A9EB-6888570D4F0F}"/>
      </w:docPartPr>
      <w:docPartBody>
        <w:p w:rsidR="0064628D" w:rsidRDefault="0064628D" w:rsidP="0064628D">
          <w:pPr>
            <w:pStyle w:val="C309A1FA2B024F08898EDAAD315E1246"/>
          </w:pPr>
          <w:r w:rsidRPr="0007340C">
            <w:rPr>
              <w:rStyle w:val="PlaceholderText"/>
            </w:rPr>
            <w:t>Click or tap here to enter text.</w:t>
          </w:r>
        </w:p>
      </w:docPartBody>
    </w:docPart>
    <w:docPart>
      <w:docPartPr>
        <w:name w:val="E522BD2D6BBA4498A05329EB6F942131"/>
        <w:category>
          <w:name w:val="General"/>
          <w:gallery w:val="placeholder"/>
        </w:category>
        <w:types>
          <w:type w:val="bbPlcHdr"/>
        </w:types>
        <w:behaviors>
          <w:behavior w:val="content"/>
        </w:behaviors>
        <w:guid w:val="{3D2D1976-61B2-46F7-A7B8-574CFB50220E}"/>
      </w:docPartPr>
      <w:docPartBody>
        <w:p w:rsidR="0064628D" w:rsidRDefault="0064628D" w:rsidP="0064628D">
          <w:pPr>
            <w:pStyle w:val="E522BD2D6BBA4498A05329EB6F942131"/>
          </w:pPr>
          <w:r w:rsidRPr="0007340C">
            <w:rPr>
              <w:rStyle w:val="PlaceholderText"/>
            </w:rPr>
            <w:t>Click or tap here to enter text.</w:t>
          </w:r>
        </w:p>
      </w:docPartBody>
    </w:docPart>
    <w:docPart>
      <w:docPartPr>
        <w:name w:val="2C84D39B4DD6489FB6CC5B20C70DC83F"/>
        <w:category>
          <w:name w:val="General"/>
          <w:gallery w:val="placeholder"/>
        </w:category>
        <w:types>
          <w:type w:val="bbPlcHdr"/>
        </w:types>
        <w:behaviors>
          <w:behavior w:val="content"/>
        </w:behaviors>
        <w:guid w:val="{983F02EC-60F5-41FD-B459-4BD23E3B6D00}"/>
      </w:docPartPr>
      <w:docPartBody>
        <w:p w:rsidR="0064628D" w:rsidRDefault="0064628D" w:rsidP="0064628D">
          <w:pPr>
            <w:pStyle w:val="2C84D39B4DD6489FB6CC5B20C70DC83F"/>
          </w:pPr>
          <w:r w:rsidRPr="0007340C">
            <w:rPr>
              <w:rStyle w:val="PlaceholderText"/>
            </w:rPr>
            <w:t>Click or tap here to enter text.</w:t>
          </w:r>
        </w:p>
      </w:docPartBody>
    </w:docPart>
    <w:docPart>
      <w:docPartPr>
        <w:name w:val="D16AE044E52249439368C73B64862628"/>
        <w:category>
          <w:name w:val="General"/>
          <w:gallery w:val="placeholder"/>
        </w:category>
        <w:types>
          <w:type w:val="bbPlcHdr"/>
        </w:types>
        <w:behaviors>
          <w:behavior w:val="content"/>
        </w:behaviors>
        <w:guid w:val="{D184C161-A149-4F32-9F25-7565E42AEAAF}"/>
      </w:docPartPr>
      <w:docPartBody>
        <w:p w:rsidR="0064628D" w:rsidRDefault="0064628D" w:rsidP="0064628D">
          <w:pPr>
            <w:pStyle w:val="D16AE044E52249439368C73B64862628"/>
          </w:pPr>
          <w:r w:rsidRPr="0007340C">
            <w:rPr>
              <w:rStyle w:val="PlaceholderText"/>
            </w:rPr>
            <w:t>Click or tap here to enter text.</w:t>
          </w:r>
        </w:p>
      </w:docPartBody>
    </w:docPart>
    <w:docPart>
      <w:docPartPr>
        <w:name w:val="143E8AEE2AC44371AA2D7291F6E5A5AB"/>
        <w:category>
          <w:name w:val="General"/>
          <w:gallery w:val="placeholder"/>
        </w:category>
        <w:types>
          <w:type w:val="bbPlcHdr"/>
        </w:types>
        <w:behaviors>
          <w:behavior w:val="content"/>
        </w:behaviors>
        <w:guid w:val="{85B643F5-7A75-4865-A080-0C645E030FB5}"/>
      </w:docPartPr>
      <w:docPartBody>
        <w:p w:rsidR="0064628D" w:rsidRDefault="0064628D" w:rsidP="0064628D">
          <w:pPr>
            <w:pStyle w:val="143E8AEE2AC44371AA2D7291F6E5A5AB"/>
          </w:pPr>
          <w:r w:rsidRPr="0007340C">
            <w:rPr>
              <w:rStyle w:val="PlaceholderText"/>
            </w:rPr>
            <w:t>Click or tap here to enter text.</w:t>
          </w:r>
        </w:p>
      </w:docPartBody>
    </w:docPart>
    <w:docPart>
      <w:docPartPr>
        <w:name w:val="16590E1F0A124901B67FFBFFC79B965B"/>
        <w:category>
          <w:name w:val="General"/>
          <w:gallery w:val="placeholder"/>
        </w:category>
        <w:types>
          <w:type w:val="bbPlcHdr"/>
        </w:types>
        <w:behaviors>
          <w:behavior w:val="content"/>
        </w:behaviors>
        <w:guid w:val="{40CF75F5-7651-40EF-B3B5-D83D0D5C62C9}"/>
      </w:docPartPr>
      <w:docPartBody>
        <w:p w:rsidR="0064628D" w:rsidRDefault="0064628D" w:rsidP="0064628D">
          <w:pPr>
            <w:pStyle w:val="16590E1F0A124901B67FFBFFC79B965B"/>
          </w:pPr>
          <w:r w:rsidRPr="0007340C">
            <w:rPr>
              <w:rStyle w:val="PlaceholderText"/>
            </w:rPr>
            <w:t>Click or tap here to enter text.</w:t>
          </w:r>
        </w:p>
      </w:docPartBody>
    </w:docPart>
    <w:docPart>
      <w:docPartPr>
        <w:name w:val="A88EC134E34E4D84A5E089E441D88283"/>
        <w:category>
          <w:name w:val="General"/>
          <w:gallery w:val="placeholder"/>
        </w:category>
        <w:types>
          <w:type w:val="bbPlcHdr"/>
        </w:types>
        <w:behaviors>
          <w:behavior w:val="content"/>
        </w:behaviors>
        <w:guid w:val="{CBC28057-0CEA-44F4-B406-EDCF73D101ED}"/>
      </w:docPartPr>
      <w:docPartBody>
        <w:p w:rsidR="0064628D" w:rsidRDefault="0064628D" w:rsidP="0064628D">
          <w:pPr>
            <w:pStyle w:val="A88EC134E34E4D84A5E089E441D88283"/>
          </w:pPr>
          <w:r w:rsidRPr="0007340C">
            <w:rPr>
              <w:rStyle w:val="PlaceholderText"/>
            </w:rPr>
            <w:t>Click or tap here to enter text.</w:t>
          </w:r>
        </w:p>
      </w:docPartBody>
    </w:docPart>
    <w:docPart>
      <w:docPartPr>
        <w:name w:val="FD7DCE1AF09E40A5BF8990BD14570205"/>
        <w:category>
          <w:name w:val="General"/>
          <w:gallery w:val="placeholder"/>
        </w:category>
        <w:types>
          <w:type w:val="bbPlcHdr"/>
        </w:types>
        <w:behaviors>
          <w:behavior w:val="content"/>
        </w:behaviors>
        <w:guid w:val="{E20290B9-0609-40AA-959B-B99031A18F01}"/>
      </w:docPartPr>
      <w:docPartBody>
        <w:p w:rsidR="0064628D" w:rsidRDefault="0064628D" w:rsidP="0064628D">
          <w:pPr>
            <w:pStyle w:val="FD7DCE1AF09E40A5BF8990BD14570205"/>
          </w:pPr>
          <w:r w:rsidRPr="0007340C">
            <w:rPr>
              <w:rStyle w:val="PlaceholderText"/>
            </w:rPr>
            <w:t>Click or tap here to enter text.</w:t>
          </w:r>
        </w:p>
      </w:docPartBody>
    </w:docPart>
    <w:docPart>
      <w:docPartPr>
        <w:name w:val="C5DF04C592F747FB9D6F565E8AE51840"/>
        <w:category>
          <w:name w:val="General"/>
          <w:gallery w:val="placeholder"/>
        </w:category>
        <w:types>
          <w:type w:val="bbPlcHdr"/>
        </w:types>
        <w:behaviors>
          <w:behavior w:val="content"/>
        </w:behaviors>
        <w:guid w:val="{E7CF2CC1-36FD-499D-AC60-E239D0F1A1B2}"/>
      </w:docPartPr>
      <w:docPartBody>
        <w:p w:rsidR="0064628D" w:rsidRDefault="0064628D" w:rsidP="0064628D">
          <w:pPr>
            <w:pStyle w:val="C5DF04C592F747FB9D6F565E8AE51840"/>
          </w:pPr>
          <w:r w:rsidRPr="0007340C">
            <w:rPr>
              <w:rStyle w:val="PlaceholderText"/>
            </w:rPr>
            <w:t>Click or tap here to enter text.</w:t>
          </w:r>
        </w:p>
      </w:docPartBody>
    </w:docPart>
    <w:docPart>
      <w:docPartPr>
        <w:name w:val="72DA5E7E1C9948EBB715FDFC23E0573A"/>
        <w:category>
          <w:name w:val="General"/>
          <w:gallery w:val="placeholder"/>
        </w:category>
        <w:types>
          <w:type w:val="bbPlcHdr"/>
        </w:types>
        <w:behaviors>
          <w:behavior w:val="content"/>
        </w:behaviors>
        <w:guid w:val="{D27D98C1-D428-4FF8-B5A9-555A52E058AD}"/>
      </w:docPartPr>
      <w:docPartBody>
        <w:p w:rsidR="0064628D" w:rsidRDefault="0064628D" w:rsidP="0064628D">
          <w:pPr>
            <w:pStyle w:val="72DA5E7E1C9948EBB715FDFC23E0573A"/>
          </w:pPr>
          <w:r w:rsidRPr="0007340C">
            <w:rPr>
              <w:rStyle w:val="PlaceholderText"/>
            </w:rPr>
            <w:t>Click or tap here to enter text.</w:t>
          </w:r>
        </w:p>
      </w:docPartBody>
    </w:docPart>
    <w:docPart>
      <w:docPartPr>
        <w:name w:val="A9354F3C99904AD3B6E56394206D3426"/>
        <w:category>
          <w:name w:val="General"/>
          <w:gallery w:val="placeholder"/>
        </w:category>
        <w:types>
          <w:type w:val="bbPlcHdr"/>
        </w:types>
        <w:behaviors>
          <w:behavior w:val="content"/>
        </w:behaviors>
        <w:guid w:val="{63CCD5D2-4C69-4C7F-BAE6-9B5460778EF4}"/>
      </w:docPartPr>
      <w:docPartBody>
        <w:p w:rsidR="0064628D" w:rsidRDefault="0064628D" w:rsidP="0064628D">
          <w:pPr>
            <w:pStyle w:val="A9354F3C99904AD3B6E56394206D3426"/>
          </w:pPr>
          <w:r w:rsidRPr="0007340C">
            <w:rPr>
              <w:rStyle w:val="PlaceholderText"/>
            </w:rPr>
            <w:t>Click or tap here to enter text.</w:t>
          </w:r>
        </w:p>
      </w:docPartBody>
    </w:docPart>
    <w:docPart>
      <w:docPartPr>
        <w:name w:val="31DFBCF57F1449D8BC62D980D7865BAB"/>
        <w:category>
          <w:name w:val="General"/>
          <w:gallery w:val="placeholder"/>
        </w:category>
        <w:types>
          <w:type w:val="bbPlcHdr"/>
        </w:types>
        <w:behaviors>
          <w:behavior w:val="content"/>
        </w:behaviors>
        <w:guid w:val="{D2E5A46C-328A-4020-BA68-BEB78AF4BA82}"/>
      </w:docPartPr>
      <w:docPartBody>
        <w:p w:rsidR="0064628D" w:rsidRDefault="0064628D" w:rsidP="0064628D">
          <w:pPr>
            <w:pStyle w:val="31DFBCF57F1449D8BC62D980D7865BAB"/>
          </w:pPr>
          <w:r w:rsidRPr="0007340C">
            <w:rPr>
              <w:rStyle w:val="PlaceholderText"/>
            </w:rPr>
            <w:t>Click or tap here to enter text.</w:t>
          </w:r>
        </w:p>
      </w:docPartBody>
    </w:docPart>
    <w:docPart>
      <w:docPartPr>
        <w:name w:val="52EAA366EC8C4832B06C3CF990D7FC3E"/>
        <w:category>
          <w:name w:val="General"/>
          <w:gallery w:val="placeholder"/>
        </w:category>
        <w:types>
          <w:type w:val="bbPlcHdr"/>
        </w:types>
        <w:behaviors>
          <w:behavior w:val="content"/>
        </w:behaviors>
        <w:guid w:val="{B7F5F818-CD08-4437-9A60-C8C65CC74FE2}"/>
      </w:docPartPr>
      <w:docPartBody>
        <w:p w:rsidR="0064628D" w:rsidRDefault="0064628D" w:rsidP="0064628D">
          <w:pPr>
            <w:pStyle w:val="52EAA366EC8C4832B06C3CF990D7FC3E"/>
          </w:pPr>
          <w:r w:rsidRPr="0007340C">
            <w:rPr>
              <w:rStyle w:val="PlaceholderText"/>
            </w:rPr>
            <w:t>Click or tap here to enter text.</w:t>
          </w:r>
        </w:p>
      </w:docPartBody>
    </w:docPart>
    <w:docPart>
      <w:docPartPr>
        <w:name w:val="2258C0BF3EE44EC1B7DB63D6A00B9537"/>
        <w:category>
          <w:name w:val="General"/>
          <w:gallery w:val="placeholder"/>
        </w:category>
        <w:types>
          <w:type w:val="bbPlcHdr"/>
        </w:types>
        <w:behaviors>
          <w:behavior w:val="content"/>
        </w:behaviors>
        <w:guid w:val="{C9B58336-ABB5-4261-BAFD-C507D9B8E0D1}"/>
      </w:docPartPr>
      <w:docPartBody>
        <w:p w:rsidR="0064628D" w:rsidRDefault="0064628D" w:rsidP="0064628D">
          <w:pPr>
            <w:pStyle w:val="2258C0BF3EE44EC1B7DB63D6A00B9537"/>
          </w:pPr>
          <w:r w:rsidRPr="0007340C">
            <w:rPr>
              <w:rStyle w:val="PlaceholderText"/>
            </w:rPr>
            <w:t>Click or tap here to enter text.</w:t>
          </w:r>
        </w:p>
      </w:docPartBody>
    </w:docPart>
    <w:docPart>
      <w:docPartPr>
        <w:name w:val="08C267446F8644F99EA675978ACBB55D"/>
        <w:category>
          <w:name w:val="General"/>
          <w:gallery w:val="placeholder"/>
        </w:category>
        <w:types>
          <w:type w:val="bbPlcHdr"/>
        </w:types>
        <w:behaviors>
          <w:behavior w:val="content"/>
        </w:behaviors>
        <w:guid w:val="{E1F7A96C-635C-4D9B-82CA-2791E36507E8}"/>
      </w:docPartPr>
      <w:docPartBody>
        <w:p w:rsidR="0064628D" w:rsidRDefault="0064628D" w:rsidP="0064628D">
          <w:pPr>
            <w:pStyle w:val="08C267446F8644F99EA675978ACBB55D"/>
          </w:pPr>
          <w:r w:rsidRPr="0007340C">
            <w:rPr>
              <w:rStyle w:val="PlaceholderText"/>
            </w:rPr>
            <w:t>Click or tap here to enter text.</w:t>
          </w:r>
        </w:p>
      </w:docPartBody>
    </w:docPart>
    <w:docPart>
      <w:docPartPr>
        <w:name w:val="EFE20D7B124F43D1984AA0A3EAF4A353"/>
        <w:category>
          <w:name w:val="General"/>
          <w:gallery w:val="placeholder"/>
        </w:category>
        <w:types>
          <w:type w:val="bbPlcHdr"/>
        </w:types>
        <w:behaviors>
          <w:behavior w:val="content"/>
        </w:behaviors>
        <w:guid w:val="{9EBEB85D-D423-4578-9C79-D58DAE03479D}"/>
      </w:docPartPr>
      <w:docPartBody>
        <w:p w:rsidR="0064628D" w:rsidRDefault="0064628D" w:rsidP="0064628D">
          <w:pPr>
            <w:pStyle w:val="EFE20D7B124F43D1984AA0A3EAF4A353"/>
          </w:pPr>
          <w:r w:rsidRPr="0007340C">
            <w:rPr>
              <w:rStyle w:val="PlaceholderText"/>
            </w:rPr>
            <w:t>Click or tap here to enter text.</w:t>
          </w:r>
        </w:p>
      </w:docPartBody>
    </w:docPart>
    <w:docPart>
      <w:docPartPr>
        <w:name w:val="9E452865357349C284849AD549F4170D"/>
        <w:category>
          <w:name w:val="General"/>
          <w:gallery w:val="placeholder"/>
        </w:category>
        <w:types>
          <w:type w:val="bbPlcHdr"/>
        </w:types>
        <w:behaviors>
          <w:behavior w:val="content"/>
        </w:behaviors>
        <w:guid w:val="{8B981E0F-95E0-42C4-B885-FEDB6984440E}"/>
      </w:docPartPr>
      <w:docPartBody>
        <w:p w:rsidR="0064628D" w:rsidRDefault="0064628D" w:rsidP="0064628D">
          <w:pPr>
            <w:pStyle w:val="9E452865357349C284849AD549F4170D"/>
          </w:pPr>
          <w:r w:rsidRPr="0007340C">
            <w:rPr>
              <w:rStyle w:val="PlaceholderText"/>
            </w:rPr>
            <w:t>Click or tap here to enter text.</w:t>
          </w:r>
        </w:p>
      </w:docPartBody>
    </w:docPart>
    <w:docPart>
      <w:docPartPr>
        <w:name w:val="355582E94CD047488B6879920E64B210"/>
        <w:category>
          <w:name w:val="General"/>
          <w:gallery w:val="placeholder"/>
        </w:category>
        <w:types>
          <w:type w:val="bbPlcHdr"/>
        </w:types>
        <w:behaviors>
          <w:behavior w:val="content"/>
        </w:behaviors>
        <w:guid w:val="{2570CD6C-EC69-4C6F-A619-5D9817B9AB2F}"/>
      </w:docPartPr>
      <w:docPartBody>
        <w:p w:rsidR="0064628D" w:rsidRDefault="0064628D" w:rsidP="0064628D">
          <w:pPr>
            <w:pStyle w:val="355582E94CD047488B6879920E64B210"/>
          </w:pPr>
          <w:r w:rsidRPr="0007340C">
            <w:rPr>
              <w:rStyle w:val="PlaceholderText"/>
            </w:rPr>
            <w:t>Click or tap here to enter text.</w:t>
          </w:r>
        </w:p>
      </w:docPartBody>
    </w:docPart>
    <w:docPart>
      <w:docPartPr>
        <w:name w:val="3F8267930E324E77B7AB3272B36DECDC"/>
        <w:category>
          <w:name w:val="General"/>
          <w:gallery w:val="placeholder"/>
        </w:category>
        <w:types>
          <w:type w:val="bbPlcHdr"/>
        </w:types>
        <w:behaviors>
          <w:behavior w:val="content"/>
        </w:behaviors>
        <w:guid w:val="{9A4E7ACB-DC29-4606-AED6-52C75837D5FC}"/>
      </w:docPartPr>
      <w:docPartBody>
        <w:p w:rsidR="0064628D" w:rsidRDefault="0064628D" w:rsidP="0064628D">
          <w:pPr>
            <w:pStyle w:val="3F8267930E324E77B7AB3272B36DECDC"/>
          </w:pPr>
          <w:r w:rsidRPr="0007340C">
            <w:rPr>
              <w:rStyle w:val="PlaceholderText"/>
            </w:rPr>
            <w:t>Click or tap here to enter text.</w:t>
          </w:r>
        </w:p>
      </w:docPartBody>
    </w:docPart>
    <w:docPart>
      <w:docPartPr>
        <w:name w:val="646F5138BBAB46D686D858CEDBC46941"/>
        <w:category>
          <w:name w:val="General"/>
          <w:gallery w:val="placeholder"/>
        </w:category>
        <w:types>
          <w:type w:val="bbPlcHdr"/>
        </w:types>
        <w:behaviors>
          <w:behavior w:val="content"/>
        </w:behaviors>
        <w:guid w:val="{98651AC0-F4DD-4169-A7FB-D069ED84A3F3}"/>
      </w:docPartPr>
      <w:docPartBody>
        <w:p w:rsidR="0064628D" w:rsidRDefault="0064628D" w:rsidP="0064628D">
          <w:pPr>
            <w:pStyle w:val="646F5138BBAB46D686D858CEDBC46941"/>
          </w:pPr>
          <w:r w:rsidRPr="0007340C">
            <w:rPr>
              <w:rStyle w:val="PlaceholderText"/>
            </w:rPr>
            <w:t>Click or tap here to enter text.</w:t>
          </w:r>
        </w:p>
      </w:docPartBody>
    </w:docPart>
    <w:docPart>
      <w:docPartPr>
        <w:name w:val="DBF857E899CF4B1C8D8C09311D6C3CAA"/>
        <w:category>
          <w:name w:val="General"/>
          <w:gallery w:val="placeholder"/>
        </w:category>
        <w:types>
          <w:type w:val="bbPlcHdr"/>
        </w:types>
        <w:behaviors>
          <w:behavior w:val="content"/>
        </w:behaviors>
        <w:guid w:val="{18EF4DB3-AE26-4C72-9F6B-9E950F23C92F}"/>
      </w:docPartPr>
      <w:docPartBody>
        <w:p w:rsidR="0064628D" w:rsidRDefault="0064628D" w:rsidP="0064628D">
          <w:pPr>
            <w:pStyle w:val="DBF857E899CF4B1C8D8C09311D6C3CAA"/>
          </w:pPr>
          <w:r w:rsidRPr="0007340C">
            <w:rPr>
              <w:rStyle w:val="PlaceholderText"/>
            </w:rPr>
            <w:t>Click or tap here to enter text.</w:t>
          </w:r>
        </w:p>
      </w:docPartBody>
    </w:docPart>
    <w:docPart>
      <w:docPartPr>
        <w:name w:val="7CD0E187260C4C518833C90C1021ABA4"/>
        <w:category>
          <w:name w:val="General"/>
          <w:gallery w:val="placeholder"/>
        </w:category>
        <w:types>
          <w:type w:val="bbPlcHdr"/>
        </w:types>
        <w:behaviors>
          <w:behavior w:val="content"/>
        </w:behaviors>
        <w:guid w:val="{5A8526D2-F2A4-4197-AA7E-130CED001098}"/>
      </w:docPartPr>
      <w:docPartBody>
        <w:p w:rsidR="0064628D" w:rsidRDefault="0064628D" w:rsidP="0064628D">
          <w:pPr>
            <w:pStyle w:val="7CD0E187260C4C518833C90C1021ABA4"/>
          </w:pPr>
          <w:r w:rsidRPr="0007340C">
            <w:rPr>
              <w:rStyle w:val="PlaceholderText"/>
            </w:rPr>
            <w:t>Click or tap here to enter text.</w:t>
          </w:r>
        </w:p>
      </w:docPartBody>
    </w:docPart>
    <w:docPart>
      <w:docPartPr>
        <w:name w:val="8C90CA6D43B042AA9D75238D516CEF79"/>
        <w:category>
          <w:name w:val="General"/>
          <w:gallery w:val="placeholder"/>
        </w:category>
        <w:types>
          <w:type w:val="bbPlcHdr"/>
        </w:types>
        <w:behaviors>
          <w:behavior w:val="content"/>
        </w:behaviors>
        <w:guid w:val="{F13E5D97-E0D9-41BD-92B3-DA9D996150F2}"/>
      </w:docPartPr>
      <w:docPartBody>
        <w:p w:rsidR="0064628D" w:rsidRDefault="0064628D" w:rsidP="0064628D">
          <w:pPr>
            <w:pStyle w:val="8C90CA6D43B042AA9D75238D516CEF79"/>
          </w:pPr>
          <w:r w:rsidRPr="0007340C">
            <w:rPr>
              <w:rStyle w:val="PlaceholderText"/>
            </w:rPr>
            <w:t>Click or tap here to enter text.</w:t>
          </w:r>
        </w:p>
      </w:docPartBody>
    </w:docPart>
    <w:docPart>
      <w:docPartPr>
        <w:name w:val="66CE01CBB8534F119F7C99CB643A1CB7"/>
        <w:category>
          <w:name w:val="General"/>
          <w:gallery w:val="placeholder"/>
        </w:category>
        <w:types>
          <w:type w:val="bbPlcHdr"/>
        </w:types>
        <w:behaviors>
          <w:behavior w:val="content"/>
        </w:behaviors>
        <w:guid w:val="{1CA66022-61BF-4EFF-BA1B-D8A7016C89C1}"/>
      </w:docPartPr>
      <w:docPartBody>
        <w:p w:rsidR="0064628D" w:rsidRDefault="0064628D" w:rsidP="0064628D">
          <w:pPr>
            <w:pStyle w:val="66CE01CBB8534F119F7C99CB643A1CB7"/>
          </w:pPr>
          <w:r w:rsidRPr="0007340C">
            <w:rPr>
              <w:rStyle w:val="PlaceholderText"/>
            </w:rPr>
            <w:t>Click or tap here to enter text.</w:t>
          </w:r>
        </w:p>
      </w:docPartBody>
    </w:docPart>
    <w:docPart>
      <w:docPartPr>
        <w:name w:val="714559D9D4C945FDBB25B7834997405C"/>
        <w:category>
          <w:name w:val="General"/>
          <w:gallery w:val="placeholder"/>
        </w:category>
        <w:types>
          <w:type w:val="bbPlcHdr"/>
        </w:types>
        <w:behaviors>
          <w:behavior w:val="content"/>
        </w:behaviors>
        <w:guid w:val="{804B978C-2F94-437C-B1FD-42241277FF2A}"/>
      </w:docPartPr>
      <w:docPartBody>
        <w:p w:rsidR="0064628D" w:rsidRDefault="0064628D" w:rsidP="0064628D">
          <w:pPr>
            <w:pStyle w:val="714559D9D4C945FDBB25B7834997405C"/>
          </w:pPr>
          <w:r w:rsidRPr="0007340C">
            <w:rPr>
              <w:rStyle w:val="PlaceholderText"/>
            </w:rPr>
            <w:t>Click or tap here to enter text.</w:t>
          </w:r>
        </w:p>
      </w:docPartBody>
    </w:docPart>
    <w:docPart>
      <w:docPartPr>
        <w:name w:val="BC2F5ED814464913B1F9A8CA6D957F36"/>
        <w:category>
          <w:name w:val="General"/>
          <w:gallery w:val="placeholder"/>
        </w:category>
        <w:types>
          <w:type w:val="bbPlcHdr"/>
        </w:types>
        <w:behaviors>
          <w:behavior w:val="content"/>
        </w:behaviors>
        <w:guid w:val="{01BC37AA-1A43-4C04-AA74-7FDF175F1C86}"/>
      </w:docPartPr>
      <w:docPartBody>
        <w:p w:rsidR="0064628D" w:rsidRDefault="0064628D" w:rsidP="0064628D">
          <w:pPr>
            <w:pStyle w:val="BC2F5ED814464913B1F9A8CA6D957F36"/>
          </w:pPr>
          <w:r w:rsidRPr="0007340C">
            <w:rPr>
              <w:rStyle w:val="PlaceholderText"/>
            </w:rPr>
            <w:t>Click or tap here to enter text.</w:t>
          </w:r>
        </w:p>
      </w:docPartBody>
    </w:docPart>
    <w:docPart>
      <w:docPartPr>
        <w:name w:val="82910AA75E4642B99617B1862133A660"/>
        <w:category>
          <w:name w:val="General"/>
          <w:gallery w:val="placeholder"/>
        </w:category>
        <w:types>
          <w:type w:val="bbPlcHdr"/>
        </w:types>
        <w:behaviors>
          <w:behavior w:val="content"/>
        </w:behaviors>
        <w:guid w:val="{F0B89A19-D5C8-4758-827F-35C421CA0726}"/>
      </w:docPartPr>
      <w:docPartBody>
        <w:p w:rsidR="0064628D" w:rsidRDefault="0064628D" w:rsidP="0064628D">
          <w:pPr>
            <w:pStyle w:val="82910AA75E4642B99617B1862133A660"/>
          </w:pPr>
          <w:r w:rsidRPr="0007340C">
            <w:rPr>
              <w:rStyle w:val="PlaceholderText"/>
            </w:rPr>
            <w:t>Click or tap here to enter text.</w:t>
          </w:r>
        </w:p>
      </w:docPartBody>
    </w:docPart>
    <w:docPart>
      <w:docPartPr>
        <w:name w:val="9AF960DD8D7543D6AF8A320493EE64B3"/>
        <w:category>
          <w:name w:val="General"/>
          <w:gallery w:val="placeholder"/>
        </w:category>
        <w:types>
          <w:type w:val="bbPlcHdr"/>
        </w:types>
        <w:behaviors>
          <w:behavior w:val="content"/>
        </w:behaviors>
        <w:guid w:val="{9C63B7FD-583A-4A3A-9AA0-199F87FF49FB}"/>
      </w:docPartPr>
      <w:docPartBody>
        <w:p w:rsidR="0064628D" w:rsidRDefault="0064628D" w:rsidP="0064628D">
          <w:pPr>
            <w:pStyle w:val="9AF960DD8D7543D6AF8A320493EE64B3"/>
          </w:pPr>
          <w:r w:rsidRPr="0007340C">
            <w:rPr>
              <w:rStyle w:val="PlaceholderText"/>
            </w:rPr>
            <w:t>Click or tap here to enter text.</w:t>
          </w:r>
        </w:p>
      </w:docPartBody>
    </w:docPart>
    <w:docPart>
      <w:docPartPr>
        <w:name w:val="E528393349F44C9CBAC5214453DC2E92"/>
        <w:category>
          <w:name w:val="General"/>
          <w:gallery w:val="placeholder"/>
        </w:category>
        <w:types>
          <w:type w:val="bbPlcHdr"/>
        </w:types>
        <w:behaviors>
          <w:behavior w:val="content"/>
        </w:behaviors>
        <w:guid w:val="{F28D55EC-26A5-4B04-9CE0-FF47AB6D072B}"/>
      </w:docPartPr>
      <w:docPartBody>
        <w:p w:rsidR="0064628D" w:rsidRDefault="0064628D" w:rsidP="0064628D">
          <w:pPr>
            <w:pStyle w:val="E528393349F44C9CBAC5214453DC2E92"/>
          </w:pPr>
          <w:r w:rsidRPr="0007340C">
            <w:rPr>
              <w:rStyle w:val="PlaceholderText"/>
            </w:rPr>
            <w:t>Click or tap here to enter text.</w:t>
          </w:r>
        </w:p>
      </w:docPartBody>
    </w:docPart>
    <w:docPart>
      <w:docPartPr>
        <w:name w:val="94CBB1CB98354C53B85E233D05BE0666"/>
        <w:category>
          <w:name w:val="General"/>
          <w:gallery w:val="placeholder"/>
        </w:category>
        <w:types>
          <w:type w:val="bbPlcHdr"/>
        </w:types>
        <w:behaviors>
          <w:behavior w:val="content"/>
        </w:behaviors>
        <w:guid w:val="{938B9A2D-ED3F-405D-9D6F-CE5DD0280343}"/>
      </w:docPartPr>
      <w:docPartBody>
        <w:p w:rsidR="0064628D" w:rsidRDefault="0064628D" w:rsidP="0064628D">
          <w:pPr>
            <w:pStyle w:val="94CBB1CB98354C53B85E233D05BE0666"/>
          </w:pPr>
          <w:r w:rsidRPr="0007340C">
            <w:rPr>
              <w:rStyle w:val="PlaceholderText"/>
            </w:rPr>
            <w:t>Click or tap here to enter text.</w:t>
          </w:r>
        </w:p>
      </w:docPartBody>
    </w:docPart>
    <w:docPart>
      <w:docPartPr>
        <w:name w:val="93439694C44746449D2B74B9B8C778CA"/>
        <w:category>
          <w:name w:val="General"/>
          <w:gallery w:val="placeholder"/>
        </w:category>
        <w:types>
          <w:type w:val="bbPlcHdr"/>
        </w:types>
        <w:behaviors>
          <w:behavior w:val="content"/>
        </w:behaviors>
        <w:guid w:val="{2A6DC8EE-B1C4-4159-8760-0A72BB2C895C}"/>
      </w:docPartPr>
      <w:docPartBody>
        <w:p w:rsidR="0064628D" w:rsidRDefault="0064628D" w:rsidP="0064628D">
          <w:pPr>
            <w:pStyle w:val="93439694C44746449D2B74B9B8C778CA"/>
          </w:pPr>
          <w:r w:rsidRPr="0007340C">
            <w:rPr>
              <w:rStyle w:val="PlaceholderText"/>
            </w:rPr>
            <w:t>Click or tap here to enter text.</w:t>
          </w:r>
        </w:p>
      </w:docPartBody>
    </w:docPart>
    <w:docPart>
      <w:docPartPr>
        <w:name w:val="6ED63F33426E420DBCE777C4011D4201"/>
        <w:category>
          <w:name w:val="General"/>
          <w:gallery w:val="placeholder"/>
        </w:category>
        <w:types>
          <w:type w:val="bbPlcHdr"/>
        </w:types>
        <w:behaviors>
          <w:behavior w:val="content"/>
        </w:behaviors>
        <w:guid w:val="{8137F88F-DE5B-4C32-85E8-6FB587E872DA}"/>
      </w:docPartPr>
      <w:docPartBody>
        <w:p w:rsidR="0064628D" w:rsidRDefault="0064628D" w:rsidP="0064628D">
          <w:pPr>
            <w:pStyle w:val="6ED63F33426E420DBCE777C4011D4201"/>
          </w:pPr>
          <w:r w:rsidRPr="0007340C">
            <w:rPr>
              <w:rStyle w:val="PlaceholderText"/>
            </w:rPr>
            <w:t>Click or tap here to enter text.</w:t>
          </w:r>
        </w:p>
      </w:docPartBody>
    </w:docPart>
    <w:docPart>
      <w:docPartPr>
        <w:name w:val="C947163A35D949518FF9B158A67EE5AE"/>
        <w:category>
          <w:name w:val="General"/>
          <w:gallery w:val="placeholder"/>
        </w:category>
        <w:types>
          <w:type w:val="bbPlcHdr"/>
        </w:types>
        <w:behaviors>
          <w:behavior w:val="content"/>
        </w:behaviors>
        <w:guid w:val="{8361A123-6A82-4926-A0B4-20806453C36B}"/>
      </w:docPartPr>
      <w:docPartBody>
        <w:p w:rsidR="0064628D" w:rsidRDefault="0064628D" w:rsidP="0064628D">
          <w:pPr>
            <w:pStyle w:val="C947163A35D949518FF9B158A67EE5AE"/>
          </w:pPr>
          <w:r w:rsidRPr="0007340C">
            <w:rPr>
              <w:rStyle w:val="PlaceholderText"/>
            </w:rPr>
            <w:t>Click or tap here to enter text.</w:t>
          </w:r>
        </w:p>
      </w:docPartBody>
    </w:docPart>
    <w:docPart>
      <w:docPartPr>
        <w:name w:val="4C7AC8EDBD344C68BED2445CA850CEC0"/>
        <w:category>
          <w:name w:val="General"/>
          <w:gallery w:val="placeholder"/>
        </w:category>
        <w:types>
          <w:type w:val="bbPlcHdr"/>
        </w:types>
        <w:behaviors>
          <w:behavior w:val="content"/>
        </w:behaviors>
        <w:guid w:val="{6DBD8009-857D-4E18-9E8A-DF36954810EC}"/>
      </w:docPartPr>
      <w:docPartBody>
        <w:p w:rsidR="0064628D" w:rsidRDefault="0064628D" w:rsidP="0064628D">
          <w:pPr>
            <w:pStyle w:val="4C7AC8EDBD344C68BED2445CA850CEC0"/>
          </w:pPr>
          <w:r w:rsidRPr="0007340C">
            <w:rPr>
              <w:rStyle w:val="PlaceholderText"/>
            </w:rPr>
            <w:t>Click or tap here to enter text.</w:t>
          </w:r>
        </w:p>
      </w:docPartBody>
    </w:docPart>
    <w:docPart>
      <w:docPartPr>
        <w:name w:val="A37EB70DFDD04B7BA3B199EE73EDEE8A"/>
        <w:category>
          <w:name w:val="General"/>
          <w:gallery w:val="placeholder"/>
        </w:category>
        <w:types>
          <w:type w:val="bbPlcHdr"/>
        </w:types>
        <w:behaviors>
          <w:behavior w:val="content"/>
        </w:behaviors>
        <w:guid w:val="{CE2F4FF7-D759-46F8-B116-4FB1A771E2ED}"/>
      </w:docPartPr>
      <w:docPartBody>
        <w:p w:rsidR="0064628D" w:rsidRDefault="0064628D" w:rsidP="0064628D">
          <w:pPr>
            <w:pStyle w:val="A37EB70DFDD04B7BA3B199EE73EDEE8A"/>
          </w:pPr>
          <w:r w:rsidRPr="0007340C">
            <w:rPr>
              <w:rStyle w:val="PlaceholderText"/>
            </w:rPr>
            <w:t>Click or tap here to enter text.</w:t>
          </w:r>
        </w:p>
      </w:docPartBody>
    </w:docPart>
    <w:docPart>
      <w:docPartPr>
        <w:name w:val="3B270F66C55743B0AE534DFFD2417208"/>
        <w:category>
          <w:name w:val="General"/>
          <w:gallery w:val="placeholder"/>
        </w:category>
        <w:types>
          <w:type w:val="bbPlcHdr"/>
        </w:types>
        <w:behaviors>
          <w:behavior w:val="content"/>
        </w:behaviors>
        <w:guid w:val="{F210270A-0B56-4882-81B7-BB640EB3DB16}"/>
      </w:docPartPr>
      <w:docPartBody>
        <w:p w:rsidR="0064628D" w:rsidRDefault="0064628D" w:rsidP="0064628D">
          <w:pPr>
            <w:pStyle w:val="3B270F66C55743B0AE534DFFD2417208"/>
          </w:pPr>
          <w:r w:rsidRPr="0007340C">
            <w:rPr>
              <w:rStyle w:val="PlaceholderText"/>
            </w:rPr>
            <w:t>Click or tap here to enter text.</w:t>
          </w:r>
        </w:p>
      </w:docPartBody>
    </w:docPart>
    <w:docPart>
      <w:docPartPr>
        <w:name w:val="B4DFCB3F0F89443996C24AA253C18489"/>
        <w:category>
          <w:name w:val="General"/>
          <w:gallery w:val="placeholder"/>
        </w:category>
        <w:types>
          <w:type w:val="bbPlcHdr"/>
        </w:types>
        <w:behaviors>
          <w:behavior w:val="content"/>
        </w:behaviors>
        <w:guid w:val="{1638AC87-C376-48A6-8B7C-D3EB4C8A80A3}"/>
      </w:docPartPr>
      <w:docPartBody>
        <w:p w:rsidR="0064628D" w:rsidRDefault="0064628D" w:rsidP="0064628D">
          <w:pPr>
            <w:pStyle w:val="B4DFCB3F0F89443996C24AA253C18489"/>
          </w:pPr>
          <w:r w:rsidRPr="0007340C">
            <w:rPr>
              <w:rStyle w:val="PlaceholderText"/>
            </w:rPr>
            <w:t>Click or tap here to enter text.</w:t>
          </w:r>
        </w:p>
      </w:docPartBody>
    </w:docPart>
    <w:docPart>
      <w:docPartPr>
        <w:name w:val="AD9E7D8437084783A6B4EB8D54A0CD34"/>
        <w:category>
          <w:name w:val="General"/>
          <w:gallery w:val="placeholder"/>
        </w:category>
        <w:types>
          <w:type w:val="bbPlcHdr"/>
        </w:types>
        <w:behaviors>
          <w:behavior w:val="content"/>
        </w:behaviors>
        <w:guid w:val="{A7CD172C-C7AC-44BB-BF0C-E08D8BCE39E6}"/>
      </w:docPartPr>
      <w:docPartBody>
        <w:p w:rsidR="0064628D" w:rsidRDefault="0064628D" w:rsidP="0064628D">
          <w:pPr>
            <w:pStyle w:val="AD9E7D8437084783A6B4EB8D54A0CD34"/>
          </w:pPr>
          <w:r w:rsidRPr="0007340C">
            <w:rPr>
              <w:rStyle w:val="PlaceholderText"/>
            </w:rPr>
            <w:t>Click or tap here to enter text.</w:t>
          </w:r>
        </w:p>
      </w:docPartBody>
    </w:docPart>
    <w:docPart>
      <w:docPartPr>
        <w:name w:val="FF5BAFF97DD74A6F95B958D78A5E9E9B"/>
        <w:category>
          <w:name w:val="General"/>
          <w:gallery w:val="placeholder"/>
        </w:category>
        <w:types>
          <w:type w:val="bbPlcHdr"/>
        </w:types>
        <w:behaviors>
          <w:behavior w:val="content"/>
        </w:behaviors>
        <w:guid w:val="{BCA4937E-748A-4FFE-B377-DDAC530D770F}"/>
      </w:docPartPr>
      <w:docPartBody>
        <w:p w:rsidR="0064628D" w:rsidRDefault="0064628D" w:rsidP="0064628D">
          <w:pPr>
            <w:pStyle w:val="FF5BAFF97DD74A6F95B958D78A5E9E9B"/>
          </w:pPr>
          <w:r w:rsidRPr="0007340C">
            <w:rPr>
              <w:rStyle w:val="PlaceholderText"/>
            </w:rPr>
            <w:t>Click or tap here to enter text.</w:t>
          </w:r>
        </w:p>
      </w:docPartBody>
    </w:docPart>
    <w:docPart>
      <w:docPartPr>
        <w:name w:val="48CFD1222D7040BCBA6E04CC758C318B"/>
        <w:category>
          <w:name w:val="General"/>
          <w:gallery w:val="placeholder"/>
        </w:category>
        <w:types>
          <w:type w:val="bbPlcHdr"/>
        </w:types>
        <w:behaviors>
          <w:behavior w:val="content"/>
        </w:behaviors>
        <w:guid w:val="{0053B0E3-1E74-417C-86FD-9CC744F787D5}"/>
      </w:docPartPr>
      <w:docPartBody>
        <w:p w:rsidR="0064628D" w:rsidRDefault="0064628D" w:rsidP="0064628D">
          <w:pPr>
            <w:pStyle w:val="48CFD1222D7040BCBA6E04CC758C318B"/>
          </w:pPr>
          <w:r w:rsidRPr="0007340C">
            <w:rPr>
              <w:rStyle w:val="PlaceholderText"/>
            </w:rPr>
            <w:t>Click or tap here to enter text.</w:t>
          </w:r>
        </w:p>
      </w:docPartBody>
    </w:docPart>
    <w:docPart>
      <w:docPartPr>
        <w:name w:val="18D8A4D54E304C93B97C32B86967E974"/>
        <w:category>
          <w:name w:val="General"/>
          <w:gallery w:val="placeholder"/>
        </w:category>
        <w:types>
          <w:type w:val="bbPlcHdr"/>
        </w:types>
        <w:behaviors>
          <w:behavior w:val="content"/>
        </w:behaviors>
        <w:guid w:val="{C4E5BDCA-A340-4E3D-860B-4A3A2FE98B81}"/>
      </w:docPartPr>
      <w:docPartBody>
        <w:p w:rsidR="0064628D" w:rsidRDefault="0064628D" w:rsidP="0064628D">
          <w:pPr>
            <w:pStyle w:val="18D8A4D54E304C93B97C32B86967E974"/>
          </w:pPr>
          <w:r w:rsidRPr="0007340C">
            <w:rPr>
              <w:rStyle w:val="PlaceholderText"/>
            </w:rPr>
            <w:t>Click or tap here to enter text.</w:t>
          </w:r>
        </w:p>
      </w:docPartBody>
    </w:docPart>
    <w:docPart>
      <w:docPartPr>
        <w:name w:val="CA228C7F93034D3FA620681115894440"/>
        <w:category>
          <w:name w:val="General"/>
          <w:gallery w:val="placeholder"/>
        </w:category>
        <w:types>
          <w:type w:val="bbPlcHdr"/>
        </w:types>
        <w:behaviors>
          <w:behavior w:val="content"/>
        </w:behaviors>
        <w:guid w:val="{0288C985-473E-48CE-8E6F-F85B65330F0C}"/>
      </w:docPartPr>
      <w:docPartBody>
        <w:p w:rsidR="0064628D" w:rsidRDefault="0064628D" w:rsidP="0064628D">
          <w:pPr>
            <w:pStyle w:val="CA228C7F93034D3FA620681115894440"/>
          </w:pPr>
          <w:r w:rsidRPr="0007340C">
            <w:rPr>
              <w:rStyle w:val="PlaceholderText"/>
            </w:rPr>
            <w:t>Click or tap here to enter text.</w:t>
          </w:r>
        </w:p>
      </w:docPartBody>
    </w:docPart>
    <w:docPart>
      <w:docPartPr>
        <w:name w:val="83D8AE4A22184839AE5EA576C3D195C0"/>
        <w:category>
          <w:name w:val="General"/>
          <w:gallery w:val="placeholder"/>
        </w:category>
        <w:types>
          <w:type w:val="bbPlcHdr"/>
        </w:types>
        <w:behaviors>
          <w:behavior w:val="content"/>
        </w:behaviors>
        <w:guid w:val="{6D470BEE-061A-461C-BBD6-6B8BD56A67CC}"/>
      </w:docPartPr>
      <w:docPartBody>
        <w:p w:rsidR="0064628D" w:rsidRDefault="0064628D" w:rsidP="0064628D">
          <w:pPr>
            <w:pStyle w:val="83D8AE4A22184839AE5EA576C3D195C0"/>
          </w:pPr>
          <w:r w:rsidRPr="0007340C">
            <w:rPr>
              <w:rStyle w:val="PlaceholderText"/>
            </w:rPr>
            <w:t>Click or tap here to enter text.</w:t>
          </w:r>
        </w:p>
      </w:docPartBody>
    </w:docPart>
    <w:docPart>
      <w:docPartPr>
        <w:name w:val="201E4B05293646CE850B43CD43F1C6C1"/>
        <w:category>
          <w:name w:val="General"/>
          <w:gallery w:val="placeholder"/>
        </w:category>
        <w:types>
          <w:type w:val="bbPlcHdr"/>
        </w:types>
        <w:behaviors>
          <w:behavior w:val="content"/>
        </w:behaviors>
        <w:guid w:val="{60A3FA7B-76B5-4070-9859-0C606E2DFE45}"/>
      </w:docPartPr>
      <w:docPartBody>
        <w:p w:rsidR="0064628D" w:rsidRDefault="0064628D" w:rsidP="0064628D">
          <w:pPr>
            <w:pStyle w:val="201E4B05293646CE850B43CD43F1C6C1"/>
          </w:pPr>
          <w:r w:rsidRPr="0007340C">
            <w:rPr>
              <w:rStyle w:val="PlaceholderText"/>
            </w:rPr>
            <w:t>Click or tap here to enter text.</w:t>
          </w:r>
        </w:p>
      </w:docPartBody>
    </w:docPart>
    <w:docPart>
      <w:docPartPr>
        <w:name w:val="8D5E3B34E5E145B798B7E6F88620A85C"/>
        <w:category>
          <w:name w:val="General"/>
          <w:gallery w:val="placeholder"/>
        </w:category>
        <w:types>
          <w:type w:val="bbPlcHdr"/>
        </w:types>
        <w:behaviors>
          <w:behavior w:val="content"/>
        </w:behaviors>
        <w:guid w:val="{F73059CA-A7A4-468C-8DFD-7E165FDCC630}"/>
      </w:docPartPr>
      <w:docPartBody>
        <w:p w:rsidR="0064628D" w:rsidRDefault="0064628D" w:rsidP="0064628D">
          <w:pPr>
            <w:pStyle w:val="8D5E3B34E5E145B798B7E6F88620A85C"/>
          </w:pPr>
          <w:r w:rsidRPr="0007340C">
            <w:rPr>
              <w:rStyle w:val="PlaceholderText"/>
            </w:rPr>
            <w:t>Click or tap here to enter text.</w:t>
          </w:r>
        </w:p>
      </w:docPartBody>
    </w:docPart>
    <w:docPart>
      <w:docPartPr>
        <w:name w:val="226E910E10014A538DEBDA1152BE8DF1"/>
        <w:category>
          <w:name w:val="General"/>
          <w:gallery w:val="placeholder"/>
        </w:category>
        <w:types>
          <w:type w:val="bbPlcHdr"/>
        </w:types>
        <w:behaviors>
          <w:behavior w:val="content"/>
        </w:behaviors>
        <w:guid w:val="{EBDD3212-4011-4BAC-B4D7-7202E2A673F7}"/>
      </w:docPartPr>
      <w:docPartBody>
        <w:p w:rsidR="0064628D" w:rsidRDefault="0064628D" w:rsidP="0064628D">
          <w:pPr>
            <w:pStyle w:val="226E910E10014A538DEBDA1152BE8DF1"/>
          </w:pPr>
          <w:r w:rsidRPr="0007340C">
            <w:rPr>
              <w:rStyle w:val="PlaceholderText"/>
            </w:rPr>
            <w:t>Click or tap here to enter text.</w:t>
          </w:r>
        </w:p>
      </w:docPartBody>
    </w:docPart>
    <w:docPart>
      <w:docPartPr>
        <w:name w:val="72BD93AD0A58406B9A0F450FFC5D1E51"/>
        <w:category>
          <w:name w:val="General"/>
          <w:gallery w:val="placeholder"/>
        </w:category>
        <w:types>
          <w:type w:val="bbPlcHdr"/>
        </w:types>
        <w:behaviors>
          <w:behavior w:val="content"/>
        </w:behaviors>
        <w:guid w:val="{EE5A3E23-93B6-4596-99AD-7FFE2BC65C3F}"/>
      </w:docPartPr>
      <w:docPartBody>
        <w:p w:rsidR="0064628D" w:rsidRDefault="0064628D" w:rsidP="0064628D">
          <w:pPr>
            <w:pStyle w:val="72BD93AD0A58406B9A0F450FFC5D1E51"/>
          </w:pPr>
          <w:r w:rsidRPr="0007340C">
            <w:rPr>
              <w:rStyle w:val="PlaceholderText"/>
            </w:rPr>
            <w:t>Click or tap here to enter text.</w:t>
          </w:r>
        </w:p>
      </w:docPartBody>
    </w:docPart>
    <w:docPart>
      <w:docPartPr>
        <w:name w:val="F0841A4BC7B34C00AA3272107F45ECA5"/>
        <w:category>
          <w:name w:val="General"/>
          <w:gallery w:val="placeholder"/>
        </w:category>
        <w:types>
          <w:type w:val="bbPlcHdr"/>
        </w:types>
        <w:behaviors>
          <w:behavior w:val="content"/>
        </w:behaviors>
        <w:guid w:val="{DD2F66D9-7DED-4230-A459-FD31A35D67F3}"/>
      </w:docPartPr>
      <w:docPartBody>
        <w:p w:rsidR="0064628D" w:rsidRDefault="0064628D" w:rsidP="0064628D">
          <w:pPr>
            <w:pStyle w:val="F0841A4BC7B34C00AA3272107F45ECA5"/>
          </w:pPr>
          <w:r w:rsidRPr="0007340C">
            <w:rPr>
              <w:rStyle w:val="PlaceholderText"/>
            </w:rPr>
            <w:t>Click or tap here to enter text.</w:t>
          </w:r>
        </w:p>
      </w:docPartBody>
    </w:docPart>
    <w:docPart>
      <w:docPartPr>
        <w:name w:val="71B9CADF2B724005888A4AA3E31C68FB"/>
        <w:category>
          <w:name w:val="General"/>
          <w:gallery w:val="placeholder"/>
        </w:category>
        <w:types>
          <w:type w:val="bbPlcHdr"/>
        </w:types>
        <w:behaviors>
          <w:behavior w:val="content"/>
        </w:behaviors>
        <w:guid w:val="{21A718AA-FA3E-4A26-A0E4-513B083A24A3}"/>
      </w:docPartPr>
      <w:docPartBody>
        <w:p w:rsidR="0064628D" w:rsidRDefault="0064628D" w:rsidP="0064628D">
          <w:pPr>
            <w:pStyle w:val="71B9CADF2B724005888A4AA3E31C68FB"/>
          </w:pPr>
          <w:r w:rsidRPr="0007340C">
            <w:rPr>
              <w:rStyle w:val="PlaceholderText"/>
            </w:rPr>
            <w:t>Click or tap here to enter text.</w:t>
          </w:r>
        </w:p>
      </w:docPartBody>
    </w:docPart>
    <w:docPart>
      <w:docPartPr>
        <w:name w:val="C658392955AA4F1A86CC276F54AA39F8"/>
        <w:category>
          <w:name w:val="General"/>
          <w:gallery w:val="placeholder"/>
        </w:category>
        <w:types>
          <w:type w:val="bbPlcHdr"/>
        </w:types>
        <w:behaviors>
          <w:behavior w:val="content"/>
        </w:behaviors>
        <w:guid w:val="{76584B76-B622-4073-AB9F-FC2448324FF9}"/>
      </w:docPartPr>
      <w:docPartBody>
        <w:p w:rsidR="0064628D" w:rsidRDefault="0064628D" w:rsidP="0064628D">
          <w:pPr>
            <w:pStyle w:val="C658392955AA4F1A86CC276F54AA39F8"/>
          </w:pPr>
          <w:r w:rsidRPr="0007340C">
            <w:rPr>
              <w:rStyle w:val="PlaceholderText"/>
            </w:rPr>
            <w:t>Click or tap here to enter text.</w:t>
          </w:r>
        </w:p>
      </w:docPartBody>
    </w:docPart>
    <w:docPart>
      <w:docPartPr>
        <w:name w:val="77BE9832DC614F2195445274E63CF367"/>
        <w:category>
          <w:name w:val="General"/>
          <w:gallery w:val="placeholder"/>
        </w:category>
        <w:types>
          <w:type w:val="bbPlcHdr"/>
        </w:types>
        <w:behaviors>
          <w:behavior w:val="content"/>
        </w:behaviors>
        <w:guid w:val="{51C86230-DE45-4FA3-9E65-02597F9F457B}"/>
      </w:docPartPr>
      <w:docPartBody>
        <w:p w:rsidR="0064628D" w:rsidRDefault="0064628D" w:rsidP="0064628D">
          <w:pPr>
            <w:pStyle w:val="77BE9832DC614F2195445274E63CF367"/>
          </w:pPr>
          <w:r w:rsidRPr="0007340C">
            <w:rPr>
              <w:rStyle w:val="PlaceholderText"/>
            </w:rPr>
            <w:t>Click or tap here to enter text.</w:t>
          </w:r>
        </w:p>
      </w:docPartBody>
    </w:docPart>
    <w:docPart>
      <w:docPartPr>
        <w:name w:val="3AA2190327094336A498D73E928C68A6"/>
        <w:category>
          <w:name w:val="General"/>
          <w:gallery w:val="placeholder"/>
        </w:category>
        <w:types>
          <w:type w:val="bbPlcHdr"/>
        </w:types>
        <w:behaviors>
          <w:behavior w:val="content"/>
        </w:behaviors>
        <w:guid w:val="{FE510F58-C91E-48FF-8348-55D2FA7B3650}"/>
      </w:docPartPr>
      <w:docPartBody>
        <w:p w:rsidR="0064628D" w:rsidRDefault="0064628D" w:rsidP="0064628D">
          <w:pPr>
            <w:pStyle w:val="3AA2190327094336A498D73E928C68A6"/>
          </w:pPr>
          <w:r w:rsidRPr="0007340C">
            <w:rPr>
              <w:rStyle w:val="PlaceholderText"/>
            </w:rPr>
            <w:t>Click or tap here to enter text.</w:t>
          </w:r>
        </w:p>
      </w:docPartBody>
    </w:docPart>
    <w:docPart>
      <w:docPartPr>
        <w:name w:val="9C606E58E9D74759ACD26C637E2AFB96"/>
        <w:category>
          <w:name w:val="General"/>
          <w:gallery w:val="placeholder"/>
        </w:category>
        <w:types>
          <w:type w:val="bbPlcHdr"/>
        </w:types>
        <w:behaviors>
          <w:behavior w:val="content"/>
        </w:behaviors>
        <w:guid w:val="{A02DEBF0-6A74-46FF-B513-7F4438622BFA}"/>
      </w:docPartPr>
      <w:docPartBody>
        <w:p w:rsidR="0064628D" w:rsidRDefault="0064628D" w:rsidP="0064628D">
          <w:pPr>
            <w:pStyle w:val="9C606E58E9D74759ACD26C637E2AFB96"/>
          </w:pPr>
          <w:r w:rsidRPr="0007340C">
            <w:rPr>
              <w:rStyle w:val="PlaceholderText"/>
            </w:rPr>
            <w:t>Click or tap here to enter text.</w:t>
          </w:r>
        </w:p>
      </w:docPartBody>
    </w:docPart>
    <w:docPart>
      <w:docPartPr>
        <w:name w:val="317D4D72A82C4E46B5536A75BCB70892"/>
        <w:category>
          <w:name w:val="General"/>
          <w:gallery w:val="placeholder"/>
        </w:category>
        <w:types>
          <w:type w:val="bbPlcHdr"/>
        </w:types>
        <w:behaviors>
          <w:behavior w:val="content"/>
        </w:behaviors>
        <w:guid w:val="{4088BB3C-B80D-46EF-81B0-5D0944D14311}"/>
      </w:docPartPr>
      <w:docPartBody>
        <w:p w:rsidR="0064628D" w:rsidRDefault="0064628D" w:rsidP="0064628D">
          <w:pPr>
            <w:pStyle w:val="317D4D72A82C4E46B5536A75BCB70892"/>
          </w:pPr>
          <w:r w:rsidRPr="0007340C">
            <w:rPr>
              <w:rStyle w:val="PlaceholderText"/>
            </w:rPr>
            <w:t>Click or tap here to enter text.</w:t>
          </w:r>
        </w:p>
      </w:docPartBody>
    </w:docPart>
    <w:docPart>
      <w:docPartPr>
        <w:name w:val="0D16845A7B584E5581592A13A819A38C"/>
        <w:category>
          <w:name w:val="General"/>
          <w:gallery w:val="placeholder"/>
        </w:category>
        <w:types>
          <w:type w:val="bbPlcHdr"/>
        </w:types>
        <w:behaviors>
          <w:behavior w:val="content"/>
        </w:behaviors>
        <w:guid w:val="{DC66B423-B62B-4310-9C79-21E5FA22377F}"/>
      </w:docPartPr>
      <w:docPartBody>
        <w:p w:rsidR="0064628D" w:rsidRDefault="0064628D" w:rsidP="0064628D">
          <w:pPr>
            <w:pStyle w:val="0D16845A7B584E5581592A13A819A38C"/>
          </w:pPr>
          <w:r w:rsidRPr="0007340C">
            <w:rPr>
              <w:rStyle w:val="PlaceholderText"/>
            </w:rPr>
            <w:t>Click or tap here to enter text.</w:t>
          </w:r>
        </w:p>
      </w:docPartBody>
    </w:docPart>
    <w:docPart>
      <w:docPartPr>
        <w:name w:val="686B6CC175974FF7A3B7223DCCB135EC"/>
        <w:category>
          <w:name w:val="General"/>
          <w:gallery w:val="placeholder"/>
        </w:category>
        <w:types>
          <w:type w:val="bbPlcHdr"/>
        </w:types>
        <w:behaviors>
          <w:behavior w:val="content"/>
        </w:behaviors>
        <w:guid w:val="{B883D61E-B92D-4F64-A06E-8311F7551BE8}"/>
      </w:docPartPr>
      <w:docPartBody>
        <w:p w:rsidR="0064628D" w:rsidRDefault="0064628D" w:rsidP="0064628D">
          <w:pPr>
            <w:pStyle w:val="686B6CC175974FF7A3B7223DCCB135EC"/>
          </w:pPr>
          <w:r w:rsidRPr="0007340C">
            <w:rPr>
              <w:rStyle w:val="PlaceholderText"/>
            </w:rPr>
            <w:t>Click or tap here to enter text.</w:t>
          </w:r>
        </w:p>
      </w:docPartBody>
    </w:docPart>
    <w:docPart>
      <w:docPartPr>
        <w:name w:val="8B501D06F43A4E30A577BFE4F9D99D63"/>
        <w:category>
          <w:name w:val="General"/>
          <w:gallery w:val="placeholder"/>
        </w:category>
        <w:types>
          <w:type w:val="bbPlcHdr"/>
        </w:types>
        <w:behaviors>
          <w:behavior w:val="content"/>
        </w:behaviors>
        <w:guid w:val="{6F3A682D-E517-446A-84AF-4D6131CE5B4A}"/>
      </w:docPartPr>
      <w:docPartBody>
        <w:p w:rsidR="0064628D" w:rsidRDefault="0064628D" w:rsidP="0064628D">
          <w:pPr>
            <w:pStyle w:val="8B501D06F43A4E30A577BFE4F9D99D63"/>
          </w:pPr>
          <w:r w:rsidRPr="0007340C">
            <w:rPr>
              <w:rStyle w:val="PlaceholderText"/>
            </w:rPr>
            <w:t>Click or tap here to enter text.</w:t>
          </w:r>
        </w:p>
      </w:docPartBody>
    </w:docPart>
    <w:docPart>
      <w:docPartPr>
        <w:name w:val="F8035354F94346058D32492A4F0DE447"/>
        <w:category>
          <w:name w:val="General"/>
          <w:gallery w:val="placeholder"/>
        </w:category>
        <w:types>
          <w:type w:val="bbPlcHdr"/>
        </w:types>
        <w:behaviors>
          <w:behavior w:val="content"/>
        </w:behaviors>
        <w:guid w:val="{EE8371BF-D44C-4BDD-A022-29FD6EF77754}"/>
      </w:docPartPr>
      <w:docPartBody>
        <w:p w:rsidR="0064628D" w:rsidRDefault="0064628D" w:rsidP="0064628D">
          <w:pPr>
            <w:pStyle w:val="F8035354F94346058D32492A4F0DE447"/>
          </w:pPr>
          <w:r w:rsidRPr="0007340C">
            <w:rPr>
              <w:rStyle w:val="PlaceholderText"/>
            </w:rPr>
            <w:t>Click or tap here to enter text.</w:t>
          </w:r>
        </w:p>
      </w:docPartBody>
    </w:docPart>
    <w:docPart>
      <w:docPartPr>
        <w:name w:val="6F55F2215ABC4A839EF2A01D63E2C766"/>
        <w:category>
          <w:name w:val="General"/>
          <w:gallery w:val="placeholder"/>
        </w:category>
        <w:types>
          <w:type w:val="bbPlcHdr"/>
        </w:types>
        <w:behaviors>
          <w:behavior w:val="content"/>
        </w:behaviors>
        <w:guid w:val="{A8ADD9C7-6AB6-4D1E-A6A3-9868C69D5F73}"/>
      </w:docPartPr>
      <w:docPartBody>
        <w:p w:rsidR="0064628D" w:rsidRDefault="0064628D" w:rsidP="0064628D">
          <w:pPr>
            <w:pStyle w:val="6F55F2215ABC4A839EF2A01D63E2C766"/>
          </w:pPr>
          <w:r w:rsidRPr="0007340C">
            <w:rPr>
              <w:rStyle w:val="PlaceholderText"/>
            </w:rPr>
            <w:t>Click or tap here to enter text.</w:t>
          </w:r>
        </w:p>
      </w:docPartBody>
    </w:docPart>
    <w:docPart>
      <w:docPartPr>
        <w:name w:val="A78337941B9C4D68991A6684E604581F"/>
        <w:category>
          <w:name w:val="General"/>
          <w:gallery w:val="placeholder"/>
        </w:category>
        <w:types>
          <w:type w:val="bbPlcHdr"/>
        </w:types>
        <w:behaviors>
          <w:behavior w:val="content"/>
        </w:behaviors>
        <w:guid w:val="{15B58CEA-21C5-4E79-BB50-21B5CAD4AFC8}"/>
      </w:docPartPr>
      <w:docPartBody>
        <w:p w:rsidR="0064628D" w:rsidRDefault="0064628D" w:rsidP="0064628D">
          <w:pPr>
            <w:pStyle w:val="A78337941B9C4D68991A6684E604581F"/>
          </w:pPr>
          <w:r w:rsidRPr="0007340C">
            <w:rPr>
              <w:rStyle w:val="PlaceholderText"/>
            </w:rPr>
            <w:t>Click or tap here to enter text.</w:t>
          </w:r>
        </w:p>
      </w:docPartBody>
    </w:docPart>
    <w:docPart>
      <w:docPartPr>
        <w:name w:val="1D746B191318434D9006A3BB198BC4A7"/>
        <w:category>
          <w:name w:val="General"/>
          <w:gallery w:val="placeholder"/>
        </w:category>
        <w:types>
          <w:type w:val="bbPlcHdr"/>
        </w:types>
        <w:behaviors>
          <w:behavior w:val="content"/>
        </w:behaviors>
        <w:guid w:val="{EA0F3A4E-1245-4353-B62B-CCDDAD70623B}"/>
      </w:docPartPr>
      <w:docPartBody>
        <w:p w:rsidR="0064628D" w:rsidRDefault="0064628D" w:rsidP="0064628D">
          <w:pPr>
            <w:pStyle w:val="1D746B191318434D9006A3BB198BC4A7"/>
          </w:pPr>
          <w:r w:rsidRPr="0007340C">
            <w:rPr>
              <w:rStyle w:val="PlaceholderText"/>
            </w:rPr>
            <w:t>Click or tap here to enter text.</w:t>
          </w:r>
        </w:p>
      </w:docPartBody>
    </w:docPart>
    <w:docPart>
      <w:docPartPr>
        <w:name w:val="2ABC082388F94F2F839CF7034735C52C"/>
        <w:category>
          <w:name w:val="General"/>
          <w:gallery w:val="placeholder"/>
        </w:category>
        <w:types>
          <w:type w:val="bbPlcHdr"/>
        </w:types>
        <w:behaviors>
          <w:behavior w:val="content"/>
        </w:behaviors>
        <w:guid w:val="{ECFE730D-5BD4-4973-8135-06D0A5A00E19}"/>
      </w:docPartPr>
      <w:docPartBody>
        <w:p w:rsidR="0064628D" w:rsidRDefault="0064628D" w:rsidP="0064628D">
          <w:pPr>
            <w:pStyle w:val="2ABC082388F94F2F839CF7034735C52C"/>
          </w:pPr>
          <w:r w:rsidRPr="0007340C">
            <w:rPr>
              <w:rStyle w:val="PlaceholderText"/>
            </w:rPr>
            <w:t>Click or tap here to enter text.</w:t>
          </w:r>
        </w:p>
      </w:docPartBody>
    </w:docPart>
    <w:docPart>
      <w:docPartPr>
        <w:name w:val="73CDDF62F94B49D3A05D5A1D731DDE08"/>
        <w:category>
          <w:name w:val="General"/>
          <w:gallery w:val="placeholder"/>
        </w:category>
        <w:types>
          <w:type w:val="bbPlcHdr"/>
        </w:types>
        <w:behaviors>
          <w:behavior w:val="content"/>
        </w:behaviors>
        <w:guid w:val="{F7405747-5F64-485E-B8D8-68DAE03CAE5A}"/>
      </w:docPartPr>
      <w:docPartBody>
        <w:p w:rsidR="0064628D" w:rsidRDefault="0064628D" w:rsidP="0064628D">
          <w:pPr>
            <w:pStyle w:val="73CDDF62F94B49D3A05D5A1D731DDE08"/>
          </w:pPr>
          <w:r w:rsidRPr="0007340C">
            <w:rPr>
              <w:rStyle w:val="PlaceholderText"/>
            </w:rPr>
            <w:t>Click or tap here to enter text.</w:t>
          </w:r>
        </w:p>
      </w:docPartBody>
    </w:docPart>
    <w:docPart>
      <w:docPartPr>
        <w:name w:val="E33A317148484A94BF73D5CA07E80924"/>
        <w:category>
          <w:name w:val="General"/>
          <w:gallery w:val="placeholder"/>
        </w:category>
        <w:types>
          <w:type w:val="bbPlcHdr"/>
        </w:types>
        <w:behaviors>
          <w:behavior w:val="content"/>
        </w:behaviors>
        <w:guid w:val="{8BE61D86-D86B-4C2A-AFC5-1364AFCC6052}"/>
      </w:docPartPr>
      <w:docPartBody>
        <w:p w:rsidR="0064628D" w:rsidRDefault="0064628D" w:rsidP="0064628D">
          <w:pPr>
            <w:pStyle w:val="E33A317148484A94BF73D5CA07E80924"/>
          </w:pPr>
          <w:r w:rsidRPr="0007340C">
            <w:rPr>
              <w:rStyle w:val="PlaceholderText"/>
            </w:rPr>
            <w:t>Click or tap here to enter text.</w:t>
          </w:r>
        </w:p>
      </w:docPartBody>
    </w:docPart>
    <w:docPart>
      <w:docPartPr>
        <w:name w:val="834CA862B5024FF8BD8C674C15D0FAB3"/>
        <w:category>
          <w:name w:val="General"/>
          <w:gallery w:val="placeholder"/>
        </w:category>
        <w:types>
          <w:type w:val="bbPlcHdr"/>
        </w:types>
        <w:behaviors>
          <w:behavior w:val="content"/>
        </w:behaviors>
        <w:guid w:val="{87EF0516-4063-4DDC-AF63-4828A14576D8}"/>
      </w:docPartPr>
      <w:docPartBody>
        <w:p w:rsidR="0064628D" w:rsidRDefault="0064628D" w:rsidP="0064628D">
          <w:pPr>
            <w:pStyle w:val="834CA862B5024FF8BD8C674C15D0FAB3"/>
          </w:pPr>
          <w:r w:rsidRPr="0007340C">
            <w:rPr>
              <w:rStyle w:val="PlaceholderText"/>
            </w:rPr>
            <w:t>Click or tap here to enter text.</w:t>
          </w:r>
        </w:p>
      </w:docPartBody>
    </w:docPart>
    <w:docPart>
      <w:docPartPr>
        <w:name w:val="8A08C0BA00AF43F0A08931596CE6E822"/>
        <w:category>
          <w:name w:val="General"/>
          <w:gallery w:val="placeholder"/>
        </w:category>
        <w:types>
          <w:type w:val="bbPlcHdr"/>
        </w:types>
        <w:behaviors>
          <w:behavior w:val="content"/>
        </w:behaviors>
        <w:guid w:val="{5902423D-AAA5-48DC-9B43-3E7F175AF2A9}"/>
      </w:docPartPr>
      <w:docPartBody>
        <w:p w:rsidR="0064628D" w:rsidRDefault="0064628D" w:rsidP="0064628D">
          <w:pPr>
            <w:pStyle w:val="8A08C0BA00AF43F0A08931596CE6E822"/>
          </w:pPr>
          <w:r w:rsidRPr="0007340C">
            <w:rPr>
              <w:rStyle w:val="PlaceholderText"/>
            </w:rPr>
            <w:t>Click or tap here to enter text.</w:t>
          </w:r>
        </w:p>
      </w:docPartBody>
    </w:docPart>
    <w:docPart>
      <w:docPartPr>
        <w:name w:val="6D21227176A64DD6B4F24E7B556F96B2"/>
        <w:category>
          <w:name w:val="General"/>
          <w:gallery w:val="placeholder"/>
        </w:category>
        <w:types>
          <w:type w:val="bbPlcHdr"/>
        </w:types>
        <w:behaviors>
          <w:behavior w:val="content"/>
        </w:behaviors>
        <w:guid w:val="{C08B2E0A-7075-4F9C-8154-DBA7E0AD0D8E}"/>
      </w:docPartPr>
      <w:docPartBody>
        <w:p w:rsidR="0064628D" w:rsidRDefault="0064628D" w:rsidP="0064628D">
          <w:pPr>
            <w:pStyle w:val="6D21227176A64DD6B4F24E7B556F96B2"/>
          </w:pPr>
          <w:r w:rsidRPr="0007340C">
            <w:rPr>
              <w:rStyle w:val="PlaceholderText"/>
            </w:rPr>
            <w:t>Click or tap here to enter text.</w:t>
          </w:r>
        </w:p>
      </w:docPartBody>
    </w:docPart>
    <w:docPart>
      <w:docPartPr>
        <w:name w:val="FED7598B84A14541A270DB2335A67958"/>
        <w:category>
          <w:name w:val="General"/>
          <w:gallery w:val="placeholder"/>
        </w:category>
        <w:types>
          <w:type w:val="bbPlcHdr"/>
        </w:types>
        <w:behaviors>
          <w:behavior w:val="content"/>
        </w:behaviors>
        <w:guid w:val="{F6F5593B-1040-421A-AC78-6B8C5B53EA30}"/>
      </w:docPartPr>
      <w:docPartBody>
        <w:p w:rsidR="0064628D" w:rsidRDefault="0064628D" w:rsidP="0064628D">
          <w:pPr>
            <w:pStyle w:val="FED7598B84A14541A270DB2335A67958"/>
          </w:pPr>
          <w:r w:rsidRPr="0007340C">
            <w:rPr>
              <w:rStyle w:val="PlaceholderText"/>
            </w:rPr>
            <w:t>Click or tap here to enter text.</w:t>
          </w:r>
        </w:p>
      </w:docPartBody>
    </w:docPart>
    <w:docPart>
      <w:docPartPr>
        <w:name w:val="0D3B6279FB8044D7AFCA658B0809F53F"/>
        <w:category>
          <w:name w:val="General"/>
          <w:gallery w:val="placeholder"/>
        </w:category>
        <w:types>
          <w:type w:val="bbPlcHdr"/>
        </w:types>
        <w:behaviors>
          <w:behavior w:val="content"/>
        </w:behaviors>
        <w:guid w:val="{E340E2E5-61AB-4EA9-899C-17467133F6AC}"/>
      </w:docPartPr>
      <w:docPartBody>
        <w:p w:rsidR="0064628D" w:rsidRDefault="0064628D" w:rsidP="0064628D">
          <w:pPr>
            <w:pStyle w:val="0D3B6279FB8044D7AFCA658B0809F53F"/>
          </w:pPr>
          <w:r w:rsidRPr="0007340C">
            <w:rPr>
              <w:rStyle w:val="PlaceholderText"/>
            </w:rPr>
            <w:t>Click or tap here to enter text.</w:t>
          </w:r>
        </w:p>
      </w:docPartBody>
    </w:docPart>
    <w:docPart>
      <w:docPartPr>
        <w:name w:val="FAFBDC86C9BF4D6A89C400D6BD540F62"/>
        <w:category>
          <w:name w:val="General"/>
          <w:gallery w:val="placeholder"/>
        </w:category>
        <w:types>
          <w:type w:val="bbPlcHdr"/>
        </w:types>
        <w:behaviors>
          <w:behavior w:val="content"/>
        </w:behaviors>
        <w:guid w:val="{71B4FCF9-E221-4852-8BE3-39CC2566C1CD}"/>
      </w:docPartPr>
      <w:docPartBody>
        <w:p w:rsidR="0064628D" w:rsidRDefault="0064628D" w:rsidP="0064628D">
          <w:pPr>
            <w:pStyle w:val="FAFBDC86C9BF4D6A89C400D6BD540F62"/>
          </w:pPr>
          <w:r w:rsidRPr="0007340C">
            <w:rPr>
              <w:rStyle w:val="PlaceholderText"/>
            </w:rPr>
            <w:t>Click or tap here to enter text.</w:t>
          </w:r>
        </w:p>
      </w:docPartBody>
    </w:docPart>
    <w:docPart>
      <w:docPartPr>
        <w:name w:val="57DE6200E1DD43FE82AB95C4C0D4834E"/>
        <w:category>
          <w:name w:val="General"/>
          <w:gallery w:val="placeholder"/>
        </w:category>
        <w:types>
          <w:type w:val="bbPlcHdr"/>
        </w:types>
        <w:behaviors>
          <w:behavior w:val="content"/>
        </w:behaviors>
        <w:guid w:val="{DEBB8DCC-EBC6-4CB9-8956-F571A4633079}"/>
      </w:docPartPr>
      <w:docPartBody>
        <w:p w:rsidR="0064628D" w:rsidRDefault="0064628D" w:rsidP="0064628D">
          <w:pPr>
            <w:pStyle w:val="57DE6200E1DD43FE82AB95C4C0D4834E"/>
          </w:pPr>
          <w:r w:rsidRPr="0007340C">
            <w:rPr>
              <w:rStyle w:val="PlaceholderText"/>
            </w:rPr>
            <w:t>Click or tap here to enter text.</w:t>
          </w:r>
        </w:p>
      </w:docPartBody>
    </w:docPart>
    <w:docPart>
      <w:docPartPr>
        <w:name w:val="992B0B210EAB4A03ABD340DCEE4E3BFD"/>
        <w:category>
          <w:name w:val="General"/>
          <w:gallery w:val="placeholder"/>
        </w:category>
        <w:types>
          <w:type w:val="bbPlcHdr"/>
        </w:types>
        <w:behaviors>
          <w:behavior w:val="content"/>
        </w:behaviors>
        <w:guid w:val="{9004728A-D38C-46A7-A91D-F9561F07131C}"/>
      </w:docPartPr>
      <w:docPartBody>
        <w:p w:rsidR="0064628D" w:rsidRDefault="0064628D" w:rsidP="0064628D">
          <w:pPr>
            <w:pStyle w:val="992B0B210EAB4A03ABD340DCEE4E3BFD"/>
          </w:pPr>
          <w:r w:rsidRPr="0007340C">
            <w:rPr>
              <w:rStyle w:val="PlaceholderText"/>
            </w:rPr>
            <w:t>Click or tap here to enter text.</w:t>
          </w:r>
        </w:p>
      </w:docPartBody>
    </w:docPart>
    <w:docPart>
      <w:docPartPr>
        <w:name w:val="EA3A8324F53A41D4BBE6667E54461553"/>
        <w:category>
          <w:name w:val="General"/>
          <w:gallery w:val="placeholder"/>
        </w:category>
        <w:types>
          <w:type w:val="bbPlcHdr"/>
        </w:types>
        <w:behaviors>
          <w:behavior w:val="content"/>
        </w:behaviors>
        <w:guid w:val="{50C5E4DB-3EF2-47B0-B092-95B346052E00}"/>
      </w:docPartPr>
      <w:docPartBody>
        <w:p w:rsidR="0064628D" w:rsidRDefault="0064628D" w:rsidP="0064628D">
          <w:pPr>
            <w:pStyle w:val="EA3A8324F53A41D4BBE6667E54461553"/>
          </w:pPr>
          <w:r w:rsidRPr="0007340C">
            <w:rPr>
              <w:rStyle w:val="PlaceholderText"/>
            </w:rPr>
            <w:t>Click or tap here to enter text.</w:t>
          </w:r>
        </w:p>
      </w:docPartBody>
    </w:docPart>
    <w:docPart>
      <w:docPartPr>
        <w:name w:val="104ECA51459F406A9DBD4FB92A4EA5A7"/>
        <w:category>
          <w:name w:val="General"/>
          <w:gallery w:val="placeholder"/>
        </w:category>
        <w:types>
          <w:type w:val="bbPlcHdr"/>
        </w:types>
        <w:behaviors>
          <w:behavior w:val="content"/>
        </w:behaviors>
        <w:guid w:val="{848746CE-EAFF-4689-AAE8-DA04DA70A8A9}"/>
      </w:docPartPr>
      <w:docPartBody>
        <w:p w:rsidR="0064628D" w:rsidRDefault="0064628D" w:rsidP="0064628D">
          <w:pPr>
            <w:pStyle w:val="104ECA51459F406A9DBD4FB92A4EA5A7"/>
          </w:pPr>
          <w:r w:rsidRPr="0007340C">
            <w:rPr>
              <w:rStyle w:val="PlaceholderText"/>
            </w:rPr>
            <w:t>Click or tap here to enter text.</w:t>
          </w:r>
        </w:p>
      </w:docPartBody>
    </w:docPart>
    <w:docPart>
      <w:docPartPr>
        <w:name w:val="0395478CE91C4798AA39D4AFD942CDFB"/>
        <w:category>
          <w:name w:val="General"/>
          <w:gallery w:val="placeholder"/>
        </w:category>
        <w:types>
          <w:type w:val="bbPlcHdr"/>
        </w:types>
        <w:behaviors>
          <w:behavior w:val="content"/>
        </w:behaviors>
        <w:guid w:val="{8F7F49E9-757A-4772-959F-6B86A348CBCF}"/>
      </w:docPartPr>
      <w:docPartBody>
        <w:p w:rsidR="0064628D" w:rsidRDefault="0064628D" w:rsidP="0064628D">
          <w:pPr>
            <w:pStyle w:val="0395478CE91C4798AA39D4AFD942CDFB"/>
          </w:pPr>
          <w:r w:rsidRPr="0007340C">
            <w:rPr>
              <w:rStyle w:val="PlaceholderText"/>
            </w:rPr>
            <w:t>Click or tap here to enter text.</w:t>
          </w:r>
        </w:p>
      </w:docPartBody>
    </w:docPart>
    <w:docPart>
      <w:docPartPr>
        <w:name w:val="88DABFD39E0B4A6F839A44BA30FCFD50"/>
        <w:category>
          <w:name w:val="General"/>
          <w:gallery w:val="placeholder"/>
        </w:category>
        <w:types>
          <w:type w:val="bbPlcHdr"/>
        </w:types>
        <w:behaviors>
          <w:behavior w:val="content"/>
        </w:behaviors>
        <w:guid w:val="{D17119C4-235B-49AC-9D7D-5E6256A9AC3D}"/>
      </w:docPartPr>
      <w:docPartBody>
        <w:p w:rsidR="0064628D" w:rsidRDefault="0064628D" w:rsidP="0064628D">
          <w:pPr>
            <w:pStyle w:val="88DABFD39E0B4A6F839A44BA30FCFD50"/>
          </w:pPr>
          <w:r w:rsidRPr="0007340C">
            <w:rPr>
              <w:rStyle w:val="PlaceholderText"/>
            </w:rPr>
            <w:t>Click or tap here to enter text.</w:t>
          </w:r>
        </w:p>
      </w:docPartBody>
    </w:docPart>
    <w:docPart>
      <w:docPartPr>
        <w:name w:val="94704C5BDC0747F8AC1EDF7870FB4ACA"/>
        <w:category>
          <w:name w:val="General"/>
          <w:gallery w:val="placeholder"/>
        </w:category>
        <w:types>
          <w:type w:val="bbPlcHdr"/>
        </w:types>
        <w:behaviors>
          <w:behavior w:val="content"/>
        </w:behaviors>
        <w:guid w:val="{26599DE2-47D1-43DD-BFA6-D7955FBC384F}"/>
      </w:docPartPr>
      <w:docPartBody>
        <w:p w:rsidR="0064628D" w:rsidRDefault="0064628D" w:rsidP="0064628D">
          <w:pPr>
            <w:pStyle w:val="94704C5BDC0747F8AC1EDF7870FB4ACA"/>
          </w:pPr>
          <w:r w:rsidRPr="0007340C">
            <w:rPr>
              <w:rStyle w:val="PlaceholderText"/>
            </w:rPr>
            <w:t>Click or tap here to enter text.</w:t>
          </w:r>
        </w:p>
      </w:docPartBody>
    </w:docPart>
    <w:docPart>
      <w:docPartPr>
        <w:name w:val="C9CA11929D1D4A63BDCD0DDCFCF0BDA6"/>
        <w:category>
          <w:name w:val="General"/>
          <w:gallery w:val="placeholder"/>
        </w:category>
        <w:types>
          <w:type w:val="bbPlcHdr"/>
        </w:types>
        <w:behaviors>
          <w:behavior w:val="content"/>
        </w:behaviors>
        <w:guid w:val="{EB399FF4-DDA7-4A6F-9625-96929D44FA50}"/>
      </w:docPartPr>
      <w:docPartBody>
        <w:p w:rsidR="0064628D" w:rsidRDefault="0064628D" w:rsidP="0064628D">
          <w:pPr>
            <w:pStyle w:val="C9CA11929D1D4A63BDCD0DDCFCF0BDA6"/>
          </w:pPr>
          <w:r w:rsidRPr="0007340C">
            <w:rPr>
              <w:rStyle w:val="PlaceholderText"/>
            </w:rPr>
            <w:t>Click or tap here to enter text.</w:t>
          </w:r>
        </w:p>
      </w:docPartBody>
    </w:docPart>
    <w:docPart>
      <w:docPartPr>
        <w:name w:val="042DC3B51F8C4CD38FCC45E82880F584"/>
        <w:category>
          <w:name w:val="General"/>
          <w:gallery w:val="placeholder"/>
        </w:category>
        <w:types>
          <w:type w:val="bbPlcHdr"/>
        </w:types>
        <w:behaviors>
          <w:behavior w:val="content"/>
        </w:behaviors>
        <w:guid w:val="{F7AEB125-D236-4B77-B945-8FC991C38D7B}"/>
      </w:docPartPr>
      <w:docPartBody>
        <w:p w:rsidR="0064628D" w:rsidRDefault="0064628D" w:rsidP="0064628D">
          <w:pPr>
            <w:pStyle w:val="042DC3B51F8C4CD38FCC45E82880F584"/>
          </w:pPr>
          <w:r w:rsidRPr="0007340C">
            <w:rPr>
              <w:rStyle w:val="PlaceholderText"/>
            </w:rPr>
            <w:t>Click or tap here to enter text.</w:t>
          </w:r>
        </w:p>
      </w:docPartBody>
    </w:docPart>
    <w:docPart>
      <w:docPartPr>
        <w:name w:val="61009630A0DF4D74BCFEA1897955D354"/>
        <w:category>
          <w:name w:val="General"/>
          <w:gallery w:val="placeholder"/>
        </w:category>
        <w:types>
          <w:type w:val="bbPlcHdr"/>
        </w:types>
        <w:behaviors>
          <w:behavior w:val="content"/>
        </w:behaviors>
        <w:guid w:val="{52910D5B-96EF-43FD-8DEC-9E94F0A6C166}"/>
      </w:docPartPr>
      <w:docPartBody>
        <w:p w:rsidR="0064628D" w:rsidRDefault="0064628D" w:rsidP="0064628D">
          <w:pPr>
            <w:pStyle w:val="61009630A0DF4D74BCFEA1897955D354"/>
          </w:pPr>
          <w:r w:rsidRPr="0007340C">
            <w:rPr>
              <w:rStyle w:val="PlaceholderText"/>
            </w:rPr>
            <w:t>Click or tap here to enter text.</w:t>
          </w:r>
        </w:p>
      </w:docPartBody>
    </w:docPart>
    <w:docPart>
      <w:docPartPr>
        <w:name w:val="D70D2ED16C344437B424FA87E2B05D1B"/>
        <w:category>
          <w:name w:val="General"/>
          <w:gallery w:val="placeholder"/>
        </w:category>
        <w:types>
          <w:type w:val="bbPlcHdr"/>
        </w:types>
        <w:behaviors>
          <w:behavior w:val="content"/>
        </w:behaviors>
        <w:guid w:val="{4EA14490-45B7-4D0C-BC29-959173F8B671}"/>
      </w:docPartPr>
      <w:docPartBody>
        <w:p w:rsidR="0064628D" w:rsidRDefault="0064628D" w:rsidP="0064628D">
          <w:pPr>
            <w:pStyle w:val="D70D2ED16C344437B424FA87E2B05D1B"/>
          </w:pPr>
          <w:r w:rsidRPr="0007340C">
            <w:rPr>
              <w:rStyle w:val="PlaceholderText"/>
            </w:rPr>
            <w:t>Click or tap here to enter text.</w:t>
          </w:r>
        </w:p>
      </w:docPartBody>
    </w:docPart>
    <w:docPart>
      <w:docPartPr>
        <w:name w:val="5897A59111FA43A78F04C30BA5E69BF1"/>
        <w:category>
          <w:name w:val="General"/>
          <w:gallery w:val="placeholder"/>
        </w:category>
        <w:types>
          <w:type w:val="bbPlcHdr"/>
        </w:types>
        <w:behaviors>
          <w:behavior w:val="content"/>
        </w:behaviors>
        <w:guid w:val="{49A668E0-C78F-40DB-82BE-EB8DEA23E2A3}"/>
      </w:docPartPr>
      <w:docPartBody>
        <w:p w:rsidR="0064628D" w:rsidRDefault="0064628D" w:rsidP="0064628D">
          <w:pPr>
            <w:pStyle w:val="5897A59111FA43A78F04C30BA5E69BF1"/>
          </w:pPr>
          <w:r w:rsidRPr="0007340C">
            <w:rPr>
              <w:rStyle w:val="PlaceholderText"/>
            </w:rPr>
            <w:t>Click or tap here to enter text.</w:t>
          </w:r>
        </w:p>
      </w:docPartBody>
    </w:docPart>
    <w:docPart>
      <w:docPartPr>
        <w:name w:val="F368BE5C57664DD998D314BFE3915CCC"/>
        <w:category>
          <w:name w:val="General"/>
          <w:gallery w:val="placeholder"/>
        </w:category>
        <w:types>
          <w:type w:val="bbPlcHdr"/>
        </w:types>
        <w:behaviors>
          <w:behavior w:val="content"/>
        </w:behaviors>
        <w:guid w:val="{412DD739-604A-4988-A6FC-8D90E2014B6B}"/>
      </w:docPartPr>
      <w:docPartBody>
        <w:p w:rsidR="0064628D" w:rsidRDefault="0064628D" w:rsidP="0064628D">
          <w:pPr>
            <w:pStyle w:val="F368BE5C57664DD998D314BFE3915CCC"/>
          </w:pPr>
          <w:r w:rsidRPr="0007340C">
            <w:rPr>
              <w:rStyle w:val="PlaceholderText"/>
            </w:rPr>
            <w:t>Click or tap here to enter text.</w:t>
          </w:r>
        </w:p>
      </w:docPartBody>
    </w:docPart>
    <w:docPart>
      <w:docPartPr>
        <w:name w:val="69CF83F61C194402A703C157E07403C2"/>
        <w:category>
          <w:name w:val="General"/>
          <w:gallery w:val="placeholder"/>
        </w:category>
        <w:types>
          <w:type w:val="bbPlcHdr"/>
        </w:types>
        <w:behaviors>
          <w:behavior w:val="content"/>
        </w:behaviors>
        <w:guid w:val="{E7A72B23-8809-4ADA-B7F4-58D8DC496838}"/>
      </w:docPartPr>
      <w:docPartBody>
        <w:p w:rsidR="0064628D" w:rsidRDefault="0064628D" w:rsidP="0064628D">
          <w:pPr>
            <w:pStyle w:val="69CF83F61C194402A703C157E07403C2"/>
          </w:pPr>
          <w:r w:rsidRPr="0007340C">
            <w:rPr>
              <w:rStyle w:val="PlaceholderText"/>
            </w:rPr>
            <w:t>Click or tap here to enter text.</w:t>
          </w:r>
        </w:p>
      </w:docPartBody>
    </w:docPart>
    <w:docPart>
      <w:docPartPr>
        <w:name w:val="B95D77FE5EC64763BE26F68D0D19B892"/>
        <w:category>
          <w:name w:val="General"/>
          <w:gallery w:val="placeholder"/>
        </w:category>
        <w:types>
          <w:type w:val="bbPlcHdr"/>
        </w:types>
        <w:behaviors>
          <w:behavior w:val="content"/>
        </w:behaviors>
        <w:guid w:val="{B90B148E-2612-4A9A-A195-04405E2595FB}"/>
      </w:docPartPr>
      <w:docPartBody>
        <w:p w:rsidR="0064628D" w:rsidRDefault="0064628D" w:rsidP="0064628D">
          <w:pPr>
            <w:pStyle w:val="B95D77FE5EC64763BE26F68D0D19B892"/>
          </w:pPr>
          <w:r w:rsidRPr="0007340C">
            <w:rPr>
              <w:rStyle w:val="PlaceholderText"/>
            </w:rPr>
            <w:t>Click or tap here to enter text.</w:t>
          </w:r>
        </w:p>
      </w:docPartBody>
    </w:docPart>
    <w:docPart>
      <w:docPartPr>
        <w:name w:val="477ED0B5467F4648A1EE29C0B6ED58A0"/>
        <w:category>
          <w:name w:val="General"/>
          <w:gallery w:val="placeholder"/>
        </w:category>
        <w:types>
          <w:type w:val="bbPlcHdr"/>
        </w:types>
        <w:behaviors>
          <w:behavior w:val="content"/>
        </w:behaviors>
        <w:guid w:val="{089DA978-676F-41F3-A0E8-FD00B32CDC30}"/>
      </w:docPartPr>
      <w:docPartBody>
        <w:p w:rsidR="0064628D" w:rsidRDefault="0064628D" w:rsidP="0064628D">
          <w:pPr>
            <w:pStyle w:val="477ED0B5467F4648A1EE29C0B6ED58A0"/>
          </w:pPr>
          <w:r w:rsidRPr="0007340C">
            <w:rPr>
              <w:rStyle w:val="PlaceholderText"/>
            </w:rPr>
            <w:t>Click or tap here to enter text.</w:t>
          </w:r>
        </w:p>
      </w:docPartBody>
    </w:docPart>
    <w:docPart>
      <w:docPartPr>
        <w:name w:val="D8CBB61788B84A90B74DAEAC254442A8"/>
        <w:category>
          <w:name w:val="General"/>
          <w:gallery w:val="placeholder"/>
        </w:category>
        <w:types>
          <w:type w:val="bbPlcHdr"/>
        </w:types>
        <w:behaviors>
          <w:behavior w:val="content"/>
        </w:behaviors>
        <w:guid w:val="{B436F2C8-8FDD-4F5D-8D4B-EFAE9E63B927}"/>
      </w:docPartPr>
      <w:docPartBody>
        <w:p w:rsidR="0064628D" w:rsidRDefault="0064628D" w:rsidP="0064628D">
          <w:pPr>
            <w:pStyle w:val="D8CBB61788B84A90B74DAEAC254442A8"/>
          </w:pPr>
          <w:r w:rsidRPr="0007340C">
            <w:rPr>
              <w:rStyle w:val="PlaceholderText"/>
            </w:rPr>
            <w:t>Click or tap here to enter text.</w:t>
          </w:r>
        </w:p>
      </w:docPartBody>
    </w:docPart>
    <w:docPart>
      <w:docPartPr>
        <w:name w:val="2C4C0491E5A848859B7884127982F0BD"/>
        <w:category>
          <w:name w:val="General"/>
          <w:gallery w:val="placeholder"/>
        </w:category>
        <w:types>
          <w:type w:val="bbPlcHdr"/>
        </w:types>
        <w:behaviors>
          <w:behavior w:val="content"/>
        </w:behaviors>
        <w:guid w:val="{B951BF2F-5632-4520-9229-3842BAB34C45}"/>
      </w:docPartPr>
      <w:docPartBody>
        <w:p w:rsidR="0064628D" w:rsidRDefault="0064628D" w:rsidP="0064628D">
          <w:pPr>
            <w:pStyle w:val="2C4C0491E5A848859B7884127982F0BD"/>
          </w:pPr>
          <w:r w:rsidRPr="0007340C">
            <w:rPr>
              <w:rStyle w:val="PlaceholderText"/>
            </w:rPr>
            <w:t>Click or tap here to enter text.</w:t>
          </w:r>
        </w:p>
      </w:docPartBody>
    </w:docPart>
    <w:docPart>
      <w:docPartPr>
        <w:name w:val="57F815297A914BAF9111CFEA43F1A9C9"/>
        <w:category>
          <w:name w:val="General"/>
          <w:gallery w:val="placeholder"/>
        </w:category>
        <w:types>
          <w:type w:val="bbPlcHdr"/>
        </w:types>
        <w:behaviors>
          <w:behavior w:val="content"/>
        </w:behaviors>
        <w:guid w:val="{575C96D9-8729-4C30-AEFA-BC0ACA17230F}"/>
      </w:docPartPr>
      <w:docPartBody>
        <w:p w:rsidR="0064628D" w:rsidRDefault="0064628D" w:rsidP="0064628D">
          <w:pPr>
            <w:pStyle w:val="57F815297A914BAF9111CFEA43F1A9C9"/>
          </w:pPr>
          <w:r w:rsidRPr="0007340C">
            <w:rPr>
              <w:rStyle w:val="PlaceholderText"/>
            </w:rPr>
            <w:t>Click or tap here to enter text.</w:t>
          </w:r>
        </w:p>
      </w:docPartBody>
    </w:docPart>
    <w:docPart>
      <w:docPartPr>
        <w:name w:val="663912AFDF9445B8A4F56029A9B59ED8"/>
        <w:category>
          <w:name w:val="General"/>
          <w:gallery w:val="placeholder"/>
        </w:category>
        <w:types>
          <w:type w:val="bbPlcHdr"/>
        </w:types>
        <w:behaviors>
          <w:behavior w:val="content"/>
        </w:behaviors>
        <w:guid w:val="{55D2BB13-5BFD-459D-A129-69B05CB5150A}"/>
      </w:docPartPr>
      <w:docPartBody>
        <w:p w:rsidR="0064628D" w:rsidRDefault="0064628D" w:rsidP="0064628D">
          <w:pPr>
            <w:pStyle w:val="663912AFDF9445B8A4F56029A9B59ED8"/>
          </w:pPr>
          <w:r w:rsidRPr="0007340C">
            <w:rPr>
              <w:rStyle w:val="PlaceholderText"/>
            </w:rPr>
            <w:t>Click or tap here to enter text.</w:t>
          </w:r>
        </w:p>
      </w:docPartBody>
    </w:docPart>
    <w:docPart>
      <w:docPartPr>
        <w:name w:val="8068F479ADD54D05ADDFB5A30147EC20"/>
        <w:category>
          <w:name w:val="General"/>
          <w:gallery w:val="placeholder"/>
        </w:category>
        <w:types>
          <w:type w:val="bbPlcHdr"/>
        </w:types>
        <w:behaviors>
          <w:behavior w:val="content"/>
        </w:behaviors>
        <w:guid w:val="{C03C5ED7-DDE4-4ECC-ACA5-21191E15CD2E}"/>
      </w:docPartPr>
      <w:docPartBody>
        <w:p w:rsidR="0064628D" w:rsidRDefault="0064628D" w:rsidP="0064628D">
          <w:pPr>
            <w:pStyle w:val="8068F479ADD54D05ADDFB5A30147EC20"/>
          </w:pPr>
          <w:r w:rsidRPr="0007340C">
            <w:rPr>
              <w:rStyle w:val="PlaceholderText"/>
            </w:rPr>
            <w:t>Click or tap here to enter text.</w:t>
          </w:r>
        </w:p>
      </w:docPartBody>
    </w:docPart>
    <w:docPart>
      <w:docPartPr>
        <w:name w:val="36472621E5174E7FB9AEB88DCDF40C95"/>
        <w:category>
          <w:name w:val="General"/>
          <w:gallery w:val="placeholder"/>
        </w:category>
        <w:types>
          <w:type w:val="bbPlcHdr"/>
        </w:types>
        <w:behaviors>
          <w:behavior w:val="content"/>
        </w:behaviors>
        <w:guid w:val="{DD0E2FEF-5F8F-4F69-9AA4-B7257F8C6CFB}"/>
      </w:docPartPr>
      <w:docPartBody>
        <w:p w:rsidR="0064628D" w:rsidRDefault="0064628D" w:rsidP="0064628D">
          <w:pPr>
            <w:pStyle w:val="36472621E5174E7FB9AEB88DCDF40C95"/>
          </w:pPr>
          <w:r w:rsidRPr="0007340C">
            <w:rPr>
              <w:rStyle w:val="PlaceholderText"/>
            </w:rPr>
            <w:t>Click or tap here to enter text.</w:t>
          </w:r>
        </w:p>
      </w:docPartBody>
    </w:docPart>
    <w:docPart>
      <w:docPartPr>
        <w:name w:val="5665FE5CF8934C389A2301567E0A4D0C"/>
        <w:category>
          <w:name w:val="General"/>
          <w:gallery w:val="placeholder"/>
        </w:category>
        <w:types>
          <w:type w:val="bbPlcHdr"/>
        </w:types>
        <w:behaviors>
          <w:behavior w:val="content"/>
        </w:behaviors>
        <w:guid w:val="{E4C4D16E-5D5D-4237-89FA-500AF8BFF019}"/>
      </w:docPartPr>
      <w:docPartBody>
        <w:p w:rsidR="0064628D" w:rsidRDefault="0064628D" w:rsidP="0064628D">
          <w:pPr>
            <w:pStyle w:val="5665FE5CF8934C389A2301567E0A4D0C"/>
          </w:pPr>
          <w:r w:rsidRPr="0007340C">
            <w:rPr>
              <w:rStyle w:val="PlaceholderText"/>
            </w:rPr>
            <w:t>Click or tap here to enter text.</w:t>
          </w:r>
        </w:p>
      </w:docPartBody>
    </w:docPart>
    <w:docPart>
      <w:docPartPr>
        <w:name w:val="233B10DA46984A41B9C2CDFEEDB82C7C"/>
        <w:category>
          <w:name w:val="General"/>
          <w:gallery w:val="placeholder"/>
        </w:category>
        <w:types>
          <w:type w:val="bbPlcHdr"/>
        </w:types>
        <w:behaviors>
          <w:behavior w:val="content"/>
        </w:behaviors>
        <w:guid w:val="{74ACB31F-3B77-47D3-AC10-92AB41C3395E}"/>
      </w:docPartPr>
      <w:docPartBody>
        <w:p w:rsidR="0064628D" w:rsidRDefault="0064628D" w:rsidP="0064628D">
          <w:pPr>
            <w:pStyle w:val="233B10DA46984A41B9C2CDFEEDB82C7C"/>
          </w:pPr>
          <w:r w:rsidRPr="0007340C">
            <w:rPr>
              <w:rStyle w:val="PlaceholderText"/>
            </w:rPr>
            <w:t>Click or tap here to enter text.</w:t>
          </w:r>
        </w:p>
      </w:docPartBody>
    </w:docPart>
    <w:docPart>
      <w:docPartPr>
        <w:name w:val="83EFAAF3688E4B0C8E5209FCE93E074A"/>
        <w:category>
          <w:name w:val="General"/>
          <w:gallery w:val="placeholder"/>
        </w:category>
        <w:types>
          <w:type w:val="bbPlcHdr"/>
        </w:types>
        <w:behaviors>
          <w:behavior w:val="content"/>
        </w:behaviors>
        <w:guid w:val="{10CEFC80-09E4-4BEB-886D-4F26E13E6455}"/>
      </w:docPartPr>
      <w:docPartBody>
        <w:p w:rsidR="0064628D" w:rsidRDefault="0064628D" w:rsidP="0064628D">
          <w:pPr>
            <w:pStyle w:val="83EFAAF3688E4B0C8E5209FCE93E074A"/>
          </w:pPr>
          <w:r w:rsidRPr="0007340C">
            <w:rPr>
              <w:rStyle w:val="PlaceholderText"/>
            </w:rPr>
            <w:t>Click or tap here to enter text.</w:t>
          </w:r>
        </w:p>
      </w:docPartBody>
    </w:docPart>
    <w:docPart>
      <w:docPartPr>
        <w:name w:val="9128D722F5744C9A89A44199270A11A8"/>
        <w:category>
          <w:name w:val="General"/>
          <w:gallery w:val="placeholder"/>
        </w:category>
        <w:types>
          <w:type w:val="bbPlcHdr"/>
        </w:types>
        <w:behaviors>
          <w:behavior w:val="content"/>
        </w:behaviors>
        <w:guid w:val="{589483B8-86B5-4BDB-B874-E031A1BFBA95}"/>
      </w:docPartPr>
      <w:docPartBody>
        <w:p w:rsidR="0064628D" w:rsidRDefault="0064628D" w:rsidP="0064628D">
          <w:pPr>
            <w:pStyle w:val="9128D722F5744C9A89A44199270A11A8"/>
          </w:pPr>
          <w:r w:rsidRPr="0007340C">
            <w:rPr>
              <w:rStyle w:val="PlaceholderText"/>
            </w:rPr>
            <w:t>Click or tap here to enter text.</w:t>
          </w:r>
        </w:p>
      </w:docPartBody>
    </w:docPart>
    <w:docPart>
      <w:docPartPr>
        <w:name w:val="09F9640C50554A2990D9F439F8BE0D1E"/>
        <w:category>
          <w:name w:val="General"/>
          <w:gallery w:val="placeholder"/>
        </w:category>
        <w:types>
          <w:type w:val="bbPlcHdr"/>
        </w:types>
        <w:behaviors>
          <w:behavior w:val="content"/>
        </w:behaviors>
        <w:guid w:val="{E92335F9-80D5-4EA1-8791-EDBC6C962FCA}"/>
      </w:docPartPr>
      <w:docPartBody>
        <w:p w:rsidR="0064628D" w:rsidRDefault="0064628D" w:rsidP="0064628D">
          <w:pPr>
            <w:pStyle w:val="09F9640C50554A2990D9F439F8BE0D1E"/>
          </w:pPr>
          <w:r w:rsidRPr="0007340C">
            <w:rPr>
              <w:rStyle w:val="PlaceholderText"/>
            </w:rPr>
            <w:t>Click or tap here to enter text.</w:t>
          </w:r>
        </w:p>
      </w:docPartBody>
    </w:docPart>
    <w:docPart>
      <w:docPartPr>
        <w:name w:val="76253E9F078046CDB614029A6E6D4648"/>
        <w:category>
          <w:name w:val="General"/>
          <w:gallery w:val="placeholder"/>
        </w:category>
        <w:types>
          <w:type w:val="bbPlcHdr"/>
        </w:types>
        <w:behaviors>
          <w:behavior w:val="content"/>
        </w:behaviors>
        <w:guid w:val="{488E3984-10D0-4B79-A49D-8FEE77116044}"/>
      </w:docPartPr>
      <w:docPartBody>
        <w:p w:rsidR="0064628D" w:rsidRDefault="0064628D" w:rsidP="0064628D">
          <w:pPr>
            <w:pStyle w:val="76253E9F078046CDB614029A6E6D4648"/>
          </w:pPr>
          <w:r w:rsidRPr="0007340C">
            <w:rPr>
              <w:rStyle w:val="PlaceholderText"/>
            </w:rPr>
            <w:t>Click or tap here to enter text.</w:t>
          </w:r>
        </w:p>
      </w:docPartBody>
    </w:docPart>
    <w:docPart>
      <w:docPartPr>
        <w:name w:val="373788CCA84B420D8AF128988A766C0A"/>
        <w:category>
          <w:name w:val="General"/>
          <w:gallery w:val="placeholder"/>
        </w:category>
        <w:types>
          <w:type w:val="bbPlcHdr"/>
        </w:types>
        <w:behaviors>
          <w:behavior w:val="content"/>
        </w:behaviors>
        <w:guid w:val="{22F6796F-6C44-4154-A190-9FF152A03134}"/>
      </w:docPartPr>
      <w:docPartBody>
        <w:p w:rsidR="0064628D" w:rsidRDefault="0064628D" w:rsidP="0064628D">
          <w:pPr>
            <w:pStyle w:val="373788CCA84B420D8AF128988A766C0A"/>
          </w:pPr>
          <w:r w:rsidRPr="0007340C">
            <w:rPr>
              <w:rStyle w:val="PlaceholderText"/>
            </w:rPr>
            <w:t>Click or tap here to enter text.</w:t>
          </w:r>
        </w:p>
      </w:docPartBody>
    </w:docPart>
    <w:docPart>
      <w:docPartPr>
        <w:name w:val="210C304A3DDF416D81BEB532E5B769E7"/>
        <w:category>
          <w:name w:val="General"/>
          <w:gallery w:val="placeholder"/>
        </w:category>
        <w:types>
          <w:type w:val="bbPlcHdr"/>
        </w:types>
        <w:behaviors>
          <w:behavior w:val="content"/>
        </w:behaviors>
        <w:guid w:val="{E50AC027-A017-4EDC-A916-B1C052B6E62E}"/>
      </w:docPartPr>
      <w:docPartBody>
        <w:p w:rsidR="0064628D" w:rsidRDefault="0064628D" w:rsidP="0064628D">
          <w:pPr>
            <w:pStyle w:val="210C304A3DDF416D81BEB532E5B769E7"/>
          </w:pPr>
          <w:r w:rsidRPr="0007340C">
            <w:rPr>
              <w:rStyle w:val="PlaceholderText"/>
            </w:rPr>
            <w:t>Click or tap here to enter text.</w:t>
          </w:r>
        </w:p>
      </w:docPartBody>
    </w:docPart>
    <w:docPart>
      <w:docPartPr>
        <w:name w:val="D19573E1E0204A7CBC1602BB82320E81"/>
        <w:category>
          <w:name w:val="General"/>
          <w:gallery w:val="placeholder"/>
        </w:category>
        <w:types>
          <w:type w:val="bbPlcHdr"/>
        </w:types>
        <w:behaviors>
          <w:behavior w:val="content"/>
        </w:behaviors>
        <w:guid w:val="{83087E5F-AE54-4457-A222-9BE70E53CADD}"/>
      </w:docPartPr>
      <w:docPartBody>
        <w:p w:rsidR="0064628D" w:rsidRDefault="0064628D" w:rsidP="0064628D">
          <w:pPr>
            <w:pStyle w:val="D19573E1E0204A7CBC1602BB82320E81"/>
          </w:pPr>
          <w:r w:rsidRPr="0007340C">
            <w:rPr>
              <w:rStyle w:val="PlaceholderText"/>
            </w:rPr>
            <w:t>Click or tap here to enter text.</w:t>
          </w:r>
        </w:p>
      </w:docPartBody>
    </w:docPart>
    <w:docPart>
      <w:docPartPr>
        <w:name w:val="ED2FC7ABEC344D92838058D694291E5E"/>
        <w:category>
          <w:name w:val="General"/>
          <w:gallery w:val="placeholder"/>
        </w:category>
        <w:types>
          <w:type w:val="bbPlcHdr"/>
        </w:types>
        <w:behaviors>
          <w:behavior w:val="content"/>
        </w:behaviors>
        <w:guid w:val="{9F85BC57-DD7B-4519-80C9-E4F7236A54C5}"/>
      </w:docPartPr>
      <w:docPartBody>
        <w:p w:rsidR="0064628D" w:rsidRDefault="0064628D" w:rsidP="0064628D">
          <w:pPr>
            <w:pStyle w:val="ED2FC7ABEC344D92838058D694291E5E"/>
          </w:pPr>
          <w:r w:rsidRPr="0007340C">
            <w:rPr>
              <w:rStyle w:val="PlaceholderText"/>
            </w:rPr>
            <w:t>Click or tap here to enter text.</w:t>
          </w:r>
        </w:p>
      </w:docPartBody>
    </w:docPart>
    <w:docPart>
      <w:docPartPr>
        <w:name w:val="5003BCAA17024108A68415DFA83938C0"/>
        <w:category>
          <w:name w:val="General"/>
          <w:gallery w:val="placeholder"/>
        </w:category>
        <w:types>
          <w:type w:val="bbPlcHdr"/>
        </w:types>
        <w:behaviors>
          <w:behavior w:val="content"/>
        </w:behaviors>
        <w:guid w:val="{C02BAABD-68ED-441F-B4CA-D9D85BDFE0A7}"/>
      </w:docPartPr>
      <w:docPartBody>
        <w:p w:rsidR="0064628D" w:rsidRDefault="0064628D" w:rsidP="0064628D">
          <w:pPr>
            <w:pStyle w:val="5003BCAA17024108A68415DFA83938C0"/>
          </w:pPr>
          <w:r w:rsidRPr="0007340C">
            <w:rPr>
              <w:rStyle w:val="PlaceholderText"/>
            </w:rPr>
            <w:t>Click or tap here to enter text.</w:t>
          </w:r>
        </w:p>
      </w:docPartBody>
    </w:docPart>
    <w:docPart>
      <w:docPartPr>
        <w:name w:val="F235725BAEFD411CB51B82F346A7C8E7"/>
        <w:category>
          <w:name w:val="General"/>
          <w:gallery w:val="placeholder"/>
        </w:category>
        <w:types>
          <w:type w:val="bbPlcHdr"/>
        </w:types>
        <w:behaviors>
          <w:behavior w:val="content"/>
        </w:behaviors>
        <w:guid w:val="{ACD3DC9E-BF76-4F35-A979-799132CAC372}"/>
      </w:docPartPr>
      <w:docPartBody>
        <w:p w:rsidR="0064628D" w:rsidRDefault="0064628D" w:rsidP="0064628D">
          <w:pPr>
            <w:pStyle w:val="F235725BAEFD411CB51B82F346A7C8E7"/>
          </w:pPr>
          <w:r w:rsidRPr="0007340C">
            <w:rPr>
              <w:rStyle w:val="PlaceholderText"/>
            </w:rPr>
            <w:t>Click or tap here to enter text.</w:t>
          </w:r>
        </w:p>
      </w:docPartBody>
    </w:docPart>
    <w:docPart>
      <w:docPartPr>
        <w:name w:val="359D7381FA5740048FBBD593B89EF614"/>
        <w:category>
          <w:name w:val="General"/>
          <w:gallery w:val="placeholder"/>
        </w:category>
        <w:types>
          <w:type w:val="bbPlcHdr"/>
        </w:types>
        <w:behaviors>
          <w:behavior w:val="content"/>
        </w:behaviors>
        <w:guid w:val="{58993172-E77D-43AB-B059-150303C96318}"/>
      </w:docPartPr>
      <w:docPartBody>
        <w:p w:rsidR="0064628D" w:rsidRDefault="0064628D" w:rsidP="0064628D">
          <w:pPr>
            <w:pStyle w:val="359D7381FA5740048FBBD593B89EF614"/>
          </w:pPr>
          <w:r w:rsidRPr="0007340C">
            <w:rPr>
              <w:rStyle w:val="PlaceholderText"/>
            </w:rPr>
            <w:t>Click or tap here to enter text.</w:t>
          </w:r>
        </w:p>
      </w:docPartBody>
    </w:docPart>
    <w:docPart>
      <w:docPartPr>
        <w:name w:val="2D88B7FC9256401EB7833F6160AE2173"/>
        <w:category>
          <w:name w:val="General"/>
          <w:gallery w:val="placeholder"/>
        </w:category>
        <w:types>
          <w:type w:val="bbPlcHdr"/>
        </w:types>
        <w:behaviors>
          <w:behavior w:val="content"/>
        </w:behaviors>
        <w:guid w:val="{71103999-AEA6-43FF-8769-9E4B7D14D0D2}"/>
      </w:docPartPr>
      <w:docPartBody>
        <w:p w:rsidR="0064628D" w:rsidRDefault="0064628D" w:rsidP="0064628D">
          <w:pPr>
            <w:pStyle w:val="2D88B7FC9256401EB7833F6160AE2173"/>
          </w:pPr>
          <w:r w:rsidRPr="0007340C">
            <w:rPr>
              <w:rStyle w:val="PlaceholderText"/>
            </w:rPr>
            <w:t>Click or tap here to enter text.</w:t>
          </w:r>
        </w:p>
      </w:docPartBody>
    </w:docPart>
    <w:docPart>
      <w:docPartPr>
        <w:name w:val="726664C4C4494BF3B6E2F71B78C0846F"/>
        <w:category>
          <w:name w:val="General"/>
          <w:gallery w:val="placeholder"/>
        </w:category>
        <w:types>
          <w:type w:val="bbPlcHdr"/>
        </w:types>
        <w:behaviors>
          <w:behavior w:val="content"/>
        </w:behaviors>
        <w:guid w:val="{48C4DCBD-0A0D-41CB-9CDE-D04C998AA909}"/>
      </w:docPartPr>
      <w:docPartBody>
        <w:p w:rsidR="0064628D" w:rsidRDefault="0064628D" w:rsidP="0064628D">
          <w:pPr>
            <w:pStyle w:val="726664C4C4494BF3B6E2F71B78C0846F"/>
          </w:pPr>
          <w:r w:rsidRPr="0007340C">
            <w:rPr>
              <w:rStyle w:val="PlaceholderText"/>
            </w:rPr>
            <w:t>Click or tap here to enter text.</w:t>
          </w:r>
        </w:p>
      </w:docPartBody>
    </w:docPart>
    <w:docPart>
      <w:docPartPr>
        <w:name w:val="4129AFBCD93B43A2A2FED4DAF0F09C23"/>
        <w:category>
          <w:name w:val="General"/>
          <w:gallery w:val="placeholder"/>
        </w:category>
        <w:types>
          <w:type w:val="bbPlcHdr"/>
        </w:types>
        <w:behaviors>
          <w:behavior w:val="content"/>
        </w:behaviors>
        <w:guid w:val="{17F0BA79-F226-47E1-A6AE-D6B2A09851DE}"/>
      </w:docPartPr>
      <w:docPartBody>
        <w:p w:rsidR="0064628D" w:rsidRDefault="0064628D" w:rsidP="0064628D">
          <w:pPr>
            <w:pStyle w:val="4129AFBCD93B43A2A2FED4DAF0F09C23"/>
          </w:pPr>
          <w:r w:rsidRPr="0007340C">
            <w:rPr>
              <w:rStyle w:val="PlaceholderText"/>
            </w:rPr>
            <w:t>Click or tap here to enter text.</w:t>
          </w:r>
        </w:p>
      </w:docPartBody>
    </w:docPart>
    <w:docPart>
      <w:docPartPr>
        <w:name w:val="A640251E437A4F5B94BFBFFF4A196600"/>
        <w:category>
          <w:name w:val="General"/>
          <w:gallery w:val="placeholder"/>
        </w:category>
        <w:types>
          <w:type w:val="bbPlcHdr"/>
        </w:types>
        <w:behaviors>
          <w:behavior w:val="content"/>
        </w:behaviors>
        <w:guid w:val="{96C72A42-9331-4D55-81FC-AC57B6B1DDC3}"/>
      </w:docPartPr>
      <w:docPartBody>
        <w:p w:rsidR="0064628D" w:rsidRDefault="0064628D" w:rsidP="0064628D">
          <w:pPr>
            <w:pStyle w:val="A640251E437A4F5B94BFBFFF4A196600"/>
          </w:pPr>
          <w:r w:rsidRPr="0007340C">
            <w:rPr>
              <w:rStyle w:val="PlaceholderText"/>
            </w:rPr>
            <w:t>Click or tap here to enter text.</w:t>
          </w:r>
        </w:p>
      </w:docPartBody>
    </w:docPart>
    <w:docPart>
      <w:docPartPr>
        <w:name w:val="93AD1488C5B5442BADA395A8434F98AE"/>
        <w:category>
          <w:name w:val="General"/>
          <w:gallery w:val="placeholder"/>
        </w:category>
        <w:types>
          <w:type w:val="bbPlcHdr"/>
        </w:types>
        <w:behaviors>
          <w:behavior w:val="content"/>
        </w:behaviors>
        <w:guid w:val="{15437024-1E69-4B13-87E0-DEA6725342FB}"/>
      </w:docPartPr>
      <w:docPartBody>
        <w:p w:rsidR="0064628D" w:rsidRDefault="0064628D" w:rsidP="0064628D">
          <w:pPr>
            <w:pStyle w:val="93AD1488C5B5442BADA395A8434F98AE"/>
          </w:pPr>
          <w:r w:rsidRPr="0007340C">
            <w:rPr>
              <w:rStyle w:val="PlaceholderText"/>
            </w:rPr>
            <w:t>Click or tap here to enter text.</w:t>
          </w:r>
        </w:p>
      </w:docPartBody>
    </w:docPart>
    <w:docPart>
      <w:docPartPr>
        <w:name w:val="61B299E0E6254817B74F68C7BBE7435E"/>
        <w:category>
          <w:name w:val="General"/>
          <w:gallery w:val="placeholder"/>
        </w:category>
        <w:types>
          <w:type w:val="bbPlcHdr"/>
        </w:types>
        <w:behaviors>
          <w:behavior w:val="content"/>
        </w:behaviors>
        <w:guid w:val="{48F9FE58-5CC7-47B0-9E90-74D2EB42B4DD}"/>
      </w:docPartPr>
      <w:docPartBody>
        <w:p w:rsidR="0064628D" w:rsidRDefault="0064628D" w:rsidP="0064628D">
          <w:pPr>
            <w:pStyle w:val="61B299E0E6254817B74F68C7BBE7435E"/>
          </w:pPr>
          <w:r w:rsidRPr="0007340C">
            <w:rPr>
              <w:rStyle w:val="PlaceholderText"/>
            </w:rPr>
            <w:t>Click or tap here to enter text.</w:t>
          </w:r>
        </w:p>
      </w:docPartBody>
    </w:docPart>
    <w:docPart>
      <w:docPartPr>
        <w:name w:val="A276E7B78D064EA080330D230D69B792"/>
        <w:category>
          <w:name w:val="General"/>
          <w:gallery w:val="placeholder"/>
        </w:category>
        <w:types>
          <w:type w:val="bbPlcHdr"/>
        </w:types>
        <w:behaviors>
          <w:behavior w:val="content"/>
        </w:behaviors>
        <w:guid w:val="{8B073EB0-340A-4CA5-82CF-2E8EABCAE431}"/>
      </w:docPartPr>
      <w:docPartBody>
        <w:p w:rsidR="0064628D" w:rsidRDefault="0064628D" w:rsidP="0064628D">
          <w:pPr>
            <w:pStyle w:val="A276E7B78D064EA080330D230D69B792"/>
          </w:pPr>
          <w:r w:rsidRPr="0007340C">
            <w:rPr>
              <w:rStyle w:val="PlaceholderText"/>
            </w:rPr>
            <w:t>Click or tap here to enter text.</w:t>
          </w:r>
        </w:p>
      </w:docPartBody>
    </w:docPart>
    <w:docPart>
      <w:docPartPr>
        <w:name w:val="5DD72DC1F3174887A4BED28428CAE377"/>
        <w:category>
          <w:name w:val="General"/>
          <w:gallery w:val="placeholder"/>
        </w:category>
        <w:types>
          <w:type w:val="bbPlcHdr"/>
        </w:types>
        <w:behaviors>
          <w:behavior w:val="content"/>
        </w:behaviors>
        <w:guid w:val="{E9116D05-A68C-4096-8F28-EFB154D24C23}"/>
      </w:docPartPr>
      <w:docPartBody>
        <w:p w:rsidR="0064628D" w:rsidRDefault="0064628D" w:rsidP="0064628D">
          <w:pPr>
            <w:pStyle w:val="5DD72DC1F3174887A4BED28428CAE377"/>
          </w:pPr>
          <w:r w:rsidRPr="0007340C">
            <w:rPr>
              <w:rStyle w:val="PlaceholderText"/>
            </w:rPr>
            <w:t>Click or tap here to enter text.</w:t>
          </w:r>
        </w:p>
      </w:docPartBody>
    </w:docPart>
    <w:docPart>
      <w:docPartPr>
        <w:name w:val="C01B89147E354AE58900DE8B7ECE755B"/>
        <w:category>
          <w:name w:val="General"/>
          <w:gallery w:val="placeholder"/>
        </w:category>
        <w:types>
          <w:type w:val="bbPlcHdr"/>
        </w:types>
        <w:behaviors>
          <w:behavior w:val="content"/>
        </w:behaviors>
        <w:guid w:val="{90176342-7F74-49BE-8F57-C9794AE47F1B}"/>
      </w:docPartPr>
      <w:docPartBody>
        <w:p w:rsidR="0064628D" w:rsidRDefault="0064628D" w:rsidP="0064628D">
          <w:pPr>
            <w:pStyle w:val="C01B89147E354AE58900DE8B7ECE755B"/>
          </w:pPr>
          <w:r w:rsidRPr="0007340C">
            <w:rPr>
              <w:rStyle w:val="PlaceholderText"/>
            </w:rPr>
            <w:t>Click or tap here to enter text.</w:t>
          </w:r>
        </w:p>
      </w:docPartBody>
    </w:docPart>
    <w:docPart>
      <w:docPartPr>
        <w:name w:val="CAA003862EB542699744CA0B037D8AEA"/>
        <w:category>
          <w:name w:val="General"/>
          <w:gallery w:val="placeholder"/>
        </w:category>
        <w:types>
          <w:type w:val="bbPlcHdr"/>
        </w:types>
        <w:behaviors>
          <w:behavior w:val="content"/>
        </w:behaviors>
        <w:guid w:val="{D1FD81FA-93D7-4ECD-A9D5-63460194A6F4}"/>
      </w:docPartPr>
      <w:docPartBody>
        <w:p w:rsidR="0064628D" w:rsidRDefault="0064628D" w:rsidP="0064628D">
          <w:pPr>
            <w:pStyle w:val="CAA003862EB542699744CA0B037D8AEA"/>
          </w:pPr>
          <w:r w:rsidRPr="0007340C">
            <w:rPr>
              <w:rStyle w:val="PlaceholderText"/>
            </w:rPr>
            <w:t>Click or tap here to enter text.</w:t>
          </w:r>
        </w:p>
      </w:docPartBody>
    </w:docPart>
    <w:docPart>
      <w:docPartPr>
        <w:name w:val="367B3DE1B833450CB86026BF1DDFB762"/>
        <w:category>
          <w:name w:val="General"/>
          <w:gallery w:val="placeholder"/>
        </w:category>
        <w:types>
          <w:type w:val="bbPlcHdr"/>
        </w:types>
        <w:behaviors>
          <w:behavior w:val="content"/>
        </w:behaviors>
        <w:guid w:val="{3382583D-F32A-4F6D-9C00-894D900575B7}"/>
      </w:docPartPr>
      <w:docPartBody>
        <w:p w:rsidR="0064628D" w:rsidRDefault="0064628D" w:rsidP="0064628D">
          <w:pPr>
            <w:pStyle w:val="367B3DE1B833450CB86026BF1DDFB762"/>
          </w:pPr>
          <w:r w:rsidRPr="0007340C">
            <w:rPr>
              <w:rStyle w:val="PlaceholderText"/>
            </w:rPr>
            <w:t>Click or tap here to enter text.</w:t>
          </w:r>
        </w:p>
      </w:docPartBody>
    </w:docPart>
    <w:docPart>
      <w:docPartPr>
        <w:name w:val="4979E2EA6C8641538DC46DA895269187"/>
        <w:category>
          <w:name w:val="General"/>
          <w:gallery w:val="placeholder"/>
        </w:category>
        <w:types>
          <w:type w:val="bbPlcHdr"/>
        </w:types>
        <w:behaviors>
          <w:behavior w:val="content"/>
        </w:behaviors>
        <w:guid w:val="{73500A4A-1CE2-4574-80BF-E5ECF5C644C3}"/>
      </w:docPartPr>
      <w:docPartBody>
        <w:p w:rsidR="0064628D" w:rsidRDefault="0064628D" w:rsidP="0064628D">
          <w:pPr>
            <w:pStyle w:val="4979E2EA6C8641538DC46DA895269187"/>
          </w:pPr>
          <w:r w:rsidRPr="0007340C">
            <w:rPr>
              <w:rStyle w:val="PlaceholderText"/>
            </w:rPr>
            <w:t>Click or tap here to enter text.</w:t>
          </w:r>
        </w:p>
      </w:docPartBody>
    </w:docPart>
    <w:docPart>
      <w:docPartPr>
        <w:name w:val="3E88715B80B84C7595C4FDCBC1EF121A"/>
        <w:category>
          <w:name w:val="General"/>
          <w:gallery w:val="placeholder"/>
        </w:category>
        <w:types>
          <w:type w:val="bbPlcHdr"/>
        </w:types>
        <w:behaviors>
          <w:behavior w:val="content"/>
        </w:behaviors>
        <w:guid w:val="{67A4ABD8-B4EF-4BC5-A0C4-3F3A2E951E63}"/>
      </w:docPartPr>
      <w:docPartBody>
        <w:p w:rsidR="0064628D" w:rsidRDefault="0064628D" w:rsidP="0064628D">
          <w:pPr>
            <w:pStyle w:val="3E88715B80B84C7595C4FDCBC1EF121A"/>
          </w:pPr>
          <w:r w:rsidRPr="0007340C">
            <w:rPr>
              <w:rStyle w:val="PlaceholderText"/>
            </w:rPr>
            <w:t>Click or tap here to enter text.</w:t>
          </w:r>
        </w:p>
      </w:docPartBody>
    </w:docPart>
    <w:docPart>
      <w:docPartPr>
        <w:name w:val="F393396FE8BE41929845BD424E8422E4"/>
        <w:category>
          <w:name w:val="General"/>
          <w:gallery w:val="placeholder"/>
        </w:category>
        <w:types>
          <w:type w:val="bbPlcHdr"/>
        </w:types>
        <w:behaviors>
          <w:behavior w:val="content"/>
        </w:behaviors>
        <w:guid w:val="{715F6976-CC5A-4B07-8472-6D78F7B4B2AF}"/>
      </w:docPartPr>
      <w:docPartBody>
        <w:p w:rsidR="0064628D" w:rsidRDefault="0064628D" w:rsidP="0064628D">
          <w:pPr>
            <w:pStyle w:val="F393396FE8BE41929845BD424E8422E4"/>
          </w:pPr>
          <w:r w:rsidRPr="0007340C">
            <w:rPr>
              <w:rStyle w:val="PlaceholderText"/>
            </w:rPr>
            <w:t>Click or tap here to enter text.</w:t>
          </w:r>
        </w:p>
      </w:docPartBody>
    </w:docPart>
    <w:docPart>
      <w:docPartPr>
        <w:name w:val="7B40347040AC47CBBD8843DE7C089CF1"/>
        <w:category>
          <w:name w:val="General"/>
          <w:gallery w:val="placeholder"/>
        </w:category>
        <w:types>
          <w:type w:val="bbPlcHdr"/>
        </w:types>
        <w:behaviors>
          <w:behavior w:val="content"/>
        </w:behaviors>
        <w:guid w:val="{3F1ABDC9-18BC-489E-A2F2-375B27C3349E}"/>
      </w:docPartPr>
      <w:docPartBody>
        <w:p w:rsidR="0064628D" w:rsidRDefault="0064628D" w:rsidP="0064628D">
          <w:pPr>
            <w:pStyle w:val="7B40347040AC47CBBD8843DE7C089CF1"/>
          </w:pPr>
          <w:r w:rsidRPr="0007340C">
            <w:rPr>
              <w:rStyle w:val="PlaceholderText"/>
            </w:rPr>
            <w:t>Click or tap here to enter text.</w:t>
          </w:r>
        </w:p>
      </w:docPartBody>
    </w:docPart>
    <w:docPart>
      <w:docPartPr>
        <w:name w:val="463DB64F78F74D57A2752CAAD05DD980"/>
        <w:category>
          <w:name w:val="General"/>
          <w:gallery w:val="placeholder"/>
        </w:category>
        <w:types>
          <w:type w:val="bbPlcHdr"/>
        </w:types>
        <w:behaviors>
          <w:behavior w:val="content"/>
        </w:behaviors>
        <w:guid w:val="{9CD09226-8048-401B-A250-F9BF22C81A68}"/>
      </w:docPartPr>
      <w:docPartBody>
        <w:p w:rsidR="0064628D" w:rsidRDefault="0064628D" w:rsidP="0064628D">
          <w:pPr>
            <w:pStyle w:val="463DB64F78F74D57A2752CAAD05DD980"/>
          </w:pPr>
          <w:r w:rsidRPr="0007340C">
            <w:rPr>
              <w:rStyle w:val="PlaceholderText"/>
            </w:rPr>
            <w:t>Click or tap here to enter text.</w:t>
          </w:r>
        </w:p>
      </w:docPartBody>
    </w:docPart>
    <w:docPart>
      <w:docPartPr>
        <w:name w:val="9C39E0F79C4A4E038B0D8D0BE0233B83"/>
        <w:category>
          <w:name w:val="General"/>
          <w:gallery w:val="placeholder"/>
        </w:category>
        <w:types>
          <w:type w:val="bbPlcHdr"/>
        </w:types>
        <w:behaviors>
          <w:behavior w:val="content"/>
        </w:behaviors>
        <w:guid w:val="{C2BBAC09-3FFC-4318-BB15-876249659759}"/>
      </w:docPartPr>
      <w:docPartBody>
        <w:p w:rsidR="0064628D" w:rsidRDefault="0064628D" w:rsidP="0064628D">
          <w:pPr>
            <w:pStyle w:val="9C39E0F79C4A4E038B0D8D0BE0233B83"/>
          </w:pPr>
          <w:r w:rsidRPr="0007340C">
            <w:rPr>
              <w:rStyle w:val="PlaceholderText"/>
            </w:rPr>
            <w:t>Click or tap here to enter text.</w:t>
          </w:r>
        </w:p>
      </w:docPartBody>
    </w:docPart>
    <w:docPart>
      <w:docPartPr>
        <w:name w:val="84D428AEE668493D98D021F32884C24F"/>
        <w:category>
          <w:name w:val="General"/>
          <w:gallery w:val="placeholder"/>
        </w:category>
        <w:types>
          <w:type w:val="bbPlcHdr"/>
        </w:types>
        <w:behaviors>
          <w:behavior w:val="content"/>
        </w:behaviors>
        <w:guid w:val="{C759D364-B7AD-4C65-A964-B80E50665101}"/>
      </w:docPartPr>
      <w:docPartBody>
        <w:p w:rsidR="0064628D" w:rsidRDefault="0064628D" w:rsidP="0064628D">
          <w:pPr>
            <w:pStyle w:val="84D428AEE668493D98D021F32884C24F"/>
          </w:pPr>
          <w:r w:rsidRPr="0007340C">
            <w:rPr>
              <w:rStyle w:val="PlaceholderText"/>
            </w:rPr>
            <w:t>Click or tap here to enter text.</w:t>
          </w:r>
        </w:p>
      </w:docPartBody>
    </w:docPart>
    <w:docPart>
      <w:docPartPr>
        <w:name w:val="1D35B217F2394A729796D85E838B5249"/>
        <w:category>
          <w:name w:val="General"/>
          <w:gallery w:val="placeholder"/>
        </w:category>
        <w:types>
          <w:type w:val="bbPlcHdr"/>
        </w:types>
        <w:behaviors>
          <w:behavior w:val="content"/>
        </w:behaviors>
        <w:guid w:val="{39EFB06A-6FBB-428B-8990-59EDC202D9EF}"/>
      </w:docPartPr>
      <w:docPartBody>
        <w:p w:rsidR="0064628D" w:rsidRDefault="0064628D" w:rsidP="0064628D">
          <w:pPr>
            <w:pStyle w:val="1D35B217F2394A729796D85E838B5249"/>
          </w:pPr>
          <w:r w:rsidRPr="0007340C">
            <w:rPr>
              <w:rStyle w:val="PlaceholderText"/>
            </w:rPr>
            <w:t>Click or tap here to enter text.</w:t>
          </w:r>
        </w:p>
      </w:docPartBody>
    </w:docPart>
    <w:docPart>
      <w:docPartPr>
        <w:name w:val="55283E8976BC47519BECF7DCA55DC544"/>
        <w:category>
          <w:name w:val="General"/>
          <w:gallery w:val="placeholder"/>
        </w:category>
        <w:types>
          <w:type w:val="bbPlcHdr"/>
        </w:types>
        <w:behaviors>
          <w:behavior w:val="content"/>
        </w:behaviors>
        <w:guid w:val="{F1CF2C6F-896A-441F-9207-FF8B1A0DF8F9}"/>
      </w:docPartPr>
      <w:docPartBody>
        <w:p w:rsidR="0064628D" w:rsidRDefault="0064628D" w:rsidP="0064628D">
          <w:pPr>
            <w:pStyle w:val="55283E8976BC47519BECF7DCA55DC544"/>
          </w:pPr>
          <w:r w:rsidRPr="0007340C">
            <w:rPr>
              <w:rStyle w:val="PlaceholderText"/>
            </w:rPr>
            <w:t>Click or tap here to enter text.</w:t>
          </w:r>
        </w:p>
      </w:docPartBody>
    </w:docPart>
    <w:docPart>
      <w:docPartPr>
        <w:name w:val="412B3B08DAFE4CC0B5C583DC511BFA26"/>
        <w:category>
          <w:name w:val="General"/>
          <w:gallery w:val="placeholder"/>
        </w:category>
        <w:types>
          <w:type w:val="bbPlcHdr"/>
        </w:types>
        <w:behaviors>
          <w:behavior w:val="content"/>
        </w:behaviors>
        <w:guid w:val="{A3E67B7A-00C6-4B4E-A7C4-74ADACF35D9A}"/>
      </w:docPartPr>
      <w:docPartBody>
        <w:p w:rsidR="0064628D" w:rsidRDefault="0064628D" w:rsidP="0064628D">
          <w:pPr>
            <w:pStyle w:val="412B3B08DAFE4CC0B5C583DC511BFA26"/>
          </w:pPr>
          <w:r w:rsidRPr="0007340C">
            <w:rPr>
              <w:rStyle w:val="PlaceholderText"/>
            </w:rPr>
            <w:t>Click or tap here to enter text.</w:t>
          </w:r>
        </w:p>
      </w:docPartBody>
    </w:docPart>
    <w:docPart>
      <w:docPartPr>
        <w:name w:val="A849A1A78D3E4B1A9546F7811AA77D9C"/>
        <w:category>
          <w:name w:val="General"/>
          <w:gallery w:val="placeholder"/>
        </w:category>
        <w:types>
          <w:type w:val="bbPlcHdr"/>
        </w:types>
        <w:behaviors>
          <w:behavior w:val="content"/>
        </w:behaviors>
        <w:guid w:val="{D4327B9E-AF88-46FF-88BF-2907AE750E70}"/>
      </w:docPartPr>
      <w:docPartBody>
        <w:p w:rsidR="0064628D" w:rsidRDefault="0064628D" w:rsidP="0064628D">
          <w:pPr>
            <w:pStyle w:val="A849A1A78D3E4B1A9546F7811AA77D9C"/>
          </w:pPr>
          <w:r w:rsidRPr="0007340C">
            <w:rPr>
              <w:rStyle w:val="PlaceholderText"/>
            </w:rPr>
            <w:t>Click or tap here to enter text.</w:t>
          </w:r>
        </w:p>
      </w:docPartBody>
    </w:docPart>
    <w:docPart>
      <w:docPartPr>
        <w:name w:val="49D28C3280DC4EBF8893A01AAAE50182"/>
        <w:category>
          <w:name w:val="General"/>
          <w:gallery w:val="placeholder"/>
        </w:category>
        <w:types>
          <w:type w:val="bbPlcHdr"/>
        </w:types>
        <w:behaviors>
          <w:behavior w:val="content"/>
        </w:behaviors>
        <w:guid w:val="{0704B55B-3136-4388-BD80-507D6C4DE65C}"/>
      </w:docPartPr>
      <w:docPartBody>
        <w:p w:rsidR="0064628D" w:rsidRDefault="0064628D" w:rsidP="0064628D">
          <w:pPr>
            <w:pStyle w:val="49D28C3280DC4EBF8893A01AAAE50182"/>
          </w:pPr>
          <w:r w:rsidRPr="0007340C">
            <w:rPr>
              <w:rStyle w:val="PlaceholderText"/>
            </w:rPr>
            <w:t>Click or tap here to enter text.</w:t>
          </w:r>
        </w:p>
      </w:docPartBody>
    </w:docPart>
    <w:docPart>
      <w:docPartPr>
        <w:name w:val="D1D4827ED16649D680A3729FAF0A024E"/>
        <w:category>
          <w:name w:val="General"/>
          <w:gallery w:val="placeholder"/>
        </w:category>
        <w:types>
          <w:type w:val="bbPlcHdr"/>
        </w:types>
        <w:behaviors>
          <w:behavior w:val="content"/>
        </w:behaviors>
        <w:guid w:val="{BB1C117C-C4B2-4779-943E-B313378C7463}"/>
      </w:docPartPr>
      <w:docPartBody>
        <w:p w:rsidR="0064628D" w:rsidRDefault="0064628D" w:rsidP="0064628D">
          <w:pPr>
            <w:pStyle w:val="D1D4827ED16649D680A3729FAF0A024E"/>
          </w:pPr>
          <w:r w:rsidRPr="0007340C">
            <w:rPr>
              <w:rStyle w:val="PlaceholderText"/>
            </w:rPr>
            <w:t>Click or tap here to enter text.</w:t>
          </w:r>
        </w:p>
      </w:docPartBody>
    </w:docPart>
    <w:docPart>
      <w:docPartPr>
        <w:name w:val="BF7B3E3D9C1649338541EAC4DA5D6C0F"/>
        <w:category>
          <w:name w:val="General"/>
          <w:gallery w:val="placeholder"/>
        </w:category>
        <w:types>
          <w:type w:val="bbPlcHdr"/>
        </w:types>
        <w:behaviors>
          <w:behavior w:val="content"/>
        </w:behaviors>
        <w:guid w:val="{02B9A1F6-16CF-47BF-BB38-9F1CD3CD6704}"/>
      </w:docPartPr>
      <w:docPartBody>
        <w:p w:rsidR="0064628D" w:rsidRDefault="0064628D" w:rsidP="0064628D">
          <w:pPr>
            <w:pStyle w:val="BF7B3E3D9C1649338541EAC4DA5D6C0F"/>
          </w:pPr>
          <w:r w:rsidRPr="0007340C">
            <w:rPr>
              <w:rStyle w:val="PlaceholderText"/>
            </w:rPr>
            <w:t>Click or tap here to enter text.</w:t>
          </w:r>
        </w:p>
      </w:docPartBody>
    </w:docPart>
    <w:docPart>
      <w:docPartPr>
        <w:name w:val="201349FD41F5423693EB63AEE92F672D"/>
        <w:category>
          <w:name w:val="General"/>
          <w:gallery w:val="placeholder"/>
        </w:category>
        <w:types>
          <w:type w:val="bbPlcHdr"/>
        </w:types>
        <w:behaviors>
          <w:behavior w:val="content"/>
        </w:behaviors>
        <w:guid w:val="{60968525-E1BB-401A-8CC6-D4DD53522D0D}"/>
      </w:docPartPr>
      <w:docPartBody>
        <w:p w:rsidR="0064628D" w:rsidRDefault="0064628D" w:rsidP="0064628D">
          <w:pPr>
            <w:pStyle w:val="201349FD41F5423693EB63AEE92F672D"/>
          </w:pPr>
          <w:r w:rsidRPr="0007340C">
            <w:rPr>
              <w:rStyle w:val="PlaceholderText"/>
            </w:rPr>
            <w:t>Click or tap here to enter text.</w:t>
          </w:r>
        </w:p>
      </w:docPartBody>
    </w:docPart>
    <w:docPart>
      <w:docPartPr>
        <w:name w:val="ACC061893B994655A84FD64903F087D9"/>
        <w:category>
          <w:name w:val="General"/>
          <w:gallery w:val="placeholder"/>
        </w:category>
        <w:types>
          <w:type w:val="bbPlcHdr"/>
        </w:types>
        <w:behaviors>
          <w:behavior w:val="content"/>
        </w:behaviors>
        <w:guid w:val="{9D42ABF5-D247-4C3A-A010-991D0FE6E11E}"/>
      </w:docPartPr>
      <w:docPartBody>
        <w:p w:rsidR="0064628D" w:rsidRDefault="0064628D" w:rsidP="0064628D">
          <w:pPr>
            <w:pStyle w:val="ACC061893B994655A84FD64903F087D9"/>
          </w:pPr>
          <w:r w:rsidRPr="0007340C">
            <w:rPr>
              <w:rStyle w:val="PlaceholderText"/>
            </w:rPr>
            <w:t>Click or tap here to enter text.</w:t>
          </w:r>
        </w:p>
      </w:docPartBody>
    </w:docPart>
    <w:docPart>
      <w:docPartPr>
        <w:name w:val="BFCEADF39A63403698A526817F70F02A"/>
        <w:category>
          <w:name w:val="General"/>
          <w:gallery w:val="placeholder"/>
        </w:category>
        <w:types>
          <w:type w:val="bbPlcHdr"/>
        </w:types>
        <w:behaviors>
          <w:behavior w:val="content"/>
        </w:behaviors>
        <w:guid w:val="{71418CA1-AA8C-4851-94A9-64C5B1FDCA9A}"/>
      </w:docPartPr>
      <w:docPartBody>
        <w:p w:rsidR="0064628D" w:rsidRDefault="0064628D" w:rsidP="0064628D">
          <w:pPr>
            <w:pStyle w:val="BFCEADF39A63403698A526817F70F02A"/>
          </w:pPr>
          <w:r w:rsidRPr="0007340C">
            <w:rPr>
              <w:rStyle w:val="PlaceholderText"/>
            </w:rPr>
            <w:t>Click or tap here to enter text.</w:t>
          </w:r>
        </w:p>
      </w:docPartBody>
    </w:docPart>
    <w:docPart>
      <w:docPartPr>
        <w:name w:val="1A90AA163E9C4C0FB293229E9B987E48"/>
        <w:category>
          <w:name w:val="General"/>
          <w:gallery w:val="placeholder"/>
        </w:category>
        <w:types>
          <w:type w:val="bbPlcHdr"/>
        </w:types>
        <w:behaviors>
          <w:behavior w:val="content"/>
        </w:behaviors>
        <w:guid w:val="{C2BC25B6-C810-43A7-BC20-D298E90B1C43}"/>
      </w:docPartPr>
      <w:docPartBody>
        <w:p w:rsidR="0064628D" w:rsidRDefault="0064628D" w:rsidP="0064628D">
          <w:pPr>
            <w:pStyle w:val="1A90AA163E9C4C0FB293229E9B987E48"/>
          </w:pPr>
          <w:r w:rsidRPr="0007340C">
            <w:rPr>
              <w:rStyle w:val="PlaceholderText"/>
            </w:rPr>
            <w:t>Click or tap here to enter text.</w:t>
          </w:r>
        </w:p>
      </w:docPartBody>
    </w:docPart>
    <w:docPart>
      <w:docPartPr>
        <w:name w:val="62312ACE0CC24577B499D04E2A448CB0"/>
        <w:category>
          <w:name w:val="General"/>
          <w:gallery w:val="placeholder"/>
        </w:category>
        <w:types>
          <w:type w:val="bbPlcHdr"/>
        </w:types>
        <w:behaviors>
          <w:behavior w:val="content"/>
        </w:behaviors>
        <w:guid w:val="{30B164A1-307F-4835-8369-9C2C9BD3011A}"/>
      </w:docPartPr>
      <w:docPartBody>
        <w:p w:rsidR="0064628D" w:rsidRDefault="0064628D" w:rsidP="0064628D">
          <w:pPr>
            <w:pStyle w:val="62312ACE0CC24577B499D04E2A448CB0"/>
          </w:pPr>
          <w:r w:rsidRPr="0007340C">
            <w:rPr>
              <w:rStyle w:val="PlaceholderText"/>
            </w:rPr>
            <w:t>Click or tap here to enter text.</w:t>
          </w:r>
        </w:p>
      </w:docPartBody>
    </w:docPart>
    <w:docPart>
      <w:docPartPr>
        <w:name w:val="FDBC392CCAE74930BBDD676FC3EEBAC5"/>
        <w:category>
          <w:name w:val="General"/>
          <w:gallery w:val="placeholder"/>
        </w:category>
        <w:types>
          <w:type w:val="bbPlcHdr"/>
        </w:types>
        <w:behaviors>
          <w:behavior w:val="content"/>
        </w:behaviors>
        <w:guid w:val="{08DD1DD4-121E-44E4-920D-F308CED5C16D}"/>
      </w:docPartPr>
      <w:docPartBody>
        <w:p w:rsidR="0064628D" w:rsidRDefault="0064628D" w:rsidP="0064628D">
          <w:pPr>
            <w:pStyle w:val="FDBC392CCAE74930BBDD676FC3EEBAC5"/>
          </w:pPr>
          <w:r w:rsidRPr="0007340C">
            <w:rPr>
              <w:rStyle w:val="PlaceholderText"/>
            </w:rPr>
            <w:t>Click or tap here to enter text.</w:t>
          </w:r>
        </w:p>
      </w:docPartBody>
    </w:docPart>
    <w:docPart>
      <w:docPartPr>
        <w:name w:val="78355A42D2DB423485F72F7A727603F8"/>
        <w:category>
          <w:name w:val="General"/>
          <w:gallery w:val="placeholder"/>
        </w:category>
        <w:types>
          <w:type w:val="bbPlcHdr"/>
        </w:types>
        <w:behaviors>
          <w:behavior w:val="content"/>
        </w:behaviors>
        <w:guid w:val="{5E655C9D-39F3-4A34-8F43-984DBE641F87}"/>
      </w:docPartPr>
      <w:docPartBody>
        <w:p w:rsidR="0064628D" w:rsidRDefault="0064628D" w:rsidP="0064628D">
          <w:pPr>
            <w:pStyle w:val="78355A42D2DB423485F72F7A727603F8"/>
          </w:pPr>
          <w:r w:rsidRPr="0007340C">
            <w:rPr>
              <w:rStyle w:val="PlaceholderText"/>
            </w:rPr>
            <w:t>Click or tap here to enter text.</w:t>
          </w:r>
        </w:p>
      </w:docPartBody>
    </w:docPart>
    <w:docPart>
      <w:docPartPr>
        <w:name w:val="83DBB880DF8E47B094157A109FF51902"/>
        <w:category>
          <w:name w:val="General"/>
          <w:gallery w:val="placeholder"/>
        </w:category>
        <w:types>
          <w:type w:val="bbPlcHdr"/>
        </w:types>
        <w:behaviors>
          <w:behavior w:val="content"/>
        </w:behaviors>
        <w:guid w:val="{7982BD21-F377-4EB0-921F-B851F423B70B}"/>
      </w:docPartPr>
      <w:docPartBody>
        <w:p w:rsidR="0064628D" w:rsidRDefault="0064628D" w:rsidP="0064628D">
          <w:pPr>
            <w:pStyle w:val="83DBB880DF8E47B094157A109FF51902"/>
          </w:pPr>
          <w:r w:rsidRPr="0007340C">
            <w:rPr>
              <w:rStyle w:val="PlaceholderText"/>
            </w:rPr>
            <w:t>Click or tap here to enter text.</w:t>
          </w:r>
        </w:p>
      </w:docPartBody>
    </w:docPart>
    <w:docPart>
      <w:docPartPr>
        <w:name w:val="65AC8A9D541243E8B201BCB289C7E092"/>
        <w:category>
          <w:name w:val="General"/>
          <w:gallery w:val="placeholder"/>
        </w:category>
        <w:types>
          <w:type w:val="bbPlcHdr"/>
        </w:types>
        <w:behaviors>
          <w:behavior w:val="content"/>
        </w:behaviors>
        <w:guid w:val="{DACA2793-11F7-4BF3-A239-6DB1EE4F1CF1}"/>
      </w:docPartPr>
      <w:docPartBody>
        <w:p w:rsidR="0064628D" w:rsidRDefault="0064628D" w:rsidP="0064628D">
          <w:pPr>
            <w:pStyle w:val="65AC8A9D541243E8B201BCB289C7E092"/>
          </w:pPr>
          <w:r w:rsidRPr="0007340C">
            <w:rPr>
              <w:rStyle w:val="PlaceholderText"/>
            </w:rPr>
            <w:t>Click or tap here to enter text.</w:t>
          </w:r>
        </w:p>
      </w:docPartBody>
    </w:docPart>
    <w:docPart>
      <w:docPartPr>
        <w:name w:val="AE458C3EF81B491588CF578B6C32EEB9"/>
        <w:category>
          <w:name w:val="General"/>
          <w:gallery w:val="placeholder"/>
        </w:category>
        <w:types>
          <w:type w:val="bbPlcHdr"/>
        </w:types>
        <w:behaviors>
          <w:behavior w:val="content"/>
        </w:behaviors>
        <w:guid w:val="{5B5E5C95-958D-47CB-AE10-3F5D787C2861}"/>
      </w:docPartPr>
      <w:docPartBody>
        <w:p w:rsidR="0064628D" w:rsidRDefault="0064628D" w:rsidP="0064628D">
          <w:pPr>
            <w:pStyle w:val="AE458C3EF81B491588CF578B6C32EEB9"/>
          </w:pPr>
          <w:r w:rsidRPr="0007340C">
            <w:rPr>
              <w:rStyle w:val="PlaceholderText"/>
            </w:rPr>
            <w:t>Click or tap here to enter text.</w:t>
          </w:r>
        </w:p>
      </w:docPartBody>
    </w:docPart>
    <w:docPart>
      <w:docPartPr>
        <w:name w:val="82BB6A76C2FA48D2A53333A43D07A009"/>
        <w:category>
          <w:name w:val="General"/>
          <w:gallery w:val="placeholder"/>
        </w:category>
        <w:types>
          <w:type w:val="bbPlcHdr"/>
        </w:types>
        <w:behaviors>
          <w:behavior w:val="content"/>
        </w:behaviors>
        <w:guid w:val="{3BCD7ACE-D2F1-4468-BE42-2F6A26E08705}"/>
      </w:docPartPr>
      <w:docPartBody>
        <w:p w:rsidR="0064628D" w:rsidRDefault="0064628D" w:rsidP="0064628D">
          <w:pPr>
            <w:pStyle w:val="82BB6A76C2FA48D2A53333A43D07A009"/>
          </w:pPr>
          <w:r w:rsidRPr="0007340C">
            <w:rPr>
              <w:rStyle w:val="PlaceholderText"/>
            </w:rPr>
            <w:t>Click or tap here to enter text.</w:t>
          </w:r>
        </w:p>
      </w:docPartBody>
    </w:docPart>
    <w:docPart>
      <w:docPartPr>
        <w:name w:val="599C366588CA41C9BB8B90A07225A526"/>
        <w:category>
          <w:name w:val="General"/>
          <w:gallery w:val="placeholder"/>
        </w:category>
        <w:types>
          <w:type w:val="bbPlcHdr"/>
        </w:types>
        <w:behaviors>
          <w:behavior w:val="content"/>
        </w:behaviors>
        <w:guid w:val="{41BBE3D4-A153-4DF9-B6E1-F6987BAC6BD4}"/>
      </w:docPartPr>
      <w:docPartBody>
        <w:p w:rsidR="0064628D" w:rsidRDefault="0064628D" w:rsidP="0064628D">
          <w:pPr>
            <w:pStyle w:val="599C366588CA41C9BB8B90A07225A526"/>
          </w:pPr>
          <w:r w:rsidRPr="0007340C">
            <w:rPr>
              <w:rStyle w:val="PlaceholderText"/>
            </w:rPr>
            <w:t>Click or tap here to enter text.</w:t>
          </w:r>
        </w:p>
      </w:docPartBody>
    </w:docPart>
    <w:docPart>
      <w:docPartPr>
        <w:name w:val="AF767784706749E5BF83BA473FE1368C"/>
        <w:category>
          <w:name w:val="General"/>
          <w:gallery w:val="placeholder"/>
        </w:category>
        <w:types>
          <w:type w:val="bbPlcHdr"/>
        </w:types>
        <w:behaviors>
          <w:behavior w:val="content"/>
        </w:behaviors>
        <w:guid w:val="{4B1AC477-DA78-4517-A299-AF891D754DB1}"/>
      </w:docPartPr>
      <w:docPartBody>
        <w:p w:rsidR="0064628D" w:rsidRDefault="0064628D" w:rsidP="0064628D">
          <w:pPr>
            <w:pStyle w:val="AF767784706749E5BF83BA473FE1368C"/>
          </w:pPr>
          <w:r w:rsidRPr="0007340C">
            <w:rPr>
              <w:rStyle w:val="PlaceholderText"/>
            </w:rPr>
            <w:t>Click or tap here to enter text.</w:t>
          </w:r>
        </w:p>
      </w:docPartBody>
    </w:docPart>
    <w:docPart>
      <w:docPartPr>
        <w:name w:val="3AF6DAFF35824523BCE079BD23843C30"/>
        <w:category>
          <w:name w:val="General"/>
          <w:gallery w:val="placeholder"/>
        </w:category>
        <w:types>
          <w:type w:val="bbPlcHdr"/>
        </w:types>
        <w:behaviors>
          <w:behavior w:val="content"/>
        </w:behaviors>
        <w:guid w:val="{4E3D9F9A-3D8E-4476-B886-D64550658876}"/>
      </w:docPartPr>
      <w:docPartBody>
        <w:p w:rsidR="0064628D" w:rsidRDefault="0064628D" w:rsidP="0064628D">
          <w:pPr>
            <w:pStyle w:val="3AF6DAFF35824523BCE079BD23843C30"/>
          </w:pPr>
          <w:r w:rsidRPr="0007340C">
            <w:rPr>
              <w:rStyle w:val="PlaceholderText"/>
            </w:rPr>
            <w:t>Click or tap here to enter text.</w:t>
          </w:r>
        </w:p>
      </w:docPartBody>
    </w:docPart>
    <w:docPart>
      <w:docPartPr>
        <w:name w:val="D1A417F1ACFD405E900A73FBB6C6E31F"/>
        <w:category>
          <w:name w:val="General"/>
          <w:gallery w:val="placeholder"/>
        </w:category>
        <w:types>
          <w:type w:val="bbPlcHdr"/>
        </w:types>
        <w:behaviors>
          <w:behavior w:val="content"/>
        </w:behaviors>
        <w:guid w:val="{7E18B407-02EA-4D6B-9C27-6F887DB44418}"/>
      </w:docPartPr>
      <w:docPartBody>
        <w:p w:rsidR="00497CA7" w:rsidRDefault="00497CA7" w:rsidP="00497CA7">
          <w:pPr>
            <w:pStyle w:val="D1A417F1ACFD405E900A73FBB6C6E31F"/>
          </w:pPr>
          <w:r w:rsidRPr="0007340C">
            <w:rPr>
              <w:rStyle w:val="PlaceholderText"/>
            </w:rPr>
            <w:t>Click or tap here to enter text.</w:t>
          </w:r>
        </w:p>
      </w:docPartBody>
    </w:docPart>
    <w:docPart>
      <w:docPartPr>
        <w:name w:val="852266DD6CC04A57A4431E585662307E"/>
        <w:category>
          <w:name w:val="General"/>
          <w:gallery w:val="placeholder"/>
        </w:category>
        <w:types>
          <w:type w:val="bbPlcHdr"/>
        </w:types>
        <w:behaviors>
          <w:behavior w:val="content"/>
        </w:behaviors>
        <w:guid w:val="{083BE8DE-AE92-4695-B0BE-F35D89B94EE0}"/>
      </w:docPartPr>
      <w:docPartBody>
        <w:p w:rsidR="00497CA7" w:rsidRDefault="00497CA7" w:rsidP="00497CA7">
          <w:pPr>
            <w:pStyle w:val="852266DD6CC04A57A4431E585662307E"/>
          </w:pPr>
          <w:r w:rsidRPr="0007340C">
            <w:rPr>
              <w:rStyle w:val="PlaceholderText"/>
            </w:rPr>
            <w:t>Click or tap here to enter text.</w:t>
          </w:r>
        </w:p>
      </w:docPartBody>
    </w:docPart>
    <w:docPart>
      <w:docPartPr>
        <w:name w:val="89547B8AF35C44F5919B571C4EC92372"/>
        <w:category>
          <w:name w:val="General"/>
          <w:gallery w:val="placeholder"/>
        </w:category>
        <w:types>
          <w:type w:val="bbPlcHdr"/>
        </w:types>
        <w:behaviors>
          <w:behavior w:val="content"/>
        </w:behaviors>
        <w:guid w:val="{B70987DF-BF3C-49BC-A067-8CA5E9840D98}"/>
      </w:docPartPr>
      <w:docPartBody>
        <w:p w:rsidR="00497CA7" w:rsidRDefault="00497CA7" w:rsidP="00497CA7">
          <w:pPr>
            <w:pStyle w:val="89547B8AF35C44F5919B571C4EC92372"/>
          </w:pPr>
          <w:r w:rsidRPr="0007340C">
            <w:rPr>
              <w:rStyle w:val="PlaceholderText"/>
            </w:rPr>
            <w:t>Click or tap here to enter text.</w:t>
          </w:r>
        </w:p>
      </w:docPartBody>
    </w:docPart>
    <w:docPart>
      <w:docPartPr>
        <w:name w:val="642CFEFFC63E43F08AA0052F3FF9FB8F"/>
        <w:category>
          <w:name w:val="General"/>
          <w:gallery w:val="placeholder"/>
        </w:category>
        <w:types>
          <w:type w:val="bbPlcHdr"/>
        </w:types>
        <w:behaviors>
          <w:behavior w:val="content"/>
        </w:behaviors>
        <w:guid w:val="{74B1FF68-3238-4C47-BE3F-CBBAE26A57AC}"/>
      </w:docPartPr>
      <w:docPartBody>
        <w:p w:rsidR="00497CA7" w:rsidRDefault="00497CA7" w:rsidP="00497CA7">
          <w:pPr>
            <w:pStyle w:val="642CFEFFC63E43F08AA0052F3FF9FB8F"/>
          </w:pPr>
          <w:r w:rsidRPr="0007340C">
            <w:rPr>
              <w:rStyle w:val="PlaceholderText"/>
            </w:rPr>
            <w:t>Click or tap here to enter text.</w:t>
          </w:r>
        </w:p>
      </w:docPartBody>
    </w:docPart>
    <w:docPart>
      <w:docPartPr>
        <w:name w:val="5EE184888AF24C8E80195AFD55D35CDD"/>
        <w:category>
          <w:name w:val="General"/>
          <w:gallery w:val="placeholder"/>
        </w:category>
        <w:types>
          <w:type w:val="bbPlcHdr"/>
        </w:types>
        <w:behaviors>
          <w:behavior w:val="content"/>
        </w:behaviors>
        <w:guid w:val="{61FFE4A6-7FBF-4532-95E8-7D544E720650}"/>
      </w:docPartPr>
      <w:docPartBody>
        <w:p w:rsidR="00497CA7" w:rsidRDefault="00497CA7" w:rsidP="00497CA7">
          <w:pPr>
            <w:pStyle w:val="5EE184888AF24C8E80195AFD55D35CDD"/>
          </w:pPr>
          <w:r w:rsidRPr="0007340C">
            <w:rPr>
              <w:rStyle w:val="PlaceholderText"/>
            </w:rPr>
            <w:t>Click or tap here to enter text.</w:t>
          </w:r>
        </w:p>
      </w:docPartBody>
    </w:docPart>
    <w:docPart>
      <w:docPartPr>
        <w:name w:val="D3FB0D2C4B754E9198977B43BBE4E08F"/>
        <w:category>
          <w:name w:val="General"/>
          <w:gallery w:val="placeholder"/>
        </w:category>
        <w:types>
          <w:type w:val="bbPlcHdr"/>
        </w:types>
        <w:behaviors>
          <w:behavior w:val="content"/>
        </w:behaviors>
        <w:guid w:val="{B8F4ABA1-D8AF-4F6C-B6C2-338C4BC43278}"/>
      </w:docPartPr>
      <w:docPartBody>
        <w:p w:rsidR="00497CA7" w:rsidRDefault="00497CA7" w:rsidP="00497CA7">
          <w:pPr>
            <w:pStyle w:val="D3FB0D2C4B754E9198977B43BBE4E08F"/>
          </w:pPr>
          <w:r w:rsidRPr="0007340C">
            <w:rPr>
              <w:rStyle w:val="PlaceholderText"/>
            </w:rPr>
            <w:t>Click or tap here to enter text.</w:t>
          </w:r>
        </w:p>
      </w:docPartBody>
    </w:docPart>
    <w:docPart>
      <w:docPartPr>
        <w:name w:val="DC74A70167AF4BEFAF8DEFDBDA31060F"/>
        <w:category>
          <w:name w:val="General"/>
          <w:gallery w:val="placeholder"/>
        </w:category>
        <w:types>
          <w:type w:val="bbPlcHdr"/>
        </w:types>
        <w:behaviors>
          <w:behavior w:val="content"/>
        </w:behaviors>
        <w:guid w:val="{FDB8BFA6-1EB2-4A4E-B491-428CB3AD2200}"/>
      </w:docPartPr>
      <w:docPartBody>
        <w:p w:rsidR="00497CA7" w:rsidRDefault="00497CA7" w:rsidP="00497CA7">
          <w:pPr>
            <w:pStyle w:val="DC74A70167AF4BEFAF8DEFDBDA31060F"/>
          </w:pPr>
          <w:r w:rsidRPr="0007340C">
            <w:rPr>
              <w:rStyle w:val="PlaceholderText"/>
            </w:rPr>
            <w:t>Click or tap here to enter text.</w:t>
          </w:r>
        </w:p>
      </w:docPartBody>
    </w:docPart>
    <w:docPart>
      <w:docPartPr>
        <w:name w:val="4B55FB1099D04073A937A143CFC1E90F"/>
        <w:category>
          <w:name w:val="General"/>
          <w:gallery w:val="placeholder"/>
        </w:category>
        <w:types>
          <w:type w:val="bbPlcHdr"/>
        </w:types>
        <w:behaviors>
          <w:behavior w:val="content"/>
        </w:behaviors>
        <w:guid w:val="{C704C464-D683-4FD5-9DA1-7F2765D42654}"/>
      </w:docPartPr>
      <w:docPartBody>
        <w:p w:rsidR="00497CA7" w:rsidRDefault="00497CA7" w:rsidP="00497CA7">
          <w:pPr>
            <w:pStyle w:val="4B55FB1099D04073A937A143CFC1E90F"/>
          </w:pPr>
          <w:r w:rsidRPr="0007340C">
            <w:rPr>
              <w:rStyle w:val="PlaceholderText"/>
            </w:rPr>
            <w:t>Click or tap here to enter text.</w:t>
          </w:r>
        </w:p>
      </w:docPartBody>
    </w:docPart>
    <w:docPart>
      <w:docPartPr>
        <w:name w:val="DD1611F44F314323A5752A25854E71E4"/>
        <w:category>
          <w:name w:val="General"/>
          <w:gallery w:val="placeholder"/>
        </w:category>
        <w:types>
          <w:type w:val="bbPlcHdr"/>
        </w:types>
        <w:behaviors>
          <w:behavior w:val="content"/>
        </w:behaviors>
        <w:guid w:val="{12D3FCB6-C97E-4675-9F06-7DBDFF13AB61}"/>
      </w:docPartPr>
      <w:docPartBody>
        <w:p w:rsidR="00497CA7" w:rsidRDefault="00497CA7" w:rsidP="00497CA7">
          <w:pPr>
            <w:pStyle w:val="DD1611F44F314323A5752A25854E71E4"/>
          </w:pPr>
          <w:r w:rsidRPr="0007340C">
            <w:rPr>
              <w:rStyle w:val="PlaceholderText"/>
            </w:rPr>
            <w:t>Click or tap here to enter text.</w:t>
          </w:r>
        </w:p>
      </w:docPartBody>
    </w:docPart>
    <w:docPart>
      <w:docPartPr>
        <w:name w:val="780F32B286DA44D39B40E05BFFBE133D"/>
        <w:category>
          <w:name w:val="General"/>
          <w:gallery w:val="placeholder"/>
        </w:category>
        <w:types>
          <w:type w:val="bbPlcHdr"/>
        </w:types>
        <w:behaviors>
          <w:behavior w:val="content"/>
        </w:behaviors>
        <w:guid w:val="{80BEC8CF-EB82-40DD-8E09-5546B77C423F}"/>
      </w:docPartPr>
      <w:docPartBody>
        <w:p w:rsidR="00497CA7" w:rsidRDefault="00497CA7" w:rsidP="00497CA7">
          <w:pPr>
            <w:pStyle w:val="780F32B286DA44D39B40E05BFFBE133D"/>
          </w:pPr>
          <w:r w:rsidRPr="0007340C">
            <w:rPr>
              <w:rStyle w:val="PlaceholderText"/>
            </w:rPr>
            <w:t>Click or tap here to enter text.</w:t>
          </w:r>
        </w:p>
      </w:docPartBody>
    </w:docPart>
    <w:docPart>
      <w:docPartPr>
        <w:name w:val="6F9996349E3D4780BA2D7EA32EEDCD4D"/>
        <w:category>
          <w:name w:val="General"/>
          <w:gallery w:val="placeholder"/>
        </w:category>
        <w:types>
          <w:type w:val="bbPlcHdr"/>
        </w:types>
        <w:behaviors>
          <w:behavior w:val="content"/>
        </w:behaviors>
        <w:guid w:val="{37D04EE0-184A-4B69-8275-624C73F39A5D}"/>
      </w:docPartPr>
      <w:docPartBody>
        <w:p w:rsidR="00497CA7" w:rsidRDefault="00497CA7" w:rsidP="00497CA7">
          <w:pPr>
            <w:pStyle w:val="6F9996349E3D4780BA2D7EA32EEDCD4D"/>
          </w:pPr>
          <w:r w:rsidRPr="0007340C">
            <w:rPr>
              <w:rStyle w:val="PlaceholderText"/>
            </w:rPr>
            <w:t>Click or tap here to enter text.</w:t>
          </w:r>
        </w:p>
      </w:docPartBody>
    </w:docPart>
    <w:docPart>
      <w:docPartPr>
        <w:name w:val="E9D17B36592040A58306278C67906D31"/>
        <w:category>
          <w:name w:val="General"/>
          <w:gallery w:val="placeholder"/>
        </w:category>
        <w:types>
          <w:type w:val="bbPlcHdr"/>
        </w:types>
        <w:behaviors>
          <w:behavior w:val="content"/>
        </w:behaviors>
        <w:guid w:val="{816E1989-ABF9-4BAC-9BF8-D3342D9DA99A}"/>
      </w:docPartPr>
      <w:docPartBody>
        <w:p w:rsidR="00497CA7" w:rsidRDefault="00497CA7" w:rsidP="00497CA7">
          <w:pPr>
            <w:pStyle w:val="E9D17B36592040A58306278C67906D31"/>
          </w:pPr>
          <w:r w:rsidRPr="0007340C">
            <w:rPr>
              <w:rStyle w:val="PlaceholderText"/>
            </w:rPr>
            <w:t>Click or tap here to enter text.</w:t>
          </w:r>
        </w:p>
      </w:docPartBody>
    </w:docPart>
    <w:docPart>
      <w:docPartPr>
        <w:name w:val="FBAD89E36AB3497B8F875F2690AA77DF"/>
        <w:category>
          <w:name w:val="General"/>
          <w:gallery w:val="placeholder"/>
        </w:category>
        <w:types>
          <w:type w:val="bbPlcHdr"/>
        </w:types>
        <w:behaviors>
          <w:behavior w:val="content"/>
        </w:behaviors>
        <w:guid w:val="{BD0D1956-9C80-4F8C-84C4-61EB5F27BDB7}"/>
      </w:docPartPr>
      <w:docPartBody>
        <w:p w:rsidR="00497CA7" w:rsidRDefault="00497CA7" w:rsidP="00497CA7">
          <w:pPr>
            <w:pStyle w:val="FBAD89E36AB3497B8F875F2690AA77DF"/>
          </w:pPr>
          <w:r w:rsidRPr="0007340C">
            <w:rPr>
              <w:rStyle w:val="PlaceholderText"/>
            </w:rPr>
            <w:t>Click or tap here to enter text.</w:t>
          </w:r>
        </w:p>
      </w:docPartBody>
    </w:docPart>
    <w:docPart>
      <w:docPartPr>
        <w:name w:val="0E67CAA4F7A948A597FBA6A495C9FDF0"/>
        <w:category>
          <w:name w:val="General"/>
          <w:gallery w:val="placeholder"/>
        </w:category>
        <w:types>
          <w:type w:val="bbPlcHdr"/>
        </w:types>
        <w:behaviors>
          <w:behavior w:val="content"/>
        </w:behaviors>
        <w:guid w:val="{50B661D9-91DD-4DC3-BA9E-5E1DC3E90861}"/>
      </w:docPartPr>
      <w:docPartBody>
        <w:p w:rsidR="00497CA7" w:rsidRDefault="00497CA7" w:rsidP="00497CA7">
          <w:pPr>
            <w:pStyle w:val="0E67CAA4F7A948A597FBA6A495C9FDF0"/>
          </w:pPr>
          <w:r w:rsidRPr="0007340C">
            <w:rPr>
              <w:rStyle w:val="PlaceholderText"/>
            </w:rPr>
            <w:t>Click or tap here to enter text.</w:t>
          </w:r>
        </w:p>
      </w:docPartBody>
    </w:docPart>
    <w:docPart>
      <w:docPartPr>
        <w:name w:val="07555A30FDA34C04BDE270F7060603AF"/>
        <w:category>
          <w:name w:val="General"/>
          <w:gallery w:val="placeholder"/>
        </w:category>
        <w:types>
          <w:type w:val="bbPlcHdr"/>
        </w:types>
        <w:behaviors>
          <w:behavior w:val="content"/>
        </w:behaviors>
        <w:guid w:val="{E140044B-2C9D-4435-AAA4-D828094939B6}"/>
      </w:docPartPr>
      <w:docPartBody>
        <w:p w:rsidR="00497CA7" w:rsidRDefault="00497CA7" w:rsidP="00497CA7">
          <w:pPr>
            <w:pStyle w:val="07555A30FDA34C04BDE270F7060603AF"/>
          </w:pPr>
          <w:r w:rsidRPr="0007340C">
            <w:rPr>
              <w:rStyle w:val="PlaceholderText"/>
            </w:rPr>
            <w:t>Click or tap here to enter text.</w:t>
          </w:r>
        </w:p>
      </w:docPartBody>
    </w:docPart>
    <w:docPart>
      <w:docPartPr>
        <w:name w:val="0A6D1F8F7A6D4BD9AD24FEBEFC8B1696"/>
        <w:category>
          <w:name w:val="General"/>
          <w:gallery w:val="placeholder"/>
        </w:category>
        <w:types>
          <w:type w:val="bbPlcHdr"/>
        </w:types>
        <w:behaviors>
          <w:behavior w:val="content"/>
        </w:behaviors>
        <w:guid w:val="{2F6FB80D-33C9-41FA-B66F-1EDD52545921}"/>
      </w:docPartPr>
      <w:docPartBody>
        <w:p w:rsidR="00497CA7" w:rsidRDefault="00497CA7" w:rsidP="00497CA7">
          <w:pPr>
            <w:pStyle w:val="0A6D1F8F7A6D4BD9AD24FEBEFC8B1696"/>
          </w:pPr>
          <w:r w:rsidRPr="0007340C">
            <w:rPr>
              <w:rStyle w:val="PlaceholderText"/>
            </w:rPr>
            <w:t>Click or tap here to enter text.</w:t>
          </w:r>
        </w:p>
      </w:docPartBody>
    </w:docPart>
    <w:docPart>
      <w:docPartPr>
        <w:name w:val="39E9396CE6D64A3BBC083A63F551232A"/>
        <w:category>
          <w:name w:val="General"/>
          <w:gallery w:val="placeholder"/>
        </w:category>
        <w:types>
          <w:type w:val="bbPlcHdr"/>
        </w:types>
        <w:behaviors>
          <w:behavior w:val="content"/>
        </w:behaviors>
        <w:guid w:val="{1778EEAF-81CB-451E-BA3F-A1F0D8F6A558}"/>
      </w:docPartPr>
      <w:docPartBody>
        <w:p w:rsidR="00497CA7" w:rsidRDefault="00497CA7" w:rsidP="00497CA7">
          <w:pPr>
            <w:pStyle w:val="39E9396CE6D64A3BBC083A63F551232A"/>
          </w:pPr>
          <w:r w:rsidRPr="0007340C">
            <w:rPr>
              <w:rStyle w:val="PlaceholderText"/>
            </w:rPr>
            <w:t>Click or tap here to enter text.</w:t>
          </w:r>
        </w:p>
      </w:docPartBody>
    </w:docPart>
    <w:docPart>
      <w:docPartPr>
        <w:name w:val="0477BB8E043A42958B2D7B10C7851F7D"/>
        <w:category>
          <w:name w:val="General"/>
          <w:gallery w:val="placeholder"/>
        </w:category>
        <w:types>
          <w:type w:val="bbPlcHdr"/>
        </w:types>
        <w:behaviors>
          <w:behavior w:val="content"/>
        </w:behaviors>
        <w:guid w:val="{68FAADC1-96E2-474A-BE9C-804B3C280A63}"/>
      </w:docPartPr>
      <w:docPartBody>
        <w:p w:rsidR="00497CA7" w:rsidRDefault="00497CA7" w:rsidP="00497CA7">
          <w:pPr>
            <w:pStyle w:val="0477BB8E043A42958B2D7B10C7851F7D"/>
          </w:pPr>
          <w:r w:rsidRPr="0007340C">
            <w:rPr>
              <w:rStyle w:val="PlaceholderText"/>
            </w:rPr>
            <w:t>Click or tap here to enter text.</w:t>
          </w:r>
        </w:p>
      </w:docPartBody>
    </w:docPart>
    <w:docPart>
      <w:docPartPr>
        <w:name w:val="5856F06E64C449BDA977534C0A75999F"/>
        <w:category>
          <w:name w:val="General"/>
          <w:gallery w:val="placeholder"/>
        </w:category>
        <w:types>
          <w:type w:val="bbPlcHdr"/>
        </w:types>
        <w:behaviors>
          <w:behavior w:val="content"/>
        </w:behaviors>
        <w:guid w:val="{C757247F-8911-425B-853A-75BCA1D71128}"/>
      </w:docPartPr>
      <w:docPartBody>
        <w:p w:rsidR="00497CA7" w:rsidRDefault="00497CA7" w:rsidP="00497CA7">
          <w:pPr>
            <w:pStyle w:val="5856F06E64C449BDA977534C0A75999F"/>
          </w:pPr>
          <w:r w:rsidRPr="0007340C">
            <w:rPr>
              <w:rStyle w:val="PlaceholderText"/>
            </w:rPr>
            <w:t>Click or tap here to enter text.</w:t>
          </w:r>
        </w:p>
      </w:docPartBody>
    </w:docPart>
    <w:docPart>
      <w:docPartPr>
        <w:name w:val="C06980B5F06F41F7ADFB775047AE2E9B"/>
        <w:category>
          <w:name w:val="General"/>
          <w:gallery w:val="placeholder"/>
        </w:category>
        <w:types>
          <w:type w:val="bbPlcHdr"/>
        </w:types>
        <w:behaviors>
          <w:behavior w:val="content"/>
        </w:behaviors>
        <w:guid w:val="{896A1A78-3A91-4CCF-B071-739449E23B11}"/>
      </w:docPartPr>
      <w:docPartBody>
        <w:p w:rsidR="00497CA7" w:rsidRDefault="00497CA7" w:rsidP="00497CA7">
          <w:pPr>
            <w:pStyle w:val="C06980B5F06F41F7ADFB775047AE2E9B"/>
          </w:pPr>
          <w:r w:rsidRPr="0007340C">
            <w:rPr>
              <w:rStyle w:val="PlaceholderText"/>
            </w:rPr>
            <w:t>Click or tap here to enter text.</w:t>
          </w:r>
        </w:p>
      </w:docPartBody>
    </w:docPart>
    <w:docPart>
      <w:docPartPr>
        <w:name w:val="79B59EAEA59C42AEADC7EE4667DC14B8"/>
        <w:category>
          <w:name w:val="General"/>
          <w:gallery w:val="placeholder"/>
        </w:category>
        <w:types>
          <w:type w:val="bbPlcHdr"/>
        </w:types>
        <w:behaviors>
          <w:behavior w:val="content"/>
        </w:behaviors>
        <w:guid w:val="{A59A8529-9983-4C98-9B24-0F6F10D543F0}"/>
      </w:docPartPr>
      <w:docPartBody>
        <w:p w:rsidR="00497CA7" w:rsidRDefault="00497CA7" w:rsidP="00497CA7">
          <w:pPr>
            <w:pStyle w:val="79B59EAEA59C42AEADC7EE4667DC14B8"/>
          </w:pPr>
          <w:r w:rsidRPr="0007340C">
            <w:rPr>
              <w:rStyle w:val="PlaceholderText"/>
            </w:rPr>
            <w:t>Click or tap here to enter text.</w:t>
          </w:r>
        </w:p>
      </w:docPartBody>
    </w:docPart>
    <w:docPart>
      <w:docPartPr>
        <w:name w:val="40C742AEC14C4A92BD2DB8C728EC8EF6"/>
        <w:category>
          <w:name w:val="General"/>
          <w:gallery w:val="placeholder"/>
        </w:category>
        <w:types>
          <w:type w:val="bbPlcHdr"/>
        </w:types>
        <w:behaviors>
          <w:behavior w:val="content"/>
        </w:behaviors>
        <w:guid w:val="{2E94FF38-550E-4B8C-AFBA-7A49BF378835}"/>
      </w:docPartPr>
      <w:docPartBody>
        <w:p w:rsidR="00497CA7" w:rsidRDefault="00497CA7" w:rsidP="00497CA7">
          <w:pPr>
            <w:pStyle w:val="40C742AEC14C4A92BD2DB8C728EC8EF6"/>
          </w:pPr>
          <w:r w:rsidRPr="0007340C">
            <w:rPr>
              <w:rStyle w:val="PlaceholderText"/>
            </w:rPr>
            <w:t>Click or tap here to enter text.</w:t>
          </w:r>
        </w:p>
      </w:docPartBody>
    </w:docPart>
    <w:docPart>
      <w:docPartPr>
        <w:name w:val="90EF0C1409B8494790C9037DCB13C986"/>
        <w:category>
          <w:name w:val="General"/>
          <w:gallery w:val="placeholder"/>
        </w:category>
        <w:types>
          <w:type w:val="bbPlcHdr"/>
        </w:types>
        <w:behaviors>
          <w:behavior w:val="content"/>
        </w:behaviors>
        <w:guid w:val="{CB82781A-A2F5-45C2-8383-78DAC0E28FDA}"/>
      </w:docPartPr>
      <w:docPartBody>
        <w:p w:rsidR="00497CA7" w:rsidRDefault="00497CA7" w:rsidP="00497CA7">
          <w:pPr>
            <w:pStyle w:val="90EF0C1409B8494790C9037DCB13C986"/>
          </w:pPr>
          <w:r w:rsidRPr="0007340C">
            <w:rPr>
              <w:rStyle w:val="PlaceholderText"/>
            </w:rPr>
            <w:t>Click or tap here to enter text.</w:t>
          </w:r>
        </w:p>
      </w:docPartBody>
    </w:docPart>
    <w:docPart>
      <w:docPartPr>
        <w:name w:val="7CB34AD263DF4A7896988BB60321AD52"/>
        <w:category>
          <w:name w:val="General"/>
          <w:gallery w:val="placeholder"/>
        </w:category>
        <w:types>
          <w:type w:val="bbPlcHdr"/>
        </w:types>
        <w:behaviors>
          <w:behavior w:val="content"/>
        </w:behaviors>
        <w:guid w:val="{5A7647E9-E3DC-4B12-87FC-409C3789D676}"/>
      </w:docPartPr>
      <w:docPartBody>
        <w:p w:rsidR="00497CA7" w:rsidRDefault="00497CA7" w:rsidP="00497CA7">
          <w:pPr>
            <w:pStyle w:val="7CB34AD263DF4A7896988BB60321AD52"/>
          </w:pPr>
          <w:r w:rsidRPr="0007340C">
            <w:rPr>
              <w:rStyle w:val="PlaceholderText"/>
            </w:rPr>
            <w:t>Click or tap here to enter text.</w:t>
          </w:r>
        </w:p>
      </w:docPartBody>
    </w:docPart>
    <w:docPart>
      <w:docPartPr>
        <w:name w:val="CFB77217884F4579B101AF5E60373D2B"/>
        <w:category>
          <w:name w:val="General"/>
          <w:gallery w:val="placeholder"/>
        </w:category>
        <w:types>
          <w:type w:val="bbPlcHdr"/>
        </w:types>
        <w:behaviors>
          <w:behavior w:val="content"/>
        </w:behaviors>
        <w:guid w:val="{AA6209E5-F17F-4249-94AD-8DE30AD262C5}"/>
      </w:docPartPr>
      <w:docPartBody>
        <w:p w:rsidR="00497CA7" w:rsidRDefault="00497CA7" w:rsidP="00497CA7">
          <w:pPr>
            <w:pStyle w:val="CFB77217884F4579B101AF5E60373D2B"/>
          </w:pPr>
          <w:r w:rsidRPr="0007340C">
            <w:rPr>
              <w:rStyle w:val="PlaceholderText"/>
            </w:rPr>
            <w:t>Click or tap here to enter text.</w:t>
          </w:r>
        </w:p>
      </w:docPartBody>
    </w:docPart>
    <w:docPart>
      <w:docPartPr>
        <w:name w:val="8D6A78BEB1C246DFBE90FE9F16F39DD6"/>
        <w:category>
          <w:name w:val="General"/>
          <w:gallery w:val="placeholder"/>
        </w:category>
        <w:types>
          <w:type w:val="bbPlcHdr"/>
        </w:types>
        <w:behaviors>
          <w:behavior w:val="content"/>
        </w:behaviors>
        <w:guid w:val="{CEB550C8-2FD7-47DE-8AE6-387BC13D39E0}"/>
      </w:docPartPr>
      <w:docPartBody>
        <w:p w:rsidR="00497CA7" w:rsidRDefault="00497CA7" w:rsidP="00497CA7">
          <w:pPr>
            <w:pStyle w:val="8D6A78BEB1C246DFBE90FE9F16F39DD6"/>
          </w:pPr>
          <w:r w:rsidRPr="0007340C">
            <w:rPr>
              <w:rStyle w:val="PlaceholderText"/>
            </w:rPr>
            <w:t>Click or tap here to enter text.</w:t>
          </w:r>
        </w:p>
      </w:docPartBody>
    </w:docPart>
    <w:docPart>
      <w:docPartPr>
        <w:name w:val="DA402BEEC99A4055A08756787294B4F1"/>
        <w:category>
          <w:name w:val="General"/>
          <w:gallery w:val="placeholder"/>
        </w:category>
        <w:types>
          <w:type w:val="bbPlcHdr"/>
        </w:types>
        <w:behaviors>
          <w:behavior w:val="content"/>
        </w:behaviors>
        <w:guid w:val="{ACDE9BE5-17A3-416D-B62C-42F83BCAEFC4}"/>
      </w:docPartPr>
      <w:docPartBody>
        <w:p w:rsidR="00497CA7" w:rsidRDefault="00497CA7" w:rsidP="00497CA7">
          <w:pPr>
            <w:pStyle w:val="DA402BEEC99A4055A08756787294B4F1"/>
          </w:pPr>
          <w:r w:rsidRPr="0007340C">
            <w:rPr>
              <w:rStyle w:val="PlaceholderText"/>
            </w:rPr>
            <w:t>Click or tap here to enter text.</w:t>
          </w:r>
        </w:p>
      </w:docPartBody>
    </w:docPart>
    <w:docPart>
      <w:docPartPr>
        <w:name w:val="0C16CEC9B7044140988871C108FAF12E"/>
        <w:category>
          <w:name w:val="General"/>
          <w:gallery w:val="placeholder"/>
        </w:category>
        <w:types>
          <w:type w:val="bbPlcHdr"/>
        </w:types>
        <w:behaviors>
          <w:behavior w:val="content"/>
        </w:behaviors>
        <w:guid w:val="{2046AEC2-0E05-406B-B06B-5073D4BEB598}"/>
      </w:docPartPr>
      <w:docPartBody>
        <w:p w:rsidR="00497CA7" w:rsidRDefault="00497CA7" w:rsidP="00497CA7">
          <w:pPr>
            <w:pStyle w:val="0C16CEC9B7044140988871C108FAF12E"/>
          </w:pPr>
          <w:r w:rsidRPr="0007340C">
            <w:rPr>
              <w:rStyle w:val="PlaceholderText"/>
            </w:rPr>
            <w:t>Click or tap here to enter text.</w:t>
          </w:r>
        </w:p>
      </w:docPartBody>
    </w:docPart>
    <w:docPart>
      <w:docPartPr>
        <w:name w:val="774F2B2E50EC479B9C063CFA909D8315"/>
        <w:category>
          <w:name w:val="General"/>
          <w:gallery w:val="placeholder"/>
        </w:category>
        <w:types>
          <w:type w:val="bbPlcHdr"/>
        </w:types>
        <w:behaviors>
          <w:behavior w:val="content"/>
        </w:behaviors>
        <w:guid w:val="{F73CC472-9B8C-4FB8-A470-6DFECFD2267A}"/>
      </w:docPartPr>
      <w:docPartBody>
        <w:p w:rsidR="00497CA7" w:rsidRDefault="00497CA7" w:rsidP="00497CA7">
          <w:pPr>
            <w:pStyle w:val="774F2B2E50EC479B9C063CFA909D8315"/>
          </w:pPr>
          <w:r w:rsidRPr="0007340C">
            <w:rPr>
              <w:rStyle w:val="PlaceholderText"/>
            </w:rPr>
            <w:t>Click or tap here to enter text.</w:t>
          </w:r>
        </w:p>
      </w:docPartBody>
    </w:docPart>
    <w:docPart>
      <w:docPartPr>
        <w:name w:val="9FA7D7D7C8EF4ABE83954809E103FC23"/>
        <w:category>
          <w:name w:val="General"/>
          <w:gallery w:val="placeholder"/>
        </w:category>
        <w:types>
          <w:type w:val="bbPlcHdr"/>
        </w:types>
        <w:behaviors>
          <w:behavior w:val="content"/>
        </w:behaviors>
        <w:guid w:val="{E62C3C17-A38D-4318-B2B1-DABE1E65BDDB}"/>
      </w:docPartPr>
      <w:docPartBody>
        <w:p w:rsidR="00497CA7" w:rsidRDefault="00497CA7" w:rsidP="00497CA7">
          <w:pPr>
            <w:pStyle w:val="9FA7D7D7C8EF4ABE83954809E103FC23"/>
          </w:pPr>
          <w:r w:rsidRPr="0007340C">
            <w:rPr>
              <w:rStyle w:val="PlaceholderText"/>
            </w:rPr>
            <w:t>Click or tap here to enter text.</w:t>
          </w:r>
        </w:p>
      </w:docPartBody>
    </w:docPart>
    <w:docPart>
      <w:docPartPr>
        <w:name w:val="76EF3C0172B04AE5BCBADFBC79590837"/>
        <w:category>
          <w:name w:val="General"/>
          <w:gallery w:val="placeholder"/>
        </w:category>
        <w:types>
          <w:type w:val="bbPlcHdr"/>
        </w:types>
        <w:behaviors>
          <w:behavior w:val="content"/>
        </w:behaviors>
        <w:guid w:val="{17D53F7F-9067-40C8-820B-B3F6BE7E6F3F}"/>
      </w:docPartPr>
      <w:docPartBody>
        <w:p w:rsidR="00497CA7" w:rsidRDefault="00497CA7" w:rsidP="00497CA7">
          <w:pPr>
            <w:pStyle w:val="76EF3C0172B04AE5BCBADFBC79590837"/>
          </w:pPr>
          <w:r w:rsidRPr="0007340C">
            <w:rPr>
              <w:rStyle w:val="PlaceholderText"/>
            </w:rPr>
            <w:t>Click or tap here to enter text.</w:t>
          </w:r>
        </w:p>
      </w:docPartBody>
    </w:docPart>
    <w:docPart>
      <w:docPartPr>
        <w:name w:val="A0DCE81BA64246C7A2FC2A39CB32D64A"/>
        <w:category>
          <w:name w:val="General"/>
          <w:gallery w:val="placeholder"/>
        </w:category>
        <w:types>
          <w:type w:val="bbPlcHdr"/>
        </w:types>
        <w:behaviors>
          <w:behavior w:val="content"/>
        </w:behaviors>
        <w:guid w:val="{AA28D38E-C98D-48B5-B649-EFD4F25DE642}"/>
      </w:docPartPr>
      <w:docPartBody>
        <w:p w:rsidR="00497CA7" w:rsidRDefault="00497CA7" w:rsidP="00497CA7">
          <w:pPr>
            <w:pStyle w:val="A0DCE81BA64246C7A2FC2A39CB32D64A"/>
          </w:pPr>
          <w:r w:rsidRPr="0007340C">
            <w:rPr>
              <w:rStyle w:val="PlaceholderText"/>
            </w:rPr>
            <w:t>Click or tap here to enter text.</w:t>
          </w:r>
        </w:p>
      </w:docPartBody>
    </w:docPart>
    <w:docPart>
      <w:docPartPr>
        <w:name w:val="CD535E953AB64434960C547B2876105E"/>
        <w:category>
          <w:name w:val="General"/>
          <w:gallery w:val="placeholder"/>
        </w:category>
        <w:types>
          <w:type w:val="bbPlcHdr"/>
        </w:types>
        <w:behaviors>
          <w:behavior w:val="content"/>
        </w:behaviors>
        <w:guid w:val="{23C26374-762C-4B22-8F87-578F20500B90}"/>
      </w:docPartPr>
      <w:docPartBody>
        <w:p w:rsidR="00497CA7" w:rsidRDefault="00497CA7" w:rsidP="00497CA7">
          <w:pPr>
            <w:pStyle w:val="CD535E953AB64434960C547B2876105E"/>
          </w:pPr>
          <w:r w:rsidRPr="0007340C">
            <w:rPr>
              <w:rStyle w:val="PlaceholderText"/>
            </w:rPr>
            <w:t>Click or tap here to enter text.</w:t>
          </w:r>
        </w:p>
      </w:docPartBody>
    </w:docPart>
    <w:docPart>
      <w:docPartPr>
        <w:name w:val="7A659A0BF3C4471B8CE579F7F4BA7961"/>
        <w:category>
          <w:name w:val="General"/>
          <w:gallery w:val="placeholder"/>
        </w:category>
        <w:types>
          <w:type w:val="bbPlcHdr"/>
        </w:types>
        <w:behaviors>
          <w:behavior w:val="content"/>
        </w:behaviors>
        <w:guid w:val="{AAB53CA3-C827-4F69-A956-6D98F48736A6}"/>
      </w:docPartPr>
      <w:docPartBody>
        <w:p w:rsidR="00497CA7" w:rsidRDefault="00497CA7" w:rsidP="00497CA7">
          <w:pPr>
            <w:pStyle w:val="7A659A0BF3C4471B8CE579F7F4BA7961"/>
          </w:pPr>
          <w:r w:rsidRPr="0007340C">
            <w:rPr>
              <w:rStyle w:val="PlaceholderText"/>
            </w:rPr>
            <w:t>Click or tap here to enter text.</w:t>
          </w:r>
        </w:p>
      </w:docPartBody>
    </w:docPart>
    <w:docPart>
      <w:docPartPr>
        <w:name w:val="E7B231CF0C2F46D2B30A4B56CA7A4A89"/>
        <w:category>
          <w:name w:val="General"/>
          <w:gallery w:val="placeholder"/>
        </w:category>
        <w:types>
          <w:type w:val="bbPlcHdr"/>
        </w:types>
        <w:behaviors>
          <w:behavior w:val="content"/>
        </w:behaviors>
        <w:guid w:val="{420D6E70-8208-4012-999D-4E8891541AA4}"/>
      </w:docPartPr>
      <w:docPartBody>
        <w:p w:rsidR="00497CA7" w:rsidRDefault="00497CA7" w:rsidP="00497CA7">
          <w:pPr>
            <w:pStyle w:val="E7B231CF0C2F46D2B30A4B56CA7A4A89"/>
          </w:pPr>
          <w:r w:rsidRPr="0007340C">
            <w:rPr>
              <w:rStyle w:val="PlaceholderText"/>
            </w:rPr>
            <w:t>Click or tap here to enter text.</w:t>
          </w:r>
        </w:p>
      </w:docPartBody>
    </w:docPart>
    <w:docPart>
      <w:docPartPr>
        <w:name w:val="605C40143228462D88B15C6C5BF433D8"/>
        <w:category>
          <w:name w:val="General"/>
          <w:gallery w:val="placeholder"/>
        </w:category>
        <w:types>
          <w:type w:val="bbPlcHdr"/>
        </w:types>
        <w:behaviors>
          <w:behavior w:val="content"/>
        </w:behaviors>
        <w:guid w:val="{CDEDA241-ECEB-41AE-93B3-8C5339695846}"/>
      </w:docPartPr>
      <w:docPartBody>
        <w:p w:rsidR="00497CA7" w:rsidRDefault="00497CA7" w:rsidP="00497CA7">
          <w:pPr>
            <w:pStyle w:val="605C40143228462D88B15C6C5BF433D8"/>
          </w:pPr>
          <w:r w:rsidRPr="0007340C">
            <w:rPr>
              <w:rStyle w:val="PlaceholderText"/>
            </w:rPr>
            <w:t>Click or tap here to enter text.</w:t>
          </w:r>
        </w:p>
      </w:docPartBody>
    </w:docPart>
    <w:docPart>
      <w:docPartPr>
        <w:name w:val="25639DD4588F46AAB29935C521322D33"/>
        <w:category>
          <w:name w:val="General"/>
          <w:gallery w:val="placeholder"/>
        </w:category>
        <w:types>
          <w:type w:val="bbPlcHdr"/>
        </w:types>
        <w:behaviors>
          <w:behavior w:val="content"/>
        </w:behaviors>
        <w:guid w:val="{633C0007-D251-4A14-98CC-23792F91A9EB}"/>
      </w:docPartPr>
      <w:docPartBody>
        <w:p w:rsidR="00497CA7" w:rsidRDefault="00497CA7" w:rsidP="00497CA7">
          <w:pPr>
            <w:pStyle w:val="25639DD4588F46AAB29935C521322D33"/>
          </w:pPr>
          <w:r w:rsidRPr="0007340C">
            <w:rPr>
              <w:rStyle w:val="PlaceholderText"/>
            </w:rPr>
            <w:t>Click or tap here to enter text.</w:t>
          </w:r>
        </w:p>
      </w:docPartBody>
    </w:docPart>
    <w:docPart>
      <w:docPartPr>
        <w:name w:val="C3FACBA2317E4B7C99AD21634B8E823E"/>
        <w:category>
          <w:name w:val="General"/>
          <w:gallery w:val="placeholder"/>
        </w:category>
        <w:types>
          <w:type w:val="bbPlcHdr"/>
        </w:types>
        <w:behaviors>
          <w:behavior w:val="content"/>
        </w:behaviors>
        <w:guid w:val="{CEAC02C0-92D8-4373-956F-1BE8A7C24EB7}"/>
      </w:docPartPr>
      <w:docPartBody>
        <w:p w:rsidR="00497CA7" w:rsidRDefault="00497CA7" w:rsidP="00497CA7">
          <w:pPr>
            <w:pStyle w:val="C3FACBA2317E4B7C99AD21634B8E823E"/>
          </w:pPr>
          <w:r w:rsidRPr="0007340C">
            <w:rPr>
              <w:rStyle w:val="PlaceholderText"/>
            </w:rPr>
            <w:t>Choose an item.</w:t>
          </w:r>
        </w:p>
      </w:docPartBody>
    </w:docPart>
    <w:docPart>
      <w:docPartPr>
        <w:name w:val="6B0D268CB9A6411B9B0292387D32B881"/>
        <w:category>
          <w:name w:val="General"/>
          <w:gallery w:val="placeholder"/>
        </w:category>
        <w:types>
          <w:type w:val="bbPlcHdr"/>
        </w:types>
        <w:behaviors>
          <w:behavior w:val="content"/>
        </w:behaviors>
        <w:guid w:val="{65FEFF75-A98E-4C51-BB37-D579F0260CAF}"/>
      </w:docPartPr>
      <w:docPartBody>
        <w:p w:rsidR="00497CA7" w:rsidRDefault="00497CA7" w:rsidP="00497CA7">
          <w:pPr>
            <w:pStyle w:val="6B0D268CB9A6411B9B0292387D32B881"/>
          </w:pPr>
          <w:r w:rsidRPr="0007340C">
            <w:rPr>
              <w:rStyle w:val="PlaceholderText"/>
            </w:rPr>
            <w:t>Click or tap here to enter text.</w:t>
          </w:r>
        </w:p>
      </w:docPartBody>
    </w:docPart>
    <w:docPart>
      <w:docPartPr>
        <w:name w:val="BFA44317ECCB465898B9D62EB27EDCEB"/>
        <w:category>
          <w:name w:val="General"/>
          <w:gallery w:val="placeholder"/>
        </w:category>
        <w:types>
          <w:type w:val="bbPlcHdr"/>
        </w:types>
        <w:behaviors>
          <w:behavior w:val="content"/>
        </w:behaviors>
        <w:guid w:val="{F50B63A4-1F46-44B9-A1BD-FD7BB333CB19}"/>
      </w:docPartPr>
      <w:docPartBody>
        <w:p w:rsidR="00497CA7" w:rsidRDefault="00497CA7" w:rsidP="00497CA7">
          <w:pPr>
            <w:pStyle w:val="BFA44317ECCB465898B9D62EB27EDCEB"/>
          </w:pPr>
          <w:r w:rsidRPr="0007340C">
            <w:rPr>
              <w:rStyle w:val="PlaceholderText"/>
            </w:rPr>
            <w:t>Click or tap here to enter text.</w:t>
          </w:r>
        </w:p>
      </w:docPartBody>
    </w:docPart>
    <w:docPart>
      <w:docPartPr>
        <w:name w:val="91549234D33A493DB3164F7110C70E36"/>
        <w:category>
          <w:name w:val="General"/>
          <w:gallery w:val="placeholder"/>
        </w:category>
        <w:types>
          <w:type w:val="bbPlcHdr"/>
        </w:types>
        <w:behaviors>
          <w:behavior w:val="content"/>
        </w:behaviors>
        <w:guid w:val="{6B1EBB06-F9E5-4F9E-9142-6C6896933541}"/>
      </w:docPartPr>
      <w:docPartBody>
        <w:p w:rsidR="00497CA7" w:rsidRDefault="00497CA7" w:rsidP="00497CA7">
          <w:pPr>
            <w:pStyle w:val="91549234D33A493DB3164F7110C70E36"/>
          </w:pPr>
          <w:r w:rsidRPr="0007340C">
            <w:rPr>
              <w:rStyle w:val="PlaceholderText"/>
            </w:rPr>
            <w:t>Click or tap here to enter text.</w:t>
          </w:r>
        </w:p>
      </w:docPartBody>
    </w:docPart>
    <w:docPart>
      <w:docPartPr>
        <w:name w:val="1477F704E5FF497A9448BEA65F36DC59"/>
        <w:category>
          <w:name w:val="General"/>
          <w:gallery w:val="placeholder"/>
        </w:category>
        <w:types>
          <w:type w:val="bbPlcHdr"/>
        </w:types>
        <w:behaviors>
          <w:behavior w:val="content"/>
        </w:behaviors>
        <w:guid w:val="{732A9363-2837-4E1F-8FA9-7C227E503CE4}"/>
      </w:docPartPr>
      <w:docPartBody>
        <w:p w:rsidR="00497CA7" w:rsidRDefault="00497CA7" w:rsidP="00497CA7">
          <w:pPr>
            <w:pStyle w:val="1477F704E5FF497A9448BEA65F36DC59"/>
          </w:pPr>
          <w:r w:rsidRPr="0007340C">
            <w:rPr>
              <w:rStyle w:val="PlaceholderText"/>
            </w:rPr>
            <w:t>Click or tap here to enter text.</w:t>
          </w:r>
        </w:p>
      </w:docPartBody>
    </w:docPart>
    <w:docPart>
      <w:docPartPr>
        <w:name w:val="00DCCB7995064272944B46D963AA4162"/>
        <w:category>
          <w:name w:val="General"/>
          <w:gallery w:val="placeholder"/>
        </w:category>
        <w:types>
          <w:type w:val="bbPlcHdr"/>
        </w:types>
        <w:behaviors>
          <w:behavior w:val="content"/>
        </w:behaviors>
        <w:guid w:val="{EC80B3DE-E780-443E-9F56-50CF2F501592}"/>
      </w:docPartPr>
      <w:docPartBody>
        <w:p w:rsidR="00497CA7" w:rsidRDefault="00497CA7" w:rsidP="00497CA7">
          <w:pPr>
            <w:pStyle w:val="00DCCB7995064272944B46D963AA4162"/>
          </w:pPr>
          <w:r w:rsidRPr="0007340C">
            <w:rPr>
              <w:rStyle w:val="PlaceholderText"/>
            </w:rPr>
            <w:t>Click or tap here to enter text.</w:t>
          </w:r>
        </w:p>
      </w:docPartBody>
    </w:docPart>
    <w:docPart>
      <w:docPartPr>
        <w:name w:val="69817B2745E64DC4B0F64CDB39CE79DB"/>
        <w:category>
          <w:name w:val="General"/>
          <w:gallery w:val="placeholder"/>
        </w:category>
        <w:types>
          <w:type w:val="bbPlcHdr"/>
        </w:types>
        <w:behaviors>
          <w:behavior w:val="content"/>
        </w:behaviors>
        <w:guid w:val="{48151165-5F9C-4957-8664-EB9201C049D0}"/>
      </w:docPartPr>
      <w:docPartBody>
        <w:p w:rsidR="00497CA7" w:rsidRDefault="00497CA7" w:rsidP="00497CA7">
          <w:pPr>
            <w:pStyle w:val="69817B2745E64DC4B0F64CDB39CE79DB"/>
          </w:pPr>
          <w:r w:rsidRPr="0007340C">
            <w:rPr>
              <w:rStyle w:val="PlaceholderText"/>
            </w:rPr>
            <w:t>Choose an item.</w:t>
          </w:r>
        </w:p>
      </w:docPartBody>
    </w:docPart>
    <w:docPart>
      <w:docPartPr>
        <w:name w:val="5904770ADEAD4E0485E66C4E48AFDF4F"/>
        <w:category>
          <w:name w:val="General"/>
          <w:gallery w:val="placeholder"/>
        </w:category>
        <w:types>
          <w:type w:val="bbPlcHdr"/>
        </w:types>
        <w:behaviors>
          <w:behavior w:val="content"/>
        </w:behaviors>
        <w:guid w:val="{3C890A7F-B46A-4928-8758-8504F3014E78}"/>
      </w:docPartPr>
      <w:docPartBody>
        <w:p w:rsidR="00497CA7" w:rsidRDefault="00497CA7" w:rsidP="00497CA7">
          <w:pPr>
            <w:pStyle w:val="5904770ADEAD4E0485E66C4E48AFDF4F"/>
          </w:pPr>
          <w:r w:rsidRPr="0007340C">
            <w:rPr>
              <w:rStyle w:val="PlaceholderText"/>
            </w:rPr>
            <w:t>Click or tap here to enter text.</w:t>
          </w:r>
        </w:p>
      </w:docPartBody>
    </w:docPart>
    <w:docPart>
      <w:docPartPr>
        <w:name w:val="51A022EF2C1E42AFB92A58D314E83CCF"/>
        <w:category>
          <w:name w:val="General"/>
          <w:gallery w:val="placeholder"/>
        </w:category>
        <w:types>
          <w:type w:val="bbPlcHdr"/>
        </w:types>
        <w:behaviors>
          <w:behavior w:val="content"/>
        </w:behaviors>
        <w:guid w:val="{68DA2473-40C1-4FAD-BB0A-D1936CBD7403}"/>
      </w:docPartPr>
      <w:docPartBody>
        <w:p w:rsidR="00497CA7" w:rsidRDefault="00497CA7" w:rsidP="00497CA7">
          <w:pPr>
            <w:pStyle w:val="51A022EF2C1E42AFB92A58D314E83CCF"/>
          </w:pPr>
          <w:r w:rsidRPr="0007340C">
            <w:rPr>
              <w:rStyle w:val="PlaceholderText"/>
            </w:rPr>
            <w:t>Click or tap here to enter text.</w:t>
          </w:r>
        </w:p>
      </w:docPartBody>
    </w:docPart>
    <w:docPart>
      <w:docPartPr>
        <w:name w:val="17A7E17C47F0445F9AB642BF28BA9F99"/>
        <w:category>
          <w:name w:val="General"/>
          <w:gallery w:val="placeholder"/>
        </w:category>
        <w:types>
          <w:type w:val="bbPlcHdr"/>
        </w:types>
        <w:behaviors>
          <w:behavior w:val="content"/>
        </w:behaviors>
        <w:guid w:val="{B54097B9-774D-4454-BCF9-CF40241457F5}"/>
      </w:docPartPr>
      <w:docPartBody>
        <w:p w:rsidR="00497CA7" w:rsidRDefault="00497CA7" w:rsidP="00497CA7">
          <w:pPr>
            <w:pStyle w:val="17A7E17C47F0445F9AB642BF28BA9F99"/>
          </w:pPr>
          <w:r w:rsidRPr="0007340C">
            <w:rPr>
              <w:rStyle w:val="PlaceholderText"/>
            </w:rPr>
            <w:t>Click or tap here to enter text.</w:t>
          </w:r>
        </w:p>
      </w:docPartBody>
    </w:docPart>
    <w:docPart>
      <w:docPartPr>
        <w:name w:val="FA94ABC4248B4A86AACF1B6977F32427"/>
        <w:category>
          <w:name w:val="General"/>
          <w:gallery w:val="placeholder"/>
        </w:category>
        <w:types>
          <w:type w:val="bbPlcHdr"/>
        </w:types>
        <w:behaviors>
          <w:behavior w:val="content"/>
        </w:behaviors>
        <w:guid w:val="{A948091A-51E4-4C9C-85D1-0C9623628CAB}"/>
      </w:docPartPr>
      <w:docPartBody>
        <w:p w:rsidR="00497CA7" w:rsidRDefault="00497CA7" w:rsidP="00497CA7">
          <w:pPr>
            <w:pStyle w:val="FA94ABC4248B4A86AACF1B6977F32427"/>
          </w:pPr>
          <w:r w:rsidRPr="0007340C">
            <w:rPr>
              <w:rStyle w:val="PlaceholderText"/>
            </w:rPr>
            <w:t>Click or tap here to enter text.</w:t>
          </w:r>
        </w:p>
      </w:docPartBody>
    </w:docPart>
    <w:docPart>
      <w:docPartPr>
        <w:name w:val="6A2813114C9642978958AFA066746EFD"/>
        <w:category>
          <w:name w:val="General"/>
          <w:gallery w:val="placeholder"/>
        </w:category>
        <w:types>
          <w:type w:val="bbPlcHdr"/>
        </w:types>
        <w:behaviors>
          <w:behavior w:val="content"/>
        </w:behaviors>
        <w:guid w:val="{05BFC7CA-63BF-4E0C-9CDD-C80D7CC023CA}"/>
      </w:docPartPr>
      <w:docPartBody>
        <w:p w:rsidR="00497CA7" w:rsidRDefault="00497CA7" w:rsidP="00497CA7">
          <w:pPr>
            <w:pStyle w:val="6A2813114C9642978958AFA066746EFD"/>
          </w:pPr>
          <w:r w:rsidRPr="0007340C">
            <w:rPr>
              <w:rStyle w:val="PlaceholderText"/>
            </w:rPr>
            <w:t>Click or tap here to enter text.</w:t>
          </w:r>
        </w:p>
      </w:docPartBody>
    </w:docPart>
    <w:docPart>
      <w:docPartPr>
        <w:name w:val="4EA760801F5F4172A1CE05CCFD05DDBC"/>
        <w:category>
          <w:name w:val="General"/>
          <w:gallery w:val="placeholder"/>
        </w:category>
        <w:types>
          <w:type w:val="bbPlcHdr"/>
        </w:types>
        <w:behaviors>
          <w:behavior w:val="content"/>
        </w:behaviors>
        <w:guid w:val="{0C6DDB2B-1E25-42E7-BA22-575E11BC58C8}"/>
      </w:docPartPr>
      <w:docPartBody>
        <w:p w:rsidR="00497CA7" w:rsidRDefault="00497CA7" w:rsidP="00497CA7">
          <w:pPr>
            <w:pStyle w:val="4EA760801F5F4172A1CE05CCFD05DDBC"/>
          </w:pPr>
          <w:r w:rsidRPr="0007340C">
            <w:rPr>
              <w:rStyle w:val="PlaceholderText"/>
            </w:rPr>
            <w:t>Choose an item.</w:t>
          </w:r>
        </w:p>
      </w:docPartBody>
    </w:docPart>
    <w:docPart>
      <w:docPartPr>
        <w:name w:val="F137FC69C83D49BBA97C58973701E9FD"/>
        <w:category>
          <w:name w:val="General"/>
          <w:gallery w:val="placeholder"/>
        </w:category>
        <w:types>
          <w:type w:val="bbPlcHdr"/>
        </w:types>
        <w:behaviors>
          <w:behavior w:val="content"/>
        </w:behaviors>
        <w:guid w:val="{A53B4506-35D4-4709-8FDE-CA14580F9A2E}"/>
      </w:docPartPr>
      <w:docPartBody>
        <w:p w:rsidR="00497CA7" w:rsidRDefault="00497CA7" w:rsidP="00497CA7">
          <w:pPr>
            <w:pStyle w:val="F137FC69C83D49BBA97C58973701E9FD"/>
          </w:pPr>
          <w:r w:rsidRPr="0007340C">
            <w:rPr>
              <w:rStyle w:val="PlaceholderText"/>
            </w:rPr>
            <w:t>Click or tap here to enter text.</w:t>
          </w:r>
        </w:p>
      </w:docPartBody>
    </w:docPart>
    <w:docPart>
      <w:docPartPr>
        <w:name w:val="47F7A90115B84957B251742141E5776C"/>
        <w:category>
          <w:name w:val="General"/>
          <w:gallery w:val="placeholder"/>
        </w:category>
        <w:types>
          <w:type w:val="bbPlcHdr"/>
        </w:types>
        <w:behaviors>
          <w:behavior w:val="content"/>
        </w:behaviors>
        <w:guid w:val="{1EF37912-3165-4F2B-9922-4D9B65386CC7}"/>
      </w:docPartPr>
      <w:docPartBody>
        <w:p w:rsidR="00497CA7" w:rsidRDefault="00497CA7" w:rsidP="00497CA7">
          <w:pPr>
            <w:pStyle w:val="47F7A90115B84957B251742141E5776C"/>
          </w:pPr>
          <w:r w:rsidRPr="0007340C">
            <w:rPr>
              <w:rStyle w:val="PlaceholderText"/>
            </w:rPr>
            <w:t>Click or tap here to enter text.</w:t>
          </w:r>
        </w:p>
      </w:docPartBody>
    </w:docPart>
    <w:docPart>
      <w:docPartPr>
        <w:name w:val="A6D788F3AFA94857A2D8BD2988A0BBD8"/>
        <w:category>
          <w:name w:val="General"/>
          <w:gallery w:val="placeholder"/>
        </w:category>
        <w:types>
          <w:type w:val="bbPlcHdr"/>
        </w:types>
        <w:behaviors>
          <w:behavior w:val="content"/>
        </w:behaviors>
        <w:guid w:val="{4BB95C74-C07C-4CCF-A53D-3F8DAACBBDB7}"/>
      </w:docPartPr>
      <w:docPartBody>
        <w:p w:rsidR="00497CA7" w:rsidRDefault="00497CA7" w:rsidP="00497CA7">
          <w:pPr>
            <w:pStyle w:val="A6D788F3AFA94857A2D8BD2988A0BBD8"/>
          </w:pPr>
          <w:r w:rsidRPr="0007340C">
            <w:rPr>
              <w:rStyle w:val="PlaceholderText"/>
            </w:rPr>
            <w:t>Click or tap here to enter text.</w:t>
          </w:r>
        </w:p>
      </w:docPartBody>
    </w:docPart>
    <w:docPart>
      <w:docPartPr>
        <w:name w:val="63F094F8C11442C5BE6AC34741C5A6C8"/>
        <w:category>
          <w:name w:val="General"/>
          <w:gallery w:val="placeholder"/>
        </w:category>
        <w:types>
          <w:type w:val="bbPlcHdr"/>
        </w:types>
        <w:behaviors>
          <w:behavior w:val="content"/>
        </w:behaviors>
        <w:guid w:val="{0F2A762F-7BA3-4022-9B7F-C49A50B1E555}"/>
      </w:docPartPr>
      <w:docPartBody>
        <w:p w:rsidR="00497CA7" w:rsidRDefault="00497CA7" w:rsidP="00497CA7">
          <w:pPr>
            <w:pStyle w:val="63F094F8C11442C5BE6AC34741C5A6C8"/>
          </w:pPr>
          <w:r w:rsidRPr="0007340C">
            <w:rPr>
              <w:rStyle w:val="PlaceholderText"/>
            </w:rPr>
            <w:t>Click or tap here to enter text.</w:t>
          </w:r>
        </w:p>
      </w:docPartBody>
    </w:docPart>
    <w:docPart>
      <w:docPartPr>
        <w:name w:val="91B57EADAA484C039ABF4DA4F27EAB6A"/>
        <w:category>
          <w:name w:val="General"/>
          <w:gallery w:val="placeholder"/>
        </w:category>
        <w:types>
          <w:type w:val="bbPlcHdr"/>
        </w:types>
        <w:behaviors>
          <w:behavior w:val="content"/>
        </w:behaviors>
        <w:guid w:val="{B389F8D7-7DE6-4CC2-B7F5-A2DA6E68E2C8}"/>
      </w:docPartPr>
      <w:docPartBody>
        <w:p w:rsidR="00497CA7" w:rsidRDefault="00497CA7" w:rsidP="00497CA7">
          <w:pPr>
            <w:pStyle w:val="91B57EADAA484C039ABF4DA4F27EAB6A"/>
          </w:pPr>
          <w:r w:rsidRPr="0007340C">
            <w:rPr>
              <w:rStyle w:val="PlaceholderText"/>
            </w:rPr>
            <w:t>Click or tap here to enter text.</w:t>
          </w:r>
        </w:p>
      </w:docPartBody>
    </w:docPart>
    <w:docPart>
      <w:docPartPr>
        <w:name w:val="6F1F669C3B9B4A7095F9ECAB51B724AA"/>
        <w:category>
          <w:name w:val="General"/>
          <w:gallery w:val="placeholder"/>
        </w:category>
        <w:types>
          <w:type w:val="bbPlcHdr"/>
        </w:types>
        <w:behaviors>
          <w:behavior w:val="content"/>
        </w:behaviors>
        <w:guid w:val="{37AAD1AF-E70C-4605-8103-ABE13188A06A}"/>
      </w:docPartPr>
      <w:docPartBody>
        <w:p w:rsidR="00497CA7" w:rsidRDefault="00497CA7" w:rsidP="00497CA7">
          <w:pPr>
            <w:pStyle w:val="6F1F669C3B9B4A7095F9ECAB51B724AA"/>
          </w:pPr>
          <w:r w:rsidRPr="0007340C">
            <w:rPr>
              <w:rStyle w:val="PlaceholderText"/>
            </w:rPr>
            <w:t>Choose an item.</w:t>
          </w:r>
        </w:p>
      </w:docPartBody>
    </w:docPart>
    <w:docPart>
      <w:docPartPr>
        <w:name w:val="B7B55433B6BF4001AFC734DFB4F412E3"/>
        <w:category>
          <w:name w:val="General"/>
          <w:gallery w:val="placeholder"/>
        </w:category>
        <w:types>
          <w:type w:val="bbPlcHdr"/>
        </w:types>
        <w:behaviors>
          <w:behavior w:val="content"/>
        </w:behaviors>
        <w:guid w:val="{90DE79CF-BFD0-4FA3-8008-5E206FDC061D}"/>
      </w:docPartPr>
      <w:docPartBody>
        <w:p w:rsidR="00497CA7" w:rsidRDefault="00497CA7" w:rsidP="00497CA7">
          <w:pPr>
            <w:pStyle w:val="B7B55433B6BF4001AFC734DFB4F412E3"/>
          </w:pPr>
          <w:r w:rsidRPr="0007340C">
            <w:rPr>
              <w:rStyle w:val="PlaceholderText"/>
            </w:rPr>
            <w:t>Click or tap here to enter text.</w:t>
          </w:r>
        </w:p>
      </w:docPartBody>
    </w:docPart>
    <w:docPart>
      <w:docPartPr>
        <w:name w:val="F1CCF692FB954E4990273F49ABC7F106"/>
        <w:category>
          <w:name w:val="General"/>
          <w:gallery w:val="placeholder"/>
        </w:category>
        <w:types>
          <w:type w:val="bbPlcHdr"/>
        </w:types>
        <w:behaviors>
          <w:behavior w:val="content"/>
        </w:behaviors>
        <w:guid w:val="{83B9F5DC-01D5-4D9C-9CDD-283FB011F1DA}"/>
      </w:docPartPr>
      <w:docPartBody>
        <w:p w:rsidR="00497CA7" w:rsidRDefault="00497CA7" w:rsidP="00497CA7">
          <w:pPr>
            <w:pStyle w:val="F1CCF692FB954E4990273F49ABC7F106"/>
          </w:pPr>
          <w:r w:rsidRPr="0007340C">
            <w:rPr>
              <w:rStyle w:val="PlaceholderText"/>
            </w:rPr>
            <w:t>Click or tap here to enter text.</w:t>
          </w:r>
        </w:p>
      </w:docPartBody>
    </w:docPart>
    <w:docPart>
      <w:docPartPr>
        <w:name w:val="C4D013A14ECE4C2F815BE5EF25F216AC"/>
        <w:category>
          <w:name w:val="General"/>
          <w:gallery w:val="placeholder"/>
        </w:category>
        <w:types>
          <w:type w:val="bbPlcHdr"/>
        </w:types>
        <w:behaviors>
          <w:behavior w:val="content"/>
        </w:behaviors>
        <w:guid w:val="{9798A876-8614-4E17-9945-DBD272951D0E}"/>
      </w:docPartPr>
      <w:docPartBody>
        <w:p w:rsidR="00497CA7" w:rsidRDefault="00497CA7" w:rsidP="00497CA7">
          <w:pPr>
            <w:pStyle w:val="C4D013A14ECE4C2F815BE5EF25F216AC"/>
          </w:pPr>
          <w:r w:rsidRPr="0007340C">
            <w:rPr>
              <w:rStyle w:val="PlaceholderText"/>
            </w:rPr>
            <w:t>Click or tap here to enter text.</w:t>
          </w:r>
        </w:p>
      </w:docPartBody>
    </w:docPart>
    <w:docPart>
      <w:docPartPr>
        <w:name w:val="3291633D71DA46E2BA4854CD88F6329D"/>
        <w:category>
          <w:name w:val="General"/>
          <w:gallery w:val="placeholder"/>
        </w:category>
        <w:types>
          <w:type w:val="bbPlcHdr"/>
        </w:types>
        <w:behaviors>
          <w:behavior w:val="content"/>
        </w:behaviors>
        <w:guid w:val="{72A1F613-2840-4A7E-99C7-F15BCA93AFBB}"/>
      </w:docPartPr>
      <w:docPartBody>
        <w:p w:rsidR="00497CA7" w:rsidRDefault="00497CA7" w:rsidP="00497CA7">
          <w:pPr>
            <w:pStyle w:val="3291633D71DA46E2BA4854CD88F6329D"/>
          </w:pPr>
          <w:r w:rsidRPr="0007340C">
            <w:rPr>
              <w:rStyle w:val="PlaceholderText"/>
            </w:rPr>
            <w:t>Click or tap here to enter text.</w:t>
          </w:r>
        </w:p>
      </w:docPartBody>
    </w:docPart>
    <w:docPart>
      <w:docPartPr>
        <w:name w:val="255200316F1A460E806E483F8B14B1CC"/>
        <w:category>
          <w:name w:val="General"/>
          <w:gallery w:val="placeholder"/>
        </w:category>
        <w:types>
          <w:type w:val="bbPlcHdr"/>
        </w:types>
        <w:behaviors>
          <w:behavior w:val="content"/>
        </w:behaviors>
        <w:guid w:val="{2DC386BD-C869-4D40-97C5-736B11A87386}"/>
      </w:docPartPr>
      <w:docPartBody>
        <w:p w:rsidR="00497CA7" w:rsidRDefault="00497CA7" w:rsidP="00497CA7">
          <w:pPr>
            <w:pStyle w:val="255200316F1A460E806E483F8B14B1CC"/>
          </w:pPr>
          <w:r w:rsidRPr="0007340C">
            <w:rPr>
              <w:rStyle w:val="PlaceholderText"/>
            </w:rPr>
            <w:t>Click or tap here to enter text.</w:t>
          </w:r>
        </w:p>
      </w:docPartBody>
    </w:docPart>
    <w:docPart>
      <w:docPartPr>
        <w:name w:val="7D9088A864F94A98847463B9BB4A44B5"/>
        <w:category>
          <w:name w:val="General"/>
          <w:gallery w:val="placeholder"/>
        </w:category>
        <w:types>
          <w:type w:val="bbPlcHdr"/>
        </w:types>
        <w:behaviors>
          <w:behavior w:val="content"/>
        </w:behaviors>
        <w:guid w:val="{E96AB286-347F-4334-8BA9-C4B447F83EC0}"/>
      </w:docPartPr>
      <w:docPartBody>
        <w:p w:rsidR="00497CA7" w:rsidRDefault="00497CA7" w:rsidP="00497CA7">
          <w:pPr>
            <w:pStyle w:val="7D9088A864F94A98847463B9BB4A44B5"/>
          </w:pPr>
          <w:r w:rsidRPr="0007340C">
            <w:rPr>
              <w:rStyle w:val="PlaceholderText"/>
            </w:rPr>
            <w:t>Choose an item.</w:t>
          </w:r>
        </w:p>
      </w:docPartBody>
    </w:docPart>
    <w:docPart>
      <w:docPartPr>
        <w:name w:val="862E614883E149EDA6C1F5E927E629CF"/>
        <w:category>
          <w:name w:val="General"/>
          <w:gallery w:val="placeholder"/>
        </w:category>
        <w:types>
          <w:type w:val="bbPlcHdr"/>
        </w:types>
        <w:behaviors>
          <w:behavior w:val="content"/>
        </w:behaviors>
        <w:guid w:val="{9A939E29-D4A0-4C33-9373-5A360C1E6C3F}"/>
      </w:docPartPr>
      <w:docPartBody>
        <w:p w:rsidR="00497CA7" w:rsidRDefault="00497CA7" w:rsidP="00497CA7">
          <w:pPr>
            <w:pStyle w:val="862E614883E149EDA6C1F5E927E629CF"/>
          </w:pPr>
          <w:r w:rsidRPr="0007340C">
            <w:rPr>
              <w:rStyle w:val="PlaceholderText"/>
            </w:rPr>
            <w:t>Click or tap here to enter text.</w:t>
          </w:r>
        </w:p>
      </w:docPartBody>
    </w:docPart>
    <w:docPart>
      <w:docPartPr>
        <w:name w:val="0C6DED2DD2774B6EA6E6573A64690E15"/>
        <w:category>
          <w:name w:val="General"/>
          <w:gallery w:val="placeholder"/>
        </w:category>
        <w:types>
          <w:type w:val="bbPlcHdr"/>
        </w:types>
        <w:behaviors>
          <w:behavior w:val="content"/>
        </w:behaviors>
        <w:guid w:val="{5E2421F3-BE2C-4AA4-85BE-DF20A803433B}"/>
      </w:docPartPr>
      <w:docPartBody>
        <w:p w:rsidR="00497CA7" w:rsidRDefault="00497CA7" w:rsidP="00497CA7">
          <w:pPr>
            <w:pStyle w:val="0C6DED2DD2774B6EA6E6573A64690E15"/>
          </w:pPr>
          <w:r w:rsidRPr="0007340C">
            <w:rPr>
              <w:rStyle w:val="PlaceholderText"/>
            </w:rPr>
            <w:t>Click or tap here to enter text.</w:t>
          </w:r>
        </w:p>
      </w:docPartBody>
    </w:docPart>
    <w:docPart>
      <w:docPartPr>
        <w:name w:val="063335C34615492DA3375FD60BE274C3"/>
        <w:category>
          <w:name w:val="General"/>
          <w:gallery w:val="placeholder"/>
        </w:category>
        <w:types>
          <w:type w:val="bbPlcHdr"/>
        </w:types>
        <w:behaviors>
          <w:behavior w:val="content"/>
        </w:behaviors>
        <w:guid w:val="{47EDE6A4-1CDF-4732-A143-4414D37F7453}"/>
      </w:docPartPr>
      <w:docPartBody>
        <w:p w:rsidR="00497CA7" w:rsidRDefault="00497CA7" w:rsidP="00497CA7">
          <w:pPr>
            <w:pStyle w:val="063335C34615492DA3375FD60BE274C3"/>
          </w:pPr>
          <w:r w:rsidRPr="0007340C">
            <w:rPr>
              <w:rStyle w:val="PlaceholderText"/>
            </w:rPr>
            <w:t>Click or tap here to enter text.</w:t>
          </w:r>
        </w:p>
      </w:docPartBody>
    </w:docPart>
    <w:docPart>
      <w:docPartPr>
        <w:name w:val="EA88DA71D55E43DA9052C3ACC2886840"/>
        <w:category>
          <w:name w:val="General"/>
          <w:gallery w:val="placeholder"/>
        </w:category>
        <w:types>
          <w:type w:val="bbPlcHdr"/>
        </w:types>
        <w:behaviors>
          <w:behavior w:val="content"/>
        </w:behaviors>
        <w:guid w:val="{DA805252-4F9A-4E93-8663-E18DEEC34221}"/>
      </w:docPartPr>
      <w:docPartBody>
        <w:p w:rsidR="00497CA7" w:rsidRDefault="00497CA7" w:rsidP="00497CA7">
          <w:pPr>
            <w:pStyle w:val="EA88DA71D55E43DA9052C3ACC2886840"/>
          </w:pPr>
          <w:r w:rsidRPr="0007340C">
            <w:rPr>
              <w:rStyle w:val="PlaceholderText"/>
            </w:rPr>
            <w:t>Click or tap here to enter text.</w:t>
          </w:r>
        </w:p>
      </w:docPartBody>
    </w:docPart>
    <w:docPart>
      <w:docPartPr>
        <w:name w:val="8F92D40D0372468E886902CCEC9C128A"/>
        <w:category>
          <w:name w:val="General"/>
          <w:gallery w:val="placeholder"/>
        </w:category>
        <w:types>
          <w:type w:val="bbPlcHdr"/>
        </w:types>
        <w:behaviors>
          <w:behavior w:val="content"/>
        </w:behaviors>
        <w:guid w:val="{38841918-9D1C-4663-B05A-46818BB00795}"/>
      </w:docPartPr>
      <w:docPartBody>
        <w:p w:rsidR="00497CA7" w:rsidRDefault="00497CA7" w:rsidP="00497CA7">
          <w:pPr>
            <w:pStyle w:val="8F92D40D0372468E886902CCEC9C128A"/>
          </w:pPr>
          <w:r w:rsidRPr="0007340C">
            <w:rPr>
              <w:rStyle w:val="PlaceholderText"/>
            </w:rPr>
            <w:t>Click or tap here to enter text.</w:t>
          </w:r>
        </w:p>
      </w:docPartBody>
    </w:docPart>
    <w:docPart>
      <w:docPartPr>
        <w:name w:val="99B94C4D50794AB59A06FF1BCB855441"/>
        <w:category>
          <w:name w:val="General"/>
          <w:gallery w:val="placeholder"/>
        </w:category>
        <w:types>
          <w:type w:val="bbPlcHdr"/>
        </w:types>
        <w:behaviors>
          <w:behavior w:val="content"/>
        </w:behaviors>
        <w:guid w:val="{D9E5B900-E350-4104-A1D9-13F2BCA10C30}"/>
      </w:docPartPr>
      <w:docPartBody>
        <w:p w:rsidR="00497CA7" w:rsidRDefault="00497CA7" w:rsidP="00497CA7">
          <w:pPr>
            <w:pStyle w:val="99B94C4D50794AB59A06FF1BCB855441"/>
          </w:pPr>
          <w:r w:rsidRPr="0007340C">
            <w:rPr>
              <w:rStyle w:val="PlaceholderText"/>
            </w:rPr>
            <w:t>Choose an item.</w:t>
          </w:r>
        </w:p>
      </w:docPartBody>
    </w:docPart>
    <w:docPart>
      <w:docPartPr>
        <w:name w:val="198D6AF375A444FDA9EC823974A7333C"/>
        <w:category>
          <w:name w:val="General"/>
          <w:gallery w:val="placeholder"/>
        </w:category>
        <w:types>
          <w:type w:val="bbPlcHdr"/>
        </w:types>
        <w:behaviors>
          <w:behavior w:val="content"/>
        </w:behaviors>
        <w:guid w:val="{B9DA89BF-16CB-4CEF-9E6F-644374C5A5FF}"/>
      </w:docPartPr>
      <w:docPartBody>
        <w:p w:rsidR="00497CA7" w:rsidRDefault="00497CA7" w:rsidP="00497CA7">
          <w:pPr>
            <w:pStyle w:val="198D6AF375A444FDA9EC823974A7333C"/>
          </w:pPr>
          <w:r w:rsidRPr="0007340C">
            <w:rPr>
              <w:rStyle w:val="PlaceholderText"/>
            </w:rPr>
            <w:t>Click or tap here to enter text.</w:t>
          </w:r>
        </w:p>
      </w:docPartBody>
    </w:docPart>
    <w:docPart>
      <w:docPartPr>
        <w:name w:val="20B3303D70D5431E85ACF605EC90E2DE"/>
        <w:category>
          <w:name w:val="General"/>
          <w:gallery w:val="placeholder"/>
        </w:category>
        <w:types>
          <w:type w:val="bbPlcHdr"/>
        </w:types>
        <w:behaviors>
          <w:behavior w:val="content"/>
        </w:behaviors>
        <w:guid w:val="{CFCDB31B-81FA-4A38-9108-902642D51078}"/>
      </w:docPartPr>
      <w:docPartBody>
        <w:p w:rsidR="00497CA7" w:rsidRDefault="00497CA7" w:rsidP="00497CA7">
          <w:pPr>
            <w:pStyle w:val="20B3303D70D5431E85ACF605EC90E2DE"/>
          </w:pPr>
          <w:r w:rsidRPr="0007340C">
            <w:rPr>
              <w:rStyle w:val="PlaceholderText"/>
            </w:rPr>
            <w:t>Click or tap here to enter text.</w:t>
          </w:r>
        </w:p>
      </w:docPartBody>
    </w:docPart>
    <w:docPart>
      <w:docPartPr>
        <w:name w:val="A721635AF5764E53ABA5E1203822D89E"/>
        <w:category>
          <w:name w:val="General"/>
          <w:gallery w:val="placeholder"/>
        </w:category>
        <w:types>
          <w:type w:val="bbPlcHdr"/>
        </w:types>
        <w:behaviors>
          <w:behavior w:val="content"/>
        </w:behaviors>
        <w:guid w:val="{D6E93B52-2501-43F0-AD65-6198AD2B68EE}"/>
      </w:docPartPr>
      <w:docPartBody>
        <w:p w:rsidR="00497CA7" w:rsidRDefault="00497CA7" w:rsidP="00497CA7">
          <w:pPr>
            <w:pStyle w:val="A721635AF5764E53ABA5E1203822D89E"/>
          </w:pPr>
          <w:r w:rsidRPr="0007340C">
            <w:rPr>
              <w:rStyle w:val="PlaceholderText"/>
            </w:rPr>
            <w:t>Click or tap here to enter text.</w:t>
          </w:r>
        </w:p>
      </w:docPartBody>
    </w:docPart>
    <w:docPart>
      <w:docPartPr>
        <w:name w:val="6D311079CC0247D495F6FD678175AB00"/>
        <w:category>
          <w:name w:val="General"/>
          <w:gallery w:val="placeholder"/>
        </w:category>
        <w:types>
          <w:type w:val="bbPlcHdr"/>
        </w:types>
        <w:behaviors>
          <w:behavior w:val="content"/>
        </w:behaviors>
        <w:guid w:val="{867A0774-B20B-46CB-B3A1-D12B03AEC146}"/>
      </w:docPartPr>
      <w:docPartBody>
        <w:p w:rsidR="00497CA7" w:rsidRDefault="00497CA7" w:rsidP="00497CA7">
          <w:pPr>
            <w:pStyle w:val="6D311079CC0247D495F6FD678175AB00"/>
          </w:pPr>
          <w:r w:rsidRPr="0007340C">
            <w:rPr>
              <w:rStyle w:val="PlaceholderText"/>
            </w:rPr>
            <w:t>Click or tap here to enter text.</w:t>
          </w:r>
        </w:p>
      </w:docPartBody>
    </w:docPart>
    <w:docPart>
      <w:docPartPr>
        <w:name w:val="985FBD6708A04105BAD19F62907BCB82"/>
        <w:category>
          <w:name w:val="General"/>
          <w:gallery w:val="placeholder"/>
        </w:category>
        <w:types>
          <w:type w:val="bbPlcHdr"/>
        </w:types>
        <w:behaviors>
          <w:behavior w:val="content"/>
        </w:behaviors>
        <w:guid w:val="{3D17954C-43F8-4F05-A6BC-5F6B45C21F9E}"/>
      </w:docPartPr>
      <w:docPartBody>
        <w:p w:rsidR="00497CA7" w:rsidRDefault="00497CA7" w:rsidP="00497CA7">
          <w:pPr>
            <w:pStyle w:val="985FBD6708A04105BAD19F62907BCB82"/>
          </w:pPr>
          <w:r w:rsidRPr="0007340C">
            <w:rPr>
              <w:rStyle w:val="PlaceholderText"/>
            </w:rPr>
            <w:t>Click or tap here to enter text.</w:t>
          </w:r>
        </w:p>
      </w:docPartBody>
    </w:docPart>
    <w:docPart>
      <w:docPartPr>
        <w:name w:val="4B994ECAFB8B4BDDAB14112EA4E25515"/>
        <w:category>
          <w:name w:val="General"/>
          <w:gallery w:val="placeholder"/>
        </w:category>
        <w:types>
          <w:type w:val="bbPlcHdr"/>
        </w:types>
        <w:behaviors>
          <w:behavior w:val="content"/>
        </w:behaviors>
        <w:guid w:val="{BB804783-7E20-49F6-A361-CA05588644A6}"/>
      </w:docPartPr>
      <w:docPartBody>
        <w:p w:rsidR="00497CA7" w:rsidRDefault="00497CA7" w:rsidP="00497CA7">
          <w:pPr>
            <w:pStyle w:val="4B994ECAFB8B4BDDAB14112EA4E25515"/>
          </w:pPr>
          <w:r w:rsidRPr="0007340C">
            <w:rPr>
              <w:rStyle w:val="PlaceholderText"/>
            </w:rPr>
            <w:t>Choose an item.</w:t>
          </w:r>
        </w:p>
      </w:docPartBody>
    </w:docPart>
    <w:docPart>
      <w:docPartPr>
        <w:name w:val="70B5C4EEB8CD4A5A899055A911340EBD"/>
        <w:category>
          <w:name w:val="General"/>
          <w:gallery w:val="placeholder"/>
        </w:category>
        <w:types>
          <w:type w:val="bbPlcHdr"/>
        </w:types>
        <w:behaviors>
          <w:behavior w:val="content"/>
        </w:behaviors>
        <w:guid w:val="{3BADFB58-FA25-4B8A-A6E9-AB7128766661}"/>
      </w:docPartPr>
      <w:docPartBody>
        <w:p w:rsidR="00497CA7" w:rsidRDefault="00497CA7" w:rsidP="00497CA7">
          <w:pPr>
            <w:pStyle w:val="70B5C4EEB8CD4A5A899055A911340EBD"/>
          </w:pPr>
          <w:r w:rsidRPr="0007340C">
            <w:rPr>
              <w:rStyle w:val="PlaceholderText"/>
            </w:rPr>
            <w:t>Click or tap here to enter text.</w:t>
          </w:r>
        </w:p>
      </w:docPartBody>
    </w:docPart>
    <w:docPart>
      <w:docPartPr>
        <w:name w:val="59B893E3A512456BBD6AAEE28CD3FBAC"/>
        <w:category>
          <w:name w:val="General"/>
          <w:gallery w:val="placeholder"/>
        </w:category>
        <w:types>
          <w:type w:val="bbPlcHdr"/>
        </w:types>
        <w:behaviors>
          <w:behavior w:val="content"/>
        </w:behaviors>
        <w:guid w:val="{EBEC1979-74FA-4F47-8AC0-2C4F065A3E22}"/>
      </w:docPartPr>
      <w:docPartBody>
        <w:p w:rsidR="00497CA7" w:rsidRDefault="00497CA7" w:rsidP="00497CA7">
          <w:pPr>
            <w:pStyle w:val="59B893E3A512456BBD6AAEE28CD3FBAC"/>
          </w:pPr>
          <w:r w:rsidRPr="0007340C">
            <w:rPr>
              <w:rStyle w:val="PlaceholderText"/>
            </w:rPr>
            <w:t>Click or tap here to enter text.</w:t>
          </w:r>
        </w:p>
      </w:docPartBody>
    </w:docPart>
    <w:docPart>
      <w:docPartPr>
        <w:name w:val="32873A694CC6402D8B60D51D85151E9C"/>
        <w:category>
          <w:name w:val="General"/>
          <w:gallery w:val="placeholder"/>
        </w:category>
        <w:types>
          <w:type w:val="bbPlcHdr"/>
        </w:types>
        <w:behaviors>
          <w:behavior w:val="content"/>
        </w:behaviors>
        <w:guid w:val="{77E624AC-C30D-4C2B-8A71-A528BC830B99}"/>
      </w:docPartPr>
      <w:docPartBody>
        <w:p w:rsidR="00497CA7" w:rsidRDefault="00497CA7" w:rsidP="00497CA7">
          <w:pPr>
            <w:pStyle w:val="32873A694CC6402D8B60D51D85151E9C"/>
          </w:pPr>
          <w:r w:rsidRPr="0007340C">
            <w:rPr>
              <w:rStyle w:val="PlaceholderText"/>
            </w:rPr>
            <w:t>Click or tap here to enter text.</w:t>
          </w:r>
        </w:p>
      </w:docPartBody>
    </w:docPart>
    <w:docPart>
      <w:docPartPr>
        <w:name w:val="0345BE7EC3E844E68E461881D5A95F10"/>
        <w:category>
          <w:name w:val="General"/>
          <w:gallery w:val="placeholder"/>
        </w:category>
        <w:types>
          <w:type w:val="bbPlcHdr"/>
        </w:types>
        <w:behaviors>
          <w:behavior w:val="content"/>
        </w:behaviors>
        <w:guid w:val="{662BCD72-3ABF-4C98-A2DB-3AAAEFD64297}"/>
      </w:docPartPr>
      <w:docPartBody>
        <w:p w:rsidR="00497CA7" w:rsidRDefault="00497CA7" w:rsidP="00497CA7">
          <w:pPr>
            <w:pStyle w:val="0345BE7EC3E844E68E461881D5A95F10"/>
          </w:pPr>
          <w:r w:rsidRPr="0007340C">
            <w:rPr>
              <w:rStyle w:val="PlaceholderText"/>
            </w:rPr>
            <w:t>Click or tap here to enter text.</w:t>
          </w:r>
        </w:p>
      </w:docPartBody>
    </w:docPart>
    <w:docPart>
      <w:docPartPr>
        <w:name w:val="B347BDE527E24953836C435B20A9D367"/>
        <w:category>
          <w:name w:val="General"/>
          <w:gallery w:val="placeholder"/>
        </w:category>
        <w:types>
          <w:type w:val="bbPlcHdr"/>
        </w:types>
        <w:behaviors>
          <w:behavior w:val="content"/>
        </w:behaviors>
        <w:guid w:val="{2BB732B7-6C94-4DE7-98AC-FA41F3C0AF2C}"/>
      </w:docPartPr>
      <w:docPartBody>
        <w:p w:rsidR="00497CA7" w:rsidRDefault="00497CA7" w:rsidP="00497CA7">
          <w:pPr>
            <w:pStyle w:val="B347BDE527E24953836C435B20A9D367"/>
          </w:pPr>
          <w:r w:rsidRPr="0007340C">
            <w:rPr>
              <w:rStyle w:val="PlaceholderText"/>
            </w:rPr>
            <w:t>Click or tap here to enter text.</w:t>
          </w:r>
        </w:p>
      </w:docPartBody>
    </w:docPart>
    <w:docPart>
      <w:docPartPr>
        <w:name w:val="1676D0A301A54AF3B03372216DCB3683"/>
        <w:category>
          <w:name w:val="General"/>
          <w:gallery w:val="placeholder"/>
        </w:category>
        <w:types>
          <w:type w:val="bbPlcHdr"/>
        </w:types>
        <w:behaviors>
          <w:behavior w:val="content"/>
        </w:behaviors>
        <w:guid w:val="{9B3608DD-A642-4B02-8532-8DBD9C021461}"/>
      </w:docPartPr>
      <w:docPartBody>
        <w:p w:rsidR="00497CA7" w:rsidRDefault="00497CA7" w:rsidP="00497CA7">
          <w:pPr>
            <w:pStyle w:val="1676D0A301A54AF3B03372216DCB3683"/>
          </w:pPr>
          <w:r w:rsidRPr="0007340C">
            <w:rPr>
              <w:rStyle w:val="PlaceholderText"/>
            </w:rPr>
            <w:t>Choose an item.</w:t>
          </w:r>
        </w:p>
      </w:docPartBody>
    </w:docPart>
    <w:docPart>
      <w:docPartPr>
        <w:name w:val="37AFCEDDC5D746518CE673227506EBB5"/>
        <w:category>
          <w:name w:val="General"/>
          <w:gallery w:val="placeholder"/>
        </w:category>
        <w:types>
          <w:type w:val="bbPlcHdr"/>
        </w:types>
        <w:behaviors>
          <w:behavior w:val="content"/>
        </w:behaviors>
        <w:guid w:val="{A0D37AD4-E99F-4CDD-98E6-631EFAC9DEAF}"/>
      </w:docPartPr>
      <w:docPartBody>
        <w:p w:rsidR="00497CA7" w:rsidRDefault="00497CA7" w:rsidP="00497CA7">
          <w:pPr>
            <w:pStyle w:val="37AFCEDDC5D746518CE673227506EBB5"/>
          </w:pPr>
          <w:r w:rsidRPr="0007340C">
            <w:rPr>
              <w:rStyle w:val="PlaceholderText"/>
            </w:rPr>
            <w:t>Click or tap here to enter text.</w:t>
          </w:r>
        </w:p>
      </w:docPartBody>
    </w:docPart>
    <w:docPart>
      <w:docPartPr>
        <w:name w:val="7ABC270EAC744E5290998D61409B80F6"/>
        <w:category>
          <w:name w:val="General"/>
          <w:gallery w:val="placeholder"/>
        </w:category>
        <w:types>
          <w:type w:val="bbPlcHdr"/>
        </w:types>
        <w:behaviors>
          <w:behavior w:val="content"/>
        </w:behaviors>
        <w:guid w:val="{20A48452-7A97-4B4D-A875-0A75E65F9FCA}"/>
      </w:docPartPr>
      <w:docPartBody>
        <w:p w:rsidR="00497CA7" w:rsidRDefault="00497CA7" w:rsidP="00497CA7">
          <w:pPr>
            <w:pStyle w:val="7ABC270EAC744E5290998D61409B80F6"/>
          </w:pPr>
          <w:r w:rsidRPr="0007340C">
            <w:rPr>
              <w:rStyle w:val="PlaceholderText"/>
            </w:rPr>
            <w:t>Click or tap here to enter text.</w:t>
          </w:r>
        </w:p>
      </w:docPartBody>
    </w:docPart>
    <w:docPart>
      <w:docPartPr>
        <w:name w:val="5B57173FD6784C51B0B6FD120D929BF3"/>
        <w:category>
          <w:name w:val="General"/>
          <w:gallery w:val="placeholder"/>
        </w:category>
        <w:types>
          <w:type w:val="bbPlcHdr"/>
        </w:types>
        <w:behaviors>
          <w:behavior w:val="content"/>
        </w:behaviors>
        <w:guid w:val="{DF20479A-7DAC-4CE0-95E4-90E15D71A0B7}"/>
      </w:docPartPr>
      <w:docPartBody>
        <w:p w:rsidR="00497CA7" w:rsidRDefault="00497CA7" w:rsidP="00497CA7">
          <w:pPr>
            <w:pStyle w:val="5B57173FD6784C51B0B6FD120D929BF3"/>
          </w:pPr>
          <w:r w:rsidRPr="0007340C">
            <w:rPr>
              <w:rStyle w:val="PlaceholderText"/>
            </w:rPr>
            <w:t>Click or tap here to enter text.</w:t>
          </w:r>
        </w:p>
      </w:docPartBody>
    </w:docPart>
    <w:docPart>
      <w:docPartPr>
        <w:name w:val="AB1C69944C3841418435ADE5ED9DCEBF"/>
        <w:category>
          <w:name w:val="General"/>
          <w:gallery w:val="placeholder"/>
        </w:category>
        <w:types>
          <w:type w:val="bbPlcHdr"/>
        </w:types>
        <w:behaviors>
          <w:behavior w:val="content"/>
        </w:behaviors>
        <w:guid w:val="{B3CD4B13-170E-4434-AE19-8FD3CE671A95}"/>
      </w:docPartPr>
      <w:docPartBody>
        <w:p w:rsidR="00497CA7" w:rsidRDefault="00497CA7" w:rsidP="00497CA7">
          <w:pPr>
            <w:pStyle w:val="AB1C69944C3841418435ADE5ED9DCEBF"/>
          </w:pPr>
          <w:r w:rsidRPr="0007340C">
            <w:rPr>
              <w:rStyle w:val="PlaceholderText"/>
            </w:rPr>
            <w:t>Click or tap here to enter text.</w:t>
          </w:r>
        </w:p>
      </w:docPartBody>
    </w:docPart>
    <w:docPart>
      <w:docPartPr>
        <w:name w:val="4982A607040A4ACA899580974FC6935D"/>
        <w:category>
          <w:name w:val="General"/>
          <w:gallery w:val="placeholder"/>
        </w:category>
        <w:types>
          <w:type w:val="bbPlcHdr"/>
        </w:types>
        <w:behaviors>
          <w:behavior w:val="content"/>
        </w:behaviors>
        <w:guid w:val="{D9712349-0AB7-474B-A3FC-9A849A94071F}"/>
      </w:docPartPr>
      <w:docPartBody>
        <w:p w:rsidR="00497CA7" w:rsidRDefault="00497CA7" w:rsidP="00497CA7">
          <w:pPr>
            <w:pStyle w:val="4982A607040A4ACA899580974FC6935D"/>
          </w:pPr>
          <w:r w:rsidRPr="0007340C">
            <w:rPr>
              <w:rStyle w:val="PlaceholderText"/>
            </w:rPr>
            <w:t>Click or tap here to enter text.</w:t>
          </w:r>
        </w:p>
      </w:docPartBody>
    </w:docPart>
    <w:docPart>
      <w:docPartPr>
        <w:name w:val="F94D4287C5B2491EAB09F80E9BB4A0CB"/>
        <w:category>
          <w:name w:val="General"/>
          <w:gallery w:val="placeholder"/>
        </w:category>
        <w:types>
          <w:type w:val="bbPlcHdr"/>
        </w:types>
        <w:behaviors>
          <w:behavior w:val="content"/>
        </w:behaviors>
        <w:guid w:val="{F25F2411-CD86-43B3-BA2B-283258F94F46}"/>
      </w:docPartPr>
      <w:docPartBody>
        <w:p w:rsidR="00497CA7" w:rsidRDefault="00497CA7" w:rsidP="00497CA7">
          <w:pPr>
            <w:pStyle w:val="F94D4287C5B2491EAB09F80E9BB4A0CB"/>
          </w:pPr>
          <w:r w:rsidRPr="0007340C">
            <w:rPr>
              <w:rStyle w:val="PlaceholderText"/>
            </w:rPr>
            <w:t>Choose an item.</w:t>
          </w:r>
        </w:p>
      </w:docPartBody>
    </w:docPart>
    <w:docPart>
      <w:docPartPr>
        <w:name w:val="CA979968ECEB4B91BB74DE6361D07E99"/>
        <w:category>
          <w:name w:val="General"/>
          <w:gallery w:val="placeholder"/>
        </w:category>
        <w:types>
          <w:type w:val="bbPlcHdr"/>
        </w:types>
        <w:behaviors>
          <w:behavior w:val="content"/>
        </w:behaviors>
        <w:guid w:val="{68BD8513-E2EA-493D-99F7-E8FA427301B1}"/>
      </w:docPartPr>
      <w:docPartBody>
        <w:p w:rsidR="00497CA7" w:rsidRDefault="00497CA7" w:rsidP="00497CA7">
          <w:pPr>
            <w:pStyle w:val="CA979968ECEB4B91BB74DE6361D07E99"/>
          </w:pPr>
          <w:r w:rsidRPr="0007340C">
            <w:rPr>
              <w:rStyle w:val="PlaceholderText"/>
            </w:rPr>
            <w:t>Click or tap here to enter text.</w:t>
          </w:r>
        </w:p>
      </w:docPartBody>
    </w:docPart>
    <w:docPart>
      <w:docPartPr>
        <w:name w:val="932278AADDE045A4A6DFED719919F05E"/>
        <w:category>
          <w:name w:val="General"/>
          <w:gallery w:val="placeholder"/>
        </w:category>
        <w:types>
          <w:type w:val="bbPlcHdr"/>
        </w:types>
        <w:behaviors>
          <w:behavior w:val="content"/>
        </w:behaviors>
        <w:guid w:val="{DD282FEA-9188-4DC7-BA02-F1E59858F3D1}"/>
      </w:docPartPr>
      <w:docPartBody>
        <w:p w:rsidR="00497CA7" w:rsidRDefault="00497CA7" w:rsidP="00497CA7">
          <w:pPr>
            <w:pStyle w:val="932278AADDE045A4A6DFED719919F05E"/>
          </w:pPr>
          <w:r w:rsidRPr="0007340C">
            <w:rPr>
              <w:rStyle w:val="PlaceholderText"/>
            </w:rPr>
            <w:t>Click or tap here to enter text.</w:t>
          </w:r>
        </w:p>
      </w:docPartBody>
    </w:docPart>
    <w:docPart>
      <w:docPartPr>
        <w:name w:val="A5F39195E2D14AEBBA87CF44CD9FBF20"/>
        <w:category>
          <w:name w:val="General"/>
          <w:gallery w:val="placeholder"/>
        </w:category>
        <w:types>
          <w:type w:val="bbPlcHdr"/>
        </w:types>
        <w:behaviors>
          <w:behavior w:val="content"/>
        </w:behaviors>
        <w:guid w:val="{12C3DA8D-1E10-4F9B-9DEE-F68FAB858B9F}"/>
      </w:docPartPr>
      <w:docPartBody>
        <w:p w:rsidR="00497CA7" w:rsidRDefault="00497CA7" w:rsidP="00497CA7">
          <w:pPr>
            <w:pStyle w:val="A5F39195E2D14AEBBA87CF44CD9FBF20"/>
          </w:pPr>
          <w:r w:rsidRPr="0007340C">
            <w:rPr>
              <w:rStyle w:val="PlaceholderText"/>
            </w:rPr>
            <w:t>Click or tap here to enter text.</w:t>
          </w:r>
        </w:p>
      </w:docPartBody>
    </w:docPart>
    <w:docPart>
      <w:docPartPr>
        <w:name w:val="6124B84DD2244BD4856A9FB1DDD183BD"/>
        <w:category>
          <w:name w:val="General"/>
          <w:gallery w:val="placeholder"/>
        </w:category>
        <w:types>
          <w:type w:val="bbPlcHdr"/>
        </w:types>
        <w:behaviors>
          <w:behavior w:val="content"/>
        </w:behaviors>
        <w:guid w:val="{793A6C8F-B68B-47B5-ACBB-683900BBA832}"/>
      </w:docPartPr>
      <w:docPartBody>
        <w:p w:rsidR="00497CA7" w:rsidRDefault="00497CA7" w:rsidP="00497CA7">
          <w:pPr>
            <w:pStyle w:val="6124B84DD2244BD4856A9FB1DDD183BD"/>
          </w:pPr>
          <w:r w:rsidRPr="0007340C">
            <w:rPr>
              <w:rStyle w:val="PlaceholderText"/>
            </w:rPr>
            <w:t>Click or tap here to enter text.</w:t>
          </w:r>
        </w:p>
      </w:docPartBody>
    </w:docPart>
    <w:docPart>
      <w:docPartPr>
        <w:name w:val="37D8FD521B82474CBE079B5BCE803B2E"/>
        <w:category>
          <w:name w:val="General"/>
          <w:gallery w:val="placeholder"/>
        </w:category>
        <w:types>
          <w:type w:val="bbPlcHdr"/>
        </w:types>
        <w:behaviors>
          <w:behavior w:val="content"/>
        </w:behaviors>
        <w:guid w:val="{224828EB-F1DB-4AF6-A0DC-48789988D39B}"/>
      </w:docPartPr>
      <w:docPartBody>
        <w:p w:rsidR="00497CA7" w:rsidRDefault="00497CA7" w:rsidP="00497CA7">
          <w:pPr>
            <w:pStyle w:val="37D8FD521B82474CBE079B5BCE803B2E"/>
          </w:pPr>
          <w:r w:rsidRPr="0007340C">
            <w:rPr>
              <w:rStyle w:val="PlaceholderText"/>
            </w:rPr>
            <w:t>Click or tap here to enter text.</w:t>
          </w:r>
        </w:p>
      </w:docPartBody>
    </w:docPart>
    <w:docPart>
      <w:docPartPr>
        <w:name w:val="BF98F1A170EB405C8AF2E602A3052D77"/>
        <w:category>
          <w:name w:val="General"/>
          <w:gallery w:val="placeholder"/>
        </w:category>
        <w:types>
          <w:type w:val="bbPlcHdr"/>
        </w:types>
        <w:behaviors>
          <w:behavior w:val="content"/>
        </w:behaviors>
        <w:guid w:val="{97511A17-6B3B-4150-8886-AA686060C3CC}"/>
      </w:docPartPr>
      <w:docPartBody>
        <w:p w:rsidR="00497CA7" w:rsidRDefault="00497CA7" w:rsidP="00497CA7">
          <w:pPr>
            <w:pStyle w:val="BF98F1A170EB405C8AF2E602A3052D77"/>
          </w:pPr>
          <w:r w:rsidRPr="0007340C">
            <w:rPr>
              <w:rStyle w:val="PlaceholderText"/>
            </w:rPr>
            <w:t>Choose an item.</w:t>
          </w:r>
        </w:p>
      </w:docPartBody>
    </w:docPart>
    <w:docPart>
      <w:docPartPr>
        <w:name w:val="8E29D5AD47B54CE0B8E154BA238B05E7"/>
        <w:category>
          <w:name w:val="General"/>
          <w:gallery w:val="placeholder"/>
        </w:category>
        <w:types>
          <w:type w:val="bbPlcHdr"/>
        </w:types>
        <w:behaviors>
          <w:behavior w:val="content"/>
        </w:behaviors>
        <w:guid w:val="{37198744-D4BC-4205-A71B-9F205F2E6F69}"/>
      </w:docPartPr>
      <w:docPartBody>
        <w:p w:rsidR="00497CA7" w:rsidRDefault="00497CA7" w:rsidP="00497CA7">
          <w:pPr>
            <w:pStyle w:val="8E29D5AD47B54CE0B8E154BA238B05E7"/>
          </w:pPr>
          <w:r w:rsidRPr="0007340C">
            <w:rPr>
              <w:rStyle w:val="PlaceholderText"/>
            </w:rPr>
            <w:t>Click or tap here to enter text.</w:t>
          </w:r>
        </w:p>
      </w:docPartBody>
    </w:docPart>
    <w:docPart>
      <w:docPartPr>
        <w:name w:val="695EBCBEF8D54E9CAF47A78FD0176895"/>
        <w:category>
          <w:name w:val="General"/>
          <w:gallery w:val="placeholder"/>
        </w:category>
        <w:types>
          <w:type w:val="bbPlcHdr"/>
        </w:types>
        <w:behaviors>
          <w:behavior w:val="content"/>
        </w:behaviors>
        <w:guid w:val="{BBFEF377-64FA-4228-809B-BEAC78E6511F}"/>
      </w:docPartPr>
      <w:docPartBody>
        <w:p w:rsidR="00497CA7" w:rsidRDefault="00497CA7" w:rsidP="00497CA7">
          <w:pPr>
            <w:pStyle w:val="695EBCBEF8D54E9CAF47A78FD0176895"/>
          </w:pPr>
          <w:r w:rsidRPr="0007340C">
            <w:rPr>
              <w:rStyle w:val="PlaceholderText"/>
            </w:rPr>
            <w:t>Click or tap here to enter text.</w:t>
          </w:r>
        </w:p>
      </w:docPartBody>
    </w:docPart>
    <w:docPart>
      <w:docPartPr>
        <w:name w:val="238FC800C6594E99960BA0011E8E8D96"/>
        <w:category>
          <w:name w:val="General"/>
          <w:gallery w:val="placeholder"/>
        </w:category>
        <w:types>
          <w:type w:val="bbPlcHdr"/>
        </w:types>
        <w:behaviors>
          <w:behavior w:val="content"/>
        </w:behaviors>
        <w:guid w:val="{D8D388AC-A69F-4948-A36C-656F2CCA4C91}"/>
      </w:docPartPr>
      <w:docPartBody>
        <w:p w:rsidR="00497CA7" w:rsidRDefault="00497CA7" w:rsidP="00497CA7">
          <w:pPr>
            <w:pStyle w:val="238FC800C6594E99960BA0011E8E8D96"/>
          </w:pPr>
          <w:r w:rsidRPr="0007340C">
            <w:rPr>
              <w:rStyle w:val="PlaceholderText"/>
            </w:rPr>
            <w:t>Click or tap here to enter text.</w:t>
          </w:r>
        </w:p>
      </w:docPartBody>
    </w:docPart>
    <w:docPart>
      <w:docPartPr>
        <w:name w:val="73D38A39AB9C4ED3BF898FE73899CF68"/>
        <w:category>
          <w:name w:val="General"/>
          <w:gallery w:val="placeholder"/>
        </w:category>
        <w:types>
          <w:type w:val="bbPlcHdr"/>
        </w:types>
        <w:behaviors>
          <w:behavior w:val="content"/>
        </w:behaviors>
        <w:guid w:val="{5E3C0DFC-C419-4A90-9468-8654263682B0}"/>
      </w:docPartPr>
      <w:docPartBody>
        <w:p w:rsidR="00497CA7" w:rsidRDefault="00497CA7" w:rsidP="00497CA7">
          <w:pPr>
            <w:pStyle w:val="73D38A39AB9C4ED3BF898FE73899CF68"/>
          </w:pPr>
          <w:r w:rsidRPr="0007340C">
            <w:rPr>
              <w:rStyle w:val="PlaceholderText"/>
            </w:rPr>
            <w:t>Click or tap here to enter text.</w:t>
          </w:r>
        </w:p>
      </w:docPartBody>
    </w:docPart>
    <w:docPart>
      <w:docPartPr>
        <w:name w:val="E269FEA63D6746A1922977D02B4A84CF"/>
        <w:category>
          <w:name w:val="General"/>
          <w:gallery w:val="placeholder"/>
        </w:category>
        <w:types>
          <w:type w:val="bbPlcHdr"/>
        </w:types>
        <w:behaviors>
          <w:behavior w:val="content"/>
        </w:behaviors>
        <w:guid w:val="{68B6E14B-D397-46D1-BC69-A721D8725314}"/>
      </w:docPartPr>
      <w:docPartBody>
        <w:p w:rsidR="00497CA7" w:rsidRDefault="00497CA7" w:rsidP="00497CA7">
          <w:pPr>
            <w:pStyle w:val="E269FEA63D6746A1922977D02B4A84CF"/>
          </w:pPr>
          <w:r w:rsidRPr="0007340C">
            <w:rPr>
              <w:rStyle w:val="PlaceholderText"/>
            </w:rPr>
            <w:t>Click or tap here to enter text.</w:t>
          </w:r>
        </w:p>
      </w:docPartBody>
    </w:docPart>
    <w:docPart>
      <w:docPartPr>
        <w:name w:val="FA000D6385D44538A77C6ED2B537BED3"/>
        <w:category>
          <w:name w:val="General"/>
          <w:gallery w:val="placeholder"/>
        </w:category>
        <w:types>
          <w:type w:val="bbPlcHdr"/>
        </w:types>
        <w:behaviors>
          <w:behavior w:val="content"/>
        </w:behaviors>
        <w:guid w:val="{9CB7EFAD-85BA-4EAB-91F7-12BA262EBD82}"/>
      </w:docPartPr>
      <w:docPartBody>
        <w:p w:rsidR="00497CA7" w:rsidRDefault="00497CA7" w:rsidP="00497CA7">
          <w:pPr>
            <w:pStyle w:val="FA000D6385D44538A77C6ED2B537BED3"/>
          </w:pPr>
          <w:r w:rsidRPr="0007340C">
            <w:rPr>
              <w:rStyle w:val="PlaceholderText"/>
            </w:rPr>
            <w:t>Choose an item.</w:t>
          </w:r>
        </w:p>
      </w:docPartBody>
    </w:docPart>
    <w:docPart>
      <w:docPartPr>
        <w:name w:val="0E014881BDD942AAB82E02F07D010F08"/>
        <w:category>
          <w:name w:val="General"/>
          <w:gallery w:val="placeholder"/>
        </w:category>
        <w:types>
          <w:type w:val="bbPlcHdr"/>
        </w:types>
        <w:behaviors>
          <w:behavior w:val="content"/>
        </w:behaviors>
        <w:guid w:val="{38616EA2-85D0-423A-9E78-B9FCEAFDD21A}"/>
      </w:docPartPr>
      <w:docPartBody>
        <w:p w:rsidR="00497CA7" w:rsidRDefault="00497CA7" w:rsidP="00497CA7">
          <w:pPr>
            <w:pStyle w:val="0E014881BDD942AAB82E02F07D010F08"/>
          </w:pPr>
          <w:r w:rsidRPr="0007340C">
            <w:rPr>
              <w:rStyle w:val="PlaceholderText"/>
            </w:rPr>
            <w:t>Click or tap here to enter text.</w:t>
          </w:r>
        </w:p>
      </w:docPartBody>
    </w:docPart>
    <w:docPart>
      <w:docPartPr>
        <w:name w:val="487746236B3F4B86944D3AB882ABDD53"/>
        <w:category>
          <w:name w:val="General"/>
          <w:gallery w:val="placeholder"/>
        </w:category>
        <w:types>
          <w:type w:val="bbPlcHdr"/>
        </w:types>
        <w:behaviors>
          <w:behavior w:val="content"/>
        </w:behaviors>
        <w:guid w:val="{D2BCCF76-C30D-4476-B051-043774E99D84}"/>
      </w:docPartPr>
      <w:docPartBody>
        <w:p w:rsidR="00497CA7" w:rsidRDefault="00497CA7" w:rsidP="00497CA7">
          <w:pPr>
            <w:pStyle w:val="487746236B3F4B86944D3AB882ABDD53"/>
          </w:pPr>
          <w:r w:rsidRPr="0007340C">
            <w:rPr>
              <w:rStyle w:val="PlaceholderText"/>
            </w:rPr>
            <w:t>Click or tap here to enter text.</w:t>
          </w:r>
        </w:p>
      </w:docPartBody>
    </w:docPart>
    <w:docPart>
      <w:docPartPr>
        <w:name w:val="F0E9B70849E04D5AB66A5EAA8EAA2E1A"/>
        <w:category>
          <w:name w:val="General"/>
          <w:gallery w:val="placeholder"/>
        </w:category>
        <w:types>
          <w:type w:val="bbPlcHdr"/>
        </w:types>
        <w:behaviors>
          <w:behavior w:val="content"/>
        </w:behaviors>
        <w:guid w:val="{DDC0126D-8411-4A73-8768-1B1DC7C4AB8A}"/>
      </w:docPartPr>
      <w:docPartBody>
        <w:p w:rsidR="00497CA7" w:rsidRDefault="00497CA7" w:rsidP="00497CA7">
          <w:pPr>
            <w:pStyle w:val="F0E9B70849E04D5AB66A5EAA8EAA2E1A"/>
          </w:pPr>
          <w:r w:rsidRPr="0007340C">
            <w:rPr>
              <w:rStyle w:val="PlaceholderText"/>
            </w:rPr>
            <w:t>Click or tap here to enter text.</w:t>
          </w:r>
        </w:p>
      </w:docPartBody>
    </w:docPart>
    <w:docPart>
      <w:docPartPr>
        <w:name w:val="45F5AD3DEF6E4433922E369BE27F97FA"/>
        <w:category>
          <w:name w:val="General"/>
          <w:gallery w:val="placeholder"/>
        </w:category>
        <w:types>
          <w:type w:val="bbPlcHdr"/>
        </w:types>
        <w:behaviors>
          <w:behavior w:val="content"/>
        </w:behaviors>
        <w:guid w:val="{872E8475-C64E-464A-A3D9-6B84B0431945}"/>
      </w:docPartPr>
      <w:docPartBody>
        <w:p w:rsidR="00497CA7" w:rsidRDefault="00497CA7" w:rsidP="00497CA7">
          <w:pPr>
            <w:pStyle w:val="45F5AD3DEF6E4433922E369BE27F97FA"/>
          </w:pPr>
          <w:r w:rsidRPr="0007340C">
            <w:rPr>
              <w:rStyle w:val="PlaceholderText"/>
            </w:rPr>
            <w:t>Click or tap here to enter text.</w:t>
          </w:r>
        </w:p>
      </w:docPartBody>
    </w:docPart>
    <w:docPart>
      <w:docPartPr>
        <w:name w:val="629ABDED0FE34F35ADF4072C82F46B91"/>
        <w:category>
          <w:name w:val="General"/>
          <w:gallery w:val="placeholder"/>
        </w:category>
        <w:types>
          <w:type w:val="bbPlcHdr"/>
        </w:types>
        <w:behaviors>
          <w:behavior w:val="content"/>
        </w:behaviors>
        <w:guid w:val="{3DDF9B09-1893-49AE-8A09-C70257F4A2B1}"/>
      </w:docPartPr>
      <w:docPartBody>
        <w:p w:rsidR="00497CA7" w:rsidRDefault="00497CA7" w:rsidP="00497CA7">
          <w:pPr>
            <w:pStyle w:val="629ABDED0FE34F35ADF4072C82F46B91"/>
          </w:pPr>
          <w:r w:rsidRPr="0007340C">
            <w:rPr>
              <w:rStyle w:val="PlaceholderText"/>
            </w:rPr>
            <w:t>Click or tap here to enter text.</w:t>
          </w:r>
        </w:p>
      </w:docPartBody>
    </w:docPart>
    <w:docPart>
      <w:docPartPr>
        <w:name w:val="55AC21453A724618BA72CCF5A70F289A"/>
        <w:category>
          <w:name w:val="General"/>
          <w:gallery w:val="placeholder"/>
        </w:category>
        <w:types>
          <w:type w:val="bbPlcHdr"/>
        </w:types>
        <w:behaviors>
          <w:behavior w:val="content"/>
        </w:behaviors>
        <w:guid w:val="{318AD3E1-2A54-49F5-9345-9BB101CC5676}"/>
      </w:docPartPr>
      <w:docPartBody>
        <w:p w:rsidR="00497CA7" w:rsidRDefault="00497CA7" w:rsidP="00497CA7">
          <w:pPr>
            <w:pStyle w:val="55AC21453A724618BA72CCF5A70F289A"/>
          </w:pPr>
          <w:r w:rsidRPr="0007340C">
            <w:rPr>
              <w:rStyle w:val="PlaceholderText"/>
            </w:rPr>
            <w:t>Choose an item.</w:t>
          </w:r>
        </w:p>
      </w:docPartBody>
    </w:docPart>
    <w:docPart>
      <w:docPartPr>
        <w:name w:val="A8EBF07B2ACA45A19CBA19ABF4864DB8"/>
        <w:category>
          <w:name w:val="General"/>
          <w:gallery w:val="placeholder"/>
        </w:category>
        <w:types>
          <w:type w:val="bbPlcHdr"/>
        </w:types>
        <w:behaviors>
          <w:behavior w:val="content"/>
        </w:behaviors>
        <w:guid w:val="{DFDAB368-B108-4937-80D0-96A6254E89E0}"/>
      </w:docPartPr>
      <w:docPartBody>
        <w:p w:rsidR="00497CA7" w:rsidRDefault="00497CA7" w:rsidP="00497CA7">
          <w:pPr>
            <w:pStyle w:val="A8EBF07B2ACA45A19CBA19ABF4864DB8"/>
          </w:pPr>
          <w:r w:rsidRPr="0007340C">
            <w:rPr>
              <w:rStyle w:val="PlaceholderText"/>
            </w:rPr>
            <w:t>Click or tap here to enter text.</w:t>
          </w:r>
        </w:p>
      </w:docPartBody>
    </w:docPart>
    <w:docPart>
      <w:docPartPr>
        <w:name w:val="C5F006496A1F451F814A02482D7A1869"/>
        <w:category>
          <w:name w:val="General"/>
          <w:gallery w:val="placeholder"/>
        </w:category>
        <w:types>
          <w:type w:val="bbPlcHdr"/>
        </w:types>
        <w:behaviors>
          <w:behavior w:val="content"/>
        </w:behaviors>
        <w:guid w:val="{F5298681-7395-494A-A756-A8D6F649C499}"/>
      </w:docPartPr>
      <w:docPartBody>
        <w:p w:rsidR="00497CA7" w:rsidRDefault="00497CA7" w:rsidP="00497CA7">
          <w:pPr>
            <w:pStyle w:val="C5F006496A1F451F814A02482D7A1869"/>
          </w:pPr>
          <w:r w:rsidRPr="0007340C">
            <w:rPr>
              <w:rStyle w:val="PlaceholderText"/>
            </w:rPr>
            <w:t>Click or tap here to enter text.</w:t>
          </w:r>
        </w:p>
      </w:docPartBody>
    </w:docPart>
    <w:docPart>
      <w:docPartPr>
        <w:name w:val="8472ABE43386465F957421ED58389851"/>
        <w:category>
          <w:name w:val="General"/>
          <w:gallery w:val="placeholder"/>
        </w:category>
        <w:types>
          <w:type w:val="bbPlcHdr"/>
        </w:types>
        <w:behaviors>
          <w:behavior w:val="content"/>
        </w:behaviors>
        <w:guid w:val="{7A537677-6C7E-4B87-BCA3-EE732CF9C2A7}"/>
      </w:docPartPr>
      <w:docPartBody>
        <w:p w:rsidR="00497CA7" w:rsidRDefault="00497CA7" w:rsidP="00497CA7">
          <w:pPr>
            <w:pStyle w:val="8472ABE43386465F957421ED58389851"/>
          </w:pPr>
          <w:r w:rsidRPr="0007340C">
            <w:rPr>
              <w:rStyle w:val="PlaceholderText"/>
            </w:rPr>
            <w:t>Click or tap here to enter text.</w:t>
          </w:r>
        </w:p>
      </w:docPartBody>
    </w:docPart>
    <w:docPart>
      <w:docPartPr>
        <w:name w:val="6450BCDED2514C269E10EFFFA30EAF83"/>
        <w:category>
          <w:name w:val="General"/>
          <w:gallery w:val="placeholder"/>
        </w:category>
        <w:types>
          <w:type w:val="bbPlcHdr"/>
        </w:types>
        <w:behaviors>
          <w:behavior w:val="content"/>
        </w:behaviors>
        <w:guid w:val="{F9B364F4-3978-4CE7-8660-ABFBC896FFAB}"/>
      </w:docPartPr>
      <w:docPartBody>
        <w:p w:rsidR="00497CA7" w:rsidRDefault="00497CA7" w:rsidP="00497CA7">
          <w:pPr>
            <w:pStyle w:val="6450BCDED2514C269E10EFFFA30EAF83"/>
          </w:pPr>
          <w:r w:rsidRPr="0007340C">
            <w:rPr>
              <w:rStyle w:val="PlaceholderText"/>
            </w:rPr>
            <w:t>Click or tap here to enter text.</w:t>
          </w:r>
        </w:p>
      </w:docPartBody>
    </w:docPart>
    <w:docPart>
      <w:docPartPr>
        <w:name w:val="2C15464F9AE140DCBA22D4B17E7B8A7F"/>
        <w:category>
          <w:name w:val="General"/>
          <w:gallery w:val="placeholder"/>
        </w:category>
        <w:types>
          <w:type w:val="bbPlcHdr"/>
        </w:types>
        <w:behaviors>
          <w:behavior w:val="content"/>
        </w:behaviors>
        <w:guid w:val="{EF847D82-1CAB-4A45-B23B-79D58C71F7DE}"/>
      </w:docPartPr>
      <w:docPartBody>
        <w:p w:rsidR="00497CA7" w:rsidRDefault="00497CA7" w:rsidP="00497CA7">
          <w:pPr>
            <w:pStyle w:val="2C15464F9AE140DCBA22D4B17E7B8A7F"/>
          </w:pPr>
          <w:r w:rsidRPr="0007340C">
            <w:rPr>
              <w:rStyle w:val="PlaceholderText"/>
            </w:rPr>
            <w:t>Click or tap here to enter text.</w:t>
          </w:r>
        </w:p>
      </w:docPartBody>
    </w:docPart>
    <w:docPart>
      <w:docPartPr>
        <w:name w:val="41B6721F58064932A2C7D1864638FC69"/>
        <w:category>
          <w:name w:val="General"/>
          <w:gallery w:val="placeholder"/>
        </w:category>
        <w:types>
          <w:type w:val="bbPlcHdr"/>
        </w:types>
        <w:behaviors>
          <w:behavior w:val="content"/>
        </w:behaviors>
        <w:guid w:val="{6A1BF8A1-233D-4067-A7A5-B46F544E668F}"/>
      </w:docPartPr>
      <w:docPartBody>
        <w:p w:rsidR="00497CA7" w:rsidRDefault="00497CA7" w:rsidP="00497CA7">
          <w:pPr>
            <w:pStyle w:val="41B6721F58064932A2C7D1864638FC69"/>
          </w:pPr>
          <w:r w:rsidRPr="0007340C">
            <w:rPr>
              <w:rStyle w:val="PlaceholderText"/>
            </w:rPr>
            <w:t>Choose an item.</w:t>
          </w:r>
        </w:p>
      </w:docPartBody>
    </w:docPart>
    <w:docPart>
      <w:docPartPr>
        <w:name w:val="5193C8AC0766479499BA2A94E4218544"/>
        <w:category>
          <w:name w:val="General"/>
          <w:gallery w:val="placeholder"/>
        </w:category>
        <w:types>
          <w:type w:val="bbPlcHdr"/>
        </w:types>
        <w:behaviors>
          <w:behavior w:val="content"/>
        </w:behaviors>
        <w:guid w:val="{7920D132-B76B-43A0-A491-D903CBF47694}"/>
      </w:docPartPr>
      <w:docPartBody>
        <w:p w:rsidR="00497CA7" w:rsidRDefault="00497CA7" w:rsidP="00497CA7">
          <w:pPr>
            <w:pStyle w:val="5193C8AC0766479499BA2A94E4218544"/>
          </w:pPr>
          <w:r w:rsidRPr="0007340C">
            <w:rPr>
              <w:rStyle w:val="PlaceholderText"/>
            </w:rPr>
            <w:t>Click or tap here to enter text.</w:t>
          </w:r>
        </w:p>
      </w:docPartBody>
    </w:docPart>
    <w:docPart>
      <w:docPartPr>
        <w:name w:val="C8A615D114FC4ECF8CE18E0F5AD2110A"/>
        <w:category>
          <w:name w:val="General"/>
          <w:gallery w:val="placeholder"/>
        </w:category>
        <w:types>
          <w:type w:val="bbPlcHdr"/>
        </w:types>
        <w:behaviors>
          <w:behavior w:val="content"/>
        </w:behaviors>
        <w:guid w:val="{FB6ADF7C-353D-45C3-81E7-D46B4F7F8E0E}"/>
      </w:docPartPr>
      <w:docPartBody>
        <w:p w:rsidR="00497CA7" w:rsidRDefault="00497CA7" w:rsidP="00497CA7">
          <w:pPr>
            <w:pStyle w:val="C8A615D114FC4ECF8CE18E0F5AD2110A"/>
          </w:pPr>
          <w:r w:rsidRPr="0007340C">
            <w:rPr>
              <w:rStyle w:val="PlaceholderText"/>
            </w:rPr>
            <w:t>Click or tap here to enter text.</w:t>
          </w:r>
        </w:p>
      </w:docPartBody>
    </w:docPart>
    <w:docPart>
      <w:docPartPr>
        <w:name w:val="E0B4B2B6FCE64827995D5CAA107A6207"/>
        <w:category>
          <w:name w:val="General"/>
          <w:gallery w:val="placeholder"/>
        </w:category>
        <w:types>
          <w:type w:val="bbPlcHdr"/>
        </w:types>
        <w:behaviors>
          <w:behavior w:val="content"/>
        </w:behaviors>
        <w:guid w:val="{55447C4A-5913-4677-9579-D5AAFD8F237D}"/>
      </w:docPartPr>
      <w:docPartBody>
        <w:p w:rsidR="00497CA7" w:rsidRDefault="00497CA7" w:rsidP="00497CA7">
          <w:pPr>
            <w:pStyle w:val="E0B4B2B6FCE64827995D5CAA107A6207"/>
          </w:pPr>
          <w:r w:rsidRPr="0007340C">
            <w:rPr>
              <w:rStyle w:val="PlaceholderText"/>
            </w:rPr>
            <w:t>Click or tap here to enter text.</w:t>
          </w:r>
        </w:p>
      </w:docPartBody>
    </w:docPart>
    <w:docPart>
      <w:docPartPr>
        <w:name w:val="9A6EB7A5E6FB46FFBC89386ACD57F42E"/>
        <w:category>
          <w:name w:val="General"/>
          <w:gallery w:val="placeholder"/>
        </w:category>
        <w:types>
          <w:type w:val="bbPlcHdr"/>
        </w:types>
        <w:behaviors>
          <w:behavior w:val="content"/>
        </w:behaviors>
        <w:guid w:val="{5EA5E4CF-2F4E-4AF3-BD0A-BAF06E9FDC09}"/>
      </w:docPartPr>
      <w:docPartBody>
        <w:p w:rsidR="00497CA7" w:rsidRDefault="00497CA7" w:rsidP="00497CA7">
          <w:pPr>
            <w:pStyle w:val="9A6EB7A5E6FB46FFBC89386ACD57F42E"/>
          </w:pPr>
          <w:r w:rsidRPr="0007340C">
            <w:rPr>
              <w:rStyle w:val="PlaceholderText"/>
            </w:rPr>
            <w:t>Click or tap here to enter text.</w:t>
          </w:r>
        </w:p>
      </w:docPartBody>
    </w:docPart>
    <w:docPart>
      <w:docPartPr>
        <w:name w:val="54CA69E4E3244BE59C62D323D53D9931"/>
        <w:category>
          <w:name w:val="General"/>
          <w:gallery w:val="placeholder"/>
        </w:category>
        <w:types>
          <w:type w:val="bbPlcHdr"/>
        </w:types>
        <w:behaviors>
          <w:behavior w:val="content"/>
        </w:behaviors>
        <w:guid w:val="{55F49CFD-C2C3-4CD0-8DE7-801725349122}"/>
      </w:docPartPr>
      <w:docPartBody>
        <w:p w:rsidR="00497CA7" w:rsidRDefault="00497CA7" w:rsidP="00497CA7">
          <w:pPr>
            <w:pStyle w:val="54CA69E4E3244BE59C62D323D53D9931"/>
          </w:pPr>
          <w:r w:rsidRPr="0007340C">
            <w:rPr>
              <w:rStyle w:val="PlaceholderText"/>
            </w:rPr>
            <w:t>Click or tap here to enter text.</w:t>
          </w:r>
        </w:p>
      </w:docPartBody>
    </w:docPart>
    <w:docPart>
      <w:docPartPr>
        <w:name w:val="614941771B234566A936C68943961452"/>
        <w:category>
          <w:name w:val="General"/>
          <w:gallery w:val="placeholder"/>
        </w:category>
        <w:types>
          <w:type w:val="bbPlcHdr"/>
        </w:types>
        <w:behaviors>
          <w:behavior w:val="content"/>
        </w:behaviors>
        <w:guid w:val="{1329E303-F246-4CF2-87E8-9175E3FD31A0}"/>
      </w:docPartPr>
      <w:docPartBody>
        <w:p w:rsidR="00497CA7" w:rsidRDefault="00497CA7" w:rsidP="00497CA7">
          <w:pPr>
            <w:pStyle w:val="614941771B234566A936C68943961452"/>
          </w:pPr>
          <w:r w:rsidRPr="0007340C">
            <w:rPr>
              <w:rStyle w:val="PlaceholderText"/>
            </w:rPr>
            <w:t>Choose an item.</w:t>
          </w:r>
        </w:p>
      </w:docPartBody>
    </w:docPart>
    <w:docPart>
      <w:docPartPr>
        <w:name w:val="5A3395C850E54FF4A58DA3E2074B7F24"/>
        <w:category>
          <w:name w:val="General"/>
          <w:gallery w:val="placeholder"/>
        </w:category>
        <w:types>
          <w:type w:val="bbPlcHdr"/>
        </w:types>
        <w:behaviors>
          <w:behavior w:val="content"/>
        </w:behaviors>
        <w:guid w:val="{F021EA2F-BF3A-4044-A089-CA4CC29CDC6F}"/>
      </w:docPartPr>
      <w:docPartBody>
        <w:p w:rsidR="00497CA7" w:rsidRDefault="00497CA7" w:rsidP="00497CA7">
          <w:pPr>
            <w:pStyle w:val="5A3395C850E54FF4A58DA3E2074B7F24"/>
          </w:pPr>
          <w:r w:rsidRPr="0007340C">
            <w:rPr>
              <w:rStyle w:val="PlaceholderText"/>
            </w:rPr>
            <w:t>Click or tap here to enter text.</w:t>
          </w:r>
        </w:p>
      </w:docPartBody>
    </w:docPart>
    <w:docPart>
      <w:docPartPr>
        <w:name w:val="FA306043B1094E518346FC0F3D9FBB1C"/>
        <w:category>
          <w:name w:val="General"/>
          <w:gallery w:val="placeholder"/>
        </w:category>
        <w:types>
          <w:type w:val="bbPlcHdr"/>
        </w:types>
        <w:behaviors>
          <w:behavior w:val="content"/>
        </w:behaviors>
        <w:guid w:val="{5514BDB8-3F5B-422B-AC35-25FD625E9320}"/>
      </w:docPartPr>
      <w:docPartBody>
        <w:p w:rsidR="00497CA7" w:rsidRDefault="00497CA7" w:rsidP="00497CA7">
          <w:pPr>
            <w:pStyle w:val="FA306043B1094E518346FC0F3D9FBB1C"/>
          </w:pPr>
          <w:r w:rsidRPr="0007340C">
            <w:rPr>
              <w:rStyle w:val="PlaceholderText"/>
            </w:rPr>
            <w:t>Click or tap here to enter text.</w:t>
          </w:r>
        </w:p>
      </w:docPartBody>
    </w:docPart>
    <w:docPart>
      <w:docPartPr>
        <w:name w:val="518432EE47164F21AE7CE81811CBE36E"/>
        <w:category>
          <w:name w:val="General"/>
          <w:gallery w:val="placeholder"/>
        </w:category>
        <w:types>
          <w:type w:val="bbPlcHdr"/>
        </w:types>
        <w:behaviors>
          <w:behavior w:val="content"/>
        </w:behaviors>
        <w:guid w:val="{434A9828-66F1-4F93-BE31-A8A3D91ABD16}"/>
      </w:docPartPr>
      <w:docPartBody>
        <w:p w:rsidR="00497CA7" w:rsidRDefault="00497CA7" w:rsidP="00497CA7">
          <w:pPr>
            <w:pStyle w:val="518432EE47164F21AE7CE81811CBE36E"/>
          </w:pPr>
          <w:r w:rsidRPr="0007340C">
            <w:rPr>
              <w:rStyle w:val="PlaceholderText"/>
            </w:rPr>
            <w:t>Click or tap here to enter text.</w:t>
          </w:r>
        </w:p>
      </w:docPartBody>
    </w:docPart>
    <w:docPart>
      <w:docPartPr>
        <w:name w:val="A608626DE5AD4F66B76A3616454F3A99"/>
        <w:category>
          <w:name w:val="General"/>
          <w:gallery w:val="placeholder"/>
        </w:category>
        <w:types>
          <w:type w:val="bbPlcHdr"/>
        </w:types>
        <w:behaviors>
          <w:behavior w:val="content"/>
        </w:behaviors>
        <w:guid w:val="{55557D4B-3507-49A9-B308-9637655B9554}"/>
      </w:docPartPr>
      <w:docPartBody>
        <w:p w:rsidR="00497CA7" w:rsidRDefault="00497CA7" w:rsidP="00497CA7">
          <w:pPr>
            <w:pStyle w:val="A608626DE5AD4F66B76A3616454F3A99"/>
          </w:pPr>
          <w:r w:rsidRPr="0007340C">
            <w:rPr>
              <w:rStyle w:val="PlaceholderText"/>
            </w:rPr>
            <w:t>Click or tap here to enter text.</w:t>
          </w:r>
        </w:p>
      </w:docPartBody>
    </w:docPart>
    <w:docPart>
      <w:docPartPr>
        <w:name w:val="0CA9D5E961CD4BCBA7AB6AF0C36DF65B"/>
        <w:category>
          <w:name w:val="General"/>
          <w:gallery w:val="placeholder"/>
        </w:category>
        <w:types>
          <w:type w:val="bbPlcHdr"/>
        </w:types>
        <w:behaviors>
          <w:behavior w:val="content"/>
        </w:behaviors>
        <w:guid w:val="{FB5F9785-1A18-42AB-A373-3D72666329E8}"/>
      </w:docPartPr>
      <w:docPartBody>
        <w:p w:rsidR="00497CA7" w:rsidRDefault="00497CA7" w:rsidP="00497CA7">
          <w:pPr>
            <w:pStyle w:val="0CA9D5E961CD4BCBA7AB6AF0C36DF65B"/>
          </w:pPr>
          <w:r w:rsidRPr="0007340C">
            <w:rPr>
              <w:rStyle w:val="PlaceholderText"/>
            </w:rPr>
            <w:t>Click or tap here to enter text.</w:t>
          </w:r>
        </w:p>
      </w:docPartBody>
    </w:docPart>
    <w:docPart>
      <w:docPartPr>
        <w:name w:val="D2FB8623AB024047B6BFAB76738120D0"/>
        <w:category>
          <w:name w:val="General"/>
          <w:gallery w:val="placeholder"/>
        </w:category>
        <w:types>
          <w:type w:val="bbPlcHdr"/>
        </w:types>
        <w:behaviors>
          <w:behavior w:val="content"/>
        </w:behaviors>
        <w:guid w:val="{56967CD9-04D3-4FEB-85D7-9088246D621E}"/>
      </w:docPartPr>
      <w:docPartBody>
        <w:p w:rsidR="00497CA7" w:rsidRDefault="00497CA7" w:rsidP="00497CA7">
          <w:pPr>
            <w:pStyle w:val="D2FB8623AB024047B6BFAB76738120D0"/>
          </w:pPr>
          <w:r w:rsidRPr="0007340C">
            <w:rPr>
              <w:rStyle w:val="PlaceholderText"/>
            </w:rPr>
            <w:t>Choose an item.</w:t>
          </w:r>
        </w:p>
      </w:docPartBody>
    </w:docPart>
    <w:docPart>
      <w:docPartPr>
        <w:name w:val="EAED42E981114F0B98283ABB29A6FD6C"/>
        <w:category>
          <w:name w:val="General"/>
          <w:gallery w:val="placeholder"/>
        </w:category>
        <w:types>
          <w:type w:val="bbPlcHdr"/>
        </w:types>
        <w:behaviors>
          <w:behavior w:val="content"/>
        </w:behaviors>
        <w:guid w:val="{43765A81-B1CD-4D62-A08D-4CF751C7414E}"/>
      </w:docPartPr>
      <w:docPartBody>
        <w:p w:rsidR="00497CA7" w:rsidRDefault="00497CA7" w:rsidP="00497CA7">
          <w:pPr>
            <w:pStyle w:val="EAED42E981114F0B98283ABB29A6FD6C"/>
          </w:pPr>
          <w:r w:rsidRPr="0007340C">
            <w:rPr>
              <w:rStyle w:val="PlaceholderText"/>
            </w:rPr>
            <w:t>Click or tap here to enter text.</w:t>
          </w:r>
        </w:p>
      </w:docPartBody>
    </w:docPart>
    <w:docPart>
      <w:docPartPr>
        <w:name w:val="E8A9B77BD75F472490FCB10F510CD4B2"/>
        <w:category>
          <w:name w:val="General"/>
          <w:gallery w:val="placeholder"/>
        </w:category>
        <w:types>
          <w:type w:val="bbPlcHdr"/>
        </w:types>
        <w:behaviors>
          <w:behavior w:val="content"/>
        </w:behaviors>
        <w:guid w:val="{4105A230-5EDA-447E-A1D7-F09E79F2F911}"/>
      </w:docPartPr>
      <w:docPartBody>
        <w:p w:rsidR="00497CA7" w:rsidRDefault="00497CA7" w:rsidP="00497CA7">
          <w:pPr>
            <w:pStyle w:val="E8A9B77BD75F472490FCB10F510CD4B2"/>
          </w:pPr>
          <w:r w:rsidRPr="0007340C">
            <w:rPr>
              <w:rStyle w:val="PlaceholderText"/>
            </w:rPr>
            <w:t>Click or tap here to enter text.</w:t>
          </w:r>
        </w:p>
      </w:docPartBody>
    </w:docPart>
    <w:docPart>
      <w:docPartPr>
        <w:name w:val="9102B9EEF1C9493A817A53B6EDF6477D"/>
        <w:category>
          <w:name w:val="General"/>
          <w:gallery w:val="placeholder"/>
        </w:category>
        <w:types>
          <w:type w:val="bbPlcHdr"/>
        </w:types>
        <w:behaviors>
          <w:behavior w:val="content"/>
        </w:behaviors>
        <w:guid w:val="{7ACB7BD6-073B-49B7-8B8F-35C8BBB4868A}"/>
      </w:docPartPr>
      <w:docPartBody>
        <w:p w:rsidR="00497CA7" w:rsidRDefault="00497CA7" w:rsidP="00497CA7">
          <w:pPr>
            <w:pStyle w:val="9102B9EEF1C9493A817A53B6EDF6477D"/>
          </w:pPr>
          <w:r w:rsidRPr="0007340C">
            <w:rPr>
              <w:rStyle w:val="PlaceholderText"/>
            </w:rPr>
            <w:t>Click or tap here to enter text.</w:t>
          </w:r>
        </w:p>
      </w:docPartBody>
    </w:docPart>
    <w:docPart>
      <w:docPartPr>
        <w:name w:val="F6EE75321DC047289A92F6DD2E54E502"/>
        <w:category>
          <w:name w:val="General"/>
          <w:gallery w:val="placeholder"/>
        </w:category>
        <w:types>
          <w:type w:val="bbPlcHdr"/>
        </w:types>
        <w:behaviors>
          <w:behavior w:val="content"/>
        </w:behaviors>
        <w:guid w:val="{7B85E2AA-FCFA-40B8-B992-88256CA22370}"/>
      </w:docPartPr>
      <w:docPartBody>
        <w:p w:rsidR="00497CA7" w:rsidRDefault="00497CA7" w:rsidP="00497CA7">
          <w:pPr>
            <w:pStyle w:val="F6EE75321DC047289A92F6DD2E54E502"/>
          </w:pPr>
          <w:r w:rsidRPr="0007340C">
            <w:rPr>
              <w:rStyle w:val="PlaceholderText"/>
            </w:rPr>
            <w:t>Click or tap here to enter text.</w:t>
          </w:r>
        </w:p>
      </w:docPartBody>
    </w:docPart>
    <w:docPart>
      <w:docPartPr>
        <w:name w:val="F64521276AF64C8981759F366E54FF50"/>
        <w:category>
          <w:name w:val="General"/>
          <w:gallery w:val="placeholder"/>
        </w:category>
        <w:types>
          <w:type w:val="bbPlcHdr"/>
        </w:types>
        <w:behaviors>
          <w:behavior w:val="content"/>
        </w:behaviors>
        <w:guid w:val="{FC269E48-D52C-4716-B499-6EFE619BAEFB}"/>
      </w:docPartPr>
      <w:docPartBody>
        <w:p w:rsidR="00497CA7" w:rsidRDefault="00497CA7" w:rsidP="00497CA7">
          <w:pPr>
            <w:pStyle w:val="F64521276AF64C8981759F366E54FF50"/>
          </w:pPr>
          <w:r w:rsidRPr="0007340C">
            <w:rPr>
              <w:rStyle w:val="PlaceholderText"/>
            </w:rPr>
            <w:t>Click or tap here to enter text.</w:t>
          </w:r>
        </w:p>
      </w:docPartBody>
    </w:docPart>
    <w:docPart>
      <w:docPartPr>
        <w:name w:val="F234BA90A8F04BF786339B366516A57C"/>
        <w:category>
          <w:name w:val="General"/>
          <w:gallery w:val="placeholder"/>
        </w:category>
        <w:types>
          <w:type w:val="bbPlcHdr"/>
        </w:types>
        <w:behaviors>
          <w:behavior w:val="content"/>
        </w:behaviors>
        <w:guid w:val="{C1040E64-8F29-471B-A18B-0F4CE9608EE7}"/>
      </w:docPartPr>
      <w:docPartBody>
        <w:p w:rsidR="00497CA7" w:rsidRDefault="00497CA7" w:rsidP="00497CA7">
          <w:pPr>
            <w:pStyle w:val="F234BA90A8F04BF786339B366516A57C"/>
          </w:pPr>
          <w:r w:rsidRPr="0007340C">
            <w:rPr>
              <w:rStyle w:val="PlaceholderText"/>
            </w:rPr>
            <w:t>Choose an item.</w:t>
          </w:r>
        </w:p>
      </w:docPartBody>
    </w:docPart>
    <w:docPart>
      <w:docPartPr>
        <w:name w:val="69EDB71ED43145A3BF8E36EA88B8FC77"/>
        <w:category>
          <w:name w:val="General"/>
          <w:gallery w:val="placeholder"/>
        </w:category>
        <w:types>
          <w:type w:val="bbPlcHdr"/>
        </w:types>
        <w:behaviors>
          <w:behavior w:val="content"/>
        </w:behaviors>
        <w:guid w:val="{2C569CCF-6AC6-4D74-99F7-5C042FEA847F}"/>
      </w:docPartPr>
      <w:docPartBody>
        <w:p w:rsidR="00497CA7" w:rsidRDefault="00497CA7" w:rsidP="00497CA7">
          <w:pPr>
            <w:pStyle w:val="69EDB71ED43145A3BF8E36EA88B8FC77"/>
          </w:pPr>
          <w:r w:rsidRPr="0007340C">
            <w:rPr>
              <w:rStyle w:val="PlaceholderText"/>
            </w:rPr>
            <w:t>Click or tap here to enter text.</w:t>
          </w:r>
        </w:p>
      </w:docPartBody>
    </w:docPart>
    <w:docPart>
      <w:docPartPr>
        <w:name w:val="311845BA65824D8AAA4A844C04DFF1CF"/>
        <w:category>
          <w:name w:val="General"/>
          <w:gallery w:val="placeholder"/>
        </w:category>
        <w:types>
          <w:type w:val="bbPlcHdr"/>
        </w:types>
        <w:behaviors>
          <w:behavior w:val="content"/>
        </w:behaviors>
        <w:guid w:val="{B6975793-448B-47A4-A15C-ABE90E4713AD}"/>
      </w:docPartPr>
      <w:docPartBody>
        <w:p w:rsidR="00497CA7" w:rsidRDefault="00497CA7" w:rsidP="00497CA7">
          <w:pPr>
            <w:pStyle w:val="311845BA65824D8AAA4A844C04DFF1CF"/>
          </w:pPr>
          <w:r w:rsidRPr="0007340C">
            <w:rPr>
              <w:rStyle w:val="PlaceholderText"/>
            </w:rPr>
            <w:t>Click or tap here to enter text.</w:t>
          </w:r>
        </w:p>
      </w:docPartBody>
    </w:docPart>
    <w:docPart>
      <w:docPartPr>
        <w:name w:val="E47511417B5C448A8566D315DE02F02E"/>
        <w:category>
          <w:name w:val="General"/>
          <w:gallery w:val="placeholder"/>
        </w:category>
        <w:types>
          <w:type w:val="bbPlcHdr"/>
        </w:types>
        <w:behaviors>
          <w:behavior w:val="content"/>
        </w:behaviors>
        <w:guid w:val="{CB043EC6-AA5F-4075-9B54-09D94021E912}"/>
      </w:docPartPr>
      <w:docPartBody>
        <w:p w:rsidR="00497CA7" w:rsidRDefault="00497CA7" w:rsidP="00497CA7">
          <w:pPr>
            <w:pStyle w:val="E47511417B5C448A8566D315DE02F02E"/>
          </w:pPr>
          <w:r w:rsidRPr="0007340C">
            <w:rPr>
              <w:rStyle w:val="PlaceholderText"/>
            </w:rPr>
            <w:t>Click or tap here to enter text.</w:t>
          </w:r>
        </w:p>
      </w:docPartBody>
    </w:docPart>
    <w:docPart>
      <w:docPartPr>
        <w:name w:val="8131C5C6A38342CFA47EE57CC1D39921"/>
        <w:category>
          <w:name w:val="General"/>
          <w:gallery w:val="placeholder"/>
        </w:category>
        <w:types>
          <w:type w:val="bbPlcHdr"/>
        </w:types>
        <w:behaviors>
          <w:behavior w:val="content"/>
        </w:behaviors>
        <w:guid w:val="{538D79C2-BCEB-4D39-95FE-B8D778D98BEB}"/>
      </w:docPartPr>
      <w:docPartBody>
        <w:p w:rsidR="00497CA7" w:rsidRDefault="00497CA7" w:rsidP="00497CA7">
          <w:pPr>
            <w:pStyle w:val="8131C5C6A38342CFA47EE57CC1D39921"/>
          </w:pPr>
          <w:r w:rsidRPr="0007340C">
            <w:rPr>
              <w:rStyle w:val="PlaceholderText"/>
            </w:rPr>
            <w:t>Click or tap here to enter text.</w:t>
          </w:r>
        </w:p>
      </w:docPartBody>
    </w:docPart>
    <w:docPart>
      <w:docPartPr>
        <w:name w:val="A2B2C1C8A834449982A068283777379F"/>
        <w:category>
          <w:name w:val="General"/>
          <w:gallery w:val="placeholder"/>
        </w:category>
        <w:types>
          <w:type w:val="bbPlcHdr"/>
        </w:types>
        <w:behaviors>
          <w:behavior w:val="content"/>
        </w:behaviors>
        <w:guid w:val="{D1C8E1C6-8D4C-4332-8695-F53622EFA9E0}"/>
      </w:docPartPr>
      <w:docPartBody>
        <w:p w:rsidR="00497CA7" w:rsidRDefault="00497CA7" w:rsidP="00497CA7">
          <w:pPr>
            <w:pStyle w:val="A2B2C1C8A834449982A068283777379F"/>
          </w:pPr>
          <w:r w:rsidRPr="0007340C">
            <w:rPr>
              <w:rStyle w:val="PlaceholderText"/>
            </w:rPr>
            <w:t>Click or tap here to enter text.</w:t>
          </w:r>
        </w:p>
      </w:docPartBody>
    </w:docPart>
    <w:docPart>
      <w:docPartPr>
        <w:name w:val="275BB8937B674297BC01C5EBA59DADF5"/>
        <w:category>
          <w:name w:val="General"/>
          <w:gallery w:val="placeholder"/>
        </w:category>
        <w:types>
          <w:type w:val="bbPlcHdr"/>
        </w:types>
        <w:behaviors>
          <w:behavior w:val="content"/>
        </w:behaviors>
        <w:guid w:val="{1B8A322B-C5E0-4384-A537-4278D0A91099}"/>
      </w:docPartPr>
      <w:docPartBody>
        <w:p w:rsidR="00497CA7" w:rsidRDefault="00497CA7" w:rsidP="00497CA7">
          <w:pPr>
            <w:pStyle w:val="275BB8937B674297BC01C5EBA59DADF5"/>
          </w:pPr>
          <w:r w:rsidRPr="0007340C">
            <w:rPr>
              <w:rStyle w:val="PlaceholderText"/>
            </w:rPr>
            <w:t>Choose an item.</w:t>
          </w:r>
        </w:p>
      </w:docPartBody>
    </w:docPart>
    <w:docPart>
      <w:docPartPr>
        <w:name w:val="7EDC10B71D8B43778C3236510B212973"/>
        <w:category>
          <w:name w:val="General"/>
          <w:gallery w:val="placeholder"/>
        </w:category>
        <w:types>
          <w:type w:val="bbPlcHdr"/>
        </w:types>
        <w:behaviors>
          <w:behavior w:val="content"/>
        </w:behaviors>
        <w:guid w:val="{C9067FA0-3939-4A67-ADCE-BF1B37995A1C}"/>
      </w:docPartPr>
      <w:docPartBody>
        <w:p w:rsidR="00497CA7" w:rsidRDefault="00497CA7" w:rsidP="00497CA7">
          <w:pPr>
            <w:pStyle w:val="7EDC10B71D8B43778C3236510B212973"/>
          </w:pPr>
          <w:r w:rsidRPr="0007340C">
            <w:rPr>
              <w:rStyle w:val="PlaceholderText"/>
            </w:rPr>
            <w:t>Click or tap here to enter text.</w:t>
          </w:r>
        </w:p>
      </w:docPartBody>
    </w:docPart>
    <w:docPart>
      <w:docPartPr>
        <w:name w:val="71C5E2CCEAD6401A9966617AF28B91CA"/>
        <w:category>
          <w:name w:val="General"/>
          <w:gallery w:val="placeholder"/>
        </w:category>
        <w:types>
          <w:type w:val="bbPlcHdr"/>
        </w:types>
        <w:behaviors>
          <w:behavior w:val="content"/>
        </w:behaviors>
        <w:guid w:val="{443C10C5-4BDC-4F8A-93AE-B5287127B91D}"/>
      </w:docPartPr>
      <w:docPartBody>
        <w:p w:rsidR="00497CA7" w:rsidRDefault="00497CA7" w:rsidP="00497CA7">
          <w:pPr>
            <w:pStyle w:val="71C5E2CCEAD6401A9966617AF28B91CA"/>
          </w:pPr>
          <w:r w:rsidRPr="0007340C">
            <w:rPr>
              <w:rStyle w:val="PlaceholderText"/>
            </w:rPr>
            <w:t>Click or tap here to enter text.</w:t>
          </w:r>
        </w:p>
      </w:docPartBody>
    </w:docPart>
    <w:docPart>
      <w:docPartPr>
        <w:name w:val="80519C17B4D44025BF9BE2A612D68257"/>
        <w:category>
          <w:name w:val="General"/>
          <w:gallery w:val="placeholder"/>
        </w:category>
        <w:types>
          <w:type w:val="bbPlcHdr"/>
        </w:types>
        <w:behaviors>
          <w:behavior w:val="content"/>
        </w:behaviors>
        <w:guid w:val="{A988C76A-4926-4B13-92C9-3174B5364CED}"/>
      </w:docPartPr>
      <w:docPartBody>
        <w:p w:rsidR="00497CA7" w:rsidRDefault="00497CA7" w:rsidP="00497CA7">
          <w:pPr>
            <w:pStyle w:val="80519C17B4D44025BF9BE2A612D68257"/>
          </w:pPr>
          <w:r w:rsidRPr="0007340C">
            <w:rPr>
              <w:rStyle w:val="PlaceholderText"/>
            </w:rPr>
            <w:t>Click or tap here to enter text.</w:t>
          </w:r>
        </w:p>
      </w:docPartBody>
    </w:docPart>
    <w:docPart>
      <w:docPartPr>
        <w:name w:val="CC33323A3399401FB3C2ADD25E9F14A4"/>
        <w:category>
          <w:name w:val="General"/>
          <w:gallery w:val="placeholder"/>
        </w:category>
        <w:types>
          <w:type w:val="bbPlcHdr"/>
        </w:types>
        <w:behaviors>
          <w:behavior w:val="content"/>
        </w:behaviors>
        <w:guid w:val="{19FAADFA-146B-48BA-9463-36B0FB687178}"/>
      </w:docPartPr>
      <w:docPartBody>
        <w:p w:rsidR="00497CA7" w:rsidRDefault="00497CA7" w:rsidP="00497CA7">
          <w:pPr>
            <w:pStyle w:val="CC33323A3399401FB3C2ADD25E9F14A4"/>
          </w:pPr>
          <w:r w:rsidRPr="0007340C">
            <w:rPr>
              <w:rStyle w:val="PlaceholderText"/>
            </w:rPr>
            <w:t>Click or tap here to enter text.</w:t>
          </w:r>
        </w:p>
      </w:docPartBody>
    </w:docPart>
    <w:docPart>
      <w:docPartPr>
        <w:name w:val="5839B3A3C61D453E8CFC4CEB0706190B"/>
        <w:category>
          <w:name w:val="General"/>
          <w:gallery w:val="placeholder"/>
        </w:category>
        <w:types>
          <w:type w:val="bbPlcHdr"/>
        </w:types>
        <w:behaviors>
          <w:behavior w:val="content"/>
        </w:behaviors>
        <w:guid w:val="{6019020E-E1DB-4C5B-A21D-187E1FF3C6B7}"/>
      </w:docPartPr>
      <w:docPartBody>
        <w:p w:rsidR="00497CA7" w:rsidRDefault="00497CA7" w:rsidP="00497CA7">
          <w:pPr>
            <w:pStyle w:val="5839B3A3C61D453E8CFC4CEB0706190B"/>
          </w:pPr>
          <w:r w:rsidRPr="0007340C">
            <w:rPr>
              <w:rStyle w:val="PlaceholderText"/>
            </w:rPr>
            <w:t>Click or tap here to enter text.</w:t>
          </w:r>
        </w:p>
      </w:docPartBody>
    </w:docPart>
    <w:docPart>
      <w:docPartPr>
        <w:name w:val="DDDE3548ED3140DEB67F4533B888A895"/>
        <w:category>
          <w:name w:val="General"/>
          <w:gallery w:val="placeholder"/>
        </w:category>
        <w:types>
          <w:type w:val="bbPlcHdr"/>
        </w:types>
        <w:behaviors>
          <w:behavior w:val="content"/>
        </w:behaviors>
        <w:guid w:val="{621E2815-B437-41D1-9CFC-1BB7F3BE7349}"/>
      </w:docPartPr>
      <w:docPartBody>
        <w:p w:rsidR="00497CA7" w:rsidRDefault="00497CA7" w:rsidP="00497CA7">
          <w:pPr>
            <w:pStyle w:val="DDDE3548ED3140DEB67F4533B888A895"/>
          </w:pPr>
          <w:r w:rsidRPr="0007340C">
            <w:rPr>
              <w:rStyle w:val="PlaceholderText"/>
            </w:rPr>
            <w:t>Choose an item.</w:t>
          </w:r>
        </w:p>
      </w:docPartBody>
    </w:docPart>
    <w:docPart>
      <w:docPartPr>
        <w:name w:val="7933B7F1A12446A1944A65F951897AE7"/>
        <w:category>
          <w:name w:val="General"/>
          <w:gallery w:val="placeholder"/>
        </w:category>
        <w:types>
          <w:type w:val="bbPlcHdr"/>
        </w:types>
        <w:behaviors>
          <w:behavior w:val="content"/>
        </w:behaviors>
        <w:guid w:val="{9566E221-A8BD-4A16-8068-BA01D3506D23}"/>
      </w:docPartPr>
      <w:docPartBody>
        <w:p w:rsidR="00497CA7" w:rsidRDefault="00497CA7" w:rsidP="00497CA7">
          <w:pPr>
            <w:pStyle w:val="7933B7F1A12446A1944A65F951897AE7"/>
          </w:pPr>
          <w:r w:rsidRPr="0007340C">
            <w:rPr>
              <w:rStyle w:val="PlaceholderText"/>
            </w:rPr>
            <w:t>Click or tap here to enter text.</w:t>
          </w:r>
        </w:p>
      </w:docPartBody>
    </w:docPart>
    <w:docPart>
      <w:docPartPr>
        <w:name w:val="9043A65A1D8B4713827F61C7BFD77F36"/>
        <w:category>
          <w:name w:val="General"/>
          <w:gallery w:val="placeholder"/>
        </w:category>
        <w:types>
          <w:type w:val="bbPlcHdr"/>
        </w:types>
        <w:behaviors>
          <w:behavior w:val="content"/>
        </w:behaviors>
        <w:guid w:val="{6369C0F1-5286-4841-BB6A-8E592B1E3155}"/>
      </w:docPartPr>
      <w:docPartBody>
        <w:p w:rsidR="00497CA7" w:rsidRDefault="00497CA7" w:rsidP="00497CA7">
          <w:pPr>
            <w:pStyle w:val="9043A65A1D8B4713827F61C7BFD77F36"/>
          </w:pPr>
          <w:r w:rsidRPr="0007340C">
            <w:rPr>
              <w:rStyle w:val="PlaceholderText"/>
            </w:rPr>
            <w:t>Click or tap here to enter text.</w:t>
          </w:r>
        </w:p>
      </w:docPartBody>
    </w:docPart>
    <w:docPart>
      <w:docPartPr>
        <w:name w:val="B7C3F731D6034B098F8D01694A976EDD"/>
        <w:category>
          <w:name w:val="General"/>
          <w:gallery w:val="placeholder"/>
        </w:category>
        <w:types>
          <w:type w:val="bbPlcHdr"/>
        </w:types>
        <w:behaviors>
          <w:behavior w:val="content"/>
        </w:behaviors>
        <w:guid w:val="{296708A6-C675-47F2-B2FA-0D83ECE1906E}"/>
      </w:docPartPr>
      <w:docPartBody>
        <w:p w:rsidR="00497CA7" w:rsidRDefault="00497CA7" w:rsidP="00497CA7">
          <w:pPr>
            <w:pStyle w:val="B7C3F731D6034B098F8D01694A976EDD"/>
          </w:pPr>
          <w:r w:rsidRPr="0007340C">
            <w:rPr>
              <w:rStyle w:val="PlaceholderText"/>
            </w:rPr>
            <w:t>Click or tap here to enter text.</w:t>
          </w:r>
        </w:p>
      </w:docPartBody>
    </w:docPart>
    <w:docPart>
      <w:docPartPr>
        <w:name w:val="6C9697AEB3B749A2AF710AC2DDA9C691"/>
        <w:category>
          <w:name w:val="General"/>
          <w:gallery w:val="placeholder"/>
        </w:category>
        <w:types>
          <w:type w:val="bbPlcHdr"/>
        </w:types>
        <w:behaviors>
          <w:behavior w:val="content"/>
        </w:behaviors>
        <w:guid w:val="{AB83BB83-7006-459D-95B7-8EC4048D15B8}"/>
      </w:docPartPr>
      <w:docPartBody>
        <w:p w:rsidR="00497CA7" w:rsidRDefault="00497CA7" w:rsidP="00497CA7">
          <w:pPr>
            <w:pStyle w:val="6C9697AEB3B749A2AF710AC2DDA9C691"/>
          </w:pPr>
          <w:r w:rsidRPr="0007340C">
            <w:rPr>
              <w:rStyle w:val="PlaceholderText"/>
            </w:rPr>
            <w:t>Click or tap here to enter text.</w:t>
          </w:r>
        </w:p>
      </w:docPartBody>
    </w:docPart>
    <w:docPart>
      <w:docPartPr>
        <w:name w:val="0B89A6F455594DABA99A3872DF86813A"/>
        <w:category>
          <w:name w:val="General"/>
          <w:gallery w:val="placeholder"/>
        </w:category>
        <w:types>
          <w:type w:val="bbPlcHdr"/>
        </w:types>
        <w:behaviors>
          <w:behavior w:val="content"/>
        </w:behaviors>
        <w:guid w:val="{D3531FD4-488B-4E39-8B10-113766E1E677}"/>
      </w:docPartPr>
      <w:docPartBody>
        <w:p w:rsidR="00497CA7" w:rsidRDefault="00497CA7" w:rsidP="00497CA7">
          <w:pPr>
            <w:pStyle w:val="0B89A6F455594DABA99A3872DF86813A"/>
          </w:pPr>
          <w:r w:rsidRPr="0007340C">
            <w:rPr>
              <w:rStyle w:val="PlaceholderText"/>
            </w:rPr>
            <w:t>Click or tap here to enter text.</w:t>
          </w:r>
        </w:p>
      </w:docPartBody>
    </w:docPart>
    <w:docPart>
      <w:docPartPr>
        <w:name w:val="E0D41ECAE09C4E4187D79FA08FFB36C9"/>
        <w:category>
          <w:name w:val="General"/>
          <w:gallery w:val="placeholder"/>
        </w:category>
        <w:types>
          <w:type w:val="bbPlcHdr"/>
        </w:types>
        <w:behaviors>
          <w:behavior w:val="content"/>
        </w:behaviors>
        <w:guid w:val="{46D014CF-2186-4918-8A20-392EBD17CD2B}"/>
      </w:docPartPr>
      <w:docPartBody>
        <w:p w:rsidR="00497CA7" w:rsidRDefault="00497CA7" w:rsidP="00497CA7">
          <w:pPr>
            <w:pStyle w:val="E0D41ECAE09C4E4187D79FA08FFB36C9"/>
          </w:pPr>
          <w:r w:rsidRPr="0007340C">
            <w:rPr>
              <w:rStyle w:val="PlaceholderText"/>
            </w:rPr>
            <w:t>Choose an item.</w:t>
          </w:r>
        </w:p>
      </w:docPartBody>
    </w:docPart>
    <w:docPart>
      <w:docPartPr>
        <w:name w:val="CFD60970DC3D4E109D538DB4F0B9ADC4"/>
        <w:category>
          <w:name w:val="General"/>
          <w:gallery w:val="placeholder"/>
        </w:category>
        <w:types>
          <w:type w:val="bbPlcHdr"/>
        </w:types>
        <w:behaviors>
          <w:behavior w:val="content"/>
        </w:behaviors>
        <w:guid w:val="{9343D892-3C8C-4D53-BDCB-36EABC943CFB}"/>
      </w:docPartPr>
      <w:docPartBody>
        <w:p w:rsidR="00497CA7" w:rsidRDefault="00497CA7" w:rsidP="00497CA7">
          <w:pPr>
            <w:pStyle w:val="CFD60970DC3D4E109D538DB4F0B9ADC4"/>
          </w:pPr>
          <w:r w:rsidRPr="0007340C">
            <w:rPr>
              <w:rStyle w:val="PlaceholderText"/>
            </w:rPr>
            <w:t>Click or tap here to enter text.</w:t>
          </w:r>
        </w:p>
      </w:docPartBody>
    </w:docPart>
    <w:docPart>
      <w:docPartPr>
        <w:name w:val="3311632035B445F691CEB13B6FB03BD3"/>
        <w:category>
          <w:name w:val="General"/>
          <w:gallery w:val="placeholder"/>
        </w:category>
        <w:types>
          <w:type w:val="bbPlcHdr"/>
        </w:types>
        <w:behaviors>
          <w:behavior w:val="content"/>
        </w:behaviors>
        <w:guid w:val="{AF4FE04A-E4BA-4ACF-BC65-2D4440DCE789}"/>
      </w:docPartPr>
      <w:docPartBody>
        <w:p w:rsidR="00497CA7" w:rsidRDefault="00497CA7" w:rsidP="00497CA7">
          <w:pPr>
            <w:pStyle w:val="3311632035B445F691CEB13B6FB03BD3"/>
          </w:pPr>
          <w:r w:rsidRPr="0007340C">
            <w:rPr>
              <w:rStyle w:val="PlaceholderText"/>
            </w:rPr>
            <w:t>Click or tap here to enter text.</w:t>
          </w:r>
        </w:p>
      </w:docPartBody>
    </w:docPart>
    <w:docPart>
      <w:docPartPr>
        <w:name w:val="D2340B67C4DA471DB0B43D02785E786F"/>
        <w:category>
          <w:name w:val="General"/>
          <w:gallery w:val="placeholder"/>
        </w:category>
        <w:types>
          <w:type w:val="bbPlcHdr"/>
        </w:types>
        <w:behaviors>
          <w:behavior w:val="content"/>
        </w:behaviors>
        <w:guid w:val="{71A5C0AB-29CA-4131-A2D2-0FAC38381093}"/>
      </w:docPartPr>
      <w:docPartBody>
        <w:p w:rsidR="00497CA7" w:rsidRDefault="00497CA7" w:rsidP="00497CA7">
          <w:pPr>
            <w:pStyle w:val="D2340B67C4DA471DB0B43D02785E786F"/>
          </w:pPr>
          <w:r w:rsidRPr="0007340C">
            <w:rPr>
              <w:rStyle w:val="PlaceholderText"/>
            </w:rPr>
            <w:t>Click or tap here to enter text.</w:t>
          </w:r>
        </w:p>
      </w:docPartBody>
    </w:docPart>
    <w:docPart>
      <w:docPartPr>
        <w:name w:val="0EC7B9749ABF4BA78D4A25376B536E16"/>
        <w:category>
          <w:name w:val="General"/>
          <w:gallery w:val="placeholder"/>
        </w:category>
        <w:types>
          <w:type w:val="bbPlcHdr"/>
        </w:types>
        <w:behaviors>
          <w:behavior w:val="content"/>
        </w:behaviors>
        <w:guid w:val="{4413C2FB-082D-4FA7-923A-A5BD9DFC1495}"/>
      </w:docPartPr>
      <w:docPartBody>
        <w:p w:rsidR="00497CA7" w:rsidRDefault="00497CA7" w:rsidP="00497CA7">
          <w:pPr>
            <w:pStyle w:val="0EC7B9749ABF4BA78D4A25376B536E16"/>
          </w:pPr>
          <w:r w:rsidRPr="0007340C">
            <w:rPr>
              <w:rStyle w:val="PlaceholderText"/>
            </w:rPr>
            <w:t>Click or tap here to enter text.</w:t>
          </w:r>
        </w:p>
      </w:docPartBody>
    </w:docPart>
    <w:docPart>
      <w:docPartPr>
        <w:name w:val="D69664B4431D458B839151FFC7576FC2"/>
        <w:category>
          <w:name w:val="General"/>
          <w:gallery w:val="placeholder"/>
        </w:category>
        <w:types>
          <w:type w:val="bbPlcHdr"/>
        </w:types>
        <w:behaviors>
          <w:behavior w:val="content"/>
        </w:behaviors>
        <w:guid w:val="{2F62D717-5E18-4640-BE8D-C36ABE43F8B7}"/>
      </w:docPartPr>
      <w:docPartBody>
        <w:p w:rsidR="00497CA7" w:rsidRDefault="00497CA7" w:rsidP="00497CA7">
          <w:pPr>
            <w:pStyle w:val="D69664B4431D458B839151FFC7576FC2"/>
          </w:pPr>
          <w:r w:rsidRPr="0007340C">
            <w:rPr>
              <w:rStyle w:val="PlaceholderText"/>
            </w:rPr>
            <w:t>Click or tap here to enter text.</w:t>
          </w:r>
        </w:p>
      </w:docPartBody>
    </w:docPart>
    <w:docPart>
      <w:docPartPr>
        <w:name w:val="114E4D75106C4E9AAAF9216D02BD09E9"/>
        <w:category>
          <w:name w:val="General"/>
          <w:gallery w:val="placeholder"/>
        </w:category>
        <w:types>
          <w:type w:val="bbPlcHdr"/>
        </w:types>
        <w:behaviors>
          <w:behavior w:val="content"/>
        </w:behaviors>
        <w:guid w:val="{B6AEABD5-0669-4C66-A956-788F79A9675E}"/>
      </w:docPartPr>
      <w:docPartBody>
        <w:p w:rsidR="00497CA7" w:rsidRDefault="00497CA7" w:rsidP="00497CA7">
          <w:pPr>
            <w:pStyle w:val="114E4D75106C4E9AAAF9216D02BD09E9"/>
          </w:pPr>
          <w:r w:rsidRPr="0007340C">
            <w:rPr>
              <w:rStyle w:val="PlaceholderText"/>
            </w:rPr>
            <w:t>Choose an item.</w:t>
          </w:r>
        </w:p>
      </w:docPartBody>
    </w:docPart>
    <w:docPart>
      <w:docPartPr>
        <w:name w:val="F70667EA4087406C8FA8F5F03EFC7BB9"/>
        <w:category>
          <w:name w:val="General"/>
          <w:gallery w:val="placeholder"/>
        </w:category>
        <w:types>
          <w:type w:val="bbPlcHdr"/>
        </w:types>
        <w:behaviors>
          <w:behavior w:val="content"/>
        </w:behaviors>
        <w:guid w:val="{EAB561FA-F0E5-41F5-B9BD-1C3412C03194}"/>
      </w:docPartPr>
      <w:docPartBody>
        <w:p w:rsidR="00497CA7" w:rsidRDefault="00497CA7" w:rsidP="00497CA7">
          <w:pPr>
            <w:pStyle w:val="F70667EA4087406C8FA8F5F03EFC7BB9"/>
          </w:pPr>
          <w:r w:rsidRPr="0007340C">
            <w:rPr>
              <w:rStyle w:val="PlaceholderText"/>
            </w:rPr>
            <w:t>Click or tap here to enter text.</w:t>
          </w:r>
        </w:p>
      </w:docPartBody>
    </w:docPart>
    <w:docPart>
      <w:docPartPr>
        <w:name w:val="2C8F788A6628424A8EBBF1D6B9D65E43"/>
        <w:category>
          <w:name w:val="General"/>
          <w:gallery w:val="placeholder"/>
        </w:category>
        <w:types>
          <w:type w:val="bbPlcHdr"/>
        </w:types>
        <w:behaviors>
          <w:behavior w:val="content"/>
        </w:behaviors>
        <w:guid w:val="{06B88EC9-98DE-4D8D-9726-5E54EB8D84C3}"/>
      </w:docPartPr>
      <w:docPartBody>
        <w:p w:rsidR="00497CA7" w:rsidRDefault="00497CA7" w:rsidP="00497CA7">
          <w:pPr>
            <w:pStyle w:val="2C8F788A6628424A8EBBF1D6B9D65E43"/>
          </w:pPr>
          <w:r w:rsidRPr="0007340C">
            <w:rPr>
              <w:rStyle w:val="PlaceholderText"/>
            </w:rPr>
            <w:t>Click or tap here to enter text.</w:t>
          </w:r>
        </w:p>
      </w:docPartBody>
    </w:docPart>
    <w:docPart>
      <w:docPartPr>
        <w:name w:val="6E528533112E47A6BC5F5BD5D3389450"/>
        <w:category>
          <w:name w:val="General"/>
          <w:gallery w:val="placeholder"/>
        </w:category>
        <w:types>
          <w:type w:val="bbPlcHdr"/>
        </w:types>
        <w:behaviors>
          <w:behavior w:val="content"/>
        </w:behaviors>
        <w:guid w:val="{C8AC9860-D9F0-430F-94E8-C8837E9B03DC}"/>
      </w:docPartPr>
      <w:docPartBody>
        <w:p w:rsidR="00497CA7" w:rsidRDefault="00497CA7" w:rsidP="00497CA7">
          <w:pPr>
            <w:pStyle w:val="6E528533112E47A6BC5F5BD5D3389450"/>
          </w:pPr>
          <w:r w:rsidRPr="0007340C">
            <w:rPr>
              <w:rStyle w:val="PlaceholderText"/>
            </w:rPr>
            <w:t>Click or tap here to enter text.</w:t>
          </w:r>
        </w:p>
      </w:docPartBody>
    </w:docPart>
    <w:docPart>
      <w:docPartPr>
        <w:name w:val="3511E629167E4F37BA01E58E0545CC3A"/>
        <w:category>
          <w:name w:val="General"/>
          <w:gallery w:val="placeholder"/>
        </w:category>
        <w:types>
          <w:type w:val="bbPlcHdr"/>
        </w:types>
        <w:behaviors>
          <w:behavior w:val="content"/>
        </w:behaviors>
        <w:guid w:val="{F1DBB0EE-CCE2-4AC7-89A8-2A0B140D958D}"/>
      </w:docPartPr>
      <w:docPartBody>
        <w:p w:rsidR="00497CA7" w:rsidRDefault="00497CA7" w:rsidP="00497CA7">
          <w:pPr>
            <w:pStyle w:val="3511E629167E4F37BA01E58E0545CC3A"/>
          </w:pPr>
          <w:r w:rsidRPr="0007340C">
            <w:rPr>
              <w:rStyle w:val="PlaceholderText"/>
            </w:rPr>
            <w:t>Click or tap here to enter text.</w:t>
          </w:r>
        </w:p>
      </w:docPartBody>
    </w:docPart>
    <w:docPart>
      <w:docPartPr>
        <w:name w:val="A2E9ABAEA61C4BB5BA978311B8E029A3"/>
        <w:category>
          <w:name w:val="General"/>
          <w:gallery w:val="placeholder"/>
        </w:category>
        <w:types>
          <w:type w:val="bbPlcHdr"/>
        </w:types>
        <w:behaviors>
          <w:behavior w:val="content"/>
        </w:behaviors>
        <w:guid w:val="{02424F00-E507-4D92-BB4F-B2BC1EF4A2D0}"/>
      </w:docPartPr>
      <w:docPartBody>
        <w:p w:rsidR="00497CA7" w:rsidRDefault="00497CA7" w:rsidP="00497CA7">
          <w:pPr>
            <w:pStyle w:val="A2E9ABAEA61C4BB5BA978311B8E029A3"/>
          </w:pPr>
          <w:r w:rsidRPr="0007340C">
            <w:rPr>
              <w:rStyle w:val="PlaceholderText"/>
            </w:rPr>
            <w:t>Click or tap here to enter text.</w:t>
          </w:r>
        </w:p>
      </w:docPartBody>
    </w:docPart>
    <w:docPart>
      <w:docPartPr>
        <w:name w:val="79C98A5FCF1E48EE971E7C3BF834C6CE"/>
        <w:category>
          <w:name w:val="General"/>
          <w:gallery w:val="placeholder"/>
        </w:category>
        <w:types>
          <w:type w:val="bbPlcHdr"/>
        </w:types>
        <w:behaviors>
          <w:behavior w:val="content"/>
        </w:behaviors>
        <w:guid w:val="{3B799F46-5A4E-459B-8520-5DFBBF35C823}"/>
      </w:docPartPr>
      <w:docPartBody>
        <w:p w:rsidR="00497CA7" w:rsidRDefault="00497CA7" w:rsidP="00497CA7">
          <w:pPr>
            <w:pStyle w:val="79C98A5FCF1E48EE971E7C3BF834C6CE"/>
          </w:pPr>
          <w:r w:rsidRPr="0007340C">
            <w:rPr>
              <w:rStyle w:val="PlaceholderText"/>
            </w:rPr>
            <w:t>Choose an item.</w:t>
          </w:r>
        </w:p>
      </w:docPartBody>
    </w:docPart>
    <w:docPart>
      <w:docPartPr>
        <w:name w:val="8D23BD04E8B94635906F00000837E6D5"/>
        <w:category>
          <w:name w:val="General"/>
          <w:gallery w:val="placeholder"/>
        </w:category>
        <w:types>
          <w:type w:val="bbPlcHdr"/>
        </w:types>
        <w:behaviors>
          <w:behavior w:val="content"/>
        </w:behaviors>
        <w:guid w:val="{A0223147-B347-4147-B7AB-D989E07B3443}"/>
      </w:docPartPr>
      <w:docPartBody>
        <w:p w:rsidR="00497CA7" w:rsidRDefault="00497CA7" w:rsidP="00497CA7">
          <w:pPr>
            <w:pStyle w:val="8D23BD04E8B94635906F00000837E6D5"/>
          </w:pPr>
          <w:r w:rsidRPr="0007340C">
            <w:rPr>
              <w:rStyle w:val="PlaceholderText"/>
            </w:rPr>
            <w:t>Click or tap here to enter text.</w:t>
          </w:r>
        </w:p>
      </w:docPartBody>
    </w:docPart>
    <w:docPart>
      <w:docPartPr>
        <w:name w:val="A599E53FBF0E4DEC8D79408734170CE3"/>
        <w:category>
          <w:name w:val="General"/>
          <w:gallery w:val="placeholder"/>
        </w:category>
        <w:types>
          <w:type w:val="bbPlcHdr"/>
        </w:types>
        <w:behaviors>
          <w:behavior w:val="content"/>
        </w:behaviors>
        <w:guid w:val="{97EB1907-8323-4F74-BD58-D293A047422D}"/>
      </w:docPartPr>
      <w:docPartBody>
        <w:p w:rsidR="00497CA7" w:rsidRDefault="00497CA7" w:rsidP="00497CA7">
          <w:pPr>
            <w:pStyle w:val="A599E53FBF0E4DEC8D79408734170CE3"/>
          </w:pPr>
          <w:r w:rsidRPr="0007340C">
            <w:rPr>
              <w:rStyle w:val="PlaceholderText"/>
            </w:rPr>
            <w:t>Click or tap here to enter text.</w:t>
          </w:r>
        </w:p>
      </w:docPartBody>
    </w:docPart>
    <w:docPart>
      <w:docPartPr>
        <w:name w:val="BA074768C4FD40CFB011FE4D90BB1A5C"/>
        <w:category>
          <w:name w:val="General"/>
          <w:gallery w:val="placeholder"/>
        </w:category>
        <w:types>
          <w:type w:val="bbPlcHdr"/>
        </w:types>
        <w:behaviors>
          <w:behavior w:val="content"/>
        </w:behaviors>
        <w:guid w:val="{282B6BDA-7CB1-49BB-8897-09BAF0214A27}"/>
      </w:docPartPr>
      <w:docPartBody>
        <w:p w:rsidR="00497CA7" w:rsidRDefault="00497CA7" w:rsidP="00497CA7">
          <w:pPr>
            <w:pStyle w:val="BA074768C4FD40CFB011FE4D90BB1A5C"/>
          </w:pPr>
          <w:r w:rsidRPr="0007340C">
            <w:rPr>
              <w:rStyle w:val="PlaceholderText"/>
            </w:rPr>
            <w:t>Click or tap here to enter text.</w:t>
          </w:r>
        </w:p>
      </w:docPartBody>
    </w:docPart>
    <w:docPart>
      <w:docPartPr>
        <w:name w:val="18454596A39244A8A83F8BA7C3C3B521"/>
        <w:category>
          <w:name w:val="General"/>
          <w:gallery w:val="placeholder"/>
        </w:category>
        <w:types>
          <w:type w:val="bbPlcHdr"/>
        </w:types>
        <w:behaviors>
          <w:behavior w:val="content"/>
        </w:behaviors>
        <w:guid w:val="{C2D209DE-36D6-4E37-BFD0-B852AF03A351}"/>
      </w:docPartPr>
      <w:docPartBody>
        <w:p w:rsidR="00497CA7" w:rsidRDefault="00497CA7" w:rsidP="00497CA7">
          <w:pPr>
            <w:pStyle w:val="18454596A39244A8A83F8BA7C3C3B521"/>
          </w:pPr>
          <w:r w:rsidRPr="0007340C">
            <w:rPr>
              <w:rStyle w:val="PlaceholderText"/>
            </w:rPr>
            <w:t>Click or tap here to enter text.</w:t>
          </w:r>
        </w:p>
      </w:docPartBody>
    </w:docPart>
    <w:docPart>
      <w:docPartPr>
        <w:name w:val="7139C2BDD07E433AAAC97533D0F27FD0"/>
        <w:category>
          <w:name w:val="General"/>
          <w:gallery w:val="placeholder"/>
        </w:category>
        <w:types>
          <w:type w:val="bbPlcHdr"/>
        </w:types>
        <w:behaviors>
          <w:behavior w:val="content"/>
        </w:behaviors>
        <w:guid w:val="{C118BCB4-3ABC-4695-A256-EB0D826C259E}"/>
      </w:docPartPr>
      <w:docPartBody>
        <w:p w:rsidR="00497CA7" w:rsidRDefault="00497CA7" w:rsidP="00497CA7">
          <w:pPr>
            <w:pStyle w:val="7139C2BDD07E433AAAC97533D0F27FD0"/>
          </w:pPr>
          <w:r w:rsidRPr="0007340C">
            <w:rPr>
              <w:rStyle w:val="PlaceholderText"/>
            </w:rPr>
            <w:t>Click or tap here to enter text.</w:t>
          </w:r>
        </w:p>
      </w:docPartBody>
    </w:docPart>
    <w:docPart>
      <w:docPartPr>
        <w:name w:val="D069423D5E054A958445CA55E1528B67"/>
        <w:category>
          <w:name w:val="General"/>
          <w:gallery w:val="placeholder"/>
        </w:category>
        <w:types>
          <w:type w:val="bbPlcHdr"/>
        </w:types>
        <w:behaviors>
          <w:behavior w:val="content"/>
        </w:behaviors>
        <w:guid w:val="{C41C97CA-C35A-4689-8F32-C00919548894}"/>
      </w:docPartPr>
      <w:docPartBody>
        <w:p w:rsidR="00497CA7" w:rsidRDefault="00497CA7" w:rsidP="00497CA7">
          <w:pPr>
            <w:pStyle w:val="D069423D5E054A958445CA55E1528B67"/>
          </w:pPr>
          <w:r w:rsidRPr="0007340C">
            <w:rPr>
              <w:rStyle w:val="PlaceholderText"/>
            </w:rPr>
            <w:t>Choose an item.</w:t>
          </w:r>
        </w:p>
      </w:docPartBody>
    </w:docPart>
    <w:docPart>
      <w:docPartPr>
        <w:name w:val="1697D49EA79F49D295D16AD77277C8FD"/>
        <w:category>
          <w:name w:val="General"/>
          <w:gallery w:val="placeholder"/>
        </w:category>
        <w:types>
          <w:type w:val="bbPlcHdr"/>
        </w:types>
        <w:behaviors>
          <w:behavior w:val="content"/>
        </w:behaviors>
        <w:guid w:val="{AF9106C1-CF4A-4C04-B593-52431FE08832}"/>
      </w:docPartPr>
      <w:docPartBody>
        <w:p w:rsidR="00497CA7" w:rsidRDefault="00497CA7" w:rsidP="00497CA7">
          <w:pPr>
            <w:pStyle w:val="1697D49EA79F49D295D16AD77277C8FD"/>
          </w:pPr>
          <w:r w:rsidRPr="0007340C">
            <w:rPr>
              <w:rStyle w:val="PlaceholderText"/>
            </w:rPr>
            <w:t>Click or tap here to enter text.</w:t>
          </w:r>
        </w:p>
      </w:docPartBody>
    </w:docPart>
    <w:docPart>
      <w:docPartPr>
        <w:name w:val="A2249FF16DF44ED2B78CAFD2DAAA5F06"/>
        <w:category>
          <w:name w:val="General"/>
          <w:gallery w:val="placeholder"/>
        </w:category>
        <w:types>
          <w:type w:val="bbPlcHdr"/>
        </w:types>
        <w:behaviors>
          <w:behavior w:val="content"/>
        </w:behaviors>
        <w:guid w:val="{F1E0F59B-8E90-480A-8A72-1967D002FA4F}"/>
      </w:docPartPr>
      <w:docPartBody>
        <w:p w:rsidR="00497CA7" w:rsidRDefault="00497CA7" w:rsidP="00497CA7">
          <w:pPr>
            <w:pStyle w:val="A2249FF16DF44ED2B78CAFD2DAAA5F06"/>
          </w:pPr>
          <w:r w:rsidRPr="0007340C">
            <w:rPr>
              <w:rStyle w:val="PlaceholderText"/>
            </w:rPr>
            <w:t>Click or tap here to enter text.</w:t>
          </w:r>
        </w:p>
      </w:docPartBody>
    </w:docPart>
    <w:docPart>
      <w:docPartPr>
        <w:name w:val="0D94453BE6FC4CEBB43F28EB68919535"/>
        <w:category>
          <w:name w:val="General"/>
          <w:gallery w:val="placeholder"/>
        </w:category>
        <w:types>
          <w:type w:val="bbPlcHdr"/>
        </w:types>
        <w:behaviors>
          <w:behavior w:val="content"/>
        </w:behaviors>
        <w:guid w:val="{D08A7686-9105-4144-A8DD-52C07E572693}"/>
      </w:docPartPr>
      <w:docPartBody>
        <w:p w:rsidR="00497CA7" w:rsidRDefault="00497CA7" w:rsidP="00497CA7">
          <w:pPr>
            <w:pStyle w:val="0D94453BE6FC4CEBB43F28EB68919535"/>
          </w:pPr>
          <w:r w:rsidRPr="0007340C">
            <w:rPr>
              <w:rStyle w:val="PlaceholderText"/>
            </w:rPr>
            <w:t>Click or tap here to enter text.</w:t>
          </w:r>
        </w:p>
      </w:docPartBody>
    </w:docPart>
    <w:docPart>
      <w:docPartPr>
        <w:name w:val="055DA3EC66074018B5C220BD09DF805D"/>
        <w:category>
          <w:name w:val="General"/>
          <w:gallery w:val="placeholder"/>
        </w:category>
        <w:types>
          <w:type w:val="bbPlcHdr"/>
        </w:types>
        <w:behaviors>
          <w:behavior w:val="content"/>
        </w:behaviors>
        <w:guid w:val="{9703D4EB-FD8E-4F7C-8579-6535BF1D0567}"/>
      </w:docPartPr>
      <w:docPartBody>
        <w:p w:rsidR="00497CA7" w:rsidRDefault="00497CA7" w:rsidP="00497CA7">
          <w:pPr>
            <w:pStyle w:val="055DA3EC66074018B5C220BD09DF805D"/>
          </w:pPr>
          <w:r w:rsidRPr="0007340C">
            <w:rPr>
              <w:rStyle w:val="PlaceholderText"/>
            </w:rPr>
            <w:t>Click or tap here to enter text.</w:t>
          </w:r>
        </w:p>
      </w:docPartBody>
    </w:docPart>
    <w:docPart>
      <w:docPartPr>
        <w:name w:val="32815EB7BC8E46779AA44A54977FE608"/>
        <w:category>
          <w:name w:val="General"/>
          <w:gallery w:val="placeholder"/>
        </w:category>
        <w:types>
          <w:type w:val="bbPlcHdr"/>
        </w:types>
        <w:behaviors>
          <w:behavior w:val="content"/>
        </w:behaviors>
        <w:guid w:val="{6B082421-79EC-43E3-B34A-82CF94A8D03C}"/>
      </w:docPartPr>
      <w:docPartBody>
        <w:p w:rsidR="00497CA7" w:rsidRDefault="00497CA7" w:rsidP="00497CA7">
          <w:pPr>
            <w:pStyle w:val="32815EB7BC8E46779AA44A54977FE608"/>
          </w:pPr>
          <w:r w:rsidRPr="0007340C">
            <w:rPr>
              <w:rStyle w:val="PlaceholderText"/>
            </w:rPr>
            <w:t>Click or tap here to enter text.</w:t>
          </w:r>
        </w:p>
      </w:docPartBody>
    </w:docPart>
    <w:docPart>
      <w:docPartPr>
        <w:name w:val="FD65E581EFD44AA4B4342AB2B40ED556"/>
        <w:category>
          <w:name w:val="General"/>
          <w:gallery w:val="placeholder"/>
        </w:category>
        <w:types>
          <w:type w:val="bbPlcHdr"/>
        </w:types>
        <w:behaviors>
          <w:behavior w:val="content"/>
        </w:behaviors>
        <w:guid w:val="{29F24AAC-C111-46FE-A938-B5E5958AD125}"/>
      </w:docPartPr>
      <w:docPartBody>
        <w:p w:rsidR="00497CA7" w:rsidRDefault="00497CA7" w:rsidP="00497CA7">
          <w:pPr>
            <w:pStyle w:val="FD65E581EFD44AA4B4342AB2B40ED556"/>
          </w:pPr>
          <w:r w:rsidRPr="0007340C">
            <w:rPr>
              <w:rStyle w:val="PlaceholderText"/>
            </w:rPr>
            <w:t>Choose an item.</w:t>
          </w:r>
        </w:p>
      </w:docPartBody>
    </w:docPart>
    <w:docPart>
      <w:docPartPr>
        <w:name w:val="AE32C397608742CF9FD2CDB9DBF03392"/>
        <w:category>
          <w:name w:val="General"/>
          <w:gallery w:val="placeholder"/>
        </w:category>
        <w:types>
          <w:type w:val="bbPlcHdr"/>
        </w:types>
        <w:behaviors>
          <w:behavior w:val="content"/>
        </w:behaviors>
        <w:guid w:val="{A12E6C12-6B0E-42B1-9EFC-80350F08DE7A}"/>
      </w:docPartPr>
      <w:docPartBody>
        <w:p w:rsidR="00497CA7" w:rsidRDefault="00497CA7" w:rsidP="00497CA7">
          <w:pPr>
            <w:pStyle w:val="AE32C397608742CF9FD2CDB9DBF03392"/>
          </w:pPr>
          <w:r w:rsidRPr="0007340C">
            <w:rPr>
              <w:rStyle w:val="PlaceholderText"/>
            </w:rPr>
            <w:t>Click or tap here to enter text.</w:t>
          </w:r>
        </w:p>
      </w:docPartBody>
    </w:docPart>
    <w:docPart>
      <w:docPartPr>
        <w:name w:val="4E4BAB4E3E304974A34076449A90718A"/>
        <w:category>
          <w:name w:val="General"/>
          <w:gallery w:val="placeholder"/>
        </w:category>
        <w:types>
          <w:type w:val="bbPlcHdr"/>
        </w:types>
        <w:behaviors>
          <w:behavior w:val="content"/>
        </w:behaviors>
        <w:guid w:val="{E25D6612-3C43-4B7D-978D-F408D30C5C2E}"/>
      </w:docPartPr>
      <w:docPartBody>
        <w:p w:rsidR="00497CA7" w:rsidRDefault="00497CA7" w:rsidP="00497CA7">
          <w:pPr>
            <w:pStyle w:val="4E4BAB4E3E304974A34076449A90718A"/>
          </w:pPr>
          <w:r w:rsidRPr="0007340C">
            <w:rPr>
              <w:rStyle w:val="PlaceholderText"/>
            </w:rPr>
            <w:t>Click or tap here to enter text.</w:t>
          </w:r>
        </w:p>
      </w:docPartBody>
    </w:docPart>
    <w:docPart>
      <w:docPartPr>
        <w:name w:val="4416D38DCAB14BAE807E687269194038"/>
        <w:category>
          <w:name w:val="General"/>
          <w:gallery w:val="placeholder"/>
        </w:category>
        <w:types>
          <w:type w:val="bbPlcHdr"/>
        </w:types>
        <w:behaviors>
          <w:behavior w:val="content"/>
        </w:behaviors>
        <w:guid w:val="{B78A89C9-CB9E-4999-880B-08AD01633F3D}"/>
      </w:docPartPr>
      <w:docPartBody>
        <w:p w:rsidR="00497CA7" w:rsidRDefault="00497CA7" w:rsidP="00497CA7">
          <w:pPr>
            <w:pStyle w:val="4416D38DCAB14BAE807E687269194038"/>
          </w:pPr>
          <w:r w:rsidRPr="0007340C">
            <w:rPr>
              <w:rStyle w:val="PlaceholderText"/>
            </w:rPr>
            <w:t>Click or tap here to enter text.</w:t>
          </w:r>
        </w:p>
      </w:docPartBody>
    </w:docPart>
    <w:docPart>
      <w:docPartPr>
        <w:name w:val="B7DA4D3FB1DF4867ADC9053DDF27B0A0"/>
        <w:category>
          <w:name w:val="General"/>
          <w:gallery w:val="placeholder"/>
        </w:category>
        <w:types>
          <w:type w:val="bbPlcHdr"/>
        </w:types>
        <w:behaviors>
          <w:behavior w:val="content"/>
        </w:behaviors>
        <w:guid w:val="{461698E2-5121-4C3D-AAFF-DC0087F2A057}"/>
      </w:docPartPr>
      <w:docPartBody>
        <w:p w:rsidR="00497CA7" w:rsidRDefault="00497CA7" w:rsidP="00497CA7">
          <w:pPr>
            <w:pStyle w:val="B7DA4D3FB1DF4867ADC9053DDF27B0A0"/>
          </w:pPr>
          <w:r w:rsidRPr="0007340C">
            <w:rPr>
              <w:rStyle w:val="PlaceholderText"/>
            </w:rPr>
            <w:t>Click or tap here to enter text.</w:t>
          </w:r>
        </w:p>
      </w:docPartBody>
    </w:docPart>
    <w:docPart>
      <w:docPartPr>
        <w:name w:val="7039434E4BBE469AA404C885D9064088"/>
        <w:category>
          <w:name w:val="General"/>
          <w:gallery w:val="placeholder"/>
        </w:category>
        <w:types>
          <w:type w:val="bbPlcHdr"/>
        </w:types>
        <w:behaviors>
          <w:behavior w:val="content"/>
        </w:behaviors>
        <w:guid w:val="{BCE511CE-354E-4CB8-AF3A-B7A1A5F3073B}"/>
      </w:docPartPr>
      <w:docPartBody>
        <w:p w:rsidR="00497CA7" w:rsidRDefault="00497CA7" w:rsidP="00497CA7">
          <w:pPr>
            <w:pStyle w:val="7039434E4BBE469AA404C885D9064088"/>
          </w:pPr>
          <w:r w:rsidRPr="0007340C">
            <w:rPr>
              <w:rStyle w:val="PlaceholderText"/>
            </w:rPr>
            <w:t>Click or tap here to enter text.</w:t>
          </w:r>
        </w:p>
      </w:docPartBody>
    </w:docPart>
    <w:docPart>
      <w:docPartPr>
        <w:name w:val="93E4E7A29D9D4C5390C87B82CF94F81A"/>
        <w:category>
          <w:name w:val="General"/>
          <w:gallery w:val="placeholder"/>
        </w:category>
        <w:types>
          <w:type w:val="bbPlcHdr"/>
        </w:types>
        <w:behaviors>
          <w:behavior w:val="content"/>
        </w:behaviors>
        <w:guid w:val="{6A9B0FF1-DC6C-4FE1-A18E-44FF364EDCD1}"/>
      </w:docPartPr>
      <w:docPartBody>
        <w:p w:rsidR="00497CA7" w:rsidRDefault="00497CA7" w:rsidP="00497CA7">
          <w:pPr>
            <w:pStyle w:val="93E4E7A29D9D4C5390C87B82CF94F81A"/>
          </w:pPr>
          <w:r w:rsidRPr="0007340C">
            <w:rPr>
              <w:rStyle w:val="PlaceholderText"/>
            </w:rPr>
            <w:t>Choose an item.</w:t>
          </w:r>
        </w:p>
      </w:docPartBody>
    </w:docPart>
    <w:docPart>
      <w:docPartPr>
        <w:name w:val="D4381018554A4EA88A02F190811416E8"/>
        <w:category>
          <w:name w:val="General"/>
          <w:gallery w:val="placeholder"/>
        </w:category>
        <w:types>
          <w:type w:val="bbPlcHdr"/>
        </w:types>
        <w:behaviors>
          <w:behavior w:val="content"/>
        </w:behaviors>
        <w:guid w:val="{E6302BE8-54D5-4591-9BA1-602B8AB75F43}"/>
      </w:docPartPr>
      <w:docPartBody>
        <w:p w:rsidR="00497CA7" w:rsidRDefault="00497CA7" w:rsidP="00497CA7">
          <w:pPr>
            <w:pStyle w:val="D4381018554A4EA88A02F190811416E8"/>
          </w:pPr>
          <w:r w:rsidRPr="0007340C">
            <w:rPr>
              <w:rStyle w:val="PlaceholderText"/>
            </w:rPr>
            <w:t>Click or tap here to enter text.</w:t>
          </w:r>
        </w:p>
      </w:docPartBody>
    </w:docPart>
    <w:docPart>
      <w:docPartPr>
        <w:name w:val="A569EED9614F4B12BB87713ECF7F6588"/>
        <w:category>
          <w:name w:val="General"/>
          <w:gallery w:val="placeholder"/>
        </w:category>
        <w:types>
          <w:type w:val="bbPlcHdr"/>
        </w:types>
        <w:behaviors>
          <w:behavior w:val="content"/>
        </w:behaviors>
        <w:guid w:val="{389E934A-A740-4EA7-BD03-3143ECF2500B}"/>
      </w:docPartPr>
      <w:docPartBody>
        <w:p w:rsidR="00497CA7" w:rsidRDefault="00497CA7" w:rsidP="00497CA7">
          <w:pPr>
            <w:pStyle w:val="A569EED9614F4B12BB87713ECF7F6588"/>
          </w:pPr>
          <w:r w:rsidRPr="0007340C">
            <w:rPr>
              <w:rStyle w:val="PlaceholderText"/>
            </w:rPr>
            <w:t>Click or tap here to enter text.</w:t>
          </w:r>
        </w:p>
      </w:docPartBody>
    </w:docPart>
    <w:docPart>
      <w:docPartPr>
        <w:name w:val="54FDDB90402F487AB8657AE5AB54D6EF"/>
        <w:category>
          <w:name w:val="General"/>
          <w:gallery w:val="placeholder"/>
        </w:category>
        <w:types>
          <w:type w:val="bbPlcHdr"/>
        </w:types>
        <w:behaviors>
          <w:behavior w:val="content"/>
        </w:behaviors>
        <w:guid w:val="{3EB4E8EC-61BC-4839-AC96-E2ECB600CA16}"/>
      </w:docPartPr>
      <w:docPartBody>
        <w:p w:rsidR="00497CA7" w:rsidRDefault="00497CA7" w:rsidP="00497CA7">
          <w:pPr>
            <w:pStyle w:val="54FDDB90402F487AB8657AE5AB54D6EF"/>
          </w:pPr>
          <w:r w:rsidRPr="0007340C">
            <w:rPr>
              <w:rStyle w:val="PlaceholderText"/>
            </w:rPr>
            <w:t>Click or tap here to enter text.</w:t>
          </w:r>
        </w:p>
      </w:docPartBody>
    </w:docPart>
    <w:docPart>
      <w:docPartPr>
        <w:name w:val="2D695793A5C24CA7AB9D7AD38875F683"/>
        <w:category>
          <w:name w:val="General"/>
          <w:gallery w:val="placeholder"/>
        </w:category>
        <w:types>
          <w:type w:val="bbPlcHdr"/>
        </w:types>
        <w:behaviors>
          <w:behavior w:val="content"/>
        </w:behaviors>
        <w:guid w:val="{90405E98-074B-4E61-9C28-33D74ACF20DE}"/>
      </w:docPartPr>
      <w:docPartBody>
        <w:p w:rsidR="00497CA7" w:rsidRDefault="00497CA7" w:rsidP="00497CA7">
          <w:pPr>
            <w:pStyle w:val="2D695793A5C24CA7AB9D7AD38875F683"/>
          </w:pPr>
          <w:r w:rsidRPr="0007340C">
            <w:rPr>
              <w:rStyle w:val="PlaceholderText"/>
            </w:rPr>
            <w:t>Click or tap here to enter text.</w:t>
          </w:r>
        </w:p>
      </w:docPartBody>
    </w:docPart>
    <w:docPart>
      <w:docPartPr>
        <w:name w:val="BB08875EEBEB4881AB254853C39DC26C"/>
        <w:category>
          <w:name w:val="General"/>
          <w:gallery w:val="placeholder"/>
        </w:category>
        <w:types>
          <w:type w:val="bbPlcHdr"/>
        </w:types>
        <w:behaviors>
          <w:behavior w:val="content"/>
        </w:behaviors>
        <w:guid w:val="{77A020CC-C4D2-4FC4-8C30-575DB56EFB53}"/>
      </w:docPartPr>
      <w:docPartBody>
        <w:p w:rsidR="00497CA7" w:rsidRDefault="00497CA7" w:rsidP="00497CA7">
          <w:pPr>
            <w:pStyle w:val="BB08875EEBEB4881AB254853C39DC26C"/>
          </w:pPr>
          <w:r w:rsidRPr="0007340C">
            <w:rPr>
              <w:rStyle w:val="PlaceholderText"/>
            </w:rPr>
            <w:t>Click or tap here to enter text.</w:t>
          </w:r>
        </w:p>
      </w:docPartBody>
    </w:docPart>
    <w:docPart>
      <w:docPartPr>
        <w:name w:val="51EA62D198FE47928E68801C0122B560"/>
        <w:category>
          <w:name w:val="General"/>
          <w:gallery w:val="placeholder"/>
        </w:category>
        <w:types>
          <w:type w:val="bbPlcHdr"/>
        </w:types>
        <w:behaviors>
          <w:behavior w:val="content"/>
        </w:behaviors>
        <w:guid w:val="{B6DD4BE0-CA2A-490E-91DA-E8F1639D2278}"/>
      </w:docPartPr>
      <w:docPartBody>
        <w:p w:rsidR="00497CA7" w:rsidRDefault="00497CA7" w:rsidP="00497CA7">
          <w:pPr>
            <w:pStyle w:val="51EA62D198FE47928E68801C0122B560"/>
          </w:pPr>
          <w:r w:rsidRPr="0007340C">
            <w:rPr>
              <w:rStyle w:val="PlaceholderText"/>
            </w:rPr>
            <w:t>Choose an item.</w:t>
          </w:r>
        </w:p>
      </w:docPartBody>
    </w:docPart>
    <w:docPart>
      <w:docPartPr>
        <w:name w:val="FECACF64E856459CB8EDE3119FCCC124"/>
        <w:category>
          <w:name w:val="General"/>
          <w:gallery w:val="placeholder"/>
        </w:category>
        <w:types>
          <w:type w:val="bbPlcHdr"/>
        </w:types>
        <w:behaviors>
          <w:behavior w:val="content"/>
        </w:behaviors>
        <w:guid w:val="{401E47FB-B8B5-4D6B-964D-CEA60B9350E8}"/>
      </w:docPartPr>
      <w:docPartBody>
        <w:p w:rsidR="00497CA7" w:rsidRDefault="00497CA7" w:rsidP="00497CA7">
          <w:pPr>
            <w:pStyle w:val="FECACF64E856459CB8EDE3119FCCC124"/>
          </w:pPr>
          <w:r w:rsidRPr="0007340C">
            <w:rPr>
              <w:rStyle w:val="PlaceholderText"/>
            </w:rPr>
            <w:t>Click or tap here to enter text.</w:t>
          </w:r>
        </w:p>
      </w:docPartBody>
    </w:docPart>
    <w:docPart>
      <w:docPartPr>
        <w:name w:val="A734B14134C74AF9AC752507EA324E4E"/>
        <w:category>
          <w:name w:val="General"/>
          <w:gallery w:val="placeholder"/>
        </w:category>
        <w:types>
          <w:type w:val="bbPlcHdr"/>
        </w:types>
        <w:behaviors>
          <w:behavior w:val="content"/>
        </w:behaviors>
        <w:guid w:val="{F5EB97E9-071F-486D-9393-1270D3A65951}"/>
      </w:docPartPr>
      <w:docPartBody>
        <w:p w:rsidR="00497CA7" w:rsidRDefault="00497CA7" w:rsidP="00497CA7">
          <w:pPr>
            <w:pStyle w:val="A734B14134C74AF9AC752507EA324E4E"/>
          </w:pPr>
          <w:r w:rsidRPr="0007340C">
            <w:rPr>
              <w:rStyle w:val="PlaceholderText"/>
            </w:rPr>
            <w:t>Click or tap here to enter text.</w:t>
          </w:r>
        </w:p>
      </w:docPartBody>
    </w:docPart>
    <w:docPart>
      <w:docPartPr>
        <w:name w:val="E85534A17E3D4D419BE6F00D456AC563"/>
        <w:category>
          <w:name w:val="General"/>
          <w:gallery w:val="placeholder"/>
        </w:category>
        <w:types>
          <w:type w:val="bbPlcHdr"/>
        </w:types>
        <w:behaviors>
          <w:behavior w:val="content"/>
        </w:behaviors>
        <w:guid w:val="{630FCDF7-546A-469E-B312-B8560B8C91C2}"/>
      </w:docPartPr>
      <w:docPartBody>
        <w:p w:rsidR="00497CA7" w:rsidRDefault="00497CA7" w:rsidP="00497CA7">
          <w:pPr>
            <w:pStyle w:val="E85534A17E3D4D419BE6F00D456AC563"/>
          </w:pPr>
          <w:r w:rsidRPr="0007340C">
            <w:rPr>
              <w:rStyle w:val="PlaceholderText"/>
            </w:rPr>
            <w:t>Click or tap here to enter text.</w:t>
          </w:r>
        </w:p>
      </w:docPartBody>
    </w:docPart>
    <w:docPart>
      <w:docPartPr>
        <w:name w:val="8445A3F9FC334C4A963E98494388ED6D"/>
        <w:category>
          <w:name w:val="General"/>
          <w:gallery w:val="placeholder"/>
        </w:category>
        <w:types>
          <w:type w:val="bbPlcHdr"/>
        </w:types>
        <w:behaviors>
          <w:behavior w:val="content"/>
        </w:behaviors>
        <w:guid w:val="{5C61AB80-883F-45FE-BFFE-F8E368293267}"/>
      </w:docPartPr>
      <w:docPartBody>
        <w:p w:rsidR="00497CA7" w:rsidRDefault="00497CA7" w:rsidP="00497CA7">
          <w:pPr>
            <w:pStyle w:val="8445A3F9FC334C4A963E98494388ED6D"/>
          </w:pPr>
          <w:r w:rsidRPr="0007340C">
            <w:rPr>
              <w:rStyle w:val="PlaceholderText"/>
            </w:rPr>
            <w:t>Click or tap here to enter text.</w:t>
          </w:r>
        </w:p>
      </w:docPartBody>
    </w:docPart>
    <w:docPart>
      <w:docPartPr>
        <w:name w:val="43C48871A31A4B378463BB5CD54D9D61"/>
        <w:category>
          <w:name w:val="General"/>
          <w:gallery w:val="placeholder"/>
        </w:category>
        <w:types>
          <w:type w:val="bbPlcHdr"/>
        </w:types>
        <w:behaviors>
          <w:behavior w:val="content"/>
        </w:behaviors>
        <w:guid w:val="{5859D70D-3FF4-4596-893F-8801B31C7E01}"/>
      </w:docPartPr>
      <w:docPartBody>
        <w:p w:rsidR="00497CA7" w:rsidRDefault="00497CA7" w:rsidP="00497CA7">
          <w:pPr>
            <w:pStyle w:val="43C48871A31A4B378463BB5CD54D9D61"/>
          </w:pPr>
          <w:r w:rsidRPr="0007340C">
            <w:rPr>
              <w:rStyle w:val="PlaceholderText"/>
            </w:rPr>
            <w:t>Click or tap here to enter text.</w:t>
          </w:r>
        </w:p>
      </w:docPartBody>
    </w:docPart>
    <w:docPart>
      <w:docPartPr>
        <w:name w:val="D2B10C2151DF468DA70549557892A9DD"/>
        <w:category>
          <w:name w:val="General"/>
          <w:gallery w:val="placeholder"/>
        </w:category>
        <w:types>
          <w:type w:val="bbPlcHdr"/>
        </w:types>
        <w:behaviors>
          <w:behavior w:val="content"/>
        </w:behaviors>
        <w:guid w:val="{37BABF1B-13AF-4DA7-88E5-6691B5B2B50A}"/>
      </w:docPartPr>
      <w:docPartBody>
        <w:p w:rsidR="00497CA7" w:rsidRDefault="00497CA7" w:rsidP="00497CA7">
          <w:pPr>
            <w:pStyle w:val="D2B10C2151DF468DA70549557892A9DD"/>
          </w:pPr>
          <w:r w:rsidRPr="0007340C">
            <w:rPr>
              <w:rStyle w:val="PlaceholderText"/>
            </w:rPr>
            <w:t>Choose an item.</w:t>
          </w:r>
        </w:p>
      </w:docPartBody>
    </w:docPart>
    <w:docPart>
      <w:docPartPr>
        <w:name w:val="27390279FD6843E5B127EE5BC83A9446"/>
        <w:category>
          <w:name w:val="General"/>
          <w:gallery w:val="placeholder"/>
        </w:category>
        <w:types>
          <w:type w:val="bbPlcHdr"/>
        </w:types>
        <w:behaviors>
          <w:behavior w:val="content"/>
        </w:behaviors>
        <w:guid w:val="{27C1FACA-CCF9-4228-A993-9DA6B960038D}"/>
      </w:docPartPr>
      <w:docPartBody>
        <w:p w:rsidR="00497CA7" w:rsidRDefault="00497CA7" w:rsidP="00497CA7">
          <w:pPr>
            <w:pStyle w:val="27390279FD6843E5B127EE5BC83A9446"/>
          </w:pPr>
          <w:r w:rsidRPr="0007340C">
            <w:rPr>
              <w:rStyle w:val="PlaceholderText"/>
            </w:rPr>
            <w:t>Click or tap here to enter text.</w:t>
          </w:r>
        </w:p>
      </w:docPartBody>
    </w:docPart>
    <w:docPart>
      <w:docPartPr>
        <w:name w:val="1708975CFE114F7585D550CFFB7ED312"/>
        <w:category>
          <w:name w:val="General"/>
          <w:gallery w:val="placeholder"/>
        </w:category>
        <w:types>
          <w:type w:val="bbPlcHdr"/>
        </w:types>
        <w:behaviors>
          <w:behavior w:val="content"/>
        </w:behaviors>
        <w:guid w:val="{0C6A860E-F1DD-45C4-BED1-97695AB276E6}"/>
      </w:docPartPr>
      <w:docPartBody>
        <w:p w:rsidR="00497CA7" w:rsidRDefault="00497CA7" w:rsidP="00497CA7">
          <w:pPr>
            <w:pStyle w:val="1708975CFE114F7585D550CFFB7ED312"/>
          </w:pPr>
          <w:r w:rsidRPr="0007340C">
            <w:rPr>
              <w:rStyle w:val="PlaceholderText"/>
            </w:rPr>
            <w:t>Click or tap here to enter text.</w:t>
          </w:r>
        </w:p>
      </w:docPartBody>
    </w:docPart>
    <w:docPart>
      <w:docPartPr>
        <w:name w:val="1C325377270C4FB880A9C184EDC9DD24"/>
        <w:category>
          <w:name w:val="General"/>
          <w:gallery w:val="placeholder"/>
        </w:category>
        <w:types>
          <w:type w:val="bbPlcHdr"/>
        </w:types>
        <w:behaviors>
          <w:behavior w:val="content"/>
        </w:behaviors>
        <w:guid w:val="{B87F852A-068C-49AB-9217-FAA1CE7A8F7E}"/>
      </w:docPartPr>
      <w:docPartBody>
        <w:p w:rsidR="00497CA7" w:rsidRDefault="00497CA7" w:rsidP="00497CA7">
          <w:pPr>
            <w:pStyle w:val="1C325377270C4FB880A9C184EDC9DD24"/>
          </w:pPr>
          <w:r w:rsidRPr="0007340C">
            <w:rPr>
              <w:rStyle w:val="PlaceholderText"/>
            </w:rPr>
            <w:t>Click or tap here to enter text.</w:t>
          </w:r>
        </w:p>
      </w:docPartBody>
    </w:docPart>
    <w:docPart>
      <w:docPartPr>
        <w:name w:val="33F069C271854C958282A99576DE3D62"/>
        <w:category>
          <w:name w:val="General"/>
          <w:gallery w:val="placeholder"/>
        </w:category>
        <w:types>
          <w:type w:val="bbPlcHdr"/>
        </w:types>
        <w:behaviors>
          <w:behavior w:val="content"/>
        </w:behaviors>
        <w:guid w:val="{2FFF9369-BC67-4059-AE12-ED9A8C88257D}"/>
      </w:docPartPr>
      <w:docPartBody>
        <w:p w:rsidR="00497CA7" w:rsidRDefault="00497CA7" w:rsidP="00497CA7">
          <w:pPr>
            <w:pStyle w:val="33F069C271854C958282A99576DE3D62"/>
          </w:pPr>
          <w:r w:rsidRPr="0007340C">
            <w:rPr>
              <w:rStyle w:val="PlaceholderText"/>
            </w:rPr>
            <w:t>Click or tap here to enter text.</w:t>
          </w:r>
        </w:p>
      </w:docPartBody>
    </w:docPart>
    <w:docPart>
      <w:docPartPr>
        <w:name w:val="CBC85F00146A4A00B88A21F8B1A62216"/>
        <w:category>
          <w:name w:val="General"/>
          <w:gallery w:val="placeholder"/>
        </w:category>
        <w:types>
          <w:type w:val="bbPlcHdr"/>
        </w:types>
        <w:behaviors>
          <w:behavior w:val="content"/>
        </w:behaviors>
        <w:guid w:val="{E7A3361A-AA3D-409A-A3F5-712A37B2FD04}"/>
      </w:docPartPr>
      <w:docPartBody>
        <w:p w:rsidR="00497CA7" w:rsidRDefault="00497CA7" w:rsidP="00497CA7">
          <w:pPr>
            <w:pStyle w:val="CBC85F00146A4A00B88A21F8B1A62216"/>
          </w:pPr>
          <w:r w:rsidRPr="0007340C">
            <w:rPr>
              <w:rStyle w:val="PlaceholderText"/>
            </w:rPr>
            <w:t>Click or tap here to enter text.</w:t>
          </w:r>
        </w:p>
      </w:docPartBody>
    </w:docPart>
    <w:docPart>
      <w:docPartPr>
        <w:name w:val="A0616E3F576841C9A6778292CDE7827F"/>
        <w:category>
          <w:name w:val="General"/>
          <w:gallery w:val="placeholder"/>
        </w:category>
        <w:types>
          <w:type w:val="bbPlcHdr"/>
        </w:types>
        <w:behaviors>
          <w:behavior w:val="content"/>
        </w:behaviors>
        <w:guid w:val="{0C5A496C-0ABA-4690-8E93-6162374ACB21}"/>
      </w:docPartPr>
      <w:docPartBody>
        <w:p w:rsidR="00497CA7" w:rsidRDefault="00497CA7" w:rsidP="00497CA7">
          <w:pPr>
            <w:pStyle w:val="A0616E3F576841C9A6778292CDE7827F"/>
          </w:pPr>
          <w:r w:rsidRPr="0007340C">
            <w:rPr>
              <w:rStyle w:val="PlaceholderText"/>
            </w:rPr>
            <w:t>Choose an item.</w:t>
          </w:r>
        </w:p>
      </w:docPartBody>
    </w:docPart>
    <w:docPart>
      <w:docPartPr>
        <w:name w:val="C8C2C4746E7341E8A0BD2C002749C899"/>
        <w:category>
          <w:name w:val="General"/>
          <w:gallery w:val="placeholder"/>
        </w:category>
        <w:types>
          <w:type w:val="bbPlcHdr"/>
        </w:types>
        <w:behaviors>
          <w:behavior w:val="content"/>
        </w:behaviors>
        <w:guid w:val="{2C743870-1BF0-4CB7-9A94-A03A80FB72A1}"/>
      </w:docPartPr>
      <w:docPartBody>
        <w:p w:rsidR="00497CA7" w:rsidRDefault="00497CA7" w:rsidP="00497CA7">
          <w:pPr>
            <w:pStyle w:val="C8C2C4746E7341E8A0BD2C002749C899"/>
          </w:pPr>
          <w:r w:rsidRPr="0007340C">
            <w:rPr>
              <w:rStyle w:val="PlaceholderText"/>
            </w:rPr>
            <w:t>Click or tap here to enter text.</w:t>
          </w:r>
        </w:p>
      </w:docPartBody>
    </w:docPart>
    <w:docPart>
      <w:docPartPr>
        <w:name w:val="A51B0079B4E54B299A88D7975B3B6256"/>
        <w:category>
          <w:name w:val="General"/>
          <w:gallery w:val="placeholder"/>
        </w:category>
        <w:types>
          <w:type w:val="bbPlcHdr"/>
        </w:types>
        <w:behaviors>
          <w:behavior w:val="content"/>
        </w:behaviors>
        <w:guid w:val="{8344C64E-7047-4295-915B-CFDE5D60F22B}"/>
      </w:docPartPr>
      <w:docPartBody>
        <w:p w:rsidR="00497CA7" w:rsidRDefault="00497CA7" w:rsidP="00497CA7">
          <w:pPr>
            <w:pStyle w:val="A51B0079B4E54B299A88D7975B3B6256"/>
          </w:pPr>
          <w:r w:rsidRPr="0007340C">
            <w:rPr>
              <w:rStyle w:val="PlaceholderText"/>
            </w:rPr>
            <w:t>Click or tap here to enter text.</w:t>
          </w:r>
        </w:p>
      </w:docPartBody>
    </w:docPart>
    <w:docPart>
      <w:docPartPr>
        <w:name w:val="65E51F2AA1AD4787A3F2DFD1A1188D3E"/>
        <w:category>
          <w:name w:val="General"/>
          <w:gallery w:val="placeholder"/>
        </w:category>
        <w:types>
          <w:type w:val="bbPlcHdr"/>
        </w:types>
        <w:behaviors>
          <w:behavior w:val="content"/>
        </w:behaviors>
        <w:guid w:val="{EE81A347-F36A-40CE-9BAE-281C7EE5F4F6}"/>
      </w:docPartPr>
      <w:docPartBody>
        <w:p w:rsidR="00497CA7" w:rsidRDefault="00497CA7" w:rsidP="00497CA7">
          <w:pPr>
            <w:pStyle w:val="65E51F2AA1AD4787A3F2DFD1A1188D3E"/>
          </w:pPr>
          <w:r w:rsidRPr="0007340C">
            <w:rPr>
              <w:rStyle w:val="PlaceholderText"/>
            </w:rPr>
            <w:t>Click or tap here to enter text.</w:t>
          </w:r>
        </w:p>
      </w:docPartBody>
    </w:docPart>
    <w:docPart>
      <w:docPartPr>
        <w:name w:val="307F5E60A3234A9785991926EE34EC7A"/>
        <w:category>
          <w:name w:val="General"/>
          <w:gallery w:val="placeholder"/>
        </w:category>
        <w:types>
          <w:type w:val="bbPlcHdr"/>
        </w:types>
        <w:behaviors>
          <w:behavior w:val="content"/>
        </w:behaviors>
        <w:guid w:val="{8B407C43-B69D-4E64-AC20-24CCB666969B}"/>
      </w:docPartPr>
      <w:docPartBody>
        <w:p w:rsidR="00497CA7" w:rsidRDefault="00497CA7" w:rsidP="00497CA7">
          <w:pPr>
            <w:pStyle w:val="307F5E60A3234A9785991926EE34EC7A"/>
          </w:pPr>
          <w:r w:rsidRPr="0007340C">
            <w:rPr>
              <w:rStyle w:val="PlaceholderText"/>
            </w:rPr>
            <w:t>Click or tap here to enter text.</w:t>
          </w:r>
        </w:p>
      </w:docPartBody>
    </w:docPart>
    <w:docPart>
      <w:docPartPr>
        <w:name w:val="4E1D2AA1A08C4C4C8AA204FD5440ABB6"/>
        <w:category>
          <w:name w:val="General"/>
          <w:gallery w:val="placeholder"/>
        </w:category>
        <w:types>
          <w:type w:val="bbPlcHdr"/>
        </w:types>
        <w:behaviors>
          <w:behavior w:val="content"/>
        </w:behaviors>
        <w:guid w:val="{79D43BB9-7D1A-4A36-9BF6-5DE976F340CF}"/>
      </w:docPartPr>
      <w:docPartBody>
        <w:p w:rsidR="00497CA7" w:rsidRDefault="00497CA7" w:rsidP="00497CA7">
          <w:pPr>
            <w:pStyle w:val="4E1D2AA1A08C4C4C8AA204FD5440ABB6"/>
          </w:pPr>
          <w:r w:rsidRPr="0007340C">
            <w:rPr>
              <w:rStyle w:val="PlaceholderText"/>
            </w:rPr>
            <w:t>Click or tap here to enter text.</w:t>
          </w:r>
        </w:p>
      </w:docPartBody>
    </w:docPart>
    <w:docPart>
      <w:docPartPr>
        <w:name w:val="0E71A76267B140238F4EE2DC19ED8C5A"/>
        <w:category>
          <w:name w:val="General"/>
          <w:gallery w:val="placeholder"/>
        </w:category>
        <w:types>
          <w:type w:val="bbPlcHdr"/>
        </w:types>
        <w:behaviors>
          <w:behavior w:val="content"/>
        </w:behaviors>
        <w:guid w:val="{03A9A048-F798-4CEC-BC97-246B27CADE46}"/>
      </w:docPartPr>
      <w:docPartBody>
        <w:p w:rsidR="00497CA7" w:rsidRDefault="00497CA7" w:rsidP="00497CA7">
          <w:pPr>
            <w:pStyle w:val="0E71A76267B140238F4EE2DC19ED8C5A"/>
          </w:pPr>
          <w:r w:rsidRPr="0007340C">
            <w:rPr>
              <w:rStyle w:val="PlaceholderText"/>
            </w:rPr>
            <w:t>Choose an item.</w:t>
          </w:r>
        </w:p>
      </w:docPartBody>
    </w:docPart>
    <w:docPart>
      <w:docPartPr>
        <w:name w:val="8929F7000CE5409BB3CCA6566C03238F"/>
        <w:category>
          <w:name w:val="General"/>
          <w:gallery w:val="placeholder"/>
        </w:category>
        <w:types>
          <w:type w:val="bbPlcHdr"/>
        </w:types>
        <w:behaviors>
          <w:behavior w:val="content"/>
        </w:behaviors>
        <w:guid w:val="{BA2ECFCD-BAC3-4C72-87C7-D09046284C40}"/>
      </w:docPartPr>
      <w:docPartBody>
        <w:p w:rsidR="00497CA7" w:rsidRDefault="00497CA7" w:rsidP="00497CA7">
          <w:pPr>
            <w:pStyle w:val="8929F7000CE5409BB3CCA6566C03238F"/>
          </w:pPr>
          <w:r w:rsidRPr="0007340C">
            <w:rPr>
              <w:rStyle w:val="PlaceholderText"/>
            </w:rPr>
            <w:t>Click or tap here to enter text.</w:t>
          </w:r>
        </w:p>
      </w:docPartBody>
    </w:docPart>
    <w:docPart>
      <w:docPartPr>
        <w:name w:val="646813FF057A458387BFAA978DE5707C"/>
        <w:category>
          <w:name w:val="General"/>
          <w:gallery w:val="placeholder"/>
        </w:category>
        <w:types>
          <w:type w:val="bbPlcHdr"/>
        </w:types>
        <w:behaviors>
          <w:behavior w:val="content"/>
        </w:behaviors>
        <w:guid w:val="{2FFCFB36-300E-409B-BE9E-7FCFB88A8E83}"/>
      </w:docPartPr>
      <w:docPartBody>
        <w:p w:rsidR="00497CA7" w:rsidRDefault="00497CA7" w:rsidP="00497CA7">
          <w:pPr>
            <w:pStyle w:val="646813FF057A458387BFAA978DE5707C"/>
          </w:pPr>
          <w:r w:rsidRPr="0007340C">
            <w:rPr>
              <w:rStyle w:val="PlaceholderText"/>
            </w:rPr>
            <w:t>Click or tap here to enter text.</w:t>
          </w:r>
        </w:p>
      </w:docPartBody>
    </w:docPart>
    <w:docPart>
      <w:docPartPr>
        <w:name w:val="FD8183CA2C15416BAE717EF1FB88570A"/>
        <w:category>
          <w:name w:val="General"/>
          <w:gallery w:val="placeholder"/>
        </w:category>
        <w:types>
          <w:type w:val="bbPlcHdr"/>
        </w:types>
        <w:behaviors>
          <w:behavior w:val="content"/>
        </w:behaviors>
        <w:guid w:val="{A34A2686-E649-4515-9BFD-93C8845C4986}"/>
      </w:docPartPr>
      <w:docPartBody>
        <w:p w:rsidR="00497CA7" w:rsidRDefault="00497CA7" w:rsidP="00497CA7">
          <w:pPr>
            <w:pStyle w:val="FD8183CA2C15416BAE717EF1FB88570A"/>
          </w:pPr>
          <w:r w:rsidRPr="0007340C">
            <w:rPr>
              <w:rStyle w:val="PlaceholderText"/>
            </w:rPr>
            <w:t>Click or tap here to enter text.</w:t>
          </w:r>
        </w:p>
      </w:docPartBody>
    </w:docPart>
    <w:docPart>
      <w:docPartPr>
        <w:name w:val="8454608A18604354913AA0689582844E"/>
        <w:category>
          <w:name w:val="General"/>
          <w:gallery w:val="placeholder"/>
        </w:category>
        <w:types>
          <w:type w:val="bbPlcHdr"/>
        </w:types>
        <w:behaviors>
          <w:behavior w:val="content"/>
        </w:behaviors>
        <w:guid w:val="{131BF80E-AF33-4A3C-AAF5-636C62DA8AA8}"/>
      </w:docPartPr>
      <w:docPartBody>
        <w:p w:rsidR="00497CA7" w:rsidRDefault="00497CA7" w:rsidP="00497CA7">
          <w:pPr>
            <w:pStyle w:val="8454608A18604354913AA0689582844E"/>
          </w:pPr>
          <w:r w:rsidRPr="0007340C">
            <w:rPr>
              <w:rStyle w:val="PlaceholderText"/>
            </w:rPr>
            <w:t>Click or tap here to enter text.</w:t>
          </w:r>
        </w:p>
      </w:docPartBody>
    </w:docPart>
    <w:docPart>
      <w:docPartPr>
        <w:name w:val="91CA16ADEF9F4D3DA258CDD9CBBC45B2"/>
        <w:category>
          <w:name w:val="General"/>
          <w:gallery w:val="placeholder"/>
        </w:category>
        <w:types>
          <w:type w:val="bbPlcHdr"/>
        </w:types>
        <w:behaviors>
          <w:behavior w:val="content"/>
        </w:behaviors>
        <w:guid w:val="{1E637334-4103-4AB0-BD6D-7878DBD0CE8C}"/>
      </w:docPartPr>
      <w:docPartBody>
        <w:p w:rsidR="00497CA7" w:rsidRDefault="00497CA7" w:rsidP="00497CA7">
          <w:pPr>
            <w:pStyle w:val="91CA16ADEF9F4D3DA258CDD9CBBC45B2"/>
          </w:pPr>
          <w:r w:rsidRPr="0007340C">
            <w:rPr>
              <w:rStyle w:val="PlaceholderText"/>
            </w:rPr>
            <w:t>Click or tap here to enter text.</w:t>
          </w:r>
        </w:p>
      </w:docPartBody>
    </w:docPart>
    <w:docPart>
      <w:docPartPr>
        <w:name w:val="8BF9B23A86734759B85EC5323A48185B"/>
        <w:category>
          <w:name w:val="General"/>
          <w:gallery w:val="placeholder"/>
        </w:category>
        <w:types>
          <w:type w:val="bbPlcHdr"/>
        </w:types>
        <w:behaviors>
          <w:behavior w:val="content"/>
        </w:behaviors>
        <w:guid w:val="{9BF8662C-D24A-4028-9C3E-974CA0D06F0C}"/>
      </w:docPartPr>
      <w:docPartBody>
        <w:p w:rsidR="00497CA7" w:rsidRDefault="00497CA7" w:rsidP="00497CA7">
          <w:pPr>
            <w:pStyle w:val="8BF9B23A86734759B85EC5323A48185B"/>
          </w:pPr>
          <w:r w:rsidRPr="0007340C">
            <w:rPr>
              <w:rStyle w:val="PlaceholderText"/>
            </w:rPr>
            <w:t>Choose an item.</w:t>
          </w:r>
        </w:p>
      </w:docPartBody>
    </w:docPart>
    <w:docPart>
      <w:docPartPr>
        <w:name w:val="2FD4514A20514C5F86763A2F62D87EA5"/>
        <w:category>
          <w:name w:val="General"/>
          <w:gallery w:val="placeholder"/>
        </w:category>
        <w:types>
          <w:type w:val="bbPlcHdr"/>
        </w:types>
        <w:behaviors>
          <w:behavior w:val="content"/>
        </w:behaviors>
        <w:guid w:val="{3BDC4F2B-40E6-46A9-9D55-3B5AB637A00F}"/>
      </w:docPartPr>
      <w:docPartBody>
        <w:p w:rsidR="00497CA7" w:rsidRDefault="00497CA7" w:rsidP="00497CA7">
          <w:pPr>
            <w:pStyle w:val="2FD4514A20514C5F86763A2F62D87EA5"/>
          </w:pPr>
          <w:r w:rsidRPr="0007340C">
            <w:rPr>
              <w:rStyle w:val="PlaceholderText"/>
            </w:rPr>
            <w:t>Click or tap here to enter text.</w:t>
          </w:r>
        </w:p>
      </w:docPartBody>
    </w:docPart>
    <w:docPart>
      <w:docPartPr>
        <w:name w:val="0CA2F00702B640D697408F0D1FFFB731"/>
        <w:category>
          <w:name w:val="General"/>
          <w:gallery w:val="placeholder"/>
        </w:category>
        <w:types>
          <w:type w:val="bbPlcHdr"/>
        </w:types>
        <w:behaviors>
          <w:behavior w:val="content"/>
        </w:behaviors>
        <w:guid w:val="{51B435A8-8FAE-4087-BF2A-2CDC0261985B}"/>
      </w:docPartPr>
      <w:docPartBody>
        <w:p w:rsidR="00497CA7" w:rsidRDefault="00497CA7" w:rsidP="00497CA7">
          <w:pPr>
            <w:pStyle w:val="0CA2F00702B640D697408F0D1FFFB731"/>
          </w:pPr>
          <w:r w:rsidRPr="0007340C">
            <w:rPr>
              <w:rStyle w:val="PlaceholderText"/>
            </w:rPr>
            <w:t>Click or tap here to enter text.</w:t>
          </w:r>
        </w:p>
      </w:docPartBody>
    </w:docPart>
    <w:docPart>
      <w:docPartPr>
        <w:name w:val="001F8A595E754A27A5B3A6C0DAD9160B"/>
        <w:category>
          <w:name w:val="General"/>
          <w:gallery w:val="placeholder"/>
        </w:category>
        <w:types>
          <w:type w:val="bbPlcHdr"/>
        </w:types>
        <w:behaviors>
          <w:behavior w:val="content"/>
        </w:behaviors>
        <w:guid w:val="{494A5D19-58BB-4C9B-A3A2-11D19440A6EC}"/>
      </w:docPartPr>
      <w:docPartBody>
        <w:p w:rsidR="00497CA7" w:rsidRDefault="00497CA7" w:rsidP="00497CA7">
          <w:pPr>
            <w:pStyle w:val="001F8A595E754A27A5B3A6C0DAD9160B"/>
          </w:pPr>
          <w:r w:rsidRPr="0007340C">
            <w:rPr>
              <w:rStyle w:val="PlaceholderText"/>
            </w:rPr>
            <w:t>Click or tap here to enter text.</w:t>
          </w:r>
        </w:p>
      </w:docPartBody>
    </w:docPart>
    <w:docPart>
      <w:docPartPr>
        <w:name w:val="0704331945434E82BB7899CE0493D057"/>
        <w:category>
          <w:name w:val="General"/>
          <w:gallery w:val="placeholder"/>
        </w:category>
        <w:types>
          <w:type w:val="bbPlcHdr"/>
        </w:types>
        <w:behaviors>
          <w:behavior w:val="content"/>
        </w:behaviors>
        <w:guid w:val="{19C73EB0-4DCB-49F0-8F5C-5B0D204E8B54}"/>
      </w:docPartPr>
      <w:docPartBody>
        <w:p w:rsidR="00497CA7" w:rsidRDefault="00497CA7" w:rsidP="00497CA7">
          <w:pPr>
            <w:pStyle w:val="0704331945434E82BB7899CE0493D057"/>
          </w:pPr>
          <w:r w:rsidRPr="0007340C">
            <w:rPr>
              <w:rStyle w:val="PlaceholderText"/>
            </w:rPr>
            <w:t>Click or tap here to enter text.</w:t>
          </w:r>
        </w:p>
      </w:docPartBody>
    </w:docPart>
    <w:docPart>
      <w:docPartPr>
        <w:name w:val="7DFE767734F841FA80B657DD91393418"/>
        <w:category>
          <w:name w:val="General"/>
          <w:gallery w:val="placeholder"/>
        </w:category>
        <w:types>
          <w:type w:val="bbPlcHdr"/>
        </w:types>
        <w:behaviors>
          <w:behavior w:val="content"/>
        </w:behaviors>
        <w:guid w:val="{7D296720-383C-41DE-A852-62B4D21801C2}"/>
      </w:docPartPr>
      <w:docPartBody>
        <w:p w:rsidR="00497CA7" w:rsidRDefault="00497CA7" w:rsidP="00497CA7">
          <w:pPr>
            <w:pStyle w:val="7DFE767734F841FA80B657DD91393418"/>
          </w:pPr>
          <w:r w:rsidRPr="0007340C">
            <w:rPr>
              <w:rStyle w:val="PlaceholderText"/>
            </w:rPr>
            <w:t>Click or tap here to enter text.</w:t>
          </w:r>
        </w:p>
      </w:docPartBody>
    </w:docPart>
    <w:docPart>
      <w:docPartPr>
        <w:name w:val="D5469CCDE1AD4B6983869F60D3F07E3C"/>
        <w:category>
          <w:name w:val="General"/>
          <w:gallery w:val="placeholder"/>
        </w:category>
        <w:types>
          <w:type w:val="bbPlcHdr"/>
        </w:types>
        <w:behaviors>
          <w:behavior w:val="content"/>
        </w:behaviors>
        <w:guid w:val="{F3F368D5-0E29-47CF-9DC7-A1C160CC6978}"/>
      </w:docPartPr>
      <w:docPartBody>
        <w:p w:rsidR="00497CA7" w:rsidRDefault="00497CA7" w:rsidP="00497CA7">
          <w:pPr>
            <w:pStyle w:val="D5469CCDE1AD4B6983869F60D3F07E3C"/>
          </w:pPr>
          <w:r w:rsidRPr="0007340C">
            <w:rPr>
              <w:rStyle w:val="PlaceholderText"/>
            </w:rPr>
            <w:t>Choose an item.</w:t>
          </w:r>
        </w:p>
      </w:docPartBody>
    </w:docPart>
    <w:docPart>
      <w:docPartPr>
        <w:name w:val="3310515A58A047B0B020E8F8E7333C1C"/>
        <w:category>
          <w:name w:val="General"/>
          <w:gallery w:val="placeholder"/>
        </w:category>
        <w:types>
          <w:type w:val="bbPlcHdr"/>
        </w:types>
        <w:behaviors>
          <w:behavior w:val="content"/>
        </w:behaviors>
        <w:guid w:val="{F9555E5A-7E71-4B89-89F7-E1F4BF373211}"/>
      </w:docPartPr>
      <w:docPartBody>
        <w:p w:rsidR="00497CA7" w:rsidRDefault="00497CA7" w:rsidP="00497CA7">
          <w:pPr>
            <w:pStyle w:val="3310515A58A047B0B020E8F8E7333C1C"/>
          </w:pPr>
          <w:r w:rsidRPr="0007340C">
            <w:rPr>
              <w:rStyle w:val="PlaceholderText"/>
            </w:rPr>
            <w:t>Click or tap here to enter text.</w:t>
          </w:r>
        </w:p>
      </w:docPartBody>
    </w:docPart>
    <w:docPart>
      <w:docPartPr>
        <w:name w:val="0AF92C9FF37E4979AFCC803954768B3F"/>
        <w:category>
          <w:name w:val="General"/>
          <w:gallery w:val="placeholder"/>
        </w:category>
        <w:types>
          <w:type w:val="bbPlcHdr"/>
        </w:types>
        <w:behaviors>
          <w:behavior w:val="content"/>
        </w:behaviors>
        <w:guid w:val="{1D78BB50-C8D1-428B-A202-4264B5F79528}"/>
      </w:docPartPr>
      <w:docPartBody>
        <w:p w:rsidR="00497CA7" w:rsidRDefault="00497CA7" w:rsidP="00497CA7">
          <w:pPr>
            <w:pStyle w:val="0AF92C9FF37E4979AFCC803954768B3F"/>
          </w:pPr>
          <w:r w:rsidRPr="0007340C">
            <w:rPr>
              <w:rStyle w:val="PlaceholderText"/>
            </w:rPr>
            <w:t>Click or tap here to enter text.</w:t>
          </w:r>
        </w:p>
      </w:docPartBody>
    </w:docPart>
    <w:docPart>
      <w:docPartPr>
        <w:name w:val="61C944BA3F494660888D6F78630A01E9"/>
        <w:category>
          <w:name w:val="General"/>
          <w:gallery w:val="placeholder"/>
        </w:category>
        <w:types>
          <w:type w:val="bbPlcHdr"/>
        </w:types>
        <w:behaviors>
          <w:behavior w:val="content"/>
        </w:behaviors>
        <w:guid w:val="{807ACCF6-806D-4B37-9520-E5B1AF2C7E98}"/>
      </w:docPartPr>
      <w:docPartBody>
        <w:p w:rsidR="00497CA7" w:rsidRDefault="00497CA7" w:rsidP="00497CA7">
          <w:pPr>
            <w:pStyle w:val="61C944BA3F494660888D6F78630A01E9"/>
          </w:pPr>
          <w:r w:rsidRPr="0007340C">
            <w:rPr>
              <w:rStyle w:val="PlaceholderText"/>
            </w:rPr>
            <w:t>Click or tap here to enter text.</w:t>
          </w:r>
        </w:p>
      </w:docPartBody>
    </w:docPart>
    <w:docPart>
      <w:docPartPr>
        <w:name w:val="66FBC317F94E48039A6580D0747C0CD8"/>
        <w:category>
          <w:name w:val="General"/>
          <w:gallery w:val="placeholder"/>
        </w:category>
        <w:types>
          <w:type w:val="bbPlcHdr"/>
        </w:types>
        <w:behaviors>
          <w:behavior w:val="content"/>
        </w:behaviors>
        <w:guid w:val="{751408EB-34B0-4447-A29E-4E7B4FB89386}"/>
      </w:docPartPr>
      <w:docPartBody>
        <w:p w:rsidR="00497CA7" w:rsidRDefault="00497CA7" w:rsidP="00497CA7">
          <w:pPr>
            <w:pStyle w:val="66FBC317F94E48039A6580D0747C0CD8"/>
          </w:pPr>
          <w:r w:rsidRPr="0007340C">
            <w:rPr>
              <w:rStyle w:val="PlaceholderText"/>
            </w:rPr>
            <w:t>Click or tap here to enter text.</w:t>
          </w:r>
        </w:p>
      </w:docPartBody>
    </w:docPart>
    <w:docPart>
      <w:docPartPr>
        <w:name w:val="CB305A334C7049A1BE1D084EF969A650"/>
        <w:category>
          <w:name w:val="General"/>
          <w:gallery w:val="placeholder"/>
        </w:category>
        <w:types>
          <w:type w:val="bbPlcHdr"/>
        </w:types>
        <w:behaviors>
          <w:behavior w:val="content"/>
        </w:behaviors>
        <w:guid w:val="{1A523A49-B856-411B-8822-8DD0FFC14705}"/>
      </w:docPartPr>
      <w:docPartBody>
        <w:p w:rsidR="00497CA7" w:rsidRDefault="00497CA7" w:rsidP="00497CA7">
          <w:pPr>
            <w:pStyle w:val="CB305A334C7049A1BE1D084EF969A650"/>
          </w:pPr>
          <w:r w:rsidRPr="0007340C">
            <w:rPr>
              <w:rStyle w:val="PlaceholderText"/>
            </w:rPr>
            <w:t>Click or tap here to enter text.</w:t>
          </w:r>
        </w:p>
      </w:docPartBody>
    </w:docPart>
    <w:docPart>
      <w:docPartPr>
        <w:name w:val="C90FE96BCEC44CC1A6E331F31DDFAB44"/>
        <w:category>
          <w:name w:val="General"/>
          <w:gallery w:val="placeholder"/>
        </w:category>
        <w:types>
          <w:type w:val="bbPlcHdr"/>
        </w:types>
        <w:behaviors>
          <w:behavior w:val="content"/>
        </w:behaviors>
        <w:guid w:val="{F10295E3-CC01-4DFE-8CA0-ED0A34C356AE}"/>
      </w:docPartPr>
      <w:docPartBody>
        <w:p w:rsidR="00497CA7" w:rsidRDefault="00497CA7" w:rsidP="00497CA7">
          <w:pPr>
            <w:pStyle w:val="C90FE96BCEC44CC1A6E331F31DDFAB44"/>
          </w:pPr>
          <w:r w:rsidRPr="0007340C">
            <w:rPr>
              <w:rStyle w:val="PlaceholderText"/>
            </w:rPr>
            <w:t>Choose an item.</w:t>
          </w:r>
        </w:p>
      </w:docPartBody>
    </w:docPart>
    <w:docPart>
      <w:docPartPr>
        <w:name w:val="7784216467764BB6AE94625162B77E32"/>
        <w:category>
          <w:name w:val="General"/>
          <w:gallery w:val="placeholder"/>
        </w:category>
        <w:types>
          <w:type w:val="bbPlcHdr"/>
        </w:types>
        <w:behaviors>
          <w:behavior w:val="content"/>
        </w:behaviors>
        <w:guid w:val="{ED100E53-9DEA-45E1-AB8C-66E1003C1D0B}"/>
      </w:docPartPr>
      <w:docPartBody>
        <w:p w:rsidR="00497CA7" w:rsidRDefault="00497CA7" w:rsidP="00497CA7">
          <w:pPr>
            <w:pStyle w:val="7784216467764BB6AE94625162B77E32"/>
          </w:pPr>
          <w:r w:rsidRPr="0007340C">
            <w:rPr>
              <w:rStyle w:val="PlaceholderText"/>
            </w:rPr>
            <w:t>Click or tap here to enter text.</w:t>
          </w:r>
        </w:p>
      </w:docPartBody>
    </w:docPart>
    <w:docPart>
      <w:docPartPr>
        <w:name w:val="9E0AED1C1A484235BDC73CF4EC11371C"/>
        <w:category>
          <w:name w:val="General"/>
          <w:gallery w:val="placeholder"/>
        </w:category>
        <w:types>
          <w:type w:val="bbPlcHdr"/>
        </w:types>
        <w:behaviors>
          <w:behavior w:val="content"/>
        </w:behaviors>
        <w:guid w:val="{D9921995-F3B3-4C49-A54C-167E9B55A906}"/>
      </w:docPartPr>
      <w:docPartBody>
        <w:p w:rsidR="00497CA7" w:rsidRDefault="00497CA7" w:rsidP="00497CA7">
          <w:pPr>
            <w:pStyle w:val="9E0AED1C1A484235BDC73CF4EC11371C"/>
          </w:pPr>
          <w:r w:rsidRPr="0007340C">
            <w:rPr>
              <w:rStyle w:val="PlaceholderText"/>
            </w:rPr>
            <w:t>Click or tap here to enter text.</w:t>
          </w:r>
        </w:p>
      </w:docPartBody>
    </w:docPart>
    <w:docPart>
      <w:docPartPr>
        <w:name w:val="5EED2795CA84431885187C73F7C22CFC"/>
        <w:category>
          <w:name w:val="General"/>
          <w:gallery w:val="placeholder"/>
        </w:category>
        <w:types>
          <w:type w:val="bbPlcHdr"/>
        </w:types>
        <w:behaviors>
          <w:behavior w:val="content"/>
        </w:behaviors>
        <w:guid w:val="{7341D1F1-C652-45D9-8B5C-4A05B9B567A2}"/>
      </w:docPartPr>
      <w:docPartBody>
        <w:p w:rsidR="00497CA7" w:rsidRDefault="00497CA7" w:rsidP="00497CA7">
          <w:pPr>
            <w:pStyle w:val="5EED2795CA84431885187C73F7C22CFC"/>
          </w:pPr>
          <w:r w:rsidRPr="0007340C">
            <w:rPr>
              <w:rStyle w:val="PlaceholderText"/>
            </w:rPr>
            <w:t>Click or tap here to enter text.</w:t>
          </w:r>
        </w:p>
      </w:docPartBody>
    </w:docPart>
    <w:docPart>
      <w:docPartPr>
        <w:name w:val="7679B5A41FD84EA0AA39DCA940DCC2E8"/>
        <w:category>
          <w:name w:val="General"/>
          <w:gallery w:val="placeholder"/>
        </w:category>
        <w:types>
          <w:type w:val="bbPlcHdr"/>
        </w:types>
        <w:behaviors>
          <w:behavior w:val="content"/>
        </w:behaviors>
        <w:guid w:val="{EDC1813C-08C7-4327-98FF-162909033CA7}"/>
      </w:docPartPr>
      <w:docPartBody>
        <w:p w:rsidR="00497CA7" w:rsidRDefault="00497CA7" w:rsidP="00497CA7">
          <w:pPr>
            <w:pStyle w:val="7679B5A41FD84EA0AA39DCA940DCC2E8"/>
          </w:pPr>
          <w:r w:rsidRPr="0007340C">
            <w:rPr>
              <w:rStyle w:val="PlaceholderText"/>
            </w:rPr>
            <w:t>Click or tap here to enter text.</w:t>
          </w:r>
        </w:p>
      </w:docPartBody>
    </w:docPart>
    <w:docPart>
      <w:docPartPr>
        <w:name w:val="34498D6BD07641E995CC9F5D73142109"/>
        <w:category>
          <w:name w:val="General"/>
          <w:gallery w:val="placeholder"/>
        </w:category>
        <w:types>
          <w:type w:val="bbPlcHdr"/>
        </w:types>
        <w:behaviors>
          <w:behavior w:val="content"/>
        </w:behaviors>
        <w:guid w:val="{5A160A38-5D5C-45B9-8927-3C7116D388CF}"/>
      </w:docPartPr>
      <w:docPartBody>
        <w:p w:rsidR="00497CA7" w:rsidRDefault="00497CA7" w:rsidP="00497CA7">
          <w:pPr>
            <w:pStyle w:val="34498D6BD07641E995CC9F5D73142109"/>
          </w:pPr>
          <w:r w:rsidRPr="0007340C">
            <w:rPr>
              <w:rStyle w:val="PlaceholderText"/>
            </w:rPr>
            <w:t>Click or tap here to enter text.</w:t>
          </w:r>
        </w:p>
      </w:docPartBody>
    </w:docPart>
    <w:docPart>
      <w:docPartPr>
        <w:name w:val="447A5D1DBCA542D5850C1EB47D6400BE"/>
        <w:category>
          <w:name w:val="General"/>
          <w:gallery w:val="placeholder"/>
        </w:category>
        <w:types>
          <w:type w:val="bbPlcHdr"/>
        </w:types>
        <w:behaviors>
          <w:behavior w:val="content"/>
        </w:behaviors>
        <w:guid w:val="{EEC1CF13-6CBC-4A9B-B1B8-EE4A5DC8A40E}"/>
      </w:docPartPr>
      <w:docPartBody>
        <w:p w:rsidR="00497CA7" w:rsidRDefault="00497CA7" w:rsidP="00497CA7">
          <w:pPr>
            <w:pStyle w:val="447A5D1DBCA542D5850C1EB47D6400BE"/>
          </w:pPr>
          <w:r w:rsidRPr="0007340C">
            <w:rPr>
              <w:rStyle w:val="PlaceholderText"/>
            </w:rPr>
            <w:t>Choose an item.</w:t>
          </w:r>
        </w:p>
      </w:docPartBody>
    </w:docPart>
    <w:docPart>
      <w:docPartPr>
        <w:name w:val="D0E507CF76DC43C3A47C6B53E55C904F"/>
        <w:category>
          <w:name w:val="General"/>
          <w:gallery w:val="placeholder"/>
        </w:category>
        <w:types>
          <w:type w:val="bbPlcHdr"/>
        </w:types>
        <w:behaviors>
          <w:behavior w:val="content"/>
        </w:behaviors>
        <w:guid w:val="{0B4BDFB0-4D55-4DE2-8CDE-C479150B1342}"/>
      </w:docPartPr>
      <w:docPartBody>
        <w:p w:rsidR="00497CA7" w:rsidRDefault="00497CA7" w:rsidP="00497CA7">
          <w:pPr>
            <w:pStyle w:val="D0E507CF76DC43C3A47C6B53E55C904F"/>
          </w:pPr>
          <w:r w:rsidRPr="0007340C">
            <w:rPr>
              <w:rStyle w:val="PlaceholderText"/>
            </w:rPr>
            <w:t>Click or tap here to enter text.</w:t>
          </w:r>
        </w:p>
      </w:docPartBody>
    </w:docPart>
    <w:docPart>
      <w:docPartPr>
        <w:name w:val="D584F24995FC42B08AEC41A4FED8FC09"/>
        <w:category>
          <w:name w:val="General"/>
          <w:gallery w:val="placeholder"/>
        </w:category>
        <w:types>
          <w:type w:val="bbPlcHdr"/>
        </w:types>
        <w:behaviors>
          <w:behavior w:val="content"/>
        </w:behaviors>
        <w:guid w:val="{12F77995-2275-4F42-A99E-C594C4D3DD28}"/>
      </w:docPartPr>
      <w:docPartBody>
        <w:p w:rsidR="00497CA7" w:rsidRDefault="00497CA7" w:rsidP="00497CA7">
          <w:pPr>
            <w:pStyle w:val="D584F24995FC42B08AEC41A4FED8FC09"/>
          </w:pPr>
          <w:r w:rsidRPr="0007340C">
            <w:rPr>
              <w:rStyle w:val="PlaceholderText"/>
            </w:rPr>
            <w:t>Click or tap here to enter text.</w:t>
          </w:r>
        </w:p>
      </w:docPartBody>
    </w:docPart>
    <w:docPart>
      <w:docPartPr>
        <w:name w:val="628481E7905E4A6F98278EB7012D61B2"/>
        <w:category>
          <w:name w:val="General"/>
          <w:gallery w:val="placeholder"/>
        </w:category>
        <w:types>
          <w:type w:val="bbPlcHdr"/>
        </w:types>
        <w:behaviors>
          <w:behavior w:val="content"/>
        </w:behaviors>
        <w:guid w:val="{63AC6348-298C-42F9-B1B0-AA404923C82A}"/>
      </w:docPartPr>
      <w:docPartBody>
        <w:p w:rsidR="00497CA7" w:rsidRDefault="00497CA7" w:rsidP="00497CA7">
          <w:pPr>
            <w:pStyle w:val="628481E7905E4A6F98278EB7012D61B2"/>
          </w:pPr>
          <w:r w:rsidRPr="0007340C">
            <w:rPr>
              <w:rStyle w:val="PlaceholderText"/>
            </w:rPr>
            <w:t>Click or tap here to enter text.</w:t>
          </w:r>
        </w:p>
      </w:docPartBody>
    </w:docPart>
    <w:docPart>
      <w:docPartPr>
        <w:name w:val="3A114B5E8C274518BC788628D86CADF9"/>
        <w:category>
          <w:name w:val="General"/>
          <w:gallery w:val="placeholder"/>
        </w:category>
        <w:types>
          <w:type w:val="bbPlcHdr"/>
        </w:types>
        <w:behaviors>
          <w:behavior w:val="content"/>
        </w:behaviors>
        <w:guid w:val="{E08FFD17-5CA6-4FF0-884A-74B5102F9E2B}"/>
      </w:docPartPr>
      <w:docPartBody>
        <w:p w:rsidR="00497CA7" w:rsidRDefault="00497CA7" w:rsidP="00497CA7">
          <w:pPr>
            <w:pStyle w:val="3A114B5E8C274518BC788628D86CADF9"/>
          </w:pPr>
          <w:r w:rsidRPr="0007340C">
            <w:rPr>
              <w:rStyle w:val="PlaceholderText"/>
            </w:rPr>
            <w:t>Click or tap here to enter text.</w:t>
          </w:r>
        </w:p>
      </w:docPartBody>
    </w:docPart>
    <w:docPart>
      <w:docPartPr>
        <w:name w:val="B215F5E7309B452E88A061A114E81F95"/>
        <w:category>
          <w:name w:val="General"/>
          <w:gallery w:val="placeholder"/>
        </w:category>
        <w:types>
          <w:type w:val="bbPlcHdr"/>
        </w:types>
        <w:behaviors>
          <w:behavior w:val="content"/>
        </w:behaviors>
        <w:guid w:val="{82A88D79-E7D5-47C0-9053-0CD5A473F707}"/>
      </w:docPartPr>
      <w:docPartBody>
        <w:p w:rsidR="00497CA7" w:rsidRDefault="00497CA7" w:rsidP="00497CA7">
          <w:pPr>
            <w:pStyle w:val="B215F5E7309B452E88A061A114E81F95"/>
          </w:pPr>
          <w:r w:rsidRPr="0007340C">
            <w:rPr>
              <w:rStyle w:val="PlaceholderText"/>
            </w:rPr>
            <w:t>Click or tap here to enter text.</w:t>
          </w:r>
        </w:p>
      </w:docPartBody>
    </w:docPart>
    <w:docPart>
      <w:docPartPr>
        <w:name w:val="4C9BAA9024A743B38B34B25D03D22449"/>
        <w:category>
          <w:name w:val="General"/>
          <w:gallery w:val="placeholder"/>
        </w:category>
        <w:types>
          <w:type w:val="bbPlcHdr"/>
        </w:types>
        <w:behaviors>
          <w:behavior w:val="content"/>
        </w:behaviors>
        <w:guid w:val="{9F087E0C-52DD-4C9D-8551-43B30DD3D274}"/>
      </w:docPartPr>
      <w:docPartBody>
        <w:p w:rsidR="00497CA7" w:rsidRDefault="00497CA7" w:rsidP="00497CA7">
          <w:pPr>
            <w:pStyle w:val="4C9BAA9024A743B38B34B25D03D22449"/>
          </w:pPr>
          <w:r w:rsidRPr="0007340C">
            <w:rPr>
              <w:rStyle w:val="PlaceholderText"/>
            </w:rPr>
            <w:t>Choose an item.</w:t>
          </w:r>
        </w:p>
      </w:docPartBody>
    </w:docPart>
    <w:docPart>
      <w:docPartPr>
        <w:name w:val="2F3A955D4A8D4AC7A36F75607CDD2A61"/>
        <w:category>
          <w:name w:val="General"/>
          <w:gallery w:val="placeholder"/>
        </w:category>
        <w:types>
          <w:type w:val="bbPlcHdr"/>
        </w:types>
        <w:behaviors>
          <w:behavior w:val="content"/>
        </w:behaviors>
        <w:guid w:val="{3AE01752-DBF5-4607-AEA3-EB480165333E}"/>
      </w:docPartPr>
      <w:docPartBody>
        <w:p w:rsidR="00497CA7" w:rsidRDefault="00497CA7" w:rsidP="00497CA7">
          <w:pPr>
            <w:pStyle w:val="2F3A955D4A8D4AC7A36F75607CDD2A61"/>
          </w:pPr>
          <w:r w:rsidRPr="0007340C">
            <w:rPr>
              <w:rStyle w:val="PlaceholderText"/>
            </w:rPr>
            <w:t>Click or tap here to enter text.</w:t>
          </w:r>
        </w:p>
      </w:docPartBody>
    </w:docPart>
    <w:docPart>
      <w:docPartPr>
        <w:name w:val="8CBD39BDFB024D24A99ED9AD4217AE15"/>
        <w:category>
          <w:name w:val="General"/>
          <w:gallery w:val="placeholder"/>
        </w:category>
        <w:types>
          <w:type w:val="bbPlcHdr"/>
        </w:types>
        <w:behaviors>
          <w:behavior w:val="content"/>
        </w:behaviors>
        <w:guid w:val="{0F2FEC77-6D66-4B3B-8650-6C8390109262}"/>
      </w:docPartPr>
      <w:docPartBody>
        <w:p w:rsidR="00497CA7" w:rsidRDefault="00497CA7" w:rsidP="00497CA7">
          <w:pPr>
            <w:pStyle w:val="8CBD39BDFB024D24A99ED9AD4217AE15"/>
          </w:pPr>
          <w:r w:rsidRPr="0007340C">
            <w:rPr>
              <w:rStyle w:val="PlaceholderText"/>
            </w:rPr>
            <w:t>Click or tap here to enter text.</w:t>
          </w:r>
        </w:p>
      </w:docPartBody>
    </w:docPart>
    <w:docPart>
      <w:docPartPr>
        <w:name w:val="10C42BBE2DC24927832EC6625D53C67D"/>
        <w:category>
          <w:name w:val="General"/>
          <w:gallery w:val="placeholder"/>
        </w:category>
        <w:types>
          <w:type w:val="bbPlcHdr"/>
        </w:types>
        <w:behaviors>
          <w:behavior w:val="content"/>
        </w:behaviors>
        <w:guid w:val="{63854539-B2AC-4840-B74B-298542B12E04}"/>
      </w:docPartPr>
      <w:docPartBody>
        <w:p w:rsidR="00497CA7" w:rsidRDefault="00497CA7" w:rsidP="00497CA7">
          <w:pPr>
            <w:pStyle w:val="10C42BBE2DC24927832EC6625D53C67D"/>
          </w:pPr>
          <w:r w:rsidRPr="0007340C">
            <w:rPr>
              <w:rStyle w:val="PlaceholderText"/>
            </w:rPr>
            <w:t>Click or tap here to enter text.</w:t>
          </w:r>
        </w:p>
      </w:docPartBody>
    </w:docPart>
    <w:docPart>
      <w:docPartPr>
        <w:name w:val="9157C75E5F9A48D9BCFF7B1ECD1FEE57"/>
        <w:category>
          <w:name w:val="General"/>
          <w:gallery w:val="placeholder"/>
        </w:category>
        <w:types>
          <w:type w:val="bbPlcHdr"/>
        </w:types>
        <w:behaviors>
          <w:behavior w:val="content"/>
        </w:behaviors>
        <w:guid w:val="{12E54FD0-AD4B-404A-B7B4-9A1892F53776}"/>
      </w:docPartPr>
      <w:docPartBody>
        <w:p w:rsidR="00497CA7" w:rsidRDefault="00497CA7" w:rsidP="00497CA7">
          <w:pPr>
            <w:pStyle w:val="9157C75E5F9A48D9BCFF7B1ECD1FEE57"/>
          </w:pPr>
          <w:r w:rsidRPr="0007340C">
            <w:rPr>
              <w:rStyle w:val="PlaceholderText"/>
            </w:rPr>
            <w:t>Click or tap here to enter text.</w:t>
          </w:r>
        </w:p>
      </w:docPartBody>
    </w:docPart>
    <w:docPart>
      <w:docPartPr>
        <w:name w:val="7CAF4E8EBD4B4DE0880301798CD93D68"/>
        <w:category>
          <w:name w:val="General"/>
          <w:gallery w:val="placeholder"/>
        </w:category>
        <w:types>
          <w:type w:val="bbPlcHdr"/>
        </w:types>
        <w:behaviors>
          <w:behavior w:val="content"/>
        </w:behaviors>
        <w:guid w:val="{FA74D9E6-B4BF-4E72-B192-E067F94E6331}"/>
      </w:docPartPr>
      <w:docPartBody>
        <w:p w:rsidR="00497CA7" w:rsidRDefault="00497CA7" w:rsidP="00497CA7">
          <w:pPr>
            <w:pStyle w:val="7CAF4E8EBD4B4DE0880301798CD93D68"/>
          </w:pPr>
          <w:r w:rsidRPr="0007340C">
            <w:rPr>
              <w:rStyle w:val="PlaceholderText"/>
            </w:rPr>
            <w:t>Click or tap here to enter text.</w:t>
          </w:r>
        </w:p>
      </w:docPartBody>
    </w:docPart>
    <w:docPart>
      <w:docPartPr>
        <w:name w:val="A6133051E31F4019BE06C717FABB8318"/>
        <w:category>
          <w:name w:val="General"/>
          <w:gallery w:val="placeholder"/>
        </w:category>
        <w:types>
          <w:type w:val="bbPlcHdr"/>
        </w:types>
        <w:behaviors>
          <w:behavior w:val="content"/>
        </w:behaviors>
        <w:guid w:val="{6C1FB635-2701-4375-AE2D-477D50409D37}"/>
      </w:docPartPr>
      <w:docPartBody>
        <w:p w:rsidR="00497CA7" w:rsidRDefault="00497CA7" w:rsidP="00497CA7">
          <w:pPr>
            <w:pStyle w:val="A6133051E31F4019BE06C717FABB8318"/>
          </w:pPr>
          <w:r w:rsidRPr="0007340C">
            <w:rPr>
              <w:rStyle w:val="PlaceholderText"/>
            </w:rPr>
            <w:t>Choose an item.</w:t>
          </w:r>
        </w:p>
      </w:docPartBody>
    </w:docPart>
    <w:docPart>
      <w:docPartPr>
        <w:name w:val="D9A02D585EB540B293F88CD43B2F071D"/>
        <w:category>
          <w:name w:val="General"/>
          <w:gallery w:val="placeholder"/>
        </w:category>
        <w:types>
          <w:type w:val="bbPlcHdr"/>
        </w:types>
        <w:behaviors>
          <w:behavior w:val="content"/>
        </w:behaviors>
        <w:guid w:val="{2CFAFBF1-F032-4E71-A933-33CBA49F56FF}"/>
      </w:docPartPr>
      <w:docPartBody>
        <w:p w:rsidR="00497CA7" w:rsidRDefault="00497CA7" w:rsidP="00497CA7">
          <w:pPr>
            <w:pStyle w:val="D9A02D585EB540B293F88CD43B2F071D"/>
          </w:pPr>
          <w:r w:rsidRPr="0007340C">
            <w:rPr>
              <w:rStyle w:val="PlaceholderText"/>
            </w:rPr>
            <w:t>Click or tap here to enter text.</w:t>
          </w:r>
        </w:p>
      </w:docPartBody>
    </w:docPart>
    <w:docPart>
      <w:docPartPr>
        <w:name w:val="256093A8C76B4BABB9FB9AB54288D8D6"/>
        <w:category>
          <w:name w:val="General"/>
          <w:gallery w:val="placeholder"/>
        </w:category>
        <w:types>
          <w:type w:val="bbPlcHdr"/>
        </w:types>
        <w:behaviors>
          <w:behavior w:val="content"/>
        </w:behaviors>
        <w:guid w:val="{9EC9488C-1A24-454B-A4C9-DBD8C8837973}"/>
      </w:docPartPr>
      <w:docPartBody>
        <w:p w:rsidR="00497CA7" w:rsidRDefault="00497CA7" w:rsidP="00497CA7">
          <w:pPr>
            <w:pStyle w:val="256093A8C76B4BABB9FB9AB54288D8D6"/>
          </w:pPr>
          <w:r w:rsidRPr="0007340C">
            <w:rPr>
              <w:rStyle w:val="PlaceholderText"/>
            </w:rPr>
            <w:t>Click or tap here to enter text.</w:t>
          </w:r>
        </w:p>
      </w:docPartBody>
    </w:docPart>
    <w:docPart>
      <w:docPartPr>
        <w:name w:val="7F32F772CAC24F2CA0D1303DD8AB8217"/>
        <w:category>
          <w:name w:val="General"/>
          <w:gallery w:val="placeholder"/>
        </w:category>
        <w:types>
          <w:type w:val="bbPlcHdr"/>
        </w:types>
        <w:behaviors>
          <w:behavior w:val="content"/>
        </w:behaviors>
        <w:guid w:val="{1EBB8772-D673-4E0B-9987-7771BCBAC68B}"/>
      </w:docPartPr>
      <w:docPartBody>
        <w:p w:rsidR="00497CA7" w:rsidRDefault="00497CA7" w:rsidP="00497CA7">
          <w:pPr>
            <w:pStyle w:val="7F32F772CAC24F2CA0D1303DD8AB8217"/>
          </w:pPr>
          <w:r w:rsidRPr="0007340C">
            <w:rPr>
              <w:rStyle w:val="PlaceholderText"/>
            </w:rPr>
            <w:t>Click or tap here to enter text.</w:t>
          </w:r>
        </w:p>
      </w:docPartBody>
    </w:docPart>
    <w:docPart>
      <w:docPartPr>
        <w:name w:val="8F937E7CE55D48D98F3703785768FA32"/>
        <w:category>
          <w:name w:val="General"/>
          <w:gallery w:val="placeholder"/>
        </w:category>
        <w:types>
          <w:type w:val="bbPlcHdr"/>
        </w:types>
        <w:behaviors>
          <w:behavior w:val="content"/>
        </w:behaviors>
        <w:guid w:val="{0A87C339-2226-470A-9CDB-9D4AEAA6CAAD}"/>
      </w:docPartPr>
      <w:docPartBody>
        <w:p w:rsidR="00497CA7" w:rsidRDefault="00497CA7" w:rsidP="00497CA7">
          <w:pPr>
            <w:pStyle w:val="8F937E7CE55D48D98F3703785768FA32"/>
          </w:pPr>
          <w:r w:rsidRPr="0007340C">
            <w:rPr>
              <w:rStyle w:val="PlaceholderText"/>
            </w:rPr>
            <w:t>Click or tap here to enter text.</w:t>
          </w:r>
        </w:p>
      </w:docPartBody>
    </w:docPart>
    <w:docPart>
      <w:docPartPr>
        <w:name w:val="12F8C77DDDE84349A8556D26AE2D848F"/>
        <w:category>
          <w:name w:val="General"/>
          <w:gallery w:val="placeholder"/>
        </w:category>
        <w:types>
          <w:type w:val="bbPlcHdr"/>
        </w:types>
        <w:behaviors>
          <w:behavior w:val="content"/>
        </w:behaviors>
        <w:guid w:val="{4EEEF815-6D41-498F-9897-3E343625BB85}"/>
      </w:docPartPr>
      <w:docPartBody>
        <w:p w:rsidR="00497CA7" w:rsidRDefault="00497CA7" w:rsidP="00497CA7">
          <w:pPr>
            <w:pStyle w:val="12F8C77DDDE84349A8556D26AE2D848F"/>
          </w:pPr>
          <w:r w:rsidRPr="0007340C">
            <w:rPr>
              <w:rStyle w:val="PlaceholderText"/>
            </w:rPr>
            <w:t>Click or tap here to enter text.</w:t>
          </w:r>
        </w:p>
      </w:docPartBody>
    </w:docPart>
    <w:docPart>
      <w:docPartPr>
        <w:name w:val="931099EC4B294CDA805B98ECB2990D20"/>
        <w:category>
          <w:name w:val="General"/>
          <w:gallery w:val="placeholder"/>
        </w:category>
        <w:types>
          <w:type w:val="bbPlcHdr"/>
        </w:types>
        <w:behaviors>
          <w:behavior w:val="content"/>
        </w:behaviors>
        <w:guid w:val="{D1C36B57-D26F-4B79-9128-E345BF47954F}"/>
      </w:docPartPr>
      <w:docPartBody>
        <w:p w:rsidR="00497CA7" w:rsidRDefault="00497CA7" w:rsidP="00497CA7">
          <w:pPr>
            <w:pStyle w:val="931099EC4B294CDA805B98ECB2990D20"/>
          </w:pPr>
          <w:r w:rsidRPr="0007340C">
            <w:rPr>
              <w:rStyle w:val="PlaceholderText"/>
            </w:rPr>
            <w:t>Choose an item.</w:t>
          </w:r>
        </w:p>
      </w:docPartBody>
    </w:docPart>
    <w:docPart>
      <w:docPartPr>
        <w:name w:val="A24B9172405448A98EFB24F9D8B80D7A"/>
        <w:category>
          <w:name w:val="General"/>
          <w:gallery w:val="placeholder"/>
        </w:category>
        <w:types>
          <w:type w:val="bbPlcHdr"/>
        </w:types>
        <w:behaviors>
          <w:behavior w:val="content"/>
        </w:behaviors>
        <w:guid w:val="{6DDC39CE-DE6B-41E2-8476-BF732EF8751F}"/>
      </w:docPartPr>
      <w:docPartBody>
        <w:p w:rsidR="00497CA7" w:rsidRDefault="00497CA7" w:rsidP="00497CA7">
          <w:pPr>
            <w:pStyle w:val="A24B9172405448A98EFB24F9D8B80D7A"/>
          </w:pPr>
          <w:r w:rsidRPr="0007340C">
            <w:rPr>
              <w:rStyle w:val="PlaceholderText"/>
            </w:rPr>
            <w:t>Click or tap here to enter text.</w:t>
          </w:r>
        </w:p>
      </w:docPartBody>
    </w:docPart>
    <w:docPart>
      <w:docPartPr>
        <w:name w:val="3F042F5381414F96849F1145A638ECF5"/>
        <w:category>
          <w:name w:val="General"/>
          <w:gallery w:val="placeholder"/>
        </w:category>
        <w:types>
          <w:type w:val="bbPlcHdr"/>
        </w:types>
        <w:behaviors>
          <w:behavior w:val="content"/>
        </w:behaviors>
        <w:guid w:val="{1A5B4D2E-A257-424F-800B-5B4DC5D69982}"/>
      </w:docPartPr>
      <w:docPartBody>
        <w:p w:rsidR="00497CA7" w:rsidRDefault="00497CA7" w:rsidP="00497CA7">
          <w:pPr>
            <w:pStyle w:val="3F042F5381414F96849F1145A638ECF5"/>
          </w:pPr>
          <w:r w:rsidRPr="0007340C">
            <w:rPr>
              <w:rStyle w:val="PlaceholderText"/>
            </w:rPr>
            <w:t>Click or tap here to enter text.</w:t>
          </w:r>
        </w:p>
      </w:docPartBody>
    </w:docPart>
    <w:docPart>
      <w:docPartPr>
        <w:name w:val="D83C81443D154D85AFAF1109F4FF90C9"/>
        <w:category>
          <w:name w:val="General"/>
          <w:gallery w:val="placeholder"/>
        </w:category>
        <w:types>
          <w:type w:val="bbPlcHdr"/>
        </w:types>
        <w:behaviors>
          <w:behavior w:val="content"/>
        </w:behaviors>
        <w:guid w:val="{620CAE66-B631-4630-ADCD-5948397F686C}"/>
      </w:docPartPr>
      <w:docPartBody>
        <w:p w:rsidR="00497CA7" w:rsidRDefault="00497CA7" w:rsidP="00497CA7">
          <w:pPr>
            <w:pStyle w:val="D83C81443D154D85AFAF1109F4FF90C9"/>
          </w:pPr>
          <w:r w:rsidRPr="0007340C">
            <w:rPr>
              <w:rStyle w:val="PlaceholderText"/>
            </w:rPr>
            <w:t>Click or tap here to enter text.</w:t>
          </w:r>
        </w:p>
      </w:docPartBody>
    </w:docPart>
    <w:docPart>
      <w:docPartPr>
        <w:name w:val="9377C1F03F1D4EC8AD19EC4C602560F6"/>
        <w:category>
          <w:name w:val="General"/>
          <w:gallery w:val="placeholder"/>
        </w:category>
        <w:types>
          <w:type w:val="bbPlcHdr"/>
        </w:types>
        <w:behaviors>
          <w:behavior w:val="content"/>
        </w:behaviors>
        <w:guid w:val="{FE6E7058-3DA2-4451-86D9-C75839D873FC}"/>
      </w:docPartPr>
      <w:docPartBody>
        <w:p w:rsidR="00497CA7" w:rsidRDefault="00497CA7" w:rsidP="00497CA7">
          <w:pPr>
            <w:pStyle w:val="9377C1F03F1D4EC8AD19EC4C602560F6"/>
          </w:pPr>
          <w:r w:rsidRPr="0007340C">
            <w:rPr>
              <w:rStyle w:val="PlaceholderText"/>
            </w:rPr>
            <w:t>Click or tap here to enter text.</w:t>
          </w:r>
        </w:p>
      </w:docPartBody>
    </w:docPart>
    <w:docPart>
      <w:docPartPr>
        <w:name w:val="A16C028F36F34BE0823E1B1B929397AD"/>
        <w:category>
          <w:name w:val="General"/>
          <w:gallery w:val="placeholder"/>
        </w:category>
        <w:types>
          <w:type w:val="bbPlcHdr"/>
        </w:types>
        <w:behaviors>
          <w:behavior w:val="content"/>
        </w:behaviors>
        <w:guid w:val="{09F45536-B9DF-497A-9A6A-2D9A7F1A240F}"/>
      </w:docPartPr>
      <w:docPartBody>
        <w:p w:rsidR="00497CA7" w:rsidRDefault="00497CA7" w:rsidP="00497CA7">
          <w:pPr>
            <w:pStyle w:val="A16C028F36F34BE0823E1B1B929397AD"/>
          </w:pPr>
          <w:r w:rsidRPr="0007340C">
            <w:rPr>
              <w:rStyle w:val="PlaceholderText"/>
            </w:rPr>
            <w:t>Click or tap here to enter text.</w:t>
          </w:r>
        </w:p>
      </w:docPartBody>
    </w:docPart>
    <w:docPart>
      <w:docPartPr>
        <w:name w:val="A72584798D404BC486C763B61697DBDD"/>
        <w:category>
          <w:name w:val="General"/>
          <w:gallery w:val="placeholder"/>
        </w:category>
        <w:types>
          <w:type w:val="bbPlcHdr"/>
        </w:types>
        <w:behaviors>
          <w:behavior w:val="content"/>
        </w:behaviors>
        <w:guid w:val="{68F9CFEF-8283-4931-8137-678C2EB8E3AB}"/>
      </w:docPartPr>
      <w:docPartBody>
        <w:p w:rsidR="00497CA7" w:rsidRDefault="00497CA7" w:rsidP="00497CA7">
          <w:pPr>
            <w:pStyle w:val="A72584798D404BC486C763B61697DBDD"/>
          </w:pPr>
          <w:r w:rsidRPr="0007340C">
            <w:rPr>
              <w:rStyle w:val="PlaceholderText"/>
            </w:rPr>
            <w:t>Choose an item.</w:t>
          </w:r>
        </w:p>
      </w:docPartBody>
    </w:docPart>
    <w:docPart>
      <w:docPartPr>
        <w:name w:val="CD7849B0C84E487480AD6032A6974849"/>
        <w:category>
          <w:name w:val="General"/>
          <w:gallery w:val="placeholder"/>
        </w:category>
        <w:types>
          <w:type w:val="bbPlcHdr"/>
        </w:types>
        <w:behaviors>
          <w:behavior w:val="content"/>
        </w:behaviors>
        <w:guid w:val="{92FA00DB-76E3-49CA-8F5A-2F538DF5AF35}"/>
      </w:docPartPr>
      <w:docPartBody>
        <w:p w:rsidR="00497CA7" w:rsidRDefault="00497CA7" w:rsidP="00497CA7">
          <w:pPr>
            <w:pStyle w:val="CD7849B0C84E487480AD6032A6974849"/>
          </w:pPr>
          <w:r w:rsidRPr="0007340C">
            <w:rPr>
              <w:rStyle w:val="PlaceholderText"/>
            </w:rPr>
            <w:t>Click or tap here to enter text.</w:t>
          </w:r>
        </w:p>
      </w:docPartBody>
    </w:docPart>
    <w:docPart>
      <w:docPartPr>
        <w:name w:val="387CEA0DAA274F57AA7C40C3352A116C"/>
        <w:category>
          <w:name w:val="General"/>
          <w:gallery w:val="placeholder"/>
        </w:category>
        <w:types>
          <w:type w:val="bbPlcHdr"/>
        </w:types>
        <w:behaviors>
          <w:behavior w:val="content"/>
        </w:behaviors>
        <w:guid w:val="{0E9EBD3B-4A19-4D7A-9DD0-98CAD79D8794}"/>
      </w:docPartPr>
      <w:docPartBody>
        <w:p w:rsidR="00497CA7" w:rsidRDefault="00497CA7" w:rsidP="00497CA7">
          <w:pPr>
            <w:pStyle w:val="387CEA0DAA274F57AA7C40C3352A116C"/>
          </w:pPr>
          <w:r w:rsidRPr="0007340C">
            <w:rPr>
              <w:rStyle w:val="PlaceholderText"/>
            </w:rPr>
            <w:t>Click or tap here to enter text.</w:t>
          </w:r>
        </w:p>
      </w:docPartBody>
    </w:docPart>
    <w:docPart>
      <w:docPartPr>
        <w:name w:val="3B4B072AD0564C3594CBB9985FA7C2D0"/>
        <w:category>
          <w:name w:val="General"/>
          <w:gallery w:val="placeholder"/>
        </w:category>
        <w:types>
          <w:type w:val="bbPlcHdr"/>
        </w:types>
        <w:behaviors>
          <w:behavior w:val="content"/>
        </w:behaviors>
        <w:guid w:val="{F8FBE4FA-4298-4012-AB7E-0C15C080BD7F}"/>
      </w:docPartPr>
      <w:docPartBody>
        <w:p w:rsidR="00497CA7" w:rsidRDefault="00497CA7" w:rsidP="00497CA7">
          <w:pPr>
            <w:pStyle w:val="3B4B072AD0564C3594CBB9985FA7C2D0"/>
          </w:pPr>
          <w:r w:rsidRPr="0007340C">
            <w:rPr>
              <w:rStyle w:val="PlaceholderText"/>
            </w:rPr>
            <w:t>Click or tap here to enter text.</w:t>
          </w:r>
        </w:p>
      </w:docPartBody>
    </w:docPart>
    <w:docPart>
      <w:docPartPr>
        <w:name w:val="5A571D93A2C74529AF37484C060E1D89"/>
        <w:category>
          <w:name w:val="General"/>
          <w:gallery w:val="placeholder"/>
        </w:category>
        <w:types>
          <w:type w:val="bbPlcHdr"/>
        </w:types>
        <w:behaviors>
          <w:behavior w:val="content"/>
        </w:behaviors>
        <w:guid w:val="{51C8902F-361F-40EB-B431-31AB3649A3DC}"/>
      </w:docPartPr>
      <w:docPartBody>
        <w:p w:rsidR="00497CA7" w:rsidRDefault="00497CA7" w:rsidP="00497CA7">
          <w:pPr>
            <w:pStyle w:val="5A571D93A2C74529AF37484C060E1D89"/>
          </w:pPr>
          <w:r w:rsidRPr="0007340C">
            <w:rPr>
              <w:rStyle w:val="PlaceholderText"/>
            </w:rPr>
            <w:t>Click or tap here to enter text.</w:t>
          </w:r>
        </w:p>
      </w:docPartBody>
    </w:docPart>
    <w:docPart>
      <w:docPartPr>
        <w:name w:val="852BF2BEA3274B93AFC103C92226A612"/>
        <w:category>
          <w:name w:val="General"/>
          <w:gallery w:val="placeholder"/>
        </w:category>
        <w:types>
          <w:type w:val="bbPlcHdr"/>
        </w:types>
        <w:behaviors>
          <w:behavior w:val="content"/>
        </w:behaviors>
        <w:guid w:val="{DA8A21FA-197D-4694-A4E8-44625F5AE326}"/>
      </w:docPartPr>
      <w:docPartBody>
        <w:p w:rsidR="00497CA7" w:rsidRDefault="00497CA7" w:rsidP="00497CA7">
          <w:pPr>
            <w:pStyle w:val="852BF2BEA3274B93AFC103C92226A612"/>
          </w:pPr>
          <w:r w:rsidRPr="0007340C">
            <w:rPr>
              <w:rStyle w:val="PlaceholderText"/>
            </w:rPr>
            <w:t>Click or tap here to enter text.</w:t>
          </w:r>
        </w:p>
      </w:docPartBody>
    </w:docPart>
    <w:docPart>
      <w:docPartPr>
        <w:name w:val="9162DD1039AB445180D2E7B8AF1F9AD9"/>
        <w:category>
          <w:name w:val="General"/>
          <w:gallery w:val="placeholder"/>
        </w:category>
        <w:types>
          <w:type w:val="bbPlcHdr"/>
        </w:types>
        <w:behaviors>
          <w:behavior w:val="content"/>
        </w:behaviors>
        <w:guid w:val="{AF31B2BD-A544-4191-9116-8A357DACCAC7}"/>
      </w:docPartPr>
      <w:docPartBody>
        <w:p w:rsidR="00497CA7" w:rsidRDefault="00497CA7" w:rsidP="00497CA7">
          <w:pPr>
            <w:pStyle w:val="9162DD1039AB445180D2E7B8AF1F9AD9"/>
          </w:pPr>
          <w:r w:rsidRPr="0007340C">
            <w:rPr>
              <w:rStyle w:val="PlaceholderText"/>
            </w:rPr>
            <w:t>Choose an item.</w:t>
          </w:r>
        </w:p>
      </w:docPartBody>
    </w:docPart>
    <w:docPart>
      <w:docPartPr>
        <w:name w:val="CFDA5B6063E949C09D6F0390674A90F1"/>
        <w:category>
          <w:name w:val="General"/>
          <w:gallery w:val="placeholder"/>
        </w:category>
        <w:types>
          <w:type w:val="bbPlcHdr"/>
        </w:types>
        <w:behaviors>
          <w:behavior w:val="content"/>
        </w:behaviors>
        <w:guid w:val="{F17EF1FB-4225-4FEB-A614-5C1CB4272C9E}"/>
      </w:docPartPr>
      <w:docPartBody>
        <w:p w:rsidR="00497CA7" w:rsidRDefault="00497CA7" w:rsidP="00497CA7">
          <w:pPr>
            <w:pStyle w:val="CFDA5B6063E949C09D6F0390674A90F1"/>
          </w:pPr>
          <w:r w:rsidRPr="0007340C">
            <w:rPr>
              <w:rStyle w:val="PlaceholderText"/>
            </w:rPr>
            <w:t>Click or tap here to enter text.</w:t>
          </w:r>
        </w:p>
      </w:docPartBody>
    </w:docPart>
    <w:docPart>
      <w:docPartPr>
        <w:name w:val="2E5C847EAF2544F89FC67C437C68FC2A"/>
        <w:category>
          <w:name w:val="General"/>
          <w:gallery w:val="placeholder"/>
        </w:category>
        <w:types>
          <w:type w:val="bbPlcHdr"/>
        </w:types>
        <w:behaviors>
          <w:behavior w:val="content"/>
        </w:behaviors>
        <w:guid w:val="{2A36F898-2629-4BF3-809A-98A8395D1B05}"/>
      </w:docPartPr>
      <w:docPartBody>
        <w:p w:rsidR="00497CA7" w:rsidRDefault="00497CA7" w:rsidP="00497CA7">
          <w:pPr>
            <w:pStyle w:val="2E5C847EAF2544F89FC67C437C68FC2A"/>
          </w:pPr>
          <w:r w:rsidRPr="0007340C">
            <w:rPr>
              <w:rStyle w:val="PlaceholderText"/>
            </w:rPr>
            <w:t>Click or tap here to enter text.</w:t>
          </w:r>
        </w:p>
      </w:docPartBody>
    </w:docPart>
    <w:docPart>
      <w:docPartPr>
        <w:name w:val="DAE2643C33424346B1F2295A9C845691"/>
        <w:category>
          <w:name w:val="General"/>
          <w:gallery w:val="placeholder"/>
        </w:category>
        <w:types>
          <w:type w:val="bbPlcHdr"/>
        </w:types>
        <w:behaviors>
          <w:behavior w:val="content"/>
        </w:behaviors>
        <w:guid w:val="{FDDA0E2C-7793-44C2-A2AC-1DB5801CEE85}"/>
      </w:docPartPr>
      <w:docPartBody>
        <w:p w:rsidR="00497CA7" w:rsidRDefault="00497CA7" w:rsidP="00497CA7">
          <w:pPr>
            <w:pStyle w:val="DAE2643C33424346B1F2295A9C845691"/>
          </w:pPr>
          <w:r w:rsidRPr="0007340C">
            <w:rPr>
              <w:rStyle w:val="PlaceholderText"/>
            </w:rPr>
            <w:t>Click or tap here to enter text.</w:t>
          </w:r>
        </w:p>
      </w:docPartBody>
    </w:docPart>
    <w:docPart>
      <w:docPartPr>
        <w:name w:val="FB6EC74AA4B84964BF086AA98031889B"/>
        <w:category>
          <w:name w:val="General"/>
          <w:gallery w:val="placeholder"/>
        </w:category>
        <w:types>
          <w:type w:val="bbPlcHdr"/>
        </w:types>
        <w:behaviors>
          <w:behavior w:val="content"/>
        </w:behaviors>
        <w:guid w:val="{7531AFC5-B47F-4BAD-9E96-CB6C35606679}"/>
      </w:docPartPr>
      <w:docPartBody>
        <w:p w:rsidR="00497CA7" w:rsidRDefault="00497CA7" w:rsidP="00497CA7">
          <w:pPr>
            <w:pStyle w:val="FB6EC74AA4B84964BF086AA98031889B"/>
          </w:pPr>
          <w:r w:rsidRPr="0007340C">
            <w:rPr>
              <w:rStyle w:val="PlaceholderText"/>
            </w:rPr>
            <w:t>Click or tap here to enter text.</w:t>
          </w:r>
        </w:p>
      </w:docPartBody>
    </w:docPart>
    <w:docPart>
      <w:docPartPr>
        <w:name w:val="843F90EAEACD4E6EB9AF28414F3C081F"/>
        <w:category>
          <w:name w:val="General"/>
          <w:gallery w:val="placeholder"/>
        </w:category>
        <w:types>
          <w:type w:val="bbPlcHdr"/>
        </w:types>
        <w:behaviors>
          <w:behavior w:val="content"/>
        </w:behaviors>
        <w:guid w:val="{CA6DA0AF-43D0-419B-8944-AA9F40C3EC72}"/>
      </w:docPartPr>
      <w:docPartBody>
        <w:p w:rsidR="00497CA7" w:rsidRDefault="00497CA7" w:rsidP="00497CA7">
          <w:pPr>
            <w:pStyle w:val="843F90EAEACD4E6EB9AF28414F3C081F"/>
          </w:pPr>
          <w:r w:rsidRPr="0007340C">
            <w:rPr>
              <w:rStyle w:val="PlaceholderText"/>
            </w:rPr>
            <w:t>Click or tap here to enter text.</w:t>
          </w:r>
        </w:p>
      </w:docPartBody>
    </w:docPart>
    <w:docPart>
      <w:docPartPr>
        <w:name w:val="E68F448247F14E21AD50877A58A64A86"/>
        <w:category>
          <w:name w:val="General"/>
          <w:gallery w:val="placeholder"/>
        </w:category>
        <w:types>
          <w:type w:val="bbPlcHdr"/>
        </w:types>
        <w:behaviors>
          <w:behavior w:val="content"/>
        </w:behaviors>
        <w:guid w:val="{4F92C6F7-6100-41E4-B15E-CD79F172884F}"/>
      </w:docPartPr>
      <w:docPartBody>
        <w:p w:rsidR="00497CA7" w:rsidRDefault="00497CA7" w:rsidP="00497CA7">
          <w:pPr>
            <w:pStyle w:val="E68F448247F14E21AD50877A58A64A86"/>
          </w:pPr>
          <w:r w:rsidRPr="0007340C">
            <w:rPr>
              <w:rStyle w:val="PlaceholderText"/>
            </w:rPr>
            <w:t>Choose an item.</w:t>
          </w:r>
        </w:p>
      </w:docPartBody>
    </w:docPart>
    <w:docPart>
      <w:docPartPr>
        <w:name w:val="A022D908C444443FBB13EDFF9CF530F3"/>
        <w:category>
          <w:name w:val="General"/>
          <w:gallery w:val="placeholder"/>
        </w:category>
        <w:types>
          <w:type w:val="bbPlcHdr"/>
        </w:types>
        <w:behaviors>
          <w:behavior w:val="content"/>
        </w:behaviors>
        <w:guid w:val="{928B9829-42B1-4910-A314-8D02E77CCE9E}"/>
      </w:docPartPr>
      <w:docPartBody>
        <w:p w:rsidR="00497CA7" w:rsidRDefault="00497CA7" w:rsidP="00497CA7">
          <w:pPr>
            <w:pStyle w:val="A022D908C444443FBB13EDFF9CF530F3"/>
          </w:pPr>
          <w:r w:rsidRPr="0007340C">
            <w:rPr>
              <w:rStyle w:val="PlaceholderText"/>
            </w:rPr>
            <w:t>Click or tap here to enter text.</w:t>
          </w:r>
        </w:p>
      </w:docPartBody>
    </w:docPart>
    <w:docPart>
      <w:docPartPr>
        <w:name w:val="FA360DEE0B7B47AFBB53FABE9E65B0D9"/>
        <w:category>
          <w:name w:val="General"/>
          <w:gallery w:val="placeholder"/>
        </w:category>
        <w:types>
          <w:type w:val="bbPlcHdr"/>
        </w:types>
        <w:behaviors>
          <w:behavior w:val="content"/>
        </w:behaviors>
        <w:guid w:val="{F7E49697-3480-4AEA-8EC9-879BB9A9B37D}"/>
      </w:docPartPr>
      <w:docPartBody>
        <w:p w:rsidR="00497CA7" w:rsidRDefault="00497CA7" w:rsidP="00497CA7">
          <w:pPr>
            <w:pStyle w:val="FA360DEE0B7B47AFBB53FABE9E65B0D9"/>
          </w:pPr>
          <w:r w:rsidRPr="0007340C">
            <w:rPr>
              <w:rStyle w:val="PlaceholderText"/>
            </w:rPr>
            <w:t>Click or tap here to enter text.</w:t>
          </w:r>
        </w:p>
      </w:docPartBody>
    </w:docPart>
    <w:docPart>
      <w:docPartPr>
        <w:name w:val="6A0F2843AA6A4EA780A3E68D54B4B2F4"/>
        <w:category>
          <w:name w:val="General"/>
          <w:gallery w:val="placeholder"/>
        </w:category>
        <w:types>
          <w:type w:val="bbPlcHdr"/>
        </w:types>
        <w:behaviors>
          <w:behavior w:val="content"/>
        </w:behaviors>
        <w:guid w:val="{184D867E-F66E-4408-8C0C-E01BC2DB00F7}"/>
      </w:docPartPr>
      <w:docPartBody>
        <w:p w:rsidR="00497CA7" w:rsidRDefault="00497CA7" w:rsidP="00497CA7">
          <w:pPr>
            <w:pStyle w:val="6A0F2843AA6A4EA780A3E68D54B4B2F4"/>
          </w:pPr>
          <w:r w:rsidRPr="0007340C">
            <w:rPr>
              <w:rStyle w:val="PlaceholderText"/>
            </w:rPr>
            <w:t>Click or tap here to enter text.</w:t>
          </w:r>
        </w:p>
      </w:docPartBody>
    </w:docPart>
    <w:docPart>
      <w:docPartPr>
        <w:name w:val="B8461E542E5046AAB57366AE78DE36CF"/>
        <w:category>
          <w:name w:val="General"/>
          <w:gallery w:val="placeholder"/>
        </w:category>
        <w:types>
          <w:type w:val="bbPlcHdr"/>
        </w:types>
        <w:behaviors>
          <w:behavior w:val="content"/>
        </w:behaviors>
        <w:guid w:val="{4A9505F5-F910-4F52-B27B-A60E161A8A3D}"/>
      </w:docPartPr>
      <w:docPartBody>
        <w:p w:rsidR="00497CA7" w:rsidRDefault="00497CA7" w:rsidP="00497CA7">
          <w:pPr>
            <w:pStyle w:val="B8461E542E5046AAB57366AE78DE36CF"/>
          </w:pPr>
          <w:r w:rsidRPr="0007340C">
            <w:rPr>
              <w:rStyle w:val="PlaceholderText"/>
            </w:rPr>
            <w:t>Click or tap here to enter text.</w:t>
          </w:r>
        </w:p>
      </w:docPartBody>
    </w:docPart>
    <w:docPart>
      <w:docPartPr>
        <w:name w:val="9683309455EF4D3E963B69D8D059B004"/>
        <w:category>
          <w:name w:val="General"/>
          <w:gallery w:val="placeholder"/>
        </w:category>
        <w:types>
          <w:type w:val="bbPlcHdr"/>
        </w:types>
        <w:behaviors>
          <w:behavior w:val="content"/>
        </w:behaviors>
        <w:guid w:val="{912E97A2-8C58-4DBB-A3CD-FD5ED94B8C06}"/>
      </w:docPartPr>
      <w:docPartBody>
        <w:p w:rsidR="00497CA7" w:rsidRDefault="00497CA7" w:rsidP="00497CA7">
          <w:pPr>
            <w:pStyle w:val="9683309455EF4D3E963B69D8D059B004"/>
          </w:pPr>
          <w:r w:rsidRPr="0007340C">
            <w:rPr>
              <w:rStyle w:val="PlaceholderText"/>
            </w:rPr>
            <w:t>Click or tap here to enter text.</w:t>
          </w:r>
        </w:p>
      </w:docPartBody>
    </w:docPart>
    <w:docPart>
      <w:docPartPr>
        <w:name w:val="41FBD091EDC843C2BADCDB8F1545E11A"/>
        <w:category>
          <w:name w:val="General"/>
          <w:gallery w:val="placeholder"/>
        </w:category>
        <w:types>
          <w:type w:val="bbPlcHdr"/>
        </w:types>
        <w:behaviors>
          <w:behavior w:val="content"/>
        </w:behaviors>
        <w:guid w:val="{5A3896FE-F184-4724-92D5-F3BDA20E039B}"/>
      </w:docPartPr>
      <w:docPartBody>
        <w:p w:rsidR="00497CA7" w:rsidRDefault="00497CA7" w:rsidP="00497CA7">
          <w:pPr>
            <w:pStyle w:val="41FBD091EDC843C2BADCDB8F1545E11A"/>
          </w:pPr>
          <w:r w:rsidRPr="0007340C">
            <w:rPr>
              <w:rStyle w:val="PlaceholderText"/>
            </w:rPr>
            <w:t>Choose an item.</w:t>
          </w:r>
        </w:p>
      </w:docPartBody>
    </w:docPart>
    <w:docPart>
      <w:docPartPr>
        <w:name w:val="94EF15BD78334EDF837FBEE91A166EFD"/>
        <w:category>
          <w:name w:val="General"/>
          <w:gallery w:val="placeholder"/>
        </w:category>
        <w:types>
          <w:type w:val="bbPlcHdr"/>
        </w:types>
        <w:behaviors>
          <w:behavior w:val="content"/>
        </w:behaviors>
        <w:guid w:val="{EBD7989E-6D37-4C18-990A-390F7162692F}"/>
      </w:docPartPr>
      <w:docPartBody>
        <w:p w:rsidR="00497CA7" w:rsidRDefault="00497CA7" w:rsidP="00497CA7">
          <w:pPr>
            <w:pStyle w:val="94EF15BD78334EDF837FBEE91A166EFD"/>
          </w:pPr>
          <w:r w:rsidRPr="0007340C">
            <w:rPr>
              <w:rStyle w:val="PlaceholderText"/>
            </w:rPr>
            <w:t>Click or tap here to enter text.</w:t>
          </w:r>
        </w:p>
      </w:docPartBody>
    </w:docPart>
    <w:docPart>
      <w:docPartPr>
        <w:name w:val="152BE156F06246AFA93A1B2F653C6FDC"/>
        <w:category>
          <w:name w:val="General"/>
          <w:gallery w:val="placeholder"/>
        </w:category>
        <w:types>
          <w:type w:val="bbPlcHdr"/>
        </w:types>
        <w:behaviors>
          <w:behavior w:val="content"/>
        </w:behaviors>
        <w:guid w:val="{D8E25B34-36FC-4886-AB1D-5CE9E3C4AEA6}"/>
      </w:docPartPr>
      <w:docPartBody>
        <w:p w:rsidR="00497CA7" w:rsidRDefault="00497CA7" w:rsidP="00497CA7">
          <w:pPr>
            <w:pStyle w:val="152BE156F06246AFA93A1B2F653C6FDC"/>
          </w:pPr>
          <w:r w:rsidRPr="0007340C">
            <w:rPr>
              <w:rStyle w:val="PlaceholderText"/>
            </w:rPr>
            <w:t>Click or tap here to enter text.</w:t>
          </w:r>
        </w:p>
      </w:docPartBody>
    </w:docPart>
    <w:docPart>
      <w:docPartPr>
        <w:name w:val="EBC762D2834A4ED3AF92A5669BCB21EC"/>
        <w:category>
          <w:name w:val="General"/>
          <w:gallery w:val="placeholder"/>
        </w:category>
        <w:types>
          <w:type w:val="bbPlcHdr"/>
        </w:types>
        <w:behaviors>
          <w:behavior w:val="content"/>
        </w:behaviors>
        <w:guid w:val="{1DE93EA8-3BA6-4909-9E2C-535651ADE248}"/>
      </w:docPartPr>
      <w:docPartBody>
        <w:p w:rsidR="00497CA7" w:rsidRDefault="00497CA7" w:rsidP="00497CA7">
          <w:pPr>
            <w:pStyle w:val="EBC762D2834A4ED3AF92A5669BCB21EC"/>
          </w:pPr>
          <w:r w:rsidRPr="0007340C">
            <w:rPr>
              <w:rStyle w:val="PlaceholderText"/>
            </w:rPr>
            <w:t>Click or tap here to enter text.</w:t>
          </w:r>
        </w:p>
      </w:docPartBody>
    </w:docPart>
    <w:docPart>
      <w:docPartPr>
        <w:name w:val="F1D458097FC94A638ED2EA04DD0A931C"/>
        <w:category>
          <w:name w:val="General"/>
          <w:gallery w:val="placeholder"/>
        </w:category>
        <w:types>
          <w:type w:val="bbPlcHdr"/>
        </w:types>
        <w:behaviors>
          <w:behavior w:val="content"/>
        </w:behaviors>
        <w:guid w:val="{C9732BFB-1155-47D6-8F3F-D4CCB67F0E07}"/>
      </w:docPartPr>
      <w:docPartBody>
        <w:p w:rsidR="00497CA7" w:rsidRDefault="00497CA7" w:rsidP="00497CA7">
          <w:pPr>
            <w:pStyle w:val="F1D458097FC94A638ED2EA04DD0A931C"/>
          </w:pPr>
          <w:r w:rsidRPr="0007340C">
            <w:rPr>
              <w:rStyle w:val="PlaceholderText"/>
            </w:rPr>
            <w:t>Click or tap here to enter text.</w:t>
          </w:r>
        </w:p>
      </w:docPartBody>
    </w:docPart>
    <w:docPart>
      <w:docPartPr>
        <w:name w:val="4981338BE33645E88CF30C10C8EEB877"/>
        <w:category>
          <w:name w:val="General"/>
          <w:gallery w:val="placeholder"/>
        </w:category>
        <w:types>
          <w:type w:val="bbPlcHdr"/>
        </w:types>
        <w:behaviors>
          <w:behavior w:val="content"/>
        </w:behaviors>
        <w:guid w:val="{99EBECAC-5352-4655-A33C-1D0A9D5C82F6}"/>
      </w:docPartPr>
      <w:docPartBody>
        <w:p w:rsidR="00497CA7" w:rsidRDefault="00497CA7" w:rsidP="00497CA7">
          <w:pPr>
            <w:pStyle w:val="4981338BE33645E88CF30C10C8EEB877"/>
          </w:pPr>
          <w:r w:rsidRPr="0007340C">
            <w:rPr>
              <w:rStyle w:val="PlaceholderText"/>
            </w:rPr>
            <w:t>Click or tap here to enter text.</w:t>
          </w:r>
        </w:p>
      </w:docPartBody>
    </w:docPart>
    <w:docPart>
      <w:docPartPr>
        <w:name w:val="F33DB3522081489797436296BF43B4B0"/>
        <w:category>
          <w:name w:val="General"/>
          <w:gallery w:val="placeholder"/>
        </w:category>
        <w:types>
          <w:type w:val="bbPlcHdr"/>
        </w:types>
        <w:behaviors>
          <w:behavior w:val="content"/>
        </w:behaviors>
        <w:guid w:val="{91008A4D-A0D0-413C-855A-8EF26F381516}"/>
      </w:docPartPr>
      <w:docPartBody>
        <w:p w:rsidR="00497CA7" w:rsidRDefault="00497CA7" w:rsidP="00497CA7">
          <w:pPr>
            <w:pStyle w:val="F33DB3522081489797436296BF43B4B0"/>
          </w:pPr>
          <w:r w:rsidRPr="0007340C">
            <w:rPr>
              <w:rStyle w:val="PlaceholderText"/>
            </w:rPr>
            <w:t>Choose an item.</w:t>
          </w:r>
        </w:p>
      </w:docPartBody>
    </w:docPart>
    <w:docPart>
      <w:docPartPr>
        <w:name w:val="F057607A8F4E4AC0A3108654E4B7E889"/>
        <w:category>
          <w:name w:val="General"/>
          <w:gallery w:val="placeholder"/>
        </w:category>
        <w:types>
          <w:type w:val="bbPlcHdr"/>
        </w:types>
        <w:behaviors>
          <w:behavior w:val="content"/>
        </w:behaviors>
        <w:guid w:val="{A23D7153-1501-4BDC-8D74-AA5A6AA04A69}"/>
      </w:docPartPr>
      <w:docPartBody>
        <w:p w:rsidR="00497CA7" w:rsidRDefault="00497CA7" w:rsidP="00497CA7">
          <w:pPr>
            <w:pStyle w:val="F057607A8F4E4AC0A3108654E4B7E889"/>
          </w:pPr>
          <w:r w:rsidRPr="0007340C">
            <w:rPr>
              <w:rStyle w:val="PlaceholderText"/>
            </w:rPr>
            <w:t>Click or tap here to enter text.</w:t>
          </w:r>
        </w:p>
      </w:docPartBody>
    </w:docPart>
    <w:docPart>
      <w:docPartPr>
        <w:name w:val="BEA8BFC86F90438698F516A30426353F"/>
        <w:category>
          <w:name w:val="General"/>
          <w:gallery w:val="placeholder"/>
        </w:category>
        <w:types>
          <w:type w:val="bbPlcHdr"/>
        </w:types>
        <w:behaviors>
          <w:behavior w:val="content"/>
        </w:behaviors>
        <w:guid w:val="{88A58D31-5A19-433F-9C83-A93312B0E79C}"/>
      </w:docPartPr>
      <w:docPartBody>
        <w:p w:rsidR="00497CA7" w:rsidRDefault="00497CA7" w:rsidP="00497CA7">
          <w:pPr>
            <w:pStyle w:val="BEA8BFC86F90438698F516A30426353F"/>
          </w:pPr>
          <w:r w:rsidRPr="0007340C">
            <w:rPr>
              <w:rStyle w:val="PlaceholderText"/>
            </w:rPr>
            <w:t>Click or tap here to enter text.</w:t>
          </w:r>
        </w:p>
      </w:docPartBody>
    </w:docPart>
    <w:docPart>
      <w:docPartPr>
        <w:name w:val="4599587BA67E412CB6BFE3FD473C9355"/>
        <w:category>
          <w:name w:val="General"/>
          <w:gallery w:val="placeholder"/>
        </w:category>
        <w:types>
          <w:type w:val="bbPlcHdr"/>
        </w:types>
        <w:behaviors>
          <w:behavior w:val="content"/>
        </w:behaviors>
        <w:guid w:val="{8AFA33EB-2B31-4ED5-A8D5-FF97D22625A1}"/>
      </w:docPartPr>
      <w:docPartBody>
        <w:p w:rsidR="00497CA7" w:rsidRDefault="00497CA7" w:rsidP="00497CA7">
          <w:pPr>
            <w:pStyle w:val="4599587BA67E412CB6BFE3FD473C9355"/>
          </w:pPr>
          <w:r w:rsidRPr="0007340C">
            <w:rPr>
              <w:rStyle w:val="PlaceholderText"/>
            </w:rPr>
            <w:t>Click or tap here to enter text.</w:t>
          </w:r>
        </w:p>
      </w:docPartBody>
    </w:docPart>
    <w:docPart>
      <w:docPartPr>
        <w:name w:val="2739F760132E441B80A12B59F5CBAB88"/>
        <w:category>
          <w:name w:val="General"/>
          <w:gallery w:val="placeholder"/>
        </w:category>
        <w:types>
          <w:type w:val="bbPlcHdr"/>
        </w:types>
        <w:behaviors>
          <w:behavior w:val="content"/>
        </w:behaviors>
        <w:guid w:val="{15A5862E-EF28-4A20-8261-0A60B49E3263}"/>
      </w:docPartPr>
      <w:docPartBody>
        <w:p w:rsidR="00497CA7" w:rsidRDefault="00497CA7" w:rsidP="00497CA7">
          <w:pPr>
            <w:pStyle w:val="2739F760132E441B80A12B59F5CBAB88"/>
          </w:pPr>
          <w:r w:rsidRPr="0007340C">
            <w:rPr>
              <w:rStyle w:val="PlaceholderText"/>
            </w:rPr>
            <w:t>Click or tap here to enter text.</w:t>
          </w:r>
        </w:p>
      </w:docPartBody>
    </w:docPart>
    <w:docPart>
      <w:docPartPr>
        <w:name w:val="B86C36CB5802483FBB77AE7AD096FF2B"/>
        <w:category>
          <w:name w:val="General"/>
          <w:gallery w:val="placeholder"/>
        </w:category>
        <w:types>
          <w:type w:val="bbPlcHdr"/>
        </w:types>
        <w:behaviors>
          <w:behavior w:val="content"/>
        </w:behaviors>
        <w:guid w:val="{CF2B16FA-6F70-45FF-8741-B56734A47479}"/>
      </w:docPartPr>
      <w:docPartBody>
        <w:p w:rsidR="00497CA7" w:rsidRDefault="00497CA7" w:rsidP="00497CA7">
          <w:pPr>
            <w:pStyle w:val="B86C36CB5802483FBB77AE7AD096FF2B"/>
          </w:pPr>
          <w:r w:rsidRPr="0007340C">
            <w:rPr>
              <w:rStyle w:val="PlaceholderText"/>
            </w:rPr>
            <w:t>Click or tap here to enter text.</w:t>
          </w:r>
        </w:p>
      </w:docPartBody>
    </w:docPart>
    <w:docPart>
      <w:docPartPr>
        <w:name w:val="890C94152FA54B05994A9BFFDF0146C1"/>
        <w:category>
          <w:name w:val="General"/>
          <w:gallery w:val="placeholder"/>
        </w:category>
        <w:types>
          <w:type w:val="bbPlcHdr"/>
        </w:types>
        <w:behaviors>
          <w:behavior w:val="content"/>
        </w:behaviors>
        <w:guid w:val="{4F0A5325-1B88-4DBB-B133-8A36AA7E2659}"/>
      </w:docPartPr>
      <w:docPartBody>
        <w:p w:rsidR="00497CA7" w:rsidRDefault="00497CA7" w:rsidP="00497CA7">
          <w:pPr>
            <w:pStyle w:val="890C94152FA54B05994A9BFFDF0146C1"/>
          </w:pPr>
          <w:r w:rsidRPr="0007340C">
            <w:rPr>
              <w:rStyle w:val="PlaceholderText"/>
            </w:rPr>
            <w:t>Choose an item.</w:t>
          </w:r>
        </w:p>
      </w:docPartBody>
    </w:docPart>
    <w:docPart>
      <w:docPartPr>
        <w:name w:val="AB4E5386F5474892842E67E761C071D3"/>
        <w:category>
          <w:name w:val="General"/>
          <w:gallery w:val="placeholder"/>
        </w:category>
        <w:types>
          <w:type w:val="bbPlcHdr"/>
        </w:types>
        <w:behaviors>
          <w:behavior w:val="content"/>
        </w:behaviors>
        <w:guid w:val="{6CD1039D-AA18-48D2-84A8-6C7AAB7C2D03}"/>
      </w:docPartPr>
      <w:docPartBody>
        <w:p w:rsidR="00497CA7" w:rsidRDefault="00497CA7" w:rsidP="00497CA7">
          <w:pPr>
            <w:pStyle w:val="AB4E5386F5474892842E67E761C071D3"/>
          </w:pPr>
          <w:r w:rsidRPr="0007340C">
            <w:rPr>
              <w:rStyle w:val="PlaceholderText"/>
            </w:rPr>
            <w:t>Click or tap here to enter text.</w:t>
          </w:r>
        </w:p>
      </w:docPartBody>
    </w:docPart>
    <w:docPart>
      <w:docPartPr>
        <w:name w:val="86A777ACE5B94736973845CCD98768BF"/>
        <w:category>
          <w:name w:val="General"/>
          <w:gallery w:val="placeholder"/>
        </w:category>
        <w:types>
          <w:type w:val="bbPlcHdr"/>
        </w:types>
        <w:behaviors>
          <w:behavior w:val="content"/>
        </w:behaviors>
        <w:guid w:val="{B9D105A3-793E-4F5A-9ADE-D3AD8165EDE2}"/>
      </w:docPartPr>
      <w:docPartBody>
        <w:p w:rsidR="00497CA7" w:rsidRDefault="00497CA7" w:rsidP="00497CA7">
          <w:pPr>
            <w:pStyle w:val="86A777ACE5B94736973845CCD98768BF"/>
          </w:pPr>
          <w:r w:rsidRPr="0007340C">
            <w:rPr>
              <w:rStyle w:val="PlaceholderText"/>
            </w:rPr>
            <w:t>Click or tap here to enter text.</w:t>
          </w:r>
        </w:p>
      </w:docPartBody>
    </w:docPart>
    <w:docPart>
      <w:docPartPr>
        <w:name w:val="A625626558E749A5AFC1BF7EAC7ED08C"/>
        <w:category>
          <w:name w:val="General"/>
          <w:gallery w:val="placeholder"/>
        </w:category>
        <w:types>
          <w:type w:val="bbPlcHdr"/>
        </w:types>
        <w:behaviors>
          <w:behavior w:val="content"/>
        </w:behaviors>
        <w:guid w:val="{E7D1AC5F-3977-4026-B6A4-1F18ECEAEBF3}"/>
      </w:docPartPr>
      <w:docPartBody>
        <w:p w:rsidR="00497CA7" w:rsidRDefault="00497CA7" w:rsidP="00497CA7">
          <w:pPr>
            <w:pStyle w:val="A625626558E749A5AFC1BF7EAC7ED08C"/>
          </w:pPr>
          <w:r w:rsidRPr="0007340C">
            <w:rPr>
              <w:rStyle w:val="PlaceholderText"/>
            </w:rPr>
            <w:t>Click or tap here to enter text.</w:t>
          </w:r>
        </w:p>
      </w:docPartBody>
    </w:docPart>
    <w:docPart>
      <w:docPartPr>
        <w:name w:val="3F9B4D6E77D24889B9BD428D040B2CAA"/>
        <w:category>
          <w:name w:val="General"/>
          <w:gallery w:val="placeholder"/>
        </w:category>
        <w:types>
          <w:type w:val="bbPlcHdr"/>
        </w:types>
        <w:behaviors>
          <w:behavior w:val="content"/>
        </w:behaviors>
        <w:guid w:val="{2053537D-4482-4248-9A2D-4EF662DBF76E}"/>
      </w:docPartPr>
      <w:docPartBody>
        <w:p w:rsidR="00497CA7" w:rsidRDefault="00497CA7" w:rsidP="00497CA7">
          <w:pPr>
            <w:pStyle w:val="3F9B4D6E77D24889B9BD428D040B2CAA"/>
          </w:pPr>
          <w:r w:rsidRPr="0007340C">
            <w:rPr>
              <w:rStyle w:val="PlaceholderText"/>
            </w:rPr>
            <w:t>Click or tap here to enter text.</w:t>
          </w:r>
        </w:p>
      </w:docPartBody>
    </w:docPart>
    <w:docPart>
      <w:docPartPr>
        <w:name w:val="711ED7210E344211A11ABE9FB9F78787"/>
        <w:category>
          <w:name w:val="General"/>
          <w:gallery w:val="placeholder"/>
        </w:category>
        <w:types>
          <w:type w:val="bbPlcHdr"/>
        </w:types>
        <w:behaviors>
          <w:behavior w:val="content"/>
        </w:behaviors>
        <w:guid w:val="{271B37E9-B289-4C30-B276-709FDF2855F4}"/>
      </w:docPartPr>
      <w:docPartBody>
        <w:p w:rsidR="00497CA7" w:rsidRDefault="00497CA7" w:rsidP="00497CA7">
          <w:pPr>
            <w:pStyle w:val="711ED7210E344211A11ABE9FB9F78787"/>
          </w:pPr>
          <w:r w:rsidRPr="0007340C">
            <w:rPr>
              <w:rStyle w:val="PlaceholderText"/>
            </w:rPr>
            <w:t>Click or tap here to enter text.</w:t>
          </w:r>
        </w:p>
      </w:docPartBody>
    </w:docPart>
    <w:docPart>
      <w:docPartPr>
        <w:name w:val="DCE2678DA90642B89A47BEDA4FFE3939"/>
        <w:category>
          <w:name w:val="General"/>
          <w:gallery w:val="placeholder"/>
        </w:category>
        <w:types>
          <w:type w:val="bbPlcHdr"/>
        </w:types>
        <w:behaviors>
          <w:behavior w:val="content"/>
        </w:behaviors>
        <w:guid w:val="{E873D473-783E-4149-85D3-6A537C166454}"/>
      </w:docPartPr>
      <w:docPartBody>
        <w:p w:rsidR="00497CA7" w:rsidRDefault="00497CA7" w:rsidP="00497CA7">
          <w:pPr>
            <w:pStyle w:val="DCE2678DA90642B89A47BEDA4FFE3939"/>
          </w:pPr>
          <w:r w:rsidRPr="0007340C">
            <w:rPr>
              <w:rStyle w:val="PlaceholderText"/>
            </w:rPr>
            <w:t>Choose an item.</w:t>
          </w:r>
        </w:p>
      </w:docPartBody>
    </w:docPart>
    <w:docPart>
      <w:docPartPr>
        <w:name w:val="B24D3FA421D04AAC8D2E1734883916AB"/>
        <w:category>
          <w:name w:val="General"/>
          <w:gallery w:val="placeholder"/>
        </w:category>
        <w:types>
          <w:type w:val="bbPlcHdr"/>
        </w:types>
        <w:behaviors>
          <w:behavior w:val="content"/>
        </w:behaviors>
        <w:guid w:val="{28BA93CE-EEBC-4FA2-9E2A-B8FA5DF3113F}"/>
      </w:docPartPr>
      <w:docPartBody>
        <w:p w:rsidR="00497CA7" w:rsidRDefault="00497CA7" w:rsidP="00497CA7">
          <w:pPr>
            <w:pStyle w:val="B24D3FA421D04AAC8D2E1734883916AB"/>
          </w:pPr>
          <w:r w:rsidRPr="0007340C">
            <w:rPr>
              <w:rStyle w:val="PlaceholderText"/>
            </w:rPr>
            <w:t>Click or tap here to enter text.</w:t>
          </w:r>
        </w:p>
      </w:docPartBody>
    </w:docPart>
    <w:docPart>
      <w:docPartPr>
        <w:name w:val="F42DF031E74E49F3812AED4B96ED4CC1"/>
        <w:category>
          <w:name w:val="General"/>
          <w:gallery w:val="placeholder"/>
        </w:category>
        <w:types>
          <w:type w:val="bbPlcHdr"/>
        </w:types>
        <w:behaviors>
          <w:behavior w:val="content"/>
        </w:behaviors>
        <w:guid w:val="{90BBC8CB-9EE0-4AF4-8467-15B771F973DE}"/>
      </w:docPartPr>
      <w:docPartBody>
        <w:p w:rsidR="00497CA7" w:rsidRDefault="00497CA7" w:rsidP="00497CA7">
          <w:pPr>
            <w:pStyle w:val="F42DF031E74E49F3812AED4B96ED4CC1"/>
          </w:pPr>
          <w:r w:rsidRPr="0007340C">
            <w:rPr>
              <w:rStyle w:val="PlaceholderText"/>
            </w:rPr>
            <w:t>Click or tap here to enter text.</w:t>
          </w:r>
        </w:p>
      </w:docPartBody>
    </w:docPart>
    <w:docPart>
      <w:docPartPr>
        <w:name w:val="3F2136AAA6DE44FDACF6ED1EA41655F0"/>
        <w:category>
          <w:name w:val="General"/>
          <w:gallery w:val="placeholder"/>
        </w:category>
        <w:types>
          <w:type w:val="bbPlcHdr"/>
        </w:types>
        <w:behaviors>
          <w:behavior w:val="content"/>
        </w:behaviors>
        <w:guid w:val="{F89D891A-9608-4A6D-8D7A-72A6088088F6}"/>
      </w:docPartPr>
      <w:docPartBody>
        <w:p w:rsidR="00497CA7" w:rsidRDefault="00497CA7" w:rsidP="00497CA7">
          <w:pPr>
            <w:pStyle w:val="3F2136AAA6DE44FDACF6ED1EA41655F0"/>
          </w:pPr>
          <w:r w:rsidRPr="0007340C">
            <w:rPr>
              <w:rStyle w:val="PlaceholderText"/>
            </w:rPr>
            <w:t>Click or tap here to enter text.</w:t>
          </w:r>
        </w:p>
      </w:docPartBody>
    </w:docPart>
    <w:docPart>
      <w:docPartPr>
        <w:name w:val="86AD0EBF02F34207830C5B9795CB3459"/>
        <w:category>
          <w:name w:val="General"/>
          <w:gallery w:val="placeholder"/>
        </w:category>
        <w:types>
          <w:type w:val="bbPlcHdr"/>
        </w:types>
        <w:behaviors>
          <w:behavior w:val="content"/>
        </w:behaviors>
        <w:guid w:val="{B0F8A2B2-5058-4DD9-A228-7F2CA7DEB347}"/>
      </w:docPartPr>
      <w:docPartBody>
        <w:p w:rsidR="00497CA7" w:rsidRDefault="00497CA7" w:rsidP="00497CA7">
          <w:pPr>
            <w:pStyle w:val="86AD0EBF02F34207830C5B9795CB3459"/>
          </w:pPr>
          <w:r w:rsidRPr="0007340C">
            <w:rPr>
              <w:rStyle w:val="PlaceholderText"/>
            </w:rPr>
            <w:t>Click or tap here to enter text.</w:t>
          </w:r>
        </w:p>
      </w:docPartBody>
    </w:docPart>
    <w:docPart>
      <w:docPartPr>
        <w:name w:val="891AF69F02894B7697CBF0BEE50A9EA6"/>
        <w:category>
          <w:name w:val="General"/>
          <w:gallery w:val="placeholder"/>
        </w:category>
        <w:types>
          <w:type w:val="bbPlcHdr"/>
        </w:types>
        <w:behaviors>
          <w:behavior w:val="content"/>
        </w:behaviors>
        <w:guid w:val="{0AD0F788-C953-4284-883F-1A5FF581561E}"/>
      </w:docPartPr>
      <w:docPartBody>
        <w:p w:rsidR="00497CA7" w:rsidRDefault="00497CA7" w:rsidP="00497CA7">
          <w:pPr>
            <w:pStyle w:val="891AF69F02894B7697CBF0BEE50A9EA6"/>
          </w:pPr>
          <w:r w:rsidRPr="0007340C">
            <w:rPr>
              <w:rStyle w:val="PlaceholderText"/>
            </w:rPr>
            <w:t>Click or tap here to enter text.</w:t>
          </w:r>
        </w:p>
      </w:docPartBody>
    </w:docPart>
    <w:docPart>
      <w:docPartPr>
        <w:name w:val="2AB6FC1CAAF64C8F8255A11887D50BC2"/>
        <w:category>
          <w:name w:val="General"/>
          <w:gallery w:val="placeholder"/>
        </w:category>
        <w:types>
          <w:type w:val="bbPlcHdr"/>
        </w:types>
        <w:behaviors>
          <w:behavior w:val="content"/>
        </w:behaviors>
        <w:guid w:val="{2EDB2A77-1E41-420C-A308-3C0B4933E03D}"/>
      </w:docPartPr>
      <w:docPartBody>
        <w:p w:rsidR="00497CA7" w:rsidRDefault="00497CA7" w:rsidP="00497CA7">
          <w:pPr>
            <w:pStyle w:val="2AB6FC1CAAF64C8F8255A11887D50BC2"/>
          </w:pPr>
          <w:r w:rsidRPr="0007340C">
            <w:rPr>
              <w:rStyle w:val="PlaceholderText"/>
            </w:rPr>
            <w:t>Choose an item.</w:t>
          </w:r>
        </w:p>
      </w:docPartBody>
    </w:docPart>
    <w:docPart>
      <w:docPartPr>
        <w:name w:val="8224ACD3F97B4FFA97DCBA9C2E167724"/>
        <w:category>
          <w:name w:val="General"/>
          <w:gallery w:val="placeholder"/>
        </w:category>
        <w:types>
          <w:type w:val="bbPlcHdr"/>
        </w:types>
        <w:behaviors>
          <w:behavior w:val="content"/>
        </w:behaviors>
        <w:guid w:val="{E059A47E-713E-413E-BAF6-F764C1BE2454}"/>
      </w:docPartPr>
      <w:docPartBody>
        <w:p w:rsidR="00497CA7" w:rsidRDefault="00497CA7" w:rsidP="00497CA7">
          <w:pPr>
            <w:pStyle w:val="8224ACD3F97B4FFA97DCBA9C2E167724"/>
          </w:pPr>
          <w:r w:rsidRPr="0007340C">
            <w:rPr>
              <w:rStyle w:val="PlaceholderText"/>
            </w:rPr>
            <w:t>Click or tap here to enter text.</w:t>
          </w:r>
        </w:p>
      </w:docPartBody>
    </w:docPart>
    <w:docPart>
      <w:docPartPr>
        <w:name w:val="985AF5824568421FBA5E2FDCE57C7A52"/>
        <w:category>
          <w:name w:val="General"/>
          <w:gallery w:val="placeholder"/>
        </w:category>
        <w:types>
          <w:type w:val="bbPlcHdr"/>
        </w:types>
        <w:behaviors>
          <w:behavior w:val="content"/>
        </w:behaviors>
        <w:guid w:val="{B43EEDDE-1ED7-4322-A6EC-CB8E88DED85B}"/>
      </w:docPartPr>
      <w:docPartBody>
        <w:p w:rsidR="00497CA7" w:rsidRDefault="00497CA7" w:rsidP="00497CA7">
          <w:pPr>
            <w:pStyle w:val="985AF5824568421FBA5E2FDCE57C7A52"/>
          </w:pPr>
          <w:r w:rsidRPr="0007340C">
            <w:rPr>
              <w:rStyle w:val="PlaceholderText"/>
            </w:rPr>
            <w:t>Click or tap here to enter text.</w:t>
          </w:r>
        </w:p>
      </w:docPartBody>
    </w:docPart>
    <w:docPart>
      <w:docPartPr>
        <w:name w:val="4E2CC2EC7D56464F8538D64A0430EBA3"/>
        <w:category>
          <w:name w:val="General"/>
          <w:gallery w:val="placeholder"/>
        </w:category>
        <w:types>
          <w:type w:val="bbPlcHdr"/>
        </w:types>
        <w:behaviors>
          <w:behavior w:val="content"/>
        </w:behaviors>
        <w:guid w:val="{0265A1FA-BAA5-4BBD-A30D-7F3B31B5F0FC}"/>
      </w:docPartPr>
      <w:docPartBody>
        <w:p w:rsidR="00497CA7" w:rsidRDefault="00497CA7" w:rsidP="00497CA7">
          <w:pPr>
            <w:pStyle w:val="4E2CC2EC7D56464F8538D64A0430EBA3"/>
          </w:pPr>
          <w:r w:rsidRPr="0007340C">
            <w:rPr>
              <w:rStyle w:val="PlaceholderText"/>
            </w:rPr>
            <w:t>Click or tap here to enter text.</w:t>
          </w:r>
        </w:p>
      </w:docPartBody>
    </w:docPart>
    <w:docPart>
      <w:docPartPr>
        <w:name w:val="023D6D1EDFCB4E0BB10C78CCCB4CA297"/>
        <w:category>
          <w:name w:val="General"/>
          <w:gallery w:val="placeholder"/>
        </w:category>
        <w:types>
          <w:type w:val="bbPlcHdr"/>
        </w:types>
        <w:behaviors>
          <w:behavior w:val="content"/>
        </w:behaviors>
        <w:guid w:val="{A20EADDD-4459-4691-8921-63CADE7C2C5F}"/>
      </w:docPartPr>
      <w:docPartBody>
        <w:p w:rsidR="00497CA7" w:rsidRDefault="00497CA7" w:rsidP="00497CA7">
          <w:pPr>
            <w:pStyle w:val="023D6D1EDFCB4E0BB10C78CCCB4CA297"/>
          </w:pPr>
          <w:r w:rsidRPr="0007340C">
            <w:rPr>
              <w:rStyle w:val="PlaceholderText"/>
            </w:rPr>
            <w:t>Click or tap here to enter text.</w:t>
          </w:r>
        </w:p>
      </w:docPartBody>
    </w:docPart>
    <w:docPart>
      <w:docPartPr>
        <w:name w:val="1182D1781B6842C2B14C429878F900B2"/>
        <w:category>
          <w:name w:val="General"/>
          <w:gallery w:val="placeholder"/>
        </w:category>
        <w:types>
          <w:type w:val="bbPlcHdr"/>
        </w:types>
        <w:behaviors>
          <w:behavior w:val="content"/>
        </w:behaviors>
        <w:guid w:val="{B35C19D1-75C6-4222-9132-EC70AE7DB307}"/>
      </w:docPartPr>
      <w:docPartBody>
        <w:p w:rsidR="00497CA7" w:rsidRDefault="00497CA7" w:rsidP="00497CA7">
          <w:pPr>
            <w:pStyle w:val="1182D1781B6842C2B14C429878F900B2"/>
          </w:pPr>
          <w:r w:rsidRPr="0007340C">
            <w:rPr>
              <w:rStyle w:val="PlaceholderText"/>
            </w:rPr>
            <w:t>Click or tap here to enter text.</w:t>
          </w:r>
        </w:p>
      </w:docPartBody>
    </w:docPart>
    <w:docPart>
      <w:docPartPr>
        <w:name w:val="C2A34B12F2FA42BD955A7D237CDE7847"/>
        <w:category>
          <w:name w:val="General"/>
          <w:gallery w:val="placeholder"/>
        </w:category>
        <w:types>
          <w:type w:val="bbPlcHdr"/>
        </w:types>
        <w:behaviors>
          <w:behavior w:val="content"/>
        </w:behaviors>
        <w:guid w:val="{F9BA57B0-E245-4AB5-A422-F6B86DA19799}"/>
      </w:docPartPr>
      <w:docPartBody>
        <w:p w:rsidR="00497CA7" w:rsidRDefault="00497CA7" w:rsidP="00497CA7">
          <w:pPr>
            <w:pStyle w:val="C2A34B12F2FA42BD955A7D237CDE7847"/>
          </w:pPr>
          <w:r w:rsidRPr="0007340C">
            <w:rPr>
              <w:rStyle w:val="PlaceholderText"/>
            </w:rPr>
            <w:t>Choose an item.</w:t>
          </w:r>
        </w:p>
      </w:docPartBody>
    </w:docPart>
    <w:docPart>
      <w:docPartPr>
        <w:name w:val="2099D976FF7746848E51FF48DC9DB29B"/>
        <w:category>
          <w:name w:val="General"/>
          <w:gallery w:val="placeholder"/>
        </w:category>
        <w:types>
          <w:type w:val="bbPlcHdr"/>
        </w:types>
        <w:behaviors>
          <w:behavior w:val="content"/>
        </w:behaviors>
        <w:guid w:val="{6E327582-1BF3-4B19-A904-A3495AB86023}"/>
      </w:docPartPr>
      <w:docPartBody>
        <w:p w:rsidR="00497CA7" w:rsidRDefault="00497CA7" w:rsidP="00497CA7">
          <w:pPr>
            <w:pStyle w:val="2099D976FF7746848E51FF48DC9DB29B"/>
          </w:pPr>
          <w:r w:rsidRPr="0007340C">
            <w:rPr>
              <w:rStyle w:val="PlaceholderText"/>
            </w:rPr>
            <w:t>Click or tap here to enter text.</w:t>
          </w:r>
        </w:p>
      </w:docPartBody>
    </w:docPart>
    <w:docPart>
      <w:docPartPr>
        <w:name w:val="74AB36B1BB3E422388CA18C85B68A4CA"/>
        <w:category>
          <w:name w:val="General"/>
          <w:gallery w:val="placeholder"/>
        </w:category>
        <w:types>
          <w:type w:val="bbPlcHdr"/>
        </w:types>
        <w:behaviors>
          <w:behavior w:val="content"/>
        </w:behaviors>
        <w:guid w:val="{3EE8FEF6-FAD1-46E9-B692-76FFB56FBC55}"/>
      </w:docPartPr>
      <w:docPartBody>
        <w:p w:rsidR="00497CA7" w:rsidRDefault="00497CA7" w:rsidP="00497CA7">
          <w:pPr>
            <w:pStyle w:val="74AB36B1BB3E422388CA18C85B68A4CA"/>
          </w:pPr>
          <w:r w:rsidRPr="0007340C">
            <w:rPr>
              <w:rStyle w:val="PlaceholderText"/>
            </w:rPr>
            <w:t>Click or tap here to enter text.</w:t>
          </w:r>
        </w:p>
      </w:docPartBody>
    </w:docPart>
    <w:docPart>
      <w:docPartPr>
        <w:name w:val="03CEE5433D5D48FB926012F84403360D"/>
        <w:category>
          <w:name w:val="General"/>
          <w:gallery w:val="placeholder"/>
        </w:category>
        <w:types>
          <w:type w:val="bbPlcHdr"/>
        </w:types>
        <w:behaviors>
          <w:behavior w:val="content"/>
        </w:behaviors>
        <w:guid w:val="{AA2BA5B3-B3F5-423C-BF17-9F514CDF3CE9}"/>
      </w:docPartPr>
      <w:docPartBody>
        <w:p w:rsidR="00497CA7" w:rsidRDefault="00497CA7" w:rsidP="00497CA7">
          <w:pPr>
            <w:pStyle w:val="03CEE5433D5D48FB926012F84403360D"/>
          </w:pPr>
          <w:r w:rsidRPr="0007340C">
            <w:rPr>
              <w:rStyle w:val="PlaceholderText"/>
            </w:rPr>
            <w:t>Click or tap here to enter text.</w:t>
          </w:r>
        </w:p>
      </w:docPartBody>
    </w:docPart>
    <w:docPart>
      <w:docPartPr>
        <w:name w:val="49BB5D3B4C5C46B18DE981AA1E8277B7"/>
        <w:category>
          <w:name w:val="General"/>
          <w:gallery w:val="placeholder"/>
        </w:category>
        <w:types>
          <w:type w:val="bbPlcHdr"/>
        </w:types>
        <w:behaviors>
          <w:behavior w:val="content"/>
        </w:behaviors>
        <w:guid w:val="{0F816900-2CCB-467B-A9E2-A3CBF6EC815F}"/>
      </w:docPartPr>
      <w:docPartBody>
        <w:p w:rsidR="00497CA7" w:rsidRDefault="00497CA7" w:rsidP="00497CA7">
          <w:pPr>
            <w:pStyle w:val="49BB5D3B4C5C46B18DE981AA1E8277B7"/>
          </w:pPr>
          <w:r w:rsidRPr="0007340C">
            <w:rPr>
              <w:rStyle w:val="PlaceholderText"/>
            </w:rPr>
            <w:t>Click or tap here to enter text.</w:t>
          </w:r>
        </w:p>
      </w:docPartBody>
    </w:docPart>
    <w:docPart>
      <w:docPartPr>
        <w:name w:val="6BC6A8BEAC9444B8836665BD24DE84B7"/>
        <w:category>
          <w:name w:val="General"/>
          <w:gallery w:val="placeholder"/>
        </w:category>
        <w:types>
          <w:type w:val="bbPlcHdr"/>
        </w:types>
        <w:behaviors>
          <w:behavior w:val="content"/>
        </w:behaviors>
        <w:guid w:val="{BC22301B-DB95-409C-9F8C-DA58ACEB46D1}"/>
      </w:docPartPr>
      <w:docPartBody>
        <w:p w:rsidR="00497CA7" w:rsidRDefault="00497CA7" w:rsidP="00497CA7">
          <w:pPr>
            <w:pStyle w:val="6BC6A8BEAC9444B8836665BD24DE84B7"/>
          </w:pPr>
          <w:r w:rsidRPr="0007340C">
            <w:rPr>
              <w:rStyle w:val="PlaceholderText"/>
            </w:rPr>
            <w:t>Click or tap here to enter text.</w:t>
          </w:r>
        </w:p>
      </w:docPartBody>
    </w:docPart>
    <w:docPart>
      <w:docPartPr>
        <w:name w:val="AC48A84122254599B36F7041068DFC00"/>
        <w:category>
          <w:name w:val="General"/>
          <w:gallery w:val="placeholder"/>
        </w:category>
        <w:types>
          <w:type w:val="bbPlcHdr"/>
        </w:types>
        <w:behaviors>
          <w:behavior w:val="content"/>
        </w:behaviors>
        <w:guid w:val="{18732984-06E6-455B-B0A1-5AC2C6E20D02}"/>
      </w:docPartPr>
      <w:docPartBody>
        <w:p w:rsidR="00497CA7" w:rsidRDefault="00497CA7" w:rsidP="00497CA7">
          <w:pPr>
            <w:pStyle w:val="AC48A84122254599B36F7041068DFC00"/>
          </w:pPr>
          <w:r w:rsidRPr="0007340C">
            <w:rPr>
              <w:rStyle w:val="PlaceholderText"/>
            </w:rPr>
            <w:t>Choose an item.</w:t>
          </w:r>
        </w:p>
      </w:docPartBody>
    </w:docPart>
    <w:docPart>
      <w:docPartPr>
        <w:name w:val="4459DA15206843DB9B26A0D5858E471F"/>
        <w:category>
          <w:name w:val="General"/>
          <w:gallery w:val="placeholder"/>
        </w:category>
        <w:types>
          <w:type w:val="bbPlcHdr"/>
        </w:types>
        <w:behaviors>
          <w:behavior w:val="content"/>
        </w:behaviors>
        <w:guid w:val="{916E92AB-DA26-4DCD-BE99-91F6DD486216}"/>
      </w:docPartPr>
      <w:docPartBody>
        <w:p w:rsidR="00497CA7" w:rsidRDefault="00497CA7" w:rsidP="00497CA7">
          <w:pPr>
            <w:pStyle w:val="4459DA15206843DB9B26A0D5858E471F"/>
          </w:pPr>
          <w:r w:rsidRPr="0007340C">
            <w:rPr>
              <w:rStyle w:val="PlaceholderText"/>
            </w:rPr>
            <w:t>Click or tap here to enter text.</w:t>
          </w:r>
        </w:p>
      </w:docPartBody>
    </w:docPart>
    <w:docPart>
      <w:docPartPr>
        <w:name w:val="C090A56FDE3946C8B2BB3A06F28D19AA"/>
        <w:category>
          <w:name w:val="General"/>
          <w:gallery w:val="placeholder"/>
        </w:category>
        <w:types>
          <w:type w:val="bbPlcHdr"/>
        </w:types>
        <w:behaviors>
          <w:behavior w:val="content"/>
        </w:behaviors>
        <w:guid w:val="{8143AFB5-52B9-4050-A113-14B0A0399DB2}"/>
      </w:docPartPr>
      <w:docPartBody>
        <w:p w:rsidR="00497CA7" w:rsidRDefault="00497CA7" w:rsidP="00497CA7">
          <w:pPr>
            <w:pStyle w:val="C090A56FDE3946C8B2BB3A06F28D19AA"/>
          </w:pPr>
          <w:r w:rsidRPr="0007340C">
            <w:rPr>
              <w:rStyle w:val="PlaceholderText"/>
            </w:rPr>
            <w:t>Click or tap here to enter text.</w:t>
          </w:r>
        </w:p>
      </w:docPartBody>
    </w:docPart>
    <w:docPart>
      <w:docPartPr>
        <w:name w:val="6C9AC3CD62CB43FCB0019E3199379E87"/>
        <w:category>
          <w:name w:val="General"/>
          <w:gallery w:val="placeholder"/>
        </w:category>
        <w:types>
          <w:type w:val="bbPlcHdr"/>
        </w:types>
        <w:behaviors>
          <w:behavior w:val="content"/>
        </w:behaviors>
        <w:guid w:val="{541872D1-CF16-453D-B50A-220C95B9401C}"/>
      </w:docPartPr>
      <w:docPartBody>
        <w:p w:rsidR="00497CA7" w:rsidRDefault="00497CA7" w:rsidP="00497CA7">
          <w:pPr>
            <w:pStyle w:val="6C9AC3CD62CB43FCB0019E3199379E87"/>
          </w:pPr>
          <w:r w:rsidRPr="0007340C">
            <w:rPr>
              <w:rStyle w:val="PlaceholderText"/>
            </w:rPr>
            <w:t>Click or tap here to enter text.</w:t>
          </w:r>
        </w:p>
      </w:docPartBody>
    </w:docPart>
    <w:docPart>
      <w:docPartPr>
        <w:name w:val="D06865681BA84E919D87515E0AB6C8C9"/>
        <w:category>
          <w:name w:val="General"/>
          <w:gallery w:val="placeholder"/>
        </w:category>
        <w:types>
          <w:type w:val="bbPlcHdr"/>
        </w:types>
        <w:behaviors>
          <w:behavior w:val="content"/>
        </w:behaviors>
        <w:guid w:val="{72D08350-680F-4ACB-989D-74E99CFDFCBB}"/>
      </w:docPartPr>
      <w:docPartBody>
        <w:p w:rsidR="00497CA7" w:rsidRDefault="00497CA7" w:rsidP="00497CA7">
          <w:pPr>
            <w:pStyle w:val="D06865681BA84E919D87515E0AB6C8C9"/>
          </w:pPr>
          <w:r w:rsidRPr="0007340C">
            <w:rPr>
              <w:rStyle w:val="PlaceholderText"/>
            </w:rPr>
            <w:t>Click or tap here to enter text.</w:t>
          </w:r>
        </w:p>
      </w:docPartBody>
    </w:docPart>
    <w:docPart>
      <w:docPartPr>
        <w:name w:val="D5009C81FEED47B38A3C80FC8BFFAE03"/>
        <w:category>
          <w:name w:val="General"/>
          <w:gallery w:val="placeholder"/>
        </w:category>
        <w:types>
          <w:type w:val="bbPlcHdr"/>
        </w:types>
        <w:behaviors>
          <w:behavior w:val="content"/>
        </w:behaviors>
        <w:guid w:val="{0975820B-350D-41ED-8EFF-07E9962F55A4}"/>
      </w:docPartPr>
      <w:docPartBody>
        <w:p w:rsidR="00497CA7" w:rsidRDefault="00497CA7" w:rsidP="00497CA7">
          <w:pPr>
            <w:pStyle w:val="D5009C81FEED47B38A3C80FC8BFFAE03"/>
          </w:pPr>
          <w:r w:rsidRPr="0007340C">
            <w:rPr>
              <w:rStyle w:val="PlaceholderText"/>
            </w:rPr>
            <w:t>Click or tap here to enter text.</w:t>
          </w:r>
        </w:p>
      </w:docPartBody>
    </w:docPart>
    <w:docPart>
      <w:docPartPr>
        <w:name w:val="06A64699E50A4CEFBFC22403376DC26B"/>
        <w:category>
          <w:name w:val="General"/>
          <w:gallery w:val="placeholder"/>
        </w:category>
        <w:types>
          <w:type w:val="bbPlcHdr"/>
        </w:types>
        <w:behaviors>
          <w:behavior w:val="content"/>
        </w:behaviors>
        <w:guid w:val="{21E63E22-CAA1-4CC9-8033-1C666C89187F}"/>
      </w:docPartPr>
      <w:docPartBody>
        <w:p w:rsidR="00497CA7" w:rsidRDefault="00497CA7" w:rsidP="00497CA7">
          <w:pPr>
            <w:pStyle w:val="06A64699E50A4CEFBFC22403376DC26B"/>
          </w:pPr>
          <w:r w:rsidRPr="0007340C">
            <w:rPr>
              <w:rStyle w:val="PlaceholderText"/>
            </w:rPr>
            <w:t>Choose an item.</w:t>
          </w:r>
        </w:p>
      </w:docPartBody>
    </w:docPart>
    <w:docPart>
      <w:docPartPr>
        <w:name w:val="94038C7442A9452FB498DA4DFFE83180"/>
        <w:category>
          <w:name w:val="General"/>
          <w:gallery w:val="placeholder"/>
        </w:category>
        <w:types>
          <w:type w:val="bbPlcHdr"/>
        </w:types>
        <w:behaviors>
          <w:behavior w:val="content"/>
        </w:behaviors>
        <w:guid w:val="{E4858557-014D-4775-8F17-3F285BAA3CB3}"/>
      </w:docPartPr>
      <w:docPartBody>
        <w:p w:rsidR="00274F0C" w:rsidRDefault="00497CA7" w:rsidP="00497CA7">
          <w:pPr>
            <w:pStyle w:val="94038C7442A9452FB498DA4DFFE83180"/>
          </w:pPr>
          <w:r w:rsidRPr="0007340C">
            <w:rPr>
              <w:rStyle w:val="PlaceholderText"/>
            </w:rPr>
            <w:t>Choose an item.</w:t>
          </w:r>
        </w:p>
      </w:docPartBody>
    </w:docPart>
    <w:docPart>
      <w:docPartPr>
        <w:name w:val="9B5C30117EE144D991D19798361E17ED"/>
        <w:category>
          <w:name w:val="General"/>
          <w:gallery w:val="placeholder"/>
        </w:category>
        <w:types>
          <w:type w:val="bbPlcHdr"/>
        </w:types>
        <w:behaviors>
          <w:behavior w:val="content"/>
        </w:behaviors>
        <w:guid w:val="{55E0002D-42D2-4DC9-A50C-E255199EDFE7}"/>
      </w:docPartPr>
      <w:docPartBody>
        <w:p w:rsidR="00274F0C" w:rsidRDefault="00497CA7" w:rsidP="00497CA7">
          <w:pPr>
            <w:pStyle w:val="9B5C30117EE144D991D19798361E17ED"/>
          </w:pPr>
          <w:r w:rsidRPr="0007340C">
            <w:rPr>
              <w:rStyle w:val="PlaceholderText"/>
            </w:rPr>
            <w:t>Choose an item.</w:t>
          </w:r>
        </w:p>
      </w:docPartBody>
    </w:docPart>
    <w:docPart>
      <w:docPartPr>
        <w:name w:val="91F274F81C5F44DE88B8730EC7DB84E0"/>
        <w:category>
          <w:name w:val="General"/>
          <w:gallery w:val="placeholder"/>
        </w:category>
        <w:types>
          <w:type w:val="bbPlcHdr"/>
        </w:types>
        <w:behaviors>
          <w:behavior w:val="content"/>
        </w:behaviors>
        <w:guid w:val="{626F77D0-B139-400C-9162-4312BEF29134}"/>
      </w:docPartPr>
      <w:docPartBody>
        <w:p w:rsidR="00274F0C" w:rsidRDefault="00497CA7" w:rsidP="00497CA7">
          <w:pPr>
            <w:pStyle w:val="91F274F81C5F44DE88B8730EC7DB84E0"/>
          </w:pPr>
          <w:r w:rsidRPr="0007340C">
            <w:rPr>
              <w:rStyle w:val="PlaceholderText"/>
            </w:rPr>
            <w:t>Choose an item.</w:t>
          </w:r>
        </w:p>
      </w:docPartBody>
    </w:docPart>
    <w:docPart>
      <w:docPartPr>
        <w:name w:val="75A7CD5BDA4E49C5936AEE0BF9EA46A6"/>
        <w:category>
          <w:name w:val="General"/>
          <w:gallery w:val="placeholder"/>
        </w:category>
        <w:types>
          <w:type w:val="bbPlcHdr"/>
        </w:types>
        <w:behaviors>
          <w:behavior w:val="content"/>
        </w:behaviors>
        <w:guid w:val="{9675173D-5785-4B24-94AC-2A6C9DB0FE76}"/>
      </w:docPartPr>
      <w:docPartBody>
        <w:p w:rsidR="00274F0C" w:rsidRDefault="00497CA7" w:rsidP="00497CA7">
          <w:pPr>
            <w:pStyle w:val="75A7CD5BDA4E49C5936AEE0BF9EA46A6"/>
          </w:pPr>
          <w:r w:rsidRPr="0007340C">
            <w:rPr>
              <w:rStyle w:val="PlaceholderText"/>
            </w:rPr>
            <w:t>Choose an item.</w:t>
          </w:r>
        </w:p>
      </w:docPartBody>
    </w:docPart>
    <w:docPart>
      <w:docPartPr>
        <w:name w:val="1636F1D08B4E4421BF34232CB31E36D7"/>
        <w:category>
          <w:name w:val="General"/>
          <w:gallery w:val="placeholder"/>
        </w:category>
        <w:types>
          <w:type w:val="bbPlcHdr"/>
        </w:types>
        <w:behaviors>
          <w:behavior w:val="content"/>
        </w:behaviors>
        <w:guid w:val="{B6053710-F8EB-4F8C-8C99-25E770D0138D}"/>
      </w:docPartPr>
      <w:docPartBody>
        <w:p w:rsidR="00274F0C" w:rsidRDefault="00497CA7" w:rsidP="00497CA7">
          <w:pPr>
            <w:pStyle w:val="1636F1D08B4E4421BF34232CB31E36D7"/>
          </w:pPr>
          <w:r w:rsidRPr="0007340C">
            <w:rPr>
              <w:rStyle w:val="PlaceholderText"/>
            </w:rPr>
            <w:t>Choose an item.</w:t>
          </w:r>
        </w:p>
      </w:docPartBody>
    </w:docPart>
    <w:docPart>
      <w:docPartPr>
        <w:name w:val="992D82A28ACB42569118634A98267D5D"/>
        <w:category>
          <w:name w:val="General"/>
          <w:gallery w:val="placeholder"/>
        </w:category>
        <w:types>
          <w:type w:val="bbPlcHdr"/>
        </w:types>
        <w:behaviors>
          <w:behavior w:val="content"/>
        </w:behaviors>
        <w:guid w:val="{3522E009-1A9C-47AC-B9EC-1BF6DFBC15C6}"/>
      </w:docPartPr>
      <w:docPartBody>
        <w:p w:rsidR="00274F0C" w:rsidRDefault="00497CA7" w:rsidP="00497CA7">
          <w:pPr>
            <w:pStyle w:val="992D82A28ACB42569118634A98267D5D"/>
          </w:pPr>
          <w:r w:rsidRPr="0007340C">
            <w:rPr>
              <w:rStyle w:val="PlaceholderText"/>
            </w:rPr>
            <w:t>Choose an item.</w:t>
          </w:r>
        </w:p>
      </w:docPartBody>
    </w:docPart>
    <w:docPart>
      <w:docPartPr>
        <w:name w:val="B0BFD48DBCA44B74B736E4B285ADB7B2"/>
        <w:category>
          <w:name w:val="General"/>
          <w:gallery w:val="placeholder"/>
        </w:category>
        <w:types>
          <w:type w:val="bbPlcHdr"/>
        </w:types>
        <w:behaviors>
          <w:behavior w:val="content"/>
        </w:behaviors>
        <w:guid w:val="{5F5E136C-08EA-4728-A4CD-2D70FD3CB136}"/>
      </w:docPartPr>
      <w:docPartBody>
        <w:p w:rsidR="00274F0C" w:rsidRDefault="00497CA7" w:rsidP="00497CA7">
          <w:pPr>
            <w:pStyle w:val="B0BFD48DBCA44B74B736E4B285ADB7B2"/>
          </w:pPr>
          <w:r w:rsidRPr="0007340C">
            <w:rPr>
              <w:rStyle w:val="PlaceholderText"/>
            </w:rPr>
            <w:t>Choose an item.</w:t>
          </w:r>
        </w:p>
      </w:docPartBody>
    </w:docPart>
    <w:docPart>
      <w:docPartPr>
        <w:name w:val="F339387FE3214BE9A84BB1BC3A20F421"/>
        <w:category>
          <w:name w:val="General"/>
          <w:gallery w:val="placeholder"/>
        </w:category>
        <w:types>
          <w:type w:val="bbPlcHdr"/>
        </w:types>
        <w:behaviors>
          <w:behavior w:val="content"/>
        </w:behaviors>
        <w:guid w:val="{37A2BD72-8B3C-4E11-BB44-D2413C7A4C93}"/>
      </w:docPartPr>
      <w:docPartBody>
        <w:p w:rsidR="00000000" w:rsidRDefault="006F59CF" w:rsidP="006F59CF">
          <w:pPr>
            <w:pStyle w:val="F339387FE3214BE9A84BB1BC3A20F421"/>
          </w:pPr>
          <w:r>
            <w:rPr>
              <w:rStyle w:val="PlaceholderText"/>
            </w:rPr>
            <w:t>Click or tap here to enter text.</w:t>
          </w:r>
        </w:p>
      </w:docPartBody>
    </w:docPart>
    <w:docPart>
      <w:docPartPr>
        <w:name w:val="31F4D3FCC65C40DB9C7E18A46043C959"/>
        <w:category>
          <w:name w:val="General"/>
          <w:gallery w:val="placeholder"/>
        </w:category>
        <w:types>
          <w:type w:val="bbPlcHdr"/>
        </w:types>
        <w:behaviors>
          <w:behavior w:val="content"/>
        </w:behaviors>
        <w:guid w:val="{5639177A-E01C-4993-A97A-6D6B83332630}"/>
      </w:docPartPr>
      <w:docPartBody>
        <w:p w:rsidR="00000000" w:rsidRDefault="006F59CF" w:rsidP="006F59CF">
          <w:pPr>
            <w:pStyle w:val="31F4D3FCC65C40DB9C7E18A46043C959"/>
          </w:pPr>
          <w:r>
            <w:rPr>
              <w:rStyle w:val="PlaceholderText"/>
            </w:rPr>
            <w:t>Click or tap here to enter text.</w:t>
          </w:r>
        </w:p>
      </w:docPartBody>
    </w:docPart>
    <w:docPart>
      <w:docPartPr>
        <w:name w:val="A784B300CCE04EB0AB24ACEADDA5925A"/>
        <w:category>
          <w:name w:val="General"/>
          <w:gallery w:val="placeholder"/>
        </w:category>
        <w:types>
          <w:type w:val="bbPlcHdr"/>
        </w:types>
        <w:behaviors>
          <w:behavior w:val="content"/>
        </w:behaviors>
        <w:guid w:val="{399F8EA4-9697-448C-8AFE-C7ADAD8B191E}"/>
      </w:docPartPr>
      <w:docPartBody>
        <w:p w:rsidR="00000000" w:rsidRDefault="006F59CF" w:rsidP="006F59CF">
          <w:pPr>
            <w:pStyle w:val="A784B300CCE04EB0AB24ACEADDA5925A"/>
          </w:pPr>
          <w:r>
            <w:rPr>
              <w:rStyle w:val="PlaceholderText"/>
            </w:rPr>
            <w:t>Click or tap here to enter text.</w:t>
          </w:r>
        </w:p>
      </w:docPartBody>
    </w:docPart>
    <w:docPart>
      <w:docPartPr>
        <w:name w:val="97941E6FF715421EBF5FEE90FF2EA848"/>
        <w:category>
          <w:name w:val="General"/>
          <w:gallery w:val="placeholder"/>
        </w:category>
        <w:types>
          <w:type w:val="bbPlcHdr"/>
        </w:types>
        <w:behaviors>
          <w:behavior w:val="content"/>
        </w:behaviors>
        <w:guid w:val="{3E1FB703-5B9D-4EF7-A4B8-9C80796F9213}"/>
      </w:docPartPr>
      <w:docPartBody>
        <w:p w:rsidR="00000000" w:rsidRDefault="006F59CF" w:rsidP="006F59CF">
          <w:pPr>
            <w:pStyle w:val="97941E6FF715421EBF5FEE90FF2EA848"/>
          </w:pPr>
          <w:r>
            <w:rPr>
              <w:rStyle w:val="PlaceholderText"/>
            </w:rPr>
            <w:t>Click or tap here to enter text.</w:t>
          </w:r>
        </w:p>
      </w:docPartBody>
    </w:docPart>
    <w:docPart>
      <w:docPartPr>
        <w:name w:val="64724AC74BE84AFCB7A022A159BCAC6B"/>
        <w:category>
          <w:name w:val="General"/>
          <w:gallery w:val="placeholder"/>
        </w:category>
        <w:types>
          <w:type w:val="bbPlcHdr"/>
        </w:types>
        <w:behaviors>
          <w:behavior w:val="content"/>
        </w:behaviors>
        <w:guid w:val="{588590CE-11AA-449E-BE96-1844A395F218}"/>
      </w:docPartPr>
      <w:docPartBody>
        <w:p w:rsidR="00000000" w:rsidRDefault="006F59CF" w:rsidP="006F59CF">
          <w:pPr>
            <w:pStyle w:val="64724AC74BE84AFCB7A022A159BCAC6B"/>
          </w:pPr>
          <w:r>
            <w:rPr>
              <w:rStyle w:val="PlaceholderText"/>
            </w:rPr>
            <w:t>Click or tap here to enter text.</w:t>
          </w:r>
        </w:p>
      </w:docPartBody>
    </w:docPart>
    <w:docPart>
      <w:docPartPr>
        <w:name w:val="2FA56FF3583141F9A1ACF1725AE7A1E4"/>
        <w:category>
          <w:name w:val="General"/>
          <w:gallery w:val="placeholder"/>
        </w:category>
        <w:types>
          <w:type w:val="bbPlcHdr"/>
        </w:types>
        <w:behaviors>
          <w:behavior w:val="content"/>
        </w:behaviors>
        <w:guid w:val="{4FFAD4DD-F06B-49C4-978E-C5445A766930}"/>
      </w:docPartPr>
      <w:docPartBody>
        <w:p w:rsidR="00000000" w:rsidRDefault="006F59CF" w:rsidP="006F59CF">
          <w:pPr>
            <w:pStyle w:val="2FA56FF3583141F9A1ACF1725AE7A1E4"/>
          </w:pPr>
          <w:r>
            <w:rPr>
              <w:rStyle w:val="PlaceholderText"/>
            </w:rPr>
            <w:t>Click or tap here to enter text.</w:t>
          </w:r>
        </w:p>
      </w:docPartBody>
    </w:docPart>
    <w:docPart>
      <w:docPartPr>
        <w:name w:val="C9EC21F0AF4B492E809A1D688B97EC37"/>
        <w:category>
          <w:name w:val="General"/>
          <w:gallery w:val="placeholder"/>
        </w:category>
        <w:types>
          <w:type w:val="bbPlcHdr"/>
        </w:types>
        <w:behaviors>
          <w:behavior w:val="content"/>
        </w:behaviors>
        <w:guid w:val="{7E16084F-C107-46A6-B8CD-81367A88DFC1}"/>
      </w:docPartPr>
      <w:docPartBody>
        <w:p w:rsidR="00000000" w:rsidRDefault="006F59CF" w:rsidP="006F59CF">
          <w:pPr>
            <w:pStyle w:val="C9EC21F0AF4B492E809A1D688B97EC37"/>
          </w:pPr>
          <w:r>
            <w:rPr>
              <w:rStyle w:val="PlaceholderText"/>
            </w:rPr>
            <w:t>Click or tap here to enter text.</w:t>
          </w:r>
        </w:p>
      </w:docPartBody>
    </w:docPart>
    <w:docPart>
      <w:docPartPr>
        <w:name w:val="D090AA44522543E19C925EBF543CA76C"/>
        <w:category>
          <w:name w:val="General"/>
          <w:gallery w:val="placeholder"/>
        </w:category>
        <w:types>
          <w:type w:val="bbPlcHdr"/>
        </w:types>
        <w:behaviors>
          <w:behavior w:val="content"/>
        </w:behaviors>
        <w:guid w:val="{CE321045-562A-422D-8318-E570754CC563}"/>
      </w:docPartPr>
      <w:docPartBody>
        <w:p w:rsidR="00000000" w:rsidRDefault="006F59CF" w:rsidP="006F59CF">
          <w:pPr>
            <w:pStyle w:val="D090AA44522543E19C925EBF543CA76C"/>
          </w:pPr>
          <w:r>
            <w:rPr>
              <w:rStyle w:val="PlaceholderText"/>
            </w:rPr>
            <w:t>Click or tap here to enter text.</w:t>
          </w:r>
        </w:p>
      </w:docPartBody>
    </w:docPart>
    <w:docPart>
      <w:docPartPr>
        <w:name w:val="25028228A50148C0B5ACA3739AFAE63E"/>
        <w:category>
          <w:name w:val="General"/>
          <w:gallery w:val="placeholder"/>
        </w:category>
        <w:types>
          <w:type w:val="bbPlcHdr"/>
        </w:types>
        <w:behaviors>
          <w:behavior w:val="content"/>
        </w:behaviors>
        <w:guid w:val="{0BDEF4D9-83B9-42EE-9E07-0E53B1766847}"/>
      </w:docPartPr>
      <w:docPartBody>
        <w:p w:rsidR="00000000" w:rsidRDefault="006F59CF" w:rsidP="006F59CF">
          <w:pPr>
            <w:pStyle w:val="25028228A50148C0B5ACA3739AFAE63E"/>
          </w:pPr>
          <w:r>
            <w:rPr>
              <w:rStyle w:val="PlaceholderText"/>
            </w:rPr>
            <w:t>Click or tap here to enter text.</w:t>
          </w:r>
        </w:p>
      </w:docPartBody>
    </w:docPart>
    <w:docPart>
      <w:docPartPr>
        <w:name w:val="E5790DA035FE41F48460D4D0BA45AAB8"/>
        <w:category>
          <w:name w:val="General"/>
          <w:gallery w:val="placeholder"/>
        </w:category>
        <w:types>
          <w:type w:val="bbPlcHdr"/>
        </w:types>
        <w:behaviors>
          <w:behavior w:val="content"/>
        </w:behaviors>
        <w:guid w:val="{5763249A-1FE2-4482-9DDD-49DCF01581D1}"/>
      </w:docPartPr>
      <w:docPartBody>
        <w:p w:rsidR="00000000" w:rsidRDefault="006F59CF" w:rsidP="006F59CF">
          <w:pPr>
            <w:pStyle w:val="E5790DA035FE41F48460D4D0BA45AAB8"/>
          </w:pPr>
          <w:r>
            <w:rPr>
              <w:rStyle w:val="PlaceholderText"/>
            </w:rPr>
            <w:t>Click or tap here to enter text.</w:t>
          </w:r>
        </w:p>
      </w:docPartBody>
    </w:docPart>
    <w:docPart>
      <w:docPartPr>
        <w:name w:val="6B5B7987A7974605B1070CB54D340BC6"/>
        <w:category>
          <w:name w:val="General"/>
          <w:gallery w:val="placeholder"/>
        </w:category>
        <w:types>
          <w:type w:val="bbPlcHdr"/>
        </w:types>
        <w:behaviors>
          <w:behavior w:val="content"/>
        </w:behaviors>
        <w:guid w:val="{2CE9163B-9093-4DA5-B0F0-548F90801E50}"/>
      </w:docPartPr>
      <w:docPartBody>
        <w:p w:rsidR="00000000" w:rsidRDefault="006F59CF" w:rsidP="006F59CF">
          <w:pPr>
            <w:pStyle w:val="6B5B7987A7974605B1070CB54D340BC6"/>
          </w:pPr>
          <w:r>
            <w:rPr>
              <w:rStyle w:val="PlaceholderText"/>
            </w:rPr>
            <w:t>Click or tap here to enter text.</w:t>
          </w:r>
        </w:p>
      </w:docPartBody>
    </w:docPart>
    <w:docPart>
      <w:docPartPr>
        <w:name w:val="9107C2B6788B44F3AB076157C105FBA2"/>
        <w:category>
          <w:name w:val="General"/>
          <w:gallery w:val="placeholder"/>
        </w:category>
        <w:types>
          <w:type w:val="bbPlcHdr"/>
        </w:types>
        <w:behaviors>
          <w:behavior w:val="content"/>
        </w:behaviors>
        <w:guid w:val="{68D367EF-74FA-4E15-A994-CA949599DC27}"/>
      </w:docPartPr>
      <w:docPartBody>
        <w:p w:rsidR="00000000" w:rsidRDefault="006F59CF" w:rsidP="006F59CF">
          <w:pPr>
            <w:pStyle w:val="9107C2B6788B44F3AB076157C105FBA2"/>
          </w:pPr>
          <w:r>
            <w:rPr>
              <w:rStyle w:val="PlaceholderText"/>
            </w:rPr>
            <w:t>Click or tap here to enter text.</w:t>
          </w:r>
        </w:p>
      </w:docPartBody>
    </w:docPart>
    <w:docPart>
      <w:docPartPr>
        <w:name w:val="8B19D804EA8046BB8B6D120DA5D8586F"/>
        <w:category>
          <w:name w:val="General"/>
          <w:gallery w:val="placeholder"/>
        </w:category>
        <w:types>
          <w:type w:val="bbPlcHdr"/>
        </w:types>
        <w:behaviors>
          <w:behavior w:val="content"/>
        </w:behaviors>
        <w:guid w:val="{973059B6-6D99-4286-81B4-1CF66F0B9DFA}"/>
      </w:docPartPr>
      <w:docPartBody>
        <w:p w:rsidR="00000000" w:rsidRDefault="006F59CF" w:rsidP="006F59CF">
          <w:pPr>
            <w:pStyle w:val="8B19D804EA8046BB8B6D120DA5D8586F"/>
          </w:pPr>
          <w:r>
            <w:rPr>
              <w:rStyle w:val="PlaceholderText"/>
            </w:rPr>
            <w:t>Click or tap here to enter text.</w:t>
          </w:r>
        </w:p>
      </w:docPartBody>
    </w:docPart>
    <w:docPart>
      <w:docPartPr>
        <w:name w:val="84FA5A77681546829BF7F74DBE9D528B"/>
        <w:category>
          <w:name w:val="General"/>
          <w:gallery w:val="placeholder"/>
        </w:category>
        <w:types>
          <w:type w:val="bbPlcHdr"/>
        </w:types>
        <w:behaviors>
          <w:behavior w:val="content"/>
        </w:behaviors>
        <w:guid w:val="{F7F2FF4F-8EAD-44F8-8FA9-5E4BF308F8B8}"/>
      </w:docPartPr>
      <w:docPartBody>
        <w:p w:rsidR="00000000" w:rsidRDefault="006F59CF" w:rsidP="006F59CF">
          <w:pPr>
            <w:pStyle w:val="84FA5A77681546829BF7F74DBE9D528B"/>
          </w:pPr>
          <w:r>
            <w:rPr>
              <w:rStyle w:val="PlaceholderText"/>
            </w:rPr>
            <w:t>Click or tap here to enter text.</w:t>
          </w:r>
        </w:p>
      </w:docPartBody>
    </w:docPart>
    <w:docPart>
      <w:docPartPr>
        <w:name w:val="A22635AE4184489B8C115CE11B0FB9C8"/>
        <w:category>
          <w:name w:val="General"/>
          <w:gallery w:val="placeholder"/>
        </w:category>
        <w:types>
          <w:type w:val="bbPlcHdr"/>
        </w:types>
        <w:behaviors>
          <w:behavior w:val="content"/>
        </w:behaviors>
        <w:guid w:val="{D0025601-71D3-4DF3-998E-39C87D32CCDE}"/>
      </w:docPartPr>
      <w:docPartBody>
        <w:p w:rsidR="00000000" w:rsidRDefault="006F59CF" w:rsidP="006F59CF">
          <w:pPr>
            <w:pStyle w:val="A22635AE4184489B8C115CE11B0FB9C8"/>
          </w:pPr>
          <w:r>
            <w:rPr>
              <w:rStyle w:val="PlaceholderText"/>
            </w:rPr>
            <w:t>Click or tap here to enter text.</w:t>
          </w:r>
        </w:p>
      </w:docPartBody>
    </w:docPart>
    <w:docPart>
      <w:docPartPr>
        <w:name w:val="A3D7E22C8C9540DEAC2838274F3B4BD6"/>
        <w:category>
          <w:name w:val="General"/>
          <w:gallery w:val="placeholder"/>
        </w:category>
        <w:types>
          <w:type w:val="bbPlcHdr"/>
        </w:types>
        <w:behaviors>
          <w:behavior w:val="content"/>
        </w:behaviors>
        <w:guid w:val="{507D7D39-E8ED-46B2-B65F-D746C6D2A09A}"/>
      </w:docPartPr>
      <w:docPartBody>
        <w:p w:rsidR="00000000" w:rsidRDefault="006F59CF" w:rsidP="006F59CF">
          <w:pPr>
            <w:pStyle w:val="A3D7E22C8C9540DEAC2838274F3B4BD6"/>
          </w:pPr>
          <w:r>
            <w:rPr>
              <w:rStyle w:val="PlaceholderText"/>
            </w:rPr>
            <w:t>Click or tap here to enter text.</w:t>
          </w:r>
        </w:p>
      </w:docPartBody>
    </w:docPart>
    <w:docPart>
      <w:docPartPr>
        <w:name w:val="66B563089FB44432956D074FC38B273F"/>
        <w:category>
          <w:name w:val="General"/>
          <w:gallery w:val="placeholder"/>
        </w:category>
        <w:types>
          <w:type w:val="bbPlcHdr"/>
        </w:types>
        <w:behaviors>
          <w:behavior w:val="content"/>
        </w:behaviors>
        <w:guid w:val="{8CCC785E-EA2C-4505-987A-80BF34063969}"/>
      </w:docPartPr>
      <w:docPartBody>
        <w:p w:rsidR="00000000" w:rsidRDefault="006F59CF" w:rsidP="006F59CF">
          <w:pPr>
            <w:pStyle w:val="66B563089FB44432956D074FC38B273F"/>
          </w:pPr>
          <w:r>
            <w:rPr>
              <w:rStyle w:val="PlaceholderText"/>
            </w:rPr>
            <w:t>Click or tap here to enter text.</w:t>
          </w:r>
        </w:p>
      </w:docPartBody>
    </w:docPart>
    <w:docPart>
      <w:docPartPr>
        <w:name w:val="630B872C093F4588B72F30F653AE1A0F"/>
        <w:category>
          <w:name w:val="General"/>
          <w:gallery w:val="placeholder"/>
        </w:category>
        <w:types>
          <w:type w:val="bbPlcHdr"/>
        </w:types>
        <w:behaviors>
          <w:behavior w:val="content"/>
        </w:behaviors>
        <w:guid w:val="{B79B6B64-73B3-4256-A5C6-592FFF559559}"/>
      </w:docPartPr>
      <w:docPartBody>
        <w:p w:rsidR="00000000" w:rsidRDefault="006F59CF" w:rsidP="006F59CF">
          <w:pPr>
            <w:pStyle w:val="630B872C093F4588B72F30F653AE1A0F"/>
          </w:pPr>
          <w:r>
            <w:rPr>
              <w:rStyle w:val="PlaceholderText"/>
            </w:rPr>
            <w:t>Click or tap here to enter text.</w:t>
          </w:r>
        </w:p>
      </w:docPartBody>
    </w:docPart>
    <w:docPart>
      <w:docPartPr>
        <w:name w:val="1F36F3BA81A44B2A9663A717DCDEC1C4"/>
        <w:category>
          <w:name w:val="General"/>
          <w:gallery w:val="placeholder"/>
        </w:category>
        <w:types>
          <w:type w:val="bbPlcHdr"/>
        </w:types>
        <w:behaviors>
          <w:behavior w:val="content"/>
        </w:behaviors>
        <w:guid w:val="{113E094E-9AB6-40D3-8A8F-93BE0EE655C9}"/>
      </w:docPartPr>
      <w:docPartBody>
        <w:p w:rsidR="00000000" w:rsidRDefault="006F59CF" w:rsidP="006F59CF">
          <w:pPr>
            <w:pStyle w:val="1F36F3BA81A44B2A9663A717DCDEC1C4"/>
          </w:pPr>
          <w:r>
            <w:rPr>
              <w:rStyle w:val="PlaceholderText"/>
            </w:rPr>
            <w:t>Click or tap here to enter text.</w:t>
          </w:r>
        </w:p>
      </w:docPartBody>
    </w:docPart>
    <w:docPart>
      <w:docPartPr>
        <w:name w:val="AD41F86918434B1F8DF8923FBE0D7870"/>
        <w:category>
          <w:name w:val="General"/>
          <w:gallery w:val="placeholder"/>
        </w:category>
        <w:types>
          <w:type w:val="bbPlcHdr"/>
        </w:types>
        <w:behaviors>
          <w:behavior w:val="content"/>
        </w:behaviors>
        <w:guid w:val="{ACF4A5ED-2DBC-4889-A9E8-CC502C34F07F}"/>
      </w:docPartPr>
      <w:docPartBody>
        <w:p w:rsidR="00000000" w:rsidRDefault="006F59CF" w:rsidP="006F59CF">
          <w:pPr>
            <w:pStyle w:val="AD41F86918434B1F8DF8923FBE0D7870"/>
          </w:pPr>
          <w:r>
            <w:rPr>
              <w:rStyle w:val="PlaceholderText"/>
            </w:rPr>
            <w:t>Click or tap here to enter text.</w:t>
          </w:r>
        </w:p>
      </w:docPartBody>
    </w:docPart>
    <w:docPart>
      <w:docPartPr>
        <w:name w:val="224D5E69F8734E76996FEC4C362D68D8"/>
        <w:category>
          <w:name w:val="General"/>
          <w:gallery w:val="placeholder"/>
        </w:category>
        <w:types>
          <w:type w:val="bbPlcHdr"/>
        </w:types>
        <w:behaviors>
          <w:behavior w:val="content"/>
        </w:behaviors>
        <w:guid w:val="{9A6AC18C-4366-486B-9985-F960516BD88A}"/>
      </w:docPartPr>
      <w:docPartBody>
        <w:p w:rsidR="00000000" w:rsidRDefault="006F59CF" w:rsidP="006F59CF">
          <w:pPr>
            <w:pStyle w:val="224D5E69F8734E76996FEC4C362D68D8"/>
          </w:pPr>
          <w:r>
            <w:rPr>
              <w:rStyle w:val="PlaceholderText"/>
            </w:rPr>
            <w:t>Click or tap here to enter text.</w:t>
          </w:r>
        </w:p>
      </w:docPartBody>
    </w:docPart>
    <w:docPart>
      <w:docPartPr>
        <w:name w:val="1E447B147DEF4C31A66A8EC25F8DD019"/>
        <w:category>
          <w:name w:val="General"/>
          <w:gallery w:val="placeholder"/>
        </w:category>
        <w:types>
          <w:type w:val="bbPlcHdr"/>
        </w:types>
        <w:behaviors>
          <w:behavior w:val="content"/>
        </w:behaviors>
        <w:guid w:val="{13E04064-A93F-4C4E-9900-6E417ED02FFD}"/>
      </w:docPartPr>
      <w:docPartBody>
        <w:p w:rsidR="00000000" w:rsidRDefault="006F59CF" w:rsidP="006F59CF">
          <w:pPr>
            <w:pStyle w:val="1E447B147DEF4C31A66A8EC25F8DD019"/>
          </w:pPr>
          <w:r>
            <w:rPr>
              <w:rStyle w:val="PlaceholderText"/>
            </w:rPr>
            <w:t>Click or tap here to enter text.</w:t>
          </w:r>
        </w:p>
      </w:docPartBody>
    </w:docPart>
    <w:docPart>
      <w:docPartPr>
        <w:name w:val="4CD6D0AC43BD44479195757EA3CAE1AD"/>
        <w:category>
          <w:name w:val="General"/>
          <w:gallery w:val="placeholder"/>
        </w:category>
        <w:types>
          <w:type w:val="bbPlcHdr"/>
        </w:types>
        <w:behaviors>
          <w:behavior w:val="content"/>
        </w:behaviors>
        <w:guid w:val="{35747AB0-6370-49AA-B1AF-898CD5481DDD}"/>
      </w:docPartPr>
      <w:docPartBody>
        <w:p w:rsidR="00000000" w:rsidRDefault="006F59CF" w:rsidP="006F59CF">
          <w:pPr>
            <w:pStyle w:val="4CD6D0AC43BD44479195757EA3CAE1AD"/>
          </w:pPr>
          <w:r>
            <w:rPr>
              <w:rStyle w:val="PlaceholderText"/>
            </w:rPr>
            <w:t>Click or tap here to enter text.</w:t>
          </w:r>
        </w:p>
      </w:docPartBody>
    </w:docPart>
    <w:docPart>
      <w:docPartPr>
        <w:name w:val="595FA1CAF7CB455FBA66F36D9E233538"/>
        <w:category>
          <w:name w:val="General"/>
          <w:gallery w:val="placeholder"/>
        </w:category>
        <w:types>
          <w:type w:val="bbPlcHdr"/>
        </w:types>
        <w:behaviors>
          <w:behavior w:val="content"/>
        </w:behaviors>
        <w:guid w:val="{4E146CFF-1E1C-466E-BD5F-1F7CD92E7A23}"/>
      </w:docPartPr>
      <w:docPartBody>
        <w:p w:rsidR="00000000" w:rsidRDefault="006F59CF" w:rsidP="006F59CF">
          <w:pPr>
            <w:pStyle w:val="595FA1CAF7CB455FBA66F36D9E233538"/>
          </w:pPr>
          <w:r>
            <w:rPr>
              <w:rStyle w:val="PlaceholderText"/>
            </w:rPr>
            <w:t>Click or tap here to enter text.</w:t>
          </w:r>
        </w:p>
      </w:docPartBody>
    </w:docPart>
    <w:docPart>
      <w:docPartPr>
        <w:name w:val="848720E497594135AEB1E5400045DA29"/>
        <w:category>
          <w:name w:val="General"/>
          <w:gallery w:val="placeholder"/>
        </w:category>
        <w:types>
          <w:type w:val="bbPlcHdr"/>
        </w:types>
        <w:behaviors>
          <w:behavior w:val="content"/>
        </w:behaviors>
        <w:guid w:val="{55EAB3CD-04EF-4847-AEFD-7EEB4AFAB206}"/>
      </w:docPartPr>
      <w:docPartBody>
        <w:p w:rsidR="00000000" w:rsidRDefault="006F59CF" w:rsidP="006F59CF">
          <w:pPr>
            <w:pStyle w:val="848720E497594135AEB1E5400045DA29"/>
          </w:pPr>
          <w:r>
            <w:rPr>
              <w:rStyle w:val="PlaceholderText"/>
            </w:rPr>
            <w:t>Click or tap here to enter text.</w:t>
          </w:r>
        </w:p>
      </w:docPartBody>
    </w:docPart>
    <w:docPart>
      <w:docPartPr>
        <w:name w:val="7F14F4DA581C478B9C0720480F5756A0"/>
        <w:category>
          <w:name w:val="General"/>
          <w:gallery w:val="placeholder"/>
        </w:category>
        <w:types>
          <w:type w:val="bbPlcHdr"/>
        </w:types>
        <w:behaviors>
          <w:behavior w:val="content"/>
        </w:behaviors>
        <w:guid w:val="{DAC4D3A1-B23B-4C16-BD0F-1FA88F2A67C8}"/>
      </w:docPartPr>
      <w:docPartBody>
        <w:p w:rsidR="00000000" w:rsidRDefault="006F59CF" w:rsidP="006F59CF">
          <w:pPr>
            <w:pStyle w:val="7F14F4DA581C478B9C0720480F5756A0"/>
          </w:pPr>
          <w:r>
            <w:rPr>
              <w:rStyle w:val="PlaceholderText"/>
            </w:rPr>
            <w:t>Click or tap here to enter text.</w:t>
          </w:r>
        </w:p>
      </w:docPartBody>
    </w:docPart>
    <w:docPart>
      <w:docPartPr>
        <w:name w:val="586B51A3BE7D4BA5A9CA1FD8A7F29467"/>
        <w:category>
          <w:name w:val="General"/>
          <w:gallery w:val="placeholder"/>
        </w:category>
        <w:types>
          <w:type w:val="bbPlcHdr"/>
        </w:types>
        <w:behaviors>
          <w:behavior w:val="content"/>
        </w:behaviors>
        <w:guid w:val="{92D18903-E7E8-4ECA-9607-F903FF49CFAB}"/>
      </w:docPartPr>
      <w:docPartBody>
        <w:p w:rsidR="00000000" w:rsidRDefault="006F59CF" w:rsidP="006F59CF">
          <w:pPr>
            <w:pStyle w:val="586B51A3BE7D4BA5A9CA1FD8A7F29467"/>
          </w:pPr>
          <w:r>
            <w:rPr>
              <w:rStyle w:val="PlaceholderText"/>
            </w:rPr>
            <w:t>Click or tap here to enter text.</w:t>
          </w:r>
        </w:p>
      </w:docPartBody>
    </w:docPart>
    <w:docPart>
      <w:docPartPr>
        <w:name w:val="788A2E879F6F434FAFEBB033EFC998F6"/>
        <w:category>
          <w:name w:val="General"/>
          <w:gallery w:val="placeholder"/>
        </w:category>
        <w:types>
          <w:type w:val="bbPlcHdr"/>
        </w:types>
        <w:behaviors>
          <w:behavior w:val="content"/>
        </w:behaviors>
        <w:guid w:val="{F2DCB648-0585-4471-8577-08C5BB44DCAB}"/>
      </w:docPartPr>
      <w:docPartBody>
        <w:p w:rsidR="00000000" w:rsidRDefault="006F59CF" w:rsidP="006F59CF">
          <w:pPr>
            <w:pStyle w:val="788A2E879F6F434FAFEBB033EFC998F6"/>
          </w:pPr>
          <w:r>
            <w:rPr>
              <w:rStyle w:val="PlaceholderText"/>
            </w:rPr>
            <w:t>Click or tap here to enter text.</w:t>
          </w:r>
        </w:p>
      </w:docPartBody>
    </w:docPart>
    <w:docPart>
      <w:docPartPr>
        <w:name w:val="441176F8842F412D939172BCC4D7A816"/>
        <w:category>
          <w:name w:val="General"/>
          <w:gallery w:val="placeholder"/>
        </w:category>
        <w:types>
          <w:type w:val="bbPlcHdr"/>
        </w:types>
        <w:behaviors>
          <w:behavior w:val="content"/>
        </w:behaviors>
        <w:guid w:val="{37A50FF8-BA55-4921-8452-1F4331DCEB98}"/>
      </w:docPartPr>
      <w:docPartBody>
        <w:p w:rsidR="00000000" w:rsidRDefault="006F59CF" w:rsidP="006F59CF">
          <w:pPr>
            <w:pStyle w:val="441176F8842F412D939172BCC4D7A816"/>
          </w:pPr>
          <w:r>
            <w:rPr>
              <w:rStyle w:val="PlaceholderText"/>
            </w:rPr>
            <w:t>Click or tap here to enter text.</w:t>
          </w:r>
        </w:p>
      </w:docPartBody>
    </w:docPart>
    <w:docPart>
      <w:docPartPr>
        <w:name w:val="D86CDACCECDD4EB499F086FC8EE7547D"/>
        <w:category>
          <w:name w:val="General"/>
          <w:gallery w:val="placeholder"/>
        </w:category>
        <w:types>
          <w:type w:val="bbPlcHdr"/>
        </w:types>
        <w:behaviors>
          <w:behavior w:val="content"/>
        </w:behaviors>
        <w:guid w:val="{FA4AD8F6-5E76-46FE-82B3-6A46A5B836A3}"/>
      </w:docPartPr>
      <w:docPartBody>
        <w:p w:rsidR="00000000" w:rsidRDefault="006F59CF" w:rsidP="006F59CF">
          <w:pPr>
            <w:pStyle w:val="D86CDACCECDD4EB499F086FC8EE7547D"/>
          </w:pPr>
          <w:r>
            <w:rPr>
              <w:rStyle w:val="PlaceholderText"/>
            </w:rPr>
            <w:t>Click or tap here to enter text.</w:t>
          </w:r>
        </w:p>
      </w:docPartBody>
    </w:docPart>
    <w:docPart>
      <w:docPartPr>
        <w:name w:val="E2A24FDAE31447C88344988136250A95"/>
        <w:category>
          <w:name w:val="General"/>
          <w:gallery w:val="placeholder"/>
        </w:category>
        <w:types>
          <w:type w:val="bbPlcHdr"/>
        </w:types>
        <w:behaviors>
          <w:behavior w:val="content"/>
        </w:behaviors>
        <w:guid w:val="{59E34F23-5513-4384-A020-A794EFFF4100}"/>
      </w:docPartPr>
      <w:docPartBody>
        <w:p w:rsidR="00000000" w:rsidRDefault="006F59CF" w:rsidP="006F59CF">
          <w:pPr>
            <w:pStyle w:val="E2A24FDAE31447C88344988136250A95"/>
          </w:pPr>
          <w:r>
            <w:rPr>
              <w:rStyle w:val="PlaceholderText"/>
            </w:rPr>
            <w:t>Click or tap here to enter text.</w:t>
          </w:r>
        </w:p>
      </w:docPartBody>
    </w:docPart>
    <w:docPart>
      <w:docPartPr>
        <w:name w:val="758D282F6C0D4E1E8E7EBFCF0FB054AE"/>
        <w:category>
          <w:name w:val="General"/>
          <w:gallery w:val="placeholder"/>
        </w:category>
        <w:types>
          <w:type w:val="bbPlcHdr"/>
        </w:types>
        <w:behaviors>
          <w:behavior w:val="content"/>
        </w:behaviors>
        <w:guid w:val="{486B3989-3381-4901-AB48-305112C723C8}"/>
      </w:docPartPr>
      <w:docPartBody>
        <w:p w:rsidR="00000000" w:rsidRDefault="006F59CF" w:rsidP="006F59CF">
          <w:pPr>
            <w:pStyle w:val="758D282F6C0D4E1E8E7EBFCF0FB054AE"/>
          </w:pPr>
          <w:r>
            <w:rPr>
              <w:rStyle w:val="PlaceholderText"/>
            </w:rPr>
            <w:t>Click or tap here to enter text.</w:t>
          </w:r>
        </w:p>
      </w:docPartBody>
    </w:docPart>
    <w:docPart>
      <w:docPartPr>
        <w:name w:val="05806FA0744E4F378F99135FC0945237"/>
        <w:category>
          <w:name w:val="General"/>
          <w:gallery w:val="placeholder"/>
        </w:category>
        <w:types>
          <w:type w:val="bbPlcHdr"/>
        </w:types>
        <w:behaviors>
          <w:behavior w:val="content"/>
        </w:behaviors>
        <w:guid w:val="{9669A529-A57E-44C7-88A0-218269892BA7}"/>
      </w:docPartPr>
      <w:docPartBody>
        <w:p w:rsidR="00000000" w:rsidRDefault="006F59CF" w:rsidP="006F59CF">
          <w:pPr>
            <w:pStyle w:val="05806FA0744E4F378F99135FC0945237"/>
          </w:pPr>
          <w:r>
            <w:rPr>
              <w:rStyle w:val="PlaceholderText"/>
            </w:rPr>
            <w:t>Click or tap here to enter text.</w:t>
          </w:r>
        </w:p>
      </w:docPartBody>
    </w:docPart>
    <w:docPart>
      <w:docPartPr>
        <w:name w:val="C32E0E3EE59B4EF3B16CFE0A13A676E5"/>
        <w:category>
          <w:name w:val="General"/>
          <w:gallery w:val="placeholder"/>
        </w:category>
        <w:types>
          <w:type w:val="bbPlcHdr"/>
        </w:types>
        <w:behaviors>
          <w:behavior w:val="content"/>
        </w:behaviors>
        <w:guid w:val="{8693BF8F-A3C3-4CB4-80E8-04EB72A81D62}"/>
      </w:docPartPr>
      <w:docPartBody>
        <w:p w:rsidR="00000000" w:rsidRDefault="006F59CF" w:rsidP="006F59CF">
          <w:pPr>
            <w:pStyle w:val="C32E0E3EE59B4EF3B16CFE0A13A676E5"/>
          </w:pPr>
          <w:r>
            <w:rPr>
              <w:rStyle w:val="PlaceholderText"/>
            </w:rPr>
            <w:t>Click or tap here to enter text.</w:t>
          </w:r>
        </w:p>
      </w:docPartBody>
    </w:docPart>
    <w:docPart>
      <w:docPartPr>
        <w:name w:val="93CC17025C004509A921F0E4001A08D0"/>
        <w:category>
          <w:name w:val="General"/>
          <w:gallery w:val="placeholder"/>
        </w:category>
        <w:types>
          <w:type w:val="bbPlcHdr"/>
        </w:types>
        <w:behaviors>
          <w:behavior w:val="content"/>
        </w:behaviors>
        <w:guid w:val="{F22E7D46-EAEB-406D-89C2-6B3C4F12A4B7}"/>
      </w:docPartPr>
      <w:docPartBody>
        <w:p w:rsidR="00000000" w:rsidRDefault="006F59CF" w:rsidP="006F59CF">
          <w:pPr>
            <w:pStyle w:val="93CC17025C004509A921F0E4001A08D0"/>
          </w:pPr>
          <w:r>
            <w:rPr>
              <w:rStyle w:val="PlaceholderText"/>
            </w:rPr>
            <w:t>Click or tap here to enter text.</w:t>
          </w:r>
        </w:p>
      </w:docPartBody>
    </w:docPart>
    <w:docPart>
      <w:docPartPr>
        <w:name w:val="F251391C5A2C46F8AF8356F2086BBA39"/>
        <w:category>
          <w:name w:val="General"/>
          <w:gallery w:val="placeholder"/>
        </w:category>
        <w:types>
          <w:type w:val="bbPlcHdr"/>
        </w:types>
        <w:behaviors>
          <w:behavior w:val="content"/>
        </w:behaviors>
        <w:guid w:val="{BA4842A6-3C1E-4F6A-9A48-F9B6D996AE0E}"/>
      </w:docPartPr>
      <w:docPartBody>
        <w:p w:rsidR="00000000" w:rsidRDefault="006F59CF" w:rsidP="006F59CF">
          <w:pPr>
            <w:pStyle w:val="F251391C5A2C46F8AF8356F2086BBA39"/>
          </w:pPr>
          <w:r>
            <w:rPr>
              <w:rStyle w:val="PlaceholderText"/>
            </w:rPr>
            <w:t>Click or tap here to enter text.</w:t>
          </w:r>
        </w:p>
      </w:docPartBody>
    </w:docPart>
    <w:docPart>
      <w:docPartPr>
        <w:name w:val="8D5760D8F2404A8796E5D776663227F1"/>
        <w:category>
          <w:name w:val="General"/>
          <w:gallery w:val="placeholder"/>
        </w:category>
        <w:types>
          <w:type w:val="bbPlcHdr"/>
        </w:types>
        <w:behaviors>
          <w:behavior w:val="content"/>
        </w:behaviors>
        <w:guid w:val="{9A1A8C98-7F0B-4380-8258-35EFF34D8ED6}"/>
      </w:docPartPr>
      <w:docPartBody>
        <w:p w:rsidR="00000000" w:rsidRDefault="006F59CF" w:rsidP="006F59CF">
          <w:pPr>
            <w:pStyle w:val="8D5760D8F2404A8796E5D776663227F1"/>
          </w:pPr>
          <w:r>
            <w:rPr>
              <w:rStyle w:val="PlaceholderText"/>
            </w:rPr>
            <w:t>Click or tap here to enter text.</w:t>
          </w:r>
        </w:p>
      </w:docPartBody>
    </w:docPart>
    <w:docPart>
      <w:docPartPr>
        <w:name w:val="109E71E5ABE142DD928BFC90C2EF6B45"/>
        <w:category>
          <w:name w:val="General"/>
          <w:gallery w:val="placeholder"/>
        </w:category>
        <w:types>
          <w:type w:val="bbPlcHdr"/>
        </w:types>
        <w:behaviors>
          <w:behavior w:val="content"/>
        </w:behaviors>
        <w:guid w:val="{3FC2FF44-9B2C-444D-9934-5437006C9AF3}"/>
      </w:docPartPr>
      <w:docPartBody>
        <w:p w:rsidR="00000000" w:rsidRDefault="006F59CF" w:rsidP="006F59CF">
          <w:pPr>
            <w:pStyle w:val="109E71E5ABE142DD928BFC90C2EF6B45"/>
          </w:pPr>
          <w:r>
            <w:rPr>
              <w:rStyle w:val="PlaceholderText"/>
            </w:rPr>
            <w:t>Click or tap here to enter text.</w:t>
          </w:r>
        </w:p>
      </w:docPartBody>
    </w:docPart>
    <w:docPart>
      <w:docPartPr>
        <w:name w:val="B4AE29DEB70E46CB823639FF34E0DD05"/>
        <w:category>
          <w:name w:val="General"/>
          <w:gallery w:val="placeholder"/>
        </w:category>
        <w:types>
          <w:type w:val="bbPlcHdr"/>
        </w:types>
        <w:behaviors>
          <w:behavior w:val="content"/>
        </w:behaviors>
        <w:guid w:val="{D1CD62BD-F17A-40AC-B052-3A5AE92A8330}"/>
      </w:docPartPr>
      <w:docPartBody>
        <w:p w:rsidR="00000000" w:rsidRDefault="006F59CF" w:rsidP="006F59CF">
          <w:pPr>
            <w:pStyle w:val="B4AE29DEB70E46CB823639FF34E0DD05"/>
          </w:pPr>
          <w:r>
            <w:rPr>
              <w:rStyle w:val="PlaceholderText"/>
            </w:rPr>
            <w:t>Click or tap here to enter text.</w:t>
          </w:r>
        </w:p>
      </w:docPartBody>
    </w:docPart>
    <w:docPart>
      <w:docPartPr>
        <w:name w:val="618038F71B7B4CE391C95605249FC8F3"/>
        <w:category>
          <w:name w:val="General"/>
          <w:gallery w:val="placeholder"/>
        </w:category>
        <w:types>
          <w:type w:val="bbPlcHdr"/>
        </w:types>
        <w:behaviors>
          <w:behavior w:val="content"/>
        </w:behaviors>
        <w:guid w:val="{657236CC-2375-4B09-AAEA-86AEED96739D}"/>
      </w:docPartPr>
      <w:docPartBody>
        <w:p w:rsidR="00000000" w:rsidRDefault="006F59CF" w:rsidP="006F59CF">
          <w:pPr>
            <w:pStyle w:val="618038F71B7B4CE391C95605249FC8F3"/>
          </w:pPr>
          <w:r>
            <w:rPr>
              <w:rStyle w:val="PlaceholderText"/>
            </w:rPr>
            <w:t>Click or tap here to enter text.</w:t>
          </w:r>
        </w:p>
      </w:docPartBody>
    </w:docPart>
    <w:docPart>
      <w:docPartPr>
        <w:name w:val="31F7A867BB7F474A9AD04A97532C2821"/>
        <w:category>
          <w:name w:val="General"/>
          <w:gallery w:val="placeholder"/>
        </w:category>
        <w:types>
          <w:type w:val="bbPlcHdr"/>
        </w:types>
        <w:behaviors>
          <w:behavior w:val="content"/>
        </w:behaviors>
        <w:guid w:val="{7E381130-FC3D-4A5C-920C-1D9A3FCD0FD7}"/>
      </w:docPartPr>
      <w:docPartBody>
        <w:p w:rsidR="00000000" w:rsidRDefault="006F59CF" w:rsidP="006F59CF">
          <w:pPr>
            <w:pStyle w:val="31F7A867BB7F474A9AD04A97532C2821"/>
          </w:pPr>
          <w:r>
            <w:rPr>
              <w:rStyle w:val="PlaceholderText"/>
            </w:rPr>
            <w:t>Click or tap here to enter text.</w:t>
          </w:r>
        </w:p>
      </w:docPartBody>
    </w:docPart>
    <w:docPart>
      <w:docPartPr>
        <w:name w:val="6168E0B7941144FCA1FB5858471AC020"/>
        <w:category>
          <w:name w:val="General"/>
          <w:gallery w:val="placeholder"/>
        </w:category>
        <w:types>
          <w:type w:val="bbPlcHdr"/>
        </w:types>
        <w:behaviors>
          <w:behavior w:val="content"/>
        </w:behaviors>
        <w:guid w:val="{1EE62247-68CA-4C43-922F-BE90E05023AD}"/>
      </w:docPartPr>
      <w:docPartBody>
        <w:p w:rsidR="00000000" w:rsidRDefault="006F59CF" w:rsidP="006F59CF">
          <w:pPr>
            <w:pStyle w:val="6168E0B7941144FCA1FB5858471AC020"/>
          </w:pPr>
          <w:r>
            <w:rPr>
              <w:rStyle w:val="PlaceholderText"/>
            </w:rPr>
            <w:t>Click or tap here to enter text.</w:t>
          </w:r>
        </w:p>
      </w:docPartBody>
    </w:docPart>
    <w:docPart>
      <w:docPartPr>
        <w:name w:val="6C9B957DFF1E42BCB095DB0325ADE06E"/>
        <w:category>
          <w:name w:val="General"/>
          <w:gallery w:val="placeholder"/>
        </w:category>
        <w:types>
          <w:type w:val="bbPlcHdr"/>
        </w:types>
        <w:behaviors>
          <w:behavior w:val="content"/>
        </w:behaviors>
        <w:guid w:val="{8BCBE0FB-CF07-476A-B46B-B7F2B17942E9}"/>
      </w:docPartPr>
      <w:docPartBody>
        <w:p w:rsidR="00000000" w:rsidRDefault="006F59CF" w:rsidP="006F59CF">
          <w:pPr>
            <w:pStyle w:val="6C9B957DFF1E42BCB095DB0325ADE06E"/>
          </w:pPr>
          <w:r>
            <w:rPr>
              <w:rStyle w:val="PlaceholderText"/>
            </w:rPr>
            <w:t>Click or tap here to enter text.</w:t>
          </w:r>
        </w:p>
      </w:docPartBody>
    </w:docPart>
    <w:docPart>
      <w:docPartPr>
        <w:name w:val="BEE90A25BD3649E2AADF51DAD9C8FC31"/>
        <w:category>
          <w:name w:val="General"/>
          <w:gallery w:val="placeholder"/>
        </w:category>
        <w:types>
          <w:type w:val="bbPlcHdr"/>
        </w:types>
        <w:behaviors>
          <w:behavior w:val="content"/>
        </w:behaviors>
        <w:guid w:val="{28C291AA-E336-4F05-B80A-4C2C802CC506}"/>
      </w:docPartPr>
      <w:docPartBody>
        <w:p w:rsidR="00000000" w:rsidRDefault="006F59CF" w:rsidP="006F59CF">
          <w:pPr>
            <w:pStyle w:val="BEE90A25BD3649E2AADF51DAD9C8FC31"/>
          </w:pPr>
          <w:r>
            <w:rPr>
              <w:rStyle w:val="PlaceholderText"/>
            </w:rPr>
            <w:t>Click or tap here to enter text.</w:t>
          </w:r>
        </w:p>
      </w:docPartBody>
    </w:docPart>
    <w:docPart>
      <w:docPartPr>
        <w:name w:val="4061A7C8D4474503BE00874DC0AB6668"/>
        <w:category>
          <w:name w:val="General"/>
          <w:gallery w:val="placeholder"/>
        </w:category>
        <w:types>
          <w:type w:val="bbPlcHdr"/>
        </w:types>
        <w:behaviors>
          <w:behavior w:val="content"/>
        </w:behaviors>
        <w:guid w:val="{447D0CED-D392-4093-A66F-631D8DE2FCFC}"/>
      </w:docPartPr>
      <w:docPartBody>
        <w:p w:rsidR="00000000" w:rsidRDefault="006F59CF" w:rsidP="006F59CF">
          <w:pPr>
            <w:pStyle w:val="4061A7C8D4474503BE00874DC0AB6668"/>
          </w:pPr>
          <w:r>
            <w:rPr>
              <w:rStyle w:val="PlaceholderText"/>
            </w:rPr>
            <w:t>Click or tap here to enter text.</w:t>
          </w:r>
        </w:p>
      </w:docPartBody>
    </w:docPart>
    <w:docPart>
      <w:docPartPr>
        <w:name w:val="91B3E4F71C73443FBCCE0EF8204924FA"/>
        <w:category>
          <w:name w:val="General"/>
          <w:gallery w:val="placeholder"/>
        </w:category>
        <w:types>
          <w:type w:val="bbPlcHdr"/>
        </w:types>
        <w:behaviors>
          <w:behavior w:val="content"/>
        </w:behaviors>
        <w:guid w:val="{DCDB49CE-20EE-4D42-B21A-9906746F8B06}"/>
      </w:docPartPr>
      <w:docPartBody>
        <w:p w:rsidR="00000000" w:rsidRDefault="006F59CF" w:rsidP="006F59CF">
          <w:pPr>
            <w:pStyle w:val="91B3E4F71C73443FBCCE0EF8204924FA"/>
          </w:pPr>
          <w:r>
            <w:rPr>
              <w:rStyle w:val="PlaceholderText"/>
            </w:rPr>
            <w:t>Click or tap here to enter text.</w:t>
          </w:r>
        </w:p>
      </w:docPartBody>
    </w:docPart>
    <w:docPart>
      <w:docPartPr>
        <w:name w:val="AE4DC2D4B9B84086A9347741A4C82406"/>
        <w:category>
          <w:name w:val="General"/>
          <w:gallery w:val="placeholder"/>
        </w:category>
        <w:types>
          <w:type w:val="bbPlcHdr"/>
        </w:types>
        <w:behaviors>
          <w:behavior w:val="content"/>
        </w:behaviors>
        <w:guid w:val="{C030C873-3B26-4954-A187-745C560AA4B7}"/>
      </w:docPartPr>
      <w:docPartBody>
        <w:p w:rsidR="00000000" w:rsidRDefault="006F59CF" w:rsidP="006F59CF">
          <w:pPr>
            <w:pStyle w:val="AE4DC2D4B9B84086A9347741A4C82406"/>
          </w:pPr>
          <w:r>
            <w:rPr>
              <w:rStyle w:val="PlaceholderText"/>
            </w:rPr>
            <w:t>Click or tap here to enter text.</w:t>
          </w:r>
        </w:p>
      </w:docPartBody>
    </w:docPart>
    <w:docPart>
      <w:docPartPr>
        <w:name w:val="741013D9798C4F5C976F0AB352081315"/>
        <w:category>
          <w:name w:val="General"/>
          <w:gallery w:val="placeholder"/>
        </w:category>
        <w:types>
          <w:type w:val="bbPlcHdr"/>
        </w:types>
        <w:behaviors>
          <w:behavior w:val="content"/>
        </w:behaviors>
        <w:guid w:val="{23503E72-960B-4B56-AB4F-1697209C6C9E}"/>
      </w:docPartPr>
      <w:docPartBody>
        <w:p w:rsidR="00000000" w:rsidRDefault="006F59CF" w:rsidP="006F59CF">
          <w:pPr>
            <w:pStyle w:val="741013D9798C4F5C976F0AB352081315"/>
          </w:pPr>
          <w:r>
            <w:rPr>
              <w:rStyle w:val="PlaceholderText"/>
            </w:rPr>
            <w:t>Click or tap here to enter text.</w:t>
          </w:r>
        </w:p>
      </w:docPartBody>
    </w:docPart>
    <w:docPart>
      <w:docPartPr>
        <w:name w:val="4F60A9118650429EAD919DFA88951EB2"/>
        <w:category>
          <w:name w:val="General"/>
          <w:gallery w:val="placeholder"/>
        </w:category>
        <w:types>
          <w:type w:val="bbPlcHdr"/>
        </w:types>
        <w:behaviors>
          <w:behavior w:val="content"/>
        </w:behaviors>
        <w:guid w:val="{A1D09FA6-A849-4A71-B2B3-654548B5EE8B}"/>
      </w:docPartPr>
      <w:docPartBody>
        <w:p w:rsidR="00000000" w:rsidRDefault="006F59CF" w:rsidP="006F59CF">
          <w:pPr>
            <w:pStyle w:val="4F60A9118650429EAD919DFA88951EB2"/>
          </w:pPr>
          <w:r>
            <w:rPr>
              <w:rStyle w:val="PlaceholderText"/>
            </w:rPr>
            <w:t>Click or tap here to enter text.</w:t>
          </w:r>
        </w:p>
      </w:docPartBody>
    </w:docPart>
    <w:docPart>
      <w:docPartPr>
        <w:name w:val="BC4826C3580E4E37ABB560F43310EE47"/>
        <w:category>
          <w:name w:val="General"/>
          <w:gallery w:val="placeholder"/>
        </w:category>
        <w:types>
          <w:type w:val="bbPlcHdr"/>
        </w:types>
        <w:behaviors>
          <w:behavior w:val="content"/>
        </w:behaviors>
        <w:guid w:val="{BD9A1AD8-7E2B-4E14-B20A-A734B43C60F3}"/>
      </w:docPartPr>
      <w:docPartBody>
        <w:p w:rsidR="00000000" w:rsidRDefault="006F59CF" w:rsidP="006F59CF">
          <w:pPr>
            <w:pStyle w:val="BC4826C3580E4E37ABB560F43310EE47"/>
          </w:pPr>
          <w:r>
            <w:rPr>
              <w:rStyle w:val="PlaceholderText"/>
            </w:rPr>
            <w:t>Click or tap here to enter text.</w:t>
          </w:r>
        </w:p>
      </w:docPartBody>
    </w:docPart>
    <w:docPart>
      <w:docPartPr>
        <w:name w:val="36821BA6AEEA4983808B7B19624532D9"/>
        <w:category>
          <w:name w:val="General"/>
          <w:gallery w:val="placeholder"/>
        </w:category>
        <w:types>
          <w:type w:val="bbPlcHdr"/>
        </w:types>
        <w:behaviors>
          <w:behavior w:val="content"/>
        </w:behaviors>
        <w:guid w:val="{39D64E2C-678A-4147-AD1C-E0717F1633E0}"/>
      </w:docPartPr>
      <w:docPartBody>
        <w:p w:rsidR="00000000" w:rsidRDefault="006F59CF" w:rsidP="006F59CF">
          <w:pPr>
            <w:pStyle w:val="36821BA6AEEA4983808B7B19624532D9"/>
          </w:pPr>
          <w:r>
            <w:rPr>
              <w:rStyle w:val="PlaceholderText"/>
            </w:rPr>
            <w:t>Click or tap here to enter text.</w:t>
          </w:r>
        </w:p>
      </w:docPartBody>
    </w:docPart>
    <w:docPart>
      <w:docPartPr>
        <w:name w:val="26049DE727064E85B07F72803101A847"/>
        <w:category>
          <w:name w:val="General"/>
          <w:gallery w:val="placeholder"/>
        </w:category>
        <w:types>
          <w:type w:val="bbPlcHdr"/>
        </w:types>
        <w:behaviors>
          <w:behavior w:val="content"/>
        </w:behaviors>
        <w:guid w:val="{FC632E07-968E-4FE0-BF0C-4BD61A9F5ED7}"/>
      </w:docPartPr>
      <w:docPartBody>
        <w:p w:rsidR="00000000" w:rsidRDefault="006F59CF" w:rsidP="006F59CF">
          <w:pPr>
            <w:pStyle w:val="26049DE727064E85B07F72803101A847"/>
          </w:pPr>
          <w:r>
            <w:rPr>
              <w:rStyle w:val="PlaceholderText"/>
            </w:rPr>
            <w:t>Click or tap here to enter text.</w:t>
          </w:r>
        </w:p>
      </w:docPartBody>
    </w:docPart>
    <w:docPart>
      <w:docPartPr>
        <w:name w:val="402201255060471A86D39A879A15FC53"/>
        <w:category>
          <w:name w:val="General"/>
          <w:gallery w:val="placeholder"/>
        </w:category>
        <w:types>
          <w:type w:val="bbPlcHdr"/>
        </w:types>
        <w:behaviors>
          <w:behavior w:val="content"/>
        </w:behaviors>
        <w:guid w:val="{885AA6A9-5662-4CFD-8461-7B7B87409336}"/>
      </w:docPartPr>
      <w:docPartBody>
        <w:p w:rsidR="00000000" w:rsidRDefault="006F59CF" w:rsidP="006F59CF">
          <w:pPr>
            <w:pStyle w:val="402201255060471A86D39A879A15FC53"/>
          </w:pPr>
          <w:r>
            <w:rPr>
              <w:rStyle w:val="PlaceholderText"/>
            </w:rPr>
            <w:t>Click or tap here to enter text.</w:t>
          </w:r>
        </w:p>
      </w:docPartBody>
    </w:docPart>
    <w:docPart>
      <w:docPartPr>
        <w:name w:val="5979D6D1A6D04B17B2C976820A514B37"/>
        <w:category>
          <w:name w:val="General"/>
          <w:gallery w:val="placeholder"/>
        </w:category>
        <w:types>
          <w:type w:val="bbPlcHdr"/>
        </w:types>
        <w:behaviors>
          <w:behavior w:val="content"/>
        </w:behaviors>
        <w:guid w:val="{FD564392-4B31-4DA9-BB82-139960C20B62}"/>
      </w:docPartPr>
      <w:docPartBody>
        <w:p w:rsidR="00000000" w:rsidRDefault="006F59CF" w:rsidP="006F59CF">
          <w:pPr>
            <w:pStyle w:val="5979D6D1A6D04B17B2C976820A514B37"/>
          </w:pPr>
          <w:r>
            <w:rPr>
              <w:rStyle w:val="PlaceholderText"/>
            </w:rPr>
            <w:t>Click or tap here to enter text.</w:t>
          </w:r>
        </w:p>
      </w:docPartBody>
    </w:docPart>
    <w:docPart>
      <w:docPartPr>
        <w:name w:val="B51BBCDA37F94C5C85A715015360430C"/>
        <w:category>
          <w:name w:val="General"/>
          <w:gallery w:val="placeholder"/>
        </w:category>
        <w:types>
          <w:type w:val="bbPlcHdr"/>
        </w:types>
        <w:behaviors>
          <w:behavior w:val="content"/>
        </w:behaviors>
        <w:guid w:val="{D430216B-C6BF-4126-857A-06B501B94535}"/>
      </w:docPartPr>
      <w:docPartBody>
        <w:p w:rsidR="00000000" w:rsidRDefault="006F59CF" w:rsidP="006F59CF">
          <w:pPr>
            <w:pStyle w:val="B51BBCDA37F94C5C85A715015360430C"/>
          </w:pPr>
          <w:r>
            <w:rPr>
              <w:rStyle w:val="PlaceholderText"/>
            </w:rPr>
            <w:t>Click or tap here to enter text.</w:t>
          </w:r>
        </w:p>
      </w:docPartBody>
    </w:docPart>
    <w:docPart>
      <w:docPartPr>
        <w:name w:val="C7EDF18B82E741369AD21524E54E3CDC"/>
        <w:category>
          <w:name w:val="General"/>
          <w:gallery w:val="placeholder"/>
        </w:category>
        <w:types>
          <w:type w:val="bbPlcHdr"/>
        </w:types>
        <w:behaviors>
          <w:behavior w:val="content"/>
        </w:behaviors>
        <w:guid w:val="{D5998450-C6F9-49F0-8A2D-E470FB58F397}"/>
      </w:docPartPr>
      <w:docPartBody>
        <w:p w:rsidR="00000000" w:rsidRDefault="006F59CF" w:rsidP="006F59CF">
          <w:pPr>
            <w:pStyle w:val="C7EDF18B82E741369AD21524E54E3CDC"/>
          </w:pPr>
          <w:r>
            <w:rPr>
              <w:rStyle w:val="PlaceholderText"/>
            </w:rPr>
            <w:t>Click or tap here to enter text.</w:t>
          </w:r>
        </w:p>
      </w:docPartBody>
    </w:docPart>
    <w:docPart>
      <w:docPartPr>
        <w:name w:val="5DCD98F4599341A0B71A79DB3394DB8F"/>
        <w:category>
          <w:name w:val="General"/>
          <w:gallery w:val="placeholder"/>
        </w:category>
        <w:types>
          <w:type w:val="bbPlcHdr"/>
        </w:types>
        <w:behaviors>
          <w:behavior w:val="content"/>
        </w:behaviors>
        <w:guid w:val="{35F6BDE2-4297-48BD-8557-E757C1D1DDE6}"/>
      </w:docPartPr>
      <w:docPartBody>
        <w:p w:rsidR="00000000" w:rsidRDefault="006F59CF" w:rsidP="006F59CF">
          <w:pPr>
            <w:pStyle w:val="5DCD98F4599341A0B71A79DB3394DB8F"/>
          </w:pPr>
          <w:r>
            <w:rPr>
              <w:rStyle w:val="PlaceholderText"/>
            </w:rPr>
            <w:t>Click or tap here to enter text.</w:t>
          </w:r>
        </w:p>
      </w:docPartBody>
    </w:docPart>
    <w:docPart>
      <w:docPartPr>
        <w:name w:val="B798EA01EF074D079BCCA96DEB7029D8"/>
        <w:category>
          <w:name w:val="General"/>
          <w:gallery w:val="placeholder"/>
        </w:category>
        <w:types>
          <w:type w:val="bbPlcHdr"/>
        </w:types>
        <w:behaviors>
          <w:behavior w:val="content"/>
        </w:behaviors>
        <w:guid w:val="{0013895A-E23F-4694-B053-6DBC3A355E86}"/>
      </w:docPartPr>
      <w:docPartBody>
        <w:p w:rsidR="00000000" w:rsidRDefault="006F59CF" w:rsidP="006F59CF">
          <w:pPr>
            <w:pStyle w:val="B798EA01EF074D079BCCA96DEB7029D8"/>
          </w:pPr>
          <w:r>
            <w:rPr>
              <w:rStyle w:val="PlaceholderText"/>
            </w:rPr>
            <w:t>Click or tap here to enter text.</w:t>
          </w:r>
        </w:p>
      </w:docPartBody>
    </w:docPart>
    <w:docPart>
      <w:docPartPr>
        <w:name w:val="DBB04AFBB0824255AAAC2866E26D9949"/>
        <w:category>
          <w:name w:val="General"/>
          <w:gallery w:val="placeholder"/>
        </w:category>
        <w:types>
          <w:type w:val="bbPlcHdr"/>
        </w:types>
        <w:behaviors>
          <w:behavior w:val="content"/>
        </w:behaviors>
        <w:guid w:val="{66249D14-CD5E-49E4-B09C-55AB6F58C701}"/>
      </w:docPartPr>
      <w:docPartBody>
        <w:p w:rsidR="00000000" w:rsidRDefault="006F59CF" w:rsidP="006F59CF">
          <w:pPr>
            <w:pStyle w:val="DBB04AFBB0824255AAAC2866E26D9949"/>
          </w:pPr>
          <w:r>
            <w:rPr>
              <w:rStyle w:val="PlaceholderText"/>
            </w:rPr>
            <w:t>Click or tap here to enter text.</w:t>
          </w:r>
        </w:p>
      </w:docPartBody>
    </w:docPart>
    <w:docPart>
      <w:docPartPr>
        <w:name w:val="5FAEAEABF8BE41559364B6C3EAF55702"/>
        <w:category>
          <w:name w:val="General"/>
          <w:gallery w:val="placeholder"/>
        </w:category>
        <w:types>
          <w:type w:val="bbPlcHdr"/>
        </w:types>
        <w:behaviors>
          <w:behavior w:val="content"/>
        </w:behaviors>
        <w:guid w:val="{9041CB61-3822-4C94-A6E4-32F7554E2AEF}"/>
      </w:docPartPr>
      <w:docPartBody>
        <w:p w:rsidR="00000000" w:rsidRDefault="006F59CF" w:rsidP="006F59CF">
          <w:pPr>
            <w:pStyle w:val="5FAEAEABF8BE41559364B6C3EAF55702"/>
          </w:pPr>
          <w:r>
            <w:rPr>
              <w:rStyle w:val="PlaceholderText"/>
            </w:rPr>
            <w:t>Click or tap here to enter text.</w:t>
          </w:r>
        </w:p>
      </w:docPartBody>
    </w:docPart>
    <w:docPart>
      <w:docPartPr>
        <w:name w:val="21353BA8CF62487CBE23C72F5BE537C1"/>
        <w:category>
          <w:name w:val="General"/>
          <w:gallery w:val="placeholder"/>
        </w:category>
        <w:types>
          <w:type w:val="bbPlcHdr"/>
        </w:types>
        <w:behaviors>
          <w:behavior w:val="content"/>
        </w:behaviors>
        <w:guid w:val="{5B2822B0-1CB3-4E11-B201-FED812FE1B39}"/>
      </w:docPartPr>
      <w:docPartBody>
        <w:p w:rsidR="00000000" w:rsidRDefault="006F59CF" w:rsidP="006F59CF">
          <w:pPr>
            <w:pStyle w:val="21353BA8CF62487CBE23C72F5BE537C1"/>
          </w:pPr>
          <w:r>
            <w:rPr>
              <w:rStyle w:val="PlaceholderText"/>
            </w:rPr>
            <w:t>Click or tap here to enter text.</w:t>
          </w:r>
        </w:p>
      </w:docPartBody>
    </w:docPart>
    <w:docPart>
      <w:docPartPr>
        <w:name w:val="AEED596DDD1A442490FCF588C1FF53E7"/>
        <w:category>
          <w:name w:val="General"/>
          <w:gallery w:val="placeholder"/>
        </w:category>
        <w:types>
          <w:type w:val="bbPlcHdr"/>
        </w:types>
        <w:behaviors>
          <w:behavior w:val="content"/>
        </w:behaviors>
        <w:guid w:val="{13E44A5B-DF70-4EB9-ABD9-D4FDCB9488AE}"/>
      </w:docPartPr>
      <w:docPartBody>
        <w:p w:rsidR="00000000" w:rsidRDefault="006F59CF" w:rsidP="006F59CF">
          <w:pPr>
            <w:pStyle w:val="AEED596DDD1A442490FCF588C1FF53E7"/>
          </w:pPr>
          <w:r>
            <w:rPr>
              <w:rStyle w:val="PlaceholderText"/>
            </w:rPr>
            <w:t>Click or tap here to enter text.</w:t>
          </w:r>
        </w:p>
      </w:docPartBody>
    </w:docPart>
    <w:docPart>
      <w:docPartPr>
        <w:name w:val="E897F8E4FA494F96A37DCA06B70FBE31"/>
        <w:category>
          <w:name w:val="General"/>
          <w:gallery w:val="placeholder"/>
        </w:category>
        <w:types>
          <w:type w:val="bbPlcHdr"/>
        </w:types>
        <w:behaviors>
          <w:behavior w:val="content"/>
        </w:behaviors>
        <w:guid w:val="{E8D37AE9-ABC3-4F90-A5D9-53A6471E57BB}"/>
      </w:docPartPr>
      <w:docPartBody>
        <w:p w:rsidR="00000000" w:rsidRDefault="006F59CF" w:rsidP="006F59CF">
          <w:pPr>
            <w:pStyle w:val="E897F8E4FA494F96A37DCA06B70FBE31"/>
          </w:pPr>
          <w:r>
            <w:rPr>
              <w:rStyle w:val="PlaceholderText"/>
            </w:rPr>
            <w:t>Click or tap here to enter text.</w:t>
          </w:r>
        </w:p>
      </w:docPartBody>
    </w:docPart>
    <w:docPart>
      <w:docPartPr>
        <w:name w:val="E9D22935A3BD45CFA913A7E96A6EB75B"/>
        <w:category>
          <w:name w:val="General"/>
          <w:gallery w:val="placeholder"/>
        </w:category>
        <w:types>
          <w:type w:val="bbPlcHdr"/>
        </w:types>
        <w:behaviors>
          <w:behavior w:val="content"/>
        </w:behaviors>
        <w:guid w:val="{CEAD69F7-22F6-497A-9B18-726CF1C6BBDF}"/>
      </w:docPartPr>
      <w:docPartBody>
        <w:p w:rsidR="00000000" w:rsidRDefault="006F59CF" w:rsidP="006F59CF">
          <w:pPr>
            <w:pStyle w:val="E9D22935A3BD45CFA913A7E96A6EB75B"/>
          </w:pPr>
          <w:r>
            <w:rPr>
              <w:rStyle w:val="PlaceholderText"/>
            </w:rPr>
            <w:t>Click or tap here to enter text.</w:t>
          </w:r>
        </w:p>
      </w:docPartBody>
    </w:docPart>
    <w:docPart>
      <w:docPartPr>
        <w:name w:val="AEF294D85CEE4CD98338EAF1AFC652D3"/>
        <w:category>
          <w:name w:val="General"/>
          <w:gallery w:val="placeholder"/>
        </w:category>
        <w:types>
          <w:type w:val="bbPlcHdr"/>
        </w:types>
        <w:behaviors>
          <w:behavior w:val="content"/>
        </w:behaviors>
        <w:guid w:val="{776157C2-AC9A-4766-89E6-3D6E38B4E5F1}"/>
      </w:docPartPr>
      <w:docPartBody>
        <w:p w:rsidR="00000000" w:rsidRDefault="006F59CF" w:rsidP="006F59CF">
          <w:pPr>
            <w:pStyle w:val="AEF294D85CEE4CD98338EAF1AFC652D3"/>
          </w:pPr>
          <w:r>
            <w:rPr>
              <w:rStyle w:val="PlaceholderText"/>
            </w:rPr>
            <w:t>Click or tap here to enter text.</w:t>
          </w:r>
        </w:p>
      </w:docPartBody>
    </w:docPart>
    <w:docPart>
      <w:docPartPr>
        <w:name w:val="25F117BAE24346A2B3E054F954140EE5"/>
        <w:category>
          <w:name w:val="General"/>
          <w:gallery w:val="placeholder"/>
        </w:category>
        <w:types>
          <w:type w:val="bbPlcHdr"/>
        </w:types>
        <w:behaviors>
          <w:behavior w:val="content"/>
        </w:behaviors>
        <w:guid w:val="{5481DA7B-5B32-4A8C-AA44-063AE8078667}"/>
      </w:docPartPr>
      <w:docPartBody>
        <w:p w:rsidR="00000000" w:rsidRDefault="006F59CF" w:rsidP="006F59CF">
          <w:pPr>
            <w:pStyle w:val="25F117BAE24346A2B3E054F954140EE5"/>
          </w:pPr>
          <w:r>
            <w:rPr>
              <w:rStyle w:val="PlaceholderText"/>
            </w:rPr>
            <w:t>Click or tap here to enter text.</w:t>
          </w:r>
        </w:p>
      </w:docPartBody>
    </w:docPart>
    <w:docPart>
      <w:docPartPr>
        <w:name w:val="EED0E7E0210C43C686D949C53AEE6689"/>
        <w:category>
          <w:name w:val="General"/>
          <w:gallery w:val="placeholder"/>
        </w:category>
        <w:types>
          <w:type w:val="bbPlcHdr"/>
        </w:types>
        <w:behaviors>
          <w:behavior w:val="content"/>
        </w:behaviors>
        <w:guid w:val="{55DF782E-D209-4669-A226-371FFCC7145D}"/>
      </w:docPartPr>
      <w:docPartBody>
        <w:p w:rsidR="00000000" w:rsidRDefault="006F59CF" w:rsidP="006F59CF">
          <w:pPr>
            <w:pStyle w:val="EED0E7E0210C43C686D949C53AEE6689"/>
          </w:pPr>
          <w:r>
            <w:rPr>
              <w:rStyle w:val="PlaceholderText"/>
            </w:rPr>
            <w:t>Click or tap here to enter text.</w:t>
          </w:r>
        </w:p>
      </w:docPartBody>
    </w:docPart>
    <w:docPart>
      <w:docPartPr>
        <w:name w:val="20FB7255CEF2444784F666CE58443B55"/>
        <w:category>
          <w:name w:val="General"/>
          <w:gallery w:val="placeholder"/>
        </w:category>
        <w:types>
          <w:type w:val="bbPlcHdr"/>
        </w:types>
        <w:behaviors>
          <w:behavior w:val="content"/>
        </w:behaviors>
        <w:guid w:val="{AF56CBC3-F6F0-497B-B0B0-F542596EB4D9}"/>
      </w:docPartPr>
      <w:docPartBody>
        <w:p w:rsidR="00000000" w:rsidRDefault="006F59CF" w:rsidP="006F59CF">
          <w:pPr>
            <w:pStyle w:val="20FB7255CEF2444784F666CE58443B55"/>
          </w:pPr>
          <w:r>
            <w:rPr>
              <w:rStyle w:val="PlaceholderText"/>
            </w:rPr>
            <w:t>Click or tap here to enter text.</w:t>
          </w:r>
        </w:p>
      </w:docPartBody>
    </w:docPart>
    <w:docPart>
      <w:docPartPr>
        <w:name w:val="8C8B9B0C8C2B404EA24151E3724A2CA8"/>
        <w:category>
          <w:name w:val="General"/>
          <w:gallery w:val="placeholder"/>
        </w:category>
        <w:types>
          <w:type w:val="bbPlcHdr"/>
        </w:types>
        <w:behaviors>
          <w:behavior w:val="content"/>
        </w:behaviors>
        <w:guid w:val="{42CDB5D2-89FF-49D6-9806-9ECEFE4AFE90}"/>
      </w:docPartPr>
      <w:docPartBody>
        <w:p w:rsidR="00000000" w:rsidRDefault="006F59CF" w:rsidP="006F59CF">
          <w:pPr>
            <w:pStyle w:val="8C8B9B0C8C2B404EA24151E3724A2CA8"/>
          </w:pPr>
          <w:r>
            <w:rPr>
              <w:rStyle w:val="PlaceholderText"/>
            </w:rPr>
            <w:t>Click or tap here to enter text.</w:t>
          </w:r>
        </w:p>
      </w:docPartBody>
    </w:docPart>
    <w:docPart>
      <w:docPartPr>
        <w:name w:val="82E44082956847B98A9ABFEDD9845699"/>
        <w:category>
          <w:name w:val="General"/>
          <w:gallery w:val="placeholder"/>
        </w:category>
        <w:types>
          <w:type w:val="bbPlcHdr"/>
        </w:types>
        <w:behaviors>
          <w:behavior w:val="content"/>
        </w:behaviors>
        <w:guid w:val="{EB95A381-2A56-438D-8C86-3ED7FA17FE06}"/>
      </w:docPartPr>
      <w:docPartBody>
        <w:p w:rsidR="00000000" w:rsidRDefault="006F59CF" w:rsidP="006F59CF">
          <w:pPr>
            <w:pStyle w:val="82E44082956847B98A9ABFEDD9845699"/>
          </w:pPr>
          <w:r>
            <w:rPr>
              <w:rStyle w:val="PlaceholderText"/>
            </w:rPr>
            <w:t>Click or tap here to enter text.</w:t>
          </w:r>
        </w:p>
      </w:docPartBody>
    </w:docPart>
    <w:docPart>
      <w:docPartPr>
        <w:name w:val="F48D47FBBB134673A3991AD1218AA18A"/>
        <w:category>
          <w:name w:val="General"/>
          <w:gallery w:val="placeholder"/>
        </w:category>
        <w:types>
          <w:type w:val="bbPlcHdr"/>
        </w:types>
        <w:behaviors>
          <w:behavior w:val="content"/>
        </w:behaviors>
        <w:guid w:val="{2DC4582D-5189-43DC-97BA-C6F41F0CDF43}"/>
      </w:docPartPr>
      <w:docPartBody>
        <w:p w:rsidR="00000000" w:rsidRDefault="006F59CF" w:rsidP="006F59CF">
          <w:pPr>
            <w:pStyle w:val="F48D47FBBB134673A3991AD1218AA18A"/>
          </w:pPr>
          <w:r>
            <w:rPr>
              <w:rStyle w:val="PlaceholderText"/>
            </w:rPr>
            <w:t>Click or tap here to enter text.</w:t>
          </w:r>
        </w:p>
      </w:docPartBody>
    </w:docPart>
    <w:docPart>
      <w:docPartPr>
        <w:name w:val="94CFA109CF4E4F258D6E0CAF98AF57BC"/>
        <w:category>
          <w:name w:val="General"/>
          <w:gallery w:val="placeholder"/>
        </w:category>
        <w:types>
          <w:type w:val="bbPlcHdr"/>
        </w:types>
        <w:behaviors>
          <w:behavior w:val="content"/>
        </w:behaviors>
        <w:guid w:val="{EB8BF173-8C5B-43C2-B947-3E627C1E69B1}"/>
      </w:docPartPr>
      <w:docPartBody>
        <w:p w:rsidR="00000000" w:rsidRDefault="006F59CF" w:rsidP="006F59CF">
          <w:pPr>
            <w:pStyle w:val="94CFA109CF4E4F258D6E0CAF98AF57BC"/>
          </w:pPr>
          <w:r>
            <w:rPr>
              <w:rStyle w:val="PlaceholderText"/>
            </w:rPr>
            <w:t>Click or tap here to enter text.</w:t>
          </w:r>
        </w:p>
      </w:docPartBody>
    </w:docPart>
    <w:docPart>
      <w:docPartPr>
        <w:name w:val="AF1C0C17B7D2485D8AADB756B6835664"/>
        <w:category>
          <w:name w:val="General"/>
          <w:gallery w:val="placeholder"/>
        </w:category>
        <w:types>
          <w:type w:val="bbPlcHdr"/>
        </w:types>
        <w:behaviors>
          <w:behavior w:val="content"/>
        </w:behaviors>
        <w:guid w:val="{DCDFFD74-8E8E-46E3-9916-ADB6E1401B7B}"/>
      </w:docPartPr>
      <w:docPartBody>
        <w:p w:rsidR="00000000" w:rsidRDefault="006F59CF" w:rsidP="006F59CF">
          <w:pPr>
            <w:pStyle w:val="AF1C0C17B7D2485D8AADB756B6835664"/>
          </w:pPr>
          <w:r>
            <w:rPr>
              <w:rStyle w:val="PlaceholderText"/>
            </w:rPr>
            <w:t>Click or tap here to enter text.</w:t>
          </w:r>
        </w:p>
      </w:docPartBody>
    </w:docPart>
    <w:docPart>
      <w:docPartPr>
        <w:name w:val="261CC47EA0DA435892DFFF6A6632A02F"/>
        <w:category>
          <w:name w:val="General"/>
          <w:gallery w:val="placeholder"/>
        </w:category>
        <w:types>
          <w:type w:val="bbPlcHdr"/>
        </w:types>
        <w:behaviors>
          <w:behavior w:val="content"/>
        </w:behaviors>
        <w:guid w:val="{F622F6EB-6F26-4010-8801-19D881C85BF2}"/>
      </w:docPartPr>
      <w:docPartBody>
        <w:p w:rsidR="00000000" w:rsidRDefault="006F59CF" w:rsidP="006F59CF">
          <w:pPr>
            <w:pStyle w:val="261CC47EA0DA435892DFFF6A6632A02F"/>
          </w:pPr>
          <w:r>
            <w:rPr>
              <w:rStyle w:val="PlaceholderText"/>
            </w:rPr>
            <w:t>Click or tap here to enter text.</w:t>
          </w:r>
        </w:p>
      </w:docPartBody>
    </w:docPart>
    <w:docPart>
      <w:docPartPr>
        <w:name w:val="0E3125080AB94B0A911FCE6658FA3171"/>
        <w:category>
          <w:name w:val="General"/>
          <w:gallery w:val="placeholder"/>
        </w:category>
        <w:types>
          <w:type w:val="bbPlcHdr"/>
        </w:types>
        <w:behaviors>
          <w:behavior w:val="content"/>
        </w:behaviors>
        <w:guid w:val="{693DC2F9-B84F-40FB-B0B3-BE2746D2263E}"/>
      </w:docPartPr>
      <w:docPartBody>
        <w:p w:rsidR="00000000" w:rsidRDefault="006F59CF" w:rsidP="006F59CF">
          <w:pPr>
            <w:pStyle w:val="0E3125080AB94B0A911FCE6658FA3171"/>
          </w:pPr>
          <w:r>
            <w:rPr>
              <w:rStyle w:val="PlaceholderText"/>
            </w:rPr>
            <w:t>Click or tap here to enter text.</w:t>
          </w:r>
        </w:p>
      </w:docPartBody>
    </w:docPart>
    <w:docPart>
      <w:docPartPr>
        <w:name w:val="E6D450F0340541F1B7032746BD434D41"/>
        <w:category>
          <w:name w:val="General"/>
          <w:gallery w:val="placeholder"/>
        </w:category>
        <w:types>
          <w:type w:val="bbPlcHdr"/>
        </w:types>
        <w:behaviors>
          <w:behavior w:val="content"/>
        </w:behaviors>
        <w:guid w:val="{AEBCE5D4-51A0-459B-8EF9-815C138DC1C0}"/>
      </w:docPartPr>
      <w:docPartBody>
        <w:p w:rsidR="00000000" w:rsidRDefault="006F59CF" w:rsidP="006F59CF">
          <w:pPr>
            <w:pStyle w:val="E6D450F0340541F1B7032746BD434D41"/>
          </w:pPr>
          <w:r>
            <w:rPr>
              <w:rStyle w:val="PlaceholderText"/>
            </w:rPr>
            <w:t>Click or tap here to enter text.</w:t>
          </w:r>
        </w:p>
      </w:docPartBody>
    </w:docPart>
    <w:docPart>
      <w:docPartPr>
        <w:name w:val="1205917F8FE849229326E0C9DE2D2B96"/>
        <w:category>
          <w:name w:val="General"/>
          <w:gallery w:val="placeholder"/>
        </w:category>
        <w:types>
          <w:type w:val="bbPlcHdr"/>
        </w:types>
        <w:behaviors>
          <w:behavior w:val="content"/>
        </w:behaviors>
        <w:guid w:val="{AF903061-A9EB-42AD-B309-0DFA73563262}"/>
      </w:docPartPr>
      <w:docPartBody>
        <w:p w:rsidR="00000000" w:rsidRDefault="006F59CF" w:rsidP="006F59CF">
          <w:pPr>
            <w:pStyle w:val="1205917F8FE849229326E0C9DE2D2B96"/>
          </w:pPr>
          <w:r>
            <w:rPr>
              <w:rStyle w:val="PlaceholderText"/>
            </w:rPr>
            <w:t>Click or tap here to enter text.</w:t>
          </w:r>
        </w:p>
      </w:docPartBody>
    </w:docPart>
    <w:docPart>
      <w:docPartPr>
        <w:name w:val="64A20DBFD8B0422EA73C7C4D02990110"/>
        <w:category>
          <w:name w:val="General"/>
          <w:gallery w:val="placeholder"/>
        </w:category>
        <w:types>
          <w:type w:val="bbPlcHdr"/>
        </w:types>
        <w:behaviors>
          <w:behavior w:val="content"/>
        </w:behaviors>
        <w:guid w:val="{39028AE1-16E3-4BFE-9BE3-3271E45FE574}"/>
      </w:docPartPr>
      <w:docPartBody>
        <w:p w:rsidR="00000000" w:rsidRDefault="006F59CF" w:rsidP="006F59CF">
          <w:pPr>
            <w:pStyle w:val="64A20DBFD8B0422EA73C7C4D02990110"/>
          </w:pPr>
          <w:r>
            <w:rPr>
              <w:rStyle w:val="PlaceholderText"/>
            </w:rPr>
            <w:t>Click or tap here to enter text.</w:t>
          </w:r>
        </w:p>
      </w:docPartBody>
    </w:docPart>
    <w:docPart>
      <w:docPartPr>
        <w:name w:val="068B55F1156A4617B464EA65AF97E661"/>
        <w:category>
          <w:name w:val="General"/>
          <w:gallery w:val="placeholder"/>
        </w:category>
        <w:types>
          <w:type w:val="bbPlcHdr"/>
        </w:types>
        <w:behaviors>
          <w:behavior w:val="content"/>
        </w:behaviors>
        <w:guid w:val="{B6D00AD6-E8DB-4188-8832-C57A6D189D48}"/>
      </w:docPartPr>
      <w:docPartBody>
        <w:p w:rsidR="00000000" w:rsidRDefault="006F59CF" w:rsidP="006F59CF">
          <w:pPr>
            <w:pStyle w:val="068B55F1156A4617B464EA65AF97E661"/>
          </w:pPr>
          <w:r>
            <w:rPr>
              <w:rStyle w:val="PlaceholderText"/>
            </w:rPr>
            <w:t>Click or tap here to enter text.</w:t>
          </w:r>
        </w:p>
      </w:docPartBody>
    </w:docPart>
    <w:docPart>
      <w:docPartPr>
        <w:name w:val="A8F49021B0734BCCB902FACD9B8CDE83"/>
        <w:category>
          <w:name w:val="General"/>
          <w:gallery w:val="placeholder"/>
        </w:category>
        <w:types>
          <w:type w:val="bbPlcHdr"/>
        </w:types>
        <w:behaviors>
          <w:behavior w:val="content"/>
        </w:behaviors>
        <w:guid w:val="{E26FE522-993E-4416-B536-00BFF1E3C944}"/>
      </w:docPartPr>
      <w:docPartBody>
        <w:p w:rsidR="00000000" w:rsidRDefault="006F59CF" w:rsidP="006F59CF">
          <w:pPr>
            <w:pStyle w:val="A8F49021B0734BCCB902FACD9B8CDE83"/>
          </w:pPr>
          <w:r>
            <w:rPr>
              <w:rStyle w:val="PlaceholderText"/>
            </w:rPr>
            <w:t>Click or tap here to enter text.</w:t>
          </w:r>
        </w:p>
      </w:docPartBody>
    </w:docPart>
    <w:docPart>
      <w:docPartPr>
        <w:name w:val="E9918971E7C44B53B9EF4681F175F82E"/>
        <w:category>
          <w:name w:val="General"/>
          <w:gallery w:val="placeholder"/>
        </w:category>
        <w:types>
          <w:type w:val="bbPlcHdr"/>
        </w:types>
        <w:behaviors>
          <w:behavior w:val="content"/>
        </w:behaviors>
        <w:guid w:val="{FB3B7B03-1D7E-4F48-A785-F15023DB1897}"/>
      </w:docPartPr>
      <w:docPartBody>
        <w:p w:rsidR="00000000" w:rsidRDefault="006F59CF" w:rsidP="006F59CF">
          <w:pPr>
            <w:pStyle w:val="E9918971E7C44B53B9EF4681F175F82E"/>
          </w:pPr>
          <w:r>
            <w:rPr>
              <w:rStyle w:val="PlaceholderText"/>
            </w:rPr>
            <w:t>Click or tap here to enter text.</w:t>
          </w:r>
        </w:p>
      </w:docPartBody>
    </w:docPart>
    <w:docPart>
      <w:docPartPr>
        <w:name w:val="6EFB3308EA5D4E6C8FA3C7000066EB50"/>
        <w:category>
          <w:name w:val="General"/>
          <w:gallery w:val="placeholder"/>
        </w:category>
        <w:types>
          <w:type w:val="bbPlcHdr"/>
        </w:types>
        <w:behaviors>
          <w:behavior w:val="content"/>
        </w:behaviors>
        <w:guid w:val="{1B16BEC1-2367-4FC5-8025-E249E89911CB}"/>
      </w:docPartPr>
      <w:docPartBody>
        <w:p w:rsidR="00000000" w:rsidRDefault="006F59CF" w:rsidP="006F59CF">
          <w:pPr>
            <w:pStyle w:val="6EFB3308EA5D4E6C8FA3C7000066EB50"/>
          </w:pPr>
          <w:r>
            <w:rPr>
              <w:rStyle w:val="PlaceholderText"/>
            </w:rPr>
            <w:t>Click or tap here to enter text.</w:t>
          </w:r>
        </w:p>
      </w:docPartBody>
    </w:docPart>
    <w:docPart>
      <w:docPartPr>
        <w:name w:val="289C0BB2826A421EA31E94445F13C35A"/>
        <w:category>
          <w:name w:val="General"/>
          <w:gallery w:val="placeholder"/>
        </w:category>
        <w:types>
          <w:type w:val="bbPlcHdr"/>
        </w:types>
        <w:behaviors>
          <w:behavior w:val="content"/>
        </w:behaviors>
        <w:guid w:val="{932463F3-40A7-4D01-9627-5C4FD53DF142}"/>
      </w:docPartPr>
      <w:docPartBody>
        <w:p w:rsidR="00000000" w:rsidRDefault="006F59CF" w:rsidP="006F59CF">
          <w:pPr>
            <w:pStyle w:val="289C0BB2826A421EA31E94445F13C35A"/>
          </w:pPr>
          <w:r>
            <w:rPr>
              <w:rStyle w:val="PlaceholderText"/>
            </w:rPr>
            <w:t>Click or tap here to enter text.</w:t>
          </w:r>
        </w:p>
      </w:docPartBody>
    </w:docPart>
    <w:docPart>
      <w:docPartPr>
        <w:name w:val="3578437688744B0DA09DCBD8F0F31E66"/>
        <w:category>
          <w:name w:val="General"/>
          <w:gallery w:val="placeholder"/>
        </w:category>
        <w:types>
          <w:type w:val="bbPlcHdr"/>
        </w:types>
        <w:behaviors>
          <w:behavior w:val="content"/>
        </w:behaviors>
        <w:guid w:val="{5DCD5823-9238-45D0-BA41-71AC35B545BD}"/>
      </w:docPartPr>
      <w:docPartBody>
        <w:p w:rsidR="00000000" w:rsidRDefault="006F59CF" w:rsidP="006F59CF">
          <w:pPr>
            <w:pStyle w:val="3578437688744B0DA09DCBD8F0F31E66"/>
          </w:pPr>
          <w:r>
            <w:rPr>
              <w:rStyle w:val="PlaceholderText"/>
            </w:rPr>
            <w:t>Click or tap here to enter text.</w:t>
          </w:r>
        </w:p>
      </w:docPartBody>
    </w:docPart>
    <w:docPart>
      <w:docPartPr>
        <w:name w:val="C9065241AFD347A0A6BC7969220E0B2B"/>
        <w:category>
          <w:name w:val="General"/>
          <w:gallery w:val="placeholder"/>
        </w:category>
        <w:types>
          <w:type w:val="bbPlcHdr"/>
        </w:types>
        <w:behaviors>
          <w:behavior w:val="content"/>
        </w:behaviors>
        <w:guid w:val="{66205020-85F3-48F4-BA2F-873DEE4FD21A}"/>
      </w:docPartPr>
      <w:docPartBody>
        <w:p w:rsidR="00000000" w:rsidRDefault="006F59CF" w:rsidP="006F59CF">
          <w:pPr>
            <w:pStyle w:val="C9065241AFD347A0A6BC7969220E0B2B"/>
          </w:pPr>
          <w:r>
            <w:rPr>
              <w:rStyle w:val="PlaceholderText"/>
            </w:rPr>
            <w:t>Click or tap here to enter text.</w:t>
          </w:r>
        </w:p>
      </w:docPartBody>
    </w:docPart>
    <w:docPart>
      <w:docPartPr>
        <w:name w:val="2B489447F7084970A8C9990506424D5D"/>
        <w:category>
          <w:name w:val="General"/>
          <w:gallery w:val="placeholder"/>
        </w:category>
        <w:types>
          <w:type w:val="bbPlcHdr"/>
        </w:types>
        <w:behaviors>
          <w:behavior w:val="content"/>
        </w:behaviors>
        <w:guid w:val="{D4981C7B-131D-41AF-9E44-898C44B8A31E}"/>
      </w:docPartPr>
      <w:docPartBody>
        <w:p w:rsidR="00000000" w:rsidRDefault="006F59CF" w:rsidP="006F59CF">
          <w:pPr>
            <w:pStyle w:val="2B489447F7084970A8C9990506424D5D"/>
          </w:pPr>
          <w:r>
            <w:rPr>
              <w:rStyle w:val="PlaceholderText"/>
            </w:rPr>
            <w:t>Click or tap here to enter text.</w:t>
          </w:r>
        </w:p>
      </w:docPartBody>
    </w:docPart>
    <w:docPart>
      <w:docPartPr>
        <w:name w:val="ADC75B710A4A47EF81656F208ECB519C"/>
        <w:category>
          <w:name w:val="General"/>
          <w:gallery w:val="placeholder"/>
        </w:category>
        <w:types>
          <w:type w:val="bbPlcHdr"/>
        </w:types>
        <w:behaviors>
          <w:behavior w:val="content"/>
        </w:behaviors>
        <w:guid w:val="{F7684D29-2880-4510-9D66-00DD4E38AF8C}"/>
      </w:docPartPr>
      <w:docPartBody>
        <w:p w:rsidR="00000000" w:rsidRDefault="006F59CF" w:rsidP="006F59CF">
          <w:pPr>
            <w:pStyle w:val="ADC75B710A4A47EF81656F208ECB519C"/>
          </w:pPr>
          <w:r>
            <w:rPr>
              <w:rStyle w:val="PlaceholderText"/>
            </w:rPr>
            <w:t>Click or tap here to enter text.</w:t>
          </w:r>
        </w:p>
      </w:docPartBody>
    </w:docPart>
    <w:docPart>
      <w:docPartPr>
        <w:name w:val="E1FA8E0583AB47FC87E9C2E01ACABE9C"/>
        <w:category>
          <w:name w:val="General"/>
          <w:gallery w:val="placeholder"/>
        </w:category>
        <w:types>
          <w:type w:val="bbPlcHdr"/>
        </w:types>
        <w:behaviors>
          <w:behavior w:val="content"/>
        </w:behaviors>
        <w:guid w:val="{43C33044-3D36-459B-A870-AD35F4C66F3F}"/>
      </w:docPartPr>
      <w:docPartBody>
        <w:p w:rsidR="00000000" w:rsidRDefault="006F59CF" w:rsidP="006F59CF">
          <w:pPr>
            <w:pStyle w:val="E1FA8E0583AB47FC87E9C2E01ACABE9C"/>
          </w:pPr>
          <w:r>
            <w:rPr>
              <w:rStyle w:val="PlaceholderText"/>
            </w:rPr>
            <w:t>Click or tap here to enter text.</w:t>
          </w:r>
        </w:p>
      </w:docPartBody>
    </w:docPart>
    <w:docPart>
      <w:docPartPr>
        <w:name w:val="4824525CB355407398A8095731D1AD56"/>
        <w:category>
          <w:name w:val="General"/>
          <w:gallery w:val="placeholder"/>
        </w:category>
        <w:types>
          <w:type w:val="bbPlcHdr"/>
        </w:types>
        <w:behaviors>
          <w:behavior w:val="content"/>
        </w:behaviors>
        <w:guid w:val="{0F4D12F5-25D1-4DFC-B5FC-292A60E421F7}"/>
      </w:docPartPr>
      <w:docPartBody>
        <w:p w:rsidR="00000000" w:rsidRDefault="006F59CF" w:rsidP="006F59CF">
          <w:pPr>
            <w:pStyle w:val="4824525CB355407398A8095731D1AD56"/>
          </w:pPr>
          <w:r>
            <w:rPr>
              <w:rStyle w:val="PlaceholderText"/>
            </w:rPr>
            <w:t>Click or tap here to enter text.</w:t>
          </w:r>
        </w:p>
      </w:docPartBody>
    </w:docPart>
    <w:docPart>
      <w:docPartPr>
        <w:name w:val="0EE065CD376E4387B7B557ABCBB5A860"/>
        <w:category>
          <w:name w:val="General"/>
          <w:gallery w:val="placeholder"/>
        </w:category>
        <w:types>
          <w:type w:val="bbPlcHdr"/>
        </w:types>
        <w:behaviors>
          <w:behavior w:val="content"/>
        </w:behaviors>
        <w:guid w:val="{FC024623-FEF0-4677-859F-F595AE83439C}"/>
      </w:docPartPr>
      <w:docPartBody>
        <w:p w:rsidR="00000000" w:rsidRDefault="006F59CF" w:rsidP="006F59CF">
          <w:pPr>
            <w:pStyle w:val="0EE065CD376E4387B7B557ABCBB5A860"/>
          </w:pPr>
          <w:r>
            <w:rPr>
              <w:rStyle w:val="PlaceholderText"/>
            </w:rPr>
            <w:t>Click or tap here to enter text.</w:t>
          </w:r>
        </w:p>
      </w:docPartBody>
    </w:docPart>
    <w:docPart>
      <w:docPartPr>
        <w:name w:val="650F72384EDD48E1BDA05AB9C68DDAE7"/>
        <w:category>
          <w:name w:val="General"/>
          <w:gallery w:val="placeholder"/>
        </w:category>
        <w:types>
          <w:type w:val="bbPlcHdr"/>
        </w:types>
        <w:behaviors>
          <w:behavior w:val="content"/>
        </w:behaviors>
        <w:guid w:val="{EDCB56F1-3D91-4A58-A329-A7D4AD61986D}"/>
      </w:docPartPr>
      <w:docPartBody>
        <w:p w:rsidR="00000000" w:rsidRDefault="006F59CF" w:rsidP="006F59CF">
          <w:pPr>
            <w:pStyle w:val="650F72384EDD48E1BDA05AB9C68DDAE7"/>
          </w:pPr>
          <w:r>
            <w:rPr>
              <w:rStyle w:val="PlaceholderText"/>
            </w:rPr>
            <w:t>Click or tap here to enter text.</w:t>
          </w:r>
        </w:p>
      </w:docPartBody>
    </w:docPart>
    <w:docPart>
      <w:docPartPr>
        <w:name w:val="3BBF0B73FCE04EE5A9160194C89D01F0"/>
        <w:category>
          <w:name w:val="General"/>
          <w:gallery w:val="placeholder"/>
        </w:category>
        <w:types>
          <w:type w:val="bbPlcHdr"/>
        </w:types>
        <w:behaviors>
          <w:behavior w:val="content"/>
        </w:behaviors>
        <w:guid w:val="{53CB4E38-141F-4E60-9217-B85E1590B09D}"/>
      </w:docPartPr>
      <w:docPartBody>
        <w:p w:rsidR="00000000" w:rsidRDefault="006F59CF" w:rsidP="006F59CF">
          <w:pPr>
            <w:pStyle w:val="3BBF0B73FCE04EE5A9160194C89D01F0"/>
          </w:pPr>
          <w:r>
            <w:rPr>
              <w:rStyle w:val="PlaceholderText"/>
            </w:rPr>
            <w:t>Click or tap here to enter text.</w:t>
          </w:r>
        </w:p>
      </w:docPartBody>
    </w:docPart>
    <w:docPart>
      <w:docPartPr>
        <w:name w:val="9A3004AE3ADD42EE996E93C6769CF836"/>
        <w:category>
          <w:name w:val="General"/>
          <w:gallery w:val="placeholder"/>
        </w:category>
        <w:types>
          <w:type w:val="bbPlcHdr"/>
        </w:types>
        <w:behaviors>
          <w:behavior w:val="content"/>
        </w:behaviors>
        <w:guid w:val="{5DE9D950-033C-48A6-B4F6-73B944B37619}"/>
      </w:docPartPr>
      <w:docPartBody>
        <w:p w:rsidR="00000000" w:rsidRDefault="006F59CF" w:rsidP="006F59CF">
          <w:pPr>
            <w:pStyle w:val="9A3004AE3ADD42EE996E93C6769CF836"/>
          </w:pPr>
          <w:r>
            <w:rPr>
              <w:rStyle w:val="PlaceholderText"/>
            </w:rPr>
            <w:t>Click or tap here to enter text.</w:t>
          </w:r>
        </w:p>
      </w:docPartBody>
    </w:docPart>
    <w:docPart>
      <w:docPartPr>
        <w:name w:val="3BF107836A5F41A49F9C920705E6BCA3"/>
        <w:category>
          <w:name w:val="General"/>
          <w:gallery w:val="placeholder"/>
        </w:category>
        <w:types>
          <w:type w:val="bbPlcHdr"/>
        </w:types>
        <w:behaviors>
          <w:behavior w:val="content"/>
        </w:behaviors>
        <w:guid w:val="{F490E03F-6F55-4A18-80B1-8F6D4BFAA2BD}"/>
      </w:docPartPr>
      <w:docPartBody>
        <w:p w:rsidR="00000000" w:rsidRDefault="006F59CF" w:rsidP="006F59CF">
          <w:pPr>
            <w:pStyle w:val="3BF107836A5F41A49F9C920705E6BCA3"/>
          </w:pPr>
          <w:r>
            <w:rPr>
              <w:rStyle w:val="PlaceholderText"/>
            </w:rPr>
            <w:t>Click or tap here to enter text.</w:t>
          </w:r>
        </w:p>
      </w:docPartBody>
    </w:docPart>
    <w:docPart>
      <w:docPartPr>
        <w:name w:val="F829CDF5C0F14D18937EB918DF562D78"/>
        <w:category>
          <w:name w:val="General"/>
          <w:gallery w:val="placeholder"/>
        </w:category>
        <w:types>
          <w:type w:val="bbPlcHdr"/>
        </w:types>
        <w:behaviors>
          <w:behavior w:val="content"/>
        </w:behaviors>
        <w:guid w:val="{CE321AF8-0A7A-44ED-8D39-13AA671123D6}"/>
      </w:docPartPr>
      <w:docPartBody>
        <w:p w:rsidR="00000000" w:rsidRDefault="006F59CF" w:rsidP="006F59CF">
          <w:pPr>
            <w:pStyle w:val="F829CDF5C0F14D18937EB918DF562D78"/>
          </w:pPr>
          <w:r>
            <w:rPr>
              <w:rStyle w:val="PlaceholderText"/>
            </w:rPr>
            <w:t>Click or tap here to enter text.</w:t>
          </w:r>
        </w:p>
      </w:docPartBody>
    </w:docPart>
    <w:docPart>
      <w:docPartPr>
        <w:name w:val="4480CE7F220A45D4836F78146001439C"/>
        <w:category>
          <w:name w:val="General"/>
          <w:gallery w:val="placeholder"/>
        </w:category>
        <w:types>
          <w:type w:val="bbPlcHdr"/>
        </w:types>
        <w:behaviors>
          <w:behavior w:val="content"/>
        </w:behaviors>
        <w:guid w:val="{3148499C-D50E-485C-B13B-ACF3CE12D892}"/>
      </w:docPartPr>
      <w:docPartBody>
        <w:p w:rsidR="00000000" w:rsidRDefault="006F59CF" w:rsidP="006F59CF">
          <w:pPr>
            <w:pStyle w:val="4480CE7F220A45D4836F78146001439C"/>
          </w:pPr>
          <w:r>
            <w:rPr>
              <w:rStyle w:val="PlaceholderText"/>
            </w:rPr>
            <w:t>Click or tap here to enter text.</w:t>
          </w:r>
        </w:p>
      </w:docPartBody>
    </w:docPart>
    <w:docPart>
      <w:docPartPr>
        <w:name w:val="CD91C6475781471BA50C114BB8F517CB"/>
        <w:category>
          <w:name w:val="General"/>
          <w:gallery w:val="placeholder"/>
        </w:category>
        <w:types>
          <w:type w:val="bbPlcHdr"/>
        </w:types>
        <w:behaviors>
          <w:behavior w:val="content"/>
        </w:behaviors>
        <w:guid w:val="{DE235333-0CC4-4124-A6DF-BF88FC10C919}"/>
      </w:docPartPr>
      <w:docPartBody>
        <w:p w:rsidR="00000000" w:rsidRDefault="006F59CF" w:rsidP="006F59CF">
          <w:pPr>
            <w:pStyle w:val="CD91C6475781471BA50C114BB8F517CB"/>
          </w:pPr>
          <w:r>
            <w:rPr>
              <w:rStyle w:val="PlaceholderText"/>
            </w:rPr>
            <w:t>Click or tap here to enter text.</w:t>
          </w:r>
        </w:p>
      </w:docPartBody>
    </w:docPart>
    <w:docPart>
      <w:docPartPr>
        <w:name w:val="2E2A4DF3E1BB44E695FC9E1F942D9EAD"/>
        <w:category>
          <w:name w:val="General"/>
          <w:gallery w:val="placeholder"/>
        </w:category>
        <w:types>
          <w:type w:val="bbPlcHdr"/>
        </w:types>
        <w:behaviors>
          <w:behavior w:val="content"/>
        </w:behaviors>
        <w:guid w:val="{C6E89838-4461-4B8B-8FCD-6501816AE58F}"/>
      </w:docPartPr>
      <w:docPartBody>
        <w:p w:rsidR="00000000" w:rsidRDefault="006F59CF" w:rsidP="006F59CF">
          <w:pPr>
            <w:pStyle w:val="2E2A4DF3E1BB44E695FC9E1F942D9EAD"/>
          </w:pPr>
          <w:r>
            <w:rPr>
              <w:rStyle w:val="PlaceholderText"/>
            </w:rPr>
            <w:t>Click or tap here to enter text.</w:t>
          </w:r>
        </w:p>
      </w:docPartBody>
    </w:docPart>
    <w:docPart>
      <w:docPartPr>
        <w:name w:val="273095E469B84EFD88018249CF886B3E"/>
        <w:category>
          <w:name w:val="General"/>
          <w:gallery w:val="placeholder"/>
        </w:category>
        <w:types>
          <w:type w:val="bbPlcHdr"/>
        </w:types>
        <w:behaviors>
          <w:behavior w:val="content"/>
        </w:behaviors>
        <w:guid w:val="{6CE379D9-B03D-49A0-85DF-3E988278B148}"/>
      </w:docPartPr>
      <w:docPartBody>
        <w:p w:rsidR="00000000" w:rsidRDefault="006F59CF" w:rsidP="006F59CF">
          <w:pPr>
            <w:pStyle w:val="273095E469B84EFD88018249CF886B3E"/>
          </w:pPr>
          <w:r>
            <w:rPr>
              <w:rStyle w:val="PlaceholderText"/>
            </w:rPr>
            <w:t>Click or tap here to enter text.</w:t>
          </w:r>
        </w:p>
      </w:docPartBody>
    </w:docPart>
    <w:docPart>
      <w:docPartPr>
        <w:name w:val="3BD808A086C94A8AA74FC2B13AF24740"/>
        <w:category>
          <w:name w:val="General"/>
          <w:gallery w:val="placeholder"/>
        </w:category>
        <w:types>
          <w:type w:val="bbPlcHdr"/>
        </w:types>
        <w:behaviors>
          <w:behavior w:val="content"/>
        </w:behaviors>
        <w:guid w:val="{643DCC89-5FC6-4632-A83F-5CC03F0F72C4}"/>
      </w:docPartPr>
      <w:docPartBody>
        <w:p w:rsidR="00000000" w:rsidRDefault="006F59CF" w:rsidP="006F59CF">
          <w:pPr>
            <w:pStyle w:val="3BD808A086C94A8AA74FC2B13AF24740"/>
          </w:pPr>
          <w:r>
            <w:rPr>
              <w:rStyle w:val="PlaceholderText"/>
            </w:rPr>
            <w:t>Click or tap here to enter text.</w:t>
          </w:r>
        </w:p>
      </w:docPartBody>
    </w:docPart>
    <w:docPart>
      <w:docPartPr>
        <w:name w:val="647DDD2C099B4CE784D4F4D65FC1E371"/>
        <w:category>
          <w:name w:val="General"/>
          <w:gallery w:val="placeholder"/>
        </w:category>
        <w:types>
          <w:type w:val="bbPlcHdr"/>
        </w:types>
        <w:behaviors>
          <w:behavior w:val="content"/>
        </w:behaviors>
        <w:guid w:val="{0FFA679D-CAFC-4775-80B6-12D49811F6A5}"/>
      </w:docPartPr>
      <w:docPartBody>
        <w:p w:rsidR="00000000" w:rsidRDefault="006F59CF" w:rsidP="006F59CF">
          <w:pPr>
            <w:pStyle w:val="647DDD2C099B4CE784D4F4D65FC1E371"/>
          </w:pPr>
          <w:r>
            <w:rPr>
              <w:rStyle w:val="PlaceholderText"/>
            </w:rPr>
            <w:t>Click or tap here to enter text.</w:t>
          </w:r>
        </w:p>
      </w:docPartBody>
    </w:docPart>
    <w:docPart>
      <w:docPartPr>
        <w:name w:val="B4E38A1B22164F23AA1A8FFCB543C287"/>
        <w:category>
          <w:name w:val="General"/>
          <w:gallery w:val="placeholder"/>
        </w:category>
        <w:types>
          <w:type w:val="bbPlcHdr"/>
        </w:types>
        <w:behaviors>
          <w:behavior w:val="content"/>
        </w:behaviors>
        <w:guid w:val="{4B632344-D911-4435-97BC-18DB1DB05607}"/>
      </w:docPartPr>
      <w:docPartBody>
        <w:p w:rsidR="00000000" w:rsidRDefault="006F59CF" w:rsidP="006F59CF">
          <w:pPr>
            <w:pStyle w:val="B4E38A1B22164F23AA1A8FFCB543C287"/>
          </w:pPr>
          <w:r>
            <w:rPr>
              <w:rStyle w:val="PlaceholderText"/>
            </w:rPr>
            <w:t>Click or tap here to enter text.</w:t>
          </w:r>
        </w:p>
      </w:docPartBody>
    </w:docPart>
    <w:docPart>
      <w:docPartPr>
        <w:name w:val="DCA3EDD4103F4FFCB89AEA191C5DFEDD"/>
        <w:category>
          <w:name w:val="General"/>
          <w:gallery w:val="placeholder"/>
        </w:category>
        <w:types>
          <w:type w:val="bbPlcHdr"/>
        </w:types>
        <w:behaviors>
          <w:behavior w:val="content"/>
        </w:behaviors>
        <w:guid w:val="{CCE3AE5C-2E63-4D3A-85D3-0D23F2A0407F}"/>
      </w:docPartPr>
      <w:docPartBody>
        <w:p w:rsidR="00000000" w:rsidRDefault="006F59CF" w:rsidP="006F59CF">
          <w:pPr>
            <w:pStyle w:val="DCA3EDD4103F4FFCB89AEA191C5DFEDD"/>
          </w:pPr>
          <w:r>
            <w:rPr>
              <w:rStyle w:val="PlaceholderText"/>
            </w:rPr>
            <w:t>Click or tap here to enter text.</w:t>
          </w:r>
        </w:p>
      </w:docPartBody>
    </w:docPart>
    <w:docPart>
      <w:docPartPr>
        <w:name w:val="8157BB1D5E87469192B57378637A4843"/>
        <w:category>
          <w:name w:val="General"/>
          <w:gallery w:val="placeholder"/>
        </w:category>
        <w:types>
          <w:type w:val="bbPlcHdr"/>
        </w:types>
        <w:behaviors>
          <w:behavior w:val="content"/>
        </w:behaviors>
        <w:guid w:val="{C6C5BAA0-91E6-4F99-BA6A-2058FC5E035A}"/>
      </w:docPartPr>
      <w:docPartBody>
        <w:p w:rsidR="00000000" w:rsidRDefault="006F59CF" w:rsidP="006F59CF">
          <w:pPr>
            <w:pStyle w:val="8157BB1D5E87469192B57378637A4843"/>
          </w:pPr>
          <w:r>
            <w:rPr>
              <w:rStyle w:val="PlaceholderText"/>
            </w:rPr>
            <w:t>Click or tap here to enter text.</w:t>
          </w:r>
        </w:p>
      </w:docPartBody>
    </w:docPart>
    <w:docPart>
      <w:docPartPr>
        <w:name w:val="A0E7FFE85C9A46FF9E421DCFC15C17DF"/>
        <w:category>
          <w:name w:val="General"/>
          <w:gallery w:val="placeholder"/>
        </w:category>
        <w:types>
          <w:type w:val="bbPlcHdr"/>
        </w:types>
        <w:behaviors>
          <w:behavior w:val="content"/>
        </w:behaviors>
        <w:guid w:val="{654EFF0B-A8DE-4759-8A26-54860764B907}"/>
      </w:docPartPr>
      <w:docPartBody>
        <w:p w:rsidR="00000000" w:rsidRDefault="006F59CF" w:rsidP="006F59CF">
          <w:pPr>
            <w:pStyle w:val="A0E7FFE85C9A46FF9E421DCFC15C17DF"/>
          </w:pPr>
          <w:r>
            <w:rPr>
              <w:rStyle w:val="PlaceholderText"/>
            </w:rPr>
            <w:t>Click or tap here to enter text.</w:t>
          </w:r>
        </w:p>
      </w:docPartBody>
    </w:docPart>
    <w:docPart>
      <w:docPartPr>
        <w:name w:val="1F4B7D796B1548039CD8D7979FC91B49"/>
        <w:category>
          <w:name w:val="General"/>
          <w:gallery w:val="placeholder"/>
        </w:category>
        <w:types>
          <w:type w:val="bbPlcHdr"/>
        </w:types>
        <w:behaviors>
          <w:behavior w:val="content"/>
        </w:behaviors>
        <w:guid w:val="{0FA5C83B-B7DE-4CDA-91A6-B2C2EA322E33}"/>
      </w:docPartPr>
      <w:docPartBody>
        <w:p w:rsidR="00000000" w:rsidRDefault="006F59CF" w:rsidP="006F59CF">
          <w:pPr>
            <w:pStyle w:val="1F4B7D796B1548039CD8D7979FC91B49"/>
          </w:pPr>
          <w:r>
            <w:rPr>
              <w:rStyle w:val="PlaceholderText"/>
            </w:rPr>
            <w:t>Click or tap here to enter text.</w:t>
          </w:r>
        </w:p>
      </w:docPartBody>
    </w:docPart>
    <w:docPart>
      <w:docPartPr>
        <w:name w:val="D1DA82654C424041B5D29E8CB9B25082"/>
        <w:category>
          <w:name w:val="General"/>
          <w:gallery w:val="placeholder"/>
        </w:category>
        <w:types>
          <w:type w:val="bbPlcHdr"/>
        </w:types>
        <w:behaviors>
          <w:behavior w:val="content"/>
        </w:behaviors>
        <w:guid w:val="{03DBC63C-8024-41AD-B21D-749946BE98A3}"/>
      </w:docPartPr>
      <w:docPartBody>
        <w:p w:rsidR="00000000" w:rsidRDefault="006F59CF" w:rsidP="006F59CF">
          <w:pPr>
            <w:pStyle w:val="D1DA82654C424041B5D29E8CB9B25082"/>
          </w:pPr>
          <w:r>
            <w:rPr>
              <w:rStyle w:val="PlaceholderText"/>
            </w:rPr>
            <w:t>Click or tap here to enter text.</w:t>
          </w:r>
        </w:p>
      </w:docPartBody>
    </w:docPart>
    <w:docPart>
      <w:docPartPr>
        <w:name w:val="7136EAFE227B444EBD9C9E39100F4F2D"/>
        <w:category>
          <w:name w:val="General"/>
          <w:gallery w:val="placeholder"/>
        </w:category>
        <w:types>
          <w:type w:val="bbPlcHdr"/>
        </w:types>
        <w:behaviors>
          <w:behavior w:val="content"/>
        </w:behaviors>
        <w:guid w:val="{EE649E5A-B8F0-4A29-AEE8-EB97B538F954}"/>
      </w:docPartPr>
      <w:docPartBody>
        <w:p w:rsidR="00000000" w:rsidRDefault="006F59CF" w:rsidP="006F59CF">
          <w:pPr>
            <w:pStyle w:val="7136EAFE227B444EBD9C9E39100F4F2D"/>
          </w:pPr>
          <w:r>
            <w:rPr>
              <w:rStyle w:val="PlaceholderText"/>
            </w:rPr>
            <w:t>Click or tap here to enter text.</w:t>
          </w:r>
        </w:p>
      </w:docPartBody>
    </w:docPart>
    <w:docPart>
      <w:docPartPr>
        <w:name w:val="B8C979BD4DE0424BA3317D2589E287B2"/>
        <w:category>
          <w:name w:val="General"/>
          <w:gallery w:val="placeholder"/>
        </w:category>
        <w:types>
          <w:type w:val="bbPlcHdr"/>
        </w:types>
        <w:behaviors>
          <w:behavior w:val="content"/>
        </w:behaviors>
        <w:guid w:val="{510E00F4-8154-4CA1-9E63-6EB93EC7CD80}"/>
      </w:docPartPr>
      <w:docPartBody>
        <w:p w:rsidR="00000000" w:rsidRDefault="006F59CF" w:rsidP="006F59CF">
          <w:pPr>
            <w:pStyle w:val="B8C979BD4DE0424BA3317D2589E287B2"/>
          </w:pPr>
          <w:r>
            <w:rPr>
              <w:rStyle w:val="PlaceholderText"/>
            </w:rPr>
            <w:t>Click or tap here to enter text.</w:t>
          </w:r>
        </w:p>
      </w:docPartBody>
    </w:docPart>
    <w:docPart>
      <w:docPartPr>
        <w:name w:val="EE69184C317D46B4ACDE61079F5A6C8A"/>
        <w:category>
          <w:name w:val="General"/>
          <w:gallery w:val="placeholder"/>
        </w:category>
        <w:types>
          <w:type w:val="bbPlcHdr"/>
        </w:types>
        <w:behaviors>
          <w:behavior w:val="content"/>
        </w:behaviors>
        <w:guid w:val="{3EB0736D-2547-428D-A9C8-A1D86276EDFE}"/>
      </w:docPartPr>
      <w:docPartBody>
        <w:p w:rsidR="00000000" w:rsidRDefault="006F59CF" w:rsidP="006F59CF">
          <w:pPr>
            <w:pStyle w:val="EE69184C317D46B4ACDE61079F5A6C8A"/>
          </w:pPr>
          <w:r>
            <w:rPr>
              <w:rStyle w:val="PlaceholderText"/>
            </w:rPr>
            <w:t>Click or tap here to enter text.</w:t>
          </w:r>
        </w:p>
      </w:docPartBody>
    </w:docPart>
    <w:docPart>
      <w:docPartPr>
        <w:name w:val="ABAE02F1B8BB43B886345CE9F8500232"/>
        <w:category>
          <w:name w:val="General"/>
          <w:gallery w:val="placeholder"/>
        </w:category>
        <w:types>
          <w:type w:val="bbPlcHdr"/>
        </w:types>
        <w:behaviors>
          <w:behavior w:val="content"/>
        </w:behaviors>
        <w:guid w:val="{3F1C14C5-A386-4A50-8566-4081915C129E}"/>
      </w:docPartPr>
      <w:docPartBody>
        <w:p w:rsidR="00000000" w:rsidRDefault="006F59CF" w:rsidP="006F59CF">
          <w:pPr>
            <w:pStyle w:val="ABAE02F1B8BB43B886345CE9F8500232"/>
          </w:pPr>
          <w:r>
            <w:rPr>
              <w:rStyle w:val="PlaceholderText"/>
            </w:rPr>
            <w:t>Click or tap here to enter text.</w:t>
          </w:r>
        </w:p>
      </w:docPartBody>
    </w:docPart>
    <w:docPart>
      <w:docPartPr>
        <w:name w:val="B02FAA3A6F4D48D385968CC177D5E23A"/>
        <w:category>
          <w:name w:val="General"/>
          <w:gallery w:val="placeholder"/>
        </w:category>
        <w:types>
          <w:type w:val="bbPlcHdr"/>
        </w:types>
        <w:behaviors>
          <w:behavior w:val="content"/>
        </w:behaviors>
        <w:guid w:val="{31AF571F-AD29-418A-836C-BDD7A3605451}"/>
      </w:docPartPr>
      <w:docPartBody>
        <w:p w:rsidR="00000000" w:rsidRDefault="006F59CF" w:rsidP="006F59CF">
          <w:pPr>
            <w:pStyle w:val="B02FAA3A6F4D48D385968CC177D5E23A"/>
          </w:pPr>
          <w:r>
            <w:rPr>
              <w:rStyle w:val="PlaceholderText"/>
            </w:rPr>
            <w:t>Click or tap here to enter text.</w:t>
          </w:r>
        </w:p>
      </w:docPartBody>
    </w:docPart>
    <w:docPart>
      <w:docPartPr>
        <w:name w:val="5559BE221E294DDBBF2C5B6240360A40"/>
        <w:category>
          <w:name w:val="General"/>
          <w:gallery w:val="placeholder"/>
        </w:category>
        <w:types>
          <w:type w:val="bbPlcHdr"/>
        </w:types>
        <w:behaviors>
          <w:behavior w:val="content"/>
        </w:behaviors>
        <w:guid w:val="{F09A724A-21F6-40B1-AECF-FA204B51D64B}"/>
      </w:docPartPr>
      <w:docPartBody>
        <w:p w:rsidR="00000000" w:rsidRDefault="006F59CF" w:rsidP="006F59CF">
          <w:pPr>
            <w:pStyle w:val="5559BE221E294DDBBF2C5B6240360A40"/>
          </w:pPr>
          <w:r>
            <w:rPr>
              <w:rStyle w:val="PlaceholderText"/>
            </w:rPr>
            <w:t>Click or tap here to enter text.</w:t>
          </w:r>
        </w:p>
      </w:docPartBody>
    </w:docPart>
    <w:docPart>
      <w:docPartPr>
        <w:name w:val="D87EA9E1A3D2458F8E7ACF29D2D39EC7"/>
        <w:category>
          <w:name w:val="General"/>
          <w:gallery w:val="placeholder"/>
        </w:category>
        <w:types>
          <w:type w:val="bbPlcHdr"/>
        </w:types>
        <w:behaviors>
          <w:behavior w:val="content"/>
        </w:behaviors>
        <w:guid w:val="{6433F6B9-CCE9-4ADF-A545-B3070D39FAE4}"/>
      </w:docPartPr>
      <w:docPartBody>
        <w:p w:rsidR="00000000" w:rsidRDefault="006F59CF" w:rsidP="006F59CF">
          <w:pPr>
            <w:pStyle w:val="D87EA9E1A3D2458F8E7ACF29D2D39EC7"/>
          </w:pPr>
          <w:r>
            <w:rPr>
              <w:rStyle w:val="PlaceholderText"/>
            </w:rPr>
            <w:t>Click or tap here to enter text.</w:t>
          </w:r>
        </w:p>
      </w:docPartBody>
    </w:docPart>
    <w:docPart>
      <w:docPartPr>
        <w:name w:val="F6C4150609E241389A1789A7D06E853A"/>
        <w:category>
          <w:name w:val="General"/>
          <w:gallery w:val="placeholder"/>
        </w:category>
        <w:types>
          <w:type w:val="bbPlcHdr"/>
        </w:types>
        <w:behaviors>
          <w:behavior w:val="content"/>
        </w:behaviors>
        <w:guid w:val="{78A940F7-8549-4429-865C-5B2BFB19DEE4}"/>
      </w:docPartPr>
      <w:docPartBody>
        <w:p w:rsidR="00000000" w:rsidRDefault="006F59CF" w:rsidP="006F59CF">
          <w:pPr>
            <w:pStyle w:val="F6C4150609E241389A1789A7D06E853A"/>
          </w:pPr>
          <w:r>
            <w:rPr>
              <w:rStyle w:val="PlaceholderText"/>
            </w:rPr>
            <w:t>Click or tap here to enter text.</w:t>
          </w:r>
        </w:p>
      </w:docPartBody>
    </w:docPart>
    <w:docPart>
      <w:docPartPr>
        <w:name w:val="1A15B5AED34943678D36329622694E9E"/>
        <w:category>
          <w:name w:val="General"/>
          <w:gallery w:val="placeholder"/>
        </w:category>
        <w:types>
          <w:type w:val="bbPlcHdr"/>
        </w:types>
        <w:behaviors>
          <w:behavior w:val="content"/>
        </w:behaviors>
        <w:guid w:val="{17DA92D3-5A9E-41A0-B009-6B2B97877467}"/>
      </w:docPartPr>
      <w:docPartBody>
        <w:p w:rsidR="00000000" w:rsidRDefault="006F59CF" w:rsidP="006F59CF">
          <w:pPr>
            <w:pStyle w:val="1A15B5AED34943678D36329622694E9E"/>
          </w:pPr>
          <w:r>
            <w:rPr>
              <w:rStyle w:val="PlaceholderText"/>
            </w:rPr>
            <w:t>Click or tap here to enter text.</w:t>
          </w:r>
        </w:p>
      </w:docPartBody>
    </w:docPart>
    <w:docPart>
      <w:docPartPr>
        <w:name w:val="A26C9F1EF952478C887C46E16BE67B56"/>
        <w:category>
          <w:name w:val="General"/>
          <w:gallery w:val="placeholder"/>
        </w:category>
        <w:types>
          <w:type w:val="bbPlcHdr"/>
        </w:types>
        <w:behaviors>
          <w:behavior w:val="content"/>
        </w:behaviors>
        <w:guid w:val="{E704450D-5DB5-4FAA-A0A3-680FDDC693EE}"/>
      </w:docPartPr>
      <w:docPartBody>
        <w:p w:rsidR="00000000" w:rsidRDefault="006F59CF" w:rsidP="006F59CF">
          <w:pPr>
            <w:pStyle w:val="A26C9F1EF952478C887C46E16BE67B56"/>
          </w:pPr>
          <w:r>
            <w:rPr>
              <w:rStyle w:val="PlaceholderText"/>
            </w:rPr>
            <w:t>Click or tap here to enter text.</w:t>
          </w:r>
        </w:p>
      </w:docPartBody>
    </w:docPart>
    <w:docPart>
      <w:docPartPr>
        <w:name w:val="72B4D17F20664F709BAB90D66DC74453"/>
        <w:category>
          <w:name w:val="General"/>
          <w:gallery w:val="placeholder"/>
        </w:category>
        <w:types>
          <w:type w:val="bbPlcHdr"/>
        </w:types>
        <w:behaviors>
          <w:behavior w:val="content"/>
        </w:behaviors>
        <w:guid w:val="{AC3DCDB6-D22C-4FEB-851E-64A7A5DF5723}"/>
      </w:docPartPr>
      <w:docPartBody>
        <w:p w:rsidR="00000000" w:rsidRDefault="006F59CF" w:rsidP="006F59CF">
          <w:pPr>
            <w:pStyle w:val="72B4D17F20664F709BAB90D66DC74453"/>
          </w:pPr>
          <w:r>
            <w:rPr>
              <w:rStyle w:val="PlaceholderText"/>
            </w:rPr>
            <w:t>Click or tap here to enter text.</w:t>
          </w:r>
        </w:p>
      </w:docPartBody>
    </w:docPart>
    <w:docPart>
      <w:docPartPr>
        <w:name w:val="22C0C607F77E4C709E1CBEEF996274E3"/>
        <w:category>
          <w:name w:val="General"/>
          <w:gallery w:val="placeholder"/>
        </w:category>
        <w:types>
          <w:type w:val="bbPlcHdr"/>
        </w:types>
        <w:behaviors>
          <w:behavior w:val="content"/>
        </w:behaviors>
        <w:guid w:val="{B4C53B30-DA14-45AB-8E8F-99627BECD97C}"/>
      </w:docPartPr>
      <w:docPartBody>
        <w:p w:rsidR="00000000" w:rsidRDefault="006F59CF" w:rsidP="006F59CF">
          <w:pPr>
            <w:pStyle w:val="22C0C607F77E4C709E1CBEEF996274E3"/>
          </w:pPr>
          <w:r>
            <w:rPr>
              <w:rStyle w:val="PlaceholderText"/>
            </w:rPr>
            <w:t>Click or tap here to enter text.</w:t>
          </w:r>
        </w:p>
      </w:docPartBody>
    </w:docPart>
    <w:docPart>
      <w:docPartPr>
        <w:name w:val="E72C33D5FD4B4D9093C9ED8E41F00549"/>
        <w:category>
          <w:name w:val="General"/>
          <w:gallery w:val="placeholder"/>
        </w:category>
        <w:types>
          <w:type w:val="bbPlcHdr"/>
        </w:types>
        <w:behaviors>
          <w:behavior w:val="content"/>
        </w:behaviors>
        <w:guid w:val="{BE296041-8CBF-4155-B55B-0AE8AEB9C9E2}"/>
      </w:docPartPr>
      <w:docPartBody>
        <w:p w:rsidR="00000000" w:rsidRDefault="006F59CF" w:rsidP="006F59CF">
          <w:pPr>
            <w:pStyle w:val="E72C33D5FD4B4D9093C9ED8E41F00549"/>
          </w:pPr>
          <w:r>
            <w:rPr>
              <w:rStyle w:val="PlaceholderText"/>
            </w:rPr>
            <w:t>Click or tap here to enter text.</w:t>
          </w:r>
        </w:p>
      </w:docPartBody>
    </w:docPart>
    <w:docPart>
      <w:docPartPr>
        <w:name w:val="0AB21E0248F44B5E93C5DD8C87A54BBC"/>
        <w:category>
          <w:name w:val="General"/>
          <w:gallery w:val="placeholder"/>
        </w:category>
        <w:types>
          <w:type w:val="bbPlcHdr"/>
        </w:types>
        <w:behaviors>
          <w:behavior w:val="content"/>
        </w:behaviors>
        <w:guid w:val="{4640D032-5985-4A7A-A707-3827964FDAE8}"/>
      </w:docPartPr>
      <w:docPartBody>
        <w:p w:rsidR="00000000" w:rsidRDefault="006F59CF" w:rsidP="006F59CF">
          <w:pPr>
            <w:pStyle w:val="0AB21E0248F44B5E93C5DD8C87A54BBC"/>
          </w:pPr>
          <w:r>
            <w:rPr>
              <w:rStyle w:val="PlaceholderText"/>
            </w:rPr>
            <w:t>Click or tap here to enter text.</w:t>
          </w:r>
        </w:p>
      </w:docPartBody>
    </w:docPart>
    <w:docPart>
      <w:docPartPr>
        <w:name w:val="8B8661AB58594DECBB383B2A3BD642E3"/>
        <w:category>
          <w:name w:val="General"/>
          <w:gallery w:val="placeholder"/>
        </w:category>
        <w:types>
          <w:type w:val="bbPlcHdr"/>
        </w:types>
        <w:behaviors>
          <w:behavior w:val="content"/>
        </w:behaviors>
        <w:guid w:val="{EF3BEB07-0B32-43CB-857C-1F2F40A13562}"/>
      </w:docPartPr>
      <w:docPartBody>
        <w:p w:rsidR="00000000" w:rsidRDefault="006F59CF" w:rsidP="006F59CF">
          <w:pPr>
            <w:pStyle w:val="8B8661AB58594DECBB383B2A3BD642E3"/>
          </w:pPr>
          <w:r>
            <w:rPr>
              <w:rStyle w:val="PlaceholderText"/>
            </w:rPr>
            <w:t>Click or tap here to enter text.</w:t>
          </w:r>
        </w:p>
      </w:docPartBody>
    </w:docPart>
    <w:docPart>
      <w:docPartPr>
        <w:name w:val="CA2AA4F4570E4575831EB5BDB8433D23"/>
        <w:category>
          <w:name w:val="General"/>
          <w:gallery w:val="placeholder"/>
        </w:category>
        <w:types>
          <w:type w:val="bbPlcHdr"/>
        </w:types>
        <w:behaviors>
          <w:behavior w:val="content"/>
        </w:behaviors>
        <w:guid w:val="{76C7476D-6E86-4FCF-9BED-47A32413878F}"/>
      </w:docPartPr>
      <w:docPartBody>
        <w:p w:rsidR="00000000" w:rsidRDefault="006F59CF" w:rsidP="006F59CF">
          <w:pPr>
            <w:pStyle w:val="CA2AA4F4570E4575831EB5BDB8433D23"/>
          </w:pPr>
          <w:r>
            <w:rPr>
              <w:rStyle w:val="PlaceholderText"/>
            </w:rPr>
            <w:t>Click or tap here to enter text.</w:t>
          </w:r>
        </w:p>
      </w:docPartBody>
    </w:docPart>
    <w:docPart>
      <w:docPartPr>
        <w:name w:val="A4878C8B81684664BA153ED80176E3CA"/>
        <w:category>
          <w:name w:val="General"/>
          <w:gallery w:val="placeholder"/>
        </w:category>
        <w:types>
          <w:type w:val="bbPlcHdr"/>
        </w:types>
        <w:behaviors>
          <w:behavior w:val="content"/>
        </w:behaviors>
        <w:guid w:val="{2903FDBA-F95A-4D8E-83E5-0318DD27504D}"/>
      </w:docPartPr>
      <w:docPartBody>
        <w:p w:rsidR="00000000" w:rsidRDefault="006F59CF" w:rsidP="006F59CF">
          <w:pPr>
            <w:pStyle w:val="A4878C8B81684664BA153ED80176E3CA"/>
          </w:pPr>
          <w:r>
            <w:rPr>
              <w:rStyle w:val="PlaceholderText"/>
            </w:rPr>
            <w:t>Click or tap here to enter text.</w:t>
          </w:r>
        </w:p>
      </w:docPartBody>
    </w:docPart>
    <w:docPart>
      <w:docPartPr>
        <w:name w:val="AB09F196734842AA9F895CC080B02118"/>
        <w:category>
          <w:name w:val="General"/>
          <w:gallery w:val="placeholder"/>
        </w:category>
        <w:types>
          <w:type w:val="bbPlcHdr"/>
        </w:types>
        <w:behaviors>
          <w:behavior w:val="content"/>
        </w:behaviors>
        <w:guid w:val="{D8FEBA23-6FF0-42AF-AA2F-FB09144B5AC0}"/>
      </w:docPartPr>
      <w:docPartBody>
        <w:p w:rsidR="00000000" w:rsidRDefault="006F59CF" w:rsidP="006F59CF">
          <w:pPr>
            <w:pStyle w:val="AB09F196734842AA9F895CC080B02118"/>
          </w:pPr>
          <w:r>
            <w:rPr>
              <w:rStyle w:val="PlaceholderText"/>
            </w:rPr>
            <w:t>Click or tap here to enter text.</w:t>
          </w:r>
        </w:p>
      </w:docPartBody>
    </w:docPart>
    <w:docPart>
      <w:docPartPr>
        <w:name w:val="E3BB444EB2A04357A39335D522A0F9AB"/>
        <w:category>
          <w:name w:val="General"/>
          <w:gallery w:val="placeholder"/>
        </w:category>
        <w:types>
          <w:type w:val="bbPlcHdr"/>
        </w:types>
        <w:behaviors>
          <w:behavior w:val="content"/>
        </w:behaviors>
        <w:guid w:val="{2CE2F335-40E0-42E0-895B-86261D292E75}"/>
      </w:docPartPr>
      <w:docPartBody>
        <w:p w:rsidR="00000000" w:rsidRDefault="006F59CF" w:rsidP="006F59CF">
          <w:pPr>
            <w:pStyle w:val="E3BB444EB2A04357A39335D522A0F9AB"/>
          </w:pPr>
          <w:r>
            <w:rPr>
              <w:rStyle w:val="PlaceholderText"/>
            </w:rPr>
            <w:t>Click or tap here to enter text.</w:t>
          </w:r>
        </w:p>
      </w:docPartBody>
    </w:docPart>
    <w:docPart>
      <w:docPartPr>
        <w:name w:val="A1CA6C04DF0E47B6816483883FC9C1A9"/>
        <w:category>
          <w:name w:val="General"/>
          <w:gallery w:val="placeholder"/>
        </w:category>
        <w:types>
          <w:type w:val="bbPlcHdr"/>
        </w:types>
        <w:behaviors>
          <w:behavior w:val="content"/>
        </w:behaviors>
        <w:guid w:val="{D6E222F4-C74C-4693-B58D-3579024454ED}"/>
      </w:docPartPr>
      <w:docPartBody>
        <w:p w:rsidR="00000000" w:rsidRDefault="006F59CF" w:rsidP="006F59CF">
          <w:pPr>
            <w:pStyle w:val="A1CA6C04DF0E47B6816483883FC9C1A9"/>
          </w:pPr>
          <w:r>
            <w:rPr>
              <w:rStyle w:val="PlaceholderText"/>
            </w:rPr>
            <w:t>Click or tap here to enter text.</w:t>
          </w:r>
        </w:p>
      </w:docPartBody>
    </w:docPart>
    <w:docPart>
      <w:docPartPr>
        <w:name w:val="975FA79A90AA4A1DBD88F9E69C5298F4"/>
        <w:category>
          <w:name w:val="General"/>
          <w:gallery w:val="placeholder"/>
        </w:category>
        <w:types>
          <w:type w:val="bbPlcHdr"/>
        </w:types>
        <w:behaviors>
          <w:behavior w:val="content"/>
        </w:behaviors>
        <w:guid w:val="{092208BC-0CEA-493D-8BAE-BFD27D74535E}"/>
      </w:docPartPr>
      <w:docPartBody>
        <w:p w:rsidR="00000000" w:rsidRDefault="006F59CF" w:rsidP="006F59CF">
          <w:pPr>
            <w:pStyle w:val="975FA79A90AA4A1DBD88F9E69C5298F4"/>
          </w:pPr>
          <w:r>
            <w:rPr>
              <w:rStyle w:val="PlaceholderText"/>
            </w:rPr>
            <w:t>Click or tap here to enter text.</w:t>
          </w:r>
        </w:p>
      </w:docPartBody>
    </w:docPart>
    <w:docPart>
      <w:docPartPr>
        <w:name w:val="866F253E32ED46AEB11E09DE32236FD0"/>
        <w:category>
          <w:name w:val="General"/>
          <w:gallery w:val="placeholder"/>
        </w:category>
        <w:types>
          <w:type w:val="bbPlcHdr"/>
        </w:types>
        <w:behaviors>
          <w:behavior w:val="content"/>
        </w:behaviors>
        <w:guid w:val="{2F0AEA15-39AE-4E32-82D2-93BC935479A7}"/>
      </w:docPartPr>
      <w:docPartBody>
        <w:p w:rsidR="00000000" w:rsidRDefault="006F59CF" w:rsidP="006F59CF">
          <w:pPr>
            <w:pStyle w:val="866F253E32ED46AEB11E09DE32236FD0"/>
          </w:pPr>
          <w:r>
            <w:rPr>
              <w:rStyle w:val="PlaceholderText"/>
            </w:rPr>
            <w:t>Click or tap here to enter text.</w:t>
          </w:r>
        </w:p>
      </w:docPartBody>
    </w:docPart>
    <w:docPart>
      <w:docPartPr>
        <w:name w:val="30451F63D70C44389835B89A22FB8159"/>
        <w:category>
          <w:name w:val="General"/>
          <w:gallery w:val="placeholder"/>
        </w:category>
        <w:types>
          <w:type w:val="bbPlcHdr"/>
        </w:types>
        <w:behaviors>
          <w:behavior w:val="content"/>
        </w:behaviors>
        <w:guid w:val="{2B512A11-21EE-48B5-B703-D5A6050B94B8}"/>
      </w:docPartPr>
      <w:docPartBody>
        <w:p w:rsidR="00000000" w:rsidRDefault="006F59CF" w:rsidP="006F59CF">
          <w:pPr>
            <w:pStyle w:val="30451F63D70C44389835B89A22FB8159"/>
          </w:pPr>
          <w:r>
            <w:rPr>
              <w:rStyle w:val="PlaceholderText"/>
            </w:rPr>
            <w:t>Click or tap here to enter text.</w:t>
          </w:r>
        </w:p>
      </w:docPartBody>
    </w:docPart>
    <w:docPart>
      <w:docPartPr>
        <w:name w:val="126253EF83E44CCCA52B8AA66CB792E3"/>
        <w:category>
          <w:name w:val="General"/>
          <w:gallery w:val="placeholder"/>
        </w:category>
        <w:types>
          <w:type w:val="bbPlcHdr"/>
        </w:types>
        <w:behaviors>
          <w:behavior w:val="content"/>
        </w:behaviors>
        <w:guid w:val="{EEC58794-8924-41F4-B04B-BCC9ADD0CF37}"/>
      </w:docPartPr>
      <w:docPartBody>
        <w:p w:rsidR="00000000" w:rsidRDefault="006F59CF" w:rsidP="006F59CF">
          <w:pPr>
            <w:pStyle w:val="126253EF83E44CCCA52B8AA66CB792E3"/>
          </w:pPr>
          <w:r>
            <w:rPr>
              <w:rStyle w:val="PlaceholderText"/>
            </w:rPr>
            <w:t>Click or tap here to enter text.</w:t>
          </w:r>
        </w:p>
      </w:docPartBody>
    </w:docPart>
    <w:docPart>
      <w:docPartPr>
        <w:name w:val="CFD2F006C9FB470594B8D5ADC02BEEDB"/>
        <w:category>
          <w:name w:val="General"/>
          <w:gallery w:val="placeholder"/>
        </w:category>
        <w:types>
          <w:type w:val="bbPlcHdr"/>
        </w:types>
        <w:behaviors>
          <w:behavior w:val="content"/>
        </w:behaviors>
        <w:guid w:val="{64654AB5-1D6E-44A1-9217-8840FF9533C0}"/>
      </w:docPartPr>
      <w:docPartBody>
        <w:p w:rsidR="00000000" w:rsidRDefault="006F59CF" w:rsidP="006F59CF">
          <w:pPr>
            <w:pStyle w:val="CFD2F006C9FB470594B8D5ADC02BEEDB"/>
          </w:pPr>
          <w:r>
            <w:rPr>
              <w:rStyle w:val="PlaceholderText"/>
            </w:rPr>
            <w:t>Click or tap here to enter text.</w:t>
          </w:r>
        </w:p>
      </w:docPartBody>
    </w:docPart>
    <w:docPart>
      <w:docPartPr>
        <w:name w:val="41E61847F29E4377BC9BF12A3D089A17"/>
        <w:category>
          <w:name w:val="General"/>
          <w:gallery w:val="placeholder"/>
        </w:category>
        <w:types>
          <w:type w:val="bbPlcHdr"/>
        </w:types>
        <w:behaviors>
          <w:behavior w:val="content"/>
        </w:behaviors>
        <w:guid w:val="{C6175DB6-72DF-43BE-9B3A-C555EC15FC36}"/>
      </w:docPartPr>
      <w:docPartBody>
        <w:p w:rsidR="00000000" w:rsidRDefault="006F59CF" w:rsidP="006F59CF">
          <w:pPr>
            <w:pStyle w:val="41E61847F29E4377BC9BF12A3D089A17"/>
          </w:pPr>
          <w:r>
            <w:rPr>
              <w:rStyle w:val="PlaceholderText"/>
            </w:rPr>
            <w:t>Click or tap here to enter text.</w:t>
          </w:r>
        </w:p>
      </w:docPartBody>
    </w:docPart>
    <w:docPart>
      <w:docPartPr>
        <w:name w:val="BD98E012351848898C02E54603C8D2CF"/>
        <w:category>
          <w:name w:val="General"/>
          <w:gallery w:val="placeholder"/>
        </w:category>
        <w:types>
          <w:type w:val="bbPlcHdr"/>
        </w:types>
        <w:behaviors>
          <w:behavior w:val="content"/>
        </w:behaviors>
        <w:guid w:val="{DCD3F719-0A27-4B5E-9900-27D63B973FFC}"/>
      </w:docPartPr>
      <w:docPartBody>
        <w:p w:rsidR="00000000" w:rsidRDefault="006F59CF" w:rsidP="006F59CF">
          <w:pPr>
            <w:pStyle w:val="BD98E012351848898C02E54603C8D2CF"/>
          </w:pPr>
          <w:r>
            <w:rPr>
              <w:rStyle w:val="PlaceholderText"/>
            </w:rPr>
            <w:t>Click or tap here to enter text.</w:t>
          </w:r>
        </w:p>
      </w:docPartBody>
    </w:docPart>
    <w:docPart>
      <w:docPartPr>
        <w:name w:val="63A6A465CA5443F98A1EDDE37981DBDA"/>
        <w:category>
          <w:name w:val="General"/>
          <w:gallery w:val="placeholder"/>
        </w:category>
        <w:types>
          <w:type w:val="bbPlcHdr"/>
        </w:types>
        <w:behaviors>
          <w:behavior w:val="content"/>
        </w:behaviors>
        <w:guid w:val="{3B7899DC-4789-49EE-B19A-80C6BD5D44D0}"/>
      </w:docPartPr>
      <w:docPartBody>
        <w:p w:rsidR="00000000" w:rsidRDefault="006F59CF" w:rsidP="006F59CF">
          <w:pPr>
            <w:pStyle w:val="63A6A465CA5443F98A1EDDE37981DBDA"/>
          </w:pPr>
          <w:r>
            <w:rPr>
              <w:rStyle w:val="PlaceholderText"/>
            </w:rPr>
            <w:t>Click or tap here to enter text.</w:t>
          </w:r>
        </w:p>
      </w:docPartBody>
    </w:docPart>
    <w:docPart>
      <w:docPartPr>
        <w:name w:val="42CB2EC33DC64147B1C909C83B5755BC"/>
        <w:category>
          <w:name w:val="General"/>
          <w:gallery w:val="placeholder"/>
        </w:category>
        <w:types>
          <w:type w:val="bbPlcHdr"/>
        </w:types>
        <w:behaviors>
          <w:behavior w:val="content"/>
        </w:behaviors>
        <w:guid w:val="{DA30482C-97B9-45E6-88DF-F0EA6D286573}"/>
      </w:docPartPr>
      <w:docPartBody>
        <w:p w:rsidR="00000000" w:rsidRDefault="006F59CF" w:rsidP="006F59CF">
          <w:pPr>
            <w:pStyle w:val="42CB2EC33DC64147B1C909C83B5755BC"/>
          </w:pPr>
          <w:r>
            <w:rPr>
              <w:rStyle w:val="PlaceholderText"/>
            </w:rPr>
            <w:t>Click or tap here to enter text.</w:t>
          </w:r>
        </w:p>
      </w:docPartBody>
    </w:docPart>
    <w:docPart>
      <w:docPartPr>
        <w:name w:val="C587D520F879482EAB6022BB31E896CB"/>
        <w:category>
          <w:name w:val="General"/>
          <w:gallery w:val="placeholder"/>
        </w:category>
        <w:types>
          <w:type w:val="bbPlcHdr"/>
        </w:types>
        <w:behaviors>
          <w:behavior w:val="content"/>
        </w:behaviors>
        <w:guid w:val="{7D1933FB-9392-4A60-BD93-0D83B7B7E997}"/>
      </w:docPartPr>
      <w:docPartBody>
        <w:p w:rsidR="00000000" w:rsidRDefault="006F59CF" w:rsidP="006F59CF">
          <w:pPr>
            <w:pStyle w:val="C587D520F879482EAB6022BB31E896CB"/>
          </w:pPr>
          <w:r>
            <w:rPr>
              <w:rStyle w:val="PlaceholderText"/>
            </w:rPr>
            <w:t>Click or tap here to enter text.</w:t>
          </w:r>
        </w:p>
      </w:docPartBody>
    </w:docPart>
    <w:docPart>
      <w:docPartPr>
        <w:name w:val="978628E7FD8246C4991B048F3444DA34"/>
        <w:category>
          <w:name w:val="General"/>
          <w:gallery w:val="placeholder"/>
        </w:category>
        <w:types>
          <w:type w:val="bbPlcHdr"/>
        </w:types>
        <w:behaviors>
          <w:behavior w:val="content"/>
        </w:behaviors>
        <w:guid w:val="{133C14E5-FDA0-4AF1-B182-C06996D4FBD2}"/>
      </w:docPartPr>
      <w:docPartBody>
        <w:p w:rsidR="00000000" w:rsidRDefault="006F59CF" w:rsidP="006F59CF">
          <w:pPr>
            <w:pStyle w:val="978628E7FD8246C4991B048F3444DA34"/>
          </w:pPr>
          <w:r>
            <w:rPr>
              <w:rStyle w:val="PlaceholderText"/>
            </w:rPr>
            <w:t>Click or tap here to enter text.</w:t>
          </w:r>
        </w:p>
      </w:docPartBody>
    </w:docPart>
    <w:docPart>
      <w:docPartPr>
        <w:name w:val="5074B75C491443CCA1CCDFBFD8F986AB"/>
        <w:category>
          <w:name w:val="General"/>
          <w:gallery w:val="placeholder"/>
        </w:category>
        <w:types>
          <w:type w:val="bbPlcHdr"/>
        </w:types>
        <w:behaviors>
          <w:behavior w:val="content"/>
        </w:behaviors>
        <w:guid w:val="{D2F6A2D1-8356-4E59-9774-766D3F37BA55}"/>
      </w:docPartPr>
      <w:docPartBody>
        <w:p w:rsidR="00000000" w:rsidRDefault="006F59CF" w:rsidP="006F59CF">
          <w:pPr>
            <w:pStyle w:val="5074B75C491443CCA1CCDFBFD8F986AB"/>
          </w:pPr>
          <w:r>
            <w:rPr>
              <w:rStyle w:val="PlaceholderText"/>
            </w:rPr>
            <w:t>Click or tap here to enter text.</w:t>
          </w:r>
        </w:p>
      </w:docPartBody>
    </w:docPart>
    <w:docPart>
      <w:docPartPr>
        <w:name w:val="0B589A55DD8A4C2880A48CF8DD5B4B74"/>
        <w:category>
          <w:name w:val="General"/>
          <w:gallery w:val="placeholder"/>
        </w:category>
        <w:types>
          <w:type w:val="bbPlcHdr"/>
        </w:types>
        <w:behaviors>
          <w:behavior w:val="content"/>
        </w:behaviors>
        <w:guid w:val="{4ABFA682-4AAA-48E6-AF58-66455686C691}"/>
      </w:docPartPr>
      <w:docPartBody>
        <w:p w:rsidR="00000000" w:rsidRDefault="006F59CF" w:rsidP="006F59CF">
          <w:pPr>
            <w:pStyle w:val="0B589A55DD8A4C2880A48CF8DD5B4B74"/>
          </w:pPr>
          <w:r>
            <w:rPr>
              <w:rStyle w:val="PlaceholderText"/>
            </w:rPr>
            <w:t>Click or tap here to enter text.</w:t>
          </w:r>
        </w:p>
      </w:docPartBody>
    </w:docPart>
    <w:docPart>
      <w:docPartPr>
        <w:name w:val="9EFE39AA270E4A6095DCAAEDC663CEB9"/>
        <w:category>
          <w:name w:val="General"/>
          <w:gallery w:val="placeholder"/>
        </w:category>
        <w:types>
          <w:type w:val="bbPlcHdr"/>
        </w:types>
        <w:behaviors>
          <w:behavior w:val="content"/>
        </w:behaviors>
        <w:guid w:val="{1E73F997-09AE-4D00-9220-C7FB52A7864F}"/>
      </w:docPartPr>
      <w:docPartBody>
        <w:p w:rsidR="00000000" w:rsidRDefault="006F59CF" w:rsidP="006F59CF">
          <w:pPr>
            <w:pStyle w:val="9EFE39AA270E4A6095DCAAEDC663CEB9"/>
          </w:pPr>
          <w:r>
            <w:rPr>
              <w:rStyle w:val="PlaceholderText"/>
            </w:rPr>
            <w:t>Click or tap here to enter text.</w:t>
          </w:r>
        </w:p>
      </w:docPartBody>
    </w:docPart>
    <w:docPart>
      <w:docPartPr>
        <w:name w:val="1E92B068F43C41B29ACF4222DA30FB9B"/>
        <w:category>
          <w:name w:val="General"/>
          <w:gallery w:val="placeholder"/>
        </w:category>
        <w:types>
          <w:type w:val="bbPlcHdr"/>
        </w:types>
        <w:behaviors>
          <w:behavior w:val="content"/>
        </w:behaviors>
        <w:guid w:val="{4506CD4C-9B98-4EE5-9D59-78AAD9E93A45}"/>
      </w:docPartPr>
      <w:docPartBody>
        <w:p w:rsidR="00000000" w:rsidRDefault="006F59CF" w:rsidP="006F59CF">
          <w:pPr>
            <w:pStyle w:val="1E92B068F43C41B29ACF4222DA30FB9B"/>
          </w:pPr>
          <w:r>
            <w:rPr>
              <w:rStyle w:val="PlaceholderText"/>
            </w:rPr>
            <w:t>Click or tap here to enter text.</w:t>
          </w:r>
        </w:p>
      </w:docPartBody>
    </w:docPart>
    <w:docPart>
      <w:docPartPr>
        <w:name w:val="FC9C8F8715BA48C98270918B66011E58"/>
        <w:category>
          <w:name w:val="General"/>
          <w:gallery w:val="placeholder"/>
        </w:category>
        <w:types>
          <w:type w:val="bbPlcHdr"/>
        </w:types>
        <w:behaviors>
          <w:behavior w:val="content"/>
        </w:behaviors>
        <w:guid w:val="{FCE67CB9-3A74-4F24-969E-1F330DF683BF}"/>
      </w:docPartPr>
      <w:docPartBody>
        <w:p w:rsidR="00000000" w:rsidRDefault="006F59CF" w:rsidP="006F59CF">
          <w:pPr>
            <w:pStyle w:val="FC9C8F8715BA48C98270918B66011E58"/>
          </w:pPr>
          <w:r>
            <w:rPr>
              <w:rStyle w:val="PlaceholderText"/>
            </w:rPr>
            <w:t>Click or tap here to enter text.</w:t>
          </w:r>
        </w:p>
      </w:docPartBody>
    </w:docPart>
    <w:docPart>
      <w:docPartPr>
        <w:name w:val="02D10A855FAF4450A2D90A6A20E0D1D5"/>
        <w:category>
          <w:name w:val="General"/>
          <w:gallery w:val="placeholder"/>
        </w:category>
        <w:types>
          <w:type w:val="bbPlcHdr"/>
        </w:types>
        <w:behaviors>
          <w:behavior w:val="content"/>
        </w:behaviors>
        <w:guid w:val="{341E39FE-955D-4301-8D28-BE1F464852B8}"/>
      </w:docPartPr>
      <w:docPartBody>
        <w:p w:rsidR="00000000" w:rsidRDefault="006F59CF" w:rsidP="006F59CF">
          <w:pPr>
            <w:pStyle w:val="02D10A855FAF4450A2D90A6A20E0D1D5"/>
          </w:pPr>
          <w:r>
            <w:rPr>
              <w:rStyle w:val="PlaceholderText"/>
            </w:rPr>
            <w:t>Click or tap here to enter text.</w:t>
          </w:r>
        </w:p>
      </w:docPartBody>
    </w:docPart>
    <w:docPart>
      <w:docPartPr>
        <w:name w:val="795CF0C1AE594B77A74548A993530DF7"/>
        <w:category>
          <w:name w:val="General"/>
          <w:gallery w:val="placeholder"/>
        </w:category>
        <w:types>
          <w:type w:val="bbPlcHdr"/>
        </w:types>
        <w:behaviors>
          <w:behavior w:val="content"/>
        </w:behaviors>
        <w:guid w:val="{8FA7320D-A833-4237-8CAB-98B83AE46B2C}"/>
      </w:docPartPr>
      <w:docPartBody>
        <w:p w:rsidR="00000000" w:rsidRDefault="006F59CF" w:rsidP="006F59CF">
          <w:pPr>
            <w:pStyle w:val="795CF0C1AE594B77A74548A993530DF7"/>
          </w:pPr>
          <w:r>
            <w:rPr>
              <w:rStyle w:val="PlaceholderText"/>
            </w:rPr>
            <w:t>Click or tap here to enter text.</w:t>
          </w:r>
        </w:p>
      </w:docPartBody>
    </w:docPart>
    <w:docPart>
      <w:docPartPr>
        <w:name w:val="51B57160598A4473903E74224E7112FA"/>
        <w:category>
          <w:name w:val="General"/>
          <w:gallery w:val="placeholder"/>
        </w:category>
        <w:types>
          <w:type w:val="bbPlcHdr"/>
        </w:types>
        <w:behaviors>
          <w:behavior w:val="content"/>
        </w:behaviors>
        <w:guid w:val="{83D0F003-7AD3-48F8-90D2-1DF200A3722C}"/>
      </w:docPartPr>
      <w:docPartBody>
        <w:p w:rsidR="00000000" w:rsidRDefault="006F59CF" w:rsidP="006F59CF">
          <w:pPr>
            <w:pStyle w:val="51B57160598A4473903E74224E7112FA"/>
          </w:pPr>
          <w:r>
            <w:rPr>
              <w:rStyle w:val="PlaceholderText"/>
            </w:rPr>
            <w:t>Click or tap here to enter text.</w:t>
          </w:r>
        </w:p>
      </w:docPartBody>
    </w:docPart>
    <w:docPart>
      <w:docPartPr>
        <w:name w:val="4295ABE69F7B401A9BFCF61C7F991B06"/>
        <w:category>
          <w:name w:val="General"/>
          <w:gallery w:val="placeholder"/>
        </w:category>
        <w:types>
          <w:type w:val="bbPlcHdr"/>
        </w:types>
        <w:behaviors>
          <w:behavior w:val="content"/>
        </w:behaviors>
        <w:guid w:val="{605ADE55-507B-4C00-BBF9-F6CB8991AE91}"/>
      </w:docPartPr>
      <w:docPartBody>
        <w:p w:rsidR="00000000" w:rsidRDefault="006F59CF" w:rsidP="006F59CF">
          <w:pPr>
            <w:pStyle w:val="4295ABE69F7B401A9BFCF61C7F991B06"/>
          </w:pPr>
          <w:r>
            <w:rPr>
              <w:rStyle w:val="PlaceholderText"/>
            </w:rPr>
            <w:t>Click or tap here to enter text.</w:t>
          </w:r>
        </w:p>
      </w:docPartBody>
    </w:docPart>
    <w:docPart>
      <w:docPartPr>
        <w:name w:val="818BDC7AF27F4D098ECF0F5CAC57533C"/>
        <w:category>
          <w:name w:val="General"/>
          <w:gallery w:val="placeholder"/>
        </w:category>
        <w:types>
          <w:type w:val="bbPlcHdr"/>
        </w:types>
        <w:behaviors>
          <w:behavior w:val="content"/>
        </w:behaviors>
        <w:guid w:val="{06FA11EF-E55E-4301-92BC-533D83650230}"/>
      </w:docPartPr>
      <w:docPartBody>
        <w:p w:rsidR="00000000" w:rsidRDefault="006F59CF" w:rsidP="006F59CF">
          <w:pPr>
            <w:pStyle w:val="818BDC7AF27F4D098ECF0F5CAC57533C"/>
          </w:pPr>
          <w:r>
            <w:rPr>
              <w:rStyle w:val="PlaceholderText"/>
            </w:rPr>
            <w:t>Click or tap here to enter text.</w:t>
          </w:r>
        </w:p>
      </w:docPartBody>
    </w:docPart>
    <w:docPart>
      <w:docPartPr>
        <w:name w:val="87C0CDB5F39A45EAB075C6FF52CBAA37"/>
        <w:category>
          <w:name w:val="General"/>
          <w:gallery w:val="placeholder"/>
        </w:category>
        <w:types>
          <w:type w:val="bbPlcHdr"/>
        </w:types>
        <w:behaviors>
          <w:behavior w:val="content"/>
        </w:behaviors>
        <w:guid w:val="{25C22B11-6B90-486F-B8DD-4682E7F8605A}"/>
      </w:docPartPr>
      <w:docPartBody>
        <w:p w:rsidR="00000000" w:rsidRDefault="006F59CF" w:rsidP="006F59CF">
          <w:pPr>
            <w:pStyle w:val="87C0CDB5F39A45EAB075C6FF52CBAA37"/>
          </w:pPr>
          <w:r>
            <w:rPr>
              <w:rStyle w:val="PlaceholderText"/>
            </w:rPr>
            <w:t>Click or tap here to enter text.</w:t>
          </w:r>
        </w:p>
      </w:docPartBody>
    </w:docPart>
    <w:docPart>
      <w:docPartPr>
        <w:name w:val="20E93CA84367417F9E26671EAEB27BC1"/>
        <w:category>
          <w:name w:val="General"/>
          <w:gallery w:val="placeholder"/>
        </w:category>
        <w:types>
          <w:type w:val="bbPlcHdr"/>
        </w:types>
        <w:behaviors>
          <w:behavior w:val="content"/>
        </w:behaviors>
        <w:guid w:val="{72F167CB-D868-4D49-99F9-D96EAD97FB11}"/>
      </w:docPartPr>
      <w:docPartBody>
        <w:p w:rsidR="00000000" w:rsidRDefault="006F59CF" w:rsidP="006F59CF">
          <w:pPr>
            <w:pStyle w:val="20E93CA84367417F9E26671EAEB27BC1"/>
          </w:pPr>
          <w:r>
            <w:rPr>
              <w:rStyle w:val="PlaceholderText"/>
            </w:rPr>
            <w:t>Click or tap here to enter text.</w:t>
          </w:r>
        </w:p>
      </w:docPartBody>
    </w:docPart>
    <w:docPart>
      <w:docPartPr>
        <w:name w:val="1A32C4DC491941BF957D0000D1137F07"/>
        <w:category>
          <w:name w:val="General"/>
          <w:gallery w:val="placeholder"/>
        </w:category>
        <w:types>
          <w:type w:val="bbPlcHdr"/>
        </w:types>
        <w:behaviors>
          <w:behavior w:val="content"/>
        </w:behaviors>
        <w:guid w:val="{AD190124-939A-4D5A-8E04-9344B709233F}"/>
      </w:docPartPr>
      <w:docPartBody>
        <w:p w:rsidR="00000000" w:rsidRDefault="006F59CF" w:rsidP="006F59CF">
          <w:pPr>
            <w:pStyle w:val="1A32C4DC491941BF957D0000D1137F07"/>
          </w:pPr>
          <w:r>
            <w:rPr>
              <w:rStyle w:val="PlaceholderText"/>
            </w:rPr>
            <w:t>Click or tap here to enter text.</w:t>
          </w:r>
        </w:p>
      </w:docPartBody>
    </w:docPart>
    <w:docPart>
      <w:docPartPr>
        <w:name w:val="59EEB36130A44ACDB4008B9E28505372"/>
        <w:category>
          <w:name w:val="General"/>
          <w:gallery w:val="placeholder"/>
        </w:category>
        <w:types>
          <w:type w:val="bbPlcHdr"/>
        </w:types>
        <w:behaviors>
          <w:behavior w:val="content"/>
        </w:behaviors>
        <w:guid w:val="{B5A27397-542E-49A5-A7C7-7AEBDED6A7A2}"/>
      </w:docPartPr>
      <w:docPartBody>
        <w:p w:rsidR="00000000" w:rsidRDefault="006F59CF" w:rsidP="006F59CF">
          <w:pPr>
            <w:pStyle w:val="59EEB36130A44ACDB4008B9E28505372"/>
          </w:pPr>
          <w:r>
            <w:rPr>
              <w:rStyle w:val="PlaceholderText"/>
            </w:rPr>
            <w:t>Click or tap here to enter text.</w:t>
          </w:r>
        </w:p>
      </w:docPartBody>
    </w:docPart>
    <w:docPart>
      <w:docPartPr>
        <w:name w:val="1D3C91CB7FF9444FAE5B8396A4C337BE"/>
        <w:category>
          <w:name w:val="General"/>
          <w:gallery w:val="placeholder"/>
        </w:category>
        <w:types>
          <w:type w:val="bbPlcHdr"/>
        </w:types>
        <w:behaviors>
          <w:behavior w:val="content"/>
        </w:behaviors>
        <w:guid w:val="{47EAEFBB-5EDC-47D9-AA46-0B03071C3A2A}"/>
      </w:docPartPr>
      <w:docPartBody>
        <w:p w:rsidR="00000000" w:rsidRDefault="006F59CF" w:rsidP="006F59CF">
          <w:pPr>
            <w:pStyle w:val="1D3C91CB7FF9444FAE5B8396A4C337BE"/>
          </w:pPr>
          <w:r>
            <w:rPr>
              <w:rStyle w:val="PlaceholderText"/>
            </w:rPr>
            <w:t>Click or tap here to enter text.</w:t>
          </w:r>
        </w:p>
      </w:docPartBody>
    </w:docPart>
    <w:docPart>
      <w:docPartPr>
        <w:name w:val="CF9CDC8E4BFE4CDE881CC17667C179C0"/>
        <w:category>
          <w:name w:val="General"/>
          <w:gallery w:val="placeholder"/>
        </w:category>
        <w:types>
          <w:type w:val="bbPlcHdr"/>
        </w:types>
        <w:behaviors>
          <w:behavior w:val="content"/>
        </w:behaviors>
        <w:guid w:val="{AFCA579F-F4EE-4AD7-A395-44A912F4C211}"/>
      </w:docPartPr>
      <w:docPartBody>
        <w:p w:rsidR="00000000" w:rsidRDefault="006F59CF" w:rsidP="006F59CF">
          <w:pPr>
            <w:pStyle w:val="CF9CDC8E4BFE4CDE881CC17667C179C0"/>
          </w:pPr>
          <w:r>
            <w:rPr>
              <w:rStyle w:val="PlaceholderText"/>
            </w:rPr>
            <w:t>Click or tap here to enter text.</w:t>
          </w:r>
        </w:p>
      </w:docPartBody>
    </w:docPart>
    <w:docPart>
      <w:docPartPr>
        <w:name w:val="CC3C5A90438D44C7BC9C4A56CD290E05"/>
        <w:category>
          <w:name w:val="General"/>
          <w:gallery w:val="placeholder"/>
        </w:category>
        <w:types>
          <w:type w:val="bbPlcHdr"/>
        </w:types>
        <w:behaviors>
          <w:behavior w:val="content"/>
        </w:behaviors>
        <w:guid w:val="{3EF1D3AA-716A-4EF2-AD81-5D942F3ED16C}"/>
      </w:docPartPr>
      <w:docPartBody>
        <w:p w:rsidR="00000000" w:rsidRDefault="006F59CF" w:rsidP="006F59CF">
          <w:pPr>
            <w:pStyle w:val="CC3C5A90438D44C7BC9C4A56CD290E05"/>
          </w:pPr>
          <w:r>
            <w:rPr>
              <w:rStyle w:val="PlaceholderText"/>
            </w:rPr>
            <w:t>Click or tap here to enter text.</w:t>
          </w:r>
        </w:p>
      </w:docPartBody>
    </w:docPart>
    <w:docPart>
      <w:docPartPr>
        <w:name w:val="2AB12CC902FA4BCD9482D859E2C6EA33"/>
        <w:category>
          <w:name w:val="General"/>
          <w:gallery w:val="placeholder"/>
        </w:category>
        <w:types>
          <w:type w:val="bbPlcHdr"/>
        </w:types>
        <w:behaviors>
          <w:behavior w:val="content"/>
        </w:behaviors>
        <w:guid w:val="{F4D4EAA1-3446-4A98-858C-69A03AEA8E21}"/>
      </w:docPartPr>
      <w:docPartBody>
        <w:p w:rsidR="00000000" w:rsidRDefault="006F59CF" w:rsidP="006F59CF">
          <w:pPr>
            <w:pStyle w:val="2AB12CC902FA4BCD9482D859E2C6EA33"/>
          </w:pPr>
          <w:r>
            <w:rPr>
              <w:rStyle w:val="PlaceholderText"/>
            </w:rPr>
            <w:t>Click or tap here to enter text.</w:t>
          </w:r>
        </w:p>
      </w:docPartBody>
    </w:docPart>
    <w:docPart>
      <w:docPartPr>
        <w:name w:val="646BDA14B0F346AAA0781684E0CF01AF"/>
        <w:category>
          <w:name w:val="General"/>
          <w:gallery w:val="placeholder"/>
        </w:category>
        <w:types>
          <w:type w:val="bbPlcHdr"/>
        </w:types>
        <w:behaviors>
          <w:behavior w:val="content"/>
        </w:behaviors>
        <w:guid w:val="{ABBA9FAA-3E3E-410F-96F3-AE24549F4081}"/>
      </w:docPartPr>
      <w:docPartBody>
        <w:p w:rsidR="00000000" w:rsidRDefault="006F59CF" w:rsidP="006F59CF">
          <w:pPr>
            <w:pStyle w:val="646BDA14B0F346AAA0781684E0CF01AF"/>
          </w:pPr>
          <w:r>
            <w:rPr>
              <w:rStyle w:val="PlaceholderText"/>
            </w:rPr>
            <w:t>Click or tap here to enter text.</w:t>
          </w:r>
        </w:p>
      </w:docPartBody>
    </w:docPart>
    <w:docPart>
      <w:docPartPr>
        <w:name w:val="6845F71D9EDD4E75A58ECEA3AD4649C6"/>
        <w:category>
          <w:name w:val="General"/>
          <w:gallery w:val="placeholder"/>
        </w:category>
        <w:types>
          <w:type w:val="bbPlcHdr"/>
        </w:types>
        <w:behaviors>
          <w:behavior w:val="content"/>
        </w:behaviors>
        <w:guid w:val="{CC2ECE44-4E24-436C-8D72-86CC6776D93E}"/>
      </w:docPartPr>
      <w:docPartBody>
        <w:p w:rsidR="00000000" w:rsidRDefault="006F59CF" w:rsidP="006F59CF">
          <w:pPr>
            <w:pStyle w:val="6845F71D9EDD4E75A58ECEA3AD4649C6"/>
          </w:pPr>
          <w:r>
            <w:rPr>
              <w:rStyle w:val="PlaceholderText"/>
            </w:rPr>
            <w:t>Click or tap here to enter text.</w:t>
          </w:r>
        </w:p>
      </w:docPartBody>
    </w:docPart>
    <w:docPart>
      <w:docPartPr>
        <w:name w:val="0A5518573F7A4FD9953555E795BC017A"/>
        <w:category>
          <w:name w:val="General"/>
          <w:gallery w:val="placeholder"/>
        </w:category>
        <w:types>
          <w:type w:val="bbPlcHdr"/>
        </w:types>
        <w:behaviors>
          <w:behavior w:val="content"/>
        </w:behaviors>
        <w:guid w:val="{372EC18E-6CD7-4F74-A4DD-D9408E1A37E3}"/>
      </w:docPartPr>
      <w:docPartBody>
        <w:p w:rsidR="00000000" w:rsidRDefault="006F59CF" w:rsidP="006F59CF">
          <w:pPr>
            <w:pStyle w:val="0A5518573F7A4FD9953555E795BC017A"/>
          </w:pPr>
          <w:r>
            <w:rPr>
              <w:rStyle w:val="PlaceholderText"/>
            </w:rPr>
            <w:t>Click or tap here to enter text.</w:t>
          </w:r>
        </w:p>
      </w:docPartBody>
    </w:docPart>
    <w:docPart>
      <w:docPartPr>
        <w:name w:val="7D8655ED63EF4763ADC303B72B525DC7"/>
        <w:category>
          <w:name w:val="General"/>
          <w:gallery w:val="placeholder"/>
        </w:category>
        <w:types>
          <w:type w:val="bbPlcHdr"/>
        </w:types>
        <w:behaviors>
          <w:behavior w:val="content"/>
        </w:behaviors>
        <w:guid w:val="{8AB375E3-A3BD-4CF6-8493-A4EEE945455B}"/>
      </w:docPartPr>
      <w:docPartBody>
        <w:p w:rsidR="00000000" w:rsidRDefault="006F59CF" w:rsidP="006F59CF">
          <w:pPr>
            <w:pStyle w:val="7D8655ED63EF4763ADC303B72B525DC7"/>
          </w:pPr>
          <w:r>
            <w:rPr>
              <w:rStyle w:val="PlaceholderText"/>
            </w:rPr>
            <w:t>Click or tap here to enter text.</w:t>
          </w:r>
        </w:p>
      </w:docPartBody>
    </w:docPart>
    <w:docPart>
      <w:docPartPr>
        <w:name w:val="BE6676F9A4C647F083CF1BB8C43E59B7"/>
        <w:category>
          <w:name w:val="General"/>
          <w:gallery w:val="placeholder"/>
        </w:category>
        <w:types>
          <w:type w:val="bbPlcHdr"/>
        </w:types>
        <w:behaviors>
          <w:behavior w:val="content"/>
        </w:behaviors>
        <w:guid w:val="{35F6674F-29E3-436C-B0F9-3AF68CFD5D74}"/>
      </w:docPartPr>
      <w:docPartBody>
        <w:p w:rsidR="00000000" w:rsidRDefault="006F59CF" w:rsidP="006F59CF">
          <w:pPr>
            <w:pStyle w:val="BE6676F9A4C647F083CF1BB8C43E59B7"/>
          </w:pPr>
          <w:r>
            <w:rPr>
              <w:rStyle w:val="PlaceholderText"/>
            </w:rPr>
            <w:t>Click or tap here to enter text.</w:t>
          </w:r>
        </w:p>
      </w:docPartBody>
    </w:docPart>
    <w:docPart>
      <w:docPartPr>
        <w:name w:val="B0E34632D94945878BDAFD7BAF179445"/>
        <w:category>
          <w:name w:val="General"/>
          <w:gallery w:val="placeholder"/>
        </w:category>
        <w:types>
          <w:type w:val="bbPlcHdr"/>
        </w:types>
        <w:behaviors>
          <w:behavior w:val="content"/>
        </w:behaviors>
        <w:guid w:val="{0CA0A952-09E3-4CFC-A370-33CA50F17C18}"/>
      </w:docPartPr>
      <w:docPartBody>
        <w:p w:rsidR="00000000" w:rsidRDefault="006F59CF" w:rsidP="006F59CF">
          <w:pPr>
            <w:pStyle w:val="B0E34632D94945878BDAFD7BAF179445"/>
          </w:pPr>
          <w:r>
            <w:rPr>
              <w:rStyle w:val="PlaceholderText"/>
            </w:rPr>
            <w:t>Click or tap here to enter text.</w:t>
          </w:r>
        </w:p>
      </w:docPartBody>
    </w:docPart>
    <w:docPart>
      <w:docPartPr>
        <w:name w:val="DD36D1B58C9F4624B0BBD2016B97BA8F"/>
        <w:category>
          <w:name w:val="General"/>
          <w:gallery w:val="placeholder"/>
        </w:category>
        <w:types>
          <w:type w:val="bbPlcHdr"/>
        </w:types>
        <w:behaviors>
          <w:behavior w:val="content"/>
        </w:behaviors>
        <w:guid w:val="{DB5EBF4F-C240-48DA-ACBC-A5055B6CE2B6}"/>
      </w:docPartPr>
      <w:docPartBody>
        <w:p w:rsidR="00000000" w:rsidRDefault="006F59CF" w:rsidP="006F59CF">
          <w:pPr>
            <w:pStyle w:val="DD36D1B58C9F4624B0BBD2016B97BA8F"/>
          </w:pPr>
          <w:r>
            <w:rPr>
              <w:rStyle w:val="PlaceholderText"/>
            </w:rPr>
            <w:t>Click or tap here to enter text.</w:t>
          </w:r>
        </w:p>
      </w:docPartBody>
    </w:docPart>
    <w:docPart>
      <w:docPartPr>
        <w:name w:val="0FA5F9258B944C95ADB47DF9D00377AA"/>
        <w:category>
          <w:name w:val="General"/>
          <w:gallery w:val="placeholder"/>
        </w:category>
        <w:types>
          <w:type w:val="bbPlcHdr"/>
        </w:types>
        <w:behaviors>
          <w:behavior w:val="content"/>
        </w:behaviors>
        <w:guid w:val="{6AFEB467-8018-4AD7-BBD8-EE9BAD8096CC}"/>
      </w:docPartPr>
      <w:docPartBody>
        <w:p w:rsidR="00000000" w:rsidRDefault="006F59CF" w:rsidP="006F59CF">
          <w:pPr>
            <w:pStyle w:val="0FA5F9258B944C95ADB47DF9D00377AA"/>
          </w:pPr>
          <w:r>
            <w:rPr>
              <w:rStyle w:val="PlaceholderText"/>
            </w:rPr>
            <w:t>Click or tap here to enter text.</w:t>
          </w:r>
        </w:p>
      </w:docPartBody>
    </w:docPart>
    <w:docPart>
      <w:docPartPr>
        <w:name w:val="A245F7D8F7184276A9B8CC45D06C7732"/>
        <w:category>
          <w:name w:val="General"/>
          <w:gallery w:val="placeholder"/>
        </w:category>
        <w:types>
          <w:type w:val="bbPlcHdr"/>
        </w:types>
        <w:behaviors>
          <w:behavior w:val="content"/>
        </w:behaviors>
        <w:guid w:val="{813CECDE-B89B-4CE2-B764-36C935C2BC53}"/>
      </w:docPartPr>
      <w:docPartBody>
        <w:p w:rsidR="00000000" w:rsidRDefault="006F59CF" w:rsidP="006F59CF">
          <w:pPr>
            <w:pStyle w:val="A245F7D8F7184276A9B8CC45D06C7732"/>
          </w:pPr>
          <w:r>
            <w:rPr>
              <w:rStyle w:val="PlaceholderText"/>
            </w:rPr>
            <w:t>Click or tap here to enter text.</w:t>
          </w:r>
        </w:p>
      </w:docPartBody>
    </w:docPart>
    <w:docPart>
      <w:docPartPr>
        <w:name w:val="E47813B46BF34854ADB3315794732D25"/>
        <w:category>
          <w:name w:val="General"/>
          <w:gallery w:val="placeholder"/>
        </w:category>
        <w:types>
          <w:type w:val="bbPlcHdr"/>
        </w:types>
        <w:behaviors>
          <w:behavior w:val="content"/>
        </w:behaviors>
        <w:guid w:val="{339778E1-23A2-4BC2-99ED-0ECD844D259D}"/>
      </w:docPartPr>
      <w:docPartBody>
        <w:p w:rsidR="00000000" w:rsidRDefault="006F59CF" w:rsidP="006F59CF">
          <w:pPr>
            <w:pStyle w:val="E47813B46BF34854ADB3315794732D25"/>
          </w:pPr>
          <w:r>
            <w:rPr>
              <w:rStyle w:val="PlaceholderText"/>
            </w:rPr>
            <w:t>Click or tap here to enter text.</w:t>
          </w:r>
        </w:p>
      </w:docPartBody>
    </w:docPart>
    <w:docPart>
      <w:docPartPr>
        <w:name w:val="E056FB1DAA07425CBE382FC34074B9C1"/>
        <w:category>
          <w:name w:val="General"/>
          <w:gallery w:val="placeholder"/>
        </w:category>
        <w:types>
          <w:type w:val="bbPlcHdr"/>
        </w:types>
        <w:behaviors>
          <w:behavior w:val="content"/>
        </w:behaviors>
        <w:guid w:val="{B45C2F8F-2759-4F7B-8490-622B35E811AE}"/>
      </w:docPartPr>
      <w:docPartBody>
        <w:p w:rsidR="00000000" w:rsidRDefault="006F59CF" w:rsidP="006F59CF">
          <w:pPr>
            <w:pStyle w:val="E056FB1DAA07425CBE382FC34074B9C1"/>
          </w:pPr>
          <w:r>
            <w:rPr>
              <w:rStyle w:val="PlaceholderText"/>
            </w:rPr>
            <w:t>Click or tap here to enter text.</w:t>
          </w:r>
        </w:p>
      </w:docPartBody>
    </w:docPart>
    <w:docPart>
      <w:docPartPr>
        <w:name w:val="B21BC1141F2D481D83204B5B5B934E95"/>
        <w:category>
          <w:name w:val="General"/>
          <w:gallery w:val="placeholder"/>
        </w:category>
        <w:types>
          <w:type w:val="bbPlcHdr"/>
        </w:types>
        <w:behaviors>
          <w:behavior w:val="content"/>
        </w:behaviors>
        <w:guid w:val="{66902F60-F431-4346-9C7E-1A25B6C9DB28}"/>
      </w:docPartPr>
      <w:docPartBody>
        <w:p w:rsidR="00000000" w:rsidRDefault="006F59CF" w:rsidP="006F59CF">
          <w:pPr>
            <w:pStyle w:val="B21BC1141F2D481D83204B5B5B934E95"/>
          </w:pPr>
          <w:r>
            <w:rPr>
              <w:rStyle w:val="PlaceholderText"/>
            </w:rPr>
            <w:t>Click or tap here to enter text.</w:t>
          </w:r>
        </w:p>
      </w:docPartBody>
    </w:docPart>
    <w:docPart>
      <w:docPartPr>
        <w:name w:val="D920E7912AFC41A49E3822FF529C8756"/>
        <w:category>
          <w:name w:val="General"/>
          <w:gallery w:val="placeholder"/>
        </w:category>
        <w:types>
          <w:type w:val="bbPlcHdr"/>
        </w:types>
        <w:behaviors>
          <w:behavior w:val="content"/>
        </w:behaviors>
        <w:guid w:val="{693E339F-9FCB-4165-A9BF-26DE031D2FDD}"/>
      </w:docPartPr>
      <w:docPartBody>
        <w:p w:rsidR="00000000" w:rsidRDefault="006F59CF" w:rsidP="006F59CF">
          <w:pPr>
            <w:pStyle w:val="D920E7912AFC41A49E3822FF529C8756"/>
          </w:pPr>
          <w:r>
            <w:rPr>
              <w:rStyle w:val="PlaceholderText"/>
            </w:rPr>
            <w:t>Click or tap here to enter text.</w:t>
          </w:r>
        </w:p>
      </w:docPartBody>
    </w:docPart>
    <w:docPart>
      <w:docPartPr>
        <w:name w:val="7FFAFDECF3054C31B9CA195AFC764C55"/>
        <w:category>
          <w:name w:val="General"/>
          <w:gallery w:val="placeholder"/>
        </w:category>
        <w:types>
          <w:type w:val="bbPlcHdr"/>
        </w:types>
        <w:behaviors>
          <w:behavior w:val="content"/>
        </w:behaviors>
        <w:guid w:val="{E702BFD8-3827-4D33-B94D-52CFE30C71FD}"/>
      </w:docPartPr>
      <w:docPartBody>
        <w:p w:rsidR="00000000" w:rsidRDefault="006F59CF" w:rsidP="006F59CF">
          <w:pPr>
            <w:pStyle w:val="7FFAFDECF3054C31B9CA195AFC764C55"/>
          </w:pPr>
          <w:r>
            <w:rPr>
              <w:rStyle w:val="PlaceholderText"/>
            </w:rPr>
            <w:t>Click or tap here to enter text.</w:t>
          </w:r>
        </w:p>
      </w:docPartBody>
    </w:docPart>
    <w:docPart>
      <w:docPartPr>
        <w:name w:val="1555484A8F7B4C78BCA0AAAD24A8F451"/>
        <w:category>
          <w:name w:val="General"/>
          <w:gallery w:val="placeholder"/>
        </w:category>
        <w:types>
          <w:type w:val="bbPlcHdr"/>
        </w:types>
        <w:behaviors>
          <w:behavior w:val="content"/>
        </w:behaviors>
        <w:guid w:val="{2F24FB21-2670-4F96-B8AF-A4118BFD7AA8}"/>
      </w:docPartPr>
      <w:docPartBody>
        <w:p w:rsidR="00000000" w:rsidRDefault="006F59CF" w:rsidP="006F59CF">
          <w:pPr>
            <w:pStyle w:val="1555484A8F7B4C78BCA0AAAD24A8F451"/>
          </w:pPr>
          <w:r>
            <w:rPr>
              <w:rStyle w:val="PlaceholderText"/>
            </w:rPr>
            <w:t>Click or tap here to enter text.</w:t>
          </w:r>
        </w:p>
      </w:docPartBody>
    </w:docPart>
    <w:docPart>
      <w:docPartPr>
        <w:name w:val="21898BFA85C742B787FE1B4354C73ABF"/>
        <w:category>
          <w:name w:val="General"/>
          <w:gallery w:val="placeholder"/>
        </w:category>
        <w:types>
          <w:type w:val="bbPlcHdr"/>
        </w:types>
        <w:behaviors>
          <w:behavior w:val="content"/>
        </w:behaviors>
        <w:guid w:val="{3E080668-565F-45C4-8D7C-E49446539798}"/>
      </w:docPartPr>
      <w:docPartBody>
        <w:p w:rsidR="00000000" w:rsidRDefault="006F59CF" w:rsidP="006F59CF">
          <w:pPr>
            <w:pStyle w:val="21898BFA85C742B787FE1B4354C73ABF"/>
          </w:pPr>
          <w:r>
            <w:rPr>
              <w:rStyle w:val="PlaceholderText"/>
            </w:rPr>
            <w:t>Click or tap here to enter text.</w:t>
          </w:r>
        </w:p>
      </w:docPartBody>
    </w:docPart>
    <w:docPart>
      <w:docPartPr>
        <w:name w:val="54DC6CC87B724786BA5833615B0ECE8B"/>
        <w:category>
          <w:name w:val="General"/>
          <w:gallery w:val="placeholder"/>
        </w:category>
        <w:types>
          <w:type w:val="bbPlcHdr"/>
        </w:types>
        <w:behaviors>
          <w:behavior w:val="content"/>
        </w:behaviors>
        <w:guid w:val="{893B93D5-0E94-4096-96CC-BEF05DE4387E}"/>
      </w:docPartPr>
      <w:docPartBody>
        <w:p w:rsidR="00000000" w:rsidRDefault="006F59CF" w:rsidP="006F59CF">
          <w:pPr>
            <w:pStyle w:val="54DC6CC87B724786BA5833615B0ECE8B"/>
          </w:pPr>
          <w:r>
            <w:rPr>
              <w:rStyle w:val="PlaceholderText"/>
            </w:rPr>
            <w:t>Click or tap here to enter text.</w:t>
          </w:r>
        </w:p>
      </w:docPartBody>
    </w:docPart>
    <w:docPart>
      <w:docPartPr>
        <w:name w:val="48E624AE52FF4989AC40CDB5B609E954"/>
        <w:category>
          <w:name w:val="General"/>
          <w:gallery w:val="placeholder"/>
        </w:category>
        <w:types>
          <w:type w:val="bbPlcHdr"/>
        </w:types>
        <w:behaviors>
          <w:behavior w:val="content"/>
        </w:behaviors>
        <w:guid w:val="{3ED71298-ACB2-4838-A121-56D14E121CDC}"/>
      </w:docPartPr>
      <w:docPartBody>
        <w:p w:rsidR="00000000" w:rsidRDefault="006F59CF" w:rsidP="006F59CF">
          <w:pPr>
            <w:pStyle w:val="48E624AE52FF4989AC40CDB5B609E954"/>
          </w:pPr>
          <w:r>
            <w:rPr>
              <w:rStyle w:val="PlaceholderText"/>
            </w:rPr>
            <w:t>Click or tap here to enter text.</w:t>
          </w:r>
        </w:p>
      </w:docPartBody>
    </w:docPart>
    <w:docPart>
      <w:docPartPr>
        <w:name w:val="6E1B7356E0894C459F8708D768D80CC0"/>
        <w:category>
          <w:name w:val="General"/>
          <w:gallery w:val="placeholder"/>
        </w:category>
        <w:types>
          <w:type w:val="bbPlcHdr"/>
        </w:types>
        <w:behaviors>
          <w:behavior w:val="content"/>
        </w:behaviors>
        <w:guid w:val="{2BD47A3E-BCC0-496C-952C-EF84754AF179}"/>
      </w:docPartPr>
      <w:docPartBody>
        <w:p w:rsidR="00000000" w:rsidRDefault="006F59CF" w:rsidP="006F59CF">
          <w:pPr>
            <w:pStyle w:val="6E1B7356E0894C459F8708D768D80CC0"/>
          </w:pPr>
          <w:r>
            <w:rPr>
              <w:rStyle w:val="PlaceholderText"/>
            </w:rPr>
            <w:t>Click or tap here to enter text.</w:t>
          </w:r>
        </w:p>
      </w:docPartBody>
    </w:docPart>
    <w:docPart>
      <w:docPartPr>
        <w:name w:val="71E492F03129453AA1653BB4BBC7DAFA"/>
        <w:category>
          <w:name w:val="General"/>
          <w:gallery w:val="placeholder"/>
        </w:category>
        <w:types>
          <w:type w:val="bbPlcHdr"/>
        </w:types>
        <w:behaviors>
          <w:behavior w:val="content"/>
        </w:behaviors>
        <w:guid w:val="{80F88548-FEAC-498C-A88A-3082FF995E25}"/>
      </w:docPartPr>
      <w:docPartBody>
        <w:p w:rsidR="00000000" w:rsidRDefault="006F59CF" w:rsidP="006F59CF">
          <w:pPr>
            <w:pStyle w:val="71E492F03129453AA1653BB4BBC7DAFA"/>
          </w:pPr>
          <w:r>
            <w:rPr>
              <w:rStyle w:val="PlaceholderText"/>
            </w:rPr>
            <w:t>Click or tap here to enter text.</w:t>
          </w:r>
        </w:p>
      </w:docPartBody>
    </w:docPart>
    <w:docPart>
      <w:docPartPr>
        <w:name w:val="F8B97FD0D2F44FE0B3CECE8E0307F3DA"/>
        <w:category>
          <w:name w:val="General"/>
          <w:gallery w:val="placeholder"/>
        </w:category>
        <w:types>
          <w:type w:val="bbPlcHdr"/>
        </w:types>
        <w:behaviors>
          <w:behavior w:val="content"/>
        </w:behaviors>
        <w:guid w:val="{17A68A4B-64DC-4527-BE06-31CF66DB68DB}"/>
      </w:docPartPr>
      <w:docPartBody>
        <w:p w:rsidR="00000000" w:rsidRDefault="006F59CF" w:rsidP="006F59CF">
          <w:pPr>
            <w:pStyle w:val="F8B97FD0D2F44FE0B3CECE8E0307F3DA"/>
          </w:pPr>
          <w:r>
            <w:rPr>
              <w:rStyle w:val="PlaceholderText"/>
            </w:rPr>
            <w:t>Click or tap here to enter text.</w:t>
          </w:r>
        </w:p>
      </w:docPartBody>
    </w:docPart>
    <w:docPart>
      <w:docPartPr>
        <w:name w:val="9453E0375ACB4E599FF9BF593F78C9D8"/>
        <w:category>
          <w:name w:val="General"/>
          <w:gallery w:val="placeholder"/>
        </w:category>
        <w:types>
          <w:type w:val="bbPlcHdr"/>
        </w:types>
        <w:behaviors>
          <w:behavior w:val="content"/>
        </w:behaviors>
        <w:guid w:val="{58CD1C0C-A836-4613-84B9-AE912C88023D}"/>
      </w:docPartPr>
      <w:docPartBody>
        <w:p w:rsidR="00000000" w:rsidRDefault="006F59CF" w:rsidP="006F59CF">
          <w:pPr>
            <w:pStyle w:val="9453E0375ACB4E599FF9BF593F78C9D8"/>
          </w:pPr>
          <w:r>
            <w:rPr>
              <w:rStyle w:val="PlaceholderText"/>
            </w:rPr>
            <w:t>Click or tap here to enter text.</w:t>
          </w:r>
        </w:p>
      </w:docPartBody>
    </w:docPart>
    <w:docPart>
      <w:docPartPr>
        <w:name w:val="F6B03C0325424FD480E72E6FBC6AC0E4"/>
        <w:category>
          <w:name w:val="General"/>
          <w:gallery w:val="placeholder"/>
        </w:category>
        <w:types>
          <w:type w:val="bbPlcHdr"/>
        </w:types>
        <w:behaviors>
          <w:behavior w:val="content"/>
        </w:behaviors>
        <w:guid w:val="{1CA9A7B7-7810-4B92-AFF1-35D14174BE38}"/>
      </w:docPartPr>
      <w:docPartBody>
        <w:p w:rsidR="00000000" w:rsidRDefault="006F59CF" w:rsidP="006F59CF">
          <w:pPr>
            <w:pStyle w:val="F6B03C0325424FD480E72E6FBC6AC0E4"/>
          </w:pPr>
          <w:r>
            <w:rPr>
              <w:rStyle w:val="PlaceholderText"/>
            </w:rPr>
            <w:t>Click or tap here to enter text.</w:t>
          </w:r>
        </w:p>
      </w:docPartBody>
    </w:docPart>
    <w:docPart>
      <w:docPartPr>
        <w:name w:val="ED946056E4E64167A52CA37DBD961875"/>
        <w:category>
          <w:name w:val="General"/>
          <w:gallery w:val="placeholder"/>
        </w:category>
        <w:types>
          <w:type w:val="bbPlcHdr"/>
        </w:types>
        <w:behaviors>
          <w:behavior w:val="content"/>
        </w:behaviors>
        <w:guid w:val="{370D84DD-C8AD-40FD-BD0C-1A8B68444568}"/>
      </w:docPartPr>
      <w:docPartBody>
        <w:p w:rsidR="00000000" w:rsidRDefault="006F59CF" w:rsidP="006F59CF">
          <w:pPr>
            <w:pStyle w:val="ED946056E4E64167A52CA37DBD961875"/>
          </w:pPr>
          <w:r>
            <w:rPr>
              <w:rStyle w:val="PlaceholderText"/>
            </w:rPr>
            <w:t>Click or tap here to enter text.</w:t>
          </w:r>
        </w:p>
      </w:docPartBody>
    </w:docPart>
    <w:docPart>
      <w:docPartPr>
        <w:name w:val="1FF1389F52764CDAB6B271DCDF58DF9F"/>
        <w:category>
          <w:name w:val="General"/>
          <w:gallery w:val="placeholder"/>
        </w:category>
        <w:types>
          <w:type w:val="bbPlcHdr"/>
        </w:types>
        <w:behaviors>
          <w:behavior w:val="content"/>
        </w:behaviors>
        <w:guid w:val="{F9447353-D5BF-472A-9A91-AA10926F15DE}"/>
      </w:docPartPr>
      <w:docPartBody>
        <w:p w:rsidR="00000000" w:rsidRDefault="006F59CF" w:rsidP="006F59CF">
          <w:pPr>
            <w:pStyle w:val="1FF1389F52764CDAB6B271DCDF58DF9F"/>
          </w:pPr>
          <w:r>
            <w:rPr>
              <w:rStyle w:val="PlaceholderText"/>
            </w:rPr>
            <w:t>Click or tap here to enter text.</w:t>
          </w:r>
        </w:p>
      </w:docPartBody>
    </w:docPart>
    <w:docPart>
      <w:docPartPr>
        <w:name w:val="A806E2E1E6E349ABAC32F93781A32AFF"/>
        <w:category>
          <w:name w:val="General"/>
          <w:gallery w:val="placeholder"/>
        </w:category>
        <w:types>
          <w:type w:val="bbPlcHdr"/>
        </w:types>
        <w:behaviors>
          <w:behavior w:val="content"/>
        </w:behaviors>
        <w:guid w:val="{45D29993-37FB-40FA-B4F8-BD210EF7F9C6}"/>
      </w:docPartPr>
      <w:docPartBody>
        <w:p w:rsidR="00000000" w:rsidRDefault="006F59CF" w:rsidP="006F59CF">
          <w:pPr>
            <w:pStyle w:val="A806E2E1E6E349ABAC32F93781A32AFF"/>
          </w:pPr>
          <w:r>
            <w:rPr>
              <w:rStyle w:val="PlaceholderText"/>
            </w:rPr>
            <w:t>Click or tap here to enter text.</w:t>
          </w:r>
        </w:p>
      </w:docPartBody>
    </w:docPart>
    <w:docPart>
      <w:docPartPr>
        <w:name w:val="31AF217E50B945E3996E3487BFE039D6"/>
        <w:category>
          <w:name w:val="General"/>
          <w:gallery w:val="placeholder"/>
        </w:category>
        <w:types>
          <w:type w:val="bbPlcHdr"/>
        </w:types>
        <w:behaviors>
          <w:behavior w:val="content"/>
        </w:behaviors>
        <w:guid w:val="{66B5997B-58D6-4C5D-8871-D36202D169AA}"/>
      </w:docPartPr>
      <w:docPartBody>
        <w:p w:rsidR="00000000" w:rsidRDefault="006F59CF" w:rsidP="006F59CF">
          <w:pPr>
            <w:pStyle w:val="31AF217E50B945E3996E3487BFE039D6"/>
          </w:pPr>
          <w:r>
            <w:rPr>
              <w:rStyle w:val="PlaceholderText"/>
            </w:rPr>
            <w:t>Click or tap here to enter text.</w:t>
          </w:r>
        </w:p>
      </w:docPartBody>
    </w:docPart>
    <w:docPart>
      <w:docPartPr>
        <w:name w:val="D9FAFA9A01B04C2C948AA934A4E01BA1"/>
        <w:category>
          <w:name w:val="General"/>
          <w:gallery w:val="placeholder"/>
        </w:category>
        <w:types>
          <w:type w:val="bbPlcHdr"/>
        </w:types>
        <w:behaviors>
          <w:behavior w:val="content"/>
        </w:behaviors>
        <w:guid w:val="{6C4AE10D-DCE3-4894-BC31-B9D4661613B9}"/>
      </w:docPartPr>
      <w:docPartBody>
        <w:p w:rsidR="00000000" w:rsidRDefault="006F59CF" w:rsidP="006F59CF">
          <w:pPr>
            <w:pStyle w:val="D9FAFA9A01B04C2C948AA934A4E01BA1"/>
          </w:pPr>
          <w:r>
            <w:rPr>
              <w:rStyle w:val="PlaceholderText"/>
            </w:rPr>
            <w:t>Click or tap here to enter text.</w:t>
          </w:r>
        </w:p>
      </w:docPartBody>
    </w:docPart>
    <w:docPart>
      <w:docPartPr>
        <w:name w:val="3F177E0B8B9C4867B312111C261E9DB5"/>
        <w:category>
          <w:name w:val="General"/>
          <w:gallery w:val="placeholder"/>
        </w:category>
        <w:types>
          <w:type w:val="bbPlcHdr"/>
        </w:types>
        <w:behaviors>
          <w:behavior w:val="content"/>
        </w:behaviors>
        <w:guid w:val="{B8BD7F5F-1748-47F2-9AF4-EC90ED00671B}"/>
      </w:docPartPr>
      <w:docPartBody>
        <w:p w:rsidR="00000000" w:rsidRDefault="006F59CF" w:rsidP="006F59CF">
          <w:pPr>
            <w:pStyle w:val="3F177E0B8B9C4867B312111C261E9DB5"/>
          </w:pPr>
          <w:r>
            <w:rPr>
              <w:rStyle w:val="PlaceholderText"/>
            </w:rPr>
            <w:t>Click or tap here to enter text.</w:t>
          </w:r>
        </w:p>
      </w:docPartBody>
    </w:docPart>
    <w:docPart>
      <w:docPartPr>
        <w:name w:val="3AAD019C60D54B799D6B48FDFB75C396"/>
        <w:category>
          <w:name w:val="General"/>
          <w:gallery w:val="placeholder"/>
        </w:category>
        <w:types>
          <w:type w:val="bbPlcHdr"/>
        </w:types>
        <w:behaviors>
          <w:behavior w:val="content"/>
        </w:behaviors>
        <w:guid w:val="{BA6EA0BB-85F9-460F-9D3C-750A12028FC2}"/>
      </w:docPartPr>
      <w:docPartBody>
        <w:p w:rsidR="00000000" w:rsidRDefault="006F59CF" w:rsidP="006F59CF">
          <w:pPr>
            <w:pStyle w:val="3AAD019C60D54B799D6B48FDFB75C396"/>
          </w:pPr>
          <w:r>
            <w:rPr>
              <w:rStyle w:val="PlaceholderText"/>
            </w:rPr>
            <w:t>Click or tap here to enter text.</w:t>
          </w:r>
        </w:p>
      </w:docPartBody>
    </w:docPart>
    <w:docPart>
      <w:docPartPr>
        <w:name w:val="CB0411C8A7FB4C18944107B515DA5BD8"/>
        <w:category>
          <w:name w:val="General"/>
          <w:gallery w:val="placeholder"/>
        </w:category>
        <w:types>
          <w:type w:val="bbPlcHdr"/>
        </w:types>
        <w:behaviors>
          <w:behavior w:val="content"/>
        </w:behaviors>
        <w:guid w:val="{3D98BD5F-6FB3-41B7-8258-5E3ACB823198}"/>
      </w:docPartPr>
      <w:docPartBody>
        <w:p w:rsidR="00000000" w:rsidRDefault="006F59CF" w:rsidP="006F59CF">
          <w:pPr>
            <w:pStyle w:val="CB0411C8A7FB4C18944107B515DA5BD8"/>
          </w:pPr>
          <w:r>
            <w:rPr>
              <w:rStyle w:val="PlaceholderText"/>
            </w:rPr>
            <w:t>Click or tap here to enter text.</w:t>
          </w:r>
        </w:p>
      </w:docPartBody>
    </w:docPart>
    <w:docPart>
      <w:docPartPr>
        <w:name w:val="5D91B094D10D4671A637469E159D5975"/>
        <w:category>
          <w:name w:val="General"/>
          <w:gallery w:val="placeholder"/>
        </w:category>
        <w:types>
          <w:type w:val="bbPlcHdr"/>
        </w:types>
        <w:behaviors>
          <w:behavior w:val="content"/>
        </w:behaviors>
        <w:guid w:val="{7B524A3A-9DC6-4938-9161-1F422E16505E}"/>
      </w:docPartPr>
      <w:docPartBody>
        <w:p w:rsidR="00000000" w:rsidRDefault="006F59CF" w:rsidP="006F59CF">
          <w:pPr>
            <w:pStyle w:val="5D91B094D10D4671A637469E159D5975"/>
          </w:pPr>
          <w:r>
            <w:rPr>
              <w:rStyle w:val="PlaceholderText"/>
            </w:rPr>
            <w:t>Click or tap here to enter text.</w:t>
          </w:r>
        </w:p>
      </w:docPartBody>
    </w:docPart>
    <w:docPart>
      <w:docPartPr>
        <w:name w:val="DF9D69BED07945C48F40DF4F41671775"/>
        <w:category>
          <w:name w:val="General"/>
          <w:gallery w:val="placeholder"/>
        </w:category>
        <w:types>
          <w:type w:val="bbPlcHdr"/>
        </w:types>
        <w:behaviors>
          <w:behavior w:val="content"/>
        </w:behaviors>
        <w:guid w:val="{10551B19-FCF1-4C99-8ADB-6E39D2708C70}"/>
      </w:docPartPr>
      <w:docPartBody>
        <w:p w:rsidR="00000000" w:rsidRDefault="006F59CF" w:rsidP="006F59CF">
          <w:pPr>
            <w:pStyle w:val="DF9D69BED07945C48F40DF4F41671775"/>
          </w:pPr>
          <w:r>
            <w:rPr>
              <w:rStyle w:val="PlaceholderText"/>
            </w:rPr>
            <w:t>Click or tap here to enter text.</w:t>
          </w:r>
        </w:p>
      </w:docPartBody>
    </w:docPart>
    <w:docPart>
      <w:docPartPr>
        <w:name w:val="0652559995044C12A6D04F9151A248E2"/>
        <w:category>
          <w:name w:val="General"/>
          <w:gallery w:val="placeholder"/>
        </w:category>
        <w:types>
          <w:type w:val="bbPlcHdr"/>
        </w:types>
        <w:behaviors>
          <w:behavior w:val="content"/>
        </w:behaviors>
        <w:guid w:val="{24754952-3F87-42EA-B206-3C654B9A7986}"/>
      </w:docPartPr>
      <w:docPartBody>
        <w:p w:rsidR="00000000" w:rsidRDefault="006F59CF" w:rsidP="006F59CF">
          <w:pPr>
            <w:pStyle w:val="0652559995044C12A6D04F9151A248E2"/>
          </w:pPr>
          <w:r>
            <w:rPr>
              <w:rStyle w:val="PlaceholderText"/>
            </w:rPr>
            <w:t>Click or tap here to enter text.</w:t>
          </w:r>
        </w:p>
      </w:docPartBody>
    </w:docPart>
    <w:docPart>
      <w:docPartPr>
        <w:name w:val="8BDB7C6D34284CE69B678C48298B357D"/>
        <w:category>
          <w:name w:val="General"/>
          <w:gallery w:val="placeholder"/>
        </w:category>
        <w:types>
          <w:type w:val="bbPlcHdr"/>
        </w:types>
        <w:behaviors>
          <w:behavior w:val="content"/>
        </w:behaviors>
        <w:guid w:val="{E7447510-2E6E-4DCA-A32A-F8D067B9F1BA}"/>
      </w:docPartPr>
      <w:docPartBody>
        <w:p w:rsidR="00000000" w:rsidRDefault="006F59CF" w:rsidP="006F59CF">
          <w:pPr>
            <w:pStyle w:val="8BDB7C6D34284CE69B678C48298B357D"/>
          </w:pPr>
          <w:r>
            <w:rPr>
              <w:rStyle w:val="PlaceholderText"/>
            </w:rPr>
            <w:t>Click or tap here to enter text.</w:t>
          </w:r>
        </w:p>
      </w:docPartBody>
    </w:docPart>
    <w:docPart>
      <w:docPartPr>
        <w:name w:val="C04ED2691C474F36BB3C4BF06EA42121"/>
        <w:category>
          <w:name w:val="General"/>
          <w:gallery w:val="placeholder"/>
        </w:category>
        <w:types>
          <w:type w:val="bbPlcHdr"/>
        </w:types>
        <w:behaviors>
          <w:behavior w:val="content"/>
        </w:behaviors>
        <w:guid w:val="{4AEBF5DB-2740-4AE0-B36A-BFF20223A060}"/>
      </w:docPartPr>
      <w:docPartBody>
        <w:p w:rsidR="00000000" w:rsidRDefault="006F59CF" w:rsidP="006F59CF">
          <w:pPr>
            <w:pStyle w:val="C04ED2691C474F36BB3C4BF06EA42121"/>
          </w:pPr>
          <w:r>
            <w:rPr>
              <w:rStyle w:val="PlaceholderText"/>
            </w:rPr>
            <w:t>Click or tap here to enter text.</w:t>
          </w:r>
        </w:p>
      </w:docPartBody>
    </w:docPart>
    <w:docPart>
      <w:docPartPr>
        <w:name w:val="25D85757DFA5411F96FFA2D9F5392DA0"/>
        <w:category>
          <w:name w:val="General"/>
          <w:gallery w:val="placeholder"/>
        </w:category>
        <w:types>
          <w:type w:val="bbPlcHdr"/>
        </w:types>
        <w:behaviors>
          <w:behavior w:val="content"/>
        </w:behaviors>
        <w:guid w:val="{AB87845A-1C53-48B7-A1A0-6CF0BC9AE9CA}"/>
      </w:docPartPr>
      <w:docPartBody>
        <w:p w:rsidR="00000000" w:rsidRDefault="006F59CF" w:rsidP="006F59CF">
          <w:pPr>
            <w:pStyle w:val="25D85757DFA5411F96FFA2D9F5392DA0"/>
          </w:pPr>
          <w:r>
            <w:rPr>
              <w:rStyle w:val="PlaceholderText"/>
            </w:rPr>
            <w:t>Click or tap here to enter text.</w:t>
          </w:r>
        </w:p>
      </w:docPartBody>
    </w:docPart>
    <w:docPart>
      <w:docPartPr>
        <w:name w:val="6D9522D7AFF24BBB8F8A296322DDD094"/>
        <w:category>
          <w:name w:val="General"/>
          <w:gallery w:val="placeholder"/>
        </w:category>
        <w:types>
          <w:type w:val="bbPlcHdr"/>
        </w:types>
        <w:behaviors>
          <w:behavior w:val="content"/>
        </w:behaviors>
        <w:guid w:val="{4BB152AC-B716-4CE0-BEEC-80A33F5E386A}"/>
      </w:docPartPr>
      <w:docPartBody>
        <w:p w:rsidR="00000000" w:rsidRDefault="006F59CF" w:rsidP="006F59CF">
          <w:pPr>
            <w:pStyle w:val="6D9522D7AFF24BBB8F8A296322DDD094"/>
          </w:pPr>
          <w:r>
            <w:rPr>
              <w:rStyle w:val="PlaceholderText"/>
            </w:rPr>
            <w:t>Click or tap here to enter text.</w:t>
          </w:r>
        </w:p>
      </w:docPartBody>
    </w:docPart>
    <w:docPart>
      <w:docPartPr>
        <w:name w:val="D9D9F19C902D4E27B8E113EDA348C8F8"/>
        <w:category>
          <w:name w:val="General"/>
          <w:gallery w:val="placeholder"/>
        </w:category>
        <w:types>
          <w:type w:val="bbPlcHdr"/>
        </w:types>
        <w:behaviors>
          <w:behavior w:val="content"/>
        </w:behaviors>
        <w:guid w:val="{98BB9990-934B-4826-ABB0-9EAB259579A3}"/>
      </w:docPartPr>
      <w:docPartBody>
        <w:p w:rsidR="00000000" w:rsidRDefault="006F59CF" w:rsidP="006F59CF">
          <w:pPr>
            <w:pStyle w:val="D9D9F19C902D4E27B8E113EDA348C8F8"/>
          </w:pPr>
          <w:r>
            <w:rPr>
              <w:rStyle w:val="PlaceholderText"/>
            </w:rPr>
            <w:t>Click or tap here to enter text.</w:t>
          </w:r>
        </w:p>
      </w:docPartBody>
    </w:docPart>
    <w:docPart>
      <w:docPartPr>
        <w:name w:val="B22953920B914BDFB0EC2DC7BCEB770B"/>
        <w:category>
          <w:name w:val="General"/>
          <w:gallery w:val="placeholder"/>
        </w:category>
        <w:types>
          <w:type w:val="bbPlcHdr"/>
        </w:types>
        <w:behaviors>
          <w:behavior w:val="content"/>
        </w:behaviors>
        <w:guid w:val="{E732B1FC-D4EF-43FB-918B-DE7EDA108EFD}"/>
      </w:docPartPr>
      <w:docPartBody>
        <w:p w:rsidR="00000000" w:rsidRDefault="006F59CF" w:rsidP="006F59CF">
          <w:pPr>
            <w:pStyle w:val="B22953920B914BDFB0EC2DC7BCEB770B"/>
          </w:pPr>
          <w:r>
            <w:rPr>
              <w:rStyle w:val="PlaceholderText"/>
            </w:rPr>
            <w:t>Click or tap here to enter text.</w:t>
          </w:r>
        </w:p>
      </w:docPartBody>
    </w:docPart>
    <w:docPart>
      <w:docPartPr>
        <w:name w:val="3B8A8FD6D6944665A7C71BCE3B57E52E"/>
        <w:category>
          <w:name w:val="General"/>
          <w:gallery w:val="placeholder"/>
        </w:category>
        <w:types>
          <w:type w:val="bbPlcHdr"/>
        </w:types>
        <w:behaviors>
          <w:behavior w:val="content"/>
        </w:behaviors>
        <w:guid w:val="{4ADB4EB8-069E-4A21-AF44-F8B468D04CC8}"/>
      </w:docPartPr>
      <w:docPartBody>
        <w:p w:rsidR="00000000" w:rsidRDefault="006F59CF" w:rsidP="006F59CF">
          <w:pPr>
            <w:pStyle w:val="3B8A8FD6D6944665A7C71BCE3B57E52E"/>
          </w:pPr>
          <w:r>
            <w:rPr>
              <w:rStyle w:val="PlaceholderText"/>
            </w:rPr>
            <w:t>Click or tap here to enter text.</w:t>
          </w:r>
        </w:p>
      </w:docPartBody>
    </w:docPart>
    <w:docPart>
      <w:docPartPr>
        <w:name w:val="CD630F4288D14057AFE0153F649EADE1"/>
        <w:category>
          <w:name w:val="General"/>
          <w:gallery w:val="placeholder"/>
        </w:category>
        <w:types>
          <w:type w:val="bbPlcHdr"/>
        </w:types>
        <w:behaviors>
          <w:behavior w:val="content"/>
        </w:behaviors>
        <w:guid w:val="{DA4B0265-B122-4F44-B2C1-440068BC66E5}"/>
      </w:docPartPr>
      <w:docPartBody>
        <w:p w:rsidR="00000000" w:rsidRDefault="006F59CF" w:rsidP="006F59CF">
          <w:pPr>
            <w:pStyle w:val="CD630F4288D14057AFE0153F649EADE1"/>
          </w:pPr>
          <w:r>
            <w:rPr>
              <w:rStyle w:val="PlaceholderText"/>
            </w:rPr>
            <w:t>Click or tap here to enter text.</w:t>
          </w:r>
        </w:p>
      </w:docPartBody>
    </w:docPart>
    <w:docPart>
      <w:docPartPr>
        <w:name w:val="A1A368C516B843A4952F3034FCE7DEF7"/>
        <w:category>
          <w:name w:val="General"/>
          <w:gallery w:val="placeholder"/>
        </w:category>
        <w:types>
          <w:type w:val="bbPlcHdr"/>
        </w:types>
        <w:behaviors>
          <w:behavior w:val="content"/>
        </w:behaviors>
        <w:guid w:val="{089CFED2-05A7-44A5-9764-16A5B92B67EA}"/>
      </w:docPartPr>
      <w:docPartBody>
        <w:p w:rsidR="00000000" w:rsidRDefault="006F59CF" w:rsidP="006F59CF">
          <w:pPr>
            <w:pStyle w:val="A1A368C516B843A4952F3034FCE7DEF7"/>
          </w:pPr>
          <w:r>
            <w:rPr>
              <w:rStyle w:val="PlaceholderText"/>
            </w:rPr>
            <w:t>Click or tap here to enter text.</w:t>
          </w:r>
        </w:p>
      </w:docPartBody>
    </w:docPart>
    <w:docPart>
      <w:docPartPr>
        <w:name w:val="85AA1D6046AD4693AE6DDC179D143C67"/>
        <w:category>
          <w:name w:val="General"/>
          <w:gallery w:val="placeholder"/>
        </w:category>
        <w:types>
          <w:type w:val="bbPlcHdr"/>
        </w:types>
        <w:behaviors>
          <w:behavior w:val="content"/>
        </w:behaviors>
        <w:guid w:val="{15CD8471-4042-4D19-98D7-64C47759C25A}"/>
      </w:docPartPr>
      <w:docPartBody>
        <w:p w:rsidR="00000000" w:rsidRDefault="006F59CF" w:rsidP="006F59CF">
          <w:pPr>
            <w:pStyle w:val="85AA1D6046AD4693AE6DDC179D143C67"/>
          </w:pPr>
          <w:r>
            <w:rPr>
              <w:rStyle w:val="PlaceholderText"/>
            </w:rPr>
            <w:t>Click or tap here to enter text.</w:t>
          </w:r>
        </w:p>
      </w:docPartBody>
    </w:docPart>
    <w:docPart>
      <w:docPartPr>
        <w:name w:val="88FAD2F5EB4047229261C19D4348B77F"/>
        <w:category>
          <w:name w:val="General"/>
          <w:gallery w:val="placeholder"/>
        </w:category>
        <w:types>
          <w:type w:val="bbPlcHdr"/>
        </w:types>
        <w:behaviors>
          <w:behavior w:val="content"/>
        </w:behaviors>
        <w:guid w:val="{4D95C4BD-2195-493E-8185-80DF1DE06928}"/>
      </w:docPartPr>
      <w:docPartBody>
        <w:p w:rsidR="00000000" w:rsidRDefault="006F59CF" w:rsidP="006F59CF">
          <w:pPr>
            <w:pStyle w:val="88FAD2F5EB4047229261C19D4348B77F"/>
          </w:pPr>
          <w:r>
            <w:rPr>
              <w:rStyle w:val="PlaceholderText"/>
            </w:rPr>
            <w:t>Click or tap here to enter text.</w:t>
          </w:r>
        </w:p>
      </w:docPartBody>
    </w:docPart>
    <w:docPart>
      <w:docPartPr>
        <w:name w:val="B3CF9622AB534AF9BC5EB17C27529F26"/>
        <w:category>
          <w:name w:val="General"/>
          <w:gallery w:val="placeholder"/>
        </w:category>
        <w:types>
          <w:type w:val="bbPlcHdr"/>
        </w:types>
        <w:behaviors>
          <w:behavior w:val="content"/>
        </w:behaviors>
        <w:guid w:val="{587B482A-1233-4106-B8C6-87AB381BDEAD}"/>
      </w:docPartPr>
      <w:docPartBody>
        <w:p w:rsidR="00000000" w:rsidRDefault="006F59CF" w:rsidP="006F59CF">
          <w:pPr>
            <w:pStyle w:val="B3CF9622AB534AF9BC5EB17C27529F26"/>
          </w:pPr>
          <w:r>
            <w:rPr>
              <w:rStyle w:val="PlaceholderText"/>
            </w:rPr>
            <w:t>Click or tap here to enter text.</w:t>
          </w:r>
        </w:p>
      </w:docPartBody>
    </w:docPart>
    <w:docPart>
      <w:docPartPr>
        <w:name w:val="AB349A04652342A480D4B9E7D0E44110"/>
        <w:category>
          <w:name w:val="General"/>
          <w:gallery w:val="placeholder"/>
        </w:category>
        <w:types>
          <w:type w:val="bbPlcHdr"/>
        </w:types>
        <w:behaviors>
          <w:behavior w:val="content"/>
        </w:behaviors>
        <w:guid w:val="{43684D28-119B-48BF-AC82-2B1503CB074C}"/>
      </w:docPartPr>
      <w:docPartBody>
        <w:p w:rsidR="00000000" w:rsidRDefault="006F59CF" w:rsidP="006F59CF">
          <w:pPr>
            <w:pStyle w:val="AB349A04652342A480D4B9E7D0E44110"/>
          </w:pPr>
          <w:r>
            <w:rPr>
              <w:rStyle w:val="PlaceholderText"/>
            </w:rPr>
            <w:t>Click or tap here to enter text.</w:t>
          </w:r>
        </w:p>
      </w:docPartBody>
    </w:docPart>
    <w:docPart>
      <w:docPartPr>
        <w:name w:val="0AD51521DB4C4F48BF89054585354324"/>
        <w:category>
          <w:name w:val="General"/>
          <w:gallery w:val="placeholder"/>
        </w:category>
        <w:types>
          <w:type w:val="bbPlcHdr"/>
        </w:types>
        <w:behaviors>
          <w:behavior w:val="content"/>
        </w:behaviors>
        <w:guid w:val="{5D085C34-B342-4DB5-A7E5-15D065C31123}"/>
      </w:docPartPr>
      <w:docPartBody>
        <w:p w:rsidR="00000000" w:rsidRDefault="006F59CF" w:rsidP="006F59CF">
          <w:pPr>
            <w:pStyle w:val="0AD51521DB4C4F48BF89054585354324"/>
          </w:pPr>
          <w:r>
            <w:rPr>
              <w:rStyle w:val="PlaceholderText"/>
            </w:rPr>
            <w:t>Click or tap here to enter text.</w:t>
          </w:r>
        </w:p>
      </w:docPartBody>
    </w:docPart>
    <w:docPart>
      <w:docPartPr>
        <w:name w:val="895145A1511E48CAAF36263CF77FA1D8"/>
        <w:category>
          <w:name w:val="General"/>
          <w:gallery w:val="placeholder"/>
        </w:category>
        <w:types>
          <w:type w:val="bbPlcHdr"/>
        </w:types>
        <w:behaviors>
          <w:behavior w:val="content"/>
        </w:behaviors>
        <w:guid w:val="{56AA59EA-2ED9-438F-AD37-9E352098F7AA}"/>
      </w:docPartPr>
      <w:docPartBody>
        <w:p w:rsidR="00000000" w:rsidRDefault="006F59CF" w:rsidP="006F59CF">
          <w:pPr>
            <w:pStyle w:val="895145A1511E48CAAF36263CF77FA1D8"/>
          </w:pPr>
          <w:r>
            <w:rPr>
              <w:rStyle w:val="PlaceholderText"/>
            </w:rPr>
            <w:t>Click or tap here to enter text.</w:t>
          </w:r>
        </w:p>
      </w:docPartBody>
    </w:docPart>
    <w:docPart>
      <w:docPartPr>
        <w:name w:val="DEBC72384B0E46E687CB41478A5DC91C"/>
        <w:category>
          <w:name w:val="General"/>
          <w:gallery w:val="placeholder"/>
        </w:category>
        <w:types>
          <w:type w:val="bbPlcHdr"/>
        </w:types>
        <w:behaviors>
          <w:behavior w:val="content"/>
        </w:behaviors>
        <w:guid w:val="{B4256B4E-9D19-49D1-9D1A-5A7BAD0D1B0F}"/>
      </w:docPartPr>
      <w:docPartBody>
        <w:p w:rsidR="00000000" w:rsidRDefault="006F59CF" w:rsidP="006F59CF">
          <w:pPr>
            <w:pStyle w:val="DEBC72384B0E46E687CB41478A5DC91C"/>
          </w:pPr>
          <w:r>
            <w:rPr>
              <w:rStyle w:val="PlaceholderText"/>
            </w:rPr>
            <w:t>Click or tap here to enter text.</w:t>
          </w:r>
        </w:p>
      </w:docPartBody>
    </w:docPart>
    <w:docPart>
      <w:docPartPr>
        <w:name w:val="947F776B567042A8AB859FE5C4A5F242"/>
        <w:category>
          <w:name w:val="General"/>
          <w:gallery w:val="placeholder"/>
        </w:category>
        <w:types>
          <w:type w:val="bbPlcHdr"/>
        </w:types>
        <w:behaviors>
          <w:behavior w:val="content"/>
        </w:behaviors>
        <w:guid w:val="{E41B2462-4BEC-4F43-98A3-6E2BB604207B}"/>
      </w:docPartPr>
      <w:docPartBody>
        <w:p w:rsidR="00000000" w:rsidRDefault="006F59CF" w:rsidP="006F59CF">
          <w:pPr>
            <w:pStyle w:val="947F776B567042A8AB859FE5C4A5F242"/>
          </w:pPr>
          <w:r>
            <w:rPr>
              <w:rStyle w:val="PlaceholderText"/>
            </w:rPr>
            <w:t>Click or tap here to enter text.</w:t>
          </w:r>
        </w:p>
      </w:docPartBody>
    </w:docPart>
    <w:docPart>
      <w:docPartPr>
        <w:name w:val="976065133F264DE9BD37CB6340A11C12"/>
        <w:category>
          <w:name w:val="General"/>
          <w:gallery w:val="placeholder"/>
        </w:category>
        <w:types>
          <w:type w:val="bbPlcHdr"/>
        </w:types>
        <w:behaviors>
          <w:behavior w:val="content"/>
        </w:behaviors>
        <w:guid w:val="{9C1DB164-3792-422B-9C22-5A256F83954D}"/>
      </w:docPartPr>
      <w:docPartBody>
        <w:p w:rsidR="00000000" w:rsidRDefault="006F59CF" w:rsidP="006F59CF">
          <w:pPr>
            <w:pStyle w:val="976065133F264DE9BD37CB6340A11C12"/>
          </w:pPr>
          <w:r>
            <w:rPr>
              <w:rStyle w:val="PlaceholderText"/>
            </w:rPr>
            <w:t>Click or tap here to enter text.</w:t>
          </w:r>
        </w:p>
      </w:docPartBody>
    </w:docPart>
    <w:docPart>
      <w:docPartPr>
        <w:name w:val="2B81FCC21817427EAEE1A31FB5DD1B73"/>
        <w:category>
          <w:name w:val="General"/>
          <w:gallery w:val="placeholder"/>
        </w:category>
        <w:types>
          <w:type w:val="bbPlcHdr"/>
        </w:types>
        <w:behaviors>
          <w:behavior w:val="content"/>
        </w:behaviors>
        <w:guid w:val="{BD90379C-4C00-4C76-9B3A-D3FD2DBBABA8}"/>
      </w:docPartPr>
      <w:docPartBody>
        <w:p w:rsidR="00000000" w:rsidRDefault="006F59CF" w:rsidP="006F59CF">
          <w:pPr>
            <w:pStyle w:val="2B81FCC21817427EAEE1A31FB5DD1B73"/>
          </w:pPr>
          <w:r>
            <w:rPr>
              <w:rStyle w:val="PlaceholderText"/>
            </w:rPr>
            <w:t>Click or tap here to enter text.</w:t>
          </w:r>
        </w:p>
      </w:docPartBody>
    </w:docPart>
    <w:docPart>
      <w:docPartPr>
        <w:name w:val="6AB99685D0F246FFB074B76797B34F0A"/>
        <w:category>
          <w:name w:val="General"/>
          <w:gallery w:val="placeholder"/>
        </w:category>
        <w:types>
          <w:type w:val="bbPlcHdr"/>
        </w:types>
        <w:behaviors>
          <w:behavior w:val="content"/>
        </w:behaviors>
        <w:guid w:val="{BB9BE3DA-A49C-4724-91F5-8F01F16DCFB3}"/>
      </w:docPartPr>
      <w:docPartBody>
        <w:p w:rsidR="00000000" w:rsidRDefault="006F59CF" w:rsidP="006F59CF">
          <w:pPr>
            <w:pStyle w:val="6AB99685D0F246FFB074B76797B34F0A"/>
          </w:pPr>
          <w:r>
            <w:rPr>
              <w:rStyle w:val="PlaceholderText"/>
            </w:rPr>
            <w:t>Click or tap here to enter text.</w:t>
          </w:r>
        </w:p>
      </w:docPartBody>
    </w:docPart>
    <w:docPart>
      <w:docPartPr>
        <w:name w:val="FEFB3F9E8A0C4EB39690BF9FF39E7AB3"/>
        <w:category>
          <w:name w:val="General"/>
          <w:gallery w:val="placeholder"/>
        </w:category>
        <w:types>
          <w:type w:val="bbPlcHdr"/>
        </w:types>
        <w:behaviors>
          <w:behavior w:val="content"/>
        </w:behaviors>
        <w:guid w:val="{C505C1C2-4B2A-4BD1-8EC7-2583AB4904CE}"/>
      </w:docPartPr>
      <w:docPartBody>
        <w:p w:rsidR="00000000" w:rsidRDefault="006F59CF" w:rsidP="006F59CF">
          <w:pPr>
            <w:pStyle w:val="FEFB3F9E8A0C4EB39690BF9FF39E7AB3"/>
          </w:pPr>
          <w:r>
            <w:rPr>
              <w:rStyle w:val="PlaceholderText"/>
            </w:rPr>
            <w:t>Click or tap here to enter text.</w:t>
          </w:r>
        </w:p>
      </w:docPartBody>
    </w:docPart>
    <w:docPart>
      <w:docPartPr>
        <w:name w:val="1AEF431BB2F9416FBE2B5C2D51DC894E"/>
        <w:category>
          <w:name w:val="General"/>
          <w:gallery w:val="placeholder"/>
        </w:category>
        <w:types>
          <w:type w:val="bbPlcHdr"/>
        </w:types>
        <w:behaviors>
          <w:behavior w:val="content"/>
        </w:behaviors>
        <w:guid w:val="{AD3ADB01-2922-47E3-B891-9206B99B3751}"/>
      </w:docPartPr>
      <w:docPartBody>
        <w:p w:rsidR="00000000" w:rsidRDefault="006F59CF" w:rsidP="006F59CF">
          <w:pPr>
            <w:pStyle w:val="1AEF431BB2F9416FBE2B5C2D51DC894E"/>
          </w:pPr>
          <w:r>
            <w:rPr>
              <w:rStyle w:val="PlaceholderText"/>
            </w:rPr>
            <w:t>Click or tap here to enter text.</w:t>
          </w:r>
        </w:p>
      </w:docPartBody>
    </w:docPart>
    <w:docPart>
      <w:docPartPr>
        <w:name w:val="3A14A60E66BA4DEE989568BBDFB06647"/>
        <w:category>
          <w:name w:val="General"/>
          <w:gallery w:val="placeholder"/>
        </w:category>
        <w:types>
          <w:type w:val="bbPlcHdr"/>
        </w:types>
        <w:behaviors>
          <w:behavior w:val="content"/>
        </w:behaviors>
        <w:guid w:val="{19D533B5-26BA-41CE-998C-AEF66CFDF912}"/>
      </w:docPartPr>
      <w:docPartBody>
        <w:p w:rsidR="00000000" w:rsidRDefault="006F59CF" w:rsidP="006F59CF">
          <w:pPr>
            <w:pStyle w:val="3A14A60E66BA4DEE989568BBDFB06647"/>
          </w:pPr>
          <w:r>
            <w:rPr>
              <w:rStyle w:val="PlaceholderText"/>
            </w:rPr>
            <w:t>Click or tap here to enter text.</w:t>
          </w:r>
        </w:p>
      </w:docPartBody>
    </w:docPart>
    <w:docPart>
      <w:docPartPr>
        <w:name w:val="2C12447DECBA453D8D9C2837FFA40292"/>
        <w:category>
          <w:name w:val="General"/>
          <w:gallery w:val="placeholder"/>
        </w:category>
        <w:types>
          <w:type w:val="bbPlcHdr"/>
        </w:types>
        <w:behaviors>
          <w:behavior w:val="content"/>
        </w:behaviors>
        <w:guid w:val="{131E92A2-CB98-40D3-89C2-42C699D14817}"/>
      </w:docPartPr>
      <w:docPartBody>
        <w:p w:rsidR="00000000" w:rsidRDefault="006F59CF" w:rsidP="006F59CF">
          <w:pPr>
            <w:pStyle w:val="2C12447DECBA453D8D9C2837FFA40292"/>
          </w:pPr>
          <w:r>
            <w:rPr>
              <w:rStyle w:val="PlaceholderText"/>
            </w:rPr>
            <w:t>Click or tap here to enter text.</w:t>
          </w:r>
        </w:p>
      </w:docPartBody>
    </w:docPart>
    <w:docPart>
      <w:docPartPr>
        <w:name w:val="5A72980E6E6A488CBBA1DEEE01B03E3C"/>
        <w:category>
          <w:name w:val="General"/>
          <w:gallery w:val="placeholder"/>
        </w:category>
        <w:types>
          <w:type w:val="bbPlcHdr"/>
        </w:types>
        <w:behaviors>
          <w:behavior w:val="content"/>
        </w:behaviors>
        <w:guid w:val="{DE177ADA-3C6E-4B48-A321-C3618B74858D}"/>
      </w:docPartPr>
      <w:docPartBody>
        <w:p w:rsidR="00000000" w:rsidRDefault="006F59CF" w:rsidP="006F59CF">
          <w:pPr>
            <w:pStyle w:val="5A72980E6E6A488CBBA1DEEE01B03E3C"/>
          </w:pPr>
          <w:r>
            <w:rPr>
              <w:rStyle w:val="PlaceholderText"/>
            </w:rPr>
            <w:t>Click or tap here to enter text.</w:t>
          </w:r>
        </w:p>
      </w:docPartBody>
    </w:docPart>
    <w:docPart>
      <w:docPartPr>
        <w:name w:val="12304F80672F47CE998DDD309749451D"/>
        <w:category>
          <w:name w:val="General"/>
          <w:gallery w:val="placeholder"/>
        </w:category>
        <w:types>
          <w:type w:val="bbPlcHdr"/>
        </w:types>
        <w:behaviors>
          <w:behavior w:val="content"/>
        </w:behaviors>
        <w:guid w:val="{856ADBAC-153E-489D-AF90-5AE99702A708}"/>
      </w:docPartPr>
      <w:docPartBody>
        <w:p w:rsidR="00000000" w:rsidRDefault="006F59CF" w:rsidP="006F59CF">
          <w:pPr>
            <w:pStyle w:val="12304F80672F47CE998DDD309749451D"/>
          </w:pPr>
          <w:r>
            <w:rPr>
              <w:rStyle w:val="PlaceholderText"/>
            </w:rPr>
            <w:t>Click or tap here to enter text.</w:t>
          </w:r>
        </w:p>
      </w:docPartBody>
    </w:docPart>
    <w:docPart>
      <w:docPartPr>
        <w:name w:val="285D060EDE3842699A7A266F02352F34"/>
        <w:category>
          <w:name w:val="General"/>
          <w:gallery w:val="placeholder"/>
        </w:category>
        <w:types>
          <w:type w:val="bbPlcHdr"/>
        </w:types>
        <w:behaviors>
          <w:behavior w:val="content"/>
        </w:behaviors>
        <w:guid w:val="{ED633FB6-1F6A-482D-A135-A1F158BCE69F}"/>
      </w:docPartPr>
      <w:docPartBody>
        <w:p w:rsidR="00000000" w:rsidRDefault="006F59CF" w:rsidP="006F59CF">
          <w:pPr>
            <w:pStyle w:val="285D060EDE3842699A7A266F02352F34"/>
          </w:pPr>
          <w:r>
            <w:rPr>
              <w:rStyle w:val="PlaceholderText"/>
            </w:rPr>
            <w:t>Click or tap here to enter text.</w:t>
          </w:r>
        </w:p>
      </w:docPartBody>
    </w:docPart>
    <w:docPart>
      <w:docPartPr>
        <w:name w:val="F5560B299E2744A59A6AEBAF4576589B"/>
        <w:category>
          <w:name w:val="General"/>
          <w:gallery w:val="placeholder"/>
        </w:category>
        <w:types>
          <w:type w:val="bbPlcHdr"/>
        </w:types>
        <w:behaviors>
          <w:behavior w:val="content"/>
        </w:behaviors>
        <w:guid w:val="{4087D9C2-D1D9-462E-8A1C-AD23C64EA8A4}"/>
      </w:docPartPr>
      <w:docPartBody>
        <w:p w:rsidR="00000000" w:rsidRDefault="006F59CF" w:rsidP="006F59CF">
          <w:pPr>
            <w:pStyle w:val="F5560B299E2744A59A6AEBAF4576589B"/>
          </w:pPr>
          <w:r>
            <w:rPr>
              <w:rStyle w:val="PlaceholderText"/>
            </w:rPr>
            <w:t>Click or tap here to enter text.</w:t>
          </w:r>
        </w:p>
      </w:docPartBody>
    </w:docPart>
    <w:docPart>
      <w:docPartPr>
        <w:name w:val="F42A6D9643094208A7C5BB2CE715534F"/>
        <w:category>
          <w:name w:val="General"/>
          <w:gallery w:val="placeholder"/>
        </w:category>
        <w:types>
          <w:type w:val="bbPlcHdr"/>
        </w:types>
        <w:behaviors>
          <w:behavior w:val="content"/>
        </w:behaviors>
        <w:guid w:val="{8E314C28-CA02-418E-8318-A8B002B91396}"/>
      </w:docPartPr>
      <w:docPartBody>
        <w:p w:rsidR="00000000" w:rsidRDefault="006F59CF" w:rsidP="006F59CF">
          <w:pPr>
            <w:pStyle w:val="F42A6D9643094208A7C5BB2CE715534F"/>
          </w:pPr>
          <w:r>
            <w:rPr>
              <w:rStyle w:val="PlaceholderText"/>
            </w:rPr>
            <w:t>Click or tap here to enter text.</w:t>
          </w:r>
        </w:p>
      </w:docPartBody>
    </w:docPart>
    <w:docPart>
      <w:docPartPr>
        <w:name w:val="4DA5D8B3316D473992A37EB341F0846E"/>
        <w:category>
          <w:name w:val="General"/>
          <w:gallery w:val="placeholder"/>
        </w:category>
        <w:types>
          <w:type w:val="bbPlcHdr"/>
        </w:types>
        <w:behaviors>
          <w:behavior w:val="content"/>
        </w:behaviors>
        <w:guid w:val="{A87756D7-6E22-4DC1-9D18-D9DD707AFE1C}"/>
      </w:docPartPr>
      <w:docPartBody>
        <w:p w:rsidR="00000000" w:rsidRDefault="006F59CF" w:rsidP="006F59CF">
          <w:pPr>
            <w:pStyle w:val="4DA5D8B3316D473992A37EB341F0846E"/>
          </w:pPr>
          <w:r>
            <w:rPr>
              <w:rStyle w:val="PlaceholderText"/>
            </w:rPr>
            <w:t>Click or tap here to enter text.</w:t>
          </w:r>
        </w:p>
      </w:docPartBody>
    </w:docPart>
    <w:docPart>
      <w:docPartPr>
        <w:name w:val="D97E00367A6841C8B7C9961D29B25F3D"/>
        <w:category>
          <w:name w:val="General"/>
          <w:gallery w:val="placeholder"/>
        </w:category>
        <w:types>
          <w:type w:val="bbPlcHdr"/>
        </w:types>
        <w:behaviors>
          <w:behavior w:val="content"/>
        </w:behaviors>
        <w:guid w:val="{0BA8DBD0-A490-4273-B29E-1248BDD1C1F1}"/>
      </w:docPartPr>
      <w:docPartBody>
        <w:p w:rsidR="00000000" w:rsidRDefault="006F59CF" w:rsidP="006F59CF">
          <w:pPr>
            <w:pStyle w:val="D97E00367A6841C8B7C9961D29B25F3D"/>
          </w:pPr>
          <w:r>
            <w:rPr>
              <w:rStyle w:val="PlaceholderText"/>
            </w:rPr>
            <w:t>Click or tap here to enter text.</w:t>
          </w:r>
        </w:p>
      </w:docPartBody>
    </w:docPart>
    <w:docPart>
      <w:docPartPr>
        <w:name w:val="088FD378490B4D608C894A612A394D26"/>
        <w:category>
          <w:name w:val="General"/>
          <w:gallery w:val="placeholder"/>
        </w:category>
        <w:types>
          <w:type w:val="bbPlcHdr"/>
        </w:types>
        <w:behaviors>
          <w:behavior w:val="content"/>
        </w:behaviors>
        <w:guid w:val="{ECDFFDFB-75C0-4F6F-B05E-4683ECFFB712}"/>
      </w:docPartPr>
      <w:docPartBody>
        <w:p w:rsidR="00000000" w:rsidRDefault="006F59CF" w:rsidP="006F59CF">
          <w:pPr>
            <w:pStyle w:val="088FD378490B4D608C894A612A394D26"/>
          </w:pPr>
          <w:r>
            <w:rPr>
              <w:rStyle w:val="PlaceholderText"/>
            </w:rPr>
            <w:t>Click or tap here to enter text.</w:t>
          </w:r>
        </w:p>
      </w:docPartBody>
    </w:docPart>
    <w:docPart>
      <w:docPartPr>
        <w:name w:val="23611406924B453AA18BE6B19A0BE8AE"/>
        <w:category>
          <w:name w:val="General"/>
          <w:gallery w:val="placeholder"/>
        </w:category>
        <w:types>
          <w:type w:val="bbPlcHdr"/>
        </w:types>
        <w:behaviors>
          <w:behavior w:val="content"/>
        </w:behaviors>
        <w:guid w:val="{DA9B83FE-0B46-4F97-9DAF-505E36A6CE7C}"/>
      </w:docPartPr>
      <w:docPartBody>
        <w:p w:rsidR="00000000" w:rsidRDefault="006F59CF" w:rsidP="006F59CF">
          <w:pPr>
            <w:pStyle w:val="23611406924B453AA18BE6B19A0BE8AE"/>
          </w:pPr>
          <w:r>
            <w:rPr>
              <w:rStyle w:val="PlaceholderText"/>
            </w:rPr>
            <w:t>Click or tap here to enter text.</w:t>
          </w:r>
        </w:p>
      </w:docPartBody>
    </w:docPart>
    <w:docPart>
      <w:docPartPr>
        <w:name w:val="B619D2DE4E8B4AE1B8046039A5A98A06"/>
        <w:category>
          <w:name w:val="General"/>
          <w:gallery w:val="placeholder"/>
        </w:category>
        <w:types>
          <w:type w:val="bbPlcHdr"/>
        </w:types>
        <w:behaviors>
          <w:behavior w:val="content"/>
        </w:behaviors>
        <w:guid w:val="{D2CA1676-31EC-4124-98C2-7853F06A9332}"/>
      </w:docPartPr>
      <w:docPartBody>
        <w:p w:rsidR="00000000" w:rsidRDefault="006F59CF" w:rsidP="006F59CF">
          <w:pPr>
            <w:pStyle w:val="B619D2DE4E8B4AE1B8046039A5A98A06"/>
          </w:pPr>
          <w:r>
            <w:rPr>
              <w:rStyle w:val="PlaceholderText"/>
            </w:rPr>
            <w:t>Click or tap here to enter text.</w:t>
          </w:r>
        </w:p>
      </w:docPartBody>
    </w:docPart>
    <w:docPart>
      <w:docPartPr>
        <w:name w:val="1735897967C24ECC834B29C92BFF1F80"/>
        <w:category>
          <w:name w:val="General"/>
          <w:gallery w:val="placeholder"/>
        </w:category>
        <w:types>
          <w:type w:val="bbPlcHdr"/>
        </w:types>
        <w:behaviors>
          <w:behavior w:val="content"/>
        </w:behaviors>
        <w:guid w:val="{846E9F07-79D4-4992-8BBC-4ED6D39B3B97}"/>
      </w:docPartPr>
      <w:docPartBody>
        <w:p w:rsidR="00000000" w:rsidRDefault="006F59CF" w:rsidP="006F59CF">
          <w:pPr>
            <w:pStyle w:val="1735897967C24ECC834B29C92BFF1F80"/>
          </w:pPr>
          <w:r>
            <w:rPr>
              <w:rStyle w:val="PlaceholderText"/>
            </w:rPr>
            <w:t>Click or tap here to enter text.</w:t>
          </w:r>
        </w:p>
      </w:docPartBody>
    </w:docPart>
    <w:docPart>
      <w:docPartPr>
        <w:name w:val="BDF5C2F62A6A4B28BC26F9A3EC0A1315"/>
        <w:category>
          <w:name w:val="General"/>
          <w:gallery w:val="placeholder"/>
        </w:category>
        <w:types>
          <w:type w:val="bbPlcHdr"/>
        </w:types>
        <w:behaviors>
          <w:behavior w:val="content"/>
        </w:behaviors>
        <w:guid w:val="{D998A3E5-EEE6-44D0-B97F-10A4D031462F}"/>
      </w:docPartPr>
      <w:docPartBody>
        <w:p w:rsidR="00000000" w:rsidRDefault="006F59CF" w:rsidP="006F59CF">
          <w:pPr>
            <w:pStyle w:val="BDF5C2F62A6A4B28BC26F9A3EC0A1315"/>
          </w:pPr>
          <w:r>
            <w:rPr>
              <w:rStyle w:val="PlaceholderText"/>
            </w:rPr>
            <w:t>Click or tap here to enter text.</w:t>
          </w:r>
        </w:p>
      </w:docPartBody>
    </w:docPart>
    <w:docPart>
      <w:docPartPr>
        <w:name w:val="DED1EC2BE3284B58B66C89B84960808C"/>
        <w:category>
          <w:name w:val="General"/>
          <w:gallery w:val="placeholder"/>
        </w:category>
        <w:types>
          <w:type w:val="bbPlcHdr"/>
        </w:types>
        <w:behaviors>
          <w:behavior w:val="content"/>
        </w:behaviors>
        <w:guid w:val="{E88A69F4-E9A5-4686-8AC1-237BC129C1C4}"/>
      </w:docPartPr>
      <w:docPartBody>
        <w:p w:rsidR="00000000" w:rsidRDefault="006F59CF" w:rsidP="006F59CF">
          <w:pPr>
            <w:pStyle w:val="DED1EC2BE3284B58B66C89B84960808C"/>
          </w:pPr>
          <w:r>
            <w:rPr>
              <w:rStyle w:val="PlaceholderText"/>
            </w:rPr>
            <w:t>Click or tap here to enter text.</w:t>
          </w:r>
        </w:p>
      </w:docPartBody>
    </w:docPart>
    <w:docPart>
      <w:docPartPr>
        <w:name w:val="4E847A0DFF47435F8106BAA063B8368A"/>
        <w:category>
          <w:name w:val="General"/>
          <w:gallery w:val="placeholder"/>
        </w:category>
        <w:types>
          <w:type w:val="bbPlcHdr"/>
        </w:types>
        <w:behaviors>
          <w:behavior w:val="content"/>
        </w:behaviors>
        <w:guid w:val="{DD2174F1-C5C8-4710-8D8D-B88C6E301226}"/>
      </w:docPartPr>
      <w:docPartBody>
        <w:p w:rsidR="00000000" w:rsidRDefault="006F59CF" w:rsidP="006F59CF">
          <w:pPr>
            <w:pStyle w:val="4E847A0DFF47435F8106BAA063B8368A"/>
          </w:pPr>
          <w:r>
            <w:rPr>
              <w:rStyle w:val="PlaceholderText"/>
            </w:rPr>
            <w:t>Click or tap here to enter text.</w:t>
          </w:r>
        </w:p>
      </w:docPartBody>
    </w:docPart>
    <w:docPart>
      <w:docPartPr>
        <w:name w:val="BAA142264D264D40B9E16407C426C011"/>
        <w:category>
          <w:name w:val="General"/>
          <w:gallery w:val="placeholder"/>
        </w:category>
        <w:types>
          <w:type w:val="bbPlcHdr"/>
        </w:types>
        <w:behaviors>
          <w:behavior w:val="content"/>
        </w:behaviors>
        <w:guid w:val="{9E74C9D2-918E-43A6-92D2-76ADC59A977B}"/>
      </w:docPartPr>
      <w:docPartBody>
        <w:p w:rsidR="00000000" w:rsidRDefault="006F59CF" w:rsidP="006F59CF">
          <w:pPr>
            <w:pStyle w:val="BAA142264D264D40B9E16407C426C011"/>
          </w:pPr>
          <w:r>
            <w:rPr>
              <w:rStyle w:val="PlaceholderText"/>
            </w:rPr>
            <w:t>Click or tap here to enter text.</w:t>
          </w:r>
        </w:p>
      </w:docPartBody>
    </w:docPart>
    <w:docPart>
      <w:docPartPr>
        <w:name w:val="3787C6C0C3D74E86B2888D15EB10101B"/>
        <w:category>
          <w:name w:val="General"/>
          <w:gallery w:val="placeholder"/>
        </w:category>
        <w:types>
          <w:type w:val="bbPlcHdr"/>
        </w:types>
        <w:behaviors>
          <w:behavior w:val="content"/>
        </w:behaviors>
        <w:guid w:val="{42CBF581-C91C-4F81-B2F9-DF25BDC7D9C4}"/>
      </w:docPartPr>
      <w:docPartBody>
        <w:p w:rsidR="00000000" w:rsidRDefault="006F59CF" w:rsidP="006F59CF">
          <w:pPr>
            <w:pStyle w:val="3787C6C0C3D74E86B2888D15EB10101B"/>
          </w:pPr>
          <w:r>
            <w:rPr>
              <w:rStyle w:val="PlaceholderText"/>
            </w:rPr>
            <w:t>Click or tap here to enter text.</w:t>
          </w:r>
        </w:p>
      </w:docPartBody>
    </w:docPart>
    <w:docPart>
      <w:docPartPr>
        <w:name w:val="C581982FF4CB40FCB6FD7FD7BDC60108"/>
        <w:category>
          <w:name w:val="General"/>
          <w:gallery w:val="placeholder"/>
        </w:category>
        <w:types>
          <w:type w:val="bbPlcHdr"/>
        </w:types>
        <w:behaviors>
          <w:behavior w:val="content"/>
        </w:behaviors>
        <w:guid w:val="{C41E3FCB-20B0-40EC-9035-4EFD846E1452}"/>
      </w:docPartPr>
      <w:docPartBody>
        <w:p w:rsidR="00000000" w:rsidRDefault="006F59CF" w:rsidP="006F59CF">
          <w:pPr>
            <w:pStyle w:val="C581982FF4CB40FCB6FD7FD7BDC60108"/>
          </w:pPr>
          <w:r>
            <w:rPr>
              <w:rStyle w:val="PlaceholderText"/>
            </w:rPr>
            <w:t>Click or tap here to enter text.</w:t>
          </w:r>
        </w:p>
      </w:docPartBody>
    </w:docPart>
    <w:docPart>
      <w:docPartPr>
        <w:name w:val="64AC5C006F36416281D7674DCE856836"/>
        <w:category>
          <w:name w:val="General"/>
          <w:gallery w:val="placeholder"/>
        </w:category>
        <w:types>
          <w:type w:val="bbPlcHdr"/>
        </w:types>
        <w:behaviors>
          <w:behavior w:val="content"/>
        </w:behaviors>
        <w:guid w:val="{F765FB9E-61BD-4BCD-9F93-2BA9E0F3E2C9}"/>
      </w:docPartPr>
      <w:docPartBody>
        <w:p w:rsidR="00000000" w:rsidRDefault="006F59CF" w:rsidP="006F59CF">
          <w:pPr>
            <w:pStyle w:val="64AC5C006F36416281D7674DCE856836"/>
          </w:pPr>
          <w:r>
            <w:rPr>
              <w:rStyle w:val="PlaceholderText"/>
            </w:rPr>
            <w:t>Click or tap here to enter text.</w:t>
          </w:r>
        </w:p>
      </w:docPartBody>
    </w:docPart>
    <w:docPart>
      <w:docPartPr>
        <w:name w:val="D4017FD57C224F1E990918A2FCEE48D8"/>
        <w:category>
          <w:name w:val="General"/>
          <w:gallery w:val="placeholder"/>
        </w:category>
        <w:types>
          <w:type w:val="bbPlcHdr"/>
        </w:types>
        <w:behaviors>
          <w:behavior w:val="content"/>
        </w:behaviors>
        <w:guid w:val="{56474732-9128-4A8F-804D-CD08ED524DCF}"/>
      </w:docPartPr>
      <w:docPartBody>
        <w:p w:rsidR="00000000" w:rsidRDefault="006F59CF" w:rsidP="006F59CF">
          <w:pPr>
            <w:pStyle w:val="D4017FD57C224F1E990918A2FCEE48D8"/>
          </w:pPr>
          <w:r>
            <w:rPr>
              <w:rStyle w:val="PlaceholderText"/>
            </w:rPr>
            <w:t>Click or tap here to enter text.</w:t>
          </w:r>
        </w:p>
      </w:docPartBody>
    </w:docPart>
    <w:docPart>
      <w:docPartPr>
        <w:name w:val="2FE0343E07C7442FA3CA64F781E1C5BE"/>
        <w:category>
          <w:name w:val="General"/>
          <w:gallery w:val="placeholder"/>
        </w:category>
        <w:types>
          <w:type w:val="bbPlcHdr"/>
        </w:types>
        <w:behaviors>
          <w:behavior w:val="content"/>
        </w:behaviors>
        <w:guid w:val="{CFDDB0E5-C935-4141-A4CC-B0A52EAC12D2}"/>
      </w:docPartPr>
      <w:docPartBody>
        <w:p w:rsidR="00000000" w:rsidRDefault="006F59CF" w:rsidP="006F59CF">
          <w:pPr>
            <w:pStyle w:val="2FE0343E07C7442FA3CA64F781E1C5BE"/>
          </w:pPr>
          <w:r>
            <w:rPr>
              <w:rStyle w:val="PlaceholderText"/>
            </w:rPr>
            <w:t>Click or tap here to enter text.</w:t>
          </w:r>
        </w:p>
      </w:docPartBody>
    </w:docPart>
    <w:docPart>
      <w:docPartPr>
        <w:name w:val="FA5C8E6CEF6F49F2BE93A19061D7B7B6"/>
        <w:category>
          <w:name w:val="General"/>
          <w:gallery w:val="placeholder"/>
        </w:category>
        <w:types>
          <w:type w:val="bbPlcHdr"/>
        </w:types>
        <w:behaviors>
          <w:behavior w:val="content"/>
        </w:behaviors>
        <w:guid w:val="{9FEE5425-CF06-4561-BE8B-CB201B7E02F6}"/>
      </w:docPartPr>
      <w:docPartBody>
        <w:p w:rsidR="00000000" w:rsidRDefault="006F59CF" w:rsidP="006F59CF">
          <w:pPr>
            <w:pStyle w:val="FA5C8E6CEF6F49F2BE93A19061D7B7B6"/>
          </w:pPr>
          <w:r>
            <w:rPr>
              <w:rStyle w:val="PlaceholderText"/>
            </w:rPr>
            <w:t>Click or tap here to enter text.</w:t>
          </w:r>
        </w:p>
      </w:docPartBody>
    </w:docPart>
    <w:docPart>
      <w:docPartPr>
        <w:name w:val="83EBFF24657A48B5992B32C2234AAF04"/>
        <w:category>
          <w:name w:val="General"/>
          <w:gallery w:val="placeholder"/>
        </w:category>
        <w:types>
          <w:type w:val="bbPlcHdr"/>
        </w:types>
        <w:behaviors>
          <w:behavior w:val="content"/>
        </w:behaviors>
        <w:guid w:val="{7DC884F2-7BA0-4E54-8769-1571FF9A600F}"/>
      </w:docPartPr>
      <w:docPartBody>
        <w:p w:rsidR="00000000" w:rsidRDefault="006F59CF" w:rsidP="006F59CF">
          <w:pPr>
            <w:pStyle w:val="83EBFF24657A48B5992B32C2234AAF04"/>
          </w:pPr>
          <w:r>
            <w:rPr>
              <w:rStyle w:val="PlaceholderText"/>
            </w:rPr>
            <w:t>Click or tap here to enter text.</w:t>
          </w:r>
        </w:p>
      </w:docPartBody>
    </w:docPart>
    <w:docPart>
      <w:docPartPr>
        <w:name w:val="57AAC5F1B982411FB9C99C231D669090"/>
        <w:category>
          <w:name w:val="General"/>
          <w:gallery w:val="placeholder"/>
        </w:category>
        <w:types>
          <w:type w:val="bbPlcHdr"/>
        </w:types>
        <w:behaviors>
          <w:behavior w:val="content"/>
        </w:behaviors>
        <w:guid w:val="{A0AE671A-EE7B-4EA5-B15E-D410474D623B}"/>
      </w:docPartPr>
      <w:docPartBody>
        <w:p w:rsidR="00000000" w:rsidRDefault="006F59CF" w:rsidP="006F59CF">
          <w:pPr>
            <w:pStyle w:val="57AAC5F1B982411FB9C99C231D669090"/>
          </w:pPr>
          <w:r>
            <w:rPr>
              <w:rStyle w:val="PlaceholderText"/>
            </w:rPr>
            <w:t>Click or tap here to enter text.</w:t>
          </w:r>
        </w:p>
      </w:docPartBody>
    </w:docPart>
    <w:docPart>
      <w:docPartPr>
        <w:name w:val="A06267E5FC8A4BB88546D10E69FB94A8"/>
        <w:category>
          <w:name w:val="General"/>
          <w:gallery w:val="placeholder"/>
        </w:category>
        <w:types>
          <w:type w:val="bbPlcHdr"/>
        </w:types>
        <w:behaviors>
          <w:behavior w:val="content"/>
        </w:behaviors>
        <w:guid w:val="{32F494C5-3156-471A-BD78-E75B9889F28E}"/>
      </w:docPartPr>
      <w:docPartBody>
        <w:p w:rsidR="00000000" w:rsidRDefault="006F59CF" w:rsidP="006F59CF">
          <w:pPr>
            <w:pStyle w:val="A06267E5FC8A4BB88546D10E69FB94A8"/>
          </w:pPr>
          <w:r>
            <w:rPr>
              <w:rStyle w:val="PlaceholderText"/>
            </w:rPr>
            <w:t>Click or tap here to enter text.</w:t>
          </w:r>
        </w:p>
      </w:docPartBody>
    </w:docPart>
    <w:docPart>
      <w:docPartPr>
        <w:name w:val="DC7326D619604E6FA0BC9A7E28B15824"/>
        <w:category>
          <w:name w:val="General"/>
          <w:gallery w:val="placeholder"/>
        </w:category>
        <w:types>
          <w:type w:val="bbPlcHdr"/>
        </w:types>
        <w:behaviors>
          <w:behavior w:val="content"/>
        </w:behaviors>
        <w:guid w:val="{F11EC410-4271-4FC0-A786-C268656A07B2}"/>
      </w:docPartPr>
      <w:docPartBody>
        <w:p w:rsidR="00000000" w:rsidRDefault="006F59CF" w:rsidP="006F59CF">
          <w:pPr>
            <w:pStyle w:val="DC7326D619604E6FA0BC9A7E28B15824"/>
          </w:pPr>
          <w:r>
            <w:rPr>
              <w:rStyle w:val="PlaceholderText"/>
            </w:rPr>
            <w:t>Click or tap here to enter text.</w:t>
          </w:r>
        </w:p>
      </w:docPartBody>
    </w:docPart>
    <w:docPart>
      <w:docPartPr>
        <w:name w:val="8851902A3FF34926B3060DBBAED95BFE"/>
        <w:category>
          <w:name w:val="General"/>
          <w:gallery w:val="placeholder"/>
        </w:category>
        <w:types>
          <w:type w:val="bbPlcHdr"/>
        </w:types>
        <w:behaviors>
          <w:behavior w:val="content"/>
        </w:behaviors>
        <w:guid w:val="{37393901-5FEA-4A7E-90F3-4A9086C99D1B}"/>
      </w:docPartPr>
      <w:docPartBody>
        <w:p w:rsidR="00000000" w:rsidRDefault="006F59CF" w:rsidP="006F59CF">
          <w:pPr>
            <w:pStyle w:val="8851902A3FF34926B3060DBBAED95BFE"/>
          </w:pPr>
          <w:r>
            <w:rPr>
              <w:rStyle w:val="PlaceholderText"/>
            </w:rPr>
            <w:t>Click or tap here to enter text.</w:t>
          </w:r>
        </w:p>
      </w:docPartBody>
    </w:docPart>
    <w:docPart>
      <w:docPartPr>
        <w:name w:val="35EE514C2B0B4F8E8B66AB21E0D77C1B"/>
        <w:category>
          <w:name w:val="General"/>
          <w:gallery w:val="placeholder"/>
        </w:category>
        <w:types>
          <w:type w:val="bbPlcHdr"/>
        </w:types>
        <w:behaviors>
          <w:behavior w:val="content"/>
        </w:behaviors>
        <w:guid w:val="{A3706711-7A6B-4906-9E2C-D9BE2F5CF229}"/>
      </w:docPartPr>
      <w:docPartBody>
        <w:p w:rsidR="00000000" w:rsidRDefault="006F59CF" w:rsidP="006F59CF">
          <w:pPr>
            <w:pStyle w:val="35EE514C2B0B4F8E8B66AB21E0D77C1B"/>
          </w:pPr>
          <w:r>
            <w:rPr>
              <w:rStyle w:val="PlaceholderText"/>
            </w:rPr>
            <w:t>Click or tap here to enter text.</w:t>
          </w:r>
        </w:p>
      </w:docPartBody>
    </w:docPart>
    <w:docPart>
      <w:docPartPr>
        <w:name w:val="EA626CDE9A1949A4A73A701133DF11B5"/>
        <w:category>
          <w:name w:val="General"/>
          <w:gallery w:val="placeholder"/>
        </w:category>
        <w:types>
          <w:type w:val="bbPlcHdr"/>
        </w:types>
        <w:behaviors>
          <w:behavior w:val="content"/>
        </w:behaviors>
        <w:guid w:val="{8BA8DED0-5FD9-4A90-BB20-EA07F275E870}"/>
      </w:docPartPr>
      <w:docPartBody>
        <w:p w:rsidR="00000000" w:rsidRDefault="006F59CF" w:rsidP="006F59CF">
          <w:pPr>
            <w:pStyle w:val="EA626CDE9A1949A4A73A701133DF11B5"/>
          </w:pPr>
          <w:r>
            <w:rPr>
              <w:rStyle w:val="PlaceholderText"/>
            </w:rPr>
            <w:t>Click or tap here to enter text.</w:t>
          </w:r>
        </w:p>
      </w:docPartBody>
    </w:docPart>
    <w:docPart>
      <w:docPartPr>
        <w:name w:val="E7FB63F1492F4832B0D36E1FD6C12FB0"/>
        <w:category>
          <w:name w:val="General"/>
          <w:gallery w:val="placeholder"/>
        </w:category>
        <w:types>
          <w:type w:val="bbPlcHdr"/>
        </w:types>
        <w:behaviors>
          <w:behavior w:val="content"/>
        </w:behaviors>
        <w:guid w:val="{BD06CCEC-B5D2-4BAC-BE81-CB047EEFD7D0}"/>
      </w:docPartPr>
      <w:docPartBody>
        <w:p w:rsidR="00000000" w:rsidRDefault="006F59CF" w:rsidP="006F59CF">
          <w:pPr>
            <w:pStyle w:val="E7FB63F1492F4832B0D36E1FD6C12FB0"/>
          </w:pPr>
          <w:r>
            <w:rPr>
              <w:rStyle w:val="PlaceholderText"/>
            </w:rPr>
            <w:t>Click or tap here to enter text.</w:t>
          </w:r>
        </w:p>
      </w:docPartBody>
    </w:docPart>
    <w:docPart>
      <w:docPartPr>
        <w:name w:val="34055A05D6B94CC2A1B927F5AB7B74BC"/>
        <w:category>
          <w:name w:val="General"/>
          <w:gallery w:val="placeholder"/>
        </w:category>
        <w:types>
          <w:type w:val="bbPlcHdr"/>
        </w:types>
        <w:behaviors>
          <w:behavior w:val="content"/>
        </w:behaviors>
        <w:guid w:val="{9AA0B742-A543-4386-865C-B6E1024492C5}"/>
      </w:docPartPr>
      <w:docPartBody>
        <w:p w:rsidR="00000000" w:rsidRDefault="006F59CF" w:rsidP="006F59CF">
          <w:pPr>
            <w:pStyle w:val="34055A05D6B94CC2A1B927F5AB7B74BC"/>
          </w:pPr>
          <w:r>
            <w:rPr>
              <w:rStyle w:val="PlaceholderText"/>
            </w:rPr>
            <w:t>Click or tap here to enter text.</w:t>
          </w:r>
        </w:p>
      </w:docPartBody>
    </w:docPart>
    <w:docPart>
      <w:docPartPr>
        <w:name w:val="9039340DAD5B481E90BE4B102D5E67DE"/>
        <w:category>
          <w:name w:val="General"/>
          <w:gallery w:val="placeholder"/>
        </w:category>
        <w:types>
          <w:type w:val="bbPlcHdr"/>
        </w:types>
        <w:behaviors>
          <w:behavior w:val="content"/>
        </w:behaviors>
        <w:guid w:val="{99D5653B-8A2A-461F-9C14-8A59201A8848}"/>
      </w:docPartPr>
      <w:docPartBody>
        <w:p w:rsidR="00000000" w:rsidRDefault="006F59CF" w:rsidP="006F59CF">
          <w:pPr>
            <w:pStyle w:val="9039340DAD5B481E90BE4B102D5E67DE"/>
          </w:pPr>
          <w:r>
            <w:rPr>
              <w:rStyle w:val="PlaceholderText"/>
            </w:rPr>
            <w:t>Click or tap here to enter text.</w:t>
          </w:r>
        </w:p>
      </w:docPartBody>
    </w:docPart>
    <w:docPart>
      <w:docPartPr>
        <w:name w:val="BBE2B4FE8DF14680A0F5ABB60AB6A621"/>
        <w:category>
          <w:name w:val="General"/>
          <w:gallery w:val="placeholder"/>
        </w:category>
        <w:types>
          <w:type w:val="bbPlcHdr"/>
        </w:types>
        <w:behaviors>
          <w:behavior w:val="content"/>
        </w:behaviors>
        <w:guid w:val="{26DAE98C-50AA-4BB8-8BC7-F7524E004A39}"/>
      </w:docPartPr>
      <w:docPartBody>
        <w:p w:rsidR="00000000" w:rsidRDefault="006F59CF" w:rsidP="006F59CF">
          <w:pPr>
            <w:pStyle w:val="BBE2B4FE8DF14680A0F5ABB60AB6A621"/>
          </w:pPr>
          <w:r>
            <w:rPr>
              <w:rStyle w:val="PlaceholderText"/>
            </w:rPr>
            <w:t>Click or tap here to enter text.</w:t>
          </w:r>
        </w:p>
      </w:docPartBody>
    </w:docPart>
    <w:docPart>
      <w:docPartPr>
        <w:name w:val="469E222F19B64089A8E736B385F89578"/>
        <w:category>
          <w:name w:val="General"/>
          <w:gallery w:val="placeholder"/>
        </w:category>
        <w:types>
          <w:type w:val="bbPlcHdr"/>
        </w:types>
        <w:behaviors>
          <w:behavior w:val="content"/>
        </w:behaviors>
        <w:guid w:val="{8F3195FB-3670-464B-B6A0-E29A897C9DCB}"/>
      </w:docPartPr>
      <w:docPartBody>
        <w:p w:rsidR="00000000" w:rsidRDefault="006F59CF" w:rsidP="006F59CF">
          <w:pPr>
            <w:pStyle w:val="469E222F19B64089A8E736B385F89578"/>
          </w:pPr>
          <w:r>
            <w:rPr>
              <w:rStyle w:val="PlaceholderText"/>
            </w:rPr>
            <w:t>Click or tap here to enter text.</w:t>
          </w:r>
        </w:p>
      </w:docPartBody>
    </w:docPart>
    <w:docPart>
      <w:docPartPr>
        <w:name w:val="58DEFAE1225C4F4BB23D8E1055A9C256"/>
        <w:category>
          <w:name w:val="General"/>
          <w:gallery w:val="placeholder"/>
        </w:category>
        <w:types>
          <w:type w:val="bbPlcHdr"/>
        </w:types>
        <w:behaviors>
          <w:behavior w:val="content"/>
        </w:behaviors>
        <w:guid w:val="{9BF026E7-4E41-4591-8720-3CCD6F432049}"/>
      </w:docPartPr>
      <w:docPartBody>
        <w:p w:rsidR="00000000" w:rsidRDefault="006F59CF" w:rsidP="006F59CF">
          <w:pPr>
            <w:pStyle w:val="58DEFAE1225C4F4BB23D8E1055A9C256"/>
          </w:pPr>
          <w:r>
            <w:rPr>
              <w:rStyle w:val="PlaceholderText"/>
            </w:rPr>
            <w:t>Click or tap here to enter text.</w:t>
          </w:r>
        </w:p>
      </w:docPartBody>
    </w:docPart>
    <w:docPart>
      <w:docPartPr>
        <w:name w:val="296BC40C99424132A5E144C1A75E9E79"/>
        <w:category>
          <w:name w:val="General"/>
          <w:gallery w:val="placeholder"/>
        </w:category>
        <w:types>
          <w:type w:val="bbPlcHdr"/>
        </w:types>
        <w:behaviors>
          <w:behavior w:val="content"/>
        </w:behaviors>
        <w:guid w:val="{D24544D7-E465-4223-B56C-E015E47CF4F0}"/>
      </w:docPartPr>
      <w:docPartBody>
        <w:p w:rsidR="00000000" w:rsidRDefault="006F59CF" w:rsidP="006F59CF">
          <w:pPr>
            <w:pStyle w:val="296BC40C99424132A5E144C1A75E9E79"/>
          </w:pPr>
          <w:r>
            <w:rPr>
              <w:rStyle w:val="PlaceholderText"/>
            </w:rPr>
            <w:t>Click or tap here to enter text.</w:t>
          </w:r>
        </w:p>
      </w:docPartBody>
    </w:docPart>
    <w:docPart>
      <w:docPartPr>
        <w:name w:val="9D2837645590442BAB0E213FFD9446BE"/>
        <w:category>
          <w:name w:val="General"/>
          <w:gallery w:val="placeholder"/>
        </w:category>
        <w:types>
          <w:type w:val="bbPlcHdr"/>
        </w:types>
        <w:behaviors>
          <w:behavior w:val="content"/>
        </w:behaviors>
        <w:guid w:val="{814FC5FF-B138-4DA5-B420-3AFB0F610006}"/>
      </w:docPartPr>
      <w:docPartBody>
        <w:p w:rsidR="00000000" w:rsidRDefault="006F59CF" w:rsidP="006F59CF">
          <w:pPr>
            <w:pStyle w:val="9D2837645590442BAB0E213FFD9446BE"/>
          </w:pPr>
          <w:r>
            <w:rPr>
              <w:rStyle w:val="PlaceholderText"/>
            </w:rPr>
            <w:t>Click or tap here to enter text.</w:t>
          </w:r>
        </w:p>
      </w:docPartBody>
    </w:docPart>
    <w:docPart>
      <w:docPartPr>
        <w:name w:val="F1D0543B8ED5441590C62C86074933F0"/>
        <w:category>
          <w:name w:val="General"/>
          <w:gallery w:val="placeholder"/>
        </w:category>
        <w:types>
          <w:type w:val="bbPlcHdr"/>
        </w:types>
        <w:behaviors>
          <w:behavior w:val="content"/>
        </w:behaviors>
        <w:guid w:val="{4F944419-C5D2-4A70-873B-E9D57ABC6F54}"/>
      </w:docPartPr>
      <w:docPartBody>
        <w:p w:rsidR="00000000" w:rsidRDefault="006F59CF" w:rsidP="006F59CF">
          <w:pPr>
            <w:pStyle w:val="F1D0543B8ED5441590C62C86074933F0"/>
          </w:pPr>
          <w:r>
            <w:rPr>
              <w:rStyle w:val="PlaceholderText"/>
            </w:rPr>
            <w:t>Click or tap here to enter text.</w:t>
          </w:r>
        </w:p>
      </w:docPartBody>
    </w:docPart>
    <w:docPart>
      <w:docPartPr>
        <w:name w:val="0B27B22195DE4A7FB340480A9C647733"/>
        <w:category>
          <w:name w:val="General"/>
          <w:gallery w:val="placeholder"/>
        </w:category>
        <w:types>
          <w:type w:val="bbPlcHdr"/>
        </w:types>
        <w:behaviors>
          <w:behavior w:val="content"/>
        </w:behaviors>
        <w:guid w:val="{6FA2E372-DAB9-41F8-80D1-2DC8BBE891EF}"/>
      </w:docPartPr>
      <w:docPartBody>
        <w:p w:rsidR="00000000" w:rsidRDefault="006F59CF" w:rsidP="006F59CF">
          <w:pPr>
            <w:pStyle w:val="0B27B22195DE4A7FB340480A9C647733"/>
          </w:pPr>
          <w:r>
            <w:rPr>
              <w:rStyle w:val="PlaceholderText"/>
            </w:rPr>
            <w:t>Click or tap here to enter text.</w:t>
          </w:r>
        </w:p>
      </w:docPartBody>
    </w:docPart>
    <w:docPart>
      <w:docPartPr>
        <w:name w:val="2EBBD495EE754FF78A1F6D90D750763B"/>
        <w:category>
          <w:name w:val="General"/>
          <w:gallery w:val="placeholder"/>
        </w:category>
        <w:types>
          <w:type w:val="bbPlcHdr"/>
        </w:types>
        <w:behaviors>
          <w:behavior w:val="content"/>
        </w:behaviors>
        <w:guid w:val="{3AB6D260-EE15-4F6F-B807-69BB989CF3B1}"/>
      </w:docPartPr>
      <w:docPartBody>
        <w:p w:rsidR="00000000" w:rsidRDefault="006F59CF" w:rsidP="006F59CF">
          <w:pPr>
            <w:pStyle w:val="2EBBD495EE754FF78A1F6D90D750763B"/>
          </w:pPr>
          <w:r>
            <w:rPr>
              <w:rStyle w:val="PlaceholderText"/>
            </w:rPr>
            <w:t>Click or tap here to enter text.</w:t>
          </w:r>
        </w:p>
      </w:docPartBody>
    </w:docPart>
    <w:docPart>
      <w:docPartPr>
        <w:name w:val="FDA6F0CF68184E71873586AAE4ECF038"/>
        <w:category>
          <w:name w:val="General"/>
          <w:gallery w:val="placeholder"/>
        </w:category>
        <w:types>
          <w:type w:val="bbPlcHdr"/>
        </w:types>
        <w:behaviors>
          <w:behavior w:val="content"/>
        </w:behaviors>
        <w:guid w:val="{301FEF13-16EB-4C07-94FD-6D56D5A39123}"/>
      </w:docPartPr>
      <w:docPartBody>
        <w:p w:rsidR="00000000" w:rsidRDefault="006F59CF" w:rsidP="006F59CF">
          <w:pPr>
            <w:pStyle w:val="FDA6F0CF68184E71873586AAE4ECF038"/>
          </w:pPr>
          <w:r>
            <w:rPr>
              <w:rStyle w:val="PlaceholderText"/>
            </w:rPr>
            <w:t>Click or tap here to enter text.</w:t>
          </w:r>
        </w:p>
      </w:docPartBody>
    </w:docPart>
    <w:docPart>
      <w:docPartPr>
        <w:name w:val="8D01CD3EB1CA4E9CB7100A0C94682838"/>
        <w:category>
          <w:name w:val="General"/>
          <w:gallery w:val="placeholder"/>
        </w:category>
        <w:types>
          <w:type w:val="bbPlcHdr"/>
        </w:types>
        <w:behaviors>
          <w:behavior w:val="content"/>
        </w:behaviors>
        <w:guid w:val="{C024D29C-4FE7-4E8E-8FDF-416F193F283D}"/>
      </w:docPartPr>
      <w:docPartBody>
        <w:p w:rsidR="00000000" w:rsidRDefault="006F59CF" w:rsidP="006F59CF">
          <w:pPr>
            <w:pStyle w:val="8D01CD3EB1CA4E9CB7100A0C94682838"/>
          </w:pPr>
          <w:r>
            <w:rPr>
              <w:rStyle w:val="PlaceholderText"/>
            </w:rPr>
            <w:t>Click or tap here to enter text.</w:t>
          </w:r>
        </w:p>
      </w:docPartBody>
    </w:docPart>
    <w:docPart>
      <w:docPartPr>
        <w:name w:val="F97D3B1F365A4E24A9F30B5A2D862210"/>
        <w:category>
          <w:name w:val="General"/>
          <w:gallery w:val="placeholder"/>
        </w:category>
        <w:types>
          <w:type w:val="bbPlcHdr"/>
        </w:types>
        <w:behaviors>
          <w:behavior w:val="content"/>
        </w:behaviors>
        <w:guid w:val="{40021171-9FCB-42DB-852B-FB6A16325449}"/>
      </w:docPartPr>
      <w:docPartBody>
        <w:p w:rsidR="00000000" w:rsidRDefault="006F59CF" w:rsidP="006F59CF">
          <w:pPr>
            <w:pStyle w:val="F97D3B1F365A4E24A9F30B5A2D862210"/>
          </w:pPr>
          <w:r>
            <w:rPr>
              <w:rStyle w:val="PlaceholderText"/>
            </w:rPr>
            <w:t>Click or tap here to enter text.</w:t>
          </w:r>
        </w:p>
      </w:docPartBody>
    </w:docPart>
    <w:docPart>
      <w:docPartPr>
        <w:name w:val="DD48ADB462F3416EAE7115551AED6E6E"/>
        <w:category>
          <w:name w:val="General"/>
          <w:gallery w:val="placeholder"/>
        </w:category>
        <w:types>
          <w:type w:val="bbPlcHdr"/>
        </w:types>
        <w:behaviors>
          <w:behavior w:val="content"/>
        </w:behaviors>
        <w:guid w:val="{E031BA36-D904-460B-AF5D-1F0BFF7D4AE8}"/>
      </w:docPartPr>
      <w:docPartBody>
        <w:p w:rsidR="00000000" w:rsidRDefault="006F59CF" w:rsidP="006F59CF">
          <w:pPr>
            <w:pStyle w:val="DD48ADB462F3416EAE7115551AED6E6E"/>
          </w:pPr>
          <w:r>
            <w:rPr>
              <w:rStyle w:val="PlaceholderText"/>
            </w:rPr>
            <w:t>Click or tap here to enter text.</w:t>
          </w:r>
        </w:p>
      </w:docPartBody>
    </w:docPart>
    <w:docPart>
      <w:docPartPr>
        <w:name w:val="3DCDDABE58F94E2EAC84D2076145FEBB"/>
        <w:category>
          <w:name w:val="General"/>
          <w:gallery w:val="placeholder"/>
        </w:category>
        <w:types>
          <w:type w:val="bbPlcHdr"/>
        </w:types>
        <w:behaviors>
          <w:behavior w:val="content"/>
        </w:behaviors>
        <w:guid w:val="{8F029746-699B-4E25-BC1D-8F496145697A}"/>
      </w:docPartPr>
      <w:docPartBody>
        <w:p w:rsidR="00000000" w:rsidRDefault="006F59CF" w:rsidP="006F59CF">
          <w:pPr>
            <w:pStyle w:val="3DCDDABE58F94E2EAC84D2076145FEBB"/>
          </w:pPr>
          <w:r>
            <w:rPr>
              <w:rStyle w:val="PlaceholderText"/>
            </w:rPr>
            <w:t>Click or tap here to enter text.</w:t>
          </w:r>
        </w:p>
      </w:docPartBody>
    </w:docPart>
    <w:docPart>
      <w:docPartPr>
        <w:name w:val="EF0BB9A7F2314F0096DA642168281800"/>
        <w:category>
          <w:name w:val="General"/>
          <w:gallery w:val="placeholder"/>
        </w:category>
        <w:types>
          <w:type w:val="bbPlcHdr"/>
        </w:types>
        <w:behaviors>
          <w:behavior w:val="content"/>
        </w:behaviors>
        <w:guid w:val="{177DBEFA-F9D0-4288-B4B4-F8A52B8DD541}"/>
      </w:docPartPr>
      <w:docPartBody>
        <w:p w:rsidR="00000000" w:rsidRDefault="006F59CF" w:rsidP="006F59CF">
          <w:pPr>
            <w:pStyle w:val="EF0BB9A7F2314F0096DA642168281800"/>
          </w:pPr>
          <w:r>
            <w:rPr>
              <w:rStyle w:val="PlaceholderText"/>
            </w:rPr>
            <w:t>Click or tap here to enter text.</w:t>
          </w:r>
        </w:p>
      </w:docPartBody>
    </w:docPart>
    <w:docPart>
      <w:docPartPr>
        <w:name w:val="85F121954D854DAFA35C091B152D3970"/>
        <w:category>
          <w:name w:val="General"/>
          <w:gallery w:val="placeholder"/>
        </w:category>
        <w:types>
          <w:type w:val="bbPlcHdr"/>
        </w:types>
        <w:behaviors>
          <w:behavior w:val="content"/>
        </w:behaviors>
        <w:guid w:val="{D762F3BE-586C-4365-9024-8DBFA00324C9}"/>
      </w:docPartPr>
      <w:docPartBody>
        <w:p w:rsidR="00000000" w:rsidRDefault="006F59CF" w:rsidP="006F59CF">
          <w:pPr>
            <w:pStyle w:val="85F121954D854DAFA35C091B152D3970"/>
          </w:pPr>
          <w:r>
            <w:rPr>
              <w:rStyle w:val="PlaceholderText"/>
            </w:rPr>
            <w:t>Click or tap here to enter text.</w:t>
          </w:r>
        </w:p>
      </w:docPartBody>
    </w:docPart>
    <w:docPart>
      <w:docPartPr>
        <w:name w:val="C84380CEBC2745A8839C6868EFF8AE47"/>
        <w:category>
          <w:name w:val="General"/>
          <w:gallery w:val="placeholder"/>
        </w:category>
        <w:types>
          <w:type w:val="bbPlcHdr"/>
        </w:types>
        <w:behaviors>
          <w:behavior w:val="content"/>
        </w:behaviors>
        <w:guid w:val="{0AA7E933-44EB-4172-B5E1-6440467279AD}"/>
      </w:docPartPr>
      <w:docPartBody>
        <w:p w:rsidR="00000000" w:rsidRDefault="006F59CF" w:rsidP="006F59CF">
          <w:pPr>
            <w:pStyle w:val="C84380CEBC2745A8839C6868EFF8AE47"/>
          </w:pPr>
          <w:r>
            <w:rPr>
              <w:rStyle w:val="PlaceholderText"/>
            </w:rPr>
            <w:t>Click or tap here to enter text.</w:t>
          </w:r>
        </w:p>
      </w:docPartBody>
    </w:docPart>
    <w:docPart>
      <w:docPartPr>
        <w:name w:val="EF0E67FCAE7E44648DEC99292DD74CC3"/>
        <w:category>
          <w:name w:val="General"/>
          <w:gallery w:val="placeholder"/>
        </w:category>
        <w:types>
          <w:type w:val="bbPlcHdr"/>
        </w:types>
        <w:behaviors>
          <w:behavior w:val="content"/>
        </w:behaviors>
        <w:guid w:val="{49E0C38D-5688-4D94-B846-D96D514A34E8}"/>
      </w:docPartPr>
      <w:docPartBody>
        <w:p w:rsidR="00000000" w:rsidRDefault="006F59CF" w:rsidP="006F59CF">
          <w:pPr>
            <w:pStyle w:val="EF0E67FCAE7E44648DEC99292DD74CC3"/>
          </w:pPr>
          <w:r>
            <w:rPr>
              <w:rStyle w:val="PlaceholderText"/>
            </w:rPr>
            <w:t>Click or tap here to enter text.</w:t>
          </w:r>
        </w:p>
      </w:docPartBody>
    </w:docPart>
    <w:docPart>
      <w:docPartPr>
        <w:name w:val="1268C93A51A14D77AD46675A2BD0FDCF"/>
        <w:category>
          <w:name w:val="General"/>
          <w:gallery w:val="placeholder"/>
        </w:category>
        <w:types>
          <w:type w:val="bbPlcHdr"/>
        </w:types>
        <w:behaviors>
          <w:behavior w:val="content"/>
        </w:behaviors>
        <w:guid w:val="{43A9216C-A6E6-4DE0-93DD-7F4981E074C4}"/>
      </w:docPartPr>
      <w:docPartBody>
        <w:p w:rsidR="00000000" w:rsidRDefault="006F59CF" w:rsidP="006F59CF">
          <w:pPr>
            <w:pStyle w:val="1268C93A51A14D77AD46675A2BD0FDCF"/>
          </w:pPr>
          <w:r>
            <w:rPr>
              <w:rStyle w:val="PlaceholderText"/>
            </w:rPr>
            <w:t>Click or tap here to enter text.</w:t>
          </w:r>
        </w:p>
      </w:docPartBody>
    </w:docPart>
    <w:docPart>
      <w:docPartPr>
        <w:name w:val="10CEE8B634DC4FCB9B8762CA81E49A93"/>
        <w:category>
          <w:name w:val="General"/>
          <w:gallery w:val="placeholder"/>
        </w:category>
        <w:types>
          <w:type w:val="bbPlcHdr"/>
        </w:types>
        <w:behaviors>
          <w:behavior w:val="content"/>
        </w:behaviors>
        <w:guid w:val="{AC2814B1-E87E-4761-8534-2582B5F864AB}"/>
      </w:docPartPr>
      <w:docPartBody>
        <w:p w:rsidR="00000000" w:rsidRDefault="006F59CF" w:rsidP="006F59CF">
          <w:pPr>
            <w:pStyle w:val="10CEE8B634DC4FCB9B8762CA81E49A93"/>
          </w:pPr>
          <w:r>
            <w:rPr>
              <w:rStyle w:val="PlaceholderText"/>
            </w:rPr>
            <w:t>Click or tap here to enter text.</w:t>
          </w:r>
        </w:p>
      </w:docPartBody>
    </w:docPart>
    <w:docPart>
      <w:docPartPr>
        <w:name w:val="1BACA45182354640A70CE417F93DF8C2"/>
        <w:category>
          <w:name w:val="General"/>
          <w:gallery w:val="placeholder"/>
        </w:category>
        <w:types>
          <w:type w:val="bbPlcHdr"/>
        </w:types>
        <w:behaviors>
          <w:behavior w:val="content"/>
        </w:behaviors>
        <w:guid w:val="{403B50C1-9C92-4E69-B8F0-D0E314676F59}"/>
      </w:docPartPr>
      <w:docPartBody>
        <w:p w:rsidR="00000000" w:rsidRDefault="006F59CF" w:rsidP="006F59CF">
          <w:pPr>
            <w:pStyle w:val="1BACA45182354640A70CE417F93DF8C2"/>
          </w:pPr>
          <w:r>
            <w:rPr>
              <w:rStyle w:val="PlaceholderText"/>
            </w:rPr>
            <w:t>Click or tap here to enter text.</w:t>
          </w:r>
        </w:p>
      </w:docPartBody>
    </w:docPart>
    <w:docPart>
      <w:docPartPr>
        <w:name w:val="169A73DF786644A2B12AAC0269F03916"/>
        <w:category>
          <w:name w:val="General"/>
          <w:gallery w:val="placeholder"/>
        </w:category>
        <w:types>
          <w:type w:val="bbPlcHdr"/>
        </w:types>
        <w:behaviors>
          <w:behavior w:val="content"/>
        </w:behaviors>
        <w:guid w:val="{AEBAF3D9-A2D0-4E6D-9376-F8099DF4EAB6}"/>
      </w:docPartPr>
      <w:docPartBody>
        <w:p w:rsidR="00000000" w:rsidRDefault="006F59CF" w:rsidP="006F59CF">
          <w:pPr>
            <w:pStyle w:val="169A73DF786644A2B12AAC0269F03916"/>
          </w:pPr>
          <w:r>
            <w:rPr>
              <w:rStyle w:val="PlaceholderText"/>
            </w:rPr>
            <w:t>Click or tap here to enter text.</w:t>
          </w:r>
        </w:p>
      </w:docPartBody>
    </w:docPart>
    <w:docPart>
      <w:docPartPr>
        <w:name w:val="CF441AF64F8442B7A3271DA13971D282"/>
        <w:category>
          <w:name w:val="General"/>
          <w:gallery w:val="placeholder"/>
        </w:category>
        <w:types>
          <w:type w:val="bbPlcHdr"/>
        </w:types>
        <w:behaviors>
          <w:behavior w:val="content"/>
        </w:behaviors>
        <w:guid w:val="{FE098AE1-0993-4B56-92DA-F79BB0D63FF9}"/>
      </w:docPartPr>
      <w:docPartBody>
        <w:p w:rsidR="00000000" w:rsidRDefault="006F59CF" w:rsidP="006F59CF">
          <w:pPr>
            <w:pStyle w:val="CF441AF64F8442B7A3271DA13971D282"/>
          </w:pPr>
          <w:r>
            <w:rPr>
              <w:rStyle w:val="PlaceholderText"/>
            </w:rPr>
            <w:t>Click or tap here to enter text.</w:t>
          </w:r>
        </w:p>
      </w:docPartBody>
    </w:docPart>
    <w:docPart>
      <w:docPartPr>
        <w:name w:val="F6F1761A59FE4EF588296E51073B9873"/>
        <w:category>
          <w:name w:val="General"/>
          <w:gallery w:val="placeholder"/>
        </w:category>
        <w:types>
          <w:type w:val="bbPlcHdr"/>
        </w:types>
        <w:behaviors>
          <w:behavior w:val="content"/>
        </w:behaviors>
        <w:guid w:val="{09DD1E50-F81C-4F9D-B13C-7002120D8972}"/>
      </w:docPartPr>
      <w:docPartBody>
        <w:p w:rsidR="00000000" w:rsidRDefault="006F59CF" w:rsidP="006F59CF">
          <w:pPr>
            <w:pStyle w:val="F6F1761A59FE4EF588296E51073B9873"/>
          </w:pPr>
          <w:r>
            <w:rPr>
              <w:rStyle w:val="PlaceholderText"/>
            </w:rPr>
            <w:t>Click or tap here to enter text.</w:t>
          </w:r>
        </w:p>
      </w:docPartBody>
    </w:docPart>
    <w:docPart>
      <w:docPartPr>
        <w:name w:val="D9BD4A63E1C247148F9C46CD2E7ECB58"/>
        <w:category>
          <w:name w:val="General"/>
          <w:gallery w:val="placeholder"/>
        </w:category>
        <w:types>
          <w:type w:val="bbPlcHdr"/>
        </w:types>
        <w:behaviors>
          <w:behavior w:val="content"/>
        </w:behaviors>
        <w:guid w:val="{2796B8BD-2BC6-475E-907B-E0811285239C}"/>
      </w:docPartPr>
      <w:docPartBody>
        <w:p w:rsidR="00000000" w:rsidRDefault="006F59CF" w:rsidP="006F59CF">
          <w:pPr>
            <w:pStyle w:val="D9BD4A63E1C247148F9C46CD2E7ECB58"/>
          </w:pPr>
          <w:r>
            <w:rPr>
              <w:rStyle w:val="PlaceholderText"/>
            </w:rPr>
            <w:t>Click or tap here to enter text.</w:t>
          </w:r>
        </w:p>
      </w:docPartBody>
    </w:docPart>
    <w:docPart>
      <w:docPartPr>
        <w:name w:val="E6A0DE9C1A3444E69B88CF163E6B263D"/>
        <w:category>
          <w:name w:val="General"/>
          <w:gallery w:val="placeholder"/>
        </w:category>
        <w:types>
          <w:type w:val="bbPlcHdr"/>
        </w:types>
        <w:behaviors>
          <w:behavior w:val="content"/>
        </w:behaviors>
        <w:guid w:val="{49D32B52-810C-4B65-BB21-AC60F467229A}"/>
      </w:docPartPr>
      <w:docPartBody>
        <w:p w:rsidR="00000000" w:rsidRDefault="006F59CF" w:rsidP="006F59CF">
          <w:pPr>
            <w:pStyle w:val="E6A0DE9C1A3444E69B88CF163E6B263D"/>
          </w:pPr>
          <w:r>
            <w:rPr>
              <w:rStyle w:val="PlaceholderText"/>
            </w:rPr>
            <w:t>Click or tap here to enter text.</w:t>
          </w:r>
        </w:p>
      </w:docPartBody>
    </w:docPart>
    <w:docPart>
      <w:docPartPr>
        <w:name w:val="0A9221D121A240C8B9A0DDB693919EF9"/>
        <w:category>
          <w:name w:val="General"/>
          <w:gallery w:val="placeholder"/>
        </w:category>
        <w:types>
          <w:type w:val="bbPlcHdr"/>
        </w:types>
        <w:behaviors>
          <w:behavior w:val="content"/>
        </w:behaviors>
        <w:guid w:val="{BCA6A7F9-17D3-4BC0-A715-EC92BA3660B7}"/>
      </w:docPartPr>
      <w:docPartBody>
        <w:p w:rsidR="00000000" w:rsidRDefault="006F59CF" w:rsidP="006F59CF">
          <w:pPr>
            <w:pStyle w:val="0A9221D121A240C8B9A0DDB693919EF9"/>
          </w:pPr>
          <w:r>
            <w:rPr>
              <w:rStyle w:val="PlaceholderText"/>
            </w:rPr>
            <w:t>Click or tap here to enter text.</w:t>
          </w:r>
        </w:p>
      </w:docPartBody>
    </w:docPart>
    <w:docPart>
      <w:docPartPr>
        <w:name w:val="3AB0B0788FC44BF18D8041272912B57A"/>
        <w:category>
          <w:name w:val="General"/>
          <w:gallery w:val="placeholder"/>
        </w:category>
        <w:types>
          <w:type w:val="bbPlcHdr"/>
        </w:types>
        <w:behaviors>
          <w:behavior w:val="content"/>
        </w:behaviors>
        <w:guid w:val="{EDF7AA49-7FC6-46F0-858B-36D4EFB5C296}"/>
      </w:docPartPr>
      <w:docPartBody>
        <w:p w:rsidR="00000000" w:rsidRDefault="006F59CF" w:rsidP="006F59CF">
          <w:pPr>
            <w:pStyle w:val="3AB0B0788FC44BF18D8041272912B57A"/>
          </w:pPr>
          <w:r>
            <w:rPr>
              <w:rStyle w:val="PlaceholderText"/>
            </w:rPr>
            <w:t>Click or tap here to enter text.</w:t>
          </w:r>
        </w:p>
      </w:docPartBody>
    </w:docPart>
    <w:docPart>
      <w:docPartPr>
        <w:name w:val="8A1883C9C83045E0B685F385C4C9DE94"/>
        <w:category>
          <w:name w:val="General"/>
          <w:gallery w:val="placeholder"/>
        </w:category>
        <w:types>
          <w:type w:val="bbPlcHdr"/>
        </w:types>
        <w:behaviors>
          <w:behavior w:val="content"/>
        </w:behaviors>
        <w:guid w:val="{FF1815B8-322B-4384-A38E-6025D1E29E89}"/>
      </w:docPartPr>
      <w:docPartBody>
        <w:p w:rsidR="00000000" w:rsidRDefault="006F59CF" w:rsidP="006F59CF">
          <w:pPr>
            <w:pStyle w:val="8A1883C9C83045E0B685F385C4C9DE94"/>
          </w:pPr>
          <w:r>
            <w:rPr>
              <w:rStyle w:val="PlaceholderText"/>
            </w:rPr>
            <w:t>Click or tap here to enter text.</w:t>
          </w:r>
        </w:p>
      </w:docPartBody>
    </w:docPart>
    <w:docPart>
      <w:docPartPr>
        <w:name w:val="024334D549FB4A3090C41C2EBE781089"/>
        <w:category>
          <w:name w:val="General"/>
          <w:gallery w:val="placeholder"/>
        </w:category>
        <w:types>
          <w:type w:val="bbPlcHdr"/>
        </w:types>
        <w:behaviors>
          <w:behavior w:val="content"/>
        </w:behaviors>
        <w:guid w:val="{0E79F1BD-0E42-4172-8096-B3CD998E2523}"/>
      </w:docPartPr>
      <w:docPartBody>
        <w:p w:rsidR="00000000" w:rsidRDefault="006F59CF" w:rsidP="006F59CF">
          <w:pPr>
            <w:pStyle w:val="024334D549FB4A3090C41C2EBE781089"/>
          </w:pPr>
          <w:r>
            <w:rPr>
              <w:rStyle w:val="PlaceholderText"/>
            </w:rPr>
            <w:t>Click or tap here to enter text.</w:t>
          </w:r>
        </w:p>
      </w:docPartBody>
    </w:docPart>
    <w:docPart>
      <w:docPartPr>
        <w:name w:val="0463E6B3AC044474821132AB01346440"/>
        <w:category>
          <w:name w:val="General"/>
          <w:gallery w:val="placeholder"/>
        </w:category>
        <w:types>
          <w:type w:val="bbPlcHdr"/>
        </w:types>
        <w:behaviors>
          <w:behavior w:val="content"/>
        </w:behaviors>
        <w:guid w:val="{0BE40C52-675B-4B17-BD36-469ABEC2F545}"/>
      </w:docPartPr>
      <w:docPartBody>
        <w:p w:rsidR="00000000" w:rsidRDefault="006F59CF" w:rsidP="006F59CF">
          <w:pPr>
            <w:pStyle w:val="0463E6B3AC044474821132AB01346440"/>
          </w:pPr>
          <w:r>
            <w:rPr>
              <w:rStyle w:val="PlaceholderText"/>
            </w:rPr>
            <w:t>Click or tap here to enter text.</w:t>
          </w:r>
        </w:p>
      </w:docPartBody>
    </w:docPart>
    <w:docPart>
      <w:docPartPr>
        <w:name w:val="03F5BE0DE1624554987EBBCE2FC40BE7"/>
        <w:category>
          <w:name w:val="General"/>
          <w:gallery w:val="placeholder"/>
        </w:category>
        <w:types>
          <w:type w:val="bbPlcHdr"/>
        </w:types>
        <w:behaviors>
          <w:behavior w:val="content"/>
        </w:behaviors>
        <w:guid w:val="{DA7E89B3-7B0A-4D7D-B72E-9AE26299D857}"/>
      </w:docPartPr>
      <w:docPartBody>
        <w:p w:rsidR="00000000" w:rsidRDefault="006F59CF" w:rsidP="006F59CF">
          <w:pPr>
            <w:pStyle w:val="03F5BE0DE1624554987EBBCE2FC40BE7"/>
          </w:pPr>
          <w:r>
            <w:rPr>
              <w:rStyle w:val="PlaceholderText"/>
            </w:rPr>
            <w:t>Click or tap here to enter text.</w:t>
          </w:r>
        </w:p>
      </w:docPartBody>
    </w:docPart>
    <w:docPart>
      <w:docPartPr>
        <w:name w:val="60233240215341A18DF442502AF19349"/>
        <w:category>
          <w:name w:val="General"/>
          <w:gallery w:val="placeholder"/>
        </w:category>
        <w:types>
          <w:type w:val="bbPlcHdr"/>
        </w:types>
        <w:behaviors>
          <w:behavior w:val="content"/>
        </w:behaviors>
        <w:guid w:val="{CB983D76-4B0D-46E1-98F0-1C2B315893F4}"/>
      </w:docPartPr>
      <w:docPartBody>
        <w:p w:rsidR="00000000" w:rsidRDefault="006F59CF" w:rsidP="006F59CF">
          <w:pPr>
            <w:pStyle w:val="60233240215341A18DF442502AF19349"/>
          </w:pPr>
          <w:r>
            <w:rPr>
              <w:rStyle w:val="PlaceholderText"/>
            </w:rPr>
            <w:t>Click or tap here to enter text.</w:t>
          </w:r>
        </w:p>
      </w:docPartBody>
    </w:docPart>
    <w:docPart>
      <w:docPartPr>
        <w:name w:val="F560061954B64409B1F71073F832C1DA"/>
        <w:category>
          <w:name w:val="General"/>
          <w:gallery w:val="placeholder"/>
        </w:category>
        <w:types>
          <w:type w:val="bbPlcHdr"/>
        </w:types>
        <w:behaviors>
          <w:behavior w:val="content"/>
        </w:behaviors>
        <w:guid w:val="{5DF99A94-54F3-4AD3-90FD-EDF6F10D5BA2}"/>
      </w:docPartPr>
      <w:docPartBody>
        <w:p w:rsidR="00000000" w:rsidRDefault="006F59CF" w:rsidP="006F59CF">
          <w:pPr>
            <w:pStyle w:val="F560061954B64409B1F71073F832C1DA"/>
          </w:pPr>
          <w:r>
            <w:rPr>
              <w:rStyle w:val="PlaceholderText"/>
            </w:rPr>
            <w:t>Click or tap here to enter text.</w:t>
          </w:r>
        </w:p>
      </w:docPartBody>
    </w:docPart>
    <w:docPart>
      <w:docPartPr>
        <w:name w:val="B2E345374B474EAC8CB5093224F1B754"/>
        <w:category>
          <w:name w:val="General"/>
          <w:gallery w:val="placeholder"/>
        </w:category>
        <w:types>
          <w:type w:val="bbPlcHdr"/>
        </w:types>
        <w:behaviors>
          <w:behavior w:val="content"/>
        </w:behaviors>
        <w:guid w:val="{7A1C0BB2-2533-49CA-ABA9-EEF5C07964F4}"/>
      </w:docPartPr>
      <w:docPartBody>
        <w:p w:rsidR="00000000" w:rsidRDefault="006F59CF" w:rsidP="006F59CF">
          <w:pPr>
            <w:pStyle w:val="B2E345374B474EAC8CB5093224F1B754"/>
          </w:pPr>
          <w:r>
            <w:rPr>
              <w:rStyle w:val="PlaceholderText"/>
            </w:rPr>
            <w:t>Click or tap here to enter text.</w:t>
          </w:r>
        </w:p>
      </w:docPartBody>
    </w:docPart>
    <w:docPart>
      <w:docPartPr>
        <w:name w:val="43F4ABC0D85C4CD0864C1CA150F7FEF4"/>
        <w:category>
          <w:name w:val="General"/>
          <w:gallery w:val="placeholder"/>
        </w:category>
        <w:types>
          <w:type w:val="bbPlcHdr"/>
        </w:types>
        <w:behaviors>
          <w:behavior w:val="content"/>
        </w:behaviors>
        <w:guid w:val="{1AA0D48E-E13F-426C-902A-D154BA8EFAE4}"/>
      </w:docPartPr>
      <w:docPartBody>
        <w:p w:rsidR="00000000" w:rsidRDefault="006F59CF" w:rsidP="006F59CF">
          <w:pPr>
            <w:pStyle w:val="43F4ABC0D85C4CD0864C1CA150F7FEF4"/>
          </w:pPr>
          <w:r>
            <w:rPr>
              <w:rStyle w:val="PlaceholderText"/>
            </w:rPr>
            <w:t>Click or tap here to enter text.</w:t>
          </w:r>
        </w:p>
      </w:docPartBody>
    </w:docPart>
    <w:docPart>
      <w:docPartPr>
        <w:name w:val="93CBABF31E5449868909A69591C2CA94"/>
        <w:category>
          <w:name w:val="General"/>
          <w:gallery w:val="placeholder"/>
        </w:category>
        <w:types>
          <w:type w:val="bbPlcHdr"/>
        </w:types>
        <w:behaviors>
          <w:behavior w:val="content"/>
        </w:behaviors>
        <w:guid w:val="{08145D60-7CFD-4F52-BCEC-9281B537DA6D}"/>
      </w:docPartPr>
      <w:docPartBody>
        <w:p w:rsidR="00000000" w:rsidRDefault="006F59CF" w:rsidP="006F59CF">
          <w:pPr>
            <w:pStyle w:val="93CBABF31E5449868909A69591C2CA94"/>
          </w:pPr>
          <w:r>
            <w:rPr>
              <w:rStyle w:val="PlaceholderText"/>
            </w:rPr>
            <w:t>Click or tap here to enter text.</w:t>
          </w:r>
        </w:p>
      </w:docPartBody>
    </w:docPart>
    <w:docPart>
      <w:docPartPr>
        <w:name w:val="D0BD8C53C8694D75AE8531B1F4EC03BA"/>
        <w:category>
          <w:name w:val="General"/>
          <w:gallery w:val="placeholder"/>
        </w:category>
        <w:types>
          <w:type w:val="bbPlcHdr"/>
        </w:types>
        <w:behaviors>
          <w:behavior w:val="content"/>
        </w:behaviors>
        <w:guid w:val="{C16C1072-C1FD-46F4-9E00-39EE04B91CB8}"/>
      </w:docPartPr>
      <w:docPartBody>
        <w:p w:rsidR="00000000" w:rsidRDefault="006F59CF" w:rsidP="006F59CF">
          <w:pPr>
            <w:pStyle w:val="D0BD8C53C8694D75AE8531B1F4EC03BA"/>
          </w:pPr>
          <w:r>
            <w:rPr>
              <w:rStyle w:val="PlaceholderText"/>
            </w:rPr>
            <w:t>Click or tap here to enter text.</w:t>
          </w:r>
        </w:p>
      </w:docPartBody>
    </w:docPart>
    <w:docPart>
      <w:docPartPr>
        <w:name w:val="D87037EDA76648BF94CF941A4D9EF3AD"/>
        <w:category>
          <w:name w:val="General"/>
          <w:gallery w:val="placeholder"/>
        </w:category>
        <w:types>
          <w:type w:val="bbPlcHdr"/>
        </w:types>
        <w:behaviors>
          <w:behavior w:val="content"/>
        </w:behaviors>
        <w:guid w:val="{E57A3C8E-B962-4498-9FFB-EE57AB86D1A2}"/>
      </w:docPartPr>
      <w:docPartBody>
        <w:p w:rsidR="00000000" w:rsidRDefault="006F59CF" w:rsidP="006F59CF">
          <w:pPr>
            <w:pStyle w:val="D87037EDA76648BF94CF941A4D9EF3AD"/>
          </w:pPr>
          <w:r>
            <w:rPr>
              <w:rStyle w:val="PlaceholderText"/>
            </w:rPr>
            <w:t>Click or tap here to enter text.</w:t>
          </w:r>
        </w:p>
      </w:docPartBody>
    </w:docPart>
    <w:docPart>
      <w:docPartPr>
        <w:name w:val="43E3BFBB6028471A9B879049CE9142AC"/>
        <w:category>
          <w:name w:val="General"/>
          <w:gallery w:val="placeholder"/>
        </w:category>
        <w:types>
          <w:type w:val="bbPlcHdr"/>
        </w:types>
        <w:behaviors>
          <w:behavior w:val="content"/>
        </w:behaviors>
        <w:guid w:val="{09D2BEB4-150E-459F-AE31-EC1D708FFA03}"/>
      </w:docPartPr>
      <w:docPartBody>
        <w:p w:rsidR="00000000" w:rsidRDefault="006F59CF" w:rsidP="006F59CF">
          <w:pPr>
            <w:pStyle w:val="43E3BFBB6028471A9B879049CE9142AC"/>
          </w:pPr>
          <w:r>
            <w:rPr>
              <w:rStyle w:val="PlaceholderText"/>
            </w:rPr>
            <w:t>Click or tap here to enter text.</w:t>
          </w:r>
        </w:p>
      </w:docPartBody>
    </w:docPart>
    <w:docPart>
      <w:docPartPr>
        <w:name w:val="BB844847DD924FEB9911CC060345568A"/>
        <w:category>
          <w:name w:val="General"/>
          <w:gallery w:val="placeholder"/>
        </w:category>
        <w:types>
          <w:type w:val="bbPlcHdr"/>
        </w:types>
        <w:behaviors>
          <w:behavior w:val="content"/>
        </w:behaviors>
        <w:guid w:val="{07487490-6806-44F7-B863-5E604D1A1185}"/>
      </w:docPartPr>
      <w:docPartBody>
        <w:p w:rsidR="00000000" w:rsidRDefault="006F59CF" w:rsidP="006F59CF">
          <w:pPr>
            <w:pStyle w:val="BB844847DD924FEB9911CC060345568A"/>
          </w:pPr>
          <w:r>
            <w:rPr>
              <w:rStyle w:val="PlaceholderText"/>
            </w:rPr>
            <w:t>Click or tap here to enter text.</w:t>
          </w:r>
        </w:p>
      </w:docPartBody>
    </w:docPart>
    <w:docPart>
      <w:docPartPr>
        <w:name w:val="8AD5A1948CB6421698E3B293EB4F90F2"/>
        <w:category>
          <w:name w:val="General"/>
          <w:gallery w:val="placeholder"/>
        </w:category>
        <w:types>
          <w:type w:val="bbPlcHdr"/>
        </w:types>
        <w:behaviors>
          <w:behavior w:val="content"/>
        </w:behaviors>
        <w:guid w:val="{D4AAFF3B-9681-42C4-A6E7-4C62E91FB1AC}"/>
      </w:docPartPr>
      <w:docPartBody>
        <w:p w:rsidR="00000000" w:rsidRDefault="006F59CF" w:rsidP="006F59CF">
          <w:pPr>
            <w:pStyle w:val="8AD5A1948CB6421698E3B293EB4F90F2"/>
          </w:pPr>
          <w:r>
            <w:rPr>
              <w:rStyle w:val="PlaceholderText"/>
            </w:rPr>
            <w:t>Click or tap here to enter text.</w:t>
          </w:r>
        </w:p>
      </w:docPartBody>
    </w:docPart>
    <w:docPart>
      <w:docPartPr>
        <w:name w:val="B4EAD5C5EF62488290E576CD394D32EC"/>
        <w:category>
          <w:name w:val="General"/>
          <w:gallery w:val="placeholder"/>
        </w:category>
        <w:types>
          <w:type w:val="bbPlcHdr"/>
        </w:types>
        <w:behaviors>
          <w:behavior w:val="content"/>
        </w:behaviors>
        <w:guid w:val="{01E90B44-4B09-4282-868A-F44019AD0CE2}"/>
      </w:docPartPr>
      <w:docPartBody>
        <w:p w:rsidR="00000000" w:rsidRDefault="006F59CF" w:rsidP="006F59CF">
          <w:pPr>
            <w:pStyle w:val="B4EAD5C5EF62488290E576CD394D32EC"/>
          </w:pPr>
          <w:r>
            <w:rPr>
              <w:rStyle w:val="PlaceholderText"/>
            </w:rPr>
            <w:t>Click or tap here to enter text.</w:t>
          </w:r>
        </w:p>
      </w:docPartBody>
    </w:docPart>
    <w:docPart>
      <w:docPartPr>
        <w:name w:val="C58BF72C99A44C9E822D25D2B4DD2D98"/>
        <w:category>
          <w:name w:val="General"/>
          <w:gallery w:val="placeholder"/>
        </w:category>
        <w:types>
          <w:type w:val="bbPlcHdr"/>
        </w:types>
        <w:behaviors>
          <w:behavior w:val="content"/>
        </w:behaviors>
        <w:guid w:val="{99B2E0E0-9458-402D-8AB1-C67A3C7EEB49}"/>
      </w:docPartPr>
      <w:docPartBody>
        <w:p w:rsidR="00000000" w:rsidRDefault="006F59CF" w:rsidP="006F59CF">
          <w:pPr>
            <w:pStyle w:val="C58BF72C99A44C9E822D25D2B4DD2D98"/>
          </w:pPr>
          <w:r>
            <w:rPr>
              <w:rStyle w:val="PlaceholderText"/>
            </w:rPr>
            <w:t>Click or tap here to enter text.</w:t>
          </w:r>
        </w:p>
      </w:docPartBody>
    </w:docPart>
    <w:docPart>
      <w:docPartPr>
        <w:name w:val="9DF2571457C64EBABB30EBBEE4445969"/>
        <w:category>
          <w:name w:val="General"/>
          <w:gallery w:val="placeholder"/>
        </w:category>
        <w:types>
          <w:type w:val="bbPlcHdr"/>
        </w:types>
        <w:behaviors>
          <w:behavior w:val="content"/>
        </w:behaviors>
        <w:guid w:val="{0E3E0A39-82A4-45D8-A43E-41C79E0DC379}"/>
      </w:docPartPr>
      <w:docPartBody>
        <w:p w:rsidR="00000000" w:rsidRDefault="006F59CF" w:rsidP="006F59CF">
          <w:pPr>
            <w:pStyle w:val="9DF2571457C64EBABB30EBBEE4445969"/>
          </w:pPr>
          <w:r>
            <w:rPr>
              <w:rStyle w:val="PlaceholderText"/>
            </w:rPr>
            <w:t>Click or tap here to enter text.</w:t>
          </w:r>
        </w:p>
      </w:docPartBody>
    </w:docPart>
    <w:docPart>
      <w:docPartPr>
        <w:name w:val="2AFC0FE386D94264974CE3F8FBD842F6"/>
        <w:category>
          <w:name w:val="General"/>
          <w:gallery w:val="placeholder"/>
        </w:category>
        <w:types>
          <w:type w:val="bbPlcHdr"/>
        </w:types>
        <w:behaviors>
          <w:behavior w:val="content"/>
        </w:behaviors>
        <w:guid w:val="{402299FB-0D1A-459C-8551-EC425C212A71}"/>
      </w:docPartPr>
      <w:docPartBody>
        <w:p w:rsidR="00000000" w:rsidRDefault="006F59CF" w:rsidP="006F59CF">
          <w:pPr>
            <w:pStyle w:val="2AFC0FE386D94264974CE3F8FBD842F6"/>
          </w:pPr>
          <w:r>
            <w:rPr>
              <w:rStyle w:val="PlaceholderText"/>
            </w:rPr>
            <w:t>Click or tap here to enter text.</w:t>
          </w:r>
        </w:p>
      </w:docPartBody>
    </w:docPart>
    <w:docPart>
      <w:docPartPr>
        <w:name w:val="FA3B9DF7A1D34D11AD7EED1188BDE557"/>
        <w:category>
          <w:name w:val="General"/>
          <w:gallery w:val="placeholder"/>
        </w:category>
        <w:types>
          <w:type w:val="bbPlcHdr"/>
        </w:types>
        <w:behaviors>
          <w:behavior w:val="content"/>
        </w:behaviors>
        <w:guid w:val="{3BE8FF7A-89CE-4F92-B9F1-60C2502B9E25}"/>
      </w:docPartPr>
      <w:docPartBody>
        <w:p w:rsidR="00000000" w:rsidRDefault="006F59CF" w:rsidP="006F59CF">
          <w:pPr>
            <w:pStyle w:val="FA3B9DF7A1D34D11AD7EED1188BDE557"/>
          </w:pPr>
          <w:r>
            <w:rPr>
              <w:rStyle w:val="PlaceholderText"/>
            </w:rPr>
            <w:t>Click or tap here to enter text.</w:t>
          </w:r>
        </w:p>
      </w:docPartBody>
    </w:docPart>
    <w:docPart>
      <w:docPartPr>
        <w:name w:val="C253628B62C4464F8C650458002CE755"/>
        <w:category>
          <w:name w:val="General"/>
          <w:gallery w:val="placeholder"/>
        </w:category>
        <w:types>
          <w:type w:val="bbPlcHdr"/>
        </w:types>
        <w:behaviors>
          <w:behavior w:val="content"/>
        </w:behaviors>
        <w:guid w:val="{1EB63669-8537-4603-AB87-5C509E881EC0}"/>
      </w:docPartPr>
      <w:docPartBody>
        <w:p w:rsidR="00000000" w:rsidRDefault="006F59CF" w:rsidP="006F59CF">
          <w:pPr>
            <w:pStyle w:val="C253628B62C4464F8C650458002CE755"/>
          </w:pPr>
          <w:r>
            <w:rPr>
              <w:rStyle w:val="PlaceholderText"/>
            </w:rPr>
            <w:t>Click or tap here to enter text.</w:t>
          </w:r>
        </w:p>
      </w:docPartBody>
    </w:docPart>
    <w:docPart>
      <w:docPartPr>
        <w:name w:val="00FF238C6B1F4029B91A195EE5A292C5"/>
        <w:category>
          <w:name w:val="General"/>
          <w:gallery w:val="placeholder"/>
        </w:category>
        <w:types>
          <w:type w:val="bbPlcHdr"/>
        </w:types>
        <w:behaviors>
          <w:behavior w:val="content"/>
        </w:behaviors>
        <w:guid w:val="{F98FD5B6-B4A0-4F1A-940E-C2CF2266C7E7}"/>
      </w:docPartPr>
      <w:docPartBody>
        <w:p w:rsidR="00000000" w:rsidRDefault="006F59CF" w:rsidP="006F59CF">
          <w:pPr>
            <w:pStyle w:val="00FF238C6B1F4029B91A195EE5A292C5"/>
          </w:pPr>
          <w:r>
            <w:rPr>
              <w:rStyle w:val="PlaceholderText"/>
            </w:rPr>
            <w:t>Click or tap here to enter text.</w:t>
          </w:r>
        </w:p>
      </w:docPartBody>
    </w:docPart>
    <w:docPart>
      <w:docPartPr>
        <w:name w:val="8E168A432B5E486FB477BBFA12ECB689"/>
        <w:category>
          <w:name w:val="General"/>
          <w:gallery w:val="placeholder"/>
        </w:category>
        <w:types>
          <w:type w:val="bbPlcHdr"/>
        </w:types>
        <w:behaviors>
          <w:behavior w:val="content"/>
        </w:behaviors>
        <w:guid w:val="{AD2CD094-6C48-47A7-9C90-E8DD4D312CB1}"/>
      </w:docPartPr>
      <w:docPartBody>
        <w:p w:rsidR="00000000" w:rsidRDefault="006F59CF" w:rsidP="006F59CF">
          <w:pPr>
            <w:pStyle w:val="8E168A432B5E486FB477BBFA12ECB689"/>
          </w:pPr>
          <w:r>
            <w:rPr>
              <w:rStyle w:val="PlaceholderText"/>
            </w:rPr>
            <w:t>Click or tap here to enter text.</w:t>
          </w:r>
        </w:p>
      </w:docPartBody>
    </w:docPart>
    <w:docPart>
      <w:docPartPr>
        <w:name w:val="2F6B56B17A8A40E999A642583A18EE2E"/>
        <w:category>
          <w:name w:val="General"/>
          <w:gallery w:val="placeholder"/>
        </w:category>
        <w:types>
          <w:type w:val="bbPlcHdr"/>
        </w:types>
        <w:behaviors>
          <w:behavior w:val="content"/>
        </w:behaviors>
        <w:guid w:val="{5A345A7A-BC30-435B-9C57-E1FDEE66F304}"/>
      </w:docPartPr>
      <w:docPartBody>
        <w:p w:rsidR="00000000" w:rsidRDefault="006F59CF" w:rsidP="006F59CF">
          <w:pPr>
            <w:pStyle w:val="2F6B56B17A8A40E999A642583A18EE2E"/>
          </w:pPr>
          <w:r>
            <w:rPr>
              <w:rStyle w:val="PlaceholderText"/>
            </w:rPr>
            <w:t>Click or tap here to enter text.</w:t>
          </w:r>
        </w:p>
      </w:docPartBody>
    </w:docPart>
    <w:docPart>
      <w:docPartPr>
        <w:name w:val="F0E344F74FBF49C0A4BBCA28ECF9FA14"/>
        <w:category>
          <w:name w:val="General"/>
          <w:gallery w:val="placeholder"/>
        </w:category>
        <w:types>
          <w:type w:val="bbPlcHdr"/>
        </w:types>
        <w:behaviors>
          <w:behavior w:val="content"/>
        </w:behaviors>
        <w:guid w:val="{ABE5DB40-C347-4BFD-90FD-2F755E31CE7B}"/>
      </w:docPartPr>
      <w:docPartBody>
        <w:p w:rsidR="00000000" w:rsidRDefault="006F59CF" w:rsidP="006F59CF">
          <w:pPr>
            <w:pStyle w:val="F0E344F74FBF49C0A4BBCA28ECF9FA14"/>
          </w:pPr>
          <w:r>
            <w:rPr>
              <w:rStyle w:val="PlaceholderText"/>
            </w:rPr>
            <w:t>Click or tap here to enter text.</w:t>
          </w:r>
        </w:p>
      </w:docPartBody>
    </w:docPart>
    <w:docPart>
      <w:docPartPr>
        <w:name w:val="E419F67A9330407FB67A08C997291650"/>
        <w:category>
          <w:name w:val="General"/>
          <w:gallery w:val="placeholder"/>
        </w:category>
        <w:types>
          <w:type w:val="bbPlcHdr"/>
        </w:types>
        <w:behaviors>
          <w:behavior w:val="content"/>
        </w:behaviors>
        <w:guid w:val="{0CBA6CD2-FE56-4BAF-B88B-6F2158C018DB}"/>
      </w:docPartPr>
      <w:docPartBody>
        <w:p w:rsidR="00000000" w:rsidRDefault="006F59CF" w:rsidP="006F59CF">
          <w:pPr>
            <w:pStyle w:val="E419F67A9330407FB67A08C997291650"/>
          </w:pPr>
          <w:r>
            <w:rPr>
              <w:rStyle w:val="PlaceholderText"/>
            </w:rPr>
            <w:t>Click or tap here to enter text.</w:t>
          </w:r>
        </w:p>
      </w:docPartBody>
    </w:docPart>
    <w:docPart>
      <w:docPartPr>
        <w:name w:val="2F074B08D2CA4A0B906EBA3BD19E9FFE"/>
        <w:category>
          <w:name w:val="General"/>
          <w:gallery w:val="placeholder"/>
        </w:category>
        <w:types>
          <w:type w:val="bbPlcHdr"/>
        </w:types>
        <w:behaviors>
          <w:behavior w:val="content"/>
        </w:behaviors>
        <w:guid w:val="{F2823ACA-0EC0-4543-A01A-10C4D2F59A7C}"/>
      </w:docPartPr>
      <w:docPartBody>
        <w:p w:rsidR="00000000" w:rsidRDefault="006F59CF" w:rsidP="006F59CF">
          <w:pPr>
            <w:pStyle w:val="2F074B08D2CA4A0B906EBA3BD19E9FFE"/>
          </w:pPr>
          <w:r>
            <w:rPr>
              <w:rStyle w:val="PlaceholderText"/>
            </w:rPr>
            <w:t>Click or tap here to enter text.</w:t>
          </w:r>
        </w:p>
      </w:docPartBody>
    </w:docPart>
    <w:docPart>
      <w:docPartPr>
        <w:name w:val="7D0132DD173B4FEDBB69889E341E3B18"/>
        <w:category>
          <w:name w:val="General"/>
          <w:gallery w:val="placeholder"/>
        </w:category>
        <w:types>
          <w:type w:val="bbPlcHdr"/>
        </w:types>
        <w:behaviors>
          <w:behavior w:val="content"/>
        </w:behaviors>
        <w:guid w:val="{1904A2E0-C71A-483C-8EED-389C74DC9F4F}"/>
      </w:docPartPr>
      <w:docPartBody>
        <w:p w:rsidR="00000000" w:rsidRDefault="006F59CF" w:rsidP="006F59CF">
          <w:pPr>
            <w:pStyle w:val="7D0132DD173B4FEDBB69889E341E3B18"/>
          </w:pPr>
          <w:r>
            <w:rPr>
              <w:rStyle w:val="PlaceholderText"/>
            </w:rPr>
            <w:t>Click or tap here to enter text.</w:t>
          </w:r>
        </w:p>
      </w:docPartBody>
    </w:docPart>
    <w:docPart>
      <w:docPartPr>
        <w:name w:val="7A337E5900924906AA8A6C28E4E4E90C"/>
        <w:category>
          <w:name w:val="General"/>
          <w:gallery w:val="placeholder"/>
        </w:category>
        <w:types>
          <w:type w:val="bbPlcHdr"/>
        </w:types>
        <w:behaviors>
          <w:behavior w:val="content"/>
        </w:behaviors>
        <w:guid w:val="{E7551804-416F-4922-955D-736A6BB603DF}"/>
      </w:docPartPr>
      <w:docPartBody>
        <w:p w:rsidR="00000000" w:rsidRDefault="006F59CF" w:rsidP="006F59CF">
          <w:pPr>
            <w:pStyle w:val="7A337E5900924906AA8A6C28E4E4E90C"/>
          </w:pPr>
          <w:r>
            <w:rPr>
              <w:rStyle w:val="PlaceholderText"/>
            </w:rPr>
            <w:t>Click or tap here to enter text.</w:t>
          </w:r>
        </w:p>
      </w:docPartBody>
    </w:docPart>
    <w:docPart>
      <w:docPartPr>
        <w:name w:val="62BCE7C4E7074D7BA495571ED63AF632"/>
        <w:category>
          <w:name w:val="General"/>
          <w:gallery w:val="placeholder"/>
        </w:category>
        <w:types>
          <w:type w:val="bbPlcHdr"/>
        </w:types>
        <w:behaviors>
          <w:behavior w:val="content"/>
        </w:behaviors>
        <w:guid w:val="{6E6EBAEC-6B2F-4458-B60C-857FFF3757CB}"/>
      </w:docPartPr>
      <w:docPartBody>
        <w:p w:rsidR="00000000" w:rsidRDefault="006F59CF" w:rsidP="006F59CF">
          <w:pPr>
            <w:pStyle w:val="62BCE7C4E7074D7BA495571ED63AF632"/>
          </w:pPr>
          <w:r>
            <w:rPr>
              <w:rStyle w:val="PlaceholderText"/>
            </w:rPr>
            <w:t>Click or tap here to enter text.</w:t>
          </w:r>
        </w:p>
      </w:docPartBody>
    </w:docPart>
    <w:docPart>
      <w:docPartPr>
        <w:name w:val="41AEC3F9997A4C27A936DB3B145C5B50"/>
        <w:category>
          <w:name w:val="General"/>
          <w:gallery w:val="placeholder"/>
        </w:category>
        <w:types>
          <w:type w:val="bbPlcHdr"/>
        </w:types>
        <w:behaviors>
          <w:behavior w:val="content"/>
        </w:behaviors>
        <w:guid w:val="{9C49E013-EAD4-4C6C-B79E-FD44D2FFF796}"/>
      </w:docPartPr>
      <w:docPartBody>
        <w:p w:rsidR="00000000" w:rsidRDefault="006F59CF" w:rsidP="006F59CF">
          <w:pPr>
            <w:pStyle w:val="41AEC3F9997A4C27A936DB3B145C5B50"/>
          </w:pPr>
          <w:r>
            <w:rPr>
              <w:rStyle w:val="PlaceholderText"/>
            </w:rPr>
            <w:t>Click or tap here to enter text.</w:t>
          </w:r>
        </w:p>
      </w:docPartBody>
    </w:docPart>
    <w:docPart>
      <w:docPartPr>
        <w:name w:val="12D89F8531EB449BA854FCB8716D136B"/>
        <w:category>
          <w:name w:val="General"/>
          <w:gallery w:val="placeholder"/>
        </w:category>
        <w:types>
          <w:type w:val="bbPlcHdr"/>
        </w:types>
        <w:behaviors>
          <w:behavior w:val="content"/>
        </w:behaviors>
        <w:guid w:val="{DB187C30-DF1D-49A4-8C49-760C5CFEBD35}"/>
      </w:docPartPr>
      <w:docPartBody>
        <w:p w:rsidR="00000000" w:rsidRDefault="006F59CF" w:rsidP="006F59CF">
          <w:pPr>
            <w:pStyle w:val="12D89F8531EB449BA854FCB8716D136B"/>
          </w:pPr>
          <w:r>
            <w:rPr>
              <w:rStyle w:val="PlaceholderText"/>
            </w:rPr>
            <w:t>Click or tap here to enter text.</w:t>
          </w:r>
        </w:p>
      </w:docPartBody>
    </w:docPart>
    <w:docPart>
      <w:docPartPr>
        <w:name w:val="5A5585236EE34EC496516C1470D66CBC"/>
        <w:category>
          <w:name w:val="General"/>
          <w:gallery w:val="placeholder"/>
        </w:category>
        <w:types>
          <w:type w:val="bbPlcHdr"/>
        </w:types>
        <w:behaviors>
          <w:behavior w:val="content"/>
        </w:behaviors>
        <w:guid w:val="{06C6BA72-2EC8-4429-9AEB-22C5DF6F5274}"/>
      </w:docPartPr>
      <w:docPartBody>
        <w:p w:rsidR="00000000" w:rsidRDefault="006F59CF" w:rsidP="006F59CF">
          <w:pPr>
            <w:pStyle w:val="5A5585236EE34EC496516C1470D66CBC"/>
          </w:pPr>
          <w:r>
            <w:rPr>
              <w:rStyle w:val="PlaceholderText"/>
            </w:rPr>
            <w:t>Click or tap here to enter text.</w:t>
          </w:r>
        </w:p>
      </w:docPartBody>
    </w:docPart>
    <w:docPart>
      <w:docPartPr>
        <w:name w:val="DB93E3DB62414F04BFCD0490B89DAF30"/>
        <w:category>
          <w:name w:val="General"/>
          <w:gallery w:val="placeholder"/>
        </w:category>
        <w:types>
          <w:type w:val="bbPlcHdr"/>
        </w:types>
        <w:behaviors>
          <w:behavior w:val="content"/>
        </w:behaviors>
        <w:guid w:val="{DFD27AD8-4781-48FC-9549-6E3DDA721326}"/>
      </w:docPartPr>
      <w:docPartBody>
        <w:p w:rsidR="00000000" w:rsidRDefault="006F59CF" w:rsidP="006F59CF">
          <w:pPr>
            <w:pStyle w:val="DB93E3DB62414F04BFCD0490B89DAF30"/>
          </w:pPr>
          <w:r>
            <w:rPr>
              <w:rStyle w:val="PlaceholderText"/>
            </w:rPr>
            <w:t>Click or tap here to enter text.</w:t>
          </w:r>
        </w:p>
      </w:docPartBody>
    </w:docPart>
    <w:docPart>
      <w:docPartPr>
        <w:name w:val="291E32B16EBD475CAFD5F6D2579E523E"/>
        <w:category>
          <w:name w:val="General"/>
          <w:gallery w:val="placeholder"/>
        </w:category>
        <w:types>
          <w:type w:val="bbPlcHdr"/>
        </w:types>
        <w:behaviors>
          <w:behavior w:val="content"/>
        </w:behaviors>
        <w:guid w:val="{8366038E-ACDF-4E4F-8BB3-065DE2BE04E5}"/>
      </w:docPartPr>
      <w:docPartBody>
        <w:p w:rsidR="00000000" w:rsidRDefault="006F59CF" w:rsidP="006F59CF">
          <w:pPr>
            <w:pStyle w:val="291E32B16EBD475CAFD5F6D2579E523E"/>
          </w:pPr>
          <w:r>
            <w:rPr>
              <w:rStyle w:val="PlaceholderText"/>
            </w:rPr>
            <w:t>Click or tap here to enter text.</w:t>
          </w:r>
        </w:p>
      </w:docPartBody>
    </w:docPart>
    <w:docPart>
      <w:docPartPr>
        <w:name w:val="20828B706DC24909A83D047A1136AFF4"/>
        <w:category>
          <w:name w:val="General"/>
          <w:gallery w:val="placeholder"/>
        </w:category>
        <w:types>
          <w:type w:val="bbPlcHdr"/>
        </w:types>
        <w:behaviors>
          <w:behavior w:val="content"/>
        </w:behaviors>
        <w:guid w:val="{58745820-BAC9-49CF-8CDD-96B33A8CC156}"/>
      </w:docPartPr>
      <w:docPartBody>
        <w:p w:rsidR="00000000" w:rsidRDefault="006F59CF" w:rsidP="006F59CF">
          <w:pPr>
            <w:pStyle w:val="20828B706DC24909A83D047A1136AFF4"/>
          </w:pPr>
          <w:r>
            <w:rPr>
              <w:rStyle w:val="PlaceholderText"/>
            </w:rPr>
            <w:t>Click or tap here to enter text.</w:t>
          </w:r>
        </w:p>
      </w:docPartBody>
    </w:docPart>
    <w:docPart>
      <w:docPartPr>
        <w:name w:val="B524328365E944D7B110E611BA89FD33"/>
        <w:category>
          <w:name w:val="General"/>
          <w:gallery w:val="placeholder"/>
        </w:category>
        <w:types>
          <w:type w:val="bbPlcHdr"/>
        </w:types>
        <w:behaviors>
          <w:behavior w:val="content"/>
        </w:behaviors>
        <w:guid w:val="{8B9E6C8E-9B11-433E-9387-74F38D1CBA92}"/>
      </w:docPartPr>
      <w:docPartBody>
        <w:p w:rsidR="00000000" w:rsidRDefault="006F59CF" w:rsidP="006F59CF">
          <w:pPr>
            <w:pStyle w:val="B524328365E944D7B110E611BA89FD33"/>
          </w:pPr>
          <w:r>
            <w:rPr>
              <w:rStyle w:val="PlaceholderText"/>
            </w:rPr>
            <w:t>Click or tap here to enter text.</w:t>
          </w:r>
        </w:p>
      </w:docPartBody>
    </w:docPart>
    <w:docPart>
      <w:docPartPr>
        <w:name w:val="0F91218837E84E45BBFA7A8031316A28"/>
        <w:category>
          <w:name w:val="General"/>
          <w:gallery w:val="placeholder"/>
        </w:category>
        <w:types>
          <w:type w:val="bbPlcHdr"/>
        </w:types>
        <w:behaviors>
          <w:behavior w:val="content"/>
        </w:behaviors>
        <w:guid w:val="{C309C182-1790-4DED-A773-D79439B070B5}"/>
      </w:docPartPr>
      <w:docPartBody>
        <w:p w:rsidR="00000000" w:rsidRDefault="006F59CF" w:rsidP="006F59CF">
          <w:pPr>
            <w:pStyle w:val="0F91218837E84E45BBFA7A8031316A28"/>
          </w:pPr>
          <w:r>
            <w:rPr>
              <w:rStyle w:val="PlaceholderText"/>
            </w:rPr>
            <w:t>Click or tap here to enter text.</w:t>
          </w:r>
        </w:p>
      </w:docPartBody>
    </w:docPart>
    <w:docPart>
      <w:docPartPr>
        <w:name w:val="8944D7B5950C4D6F9E73A00FEF200195"/>
        <w:category>
          <w:name w:val="General"/>
          <w:gallery w:val="placeholder"/>
        </w:category>
        <w:types>
          <w:type w:val="bbPlcHdr"/>
        </w:types>
        <w:behaviors>
          <w:behavior w:val="content"/>
        </w:behaviors>
        <w:guid w:val="{C7EDC99D-5393-4607-9671-908E902865A4}"/>
      </w:docPartPr>
      <w:docPartBody>
        <w:p w:rsidR="00000000" w:rsidRDefault="006F59CF" w:rsidP="006F59CF">
          <w:pPr>
            <w:pStyle w:val="8944D7B5950C4D6F9E73A00FEF200195"/>
          </w:pPr>
          <w:r>
            <w:rPr>
              <w:rStyle w:val="PlaceholderText"/>
            </w:rPr>
            <w:t>Click or tap here to enter text.</w:t>
          </w:r>
        </w:p>
      </w:docPartBody>
    </w:docPart>
    <w:docPart>
      <w:docPartPr>
        <w:name w:val="BFAD128BF54C458E9653B1C734A15AC5"/>
        <w:category>
          <w:name w:val="General"/>
          <w:gallery w:val="placeholder"/>
        </w:category>
        <w:types>
          <w:type w:val="bbPlcHdr"/>
        </w:types>
        <w:behaviors>
          <w:behavior w:val="content"/>
        </w:behaviors>
        <w:guid w:val="{39C39489-9526-472F-8B80-2968C1486635}"/>
      </w:docPartPr>
      <w:docPartBody>
        <w:p w:rsidR="00000000" w:rsidRDefault="006F59CF" w:rsidP="006F59CF">
          <w:pPr>
            <w:pStyle w:val="BFAD128BF54C458E9653B1C734A15AC5"/>
          </w:pPr>
          <w:r>
            <w:rPr>
              <w:rStyle w:val="PlaceholderText"/>
            </w:rPr>
            <w:t>Click or tap here to enter text.</w:t>
          </w:r>
        </w:p>
      </w:docPartBody>
    </w:docPart>
    <w:docPart>
      <w:docPartPr>
        <w:name w:val="1265848BC03B43259A68D60EAB350C88"/>
        <w:category>
          <w:name w:val="General"/>
          <w:gallery w:val="placeholder"/>
        </w:category>
        <w:types>
          <w:type w:val="bbPlcHdr"/>
        </w:types>
        <w:behaviors>
          <w:behavior w:val="content"/>
        </w:behaviors>
        <w:guid w:val="{062CABCB-6D84-475A-B12B-8693E9CEECA4}"/>
      </w:docPartPr>
      <w:docPartBody>
        <w:p w:rsidR="00000000" w:rsidRDefault="006F59CF" w:rsidP="006F59CF">
          <w:pPr>
            <w:pStyle w:val="1265848BC03B43259A68D60EAB350C88"/>
          </w:pPr>
          <w:r>
            <w:rPr>
              <w:rStyle w:val="PlaceholderText"/>
            </w:rPr>
            <w:t>Click or tap here to enter text.</w:t>
          </w:r>
        </w:p>
      </w:docPartBody>
    </w:docPart>
    <w:docPart>
      <w:docPartPr>
        <w:name w:val="13BA21F63E164FF8AA2C09A80F9F00C2"/>
        <w:category>
          <w:name w:val="General"/>
          <w:gallery w:val="placeholder"/>
        </w:category>
        <w:types>
          <w:type w:val="bbPlcHdr"/>
        </w:types>
        <w:behaviors>
          <w:behavior w:val="content"/>
        </w:behaviors>
        <w:guid w:val="{D75ACEFC-9D50-4FA4-939E-FEB5D256F438}"/>
      </w:docPartPr>
      <w:docPartBody>
        <w:p w:rsidR="00000000" w:rsidRDefault="006F59CF" w:rsidP="006F59CF">
          <w:pPr>
            <w:pStyle w:val="13BA21F63E164FF8AA2C09A80F9F00C2"/>
          </w:pPr>
          <w:r>
            <w:rPr>
              <w:rStyle w:val="PlaceholderText"/>
            </w:rPr>
            <w:t>Click or tap here to enter text.</w:t>
          </w:r>
        </w:p>
      </w:docPartBody>
    </w:docPart>
    <w:docPart>
      <w:docPartPr>
        <w:name w:val="12C1AC5FC0554255818924B1DB064352"/>
        <w:category>
          <w:name w:val="General"/>
          <w:gallery w:val="placeholder"/>
        </w:category>
        <w:types>
          <w:type w:val="bbPlcHdr"/>
        </w:types>
        <w:behaviors>
          <w:behavior w:val="content"/>
        </w:behaviors>
        <w:guid w:val="{6F8EE10C-1C43-4F5D-9DDD-326E252D1626}"/>
      </w:docPartPr>
      <w:docPartBody>
        <w:p w:rsidR="00000000" w:rsidRDefault="006F59CF" w:rsidP="006F59CF">
          <w:pPr>
            <w:pStyle w:val="12C1AC5FC0554255818924B1DB064352"/>
          </w:pPr>
          <w:r>
            <w:rPr>
              <w:rStyle w:val="PlaceholderText"/>
            </w:rPr>
            <w:t>Click or tap here to enter text.</w:t>
          </w:r>
        </w:p>
      </w:docPartBody>
    </w:docPart>
    <w:docPart>
      <w:docPartPr>
        <w:name w:val="E74D9C0FE44D472391752CBFF510422E"/>
        <w:category>
          <w:name w:val="General"/>
          <w:gallery w:val="placeholder"/>
        </w:category>
        <w:types>
          <w:type w:val="bbPlcHdr"/>
        </w:types>
        <w:behaviors>
          <w:behavior w:val="content"/>
        </w:behaviors>
        <w:guid w:val="{EDF3AA90-7A99-439F-87BE-15FDFA3A516E}"/>
      </w:docPartPr>
      <w:docPartBody>
        <w:p w:rsidR="00000000" w:rsidRDefault="006F59CF" w:rsidP="006F59CF">
          <w:pPr>
            <w:pStyle w:val="E74D9C0FE44D472391752CBFF510422E"/>
          </w:pPr>
          <w:r>
            <w:rPr>
              <w:rStyle w:val="PlaceholderText"/>
            </w:rPr>
            <w:t>Click or tap here to enter text.</w:t>
          </w:r>
        </w:p>
      </w:docPartBody>
    </w:docPart>
    <w:docPart>
      <w:docPartPr>
        <w:name w:val="834F863103964CF4BDCBD45F2036723F"/>
        <w:category>
          <w:name w:val="General"/>
          <w:gallery w:val="placeholder"/>
        </w:category>
        <w:types>
          <w:type w:val="bbPlcHdr"/>
        </w:types>
        <w:behaviors>
          <w:behavior w:val="content"/>
        </w:behaviors>
        <w:guid w:val="{18090217-E505-4E7F-BE5C-DCBF87F88825}"/>
      </w:docPartPr>
      <w:docPartBody>
        <w:p w:rsidR="00000000" w:rsidRDefault="006F59CF" w:rsidP="006F59CF">
          <w:pPr>
            <w:pStyle w:val="834F863103964CF4BDCBD45F2036723F"/>
          </w:pPr>
          <w:r>
            <w:rPr>
              <w:rStyle w:val="PlaceholderText"/>
            </w:rPr>
            <w:t>Click or tap here to enter text.</w:t>
          </w:r>
        </w:p>
      </w:docPartBody>
    </w:docPart>
    <w:docPart>
      <w:docPartPr>
        <w:name w:val="6835193194D24CEAAAD1502A1505053B"/>
        <w:category>
          <w:name w:val="General"/>
          <w:gallery w:val="placeholder"/>
        </w:category>
        <w:types>
          <w:type w:val="bbPlcHdr"/>
        </w:types>
        <w:behaviors>
          <w:behavior w:val="content"/>
        </w:behaviors>
        <w:guid w:val="{96FAD697-6BC3-4BC1-B721-DA6BD3C372A4}"/>
      </w:docPartPr>
      <w:docPartBody>
        <w:p w:rsidR="00000000" w:rsidRDefault="006F59CF" w:rsidP="006F59CF">
          <w:pPr>
            <w:pStyle w:val="6835193194D24CEAAAD1502A1505053B"/>
          </w:pPr>
          <w:r>
            <w:rPr>
              <w:rStyle w:val="PlaceholderText"/>
            </w:rPr>
            <w:t>Click or tap here to enter text.</w:t>
          </w:r>
        </w:p>
      </w:docPartBody>
    </w:docPart>
    <w:docPart>
      <w:docPartPr>
        <w:name w:val="6808011EC31E462BAA0AE21CE7179A1C"/>
        <w:category>
          <w:name w:val="General"/>
          <w:gallery w:val="placeholder"/>
        </w:category>
        <w:types>
          <w:type w:val="bbPlcHdr"/>
        </w:types>
        <w:behaviors>
          <w:behavior w:val="content"/>
        </w:behaviors>
        <w:guid w:val="{E027410F-53B0-47AF-8852-4D91014EBAE9}"/>
      </w:docPartPr>
      <w:docPartBody>
        <w:p w:rsidR="00000000" w:rsidRDefault="006F59CF" w:rsidP="006F59CF">
          <w:pPr>
            <w:pStyle w:val="6808011EC31E462BAA0AE21CE7179A1C"/>
          </w:pPr>
          <w:r>
            <w:rPr>
              <w:rStyle w:val="PlaceholderText"/>
            </w:rPr>
            <w:t>Click or tap here to enter text.</w:t>
          </w:r>
        </w:p>
      </w:docPartBody>
    </w:docPart>
    <w:docPart>
      <w:docPartPr>
        <w:name w:val="EE6C00676BCD4FD5920D00BD2D5CFF83"/>
        <w:category>
          <w:name w:val="General"/>
          <w:gallery w:val="placeholder"/>
        </w:category>
        <w:types>
          <w:type w:val="bbPlcHdr"/>
        </w:types>
        <w:behaviors>
          <w:behavior w:val="content"/>
        </w:behaviors>
        <w:guid w:val="{34A137F5-4579-4F8E-B5CF-9F8EE7E6EECB}"/>
      </w:docPartPr>
      <w:docPartBody>
        <w:p w:rsidR="00000000" w:rsidRDefault="006F59CF" w:rsidP="006F59CF">
          <w:pPr>
            <w:pStyle w:val="EE6C00676BCD4FD5920D00BD2D5CFF83"/>
          </w:pPr>
          <w:r>
            <w:rPr>
              <w:rStyle w:val="PlaceholderText"/>
            </w:rPr>
            <w:t>Click or tap here to enter text.</w:t>
          </w:r>
        </w:p>
      </w:docPartBody>
    </w:docPart>
    <w:docPart>
      <w:docPartPr>
        <w:name w:val="E29691E205C54C2486F0A83CB263059C"/>
        <w:category>
          <w:name w:val="General"/>
          <w:gallery w:val="placeholder"/>
        </w:category>
        <w:types>
          <w:type w:val="bbPlcHdr"/>
        </w:types>
        <w:behaviors>
          <w:behavior w:val="content"/>
        </w:behaviors>
        <w:guid w:val="{306E059A-DAE8-4F58-B206-2BAEEF3E5D16}"/>
      </w:docPartPr>
      <w:docPartBody>
        <w:p w:rsidR="00000000" w:rsidRDefault="006F59CF" w:rsidP="006F59CF">
          <w:pPr>
            <w:pStyle w:val="E29691E205C54C2486F0A83CB263059C"/>
          </w:pPr>
          <w:r>
            <w:rPr>
              <w:rStyle w:val="PlaceholderText"/>
            </w:rPr>
            <w:t>Click or tap here to enter text.</w:t>
          </w:r>
        </w:p>
      </w:docPartBody>
    </w:docPart>
    <w:docPart>
      <w:docPartPr>
        <w:name w:val="A66D3436F95042A3BA860AF290EA127C"/>
        <w:category>
          <w:name w:val="General"/>
          <w:gallery w:val="placeholder"/>
        </w:category>
        <w:types>
          <w:type w:val="bbPlcHdr"/>
        </w:types>
        <w:behaviors>
          <w:behavior w:val="content"/>
        </w:behaviors>
        <w:guid w:val="{AFE2965A-D1D1-45C7-9B20-88F7461D07A9}"/>
      </w:docPartPr>
      <w:docPartBody>
        <w:p w:rsidR="00000000" w:rsidRDefault="006F59CF" w:rsidP="006F59CF">
          <w:pPr>
            <w:pStyle w:val="A66D3436F95042A3BA860AF290EA127C"/>
          </w:pPr>
          <w:r>
            <w:rPr>
              <w:rStyle w:val="PlaceholderText"/>
            </w:rPr>
            <w:t>Click or tap here to enter text.</w:t>
          </w:r>
        </w:p>
      </w:docPartBody>
    </w:docPart>
    <w:docPart>
      <w:docPartPr>
        <w:name w:val="B43380D381B94A7E81529C36EB495555"/>
        <w:category>
          <w:name w:val="General"/>
          <w:gallery w:val="placeholder"/>
        </w:category>
        <w:types>
          <w:type w:val="bbPlcHdr"/>
        </w:types>
        <w:behaviors>
          <w:behavior w:val="content"/>
        </w:behaviors>
        <w:guid w:val="{61205E5B-CCB8-4D8B-A6E3-8C20D2D6F807}"/>
      </w:docPartPr>
      <w:docPartBody>
        <w:p w:rsidR="00000000" w:rsidRDefault="006F59CF" w:rsidP="006F59CF">
          <w:pPr>
            <w:pStyle w:val="B43380D381B94A7E81529C36EB495555"/>
          </w:pPr>
          <w:r>
            <w:rPr>
              <w:rStyle w:val="PlaceholderText"/>
            </w:rPr>
            <w:t>Click or tap here to enter text.</w:t>
          </w:r>
        </w:p>
      </w:docPartBody>
    </w:docPart>
    <w:docPart>
      <w:docPartPr>
        <w:name w:val="0C5C0A65C76B4D759D068D4C2BAA8C1C"/>
        <w:category>
          <w:name w:val="General"/>
          <w:gallery w:val="placeholder"/>
        </w:category>
        <w:types>
          <w:type w:val="bbPlcHdr"/>
        </w:types>
        <w:behaviors>
          <w:behavior w:val="content"/>
        </w:behaviors>
        <w:guid w:val="{F4D704A0-DF50-4E30-9DA6-C552277E1B74}"/>
      </w:docPartPr>
      <w:docPartBody>
        <w:p w:rsidR="00000000" w:rsidRDefault="006F59CF" w:rsidP="006F59CF">
          <w:pPr>
            <w:pStyle w:val="0C5C0A65C76B4D759D068D4C2BAA8C1C"/>
          </w:pPr>
          <w:r>
            <w:rPr>
              <w:rStyle w:val="PlaceholderText"/>
            </w:rPr>
            <w:t>Click or tap here to enter text.</w:t>
          </w:r>
        </w:p>
      </w:docPartBody>
    </w:docPart>
    <w:docPart>
      <w:docPartPr>
        <w:name w:val="8C9BF86C3A4A489DB0B661F9BD803AEE"/>
        <w:category>
          <w:name w:val="General"/>
          <w:gallery w:val="placeholder"/>
        </w:category>
        <w:types>
          <w:type w:val="bbPlcHdr"/>
        </w:types>
        <w:behaviors>
          <w:behavior w:val="content"/>
        </w:behaviors>
        <w:guid w:val="{50F30343-7303-4E89-B1B4-BCBC452DEAAC}"/>
      </w:docPartPr>
      <w:docPartBody>
        <w:p w:rsidR="00000000" w:rsidRDefault="006F59CF" w:rsidP="006F59CF">
          <w:pPr>
            <w:pStyle w:val="8C9BF86C3A4A489DB0B661F9BD803AEE"/>
          </w:pPr>
          <w:r>
            <w:rPr>
              <w:rStyle w:val="PlaceholderText"/>
            </w:rPr>
            <w:t>Click or tap here to enter text.</w:t>
          </w:r>
        </w:p>
      </w:docPartBody>
    </w:docPart>
    <w:docPart>
      <w:docPartPr>
        <w:name w:val="9F29DD8A377646908CBAD38BA4979D1E"/>
        <w:category>
          <w:name w:val="General"/>
          <w:gallery w:val="placeholder"/>
        </w:category>
        <w:types>
          <w:type w:val="bbPlcHdr"/>
        </w:types>
        <w:behaviors>
          <w:behavior w:val="content"/>
        </w:behaviors>
        <w:guid w:val="{1AFA407D-7DE8-4E2C-9B7C-7B0A02FD52F4}"/>
      </w:docPartPr>
      <w:docPartBody>
        <w:p w:rsidR="00000000" w:rsidRDefault="006F59CF" w:rsidP="006F59CF">
          <w:pPr>
            <w:pStyle w:val="9F29DD8A377646908CBAD38BA4979D1E"/>
          </w:pPr>
          <w:r>
            <w:rPr>
              <w:rStyle w:val="PlaceholderText"/>
            </w:rPr>
            <w:t>Click or tap here to enter text.</w:t>
          </w:r>
        </w:p>
      </w:docPartBody>
    </w:docPart>
    <w:docPart>
      <w:docPartPr>
        <w:name w:val="5E2739FADB604826A54E8976F30E3742"/>
        <w:category>
          <w:name w:val="General"/>
          <w:gallery w:val="placeholder"/>
        </w:category>
        <w:types>
          <w:type w:val="bbPlcHdr"/>
        </w:types>
        <w:behaviors>
          <w:behavior w:val="content"/>
        </w:behaviors>
        <w:guid w:val="{2AF4EA64-2BE8-4B86-BE80-356DEBDA37D8}"/>
      </w:docPartPr>
      <w:docPartBody>
        <w:p w:rsidR="00000000" w:rsidRDefault="006F59CF" w:rsidP="006F59CF">
          <w:pPr>
            <w:pStyle w:val="5E2739FADB604826A54E8976F30E3742"/>
          </w:pPr>
          <w:r>
            <w:rPr>
              <w:rStyle w:val="PlaceholderText"/>
            </w:rPr>
            <w:t>Click or tap here to enter text.</w:t>
          </w:r>
        </w:p>
      </w:docPartBody>
    </w:docPart>
    <w:docPart>
      <w:docPartPr>
        <w:name w:val="7443835A3929425CA0D6B8C7986A188C"/>
        <w:category>
          <w:name w:val="General"/>
          <w:gallery w:val="placeholder"/>
        </w:category>
        <w:types>
          <w:type w:val="bbPlcHdr"/>
        </w:types>
        <w:behaviors>
          <w:behavior w:val="content"/>
        </w:behaviors>
        <w:guid w:val="{4A7C6289-5428-497A-A438-7CF04A198D93}"/>
      </w:docPartPr>
      <w:docPartBody>
        <w:p w:rsidR="00000000" w:rsidRDefault="006F59CF" w:rsidP="006F59CF">
          <w:pPr>
            <w:pStyle w:val="7443835A3929425CA0D6B8C7986A188C"/>
          </w:pPr>
          <w:r>
            <w:rPr>
              <w:rStyle w:val="PlaceholderText"/>
            </w:rPr>
            <w:t>Click or tap here to enter text.</w:t>
          </w:r>
        </w:p>
      </w:docPartBody>
    </w:docPart>
    <w:docPart>
      <w:docPartPr>
        <w:name w:val="1013D106798A4F27AA37167669437757"/>
        <w:category>
          <w:name w:val="General"/>
          <w:gallery w:val="placeholder"/>
        </w:category>
        <w:types>
          <w:type w:val="bbPlcHdr"/>
        </w:types>
        <w:behaviors>
          <w:behavior w:val="content"/>
        </w:behaviors>
        <w:guid w:val="{886AFE7E-42B6-4656-A4BD-A119D3EDD182}"/>
      </w:docPartPr>
      <w:docPartBody>
        <w:p w:rsidR="00000000" w:rsidRDefault="006F59CF" w:rsidP="006F59CF">
          <w:pPr>
            <w:pStyle w:val="1013D106798A4F27AA37167669437757"/>
          </w:pPr>
          <w:r>
            <w:rPr>
              <w:rStyle w:val="PlaceholderText"/>
            </w:rPr>
            <w:t>Click or tap here to enter text.</w:t>
          </w:r>
        </w:p>
      </w:docPartBody>
    </w:docPart>
    <w:docPart>
      <w:docPartPr>
        <w:name w:val="9722416F557C487696F6CC29EDE6FC66"/>
        <w:category>
          <w:name w:val="General"/>
          <w:gallery w:val="placeholder"/>
        </w:category>
        <w:types>
          <w:type w:val="bbPlcHdr"/>
        </w:types>
        <w:behaviors>
          <w:behavior w:val="content"/>
        </w:behaviors>
        <w:guid w:val="{D4E3ECAA-50D0-4CBC-955E-A1342E5A7B7E}"/>
      </w:docPartPr>
      <w:docPartBody>
        <w:p w:rsidR="00000000" w:rsidRDefault="006F59CF" w:rsidP="006F59CF">
          <w:pPr>
            <w:pStyle w:val="9722416F557C487696F6CC29EDE6FC66"/>
          </w:pPr>
          <w:r>
            <w:rPr>
              <w:rStyle w:val="PlaceholderText"/>
            </w:rPr>
            <w:t>Click or tap here to enter text.</w:t>
          </w:r>
        </w:p>
      </w:docPartBody>
    </w:docPart>
    <w:docPart>
      <w:docPartPr>
        <w:name w:val="23D2C09D038D401AA9575A1E1E31162C"/>
        <w:category>
          <w:name w:val="General"/>
          <w:gallery w:val="placeholder"/>
        </w:category>
        <w:types>
          <w:type w:val="bbPlcHdr"/>
        </w:types>
        <w:behaviors>
          <w:behavior w:val="content"/>
        </w:behaviors>
        <w:guid w:val="{22CE98BE-6DB5-4D13-9777-FBD21E818948}"/>
      </w:docPartPr>
      <w:docPartBody>
        <w:p w:rsidR="00000000" w:rsidRDefault="006F59CF" w:rsidP="006F59CF">
          <w:pPr>
            <w:pStyle w:val="23D2C09D038D401AA9575A1E1E31162C"/>
          </w:pPr>
          <w:r>
            <w:rPr>
              <w:rStyle w:val="PlaceholderText"/>
            </w:rPr>
            <w:t>Click or tap here to enter text.</w:t>
          </w:r>
        </w:p>
      </w:docPartBody>
    </w:docPart>
    <w:docPart>
      <w:docPartPr>
        <w:name w:val="EEBBE7C7ED1048FE99C5F16D75642CD1"/>
        <w:category>
          <w:name w:val="General"/>
          <w:gallery w:val="placeholder"/>
        </w:category>
        <w:types>
          <w:type w:val="bbPlcHdr"/>
        </w:types>
        <w:behaviors>
          <w:behavior w:val="content"/>
        </w:behaviors>
        <w:guid w:val="{D8BB61F9-73DE-48A9-B3BC-571ED3AD3D2E}"/>
      </w:docPartPr>
      <w:docPartBody>
        <w:p w:rsidR="00000000" w:rsidRDefault="006F59CF" w:rsidP="006F59CF">
          <w:pPr>
            <w:pStyle w:val="EEBBE7C7ED1048FE99C5F16D75642CD1"/>
          </w:pPr>
          <w:r>
            <w:rPr>
              <w:rStyle w:val="PlaceholderText"/>
            </w:rPr>
            <w:t>Click or tap here to enter text.</w:t>
          </w:r>
        </w:p>
      </w:docPartBody>
    </w:docPart>
    <w:docPart>
      <w:docPartPr>
        <w:name w:val="3AFB62DBB0514A49A2E7A317DD59ADFA"/>
        <w:category>
          <w:name w:val="General"/>
          <w:gallery w:val="placeholder"/>
        </w:category>
        <w:types>
          <w:type w:val="bbPlcHdr"/>
        </w:types>
        <w:behaviors>
          <w:behavior w:val="content"/>
        </w:behaviors>
        <w:guid w:val="{7F202F47-6C92-4AB5-9359-B2A8B7B3F421}"/>
      </w:docPartPr>
      <w:docPartBody>
        <w:p w:rsidR="00000000" w:rsidRDefault="006F59CF" w:rsidP="006F59CF">
          <w:pPr>
            <w:pStyle w:val="3AFB62DBB0514A49A2E7A317DD59ADFA"/>
          </w:pPr>
          <w:r>
            <w:rPr>
              <w:rStyle w:val="PlaceholderText"/>
            </w:rPr>
            <w:t>Click or tap here to enter text.</w:t>
          </w:r>
        </w:p>
      </w:docPartBody>
    </w:docPart>
    <w:docPart>
      <w:docPartPr>
        <w:name w:val="58164B0BC2534E748BD747D0899337EE"/>
        <w:category>
          <w:name w:val="General"/>
          <w:gallery w:val="placeholder"/>
        </w:category>
        <w:types>
          <w:type w:val="bbPlcHdr"/>
        </w:types>
        <w:behaviors>
          <w:behavior w:val="content"/>
        </w:behaviors>
        <w:guid w:val="{05A4EA9D-D373-4B85-BD94-BD507399DC95}"/>
      </w:docPartPr>
      <w:docPartBody>
        <w:p w:rsidR="00000000" w:rsidRDefault="006F59CF" w:rsidP="006F59CF">
          <w:pPr>
            <w:pStyle w:val="58164B0BC2534E748BD747D0899337EE"/>
          </w:pPr>
          <w:r>
            <w:rPr>
              <w:rStyle w:val="PlaceholderText"/>
            </w:rPr>
            <w:t>Click or tap here to enter text.</w:t>
          </w:r>
        </w:p>
      </w:docPartBody>
    </w:docPart>
    <w:docPart>
      <w:docPartPr>
        <w:name w:val="FBADE59EE06044B4894845437D0FC9D2"/>
        <w:category>
          <w:name w:val="General"/>
          <w:gallery w:val="placeholder"/>
        </w:category>
        <w:types>
          <w:type w:val="bbPlcHdr"/>
        </w:types>
        <w:behaviors>
          <w:behavior w:val="content"/>
        </w:behaviors>
        <w:guid w:val="{C64C08F0-0B99-4532-B3A6-4CC1F0DE3B4F}"/>
      </w:docPartPr>
      <w:docPartBody>
        <w:p w:rsidR="00000000" w:rsidRDefault="006F59CF" w:rsidP="006F59CF">
          <w:pPr>
            <w:pStyle w:val="FBADE59EE06044B4894845437D0FC9D2"/>
          </w:pPr>
          <w:r>
            <w:rPr>
              <w:rStyle w:val="PlaceholderText"/>
            </w:rPr>
            <w:t>Click or tap here to enter text.</w:t>
          </w:r>
        </w:p>
      </w:docPartBody>
    </w:docPart>
    <w:docPart>
      <w:docPartPr>
        <w:name w:val="C063D361EB9340B692802D6F48DA5269"/>
        <w:category>
          <w:name w:val="General"/>
          <w:gallery w:val="placeholder"/>
        </w:category>
        <w:types>
          <w:type w:val="bbPlcHdr"/>
        </w:types>
        <w:behaviors>
          <w:behavior w:val="content"/>
        </w:behaviors>
        <w:guid w:val="{4069999E-8036-47F3-9F46-3B5F732B9491}"/>
      </w:docPartPr>
      <w:docPartBody>
        <w:p w:rsidR="00000000" w:rsidRDefault="006F59CF" w:rsidP="006F59CF">
          <w:pPr>
            <w:pStyle w:val="C063D361EB9340B692802D6F48DA5269"/>
          </w:pPr>
          <w:r>
            <w:rPr>
              <w:rStyle w:val="PlaceholderText"/>
            </w:rPr>
            <w:t>Click or tap here to enter text.</w:t>
          </w:r>
        </w:p>
      </w:docPartBody>
    </w:docPart>
    <w:docPart>
      <w:docPartPr>
        <w:name w:val="6A0C7180F84F4AEE9F3457C64A23116F"/>
        <w:category>
          <w:name w:val="General"/>
          <w:gallery w:val="placeholder"/>
        </w:category>
        <w:types>
          <w:type w:val="bbPlcHdr"/>
        </w:types>
        <w:behaviors>
          <w:behavior w:val="content"/>
        </w:behaviors>
        <w:guid w:val="{1A1AE948-664B-440E-A5B3-9CEFF9745359}"/>
      </w:docPartPr>
      <w:docPartBody>
        <w:p w:rsidR="00000000" w:rsidRDefault="006F59CF" w:rsidP="006F59CF">
          <w:pPr>
            <w:pStyle w:val="6A0C7180F84F4AEE9F3457C64A23116F"/>
          </w:pPr>
          <w:r>
            <w:rPr>
              <w:rStyle w:val="PlaceholderText"/>
            </w:rPr>
            <w:t>Click or tap here to enter text.</w:t>
          </w:r>
        </w:p>
      </w:docPartBody>
    </w:docPart>
    <w:docPart>
      <w:docPartPr>
        <w:name w:val="5EF7180CB8F746088281C77B48960EA6"/>
        <w:category>
          <w:name w:val="General"/>
          <w:gallery w:val="placeholder"/>
        </w:category>
        <w:types>
          <w:type w:val="bbPlcHdr"/>
        </w:types>
        <w:behaviors>
          <w:behavior w:val="content"/>
        </w:behaviors>
        <w:guid w:val="{E93EA9AF-CB2D-4CBC-937E-B9731362FACD}"/>
      </w:docPartPr>
      <w:docPartBody>
        <w:p w:rsidR="00000000" w:rsidRDefault="006F59CF" w:rsidP="006F59CF">
          <w:pPr>
            <w:pStyle w:val="5EF7180CB8F746088281C77B48960EA6"/>
          </w:pPr>
          <w:r>
            <w:rPr>
              <w:rStyle w:val="PlaceholderText"/>
            </w:rPr>
            <w:t>Click or tap here to enter text.</w:t>
          </w:r>
        </w:p>
      </w:docPartBody>
    </w:docPart>
    <w:docPart>
      <w:docPartPr>
        <w:name w:val="3735B934189244A3A48FF9CF3E982950"/>
        <w:category>
          <w:name w:val="General"/>
          <w:gallery w:val="placeholder"/>
        </w:category>
        <w:types>
          <w:type w:val="bbPlcHdr"/>
        </w:types>
        <w:behaviors>
          <w:behavior w:val="content"/>
        </w:behaviors>
        <w:guid w:val="{0577B436-346F-4774-8D44-CC666A4609E9}"/>
      </w:docPartPr>
      <w:docPartBody>
        <w:p w:rsidR="00000000" w:rsidRDefault="006F59CF" w:rsidP="006F59CF">
          <w:pPr>
            <w:pStyle w:val="3735B934189244A3A48FF9CF3E982950"/>
          </w:pPr>
          <w:r>
            <w:rPr>
              <w:rStyle w:val="PlaceholderText"/>
            </w:rPr>
            <w:t>Click or tap here to enter text.</w:t>
          </w:r>
        </w:p>
      </w:docPartBody>
    </w:docPart>
    <w:docPart>
      <w:docPartPr>
        <w:name w:val="4862DCCA5F6B403BB7569D8610F17DDD"/>
        <w:category>
          <w:name w:val="General"/>
          <w:gallery w:val="placeholder"/>
        </w:category>
        <w:types>
          <w:type w:val="bbPlcHdr"/>
        </w:types>
        <w:behaviors>
          <w:behavior w:val="content"/>
        </w:behaviors>
        <w:guid w:val="{3A7B3EC2-7CF7-4F18-A491-0DA3B6D60CF7}"/>
      </w:docPartPr>
      <w:docPartBody>
        <w:p w:rsidR="00000000" w:rsidRDefault="006F59CF" w:rsidP="006F59CF">
          <w:pPr>
            <w:pStyle w:val="4862DCCA5F6B403BB7569D8610F17DDD"/>
          </w:pPr>
          <w:r>
            <w:rPr>
              <w:rStyle w:val="PlaceholderText"/>
            </w:rPr>
            <w:t>Click or tap here to enter text.</w:t>
          </w:r>
        </w:p>
      </w:docPartBody>
    </w:docPart>
    <w:docPart>
      <w:docPartPr>
        <w:name w:val="3902AC193CED4A9A804CDA046D4BA438"/>
        <w:category>
          <w:name w:val="General"/>
          <w:gallery w:val="placeholder"/>
        </w:category>
        <w:types>
          <w:type w:val="bbPlcHdr"/>
        </w:types>
        <w:behaviors>
          <w:behavior w:val="content"/>
        </w:behaviors>
        <w:guid w:val="{2E9AE62F-21A9-493E-9414-BC587A56E3A9}"/>
      </w:docPartPr>
      <w:docPartBody>
        <w:p w:rsidR="00000000" w:rsidRDefault="006F59CF" w:rsidP="006F59CF">
          <w:pPr>
            <w:pStyle w:val="3902AC193CED4A9A804CDA046D4BA438"/>
          </w:pPr>
          <w:r>
            <w:rPr>
              <w:rStyle w:val="PlaceholderText"/>
            </w:rPr>
            <w:t>Click or tap here to enter text.</w:t>
          </w:r>
        </w:p>
      </w:docPartBody>
    </w:docPart>
    <w:docPart>
      <w:docPartPr>
        <w:name w:val="16E68624943C4CB3A7310DF642537872"/>
        <w:category>
          <w:name w:val="General"/>
          <w:gallery w:val="placeholder"/>
        </w:category>
        <w:types>
          <w:type w:val="bbPlcHdr"/>
        </w:types>
        <w:behaviors>
          <w:behavior w:val="content"/>
        </w:behaviors>
        <w:guid w:val="{1BD7E695-8623-45F9-873D-EE0DDA6DAF22}"/>
      </w:docPartPr>
      <w:docPartBody>
        <w:p w:rsidR="00000000" w:rsidRDefault="006F59CF" w:rsidP="006F59CF">
          <w:pPr>
            <w:pStyle w:val="16E68624943C4CB3A7310DF642537872"/>
          </w:pPr>
          <w:r>
            <w:rPr>
              <w:rStyle w:val="PlaceholderText"/>
            </w:rPr>
            <w:t>Click or tap here to enter text.</w:t>
          </w:r>
        </w:p>
      </w:docPartBody>
    </w:docPart>
    <w:docPart>
      <w:docPartPr>
        <w:name w:val="B536E6F47D9544BEACC27E8DCF0279AC"/>
        <w:category>
          <w:name w:val="General"/>
          <w:gallery w:val="placeholder"/>
        </w:category>
        <w:types>
          <w:type w:val="bbPlcHdr"/>
        </w:types>
        <w:behaviors>
          <w:behavior w:val="content"/>
        </w:behaviors>
        <w:guid w:val="{90D2D207-5765-4E2E-A809-CA309FD2D538}"/>
      </w:docPartPr>
      <w:docPartBody>
        <w:p w:rsidR="00000000" w:rsidRDefault="006F59CF" w:rsidP="006F59CF">
          <w:pPr>
            <w:pStyle w:val="B536E6F47D9544BEACC27E8DCF0279AC"/>
          </w:pPr>
          <w:r>
            <w:rPr>
              <w:rStyle w:val="PlaceholderText"/>
            </w:rPr>
            <w:t>Click or tap here to enter text.</w:t>
          </w:r>
        </w:p>
      </w:docPartBody>
    </w:docPart>
    <w:docPart>
      <w:docPartPr>
        <w:name w:val="3974030AD0974D13AD98C708F99CA7C5"/>
        <w:category>
          <w:name w:val="General"/>
          <w:gallery w:val="placeholder"/>
        </w:category>
        <w:types>
          <w:type w:val="bbPlcHdr"/>
        </w:types>
        <w:behaviors>
          <w:behavior w:val="content"/>
        </w:behaviors>
        <w:guid w:val="{32F53DAB-39BB-4A40-B8FB-841E21F3FDF3}"/>
      </w:docPartPr>
      <w:docPartBody>
        <w:p w:rsidR="00000000" w:rsidRDefault="006F59CF" w:rsidP="006F59CF">
          <w:pPr>
            <w:pStyle w:val="3974030AD0974D13AD98C708F99CA7C5"/>
          </w:pPr>
          <w:r>
            <w:rPr>
              <w:rStyle w:val="PlaceholderText"/>
            </w:rPr>
            <w:t>Click or tap here to enter text.</w:t>
          </w:r>
        </w:p>
      </w:docPartBody>
    </w:docPart>
    <w:docPart>
      <w:docPartPr>
        <w:name w:val="1C62F75FA0794697AD34C45EB95EF9E0"/>
        <w:category>
          <w:name w:val="General"/>
          <w:gallery w:val="placeholder"/>
        </w:category>
        <w:types>
          <w:type w:val="bbPlcHdr"/>
        </w:types>
        <w:behaviors>
          <w:behavior w:val="content"/>
        </w:behaviors>
        <w:guid w:val="{296E61B0-13F2-4D8F-AD22-742E7BF2D523}"/>
      </w:docPartPr>
      <w:docPartBody>
        <w:p w:rsidR="00000000" w:rsidRDefault="006F59CF" w:rsidP="006F59CF">
          <w:pPr>
            <w:pStyle w:val="1C62F75FA0794697AD34C45EB95EF9E0"/>
          </w:pPr>
          <w:r>
            <w:rPr>
              <w:rStyle w:val="PlaceholderText"/>
            </w:rPr>
            <w:t>Click or tap here to enter text.</w:t>
          </w:r>
        </w:p>
      </w:docPartBody>
    </w:docPart>
    <w:docPart>
      <w:docPartPr>
        <w:name w:val="75AEDB5A62FE4225A58BBAF546AC142B"/>
        <w:category>
          <w:name w:val="General"/>
          <w:gallery w:val="placeholder"/>
        </w:category>
        <w:types>
          <w:type w:val="bbPlcHdr"/>
        </w:types>
        <w:behaviors>
          <w:behavior w:val="content"/>
        </w:behaviors>
        <w:guid w:val="{693FCCEB-7806-445A-BB41-E19342991A03}"/>
      </w:docPartPr>
      <w:docPartBody>
        <w:p w:rsidR="00000000" w:rsidRDefault="006F59CF" w:rsidP="006F59CF">
          <w:pPr>
            <w:pStyle w:val="75AEDB5A62FE4225A58BBAF546AC142B"/>
          </w:pPr>
          <w:r>
            <w:rPr>
              <w:rStyle w:val="PlaceholderText"/>
            </w:rPr>
            <w:t>Click or tap here to enter text.</w:t>
          </w:r>
        </w:p>
      </w:docPartBody>
    </w:docPart>
    <w:docPart>
      <w:docPartPr>
        <w:name w:val="CEA2DBB03E514A9DBB115C0834D0D4D3"/>
        <w:category>
          <w:name w:val="General"/>
          <w:gallery w:val="placeholder"/>
        </w:category>
        <w:types>
          <w:type w:val="bbPlcHdr"/>
        </w:types>
        <w:behaviors>
          <w:behavior w:val="content"/>
        </w:behaviors>
        <w:guid w:val="{8C949D43-9256-45E0-9957-B628891A5114}"/>
      </w:docPartPr>
      <w:docPartBody>
        <w:p w:rsidR="00000000" w:rsidRDefault="006F59CF" w:rsidP="006F59CF">
          <w:pPr>
            <w:pStyle w:val="CEA2DBB03E514A9DBB115C0834D0D4D3"/>
          </w:pPr>
          <w:r>
            <w:rPr>
              <w:rStyle w:val="PlaceholderText"/>
            </w:rPr>
            <w:t>Click or tap here to enter text.</w:t>
          </w:r>
        </w:p>
      </w:docPartBody>
    </w:docPart>
    <w:docPart>
      <w:docPartPr>
        <w:name w:val="85A1124BF81E461DA3DE03030D6E63A5"/>
        <w:category>
          <w:name w:val="General"/>
          <w:gallery w:val="placeholder"/>
        </w:category>
        <w:types>
          <w:type w:val="bbPlcHdr"/>
        </w:types>
        <w:behaviors>
          <w:behavior w:val="content"/>
        </w:behaviors>
        <w:guid w:val="{BAA12421-BB81-4E66-A428-1800A42DB7A1}"/>
      </w:docPartPr>
      <w:docPartBody>
        <w:p w:rsidR="00000000" w:rsidRDefault="006F59CF" w:rsidP="006F59CF">
          <w:pPr>
            <w:pStyle w:val="85A1124BF81E461DA3DE03030D6E63A5"/>
          </w:pPr>
          <w:r>
            <w:rPr>
              <w:rStyle w:val="PlaceholderText"/>
            </w:rPr>
            <w:t>Click or tap here to enter text.</w:t>
          </w:r>
        </w:p>
      </w:docPartBody>
    </w:docPart>
    <w:docPart>
      <w:docPartPr>
        <w:name w:val="83F6C7D795364A8CBAA6E5342F595781"/>
        <w:category>
          <w:name w:val="General"/>
          <w:gallery w:val="placeholder"/>
        </w:category>
        <w:types>
          <w:type w:val="bbPlcHdr"/>
        </w:types>
        <w:behaviors>
          <w:behavior w:val="content"/>
        </w:behaviors>
        <w:guid w:val="{9A9E496D-135C-4D90-93FF-F7BC316A10D5}"/>
      </w:docPartPr>
      <w:docPartBody>
        <w:p w:rsidR="00000000" w:rsidRDefault="006F59CF" w:rsidP="006F59CF">
          <w:pPr>
            <w:pStyle w:val="83F6C7D795364A8CBAA6E5342F595781"/>
          </w:pPr>
          <w:r>
            <w:rPr>
              <w:rStyle w:val="PlaceholderText"/>
            </w:rPr>
            <w:t>Click or tap here to enter text.</w:t>
          </w:r>
        </w:p>
      </w:docPartBody>
    </w:docPart>
    <w:docPart>
      <w:docPartPr>
        <w:name w:val="B4A6400D43E3495C82FA715153ED359F"/>
        <w:category>
          <w:name w:val="General"/>
          <w:gallery w:val="placeholder"/>
        </w:category>
        <w:types>
          <w:type w:val="bbPlcHdr"/>
        </w:types>
        <w:behaviors>
          <w:behavior w:val="content"/>
        </w:behaviors>
        <w:guid w:val="{1AB43BE6-6ED7-4E02-AE39-5C110A22FC9A}"/>
      </w:docPartPr>
      <w:docPartBody>
        <w:p w:rsidR="00000000" w:rsidRDefault="006F59CF" w:rsidP="006F59CF">
          <w:pPr>
            <w:pStyle w:val="B4A6400D43E3495C82FA715153ED359F"/>
          </w:pPr>
          <w:r>
            <w:rPr>
              <w:rStyle w:val="PlaceholderText"/>
            </w:rPr>
            <w:t>Click or tap here to enter text.</w:t>
          </w:r>
        </w:p>
      </w:docPartBody>
    </w:docPart>
    <w:docPart>
      <w:docPartPr>
        <w:name w:val="14FB2630542A4E50852EEF08ABEBD2EB"/>
        <w:category>
          <w:name w:val="General"/>
          <w:gallery w:val="placeholder"/>
        </w:category>
        <w:types>
          <w:type w:val="bbPlcHdr"/>
        </w:types>
        <w:behaviors>
          <w:behavior w:val="content"/>
        </w:behaviors>
        <w:guid w:val="{D1BBC730-DB3D-4CC9-B6C3-8499DD2A4C45}"/>
      </w:docPartPr>
      <w:docPartBody>
        <w:p w:rsidR="00000000" w:rsidRDefault="006F59CF" w:rsidP="006F59CF">
          <w:pPr>
            <w:pStyle w:val="14FB2630542A4E50852EEF08ABEBD2EB"/>
          </w:pPr>
          <w:r>
            <w:rPr>
              <w:rStyle w:val="PlaceholderText"/>
            </w:rPr>
            <w:t>Click or tap here to enter text.</w:t>
          </w:r>
        </w:p>
      </w:docPartBody>
    </w:docPart>
    <w:docPart>
      <w:docPartPr>
        <w:name w:val="C8AB2D6F4D154237928701EEA3B2B925"/>
        <w:category>
          <w:name w:val="General"/>
          <w:gallery w:val="placeholder"/>
        </w:category>
        <w:types>
          <w:type w:val="bbPlcHdr"/>
        </w:types>
        <w:behaviors>
          <w:behavior w:val="content"/>
        </w:behaviors>
        <w:guid w:val="{AFDA0D6A-B025-4A7D-B397-69EA1E901FA4}"/>
      </w:docPartPr>
      <w:docPartBody>
        <w:p w:rsidR="00000000" w:rsidRDefault="006F59CF" w:rsidP="006F59CF">
          <w:pPr>
            <w:pStyle w:val="C8AB2D6F4D154237928701EEA3B2B925"/>
          </w:pPr>
          <w:r>
            <w:rPr>
              <w:rStyle w:val="PlaceholderText"/>
            </w:rPr>
            <w:t>Click or tap here to enter text.</w:t>
          </w:r>
        </w:p>
      </w:docPartBody>
    </w:docPart>
    <w:docPart>
      <w:docPartPr>
        <w:name w:val="B89DAC13F3034AF8961F4B0421672BD0"/>
        <w:category>
          <w:name w:val="General"/>
          <w:gallery w:val="placeholder"/>
        </w:category>
        <w:types>
          <w:type w:val="bbPlcHdr"/>
        </w:types>
        <w:behaviors>
          <w:behavior w:val="content"/>
        </w:behaviors>
        <w:guid w:val="{A96D4BEC-1112-4175-A6A8-70BC0560DE2E}"/>
      </w:docPartPr>
      <w:docPartBody>
        <w:p w:rsidR="00000000" w:rsidRDefault="006F59CF" w:rsidP="006F59CF">
          <w:pPr>
            <w:pStyle w:val="B89DAC13F3034AF8961F4B0421672BD0"/>
          </w:pPr>
          <w:r>
            <w:rPr>
              <w:rStyle w:val="PlaceholderText"/>
            </w:rPr>
            <w:t>Click or tap here to enter text.</w:t>
          </w:r>
        </w:p>
      </w:docPartBody>
    </w:docPart>
    <w:docPart>
      <w:docPartPr>
        <w:name w:val="FDE60DF0FDFE466F85BDCE84937DB1D0"/>
        <w:category>
          <w:name w:val="General"/>
          <w:gallery w:val="placeholder"/>
        </w:category>
        <w:types>
          <w:type w:val="bbPlcHdr"/>
        </w:types>
        <w:behaviors>
          <w:behavior w:val="content"/>
        </w:behaviors>
        <w:guid w:val="{62F18FC7-B0BD-4BF2-B6A6-9032C699E61B}"/>
      </w:docPartPr>
      <w:docPartBody>
        <w:p w:rsidR="00000000" w:rsidRDefault="006F59CF" w:rsidP="006F59CF">
          <w:pPr>
            <w:pStyle w:val="FDE60DF0FDFE466F85BDCE84937DB1D0"/>
          </w:pPr>
          <w:r>
            <w:rPr>
              <w:rStyle w:val="PlaceholderText"/>
            </w:rPr>
            <w:t>Click or tap here to enter text.</w:t>
          </w:r>
        </w:p>
      </w:docPartBody>
    </w:docPart>
    <w:docPart>
      <w:docPartPr>
        <w:name w:val="FBF4F45D4980400782D8116336A85633"/>
        <w:category>
          <w:name w:val="General"/>
          <w:gallery w:val="placeholder"/>
        </w:category>
        <w:types>
          <w:type w:val="bbPlcHdr"/>
        </w:types>
        <w:behaviors>
          <w:behavior w:val="content"/>
        </w:behaviors>
        <w:guid w:val="{23FE8022-5F85-438A-955D-E6EC802ECE8D}"/>
      </w:docPartPr>
      <w:docPartBody>
        <w:p w:rsidR="00000000" w:rsidRDefault="006F59CF" w:rsidP="006F59CF">
          <w:pPr>
            <w:pStyle w:val="FBF4F45D4980400782D8116336A85633"/>
          </w:pPr>
          <w:r>
            <w:rPr>
              <w:rStyle w:val="PlaceholderText"/>
            </w:rPr>
            <w:t>Click or tap here to enter text.</w:t>
          </w:r>
        </w:p>
      </w:docPartBody>
    </w:docPart>
    <w:docPart>
      <w:docPartPr>
        <w:name w:val="D036F842CCEC44CDBC344E1FD5D15AD7"/>
        <w:category>
          <w:name w:val="General"/>
          <w:gallery w:val="placeholder"/>
        </w:category>
        <w:types>
          <w:type w:val="bbPlcHdr"/>
        </w:types>
        <w:behaviors>
          <w:behavior w:val="content"/>
        </w:behaviors>
        <w:guid w:val="{9B92360E-487E-4346-9F8F-495633BE91DF}"/>
      </w:docPartPr>
      <w:docPartBody>
        <w:p w:rsidR="00000000" w:rsidRDefault="006F59CF" w:rsidP="006F59CF">
          <w:pPr>
            <w:pStyle w:val="D036F842CCEC44CDBC344E1FD5D15AD7"/>
          </w:pPr>
          <w:r>
            <w:rPr>
              <w:rStyle w:val="PlaceholderText"/>
            </w:rPr>
            <w:t>Click or tap here to enter text.</w:t>
          </w:r>
        </w:p>
      </w:docPartBody>
    </w:docPart>
    <w:docPart>
      <w:docPartPr>
        <w:name w:val="61AB35F278C545F3BBF37512384E582C"/>
        <w:category>
          <w:name w:val="General"/>
          <w:gallery w:val="placeholder"/>
        </w:category>
        <w:types>
          <w:type w:val="bbPlcHdr"/>
        </w:types>
        <w:behaviors>
          <w:behavior w:val="content"/>
        </w:behaviors>
        <w:guid w:val="{6E9EA3A1-3B3D-4781-AB01-AE0F7CFA44B5}"/>
      </w:docPartPr>
      <w:docPartBody>
        <w:p w:rsidR="00000000" w:rsidRDefault="006F59CF" w:rsidP="006F59CF">
          <w:pPr>
            <w:pStyle w:val="61AB35F278C545F3BBF37512384E582C"/>
          </w:pPr>
          <w:r>
            <w:rPr>
              <w:rStyle w:val="PlaceholderText"/>
            </w:rPr>
            <w:t>Click or tap here to enter text.</w:t>
          </w:r>
        </w:p>
      </w:docPartBody>
    </w:docPart>
    <w:docPart>
      <w:docPartPr>
        <w:name w:val="B454033382EC4E3AB2B0A4728E908EE4"/>
        <w:category>
          <w:name w:val="General"/>
          <w:gallery w:val="placeholder"/>
        </w:category>
        <w:types>
          <w:type w:val="bbPlcHdr"/>
        </w:types>
        <w:behaviors>
          <w:behavior w:val="content"/>
        </w:behaviors>
        <w:guid w:val="{9354D20E-45CD-4167-949A-6905D2033227}"/>
      </w:docPartPr>
      <w:docPartBody>
        <w:p w:rsidR="00000000" w:rsidRDefault="006F59CF" w:rsidP="006F59CF">
          <w:pPr>
            <w:pStyle w:val="B454033382EC4E3AB2B0A4728E908EE4"/>
          </w:pPr>
          <w:r>
            <w:rPr>
              <w:rStyle w:val="PlaceholderText"/>
            </w:rPr>
            <w:t>Click or tap here to enter text.</w:t>
          </w:r>
        </w:p>
      </w:docPartBody>
    </w:docPart>
    <w:docPart>
      <w:docPartPr>
        <w:name w:val="5EF6BD3CD73D43E7B7381A93CC2C6000"/>
        <w:category>
          <w:name w:val="General"/>
          <w:gallery w:val="placeholder"/>
        </w:category>
        <w:types>
          <w:type w:val="bbPlcHdr"/>
        </w:types>
        <w:behaviors>
          <w:behavior w:val="content"/>
        </w:behaviors>
        <w:guid w:val="{159D3188-54C3-4103-BF5D-35DB27929D65}"/>
      </w:docPartPr>
      <w:docPartBody>
        <w:p w:rsidR="00000000" w:rsidRDefault="006F59CF" w:rsidP="006F59CF">
          <w:pPr>
            <w:pStyle w:val="5EF6BD3CD73D43E7B7381A93CC2C6000"/>
          </w:pPr>
          <w:r>
            <w:rPr>
              <w:rStyle w:val="PlaceholderText"/>
            </w:rPr>
            <w:t>Click or tap here to enter text.</w:t>
          </w:r>
        </w:p>
      </w:docPartBody>
    </w:docPart>
    <w:docPart>
      <w:docPartPr>
        <w:name w:val="12A72B80C9774A1491D286DB35444101"/>
        <w:category>
          <w:name w:val="General"/>
          <w:gallery w:val="placeholder"/>
        </w:category>
        <w:types>
          <w:type w:val="bbPlcHdr"/>
        </w:types>
        <w:behaviors>
          <w:behavior w:val="content"/>
        </w:behaviors>
        <w:guid w:val="{A2F90470-5CBE-42A3-899A-B01FD270AE06}"/>
      </w:docPartPr>
      <w:docPartBody>
        <w:p w:rsidR="00000000" w:rsidRDefault="006F59CF" w:rsidP="006F59CF">
          <w:pPr>
            <w:pStyle w:val="12A72B80C9774A1491D286DB35444101"/>
          </w:pPr>
          <w:r>
            <w:rPr>
              <w:rStyle w:val="PlaceholderText"/>
            </w:rPr>
            <w:t>Click or tap here to enter text.</w:t>
          </w:r>
        </w:p>
      </w:docPartBody>
    </w:docPart>
    <w:docPart>
      <w:docPartPr>
        <w:name w:val="A44A285D91404D4EB481DA3471AA9684"/>
        <w:category>
          <w:name w:val="General"/>
          <w:gallery w:val="placeholder"/>
        </w:category>
        <w:types>
          <w:type w:val="bbPlcHdr"/>
        </w:types>
        <w:behaviors>
          <w:behavior w:val="content"/>
        </w:behaviors>
        <w:guid w:val="{26F10BDB-384F-4684-A413-B9DE3F4E8060}"/>
      </w:docPartPr>
      <w:docPartBody>
        <w:p w:rsidR="00000000" w:rsidRDefault="006F59CF" w:rsidP="006F59CF">
          <w:pPr>
            <w:pStyle w:val="A44A285D91404D4EB481DA3471AA9684"/>
          </w:pPr>
          <w:r>
            <w:rPr>
              <w:rStyle w:val="PlaceholderText"/>
            </w:rPr>
            <w:t>Click or tap here to enter text.</w:t>
          </w:r>
        </w:p>
      </w:docPartBody>
    </w:docPart>
    <w:docPart>
      <w:docPartPr>
        <w:name w:val="F280EF4A94884E39AB870FFC8A6B4208"/>
        <w:category>
          <w:name w:val="General"/>
          <w:gallery w:val="placeholder"/>
        </w:category>
        <w:types>
          <w:type w:val="bbPlcHdr"/>
        </w:types>
        <w:behaviors>
          <w:behavior w:val="content"/>
        </w:behaviors>
        <w:guid w:val="{8EE62A15-873B-40A5-AF81-E6B9BFADEE1F}"/>
      </w:docPartPr>
      <w:docPartBody>
        <w:p w:rsidR="00000000" w:rsidRDefault="006F59CF" w:rsidP="006F59CF">
          <w:pPr>
            <w:pStyle w:val="F280EF4A94884E39AB870FFC8A6B4208"/>
          </w:pPr>
          <w:r>
            <w:rPr>
              <w:rStyle w:val="PlaceholderText"/>
            </w:rPr>
            <w:t>Click or tap here to enter text.</w:t>
          </w:r>
        </w:p>
      </w:docPartBody>
    </w:docPart>
    <w:docPart>
      <w:docPartPr>
        <w:name w:val="91AE42A7D3B6413D9A0F746863317241"/>
        <w:category>
          <w:name w:val="General"/>
          <w:gallery w:val="placeholder"/>
        </w:category>
        <w:types>
          <w:type w:val="bbPlcHdr"/>
        </w:types>
        <w:behaviors>
          <w:behavior w:val="content"/>
        </w:behaviors>
        <w:guid w:val="{1E3E31A0-D345-4839-A7F3-0DD1B11DDCEB}"/>
      </w:docPartPr>
      <w:docPartBody>
        <w:p w:rsidR="00000000" w:rsidRDefault="006F59CF" w:rsidP="006F59CF">
          <w:pPr>
            <w:pStyle w:val="91AE42A7D3B6413D9A0F746863317241"/>
          </w:pPr>
          <w:r>
            <w:rPr>
              <w:rStyle w:val="PlaceholderText"/>
            </w:rPr>
            <w:t>Click or tap here to enter text.</w:t>
          </w:r>
        </w:p>
      </w:docPartBody>
    </w:docPart>
    <w:docPart>
      <w:docPartPr>
        <w:name w:val="4A452522CD474CDFA40723B6F7024BDB"/>
        <w:category>
          <w:name w:val="General"/>
          <w:gallery w:val="placeholder"/>
        </w:category>
        <w:types>
          <w:type w:val="bbPlcHdr"/>
        </w:types>
        <w:behaviors>
          <w:behavior w:val="content"/>
        </w:behaviors>
        <w:guid w:val="{ADAE1AEE-B1C4-4627-8152-21D2A77E1165}"/>
      </w:docPartPr>
      <w:docPartBody>
        <w:p w:rsidR="00000000" w:rsidRDefault="006F59CF" w:rsidP="006F59CF">
          <w:pPr>
            <w:pStyle w:val="4A452522CD474CDFA40723B6F7024BDB"/>
          </w:pPr>
          <w:r>
            <w:rPr>
              <w:rStyle w:val="PlaceholderText"/>
            </w:rPr>
            <w:t>Click or tap here to enter text.</w:t>
          </w:r>
        </w:p>
      </w:docPartBody>
    </w:docPart>
    <w:docPart>
      <w:docPartPr>
        <w:name w:val="E7DCBE7413D24F8E960A66F15C7D04BC"/>
        <w:category>
          <w:name w:val="General"/>
          <w:gallery w:val="placeholder"/>
        </w:category>
        <w:types>
          <w:type w:val="bbPlcHdr"/>
        </w:types>
        <w:behaviors>
          <w:behavior w:val="content"/>
        </w:behaviors>
        <w:guid w:val="{CAD73DD6-D7AF-478B-90F4-58BBDBCB7FE9}"/>
      </w:docPartPr>
      <w:docPartBody>
        <w:p w:rsidR="00000000" w:rsidRDefault="006F59CF" w:rsidP="006F59CF">
          <w:pPr>
            <w:pStyle w:val="E7DCBE7413D24F8E960A66F15C7D04BC"/>
          </w:pPr>
          <w:r>
            <w:rPr>
              <w:rStyle w:val="PlaceholderText"/>
            </w:rPr>
            <w:t>Click or tap here to enter text.</w:t>
          </w:r>
        </w:p>
      </w:docPartBody>
    </w:docPart>
    <w:docPart>
      <w:docPartPr>
        <w:name w:val="C6104F8B20ED4214AAFCBA8A140AAD20"/>
        <w:category>
          <w:name w:val="General"/>
          <w:gallery w:val="placeholder"/>
        </w:category>
        <w:types>
          <w:type w:val="bbPlcHdr"/>
        </w:types>
        <w:behaviors>
          <w:behavior w:val="content"/>
        </w:behaviors>
        <w:guid w:val="{9A22495A-DA2A-4AFF-8B60-E104C1B8E302}"/>
      </w:docPartPr>
      <w:docPartBody>
        <w:p w:rsidR="00000000" w:rsidRDefault="006F59CF" w:rsidP="006F59CF">
          <w:pPr>
            <w:pStyle w:val="C6104F8B20ED4214AAFCBA8A140AAD20"/>
          </w:pPr>
          <w:r>
            <w:rPr>
              <w:rStyle w:val="PlaceholderText"/>
            </w:rPr>
            <w:t>Click or tap here to enter text.</w:t>
          </w:r>
        </w:p>
      </w:docPartBody>
    </w:docPart>
    <w:docPart>
      <w:docPartPr>
        <w:name w:val="405898A05DB545299329C7EE6B7A11CA"/>
        <w:category>
          <w:name w:val="General"/>
          <w:gallery w:val="placeholder"/>
        </w:category>
        <w:types>
          <w:type w:val="bbPlcHdr"/>
        </w:types>
        <w:behaviors>
          <w:behavior w:val="content"/>
        </w:behaviors>
        <w:guid w:val="{0F8DB6B0-0F73-435B-B448-EE8551187F86}"/>
      </w:docPartPr>
      <w:docPartBody>
        <w:p w:rsidR="00000000" w:rsidRDefault="006F59CF" w:rsidP="006F59CF">
          <w:pPr>
            <w:pStyle w:val="405898A05DB545299329C7EE6B7A11CA"/>
          </w:pPr>
          <w:r>
            <w:rPr>
              <w:rStyle w:val="PlaceholderText"/>
            </w:rPr>
            <w:t>Click or tap here to enter text.</w:t>
          </w:r>
        </w:p>
      </w:docPartBody>
    </w:docPart>
    <w:docPart>
      <w:docPartPr>
        <w:name w:val="BB969B8EB15F476488FFE3940D510A6A"/>
        <w:category>
          <w:name w:val="General"/>
          <w:gallery w:val="placeholder"/>
        </w:category>
        <w:types>
          <w:type w:val="bbPlcHdr"/>
        </w:types>
        <w:behaviors>
          <w:behavior w:val="content"/>
        </w:behaviors>
        <w:guid w:val="{F62924A9-2DC4-47DA-9D69-9F3BE96C41C2}"/>
      </w:docPartPr>
      <w:docPartBody>
        <w:p w:rsidR="00000000" w:rsidRDefault="006F59CF" w:rsidP="006F59CF">
          <w:pPr>
            <w:pStyle w:val="BB969B8EB15F476488FFE3940D510A6A"/>
          </w:pPr>
          <w:r>
            <w:rPr>
              <w:rStyle w:val="PlaceholderText"/>
            </w:rPr>
            <w:t>Click or tap here to enter text.</w:t>
          </w:r>
        </w:p>
      </w:docPartBody>
    </w:docPart>
    <w:docPart>
      <w:docPartPr>
        <w:name w:val="B50E458DC1DF440FA6DDAAA2D38FBF1D"/>
        <w:category>
          <w:name w:val="General"/>
          <w:gallery w:val="placeholder"/>
        </w:category>
        <w:types>
          <w:type w:val="bbPlcHdr"/>
        </w:types>
        <w:behaviors>
          <w:behavior w:val="content"/>
        </w:behaviors>
        <w:guid w:val="{05B3ECC3-AC64-4F84-8B03-2DF97D668D6A}"/>
      </w:docPartPr>
      <w:docPartBody>
        <w:p w:rsidR="00000000" w:rsidRDefault="006F59CF" w:rsidP="006F59CF">
          <w:pPr>
            <w:pStyle w:val="B50E458DC1DF440FA6DDAAA2D38FBF1D"/>
          </w:pPr>
          <w:r>
            <w:rPr>
              <w:rStyle w:val="PlaceholderText"/>
            </w:rPr>
            <w:t>Click or tap here to enter text.</w:t>
          </w:r>
        </w:p>
      </w:docPartBody>
    </w:docPart>
    <w:docPart>
      <w:docPartPr>
        <w:name w:val="D5DED7DE2AB34C7D9E26B1945114B56F"/>
        <w:category>
          <w:name w:val="General"/>
          <w:gallery w:val="placeholder"/>
        </w:category>
        <w:types>
          <w:type w:val="bbPlcHdr"/>
        </w:types>
        <w:behaviors>
          <w:behavior w:val="content"/>
        </w:behaviors>
        <w:guid w:val="{CC4D72C9-E4AC-485D-9EF5-61960438E5D1}"/>
      </w:docPartPr>
      <w:docPartBody>
        <w:p w:rsidR="00000000" w:rsidRDefault="006F59CF" w:rsidP="006F59CF">
          <w:pPr>
            <w:pStyle w:val="D5DED7DE2AB34C7D9E26B1945114B56F"/>
          </w:pPr>
          <w:r>
            <w:rPr>
              <w:rStyle w:val="PlaceholderText"/>
            </w:rPr>
            <w:t>Click or tap here to enter text.</w:t>
          </w:r>
        </w:p>
      </w:docPartBody>
    </w:docPart>
    <w:docPart>
      <w:docPartPr>
        <w:name w:val="2027B1E2B5A64320BE1277D11F26A9F2"/>
        <w:category>
          <w:name w:val="General"/>
          <w:gallery w:val="placeholder"/>
        </w:category>
        <w:types>
          <w:type w:val="bbPlcHdr"/>
        </w:types>
        <w:behaviors>
          <w:behavior w:val="content"/>
        </w:behaviors>
        <w:guid w:val="{292BBFA0-AAB7-450A-89D2-692E893A4189}"/>
      </w:docPartPr>
      <w:docPartBody>
        <w:p w:rsidR="00000000" w:rsidRDefault="006F59CF" w:rsidP="006F59CF">
          <w:pPr>
            <w:pStyle w:val="2027B1E2B5A64320BE1277D11F26A9F2"/>
          </w:pPr>
          <w:r>
            <w:rPr>
              <w:rStyle w:val="PlaceholderText"/>
            </w:rPr>
            <w:t>Click or tap here to enter text.</w:t>
          </w:r>
        </w:p>
      </w:docPartBody>
    </w:docPart>
    <w:docPart>
      <w:docPartPr>
        <w:name w:val="55B1B3F9D6E84212B55D16658374512A"/>
        <w:category>
          <w:name w:val="General"/>
          <w:gallery w:val="placeholder"/>
        </w:category>
        <w:types>
          <w:type w:val="bbPlcHdr"/>
        </w:types>
        <w:behaviors>
          <w:behavior w:val="content"/>
        </w:behaviors>
        <w:guid w:val="{8DFDA0B6-8C92-4D52-A32F-8A90D7B57832}"/>
      </w:docPartPr>
      <w:docPartBody>
        <w:p w:rsidR="00000000" w:rsidRDefault="006F59CF" w:rsidP="006F59CF">
          <w:pPr>
            <w:pStyle w:val="55B1B3F9D6E84212B55D16658374512A"/>
          </w:pPr>
          <w:r>
            <w:rPr>
              <w:rStyle w:val="PlaceholderText"/>
            </w:rPr>
            <w:t>Click or tap here to enter text.</w:t>
          </w:r>
        </w:p>
      </w:docPartBody>
    </w:docPart>
    <w:docPart>
      <w:docPartPr>
        <w:name w:val="C20246AA59EB4C87B0903C27A39CABDE"/>
        <w:category>
          <w:name w:val="General"/>
          <w:gallery w:val="placeholder"/>
        </w:category>
        <w:types>
          <w:type w:val="bbPlcHdr"/>
        </w:types>
        <w:behaviors>
          <w:behavior w:val="content"/>
        </w:behaviors>
        <w:guid w:val="{B836C387-BD38-4381-A78C-CE1D93A1363F}"/>
      </w:docPartPr>
      <w:docPartBody>
        <w:p w:rsidR="00000000" w:rsidRDefault="006F59CF" w:rsidP="006F59CF">
          <w:pPr>
            <w:pStyle w:val="C20246AA59EB4C87B0903C27A39CABDE"/>
          </w:pPr>
          <w:r>
            <w:rPr>
              <w:rStyle w:val="PlaceholderText"/>
            </w:rPr>
            <w:t>Click or tap here to enter text.</w:t>
          </w:r>
        </w:p>
      </w:docPartBody>
    </w:docPart>
    <w:docPart>
      <w:docPartPr>
        <w:name w:val="EF45EFC62D684310B04C36C4D699F9AA"/>
        <w:category>
          <w:name w:val="General"/>
          <w:gallery w:val="placeholder"/>
        </w:category>
        <w:types>
          <w:type w:val="bbPlcHdr"/>
        </w:types>
        <w:behaviors>
          <w:behavior w:val="content"/>
        </w:behaviors>
        <w:guid w:val="{46B55B0D-BDC0-4291-853D-973B0BBBBF48}"/>
      </w:docPartPr>
      <w:docPartBody>
        <w:p w:rsidR="00000000" w:rsidRDefault="006F59CF" w:rsidP="006F59CF">
          <w:pPr>
            <w:pStyle w:val="EF45EFC62D684310B04C36C4D699F9AA"/>
          </w:pPr>
          <w:r>
            <w:rPr>
              <w:rStyle w:val="PlaceholderText"/>
            </w:rPr>
            <w:t>Click or tap here to enter text.</w:t>
          </w:r>
        </w:p>
      </w:docPartBody>
    </w:docPart>
    <w:docPart>
      <w:docPartPr>
        <w:name w:val="6E259EB705854746BC7E29ABFFEF2EBB"/>
        <w:category>
          <w:name w:val="General"/>
          <w:gallery w:val="placeholder"/>
        </w:category>
        <w:types>
          <w:type w:val="bbPlcHdr"/>
        </w:types>
        <w:behaviors>
          <w:behavior w:val="content"/>
        </w:behaviors>
        <w:guid w:val="{FF603ED0-B80A-4CE9-858F-3126E1870A90}"/>
      </w:docPartPr>
      <w:docPartBody>
        <w:p w:rsidR="00000000" w:rsidRDefault="006F59CF" w:rsidP="006F59CF">
          <w:pPr>
            <w:pStyle w:val="6E259EB705854746BC7E29ABFFEF2EBB"/>
          </w:pPr>
          <w:r>
            <w:rPr>
              <w:rStyle w:val="PlaceholderText"/>
            </w:rPr>
            <w:t>Click or tap here to enter text.</w:t>
          </w:r>
        </w:p>
      </w:docPartBody>
    </w:docPart>
    <w:docPart>
      <w:docPartPr>
        <w:name w:val="A9EFA1F7CC83464DAEA8959F35F52B5F"/>
        <w:category>
          <w:name w:val="General"/>
          <w:gallery w:val="placeholder"/>
        </w:category>
        <w:types>
          <w:type w:val="bbPlcHdr"/>
        </w:types>
        <w:behaviors>
          <w:behavior w:val="content"/>
        </w:behaviors>
        <w:guid w:val="{B37C1BD3-6A86-4A79-9000-98E0F949672B}"/>
      </w:docPartPr>
      <w:docPartBody>
        <w:p w:rsidR="00000000" w:rsidRDefault="006F59CF" w:rsidP="006F59CF">
          <w:pPr>
            <w:pStyle w:val="A9EFA1F7CC83464DAEA8959F35F52B5F"/>
          </w:pPr>
          <w:r>
            <w:rPr>
              <w:rStyle w:val="PlaceholderText"/>
            </w:rPr>
            <w:t>Click or tap here to enter text.</w:t>
          </w:r>
        </w:p>
      </w:docPartBody>
    </w:docPart>
    <w:docPart>
      <w:docPartPr>
        <w:name w:val="DCC3836D16EE4BFFAAE3BC7B1055821A"/>
        <w:category>
          <w:name w:val="General"/>
          <w:gallery w:val="placeholder"/>
        </w:category>
        <w:types>
          <w:type w:val="bbPlcHdr"/>
        </w:types>
        <w:behaviors>
          <w:behavior w:val="content"/>
        </w:behaviors>
        <w:guid w:val="{5BB436B2-1B3A-4DC6-A4A8-135529F133D7}"/>
      </w:docPartPr>
      <w:docPartBody>
        <w:p w:rsidR="00000000" w:rsidRDefault="006F59CF" w:rsidP="006F59CF">
          <w:pPr>
            <w:pStyle w:val="DCC3836D16EE4BFFAAE3BC7B1055821A"/>
          </w:pPr>
          <w:r>
            <w:rPr>
              <w:rStyle w:val="PlaceholderText"/>
            </w:rPr>
            <w:t>Click or tap here to enter text.</w:t>
          </w:r>
        </w:p>
      </w:docPartBody>
    </w:docPart>
    <w:docPart>
      <w:docPartPr>
        <w:name w:val="569F0543ED8543E48094211CA5088644"/>
        <w:category>
          <w:name w:val="General"/>
          <w:gallery w:val="placeholder"/>
        </w:category>
        <w:types>
          <w:type w:val="bbPlcHdr"/>
        </w:types>
        <w:behaviors>
          <w:behavior w:val="content"/>
        </w:behaviors>
        <w:guid w:val="{586A61AB-CD2A-444F-AC36-A3DD5621BC24}"/>
      </w:docPartPr>
      <w:docPartBody>
        <w:p w:rsidR="00000000" w:rsidRDefault="006F59CF" w:rsidP="006F59CF">
          <w:pPr>
            <w:pStyle w:val="569F0543ED8543E48094211CA5088644"/>
          </w:pPr>
          <w:r>
            <w:rPr>
              <w:rStyle w:val="PlaceholderText"/>
            </w:rPr>
            <w:t>Click or tap here to enter text.</w:t>
          </w:r>
        </w:p>
      </w:docPartBody>
    </w:docPart>
    <w:docPart>
      <w:docPartPr>
        <w:name w:val="937E5BDC516D4443BC5FF89CA35135D4"/>
        <w:category>
          <w:name w:val="General"/>
          <w:gallery w:val="placeholder"/>
        </w:category>
        <w:types>
          <w:type w:val="bbPlcHdr"/>
        </w:types>
        <w:behaviors>
          <w:behavior w:val="content"/>
        </w:behaviors>
        <w:guid w:val="{1A14E121-3C12-4368-862E-BE9875746E5C}"/>
      </w:docPartPr>
      <w:docPartBody>
        <w:p w:rsidR="00000000" w:rsidRDefault="006F59CF" w:rsidP="006F59CF">
          <w:pPr>
            <w:pStyle w:val="937E5BDC516D4443BC5FF89CA35135D4"/>
          </w:pPr>
          <w:r>
            <w:rPr>
              <w:rStyle w:val="PlaceholderText"/>
            </w:rPr>
            <w:t>Click or tap here to enter text.</w:t>
          </w:r>
        </w:p>
      </w:docPartBody>
    </w:docPart>
    <w:docPart>
      <w:docPartPr>
        <w:name w:val="6F8CDD571D064702B8120BD8AA070AB2"/>
        <w:category>
          <w:name w:val="General"/>
          <w:gallery w:val="placeholder"/>
        </w:category>
        <w:types>
          <w:type w:val="bbPlcHdr"/>
        </w:types>
        <w:behaviors>
          <w:behavior w:val="content"/>
        </w:behaviors>
        <w:guid w:val="{35D2DBD4-AB56-4BE8-9B2A-00713F10C2A0}"/>
      </w:docPartPr>
      <w:docPartBody>
        <w:p w:rsidR="00000000" w:rsidRDefault="006F59CF" w:rsidP="006F59CF">
          <w:pPr>
            <w:pStyle w:val="6F8CDD571D064702B8120BD8AA070AB2"/>
          </w:pPr>
          <w:r>
            <w:rPr>
              <w:rStyle w:val="PlaceholderText"/>
            </w:rPr>
            <w:t>Click or tap here to enter text.</w:t>
          </w:r>
        </w:p>
      </w:docPartBody>
    </w:docPart>
    <w:docPart>
      <w:docPartPr>
        <w:name w:val="7344C37C3FDD4C3585BC15FC732F3887"/>
        <w:category>
          <w:name w:val="General"/>
          <w:gallery w:val="placeholder"/>
        </w:category>
        <w:types>
          <w:type w:val="bbPlcHdr"/>
        </w:types>
        <w:behaviors>
          <w:behavior w:val="content"/>
        </w:behaviors>
        <w:guid w:val="{DFBDA743-4B7B-474D-97A3-4997AAA72009}"/>
      </w:docPartPr>
      <w:docPartBody>
        <w:p w:rsidR="00000000" w:rsidRDefault="006F59CF" w:rsidP="006F59CF">
          <w:pPr>
            <w:pStyle w:val="7344C37C3FDD4C3585BC15FC732F3887"/>
          </w:pPr>
          <w:r>
            <w:rPr>
              <w:rStyle w:val="PlaceholderText"/>
            </w:rPr>
            <w:t>Click or tap here to enter text.</w:t>
          </w:r>
        </w:p>
      </w:docPartBody>
    </w:docPart>
    <w:docPart>
      <w:docPartPr>
        <w:name w:val="D941D9280EA24827BC765142191EF880"/>
        <w:category>
          <w:name w:val="General"/>
          <w:gallery w:val="placeholder"/>
        </w:category>
        <w:types>
          <w:type w:val="bbPlcHdr"/>
        </w:types>
        <w:behaviors>
          <w:behavior w:val="content"/>
        </w:behaviors>
        <w:guid w:val="{01B6FB97-3E07-4364-B796-B3945F81170D}"/>
      </w:docPartPr>
      <w:docPartBody>
        <w:p w:rsidR="00000000" w:rsidRDefault="006F59CF" w:rsidP="006F59CF">
          <w:pPr>
            <w:pStyle w:val="D941D9280EA24827BC765142191EF880"/>
          </w:pPr>
          <w:r>
            <w:rPr>
              <w:rStyle w:val="PlaceholderText"/>
            </w:rPr>
            <w:t>Click or tap here to enter text.</w:t>
          </w:r>
        </w:p>
      </w:docPartBody>
    </w:docPart>
    <w:docPart>
      <w:docPartPr>
        <w:name w:val="838D77327BBF40BE935BFD9FFA39F2A1"/>
        <w:category>
          <w:name w:val="General"/>
          <w:gallery w:val="placeholder"/>
        </w:category>
        <w:types>
          <w:type w:val="bbPlcHdr"/>
        </w:types>
        <w:behaviors>
          <w:behavior w:val="content"/>
        </w:behaviors>
        <w:guid w:val="{EEF0400B-21A8-4C00-BFBE-C34111577F09}"/>
      </w:docPartPr>
      <w:docPartBody>
        <w:p w:rsidR="00000000" w:rsidRDefault="006F59CF" w:rsidP="006F59CF">
          <w:pPr>
            <w:pStyle w:val="838D77327BBF40BE935BFD9FFA39F2A1"/>
          </w:pPr>
          <w:r>
            <w:rPr>
              <w:rStyle w:val="PlaceholderText"/>
            </w:rPr>
            <w:t>Click or tap here to enter text.</w:t>
          </w:r>
        </w:p>
      </w:docPartBody>
    </w:docPart>
    <w:docPart>
      <w:docPartPr>
        <w:name w:val="9021EB85F5F1418CAE39F872A8305E58"/>
        <w:category>
          <w:name w:val="General"/>
          <w:gallery w:val="placeholder"/>
        </w:category>
        <w:types>
          <w:type w:val="bbPlcHdr"/>
        </w:types>
        <w:behaviors>
          <w:behavior w:val="content"/>
        </w:behaviors>
        <w:guid w:val="{99C08825-FC66-47F0-919B-706DEE408A55}"/>
      </w:docPartPr>
      <w:docPartBody>
        <w:p w:rsidR="00000000" w:rsidRDefault="006F59CF" w:rsidP="006F59CF">
          <w:pPr>
            <w:pStyle w:val="9021EB85F5F1418CAE39F872A8305E58"/>
          </w:pPr>
          <w:r>
            <w:rPr>
              <w:rStyle w:val="PlaceholderText"/>
            </w:rPr>
            <w:t>Click or tap here to enter text.</w:t>
          </w:r>
        </w:p>
      </w:docPartBody>
    </w:docPart>
    <w:docPart>
      <w:docPartPr>
        <w:name w:val="21E9F5DDD279445B9A24B34308ADB666"/>
        <w:category>
          <w:name w:val="General"/>
          <w:gallery w:val="placeholder"/>
        </w:category>
        <w:types>
          <w:type w:val="bbPlcHdr"/>
        </w:types>
        <w:behaviors>
          <w:behavior w:val="content"/>
        </w:behaviors>
        <w:guid w:val="{85431CBE-A912-4683-840D-BE40F03A9449}"/>
      </w:docPartPr>
      <w:docPartBody>
        <w:p w:rsidR="00000000" w:rsidRDefault="006F59CF" w:rsidP="006F59CF">
          <w:pPr>
            <w:pStyle w:val="21E9F5DDD279445B9A24B34308ADB666"/>
          </w:pPr>
          <w:r>
            <w:rPr>
              <w:rStyle w:val="PlaceholderText"/>
            </w:rPr>
            <w:t>Click or tap here to enter text.</w:t>
          </w:r>
        </w:p>
      </w:docPartBody>
    </w:docPart>
    <w:docPart>
      <w:docPartPr>
        <w:name w:val="A51E7F10155648748D723872D5E9142C"/>
        <w:category>
          <w:name w:val="General"/>
          <w:gallery w:val="placeholder"/>
        </w:category>
        <w:types>
          <w:type w:val="bbPlcHdr"/>
        </w:types>
        <w:behaviors>
          <w:behavior w:val="content"/>
        </w:behaviors>
        <w:guid w:val="{206ABD89-33E0-4A98-AFAB-387C0BA02A72}"/>
      </w:docPartPr>
      <w:docPartBody>
        <w:p w:rsidR="00000000" w:rsidRDefault="006F59CF" w:rsidP="006F59CF">
          <w:pPr>
            <w:pStyle w:val="A51E7F10155648748D723872D5E9142C"/>
          </w:pPr>
          <w:r>
            <w:rPr>
              <w:rStyle w:val="PlaceholderText"/>
            </w:rPr>
            <w:t>Click or tap here to enter text.</w:t>
          </w:r>
        </w:p>
      </w:docPartBody>
    </w:docPart>
    <w:docPart>
      <w:docPartPr>
        <w:name w:val="E01CCD9CD23746228C10EA46F7A72084"/>
        <w:category>
          <w:name w:val="General"/>
          <w:gallery w:val="placeholder"/>
        </w:category>
        <w:types>
          <w:type w:val="bbPlcHdr"/>
        </w:types>
        <w:behaviors>
          <w:behavior w:val="content"/>
        </w:behaviors>
        <w:guid w:val="{02E8D97F-47F5-42D9-8711-47B00F9B791D}"/>
      </w:docPartPr>
      <w:docPartBody>
        <w:p w:rsidR="00000000" w:rsidRDefault="006F59CF" w:rsidP="006F59CF">
          <w:pPr>
            <w:pStyle w:val="E01CCD9CD23746228C10EA46F7A72084"/>
          </w:pPr>
          <w:r>
            <w:rPr>
              <w:rStyle w:val="PlaceholderText"/>
            </w:rPr>
            <w:t>Click or tap here to enter text.</w:t>
          </w:r>
        </w:p>
      </w:docPartBody>
    </w:docPart>
    <w:docPart>
      <w:docPartPr>
        <w:name w:val="C35AEFB406F94BABB476CA9630A96B5F"/>
        <w:category>
          <w:name w:val="General"/>
          <w:gallery w:val="placeholder"/>
        </w:category>
        <w:types>
          <w:type w:val="bbPlcHdr"/>
        </w:types>
        <w:behaviors>
          <w:behavior w:val="content"/>
        </w:behaviors>
        <w:guid w:val="{0B2481DC-046C-4003-8181-E4921682AF1B}"/>
      </w:docPartPr>
      <w:docPartBody>
        <w:p w:rsidR="00000000" w:rsidRDefault="006F59CF" w:rsidP="006F59CF">
          <w:pPr>
            <w:pStyle w:val="C35AEFB406F94BABB476CA9630A96B5F"/>
          </w:pPr>
          <w:r>
            <w:rPr>
              <w:rStyle w:val="PlaceholderText"/>
            </w:rPr>
            <w:t>Click or tap here to enter text.</w:t>
          </w:r>
        </w:p>
      </w:docPartBody>
    </w:docPart>
    <w:docPart>
      <w:docPartPr>
        <w:name w:val="C7D4D504BB0348D9962EB6B0B221E271"/>
        <w:category>
          <w:name w:val="General"/>
          <w:gallery w:val="placeholder"/>
        </w:category>
        <w:types>
          <w:type w:val="bbPlcHdr"/>
        </w:types>
        <w:behaviors>
          <w:behavior w:val="content"/>
        </w:behaviors>
        <w:guid w:val="{E2460FE4-E9D8-4846-8502-71C477B94B31}"/>
      </w:docPartPr>
      <w:docPartBody>
        <w:p w:rsidR="00000000" w:rsidRDefault="006F59CF" w:rsidP="006F59CF">
          <w:pPr>
            <w:pStyle w:val="C7D4D504BB0348D9962EB6B0B221E271"/>
          </w:pPr>
          <w:r>
            <w:rPr>
              <w:rStyle w:val="PlaceholderText"/>
            </w:rPr>
            <w:t>Click or tap here to enter text.</w:t>
          </w:r>
        </w:p>
      </w:docPartBody>
    </w:docPart>
    <w:docPart>
      <w:docPartPr>
        <w:name w:val="6964F9FF655F474FBE8E35C7825C715C"/>
        <w:category>
          <w:name w:val="General"/>
          <w:gallery w:val="placeholder"/>
        </w:category>
        <w:types>
          <w:type w:val="bbPlcHdr"/>
        </w:types>
        <w:behaviors>
          <w:behavior w:val="content"/>
        </w:behaviors>
        <w:guid w:val="{A4820752-283B-440C-BDAC-1E27244794F9}"/>
      </w:docPartPr>
      <w:docPartBody>
        <w:p w:rsidR="00000000" w:rsidRDefault="006F59CF" w:rsidP="006F59CF">
          <w:pPr>
            <w:pStyle w:val="6964F9FF655F474FBE8E35C7825C715C"/>
          </w:pPr>
          <w:r>
            <w:rPr>
              <w:rStyle w:val="PlaceholderText"/>
            </w:rPr>
            <w:t>Click or tap here to enter text.</w:t>
          </w:r>
        </w:p>
      </w:docPartBody>
    </w:docPart>
    <w:docPart>
      <w:docPartPr>
        <w:name w:val="59DA3BCF9BB24F81975585D21B2B5A10"/>
        <w:category>
          <w:name w:val="General"/>
          <w:gallery w:val="placeholder"/>
        </w:category>
        <w:types>
          <w:type w:val="bbPlcHdr"/>
        </w:types>
        <w:behaviors>
          <w:behavior w:val="content"/>
        </w:behaviors>
        <w:guid w:val="{B2BF53B1-0546-469B-B25C-209EAAB3E205}"/>
      </w:docPartPr>
      <w:docPartBody>
        <w:p w:rsidR="00000000" w:rsidRDefault="006F59CF" w:rsidP="006F59CF">
          <w:pPr>
            <w:pStyle w:val="59DA3BCF9BB24F81975585D21B2B5A10"/>
          </w:pPr>
          <w:r>
            <w:rPr>
              <w:rStyle w:val="PlaceholderText"/>
            </w:rPr>
            <w:t>Click or tap here to enter text.</w:t>
          </w:r>
        </w:p>
      </w:docPartBody>
    </w:docPart>
    <w:docPart>
      <w:docPartPr>
        <w:name w:val="BA8B3EC80116444BBC23D829E0EBA9B5"/>
        <w:category>
          <w:name w:val="General"/>
          <w:gallery w:val="placeholder"/>
        </w:category>
        <w:types>
          <w:type w:val="bbPlcHdr"/>
        </w:types>
        <w:behaviors>
          <w:behavior w:val="content"/>
        </w:behaviors>
        <w:guid w:val="{453FD168-AF05-47F1-A8BA-973CD4070196}"/>
      </w:docPartPr>
      <w:docPartBody>
        <w:p w:rsidR="00000000" w:rsidRDefault="006F59CF" w:rsidP="006F59CF">
          <w:pPr>
            <w:pStyle w:val="BA8B3EC80116444BBC23D829E0EBA9B5"/>
          </w:pPr>
          <w:r>
            <w:rPr>
              <w:rStyle w:val="PlaceholderText"/>
            </w:rPr>
            <w:t>Click or tap here to enter text.</w:t>
          </w:r>
        </w:p>
      </w:docPartBody>
    </w:docPart>
    <w:docPart>
      <w:docPartPr>
        <w:name w:val="A5EE5DFE2784498A8E31E7198A3CA485"/>
        <w:category>
          <w:name w:val="General"/>
          <w:gallery w:val="placeholder"/>
        </w:category>
        <w:types>
          <w:type w:val="bbPlcHdr"/>
        </w:types>
        <w:behaviors>
          <w:behavior w:val="content"/>
        </w:behaviors>
        <w:guid w:val="{8CA192DD-5AC3-4433-B884-83C3263F6848}"/>
      </w:docPartPr>
      <w:docPartBody>
        <w:p w:rsidR="00000000" w:rsidRDefault="006F59CF" w:rsidP="006F59CF">
          <w:pPr>
            <w:pStyle w:val="A5EE5DFE2784498A8E31E7198A3CA485"/>
          </w:pPr>
          <w:r>
            <w:rPr>
              <w:rStyle w:val="PlaceholderText"/>
            </w:rPr>
            <w:t>Click or tap here to enter text.</w:t>
          </w:r>
        </w:p>
      </w:docPartBody>
    </w:docPart>
    <w:docPart>
      <w:docPartPr>
        <w:name w:val="91B41442BA7D4FD583812777B605D7DC"/>
        <w:category>
          <w:name w:val="General"/>
          <w:gallery w:val="placeholder"/>
        </w:category>
        <w:types>
          <w:type w:val="bbPlcHdr"/>
        </w:types>
        <w:behaviors>
          <w:behavior w:val="content"/>
        </w:behaviors>
        <w:guid w:val="{5192BA22-DB81-4A8B-8127-0F88148D195F}"/>
      </w:docPartPr>
      <w:docPartBody>
        <w:p w:rsidR="00000000" w:rsidRDefault="006F59CF" w:rsidP="006F59CF">
          <w:pPr>
            <w:pStyle w:val="91B41442BA7D4FD583812777B605D7DC"/>
          </w:pPr>
          <w:r>
            <w:rPr>
              <w:rStyle w:val="PlaceholderText"/>
            </w:rPr>
            <w:t>Click or tap here to enter text.</w:t>
          </w:r>
        </w:p>
      </w:docPartBody>
    </w:docPart>
    <w:docPart>
      <w:docPartPr>
        <w:name w:val="5BA71583ACA5487EBEBBDBA8CDDBA643"/>
        <w:category>
          <w:name w:val="General"/>
          <w:gallery w:val="placeholder"/>
        </w:category>
        <w:types>
          <w:type w:val="bbPlcHdr"/>
        </w:types>
        <w:behaviors>
          <w:behavior w:val="content"/>
        </w:behaviors>
        <w:guid w:val="{2A71C9B9-5289-4AE5-BEB2-2861F8A2773F}"/>
      </w:docPartPr>
      <w:docPartBody>
        <w:p w:rsidR="00000000" w:rsidRDefault="006F59CF" w:rsidP="006F59CF">
          <w:pPr>
            <w:pStyle w:val="5BA71583ACA5487EBEBBDBA8CDDBA643"/>
          </w:pPr>
          <w:r>
            <w:rPr>
              <w:rStyle w:val="PlaceholderText"/>
            </w:rPr>
            <w:t>Click or tap here to enter text.</w:t>
          </w:r>
        </w:p>
      </w:docPartBody>
    </w:docPart>
    <w:docPart>
      <w:docPartPr>
        <w:name w:val="AD4A473C17CB49C4AE4D412A64AAB667"/>
        <w:category>
          <w:name w:val="General"/>
          <w:gallery w:val="placeholder"/>
        </w:category>
        <w:types>
          <w:type w:val="bbPlcHdr"/>
        </w:types>
        <w:behaviors>
          <w:behavior w:val="content"/>
        </w:behaviors>
        <w:guid w:val="{2D0B4399-919E-4A4D-9C96-848C6A7520D7}"/>
      </w:docPartPr>
      <w:docPartBody>
        <w:p w:rsidR="00000000" w:rsidRDefault="006F59CF" w:rsidP="006F59CF">
          <w:pPr>
            <w:pStyle w:val="AD4A473C17CB49C4AE4D412A64AAB667"/>
          </w:pPr>
          <w:r>
            <w:rPr>
              <w:rStyle w:val="PlaceholderText"/>
            </w:rPr>
            <w:t>Click or tap here to enter text.</w:t>
          </w:r>
        </w:p>
      </w:docPartBody>
    </w:docPart>
    <w:docPart>
      <w:docPartPr>
        <w:name w:val="7CA8B96658F74139925EA32AA0276EAA"/>
        <w:category>
          <w:name w:val="General"/>
          <w:gallery w:val="placeholder"/>
        </w:category>
        <w:types>
          <w:type w:val="bbPlcHdr"/>
        </w:types>
        <w:behaviors>
          <w:behavior w:val="content"/>
        </w:behaviors>
        <w:guid w:val="{3F2705E6-B9C7-4C1B-B89A-76696E31EAB0}"/>
      </w:docPartPr>
      <w:docPartBody>
        <w:p w:rsidR="00000000" w:rsidRDefault="006F59CF" w:rsidP="006F59CF">
          <w:pPr>
            <w:pStyle w:val="7CA8B96658F74139925EA32AA0276EAA"/>
          </w:pPr>
          <w:r>
            <w:rPr>
              <w:rStyle w:val="PlaceholderText"/>
            </w:rPr>
            <w:t>Click or tap here to enter text.</w:t>
          </w:r>
        </w:p>
      </w:docPartBody>
    </w:docPart>
    <w:docPart>
      <w:docPartPr>
        <w:name w:val="45F58861B19A492AAE27220CAE9D4049"/>
        <w:category>
          <w:name w:val="General"/>
          <w:gallery w:val="placeholder"/>
        </w:category>
        <w:types>
          <w:type w:val="bbPlcHdr"/>
        </w:types>
        <w:behaviors>
          <w:behavior w:val="content"/>
        </w:behaviors>
        <w:guid w:val="{C89A44D3-4E51-46AC-80DF-13A08EB12B85}"/>
      </w:docPartPr>
      <w:docPartBody>
        <w:p w:rsidR="00000000" w:rsidRDefault="006F59CF" w:rsidP="006F59CF">
          <w:pPr>
            <w:pStyle w:val="45F58861B19A492AAE27220CAE9D4049"/>
          </w:pPr>
          <w:r>
            <w:rPr>
              <w:rStyle w:val="PlaceholderText"/>
            </w:rPr>
            <w:t>Click or tap here to enter text.</w:t>
          </w:r>
        </w:p>
      </w:docPartBody>
    </w:docPart>
    <w:docPart>
      <w:docPartPr>
        <w:name w:val="BA5A92191BD74DD7923731DD0AAC4624"/>
        <w:category>
          <w:name w:val="General"/>
          <w:gallery w:val="placeholder"/>
        </w:category>
        <w:types>
          <w:type w:val="bbPlcHdr"/>
        </w:types>
        <w:behaviors>
          <w:behavior w:val="content"/>
        </w:behaviors>
        <w:guid w:val="{37E1D95F-565E-4E06-A09A-D083AFB400D8}"/>
      </w:docPartPr>
      <w:docPartBody>
        <w:p w:rsidR="00000000" w:rsidRDefault="006F59CF" w:rsidP="006F59CF">
          <w:pPr>
            <w:pStyle w:val="BA5A92191BD74DD7923731DD0AAC4624"/>
          </w:pPr>
          <w:r>
            <w:rPr>
              <w:rStyle w:val="PlaceholderText"/>
            </w:rPr>
            <w:t>Click or tap here to enter text.</w:t>
          </w:r>
        </w:p>
      </w:docPartBody>
    </w:docPart>
    <w:docPart>
      <w:docPartPr>
        <w:name w:val="4855C7FB8B6B4AC0B3B42B2CC5E8B272"/>
        <w:category>
          <w:name w:val="General"/>
          <w:gallery w:val="placeholder"/>
        </w:category>
        <w:types>
          <w:type w:val="bbPlcHdr"/>
        </w:types>
        <w:behaviors>
          <w:behavior w:val="content"/>
        </w:behaviors>
        <w:guid w:val="{111FF128-ED3A-4FB9-8CF3-7D25CAC48A5E}"/>
      </w:docPartPr>
      <w:docPartBody>
        <w:p w:rsidR="00000000" w:rsidRDefault="006F59CF" w:rsidP="006F59CF">
          <w:pPr>
            <w:pStyle w:val="4855C7FB8B6B4AC0B3B42B2CC5E8B272"/>
          </w:pPr>
          <w:r>
            <w:rPr>
              <w:rStyle w:val="PlaceholderText"/>
            </w:rPr>
            <w:t>Click or tap here to enter text.</w:t>
          </w:r>
        </w:p>
      </w:docPartBody>
    </w:docPart>
    <w:docPart>
      <w:docPartPr>
        <w:name w:val="F3B56CF5B0694C9BA77D946AABA26398"/>
        <w:category>
          <w:name w:val="General"/>
          <w:gallery w:val="placeholder"/>
        </w:category>
        <w:types>
          <w:type w:val="bbPlcHdr"/>
        </w:types>
        <w:behaviors>
          <w:behavior w:val="content"/>
        </w:behaviors>
        <w:guid w:val="{C0AD31B7-D2C7-499C-8B3D-C46516AD84F3}"/>
      </w:docPartPr>
      <w:docPartBody>
        <w:p w:rsidR="00000000" w:rsidRDefault="006F59CF" w:rsidP="006F59CF">
          <w:pPr>
            <w:pStyle w:val="F3B56CF5B0694C9BA77D946AABA26398"/>
          </w:pPr>
          <w:r>
            <w:rPr>
              <w:rStyle w:val="PlaceholderText"/>
            </w:rPr>
            <w:t>Click or tap here to enter text.</w:t>
          </w:r>
        </w:p>
      </w:docPartBody>
    </w:docPart>
    <w:docPart>
      <w:docPartPr>
        <w:name w:val="FAB6C13454BD422FB6C20CABDBC4FF55"/>
        <w:category>
          <w:name w:val="General"/>
          <w:gallery w:val="placeholder"/>
        </w:category>
        <w:types>
          <w:type w:val="bbPlcHdr"/>
        </w:types>
        <w:behaviors>
          <w:behavior w:val="content"/>
        </w:behaviors>
        <w:guid w:val="{CCEA5A13-E82A-4F3C-BEED-78B3AECE9B09}"/>
      </w:docPartPr>
      <w:docPartBody>
        <w:p w:rsidR="00000000" w:rsidRDefault="006F59CF" w:rsidP="006F59CF">
          <w:pPr>
            <w:pStyle w:val="FAB6C13454BD422FB6C20CABDBC4FF55"/>
          </w:pPr>
          <w:r>
            <w:rPr>
              <w:rStyle w:val="PlaceholderText"/>
            </w:rPr>
            <w:t>Click or tap here to enter text.</w:t>
          </w:r>
        </w:p>
      </w:docPartBody>
    </w:docPart>
    <w:docPart>
      <w:docPartPr>
        <w:name w:val="B38E6241E94F467BA0ECDD39E5CC6A55"/>
        <w:category>
          <w:name w:val="General"/>
          <w:gallery w:val="placeholder"/>
        </w:category>
        <w:types>
          <w:type w:val="bbPlcHdr"/>
        </w:types>
        <w:behaviors>
          <w:behavior w:val="content"/>
        </w:behaviors>
        <w:guid w:val="{C11E95FA-B525-423C-93BB-A06CD39B0AB2}"/>
      </w:docPartPr>
      <w:docPartBody>
        <w:p w:rsidR="00000000" w:rsidRDefault="006F59CF" w:rsidP="006F59CF">
          <w:pPr>
            <w:pStyle w:val="B38E6241E94F467BA0ECDD39E5CC6A55"/>
          </w:pPr>
          <w:r>
            <w:rPr>
              <w:rStyle w:val="PlaceholderText"/>
            </w:rPr>
            <w:t>Click or tap here to enter text.</w:t>
          </w:r>
        </w:p>
      </w:docPartBody>
    </w:docPart>
    <w:docPart>
      <w:docPartPr>
        <w:name w:val="CB5B80AA42504E8B8400ABFB104DCAA0"/>
        <w:category>
          <w:name w:val="General"/>
          <w:gallery w:val="placeholder"/>
        </w:category>
        <w:types>
          <w:type w:val="bbPlcHdr"/>
        </w:types>
        <w:behaviors>
          <w:behavior w:val="content"/>
        </w:behaviors>
        <w:guid w:val="{66717CD8-8407-4801-8A21-170533B224E5}"/>
      </w:docPartPr>
      <w:docPartBody>
        <w:p w:rsidR="00000000" w:rsidRDefault="006F59CF" w:rsidP="006F59CF">
          <w:pPr>
            <w:pStyle w:val="CB5B80AA42504E8B8400ABFB104DCAA0"/>
          </w:pPr>
          <w:r>
            <w:rPr>
              <w:rStyle w:val="PlaceholderText"/>
            </w:rPr>
            <w:t>Click or tap here to enter text.</w:t>
          </w:r>
        </w:p>
      </w:docPartBody>
    </w:docPart>
    <w:docPart>
      <w:docPartPr>
        <w:name w:val="DA50DA5390344A629D9447FB773D8AC7"/>
        <w:category>
          <w:name w:val="General"/>
          <w:gallery w:val="placeholder"/>
        </w:category>
        <w:types>
          <w:type w:val="bbPlcHdr"/>
        </w:types>
        <w:behaviors>
          <w:behavior w:val="content"/>
        </w:behaviors>
        <w:guid w:val="{B688822B-BFAE-4663-AE16-1B51E96A92DF}"/>
      </w:docPartPr>
      <w:docPartBody>
        <w:p w:rsidR="00000000" w:rsidRDefault="006F59CF" w:rsidP="006F59CF">
          <w:pPr>
            <w:pStyle w:val="DA50DA5390344A629D9447FB773D8AC7"/>
          </w:pPr>
          <w:r>
            <w:rPr>
              <w:rStyle w:val="PlaceholderText"/>
            </w:rPr>
            <w:t>Click or tap here to enter text.</w:t>
          </w:r>
        </w:p>
      </w:docPartBody>
    </w:docPart>
    <w:docPart>
      <w:docPartPr>
        <w:name w:val="88F6D8B39F104BCD9CE9307C4D85EB38"/>
        <w:category>
          <w:name w:val="General"/>
          <w:gallery w:val="placeholder"/>
        </w:category>
        <w:types>
          <w:type w:val="bbPlcHdr"/>
        </w:types>
        <w:behaviors>
          <w:behavior w:val="content"/>
        </w:behaviors>
        <w:guid w:val="{DC6EA855-3B0A-4840-A000-085552650DAC}"/>
      </w:docPartPr>
      <w:docPartBody>
        <w:p w:rsidR="00000000" w:rsidRDefault="006F59CF" w:rsidP="006F59CF">
          <w:pPr>
            <w:pStyle w:val="88F6D8B39F104BCD9CE9307C4D85EB38"/>
          </w:pPr>
          <w:r>
            <w:rPr>
              <w:rStyle w:val="PlaceholderText"/>
            </w:rPr>
            <w:t>Click or tap here to enter text.</w:t>
          </w:r>
        </w:p>
      </w:docPartBody>
    </w:docPart>
    <w:docPart>
      <w:docPartPr>
        <w:name w:val="B0F5B9AB52BE43F28E3010F2E6A587A3"/>
        <w:category>
          <w:name w:val="General"/>
          <w:gallery w:val="placeholder"/>
        </w:category>
        <w:types>
          <w:type w:val="bbPlcHdr"/>
        </w:types>
        <w:behaviors>
          <w:behavior w:val="content"/>
        </w:behaviors>
        <w:guid w:val="{7E6D3756-F04C-4786-955B-ABD7D055EBAB}"/>
      </w:docPartPr>
      <w:docPartBody>
        <w:p w:rsidR="00000000" w:rsidRDefault="006F59CF" w:rsidP="006F59CF">
          <w:pPr>
            <w:pStyle w:val="B0F5B9AB52BE43F28E3010F2E6A587A3"/>
          </w:pPr>
          <w:r>
            <w:rPr>
              <w:rStyle w:val="PlaceholderText"/>
            </w:rPr>
            <w:t>Click or tap here to enter text.</w:t>
          </w:r>
        </w:p>
      </w:docPartBody>
    </w:docPart>
    <w:docPart>
      <w:docPartPr>
        <w:name w:val="93727A55CF284954BF36EEFA79EE072F"/>
        <w:category>
          <w:name w:val="General"/>
          <w:gallery w:val="placeholder"/>
        </w:category>
        <w:types>
          <w:type w:val="bbPlcHdr"/>
        </w:types>
        <w:behaviors>
          <w:behavior w:val="content"/>
        </w:behaviors>
        <w:guid w:val="{997C4111-10D3-4283-B2F6-769AD2DBA803}"/>
      </w:docPartPr>
      <w:docPartBody>
        <w:p w:rsidR="00000000" w:rsidRDefault="006F59CF" w:rsidP="006F59CF">
          <w:pPr>
            <w:pStyle w:val="93727A55CF284954BF36EEFA79EE072F"/>
          </w:pPr>
          <w:r>
            <w:rPr>
              <w:rStyle w:val="PlaceholderText"/>
            </w:rPr>
            <w:t>Click or tap here to enter text.</w:t>
          </w:r>
        </w:p>
      </w:docPartBody>
    </w:docPart>
    <w:docPart>
      <w:docPartPr>
        <w:name w:val="00747EFB5CD84325A8865CF32856BE74"/>
        <w:category>
          <w:name w:val="General"/>
          <w:gallery w:val="placeholder"/>
        </w:category>
        <w:types>
          <w:type w:val="bbPlcHdr"/>
        </w:types>
        <w:behaviors>
          <w:behavior w:val="content"/>
        </w:behaviors>
        <w:guid w:val="{40E8F253-B164-4D74-9AD5-304A9AD909D8}"/>
      </w:docPartPr>
      <w:docPartBody>
        <w:p w:rsidR="00000000" w:rsidRDefault="006F59CF" w:rsidP="006F59CF">
          <w:pPr>
            <w:pStyle w:val="00747EFB5CD84325A8865CF32856BE74"/>
          </w:pPr>
          <w:r>
            <w:rPr>
              <w:rStyle w:val="PlaceholderText"/>
            </w:rPr>
            <w:t>Choose an item.</w:t>
          </w:r>
        </w:p>
      </w:docPartBody>
    </w:docPart>
    <w:docPart>
      <w:docPartPr>
        <w:name w:val="8A0BBD1EA9C34DD18F75ACCD7081ABC0"/>
        <w:category>
          <w:name w:val="General"/>
          <w:gallery w:val="placeholder"/>
        </w:category>
        <w:types>
          <w:type w:val="bbPlcHdr"/>
        </w:types>
        <w:behaviors>
          <w:behavior w:val="content"/>
        </w:behaviors>
        <w:guid w:val="{B2C54255-F49F-41B5-AA9C-EC01A5DD87C5}"/>
      </w:docPartPr>
      <w:docPartBody>
        <w:p w:rsidR="00000000" w:rsidRDefault="006F59CF" w:rsidP="006F59CF">
          <w:pPr>
            <w:pStyle w:val="8A0BBD1EA9C34DD18F75ACCD7081ABC0"/>
          </w:pPr>
          <w:r>
            <w:rPr>
              <w:rStyle w:val="PlaceholderText"/>
            </w:rPr>
            <w:t>Click or tap here to enter text.</w:t>
          </w:r>
        </w:p>
      </w:docPartBody>
    </w:docPart>
    <w:docPart>
      <w:docPartPr>
        <w:name w:val="2B926BE93EF0458294CB79BD0B3EE461"/>
        <w:category>
          <w:name w:val="General"/>
          <w:gallery w:val="placeholder"/>
        </w:category>
        <w:types>
          <w:type w:val="bbPlcHdr"/>
        </w:types>
        <w:behaviors>
          <w:behavior w:val="content"/>
        </w:behaviors>
        <w:guid w:val="{B441D288-685B-4AF7-9027-CF05EBD96DA6}"/>
      </w:docPartPr>
      <w:docPartBody>
        <w:p w:rsidR="00000000" w:rsidRDefault="006F59CF" w:rsidP="006F59CF">
          <w:pPr>
            <w:pStyle w:val="2B926BE93EF0458294CB79BD0B3EE461"/>
          </w:pPr>
          <w:r>
            <w:rPr>
              <w:rStyle w:val="PlaceholderText"/>
            </w:rPr>
            <w:t>Click or tap here to enter text.</w:t>
          </w:r>
        </w:p>
      </w:docPartBody>
    </w:docPart>
    <w:docPart>
      <w:docPartPr>
        <w:name w:val="E266287B6BB948FF97C83ED3D6C3B374"/>
        <w:category>
          <w:name w:val="General"/>
          <w:gallery w:val="placeholder"/>
        </w:category>
        <w:types>
          <w:type w:val="bbPlcHdr"/>
        </w:types>
        <w:behaviors>
          <w:behavior w:val="content"/>
        </w:behaviors>
        <w:guid w:val="{7856CD95-8E52-49EF-9A90-26EA8121E4EB}"/>
      </w:docPartPr>
      <w:docPartBody>
        <w:p w:rsidR="00000000" w:rsidRDefault="006F59CF" w:rsidP="006F59CF">
          <w:pPr>
            <w:pStyle w:val="E266287B6BB948FF97C83ED3D6C3B374"/>
          </w:pPr>
          <w:r>
            <w:rPr>
              <w:rStyle w:val="PlaceholderText"/>
            </w:rPr>
            <w:t>Click or tap here to enter text.</w:t>
          </w:r>
        </w:p>
      </w:docPartBody>
    </w:docPart>
    <w:docPart>
      <w:docPartPr>
        <w:name w:val="30590B4CC99742FDAB13AE326331201E"/>
        <w:category>
          <w:name w:val="General"/>
          <w:gallery w:val="placeholder"/>
        </w:category>
        <w:types>
          <w:type w:val="bbPlcHdr"/>
        </w:types>
        <w:behaviors>
          <w:behavior w:val="content"/>
        </w:behaviors>
        <w:guid w:val="{5A5D47DD-8C9D-4A39-9B4E-98DD5C1EB52A}"/>
      </w:docPartPr>
      <w:docPartBody>
        <w:p w:rsidR="00000000" w:rsidRDefault="006F59CF" w:rsidP="006F59CF">
          <w:pPr>
            <w:pStyle w:val="30590B4CC99742FDAB13AE326331201E"/>
          </w:pPr>
          <w:r>
            <w:rPr>
              <w:rStyle w:val="PlaceholderText"/>
            </w:rPr>
            <w:t>Click or tap here to enter text.</w:t>
          </w:r>
        </w:p>
      </w:docPartBody>
    </w:docPart>
    <w:docPart>
      <w:docPartPr>
        <w:name w:val="DD708C2782F14B2DA9F33787BD1355A7"/>
        <w:category>
          <w:name w:val="General"/>
          <w:gallery w:val="placeholder"/>
        </w:category>
        <w:types>
          <w:type w:val="bbPlcHdr"/>
        </w:types>
        <w:behaviors>
          <w:behavior w:val="content"/>
        </w:behaviors>
        <w:guid w:val="{FD3FE743-4545-4542-94CF-FD611E328866}"/>
      </w:docPartPr>
      <w:docPartBody>
        <w:p w:rsidR="00000000" w:rsidRDefault="006F59CF" w:rsidP="006F59CF">
          <w:pPr>
            <w:pStyle w:val="DD708C2782F14B2DA9F33787BD1355A7"/>
          </w:pPr>
          <w:r>
            <w:rPr>
              <w:rStyle w:val="PlaceholderText"/>
            </w:rPr>
            <w:t>Click or tap here to enter text.</w:t>
          </w:r>
        </w:p>
      </w:docPartBody>
    </w:docPart>
    <w:docPart>
      <w:docPartPr>
        <w:name w:val="7A59264522E1488B9F10DEA2FBD544BD"/>
        <w:category>
          <w:name w:val="General"/>
          <w:gallery w:val="placeholder"/>
        </w:category>
        <w:types>
          <w:type w:val="bbPlcHdr"/>
        </w:types>
        <w:behaviors>
          <w:behavior w:val="content"/>
        </w:behaviors>
        <w:guid w:val="{720DA87E-F571-4658-A7AC-650F3A5EC15F}"/>
      </w:docPartPr>
      <w:docPartBody>
        <w:p w:rsidR="00000000" w:rsidRDefault="006F59CF" w:rsidP="006F59CF">
          <w:pPr>
            <w:pStyle w:val="7A59264522E1488B9F10DEA2FBD544BD"/>
          </w:pPr>
          <w:r>
            <w:rPr>
              <w:rStyle w:val="PlaceholderText"/>
            </w:rPr>
            <w:t>Click or tap here to enter text.</w:t>
          </w:r>
        </w:p>
      </w:docPartBody>
    </w:docPart>
    <w:docPart>
      <w:docPartPr>
        <w:name w:val="AFA60AD8FBB840C0814A20B8CD902C0F"/>
        <w:category>
          <w:name w:val="General"/>
          <w:gallery w:val="placeholder"/>
        </w:category>
        <w:types>
          <w:type w:val="bbPlcHdr"/>
        </w:types>
        <w:behaviors>
          <w:behavior w:val="content"/>
        </w:behaviors>
        <w:guid w:val="{5B4B39F8-1937-4E82-84CD-ED7D85A9F7ED}"/>
      </w:docPartPr>
      <w:docPartBody>
        <w:p w:rsidR="00000000" w:rsidRDefault="006F59CF" w:rsidP="006F59CF">
          <w:pPr>
            <w:pStyle w:val="AFA60AD8FBB840C0814A20B8CD902C0F"/>
          </w:pPr>
          <w:r>
            <w:rPr>
              <w:rStyle w:val="PlaceholderText"/>
            </w:rPr>
            <w:t>Click or tap here to enter text.</w:t>
          </w:r>
        </w:p>
      </w:docPartBody>
    </w:docPart>
    <w:docPart>
      <w:docPartPr>
        <w:name w:val="245E48FBEAA6446094F4469514FC9651"/>
        <w:category>
          <w:name w:val="General"/>
          <w:gallery w:val="placeholder"/>
        </w:category>
        <w:types>
          <w:type w:val="bbPlcHdr"/>
        </w:types>
        <w:behaviors>
          <w:behavior w:val="content"/>
        </w:behaviors>
        <w:guid w:val="{5727E6FB-DBD2-402B-8D50-4B4152D13819}"/>
      </w:docPartPr>
      <w:docPartBody>
        <w:p w:rsidR="00000000" w:rsidRDefault="006F59CF" w:rsidP="006F59CF">
          <w:pPr>
            <w:pStyle w:val="245E48FBEAA6446094F4469514FC9651"/>
          </w:pPr>
          <w:r>
            <w:rPr>
              <w:rStyle w:val="PlaceholderText"/>
            </w:rPr>
            <w:t>Choose an item.</w:t>
          </w:r>
        </w:p>
      </w:docPartBody>
    </w:docPart>
    <w:docPart>
      <w:docPartPr>
        <w:name w:val="EE3D9825840B442090A2880150E90694"/>
        <w:category>
          <w:name w:val="General"/>
          <w:gallery w:val="placeholder"/>
        </w:category>
        <w:types>
          <w:type w:val="bbPlcHdr"/>
        </w:types>
        <w:behaviors>
          <w:behavior w:val="content"/>
        </w:behaviors>
        <w:guid w:val="{4ADAA334-DB79-479B-B654-B657387D1527}"/>
      </w:docPartPr>
      <w:docPartBody>
        <w:p w:rsidR="00000000" w:rsidRDefault="006F59CF" w:rsidP="006F59CF">
          <w:pPr>
            <w:pStyle w:val="EE3D9825840B442090A2880150E90694"/>
          </w:pPr>
          <w:r>
            <w:rPr>
              <w:rStyle w:val="PlaceholderText"/>
            </w:rPr>
            <w:t>Click or tap here to enter text.</w:t>
          </w:r>
        </w:p>
      </w:docPartBody>
    </w:docPart>
    <w:docPart>
      <w:docPartPr>
        <w:name w:val="E9D46B1A6353464BA669A70F1F096382"/>
        <w:category>
          <w:name w:val="General"/>
          <w:gallery w:val="placeholder"/>
        </w:category>
        <w:types>
          <w:type w:val="bbPlcHdr"/>
        </w:types>
        <w:behaviors>
          <w:behavior w:val="content"/>
        </w:behaviors>
        <w:guid w:val="{4593EC3E-C2C8-4BD7-A931-E3A16E5FB210}"/>
      </w:docPartPr>
      <w:docPartBody>
        <w:p w:rsidR="00000000" w:rsidRDefault="006F59CF" w:rsidP="006F59CF">
          <w:pPr>
            <w:pStyle w:val="E9D46B1A6353464BA669A70F1F096382"/>
          </w:pPr>
          <w:r>
            <w:rPr>
              <w:rStyle w:val="PlaceholderText"/>
            </w:rPr>
            <w:t>Click or tap here to enter text.</w:t>
          </w:r>
        </w:p>
      </w:docPartBody>
    </w:docPart>
    <w:docPart>
      <w:docPartPr>
        <w:name w:val="465ACACAFEDC4E43888F82E334FCDA54"/>
        <w:category>
          <w:name w:val="General"/>
          <w:gallery w:val="placeholder"/>
        </w:category>
        <w:types>
          <w:type w:val="bbPlcHdr"/>
        </w:types>
        <w:behaviors>
          <w:behavior w:val="content"/>
        </w:behaviors>
        <w:guid w:val="{A3389565-A247-4ED4-963E-DDEBD0FE2D7D}"/>
      </w:docPartPr>
      <w:docPartBody>
        <w:p w:rsidR="00000000" w:rsidRDefault="006F59CF" w:rsidP="006F59CF">
          <w:pPr>
            <w:pStyle w:val="465ACACAFEDC4E43888F82E334FCDA54"/>
          </w:pPr>
          <w:r>
            <w:rPr>
              <w:rStyle w:val="PlaceholderText"/>
            </w:rPr>
            <w:t>Click or tap here to enter text.</w:t>
          </w:r>
        </w:p>
      </w:docPartBody>
    </w:docPart>
    <w:docPart>
      <w:docPartPr>
        <w:name w:val="89B651D9D05F4FDAAC47C6FE7EE90DBD"/>
        <w:category>
          <w:name w:val="General"/>
          <w:gallery w:val="placeholder"/>
        </w:category>
        <w:types>
          <w:type w:val="bbPlcHdr"/>
        </w:types>
        <w:behaviors>
          <w:behavior w:val="content"/>
        </w:behaviors>
        <w:guid w:val="{E5C35F32-578A-4944-B282-7322B3FFC5AB}"/>
      </w:docPartPr>
      <w:docPartBody>
        <w:p w:rsidR="00000000" w:rsidRDefault="006F59CF" w:rsidP="006F59CF">
          <w:pPr>
            <w:pStyle w:val="89B651D9D05F4FDAAC47C6FE7EE90DBD"/>
          </w:pPr>
          <w:r>
            <w:rPr>
              <w:rStyle w:val="PlaceholderText"/>
            </w:rPr>
            <w:t>Click or tap here to enter text.</w:t>
          </w:r>
        </w:p>
      </w:docPartBody>
    </w:docPart>
    <w:docPart>
      <w:docPartPr>
        <w:name w:val="C6B6B533591D4BCEA62C9DD59B75F0CE"/>
        <w:category>
          <w:name w:val="General"/>
          <w:gallery w:val="placeholder"/>
        </w:category>
        <w:types>
          <w:type w:val="bbPlcHdr"/>
        </w:types>
        <w:behaviors>
          <w:behavior w:val="content"/>
        </w:behaviors>
        <w:guid w:val="{B83259ED-7966-4821-8D76-7907ED70D633}"/>
      </w:docPartPr>
      <w:docPartBody>
        <w:p w:rsidR="00000000" w:rsidRDefault="006F59CF" w:rsidP="006F59CF">
          <w:pPr>
            <w:pStyle w:val="C6B6B533591D4BCEA62C9DD59B75F0CE"/>
          </w:pPr>
          <w:r>
            <w:rPr>
              <w:rStyle w:val="PlaceholderText"/>
            </w:rPr>
            <w:t>Click or tap here to enter text.</w:t>
          </w:r>
        </w:p>
      </w:docPartBody>
    </w:docPart>
    <w:docPart>
      <w:docPartPr>
        <w:name w:val="12A967230B014DC5A472733155E8DC84"/>
        <w:category>
          <w:name w:val="General"/>
          <w:gallery w:val="placeholder"/>
        </w:category>
        <w:types>
          <w:type w:val="bbPlcHdr"/>
        </w:types>
        <w:behaviors>
          <w:behavior w:val="content"/>
        </w:behaviors>
        <w:guid w:val="{AAFE572E-30C0-4A6C-B69F-4BFEEF41538A}"/>
      </w:docPartPr>
      <w:docPartBody>
        <w:p w:rsidR="00000000" w:rsidRDefault="006F59CF" w:rsidP="006F59CF">
          <w:pPr>
            <w:pStyle w:val="12A967230B014DC5A472733155E8DC84"/>
          </w:pPr>
          <w:r>
            <w:rPr>
              <w:rStyle w:val="PlaceholderText"/>
            </w:rPr>
            <w:t>Click or tap here to enter text.</w:t>
          </w:r>
        </w:p>
      </w:docPartBody>
    </w:docPart>
    <w:docPart>
      <w:docPartPr>
        <w:name w:val="647FE038F58046448064D6B337417417"/>
        <w:category>
          <w:name w:val="General"/>
          <w:gallery w:val="placeholder"/>
        </w:category>
        <w:types>
          <w:type w:val="bbPlcHdr"/>
        </w:types>
        <w:behaviors>
          <w:behavior w:val="content"/>
        </w:behaviors>
        <w:guid w:val="{7BA79156-808A-4AEE-AE31-18E5A1A6B608}"/>
      </w:docPartPr>
      <w:docPartBody>
        <w:p w:rsidR="00000000" w:rsidRDefault="006F59CF" w:rsidP="006F59CF">
          <w:pPr>
            <w:pStyle w:val="647FE038F58046448064D6B337417417"/>
          </w:pPr>
          <w:r>
            <w:rPr>
              <w:rStyle w:val="PlaceholderText"/>
            </w:rPr>
            <w:t>Click or tap here to enter text.</w:t>
          </w:r>
        </w:p>
      </w:docPartBody>
    </w:docPart>
    <w:docPart>
      <w:docPartPr>
        <w:name w:val="7B7A1B1ED1684217B46290EA8D281830"/>
        <w:category>
          <w:name w:val="General"/>
          <w:gallery w:val="placeholder"/>
        </w:category>
        <w:types>
          <w:type w:val="bbPlcHdr"/>
        </w:types>
        <w:behaviors>
          <w:behavior w:val="content"/>
        </w:behaviors>
        <w:guid w:val="{F46E42EF-8128-4FDA-B18D-96ED5376F8B6}"/>
      </w:docPartPr>
      <w:docPartBody>
        <w:p w:rsidR="00000000" w:rsidRDefault="006F59CF" w:rsidP="006F59CF">
          <w:pPr>
            <w:pStyle w:val="7B7A1B1ED1684217B46290EA8D281830"/>
          </w:pPr>
          <w:r>
            <w:rPr>
              <w:rStyle w:val="PlaceholderText"/>
            </w:rPr>
            <w:t>Choose an item.</w:t>
          </w:r>
        </w:p>
      </w:docPartBody>
    </w:docPart>
    <w:docPart>
      <w:docPartPr>
        <w:name w:val="EAE809E02C5B4415AEFD3FE8121E43C8"/>
        <w:category>
          <w:name w:val="General"/>
          <w:gallery w:val="placeholder"/>
        </w:category>
        <w:types>
          <w:type w:val="bbPlcHdr"/>
        </w:types>
        <w:behaviors>
          <w:behavior w:val="content"/>
        </w:behaviors>
        <w:guid w:val="{1A6FE15E-4A9E-46CD-816F-686E386FF079}"/>
      </w:docPartPr>
      <w:docPartBody>
        <w:p w:rsidR="00000000" w:rsidRDefault="006F59CF" w:rsidP="006F59CF">
          <w:pPr>
            <w:pStyle w:val="EAE809E02C5B4415AEFD3FE8121E43C8"/>
          </w:pPr>
          <w:r>
            <w:rPr>
              <w:rStyle w:val="PlaceholderText"/>
            </w:rPr>
            <w:t>Click or tap here to enter text.</w:t>
          </w:r>
        </w:p>
      </w:docPartBody>
    </w:docPart>
    <w:docPart>
      <w:docPartPr>
        <w:name w:val="885398EE3E2B4C8B9AE0DC2B66B962DC"/>
        <w:category>
          <w:name w:val="General"/>
          <w:gallery w:val="placeholder"/>
        </w:category>
        <w:types>
          <w:type w:val="bbPlcHdr"/>
        </w:types>
        <w:behaviors>
          <w:behavior w:val="content"/>
        </w:behaviors>
        <w:guid w:val="{32D9EFE1-CA2F-4807-96C1-359D3E4D10A6}"/>
      </w:docPartPr>
      <w:docPartBody>
        <w:p w:rsidR="00000000" w:rsidRDefault="006F59CF" w:rsidP="006F59CF">
          <w:pPr>
            <w:pStyle w:val="885398EE3E2B4C8B9AE0DC2B66B962DC"/>
          </w:pPr>
          <w:r>
            <w:rPr>
              <w:rStyle w:val="PlaceholderText"/>
            </w:rPr>
            <w:t>Click or tap here to enter text.</w:t>
          </w:r>
        </w:p>
      </w:docPartBody>
    </w:docPart>
    <w:docPart>
      <w:docPartPr>
        <w:name w:val="BEA61719F30A4E2ABD559A7FCA1277AD"/>
        <w:category>
          <w:name w:val="General"/>
          <w:gallery w:val="placeholder"/>
        </w:category>
        <w:types>
          <w:type w:val="bbPlcHdr"/>
        </w:types>
        <w:behaviors>
          <w:behavior w:val="content"/>
        </w:behaviors>
        <w:guid w:val="{D4AE4199-5F8B-4D12-9222-D352C53937BA}"/>
      </w:docPartPr>
      <w:docPartBody>
        <w:p w:rsidR="00000000" w:rsidRDefault="006F59CF" w:rsidP="006F59CF">
          <w:pPr>
            <w:pStyle w:val="BEA61719F30A4E2ABD559A7FCA1277AD"/>
          </w:pPr>
          <w:r>
            <w:rPr>
              <w:rStyle w:val="PlaceholderText"/>
            </w:rPr>
            <w:t>Click or tap here to enter text.</w:t>
          </w:r>
        </w:p>
      </w:docPartBody>
    </w:docPart>
    <w:docPart>
      <w:docPartPr>
        <w:name w:val="CB190415C925430E93BDB745D867A0C4"/>
        <w:category>
          <w:name w:val="General"/>
          <w:gallery w:val="placeholder"/>
        </w:category>
        <w:types>
          <w:type w:val="bbPlcHdr"/>
        </w:types>
        <w:behaviors>
          <w:behavior w:val="content"/>
        </w:behaviors>
        <w:guid w:val="{8031FAF8-C846-41CE-AA53-E9752A04A568}"/>
      </w:docPartPr>
      <w:docPartBody>
        <w:p w:rsidR="00000000" w:rsidRDefault="006F59CF" w:rsidP="006F59CF">
          <w:pPr>
            <w:pStyle w:val="CB190415C925430E93BDB745D867A0C4"/>
          </w:pPr>
          <w:r>
            <w:rPr>
              <w:rStyle w:val="PlaceholderText"/>
            </w:rPr>
            <w:t>Click or tap here to enter text.</w:t>
          </w:r>
        </w:p>
      </w:docPartBody>
    </w:docPart>
    <w:docPart>
      <w:docPartPr>
        <w:name w:val="5C190E363AA34507BDA60817403AE3BF"/>
        <w:category>
          <w:name w:val="General"/>
          <w:gallery w:val="placeholder"/>
        </w:category>
        <w:types>
          <w:type w:val="bbPlcHdr"/>
        </w:types>
        <w:behaviors>
          <w:behavior w:val="content"/>
        </w:behaviors>
        <w:guid w:val="{E6E0B5D7-FC61-4186-99A0-B5EC591092EC}"/>
      </w:docPartPr>
      <w:docPartBody>
        <w:p w:rsidR="00000000" w:rsidRDefault="006F59CF" w:rsidP="006F59CF">
          <w:pPr>
            <w:pStyle w:val="5C190E363AA34507BDA60817403AE3BF"/>
          </w:pPr>
          <w:r>
            <w:rPr>
              <w:rStyle w:val="PlaceholderText"/>
            </w:rPr>
            <w:t>Click or tap here to enter text.</w:t>
          </w:r>
        </w:p>
      </w:docPartBody>
    </w:docPart>
    <w:docPart>
      <w:docPartPr>
        <w:name w:val="02936753023C4131B5A2A2CE3D08F184"/>
        <w:category>
          <w:name w:val="General"/>
          <w:gallery w:val="placeholder"/>
        </w:category>
        <w:types>
          <w:type w:val="bbPlcHdr"/>
        </w:types>
        <w:behaviors>
          <w:behavior w:val="content"/>
        </w:behaviors>
        <w:guid w:val="{69500156-63EE-4C7D-A6E6-B0DC36EF5B75}"/>
      </w:docPartPr>
      <w:docPartBody>
        <w:p w:rsidR="00000000" w:rsidRDefault="006F59CF" w:rsidP="006F59CF">
          <w:pPr>
            <w:pStyle w:val="02936753023C4131B5A2A2CE3D08F184"/>
          </w:pPr>
          <w:r>
            <w:rPr>
              <w:rStyle w:val="PlaceholderText"/>
            </w:rPr>
            <w:t>Click or tap here to enter text.</w:t>
          </w:r>
        </w:p>
      </w:docPartBody>
    </w:docPart>
    <w:docPart>
      <w:docPartPr>
        <w:name w:val="4AD524DE51A24ADCBDA4162A10D16C73"/>
        <w:category>
          <w:name w:val="General"/>
          <w:gallery w:val="placeholder"/>
        </w:category>
        <w:types>
          <w:type w:val="bbPlcHdr"/>
        </w:types>
        <w:behaviors>
          <w:behavior w:val="content"/>
        </w:behaviors>
        <w:guid w:val="{6EA33460-6CA3-4DB7-AF5F-D7097AF41B73}"/>
      </w:docPartPr>
      <w:docPartBody>
        <w:p w:rsidR="00000000" w:rsidRDefault="006F59CF" w:rsidP="006F59CF">
          <w:pPr>
            <w:pStyle w:val="4AD524DE51A24ADCBDA4162A10D16C73"/>
          </w:pPr>
          <w:r>
            <w:rPr>
              <w:rStyle w:val="PlaceholderText"/>
            </w:rPr>
            <w:t>Click or tap here to enter text.</w:t>
          </w:r>
        </w:p>
      </w:docPartBody>
    </w:docPart>
    <w:docPart>
      <w:docPartPr>
        <w:name w:val="F3E3172DB4EE4745820AF9668430FE42"/>
        <w:category>
          <w:name w:val="General"/>
          <w:gallery w:val="placeholder"/>
        </w:category>
        <w:types>
          <w:type w:val="bbPlcHdr"/>
        </w:types>
        <w:behaviors>
          <w:behavior w:val="content"/>
        </w:behaviors>
        <w:guid w:val="{DA6BD73F-2C73-40AF-B0F9-5A53E90A54FC}"/>
      </w:docPartPr>
      <w:docPartBody>
        <w:p w:rsidR="00000000" w:rsidRDefault="006F59CF" w:rsidP="006F59CF">
          <w:pPr>
            <w:pStyle w:val="F3E3172DB4EE4745820AF9668430FE42"/>
          </w:pPr>
          <w:r>
            <w:rPr>
              <w:rStyle w:val="PlaceholderText"/>
            </w:rPr>
            <w:t>Choose an item.</w:t>
          </w:r>
        </w:p>
      </w:docPartBody>
    </w:docPart>
    <w:docPart>
      <w:docPartPr>
        <w:name w:val="A883B914BB2B45A7B91F22442DD2D01F"/>
        <w:category>
          <w:name w:val="General"/>
          <w:gallery w:val="placeholder"/>
        </w:category>
        <w:types>
          <w:type w:val="bbPlcHdr"/>
        </w:types>
        <w:behaviors>
          <w:behavior w:val="content"/>
        </w:behaviors>
        <w:guid w:val="{3FBBF099-D437-4CBF-8A43-6D27695279A3}"/>
      </w:docPartPr>
      <w:docPartBody>
        <w:p w:rsidR="00000000" w:rsidRDefault="006F59CF" w:rsidP="006F59CF">
          <w:pPr>
            <w:pStyle w:val="A883B914BB2B45A7B91F22442DD2D01F"/>
          </w:pPr>
          <w:r>
            <w:rPr>
              <w:rStyle w:val="PlaceholderText"/>
            </w:rPr>
            <w:t>Click or tap here to enter text.</w:t>
          </w:r>
        </w:p>
      </w:docPartBody>
    </w:docPart>
    <w:docPart>
      <w:docPartPr>
        <w:name w:val="D7165301CEB844A5B50F7AFA6546DA9C"/>
        <w:category>
          <w:name w:val="General"/>
          <w:gallery w:val="placeholder"/>
        </w:category>
        <w:types>
          <w:type w:val="bbPlcHdr"/>
        </w:types>
        <w:behaviors>
          <w:behavior w:val="content"/>
        </w:behaviors>
        <w:guid w:val="{688745BD-5EBF-4996-B7A6-26FD8D33EA68}"/>
      </w:docPartPr>
      <w:docPartBody>
        <w:p w:rsidR="00000000" w:rsidRDefault="006F59CF" w:rsidP="006F59CF">
          <w:pPr>
            <w:pStyle w:val="D7165301CEB844A5B50F7AFA6546DA9C"/>
          </w:pPr>
          <w:r>
            <w:rPr>
              <w:rStyle w:val="PlaceholderText"/>
            </w:rPr>
            <w:t>Click or tap here to enter text.</w:t>
          </w:r>
        </w:p>
      </w:docPartBody>
    </w:docPart>
    <w:docPart>
      <w:docPartPr>
        <w:name w:val="CA7DF1996A414BD8B979EA0B4211904C"/>
        <w:category>
          <w:name w:val="General"/>
          <w:gallery w:val="placeholder"/>
        </w:category>
        <w:types>
          <w:type w:val="bbPlcHdr"/>
        </w:types>
        <w:behaviors>
          <w:behavior w:val="content"/>
        </w:behaviors>
        <w:guid w:val="{D2DB9D18-352C-49E3-A40F-CD1B767E862B}"/>
      </w:docPartPr>
      <w:docPartBody>
        <w:p w:rsidR="00000000" w:rsidRDefault="006F59CF" w:rsidP="006F59CF">
          <w:pPr>
            <w:pStyle w:val="CA7DF1996A414BD8B979EA0B4211904C"/>
          </w:pPr>
          <w:r>
            <w:rPr>
              <w:rStyle w:val="PlaceholderText"/>
            </w:rPr>
            <w:t>Click or tap here to enter text.</w:t>
          </w:r>
        </w:p>
      </w:docPartBody>
    </w:docPart>
    <w:docPart>
      <w:docPartPr>
        <w:name w:val="9D64636067DD400687CDBF3CD9A36762"/>
        <w:category>
          <w:name w:val="General"/>
          <w:gallery w:val="placeholder"/>
        </w:category>
        <w:types>
          <w:type w:val="bbPlcHdr"/>
        </w:types>
        <w:behaviors>
          <w:behavior w:val="content"/>
        </w:behaviors>
        <w:guid w:val="{A712723A-6428-4CF4-8399-5F5484A92384}"/>
      </w:docPartPr>
      <w:docPartBody>
        <w:p w:rsidR="00000000" w:rsidRDefault="006F59CF" w:rsidP="006F59CF">
          <w:pPr>
            <w:pStyle w:val="9D64636067DD400687CDBF3CD9A36762"/>
          </w:pPr>
          <w:r>
            <w:rPr>
              <w:rStyle w:val="PlaceholderText"/>
            </w:rPr>
            <w:t>Click or tap here to enter text.</w:t>
          </w:r>
        </w:p>
      </w:docPartBody>
    </w:docPart>
    <w:docPart>
      <w:docPartPr>
        <w:name w:val="A9D97C39D78E4CE5946D471435E4AE66"/>
        <w:category>
          <w:name w:val="General"/>
          <w:gallery w:val="placeholder"/>
        </w:category>
        <w:types>
          <w:type w:val="bbPlcHdr"/>
        </w:types>
        <w:behaviors>
          <w:behavior w:val="content"/>
        </w:behaviors>
        <w:guid w:val="{4340915D-7AD4-4873-BFAE-1E5A6A6A4DE3}"/>
      </w:docPartPr>
      <w:docPartBody>
        <w:p w:rsidR="00000000" w:rsidRDefault="006F59CF" w:rsidP="006F59CF">
          <w:pPr>
            <w:pStyle w:val="A9D97C39D78E4CE5946D471435E4AE66"/>
          </w:pPr>
          <w:r>
            <w:rPr>
              <w:rStyle w:val="PlaceholderText"/>
            </w:rPr>
            <w:t>Click or tap here to enter text.</w:t>
          </w:r>
        </w:p>
      </w:docPartBody>
    </w:docPart>
    <w:docPart>
      <w:docPartPr>
        <w:name w:val="8D1777817D3D4E19B5AF215563568480"/>
        <w:category>
          <w:name w:val="General"/>
          <w:gallery w:val="placeholder"/>
        </w:category>
        <w:types>
          <w:type w:val="bbPlcHdr"/>
        </w:types>
        <w:behaviors>
          <w:behavior w:val="content"/>
        </w:behaviors>
        <w:guid w:val="{0B49857D-D2AB-4ADB-828E-C2877D2F814E}"/>
      </w:docPartPr>
      <w:docPartBody>
        <w:p w:rsidR="00000000" w:rsidRDefault="006F59CF" w:rsidP="006F59CF">
          <w:pPr>
            <w:pStyle w:val="8D1777817D3D4E19B5AF215563568480"/>
          </w:pPr>
          <w:r>
            <w:rPr>
              <w:rStyle w:val="PlaceholderText"/>
            </w:rPr>
            <w:t>Click or tap here to enter text.</w:t>
          </w:r>
        </w:p>
      </w:docPartBody>
    </w:docPart>
    <w:docPart>
      <w:docPartPr>
        <w:name w:val="0BB3B10F4D1D4B84AB3D0E8A04197AE0"/>
        <w:category>
          <w:name w:val="General"/>
          <w:gallery w:val="placeholder"/>
        </w:category>
        <w:types>
          <w:type w:val="bbPlcHdr"/>
        </w:types>
        <w:behaviors>
          <w:behavior w:val="content"/>
        </w:behaviors>
        <w:guid w:val="{A4DD882F-91CC-4068-8DD8-2A117B832574}"/>
      </w:docPartPr>
      <w:docPartBody>
        <w:p w:rsidR="00000000" w:rsidRDefault="006F59CF" w:rsidP="006F59CF">
          <w:pPr>
            <w:pStyle w:val="0BB3B10F4D1D4B84AB3D0E8A04197AE0"/>
          </w:pPr>
          <w:r>
            <w:rPr>
              <w:rStyle w:val="PlaceholderText"/>
            </w:rPr>
            <w:t>Click or tap here to enter text.</w:t>
          </w:r>
        </w:p>
      </w:docPartBody>
    </w:docPart>
    <w:docPart>
      <w:docPartPr>
        <w:name w:val="7BB17D689DA4427AB63D975DB4AD946D"/>
        <w:category>
          <w:name w:val="General"/>
          <w:gallery w:val="placeholder"/>
        </w:category>
        <w:types>
          <w:type w:val="bbPlcHdr"/>
        </w:types>
        <w:behaviors>
          <w:behavior w:val="content"/>
        </w:behaviors>
        <w:guid w:val="{E75ECB77-884F-40EB-A50F-9C780130B6AF}"/>
      </w:docPartPr>
      <w:docPartBody>
        <w:p w:rsidR="00000000" w:rsidRDefault="006F59CF" w:rsidP="006F59CF">
          <w:pPr>
            <w:pStyle w:val="7BB17D689DA4427AB63D975DB4AD946D"/>
          </w:pPr>
          <w:r>
            <w:rPr>
              <w:rStyle w:val="PlaceholderText"/>
            </w:rPr>
            <w:t>Choose an item.</w:t>
          </w:r>
        </w:p>
      </w:docPartBody>
    </w:docPart>
    <w:docPart>
      <w:docPartPr>
        <w:name w:val="78C9F9D9BBC74C4C828A530F9CFEEBEB"/>
        <w:category>
          <w:name w:val="General"/>
          <w:gallery w:val="placeholder"/>
        </w:category>
        <w:types>
          <w:type w:val="bbPlcHdr"/>
        </w:types>
        <w:behaviors>
          <w:behavior w:val="content"/>
        </w:behaviors>
        <w:guid w:val="{7671C221-F2D2-4B6C-B392-A4714B48BF20}"/>
      </w:docPartPr>
      <w:docPartBody>
        <w:p w:rsidR="00000000" w:rsidRDefault="006F59CF" w:rsidP="006F59CF">
          <w:pPr>
            <w:pStyle w:val="78C9F9D9BBC74C4C828A530F9CFEEBEB"/>
          </w:pPr>
          <w:r>
            <w:rPr>
              <w:rStyle w:val="PlaceholderText"/>
            </w:rPr>
            <w:t>Click or tap here to enter text.</w:t>
          </w:r>
        </w:p>
      </w:docPartBody>
    </w:docPart>
    <w:docPart>
      <w:docPartPr>
        <w:name w:val="6E2800D5589F43FE96FCFC8E4BE45825"/>
        <w:category>
          <w:name w:val="General"/>
          <w:gallery w:val="placeholder"/>
        </w:category>
        <w:types>
          <w:type w:val="bbPlcHdr"/>
        </w:types>
        <w:behaviors>
          <w:behavior w:val="content"/>
        </w:behaviors>
        <w:guid w:val="{690B0198-0B1F-4D76-ACCD-844119A721E0}"/>
      </w:docPartPr>
      <w:docPartBody>
        <w:p w:rsidR="00000000" w:rsidRDefault="006F59CF" w:rsidP="006F59CF">
          <w:pPr>
            <w:pStyle w:val="6E2800D5589F43FE96FCFC8E4BE45825"/>
          </w:pPr>
          <w:r>
            <w:rPr>
              <w:rStyle w:val="PlaceholderText"/>
            </w:rPr>
            <w:t>Click or tap here to enter text.</w:t>
          </w:r>
        </w:p>
      </w:docPartBody>
    </w:docPart>
    <w:docPart>
      <w:docPartPr>
        <w:name w:val="36AF3762E601437C9F50F1198F31D94F"/>
        <w:category>
          <w:name w:val="General"/>
          <w:gallery w:val="placeholder"/>
        </w:category>
        <w:types>
          <w:type w:val="bbPlcHdr"/>
        </w:types>
        <w:behaviors>
          <w:behavior w:val="content"/>
        </w:behaviors>
        <w:guid w:val="{54E4C941-5413-4B00-869C-06DAC90D90AA}"/>
      </w:docPartPr>
      <w:docPartBody>
        <w:p w:rsidR="00000000" w:rsidRDefault="006F59CF" w:rsidP="006F59CF">
          <w:pPr>
            <w:pStyle w:val="36AF3762E601437C9F50F1198F31D94F"/>
          </w:pPr>
          <w:r>
            <w:rPr>
              <w:rStyle w:val="PlaceholderText"/>
            </w:rPr>
            <w:t>Click or tap here to enter text.</w:t>
          </w:r>
        </w:p>
      </w:docPartBody>
    </w:docPart>
    <w:docPart>
      <w:docPartPr>
        <w:name w:val="3478A2B363F7492CBFE26752AD951957"/>
        <w:category>
          <w:name w:val="General"/>
          <w:gallery w:val="placeholder"/>
        </w:category>
        <w:types>
          <w:type w:val="bbPlcHdr"/>
        </w:types>
        <w:behaviors>
          <w:behavior w:val="content"/>
        </w:behaviors>
        <w:guid w:val="{4EEF2875-B983-4842-BB28-60FEBC465868}"/>
      </w:docPartPr>
      <w:docPartBody>
        <w:p w:rsidR="00000000" w:rsidRDefault="006F59CF" w:rsidP="006F59CF">
          <w:pPr>
            <w:pStyle w:val="3478A2B363F7492CBFE26752AD951957"/>
          </w:pPr>
          <w:r>
            <w:rPr>
              <w:rStyle w:val="PlaceholderText"/>
            </w:rPr>
            <w:t>Click or tap here to enter text.</w:t>
          </w:r>
        </w:p>
      </w:docPartBody>
    </w:docPart>
    <w:docPart>
      <w:docPartPr>
        <w:name w:val="302CD354E51A4745B746ECB3140C7F60"/>
        <w:category>
          <w:name w:val="General"/>
          <w:gallery w:val="placeholder"/>
        </w:category>
        <w:types>
          <w:type w:val="bbPlcHdr"/>
        </w:types>
        <w:behaviors>
          <w:behavior w:val="content"/>
        </w:behaviors>
        <w:guid w:val="{BB50B97B-46FC-4F74-B829-FBC9E3CAF41F}"/>
      </w:docPartPr>
      <w:docPartBody>
        <w:p w:rsidR="00000000" w:rsidRDefault="006F59CF" w:rsidP="006F59CF">
          <w:pPr>
            <w:pStyle w:val="302CD354E51A4745B746ECB3140C7F60"/>
          </w:pPr>
          <w:r>
            <w:rPr>
              <w:rStyle w:val="PlaceholderText"/>
            </w:rPr>
            <w:t>Click or tap here to enter text.</w:t>
          </w:r>
        </w:p>
      </w:docPartBody>
    </w:docPart>
    <w:docPart>
      <w:docPartPr>
        <w:name w:val="9BF84955DEC546C48F7C4D312388F4FE"/>
        <w:category>
          <w:name w:val="General"/>
          <w:gallery w:val="placeholder"/>
        </w:category>
        <w:types>
          <w:type w:val="bbPlcHdr"/>
        </w:types>
        <w:behaviors>
          <w:behavior w:val="content"/>
        </w:behaviors>
        <w:guid w:val="{1DF30357-3454-433A-8FD1-961DAD0637E2}"/>
      </w:docPartPr>
      <w:docPartBody>
        <w:p w:rsidR="00000000" w:rsidRDefault="006F59CF" w:rsidP="006F59CF">
          <w:pPr>
            <w:pStyle w:val="9BF84955DEC546C48F7C4D312388F4FE"/>
          </w:pPr>
          <w:r>
            <w:rPr>
              <w:rStyle w:val="PlaceholderText"/>
            </w:rPr>
            <w:t>Click or tap here to enter text.</w:t>
          </w:r>
        </w:p>
      </w:docPartBody>
    </w:docPart>
    <w:docPart>
      <w:docPartPr>
        <w:name w:val="6EBC8BFA4D654C4D9FB1D3AFF3CEC82F"/>
        <w:category>
          <w:name w:val="General"/>
          <w:gallery w:val="placeholder"/>
        </w:category>
        <w:types>
          <w:type w:val="bbPlcHdr"/>
        </w:types>
        <w:behaviors>
          <w:behavior w:val="content"/>
        </w:behaviors>
        <w:guid w:val="{A3C2FD75-91A9-44FA-9940-BA4755B51E43}"/>
      </w:docPartPr>
      <w:docPartBody>
        <w:p w:rsidR="00000000" w:rsidRDefault="006F59CF" w:rsidP="006F59CF">
          <w:pPr>
            <w:pStyle w:val="6EBC8BFA4D654C4D9FB1D3AFF3CEC82F"/>
          </w:pPr>
          <w:r>
            <w:rPr>
              <w:rStyle w:val="PlaceholderText"/>
            </w:rPr>
            <w:t>Click or tap here to enter text.</w:t>
          </w:r>
        </w:p>
      </w:docPartBody>
    </w:docPart>
    <w:docPart>
      <w:docPartPr>
        <w:name w:val="6DAC10772F1E4475948E21787CF97424"/>
        <w:category>
          <w:name w:val="General"/>
          <w:gallery w:val="placeholder"/>
        </w:category>
        <w:types>
          <w:type w:val="bbPlcHdr"/>
        </w:types>
        <w:behaviors>
          <w:behavior w:val="content"/>
        </w:behaviors>
        <w:guid w:val="{4F64305C-9E62-4D1C-8FD3-84C1BD858D81}"/>
      </w:docPartPr>
      <w:docPartBody>
        <w:p w:rsidR="00000000" w:rsidRDefault="006F59CF" w:rsidP="006F59CF">
          <w:pPr>
            <w:pStyle w:val="6DAC10772F1E4475948E21787CF97424"/>
          </w:pPr>
          <w:r>
            <w:rPr>
              <w:rStyle w:val="PlaceholderText"/>
            </w:rPr>
            <w:t>Choose an item.</w:t>
          </w:r>
        </w:p>
      </w:docPartBody>
    </w:docPart>
    <w:docPart>
      <w:docPartPr>
        <w:name w:val="35A8E53311C1408C9FE393F35A4682AA"/>
        <w:category>
          <w:name w:val="General"/>
          <w:gallery w:val="placeholder"/>
        </w:category>
        <w:types>
          <w:type w:val="bbPlcHdr"/>
        </w:types>
        <w:behaviors>
          <w:behavior w:val="content"/>
        </w:behaviors>
        <w:guid w:val="{077923A7-A95B-4576-9725-A978F140AC6F}"/>
      </w:docPartPr>
      <w:docPartBody>
        <w:p w:rsidR="00000000" w:rsidRDefault="006F59CF" w:rsidP="006F59CF">
          <w:pPr>
            <w:pStyle w:val="35A8E53311C1408C9FE393F35A4682AA"/>
          </w:pPr>
          <w:r>
            <w:rPr>
              <w:rStyle w:val="PlaceholderText"/>
            </w:rPr>
            <w:t>Click or tap here to enter text.</w:t>
          </w:r>
        </w:p>
      </w:docPartBody>
    </w:docPart>
    <w:docPart>
      <w:docPartPr>
        <w:name w:val="4828036D6D9045EC9ECA2D55692815DE"/>
        <w:category>
          <w:name w:val="General"/>
          <w:gallery w:val="placeholder"/>
        </w:category>
        <w:types>
          <w:type w:val="bbPlcHdr"/>
        </w:types>
        <w:behaviors>
          <w:behavior w:val="content"/>
        </w:behaviors>
        <w:guid w:val="{FCBF7B00-5FBC-43AD-8A4F-B547E2CAB231}"/>
      </w:docPartPr>
      <w:docPartBody>
        <w:p w:rsidR="00000000" w:rsidRDefault="006F59CF" w:rsidP="006F59CF">
          <w:pPr>
            <w:pStyle w:val="4828036D6D9045EC9ECA2D55692815DE"/>
          </w:pPr>
          <w:r>
            <w:rPr>
              <w:rStyle w:val="PlaceholderText"/>
            </w:rPr>
            <w:t>Click or tap here to enter text.</w:t>
          </w:r>
        </w:p>
      </w:docPartBody>
    </w:docPart>
    <w:docPart>
      <w:docPartPr>
        <w:name w:val="A0EE4C33366E43AF924BD1C21D1CA920"/>
        <w:category>
          <w:name w:val="General"/>
          <w:gallery w:val="placeholder"/>
        </w:category>
        <w:types>
          <w:type w:val="bbPlcHdr"/>
        </w:types>
        <w:behaviors>
          <w:behavior w:val="content"/>
        </w:behaviors>
        <w:guid w:val="{7DF2B361-2D24-46FD-8A10-1AE06EE01477}"/>
      </w:docPartPr>
      <w:docPartBody>
        <w:p w:rsidR="00000000" w:rsidRDefault="006F59CF" w:rsidP="006F59CF">
          <w:pPr>
            <w:pStyle w:val="A0EE4C33366E43AF924BD1C21D1CA920"/>
          </w:pPr>
          <w:r>
            <w:rPr>
              <w:rStyle w:val="PlaceholderText"/>
            </w:rPr>
            <w:t>Click or tap here to enter text.</w:t>
          </w:r>
        </w:p>
      </w:docPartBody>
    </w:docPart>
    <w:docPart>
      <w:docPartPr>
        <w:name w:val="4DEED86C74BE436392AABA8E340FF26D"/>
        <w:category>
          <w:name w:val="General"/>
          <w:gallery w:val="placeholder"/>
        </w:category>
        <w:types>
          <w:type w:val="bbPlcHdr"/>
        </w:types>
        <w:behaviors>
          <w:behavior w:val="content"/>
        </w:behaviors>
        <w:guid w:val="{9D37CEF1-8776-4992-8DB3-0848BE95B14E}"/>
      </w:docPartPr>
      <w:docPartBody>
        <w:p w:rsidR="00000000" w:rsidRDefault="006F59CF" w:rsidP="006F59CF">
          <w:pPr>
            <w:pStyle w:val="4DEED86C74BE436392AABA8E340FF26D"/>
          </w:pPr>
          <w:r>
            <w:rPr>
              <w:rStyle w:val="PlaceholderText"/>
            </w:rPr>
            <w:t>Click or tap here to enter text.</w:t>
          </w:r>
        </w:p>
      </w:docPartBody>
    </w:docPart>
    <w:docPart>
      <w:docPartPr>
        <w:name w:val="5DA6799AA9DD4DE6BE24C90A73952C02"/>
        <w:category>
          <w:name w:val="General"/>
          <w:gallery w:val="placeholder"/>
        </w:category>
        <w:types>
          <w:type w:val="bbPlcHdr"/>
        </w:types>
        <w:behaviors>
          <w:behavior w:val="content"/>
        </w:behaviors>
        <w:guid w:val="{E5904106-76FB-411F-894D-0F255E91C389}"/>
      </w:docPartPr>
      <w:docPartBody>
        <w:p w:rsidR="00000000" w:rsidRDefault="006F59CF" w:rsidP="006F59CF">
          <w:pPr>
            <w:pStyle w:val="5DA6799AA9DD4DE6BE24C90A73952C02"/>
          </w:pPr>
          <w:r>
            <w:rPr>
              <w:rStyle w:val="PlaceholderText"/>
            </w:rPr>
            <w:t>Click or tap here to enter text.</w:t>
          </w:r>
        </w:p>
      </w:docPartBody>
    </w:docPart>
    <w:docPart>
      <w:docPartPr>
        <w:name w:val="97618C69FDE74B8EADC2FF037996D3E0"/>
        <w:category>
          <w:name w:val="General"/>
          <w:gallery w:val="placeholder"/>
        </w:category>
        <w:types>
          <w:type w:val="bbPlcHdr"/>
        </w:types>
        <w:behaviors>
          <w:behavior w:val="content"/>
        </w:behaviors>
        <w:guid w:val="{4FB74A86-1F99-4843-BCDD-F4D64D882592}"/>
      </w:docPartPr>
      <w:docPartBody>
        <w:p w:rsidR="00000000" w:rsidRDefault="006F59CF" w:rsidP="006F59CF">
          <w:pPr>
            <w:pStyle w:val="97618C69FDE74B8EADC2FF037996D3E0"/>
          </w:pPr>
          <w:r>
            <w:rPr>
              <w:rStyle w:val="PlaceholderText"/>
            </w:rPr>
            <w:t>Click or tap here to enter text.</w:t>
          </w:r>
        </w:p>
      </w:docPartBody>
    </w:docPart>
    <w:docPart>
      <w:docPartPr>
        <w:name w:val="2F602B2DE9234135B6FB3A5FEFD64B0E"/>
        <w:category>
          <w:name w:val="General"/>
          <w:gallery w:val="placeholder"/>
        </w:category>
        <w:types>
          <w:type w:val="bbPlcHdr"/>
        </w:types>
        <w:behaviors>
          <w:behavior w:val="content"/>
        </w:behaviors>
        <w:guid w:val="{81574014-B6B7-4499-8FA5-312C12AB9029}"/>
      </w:docPartPr>
      <w:docPartBody>
        <w:p w:rsidR="00000000" w:rsidRDefault="006F59CF" w:rsidP="006F59CF">
          <w:pPr>
            <w:pStyle w:val="2F602B2DE9234135B6FB3A5FEFD64B0E"/>
          </w:pPr>
          <w:r>
            <w:rPr>
              <w:rStyle w:val="PlaceholderText"/>
            </w:rPr>
            <w:t>Click or tap here to enter text.</w:t>
          </w:r>
        </w:p>
      </w:docPartBody>
    </w:docPart>
    <w:docPart>
      <w:docPartPr>
        <w:name w:val="F4F22AF31F8547E1A1785F8AC02BDD43"/>
        <w:category>
          <w:name w:val="General"/>
          <w:gallery w:val="placeholder"/>
        </w:category>
        <w:types>
          <w:type w:val="bbPlcHdr"/>
        </w:types>
        <w:behaviors>
          <w:behavior w:val="content"/>
        </w:behaviors>
        <w:guid w:val="{B80BBD3A-DBF2-487C-87EE-B40365F6865E}"/>
      </w:docPartPr>
      <w:docPartBody>
        <w:p w:rsidR="00000000" w:rsidRDefault="006F59CF" w:rsidP="006F59CF">
          <w:pPr>
            <w:pStyle w:val="F4F22AF31F8547E1A1785F8AC02BDD43"/>
          </w:pPr>
          <w:r>
            <w:rPr>
              <w:rStyle w:val="PlaceholderText"/>
            </w:rPr>
            <w:t>Choose an item.</w:t>
          </w:r>
        </w:p>
      </w:docPartBody>
    </w:docPart>
    <w:docPart>
      <w:docPartPr>
        <w:name w:val="C1F2692401B74FBD93D036B730FB88B5"/>
        <w:category>
          <w:name w:val="General"/>
          <w:gallery w:val="placeholder"/>
        </w:category>
        <w:types>
          <w:type w:val="bbPlcHdr"/>
        </w:types>
        <w:behaviors>
          <w:behavior w:val="content"/>
        </w:behaviors>
        <w:guid w:val="{5A352880-B304-49F4-B345-6D9429AD6D6C}"/>
      </w:docPartPr>
      <w:docPartBody>
        <w:p w:rsidR="00000000" w:rsidRDefault="006F59CF" w:rsidP="006F59CF">
          <w:pPr>
            <w:pStyle w:val="C1F2692401B74FBD93D036B730FB88B5"/>
          </w:pPr>
          <w:r>
            <w:rPr>
              <w:rStyle w:val="PlaceholderText"/>
            </w:rPr>
            <w:t>Click or tap here to enter text.</w:t>
          </w:r>
        </w:p>
      </w:docPartBody>
    </w:docPart>
    <w:docPart>
      <w:docPartPr>
        <w:name w:val="537DBAADD66A427E874220036A8287BC"/>
        <w:category>
          <w:name w:val="General"/>
          <w:gallery w:val="placeholder"/>
        </w:category>
        <w:types>
          <w:type w:val="bbPlcHdr"/>
        </w:types>
        <w:behaviors>
          <w:behavior w:val="content"/>
        </w:behaviors>
        <w:guid w:val="{973FB637-185D-42B6-9D64-58ECDC67AF8E}"/>
      </w:docPartPr>
      <w:docPartBody>
        <w:p w:rsidR="00000000" w:rsidRDefault="006F59CF" w:rsidP="006F59CF">
          <w:pPr>
            <w:pStyle w:val="537DBAADD66A427E874220036A8287BC"/>
          </w:pPr>
          <w:r>
            <w:rPr>
              <w:rStyle w:val="PlaceholderText"/>
            </w:rPr>
            <w:t>Click or tap here to enter text.</w:t>
          </w:r>
        </w:p>
      </w:docPartBody>
    </w:docPart>
    <w:docPart>
      <w:docPartPr>
        <w:name w:val="9DE978DB37514126A78CD77CEDEC6380"/>
        <w:category>
          <w:name w:val="General"/>
          <w:gallery w:val="placeholder"/>
        </w:category>
        <w:types>
          <w:type w:val="bbPlcHdr"/>
        </w:types>
        <w:behaviors>
          <w:behavior w:val="content"/>
        </w:behaviors>
        <w:guid w:val="{BDBF64DA-B962-4D56-AD9E-EA85E9B28BDC}"/>
      </w:docPartPr>
      <w:docPartBody>
        <w:p w:rsidR="00000000" w:rsidRDefault="006F59CF" w:rsidP="006F59CF">
          <w:pPr>
            <w:pStyle w:val="9DE978DB37514126A78CD77CEDEC6380"/>
          </w:pPr>
          <w:r>
            <w:rPr>
              <w:rStyle w:val="PlaceholderText"/>
            </w:rPr>
            <w:t>Click or tap here to enter text.</w:t>
          </w:r>
        </w:p>
      </w:docPartBody>
    </w:docPart>
    <w:docPart>
      <w:docPartPr>
        <w:name w:val="50FEDE7A906D47D09BD8D693876058CA"/>
        <w:category>
          <w:name w:val="General"/>
          <w:gallery w:val="placeholder"/>
        </w:category>
        <w:types>
          <w:type w:val="bbPlcHdr"/>
        </w:types>
        <w:behaviors>
          <w:behavior w:val="content"/>
        </w:behaviors>
        <w:guid w:val="{73BC0E94-D54A-4E9A-A3FE-B48ECECADA13}"/>
      </w:docPartPr>
      <w:docPartBody>
        <w:p w:rsidR="00000000" w:rsidRDefault="006F59CF" w:rsidP="006F59CF">
          <w:pPr>
            <w:pStyle w:val="50FEDE7A906D47D09BD8D693876058CA"/>
          </w:pPr>
          <w:r>
            <w:rPr>
              <w:rStyle w:val="PlaceholderText"/>
            </w:rPr>
            <w:t>Click or tap here to enter text.</w:t>
          </w:r>
        </w:p>
      </w:docPartBody>
    </w:docPart>
    <w:docPart>
      <w:docPartPr>
        <w:name w:val="141E44D5DDDA499994DCEE640AF18BD8"/>
        <w:category>
          <w:name w:val="General"/>
          <w:gallery w:val="placeholder"/>
        </w:category>
        <w:types>
          <w:type w:val="bbPlcHdr"/>
        </w:types>
        <w:behaviors>
          <w:behavior w:val="content"/>
        </w:behaviors>
        <w:guid w:val="{811A65A3-116E-41EC-9DE4-3463FDCFB8D3}"/>
      </w:docPartPr>
      <w:docPartBody>
        <w:p w:rsidR="00000000" w:rsidRDefault="006F59CF" w:rsidP="006F59CF">
          <w:pPr>
            <w:pStyle w:val="141E44D5DDDA499994DCEE640AF18BD8"/>
          </w:pPr>
          <w:r>
            <w:rPr>
              <w:rStyle w:val="PlaceholderText"/>
            </w:rPr>
            <w:t>Click or tap here to enter text.</w:t>
          </w:r>
        </w:p>
      </w:docPartBody>
    </w:docPart>
    <w:docPart>
      <w:docPartPr>
        <w:name w:val="957385CDB9E243F5B41247454CCF3E20"/>
        <w:category>
          <w:name w:val="General"/>
          <w:gallery w:val="placeholder"/>
        </w:category>
        <w:types>
          <w:type w:val="bbPlcHdr"/>
        </w:types>
        <w:behaviors>
          <w:behavior w:val="content"/>
        </w:behaviors>
        <w:guid w:val="{CB6C6A66-09B7-44BB-B700-559E1F282890}"/>
      </w:docPartPr>
      <w:docPartBody>
        <w:p w:rsidR="00000000" w:rsidRDefault="006F59CF" w:rsidP="006F59CF">
          <w:pPr>
            <w:pStyle w:val="957385CDB9E243F5B41247454CCF3E20"/>
          </w:pPr>
          <w:r>
            <w:rPr>
              <w:rStyle w:val="PlaceholderText"/>
            </w:rPr>
            <w:t>Click or tap here to enter text.</w:t>
          </w:r>
        </w:p>
      </w:docPartBody>
    </w:docPart>
    <w:docPart>
      <w:docPartPr>
        <w:name w:val="1F2FA2A6A82C4F579700C10B09FDFF37"/>
        <w:category>
          <w:name w:val="General"/>
          <w:gallery w:val="placeholder"/>
        </w:category>
        <w:types>
          <w:type w:val="bbPlcHdr"/>
        </w:types>
        <w:behaviors>
          <w:behavior w:val="content"/>
        </w:behaviors>
        <w:guid w:val="{935736BB-83D0-41F3-B078-F9831FFC9E60}"/>
      </w:docPartPr>
      <w:docPartBody>
        <w:p w:rsidR="00000000" w:rsidRDefault="006F59CF" w:rsidP="006F59CF">
          <w:pPr>
            <w:pStyle w:val="1F2FA2A6A82C4F579700C10B09FDFF37"/>
          </w:pPr>
          <w:r>
            <w:rPr>
              <w:rStyle w:val="PlaceholderText"/>
            </w:rPr>
            <w:t>Click or tap here to enter text.</w:t>
          </w:r>
        </w:p>
      </w:docPartBody>
    </w:docPart>
    <w:docPart>
      <w:docPartPr>
        <w:name w:val="19A35B5D49654C12B9AD7E38E09C96C8"/>
        <w:category>
          <w:name w:val="General"/>
          <w:gallery w:val="placeholder"/>
        </w:category>
        <w:types>
          <w:type w:val="bbPlcHdr"/>
        </w:types>
        <w:behaviors>
          <w:behavior w:val="content"/>
        </w:behaviors>
        <w:guid w:val="{E546CC34-5D3B-4376-BFBF-3C46CAFE25B7}"/>
      </w:docPartPr>
      <w:docPartBody>
        <w:p w:rsidR="00000000" w:rsidRDefault="006F59CF" w:rsidP="006F59CF">
          <w:pPr>
            <w:pStyle w:val="19A35B5D49654C12B9AD7E38E09C96C8"/>
          </w:pPr>
          <w:r>
            <w:rPr>
              <w:rStyle w:val="PlaceholderText"/>
            </w:rPr>
            <w:t>Choose an item.</w:t>
          </w:r>
        </w:p>
      </w:docPartBody>
    </w:docPart>
    <w:docPart>
      <w:docPartPr>
        <w:name w:val="62EA79D1F9C34A6EB547D66378BE43F3"/>
        <w:category>
          <w:name w:val="General"/>
          <w:gallery w:val="placeholder"/>
        </w:category>
        <w:types>
          <w:type w:val="bbPlcHdr"/>
        </w:types>
        <w:behaviors>
          <w:behavior w:val="content"/>
        </w:behaviors>
        <w:guid w:val="{559F63A7-AA43-4C30-B4DB-6B0297D5FB29}"/>
      </w:docPartPr>
      <w:docPartBody>
        <w:p w:rsidR="00000000" w:rsidRDefault="006F59CF" w:rsidP="006F59CF">
          <w:pPr>
            <w:pStyle w:val="62EA79D1F9C34A6EB547D66378BE43F3"/>
          </w:pPr>
          <w:r>
            <w:rPr>
              <w:rStyle w:val="PlaceholderText"/>
            </w:rPr>
            <w:t>Click or tap here to enter text.</w:t>
          </w:r>
        </w:p>
      </w:docPartBody>
    </w:docPart>
    <w:docPart>
      <w:docPartPr>
        <w:name w:val="4D83EFC91BAB4B11999DC0048A9D2EBA"/>
        <w:category>
          <w:name w:val="General"/>
          <w:gallery w:val="placeholder"/>
        </w:category>
        <w:types>
          <w:type w:val="bbPlcHdr"/>
        </w:types>
        <w:behaviors>
          <w:behavior w:val="content"/>
        </w:behaviors>
        <w:guid w:val="{E4C4A74E-3E52-49D7-9FA8-F288A17C82B4}"/>
      </w:docPartPr>
      <w:docPartBody>
        <w:p w:rsidR="00000000" w:rsidRDefault="006F59CF" w:rsidP="006F59CF">
          <w:pPr>
            <w:pStyle w:val="4D83EFC91BAB4B11999DC0048A9D2EBA"/>
          </w:pPr>
          <w:r>
            <w:rPr>
              <w:rStyle w:val="PlaceholderText"/>
            </w:rPr>
            <w:t>Click or tap here to enter text.</w:t>
          </w:r>
        </w:p>
      </w:docPartBody>
    </w:docPart>
    <w:docPart>
      <w:docPartPr>
        <w:name w:val="068E9EB24CE14AE390D865282FEEF944"/>
        <w:category>
          <w:name w:val="General"/>
          <w:gallery w:val="placeholder"/>
        </w:category>
        <w:types>
          <w:type w:val="bbPlcHdr"/>
        </w:types>
        <w:behaviors>
          <w:behavior w:val="content"/>
        </w:behaviors>
        <w:guid w:val="{E48B2CD7-B1D2-4BE1-8035-80EE2905238C}"/>
      </w:docPartPr>
      <w:docPartBody>
        <w:p w:rsidR="00000000" w:rsidRDefault="006F59CF" w:rsidP="006F59CF">
          <w:pPr>
            <w:pStyle w:val="068E9EB24CE14AE390D865282FEEF944"/>
          </w:pPr>
          <w:r>
            <w:rPr>
              <w:rStyle w:val="PlaceholderText"/>
            </w:rPr>
            <w:t>Click or tap here to enter text.</w:t>
          </w:r>
        </w:p>
      </w:docPartBody>
    </w:docPart>
    <w:docPart>
      <w:docPartPr>
        <w:name w:val="00FD8E8200F24D27AE40808806125536"/>
        <w:category>
          <w:name w:val="General"/>
          <w:gallery w:val="placeholder"/>
        </w:category>
        <w:types>
          <w:type w:val="bbPlcHdr"/>
        </w:types>
        <w:behaviors>
          <w:behavior w:val="content"/>
        </w:behaviors>
        <w:guid w:val="{84D1C5A4-22B8-464C-8B6F-45945F61AB8D}"/>
      </w:docPartPr>
      <w:docPartBody>
        <w:p w:rsidR="00000000" w:rsidRDefault="006F59CF" w:rsidP="006F59CF">
          <w:pPr>
            <w:pStyle w:val="00FD8E8200F24D27AE40808806125536"/>
          </w:pPr>
          <w:r>
            <w:rPr>
              <w:rStyle w:val="PlaceholderText"/>
            </w:rPr>
            <w:t>Click or tap here to enter text.</w:t>
          </w:r>
        </w:p>
      </w:docPartBody>
    </w:docPart>
    <w:docPart>
      <w:docPartPr>
        <w:name w:val="FA63DE3B58A54698896F970724AE2FB9"/>
        <w:category>
          <w:name w:val="General"/>
          <w:gallery w:val="placeholder"/>
        </w:category>
        <w:types>
          <w:type w:val="bbPlcHdr"/>
        </w:types>
        <w:behaviors>
          <w:behavior w:val="content"/>
        </w:behaviors>
        <w:guid w:val="{7A956270-1CAD-40F2-8274-CEE9DE0F1136}"/>
      </w:docPartPr>
      <w:docPartBody>
        <w:p w:rsidR="00000000" w:rsidRDefault="006F59CF" w:rsidP="006F59CF">
          <w:pPr>
            <w:pStyle w:val="FA63DE3B58A54698896F970724AE2FB9"/>
          </w:pPr>
          <w:r>
            <w:rPr>
              <w:rStyle w:val="PlaceholderText"/>
            </w:rPr>
            <w:t>Click or tap here to enter text.</w:t>
          </w:r>
        </w:p>
      </w:docPartBody>
    </w:docPart>
    <w:docPart>
      <w:docPartPr>
        <w:name w:val="B407B8865BFA4A798C2419F373516444"/>
        <w:category>
          <w:name w:val="General"/>
          <w:gallery w:val="placeholder"/>
        </w:category>
        <w:types>
          <w:type w:val="bbPlcHdr"/>
        </w:types>
        <w:behaviors>
          <w:behavior w:val="content"/>
        </w:behaviors>
        <w:guid w:val="{1FDA0471-18AB-4141-B2ED-D0DB9D66848D}"/>
      </w:docPartPr>
      <w:docPartBody>
        <w:p w:rsidR="00000000" w:rsidRDefault="006F59CF" w:rsidP="006F59CF">
          <w:pPr>
            <w:pStyle w:val="B407B8865BFA4A798C2419F373516444"/>
          </w:pPr>
          <w:r>
            <w:rPr>
              <w:rStyle w:val="PlaceholderText"/>
            </w:rPr>
            <w:t>Click or tap here to enter text.</w:t>
          </w:r>
        </w:p>
      </w:docPartBody>
    </w:docPart>
    <w:docPart>
      <w:docPartPr>
        <w:name w:val="27BA8A9120E34658A115E802225424E4"/>
        <w:category>
          <w:name w:val="General"/>
          <w:gallery w:val="placeholder"/>
        </w:category>
        <w:types>
          <w:type w:val="bbPlcHdr"/>
        </w:types>
        <w:behaviors>
          <w:behavior w:val="content"/>
        </w:behaviors>
        <w:guid w:val="{58AE5C49-DEAE-4F2A-83BC-B7A426D06E8E}"/>
      </w:docPartPr>
      <w:docPartBody>
        <w:p w:rsidR="00000000" w:rsidRDefault="006F59CF" w:rsidP="006F59CF">
          <w:pPr>
            <w:pStyle w:val="27BA8A9120E34658A115E802225424E4"/>
          </w:pPr>
          <w:r>
            <w:rPr>
              <w:rStyle w:val="PlaceholderText"/>
            </w:rPr>
            <w:t>Click or tap here to enter text.</w:t>
          </w:r>
        </w:p>
      </w:docPartBody>
    </w:docPart>
    <w:docPart>
      <w:docPartPr>
        <w:name w:val="AAB9317FBB6742CC8C7EACBCCB3919AC"/>
        <w:category>
          <w:name w:val="General"/>
          <w:gallery w:val="placeholder"/>
        </w:category>
        <w:types>
          <w:type w:val="bbPlcHdr"/>
        </w:types>
        <w:behaviors>
          <w:behavior w:val="content"/>
        </w:behaviors>
        <w:guid w:val="{D808AE21-98C9-4F08-A0AE-9B3405F0245F}"/>
      </w:docPartPr>
      <w:docPartBody>
        <w:p w:rsidR="00000000" w:rsidRDefault="006F59CF" w:rsidP="006F59CF">
          <w:pPr>
            <w:pStyle w:val="AAB9317FBB6742CC8C7EACBCCB3919AC"/>
          </w:pPr>
          <w:r>
            <w:rPr>
              <w:rStyle w:val="PlaceholderText"/>
            </w:rPr>
            <w:t>Choose an item.</w:t>
          </w:r>
        </w:p>
      </w:docPartBody>
    </w:docPart>
    <w:docPart>
      <w:docPartPr>
        <w:name w:val="B87312AF9F154A9CBE92B6195275FA97"/>
        <w:category>
          <w:name w:val="General"/>
          <w:gallery w:val="placeholder"/>
        </w:category>
        <w:types>
          <w:type w:val="bbPlcHdr"/>
        </w:types>
        <w:behaviors>
          <w:behavior w:val="content"/>
        </w:behaviors>
        <w:guid w:val="{F20EF852-B2E9-4831-9FD4-191D37CBCB63}"/>
      </w:docPartPr>
      <w:docPartBody>
        <w:p w:rsidR="00000000" w:rsidRDefault="006F59CF" w:rsidP="006F59CF">
          <w:pPr>
            <w:pStyle w:val="B87312AF9F154A9CBE92B6195275FA97"/>
          </w:pPr>
          <w:r>
            <w:rPr>
              <w:rStyle w:val="PlaceholderText"/>
            </w:rPr>
            <w:t>Click or tap here to enter text.</w:t>
          </w:r>
        </w:p>
      </w:docPartBody>
    </w:docPart>
    <w:docPart>
      <w:docPartPr>
        <w:name w:val="21889310C6CF4D4F84ED0604CAEC3F5C"/>
        <w:category>
          <w:name w:val="General"/>
          <w:gallery w:val="placeholder"/>
        </w:category>
        <w:types>
          <w:type w:val="bbPlcHdr"/>
        </w:types>
        <w:behaviors>
          <w:behavior w:val="content"/>
        </w:behaviors>
        <w:guid w:val="{1E074053-D035-433E-A442-90E04FDB293C}"/>
      </w:docPartPr>
      <w:docPartBody>
        <w:p w:rsidR="00000000" w:rsidRDefault="006F59CF" w:rsidP="006F59CF">
          <w:pPr>
            <w:pStyle w:val="21889310C6CF4D4F84ED0604CAEC3F5C"/>
          </w:pPr>
          <w:r>
            <w:rPr>
              <w:rStyle w:val="PlaceholderText"/>
            </w:rPr>
            <w:t>Click or tap here to enter text.</w:t>
          </w:r>
        </w:p>
      </w:docPartBody>
    </w:docPart>
    <w:docPart>
      <w:docPartPr>
        <w:name w:val="30BFDAF3B9704CB8A42F8797C71BAC08"/>
        <w:category>
          <w:name w:val="General"/>
          <w:gallery w:val="placeholder"/>
        </w:category>
        <w:types>
          <w:type w:val="bbPlcHdr"/>
        </w:types>
        <w:behaviors>
          <w:behavior w:val="content"/>
        </w:behaviors>
        <w:guid w:val="{D9343753-9047-49CC-A1F1-35E4FA4265BB}"/>
      </w:docPartPr>
      <w:docPartBody>
        <w:p w:rsidR="00000000" w:rsidRDefault="006F59CF" w:rsidP="006F59CF">
          <w:pPr>
            <w:pStyle w:val="30BFDAF3B9704CB8A42F8797C71BAC08"/>
          </w:pPr>
          <w:r>
            <w:rPr>
              <w:rStyle w:val="PlaceholderText"/>
            </w:rPr>
            <w:t>Click or tap here to enter text.</w:t>
          </w:r>
        </w:p>
      </w:docPartBody>
    </w:docPart>
    <w:docPart>
      <w:docPartPr>
        <w:name w:val="3C8A4FBE1B414E2C97CCBB6C7E8FEC90"/>
        <w:category>
          <w:name w:val="General"/>
          <w:gallery w:val="placeholder"/>
        </w:category>
        <w:types>
          <w:type w:val="bbPlcHdr"/>
        </w:types>
        <w:behaviors>
          <w:behavior w:val="content"/>
        </w:behaviors>
        <w:guid w:val="{B8C62E83-0C9C-4BF3-94AF-9A728908755D}"/>
      </w:docPartPr>
      <w:docPartBody>
        <w:p w:rsidR="00000000" w:rsidRDefault="006F59CF" w:rsidP="006F59CF">
          <w:pPr>
            <w:pStyle w:val="3C8A4FBE1B414E2C97CCBB6C7E8FEC90"/>
          </w:pPr>
          <w:r>
            <w:rPr>
              <w:rStyle w:val="PlaceholderText"/>
            </w:rPr>
            <w:t>Click or tap here to enter text.</w:t>
          </w:r>
        </w:p>
      </w:docPartBody>
    </w:docPart>
    <w:docPart>
      <w:docPartPr>
        <w:name w:val="D4350DFA79054A638BB7DE6932B9179F"/>
        <w:category>
          <w:name w:val="General"/>
          <w:gallery w:val="placeholder"/>
        </w:category>
        <w:types>
          <w:type w:val="bbPlcHdr"/>
        </w:types>
        <w:behaviors>
          <w:behavior w:val="content"/>
        </w:behaviors>
        <w:guid w:val="{98F45094-C2D9-4E4A-B297-6EC079187995}"/>
      </w:docPartPr>
      <w:docPartBody>
        <w:p w:rsidR="00000000" w:rsidRDefault="006F59CF" w:rsidP="006F59CF">
          <w:pPr>
            <w:pStyle w:val="D4350DFA79054A638BB7DE6932B9179F"/>
          </w:pPr>
          <w:r>
            <w:rPr>
              <w:rStyle w:val="PlaceholderText"/>
            </w:rPr>
            <w:t>Click or tap here to enter text.</w:t>
          </w:r>
        </w:p>
      </w:docPartBody>
    </w:docPart>
    <w:docPart>
      <w:docPartPr>
        <w:name w:val="383869CC5A484CF985DCD270A7D37DB3"/>
        <w:category>
          <w:name w:val="General"/>
          <w:gallery w:val="placeholder"/>
        </w:category>
        <w:types>
          <w:type w:val="bbPlcHdr"/>
        </w:types>
        <w:behaviors>
          <w:behavior w:val="content"/>
        </w:behaviors>
        <w:guid w:val="{4C0E9786-8286-4074-9F49-F7C8306AA9DA}"/>
      </w:docPartPr>
      <w:docPartBody>
        <w:p w:rsidR="00000000" w:rsidRDefault="006F59CF" w:rsidP="006F59CF">
          <w:pPr>
            <w:pStyle w:val="383869CC5A484CF985DCD270A7D37DB3"/>
          </w:pPr>
          <w:r>
            <w:rPr>
              <w:rStyle w:val="PlaceholderText"/>
            </w:rPr>
            <w:t>Click or tap here to enter text.</w:t>
          </w:r>
        </w:p>
      </w:docPartBody>
    </w:docPart>
    <w:docPart>
      <w:docPartPr>
        <w:name w:val="349AF298A70C4DB1A5C2386F744F5A10"/>
        <w:category>
          <w:name w:val="General"/>
          <w:gallery w:val="placeholder"/>
        </w:category>
        <w:types>
          <w:type w:val="bbPlcHdr"/>
        </w:types>
        <w:behaviors>
          <w:behavior w:val="content"/>
        </w:behaviors>
        <w:guid w:val="{8FC47D7C-2F39-4344-8625-5CCBEB3CB605}"/>
      </w:docPartPr>
      <w:docPartBody>
        <w:p w:rsidR="00000000" w:rsidRDefault="006F59CF" w:rsidP="006F59CF">
          <w:pPr>
            <w:pStyle w:val="349AF298A70C4DB1A5C2386F744F5A10"/>
          </w:pPr>
          <w:r>
            <w:rPr>
              <w:rStyle w:val="PlaceholderText"/>
            </w:rPr>
            <w:t>Click or tap here to enter text.</w:t>
          </w:r>
        </w:p>
      </w:docPartBody>
    </w:docPart>
    <w:docPart>
      <w:docPartPr>
        <w:name w:val="5C8F72B6A4F344CCB63EF0F7E7D5363F"/>
        <w:category>
          <w:name w:val="General"/>
          <w:gallery w:val="placeholder"/>
        </w:category>
        <w:types>
          <w:type w:val="bbPlcHdr"/>
        </w:types>
        <w:behaviors>
          <w:behavior w:val="content"/>
        </w:behaviors>
        <w:guid w:val="{B89018BB-7E07-4766-8868-F8FC0775C344}"/>
      </w:docPartPr>
      <w:docPartBody>
        <w:p w:rsidR="00000000" w:rsidRDefault="006F59CF" w:rsidP="006F59CF">
          <w:pPr>
            <w:pStyle w:val="5C8F72B6A4F344CCB63EF0F7E7D5363F"/>
          </w:pPr>
          <w:r>
            <w:rPr>
              <w:rStyle w:val="PlaceholderText"/>
            </w:rPr>
            <w:t>Choose an item.</w:t>
          </w:r>
        </w:p>
      </w:docPartBody>
    </w:docPart>
    <w:docPart>
      <w:docPartPr>
        <w:name w:val="75020DFD7C3F4E63B32A925D2A95EA93"/>
        <w:category>
          <w:name w:val="General"/>
          <w:gallery w:val="placeholder"/>
        </w:category>
        <w:types>
          <w:type w:val="bbPlcHdr"/>
        </w:types>
        <w:behaviors>
          <w:behavior w:val="content"/>
        </w:behaviors>
        <w:guid w:val="{4C699A60-CF7F-4125-A620-3B57FE472A0A}"/>
      </w:docPartPr>
      <w:docPartBody>
        <w:p w:rsidR="00000000" w:rsidRDefault="006F59CF" w:rsidP="006F59CF">
          <w:pPr>
            <w:pStyle w:val="75020DFD7C3F4E63B32A925D2A95EA93"/>
          </w:pPr>
          <w:r>
            <w:rPr>
              <w:rStyle w:val="PlaceholderText"/>
            </w:rPr>
            <w:t>Click or tap here to enter text.</w:t>
          </w:r>
        </w:p>
      </w:docPartBody>
    </w:docPart>
    <w:docPart>
      <w:docPartPr>
        <w:name w:val="E95EA5AEB82944819CE1207697959951"/>
        <w:category>
          <w:name w:val="General"/>
          <w:gallery w:val="placeholder"/>
        </w:category>
        <w:types>
          <w:type w:val="bbPlcHdr"/>
        </w:types>
        <w:behaviors>
          <w:behavior w:val="content"/>
        </w:behaviors>
        <w:guid w:val="{BA74D169-D988-450E-A689-58CE6FB8ECC9}"/>
      </w:docPartPr>
      <w:docPartBody>
        <w:p w:rsidR="00000000" w:rsidRDefault="006F59CF" w:rsidP="006F59CF">
          <w:pPr>
            <w:pStyle w:val="E95EA5AEB82944819CE1207697959951"/>
          </w:pPr>
          <w:r>
            <w:rPr>
              <w:rStyle w:val="PlaceholderText"/>
            </w:rPr>
            <w:t>Click or tap here to enter text.</w:t>
          </w:r>
        </w:p>
      </w:docPartBody>
    </w:docPart>
    <w:docPart>
      <w:docPartPr>
        <w:name w:val="99F82514079342D581DE5F3F293947D2"/>
        <w:category>
          <w:name w:val="General"/>
          <w:gallery w:val="placeholder"/>
        </w:category>
        <w:types>
          <w:type w:val="bbPlcHdr"/>
        </w:types>
        <w:behaviors>
          <w:behavior w:val="content"/>
        </w:behaviors>
        <w:guid w:val="{E962CEFC-9110-4926-9CEE-00001F357A10}"/>
      </w:docPartPr>
      <w:docPartBody>
        <w:p w:rsidR="00000000" w:rsidRDefault="006F59CF" w:rsidP="006F59CF">
          <w:pPr>
            <w:pStyle w:val="99F82514079342D581DE5F3F293947D2"/>
          </w:pPr>
          <w:r>
            <w:rPr>
              <w:rStyle w:val="PlaceholderText"/>
            </w:rPr>
            <w:t>Click or tap here to enter text.</w:t>
          </w:r>
        </w:p>
      </w:docPartBody>
    </w:docPart>
    <w:docPart>
      <w:docPartPr>
        <w:name w:val="A1B4516E85014D139052114652076347"/>
        <w:category>
          <w:name w:val="General"/>
          <w:gallery w:val="placeholder"/>
        </w:category>
        <w:types>
          <w:type w:val="bbPlcHdr"/>
        </w:types>
        <w:behaviors>
          <w:behavior w:val="content"/>
        </w:behaviors>
        <w:guid w:val="{6C96BDCE-BD16-4204-9EA6-9CC1D9FE5630}"/>
      </w:docPartPr>
      <w:docPartBody>
        <w:p w:rsidR="00000000" w:rsidRDefault="006F59CF" w:rsidP="006F59CF">
          <w:pPr>
            <w:pStyle w:val="A1B4516E85014D139052114652076347"/>
          </w:pPr>
          <w:r>
            <w:rPr>
              <w:rStyle w:val="PlaceholderText"/>
            </w:rPr>
            <w:t>Click or tap here to enter text.</w:t>
          </w:r>
        </w:p>
      </w:docPartBody>
    </w:docPart>
    <w:docPart>
      <w:docPartPr>
        <w:name w:val="41C0D18DBA2D4153907D79121A942FA0"/>
        <w:category>
          <w:name w:val="General"/>
          <w:gallery w:val="placeholder"/>
        </w:category>
        <w:types>
          <w:type w:val="bbPlcHdr"/>
        </w:types>
        <w:behaviors>
          <w:behavior w:val="content"/>
        </w:behaviors>
        <w:guid w:val="{6C3D9006-ED59-49C7-A290-0BD9B397658C}"/>
      </w:docPartPr>
      <w:docPartBody>
        <w:p w:rsidR="00000000" w:rsidRDefault="006F59CF" w:rsidP="006F59CF">
          <w:pPr>
            <w:pStyle w:val="41C0D18DBA2D4153907D79121A942FA0"/>
          </w:pPr>
          <w:r>
            <w:rPr>
              <w:rStyle w:val="PlaceholderText"/>
            </w:rPr>
            <w:t>Click or tap here to enter text.</w:t>
          </w:r>
        </w:p>
      </w:docPartBody>
    </w:docPart>
    <w:docPart>
      <w:docPartPr>
        <w:name w:val="AF6A11B8FA9244129131AAA7FC2D7F2A"/>
        <w:category>
          <w:name w:val="General"/>
          <w:gallery w:val="placeholder"/>
        </w:category>
        <w:types>
          <w:type w:val="bbPlcHdr"/>
        </w:types>
        <w:behaviors>
          <w:behavior w:val="content"/>
        </w:behaviors>
        <w:guid w:val="{65B4AE55-E2B7-46DE-8C1D-6D806A98CAF2}"/>
      </w:docPartPr>
      <w:docPartBody>
        <w:p w:rsidR="00000000" w:rsidRDefault="006F59CF" w:rsidP="006F59CF">
          <w:pPr>
            <w:pStyle w:val="AF6A11B8FA9244129131AAA7FC2D7F2A"/>
          </w:pPr>
          <w:r>
            <w:rPr>
              <w:rStyle w:val="PlaceholderText"/>
            </w:rPr>
            <w:t>Click or tap here to enter text.</w:t>
          </w:r>
        </w:p>
      </w:docPartBody>
    </w:docPart>
    <w:docPart>
      <w:docPartPr>
        <w:name w:val="23CA631E4CAD4D8A9A0461F8C5EFBBDF"/>
        <w:category>
          <w:name w:val="General"/>
          <w:gallery w:val="placeholder"/>
        </w:category>
        <w:types>
          <w:type w:val="bbPlcHdr"/>
        </w:types>
        <w:behaviors>
          <w:behavior w:val="content"/>
        </w:behaviors>
        <w:guid w:val="{42D48A35-F558-474B-9095-C754EC9F08C5}"/>
      </w:docPartPr>
      <w:docPartBody>
        <w:p w:rsidR="00000000" w:rsidRDefault="006F59CF" w:rsidP="006F59CF">
          <w:pPr>
            <w:pStyle w:val="23CA631E4CAD4D8A9A0461F8C5EFBBDF"/>
          </w:pPr>
          <w:r>
            <w:rPr>
              <w:rStyle w:val="PlaceholderText"/>
            </w:rPr>
            <w:t>Click or tap here to enter text.</w:t>
          </w:r>
        </w:p>
      </w:docPartBody>
    </w:docPart>
    <w:docPart>
      <w:docPartPr>
        <w:name w:val="F1E76666931B4AAB8C4B88CDE3C74972"/>
        <w:category>
          <w:name w:val="General"/>
          <w:gallery w:val="placeholder"/>
        </w:category>
        <w:types>
          <w:type w:val="bbPlcHdr"/>
        </w:types>
        <w:behaviors>
          <w:behavior w:val="content"/>
        </w:behaviors>
        <w:guid w:val="{DEA5FA3F-B159-495E-AA29-F1EAC8E2FB84}"/>
      </w:docPartPr>
      <w:docPartBody>
        <w:p w:rsidR="00000000" w:rsidRDefault="006F59CF" w:rsidP="006F59CF">
          <w:pPr>
            <w:pStyle w:val="F1E76666931B4AAB8C4B88CDE3C74972"/>
          </w:pPr>
          <w:r>
            <w:rPr>
              <w:rStyle w:val="PlaceholderText"/>
            </w:rPr>
            <w:t>Choose an item.</w:t>
          </w:r>
        </w:p>
      </w:docPartBody>
    </w:docPart>
    <w:docPart>
      <w:docPartPr>
        <w:name w:val="0AA4DDF7645F4A7FB69F42B14971D89B"/>
        <w:category>
          <w:name w:val="General"/>
          <w:gallery w:val="placeholder"/>
        </w:category>
        <w:types>
          <w:type w:val="bbPlcHdr"/>
        </w:types>
        <w:behaviors>
          <w:behavior w:val="content"/>
        </w:behaviors>
        <w:guid w:val="{E5B29DC6-CC38-4812-B269-70F74DD9C6B2}"/>
      </w:docPartPr>
      <w:docPartBody>
        <w:p w:rsidR="00000000" w:rsidRDefault="006F59CF" w:rsidP="006F59CF">
          <w:pPr>
            <w:pStyle w:val="0AA4DDF7645F4A7FB69F42B14971D89B"/>
          </w:pPr>
          <w:r>
            <w:rPr>
              <w:rStyle w:val="PlaceholderText"/>
            </w:rPr>
            <w:t>Click or tap here to enter text.</w:t>
          </w:r>
        </w:p>
      </w:docPartBody>
    </w:docPart>
    <w:docPart>
      <w:docPartPr>
        <w:name w:val="0F8C769E970649A897C13D8D818CF97B"/>
        <w:category>
          <w:name w:val="General"/>
          <w:gallery w:val="placeholder"/>
        </w:category>
        <w:types>
          <w:type w:val="bbPlcHdr"/>
        </w:types>
        <w:behaviors>
          <w:behavior w:val="content"/>
        </w:behaviors>
        <w:guid w:val="{90294B20-B8B3-4040-A593-AFDBE47B8B7C}"/>
      </w:docPartPr>
      <w:docPartBody>
        <w:p w:rsidR="00000000" w:rsidRDefault="006F59CF" w:rsidP="006F59CF">
          <w:pPr>
            <w:pStyle w:val="0F8C769E970649A897C13D8D818CF97B"/>
          </w:pPr>
          <w:r>
            <w:rPr>
              <w:rStyle w:val="PlaceholderText"/>
            </w:rPr>
            <w:t>Click or tap here to enter text.</w:t>
          </w:r>
        </w:p>
      </w:docPartBody>
    </w:docPart>
    <w:docPart>
      <w:docPartPr>
        <w:name w:val="9A574C89F63145B781D5FB987D761995"/>
        <w:category>
          <w:name w:val="General"/>
          <w:gallery w:val="placeholder"/>
        </w:category>
        <w:types>
          <w:type w:val="bbPlcHdr"/>
        </w:types>
        <w:behaviors>
          <w:behavior w:val="content"/>
        </w:behaviors>
        <w:guid w:val="{9D758482-8BBE-460B-B790-AA5FD9F801CB}"/>
      </w:docPartPr>
      <w:docPartBody>
        <w:p w:rsidR="00000000" w:rsidRDefault="006F59CF" w:rsidP="006F59CF">
          <w:pPr>
            <w:pStyle w:val="9A574C89F63145B781D5FB987D761995"/>
          </w:pPr>
          <w:r>
            <w:rPr>
              <w:rStyle w:val="PlaceholderText"/>
            </w:rPr>
            <w:t>Click or tap here to enter text.</w:t>
          </w:r>
        </w:p>
      </w:docPartBody>
    </w:docPart>
    <w:docPart>
      <w:docPartPr>
        <w:name w:val="DD5323204B1040659C46CC19D28A1AFC"/>
        <w:category>
          <w:name w:val="General"/>
          <w:gallery w:val="placeholder"/>
        </w:category>
        <w:types>
          <w:type w:val="bbPlcHdr"/>
        </w:types>
        <w:behaviors>
          <w:behavior w:val="content"/>
        </w:behaviors>
        <w:guid w:val="{30B25BD3-CE75-4665-9E2D-9AC7B7AE861A}"/>
      </w:docPartPr>
      <w:docPartBody>
        <w:p w:rsidR="00000000" w:rsidRDefault="006F59CF" w:rsidP="006F59CF">
          <w:pPr>
            <w:pStyle w:val="DD5323204B1040659C46CC19D28A1AFC"/>
          </w:pPr>
          <w:r>
            <w:rPr>
              <w:rStyle w:val="PlaceholderText"/>
            </w:rPr>
            <w:t>Click or tap here to enter text.</w:t>
          </w:r>
        </w:p>
      </w:docPartBody>
    </w:docPart>
    <w:docPart>
      <w:docPartPr>
        <w:name w:val="F8C2302DDF5B485FABD2001B65EFE52A"/>
        <w:category>
          <w:name w:val="General"/>
          <w:gallery w:val="placeholder"/>
        </w:category>
        <w:types>
          <w:type w:val="bbPlcHdr"/>
        </w:types>
        <w:behaviors>
          <w:behavior w:val="content"/>
        </w:behaviors>
        <w:guid w:val="{24B0DA58-8BAA-4D18-B1DB-86B2D95C9627}"/>
      </w:docPartPr>
      <w:docPartBody>
        <w:p w:rsidR="00000000" w:rsidRDefault="006F59CF" w:rsidP="006F59CF">
          <w:pPr>
            <w:pStyle w:val="F8C2302DDF5B485FABD2001B65EFE52A"/>
          </w:pPr>
          <w:r>
            <w:rPr>
              <w:rStyle w:val="PlaceholderText"/>
            </w:rPr>
            <w:t>Click or tap here to enter text.</w:t>
          </w:r>
        </w:p>
      </w:docPartBody>
    </w:docPart>
    <w:docPart>
      <w:docPartPr>
        <w:name w:val="2253984AB39147778FDD047ED916800A"/>
        <w:category>
          <w:name w:val="General"/>
          <w:gallery w:val="placeholder"/>
        </w:category>
        <w:types>
          <w:type w:val="bbPlcHdr"/>
        </w:types>
        <w:behaviors>
          <w:behavior w:val="content"/>
        </w:behaviors>
        <w:guid w:val="{559A1CC9-F8B6-4DCB-BF2A-79CCA3CE5639}"/>
      </w:docPartPr>
      <w:docPartBody>
        <w:p w:rsidR="00000000" w:rsidRDefault="006F59CF" w:rsidP="006F59CF">
          <w:pPr>
            <w:pStyle w:val="2253984AB39147778FDD047ED916800A"/>
          </w:pPr>
          <w:r>
            <w:rPr>
              <w:rStyle w:val="PlaceholderText"/>
            </w:rPr>
            <w:t>Click or tap here to enter text.</w:t>
          </w:r>
        </w:p>
      </w:docPartBody>
    </w:docPart>
    <w:docPart>
      <w:docPartPr>
        <w:name w:val="5F6E942F8ACE4B57B7CAFF82CB385A63"/>
        <w:category>
          <w:name w:val="General"/>
          <w:gallery w:val="placeholder"/>
        </w:category>
        <w:types>
          <w:type w:val="bbPlcHdr"/>
        </w:types>
        <w:behaviors>
          <w:behavior w:val="content"/>
        </w:behaviors>
        <w:guid w:val="{F2A5680B-3579-47B6-8256-FF4B457A0BB7}"/>
      </w:docPartPr>
      <w:docPartBody>
        <w:p w:rsidR="00000000" w:rsidRDefault="006F59CF" w:rsidP="006F59CF">
          <w:pPr>
            <w:pStyle w:val="5F6E942F8ACE4B57B7CAFF82CB385A63"/>
          </w:pPr>
          <w:r>
            <w:rPr>
              <w:rStyle w:val="PlaceholderText"/>
            </w:rPr>
            <w:t>Click or tap here to enter text.</w:t>
          </w:r>
        </w:p>
      </w:docPartBody>
    </w:docPart>
    <w:docPart>
      <w:docPartPr>
        <w:name w:val="7609C5C1E5C94DD8951D86C90209AC02"/>
        <w:category>
          <w:name w:val="General"/>
          <w:gallery w:val="placeholder"/>
        </w:category>
        <w:types>
          <w:type w:val="bbPlcHdr"/>
        </w:types>
        <w:behaviors>
          <w:behavior w:val="content"/>
        </w:behaviors>
        <w:guid w:val="{80E8CAD3-663D-4D28-B306-B9662FF647BD}"/>
      </w:docPartPr>
      <w:docPartBody>
        <w:p w:rsidR="00000000" w:rsidRDefault="006F59CF" w:rsidP="006F59CF">
          <w:pPr>
            <w:pStyle w:val="7609C5C1E5C94DD8951D86C90209AC02"/>
          </w:pPr>
          <w:r>
            <w:rPr>
              <w:rStyle w:val="PlaceholderText"/>
            </w:rPr>
            <w:t>Choose an item.</w:t>
          </w:r>
        </w:p>
      </w:docPartBody>
    </w:docPart>
    <w:docPart>
      <w:docPartPr>
        <w:name w:val="A43319EC98604B8180613422CD25950B"/>
        <w:category>
          <w:name w:val="General"/>
          <w:gallery w:val="placeholder"/>
        </w:category>
        <w:types>
          <w:type w:val="bbPlcHdr"/>
        </w:types>
        <w:behaviors>
          <w:behavior w:val="content"/>
        </w:behaviors>
        <w:guid w:val="{27802C65-CB1B-4B12-8A5B-912D73BD7859}"/>
      </w:docPartPr>
      <w:docPartBody>
        <w:p w:rsidR="00000000" w:rsidRDefault="006F59CF" w:rsidP="006F59CF">
          <w:pPr>
            <w:pStyle w:val="A43319EC98604B8180613422CD25950B"/>
          </w:pPr>
          <w:r>
            <w:rPr>
              <w:rStyle w:val="PlaceholderText"/>
            </w:rPr>
            <w:t>Click or tap here to enter text.</w:t>
          </w:r>
        </w:p>
      </w:docPartBody>
    </w:docPart>
    <w:docPart>
      <w:docPartPr>
        <w:name w:val="6A3BE5BD2D0042189B98A7B1ED24744C"/>
        <w:category>
          <w:name w:val="General"/>
          <w:gallery w:val="placeholder"/>
        </w:category>
        <w:types>
          <w:type w:val="bbPlcHdr"/>
        </w:types>
        <w:behaviors>
          <w:behavior w:val="content"/>
        </w:behaviors>
        <w:guid w:val="{869BCC4E-3F11-4A3A-A3C8-E3B6E980B38F}"/>
      </w:docPartPr>
      <w:docPartBody>
        <w:p w:rsidR="00000000" w:rsidRDefault="006F59CF" w:rsidP="006F59CF">
          <w:pPr>
            <w:pStyle w:val="6A3BE5BD2D0042189B98A7B1ED24744C"/>
          </w:pPr>
          <w:r>
            <w:rPr>
              <w:rStyle w:val="PlaceholderText"/>
            </w:rPr>
            <w:t>Click or tap here to enter text.</w:t>
          </w:r>
        </w:p>
      </w:docPartBody>
    </w:docPart>
    <w:docPart>
      <w:docPartPr>
        <w:name w:val="F996FC2293464691B53D62475EA4CC85"/>
        <w:category>
          <w:name w:val="General"/>
          <w:gallery w:val="placeholder"/>
        </w:category>
        <w:types>
          <w:type w:val="bbPlcHdr"/>
        </w:types>
        <w:behaviors>
          <w:behavior w:val="content"/>
        </w:behaviors>
        <w:guid w:val="{BDA3C08C-0E22-4594-B88B-4DD9DA9C7F3F}"/>
      </w:docPartPr>
      <w:docPartBody>
        <w:p w:rsidR="00000000" w:rsidRDefault="006F59CF" w:rsidP="006F59CF">
          <w:pPr>
            <w:pStyle w:val="F996FC2293464691B53D62475EA4CC85"/>
          </w:pPr>
          <w:r>
            <w:rPr>
              <w:rStyle w:val="PlaceholderText"/>
            </w:rPr>
            <w:t>Click or tap here to enter text.</w:t>
          </w:r>
        </w:p>
      </w:docPartBody>
    </w:docPart>
    <w:docPart>
      <w:docPartPr>
        <w:name w:val="6FE2FA2AD381472C9A2FC31DE21732C8"/>
        <w:category>
          <w:name w:val="General"/>
          <w:gallery w:val="placeholder"/>
        </w:category>
        <w:types>
          <w:type w:val="bbPlcHdr"/>
        </w:types>
        <w:behaviors>
          <w:behavior w:val="content"/>
        </w:behaviors>
        <w:guid w:val="{6025AD9C-9F9D-4D7F-8BA7-976F8AF27108}"/>
      </w:docPartPr>
      <w:docPartBody>
        <w:p w:rsidR="00000000" w:rsidRDefault="006F59CF" w:rsidP="006F59CF">
          <w:pPr>
            <w:pStyle w:val="6FE2FA2AD381472C9A2FC31DE21732C8"/>
          </w:pPr>
          <w:r>
            <w:rPr>
              <w:rStyle w:val="PlaceholderText"/>
            </w:rPr>
            <w:t>Click or tap here to enter text.</w:t>
          </w:r>
        </w:p>
      </w:docPartBody>
    </w:docPart>
    <w:docPart>
      <w:docPartPr>
        <w:name w:val="0D67E5E608D5405ABC070ECCAD3900E3"/>
        <w:category>
          <w:name w:val="General"/>
          <w:gallery w:val="placeholder"/>
        </w:category>
        <w:types>
          <w:type w:val="bbPlcHdr"/>
        </w:types>
        <w:behaviors>
          <w:behavior w:val="content"/>
        </w:behaviors>
        <w:guid w:val="{0ABF6F79-4766-430F-9F95-D98049ADB70B}"/>
      </w:docPartPr>
      <w:docPartBody>
        <w:p w:rsidR="00000000" w:rsidRDefault="006F59CF" w:rsidP="006F59CF">
          <w:pPr>
            <w:pStyle w:val="0D67E5E608D5405ABC070ECCAD3900E3"/>
          </w:pPr>
          <w:r>
            <w:rPr>
              <w:rStyle w:val="PlaceholderText"/>
            </w:rPr>
            <w:t>Click or tap here to enter text.</w:t>
          </w:r>
        </w:p>
      </w:docPartBody>
    </w:docPart>
    <w:docPart>
      <w:docPartPr>
        <w:name w:val="EE9F6A9E346D4792B6938F0C88DECAAB"/>
        <w:category>
          <w:name w:val="General"/>
          <w:gallery w:val="placeholder"/>
        </w:category>
        <w:types>
          <w:type w:val="bbPlcHdr"/>
        </w:types>
        <w:behaviors>
          <w:behavior w:val="content"/>
        </w:behaviors>
        <w:guid w:val="{4EF3E127-5ADD-4662-8D85-74B6D9A9905D}"/>
      </w:docPartPr>
      <w:docPartBody>
        <w:p w:rsidR="00000000" w:rsidRDefault="006F59CF" w:rsidP="006F59CF">
          <w:pPr>
            <w:pStyle w:val="EE9F6A9E346D4792B6938F0C88DECAAB"/>
          </w:pPr>
          <w:r>
            <w:rPr>
              <w:rStyle w:val="PlaceholderText"/>
            </w:rPr>
            <w:t>Click or tap here to enter text.</w:t>
          </w:r>
        </w:p>
      </w:docPartBody>
    </w:docPart>
    <w:docPart>
      <w:docPartPr>
        <w:name w:val="8936139AC4EE43418AF965158F906F57"/>
        <w:category>
          <w:name w:val="General"/>
          <w:gallery w:val="placeholder"/>
        </w:category>
        <w:types>
          <w:type w:val="bbPlcHdr"/>
        </w:types>
        <w:behaviors>
          <w:behavior w:val="content"/>
        </w:behaviors>
        <w:guid w:val="{ABD0DBC1-C825-4540-8527-2D10028411EA}"/>
      </w:docPartPr>
      <w:docPartBody>
        <w:p w:rsidR="00000000" w:rsidRDefault="006F59CF" w:rsidP="006F59CF">
          <w:pPr>
            <w:pStyle w:val="8936139AC4EE43418AF965158F906F57"/>
          </w:pPr>
          <w:r>
            <w:rPr>
              <w:rStyle w:val="PlaceholderText"/>
            </w:rPr>
            <w:t>Click or tap here to enter text.</w:t>
          </w:r>
        </w:p>
      </w:docPartBody>
    </w:docPart>
    <w:docPart>
      <w:docPartPr>
        <w:name w:val="1B9DD91498114513B392E0D93325F719"/>
        <w:category>
          <w:name w:val="General"/>
          <w:gallery w:val="placeholder"/>
        </w:category>
        <w:types>
          <w:type w:val="bbPlcHdr"/>
        </w:types>
        <w:behaviors>
          <w:behavior w:val="content"/>
        </w:behaviors>
        <w:guid w:val="{8346AC5C-563C-45F4-A95C-2E537D683602}"/>
      </w:docPartPr>
      <w:docPartBody>
        <w:p w:rsidR="00000000" w:rsidRDefault="006F59CF" w:rsidP="006F59CF">
          <w:pPr>
            <w:pStyle w:val="1B9DD91498114513B392E0D93325F719"/>
          </w:pPr>
          <w:r>
            <w:rPr>
              <w:rStyle w:val="PlaceholderText"/>
            </w:rPr>
            <w:t>Choose an item.</w:t>
          </w:r>
        </w:p>
      </w:docPartBody>
    </w:docPart>
    <w:docPart>
      <w:docPartPr>
        <w:name w:val="62145A38D9D1404CB6F88977334F0AC2"/>
        <w:category>
          <w:name w:val="General"/>
          <w:gallery w:val="placeholder"/>
        </w:category>
        <w:types>
          <w:type w:val="bbPlcHdr"/>
        </w:types>
        <w:behaviors>
          <w:behavior w:val="content"/>
        </w:behaviors>
        <w:guid w:val="{05002573-D2B5-4B9F-A179-9BA3E974DA1A}"/>
      </w:docPartPr>
      <w:docPartBody>
        <w:p w:rsidR="00000000" w:rsidRDefault="006F59CF" w:rsidP="006F59CF">
          <w:pPr>
            <w:pStyle w:val="62145A38D9D1404CB6F88977334F0AC2"/>
          </w:pPr>
          <w:r>
            <w:rPr>
              <w:rStyle w:val="PlaceholderText"/>
            </w:rPr>
            <w:t>Click or tap here to enter text.</w:t>
          </w:r>
        </w:p>
      </w:docPartBody>
    </w:docPart>
    <w:docPart>
      <w:docPartPr>
        <w:name w:val="DCAEC87350C847DAA7DC73C57AC78CE3"/>
        <w:category>
          <w:name w:val="General"/>
          <w:gallery w:val="placeholder"/>
        </w:category>
        <w:types>
          <w:type w:val="bbPlcHdr"/>
        </w:types>
        <w:behaviors>
          <w:behavior w:val="content"/>
        </w:behaviors>
        <w:guid w:val="{3C2CFCC3-6863-437F-A989-558864FA7AB7}"/>
      </w:docPartPr>
      <w:docPartBody>
        <w:p w:rsidR="00000000" w:rsidRDefault="006F59CF" w:rsidP="006F59CF">
          <w:pPr>
            <w:pStyle w:val="DCAEC87350C847DAA7DC73C57AC78CE3"/>
          </w:pPr>
          <w:r>
            <w:rPr>
              <w:rStyle w:val="PlaceholderText"/>
            </w:rPr>
            <w:t>Click or tap here to enter text.</w:t>
          </w:r>
        </w:p>
      </w:docPartBody>
    </w:docPart>
    <w:docPart>
      <w:docPartPr>
        <w:name w:val="E042090C06364A30B2A8C2AD165C2A93"/>
        <w:category>
          <w:name w:val="General"/>
          <w:gallery w:val="placeholder"/>
        </w:category>
        <w:types>
          <w:type w:val="bbPlcHdr"/>
        </w:types>
        <w:behaviors>
          <w:behavior w:val="content"/>
        </w:behaviors>
        <w:guid w:val="{A39FC0CE-166B-48F3-A12E-A9220AF26B31}"/>
      </w:docPartPr>
      <w:docPartBody>
        <w:p w:rsidR="00000000" w:rsidRDefault="006F59CF" w:rsidP="006F59CF">
          <w:pPr>
            <w:pStyle w:val="E042090C06364A30B2A8C2AD165C2A93"/>
          </w:pPr>
          <w:r>
            <w:rPr>
              <w:rStyle w:val="PlaceholderText"/>
            </w:rPr>
            <w:t>Click or tap here to enter text.</w:t>
          </w:r>
        </w:p>
      </w:docPartBody>
    </w:docPart>
    <w:docPart>
      <w:docPartPr>
        <w:name w:val="6EBCA60E796F4BF2B32D76094AD7B748"/>
        <w:category>
          <w:name w:val="General"/>
          <w:gallery w:val="placeholder"/>
        </w:category>
        <w:types>
          <w:type w:val="bbPlcHdr"/>
        </w:types>
        <w:behaviors>
          <w:behavior w:val="content"/>
        </w:behaviors>
        <w:guid w:val="{F29DD912-C61C-42F7-B4A8-348C205B9F7F}"/>
      </w:docPartPr>
      <w:docPartBody>
        <w:p w:rsidR="00000000" w:rsidRDefault="006F59CF" w:rsidP="006F59CF">
          <w:pPr>
            <w:pStyle w:val="6EBCA60E796F4BF2B32D76094AD7B748"/>
          </w:pPr>
          <w:r>
            <w:rPr>
              <w:rStyle w:val="PlaceholderText"/>
            </w:rPr>
            <w:t>Click or tap here to enter text.</w:t>
          </w:r>
        </w:p>
      </w:docPartBody>
    </w:docPart>
    <w:docPart>
      <w:docPartPr>
        <w:name w:val="271273DF62854EE28435494C6F305CB8"/>
        <w:category>
          <w:name w:val="General"/>
          <w:gallery w:val="placeholder"/>
        </w:category>
        <w:types>
          <w:type w:val="bbPlcHdr"/>
        </w:types>
        <w:behaviors>
          <w:behavior w:val="content"/>
        </w:behaviors>
        <w:guid w:val="{FEEDDCB3-1F40-47B6-B4D8-703EB864BAC1}"/>
      </w:docPartPr>
      <w:docPartBody>
        <w:p w:rsidR="00000000" w:rsidRDefault="006F59CF" w:rsidP="006F59CF">
          <w:pPr>
            <w:pStyle w:val="271273DF62854EE28435494C6F305CB8"/>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3F0"/>
    <w:rsid w:val="000103F0"/>
    <w:rsid w:val="00274F0C"/>
    <w:rsid w:val="00321EE7"/>
    <w:rsid w:val="00421BEB"/>
    <w:rsid w:val="00497CA7"/>
    <w:rsid w:val="0064628D"/>
    <w:rsid w:val="006F59CF"/>
    <w:rsid w:val="00793495"/>
    <w:rsid w:val="00AA767B"/>
    <w:rsid w:val="00B61B57"/>
    <w:rsid w:val="00E61F7B"/>
    <w:rsid w:val="00EC5ADF"/>
    <w:rsid w:val="00F40F53"/>
    <w:rsid w:val="00FF3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59CF"/>
  </w:style>
  <w:style w:type="paragraph" w:customStyle="1" w:styleId="79FC364D31624724815EBC772EACAC57">
    <w:name w:val="79FC364D31624724815EBC772EACAC57"/>
  </w:style>
  <w:style w:type="paragraph" w:customStyle="1" w:styleId="D95F2E6BEE954A8D83EE0BD471DBCF1C">
    <w:name w:val="D95F2E6BEE954A8D83EE0BD471DBCF1C"/>
  </w:style>
  <w:style w:type="paragraph" w:customStyle="1" w:styleId="76ADDF8B829040799591D2DED1B01BD4">
    <w:name w:val="76ADDF8B829040799591D2DED1B01BD4"/>
  </w:style>
  <w:style w:type="paragraph" w:customStyle="1" w:styleId="1EB25E2887E64E2CB0544AF0763927D7">
    <w:name w:val="1EB25E2887E64E2CB0544AF0763927D7"/>
  </w:style>
  <w:style w:type="paragraph" w:customStyle="1" w:styleId="E6D572A8E6C0486F90B2B870217A742B">
    <w:name w:val="E6D572A8E6C0486F90B2B870217A742B"/>
  </w:style>
  <w:style w:type="paragraph" w:customStyle="1" w:styleId="CA03254056244B2D9B6525B678F235E4">
    <w:name w:val="CA03254056244B2D9B6525B678F235E4"/>
  </w:style>
  <w:style w:type="paragraph" w:customStyle="1" w:styleId="A0DBB991D8384C7AA9E499CED85AC5D4">
    <w:name w:val="A0DBB991D8384C7AA9E499CED85AC5D4"/>
  </w:style>
  <w:style w:type="paragraph" w:customStyle="1" w:styleId="2DBC2E6547D2475BA814F9E6CFB866E6">
    <w:name w:val="2DBC2E6547D2475BA814F9E6CFB866E6"/>
  </w:style>
  <w:style w:type="paragraph" w:customStyle="1" w:styleId="A87FD8420CE340A69AC9270E2D4D5C43">
    <w:name w:val="A87FD8420CE340A69AC9270E2D4D5C43"/>
  </w:style>
  <w:style w:type="paragraph" w:customStyle="1" w:styleId="8BBE5E4B45C14312ACDCC5390656D143">
    <w:name w:val="8BBE5E4B45C14312ACDCC5390656D143"/>
  </w:style>
  <w:style w:type="paragraph" w:customStyle="1" w:styleId="72CACDA5100F47DE81C34A591E6E987C">
    <w:name w:val="72CACDA5100F47DE81C34A591E6E987C"/>
  </w:style>
  <w:style w:type="paragraph" w:customStyle="1" w:styleId="D1BB162729784F508CD21522E8FBA6F6">
    <w:name w:val="D1BB162729784F508CD21522E8FBA6F6"/>
  </w:style>
  <w:style w:type="paragraph" w:customStyle="1" w:styleId="45C6BBB6AC154F628B2F877E011F8947">
    <w:name w:val="45C6BBB6AC154F628B2F877E011F8947"/>
  </w:style>
  <w:style w:type="paragraph" w:customStyle="1" w:styleId="55E5E55756F5446089AC761FD93CA3AD">
    <w:name w:val="55E5E55756F5446089AC761FD93CA3AD"/>
  </w:style>
  <w:style w:type="paragraph" w:customStyle="1" w:styleId="7FE1296279254788B458B99F394CC83A">
    <w:name w:val="7FE1296279254788B458B99F394CC83A"/>
  </w:style>
  <w:style w:type="paragraph" w:customStyle="1" w:styleId="CC19EB12D665493C95FFFCB36DF5BB76">
    <w:name w:val="CC19EB12D665493C95FFFCB36DF5BB76"/>
  </w:style>
  <w:style w:type="paragraph" w:customStyle="1" w:styleId="47EE9EECA2404B7F9852D69918F1A9F2">
    <w:name w:val="47EE9EECA2404B7F9852D69918F1A9F2"/>
  </w:style>
  <w:style w:type="paragraph" w:customStyle="1" w:styleId="7A7D33098CE24D67B82B4B063319FC40">
    <w:name w:val="7A7D33098CE24D67B82B4B063319FC40"/>
  </w:style>
  <w:style w:type="paragraph" w:customStyle="1" w:styleId="39891FC1F1724B6D85450941510ABB82">
    <w:name w:val="39891FC1F1724B6D85450941510ABB82"/>
  </w:style>
  <w:style w:type="paragraph" w:customStyle="1" w:styleId="6B5F3573034545478BDA386878F17990">
    <w:name w:val="6B5F3573034545478BDA386878F17990"/>
  </w:style>
  <w:style w:type="paragraph" w:customStyle="1" w:styleId="45BFA5C196D24F1DAA588DBF783BD91C">
    <w:name w:val="45BFA5C196D24F1DAA588DBF783BD91C"/>
  </w:style>
  <w:style w:type="paragraph" w:customStyle="1" w:styleId="8B0F013E4F7F4D529E344A038A5B05D9">
    <w:name w:val="8B0F013E4F7F4D529E344A038A5B05D9"/>
  </w:style>
  <w:style w:type="paragraph" w:customStyle="1" w:styleId="097A9270C02646008FE75AC37C05A9F3">
    <w:name w:val="097A9270C02646008FE75AC37C05A9F3"/>
  </w:style>
  <w:style w:type="paragraph" w:customStyle="1" w:styleId="44E92CF097524A898B45D66A452D2375">
    <w:name w:val="44E92CF097524A898B45D66A452D2375"/>
  </w:style>
  <w:style w:type="paragraph" w:customStyle="1" w:styleId="0FBB22D22C684118B6EA4632493F2E83">
    <w:name w:val="0FBB22D22C684118B6EA4632493F2E83"/>
  </w:style>
  <w:style w:type="paragraph" w:customStyle="1" w:styleId="C2AD8CCFE13645E9859B52DD01F1E551">
    <w:name w:val="C2AD8CCFE13645E9859B52DD01F1E551"/>
  </w:style>
  <w:style w:type="paragraph" w:customStyle="1" w:styleId="8C2064ECF1804AF39FCB73445A4A441B">
    <w:name w:val="8C2064ECF1804AF39FCB73445A4A441B"/>
  </w:style>
  <w:style w:type="paragraph" w:customStyle="1" w:styleId="FC757C9DBA57481E86AC9F5A3F17FB41">
    <w:name w:val="FC757C9DBA57481E86AC9F5A3F17FB41"/>
  </w:style>
  <w:style w:type="paragraph" w:customStyle="1" w:styleId="AB2E943A311145E4A2CF487A41D37922">
    <w:name w:val="AB2E943A311145E4A2CF487A41D37922"/>
  </w:style>
  <w:style w:type="paragraph" w:customStyle="1" w:styleId="982F9FB4269D4F538EBCDF17F0BB2486">
    <w:name w:val="982F9FB4269D4F538EBCDF17F0BB2486"/>
  </w:style>
  <w:style w:type="paragraph" w:customStyle="1" w:styleId="E41230AF06254516909C7B37B88FBEEF">
    <w:name w:val="E41230AF06254516909C7B37B88FBEEF"/>
  </w:style>
  <w:style w:type="paragraph" w:customStyle="1" w:styleId="70FF2FC3308D47EEAE79DA1BFEAD44A6">
    <w:name w:val="70FF2FC3308D47EEAE79DA1BFEAD44A6"/>
  </w:style>
  <w:style w:type="paragraph" w:customStyle="1" w:styleId="1D2D3606015E48DCA29E28ED24B5B890">
    <w:name w:val="1D2D3606015E48DCA29E28ED24B5B890"/>
  </w:style>
  <w:style w:type="paragraph" w:customStyle="1" w:styleId="909A17D2402341349DA5415655043582">
    <w:name w:val="909A17D2402341349DA5415655043582"/>
  </w:style>
  <w:style w:type="paragraph" w:customStyle="1" w:styleId="DBEADE2E89124FC1ABDC511776071777">
    <w:name w:val="DBEADE2E89124FC1ABDC511776071777"/>
  </w:style>
  <w:style w:type="paragraph" w:customStyle="1" w:styleId="E2005E48E1F44BB08C4A884F5F9160C8">
    <w:name w:val="E2005E48E1F44BB08C4A884F5F9160C8"/>
  </w:style>
  <w:style w:type="paragraph" w:customStyle="1" w:styleId="914D76076F5D440392056A62DED8DCD7">
    <w:name w:val="914D76076F5D440392056A62DED8DCD7"/>
  </w:style>
  <w:style w:type="paragraph" w:customStyle="1" w:styleId="3556AC1C9E614DD58C97FF66C200D57D">
    <w:name w:val="3556AC1C9E614DD58C97FF66C200D57D"/>
  </w:style>
  <w:style w:type="paragraph" w:customStyle="1" w:styleId="0EEDEAE28EC04FCE95C092B075FB4111">
    <w:name w:val="0EEDEAE28EC04FCE95C092B075FB4111"/>
  </w:style>
  <w:style w:type="paragraph" w:customStyle="1" w:styleId="096433820F26418E93F60B8655DD96D1">
    <w:name w:val="096433820F26418E93F60B8655DD96D1"/>
  </w:style>
  <w:style w:type="paragraph" w:customStyle="1" w:styleId="68ABC80FFDF54712A42CDEFCF694EDE2">
    <w:name w:val="68ABC80FFDF54712A42CDEFCF694EDE2"/>
  </w:style>
  <w:style w:type="paragraph" w:customStyle="1" w:styleId="B7853EEFA8D648D1B041FC8312FBF4B4">
    <w:name w:val="B7853EEFA8D648D1B041FC8312FBF4B4"/>
  </w:style>
  <w:style w:type="paragraph" w:customStyle="1" w:styleId="CA5611B82FA04F9896FAF1C9400241A7">
    <w:name w:val="CA5611B82FA04F9896FAF1C9400241A7"/>
  </w:style>
  <w:style w:type="paragraph" w:customStyle="1" w:styleId="9C0D4A8B76C14A29B4B899889A3A30B9">
    <w:name w:val="9C0D4A8B76C14A29B4B899889A3A30B9"/>
  </w:style>
  <w:style w:type="paragraph" w:customStyle="1" w:styleId="0A04AE160A4245D7AEF7B678674B235C">
    <w:name w:val="0A04AE160A4245D7AEF7B678674B235C"/>
  </w:style>
  <w:style w:type="paragraph" w:customStyle="1" w:styleId="58F3638752C94D30B92E133B7C2D4026">
    <w:name w:val="58F3638752C94D30B92E133B7C2D4026"/>
  </w:style>
  <w:style w:type="paragraph" w:customStyle="1" w:styleId="7C348314BD874445914AE137944F576A">
    <w:name w:val="7C348314BD874445914AE137944F576A"/>
  </w:style>
  <w:style w:type="paragraph" w:customStyle="1" w:styleId="B9C9099CC4214FCF84A02DF196ABD040">
    <w:name w:val="B9C9099CC4214FCF84A02DF196ABD040"/>
  </w:style>
  <w:style w:type="paragraph" w:customStyle="1" w:styleId="8A54715ADC1446A296D982579F6E88BF">
    <w:name w:val="8A54715ADC1446A296D982579F6E88BF"/>
  </w:style>
  <w:style w:type="paragraph" w:customStyle="1" w:styleId="C4B061F661174452913A6C361561EA40">
    <w:name w:val="C4B061F661174452913A6C361561EA40"/>
  </w:style>
  <w:style w:type="paragraph" w:customStyle="1" w:styleId="A8F61EE0592E4B6CAC58D3A1B2B8C09C">
    <w:name w:val="A8F61EE0592E4B6CAC58D3A1B2B8C09C"/>
  </w:style>
  <w:style w:type="paragraph" w:customStyle="1" w:styleId="6B132EB8F3AB4AFEB9953D2049B10A56">
    <w:name w:val="6B132EB8F3AB4AFEB9953D2049B10A56"/>
  </w:style>
  <w:style w:type="paragraph" w:customStyle="1" w:styleId="7F35BADF64C94680A5340DF392A60F95">
    <w:name w:val="7F35BADF64C94680A5340DF392A60F95"/>
  </w:style>
  <w:style w:type="paragraph" w:customStyle="1" w:styleId="F4782A09CF434CF6A24737B119851A76">
    <w:name w:val="F4782A09CF434CF6A24737B119851A76"/>
  </w:style>
  <w:style w:type="paragraph" w:customStyle="1" w:styleId="391ADAB07BA54A34B8DFE7E339D60946">
    <w:name w:val="391ADAB07BA54A34B8DFE7E339D60946"/>
  </w:style>
  <w:style w:type="paragraph" w:customStyle="1" w:styleId="C8B90E9AF27D4E62A484EA10A6834360">
    <w:name w:val="C8B90E9AF27D4E62A484EA10A6834360"/>
  </w:style>
  <w:style w:type="paragraph" w:customStyle="1" w:styleId="4E54AA7DE1474E779B7605E2647C1FD4">
    <w:name w:val="4E54AA7DE1474E779B7605E2647C1FD4"/>
  </w:style>
  <w:style w:type="paragraph" w:customStyle="1" w:styleId="4BF6434A93F84762A4733360D4D19626">
    <w:name w:val="4BF6434A93F84762A4733360D4D19626"/>
  </w:style>
  <w:style w:type="paragraph" w:customStyle="1" w:styleId="310C5773CD4744B2935F089A90CD7503">
    <w:name w:val="310C5773CD4744B2935F089A90CD7503"/>
  </w:style>
  <w:style w:type="paragraph" w:customStyle="1" w:styleId="DFF21B36970F43389A86964F9509137A">
    <w:name w:val="DFF21B36970F43389A86964F9509137A"/>
  </w:style>
  <w:style w:type="paragraph" w:customStyle="1" w:styleId="A36913FDABEF4BFD845CE3BF47D3180B">
    <w:name w:val="A36913FDABEF4BFD845CE3BF47D3180B"/>
  </w:style>
  <w:style w:type="paragraph" w:customStyle="1" w:styleId="B07C25A762504486827D3D10F67198F4">
    <w:name w:val="B07C25A762504486827D3D10F67198F4"/>
  </w:style>
  <w:style w:type="paragraph" w:customStyle="1" w:styleId="282270C1D21E476C8D61ADCEC4349E6B">
    <w:name w:val="282270C1D21E476C8D61ADCEC4349E6B"/>
  </w:style>
  <w:style w:type="paragraph" w:customStyle="1" w:styleId="BC914075DC8142B6BB738EBAF4B2E1AE">
    <w:name w:val="BC914075DC8142B6BB738EBAF4B2E1AE"/>
  </w:style>
  <w:style w:type="paragraph" w:customStyle="1" w:styleId="F91FDE6CEE164376B17F87FFBDA11C74">
    <w:name w:val="F91FDE6CEE164376B17F87FFBDA11C74"/>
  </w:style>
  <w:style w:type="paragraph" w:customStyle="1" w:styleId="DCB49919FF7B4A0A8110B56F71A0195E">
    <w:name w:val="DCB49919FF7B4A0A8110B56F71A0195E"/>
  </w:style>
  <w:style w:type="paragraph" w:customStyle="1" w:styleId="59F50FF1E0904CB4A32B3C1449D63144">
    <w:name w:val="59F50FF1E0904CB4A32B3C1449D63144"/>
  </w:style>
  <w:style w:type="paragraph" w:customStyle="1" w:styleId="5037D20E859348058FCB60AD6F662A40">
    <w:name w:val="5037D20E859348058FCB60AD6F662A40"/>
  </w:style>
  <w:style w:type="paragraph" w:customStyle="1" w:styleId="F1EA84B223784F379C82917C39D5F3D9">
    <w:name w:val="F1EA84B223784F379C82917C39D5F3D9"/>
  </w:style>
  <w:style w:type="paragraph" w:customStyle="1" w:styleId="3ACE30AA80204312957D5C4C7539669C">
    <w:name w:val="3ACE30AA80204312957D5C4C7539669C"/>
  </w:style>
  <w:style w:type="paragraph" w:customStyle="1" w:styleId="2621EBFE6D984884B959A76746773CB2">
    <w:name w:val="2621EBFE6D984884B959A76746773CB2"/>
  </w:style>
  <w:style w:type="paragraph" w:customStyle="1" w:styleId="0D9B8236F0144307B9F834D4DB05721E">
    <w:name w:val="0D9B8236F0144307B9F834D4DB05721E"/>
  </w:style>
  <w:style w:type="paragraph" w:customStyle="1" w:styleId="C0F2901E9BD8416889BC7987846F2D93">
    <w:name w:val="C0F2901E9BD8416889BC7987846F2D93"/>
  </w:style>
  <w:style w:type="paragraph" w:customStyle="1" w:styleId="FD8B8441B5904EC2AEEAAB99BEBFBE2C">
    <w:name w:val="FD8B8441B5904EC2AEEAAB99BEBFBE2C"/>
  </w:style>
  <w:style w:type="paragraph" w:customStyle="1" w:styleId="59C7366151C4401E84019E079C4B8CAA">
    <w:name w:val="59C7366151C4401E84019E079C4B8CAA"/>
  </w:style>
  <w:style w:type="paragraph" w:customStyle="1" w:styleId="F59D81C9B56B4602AF9E313E50FEBA75">
    <w:name w:val="F59D81C9B56B4602AF9E313E50FEBA75"/>
  </w:style>
  <w:style w:type="paragraph" w:customStyle="1" w:styleId="95E240CB21194E358AB01D772DA54C80">
    <w:name w:val="95E240CB21194E358AB01D772DA54C80"/>
  </w:style>
  <w:style w:type="paragraph" w:customStyle="1" w:styleId="31BFF213B2CF416C8202B40B7ECA7B02">
    <w:name w:val="31BFF213B2CF416C8202B40B7ECA7B02"/>
  </w:style>
  <w:style w:type="paragraph" w:customStyle="1" w:styleId="2B6DE552E5B943BD98BD598FA51B17FC">
    <w:name w:val="2B6DE552E5B943BD98BD598FA51B17FC"/>
  </w:style>
  <w:style w:type="paragraph" w:customStyle="1" w:styleId="15E07971F398437BAB1917AE272B3A32">
    <w:name w:val="15E07971F398437BAB1917AE272B3A32"/>
  </w:style>
  <w:style w:type="paragraph" w:customStyle="1" w:styleId="C93BDC0FA3E943838AA1ECF197C47237">
    <w:name w:val="C93BDC0FA3E943838AA1ECF197C47237"/>
  </w:style>
  <w:style w:type="paragraph" w:customStyle="1" w:styleId="A8FF2DD9FB8C4962B85773D0DED11703">
    <w:name w:val="A8FF2DD9FB8C4962B85773D0DED11703"/>
  </w:style>
  <w:style w:type="paragraph" w:customStyle="1" w:styleId="97E2AF566FFB46148845B99809B1EB9C">
    <w:name w:val="97E2AF566FFB46148845B99809B1EB9C"/>
  </w:style>
  <w:style w:type="paragraph" w:customStyle="1" w:styleId="A708FCF30D6F4BE087F37F4B1090C4AE">
    <w:name w:val="A708FCF30D6F4BE087F37F4B1090C4AE"/>
  </w:style>
  <w:style w:type="paragraph" w:customStyle="1" w:styleId="827B35C4D0184B8281BEE1C6D129C6E2">
    <w:name w:val="827B35C4D0184B8281BEE1C6D129C6E2"/>
  </w:style>
  <w:style w:type="paragraph" w:customStyle="1" w:styleId="9C25ED7B50234043AFDFC6AFC7FA69FC">
    <w:name w:val="9C25ED7B50234043AFDFC6AFC7FA69FC"/>
  </w:style>
  <w:style w:type="paragraph" w:customStyle="1" w:styleId="81EB731226014CDC9A69D3B41F7C7582">
    <w:name w:val="81EB731226014CDC9A69D3B41F7C7582"/>
  </w:style>
  <w:style w:type="paragraph" w:customStyle="1" w:styleId="C531F632A3A94D0D8E08DAADF3B49931">
    <w:name w:val="C531F632A3A94D0D8E08DAADF3B49931"/>
  </w:style>
  <w:style w:type="paragraph" w:customStyle="1" w:styleId="7F1EE687B7964D83BD2B486B85B86F7F">
    <w:name w:val="7F1EE687B7964D83BD2B486B85B86F7F"/>
  </w:style>
  <w:style w:type="paragraph" w:customStyle="1" w:styleId="8D5F8833D1EC43C6AA27002CCF8987CD">
    <w:name w:val="8D5F8833D1EC43C6AA27002CCF8987CD"/>
  </w:style>
  <w:style w:type="paragraph" w:customStyle="1" w:styleId="0F1BA5C97A7F4B489849DBC56B850E4D">
    <w:name w:val="0F1BA5C97A7F4B489849DBC56B850E4D"/>
  </w:style>
  <w:style w:type="paragraph" w:customStyle="1" w:styleId="3AA11AEF98F6417CA2DC28295679C318">
    <w:name w:val="3AA11AEF98F6417CA2DC28295679C318"/>
  </w:style>
  <w:style w:type="paragraph" w:customStyle="1" w:styleId="E2CDF2EF9B8143679395180AA14D7780">
    <w:name w:val="E2CDF2EF9B8143679395180AA14D7780"/>
  </w:style>
  <w:style w:type="paragraph" w:customStyle="1" w:styleId="ED61078D83864E1CBE7D8C5E94E026C5">
    <w:name w:val="ED61078D83864E1CBE7D8C5E94E026C5"/>
  </w:style>
  <w:style w:type="paragraph" w:customStyle="1" w:styleId="C33064E063844BE7A548155542B3ED36">
    <w:name w:val="C33064E063844BE7A548155542B3ED36"/>
  </w:style>
  <w:style w:type="paragraph" w:customStyle="1" w:styleId="D2CAAEA078D645CF88F39A1EB172D168">
    <w:name w:val="D2CAAEA078D645CF88F39A1EB172D168"/>
  </w:style>
  <w:style w:type="paragraph" w:customStyle="1" w:styleId="C7EF47A810E94F48894DE1481BD8F090">
    <w:name w:val="C7EF47A810E94F48894DE1481BD8F090"/>
  </w:style>
  <w:style w:type="paragraph" w:customStyle="1" w:styleId="EA7C8EC8C98D4C1C81E71FF89B165DC3">
    <w:name w:val="EA7C8EC8C98D4C1C81E71FF89B165DC3"/>
  </w:style>
  <w:style w:type="paragraph" w:customStyle="1" w:styleId="BDE511C14AC745109FD3D4F620AA7B0B">
    <w:name w:val="BDE511C14AC745109FD3D4F620AA7B0B"/>
  </w:style>
  <w:style w:type="paragraph" w:customStyle="1" w:styleId="B13924C956264F1CAD74C2401129404B">
    <w:name w:val="B13924C956264F1CAD74C2401129404B"/>
  </w:style>
  <w:style w:type="paragraph" w:customStyle="1" w:styleId="78A4745652994E70A2B90886DC0B8200">
    <w:name w:val="78A4745652994E70A2B90886DC0B8200"/>
  </w:style>
  <w:style w:type="paragraph" w:customStyle="1" w:styleId="E4A938D6F85B4839AA1951BE5074AD2D">
    <w:name w:val="E4A938D6F85B4839AA1951BE5074AD2D"/>
  </w:style>
  <w:style w:type="paragraph" w:customStyle="1" w:styleId="4A7CAF8F16A549CC864256791DA354AA">
    <w:name w:val="4A7CAF8F16A549CC864256791DA354AA"/>
  </w:style>
  <w:style w:type="paragraph" w:customStyle="1" w:styleId="743E0741DA704B10A5CA98DCEA4299E9">
    <w:name w:val="743E0741DA704B10A5CA98DCEA4299E9"/>
  </w:style>
  <w:style w:type="paragraph" w:customStyle="1" w:styleId="6BD6841618B04F06837AFDB380DF7064">
    <w:name w:val="6BD6841618B04F06837AFDB380DF7064"/>
  </w:style>
  <w:style w:type="paragraph" w:customStyle="1" w:styleId="390D938A1ACD45F79A7EB1FBE91E7BE6">
    <w:name w:val="390D938A1ACD45F79A7EB1FBE91E7BE6"/>
  </w:style>
  <w:style w:type="paragraph" w:customStyle="1" w:styleId="4EB8D29C72FC4B29A90B12F91AC5D74C">
    <w:name w:val="4EB8D29C72FC4B29A90B12F91AC5D74C"/>
  </w:style>
  <w:style w:type="paragraph" w:customStyle="1" w:styleId="86E0B4C4640F415F94C640DC2ACC240B">
    <w:name w:val="86E0B4C4640F415F94C640DC2ACC240B"/>
  </w:style>
  <w:style w:type="paragraph" w:customStyle="1" w:styleId="3C93216F4A6E457F81B61A9001D2C47F">
    <w:name w:val="3C93216F4A6E457F81B61A9001D2C47F"/>
  </w:style>
  <w:style w:type="paragraph" w:customStyle="1" w:styleId="9A06CED866C34747A96E41DDF59254AF">
    <w:name w:val="9A06CED866C34747A96E41DDF59254AF"/>
  </w:style>
  <w:style w:type="paragraph" w:customStyle="1" w:styleId="C2CED53826D44A858783E55EFB12E5C5">
    <w:name w:val="C2CED53826D44A858783E55EFB12E5C5"/>
  </w:style>
  <w:style w:type="paragraph" w:customStyle="1" w:styleId="A3B605010774488EBBE7CFF93512B37E">
    <w:name w:val="A3B605010774488EBBE7CFF93512B37E"/>
  </w:style>
  <w:style w:type="paragraph" w:customStyle="1" w:styleId="7FDC736FF04F4C019CC3BE00B1378835">
    <w:name w:val="7FDC736FF04F4C019CC3BE00B1378835"/>
  </w:style>
  <w:style w:type="paragraph" w:customStyle="1" w:styleId="25961E31401E454F97E03BF6AD8989DA">
    <w:name w:val="25961E31401E454F97E03BF6AD8989DA"/>
  </w:style>
  <w:style w:type="paragraph" w:customStyle="1" w:styleId="9B85713588B249D6AF86A2CB618A713A">
    <w:name w:val="9B85713588B249D6AF86A2CB618A713A"/>
  </w:style>
  <w:style w:type="paragraph" w:customStyle="1" w:styleId="5BF8F81EFBE6454994DFA815155CB222">
    <w:name w:val="5BF8F81EFBE6454994DFA815155CB222"/>
  </w:style>
  <w:style w:type="paragraph" w:customStyle="1" w:styleId="4E6873FBC0604AA08DCB8A30DFB7D33B">
    <w:name w:val="4E6873FBC0604AA08DCB8A30DFB7D33B"/>
  </w:style>
  <w:style w:type="paragraph" w:customStyle="1" w:styleId="4E268A2EF84A46CBAAA002B0E98BE866">
    <w:name w:val="4E268A2EF84A46CBAAA002B0E98BE866"/>
  </w:style>
  <w:style w:type="paragraph" w:customStyle="1" w:styleId="AB1C2955F7414D188B08C3F2971D0590">
    <w:name w:val="AB1C2955F7414D188B08C3F2971D0590"/>
  </w:style>
  <w:style w:type="paragraph" w:customStyle="1" w:styleId="1F6D9582B4F34AA79B2968E643A8840F">
    <w:name w:val="1F6D9582B4F34AA79B2968E643A8840F"/>
  </w:style>
  <w:style w:type="paragraph" w:customStyle="1" w:styleId="5E0C154ADCE64A47BD46241CC3A34C13">
    <w:name w:val="5E0C154ADCE64A47BD46241CC3A34C13"/>
  </w:style>
  <w:style w:type="paragraph" w:customStyle="1" w:styleId="C7156A7A29634FF2A94DCA1C5947FEAF">
    <w:name w:val="C7156A7A29634FF2A94DCA1C5947FEAF"/>
  </w:style>
  <w:style w:type="paragraph" w:customStyle="1" w:styleId="51D8C1BEFDD44C88B4BDD6EF7291F512">
    <w:name w:val="51D8C1BEFDD44C88B4BDD6EF7291F512"/>
  </w:style>
  <w:style w:type="paragraph" w:customStyle="1" w:styleId="6594F63193C94DB3ADF1E4DB9C03672D">
    <w:name w:val="6594F63193C94DB3ADF1E4DB9C03672D"/>
  </w:style>
  <w:style w:type="paragraph" w:customStyle="1" w:styleId="161D7CFF8EB34DD586B08C971145526B">
    <w:name w:val="161D7CFF8EB34DD586B08C971145526B"/>
  </w:style>
  <w:style w:type="paragraph" w:customStyle="1" w:styleId="5B1E4B5D6D43416A95C3DA3AFEB28CA9">
    <w:name w:val="5B1E4B5D6D43416A95C3DA3AFEB28CA9"/>
  </w:style>
  <w:style w:type="paragraph" w:customStyle="1" w:styleId="666D2C2C8A7746629D0C63092270DEBD">
    <w:name w:val="666D2C2C8A7746629D0C63092270DEBD"/>
  </w:style>
  <w:style w:type="paragraph" w:customStyle="1" w:styleId="392C838357C94B269ACD45D371E1BF59">
    <w:name w:val="392C838357C94B269ACD45D371E1BF59"/>
  </w:style>
  <w:style w:type="paragraph" w:customStyle="1" w:styleId="17ED369FD36A4EDFADF0D57FA88DE6AE">
    <w:name w:val="17ED369FD36A4EDFADF0D57FA88DE6AE"/>
  </w:style>
  <w:style w:type="paragraph" w:customStyle="1" w:styleId="464CF672CB3446B7ADE63B58D89554E7">
    <w:name w:val="464CF672CB3446B7ADE63B58D89554E7"/>
  </w:style>
  <w:style w:type="paragraph" w:customStyle="1" w:styleId="B11A0F1E84B64C4F83B30013901AA3A5">
    <w:name w:val="B11A0F1E84B64C4F83B30013901AA3A5"/>
  </w:style>
  <w:style w:type="paragraph" w:customStyle="1" w:styleId="D6A6834C460F454C8C14600A27E9E88F">
    <w:name w:val="D6A6834C460F454C8C14600A27E9E88F"/>
  </w:style>
  <w:style w:type="paragraph" w:customStyle="1" w:styleId="5BF6ECF855D4484485A51A93757FA6B3">
    <w:name w:val="5BF6ECF855D4484485A51A93757FA6B3"/>
  </w:style>
  <w:style w:type="paragraph" w:customStyle="1" w:styleId="90270AD36DF14FEFB111F70D7D12A950">
    <w:name w:val="90270AD36DF14FEFB111F70D7D12A950"/>
  </w:style>
  <w:style w:type="paragraph" w:customStyle="1" w:styleId="2BBEA68F35744C2A8BACB66BAEE3D15D">
    <w:name w:val="2BBEA68F35744C2A8BACB66BAEE3D15D"/>
  </w:style>
  <w:style w:type="paragraph" w:customStyle="1" w:styleId="0CDEF2EF2A8A4753A8B11B4B5653E398">
    <w:name w:val="0CDEF2EF2A8A4753A8B11B4B5653E398"/>
  </w:style>
  <w:style w:type="paragraph" w:customStyle="1" w:styleId="3579681565C34BC0802FD0D7F26227EA">
    <w:name w:val="3579681565C34BC0802FD0D7F26227EA"/>
  </w:style>
  <w:style w:type="paragraph" w:customStyle="1" w:styleId="33C9B4EAF91A4458B0B0FE95A781E767">
    <w:name w:val="33C9B4EAF91A4458B0B0FE95A781E767"/>
  </w:style>
  <w:style w:type="paragraph" w:customStyle="1" w:styleId="4BAD3C42179D4D5EBE92BA54C2FD043E">
    <w:name w:val="4BAD3C42179D4D5EBE92BA54C2FD043E"/>
  </w:style>
  <w:style w:type="paragraph" w:customStyle="1" w:styleId="F30FAF37B7884CC1A89237280ED00AA8">
    <w:name w:val="F30FAF37B7884CC1A89237280ED00AA8"/>
  </w:style>
  <w:style w:type="paragraph" w:customStyle="1" w:styleId="51F2D255BAD845918F7B9AB212605EF0">
    <w:name w:val="51F2D255BAD845918F7B9AB212605EF0"/>
  </w:style>
  <w:style w:type="paragraph" w:customStyle="1" w:styleId="149E4EBFA90548C7B5508B20798C6341">
    <w:name w:val="149E4EBFA90548C7B5508B20798C6341"/>
  </w:style>
  <w:style w:type="paragraph" w:customStyle="1" w:styleId="FD0C12EE8D744CB3B1C1EF3B9F0B7714">
    <w:name w:val="FD0C12EE8D744CB3B1C1EF3B9F0B7714"/>
  </w:style>
  <w:style w:type="paragraph" w:customStyle="1" w:styleId="D513990C74304BECA6FF9828CE48313F">
    <w:name w:val="D513990C74304BECA6FF9828CE48313F"/>
  </w:style>
  <w:style w:type="paragraph" w:customStyle="1" w:styleId="863D6DAE44054313AD365C3BE548A0E8">
    <w:name w:val="863D6DAE44054313AD365C3BE548A0E8"/>
  </w:style>
  <w:style w:type="paragraph" w:customStyle="1" w:styleId="E8748F5C68F64B8C9202CF4CD7FA21E7">
    <w:name w:val="E8748F5C68F64B8C9202CF4CD7FA21E7"/>
  </w:style>
  <w:style w:type="paragraph" w:customStyle="1" w:styleId="C093B73E5FF04739902DD1261287D713">
    <w:name w:val="C093B73E5FF04739902DD1261287D713"/>
  </w:style>
  <w:style w:type="paragraph" w:customStyle="1" w:styleId="1D21DC79F3DC4B69BA8E50C39D6BEA21">
    <w:name w:val="1D21DC79F3DC4B69BA8E50C39D6BEA21"/>
  </w:style>
  <w:style w:type="paragraph" w:customStyle="1" w:styleId="748AD870D08C4C27B8D5B20FB8B8319F">
    <w:name w:val="748AD870D08C4C27B8D5B20FB8B8319F"/>
  </w:style>
  <w:style w:type="paragraph" w:customStyle="1" w:styleId="BC709F57333C4146A26755A5D6E69875">
    <w:name w:val="BC709F57333C4146A26755A5D6E69875"/>
  </w:style>
  <w:style w:type="paragraph" w:customStyle="1" w:styleId="540873FDB2854C0FB18B807B6CF44D30">
    <w:name w:val="540873FDB2854C0FB18B807B6CF44D30"/>
  </w:style>
  <w:style w:type="paragraph" w:customStyle="1" w:styleId="E10055ED50C944BB9E95634E428E8C30">
    <w:name w:val="E10055ED50C944BB9E95634E428E8C30"/>
  </w:style>
  <w:style w:type="paragraph" w:customStyle="1" w:styleId="E5BECC7667A7430CB452DE23011E98E1">
    <w:name w:val="E5BECC7667A7430CB452DE23011E98E1"/>
  </w:style>
  <w:style w:type="paragraph" w:customStyle="1" w:styleId="6ABA61EB5F1D4AC0A48CBAB3DF4293D0">
    <w:name w:val="6ABA61EB5F1D4AC0A48CBAB3DF4293D0"/>
  </w:style>
  <w:style w:type="paragraph" w:customStyle="1" w:styleId="431BDDC493454D89877C762E1B179136">
    <w:name w:val="431BDDC493454D89877C762E1B179136"/>
  </w:style>
  <w:style w:type="paragraph" w:customStyle="1" w:styleId="E58A5E18259B472DB6E41631FAF0BBAE">
    <w:name w:val="E58A5E18259B472DB6E41631FAF0BBAE"/>
  </w:style>
  <w:style w:type="paragraph" w:customStyle="1" w:styleId="89FB6F61CEB949CEA9447A3EFBD8231C">
    <w:name w:val="89FB6F61CEB949CEA9447A3EFBD8231C"/>
  </w:style>
  <w:style w:type="paragraph" w:customStyle="1" w:styleId="E2CBAAD015F449BE8A914CC85383F7E4">
    <w:name w:val="E2CBAAD015F449BE8A914CC85383F7E4"/>
  </w:style>
  <w:style w:type="paragraph" w:customStyle="1" w:styleId="C3A90D043BAA4CE795989F6B05633483">
    <w:name w:val="C3A90D043BAA4CE795989F6B05633483"/>
  </w:style>
  <w:style w:type="paragraph" w:customStyle="1" w:styleId="A81FEE7F36914302AB6231ABDA3345ED">
    <w:name w:val="A81FEE7F36914302AB6231ABDA3345ED"/>
  </w:style>
  <w:style w:type="paragraph" w:customStyle="1" w:styleId="DC3CD2E24C2448969D84EBB8F77A2E66">
    <w:name w:val="DC3CD2E24C2448969D84EBB8F77A2E66"/>
  </w:style>
  <w:style w:type="paragraph" w:customStyle="1" w:styleId="DBA75D1B5BBA4043B2918DB3B2D116E0">
    <w:name w:val="DBA75D1B5BBA4043B2918DB3B2D116E0"/>
  </w:style>
  <w:style w:type="paragraph" w:customStyle="1" w:styleId="4D4A48FCA7A747338300CCFC50E4C93D">
    <w:name w:val="4D4A48FCA7A747338300CCFC50E4C93D"/>
  </w:style>
  <w:style w:type="paragraph" w:customStyle="1" w:styleId="83F510F04E374CA0AB0AA55B70C1AE68">
    <w:name w:val="83F510F04E374CA0AB0AA55B70C1AE68"/>
  </w:style>
  <w:style w:type="paragraph" w:customStyle="1" w:styleId="DF67ED2D9BEC4C8C9E7AB7312BE6E800">
    <w:name w:val="DF67ED2D9BEC4C8C9E7AB7312BE6E800"/>
  </w:style>
  <w:style w:type="paragraph" w:customStyle="1" w:styleId="DE99A61C52D4498DBDA2EF3D91B19B58">
    <w:name w:val="DE99A61C52D4498DBDA2EF3D91B19B58"/>
  </w:style>
  <w:style w:type="paragraph" w:customStyle="1" w:styleId="C86B0E3EC3894EF9ADEB2EBE55617A15">
    <w:name w:val="C86B0E3EC3894EF9ADEB2EBE55617A15"/>
  </w:style>
  <w:style w:type="paragraph" w:customStyle="1" w:styleId="B07397CEB11A4AF190225C8DB7A5E3E9">
    <w:name w:val="B07397CEB11A4AF190225C8DB7A5E3E9"/>
  </w:style>
  <w:style w:type="paragraph" w:customStyle="1" w:styleId="05898AA659294FC6BA7A33ED2037C163">
    <w:name w:val="05898AA659294FC6BA7A33ED2037C163"/>
  </w:style>
  <w:style w:type="paragraph" w:customStyle="1" w:styleId="A410F97B03F1489CAACBA17F654CFDD8">
    <w:name w:val="A410F97B03F1489CAACBA17F654CFDD8"/>
  </w:style>
  <w:style w:type="paragraph" w:customStyle="1" w:styleId="2E9421A63E3F418BBD8796AA0FD1E241">
    <w:name w:val="2E9421A63E3F418BBD8796AA0FD1E241"/>
  </w:style>
  <w:style w:type="paragraph" w:customStyle="1" w:styleId="94D4CF868BE240BEA2E0B024FBE24D50">
    <w:name w:val="94D4CF868BE240BEA2E0B024FBE24D50"/>
  </w:style>
  <w:style w:type="paragraph" w:customStyle="1" w:styleId="6F7D06C4470E4661A52CF18361F288D8">
    <w:name w:val="6F7D06C4470E4661A52CF18361F288D8"/>
  </w:style>
  <w:style w:type="paragraph" w:customStyle="1" w:styleId="557FB3F794FF428792F8E0666B75C716">
    <w:name w:val="557FB3F794FF428792F8E0666B75C716"/>
  </w:style>
  <w:style w:type="paragraph" w:customStyle="1" w:styleId="45A7A74764534619834E46A5EAEA4453">
    <w:name w:val="45A7A74764534619834E46A5EAEA4453"/>
  </w:style>
  <w:style w:type="paragraph" w:customStyle="1" w:styleId="99256C2DF5964A9EA693F6CF964EE76E">
    <w:name w:val="99256C2DF5964A9EA693F6CF964EE76E"/>
  </w:style>
  <w:style w:type="paragraph" w:customStyle="1" w:styleId="49E878FDF0F14CBD8BCA55C75CB02C58">
    <w:name w:val="49E878FDF0F14CBD8BCA55C75CB02C58"/>
  </w:style>
  <w:style w:type="paragraph" w:customStyle="1" w:styleId="401C2B020BB34FC4AD05FBE8860ED952">
    <w:name w:val="401C2B020BB34FC4AD05FBE8860ED952"/>
  </w:style>
  <w:style w:type="paragraph" w:customStyle="1" w:styleId="9017491C77854DCDA9A5D7AB807CEDC0">
    <w:name w:val="9017491C77854DCDA9A5D7AB807CEDC0"/>
  </w:style>
  <w:style w:type="paragraph" w:customStyle="1" w:styleId="2D94609AE6154BD4A7729AB635C48267">
    <w:name w:val="2D94609AE6154BD4A7729AB635C48267"/>
  </w:style>
  <w:style w:type="paragraph" w:customStyle="1" w:styleId="6C7FF59B306447CFBB62F03B371C4278">
    <w:name w:val="6C7FF59B306447CFBB62F03B371C4278"/>
  </w:style>
  <w:style w:type="paragraph" w:customStyle="1" w:styleId="DA2C2F479C5E439E9F773028572E48A7">
    <w:name w:val="DA2C2F479C5E439E9F773028572E48A7"/>
  </w:style>
  <w:style w:type="paragraph" w:customStyle="1" w:styleId="7C6B7E6CC94D4886B6F2CA72B0007312">
    <w:name w:val="7C6B7E6CC94D4886B6F2CA72B0007312"/>
  </w:style>
  <w:style w:type="paragraph" w:customStyle="1" w:styleId="ED8F8F94D2A7485C9297DC422D5554F5">
    <w:name w:val="ED8F8F94D2A7485C9297DC422D5554F5"/>
  </w:style>
  <w:style w:type="paragraph" w:customStyle="1" w:styleId="B58D49C58619442AAD6D93466C03561E">
    <w:name w:val="B58D49C58619442AAD6D93466C03561E"/>
  </w:style>
  <w:style w:type="paragraph" w:customStyle="1" w:styleId="B0F0CFB0F1F446B3AFF566CE7FB62295">
    <w:name w:val="B0F0CFB0F1F446B3AFF566CE7FB62295"/>
  </w:style>
  <w:style w:type="paragraph" w:customStyle="1" w:styleId="B1C21168D9F84930869FEB3ADB6F2430">
    <w:name w:val="B1C21168D9F84930869FEB3ADB6F2430"/>
  </w:style>
  <w:style w:type="paragraph" w:customStyle="1" w:styleId="EFC8A35D3049403A955F33783108857C">
    <w:name w:val="EFC8A35D3049403A955F33783108857C"/>
  </w:style>
  <w:style w:type="paragraph" w:customStyle="1" w:styleId="5807254608D04476842EE7BD2959DDD2">
    <w:name w:val="5807254608D04476842EE7BD2959DDD2"/>
  </w:style>
  <w:style w:type="paragraph" w:customStyle="1" w:styleId="7E787DF762EE4334AB37697745F8089C">
    <w:name w:val="7E787DF762EE4334AB37697745F8089C"/>
  </w:style>
  <w:style w:type="paragraph" w:customStyle="1" w:styleId="10083C8F62CE43FAAAA77CF660D75EF4">
    <w:name w:val="10083C8F62CE43FAAAA77CF660D75EF4"/>
  </w:style>
  <w:style w:type="paragraph" w:customStyle="1" w:styleId="730CC0303673498691964BE84D34641B">
    <w:name w:val="730CC0303673498691964BE84D34641B"/>
  </w:style>
  <w:style w:type="paragraph" w:customStyle="1" w:styleId="294EAF0DC5DF484F9C5DE232773EEFF0">
    <w:name w:val="294EAF0DC5DF484F9C5DE232773EEFF0"/>
  </w:style>
  <w:style w:type="paragraph" w:customStyle="1" w:styleId="12B46184BC604A688439D26A20081A37">
    <w:name w:val="12B46184BC604A688439D26A20081A37"/>
  </w:style>
  <w:style w:type="paragraph" w:customStyle="1" w:styleId="2D119BCEE3B741E9A35E4B64F6DF57ED">
    <w:name w:val="2D119BCEE3B741E9A35E4B64F6DF57ED"/>
  </w:style>
  <w:style w:type="paragraph" w:customStyle="1" w:styleId="91A828A4A76C4AB48882127B5F733071">
    <w:name w:val="91A828A4A76C4AB48882127B5F733071"/>
  </w:style>
  <w:style w:type="paragraph" w:customStyle="1" w:styleId="7D5E1A97517547769AA365E6E3D5F77F">
    <w:name w:val="7D5E1A97517547769AA365E6E3D5F77F"/>
  </w:style>
  <w:style w:type="paragraph" w:customStyle="1" w:styleId="8A15D5A3FC974DF4B567A3E484F2BCD6">
    <w:name w:val="8A15D5A3FC974DF4B567A3E484F2BCD6"/>
  </w:style>
  <w:style w:type="paragraph" w:customStyle="1" w:styleId="F05AB40F085748F49B708F12D54221DF">
    <w:name w:val="F05AB40F085748F49B708F12D54221DF"/>
  </w:style>
  <w:style w:type="paragraph" w:customStyle="1" w:styleId="9E96F373D7AD4627A3D9C2D04DAB678A">
    <w:name w:val="9E96F373D7AD4627A3D9C2D04DAB678A"/>
  </w:style>
  <w:style w:type="paragraph" w:customStyle="1" w:styleId="581F5958C9C34DABAB4A361034FF186F">
    <w:name w:val="581F5958C9C34DABAB4A361034FF186F"/>
  </w:style>
  <w:style w:type="paragraph" w:customStyle="1" w:styleId="E989281337D14EBE8940C61059CADD60">
    <w:name w:val="E989281337D14EBE8940C61059CADD60"/>
  </w:style>
  <w:style w:type="paragraph" w:customStyle="1" w:styleId="86A5AA4AC79444B6890A31CF22CF5687">
    <w:name w:val="86A5AA4AC79444B6890A31CF22CF5687"/>
  </w:style>
  <w:style w:type="paragraph" w:customStyle="1" w:styleId="644FD8F6C3914849A48206C2E0C802C3">
    <w:name w:val="644FD8F6C3914849A48206C2E0C802C3"/>
  </w:style>
  <w:style w:type="paragraph" w:customStyle="1" w:styleId="D675DF44BA844E3694C0116E12A79BB3">
    <w:name w:val="D675DF44BA844E3694C0116E12A79BB3"/>
  </w:style>
  <w:style w:type="paragraph" w:customStyle="1" w:styleId="F713230778F64D259FF461C6D54D47A8">
    <w:name w:val="F713230778F64D259FF461C6D54D47A8"/>
  </w:style>
  <w:style w:type="paragraph" w:customStyle="1" w:styleId="8233E9834AE24FCC882035AFD98B21E4">
    <w:name w:val="8233E9834AE24FCC882035AFD98B21E4"/>
  </w:style>
  <w:style w:type="paragraph" w:customStyle="1" w:styleId="17A1C808484F40848B6E70778C83D2C3">
    <w:name w:val="17A1C808484F40848B6E70778C83D2C3"/>
  </w:style>
  <w:style w:type="paragraph" w:customStyle="1" w:styleId="A88643E50BC14867BC5A58CCA45C3F16">
    <w:name w:val="A88643E50BC14867BC5A58CCA45C3F16"/>
  </w:style>
  <w:style w:type="paragraph" w:customStyle="1" w:styleId="AD3002618102479493C316AF3B4E7B76">
    <w:name w:val="AD3002618102479493C316AF3B4E7B76"/>
  </w:style>
  <w:style w:type="paragraph" w:customStyle="1" w:styleId="C627056622EF460396E4221712017144">
    <w:name w:val="C627056622EF460396E4221712017144"/>
  </w:style>
  <w:style w:type="paragraph" w:customStyle="1" w:styleId="E2DD22E43E9B4AA68E0D6B2A430164CE">
    <w:name w:val="E2DD22E43E9B4AA68E0D6B2A430164CE"/>
  </w:style>
  <w:style w:type="paragraph" w:customStyle="1" w:styleId="5111DCE4E19748F8B9BE976B5D8B3AB3">
    <w:name w:val="5111DCE4E19748F8B9BE976B5D8B3AB3"/>
  </w:style>
  <w:style w:type="paragraph" w:customStyle="1" w:styleId="BB6829ACC10B4445B6407E6F41687DD3">
    <w:name w:val="BB6829ACC10B4445B6407E6F41687DD3"/>
  </w:style>
  <w:style w:type="paragraph" w:customStyle="1" w:styleId="D7A181837E3B465A8CD2FF41116B419C">
    <w:name w:val="D7A181837E3B465A8CD2FF41116B419C"/>
  </w:style>
  <w:style w:type="paragraph" w:customStyle="1" w:styleId="52C739BBAB424467A1444C564889865B">
    <w:name w:val="52C739BBAB424467A1444C564889865B"/>
  </w:style>
  <w:style w:type="paragraph" w:customStyle="1" w:styleId="C64F681EFB1043DA8BF0A20C6825DCC3">
    <w:name w:val="C64F681EFB1043DA8BF0A20C6825DCC3"/>
  </w:style>
  <w:style w:type="paragraph" w:customStyle="1" w:styleId="205498E8723247CB9BA80C5B577A154B">
    <w:name w:val="205498E8723247CB9BA80C5B577A154B"/>
  </w:style>
  <w:style w:type="paragraph" w:customStyle="1" w:styleId="5CDDB750557B42E089DE0B4DC78CDFD1">
    <w:name w:val="5CDDB750557B42E089DE0B4DC78CDFD1"/>
  </w:style>
  <w:style w:type="paragraph" w:customStyle="1" w:styleId="692949091C27489A88E2DD470FBEDDCC">
    <w:name w:val="692949091C27489A88E2DD470FBEDDCC"/>
  </w:style>
  <w:style w:type="paragraph" w:customStyle="1" w:styleId="ADCF2EFD7824462F82E40FF7B4338BA7">
    <w:name w:val="ADCF2EFD7824462F82E40FF7B4338BA7"/>
  </w:style>
  <w:style w:type="paragraph" w:customStyle="1" w:styleId="D450CC1739C74EFDB41C568EE4995FAE">
    <w:name w:val="D450CC1739C74EFDB41C568EE4995FAE"/>
  </w:style>
  <w:style w:type="paragraph" w:customStyle="1" w:styleId="68251F0A15634018B54F8F30DBA206E4">
    <w:name w:val="68251F0A15634018B54F8F30DBA206E4"/>
  </w:style>
  <w:style w:type="paragraph" w:customStyle="1" w:styleId="2A6B47B30B504B8989F36BE2C48F7D20">
    <w:name w:val="2A6B47B30B504B8989F36BE2C48F7D20"/>
  </w:style>
  <w:style w:type="paragraph" w:customStyle="1" w:styleId="413175DCD69D45A98D88DB09A5E8BDC3">
    <w:name w:val="413175DCD69D45A98D88DB09A5E8BDC3"/>
  </w:style>
  <w:style w:type="paragraph" w:customStyle="1" w:styleId="570C79BE1DD648B29EDC4307170291E4">
    <w:name w:val="570C79BE1DD648B29EDC4307170291E4"/>
  </w:style>
  <w:style w:type="paragraph" w:customStyle="1" w:styleId="8F83A30BCCAF41ECB3862823C150B820">
    <w:name w:val="8F83A30BCCAF41ECB3862823C150B820"/>
  </w:style>
  <w:style w:type="paragraph" w:customStyle="1" w:styleId="269FDEECF4F24818803C47AD79988C26">
    <w:name w:val="269FDEECF4F24818803C47AD79988C26"/>
  </w:style>
  <w:style w:type="paragraph" w:customStyle="1" w:styleId="883FBD626B984D5F9D519121271A6DE2">
    <w:name w:val="883FBD626B984D5F9D519121271A6DE2"/>
  </w:style>
  <w:style w:type="paragraph" w:customStyle="1" w:styleId="8D1FB67F70394CF89BB481BE21725C20">
    <w:name w:val="8D1FB67F70394CF89BB481BE21725C20"/>
  </w:style>
  <w:style w:type="paragraph" w:customStyle="1" w:styleId="F06B106205874225A3929F7454F404EC">
    <w:name w:val="F06B106205874225A3929F7454F404EC"/>
  </w:style>
  <w:style w:type="paragraph" w:customStyle="1" w:styleId="22E0A3B3C8F740D5BE1B40B517492305">
    <w:name w:val="22E0A3B3C8F740D5BE1B40B517492305"/>
  </w:style>
  <w:style w:type="paragraph" w:customStyle="1" w:styleId="ABD2A411DC004F818181E20A39B8E13A">
    <w:name w:val="ABD2A411DC004F818181E20A39B8E13A"/>
  </w:style>
  <w:style w:type="paragraph" w:customStyle="1" w:styleId="35E61F648E1C410597D8EA6E4309FF1A">
    <w:name w:val="35E61F648E1C410597D8EA6E4309FF1A"/>
  </w:style>
  <w:style w:type="paragraph" w:customStyle="1" w:styleId="1FBCCB86D13B4C01962CE808B4D89FD6">
    <w:name w:val="1FBCCB86D13B4C01962CE808B4D89FD6"/>
  </w:style>
  <w:style w:type="paragraph" w:customStyle="1" w:styleId="7D6DAD883A664B1E8AF969E3F5C1D6DA">
    <w:name w:val="7D6DAD883A664B1E8AF969E3F5C1D6DA"/>
  </w:style>
  <w:style w:type="paragraph" w:customStyle="1" w:styleId="74243257BD0F4EACA214C94F372DC279">
    <w:name w:val="74243257BD0F4EACA214C94F372DC279"/>
  </w:style>
  <w:style w:type="paragraph" w:customStyle="1" w:styleId="5E8338FBD505420BA2078D7BC27051A7">
    <w:name w:val="5E8338FBD505420BA2078D7BC27051A7"/>
  </w:style>
  <w:style w:type="paragraph" w:customStyle="1" w:styleId="18D1FC6ECE704231B64E860F56514AF1">
    <w:name w:val="18D1FC6ECE704231B64E860F56514AF1"/>
  </w:style>
  <w:style w:type="paragraph" w:customStyle="1" w:styleId="7573A0D95FD84B9BA36535EA929FB1F7">
    <w:name w:val="7573A0D95FD84B9BA36535EA929FB1F7"/>
  </w:style>
  <w:style w:type="paragraph" w:customStyle="1" w:styleId="46B854D49F9C4164A62C98161415B4EA">
    <w:name w:val="46B854D49F9C4164A62C98161415B4EA"/>
  </w:style>
  <w:style w:type="paragraph" w:customStyle="1" w:styleId="4DC301C005C348D68BAFF7D80FFBB9E1">
    <w:name w:val="4DC301C005C348D68BAFF7D80FFBB9E1"/>
  </w:style>
  <w:style w:type="paragraph" w:customStyle="1" w:styleId="C688F40F3A60462EA0747EDBB2080411">
    <w:name w:val="C688F40F3A60462EA0747EDBB2080411"/>
  </w:style>
  <w:style w:type="paragraph" w:customStyle="1" w:styleId="018591A51A2A419982E9CF0F33B2A6CD">
    <w:name w:val="018591A51A2A419982E9CF0F33B2A6CD"/>
  </w:style>
  <w:style w:type="paragraph" w:customStyle="1" w:styleId="96B151989BCD47B9AFFAAA0F2BEB919E">
    <w:name w:val="96B151989BCD47B9AFFAAA0F2BEB919E"/>
  </w:style>
  <w:style w:type="paragraph" w:customStyle="1" w:styleId="BC8D6BADA5854B0287664C13353D8899">
    <w:name w:val="BC8D6BADA5854B0287664C13353D8899"/>
  </w:style>
  <w:style w:type="paragraph" w:customStyle="1" w:styleId="764FEE68CABF4BA08DEC2046CCDAAF2F">
    <w:name w:val="764FEE68CABF4BA08DEC2046CCDAAF2F"/>
  </w:style>
  <w:style w:type="paragraph" w:customStyle="1" w:styleId="2543DCD8233643819777125F52F75CDB">
    <w:name w:val="2543DCD8233643819777125F52F75CDB"/>
  </w:style>
  <w:style w:type="paragraph" w:customStyle="1" w:styleId="5A44F50C8E65434986AE3E63AC893973">
    <w:name w:val="5A44F50C8E65434986AE3E63AC893973"/>
  </w:style>
  <w:style w:type="paragraph" w:customStyle="1" w:styleId="D61183A5BC8044B59263F61D2C38CF4E">
    <w:name w:val="D61183A5BC8044B59263F61D2C38CF4E"/>
  </w:style>
  <w:style w:type="paragraph" w:customStyle="1" w:styleId="D90D55C1F7194548B0A00EEF4C47411F">
    <w:name w:val="D90D55C1F7194548B0A00EEF4C47411F"/>
  </w:style>
  <w:style w:type="paragraph" w:customStyle="1" w:styleId="AD30F9C70C66475B90E4CE5FC5135283">
    <w:name w:val="AD30F9C70C66475B90E4CE5FC5135283"/>
  </w:style>
  <w:style w:type="paragraph" w:customStyle="1" w:styleId="4BAC85027DDC42B9A334E58525C3B782">
    <w:name w:val="4BAC85027DDC42B9A334E58525C3B782"/>
  </w:style>
  <w:style w:type="paragraph" w:customStyle="1" w:styleId="285730B92B4C4428B6E624D436B3E202">
    <w:name w:val="285730B92B4C4428B6E624D436B3E202"/>
  </w:style>
  <w:style w:type="paragraph" w:customStyle="1" w:styleId="EB98D33E5F1D4D3384E6AAE99EB4CFE8">
    <w:name w:val="EB98D33E5F1D4D3384E6AAE99EB4CFE8"/>
  </w:style>
  <w:style w:type="paragraph" w:customStyle="1" w:styleId="0735B8DD970846969FCE6BCF9D8E1E80">
    <w:name w:val="0735B8DD970846969FCE6BCF9D8E1E80"/>
  </w:style>
  <w:style w:type="paragraph" w:customStyle="1" w:styleId="43E6C5DFB6A24FC6B19F6C744433A156">
    <w:name w:val="43E6C5DFB6A24FC6B19F6C744433A156"/>
  </w:style>
  <w:style w:type="paragraph" w:customStyle="1" w:styleId="6786A150BBBA45CEA569206942A366FD">
    <w:name w:val="6786A150BBBA45CEA569206942A366FD"/>
  </w:style>
  <w:style w:type="paragraph" w:customStyle="1" w:styleId="DF0D4F6DF1A1461BAB43AD611ACF34AA">
    <w:name w:val="DF0D4F6DF1A1461BAB43AD611ACF34AA"/>
  </w:style>
  <w:style w:type="paragraph" w:customStyle="1" w:styleId="DD62DFF16E89427A948EF20361C63C2A">
    <w:name w:val="DD62DFF16E89427A948EF20361C63C2A"/>
  </w:style>
  <w:style w:type="paragraph" w:customStyle="1" w:styleId="A0F9ABF473BF476A94F1CC057BD5FE96">
    <w:name w:val="A0F9ABF473BF476A94F1CC057BD5FE96"/>
  </w:style>
  <w:style w:type="paragraph" w:customStyle="1" w:styleId="04787921F41C4A67BCBAEDC5098EBA94">
    <w:name w:val="04787921F41C4A67BCBAEDC5098EBA94"/>
  </w:style>
  <w:style w:type="paragraph" w:customStyle="1" w:styleId="28767EBE3ADA493FBE7E12BFDB5B0AA0">
    <w:name w:val="28767EBE3ADA493FBE7E12BFDB5B0AA0"/>
  </w:style>
  <w:style w:type="paragraph" w:customStyle="1" w:styleId="42952340D01746C7A582D387FAA6431F">
    <w:name w:val="42952340D01746C7A582D387FAA6431F"/>
  </w:style>
  <w:style w:type="paragraph" w:customStyle="1" w:styleId="25C01C15FE7542E5A88F36EA3A391896">
    <w:name w:val="25C01C15FE7542E5A88F36EA3A391896"/>
  </w:style>
  <w:style w:type="paragraph" w:customStyle="1" w:styleId="16762C636D524252A41264CEB8B1775D">
    <w:name w:val="16762C636D524252A41264CEB8B1775D"/>
  </w:style>
  <w:style w:type="paragraph" w:customStyle="1" w:styleId="ED166338583C4DD898627C18A29F614B">
    <w:name w:val="ED166338583C4DD898627C18A29F614B"/>
  </w:style>
  <w:style w:type="paragraph" w:customStyle="1" w:styleId="EB9CA71FD0594A58B9769CC4B7CB1843">
    <w:name w:val="EB9CA71FD0594A58B9769CC4B7CB1843"/>
  </w:style>
  <w:style w:type="paragraph" w:customStyle="1" w:styleId="A9913FEA971D4F7F9EE75268B8FDB089">
    <w:name w:val="A9913FEA971D4F7F9EE75268B8FDB089"/>
  </w:style>
  <w:style w:type="paragraph" w:customStyle="1" w:styleId="5F91E7B504434BCC94EA2FFC0E38DBF7">
    <w:name w:val="5F91E7B504434BCC94EA2FFC0E38DBF7"/>
  </w:style>
  <w:style w:type="paragraph" w:customStyle="1" w:styleId="F15A0C109557455580D1295B1E42C22B">
    <w:name w:val="F15A0C109557455580D1295B1E42C22B"/>
  </w:style>
  <w:style w:type="paragraph" w:customStyle="1" w:styleId="A9884124757649AA88E34C95AA23BA9A">
    <w:name w:val="A9884124757649AA88E34C95AA23BA9A"/>
  </w:style>
  <w:style w:type="paragraph" w:customStyle="1" w:styleId="A9AF52850DFF466F94CA19D6BADE1161">
    <w:name w:val="A9AF52850DFF466F94CA19D6BADE1161"/>
  </w:style>
  <w:style w:type="paragraph" w:customStyle="1" w:styleId="990B9F31EBFB4588A80D2C89ED614C68">
    <w:name w:val="990B9F31EBFB4588A80D2C89ED614C68"/>
  </w:style>
  <w:style w:type="paragraph" w:customStyle="1" w:styleId="59961E671C1748D3BC235B8FAE504908">
    <w:name w:val="59961E671C1748D3BC235B8FAE504908"/>
  </w:style>
  <w:style w:type="paragraph" w:customStyle="1" w:styleId="74B9894146894C68A4F02C0F63FF7DEC">
    <w:name w:val="74B9894146894C68A4F02C0F63FF7DEC"/>
  </w:style>
  <w:style w:type="paragraph" w:customStyle="1" w:styleId="E5263A2118CB49599AC79B19C17A410F">
    <w:name w:val="E5263A2118CB49599AC79B19C17A410F"/>
  </w:style>
  <w:style w:type="paragraph" w:customStyle="1" w:styleId="7C927BBE0E684235AB1439566CB05116">
    <w:name w:val="7C927BBE0E684235AB1439566CB05116"/>
  </w:style>
  <w:style w:type="paragraph" w:customStyle="1" w:styleId="B1F0CAE09457486889C7F241F0B2D905">
    <w:name w:val="B1F0CAE09457486889C7F241F0B2D905"/>
  </w:style>
  <w:style w:type="paragraph" w:customStyle="1" w:styleId="00FD79DF9B334FF48BC715069534D6E6">
    <w:name w:val="00FD79DF9B334FF48BC715069534D6E6"/>
  </w:style>
  <w:style w:type="paragraph" w:customStyle="1" w:styleId="8E79AFC2BA314E709738931CAB2D62B3">
    <w:name w:val="8E79AFC2BA314E709738931CAB2D62B3"/>
  </w:style>
  <w:style w:type="paragraph" w:customStyle="1" w:styleId="F9E470DC53424080915DCA083E34CBF5">
    <w:name w:val="F9E470DC53424080915DCA083E34CBF5"/>
  </w:style>
  <w:style w:type="paragraph" w:customStyle="1" w:styleId="B1F9C9BBE7E44ACE971677E6299624D1">
    <w:name w:val="B1F9C9BBE7E44ACE971677E6299624D1"/>
  </w:style>
  <w:style w:type="paragraph" w:customStyle="1" w:styleId="413F9CBF54664191A8D1D39542F7164D">
    <w:name w:val="413F9CBF54664191A8D1D39542F7164D"/>
  </w:style>
  <w:style w:type="paragraph" w:customStyle="1" w:styleId="5C2F2A3AA007407AB8FD688D10D62735">
    <w:name w:val="5C2F2A3AA007407AB8FD688D10D62735"/>
  </w:style>
  <w:style w:type="paragraph" w:customStyle="1" w:styleId="FFAF450C69C44D92BFD69624C739235D">
    <w:name w:val="FFAF450C69C44D92BFD69624C739235D"/>
  </w:style>
  <w:style w:type="paragraph" w:customStyle="1" w:styleId="CCB27A33A9CE4310970DBA4CD74B84AF">
    <w:name w:val="CCB27A33A9CE4310970DBA4CD74B84AF"/>
  </w:style>
  <w:style w:type="paragraph" w:customStyle="1" w:styleId="42BDBC9C469B45ECA8AD94CDE906F645">
    <w:name w:val="42BDBC9C469B45ECA8AD94CDE906F645"/>
  </w:style>
  <w:style w:type="paragraph" w:customStyle="1" w:styleId="3C123298252D4B3D919CFBFEDE71247F">
    <w:name w:val="3C123298252D4B3D919CFBFEDE71247F"/>
  </w:style>
  <w:style w:type="paragraph" w:customStyle="1" w:styleId="F5C840F8FF37435AAB203CE41EF0FFF0">
    <w:name w:val="F5C840F8FF37435AAB203CE41EF0FFF0"/>
  </w:style>
  <w:style w:type="paragraph" w:customStyle="1" w:styleId="52AF1446007E4E9092F86D8CFACC7313">
    <w:name w:val="52AF1446007E4E9092F86D8CFACC7313"/>
  </w:style>
  <w:style w:type="paragraph" w:customStyle="1" w:styleId="0DDF272EF3984E2D95AD49999A9D3F42">
    <w:name w:val="0DDF272EF3984E2D95AD49999A9D3F42"/>
  </w:style>
  <w:style w:type="paragraph" w:customStyle="1" w:styleId="AC7DD407821E48E492103CA6EECD900D">
    <w:name w:val="AC7DD407821E48E492103CA6EECD900D"/>
  </w:style>
  <w:style w:type="paragraph" w:customStyle="1" w:styleId="C7232702E23545DCABA6F149035B5297">
    <w:name w:val="C7232702E23545DCABA6F149035B5297"/>
  </w:style>
  <w:style w:type="paragraph" w:customStyle="1" w:styleId="C7E1C52367D04D99B659D2D069A4F451">
    <w:name w:val="C7E1C52367D04D99B659D2D069A4F451"/>
  </w:style>
  <w:style w:type="paragraph" w:customStyle="1" w:styleId="5C1C39408EB24EED903E7D82172B3BBB">
    <w:name w:val="5C1C39408EB24EED903E7D82172B3BBB"/>
  </w:style>
  <w:style w:type="paragraph" w:customStyle="1" w:styleId="14E78CC126AD4EBCA9D038B09066DFDA">
    <w:name w:val="14E78CC126AD4EBCA9D038B09066DFDA"/>
  </w:style>
  <w:style w:type="paragraph" w:customStyle="1" w:styleId="B0EC15DBBC07483CB53D13720800288D">
    <w:name w:val="B0EC15DBBC07483CB53D13720800288D"/>
  </w:style>
  <w:style w:type="paragraph" w:customStyle="1" w:styleId="C3350F6DC2524D27BF91ECC3691D440A">
    <w:name w:val="C3350F6DC2524D27BF91ECC3691D440A"/>
  </w:style>
  <w:style w:type="paragraph" w:customStyle="1" w:styleId="AC4D557C7173421EA74052259907209E">
    <w:name w:val="AC4D557C7173421EA74052259907209E"/>
  </w:style>
  <w:style w:type="paragraph" w:customStyle="1" w:styleId="E86D196D5EE0474ABF6369DC44A0D206">
    <w:name w:val="E86D196D5EE0474ABF6369DC44A0D206"/>
  </w:style>
  <w:style w:type="paragraph" w:customStyle="1" w:styleId="06C6B2F465AD434CBB2701796FA82199">
    <w:name w:val="06C6B2F465AD434CBB2701796FA82199"/>
  </w:style>
  <w:style w:type="paragraph" w:customStyle="1" w:styleId="31E94A9D60844A48837B09B070D965A7">
    <w:name w:val="31E94A9D60844A48837B09B070D965A7"/>
  </w:style>
  <w:style w:type="paragraph" w:customStyle="1" w:styleId="6DE1E1390580441C8FAADF8BFB4B37A2">
    <w:name w:val="6DE1E1390580441C8FAADF8BFB4B37A2"/>
  </w:style>
  <w:style w:type="paragraph" w:customStyle="1" w:styleId="6E8EA2E635FF4A7E9AF6ED1FF0EDF11A">
    <w:name w:val="6E8EA2E635FF4A7E9AF6ED1FF0EDF11A"/>
  </w:style>
  <w:style w:type="paragraph" w:customStyle="1" w:styleId="B3CCD9E6AA2249D3886F157FE551E564">
    <w:name w:val="B3CCD9E6AA2249D3886F157FE551E564"/>
  </w:style>
  <w:style w:type="paragraph" w:customStyle="1" w:styleId="D390AECCDD3148B0BA4E1873383243DE">
    <w:name w:val="D390AECCDD3148B0BA4E1873383243DE"/>
  </w:style>
  <w:style w:type="paragraph" w:customStyle="1" w:styleId="1571958B3457465F8A3A55CB49C75EF4">
    <w:name w:val="1571958B3457465F8A3A55CB49C75EF4"/>
  </w:style>
  <w:style w:type="paragraph" w:customStyle="1" w:styleId="AD15A7F969024A45B947BACA4F18211D">
    <w:name w:val="AD15A7F969024A45B947BACA4F18211D"/>
  </w:style>
  <w:style w:type="paragraph" w:customStyle="1" w:styleId="4964AF3A286D42B290341F4680C90C92">
    <w:name w:val="4964AF3A286D42B290341F4680C90C92"/>
  </w:style>
  <w:style w:type="paragraph" w:customStyle="1" w:styleId="C5B04E0D248C4D43B901CC64A198D024">
    <w:name w:val="C5B04E0D248C4D43B901CC64A198D024"/>
  </w:style>
  <w:style w:type="paragraph" w:customStyle="1" w:styleId="D3B6006FB10C430F86C5017DCD9245BD">
    <w:name w:val="D3B6006FB10C430F86C5017DCD9245BD"/>
  </w:style>
  <w:style w:type="paragraph" w:customStyle="1" w:styleId="82A5E7562C854672A8E654D473791A82">
    <w:name w:val="82A5E7562C854672A8E654D473791A82"/>
  </w:style>
  <w:style w:type="paragraph" w:customStyle="1" w:styleId="ADF1C8E1A7E4459A8B8BC3DF0B1672DE">
    <w:name w:val="ADF1C8E1A7E4459A8B8BC3DF0B1672DE"/>
  </w:style>
  <w:style w:type="paragraph" w:customStyle="1" w:styleId="B81A814CC1074EA9BF2D3D05E351AD62">
    <w:name w:val="B81A814CC1074EA9BF2D3D05E351AD62"/>
  </w:style>
  <w:style w:type="paragraph" w:customStyle="1" w:styleId="40AC03CED8064268B17CC370FE9F84BE">
    <w:name w:val="40AC03CED8064268B17CC370FE9F84BE"/>
  </w:style>
  <w:style w:type="paragraph" w:customStyle="1" w:styleId="9B4BF1FF15014CA0B94FC6C259848FF7">
    <w:name w:val="9B4BF1FF15014CA0B94FC6C259848FF7"/>
  </w:style>
  <w:style w:type="paragraph" w:customStyle="1" w:styleId="0EACA2F0654644819BDAF59027129DB4">
    <w:name w:val="0EACA2F0654644819BDAF59027129DB4"/>
  </w:style>
  <w:style w:type="paragraph" w:customStyle="1" w:styleId="E71920BCD45C42E88C5131BC15CAFB4B">
    <w:name w:val="E71920BCD45C42E88C5131BC15CAFB4B"/>
  </w:style>
  <w:style w:type="paragraph" w:customStyle="1" w:styleId="B71D7B1FEB1B4C868AB42DC286115A56">
    <w:name w:val="B71D7B1FEB1B4C868AB42DC286115A56"/>
  </w:style>
  <w:style w:type="paragraph" w:customStyle="1" w:styleId="3C288239809A4F03A9AA8A28FD537159">
    <w:name w:val="3C288239809A4F03A9AA8A28FD537159"/>
  </w:style>
  <w:style w:type="paragraph" w:customStyle="1" w:styleId="27BAA13BC2E84AFCAE6806CEB15FD6C6">
    <w:name w:val="27BAA13BC2E84AFCAE6806CEB15FD6C6"/>
  </w:style>
  <w:style w:type="paragraph" w:customStyle="1" w:styleId="13B6FBFC60804532AA15007BCFAC2B65">
    <w:name w:val="13B6FBFC60804532AA15007BCFAC2B65"/>
  </w:style>
  <w:style w:type="paragraph" w:customStyle="1" w:styleId="9271479FF60747CDB3C5BA36C1A152E9">
    <w:name w:val="9271479FF60747CDB3C5BA36C1A152E9"/>
  </w:style>
  <w:style w:type="paragraph" w:customStyle="1" w:styleId="26DA24127C9B443286CA723905638FAF">
    <w:name w:val="26DA24127C9B443286CA723905638FAF"/>
  </w:style>
  <w:style w:type="paragraph" w:customStyle="1" w:styleId="F085AE4130C0457B922EACA884ABE080">
    <w:name w:val="F085AE4130C0457B922EACA884ABE080"/>
  </w:style>
  <w:style w:type="paragraph" w:customStyle="1" w:styleId="234F2A006FEB48CDA4F043C10C0A98F9">
    <w:name w:val="234F2A006FEB48CDA4F043C10C0A98F9"/>
  </w:style>
  <w:style w:type="paragraph" w:customStyle="1" w:styleId="1B9EAE23E4C844F5A38A241855562965">
    <w:name w:val="1B9EAE23E4C844F5A38A241855562965"/>
  </w:style>
  <w:style w:type="paragraph" w:customStyle="1" w:styleId="2C390B1298FD494A8127C895FE8E5EEF">
    <w:name w:val="2C390B1298FD494A8127C895FE8E5EEF"/>
  </w:style>
  <w:style w:type="paragraph" w:customStyle="1" w:styleId="CDE6276885E843FEB8F7B98D497583CA">
    <w:name w:val="CDE6276885E843FEB8F7B98D497583CA"/>
  </w:style>
  <w:style w:type="paragraph" w:customStyle="1" w:styleId="59AEE26240464659840E25C60522004C">
    <w:name w:val="59AEE26240464659840E25C60522004C"/>
  </w:style>
  <w:style w:type="paragraph" w:customStyle="1" w:styleId="9F7CC50C7AC74E6DB4585780C409792F">
    <w:name w:val="9F7CC50C7AC74E6DB4585780C409792F"/>
  </w:style>
  <w:style w:type="paragraph" w:customStyle="1" w:styleId="EAACF9EBB67F412CBBD94986DD0FEB4B">
    <w:name w:val="EAACF9EBB67F412CBBD94986DD0FEB4B"/>
  </w:style>
  <w:style w:type="paragraph" w:customStyle="1" w:styleId="3CD52B64098E4800B45E39A67832C36F">
    <w:name w:val="3CD52B64098E4800B45E39A67832C36F"/>
  </w:style>
  <w:style w:type="paragraph" w:customStyle="1" w:styleId="899EE5C1B8474F9D8AF03A697A0659DA">
    <w:name w:val="899EE5C1B8474F9D8AF03A697A0659DA"/>
  </w:style>
  <w:style w:type="paragraph" w:customStyle="1" w:styleId="433D3D9168C84276830675371E688E2B">
    <w:name w:val="433D3D9168C84276830675371E688E2B"/>
  </w:style>
  <w:style w:type="paragraph" w:customStyle="1" w:styleId="347D9605BCBD40EBBE76B98294755155">
    <w:name w:val="347D9605BCBD40EBBE76B98294755155"/>
  </w:style>
  <w:style w:type="paragraph" w:customStyle="1" w:styleId="10C499EE8B7547FBAEE4D45870EDAB2F">
    <w:name w:val="10C499EE8B7547FBAEE4D45870EDAB2F"/>
  </w:style>
  <w:style w:type="paragraph" w:customStyle="1" w:styleId="735D3C46CB81490383A96E1A168B17BE">
    <w:name w:val="735D3C46CB81490383A96E1A168B17BE"/>
  </w:style>
  <w:style w:type="paragraph" w:customStyle="1" w:styleId="4E8528B9DFD04F478E548EC2221F40C4">
    <w:name w:val="4E8528B9DFD04F478E548EC2221F40C4"/>
  </w:style>
  <w:style w:type="paragraph" w:customStyle="1" w:styleId="E5CE05617E6348C7B4F8EDC9F4353FFC">
    <w:name w:val="E5CE05617E6348C7B4F8EDC9F4353FFC"/>
  </w:style>
  <w:style w:type="paragraph" w:customStyle="1" w:styleId="E313DBA64A44498C919C91A8D1FA6542">
    <w:name w:val="E313DBA64A44498C919C91A8D1FA6542"/>
  </w:style>
  <w:style w:type="paragraph" w:customStyle="1" w:styleId="196E041555BC4E7A858BF2901F2B4C6B">
    <w:name w:val="196E041555BC4E7A858BF2901F2B4C6B"/>
  </w:style>
  <w:style w:type="paragraph" w:customStyle="1" w:styleId="E6CACA90237749ECB1CA9D3B0B767C94">
    <w:name w:val="E6CACA90237749ECB1CA9D3B0B767C94"/>
  </w:style>
  <w:style w:type="paragraph" w:customStyle="1" w:styleId="3BD691DFA2B04A53B3F34C16878DD090">
    <w:name w:val="3BD691DFA2B04A53B3F34C16878DD090"/>
  </w:style>
  <w:style w:type="paragraph" w:customStyle="1" w:styleId="992C5356FAC440E695CB4098BA849FEF">
    <w:name w:val="992C5356FAC440E695CB4098BA849FEF"/>
  </w:style>
  <w:style w:type="paragraph" w:customStyle="1" w:styleId="723E403261654101BEF3CBE9438910C5">
    <w:name w:val="723E403261654101BEF3CBE9438910C5"/>
  </w:style>
  <w:style w:type="paragraph" w:customStyle="1" w:styleId="DC34BF1981344A81ABE4984F8F7A6C79">
    <w:name w:val="DC34BF1981344A81ABE4984F8F7A6C79"/>
  </w:style>
  <w:style w:type="paragraph" w:customStyle="1" w:styleId="E30C76AB1E124BCDB1E3A9FDB58D9F9C">
    <w:name w:val="E30C76AB1E124BCDB1E3A9FDB58D9F9C"/>
  </w:style>
  <w:style w:type="paragraph" w:customStyle="1" w:styleId="AF266AB99E5741879FCA27D906752A1C">
    <w:name w:val="AF266AB99E5741879FCA27D906752A1C"/>
  </w:style>
  <w:style w:type="paragraph" w:customStyle="1" w:styleId="03FF82B6DB28425A8D5138FB607791AD">
    <w:name w:val="03FF82B6DB28425A8D5138FB607791AD"/>
  </w:style>
  <w:style w:type="paragraph" w:customStyle="1" w:styleId="DC3AA02CDBFE4BD29FE128865FA98E8B">
    <w:name w:val="DC3AA02CDBFE4BD29FE128865FA98E8B"/>
  </w:style>
  <w:style w:type="paragraph" w:customStyle="1" w:styleId="1A9261BE661148808C701D33EB182557">
    <w:name w:val="1A9261BE661148808C701D33EB182557"/>
  </w:style>
  <w:style w:type="paragraph" w:customStyle="1" w:styleId="8293804141C6422B9F9426AC4BEB11C0">
    <w:name w:val="8293804141C6422B9F9426AC4BEB11C0"/>
  </w:style>
  <w:style w:type="paragraph" w:customStyle="1" w:styleId="E532F24AEB1D4368A0D6C324306AE968">
    <w:name w:val="E532F24AEB1D4368A0D6C324306AE968"/>
  </w:style>
  <w:style w:type="paragraph" w:customStyle="1" w:styleId="69CB23A6B74F4CCC9A8A78708E64543D">
    <w:name w:val="69CB23A6B74F4CCC9A8A78708E64543D"/>
  </w:style>
  <w:style w:type="paragraph" w:customStyle="1" w:styleId="F1E8C33BFCA4462D9158699D07773381">
    <w:name w:val="F1E8C33BFCA4462D9158699D07773381"/>
  </w:style>
  <w:style w:type="paragraph" w:customStyle="1" w:styleId="4E76C50E04E548B9A412797F65591FEC">
    <w:name w:val="4E76C50E04E548B9A412797F65591FEC"/>
  </w:style>
  <w:style w:type="paragraph" w:customStyle="1" w:styleId="EF3EE7467C49418EB80C108C63D41E7F">
    <w:name w:val="EF3EE7467C49418EB80C108C63D41E7F"/>
  </w:style>
  <w:style w:type="paragraph" w:customStyle="1" w:styleId="7283CEB661C047E2AFC472039D3DDC53">
    <w:name w:val="7283CEB661C047E2AFC472039D3DDC53"/>
  </w:style>
  <w:style w:type="paragraph" w:customStyle="1" w:styleId="B0D2A14E276D4E54AFC8A4A4F6951EC0">
    <w:name w:val="B0D2A14E276D4E54AFC8A4A4F6951EC0"/>
  </w:style>
  <w:style w:type="paragraph" w:customStyle="1" w:styleId="F808470DB08240C99D1C546A6E01F223">
    <w:name w:val="F808470DB08240C99D1C546A6E01F223"/>
  </w:style>
  <w:style w:type="paragraph" w:customStyle="1" w:styleId="A202B3B9319A439EA8B62C6DC5122B6C">
    <w:name w:val="A202B3B9319A439EA8B62C6DC5122B6C"/>
  </w:style>
  <w:style w:type="paragraph" w:customStyle="1" w:styleId="79A0A97C402B4EC0B6D315FE0F80D588">
    <w:name w:val="79A0A97C402B4EC0B6D315FE0F80D588"/>
  </w:style>
  <w:style w:type="paragraph" w:customStyle="1" w:styleId="3EC7D281F2194D29B0B7DE774B000B2A">
    <w:name w:val="3EC7D281F2194D29B0B7DE774B000B2A"/>
  </w:style>
  <w:style w:type="paragraph" w:customStyle="1" w:styleId="1767212DA08B4BD8B9392E98C944B7D6">
    <w:name w:val="1767212DA08B4BD8B9392E98C944B7D6"/>
  </w:style>
  <w:style w:type="paragraph" w:customStyle="1" w:styleId="EB7CA25F39204581A07C2DD47F3E8420">
    <w:name w:val="EB7CA25F39204581A07C2DD47F3E8420"/>
  </w:style>
  <w:style w:type="paragraph" w:customStyle="1" w:styleId="36883A40AD89495DB789CC4384004C92">
    <w:name w:val="36883A40AD89495DB789CC4384004C92"/>
  </w:style>
  <w:style w:type="paragraph" w:customStyle="1" w:styleId="25A5FAF1C9C44952A78020240B890902">
    <w:name w:val="25A5FAF1C9C44952A78020240B890902"/>
  </w:style>
  <w:style w:type="paragraph" w:customStyle="1" w:styleId="DC2305329E7E4248BA9F0A21645D600D">
    <w:name w:val="DC2305329E7E4248BA9F0A21645D600D"/>
  </w:style>
  <w:style w:type="paragraph" w:customStyle="1" w:styleId="C2D4D76C38A3465C81A00530428A13FF">
    <w:name w:val="C2D4D76C38A3465C81A00530428A13FF"/>
  </w:style>
  <w:style w:type="paragraph" w:customStyle="1" w:styleId="47CD2B03BE05436AA104ECCC6F227B99">
    <w:name w:val="47CD2B03BE05436AA104ECCC6F227B99"/>
  </w:style>
  <w:style w:type="paragraph" w:customStyle="1" w:styleId="5ED90C169DA94C0EB940D474D90F170A">
    <w:name w:val="5ED90C169DA94C0EB940D474D90F170A"/>
  </w:style>
  <w:style w:type="paragraph" w:customStyle="1" w:styleId="7083443AB22641A581522CF7269D1938">
    <w:name w:val="7083443AB22641A581522CF7269D1938"/>
  </w:style>
  <w:style w:type="paragraph" w:customStyle="1" w:styleId="5D410D4A91E24E75B30EDA5E63790852">
    <w:name w:val="5D410D4A91E24E75B30EDA5E63790852"/>
  </w:style>
  <w:style w:type="paragraph" w:customStyle="1" w:styleId="99A88438821A4CFDB10D78C55AB3BE40">
    <w:name w:val="99A88438821A4CFDB10D78C55AB3BE40"/>
  </w:style>
  <w:style w:type="paragraph" w:customStyle="1" w:styleId="8270C158356444E191869426C7CD7754">
    <w:name w:val="8270C158356444E191869426C7CD7754"/>
  </w:style>
  <w:style w:type="paragraph" w:customStyle="1" w:styleId="03E428975A99481DA923049810EC2A5C">
    <w:name w:val="03E428975A99481DA923049810EC2A5C"/>
  </w:style>
  <w:style w:type="paragraph" w:customStyle="1" w:styleId="0DD2404E257A4B4CA0D1B549ACBC02DE">
    <w:name w:val="0DD2404E257A4B4CA0D1B549ACBC02DE"/>
  </w:style>
  <w:style w:type="paragraph" w:customStyle="1" w:styleId="3BF249A19A324415B42317AD34CEEFE1">
    <w:name w:val="3BF249A19A324415B42317AD34CEEFE1"/>
  </w:style>
  <w:style w:type="paragraph" w:customStyle="1" w:styleId="CB64B6D12FF946619AF3904888DCEDB1">
    <w:name w:val="CB64B6D12FF946619AF3904888DCEDB1"/>
  </w:style>
  <w:style w:type="paragraph" w:customStyle="1" w:styleId="2ECCCB926A8B40F3BCBFD37C94E052C7">
    <w:name w:val="2ECCCB926A8B40F3BCBFD37C94E052C7"/>
  </w:style>
  <w:style w:type="paragraph" w:customStyle="1" w:styleId="F545893B46AE49F4B236D2A7E8B38B9B">
    <w:name w:val="F545893B46AE49F4B236D2A7E8B38B9B"/>
  </w:style>
  <w:style w:type="paragraph" w:customStyle="1" w:styleId="F8CF1FABC474429C85EF66C4DA9F3047">
    <w:name w:val="F8CF1FABC474429C85EF66C4DA9F3047"/>
  </w:style>
  <w:style w:type="paragraph" w:customStyle="1" w:styleId="92647B4577F6466E892BC13ABBF10973">
    <w:name w:val="92647B4577F6466E892BC13ABBF10973"/>
  </w:style>
  <w:style w:type="paragraph" w:customStyle="1" w:styleId="0BC91A84AEFF4A0DB4797566578D2B14">
    <w:name w:val="0BC91A84AEFF4A0DB4797566578D2B14"/>
  </w:style>
  <w:style w:type="paragraph" w:customStyle="1" w:styleId="DF40EB2F1587452E8BB8C3CA7FF4668F">
    <w:name w:val="DF40EB2F1587452E8BB8C3CA7FF4668F"/>
  </w:style>
  <w:style w:type="paragraph" w:customStyle="1" w:styleId="984057A1FC6140BABC357FD8CAA5012A">
    <w:name w:val="984057A1FC6140BABC357FD8CAA5012A"/>
  </w:style>
  <w:style w:type="paragraph" w:customStyle="1" w:styleId="AF2C1AB0A9564751B1DB824DDB740352">
    <w:name w:val="AF2C1AB0A9564751B1DB824DDB740352"/>
  </w:style>
  <w:style w:type="paragraph" w:customStyle="1" w:styleId="5C559AC89CE541E1B13FF2EF598E10AE">
    <w:name w:val="5C559AC89CE541E1B13FF2EF598E10AE"/>
  </w:style>
  <w:style w:type="paragraph" w:customStyle="1" w:styleId="D90B024CFA06497290DA15AAB49FE5FE">
    <w:name w:val="D90B024CFA06497290DA15AAB49FE5FE"/>
  </w:style>
  <w:style w:type="paragraph" w:customStyle="1" w:styleId="5F17304E3D1A4843B2600AEBEBB291E6">
    <w:name w:val="5F17304E3D1A4843B2600AEBEBB291E6"/>
  </w:style>
  <w:style w:type="paragraph" w:customStyle="1" w:styleId="ED5F265625094E0A97B101DD925AAD6E">
    <w:name w:val="ED5F265625094E0A97B101DD925AAD6E"/>
  </w:style>
  <w:style w:type="paragraph" w:customStyle="1" w:styleId="FA105F757DC44D42869091327C308A97">
    <w:name w:val="FA105F757DC44D42869091327C308A97"/>
  </w:style>
  <w:style w:type="paragraph" w:customStyle="1" w:styleId="93C07E16D3EB4BEF845A642C617F2618">
    <w:name w:val="93C07E16D3EB4BEF845A642C617F2618"/>
  </w:style>
  <w:style w:type="paragraph" w:customStyle="1" w:styleId="3ECBC762D02C40A3AEBA49C6C6711D41">
    <w:name w:val="3ECBC762D02C40A3AEBA49C6C6711D41"/>
  </w:style>
  <w:style w:type="paragraph" w:customStyle="1" w:styleId="D6E4BA3B3B60424AABABC122C49208A1">
    <w:name w:val="D6E4BA3B3B60424AABABC122C49208A1"/>
  </w:style>
  <w:style w:type="paragraph" w:customStyle="1" w:styleId="BCF12BE793184F5485D523FB70020905">
    <w:name w:val="BCF12BE793184F5485D523FB70020905"/>
  </w:style>
  <w:style w:type="paragraph" w:customStyle="1" w:styleId="23D9E0318A7C400BAE117BF8822052F5">
    <w:name w:val="23D9E0318A7C400BAE117BF8822052F5"/>
  </w:style>
  <w:style w:type="paragraph" w:customStyle="1" w:styleId="E744329D7A5E44A081A396DD22656214">
    <w:name w:val="E744329D7A5E44A081A396DD22656214"/>
  </w:style>
  <w:style w:type="paragraph" w:customStyle="1" w:styleId="A40F5793C0E04E9682C9C38BC5ECCE74">
    <w:name w:val="A40F5793C0E04E9682C9C38BC5ECCE74"/>
  </w:style>
  <w:style w:type="paragraph" w:customStyle="1" w:styleId="41A747439F4740588BFD0427399D69C9">
    <w:name w:val="41A747439F4740588BFD0427399D69C9"/>
  </w:style>
  <w:style w:type="paragraph" w:customStyle="1" w:styleId="154AC23984B04DA389210EA0FDF68938">
    <w:name w:val="154AC23984B04DA389210EA0FDF68938"/>
  </w:style>
  <w:style w:type="paragraph" w:customStyle="1" w:styleId="AC6BB02214B848CD83C49CB4CC8644CA">
    <w:name w:val="AC6BB02214B848CD83C49CB4CC8644CA"/>
  </w:style>
  <w:style w:type="paragraph" w:customStyle="1" w:styleId="07F7C3E6B035413C9D3A2C8EEC1C8664">
    <w:name w:val="07F7C3E6B035413C9D3A2C8EEC1C8664"/>
  </w:style>
  <w:style w:type="paragraph" w:customStyle="1" w:styleId="D4677178609E4511BD0F647D4ECFE647">
    <w:name w:val="D4677178609E4511BD0F647D4ECFE647"/>
  </w:style>
  <w:style w:type="paragraph" w:customStyle="1" w:styleId="193DD9E69AAF4D099AA964672A08AF48">
    <w:name w:val="193DD9E69AAF4D099AA964672A08AF48"/>
  </w:style>
  <w:style w:type="paragraph" w:customStyle="1" w:styleId="9F426D3CA5AB48CC938FCB657C391EF7">
    <w:name w:val="9F426D3CA5AB48CC938FCB657C391EF7"/>
  </w:style>
  <w:style w:type="paragraph" w:customStyle="1" w:styleId="5B65AFEA4F1646208069CCF1923D2165">
    <w:name w:val="5B65AFEA4F1646208069CCF1923D2165"/>
  </w:style>
  <w:style w:type="paragraph" w:customStyle="1" w:styleId="1338C7540AF9430EB4213F85C27C0DB6">
    <w:name w:val="1338C7540AF9430EB4213F85C27C0DB6"/>
  </w:style>
  <w:style w:type="paragraph" w:customStyle="1" w:styleId="522F1E54A0EC4FF58F4739A07A9F9ACF">
    <w:name w:val="522F1E54A0EC4FF58F4739A07A9F9ACF"/>
  </w:style>
  <w:style w:type="paragraph" w:customStyle="1" w:styleId="C8C3AA46167143EA9D2CF8967ED9DC7A">
    <w:name w:val="C8C3AA46167143EA9D2CF8967ED9DC7A"/>
  </w:style>
  <w:style w:type="paragraph" w:customStyle="1" w:styleId="F287F01E43584EF68B20EAE694249174">
    <w:name w:val="F287F01E43584EF68B20EAE694249174"/>
  </w:style>
  <w:style w:type="paragraph" w:customStyle="1" w:styleId="697C8C1A663543369275C6399F42F977">
    <w:name w:val="697C8C1A663543369275C6399F42F977"/>
  </w:style>
  <w:style w:type="paragraph" w:customStyle="1" w:styleId="4C41D910CA164F3FA097C41B45EED41D">
    <w:name w:val="4C41D910CA164F3FA097C41B45EED41D"/>
  </w:style>
  <w:style w:type="paragraph" w:customStyle="1" w:styleId="FDF37939BBCE41CE84604A08EE268CBC">
    <w:name w:val="FDF37939BBCE41CE84604A08EE268CBC"/>
  </w:style>
  <w:style w:type="paragraph" w:customStyle="1" w:styleId="EF48CE9E9341421BB0BB1A806C27A7DF">
    <w:name w:val="EF48CE9E9341421BB0BB1A806C27A7DF"/>
  </w:style>
  <w:style w:type="paragraph" w:customStyle="1" w:styleId="F656D1E1E22B423D9FEEC4329F6D1E31">
    <w:name w:val="F656D1E1E22B423D9FEEC4329F6D1E31"/>
  </w:style>
  <w:style w:type="paragraph" w:customStyle="1" w:styleId="CC25D8C98D964E478DB23482DEE90CAB">
    <w:name w:val="CC25D8C98D964E478DB23482DEE90CAB"/>
  </w:style>
  <w:style w:type="paragraph" w:customStyle="1" w:styleId="B6AC259A81B742B683C9D4D3128F9F02">
    <w:name w:val="B6AC259A81B742B683C9D4D3128F9F02"/>
  </w:style>
  <w:style w:type="paragraph" w:customStyle="1" w:styleId="92B613408892470BACA56A538C4AA5F5">
    <w:name w:val="92B613408892470BACA56A538C4AA5F5"/>
  </w:style>
  <w:style w:type="paragraph" w:customStyle="1" w:styleId="EA95040B454D489981D70152272F6CA9">
    <w:name w:val="EA95040B454D489981D70152272F6CA9"/>
  </w:style>
  <w:style w:type="paragraph" w:customStyle="1" w:styleId="BE0D981C4C674AA0AB4A759EF3DDAB4D">
    <w:name w:val="BE0D981C4C674AA0AB4A759EF3DDAB4D"/>
  </w:style>
  <w:style w:type="paragraph" w:customStyle="1" w:styleId="8E9554770AEF494F92472B42289EE954">
    <w:name w:val="8E9554770AEF494F92472B42289EE954"/>
  </w:style>
  <w:style w:type="paragraph" w:customStyle="1" w:styleId="D59A9217B3924924A7987CA6B2E21846">
    <w:name w:val="D59A9217B3924924A7987CA6B2E21846"/>
  </w:style>
  <w:style w:type="paragraph" w:customStyle="1" w:styleId="6BC66D4871974DCBA94B2A34C0D3F36F">
    <w:name w:val="6BC66D4871974DCBA94B2A34C0D3F36F"/>
  </w:style>
  <w:style w:type="paragraph" w:customStyle="1" w:styleId="B9720FA89E834194849CBAD93A3E9EAE">
    <w:name w:val="B9720FA89E834194849CBAD93A3E9EAE"/>
  </w:style>
  <w:style w:type="paragraph" w:customStyle="1" w:styleId="FEC2D4156A6741168F452105B352F7F6">
    <w:name w:val="FEC2D4156A6741168F452105B352F7F6"/>
  </w:style>
  <w:style w:type="paragraph" w:customStyle="1" w:styleId="EAD2834C881E4219AD65C70411A86707">
    <w:name w:val="EAD2834C881E4219AD65C70411A86707"/>
  </w:style>
  <w:style w:type="paragraph" w:customStyle="1" w:styleId="12AA5EAE21E84B1491C8ED8CBE2EF1BE">
    <w:name w:val="12AA5EAE21E84B1491C8ED8CBE2EF1BE"/>
  </w:style>
  <w:style w:type="paragraph" w:customStyle="1" w:styleId="5185F6E6DFF3480A954E5E0E4B512F38">
    <w:name w:val="5185F6E6DFF3480A954E5E0E4B512F38"/>
  </w:style>
  <w:style w:type="paragraph" w:customStyle="1" w:styleId="B361822CC2E347FDB8F456E199535D8B">
    <w:name w:val="B361822CC2E347FDB8F456E199535D8B"/>
  </w:style>
  <w:style w:type="paragraph" w:customStyle="1" w:styleId="F27A84080B894C0F92E95D84B7994609">
    <w:name w:val="F27A84080B894C0F92E95D84B7994609"/>
  </w:style>
  <w:style w:type="paragraph" w:customStyle="1" w:styleId="B6BD754496CD41BDB3F67F3E39B637B7">
    <w:name w:val="B6BD754496CD41BDB3F67F3E39B637B7"/>
  </w:style>
  <w:style w:type="paragraph" w:customStyle="1" w:styleId="E86EA20E7C73419999D31CD1880A475C">
    <w:name w:val="E86EA20E7C73419999D31CD1880A475C"/>
  </w:style>
  <w:style w:type="paragraph" w:customStyle="1" w:styleId="57C51349962E408289A4DED5FC49181B">
    <w:name w:val="57C51349962E408289A4DED5FC49181B"/>
  </w:style>
  <w:style w:type="paragraph" w:customStyle="1" w:styleId="D80F29474BD84C14B88E68C904BF574E">
    <w:name w:val="D80F29474BD84C14B88E68C904BF574E"/>
  </w:style>
  <w:style w:type="paragraph" w:customStyle="1" w:styleId="A727E8D7768B4EB8B88822CC5AC88E90">
    <w:name w:val="A727E8D7768B4EB8B88822CC5AC88E90"/>
  </w:style>
  <w:style w:type="paragraph" w:customStyle="1" w:styleId="BB76DFB42BCB4033B192D8FC5AA15300">
    <w:name w:val="BB76DFB42BCB4033B192D8FC5AA15300"/>
  </w:style>
  <w:style w:type="paragraph" w:customStyle="1" w:styleId="B6C170D61BC44AB0AB6BA8E6EA2E1E3A">
    <w:name w:val="B6C170D61BC44AB0AB6BA8E6EA2E1E3A"/>
  </w:style>
  <w:style w:type="paragraph" w:customStyle="1" w:styleId="EA2EFB086EEF4D7D8A051078D5806C91">
    <w:name w:val="EA2EFB086EEF4D7D8A051078D5806C91"/>
  </w:style>
  <w:style w:type="paragraph" w:customStyle="1" w:styleId="FDDDA12806244249B48F5CD6C4B61B69">
    <w:name w:val="FDDDA12806244249B48F5CD6C4B61B69"/>
  </w:style>
  <w:style w:type="paragraph" w:customStyle="1" w:styleId="8448CD464A6D43D8B007EF462C7E13C7">
    <w:name w:val="8448CD464A6D43D8B007EF462C7E13C7"/>
  </w:style>
  <w:style w:type="paragraph" w:customStyle="1" w:styleId="02ABD444AD79448A8F6E32C398670224">
    <w:name w:val="02ABD444AD79448A8F6E32C398670224"/>
  </w:style>
  <w:style w:type="paragraph" w:customStyle="1" w:styleId="2276280C5BCF4A058E88DAE2E3F7D9F6">
    <w:name w:val="2276280C5BCF4A058E88DAE2E3F7D9F6"/>
  </w:style>
  <w:style w:type="paragraph" w:customStyle="1" w:styleId="4899AFD1E12D46798A24314AB6CC1CD3">
    <w:name w:val="4899AFD1E12D46798A24314AB6CC1CD3"/>
  </w:style>
  <w:style w:type="paragraph" w:customStyle="1" w:styleId="C88736FCED844450840F97394CAFC429">
    <w:name w:val="C88736FCED844450840F97394CAFC429"/>
  </w:style>
  <w:style w:type="paragraph" w:customStyle="1" w:styleId="6CA2F90F99D14BF1A1A2766DB19B6D37">
    <w:name w:val="6CA2F90F99D14BF1A1A2766DB19B6D37"/>
  </w:style>
  <w:style w:type="paragraph" w:customStyle="1" w:styleId="2D6D410CF26A46C9A9B87B1E803B4769">
    <w:name w:val="2D6D410CF26A46C9A9B87B1E803B4769"/>
  </w:style>
  <w:style w:type="paragraph" w:customStyle="1" w:styleId="02691EDCC6284D9CA718662AE7A46A42">
    <w:name w:val="02691EDCC6284D9CA718662AE7A46A42"/>
  </w:style>
  <w:style w:type="paragraph" w:customStyle="1" w:styleId="B5472FFC110342178D9CD76D3E15C643">
    <w:name w:val="B5472FFC110342178D9CD76D3E15C643"/>
  </w:style>
  <w:style w:type="paragraph" w:customStyle="1" w:styleId="D7A904232FC94AADBA421DAD903F5FD9">
    <w:name w:val="D7A904232FC94AADBA421DAD903F5FD9"/>
  </w:style>
  <w:style w:type="paragraph" w:customStyle="1" w:styleId="A19509C5716A47D8BAA9E4B3FBC1A5C1">
    <w:name w:val="A19509C5716A47D8BAA9E4B3FBC1A5C1"/>
  </w:style>
  <w:style w:type="paragraph" w:customStyle="1" w:styleId="271C1F0E3C514000975B1AD739348086">
    <w:name w:val="271C1F0E3C514000975B1AD739348086"/>
  </w:style>
  <w:style w:type="paragraph" w:customStyle="1" w:styleId="49709142C703412A9180B95021A54A92">
    <w:name w:val="49709142C703412A9180B95021A54A92"/>
  </w:style>
  <w:style w:type="paragraph" w:customStyle="1" w:styleId="A2EE377847D4447FA0FD106939EEE0C4">
    <w:name w:val="A2EE377847D4447FA0FD106939EEE0C4"/>
  </w:style>
  <w:style w:type="paragraph" w:customStyle="1" w:styleId="512C57F0F8064BDFB450D1B64F0DCE73">
    <w:name w:val="512C57F0F8064BDFB450D1B64F0DCE73"/>
  </w:style>
  <w:style w:type="paragraph" w:customStyle="1" w:styleId="367ACBA55A854F768BB6A314D21AD185">
    <w:name w:val="367ACBA55A854F768BB6A314D21AD185"/>
  </w:style>
  <w:style w:type="paragraph" w:customStyle="1" w:styleId="4F15606379924D9DBB1BB0F0747406BF">
    <w:name w:val="4F15606379924D9DBB1BB0F0747406BF"/>
  </w:style>
  <w:style w:type="paragraph" w:customStyle="1" w:styleId="9B5E4DF807614E0994E34ECEC11A4428">
    <w:name w:val="9B5E4DF807614E0994E34ECEC11A4428"/>
  </w:style>
  <w:style w:type="paragraph" w:customStyle="1" w:styleId="07DD62B569A5422CAC28B75570F1F825">
    <w:name w:val="07DD62B569A5422CAC28B75570F1F825"/>
  </w:style>
  <w:style w:type="paragraph" w:customStyle="1" w:styleId="9C0A25FC49304D5AA7D50B269B35E9CD">
    <w:name w:val="9C0A25FC49304D5AA7D50B269B35E9CD"/>
  </w:style>
  <w:style w:type="paragraph" w:customStyle="1" w:styleId="2385D235D5A34CF68233C382C0F0BA37">
    <w:name w:val="2385D235D5A34CF68233C382C0F0BA37"/>
  </w:style>
  <w:style w:type="paragraph" w:customStyle="1" w:styleId="A19F7179EABF4D1ABC90CD785026CC48">
    <w:name w:val="A19F7179EABF4D1ABC90CD785026CC48"/>
  </w:style>
  <w:style w:type="paragraph" w:customStyle="1" w:styleId="7E1F6CABA52A403EA5C322E419E5395C">
    <w:name w:val="7E1F6CABA52A403EA5C322E419E5395C"/>
  </w:style>
  <w:style w:type="paragraph" w:customStyle="1" w:styleId="AA08AF967F3C4E29ACC0FFB867EA674C">
    <w:name w:val="AA08AF967F3C4E29ACC0FFB867EA674C"/>
    <w:rsid w:val="006F59CF"/>
    <w:rPr>
      <w:lang w:val="en-CA" w:eastAsia="en-CA"/>
    </w:rPr>
  </w:style>
  <w:style w:type="paragraph" w:customStyle="1" w:styleId="410653936C8646E7A7087582026D7410">
    <w:name w:val="410653936C8646E7A7087582026D7410"/>
    <w:rsid w:val="006F59CF"/>
    <w:rPr>
      <w:lang w:val="en-CA" w:eastAsia="en-CA"/>
    </w:rPr>
  </w:style>
  <w:style w:type="paragraph" w:customStyle="1" w:styleId="BA8709C64BBE4E8AA2D0AB79EE32B391">
    <w:name w:val="BA8709C64BBE4E8AA2D0AB79EE32B391"/>
    <w:rsid w:val="006F59CF"/>
    <w:rPr>
      <w:lang w:val="en-CA" w:eastAsia="en-CA"/>
    </w:rPr>
  </w:style>
  <w:style w:type="paragraph" w:customStyle="1" w:styleId="2BBB850D97694B0396BC48ECC492E9A6">
    <w:name w:val="2BBB850D97694B0396BC48ECC492E9A6"/>
  </w:style>
  <w:style w:type="paragraph" w:customStyle="1" w:styleId="B80FDD70E0D14CA8A45751D7E2D94D09">
    <w:name w:val="B80FDD70E0D14CA8A45751D7E2D94D09"/>
  </w:style>
  <w:style w:type="paragraph" w:customStyle="1" w:styleId="C738A70FD35E4CFE938E72D97D75D1E4">
    <w:name w:val="C738A70FD35E4CFE938E72D97D75D1E4"/>
  </w:style>
  <w:style w:type="paragraph" w:customStyle="1" w:styleId="6C09F4A6EBF043D28829A36CD1FAD89A">
    <w:name w:val="6C09F4A6EBF043D28829A36CD1FAD89A"/>
  </w:style>
  <w:style w:type="paragraph" w:customStyle="1" w:styleId="351B29D178344918B61C3FF942F190EB">
    <w:name w:val="351B29D178344918B61C3FF942F190EB"/>
  </w:style>
  <w:style w:type="paragraph" w:customStyle="1" w:styleId="EDFE18B7EA5A43CB888F0D09E32050BA">
    <w:name w:val="EDFE18B7EA5A43CB888F0D09E32050BA"/>
  </w:style>
  <w:style w:type="paragraph" w:customStyle="1" w:styleId="B2DB862E22824871AE1153AA0D0975EC">
    <w:name w:val="B2DB862E22824871AE1153AA0D0975EC"/>
  </w:style>
  <w:style w:type="paragraph" w:customStyle="1" w:styleId="ECEB864728684A1489DCC195E5B0A716">
    <w:name w:val="ECEB864728684A1489DCC195E5B0A716"/>
  </w:style>
  <w:style w:type="paragraph" w:customStyle="1" w:styleId="02F67C8DED15488EAA12AC587BFCEA6E">
    <w:name w:val="02F67C8DED15488EAA12AC587BFCEA6E"/>
  </w:style>
  <w:style w:type="paragraph" w:customStyle="1" w:styleId="3E7C261F91704BAC88F844C604FEF788">
    <w:name w:val="3E7C261F91704BAC88F844C604FEF788"/>
  </w:style>
  <w:style w:type="paragraph" w:customStyle="1" w:styleId="C2E6406C6A03467383676ABB6C538313">
    <w:name w:val="C2E6406C6A03467383676ABB6C538313"/>
  </w:style>
  <w:style w:type="paragraph" w:customStyle="1" w:styleId="B67DB0D9BA604C74881573066A035899">
    <w:name w:val="B67DB0D9BA604C74881573066A035899"/>
  </w:style>
  <w:style w:type="paragraph" w:customStyle="1" w:styleId="58E1090396814395911730F149837D90">
    <w:name w:val="58E1090396814395911730F149837D90"/>
  </w:style>
  <w:style w:type="paragraph" w:customStyle="1" w:styleId="2F82D10A2D2B4B41A11864B6C1F0EAA1">
    <w:name w:val="2F82D10A2D2B4B41A11864B6C1F0EAA1"/>
  </w:style>
  <w:style w:type="paragraph" w:customStyle="1" w:styleId="2C30F2E8B41C41219B6E206F58FB48B5">
    <w:name w:val="2C30F2E8B41C41219B6E206F58FB48B5"/>
  </w:style>
  <w:style w:type="paragraph" w:customStyle="1" w:styleId="69AA7A14D564451C974F0111509B49E8">
    <w:name w:val="69AA7A14D564451C974F0111509B49E8"/>
    <w:rsid w:val="006F59CF"/>
    <w:rPr>
      <w:lang w:val="en-CA" w:eastAsia="en-CA"/>
    </w:rPr>
  </w:style>
  <w:style w:type="paragraph" w:customStyle="1" w:styleId="03106D106811442B92CBC049AAA451D6">
    <w:name w:val="03106D106811442B92CBC049AAA451D6"/>
    <w:rsid w:val="006F59CF"/>
    <w:rPr>
      <w:lang w:val="en-CA" w:eastAsia="en-CA"/>
    </w:rPr>
  </w:style>
  <w:style w:type="paragraph" w:customStyle="1" w:styleId="C2E37B71F5B641658D9ACE78C023BDBE">
    <w:name w:val="C2E37B71F5B641658D9ACE78C023BDBE"/>
    <w:rsid w:val="006F59CF"/>
    <w:rPr>
      <w:lang w:val="en-CA" w:eastAsia="en-CA"/>
    </w:rPr>
  </w:style>
  <w:style w:type="paragraph" w:customStyle="1" w:styleId="BB301DAEAE8E4B97A66A65EF6C168D7F">
    <w:name w:val="BB301DAEAE8E4B97A66A65EF6C168D7F"/>
    <w:rsid w:val="006F59CF"/>
    <w:rPr>
      <w:lang w:val="en-CA" w:eastAsia="en-CA"/>
    </w:rPr>
  </w:style>
  <w:style w:type="paragraph" w:customStyle="1" w:styleId="D79A217D14784133B7A4A93B145C5CAC">
    <w:name w:val="D79A217D14784133B7A4A93B145C5CAC"/>
    <w:rsid w:val="006F59CF"/>
    <w:rPr>
      <w:lang w:val="en-CA" w:eastAsia="en-CA"/>
    </w:rPr>
  </w:style>
  <w:style w:type="paragraph" w:customStyle="1" w:styleId="D680F9B667B24A2ABCECEADACBCAC32F">
    <w:name w:val="D680F9B667B24A2ABCECEADACBCAC32F"/>
    <w:rsid w:val="006F59CF"/>
    <w:rPr>
      <w:lang w:val="en-CA" w:eastAsia="en-CA"/>
    </w:rPr>
  </w:style>
  <w:style w:type="paragraph" w:customStyle="1" w:styleId="D4ABFEB17E3A432F99DF6FB505AD04DA">
    <w:name w:val="D4ABFEB17E3A432F99DF6FB505AD04DA"/>
    <w:rsid w:val="006F59CF"/>
    <w:rPr>
      <w:lang w:val="en-CA" w:eastAsia="en-CA"/>
    </w:rPr>
  </w:style>
  <w:style w:type="paragraph" w:customStyle="1" w:styleId="AB4FA9647F6B40198573BE814C422AE2">
    <w:name w:val="AB4FA9647F6B40198573BE814C422AE2"/>
    <w:rsid w:val="006F59CF"/>
    <w:rPr>
      <w:lang w:val="en-CA" w:eastAsia="en-CA"/>
    </w:rPr>
  </w:style>
  <w:style w:type="paragraph" w:customStyle="1" w:styleId="F87F9C1558AF44FEAA16FF556DE2CC93">
    <w:name w:val="F87F9C1558AF44FEAA16FF556DE2CC93"/>
    <w:rsid w:val="006F59CF"/>
    <w:rPr>
      <w:lang w:val="en-CA" w:eastAsia="en-CA"/>
    </w:rPr>
  </w:style>
  <w:style w:type="paragraph" w:customStyle="1" w:styleId="F9AB9FE6D3DA40D79F3F0C1D79BF2051">
    <w:name w:val="F9AB9FE6D3DA40D79F3F0C1D79BF2051"/>
    <w:rsid w:val="006F59CF"/>
    <w:rPr>
      <w:lang w:val="en-CA" w:eastAsia="en-CA"/>
    </w:rPr>
  </w:style>
  <w:style w:type="paragraph" w:customStyle="1" w:styleId="90815807E5DF40899B7DE3F8C3864829">
    <w:name w:val="90815807E5DF40899B7DE3F8C3864829"/>
    <w:rsid w:val="006F59CF"/>
    <w:rPr>
      <w:lang w:val="en-CA" w:eastAsia="en-CA"/>
    </w:rPr>
  </w:style>
  <w:style w:type="paragraph" w:customStyle="1" w:styleId="9D5950F7318240F8B5D3FDE433486481">
    <w:name w:val="9D5950F7318240F8B5D3FDE433486481"/>
    <w:rsid w:val="006F59CF"/>
    <w:rPr>
      <w:lang w:val="en-CA" w:eastAsia="en-CA"/>
    </w:rPr>
  </w:style>
  <w:style w:type="paragraph" w:customStyle="1" w:styleId="7704596C3ECF4374B1D9322BFDC284CF">
    <w:name w:val="7704596C3ECF4374B1D9322BFDC284CF"/>
    <w:rsid w:val="006F59CF"/>
    <w:rPr>
      <w:lang w:val="en-CA" w:eastAsia="en-CA"/>
    </w:rPr>
  </w:style>
  <w:style w:type="paragraph" w:customStyle="1" w:styleId="F339387FE3214BE9A84BB1BC3A20F421">
    <w:name w:val="F339387FE3214BE9A84BB1BC3A20F421"/>
    <w:rsid w:val="006F59CF"/>
    <w:rPr>
      <w:lang w:val="en-CA" w:eastAsia="en-CA"/>
    </w:rPr>
  </w:style>
  <w:style w:type="paragraph" w:customStyle="1" w:styleId="31F4D3FCC65C40DB9C7E18A46043C959">
    <w:name w:val="31F4D3FCC65C40DB9C7E18A46043C959"/>
    <w:rsid w:val="006F59CF"/>
    <w:rPr>
      <w:lang w:val="en-CA" w:eastAsia="en-CA"/>
    </w:rPr>
  </w:style>
  <w:style w:type="paragraph" w:customStyle="1" w:styleId="A784B300CCE04EB0AB24ACEADDA5925A">
    <w:name w:val="A784B300CCE04EB0AB24ACEADDA5925A"/>
    <w:rsid w:val="006F59CF"/>
    <w:rPr>
      <w:lang w:val="en-CA" w:eastAsia="en-CA"/>
    </w:rPr>
  </w:style>
  <w:style w:type="paragraph" w:customStyle="1" w:styleId="F671A7627E1F4325ABB43DC5D3C2791F">
    <w:name w:val="F671A7627E1F4325ABB43DC5D3C2791F"/>
    <w:rsid w:val="0064628D"/>
    <w:rPr>
      <w:lang w:val="en-CA" w:eastAsia="en-CA"/>
    </w:rPr>
  </w:style>
  <w:style w:type="paragraph" w:customStyle="1" w:styleId="2E03C335A20A44A5AC7D6C512A15426C">
    <w:name w:val="2E03C335A20A44A5AC7D6C512A15426C"/>
    <w:rsid w:val="0064628D"/>
    <w:rPr>
      <w:lang w:val="en-CA" w:eastAsia="en-CA"/>
    </w:rPr>
  </w:style>
  <w:style w:type="paragraph" w:customStyle="1" w:styleId="612EBB1A93BB4FEC8ADDED71984B9625">
    <w:name w:val="612EBB1A93BB4FEC8ADDED71984B9625"/>
    <w:rsid w:val="0064628D"/>
    <w:rPr>
      <w:lang w:val="en-CA" w:eastAsia="en-CA"/>
    </w:rPr>
  </w:style>
  <w:style w:type="paragraph" w:customStyle="1" w:styleId="D8F37114027E4596ACB42E2927E7600B">
    <w:name w:val="D8F37114027E4596ACB42E2927E7600B"/>
    <w:rsid w:val="0064628D"/>
    <w:rPr>
      <w:lang w:val="en-CA" w:eastAsia="en-CA"/>
    </w:rPr>
  </w:style>
  <w:style w:type="paragraph" w:customStyle="1" w:styleId="384744A7ED4C4FDEBD0839375894738F">
    <w:name w:val="384744A7ED4C4FDEBD0839375894738F"/>
    <w:rsid w:val="0064628D"/>
    <w:rPr>
      <w:lang w:val="en-CA" w:eastAsia="en-CA"/>
    </w:rPr>
  </w:style>
  <w:style w:type="paragraph" w:customStyle="1" w:styleId="A96B6A86940945B986FED99EACDCB8DC">
    <w:name w:val="A96B6A86940945B986FED99EACDCB8DC"/>
    <w:rsid w:val="0064628D"/>
    <w:rPr>
      <w:lang w:val="en-CA" w:eastAsia="en-CA"/>
    </w:rPr>
  </w:style>
  <w:style w:type="paragraph" w:customStyle="1" w:styleId="7115F35C3E394A47BC98189A1D04D366">
    <w:name w:val="7115F35C3E394A47BC98189A1D04D366"/>
    <w:rsid w:val="0064628D"/>
    <w:rPr>
      <w:lang w:val="en-CA" w:eastAsia="en-CA"/>
    </w:rPr>
  </w:style>
  <w:style w:type="paragraph" w:customStyle="1" w:styleId="85E79D53BBC740249E336B90CB8C23AC">
    <w:name w:val="85E79D53BBC740249E336B90CB8C23AC"/>
    <w:rsid w:val="0064628D"/>
    <w:rPr>
      <w:lang w:val="en-CA" w:eastAsia="en-CA"/>
    </w:rPr>
  </w:style>
  <w:style w:type="paragraph" w:customStyle="1" w:styleId="E1AB0011B79E4E9080ECA5FDF1995CEC">
    <w:name w:val="E1AB0011B79E4E9080ECA5FDF1995CEC"/>
    <w:rsid w:val="0064628D"/>
    <w:rPr>
      <w:lang w:val="en-CA" w:eastAsia="en-CA"/>
    </w:rPr>
  </w:style>
  <w:style w:type="paragraph" w:customStyle="1" w:styleId="F3274F45981249EE8F0057D9167D1DAF">
    <w:name w:val="F3274F45981249EE8F0057D9167D1DAF"/>
    <w:rsid w:val="0064628D"/>
    <w:rPr>
      <w:lang w:val="en-CA" w:eastAsia="en-CA"/>
    </w:rPr>
  </w:style>
  <w:style w:type="paragraph" w:customStyle="1" w:styleId="C104FFBAD7E14F2A9C93E3D791356980">
    <w:name w:val="C104FFBAD7E14F2A9C93E3D791356980"/>
    <w:rsid w:val="0064628D"/>
    <w:rPr>
      <w:lang w:val="en-CA" w:eastAsia="en-CA"/>
    </w:rPr>
  </w:style>
  <w:style w:type="paragraph" w:customStyle="1" w:styleId="94F9DA669CFC4A85A19E435924E2C829">
    <w:name w:val="94F9DA669CFC4A85A19E435924E2C829"/>
    <w:rsid w:val="0064628D"/>
    <w:rPr>
      <w:lang w:val="en-CA" w:eastAsia="en-CA"/>
    </w:rPr>
  </w:style>
  <w:style w:type="paragraph" w:customStyle="1" w:styleId="105CB3719E314A0DB61F3404AC5CED84">
    <w:name w:val="105CB3719E314A0DB61F3404AC5CED84"/>
    <w:rsid w:val="0064628D"/>
    <w:rPr>
      <w:lang w:val="en-CA" w:eastAsia="en-CA"/>
    </w:rPr>
  </w:style>
  <w:style w:type="paragraph" w:customStyle="1" w:styleId="0F9EBFC8EE724962B91B2A65E21C5341">
    <w:name w:val="0F9EBFC8EE724962B91B2A65E21C5341"/>
    <w:rsid w:val="0064628D"/>
    <w:rPr>
      <w:lang w:val="en-CA" w:eastAsia="en-CA"/>
    </w:rPr>
  </w:style>
  <w:style w:type="paragraph" w:customStyle="1" w:styleId="B002507C77224AEA9012BD9D2ECE742E">
    <w:name w:val="B002507C77224AEA9012BD9D2ECE742E"/>
    <w:rsid w:val="0064628D"/>
    <w:rPr>
      <w:lang w:val="en-CA" w:eastAsia="en-CA"/>
    </w:rPr>
  </w:style>
  <w:style w:type="paragraph" w:customStyle="1" w:styleId="BA365AA7DEFC4F4D8AF8C473F07B92DB">
    <w:name w:val="BA365AA7DEFC4F4D8AF8C473F07B92DB"/>
    <w:rsid w:val="0064628D"/>
    <w:rPr>
      <w:lang w:val="en-CA" w:eastAsia="en-CA"/>
    </w:rPr>
  </w:style>
  <w:style w:type="paragraph" w:customStyle="1" w:styleId="08B7C84E8F1449498CE2202633414D4A">
    <w:name w:val="08B7C84E8F1449498CE2202633414D4A"/>
    <w:rsid w:val="0064628D"/>
    <w:rPr>
      <w:lang w:val="en-CA" w:eastAsia="en-CA"/>
    </w:rPr>
  </w:style>
  <w:style w:type="paragraph" w:customStyle="1" w:styleId="CAB5244445364963ACD6FAAAD2CF99C7">
    <w:name w:val="CAB5244445364963ACD6FAAAD2CF99C7"/>
    <w:rsid w:val="0064628D"/>
    <w:rPr>
      <w:lang w:val="en-CA" w:eastAsia="en-CA"/>
    </w:rPr>
  </w:style>
  <w:style w:type="paragraph" w:customStyle="1" w:styleId="20335DBC3A704AD0AD1A06E28E475D1A">
    <w:name w:val="20335DBC3A704AD0AD1A06E28E475D1A"/>
    <w:rsid w:val="0064628D"/>
    <w:rPr>
      <w:lang w:val="en-CA" w:eastAsia="en-CA"/>
    </w:rPr>
  </w:style>
  <w:style w:type="paragraph" w:customStyle="1" w:styleId="726600D0894B43229547ECE309A43C6D">
    <w:name w:val="726600D0894B43229547ECE309A43C6D"/>
    <w:rsid w:val="0064628D"/>
    <w:rPr>
      <w:lang w:val="en-CA" w:eastAsia="en-CA"/>
    </w:rPr>
  </w:style>
  <w:style w:type="paragraph" w:customStyle="1" w:styleId="FB317B160D6443E6A756223099C25142">
    <w:name w:val="FB317B160D6443E6A756223099C25142"/>
    <w:rsid w:val="0064628D"/>
    <w:rPr>
      <w:lang w:val="en-CA" w:eastAsia="en-CA"/>
    </w:rPr>
  </w:style>
  <w:style w:type="paragraph" w:customStyle="1" w:styleId="D36F8C9717044E598958D0B4F9D3092C">
    <w:name w:val="D36F8C9717044E598958D0B4F9D3092C"/>
    <w:rsid w:val="0064628D"/>
    <w:rPr>
      <w:lang w:val="en-CA" w:eastAsia="en-CA"/>
    </w:rPr>
  </w:style>
  <w:style w:type="paragraph" w:customStyle="1" w:styleId="E7201C48761E4846A5AC21F2115D12A6">
    <w:name w:val="E7201C48761E4846A5AC21F2115D12A6"/>
    <w:rsid w:val="0064628D"/>
    <w:rPr>
      <w:lang w:val="en-CA" w:eastAsia="en-CA"/>
    </w:rPr>
  </w:style>
  <w:style w:type="paragraph" w:customStyle="1" w:styleId="2C82704079F84AAEA488D13BE86190B3">
    <w:name w:val="2C82704079F84AAEA488D13BE86190B3"/>
    <w:rsid w:val="0064628D"/>
    <w:rPr>
      <w:lang w:val="en-CA" w:eastAsia="en-CA"/>
    </w:rPr>
  </w:style>
  <w:style w:type="paragraph" w:customStyle="1" w:styleId="53CB9C8507A04EC1902D9A033043B202">
    <w:name w:val="53CB9C8507A04EC1902D9A033043B202"/>
    <w:rsid w:val="0064628D"/>
    <w:rPr>
      <w:lang w:val="en-CA" w:eastAsia="en-CA"/>
    </w:rPr>
  </w:style>
  <w:style w:type="paragraph" w:customStyle="1" w:styleId="36406384B3ED4B9FA30D51117567B2B3">
    <w:name w:val="36406384B3ED4B9FA30D51117567B2B3"/>
    <w:rsid w:val="0064628D"/>
    <w:rPr>
      <w:lang w:val="en-CA" w:eastAsia="en-CA"/>
    </w:rPr>
  </w:style>
  <w:style w:type="paragraph" w:customStyle="1" w:styleId="97DFBAEC2A8944DCAB052BF57C6E893B">
    <w:name w:val="97DFBAEC2A8944DCAB052BF57C6E893B"/>
    <w:rsid w:val="0064628D"/>
    <w:rPr>
      <w:lang w:val="en-CA" w:eastAsia="en-CA"/>
    </w:rPr>
  </w:style>
  <w:style w:type="paragraph" w:customStyle="1" w:styleId="91D09C891A174E12A7710F024F689D87">
    <w:name w:val="91D09C891A174E12A7710F024F689D87"/>
    <w:rsid w:val="0064628D"/>
    <w:rPr>
      <w:lang w:val="en-CA" w:eastAsia="en-CA"/>
    </w:rPr>
  </w:style>
  <w:style w:type="paragraph" w:customStyle="1" w:styleId="FF1D1A60977043D7B28CA1F33D24EF7A">
    <w:name w:val="FF1D1A60977043D7B28CA1F33D24EF7A"/>
    <w:rsid w:val="0064628D"/>
    <w:rPr>
      <w:lang w:val="en-CA" w:eastAsia="en-CA"/>
    </w:rPr>
  </w:style>
  <w:style w:type="paragraph" w:customStyle="1" w:styleId="B692668325E64681850479E83CFF6B04">
    <w:name w:val="B692668325E64681850479E83CFF6B04"/>
    <w:rsid w:val="0064628D"/>
    <w:rPr>
      <w:lang w:val="en-CA" w:eastAsia="en-CA"/>
    </w:rPr>
  </w:style>
  <w:style w:type="paragraph" w:customStyle="1" w:styleId="B5C3FB6DB4ED47ACB2FFDCE608497FD4">
    <w:name w:val="B5C3FB6DB4ED47ACB2FFDCE608497FD4"/>
    <w:rsid w:val="0064628D"/>
    <w:rPr>
      <w:lang w:val="en-CA" w:eastAsia="en-CA"/>
    </w:rPr>
  </w:style>
  <w:style w:type="paragraph" w:customStyle="1" w:styleId="311F8D29F1DE497EBC3D7BD793EE1F84">
    <w:name w:val="311F8D29F1DE497EBC3D7BD793EE1F84"/>
    <w:rsid w:val="0064628D"/>
    <w:rPr>
      <w:lang w:val="en-CA" w:eastAsia="en-CA"/>
    </w:rPr>
  </w:style>
  <w:style w:type="paragraph" w:customStyle="1" w:styleId="FEA20ED89617433C824BA3348A9A4B35">
    <w:name w:val="FEA20ED89617433C824BA3348A9A4B35"/>
    <w:rsid w:val="0064628D"/>
    <w:rPr>
      <w:lang w:val="en-CA" w:eastAsia="en-CA"/>
    </w:rPr>
  </w:style>
  <w:style w:type="paragraph" w:customStyle="1" w:styleId="5D3824A1201F4258BEE27FD362842025">
    <w:name w:val="5D3824A1201F4258BEE27FD362842025"/>
    <w:rsid w:val="0064628D"/>
    <w:rPr>
      <w:lang w:val="en-CA" w:eastAsia="en-CA"/>
    </w:rPr>
  </w:style>
  <w:style w:type="paragraph" w:customStyle="1" w:styleId="E205165FB72641358EB0FFC98EABF9C7">
    <w:name w:val="E205165FB72641358EB0FFC98EABF9C7"/>
    <w:rsid w:val="0064628D"/>
    <w:rPr>
      <w:lang w:val="en-CA" w:eastAsia="en-CA"/>
    </w:rPr>
  </w:style>
  <w:style w:type="paragraph" w:customStyle="1" w:styleId="420BA6A46EE34977AF2063A7957ED414">
    <w:name w:val="420BA6A46EE34977AF2063A7957ED414"/>
    <w:rsid w:val="0064628D"/>
    <w:rPr>
      <w:lang w:val="en-CA" w:eastAsia="en-CA"/>
    </w:rPr>
  </w:style>
  <w:style w:type="paragraph" w:customStyle="1" w:styleId="DB788E1127334C10A8E5F19C10D854AB">
    <w:name w:val="DB788E1127334C10A8E5F19C10D854AB"/>
    <w:rsid w:val="0064628D"/>
    <w:rPr>
      <w:lang w:val="en-CA" w:eastAsia="en-CA"/>
    </w:rPr>
  </w:style>
  <w:style w:type="paragraph" w:customStyle="1" w:styleId="50B73538209B4F05843D508E6876B91D">
    <w:name w:val="50B73538209B4F05843D508E6876B91D"/>
    <w:rsid w:val="0064628D"/>
    <w:rPr>
      <w:lang w:val="en-CA" w:eastAsia="en-CA"/>
    </w:rPr>
  </w:style>
  <w:style w:type="paragraph" w:customStyle="1" w:styleId="0036A0262C684543AD5E7F9D12B75634">
    <w:name w:val="0036A0262C684543AD5E7F9D12B75634"/>
    <w:rsid w:val="0064628D"/>
    <w:rPr>
      <w:lang w:val="en-CA" w:eastAsia="en-CA"/>
    </w:rPr>
  </w:style>
  <w:style w:type="paragraph" w:customStyle="1" w:styleId="457D7406C8B44767B64B60579F1A4654">
    <w:name w:val="457D7406C8B44767B64B60579F1A4654"/>
    <w:rsid w:val="0064628D"/>
    <w:rPr>
      <w:lang w:val="en-CA" w:eastAsia="en-CA"/>
    </w:rPr>
  </w:style>
  <w:style w:type="paragraph" w:customStyle="1" w:styleId="E09EF2A1129F4A779A3B0766F5F9AD71">
    <w:name w:val="E09EF2A1129F4A779A3B0766F5F9AD71"/>
    <w:rsid w:val="0064628D"/>
    <w:rPr>
      <w:lang w:val="en-CA" w:eastAsia="en-CA"/>
    </w:rPr>
  </w:style>
  <w:style w:type="paragraph" w:customStyle="1" w:styleId="C02243FE661A469C9CBE75FB53BC7FC8">
    <w:name w:val="C02243FE661A469C9CBE75FB53BC7FC8"/>
    <w:rsid w:val="0064628D"/>
    <w:rPr>
      <w:lang w:val="en-CA" w:eastAsia="en-CA"/>
    </w:rPr>
  </w:style>
  <w:style w:type="paragraph" w:customStyle="1" w:styleId="BDAF6DF9DA404C5DA8EA3E99198369D4">
    <w:name w:val="BDAF6DF9DA404C5DA8EA3E99198369D4"/>
    <w:rsid w:val="0064628D"/>
    <w:rPr>
      <w:lang w:val="en-CA" w:eastAsia="en-CA"/>
    </w:rPr>
  </w:style>
  <w:style w:type="paragraph" w:customStyle="1" w:styleId="0DEB2C739C8C42419994C33BC559D339">
    <w:name w:val="0DEB2C739C8C42419994C33BC559D339"/>
    <w:rsid w:val="0064628D"/>
    <w:rPr>
      <w:lang w:val="en-CA" w:eastAsia="en-CA"/>
    </w:rPr>
  </w:style>
  <w:style w:type="paragraph" w:customStyle="1" w:styleId="24D064EC81564B3793D16A52BCCE8C73">
    <w:name w:val="24D064EC81564B3793D16A52BCCE8C73"/>
    <w:rsid w:val="0064628D"/>
    <w:rPr>
      <w:lang w:val="en-CA" w:eastAsia="en-CA"/>
    </w:rPr>
  </w:style>
  <w:style w:type="paragraph" w:customStyle="1" w:styleId="C98D66EEA8754F89B3E004794CEC4F29">
    <w:name w:val="C98D66EEA8754F89B3E004794CEC4F29"/>
    <w:rsid w:val="0064628D"/>
    <w:rPr>
      <w:lang w:val="en-CA" w:eastAsia="en-CA"/>
    </w:rPr>
  </w:style>
  <w:style w:type="paragraph" w:customStyle="1" w:styleId="4DE0B10447E5437AAD7BF83309F4DDAE">
    <w:name w:val="4DE0B10447E5437AAD7BF83309F4DDAE"/>
    <w:rsid w:val="0064628D"/>
    <w:rPr>
      <w:lang w:val="en-CA" w:eastAsia="en-CA"/>
    </w:rPr>
  </w:style>
  <w:style w:type="paragraph" w:customStyle="1" w:styleId="A35EBD32B3ED45DABF0B1849DD808C06">
    <w:name w:val="A35EBD32B3ED45DABF0B1849DD808C06"/>
    <w:rsid w:val="0064628D"/>
    <w:rPr>
      <w:lang w:val="en-CA" w:eastAsia="en-CA"/>
    </w:rPr>
  </w:style>
  <w:style w:type="paragraph" w:customStyle="1" w:styleId="D41B6429795142DDBB6AB03BE8219298">
    <w:name w:val="D41B6429795142DDBB6AB03BE8219298"/>
    <w:rsid w:val="0064628D"/>
    <w:rPr>
      <w:lang w:val="en-CA" w:eastAsia="en-CA"/>
    </w:rPr>
  </w:style>
  <w:style w:type="paragraph" w:customStyle="1" w:styleId="5C64B27D7CB54DC78A9008D3C71F8FE4">
    <w:name w:val="5C64B27D7CB54DC78A9008D3C71F8FE4"/>
    <w:rsid w:val="0064628D"/>
    <w:rPr>
      <w:lang w:val="en-CA" w:eastAsia="en-CA"/>
    </w:rPr>
  </w:style>
  <w:style w:type="paragraph" w:customStyle="1" w:styleId="165C45CCDD4148168AB1AFE9D98EECBA">
    <w:name w:val="165C45CCDD4148168AB1AFE9D98EECBA"/>
    <w:rsid w:val="0064628D"/>
    <w:rPr>
      <w:lang w:val="en-CA" w:eastAsia="en-CA"/>
    </w:rPr>
  </w:style>
  <w:style w:type="paragraph" w:customStyle="1" w:styleId="21335AC7A3AD48998F2CE3B574CB39D3">
    <w:name w:val="21335AC7A3AD48998F2CE3B574CB39D3"/>
    <w:rsid w:val="0064628D"/>
    <w:rPr>
      <w:lang w:val="en-CA" w:eastAsia="en-CA"/>
    </w:rPr>
  </w:style>
  <w:style w:type="paragraph" w:customStyle="1" w:styleId="88F10D3E3DFA4991B61177E23AA7C15B">
    <w:name w:val="88F10D3E3DFA4991B61177E23AA7C15B"/>
    <w:rsid w:val="0064628D"/>
    <w:rPr>
      <w:lang w:val="en-CA" w:eastAsia="en-CA"/>
    </w:rPr>
  </w:style>
  <w:style w:type="paragraph" w:customStyle="1" w:styleId="395456BF22E747E5B4A9207598C451F3">
    <w:name w:val="395456BF22E747E5B4A9207598C451F3"/>
    <w:rsid w:val="0064628D"/>
    <w:rPr>
      <w:lang w:val="en-CA" w:eastAsia="en-CA"/>
    </w:rPr>
  </w:style>
  <w:style w:type="paragraph" w:customStyle="1" w:styleId="82C01E15C19F4EB187F25AE4A1B0F8DC">
    <w:name w:val="82C01E15C19F4EB187F25AE4A1B0F8DC"/>
    <w:rsid w:val="0064628D"/>
    <w:rPr>
      <w:lang w:val="en-CA" w:eastAsia="en-CA"/>
    </w:rPr>
  </w:style>
  <w:style w:type="paragraph" w:customStyle="1" w:styleId="FCE60A5559F846E59FB66566C8210F6B">
    <w:name w:val="FCE60A5559F846E59FB66566C8210F6B"/>
    <w:rsid w:val="0064628D"/>
    <w:rPr>
      <w:lang w:val="en-CA" w:eastAsia="en-CA"/>
    </w:rPr>
  </w:style>
  <w:style w:type="paragraph" w:customStyle="1" w:styleId="4BDC6C10CBD94CDDAEC45FF8178D50C2">
    <w:name w:val="4BDC6C10CBD94CDDAEC45FF8178D50C2"/>
    <w:rsid w:val="0064628D"/>
    <w:rPr>
      <w:lang w:val="en-CA" w:eastAsia="en-CA"/>
    </w:rPr>
  </w:style>
  <w:style w:type="paragraph" w:customStyle="1" w:styleId="E325048F5213476C841F2E80CC76B602">
    <w:name w:val="E325048F5213476C841F2E80CC76B602"/>
    <w:rsid w:val="0064628D"/>
    <w:rPr>
      <w:lang w:val="en-CA" w:eastAsia="en-CA"/>
    </w:rPr>
  </w:style>
  <w:style w:type="paragraph" w:customStyle="1" w:styleId="7385E26EDFB64BF482AACB70CCD492F0">
    <w:name w:val="7385E26EDFB64BF482AACB70CCD492F0"/>
    <w:rsid w:val="0064628D"/>
    <w:rPr>
      <w:lang w:val="en-CA" w:eastAsia="en-CA"/>
    </w:rPr>
  </w:style>
  <w:style w:type="paragraph" w:customStyle="1" w:styleId="0813B71476E5486499DFB2EF0344F587">
    <w:name w:val="0813B71476E5486499DFB2EF0344F587"/>
    <w:rsid w:val="0064628D"/>
    <w:rPr>
      <w:lang w:val="en-CA" w:eastAsia="en-CA"/>
    </w:rPr>
  </w:style>
  <w:style w:type="paragraph" w:customStyle="1" w:styleId="21805A3DD85D4E46B914B3AD9FA8C9D9">
    <w:name w:val="21805A3DD85D4E46B914B3AD9FA8C9D9"/>
    <w:rsid w:val="0064628D"/>
    <w:rPr>
      <w:lang w:val="en-CA" w:eastAsia="en-CA"/>
    </w:rPr>
  </w:style>
  <w:style w:type="paragraph" w:customStyle="1" w:styleId="6D15C0DEFFE1486493B017D1A0EFF61D">
    <w:name w:val="6D15C0DEFFE1486493B017D1A0EFF61D"/>
    <w:rsid w:val="0064628D"/>
    <w:rPr>
      <w:lang w:val="en-CA" w:eastAsia="en-CA"/>
    </w:rPr>
  </w:style>
  <w:style w:type="paragraph" w:customStyle="1" w:styleId="F5ACC4F48AEE4D13BB55C7C50BABA4C3">
    <w:name w:val="F5ACC4F48AEE4D13BB55C7C50BABA4C3"/>
    <w:rsid w:val="0064628D"/>
    <w:rPr>
      <w:lang w:val="en-CA" w:eastAsia="en-CA"/>
    </w:rPr>
  </w:style>
  <w:style w:type="paragraph" w:customStyle="1" w:styleId="E692911014FB4B1097429F0B36E5D572">
    <w:name w:val="E692911014FB4B1097429F0B36E5D572"/>
    <w:rsid w:val="0064628D"/>
    <w:rPr>
      <w:lang w:val="en-CA" w:eastAsia="en-CA"/>
    </w:rPr>
  </w:style>
  <w:style w:type="paragraph" w:customStyle="1" w:styleId="58CFA90DD9A24439BC7AA1421987509D">
    <w:name w:val="58CFA90DD9A24439BC7AA1421987509D"/>
    <w:rsid w:val="0064628D"/>
    <w:rPr>
      <w:lang w:val="en-CA" w:eastAsia="en-CA"/>
    </w:rPr>
  </w:style>
  <w:style w:type="paragraph" w:customStyle="1" w:styleId="CB3AD67D4DB0424DA5A2CA994EE87DBD">
    <w:name w:val="CB3AD67D4DB0424DA5A2CA994EE87DBD"/>
    <w:rsid w:val="0064628D"/>
    <w:rPr>
      <w:lang w:val="en-CA" w:eastAsia="en-CA"/>
    </w:rPr>
  </w:style>
  <w:style w:type="paragraph" w:customStyle="1" w:styleId="319E73ADE6A54576AB8220C72A5EBD75">
    <w:name w:val="319E73ADE6A54576AB8220C72A5EBD75"/>
    <w:rsid w:val="0064628D"/>
    <w:rPr>
      <w:lang w:val="en-CA" w:eastAsia="en-CA"/>
    </w:rPr>
  </w:style>
  <w:style w:type="paragraph" w:customStyle="1" w:styleId="455FE42CB67840CA8EE973E009C702F5">
    <w:name w:val="455FE42CB67840CA8EE973E009C702F5"/>
    <w:rsid w:val="0064628D"/>
    <w:rPr>
      <w:lang w:val="en-CA" w:eastAsia="en-CA"/>
    </w:rPr>
  </w:style>
  <w:style w:type="paragraph" w:customStyle="1" w:styleId="83A299F1505E43E5972DDCEB7FCD6728">
    <w:name w:val="83A299F1505E43E5972DDCEB7FCD6728"/>
    <w:rsid w:val="0064628D"/>
    <w:rPr>
      <w:lang w:val="en-CA" w:eastAsia="en-CA"/>
    </w:rPr>
  </w:style>
  <w:style w:type="paragraph" w:customStyle="1" w:styleId="95D3D6565465492CB8233C2692540D66">
    <w:name w:val="95D3D6565465492CB8233C2692540D66"/>
    <w:rsid w:val="0064628D"/>
    <w:rPr>
      <w:lang w:val="en-CA" w:eastAsia="en-CA"/>
    </w:rPr>
  </w:style>
  <w:style w:type="paragraph" w:customStyle="1" w:styleId="17CA7F11EF894039988AF3070A03DEA4">
    <w:name w:val="17CA7F11EF894039988AF3070A03DEA4"/>
    <w:rsid w:val="0064628D"/>
    <w:rPr>
      <w:lang w:val="en-CA" w:eastAsia="en-CA"/>
    </w:rPr>
  </w:style>
  <w:style w:type="paragraph" w:customStyle="1" w:styleId="2CABF2AF792A4C94A7A32F110C44629A">
    <w:name w:val="2CABF2AF792A4C94A7A32F110C44629A"/>
    <w:rsid w:val="0064628D"/>
    <w:rPr>
      <w:lang w:val="en-CA" w:eastAsia="en-CA"/>
    </w:rPr>
  </w:style>
  <w:style w:type="paragraph" w:customStyle="1" w:styleId="2CE9C99518474B238397214775F778C5">
    <w:name w:val="2CE9C99518474B238397214775F778C5"/>
    <w:rsid w:val="0064628D"/>
    <w:rPr>
      <w:lang w:val="en-CA" w:eastAsia="en-CA"/>
    </w:rPr>
  </w:style>
  <w:style w:type="paragraph" w:customStyle="1" w:styleId="F1CF8EF4F8284DFEBF9B12B1F1A02798">
    <w:name w:val="F1CF8EF4F8284DFEBF9B12B1F1A02798"/>
    <w:rsid w:val="0064628D"/>
    <w:rPr>
      <w:lang w:val="en-CA" w:eastAsia="en-CA"/>
    </w:rPr>
  </w:style>
  <w:style w:type="paragraph" w:customStyle="1" w:styleId="6AD357ACCBDE4A6884E712A648346211">
    <w:name w:val="6AD357ACCBDE4A6884E712A648346211"/>
    <w:rsid w:val="0064628D"/>
    <w:rPr>
      <w:lang w:val="en-CA" w:eastAsia="en-CA"/>
    </w:rPr>
  </w:style>
  <w:style w:type="paragraph" w:customStyle="1" w:styleId="F07D58E0A9AD4230BE666C6E0AA9D505">
    <w:name w:val="F07D58E0A9AD4230BE666C6E0AA9D505"/>
    <w:rsid w:val="0064628D"/>
    <w:rPr>
      <w:lang w:val="en-CA" w:eastAsia="en-CA"/>
    </w:rPr>
  </w:style>
  <w:style w:type="paragraph" w:customStyle="1" w:styleId="A24EF22AC5174997A89360AC574F0E33">
    <w:name w:val="A24EF22AC5174997A89360AC574F0E33"/>
    <w:rsid w:val="0064628D"/>
    <w:rPr>
      <w:lang w:val="en-CA" w:eastAsia="en-CA"/>
    </w:rPr>
  </w:style>
  <w:style w:type="paragraph" w:customStyle="1" w:styleId="07DBBE27E2434AE085F74187EB634F3B">
    <w:name w:val="07DBBE27E2434AE085F74187EB634F3B"/>
    <w:rsid w:val="0064628D"/>
    <w:rPr>
      <w:lang w:val="en-CA" w:eastAsia="en-CA"/>
    </w:rPr>
  </w:style>
  <w:style w:type="paragraph" w:customStyle="1" w:styleId="BCA900BBCB594675AB57661A209B65FD">
    <w:name w:val="BCA900BBCB594675AB57661A209B65FD"/>
    <w:rsid w:val="0064628D"/>
    <w:rPr>
      <w:lang w:val="en-CA" w:eastAsia="en-CA"/>
    </w:rPr>
  </w:style>
  <w:style w:type="paragraph" w:customStyle="1" w:styleId="687E505A0C144D928BE36E6FD6999333">
    <w:name w:val="687E505A0C144D928BE36E6FD6999333"/>
    <w:rsid w:val="0064628D"/>
    <w:rPr>
      <w:lang w:val="en-CA" w:eastAsia="en-CA"/>
    </w:rPr>
  </w:style>
  <w:style w:type="paragraph" w:customStyle="1" w:styleId="55ABDFDF75AE4E9794B61F248343BCD9">
    <w:name w:val="55ABDFDF75AE4E9794B61F248343BCD9"/>
    <w:rsid w:val="0064628D"/>
    <w:rPr>
      <w:lang w:val="en-CA" w:eastAsia="en-CA"/>
    </w:rPr>
  </w:style>
  <w:style w:type="paragraph" w:customStyle="1" w:styleId="D4554977F09F43F1941E38B254825C2E">
    <w:name w:val="D4554977F09F43F1941E38B254825C2E"/>
    <w:rsid w:val="0064628D"/>
    <w:rPr>
      <w:lang w:val="en-CA" w:eastAsia="en-CA"/>
    </w:rPr>
  </w:style>
  <w:style w:type="paragraph" w:customStyle="1" w:styleId="0826AB1FDB7D4323B25F1CEF86A50214">
    <w:name w:val="0826AB1FDB7D4323B25F1CEF86A50214"/>
    <w:rsid w:val="0064628D"/>
    <w:rPr>
      <w:lang w:val="en-CA" w:eastAsia="en-CA"/>
    </w:rPr>
  </w:style>
  <w:style w:type="paragraph" w:customStyle="1" w:styleId="EA13F277FDC741C985782890C8D4C0F4">
    <w:name w:val="EA13F277FDC741C985782890C8D4C0F4"/>
    <w:rsid w:val="0064628D"/>
    <w:rPr>
      <w:lang w:val="en-CA" w:eastAsia="en-CA"/>
    </w:rPr>
  </w:style>
  <w:style w:type="paragraph" w:customStyle="1" w:styleId="8681F0AE59FA4D7595DAD6C285AC7E4D">
    <w:name w:val="8681F0AE59FA4D7595DAD6C285AC7E4D"/>
    <w:rsid w:val="0064628D"/>
    <w:rPr>
      <w:lang w:val="en-CA" w:eastAsia="en-CA"/>
    </w:rPr>
  </w:style>
  <w:style w:type="paragraph" w:customStyle="1" w:styleId="B53766BF051B43BF832480F61A82B630">
    <w:name w:val="B53766BF051B43BF832480F61A82B630"/>
    <w:rsid w:val="0064628D"/>
    <w:rPr>
      <w:lang w:val="en-CA" w:eastAsia="en-CA"/>
    </w:rPr>
  </w:style>
  <w:style w:type="paragraph" w:customStyle="1" w:styleId="58C7389C1C254CDBB07AF669BD4A6303">
    <w:name w:val="58C7389C1C254CDBB07AF669BD4A6303"/>
    <w:rsid w:val="0064628D"/>
    <w:rPr>
      <w:lang w:val="en-CA" w:eastAsia="en-CA"/>
    </w:rPr>
  </w:style>
  <w:style w:type="paragraph" w:customStyle="1" w:styleId="16336F3A5EA24DFC91001D4192C32639">
    <w:name w:val="16336F3A5EA24DFC91001D4192C32639"/>
    <w:rsid w:val="0064628D"/>
    <w:rPr>
      <w:lang w:val="en-CA" w:eastAsia="en-CA"/>
    </w:rPr>
  </w:style>
  <w:style w:type="paragraph" w:customStyle="1" w:styleId="1C46CFF0CD7E4B558ED0BDCC3E08BADF">
    <w:name w:val="1C46CFF0CD7E4B558ED0BDCC3E08BADF"/>
  </w:style>
  <w:style w:type="paragraph" w:customStyle="1" w:styleId="18C4A2BE22DA4B14B663DAE66E1B141A">
    <w:name w:val="18C4A2BE22DA4B14B663DAE66E1B141A"/>
  </w:style>
  <w:style w:type="paragraph" w:customStyle="1" w:styleId="97941E6FF715421EBF5FEE90FF2EA848">
    <w:name w:val="97941E6FF715421EBF5FEE90FF2EA848"/>
    <w:rsid w:val="006F59CF"/>
    <w:rPr>
      <w:lang w:val="en-CA" w:eastAsia="en-CA"/>
    </w:rPr>
  </w:style>
  <w:style w:type="paragraph" w:customStyle="1" w:styleId="64724AC74BE84AFCB7A022A159BCAC6B">
    <w:name w:val="64724AC74BE84AFCB7A022A159BCAC6B"/>
    <w:rsid w:val="006F59CF"/>
    <w:rPr>
      <w:lang w:val="en-CA" w:eastAsia="en-CA"/>
    </w:rPr>
  </w:style>
  <w:style w:type="paragraph" w:customStyle="1" w:styleId="2FA56FF3583141F9A1ACF1725AE7A1E4">
    <w:name w:val="2FA56FF3583141F9A1ACF1725AE7A1E4"/>
    <w:rsid w:val="006F59CF"/>
    <w:rPr>
      <w:lang w:val="en-CA" w:eastAsia="en-CA"/>
    </w:rPr>
  </w:style>
  <w:style w:type="paragraph" w:customStyle="1" w:styleId="C9EC21F0AF4B492E809A1D688B97EC37">
    <w:name w:val="C9EC21F0AF4B492E809A1D688B97EC37"/>
    <w:rsid w:val="006F59CF"/>
    <w:rPr>
      <w:lang w:val="en-CA" w:eastAsia="en-CA"/>
    </w:rPr>
  </w:style>
  <w:style w:type="paragraph" w:customStyle="1" w:styleId="D090AA44522543E19C925EBF543CA76C">
    <w:name w:val="D090AA44522543E19C925EBF543CA76C"/>
    <w:rsid w:val="006F59CF"/>
    <w:rPr>
      <w:lang w:val="en-CA" w:eastAsia="en-CA"/>
    </w:rPr>
  </w:style>
  <w:style w:type="paragraph" w:customStyle="1" w:styleId="25028228A50148C0B5ACA3739AFAE63E">
    <w:name w:val="25028228A50148C0B5ACA3739AFAE63E"/>
    <w:rsid w:val="006F59CF"/>
    <w:rPr>
      <w:lang w:val="en-CA" w:eastAsia="en-CA"/>
    </w:rPr>
  </w:style>
  <w:style w:type="paragraph" w:customStyle="1" w:styleId="E5790DA035FE41F48460D4D0BA45AAB8">
    <w:name w:val="E5790DA035FE41F48460D4D0BA45AAB8"/>
    <w:rsid w:val="006F59CF"/>
    <w:rPr>
      <w:lang w:val="en-CA" w:eastAsia="en-CA"/>
    </w:rPr>
  </w:style>
  <w:style w:type="paragraph" w:customStyle="1" w:styleId="6B5B7987A7974605B1070CB54D340BC6">
    <w:name w:val="6B5B7987A7974605B1070CB54D340BC6"/>
    <w:rsid w:val="006F59CF"/>
    <w:rPr>
      <w:lang w:val="en-CA" w:eastAsia="en-CA"/>
    </w:rPr>
  </w:style>
  <w:style w:type="paragraph" w:customStyle="1" w:styleId="9107C2B6788B44F3AB076157C105FBA2">
    <w:name w:val="9107C2B6788B44F3AB076157C105FBA2"/>
    <w:rsid w:val="006F59CF"/>
    <w:rPr>
      <w:lang w:val="en-CA" w:eastAsia="en-CA"/>
    </w:rPr>
  </w:style>
  <w:style w:type="paragraph" w:customStyle="1" w:styleId="8B19D804EA8046BB8B6D120DA5D8586F">
    <w:name w:val="8B19D804EA8046BB8B6D120DA5D8586F"/>
    <w:rsid w:val="006F59CF"/>
    <w:rPr>
      <w:lang w:val="en-CA" w:eastAsia="en-CA"/>
    </w:rPr>
  </w:style>
  <w:style w:type="paragraph" w:customStyle="1" w:styleId="84FA5A77681546829BF7F74DBE9D528B">
    <w:name w:val="84FA5A77681546829BF7F74DBE9D528B"/>
    <w:rsid w:val="006F59CF"/>
    <w:rPr>
      <w:lang w:val="en-CA" w:eastAsia="en-CA"/>
    </w:rPr>
  </w:style>
  <w:style w:type="paragraph" w:customStyle="1" w:styleId="A22635AE4184489B8C115CE11B0FB9C8">
    <w:name w:val="A22635AE4184489B8C115CE11B0FB9C8"/>
    <w:rsid w:val="006F59CF"/>
    <w:rPr>
      <w:lang w:val="en-CA" w:eastAsia="en-CA"/>
    </w:rPr>
  </w:style>
  <w:style w:type="paragraph" w:customStyle="1" w:styleId="A3D7E22C8C9540DEAC2838274F3B4BD6">
    <w:name w:val="A3D7E22C8C9540DEAC2838274F3B4BD6"/>
    <w:rsid w:val="006F59CF"/>
    <w:rPr>
      <w:lang w:val="en-CA" w:eastAsia="en-CA"/>
    </w:rPr>
  </w:style>
  <w:style w:type="paragraph" w:customStyle="1" w:styleId="66B563089FB44432956D074FC38B273F">
    <w:name w:val="66B563089FB44432956D074FC38B273F"/>
    <w:rsid w:val="006F59CF"/>
    <w:rPr>
      <w:lang w:val="en-CA" w:eastAsia="en-CA"/>
    </w:rPr>
  </w:style>
  <w:style w:type="paragraph" w:customStyle="1" w:styleId="630B872C093F4588B72F30F653AE1A0F">
    <w:name w:val="630B872C093F4588B72F30F653AE1A0F"/>
    <w:rsid w:val="006F59CF"/>
    <w:rPr>
      <w:lang w:val="en-CA" w:eastAsia="en-CA"/>
    </w:rPr>
  </w:style>
  <w:style w:type="paragraph" w:customStyle="1" w:styleId="1F36F3BA81A44B2A9663A717DCDEC1C4">
    <w:name w:val="1F36F3BA81A44B2A9663A717DCDEC1C4"/>
    <w:rsid w:val="006F59CF"/>
    <w:rPr>
      <w:lang w:val="en-CA" w:eastAsia="en-CA"/>
    </w:rPr>
  </w:style>
  <w:style w:type="paragraph" w:customStyle="1" w:styleId="AD41F86918434B1F8DF8923FBE0D7870">
    <w:name w:val="AD41F86918434B1F8DF8923FBE0D7870"/>
    <w:rsid w:val="006F59CF"/>
    <w:rPr>
      <w:lang w:val="en-CA" w:eastAsia="en-CA"/>
    </w:rPr>
  </w:style>
  <w:style w:type="paragraph" w:customStyle="1" w:styleId="224D5E69F8734E76996FEC4C362D68D8">
    <w:name w:val="224D5E69F8734E76996FEC4C362D68D8"/>
    <w:rsid w:val="006F59CF"/>
    <w:rPr>
      <w:lang w:val="en-CA" w:eastAsia="en-CA"/>
    </w:rPr>
  </w:style>
  <w:style w:type="paragraph" w:customStyle="1" w:styleId="1E447B147DEF4C31A66A8EC25F8DD019">
    <w:name w:val="1E447B147DEF4C31A66A8EC25F8DD019"/>
    <w:rsid w:val="006F59CF"/>
    <w:rPr>
      <w:lang w:val="en-CA" w:eastAsia="en-CA"/>
    </w:rPr>
  </w:style>
  <w:style w:type="paragraph" w:customStyle="1" w:styleId="4CD6D0AC43BD44479195757EA3CAE1AD">
    <w:name w:val="4CD6D0AC43BD44479195757EA3CAE1AD"/>
    <w:rsid w:val="006F59CF"/>
    <w:rPr>
      <w:lang w:val="en-CA" w:eastAsia="en-CA"/>
    </w:rPr>
  </w:style>
  <w:style w:type="paragraph" w:customStyle="1" w:styleId="595FA1CAF7CB455FBA66F36D9E233538">
    <w:name w:val="595FA1CAF7CB455FBA66F36D9E233538"/>
    <w:rsid w:val="006F59CF"/>
    <w:rPr>
      <w:lang w:val="en-CA" w:eastAsia="en-CA"/>
    </w:rPr>
  </w:style>
  <w:style w:type="paragraph" w:customStyle="1" w:styleId="848720E497594135AEB1E5400045DA29">
    <w:name w:val="848720E497594135AEB1E5400045DA29"/>
    <w:rsid w:val="006F59CF"/>
    <w:rPr>
      <w:lang w:val="en-CA" w:eastAsia="en-CA"/>
    </w:rPr>
  </w:style>
  <w:style w:type="paragraph" w:customStyle="1" w:styleId="7F14F4DA581C478B9C0720480F5756A0">
    <w:name w:val="7F14F4DA581C478B9C0720480F5756A0"/>
    <w:rsid w:val="006F59CF"/>
    <w:rPr>
      <w:lang w:val="en-CA" w:eastAsia="en-CA"/>
    </w:rPr>
  </w:style>
  <w:style w:type="paragraph" w:customStyle="1" w:styleId="586B51A3BE7D4BA5A9CA1FD8A7F29467">
    <w:name w:val="586B51A3BE7D4BA5A9CA1FD8A7F29467"/>
    <w:rsid w:val="006F59CF"/>
    <w:rPr>
      <w:lang w:val="en-CA" w:eastAsia="en-CA"/>
    </w:rPr>
  </w:style>
  <w:style w:type="paragraph" w:customStyle="1" w:styleId="788A2E879F6F434FAFEBB033EFC998F6">
    <w:name w:val="788A2E879F6F434FAFEBB033EFC998F6"/>
    <w:rsid w:val="006F59CF"/>
    <w:rPr>
      <w:lang w:val="en-CA" w:eastAsia="en-CA"/>
    </w:rPr>
  </w:style>
  <w:style w:type="paragraph" w:customStyle="1" w:styleId="441176F8842F412D939172BCC4D7A816">
    <w:name w:val="441176F8842F412D939172BCC4D7A816"/>
    <w:rsid w:val="006F59CF"/>
    <w:rPr>
      <w:lang w:val="en-CA" w:eastAsia="en-CA"/>
    </w:rPr>
  </w:style>
  <w:style w:type="paragraph" w:customStyle="1" w:styleId="D86CDACCECDD4EB499F086FC8EE7547D">
    <w:name w:val="D86CDACCECDD4EB499F086FC8EE7547D"/>
    <w:rsid w:val="006F59CF"/>
    <w:rPr>
      <w:lang w:val="en-CA" w:eastAsia="en-CA"/>
    </w:rPr>
  </w:style>
  <w:style w:type="paragraph" w:customStyle="1" w:styleId="E2A24FDAE31447C88344988136250A95">
    <w:name w:val="E2A24FDAE31447C88344988136250A95"/>
    <w:rsid w:val="006F59CF"/>
    <w:rPr>
      <w:lang w:val="en-CA" w:eastAsia="en-CA"/>
    </w:rPr>
  </w:style>
  <w:style w:type="paragraph" w:customStyle="1" w:styleId="9A04C7949B35426F9E0CAE3FAD64317E">
    <w:name w:val="9A04C7949B35426F9E0CAE3FAD64317E"/>
    <w:rsid w:val="006F59CF"/>
    <w:rPr>
      <w:lang w:val="en-CA" w:eastAsia="en-CA"/>
    </w:rPr>
  </w:style>
  <w:style w:type="paragraph" w:customStyle="1" w:styleId="E20BFD69C168470982CEBB777C3AC9D8">
    <w:name w:val="E20BFD69C168470982CEBB777C3AC9D8"/>
    <w:rsid w:val="006F59CF"/>
    <w:rPr>
      <w:lang w:val="en-CA" w:eastAsia="en-CA"/>
    </w:rPr>
  </w:style>
  <w:style w:type="paragraph" w:customStyle="1" w:styleId="29F44EF7AC594D9A99BF88616B7666CD">
    <w:name w:val="29F44EF7AC594D9A99BF88616B7666CD"/>
    <w:rsid w:val="006F59CF"/>
    <w:rPr>
      <w:lang w:val="en-CA" w:eastAsia="en-CA"/>
    </w:rPr>
  </w:style>
  <w:style w:type="paragraph" w:customStyle="1" w:styleId="0A4C56790CFA409EBFFB958CA2C9D64B">
    <w:name w:val="0A4C56790CFA409EBFFB958CA2C9D64B"/>
    <w:rsid w:val="006F59CF"/>
    <w:rPr>
      <w:lang w:val="en-CA" w:eastAsia="en-CA"/>
    </w:rPr>
  </w:style>
  <w:style w:type="paragraph" w:customStyle="1" w:styleId="E028D3478E0D4417960EB97C0EC3D9E8">
    <w:name w:val="E028D3478E0D4417960EB97C0EC3D9E8"/>
    <w:rsid w:val="006F59CF"/>
    <w:rPr>
      <w:lang w:val="en-CA" w:eastAsia="en-CA"/>
    </w:rPr>
  </w:style>
  <w:style w:type="paragraph" w:customStyle="1" w:styleId="FB42A29D8403494382EA0FEB3CF72BCB">
    <w:name w:val="FB42A29D8403494382EA0FEB3CF72BCB"/>
    <w:rsid w:val="006F59CF"/>
    <w:rPr>
      <w:lang w:val="en-CA" w:eastAsia="en-CA"/>
    </w:rPr>
  </w:style>
  <w:style w:type="paragraph" w:customStyle="1" w:styleId="1C9FBC1B003F49AA935A308993A8120A">
    <w:name w:val="1C9FBC1B003F49AA935A308993A8120A"/>
    <w:rsid w:val="006F59CF"/>
    <w:rPr>
      <w:lang w:val="en-CA" w:eastAsia="en-CA"/>
    </w:rPr>
  </w:style>
  <w:style w:type="paragraph" w:customStyle="1" w:styleId="CD6C663A677341FBBF6224816BD84473">
    <w:name w:val="CD6C663A677341FBBF6224816BD84473"/>
    <w:rsid w:val="006F59CF"/>
    <w:rPr>
      <w:lang w:val="en-CA" w:eastAsia="en-CA"/>
    </w:rPr>
  </w:style>
  <w:style w:type="paragraph" w:customStyle="1" w:styleId="EA2D388469BD4117B8AE06860986DE31">
    <w:name w:val="EA2D388469BD4117B8AE06860986DE31"/>
    <w:rsid w:val="006F59CF"/>
    <w:rPr>
      <w:lang w:val="en-CA" w:eastAsia="en-CA"/>
    </w:rPr>
  </w:style>
  <w:style w:type="paragraph" w:customStyle="1" w:styleId="F867DFFCE57442CB9CC0B0A32F814585">
    <w:name w:val="F867DFFCE57442CB9CC0B0A32F814585"/>
    <w:rsid w:val="006F59CF"/>
    <w:rPr>
      <w:lang w:val="en-CA" w:eastAsia="en-CA"/>
    </w:rPr>
  </w:style>
  <w:style w:type="paragraph" w:customStyle="1" w:styleId="0432E3F362CD4BA7A5975D9E28EF621C">
    <w:name w:val="0432E3F362CD4BA7A5975D9E28EF621C"/>
    <w:rsid w:val="006F59CF"/>
    <w:rPr>
      <w:lang w:val="en-CA" w:eastAsia="en-CA"/>
    </w:rPr>
  </w:style>
  <w:style w:type="paragraph" w:customStyle="1" w:styleId="9D320BCF5D6F4031B59A7041835C9491">
    <w:name w:val="9D320BCF5D6F4031B59A7041835C9491"/>
    <w:rsid w:val="006F59CF"/>
    <w:rPr>
      <w:lang w:val="en-CA" w:eastAsia="en-CA"/>
    </w:rPr>
  </w:style>
  <w:style w:type="paragraph" w:customStyle="1" w:styleId="CBF2197A7F5A43569676529D86C18497">
    <w:name w:val="CBF2197A7F5A43569676529D86C18497"/>
    <w:rsid w:val="006F59CF"/>
    <w:rPr>
      <w:lang w:val="en-CA" w:eastAsia="en-CA"/>
    </w:rPr>
  </w:style>
  <w:style w:type="paragraph" w:customStyle="1" w:styleId="5794BE7944BF452C86CF63C4CD93F065">
    <w:name w:val="5794BE7944BF452C86CF63C4CD93F065"/>
    <w:rsid w:val="006F59CF"/>
    <w:rPr>
      <w:lang w:val="en-CA" w:eastAsia="en-CA"/>
    </w:rPr>
  </w:style>
  <w:style w:type="paragraph" w:customStyle="1" w:styleId="5BF4E208565C4611B0AE669D0BC596BB">
    <w:name w:val="5BF4E208565C4611B0AE669D0BC596BB"/>
    <w:rsid w:val="006F59CF"/>
    <w:rPr>
      <w:lang w:val="en-CA" w:eastAsia="en-CA"/>
    </w:rPr>
  </w:style>
  <w:style w:type="paragraph" w:customStyle="1" w:styleId="945A9191E2884540877675777CEC89DD">
    <w:name w:val="945A9191E2884540877675777CEC89DD"/>
    <w:rsid w:val="006F59CF"/>
    <w:rPr>
      <w:lang w:val="en-CA" w:eastAsia="en-CA"/>
    </w:rPr>
  </w:style>
  <w:style w:type="paragraph" w:customStyle="1" w:styleId="987EC9FF9AA04FB18EB5C26495802B1B">
    <w:name w:val="987EC9FF9AA04FB18EB5C26495802B1B"/>
    <w:rsid w:val="006F59CF"/>
    <w:rPr>
      <w:lang w:val="en-CA" w:eastAsia="en-CA"/>
    </w:rPr>
  </w:style>
  <w:style w:type="paragraph" w:customStyle="1" w:styleId="AD2803E9F5BF4D259263C21636B82B86">
    <w:name w:val="AD2803E9F5BF4D259263C21636B82B86"/>
    <w:rsid w:val="006F59CF"/>
    <w:rPr>
      <w:lang w:val="en-CA" w:eastAsia="en-CA"/>
    </w:rPr>
  </w:style>
  <w:style w:type="paragraph" w:customStyle="1" w:styleId="5D8C95685DE94D02A866E710937040D2">
    <w:name w:val="5D8C95685DE94D02A866E710937040D2"/>
    <w:rsid w:val="006F59CF"/>
    <w:rPr>
      <w:lang w:val="en-CA" w:eastAsia="en-CA"/>
    </w:rPr>
  </w:style>
  <w:style w:type="paragraph" w:customStyle="1" w:styleId="6758448538444B7888FBAF1B7CB09433">
    <w:name w:val="6758448538444B7888FBAF1B7CB09433"/>
    <w:rsid w:val="006F59CF"/>
    <w:rPr>
      <w:lang w:val="en-CA" w:eastAsia="en-CA"/>
    </w:rPr>
  </w:style>
  <w:style w:type="paragraph" w:customStyle="1" w:styleId="37C9A3F67AD340739EA1D3342B58C925">
    <w:name w:val="37C9A3F67AD340739EA1D3342B58C925"/>
    <w:rsid w:val="006F59CF"/>
    <w:rPr>
      <w:lang w:val="en-CA" w:eastAsia="en-CA"/>
    </w:rPr>
  </w:style>
  <w:style w:type="paragraph" w:customStyle="1" w:styleId="E3084EF607134E3FB2373E4D695E2748">
    <w:name w:val="E3084EF607134E3FB2373E4D695E2748"/>
    <w:rsid w:val="006F59CF"/>
    <w:rPr>
      <w:lang w:val="en-CA" w:eastAsia="en-CA"/>
    </w:rPr>
  </w:style>
  <w:style w:type="paragraph" w:customStyle="1" w:styleId="C415E105285A4C7F9BA010346B6B0738">
    <w:name w:val="C415E105285A4C7F9BA010346B6B0738"/>
    <w:rsid w:val="006F59CF"/>
    <w:rPr>
      <w:lang w:val="en-CA" w:eastAsia="en-CA"/>
    </w:rPr>
  </w:style>
  <w:style w:type="paragraph" w:customStyle="1" w:styleId="9B29C2B021084F1C835D2B68C44BA938">
    <w:name w:val="9B29C2B021084F1C835D2B68C44BA938"/>
    <w:rsid w:val="006F59CF"/>
    <w:rPr>
      <w:lang w:val="en-CA" w:eastAsia="en-CA"/>
    </w:rPr>
  </w:style>
  <w:style w:type="paragraph" w:customStyle="1" w:styleId="CCF0949972544DEA821B6B6B4234D0D3">
    <w:name w:val="CCF0949972544DEA821B6B6B4234D0D3"/>
    <w:rsid w:val="006F59CF"/>
    <w:rPr>
      <w:lang w:val="en-CA" w:eastAsia="en-CA"/>
    </w:rPr>
  </w:style>
  <w:style w:type="paragraph" w:customStyle="1" w:styleId="4E03FC9C3BC1476395A45F2DB221EFFE">
    <w:name w:val="4E03FC9C3BC1476395A45F2DB221EFFE"/>
    <w:rsid w:val="006F59CF"/>
    <w:rPr>
      <w:lang w:val="en-CA" w:eastAsia="en-CA"/>
    </w:rPr>
  </w:style>
  <w:style w:type="paragraph" w:customStyle="1" w:styleId="3EB2F959A9264E1490484229A33F3B18">
    <w:name w:val="3EB2F959A9264E1490484229A33F3B18"/>
    <w:rsid w:val="006F59CF"/>
    <w:rPr>
      <w:lang w:val="en-CA" w:eastAsia="en-CA"/>
    </w:rPr>
  </w:style>
  <w:style w:type="paragraph" w:customStyle="1" w:styleId="CADD68E729B14B1DB4AD4D4E614157FE">
    <w:name w:val="CADD68E729B14B1DB4AD4D4E614157FE"/>
    <w:rsid w:val="006F59CF"/>
    <w:rPr>
      <w:lang w:val="en-CA" w:eastAsia="en-CA"/>
    </w:rPr>
  </w:style>
  <w:style w:type="paragraph" w:customStyle="1" w:styleId="2AF8748BC6FD45118B6CEB64054CB208">
    <w:name w:val="2AF8748BC6FD45118B6CEB64054CB208"/>
    <w:rsid w:val="006F59CF"/>
    <w:rPr>
      <w:lang w:val="en-CA" w:eastAsia="en-CA"/>
    </w:rPr>
  </w:style>
  <w:style w:type="paragraph" w:customStyle="1" w:styleId="A89A60950C5B4C84A490908057D5F802">
    <w:name w:val="A89A60950C5B4C84A490908057D5F802"/>
    <w:rsid w:val="006F59CF"/>
    <w:rPr>
      <w:lang w:val="en-CA" w:eastAsia="en-CA"/>
    </w:rPr>
  </w:style>
  <w:style w:type="paragraph" w:customStyle="1" w:styleId="63AF4B66B0E54AAB8F38B343F23106E6">
    <w:name w:val="63AF4B66B0E54AAB8F38B343F23106E6"/>
    <w:rsid w:val="006F59CF"/>
    <w:rPr>
      <w:lang w:val="en-CA" w:eastAsia="en-CA"/>
    </w:rPr>
  </w:style>
  <w:style w:type="paragraph" w:customStyle="1" w:styleId="6DA4A1B2C29F4F7EA82E8CFF2A259F23">
    <w:name w:val="6DA4A1B2C29F4F7EA82E8CFF2A259F23"/>
    <w:rsid w:val="006F59CF"/>
    <w:rPr>
      <w:lang w:val="en-CA" w:eastAsia="en-CA"/>
    </w:rPr>
  </w:style>
  <w:style w:type="paragraph" w:customStyle="1" w:styleId="271A961F0263401B82DEFEEBF0BCDA9D">
    <w:name w:val="271A961F0263401B82DEFEEBF0BCDA9D"/>
    <w:rsid w:val="006F59CF"/>
    <w:rPr>
      <w:lang w:val="en-CA" w:eastAsia="en-CA"/>
    </w:rPr>
  </w:style>
  <w:style w:type="paragraph" w:customStyle="1" w:styleId="55E6C3DB092A400D942B1B6A06E394A9">
    <w:name w:val="55E6C3DB092A400D942B1B6A06E394A9"/>
    <w:rsid w:val="006F59CF"/>
    <w:rPr>
      <w:lang w:val="en-CA" w:eastAsia="en-CA"/>
    </w:rPr>
  </w:style>
  <w:style w:type="paragraph" w:customStyle="1" w:styleId="EAFC56E2D175435F9755028AB9D61CCE">
    <w:name w:val="EAFC56E2D175435F9755028AB9D61CCE"/>
    <w:rsid w:val="006F59CF"/>
    <w:rPr>
      <w:lang w:val="en-CA" w:eastAsia="en-CA"/>
    </w:rPr>
  </w:style>
  <w:style w:type="paragraph" w:customStyle="1" w:styleId="D7F5FEFBA7DD4F9396EAC6504DE67933">
    <w:name w:val="D7F5FEFBA7DD4F9396EAC6504DE67933"/>
    <w:rsid w:val="006F59CF"/>
    <w:rPr>
      <w:lang w:val="en-CA" w:eastAsia="en-CA"/>
    </w:rPr>
  </w:style>
  <w:style w:type="paragraph" w:customStyle="1" w:styleId="80C31EE688F64546890F1027AF4F5C40">
    <w:name w:val="80C31EE688F64546890F1027AF4F5C40"/>
    <w:rsid w:val="006F59CF"/>
    <w:rPr>
      <w:lang w:val="en-CA" w:eastAsia="en-CA"/>
    </w:rPr>
  </w:style>
  <w:style w:type="paragraph" w:customStyle="1" w:styleId="73C9C20DBA484D27958CF6A7B6FF3ADF">
    <w:name w:val="73C9C20DBA484D27958CF6A7B6FF3ADF"/>
    <w:rsid w:val="006F59CF"/>
    <w:rPr>
      <w:lang w:val="en-CA" w:eastAsia="en-CA"/>
    </w:rPr>
  </w:style>
  <w:style w:type="paragraph" w:customStyle="1" w:styleId="C1F72989F5B04EF7BCBCB960783AADE3">
    <w:name w:val="C1F72989F5B04EF7BCBCB960783AADE3"/>
    <w:rsid w:val="006F59CF"/>
    <w:rPr>
      <w:lang w:val="en-CA" w:eastAsia="en-CA"/>
    </w:rPr>
  </w:style>
  <w:style w:type="paragraph" w:customStyle="1" w:styleId="3E7FAFF4D716454B94AB634E4C296B55">
    <w:name w:val="3E7FAFF4D716454B94AB634E4C296B55"/>
    <w:rsid w:val="006F59CF"/>
    <w:rPr>
      <w:lang w:val="en-CA" w:eastAsia="en-CA"/>
    </w:rPr>
  </w:style>
  <w:style w:type="paragraph" w:customStyle="1" w:styleId="A0DE12958B0F45F6ACFFB84F2F18108D">
    <w:name w:val="A0DE12958B0F45F6ACFFB84F2F18108D"/>
    <w:rsid w:val="006F59CF"/>
    <w:rPr>
      <w:lang w:val="en-CA" w:eastAsia="en-CA"/>
    </w:rPr>
  </w:style>
  <w:style w:type="paragraph" w:customStyle="1" w:styleId="4A79FDABC4294E32A6489CE12E28224C">
    <w:name w:val="4A79FDABC4294E32A6489CE12E28224C"/>
    <w:rsid w:val="006F59CF"/>
    <w:rPr>
      <w:lang w:val="en-CA" w:eastAsia="en-CA"/>
    </w:rPr>
  </w:style>
  <w:style w:type="paragraph" w:customStyle="1" w:styleId="D9154151B5E64883A5CABB082FF0AD4A">
    <w:name w:val="D9154151B5E64883A5CABB082FF0AD4A"/>
    <w:rsid w:val="006F59CF"/>
    <w:rPr>
      <w:lang w:val="en-CA" w:eastAsia="en-CA"/>
    </w:rPr>
  </w:style>
  <w:style w:type="paragraph" w:customStyle="1" w:styleId="D4EA9F174B2D49B48090246B849A2208">
    <w:name w:val="D4EA9F174B2D49B48090246B849A2208"/>
    <w:rsid w:val="006F59CF"/>
    <w:rPr>
      <w:lang w:val="en-CA" w:eastAsia="en-CA"/>
    </w:rPr>
  </w:style>
  <w:style w:type="paragraph" w:customStyle="1" w:styleId="36D98CE7BED24893B5F08A11B6BBDDF1">
    <w:name w:val="36D98CE7BED24893B5F08A11B6BBDDF1"/>
    <w:rsid w:val="006F59CF"/>
    <w:rPr>
      <w:lang w:val="en-CA" w:eastAsia="en-CA"/>
    </w:rPr>
  </w:style>
  <w:style w:type="paragraph" w:customStyle="1" w:styleId="A31D681CE95844789EBDAF54406CA3E5">
    <w:name w:val="A31D681CE95844789EBDAF54406CA3E5"/>
    <w:rsid w:val="006F59CF"/>
    <w:rPr>
      <w:lang w:val="en-CA" w:eastAsia="en-CA"/>
    </w:rPr>
  </w:style>
  <w:style w:type="paragraph" w:customStyle="1" w:styleId="361CC2B58E654F4298AF1C6D8AC9F86C">
    <w:name w:val="361CC2B58E654F4298AF1C6D8AC9F86C"/>
    <w:rsid w:val="006F59CF"/>
    <w:rPr>
      <w:lang w:val="en-CA" w:eastAsia="en-CA"/>
    </w:rPr>
  </w:style>
  <w:style w:type="paragraph" w:customStyle="1" w:styleId="677C3314CB4F4A82ACC267B0106628B8">
    <w:name w:val="677C3314CB4F4A82ACC267B0106628B8"/>
    <w:rsid w:val="006F59CF"/>
    <w:rPr>
      <w:lang w:val="en-CA" w:eastAsia="en-CA"/>
    </w:rPr>
  </w:style>
  <w:style w:type="paragraph" w:customStyle="1" w:styleId="758D282F6C0D4E1E8E7EBFCF0FB054AE">
    <w:name w:val="758D282F6C0D4E1E8E7EBFCF0FB054AE"/>
    <w:rsid w:val="006F59CF"/>
    <w:rPr>
      <w:lang w:val="en-CA" w:eastAsia="en-CA"/>
    </w:rPr>
  </w:style>
  <w:style w:type="paragraph" w:customStyle="1" w:styleId="05806FA0744E4F378F99135FC0945237">
    <w:name w:val="05806FA0744E4F378F99135FC0945237"/>
    <w:rsid w:val="006F59CF"/>
    <w:rPr>
      <w:lang w:val="en-CA" w:eastAsia="en-CA"/>
    </w:rPr>
  </w:style>
  <w:style w:type="paragraph" w:customStyle="1" w:styleId="C32E0E3EE59B4EF3B16CFE0A13A676E5">
    <w:name w:val="C32E0E3EE59B4EF3B16CFE0A13A676E5"/>
    <w:rsid w:val="006F59CF"/>
    <w:rPr>
      <w:lang w:val="en-CA" w:eastAsia="en-CA"/>
    </w:rPr>
  </w:style>
  <w:style w:type="paragraph" w:customStyle="1" w:styleId="93CC17025C004509A921F0E4001A08D0">
    <w:name w:val="93CC17025C004509A921F0E4001A08D0"/>
    <w:rsid w:val="006F59CF"/>
    <w:rPr>
      <w:lang w:val="en-CA" w:eastAsia="en-CA"/>
    </w:rPr>
  </w:style>
  <w:style w:type="paragraph" w:customStyle="1" w:styleId="F251391C5A2C46F8AF8356F2086BBA39">
    <w:name w:val="F251391C5A2C46F8AF8356F2086BBA39"/>
    <w:rsid w:val="006F59CF"/>
    <w:rPr>
      <w:lang w:val="en-CA" w:eastAsia="en-CA"/>
    </w:rPr>
  </w:style>
  <w:style w:type="paragraph" w:customStyle="1" w:styleId="8D5760D8F2404A8796E5D776663227F1">
    <w:name w:val="8D5760D8F2404A8796E5D776663227F1"/>
    <w:rsid w:val="006F59CF"/>
    <w:rPr>
      <w:lang w:val="en-CA" w:eastAsia="en-CA"/>
    </w:rPr>
  </w:style>
  <w:style w:type="paragraph" w:customStyle="1" w:styleId="109E71E5ABE142DD928BFC90C2EF6B45">
    <w:name w:val="109E71E5ABE142DD928BFC90C2EF6B45"/>
    <w:rsid w:val="006F59CF"/>
    <w:rPr>
      <w:lang w:val="en-CA" w:eastAsia="en-CA"/>
    </w:rPr>
  </w:style>
  <w:style w:type="paragraph" w:customStyle="1" w:styleId="B4AE29DEB70E46CB823639FF34E0DD05">
    <w:name w:val="B4AE29DEB70E46CB823639FF34E0DD05"/>
    <w:rsid w:val="006F59CF"/>
    <w:rPr>
      <w:lang w:val="en-CA" w:eastAsia="en-CA"/>
    </w:rPr>
  </w:style>
  <w:style w:type="paragraph" w:customStyle="1" w:styleId="618038F71B7B4CE391C95605249FC8F3">
    <w:name w:val="618038F71B7B4CE391C95605249FC8F3"/>
    <w:rsid w:val="006F59CF"/>
    <w:rPr>
      <w:lang w:val="en-CA" w:eastAsia="en-CA"/>
    </w:rPr>
  </w:style>
  <w:style w:type="paragraph" w:customStyle="1" w:styleId="31F7A867BB7F474A9AD04A97532C2821">
    <w:name w:val="31F7A867BB7F474A9AD04A97532C2821"/>
    <w:rsid w:val="006F59CF"/>
    <w:rPr>
      <w:lang w:val="en-CA" w:eastAsia="en-CA"/>
    </w:rPr>
  </w:style>
  <w:style w:type="paragraph" w:customStyle="1" w:styleId="6168E0B7941144FCA1FB5858471AC020">
    <w:name w:val="6168E0B7941144FCA1FB5858471AC020"/>
    <w:rsid w:val="006F59CF"/>
    <w:rPr>
      <w:lang w:val="en-CA" w:eastAsia="en-CA"/>
    </w:rPr>
  </w:style>
  <w:style w:type="paragraph" w:customStyle="1" w:styleId="6C9B957DFF1E42BCB095DB0325ADE06E">
    <w:name w:val="6C9B957DFF1E42BCB095DB0325ADE06E"/>
    <w:rsid w:val="006F59CF"/>
    <w:rPr>
      <w:lang w:val="en-CA" w:eastAsia="en-CA"/>
    </w:rPr>
  </w:style>
  <w:style w:type="paragraph" w:customStyle="1" w:styleId="BEE90A25BD3649E2AADF51DAD9C8FC31">
    <w:name w:val="BEE90A25BD3649E2AADF51DAD9C8FC31"/>
    <w:rsid w:val="006F59CF"/>
    <w:rPr>
      <w:lang w:val="en-CA" w:eastAsia="en-CA"/>
    </w:rPr>
  </w:style>
  <w:style w:type="paragraph" w:customStyle="1" w:styleId="4061A7C8D4474503BE00874DC0AB6668">
    <w:name w:val="4061A7C8D4474503BE00874DC0AB6668"/>
    <w:rsid w:val="006F59CF"/>
    <w:rPr>
      <w:lang w:val="en-CA" w:eastAsia="en-CA"/>
    </w:rPr>
  </w:style>
  <w:style w:type="paragraph" w:customStyle="1" w:styleId="91B3E4F71C73443FBCCE0EF8204924FA">
    <w:name w:val="91B3E4F71C73443FBCCE0EF8204924FA"/>
    <w:rsid w:val="006F59CF"/>
    <w:rPr>
      <w:lang w:val="en-CA" w:eastAsia="en-CA"/>
    </w:rPr>
  </w:style>
  <w:style w:type="paragraph" w:customStyle="1" w:styleId="AE4DC2D4B9B84086A9347741A4C82406">
    <w:name w:val="AE4DC2D4B9B84086A9347741A4C82406"/>
    <w:rsid w:val="006F59CF"/>
    <w:rPr>
      <w:lang w:val="en-CA" w:eastAsia="en-CA"/>
    </w:rPr>
  </w:style>
  <w:style w:type="paragraph" w:customStyle="1" w:styleId="741013D9798C4F5C976F0AB352081315">
    <w:name w:val="741013D9798C4F5C976F0AB352081315"/>
    <w:rsid w:val="006F59CF"/>
    <w:rPr>
      <w:lang w:val="en-CA" w:eastAsia="en-CA"/>
    </w:rPr>
  </w:style>
  <w:style w:type="paragraph" w:customStyle="1" w:styleId="4F60A9118650429EAD919DFA88951EB2">
    <w:name w:val="4F60A9118650429EAD919DFA88951EB2"/>
    <w:rsid w:val="006F59CF"/>
    <w:rPr>
      <w:lang w:val="en-CA" w:eastAsia="en-CA"/>
    </w:rPr>
  </w:style>
  <w:style w:type="paragraph" w:customStyle="1" w:styleId="BC4826C3580E4E37ABB560F43310EE47">
    <w:name w:val="BC4826C3580E4E37ABB560F43310EE47"/>
    <w:rsid w:val="006F59CF"/>
    <w:rPr>
      <w:lang w:val="en-CA" w:eastAsia="en-CA"/>
    </w:rPr>
  </w:style>
  <w:style w:type="paragraph" w:customStyle="1" w:styleId="36821BA6AEEA4983808B7B19624532D9">
    <w:name w:val="36821BA6AEEA4983808B7B19624532D9"/>
    <w:rsid w:val="006F59CF"/>
    <w:rPr>
      <w:lang w:val="en-CA" w:eastAsia="en-CA"/>
    </w:rPr>
  </w:style>
  <w:style w:type="paragraph" w:customStyle="1" w:styleId="26049DE727064E85B07F72803101A847">
    <w:name w:val="26049DE727064E85B07F72803101A847"/>
    <w:rsid w:val="006F59CF"/>
    <w:rPr>
      <w:lang w:val="en-CA" w:eastAsia="en-CA"/>
    </w:rPr>
  </w:style>
  <w:style w:type="paragraph" w:customStyle="1" w:styleId="402201255060471A86D39A879A15FC53">
    <w:name w:val="402201255060471A86D39A879A15FC53"/>
    <w:rsid w:val="006F59CF"/>
    <w:rPr>
      <w:lang w:val="en-CA" w:eastAsia="en-CA"/>
    </w:rPr>
  </w:style>
  <w:style w:type="paragraph" w:customStyle="1" w:styleId="05C17922C37B4A99B89258A8CD3C1A02">
    <w:name w:val="05C17922C37B4A99B89258A8CD3C1A02"/>
    <w:rsid w:val="006F59CF"/>
    <w:rPr>
      <w:lang w:val="en-CA" w:eastAsia="en-CA"/>
    </w:rPr>
  </w:style>
  <w:style w:type="paragraph" w:customStyle="1" w:styleId="B230644B5EC2469E89B27256861D002D">
    <w:name w:val="B230644B5EC2469E89B27256861D002D"/>
    <w:rsid w:val="006F59CF"/>
    <w:rPr>
      <w:lang w:val="en-CA" w:eastAsia="en-CA"/>
    </w:rPr>
  </w:style>
  <w:style w:type="paragraph" w:customStyle="1" w:styleId="3A190EBAD19B4023BBC5FA87C3E30F61">
    <w:name w:val="3A190EBAD19B4023BBC5FA87C3E30F61"/>
    <w:rsid w:val="006F59CF"/>
    <w:rPr>
      <w:lang w:val="en-CA" w:eastAsia="en-CA"/>
    </w:rPr>
  </w:style>
  <w:style w:type="paragraph" w:customStyle="1" w:styleId="F4908B60598349D6A8634CEAD7B3983D">
    <w:name w:val="F4908B60598349D6A8634CEAD7B3983D"/>
    <w:rsid w:val="006F59CF"/>
    <w:rPr>
      <w:lang w:val="en-CA" w:eastAsia="en-CA"/>
    </w:rPr>
  </w:style>
  <w:style w:type="paragraph" w:customStyle="1" w:styleId="5979D6D1A6D04B17B2C976820A514B37">
    <w:name w:val="5979D6D1A6D04B17B2C976820A514B37"/>
    <w:rsid w:val="006F59CF"/>
    <w:rPr>
      <w:lang w:val="en-CA" w:eastAsia="en-CA"/>
    </w:rPr>
  </w:style>
  <w:style w:type="paragraph" w:customStyle="1" w:styleId="B51BBCDA37F94C5C85A715015360430C">
    <w:name w:val="B51BBCDA37F94C5C85A715015360430C"/>
    <w:rsid w:val="006F59CF"/>
    <w:rPr>
      <w:lang w:val="en-CA" w:eastAsia="en-CA"/>
    </w:rPr>
  </w:style>
  <w:style w:type="paragraph" w:customStyle="1" w:styleId="C7EDF18B82E741369AD21524E54E3CDC">
    <w:name w:val="C7EDF18B82E741369AD21524E54E3CDC"/>
    <w:rsid w:val="006F59CF"/>
    <w:rPr>
      <w:lang w:val="en-CA" w:eastAsia="en-CA"/>
    </w:rPr>
  </w:style>
  <w:style w:type="paragraph" w:customStyle="1" w:styleId="5DCD98F4599341A0B71A79DB3394DB8F">
    <w:name w:val="5DCD98F4599341A0B71A79DB3394DB8F"/>
    <w:rsid w:val="006F59CF"/>
    <w:rPr>
      <w:lang w:val="en-CA" w:eastAsia="en-CA"/>
    </w:rPr>
  </w:style>
  <w:style w:type="paragraph" w:customStyle="1" w:styleId="B798EA01EF074D079BCCA96DEB7029D8">
    <w:name w:val="B798EA01EF074D079BCCA96DEB7029D8"/>
    <w:rsid w:val="006F59CF"/>
    <w:rPr>
      <w:lang w:val="en-CA" w:eastAsia="en-CA"/>
    </w:rPr>
  </w:style>
  <w:style w:type="paragraph" w:customStyle="1" w:styleId="DBB04AFBB0824255AAAC2866E26D9949">
    <w:name w:val="DBB04AFBB0824255AAAC2866E26D9949"/>
    <w:rsid w:val="006F59CF"/>
    <w:rPr>
      <w:lang w:val="en-CA" w:eastAsia="en-CA"/>
    </w:rPr>
  </w:style>
  <w:style w:type="paragraph" w:customStyle="1" w:styleId="5FAEAEABF8BE41559364B6C3EAF55702">
    <w:name w:val="5FAEAEABF8BE41559364B6C3EAF55702"/>
    <w:rsid w:val="006F59CF"/>
    <w:rPr>
      <w:lang w:val="en-CA" w:eastAsia="en-CA"/>
    </w:rPr>
  </w:style>
  <w:style w:type="paragraph" w:customStyle="1" w:styleId="21353BA8CF62487CBE23C72F5BE537C1">
    <w:name w:val="21353BA8CF62487CBE23C72F5BE537C1"/>
    <w:rsid w:val="006F59CF"/>
    <w:rPr>
      <w:lang w:val="en-CA" w:eastAsia="en-CA"/>
    </w:rPr>
  </w:style>
  <w:style w:type="paragraph" w:customStyle="1" w:styleId="AEED596DDD1A442490FCF588C1FF53E7">
    <w:name w:val="AEED596DDD1A442490FCF588C1FF53E7"/>
    <w:rsid w:val="006F59CF"/>
    <w:rPr>
      <w:lang w:val="en-CA" w:eastAsia="en-CA"/>
    </w:rPr>
  </w:style>
  <w:style w:type="paragraph" w:customStyle="1" w:styleId="E897F8E4FA494F96A37DCA06B70FBE31">
    <w:name w:val="E897F8E4FA494F96A37DCA06B70FBE31"/>
    <w:rsid w:val="006F59CF"/>
    <w:rPr>
      <w:lang w:val="en-CA" w:eastAsia="en-CA"/>
    </w:rPr>
  </w:style>
  <w:style w:type="paragraph" w:customStyle="1" w:styleId="E9D22935A3BD45CFA913A7E96A6EB75B">
    <w:name w:val="E9D22935A3BD45CFA913A7E96A6EB75B"/>
    <w:rsid w:val="006F59CF"/>
    <w:rPr>
      <w:lang w:val="en-CA" w:eastAsia="en-CA"/>
    </w:rPr>
  </w:style>
  <w:style w:type="paragraph" w:customStyle="1" w:styleId="AEF294D85CEE4CD98338EAF1AFC652D3">
    <w:name w:val="AEF294D85CEE4CD98338EAF1AFC652D3"/>
    <w:rsid w:val="006F59CF"/>
    <w:rPr>
      <w:lang w:val="en-CA" w:eastAsia="en-CA"/>
    </w:rPr>
  </w:style>
  <w:style w:type="paragraph" w:customStyle="1" w:styleId="25F117BAE24346A2B3E054F954140EE5">
    <w:name w:val="25F117BAE24346A2B3E054F954140EE5"/>
    <w:rsid w:val="006F59CF"/>
    <w:rPr>
      <w:lang w:val="en-CA" w:eastAsia="en-CA"/>
    </w:rPr>
  </w:style>
  <w:style w:type="paragraph" w:customStyle="1" w:styleId="EED0E7E0210C43C686D949C53AEE6689">
    <w:name w:val="EED0E7E0210C43C686D949C53AEE6689"/>
    <w:rsid w:val="006F59CF"/>
    <w:rPr>
      <w:lang w:val="en-CA" w:eastAsia="en-CA"/>
    </w:rPr>
  </w:style>
  <w:style w:type="paragraph" w:customStyle="1" w:styleId="20FB7255CEF2444784F666CE58443B55">
    <w:name w:val="20FB7255CEF2444784F666CE58443B55"/>
    <w:rsid w:val="006F59CF"/>
    <w:rPr>
      <w:lang w:val="en-CA" w:eastAsia="en-CA"/>
    </w:rPr>
  </w:style>
  <w:style w:type="paragraph" w:customStyle="1" w:styleId="8C8B9B0C8C2B404EA24151E3724A2CA8">
    <w:name w:val="8C8B9B0C8C2B404EA24151E3724A2CA8"/>
    <w:rsid w:val="006F59CF"/>
    <w:rPr>
      <w:lang w:val="en-CA" w:eastAsia="en-CA"/>
    </w:rPr>
  </w:style>
  <w:style w:type="paragraph" w:customStyle="1" w:styleId="82E44082956847B98A9ABFEDD9845699">
    <w:name w:val="82E44082956847B98A9ABFEDD9845699"/>
    <w:rsid w:val="006F59CF"/>
    <w:rPr>
      <w:lang w:val="en-CA" w:eastAsia="en-CA"/>
    </w:rPr>
  </w:style>
  <w:style w:type="paragraph" w:customStyle="1" w:styleId="F48D47FBBB134673A3991AD1218AA18A">
    <w:name w:val="F48D47FBBB134673A3991AD1218AA18A"/>
    <w:rsid w:val="006F59CF"/>
    <w:rPr>
      <w:lang w:val="en-CA" w:eastAsia="en-CA"/>
    </w:rPr>
  </w:style>
  <w:style w:type="paragraph" w:customStyle="1" w:styleId="94CFA109CF4E4F258D6E0CAF98AF57BC">
    <w:name w:val="94CFA109CF4E4F258D6E0CAF98AF57BC"/>
    <w:rsid w:val="006F59CF"/>
    <w:rPr>
      <w:lang w:val="en-CA" w:eastAsia="en-CA"/>
    </w:rPr>
  </w:style>
  <w:style w:type="paragraph" w:customStyle="1" w:styleId="AF1C0C17B7D2485D8AADB756B6835664">
    <w:name w:val="AF1C0C17B7D2485D8AADB756B6835664"/>
    <w:rsid w:val="006F59CF"/>
    <w:rPr>
      <w:lang w:val="en-CA" w:eastAsia="en-CA"/>
    </w:rPr>
  </w:style>
  <w:style w:type="paragraph" w:customStyle="1" w:styleId="261CC47EA0DA435892DFFF6A6632A02F">
    <w:name w:val="261CC47EA0DA435892DFFF6A6632A02F"/>
    <w:rsid w:val="006F59CF"/>
    <w:rPr>
      <w:lang w:val="en-CA" w:eastAsia="en-CA"/>
    </w:rPr>
  </w:style>
  <w:style w:type="paragraph" w:customStyle="1" w:styleId="0E3125080AB94B0A911FCE6658FA3171">
    <w:name w:val="0E3125080AB94B0A911FCE6658FA3171"/>
    <w:rsid w:val="006F59CF"/>
    <w:rPr>
      <w:lang w:val="en-CA" w:eastAsia="en-CA"/>
    </w:rPr>
  </w:style>
  <w:style w:type="paragraph" w:customStyle="1" w:styleId="E6D450F0340541F1B7032746BD434D41">
    <w:name w:val="E6D450F0340541F1B7032746BD434D41"/>
    <w:rsid w:val="006F59CF"/>
    <w:rPr>
      <w:lang w:val="en-CA" w:eastAsia="en-CA"/>
    </w:rPr>
  </w:style>
  <w:style w:type="paragraph" w:customStyle="1" w:styleId="1205917F8FE849229326E0C9DE2D2B96">
    <w:name w:val="1205917F8FE849229326E0C9DE2D2B96"/>
    <w:rsid w:val="006F59CF"/>
    <w:rPr>
      <w:lang w:val="en-CA" w:eastAsia="en-CA"/>
    </w:rPr>
  </w:style>
  <w:style w:type="paragraph" w:customStyle="1" w:styleId="64A20DBFD8B0422EA73C7C4D02990110">
    <w:name w:val="64A20DBFD8B0422EA73C7C4D02990110"/>
    <w:rsid w:val="006F59CF"/>
    <w:rPr>
      <w:lang w:val="en-CA" w:eastAsia="en-CA"/>
    </w:rPr>
  </w:style>
  <w:style w:type="paragraph" w:customStyle="1" w:styleId="068B55F1156A4617B464EA65AF97E661">
    <w:name w:val="068B55F1156A4617B464EA65AF97E661"/>
    <w:rsid w:val="006F59CF"/>
    <w:rPr>
      <w:lang w:val="en-CA" w:eastAsia="en-CA"/>
    </w:rPr>
  </w:style>
  <w:style w:type="paragraph" w:customStyle="1" w:styleId="A8F49021B0734BCCB902FACD9B8CDE83">
    <w:name w:val="A8F49021B0734BCCB902FACD9B8CDE83"/>
    <w:rsid w:val="006F59CF"/>
    <w:rPr>
      <w:lang w:val="en-CA" w:eastAsia="en-CA"/>
    </w:rPr>
  </w:style>
  <w:style w:type="paragraph" w:customStyle="1" w:styleId="E9918971E7C44B53B9EF4681F175F82E">
    <w:name w:val="E9918971E7C44B53B9EF4681F175F82E"/>
    <w:rsid w:val="006F59CF"/>
    <w:rPr>
      <w:lang w:val="en-CA" w:eastAsia="en-CA"/>
    </w:rPr>
  </w:style>
  <w:style w:type="paragraph" w:customStyle="1" w:styleId="6EFB3308EA5D4E6C8FA3C7000066EB50">
    <w:name w:val="6EFB3308EA5D4E6C8FA3C7000066EB50"/>
    <w:rsid w:val="006F59CF"/>
    <w:rPr>
      <w:lang w:val="en-CA" w:eastAsia="en-CA"/>
    </w:rPr>
  </w:style>
  <w:style w:type="paragraph" w:customStyle="1" w:styleId="289C0BB2826A421EA31E94445F13C35A">
    <w:name w:val="289C0BB2826A421EA31E94445F13C35A"/>
    <w:rsid w:val="006F59CF"/>
    <w:rPr>
      <w:lang w:val="en-CA" w:eastAsia="en-CA"/>
    </w:rPr>
  </w:style>
  <w:style w:type="paragraph" w:customStyle="1" w:styleId="3578437688744B0DA09DCBD8F0F31E66">
    <w:name w:val="3578437688744B0DA09DCBD8F0F31E66"/>
    <w:rsid w:val="006F59CF"/>
    <w:rPr>
      <w:lang w:val="en-CA" w:eastAsia="en-CA"/>
    </w:rPr>
  </w:style>
  <w:style w:type="paragraph" w:customStyle="1" w:styleId="C9065241AFD347A0A6BC7969220E0B2B">
    <w:name w:val="C9065241AFD347A0A6BC7969220E0B2B"/>
    <w:rsid w:val="006F59CF"/>
    <w:rPr>
      <w:lang w:val="en-CA" w:eastAsia="en-CA"/>
    </w:rPr>
  </w:style>
  <w:style w:type="paragraph" w:customStyle="1" w:styleId="2B489447F7084970A8C9990506424D5D">
    <w:name w:val="2B489447F7084970A8C9990506424D5D"/>
    <w:rsid w:val="006F59CF"/>
    <w:rPr>
      <w:lang w:val="en-CA" w:eastAsia="en-CA"/>
    </w:rPr>
  </w:style>
  <w:style w:type="paragraph" w:customStyle="1" w:styleId="ADC75B710A4A47EF81656F208ECB519C">
    <w:name w:val="ADC75B710A4A47EF81656F208ECB519C"/>
    <w:rsid w:val="006F59CF"/>
    <w:rPr>
      <w:lang w:val="en-CA" w:eastAsia="en-CA"/>
    </w:rPr>
  </w:style>
  <w:style w:type="paragraph" w:customStyle="1" w:styleId="E1FA8E0583AB47FC87E9C2E01ACABE9C">
    <w:name w:val="E1FA8E0583AB47FC87E9C2E01ACABE9C"/>
    <w:rsid w:val="006F59CF"/>
    <w:rPr>
      <w:lang w:val="en-CA" w:eastAsia="en-CA"/>
    </w:rPr>
  </w:style>
  <w:style w:type="paragraph" w:customStyle="1" w:styleId="4824525CB355407398A8095731D1AD56">
    <w:name w:val="4824525CB355407398A8095731D1AD56"/>
    <w:rsid w:val="006F59CF"/>
    <w:rPr>
      <w:lang w:val="en-CA" w:eastAsia="en-CA"/>
    </w:rPr>
  </w:style>
  <w:style w:type="paragraph" w:customStyle="1" w:styleId="0EE065CD376E4387B7B557ABCBB5A860">
    <w:name w:val="0EE065CD376E4387B7B557ABCBB5A860"/>
    <w:rsid w:val="006F59CF"/>
    <w:rPr>
      <w:lang w:val="en-CA" w:eastAsia="en-CA"/>
    </w:rPr>
  </w:style>
  <w:style w:type="paragraph" w:customStyle="1" w:styleId="650F72384EDD48E1BDA05AB9C68DDAE7">
    <w:name w:val="650F72384EDD48E1BDA05AB9C68DDAE7"/>
    <w:rsid w:val="006F59CF"/>
    <w:rPr>
      <w:lang w:val="en-CA" w:eastAsia="en-CA"/>
    </w:rPr>
  </w:style>
  <w:style w:type="paragraph" w:customStyle="1" w:styleId="3BBF0B73FCE04EE5A9160194C89D01F0">
    <w:name w:val="3BBF0B73FCE04EE5A9160194C89D01F0"/>
    <w:rsid w:val="006F59CF"/>
    <w:rPr>
      <w:lang w:val="en-CA" w:eastAsia="en-CA"/>
    </w:rPr>
  </w:style>
  <w:style w:type="paragraph" w:customStyle="1" w:styleId="9A3004AE3ADD42EE996E93C6769CF836">
    <w:name w:val="9A3004AE3ADD42EE996E93C6769CF836"/>
    <w:rsid w:val="006F59CF"/>
    <w:rPr>
      <w:lang w:val="en-CA" w:eastAsia="en-CA"/>
    </w:rPr>
  </w:style>
  <w:style w:type="paragraph" w:customStyle="1" w:styleId="3BF107836A5F41A49F9C920705E6BCA3">
    <w:name w:val="3BF107836A5F41A49F9C920705E6BCA3"/>
    <w:rsid w:val="006F59CF"/>
    <w:rPr>
      <w:lang w:val="en-CA" w:eastAsia="en-CA"/>
    </w:rPr>
  </w:style>
  <w:style w:type="paragraph" w:customStyle="1" w:styleId="F829CDF5C0F14D18937EB918DF562D78">
    <w:name w:val="F829CDF5C0F14D18937EB918DF562D78"/>
    <w:rsid w:val="006F59CF"/>
    <w:rPr>
      <w:lang w:val="en-CA" w:eastAsia="en-CA"/>
    </w:rPr>
  </w:style>
  <w:style w:type="paragraph" w:customStyle="1" w:styleId="4480CE7F220A45D4836F78146001439C">
    <w:name w:val="4480CE7F220A45D4836F78146001439C"/>
    <w:rsid w:val="006F59CF"/>
    <w:rPr>
      <w:lang w:val="en-CA" w:eastAsia="en-CA"/>
    </w:rPr>
  </w:style>
  <w:style w:type="paragraph" w:customStyle="1" w:styleId="CD91C6475781471BA50C114BB8F517CB">
    <w:name w:val="CD91C6475781471BA50C114BB8F517CB"/>
    <w:rsid w:val="006F59CF"/>
    <w:rPr>
      <w:lang w:val="en-CA" w:eastAsia="en-CA"/>
    </w:rPr>
  </w:style>
  <w:style w:type="paragraph" w:customStyle="1" w:styleId="2E2A4DF3E1BB44E695FC9E1F942D9EAD">
    <w:name w:val="2E2A4DF3E1BB44E695FC9E1F942D9EAD"/>
    <w:rsid w:val="006F59CF"/>
    <w:rPr>
      <w:lang w:val="en-CA" w:eastAsia="en-CA"/>
    </w:rPr>
  </w:style>
  <w:style w:type="paragraph" w:customStyle="1" w:styleId="273095E469B84EFD88018249CF886B3E">
    <w:name w:val="273095E469B84EFD88018249CF886B3E"/>
    <w:rsid w:val="006F59CF"/>
    <w:rPr>
      <w:lang w:val="en-CA" w:eastAsia="en-CA"/>
    </w:rPr>
  </w:style>
  <w:style w:type="paragraph" w:customStyle="1" w:styleId="3BD808A086C94A8AA74FC2B13AF24740">
    <w:name w:val="3BD808A086C94A8AA74FC2B13AF24740"/>
    <w:rsid w:val="006F59CF"/>
    <w:rPr>
      <w:lang w:val="en-CA" w:eastAsia="en-CA"/>
    </w:rPr>
  </w:style>
  <w:style w:type="paragraph" w:customStyle="1" w:styleId="647DDD2C099B4CE784D4F4D65FC1E371">
    <w:name w:val="647DDD2C099B4CE784D4F4D65FC1E371"/>
    <w:rsid w:val="006F59CF"/>
    <w:rPr>
      <w:lang w:val="en-CA" w:eastAsia="en-CA"/>
    </w:rPr>
  </w:style>
  <w:style w:type="paragraph" w:customStyle="1" w:styleId="B4E38A1B22164F23AA1A8FFCB543C287">
    <w:name w:val="B4E38A1B22164F23AA1A8FFCB543C287"/>
    <w:rsid w:val="006F59CF"/>
    <w:rPr>
      <w:lang w:val="en-CA" w:eastAsia="en-CA"/>
    </w:rPr>
  </w:style>
  <w:style w:type="paragraph" w:customStyle="1" w:styleId="DCA3EDD4103F4FFCB89AEA191C5DFEDD">
    <w:name w:val="DCA3EDD4103F4FFCB89AEA191C5DFEDD"/>
    <w:rsid w:val="006F59CF"/>
    <w:rPr>
      <w:lang w:val="en-CA" w:eastAsia="en-CA"/>
    </w:rPr>
  </w:style>
  <w:style w:type="paragraph" w:customStyle="1" w:styleId="8157BB1D5E87469192B57378637A4843">
    <w:name w:val="8157BB1D5E87469192B57378637A4843"/>
    <w:rsid w:val="006F59CF"/>
    <w:rPr>
      <w:lang w:val="en-CA" w:eastAsia="en-CA"/>
    </w:rPr>
  </w:style>
  <w:style w:type="paragraph" w:customStyle="1" w:styleId="A0E7FFE85C9A46FF9E421DCFC15C17DF">
    <w:name w:val="A0E7FFE85C9A46FF9E421DCFC15C17DF"/>
    <w:rsid w:val="006F59CF"/>
    <w:rPr>
      <w:lang w:val="en-CA" w:eastAsia="en-CA"/>
    </w:rPr>
  </w:style>
  <w:style w:type="paragraph" w:customStyle="1" w:styleId="1F4B7D796B1548039CD8D7979FC91B49">
    <w:name w:val="1F4B7D796B1548039CD8D7979FC91B49"/>
    <w:rsid w:val="006F59CF"/>
    <w:rPr>
      <w:lang w:val="en-CA" w:eastAsia="en-CA"/>
    </w:rPr>
  </w:style>
  <w:style w:type="paragraph" w:customStyle="1" w:styleId="D1DA82654C424041B5D29E8CB9B25082">
    <w:name w:val="D1DA82654C424041B5D29E8CB9B25082"/>
    <w:rsid w:val="006F59CF"/>
    <w:rPr>
      <w:lang w:val="en-CA" w:eastAsia="en-CA"/>
    </w:rPr>
  </w:style>
  <w:style w:type="paragraph" w:customStyle="1" w:styleId="7136EAFE227B444EBD9C9E39100F4F2D">
    <w:name w:val="7136EAFE227B444EBD9C9E39100F4F2D"/>
    <w:rsid w:val="006F59CF"/>
    <w:rPr>
      <w:lang w:val="en-CA" w:eastAsia="en-CA"/>
    </w:rPr>
  </w:style>
  <w:style w:type="paragraph" w:customStyle="1" w:styleId="B8C979BD4DE0424BA3317D2589E287B2">
    <w:name w:val="B8C979BD4DE0424BA3317D2589E287B2"/>
    <w:rsid w:val="006F59CF"/>
    <w:rPr>
      <w:lang w:val="en-CA" w:eastAsia="en-CA"/>
    </w:rPr>
  </w:style>
  <w:style w:type="paragraph" w:customStyle="1" w:styleId="EE69184C317D46B4ACDE61079F5A6C8A">
    <w:name w:val="EE69184C317D46B4ACDE61079F5A6C8A"/>
    <w:rsid w:val="006F59CF"/>
    <w:rPr>
      <w:lang w:val="en-CA" w:eastAsia="en-CA"/>
    </w:rPr>
  </w:style>
  <w:style w:type="paragraph" w:customStyle="1" w:styleId="ABAE02F1B8BB43B886345CE9F8500232">
    <w:name w:val="ABAE02F1B8BB43B886345CE9F8500232"/>
    <w:rsid w:val="006F59CF"/>
    <w:rPr>
      <w:lang w:val="en-CA" w:eastAsia="en-CA"/>
    </w:rPr>
  </w:style>
  <w:style w:type="paragraph" w:customStyle="1" w:styleId="B02FAA3A6F4D48D385968CC177D5E23A">
    <w:name w:val="B02FAA3A6F4D48D385968CC177D5E23A"/>
    <w:rsid w:val="006F59CF"/>
    <w:rPr>
      <w:lang w:val="en-CA" w:eastAsia="en-CA"/>
    </w:rPr>
  </w:style>
  <w:style w:type="paragraph" w:customStyle="1" w:styleId="5559BE221E294DDBBF2C5B6240360A40">
    <w:name w:val="5559BE221E294DDBBF2C5B6240360A40"/>
    <w:rsid w:val="006F59CF"/>
    <w:rPr>
      <w:lang w:val="en-CA" w:eastAsia="en-CA"/>
    </w:rPr>
  </w:style>
  <w:style w:type="paragraph" w:customStyle="1" w:styleId="D87EA9E1A3D2458F8E7ACF29D2D39EC7">
    <w:name w:val="D87EA9E1A3D2458F8E7ACF29D2D39EC7"/>
    <w:rsid w:val="006F59CF"/>
    <w:rPr>
      <w:lang w:val="en-CA" w:eastAsia="en-CA"/>
    </w:rPr>
  </w:style>
  <w:style w:type="paragraph" w:customStyle="1" w:styleId="F6C4150609E241389A1789A7D06E853A">
    <w:name w:val="F6C4150609E241389A1789A7D06E853A"/>
    <w:rsid w:val="006F59CF"/>
    <w:rPr>
      <w:lang w:val="en-CA" w:eastAsia="en-CA"/>
    </w:rPr>
  </w:style>
  <w:style w:type="paragraph" w:customStyle="1" w:styleId="1A15B5AED34943678D36329622694E9E">
    <w:name w:val="1A15B5AED34943678D36329622694E9E"/>
    <w:rsid w:val="006F59CF"/>
    <w:rPr>
      <w:lang w:val="en-CA" w:eastAsia="en-CA"/>
    </w:rPr>
  </w:style>
  <w:style w:type="paragraph" w:customStyle="1" w:styleId="A26C9F1EF952478C887C46E16BE67B56">
    <w:name w:val="A26C9F1EF952478C887C46E16BE67B56"/>
    <w:rsid w:val="006F59CF"/>
    <w:rPr>
      <w:lang w:val="en-CA" w:eastAsia="en-CA"/>
    </w:rPr>
  </w:style>
  <w:style w:type="paragraph" w:customStyle="1" w:styleId="72B4D17F20664F709BAB90D66DC74453">
    <w:name w:val="72B4D17F20664F709BAB90D66DC74453"/>
    <w:rsid w:val="006F59CF"/>
    <w:rPr>
      <w:lang w:val="en-CA" w:eastAsia="en-CA"/>
    </w:rPr>
  </w:style>
  <w:style w:type="paragraph" w:customStyle="1" w:styleId="22C0C607F77E4C709E1CBEEF996274E3">
    <w:name w:val="22C0C607F77E4C709E1CBEEF996274E3"/>
    <w:rsid w:val="006F59CF"/>
    <w:rPr>
      <w:lang w:val="en-CA" w:eastAsia="en-CA"/>
    </w:rPr>
  </w:style>
  <w:style w:type="paragraph" w:customStyle="1" w:styleId="E72C33D5FD4B4D9093C9ED8E41F00549">
    <w:name w:val="E72C33D5FD4B4D9093C9ED8E41F00549"/>
    <w:rsid w:val="006F59CF"/>
    <w:rPr>
      <w:lang w:val="en-CA" w:eastAsia="en-CA"/>
    </w:rPr>
  </w:style>
  <w:style w:type="paragraph" w:customStyle="1" w:styleId="0AB21E0248F44B5E93C5DD8C87A54BBC">
    <w:name w:val="0AB21E0248F44B5E93C5DD8C87A54BBC"/>
    <w:rsid w:val="006F59CF"/>
    <w:rPr>
      <w:lang w:val="en-CA" w:eastAsia="en-CA"/>
    </w:rPr>
  </w:style>
  <w:style w:type="paragraph" w:customStyle="1" w:styleId="8B8661AB58594DECBB383B2A3BD642E3">
    <w:name w:val="8B8661AB58594DECBB383B2A3BD642E3"/>
    <w:rsid w:val="006F59CF"/>
    <w:rPr>
      <w:lang w:val="en-CA" w:eastAsia="en-CA"/>
    </w:rPr>
  </w:style>
  <w:style w:type="paragraph" w:customStyle="1" w:styleId="CA2AA4F4570E4575831EB5BDB8433D23">
    <w:name w:val="CA2AA4F4570E4575831EB5BDB8433D23"/>
    <w:rsid w:val="006F59CF"/>
    <w:rPr>
      <w:lang w:val="en-CA" w:eastAsia="en-CA"/>
    </w:rPr>
  </w:style>
  <w:style w:type="paragraph" w:customStyle="1" w:styleId="A4878C8B81684664BA153ED80176E3CA">
    <w:name w:val="A4878C8B81684664BA153ED80176E3CA"/>
    <w:rsid w:val="006F59CF"/>
    <w:rPr>
      <w:lang w:val="en-CA" w:eastAsia="en-CA"/>
    </w:rPr>
  </w:style>
  <w:style w:type="paragraph" w:customStyle="1" w:styleId="AB09F196734842AA9F895CC080B02118">
    <w:name w:val="AB09F196734842AA9F895CC080B02118"/>
    <w:rsid w:val="006F59CF"/>
    <w:rPr>
      <w:lang w:val="en-CA" w:eastAsia="en-CA"/>
    </w:rPr>
  </w:style>
  <w:style w:type="paragraph" w:customStyle="1" w:styleId="E3BB444EB2A04357A39335D522A0F9AB">
    <w:name w:val="E3BB444EB2A04357A39335D522A0F9AB"/>
    <w:rsid w:val="006F59CF"/>
    <w:rPr>
      <w:lang w:val="en-CA" w:eastAsia="en-CA"/>
    </w:rPr>
  </w:style>
  <w:style w:type="paragraph" w:customStyle="1" w:styleId="A1CA6C04DF0E47B6816483883FC9C1A9">
    <w:name w:val="A1CA6C04DF0E47B6816483883FC9C1A9"/>
    <w:rsid w:val="006F59CF"/>
    <w:rPr>
      <w:lang w:val="en-CA" w:eastAsia="en-CA"/>
    </w:rPr>
  </w:style>
  <w:style w:type="paragraph" w:customStyle="1" w:styleId="975FA79A90AA4A1DBD88F9E69C5298F4">
    <w:name w:val="975FA79A90AA4A1DBD88F9E69C5298F4"/>
    <w:rsid w:val="006F59CF"/>
    <w:rPr>
      <w:lang w:val="en-CA" w:eastAsia="en-CA"/>
    </w:rPr>
  </w:style>
  <w:style w:type="paragraph" w:customStyle="1" w:styleId="866F253E32ED46AEB11E09DE32236FD0">
    <w:name w:val="866F253E32ED46AEB11E09DE32236FD0"/>
    <w:rsid w:val="006F59CF"/>
    <w:rPr>
      <w:lang w:val="en-CA" w:eastAsia="en-CA"/>
    </w:rPr>
  </w:style>
  <w:style w:type="paragraph" w:customStyle="1" w:styleId="30451F63D70C44389835B89A22FB8159">
    <w:name w:val="30451F63D70C44389835B89A22FB8159"/>
    <w:rsid w:val="006F59CF"/>
    <w:rPr>
      <w:lang w:val="en-CA" w:eastAsia="en-CA"/>
    </w:rPr>
  </w:style>
  <w:style w:type="paragraph" w:customStyle="1" w:styleId="126253EF83E44CCCA52B8AA66CB792E3">
    <w:name w:val="126253EF83E44CCCA52B8AA66CB792E3"/>
    <w:rsid w:val="006F59CF"/>
    <w:rPr>
      <w:lang w:val="en-CA" w:eastAsia="en-CA"/>
    </w:rPr>
  </w:style>
  <w:style w:type="paragraph" w:customStyle="1" w:styleId="CFD2F006C9FB470594B8D5ADC02BEEDB">
    <w:name w:val="CFD2F006C9FB470594B8D5ADC02BEEDB"/>
    <w:rsid w:val="006F59CF"/>
    <w:rPr>
      <w:lang w:val="en-CA" w:eastAsia="en-CA"/>
    </w:rPr>
  </w:style>
  <w:style w:type="paragraph" w:customStyle="1" w:styleId="41E61847F29E4377BC9BF12A3D089A17">
    <w:name w:val="41E61847F29E4377BC9BF12A3D089A17"/>
    <w:rsid w:val="006F59CF"/>
    <w:rPr>
      <w:lang w:val="en-CA" w:eastAsia="en-CA"/>
    </w:rPr>
  </w:style>
  <w:style w:type="paragraph" w:customStyle="1" w:styleId="BD98E012351848898C02E54603C8D2CF">
    <w:name w:val="BD98E012351848898C02E54603C8D2CF"/>
    <w:rsid w:val="006F59CF"/>
    <w:rPr>
      <w:lang w:val="en-CA" w:eastAsia="en-CA"/>
    </w:rPr>
  </w:style>
  <w:style w:type="paragraph" w:customStyle="1" w:styleId="63A6A465CA5443F98A1EDDE37981DBDA">
    <w:name w:val="63A6A465CA5443F98A1EDDE37981DBDA"/>
    <w:rsid w:val="006F59CF"/>
    <w:rPr>
      <w:lang w:val="en-CA" w:eastAsia="en-CA"/>
    </w:rPr>
  </w:style>
  <w:style w:type="paragraph" w:customStyle="1" w:styleId="42CB2EC33DC64147B1C909C83B5755BC">
    <w:name w:val="42CB2EC33DC64147B1C909C83B5755BC"/>
    <w:rsid w:val="006F59CF"/>
    <w:rPr>
      <w:lang w:val="en-CA" w:eastAsia="en-CA"/>
    </w:rPr>
  </w:style>
  <w:style w:type="paragraph" w:customStyle="1" w:styleId="C587D520F879482EAB6022BB31E896CB">
    <w:name w:val="C587D520F879482EAB6022BB31E896CB"/>
    <w:rsid w:val="006F59CF"/>
    <w:rPr>
      <w:lang w:val="en-CA" w:eastAsia="en-CA"/>
    </w:rPr>
  </w:style>
  <w:style w:type="paragraph" w:customStyle="1" w:styleId="978628E7FD8246C4991B048F3444DA34">
    <w:name w:val="978628E7FD8246C4991B048F3444DA34"/>
    <w:rsid w:val="006F59CF"/>
    <w:rPr>
      <w:lang w:val="en-CA" w:eastAsia="en-CA"/>
    </w:rPr>
  </w:style>
  <w:style w:type="paragraph" w:customStyle="1" w:styleId="5074B75C491443CCA1CCDFBFD8F986AB">
    <w:name w:val="5074B75C491443CCA1CCDFBFD8F986AB"/>
    <w:rsid w:val="006F59CF"/>
    <w:rPr>
      <w:lang w:val="en-CA" w:eastAsia="en-CA"/>
    </w:rPr>
  </w:style>
  <w:style w:type="paragraph" w:customStyle="1" w:styleId="0B589A55DD8A4C2880A48CF8DD5B4B74">
    <w:name w:val="0B589A55DD8A4C2880A48CF8DD5B4B74"/>
    <w:rsid w:val="006F59CF"/>
    <w:rPr>
      <w:lang w:val="en-CA" w:eastAsia="en-CA"/>
    </w:rPr>
  </w:style>
  <w:style w:type="paragraph" w:customStyle="1" w:styleId="9EFE39AA270E4A6095DCAAEDC663CEB9">
    <w:name w:val="9EFE39AA270E4A6095DCAAEDC663CEB9"/>
    <w:rsid w:val="006F59CF"/>
    <w:rPr>
      <w:lang w:val="en-CA" w:eastAsia="en-CA"/>
    </w:rPr>
  </w:style>
  <w:style w:type="paragraph" w:customStyle="1" w:styleId="1E92B068F43C41B29ACF4222DA30FB9B">
    <w:name w:val="1E92B068F43C41B29ACF4222DA30FB9B"/>
    <w:rsid w:val="006F59CF"/>
    <w:rPr>
      <w:lang w:val="en-CA" w:eastAsia="en-CA"/>
    </w:rPr>
  </w:style>
  <w:style w:type="paragraph" w:customStyle="1" w:styleId="FC9C8F8715BA48C98270918B66011E58">
    <w:name w:val="FC9C8F8715BA48C98270918B66011E58"/>
    <w:rsid w:val="006F59CF"/>
    <w:rPr>
      <w:lang w:val="en-CA" w:eastAsia="en-CA"/>
    </w:rPr>
  </w:style>
  <w:style w:type="paragraph" w:customStyle="1" w:styleId="02D10A855FAF4450A2D90A6A20E0D1D5">
    <w:name w:val="02D10A855FAF4450A2D90A6A20E0D1D5"/>
    <w:rsid w:val="006F59CF"/>
    <w:rPr>
      <w:lang w:val="en-CA" w:eastAsia="en-CA"/>
    </w:rPr>
  </w:style>
  <w:style w:type="paragraph" w:customStyle="1" w:styleId="795CF0C1AE594B77A74548A993530DF7">
    <w:name w:val="795CF0C1AE594B77A74548A993530DF7"/>
    <w:rsid w:val="006F59CF"/>
    <w:rPr>
      <w:lang w:val="en-CA" w:eastAsia="en-CA"/>
    </w:rPr>
  </w:style>
  <w:style w:type="paragraph" w:customStyle="1" w:styleId="51B57160598A4473903E74224E7112FA">
    <w:name w:val="51B57160598A4473903E74224E7112FA"/>
    <w:rsid w:val="006F59CF"/>
    <w:rPr>
      <w:lang w:val="en-CA" w:eastAsia="en-CA"/>
    </w:rPr>
  </w:style>
  <w:style w:type="paragraph" w:customStyle="1" w:styleId="4295ABE69F7B401A9BFCF61C7F991B06">
    <w:name w:val="4295ABE69F7B401A9BFCF61C7F991B06"/>
    <w:rsid w:val="006F59CF"/>
    <w:rPr>
      <w:lang w:val="en-CA" w:eastAsia="en-CA"/>
    </w:rPr>
  </w:style>
  <w:style w:type="paragraph" w:customStyle="1" w:styleId="818BDC7AF27F4D098ECF0F5CAC57533C">
    <w:name w:val="818BDC7AF27F4D098ECF0F5CAC57533C"/>
    <w:rsid w:val="006F59CF"/>
    <w:rPr>
      <w:lang w:val="en-CA" w:eastAsia="en-CA"/>
    </w:rPr>
  </w:style>
  <w:style w:type="paragraph" w:customStyle="1" w:styleId="87C0CDB5F39A45EAB075C6FF52CBAA37">
    <w:name w:val="87C0CDB5F39A45EAB075C6FF52CBAA37"/>
    <w:rsid w:val="006F59CF"/>
    <w:rPr>
      <w:lang w:val="en-CA" w:eastAsia="en-CA"/>
    </w:rPr>
  </w:style>
  <w:style w:type="paragraph" w:customStyle="1" w:styleId="20E93CA84367417F9E26671EAEB27BC1">
    <w:name w:val="20E93CA84367417F9E26671EAEB27BC1"/>
    <w:rsid w:val="006F59CF"/>
    <w:rPr>
      <w:lang w:val="en-CA" w:eastAsia="en-CA"/>
    </w:rPr>
  </w:style>
  <w:style w:type="paragraph" w:customStyle="1" w:styleId="1A32C4DC491941BF957D0000D1137F07">
    <w:name w:val="1A32C4DC491941BF957D0000D1137F07"/>
    <w:rsid w:val="006F59CF"/>
    <w:rPr>
      <w:lang w:val="en-CA" w:eastAsia="en-CA"/>
    </w:rPr>
  </w:style>
  <w:style w:type="paragraph" w:customStyle="1" w:styleId="59EEB36130A44ACDB4008B9E28505372">
    <w:name w:val="59EEB36130A44ACDB4008B9E28505372"/>
    <w:rsid w:val="006F59CF"/>
    <w:rPr>
      <w:lang w:val="en-CA" w:eastAsia="en-CA"/>
    </w:rPr>
  </w:style>
  <w:style w:type="paragraph" w:customStyle="1" w:styleId="1D3C91CB7FF9444FAE5B8396A4C337BE">
    <w:name w:val="1D3C91CB7FF9444FAE5B8396A4C337BE"/>
    <w:rsid w:val="006F59CF"/>
    <w:rPr>
      <w:lang w:val="en-CA" w:eastAsia="en-CA"/>
    </w:rPr>
  </w:style>
  <w:style w:type="paragraph" w:customStyle="1" w:styleId="CF9CDC8E4BFE4CDE881CC17667C179C0">
    <w:name w:val="CF9CDC8E4BFE4CDE881CC17667C179C0"/>
    <w:rsid w:val="006F59CF"/>
    <w:rPr>
      <w:lang w:val="en-CA" w:eastAsia="en-CA"/>
    </w:rPr>
  </w:style>
  <w:style w:type="paragraph" w:customStyle="1" w:styleId="CC3C5A90438D44C7BC9C4A56CD290E05">
    <w:name w:val="CC3C5A90438D44C7BC9C4A56CD290E05"/>
    <w:rsid w:val="006F59CF"/>
    <w:rPr>
      <w:lang w:val="en-CA" w:eastAsia="en-CA"/>
    </w:rPr>
  </w:style>
  <w:style w:type="paragraph" w:customStyle="1" w:styleId="2AB12CC902FA4BCD9482D859E2C6EA33">
    <w:name w:val="2AB12CC902FA4BCD9482D859E2C6EA33"/>
    <w:rsid w:val="006F59CF"/>
    <w:rPr>
      <w:lang w:val="en-CA" w:eastAsia="en-CA"/>
    </w:rPr>
  </w:style>
  <w:style w:type="paragraph" w:customStyle="1" w:styleId="646BDA14B0F346AAA0781684E0CF01AF">
    <w:name w:val="646BDA14B0F346AAA0781684E0CF01AF"/>
    <w:rsid w:val="006F59CF"/>
    <w:rPr>
      <w:lang w:val="en-CA" w:eastAsia="en-CA"/>
    </w:rPr>
  </w:style>
  <w:style w:type="paragraph" w:customStyle="1" w:styleId="6845F71D9EDD4E75A58ECEA3AD4649C6">
    <w:name w:val="6845F71D9EDD4E75A58ECEA3AD4649C6"/>
    <w:rsid w:val="006F59CF"/>
    <w:rPr>
      <w:lang w:val="en-CA" w:eastAsia="en-CA"/>
    </w:rPr>
  </w:style>
  <w:style w:type="paragraph" w:customStyle="1" w:styleId="0A5518573F7A4FD9953555E795BC017A">
    <w:name w:val="0A5518573F7A4FD9953555E795BC017A"/>
    <w:rsid w:val="006F59CF"/>
    <w:rPr>
      <w:lang w:val="en-CA" w:eastAsia="en-CA"/>
    </w:rPr>
  </w:style>
  <w:style w:type="paragraph" w:customStyle="1" w:styleId="7D8655ED63EF4763ADC303B72B525DC7">
    <w:name w:val="7D8655ED63EF4763ADC303B72B525DC7"/>
    <w:rsid w:val="006F59CF"/>
    <w:rPr>
      <w:lang w:val="en-CA" w:eastAsia="en-CA"/>
    </w:rPr>
  </w:style>
  <w:style w:type="paragraph" w:customStyle="1" w:styleId="BE6676F9A4C647F083CF1BB8C43E59B7">
    <w:name w:val="BE6676F9A4C647F083CF1BB8C43E59B7"/>
    <w:rsid w:val="006F59CF"/>
    <w:rPr>
      <w:lang w:val="en-CA" w:eastAsia="en-CA"/>
    </w:rPr>
  </w:style>
  <w:style w:type="paragraph" w:customStyle="1" w:styleId="B0E34632D94945878BDAFD7BAF179445">
    <w:name w:val="B0E34632D94945878BDAFD7BAF179445"/>
    <w:rsid w:val="006F59CF"/>
    <w:rPr>
      <w:lang w:val="en-CA" w:eastAsia="en-CA"/>
    </w:rPr>
  </w:style>
  <w:style w:type="paragraph" w:customStyle="1" w:styleId="DD36D1B58C9F4624B0BBD2016B97BA8F">
    <w:name w:val="DD36D1B58C9F4624B0BBD2016B97BA8F"/>
    <w:rsid w:val="006F59CF"/>
    <w:rPr>
      <w:lang w:val="en-CA" w:eastAsia="en-CA"/>
    </w:rPr>
  </w:style>
  <w:style w:type="paragraph" w:customStyle="1" w:styleId="0FA5F9258B944C95ADB47DF9D00377AA">
    <w:name w:val="0FA5F9258B944C95ADB47DF9D00377AA"/>
    <w:rsid w:val="006F59CF"/>
    <w:rPr>
      <w:lang w:val="en-CA" w:eastAsia="en-CA"/>
    </w:rPr>
  </w:style>
  <w:style w:type="paragraph" w:customStyle="1" w:styleId="A245F7D8F7184276A9B8CC45D06C7732">
    <w:name w:val="A245F7D8F7184276A9B8CC45D06C7732"/>
    <w:rsid w:val="006F59CF"/>
    <w:rPr>
      <w:lang w:val="en-CA" w:eastAsia="en-CA"/>
    </w:rPr>
  </w:style>
  <w:style w:type="paragraph" w:customStyle="1" w:styleId="E47813B46BF34854ADB3315794732D25">
    <w:name w:val="E47813B46BF34854ADB3315794732D25"/>
    <w:rsid w:val="006F59CF"/>
    <w:rPr>
      <w:lang w:val="en-CA" w:eastAsia="en-CA"/>
    </w:rPr>
  </w:style>
  <w:style w:type="paragraph" w:customStyle="1" w:styleId="E056FB1DAA07425CBE382FC34074B9C1">
    <w:name w:val="E056FB1DAA07425CBE382FC34074B9C1"/>
    <w:rsid w:val="006F59CF"/>
    <w:rPr>
      <w:lang w:val="en-CA" w:eastAsia="en-CA"/>
    </w:rPr>
  </w:style>
  <w:style w:type="paragraph" w:customStyle="1" w:styleId="B21BC1141F2D481D83204B5B5B934E95">
    <w:name w:val="B21BC1141F2D481D83204B5B5B934E95"/>
    <w:rsid w:val="006F59CF"/>
    <w:rPr>
      <w:lang w:val="en-CA" w:eastAsia="en-CA"/>
    </w:rPr>
  </w:style>
  <w:style w:type="paragraph" w:customStyle="1" w:styleId="D920E7912AFC41A49E3822FF529C8756">
    <w:name w:val="D920E7912AFC41A49E3822FF529C8756"/>
    <w:rsid w:val="006F59CF"/>
    <w:rPr>
      <w:lang w:val="en-CA" w:eastAsia="en-CA"/>
    </w:rPr>
  </w:style>
  <w:style w:type="paragraph" w:customStyle="1" w:styleId="7FFAFDECF3054C31B9CA195AFC764C55">
    <w:name w:val="7FFAFDECF3054C31B9CA195AFC764C55"/>
    <w:rsid w:val="006F59CF"/>
    <w:rPr>
      <w:lang w:val="en-CA" w:eastAsia="en-CA"/>
    </w:rPr>
  </w:style>
  <w:style w:type="paragraph" w:customStyle="1" w:styleId="1555484A8F7B4C78BCA0AAAD24A8F451">
    <w:name w:val="1555484A8F7B4C78BCA0AAAD24A8F451"/>
    <w:rsid w:val="006F59CF"/>
    <w:rPr>
      <w:lang w:val="en-CA" w:eastAsia="en-CA"/>
    </w:rPr>
  </w:style>
  <w:style w:type="paragraph" w:customStyle="1" w:styleId="21898BFA85C742B787FE1B4354C73ABF">
    <w:name w:val="21898BFA85C742B787FE1B4354C73ABF"/>
    <w:rsid w:val="006F59CF"/>
    <w:rPr>
      <w:lang w:val="en-CA" w:eastAsia="en-CA"/>
    </w:rPr>
  </w:style>
  <w:style w:type="paragraph" w:customStyle="1" w:styleId="54DC6CC87B724786BA5833615B0ECE8B">
    <w:name w:val="54DC6CC87B724786BA5833615B0ECE8B"/>
    <w:rsid w:val="006F59CF"/>
    <w:rPr>
      <w:lang w:val="en-CA" w:eastAsia="en-CA"/>
    </w:rPr>
  </w:style>
  <w:style w:type="paragraph" w:customStyle="1" w:styleId="48E624AE52FF4989AC40CDB5B609E954">
    <w:name w:val="48E624AE52FF4989AC40CDB5B609E954"/>
    <w:rsid w:val="006F59CF"/>
    <w:rPr>
      <w:lang w:val="en-CA" w:eastAsia="en-CA"/>
    </w:rPr>
  </w:style>
  <w:style w:type="paragraph" w:customStyle="1" w:styleId="6E1B7356E0894C459F8708D768D80CC0">
    <w:name w:val="6E1B7356E0894C459F8708D768D80CC0"/>
    <w:rsid w:val="006F59CF"/>
    <w:rPr>
      <w:lang w:val="en-CA" w:eastAsia="en-CA"/>
    </w:rPr>
  </w:style>
  <w:style w:type="paragraph" w:customStyle="1" w:styleId="71E492F03129453AA1653BB4BBC7DAFA">
    <w:name w:val="71E492F03129453AA1653BB4BBC7DAFA"/>
    <w:rsid w:val="006F59CF"/>
    <w:rPr>
      <w:lang w:val="en-CA" w:eastAsia="en-CA"/>
    </w:rPr>
  </w:style>
  <w:style w:type="paragraph" w:customStyle="1" w:styleId="F8B97FD0D2F44FE0B3CECE8E0307F3DA">
    <w:name w:val="F8B97FD0D2F44FE0B3CECE8E0307F3DA"/>
    <w:rsid w:val="006F59CF"/>
    <w:rPr>
      <w:lang w:val="en-CA" w:eastAsia="en-CA"/>
    </w:rPr>
  </w:style>
  <w:style w:type="paragraph" w:customStyle="1" w:styleId="9453E0375ACB4E599FF9BF593F78C9D8">
    <w:name w:val="9453E0375ACB4E599FF9BF593F78C9D8"/>
    <w:rsid w:val="006F59CF"/>
    <w:rPr>
      <w:lang w:val="en-CA" w:eastAsia="en-CA"/>
    </w:rPr>
  </w:style>
  <w:style w:type="paragraph" w:customStyle="1" w:styleId="F6B03C0325424FD480E72E6FBC6AC0E4">
    <w:name w:val="F6B03C0325424FD480E72E6FBC6AC0E4"/>
    <w:rsid w:val="006F59CF"/>
    <w:rPr>
      <w:lang w:val="en-CA" w:eastAsia="en-CA"/>
    </w:rPr>
  </w:style>
  <w:style w:type="paragraph" w:customStyle="1" w:styleId="ED946056E4E64167A52CA37DBD961875">
    <w:name w:val="ED946056E4E64167A52CA37DBD961875"/>
    <w:rsid w:val="006F59CF"/>
    <w:rPr>
      <w:lang w:val="en-CA" w:eastAsia="en-CA"/>
    </w:rPr>
  </w:style>
  <w:style w:type="paragraph" w:customStyle="1" w:styleId="1FF1389F52764CDAB6B271DCDF58DF9F">
    <w:name w:val="1FF1389F52764CDAB6B271DCDF58DF9F"/>
    <w:rsid w:val="006F59CF"/>
    <w:rPr>
      <w:lang w:val="en-CA" w:eastAsia="en-CA"/>
    </w:rPr>
  </w:style>
  <w:style w:type="paragraph" w:customStyle="1" w:styleId="A806E2E1E6E349ABAC32F93781A32AFF">
    <w:name w:val="A806E2E1E6E349ABAC32F93781A32AFF"/>
    <w:rsid w:val="006F59CF"/>
    <w:rPr>
      <w:lang w:val="en-CA" w:eastAsia="en-CA"/>
    </w:rPr>
  </w:style>
  <w:style w:type="paragraph" w:customStyle="1" w:styleId="31AF217E50B945E3996E3487BFE039D6">
    <w:name w:val="31AF217E50B945E3996E3487BFE039D6"/>
    <w:rsid w:val="006F59CF"/>
    <w:rPr>
      <w:lang w:val="en-CA" w:eastAsia="en-CA"/>
    </w:rPr>
  </w:style>
  <w:style w:type="paragraph" w:customStyle="1" w:styleId="D9FAFA9A01B04C2C948AA934A4E01BA1">
    <w:name w:val="D9FAFA9A01B04C2C948AA934A4E01BA1"/>
    <w:rsid w:val="006F59CF"/>
    <w:rPr>
      <w:lang w:val="en-CA" w:eastAsia="en-CA"/>
    </w:rPr>
  </w:style>
  <w:style w:type="paragraph" w:customStyle="1" w:styleId="3F177E0B8B9C4867B312111C261E9DB5">
    <w:name w:val="3F177E0B8B9C4867B312111C261E9DB5"/>
    <w:rsid w:val="006F59CF"/>
    <w:rPr>
      <w:lang w:val="en-CA" w:eastAsia="en-CA"/>
    </w:rPr>
  </w:style>
  <w:style w:type="paragraph" w:customStyle="1" w:styleId="3AAD019C60D54B799D6B48FDFB75C396">
    <w:name w:val="3AAD019C60D54B799D6B48FDFB75C396"/>
    <w:rsid w:val="006F59CF"/>
    <w:rPr>
      <w:lang w:val="en-CA" w:eastAsia="en-CA"/>
    </w:rPr>
  </w:style>
  <w:style w:type="paragraph" w:customStyle="1" w:styleId="CB0411C8A7FB4C18944107B515DA5BD8">
    <w:name w:val="CB0411C8A7FB4C18944107B515DA5BD8"/>
    <w:rsid w:val="006F59CF"/>
    <w:rPr>
      <w:lang w:val="en-CA" w:eastAsia="en-CA"/>
    </w:rPr>
  </w:style>
  <w:style w:type="paragraph" w:customStyle="1" w:styleId="5D91B094D10D4671A637469E159D5975">
    <w:name w:val="5D91B094D10D4671A637469E159D5975"/>
    <w:rsid w:val="006F59CF"/>
    <w:rPr>
      <w:lang w:val="en-CA" w:eastAsia="en-CA"/>
    </w:rPr>
  </w:style>
  <w:style w:type="paragraph" w:customStyle="1" w:styleId="DF9D69BED07945C48F40DF4F41671775">
    <w:name w:val="DF9D69BED07945C48F40DF4F41671775"/>
    <w:rsid w:val="006F59CF"/>
    <w:rPr>
      <w:lang w:val="en-CA" w:eastAsia="en-CA"/>
    </w:rPr>
  </w:style>
  <w:style w:type="paragraph" w:customStyle="1" w:styleId="0652559995044C12A6D04F9151A248E2">
    <w:name w:val="0652559995044C12A6D04F9151A248E2"/>
    <w:rsid w:val="006F59CF"/>
    <w:rPr>
      <w:lang w:val="en-CA" w:eastAsia="en-CA"/>
    </w:rPr>
  </w:style>
  <w:style w:type="paragraph" w:customStyle="1" w:styleId="8BDB7C6D34284CE69B678C48298B357D">
    <w:name w:val="8BDB7C6D34284CE69B678C48298B357D"/>
    <w:rsid w:val="006F59CF"/>
    <w:rPr>
      <w:lang w:val="en-CA" w:eastAsia="en-CA"/>
    </w:rPr>
  </w:style>
  <w:style w:type="paragraph" w:customStyle="1" w:styleId="C04ED2691C474F36BB3C4BF06EA42121">
    <w:name w:val="C04ED2691C474F36BB3C4BF06EA42121"/>
    <w:rsid w:val="006F59CF"/>
    <w:rPr>
      <w:lang w:val="en-CA" w:eastAsia="en-CA"/>
    </w:rPr>
  </w:style>
  <w:style w:type="paragraph" w:customStyle="1" w:styleId="25D85757DFA5411F96FFA2D9F5392DA0">
    <w:name w:val="25D85757DFA5411F96FFA2D9F5392DA0"/>
    <w:rsid w:val="006F59CF"/>
    <w:rPr>
      <w:lang w:val="en-CA" w:eastAsia="en-CA"/>
    </w:rPr>
  </w:style>
  <w:style w:type="paragraph" w:customStyle="1" w:styleId="6D9522D7AFF24BBB8F8A296322DDD094">
    <w:name w:val="6D9522D7AFF24BBB8F8A296322DDD094"/>
    <w:rsid w:val="006F59CF"/>
    <w:rPr>
      <w:lang w:val="en-CA" w:eastAsia="en-CA"/>
    </w:rPr>
  </w:style>
  <w:style w:type="paragraph" w:customStyle="1" w:styleId="D9D9F19C902D4E27B8E113EDA348C8F8">
    <w:name w:val="D9D9F19C902D4E27B8E113EDA348C8F8"/>
    <w:rsid w:val="006F59CF"/>
    <w:rPr>
      <w:lang w:val="en-CA" w:eastAsia="en-CA"/>
    </w:rPr>
  </w:style>
  <w:style w:type="paragraph" w:customStyle="1" w:styleId="B22953920B914BDFB0EC2DC7BCEB770B">
    <w:name w:val="B22953920B914BDFB0EC2DC7BCEB770B"/>
    <w:rsid w:val="006F59CF"/>
    <w:rPr>
      <w:lang w:val="en-CA" w:eastAsia="en-CA"/>
    </w:rPr>
  </w:style>
  <w:style w:type="paragraph" w:customStyle="1" w:styleId="3B8A8FD6D6944665A7C71BCE3B57E52E">
    <w:name w:val="3B8A8FD6D6944665A7C71BCE3B57E52E"/>
    <w:rsid w:val="006F59CF"/>
    <w:rPr>
      <w:lang w:val="en-CA" w:eastAsia="en-CA"/>
    </w:rPr>
  </w:style>
  <w:style w:type="paragraph" w:customStyle="1" w:styleId="CD630F4288D14057AFE0153F649EADE1">
    <w:name w:val="CD630F4288D14057AFE0153F649EADE1"/>
    <w:rsid w:val="006F59CF"/>
    <w:rPr>
      <w:lang w:val="en-CA" w:eastAsia="en-CA"/>
    </w:rPr>
  </w:style>
  <w:style w:type="paragraph" w:customStyle="1" w:styleId="A1A368C516B843A4952F3034FCE7DEF7">
    <w:name w:val="A1A368C516B843A4952F3034FCE7DEF7"/>
    <w:rsid w:val="006F59CF"/>
    <w:rPr>
      <w:lang w:val="en-CA" w:eastAsia="en-CA"/>
    </w:rPr>
  </w:style>
  <w:style w:type="paragraph" w:customStyle="1" w:styleId="85AA1D6046AD4693AE6DDC179D143C67">
    <w:name w:val="85AA1D6046AD4693AE6DDC179D143C67"/>
    <w:rsid w:val="006F59CF"/>
    <w:rPr>
      <w:lang w:val="en-CA" w:eastAsia="en-CA"/>
    </w:rPr>
  </w:style>
  <w:style w:type="paragraph" w:customStyle="1" w:styleId="88FAD2F5EB4047229261C19D4348B77F">
    <w:name w:val="88FAD2F5EB4047229261C19D4348B77F"/>
    <w:rsid w:val="006F59CF"/>
    <w:rPr>
      <w:lang w:val="en-CA" w:eastAsia="en-CA"/>
    </w:rPr>
  </w:style>
  <w:style w:type="paragraph" w:customStyle="1" w:styleId="B3CF9622AB534AF9BC5EB17C27529F26">
    <w:name w:val="B3CF9622AB534AF9BC5EB17C27529F26"/>
    <w:rsid w:val="006F59CF"/>
    <w:rPr>
      <w:lang w:val="en-CA" w:eastAsia="en-CA"/>
    </w:rPr>
  </w:style>
  <w:style w:type="paragraph" w:customStyle="1" w:styleId="AB349A04652342A480D4B9E7D0E44110">
    <w:name w:val="AB349A04652342A480D4B9E7D0E44110"/>
    <w:rsid w:val="006F59CF"/>
    <w:rPr>
      <w:lang w:val="en-CA" w:eastAsia="en-CA"/>
    </w:rPr>
  </w:style>
  <w:style w:type="paragraph" w:customStyle="1" w:styleId="0AD51521DB4C4F48BF89054585354324">
    <w:name w:val="0AD51521DB4C4F48BF89054585354324"/>
    <w:rsid w:val="006F59CF"/>
    <w:rPr>
      <w:lang w:val="en-CA" w:eastAsia="en-CA"/>
    </w:rPr>
  </w:style>
  <w:style w:type="paragraph" w:customStyle="1" w:styleId="895145A1511E48CAAF36263CF77FA1D8">
    <w:name w:val="895145A1511E48CAAF36263CF77FA1D8"/>
    <w:rsid w:val="006F59CF"/>
    <w:rPr>
      <w:lang w:val="en-CA" w:eastAsia="en-CA"/>
    </w:rPr>
  </w:style>
  <w:style w:type="paragraph" w:customStyle="1" w:styleId="DEBC72384B0E46E687CB41478A5DC91C">
    <w:name w:val="DEBC72384B0E46E687CB41478A5DC91C"/>
    <w:rsid w:val="006F59CF"/>
    <w:rPr>
      <w:lang w:val="en-CA" w:eastAsia="en-CA"/>
    </w:rPr>
  </w:style>
  <w:style w:type="paragraph" w:customStyle="1" w:styleId="947F776B567042A8AB859FE5C4A5F242">
    <w:name w:val="947F776B567042A8AB859FE5C4A5F242"/>
    <w:rsid w:val="006F59CF"/>
    <w:rPr>
      <w:lang w:val="en-CA" w:eastAsia="en-CA"/>
    </w:rPr>
  </w:style>
  <w:style w:type="paragraph" w:customStyle="1" w:styleId="976065133F264DE9BD37CB6340A11C12">
    <w:name w:val="976065133F264DE9BD37CB6340A11C12"/>
    <w:rsid w:val="006F59CF"/>
    <w:rPr>
      <w:lang w:val="en-CA" w:eastAsia="en-CA"/>
    </w:rPr>
  </w:style>
  <w:style w:type="paragraph" w:customStyle="1" w:styleId="2B81FCC21817427EAEE1A31FB5DD1B73">
    <w:name w:val="2B81FCC21817427EAEE1A31FB5DD1B73"/>
    <w:rsid w:val="006F59CF"/>
    <w:rPr>
      <w:lang w:val="en-CA" w:eastAsia="en-CA"/>
    </w:rPr>
  </w:style>
  <w:style w:type="paragraph" w:customStyle="1" w:styleId="6AB99685D0F246FFB074B76797B34F0A">
    <w:name w:val="6AB99685D0F246FFB074B76797B34F0A"/>
    <w:rsid w:val="006F59CF"/>
    <w:rPr>
      <w:lang w:val="en-CA" w:eastAsia="en-CA"/>
    </w:rPr>
  </w:style>
  <w:style w:type="paragraph" w:customStyle="1" w:styleId="FEFB3F9E8A0C4EB39690BF9FF39E7AB3">
    <w:name w:val="FEFB3F9E8A0C4EB39690BF9FF39E7AB3"/>
    <w:rsid w:val="006F59CF"/>
    <w:rPr>
      <w:lang w:val="en-CA" w:eastAsia="en-CA"/>
    </w:rPr>
  </w:style>
  <w:style w:type="paragraph" w:customStyle="1" w:styleId="1AEF431BB2F9416FBE2B5C2D51DC894E">
    <w:name w:val="1AEF431BB2F9416FBE2B5C2D51DC894E"/>
    <w:rsid w:val="006F59CF"/>
    <w:rPr>
      <w:lang w:val="en-CA" w:eastAsia="en-CA"/>
    </w:rPr>
  </w:style>
  <w:style w:type="paragraph" w:customStyle="1" w:styleId="3A14A60E66BA4DEE989568BBDFB06647">
    <w:name w:val="3A14A60E66BA4DEE989568BBDFB06647"/>
    <w:rsid w:val="006F59CF"/>
    <w:rPr>
      <w:lang w:val="en-CA" w:eastAsia="en-CA"/>
    </w:rPr>
  </w:style>
  <w:style w:type="paragraph" w:customStyle="1" w:styleId="2C12447DECBA453D8D9C2837FFA40292">
    <w:name w:val="2C12447DECBA453D8D9C2837FFA40292"/>
    <w:rsid w:val="006F59CF"/>
    <w:rPr>
      <w:lang w:val="en-CA" w:eastAsia="en-CA"/>
    </w:rPr>
  </w:style>
  <w:style w:type="paragraph" w:customStyle="1" w:styleId="5A72980E6E6A488CBBA1DEEE01B03E3C">
    <w:name w:val="5A72980E6E6A488CBBA1DEEE01B03E3C"/>
    <w:rsid w:val="006F59CF"/>
    <w:rPr>
      <w:lang w:val="en-CA" w:eastAsia="en-CA"/>
    </w:rPr>
  </w:style>
  <w:style w:type="paragraph" w:customStyle="1" w:styleId="12304F80672F47CE998DDD309749451D">
    <w:name w:val="12304F80672F47CE998DDD309749451D"/>
    <w:rsid w:val="006F59CF"/>
    <w:rPr>
      <w:lang w:val="en-CA" w:eastAsia="en-CA"/>
    </w:rPr>
  </w:style>
  <w:style w:type="paragraph" w:customStyle="1" w:styleId="285D060EDE3842699A7A266F02352F34">
    <w:name w:val="285D060EDE3842699A7A266F02352F34"/>
    <w:rsid w:val="006F59CF"/>
    <w:rPr>
      <w:lang w:val="en-CA" w:eastAsia="en-CA"/>
    </w:rPr>
  </w:style>
  <w:style w:type="paragraph" w:customStyle="1" w:styleId="F5560B299E2744A59A6AEBAF4576589B">
    <w:name w:val="F5560B299E2744A59A6AEBAF4576589B"/>
    <w:rsid w:val="006F59CF"/>
    <w:rPr>
      <w:lang w:val="en-CA" w:eastAsia="en-CA"/>
    </w:rPr>
  </w:style>
  <w:style w:type="paragraph" w:customStyle="1" w:styleId="F42A6D9643094208A7C5BB2CE715534F">
    <w:name w:val="F42A6D9643094208A7C5BB2CE715534F"/>
    <w:rsid w:val="006F59CF"/>
    <w:rPr>
      <w:lang w:val="en-CA" w:eastAsia="en-CA"/>
    </w:rPr>
  </w:style>
  <w:style w:type="paragraph" w:customStyle="1" w:styleId="4DA5D8B3316D473992A37EB341F0846E">
    <w:name w:val="4DA5D8B3316D473992A37EB341F0846E"/>
    <w:rsid w:val="006F59CF"/>
    <w:rPr>
      <w:lang w:val="en-CA" w:eastAsia="en-CA"/>
    </w:rPr>
  </w:style>
  <w:style w:type="paragraph" w:customStyle="1" w:styleId="D97E00367A6841C8B7C9961D29B25F3D">
    <w:name w:val="D97E00367A6841C8B7C9961D29B25F3D"/>
    <w:rsid w:val="006F59CF"/>
    <w:rPr>
      <w:lang w:val="en-CA" w:eastAsia="en-CA"/>
    </w:rPr>
  </w:style>
  <w:style w:type="paragraph" w:customStyle="1" w:styleId="088FD378490B4D608C894A612A394D26">
    <w:name w:val="088FD378490B4D608C894A612A394D26"/>
    <w:rsid w:val="006F59CF"/>
    <w:rPr>
      <w:lang w:val="en-CA" w:eastAsia="en-CA"/>
    </w:rPr>
  </w:style>
  <w:style w:type="paragraph" w:customStyle="1" w:styleId="23611406924B453AA18BE6B19A0BE8AE">
    <w:name w:val="23611406924B453AA18BE6B19A0BE8AE"/>
    <w:rsid w:val="006F59CF"/>
    <w:rPr>
      <w:lang w:val="en-CA" w:eastAsia="en-CA"/>
    </w:rPr>
  </w:style>
  <w:style w:type="paragraph" w:customStyle="1" w:styleId="B619D2DE4E8B4AE1B8046039A5A98A06">
    <w:name w:val="B619D2DE4E8B4AE1B8046039A5A98A06"/>
    <w:rsid w:val="006F59CF"/>
    <w:rPr>
      <w:lang w:val="en-CA" w:eastAsia="en-CA"/>
    </w:rPr>
  </w:style>
  <w:style w:type="paragraph" w:customStyle="1" w:styleId="1735897967C24ECC834B29C92BFF1F80">
    <w:name w:val="1735897967C24ECC834B29C92BFF1F80"/>
    <w:rsid w:val="006F59CF"/>
    <w:rPr>
      <w:lang w:val="en-CA" w:eastAsia="en-CA"/>
    </w:rPr>
  </w:style>
  <w:style w:type="paragraph" w:customStyle="1" w:styleId="BDF5C2F62A6A4B28BC26F9A3EC0A1315">
    <w:name w:val="BDF5C2F62A6A4B28BC26F9A3EC0A1315"/>
    <w:rsid w:val="006F59CF"/>
    <w:rPr>
      <w:lang w:val="en-CA" w:eastAsia="en-CA"/>
    </w:rPr>
  </w:style>
  <w:style w:type="paragraph" w:customStyle="1" w:styleId="DED1EC2BE3284B58B66C89B84960808C">
    <w:name w:val="DED1EC2BE3284B58B66C89B84960808C"/>
    <w:rsid w:val="006F59CF"/>
    <w:rPr>
      <w:lang w:val="en-CA" w:eastAsia="en-CA"/>
    </w:rPr>
  </w:style>
  <w:style w:type="paragraph" w:customStyle="1" w:styleId="4E847A0DFF47435F8106BAA063B8368A">
    <w:name w:val="4E847A0DFF47435F8106BAA063B8368A"/>
    <w:rsid w:val="006F59CF"/>
    <w:rPr>
      <w:lang w:val="en-CA" w:eastAsia="en-CA"/>
    </w:rPr>
  </w:style>
  <w:style w:type="paragraph" w:customStyle="1" w:styleId="BAA142264D264D40B9E16407C426C011">
    <w:name w:val="BAA142264D264D40B9E16407C426C011"/>
    <w:rsid w:val="006F59CF"/>
    <w:rPr>
      <w:lang w:val="en-CA" w:eastAsia="en-CA"/>
    </w:rPr>
  </w:style>
  <w:style w:type="paragraph" w:customStyle="1" w:styleId="3787C6C0C3D74E86B2888D15EB10101B">
    <w:name w:val="3787C6C0C3D74E86B2888D15EB10101B"/>
    <w:rsid w:val="006F59CF"/>
    <w:rPr>
      <w:lang w:val="en-CA" w:eastAsia="en-CA"/>
    </w:rPr>
  </w:style>
  <w:style w:type="paragraph" w:customStyle="1" w:styleId="C581982FF4CB40FCB6FD7FD7BDC60108">
    <w:name w:val="C581982FF4CB40FCB6FD7FD7BDC60108"/>
    <w:rsid w:val="006F59CF"/>
    <w:rPr>
      <w:lang w:val="en-CA" w:eastAsia="en-CA"/>
    </w:rPr>
  </w:style>
  <w:style w:type="paragraph" w:customStyle="1" w:styleId="64AC5C006F36416281D7674DCE856836">
    <w:name w:val="64AC5C006F36416281D7674DCE856836"/>
    <w:rsid w:val="006F59CF"/>
    <w:rPr>
      <w:lang w:val="en-CA" w:eastAsia="en-CA"/>
    </w:rPr>
  </w:style>
  <w:style w:type="paragraph" w:customStyle="1" w:styleId="D4017FD57C224F1E990918A2FCEE48D8">
    <w:name w:val="D4017FD57C224F1E990918A2FCEE48D8"/>
    <w:rsid w:val="006F59CF"/>
    <w:rPr>
      <w:lang w:val="en-CA" w:eastAsia="en-CA"/>
    </w:rPr>
  </w:style>
  <w:style w:type="paragraph" w:customStyle="1" w:styleId="2FE0343E07C7442FA3CA64F781E1C5BE">
    <w:name w:val="2FE0343E07C7442FA3CA64F781E1C5BE"/>
    <w:rsid w:val="006F59CF"/>
    <w:rPr>
      <w:lang w:val="en-CA" w:eastAsia="en-CA"/>
    </w:rPr>
  </w:style>
  <w:style w:type="paragraph" w:customStyle="1" w:styleId="FA5C8E6CEF6F49F2BE93A19061D7B7B6">
    <w:name w:val="FA5C8E6CEF6F49F2BE93A19061D7B7B6"/>
    <w:rsid w:val="006F59CF"/>
    <w:rPr>
      <w:lang w:val="en-CA" w:eastAsia="en-CA"/>
    </w:rPr>
  </w:style>
  <w:style w:type="paragraph" w:customStyle="1" w:styleId="83EBFF24657A48B5992B32C2234AAF04">
    <w:name w:val="83EBFF24657A48B5992B32C2234AAF04"/>
    <w:rsid w:val="006F59CF"/>
    <w:rPr>
      <w:lang w:val="en-CA" w:eastAsia="en-CA"/>
    </w:rPr>
  </w:style>
  <w:style w:type="paragraph" w:customStyle="1" w:styleId="57AAC5F1B982411FB9C99C231D669090">
    <w:name w:val="57AAC5F1B982411FB9C99C231D669090"/>
    <w:rsid w:val="006F59CF"/>
    <w:rPr>
      <w:lang w:val="en-CA" w:eastAsia="en-CA"/>
    </w:rPr>
  </w:style>
  <w:style w:type="paragraph" w:customStyle="1" w:styleId="A06267E5FC8A4BB88546D10E69FB94A8">
    <w:name w:val="A06267E5FC8A4BB88546D10E69FB94A8"/>
    <w:rsid w:val="006F59CF"/>
    <w:rPr>
      <w:lang w:val="en-CA" w:eastAsia="en-CA"/>
    </w:rPr>
  </w:style>
  <w:style w:type="paragraph" w:customStyle="1" w:styleId="DC7326D619604E6FA0BC9A7E28B15824">
    <w:name w:val="DC7326D619604E6FA0BC9A7E28B15824"/>
    <w:rsid w:val="006F59CF"/>
    <w:rPr>
      <w:lang w:val="en-CA" w:eastAsia="en-CA"/>
    </w:rPr>
  </w:style>
  <w:style w:type="paragraph" w:customStyle="1" w:styleId="8851902A3FF34926B3060DBBAED95BFE">
    <w:name w:val="8851902A3FF34926B3060DBBAED95BFE"/>
    <w:rsid w:val="006F59CF"/>
    <w:rPr>
      <w:lang w:val="en-CA" w:eastAsia="en-CA"/>
    </w:rPr>
  </w:style>
  <w:style w:type="paragraph" w:customStyle="1" w:styleId="35EE514C2B0B4F8E8B66AB21E0D77C1B">
    <w:name w:val="35EE514C2B0B4F8E8B66AB21E0D77C1B"/>
    <w:rsid w:val="006F59CF"/>
    <w:rPr>
      <w:lang w:val="en-CA" w:eastAsia="en-CA"/>
    </w:rPr>
  </w:style>
  <w:style w:type="paragraph" w:customStyle="1" w:styleId="EA626CDE9A1949A4A73A701133DF11B5">
    <w:name w:val="EA626CDE9A1949A4A73A701133DF11B5"/>
    <w:rsid w:val="006F59CF"/>
    <w:rPr>
      <w:lang w:val="en-CA" w:eastAsia="en-CA"/>
    </w:rPr>
  </w:style>
  <w:style w:type="paragraph" w:customStyle="1" w:styleId="E7FB63F1492F4832B0D36E1FD6C12FB0">
    <w:name w:val="E7FB63F1492F4832B0D36E1FD6C12FB0"/>
    <w:rsid w:val="006F59CF"/>
    <w:rPr>
      <w:lang w:val="en-CA" w:eastAsia="en-CA"/>
    </w:rPr>
  </w:style>
  <w:style w:type="paragraph" w:customStyle="1" w:styleId="34055A05D6B94CC2A1B927F5AB7B74BC">
    <w:name w:val="34055A05D6B94CC2A1B927F5AB7B74BC"/>
    <w:rsid w:val="006F59CF"/>
    <w:rPr>
      <w:lang w:val="en-CA" w:eastAsia="en-CA"/>
    </w:rPr>
  </w:style>
  <w:style w:type="paragraph" w:customStyle="1" w:styleId="9039340DAD5B481E90BE4B102D5E67DE">
    <w:name w:val="9039340DAD5B481E90BE4B102D5E67DE"/>
    <w:rsid w:val="006F59CF"/>
    <w:rPr>
      <w:lang w:val="en-CA" w:eastAsia="en-CA"/>
    </w:rPr>
  </w:style>
  <w:style w:type="paragraph" w:customStyle="1" w:styleId="BBE2B4FE8DF14680A0F5ABB60AB6A621">
    <w:name w:val="BBE2B4FE8DF14680A0F5ABB60AB6A621"/>
    <w:rsid w:val="006F59CF"/>
    <w:rPr>
      <w:lang w:val="en-CA" w:eastAsia="en-CA"/>
    </w:rPr>
  </w:style>
  <w:style w:type="paragraph" w:customStyle="1" w:styleId="469E222F19B64089A8E736B385F89578">
    <w:name w:val="469E222F19B64089A8E736B385F89578"/>
    <w:rsid w:val="006F59CF"/>
    <w:rPr>
      <w:lang w:val="en-CA" w:eastAsia="en-CA"/>
    </w:rPr>
  </w:style>
  <w:style w:type="paragraph" w:customStyle="1" w:styleId="58DEFAE1225C4F4BB23D8E1055A9C256">
    <w:name w:val="58DEFAE1225C4F4BB23D8E1055A9C256"/>
    <w:rsid w:val="006F59CF"/>
    <w:rPr>
      <w:lang w:val="en-CA" w:eastAsia="en-CA"/>
    </w:rPr>
  </w:style>
  <w:style w:type="paragraph" w:customStyle="1" w:styleId="296BC40C99424132A5E144C1A75E9E79">
    <w:name w:val="296BC40C99424132A5E144C1A75E9E79"/>
    <w:rsid w:val="006F59CF"/>
    <w:rPr>
      <w:lang w:val="en-CA" w:eastAsia="en-CA"/>
    </w:rPr>
  </w:style>
  <w:style w:type="paragraph" w:customStyle="1" w:styleId="9D2837645590442BAB0E213FFD9446BE">
    <w:name w:val="9D2837645590442BAB0E213FFD9446BE"/>
    <w:rsid w:val="006F59CF"/>
    <w:rPr>
      <w:lang w:val="en-CA" w:eastAsia="en-CA"/>
    </w:rPr>
  </w:style>
  <w:style w:type="paragraph" w:customStyle="1" w:styleId="F1D0543B8ED5441590C62C86074933F0">
    <w:name w:val="F1D0543B8ED5441590C62C86074933F0"/>
    <w:rsid w:val="006F59CF"/>
    <w:rPr>
      <w:lang w:val="en-CA" w:eastAsia="en-CA"/>
    </w:rPr>
  </w:style>
  <w:style w:type="paragraph" w:customStyle="1" w:styleId="0B27B22195DE4A7FB340480A9C647733">
    <w:name w:val="0B27B22195DE4A7FB340480A9C647733"/>
    <w:rsid w:val="006F59CF"/>
    <w:rPr>
      <w:lang w:val="en-CA" w:eastAsia="en-CA"/>
    </w:rPr>
  </w:style>
  <w:style w:type="paragraph" w:customStyle="1" w:styleId="2EBBD495EE754FF78A1F6D90D750763B">
    <w:name w:val="2EBBD495EE754FF78A1F6D90D750763B"/>
    <w:rsid w:val="006F59CF"/>
    <w:rPr>
      <w:lang w:val="en-CA" w:eastAsia="en-CA"/>
    </w:rPr>
  </w:style>
  <w:style w:type="paragraph" w:customStyle="1" w:styleId="FDA6F0CF68184E71873586AAE4ECF038">
    <w:name w:val="FDA6F0CF68184E71873586AAE4ECF038"/>
    <w:rsid w:val="006F59CF"/>
    <w:rPr>
      <w:lang w:val="en-CA" w:eastAsia="en-CA"/>
    </w:rPr>
  </w:style>
  <w:style w:type="paragraph" w:customStyle="1" w:styleId="8D01CD3EB1CA4E9CB7100A0C94682838">
    <w:name w:val="8D01CD3EB1CA4E9CB7100A0C94682838"/>
    <w:rsid w:val="006F59CF"/>
    <w:rPr>
      <w:lang w:val="en-CA" w:eastAsia="en-CA"/>
    </w:rPr>
  </w:style>
  <w:style w:type="paragraph" w:customStyle="1" w:styleId="F97D3B1F365A4E24A9F30B5A2D862210">
    <w:name w:val="F97D3B1F365A4E24A9F30B5A2D862210"/>
    <w:rsid w:val="006F59CF"/>
    <w:rPr>
      <w:lang w:val="en-CA" w:eastAsia="en-CA"/>
    </w:rPr>
  </w:style>
  <w:style w:type="paragraph" w:customStyle="1" w:styleId="DD48ADB462F3416EAE7115551AED6E6E">
    <w:name w:val="DD48ADB462F3416EAE7115551AED6E6E"/>
    <w:rsid w:val="006F59CF"/>
    <w:rPr>
      <w:lang w:val="en-CA" w:eastAsia="en-CA"/>
    </w:rPr>
  </w:style>
  <w:style w:type="paragraph" w:customStyle="1" w:styleId="3DCDDABE58F94E2EAC84D2076145FEBB">
    <w:name w:val="3DCDDABE58F94E2EAC84D2076145FEBB"/>
    <w:rsid w:val="006F59CF"/>
    <w:rPr>
      <w:lang w:val="en-CA" w:eastAsia="en-CA"/>
    </w:rPr>
  </w:style>
  <w:style w:type="paragraph" w:customStyle="1" w:styleId="EF0BB9A7F2314F0096DA642168281800">
    <w:name w:val="EF0BB9A7F2314F0096DA642168281800"/>
    <w:rsid w:val="006F59CF"/>
    <w:rPr>
      <w:lang w:val="en-CA" w:eastAsia="en-CA"/>
    </w:rPr>
  </w:style>
  <w:style w:type="paragraph" w:customStyle="1" w:styleId="85F121954D854DAFA35C091B152D3970">
    <w:name w:val="85F121954D854DAFA35C091B152D3970"/>
    <w:rsid w:val="006F59CF"/>
    <w:rPr>
      <w:lang w:val="en-CA" w:eastAsia="en-CA"/>
    </w:rPr>
  </w:style>
  <w:style w:type="paragraph" w:customStyle="1" w:styleId="C84380CEBC2745A8839C6868EFF8AE47">
    <w:name w:val="C84380CEBC2745A8839C6868EFF8AE47"/>
    <w:rsid w:val="006F59CF"/>
    <w:rPr>
      <w:lang w:val="en-CA" w:eastAsia="en-CA"/>
    </w:rPr>
  </w:style>
  <w:style w:type="paragraph" w:customStyle="1" w:styleId="EF0E67FCAE7E44648DEC99292DD74CC3">
    <w:name w:val="EF0E67FCAE7E44648DEC99292DD74CC3"/>
    <w:rsid w:val="006F59CF"/>
    <w:rPr>
      <w:lang w:val="en-CA" w:eastAsia="en-CA"/>
    </w:rPr>
  </w:style>
  <w:style w:type="paragraph" w:customStyle="1" w:styleId="1268C93A51A14D77AD46675A2BD0FDCF">
    <w:name w:val="1268C93A51A14D77AD46675A2BD0FDCF"/>
    <w:rsid w:val="006F59CF"/>
    <w:rPr>
      <w:lang w:val="en-CA" w:eastAsia="en-CA"/>
    </w:rPr>
  </w:style>
  <w:style w:type="paragraph" w:customStyle="1" w:styleId="10CEE8B634DC4FCB9B8762CA81E49A93">
    <w:name w:val="10CEE8B634DC4FCB9B8762CA81E49A93"/>
    <w:rsid w:val="006F59CF"/>
    <w:rPr>
      <w:lang w:val="en-CA" w:eastAsia="en-CA"/>
    </w:rPr>
  </w:style>
  <w:style w:type="paragraph" w:customStyle="1" w:styleId="1BACA45182354640A70CE417F93DF8C2">
    <w:name w:val="1BACA45182354640A70CE417F93DF8C2"/>
    <w:rsid w:val="006F59CF"/>
    <w:rPr>
      <w:lang w:val="en-CA" w:eastAsia="en-CA"/>
    </w:rPr>
  </w:style>
  <w:style w:type="paragraph" w:customStyle="1" w:styleId="169A73DF786644A2B12AAC0269F03916">
    <w:name w:val="169A73DF786644A2B12AAC0269F03916"/>
    <w:rsid w:val="006F59CF"/>
    <w:rPr>
      <w:lang w:val="en-CA" w:eastAsia="en-CA"/>
    </w:rPr>
  </w:style>
  <w:style w:type="paragraph" w:customStyle="1" w:styleId="CF441AF64F8442B7A3271DA13971D282">
    <w:name w:val="CF441AF64F8442B7A3271DA13971D282"/>
    <w:rsid w:val="006F59CF"/>
    <w:rPr>
      <w:lang w:val="en-CA" w:eastAsia="en-CA"/>
    </w:rPr>
  </w:style>
  <w:style w:type="paragraph" w:customStyle="1" w:styleId="F6F1761A59FE4EF588296E51073B9873">
    <w:name w:val="F6F1761A59FE4EF588296E51073B9873"/>
    <w:rsid w:val="006F59CF"/>
    <w:rPr>
      <w:lang w:val="en-CA" w:eastAsia="en-CA"/>
    </w:rPr>
  </w:style>
  <w:style w:type="paragraph" w:customStyle="1" w:styleId="D9BD4A63E1C247148F9C46CD2E7ECB58">
    <w:name w:val="D9BD4A63E1C247148F9C46CD2E7ECB58"/>
    <w:rsid w:val="006F59CF"/>
    <w:rPr>
      <w:lang w:val="en-CA" w:eastAsia="en-CA"/>
    </w:rPr>
  </w:style>
  <w:style w:type="paragraph" w:customStyle="1" w:styleId="E6A0DE9C1A3444E69B88CF163E6B263D">
    <w:name w:val="E6A0DE9C1A3444E69B88CF163E6B263D"/>
    <w:rsid w:val="006F59CF"/>
    <w:rPr>
      <w:lang w:val="en-CA" w:eastAsia="en-CA"/>
    </w:rPr>
  </w:style>
  <w:style w:type="paragraph" w:customStyle="1" w:styleId="0A9221D121A240C8B9A0DDB693919EF9">
    <w:name w:val="0A9221D121A240C8B9A0DDB693919EF9"/>
    <w:rsid w:val="006F59CF"/>
    <w:rPr>
      <w:lang w:val="en-CA" w:eastAsia="en-CA"/>
    </w:rPr>
  </w:style>
  <w:style w:type="paragraph" w:customStyle="1" w:styleId="3AB0B0788FC44BF18D8041272912B57A">
    <w:name w:val="3AB0B0788FC44BF18D8041272912B57A"/>
    <w:rsid w:val="006F59CF"/>
    <w:rPr>
      <w:lang w:val="en-CA" w:eastAsia="en-CA"/>
    </w:rPr>
  </w:style>
  <w:style w:type="paragraph" w:customStyle="1" w:styleId="8A1883C9C83045E0B685F385C4C9DE94">
    <w:name w:val="8A1883C9C83045E0B685F385C4C9DE94"/>
    <w:rsid w:val="006F59CF"/>
    <w:rPr>
      <w:lang w:val="en-CA" w:eastAsia="en-CA"/>
    </w:rPr>
  </w:style>
  <w:style w:type="paragraph" w:customStyle="1" w:styleId="46115B2AD5A7494A90A540F300D79634">
    <w:name w:val="46115B2AD5A7494A90A540F300D79634"/>
    <w:rsid w:val="0064628D"/>
    <w:rPr>
      <w:lang w:val="en-CA" w:eastAsia="en-CA"/>
    </w:rPr>
  </w:style>
  <w:style w:type="paragraph" w:customStyle="1" w:styleId="1132BC2F506E4643A0653B3F8FA13A90">
    <w:name w:val="1132BC2F506E4643A0653B3F8FA13A90"/>
    <w:rsid w:val="0064628D"/>
    <w:rPr>
      <w:lang w:val="en-CA" w:eastAsia="en-CA"/>
    </w:rPr>
  </w:style>
  <w:style w:type="paragraph" w:customStyle="1" w:styleId="ACBBC0EB49D44980A37962EB138B1B69">
    <w:name w:val="ACBBC0EB49D44980A37962EB138B1B69"/>
    <w:rsid w:val="0064628D"/>
    <w:rPr>
      <w:lang w:val="en-CA" w:eastAsia="en-CA"/>
    </w:rPr>
  </w:style>
  <w:style w:type="paragraph" w:customStyle="1" w:styleId="638C5A4A9D8A40CEB75A272F0162EBD7">
    <w:name w:val="638C5A4A9D8A40CEB75A272F0162EBD7"/>
    <w:rsid w:val="0064628D"/>
    <w:rPr>
      <w:lang w:val="en-CA" w:eastAsia="en-CA"/>
    </w:rPr>
  </w:style>
  <w:style w:type="paragraph" w:customStyle="1" w:styleId="4B71F84C0857424F854B40E7BC2C5873">
    <w:name w:val="4B71F84C0857424F854B40E7BC2C5873"/>
    <w:rsid w:val="0064628D"/>
    <w:rPr>
      <w:lang w:val="en-CA" w:eastAsia="en-CA"/>
    </w:rPr>
  </w:style>
  <w:style w:type="paragraph" w:customStyle="1" w:styleId="21FE7634F0C64D68AA304D613946411A">
    <w:name w:val="21FE7634F0C64D68AA304D613946411A"/>
    <w:rsid w:val="0064628D"/>
    <w:rPr>
      <w:lang w:val="en-CA" w:eastAsia="en-CA"/>
    </w:rPr>
  </w:style>
  <w:style w:type="paragraph" w:customStyle="1" w:styleId="276BD6B933D247CDA3C9D8B3FB00DB11">
    <w:name w:val="276BD6B933D247CDA3C9D8B3FB00DB11"/>
    <w:rsid w:val="0064628D"/>
    <w:rPr>
      <w:lang w:val="en-CA" w:eastAsia="en-CA"/>
    </w:rPr>
  </w:style>
  <w:style w:type="paragraph" w:customStyle="1" w:styleId="FA3376D9C9B543389EAF8F644BAF354E">
    <w:name w:val="FA3376D9C9B543389EAF8F644BAF354E"/>
    <w:rsid w:val="0064628D"/>
    <w:rPr>
      <w:lang w:val="en-CA" w:eastAsia="en-CA"/>
    </w:rPr>
  </w:style>
  <w:style w:type="paragraph" w:customStyle="1" w:styleId="CBF31D1A0AFB46C7815016590DAEAC9D">
    <w:name w:val="CBF31D1A0AFB46C7815016590DAEAC9D"/>
    <w:rsid w:val="0064628D"/>
    <w:rPr>
      <w:lang w:val="en-CA" w:eastAsia="en-CA"/>
    </w:rPr>
  </w:style>
  <w:style w:type="paragraph" w:customStyle="1" w:styleId="3658248EC00546A1AE6F38358200EA1D">
    <w:name w:val="3658248EC00546A1AE6F38358200EA1D"/>
    <w:rsid w:val="0064628D"/>
    <w:rPr>
      <w:lang w:val="en-CA" w:eastAsia="en-CA"/>
    </w:rPr>
  </w:style>
  <w:style w:type="paragraph" w:customStyle="1" w:styleId="0E41D34727FA46C6AD32F15309522D67">
    <w:name w:val="0E41D34727FA46C6AD32F15309522D67"/>
    <w:rsid w:val="0064628D"/>
    <w:rPr>
      <w:lang w:val="en-CA" w:eastAsia="en-CA"/>
    </w:rPr>
  </w:style>
  <w:style w:type="paragraph" w:customStyle="1" w:styleId="BAB756F07F5B4A00A9801BC12D1FB84B">
    <w:name w:val="BAB756F07F5B4A00A9801BC12D1FB84B"/>
    <w:rsid w:val="0064628D"/>
    <w:rPr>
      <w:lang w:val="en-CA" w:eastAsia="en-CA"/>
    </w:rPr>
  </w:style>
  <w:style w:type="paragraph" w:customStyle="1" w:styleId="AA4406F70B88422E88426C193C564072">
    <w:name w:val="AA4406F70B88422E88426C193C564072"/>
    <w:rsid w:val="0064628D"/>
    <w:rPr>
      <w:lang w:val="en-CA" w:eastAsia="en-CA"/>
    </w:rPr>
  </w:style>
  <w:style w:type="paragraph" w:customStyle="1" w:styleId="2FCB14ABBF0D4672B4802D0A04F1EC79">
    <w:name w:val="2FCB14ABBF0D4672B4802D0A04F1EC79"/>
    <w:rsid w:val="0064628D"/>
    <w:rPr>
      <w:lang w:val="en-CA" w:eastAsia="en-CA"/>
    </w:rPr>
  </w:style>
  <w:style w:type="paragraph" w:customStyle="1" w:styleId="26CFDB36DB8F44FE8CF84425ACB1A5FA">
    <w:name w:val="26CFDB36DB8F44FE8CF84425ACB1A5FA"/>
    <w:rsid w:val="0064628D"/>
    <w:rPr>
      <w:lang w:val="en-CA" w:eastAsia="en-CA"/>
    </w:rPr>
  </w:style>
  <w:style w:type="paragraph" w:customStyle="1" w:styleId="2A12412856754D01AD61786E846FB51F">
    <w:name w:val="2A12412856754D01AD61786E846FB51F"/>
    <w:rsid w:val="0064628D"/>
    <w:rPr>
      <w:lang w:val="en-CA" w:eastAsia="en-CA"/>
    </w:rPr>
  </w:style>
  <w:style w:type="paragraph" w:customStyle="1" w:styleId="E6740486BBE04288B005758846F422FF">
    <w:name w:val="E6740486BBE04288B005758846F422FF"/>
    <w:rsid w:val="0064628D"/>
    <w:rPr>
      <w:lang w:val="en-CA" w:eastAsia="en-CA"/>
    </w:rPr>
  </w:style>
  <w:style w:type="paragraph" w:customStyle="1" w:styleId="7A36A563773B473E8832ABA9269F26C3">
    <w:name w:val="7A36A563773B473E8832ABA9269F26C3"/>
    <w:rsid w:val="0064628D"/>
    <w:rPr>
      <w:lang w:val="en-CA" w:eastAsia="en-CA"/>
    </w:rPr>
  </w:style>
  <w:style w:type="paragraph" w:customStyle="1" w:styleId="4FDDAF028944449DB217A51DF2756AC0">
    <w:name w:val="4FDDAF028944449DB217A51DF2756AC0"/>
    <w:rsid w:val="0064628D"/>
    <w:rPr>
      <w:lang w:val="en-CA" w:eastAsia="en-CA"/>
    </w:rPr>
  </w:style>
  <w:style w:type="paragraph" w:customStyle="1" w:styleId="CCD13F983FAF4302BC7BD66FA364C856">
    <w:name w:val="CCD13F983FAF4302BC7BD66FA364C856"/>
    <w:rsid w:val="0064628D"/>
    <w:rPr>
      <w:lang w:val="en-CA" w:eastAsia="en-CA"/>
    </w:rPr>
  </w:style>
  <w:style w:type="paragraph" w:customStyle="1" w:styleId="89FD1E5BC3EB478892219887CF450254">
    <w:name w:val="89FD1E5BC3EB478892219887CF450254"/>
    <w:rsid w:val="0064628D"/>
    <w:rPr>
      <w:lang w:val="en-CA" w:eastAsia="en-CA"/>
    </w:rPr>
  </w:style>
  <w:style w:type="paragraph" w:customStyle="1" w:styleId="3304F314108F4DE6BA113A01FEF5D06B">
    <w:name w:val="3304F314108F4DE6BA113A01FEF5D06B"/>
    <w:rsid w:val="0064628D"/>
    <w:rPr>
      <w:lang w:val="en-CA" w:eastAsia="en-CA"/>
    </w:rPr>
  </w:style>
  <w:style w:type="paragraph" w:customStyle="1" w:styleId="030AF328D0E5493BBC9163800C3E4252">
    <w:name w:val="030AF328D0E5493BBC9163800C3E4252"/>
    <w:rsid w:val="0064628D"/>
    <w:rPr>
      <w:lang w:val="en-CA" w:eastAsia="en-CA"/>
    </w:rPr>
  </w:style>
  <w:style w:type="paragraph" w:customStyle="1" w:styleId="335BE3C1BC344EED805C848B666F2189">
    <w:name w:val="335BE3C1BC344EED805C848B666F2189"/>
    <w:rsid w:val="0064628D"/>
    <w:rPr>
      <w:lang w:val="en-CA" w:eastAsia="en-CA"/>
    </w:rPr>
  </w:style>
  <w:style w:type="paragraph" w:customStyle="1" w:styleId="BDB283F76A1B44D9B772EF19E6500FDB">
    <w:name w:val="BDB283F76A1B44D9B772EF19E6500FDB"/>
    <w:rsid w:val="0064628D"/>
    <w:rPr>
      <w:lang w:val="en-CA" w:eastAsia="en-CA"/>
    </w:rPr>
  </w:style>
  <w:style w:type="paragraph" w:customStyle="1" w:styleId="4D64272B047B4971AE69A6B8621E3F72">
    <w:name w:val="4D64272B047B4971AE69A6B8621E3F72"/>
    <w:rsid w:val="0064628D"/>
    <w:rPr>
      <w:lang w:val="en-CA" w:eastAsia="en-CA"/>
    </w:rPr>
  </w:style>
  <w:style w:type="paragraph" w:customStyle="1" w:styleId="E925D0D11F3A44C09622397E97DC7DB8">
    <w:name w:val="E925D0D11F3A44C09622397E97DC7DB8"/>
    <w:rsid w:val="0064628D"/>
    <w:rPr>
      <w:lang w:val="en-CA" w:eastAsia="en-CA"/>
    </w:rPr>
  </w:style>
  <w:style w:type="paragraph" w:customStyle="1" w:styleId="3FFDCC916086410595B1F4B8B29F1C9F">
    <w:name w:val="3FFDCC916086410595B1F4B8B29F1C9F"/>
    <w:rsid w:val="0064628D"/>
    <w:rPr>
      <w:lang w:val="en-CA" w:eastAsia="en-CA"/>
    </w:rPr>
  </w:style>
  <w:style w:type="paragraph" w:customStyle="1" w:styleId="FF7BB47D7D0742F885B15485799C9CA4">
    <w:name w:val="FF7BB47D7D0742F885B15485799C9CA4"/>
    <w:rsid w:val="0064628D"/>
    <w:rPr>
      <w:lang w:val="en-CA" w:eastAsia="en-CA"/>
    </w:rPr>
  </w:style>
  <w:style w:type="paragraph" w:customStyle="1" w:styleId="8C7FC87DFB304D199968AA27C3DD0FCA">
    <w:name w:val="8C7FC87DFB304D199968AA27C3DD0FCA"/>
    <w:rsid w:val="0064628D"/>
    <w:rPr>
      <w:lang w:val="en-CA" w:eastAsia="en-CA"/>
    </w:rPr>
  </w:style>
  <w:style w:type="paragraph" w:customStyle="1" w:styleId="F6D98632F7544A0EA77C2BB56C7D556D">
    <w:name w:val="F6D98632F7544A0EA77C2BB56C7D556D"/>
    <w:rsid w:val="0064628D"/>
    <w:rPr>
      <w:lang w:val="en-CA" w:eastAsia="en-CA"/>
    </w:rPr>
  </w:style>
  <w:style w:type="paragraph" w:customStyle="1" w:styleId="B9A8EF5C76A2403ABAFAB4E9E78DC9AC">
    <w:name w:val="B9A8EF5C76A2403ABAFAB4E9E78DC9AC"/>
    <w:rsid w:val="0064628D"/>
    <w:rPr>
      <w:lang w:val="en-CA" w:eastAsia="en-CA"/>
    </w:rPr>
  </w:style>
  <w:style w:type="paragraph" w:customStyle="1" w:styleId="FB027776CB554FB593F5486A8EC0ED99">
    <w:name w:val="FB027776CB554FB593F5486A8EC0ED99"/>
    <w:rsid w:val="0064628D"/>
    <w:rPr>
      <w:lang w:val="en-CA" w:eastAsia="en-CA"/>
    </w:rPr>
  </w:style>
  <w:style w:type="paragraph" w:customStyle="1" w:styleId="F53AF76620D84139B8FF0292A0CBFD24">
    <w:name w:val="F53AF76620D84139B8FF0292A0CBFD24"/>
    <w:rsid w:val="0064628D"/>
    <w:rPr>
      <w:lang w:val="en-CA" w:eastAsia="en-CA"/>
    </w:rPr>
  </w:style>
  <w:style w:type="paragraph" w:customStyle="1" w:styleId="5A8CC8437C1A41C8A9CB5CEC92616D94">
    <w:name w:val="5A8CC8437C1A41C8A9CB5CEC92616D94"/>
    <w:rsid w:val="0064628D"/>
    <w:rPr>
      <w:lang w:val="en-CA" w:eastAsia="en-CA"/>
    </w:rPr>
  </w:style>
  <w:style w:type="paragraph" w:customStyle="1" w:styleId="220F9187856F41379151D63008BF1542">
    <w:name w:val="220F9187856F41379151D63008BF1542"/>
    <w:rsid w:val="0064628D"/>
    <w:rPr>
      <w:lang w:val="en-CA" w:eastAsia="en-CA"/>
    </w:rPr>
  </w:style>
  <w:style w:type="paragraph" w:customStyle="1" w:styleId="BE4AF42D79494433BACD106FC9AA791C">
    <w:name w:val="BE4AF42D79494433BACD106FC9AA791C"/>
    <w:rsid w:val="0064628D"/>
    <w:rPr>
      <w:lang w:val="en-CA" w:eastAsia="en-CA"/>
    </w:rPr>
  </w:style>
  <w:style w:type="paragraph" w:customStyle="1" w:styleId="395D647AAA1E4930B60F2F1EF41341D8">
    <w:name w:val="395D647AAA1E4930B60F2F1EF41341D8"/>
    <w:rsid w:val="0064628D"/>
    <w:rPr>
      <w:lang w:val="en-CA" w:eastAsia="en-CA"/>
    </w:rPr>
  </w:style>
  <w:style w:type="paragraph" w:customStyle="1" w:styleId="E93EA33F56D04E12B946872D32950B4D">
    <w:name w:val="E93EA33F56D04E12B946872D32950B4D"/>
    <w:rsid w:val="0064628D"/>
    <w:rPr>
      <w:lang w:val="en-CA" w:eastAsia="en-CA"/>
    </w:rPr>
  </w:style>
  <w:style w:type="paragraph" w:customStyle="1" w:styleId="CCE7503BAC514BF7968C847F7741C4E6">
    <w:name w:val="CCE7503BAC514BF7968C847F7741C4E6"/>
    <w:rsid w:val="0064628D"/>
    <w:rPr>
      <w:lang w:val="en-CA" w:eastAsia="en-CA"/>
    </w:rPr>
  </w:style>
  <w:style w:type="paragraph" w:customStyle="1" w:styleId="C67830B39AC44C80904C2E5E4E2F13DB">
    <w:name w:val="C67830B39AC44C80904C2E5E4E2F13DB"/>
    <w:rsid w:val="0064628D"/>
    <w:rPr>
      <w:lang w:val="en-CA" w:eastAsia="en-CA"/>
    </w:rPr>
  </w:style>
  <w:style w:type="paragraph" w:customStyle="1" w:styleId="F95FEE5798D14438849B3C6AF75FC704">
    <w:name w:val="F95FEE5798D14438849B3C6AF75FC704"/>
    <w:rsid w:val="0064628D"/>
    <w:rPr>
      <w:lang w:val="en-CA" w:eastAsia="en-CA"/>
    </w:rPr>
  </w:style>
  <w:style w:type="paragraph" w:customStyle="1" w:styleId="55F8974B50B74B0086244AFD2A5B10AD">
    <w:name w:val="55F8974B50B74B0086244AFD2A5B10AD"/>
    <w:rsid w:val="0064628D"/>
    <w:rPr>
      <w:lang w:val="en-CA" w:eastAsia="en-CA"/>
    </w:rPr>
  </w:style>
  <w:style w:type="paragraph" w:customStyle="1" w:styleId="605DBE7B230C444B87ED0D9BC55A9294">
    <w:name w:val="605DBE7B230C444B87ED0D9BC55A9294"/>
    <w:rsid w:val="0064628D"/>
    <w:rPr>
      <w:lang w:val="en-CA" w:eastAsia="en-CA"/>
    </w:rPr>
  </w:style>
  <w:style w:type="paragraph" w:customStyle="1" w:styleId="35C927F4312F436A93DC356D879FBF79">
    <w:name w:val="35C927F4312F436A93DC356D879FBF79"/>
    <w:rsid w:val="0064628D"/>
    <w:rPr>
      <w:lang w:val="en-CA" w:eastAsia="en-CA"/>
    </w:rPr>
  </w:style>
  <w:style w:type="paragraph" w:customStyle="1" w:styleId="C864308CD681467DA62031BD6AA2A7D0">
    <w:name w:val="C864308CD681467DA62031BD6AA2A7D0"/>
    <w:rsid w:val="0064628D"/>
    <w:rPr>
      <w:lang w:val="en-CA" w:eastAsia="en-CA"/>
    </w:rPr>
  </w:style>
  <w:style w:type="paragraph" w:customStyle="1" w:styleId="1BC0E8FF8781442EA787E801E1BB4CF2">
    <w:name w:val="1BC0E8FF8781442EA787E801E1BB4CF2"/>
    <w:rsid w:val="0064628D"/>
    <w:rPr>
      <w:lang w:val="en-CA" w:eastAsia="en-CA"/>
    </w:rPr>
  </w:style>
  <w:style w:type="paragraph" w:customStyle="1" w:styleId="C24FC84319E344699903E4253FF07827">
    <w:name w:val="C24FC84319E344699903E4253FF07827"/>
    <w:rsid w:val="0064628D"/>
    <w:rPr>
      <w:lang w:val="en-CA" w:eastAsia="en-CA"/>
    </w:rPr>
  </w:style>
  <w:style w:type="paragraph" w:customStyle="1" w:styleId="7467A380FAE34F00B6D22E81EBD16CDD">
    <w:name w:val="7467A380FAE34F00B6D22E81EBD16CDD"/>
    <w:rsid w:val="0064628D"/>
    <w:rPr>
      <w:lang w:val="en-CA" w:eastAsia="en-CA"/>
    </w:rPr>
  </w:style>
  <w:style w:type="paragraph" w:customStyle="1" w:styleId="89082125E94544AAA34A39465733C5DA">
    <w:name w:val="89082125E94544AAA34A39465733C5DA"/>
    <w:rsid w:val="0064628D"/>
    <w:rPr>
      <w:lang w:val="en-CA" w:eastAsia="en-CA"/>
    </w:rPr>
  </w:style>
  <w:style w:type="paragraph" w:customStyle="1" w:styleId="747EC2BD2C65488C9C1641BC250E8097">
    <w:name w:val="747EC2BD2C65488C9C1641BC250E8097"/>
    <w:rsid w:val="0064628D"/>
    <w:rPr>
      <w:lang w:val="en-CA" w:eastAsia="en-CA"/>
    </w:rPr>
  </w:style>
  <w:style w:type="paragraph" w:customStyle="1" w:styleId="E591FAF674C54AC2BC6FEB977E46330F">
    <w:name w:val="E591FAF674C54AC2BC6FEB977E46330F"/>
    <w:rsid w:val="0064628D"/>
    <w:rPr>
      <w:lang w:val="en-CA" w:eastAsia="en-CA"/>
    </w:rPr>
  </w:style>
  <w:style w:type="paragraph" w:customStyle="1" w:styleId="7706FEB845A04A1A889FD26FFA957002">
    <w:name w:val="7706FEB845A04A1A889FD26FFA957002"/>
    <w:rsid w:val="0064628D"/>
    <w:rPr>
      <w:lang w:val="en-CA" w:eastAsia="en-CA"/>
    </w:rPr>
  </w:style>
  <w:style w:type="paragraph" w:customStyle="1" w:styleId="F3D54A81938C42FDA10BA6E1FC39EB96">
    <w:name w:val="F3D54A81938C42FDA10BA6E1FC39EB96"/>
    <w:rsid w:val="0064628D"/>
    <w:rPr>
      <w:lang w:val="en-CA" w:eastAsia="en-CA"/>
    </w:rPr>
  </w:style>
  <w:style w:type="paragraph" w:customStyle="1" w:styleId="1C0533A91E3C4B28A2DF8E9014BA13B9">
    <w:name w:val="1C0533A91E3C4B28A2DF8E9014BA13B9"/>
    <w:rsid w:val="0064628D"/>
    <w:rPr>
      <w:lang w:val="en-CA" w:eastAsia="en-CA"/>
    </w:rPr>
  </w:style>
  <w:style w:type="paragraph" w:customStyle="1" w:styleId="C68DCAD717D946A3B28A568DF86B3CC4">
    <w:name w:val="C68DCAD717D946A3B28A568DF86B3CC4"/>
    <w:rsid w:val="0064628D"/>
    <w:rPr>
      <w:lang w:val="en-CA" w:eastAsia="en-CA"/>
    </w:rPr>
  </w:style>
  <w:style w:type="paragraph" w:customStyle="1" w:styleId="5B57B101069B4A348F254CC43B68274D">
    <w:name w:val="5B57B101069B4A348F254CC43B68274D"/>
    <w:rsid w:val="0064628D"/>
    <w:rPr>
      <w:lang w:val="en-CA" w:eastAsia="en-CA"/>
    </w:rPr>
  </w:style>
  <w:style w:type="paragraph" w:customStyle="1" w:styleId="C8ED4DEFF73948E1848AB553A45F0783">
    <w:name w:val="C8ED4DEFF73948E1848AB553A45F0783"/>
    <w:rsid w:val="0064628D"/>
    <w:rPr>
      <w:lang w:val="en-CA" w:eastAsia="en-CA"/>
    </w:rPr>
  </w:style>
  <w:style w:type="paragraph" w:customStyle="1" w:styleId="E3A8E1FE4E3C4BDE920E1E86727DCCF6">
    <w:name w:val="E3A8E1FE4E3C4BDE920E1E86727DCCF6"/>
    <w:rsid w:val="0064628D"/>
    <w:rPr>
      <w:lang w:val="en-CA" w:eastAsia="en-CA"/>
    </w:rPr>
  </w:style>
  <w:style w:type="paragraph" w:customStyle="1" w:styleId="F252B1AD42764B5E8945859A7F7A5965">
    <w:name w:val="F252B1AD42764B5E8945859A7F7A5965"/>
    <w:rsid w:val="0064628D"/>
    <w:rPr>
      <w:lang w:val="en-CA" w:eastAsia="en-CA"/>
    </w:rPr>
  </w:style>
  <w:style w:type="paragraph" w:customStyle="1" w:styleId="CD646EFA57C8474D95278841233C2466">
    <w:name w:val="CD646EFA57C8474D95278841233C2466"/>
    <w:rsid w:val="0064628D"/>
    <w:rPr>
      <w:lang w:val="en-CA" w:eastAsia="en-CA"/>
    </w:rPr>
  </w:style>
  <w:style w:type="paragraph" w:customStyle="1" w:styleId="463623F81109485CA6DDCB6B95404446">
    <w:name w:val="463623F81109485CA6DDCB6B95404446"/>
    <w:rsid w:val="0064628D"/>
    <w:rPr>
      <w:lang w:val="en-CA" w:eastAsia="en-CA"/>
    </w:rPr>
  </w:style>
  <w:style w:type="paragraph" w:customStyle="1" w:styleId="1AA0F7FD363A4130A4150E9773305683">
    <w:name w:val="1AA0F7FD363A4130A4150E9773305683"/>
    <w:rsid w:val="0064628D"/>
    <w:rPr>
      <w:lang w:val="en-CA" w:eastAsia="en-CA"/>
    </w:rPr>
  </w:style>
  <w:style w:type="paragraph" w:customStyle="1" w:styleId="12FD05DE35DC4A7C9BEF9B361294362B">
    <w:name w:val="12FD05DE35DC4A7C9BEF9B361294362B"/>
    <w:rsid w:val="0064628D"/>
    <w:rPr>
      <w:lang w:val="en-CA" w:eastAsia="en-CA"/>
    </w:rPr>
  </w:style>
  <w:style w:type="paragraph" w:customStyle="1" w:styleId="0B4ED0EFF8E44D818F93C877964A835A">
    <w:name w:val="0B4ED0EFF8E44D818F93C877964A835A"/>
    <w:rsid w:val="0064628D"/>
    <w:rPr>
      <w:lang w:val="en-CA" w:eastAsia="en-CA"/>
    </w:rPr>
  </w:style>
  <w:style w:type="paragraph" w:customStyle="1" w:styleId="CC278F2327D948F69F5FF842734A4C63">
    <w:name w:val="CC278F2327D948F69F5FF842734A4C63"/>
    <w:rsid w:val="0064628D"/>
    <w:rPr>
      <w:lang w:val="en-CA" w:eastAsia="en-CA"/>
    </w:rPr>
  </w:style>
  <w:style w:type="paragraph" w:customStyle="1" w:styleId="A9178A75C8684A7285090468ACC356D3">
    <w:name w:val="A9178A75C8684A7285090468ACC356D3"/>
    <w:rsid w:val="0064628D"/>
    <w:rPr>
      <w:lang w:val="en-CA" w:eastAsia="en-CA"/>
    </w:rPr>
  </w:style>
  <w:style w:type="paragraph" w:customStyle="1" w:styleId="0489CD5F31D0470FBAA8865193BAF094">
    <w:name w:val="0489CD5F31D0470FBAA8865193BAF094"/>
    <w:rsid w:val="0064628D"/>
    <w:rPr>
      <w:lang w:val="en-CA" w:eastAsia="en-CA"/>
    </w:rPr>
  </w:style>
  <w:style w:type="paragraph" w:customStyle="1" w:styleId="64D589E950EB4E739CD847927A00BF1D">
    <w:name w:val="64D589E950EB4E739CD847927A00BF1D"/>
    <w:rsid w:val="0064628D"/>
    <w:rPr>
      <w:lang w:val="en-CA" w:eastAsia="en-CA"/>
    </w:rPr>
  </w:style>
  <w:style w:type="paragraph" w:customStyle="1" w:styleId="68D27EFA7EF14D5EA51B75FBE0991C83">
    <w:name w:val="68D27EFA7EF14D5EA51B75FBE0991C83"/>
    <w:rsid w:val="0064628D"/>
    <w:rPr>
      <w:lang w:val="en-CA" w:eastAsia="en-CA"/>
    </w:rPr>
  </w:style>
  <w:style w:type="paragraph" w:customStyle="1" w:styleId="17BA9062490747B390DEFCEAB8C5D18A">
    <w:name w:val="17BA9062490747B390DEFCEAB8C5D18A"/>
    <w:rsid w:val="0064628D"/>
    <w:rPr>
      <w:lang w:val="en-CA" w:eastAsia="en-CA"/>
    </w:rPr>
  </w:style>
  <w:style w:type="paragraph" w:customStyle="1" w:styleId="A58D9D8E0017489FABFDE61775FDE476">
    <w:name w:val="A58D9D8E0017489FABFDE61775FDE476"/>
    <w:rsid w:val="0064628D"/>
    <w:rPr>
      <w:lang w:val="en-CA" w:eastAsia="en-CA"/>
    </w:rPr>
  </w:style>
  <w:style w:type="paragraph" w:customStyle="1" w:styleId="5800409CE5DB488D98BCDF9490FEC38C">
    <w:name w:val="5800409CE5DB488D98BCDF9490FEC38C"/>
    <w:rsid w:val="0064628D"/>
    <w:rPr>
      <w:lang w:val="en-CA" w:eastAsia="en-CA"/>
    </w:rPr>
  </w:style>
  <w:style w:type="paragraph" w:customStyle="1" w:styleId="341C92077CDE4D7A8D47554A715489B0">
    <w:name w:val="341C92077CDE4D7A8D47554A715489B0"/>
    <w:rsid w:val="0064628D"/>
    <w:rPr>
      <w:lang w:val="en-CA" w:eastAsia="en-CA"/>
    </w:rPr>
  </w:style>
  <w:style w:type="paragraph" w:customStyle="1" w:styleId="5BC60908915841078D735FACE9D5EC15">
    <w:name w:val="5BC60908915841078D735FACE9D5EC15"/>
    <w:rsid w:val="0064628D"/>
    <w:rPr>
      <w:lang w:val="en-CA" w:eastAsia="en-CA"/>
    </w:rPr>
  </w:style>
  <w:style w:type="paragraph" w:customStyle="1" w:styleId="5DF939D084264A359E34ADFF02F85679">
    <w:name w:val="5DF939D084264A359E34ADFF02F85679"/>
    <w:rsid w:val="0064628D"/>
    <w:rPr>
      <w:lang w:val="en-CA" w:eastAsia="en-CA"/>
    </w:rPr>
  </w:style>
  <w:style w:type="paragraph" w:customStyle="1" w:styleId="0EFAAD798B9A419E8467D9E31E8D1874">
    <w:name w:val="0EFAAD798B9A419E8467D9E31E8D1874"/>
    <w:rsid w:val="0064628D"/>
    <w:rPr>
      <w:lang w:val="en-CA" w:eastAsia="en-CA"/>
    </w:rPr>
  </w:style>
  <w:style w:type="paragraph" w:customStyle="1" w:styleId="EFC2564A21134EB4B952985194895FCC">
    <w:name w:val="EFC2564A21134EB4B952985194895FCC"/>
    <w:rsid w:val="0064628D"/>
    <w:rPr>
      <w:lang w:val="en-CA" w:eastAsia="en-CA"/>
    </w:rPr>
  </w:style>
  <w:style w:type="paragraph" w:customStyle="1" w:styleId="7C48E7B3F3F74B3BB6BFC3F10F719455">
    <w:name w:val="7C48E7B3F3F74B3BB6BFC3F10F719455"/>
    <w:rsid w:val="0064628D"/>
    <w:rPr>
      <w:lang w:val="en-CA" w:eastAsia="en-CA"/>
    </w:rPr>
  </w:style>
  <w:style w:type="paragraph" w:customStyle="1" w:styleId="FAE06EB8F1B34E41B47B0FC42AA7FEE8">
    <w:name w:val="FAE06EB8F1B34E41B47B0FC42AA7FEE8"/>
    <w:rsid w:val="0064628D"/>
    <w:rPr>
      <w:lang w:val="en-CA" w:eastAsia="en-CA"/>
    </w:rPr>
  </w:style>
  <w:style w:type="paragraph" w:customStyle="1" w:styleId="E25F079BAB384148BB7D3566327BABF0">
    <w:name w:val="E25F079BAB384148BB7D3566327BABF0"/>
    <w:rsid w:val="0064628D"/>
    <w:rPr>
      <w:lang w:val="en-CA" w:eastAsia="en-CA"/>
    </w:rPr>
  </w:style>
  <w:style w:type="paragraph" w:customStyle="1" w:styleId="BF0A10E11C53438B83B34743A5474127">
    <w:name w:val="BF0A10E11C53438B83B34743A5474127"/>
    <w:rsid w:val="0064628D"/>
    <w:rPr>
      <w:lang w:val="en-CA" w:eastAsia="en-CA"/>
    </w:rPr>
  </w:style>
  <w:style w:type="paragraph" w:customStyle="1" w:styleId="C309A1FA2B024F08898EDAAD315E1246">
    <w:name w:val="C309A1FA2B024F08898EDAAD315E1246"/>
    <w:rsid w:val="0064628D"/>
    <w:rPr>
      <w:lang w:val="en-CA" w:eastAsia="en-CA"/>
    </w:rPr>
  </w:style>
  <w:style w:type="paragraph" w:customStyle="1" w:styleId="E522BD2D6BBA4498A05329EB6F942131">
    <w:name w:val="E522BD2D6BBA4498A05329EB6F942131"/>
    <w:rsid w:val="0064628D"/>
    <w:rPr>
      <w:lang w:val="en-CA" w:eastAsia="en-CA"/>
    </w:rPr>
  </w:style>
  <w:style w:type="paragraph" w:customStyle="1" w:styleId="2C84D39B4DD6489FB6CC5B20C70DC83F">
    <w:name w:val="2C84D39B4DD6489FB6CC5B20C70DC83F"/>
    <w:rsid w:val="0064628D"/>
    <w:rPr>
      <w:lang w:val="en-CA" w:eastAsia="en-CA"/>
    </w:rPr>
  </w:style>
  <w:style w:type="paragraph" w:customStyle="1" w:styleId="D16AE044E52249439368C73B64862628">
    <w:name w:val="D16AE044E52249439368C73B64862628"/>
    <w:rsid w:val="0064628D"/>
    <w:rPr>
      <w:lang w:val="en-CA" w:eastAsia="en-CA"/>
    </w:rPr>
  </w:style>
  <w:style w:type="paragraph" w:customStyle="1" w:styleId="143E8AEE2AC44371AA2D7291F6E5A5AB">
    <w:name w:val="143E8AEE2AC44371AA2D7291F6E5A5AB"/>
    <w:rsid w:val="0064628D"/>
    <w:rPr>
      <w:lang w:val="en-CA" w:eastAsia="en-CA"/>
    </w:rPr>
  </w:style>
  <w:style w:type="paragraph" w:customStyle="1" w:styleId="16590E1F0A124901B67FFBFFC79B965B">
    <w:name w:val="16590E1F0A124901B67FFBFFC79B965B"/>
    <w:rsid w:val="0064628D"/>
    <w:rPr>
      <w:lang w:val="en-CA" w:eastAsia="en-CA"/>
    </w:rPr>
  </w:style>
  <w:style w:type="paragraph" w:customStyle="1" w:styleId="A88EC134E34E4D84A5E089E441D88283">
    <w:name w:val="A88EC134E34E4D84A5E089E441D88283"/>
    <w:rsid w:val="0064628D"/>
    <w:rPr>
      <w:lang w:val="en-CA" w:eastAsia="en-CA"/>
    </w:rPr>
  </w:style>
  <w:style w:type="paragraph" w:customStyle="1" w:styleId="FD7DCE1AF09E40A5BF8990BD14570205">
    <w:name w:val="FD7DCE1AF09E40A5BF8990BD14570205"/>
    <w:rsid w:val="0064628D"/>
    <w:rPr>
      <w:lang w:val="en-CA" w:eastAsia="en-CA"/>
    </w:rPr>
  </w:style>
  <w:style w:type="paragraph" w:customStyle="1" w:styleId="C5DF04C592F747FB9D6F565E8AE51840">
    <w:name w:val="C5DF04C592F747FB9D6F565E8AE51840"/>
    <w:rsid w:val="0064628D"/>
    <w:rPr>
      <w:lang w:val="en-CA" w:eastAsia="en-CA"/>
    </w:rPr>
  </w:style>
  <w:style w:type="paragraph" w:customStyle="1" w:styleId="72DA5E7E1C9948EBB715FDFC23E0573A">
    <w:name w:val="72DA5E7E1C9948EBB715FDFC23E0573A"/>
    <w:rsid w:val="0064628D"/>
    <w:rPr>
      <w:lang w:val="en-CA" w:eastAsia="en-CA"/>
    </w:rPr>
  </w:style>
  <w:style w:type="paragraph" w:customStyle="1" w:styleId="A9354F3C99904AD3B6E56394206D3426">
    <w:name w:val="A9354F3C99904AD3B6E56394206D3426"/>
    <w:rsid w:val="0064628D"/>
    <w:rPr>
      <w:lang w:val="en-CA" w:eastAsia="en-CA"/>
    </w:rPr>
  </w:style>
  <w:style w:type="paragraph" w:customStyle="1" w:styleId="31DFBCF57F1449D8BC62D980D7865BAB">
    <w:name w:val="31DFBCF57F1449D8BC62D980D7865BAB"/>
    <w:rsid w:val="0064628D"/>
    <w:rPr>
      <w:lang w:val="en-CA" w:eastAsia="en-CA"/>
    </w:rPr>
  </w:style>
  <w:style w:type="paragraph" w:customStyle="1" w:styleId="52EAA366EC8C4832B06C3CF990D7FC3E">
    <w:name w:val="52EAA366EC8C4832B06C3CF990D7FC3E"/>
    <w:rsid w:val="0064628D"/>
    <w:rPr>
      <w:lang w:val="en-CA" w:eastAsia="en-CA"/>
    </w:rPr>
  </w:style>
  <w:style w:type="paragraph" w:customStyle="1" w:styleId="2258C0BF3EE44EC1B7DB63D6A00B9537">
    <w:name w:val="2258C0BF3EE44EC1B7DB63D6A00B9537"/>
    <w:rsid w:val="0064628D"/>
    <w:rPr>
      <w:lang w:val="en-CA" w:eastAsia="en-CA"/>
    </w:rPr>
  </w:style>
  <w:style w:type="paragraph" w:customStyle="1" w:styleId="08C267446F8644F99EA675978ACBB55D">
    <w:name w:val="08C267446F8644F99EA675978ACBB55D"/>
    <w:rsid w:val="0064628D"/>
    <w:rPr>
      <w:lang w:val="en-CA" w:eastAsia="en-CA"/>
    </w:rPr>
  </w:style>
  <w:style w:type="paragraph" w:customStyle="1" w:styleId="EFE20D7B124F43D1984AA0A3EAF4A353">
    <w:name w:val="EFE20D7B124F43D1984AA0A3EAF4A353"/>
    <w:rsid w:val="0064628D"/>
    <w:rPr>
      <w:lang w:val="en-CA" w:eastAsia="en-CA"/>
    </w:rPr>
  </w:style>
  <w:style w:type="paragraph" w:customStyle="1" w:styleId="9E452865357349C284849AD549F4170D">
    <w:name w:val="9E452865357349C284849AD549F4170D"/>
    <w:rsid w:val="0064628D"/>
    <w:rPr>
      <w:lang w:val="en-CA" w:eastAsia="en-CA"/>
    </w:rPr>
  </w:style>
  <w:style w:type="paragraph" w:customStyle="1" w:styleId="355582E94CD047488B6879920E64B210">
    <w:name w:val="355582E94CD047488B6879920E64B210"/>
    <w:rsid w:val="0064628D"/>
    <w:rPr>
      <w:lang w:val="en-CA" w:eastAsia="en-CA"/>
    </w:rPr>
  </w:style>
  <w:style w:type="paragraph" w:customStyle="1" w:styleId="3F8267930E324E77B7AB3272B36DECDC">
    <w:name w:val="3F8267930E324E77B7AB3272B36DECDC"/>
    <w:rsid w:val="0064628D"/>
    <w:rPr>
      <w:lang w:val="en-CA" w:eastAsia="en-CA"/>
    </w:rPr>
  </w:style>
  <w:style w:type="paragraph" w:customStyle="1" w:styleId="646F5138BBAB46D686D858CEDBC46941">
    <w:name w:val="646F5138BBAB46D686D858CEDBC46941"/>
    <w:rsid w:val="0064628D"/>
    <w:rPr>
      <w:lang w:val="en-CA" w:eastAsia="en-CA"/>
    </w:rPr>
  </w:style>
  <w:style w:type="paragraph" w:customStyle="1" w:styleId="DBF857E899CF4B1C8D8C09311D6C3CAA">
    <w:name w:val="DBF857E899CF4B1C8D8C09311D6C3CAA"/>
    <w:rsid w:val="0064628D"/>
    <w:rPr>
      <w:lang w:val="en-CA" w:eastAsia="en-CA"/>
    </w:rPr>
  </w:style>
  <w:style w:type="paragraph" w:customStyle="1" w:styleId="7CD0E187260C4C518833C90C1021ABA4">
    <w:name w:val="7CD0E187260C4C518833C90C1021ABA4"/>
    <w:rsid w:val="0064628D"/>
    <w:rPr>
      <w:lang w:val="en-CA" w:eastAsia="en-CA"/>
    </w:rPr>
  </w:style>
  <w:style w:type="paragraph" w:customStyle="1" w:styleId="8C90CA6D43B042AA9D75238D516CEF79">
    <w:name w:val="8C90CA6D43B042AA9D75238D516CEF79"/>
    <w:rsid w:val="0064628D"/>
    <w:rPr>
      <w:lang w:val="en-CA" w:eastAsia="en-CA"/>
    </w:rPr>
  </w:style>
  <w:style w:type="paragraph" w:customStyle="1" w:styleId="66CE01CBB8534F119F7C99CB643A1CB7">
    <w:name w:val="66CE01CBB8534F119F7C99CB643A1CB7"/>
    <w:rsid w:val="0064628D"/>
    <w:rPr>
      <w:lang w:val="en-CA" w:eastAsia="en-CA"/>
    </w:rPr>
  </w:style>
  <w:style w:type="paragraph" w:customStyle="1" w:styleId="714559D9D4C945FDBB25B7834997405C">
    <w:name w:val="714559D9D4C945FDBB25B7834997405C"/>
    <w:rsid w:val="0064628D"/>
    <w:rPr>
      <w:lang w:val="en-CA" w:eastAsia="en-CA"/>
    </w:rPr>
  </w:style>
  <w:style w:type="paragraph" w:customStyle="1" w:styleId="BC2F5ED814464913B1F9A8CA6D957F36">
    <w:name w:val="BC2F5ED814464913B1F9A8CA6D957F36"/>
    <w:rsid w:val="0064628D"/>
    <w:rPr>
      <w:lang w:val="en-CA" w:eastAsia="en-CA"/>
    </w:rPr>
  </w:style>
  <w:style w:type="paragraph" w:customStyle="1" w:styleId="82910AA75E4642B99617B1862133A660">
    <w:name w:val="82910AA75E4642B99617B1862133A660"/>
    <w:rsid w:val="0064628D"/>
    <w:rPr>
      <w:lang w:val="en-CA" w:eastAsia="en-CA"/>
    </w:rPr>
  </w:style>
  <w:style w:type="paragraph" w:customStyle="1" w:styleId="9AF960DD8D7543D6AF8A320493EE64B3">
    <w:name w:val="9AF960DD8D7543D6AF8A320493EE64B3"/>
    <w:rsid w:val="0064628D"/>
    <w:rPr>
      <w:lang w:val="en-CA" w:eastAsia="en-CA"/>
    </w:rPr>
  </w:style>
  <w:style w:type="paragraph" w:customStyle="1" w:styleId="E528393349F44C9CBAC5214453DC2E92">
    <w:name w:val="E528393349F44C9CBAC5214453DC2E92"/>
    <w:rsid w:val="0064628D"/>
    <w:rPr>
      <w:lang w:val="en-CA" w:eastAsia="en-CA"/>
    </w:rPr>
  </w:style>
  <w:style w:type="paragraph" w:customStyle="1" w:styleId="94CBB1CB98354C53B85E233D05BE0666">
    <w:name w:val="94CBB1CB98354C53B85E233D05BE0666"/>
    <w:rsid w:val="0064628D"/>
    <w:rPr>
      <w:lang w:val="en-CA" w:eastAsia="en-CA"/>
    </w:rPr>
  </w:style>
  <w:style w:type="paragraph" w:customStyle="1" w:styleId="93439694C44746449D2B74B9B8C778CA">
    <w:name w:val="93439694C44746449D2B74B9B8C778CA"/>
    <w:rsid w:val="0064628D"/>
    <w:rPr>
      <w:lang w:val="en-CA" w:eastAsia="en-CA"/>
    </w:rPr>
  </w:style>
  <w:style w:type="paragraph" w:customStyle="1" w:styleId="6ED63F33426E420DBCE777C4011D4201">
    <w:name w:val="6ED63F33426E420DBCE777C4011D4201"/>
    <w:rsid w:val="0064628D"/>
    <w:rPr>
      <w:lang w:val="en-CA" w:eastAsia="en-CA"/>
    </w:rPr>
  </w:style>
  <w:style w:type="paragraph" w:customStyle="1" w:styleId="C947163A35D949518FF9B158A67EE5AE">
    <w:name w:val="C947163A35D949518FF9B158A67EE5AE"/>
    <w:rsid w:val="0064628D"/>
    <w:rPr>
      <w:lang w:val="en-CA" w:eastAsia="en-CA"/>
    </w:rPr>
  </w:style>
  <w:style w:type="paragraph" w:customStyle="1" w:styleId="4C7AC8EDBD344C68BED2445CA850CEC0">
    <w:name w:val="4C7AC8EDBD344C68BED2445CA850CEC0"/>
    <w:rsid w:val="0064628D"/>
    <w:rPr>
      <w:lang w:val="en-CA" w:eastAsia="en-CA"/>
    </w:rPr>
  </w:style>
  <w:style w:type="paragraph" w:customStyle="1" w:styleId="A37EB70DFDD04B7BA3B199EE73EDEE8A">
    <w:name w:val="A37EB70DFDD04B7BA3B199EE73EDEE8A"/>
    <w:rsid w:val="0064628D"/>
    <w:rPr>
      <w:lang w:val="en-CA" w:eastAsia="en-CA"/>
    </w:rPr>
  </w:style>
  <w:style w:type="paragraph" w:customStyle="1" w:styleId="3B270F66C55743B0AE534DFFD2417208">
    <w:name w:val="3B270F66C55743B0AE534DFFD2417208"/>
    <w:rsid w:val="0064628D"/>
    <w:rPr>
      <w:lang w:val="en-CA" w:eastAsia="en-CA"/>
    </w:rPr>
  </w:style>
  <w:style w:type="paragraph" w:customStyle="1" w:styleId="B4DFCB3F0F89443996C24AA253C18489">
    <w:name w:val="B4DFCB3F0F89443996C24AA253C18489"/>
    <w:rsid w:val="0064628D"/>
    <w:rPr>
      <w:lang w:val="en-CA" w:eastAsia="en-CA"/>
    </w:rPr>
  </w:style>
  <w:style w:type="paragraph" w:customStyle="1" w:styleId="AD9E7D8437084783A6B4EB8D54A0CD34">
    <w:name w:val="AD9E7D8437084783A6B4EB8D54A0CD34"/>
    <w:rsid w:val="0064628D"/>
    <w:rPr>
      <w:lang w:val="en-CA" w:eastAsia="en-CA"/>
    </w:rPr>
  </w:style>
  <w:style w:type="paragraph" w:customStyle="1" w:styleId="FF5BAFF97DD74A6F95B958D78A5E9E9B">
    <w:name w:val="FF5BAFF97DD74A6F95B958D78A5E9E9B"/>
    <w:rsid w:val="0064628D"/>
    <w:rPr>
      <w:lang w:val="en-CA" w:eastAsia="en-CA"/>
    </w:rPr>
  </w:style>
  <w:style w:type="paragraph" w:customStyle="1" w:styleId="48CFD1222D7040BCBA6E04CC758C318B">
    <w:name w:val="48CFD1222D7040BCBA6E04CC758C318B"/>
    <w:rsid w:val="0064628D"/>
    <w:rPr>
      <w:lang w:val="en-CA" w:eastAsia="en-CA"/>
    </w:rPr>
  </w:style>
  <w:style w:type="paragraph" w:customStyle="1" w:styleId="18D8A4D54E304C93B97C32B86967E974">
    <w:name w:val="18D8A4D54E304C93B97C32B86967E974"/>
    <w:rsid w:val="0064628D"/>
    <w:rPr>
      <w:lang w:val="en-CA" w:eastAsia="en-CA"/>
    </w:rPr>
  </w:style>
  <w:style w:type="paragraph" w:customStyle="1" w:styleId="CA228C7F93034D3FA620681115894440">
    <w:name w:val="CA228C7F93034D3FA620681115894440"/>
    <w:rsid w:val="0064628D"/>
    <w:rPr>
      <w:lang w:val="en-CA" w:eastAsia="en-CA"/>
    </w:rPr>
  </w:style>
  <w:style w:type="paragraph" w:customStyle="1" w:styleId="83D8AE4A22184839AE5EA576C3D195C0">
    <w:name w:val="83D8AE4A22184839AE5EA576C3D195C0"/>
    <w:rsid w:val="0064628D"/>
    <w:rPr>
      <w:lang w:val="en-CA" w:eastAsia="en-CA"/>
    </w:rPr>
  </w:style>
  <w:style w:type="paragraph" w:customStyle="1" w:styleId="201E4B05293646CE850B43CD43F1C6C1">
    <w:name w:val="201E4B05293646CE850B43CD43F1C6C1"/>
    <w:rsid w:val="0064628D"/>
    <w:rPr>
      <w:lang w:val="en-CA" w:eastAsia="en-CA"/>
    </w:rPr>
  </w:style>
  <w:style w:type="paragraph" w:customStyle="1" w:styleId="8D5E3B34E5E145B798B7E6F88620A85C">
    <w:name w:val="8D5E3B34E5E145B798B7E6F88620A85C"/>
    <w:rsid w:val="0064628D"/>
    <w:rPr>
      <w:lang w:val="en-CA" w:eastAsia="en-CA"/>
    </w:rPr>
  </w:style>
  <w:style w:type="paragraph" w:customStyle="1" w:styleId="226E910E10014A538DEBDA1152BE8DF1">
    <w:name w:val="226E910E10014A538DEBDA1152BE8DF1"/>
    <w:rsid w:val="0064628D"/>
    <w:rPr>
      <w:lang w:val="en-CA" w:eastAsia="en-CA"/>
    </w:rPr>
  </w:style>
  <w:style w:type="paragraph" w:customStyle="1" w:styleId="72BD93AD0A58406B9A0F450FFC5D1E51">
    <w:name w:val="72BD93AD0A58406B9A0F450FFC5D1E51"/>
    <w:rsid w:val="0064628D"/>
    <w:rPr>
      <w:lang w:val="en-CA" w:eastAsia="en-CA"/>
    </w:rPr>
  </w:style>
  <w:style w:type="paragraph" w:customStyle="1" w:styleId="F0841A4BC7B34C00AA3272107F45ECA5">
    <w:name w:val="F0841A4BC7B34C00AA3272107F45ECA5"/>
    <w:rsid w:val="0064628D"/>
    <w:rPr>
      <w:lang w:val="en-CA" w:eastAsia="en-CA"/>
    </w:rPr>
  </w:style>
  <w:style w:type="paragraph" w:customStyle="1" w:styleId="71B9CADF2B724005888A4AA3E31C68FB">
    <w:name w:val="71B9CADF2B724005888A4AA3E31C68FB"/>
    <w:rsid w:val="0064628D"/>
    <w:rPr>
      <w:lang w:val="en-CA" w:eastAsia="en-CA"/>
    </w:rPr>
  </w:style>
  <w:style w:type="paragraph" w:customStyle="1" w:styleId="C658392955AA4F1A86CC276F54AA39F8">
    <w:name w:val="C658392955AA4F1A86CC276F54AA39F8"/>
    <w:rsid w:val="0064628D"/>
    <w:rPr>
      <w:lang w:val="en-CA" w:eastAsia="en-CA"/>
    </w:rPr>
  </w:style>
  <w:style w:type="paragraph" w:customStyle="1" w:styleId="77BE9832DC614F2195445274E63CF367">
    <w:name w:val="77BE9832DC614F2195445274E63CF367"/>
    <w:rsid w:val="0064628D"/>
    <w:rPr>
      <w:lang w:val="en-CA" w:eastAsia="en-CA"/>
    </w:rPr>
  </w:style>
  <w:style w:type="paragraph" w:customStyle="1" w:styleId="3AA2190327094336A498D73E928C68A6">
    <w:name w:val="3AA2190327094336A498D73E928C68A6"/>
    <w:rsid w:val="0064628D"/>
    <w:rPr>
      <w:lang w:val="en-CA" w:eastAsia="en-CA"/>
    </w:rPr>
  </w:style>
  <w:style w:type="paragraph" w:customStyle="1" w:styleId="024334D549FB4A3090C41C2EBE781089">
    <w:name w:val="024334D549FB4A3090C41C2EBE781089"/>
    <w:rsid w:val="006F59CF"/>
    <w:rPr>
      <w:lang w:val="en-CA" w:eastAsia="en-CA"/>
    </w:rPr>
  </w:style>
  <w:style w:type="paragraph" w:customStyle="1" w:styleId="0463E6B3AC044474821132AB01346440">
    <w:name w:val="0463E6B3AC044474821132AB01346440"/>
    <w:rsid w:val="006F59CF"/>
    <w:rPr>
      <w:lang w:val="en-CA" w:eastAsia="en-CA"/>
    </w:rPr>
  </w:style>
  <w:style w:type="paragraph" w:customStyle="1" w:styleId="03F5BE0DE1624554987EBBCE2FC40BE7">
    <w:name w:val="03F5BE0DE1624554987EBBCE2FC40BE7"/>
    <w:rsid w:val="006F59CF"/>
    <w:rPr>
      <w:lang w:val="en-CA" w:eastAsia="en-CA"/>
    </w:rPr>
  </w:style>
  <w:style w:type="paragraph" w:customStyle="1" w:styleId="60233240215341A18DF442502AF19349">
    <w:name w:val="60233240215341A18DF442502AF19349"/>
    <w:rsid w:val="006F59CF"/>
    <w:rPr>
      <w:lang w:val="en-CA" w:eastAsia="en-CA"/>
    </w:rPr>
  </w:style>
  <w:style w:type="paragraph" w:customStyle="1" w:styleId="F560061954B64409B1F71073F832C1DA">
    <w:name w:val="F560061954B64409B1F71073F832C1DA"/>
    <w:rsid w:val="006F59CF"/>
    <w:rPr>
      <w:lang w:val="en-CA" w:eastAsia="en-CA"/>
    </w:rPr>
  </w:style>
  <w:style w:type="paragraph" w:customStyle="1" w:styleId="B2E345374B474EAC8CB5093224F1B754">
    <w:name w:val="B2E345374B474EAC8CB5093224F1B754"/>
    <w:rsid w:val="006F59CF"/>
    <w:rPr>
      <w:lang w:val="en-CA" w:eastAsia="en-CA"/>
    </w:rPr>
  </w:style>
  <w:style w:type="paragraph" w:customStyle="1" w:styleId="43F4ABC0D85C4CD0864C1CA150F7FEF4">
    <w:name w:val="43F4ABC0D85C4CD0864C1CA150F7FEF4"/>
    <w:rsid w:val="006F59CF"/>
    <w:rPr>
      <w:lang w:val="en-CA" w:eastAsia="en-CA"/>
    </w:rPr>
  </w:style>
  <w:style w:type="paragraph" w:customStyle="1" w:styleId="93CBABF31E5449868909A69591C2CA94">
    <w:name w:val="93CBABF31E5449868909A69591C2CA94"/>
    <w:rsid w:val="006F59CF"/>
    <w:rPr>
      <w:lang w:val="en-CA" w:eastAsia="en-CA"/>
    </w:rPr>
  </w:style>
  <w:style w:type="paragraph" w:customStyle="1" w:styleId="D0BD8C53C8694D75AE8531B1F4EC03BA">
    <w:name w:val="D0BD8C53C8694D75AE8531B1F4EC03BA"/>
    <w:rsid w:val="006F59CF"/>
    <w:rPr>
      <w:lang w:val="en-CA" w:eastAsia="en-CA"/>
    </w:rPr>
  </w:style>
  <w:style w:type="paragraph" w:customStyle="1" w:styleId="D87037EDA76648BF94CF941A4D9EF3AD">
    <w:name w:val="D87037EDA76648BF94CF941A4D9EF3AD"/>
    <w:rsid w:val="006F59CF"/>
    <w:rPr>
      <w:lang w:val="en-CA" w:eastAsia="en-CA"/>
    </w:rPr>
  </w:style>
  <w:style w:type="paragraph" w:customStyle="1" w:styleId="43E3BFBB6028471A9B879049CE9142AC">
    <w:name w:val="43E3BFBB6028471A9B879049CE9142AC"/>
    <w:rsid w:val="006F59CF"/>
    <w:rPr>
      <w:lang w:val="en-CA" w:eastAsia="en-CA"/>
    </w:rPr>
  </w:style>
  <w:style w:type="paragraph" w:customStyle="1" w:styleId="BB844847DD924FEB9911CC060345568A">
    <w:name w:val="BB844847DD924FEB9911CC060345568A"/>
    <w:rsid w:val="006F59CF"/>
    <w:rPr>
      <w:lang w:val="en-CA" w:eastAsia="en-CA"/>
    </w:rPr>
  </w:style>
  <w:style w:type="paragraph" w:customStyle="1" w:styleId="8AD5A1948CB6421698E3B293EB4F90F2">
    <w:name w:val="8AD5A1948CB6421698E3B293EB4F90F2"/>
    <w:rsid w:val="006F59CF"/>
    <w:rPr>
      <w:lang w:val="en-CA" w:eastAsia="en-CA"/>
    </w:rPr>
  </w:style>
  <w:style w:type="paragraph" w:customStyle="1" w:styleId="B4EAD5C5EF62488290E576CD394D32EC">
    <w:name w:val="B4EAD5C5EF62488290E576CD394D32EC"/>
    <w:rsid w:val="006F59CF"/>
    <w:rPr>
      <w:lang w:val="en-CA" w:eastAsia="en-CA"/>
    </w:rPr>
  </w:style>
  <w:style w:type="paragraph" w:customStyle="1" w:styleId="C58BF72C99A44C9E822D25D2B4DD2D98">
    <w:name w:val="C58BF72C99A44C9E822D25D2B4DD2D98"/>
    <w:rsid w:val="006F59CF"/>
    <w:rPr>
      <w:lang w:val="en-CA" w:eastAsia="en-CA"/>
    </w:rPr>
  </w:style>
  <w:style w:type="paragraph" w:customStyle="1" w:styleId="9DF2571457C64EBABB30EBBEE4445969">
    <w:name w:val="9DF2571457C64EBABB30EBBEE4445969"/>
    <w:rsid w:val="006F59CF"/>
    <w:rPr>
      <w:lang w:val="en-CA" w:eastAsia="en-CA"/>
    </w:rPr>
  </w:style>
  <w:style w:type="paragraph" w:customStyle="1" w:styleId="9C606E58E9D74759ACD26C637E2AFB96">
    <w:name w:val="9C606E58E9D74759ACD26C637E2AFB96"/>
    <w:rsid w:val="0064628D"/>
    <w:rPr>
      <w:lang w:val="en-CA" w:eastAsia="en-CA"/>
    </w:rPr>
  </w:style>
  <w:style w:type="paragraph" w:customStyle="1" w:styleId="317D4D72A82C4E46B5536A75BCB70892">
    <w:name w:val="317D4D72A82C4E46B5536A75BCB70892"/>
    <w:rsid w:val="0064628D"/>
    <w:rPr>
      <w:lang w:val="en-CA" w:eastAsia="en-CA"/>
    </w:rPr>
  </w:style>
  <w:style w:type="paragraph" w:customStyle="1" w:styleId="0D16845A7B584E5581592A13A819A38C">
    <w:name w:val="0D16845A7B584E5581592A13A819A38C"/>
    <w:rsid w:val="0064628D"/>
    <w:rPr>
      <w:lang w:val="en-CA" w:eastAsia="en-CA"/>
    </w:rPr>
  </w:style>
  <w:style w:type="paragraph" w:customStyle="1" w:styleId="686B6CC175974FF7A3B7223DCCB135EC">
    <w:name w:val="686B6CC175974FF7A3B7223DCCB135EC"/>
    <w:rsid w:val="0064628D"/>
    <w:rPr>
      <w:lang w:val="en-CA" w:eastAsia="en-CA"/>
    </w:rPr>
  </w:style>
  <w:style w:type="paragraph" w:customStyle="1" w:styleId="8B501D06F43A4E30A577BFE4F9D99D63">
    <w:name w:val="8B501D06F43A4E30A577BFE4F9D99D63"/>
    <w:rsid w:val="0064628D"/>
    <w:rPr>
      <w:lang w:val="en-CA" w:eastAsia="en-CA"/>
    </w:rPr>
  </w:style>
  <w:style w:type="paragraph" w:customStyle="1" w:styleId="F8035354F94346058D32492A4F0DE447">
    <w:name w:val="F8035354F94346058D32492A4F0DE447"/>
    <w:rsid w:val="0064628D"/>
    <w:rPr>
      <w:lang w:val="en-CA" w:eastAsia="en-CA"/>
    </w:rPr>
  </w:style>
  <w:style w:type="paragraph" w:customStyle="1" w:styleId="6F55F2215ABC4A839EF2A01D63E2C766">
    <w:name w:val="6F55F2215ABC4A839EF2A01D63E2C766"/>
    <w:rsid w:val="0064628D"/>
    <w:rPr>
      <w:lang w:val="en-CA" w:eastAsia="en-CA"/>
    </w:rPr>
  </w:style>
  <w:style w:type="paragraph" w:customStyle="1" w:styleId="A78337941B9C4D68991A6684E604581F">
    <w:name w:val="A78337941B9C4D68991A6684E604581F"/>
    <w:rsid w:val="0064628D"/>
    <w:rPr>
      <w:lang w:val="en-CA" w:eastAsia="en-CA"/>
    </w:rPr>
  </w:style>
  <w:style w:type="paragraph" w:customStyle="1" w:styleId="1D746B191318434D9006A3BB198BC4A7">
    <w:name w:val="1D746B191318434D9006A3BB198BC4A7"/>
    <w:rsid w:val="0064628D"/>
    <w:rPr>
      <w:lang w:val="en-CA" w:eastAsia="en-CA"/>
    </w:rPr>
  </w:style>
  <w:style w:type="paragraph" w:customStyle="1" w:styleId="2ABC082388F94F2F839CF7034735C52C">
    <w:name w:val="2ABC082388F94F2F839CF7034735C52C"/>
    <w:rsid w:val="0064628D"/>
    <w:rPr>
      <w:lang w:val="en-CA" w:eastAsia="en-CA"/>
    </w:rPr>
  </w:style>
  <w:style w:type="paragraph" w:customStyle="1" w:styleId="73CDDF62F94B49D3A05D5A1D731DDE08">
    <w:name w:val="73CDDF62F94B49D3A05D5A1D731DDE08"/>
    <w:rsid w:val="0064628D"/>
    <w:rPr>
      <w:lang w:val="en-CA" w:eastAsia="en-CA"/>
    </w:rPr>
  </w:style>
  <w:style w:type="paragraph" w:customStyle="1" w:styleId="E33A317148484A94BF73D5CA07E80924">
    <w:name w:val="E33A317148484A94BF73D5CA07E80924"/>
    <w:rsid w:val="0064628D"/>
    <w:rPr>
      <w:lang w:val="en-CA" w:eastAsia="en-CA"/>
    </w:rPr>
  </w:style>
  <w:style w:type="paragraph" w:customStyle="1" w:styleId="834CA862B5024FF8BD8C674C15D0FAB3">
    <w:name w:val="834CA862B5024FF8BD8C674C15D0FAB3"/>
    <w:rsid w:val="0064628D"/>
    <w:rPr>
      <w:lang w:val="en-CA" w:eastAsia="en-CA"/>
    </w:rPr>
  </w:style>
  <w:style w:type="paragraph" w:customStyle="1" w:styleId="8A08C0BA00AF43F0A08931596CE6E822">
    <w:name w:val="8A08C0BA00AF43F0A08931596CE6E822"/>
    <w:rsid w:val="0064628D"/>
    <w:rPr>
      <w:lang w:val="en-CA" w:eastAsia="en-CA"/>
    </w:rPr>
  </w:style>
  <w:style w:type="paragraph" w:customStyle="1" w:styleId="6D21227176A64DD6B4F24E7B556F96B2">
    <w:name w:val="6D21227176A64DD6B4F24E7B556F96B2"/>
    <w:rsid w:val="0064628D"/>
    <w:rPr>
      <w:lang w:val="en-CA" w:eastAsia="en-CA"/>
    </w:rPr>
  </w:style>
  <w:style w:type="paragraph" w:customStyle="1" w:styleId="FED7598B84A14541A270DB2335A67958">
    <w:name w:val="FED7598B84A14541A270DB2335A67958"/>
    <w:rsid w:val="0064628D"/>
    <w:rPr>
      <w:lang w:val="en-CA" w:eastAsia="en-CA"/>
    </w:rPr>
  </w:style>
  <w:style w:type="paragraph" w:customStyle="1" w:styleId="0D3B6279FB8044D7AFCA658B0809F53F">
    <w:name w:val="0D3B6279FB8044D7AFCA658B0809F53F"/>
    <w:rsid w:val="0064628D"/>
    <w:rPr>
      <w:lang w:val="en-CA" w:eastAsia="en-CA"/>
    </w:rPr>
  </w:style>
  <w:style w:type="paragraph" w:customStyle="1" w:styleId="FAFBDC86C9BF4D6A89C400D6BD540F62">
    <w:name w:val="FAFBDC86C9BF4D6A89C400D6BD540F62"/>
    <w:rsid w:val="0064628D"/>
    <w:rPr>
      <w:lang w:val="en-CA" w:eastAsia="en-CA"/>
    </w:rPr>
  </w:style>
  <w:style w:type="paragraph" w:customStyle="1" w:styleId="57DE6200E1DD43FE82AB95C4C0D4834E">
    <w:name w:val="57DE6200E1DD43FE82AB95C4C0D4834E"/>
    <w:rsid w:val="0064628D"/>
    <w:rPr>
      <w:lang w:val="en-CA" w:eastAsia="en-CA"/>
    </w:rPr>
  </w:style>
  <w:style w:type="paragraph" w:customStyle="1" w:styleId="992B0B210EAB4A03ABD340DCEE4E3BFD">
    <w:name w:val="992B0B210EAB4A03ABD340DCEE4E3BFD"/>
    <w:rsid w:val="0064628D"/>
    <w:rPr>
      <w:lang w:val="en-CA" w:eastAsia="en-CA"/>
    </w:rPr>
  </w:style>
  <w:style w:type="paragraph" w:customStyle="1" w:styleId="EA3A8324F53A41D4BBE6667E54461553">
    <w:name w:val="EA3A8324F53A41D4BBE6667E54461553"/>
    <w:rsid w:val="0064628D"/>
    <w:rPr>
      <w:lang w:val="en-CA" w:eastAsia="en-CA"/>
    </w:rPr>
  </w:style>
  <w:style w:type="paragraph" w:customStyle="1" w:styleId="104ECA51459F406A9DBD4FB92A4EA5A7">
    <w:name w:val="104ECA51459F406A9DBD4FB92A4EA5A7"/>
    <w:rsid w:val="0064628D"/>
    <w:rPr>
      <w:lang w:val="en-CA" w:eastAsia="en-CA"/>
    </w:rPr>
  </w:style>
  <w:style w:type="paragraph" w:customStyle="1" w:styleId="0395478CE91C4798AA39D4AFD942CDFB">
    <w:name w:val="0395478CE91C4798AA39D4AFD942CDFB"/>
    <w:rsid w:val="0064628D"/>
    <w:rPr>
      <w:lang w:val="en-CA" w:eastAsia="en-CA"/>
    </w:rPr>
  </w:style>
  <w:style w:type="paragraph" w:customStyle="1" w:styleId="88DABFD39E0B4A6F839A44BA30FCFD50">
    <w:name w:val="88DABFD39E0B4A6F839A44BA30FCFD50"/>
    <w:rsid w:val="0064628D"/>
    <w:rPr>
      <w:lang w:val="en-CA" w:eastAsia="en-CA"/>
    </w:rPr>
  </w:style>
  <w:style w:type="paragraph" w:customStyle="1" w:styleId="94704C5BDC0747F8AC1EDF7870FB4ACA">
    <w:name w:val="94704C5BDC0747F8AC1EDF7870FB4ACA"/>
    <w:rsid w:val="0064628D"/>
    <w:rPr>
      <w:lang w:val="en-CA" w:eastAsia="en-CA"/>
    </w:rPr>
  </w:style>
  <w:style w:type="paragraph" w:customStyle="1" w:styleId="C9CA11929D1D4A63BDCD0DDCFCF0BDA6">
    <w:name w:val="C9CA11929D1D4A63BDCD0DDCFCF0BDA6"/>
    <w:rsid w:val="0064628D"/>
    <w:rPr>
      <w:lang w:val="en-CA" w:eastAsia="en-CA"/>
    </w:rPr>
  </w:style>
  <w:style w:type="paragraph" w:customStyle="1" w:styleId="042DC3B51F8C4CD38FCC45E82880F584">
    <w:name w:val="042DC3B51F8C4CD38FCC45E82880F584"/>
    <w:rsid w:val="0064628D"/>
    <w:rPr>
      <w:lang w:val="en-CA" w:eastAsia="en-CA"/>
    </w:rPr>
  </w:style>
  <w:style w:type="paragraph" w:customStyle="1" w:styleId="61009630A0DF4D74BCFEA1897955D354">
    <w:name w:val="61009630A0DF4D74BCFEA1897955D354"/>
    <w:rsid w:val="0064628D"/>
    <w:rPr>
      <w:lang w:val="en-CA" w:eastAsia="en-CA"/>
    </w:rPr>
  </w:style>
  <w:style w:type="paragraph" w:customStyle="1" w:styleId="D70D2ED16C344437B424FA87E2B05D1B">
    <w:name w:val="D70D2ED16C344437B424FA87E2B05D1B"/>
    <w:rsid w:val="0064628D"/>
    <w:rPr>
      <w:lang w:val="en-CA" w:eastAsia="en-CA"/>
    </w:rPr>
  </w:style>
  <w:style w:type="paragraph" w:customStyle="1" w:styleId="5897A59111FA43A78F04C30BA5E69BF1">
    <w:name w:val="5897A59111FA43A78F04C30BA5E69BF1"/>
    <w:rsid w:val="0064628D"/>
    <w:rPr>
      <w:lang w:val="en-CA" w:eastAsia="en-CA"/>
    </w:rPr>
  </w:style>
  <w:style w:type="paragraph" w:customStyle="1" w:styleId="F368BE5C57664DD998D314BFE3915CCC">
    <w:name w:val="F368BE5C57664DD998D314BFE3915CCC"/>
    <w:rsid w:val="0064628D"/>
    <w:rPr>
      <w:lang w:val="en-CA" w:eastAsia="en-CA"/>
    </w:rPr>
  </w:style>
  <w:style w:type="paragraph" w:customStyle="1" w:styleId="69CF83F61C194402A703C157E07403C2">
    <w:name w:val="69CF83F61C194402A703C157E07403C2"/>
    <w:rsid w:val="0064628D"/>
    <w:rPr>
      <w:lang w:val="en-CA" w:eastAsia="en-CA"/>
    </w:rPr>
  </w:style>
  <w:style w:type="paragraph" w:customStyle="1" w:styleId="B95D77FE5EC64763BE26F68D0D19B892">
    <w:name w:val="B95D77FE5EC64763BE26F68D0D19B892"/>
    <w:rsid w:val="0064628D"/>
    <w:rPr>
      <w:lang w:val="en-CA" w:eastAsia="en-CA"/>
    </w:rPr>
  </w:style>
  <w:style w:type="paragraph" w:customStyle="1" w:styleId="477ED0B5467F4648A1EE29C0B6ED58A0">
    <w:name w:val="477ED0B5467F4648A1EE29C0B6ED58A0"/>
    <w:rsid w:val="0064628D"/>
    <w:rPr>
      <w:lang w:val="en-CA" w:eastAsia="en-CA"/>
    </w:rPr>
  </w:style>
  <w:style w:type="paragraph" w:customStyle="1" w:styleId="D8CBB61788B84A90B74DAEAC254442A8">
    <w:name w:val="D8CBB61788B84A90B74DAEAC254442A8"/>
    <w:rsid w:val="0064628D"/>
    <w:rPr>
      <w:lang w:val="en-CA" w:eastAsia="en-CA"/>
    </w:rPr>
  </w:style>
  <w:style w:type="paragraph" w:customStyle="1" w:styleId="2C4C0491E5A848859B7884127982F0BD">
    <w:name w:val="2C4C0491E5A848859B7884127982F0BD"/>
    <w:rsid w:val="0064628D"/>
    <w:rPr>
      <w:lang w:val="en-CA" w:eastAsia="en-CA"/>
    </w:rPr>
  </w:style>
  <w:style w:type="paragraph" w:customStyle="1" w:styleId="57F815297A914BAF9111CFEA43F1A9C9">
    <w:name w:val="57F815297A914BAF9111CFEA43F1A9C9"/>
    <w:rsid w:val="0064628D"/>
    <w:rPr>
      <w:lang w:val="en-CA" w:eastAsia="en-CA"/>
    </w:rPr>
  </w:style>
  <w:style w:type="paragraph" w:customStyle="1" w:styleId="663912AFDF9445B8A4F56029A9B59ED8">
    <w:name w:val="663912AFDF9445B8A4F56029A9B59ED8"/>
    <w:rsid w:val="0064628D"/>
    <w:rPr>
      <w:lang w:val="en-CA" w:eastAsia="en-CA"/>
    </w:rPr>
  </w:style>
  <w:style w:type="paragraph" w:customStyle="1" w:styleId="8068F479ADD54D05ADDFB5A30147EC20">
    <w:name w:val="8068F479ADD54D05ADDFB5A30147EC20"/>
    <w:rsid w:val="0064628D"/>
    <w:rPr>
      <w:lang w:val="en-CA" w:eastAsia="en-CA"/>
    </w:rPr>
  </w:style>
  <w:style w:type="paragraph" w:customStyle="1" w:styleId="36472621E5174E7FB9AEB88DCDF40C95">
    <w:name w:val="36472621E5174E7FB9AEB88DCDF40C95"/>
    <w:rsid w:val="0064628D"/>
    <w:rPr>
      <w:lang w:val="en-CA" w:eastAsia="en-CA"/>
    </w:rPr>
  </w:style>
  <w:style w:type="paragraph" w:customStyle="1" w:styleId="5665FE5CF8934C389A2301567E0A4D0C">
    <w:name w:val="5665FE5CF8934C389A2301567E0A4D0C"/>
    <w:rsid w:val="0064628D"/>
    <w:rPr>
      <w:lang w:val="en-CA" w:eastAsia="en-CA"/>
    </w:rPr>
  </w:style>
  <w:style w:type="paragraph" w:customStyle="1" w:styleId="233B10DA46984A41B9C2CDFEEDB82C7C">
    <w:name w:val="233B10DA46984A41B9C2CDFEEDB82C7C"/>
    <w:rsid w:val="0064628D"/>
    <w:rPr>
      <w:lang w:val="en-CA" w:eastAsia="en-CA"/>
    </w:rPr>
  </w:style>
  <w:style w:type="paragraph" w:customStyle="1" w:styleId="83EFAAF3688E4B0C8E5209FCE93E074A">
    <w:name w:val="83EFAAF3688E4B0C8E5209FCE93E074A"/>
    <w:rsid w:val="0064628D"/>
    <w:rPr>
      <w:lang w:val="en-CA" w:eastAsia="en-CA"/>
    </w:rPr>
  </w:style>
  <w:style w:type="paragraph" w:customStyle="1" w:styleId="9128D722F5744C9A89A44199270A11A8">
    <w:name w:val="9128D722F5744C9A89A44199270A11A8"/>
    <w:rsid w:val="0064628D"/>
    <w:rPr>
      <w:lang w:val="en-CA" w:eastAsia="en-CA"/>
    </w:rPr>
  </w:style>
  <w:style w:type="paragraph" w:customStyle="1" w:styleId="09F9640C50554A2990D9F439F8BE0D1E">
    <w:name w:val="09F9640C50554A2990D9F439F8BE0D1E"/>
    <w:rsid w:val="0064628D"/>
    <w:rPr>
      <w:lang w:val="en-CA" w:eastAsia="en-CA"/>
    </w:rPr>
  </w:style>
  <w:style w:type="paragraph" w:customStyle="1" w:styleId="76253E9F078046CDB614029A6E6D4648">
    <w:name w:val="76253E9F078046CDB614029A6E6D4648"/>
    <w:rsid w:val="0064628D"/>
    <w:rPr>
      <w:lang w:val="en-CA" w:eastAsia="en-CA"/>
    </w:rPr>
  </w:style>
  <w:style w:type="paragraph" w:customStyle="1" w:styleId="373788CCA84B420D8AF128988A766C0A">
    <w:name w:val="373788CCA84B420D8AF128988A766C0A"/>
    <w:rsid w:val="0064628D"/>
    <w:rPr>
      <w:lang w:val="en-CA" w:eastAsia="en-CA"/>
    </w:rPr>
  </w:style>
  <w:style w:type="paragraph" w:customStyle="1" w:styleId="210C304A3DDF416D81BEB532E5B769E7">
    <w:name w:val="210C304A3DDF416D81BEB532E5B769E7"/>
    <w:rsid w:val="0064628D"/>
    <w:rPr>
      <w:lang w:val="en-CA" w:eastAsia="en-CA"/>
    </w:rPr>
  </w:style>
  <w:style w:type="paragraph" w:customStyle="1" w:styleId="D19573E1E0204A7CBC1602BB82320E81">
    <w:name w:val="D19573E1E0204A7CBC1602BB82320E81"/>
    <w:rsid w:val="0064628D"/>
    <w:rPr>
      <w:lang w:val="en-CA" w:eastAsia="en-CA"/>
    </w:rPr>
  </w:style>
  <w:style w:type="paragraph" w:customStyle="1" w:styleId="ED2FC7ABEC344D92838058D694291E5E">
    <w:name w:val="ED2FC7ABEC344D92838058D694291E5E"/>
    <w:rsid w:val="0064628D"/>
    <w:rPr>
      <w:lang w:val="en-CA" w:eastAsia="en-CA"/>
    </w:rPr>
  </w:style>
  <w:style w:type="paragraph" w:customStyle="1" w:styleId="5003BCAA17024108A68415DFA83938C0">
    <w:name w:val="5003BCAA17024108A68415DFA83938C0"/>
    <w:rsid w:val="0064628D"/>
    <w:rPr>
      <w:lang w:val="en-CA" w:eastAsia="en-CA"/>
    </w:rPr>
  </w:style>
  <w:style w:type="paragraph" w:customStyle="1" w:styleId="F235725BAEFD411CB51B82F346A7C8E7">
    <w:name w:val="F235725BAEFD411CB51B82F346A7C8E7"/>
    <w:rsid w:val="0064628D"/>
    <w:rPr>
      <w:lang w:val="en-CA" w:eastAsia="en-CA"/>
    </w:rPr>
  </w:style>
  <w:style w:type="paragraph" w:customStyle="1" w:styleId="359D7381FA5740048FBBD593B89EF614">
    <w:name w:val="359D7381FA5740048FBBD593B89EF614"/>
    <w:rsid w:val="0064628D"/>
    <w:rPr>
      <w:lang w:val="en-CA" w:eastAsia="en-CA"/>
    </w:rPr>
  </w:style>
  <w:style w:type="paragraph" w:customStyle="1" w:styleId="2D88B7FC9256401EB7833F6160AE2173">
    <w:name w:val="2D88B7FC9256401EB7833F6160AE2173"/>
    <w:rsid w:val="0064628D"/>
    <w:rPr>
      <w:lang w:val="en-CA" w:eastAsia="en-CA"/>
    </w:rPr>
  </w:style>
  <w:style w:type="paragraph" w:customStyle="1" w:styleId="726664C4C4494BF3B6E2F71B78C0846F">
    <w:name w:val="726664C4C4494BF3B6E2F71B78C0846F"/>
    <w:rsid w:val="0064628D"/>
    <w:rPr>
      <w:lang w:val="en-CA" w:eastAsia="en-CA"/>
    </w:rPr>
  </w:style>
  <w:style w:type="paragraph" w:customStyle="1" w:styleId="4129AFBCD93B43A2A2FED4DAF0F09C23">
    <w:name w:val="4129AFBCD93B43A2A2FED4DAF0F09C23"/>
    <w:rsid w:val="0064628D"/>
    <w:rPr>
      <w:lang w:val="en-CA" w:eastAsia="en-CA"/>
    </w:rPr>
  </w:style>
  <w:style w:type="paragraph" w:customStyle="1" w:styleId="A640251E437A4F5B94BFBFFF4A196600">
    <w:name w:val="A640251E437A4F5B94BFBFFF4A196600"/>
    <w:rsid w:val="0064628D"/>
    <w:rPr>
      <w:lang w:val="en-CA" w:eastAsia="en-CA"/>
    </w:rPr>
  </w:style>
  <w:style w:type="paragraph" w:customStyle="1" w:styleId="93AD1488C5B5442BADA395A8434F98AE">
    <w:name w:val="93AD1488C5B5442BADA395A8434F98AE"/>
    <w:rsid w:val="0064628D"/>
    <w:rPr>
      <w:lang w:val="en-CA" w:eastAsia="en-CA"/>
    </w:rPr>
  </w:style>
  <w:style w:type="paragraph" w:customStyle="1" w:styleId="61B299E0E6254817B74F68C7BBE7435E">
    <w:name w:val="61B299E0E6254817B74F68C7BBE7435E"/>
    <w:rsid w:val="0064628D"/>
    <w:rPr>
      <w:lang w:val="en-CA" w:eastAsia="en-CA"/>
    </w:rPr>
  </w:style>
  <w:style w:type="paragraph" w:customStyle="1" w:styleId="A276E7B78D064EA080330D230D69B792">
    <w:name w:val="A276E7B78D064EA080330D230D69B792"/>
    <w:rsid w:val="0064628D"/>
    <w:rPr>
      <w:lang w:val="en-CA" w:eastAsia="en-CA"/>
    </w:rPr>
  </w:style>
  <w:style w:type="paragraph" w:customStyle="1" w:styleId="5DD72DC1F3174887A4BED28428CAE377">
    <w:name w:val="5DD72DC1F3174887A4BED28428CAE377"/>
    <w:rsid w:val="0064628D"/>
    <w:rPr>
      <w:lang w:val="en-CA" w:eastAsia="en-CA"/>
    </w:rPr>
  </w:style>
  <w:style w:type="paragraph" w:customStyle="1" w:styleId="C01B89147E354AE58900DE8B7ECE755B">
    <w:name w:val="C01B89147E354AE58900DE8B7ECE755B"/>
    <w:rsid w:val="0064628D"/>
    <w:rPr>
      <w:lang w:val="en-CA" w:eastAsia="en-CA"/>
    </w:rPr>
  </w:style>
  <w:style w:type="paragraph" w:customStyle="1" w:styleId="CAA003862EB542699744CA0B037D8AEA">
    <w:name w:val="CAA003862EB542699744CA0B037D8AEA"/>
    <w:rsid w:val="0064628D"/>
    <w:rPr>
      <w:lang w:val="en-CA" w:eastAsia="en-CA"/>
    </w:rPr>
  </w:style>
  <w:style w:type="paragraph" w:customStyle="1" w:styleId="367B3DE1B833450CB86026BF1DDFB762">
    <w:name w:val="367B3DE1B833450CB86026BF1DDFB762"/>
    <w:rsid w:val="0064628D"/>
    <w:rPr>
      <w:lang w:val="en-CA" w:eastAsia="en-CA"/>
    </w:rPr>
  </w:style>
  <w:style w:type="paragraph" w:customStyle="1" w:styleId="4979E2EA6C8641538DC46DA895269187">
    <w:name w:val="4979E2EA6C8641538DC46DA895269187"/>
    <w:rsid w:val="0064628D"/>
    <w:rPr>
      <w:lang w:val="en-CA" w:eastAsia="en-CA"/>
    </w:rPr>
  </w:style>
  <w:style w:type="paragraph" w:customStyle="1" w:styleId="3E88715B80B84C7595C4FDCBC1EF121A">
    <w:name w:val="3E88715B80B84C7595C4FDCBC1EF121A"/>
    <w:rsid w:val="0064628D"/>
    <w:rPr>
      <w:lang w:val="en-CA" w:eastAsia="en-CA"/>
    </w:rPr>
  </w:style>
  <w:style w:type="paragraph" w:customStyle="1" w:styleId="F393396FE8BE41929845BD424E8422E4">
    <w:name w:val="F393396FE8BE41929845BD424E8422E4"/>
    <w:rsid w:val="0064628D"/>
    <w:rPr>
      <w:lang w:val="en-CA" w:eastAsia="en-CA"/>
    </w:rPr>
  </w:style>
  <w:style w:type="paragraph" w:customStyle="1" w:styleId="7B40347040AC47CBBD8843DE7C089CF1">
    <w:name w:val="7B40347040AC47CBBD8843DE7C089CF1"/>
    <w:rsid w:val="0064628D"/>
    <w:rPr>
      <w:lang w:val="en-CA" w:eastAsia="en-CA"/>
    </w:rPr>
  </w:style>
  <w:style w:type="paragraph" w:customStyle="1" w:styleId="463DB64F78F74D57A2752CAAD05DD980">
    <w:name w:val="463DB64F78F74D57A2752CAAD05DD980"/>
    <w:rsid w:val="0064628D"/>
    <w:rPr>
      <w:lang w:val="en-CA" w:eastAsia="en-CA"/>
    </w:rPr>
  </w:style>
  <w:style w:type="paragraph" w:customStyle="1" w:styleId="9C39E0F79C4A4E038B0D8D0BE0233B83">
    <w:name w:val="9C39E0F79C4A4E038B0D8D0BE0233B83"/>
    <w:rsid w:val="0064628D"/>
    <w:rPr>
      <w:lang w:val="en-CA" w:eastAsia="en-CA"/>
    </w:rPr>
  </w:style>
  <w:style w:type="paragraph" w:customStyle="1" w:styleId="84D428AEE668493D98D021F32884C24F">
    <w:name w:val="84D428AEE668493D98D021F32884C24F"/>
    <w:rsid w:val="0064628D"/>
    <w:rPr>
      <w:lang w:val="en-CA" w:eastAsia="en-CA"/>
    </w:rPr>
  </w:style>
  <w:style w:type="paragraph" w:customStyle="1" w:styleId="1D35B217F2394A729796D85E838B5249">
    <w:name w:val="1D35B217F2394A729796D85E838B5249"/>
    <w:rsid w:val="0064628D"/>
    <w:rPr>
      <w:lang w:val="en-CA" w:eastAsia="en-CA"/>
    </w:rPr>
  </w:style>
  <w:style w:type="paragraph" w:customStyle="1" w:styleId="55283E8976BC47519BECF7DCA55DC544">
    <w:name w:val="55283E8976BC47519BECF7DCA55DC544"/>
    <w:rsid w:val="0064628D"/>
    <w:rPr>
      <w:lang w:val="en-CA" w:eastAsia="en-CA"/>
    </w:rPr>
  </w:style>
  <w:style w:type="paragraph" w:customStyle="1" w:styleId="412B3B08DAFE4CC0B5C583DC511BFA26">
    <w:name w:val="412B3B08DAFE4CC0B5C583DC511BFA26"/>
    <w:rsid w:val="0064628D"/>
    <w:rPr>
      <w:lang w:val="en-CA" w:eastAsia="en-CA"/>
    </w:rPr>
  </w:style>
  <w:style w:type="paragraph" w:customStyle="1" w:styleId="A849A1A78D3E4B1A9546F7811AA77D9C">
    <w:name w:val="A849A1A78D3E4B1A9546F7811AA77D9C"/>
    <w:rsid w:val="0064628D"/>
    <w:rPr>
      <w:lang w:val="en-CA" w:eastAsia="en-CA"/>
    </w:rPr>
  </w:style>
  <w:style w:type="paragraph" w:customStyle="1" w:styleId="49D28C3280DC4EBF8893A01AAAE50182">
    <w:name w:val="49D28C3280DC4EBF8893A01AAAE50182"/>
    <w:rsid w:val="0064628D"/>
    <w:rPr>
      <w:lang w:val="en-CA" w:eastAsia="en-CA"/>
    </w:rPr>
  </w:style>
  <w:style w:type="paragraph" w:customStyle="1" w:styleId="D1D4827ED16649D680A3729FAF0A024E">
    <w:name w:val="D1D4827ED16649D680A3729FAF0A024E"/>
    <w:rsid w:val="0064628D"/>
    <w:rPr>
      <w:lang w:val="en-CA" w:eastAsia="en-CA"/>
    </w:rPr>
  </w:style>
  <w:style w:type="paragraph" w:customStyle="1" w:styleId="BF7B3E3D9C1649338541EAC4DA5D6C0F">
    <w:name w:val="BF7B3E3D9C1649338541EAC4DA5D6C0F"/>
    <w:rsid w:val="0064628D"/>
    <w:rPr>
      <w:lang w:val="en-CA" w:eastAsia="en-CA"/>
    </w:rPr>
  </w:style>
  <w:style w:type="paragraph" w:customStyle="1" w:styleId="201349FD41F5423693EB63AEE92F672D">
    <w:name w:val="201349FD41F5423693EB63AEE92F672D"/>
    <w:rsid w:val="0064628D"/>
    <w:rPr>
      <w:lang w:val="en-CA" w:eastAsia="en-CA"/>
    </w:rPr>
  </w:style>
  <w:style w:type="paragraph" w:customStyle="1" w:styleId="ACC061893B994655A84FD64903F087D9">
    <w:name w:val="ACC061893B994655A84FD64903F087D9"/>
    <w:rsid w:val="0064628D"/>
    <w:rPr>
      <w:lang w:val="en-CA" w:eastAsia="en-CA"/>
    </w:rPr>
  </w:style>
  <w:style w:type="paragraph" w:customStyle="1" w:styleId="BFCEADF39A63403698A526817F70F02A">
    <w:name w:val="BFCEADF39A63403698A526817F70F02A"/>
    <w:rsid w:val="0064628D"/>
    <w:rPr>
      <w:lang w:val="en-CA" w:eastAsia="en-CA"/>
    </w:rPr>
  </w:style>
  <w:style w:type="paragraph" w:customStyle="1" w:styleId="1A90AA163E9C4C0FB293229E9B987E48">
    <w:name w:val="1A90AA163E9C4C0FB293229E9B987E48"/>
    <w:rsid w:val="0064628D"/>
    <w:rPr>
      <w:lang w:val="en-CA" w:eastAsia="en-CA"/>
    </w:rPr>
  </w:style>
  <w:style w:type="paragraph" w:customStyle="1" w:styleId="62312ACE0CC24577B499D04E2A448CB0">
    <w:name w:val="62312ACE0CC24577B499D04E2A448CB0"/>
    <w:rsid w:val="0064628D"/>
    <w:rPr>
      <w:lang w:val="en-CA" w:eastAsia="en-CA"/>
    </w:rPr>
  </w:style>
  <w:style w:type="paragraph" w:customStyle="1" w:styleId="FDBC392CCAE74930BBDD676FC3EEBAC5">
    <w:name w:val="FDBC392CCAE74930BBDD676FC3EEBAC5"/>
    <w:rsid w:val="0064628D"/>
    <w:rPr>
      <w:lang w:val="en-CA" w:eastAsia="en-CA"/>
    </w:rPr>
  </w:style>
  <w:style w:type="paragraph" w:customStyle="1" w:styleId="78355A42D2DB423485F72F7A727603F8">
    <w:name w:val="78355A42D2DB423485F72F7A727603F8"/>
    <w:rsid w:val="0064628D"/>
    <w:rPr>
      <w:lang w:val="en-CA" w:eastAsia="en-CA"/>
    </w:rPr>
  </w:style>
  <w:style w:type="paragraph" w:customStyle="1" w:styleId="83DBB880DF8E47B094157A109FF51902">
    <w:name w:val="83DBB880DF8E47B094157A109FF51902"/>
    <w:rsid w:val="0064628D"/>
    <w:rPr>
      <w:lang w:val="en-CA" w:eastAsia="en-CA"/>
    </w:rPr>
  </w:style>
  <w:style w:type="paragraph" w:customStyle="1" w:styleId="65AC8A9D541243E8B201BCB289C7E092">
    <w:name w:val="65AC8A9D541243E8B201BCB289C7E092"/>
    <w:rsid w:val="0064628D"/>
    <w:rPr>
      <w:lang w:val="en-CA" w:eastAsia="en-CA"/>
    </w:rPr>
  </w:style>
  <w:style w:type="paragraph" w:customStyle="1" w:styleId="AE458C3EF81B491588CF578B6C32EEB9">
    <w:name w:val="AE458C3EF81B491588CF578B6C32EEB9"/>
    <w:rsid w:val="0064628D"/>
    <w:rPr>
      <w:lang w:val="en-CA" w:eastAsia="en-CA"/>
    </w:rPr>
  </w:style>
  <w:style w:type="paragraph" w:customStyle="1" w:styleId="82BB6A76C2FA48D2A53333A43D07A009">
    <w:name w:val="82BB6A76C2FA48D2A53333A43D07A009"/>
    <w:rsid w:val="0064628D"/>
    <w:rPr>
      <w:lang w:val="en-CA" w:eastAsia="en-CA"/>
    </w:rPr>
  </w:style>
  <w:style w:type="paragraph" w:customStyle="1" w:styleId="2AFC0FE386D94264974CE3F8FBD842F6">
    <w:name w:val="2AFC0FE386D94264974CE3F8FBD842F6"/>
    <w:rsid w:val="006F59CF"/>
    <w:rPr>
      <w:lang w:val="en-CA" w:eastAsia="en-CA"/>
    </w:rPr>
  </w:style>
  <w:style w:type="paragraph" w:customStyle="1" w:styleId="FA3B9DF7A1D34D11AD7EED1188BDE557">
    <w:name w:val="FA3B9DF7A1D34D11AD7EED1188BDE557"/>
    <w:rsid w:val="006F59CF"/>
    <w:rPr>
      <w:lang w:val="en-CA" w:eastAsia="en-CA"/>
    </w:rPr>
  </w:style>
  <w:style w:type="paragraph" w:customStyle="1" w:styleId="C253628B62C4464F8C650458002CE755">
    <w:name w:val="C253628B62C4464F8C650458002CE755"/>
    <w:rsid w:val="006F59CF"/>
    <w:rPr>
      <w:lang w:val="en-CA" w:eastAsia="en-CA"/>
    </w:rPr>
  </w:style>
  <w:style w:type="paragraph" w:customStyle="1" w:styleId="599C366588CA41C9BB8B90A07225A526">
    <w:name w:val="599C366588CA41C9BB8B90A07225A526"/>
    <w:rsid w:val="0064628D"/>
    <w:rPr>
      <w:lang w:val="en-CA" w:eastAsia="en-CA"/>
    </w:rPr>
  </w:style>
  <w:style w:type="paragraph" w:customStyle="1" w:styleId="AF767784706749E5BF83BA473FE1368C">
    <w:name w:val="AF767784706749E5BF83BA473FE1368C"/>
    <w:rsid w:val="0064628D"/>
    <w:rPr>
      <w:lang w:val="en-CA" w:eastAsia="en-CA"/>
    </w:rPr>
  </w:style>
  <w:style w:type="paragraph" w:customStyle="1" w:styleId="3AF6DAFF35824523BCE079BD23843C30">
    <w:name w:val="3AF6DAFF35824523BCE079BD23843C30"/>
    <w:rsid w:val="0064628D"/>
    <w:rPr>
      <w:lang w:val="en-CA" w:eastAsia="en-CA"/>
    </w:rPr>
  </w:style>
  <w:style w:type="paragraph" w:customStyle="1" w:styleId="AA68E7B359464488A4DFF486F905B841">
    <w:name w:val="AA68E7B359464488A4DFF486F905B841"/>
    <w:rsid w:val="00793495"/>
    <w:rPr>
      <w:lang w:val="en-CA" w:eastAsia="en-CA"/>
    </w:rPr>
  </w:style>
  <w:style w:type="paragraph" w:customStyle="1" w:styleId="4285DF0E34E94C1C83B5A570C4FEDB2A">
    <w:name w:val="4285DF0E34E94C1C83B5A570C4FEDB2A"/>
    <w:rsid w:val="00793495"/>
    <w:rPr>
      <w:lang w:val="en-CA" w:eastAsia="en-CA"/>
    </w:rPr>
  </w:style>
  <w:style w:type="paragraph" w:customStyle="1" w:styleId="6A5DFB53F8EF456CA0E66667B57BD203">
    <w:name w:val="6A5DFB53F8EF456CA0E66667B57BD203"/>
    <w:rsid w:val="00793495"/>
    <w:rPr>
      <w:lang w:val="en-CA" w:eastAsia="en-CA"/>
    </w:rPr>
  </w:style>
  <w:style w:type="paragraph" w:customStyle="1" w:styleId="FA256F2A41374569B614ABBB9C848E42">
    <w:name w:val="FA256F2A41374569B614ABBB9C848E42"/>
    <w:rsid w:val="00793495"/>
    <w:rPr>
      <w:lang w:val="en-CA" w:eastAsia="en-CA"/>
    </w:rPr>
  </w:style>
  <w:style w:type="paragraph" w:customStyle="1" w:styleId="AA937906526C447EA02435EEED78347D">
    <w:name w:val="AA937906526C447EA02435EEED78347D"/>
    <w:rsid w:val="00793495"/>
    <w:rPr>
      <w:lang w:val="en-CA" w:eastAsia="en-CA"/>
    </w:rPr>
  </w:style>
  <w:style w:type="paragraph" w:customStyle="1" w:styleId="2FCE20048EF6422EB647AF867D7F99DB">
    <w:name w:val="2FCE20048EF6422EB647AF867D7F99DB"/>
    <w:rsid w:val="00793495"/>
    <w:rPr>
      <w:lang w:val="en-CA" w:eastAsia="en-CA"/>
    </w:rPr>
  </w:style>
  <w:style w:type="paragraph" w:customStyle="1" w:styleId="AA73F0BD39D04E40B3D2FE1CFD0DDBC3">
    <w:name w:val="AA73F0BD39D04E40B3D2FE1CFD0DDBC3"/>
    <w:rsid w:val="00793495"/>
    <w:rPr>
      <w:lang w:val="en-CA" w:eastAsia="en-CA"/>
    </w:rPr>
  </w:style>
  <w:style w:type="paragraph" w:customStyle="1" w:styleId="3C016D9A74EA4842A2F1B9590287B8CF">
    <w:name w:val="3C016D9A74EA4842A2F1B9590287B8CF"/>
    <w:rsid w:val="00793495"/>
    <w:rPr>
      <w:lang w:val="en-CA" w:eastAsia="en-CA"/>
    </w:rPr>
  </w:style>
  <w:style w:type="paragraph" w:customStyle="1" w:styleId="06813D5B1D5144CFBC34AF6132C56AAD">
    <w:name w:val="06813D5B1D5144CFBC34AF6132C56AAD"/>
    <w:rsid w:val="00793495"/>
    <w:rPr>
      <w:lang w:val="en-CA" w:eastAsia="en-CA"/>
    </w:rPr>
  </w:style>
  <w:style w:type="paragraph" w:customStyle="1" w:styleId="FE7611BCBDC34453B1DB09DDD35E1EBF">
    <w:name w:val="FE7611BCBDC34453B1DB09DDD35E1EBF"/>
    <w:rsid w:val="00793495"/>
    <w:rPr>
      <w:lang w:val="en-CA" w:eastAsia="en-CA"/>
    </w:rPr>
  </w:style>
  <w:style w:type="paragraph" w:customStyle="1" w:styleId="07401F3DDD6E453A84EE0B9307272F96">
    <w:name w:val="07401F3DDD6E453A84EE0B9307272F96"/>
    <w:rsid w:val="00793495"/>
    <w:rPr>
      <w:lang w:val="en-CA" w:eastAsia="en-CA"/>
    </w:rPr>
  </w:style>
  <w:style w:type="paragraph" w:customStyle="1" w:styleId="3B0E40F4DCCB447E9DE414C958EA80D1">
    <w:name w:val="3B0E40F4DCCB447E9DE414C958EA80D1"/>
    <w:rsid w:val="00793495"/>
    <w:rPr>
      <w:lang w:val="en-CA" w:eastAsia="en-CA"/>
    </w:rPr>
  </w:style>
  <w:style w:type="paragraph" w:customStyle="1" w:styleId="D6CEFAA18BDF40BFBCD7C68428731109">
    <w:name w:val="D6CEFAA18BDF40BFBCD7C68428731109"/>
    <w:rsid w:val="00793495"/>
    <w:rPr>
      <w:lang w:val="en-CA" w:eastAsia="en-CA"/>
    </w:rPr>
  </w:style>
  <w:style w:type="paragraph" w:customStyle="1" w:styleId="D8593FB2241E46798ADCBEC631B5F6C6">
    <w:name w:val="D8593FB2241E46798ADCBEC631B5F6C6"/>
    <w:rsid w:val="00793495"/>
    <w:rPr>
      <w:lang w:val="en-CA" w:eastAsia="en-CA"/>
    </w:rPr>
  </w:style>
  <w:style w:type="paragraph" w:customStyle="1" w:styleId="E47E6C807AD7418396B9B6BA53CDB5D5">
    <w:name w:val="E47E6C807AD7418396B9B6BA53CDB5D5"/>
    <w:rsid w:val="00793495"/>
    <w:rPr>
      <w:lang w:val="en-CA" w:eastAsia="en-CA"/>
    </w:rPr>
  </w:style>
  <w:style w:type="paragraph" w:customStyle="1" w:styleId="7191E43123B249B8980FF7FCDBA84DA5">
    <w:name w:val="7191E43123B249B8980FF7FCDBA84DA5"/>
    <w:rsid w:val="00793495"/>
    <w:rPr>
      <w:lang w:val="en-CA" w:eastAsia="en-CA"/>
    </w:rPr>
  </w:style>
  <w:style w:type="paragraph" w:customStyle="1" w:styleId="922D40713DA6479397AA2A6196731209">
    <w:name w:val="922D40713DA6479397AA2A6196731209"/>
    <w:rsid w:val="00793495"/>
    <w:rPr>
      <w:lang w:val="en-CA" w:eastAsia="en-CA"/>
    </w:rPr>
  </w:style>
  <w:style w:type="paragraph" w:customStyle="1" w:styleId="C4D86EE6A4B04E918C0ED1212EAEE0ED">
    <w:name w:val="C4D86EE6A4B04E918C0ED1212EAEE0ED"/>
    <w:rsid w:val="00793495"/>
    <w:rPr>
      <w:lang w:val="en-CA" w:eastAsia="en-CA"/>
    </w:rPr>
  </w:style>
  <w:style w:type="paragraph" w:customStyle="1" w:styleId="38DF46B13A73449AADE23935701C20C7">
    <w:name w:val="38DF46B13A73449AADE23935701C20C7"/>
    <w:rsid w:val="00793495"/>
    <w:rPr>
      <w:lang w:val="en-CA" w:eastAsia="en-CA"/>
    </w:rPr>
  </w:style>
  <w:style w:type="paragraph" w:customStyle="1" w:styleId="0DA2E174A17F4661BB12FF1EB5B7F14F">
    <w:name w:val="0DA2E174A17F4661BB12FF1EB5B7F14F"/>
    <w:rsid w:val="00793495"/>
    <w:rPr>
      <w:lang w:val="en-CA" w:eastAsia="en-CA"/>
    </w:rPr>
  </w:style>
  <w:style w:type="paragraph" w:customStyle="1" w:styleId="AC9F5ABFA90049CCA8DE4DC8DC34468A">
    <w:name w:val="AC9F5ABFA90049CCA8DE4DC8DC34468A"/>
    <w:rsid w:val="00793495"/>
    <w:rPr>
      <w:lang w:val="en-CA" w:eastAsia="en-CA"/>
    </w:rPr>
  </w:style>
  <w:style w:type="paragraph" w:customStyle="1" w:styleId="01582EF4D8EB48FFA3780D72F92555D6">
    <w:name w:val="01582EF4D8EB48FFA3780D72F92555D6"/>
    <w:rsid w:val="00793495"/>
    <w:rPr>
      <w:lang w:val="en-CA" w:eastAsia="en-CA"/>
    </w:rPr>
  </w:style>
  <w:style w:type="paragraph" w:customStyle="1" w:styleId="3AA43AF82BFC40D9BDFB4E7AAF9A66BC">
    <w:name w:val="3AA43AF82BFC40D9BDFB4E7AAF9A66BC"/>
    <w:rsid w:val="00793495"/>
    <w:rPr>
      <w:lang w:val="en-CA" w:eastAsia="en-CA"/>
    </w:rPr>
  </w:style>
  <w:style w:type="paragraph" w:customStyle="1" w:styleId="A4D88AABAE7B48F6A57387A76BE169CC">
    <w:name w:val="A4D88AABAE7B48F6A57387A76BE169CC"/>
    <w:rsid w:val="00793495"/>
    <w:rPr>
      <w:lang w:val="en-CA" w:eastAsia="en-CA"/>
    </w:rPr>
  </w:style>
  <w:style w:type="paragraph" w:customStyle="1" w:styleId="D59F2E6024E84B5487D8367008E32C74">
    <w:name w:val="D59F2E6024E84B5487D8367008E32C74"/>
    <w:rsid w:val="00793495"/>
    <w:rPr>
      <w:lang w:val="en-CA" w:eastAsia="en-CA"/>
    </w:rPr>
  </w:style>
  <w:style w:type="paragraph" w:customStyle="1" w:styleId="85A8419E9451470FBDA60F00139E014B">
    <w:name w:val="85A8419E9451470FBDA60F00139E014B"/>
    <w:rsid w:val="00793495"/>
    <w:rPr>
      <w:lang w:val="en-CA" w:eastAsia="en-CA"/>
    </w:rPr>
  </w:style>
  <w:style w:type="paragraph" w:customStyle="1" w:styleId="92EEDA7F296F4F1589FA5D2F8FF55864">
    <w:name w:val="92EEDA7F296F4F1589FA5D2F8FF55864"/>
    <w:rsid w:val="00793495"/>
    <w:rPr>
      <w:lang w:val="en-CA" w:eastAsia="en-CA"/>
    </w:rPr>
  </w:style>
  <w:style w:type="paragraph" w:customStyle="1" w:styleId="68FFD1DBA3894744AB95BB6B3A5F6C95">
    <w:name w:val="68FFD1DBA3894744AB95BB6B3A5F6C95"/>
    <w:rsid w:val="00793495"/>
    <w:rPr>
      <w:lang w:val="en-CA" w:eastAsia="en-CA"/>
    </w:rPr>
  </w:style>
  <w:style w:type="paragraph" w:customStyle="1" w:styleId="D7CD3BB6314546D8B8935324E0551A9E">
    <w:name w:val="D7CD3BB6314546D8B8935324E0551A9E"/>
    <w:rsid w:val="00793495"/>
    <w:rPr>
      <w:lang w:val="en-CA" w:eastAsia="en-CA"/>
    </w:rPr>
  </w:style>
  <w:style w:type="paragraph" w:customStyle="1" w:styleId="D02A30B46B5A40B9A071F1F5A23E01D3">
    <w:name w:val="D02A30B46B5A40B9A071F1F5A23E01D3"/>
    <w:rsid w:val="00793495"/>
    <w:rPr>
      <w:lang w:val="en-CA" w:eastAsia="en-CA"/>
    </w:rPr>
  </w:style>
  <w:style w:type="paragraph" w:customStyle="1" w:styleId="7E60B018005B48AC9DDFE12ACB270777">
    <w:name w:val="7E60B018005B48AC9DDFE12ACB270777"/>
    <w:rsid w:val="00793495"/>
    <w:rPr>
      <w:lang w:val="en-CA" w:eastAsia="en-CA"/>
    </w:rPr>
  </w:style>
  <w:style w:type="paragraph" w:customStyle="1" w:styleId="9B244625304E4C7A9249AA85880A858B">
    <w:name w:val="9B244625304E4C7A9249AA85880A858B"/>
    <w:rsid w:val="00793495"/>
    <w:rPr>
      <w:lang w:val="en-CA" w:eastAsia="en-CA"/>
    </w:rPr>
  </w:style>
  <w:style w:type="paragraph" w:customStyle="1" w:styleId="3C4A1013310F44FB84052138145202FC">
    <w:name w:val="3C4A1013310F44FB84052138145202FC"/>
    <w:rsid w:val="00793495"/>
    <w:rPr>
      <w:lang w:val="en-CA" w:eastAsia="en-CA"/>
    </w:rPr>
  </w:style>
  <w:style w:type="paragraph" w:customStyle="1" w:styleId="604B6111DAAE4C9D8E0FCA0F2A13D93C">
    <w:name w:val="604B6111DAAE4C9D8E0FCA0F2A13D93C"/>
    <w:rsid w:val="00793495"/>
    <w:rPr>
      <w:lang w:val="en-CA" w:eastAsia="en-CA"/>
    </w:rPr>
  </w:style>
  <w:style w:type="paragraph" w:customStyle="1" w:styleId="8AF93BD35AC74EF39CFD322F7F4940A1">
    <w:name w:val="8AF93BD35AC74EF39CFD322F7F4940A1"/>
    <w:rsid w:val="00793495"/>
    <w:rPr>
      <w:lang w:val="en-CA" w:eastAsia="en-CA"/>
    </w:rPr>
  </w:style>
  <w:style w:type="paragraph" w:customStyle="1" w:styleId="38BBE39A2B4F4103B2D2C1A728CED29C">
    <w:name w:val="38BBE39A2B4F4103B2D2C1A728CED29C"/>
    <w:rsid w:val="00793495"/>
    <w:rPr>
      <w:lang w:val="en-CA" w:eastAsia="en-CA"/>
    </w:rPr>
  </w:style>
  <w:style w:type="paragraph" w:customStyle="1" w:styleId="704A6E18980F455DA15A7D03447D20E3">
    <w:name w:val="704A6E18980F455DA15A7D03447D20E3"/>
    <w:rsid w:val="00793495"/>
    <w:rPr>
      <w:lang w:val="en-CA" w:eastAsia="en-CA"/>
    </w:rPr>
  </w:style>
  <w:style w:type="paragraph" w:customStyle="1" w:styleId="2DE2871103D548CAB61E5394BB108441">
    <w:name w:val="2DE2871103D548CAB61E5394BB108441"/>
    <w:rsid w:val="00793495"/>
    <w:rPr>
      <w:lang w:val="en-CA" w:eastAsia="en-CA"/>
    </w:rPr>
  </w:style>
  <w:style w:type="paragraph" w:customStyle="1" w:styleId="314AA6D8CF334900A0D64D1B968FC99F">
    <w:name w:val="314AA6D8CF334900A0D64D1B968FC99F"/>
    <w:rsid w:val="00793495"/>
    <w:rPr>
      <w:lang w:val="en-CA" w:eastAsia="en-CA"/>
    </w:rPr>
  </w:style>
  <w:style w:type="paragraph" w:customStyle="1" w:styleId="5E9025FB6E794218A6B215D42412BD40">
    <w:name w:val="5E9025FB6E794218A6B215D42412BD40"/>
    <w:rsid w:val="00793495"/>
    <w:rPr>
      <w:lang w:val="en-CA" w:eastAsia="en-CA"/>
    </w:rPr>
  </w:style>
  <w:style w:type="paragraph" w:customStyle="1" w:styleId="599ACCBB4A14453FBF834CBE151BF656">
    <w:name w:val="599ACCBB4A14453FBF834CBE151BF656"/>
    <w:rsid w:val="00793495"/>
    <w:rPr>
      <w:lang w:val="en-CA" w:eastAsia="en-CA"/>
    </w:rPr>
  </w:style>
  <w:style w:type="paragraph" w:customStyle="1" w:styleId="7AF96801BEB74CD1853890BD7B4B340E">
    <w:name w:val="7AF96801BEB74CD1853890BD7B4B340E"/>
    <w:rsid w:val="00793495"/>
    <w:rPr>
      <w:lang w:val="en-CA" w:eastAsia="en-CA"/>
    </w:rPr>
  </w:style>
  <w:style w:type="paragraph" w:customStyle="1" w:styleId="5DF0E549E05B48C8BCC1DCBCFFFC12D3">
    <w:name w:val="5DF0E549E05B48C8BCC1DCBCFFFC12D3"/>
    <w:rsid w:val="00793495"/>
    <w:rPr>
      <w:lang w:val="en-CA" w:eastAsia="en-CA"/>
    </w:rPr>
  </w:style>
  <w:style w:type="paragraph" w:customStyle="1" w:styleId="0BE30643BE2F40959087FDE096AEBBEE">
    <w:name w:val="0BE30643BE2F40959087FDE096AEBBEE"/>
    <w:rsid w:val="00793495"/>
    <w:rPr>
      <w:lang w:val="en-CA" w:eastAsia="en-CA"/>
    </w:rPr>
  </w:style>
  <w:style w:type="paragraph" w:customStyle="1" w:styleId="61A3C38972334BA9AB25905D362F0AE4">
    <w:name w:val="61A3C38972334BA9AB25905D362F0AE4"/>
    <w:rsid w:val="00793495"/>
    <w:rPr>
      <w:lang w:val="en-CA" w:eastAsia="en-CA"/>
    </w:rPr>
  </w:style>
  <w:style w:type="paragraph" w:customStyle="1" w:styleId="10AD8190F3604242BF2FB6C948AB56AC">
    <w:name w:val="10AD8190F3604242BF2FB6C948AB56AC"/>
    <w:rsid w:val="00793495"/>
    <w:rPr>
      <w:lang w:val="en-CA" w:eastAsia="en-CA"/>
    </w:rPr>
  </w:style>
  <w:style w:type="paragraph" w:customStyle="1" w:styleId="182AD526087048A98449682A88FFE39C">
    <w:name w:val="182AD526087048A98449682A88FFE39C"/>
    <w:rsid w:val="00793495"/>
    <w:rPr>
      <w:lang w:val="en-CA" w:eastAsia="en-CA"/>
    </w:rPr>
  </w:style>
  <w:style w:type="paragraph" w:customStyle="1" w:styleId="3659C5BAB27C4993A6CDED3A2F409F00">
    <w:name w:val="3659C5BAB27C4993A6CDED3A2F409F00"/>
    <w:rsid w:val="00793495"/>
    <w:rPr>
      <w:lang w:val="en-CA" w:eastAsia="en-CA"/>
    </w:rPr>
  </w:style>
  <w:style w:type="paragraph" w:customStyle="1" w:styleId="DCD01C33776A4F41843419F0E22F37A6">
    <w:name w:val="DCD01C33776A4F41843419F0E22F37A6"/>
    <w:rsid w:val="00793495"/>
    <w:rPr>
      <w:lang w:val="en-CA" w:eastAsia="en-CA"/>
    </w:rPr>
  </w:style>
  <w:style w:type="paragraph" w:customStyle="1" w:styleId="FA178A10DB544C1C8B4468EA41BB83DB">
    <w:name w:val="FA178A10DB544C1C8B4468EA41BB83DB"/>
    <w:rsid w:val="00793495"/>
    <w:rPr>
      <w:lang w:val="en-CA" w:eastAsia="en-CA"/>
    </w:rPr>
  </w:style>
  <w:style w:type="paragraph" w:customStyle="1" w:styleId="D5FF3DAB6EB8469783CAD9DB1732E0B0">
    <w:name w:val="D5FF3DAB6EB8469783CAD9DB1732E0B0"/>
    <w:rsid w:val="00793495"/>
    <w:rPr>
      <w:lang w:val="en-CA" w:eastAsia="en-CA"/>
    </w:rPr>
  </w:style>
  <w:style w:type="paragraph" w:customStyle="1" w:styleId="17A4F40AA4B149B586279D5205D82267">
    <w:name w:val="17A4F40AA4B149B586279D5205D82267"/>
    <w:rsid w:val="00793495"/>
    <w:rPr>
      <w:lang w:val="en-CA" w:eastAsia="en-CA"/>
    </w:rPr>
  </w:style>
  <w:style w:type="paragraph" w:customStyle="1" w:styleId="BCC0F1F1718B4553AA865C21A9C2D690">
    <w:name w:val="BCC0F1F1718B4553AA865C21A9C2D690"/>
    <w:rsid w:val="00793495"/>
    <w:rPr>
      <w:lang w:val="en-CA" w:eastAsia="en-CA"/>
    </w:rPr>
  </w:style>
  <w:style w:type="paragraph" w:customStyle="1" w:styleId="7E9E5208140B46CFBA6E3FCB4DEDFC28">
    <w:name w:val="7E9E5208140B46CFBA6E3FCB4DEDFC28"/>
    <w:rsid w:val="00793495"/>
    <w:rPr>
      <w:lang w:val="en-CA" w:eastAsia="en-CA"/>
    </w:rPr>
  </w:style>
  <w:style w:type="paragraph" w:customStyle="1" w:styleId="24EB115868434074A6FE832D928AFAA7">
    <w:name w:val="24EB115868434074A6FE832D928AFAA7"/>
    <w:rsid w:val="00793495"/>
    <w:rPr>
      <w:lang w:val="en-CA" w:eastAsia="en-CA"/>
    </w:rPr>
  </w:style>
  <w:style w:type="paragraph" w:customStyle="1" w:styleId="99F1B36B380C4BE9AACF3A453BC3FC33">
    <w:name w:val="99F1B36B380C4BE9AACF3A453BC3FC33"/>
    <w:rsid w:val="00793495"/>
    <w:rPr>
      <w:lang w:val="en-CA" w:eastAsia="en-CA"/>
    </w:rPr>
  </w:style>
  <w:style w:type="paragraph" w:customStyle="1" w:styleId="788B2CA3EE2B4D68A61175FEED562977">
    <w:name w:val="788B2CA3EE2B4D68A61175FEED562977"/>
    <w:rsid w:val="00793495"/>
    <w:rPr>
      <w:lang w:val="en-CA" w:eastAsia="en-CA"/>
    </w:rPr>
  </w:style>
  <w:style w:type="paragraph" w:customStyle="1" w:styleId="4B815D3B68644C858439ADC1E2288DC2">
    <w:name w:val="4B815D3B68644C858439ADC1E2288DC2"/>
    <w:rsid w:val="00793495"/>
    <w:rPr>
      <w:lang w:val="en-CA" w:eastAsia="en-CA"/>
    </w:rPr>
  </w:style>
  <w:style w:type="paragraph" w:customStyle="1" w:styleId="B11DE99CD73443E9BB46B60BD8B5A0F9">
    <w:name w:val="B11DE99CD73443E9BB46B60BD8B5A0F9"/>
    <w:rsid w:val="00793495"/>
    <w:rPr>
      <w:lang w:val="en-CA" w:eastAsia="en-CA"/>
    </w:rPr>
  </w:style>
  <w:style w:type="paragraph" w:customStyle="1" w:styleId="D2699201DED84AA687BFEE0B5CC9ED12">
    <w:name w:val="D2699201DED84AA687BFEE0B5CC9ED12"/>
    <w:rsid w:val="00793495"/>
    <w:rPr>
      <w:lang w:val="en-CA" w:eastAsia="en-CA"/>
    </w:rPr>
  </w:style>
  <w:style w:type="paragraph" w:customStyle="1" w:styleId="32330F6AF18E4448A4317148EB782B55">
    <w:name w:val="32330F6AF18E4448A4317148EB782B55"/>
    <w:rsid w:val="00793495"/>
    <w:rPr>
      <w:lang w:val="en-CA" w:eastAsia="en-CA"/>
    </w:rPr>
  </w:style>
  <w:style w:type="paragraph" w:customStyle="1" w:styleId="3BA40F3A008A4F4B82CBADCF6F67F3F7">
    <w:name w:val="3BA40F3A008A4F4B82CBADCF6F67F3F7"/>
    <w:rsid w:val="00793495"/>
    <w:rPr>
      <w:lang w:val="en-CA" w:eastAsia="en-CA"/>
    </w:rPr>
  </w:style>
  <w:style w:type="paragraph" w:customStyle="1" w:styleId="926FF29C71AB4C68AAA1529E62F145F1">
    <w:name w:val="926FF29C71AB4C68AAA1529E62F145F1"/>
    <w:rsid w:val="00793495"/>
    <w:rPr>
      <w:lang w:val="en-CA" w:eastAsia="en-CA"/>
    </w:rPr>
  </w:style>
  <w:style w:type="paragraph" w:customStyle="1" w:styleId="F7C8C0E8A2134F5C86A8F5E2D7A58643">
    <w:name w:val="F7C8C0E8A2134F5C86A8F5E2D7A58643"/>
    <w:rsid w:val="00793495"/>
    <w:rPr>
      <w:lang w:val="en-CA" w:eastAsia="en-CA"/>
    </w:rPr>
  </w:style>
  <w:style w:type="paragraph" w:customStyle="1" w:styleId="2B747FFDBD2949138741C7918F452B99">
    <w:name w:val="2B747FFDBD2949138741C7918F452B99"/>
    <w:rsid w:val="00793495"/>
    <w:rPr>
      <w:lang w:val="en-CA" w:eastAsia="en-CA"/>
    </w:rPr>
  </w:style>
  <w:style w:type="paragraph" w:customStyle="1" w:styleId="B6416F044F2045018A21F19BA0C705E8">
    <w:name w:val="B6416F044F2045018A21F19BA0C705E8"/>
    <w:rsid w:val="00793495"/>
    <w:rPr>
      <w:lang w:val="en-CA" w:eastAsia="en-CA"/>
    </w:rPr>
  </w:style>
  <w:style w:type="paragraph" w:customStyle="1" w:styleId="4FFFD7EC03DC46D387735AF449ACB08A">
    <w:name w:val="4FFFD7EC03DC46D387735AF449ACB08A"/>
    <w:rsid w:val="00793495"/>
    <w:rPr>
      <w:lang w:val="en-CA" w:eastAsia="en-CA"/>
    </w:rPr>
  </w:style>
  <w:style w:type="paragraph" w:customStyle="1" w:styleId="7248ADDD9DB245D8B80B2F4D4487A553">
    <w:name w:val="7248ADDD9DB245D8B80B2F4D4487A553"/>
    <w:rsid w:val="00793495"/>
    <w:rPr>
      <w:lang w:val="en-CA" w:eastAsia="en-CA"/>
    </w:rPr>
  </w:style>
  <w:style w:type="paragraph" w:customStyle="1" w:styleId="C01DEFA8557C451090677A8BD010BF25">
    <w:name w:val="C01DEFA8557C451090677A8BD010BF25"/>
    <w:rsid w:val="00793495"/>
    <w:rPr>
      <w:lang w:val="en-CA" w:eastAsia="en-CA"/>
    </w:rPr>
  </w:style>
  <w:style w:type="paragraph" w:customStyle="1" w:styleId="366FE0A812534C85A41331C0B1340FEB">
    <w:name w:val="366FE0A812534C85A41331C0B1340FEB"/>
    <w:rsid w:val="00793495"/>
    <w:rPr>
      <w:lang w:val="en-CA" w:eastAsia="en-CA"/>
    </w:rPr>
  </w:style>
  <w:style w:type="paragraph" w:customStyle="1" w:styleId="431C62C1F49B4395BB6DFD1ABA863310">
    <w:name w:val="431C62C1F49B4395BB6DFD1ABA863310"/>
    <w:rsid w:val="00793495"/>
    <w:rPr>
      <w:lang w:val="en-CA" w:eastAsia="en-CA"/>
    </w:rPr>
  </w:style>
  <w:style w:type="paragraph" w:customStyle="1" w:styleId="A8140F884BFD4FDB8784D599D542CFFA">
    <w:name w:val="A8140F884BFD4FDB8784D599D542CFFA"/>
    <w:rsid w:val="00793495"/>
    <w:rPr>
      <w:lang w:val="en-CA" w:eastAsia="en-CA"/>
    </w:rPr>
  </w:style>
  <w:style w:type="paragraph" w:customStyle="1" w:styleId="C484D606FCAA46098CF5629C26010C71">
    <w:name w:val="C484D606FCAA46098CF5629C26010C71"/>
    <w:rsid w:val="00793495"/>
    <w:rPr>
      <w:lang w:val="en-CA" w:eastAsia="en-CA"/>
    </w:rPr>
  </w:style>
  <w:style w:type="paragraph" w:customStyle="1" w:styleId="17D1F56585794BB5BDAA39F677C5987E">
    <w:name w:val="17D1F56585794BB5BDAA39F677C5987E"/>
    <w:rsid w:val="00793495"/>
    <w:rPr>
      <w:lang w:val="en-CA" w:eastAsia="en-CA"/>
    </w:rPr>
  </w:style>
  <w:style w:type="paragraph" w:customStyle="1" w:styleId="1E8810FB99724DEB92D92CCA5BAC442B">
    <w:name w:val="1E8810FB99724DEB92D92CCA5BAC442B"/>
    <w:rsid w:val="00793495"/>
    <w:rPr>
      <w:lang w:val="en-CA" w:eastAsia="en-CA"/>
    </w:rPr>
  </w:style>
  <w:style w:type="paragraph" w:customStyle="1" w:styleId="61E0D84E0C3A42C4A024ACCF31EB5D56">
    <w:name w:val="61E0D84E0C3A42C4A024ACCF31EB5D56"/>
    <w:rsid w:val="00793495"/>
    <w:rPr>
      <w:lang w:val="en-CA" w:eastAsia="en-CA"/>
    </w:rPr>
  </w:style>
  <w:style w:type="paragraph" w:customStyle="1" w:styleId="BCAB4C4C252149DD8A7DE0A1E94B06A6">
    <w:name w:val="BCAB4C4C252149DD8A7DE0A1E94B06A6"/>
    <w:rsid w:val="00793495"/>
    <w:rPr>
      <w:lang w:val="en-CA" w:eastAsia="en-CA"/>
    </w:rPr>
  </w:style>
  <w:style w:type="paragraph" w:customStyle="1" w:styleId="AC5928DF712146F2B62963D6EF559711">
    <w:name w:val="AC5928DF712146F2B62963D6EF559711"/>
    <w:rsid w:val="00793495"/>
    <w:rPr>
      <w:lang w:val="en-CA" w:eastAsia="en-CA"/>
    </w:rPr>
  </w:style>
  <w:style w:type="paragraph" w:customStyle="1" w:styleId="CBD1019ECE72489CA590EDEC6E461935">
    <w:name w:val="CBD1019ECE72489CA590EDEC6E461935"/>
    <w:rsid w:val="00793495"/>
    <w:rPr>
      <w:lang w:val="en-CA" w:eastAsia="en-CA"/>
    </w:rPr>
  </w:style>
  <w:style w:type="paragraph" w:customStyle="1" w:styleId="30019F04FF694840A78D0B48D312AF6F">
    <w:name w:val="30019F04FF694840A78D0B48D312AF6F"/>
    <w:rsid w:val="00793495"/>
    <w:rPr>
      <w:lang w:val="en-CA" w:eastAsia="en-CA"/>
    </w:rPr>
  </w:style>
  <w:style w:type="paragraph" w:customStyle="1" w:styleId="CD9138F9017C4ACBB1E4E8B740254EB7">
    <w:name w:val="CD9138F9017C4ACBB1E4E8B740254EB7"/>
    <w:rsid w:val="00793495"/>
    <w:rPr>
      <w:lang w:val="en-CA" w:eastAsia="en-CA"/>
    </w:rPr>
  </w:style>
  <w:style w:type="paragraph" w:customStyle="1" w:styleId="2EFF79D76AD44A258CD2AC15F9906029">
    <w:name w:val="2EFF79D76AD44A258CD2AC15F9906029"/>
    <w:rsid w:val="00793495"/>
    <w:rPr>
      <w:lang w:val="en-CA" w:eastAsia="en-CA"/>
    </w:rPr>
  </w:style>
  <w:style w:type="paragraph" w:customStyle="1" w:styleId="2C45CDAF8DDD4A8287E9E3AA74C57E01">
    <w:name w:val="2C45CDAF8DDD4A8287E9E3AA74C57E01"/>
    <w:rsid w:val="00793495"/>
    <w:rPr>
      <w:lang w:val="en-CA" w:eastAsia="en-CA"/>
    </w:rPr>
  </w:style>
  <w:style w:type="paragraph" w:customStyle="1" w:styleId="6B4878E9069045689821E0353BC0366E">
    <w:name w:val="6B4878E9069045689821E0353BC0366E"/>
    <w:rsid w:val="00793495"/>
    <w:rPr>
      <w:lang w:val="en-CA" w:eastAsia="en-CA"/>
    </w:rPr>
  </w:style>
  <w:style w:type="paragraph" w:customStyle="1" w:styleId="DC9B1894A5414B7BA61F0CD0D50D2FE6">
    <w:name w:val="DC9B1894A5414B7BA61F0CD0D50D2FE6"/>
    <w:rsid w:val="00793495"/>
    <w:rPr>
      <w:lang w:val="en-CA" w:eastAsia="en-CA"/>
    </w:rPr>
  </w:style>
  <w:style w:type="paragraph" w:customStyle="1" w:styleId="BDDBE6725ED44760A1E797096DEB84A1">
    <w:name w:val="BDDBE6725ED44760A1E797096DEB84A1"/>
    <w:rsid w:val="00793495"/>
    <w:rPr>
      <w:lang w:val="en-CA" w:eastAsia="en-CA"/>
    </w:rPr>
  </w:style>
  <w:style w:type="paragraph" w:customStyle="1" w:styleId="FF99B351F6D542DDA67A13F5DA67201B">
    <w:name w:val="FF99B351F6D542DDA67A13F5DA67201B"/>
    <w:rsid w:val="00793495"/>
    <w:rPr>
      <w:lang w:val="en-CA" w:eastAsia="en-CA"/>
    </w:rPr>
  </w:style>
  <w:style w:type="paragraph" w:customStyle="1" w:styleId="9B08137D4C8D491D9691C5768B085461">
    <w:name w:val="9B08137D4C8D491D9691C5768B085461"/>
    <w:rsid w:val="00793495"/>
    <w:rPr>
      <w:lang w:val="en-CA" w:eastAsia="en-CA"/>
    </w:rPr>
  </w:style>
  <w:style w:type="paragraph" w:customStyle="1" w:styleId="73E3C58CC6864225B43ADD545B8778ED">
    <w:name w:val="73E3C58CC6864225B43ADD545B8778ED"/>
    <w:rsid w:val="00793495"/>
    <w:rPr>
      <w:lang w:val="en-CA" w:eastAsia="en-CA"/>
    </w:rPr>
  </w:style>
  <w:style w:type="paragraph" w:customStyle="1" w:styleId="680E879699AC418E90406CC1D6457FBB">
    <w:name w:val="680E879699AC418E90406CC1D6457FBB"/>
    <w:rsid w:val="00793495"/>
    <w:rPr>
      <w:lang w:val="en-CA" w:eastAsia="en-CA"/>
    </w:rPr>
  </w:style>
  <w:style w:type="paragraph" w:customStyle="1" w:styleId="62C49451B10A43368A1CC0017C45416C">
    <w:name w:val="62C49451B10A43368A1CC0017C45416C"/>
    <w:rsid w:val="00793495"/>
    <w:rPr>
      <w:lang w:val="en-CA" w:eastAsia="en-CA"/>
    </w:rPr>
  </w:style>
  <w:style w:type="paragraph" w:customStyle="1" w:styleId="297150E5B3614B6FAFFB233D912925F6">
    <w:name w:val="297150E5B3614B6FAFFB233D912925F6"/>
    <w:rsid w:val="00793495"/>
    <w:rPr>
      <w:lang w:val="en-CA" w:eastAsia="en-CA"/>
    </w:rPr>
  </w:style>
  <w:style w:type="paragraph" w:customStyle="1" w:styleId="113C6124CB4F43189795D9E05C9225E4">
    <w:name w:val="113C6124CB4F43189795D9E05C9225E4"/>
    <w:rsid w:val="00793495"/>
    <w:rPr>
      <w:lang w:val="en-CA" w:eastAsia="en-CA"/>
    </w:rPr>
  </w:style>
  <w:style w:type="paragraph" w:customStyle="1" w:styleId="C7FD99C8D6644ADA9C36B54CA6BAA6FB">
    <w:name w:val="C7FD99C8D6644ADA9C36B54CA6BAA6FB"/>
    <w:rsid w:val="00793495"/>
    <w:rPr>
      <w:lang w:val="en-CA" w:eastAsia="en-CA"/>
    </w:rPr>
  </w:style>
  <w:style w:type="paragraph" w:customStyle="1" w:styleId="3907E787F0D049D699C46E825F44DFCC">
    <w:name w:val="3907E787F0D049D699C46E825F44DFCC"/>
    <w:rsid w:val="00793495"/>
    <w:rPr>
      <w:lang w:val="en-CA" w:eastAsia="en-CA"/>
    </w:rPr>
  </w:style>
  <w:style w:type="paragraph" w:customStyle="1" w:styleId="357532235075449AB7E07AFAE22EB04A">
    <w:name w:val="357532235075449AB7E07AFAE22EB04A"/>
    <w:rsid w:val="00793495"/>
    <w:rPr>
      <w:lang w:val="en-CA" w:eastAsia="en-CA"/>
    </w:rPr>
  </w:style>
  <w:style w:type="paragraph" w:customStyle="1" w:styleId="F162295687E14DE581CDD78982525A46">
    <w:name w:val="F162295687E14DE581CDD78982525A46"/>
    <w:rsid w:val="00793495"/>
    <w:rPr>
      <w:lang w:val="en-CA" w:eastAsia="en-CA"/>
    </w:rPr>
  </w:style>
  <w:style w:type="paragraph" w:customStyle="1" w:styleId="CAB15750FADA4CBD9F3DDC97B5998885">
    <w:name w:val="CAB15750FADA4CBD9F3DDC97B5998885"/>
    <w:rsid w:val="00793495"/>
    <w:rPr>
      <w:lang w:val="en-CA" w:eastAsia="en-CA"/>
    </w:rPr>
  </w:style>
  <w:style w:type="paragraph" w:customStyle="1" w:styleId="FA5034EF10EA4D74AC166AC2921771C4">
    <w:name w:val="FA5034EF10EA4D74AC166AC2921771C4"/>
    <w:rsid w:val="00793495"/>
    <w:rPr>
      <w:lang w:val="en-CA" w:eastAsia="en-CA"/>
    </w:rPr>
  </w:style>
  <w:style w:type="paragraph" w:customStyle="1" w:styleId="90C7A86AE0C14C90BC0AF4C95BAD6F60">
    <w:name w:val="90C7A86AE0C14C90BC0AF4C95BAD6F60"/>
    <w:rsid w:val="00793495"/>
    <w:rPr>
      <w:lang w:val="en-CA" w:eastAsia="en-CA"/>
    </w:rPr>
  </w:style>
  <w:style w:type="paragraph" w:customStyle="1" w:styleId="71D1885ED2DE442CBE31BDACB3B3EBEF">
    <w:name w:val="71D1885ED2DE442CBE31BDACB3B3EBEF"/>
    <w:rsid w:val="00793495"/>
    <w:rPr>
      <w:lang w:val="en-CA" w:eastAsia="en-CA"/>
    </w:rPr>
  </w:style>
  <w:style w:type="paragraph" w:customStyle="1" w:styleId="FA1C935D67404C3DA98CB5719D24135F">
    <w:name w:val="FA1C935D67404C3DA98CB5719D24135F"/>
    <w:rsid w:val="00793495"/>
    <w:rPr>
      <w:lang w:val="en-CA" w:eastAsia="en-CA"/>
    </w:rPr>
  </w:style>
  <w:style w:type="paragraph" w:customStyle="1" w:styleId="DBAFE38620604E7A98FC5D3306AAB344">
    <w:name w:val="DBAFE38620604E7A98FC5D3306AAB344"/>
    <w:rsid w:val="00793495"/>
    <w:rPr>
      <w:lang w:val="en-CA" w:eastAsia="en-CA"/>
    </w:rPr>
  </w:style>
  <w:style w:type="paragraph" w:customStyle="1" w:styleId="FD3F024AFA234F0094C01CCC37C8AA96">
    <w:name w:val="FD3F024AFA234F0094C01CCC37C8AA96"/>
    <w:rsid w:val="00793495"/>
    <w:rPr>
      <w:lang w:val="en-CA" w:eastAsia="en-CA"/>
    </w:rPr>
  </w:style>
  <w:style w:type="paragraph" w:customStyle="1" w:styleId="47B39BAD7C324451B29A053C874F86AD">
    <w:name w:val="47B39BAD7C324451B29A053C874F86AD"/>
    <w:rsid w:val="00793495"/>
    <w:rPr>
      <w:lang w:val="en-CA" w:eastAsia="en-CA"/>
    </w:rPr>
  </w:style>
  <w:style w:type="paragraph" w:customStyle="1" w:styleId="4A5A595CCD3B4BB08FCF460B04379D67">
    <w:name w:val="4A5A595CCD3B4BB08FCF460B04379D67"/>
    <w:rsid w:val="00793495"/>
    <w:rPr>
      <w:lang w:val="en-CA" w:eastAsia="en-CA"/>
    </w:rPr>
  </w:style>
  <w:style w:type="paragraph" w:customStyle="1" w:styleId="B3F845FD27BD423691F6202399FD321F">
    <w:name w:val="B3F845FD27BD423691F6202399FD321F"/>
    <w:rsid w:val="00793495"/>
    <w:rPr>
      <w:lang w:val="en-CA" w:eastAsia="en-CA"/>
    </w:rPr>
  </w:style>
  <w:style w:type="paragraph" w:customStyle="1" w:styleId="5DB0794A69574F6789CED09BFE9FB8AE">
    <w:name w:val="5DB0794A69574F6789CED09BFE9FB8AE"/>
    <w:rsid w:val="00793495"/>
    <w:rPr>
      <w:lang w:val="en-CA" w:eastAsia="en-CA"/>
    </w:rPr>
  </w:style>
  <w:style w:type="paragraph" w:customStyle="1" w:styleId="CEAE96C65E6B4E389F145E3D844055C1">
    <w:name w:val="CEAE96C65E6B4E389F145E3D844055C1"/>
    <w:rsid w:val="00793495"/>
    <w:rPr>
      <w:lang w:val="en-CA" w:eastAsia="en-CA"/>
    </w:rPr>
  </w:style>
  <w:style w:type="paragraph" w:customStyle="1" w:styleId="6C7D3351A465412EBF21B3C6CA4B1A3A">
    <w:name w:val="6C7D3351A465412EBF21B3C6CA4B1A3A"/>
    <w:rsid w:val="00793495"/>
    <w:rPr>
      <w:lang w:val="en-CA" w:eastAsia="en-CA"/>
    </w:rPr>
  </w:style>
  <w:style w:type="paragraph" w:customStyle="1" w:styleId="B6E71F687C8943D4A36C21FC41C5C891">
    <w:name w:val="B6E71F687C8943D4A36C21FC41C5C891"/>
    <w:rsid w:val="00793495"/>
    <w:rPr>
      <w:lang w:val="en-CA" w:eastAsia="en-CA"/>
    </w:rPr>
  </w:style>
  <w:style w:type="paragraph" w:customStyle="1" w:styleId="1F835DB666464FEAA195F1EBBDF2CE19">
    <w:name w:val="1F835DB666464FEAA195F1EBBDF2CE19"/>
    <w:rsid w:val="00793495"/>
    <w:rPr>
      <w:lang w:val="en-CA" w:eastAsia="en-CA"/>
    </w:rPr>
  </w:style>
  <w:style w:type="paragraph" w:customStyle="1" w:styleId="71126479CC4D4156B103449C811DFA1E">
    <w:name w:val="71126479CC4D4156B103449C811DFA1E"/>
    <w:rsid w:val="00793495"/>
    <w:rPr>
      <w:lang w:val="en-CA" w:eastAsia="en-CA"/>
    </w:rPr>
  </w:style>
  <w:style w:type="paragraph" w:customStyle="1" w:styleId="792028B674CC4A15A55DE3AE1079259C">
    <w:name w:val="792028B674CC4A15A55DE3AE1079259C"/>
    <w:rsid w:val="00793495"/>
    <w:rPr>
      <w:lang w:val="en-CA" w:eastAsia="en-CA"/>
    </w:rPr>
  </w:style>
  <w:style w:type="paragraph" w:customStyle="1" w:styleId="1F0B53FFD87D4EDBBB1E7D1B88A5128B">
    <w:name w:val="1F0B53FFD87D4EDBBB1E7D1B88A5128B"/>
    <w:rsid w:val="00793495"/>
    <w:rPr>
      <w:lang w:val="en-CA" w:eastAsia="en-CA"/>
    </w:rPr>
  </w:style>
  <w:style w:type="paragraph" w:customStyle="1" w:styleId="F55183D50A3C46E5A0FDC47DB2762741">
    <w:name w:val="F55183D50A3C46E5A0FDC47DB2762741"/>
    <w:rsid w:val="00793495"/>
    <w:rPr>
      <w:lang w:val="en-CA" w:eastAsia="en-CA"/>
    </w:rPr>
  </w:style>
  <w:style w:type="paragraph" w:customStyle="1" w:styleId="4AD0275B9FBA489D8D40720356734688">
    <w:name w:val="4AD0275B9FBA489D8D40720356734688"/>
    <w:rsid w:val="00793495"/>
    <w:rPr>
      <w:lang w:val="en-CA" w:eastAsia="en-CA"/>
    </w:rPr>
  </w:style>
  <w:style w:type="paragraph" w:customStyle="1" w:styleId="8765137FC5564507BF00191E03470892">
    <w:name w:val="8765137FC5564507BF00191E03470892"/>
    <w:rsid w:val="00793495"/>
    <w:rPr>
      <w:lang w:val="en-CA" w:eastAsia="en-CA"/>
    </w:rPr>
  </w:style>
  <w:style w:type="paragraph" w:customStyle="1" w:styleId="DED5F24A5B554B6DA286D2AB8BB53330">
    <w:name w:val="DED5F24A5B554B6DA286D2AB8BB53330"/>
    <w:rsid w:val="00793495"/>
    <w:rPr>
      <w:lang w:val="en-CA" w:eastAsia="en-CA"/>
    </w:rPr>
  </w:style>
  <w:style w:type="paragraph" w:customStyle="1" w:styleId="E240E03D44514DB3B1DF89ED4E2864C7">
    <w:name w:val="E240E03D44514DB3B1DF89ED4E2864C7"/>
    <w:rsid w:val="00793495"/>
    <w:rPr>
      <w:lang w:val="en-CA" w:eastAsia="en-CA"/>
    </w:rPr>
  </w:style>
  <w:style w:type="paragraph" w:customStyle="1" w:styleId="1BBBD9547AB04535B956319FEB9ABAA7">
    <w:name w:val="1BBBD9547AB04535B956319FEB9ABAA7"/>
    <w:rsid w:val="00793495"/>
    <w:rPr>
      <w:lang w:val="en-CA" w:eastAsia="en-CA"/>
    </w:rPr>
  </w:style>
  <w:style w:type="paragraph" w:customStyle="1" w:styleId="952E3B41FB54473EBC57B17CFED3FB20">
    <w:name w:val="952E3B41FB54473EBC57B17CFED3FB20"/>
    <w:rsid w:val="00793495"/>
    <w:rPr>
      <w:lang w:val="en-CA" w:eastAsia="en-CA"/>
    </w:rPr>
  </w:style>
  <w:style w:type="paragraph" w:customStyle="1" w:styleId="1AFB8C03F81D477B830872516668353D">
    <w:name w:val="1AFB8C03F81D477B830872516668353D"/>
    <w:rsid w:val="00793495"/>
    <w:rPr>
      <w:lang w:val="en-CA" w:eastAsia="en-CA"/>
    </w:rPr>
  </w:style>
  <w:style w:type="paragraph" w:customStyle="1" w:styleId="117F2BEB25C54694ACBAE60634E1A7DF">
    <w:name w:val="117F2BEB25C54694ACBAE60634E1A7DF"/>
    <w:rsid w:val="00793495"/>
    <w:rPr>
      <w:lang w:val="en-CA" w:eastAsia="en-CA"/>
    </w:rPr>
  </w:style>
  <w:style w:type="paragraph" w:customStyle="1" w:styleId="37879093E0774E14B0701F6B6A00C327">
    <w:name w:val="37879093E0774E14B0701F6B6A00C327"/>
    <w:rsid w:val="00793495"/>
    <w:rPr>
      <w:lang w:val="en-CA" w:eastAsia="en-CA"/>
    </w:rPr>
  </w:style>
  <w:style w:type="paragraph" w:customStyle="1" w:styleId="23EDE77F673E4B97B06BC9A9155195BF">
    <w:name w:val="23EDE77F673E4B97B06BC9A9155195BF"/>
    <w:rsid w:val="00793495"/>
    <w:rPr>
      <w:lang w:val="en-CA" w:eastAsia="en-CA"/>
    </w:rPr>
  </w:style>
  <w:style w:type="paragraph" w:customStyle="1" w:styleId="791D4266D8F84BF8845029A80FC719A0">
    <w:name w:val="791D4266D8F84BF8845029A80FC719A0"/>
    <w:rsid w:val="00793495"/>
    <w:rPr>
      <w:lang w:val="en-CA" w:eastAsia="en-CA"/>
    </w:rPr>
  </w:style>
  <w:style w:type="paragraph" w:customStyle="1" w:styleId="865B0F129EA0458BA15BBBE65DA45810">
    <w:name w:val="865B0F129EA0458BA15BBBE65DA45810"/>
    <w:rsid w:val="00793495"/>
    <w:rPr>
      <w:lang w:val="en-CA" w:eastAsia="en-CA"/>
    </w:rPr>
  </w:style>
  <w:style w:type="paragraph" w:customStyle="1" w:styleId="355D44D2FA394D21A80429BC99408545">
    <w:name w:val="355D44D2FA394D21A80429BC99408545"/>
    <w:rsid w:val="00793495"/>
    <w:rPr>
      <w:lang w:val="en-CA" w:eastAsia="en-CA"/>
    </w:rPr>
  </w:style>
  <w:style w:type="paragraph" w:customStyle="1" w:styleId="8A437CAF3D244D6CB8ABC4EFAD10F22A">
    <w:name w:val="8A437CAF3D244D6CB8ABC4EFAD10F22A"/>
    <w:rsid w:val="00793495"/>
    <w:rPr>
      <w:lang w:val="en-CA" w:eastAsia="en-CA"/>
    </w:rPr>
  </w:style>
  <w:style w:type="paragraph" w:customStyle="1" w:styleId="8CBC4A08C23A4486A815406258C73550">
    <w:name w:val="8CBC4A08C23A4486A815406258C73550"/>
    <w:rsid w:val="00793495"/>
    <w:rPr>
      <w:lang w:val="en-CA" w:eastAsia="en-CA"/>
    </w:rPr>
  </w:style>
  <w:style w:type="paragraph" w:customStyle="1" w:styleId="882BD357611945B1A3F3C0AB4BEC499F">
    <w:name w:val="882BD357611945B1A3F3C0AB4BEC499F"/>
    <w:rsid w:val="00793495"/>
    <w:rPr>
      <w:lang w:val="en-CA" w:eastAsia="en-CA"/>
    </w:rPr>
  </w:style>
  <w:style w:type="paragraph" w:customStyle="1" w:styleId="38753D01AB8C40F3AF2F300E9F2DC092">
    <w:name w:val="38753D01AB8C40F3AF2F300E9F2DC092"/>
    <w:rsid w:val="00793495"/>
    <w:rPr>
      <w:lang w:val="en-CA" w:eastAsia="en-CA"/>
    </w:rPr>
  </w:style>
  <w:style w:type="paragraph" w:customStyle="1" w:styleId="07B88B4F86A24A4C8B5479D8D1AAF887">
    <w:name w:val="07B88B4F86A24A4C8B5479D8D1AAF887"/>
    <w:rsid w:val="00793495"/>
    <w:rPr>
      <w:lang w:val="en-CA" w:eastAsia="en-CA"/>
    </w:rPr>
  </w:style>
  <w:style w:type="paragraph" w:customStyle="1" w:styleId="F68D9C8C6518422BB65E809997917757">
    <w:name w:val="F68D9C8C6518422BB65E809997917757"/>
    <w:rsid w:val="00793495"/>
    <w:rPr>
      <w:lang w:val="en-CA" w:eastAsia="en-CA"/>
    </w:rPr>
  </w:style>
  <w:style w:type="paragraph" w:customStyle="1" w:styleId="8768D180B8C5418A983A0E7282CAE868">
    <w:name w:val="8768D180B8C5418A983A0E7282CAE868"/>
    <w:rsid w:val="00793495"/>
    <w:rPr>
      <w:lang w:val="en-CA" w:eastAsia="en-CA"/>
    </w:rPr>
  </w:style>
  <w:style w:type="paragraph" w:customStyle="1" w:styleId="C577A0822B5B4BAC868D415F0AB66BE7">
    <w:name w:val="C577A0822B5B4BAC868D415F0AB66BE7"/>
    <w:rsid w:val="00793495"/>
    <w:rPr>
      <w:lang w:val="en-CA" w:eastAsia="en-CA"/>
    </w:rPr>
  </w:style>
  <w:style w:type="paragraph" w:customStyle="1" w:styleId="5ABE4F2E755845329EAE9D47EA69A77F">
    <w:name w:val="5ABE4F2E755845329EAE9D47EA69A77F"/>
    <w:rsid w:val="00793495"/>
    <w:rPr>
      <w:lang w:val="en-CA" w:eastAsia="en-CA"/>
    </w:rPr>
  </w:style>
  <w:style w:type="paragraph" w:customStyle="1" w:styleId="BA7C67DE523F4E7AB3CE74CB0CD6AE66">
    <w:name w:val="BA7C67DE523F4E7AB3CE74CB0CD6AE66"/>
    <w:rsid w:val="00793495"/>
    <w:rPr>
      <w:lang w:val="en-CA" w:eastAsia="en-CA"/>
    </w:rPr>
  </w:style>
  <w:style w:type="paragraph" w:customStyle="1" w:styleId="33F1232F636549D0A9E83B6543A7F7B2">
    <w:name w:val="33F1232F636549D0A9E83B6543A7F7B2"/>
    <w:rsid w:val="00793495"/>
    <w:rPr>
      <w:lang w:val="en-CA" w:eastAsia="en-CA"/>
    </w:rPr>
  </w:style>
  <w:style w:type="paragraph" w:customStyle="1" w:styleId="CAB7EBCD5C2B47AC9E1BE1CB3D6FEE45">
    <w:name w:val="CAB7EBCD5C2B47AC9E1BE1CB3D6FEE45"/>
    <w:rsid w:val="00793495"/>
    <w:rPr>
      <w:lang w:val="en-CA" w:eastAsia="en-CA"/>
    </w:rPr>
  </w:style>
  <w:style w:type="paragraph" w:customStyle="1" w:styleId="EE8C5C11F9C54F42BAE76C3A0F2CF625">
    <w:name w:val="EE8C5C11F9C54F42BAE76C3A0F2CF625"/>
    <w:rsid w:val="00793495"/>
    <w:rPr>
      <w:lang w:val="en-CA" w:eastAsia="en-CA"/>
    </w:rPr>
  </w:style>
  <w:style w:type="paragraph" w:customStyle="1" w:styleId="159B68A6F933425FABE8AFF7F17B81CF">
    <w:name w:val="159B68A6F933425FABE8AFF7F17B81CF"/>
    <w:rsid w:val="00793495"/>
    <w:rPr>
      <w:lang w:val="en-CA" w:eastAsia="en-CA"/>
    </w:rPr>
  </w:style>
  <w:style w:type="paragraph" w:customStyle="1" w:styleId="E70137023A2240378C8CFA694FF78CBF">
    <w:name w:val="E70137023A2240378C8CFA694FF78CBF"/>
    <w:rsid w:val="00793495"/>
    <w:rPr>
      <w:lang w:val="en-CA" w:eastAsia="en-CA"/>
    </w:rPr>
  </w:style>
  <w:style w:type="paragraph" w:customStyle="1" w:styleId="2084F8DDBE194E21A65A312CEB3BEF94">
    <w:name w:val="2084F8DDBE194E21A65A312CEB3BEF94"/>
    <w:rsid w:val="00793495"/>
    <w:rPr>
      <w:lang w:val="en-CA" w:eastAsia="en-CA"/>
    </w:rPr>
  </w:style>
  <w:style w:type="paragraph" w:customStyle="1" w:styleId="FD71E19522C946C1B81020019F56B2F5">
    <w:name w:val="FD71E19522C946C1B81020019F56B2F5"/>
    <w:rsid w:val="00793495"/>
    <w:rPr>
      <w:lang w:val="en-CA" w:eastAsia="en-CA"/>
    </w:rPr>
  </w:style>
  <w:style w:type="paragraph" w:customStyle="1" w:styleId="DF35455C1C9942F6A938416B617BA606">
    <w:name w:val="DF35455C1C9942F6A938416B617BA606"/>
    <w:rsid w:val="00793495"/>
    <w:rPr>
      <w:lang w:val="en-CA" w:eastAsia="en-CA"/>
    </w:rPr>
  </w:style>
  <w:style w:type="paragraph" w:customStyle="1" w:styleId="229C4C30005B4992B47000C81610F5D2">
    <w:name w:val="229C4C30005B4992B47000C81610F5D2"/>
    <w:rsid w:val="00793495"/>
    <w:rPr>
      <w:lang w:val="en-CA" w:eastAsia="en-CA"/>
    </w:rPr>
  </w:style>
  <w:style w:type="paragraph" w:customStyle="1" w:styleId="965CA4EBD73C41CA9B58091932558243">
    <w:name w:val="965CA4EBD73C41CA9B58091932558243"/>
    <w:rsid w:val="00793495"/>
    <w:rPr>
      <w:lang w:val="en-CA" w:eastAsia="en-CA"/>
    </w:rPr>
  </w:style>
  <w:style w:type="paragraph" w:customStyle="1" w:styleId="F125CC32156B4976A2BF88CC911BAFFE">
    <w:name w:val="F125CC32156B4976A2BF88CC911BAFFE"/>
    <w:rsid w:val="00793495"/>
    <w:rPr>
      <w:lang w:val="en-CA" w:eastAsia="en-CA"/>
    </w:rPr>
  </w:style>
  <w:style w:type="paragraph" w:customStyle="1" w:styleId="977F941778BA4419ACD41B0CDF0459C6">
    <w:name w:val="977F941778BA4419ACD41B0CDF0459C6"/>
    <w:rsid w:val="00793495"/>
    <w:rPr>
      <w:lang w:val="en-CA" w:eastAsia="en-CA"/>
    </w:rPr>
  </w:style>
  <w:style w:type="paragraph" w:customStyle="1" w:styleId="81D4FF7A44284732B585A71E97EFF357">
    <w:name w:val="81D4FF7A44284732B585A71E97EFF357"/>
    <w:rsid w:val="00793495"/>
    <w:rPr>
      <w:lang w:val="en-CA" w:eastAsia="en-CA"/>
    </w:rPr>
  </w:style>
  <w:style w:type="paragraph" w:customStyle="1" w:styleId="0CA78D5525214ADEAB18F396C43A8A67">
    <w:name w:val="0CA78D5525214ADEAB18F396C43A8A67"/>
    <w:rsid w:val="00793495"/>
    <w:rPr>
      <w:lang w:val="en-CA" w:eastAsia="en-CA"/>
    </w:rPr>
  </w:style>
  <w:style w:type="paragraph" w:customStyle="1" w:styleId="FE405A1DA5B04CB6B2609A3BABB94270">
    <w:name w:val="FE405A1DA5B04CB6B2609A3BABB94270"/>
    <w:rsid w:val="00793495"/>
    <w:rPr>
      <w:lang w:val="en-CA" w:eastAsia="en-CA"/>
    </w:rPr>
  </w:style>
  <w:style w:type="paragraph" w:customStyle="1" w:styleId="E4E870473BA741D2AD1E267623034BD1">
    <w:name w:val="E4E870473BA741D2AD1E267623034BD1"/>
    <w:rsid w:val="00793495"/>
    <w:rPr>
      <w:lang w:val="en-CA" w:eastAsia="en-CA"/>
    </w:rPr>
  </w:style>
  <w:style w:type="paragraph" w:customStyle="1" w:styleId="6DD4097EC12E498FBA44142139194DF3">
    <w:name w:val="6DD4097EC12E498FBA44142139194DF3"/>
    <w:rsid w:val="00793495"/>
    <w:rPr>
      <w:lang w:val="en-CA" w:eastAsia="en-CA"/>
    </w:rPr>
  </w:style>
  <w:style w:type="paragraph" w:customStyle="1" w:styleId="30AA95845E8F45BEA0F19DCD180A6C33">
    <w:name w:val="30AA95845E8F45BEA0F19DCD180A6C33"/>
    <w:rsid w:val="00793495"/>
    <w:rPr>
      <w:lang w:val="en-CA" w:eastAsia="en-CA"/>
    </w:rPr>
  </w:style>
  <w:style w:type="paragraph" w:customStyle="1" w:styleId="33A01A56618F434A8CFF7C8F12F24219">
    <w:name w:val="33A01A56618F434A8CFF7C8F12F24219"/>
    <w:rsid w:val="00793495"/>
    <w:rPr>
      <w:lang w:val="en-CA" w:eastAsia="en-CA"/>
    </w:rPr>
  </w:style>
  <w:style w:type="paragraph" w:customStyle="1" w:styleId="13A0183E0BF64F90B512CFD5CBCB7E1D">
    <w:name w:val="13A0183E0BF64F90B512CFD5CBCB7E1D"/>
    <w:rsid w:val="00793495"/>
    <w:rPr>
      <w:lang w:val="en-CA" w:eastAsia="en-CA"/>
    </w:rPr>
  </w:style>
  <w:style w:type="paragraph" w:customStyle="1" w:styleId="1670DCE503814ABF90D1F6C866BC3F89">
    <w:name w:val="1670DCE503814ABF90D1F6C866BC3F89"/>
    <w:rsid w:val="00793495"/>
    <w:rPr>
      <w:lang w:val="en-CA" w:eastAsia="en-CA"/>
    </w:rPr>
  </w:style>
  <w:style w:type="paragraph" w:customStyle="1" w:styleId="AF186A762C4D45BBB84743A6EB70995C">
    <w:name w:val="AF186A762C4D45BBB84743A6EB70995C"/>
    <w:rsid w:val="00793495"/>
    <w:rPr>
      <w:lang w:val="en-CA" w:eastAsia="en-CA"/>
    </w:rPr>
  </w:style>
  <w:style w:type="paragraph" w:customStyle="1" w:styleId="0F47E3171A6A4B9FAA6F37B400FEB244">
    <w:name w:val="0F47E3171A6A4B9FAA6F37B400FEB244"/>
    <w:rsid w:val="00793495"/>
    <w:rPr>
      <w:lang w:val="en-CA" w:eastAsia="en-CA"/>
    </w:rPr>
  </w:style>
  <w:style w:type="paragraph" w:customStyle="1" w:styleId="DA87BF1D28E84514BC034940295FEF5B">
    <w:name w:val="DA87BF1D28E84514BC034940295FEF5B"/>
    <w:rsid w:val="00793495"/>
    <w:rPr>
      <w:lang w:val="en-CA" w:eastAsia="en-CA"/>
    </w:rPr>
  </w:style>
  <w:style w:type="paragraph" w:customStyle="1" w:styleId="4076600E27694519B5686E8A9E3D29D8">
    <w:name w:val="4076600E27694519B5686E8A9E3D29D8"/>
    <w:rsid w:val="00793495"/>
    <w:rPr>
      <w:lang w:val="en-CA" w:eastAsia="en-CA"/>
    </w:rPr>
  </w:style>
  <w:style w:type="paragraph" w:customStyle="1" w:styleId="4DEB6B8A73F7426E9C5DED6E6FCEE648">
    <w:name w:val="4DEB6B8A73F7426E9C5DED6E6FCEE648"/>
    <w:rsid w:val="00793495"/>
    <w:rPr>
      <w:lang w:val="en-CA" w:eastAsia="en-CA"/>
    </w:rPr>
  </w:style>
  <w:style w:type="paragraph" w:customStyle="1" w:styleId="8810B11DD4BF48BABA08CD63EDE6AB0B">
    <w:name w:val="8810B11DD4BF48BABA08CD63EDE6AB0B"/>
    <w:rsid w:val="00793495"/>
    <w:rPr>
      <w:lang w:val="en-CA" w:eastAsia="en-CA"/>
    </w:rPr>
  </w:style>
  <w:style w:type="paragraph" w:customStyle="1" w:styleId="28FB950D0B0F44DB947D905699E002A1">
    <w:name w:val="28FB950D0B0F44DB947D905699E002A1"/>
    <w:rsid w:val="00793495"/>
    <w:rPr>
      <w:lang w:val="en-CA" w:eastAsia="en-CA"/>
    </w:rPr>
  </w:style>
  <w:style w:type="paragraph" w:customStyle="1" w:styleId="2680F66ABFF1400483A21989D26B414D">
    <w:name w:val="2680F66ABFF1400483A21989D26B414D"/>
    <w:rsid w:val="00793495"/>
    <w:rPr>
      <w:lang w:val="en-CA" w:eastAsia="en-CA"/>
    </w:rPr>
  </w:style>
  <w:style w:type="paragraph" w:customStyle="1" w:styleId="774A0B0A913641A688E3B7F30308A7ED">
    <w:name w:val="774A0B0A913641A688E3B7F30308A7ED"/>
    <w:rsid w:val="00793495"/>
    <w:rPr>
      <w:lang w:val="en-CA" w:eastAsia="en-CA"/>
    </w:rPr>
  </w:style>
  <w:style w:type="paragraph" w:customStyle="1" w:styleId="5CAF246AB1A64E58AA333B4FA16C675C">
    <w:name w:val="5CAF246AB1A64E58AA333B4FA16C675C"/>
    <w:rsid w:val="00793495"/>
    <w:rPr>
      <w:lang w:val="en-CA" w:eastAsia="en-CA"/>
    </w:rPr>
  </w:style>
  <w:style w:type="paragraph" w:customStyle="1" w:styleId="0C35F1D71A8445BCA4FFB15998CDCE35">
    <w:name w:val="0C35F1D71A8445BCA4FFB15998CDCE35"/>
    <w:rsid w:val="00793495"/>
    <w:rPr>
      <w:lang w:val="en-CA" w:eastAsia="en-CA"/>
    </w:rPr>
  </w:style>
  <w:style w:type="paragraph" w:customStyle="1" w:styleId="6F3A57B272494AE191C42CC4A625365A">
    <w:name w:val="6F3A57B272494AE191C42CC4A625365A"/>
    <w:rsid w:val="00793495"/>
    <w:rPr>
      <w:lang w:val="en-CA" w:eastAsia="en-CA"/>
    </w:rPr>
  </w:style>
  <w:style w:type="paragraph" w:customStyle="1" w:styleId="DE8967003F264A7B9357949C1D06AB36">
    <w:name w:val="DE8967003F264A7B9357949C1D06AB36"/>
    <w:rsid w:val="00793495"/>
    <w:rPr>
      <w:lang w:val="en-CA" w:eastAsia="en-CA"/>
    </w:rPr>
  </w:style>
  <w:style w:type="paragraph" w:customStyle="1" w:styleId="8A532A8BC51749BAA9FCEEC45A2059FC">
    <w:name w:val="8A532A8BC51749BAA9FCEEC45A2059FC"/>
    <w:rsid w:val="00793495"/>
    <w:rPr>
      <w:lang w:val="en-CA" w:eastAsia="en-CA"/>
    </w:rPr>
  </w:style>
  <w:style w:type="paragraph" w:customStyle="1" w:styleId="4055723684EE42ADA60EC6EB29279E8D">
    <w:name w:val="4055723684EE42ADA60EC6EB29279E8D"/>
    <w:rsid w:val="00793495"/>
    <w:rPr>
      <w:lang w:val="en-CA" w:eastAsia="en-CA"/>
    </w:rPr>
  </w:style>
  <w:style w:type="paragraph" w:customStyle="1" w:styleId="5C918B0EDF2F4A7C873E951CAF404790">
    <w:name w:val="5C918B0EDF2F4A7C873E951CAF404790"/>
    <w:rsid w:val="00793495"/>
    <w:rPr>
      <w:lang w:val="en-CA" w:eastAsia="en-CA"/>
    </w:rPr>
  </w:style>
  <w:style w:type="paragraph" w:customStyle="1" w:styleId="6970DC38FD5D4348A55005EEA46867E2">
    <w:name w:val="6970DC38FD5D4348A55005EEA46867E2"/>
    <w:rsid w:val="00793495"/>
    <w:rPr>
      <w:lang w:val="en-CA" w:eastAsia="en-CA"/>
    </w:rPr>
  </w:style>
  <w:style w:type="paragraph" w:customStyle="1" w:styleId="FEF33864C5DE486EBE957744F25CB265">
    <w:name w:val="FEF33864C5DE486EBE957744F25CB265"/>
    <w:rsid w:val="00793495"/>
    <w:rPr>
      <w:lang w:val="en-CA" w:eastAsia="en-CA"/>
    </w:rPr>
  </w:style>
  <w:style w:type="paragraph" w:customStyle="1" w:styleId="82DF779859714A2E968BA7421506A973">
    <w:name w:val="82DF779859714A2E968BA7421506A973"/>
    <w:rsid w:val="00793495"/>
    <w:rPr>
      <w:lang w:val="en-CA" w:eastAsia="en-CA"/>
    </w:rPr>
  </w:style>
  <w:style w:type="paragraph" w:customStyle="1" w:styleId="6E932569902345449A5D9F0CEFBE3686">
    <w:name w:val="6E932569902345449A5D9F0CEFBE3686"/>
    <w:rsid w:val="00793495"/>
    <w:rPr>
      <w:lang w:val="en-CA" w:eastAsia="en-CA"/>
    </w:rPr>
  </w:style>
  <w:style w:type="paragraph" w:customStyle="1" w:styleId="FA8A350C25E34819B18AAC0921EAD46E">
    <w:name w:val="FA8A350C25E34819B18AAC0921EAD46E"/>
    <w:rsid w:val="00793495"/>
    <w:rPr>
      <w:lang w:val="en-CA" w:eastAsia="en-CA"/>
    </w:rPr>
  </w:style>
  <w:style w:type="paragraph" w:customStyle="1" w:styleId="C21DE39061454A1F9919CB9293086ABE">
    <w:name w:val="C21DE39061454A1F9919CB9293086ABE"/>
    <w:rsid w:val="00793495"/>
    <w:rPr>
      <w:lang w:val="en-CA" w:eastAsia="en-CA"/>
    </w:rPr>
  </w:style>
  <w:style w:type="paragraph" w:customStyle="1" w:styleId="1EB8F1162EC74A538C9FB1423054E592">
    <w:name w:val="1EB8F1162EC74A538C9FB1423054E592"/>
    <w:rsid w:val="00793495"/>
    <w:rPr>
      <w:lang w:val="en-CA" w:eastAsia="en-CA"/>
    </w:rPr>
  </w:style>
  <w:style w:type="paragraph" w:customStyle="1" w:styleId="902ECF92A60E4E4CA8CF947BF5C24200">
    <w:name w:val="902ECF92A60E4E4CA8CF947BF5C24200"/>
    <w:rsid w:val="00793495"/>
    <w:rPr>
      <w:lang w:val="en-CA" w:eastAsia="en-CA"/>
    </w:rPr>
  </w:style>
  <w:style w:type="paragraph" w:customStyle="1" w:styleId="937C4874EC1445A7B9B98BBDA7D6DD87">
    <w:name w:val="937C4874EC1445A7B9B98BBDA7D6DD87"/>
    <w:rsid w:val="00793495"/>
    <w:rPr>
      <w:lang w:val="en-CA" w:eastAsia="en-CA"/>
    </w:rPr>
  </w:style>
  <w:style w:type="paragraph" w:customStyle="1" w:styleId="A319655912BE468288A09EBF0A88F3A9">
    <w:name w:val="A319655912BE468288A09EBF0A88F3A9"/>
    <w:rsid w:val="00793495"/>
    <w:rPr>
      <w:lang w:val="en-CA" w:eastAsia="en-CA"/>
    </w:rPr>
  </w:style>
  <w:style w:type="paragraph" w:customStyle="1" w:styleId="ED4D1546C4D94C2895218CDC40806A55">
    <w:name w:val="ED4D1546C4D94C2895218CDC40806A55"/>
    <w:rsid w:val="00793495"/>
    <w:rPr>
      <w:lang w:val="en-CA" w:eastAsia="en-CA"/>
    </w:rPr>
  </w:style>
  <w:style w:type="paragraph" w:customStyle="1" w:styleId="524CDCCB98A04E7F972EAC1B451DAFC3">
    <w:name w:val="524CDCCB98A04E7F972EAC1B451DAFC3"/>
    <w:rsid w:val="00793495"/>
    <w:rPr>
      <w:lang w:val="en-CA" w:eastAsia="en-CA"/>
    </w:rPr>
  </w:style>
  <w:style w:type="paragraph" w:customStyle="1" w:styleId="D81B9C8AF52B4242A4BEF88974C39A11">
    <w:name w:val="D81B9C8AF52B4242A4BEF88974C39A11"/>
    <w:rsid w:val="00793495"/>
    <w:rPr>
      <w:lang w:val="en-CA" w:eastAsia="en-CA"/>
    </w:rPr>
  </w:style>
  <w:style w:type="paragraph" w:customStyle="1" w:styleId="5AAB827494E34E34B68C047C84F8B709">
    <w:name w:val="5AAB827494E34E34B68C047C84F8B709"/>
    <w:rsid w:val="00793495"/>
    <w:rPr>
      <w:lang w:val="en-CA" w:eastAsia="en-CA"/>
    </w:rPr>
  </w:style>
  <w:style w:type="paragraph" w:customStyle="1" w:styleId="DAD41CF17CF24502866D1899B6675C93">
    <w:name w:val="DAD41CF17CF24502866D1899B6675C93"/>
    <w:rsid w:val="00793495"/>
    <w:rPr>
      <w:lang w:val="en-CA" w:eastAsia="en-CA"/>
    </w:rPr>
  </w:style>
  <w:style w:type="paragraph" w:customStyle="1" w:styleId="4CD78EDDE2324F93BE65986F5BFFC0E7">
    <w:name w:val="4CD78EDDE2324F93BE65986F5BFFC0E7"/>
    <w:rsid w:val="00793495"/>
    <w:rPr>
      <w:lang w:val="en-CA" w:eastAsia="en-CA"/>
    </w:rPr>
  </w:style>
  <w:style w:type="paragraph" w:customStyle="1" w:styleId="0F6096846C5C4B9A88A94E020A31C6D1">
    <w:name w:val="0F6096846C5C4B9A88A94E020A31C6D1"/>
    <w:rsid w:val="00793495"/>
    <w:rPr>
      <w:lang w:val="en-CA" w:eastAsia="en-CA"/>
    </w:rPr>
  </w:style>
  <w:style w:type="paragraph" w:customStyle="1" w:styleId="0F252478668B4B41926696BB9D0907FD">
    <w:name w:val="0F252478668B4B41926696BB9D0907FD"/>
    <w:rsid w:val="00793495"/>
    <w:rPr>
      <w:lang w:val="en-CA" w:eastAsia="en-CA"/>
    </w:rPr>
  </w:style>
  <w:style w:type="paragraph" w:customStyle="1" w:styleId="E4811DB6BACD425D8D19BECA41EFDE77">
    <w:name w:val="E4811DB6BACD425D8D19BECA41EFDE77"/>
    <w:rsid w:val="00793495"/>
    <w:rPr>
      <w:lang w:val="en-CA" w:eastAsia="en-CA"/>
    </w:rPr>
  </w:style>
  <w:style w:type="paragraph" w:customStyle="1" w:styleId="DA6C28C2A672432CA2CB004E62D77A61">
    <w:name w:val="DA6C28C2A672432CA2CB004E62D77A61"/>
    <w:rsid w:val="00793495"/>
    <w:rPr>
      <w:lang w:val="en-CA" w:eastAsia="en-CA"/>
    </w:rPr>
  </w:style>
  <w:style w:type="paragraph" w:customStyle="1" w:styleId="C5F02E1AA6754AD4A86708FE3981E603">
    <w:name w:val="C5F02E1AA6754AD4A86708FE3981E603"/>
    <w:rsid w:val="00793495"/>
    <w:rPr>
      <w:lang w:val="en-CA" w:eastAsia="en-CA"/>
    </w:rPr>
  </w:style>
  <w:style w:type="paragraph" w:customStyle="1" w:styleId="156342F3E2354565BA9F5D2D7F751296">
    <w:name w:val="156342F3E2354565BA9F5D2D7F751296"/>
    <w:rsid w:val="00793495"/>
    <w:rPr>
      <w:lang w:val="en-CA" w:eastAsia="en-CA"/>
    </w:rPr>
  </w:style>
  <w:style w:type="paragraph" w:customStyle="1" w:styleId="2DDFAC17F0CE4B2E998C8496785ACAB6">
    <w:name w:val="2DDFAC17F0CE4B2E998C8496785ACAB6"/>
    <w:rsid w:val="00793495"/>
    <w:rPr>
      <w:lang w:val="en-CA" w:eastAsia="en-CA"/>
    </w:rPr>
  </w:style>
  <w:style w:type="paragraph" w:customStyle="1" w:styleId="6F06BEC0EFBF45EAB6BE24103FB457F4">
    <w:name w:val="6F06BEC0EFBF45EAB6BE24103FB457F4"/>
    <w:rsid w:val="00793495"/>
    <w:rPr>
      <w:lang w:val="en-CA" w:eastAsia="en-CA"/>
    </w:rPr>
  </w:style>
  <w:style w:type="paragraph" w:customStyle="1" w:styleId="1CFA86CE1C3D4597B4486A738BDD4285">
    <w:name w:val="1CFA86CE1C3D4597B4486A738BDD4285"/>
    <w:rsid w:val="00793495"/>
    <w:rPr>
      <w:lang w:val="en-CA" w:eastAsia="en-CA"/>
    </w:rPr>
  </w:style>
  <w:style w:type="paragraph" w:customStyle="1" w:styleId="EEC19496F7B64130A1A34FA2050ED93E">
    <w:name w:val="EEC19496F7B64130A1A34FA2050ED93E"/>
    <w:rsid w:val="00793495"/>
    <w:rPr>
      <w:lang w:val="en-CA" w:eastAsia="en-CA"/>
    </w:rPr>
  </w:style>
  <w:style w:type="paragraph" w:customStyle="1" w:styleId="A15A998548214EC5B31CFD485455CAF5">
    <w:name w:val="A15A998548214EC5B31CFD485455CAF5"/>
    <w:rsid w:val="00793495"/>
    <w:rPr>
      <w:lang w:val="en-CA" w:eastAsia="en-CA"/>
    </w:rPr>
  </w:style>
  <w:style w:type="paragraph" w:customStyle="1" w:styleId="E832AADCFB8E49D29BEBC262FD8A8253">
    <w:name w:val="E832AADCFB8E49D29BEBC262FD8A8253"/>
    <w:rsid w:val="00793495"/>
    <w:rPr>
      <w:lang w:val="en-CA" w:eastAsia="en-CA"/>
    </w:rPr>
  </w:style>
  <w:style w:type="paragraph" w:customStyle="1" w:styleId="268CE3F0B5F64D37945EFE388B15A316">
    <w:name w:val="268CE3F0B5F64D37945EFE388B15A316"/>
    <w:rsid w:val="00793495"/>
    <w:rPr>
      <w:lang w:val="en-CA" w:eastAsia="en-CA"/>
    </w:rPr>
  </w:style>
  <w:style w:type="paragraph" w:customStyle="1" w:styleId="79FF26F6EB1C4763AA0A9425434B713B">
    <w:name w:val="79FF26F6EB1C4763AA0A9425434B713B"/>
    <w:rsid w:val="00793495"/>
    <w:rPr>
      <w:lang w:val="en-CA" w:eastAsia="en-CA"/>
    </w:rPr>
  </w:style>
  <w:style w:type="paragraph" w:customStyle="1" w:styleId="66FBDF7A401D4354B39100EB3F882FA5">
    <w:name w:val="66FBDF7A401D4354B39100EB3F882FA5"/>
    <w:rsid w:val="00793495"/>
    <w:rPr>
      <w:lang w:val="en-CA" w:eastAsia="en-CA"/>
    </w:rPr>
  </w:style>
  <w:style w:type="paragraph" w:customStyle="1" w:styleId="2FBF0C3426F74B909C9DC3F799946D38">
    <w:name w:val="2FBF0C3426F74B909C9DC3F799946D38"/>
    <w:rsid w:val="00793495"/>
    <w:rPr>
      <w:lang w:val="en-CA" w:eastAsia="en-CA"/>
    </w:rPr>
  </w:style>
  <w:style w:type="paragraph" w:customStyle="1" w:styleId="869EF58998174F1D9EC91E8112110A6A">
    <w:name w:val="869EF58998174F1D9EC91E8112110A6A"/>
    <w:rsid w:val="00793495"/>
    <w:rPr>
      <w:lang w:val="en-CA" w:eastAsia="en-CA"/>
    </w:rPr>
  </w:style>
  <w:style w:type="paragraph" w:customStyle="1" w:styleId="368566FFF50543BB929FAD1AA52EA701">
    <w:name w:val="368566FFF50543BB929FAD1AA52EA701"/>
    <w:rsid w:val="00793495"/>
    <w:rPr>
      <w:lang w:val="en-CA" w:eastAsia="en-CA"/>
    </w:rPr>
  </w:style>
  <w:style w:type="paragraph" w:customStyle="1" w:styleId="EB645D8EE47D450CAFC05BB8FC23505E">
    <w:name w:val="EB645D8EE47D450CAFC05BB8FC23505E"/>
    <w:rsid w:val="00793495"/>
    <w:rPr>
      <w:lang w:val="en-CA" w:eastAsia="en-CA"/>
    </w:rPr>
  </w:style>
  <w:style w:type="paragraph" w:customStyle="1" w:styleId="7FB269FAD67C4C4B88A9F96825B454C6">
    <w:name w:val="7FB269FAD67C4C4B88A9F96825B454C6"/>
    <w:rsid w:val="00793495"/>
    <w:rPr>
      <w:lang w:val="en-CA" w:eastAsia="en-CA"/>
    </w:rPr>
  </w:style>
  <w:style w:type="paragraph" w:customStyle="1" w:styleId="A0BA100578EA4F719C16CD0678430623">
    <w:name w:val="A0BA100578EA4F719C16CD0678430623"/>
    <w:rsid w:val="00793495"/>
    <w:rPr>
      <w:lang w:val="en-CA" w:eastAsia="en-CA"/>
    </w:rPr>
  </w:style>
  <w:style w:type="paragraph" w:customStyle="1" w:styleId="AFDCD7A74471432488E817D6AEE56087">
    <w:name w:val="AFDCD7A74471432488E817D6AEE56087"/>
    <w:rsid w:val="00793495"/>
    <w:rPr>
      <w:lang w:val="en-CA" w:eastAsia="en-CA"/>
    </w:rPr>
  </w:style>
  <w:style w:type="paragraph" w:customStyle="1" w:styleId="E1D8CAC82ACC4B068EC12D4F4D4BBD45">
    <w:name w:val="E1D8CAC82ACC4B068EC12D4F4D4BBD45"/>
    <w:rsid w:val="00793495"/>
    <w:rPr>
      <w:lang w:val="en-CA" w:eastAsia="en-CA"/>
    </w:rPr>
  </w:style>
  <w:style w:type="paragraph" w:customStyle="1" w:styleId="3BBF273B1DEC454C815265C708782851">
    <w:name w:val="3BBF273B1DEC454C815265C708782851"/>
    <w:rsid w:val="00793495"/>
    <w:rPr>
      <w:lang w:val="en-CA" w:eastAsia="en-CA"/>
    </w:rPr>
  </w:style>
  <w:style w:type="paragraph" w:customStyle="1" w:styleId="64CA3DDAF1D4490E89EE65B6F438FB06">
    <w:name w:val="64CA3DDAF1D4490E89EE65B6F438FB06"/>
    <w:rsid w:val="00793495"/>
    <w:rPr>
      <w:lang w:val="en-CA" w:eastAsia="en-CA"/>
    </w:rPr>
  </w:style>
  <w:style w:type="paragraph" w:customStyle="1" w:styleId="419B596F51F4447F8B0D799D32C8EDF2">
    <w:name w:val="419B596F51F4447F8B0D799D32C8EDF2"/>
    <w:rsid w:val="00793495"/>
    <w:rPr>
      <w:lang w:val="en-CA" w:eastAsia="en-CA"/>
    </w:rPr>
  </w:style>
  <w:style w:type="paragraph" w:customStyle="1" w:styleId="052C579B89B54E86B61B14B087E64020">
    <w:name w:val="052C579B89B54E86B61B14B087E64020"/>
    <w:rsid w:val="00793495"/>
    <w:rPr>
      <w:lang w:val="en-CA" w:eastAsia="en-CA"/>
    </w:rPr>
  </w:style>
  <w:style w:type="paragraph" w:customStyle="1" w:styleId="EFA54D22AAA241E5A5CE53CAC23D5CC2">
    <w:name w:val="EFA54D22AAA241E5A5CE53CAC23D5CC2"/>
    <w:rsid w:val="00793495"/>
    <w:rPr>
      <w:lang w:val="en-CA" w:eastAsia="en-CA"/>
    </w:rPr>
  </w:style>
  <w:style w:type="paragraph" w:customStyle="1" w:styleId="EC8E8EAC35924EC4AE58AD70AD000E46">
    <w:name w:val="EC8E8EAC35924EC4AE58AD70AD000E46"/>
    <w:rsid w:val="00793495"/>
    <w:rPr>
      <w:lang w:val="en-CA" w:eastAsia="en-CA"/>
    </w:rPr>
  </w:style>
  <w:style w:type="paragraph" w:customStyle="1" w:styleId="2CE7A64D9774455A8647E948F6F4AF82">
    <w:name w:val="2CE7A64D9774455A8647E948F6F4AF82"/>
    <w:rsid w:val="00793495"/>
    <w:rPr>
      <w:lang w:val="en-CA" w:eastAsia="en-CA"/>
    </w:rPr>
  </w:style>
  <w:style w:type="paragraph" w:customStyle="1" w:styleId="95B7E508123A415483A93C205D43249F">
    <w:name w:val="95B7E508123A415483A93C205D43249F"/>
    <w:rsid w:val="00793495"/>
    <w:rPr>
      <w:lang w:val="en-CA" w:eastAsia="en-CA"/>
    </w:rPr>
  </w:style>
  <w:style w:type="paragraph" w:customStyle="1" w:styleId="1A163489FADA43FB98C1FB998E1B81AF">
    <w:name w:val="1A163489FADA43FB98C1FB998E1B81AF"/>
    <w:rsid w:val="00793495"/>
    <w:rPr>
      <w:lang w:val="en-CA" w:eastAsia="en-CA"/>
    </w:rPr>
  </w:style>
  <w:style w:type="paragraph" w:customStyle="1" w:styleId="5F6EC1CCB75649D68D9262EA83B7CD42">
    <w:name w:val="5F6EC1CCB75649D68D9262EA83B7CD42"/>
    <w:rsid w:val="00793495"/>
    <w:rPr>
      <w:lang w:val="en-CA" w:eastAsia="en-CA"/>
    </w:rPr>
  </w:style>
  <w:style w:type="paragraph" w:customStyle="1" w:styleId="96F4E61FFDC9475BA27972119EA27E73">
    <w:name w:val="96F4E61FFDC9475BA27972119EA27E73"/>
    <w:rsid w:val="00793495"/>
    <w:rPr>
      <w:lang w:val="en-CA" w:eastAsia="en-CA"/>
    </w:rPr>
  </w:style>
  <w:style w:type="paragraph" w:customStyle="1" w:styleId="C6596941D9794AB29DAF7D9A0C5BF6D9">
    <w:name w:val="C6596941D9794AB29DAF7D9A0C5BF6D9"/>
    <w:rsid w:val="00793495"/>
    <w:rPr>
      <w:lang w:val="en-CA" w:eastAsia="en-CA"/>
    </w:rPr>
  </w:style>
  <w:style w:type="paragraph" w:customStyle="1" w:styleId="2C2370FA57BA454AAEAF535276E6081A">
    <w:name w:val="2C2370FA57BA454AAEAF535276E6081A"/>
    <w:rsid w:val="00793495"/>
    <w:rPr>
      <w:lang w:val="en-CA" w:eastAsia="en-CA"/>
    </w:rPr>
  </w:style>
  <w:style w:type="paragraph" w:customStyle="1" w:styleId="2616428A29924E98AF64DD170B0D1D05">
    <w:name w:val="2616428A29924E98AF64DD170B0D1D05"/>
    <w:rsid w:val="00793495"/>
    <w:rPr>
      <w:lang w:val="en-CA" w:eastAsia="en-CA"/>
    </w:rPr>
  </w:style>
  <w:style w:type="paragraph" w:customStyle="1" w:styleId="031150A3C5464A9C8770FDD06644CF43">
    <w:name w:val="031150A3C5464A9C8770FDD06644CF43"/>
    <w:rsid w:val="00793495"/>
    <w:rPr>
      <w:lang w:val="en-CA" w:eastAsia="en-CA"/>
    </w:rPr>
  </w:style>
  <w:style w:type="paragraph" w:customStyle="1" w:styleId="9A4C43B8B48D409A860B1CC037DA25B9">
    <w:name w:val="9A4C43B8B48D409A860B1CC037DA25B9"/>
    <w:rsid w:val="00793495"/>
    <w:rPr>
      <w:lang w:val="en-CA" w:eastAsia="en-CA"/>
    </w:rPr>
  </w:style>
  <w:style w:type="paragraph" w:customStyle="1" w:styleId="C07B77547EAB46A8BE9F97E2A860DF20">
    <w:name w:val="C07B77547EAB46A8BE9F97E2A860DF20"/>
    <w:rsid w:val="00793495"/>
    <w:rPr>
      <w:lang w:val="en-CA" w:eastAsia="en-CA"/>
    </w:rPr>
  </w:style>
  <w:style w:type="paragraph" w:customStyle="1" w:styleId="84AB765B88DE42298BAE061C430A4951">
    <w:name w:val="84AB765B88DE42298BAE061C430A4951"/>
    <w:rsid w:val="00793495"/>
    <w:rPr>
      <w:lang w:val="en-CA" w:eastAsia="en-CA"/>
    </w:rPr>
  </w:style>
  <w:style w:type="paragraph" w:customStyle="1" w:styleId="285652E48DCC4E10B1EB2D6F187B4BED">
    <w:name w:val="285652E48DCC4E10B1EB2D6F187B4BED"/>
    <w:rsid w:val="00793495"/>
    <w:rPr>
      <w:lang w:val="en-CA" w:eastAsia="en-CA"/>
    </w:rPr>
  </w:style>
  <w:style w:type="paragraph" w:customStyle="1" w:styleId="797849D6C60F4174A986809B582311FE">
    <w:name w:val="797849D6C60F4174A986809B582311FE"/>
    <w:rsid w:val="00793495"/>
    <w:rPr>
      <w:lang w:val="en-CA" w:eastAsia="en-CA"/>
    </w:rPr>
  </w:style>
  <w:style w:type="paragraph" w:customStyle="1" w:styleId="F7F0CF8230EC491DAF0FCCE4C88305AB">
    <w:name w:val="F7F0CF8230EC491DAF0FCCE4C88305AB"/>
    <w:rsid w:val="00793495"/>
    <w:rPr>
      <w:lang w:val="en-CA" w:eastAsia="en-CA"/>
    </w:rPr>
  </w:style>
  <w:style w:type="paragraph" w:customStyle="1" w:styleId="99A01FFA421D4FA4B62FAD177BEFE36C">
    <w:name w:val="99A01FFA421D4FA4B62FAD177BEFE36C"/>
    <w:rsid w:val="00793495"/>
    <w:rPr>
      <w:lang w:val="en-CA" w:eastAsia="en-CA"/>
    </w:rPr>
  </w:style>
  <w:style w:type="paragraph" w:customStyle="1" w:styleId="CA6017039E2C4B829CBB30BBEA9115F5">
    <w:name w:val="CA6017039E2C4B829CBB30BBEA9115F5"/>
    <w:rsid w:val="00793495"/>
    <w:rPr>
      <w:lang w:val="en-CA" w:eastAsia="en-CA"/>
    </w:rPr>
  </w:style>
  <w:style w:type="paragraph" w:customStyle="1" w:styleId="67A5327C68584DA69E6F8853D65E63F5">
    <w:name w:val="67A5327C68584DA69E6F8853D65E63F5"/>
    <w:rsid w:val="00793495"/>
    <w:rPr>
      <w:lang w:val="en-CA" w:eastAsia="en-CA"/>
    </w:rPr>
  </w:style>
  <w:style w:type="paragraph" w:customStyle="1" w:styleId="5C7160DEC09F4836BA262A680C196D3C">
    <w:name w:val="5C7160DEC09F4836BA262A680C196D3C"/>
    <w:rsid w:val="00793495"/>
    <w:rPr>
      <w:lang w:val="en-CA" w:eastAsia="en-CA"/>
    </w:rPr>
  </w:style>
  <w:style w:type="paragraph" w:customStyle="1" w:styleId="B1601D4E9DD24231B8511617C9F3E5E0">
    <w:name w:val="B1601D4E9DD24231B8511617C9F3E5E0"/>
    <w:rsid w:val="00793495"/>
    <w:rPr>
      <w:lang w:val="en-CA" w:eastAsia="en-CA"/>
    </w:rPr>
  </w:style>
  <w:style w:type="paragraph" w:customStyle="1" w:styleId="A3347DFFA3174F158984B3A4E80C6BE3">
    <w:name w:val="A3347DFFA3174F158984B3A4E80C6BE3"/>
    <w:rsid w:val="00793495"/>
    <w:rPr>
      <w:lang w:val="en-CA" w:eastAsia="en-CA"/>
    </w:rPr>
  </w:style>
  <w:style w:type="paragraph" w:customStyle="1" w:styleId="7BC2707608044C468C8975F0F3A3A4E6">
    <w:name w:val="7BC2707608044C468C8975F0F3A3A4E6"/>
    <w:rsid w:val="00793495"/>
    <w:rPr>
      <w:lang w:val="en-CA" w:eastAsia="en-CA"/>
    </w:rPr>
  </w:style>
  <w:style w:type="paragraph" w:customStyle="1" w:styleId="CF8AD036CF4D415E96AFA61A7D5EDDD7">
    <w:name w:val="CF8AD036CF4D415E96AFA61A7D5EDDD7"/>
    <w:rsid w:val="00793495"/>
    <w:rPr>
      <w:lang w:val="en-CA" w:eastAsia="en-CA"/>
    </w:rPr>
  </w:style>
  <w:style w:type="paragraph" w:customStyle="1" w:styleId="B46B11D61ED5438B8E7A006A9452EF29">
    <w:name w:val="B46B11D61ED5438B8E7A006A9452EF29"/>
    <w:rsid w:val="00793495"/>
    <w:rPr>
      <w:lang w:val="en-CA" w:eastAsia="en-CA"/>
    </w:rPr>
  </w:style>
  <w:style w:type="paragraph" w:customStyle="1" w:styleId="D0D462B2736F4538B6B48DB03782A758">
    <w:name w:val="D0D462B2736F4538B6B48DB03782A758"/>
    <w:rsid w:val="00793495"/>
    <w:rPr>
      <w:lang w:val="en-CA" w:eastAsia="en-CA"/>
    </w:rPr>
  </w:style>
  <w:style w:type="paragraph" w:customStyle="1" w:styleId="3B4156B86960410485F8C2B0138BDFCD">
    <w:name w:val="3B4156B86960410485F8C2B0138BDFCD"/>
    <w:rsid w:val="00793495"/>
    <w:rPr>
      <w:lang w:val="en-CA" w:eastAsia="en-CA"/>
    </w:rPr>
  </w:style>
  <w:style w:type="paragraph" w:customStyle="1" w:styleId="BB4CEDEABE524B3AAC50AB9CDD4AFA6C">
    <w:name w:val="BB4CEDEABE524B3AAC50AB9CDD4AFA6C"/>
    <w:rsid w:val="00793495"/>
    <w:rPr>
      <w:lang w:val="en-CA" w:eastAsia="en-CA"/>
    </w:rPr>
  </w:style>
  <w:style w:type="paragraph" w:customStyle="1" w:styleId="891CAD6B6645446F8173BE4B3C6A1E3B">
    <w:name w:val="891CAD6B6645446F8173BE4B3C6A1E3B"/>
    <w:rsid w:val="00793495"/>
    <w:rPr>
      <w:lang w:val="en-CA" w:eastAsia="en-CA"/>
    </w:rPr>
  </w:style>
  <w:style w:type="paragraph" w:customStyle="1" w:styleId="BA4CA4EBC98C4E9FAC9029E35E7D7896">
    <w:name w:val="BA4CA4EBC98C4E9FAC9029E35E7D7896"/>
    <w:rsid w:val="00793495"/>
    <w:rPr>
      <w:lang w:val="en-CA" w:eastAsia="en-CA"/>
    </w:rPr>
  </w:style>
  <w:style w:type="paragraph" w:customStyle="1" w:styleId="579B6EF8FC8E467199191425A2699365">
    <w:name w:val="579B6EF8FC8E467199191425A2699365"/>
    <w:rsid w:val="00793495"/>
    <w:rPr>
      <w:lang w:val="en-CA" w:eastAsia="en-CA"/>
    </w:rPr>
  </w:style>
  <w:style w:type="paragraph" w:customStyle="1" w:styleId="FE5A7B3675E74D8488357EAC4335E267">
    <w:name w:val="FE5A7B3675E74D8488357EAC4335E267"/>
    <w:rsid w:val="00793495"/>
    <w:rPr>
      <w:lang w:val="en-CA" w:eastAsia="en-CA"/>
    </w:rPr>
  </w:style>
  <w:style w:type="paragraph" w:customStyle="1" w:styleId="DF9EFF79D6AD4A209888BC6DE80FB5EB">
    <w:name w:val="DF9EFF79D6AD4A209888BC6DE80FB5EB"/>
    <w:rsid w:val="00793495"/>
    <w:rPr>
      <w:lang w:val="en-CA" w:eastAsia="en-CA"/>
    </w:rPr>
  </w:style>
  <w:style w:type="paragraph" w:customStyle="1" w:styleId="2BC7277E3FAD47F99229CC826EC0D607">
    <w:name w:val="2BC7277E3FAD47F99229CC826EC0D607"/>
    <w:rsid w:val="00793495"/>
    <w:rPr>
      <w:lang w:val="en-CA" w:eastAsia="en-CA"/>
    </w:rPr>
  </w:style>
  <w:style w:type="paragraph" w:customStyle="1" w:styleId="DEFB9A9626294447AEA39C9FC6AA194B">
    <w:name w:val="DEFB9A9626294447AEA39C9FC6AA194B"/>
    <w:rsid w:val="00793495"/>
    <w:rPr>
      <w:lang w:val="en-CA" w:eastAsia="en-CA"/>
    </w:rPr>
  </w:style>
  <w:style w:type="paragraph" w:customStyle="1" w:styleId="90D76842B4F04A73B593A5D5BD077780">
    <w:name w:val="90D76842B4F04A73B593A5D5BD077780"/>
    <w:rsid w:val="00793495"/>
    <w:rPr>
      <w:lang w:val="en-CA" w:eastAsia="en-CA"/>
    </w:rPr>
  </w:style>
  <w:style w:type="paragraph" w:customStyle="1" w:styleId="13F843872B334260B0CD7156FD7DDC9A">
    <w:name w:val="13F843872B334260B0CD7156FD7DDC9A"/>
    <w:rsid w:val="00793495"/>
    <w:rPr>
      <w:lang w:val="en-CA" w:eastAsia="en-CA"/>
    </w:rPr>
  </w:style>
  <w:style w:type="paragraph" w:customStyle="1" w:styleId="532F5A016EEA49AFA87B9A14301FAD4C">
    <w:name w:val="532F5A016EEA49AFA87B9A14301FAD4C"/>
    <w:rsid w:val="00793495"/>
    <w:rPr>
      <w:lang w:val="en-CA" w:eastAsia="en-CA"/>
    </w:rPr>
  </w:style>
  <w:style w:type="paragraph" w:customStyle="1" w:styleId="C59745D385E54ADAAB9231FAECFDA60C">
    <w:name w:val="C59745D385E54ADAAB9231FAECFDA60C"/>
    <w:rsid w:val="00793495"/>
    <w:rPr>
      <w:lang w:val="en-CA" w:eastAsia="en-CA"/>
    </w:rPr>
  </w:style>
  <w:style w:type="paragraph" w:customStyle="1" w:styleId="5B43117F17F54D2FA40165F29B4EFFC3">
    <w:name w:val="5B43117F17F54D2FA40165F29B4EFFC3"/>
    <w:rsid w:val="00793495"/>
    <w:rPr>
      <w:lang w:val="en-CA" w:eastAsia="en-CA"/>
    </w:rPr>
  </w:style>
  <w:style w:type="paragraph" w:customStyle="1" w:styleId="A65C9FF4F28747DEB5B28DED5CB65195">
    <w:name w:val="A65C9FF4F28747DEB5B28DED5CB65195"/>
    <w:rsid w:val="00793495"/>
    <w:rPr>
      <w:lang w:val="en-CA" w:eastAsia="en-CA"/>
    </w:rPr>
  </w:style>
  <w:style w:type="paragraph" w:customStyle="1" w:styleId="5285E3FC402941EDA0BEF6C18DB4BF37">
    <w:name w:val="5285E3FC402941EDA0BEF6C18DB4BF37"/>
    <w:rsid w:val="00793495"/>
    <w:rPr>
      <w:lang w:val="en-CA" w:eastAsia="en-CA"/>
    </w:rPr>
  </w:style>
  <w:style w:type="paragraph" w:customStyle="1" w:styleId="2F483278656F4AAEB97FC65446697397">
    <w:name w:val="2F483278656F4AAEB97FC65446697397"/>
    <w:rsid w:val="00793495"/>
    <w:rPr>
      <w:lang w:val="en-CA" w:eastAsia="en-CA"/>
    </w:rPr>
  </w:style>
  <w:style w:type="paragraph" w:customStyle="1" w:styleId="EEABB49B53AA4BF4980052BBC6F2D62E">
    <w:name w:val="EEABB49B53AA4BF4980052BBC6F2D62E"/>
    <w:rsid w:val="00793495"/>
    <w:rPr>
      <w:lang w:val="en-CA" w:eastAsia="en-CA"/>
    </w:rPr>
  </w:style>
  <w:style w:type="paragraph" w:customStyle="1" w:styleId="8F340E2F46824F06981D6E86098FFFDF">
    <w:name w:val="8F340E2F46824F06981D6E86098FFFDF"/>
    <w:rsid w:val="00793495"/>
    <w:rPr>
      <w:lang w:val="en-CA" w:eastAsia="en-CA"/>
    </w:rPr>
  </w:style>
  <w:style w:type="paragraph" w:customStyle="1" w:styleId="527D3057C5304BA7B3282771E8ED9D11">
    <w:name w:val="527D3057C5304BA7B3282771E8ED9D11"/>
    <w:rsid w:val="00793495"/>
    <w:rPr>
      <w:lang w:val="en-CA" w:eastAsia="en-CA"/>
    </w:rPr>
  </w:style>
  <w:style w:type="paragraph" w:customStyle="1" w:styleId="0509657A37B3456D95334B67877AA248">
    <w:name w:val="0509657A37B3456D95334B67877AA248"/>
    <w:rsid w:val="00793495"/>
    <w:rPr>
      <w:lang w:val="en-CA" w:eastAsia="en-CA"/>
    </w:rPr>
  </w:style>
  <w:style w:type="paragraph" w:customStyle="1" w:styleId="D1D30E72C32D49F49F3DC5BFA2F9E9BA">
    <w:name w:val="D1D30E72C32D49F49F3DC5BFA2F9E9BA"/>
    <w:rsid w:val="00793495"/>
    <w:rPr>
      <w:lang w:val="en-CA" w:eastAsia="en-CA"/>
    </w:rPr>
  </w:style>
  <w:style w:type="paragraph" w:customStyle="1" w:styleId="FA9DA193B6DF49E3BB8B02A5E9CDD250">
    <w:name w:val="FA9DA193B6DF49E3BB8B02A5E9CDD250"/>
    <w:rsid w:val="00793495"/>
    <w:rPr>
      <w:lang w:val="en-CA" w:eastAsia="en-CA"/>
    </w:rPr>
  </w:style>
  <w:style w:type="paragraph" w:customStyle="1" w:styleId="C945CD0E5C354CE28DF43AAEDC4DA2D9">
    <w:name w:val="C945CD0E5C354CE28DF43AAEDC4DA2D9"/>
    <w:rsid w:val="00793495"/>
    <w:rPr>
      <w:lang w:val="en-CA" w:eastAsia="en-CA"/>
    </w:rPr>
  </w:style>
  <w:style w:type="paragraph" w:customStyle="1" w:styleId="060C75C76C644177B2D7022C623B282F">
    <w:name w:val="060C75C76C644177B2D7022C623B282F"/>
    <w:rsid w:val="00793495"/>
    <w:rPr>
      <w:lang w:val="en-CA" w:eastAsia="en-CA"/>
    </w:rPr>
  </w:style>
  <w:style w:type="paragraph" w:customStyle="1" w:styleId="BD2AE06ADBF9412385DDC42BAFE3F597">
    <w:name w:val="BD2AE06ADBF9412385DDC42BAFE3F597"/>
    <w:rsid w:val="00793495"/>
    <w:rPr>
      <w:lang w:val="en-CA" w:eastAsia="en-CA"/>
    </w:rPr>
  </w:style>
  <w:style w:type="paragraph" w:customStyle="1" w:styleId="922A437962404D84AD33E4AEE8988469">
    <w:name w:val="922A437962404D84AD33E4AEE8988469"/>
    <w:rsid w:val="00793495"/>
    <w:rPr>
      <w:lang w:val="en-CA" w:eastAsia="en-CA"/>
    </w:rPr>
  </w:style>
  <w:style w:type="paragraph" w:customStyle="1" w:styleId="F06183DD72904256A32D089B51A19D47">
    <w:name w:val="F06183DD72904256A32D089B51A19D47"/>
    <w:rsid w:val="00793495"/>
    <w:rPr>
      <w:lang w:val="en-CA" w:eastAsia="en-CA"/>
    </w:rPr>
  </w:style>
  <w:style w:type="paragraph" w:customStyle="1" w:styleId="675D525CBE2149009692DB145E44B8EB">
    <w:name w:val="675D525CBE2149009692DB145E44B8EB"/>
    <w:rsid w:val="00793495"/>
    <w:rPr>
      <w:lang w:val="en-CA" w:eastAsia="en-CA"/>
    </w:rPr>
  </w:style>
  <w:style w:type="paragraph" w:customStyle="1" w:styleId="6D2E4FC1F09545DAAA9AF7B90C0501EA">
    <w:name w:val="6D2E4FC1F09545DAAA9AF7B90C0501EA"/>
    <w:rsid w:val="00793495"/>
    <w:rPr>
      <w:lang w:val="en-CA" w:eastAsia="en-CA"/>
    </w:rPr>
  </w:style>
  <w:style w:type="paragraph" w:customStyle="1" w:styleId="B7C7A1E534164057A62FDD27A3C53D97">
    <w:name w:val="B7C7A1E534164057A62FDD27A3C53D97"/>
    <w:rsid w:val="00793495"/>
    <w:rPr>
      <w:lang w:val="en-CA" w:eastAsia="en-CA"/>
    </w:rPr>
  </w:style>
  <w:style w:type="paragraph" w:customStyle="1" w:styleId="78C95D8E3DA74281B71DD4E6CFF1DB9A">
    <w:name w:val="78C95D8E3DA74281B71DD4E6CFF1DB9A"/>
    <w:rsid w:val="00793495"/>
    <w:rPr>
      <w:lang w:val="en-CA" w:eastAsia="en-CA"/>
    </w:rPr>
  </w:style>
  <w:style w:type="paragraph" w:customStyle="1" w:styleId="EF7026513A6B41A6B530EF0D76476785">
    <w:name w:val="EF7026513A6B41A6B530EF0D76476785"/>
    <w:rsid w:val="00793495"/>
    <w:rPr>
      <w:lang w:val="en-CA" w:eastAsia="en-CA"/>
    </w:rPr>
  </w:style>
  <w:style w:type="paragraph" w:customStyle="1" w:styleId="F06E71D740F74DB3839CCBC9F0D83E4A">
    <w:name w:val="F06E71D740F74DB3839CCBC9F0D83E4A"/>
    <w:rsid w:val="00793495"/>
    <w:rPr>
      <w:lang w:val="en-CA" w:eastAsia="en-CA"/>
    </w:rPr>
  </w:style>
  <w:style w:type="paragraph" w:customStyle="1" w:styleId="30D74C84EF924D29AC580DEC0DB7B9CE">
    <w:name w:val="30D74C84EF924D29AC580DEC0DB7B9CE"/>
    <w:rsid w:val="00793495"/>
    <w:rPr>
      <w:lang w:val="en-CA" w:eastAsia="en-CA"/>
    </w:rPr>
  </w:style>
  <w:style w:type="paragraph" w:customStyle="1" w:styleId="EE5FE7CDBEB14BDC936E93C30172A02A">
    <w:name w:val="EE5FE7CDBEB14BDC936E93C30172A02A"/>
    <w:rsid w:val="00793495"/>
    <w:rPr>
      <w:lang w:val="en-CA" w:eastAsia="en-CA"/>
    </w:rPr>
  </w:style>
  <w:style w:type="paragraph" w:customStyle="1" w:styleId="A7D69FA61B794F61ABC39A8D46A46030">
    <w:name w:val="A7D69FA61B794F61ABC39A8D46A46030"/>
    <w:rsid w:val="00793495"/>
    <w:rPr>
      <w:lang w:val="en-CA" w:eastAsia="en-CA"/>
    </w:rPr>
  </w:style>
  <w:style w:type="paragraph" w:customStyle="1" w:styleId="5A69EEA18D0F4ED6B59AEEC176A4E961">
    <w:name w:val="5A69EEA18D0F4ED6B59AEEC176A4E961"/>
    <w:rsid w:val="00793495"/>
    <w:rPr>
      <w:lang w:val="en-CA" w:eastAsia="en-CA"/>
    </w:rPr>
  </w:style>
  <w:style w:type="paragraph" w:customStyle="1" w:styleId="D3D19E052CAA4E61823AE11C54362055">
    <w:name w:val="D3D19E052CAA4E61823AE11C54362055"/>
    <w:rsid w:val="00793495"/>
    <w:rPr>
      <w:lang w:val="en-CA" w:eastAsia="en-CA"/>
    </w:rPr>
  </w:style>
  <w:style w:type="paragraph" w:customStyle="1" w:styleId="E89C09D252314831B2CC83EBFD4D64D3">
    <w:name w:val="E89C09D252314831B2CC83EBFD4D64D3"/>
    <w:rsid w:val="00793495"/>
    <w:rPr>
      <w:lang w:val="en-CA" w:eastAsia="en-CA"/>
    </w:rPr>
  </w:style>
  <w:style w:type="paragraph" w:customStyle="1" w:styleId="4EBEDFEFF45048A5B8C10ED6A592C5C8">
    <w:name w:val="4EBEDFEFF45048A5B8C10ED6A592C5C8"/>
    <w:rsid w:val="00793495"/>
    <w:rPr>
      <w:lang w:val="en-CA" w:eastAsia="en-CA"/>
    </w:rPr>
  </w:style>
  <w:style w:type="paragraph" w:customStyle="1" w:styleId="4FD6EE8EDF834FAB98EDD5B57007D097">
    <w:name w:val="4FD6EE8EDF834FAB98EDD5B57007D097"/>
    <w:rsid w:val="00793495"/>
    <w:rPr>
      <w:lang w:val="en-CA" w:eastAsia="en-CA"/>
    </w:rPr>
  </w:style>
  <w:style w:type="paragraph" w:customStyle="1" w:styleId="58E1E084083948AF8A90F02A40339349">
    <w:name w:val="58E1E084083948AF8A90F02A40339349"/>
    <w:rsid w:val="00793495"/>
    <w:rPr>
      <w:lang w:val="en-CA" w:eastAsia="en-CA"/>
    </w:rPr>
  </w:style>
  <w:style w:type="paragraph" w:customStyle="1" w:styleId="8D904CA96F914BB2ADDF0A89ED3E1672">
    <w:name w:val="8D904CA96F914BB2ADDF0A89ED3E1672"/>
    <w:rsid w:val="00793495"/>
    <w:rPr>
      <w:lang w:val="en-CA" w:eastAsia="en-CA"/>
    </w:rPr>
  </w:style>
  <w:style w:type="paragraph" w:customStyle="1" w:styleId="003A8E08FD3D4F7DB505D5C6EB0F9EBE">
    <w:name w:val="003A8E08FD3D4F7DB505D5C6EB0F9EBE"/>
    <w:rsid w:val="00793495"/>
    <w:rPr>
      <w:lang w:val="en-CA" w:eastAsia="en-CA"/>
    </w:rPr>
  </w:style>
  <w:style w:type="paragraph" w:customStyle="1" w:styleId="A254E0D643804C75A9AE9ACA8511F98B">
    <w:name w:val="A254E0D643804C75A9AE9ACA8511F98B"/>
    <w:rsid w:val="00793495"/>
    <w:rPr>
      <w:lang w:val="en-CA" w:eastAsia="en-CA"/>
    </w:rPr>
  </w:style>
  <w:style w:type="paragraph" w:customStyle="1" w:styleId="5E61495A89954580AB34C856080BD430">
    <w:name w:val="5E61495A89954580AB34C856080BD430"/>
    <w:rsid w:val="00793495"/>
    <w:rPr>
      <w:lang w:val="en-CA" w:eastAsia="en-CA"/>
    </w:rPr>
  </w:style>
  <w:style w:type="paragraph" w:customStyle="1" w:styleId="0B16C46CF53846E48FBBB9F408FE6D6E">
    <w:name w:val="0B16C46CF53846E48FBBB9F408FE6D6E"/>
    <w:rsid w:val="00793495"/>
    <w:rPr>
      <w:lang w:val="en-CA" w:eastAsia="en-CA"/>
    </w:rPr>
  </w:style>
  <w:style w:type="paragraph" w:customStyle="1" w:styleId="86240F3BF02E46B7B87F4FE23761B74B">
    <w:name w:val="86240F3BF02E46B7B87F4FE23761B74B"/>
    <w:rsid w:val="00793495"/>
    <w:rPr>
      <w:lang w:val="en-CA" w:eastAsia="en-CA"/>
    </w:rPr>
  </w:style>
  <w:style w:type="paragraph" w:customStyle="1" w:styleId="24B3EC7A6D034C2280D5BFB82C2888FA">
    <w:name w:val="24B3EC7A6D034C2280D5BFB82C2888FA"/>
    <w:rsid w:val="00793495"/>
    <w:rPr>
      <w:lang w:val="en-CA" w:eastAsia="en-CA"/>
    </w:rPr>
  </w:style>
  <w:style w:type="paragraph" w:customStyle="1" w:styleId="5BD325599DE844E591B2DC15E8EA75C8">
    <w:name w:val="5BD325599DE844E591B2DC15E8EA75C8"/>
    <w:rsid w:val="00793495"/>
    <w:rPr>
      <w:lang w:val="en-CA" w:eastAsia="en-CA"/>
    </w:rPr>
  </w:style>
  <w:style w:type="paragraph" w:customStyle="1" w:styleId="37B0B22FD7234AD18DAED33682AB19A1">
    <w:name w:val="37B0B22FD7234AD18DAED33682AB19A1"/>
    <w:rsid w:val="00793495"/>
    <w:rPr>
      <w:lang w:val="en-CA" w:eastAsia="en-CA"/>
    </w:rPr>
  </w:style>
  <w:style w:type="paragraph" w:customStyle="1" w:styleId="4D54902C594F44549CF73613F09A5FB5">
    <w:name w:val="4D54902C594F44549CF73613F09A5FB5"/>
    <w:rsid w:val="00793495"/>
    <w:rPr>
      <w:lang w:val="en-CA" w:eastAsia="en-CA"/>
    </w:rPr>
  </w:style>
  <w:style w:type="paragraph" w:customStyle="1" w:styleId="672BCA34F4C943F2A9E200BCA368CE23">
    <w:name w:val="672BCA34F4C943F2A9E200BCA368CE23"/>
    <w:rsid w:val="00793495"/>
    <w:rPr>
      <w:lang w:val="en-CA" w:eastAsia="en-CA"/>
    </w:rPr>
  </w:style>
  <w:style w:type="paragraph" w:customStyle="1" w:styleId="3E6B43090E264680B8692CC7F339F14A">
    <w:name w:val="3E6B43090E264680B8692CC7F339F14A"/>
    <w:rsid w:val="00793495"/>
    <w:rPr>
      <w:lang w:val="en-CA" w:eastAsia="en-CA"/>
    </w:rPr>
  </w:style>
  <w:style w:type="paragraph" w:customStyle="1" w:styleId="13314BC9A055416E8C2CB86C4E961138">
    <w:name w:val="13314BC9A055416E8C2CB86C4E961138"/>
    <w:rsid w:val="00793495"/>
    <w:rPr>
      <w:lang w:val="en-CA" w:eastAsia="en-CA"/>
    </w:rPr>
  </w:style>
  <w:style w:type="paragraph" w:customStyle="1" w:styleId="64E226F842AD4471A1C4EA797F033C23">
    <w:name w:val="64E226F842AD4471A1C4EA797F033C23"/>
    <w:rsid w:val="00793495"/>
    <w:rPr>
      <w:lang w:val="en-CA" w:eastAsia="en-CA"/>
    </w:rPr>
  </w:style>
  <w:style w:type="paragraph" w:customStyle="1" w:styleId="7723F7F3DAA1467B9D5A971AB4C4098F">
    <w:name w:val="7723F7F3DAA1467B9D5A971AB4C4098F"/>
    <w:rsid w:val="00793495"/>
    <w:rPr>
      <w:lang w:val="en-CA" w:eastAsia="en-CA"/>
    </w:rPr>
  </w:style>
  <w:style w:type="paragraph" w:customStyle="1" w:styleId="0022F1874DB446B8BAB58CF2923E1FD9">
    <w:name w:val="0022F1874DB446B8BAB58CF2923E1FD9"/>
    <w:rsid w:val="00793495"/>
    <w:rPr>
      <w:lang w:val="en-CA" w:eastAsia="en-CA"/>
    </w:rPr>
  </w:style>
  <w:style w:type="paragraph" w:customStyle="1" w:styleId="BE35177F69AB48F59B902DC611B30D71">
    <w:name w:val="BE35177F69AB48F59B902DC611B30D71"/>
    <w:rsid w:val="00793495"/>
    <w:rPr>
      <w:lang w:val="en-CA" w:eastAsia="en-CA"/>
    </w:rPr>
  </w:style>
  <w:style w:type="paragraph" w:customStyle="1" w:styleId="31A017450B7E4BD38B6B67ED2B1D477F">
    <w:name w:val="31A017450B7E4BD38B6B67ED2B1D477F"/>
    <w:rsid w:val="00793495"/>
    <w:rPr>
      <w:lang w:val="en-CA" w:eastAsia="en-CA"/>
    </w:rPr>
  </w:style>
  <w:style w:type="paragraph" w:customStyle="1" w:styleId="F8F65AE2BB414A4CBD8B7E685FAE8E95">
    <w:name w:val="F8F65AE2BB414A4CBD8B7E685FAE8E95"/>
    <w:rsid w:val="00793495"/>
    <w:rPr>
      <w:lang w:val="en-CA" w:eastAsia="en-CA"/>
    </w:rPr>
  </w:style>
  <w:style w:type="paragraph" w:customStyle="1" w:styleId="3F809C79AF38404B8119CB3CF39028B0">
    <w:name w:val="3F809C79AF38404B8119CB3CF39028B0"/>
    <w:rsid w:val="00793495"/>
    <w:rPr>
      <w:lang w:val="en-CA" w:eastAsia="en-CA"/>
    </w:rPr>
  </w:style>
  <w:style w:type="paragraph" w:customStyle="1" w:styleId="45E82851D33E42459C8412483651512C">
    <w:name w:val="45E82851D33E42459C8412483651512C"/>
    <w:rsid w:val="00793495"/>
    <w:rPr>
      <w:lang w:val="en-CA" w:eastAsia="en-CA"/>
    </w:rPr>
  </w:style>
  <w:style w:type="paragraph" w:customStyle="1" w:styleId="03D6CE877A264368BF4B4BAD350055FA">
    <w:name w:val="03D6CE877A264368BF4B4BAD350055FA"/>
    <w:rsid w:val="00793495"/>
    <w:rPr>
      <w:lang w:val="en-CA" w:eastAsia="en-CA"/>
    </w:rPr>
  </w:style>
  <w:style w:type="paragraph" w:customStyle="1" w:styleId="1DBCF2CBE0334C0DA85A3FDFF4EA33AE">
    <w:name w:val="1DBCF2CBE0334C0DA85A3FDFF4EA33AE"/>
    <w:rsid w:val="00793495"/>
    <w:rPr>
      <w:lang w:val="en-CA" w:eastAsia="en-CA"/>
    </w:rPr>
  </w:style>
  <w:style w:type="paragraph" w:customStyle="1" w:styleId="29295E3B8A244196A7244F0CF66D602A">
    <w:name w:val="29295E3B8A244196A7244F0CF66D602A"/>
    <w:rsid w:val="00793495"/>
    <w:rPr>
      <w:lang w:val="en-CA" w:eastAsia="en-CA"/>
    </w:rPr>
  </w:style>
  <w:style w:type="paragraph" w:customStyle="1" w:styleId="9E73804467A141ADA832FA8F2A533778">
    <w:name w:val="9E73804467A141ADA832FA8F2A533778"/>
    <w:rsid w:val="00793495"/>
    <w:rPr>
      <w:lang w:val="en-CA" w:eastAsia="en-CA"/>
    </w:rPr>
  </w:style>
  <w:style w:type="paragraph" w:customStyle="1" w:styleId="DBC20585DFE3442D97B8764A4C6FB677">
    <w:name w:val="DBC20585DFE3442D97B8764A4C6FB677"/>
    <w:rsid w:val="00793495"/>
    <w:rPr>
      <w:lang w:val="en-CA" w:eastAsia="en-CA"/>
    </w:rPr>
  </w:style>
  <w:style w:type="paragraph" w:customStyle="1" w:styleId="54685FE865EB465B9D418E512A220583">
    <w:name w:val="54685FE865EB465B9D418E512A220583"/>
    <w:rsid w:val="00793495"/>
    <w:rPr>
      <w:lang w:val="en-CA" w:eastAsia="en-CA"/>
    </w:rPr>
  </w:style>
  <w:style w:type="paragraph" w:customStyle="1" w:styleId="8A766986F8B44C62B02A6EAB98EFA3D9">
    <w:name w:val="8A766986F8B44C62B02A6EAB98EFA3D9"/>
    <w:rsid w:val="00793495"/>
    <w:rPr>
      <w:lang w:val="en-CA" w:eastAsia="en-CA"/>
    </w:rPr>
  </w:style>
  <w:style w:type="paragraph" w:customStyle="1" w:styleId="71F70CC1D6014CFA97522CD9914247C0">
    <w:name w:val="71F70CC1D6014CFA97522CD9914247C0"/>
    <w:rsid w:val="00793495"/>
    <w:rPr>
      <w:lang w:val="en-CA" w:eastAsia="en-CA"/>
    </w:rPr>
  </w:style>
  <w:style w:type="paragraph" w:customStyle="1" w:styleId="017C9D61A2B24970A48E0BBBC2B2DBFB">
    <w:name w:val="017C9D61A2B24970A48E0BBBC2B2DBFB"/>
    <w:rsid w:val="00793495"/>
    <w:rPr>
      <w:lang w:val="en-CA" w:eastAsia="en-CA"/>
    </w:rPr>
  </w:style>
  <w:style w:type="paragraph" w:customStyle="1" w:styleId="6EA71CA0FAD6437E8F66B6466D1C3D74">
    <w:name w:val="6EA71CA0FAD6437E8F66B6466D1C3D74"/>
    <w:rsid w:val="00793495"/>
    <w:rPr>
      <w:lang w:val="en-CA" w:eastAsia="en-CA"/>
    </w:rPr>
  </w:style>
  <w:style w:type="paragraph" w:customStyle="1" w:styleId="DBA55A3A833C4ACB9793DDE480EED7C1">
    <w:name w:val="DBA55A3A833C4ACB9793DDE480EED7C1"/>
    <w:rsid w:val="00793495"/>
    <w:rPr>
      <w:lang w:val="en-CA" w:eastAsia="en-CA"/>
    </w:rPr>
  </w:style>
  <w:style w:type="paragraph" w:customStyle="1" w:styleId="129C3FB43EE944C4A415CD8231D7D452">
    <w:name w:val="129C3FB43EE944C4A415CD8231D7D452"/>
    <w:rsid w:val="00793495"/>
    <w:rPr>
      <w:lang w:val="en-CA" w:eastAsia="en-CA"/>
    </w:rPr>
  </w:style>
  <w:style w:type="paragraph" w:customStyle="1" w:styleId="AB31122BA8FE4CF48D99C6760429D9DE">
    <w:name w:val="AB31122BA8FE4CF48D99C6760429D9DE"/>
    <w:rsid w:val="00793495"/>
    <w:rPr>
      <w:lang w:val="en-CA" w:eastAsia="en-CA"/>
    </w:rPr>
  </w:style>
  <w:style w:type="paragraph" w:customStyle="1" w:styleId="8ABE615B450C4EB7B3BB99A436671195">
    <w:name w:val="8ABE615B450C4EB7B3BB99A436671195"/>
    <w:rsid w:val="00793495"/>
    <w:rPr>
      <w:lang w:val="en-CA" w:eastAsia="en-CA"/>
    </w:rPr>
  </w:style>
  <w:style w:type="paragraph" w:customStyle="1" w:styleId="C63BC9839C3A45358F5893F26593A63F">
    <w:name w:val="C63BC9839C3A45358F5893F26593A63F"/>
    <w:rsid w:val="00793495"/>
    <w:rPr>
      <w:lang w:val="en-CA" w:eastAsia="en-CA"/>
    </w:rPr>
  </w:style>
  <w:style w:type="paragraph" w:customStyle="1" w:styleId="85A0534470C8470989FAACECEF3EC441">
    <w:name w:val="85A0534470C8470989FAACECEF3EC441"/>
    <w:rsid w:val="00793495"/>
    <w:rPr>
      <w:lang w:val="en-CA" w:eastAsia="en-CA"/>
    </w:rPr>
  </w:style>
  <w:style w:type="paragraph" w:customStyle="1" w:styleId="2E18CFE2D8F34531B699E5FEDDB06C7F">
    <w:name w:val="2E18CFE2D8F34531B699E5FEDDB06C7F"/>
    <w:rsid w:val="00793495"/>
    <w:rPr>
      <w:lang w:val="en-CA" w:eastAsia="en-CA"/>
    </w:rPr>
  </w:style>
  <w:style w:type="paragraph" w:customStyle="1" w:styleId="8BF501A114FE4A67B034CF51ABC6A49F">
    <w:name w:val="8BF501A114FE4A67B034CF51ABC6A49F"/>
    <w:rsid w:val="00793495"/>
    <w:rPr>
      <w:lang w:val="en-CA" w:eastAsia="en-CA"/>
    </w:rPr>
  </w:style>
  <w:style w:type="paragraph" w:customStyle="1" w:styleId="33AFB148ACE64A5CA0730072A0C29AE2">
    <w:name w:val="33AFB148ACE64A5CA0730072A0C29AE2"/>
    <w:rsid w:val="00793495"/>
    <w:rPr>
      <w:lang w:val="en-CA" w:eastAsia="en-CA"/>
    </w:rPr>
  </w:style>
  <w:style w:type="paragraph" w:customStyle="1" w:styleId="9D5940938C554A2F8892A4847BAEC11D">
    <w:name w:val="9D5940938C554A2F8892A4847BAEC11D"/>
    <w:rsid w:val="00793495"/>
    <w:rPr>
      <w:lang w:val="en-CA" w:eastAsia="en-CA"/>
    </w:rPr>
  </w:style>
  <w:style w:type="paragraph" w:customStyle="1" w:styleId="CEAF89E089C44D14B836ADED6F77B777">
    <w:name w:val="CEAF89E089C44D14B836ADED6F77B777"/>
    <w:rsid w:val="00793495"/>
    <w:rPr>
      <w:lang w:val="en-CA" w:eastAsia="en-CA"/>
    </w:rPr>
  </w:style>
  <w:style w:type="paragraph" w:customStyle="1" w:styleId="2D7D7F8184BB40428DB7C39938DE2402">
    <w:name w:val="2D7D7F8184BB40428DB7C39938DE2402"/>
    <w:rsid w:val="00793495"/>
    <w:rPr>
      <w:lang w:val="en-CA" w:eastAsia="en-CA"/>
    </w:rPr>
  </w:style>
  <w:style w:type="paragraph" w:customStyle="1" w:styleId="6405A8C24CD54098B322DBF548783F5C">
    <w:name w:val="6405A8C24CD54098B322DBF548783F5C"/>
    <w:rsid w:val="00793495"/>
    <w:rPr>
      <w:lang w:val="en-CA" w:eastAsia="en-CA"/>
    </w:rPr>
  </w:style>
  <w:style w:type="paragraph" w:customStyle="1" w:styleId="6ABCB668E0EE43658C6110F28AFED103">
    <w:name w:val="6ABCB668E0EE43658C6110F28AFED103"/>
    <w:rsid w:val="00793495"/>
    <w:rPr>
      <w:lang w:val="en-CA" w:eastAsia="en-CA"/>
    </w:rPr>
  </w:style>
  <w:style w:type="paragraph" w:customStyle="1" w:styleId="32F0C4CA26AC48099467687FBFF633DB">
    <w:name w:val="32F0C4CA26AC48099467687FBFF633DB"/>
    <w:rsid w:val="00793495"/>
    <w:rPr>
      <w:lang w:val="en-CA" w:eastAsia="en-CA"/>
    </w:rPr>
  </w:style>
  <w:style w:type="paragraph" w:customStyle="1" w:styleId="C4CFC66C87F84B4FB0423FE6B4406D2A">
    <w:name w:val="C4CFC66C87F84B4FB0423FE6B4406D2A"/>
    <w:rsid w:val="00793495"/>
    <w:rPr>
      <w:lang w:val="en-CA" w:eastAsia="en-CA"/>
    </w:rPr>
  </w:style>
  <w:style w:type="paragraph" w:customStyle="1" w:styleId="26517C50A1544ADEA0F4B20766EFC3A5">
    <w:name w:val="26517C50A1544ADEA0F4B20766EFC3A5"/>
    <w:rsid w:val="00793495"/>
    <w:rPr>
      <w:lang w:val="en-CA" w:eastAsia="en-CA"/>
    </w:rPr>
  </w:style>
  <w:style w:type="paragraph" w:customStyle="1" w:styleId="7A16B43E9307495C8DFF191D3934BD29">
    <w:name w:val="7A16B43E9307495C8DFF191D3934BD29"/>
    <w:rsid w:val="00793495"/>
    <w:rPr>
      <w:lang w:val="en-CA" w:eastAsia="en-CA"/>
    </w:rPr>
  </w:style>
  <w:style w:type="paragraph" w:customStyle="1" w:styleId="F30A9A8CF01447A6BBDDCD73A3424728">
    <w:name w:val="F30A9A8CF01447A6BBDDCD73A3424728"/>
    <w:rsid w:val="00793495"/>
    <w:rPr>
      <w:lang w:val="en-CA" w:eastAsia="en-CA"/>
    </w:rPr>
  </w:style>
  <w:style w:type="paragraph" w:customStyle="1" w:styleId="55D747F0FB1F4CC2A3D0413989280E77">
    <w:name w:val="55D747F0FB1F4CC2A3D0413989280E77"/>
    <w:rsid w:val="00793495"/>
    <w:rPr>
      <w:lang w:val="en-CA" w:eastAsia="en-CA"/>
    </w:rPr>
  </w:style>
  <w:style w:type="paragraph" w:customStyle="1" w:styleId="B42AA0A7F9A548AF96E3B730A0CB9C2E">
    <w:name w:val="B42AA0A7F9A548AF96E3B730A0CB9C2E"/>
    <w:rsid w:val="00793495"/>
    <w:rPr>
      <w:lang w:val="en-CA" w:eastAsia="en-CA"/>
    </w:rPr>
  </w:style>
  <w:style w:type="paragraph" w:customStyle="1" w:styleId="77CA52E56D1449FEB4B9F91B1A4D032C">
    <w:name w:val="77CA52E56D1449FEB4B9F91B1A4D032C"/>
    <w:rsid w:val="00793495"/>
    <w:rPr>
      <w:lang w:val="en-CA" w:eastAsia="en-CA"/>
    </w:rPr>
  </w:style>
  <w:style w:type="paragraph" w:customStyle="1" w:styleId="99C43E05E8E04D3FBE08A63C92CCFF7D">
    <w:name w:val="99C43E05E8E04D3FBE08A63C92CCFF7D"/>
    <w:rsid w:val="00793495"/>
    <w:rPr>
      <w:lang w:val="en-CA" w:eastAsia="en-CA"/>
    </w:rPr>
  </w:style>
  <w:style w:type="paragraph" w:customStyle="1" w:styleId="422A234CC9A04F3DB3249D3CCDDCA40A">
    <w:name w:val="422A234CC9A04F3DB3249D3CCDDCA40A"/>
    <w:rsid w:val="00793495"/>
    <w:rPr>
      <w:lang w:val="en-CA" w:eastAsia="en-CA"/>
    </w:rPr>
  </w:style>
  <w:style w:type="paragraph" w:customStyle="1" w:styleId="5D3DE6E701A743C48AF7BB3BAD81ACEA">
    <w:name w:val="5D3DE6E701A743C48AF7BB3BAD81ACEA"/>
    <w:rsid w:val="00793495"/>
    <w:rPr>
      <w:lang w:val="en-CA" w:eastAsia="en-CA"/>
    </w:rPr>
  </w:style>
  <w:style w:type="paragraph" w:customStyle="1" w:styleId="A770591B59674372BACF0030C57ABDC9">
    <w:name w:val="A770591B59674372BACF0030C57ABDC9"/>
    <w:rsid w:val="00793495"/>
    <w:rPr>
      <w:lang w:val="en-CA" w:eastAsia="en-CA"/>
    </w:rPr>
  </w:style>
  <w:style w:type="paragraph" w:customStyle="1" w:styleId="2F361AEB1BC842F6B6BB39051023D743">
    <w:name w:val="2F361AEB1BC842F6B6BB39051023D743"/>
    <w:rsid w:val="00793495"/>
    <w:rPr>
      <w:lang w:val="en-CA" w:eastAsia="en-CA"/>
    </w:rPr>
  </w:style>
  <w:style w:type="paragraph" w:customStyle="1" w:styleId="9982AF3CCB054E65BA18F610BD601899">
    <w:name w:val="9982AF3CCB054E65BA18F610BD601899"/>
    <w:rsid w:val="00793495"/>
    <w:rPr>
      <w:lang w:val="en-CA" w:eastAsia="en-CA"/>
    </w:rPr>
  </w:style>
  <w:style w:type="paragraph" w:customStyle="1" w:styleId="92D2063D061844EA9858556AF530BB42">
    <w:name w:val="92D2063D061844EA9858556AF530BB42"/>
    <w:rsid w:val="00793495"/>
    <w:rPr>
      <w:lang w:val="en-CA" w:eastAsia="en-CA"/>
    </w:rPr>
  </w:style>
  <w:style w:type="paragraph" w:customStyle="1" w:styleId="19C8B74EC8254D54AE9915C2E8EF9E54">
    <w:name w:val="19C8B74EC8254D54AE9915C2E8EF9E54"/>
    <w:rsid w:val="00793495"/>
    <w:rPr>
      <w:lang w:val="en-CA" w:eastAsia="en-CA"/>
    </w:rPr>
  </w:style>
  <w:style w:type="paragraph" w:customStyle="1" w:styleId="68360EE3E02C4A9CB9B0A9F314C68186">
    <w:name w:val="68360EE3E02C4A9CB9B0A9F314C68186"/>
    <w:rsid w:val="00793495"/>
    <w:rPr>
      <w:lang w:val="en-CA" w:eastAsia="en-CA"/>
    </w:rPr>
  </w:style>
  <w:style w:type="paragraph" w:customStyle="1" w:styleId="1A8A136360AB4152A9661D7044B3522B">
    <w:name w:val="1A8A136360AB4152A9661D7044B3522B"/>
    <w:rsid w:val="00793495"/>
    <w:rPr>
      <w:lang w:val="en-CA" w:eastAsia="en-CA"/>
    </w:rPr>
  </w:style>
  <w:style w:type="paragraph" w:customStyle="1" w:styleId="8DD036B2DCD4417B98B636569B72F8AE">
    <w:name w:val="8DD036B2DCD4417B98B636569B72F8AE"/>
    <w:rsid w:val="00793495"/>
    <w:rPr>
      <w:lang w:val="en-CA" w:eastAsia="en-CA"/>
    </w:rPr>
  </w:style>
  <w:style w:type="paragraph" w:customStyle="1" w:styleId="D86D4F871254452F808EB5978FCB3931">
    <w:name w:val="D86D4F871254452F808EB5978FCB3931"/>
    <w:rsid w:val="00793495"/>
    <w:rPr>
      <w:lang w:val="en-CA" w:eastAsia="en-CA"/>
    </w:rPr>
  </w:style>
  <w:style w:type="paragraph" w:customStyle="1" w:styleId="3E9E0B74069F4F13857B8A6B4FFD6FD4">
    <w:name w:val="3E9E0B74069F4F13857B8A6B4FFD6FD4"/>
    <w:rsid w:val="00793495"/>
    <w:rPr>
      <w:lang w:val="en-CA" w:eastAsia="en-CA"/>
    </w:rPr>
  </w:style>
  <w:style w:type="paragraph" w:customStyle="1" w:styleId="DAAD53A4E9E04B4B8C008676C77C5A39">
    <w:name w:val="DAAD53A4E9E04B4B8C008676C77C5A39"/>
    <w:rsid w:val="00793495"/>
    <w:rPr>
      <w:lang w:val="en-CA" w:eastAsia="en-CA"/>
    </w:rPr>
  </w:style>
  <w:style w:type="paragraph" w:customStyle="1" w:styleId="626CCCD5249A44D49B4EE501FD9DF132">
    <w:name w:val="626CCCD5249A44D49B4EE501FD9DF132"/>
    <w:rsid w:val="00793495"/>
    <w:rPr>
      <w:lang w:val="en-CA" w:eastAsia="en-CA"/>
    </w:rPr>
  </w:style>
  <w:style w:type="paragraph" w:customStyle="1" w:styleId="FEDB9C5D24EE4219B0EBF5A45A1B7521">
    <w:name w:val="FEDB9C5D24EE4219B0EBF5A45A1B7521"/>
    <w:rsid w:val="00793495"/>
    <w:rPr>
      <w:lang w:val="en-CA" w:eastAsia="en-CA"/>
    </w:rPr>
  </w:style>
  <w:style w:type="paragraph" w:customStyle="1" w:styleId="6E0066E6A3C749BFA948643B150757F4">
    <w:name w:val="6E0066E6A3C749BFA948643B150757F4"/>
    <w:rsid w:val="00793495"/>
    <w:rPr>
      <w:lang w:val="en-CA" w:eastAsia="en-CA"/>
    </w:rPr>
  </w:style>
  <w:style w:type="paragraph" w:customStyle="1" w:styleId="1406090CA0D14FB3B0F22F3B97DEED57">
    <w:name w:val="1406090CA0D14FB3B0F22F3B97DEED57"/>
    <w:rsid w:val="00793495"/>
    <w:rPr>
      <w:lang w:val="en-CA" w:eastAsia="en-CA"/>
    </w:rPr>
  </w:style>
  <w:style w:type="paragraph" w:customStyle="1" w:styleId="E9106B8560764C308892A15F731D0C20">
    <w:name w:val="E9106B8560764C308892A15F731D0C20"/>
    <w:rsid w:val="00793495"/>
    <w:rPr>
      <w:lang w:val="en-CA" w:eastAsia="en-CA"/>
    </w:rPr>
  </w:style>
  <w:style w:type="paragraph" w:customStyle="1" w:styleId="B899C8682D534AC8B22DE523C1BC8DE3">
    <w:name w:val="B899C8682D534AC8B22DE523C1BC8DE3"/>
    <w:rsid w:val="00793495"/>
    <w:rPr>
      <w:lang w:val="en-CA" w:eastAsia="en-CA"/>
    </w:rPr>
  </w:style>
  <w:style w:type="paragraph" w:customStyle="1" w:styleId="55E6C79776A44C1E923B80CB7F70191A">
    <w:name w:val="55E6C79776A44C1E923B80CB7F70191A"/>
    <w:rsid w:val="00793495"/>
    <w:rPr>
      <w:lang w:val="en-CA" w:eastAsia="en-CA"/>
    </w:rPr>
  </w:style>
  <w:style w:type="paragraph" w:customStyle="1" w:styleId="C7FF7535FA9A4B24B09AE6443D0D9F2D">
    <w:name w:val="C7FF7535FA9A4B24B09AE6443D0D9F2D"/>
    <w:rsid w:val="00793495"/>
    <w:rPr>
      <w:lang w:val="en-CA" w:eastAsia="en-CA"/>
    </w:rPr>
  </w:style>
  <w:style w:type="paragraph" w:customStyle="1" w:styleId="5AB1691BF1AA45A1B9789043AAFF89FB">
    <w:name w:val="5AB1691BF1AA45A1B9789043AAFF89FB"/>
    <w:rsid w:val="00793495"/>
    <w:rPr>
      <w:lang w:val="en-CA" w:eastAsia="en-CA"/>
    </w:rPr>
  </w:style>
  <w:style w:type="paragraph" w:customStyle="1" w:styleId="2A76196E9CC54FC2B8AE18D0ED7AD35A">
    <w:name w:val="2A76196E9CC54FC2B8AE18D0ED7AD35A"/>
    <w:rsid w:val="00793495"/>
    <w:rPr>
      <w:lang w:val="en-CA" w:eastAsia="en-CA"/>
    </w:rPr>
  </w:style>
  <w:style w:type="paragraph" w:customStyle="1" w:styleId="AA6DE37842D347CFA2E6480D098D2AC9">
    <w:name w:val="AA6DE37842D347CFA2E6480D098D2AC9"/>
    <w:rsid w:val="00793495"/>
    <w:rPr>
      <w:lang w:val="en-CA" w:eastAsia="en-CA"/>
    </w:rPr>
  </w:style>
  <w:style w:type="paragraph" w:customStyle="1" w:styleId="5EA8D77C6F124B70AB954A8C0FE522D2">
    <w:name w:val="5EA8D77C6F124B70AB954A8C0FE522D2"/>
    <w:rsid w:val="00793495"/>
    <w:rPr>
      <w:lang w:val="en-CA" w:eastAsia="en-CA"/>
    </w:rPr>
  </w:style>
  <w:style w:type="paragraph" w:customStyle="1" w:styleId="98803B9924104E2085C17C0519D4001E">
    <w:name w:val="98803B9924104E2085C17C0519D4001E"/>
    <w:rsid w:val="00793495"/>
    <w:rPr>
      <w:lang w:val="en-CA" w:eastAsia="en-CA"/>
    </w:rPr>
  </w:style>
  <w:style w:type="paragraph" w:customStyle="1" w:styleId="3770059E256147E38A83E3603386A0DD">
    <w:name w:val="3770059E256147E38A83E3603386A0DD"/>
    <w:rsid w:val="00793495"/>
    <w:rPr>
      <w:lang w:val="en-CA" w:eastAsia="en-CA"/>
    </w:rPr>
  </w:style>
  <w:style w:type="paragraph" w:customStyle="1" w:styleId="08C8C24DD0B442248543E40260F52AF6">
    <w:name w:val="08C8C24DD0B442248543E40260F52AF6"/>
    <w:rsid w:val="00793495"/>
    <w:rPr>
      <w:lang w:val="en-CA" w:eastAsia="en-CA"/>
    </w:rPr>
  </w:style>
  <w:style w:type="paragraph" w:customStyle="1" w:styleId="7C23EF3DB98B4EB88F731931E3BEA56A">
    <w:name w:val="7C23EF3DB98B4EB88F731931E3BEA56A"/>
    <w:rsid w:val="00793495"/>
    <w:rPr>
      <w:lang w:val="en-CA" w:eastAsia="en-CA"/>
    </w:rPr>
  </w:style>
  <w:style w:type="paragraph" w:customStyle="1" w:styleId="36761154C2244F598D8108B1B68ADE94">
    <w:name w:val="36761154C2244F598D8108B1B68ADE94"/>
    <w:rsid w:val="00793495"/>
    <w:rPr>
      <w:lang w:val="en-CA" w:eastAsia="en-CA"/>
    </w:rPr>
  </w:style>
  <w:style w:type="paragraph" w:customStyle="1" w:styleId="E845E23D21124D5483C780C512D9261B">
    <w:name w:val="E845E23D21124D5483C780C512D9261B"/>
    <w:rsid w:val="00793495"/>
    <w:rPr>
      <w:lang w:val="en-CA" w:eastAsia="en-CA"/>
    </w:rPr>
  </w:style>
  <w:style w:type="paragraph" w:customStyle="1" w:styleId="1AC787B4EF2346529C5918B3B5A75339">
    <w:name w:val="1AC787B4EF2346529C5918B3B5A75339"/>
    <w:rsid w:val="00793495"/>
    <w:rPr>
      <w:lang w:val="en-CA" w:eastAsia="en-CA"/>
    </w:rPr>
  </w:style>
  <w:style w:type="paragraph" w:customStyle="1" w:styleId="7F93F6FB74A04E33BA77405316E6A70E">
    <w:name w:val="7F93F6FB74A04E33BA77405316E6A70E"/>
    <w:rsid w:val="00793495"/>
    <w:rPr>
      <w:lang w:val="en-CA" w:eastAsia="en-CA"/>
    </w:rPr>
  </w:style>
  <w:style w:type="paragraph" w:customStyle="1" w:styleId="9CC1590B8A934AC4AF5BDABFFD4216D7">
    <w:name w:val="9CC1590B8A934AC4AF5BDABFFD4216D7"/>
    <w:rsid w:val="00793495"/>
    <w:rPr>
      <w:lang w:val="en-CA" w:eastAsia="en-CA"/>
    </w:rPr>
  </w:style>
  <w:style w:type="paragraph" w:customStyle="1" w:styleId="0562EE9F7AB34DA8A2BCEFF2AB65F6A2">
    <w:name w:val="0562EE9F7AB34DA8A2BCEFF2AB65F6A2"/>
    <w:rsid w:val="00793495"/>
    <w:rPr>
      <w:lang w:val="en-CA" w:eastAsia="en-CA"/>
    </w:rPr>
  </w:style>
  <w:style w:type="paragraph" w:customStyle="1" w:styleId="B5A5F7E1B140434E95D44EF5BBFA9F7D">
    <w:name w:val="B5A5F7E1B140434E95D44EF5BBFA9F7D"/>
    <w:rsid w:val="00793495"/>
    <w:rPr>
      <w:lang w:val="en-CA" w:eastAsia="en-CA"/>
    </w:rPr>
  </w:style>
  <w:style w:type="paragraph" w:customStyle="1" w:styleId="890A7CB1281245FBA2DC9EE4D8A5D644">
    <w:name w:val="890A7CB1281245FBA2DC9EE4D8A5D644"/>
    <w:rsid w:val="00793495"/>
    <w:rPr>
      <w:lang w:val="en-CA" w:eastAsia="en-CA"/>
    </w:rPr>
  </w:style>
  <w:style w:type="paragraph" w:customStyle="1" w:styleId="62A656ECEC5944E9A7993EFF465D19BE">
    <w:name w:val="62A656ECEC5944E9A7993EFF465D19BE"/>
    <w:rsid w:val="00793495"/>
    <w:rPr>
      <w:lang w:val="en-CA" w:eastAsia="en-CA"/>
    </w:rPr>
  </w:style>
  <w:style w:type="paragraph" w:customStyle="1" w:styleId="DB59932979244944891EC088C6F5468D">
    <w:name w:val="DB59932979244944891EC088C6F5468D"/>
    <w:rsid w:val="00793495"/>
    <w:rPr>
      <w:lang w:val="en-CA" w:eastAsia="en-CA"/>
    </w:rPr>
  </w:style>
  <w:style w:type="paragraph" w:customStyle="1" w:styleId="E7CDB989D742491ABE758692864F17E9">
    <w:name w:val="E7CDB989D742491ABE758692864F17E9"/>
    <w:rsid w:val="00793495"/>
    <w:rPr>
      <w:lang w:val="en-CA" w:eastAsia="en-CA"/>
    </w:rPr>
  </w:style>
  <w:style w:type="paragraph" w:customStyle="1" w:styleId="9BF50B162C5349B0B2C56809195D0EF5">
    <w:name w:val="9BF50B162C5349B0B2C56809195D0EF5"/>
    <w:rsid w:val="00793495"/>
    <w:rPr>
      <w:lang w:val="en-CA" w:eastAsia="en-CA"/>
    </w:rPr>
  </w:style>
  <w:style w:type="paragraph" w:customStyle="1" w:styleId="BE9B3A62A2A94EE3B1E0156EBD534922">
    <w:name w:val="BE9B3A62A2A94EE3B1E0156EBD534922"/>
    <w:rsid w:val="00793495"/>
    <w:rPr>
      <w:lang w:val="en-CA" w:eastAsia="en-CA"/>
    </w:rPr>
  </w:style>
  <w:style w:type="paragraph" w:customStyle="1" w:styleId="C4B40F753DDD42808EEC76C447FDC19F">
    <w:name w:val="C4B40F753DDD42808EEC76C447FDC19F"/>
    <w:rsid w:val="00793495"/>
    <w:rPr>
      <w:lang w:val="en-CA" w:eastAsia="en-CA"/>
    </w:rPr>
  </w:style>
  <w:style w:type="paragraph" w:customStyle="1" w:styleId="F277EDD15BED4337BE8DB239A9F4DFB8">
    <w:name w:val="F277EDD15BED4337BE8DB239A9F4DFB8"/>
    <w:rsid w:val="00793495"/>
    <w:rPr>
      <w:lang w:val="en-CA" w:eastAsia="en-CA"/>
    </w:rPr>
  </w:style>
  <w:style w:type="paragraph" w:customStyle="1" w:styleId="A6804F4171FA4F70806BC8DF68E7EE27">
    <w:name w:val="A6804F4171FA4F70806BC8DF68E7EE27"/>
    <w:rsid w:val="00793495"/>
    <w:rPr>
      <w:lang w:val="en-CA" w:eastAsia="en-CA"/>
    </w:rPr>
  </w:style>
  <w:style w:type="paragraph" w:customStyle="1" w:styleId="93CDF6A197674B179B7C49461301AD1E">
    <w:name w:val="93CDF6A197674B179B7C49461301AD1E"/>
    <w:rsid w:val="00793495"/>
    <w:rPr>
      <w:lang w:val="en-CA" w:eastAsia="en-CA"/>
    </w:rPr>
  </w:style>
  <w:style w:type="paragraph" w:customStyle="1" w:styleId="C3DDCE90E2B34403AEB5E1AE1111F26F">
    <w:name w:val="C3DDCE90E2B34403AEB5E1AE1111F26F"/>
    <w:rsid w:val="00793495"/>
    <w:rPr>
      <w:lang w:val="en-CA" w:eastAsia="en-CA"/>
    </w:rPr>
  </w:style>
  <w:style w:type="paragraph" w:customStyle="1" w:styleId="50637BF3ECC14BC08E179BD9D479D93B">
    <w:name w:val="50637BF3ECC14BC08E179BD9D479D93B"/>
    <w:rsid w:val="00793495"/>
    <w:rPr>
      <w:lang w:val="en-CA" w:eastAsia="en-CA"/>
    </w:rPr>
  </w:style>
  <w:style w:type="paragraph" w:customStyle="1" w:styleId="BC0D7936F03A41589CB7E83D409DD52E">
    <w:name w:val="BC0D7936F03A41589CB7E83D409DD52E"/>
    <w:rsid w:val="00793495"/>
    <w:rPr>
      <w:lang w:val="en-CA" w:eastAsia="en-CA"/>
    </w:rPr>
  </w:style>
  <w:style w:type="paragraph" w:customStyle="1" w:styleId="899B3E82E16A4EE4805EBDFBF09C5255">
    <w:name w:val="899B3E82E16A4EE4805EBDFBF09C5255"/>
    <w:rsid w:val="00793495"/>
    <w:rPr>
      <w:lang w:val="en-CA" w:eastAsia="en-CA"/>
    </w:rPr>
  </w:style>
  <w:style w:type="paragraph" w:customStyle="1" w:styleId="7B968944EAAA42A28429035391381E07">
    <w:name w:val="7B968944EAAA42A28429035391381E07"/>
    <w:rsid w:val="00793495"/>
    <w:rPr>
      <w:lang w:val="en-CA" w:eastAsia="en-CA"/>
    </w:rPr>
  </w:style>
  <w:style w:type="paragraph" w:customStyle="1" w:styleId="6CFF7B93CFB8452D9BBA75A7A3471E9C">
    <w:name w:val="6CFF7B93CFB8452D9BBA75A7A3471E9C"/>
    <w:rsid w:val="00793495"/>
    <w:rPr>
      <w:lang w:val="en-CA" w:eastAsia="en-CA"/>
    </w:rPr>
  </w:style>
  <w:style w:type="paragraph" w:customStyle="1" w:styleId="5ABE1530D94746E18ED9A5CB059C39B0">
    <w:name w:val="5ABE1530D94746E18ED9A5CB059C39B0"/>
    <w:rsid w:val="00793495"/>
    <w:rPr>
      <w:lang w:val="en-CA" w:eastAsia="en-CA"/>
    </w:rPr>
  </w:style>
  <w:style w:type="paragraph" w:customStyle="1" w:styleId="FF702712B67B454DB60DE24763844B7E">
    <w:name w:val="FF702712B67B454DB60DE24763844B7E"/>
    <w:rsid w:val="00793495"/>
    <w:rPr>
      <w:lang w:val="en-CA" w:eastAsia="en-CA"/>
    </w:rPr>
  </w:style>
  <w:style w:type="paragraph" w:customStyle="1" w:styleId="BA7E38126B9D49228F04623AD1D10408">
    <w:name w:val="BA7E38126B9D49228F04623AD1D10408"/>
    <w:rsid w:val="00793495"/>
    <w:rPr>
      <w:lang w:val="en-CA" w:eastAsia="en-CA"/>
    </w:rPr>
  </w:style>
  <w:style w:type="paragraph" w:customStyle="1" w:styleId="8DDFAE0ADE6E4377A36701EF5B319BA3">
    <w:name w:val="8DDFAE0ADE6E4377A36701EF5B319BA3"/>
    <w:rsid w:val="00793495"/>
    <w:rPr>
      <w:lang w:val="en-CA" w:eastAsia="en-CA"/>
    </w:rPr>
  </w:style>
  <w:style w:type="paragraph" w:customStyle="1" w:styleId="879EAF1765E74E24BBDADCF61502A4AC">
    <w:name w:val="879EAF1765E74E24BBDADCF61502A4AC"/>
    <w:rsid w:val="00793495"/>
    <w:rPr>
      <w:lang w:val="en-CA" w:eastAsia="en-CA"/>
    </w:rPr>
  </w:style>
  <w:style w:type="paragraph" w:customStyle="1" w:styleId="CA7FA8F4CF57464187B8C8F439C6560D">
    <w:name w:val="CA7FA8F4CF57464187B8C8F439C6560D"/>
    <w:rsid w:val="00793495"/>
    <w:rPr>
      <w:lang w:val="en-CA" w:eastAsia="en-CA"/>
    </w:rPr>
  </w:style>
  <w:style w:type="paragraph" w:customStyle="1" w:styleId="B5EC039B946B4DA79F0900AA21E932EC">
    <w:name w:val="B5EC039B946B4DA79F0900AA21E932EC"/>
    <w:rsid w:val="00793495"/>
    <w:rPr>
      <w:lang w:val="en-CA" w:eastAsia="en-CA"/>
    </w:rPr>
  </w:style>
  <w:style w:type="paragraph" w:customStyle="1" w:styleId="798506D19D144648AA6F5F38B4D5D8AA">
    <w:name w:val="798506D19D144648AA6F5F38B4D5D8AA"/>
    <w:rsid w:val="00793495"/>
    <w:rPr>
      <w:lang w:val="en-CA" w:eastAsia="en-CA"/>
    </w:rPr>
  </w:style>
  <w:style w:type="paragraph" w:customStyle="1" w:styleId="3DB1CB5A0D3A428DABA955D8ADAF459A">
    <w:name w:val="3DB1CB5A0D3A428DABA955D8ADAF459A"/>
    <w:rsid w:val="00793495"/>
    <w:rPr>
      <w:lang w:val="en-CA" w:eastAsia="en-CA"/>
    </w:rPr>
  </w:style>
  <w:style w:type="paragraph" w:customStyle="1" w:styleId="25C15933BA5447138449CD0B0BE3545C">
    <w:name w:val="25C15933BA5447138449CD0B0BE3545C"/>
    <w:rsid w:val="00793495"/>
    <w:rPr>
      <w:lang w:val="en-CA" w:eastAsia="en-CA"/>
    </w:rPr>
  </w:style>
  <w:style w:type="paragraph" w:customStyle="1" w:styleId="C9AA14FFBFCF427E851B4DF3D2A8B4E3">
    <w:name w:val="C9AA14FFBFCF427E851B4DF3D2A8B4E3"/>
    <w:rsid w:val="00793495"/>
    <w:rPr>
      <w:lang w:val="en-CA" w:eastAsia="en-CA"/>
    </w:rPr>
  </w:style>
  <w:style w:type="paragraph" w:customStyle="1" w:styleId="3BFBE51D60134FDFA899BAA92796E615">
    <w:name w:val="3BFBE51D60134FDFA899BAA92796E615"/>
    <w:rsid w:val="00793495"/>
    <w:rPr>
      <w:lang w:val="en-CA" w:eastAsia="en-CA"/>
    </w:rPr>
  </w:style>
  <w:style w:type="paragraph" w:customStyle="1" w:styleId="2E06DF6CDDA047798287F394BCC09E6A">
    <w:name w:val="2E06DF6CDDA047798287F394BCC09E6A"/>
    <w:rsid w:val="00793495"/>
    <w:rPr>
      <w:lang w:val="en-CA" w:eastAsia="en-CA"/>
    </w:rPr>
  </w:style>
  <w:style w:type="paragraph" w:customStyle="1" w:styleId="458A8025F4DC4359B9DD99AEBF40DA31">
    <w:name w:val="458A8025F4DC4359B9DD99AEBF40DA31"/>
    <w:rsid w:val="00793495"/>
    <w:rPr>
      <w:lang w:val="en-CA" w:eastAsia="en-CA"/>
    </w:rPr>
  </w:style>
  <w:style w:type="paragraph" w:customStyle="1" w:styleId="7D844F9BCA7D4F11B265433D6F02C7E7">
    <w:name w:val="7D844F9BCA7D4F11B265433D6F02C7E7"/>
    <w:rsid w:val="00793495"/>
    <w:rPr>
      <w:lang w:val="en-CA" w:eastAsia="en-CA"/>
    </w:rPr>
  </w:style>
  <w:style w:type="paragraph" w:customStyle="1" w:styleId="2CCB90195CC0479B84D33D6E08692F36">
    <w:name w:val="2CCB90195CC0479B84D33D6E08692F36"/>
    <w:rsid w:val="00793495"/>
    <w:rPr>
      <w:lang w:val="en-CA" w:eastAsia="en-CA"/>
    </w:rPr>
  </w:style>
  <w:style w:type="paragraph" w:customStyle="1" w:styleId="9ED50585380643C8BC4C305941AA0C48">
    <w:name w:val="9ED50585380643C8BC4C305941AA0C48"/>
    <w:rsid w:val="00793495"/>
    <w:rPr>
      <w:lang w:val="en-CA" w:eastAsia="en-CA"/>
    </w:rPr>
  </w:style>
  <w:style w:type="paragraph" w:customStyle="1" w:styleId="0B9E3F0DDCA549E0BE5FDB7A0C99F2F3">
    <w:name w:val="0B9E3F0DDCA549E0BE5FDB7A0C99F2F3"/>
    <w:rsid w:val="00793495"/>
    <w:rPr>
      <w:lang w:val="en-CA" w:eastAsia="en-CA"/>
    </w:rPr>
  </w:style>
  <w:style w:type="paragraph" w:customStyle="1" w:styleId="D135AFF2257E4044BEEFE000D164460E">
    <w:name w:val="D135AFF2257E4044BEEFE000D164460E"/>
    <w:rsid w:val="00793495"/>
    <w:rPr>
      <w:lang w:val="en-CA" w:eastAsia="en-CA"/>
    </w:rPr>
  </w:style>
  <w:style w:type="paragraph" w:customStyle="1" w:styleId="27336E8C26334E60AB0D89D3AC3BBA5D">
    <w:name w:val="27336E8C26334E60AB0D89D3AC3BBA5D"/>
    <w:rsid w:val="00793495"/>
    <w:rPr>
      <w:lang w:val="en-CA" w:eastAsia="en-CA"/>
    </w:rPr>
  </w:style>
  <w:style w:type="paragraph" w:customStyle="1" w:styleId="3162C590465F4A0C80C667EB85987C82">
    <w:name w:val="3162C590465F4A0C80C667EB85987C82"/>
    <w:rsid w:val="00793495"/>
    <w:rPr>
      <w:lang w:val="en-CA" w:eastAsia="en-CA"/>
    </w:rPr>
  </w:style>
  <w:style w:type="paragraph" w:customStyle="1" w:styleId="47FFDE08585B47FA8D2132113BF2AD00">
    <w:name w:val="47FFDE08585B47FA8D2132113BF2AD00"/>
    <w:rsid w:val="00793495"/>
    <w:rPr>
      <w:lang w:val="en-CA" w:eastAsia="en-CA"/>
    </w:rPr>
  </w:style>
  <w:style w:type="paragraph" w:customStyle="1" w:styleId="2345281596394765B53F2CB033C8F39E">
    <w:name w:val="2345281596394765B53F2CB033C8F39E"/>
    <w:rsid w:val="00793495"/>
    <w:rPr>
      <w:lang w:val="en-CA" w:eastAsia="en-CA"/>
    </w:rPr>
  </w:style>
  <w:style w:type="paragraph" w:customStyle="1" w:styleId="0864218F668641A8838030BA2BA7479C">
    <w:name w:val="0864218F668641A8838030BA2BA7479C"/>
    <w:rsid w:val="00793495"/>
    <w:rPr>
      <w:lang w:val="en-CA" w:eastAsia="en-CA"/>
    </w:rPr>
  </w:style>
  <w:style w:type="paragraph" w:customStyle="1" w:styleId="86B42EC350F141698FA09C0C63A8A355">
    <w:name w:val="86B42EC350F141698FA09C0C63A8A355"/>
    <w:rsid w:val="00793495"/>
    <w:rPr>
      <w:lang w:val="en-CA" w:eastAsia="en-CA"/>
    </w:rPr>
  </w:style>
  <w:style w:type="paragraph" w:customStyle="1" w:styleId="F6D1BD96DFDE424894CFDC5DE6CD4FD7">
    <w:name w:val="F6D1BD96DFDE424894CFDC5DE6CD4FD7"/>
    <w:rsid w:val="00793495"/>
    <w:rPr>
      <w:lang w:val="en-CA" w:eastAsia="en-CA"/>
    </w:rPr>
  </w:style>
  <w:style w:type="paragraph" w:customStyle="1" w:styleId="F22074C6B5AF40A1BC4049FAE80E6D9D">
    <w:name w:val="F22074C6B5AF40A1BC4049FAE80E6D9D"/>
    <w:rsid w:val="00793495"/>
    <w:rPr>
      <w:lang w:val="en-CA" w:eastAsia="en-CA"/>
    </w:rPr>
  </w:style>
  <w:style w:type="paragraph" w:customStyle="1" w:styleId="1329B6BB59F44DFFB10438449BE88B07">
    <w:name w:val="1329B6BB59F44DFFB10438449BE88B07"/>
    <w:rsid w:val="00793495"/>
    <w:rPr>
      <w:lang w:val="en-CA" w:eastAsia="en-CA"/>
    </w:rPr>
  </w:style>
  <w:style w:type="paragraph" w:customStyle="1" w:styleId="C91AC134E2464641904AC594D7518A01">
    <w:name w:val="C91AC134E2464641904AC594D7518A01"/>
    <w:rsid w:val="00793495"/>
    <w:rPr>
      <w:lang w:val="en-CA" w:eastAsia="en-CA"/>
    </w:rPr>
  </w:style>
  <w:style w:type="paragraph" w:customStyle="1" w:styleId="15144E2BE1F04A1691E691B662F829B7">
    <w:name w:val="15144E2BE1F04A1691E691B662F829B7"/>
    <w:rsid w:val="00793495"/>
    <w:rPr>
      <w:lang w:val="en-CA" w:eastAsia="en-CA"/>
    </w:rPr>
  </w:style>
  <w:style w:type="paragraph" w:customStyle="1" w:styleId="72A9124794CB492596232792F900D52D">
    <w:name w:val="72A9124794CB492596232792F900D52D"/>
    <w:rsid w:val="00793495"/>
    <w:rPr>
      <w:lang w:val="en-CA" w:eastAsia="en-CA"/>
    </w:rPr>
  </w:style>
  <w:style w:type="paragraph" w:customStyle="1" w:styleId="97A944777AB546ED897F26B8400FAB14">
    <w:name w:val="97A944777AB546ED897F26B8400FAB14"/>
    <w:rsid w:val="00793495"/>
    <w:rPr>
      <w:lang w:val="en-CA" w:eastAsia="en-CA"/>
    </w:rPr>
  </w:style>
  <w:style w:type="paragraph" w:customStyle="1" w:styleId="EA00799EF2DA44C0AF7ED5F7296ACD73">
    <w:name w:val="EA00799EF2DA44C0AF7ED5F7296ACD73"/>
    <w:rsid w:val="00793495"/>
    <w:rPr>
      <w:lang w:val="en-CA" w:eastAsia="en-CA"/>
    </w:rPr>
  </w:style>
  <w:style w:type="paragraph" w:customStyle="1" w:styleId="2BAE08600D634E7886A402E262086B03">
    <w:name w:val="2BAE08600D634E7886A402E262086B03"/>
    <w:rsid w:val="00793495"/>
    <w:rPr>
      <w:lang w:val="en-CA" w:eastAsia="en-CA"/>
    </w:rPr>
  </w:style>
  <w:style w:type="paragraph" w:customStyle="1" w:styleId="76F31AF55EF34B5194CD655BCB0680C5">
    <w:name w:val="76F31AF55EF34B5194CD655BCB0680C5"/>
    <w:rsid w:val="00793495"/>
    <w:rPr>
      <w:lang w:val="en-CA" w:eastAsia="en-CA"/>
    </w:rPr>
  </w:style>
  <w:style w:type="paragraph" w:customStyle="1" w:styleId="0887D1B9EE1E4835B2B89E532F785A32">
    <w:name w:val="0887D1B9EE1E4835B2B89E532F785A32"/>
    <w:rsid w:val="00793495"/>
    <w:rPr>
      <w:lang w:val="en-CA" w:eastAsia="en-CA"/>
    </w:rPr>
  </w:style>
  <w:style w:type="paragraph" w:customStyle="1" w:styleId="50669DD945D74EC6AA390E729C7D16BC">
    <w:name w:val="50669DD945D74EC6AA390E729C7D16BC"/>
    <w:rsid w:val="00793495"/>
    <w:rPr>
      <w:lang w:val="en-CA" w:eastAsia="en-CA"/>
    </w:rPr>
  </w:style>
  <w:style w:type="paragraph" w:customStyle="1" w:styleId="081090D489A54DBC90A9F3D5801233C3">
    <w:name w:val="081090D489A54DBC90A9F3D5801233C3"/>
    <w:rsid w:val="00793495"/>
    <w:rPr>
      <w:lang w:val="en-CA" w:eastAsia="en-CA"/>
    </w:rPr>
  </w:style>
  <w:style w:type="paragraph" w:customStyle="1" w:styleId="D9291E3E4083429CA59C49590556493A">
    <w:name w:val="D9291E3E4083429CA59C49590556493A"/>
    <w:rsid w:val="00793495"/>
    <w:rPr>
      <w:lang w:val="en-CA" w:eastAsia="en-CA"/>
    </w:rPr>
  </w:style>
  <w:style w:type="paragraph" w:customStyle="1" w:styleId="502E282920DD49BEAF2A40E6EA2B22C2">
    <w:name w:val="502E282920DD49BEAF2A40E6EA2B22C2"/>
    <w:rsid w:val="00793495"/>
    <w:rPr>
      <w:lang w:val="en-CA" w:eastAsia="en-CA"/>
    </w:rPr>
  </w:style>
  <w:style w:type="paragraph" w:customStyle="1" w:styleId="058F3FC6B06E4FE8ACD186C5C4849E85">
    <w:name w:val="058F3FC6B06E4FE8ACD186C5C4849E85"/>
    <w:rsid w:val="00793495"/>
    <w:rPr>
      <w:lang w:val="en-CA" w:eastAsia="en-CA"/>
    </w:rPr>
  </w:style>
  <w:style w:type="paragraph" w:customStyle="1" w:styleId="509878E1FCDD4EA59C6DF13F34C7694D">
    <w:name w:val="509878E1FCDD4EA59C6DF13F34C7694D"/>
    <w:rsid w:val="00793495"/>
    <w:rPr>
      <w:lang w:val="en-CA" w:eastAsia="en-CA"/>
    </w:rPr>
  </w:style>
  <w:style w:type="paragraph" w:customStyle="1" w:styleId="E9EE3DA775754D0C9CBB4F05927D8429">
    <w:name w:val="E9EE3DA775754D0C9CBB4F05927D8429"/>
    <w:rsid w:val="00793495"/>
    <w:rPr>
      <w:lang w:val="en-CA" w:eastAsia="en-CA"/>
    </w:rPr>
  </w:style>
  <w:style w:type="paragraph" w:customStyle="1" w:styleId="B59AAB19B5404D3E8173EBEA12C1A654">
    <w:name w:val="B59AAB19B5404D3E8173EBEA12C1A654"/>
    <w:rsid w:val="00793495"/>
    <w:rPr>
      <w:lang w:val="en-CA" w:eastAsia="en-CA"/>
    </w:rPr>
  </w:style>
  <w:style w:type="paragraph" w:customStyle="1" w:styleId="0D292745C5B0442C983ECC961FA984CD">
    <w:name w:val="0D292745C5B0442C983ECC961FA984CD"/>
    <w:rsid w:val="00793495"/>
    <w:rPr>
      <w:lang w:val="en-CA" w:eastAsia="en-CA"/>
    </w:rPr>
  </w:style>
  <w:style w:type="paragraph" w:customStyle="1" w:styleId="1E43A971CA7E4A3095338D18CD18C6AB">
    <w:name w:val="1E43A971CA7E4A3095338D18CD18C6AB"/>
    <w:rsid w:val="00793495"/>
    <w:rPr>
      <w:lang w:val="en-CA" w:eastAsia="en-CA"/>
    </w:rPr>
  </w:style>
  <w:style w:type="paragraph" w:customStyle="1" w:styleId="31FDA001EB2F4B938A445BF6E943F69A">
    <w:name w:val="31FDA001EB2F4B938A445BF6E943F69A"/>
    <w:rsid w:val="00793495"/>
    <w:rPr>
      <w:lang w:val="en-CA" w:eastAsia="en-CA"/>
    </w:rPr>
  </w:style>
  <w:style w:type="paragraph" w:customStyle="1" w:styleId="DB25F18366E9470DA420C8DB45DDFAF9">
    <w:name w:val="DB25F18366E9470DA420C8DB45DDFAF9"/>
    <w:rsid w:val="00793495"/>
    <w:rPr>
      <w:lang w:val="en-CA" w:eastAsia="en-CA"/>
    </w:rPr>
  </w:style>
  <w:style w:type="paragraph" w:customStyle="1" w:styleId="DC3CCC0A63B74188ACD522E7AABE8126">
    <w:name w:val="DC3CCC0A63B74188ACD522E7AABE8126"/>
    <w:rsid w:val="00793495"/>
    <w:rPr>
      <w:lang w:val="en-CA" w:eastAsia="en-CA"/>
    </w:rPr>
  </w:style>
  <w:style w:type="paragraph" w:customStyle="1" w:styleId="F710BFFA9F2B47B4970856C68105AA2F">
    <w:name w:val="F710BFFA9F2B47B4970856C68105AA2F"/>
    <w:rsid w:val="00793495"/>
    <w:rPr>
      <w:lang w:val="en-CA" w:eastAsia="en-CA"/>
    </w:rPr>
  </w:style>
  <w:style w:type="paragraph" w:customStyle="1" w:styleId="1B285C3EE883404EB69DD92C11AA36F4">
    <w:name w:val="1B285C3EE883404EB69DD92C11AA36F4"/>
    <w:rsid w:val="00793495"/>
    <w:rPr>
      <w:lang w:val="en-CA" w:eastAsia="en-CA"/>
    </w:rPr>
  </w:style>
  <w:style w:type="paragraph" w:customStyle="1" w:styleId="8DD37B7B7F924118B278F2BF46A5D52D">
    <w:name w:val="8DD37B7B7F924118B278F2BF46A5D52D"/>
    <w:rsid w:val="00793495"/>
    <w:rPr>
      <w:lang w:val="en-CA" w:eastAsia="en-CA"/>
    </w:rPr>
  </w:style>
  <w:style w:type="paragraph" w:customStyle="1" w:styleId="52160C9413C7465B9D953A654C5F2738">
    <w:name w:val="52160C9413C7465B9D953A654C5F2738"/>
    <w:rsid w:val="00793495"/>
    <w:rPr>
      <w:lang w:val="en-CA" w:eastAsia="en-CA"/>
    </w:rPr>
  </w:style>
  <w:style w:type="paragraph" w:customStyle="1" w:styleId="211CB1C64D5B4331B995623475ED8A24">
    <w:name w:val="211CB1C64D5B4331B995623475ED8A24"/>
    <w:rsid w:val="00793495"/>
    <w:rPr>
      <w:lang w:val="en-CA" w:eastAsia="en-CA"/>
    </w:rPr>
  </w:style>
  <w:style w:type="paragraph" w:customStyle="1" w:styleId="17743BFEE2D3411AA0895167C9C1731C">
    <w:name w:val="17743BFEE2D3411AA0895167C9C1731C"/>
    <w:rsid w:val="00793495"/>
    <w:rPr>
      <w:lang w:val="en-CA" w:eastAsia="en-CA"/>
    </w:rPr>
  </w:style>
  <w:style w:type="paragraph" w:customStyle="1" w:styleId="DC2D9BC43A424DB5AA306FFDD036796A">
    <w:name w:val="DC2D9BC43A424DB5AA306FFDD036796A"/>
    <w:rsid w:val="00793495"/>
    <w:rPr>
      <w:lang w:val="en-CA" w:eastAsia="en-CA"/>
    </w:rPr>
  </w:style>
  <w:style w:type="paragraph" w:customStyle="1" w:styleId="245B35C8B697424F8A5270B3FDB06723">
    <w:name w:val="245B35C8B697424F8A5270B3FDB06723"/>
    <w:rsid w:val="00793495"/>
    <w:rPr>
      <w:lang w:val="en-CA" w:eastAsia="en-CA"/>
    </w:rPr>
  </w:style>
  <w:style w:type="paragraph" w:customStyle="1" w:styleId="84B1A3B96D874430AD95DC5EC5CA876F">
    <w:name w:val="84B1A3B96D874430AD95DC5EC5CA876F"/>
    <w:rsid w:val="00793495"/>
    <w:rPr>
      <w:lang w:val="en-CA" w:eastAsia="en-CA"/>
    </w:rPr>
  </w:style>
  <w:style w:type="paragraph" w:customStyle="1" w:styleId="4F11CD3BF9CA4CCC997D86F8B34D5C55">
    <w:name w:val="4F11CD3BF9CA4CCC997D86F8B34D5C55"/>
    <w:rsid w:val="00793495"/>
    <w:rPr>
      <w:lang w:val="en-CA" w:eastAsia="en-CA"/>
    </w:rPr>
  </w:style>
  <w:style w:type="paragraph" w:customStyle="1" w:styleId="2A50402138F94568A59735C5984885B0">
    <w:name w:val="2A50402138F94568A59735C5984885B0"/>
    <w:rsid w:val="00793495"/>
    <w:rPr>
      <w:lang w:val="en-CA" w:eastAsia="en-CA"/>
    </w:rPr>
  </w:style>
  <w:style w:type="paragraph" w:customStyle="1" w:styleId="F916B8CC83224F2A85BB0FFAA2D3D434">
    <w:name w:val="F916B8CC83224F2A85BB0FFAA2D3D434"/>
    <w:rsid w:val="00793495"/>
    <w:rPr>
      <w:lang w:val="en-CA" w:eastAsia="en-CA"/>
    </w:rPr>
  </w:style>
  <w:style w:type="paragraph" w:customStyle="1" w:styleId="978AB96CDF1A45958EC04DDCCC2DAC87">
    <w:name w:val="978AB96CDF1A45958EC04DDCCC2DAC87"/>
    <w:rsid w:val="00793495"/>
    <w:rPr>
      <w:lang w:val="en-CA" w:eastAsia="en-CA"/>
    </w:rPr>
  </w:style>
  <w:style w:type="paragraph" w:customStyle="1" w:styleId="8F871892F0A141469049E9F7DC7D04F8">
    <w:name w:val="8F871892F0A141469049E9F7DC7D04F8"/>
    <w:rsid w:val="00793495"/>
    <w:rPr>
      <w:lang w:val="en-CA" w:eastAsia="en-CA"/>
    </w:rPr>
  </w:style>
  <w:style w:type="paragraph" w:customStyle="1" w:styleId="8CD3E813638C4BF9A9460FC480C5D51D">
    <w:name w:val="8CD3E813638C4BF9A9460FC480C5D51D"/>
    <w:rsid w:val="00793495"/>
    <w:rPr>
      <w:lang w:val="en-CA" w:eastAsia="en-CA"/>
    </w:rPr>
  </w:style>
  <w:style w:type="paragraph" w:customStyle="1" w:styleId="E20CD614224D4EDEB3A364D9879EF3E0">
    <w:name w:val="E20CD614224D4EDEB3A364D9879EF3E0"/>
    <w:rsid w:val="00793495"/>
    <w:rPr>
      <w:lang w:val="en-CA" w:eastAsia="en-CA"/>
    </w:rPr>
  </w:style>
  <w:style w:type="paragraph" w:customStyle="1" w:styleId="C17B82227592463E950C858E3C38948A">
    <w:name w:val="C17B82227592463E950C858E3C38948A"/>
    <w:rsid w:val="00793495"/>
    <w:rPr>
      <w:lang w:val="en-CA" w:eastAsia="en-CA"/>
    </w:rPr>
  </w:style>
  <w:style w:type="paragraph" w:customStyle="1" w:styleId="FD433273E37C4D888AE23960D24B8B48">
    <w:name w:val="FD433273E37C4D888AE23960D24B8B48"/>
    <w:rsid w:val="00793495"/>
    <w:rPr>
      <w:lang w:val="en-CA" w:eastAsia="en-CA"/>
    </w:rPr>
  </w:style>
  <w:style w:type="paragraph" w:customStyle="1" w:styleId="547903DB11E044F182361E7EDA06D4F7">
    <w:name w:val="547903DB11E044F182361E7EDA06D4F7"/>
    <w:rsid w:val="00793495"/>
    <w:rPr>
      <w:lang w:val="en-CA" w:eastAsia="en-CA"/>
    </w:rPr>
  </w:style>
  <w:style w:type="paragraph" w:customStyle="1" w:styleId="FADA912CB4304B2DBA8D88DA472B9956">
    <w:name w:val="FADA912CB4304B2DBA8D88DA472B9956"/>
    <w:rsid w:val="00793495"/>
    <w:rPr>
      <w:lang w:val="en-CA" w:eastAsia="en-CA"/>
    </w:rPr>
  </w:style>
  <w:style w:type="paragraph" w:customStyle="1" w:styleId="580FAE86D0344C43BE9D6B56DDC8CA06">
    <w:name w:val="580FAE86D0344C43BE9D6B56DDC8CA06"/>
    <w:rsid w:val="00793495"/>
    <w:rPr>
      <w:lang w:val="en-CA" w:eastAsia="en-CA"/>
    </w:rPr>
  </w:style>
  <w:style w:type="paragraph" w:customStyle="1" w:styleId="4CBA335B853F4320B9EC54D1D3FDEC35">
    <w:name w:val="4CBA335B853F4320B9EC54D1D3FDEC35"/>
    <w:rsid w:val="00793495"/>
    <w:rPr>
      <w:lang w:val="en-CA" w:eastAsia="en-CA"/>
    </w:rPr>
  </w:style>
  <w:style w:type="paragraph" w:customStyle="1" w:styleId="65870034414B4F88A0F36472C17C18D1">
    <w:name w:val="65870034414B4F88A0F36472C17C18D1"/>
    <w:rsid w:val="00793495"/>
    <w:rPr>
      <w:lang w:val="en-CA" w:eastAsia="en-CA"/>
    </w:rPr>
  </w:style>
  <w:style w:type="paragraph" w:customStyle="1" w:styleId="06C37A7A7BC04C85A5A5AD9D0EF1B16F">
    <w:name w:val="06C37A7A7BC04C85A5A5AD9D0EF1B16F"/>
    <w:rsid w:val="00793495"/>
    <w:rPr>
      <w:lang w:val="en-CA" w:eastAsia="en-CA"/>
    </w:rPr>
  </w:style>
  <w:style w:type="paragraph" w:customStyle="1" w:styleId="2673ADB35B164D219374868C06AFA6ED">
    <w:name w:val="2673ADB35B164D219374868C06AFA6ED"/>
    <w:rsid w:val="00793495"/>
    <w:rPr>
      <w:lang w:val="en-CA" w:eastAsia="en-CA"/>
    </w:rPr>
  </w:style>
  <w:style w:type="paragraph" w:customStyle="1" w:styleId="3E9C7E7043D143B7A552B2550B3376E1">
    <w:name w:val="3E9C7E7043D143B7A552B2550B3376E1"/>
    <w:rsid w:val="00793495"/>
    <w:rPr>
      <w:lang w:val="en-CA" w:eastAsia="en-CA"/>
    </w:rPr>
  </w:style>
  <w:style w:type="paragraph" w:customStyle="1" w:styleId="6D46FE24A6B94F9C8F815A69E6CDE633">
    <w:name w:val="6D46FE24A6B94F9C8F815A69E6CDE633"/>
    <w:rsid w:val="00793495"/>
    <w:rPr>
      <w:lang w:val="en-CA" w:eastAsia="en-CA"/>
    </w:rPr>
  </w:style>
  <w:style w:type="paragraph" w:customStyle="1" w:styleId="5536A1277D344F0887CFDB0DE21479AF">
    <w:name w:val="5536A1277D344F0887CFDB0DE21479AF"/>
    <w:rsid w:val="00793495"/>
    <w:rPr>
      <w:lang w:val="en-CA" w:eastAsia="en-CA"/>
    </w:rPr>
  </w:style>
  <w:style w:type="paragraph" w:customStyle="1" w:styleId="46AC12A507574C1F8642D8EB77899527">
    <w:name w:val="46AC12A507574C1F8642D8EB77899527"/>
    <w:rsid w:val="00793495"/>
    <w:rPr>
      <w:lang w:val="en-CA" w:eastAsia="en-CA"/>
    </w:rPr>
  </w:style>
  <w:style w:type="paragraph" w:customStyle="1" w:styleId="8532B41DED8A434E80D5C3D79AD5574F">
    <w:name w:val="8532B41DED8A434E80D5C3D79AD5574F"/>
    <w:rsid w:val="00793495"/>
    <w:rPr>
      <w:lang w:val="en-CA" w:eastAsia="en-CA"/>
    </w:rPr>
  </w:style>
  <w:style w:type="paragraph" w:customStyle="1" w:styleId="15B09410A88545AAABFC3C5E7A1EC1DA">
    <w:name w:val="15B09410A88545AAABFC3C5E7A1EC1DA"/>
    <w:rsid w:val="00793495"/>
    <w:rPr>
      <w:lang w:val="en-CA" w:eastAsia="en-CA"/>
    </w:rPr>
  </w:style>
  <w:style w:type="paragraph" w:customStyle="1" w:styleId="91E45E1BAC1444F9A3B3F000A007007A">
    <w:name w:val="91E45E1BAC1444F9A3B3F000A007007A"/>
    <w:rsid w:val="00793495"/>
    <w:rPr>
      <w:lang w:val="en-CA" w:eastAsia="en-CA"/>
    </w:rPr>
  </w:style>
  <w:style w:type="paragraph" w:customStyle="1" w:styleId="34516013392B45698080B4319C963C5F">
    <w:name w:val="34516013392B45698080B4319C963C5F"/>
    <w:rsid w:val="00793495"/>
    <w:rPr>
      <w:lang w:val="en-CA" w:eastAsia="en-CA"/>
    </w:rPr>
  </w:style>
  <w:style w:type="paragraph" w:customStyle="1" w:styleId="EDFD18408D914F6899649CF815DBC0A6">
    <w:name w:val="EDFD18408D914F6899649CF815DBC0A6"/>
    <w:rsid w:val="00793495"/>
    <w:rPr>
      <w:lang w:val="en-CA" w:eastAsia="en-CA"/>
    </w:rPr>
  </w:style>
  <w:style w:type="paragraph" w:customStyle="1" w:styleId="3C9733D1390D481BBBA22309FB315D1C">
    <w:name w:val="3C9733D1390D481BBBA22309FB315D1C"/>
    <w:rsid w:val="00793495"/>
    <w:rPr>
      <w:lang w:val="en-CA" w:eastAsia="en-CA"/>
    </w:rPr>
  </w:style>
  <w:style w:type="paragraph" w:customStyle="1" w:styleId="130F8E018D40425BB002BB1A2E56664C">
    <w:name w:val="130F8E018D40425BB002BB1A2E56664C"/>
    <w:rsid w:val="00793495"/>
    <w:rPr>
      <w:lang w:val="en-CA" w:eastAsia="en-CA"/>
    </w:rPr>
  </w:style>
  <w:style w:type="paragraph" w:customStyle="1" w:styleId="B9226679C8C742F9B123992DE6B06CCF">
    <w:name w:val="B9226679C8C742F9B123992DE6B06CCF"/>
    <w:rsid w:val="00793495"/>
    <w:rPr>
      <w:lang w:val="en-CA" w:eastAsia="en-CA"/>
    </w:rPr>
  </w:style>
  <w:style w:type="paragraph" w:customStyle="1" w:styleId="45C967D5E47949C5A9C5B572539D61BF">
    <w:name w:val="45C967D5E47949C5A9C5B572539D61BF"/>
    <w:rsid w:val="00793495"/>
    <w:rPr>
      <w:lang w:val="en-CA" w:eastAsia="en-CA"/>
    </w:rPr>
  </w:style>
  <w:style w:type="paragraph" w:customStyle="1" w:styleId="3034A8FB030246B5B6B7C293F5AFA76E">
    <w:name w:val="3034A8FB030246B5B6B7C293F5AFA76E"/>
    <w:rsid w:val="00793495"/>
    <w:rPr>
      <w:lang w:val="en-CA" w:eastAsia="en-CA"/>
    </w:rPr>
  </w:style>
  <w:style w:type="paragraph" w:customStyle="1" w:styleId="B79DFB73EC8D46479E6092BB28F76442">
    <w:name w:val="B79DFB73EC8D46479E6092BB28F76442"/>
    <w:rsid w:val="00793495"/>
    <w:rPr>
      <w:lang w:val="en-CA" w:eastAsia="en-CA"/>
    </w:rPr>
  </w:style>
  <w:style w:type="paragraph" w:customStyle="1" w:styleId="DFBEC615AFCB439EB5C3F36B60789353">
    <w:name w:val="DFBEC615AFCB439EB5C3F36B60789353"/>
    <w:rsid w:val="00793495"/>
    <w:rPr>
      <w:lang w:val="en-CA" w:eastAsia="en-CA"/>
    </w:rPr>
  </w:style>
  <w:style w:type="paragraph" w:customStyle="1" w:styleId="DB9EB7D7CEBC4760B51E1E532515A082">
    <w:name w:val="DB9EB7D7CEBC4760B51E1E532515A082"/>
    <w:rsid w:val="00793495"/>
    <w:rPr>
      <w:lang w:val="en-CA" w:eastAsia="en-CA"/>
    </w:rPr>
  </w:style>
  <w:style w:type="paragraph" w:customStyle="1" w:styleId="63FC5DD375B9427BBB18DD4830790D30">
    <w:name w:val="63FC5DD375B9427BBB18DD4830790D30"/>
    <w:rsid w:val="00793495"/>
    <w:rPr>
      <w:lang w:val="en-CA" w:eastAsia="en-CA"/>
    </w:rPr>
  </w:style>
  <w:style w:type="paragraph" w:customStyle="1" w:styleId="5A5C552D85B74CD5B5CE01F46789ED30">
    <w:name w:val="5A5C552D85B74CD5B5CE01F46789ED30"/>
    <w:rsid w:val="00793495"/>
    <w:rPr>
      <w:lang w:val="en-CA" w:eastAsia="en-CA"/>
    </w:rPr>
  </w:style>
  <w:style w:type="paragraph" w:customStyle="1" w:styleId="EDD51D1A86204847BD51BE64C474AE25">
    <w:name w:val="EDD51D1A86204847BD51BE64C474AE25"/>
    <w:rsid w:val="00793495"/>
    <w:rPr>
      <w:lang w:val="en-CA" w:eastAsia="en-CA"/>
    </w:rPr>
  </w:style>
  <w:style w:type="paragraph" w:customStyle="1" w:styleId="07D6D9252F24414C8C45141127ED19DB">
    <w:name w:val="07D6D9252F24414C8C45141127ED19DB"/>
    <w:rsid w:val="00793495"/>
    <w:rPr>
      <w:lang w:val="en-CA" w:eastAsia="en-CA"/>
    </w:rPr>
  </w:style>
  <w:style w:type="paragraph" w:customStyle="1" w:styleId="A5F35C6F76664520BBF3838D5FE60840">
    <w:name w:val="A5F35C6F76664520BBF3838D5FE60840"/>
    <w:rsid w:val="00793495"/>
    <w:rPr>
      <w:lang w:val="en-CA" w:eastAsia="en-CA"/>
    </w:rPr>
  </w:style>
  <w:style w:type="paragraph" w:customStyle="1" w:styleId="9E586DEF8DB443AAABC30D6E59414261">
    <w:name w:val="9E586DEF8DB443AAABC30D6E59414261"/>
    <w:rsid w:val="00793495"/>
    <w:rPr>
      <w:lang w:val="en-CA" w:eastAsia="en-CA"/>
    </w:rPr>
  </w:style>
  <w:style w:type="paragraph" w:customStyle="1" w:styleId="6022DE336F43487DAF6A1A9B8DF454D3">
    <w:name w:val="6022DE336F43487DAF6A1A9B8DF454D3"/>
    <w:rsid w:val="00793495"/>
    <w:rPr>
      <w:lang w:val="en-CA" w:eastAsia="en-CA"/>
    </w:rPr>
  </w:style>
  <w:style w:type="paragraph" w:customStyle="1" w:styleId="C94940CC919A4BB985C1759FB19E89BC">
    <w:name w:val="C94940CC919A4BB985C1759FB19E89BC"/>
    <w:rsid w:val="00793495"/>
    <w:rPr>
      <w:lang w:val="en-CA" w:eastAsia="en-CA"/>
    </w:rPr>
  </w:style>
  <w:style w:type="paragraph" w:customStyle="1" w:styleId="E75C35348D0F4E6BB2C08C49B112EFB7">
    <w:name w:val="E75C35348D0F4E6BB2C08C49B112EFB7"/>
    <w:rsid w:val="00793495"/>
    <w:rPr>
      <w:lang w:val="en-CA" w:eastAsia="en-CA"/>
    </w:rPr>
  </w:style>
  <w:style w:type="paragraph" w:customStyle="1" w:styleId="29D24C3C57B14C2780FEFF3A4908260D">
    <w:name w:val="29D24C3C57B14C2780FEFF3A4908260D"/>
    <w:rsid w:val="00793495"/>
    <w:rPr>
      <w:lang w:val="en-CA" w:eastAsia="en-CA"/>
    </w:rPr>
  </w:style>
  <w:style w:type="paragraph" w:customStyle="1" w:styleId="D54DDDF8D8064173A497A1EDC4022FD4">
    <w:name w:val="D54DDDF8D8064173A497A1EDC4022FD4"/>
    <w:rsid w:val="00793495"/>
    <w:rPr>
      <w:lang w:val="en-CA" w:eastAsia="en-CA"/>
    </w:rPr>
  </w:style>
  <w:style w:type="paragraph" w:customStyle="1" w:styleId="DF6C9542EF2949068D3B30C48B20AE10">
    <w:name w:val="DF6C9542EF2949068D3B30C48B20AE10"/>
    <w:rsid w:val="00793495"/>
    <w:rPr>
      <w:lang w:val="en-CA" w:eastAsia="en-CA"/>
    </w:rPr>
  </w:style>
  <w:style w:type="paragraph" w:customStyle="1" w:styleId="291ADB62ECCF4DC7AC51DF7F5778EC27">
    <w:name w:val="291ADB62ECCF4DC7AC51DF7F5778EC27"/>
    <w:rsid w:val="00793495"/>
    <w:rPr>
      <w:lang w:val="en-CA" w:eastAsia="en-CA"/>
    </w:rPr>
  </w:style>
  <w:style w:type="paragraph" w:customStyle="1" w:styleId="04EBA1B0EF8648AEB0E6DE9F16787F73">
    <w:name w:val="04EBA1B0EF8648AEB0E6DE9F16787F73"/>
    <w:rsid w:val="00793495"/>
    <w:rPr>
      <w:lang w:val="en-CA" w:eastAsia="en-CA"/>
    </w:rPr>
  </w:style>
  <w:style w:type="paragraph" w:customStyle="1" w:styleId="8EE0FD11A8AB402FAFA4FECE3E7D14FB">
    <w:name w:val="8EE0FD11A8AB402FAFA4FECE3E7D14FB"/>
    <w:rsid w:val="00793495"/>
    <w:rPr>
      <w:lang w:val="en-CA" w:eastAsia="en-CA"/>
    </w:rPr>
  </w:style>
  <w:style w:type="paragraph" w:customStyle="1" w:styleId="7692E34E37DA498C8F9F59E6E3D93FE1">
    <w:name w:val="7692E34E37DA498C8F9F59E6E3D93FE1"/>
    <w:rsid w:val="00793495"/>
    <w:rPr>
      <w:lang w:val="en-CA" w:eastAsia="en-CA"/>
    </w:rPr>
  </w:style>
  <w:style w:type="paragraph" w:customStyle="1" w:styleId="210152AE63884020AFAC6B4E1FEF9DDB">
    <w:name w:val="210152AE63884020AFAC6B4E1FEF9DDB"/>
    <w:rsid w:val="00793495"/>
    <w:rPr>
      <w:lang w:val="en-CA" w:eastAsia="en-CA"/>
    </w:rPr>
  </w:style>
  <w:style w:type="paragraph" w:customStyle="1" w:styleId="F656CA6989FE4B5B966DFEE2B76D72DB">
    <w:name w:val="F656CA6989FE4B5B966DFEE2B76D72DB"/>
    <w:rsid w:val="00793495"/>
    <w:rPr>
      <w:lang w:val="en-CA" w:eastAsia="en-CA"/>
    </w:rPr>
  </w:style>
  <w:style w:type="paragraph" w:customStyle="1" w:styleId="104398A8CC1340858880DD89C6FB1195">
    <w:name w:val="104398A8CC1340858880DD89C6FB1195"/>
    <w:rsid w:val="00793495"/>
    <w:rPr>
      <w:lang w:val="en-CA" w:eastAsia="en-CA"/>
    </w:rPr>
  </w:style>
  <w:style w:type="paragraph" w:customStyle="1" w:styleId="1115DE8E1B034CFBB1E8935D5B448718">
    <w:name w:val="1115DE8E1B034CFBB1E8935D5B448718"/>
    <w:rsid w:val="00793495"/>
    <w:rPr>
      <w:lang w:val="en-CA" w:eastAsia="en-CA"/>
    </w:rPr>
  </w:style>
  <w:style w:type="paragraph" w:customStyle="1" w:styleId="79605B1D26D54FB39E94CE8AE6086629">
    <w:name w:val="79605B1D26D54FB39E94CE8AE6086629"/>
    <w:rsid w:val="00793495"/>
    <w:rPr>
      <w:lang w:val="en-CA" w:eastAsia="en-CA"/>
    </w:rPr>
  </w:style>
  <w:style w:type="paragraph" w:customStyle="1" w:styleId="74D0BE9050D54806B9A0BF02B3AC2F42">
    <w:name w:val="74D0BE9050D54806B9A0BF02B3AC2F42"/>
    <w:rsid w:val="00793495"/>
    <w:rPr>
      <w:lang w:val="en-CA" w:eastAsia="en-CA"/>
    </w:rPr>
  </w:style>
  <w:style w:type="paragraph" w:customStyle="1" w:styleId="85C56629C87148658A96E960E19E7F1E">
    <w:name w:val="85C56629C87148658A96E960E19E7F1E"/>
    <w:rsid w:val="00793495"/>
    <w:rPr>
      <w:lang w:val="en-CA" w:eastAsia="en-CA"/>
    </w:rPr>
  </w:style>
  <w:style w:type="paragraph" w:customStyle="1" w:styleId="94CA6E20DCB64304831D07E5D03F69B8">
    <w:name w:val="94CA6E20DCB64304831D07E5D03F69B8"/>
    <w:rsid w:val="00793495"/>
    <w:rPr>
      <w:lang w:val="en-CA" w:eastAsia="en-CA"/>
    </w:rPr>
  </w:style>
  <w:style w:type="paragraph" w:customStyle="1" w:styleId="00943F264EF94F11A43919510335C252">
    <w:name w:val="00943F264EF94F11A43919510335C252"/>
    <w:rsid w:val="00793495"/>
    <w:rPr>
      <w:lang w:val="en-CA" w:eastAsia="en-CA"/>
    </w:rPr>
  </w:style>
  <w:style w:type="paragraph" w:customStyle="1" w:styleId="3F4A3D82A3304A8181A11418B085390F">
    <w:name w:val="3F4A3D82A3304A8181A11418B085390F"/>
    <w:rsid w:val="00793495"/>
    <w:rPr>
      <w:lang w:val="en-CA" w:eastAsia="en-CA"/>
    </w:rPr>
  </w:style>
  <w:style w:type="paragraph" w:customStyle="1" w:styleId="ABCBF23B6376428AB734F79323F47FC2">
    <w:name w:val="ABCBF23B6376428AB734F79323F47FC2"/>
    <w:rsid w:val="00793495"/>
    <w:rPr>
      <w:lang w:val="en-CA" w:eastAsia="en-CA"/>
    </w:rPr>
  </w:style>
  <w:style w:type="paragraph" w:customStyle="1" w:styleId="7FF2F3C5DB5C47879E05A70256E15322">
    <w:name w:val="7FF2F3C5DB5C47879E05A70256E15322"/>
    <w:rsid w:val="00793495"/>
    <w:rPr>
      <w:lang w:val="en-CA" w:eastAsia="en-CA"/>
    </w:rPr>
  </w:style>
  <w:style w:type="paragraph" w:customStyle="1" w:styleId="8FBB0BBDC7CF4E81BD58C11A4CC84449">
    <w:name w:val="8FBB0BBDC7CF4E81BD58C11A4CC84449"/>
    <w:rsid w:val="00793495"/>
    <w:rPr>
      <w:lang w:val="en-CA" w:eastAsia="en-CA"/>
    </w:rPr>
  </w:style>
  <w:style w:type="paragraph" w:customStyle="1" w:styleId="99C9CAC6A84C4465937B748612F86CAF">
    <w:name w:val="99C9CAC6A84C4465937B748612F86CAF"/>
    <w:rsid w:val="00793495"/>
    <w:rPr>
      <w:lang w:val="en-CA" w:eastAsia="en-CA"/>
    </w:rPr>
  </w:style>
  <w:style w:type="paragraph" w:customStyle="1" w:styleId="1F2DB50EC48544D491FD1E5C0144F11E">
    <w:name w:val="1F2DB50EC48544D491FD1E5C0144F11E"/>
    <w:rsid w:val="00793495"/>
    <w:rPr>
      <w:lang w:val="en-CA" w:eastAsia="en-CA"/>
    </w:rPr>
  </w:style>
  <w:style w:type="paragraph" w:customStyle="1" w:styleId="F5A02C87C68F4253803C5A4E8A9C00D1">
    <w:name w:val="F5A02C87C68F4253803C5A4E8A9C00D1"/>
    <w:rsid w:val="00793495"/>
    <w:rPr>
      <w:lang w:val="en-CA" w:eastAsia="en-CA"/>
    </w:rPr>
  </w:style>
  <w:style w:type="paragraph" w:customStyle="1" w:styleId="7BA77DF6D5294BA096F60FD736DC8531">
    <w:name w:val="7BA77DF6D5294BA096F60FD736DC8531"/>
    <w:rsid w:val="00793495"/>
    <w:rPr>
      <w:lang w:val="en-CA" w:eastAsia="en-CA"/>
    </w:rPr>
  </w:style>
  <w:style w:type="paragraph" w:customStyle="1" w:styleId="1999B57E0D53464D876B8036ADBC7882">
    <w:name w:val="1999B57E0D53464D876B8036ADBC7882"/>
    <w:rsid w:val="00793495"/>
    <w:rPr>
      <w:lang w:val="en-CA" w:eastAsia="en-CA"/>
    </w:rPr>
  </w:style>
  <w:style w:type="paragraph" w:customStyle="1" w:styleId="CFFBDC201DA84AC4ACD8F99DDE980F8B">
    <w:name w:val="CFFBDC201DA84AC4ACD8F99DDE980F8B"/>
    <w:rsid w:val="00793495"/>
    <w:rPr>
      <w:lang w:val="en-CA" w:eastAsia="en-CA"/>
    </w:rPr>
  </w:style>
  <w:style w:type="paragraph" w:customStyle="1" w:styleId="FFB52B590B414BF6978F53D5108CD17F">
    <w:name w:val="FFB52B590B414BF6978F53D5108CD17F"/>
    <w:rsid w:val="00793495"/>
    <w:rPr>
      <w:lang w:val="en-CA" w:eastAsia="en-CA"/>
    </w:rPr>
  </w:style>
  <w:style w:type="paragraph" w:customStyle="1" w:styleId="36223591B36C4BB595CF1096127A095E">
    <w:name w:val="36223591B36C4BB595CF1096127A095E"/>
    <w:rsid w:val="00793495"/>
    <w:rPr>
      <w:lang w:val="en-CA" w:eastAsia="en-CA"/>
    </w:rPr>
  </w:style>
  <w:style w:type="paragraph" w:customStyle="1" w:styleId="242C4521E3BF4CDBB884D82824D5F0D7">
    <w:name w:val="242C4521E3BF4CDBB884D82824D5F0D7"/>
    <w:rsid w:val="00793495"/>
    <w:rPr>
      <w:lang w:val="en-CA" w:eastAsia="en-CA"/>
    </w:rPr>
  </w:style>
  <w:style w:type="paragraph" w:customStyle="1" w:styleId="F7E7237DA2084CD7BE541F1DE056DED1">
    <w:name w:val="F7E7237DA2084CD7BE541F1DE056DED1"/>
    <w:rsid w:val="00793495"/>
    <w:rPr>
      <w:lang w:val="en-CA" w:eastAsia="en-CA"/>
    </w:rPr>
  </w:style>
  <w:style w:type="paragraph" w:customStyle="1" w:styleId="5E58DFF4A14E47B7AF459BBF3C190D1F">
    <w:name w:val="5E58DFF4A14E47B7AF459BBF3C190D1F"/>
    <w:rsid w:val="00793495"/>
    <w:rPr>
      <w:lang w:val="en-CA" w:eastAsia="en-CA"/>
    </w:rPr>
  </w:style>
  <w:style w:type="paragraph" w:customStyle="1" w:styleId="B037288996DC45B694DABBC5DEDC7F46">
    <w:name w:val="B037288996DC45B694DABBC5DEDC7F46"/>
    <w:rsid w:val="00793495"/>
    <w:rPr>
      <w:lang w:val="en-CA" w:eastAsia="en-CA"/>
    </w:rPr>
  </w:style>
  <w:style w:type="paragraph" w:customStyle="1" w:styleId="C0034259EC784DA7B5E07228DB89A731">
    <w:name w:val="C0034259EC784DA7B5E07228DB89A731"/>
    <w:rsid w:val="00793495"/>
    <w:rPr>
      <w:lang w:val="en-CA" w:eastAsia="en-CA"/>
    </w:rPr>
  </w:style>
  <w:style w:type="paragraph" w:customStyle="1" w:styleId="30C3F39257624D82A5E228EBA28A3847">
    <w:name w:val="30C3F39257624D82A5E228EBA28A3847"/>
    <w:rsid w:val="00793495"/>
    <w:rPr>
      <w:lang w:val="en-CA" w:eastAsia="en-CA"/>
    </w:rPr>
  </w:style>
  <w:style w:type="paragraph" w:customStyle="1" w:styleId="B46630106F6D42D9A7949039A0A4CBE7">
    <w:name w:val="B46630106F6D42D9A7949039A0A4CBE7"/>
    <w:rsid w:val="00793495"/>
    <w:rPr>
      <w:lang w:val="en-CA" w:eastAsia="en-CA"/>
    </w:rPr>
  </w:style>
  <w:style w:type="paragraph" w:customStyle="1" w:styleId="D541F8B6919146448C0CAB4A5725DD87">
    <w:name w:val="D541F8B6919146448C0CAB4A5725DD87"/>
    <w:rsid w:val="00793495"/>
    <w:rPr>
      <w:lang w:val="en-CA" w:eastAsia="en-CA"/>
    </w:rPr>
  </w:style>
  <w:style w:type="paragraph" w:customStyle="1" w:styleId="D109BE08763D430BA8F14D2FD1A3678F">
    <w:name w:val="D109BE08763D430BA8F14D2FD1A3678F"/>
    <w:rsid w:val="00793495"/>
    <w:rPr>
      <w:lang w:val="en-CA" w:eastAsia="en-CA"/>
    </w:rPr>
  </w:style>
  <w:style w:type="paragraph" w:customStyle="1" w:styleId="8E77DD79123048329B25272DA97EFED8">
    <w:name w:val="8E77DD79123048329B25272DA97EFED8"/>
    <w:rsid w:val="00793495"/>
    <w:rPr>
      <w:lang w:val="en-CA" w:eastAsia="en-CA"/>
    </w:rPr>
  </w:style>
  <w:style w:type="paragraph" w:customStyle="1" w:styleId="4D08E086B4C64B54A6C106595A36D235">
    <w:name w:val="4D08E086B4C64B54A6C106595A36D235"/>
    <w:rsid w:val="00793495"/>
    <w:rPr>
      <w:lang w:val="en-CA" w:eastAsia="en-CA"/>
    </w:rPr>
  </w:style>
  <w:style w:type="paragraph" w:customStyle="1" w:styleId="FFD63DA9BF224B73854D606502605E28">
    <w:name w:val="FFD63DA9BF224B73854D606502605E28"/>
    <w:rsid w:val="00793495"/>
    <w:rPr>
      <w:lang w:val="en-CA" w:eastAsia="en-CA"/>
    </w:rPr>
  </w:style>
  <w:style w:type="paragraph" w:customStyle="1" w:styleId="4A600DE43BAE4F9990AF022F9DB5E720">
    <w:name w:val="4A600DE43BAE4F9990AF022F9DB5E720"/>
    <w:rsid w:val="00793495"/>
    <w:rPr>
      <w:lang w:val="en-CA" w:eastAsia="en-CA"/>
    </w:rPr>
  </w:style>
  <w:style w:type="paragraph" w:customStyle="1" w:styleId="37F6345C9E7F4443A4164288C4EEB919">
    <w:name w:val="37F6345C9E7F4443A4164288C4EEB919"/>
    <w:rsid w:val="00793495"/>
    <w:rPr>
      <w:lang w:val="en-CA" w:eastAsia="en-CA"/>
    </w:rPr>
  </w:style>
  <w:style w:type="paragraph" w:customStyle="1" w:styleId="B36C7DE41B2C4565B85AF93E4E36DEE3">
    <w:name w:val="B36C7DE41B2C4565B85AF93E4E36DEE3"/>
    <w:rsid w:val="00793495"/>
    <w:rPr>
      <w:lang w:val="en-CA" w:eastAsia="en-CA"/>
    </w:rPr>
  </w:style>
  <w:style w:type="paragraph" w:customStyle="1" w:styleId="CB587B5D416E4B55B20D2EDC4A463E06">
    <w:name w:val="CB587B5D416E4B55B20D2EDC4A463E06"/>
    <w:rsid w:val="00793495"/>
    <w:rPr>
      <w:lang w:val="en-CA" w:eastAsia="en-CA"/>
    </w:rPr>
  </w:style>
  <w:style w:type="paragraph" w:customStyle="1" w:styleId="22914E1D05954E3BBBA3B87605D45B2F">
    <w:name w:val="22914E1D05954E3BBBA3B87605D45B2F"/>
    <w:rsid w:val="00793495"/>
    <w:rPr>
      <w:lang w:val="en-CA" w:eastAsia="en-CA"/>
    </w:rPr>
  </w:style>
  <w:style w:type="paragraph" w:customStyle="1" w:styleId="950965F7DE6047CFA878B12824C477F8">
    <w:name w:val="950965F7DE6047CFA878B12824C477F8"/>
    <w:rsid w:val="00793495"/>
    <w:rPr>
      <w:lang w:val="en-CA" w:eastAsia="en-CA"/>
    </w:rPr>
  </w:style>
  <w:style w:type="paragraph" w:customStyle="1" w:styleId="0FE771426B6240F383D84B656C7A569B">
    <w:name w:val="0FE771426B6240F383D84B656C7A569B"/>
    <w:rsid w:val="00793495"/>
    <w:rPr>
      <w:lang w:val="en-CA" w:eastAsia="en-CA"/>
    </w:rPr>
  </w:style>
  <w:style w:type="paragraph" w:customStyle="1" w:styleId="02AFC5639D1C4C0B8E0691AEB88EB481">
    <w:name w:val="02AFC5639D1C4C0B8E0691AEB88EB481"/>
    <w:rsid w:val="00793495"/>
    <w:rPr>
      <w:lang w:val="en-CA" w:eastAsia="en-CA"/>
    </w:rPr>
  </w:style>
  <w:style w:type="paragraph" w:customStyle="1" w:styleId="F84EEF3A93CB4573A6A4A886AE1F7195">
    <w:name w:val="F84EEF3A93CB4573A6A4A886AE1F7195"/>
    <w:rsid w:val="00793495"/>
    <w:rPr>
      <w:lang w:val="en-CA" w:eastAsia="en-CA"/>
    </w:rPr>
  </w:style>
  <w:style w:type="paragraph" w:customStyle="1" w:styleId="677CE370AE294F178175E7CA969D0E1B">
    <w:name w:val="677CE370AE294F178175E7CA969D0E1B"/>
    <w:rsid w:val="00793495"/>
    <w:rPr>
      <w:lang w:val="en-CA" w:eastAsia="en-CA"/>
    </w:rPr>
  </w:style>
  <w:style w:type="paragraph" w:customStyle="1" w:styleId="79D9697A423E4E8E8D4EA92884A95919">
    <w:name w:val="79D9697A423E4E8E8D4EA92884A95919"/>
    <w:rsid w:val="00793495"/>
    <w:rPr>
      <w:lang w:val="en-CA" w:eastAsia="en-CA"/>
    </w:rPr>
  </w:style>
  <w:style w:type="paragraph" w:customStyle="1" w:styleId="2066EFF013734E45AF7C9FA6E3CDAB51">
    <w:name w:val="2066EFF013734E45AF7C9FA6E3CDAB51"/>
    <w:rsid w:val="00793495"/>
    <w:rPr>
      <w:lang w:val="en-CA" w:eastAsia="en-CA"/>
    </w:rPr>
  </w:style>
  <w:style w:type="paragraph" w:customStyle="1" w:styleId="8D7BD719A9464874B1C3A99A197E7E0C">
    <w:name w:val="8D7BD719A9464874B1C3A99A197E7E0C"/>
    <w:rsid w:val="00793495"/>
    <w:rPr>
      <w:lang w:val="en-CA" w:eastAsia="en-CA"/>
    </w:rPr>
  </w:style>
  <w:style w:type="paragraph" w:customStyle="1" w:styleId="41FE43F5F8B840109C65953E1833BBB8">
    <w:name w:val="41FE43F5F8B840109C65953E1833BBB8"/>
    <w:rsid w:val="00793495"/>
    <w:rPr>
      <w:lang w:val="en-CA" w:eastAsia="en-CA"/>
    </w:rPr>
  </w:style>
  <w:style w:type="paragraph" w:customStyle="1" w:styleId="AF0B2F7FB78B4AEA95572385CA6AA5F5">
    <w:name w:val="AF0B2F7FB78B4AEA95572385CA6AA5F5"/>
    <w:rsid w:val="00793495"/>
    <w:rPr>
      <w:lang w:val="en-CA" w:eastAsia="en-CA"/>
    </w:rPr>
  </w:style>
  <w:style w:type="paragraph" w:customStyle="1" w:styleId="12B1AA48316B47C2800223008F5A7E63">
    <w:name w:val="12B1AA48316B47C2800223008F5A7E63"/>
    <w:rsid w:val="00793495"/>
    <w:rPr>
      <w:lang w:val="en-CA" w:eastAsia="en-CA"/>
    </w:rPr>
  </w:style>
  <w:style w:type="paragraph" w:customStyle="1" w:styleId="B3ACA8F55CE64504BCCB0CEB96F79AA3">
    <w:name w:val="B3ACA8F55CE64504BCCB0CEB96F79AA3"/>
    <w:rsid w:val="00793495"/>
    <w:rPr>
      <w:lang w:val="en-CA" w:eastAsia="en-CA"/>
    </w:rPr>
  </w:style>
  <w:style w:type="paragraph" w:customStyle="1" w:styleId="6197E921F992444E82228F7C923FAD18">
    <w:name w:val="6197E921F992444E82228F7C923FAD18"/>
    <w:rsid w:val="00793495"/>
    <w:rPr>
      <w:lang w:val="en-CA" w:eastAsia="en-CA"/>
    </w:rPr>
  </w:style>
  <w:style w:type="paragraph" w:customStyle="1" w:styleId="0B05FCBE7036491C8E62D2A0E1862EB9">
    <w:name w:val="0B05FCBE7036491C8E62D2A0E1862EB9"/>
    <w:rsid w:val="00793495"/>
    <w:rPr>
      <w:lang w:val="en-CA" w:eastAsia="en-CA"/>
    </w:rPr>
  </w:style>
  <w:style w:type="paragraph" w:customStyle="1" w:styleId="C95F0127C60B4341B8DD6E4F22A4E4BB">
    <w:name w:val="C95F0127C60B4341B8DD6E4F22A4E4BB"/>
    <w:rsid w:val="00793495"/>
    <w:rPr>
      <w:lang w:val="en-CA" w:eastAsia="en-CA"/>
    </w:rPr>
  </w:style>
  <w:style w:type="paragraph" w:customStyle="1" w:styleId="195872CA5E004D118B1A59FC3F00DC97">
    <w:name w:val="195872CA5E004D118B1A59FC3F00DC97"/>
    <w:rsid w:val="00793495"/>
    <w:rPr>
      <w:lang w:val="en-CA" w:eastAsia="en-CA"/>
    </w:rPr>
  </w:style>
  <w:style w:type="paragraph" w:customStyle="1" w:styleId="1DE83A33053B4512B1FADDC59227FAAF">
    <w:name w:val="1DE83A33053B4512B1FADDC59227FAAF"/>
    <w:rsid w:val="00793495"/>
    <w:rPr>
      <w:lang w:val="en-CA" w:eastAsia="en-CA"/>
    </w:rPr>
  </w:style>
  <w:style w:type="paragraph" w:customStyle="1" w:styleId="818B6D05130645AB9E729DC696C1AE3E">
    <w:name w:val="818B6D05130645AB9E729DC696C1AE3E"/>
    <w:rsid w:val="00793495"/>
    <w:rPr>
      <w:lang w:val="en-CA" w:eastAsia="en-CA"/>
    </w:rPr>
  </w:style>
  <w:style w:type="paragraph" w:customStyle="1" w:styleId="3599F9EBE1E048779679CC707FF78E83">
    <w:name w:val="3599F9EBE1E048779679CC707FF78E83"/>
    <w:rsid w:val="00793495"/>
    <w:rPr>
      <w:lang w:val="en-CA" w:eastAsia="en-CA"/>
    </w:rPr>
  </w:style>
  <w:style w:type="paragraph" w:customStyle="1" w:styleId="40EE43EBF988401EA77CF6F193A683D8">
    <w:name w:val="40EE43EBF988401EA77CF6F193A683D8"/>
    <w:rsid w:val="00793495"/>
    <w:rPr>
      <w:lang w:val="en-CA" w:eastAsia="en-CA"/>
    </w:rPr>
  </w:style>
  <w:style w:type="paragraph" w:customStyle="1" w:styleId="8184F2E516CD46DB9FAAB9D8317AFB3D">
    <w:name w:val="8184F2E516CD46DB9FAAB9D8317AFB3D"/>
    <w:rsid w:val="00793495"/>
    <w:rPr>
      <w:lang w:val="en-CA" w:eastAsia="en-CA"/>
    </w:rPr>
  </w:style>
  <w:style w:type="paragraph" w:customStyle="1" w:styleId="3C9D4F854AFC4CEE93D1C62B626A9AF7">
    <w:name w:val="3C9D4F854AFC4CEE93D1C62B626A9AF7"/>
    <w:rsid w:val="00793495"/>
    <w:rPr>
      <w:lang w:val="en-CA" w:eastAsia="en-CA"/>
    </w:rPr>
  </w:style>
  <w:style w:type="paragraph" w:customStyle="1" w:styleId="05E7407EF97D4966BA54768BB6E437EE">
    <w:name w:val="05E7407EF97D4966BA54768BB6E437EE"/>
    <w:rsid w:val="00793495"/>
    <w:rPr>
      <w:lang w:val="en-CA" w:eastAsia="en-CA"/>
    </w:rPr>
  </w:style>
  <w:style w:type="paragraph" w:customStyle="1" w:styleId="2A2124DD172842868A77828EEB323FF2">
    <w:name w:val="2A2124DD172842868A77828EEB323FF2"/>
    <w:rsid w:val="00793495"/>
    <w:rPr>
      <w:lang w:val="en-CA" w:eastAsia="en-CA"/>
    </w:rPr>
  </w:style>
  <w:style w:type="paragraph" w:customStyle="1" w:styleId="43542CDB15DD493F837BA37AAACA1DE8">
    <w:name w:val="43542CDB15DD493F837BA37AAACA1DE8"/>
    <w:rsid w:val="00793495"/>
    <w:rPr>
      <w:lang w:val="en-CA" w:eastAsia="en-CA"/>
    </w:rPr>
  </w:style>
  <w:style w:type="paragraph" w:customStyle="1" w:styleId="53320FFF4E33424D98C88AB9DF3B31D8">
    <w:name w:val="53320FFF4E33424D98C88AB9DF3B31D8"/>
    <w:rsid w:val="00793495"/>
    <w:rPr>
      <w:lang w:val="en-CA" w:eastAsia="en-CA"/>
    </w:rPr>
  </w:style>
  <w:style w:type="paragraph" w:customStyle="1" w:styleId="580D58E5CEDC45BCB5356B3E37AFFF60">
    <w:name w:val="580D58E5CEDC45BCB5356B3E37AFFF60"/>
    <w:rsid w:val="00793495"/>
    <w:rPr>
      <w:lang w:val="en-CA" w:eastAsia="en-CA"/>
    </w:rPr>
  </w:style>
  <w:style w:type="paragraph" w:customStyle="1" w:styleId="20798718D18C443E97C49253321C6F00">
    <w:name w:val="20798718D18C443E97C49253321C6F00"/>
    <w:rsid w:val="00793495"/>
    <w:rPr>
      <w:lang w:val="en-CA" w:eastAsia="en-CA"/>
    </w:rPr>
  </w:style>
  <w:style w:type="paragraph" w:customStyle="1" w:styleId="9959471782D14B0482F2FCE3D1A20998">
    <w:name w:val="9959471782D14B0482F2FCE3D1A20998"/>
    <w:rsid w:val="00793495"/>
    <w:rPr>
      <w:lang w:val="en-CA" w:eastAsia="en-CA"/>
    </w:rPr>
  </w:style>
  <w:style w:type="paragraph" w:customStyle="1" w:styleId="06B842BDFDC74C319E40E091020CB2BE">
    <w:name w:val="06B842BDFDC74C319E40E091020CB2BE"/>
    <w:rsid w:val="00793495"/>
    <w:rPr>
      <w:lang w:val="en-CA" w:eastAsia="en-CA"/>
    </w:rPr>
  </w:style>
  <w:style w:type="paragraph" w:customStyle="1" w:styleId="3CCDB34BEC0045C2BDD5B0D337DBC01E">
    <w:name w:val="3CCDB34BEC0045C2BDD5B0D337DBC01E"/>
    <w:rsid w:val="00793495"/>
    <w:rPr>
      <w:lang w:val="en-CA" w:eastAsia="en-CA"/>
    </w:rPr>
  </w:style>
  <w:style w:type="paragraph" w:customStyle="1" w:styleId="48E4AA6148B040589A365307A1FD378D">
    <w:name w:val="48E4AA6148B040589A365307A1FD378D"/>
    <w:rsid w:val="00793495"/>
    <w:rPr>
      <w:lang w:val="en-CA" w:eastAsia="en-CA"/>
    </w:rPr>
  </w:style>
  <w:style w:type="paragraph" w:customStyle="1" w:styleId="F5AF25AB47604D299F87D646874B21E1">
    <w:name w:val="F5AF25AB47604D299F87D646874B21E1"/>
    <w:rsid w:val="00793495"/>
    <w:rPr>
      <w:lang w:val="en-CA" w:eastAsia="en-CA"/>
    </w:rPr>
  </w:style>
  <w:style w:type="paragraph" w:customStyle="1" w:styleId="9E16D52A5722487997A28CCD05780455">
    <w:name w:val="9E16D52A5722487997A28CCD05780455"/>
    <w:rsid w:val="00793495"/>
    <w:rPr>
      <w:lang w:val="en-CA" w:eastAsia="en-CA"/>
    </w:rPr>
  </w:style>
  <w:style w:type="paragraph" w:customStyle="1" w:styleId="A89D9E51D2E9434D8916EDD0F158D4EC">
    <w:name w:val="A89D9E51D2E9434D8916EDD0F158D4EC"/>
    <w:rsid w:val="00793495"/>
    <w:rPr>
      <w:lang w:val="en-CA" w:eastAsia="en-CA"/>
    </w:rPr>
  </w:style>
  <w:style w:type="paragraph" w:customStyle="1" w:styleId="F8DB4A2471564FBE9F7928BCDBA66DEF">
    <w:name w:val="F8DB4A2471564FBE9F7928BCDBA66DEF"/>
    <w:rsid w:val="00793495"/>
    <w:rPr>
      <w:lang w:val="en-CA" w:eastAsia="en-CA"/>
    </w:rPr>
  </w:style>
  <w:style w:type="paragraph" w:customStyle="1" w:styleId="BDCB21ECB0AC45FFBE669C10B1F63C37">
    <w:name w:val="BDCB21ECB0AC45FFBE669C10B1F63C37"/>
    <w:rsid w:val="00793495"/>
    <w:rPr>
      <w:lang w:val="en-CA" w:eastAsia="en-CA"/>
    </w:rPr>
  </w:style>
  <w:style w:type="paragraph" w:customStyle="1" w:styleId="C7B47FD3684C4F1B93A4A3286F88559D">
    <w:name w:val="C7B47FD3684C4F1B93A4A3286F88559D"/>
    <w:rsid w:val="00793495"/>
    <w:rPr>
      <w:lang w:val="en-CA" w:eastAsia="en-CA"/>
    </w:rPr>
  </w:style>
  <w:style w:type="paragraph" w:customStyle="1" w:styleId="9FC6B66B99B643F3A45BA0AE09752636">
    <w:name w:val="9FC6B66B99B643F3A45BA0AE09752636"/>
    <w:rsid w:val="00793495"/>
    <w:rPr>
      <w:lang w:val="en-CA" w:eastAsia="en-CA"/>
    </w:rPr>
  </w:style>
  <w:style w:type="paragraph" w:customStyle="1" w:styleId="E41032472B874F6696FE932246E720DB">
    <w:name w:val="E41032472B874F6696FE932246E720DB"/>
    <w:rsid w:val="00793495"/>
    <w:rPr>
      <w:lang w:val="en-CA" w:eastAsia="en-CA"/>
    </w:rPr>
  </w:style>
  <w:style w:type="paragraph" w:customStyle="1" w:styleId="137869B28A1C4388A5627FF72FB7AEEF">
    <w:name w:val="137869B28A1C4388A5627FF72FB7AEEF"/>
    <w:rsid w:val="00793495"/>
    <w:rPr>
      <w:lang w:val="en-CA" w:eastAsia="en-CA"/>
    </w:rPr>
  </w:style>
  <w:style w:type="paragraph" w:customStyle="1" w:styleId="201C271BD1DC4616A6CB5346DA531E6D">
    <w:name w:val="201C271BD1DC4616A6CB5346DA531E6D"/>
    <w:rsid w:val="00793495"/>
    <w:rPr>
      <w:lang w:val="en-CA" w:eastAsia="en-CA"/>
    </w:rPr>
  </w:style>
  <w:style w:type="paragraph" w:customStyle="1" w:styleId="8565BFC833F642B3A40B7153E3926538">
    <w:name w:val="8565BFC833F642B3A40B7153E3926538"/>
    <w:rsid w:val="00793495"/>
    <w:rPr>
      <w:lang w:val="en-CA" w:eastAsia="en-CA"/>
    </w:rPr>
  </w:style>
  <w:style w:type="paragraph" w:customStyle="1" w:styleId="1B39932E069240B38FAE555BC7BE0E63">
    <w:name w:val="1B39932E069240B38FAE555BC7BE0E63"/>
    <w:rsid w:val="00793495"/>
    <w:rPr>
      <w:lang w:val="en-CA" w:eastAsia="en-CA"/>
    </w:rPr>
  </w:style>
  <w:style w:type="paragraph" w:customStyle="1" w:styleId="E0CD2FAD03C14E528C2EC747C80B30FC">
    <w:name w:val="E0CD2FAD03C14E528C2EC747C80B30FC"/>
    <w:rsid w:val="00793495"/>
    <w:rPr>
      <w:lang w:val="en-CA" w:eastAsia="en-CA"/>
    </w:rPr>
  </w:style>
  <w:style w:type="paragraph" w:customStyle="1" w:styleId="C6A426A5D0F14BC3A3882E239AE6C247">
    <w:name w:val="C6A426A5D0F14BC3A3882E239AE6C247"/>
    <w:rsid w:val="00793495"/>
    <w:rPr>
      <w:lang w:val="en-CA" w:eastAsia="en-CA"/>
    </w:rPr>
  </w:style>
  <w:style w:type="paragraph" w:customStyle="1" w:styleId="260E2708778B4C42BEB6DA530D067717">
    <w:name w:val="260E2708778B4C42BEB6DA530D067717"/>
    <w:rsid w:val="00793495"/>
    <w:rPr>
      <w:lang w:val="en-CA" w:eastAsia="en-CA"/>
    </w:rPr>
  </w:style>
  <w:style w:type="paragraph" w:customStyle="1" w:styleId="4C3D743A3D5347148583C567B57C540E">
    <w:name w:val="4C3D743A3D5347148583C567B57C540E"/>
    <w:rsid w:val="00793495"/>
    <w:rPr>
      <w:lang w:val="en-CA" w:eastAsia="en-CA"/>
    </w:rPr>
  </w:style>
  <w:style w:type="paragraph" w:customStyle="1" w:styleId="C270DB84FE3343679B4DF6E2432947D2">
    <w:name w:val="C270DB84FE3343679B4DF6E2432947D2"/>
    <w:rsid w:val="00793495"/>
    <w:rPr>
      <w:lang w:val="en-CA" w:eastAsia="en-CA"/>
    </w:rPr>
  </w:style>
  <w:style w:type="paragraph" w:customStyle="1" w:styleId="8744D8A8202946CFB80F8E0351D86BEE">
    <w:name w:val="8744D8A8202946CFB80F8E0351D86BEE"/>
    <w:rsid w:val="00793495"/>
    <w:rPr>
      <w:lang w:val="en-CA" w:eastAsia="en-CA"/>
    </w:rPr>
  </w:style>
  <w:style w:type="paragraph" w:customStyle="1" w:styleId="18993255394641EEBD0547C7BD7D823E">
    <w:name w:val="18993255394641EEBD0547C7BD7D823E"/>
    <w:rsid w:val="00793495"/>
    <w:rPr>
      <w:lang w:val="en-CA" w:eastAsia="en-CA"/>
    </w:rPr>
  </w:style>
  <w:style w:type="paragraph" w:customStyle="1" w:styleId="80585759B38048239C24285C55128781">
    <w:name w:val="80585759B38048239C24285C55128781"/>
    <w:rsid w:val="00793495"/>
    <w:rPr>
      <w:lang w:val="en-CA" w:eastAsia="en-CA"/>
    </w:rPr>
  </w:style>
  <w:style w:type="paragraph" w:customStyle="1" w:styleId="551D6D3C7FBA450784355D965CD384F8">
    <w:name w:val="551D6D3C7FBA450784355D965CD384F8"/>
    <w:rsid w:val="00793495"/>
    <w:rPr>
      <w:lang w:val="en-CA" w:eastAsia="en-CA"/>
    </w:rPr>
  </w:style>
  <w:style w:type="paragraph" w:customStyle="1" w:styleId="69A80EB68AF341339A7816D44A0A4EA4">
    <w:name w:val="69A80EB68AF341339A7816D44A0A4EA4"/>
    <w:rsid w:val="00793495"/>
    <w:rPr>
      <w:lang w:val="en-CA" w:eastAsia="en-CA"/>
    </w:rPr>
  </w:style>
  <w:style w:type="paragraph" w:customStyle="1" w:styleId="2FB2745B42D244AEA9FA84349000B132">
    <w:name w:val="2FB2745B42D244AEA9FA84349000B132"/>
    <w:rsid w:val="00793495"/>
    <w:rPr>
      <w:lang w:val="en-CA" w:eastAsia="en-CA"/>
    </w:rPr>
  </w:style>
  <w:style w:type="paragraph" w:customStyle="1" w:styleId="C9D8A31E5086415FA8C970F317535FE7">
    <w:name w:val="C9D8A31E5086415FA8C970F317535FE7"/>
    <w:rsid w:val="00793495"/>
    <w:rPr>
      <w:lang w:val="en-CA" w:eastAsia="en-CA"/>
    </w:rPr>
  </w:style>
  <w:style w:type="paragraph" w:customStyle="1" w:styleId="49AFC5F3CAA64D31A245BD2DD4B538CD">
    <w:name w:val="49AFC5F3CAA64D31A245BD2DD4B538CD"/>
    <w:rsid w:val="00793495"/>
    <w:rPr>
      <w:lang w:val="en-CA" w:eastAsia="en-CA"/>
    </w:rPr>
  </w:style>
  <w:style w:type="paragraph" w:customStyle="1" w:styleId="61318DF7F8C74D61A09A36DEFF0FA890">
    <w:name w:val="61318DF7F8C74D61A09A36DEFF0FA890"/>
    <w:rsid w:val="00793495"/>
    <w:rPr>
      <w:lang w:val="en-CA" w:eastAsia="en-CA"/>
    </w:rPr>
  </w:style>
  <w:style w:type="paragraph" w:customStyle="1" w:styleId="19BC5EDD6EF543BF9090564CDFA6CF71">
    <w:name w:val="19BC5EDD6EF543BF9090564CDFA6CF71"/>
    <w:rsid w:val="00793495"/>
    <w:rPr>
      <w:lang w:val="en-CA" w:eastAsia="en-CA"/>
    </w:rPr>
  </w:style>
  <w:style w:type="paragraph" w:customStyle="1" w:styleId="4E5072A7FC0743338815127BF2669D69">
    <w:name w:val="4E5072A7FC0743338815127BF2669D69"/>
    <w:rsid w:val="00793495"/>
    <w:rPr>
      <w:lang w:val="en-CA" w:eastAsia="en-CA"/>
    </w:rPr>
  </w:style>
  <w:style w:type="paragraph" w:customStyle="1" w:styleId="A258FFC246EE4183A3974A92CD52678D">
    <w:name w:val="A258FFC246EE4183A3974A92CD52678D"/>
    <w:rsid w:val="00793495"/>
    <w:rPr>
      <w:lang w:val="en-CA" w:eastAsia="en-CA"/>
    </w:rPr>
  </w:style>
  <w:style w:type="paragraph" w:customStyle="1" w:styleId="F4B02E1204834C66BD5E679FE0673F5C">
    <w:name w:val="F4B02E1204834C66BD5E679FE0673F5C"/>
    <w:rsid w:val="00793495"/>
    <w:rPr>
      <w:lang w:val="en-CA" w:eastAsia="en-CA"/>
    </w:rPr>
  </w:style>
  <w:style w:type="paragraph" w:customStyle="1" w:styleId="4F9C206B7F5C44D19E93EB19E0C7A092">
    <w:name w:val="4F9C206B7F5C44D19E93EB19E0C7A092"/>
    <w:rsid w:val="00793495"/>
    <w:rPr>
      <w:lang w:val="en-CA" w:eastAsia="en-CA"/>
    </w:rPr>
  </w:style>
  <w:style w:type="paragraph" w:customStyle="1" w:styleId="33AFFB4DEBE64E7BABE55CD35E52CACF">
    <w:name w:val="33AFFB4DEBE64E7BABE55CD35E52CACF"/>
    <w:rsid w:val="00793495"/>
    <w:rPr>
      <w:lang w:val="en-CA" w:eastAsia="en-CA"/>
    </w:rPr>
  </w:style>
  <w:style w:type="paragraph" w:customStyle="1" w:styleId="18FF1778836A42EF808DACAC5CEF71F6">
    <w:name w:val="18FF1778836A42EF808DACAC5CEF71F6"/>
    <w:rsid w:val="00793495"/>
    <w:rPr>
      <w:lang w:val="en-CA" w:eastAsia="en-CA"/>
    </w:rPr>
  </w:style>
  <w:style w:type="paragraph" w:customStyle="1" w:styleId="5DBA84685D91409493D11F757E20FB5F">
    <w:name w:val="5DBA84685D91409493D11F757E20FB5F"/>
    <w:rsid w:val="00793495"/>
    <w:rPr>
      <w:lang w:val="en-CA" w:eastAsia="en-CA"/>
    </w:rPr>
  </w:style>
  <w:style w:type="paragraph" w:customStyle="1" w:styleId="5D19A164C835426992CA06F27821798E">
    <w:name w:val="5D19A164C835426992CA06F27821798E"/>
    <w:rsid w:val="00793495"/>
    <w:rPr>
      <w:lang w:val="en-CA" w:eastAsia="en-CA"/>
    </w:rPr>
  </w:style>
  <w:style w:type="paragraph" w:customStyle="1" w:styleId="86115347B97C404DB9CB243FBA66531B">
    <w:name w:val="86115347B97C404DB9CB243FBA66531B"/>
    <w:rsid w:val="00793495"/>
    <w:rPr>
      <w:lang w:val="en-CA" w:eastAsia="en-CA"/>
    </w:rPr>
  </w:style>
  <w:style w:type="paragraph" w:customStyle="1" w:styleId="1E0645AE4AAD4CCA9C91C5F1E61F7275">
    <w:name w:val="1E0645AE4AAD4CCA9C91C5F1E61F7275"/>
    <w:rsid w:val="00793495"/>
    <w:rPr>
      <w:lang w:val="en-CA" w:eastAsia="en-CA"/>
    </w:rPr>
  </w:style>
  <w:style w:type="paragraph" w:customStyle="1" w:styleId="9D4626E967E246F68269C5E20751643F">
    <w:name w:val="9D4626E967E246F68269C5E20751643F"/>
    <w:rsid w:val="00793495"/>
    <w:rPr>
      <w:lang w:val="en-CA" w:eastAsia="en-CA"/>
    </w:rPr>
  </w:style>
  <w:style w:type="paragraph" w:customStyle="1" w:styleId="2435A94966D744BBB8EBB1ABB558A2DE">
    <w:name w:val="2435A94966D744BBB8EBB1ABB558A2DE"/>
    <w:rsid w:val="00793495"/>
    <w:rPr>
      <w:lang w:val="en-CA" w:eastAsia="en-CA"/>
    </w:rPr>
  </w:style>
  <w:style w:type="paragraph" w:customStyle="1" w:styleId="242A8024F8F840529717A175159F3763">
    <w:name w:val="242A8024F8F840529717A175159F3763"/>
    <w:rsid w:val="00793495"/>
    <w:rPr>
      <w:lang w:val="en-CA" w:eastAsia="en-CA"/>
    </w:rPr>
  </w:style>
  <w:style w:type="paragraph" w:customStyle="1" w:styleId="6B589727B1FD4ADDB718161239D3327E">
    <w:name w:val="6B589727B1FD4ADDB718161239D3327E"/>
    <w:rsid w:val="00793495"/>
    <w:rPr>
      <w:lang w:val="en-CA" w:eastAsia="en-CA"/>
    </w:rPr>
  </w:style>
  <w:style w:type="paragraph" w:customStyle="1" w:styleId="1726AF0C028745FEB021B6C1B4723B21">
    <w:name w:val="1726AF0C028745FEB021B6C1B4723B21"/>
    <w:rsid w:val="00793495"/>
    <w:rPr>
      <w:lang w:val="en-CA" w:eastAsia="en-CA"/>
    </w:rPr>
  </w:style>
  <w:style w:type="paragraph" w:customStyle="1" w:styleId="7F62729A78204EEBA05953ACD5A534BB">
    <w:name w:val="7F62729A78204EEBA05953ACD5A534BB"/>
    <w:rsid w:val="00793495"/>
    <w:rPr>
      <w:lang w:val="en-CA" w:eastAsia="en-CA"/>
    </w:rPr>
  </w:style>
  <w:style w:type="paragraph" w:customStyle="1" w:styleId="CADF51C8671144BBBCF774523E9DCA7E">
    <w:name w:val="CADF51C8671144BBBCF774523E9DCA7E"/>
    <w:rsid w:val="00793495"/>
    <w:rPr>
      <w:lang w:val="en-CA" w:eastAsia="en-CA"/>
    </w:rPr>
  </w:style>
  <w:style w:type="paragraph" w:customStyle="1" w:styleId="9DE88C06DC364E1E99F539798F66E871">
    <w:name w:val="9DE88C06DC364E1E99F539798F66E871"/>
    <w:rsid w:val="00793495"/>
    <w:rPr>
      <w:lang w:val="en-CA" w:eastAsia="en-CA"/>
    </w:rPr>
  </w:style>
  <w:style w:type="paragraph" w:customStyle="1" w:styleId="118A624CF21F44CB854E70D823AC9998">
    <w:name w:val="118A624CF21F44CB854E70D823AC9998"/>
    <w:rsid w:val="00793495"/>
    <w:rPr>
      <w:lang w:val="en-CA" w:eastAsia="en-CA"/>
    </w:rPr>
  </w:style>
  <w:style w:type="paragraph" w:customStyle="1" w:styleId="3FE5EB7BD5C14EA7AC191D24578758B0">
    <w:name w:val="3FE5EB7BD5C14EA7AC191D24578758B0"/>
    <w:rsid w:val="00793495"/>
    <w:rPr>
      <w:lang w:val="en-CA" w:eastAsia="en-CA"/>
    </w:rPr>
  </w:style>
  <w:style w:type="paragraph" w:customStyle="1" w:styleId="D4E06047CA2B44138BA45A24132F210F">
    <w:name w:val="D4E06047CA2B44138BA45A24132F210F"/>
    <w:rsid w:val="00793495"/>
    <w:rPr>
      <w:lang w:val="en-CA" w:eastAsia="en-CA"/>
    </w:rPr>
  </w:style>
  <w:style w:type="paragraph" w:customStyle="1" w:styleId="33CDA03B35B8464E96836759102B8F53">
    <w:name w:val="33CDA03B35B8464E96836759102B8F53"/>
    <w:rsid w:val="00793495"/>
    <w:rPr>
      <w:lang w:val="en-CA" w:eastAsia="en-CA"/>
    </w:rPr>
  </w:style>
  <w:style w:type="paragraph" w:customStyle="1" w:styleId="D3770D0237E145FD890A7FF74BB12470">
    <w:name w:val="D3770D0237E145FD890A7FF74BB12470"/>
    <w:rsid w:val="00793495"/>
    <w:rPr>
      <w:lang w:val="en-CA" w:eastAsia="en-CA"/>
    </w:rPr>
  </w:style>
  <w:style w:type="paragraph" w:customStyle="1" w:styleId="88A18695117E40E8A95C8E1322FA62E0">
    <w:name w:val="88A18695117E40E8A95C8E1322FA62E0"/>
    <w:rsid w:val="00793495"/>
    <w:rPr>
      <w:lang w:val="en-CA" w:eastAsia="en-CA"/>
    </w:rPr>
  </w:style>
  <w:style w:type="paragraph" w:customStyle="1" w:styleId="4445FED9C838417C9C931D7EC502597E">
    <w:name w:val="4445FED9C838417C9C931D7EC502597E"/>
    <w:rsid w:val="00793495"/>
    <w:rPr>
      <w:lang w:val="en-CA" w:eastAsia="en-CA"/>
    </w:rPr>
  </w:style>
  <w:style w:type="paragraph" w:customStyle="1" w:styleId="2E28E89DB7C340EA8C8929DCE8007F7D">
    <w:name w:val="2E28E89DB7C340EA8C8929DCE8007F7D"/>
    <w:rsid w:val="00793495"/>
    <w:rPr>
      <w:lang w:val="en-CA" w:eastAsia="en-CA"/>
    </w:rPr>
  </w:style>
  <w:style w:type="paragraph" w:customStyle="1" w:styleId="F8C0761AADCD4F63AE2642F8957DCDCC">
    <w:name w:val="F8C0761AADCD4F63AE2642F8957DCDCC"/>
    <w:rsid w:val="00793495"/>
    <w:rPr>
      <w:lang w:val="en-CA" w:eastAsia="en-CA"/>
    </w:rPr>
  </w:style>
  <w:style w:type="paragraph" w:customStyle="1" w:styleId="A1437DFF5DBD42B9962E5DDD41D25B81">
    <w:name w:val="A1437DFF5DBD42B9962E5DDD41D25B81"/>
    <w:rsid w:val="00793495"/>
    <w:rPr>
      <w:lang w:val="en-CA" w:eastAsia="en-CA"/>
    </w:rPr>
  </w:style>
  <w:style w:type="paragraph" w:customStyle="1" w:styleId="8E8425E15C7745A790D7B16BA7B32423">
    <w:name w:val="8E8425E15C7745A790D7B16BA7B32423"/>
    <w:rsid w:val="00793495"/>
    <w:rPr>
      <w:lang w:val="en-CA" w:eastAsia="en-CA"/>
    </w:rPr>
  </w:style>
  <w:style w:type="paragraph" w:customStyle="1" w:styleId="A6305B21C8A24CF7A7D6DBFAAE0A1324">
    <w:name w:val="A6305B21C8A24CF7A7D6DBFAAE0A1324"/>
    <w:rsid w:val="00793495"/>
    <w:rPr>
      <w:lang w:val="en-CA" w:eastAsia="en-CA"/>
    </w:rPr>
  </w:style>
  <w:style w:type="paragraph" w:customStyle="1" w:styleId="65776493A3F645D2983590C9ED98D80B">
    <w:name w:val="65776493A3F645D2983590C9ED98D80B"/>
    <w:rsid w:val="00793495"/>
    <w:rPr>
      <w:lang w:val="en-CA" w:eastAsia="en-CA"/>
    </w:rPr>
  </w:style>
  <w:style w:type="paragraph" w:customStyle="1" w:styleId="E4F50FC416C942EAB99482F1C34FF137">
    <w:name w:val="E4F50FC416C942EAB99482F1C34FF137"/>
    <w:rsid w:val="00793495"/>
    <w:rPr>
      <w:lang w:val="en-CA" w:eastAsia="en-CA"/>
    </w:rPr>
  </w:style>
  <w:style w:type="paragraph" w:customStyle="1" w:styleId="8194807EE320493E83F60DA07EE6AC0C">
    <w:name w:val="8194807EE320493E83F60DA07EE6AC0C"/>
    <w:rsid w:val="00793495"/>
    <w:rPr>
      <w:lang w:val="en-CA" w:eastAsia="en-CA"/>
    </w:rPr>
  </w:style>
  <w:style w:type="paragraph" w:customStyle="1" w:styleId="A868377DC6DC46BEB47349F14D3424AD">
    <w:name w:val="A868377DC6DC46BEB47349F14D3424AD"/>
    <w:rsid w:val="00793495"/>
    <w:rPr>
      <w:lang w:val="en-CA" w:eastAsia="en-CA"/>
    </w:rPr>
  </w:style>
  <w:style w:type="paragraph" w:customStyle="1" w:styleId="C40C39447ED94AF7A8AFE20AC108B94C">
    <w:name w:val="C40C39447ED94AF7A8AFE20AC108B94C"/>
    <w:rsid w:val="00793495"/>
    <w:rPr>
      <w:lang w:val="en-CA" w:eastAsia="en-CA"/>
    </w:rPr>
  </w:style>
  <w:style w:type="paragraph" w:customStyle="1" w:styleId="32B4D553CEFF46F2A3F5B6CC69223D22">
    <w:name w:val="32B4D553CEFF46F2A3F5B6CC69223D22"/>
    <w:rsid w:val="00793495"/>
    <w:rPr>
      <w:lang w:val="en-CA" w:eastAsia="en-CA"/>
    </w:rPr>
  </w:style>
  <w:style w:type="paragraph" w:customStyle="1" w:styleId="9C434E38F6074549857424EF1C8EEC4D">
    <w:name w:val="9C434E38F6074549857424EF1C8EEC4D"/>
    <w:rsid w:val="00793495"/>
    <w:rPr>
      <w:lang w:val="en-CA" w:eastAsia="en-CA"/>
    </w:rPr>
  </w:style>
  <w:style w:type="paragraph" w:customStyle="1" w:styleId="DACD3DC1FC6D4BB99E9D58F68561547E">
    <w:name w:val="DACD3DC1FC6D4BB99E9D58F68561547E"/>
    <w:rsid w:val="00793495"/>
    <w:rPr>
      <w:lang w:val="en-CA" w:eastAsia="en-CA"/>
    </w:rPr>
  </w:style>
  <w:style w:type="paragraph" w:customStyle="1" w:styleId="274A0C26898744A2BBCC66F6CB07AD83">
    <w:name w:val="274A0C26898744A2BBCC66F6CB07AD83"/>
    <w:rsid w:val="00793495"/>
    <w:rPr>
      <w:lang w:val="en-CA" w:eastAsia="en-CA"/>
    </w:rPr>
  </w:style>
  <w:style w:type="paragraph" w:customStyle="1" w:styleId="7446A2A745804EC5B0699997289E332B">
    <w:name w:val="7446A2A745804EC5B0699997289E332B"/>
    <w:rsid w:val="00793495"/>
    <w:rPr>
      <w:lang w:val="en-CA" w:eastAsia="en-CA"/>
    </w:rPr>
  </w:style>
  <w:style w:type="paragraph" w:customStyle="1" w:styleId="7A016814376142A98CAB729627B6EC4D">
    <w:name w:val="7A016814376142A98CAB729627B6EC4D"/>
    <w:rsid w:val="00793495"/>
    <w:rPr>
      <w:lang w:val="en-CA" w:eastAsia="en-CA"/>
    </w:rPr>
  </w:style>
  <w:style w:type="paragraph" w:customStyle="1" w:styleId="8CD62740AC47415AB1C245D9FAB9E831">
    <w:name w:val="8CD62740AC47415AB1C245D9FAB9E831"/>
    <w:rsid w:val="00793495"/>
    <w:rPr>
      <w:lang w:val="en-CA" w:eastAsia="en-CA"/>
    </w:rPr>
  </w:style>
  <w:style w:type="paragraph" w:customStyle="1" w:styleId="5B6566B00B554A5B86BA3C958375EEF5">
    <w:name w:val="5B6566B00B554A5B86BA3C958375EEF5"/>
    <w:rsid w:val="00793495"/>
    <w:rPr>
      <w:lang w:val="en-CA" w:eastAsia="en-CA"/>
    </w:rPr>
  </w:style>
  <w:style w:type="paragraph" w:customStyle="1" w:styleId="38A752F210EB4CCB9DC7EB1EC557E3F0">
    <w:name w:val="38A752F210EB4CCB9DC7EB1EC557E3F0"/>
    <w:rsid w:val="00793495"/>
    <w:rPr>
      <w:lang w:val="en-CA" w:eastAsia="en-CA"/>
    </w:rPr>
  </w:style>
  <w:style w:type="paragraph" w:customStyle="1" w:styleId="640EA0C97D534AF096847764CAC6CEF4">
    <w:name w:val="640EA0C97D534AF096847764CAC6CEF4"/>
    <w:rsid w:val="00793495"/>
    <w:rPr>
      <w:lang w:val="en-CA" w:eastAsia="en-CA"/>
    </w:rPr>
  </w:style>
  <w:style w:type="paragraph" w:customStyle="1" w:styleId="D1C5CBAF407F45679F5EAAD271801EFE">
    <w:name w:val="D1C5CBAF407F45679F5EAAD271801EFE"/>
    <w:rsid w:val="00793495"/>
    <w:rPr>
      <w:lang w:val="en-CA" w:eastAsia="en-CA"/>
    </w:rPr>
  </w:style>
  <w:style w:type="paragraph" w:customStyle="1" w:styleId="66C5913C2C854904B1E493DDDFB54451">
    <w:name w:val="66C5913C2C854904B1E493DDDFB54451"/>
    <w:rsid w:val="00793495"/>
    <w:rPr>
      <w:lang w:val="en-CA" w:eastAsia="en-CA"/>
    </w:rPr>
  </w:style>
  <w:style w:type="paragraph" w:customStyle="1" w:styleId="AB4A9A33C0C8485EAF48EE0423D3129C">
    <w:name w:val="AB4A9A33C0C8485EAF48EE0423D3129C"/>
    <w:rsid w:val="00793495"/>
    <w:rPr>
      <w:lang w:val="en-CA" w:eastAsia="en-CA"/>
    </w:rPr>
  </w:style>
  <w:style w:type="paragraph" w:customStyle="1" w:styleId="14715E7622AC48118FFCA97B1D5F3A23">
    <w:name w:val="14715E7622AC48118FFCA97B1D5F3A23"/>
    <w:rsid w:val="00793495"/>
    <w:rPr>
      <w:lang w:val="en-CA" w:eastAsia="en-CA"/>
    </w:rPr>
  </w:style>
  <w:style w:type="paragraph" w:customStyle="1" w:styleId="6136267E291146A9B9AEEBD4B8671B5D">
    <w:name w:val="6136267E291146A9B9AEEBD4B8671B5D"/>
    <w:rsid w:val="00793495"/>
    <w:rPr>
      <w:lang w:val="en-CA" w:eastAsia="en-CA"/>
    </w:rPr>
  </w:style>
  <w:style w:type="paragraph" w:customStyle="1" w:styleId="8B7F2B2DCC8848C3ACEF7C235DA938BC">
    <w:name w:val="8B7F2B2DCC8848C3ACEF7C235DA938BC"/>
    <w:rsid w:val="00793495"/>
    <w:rPr>
      <w:lang w:val="en-CA" w:eastAsia="en-CA"/>
    </w:rPr>
  </w:style>
  <w:style w:type="paragraph" w:customStyle="1" w:styleId="184BD62AE7F04FF4B1B572D80367A2FB">
    <w:name w:val="184BD62AE7F04FF4B1B572D80367A2FB"/>
    <w:rsid w:val="00793495"/>
    <w:rPr>
      <w:lang w:val="en-CA" w:eastAsia="en-CA"/>
    </w:rPr>
  </w:style>
  <w:style w:type="paragraph" w:customStyle="1" w:styleId="EBB1CE6DD0834E73A2A1F67447EE39AA">
    <w:name w:val="EBB1CE6DD0834E73A2A1F67447EE39AA"/>
    <w:rsid w:val="00793495"/>
    <w:rPr>
      <w:lang w:val="en-CA" w:eastAsia="en-CA"/>
    </w:rPr>
  </w:style>
  <w:style w:type="paragraph" w:customStyle="1" w:styleId="01AFB2B042A54B29B85740B92C7E2C79">
    <w:name w:val="01AFB2B042A54B29B85740B92C7E2C79"/>
    <w:rsid w:val="00793495"/>
    <w:rPr>
      <w:lang w:val="en-CA" w:eastAsia="en-CA"/>
    </w:rPr>
  </w:style>
  <w:style w:type="paragraph" w:customStyle="1" w:styleId="2428C26BBA5D4721A780209A9D8806C0">
    <w:name w:val="2428C26BBA5D4721A780209A9D8806C0"/>
    <w:rsid w:val="00793495"/>
    <w:rPr>
      <w:lang w:val="en-CA" w:eastAsia="en-CA"/>
    </w:rPr>
  </w:style>
  <w:style w:type="paragraph" w:customStyle="1" w:styleId="1F8B2CED27814413BCD665626B65F0C3">
    <w:name w:val="1F8B2CED27814413BCD665626B65F0C3"/>
    <w:rsid w:val="00793495"/>
    <w:rPr>
      <w:lang w:val="en-CA" w:eastAsia="en-CA"/>
    </w:rPr>
  </w:style>
  <w:style w:type="paragraph" w:customStyle="1" w:styleId="F000D473490B4D15A83B6514F1D04C17">
    <w:name w:val="F000D473490B4D15A83B6514F1D04C17"/>
    <w:rsid w:val="00793495"/>
    <w:rPr>
      <w:lang w:val="en-CA" w:eastAsia="en-CA"/>
    </w:rPr>
  </w:style>
  <w:style w:type="paragraph" w:customStyle="1" w:styleId="33D81B90BBF947229FFF6A62F78DE526">
    <w:name w:val="33D81B90BBF947229FFF6A62F78DE526"/>
    <w:rsid w:val="00793495"/>
    <w:rPr>
      <w:lang w:val="en-CA" w:eastAsia="en-CA"/>
    </w:rPr>
  </w:style>
  <w:style w:type="paragraph" w:customStyle="1" w:styleId="EBEF43AC19B9418BABBE3F7271A5D8CB">
    <w:name w:val="EBEF43AC19B9418BABBE3F7271A5D8CB"/>
    <w:rsid w:val="00793495"/>
    <w:rPr>
      <w:lang w:val="en-CA" w:eastAsia="en-CA"/>
    </w:rPr>
  </w:style>
  <w:style w:type="paragraph" w:customStyle="1" w:styleId="84DCA37D6EFE4B7789CE61E72708522F">
    <w:name w:val="84DCA37D6EFE4B7789CE61E72708522F"/>
    <w:rsid w:val="00793495"/>
    <w:rPr>
      <w:lang w:val="en-CA" w:eastAsia="en-CA"/>
    </w:rPr>
  </w:style>
  <w:style w:type="paragraph" w:customStyle="1" w:styleId="8F71DE22973F4643A8D19E3BD964D6D6">
    <w:name w:val="8F71DE22973F4643A8D19E3BD964D6D6"/>
    <w:rsid w:val="00793495"/>
    <w:rPr>
      <w:lang w:val="en-CA" w:eastAsia="en-CA"/>
    </w:rPr>
  </w:style>
  <w:style w:type="paragraph" w:customStyle="1" w:styleId="1A13385EC3944E229B1A7B4242E9E75C">
    <w:name w:val="1A13385EC3944E229B1A7B4242E9E75C"/>
    <w:rsid w:val="00793495"/>
    <w:rPr>
      <w:lang w:val="en-CA" w:eastAsia="en-CA"/>
    </w:rPr>
  </w:style>
  <w:style w:type="paragraph" w:customStyle="1" w:styleId="3D92F9D9E6D74A418A7D4173E9601008">
    <w:name w:val="3D92F9D9E6D74A418A7D4173E9601008"/>
    <w:rsid w:val="00793495"/>
    <w:rPr>
      <w:lang w:val="en-CA" w:eastAsia="en-CA"/>
    </w:rPr>
  </w:style>
  <w:style w:type="paragraph" w:customStyle="1" w:styleId="CB25FA98D74A44098DAB5677AD93B167">
    <w:name w:val="CB25FA98D74A44098DAB5677AD93B167"/>
    <w:rsid w:val="00793495"/>
    <w:rPr>
      <w:lang w:val="en-CA" w:eastAsia="en-CA"/>
    </w:rPr>
  </w:style>
  <w:style w:type="paragraph" w:customStyle="1" w:styleId="0E2568CB24BD4E368B8248A7D0ED3ACE">
    <w:name w:val="0E2568CB24BD4E368B8248A7D0ED3ACE"/>
    <w:rsid w:val="00793495"/>
    <w:rPr>
      <w:lang w:val="en-CA" w:eastAsia="en-CA"/>
    </w:rPr>
  </w:style>
  <w:style w:type="paragraph" w:customStyle="1" w:styleId="185ACF71C756448D943AD012D519A4D2">
    <w:name w:val="185ACF71C756448D943AD012D519A4D2"/>
    <w:rsid w:val="00793495"/>
    <w:rPr>
      <w:lang w:val="en-CA" w:eastAsia="en-CA"/>
    </w:rPr>
  </w:style>
  <w:style w:type="paragraph" w:customStyle="1" w:styleId="B82771EF45774B3CB03128CD5617993A">
    <w:name w:val="B82771EF45774B3CB03128CD5617993A"/>
    <w:rsid w:val="00793495"/>
    <w:rPr>
      <w:lang w:val="en-CA" w:eastAsia="en-CA"/>
    </w:rPr>
  </w:style>
  <w:style w:type="paragraph" w:customStyle="1" w:styleId="0CD1726D4DCB4435B2321E4DF4FF5141">
    <w:name w:val="0CD1726D4DCB4435B2321E4DF4FF5141"/>
    <w:rsid w:val="00793495"/>
    <w:rPr>
      <w:lang w:val="en-CA" w:eastAsia="en-CA"/>
    </w:rPr>
  </w:style>
  <w:style w:type="paragraph" w:customStyle="1" w:styleId="444721315C3541BCB040F3B7518086B7">
    <w:name w:val="444721315C3541BCB040F3B7518086B7"/>
    <w:rsid w:val="00793495"/>
    <w:rPr>
      <w:lang w:val="en-CA" w:eastAsia="en-CA"/>
    </w:rPr>
  </w:style>
  <w:style w:type="paragraph" w:customStyle="1" w:styleId="EC6077FD827C4C6CBCB99A288B59D534">
    <w:name w:val="EC6077FD827C4C6CBCB99A288B59D534"/>
    <w:rsid w:val="00793495"/>
    <w:rPr>
      <w:lang w:val="en-CA" w:eastAsia="en-CA"/>
    </w:rPr>
  </w:style>
  <w:style w:type="paragraph" w:customStyle="1" w:styleId="42DC66DDE03A411CB30F9B9972E0EF84">
    <w:name w:val="42DC66DDE03A411CB30F9B9972E0EF84"/>
    <w:rsid w:val="00793495"/>
    <w:rPr>
      <w:lang w:val="en-CA" w:eastAsia="en-CA"/>
    </w:rPr>
  </w:style>
  <w:style w:type="paragraph" w:customStyle="1" w:styleId="9F9031266C3E46B5B19710311E7762D8">
    <w:name w:val="9F9031266C3E46B5B19710311E7762D8"/>
    <w:rsid w:val="00793495"/>
    <w:rPr>
      <w:lang w:val="en-CA" w:eastAsia="en-CA"/>
    </w:rPr>
  </w:style>
  <w:style w:type="paragraph" w:customStyle="1" w:styleId="E7E8ACD6D1E34CC5B33A27AA6D5DA01F">
    <w:name w:val="E7E8ACD6D1E34CC5B33A27AA6D5DA01F"/>
    <w:rsid w:val="00793495"/>
    <w:rPr>
      <w:lang w:val="en-CA" w:eastAsia="en-CA"/>
    </w:rPr>
  </w:style>
  <w:style w:type="paragraph" w:customStyle="1" w:styleId="F4CB05C93FA54BA6BEFE15A0B1986D52">
    <w:name w:val="F4CB05C93FA54BA6BEFE15A0B1986D52"/>
    <w:rsid w:val="00793495"/>
    <w:rPr>
      <w:lang w:val="en-CA" w:eastAsia="en-CA"/>
    </w:rPr>
  </w:style>
  <w:style w:type="paragraph" w:customStyle="1" w:styleId="E416042BD1E448C4ADC7904B1001D3E0">
    <w:name w:val="E416042BD1E448C4ADC7904B1001D3E0"/>
    <w:rsid w:val="00793495"/>
    <w:rPr>
      <w:lang w:val="en-CA" w:eastAsia="en-CA"/>
    </w:rPr>
  </w:style>
  <w:style w:type="paragraph" w:customStyle="1" w:styleId="BF7EACF79E984FFC85C46F62C46C22FB">
    <w:name w:val="BF7EACF79E984FFC85C46F62C46C22FB"/>
    <w:rsid w:val="00793495"/>
    <w:rPr>
      <w:lang w:val="en-CA" w:eastAsia="en-CA"/>
    </w:rPr>
  </w:style>
  <w:style w:type="paragraph" w:customStyle="1" w:styleId="646AECC6B2CD4D01AA465FE58B45EA98">
    <w:name w:val="646AECC6B2CD4D01AA465FE58B45EA98"/>
    <w:rsid w:val="00793495"/>
    <w:rPr>
      <w:lang w:val="en-CA" w:eastAsia="en-CA"/>
    </w:rPr>
  </w:style>
  <w:style w:type="paragraph" w:customStyle="1" w:styleId="D0C5C8E37C824F5294DBCFC14DE3BB4D">
    <w:name w:val="D0C5C8E37C824F5294DBCFC14DE3BB4D"/>
    <w:rsid w:val="00793495"/>
    <w:rPr>
      <w:lang w:val="en-CA" w:eastAsia="en-CA"/>
    </w:rPr>
  </w:style>
  <w:style w:type="paragraph" w:customStyle="1" w:styleId="13B9977ADD0647179FE5D29AA25B4166">
    <w:name w:val="13B9977ADD0647179FE5D29AA25B4166"/>
    <w:rsid w:val="00793495"/>
    <w:rPr>
      <w:lang w:val="en-CA" w:eastAsia="en-CA"/>
    </w:rPr>
  </w:style>
  <w:style w:type="paragraph" w:customStyle="1" w:styleId="610962C87F9642E6B3738CCE68753DFB">
    <w:name w:val="610962C87F9642E6B3738CCE68753DFB"/>
    <w:rsid w:val="00793495"/>
    <w:rPr>
      <w:lang w:val="en-CA" w:eastAsia="en-CA"/>
    </w:rPr>
  </w:style>
  <w:style w:type="paragraph" w:customStyle="1" w:styleId="1B23ED5C23F94D50A508AB08383B19AF">
    <w:name w:val="1B23ED5C23F94D50A508AB08383B19AF"/>
    <w:rsid w:val="00793495"/>
    <w:rPr>
      <w:lang w:val="en-CA" w:eastAsia="en-CA"/>
    </w:rPr>
  </w:style>
  <w:style w:type="paragraph" w:customStyle="1" w:styleId="CD5B33C600D04C4EAA94D9F598569CEB">
    <w:name w:val="CD5B33C600D04C4EAA94D9F598569CEB"/>
    <w:rsid w:val="00793495"/>
    <w:rPr>
      <w:lang w:val="en-CA" w:eastAsia="en-CA"/>
    </w:rPr>
  </w:style>
  <w:style w:type="paragraph" w:customStyle="1" w:styleId="53D1E178ECD240F384573625C4B46D6D">
    <w:name w:val="53D1E178ECD240F384573625C4B46D6D"/>
    <w:rsid w:val="00793495"/>
    <w:rPr>
      <w:lang w:val="en-CA" w:eastAsia="en-CA"/>
    </w:rPr>
  </w:style>
  <w:style w:type="paragraph" w:customStyle="1" w:styleId="B0F0D4B53E7D4C4EB3A53382754CC15C">
    <w:name w:val="B0F0D4B53E7D4C4EB3A53382754CC15C"/>
    <w:rsid w:val="00793495"/>
    <w:rPr>
      <w:lang w:val="en-CA" w:eastAsia="en-CA"/>
    </w:rPr>
  </w:style>
  <w:style w:type="paragraph" w:customStyle="1" w:styleId="6D384F9CA49A4A8ABB27E5E8B3D4DC50">
    <w:name w:val="6D384F9CA49A4A8ABB27E5E8B3D4DC50"/>
    <w:rsid w:val="00793495"/>
    <w:rPr>
      <w:lang w:val="en-CA" w:eastAsia="en-CA"/>
    </w:rPr>
  </w:style>
  <w:style w:type="paragraph" w:customStyle="1" w:styleId="884047E5A6D047F0AFC4142829CFF7AA">
    <w:name w:val="884047E5A6D047F0AFC4142829CFF7AA"/>
    <w:rsid w:val="00793495"/>
    <w:rPr>
      <w:lang w:val="en-CA" w:eastAsia="en-CA"/>
    </w:rPr>
  </w:style>
  <w:style w:type="paragraph" w:customStyle="1" w:styleId="933DBCE077254DFA9C4F5E3640291D8B">
    <w:name w:val="933DBCE077254DFA9C4F5E3640291D8B"/>
    <w:rsid w:val="00793495"/>
    <w:rPr>
      <w:lang w:val="en-CA" w:eastAsia="en-CA"/>
    </w:rPr>
  </w:style>
  <w:style w:type="paragraph" w:customStyle="1" w:styleId="14BB1B078EFC4F21BF30CC37CA29CD86">
    <w:name w:val="14BB1B078EFC4F21BF30CC37CA29CD86"/>
    <w:rsid w:val="00793495"/>
    <w:rPr>
      <w:lang w:val="en-CA" w:eastAsia="en-CA"/>
    </w:rPr>
  </w:style>
  <w:style w:type="paragraph" w:customStyle="1" w:styleId="31DB867CC676402D886BAAC5EA0D4C18">
    <w:name w:val="31DB867CC676402D886BAAC5EA0D4C18"/>
    <w:rsid w:val="00793495"/>
    <w:rPr>
      <w:lang w:val="en-CA" w:eastAsia="en-CA"/>
    </w:rPr>
  </w:style>
  <w:style w:type="paragraph" w:customStyle="1" w:styleId="E704610E06054AD3A809332A884108CD">
    <w:name w:val="E704610E06054AD3A809332A884108CD"/>
    <w:rsid w:val="00793495"/>
    <w:rPr>
      <w:lang w:val="en-CA" w:eastAsia="en-CA"/>
    </w:rPr>
  </w:style>
  <w:style w:type="paragraph" w:customStyle="1" w:styleId="BCF70F8262B246F2981DDE5C1F517130">
    <w:name w:val="BCF70F8262B246F2981DDE5C1F517130"/>
    <w:rsid w:val="00793495"/>
    <w:rPr>
      <w:lang w:val="en-CA" w:eastAsia="en-CA"/>
    </w:rPr>
  </w:style>
  <w:style w:type="paragraph" w:customStyle="1" w:styleId="591B805A23C4413FB4B91342AF9D64CE">
    <w:name w:val="591B805A23C4413FB4B91342AF9D64CE"/>
    <w:rsid w:val="00793495"/>
    <w:rPr>
      <w:lang w:val="en-CA" w:eastAsia="en-CA"/>
    </w:rPr>
  </w:style>
  <w:style w:type="paragraph" w:customStyle="1" w:styleId="FEEBE0A243644152B98726AAE61C6026">
    <w:name w:val="FEEBE0A243644152B98726AAE61C6026"/>
    <w:rsid w:val="00793495"/>
    <w:rPr>
      <w:lang w:val="en-CA" w:eastAsia="en-CA"/>
    </w:rPr>
  </w:style>
  <w:style w:type="paragraph" w:customStyle="1" w:styleId="FFFA3474111542EB9B74DB8CBAB861F7">
    <w:name w:val="FFFA3474111542EB9B74DB8CBAB861F7"/>
    <w:rsid w:val="00793495"/>
    <w:rPr>
      <w:lang w:val="en-CA" w:eastAsia="en-CA"/>
    </w:rPr>
  </w:style>
  <w:style w:type="paragraph" w:customStyle="1" w:styleId="E2BAB1837109401FBBB41F4981B7C1C8">
    <w:name w:val="E2BAB1837109401FBBB41F4981B7C1C8"/>
    <w:rsid w:val="00793495"/>
    <w:rPr>
      <w:lang w:val="en-CA" w:eastAsia="en-CA"/>
    </w:rPr>
  </w:style>
  <w:style w:type="paragraph" w:customStyle="1" w:styleId="4CD5BA07FC084BED83B9A596823153E6">
    <w:name w:val="4CD5BA07FC084BED83B9A596823153E6"/>
    <w:rsid w:val="00793495"/>
    <w:rPr>
      <w:lang w:val="en-CA" w:eastAsia="en-CA"/>
    </w:rPr>
  </w:style>
  <w:style w:type="paragraph" w:customStyle="1" w:styleId="265E8C2AA2F24F92945415E9CB81A7D3">
    <w:name w:val="265E8C2AA2F24F92945415E9CB81A7D3"/>
    <w:rsid w:val="00793495"/>
    <w:rPr>
      <w:lang w:val="en-CA" w:eastAsia="en-CA"/>
    </w:rPr>
  </w:style>
  <w:style w:type="paragraph" w:customStyle="1" w:styleId="F27BDE301A4044F084C502F9311445BF">
    <w:name w:val="F27BDE301A4044F084C502F9311445BF"/>
    <w:rsid w:val="00793495"/>
    <w:rPr>
      <w:lang w:val="en-CA" w:eastAsia="en-CA"/>
    </w:rPr>
  </w:style>
  <w:style w:type="paragraph" w:customStyle="1" w:styleId="58AC89FCC0594E65B52001A6D5E36AAB">
    <w:name w:val="58AC89FCC0594E65B52001A6D5E36AAB"/>
    <w:rsid w:val="00793495"/>
    <w:rPr>
      <w:lang w:val="en-CA" w:eastAsia="en-CA"/>
    </w:rPr>
  </w:style>
  <w:style w:type="paragraph" w:customStyle="1" w:styleId="6817F025302F4ECE93BFBA2A162BDAE9">
    <w:name w:val="6817F025302F4ECE93BFBA2A162BDAE9"/>
    <w:rsid w:val="00793495"/>
    <w:rPr>
      <w:lang w:val="en-CA" w:eastAsia="en-CA"/>
    </w:rPr>
  </w:style>
  <w:style w:type="paragraph" w:customStyle="1" w:styleId="FE1FCF05C047489A8618811C22EA21ED">
    <w:name w:val="FE1FCF05C047489A8618811C22EA21ED"/>
    <w:rsid w:val="00793495"/>
    <w:rPr>
      <w:lang w:val="en-CA" w:eastAsia="en-CA"/>
    </w:rPr>
  </w:style>
  <w:style w:type="paragraph" w:customStyle="1" w:styleId="5ADA504EA6D34DFAAF758CB4E52BCE0C">
    <w:name w:val="5ADA504EA6D34DFAAF758CB4E52BCE0C"/>
    <w:rsid w:val="00793495"/>
    <w:rPr>
      <w:lang w:val="en-CA" w:eastAsia="en-CA"/>
    </w:rPr>
  </w:style>
  <w:style w:type="paragraph" w:customStyle="1" w:styleId="6DD7A90E0B534C05A0BF9FBBD08A2169">
    <w:name w:val="6DD7A90E0B534C05A0BF9FBBD08A2169"/>
    <w:rsid w:val="00793495"/>
    <w:rPr>
      <w:lang w:val="en-CA" w:eastAsia="en-CA"/>
    </w:rPr>
  </w:style>
  <w:style w:type="paragraph" w:customStyle="1" w:styleId="0A6BAD215B534CACB6D8BE2E476A1DA2">
    <w:name w:val="0A6BAD215B534CACB6D8BE2E476A1DA2"/>
    <w:rsid w:val="00793495"/>
    <w:rPr>
      <w:lang w:val="en-CA" w:eastAsia="en-CA"/>
    </w:rPr>
  </w:style>
  <w:style w:type="paragraph" w:customStyle="1" w:styleId="E82640D11CF544C3A1ABD49D20D66D1C">
    <w:name w:val="E82640D11CF544C3A1ABD49D20D66D1C"/>
    <w:rsid w:val="00793495"/>
    <w:rPr>
      <w:lang w:val="en-CA" w:eastAsia="en-CA"/>
    </w:rPr>
  </w:style>
  <w:style w:type="paragraph" w:customStyle="1" w:styleId="428860D184B1441982CB0CFF20F3405B">
    <w:name w:val="428860D184B1441982CB0CFF20F3405B"/>
    <w:rsid w:val="00793495"/>
    <w:rPr>
      <w:lang w:val="en-CA" w:eastAsia="en-CA"/>
    </w:rPr>
  </w:style>
  <w:style w:type="paragraph" w:customStyle="1" w:styleId="67DF16ECC09B47DEA65B25D040321B3B">
    <w:name w:val="67DF16ECC09B47DEA65B25D040321B3B"/>
    <w:rsid w:val="00793495"/>
    <w:rPr>
      <w:lang w:val="en-CA" w:eastAsia="en-CA"/>
    </w:rPr>
  </w:style>
  <w:style w:type="paragraph" w:customStyle="1" w:styleId="4741DA30223E4C27B7B276A1D1815D63">
    <w:name w:val="4741DA30223E4C27B7B276A1D1815D63"/>
    <w:rsid w:val="00793495"/>
    <w:rPr>
      <w:lang w:val="en-CA" w:eastAsia="en-CA"/>
    </w:rPr>
  </w:style>
  <w:style w:type="paragraph" w:customStyle="1" w:styleId="3D7E4B616BF948F3BDC8921FB36057C5">
    <w:name w:val="3D7E4B616BF948F3BDC8921FB36057C5"/>
    <w:rsid w:val="00793495"/>
    <w:rPr>
      <w:lang w:val="en-CA" w:eastAsia="en-CA"/>
    </w:rPr>
  </w:style>
  <w:style w:type="paragraph" w:customStyle="1" w:styleId="21465193B0C04CC283FAF1ABC8F88144">
    <w:name w:val="21465193B0C04CC283FAF1ABC8F88144"/>
    <w:rsid w:val="00793495"/>
    <w:rPr>
      <w:lang w:val="en-CA" w:eastAsia="en-CA"/>
    </w:rPr>
  </w:style>
  <w:style w:type="paragraph" w:customStyle="1" w:styleId="19ABEE30C35D4925A8185F3A8FB34B77">
    <w:name w:val="19ABEE30C35D4925A8185F3A8FB34B77"/>
    <w:rsid w:val="00793495"/>
    <w:rPr>
      <w:lang w:val="en-CA" w:eastAsia="en-CA"/>
    </w:rPr>
  </w:style>
  <w:style w:type="paragraph" w:customStyle="1" w:styleId="B1898A3B55064639B2005E851157B028">
    <w:name w:val="B1898A3B55064639B2005E851157B028"/>
    <w:rsid w:val="00793495"/>
    <w:rPr>
      <w:lang w:val="en-CA" w:eastAsia="en-CA"/>
    </w:rPr>
  </w:style>
  <w:style w:type="paragraph" w:customStyle="1" w:styleId="72A4EC88A66F468EA2155D985DA437AA">
    <w:name w:val="72A4EC88A66F468EA2155D985DA437AA"/>
    <w:rsid w:val="00793495"/>
    <w:rPr>
      <w:lang w:val="en-CA" w:eastAsia="en-CA"/>
    </w:rPr>
  </w:style>
  <w:style w:type="paragraph" w:customStyle="1" w:styleId="B0B5B8769568426BBC93071440B81FC1">
    <w:name w:val="B0B5B8769568426BBC93071440B81FC1"/>
    <w:rsid w:val="00793495"/>
    <w:rPr>
      <w:lang w:val="en-CA" w:eastAsia="en-CA"/>
    </w:rPr>
  </w:style>
  <w:style w:type="paragraph" w:customStyle="1" w:styleId="DFF96B38E8D944FDB15F350876491C61">
    <w:name w:val="DFF96B38E8D944FDB15F350876491C61"/>
    <w:rsid w:val="00793495"/>
    <w:rPr>
      <w:lang w:val="en-CA" w:eastAsia="en-CA"/>
    </w:rPr>
  </w:style>
  <w:style w:type="paragraph" w:customStyle="1" w:styleId="F50A26F00DC5446EB44413D2C1F71FED">
    <w:name w:val="F50A26F00DC5446EB44413D2C1F71FED"/>
    <w:rsid w:val="00793495"/>
    <w:rPr>
      <w:lang w:val="en-CA" w:eastAsia="en-CA"/>
    </w:rPr>
  </w:style>
  <w:style w:type="paragraph" w:customStyle="1" w:styleId="3AAF44A7B8654FD783FBE5EA90A45E9C">
    <w:name w:val="3AAF44A7B8654FD783FBE5EA90A45E9C"/>
    <w:rsid w:val="00793495"/>
    <w:rPr>
      <w:lang w:val="en-CA" w:eastAsia="en-CA"/>
    </w:rPr>
  </w:style>
  <w:style w:type="paragraph" w:customStyle="1" w:styleId="C4B843DCD6204B41856CAC17A14F5002">
    <w:name w:val="C4B843DCD6204B41856CAC17A14F5002"/>
    <w:rsid w:val="00793495"/>
    <w:rPr>
      <w:lang w:val="en-CA" w:eastAsia="en-CA"/>
    </w:rPr>
  </w:style>
  <w:style w:type="paragraph" w:customStyle="1" w:styleId="182CF1A70575428AABE251B8FF8F0BBD">
    <w:name w:val="182CF1A70575428AABE251B8FF8F0BBD"/>
    <w:rsid w:val="00793495"/>
    <w:rPr>
      <w:lang w:val="en-CA" w:eastAsia="en-CA"/>
    </w:rPr>
  </w:style>
  <w:style w:type="paragraph" w:customStyle="1" w:styleId="806DEF1D478D426C89CA623DDAD5A111">
    <w:name w:val="806DEF1D478D426C89CA623DDAD5A111"/>
    <w:rsid w:val="00793495"/>
    <w:rPr>
      <w:lang w:val="en-CA" w:eastAsia="en-CA"/>
    </w:rPr>
  </w:style>
  <w:style w:type="paragraph" w:customStyle="1" w:styleId="C1C0CA15B4FE40D8A4D7FB71CF51B030">
    <w:name w:val="C1C0CA15B4FE40D8A4D7FB71CF51B030"/>
    <w:rsid w:val="00793495"/>
    <w:rPr>
      <w:lang w:val="en-CA" w:eastAsia="en-CA"/>
    </w:rPr>
  </w:style>
  <w:style w:type="paragraph" w:customStyle="1" w:styleId="4B2441E24467411B97700073E0925E91">
    <w:name w:val="4B2441E24467411B97700073E0925E91"/>
    <w:rsid w:val="00793495"/>
    <w:rPr>
      <w:lang w:val="en-CA" w:eastAsia="en-CA"/>
    </w:rPr>
  </w:style>
  <w:style w:type="paragraph" w:customStyle="1" w:styleId="309DA1409F4B4AFF9C3AD2F843EBA542">
    <w:name w:val="309DA1409F4B4AFF9C3AD2F843EBA542"/>
    <w:rsid w:val="00793495"/>
    <w:rPr>
      <w:lang w:val="en-CA" w:eastAsia="en-CA"/>
    </w:rPr>
  </w:style>
  <w:style w:type="paragraph" w:customStyle="1" w:styleId="E71EC33B3B904881A99119D4FE3A5346">
    <w:name w:val="E71EC33B3B904881A99119D4FE3A5346"/>
    <w:rsid w:val="00793495"/>
    <w:rPr>
      <w:lang w:val="en-CA" w:eastAsia="en-CA"/>
    </w:rPr>
  </w:style>
  <w:style w:type="paragraph" w:customStyle="1" w:styleId="34C2EF7E24844208B6BF16310B64FB1A">
    <w:name w:val="34C2EF7E24844208B6BF16310B64FB1A"/>
    <w:rsid w:val="00793495"/>
    <w:rPr>
      <w:lang w:val="en-CA" w:eastAsia="en-CA"/>
    </w:rPr>
  </w:style>
  <w:style w:type="paragraph" w:customStyle="1" w:styleId="50CB1BE5F4AD4AE68572D3E40E13BCBC">
    <w:name w:val="50CB1BE5F4AD4AE68572D3E40E13BCBC"/>
    <w:rsid w:val="00793495"/>
    <w:rPr>
      <w:lang w:val="en-CA" w:eastAsia="en-CA"/>
    </w:rPr>
  </w:style>
  <w:style w:type="paragraph" w:customStyle="1" w:styleId="7BA9187B3C5B4DEF8A4BF7132E007563">
    <w:name w:val="7BA9187B3C5B4DEF8A4BF7132E007563"/>
    <w:rsid w:val="00793495"/>
    <w:rPr>
      <w:lang w:val="en-CA" w:eastAsia="en-CA"/>
    </w:rPr>
  </w:style>
  <w:style w:type="paragraph" w:customStyle="1" w:styleId="DB5FBACC52B741CBA436DA439E2DCBD7">
    <w:name w:val="DB5FBACC52B741CBA436DA439E2DCBD7"/>
    <w:rsid w:val="00793495"/>
    <w:rPr>
      <w:lang w:val="en-CA" w:eastAsia="en-CA"/>
    </w:rPr>
  </w:style>
  <w:style w:type="paragraph" w:customStyle="1" w:styleId="6F92150E792E43B390D95E830AB0A404">
    <w:name w:val="6F92150E792E43B390D95E830AB0A404"/>
    <w:rsid w:val="00793495"/>
    <w:rPr>
      <w:lang w:val="en-CA" w:eastAsia="en-CA"/>
    </w:rPr>
  </w:style>
  <w:style w:type="paragraph" w:customStyle="1" w:styleId="F7283F026242448D8EA3948BF349C475">
    <w:name w:val="F7283F026242448D8EA3948BF349C475"/>
    <w:rsid w:val="00793495"/>
    <w:rPr>
      <w:lang w:val="en-CA" w:eastAsia="en-CA"/>
    </w:rPr>
  </w:style>
  <w:style w:type="paragraph" w:customStyle="1" w:styleId="4B1558AE6B1843178456409BED5BEB1D">
    <w:name w:val="4B1558AE6B1843178456409BED5BEB1D"/>
    <w:rsid w:val="00793495"/>
    <w:rPr>
      <w:lang w:val="en-CA" w:eastAsia="en-CA"/>
    </w:rPr>
  </w:style>
  <w:style w:type="paragraph" w:customStyle="1" w:styleId="03842282F0014F70AC90EB755FE1C242">
    <w:name w:val="03842282F0014F70AC90EB755FE1C242"/>
    <w:rsid w:val="00793495"/>
    <w:rPr>
      <w:lang w:val="en-CA" w:eastAsia="en-CA"/>
    </w:rPr>
  </w:style>
  <w:style w:type="paragraph" w:customStyle="1" w:styleId="90BE4635A5A94023B82A2DED41C18C59">
    <w:name w:val="90BE4635A5A94023B82A2DED41C18C59"/>
    <w:rsid w:val="00793495"/>
    <w:rPr>
      <w:lang w:val="en-CA" w:eastAsia="en-CA"/>
    </w:rPr>
  </w:style>
  <w:style w:type="paragraph" w:customStyle="1" w:styleId="FBB9AB8D875C42179D273F652B549A65">
    <w:name w:val="FBB9AB8D875C42179D273F652B549A65"/>
    <w:rsid w:val="00793495"/>
    <w:rPr>
      <w:lang w:val="en-CA" w:eastAsia="en-CA"/>
    </w:rPr>
  </w:style>
  <w:style w:type="paragraph" w:customStyle="1" w:styleId="DF146CF8AC064A5787D4742A83E12674">
    <w:name w:val="DF146CF8AC064A5787D4742A83E12674"/>
    <w:rsid w:val="00793495"/>
    <w:rPr>
      <w:lang w:val="en-CA" w:eastAsia="en-CA"/>
    </w:rPr>
  </w:style>
  <w:style w:type="paragraph" w:customStyle="1" w:styleId="C94CA4E49C374154B3FA47F61D2B4442">
    <w:name w:val="C94CA4E49C374154B3FA47F61D2B4442"/>
    <w:rsid w:val="00793495"/>
    <w:rPr>
      <w:lang w:val="en-CA" w:eastAsia="en-CA"/>
    </w:rPr>
  </w:style>
  <w:style w:type="paragraph" w:customStyle="1" w:styleId="19A9568D1B5E4469A0C96B6266E5F33B">
    <w:name w:val="19A9568D1B5E4469A0C96B6266E5F33B"/>
    <w:rsid w:val="00793495"/>
    <w:rPr>
      <w:lang w:val="en-CA" w:eastAsia="en-CA"/>
    </w:rPr>
  </w:style>
  <w:style w:type="paragraph" w:customStyle="1" w:styleId="00FF238C6B1F4029B91A195EE5A292C5">
    <w:name w:val="00FF238C6B1F4029B91A195EE5A292C5"/>
    <w:rsid w:val="006F59CF"/>
    <w:rPr>
      <w:lang w:val="en-CA" w:eastAsia="en-CA"/>
    </w:rPr>
  </w:style>
  <w:style w:type="paragraph" w:customStyle="1" w:styleId="8E168A432B5E486FB477BBFA12ECB689">
    <w:name w:val="8E168A432B5E486FB477BBFA12ECB689"/>
    <w:rsid w:val="006F59CF"/>
    <w:rPr>
      <w:lang w:val="en-CA" w:eastAsia="en-CA"/>
    </w:rPr>
  </w:style>
  <w:style w:type="paragraph" w:customStyle="1" w:styleId="2F6B56B17A8A40E999A642583A18EE2E">
    <w:name w:val="2F6B56B17A8A40E999A642583A18EE2E"/>
    <w:rsid w:val="006F59CF"/>
    <w:rPr>
      <w:lang w:val="en-CA" w:eastAsia="en-CA"/>
    </w:rPr>
  </w:style>
  <w:style w:type="paragraph" w:customStyle="1" w:styleId="F0E344F74FBF49C0A4BBCA28ECF9FA14">
    <w:name w:val="F0E344F74FBF49C0A4BBCA28ECF9FA14"/>
    <w:rsid w:val="006F59CF"/>
    <w:rPr>
      <w:lang w:val="en-CA" w:eastAsia="en-CA"/>
    </w:rPr>
  </w:style>
  <w:style w:type="paragraph" w:customStyle="1" w:styleId="E419F67A9330407FB67A08C997291650">
    <w:name w:val="E419F67A9330407FB67A08C997291650"/>
    <w:rsid w:val="006F59CF"/>
    <w:rPr>
      <w:lang w:val="en-CA" w:eastAsia="en-CA"/>
    </w:rPr>
  </w:style>
  <w:style w:type="paragraph" w:customStyle="1" w:styleId="2F074B08D2CA4A0B906EBA3BD19E9FFE">
    <w:name w:val="2F074B08D2CA4A0B906EBA3BD19E9FFE"/>
    <w:rsid w:val="006F59CF"/>
    <w:rPr>
      <w:lang w:val="en-CA" w:eastAsia="en-CA"/>
    </w:rPr>
  </w:style>
  <w:style w:type="paragraph" w:customStyle="1" w:styleId="7D0132DD173B4FEDBB69889E341E3B18">
    <w:name w:val="7D0132DD173B4FEDBB69889E341E3B18"/>
    <w:rsid w:val="006F59CF"/>
    <w:rPr>
      <w:lang w:val="en-CA" w:eastAsia="en-CA"/>
    </w:rPr>
  </w:style>
  <w:style w:type="paragraph" w:customStyle="1" w:styleId="7A337E5900924906AA8A6C28E4E4E90C">
    <w:name w:val="7A337E5900924906AA8A6C28E4E4E90C"/>
    <w:rsid w:val="006F59CF"/>
    <w:rPr>
      <w:lang w:val="en-CA" w:eastAsia="en-CA"/>
    </w:rPr>
  </w:style>
  <w:style w:type="paragraph" w:customStyle="1" w:styleId="62BCE7C4E7074D7BA495571ED63AF632">
    <w:name w:val="62BCE7C4E7074D7BA495571ED63AF632"/>
    <w:rsid w:val="006F59CF"/>
    <w:rPr>
      <w:lang w:val="en-CA" w:eastAsia="en-CA"/>
    </w:rPr>
  </w:style>
  <w:style w:type="paragraph" w:customStyle="1" w:styleId="41AEC3F9997A4C27A936DB3B145C5B50">
    <w:name w:val="41AEC3F9997A4C27A936DB3B145C5B50"/>
    <w:rsid w:val="006F59CF"/>
    <w:rPr>
      <w:lang w:val="en-CA" w:eastAsia="en-CA"/>
    </w:rPr>
  </w:style>
  <w:style w:type="paragraph" w:customStyle="1" w:styleId="12D89F8531EB449BA854FCB8716D136B">
    <w:name w:val="12D89F8531EB449BA854FCB8716D136B"/>
    <w:rsid w:val="006F59CF"/>
    <w:rPr>
      <w:lang w:val="en-CA" w:eastAsia="en-CA"/>
    </w:rPr>
  </w:style>
  <w:style w:type="paragraph" w:customStyle="1" w:styleId="5A5585236EE34EC496516C1470D66CBC">
    <w:name w:val="5A5585236EE34EC496516C1470D66CBC"/>
    <w:rsid w:val="006F59CF"/>
    <w:rPr>
      <w:lang w:val="en-CA" w:eastAsia="en-CA"/>
    </w:rPr>
  </w:style>
  <w:style w:type="paragraph" w:customStyle="1" w:styleId="DB93E3DB62414F04BFCD0490B89DAF30">
    <w:name w:val="DB93E3DB62414F04BFCD0490B89DAF30"/>
    <w:rsid w:val="006F59CF"/>
    <w:rPr>
      <w:lang w:val="en-CA" w:eastAsia="en-CA"/>
    </w:rPr>
  </w:style>
  <w:style w:type="paragraph" w:customStyle="1" w:styleId="291E32B16EBD475CAFD5F6D2579E523E">
    <w:name w:val="291E32B16EBD475CAFD5F6D2579E523E"/>
    <w:rsid w:val="006F59CF"/>
    <w:rPr>
      <w:lang w:val="en-CA" w:eastAsia="en-CA"/>
    </w:rPr>
  </w:style>
  <w:style w:type="paragraph" w:customStyle="1" w:styleId="20828B706DC24909A83D047A1136AFF4">
    <w:name w:val="20828B706DC24909A83D047A1136AFF4"/>
    <w:rsid w:val="006F59CF"/>
    <w:rPr>
      <w:lang w:val="en-CA" w:eastAsia="en-CA"/>
    </w:rPr>
  </w:style>
  <w:style w:type="paragraph" w:customStyle="1" w:styleId="B524328365E944D7B110E611BA89FD33">
    <w:name w:val="B524328365E944D7B110E611BA89FD33"/>
    <w:rsid w:val="006F59CF"/>
    <w:rPr>
      <w:lang w:val="en-CA" w:eastAsia="en-CA"/>
    </w:rPr>
  </w:style>
  <w:style w:type="paragraph" w:customStyle="1" w:styleId="0F91218837E84E45BBFA7A8031316A28">
    <w:name w:val="0F91218837E84E45BBFA7A8031316A28"/>
    <w:rsid w:val="006F59CF"/>
    <w:rPr>
      <w:lang w:val="en-CA" w:eastAsia="en-CA"/>
    </w:rPr>
  </w:style>
  <w:style w:type="paragraph" w:customStyle="1" w:styleId="8944D7B5950C4D6F9E73A00FEF200195">
    <w:name w:val="8944D7B5950C4D6F9E73A00FEF200195"/>
    <w:rsid w:val="006F59CF"/>
    <w:rPr>
      <w:lang w:val="en-CA" w:eastAsia="en-CA"/>
    </w:rPr>
  </w:style>
  <w:style w:type="paragraph" w:customStyle="1" w:styleId="BFAD128BF54C458E9653B1C734A15AC5">
    <w:name w:val="BFAD128BF54C458E9653B1C734A15AC5"/>
    <w:rsid w:val="006F59CF"/>
    <w:rPr>
      <w:lang w:val="en-CA" w:eastAsia="en-CA"/>
    </w:rPr>
  </w:style>
  <w:style w:type="paragraph" w:customStyle="1" w:styleId="1265848BC03B43259A68D60EAB350C88">
    <w:name w:val="1265848BC03B43259A68D60EAB350C88"/>
    <w:rsid w:val="006F59CF"/>
    <w:rPr>
      <w:lang w:val="en-CA" w:eastAsia="en-CA"/>
    </w:rPr>
  </w:style>
  <w:style w:type="paragraph" w:customStyle="1" w:styleId="13BA21F63E164FF8AA2C09A80F9F00C2">
    <w:name w:val="13BA21F63E164FF8AA2C09A80F9F00C2"/>
    <w:rsid w:val="006F59CF"/>
    <w:rPr>
      <w:lang w:val="en-CA" w:eastAsia="en-CA"/>
    </w:rPr>
  </w:style>
  <w:style w:type="paragraph" w:customStyle="1" w:styleId="12C1AC5FC0554255818924B1DB064352">
    <w:name w:val="12C1AC5FC0554255818924B1DB064352"/>
    <w:rsid w:val="006F59CF"/>
    <w:rPr>
      <w:lang w:val="en-CA" w:eastAsia="en-CA"/>
    </w:rPr>
  </w:style>
  <w:style w:type="paragraph" w:customStyle="1" w:styleId="E74D9C0FE44D472391752CBFF510422E">
    <w:name w:val="E74D9C0FE44D472391752CBFF510422E"/>
    <w:rsid w:val="006F59CF"/>
    <w:rPr>
      <w:lang w:val="en-CA" w:eastAsia="en-CA"/>
    </w:rPr>
  </w:style>
  <w:style w:type="paragraph" w:customStyle="1" w:styleId="834F863103964CF4BDCBD45F2036723F">
    <w:name w:val="834F863103964CF4BDCBD45F2036723F"/>
    <w:rsid w:val="006F59CF"/>
    <w:rPr>
      <w:lang w:val="en-CA" w:eastAsia="en-CA"/>
    </w:rPr>
  </w:style>
  <w:style w:type="paragraph" w:customStyle="1" w:styleId="6835193194D24CEAAAD1502A1505053B">
    <w:name w:val="6835193194D24CEAAAD1502A1505053B"/>
    <w:rsid w:val="006F59CF"/>
    <w:rPr>
      <w:lang w:val="en-CA" w:eastAsia="en-CA"/>
    </w:rPr>
  </w:style>
  <w:style w:type="paragraph" w:customStyle="1" w:styleId="6808011EC31E462BAA0AE21CE7179A1C">
    <w:name w:val="6808011EC31E462BAA0AE21CE7179A1C"/>
    <w:rsid w:val="006F59CF"/>
    <w:rPr>
      <w:lang w:val="en-CA" w:eastAsia="en-CA"/>
    </w:rPr>
  </w:style>
  <w:style w:type="paragraph" w:customStyle="1" w:styleId="EE6C00676BCD4FD5920D00BD2D5CFF83">
    <w:name w:val="EE6C00676BCD4FD5920D00BD2D5CFF83"/>
    <w:rsid w:val="006F59CF"/>
    <w:rPr>
      <w:lang w:val="en-CA" w:eastAsia="en-CA"/>
    </w:rPr>
  </w:style>
  <w:style w:type="paragraph" w:customStyle="1" w:styleId="E29691E205C54C2486F0A83CB263059C">
    <w:name w:val="E29691E205C54C2486F0A83CB263059C"/>
    <w:rsid w:val="006F59CF"/>
    <w:rPr>
      <w:lang w:val="en-CA" w:eastAsia="en-CA"/>
    </w:rPr>
  </w:style>
  <w:style w:type="paragraph" w:customStyle="1" w:styleId="A66D3436F95042A3BA860AF290EA127C">
    <w:name w:val="A66D3436F95042A3BA860AF290EA127C"/>
    <w:rsid w:val="006F59CF"/>
    <w:rPr>
      <w:lang w:val="en-CA" w:eastAsia="en-CA"/>
    </w:rPr>
  </w:style>
  <w:style w:type="paragraph" w:customStyle="1" w:styleId="B43380D381B94A7E81529C36EB495555">
    <w:name w:val="B43380D381B94A7E81529C36EB495555"/>
    <w:rsid w:val="006F59CF"/>
    <w:rPr>
      <w:lang w:val="en-CA" w:eastAsia="en-CA"/>
    </w:rPr>
  </w:style>
  <w:style w:type="paragraph" w:customStyle="1" w:styleId="0C5C0A65C76B4D759D068D4C2BAA8C1C">
    <w:name w:val="0C5C0A65C76B4D759D068D4C2BAA8C1C"/>
    <w:rsid w:val="006F59CF"/>
    <w:rPr>
      <w:lang w:val="en-CA" w:eastAsia="en-CA"/>
    </w:rPr>
  </w:style>
  <w:style w:type="paragraph" w:customStyle="1" w:styleId="8C9BF86C3A4A489DB0B661F9BD803AEE">
    <w:name w:val="8C9BF86C3A4A489DB0B661F9BD803AEE"/>
    <w:rsid w:val="006F59CF"/>
    <w:rPr>
      <w:lang w:val="en-CA" w:eastAsia="en-CA"/>
    </w:rPr>
  </w:style>
  <w:style w:type="paragraph" w:customStyle="1" w:styleId="9F29DD8A377646908CBAD38BA4979D1E">
    <w:name w:val="9F29DD8A377646908CBAD38BA4979D1E"/>
    <w:rsid w:val="006F59CF"/>
    <w:rPr>
      <w:lang w:val="en-CA" w:eastAsia="en-CA"/>
    </w:rPr>
  </w:style>
  <w:style w:type="paragraph" w:customStyle="1" w:styleId="5E2739FADB604826A54E8976F30E3742">
    <w:name w:val="5E2739FADB604826A54E8976F30E3742"/>
    <w:rsid w:val="006F59CF"/>
    <w:rPr>
      <w:lang w:val="en-CA" w:eastAsia="en-CA"/>
    </w:rPr>
  </w:style>
  <w:style w:type="paragraph" w:customStyle="1" w:styleId="7443835A3929425CA0D6B8C7986A188C">
    <w:name w:val="7443835A3929425CA0D6B8C7986A188C"/>
    <w:rsid w:val="006F59CF"/>
    <w:rPr>
      <w:lang w:val="en-CA" w:eastAsia="en-CA"/>
    </w:rPr>
  </w:style>
  <w:style w:type="paragraph" w:customStyle="1" w:styleId="1013D106798A4F27AA37167669437757">
    <w:name w:val="1013D106798A4F27AA37167669437757"/>
    <w:rsid w:val="006F59CF"/>
    <w:rPr>
      <w:lang w:val="en-CA" w:eastAsia="en-CA"/>
    </w:rPr>
  </w:style>
  <w:style w:type="paragraph" w:customStyle="1" w:styleId="9722416F557C487696F6CC29EDE6FC66">
    <w:name w:val="9722416F557C487696F6CC29EDE6FC66"/>
    <w:rsid w:val="006F59CF"/>
    <w:rPr>
      <w:lang w:val="en-CA" w:eastAsia="en-CA"/>
    </w:rPr>
  </w:style>
  <w:style w:type="paragraph" w:customStyle="1" w:styleId="23D2C09D038D401AA9575A1E1E31162C">
    <w:name w:val="23D2C09D038D401AA9575A1E1E31162C"/>
    <w:rsid w:val="006F59CF"/>
    <w:rPr>
      <w:lang w:val="en-CA" w:eastAsia="en-CA"/>
    </w:rPr>
  </w:style>
  <w:style w:type="paragraph" w:customStyle="1" w:styleId="EEBBE7C7ED1048FE99C5F16D75642CD1">
    <w:name w:val="EEBBE7C7ED1048FE99C5F16D75642CD1"/>
    <w:rsid w:val="006F59CF"/>
    <w:rPr>
      <w:lang w:val="en-CA" w:eastAsia="en-CA"/>
    </w:rPr>
  </w:style>
  <w:style w:type="paragraph" w:customStyle="1" w:styleId="D1A417F1ACFD405E900A73FBB6C6E31F">
    <w:name w:val="D1A417F1ACFD405E900A73FBB6C6E31F"/>
    <w:rsid w:val="00497CA7"/>
    <w:pPr>
      <w:spacing w:line="259" w:lineRule="auto"/>
    </w:pPr>
    <w:rPr>
      <w:kern w:val="0"/>
      <w:sz w:val="22"/>
      <w:szCs w:val="22"/>
      <w:lang w:val="en-CA" w:eastAsia="en-CA"/>
      <w14:ligatures w14:val="none"/>
    </w:rPr>
  </w:style>
  <w:style w:type="paragraph" w:customStyle="1" w:styleId="852266DD6CC04A57A4431E585662307E">
    <w:name w:val="852266DD6CC04A57A4431E585662307E"/>
    <w:rsid w:val="00497CA7"/>
    <w:pPr>
      <w:spacing w:line="259" w:lineRule="auto"/>
    </w:pPr>
    <w:rPr>
      <w:kern w:val="0"/>
      <w:sz w:val="22"/>
      <w:szCs w:val="22"/>
      <w:lang w:val="en-CA" w:eastAsia="en-CA"/>
      <w14:ligatures w14:val="none"/>
    </w:rPr>
  </w:style>
  <w:style w:type="paragraph" w:customStyle="1" w:styleId="89547B8AF35C44F5919B571C4EC92372">
    <w:name w:val="89547B8AF35C44F5919B571C4EC92372"/>
    <w:rsid w:val="00497CA7"/>
    <w:pPr>
      <w:spacing w:line="259" w:lineRule="auto"/>
    </w:pPr>
    <w:rPr>
      <w:kern w:val="0"/>
      <w:sz w:val="22"/>
      <w:szCs w:val="22"/>
      <w:lang w:val="en-CA" w:eastAsia="en-CA"/>
      <w14:ligatures w14:val="none"/>
    </w:rPr>
  </w:style>
  <w:style w:type="paragraph" w:customStyle="1" w:styleId="642CFEFFC63E43F08AA0052F3FF9FB8F">
    <w:name w:val="642CFEFFC63E43F08AA0052F3FF9FB8F"/>
    <w:rsid w:val="00497CA7"/>
    <w:pPr>
      <w:spacing w:line="259" w:lineRule="auto"/>
    </w:pPr>
    <w:rPr>
      <w:kern w:val="0"/>
      <w:sz w:val="22"/>
      <w:szCs w:val="22"/>
      <w:lang w:val="en-CA" w:eastAsia="en-CA"/>
      <w14:ligatures w14:val="none"/>
    </w:rPr>
  </w:style>
  <w:style w:type="paragraph" w:customStyle="1" w:styleId="5EE184888AF24C8E80195AFD55D35CDD">
    <w:name w:val="5EE184888AF24C8E80195AFD55D35CDD"/>
    <w:rsid w:val="00497CA7"/>
    <w:pPr>
      <w:spacing w:line="259" w:lineRule="auto"/>
    </w:pPr>
    <w:rPr>
      <w:kern w:val="0"/>
      <w:sz w:val="22"/>
      <w:szCs w:val="22"/>
      <w:lang w:val="en-CA" w:eastAsia="en-CA"/>
      <w14:ligatures w14:val="none"/>
    </w:rPr>
  </w:style>
  <w:style w:type="paragraph" w:customStyle="1" w:styleId="D3FB0D2C4B754E9198977B43BBE4E08F">
    <w:name w:val="D3FB0D2C4B754E9198977B43BBE4E08F"/>
    <w:rsid w:val="00497CA7"/>
    <w:pPr>
      <w:spacing w:line="259" w:lineRule="auto"/>
    </w:pPr>
    <w:rPr>
      <w:kern w:val="0"/>
      <w:sz w:val="22"/>
      <w:szCs w:val="22"/>
      <w:lang w:val="en-CA" w:eastAsia="en-CA"/>
      <w14:ligatures w14:val="none"/>
    </w:rPr>
  </w:style>
  <w:style w:type="paragraph" w:customStyle="1" w:styleId="DC74A70167AF4BEFAF8DEFDBDA31060F">
    <w:name w:val="DC74A70167AF4BEFAF8DEFDBDA31060F"/>
    <w:rsid w:val="00497CA7"/>
    <w:pPr>
      <w:spacing w:line="259" w:lineRule="auto"/>
    </w:pPr>
    <w:rPr>
      <w:kern w:val="0"/>
      <w:sz w:val="22"/>
      <w:szCs w:val="22"/>
      <w:lang w:val="en-CA" w:eastAsia="en-CA"/>
      <w14:ligatures w14:val="none"/>
    </w:rPr>
  </w:style>
  <w:style w:type="paragraph" w:customStyle="1" w:styleId="4B55FB1099D04073A937A143CFC1E90F">
    <w:name w:val="4B55FB1099D04073A937A143CFC1E90F"/>
    <w:rsid w:val="00497CA7"/>
    <w:pPr>
      <w:spacing w:line="259" w:lineRule="auto"/>
    </w:pPr>
    <w:rPr>
      <w:kern w:val="0"/>
      <w:sz w:val="22"/>
      <w:szCs w:val="22"/>
      <w:lang w:val="en-CA" w:eastAsia="en-CA"/>
      <w14:ligatures w14:val="none"/>
    </w:rPr>
  </w:style>
  <w:style w:type="paragraph" w:customStyle="1" w:styleId="DD1611F44F314323A5752A25854E71E4">
    <w:name w:val="DD1611F44F314323A5752A25854E71E4"/>
    <w:rsid w:val="00497CA7"/>
    <w:pPr>
      <w:spacing w:line="259" w:lineRule="auto"/>
    </w:pPr>
    <w:rPr>
      <w:kern w:val="0"/>
      <w:sz w:val="22"/>
      <w:szCs w:val="22"/>
      <w:lang w:val="en-CA" w:eastAsia="en-CA"/>
      <w14:ligatures w14:val="none"/>
    </w:rPr>
  </w:style>
  <w:style w:type="paragraph" w:customStyle="1" w:styleId="780F32B286DA44D39B40E05BFFBE133D">
    <w:name w:val="780F32B286DA44D39B40E05BFFBE133D"/>
    <w:rsid w:val="00497CA7"/>
    <w:pPr>
      <w:spacing w:line="259" w:lineRule="auto"/>
    </w:pPr>
    <w:rPr>
      <w:kern w:val="0"/>
      <w:sz w:val="22"/>
      <w:szCs w:val="22"/>
      <w:lang w:val="en-CA" w:eastAsia="en-CA"/>
      <w14:ligatures w14:val="none"/>
    </w:rPr>
  </w:style>
  <w:style w:type="paragraph" w:customStyle="1" w:styleId="6F9996349E3D4780BA2D7EA32EEDCD4D">
    <w:name w:val="6F9996349E3D4780BA2D7EA32EEDCD4D"/>
    <w:rsid w:val="00497CA7"/>
    <w:pPr>
      <w:spacing w:line="259" w:lineRule="auto"/>
    </w:pPr>
    <w:rPr>
      <w:kern w:val="0"/>
      <w:sz w:val="22"/>
      <w:szCs w:val="22"/>
      <w:lang w:val="en-CA" w:eastAsia="en-CA"/>
      <w14:ligatures w14:val="none"/>
    </w:rPr>
  </w:style>
  <w:style w:type="paragraph" w:customStyle="1" w:styleId="E9D17B36592040A58306278C67906D31">
    <w:name w:val="E9D17B36592040A58306278C67906D31"/>
    <w:rsid w:val="00497CA7"/>
    <w:pPr>
      <w:spacing w:line="259" w:lineRule="auto"/>
    </w:pPr>
    <w:rPr>
      <w:kern w:val="0"/>
      <w:sz w:val="22"/>
      <w:szCs w:val="22"/>
      <w:lang w:val="en-CA" w:eastAsia="en-CA"/>
      <w14:ligatures w14:val="none"/>
    </w:rPr>
  </w:style>
  <w:style w:type="paragraph" w:customStyle="1" w:styleId="FBAD89E36AB3497B8F875F2690AA77DF">
    <w:name w:val="FBAD89E36AB3497B8F875F2690AA77DF"/>
    <w:rsid w:val="00497CA7"/>
    <w:pPr>
      <w:spacing w:line="259" w:lineRule="auto"/>
    </w:pPr>
    <w:rPr>
      <w:kern w:val="0"/>
      <w:sz w:val="22"/>
      <w:szCs w:val="22"/>
      <w:lang w:val="en-CA" w:eastAsia="en-CA"/>
      <w14:ligatures w14:val="none"/>
    </w:rPr>
  </w:style>
  <w:style w:type="paragraph" w:customStyle="1" w:styleId="0E67CAA4F7A948A597FBA6A495C9FDF0">
    <w:name w:val="0E67CAA4F7A948A597FBA6A495C9FDF0"/>
    <w:rsid w:val="00497CA7"/>
    <w:pPr>
      <w:spacing w:line="259" w:lineRule="auto"/>
    </w:pPr>
    <w:rPr>
      <w:kern w:val="0"/>
      <w:sz w:val="22"/>
      <w:szCs w:val="22"/>
      <w:lang w:val="en-CA" w:eastAsia="en-CA"/>
      <w14:ligatures w14:val="none"/>
    </w:rPr>
  </w:style>
  <w:style w:type="paragraph" w:customStyle="1" w:styleId="07555A30FDA34C04BDE270F7060603AF">
    <w:name w:val="07555A30FDA34C04BDE270F7060603AF"/>
    <w:rsid w:val="00497CA7"/>
    <w:pPr>
      <w:spacing w:line="259" w:lineRule="auto"/>
    </w:pPr>
    <w:rPr>
      <w:kern w:val="0"/>
      <w:sz w:val="22"/>
      <w:szCs w:val="22"/>
      <w:lang w:val="en-CA" w:eastAsia="en-CA"/>
      <w14:ligatures w14:val="none"/>
    </w:rPr>
  </w:style>
  <w:style w:type="paragraph" w:customStyle="1" w:styleId="0A6D1F8F7A6D4BD9AD24FEBEFC8B1696">
    <w:name w:val="0A6D1F8F7A6D4BD9AD24FEBEFC8B1696"/>
    <w:rsid w:val="00497CA7"/>
    <w:pPr>
      <w:spacing w:line="259" w:lineRule="auto"/>
    </w:pPr>
    <w:rPr>
      <w:kern w:val="0"/>
      <w:sz w:val="22"/>
      <w:szCs w:val="22"/>
      <w:lang w:val="en-CA" w:eastAsia="en-CA"/>
      <w14:ligatures w14:val="none"/>
    </w:rPr>
  </w:style>
  <w:style w:type="paragraph" w:customStyle="1" w:styleId="39E9396CE6D64A3BBC083A63F551232A">
    <w:name w:val="39E9396CE6D64A3BBC083A63F551232A"/>
    <w:rsid w:val="00497CA7"/>
    <w:pPr>
      <w:spacing w:line="259" w:lineRule="auto"/>
    </w:pPr>
    <w:rPr>
      <w:kern w:val="0"/>
      <w:sz w:val="22"/>
      <w:szCs w:val="22"/>
      <w:lang w:val="en-CA" w:eastAsia="en-CA"/>
      <w14:ligatures w14:val="none"/>
    </w:rPr>
  </w:style>
  <w:style w:type="paragraph" w:customStyle="1" w:styleId="0477BB8E043A42958B2D7B10C7851F7D">
    <w:name w:val="0477BB8E043A42958B2D7B10C7851F7D"/>
    <w:rsid w:val="00497CA7"/>
    <w:pPr>
      <w:spacing w:line="259" w:lineRule="auto"/>
    </w:pPr>
    <w:rPr>
      <w:kern w:val="0"/>
      <w:sz w:val="22"/>
      <w:szCs w:val="22"/>
      <w:lang w:val="en-CA" w:eastAsia="en-CA"/>
      <w14:ligatures w14:val="none"/>
    </w:rPr>
  </w:style>
  <w:style w:type="paragraph" w:customStyle="1" w:styleId="5856F06E64C449BDA977534C0A75999F">
    <w:name w:val="5856F06E64C449BDA977534C0A75999F"/>
    <w:rsid w:val="00497CA7"/>
    <w:pPr>
      <w:spacing w:line="259" w:lineRule="auto"/>
    </w:pPr>
    <w:rPr>
      <w:kern w:val="0"/>
      <w:sz w:val="22"/>
      <w:szCs w:val="22"/>
      <w:lang w:val="en-CA" w:eastAsia="en-CA"/>
      <w14:ligatures w14:val="none"/>
    </w:rPr>
  </w:style>
  <w:style w:type="paragraph" w:customStyle="1" w:styleId="C06980B5F06F41F7ADFB775047AE2E9B">
    <w:name w:val="C06980B5F06F41F7ADFB775047AE2E9B"/>
    <w:rsid w:val="00497CA7"/>
    <w:pPr>
      <w:spacing w:line="259" w:lineRule="auto"/>
    </w:pPr>
    <w:rPr>
      <w:kern w:val="0"/>
      <w:sz w:val="22"/>
      <w:szCs w:val="22"/>
      <w:lang w:val="en-CA" w:eastAsia="en-CA"/>
      <w14:ligatures w14:val="none"/>
    </w:rPr>
  </w:style>
  <w:style w:type="paragraph" w:customStyle="1" w:styleId="79B59EAEA59C42AEADC7EE4667DC14B8">
    <w:name w:val="79B59EAEA59C42AEADC7EE4667DC14B8"/>
    <w:rsid w:val="00497CA7"/>
    <w:pPr>
      <w:spacing w:line="259" w:lineRule="auto"/>
    </w:pPr>
    <w:rPr>
      <w:kern w:val="0"/>
      <w:sz w:val="22"/>
      <w:szCs w:val="22"/>
      <w:lang w:val="en-CA" w:eastAsia="en-CA"/>
      <w14:ligatures w14:val="none"/>
    </w:rPr>
  </w:style>
  <w:style w:type="paragraph" w:customStyle="1" w:styleId="40C742AEC14C4A92BD2DB8C728EC8EF6">
    <w:name w:val="40C742AEC14C4A92BD2DB8C728EC8EF6"/>
    <w:rsid w:val="00497CA7"/>
    <w:pPr>
      <w:spacing w:line="259" w:lineRule="auto"/>
    </w:pPr>
    <w:rPr>
      <w:kern w:val="0"/>
      <w:sz w:val="22"/>
      <w:szCs w:val="22"/>
      <w:lang w:val="en-CA" w:eastAsia="en-CA"/>
      <w14:ligatures w14:val="none"/>
    </w:rPr>
  </w:style>
  <w:style w:type="paragraph" w:customStyle="1" w:styleId="90EF0C1409B8494790C9037DCB13C986">
    <w:name w:val="90EF0C1409B8494790C9037DCB13C986"/>
    <w:rsid w:val="00497CA7"/>
    <w:pPr>
      <w:spacing w:line="259" w:lineRule="auto"/>
    </w:pPr>
    <w:rPr>
      <w:kern w:val="0"/>
      <w:sz w:val="22"/>
      <w:szCs w:val="22"/>
      <w:lang w:val="en-CA" w:eastAsia="en-CA"/>
      <w14:ligatures w14:val="none"/>
    </w:rPr>
  </w:style>
  <w:style w:type="paragraph" w:customStyle="1" w:styleId="7CB34AD263DF4A7896988BB60321AD52">
    <w:name w:val="7CB34AD263DF4A7896988BB60321AD52"/>
    <w:rsid w:val="00497CA7"/>
    <w:pPr>
      <w:spacing w:line="259" w:lineRule="auto"/>
    </w:pPr>
    <w:rPr>
      <w:kern w:val="0"/>
      <w:sz w:val="22"/>
      <w:szCs w:val="22"/>
      <w:lang w:val="en-CA" w:eastAsia="en-CA"/>
      <w14:ligatures w14:val="none"/>
    </w:rPr>
  </w:style>
  <w:style w:type="paragraph" w:customStyle="1" w:styleId="CFB77217884F4579B101AF5E60373D2B">
    <w:name w:val="CFB77217884F4579B101AF5E60373D2B"/>
    <w:rsid w:val="00497CA7"/>
    <w:pPr>
      <w:spacing w:line="259" w:lineRule="auto"/>
    </w:pPr>
    <w:rPr>
      <w:kern w:val="0"/>
      <w:sz w:val="22"/>
      <w:szCs w:val="22"/>
      <w:lang w:val="en-CA" w:eastAsia="en-CA"/>
      <w14:ligatures w14:val="none"/>
    </w:rPr>
  </w:style>
  <w:style w:type="paragraph" w:customStyle="1" w:styleId="8D6A78BEB1C246DFBE90FE9F16F39DD6">
    <w:name w:val="8D6A78BEB1C246DFBE90FE9F16F39DD6"/>
    <w:rsid w:val="00497CA7"/>
    <w:pPr>
      <w:spacing w:line="259" w:lineRule="auto"/>
    </w:pPr>
    <w:rPr>
      <w:kern w:val="0"/>
      <w:sz w:val="22"/>
      <w:szCs w:val="22"/>
      <w:lang w:val="en-CA" w:eastAsia="en-CA"/>
      <w14:ligatures w14:val="none"/>
    </w:rPr>
  </w:style>
  <w:style w:type="paragraph" w:customStyle="1" w:styleId="DA402BEEC99A4055A08756787294B4F1">
    <w:name w:val="DA402BEEC99A4055A08756787294B4F1"/>
    <w:rsid w:val="00497CA7"/>
    <w:pPr>
      <w:spacing w:line="259" w:lineRule="auto"/>
    </w:pPr>
    <w:rPr>
      <w:kern w:val="0"/>
      <w:sz w:val="22"/>
      <w:szCs w:val="22"/>
      <w:lang w:val="en-CA" w:eastAsia="en-CA"/>
      <w14:ligatures w14:val="none"/>
    </w:rPr>
  </w:style>
  <w:style w:type="paragraph" w:customStyle="1" w:styleId="0C16CEC9B7044140988871C108FAF12E">
    <w:name w:val="0C16CEC9B7044140988871C108FAF12E"/>
    <w:rsid w:val="00497CA7"/>
    <w:pPr>
      <w:spacing w:line="259" w:lineRule="auto"/>
    </w:pPr>
    <w:rPr>
      <w:kern w:val="0"/>
      <w:sz w:val="22"/>
      <w:szCs w:val="22"/>
      <w:lang w:val="en-CA" w:eastAsia="en-CA"/>
      <w14:ligatures w14:val="none"/>
    </w:rPr>
  </w:style>
  <w:style w:type="paragraph" w:customStyle="1" w:styleId="774F2B2E50EC479B9C063CFA909D8315">
    <w:name w:val="774F2B2E50EC479B9C063CFA909D8315"/>
    <w:rsid w:val="00497CA7"/>
    <w:pPr>
      <w:spacing w:line="259" w:lineRule="auto"/>
    </w:pPr>
    <w:rPr>
      <w:kern w:val="0"/>
      <w:sz w:val="22"/>
      <w:szCs w:val="22"/>
      <w:lang w:val="en-CA" w:eastAsia="en-CA"/>
      <w14:ligatures w14:val="none"/>
    </w:rPr>
  </w:style>
  <w:style w:type="paragraph" w:customStyle="1" w:styleId="9FA7D7D7C8EF4ABE83954809E103FC23">
    <w:name w:val="9FA7D7D7C8EF4ABE83954809E103FC23"/>
    <w:rsid w:val="00497CA7"/>
    <w:pPr>
      <w:spacing w:line="259" w:lineRule="auto"/>
    </w:pPr>
    <w:rPr>
      <w:kern w:val="0"/>
      <w:sz w:val="22"/>
      <w:szCs w:val="22"/>
      <w:lang w:val="en-CA" w:eastAsia="en-CA"/>
      <w14:ligatures w14:val="none"/>
    </w:rPr>
  </w:style>
  <w:style w:type="paragraph" w:customStyle="1" w:styleId="76EF3C0172B04AE5BCBADFBC79590837">
    <w:name w:val="76EF3C0172B04AE5BCBADFBC79590837"/>
    <w:rsid w:val="00497CA7"/>
    <w:pPr>
      <w:spacing w:line="259" w:lineRule="auto"/>
    </w:pPr>
    <w:rPr>
      <w:kern w:val="0"/>
      <w:sz w:val="22"/>
      <w:szCs w:val="22"/>
      <w:lang w:val="en-CA" w:eastAsia="en-CA"/>
      <w14:ligatures w14:val="none"/>
    </w:rPr>
  </w:style>
  <w:style w:type="paragraph" w:customStyle="1" w:styleId="A0DCE81BA64246C7A2FC2A39CB32D64A">
    <w:name w:val="A0DCE81BA64246C7A2FC2A39CB32D64A"/>
    <w:rsid w:val="00497CA7"/>
    <w:pPr>
      <w:spacing w:line="259" w:lineRule="auto"/>
    </w:pPr>
    <w:rPr>
      <w:kern w:val="0"/>
      <w:sz w:val="22"/>
      <w:szCs w:val="22"/>
      <w:lang w:val="en-CA" w:eastAsia="en-CA"/>
      <w14:ligatures w14:val="none"/>
    </w:rPr>
  </w:style>
  <w:style w:type="paragraph" w:customStyle="1" w:styleId="3AFB62DBB0514A49A2E7A317DD59ADFA">
    <w:name w:val="3AFB62DBB0514A49A2E7A317DD59ADFA"/>
    <w:rsid w:val="006F59CF"/>
    <w:rPr>
      <w:lang w:val="en-CA" w:eastAsia="en-CA"/>
    </w:rPr>
  </w:style>
  <w:style w:type="paragraph" w:customStyle="1" w:styleId="58164B0BC2534E748BD747D0899337EE">
    <w:name w:val="58164B0BC2534E748BD747D0899337EE"/>
    <w:rsid w:val="006F59CF"/>
    <w:rPr>
      <w:lang w:val="en-CA" w:eastAsia="en-CA"/>
    </w:rPr>
  </w:style>
  <w:style w:type="paragraph" w:customStyle="1" w:styleId="FBADE59EE06044B4894845437D0FC9D2">
    <w:name w:val="FBADE59EE06044B4894845437D0FC9D2"/>
    <w:rsid w:val="006F59CF"/>
    <w:rPr>
      <w:lang w:val="en-CA" w:eastAsia="en-CA"/>
    </w:rPr>
  </w:style>
  <w:style w:type="paragraph" w:customStyle="1" w:styleId="C063D361EB9340B692802D6F48DA5269">
    <w:name w:val="C063D361EB9340B692802D6F48DA5269"/>
    <w:rsid w:val="006F59CF"/>
    <w:rPr>
      <w:lang w:val="en-CA" w:eastAsia="en-CA"/>
    </w:rPr>
  </w:style>
  <w:style w:type="paragraph" w:customStyle="1" w:styleId="6A0C7180F84F4AEE9F3457C64A23116F">
    <w:name w:val="6A0C7180F84F4AEE9F3457C64A23116F"/>
    <w:rsid w:val="006F59CF"/>
    <w:rPr>
      <w:lang w:val="en-CA" w:eastAsia="en-CA"/>
    </w:rPr>
  </w:style>
  <w:style w:type="paragraph" w:customStyle="1" w:styleId="5EF7180CB8F746088281C77B48960EA6">
    <w:name w:val="5EF7180CB8F746088281C77B48960EA6"/>
    <w:rsid w:val="006F59CF"/>
    <w:rPr>
      <w:lang w:val="en-CA" w:eastAsia="en-CA"/>
    </w:rPr>
  </w:style>
  <w:style w:type="paragraph" w:customStyle="1" w:styleId="3735B934189244A3A48FF9CF3E982950">
    <w:name w:val="3735B934189244A3A48FF9CF3E982950"/>
    <w:rsid w:val="006F59CF"/>
    <w:rPr>
      <w:lang w:val="en-CA" w:eastAsia="en-CA"/>
    </w:rPr>
  </w:style>
  <w:style w:type="paragraph" w:customStyle="1" w:styleId="4862DCCA5F6B403BB7569D8610F17DDD">
    <w:name w:val="4862DCCA5F6B403BB7569D8610F17DDD"/>
    <w:rsid w:val="006F59CF"/>
    <w:rPr>
      <w:lang w:val="en-CA" w:eastAsia="en-CA"/>
    </w:rPr>
  </w:style>
  <w:style w:type="paragraph" w:customStyle="1" w:styleId="3902AC193CED4A9A804CDA046D4BA438">
    <w:name w:val="3902AC193CED4A9A804CDA046D4BA438"/>
    <w:rsid w:val="006F59CF"/>
    <w:rPr>
      <w:lang w:val="en-CA" w:eastAsia="en-CA"/>
    </w:rPr>
  </w:style>
  <w:style w:type="paragraph" w:customStyle="1" w:styleId="16E68624943C4CB3A7310DF642537872">
    <w:name w:val="16E68624943C4CB3A7310DF642537872"/>
    <w:rsid w:val="006F59CF"/>
    <w:rPr>
      <w:lang w:val="en-CA" w:eastAsia="en-CA"/>
    </w:rPr>
  </w:style>
  <w:style w:type="paragraph" w:customStyle="1" w:styleId="B536E6F47D9544BEACC27E8DCF0279AC">
    <w:name w:val="B536E6F47D9544BEACC27E8DCF0279AC"/>
    <w:rsid w:val="006F59CF"/>
    <w:rPr>
      <w:lang w:val="en-CA" w:eastAsia="en-CA"/>
    </w:rPr>
  </w:style>
  <w:style w:type="paragraph" w:customStyle="1" w:styleId="3974030AD0974D13AD98C708F99CA7C5">
    <w:name w:val="3974030AD0974D13AD98C708F99CA7C5"/>
    <w:rsid w:val="006F59CF"/>
    <w:rPr>
      <w:lang w:val="en-CA" w:eastAsia="en-CA"/>
    </w:rPr>
  </w:style>
  <w:style w:type="paragraph" w:customStyle="1" w:styleId="1C62F75FA0794697AD34C45EB95EF9E0">
    <w:name w:val="1C62F75FA0794697AD34C45EB95EF9E0"/>
    <w:rsid w:val="006F59CF"/>
    <w:rPr>
      <w:lang w:val="en-CA" w:eastAsia="en-CA"/>
    </w:rPr>
  </w:style>
  <w:style w:type="paragraph" w:customStyle="1" w:styleId="75AEDB5A62FE4225A58BBAF546AC142B">
    <w:name w:val="75AEDB5A62FE4225A58BBAF546AC142B"/>
    <w:rsid w:val="006F59CF"/>
    <w:rPr>
      <w:lang w:val="en-CA" w:eastAsia="en-CA"/>
    </w:rPr>
  </w:style>
  <w:style w:type="paragraph" w:customStyle="1" w:styleId="CEA2DBB03E514A9DBB115C0834D0D4D3">
    <w:name w:val="CEA2DBB03E514A9DBB115C0834D0D4D3"/>
    <w:rsid w:val="006F59CF"/>
    <w:rPr>
      <w:lang w:val="en-CA" w:eastAsia="en-CA"/>
    </w:rPr>
  </w:style>
  <w:style w:type="paragraph" w:customStyle="1" w:styleId="85A1124BF81E461DA3DE03030D6E63A5">
    <w:name w:val="85A1124BF81E461DA3DE03030D6E63A5"/>
    <w:rsid w:val="006F59CF"/>
    <w:rPr>
      <w:lang w:val="en-CA" w:eastAsia="en-CA"/>
    </w:rPr>
  </w:style>
  <w:style w:type="paragraph" w:customStyle="1" w:styleId="83F6C7D795364A8CBAA6E5342F595781">
    <w:name w:val="83F6C7D795364A8CBAA6E5342F595781"/>
    <w:rsid w:val="006F59CF"/>
    <w:rPr>
      <w:lang w:val="en-CA" w:eastAsia="en-CA"/>
    </w:rPr>
  </w:style>
  <w:style w:type="paragraph" w:customStyle="1" w:styleId="B4A6400D43E3495C82FA715153ED359F">
    <w:name w:val="B4A6400D43E3495C82FA715153ED359F"/>
    <w:rsid w:val="006F59CF"/>
    <w:rPr>
      <w:lang w:val="en-CA" w:eastAsia="en-CA"/>
    </w:rPr>
  </w:style>
  <w:style w:type="paragraph" w:customStyle="1" w:styleId="14FB2630542A4E50852EEF08ABEBD2EB">
    <w:name w:val="14FB2630542A4E50852EEF08ABEBD2EB"/>
    <w:rsid w:val="006F59CF"/>
    <w:rPr>
      <w:lang w:val="en-CA" w:eastAsia="en-CA"/>
    </w:rPr>
  </w:style>
  <w:style w:type="paragraph" w:customStyle="1" w:styleId="C8AB2D6F4D154237928701EEA3B2B925">
    <w:name w:val="C8AB2D6F4D154237928701EEA3B2B925"/>
    <w:rsid w:val="006F59CF"/>
    <w:rPr>
      <w:lang w:val="en-CA" w:eastAsia="en-CA"/>
    </w:rPr>
  </w:style>
  <w:style w:type="paragraph" w:customStyle="1" w:styleId="B89DAC13F3034AF8961F4B0421672BD0">
    <w:name w:val="B89DAC13F3034AF8961F4B0421672BD0"/>
    <w:rsid w:val="006F59CF"/>
    <w:rPr>
      <w:lang w:val="en-CA" w:eastAsia="en-CA"/>
    </w:rPr>
  </w:style>
  <w:style w:type="paragraph" w:customStyle="1" w:styleId="FDE60DF0FDFE466F85BDCE84937DB1D0">
    <w:name w:val="FDE60DF0FDFE466F85BDCE84937DB1D0"/>
    <w:rsid w:val="006F59CF"/>
    <w:rPr>
      <w:lang w:val="en-CA" w:eastAsia="en-CA"/>
    </w:rPr>
  </w:style>
  <w:style w:type="paragraph" w:customStyle="1" w:styleId="FBF4F45D4980400782D8116336A85633">
    <w:name w:val="FBF4F45D4980400782D8116336A85633"/>
    <w:rsid w:val="006F59CF"/>
    <w:rPr>
      <w:lang w:val="en-CA" w:eastAsia="en-CA"/>
    </w:rPr>
  </w:style>
  <w:style w:type="paragraph" w:customStyle="1" w:styleId="D036F842CCEC44CDBC344E1FD5D15AD7">
    <w:name w:val="D036F842CCEC44CDBC344E1FD5D15AD7"/>
    <w:rsid w:val="006F59CF"/>
    <w:rPr>
      <w:lang w:val="en-CA" w:eastAsia="en-CA"/>
    </w:rPr>
  </w:style>
  <w:style w:type="paragraph" w:customStyle="1" w:styleId="61AB35F278C545F3BBF37512384E582C">
    <w:name w:val="61AB35F278C545F3BBF37512384E582C"/>
    <w:rsid w:val="006F59CF"/>
    <w:rPr>
      <w:lang w:val="en-CA" w:eastAsia="en-CA"/>
    </w:rPr>
  </w:style>
  <w:style w:type="paragraph" w:customStyle="1" w:styleId="B454033382EC4E3AB2B0A4728E908EE4">
    <w:name w:val="B454033382EC4E3AB2B0A4728E908EE4"/>
    <w:rsid w:val="006F59CF"/>
    <w:rPr>
      <w:lang w:val="en-CA" w:eastAsia="en-CA"/>
    </w:rPr>
  </w:style>
  <w:style w:type="paragraph" w:customStyle="1" w:styleId="5EF6BD3CD73D43E7B7381A93CC2C6000">
    <w:name w:val="5EF6BD3CD73D43E7B7381A93CC2C6000"/>
    <w:rsid w:val="006F59CF"/>
    <w:rPr>
      <w:lang w:val="en-CA" w:eastAsia="en-CA"/>
    </w:rPr>
  </w:style>
  <w:style w:type="paragraph" w:customStyle="1" w:styleId="12A72B80C9774A1491D286DB35444101">
    <w:name w:val="12A72B80C9774A1491D286DB35444101"/>
    <w:rsid w:val="006F59CF"/>
    <w:rPr>
      <w:lang w:val="en-CA" w:eastAsia="en-CA"/>
    </w:rPr>
  </w:style>
  <w:style w:type="paragraph" w:customStyle="1" w:styleId="A44A285D91404D4EB481DA3471AA9684">
    <w:name w:val="A44A285D91404D4EB481DA3471AA9684"/>
    <w:rsid w:val="006F59CF"/>
    <w:rPr>
      <w:lang w:val="en-CA" w:eastAsia="en-CA"/>
    </w:rPr>
  </w:style>
  <w:style w:type="paragraph" w:customStyle="1" w:styleId="F280EF4A94884E39AB870FFC8A6B4208">
    <w:name w:val="F280EF4A94884E39AB870FFC8A6B4208"/>
    <w:rsid w:val="006F59CF"/>
    <w:rPr>
      <w:lang w:val="en-CA" w:eastAsia="en-CA"/>
    </w:rPr>
  </w:style>
  <w:style w:type="paragraph" w:customStyle="1" w:styleId="91AE42A7D3B6413D9A0F746863317241">
    <w:name w:val="91AE42A7D3B6413D9A0F746863317241"/>
    <w:rsid w:val="006F59CF"/>
    <w:rPr>
      <w:lang w:val="en-CA" w:eastAsia="en-CA"/>
    </w:rPr>
  </w:style>
  <w:style w:type="paragraph" w:customStyle="1" w:styleId="4A452522CD474CDFA40723B6F7024BDB">
    <w:name w:val="4A452522CD474CDFA40723B6F7024BDB"/>
    <w:rsid w:val="006F59CF"/>
    <w:rPr>
      <w:lang w:val="en-CA" w:eastAsia="en-CA"/>
    </w:rPr>
  </w:style>
  <w:style w:type="paragraph" w:customStyle="1" w:styleId="E7DCBE7413D24F8E960A66F15C7D04BC">
    <w:name w:val="E7DCBE7413D24F8E960A66F15C7D04BC"/>
    <w:rsid w:val="006F59CF"/>
    <w:rPr>
      <w:lang w:val="en-CA" w:eastAsia="en-CA"/>
    </w:rPr>
  </w:style>
  <w:style w:type="paragraph" w:customStyle="1" w:styleId="C6104F8B20ED4214AAFCBA8A140AAD20">
    <w:name w:val="C6104F8B20ED4214AAFCBA8A140AAD20"/>
    <w:rsid w:val="006F59CF"/>
    <w:rPr>
      <w:lang w:val="en-CA" w:eastAsia="en-CA"/>
    </w:rPr>
  </w:style>
  <w:style w:type="paragraph" w:customStyle="1" w:styleId="405898A05DB545299329C7EE6B7A11CA">
    <w:name w:val="405898A05DB545299329C7EE6B7A11CA"/>
    <w:rsid w:val="006F59CF"/>
    <w:rPr>
      <w:lang w:val="en-CA" w:eastAsia="en-CA"/>
    </w:rPr>
  </w:style>
  <w:style w:type="paragraph" w:customStyle="1" w:styleId="BB969B8EB15F476488FFE3940D510A6A">
    <w:name w:val="BB969B8EB15F476488FFE3940D510A6A"/>
    <w:rsid w:val="006F59CF"/>
    <w:rPr>
      <w:lang w:val="en-CA" w:eastAsia="en-CA"/>
    </w:rPr>
  </w:style>
  <w:style w:type="paragraph" w:customStyle="1" w:styleId="B50E458DC1DF440FA6DDAAA2D38FBF1D">
    <w:name w:val="B50E458DC1DF440FA6DDAAA2D38FBF1D"/>
    <w:rsid w:val="006F59CF"/>
    <w:rPr>
      <w:lang w:val="en-CA" w:eastAsia="en-CA"/>
    </w:rPr>
  </w:style>
  <w:style w:type="paragraph" w:customStyle="1" w:styleId="D5DED7DE2AB34C7D9E26B1945114B56F">
    <w:name w:val="D5DED7DE2AB34C7D9E26B1945114B56F"/>
    <w:rsid w:val="006F59CF"/>
    <w:rPr>
      <w:lang w:val="en-CA" w:eastAsia="en-CA"/>
    </w:rPr>
  </w:style>
  <w:style w:type="paragraph" w:customStyle="1" w:styleId="2027B1E2B5A64320BE1277D11F26A9F2">
    <w:name w:val="2027B1E2B5A64320BE1277D11F26A9F2"/>
    <w:rsid w:val="006F59CF"/>
    <w:rPr>
      <w:lang w:val="en-CA" w:eastAsia="en-CA"/>
    </w:rPr>
  </w:style>
  <w:style w:type="paragraph" w:customStyle="1" w:styleId="55B1B3F9D6E84212B55D16658374512A">
    <w:name w:val="55B1B3F9D6E84212B55D16658374512A"/>
    <w:rsid w:val="006F59CF"/>
    <w:rPr>
      <w:lang w:val="en-CA" w:eastAsia="en-CA"/>
    </w:rPr>
  </w:style>
  <w:style w:type="paragraph" w:customStyle="1" w:styleId="C20246AA59EB4C87B0903C27A39CABDE">
    <w:name w:val="C20246AA59EB4C87B0903C27A39CABDE"/>
    <w:rsid w:val="006F59CF"/>
    <w:rPr>
      <w:lang w:val="en-CA" w:eastAsia="en-CA"/>
    </w:rPr>
  </w:style>
  <w:style w:type="paragraph" w:customStyle="1" w:styleId="EF45EFC62D684310B04C36C4D699F9AA">
    <w:name w:val="EF45EFC62D684310B04C36C4D699F9AA"/>
    <w:rsid w:val="006F59CF"/>
    <w:rPr>
      <w:lang w:val="en-CA" w:eastAsia="en-CA"/>
    </w:rPr>
  </w:style>
  <w:style w:type="paragraph" w:customStyle="1" w:styleId="6E259EB705854746BC7E29ABFFEF2EBB">
    <w:name w:val="6E259EB705854746BC7E29ABFFEF2EBB"/>
    <w:rsid w:val="006F59CF"/>
    <w:rPr>
      <w:lang w:val="en-CA" w:eastAsia="en-CA"/>
    </w:rPr>
  </w:style>
  <w:style w:type="paragraph" w:customStyle="1" w:styleId="A9EFA1F7CC83464DAEA8959F35F52B5F">
    <w:name w:val="A9EFA1F7CC83464DAEA8959F35F52B5F"/>
    <w:rsid w:val="006F59CF"/>
    <w:rPr>
      <w:lang w:val="en-CA" w:eastAsia="en-CA"/>
    </w:rPr>
  </w:style>
  <w:style w:type="paragraph" w:customStyle="1" w:styleId="DCC3836D16EE4BFFAAE3BC7B1055821A">
    <w:name w:val="DCC3836D16EE4BFFAAE3BC7B1055821A"/>
    <w:rsid w:val="006F59CF"/>
    <w:rPr>
      <w:lang w:val="en-CA" w:eastAsia="en-CA"/>
    </w:rPr>
  </w:style>
  <w:style w:type="paragraph" w:customStyle="1" w:styleId="569F0543ED8543E48094211CA5088644">
    <w:name w:val="569F0543ED8543E48094211CA5088644"/>
    <w:rsid w:val="006F59CF"/>
    <w:rPr>
      <w:lang w:val="en-CA" w:eastAsia="en-CA"/>
    </w:rPr>
  </w:style>
  <w:style w:type="paragraph" w:customStyle="1" w:styleId="937E5BDC516D4443BC5FF89CA35135D4">
    <w:name w:val="937E5BDC516D4443BC5FF89CA35135D4"/>
    <w:rsid w:val="006F59CF"/>
    <w:rPr>
      <w:lang w:val="en-CA" w:eastAsia="en-CA"/>
    </w:rPr>
  </w:style>
  <w:style w:type="paragraph" w:customStyle="1" w:styleId="6F8CDD571D064702B8120BD8AA070AB2">
    <w:name w:val="6F8CDD571D064702B8120BD8AA070AB2"/>
    <w:rsid w:val="006F59CF"/>
    <w:rPr>
      <w:lang w:val="en-CA" w:eastAsia="en-CA"/>
    </w:rPr>
  </w:style>
  <w:style w:type="paragraph" w:customStyle="1" w:styleId="7344C37C3FDD4C3585BC15FC732F3887">
    <w:name w:val="7344C37C3FDD4C3585BC15FC732F3887"/>
    <w:rsid w:val="006F59CF"/>
    <w:rPr>
      <w:lang w:val="en-CA" w:eastAsia="en-CA"/>
    </w:rPr>
  </w:style>
  <w:style w:type="paragraph" w:customStyle="1" w:styleId="D941D9280EA24827BC765142191EF880">
    <w:name w:val="D941D9280EA24827BC765142191EF880"/>
    <w:rsid w:val="006F59CF"/>
    <w:rPr>
      <w:lang w:val="en-CA" w:eastAsia="en-CA"/>
    </w:rPr>
  </w:style>
  <w:style w:type="paragraph" w:customStyle="1" w:styleId="838D77327BBF40BE935BFD9FFA39F2A1">
    <w:name w:val="838D77327BBF40BE935BFD9FFA39F2A1"/>
    <w:rsid w:val="006F59CF"/>
    <w:rPr>
      <w:lang w:val="en-CA" w:eastAsia="en-CA"/>
    </w:rPr>
  </w:style>
  <w:style w:type="paragraph" w:customStyle="1" w:styleId="9021EB85F5F1418CAE39F872A8305E58">
    <w:name w:val="9021EB85F5F1418CAE39F872A8305E58"/>
    <w:rsid w:val="006F59CF"/>
    <w:rPr>
      <w:lang w:val="en-CA" w:eastAsia="en-CA"/>
    </w:rPr>
  </w:style>
  <w:style w:type="paragraph" w:customStyle="1" w:styleId="21E9F5DDD279445B9A24B34308ADB666">
    <w:name w:val="21E9F5DDD279445B9A24B34308ADB666"/>
    <w:rsid w:val="006F59CF"/>
    <w:rPr>
      <w:lang w:val="en-CA" w:eastAsia="en-CA"/>
    </w:rPr>
  </w:style>
  <w:style w:type="paragraph" w:customStyle="1" w:styleId="A51E7F10155648748D723872D5E9142C">
    <w:name w:val="A51E7F10155648748D723872D5E9142C"/>
    <w:rsid w:val="006F59CF"/>
    <w:rPr>
      <w:lang w:val="en-CA" w:eastAsia="en-CA"/>
    </w:rPr>
  </w:style>
  <w:style w:type="paragraph" w:customStyle="1" w:styleId="E01CCD9CD23746228C10EA46F7A72084">
    <w:name w:val="E01CCD9CD23746228C10EA46F7A72084"/>
    <w:rsid w:val="006F59CF"/>
    <w:rPr>
      <w:lang w:val="en-CA" w:eastAsia="en-CA"/>
    </w:rPr>
  </w:style>
  <w:style w:type="paragraph" w:customStyle="1" w:styleId="C35AEFB406F94BABB476CA9630A96B5F">
    <w:name w:val="C35AEFB406F94BABB476CA9630A96B5F"/>
    <w:rsid w:val="006F59CF"/>
    <w:rPr>
      <w:lang w:val="en-CA" w:eastAsia="en-CA"/>
    </w:rPr>
  </w:style>
  <w:style w:type="paragraph" w:customStyle="1" w:styleId="C7D4D504BB0348D9962EB6B0B221E271">
    <w:name w:val="C7D4D504BB0348D9962EB6B0B221E271"/>
    <w:rsid w:val="006F59CF"/>
    <w:rPr>
      <w:lang w:val="en-CA" w:eastAsia="en-CA"/>
    </w:rPr>
  </w:style>
  <w:style w:type="paragraph" w:customStyle="1" w:styleId="6964F9FF655F474FBE8E35C7825C715C">
    <w:name w:val="6964F9FF655F474FBE8E35C7825C715C"/>
    <w:rsid w:val="006F59CF"/>
    <w:rPr>
      <w:lang w:val="en-CA" w:eastAsia="en-CA"/>
    </w:rPr>
  </w:style>
  <w:style w:type="paragraph" w:customStyle="1" w:styleId="59DA3BCF9BB24F81975585D21B2B5A10">
    <w:name w:val="59DA3BCF9BB24F81975585D21B2B5A10"/>
    <w:rsid w:val="006F59CF"/>
    <w:rPr>
      <w:lang w:val="en-CA" w:eastAsia="en-CA"/>
    </w:rPr>
  </w:style>
  <w:style w:type="paragraph" w:customStyle="1" w:styleId="BA8B3EC80116444BBC23D829E0EBA9B5">
    <w:name w:val="BA8B3EC80116444BBC23D829E0EBA9B5"/>
    <w:rsid w:val="006F59CF"/>
    <w:rPr>
      <w:lang w:val="en-CA" w:eastAsia="en-CA"/>
    </w:rPr>
  </w:style>
  <w:style w:type="paragraph" w:customStyle="1" w:styleId="A5EE5DFE2784498A8E31E7198A3CA485">
    <w:name w:val="A5EE5DFE2784498A8E31E7198A3CA485"/>
    <w:rsid w:val="006F59CF"/>
    <w:rPr>
      <w:lang w:val="en-CA" w:eastAsia="en-CA"/>
    </w:rPr>
  </w:style>
  <w:style w:type="paragraph" w:customStyle="1" w:styleId="91B41442BA7D4FD583812777B605D7DC">
    <w:name w:val="91B41442BA7D4FD583812777B605D7DC"/>
    <w:rsid w:val="006F59CF"/>
    <w:rPr>
      <w:lang w:val="en-CA" w:eastAsia="en-CA"/>
    </w:rPr>
  </w:style>
  <w:style w:type="paragraph" w:customStyle="1" w:styleId="5BA71583ACA5487EBEBBDBA8CDDBA643">
    <w:name w:val="5BA71583ACA5487EBEBBDBA8CDDBA643"/>
    <w:rsid w:val="006F59CF"/>
    <w:rPr>
      <w:lang w:val="en-CA" w:eastAsia="en-CA"/>
    </w:rPr>
  </w:style>
  <w:style w:type="paragraph" w:customStyle="1" w:styleId="AD4A473C17CB49C4AE4D412A64AAB667">
    <w:name w:val="AD4A473C17CB49C4AE4D412A64AAB667"/>
    <w:rsid w:val="006F59CF"/>
    <w:rPr>
      <w:lang w:val="en-CA" w:eastAsia="en-CA"/>
    </w:rPr>
  </w:style>
  <w:style w:type="paragraph" w:customStyle="1" w:styleId="7CA8B96658F74139925EA32AA0276EAA">
    <w:name w:val="7CA8B96658F74139925EA32AA0276EAA"/>
    <w:rsid w:val="006F59CF"/>
    <w:rPr>
      <w:lang w:val="en-CA" w:eastAsia="en-CA"/>
    </w:rPr>
  </w:style>
  <w:style w:type="paragraph" w:customStyle="1" w:styleId="45F58861B19A492AAE27220CAE9D4049">
    <w:name w:val="45F58861B19A492AAE27220CAE9D4049"/>
    <w:rsid w:val="006F59CF"/>
    <w:rPr>
      <w:lang w:val="en-CA" w:eastAsia="en-CA"/>
    </w:rPr>
  </w:style>
  <w:style w:type="paragraph" w:customStyle="1" w:styleId="BA5A92191BD74DD7923731DD0AAC4624">
    <w:name w:val="BA5A92191BD74DD7923731DD0AAC4624"/>
    <w:rsid w:val="006F59CF"/>
    <w:rPr>
      <w:lang w:val="en-CA" w:eastAsia="en-CA"/>
    </w:rPr>
  </w:style>
  <w:style w:type="paragraph" w:customStyle="1" w:styleId="4855C7FB8B6B4AC0B3B42B2CC5E8B272">
    <w:name w:val="4855C7FB8B6B4AC0B3B42B2CC5E8B272"/>
    <w:rsid w:val="006F59CF"/>
    <w:rPr>
      <w:lang w:val="en-CA" w:eastAsia="en-CA"/>
    </w:rPr>
  </w:style>
  <w:style w:type="paragraph" w:customStyle="1" w:styleId="F3B56CF5B0694C9BA77D946AABA26398">
    <w:name w:val="F3B56CF5B0694C9BA77D946AABA26398"/>
    <w:rsid w:val="006F59CF"/>
    <w:rPr>
      <w:lang w:val="en-CA" w:eastAsia="en-CA"/>
    </w:rPr>
  </w:style>
  <w:style w:type="paragraph" w:customStyle="1" w:styleId="FAB6C13454BD422FB6C20CABDBC4FF55">
    <w:name w:val="FAB6C13454BD422FB6C20CABDBC4FF55"/>
    <w:rsid w:val="006F59CF"/>
    <w:rPr>
      <w:lang w:val="en-CA" w:eastAsia="en-CA"/>
    </w:rPr>
  </w:style>
  <w:style w:type="paragraph" w:customStyle="1" w:styleId="B38E6241E94F467BA0ECDD39E5CC6A55">
    <w:name w:val="B38E6241E94F467BA0ECDD39E5CC6A55"/>
    <w:rsid w:val="006F59CF"/>
    <w:rPr>
      <w:lang w:val="en-CA" w:eastAsia="en-CA"/>
    </w:rPr>
  </w:style>
  <w:style w:type="paragraph" w:customStyle="1" w:styleId="CB5B80AA42504E8B8400ABFB104DCAA0">
    <w:name w:val="CB5B80AA42504E8B8400ABFB104DCAA0"/>
    <w:rsid w:val="006F59CF"/>
    <w:rPr>
      <w:lang w:val="en-CA" w:eastAsia="en-CA"/>
    </w:rPr>
  </w:style>
  <w:style w:type="paragraph" w:customStyle="1" w:styleId="DA50DA5390344A629D9447FB773D8AC7">
    <w:name w:val="DA50DA5390344A629D9447FB773D8AC7"/>
    <w:rsid w:val="006F59CF"/>
    <w:rPr>
      <w:lang w:val="en-CA" w:eastAsia="en-CA"/>
    </w:rPr>
  </w:style>
  <w:style w:type="paragraph" w:customStyle="1" w:styleId="88F6D8B39F104BCD9CE9307C4D85EB38">
    <w:name w:val="88F6D8B39F104BCD9CE9307C4D85EB38"/>
    <w:rsid w:val="006F59CF"/>
    <w:rPr>
      <w:lang w:val="en-CA" w:eastAsia="en-CA"/>
    </w:rPr>
  </w:style>
  <w:style w:type="paragraph" w:customStyle="1" w:styleId="B0F5B9AB52BE43F28E3010F2E6A587A3">
    <w:name w:val="B0F5B9AB52BE43F28E3010F2E6A587A3"/>
    <w:rsid w:val="006F59CF"/>
    <w:rPr>
      <w:lang w:val="en-CA" w:eastAsia="en-CA"/>
    </w:rPr>
  </w:style>
  <w:style w:type="paragraph" w:customStyle="1" w:styleId="93727A55CF284954BF36EEFA79EE072F">
    <w:name w:val="93727A55CF284954BF36EEFA79EE072F"/>
    <w:rsid w:val="006F59CF"/>
    <w:rPr>
      <w:lang w:val="en-CA" w:eastAsia="en-CA"/>
    </w:rPr>
  </w:style>
  <w:style w:type="paragraph" w:customStyle="1" w:styleId="00747EFB5CD84325A8865CF32856BE74">
    <w:name w:val="00747EFB5CD84325A8865CF32856BE74"/>
    <w:rsid w:val="006F59CF"/>
    <w:rPr>
      <w:lang w:val="en-CA" w:eastAsia="en-CA"/>
    </w:rPr>
  </w:style>
  <w:style w:type="paragraph" w:customStyle="1" w:styleId="8A0BBD1EA9C34DD18F75ACCD7081ABC0">
    <w:name w:val="8A0BBD1EA9C34DD18F75ACCD7081ABC0"/>
    <w:rsid w:val="006F59CF"/>
    <w:rPr>
      <w:lang w:val="en-CA" w:eastAsia="en-CA"/>
    </w:rPr>
  </w:style>
  <w:style w:type="paragraph" w:customStyle="1" w:styleId="2B926BE93EF0458294CB79BD0B3EE461">
    <w:name w:val="2B926BE93EF0458294CB79BD0B3EE461"/>
    <w:rsid w:val="006F59CF"/>
    <w:rPr>
      <w:lang w:val="en-CA" w:eastAsia="en-CA"/>
    </w:rPr>
  </w:style>
  <w:style w:type="paragraph" w:customStyle="1" w:styleId="E266287B6BB948FF97C83ED3D6C3B374">
    <w:name w:val="E266287B6BB948FF97C83ED3D6C3B374"/>
    <w:rsid w:val="006F59CF"/>
    <w:rPr>
      <w:lang w:val="en-CA" w:eastAsia="en-CA"/>
    </w:rPr>
  </w:style>
  <w:style w:type="paragraph" w:customStyle="1" w:styleId="30590B4CC99742FDAB13AE326331201E">
    <w:name w:val="30590B4CC99742FDAB13AE326331201E"/>
    <w:rsid w:val="006F59CF"/>
    <w:rPr>
      <w:lang w:val="en-CA" w:eastAsia="en-CA"/>
    </w:rPr>
  </w:style>
  <w:style w:type="paragraph" w:customStyle="1" w:styleId="DD708C2782F14B2DA9F33787BD1355A7">
    <w:name w:val="DD708C2782F14B2DA9F33787BD1355A7"/>
    <w:rsid w:val="006F59CF"/>
    <w:rPr>
      <w:lang w:val="en-CA" w:eastAsia="en-CA"/>
    </w:rPr>
  </w:style>
  <w:style w:type="paragraph" w:customStyle="1" w:styleId="7A59264522E1488B9F10DEA2FBD544BD">
    <w:name w:val="7A59264522E1488B9F10DEA2FBD544BD"/>
    <w:rsid w:val="006F59CF"/>
    <w:rPr>
      <w:lang w:val="en-CA" w:eastAsia="en-CA"/>
    </w:rPr>
  </w:style>
  <w:style w:type="paragraph" w:customStyle="1" w:styleId="AFA60AD8FBB840C0814A20B8CD902C0F">
    <w:name w:val="AFA60AD8FBB840C0814A20B8CD902C0F"/>
    <w:rsid w:val="006F59CF"/>
    <w:rPr>
      <w:lang w:val="en-CA" w:eastAsia="en-CA"/>
    </w:rPr>
  </w:style>
  <w:style w:type="paragraph" w:customStyle="1" w:styleId="245E48FBEAA6446094F4469514FC9651">
    <w:name w:val="245E48FBEAA6446094F4469514FC9651"/>
    <w:rsid w:val="006F59CF"/>
    <w:rPr>
      <w:lang w:val="en-CA" w:eastAsia="en-CA"/>
    </w:rPr>
  </w:style>
  <w:style w:type="paragraph" w:customStyle="1" w:styleId="EE3D9825840B442090A2880150E90694">
    <w:name w:val="EE3D9825840B442090A2880150E90694"/>
    <w:rsid w:val="006F59CF"/>
    <w:rPr>
      <w:lang w:val="en-CA" w:eastAsia="en-CA"/>
    </w:rPr>
  </w:style>
  <w:style w:type="paragraph" w:customStyle="1" w:styleId="E9D46B1A6353464BA669A70F1F096382">
    <w:name w:val="E9D46B1A6353464BA669A70F1F096382"/>
    <w:rsid w:val="006F59CF"/>
    <w:rPr>
      <w:lang w:val="en-CA" w:eastAsia="en-CA"/>
    </w:rPr>
  </w:style>
  <w:style w:type="paragraph" w:customStyle="1" w:styleId="465ACACAFEDC4E43888F82E334FCDA54">
    <w:name w:val="465ACACAFEDC4E43888F82E334FCDA54"/>
    <w:rsid w:val="006F59CF"/>
    <w:rPr>
      <w:lang w:val="en-CA" w:eastAsia="en-CA"/>
    </w:rPr>
  </w:style>
  <w:style w:type="paragraph" w:customStyle="1" w:styleId="89B651D9D05F4FDAAC47C6FE7EE90DBD">
    <w:name w:val="89B651D9D05F4FDAAC47C6FE7EE90DBD"/>
    <w:rsid w:val="006F59CF"/>
    <w:rPr>
      <w:lang w:val="en-CA" w:eastAsia="en-CA"/>
    </w:rPr>
  </w:style>
  <w:style w:type="paragraph" w:customStyle="1" w:styleId="C6B6B533591D4BCEA62C9DD59B75F0CE">
    <w:name w:val="C6B6B533591D4BCEA62C9DD59B75F0CE"/>
    <w:rsid w:val="006F59CF"/>
    <w:rPr>
      <w:lang w:val="en-CA" w:eastAsia="en-CA"/>
    </w:rPr>
  </w:style>
  <w:style w:type="paragraph" w:customStyle="1" w:styleId="12A967230B014DC5A472733155E8DC84">
    <w:name w:val="12A967230B014DC5A472733155E8DC84"/>
    <w:rsid w:val="006F59CF"/>
    <w:rPr>
      <w:lang w:val="en-CA" w:eastAsia="en-CA"/>
    </w:rPr>
  </w:style>
  <w:style w:type="paragraph" w:customStyle="1" w:styleId="647FE038F58046448064D6B337417417">
    <w:name w:val="647FE038F58046448064D6B337417417"/>
    <w:rsid w:val="006F59CF"/>
    <w:rPr>
      <w:lang w:val="en-CA" w:eastAsia="en-CA"/>
    </w:rPr>
  </w:style>
  <w:style w:type="paragraph" w:customStyle="1" w:styleId="7B7A1B1ED1684217B46290EA8D281830">
    <w:name w:val="7B7A1B1ED1684217B46290EA8D281830"/>
    <w:rsid w:val="006F59CF"/>
    <w:rPr>
      <w:lang w:val="en-CA" w:eastAsia="en-CA"/>
    </w:rPr>
  </w:style>
  <w:style w:type="paragraph" w:customStyle="1" w:styleId="EAE809E02C5B4415AEFD3FE8121E43C8">
    <w:name w:val="EAE809E02C5B4415AEFD3FE8121E43C8"/>
    <w:rsid w:val="006F59CF"/>
    <w:rPr>
      <w:lang w:val="en-CA" w:eastAsia="en-CA"/>
    </w:rPr>
  </w:style>
  <w:style w:type="paragraph" w:customStyle="1" w:styleId="885398EE3E2B4C8B9AE0DC2B66B962DC">
    <w:name w:val="885398EE3E2B4C8B9AE0DC2B66B962DC"/>
    <w:rsid w:val="006F59CF"/>
    <w:rPr>
      <w:lang w:val="en-CA" w:eastAsia="en-CA"/>
    </w:rPr>
  </w:style>
  <w:style w:type="paragraph" w:customStyle="1" w:styleId="BEA61719F30A4E2ABD559A7FCA1277AD">
    <w:name w:val="BEA61719F30A4E2ABD559A7FCA1277AD"/>
    <w:rsid w:val="006F59CF"/>
    <w:rPr>
      <w:lang w:val="en-CA" w:eastAsia="en-CA"/>
    </w:rPr>
  </w:style>
  <w:style w:type="paragraph" w:customStyle="1" w:styleId="CB190415C925430E93BDB745D867A0C4">
    <w:name w:val="CB190415C925430E93BDB745D867A0C4"/>
    <w:rsid w:val="006F59CF"/>
    <w:rPr>
      <w:lang w:val="en-CA" w:eastAsia="en-CA"/>
    </w:rPr>
  </w:style>
  <w:style w:type="paragraph" w:customStyle="1" w:styleId="5C190E363AA34507BDA60817403AE3BF">
    <w:name w:val="5C190E363AA34507BDA60817403AE3BF"/>
    <w:rsid w:val="006F59CF"/>
    <w:rPr>
      <w:lang w:val="en-CA" w:eastAsia="en-CA"/>
    </w:rPr>
  </w:style>
  <w:style w:type="paragraph" w:customStyle="1" w:styleId="02936753023C4131B5A2A2CE3D08F184">
    <w:name w:val="02936753023C4131B5A2A2CE3D08F184"/>
    <w:rsid w:val="006F59CF"/>
    <w:rPr>
      <w:lang w:val="en-CA" w:eastAsia="en-CA"/>
    </w:rPr>
  </w:style>
  <w:style w:type="paragraph" w:customStyle="1" w:styleId="4AD524DE51A24ADCBDA4162A10D16C73">
    <w:name w:val="4AD524DE51A24ADCBDA4162A10D16C73"/>
    <w:rsid w:val="006F59CF"/>
    <w:rPr>
      <w:lang w:val="en-CA" w:eastAsia="en-CA"/>
    </w:rPr>
  </w:style>
  <w:style w:type="paragraph" w:customStyle="1" w:styleId="F3E3172DB4EE4745820AF9668430FE42">
    <w:name w:val="F3E3172DB4EE4745820AF9668430FE42"/>
    <w:rsid w:val="006F59CF"/>
    <w:rPr>
      <w:lang w:val="en-CA" w:eastAsia="en-CA"/>
    </w:rPr>
  </w:style>
  <w:style w:type="paragraph" w:customStyle="1" w:styleId="A883B914BB2B45A7B91F22442DD2D01F">
    <w:name w:val="A883B914BB2B45A7B91F22442DD2D01F"/>
    <w:rsid w:val="006F59CF"/>
    <w:rPr>
      <w:lang w:val="en-CA" w:eastAsia="en-CA"/>
    </w:rPr>
  </w:style>
  <w:style w:type="paragraph" w:customStyle="1" w:styleId="D7165301CEB844A5B50F7AFA6546DA9C">
    <w:name w:val="D7165301CEB844A5B50F7AFA6546DA9C"/>
    <w:rsid w:val="006F59CF"/>
    <w:rPr>
      <w:lang w:val="en-CA" w:eastAsia="en-CA"/>
    </w:rPr>
  </w:style>
  <w:style w:type="paragraph" w:customStyle="1" w:styleId="CA7DF1996A414BD8B979EA0B4211904C">
    <w:name w:val="CA7DF1996A414BD8B979EA0B4211904C"/>
    <w:rsid w:val="006F59CF"/>
    <w:rPr>
      <w:lang w:val="en-CA" w:eastAsia="en-CA"/>
    </w:rPr>
  </w:style>
  <w:style w:type="paragraph" w:customStyle="1" w:styleId="9D64636067DD400687CDBF3CD9A36762">
    <w:name w:val="9D64636067DD400687CDBF3CD9A36762"/>
    <w:rsid w:val="006F59CF"/>
    <w:rPr>
      <w:lang w:val="en-CA" w:eastAsia="en-CA"/>
    </w:rPr>
  </w:style>
  <w:style w:type="paragraph" w:customStyle="1" w:styleId="A9D97C39D78E4CE5946D471435E4AE66">
    <w:name w:val="A9D97C39D78E4CE5946D471435E4AE66"/>
    <w:rsid w:val="006F59CF"/>
    <w:rPr>
      <w:lang w:val="en-CA" w:eastAsia="en-CA"/>
    </w:rPr>
  </w:style>
  <w:style w:type="paragraph" w:customStyle="1" w:styleId="8D1777817D3D4E19B5AF215563568480">
    <w:name w:val="8D1777817D3D4E19B5AF215563568480"/>
    <w:rsid w:val="006F59CF"/>
    <w:rPr>
      <w:lang w:val="en-CA" w:eastAsia="en-CA"/>
    </w:rPr>
  </w:style>
  <w:style w:type="paragraph" w:customStyle="1" w:styleId="0BB3B10F4D1D4B84AB3D0E8A04197AE0">
    <w:name w:val="0BB3B10F4D1D4B84AB3D0E8A04197AE0"/>
    <w:rsid w:val="006F59CF"/>
    <w:rPr>
      <w:lang w:val="en-CA" w:eastAsia="en-CA"/>
    </w:rPr>
  </w:style>
  <w:style w:type="paragraph" w:customStyle="1" w:styleId="7BB17D689DA4427AB63D975DB4AD946D">
    <w:name w:val="7BB17D689DA4427AB63D975DB4AD946D"/>
    <w:rsid w:val="006F59CF"/>
    <w:rPr>
      <w:lang w:val="en-CA" w:eastAsia="en-CA"/>
    </w:rPr>
  </w:style>
  <w:style w:type="paragraph" w:customStyle="1" w:styleId="78C9F9D9BBC74C4C828A530F9CFEEBEB">
    <w:name w:val="78C9F9D9BBC74C4C828A530F9CFEEBEB"/>
    <w:rsid w:val="006F59CF"/>
    <w:rPr>
      <w:lang w:val="en-CA" w:eastAsia="en-CA"/>
    </w:rPr>
  </w:style>
  <w:style w:type="paragraph" w:customStyle="1" w:styleId="6E2800D5589F43FE96FCFC8E4BE45825">
    <w:name w:val="6E2800D5589F43FE96FCFC8E4BE45825"/>
    <w:rsid w:val="006F59CF"/>
    <w:rPr>
      <w:lang w:val="en-CA" w:eastAsia="en-CA"/>
    </w:rPr>
  </w:style>
  <w:style w:type="paragraph" w:customStyle="1" w:styleId="36AF3762E601437C9F50F1198F31D94F">
    <w:name w:val="36AF3762E601437C9F50F1198F31D94F"/>
    <w:rsid w:val="006F59CF"/>
    <w:rPr>
      <w:lang w:val="en-CA" w:eastAsia="en-CA"/>
    </w:rPr>
  </w:style>
  <w:style w:type="paragraph" w:customStyle="1" w:styleId="3478A2B363F7492CBFE26752AD951957">
    <w:name w:val="3478A2B363F7492CBFE26752AD951957"/>
    <w:rsid w:val="006F59CF"/>
    <w:rPr>
      <w:lang w:val="en-CA" w:eastAsia="en-CA"/>
    </w:rPr>
  </w:style>
  <w:style w:type="paragraph" w:customStyle="1" w:styleId="302CD354E51A4745B746ECB3140C7F60">
    <w:name w:val="302CD354E51A4745B746ECB3140C7F60"/>
    <w:rsid w:val="006F59CF"/>
    <w:rPr>
      <w:lang w:val="en-CA" w:eastAsia="en-CA"/>
    </w:rPr>
  </w:style>
  <w:style w:type="paragraph" w:customStyle="1" w:styleId="9BF84955DEC546C48F7C4D312388F4FE">
    <w:name w:val="9BF84955DEC546C48F7C4D312388F4FE"/>
    <w:rsid w:val="006F59CF"/>
    <w:rPr>
      <w:lang w:val="en-CA" w:eastAsia="en-CA"/>
    </w:rPr>
  </w:style>
  <w:style w:type="paragraph" w:customStyle="1" w:styleId="6EBC8BFA4D654C4D9FB1D3AFF3CEC82F">
    <w:name w:val="6EBC8BFA4D654C4D9FB1D3AFF3CEC82F"/>
    <w:rsid w:val="006F59CF"/>
    <w:rPr>
      <w:lang w:val="en-CA" w:eastAsia="en-CA"/>
    </w:rPr>
  </w:style>
  <w:style w:type="paragraph" w:customStyle="1" w:styleId="6DAC10772F1E4475948E21787CF97424">
    <w:name w:val="6DAC10772F1E4475948E21787CF97424"/>
    <w:rsid w:val="006F59CF"/>
    <w:rPr>
      <w:lang w:val="en-CA" w:eastAsia="en-CA"/>
    </w:rPr>
  </w:style>
  <w:style w:type="paragraph" w:customStyle="1" w:styleId="35A8E53311C1408C9FE393F35A4682AA">
    <w:name w:val="35A8E53311C1408C9FE393F35A4682AA"/>
    <w:rsid w:val="006F59CF"/>
    <w:rPr>
      <w:lang w:val="en-CA" w:eastAsia="en-CA"/>
    </w:rPr>
  </w:style>
  <w:style w:type="paragraph" w:customStyle="1" w:styleId="4828036D6D9045EC9ECA2D55692815DE">
    <w:name w:val="4828036D6D9045EC9ECA2D55692815DE"/>
    <w:rsid w:val="006F59CF"/>
    <w:rPr>
      <w:lang w:val="en-CA" w:eastAsia="en-CA"/>
    </w:rPr>
  </w:style>
  <w:style w:type="paragraph" w:customStyle="1" w:styleId="A0EE4C33366E43AF924BD1C21D1CA920">
    <w:name w:val="A0EE4C33366E43AF924BD1C21D1CA920"/>
    <w:rsid w:val="006F59CF"/>
    <w:rPr>
      <w:lang w:val="en-CA" w:eastAsia="en-CA"/>
    </w:rPr>
  </w:style>
  <w:style w:type="paragraph" w:customStyle="1" w:styleId="4DEED86C74BE436392AABA8E340FF26D">
    <w:name w:val="4DEED86C74BE436392AABA8E340FF26D"/>
    <w:rsid w:val="006F59CF"/>
    <w:rPr>
      <w:lang w:val="en-CA" w:eastAsia="en-CA"/>
    </w:rPr>
  </w:style>
  <w:style w:type="paragraph" w:customStyle="1" w:styleId="5DA6799AA9DD4DE6BE24C90A73952C02">
    <w:name w:val="5DA6799AA9DD4DE6BE24C90A73952C02"/>
    <w:rsid w:val="006F59CF"/>
    <w:rPr>
      <w:lang w:val="en-CA" w:eastAsia="en-CA"/>
    </w:rPr>
  </w:style>
  <w:style w:type="paragraph" w:customStyle="1" w:styleId="97618C69FDE74B8EADC2FF037996D3E0">
    <w:name w:val="97618C69FDE74B8EADC2FF037996D3E0"/>
    <w:rsid w:val="006F59CF"/>
    <w:rPr>
      <w:lang w:val="en-CA" w:eastAsia="en-CA"/>
    </w:rPr>
  </w:style>
  <w:style w:type="paragraph" w:customStyle="1" w:styleId="2F602B2DE9234135B6FB3A5FEFD64B0E">
    <w:name w:val="2F602B2DE9234135B6FB3A5FEFD64B0E"/>
    <w:rsid w:val="006F59CF"/>
    <w:rPr>
      <w:lang w:val="en-CA" w:eastAsia="en-CA"/>
    </w:rPr>
  </w:style>
  <w:style w:type="paragraph" w:customStyle="1" w:styleId="F4F22AF31F8547E1A1785F8AC02BDD43">
    <w:name w:val="F4F22AF31F8547E1A1785F8AC02BDD43"/>
    <w:rsid w:val="006F59CF"/>
    <w:rPr>
      <w:lang w:val="en-CA" w:eastAsia="en-CA"/>
    </w:rPr>
  </w:style>
  <w:style w:type="paragraph" w:customStyle="1" w:styleId="C1F2692401B74FBD93D036B730FB88B5">
    <w:name w:val="C1F2692401B74FBD93D036B730FB88B5"/>
    <w:rsid w:val="006F59CF"/>
    <w:rPr>
      <w:lang w:val="en-CA" w:eastAsia="en-CA"/>
    </w:rPr>
  </w:style>
  <w:style w:type="paragraph" w:customStyle="1" w:styleId="537DBAADD66A427E874220036A8287BC">
    <w:name w:val="537DBAADD66A427E874220036A8287BC"/>
    <w:rsid w:val="006F59CF"/>
    <w:rPr>
      <w:lang w:val="en-CA" w:eastAsia="en-CA"/>
    </w:rPr>
  </w:style>
  <w:style w:type="paragraph" w:customStyle="1" w:styleId="9DE978DB37514126A78CD77CEDEC6380">
    <w:name w:val="9DE978DB37514126A78CD77CEDEC6380"/>
    <w:rsid w:val="006F59CF"/>
    <w:rPr>
      <w:lang w:val="en-CA" w:eastAsia="en-CA"/>
    </w:rPr>
  </w:style>
  <w:style w:type="paragraph" w:customStyle="1" w:styleId="50FEDE7A906D47D09BD8D693876058CA">
    <w:name w:val="50FEDE7A906D47D09BD8D693876058CA"/>
    <w:rsid w:val="006F59CF"/>
    <w:rPr>
      <w:lang w:val="en-CA" w:eastAsia="en-CA"/>
    </w:rPr>
  </w:style>
  <w:style w:type="paragraph" w:customStyle="1" w:styleId="141E44D5DDDA499994DCEE640AF18BD8">
    <w:name w:val="141E44D5DDDA499994DCEE640AF18BD8"/>
    <w:rsid w:val="006F59CF"/>
    <w:rPr>
      <w:lang w:val="en-CA" w:eastAsia="en-CA"/>
    </w:rPr>
  </w:style>
  <w:style w:type="paragraph" w:customStyle="1" w:styleId="957385CDB9E243F5B41247454CCF3E20">
    <w:name w:val="957385CDB9E243F5B41247454CCF3E20"/>
    <w:rsid w:val="006F59CF"/>
    <w:rPr>
      <w:lang w:val="en-CA" w:eastAsia="en-CA"/>
    </w:rPr>
  </w:style>
  <w:style w:type="paragraph" w:customStyle="1" w:styleId="1F2FA2A6A82C4F579700C10B09FDFF37">
    <w:name w:val="1F2FA2A6A82C4F579700C10B09FDFF37"/>
    <w:rsid w:val="006F59CF"/>
    <w:rPr>
      <w:lang w:val="en-CA" w:eastAsia="en-CA"/>
    </w:rPr>
  </w:style>
  <w:style w:type="paragraph" w:customStyle="1" w:styleId="19A35B5D49654C12B9AD7E38E09C96C8">
    <w:name w:val="19A35B5D49654C12B9AD7E38E09C96C8"/>
    <w:rsid w:val="006F59CF"/>
    <w:rPr>
      <w:lang w:val="en-CA" w:eastAsia="en-CA"/>
    </w:rPr>
  </w:style>
  <w:style w:type="paragraph" w:customStyle="1" w:styleId="62EA79D1F9C34A6EB547D66378BE43F3">
    <w:name w:val="62EA79D1F9C34A6EB547D66378BE43F3"/>
    <w:rsid w:val="006F59CF"/>
    <w:rPr>
      <w:lang w:val="en-CA" w:eastAsia="en-CA"/>
    </w:rPr>
  </w:style>
  <w:style w:type="paragraph" w:customStyle="1" w:styleId="4D83EFC91BAB4B11999DC0048A9D2EBA">
    <w:name w:val="4D83EFC91BAB4B11999DC0048A9D2EBA"/>
    <w:rsid w:val="006F59CF"/>
    <w:rPr>
      <w:lang w:val="en-CA" w:eastAsia="en-CA"/>
    </w:rPr>
  </w:style>
  <w:style w:type="paragraph" w:customStyle="1" w:styleId="068E9EB24CE14AE390D865282FEEF944">
    <w:name w:val="068E9EB24CE14AE390D865282FEEF944"/>
    <w:rsid w:val="006F59CF"/>
    <w:rPr>
      <w:lang w:val="en-CA" w:eastAsia="en-CA"/>
    </w:rPr>
  </w:style>
  <w:style w:type="paragraph" w:customStyle="1" w:styleId="00FD8E8200F24D27AE40808806125536">
    <w:name w:val="00FD8E8200F24D27AE40808806125536"/>
    <w:rsid w:val="006F59CF"/>
    <w:rPr>
      <w:lang w:val="en-CA" w:eastAsia="en-CA"/>
    </w:rPr>
  </w:style>
  <w:style w:type="paragraph" w:customStyle="1" w:styleId="FA63DE3B58A54698896F970724AE2FB9">
    <w:name w:val="FA63DE3B58A54698896F970724AE2FB9"/>
    <w:rsid w:val="006F59CF"/>
    <w:rPr>
      <w:lang w:val="en-CA" w:eastAsia="en-CA"/>
    </w:rPr>
  </w:style>
  <w:style w:type="paragraph" w:customStyle="1" w:styleId="B407B8865BFA4A798C2419F373516444">
    <w:name w:val="B407B8865BFA4A798C2419F373516444"/>
    <w:rsid w:val="006F59CF"/>
    <w:rPr>
      <w:lang w:val="en-CA" w:eastAsia="en-CA"/>
    </w:rPr>
  </w:style>
  <w:style w:type="paragraph" w:customStyle="1" w:styleId="27BA8A9120E34658A115E802225424E4">
    <w:name w:val="27BA8A9120E34658A115E802225424E4"/>
    <w:rsid w:val="006F59CF"/>
    <w:rPr>
      <w:lang w:val="en-CA" w:eastAsia="en-CA"/>
    </w:rPr>
  </w:style>
  <w:style w:type="paragraph" w:customStyle="1" w:styleId="AAB9317FBB6742CC8C7EACBCCB3919AC">
    <w:name w:val="AAB9317FBB6742CC8C7EACBCCB3919AC"/>
    <w:rsid w:val="006F59CF"/>
    <w:rPr>
      <w:lang w:val="en-CA" w:eastAsia="en-CA"/>
    </w:rPr>
  </w:style>
  <w:style w:type="paragraph" w:customStyle="1" w:styleId="B87312AF9F154A9CBE92B6195275FA97">
    <w:name w:val="B87312AF9F154A9CBE92B6195275FA97"/>
    <w:rsid w:val="006F59CF"/>
    <w:rPr>
      <w:lang w:val="en-CA" w:eastAsia="en-CA"/>
    </w:rPr>
  </w:style>
  <w:style w:type="paragraph" w:customStyle="1" w:styleId="21889310C6CF4D4F84ED0604CAEC3F5C">
    <w:name w:val="21889310C6CF4D4F84ED0604CAEC3F5C"/>
    <w:rsid w:val="006F59CF"/>
    <w:rPr>
      <w:lang w:val="en-CA" w:eastAsia="en-CA"/>
    </w:rPr>
  </w:style>
  <w:style w:type="paragraph" w:customStyle="1" w:styleId="30BFDAF3B9704CB8A42F8797C71BAC08">
    <w:name w:val="30BFDAF3B9704CB8A42F8797C71BAC08"/>
    <w:rsid w:val="006F59CF"/>
    <w:rPr>
      <w:lang w:val="en-CA" w:eastAsia="en-CA"/>
    </w:rPr>
  </w:style>
  <w:style w:type="paragraph" w:customStyle="1" w:styleId="3C8A4FBE1B414E2C97CCBB6C7E8FEC90">
    <w:name w:val="3C8A4FBE1B414E2C97CCBB6C7E8FEC90"/>
    <w:rsid w:val="006F59CF"/>
    <w:rPr>
      <w:lang w:val="en-CA" w:eastAsia="en-CA"/>
    </w:rPr>
  </w:style>
  <w:style w:type="paragraph" w:customStyle="1" w:styleId="D4350DFA79054A638BB7DE6932B9179F">
    <w:name w:val="D4350DFA79054A638BB7DE6932B9179F"/>
    <w:rsid w:val="006F59CF"/>
    <w:rPr>
      <w:lang w:val="en-CA" w:eastAsia="en-CA"/>
    </w:rPr>
  </w:style>
  <w:style w:type="paragraph" w:customStyle="1" w:styleId="383869CC5A484CF985DCD270A7D37DB3">
    <w:name w:val="383869CC5A484CF985DCD270A7D37DB3"/>
    <w:rsid w:val="006F59CF"/>
    <w:rPr>
      <w:lang w:val="en-CA" w:eastAsia="en-CA"/>
    </w:rPr>
  </w:style>
  <w:style w:type="paragraph" w:customStyle="1" w:styleId="349AF298A70C4DB1A5C2386F744F5A10">
    <w:name w:val="349AF298A70C4DB1A5C2386F744F5A10"/>
    <w:rsid w:val="006F59CF"/>
    <w:rPr>
      <w:lang w:val="en-CA" w:eastAsia="en-CA"/>
    </w:rPr>
  </w:style>
  <w:style w:type="paragraph" w:customStyle="1" w:styleId="5C8F72B6A4F344CCB63EF0F7E7D5363F">
    <w:name w:val="5C8F72B6A4F344CCB63EF0F7E7D5363F"/>
    <w:rsid w:val="006F59CF"/>
    <w:rPr>
      <w:lang w:val="en-CA" w:eastAsia="en-CA"/>
    </w:rPr>
  </w:style>
  <w:style w:type="paragraph" w:customStyle="1" w:styleId="75020DFD7C3F4E63B32A925D2A95EA93">
    <w:name w:val="75020DFD7C3F4E63B32A925D2A95EA93"/>
    <w:rsid w:val="006F59CF"/>
    <w:rPr>
      <w:lang w:val="en-CA" w:eastAsia="en-CA"/>
    </w:rPr>
  </w:style>
  <w:style w:type="paragraph" w:customStyle="1" w:styleId="E95EA5AEB82944819CE1207697959951">
    <w:name w:val="E95EA5AEB82944819CE1207697959951"/>
    <w:rsid w:val="006F59CF"/>
    <w:rPr>
      <w:lang w:val="en-CA" w:eastAsia="en-CA"/>
    </w:rPr>
  </w:style>
  <w:style w:type="paragraph" w:customStyle="1" w:styleId="99F82514079342D581DE5F3F293947D2">
    <w:name w:val="99F82514079342D581DE5F3F293947D2"/>
    <w:rsid w:val="006F59CF"/>
    <w:rPr>
      <w:lang w:val="en-CA" w:eastAsia="en-CA"/>
    </w:rPr>
  </w:style>
  <w:style w:type="paragraph" w:customStyle="1" w:styleId="A1B4516E85014D139052114652076347">
    <w:name w:val="A1B4516E85014D139052114652076347"/>
    <w:rsid w:val="006F59CF"/>
    <w:rPr>
      <w:lang w:val="en-CA" w:eastAsia="en-CA"/>
    </w:rPr>
  </w:style>
  <w:style w:type="paragraph" w:customStyle="1" w:styleId="41C0D18DBA2D4153907D79121A942FA0">
    <w:name w:val="41C0D18DBA2D4153907D79121A942FA0"/>
    <w:rsid w:val="006F59CF"/>
    <w:rPr>
      <w:lang w:val="en-CA" w:eastAsia="en-CA"/>
    </w:rPr>
  </w:style>
  <w:style w:type="paragraph" w:customStyle="1" w:styleId="AF6A11B8FA9244129131AAA7FC2D7F2A">
    <w:name w:val="AF6A11B8FA9244129131AAA7FC2D7F2A"/>
    <w:rsid w:val="006F59CF"/>
    <w:rPr>
      <w:lang w:val="en-CA" w:eastAsia="en-CA"/>
    </w:rPr>
  </w:style>
  <w:style w:type="paragraph" w:customStyle="1" w:styleId="23CA631E4CAD4D8A9A0461F8C5EFBBDF">
    <w:name w:val="23CA631E4CAD4D8A9A0461F8C5EFBBDF"/>
    <w:rsid w:val="006F59CF"/>
    <w:rPr>
      <w:lang w:val="en-CA" w:eastAsia="en-CA"/>
    </w:rPr>
  </w:style>
  <w:style w:type="paragraph" w:customStyle="1" w:styleId="F1E76666931B4AAB8C4B88CDE3C74972">
    <w:name w:val="F1E76666931B4AAB8C4B88CDE3C74972"/>
    <w:rsid w:val="006F59CF"/>
    <w:rPr>
      <w:lang w:val="en-CA" w:eastAsia="en-CA"/>
    </w:rPr>
  </w:style>
  <w:style w:type="paragraph" w:customStyle="1" w:styleId="0AA4DDF7645F4A7FB69F42B14971D89B">
    <w:name w:val="0AA4DDF7645F4A7FB69F42B14971D89B"/>
    <w:rsid w:val="006F59CF"/>
    <w:rPr>
      <w:lang w:val="en-CA" w:eastAsia="en-CA"/>
    </w:rPr>
  </w:style>
  <w:style w:type="paragraph" w:customStyle="1" w:styleId="0F8C769E970649A897C13D8D818CF97B">
    <w:name w:val="0F8C769E970649A897C13D8D818CF97B"/>
    <w:rsid w:val="006F59CF"/>
    <w:rPr>
      <w:lang w:val="en-CA" w:eastAsia="en-CA"/>
    </w:rPr>
  </w:style>
  <w:style w:type="paragraph" w:customStyle="1" w:styleId="9A574C89F63145B781D5FB987D761995">
    <w:name w:val="9A574C89F63145B781D5FB987D761995"/>
    <w:rsid w:val="006F59CF"/>
    <w:rPr>
      <w:lang w:val="en-CA" w:eastAsia="en-CA"/>
    </w:rPr>
  </w:style>
  <w:style w:type="paragraph" w:customStyle="1" w:styleId="DD5323204B1040659C46CC19D28A1AFC">
    <w:name w:val="DD5323204B1040659C46CC19D28A1AFC"/>
    <w:rsid w:val="006F59CF"/>
    <w:rPr>
      <w:lang w:val="en-CA" w:eastAsia="en-CA"/>
    </w:rPr>
  </w:style>
  <w:style w:type="paragraph" w:customStyle="1" w:styleId="F8C2302DDF5B485FABD2001B65EFE52A">
    <w:name w:val="F8C2302DDF5B485FABD2001B65EFE52A"/>
    <w:rsid w:val="006F59CF"/>
    <w:rPr>
      <w:lang w:val="en-CA" w:eastAsia="en-CA"/>
    </w:rPr>
  </w:style>
  <w:style w:type="paragraph" w:customStyle="1" w:styleId="2253984AB39147778FDD047ED916800A">
    <w:name w:val="2253984AB39147778FDD047ED916800A"/>
    <w:rsid w:val="006F59CF"/>
    <w:rPr>
      <w:lang w:val="en-CA" w:eastAsia="en-CA"/>
    </w:rPr>
  </w:style>
  <w:style w:type="paragraph" w:customStyle="1" w:styleId="5F6E942F8ACE4B57B7CAFF82CB385A63">
    <w:name w:val="5F6E942F8ACE4B57B7CAFF82CB385A63"/>
    <w:rsid w:val="006F59CF"/>
    <w:rPr>
      <w:lang w:val="en-CA" w:eastAsia="en-CA"/>
    </w:rPr>
  </w:style>
  <w:style w:type="paragraph" w:customStyle="1" w:styleId="7609C5C1E5C94DD8951D86C90209AC02">
    <w:name w:val="7609C5C1E5C94DD8951D86C90209AC02"/>
    <w:rsid w:val="006F59CF"/>
    <w:rPr>
      <w:lang w:val="en-CA" w:eastAsia="en-CA"/>
    </w:rPr>
  </w:style>
  <w:style w:type="paragraph" w:customStyle="1" w:styleId="A43319EC98604B8180613422CD25950B">
    <w:name w:val="A43319EC98604B8180613422CD25950B"/>
    <w:rsid w:val="006F59CF"/>
    <w:rPr>
      <w:lang w:val="en-CA" w:eastAsia="en-CA"/>
    </w:rPr>
  </w:style>
  <w:style w:type="paragraph" w:customStyle="1" w:styleId="6A3BE5BD2D0042189B98A7B1ED24744C">
    <w:name w:val="6A3BE5BD2D0042189B98A7B1ED24744C"/>
    <w:rsid w:val="006F59CF"/>
    <w:rPr>
      <w:lang w:val="en-CA" w:eastAsia="en-CA"/>
    </w:rPr>
  </w:style>
  <w:style w:type="paragraph" w:customStyle="1" w:styleId="F996FC2293464691B53D62475EA4CC85">
    <w:name w:val="F996FC2293464691B53D62475EA4CC85"/>
    <w:rsid w:val="006F59CF"/>
    <w:rPr>
      <w:lang w:val="en-CA" w:eastAsia="en-CA"/>
    </w:rPr>
  </w:style>
  <w:style w:type="paragraph" w:customStyle="1" w:styleId="6FE2FA2AD381472C9A2FC31DE21732C8">
    <w:name w:val="6FE2FA2AD381472C9A2FC31DE21732C8"/>
    <w:rsid w:val="006F59CF"/>
    <w:rPr>
      <w:lang w:val="en-CA" w:eastAsia="en-CA"/>
    </w:rPr>
  </w:style>
  <w:style w:type="paragraph" w:customStyle="1" w:styleId="0D67E5E608D5405ABC070ECCAD3900E3">
    <w:name w:val="0D67E5E608D5405ABC070ECCAD3900E3"/>
    <w:rsid w:val="006F59CF"/>
    <w:rPr>
      <w:lang w:val="en-CA" w:eastAsia="en-CA"/>
    </w:rPr>
  </w:style>
  <w:style w:type="paragraph" w:customStyle="1" w:styleId="EE9F6A9E346D4792B6938F0C88DECAAB">
    <w:name w:val="EE9F6A9E346D4792B6938F0C88DECAAB"/>
    <w:rsid w:val="006F59CF"/>
    <w:rPr>
      <w:lang w:val="en-CA" w:eastAsia="en-CA"/>
    </w:rPr>
  </w:style>
  <w:style w:type="paragraph" w:customStyle="1" w:styleId="8936139AC4EE43418AF965158F906F57">
    <w:name w:val="8936139AC4EE43418AF965158F906F57"/>
    <w:rsid w:val="006F59CF"/>
    <w:rPr>
      <w:lang w:val="en-CA" w:eastAsia="en-CA"/>
    </w:rPr>
  </w:style>
  <w:style w:type="paragraph" w:customStyle="1" w:styleId="1B9DD91498114513B392E0D93325F719">
    <w:name w:val="1B9DD91498114513B392E0D93325F719"/>
    <w:rsid w:val="006F59CF"/>
    <w:rPr>
      <w:lang w:val="en-CA" w:eastAsia="en-CA"/>
    </w:rPr>
  </w:style>
  <w:style w:type="paragraph" w:customStyle="1" w:styleId="62145A38D9D1404CB6F88977334F0AC2">
    <w:name w:val="62145A38D9D1404CB6F88977334F0AC2"/>
    <w:rsid w:val="006F59CF"/>
    <w:rPr>
      <w:lang w:val="en-CA" w:eastAsia="en-CA"/>
    </w:rPr>
  </w:style>
  <w:style w:type="paragraph" w:customStyle="1" w:styleId="DCAEC87350C847DAA7DC73C57AC78CE3">
    <w:name w:val="DCAEC87350C847DAA7DC73C57AC78CE3"/>
    <w:rsid w:val="006F59CF"/>
    <w:rPr>
      <w:lang w:val="en-CA" w:eastAsia="en-CA"/>
    </w:rPr>
  </w:style>
  <w:style w:type="paragraph" w:customStyle="1" w:styleId="E042090C06364A30B2A8C2AD165C2A93">
    <w:name w:val="E042090C06364A30B2A8C2AD165C2A93"/>
    <w:rsid w:val="006F59CF"/>
    <w:rPr>
      <w:lang w:val="en-CA" w:eastAsia="en-CA"/>
    </w:rPr>
  </w:style>
  <w:style w:type="paragraph" w:customStyle="1" w:styleId="6EBCA60E796F4BF2B32D76094AD7B748">
    <w:name w:val="6EBCA60E796F4BF2B32D76094AD7B748"/>
    <w:rsid w:val="006F59CF"/>
    <w:rPr>
      <w:lang w:val="en-CA" w:eastAsia="en-CA"/>
    </w:rPr>
  </w:style>
  <w:style w:type="paragraph" w:customStyle="1" w:styleId="271273DF62854EE28435494C6F305CB8">
    <w:name w:val="271273DF62854EE28435494C6F305CB8"/>
    <w:rsid w:val="006F59CF"/>
    <w:rPr>
      <w:lang w:val="en-CA" w:eastAsia="en-CA"/>
    </w:rPr>
  </w:style>
  <w:style w:type="paragraph" w:customStyle="1" w:styleId="CD535E953AB64434960C547B2876105E">
    <w:name w:val="CD535E953AB64434960C547B2876105E"/>
    <w:rsid w:val="00497CA7"/>
    <w:pPr>
      <w:spacing w:line="259" w:lineRule="auto"/>
    </w:pPr>
    <w:rPr>
      <w:kern w:val="0"/>
      <w:sz w:val="22"/>
      <w:szCs w:val="22"/>
      <w:lang w:val="en-CA" w:eastAsia="en-CA"/>
      <w14:ligatures w14:val="none"/>
    </w:rPr>
  </w:style>
  <w:style w:type="paragraph" w:customStyle="1" w:styleId="7A659A0BF3C4471B8CE579F7F4BA7961">
    <w:name w:val="7A659A0BF3C4471B8CE579F7F4BA7961"/>
    <w:rsid w:val="00497CA7"/>
    <w:pPr>
      <w:spacing w:line="259" w:lineRule="auto"/>
    </w:pPr>
    <w:rPr>
      <w:kern w:val="0"/>
      <w:sz w:val="22"/>
      <w:szCs w:val="22"/>
      <w:lang w:val="en-CA" w:eastAsia="en-CA"/>
      <w14:ligatures w14:val="none"/>
    </w:rPr>
  </w:style>
  <w:style w:type="paragraph" w:customStyle="1" w:styleId="E7B231CF0C2F46D2B30A4B56CA7A4A89">
    <w:name w:val="E7B231CF0C2F46D2B30A4B56CA7A4A89"/>
    <w:rsid w:val="00497CA7"/>
    <w:pPr>
      <w:spacing w:line="259" w:lineRule="auto"/>
    </w:pPr>
    <w:rPr>
      <w:kern w:val="0"/>
      <w:sz w:val="22"/>
      <w:szCs w:val="22"/>
      <w:lang w:val="en-CA" w:eastAsia="en-CA"/>
      <w14:ligatures w14:val="none"/>
    </w:rPr>
  </w:style>
  <w:style w:type="paragraph" w:customStyle="1" w:styleId="605C40143228462D88B15C6C5BF433D8">
    <w:name w:val="605C40143228462D88B15C6C5BF433D8"/>
    <w:rsid w:val="00497CA7"/>
    <w:pPr>
      <w:spacing w:line="259" w:lineRule="auto"/>
    </w:pPr>
    <w:rPr>
      <w:kern w:val="0"/>
      <w:sz w:val="22"/>
      <w:szCs w:val="22"/>
      <w:lang w:val="en-CA" w:eastAsia="en-CA"/>
      <w14:ligatures w14:val="none"/>
    </w:rPr>
  </w:style>
  <w:style w:type="paragraph" w:customStyle="1" w:styleId="25639DD4588F46AAB29935C521322D33">
    <w:name w:val="25639DD4588F46AAB29935C521322D33"/>
    <w:rsid w:val="00497CA7"/>
    <w:pPr>
      <w:spacing w:line="259" w:lineRule="auto"/>
    </w:pPr>
    <w:rPr>
      <w:kern w:val="0"/>
      <w:sz w:val="22"/>
      <w:szCs w:val="22"/>
      <w:lang w:val="en-CA" w:eastAsia="en-CA"/>
      <w14:ligatures w14:val="none"/>
    </w:rPr>
  </w:style>
  <w:style w:type="paragraph" w:customStyle="1" w:styleId="C3FACBA2317E4B7C99AD21634B8E823E">
    <w:name w:val="C3FACBA2317E4B7C99AD21634B8E823E"/>
    <w:rsid w:val="00497CA7"/>
    <w:pPr>
      <w:spacing w:line="259" w:lineRule="auto"/>
    </w:pPr>
    <w:rPr>
      <w:kern w:val="0"/>
      <w:sz w:val="22"/>
      <w:szCs w:val="22"/>
      <w:lang w:val="en-CA" w:eastAsia="en-CA"/>
      <w14:ligatures w14:val="none"/>
    </w:rPr>
  </w:style>
  <w:style w:type="paragraph" w:customStyle="1" w:styleId="6B0D268CB9A6411B9B0292387D32B881">
    <w:name w:val="6B0D268CB9A6411B9B0292387D32B881"/>
    <w:rsid w:val="00497CA7"/>
    <w:pPr>
      <w:spacing w:line="259" w:lineRule="auto"/>
    </w:pPr>
    <w:rPr>
      <w:kern w:val="0"/>
      <w:sz w:val="22"/>
      <w:szCs w:val="22"/>
      <w:lang w:val="en-CA" w:eastAsia="en-CA"/>
      <w14:ligatures w14:val="none"/>
    </w:rPr>
  </w:style>
  <w:style w:type="paragraph" w:customStyle="1" w:styleId="BFA44317ECCB465898B9D62EB27EDCEB">
    <w:name w:val="BFA44317ECCB465898B9D62EB27EDCEB"/>
    <w:rsid w:val="00497CA7"/>
    <w:pPr>
      <w:spacing w:line="259" w:lineRule="auto"/>
    </w:pPr>
    <w:rPr>
      <w:kern w:val="0"/>
      <w:sz w:val="22"/>
      <w:szCs w:val="22"/>
      <w:lang w:val="en-CA" w:eastAsia="en-CA"/>
      <w14:ligatures w14:val="none"/>
    </w:rPr>
  </w:style>
  <w:style w:type="paragraph" w:customStyle="1" w:styleId="91549234D33A493DB3164F7110C70E36">
    <w:name w:val="91549234D33A493DB3164F7110C70E36"/>
    <w:rsid w:val="00497CA7"/>
    <w:pPr>
      <w:spacing w:line="259" w:lineRule="auto"/>
    </w:pPr>
    <w:rPr>
      <w:kern w:val="0"/>
      <w:sz w:val="22"/>
      <w:szCs w:val="22"/>
      <w:lang w:val="en-CA" w:eastAsia="en-CA"/>
      <w14:ligatures w14:val="none"/>
    </w:rPr>
  </w:style>
  <w:style w:type="paragraph" w:customStyle="1" w:styleId="1477F704E5FF497A9448BEA65F36DC59">
    <w:name w:val="1477F704E5FF497A9448BEA65F36DC59"/>
    <w:rsid w:val="00497CA7"/>
    <w:pPr>
      <w:spacing w:line="259" w:lineRule="auto"/>
    </w:pPr>
    <w:rPr>
      <w:kern w:val="0"/>
      <w:sz w:val="22"/>
      <w:szCs w:val="22"/>
      <w:lang w:val="en-CA" w:eastAsia="en-CA"/>
      <w14:ligatures w14:val="none"/>
    </w:rPr>
  </w:style>
  <w:style w:type="paragraph" w:customStyle="1" w:styleId="00DCCB7995064272944B46D963AA4162">
    <w:name w:val="00DCCB7995064272944B46D963AA4162"/>
    <w:rsid w:val="00497CA7"/>
    <w:pPr>
      <w:spacing w:line="259" w:lineRule="auto"/>
    </w:pPr>
    <w:rPr>
      <w:kern w:val="0"/>
      <w:sz w:val="22"/>
      <w:szCs w:val="22"/>
      <w:lang w:val="en-CA" w:eastAsia="en-CA"/>
      <w14:ligatures w14:val="none"/>
    </w:rPr>
  </w:style>
  <w:style w:type="paragraph" w:customStyle="1" w:styleId="69817B2745E64DC4B0F64CDB39CE79DB">
    <w:name w:val="69817B2745E64DC4B0F64CDB39CE79DB"/>
    <w:rsid w:val="00497CA7"/>
    <w:pPr>
      <w:spacing w:line="259" w:lineRule="auto"/>
    </w:pPr>
    <w:rPr>
      <w:kern w:val="0"/>
      <w:sz w:val="22"/>
      <w:szCs w:val="22"/>
      <w:lang w:val="en-CA" w:eastAsia="en-CA"/>
      <w14:ligatures w14:val="none"/>
    </w:rPr>
  </w:style>
  <w:style w:type="paragraph" w:customStyle="1" w:styleId="5904770ADEAD4E0485E66C4E48AFDF4F">
    <w:name w:val="5904770ADEAD4E0485E66C4E48AFDF4F"/>
    <w:rsid w:val="00497CA7"/>
    <w:pPr>
      <w:spacing w:line="259" w:lineRule="auto"/>
    </w:pPr>
    <w:rPr>
      <w:kern w:val="0"/>
      <w:sz w:val="22"/>
      <w:szCs w:val="22"/>
      <w:lang w:val="en-CA" w:eastAsia="en-CA"/>
      <w14:ligatures w14:val="none"/>
    </w:rPr>
  </w:style>
  <w:style w:type="paragraph" w:customStyle="1" w:styleId="51A022EF2C1E42AFB92A58D314E83CCF">
    <w:name w:val="51A022EF2C1E42AFB92A58D314E83CCF"/>
    <w:rsid w:val="00497CA7"/>
    <w:pPr>
      <w:spacing w:line="259" w:lineRule="auto"/>
    </w:pPr>
    <w:rPr>
      <w:kern w:val="0"/>
      <w:sz w:val="22"/>
      <w:szCs w:val="22"/>
      <w:lang w:val="en-CA" w:eastAsia="en-CA"/>
      <w14:ligatures w14:val="none"/>
    </w:rPr>
  </w:style>
  <w:style w:type="paragraph" w:customStyle="1" w:styleId="17A7E17C47F0445F9AB642BF28BA9F99">
    <w:name w:val="17A7E17C47F0445F9AB642BF28BA9F99"/>
    <w:rsid w:val="00497CA7"/>
    <w:pPr>
      <w:spacing w:line="259" w:lineRule="auto"/>
    </w:pPr>
    <w:rPr>
      <w:kern w:val="0"/>
      <w:sz w:val="22"/>
      <w:szCs w:val="22"/>
      <w:lang w:val="en-CA" w:eastAsia="en-CA"/>
      <w14:ligatures w14:val="none"/>
    </w:rPr>
  </w:style>
  <w:style w:type="paragraph" w:customStyle="1" w:styleId="FA94ABC4248B4A86AACF1B6977F32427">
    <w:name w:val="FA94ABC4248B4A86AACF1B6977F32427"/>
    <w:rsid w:val="00497CA7"/>
    <w:pPr>
      <w:spacing w:line="259" w:lineRule="auto"/>
    </w:pPr>
    <w:rPr>
      <w:kern w:val="0"/>
      <w:sz w:val="22"/>
      <w:szCs w:val="22"/>
      <w:lang w:val="en-CA" w:eastAsia="en-CA"/>
      <w14:ligatures w14:val="none"/>
    </w:rPr>
  </w:style>
  <w:style w:type="paragraph" w:customStyle="1" w:styleId="6A2813114C9642978958AFA066746EFD">
    <w:name w:val="6A2813114C9642978958AFA066746EFD"/>
    <w:rsid w:val="00497CA7"/>
    <w:pPr>
      <w:spacing w:line="259" w:lineRule="auto"/>
    </w:pPr>
    <w:rPr>
      <w:kern w:val="0"/>
      <w:sz w:val="22"/>
      <w:szCs w:val="22"/>
      <w:lang w:val="en-CA" w:eastAsia="en-CA"/>
      <w14:ligatures w14:val="none"/>
    </w:rPr>
  </w:style>
  <w:style w:type="paragraph" w:customStyle="1" w:styleId="4EA760801F5F4172A1CE05CCFD05DDBC">
    <w:name w:val="4EA760801F5F4172A1CE05CCFD05DDBC"/>
    <w:rsid w:val="00497CA7"/>
    <w:pPr>
      <w:spacing w:line="259" w:lineRule="auto"/>
    </w:pPr>
    <w:rPr>
      <w:kern w:val="0"/>
      <w:sz w:val="22"/>
      <w:szCs w:val="22"/>
      <w:lang w:val="en-CA" w:eastAsia="en-CA"/>
      <w14:ligatures w14:val="none"/>
    </w:rPr>
  </w:style>
  <w:style w:type="paragraph" w:customStyle="1" w:styleId="F137FC69C83D49BBA97C58973701E9FD">
    <w:name w:val="F137FC69C83D49BBA97C58973701E9FD"/>
    <w:rsid w:val="00497CA7"/>
    <w:pPr>
      <w:spacing w:line="259" w:lineRule="auto"/>
    </w:pPr>
    <w:rPr>
      <w:kern w:val="0"/>
      <w:sz w:val="22"/>
      <w:szCs w:val="22"/>
      <w:lang w:val="en-CA" w:eastAsia="en-CA"/>
      <w14:ligatures w14:val="none"/>
    </w:rPr>
  </w:style>
  <w:style w:type="paragraph" w:customStyle="1" w:styleId="47F7A90115B84957B251742141E5776C">
    <w:name w:val="47F7A90115B84957B251742141E5776C"/>
    <w:rsid w:val="00497CA7"/>
    <w:pPr>
      <w:spacing w:line="259" w:lineRule="auto"/>
    </w:pPr>
    <w:rPr>
      <w:kern w:val="0"/>
      <w:sz w:val="22"/>
      <w:szCs w:val="22"/>
      <w:lang w:val="en-CA" w:eastAsia="en-CA"/>
      <w14:ligatures w14:val="none"/>
    </w:rPr>
  </w:style>
  <w:style w:type="paragraph" w:customStyle="1" w:styleId="A6D788F3AFA94857A2D8BD2988A0BBD8">
    <w:name w:val="A6D788F3AFA94857A2D8BD2988A0BBD8"/>
    <w:rsid w:val="00497CA7"/>
    <w:pPr>
      <w:spacing w:line="259" w:lineRule="auto"/>
    </w:pPr>
    <w:rPr>
      <w:kern w:val="0"/>
      <w:sz w:val="22"/>
      <w:szCs w:val="22"/>
      <w:lang w:val="en-CA" w:eastAsia="en-CA"/>
      <w14:ligatures w14:val="none"/>
    </w:rPr>
  </w:style>
  <w:style w:type="paragraph" w:customStyle="1" w:styleId="63F094F8C11442C5BE6AC34741C5A6C8">
    <w:name w:val="63F094F8C11442C5BE6AC34741C5A6C8"/>
    <w:rsid w:val="00497CA7"/>
    <w:pPr>
      <w:spacing w:line="259" w:lineRule="auto"/>
    </w:pPr>
    <w:rPr>
      <w:kern w:val="0"/>
      <w:sz w:val="22"/>
      <w:szCs w:val="22"/>
      <w:lang w:val="en-CA" w:eastAsia="en-CA"/>
      <w14:ligatures w14:val="none"/>
    </w:rPr>
  </w:style>
  <w:style w:type="paragraph" w:customStyle="1" w:styleId="91B57EADAA484C039ABF4DA4F27EAB6A">
    <w:name w:val="91B57EADAA484C039ABF4DA4F27EAB6A"/>
    <w:rsid w:val="00497CA7"/>
    <w:pPr>
      <w:spacing w:line="259" w:lineRule="auto"/>
    </w:pPr>
    <w:rPr>
      <w:kern w:val="0"/>
      <w:sz w:val="22"/>
      <w:szCs w:val="22"/>
      <w:lang w:val="en-CA" w:eastAsia="en-CA"/>
      <w14:ligatures w14:val="none"/>
    </w:rPr>
  </w:style>
  <w:style w:type="paragraph" w:customStyle="1" w:styleId="6F1F669C3B9B4A7095F9ECAB51B724AA">
    <w:name w:val="6F1F669C3B9B4A7095F9ECAB51B724AA"/>
    <w:rsid w:val="00497CA7"/>
    <w:pPr>
      <w:spacing w:line="259" w:lineRule="auto"/>
    </w:pPr>
    <w:rPr>
      <w:kern w:val="0"/>
      <w:sz w:val="22"/>
      <w:szCs w:val="22"/>
      <w:lang w:val="en-CA" w:eastAsia="en-CA"/>
      <w14:ligatures w14:val="none"/>
    </w:rPr>
  </w:style>
  <w:style w:type="paragraph" w:customStyle="1" w:styleId="B7B55433B6BF4001AFC734DFB4F412E3">
    <w:name w:val="B7B55433B6BF4001AFC734DFB4F412E3"/>
    <w:rsid w:val="00497CA7"/>
    <w:pPr>
      <w:spacing w:line="259" w:lineRule="auto"/>
    </w:pPr>
    <w:rPr>
      <w:kern w:val="0"/>
      <w:sz w:val="22"/>
      <w:szCs w:val="22"/>
      <w:lang w:val="en-CA" w:eastAsia="en-CA"/>
      <w14:ligatures w14:val="none"/>
    </w:rPr>
  </w:style>
  <w:style w:type="paragraph" w:customStyle="1" w:styleId="F1CCF692FB954E4990273F49ABC7F106">
    <w:name w:val="F1CCF692FB954E4990273F49ABC7F106"/>
    <w:rsid w:val="00497CA7"/>
    <w:pPr>
      <w:spacing w:line="259" w:lineRule="auto"/>
    </w:pPr>
    <w:rPr>
      <w:kern w:val="0"/>
      <w:sz w:val="22"/>
      <w:szCs w:val="22"/>
      <w:lang w:val="en-CA" w:eastAsia="en-CA"/>
      <w14:ligatures w14:val="none"/>
    </w:rPr>
  </w:style>
  <w:style w:type="paragraph" w:customStyle="1" w:styleId="C4D013A14ECE4C2F815BE5EF25F216AC">
    <w:name w:val="C4D013A14ECE4C2F815BE5EF25F216AC"/>
    <w:rsid w:val="00497CA7"/>
    <w:pPr>
      <w:spacing w:line="259" w:lineRule="auto"/>
    </w:pPr>
    <w:rPr>
      <w:kern w:val="0"/>
      <w:sz w:val="22"/>
      <w:szCs w:val="22"/>
      <w:lang w:val="en-CA" w:eastAsia="en-CA"/>
      <w14:ligatures w14:val="none"/>
    </w:rPr>
  </w:style>
  <w:style w:type="paragraph" w:customStyle="1" w:styleId="3291633D71DA46E2BA4854CD88F6329D">
    <w:name w:val="3291633D71DA46E2BA4854CD88F6329D"/>
    <w:rsid w:val="00497CA7"/>
    <w:pPr>
      <w:spacing w:line="259" w:lineRule="auto"/>
    </w:pPr>
    <w:rPr>
      <w:kern w:val="0"/>
      <w:sz w:val="22"/>
      <w:szCs w:val="22"/>
      <w:lang w:val="en-CA" w:eastAsia="en-CA"/>
      <w14:ligatures w14:val="none"/>
    </w:rPr>
  </w:style>
  <w:style w:type="paragraph" w:customStyle="1" w:styleId="255200316F1A460E806E483F8B14B1CC">
    <w:name w:val="255200316F1A460E806E483F8B14B1CC"/>
    <w:rsid w:val="00497CA7"/>
    <w:pPr>
      <w:spacing w:line="259" w:lineRule="auto"/>
    </w:pPr>
    <w:rPr>
      <w:kern w:val="0"/>
      <w:sz w:val="22"/>
      <w:szCs w:val="22"/>
      <w:lang w:val="en-CA" w:eastAsia="en-CA"/>
      <w14:ligatures w14:val="none"/>
    </w:rPr>
  </w:style>
  <w:style w:type="paragraph" w:customStyle="1" w:styleId="7D9088A864F94A98847463B9BB4A44B5">
    <w:name w:val="7D9088A864F94A98847463B9BB4A44B5"/>
    <w:rsid w:val="00497CA7"/>
    <w:pPr>
      <w:spacing w:line="259" w:lineRule="auto"/>
    </w:pPr>
    <w:rPr>
      <w:kern w:val="0"/>
      <w:sz w:val="22"/>
      <w:szCs w:val="22"/>
      <w:lang w:val="en-CA" w:eastAsia="en-CA"/>
      <w14:ligatures w14:val="none"/>
    </w:rPr>
  </w:style>
  <w:style w:type="paragraph" w:customStyle="1" w:styleId="862E614883E149EDA6C1F5E927E629CF">
    <w:name w:val="862E614883E149EDA6C1F5E927E629CF"/>
    <w:rsid w:val="00497CA7"/>
    <w:pPr>
      <w:spacing w:line="259" w:lineRule="auto"/>
    </w:pPr>
    <w:rPr>
      <w:kern w:val="0"/>
      <w:sz w:val="22"/>
      <w:szCs w:val="22"/>
      <w:lang w:val="en-CA" w:eastAsia="en-CA"/>
      <w14:ligatures w14:val="none"/>
    </w:rPr>
  </w:style>
  <w:style w:type="paragraph" w:customStyle="1" w:styleId="0C6DED2DD2774B6EA6E6573A64690E15">
    <w:name w:val="0C6DED2DD2774B6EA6E6573A64690E15"/>
    <w:rsid w:val="00497CA7"/>
    <w:pPr>
      <w:spacing w:line="259" w:lineRule="auto"/>
    </w:pPr>
    <w:rPr>
      <w:kern w:val="0"/>
      <w:sz w:val="22"/>
      <w:szCs w:val="22"/>
      <w:lang w:val="en-CA" w:eastAsia="en-CA"/>
      <w14:ligatures w14:val="none"/>
    </w:rPr>
  </w:style>
  <w:style w:type="paragraph" w:customStyle="1" w:styleId="063335C34615492DA3375FD60BE274C3">
    <w:name w:val="063335C34615492DA3375FD60BE274C3"/>
    <w:rsid w:val="00497CA7"/>
    <w:pPr>
      <w:spacing w:line="259" w:lineRule="auto"/>
    </w:pPr>
    <w:rPr>
      <w:kern w:val="0"/>
      <w:sz w:val="22"/>
      <w:szCs w:val="22"/>
      <w:lang w:val="en-CA" w:eastAsia="en-CA"/>
      <w14:ligatures w14:val="none"/>
    </w:rPr>
  </w:style>
  <w:style w:type="paragraph" w:customStyle="1" w:styleId="EA88DA71D55E43DA9052C3ACC2886840">
    <w:name w:val="EA88DA71D55E43DA9052C3ACC2886840"/>
    <w:rsid w:val="00497CA7"/>
    <w:pPr>
      <w:spacing w:line="259" w:lineRule="auto"/>
    </w:pPr>
    <w:rPr>
      <w:kern w:val="0"/>
      <w:sz w:val="22"/>
      <w:szCs w:val="22"/>
      <w:lang w:val="en-CA" w:eastAsia="en-CA"/>
      <w14:ligatures w14:val="none"/>
    </w:rPr>
  </w:style>
  <w:style w:type="paragraph" w:customStyle="1" w:styleId="8F92D40D0372468E886902CCEC9C128A">
    <w:name w:val="8F92D40D0372468E886902CCEC9C128A"/>
    <w:rsid w:val="00497CA7"/>
    <w:pPr>
      <w:spacing w:line="259" w:lineRule="auto"/>
    </w:pPr>
    <w:rPr>
      <w:kern w:val="0"/>
      <w:sz w:val="22"/>
      <w:szCs w:val="22"/>
      <w:lang w:val="en-CA" w:eastAsia="en-CA"/>
      <w14:ligatures w14:val="none"/>
    </w:rPr>
  </w:style>
  <w:style w:type="paragraph" w:customStyle="1" w:styleId="99B94C4D50794AB59A06FF1BCB855441">
    <w:name w:val="99B94C4D50794AB59A06FF1BCB855441"/>
    <w:rsid w:val="00497CA7"/>
    <w:pPr>
      <w:spacing w:line="259" w:lineRule="auto"/>
    </w:pPr>
    <w:rPr>
      <w:kern w:val="0"/>
      <w:sz w:val="22"/>
      <w:szCs w:val="22"/>
      <w:lang w:val="en-CA" w:eastAsia="en-CA"/>
      <w14:ligatures w14:val="none"/>
    </w:rPr>
  </w:style>
  <w:style w:type="paragraph" w:customStyle="1" w:styleId="198D6AF375A444FDA9EC823974A7333C">
    <w:name w:val="198D6AF375A444FDA9EC823974A7333C"/>
    <w:rsid w:val="00497CA7"/>
    <w:pPr>
      <w:spacing w:line="259" w:lineRule="auto"/>
    </w:pPr>
    <w:rPr>
      <w:kern w:val="0"/>
      <w:sz w:val="22"/>
      <w:szCs w:val="22"/>
      <w:lang w:val="en-CA" w:eastAsia="en-CA"/>
      <w14:ligatures w14:val="none"/>
    </w:rPr>
  </w:style>
  <w:style w:type="paragraph" w:customStyle="1" w:styleId="20B3303D70D5431E85ACF605EC90E2DE">
    <w:name w:val="20B3303D70D5431E85ACF605EC90E2DE"/>
    <w:rsid w:val="00497CA7"/>
    <w:pPr>
      <w:spacing w:line="259" w:lineRule="auto"/>
    </w:pPr>
    <w:rPr>
      <w:kern w:val="0"/>
      <w:sz w:val="22"/>
      <w:szCs w:val="22"/>
      <w:lang w:val="en-CA" w:eastAsia="en-CA"/>
      <w14:ligatures w14:val="none"/>
    </w:rPr>
  </w:style>
  <w:style w:type="paragraph" w:customStyle="1" w:styleId="A721635AF5764E53ABA5E1203822D89E">
    <w:name w:val="A721635AF5764E53ABA5E1203822D89E"/>
    <w:rsid w:val="00497CA7"/>
    <w:pPr>
      <w:spacing w:line="259" w:lineRule="auto"/>
    </w:pPr>
    <w:rPr>
      <w:kern w:val="0"/>
      <w:sz w:val="22"/>
      <w:szCs w:val="22"/>
      <w:lang w:val="en-CA" w:eastAsia="en-CA"/>
      <w14:ligatures w14:val="none"/>
    </w:rPr>
  </w:style>
  <w:style w:type="paragraph" w:customStyle="1" w:styleId="6D311079CC0247D495F6FD678175AB00">
    <w:name w:val="6D311079CC0247D495F6FD678175AB00"/>
    <w:rsid w:val="00497CA7"/>
    <w:pPr>
      <w:spacing w:line="259" w:lineRule="auto"/>
    </w:pPr>
    <w:rPr>
      <w:kern w:val="0"/>
      <w:sz w:val="22"/>
      <w:szCs w:val="22"/>
      <w:lang w:val="en-CA" w:eastAsia="en-CA"/>
      <w14:ligatures w14:val="none"/>
    </w:rPr>
  </w:style>
  <w:style w:type="paragraph" w:customStyle="1" w:styleId="985FBD6708A04105BAD19F62907BCB82">
    <w:name w:val="985FBD6708A04105BAD19F62907BCB82"/>
    <w:rsid w:val="00497CA7"/>
    <w:pPr>
      <w:spacing w:line="259" w:lineRule="auto"/>
    </w:pPr>
    <w:rPr>
      <w:kern w:val="0"/>
      <w:sz w:val="22"/>
      <w:szCs w:val="22"/>
      <w:lang w:val="en-CA" w:eastAsia="en-CA"/>
      <w14:ligatures w14:val="none"/>
    </w:rPr>
  </w:style>
  <w:style w:type="paragraph" w:customStyle="1" w:styleId="4B994ECAFB8B4BDDAB14112EA4E25515">
    <w:name w:val="4B994ECAFB8B4BDDAB14112EA4E25515"/>
    <w:rsid w:val="00497CA7"/>
    <w:pPr>
      <w:spacing w:line="259" w:lineRule="auto"/>
    </w:pPr>
    <w:rPr>
      <w:kern w:val="0"/>
      <w:sz w:val="22"/>
      <w:szCs w:val="22"/>
      <w:lang w:val="en-CA" w:eastAsia="en-CA"/>
      <w14:ligatures w14:val="none"/>
    </w:rPr>
  </w:style>
  <w:style w:type="paragraph" w:customStyle="1" w:styleId="70B5C4EEB8CD4A5A899055A911340EBD">
    <w:name w:val="70B5C4EEB8CD4A5A899055A911340EBD"/>
    <w:rsid w:val="00497CA7"/>
    <w:pPr>
      <w:spacing w:line="259" w:lineRule="auto"/>
    </w:pPr>
    <w:rPr>
      <w:kern w:val="0"/>
      <w:sz w:val="22"/>
      <w:szCs w:val="22"/>
      <w:lang w:val="en-CA" w:eastAsia="en-CA"/>
      <w14:ligatures w14:val="none"/>
    </w:rPr>
  </w:style>
  <w:style w:type="paragraph" w:customStyle="1" w:styleId="59B893E3A512456BBD6AAEE28CD3FBAC">
    <w:name w:val="59B893E3A512456BBD6AAEE28CD3FBAC"/>
    <w:rsid w:val="00497CA7"/>
    <w:pPr>
      <w:spacing w:line="259" w:lineRule="auto"/>
    </w:pPr>
    <w:rPr>
      <w:kern w:val="0"/>
      <w:sz w:val="22"/>
      <w:szCs w:val="22"/>
      <w:lang w:val="en-CA" w:eastAsia="en-CA"/>
      <w14:ligatures w14:val="none"/>
    </w:rPr>
  </w:style>
  <w:style w:type="paragraph" w:customStyle="1" w:styleId="32873A694CC6402D8B60D51D85151E9C">
    <w:name w:val="32873A694CC6402D8B60D51D85151E9C"/>
    <w:rsid w:val="00497CA7"/>
    <w:pPr>
      <w:spacing w:line="259" w:lineRule="auto"/>
    </w:pPr>
    <w:rPr>
      <w:kern w:val="0"/>
      <w:sz w:val="22"/>
      <w:szCs w:val="22"/>
      <w:lang w:val="en-CA" w:eastAsia="en-CA"/>
      <w14:ligatures w14:val="none"/>
    </w:rPr>
  </w:style>
  <w:style w:type="paragraph" w:customStyle="1" w:styleId="0345BE7EC3E844E68E461881D5A95F10">
    <w:name w:val="0345BE7EC3E844E68E461881D5A95F10"/>
    <w:rsid w:val="00497CA7"/>
    <w:pPr>
      <w:spacing w:line="259" w:lineRule="auto"/>
    </w:pPr>
    <w:rPr>
      <w:kern w:val="0"/>
      <w:sz w:val="22"/>
      <w:szCs w:val="22"/>
      <w:lang w:val="en-CA" w:eastAsia="en-CA"/>
      <w14:ligatures w14:val="none"/>
    </w:rPr>
  </w:style>
  <w:style w:type="paragraph" w:customStyle="1" w:styleId="B347BDE527E24953836C435B20A9D367">
    <w:name w:val="B347BDE527E24953836C435B20A9D367"/>
    <w:rsid w:val="00497CA7"/>
    <w:pPr>
      <w:spacing w:line="259" w:lineRule="auto"/>
    </w:pPr>
    <w:rPr>
      <w:kern w:val="0"/>
      <w:sz w:val="22"/>
      <w:szCs w:val="22"/>
      <w:lang w:val="en-CA" w:eastAsia="en-CA"/>
      <w14:ligatures w14:val="none"/>
    </w:rPr>
  </w:style>
  <w:style w:type="paragraph" w:customStyle="1" w:styleId="1676D0A301A54AF3B03372216DCB3683">
    <w:name w:val="1676D0A301A54AF3B03372216DCB3683"/>
    <w:rsid w:val="00497CA7"/>
    <w:pPr>
      <w:spacing w:line="259" w:lineRule="auto"/>
    </w:pPr>
    <w:rPr>
      <w:kern w:val="0"/>
      <w:sz w:val="22"/>
      <w:szCs w:val="22"/>
      <w:lang w:val="en-CA" w:eastAsia="en-CA"/>
      <w14:ligatures w14:val="none"/>
    </w:rPr>
  </w:style>
  <w:style w:type="paragraph" w:customStyle="1" w:styleId="37AFCEDDC5D746518CE673227506EBB5">
    <w:name w:val="37AFCEDDC5D746518CE673227506EBB5"/>
    <w:rsid w:val="00497CA7"/>
    <w:pPr>
      <w:spacing w:line="259" w:lineRule="auto"/>
    </w:pPr>
    <w:rPr>
      <w:kern w:val="0"/>
      <w:sz w:val="22"/>
      <w:szCs w:val="22"/>
      <w:lang w:val="en-CA" w:eastAsia="en-CA"/>
      <w14:ligatures w14:val="none"/>
    </w:rPr>
  </w:style>
  <w:style w:type="paragraph" w:customStyle="1" w:styleId="7ABC270EAC744E5290998D61409B80F6">
    <w:name w:val="7ABC270EAC744E5290998D61409B80F6"/>
    <w:rsid w:val="00497CA7"/>
    <w:pPr>
      <w:spacing w:line="259" w:lineRule="auto"/>
    </w:pPr>
    <w:rPr>
      <w:kern w:val="0"/>
      <w:sz w:val="22"/>
      <w:szCs w:val="22"/>
      <w:lang w:val="en-CA" w:eastAsia="en-CA"/>
      <w14:ligatures w14:val="none"/>
    </w:rPr>
  </w:style>
  <w:style w:type="paragraph" w:customStyle="1" w:styleId="5B57173FD6784C51B0B6FD120D929BF3">
    <w:name w:val="5B57173FD6784C51B0B6FD120D929BF3"/>
    <w:rsid w:val="00497CA7"/>
    <w:pPr>
      <w:spacing w:line="259" w:lineRule="auto"/>
    </w:pPr>
    <w:rPr>
      <w:kern w:val="0"/>
      <w:sz w:val="22"/>
      <w:szCs w:val="22"/>
      <w:lang w:val="en-CA" w:eastAsia="en-CA"/>
      <w14:ligatures w14:val="none"/>
    </w:rPr>
  </w:style>
  <w:style w:type="paragraph" w:customStyle="1" w:styleId="AB1C69944C3841418435ADE5ED9DCEBF">
    <w:name w:val="AB1C69944C3841418435ADE5ED9DCEBF"/>
    <w:rsid w:val="00497CA7"/>
    <w:pPr>
      <w:spacing w:line="259" w:lineRule="auto"/>
    </w:pPr>
    <w:rPr>
      <w:kern w:val="0"/>
      <w:sz w:val="22"/>
      <w:szCs w:val="22"/>
      <w:lang w:val="en-CA" w:eastAsia="en-CA"/>
      <w14:ligatures w14:val="none"/>
    </w:rPr>
  </w:style>
  <w:style w:type="paragraph" w:customStyle="1" w:styleId="4982A607040A4ACA899580974FC6935D">
    <w:name w:val="4982A607040A4ACA899580974FC6935D"/>
    <w:rsid w:val="00497CA7"/>
    <w:pPr>
      <w:spacing w:line="259" w:lineRule="auto"/>
    </w:pPr>
    <w:rPr>
      <w:kern w:val="0"/>
      <w:sz w:val="22"/>
      <w:szCs w:val="22"/>
      <w:lang w:val="en-CA" w:eastAsia="en-CA"/>
      <w14:ligatures w14:val="none"/>
    </w:rPr>
  </w:style>
  <w:style w:type="paragraph" w:customStyle="1" w:styleId="F94D4287C5B2491EAB09F80E9BB4A0CB">
    <w:name w:val="F94D4287C5B2491EAB09F80E9BB4A0CB"/>
    <w:rsid w:val="00497CA7"/>
    <w:pPr>
      <w:spacing w:line="259" w:lineRule="auto"/>
    </w:pPr>
    <w:rPr>
      <w:kern w:val="0"/>
      <w:sz w:val="22"/>
      <w:szCs w:val="22"/>
      <w:lang w:val="en-CA" w:eastAsia="en-CA"/>
      <w14:ligatures w14:val="none"/>
    </w:rPr>
  </w:style>
  <w:style w:type="paragraph" w:customStyle="1" w:styleId="CA979968ECEB4B91BB74DE6361D07E99">
    <w:name w:val="CA979968ECEB4B91BB74DE6361D07E99"/>
    <w:rsid w:val="00497CA7"/>
    <w:pPr>
      <w:spacing w:line="259" w:lineRule="auto"/>
    </w:pPr>
    <w:rPr>
      <w:kern w:val="0"/>
      <w:sz w:val="22"/>
      <w:szCs w:val="22"/>
      <w:lang w:val="en-CA" w:eastAsia="en-CA"/>
      <w14:ligatures w14:val="none"/>
    </w:rPr>
  </w:style>
  <w:style w:type="paragraph" w:customStyle="1" w:styleId="932278AADDE045A4A6DFED719919F05E">
    <w:name w:val="932278AADDE045A4A6DFED719919F05E"/>
    <w:rsid w:val="00497CA7"/>
    <w:pPr>
      <w:spacing w:line="259" w:lineRule="auto"/>
    </w:pPr>
    <w:rPr>
      <w:kern w:val="0"/>
      <w:sz w:val="22"/>
      <w:szCs w:val="22"/>
      <w:lang w:val="en-CA" w:eastAsia="en-CA"/>
      <w14:ligatures w14:val="none"/>
    </w:rPr>
  </w:style>
  <w:style w:type="paragraph" w:customStyle="1" w:styleId="A5F39195E2D14AEBBA87CF44CD9FBF20">
    <w:name w:val="A5F39195E2D14AEBBA87CF44CD9FBF20"/>
    <w:rsid w:val="00497CA7"/>
    <w:pPr>
      <w:spacing w:line="259" w:lineRule="auto"/>
    </w:pPr>
    <w:rPr>
      <w:kern w:val="0"/>
      <w:sz w:val="22"/>
      <w:szCs w:val="22"/>
      <w:lang w:val="en-CA" w:eastAsia="en-CA"/>
      <w14:ligatures w14:val="none"/>
    </w:rPr>
  </w:style>
  <w:style w:type="paragraph" w:customStyle="1" w:styleId="6124B84DD2244BD4856A9FB1DDD183BD">
    <w:name w:val="6124B84DD2244BD4856A9FB1DDD183BD"/>
    <w:rsid w:val="00497CA7"/>
    <w:pPr>
      <w:spacing w:line="259" w:lineRule="auto"/>
    </w:pPr>
    <w:rPr>
      <w:kern w:val="0"/>
      <w:sz w:val="22"/>
      <w:szCs w:val="22"/>
      <w:lang w:val="en-CA" w:eastAsia="en-CA"/>
      <w14:ligatures w14:val="none"/>
    </w:rPr>
  </w:style>
  <w:style w:type="paragraph" w:customStyle="1" w:styleId="37D8FD521B82474CBE079B5BCE803B2E">
    <w:name w:val="37D8FD521B82474CBE079B5BCE803B2E"/>
    <w:rsid w:val="00497CA7"/>
    <w:pPr>
      <w:spacing w:line="259" w:lineRule="auto"/>
    </w:pPr>
    <w:rPr>
      <w:kern w:val="0"/>
      <w:sz w:val="22"/>
      <w:szCs w:val="22"/>
      <w:lang w:val="en-CA" w:eastAsia="en-CA"/>
      <w14:ligatures w14:val="none"/>
    </w:rPr>
  </w:style>
  <w:style w:type="paragraph" w:customStyle="1" w:styleId="BF98F1A170EB405C8AF2E602A3052D77">
    <w:name w:val="BF98F1A170EB405C8AF2E602A3052D77"/>
    <w:rsid w:val="00497CA7"/>
    <w:pPr>
      <w:spacing w:line="259" w:lineRule="auto"/>
    </w:pPr>
    <w:rPr>
      <w:kern w:val="0"/>
      <w:sz w:val="22"/>
      <w:szCs w:val="22"/>
      <w:lang w:val="en-CA" w:eastAsia="en-CA"/>
      <w14:ligatures w14:val="none"/>
    </w:rPr>
  </w:style>
  <w:style w:type="paragraph" w:customStyle="1" w:styleId="8E29D5AD47B54CE0B8E154BA238B05E7">
    <w:name w:val="8E29D5AD47B54CE0B8E154BA238B05E7"/>
    <w:rsid w:val="00497CA7"/>
    <w:pPr>
      <w:spacing w:line="259" w:lineRule="auto"/>
    </w:pPr>
    <w:rPr>
      <w:kern w:val="0"/>
      <w:sz w:val="22"/>
      <w:szCs w:val="22"/>
      <w:lang w:val="en-CA" w:eastAsia="en-CA"/>
      <w14:ligatures w14:val="none"/>
    </w:rPr>
  </w:style>
  <w:style w:type="paragraph" w:customStyle="1" w:styleId="695EBCBEF8D54E9CAF47A78FD0176895">
    <w:name w:val="695EBCBEF8D54E9CAF47A78FD0176895"/>
    <w:rsid w:val="00497CA7"/>
    <w:pPr>
      <w:spacing w:line="259" w:lineRule="auto"/>
    </w:pPr>
    <w:rPr>
      <w:kern w:val="0"/>
      <w:sz w:val="22"/>
      <w:szCs w:val="22"/>
      <w:lang w:val="en-CA" w:eastAsia="en-CA"/>
      <w14:ligatures w14:val="none"/>
    </w:rPr>
  </w:style>
  <w:style w:type="paragraph" w:customStyle="1" w:styleId="238FC800C6594E99960BA0011E8E8D96">
    <w:name w:val="238FC800C6594E99960BA0011E8E8D96"/>
    <w:rsid w:val="00497CA7"/>
    <w:pPr>
      <w:spacing w:line="259" w:lineRule="auto"/>
    </w:pPr>
    <w:rPr>
      <w:kern w:val="0"/>
      <w:sz w:val="22"/>
      <w:szCs w:val="22"/>
      <w:lang w:val="en-CA" w:eastAsia="en-CA"/>
      <w14:ligatures w14:val="none"/>
    </w:rPr>
  </w:style>
  <w:style w:type="paragraph" w:customStyle="1" w:styleId="73D38A39AB9C4ED3BF898FE73899CF68">
    <w:name w:val="73D38A39AB9C4ED3BF898FE73899CF68"/>
    <w:rsid w:val="00497CA7"/>
    <w:pPr>
      <w:spacing w:line="259" w:lineRule="auto"/>
    </w:pPr>
    <w:rPr>
      <w:kern w:val="0"/>
      <w:sz w:val="22"/>
      <w:szCs w:val="22"/>
      <w:lang w:val="en-CA" w:eastAsia="en-CA"/>
      <w14:ligatures w14:val="none"/>
    </w:rPr>
  </w:style>
  <w:style w:type="paragraph" w:customStyle="1" w:styleId="E269FEA63D6746A1922977D02B4A84CF">
    <w:name w:val="E269FEA63D6746A1922977D02B4A84CF"/>
    <w:rsid w:val="00497CA7"/>
    <w:pPr>
      <w:spacing w:line="259" w:lineRule="auto"/>
    </w:pPr>
    <w:rPr>
      <w:kern w:val="0"/>
      <w:sz w:val="22"/>
      <w:szCs w:val="22"/>
      <w:lang w:val="en-CA" w:eastAsia="en-CA"/>
      <w14:ligatures w14:val="none"/>
    </w:rPr>
  </w:style>
  <w:style w:type="paragraph" w:customStyle="1" w:styleId="FA000D6385D44538A77C6ED2B537BED3">
    <w:name w:val="FA000D6385D44538A77C6ED2B537BED3"/>
    <w:rsid w:val="00497CA7"/>
    <w:pPr>
      <w:spacing w:line="259" w:lineRule="auto"/>
    </w:pPr>
    <w:rPr>
      <w:kern w:val="0"/>
      <w:sz w:val="22"/>
      <w:szCs w:val="22"/>
      <w:lang w:val="en-CA" w:eastAsia="en-CA"/>
      <w14:ligatures w14:val="none"/>
    </w:rPr>
  </w:style>
  <w:style w:type="paragraph" w:customStyle="1" w:styleId="0E014881BDD942AAB82E02F07D010F08">
    <w:name w:val="0E014881BDD942AAB82E02F07D010F08"/>
    <w:rsid w:val="00497CA7"/>
    <w:pPr>
      <w:spacing w:line="259" w:lineRule="auto"/>
    </w:pPr>
    <w:rPr>
      <w:kern w:val="0"/>
      <w:sz w:val="22"/>
      <w:szCs w:val="22"/>
      <w:lang w:val="en-CA" w:eastAsia="en-CA"/>
      <w14:ligatures w14:val="none"/>
    </w:rPr>
  </w:style>
  <w:style w:type="paragraph" w:customStyle="1" w:styleId="487746236B3F4B86944D3AB882ABDD53">
    <w:name w:val="487746236B3F4B86944D3AB882ABDD53"/>
    <w:rsid w:val="00497CA7"/>
    <w:pPr>
      <w:spacing w:line="259" w:lineRule="auto"/>
    </w:pPr>
    <w:rPr>
      <w:kern w:val="0"/>
      <w:sz w:val="22"/>
      <w:szCs w:val="22"/>
      <w:lang w:val="en-CA" w:eastAsia="en-CA"/>
      <w14:ligatures w14:val="none"/>
    </w:rPr>
  </w:style>
  <w:style w:type="paragraph" w:customStyle="1" w:styleId="F0E9B70849E04D5AB66A5EAA8EAA2E1A">
    <w:name w:val="F0E9B70849E04D5AB66A5EAA8EAA2E1A"/>
    <w:rsid w:val="00497CA7"/>
    <w:pPr>
      <w:spacing w:line="259" w:lineRule="auto"/>
    </w:pPr>
    <w:rPr>
      <w:kern w:val="0"/>
      <w:sz w:val="22"/>
      <w:szCs w:val="22"/>
      <w:lang w:val="en-CA" w:eastAsia="en-CA"/>
      <w14:ligatures w14:val="none"/>
    </w:rPr>
  </w:style>
  <w:style w:type="paragraph" w:customStyle="1" w:styleId="45F5AD3DEF6E4433922E369BE27F97FA">
    <w:name w:val="45F5AD3DEF6E4433922E369BE27F97FA"/>
    <w:rsid w:val="00497CA7"/>
    <w:pPr>
      <w:spacing w:line="259" w:lineRule="auto"/>
    </w:pPr>
    <w:rPr>
      <w:kern w:val="0"/>
      <w:sz w:val="22"/>
      <w:szCs w:val="22"/>
      <w:lang w:val="en-CA" w:eastAsia="en-CA"/>
      <w14:ligatures w14:val="none"/>
    </w:rPr>
  </w:style>
  <w:style w:type="paragraph" w:customStyle="1" w:styleId="629ABDED0FE34F35ADF4072C82F46B91">
    <w:name w:val="629ABDED0FE34F35ADF4072C82F46B91"/>
    <w:rsid w:val="00497CA7"/>
    <w:pPr>
      <w:spacing w:line="259" w:lineRule="auto"/>
    </w:pPr>
    <w:rPr>
      <w:kern w:val="0"/>
      <w:sz w:val="22"/>
      <w:szCs w:val="22"/>
      <w:lang w:val="en-CA" w:eastAsia="en-CA"/>
      <w14:ligatures w14:val="none"/>
    </w:rPr>
  </w:style>
  <w:style w:type="paragraph" w:customStyle="1" w:styleId="55AC21453A724618BA72CCF5A70F289A">
    <w:name w:val="55AC21453A724618BA72CCF5A70F289A"/>
    <w:rsid w:val="00497CA7"/>
    <w:pPr>
      <w:spacing w:line="259" w:lineRule="auto"/>
    </w:pPr>
    <w:rPr>
      <w:kern w:val="0"/>
      <w:sz w:val="22"/>
      <w:szCs w:val="22"/>
      <w:lang w:val="en-CA" w:eastAsia="en-CA"/>
      <w14:ligatures w14:val="none"/>
    </w:rPr>
  </w:style>
  <w:style w:type="paragraph" w:customStyle="1" w:styleId="A8EBF07B2ACA45A19CBA19ABF4864DB8">
    <w:name w:val="A8EBF07B2ACA45A19CBA19ABF4864DB8"/>
    <w:rsid w:val="00497CA7"/>
    <w:pPr>
      <w:spacing w:line="259" w:lineRule="auto"/>
    </w:pPr>
    <w:rPr>
      <w:kern w:val="0"/>
      <w:sz w:val="22"/>
      <w:szCs w:val="22"/>
      <w:lang w:val="en-CA" w:eastAsia="en-CA"/>
      <w14:ligatures w14:val="none"/>
    </w:rPr>
  </w:style>
  <w:style w:type="paragraph" w:customStyle="1" w:styleId="C5F006496A1F451F814A02482D7A1869">
    <w:name w:val="C5F006496A1F451F814A02482D7A1869"/>
    <w:rsid w:val="00497CA7"/>
    <w:pPr>
      <w:spacing w:line="259" w:lineRule="auto"/>
    </w:pPr>
    <w:rPr>
      <w:kern w:val="0"/>
      <w:sz w:val="22"/>
      <w:szCs w:val="22"/>
      <w:lang w:val="en-CA" w:eastAsia="en-CA"/>
      <w14:ligatures w14:val="none"/>
    </w:rPr>
  </w:style>
  <w:style w:type="paragraph" w:customStyle="1" w:styleId="8472ABE43386465F957421ED58389851">
    <w:name w:val="8472ABE43386465F957421ED58389851"/>
    <w:rsid w:val="00497CA7"/>
    <w:pPr>
      <w:spacing w:line="259" w:lineRule="auto"/>
    </w:pPr>
    <w:rPr>
      <w:kern w:val="0"/>
      <w:sz w:val="22"/>
      <w:szCs w:val="22"/>
      <w:lang w:val="en-CA" w:eastAsia="en-CA"/>
      <w14:ligatures w14:val="none"/>
    </w:rPr>
  </w:style>
  <w:style w:type="paragraph" w:customStyle="1" w:styleId="6450BCDED2514C269E10EFFFA30EAF83">
    <w:name w:val="6450BCDED2514C269E10EFFFA30EAF83"/>
    <w:rsid w:val="00497CA7"/>
    <w:pPr>
      <w:spacing w:line="259" w:lineRule="auto"/>
    </w:pPr>
    <w:rPr>
      <w:kern w:val="0"/>
      <w:sz w:val="22"/>
      <w:szCs w:val="22"/>
      <w:lang w:val="en-CA" w:eastAsia="en-CA"/>
      <w14:ligatures w14:val="none"/>
    </w:rPr>
  </w:style>
  <w:style w:type="paragraph" w:customStyle="1" w:styleId="2C15464F9AE140DCBA22D4B17E7B8A7F">
    <w:name w:val="2C15464F9AE140DCBA22D4B17E7B8A7F"/>
    <w:rsid w:val="00497CA7"/>
    <w:pPr>
      <w:spacing w:line="259" w:lineRule="auto"/>
    </w:pPr>
    <w:rPr>
      <w:kern w:val="0"/>
      <w:sz w:val="22"/>
      <w:szCs w:val="22"/>
      <w:lang w:val="en-CA" w:eastAsia="en-CA"/>
      <w14:ligatures w14:val="none"/>
    </w:rPr>
  </w:style>
  <w:style w:type="paragraph" w:customStyle="1" w:styleId="41B6721F58064932A2C7D1864638FC69">
    <w:name w:val="41B6721F58064932A2C7D1864638FC69"/>
    <w:rsid w:val="00497CA7"/>
    <w:pPr>
      <w:spacing w:line="259" w:lineRule="auto"/>
    </w:pPr>
    <w:rPr>
      <w:kern w:val="0"/>
      <w:sz w:val="22"/>
      <w:szCs w:val="22"/>
      <w:lang w:val="en-CA" w:eastAsia="en-CA"/>
      <w14:ligatures w14:val="none"/>
    </w:rPr>
  </w:style>
  <w:style w:type="paragraph" w:customStyle="1" w:styleId="5193C8AC0766479499BA2A94E4218544">
    <w:name w:val="5193C8AC0766479499BA2A94E4218544"/>
    <w:rsid w:val="00497CA7"/>
    <w:pPr>
      <w:spacing w:line="259" w:lineRule="auto"/>
    </w:pPr>
    <w:rPr>
      <w:kern w:val="0"/>
      <w:sz w:val="22"/>
      <w:szCs w:val="22"/>
      <w:lang w:val="en-CA" w:eastAsia="en-CA"/>
      <w14:ligatures w14:val="none"/>
    </w:rPr>
  </w:style>
  <w:style w:type="paragraph" w:customStyle="1" w:styleId="C8A615D114FC4ECF8CE18E0F5AD2110A">
    <w:name w:val="C8A615D114FC4ECF8CE18E0F5AD2110A"/>
    <w:rsid w:val="00497CA7"/>
    <w:pPr>
      <w:spacing w:line="259" w:lineRule="auto"/>
    </w:pPr>
    <w:rPr>
      <w:kern w:val="0"/>
      <w:sz w:val="22"/>
      <w:szCs w:val="22"/>
      <w:lang w:val="en-CA" w:eastAsia="en-CA"/>
      <w14:ligatures w14:val="none"/>
    </w:rPr>
  </w:style>
  <w:style w:type="paragraph" w:customStyle="1" w:styleId="E0B4B2B6FCE64827995D5CAA107A6207">
    <w:name w:val="E0B4B2B6FCE64827995D5CAA107A6207"/>
    <w:rsid w:val="00497CA7"/>
    <w:pPr>
      <w:spacing w:line="259" w:lineRule="auto"/>
    </w:pPr>
    <w:rPr>
      <w:kern w:val="0"/>
      <w:sz w:val="22"/>
      <w:szCs w:val="22"/>
      <w:lang w:val="en-CA" w:eastAsia="en-CA"/>
      <w14:ligatures w14:val="none"/>
    </w:rPr>
  </w:style>
  <w:style w:type="paragraph" w:customStyle="1" w:styleId="9A6EB7A5E6FB46FFBC89386ACD57F42E">
    <w:name w:val="9A6EB7A5E6FB46FFBC89386ACD57F42E"/>
    <w:rsid w:val="00497CA7"/>
    <w:pPr>
      <w:spacing w:line="259" w:lineRule="auto"/>
    </w:pPr>
    <w:rPr>
      <w:kern w:val="0"/>
      <w:sz w:val="22"/>
      <w:szCs w:val="22"/>
      <w:lang w:val="en-CA" w:eastAsia="en-CA"/>
      <w14:ligatures w14:val="none"/>
    </w:rPr>
  </w:style>
  <w:style w:type="paragraph" w:customStyle="1" w:styleId="54CA69E4E3244BE59C62D323D53D9931">
    <w:name w:val="54CA69E4E3244BE59C62D323D53D9931"/>
    <w:rsid w:val="00497CA7"/>
    <w:pPr>
      <w:spacing w:line="259" w:lineRule="auto"/>
    </w:pPr>
    <w:rPr>
      <w:kern w:val="0"/>
      <w:sz w:val="22"/>
      <w:szCs w:val="22"/>
      <w:lang w:val="en-CA" w:eastAsia="en-CA"/>
      <w14:ligatures w14:val="none"/>
    </w:rPr>
  </w:style>
  <w:style w:type="paragraph" w:customStyle="1" w:styleId="614941771B234566A936C68943961452">
    <w:name w:val="614941771B234566A936C68943961452"/>
    <w:rsid w:val="00497CA7"/>
    <w:pPr>
      <w:spacing w:line="259" w:lineRule="auto"/>
    </w:pPr>
    <w:rPr>
      <w:kern w:val="0"/>
      <w:sz w:val="22"/>
      <w:szCs w:val="22"/>
      <w:lang w:val="en-CA" w:eastAsia="en-CA"/>
      <w14:ligatures w14:val="none"/>
    </w:rPr>
  </w:style>
  <w:style w:type="paragraph" w:customStyle="1" w:styleId="5A3395C850E54FF4A58DA3E2074B7F24">
    <w:name w:val="5A3395C850E54FF4A58DA3E2074B7F24"/>
    <w:rsid w:val="00497CA7"/>
    <w:pPr>
      <w:spacing w:line="259" w:lineRule="auto"/>
    </w:pPr>
    <w:rPr>
      <w:kern w:val="0"/>
      <w:sz w:val="22"/>
      <w:szCs w:val="22"/>
      <w:lang w:val="en-CA" w:eastAsia="en-CA"/>
      <w14:ligatures w14:val="none"/>
    </w:rPr>
  </w:style>
  <w:style w:type="paragraph" w:customStyle="1" w:styleId="FA306043B1094E518346FC0F3D9FBB1C">
    <w:name w:val="FA306043B1094E518346FC0F3D9FBB1C"/>
    <w:rsid w:val="00497CA7"/>
    <w:pPr>
      <w:spacing w:line="259" w:lineRule="auto"/>
    </w:pPr>
    <w:rPr>
      <w:kern w:val="0"/>
      <w:sz w:val="22"/>
      <w:szCs w:val="22"/>
      <w:lang w:val="en-CA" w:eastAsia="en-CA"/>
      <w14:ligatures w14:val="none"/>
    </w:rPr>
  </w:style>
  <w:style w:type="paragraph" w:customStyle="1" w:styleId="518432EE47164F21AE7CE81811CBE36E">
    <w:name w:val="518432EE47164F21AE7CE81811CBE36E"/>
    <w:rsid w:val="00497CA7"/>
    <w:pPr>
      <w:spacing w:line="259" w:lineRule="auto"/>
    </w:pPr>
    <w:rPr>
      <w:kern w:val="0"/>
      <w:sz w:val="22"/>
      <w:szCs w:val="22"/>
      <w:lang w:val="en-CA" w:eastAsia="en-CA"/>
      <w14:ligatures w14:val="none"/>
    </w:rPr>
  </w:style>
  <w:style w:type="paragraph" w:customStyle="1" w:styleId="A608626DE5AD4F66B76A3616454F3A99">
    <w:name w:val="A608626DE5AD4F66B76A3616454F3A99"/>
    <w:rsid w:val="00497CA7"/>
    <w:pPr>
      <w:spacing w:line="259" w:lineRule="auto"/>
    </w:pPr>
    <w:rPr>
      <w:kern w:val="0"/>
      <w:sz w:val="22"/>
      <w:szCs w:val="22"/>
      <w:lang w:val="en-CA" w:eastAsia="en-CA"/>
      <w14:ligatures w14:val="none"/>
    </w:rPr>
  </w:style>
  <w:style w:type="paragraph" w:customStyle="1" w:styleId="0CA9D5E961CD4BCBA7AB6AF0C36DF65B">
    <w:name w:val="0CA9D5E961CD4BCBA7AB6AF0C36DF65B"/>
    <w:rsid w:val="00497CA7"/>
    <w:pPr>
      <w:spacing w:line="259" w:lineRule="auto"/>
    </w:pPr>
    <w:rPr>
      <w:kern w:val="0"/>
      <w:sz w:val="22"/>
      <w:szCs w:val="22"/>
      <w:lang w:val="en-CA" w:eastAsia="en-CA"/>
      <w14:ligatures w14:val="none"/>
    </w:rPr>
  </w:style>
  <w:style w:type="paragraph" w:customStyle="1" w:styleId="D2FB8623AB024047B6BFAB76738120D0">
    <w:name w:val="D2FB8623AB024047B6BFAB76738120D0"/>
    <w:rsid w:val="00497CA7"/>
    <w:pPr>
      <w:spacing w:line="259" w:lineRule="auto"/>
    </w:pPr>
    <w:rPr>
      <w:kern w:val="0"/>
      <w:sz w:val="22"/>
      <w:szCs w:val="22"/>
      <w:lang w:val="en-CA" w:eastAsia="en-CA"/>
      <w14:ligatures w14:val="none"/>
    </w:rPr>
  </w:style>
  <w:style w:type="paragraph" w:customStyle="1" w:styleId="EAED42E981114F0B98283ABB29A6FD6C">
    <w:name w:val="EAED42E981114F0B98283ABB29A6FD6C"/>
    <w:rsid w:val="00497CA7"/>
    <w:pPr>
      <w:spacing w:line="259" w:lineRule="auto"/>
    </w:pPr>
    <w:rPr>
      <w:kern w:val="0"/>
      <w:sz w:val="22"/>
      <w:szCs w:val="22"/>
      <w:lang w:val="en-CA" w:eastAsia="en-CA"/>
      <w14:ligatures w14:val="none"/>
    </w:rPr>
  </w:style>
  <w:style w:type="paragraph" w:customStyle="1" w:styleId="E8A9B77BD75F472490FCB10F510CD4B2">
    <w:name w:val="E8A9B77BD75F472490FCB10F510CD4B2"/>
    <w:rsid w:val="00497CA7"/>
    <w:pPr>
      <w:spacing w:line="259" w:lineRule="auto"/>
    </w:pPr>
    <w:rPr>
      <w:kern w:val="0"/>
      <w:sz w:val="22"/>
      <w:szCs w:val="22"/>
      <w:lang w:val="en-CA" w:eastAsia="en-CA"/>
      <w14:ligatures w14:val="none"/>
    </w:rPr>
  </w:style>
  <w:style w:type="paragraph" w:customStyle="1" w:styleId="9102B9EEF1C9493A817A53B6EDF6477D">
    <w:name w:val="9102B9EEF1C9493A817A53B6EDF6477D"/>
    <w:rsid w:val="00497CA7"/>
    <w:pPr>
      <w:spacing w:line="259" w:lineRule="auto"/>
    </w:pPr>
    <w:rPr>
      <w:kern w:val="0"/>
      <w:sz w:val="22"/>
      <w:szCs w:val="22"/>
      <w:lang w:val="en-CA" w:eastAsia="en-CA"/>
      <w14:ligatures w14:val="none"/>
    </w:rPr>
  </w:style>
  <w:style w:type="paragraph" w:customStyle="1" w:styleId="F6EE75321DC047289A92F6DD2E54E502">
    <w:name w:val="F6EE75321DC047289A92F6DD2E54E502"/>
    <w:rsid w:val="00497CA7"/>
    <w:pPr>
      <w:spacing w:line="259" w:lineRule="auto"/>
    </w:pPr>
    <w:rPr>
      <w:kern w:val="0"/>
      <w:sz w:val="22"/>
      <w:szCs w:val="22"/>
      <w:lang w:val="en-CA" w:eastAsia="en-CA"/>
      <w14:ligatures w14:val="none"/>
    </w:rPr>
  </w:style>
  <w:style w:type="paragraph" w:customStyle="1" w:styleId="F64521276AF64C8981759F366E54FF50">
    <w:name w:val="F64521276AF64C8981759F366E54FF50"/>
    <w:rsid w:val="00497CA7"/>
    <w:pPr>
      <w:spacing w:line="259" w:lineRule="auto"/>
    </w:pPr>
    <w:rPr>
      <w:kern w:val="0"/>
      <w:sz w:val="22"/>
      <w:szCs w:val="22"/>
      <w:lang w:val="en-CA" w:eastAsia="en-CA"/>
      <w14:ligatures w14:val="none"/>
    </w:rPr>
  </w:style>
  <w:style w:type="paragraph" w:customStyle="1" w:styleId="F234BA90A8F04BF786339B366516A57C">
    <w:name w:val="F234BA90A8F04BF786339B366516A57C"/>
    <w:rsid w:val="00497CA7"/>
    <w:pPr>
      <w:spacing w:line="259" w:lineRule="auto"/>
    </w:pPr>
    <w:rPr>
      <w:kern w:val="0"/>
      <w:sz w:val="22"/>
      <w:szCs w:val="22"/>
      <w:lang w:val="en-CA" w:eastAsia="en-CA"/>
      <w14:ligatures w14:val="none"/>
    </w:rPr>
  </w:style>
  <w:style w:type="paragraph" w:customStyle="1" w:styleId="69EDB71ED43145A3BF8E36EA88B8FC77">
    <w:name w:val="69EDB71ED43145A3BF8E36EA88B8FC77"/>
    <w:rsid w:val="00497CA7"/>
    <w:pPr>
      <w:spacing w:line="259" w:lineRule="auto"/>
    </w:pPr>
    <w:rPr>
      <w:kern w:val="0"/>
      <w:sz w:val="22"/>
      <w:szCs w:val="22"/>
      <w:lang w:val="en-CA" w:eastAsia="en-CA"/>
      <w14:ligatures w14:val="none"/>
    </w:rPr>
  </w:style>
  <w:style w:type="paragraph" w:customStyle="1" w:styleId="311845BA65824D8AAA4A844C04DFF1CF">
    <w:name w:val="311845BA65824D8AAA4A844C04DFF1CF"/>
    <w:rsid w:val="00497CA7"/>
    <w:pPr>
      <w:spacing w:line="259" w:lineRule="auto"/>
    </w:pPr>
    <w:rPr>
      <w:kern w:val="0"/>
      <w:sz w:val="22"/>
      <w:szCs w:val="22"/>
      <w:lang w:val="en-CA" w:eastAsia="en-CA"/>
      <w14:ligatures w14:val="none"/>
    </w:rPr>
  </w:style>
  <w:style w:type="paragraph" w:customStyle="1" w:styleId="E47511417B5C448A8566D315DE02F02E">
    <w:name w:val="E47511417B5C448A8566D315DE02F02E"/>
    <w:rsid w:val="00497CA7"/>
    <w:pPr>
      <w:spacing w:line="259" w:lineRule="auto"/>
    </w:pPr>
    <w:rPr>
      <w:kern w:val="0"/>
      <w:sz w:val="22"/>
      <w:szCs w:val="22"/>
      <w:lang w:val="en-CA" w:eastAsia="en-CA"/>
      <w14:ligatures w14:val="none"/>
    </w:rPr>
  </w:style>
  <w:style w:type="paragraph" w:customStyle="1" w:styleId="8131C5C6A38342CFA47EE57CC1D39921">
    <w:name w:val="8131C5C6A38342CFA47EE57CC1D39921"/>
    <w:rsid w:val="00497CA7"/>
    <w:pPr>
      <w:spacing w:line="259" w:lineRule="auto"/>
    </w:pPr>
    <w:rPr>
      <w:kern w:val="0"/>
      <w:sz w:val="22"/>
      <w:szCs w:val="22"/>
      <w:lang w:val="en-CA" w:eastAsia="en-CA"/>
      <w14:ligatures w14:val="none"/>
    </w:rPr>
  </w:style>
  <w:style w:type="paragraph" w:customStyle="1" w:styleId="A2B2C1C8A834449982A068283777379F">
    <w:name w:val="A2B2C1C8A834449982A068283777379F"/>
    <w:rsid w:val="00497CA7"/>
    <w:pPr>
      <w:spacing w:line="259" w:lineRule="auto"/>
    </w:pPr>
    <w:rPr>
      <w:kern w:val="0"/>
      <w:sz w:val="22"/>
      <w:szCs w:val="22"/>
      <w:lang w:val="en-CA" w:eastAsia="en-CA"/>
      <w14:ligatures w14:val="none"/>
    </w:rPr>
  </w:style>
  <w:style w:type="paragraph" w:customStyle="1" w:styleId="275BB8937B674297BC01C5EBA59DADF5">
    <w:name w:val="275BB8937B674297BC01C5EBA59DADF5"/>
    <w:rsid w:val="00497CA7"/>
    <w:pPr>
      <w:spacing w:line="259" w:lineRule="auto"/>
    </w:pPr>
    <w:rPr>
      <w:kern w:val="0"/>
      <w:sz w:val="22"/>
      <w:szCs w:val="22"/>
      <w:lang w:val="en-CA" w:eastAsia="en-CA"/>
      <w14:ligatures w14:val="none"/>
    </w:rPr>
  </w:style>
  <w:style w:type="paragraph" w:customStyle="1" w:styleId="7EDC10B71D8B43778C3236510B212973">
    <w:name w:val="7EDC10B71D8B43778C3236510B212973"/>
    <w:rsid w:val="00497CA7"/>
    <w:pPr>
      <w:spacing w:line="259" w:lineRule="auto"/>
    </w:pPr>
    <w:rPr>
      <w:kern w:val="0"/>
      <w:sz w:val="22"/>
      <w:szCs w:val="22"/>
      <w:lang w:val="en-CA" w:eastAsia="en-CA"/>
      <w14:ligatures w14:val="none"/>
    </w:rPr>
  </w:style>
  <w:style w:type="paragraph" w:customStyle="1" w:styleId="71C5E2CCEAD6401A9966617AF28B91CA">
    <w:name w:val="71C5E2CCEAD6401A9966617AF28B91CA"/>
    <w:rsid w:val="00497CA7"/>
    <w:pPr>
      <w:spacing w:line="259" w:lineRule="auto"/>
    </w:pPr>
    <w:rPr>
      <w:kern w:val="0"/>
      <w:sz w:val="22"/>
      <w:szCs w:val="22"/>
      <w:lang w:val="en-CA" w:eastAsia="en-CA"/>
      <w14:ligatures w14:val="none"/>
    </w:rPr>
  </w:style>
  <w:style w:type="paragraph" w:customStyle="1" w:styleId="80519C17B4D44025BF9BE2A612D68257">
    <w:name w:val="80519C17B4D44025BF9BE2A612D68257"/>
    <w:rsid w:val="00497CA7"/>
    <w:pPr>
      <w:spacing w:line="259" w:lineRule="auto"/>
    </w:pPr>
    <w:rPr>
      <w:kern w:val="0"/>
      <w:sz w:val="22"/>
      <w:szCs w:val="22"/>
      <w:lang w:val="en-CA" w:eastAsia="en-CA"/>
      <w14:ligatures w14:val="none"/>
    </w:rPr>
  </w:style>
  <w:style w:type="paragraph" w:customStyle="1" w:styleId="CC33323A3399401FB3C2ADD25E9F14A4">
    <w:name w:val="CC33323A3399401FB3C2ADD25E9F14A4"/>
    <w:rsid w:val="00497CA7"/>
    <w:pPr>
      <w:spacing w:line="259" w:lineRule="auto"/>
    </w:pPr>
    <w:rPr>
      <w:kern w:val="0"/>
      <w:sz w:val="22"/>
      <w:szCs w:val="22"/>
      <w:lang w:val="en-CA" w:eastAsia="en-CA"/>
      <w14:ligatures w14:val="none"/>
    </w:rPr>
  </w:style>
  <w:style w:type="paragraph" w:customStyle="1" w:styleId="5839B3A3C61D453E8CFC4CEB0706190B">
    <w:name w:val="5839B3A3C61D453E8CFC4CEB0706190B"/>
    <w:rsid w:val="00497CA7"/>
    <w:pPr>
      <w:spacing w:line="259" w:lineRule="auto"/>
    </w:pPr>
    <w:rPr>
      <w:kern w:val="0"/>
      <w:sz w:val="22"/>
      <w:szCs w:val="22"/>
      <w:lang w:val="en-CA" w:eastAsia="en-CA"/>
      <w14:ligatures w14:val="none"/>
    </w:rPr>
  </w:style>
  <w:style w:type="paragraph" w:customStyle="1" w:styleId="DDDE3548ED3140DEB67F4533B888A895">
    <w:name w:val="DDDE3548ED3140DEB67F4533B888A895"/>
    <w:rsid w:val="00497CA7"/>
    <w:pPr>
      <w:spacing w:line="259" w:lineRule="auto"/>
    </w:pPr>
    <w:rPr>
      <w:kern w:val="0"/>
      <w:sz w:val="22"/>
      <w:szCs w:val="22"/>
      <w:lang w:val="en-CA" w:eastAsia="en-CA"/>
      <w14:ligatures w14:val="none"/>
    </w:rPr>
  </w:style>
  <w:style w:type="paragraph" w:customStyle="1" w:styleId="7933B7F1A12446A1944A65F951897AE7">
    <w:name w:val="7933B7F1A12446A1944A65F951897AE7"/>
    <w:rsid w:val="00497CA7"/>
    <w:pPr>
      <w:spacing w:line="259" w:lineRule="auto"/>
    </w:pPr>
    <w:rPr>
      <w:kern w:val="0"/>
      <w:sz w:val="22"/>
      <w:szCs w:val="22"/>
      <w:lang w:val="en-CA" w:eastAsia="en-CA"/>
      <w14:ligatures w14:val="none"/>
    </w:rPr>
  </w:style>
  <w:style w:type="paragraph" w:customStyle="1" w:styleId="9043A65A1D8B4713827F61C7BFD77F36">
    <w:name w:val="9043A65A1D8B4713827F61C7BFD77F36"/>
    <w:rsid w:val="00497CA7"/>
    <w:pPr>
      <w:spacing w:line="259" w:lineRule="auto"/>
    </w:pPr>
    <w:rPr>
      <w:kern w:val="0"/>
      <w:sz w:val="22"/>
      <w:szCs w:val="22"/>
      <w:lang w:val="en-CA" w:eastAsia="en-CA"/>
      <w14:ligatures w14:val="none"/>
    </w:rPr>
  </w:style>
  <w:style w:type="paragraph" w:customStyle="1" w:styleId="B7C3F731D6034B098F8D01694A976EDD">
    <w:name w:val="B7C3F731D6034B098F8D01694A976EDD"/>
    <w:rsid w:val="00497CA7"/>
    <w:pPr>
      <w:spacing w:line="259" w:lineRule="auto"/>
    </w:pPr>
    <w:rPr>
      <w:kern w:val="0"/>
      <w:sz w:val="22"/>
      <w:szCs w:val="22"/>
      <w:lang w:val="en-CA" w:eastAsia="en-CA"/>
      <w14:ligatures w14:val="none"/>
    </w:rPr>
  </w:style>
  <w:style w:type="paragraph" w:customStyle="1" w:styleId="6C9697AEB3B749A2AF710AC2DDA9C691">
    <w:name w:val="6C9697AEB3B749A2AF710AC2DDA9C691"/>
    <w:rsid w:val="00497CA7"/>
    <w:pPr>
      <w:spacing w:line="259" w:lineRule="auto"/>
    </w:pPr>
    <w:rPr>
      <w:kern w:val="0"/>
      <w:sz w:val="22"/>
      <w:szCs w:val="22"/>
      <w:lang w:val="en-CA" w:eastAsia="en-CA"/>
      <w14:ligatures w14:val="none"/>
    </w:rPr>
  </w:style>
  <w:style w:type="paragraph" w:customStyle="1" w:styleId="0B89A6F455594DABA99A3872DF86813A">
    <w:name w:val="0B89A6F455594DABA99A3872DF86813A"/>
    <w:rsid w:val="00497CA7"/>
    <w:pPr>
      <w:spacing w:line="259" w:lineRule="auto"/>
    </w:pPr>
    <w:rPr>
      <w:kern w:val="0"/>
      <w:sz w:val="22"/>
      <w:szCs w:val="22"/>
      <w:lang w:val="en-CA" w:eastAsia="en-CA"/>
      <w14:ligatures w14:val="none"/>
    </w:rPr>
  </w:style>
  <w:style w:type="paragraph" w:customStyle="1" w:styleId="E0D41ECAE09C4E4187D79FA08FFB36C9">
    <w:name w:val="E0D41ECAE09C4E4187D79FA08FFB36C9"/>
    <w:rsid w:val="00497CA7"/>
    <w:pPr>
      <w:spacing w:line="259" w:lineRule="auto"/>
    </w:pPr>
    <w:rPr>
      <w:kern w:val="0"/>
      <w:sz w:val="22"/>
      <w:szCs w:val="22"/>
      <w:lang w:val="en-CA" w:eastAsia="en-CA"/>
      <w14:ligatures w14:val="none"/>
    </w:rPr>
  </w:style>
  <w:style w:type="paragraph" w:customStyle="1" w:styleId="CFD60970DC3D4E109D538DB4F0B9ADC4">
    <w:name w:val="CFD60970DC3D4E109D538DB4F0B9ADC4"/>
    <w:rsid w:val="00497CA7"/>
    <w:pPr>
      <w:spacing w:line="259" w:lineRule="auto"/>
    </w:pPr>
    <w:rPr>
      <w:kern w:val="0"/>
      <w:sz w:val="22"/>
      <w:szCs w:val="22"/>
      <w:lang w:val="en-CA" w:eastAsia="en-CA"/>
      <w14:ligatures w14:val="none"/>
    </w:rPr>
  </w:style>
  <w:style w:type="paragraph" w:customStyle="1" w:styleId="3311632035B445F691CEB13B6FB03BD3">
    <w:name w:val="3311632035B445F691CEB13B6FB03BD3"/>
    <w:rsid w:val="00497CA7"/>
    <w:pPr>
      <w:spacing w:line="259" w:lineRule="auto"/>
    </w:pPr>
    <w:rPr>
      <w:kern w:val="0"/>
      <w:sz w:val="22"/>
      <w:szCs w:val="22"/>
      <w:lang w:val="en-CA" w:eastAsia="en-CA"/>
      <w14:ligatures w14:val="none"/>
    </w:rPr>
  </w:style>
  <w:style w:type="paragraph" w:customStyle="1" w:styleId="D2340B67C4DA471DB0B43D02785E786F">
    <w:name w:val="D2340B67C4DA471DB0B43D02785E786F"/>
    <w:rsid w:val="00497CA7"/>
    <w:pPr>
      <w:spacing w:line="259" w:lineRule="auto"/>
    </w:pPr>
    <w:rPr>
      <w:kern w:val="0"/>
      <w:sz w:val="22"/>
      <w:szCs w:val="22"/>
      <w:lang w:val="en-CA" w:eastAsia="en-CA"/>
      <w14:ligatures w14:val="none"/>
    </w:rPr>
  </w:style>
  <w:style w:type="paragraph" w:customStyle="1" w:styleId="0EC7B9749ABF4BA78D4A25376B536E16">
    <w:name w:val="0EC7B9749ABF4BA78D4A25376B536E16"/>
    <w:rsid w:val="00497CA7"/>
    <w:pPr>
      <w:spacing w:line="259" w:lineRule="auto"/>
    </w:pPr>
    <w:rPr>
      <w:kern w:val="0"/>
      <w:sz w:val="22"/>
      <w:szCs w:val="22"/>
      <w:lang w:val="en-CA" w:eastAsia="en-CA"/>
      <w14:ligatures w14:val="none"/>
    </w:rPr>
  </w:style>
  <w:style w:type="paragraph" w:customStyle="1" w:styleId="D69664B4431D458B839151FFC7576FC2">
    <w:name w:val="D69664B4431D458B839151FFC7576FC2"/>
    <w:rsid w:val="00497CA7"/>
    <w:pPr>
      <w:spacing w:line="259" w:lineRule="auto"/>
    </w:pPr>
    <w:rPr>
      <w:kern w:val="0"/>
      <w:sz w:val="22"/>
      <w:szCs w:val="22"/>
      <w:lang w:val="en-CA" w:eastAsia="en-CA"/>
      <w14:ligatures w14:val="none"/>
    </w:rPr>
  </w:style>
  <w:style w:type="paragraph" w:customStyle="1" w:styleId="114E4D75106C4E9AAAF9216D02BD09E9">
    <w:name w:val="114E4D75106C4E9AAAF9216D02BD09E9"/>
    <w:rsid w:val="00497CA7"/>
    <w:pPr>
      <w:spacing w:line="259" w:lineRule="auto"/>
    </w:pPr>
    <w:rPr>
      <w:kern w:val="0"/>
      <w:sz w:val="22"/>
      <w:szCs w:val="22"/>
      <w:lang w:val="en-CA" w:eastAsia="en-CA"/>
      <w14:ligatures w14:val="none"/>
    </w:rPr>
  </w:style>
  <w:style w:type="paragraph" w:customStyle="1" w:styleId="F70667EA4087406C8FA8F5F03EFC7BB9">
    <w:name w:val="F70667EA4087406C8FA8F5F03EFC7BB9"/>
    <w:rsid w:val="00497CA7"/>
    <w:pPr>
      <w:spacing w:line="259" w:lineRule="auto"/>
    </w:pPr>
    <w:rPr>
      <w:kern w:val="0"/>
      <w:sz w:val="22"/>
      <w:szCs w:val="22"/>
      <w:lang w:val="en-CA" w:eastAsia="en-CA"/>
      <w14:ligatures w14:val="none"/>
    </w:rPr>
  </w:style>
  <w:style w:type="paragraph" w:customStyle="1" w:styleId="2C8F788A6628424A8EBBF1D6B9D65E43">
    <w:name w:val="2C8F788A6628424A8EBBF1D6B9D65E43"/>
    <w:rsid w:val="00497CA7"/>
    <w:pPr>
      <w:spacing w:line="259" w:lineRule="auto"/>
    </w:pPr>
    <w:rPr>
      <w:kern w:val="0"/>
      <w:sz w:val="22"/>
      <w:szCs w:val="22"/>
      <w:lang w:val="en-CA" w:eastAsia="en-CA"/>
      <w14:ligatures w14:val="none"/>
    </w:rPr>
  </w:style>
  <w:style w:type="paragraph" w:customStyle="1" w:styleId="6E528533112E47A6BC5F5BD5D3389450">
    <w:name w:val="6E528533112E47A6BC5F5BD5D3389450"/>
    <w:rsid w:val="00497CA7"/>
    <w:pPr>
      <w:spacing w:line="259" w:lineRule="auto"/>
    </w:pPr>
    <w:rPr>
      <w:kern w:val="0"/>
      <w:sz w:val="22"/>
      <w:szCs w:val="22"/>
      <w:lang w:val="en-CA" w:eastAsia="en-CA"/>
      <w14:ligatures w14:val="none"/>
    </w:rPr>
  </w:style>
  <w:style w:type="paragraph" w:customStyle="1" w:styleId="3511E629167E4F37BA01E58E0545CC3A">
    <w:name w:val="3511E629167E4F37BA01E58E0545CC3A"/>
    <w:rsid w:val="00497CA7"/>
    <w:pPr>
      <w:spacing w:line="259" w:lineRule="auto"/>
    </w:pPr>
    <w:rPr>
      <w:kern w:val="0"/>
      <w:sz w:val="22"/>
      <w:szCs w:val="22"/>
      <w:lang w:val="en-CA" w:eastAsia="en-CA"/>
      <w14:ligatures w14:val="none"/>
    </w:rPr>
  </w:style>
  <w:style w:type="paragraph" w:customStyle="1" w:styleId="A2E9ABAEA61C4BB5BA978311B8E029A3">
    <w:name w:val="A2E9ABAEA61C4BB5BA978311B8E029A3"/>
    <w:rsid w:val="00497CA7"/>
    <w:pPr>
      <w:spacing w:line="259" w:lineRule="auto"/>
    </w:pPr>
    <w:rPr>
      <w:kern w:val="0"/>
      <w:sz w:val="22"/>
      <w:szCs w:val="22"/>
      <w:lang w:val="en-CA" w:eastAsia="en-CA"/>
      <w14:ligatures w14:val="none"/>
    </w:rPr>
  </w:style>
  <w:style w:type="paragraph" w:customStyle="1" w:styleId="79C98A5FCF1E48EE971E7C3BF834C6CE">
    <w:name w:val="79C98A5FCF1E48EE971E7C3BF834C6CE"/>
    <w:rsid w:val="00497CA7"/>
    <w:pPr>
      <w:spacing w:line="259" w:lineRule="auto"/>
    </w:pPr>
    <w:rPr>
      <w:kern w:val="0"/>
      <w:sz w:val="22"/>
      <w:szCs w:val="22"/>
      <w:lang w:val="en-CA" w:eastAsia="en-CA"/>
      <w14:ligatures w14:val="none"/>
    </w:rPr>
  </w:style>
  <w:style w:type="paragraph" w:customStyle="1" w:styleId="8D23BD04E8B94635906F00000837E6D5">
    <w:name w:val="8D23BD04E8B94635906F00000837E6D5"/>
    <w:rsid w:val="00497CA7"/>
    <w:pPr>
      <w:spacing w:line="259" w:lineRule="auto"/>
    </w:pPr>
    <w:rPr>
      <w:kern w:val="0"/>
      <w:sz w:val="22"/>
      <w:szCs w:val="22"/>
      <w:lang w:val="en-CA" w:eastAsia="en-CA"/>
      <w14:ligatures w14:val="none"/>
    </w:rPr>
  </w:style>
  <w:style w:type="paragraph" w:customStyle="1" w:styleId="A599E53FBF0E4DEC8D79408734170CE3">
    <w:name w:val="A599E53FBF0E4DEC8D79408734170CE3"/>
    <w:rsid w:val="00497CA7"/>
    <w:pPr>
      <w:spacing w:line="259" w:lineRule="auto"/>
    </w:pPr>
    <w:rPr>
      <w:kern w:val="0"/>
      <w:sz w:val="22"/>
      <w:szCs w:val="22"/>
      <w:lang w:val="en-CA" w:eastAsia="en-CA"/>
      <w14:ligatures w14:val="none"/>
    </w:rPr>
  </w:style>
  <w:style w:type="paragraph" w:customStyle="1" w:styleId="BA074768C4FD40CFB011FE4D90BB1A5C">
    <w:name w:val="BA074768C4FD40CFB011FE4D90BB1A5C"/>
    <w:rsid w:val="00497CA7"/>
    <w:pPr>
      <w:spacing w:line="259" w:lineRule="auto"/>
    </w:pPr>
    <w:rPr>
      <w:kern w:val="0"/>
      <w:sz w:val="22"/>
      <w:szCs w:val="22"/>
      <w:lang w:val="en-CA" w:eastAsia="en-CA"/>
      <w14:ligatures w14:val="none"/>
    </w:rPr>
  </w:style>
  <w:style w:type="paragraph" w:customStyle="1" w:styleId="18454596A39244A8A83F8BA7C3C3B521">
    <w:name w:val="18454596A39244A8A83F8BA7C3C3B521"/>
    <w:rsid w:val="00497CA7"/>
    <w:pPr>
      <w:spacing w:line="259" w:lineRule="auto"/>
    </w:pPr>
    <w:rPr>
      <w:kern w:val="0"/>
      <w:sz w:val="22"/>
      <w:szCs w:val="22"/>
      <w:lang w:val="en-CA" w:eastAsia="en-CA"/>
      <w14:ligatures w14:val="none"/>
    </w:rPr>
  </w:style>
  <w:style w:type="paragraph" w:customStyle="1" w:styleId="7139C2BDD07E433AAAC97533D0F27FD0">
    <w:name w:val="7139C2BDD07E433AAAC97533D0F27FD0"/>
    <w:rsid w:val="00497CA7"/>
    <w:pPr>
      <w:spacing w:line="259" w:lineRule="auto"/>
    </w:pPr>
    <w:rPr>
      <w:kern w:val="0"/>
      <w:sz w:val="22"/>
      <w:szCs w:val="22"/>
      <w:lang w:val="en-CA" w:eastAsia="en-CA"/>
      <w14:ligatures w14:val="none"/>
    </w:rPr>
  </w:style>
  <w:style w:type="paragraph" w:customStyle="1" w:styleId="D069423D5E054A958445CA55E1528B67">
    <w:name w:val="D069423D5E054A958445CA55E1528B67"/>
    <w:rsid w:val="00497CA7"/>
    <w:pPr>
      <w:spacing w:line="259" w:lineRule="auto"/>
    </w:pPr>
    <w:rPr>
      <w:kern w:val="0"/>
      <w:sz w:val="22"/>
      <w:szCs w:val="22"/>
      <w:lang w:val="en-CA" w:eastAsia="en-CA"/>
      <w14:ligatures w14:val="none"/>
    </w:rPr>
  </w:style>
  <w:style w:type="paragraph" w:customStyle="1" w:styleId="1697D49EA79F49D295D16AD77277C8FD">
    <w:name w:val="1697D49EA79F49D295D16AD77277C8FD"/>
    <w:rsid w:val="00497CA7"/>
    <w:pPr>
      <w:spacing w:line="259" w:lineRule="auto"/>
    </w:pPr>
    <w:rPr>
      <w:kern w:val="0"/>
      <w:sz w:val="22"/>
      <w:szCs w:val="22"/>
      <w:lang w:val="en-CA" w:eastAsia="en-CA"/>
      <w14:ligatures w14:val="none"/>
    </w:rPr>
  </w:style>
  <w:style w:type="paragraph" w:customStyle="1" w:styleId="A2249FF16DF44ED2B78CAFD2DAAA5F06">
    <w:name w:val="A2249FF16DF44ED2B78CAFD2DAAA5F06"/>
    <w:rsid w:val="00497CA7"/>
    <w:pPr>
      <w:spacing w:line="259" w:lineRule="auto"/>
    </w:pPr>
    <w:rPr>
      <w:kern w:val="0"/>
      <w:sz w:val="22"/>
      <w:szCs w:val="22"/>
      <w:lang w:val="en-CA" w:eastAsia="en-CA"/>
      <w14:ligatures w14:val="none"/>
    </w:rPr>
  </w:style>
  <w:style w:type="paragraph" w:customStyle="1" w:styleId="0D94453BE6FC4CEBB43F28EB68919535">
    <w:name w:val="0D94453BE6FC4CEBB43F28EB68919535"/>
    <w:rsid w:val="00497CA7"/>
    <w:pPr>
      <w:spacing w:line="259" w:lineRule="auto"/>
    </w:pPr>
    <w:rPr>
      <w:kern w:val="0"/>
      <w:sz w:val="22"/>
      <w:szCs w:val="22"/>
      <w:lang w:val="en-CA" w:eastAsia="en-CA"/>
      <w14:ligatures w14:val="none"/>
    </w:rPr>
  </w:style>
  <w:style w:type="paragraph" w:customStyle="1" w:styleId="055DA3EC66074018B5C220BD09DF805D">
    <w:name w:val="055DA3EC66074018B5C220BD09DF805D"/>
    <w:rsid w:val="00497CA7"/>
    <w:pPr>
      <w:spacing w:line="259" w:lineRule="auto"/>
    </w:pPr>
    <w:rPr>
      <w:kern w:val="0"/>
      <w:sz w:val="22"/>
      <w:szCs w:val="22"/>
      <w:lang w:val="en-CA" w:eastAsia="en-CA"/>
      <w14:ligatures w14:val="none"/>
    </w:rPr>
  </w:style>
  <w:style w:type="paragraph" w:customStyle="1" w:styleId="32815EB7BC8E46779AA44A54977FE608">
    <w:name w:val="32815EB7BC8E46779AA44A54977FE608"/>
    <w:rsid w:val="00497CA7"/>
    <w:pPr>
      <w:spacing w:line="259" w:lineRule="auto"/>
    </w:pPr>
    <w:rPr>
      <w:kern w:val="0"/>
      <w:sz w:val="22"/>
      <w:szCs w:val="22"/>
      <w:lang w:val="en-CA" w:eastAsia="en-CA"/>
      <w14:ligatures w14:val="none"/>
    </w:rPr>
  </w:style>
  <w:style w:type="paragraph" w:customStyle="1" w:styleId="FD65E581EFD44AA4B4342AB2B40ED556">
    <w:name w:val="FD65E581EFD44AA4B4342AB2B40ED556"/>
    <w:rsid w:val="00497CA7"/>
    <w:pPr>
      <w:spacing w:line="259" w:lineRule="auto"/>
    </w:pPr>
    <w:rPr>
      <w:kern w:val="0"/>
      <w:sz w:val="22"/>
      <w:szCs w:val="22"/>
      <w:lang w:val="en-CA" w:eastAsia="en-CA"/>
      <w14:ligatures w14:val="none"/>
    </w:rPr>
  </w:style>
  <w:style w:type="paragraph" w:customStyle="1" w:styleId="AE32C397608742CF9FD2CDB9DBF03392">
    <w:name w:val="AE32C397608742CF9FD2CDB9DBF03392"/>
    <w:rsid w:val="00497CA7"/>
    <w:pPr>
      <w:spacing w:line="259" w:lineRule="auto"/>
    </w:pPr>
    <w:rPr>
      <w:kern w:val="0"/>
      <w:sz w:val="22"/>
      <w:szCs w:val="22"/>
      <w:lang w:val="en-CA" w:eastAsia="en-CA"/>
      <w14:ligatures w14:val="none"/>
    </w:rPr>
  </w:style>
  <w:style w:type="paragraph" w:customStyle="1" w:styleId="4E4BAB4E3E304974A34076449A90718A">
    <w:name w:val="4E4BAB4E3E304974A34076449A90718A"/>
    <w:rsid w:val="00497CA7"/>
    <w:pPr>
      <w:spacing w:line="259" w:lineRule="auto"/>
    </w:pPr>
    <w:rPr>
      <w:kern w:val="0"/>
      <w:sz w:val="22"/>
      <w:szCs w:val="22"/>
      <w:lang w:val="en-CA" w:eastAsia="en-CA"/>
      <w14:ligatures w14:val="none"/>
    </w:rPr>
  </w:style>
  <w:style w:type="paragraph" w:customStyle="1" w:styleId="4416D38DCAB14BAE807E687269194038">
    <w:name w:val="4416D38DCAB14BAE807E687269194038"/>
    <w:rsid w:val="00497CA7"/>
    <w:pPr>
      <w:spacing w:line="259" w:lineRule="auto"/>
    </w:pPr>
    <w:rPr>
      <w:kern w:val="0"/>
      <w:sz w:val="22"/>
      <w:szCs w:val="22"/>
      <w:lang w:val="en-CA" w:eastAsia="en-CA"/>
      <w14:ligatures w14:val="none"/>
    </w:rPr>
  </w:style>
  <w:style w:type="paragraph" w:customStyle="1" w:styleId="B7DA4D3FB1DF4867ADC9053DDF27B0A0">
    <w:name w:val="B7DA4D3FB1DF4867ADC9053DDF27B0A0"/>
    <w:rsid w:val="00497CA7"/>
    <w:pPr>
      <w:spacing w:line="259" w:lineRule="auto"/>
    </w:pPr>
    <w:rPr>
      <w:kern w:val="0"/>
      <w:sz w:val="22"/>
      <w:szCs w:val="22"/>
      <w:lang w:val="en-CA" w:eastAsia="en-CA"/>
      <w14:ligatures w14:val="none"/>
    </w:rPr>
  </w:style>
  <w:style w:type="paragraph" w:customStyle="1" w:styleId="7039434E4BBE469AA404C885D9064088">
    <w:name w:val="7039434E4BBE469AA404C885D9064088"/>
    <w:rsid w:val="00497CA7"/>
    <w:pPr>
      <w:spacing w:line="259" w:lineRule="auto"/>
    </w:pPr>
    <w:rPr>
      <w:kern w:val="0"/>
      <w:sz w:val="22"/>
      <w:szCs w:val="22"/>
      <w:lang w:val="en-CA" w:eastAsia="en-CA"/>
      <w14:ligatures w14:val="none"/>
    </w:rPr>
  </w:style>
  <w:style w:type="paragraph" w:customStyle="1" w:styleId="93E4E7A29D9D4C5390C87B82CF94F81A">
    <w:name w:val="93E4E7A29D9D4C5390C87B82CF94F81A"/>
    <w:rsid w:val="00497CA7"/>
    <w:pPr>
      <w:spacing w:line="259" w:lineRule="auto"/>
    </w:pPr>
    <w:rPr>
      <w:kern w:val="0"/>
      <w:sz w:val="22"/>
      <w:szCs w:val="22"/>
      <w:lang w:val="en-CA" w:eastAsia="en-CA"/>
      <w14:ligatures w14:val="none"/>
    </w:rPr>
  </w:style>
  <w:style w:type="paragraph" w:customStyle="1" w:styleId="D4381018554A4EA88A02F190811416E8">
    <w:name w:val="D4381018554A4EA88A02F190811416E8"/>
    <w:rsid w:val="00497CA7"/>
    <w:pPr>
      <w:spacing w:line="259" w:lineRule="auto"/>
    </w:pPr>
    <w:rPr>
      <w:kern w:val="0"/>
      <w:sz w:val="22"/>
      <w:szCs w:val="22"/>
      <w:lang w:val="en-CA" w:eastAsia="en-CA"/>
      <w14:ligatures w14:val="none"/>
    </w:rPr>
  </w:style>
  <w:style w:type="paragraph" w:customStyle="1" w:styleId="A569EED9614F4B12BB87713ECF7F6588">
    <w:name w:val="A569EED9614F4B12BB87713ECF7F6588"/>
    <w:rsid w:val="00497CA7"/>
    <w:pPr>
      <w:spacing w:line="259" w:lineRule="auto"/>
    </w:pPr>
    <w:rPr>
      <w:kern w:val="0"/>
      <w:sz w:val="22"/>
      <w:szCs w:val="22"/>
      <w:lang w:val="en-CA" w:eastAsia="en-CA"/>
      <w14:ligatures w14:val="none"/>
    </w:rPr>
  </w:style>
  <w:style w:type="paragraph" w:customStyle="1" w:styleId="54FDDB90402F487AB8657AE5AB54D6EF">
    <w:name w:val="54FDDB90402F487AB8657AE5AB54D6EF"/>
    <w:rsid w:val="00497CA7"/>
    <w:pPr>
      <w:spacing w:line="259" w:lineRule="auto"/>
    </w:pPr>
    <w:rPr>
      <w:kern w:val="0"/>
      <w:sz w:val="22"/>
      <w:szCs w:val="22"/>
      <w:lang w:val="en-CA" w:eastAsia="en-CA"/>
      <w14:ligatures w14:val="none"/>
    </w:rPr>
  </w:style>
  <w:style w:type="paragraph" w:customStyle="1" w:styleId="2D695793A5C24CA7AB9D7AD38875F683">
    <w:name w:val="2D695793A5C24CA7AB9D7AD38875F683"/>
    <w:rsid w:val="00497CA7"/>
    <w:pPr>
      <w:spacing w:line="259" w:lineRule="auto"/>
    </w:pPr>
    <w:rPr>
      <w:kern w:val="0"/>
      <w:sz w:val="22"/>
      <w:szCs w:val="22"/>
      <w:lang w:val="en-CA" w:eastAsia="en-CA"/>
      <w14:ligatures w14:val="none"/>
    </w:rPr>
  </w:style>
  <w:style w:type="paragraph" w:customStyle="1" w:styleId="BB08875EEBEB4881AB254853C39DC26C">
    <w:name w:val="BB08875EEBEB4881AB254853C39DC26C"/>
    <w:rsid w:val="00497CA7"/>
    <w:pPr>
      <w:spacing w:line="259" w:lineRule="auto"/>
    </w:pPr>
    <w:rPr>
      <w:kern w:val="0"/>
      <w:sz w:val="22"/>
      <w:szCs w:val="22"/>
      <w:lang w:val="en-CA" w:eastAsia="en-CA"/>
      <w14:ligatures w14:val="none"/>
    </w:rPr>
  </w:style>
  <w:style w:type="paragraph" w:customStyle="1" w:styleId="51EA62D198FE47928E68801C0122B560">
    <w:name w:val="51EA62D198FE47928E68801C0122B560"/>
    <w:rsid w:val="00497CA7"/>
    <w:pPr>
      <w:spacing w:line="259" w:lineRule="auto"/>
    </w:pPr>
    <w:rPr>
      <w:kern w:val="0"/>
      <w:sz w:val="22"/>
      <w:szCs w:val="22"/>
      <w:lang w:val="en-CA" w:eastAsia="en-CA"/>
      <w14:ligatures w14:val="none"/>
    </w:rPr>
  </w:style>
  <w:style w:type="paragraph" w:customStyle="1" w:styleId="FECACF64E856459CB8EDE3119FCCC124">
    <w:name w:val="FECACF64E856459CB8EDE3119FCCC124"/>
    <w:rsid w:val="00497CA7"/>
    <w:pPr>
      <w:spacing w:line="259" w:lineRule="auto"/>
    </w:pPr>
    <w:rPr>
      <w:kern w:val="0"/>
      <w:sz w:val="22"/>
      <w:szCs w:val="22"/>
      <w:lang w:val="en-CA" w:eastAsia="en-CA"/>
      <w14:ligatures w14:val="none"/>
    </w:rPr>
  </w:style>
  <w:style w:type="paragraph" w:customStyle="1" w:styleId="A734B14134C74AF9AC752507EA324E4E">
    <w:name w:val="A734B14134C74AF9AC752507EA324E4E"/>
    <w:rsid w:val="00497CA7"/>
    <w:pPr>
      <w:spacing w:line="259" w:lineRule="auto"/>
    </w:pPr>
    <w:rPr>
      <w:kern w:val="0"/>
      <w:sz w:val="22"/>
      <w:szCs w:val="22"/>
      <w:lang w:val="en-CA" w:eastAsia="en-CA"/>
      <w14:ligatures w14:val="none"/>
    </w:rPr>
  </w:style>
  <w:style w:type="paragraph" w:customStyle="1" w:styleId="E85534A17E3D4D419BE6F00D456AC563">
    <w:name w:val="E85534A17E3D4D419BE6F00D456AC563"/>
    <w:rsid w:val="00497CA7"/>
    <w:pPr>
      <w:spacing w:line="259" w:lineRule="auto"/>
    </w:pPr>
    <w:rPr>
      <w:kern w:val="0"/>
      <w:sz w:val="22"/>
      <w:szCs w:val="22"/>
      <w:lang w:val="en-CA" w:eastAsia="en-CA"/>
      <w14:ligatures w14:val="none"/>
    </w:rPr>
  </w:style>
  <w:style w:type="paragraph" w:customStyle="1" w:styleId="8445A3F9FC334C4A963E98494388ED6D">
    <w:name w:val="8445A3F9FC334C4A963E98494388ED6D"/>
    <w:rsid w:val="00497CA7"/>
    <w:pPr>
      <w:spacing w:line="259" w:lineRule="auto"/>
    </w:pPr>
    <w:rPr>
      <w:kern w:val="0"/>
      <w:sz w:val="22"/>
      <w:szCs w:val="22"/>
      <w:lang w:val="en-CA" w:eastAsia="en-CA"/>
      <w14:ligatures w14:val="none"/>
    </w:rPr>
  </w:style>
  <w:style w:type="paragraph" w:customStyle="1" w:styleId="43C48871A31A4B378463BB5CD54D9D61">
    <w:name w:val="43C48871A31A4B378463BB5CD54D9D61"/>
    <w:rsid w:val="00497CA7"/>
    <w:pPr>
      <w:spacing w:line="259" w:lineRule="auto"/>
    </w:pPr>
    <w:rPr>
      <w:kern w:val="0"/>
      <w:sz w:val="22"/>
      <w:szCs w:val="22"/>
      <w:lang w:val="en-CA" w:eastAsia="en-CA"/>
      <w14:ligatures w14:val="none"/>
    </w:rPr>
  </w:style>
  <w:style w:type="paragraph" w:customStyle="1" w:styleId="D2B10C2151DF468DA70549557892A9DD">
    <w:name w:val="D2B10C2151DF468DA70549557892A9DD"/>
    <w:rsid w:val="00497CA7"/>
    <w:pPr>
      <w:spacing w:line="259" w:lineRule="auto"/>
    </w:pPr>
    <w:rPr>
      <w:kern w:val="0"/>
      <w:sz w:val="22"/>
      <w:szCs w:val="22"/>
      <w:lang w:val="en-CA" w:eastAsia="en-CA"/>
      <w14:ligatures w14:val="none"/>
    </w:rPr>
  </w:style>
  <w:style w:type="paragraph" w:customStyle="1" w:styleId="27390279FD6843E5B127EE5BC83A9446">
    <w:name w:val="27390279FD6843E5B127EE5BC83A9446"/>
    <w:rsid w:val="00497CA7"/>
    <w:pPr>
      <w:spacing w:line="259" w:lineRule="auto"/>
    </w:pPr>
    <w:rPr>
      <w:kern w:val="0"/>
      <w:sz w:val="22"/>
      <w:szCs w:val="22"/>
      <w:lang w:val="en-CA" w:eastAsia="en-CA"/>
      <w14:ligatures w14:val="none"/>
    </w:rPr>
  </w:style>
  <w:style w:type="paragraph" w:customStyle="1" w:styleId="1708975CFE114F7585D550CFFB7ED312">
    <w:name w:val="1708975CFE114F7585D550CFFB7ED312"/>
    <w:rsid w:val="00497CA7"/>
    <w:pPr>
      <w:spacing w:line="259" w:lineRule="auto"/>
    </w:pPr>
    <w:rPr>
      <w:kern w:val="0"/>
      <w:sz w:val="22"/>
      <w:szCs w:val="22"/>
      <w:lang w:val="en-CA" w:eastAsia="en-CA"/>
      <w14:ligatures w14:val="none"/>
    </w:rPr>
  </w:style>
  <w:style w:type="paragraph" w:customStyle="1" w:styleId="1C325377270C4FB880A9C184EDC9DD24">
    <w:name w:val="1C325377270C4FB880A9C184EDC9DD24"/>
    <w:rsid w:val="00497CA7"/>
    <w:pPr>
      <w:spacing w:line="259" w:lineRule="auto"/>
    </w:pPr>
    <w:rPr>
      <w:kern w:val="0"/>
      <w:sz w:val="22"/>
      <w:szCs w:val="22"/>
      <w:lang w:val="en-CA" w:eastAsia="en-CA"/>
      <w14:ligatures w14:val="none"/>
    </w:rPr>
  </w:style>
  <w:style w:type="paragraph" w:customStyle="1" w:styleId="33F069C271854C958282A99576DE3D62">
    <w:name w:val="33F069C271854C958282A99576DE3D62"/>
    <w:rsid w:val="00497CA7"/>
    <w:pPr>
      <w:spacing w:line="259" w:lineRule="auto"/>
    </w:pPr>
    <w:rPr>
      <w:kern w:val="0"/>
      <w:sz w:val="22"/>
      <w:szCs w:val="22"/>
      <w:lang w:val="en-CA" w:eastAsia="en-CA"/>
      <w14:ligatures w14:val="none"/>
    </w:rPr>
  </w:style>
  <w:style w:type="paragraph" w:customStyle="1" w:styleId="CBC85F00146A4A00B88A21F8B1A62216">
    <w:name w:val="CBC85F00146A4A00B88A21F8B1A62216"/>
    <w:rsid w:val="00497CA7"/>
    <w:pPr>
      <w:spacing w:line="259" w:lineRule="auto"/>
    </w:pPr>
    <w:rPr>
      <w:kern w:val="0"/>
      <w:sz w:val="22"/>
      <w:szCs w:val="22"/>
      <w:lang w:val="en-CA" w:eastAsia="en-CA"/>
      <w14:ligatures w14:val="none"/>
    </w:rPr>
  </w:style>
  <w:style w:type="paragraph" w:customStyle="1" w:styleId="A0616E3F576841C9A6778292CDE7827F">
    <w:name w:val="A0616E3F576841C9A6778292CDE7827F"/>
    <w:rsid w:val="00497CA7"/>
    <w:pPr>
      <w:spacing w:line="259" w:lineRule="auto"/>
    </w:pPr>
    <w:rPr>
      <w:kern w:val="0"/>
      <w:sz w:val="22"/>
      <w:szCs w:val="22"/>
      <w:lang w:val="en-CA" w:eastAsia="en-CA"/>
      <w14:ligatures w14:val="none"/>
    </w:rPr>
  </w:style>
  <w:style w:type="paragraph" w:customStyle="1" w:styleId="C8C2C4746E7341E8A0BD2C002749C899">
    <w:name w:val="C8C2C4746E7341E8A0BD2C002749C899"/>
    <w:rsid w:val="00497CA7"/>
    <w:pPr>
      <w:spacing w:line="259" w:lineRule="auto"/>
    </w:pPr>
    <w:rPr>
      <w:kern w:val="0"/>
      <w:sz w:val="22"/>
      <w:szCs w:val="22"/>
      <w:lang w:val="en-CA" w:eastAsia="en-CA"/>
      <w14:ligatures w14:val="none"/>
    </w:rPr>
  </w:style>
  <w:style w:type="paragraph" w:customStyle="1" w:styleId="A51B0079B4E54B299A88D7975B3B6256">
    <w:name w:val="A51B0079B4E54B299A88D7975B3B6256"/>
    <w:rsid w:val="00497CA7"/>
    <w:pPr>
      <w:spacing w:line="259" w:lineRule="auto"/>
    </w:pPr>
    <w:rPr>
      <w:kern w:val="0"/>
      <w:sz w:val="22"/>
      <w:szCs w:val="22"/>
      <w:lang w:val="en-CA" w:eastAsia="en-CA"/>
      <w14:ligatures w14:val="none"/>
    </w:rPr>
  </w:style>
  <w:style w:type="paragraph" w:customStyle="1" w:styleId="65E51F2AA1AD4787A3F2DFD1A1188D3E">
    <w:name w:val="65E51F2AA1AD4787A3F2DFD1A1188D3E"/>
    <w:rsid w:val="00497CA7"/>
    <w:pPr>
      <w:spacing w:line="259" w:lineRule="auto"/>
    </w:pPr>
    <w:rPr>
      <w:kern w:val="0"/>
      <w:sz w:val="22"/>
      <w:szCs w:val="22"/>
      <w:lang w:val="en-CA" w:eastAsia="en-CA"/>
      <w14:ligatures w14:val="none"/>
    </w:rPr>
  </w:style>
  <w:style w:type="paragraph" w:customStyle="1" w:styleId="307F5E60A3234A9785991926EE34EC7A">
    <w:name w:val="307F5E60A3234A9785991926EE34EC7A"/>
    <w:rsid w:val="00497CA7"/>
    <w:pPr>
      <w:spacing w:line="259" w:lineRule="auto"/>
    </w:pPr>
    <w:rPr>
      <w:kern w:val="0"/>
      <w:sz w:val="22"/>
      <w:szCs w:val="22"/>
      <w:lang w:val="en-CA" w:eastAsia="en-CA"/>
      <w14:ligatures w14:val="none"/>
    </w:rPr>
  </w:style>
  <w:style w:type="paragraph" w:customStyle="1" w:styleId="4E1D2AA1A08C4C4C8AA204FD5440ABB6">
    <w:name w:val="4E1D2AA1A08C4C4C8AA204FD5440ABB6"/>
    <w:rsid w:val="00497CA7"/>
    <w:pPr>
      <w:spacing w:line="259" w:lineRule="auto"/>
    </w:pPr>
    <w:rPr>
      <w:kern w:val="0"/>
      <w:sz w:val="22"/>
      <w:szCs w:val="22"/>
      <w:lang w:val="en-CA" w:eastAsia="en-CA"/>
      <w14:ligatures w14:val="none"/>
    </w:rPr>
  </w:style>
  <w:style w:type="paragraph" w:customStyle="1" w:styleId="0E71A76267B140238F4EE2DC19ED8C5A">
    <w:name w:val="0E71A76267B140238F4EE2DC19ED8C5A"/>
    <w:rsid w:val="00497CA7"/>
    <w:pPr>
      <w:spacing w:line="259" w:lineRule="auto"/>
    </w:pPr>
    <w:rPr>
      <w:kern w:val="0"/>
      <w:sz w:val="22"/>
      <w:szCs w:val="22"/>
      <w:lang w:val="en-CA" w:eastAsia="en-CA"/>
      <w14:ligatures w14:val="none"/>
    </w:rPr>
  </w:style>
  <w:style w:type="paragraph" w:customStyle="1" w:styleId="8929F7000CE5409BB3CCA6566C03238F">
    <w:name w:val="8929F7000CE5409BB3CCA6566C03238F"/>
    <w:rsid w:val="00497CA7"/>
    <w:pPr>
      <w:spacing w:line="259" w:lineRule="auto"/>
    </w:pPr>
    <w:rPr>
      <w:kern w:val="0"/>
      <w:sz w:val="22"/>
      <w:szCs w:val="22"/>
      <w:lang w:val="en-CA" w:eastAsia="en-CA"/>
      <w14:ligatures w14:val="none"/>
    </w:rPr>
  </w:style>
  <w:style w:type="paragraph" w:customStyle="1" w:styleId="646813FF057A458387BFAA978DE5707C">
    <w:name w:val="646813FF057A458387BFAA978DE5707C"/>
    <w:rsid w:val="00497CA7"/>
    <w:pPr>
      <w:spacing w:line="259" w:lineRule="auto"/>
    </w:pPr>
    <w:rPr>
      <w:kern w:val="0"/>
      <w:sz w:val="22"/>
      <w:szCs w:val="22"/>
      <w:lang w:val="en-CA" w:eastAsia="en-CA"/>
      <w14:ligatures w14:val="none"/>
    </w:rPr>
  </w:style>
  <w:style w:type="paragraph" w:customStyle="1" w:styleId="FD8183CA2C15416BAE717EF1FB88570A">
    <w:name w:val="FD8183CA2C15416BAE717EF1FB88570A"/>
    <w:rsid w:val="00497CA7"/>
    <w:pPr>
      <w:spacing w:line="259" w:lineRule="auto"/>
    </w:pPr>
    <w:rPr>
      <w:kern w:val="0"/>
      <w:sz w:val="22"/>
      <w:szCs w:val="22"/>
      <w:lang w:val="en-CA" w:eastAsia="en-CA"/>
      <w14:ligatures w14:val="none"/>
    </w:rPr>
  </w:style>
  <w:style w:type="paragraph" w:customStyle="1" w:styleId="8454608A18604354913AA0689582844E">
    <w:name w:val="8454608A18604354913AA0689582844E"/>
    <w:rsid w:val="00497CA7"/>
    <w:pPr>
      <w:spacing w:line="259" w:lineRule="auto"/>
    </w:pPr>
    <w:rPr>
      <w:kern w:val="0"/>
      <w:sz w:val="22"/>
      <w:szCs w:val="22"/>
      <w:lang w:val="en-CA" w:eastAsia="en-CA"/>
      <w14:ligatures w14:val="none"/>
    </w:rPr>
  </w:style>
  <w:style w:type="paragraph" w:customStyle="1" w:styleId="91CA16ADEF9F4D3DA258CDD9CBBC45B2">
    <w:name w:val="91CA16ADEF9F4D3DA258CDD9CBBC45B2"/>
    <w:rsid w:val="00497CA7"/>
    <w:pPr>
      <w:spacing w:line="259" w:lineRule="auto"/>
    </w:pPr>
    <w:rPr>
      <w:kern w:val="0"/>
      <w:sz w:val="22"/>
      <w:szCs w:val="22"/>
      <w:lang w:val="en-CA" w:eastAsia="en-CA"/>
      <w14:ligatures w14:val="none"/>
    </w:rPr>
  </w:style>
  <w:style w:type="paragraph" w:customStyle="1" w:styleId="8BF9B23A86734759B85EC5323A48185B">
    <w:name w:val="8BF9B23A86734759B85EC5323A48185B"/>
    <w:rsid w:val="00497CA7"/>
    <w:pPr>
      <w:spacing w:line="259" w:lineRule="auto"/>
    </w:pPr>
    <w:rPr>
      <w:kern w:val="0"/>
      <w:sz w:val="22"/>
      <w:szCs w:val="22"/>
      <w:lang w:val="en-CA" w:eastAsia="en-CA"/>
      <w14:ligatures w14:val="none"/>
    </w:rPr>
  </w:style>
  <w:style w:type="paragraph" w:customStyle="1" w:styleId="2FD4514A20514C5F86763A2F62D87EA5">
    <w:name w:val="2FD4514A20514C5F86763A2F62D87EA5"/>
    <w:rsid w:val="00497CA7"/>
    <w:pPr>
      <w:spacing w:line="259" w:lineRule="auto"/>
    </w:pPr>
    <w:rPr>
      <w:kern w:val="0"/>
      <w:sz w:val="22"/>
      <w:szCs w:val="22"/>
      <w:lang w:val="en-CA" w:eastAsia="en-CA"/>
      <w14:ligatures w14:val="none"/>
    </w:rPr>
  </w:style>
  <w:style w:type="paragraph" w:customStyle="1" w:styleId="0CA2F00702B640D697408F0D1FFFB731">
    <w:name w:val="0CA2F00702B640D697408F0D1FFFB731"/>
    <w:rsid w:val="00497CA7"/>
    <w:pPr>
      <w:spacing w:line="259" w:lineRule="auto"/>
    </w:pPr>
    <w:rPr>
      <w:kern w:val="0"/>
      <w:sz w:val="22"/>
      <w:szCs w:val="22"/>
      <w:lang w:val="en-CA" w:eastAsia="en-CA"/>
      <w14:ligatures w14:val="none"/>
    </w:rPr>
  </w:style>
  <w:style w:type="paragraph" w:customStyle="1" w:styleId="001F8A595E754A27A5B3A6C0DAD9160B">
    <w:name w:val="001F8A595E754A27A5B3A6C0DAD9160B"/>
    <w:rsid w:val="00497CA7"/>
    <w:pPr>
      <w:spacing w:line="259" w:lineRule="auto"/>
    </w:pPr>
    <w:rPr>
      <w:kern w:val="0"/>
      <w:sz w:val="22"/>
      <w:szCs w:val="22"/>
      <w:lang w:val="en-CA" w:eastAsia="en-CA"/>
      <w14:ligatures w14:val="none"/>
    </w:rPr>
  </w:style>
  <w:style w:type="paragraph" w:customStyle="1" w:styleId="0704331945434E82BB7899CE0493D057">
    <w:name w:val="0704331945434E82BB7899CE0493D057"/>
    <w:rsid w:val="00497CA7"/>
    <w:pPr>
      <w:spacing w:line="259" w:lineRule="auto"/>
    </w:pPr>
    <w:rPr>
      <w:kern w:val="0"/>
      <w:sz w:val="22"/>
      <w:szCs w:val="22"/>
      <w:lang w:val="en-CA" w:eastAsia="en-CA"/>
      <w14:ligatures w14:val="none"/>
    </w:rPr>
  </w:style>
  <w:style w:type="paragraph" w:customStyle="1" w:styleId="7DFE767734F841FA80B657DD91393418">
    <w:name w:val="7DFE767734F841FA80B657DD91393418"/>
    <w:rsid w:val="00497CA7"/>
    <w:pPr>
      <w:spacing w:line="259" w:lineRule="auto"/>
    </w:pPr>
    <w:rPr>
      <w:kern w:val="0"/>
      <w:sz w:val="22"/>
      <w:szCs w:val="22"/>
      <w:lang w:val="en-CA" w:eastAsia="en-CA"/>
      <w14:ligatures w14:val="none"/>
    </w:rPr>
  </w:style>
  <w:style w:type="paragraph" w:customStyle="1" w:styleId="D5469CCDE1AD4B6983869F60D3F07E3C">
    <w:name w:val="D5469CCDE1AD4B6983869F60D3F07E3C"/>
    <w:rsid w:val="00497CA7"/>
    <w:pPr>
      <w:spacing w:line="259" w:lineRule="auto"/>
    </w:pPr>
    <w:rPr>
      <w:kern w:val="0"/>
      <w:sz w:val="22"/>
      <w:szCs w:val="22"/>
      <w:lang w:val="en-CA" w:eastAsia="en-CA"/>
      <w14:ligatures w14:val="none"/>
    </w:rPr>
  </w:style>
  <w:style w:type="paragraph" w:customStyle="1" w:styleId="3310515A58A047B0B020E8F8E7333C1C">
    <w:name w:val="3310515A58A047B0B020E8F8E7333C1C"/>
    <w:rsid w:val="00497CA7"/>
    <w:pPr>
      <w:spacing w:line="259" w:lineRule="auto"/>
    </w:pPr>
    <w:rPr>
      <w:kern w:val="0"/>
      <w:sz w:val="22"/>
      <w:szCs w:val="22"/>
      <w:lang w:val="en-CA" w:eastAsia="en-CA"/>
      <w14:ligatures w14:val="none"/>
    </w:rPr>
  </w:style>
  <w:style w:type="paragraph" w:customStyle="1" w:styleId="0AF92C9FF37E4979AFCC803954768B3F">
    <w:name w:val="0AF92C9FF37E4979AFCC803954768B3F"/>
    <w:rsid w:val="00497CA7"/>
    <w:pPr>
      <w:spacing w:line="259" w:lineRule="auto"/>
    </w:pPr>
    <w:rPr>
      <w:kern w:val="0"/>
      <w:sz w:val="22"/>
      <w:szCs w:val="22"/>
      <w:lang w:val="en-CA" w:eastAsia="en-CA"/>
      <w14:ligatures w14:val="none"/>
    </w:rPr>
  </w:style>
  <w:style w:type="paragraph" w:customStyle="1" w:styleId="61C944BA3F494660888D6F78630A01E9">
    <w:name w:val="61C944BA3F494660888D6F78630A01E9"/>
    <w:rsid w:val="00497CA7"/>
    <w:pPr>
      <w:spacing w:line="259" w:lineRule="auto"/>
    </w:pPr>
    <w:rPr>
      <w:kern w:val="0"/>
      <w:sz w:val="22"/>
      <w:szCs w:val="22"/>
      <w:lang w:val="en-CA" w:eastAsia="en-CA"/>
      <w14:ligatures w14:val="none"/>
    </w:rPr>
  </w:style>
  <w:style w:type="paragraph" w:customStyle="1" w:styleId="66FBC317F94E48039A6580D0747C0CD8">
    <w:name w:val="66FBC317F94E48039A6580D0747C0CD8"/>
    <w:rsid w:val="00497CA7"/>
    <w:pPr>
      <w:spacing w:line="259" w:lineRule="auto"/>
    </w:pPr>
    <w:rPr>
      <w:kern w:val="0"/>
      <w:sz w:val="22"/>
      <w:szCs w:val="22"/>
      <w:lang w:val="en-CA" w:eastAsia="en-CA"/>
      <w14:ligatures w14:val="none"/>
    </w:rPr>
  </w:style>
  <w:style w:type="paragraph" w:customStyle="1" w:styleId="CB305A334C7049A1BE1D084EF969A650">
    <w:name w:val="CB305A334C7049A1BE1D084EF969A650"/>
    <w:rsid w:val="00497CA7"/>
    <w:pPr>
      <w:spacing w:line="259" w:lineRule="auto"/>
    </w:pPr>
    <w:rPr>
      <w:kern w:val="0"/>
      <w:sz w:val="22"/>
      <w:szCs w:val="22"/>
      <w:lang w:val="en-CA" w:eastAsia="en-CA"/>
      <w14:ligatures w14:val="none"/>
    </w:rPr>
  </w:style>
  <w:style w:type="paragraph" w:customStyle="1" w:styleId="C90FE96BCEC44CC1A6E331F31DDFAB44">
    <w:name w:val="C90FE96BCEC44CC1A6E331F31DDFAB44"/>
    <w:rsid w:val="00497CA7"/>
    <w:pPr>
      <w:spacing w:line="259" w:lineRule="auto"/>
    </w:pPr>
    <w:rPr>
      <w:kern w:val="0"/>
      <w:sz w:val="22"/>
      <w:szCs w:val="22"/>
      <w:lang w:val="en-CA" w:eastAsia="en-CA"/>
      <w14:ligatures w14:val="none"/>
    </w:rPr>
  </w:style>
  <w:style w:type="paragraph" w:customStyle="1" w:styleId="7784216467764BB6AE94625162B77E32">
    <w:name w:val="7784216467764BB6AE94625162B77E32"/>
    <w:rsid w:val="00497CA7"/>
    <w:pPr>
      <w:spacing w:line="259" w:lineRule="auto"/>
    </w:pPr>
    <w:rPr>
      <w:kern w:val="0"/>
      <w:sz w:val="22"/>
      <w:szCs w:val="22"/>
      <w:lang w:val="en-CA" w:eastAsia="en-CA"/>
      <w14:ligatures w14:val="none"/>
    </w:rPr>
  </w:style>
  <w:style w:type="paragraph" w:customStyle="1" w:styleId="9E0AED1C1A484235BDC73CF4EC11371C">
    <w:name w:val="9E0AED1C1A484235BDC73CF4EC11371C"/>
    <w:rsid w:val="00497CA7"/>
    <w:pPr>
      <w:spacing w:line="259" w:lineRule="auto"/>
    </w:pPr>
    <w:rPr>
      <w:kern w:val="0"/>
      <w:sz w:val="22"/>
      <w:szCs w:val="22"/>
      <w:lang w:val="en-CA" w:eastAsia="en-CA"/>
      <w14:ligatures w14:val="none"/>
    </w:rPr>
  </w:style>
  <w:style w:type="paragraph" w:customStyle="1" w:styleId="5EED2795CA84431885187C73F7C22CFC">
    <w:name w:val="5EED2795CA84431885187C73F7C22CFC"/>
    <w:rsid w:val="00497CA7"/>
    <w:pPr>
      <w:spacing w:line="259" w:lineRule="auto"/>
    </w:pPr>
    <w:rPr>
      <w:kern w:val="0"/>
      <w:sz w:val="22"/>
      <w:szCs w:val="22"/>
      <w:lang w:val="en-CA" w:eastAsia="en-CA"/>
      <w14:ligatures w14:val="none"/>
    </w:rPr>
  </w:style>
  <w:style w:type="paragraph" w:customStyle="1" w:styleId="7679B5A41FD84EA0AA39DCA940DCC2E8">
    <w:name w:val="7679B5A41FD84EA0AA39DCA940DCC2E8"/>
    <w:rsid w:val="00497CA7"/>
    <w:pPr>
      <w:spacing w:line="259" w:lineRule="auto"/>
    </w:pPr>
    <w:rPr>
      <w:kern w:val="0"/>
      <w:sz w:val="22"/>
      <w:szCs w:val="22"/>
      <w:lang w:val="en-CA" w:eastAsia="en-CA"/>
      <w14:ligatures w14:val="none"/>
    </w:rPr>
  </w:style>
  <w:style w:type="paragraph" w:customStyle="1" w:styleId="34498D6BD07641E995CC9F5D73142109">
    <w:name w:val="34498D6BD07641E995CC9F5D73142109"/>
    <w:rsid w:val="00497CA7"/>
    <w:pPr>
      <w:spacing w:line="259" w:lineRule="auto"/>
    </w:pPr>
    <w:rPr>
      <w:kern w:val="0"/>
      <w:sz w:val="22"/>
      <w:szCs w:val="22"/>
      <w:lang w:val="en-CA" w:eastAsia="en-CA"/>
      <w14:ligatures w14:val="none"/>
    </w:rPr>
  </w:style>
  <w:style w:type="paragraph" w:customStyle="1" w:styleId="447A5D1DBCA542D5850C1EB47D6400BE">
    <w:name w:val="447A5D1DBCA542D5850C1EB47D6400BE"/>
    <w:rsid w:val="00497CA7"/>
    <w:pPr>
      <w:spacing w:line="259" w:lineRule="auto"/>
    </w:pPr>
    <w:rPr>
      <w:kern w:val="0"/>
      <w:sz w:val="22"/>
      <w:szCs w:val="22"/>
      <w:lang w:val="en-CA" w:eastAsia="en-CA"/>
      <w14:ligatures w14:val="none"/>
    </w:rPr>
  </w:style>
  <w:style w:type="paragraph" w:customStyle="1" w:styleId="D0E507CF76DC43C3A47C6B53E55C904F">
    <w:name w:val="D0E507CF76DC43C3A47C6B53E55C904F"/>
    <w:rsid w:val="00497CA7"/>
    <w:pPr>
      <w:spacing w:line="259" w:lineRule="auto"/>
    </w:pPr>
    <w:rPr>
      <w:kern w:val="0"/>
      <w:sz w:val="22"/>
      <w:szCs w:val="22"/>
      <w:lang w:val="en-CA" w:eastAsia="en-CA"/>
      <w14:ligatures w14:val="none"/>
    </w:rPr>
  </w:style>
  <w:style w:type="paragraph" w:customStyle="1" w:styleId="D584F24995FC42B08AEC41A4FED8FC09">
    <w:name w:val="D584F24995FC42B08AEC41A4FED8FC09"/>
    <w:rsid w:val="00497CA7"/>
    <w:pPr>
      <w:spacing w:line="259" w:lineRule="auto"/>
    </w:pPr>
    <w:rPr>
      <w:kern w:val="0"/>
      <w:sz w:val="22"/>
      <w:szCs w:val="22"/>
      <w:lang w:val="en-CA" w:eastAsia="en-CA"/>
      <w14:ligatures w14:val="none"/>
    </w:rPr>
  </w:style>
  <w:style w:type="paragraph" w:customStyle="1" w:styleId="628481E7905E4A6F98278EB7012D61B2">
    <w:name w:val="628481E7905E4A6F98278EB7012D61B2"/>
    <w:rsid w:val="00497CA7"/>
    <w:pPr>
      <w:spacing w:line="259" w:lineRule="auto"/>
    </w:pPr>
    <w:rPr>
      <w:kern w:val="0"/>
      <w:sz w:val="22"/>
      <w:szCs w:val="22"/>
      <w:lang w:val="en-CA" w:eastAsia="en-CA"/>
      <w14:ligatures w14:val="none"/>
    </w:rPr>
  </w:style>
  <w:style w:type="paragraph" w:customStyle="1" w:styleId="3A114B5E8C274518BC788628D86CADF9">
    <w:name w:val="3A114B5E8C274518BC788628D86CADF9"/>
    <w:rsid w:val="00497CA7"/>
    <w:pPr>
      <w:spacing w:line="259" w:lineRule="auto"/>
    </w:pPr>
    <w:rPr>
      <w:kern w:val="0"/>
      <w:sz w:val="22"/>
      <w:szCs w:val="22"/>
      <w:lang w:val="en-CA" w:eastAsia="en-CA"/>
      <w14:ligatures w14:val="none"/>
    </w:rPr>
  </w:style>
  <w:style w:type="paragraph" w:customStyle="1" w:styleId="B215F5E7309B452E88A061A114E81F95">
    <w:name w:val="B215F5E7309B452E88A061A114E81F95"/>
    <w:rsid w:val="00497CA7"/>
    <w:pPr>
      <w:spacing w:line="259" w:lineRule="auto"/>
    </w:pPr>
    <w:rPr>
      <w:kern w:val="0"/>
      <w:sz w:val="22"/>
      <w:szCs w:val="22"/>
      <w:lang w:val="en-CA" w:eastAsia="en-CA"/>
      <w14:ligatures w14:val="none"/>
    </w:rPr>
  </w:style>
  <w:style w:type="paragraph" w:customStyle="1" w:styleId="4C9BAA9024A743B38B34B25D03D22449">
    <w:name w:val="4C9BAA9024A743B38B34B25D03D22449"/>
    <w:rsid w:val="00497CA7"/>
    <w:pPr>
      <w:spacing w:line="259" w:lineRule="auto"/>
    </w:pPr>
    <w:rPr>
      <w:kern w:val="0"/>
      <w:sz w:val="22"/>
      <w:szCs w:val="22"/>
      <w:lang w:val="en-CA" w:eastAsia="en-CA"/>
      <w14:ligatures w14:val="none"/>
    </w:rPr>
  </w:style>
  <w:style w:type="paragraph" w:customStyle="1" w:styleId="2F3A955D4A8D4AC7A36F75607CDD2A61">
    <w:name w:val="2F3A955D4A8D4AC7A36F75607CDD2A61"/>
    <w:rsid w:val="00497CA7"/>
    <w:pPr>
      <w:spacing w:line="259" w:lineRule="auto"/>
    </w:pPr>
    <w:rPr>
      <w:kern w:val="0"/>
      <w:sz w:val="22"/>
      <w:szCs w:val="22"/>
      <w:lang w:val="en-CA" w:eastAsia="en-CA"/>
      <w14:ligatures w14:val="none"/>
    </w:rPr>
  </w:style>
  <w:style w:type="paragraph" w:customStyle="1" w:styleId="8CBD39BDFB024D24A99ED9AD4217AE15">
    <w:name w:val="8CBD39BDFB024D24A99ED9AD4217AE15"/>
    <w:rsid w:val="00497CA7"/>
    <w:pPr>
      <w:spacing w:line="259" w:lineRule="auto"/>
    </w:pPr>
    <w:rPr>
      <w:kern w:val="0"/>
      <w:sz w:val="22"/>
      <w:szCs w:val="22"/>
      <w:lang w:val="en-CA" w:eastAsia="en-CA"/>
      <w14:ligatures w14:val="none"/>
    </w:rPr>
  </w:style>
  <w:style w:type="paragraph" w:customStyle="1" w:styleId="10C42BBE2DC24927832EC6625D53C67D">
    <w:name w:val="10C42BBE2DC24927832EC6625D53C67D"/>
    <w:rsid w:val="00497CA7"/>
    <w:pPr>
      <w:spacing w:line="259" w:lineRule="auto"/>
    </w:pPr>
    <w:rPr>
      <w:kern w:val="0"/>
      <w:sz w:val="22"/>
      <w:szCs w:val="22"/>
      <w:lang w:val="en-CA" w:eastAsia="en-CA"/>
      <w14:ligatures w14:val="none"/>
    </w:rPr>
  </w:style>
  <w:style w:type="paragraph" w:customStyle="1" w:styleId="9157C75E5F9A48D9BCFF7B1ECD1FEE57">
    <w:name w:val="9157C75E5F9A48D9BCFF7B1ECD1FEE57"/>
    <w:rsid w:val="00497CA7"/>
    <w:pPr>
      <w:spacing w:line="259" w:lineRule="auto"/>
    </w:pPr>
    <w:rPr>
      <w:kern w:val="0"/>
      <w:sz w:val="22"/>
      <w:szCs w:val="22"/>
      <w:lang w:val="en-CA" w:eastAsia="en-CA"/>
      <w14:ligatures w14:val="none"/>
    </w:rPr>
  </w:style>
  <w:style w:type="paragraph" w:customStyle="1" w:styleId="7CAF4E8EBD4B4DE0880301798CD93D68">
    <w:name w:val="7CAF4E8EBD4B4DE0880301798CD93D68"/>
    <w:rsid w:val="00497CA7"/>
    <w:pPr>
      <w:spacing w:line="259" w:lineRule="auto"/>
    </w:pPr>
    <w:rPr>
      <w:kern w:val="0"/>
      <w:sz w:val="22"/>
      <w:szCs w:val="22"/>
      <w:lang w:val="en-CA" w:eastAsia="en-CA"/>
      <w14:ligatures w14:val="none"/>
    </w:rPr>
  </w:style>
  <w:style w:type="paragraph" w:customStyle="1" w:styleId="A6133051E31F4019BE06C717FABB8318">
    <w:name w:val="A6133051E31F4019BE06C717FABB8318"/>
    <w:rsid w:val="00497CA7"/>
    <w:pPr>
      <w:spacing w:line="259" w:lineRule="auto"/>
    </w:pPr>
    <w:rPr>
      <w:kern w:val="0"/>
      <w:sz w:val="22"/>
      <w:szCs w:val="22"/>
      <w:lang w:val="en-CA" w:eastAsia="en-CA"/>
      <w14:ligatures w14:val="none"/>
    </w:rPr>
  </w:style>
  <w:style w:type="paragraph" w:customStyle="1" w:styleId="D9A02D585EB540B293F88CD43B2F071D">
    <w:name w:val="D9A02D585EB540B293F88CD43B2F071D"/>
    <w:rsid w:val="00497CA7"/>
    <w:pPr>
      <w:spacing w:line="259" w:lineRule="auto"/>
    </w:pPr>
    <w:rPr>
      <w:kern w:val="0"/>
      <w:sz w:val="22"/>
      <w:szCs w:val="22"/>
      <w:lang w:val="en-CA" w:eastAsia="en-CA"/>
      <w14:ligatures w14:val="none"/>
    </w:rPr>
  </w:style>
  <w:style w:type="paragraph" w:customStyle="1" w:styleId="256093A8C76B4BABB9FB9AB54288D8D6">
    <w:name w:val="256093A8C76B4BABB9FB9AB54288D8D6"/>
    <w:rsid w:val="00497CA7"/>
    <w:pPr>
      <w:spacing w:line="259" w:lineRule="auto"/>
    </w:pPr>
    <w:rPr>
      <w:kern w:val="0"/>
      <w:sz w:val="22"/>
      <w:szCs w:val="22"/>
      <w:lang w:val="en-CA" w:eastAsia="en-CA"/>
      <w14:ligatures w14:val="none"/>
    </w:rPr>
  </w:style>
  <w:style w:type="paragraph" w:customStyle="1" w:styleId="7F32F772CAC24F2CA0D1303DD8AB8217">
    <w:name w:val="7F32F772CAC24F2CA0D1303DD8AB8217"/>
    <w:rsid w:val="00497CA7"/>
    <w:pPr>
      <w:spacing w:line="259" w:lineRule="auto"/>
    </w:pPr>
    <w:rPr>
      <w:kern w:val="0"/>
      <w:sz w:val="22"/>
      <w:szCs w:val="22"/>
      <w:lang w:val="en-CA" w:eastAsia="en-CA"/>
      <w14:ligatures w14:val="none"/>
    </w:rPr>
  </w:style>
  <w:style w:type="paragraph" w:customStyle="1" w:styleId="8F937E7CE55D48D98F3703785768FA32">
    <w:name w:val="8F937E7CE55D48D98F3703785768FA32"/>
    <w:rsid w:val="00497CA7"/>
    <w:pPr>
      <w:spacing w:line="259" w:lineRule="auto"/>
    </w:pPr>
    <w:rPr>
      <w:kern w:val="0"/>
      <w:sz w:val="22"/>
      <w:szCs w:val="22"/>
      <w:lang w:val="en-CA" w:eastAsia="en-CA"/>
      <w14:ligatures w14:val="none"/>
    </w:rPr>
  </w:style>
  <w:style w:type="paragraph" w:customStyle="1" w:styleId="12F8C77DDDE84349A8556D26AE2D848F">
    <w:name w:val="12F8C77DDDE84349A8556D26AE2D848F"/>
    <w:rsid w:val="00497CA7"/>
    <w:pPr>
      <w:spacing w:line="259" w:lineRule="auto"/>
    </w:pPr>
    <w:rPr>
      <w:kern w:val="0"/>
      <w:sz w:val="22"/>
      <w:szCs w:val="22"/>
      <w:lang w:val="en-CA" w:eastAsia="en-CA"/>
      <w14:ligatures w14:val="none"/>
    </w:rPr>
  </w:style>
  <w:style w:type="paragraph" w:customStyle="1" w:styleId="931099EC4B294CDA805B98ECB2990D20">
    <w:name w:val="931099EC4B294CDA805B98ECB2990D20"/>
    <w:rsid w:val="00497CA7"/>
    <w:pPr>
      <w:spacing w:line="259" w:lineRule="auto"/>
    </w:pPr>
    <w:rPr>
      <w:kern w:val="0"/>
      <w:sz w:val="22"/>
      <w:szCs w:val="22"/>
      <w:lang w:val="en-CA" w:eastAsia="en-CA"/>
      <w14:ligatures w14:val="none"/>
    </w:rPr>
  </w:style>
  <w:style w:type="paragraph" w:customStyle="1" w:styleId="A24B9172405448A98EFB24F9D8B80D7A">
    <w:name w:val="A24B9172405448A98EFB24F9D8B80D7A"/>
    <w:rsid w:val="00497CA7"/>
    <w:pPr>
      <w:spacing w:line="259" w:lineRule="auto"/>
    </w:pPr>
    <w:rPr>
      <w:kern w:val="0"/>
      <w:sz w:val="22"/>
      <w:szCs w:val="22"/>
      <w:lang w:val="en-CA" w:eastAsia="en-CA"/>
      <w14:ligatures w14:val="none"/>
    </w:rPr>
  </w:style>
  <w:style w:type="paragraph" w:customStyle="1" w:styleId="3F042F5381414F96849F1145A638ECF5">
    <w:name w:val="3F042F5381414F96849F1145A638ECF5"/>
    <w:rsid w:val="00497CA7"/>
    <w:pPr>
      <w:spacing w:line="259" w:lineRule="auto"/>
    </w:pPr>
    <w:rPr>
      <w:kern w:val="0"/>
      <w:sz w:val="22"/>
      <w:szCs w:val="22"/>
      <w:lang w:val="en-CA" w:eastAsia="en-CA"/>
      <w14:ligatures w14:val="none"/>
    </w:rPr>
  </w:style>
  <w:style w:type="paragraph" w:customStyle="1" w:styleId="D83C81443D154D85AFAF1109F4FF90C9">
    <w:name w:val="D83C81443D154D85AFAF1109F4FF90C9"/>
    <w:rsid w:val="00497CA7"/>
    <w:pPr>
      <w:spacing w:line="259" w:lineRule="auto"/>
    </w:pPr>
    <w:rPr>
      <w:kern w:val="0"/>
      <w:sz w:val="22"/>
      <w:szCs w:val="22"/>
      <w:lang w:val="en-CA" w:eastAsia="en-CA"/>
      <w14:ligatures w14:val="none"/>
    </w:rPr>
  </w:style>
  <w:style w:type="paragraph" w:customStyle="1" w:styleId="9377C1F03F1D4EC8AD19EC4C602560F6">
    <w:name w:val="9377C1F03F1D4EC8AD19EC4C602560F6"/>
    <w:rsid w:val="00497CA7"/>
    <w:pPr>
      <w:spacing w:line="259" w:lineRule="auto"/>
    </w:pPr>
    <w:rPr>
      <w:kern w:val="0"/>
      <w:sz w:val="22"/>
      <w:szCs w:val="22"/>
      <w:lang w:val="en-CA" w:eastAsia="en-CA"/>
      <w14:ligatures w14:val="none"/>
    </w:rPr>
  </w:style>
  <w:style w:type="paragraph" w:customStyle="1" w:styleId="A16C028F36F34BE0823E1B1B929397AD">
    <w:name w:val="A16C028F36F34BE0823E1B1B929397AD"/>
    <w:rsid w:val="00497CA7"/>
    <w:pPr>
      <w:spacing w:line="259" w:lineRule="auto"/>
    </w:pPr>
    <w:rPr>
      <w:kern w:val="0"/>
      <w:sz w:val="22"/>
      <w:szCs w:val="22"/>
      <w:lang w:val="en-CA" w:eastAsia="en-CA"/>
      <w14:ligatures w14:val="none"/>
    </w:rPr>
  </w:style>
  <w:style w:type="paragraph" w:customStyle="1" w:styleId="A72584798D404BC486C763B61697DBDD">
    <w:name w:val="A72584798D404BC486C763B61697DBDD"/>
    <w:rsid w:val="00497CA7"/>
    <w:pPr>
      <w:spacing w:line="259" w:lineRule="auto"/>
    </w:pPr>
    <w:rPr>
      <w:kern w:val="0"/>
      <w:sz w:val="22"/>
      <w:szCs w:val="22"/>
      <w:lang w:val="en-CA" w:eastAsia="en-CA"/>
      <w14:ligatures w14:val="none"/>
    </w:rPr>
  </w:style>
  <w:style w:type="paragraph" w:customStyle="1" w:styleId="CD7849B0C84E487480AD6032A6974849">
    <w:name w:val="CD7849B0C84E487480AD6032A6974849"/>
    <w:rsid w:val="00497CA7"/>
    <w:pPr>
      <w:spacing w:line="259" w:lineRule="auto"/>
    </w:pPr>
    <w:rPr>
      <w:kern w:val="0"/>
      <w:sz w:val="22"/>
      <w:szCs w:val="22"/>
      <w:lang w:val="en-CA" w:eastAsia="en-CA"/>
      <w14:ligatures w14:val="none"/>
    </w:rPr>
  </w:style>
  <w:style w:type="paragraph" w:customStyle="1" w:styleId="387CEA0DAA274F57AA7C40C3352A116C">
    <w:name w:val="387CEA0DAA274F57AA7C40C3352A116C"/>
    <w:rsid w:val="00497CA7"/>
    <w:pPr>
      <w:spacing w:line="259" w:lineRule="auto"/>
    </w:pPr>
    <w:rPr>
      <w:kern w:val="0"/>
      <w:sz w:val="22"/>
      <w:szCs w:val="22"/>
      <w:lang w:val="en-CA" w:eastAsia="en-CA"/>
      <w14:ligatures w14:val="none"/>
    </w:rPr>
  </w:style>
  <w:style w:type="paragraph" w:customStyle="1" w:styleId="3B4B072AD0564C3594CBB9985FA7C2D0">
    <w:name w:val="3B4B072AD0564C3594CBB9985FA7C2D0"/>
    <w:rsid w:val="00497CA7"/>
    <w:pPr>
      <w:spacing w:line="259" w:lineRule="auto"/>
    </w:pPr>
    <w:rPr>
      <w:kern w:val="0"/>
      <w:sz w:val="22"/>
      <w:szCs w:val="22"/>
      <w:lang w:val="en-CA" w:eastAsia="en-CA"/>
      <w14:ligatures w14:val="none"/>
    </w:rPr>
  </w:style>
  <w:style w:type="paragraph" w:customStyle="1" w:styleId="5A571D93A2C74529AF37484C060E1D89">
    <w:name w:val="5A571D93A2C74529AF37484C060E1D89"/>
    <w:rsid w:val="00497CA7"/>
    <w:pPr>
      <w:spacing w:line="259" w:lineRule="auto"/>
    </w:pPr>
    <w:rPr>
      <w:kern w:val="0"/>
      <w:sz w:val="22"/>
      <w:szCs w:val="22"/>
      <w:lang w:val="en-CA" w:eastAsia="en-CA"/>
      <w14:ligatures w14:val="none"/>
    </w:rPr>
  </w:style>
  <w:style w:type="paragraph" w:customStyle="1" w:styleId="852BF2BEA3274B93AFC103C92226A612">
    <w:name w:val="852BF2BEA3274B93AFC103C92226A612"/>
    <w:rsid w:val="00497CA7"/>
    <w:pPr>
      <w:spacing w:line="259" w:lineRule="auto"/>
    </w:pPr>
    <w:rPr>
      <w:kern w:val="0"/>
      <w:sz w:val="22"/>
      <w:szCs w:val="22"/>
      <w:lang w:val="en-CA" w:eastAsia="en-CA"/>
      <w14:ligatures w14:val="none"/>
    </w:rPr>
  </w:style>
  <w:style w:type="paragraph" w:customStyle="1" w:styleId="9162DD1039AB445180D2E7B8AF1F9AD9">
    <w:name w:val="9162DD1039AB445180D2E7B8AF1F9AD9"/>
    <w:rsid w:val="00497CA7"/>
    <w:pPr>
      <w:spacing w:line="259" w:lineRule="auto"/>
    </w:pPr>
    <w:rPr>
      <w:kern w:val="0"/>
      <w:sz w:val="22"/>
      <w:szCs w:val="22"/>
      <w:lang w:val="en-CA" w:eastAsia="en-CA"/>
      <w14:ligatures w14:val="none"/>
    </w:rPr>
  </w:style>
  <w:style w:type="paragraph" w:customStyle="1" w:styleId="CFDA5B6063E949C09D6F0390674A90F1">
    <w:name w:val="CFDA5B6063E949C09D6F0390674A90F1"/>
    <w:rsid w:val="00497CA7"/>
    <w:pPr>
      <w:spacing w:line="259" w:lineRule="auto"/>
    </w:pPr>
    <w:rPr>
      <w:kern w:val="0"/>
      <w:sz w:val="22"/>
      <w:szCs w:val="22"/>
      <w:lang w:val="en-CA" w:eastAsia="en-CA"/>
      <w14:ligatures w14:val="none"/>
    </w:rPr>
  </w:style>
  <w:style w:type="paragraph" w:customStyle="1" w:styleId="2E5C847EAF2544F89FC67C437C68FC2A">
    <w:name w:val="2E5C847EAF2544F89FC67C437C68FC2A"/>
    <w:rsid w:val="00497CA7"/>
    <w:pPr>
      <w:spacing w:line="259" w:lineRule="auto"/>
    </w:pPr>
    <w:rPr>
      <w:kern w:val="0"/>
      <w:sz w:val="22"/>
      <w:szCs w:val="22"/>
      <w:lang w:val="en-CA" w:eastAsia="en-CA"/>
      <w14:ligatures w14:val="none"/>
    </w:rPr>
  </w:style>
  <w:style w:type="paragraph" w:customStyle="1" w:styleId="DAE2643C33424346B1F2295A9C845691">
    <w:name w:val="DAE2643C33424346B1F2295A9C845691"/>
    <w:rsid w:val="00497CA7"/>
    <w:pPr>
      <w:spacing w:line="259" w:lineRule="auto"/>
    </w:pPr>
    <w:rPr>
      <w:kern w:val="0"/>
      <w:sz w:val="22"/>
      <w:szCs w:val="22"/>
      <w:lang w:val="en-CA" w:eastAsia="en-CA"/>
      <w14:ligatures w14:val="none"/>
    </w:rPr>
  </w:style>
  <w:style w:type="paragraph" w:customStyle="1" w:styleId="FB6EC74AA4B84964BF086AA98031889B">
    <w:name w:val="FB6EC74AA4B84964BF086AA98031889B"/>
    <w:rsid w:val="00497CA7"/>
    <w:pPr>
      <w:spacing w:line="259" w:lineRule="auto"/>
    </w:pPr>
    <w:rPr>
      <w:kern w:val="0"/>
      <w:sz w:val="22"/>
      <w:szCs w:val="22"/>
      <w:lang w:val="en-CA" w:eastAsia="en-CA"/>
      <w14:ligatures w14:val="none"/>
    </w:rPr>
  </w:style>
  <w:style w:type="paragraph" w:customStyle="1" w:styleId="843F90EAEACD4E6EB9AF28414F3C081F">
    <w:name w:val="843F90EAEACD4E6EB9AF28414F3C081F"/>
    <w:rsid w:val="00497CA7"/>
    <w:pPr>
      <w:spacing w:line="259" w:lineRule="auto"/>
    </w:pPr>
    <w:rPr>
      <w:kern w:val="0"/>
      <w:sz w:val="22"/>
      <w:szCs w:val="22"/>
      <w:lang w:val="en-CA" w:eastAsia="en-CA"/>
      <w14:ligatures w14:val="none"/>
    </w:rPr>
  </w:style>
  <w:style w:type="paragraph" w:customStyle="1" w:styleId="E68F448247F14E21AD50877A58A64A86">
    <w:name w:val="E68F448247F14E21AD50877A58A64A86"/>
    <w:rsid w:val="00497CA7"/>
    <w:pPr>
      <w:spacing w:line="259" w:lineRule="auto"/>
    </w:pPr>
    <w:rPr>
      <w:kern w:val="0"/>
      <w:sz w:val="22"/>
      <w:szCs w:val="22"/>
      <w:lang w:val="en-CA" w:eastAsia="en-CA"/>
      <w14:ligatures w14:val="none"/>
    </w:rPr>
  </w:style>
  <w:style w:type="paragraph" w:customStyle="1" w:styleId="A022D908C444443FBB13EDFF9CF530F3">
    <w:name w:val="A022D908C444443FBB13EDFF9CF530F3"/>
    <w:rsid w:val="00497CA7"/>
    <w:pPr>
      <w:spacing w:line="259" w:lineRule="auto"/>
    </w:pPr>
    <w:rPr>
      <w:kern w:val="0"/>
      <w:sz w:val="22"/>
      <w:szCs w:val="22"/>
      <w:lang w:val="en-CA" w:eastAsia="en-CA"/>
      <w14:ligatures w14:val="none"/>
    </w:rPr>
  </w:style>
  <w:style w:type="paragraph" w:customStyle="1" w:styleId="FA360DEE0B7B47AFBB53FABE9E65B0D9">
    <w:name w:val="FA360DEE0B7B47AFBB53FABE9E65B0D9"/>
    <w:rsid w:val="00497CA7"/>
    <w:pPr>
      <w:spacing w:line="259" w:lineRule="auto"/>
    </w:pPr>
    <w:rPr>
      <w:kern w:val="0"/>
      <w:sz w:val="22"/>
      <w:szCs w:val="22"/>
      <w:lang w:val="en-CA" w:eastAsia="en-CA"/>
      <w14:ligatures w14:val="none"/>
    </w:rPr>
  </w:style>
  <w:style w:type="paragraph" w:customStyle="1" w:styleId="6A0F2843AA6A4EA780A3E68D54B4B2F4">
    <w:name w:val="6A0F2843AA6A4EA780A3E68D54B4B2F4"/>
    <w:rsid w:val="00497CA7"/>
    <w:pPr>
      <w:spacing w:line="259" w:lineRule="auto"/>
    </w:pPr>
    <w:rPr>
      <w:kern w:val="0"/>
      <w:sz w:val="22"/>
      <w:szCs w:val="22"/>
      <w:lang w:val="en-CA" w:eastAsia="en-CA"/>
      <w14:ligatures w14:val="none"/>
    </w:rPr>
  </w:style>
  <w:style w:type="paragraph" w:customStyle="1" w:styleId="B8461E542E5046AAB57366AE78DE36CF">
    <w:name w:val="B8461E542E5046AAB57366AE78DE36CF"/>
    <w:rsid w:val="00497CA7"/>
    <w:pPr>
      <w:spacing w:line="259" w:lineRule="auto"/>
    </w:pPr>
    <w:rPr>
      <w:kern w:val="0"/>
      <w:sz w:val="22"/>
      <w:szCs w:val="22"/>
      <w:lang w:val="en-CA" w:eastAsia="en-CA"/>
      <w14:ligatures w14:val="none"/>
    </w:rPr>
  </w:style>
  <w:style w:type="paragraph" w:customStyle="1" w:styleId="9683309455EF4D3E963B69D8D059B004">
    <w:name w:val="9683309455EF4D3E963B69D8D059B004"/>
    <w:rsid w:val="00497CA7"/>
    <w:pPr>
      <w:spacing w:line="259" w:lineRule="auto"/>
    </w:pPr>
    <w:rPr>
      <w:kern w:val="0"/>
      <w:sz w:val="22"/>
      <w:szCs w:val="22"/>
      <w:lang w:val="en-CA" w:eastAsia="en-CA"/>
      <w14:ligatures w14:val="none"/>
    </w:rPr>
  </w:style>
  <w:style w:type="paragraph" w:customStyle="1" w:styleId="41FBD091EDC843C2BADCDB8F1545E11A">
    <w:name w:val="41FBD091EDC843C2BADCDB8F1545E11A"/>
    <w:rsid w:val="00497CA7"/>
    <w:pPr>
      <w:spacing w:line="259" w:lineRule="auto"/>
    </w:pPr>
    <w:rPr>
      <w:kern w:val="0"/>
      <w:sz w:val="22"/>
      <w:szCs w:val="22"/>
      <w:lang w:val="en-CA" w:eastAsia="en-CA"/>
      <w14:ligatures w14:val="none"/>
    </w:rPr>
  </w:style>
  <w:style w:type="paragraph" w:customStyle="1" w:styleId="94EF15BD78334EDF837FBEE91A166EFD">
    <w:name w:val="94EF15BD78334EDF837FBEE91A166EFD"/>
    <w:rsid w:val="00497CA7"/>
    <w:pPr>
      <w:spacing w:line="259" w:lineRule="auto"/>
    </w:pPr>
    <w:rPr>
      <w:kern w:val="0"/>
      <w:sz w:val="22"/>
      <w:szCs w:val="22"/>
      <w:lang w:val="en-CA" w:eastAsia="en-CA"/>
      <w14:ligatures w14:val="none"/>
    </w:rPr>
  </w:style>
  <w:style w:type="paragraph" w:customStyle="1" w:styleId="152BE156F06246AFA93A1B2F653C6FDC">
    <w:name w:val="152BE156F06246AFA93A1B2F653C6FDC"/>
    <w:rsid w:val="00497CA7"/>
    <w:pPr>
      <w:spacing w:line="259" w:lineRule="auto"/>
    </w:pPr>
    <w:rPr>
      <w:kern w:val="0"/>
      <w:sz w:val="22"/>
      <w:szCs w:val="22"/>
      <w:lang w:val="en-CA" w:eastAsia="en-CA"/>
      <w14:ligatures w14:val="none"/>
    </w:rPr>
  </w:style>
  <w:style w:type="paragraph" w:customStyle="1" w:styleId="EBC762D2834A4ED3AF92A5669BCB21EC">
    <w:name w:val="EBC762D2834A4ED3AF92A5669BCB21EC"/>
    <w:rsid w:val="00497CA7"/>
    <w:pPr>
      <w:spacing w:line="259" w:lineRule="auto"/>
    </w:pPr>
    <w:rPr>
      <w:kern w:val="0"/>
      <w:sz w:val="22"/>
      <w:szCs w:val="22"/>
      <w:lang w:val="en-CA" w:eastAsia="en-CA"/>
      <w14:ligatures w14:val="none"/>
    </w:rPr>
  </w:style>
  <w:style w:type="paragraph" w:customStyle="1" w:styleId="F1D458097FC94A638ED2EA04DD0A931C">
    <w:name w:val="F1D458097FC94A638ED2EA04DD0A931C"/>
    <w:rsid w:val="00497CA7"/>
    <w:pPr>
      <w:spacing w:line="259" w:lineRule="auto"/>
    </w:pPr>
    <w:rPr>
      <w:kern w:val="0"/>
      <w:sz w:val="22"/>
      <w:szCs w:val="22"/>
      <w:lang w:val="en-CA" w:eastAsia="en-CA"/>
      <w14:ligatures w14:val="none"/>
    </w:rPr>
  </w:style>
  <w:style w:type="paragraph" w:customStyle="1" w:styleId="4981338BE33645E88CF30C10C8EEB877">
    <w:name w:val="4981338BE33645E88CF30C10C8EEB877"/>
    <w:rsid w:val="00497CA7"/>
    <w:pPr>
      <w:spacing w:line="259" w:lineRule="auto"/>
    </w:pPr>
    <w:rPr>
      <w:kern w:val="0"/>
      <w:sz w:val="22"/>
      <w:szCs w:val="22"/>
      <w:lang w:val="en-CA" w:eastAsia="en-CA"/>
      <w14:ligatures w14:val="none"/>
    </w:rPr>
  </w:style>
  <w:style w:type="paragraph" w:customStyle="1" w:styleId="F33DB3522081489797436296BF43B4B0">
    <w:name w:val="F33DB3522081489797436296BF43B4B0"/>
    <w:rsid w:val="00497CA7"/>
    <w:pPr>
      <w:spacing w:line="259" w:lineRule="auto"/>
    </w:pPr>
    <w:rPr>
      <w:kern w:val="0"/>
      <w:sz w:val="22"/>
      <w:szCs w:val="22"/>
      <w:lang w:val="en-CA" w:eastAsia="en-CA"/>
      <w14:ligatures w14:val="none"/>
    </w:rPr>
  </w:style>
  <w:style w:type="paragraph" w:customStyle="1" w:styleId="F057607A8F4E4AC0A3108654E4B7E889">
    <w:name w:val="F057607A8F4E4AC0A3108654E4B7E889"/>
    <w:rsid w:val="00497CA7"/>
    <w:pPr>
      <w:spacing w:line="259" w:lineRule="auto"/>
    </w:pPr>
    <w:rPr>
      <w:kern w:val="0"/>
      <w:sz w:val="22"/>
      <w:szCs w:val="22"/>
      <w:lang w:val="en-CA" w:eastAsia="en-CA"/>
      <w14:ligatures w14:val="none"/>
    </w:rPr>
  </w:style>
  <w:style w:type="paragraph" w:customStyle="1" w:styleId="BEA8BFC86F90438698F516A30426353F">
    <w:name w:val="BEA8BFC86F90438698F516A30426353F"/>
    <w:rsid w:val="00497CA7"/>
    <w:pPr>
      <w:spacing w:line="259" w:lineRule="auto"/>
    </w:pPr>
    <w:rPr>
      <w:kern w:val="0"/>
      <w:sz w:val="22"/>
      <w:szCs w:val="22"/>
      <w:lang w:val="en-CA" w:eastAsia="en-CA"/>
      <w14:ligatures w14:val="none"/>
    </w:rPr>
  </w:style>
  <w:style w:type="paragraph" w:customStyle="1" w:styleId="4599587BA67E412CB6BFE3FD473C9355">
    <w:name w:val="4599587BA67E412CB6BFE3FD473C9355"/>
    <w:rsid w:val="00497CA7"/>
    <w:pPr>
      <w:spacing w:line="259" w:lineRule="auto"/>
    </w:pPr>
    <w:rPr>
      <w:kern w:val="0"/>
      <w:sz w:val="22"/>
      <w:szCs w:val="22"/>
      <w:lang w:val="en-CA" w:eastAsia="en-CA"/>
      <w14:ligatures w14:val="none"/>
    </w:rPr>
  </w:style>
  <w:style w:type="paragraph" w:customStyle="1" w:styleId="2739F760132E441B80A12B59F5CBAB88">
    <w:name w:val="2739F760132E441B80A12B59F5CBAB88"/>
    <w:rsid w:val="00497CA7"/>
    <w:pPr>
      <w:spacing w:line="259" w:lineRule="auto"/>
    </w:pPr>
    <w:rPr>
      <w:kern w:val="0"/>
      <w:sz w:val="22"/>
      <w:szCs w:val="22"/>
      <w:lang w:val="en-CA" w:eastAsia="en-CA"/>
      <w14:ligatures w14:val="none"/>
    </w:rPr>
  </w:style>
  <w:style w:type="paragraph" w:customStyle="1" w:styleId="B86C36CB5802483FBB77AE7AD096FF2B">
    <w:name w:val="B86C36CB5802483FBB77AE7AD096FF2B"/>
    <w:rsid w:val="00497CA7"/>
    <w:pPr>
      <w:spacing w:line="259" w:lineRule="auto"/>
    </w:pPr>
    <w:rPr>
      <w:kern w:val="0"/>
      <w:sz w:val="22"/>
      <w:szCs w:val="22"/>
      <w:lang w:val="en-CA" w:eastAsia="en-CA"/>
      <w14:ligatures w14:val="none"/>
    </w:rPr>
  </w:style>
  <w:style w:type="paragraph" w:customStyle="1" w:styleId="890C94152FA54B05994A9BFFDF0146C1">
    <w:name w:val="890C94152FA54B05994A9BFFDF0146C1"/>
    <w:rsid w:val="00497CA7"/>
    <w:pPr>
      <w:spacing w:line="259" w:lineRule="auto"/>
    </w:pPr>
    <w:rPr>
      <w:kern w:val="0"/>
      <w:sz w:val="22"/>
      <w:szCs w:val="22"/>
      <w:lang w:val="en-CA" w:eastAsia="en-CA"/>
      <w14:ligatures w14:val="none"/>
    </w:rPr>
  </w:style>
  <w:style w:type="paragraph" w:customStyle="1" w:styleId="AB4E5386F5474892842E67E761C071D3">
    <w:name w:val="AB4E5386F5474892842E67E761C071D3"/>
    <w:rsid w:val="00497CA7"/>
    <w:pPr>
      <w:spacing w:line="259" w:lineRule="auto"/>
    </w:pPr>
    <w:rPr>
      <w:kern w:val="0"/>
      <w:sz w:val="22"/>
      <w:szCs w:val="22"/>
      <w:lang w:val="en-CA" w:eastAsia="en-CA"/>
      <w14:ligatures w14:val="none"/>
    </w:rPr>
  </w:style>
  <w:style w:type="paragraph" w:customStyle="1" w:styleId="86A777ACE5B94736973845CCD98768BF">
    <w:name w:val="86A777ACE5B94736973845CCD98768BF"/>
    <w:rsid w:val="00497CA7"/>
    <w:pPr>
      <w:spacing w:line="259" w:lineRule="auto"/>
    </w:pPr>
    <w:rPr>
      <w:kern w:val="0"/>
      <w:sz w:val="22"/>
      <w:szCs w:val="22"/>
      <w:lang w:val="en-CA" w:eastAsia="en-CA"/>
      <w14:ligatures w14:val="none"/>
    </w:rPr>
  </w:style>
  <w:style w:type="paragraph" w:customStyle="1" w:styleId="A625626558E749A5AFC1BF7EAC7ED08C">
    <w:name w:val="A625626558E749A5AFC1BF7EAC7ED08C"/>
    <w:rsid w:val="00497CA7"/>
    <w:pPr>
      <w:spacing w:line="259" w:lineRule="auto"/>
    </w:pPr>
    <w:rPr>
      <w:kern w:val="0"/>
      <w:sz w:val="22"/>
      <w:szCs w:val="22"/>
      <w:lang w:val="en-CA" w:eastAsia="en-CA"/>
      <w14:ligatures w14:val="none"/>
    </w:rPr>
  </w:style>
  <w:style w:type="paragraph" w:customStyle="1" w:styleId="3F9B4D6E77D24889B9BD428D040B2CAA">
    <w:name w:val="3F9B4D6E77D24889B9BD428D040B2CAA"/>
    <w:rsid w:val="00497CA7"/>
    <w:pPr>
      <w:spacing w:line="259" w:lineRule="auto"/>
    </w:pPr>
    <w:rPr>
      <w:kern w:val="0"/>
      <w:sz w:val="22"/>
      <w:szCs w:val="22"/>
      <w:lang w:val="en-CA" w:eastAsia="en-CA"/>
      <w14:ligatures w14:val="none"/>
    </w:rPr>
  </w:style>
  <w:style w:type="paragraph" w:customStyle="1" w:styleId="711ED7210E344211A11ABE9FB9F78787">
    <w:name w:val="711ED7210E344211A11ABE9FB9F78787"/>
    <w:rsid w:val="00497CA7"/>
    <w:pPr>
      <w:spacing w:line="259" w:lineRule="auto"/>
    </w:pPr>
    <w:rPr>
      <w:kern w:val="0"/>
      <w:sz w:val="22"/>
      <w:szCs w:val="22"/>
      <w:lang w:val="en-CA" w:eastAsia="en-CA"/>
      <w14:ligatures w14:val="none"/>
    </w:rPr>
  </w:style>
  <w:style w:type="paragraph" w:customStyle="1" w:styleId="DCE2678DA90642B89A47BEDA4FFE3939">
    <w:name w:val="DCE2678DA90642B89A47BEDA4FFE3939"/>
    <w:rsid w:val="00497CA7"/>
    <w:pPr>
      <w:spacing w:line="259" w:lineRule="auto"/>
    </w:pPr>
    <w:rPr>
      <w:kern w:val="0"/>
      <w:sz w:val="22"/>
      <w:szCs w:val="22"/>
      <w:lang w:val="en-CA" w:eastAsia="en-CA"/>
      <w14:ligatures w14:val="none"/>
    </w:rPr>
  </w:style>
  <w:style w:type="paragraph" w:customStyle="1" w:styleId="B24D3FA421D04AAC8D2E1734883916AB">
    <w:name w:val="B24D3FA421D04AAC8D2E1734883916AB"/>
    <w:rsid w:val="00497CA7"/>
    <w:pPr>
      <w:spacing w:line="259" w:lineRule="auto"/>
    </w:pPr>
    <w:rPr>
      <w:kern w:val="0"/>
      <w:sz w:val="22"/>
      <w:szCs w:val="22"/>
      <w:lang w:val="en-CA" w:eastAsia="en-CA"/>
      <w14:ligatures w14:val="none"/>
    </w:rPr>
  </w:style>
  <w:style w:type="paragraph" w:customStyle="1" w:styleId="F42DF031E74E49F3812AED4B96ED4CC1">
    <w:name w:val="F42DF031E74E49F3812AED4B96ED4CC1"/>
    <w:rsid w:val="00497CA7"/>
    <w:pPr>
      <w:spacing w:line="259" w:lineRule="auto"/>
    </w:pPr>
    <w:rPr>
      <w:kern w:val="0"/>
      <w:sz w:val="22"/>
      <w:szCs w:val="22"/>
      <w:lang w:val="en-CA" w:eastAsia="en-CA"/>
      <w14:ligatures w14:val="none"/>
    </w:rPr>
  </w:style>
  <w:style w:type="paragraph" w:customStyle="1" w:styleId="3F2136AAA6DE44FDACF6ED1EA41655F0">
    <w:name w:val="3F2136AAA6DE44FDACF6ED1EA41655F0"/>
    <w:rsid w:val="00497CA7"/>
    <w:pPr>
      <w:spacing w:line="259" w:lineRule="auto"/>
    </w:pPr>
    <w:rPr>
      <w:kern w:val="0"/>
      <w:sz w:val="22"/>
      <w:szCs w:val="22"/>
      <w:lang w:val="en-CA" w:eastAsia="en-CA"/>
      <w14:ligatures w14:val="none"/>
    </w:rPr>
  </w:style>
  <w:style w:type="paragraph" w:customStyle="1" w:styleId="86AD0EBF02F34207830C5B9795CB3459">
    <w:name w:val="86AD0EBF02F34207830C5B9795CB3459"/>
    <w:rsid w:val="00497CA7"/>
    <w:pPr>
      <w:spacing w:line="259" w:lineRule="auto"/>
    </w:pPr>
    <w:rPr>
      <w:kern w:val="0"/>
      <w:sz w:val="22"/>
      <w:szCs w:val="22"/>
      <w:lang w:val="en-CA" w:eastAsia="en-CA"/>
      <w14:ligatures w14:val="none"/>
    </w:rPr>
  </w:style>
  <w:style w:type="paragraph" w:customStyle="1" w:styleId="891AF69F02894B7697CBF0BEE50A9EA6">
    <w:name w:val="891AF69F02894B7697CBF0BEE50A9EA6"/>
    <w:rsid w:val="00497CA7"/>
    <w:pPr>
      <w:spacing w:line="259" w:lineRule="auto"/>
    </w:pPr>
    <w:rPr>
      <w:kern w:val="0"/>
      <w:sz w:val="22"/>
      <w:szCs w:val="22"/>
      <w:lang w:val="en-CA" w:eastAsia="en-CA"/>
      <w14:ligatures w14:val="none"/>
    </w:rPr>
  </w:style>
  <w:style w:type="paragraph" w:customStyle="1" w:styleId="2AB6FC1CAAF64C8F8255A11887D50BC2">
    <w:name w:val="2AB6FC1CAAF64C8F8255A11887D50BC2"/>
    <w:rsid w:val="00497CA7"/>
    <w:pPr>
      <w:spacing w:line="259" w:lineRule="auto"/>
    </w:pPr>
    <w:rPr>
      <w:kern w:val="0"/>
      <w:sz w:val="22"/>
      <w:szCs w:val="22"/>
      <w:lang w:val="en-CA" w:eastAsia="en-CA"/>
      <w14:ligatures w14:val="none"/>
    </w:rPr>
  </w:style>
  <w:style w:type="paragraph" w:customStyle="1" w:styleId="8224ACD3F97B4FFA97DCBA9C2E167724">
    <w:name w:val="8224ACD3F97B4FFA97DCBA9C2E167724"/>
    <w:rsid w:val="00497CA7"/>
    <w:pPr>
      <w:spacing w:line="259" w:lineRule="auto"/>
    </w:pPr>
    <w:rPr>
      <w:kern w:val="0"/>
      <w:sz w:val="22"/>
      <w:szCs w:val="22"/>
      <w:lang w:val="en-CA" w:eastAsia="en-CA"/>
      <w14:ligatures w14:val="none"/>
    </w:rPr>
  </w:style>
  <w:style w:type="paragraph" w:customStyle="1" w:styleId="985AF5824568421FBA5E2FDCE57C7A52">
    <w:name w:val="985AF5824568421FBA5E2FDCE57C7A52"/>
    <w:rsid w:val="00497CA7"/>
    <w:pPr>
      <w:spacing w:line="259" w:lineRule="auto"/>
    </w:pPr>
    <w:rPr>
      <w:kern w:val="0"/>
      <w:sz w:val="22"/>
      <w:szCs w:val="22"/>
      <w:lang w:val="en-CA" w:eastAsia="en-CA"/>
      <w14:ligatures w14:val="none"/>
    </w:rPr>
  </w:style>
  <w:style w:type="paragraph" w:customStyle="1" w:styleId="4E2CC2EC7D56464F8538D64A0430EBA3">
    <w:name w:val="4E2CC2EC7D56464F8538D64A0430EBA3"/>
    <w:rsid w:val="00497CA7"/>
    <w:pPr>
      <w:spacing w:line="259" w:lineRule="auto"/>
    </w:pPr>
    <w:rPr>
      <w:kern w:val="0"/>
      <w:sz w:val="22"/>
      <w:szCs w:val="22"/>
      <w:lang w:val="en-CA" w:eastAsia="en-CA"/>
      <w14:ligatures w14:val="none"/>
    </w:rPr>
  </w:style>
  <w:style w:type="paragraph" w:customStyle="1" w:styleId="023D6D1EDFCB4E0BB10C78CCCB4CA297">
    <w:name w:val="023D6D1EDFCB4E0BB10C78CCCB4CA297"/>
    <w:rsid w:val="00497CA7"/>
    <w:pPr>
      <w:spacing w:line="259" w:lineRule="auto"/>
    </w:pPr>
    <w:rPr>
      <w:kern w:val="0"/>
      <w:sz w:val="22"/>
      <w:szCs w:val="22"/>
      <w:lang w:val="en-CA" w:eastAsia="en-CA"/>
      <w14:ligatures w14:val="none"/>
    </w:rPr>
  </w:style>
  <w:style w:type="paragraph" w:customStyle="1" w:styleId="1182D1781B6842C2B14C429878F900B2">
    <w:name w:val="1182D1781B6842C2B14C429878F900B2"/>
    <w:rsid w:val="00497CA7"/>
    <w:pPr>
      <w:spacing w:line="259" w:lineRule="auto"/>
    </w:pPr>
    <w:rPr>
      <w:kern w:val="0"/>
      <w:sz w:val="22"/>
      <w:szCs w:val="22"/>
      <w:lang w:val="en-CA" w:eastAsia="en-CA"/>
      <w14:ligatures w14:val="none"/>
    </w:rPr>
  </w:style>
  <w:style w:type="paragraph" w:customStyle="1" w:styleId="C2A34B12F2FA42BD955A7D237CDE7847">
    <w:name w:val="C2A34B12F2FA42BD955A7D237CDE7847"/>
    <w:rsid w:val="00497CA7"/>
    <w:pPr>
      <w:spacing w:line="259" w:lineRule="auto"/>
    </w:pPr>
    <w:rPr>
      <w:kern w:val="0"/>
      <w:sz w:val="22"/>
      <w:szCs w:val="22"/>
      <w:lang w:val="en-CA" w:eastAsia="en-CA"/>
      <w14:ligatures w14:val="none"/>
    </w:rPr>
  </w:style>
  <w:style w:type="paragraph" w:customStyle="1" w:styleId="2099D976FF7746848E51FF48DC9DB29B">
    <w:name w:val="2099D976FF7746848E51FF48DC9DB29B"/>
    <w:rsid w:val="00497CA7"/>
    <w:pPr>
      <w:spacing w:line="259" w:lineRule="auto"/>
    </w:pPr>
    <w:rPr>
      <w:kern w:val="0"/>
      <w:sz w:val="22"/>
      <w:szCs w:val="22"/>
      <w:lang w:val="en-CA" w:eastAsia="en-CA"/>
      <w14:ligatures w14:val="none"/>
    </w:rPr>
  </w:style>
  <w:style w:type="paragraph" w:customStyle="1" w:styleId="74AB36B1BB3E422388CA18C85B68A4CA">
    <w:name w:val="74AB36B1BB3E422388CA18C85B68A4CA"/>
    <w:rsid w:val="00497CA7"/>
    <w:pPr>
      <w:spacing w:line="259" w:lineRule="auto"/>
    </w:pPr>
    <w:rPr>
      <w:kern w:val="0"/>
      <w:sz w:val="22"/>
      <w:szCs w:val="22"/>
      <w:lang w:val="en-CA" w:eastAsia="en-CA"/>
      <w14:ligatures w14:val="none"/>
    </w:rPr>
  </w:style>
  <w:style w:type="paragraph" w:customStyle="1" w:styleId="03CEE5433D5D48FB926012F84403360D">
    <w:name w:val="03CEE5433D5D48FB926012F84403360D"/>
    <w:rsid w:val="00497CA7"/>
    <w:pPr>
      <w:spacing w:line="259" w:lineRule="auto"/>
    </w:pPr>
    <w:rPr>
      <w:kern w:val="0"/>
      <w:sz w:val="22"/>
      <w:szCs w:val="22"/>
      <w:lang w:val="en-CA" w:eastAsia="en-CA"/>
      <w14:ligatures w14:val="none"/>
    </w:rPr>
  </w:style>
  <w:style w:type="paragraph" w:customStyle="1" w:styleId="49BB5D3B4C5C46B18DE981AA1E8277B7">
    <w:name w:val="49BB5D3B4C5C46B18DE981AA1E8277B7"/>
    <w:rsid w:val="00497CA7"/>
    <w:pPr>
      <w:spacing w:line="259" w:lineRule="auto"/>
    </w:pPr>
    <w:rPr>
      <w:kern w:val="0"/>
      <w:sz w:val="22"/>
      <w:szCs w:val="22"/>
      <w:lang w:val="en-CA" w:eastAsia="en-CA"/>
      <w14:ligatures w14:val="none"/>
    </w:rPr>
  </w:style>
  <w:style w:type="paragraph" w:customStyle="1" w:styleId="6BC6A8BEAC9444B8836665BD24DE84B7">
    <w:name w:val="6BC6A8BEAC9444B8836665BD24DE84B7"/>
    <w:rsid w:val="00497CA7"/>
    <w:pPr>
      <w:spacing w:line="259" w:lineRule="auto"/>
    </w:pPr>
    <w:rPr>
      <w:kern w:val="0"/>
      <w:sz w:val="22"/>
      <w:szCs w:val="22"/>
      <w:lang w:val="en-CA" w:eastAsia="en-CA"/>
      <w14:ligatures w14:val="none"/>
    </w:rPr>
  </w:style>
  <w:style w:type="paragraph" w:customStyle="1" w:styleId="AC48A84122254599B36F7041068DFC00">
    <w:name w:val="AC48A84122254599B36F7041068DFC00"/>
    <w:rsid w:val="00497CA7"/>
    <w:pPr>
      <w:spacing w:line="259" w:lineRule="auto"/>
    </w:pPr>
    <w:rPr>
      <w:kern w:val="0"/>
      <w:sz w:val="22"/>
      <w:szCs w:val="22"/>
      <w:lang w:val="en-CA" w:eastAsia="en-CA"/>
      <w14:ligatures w14:val="none"/>
    </w:rPr>
  </w:style>
  <w:style w:type="paragraph" w:customStyle="1" w:styleId="4459DA15206843DB9B26A0D5858E471F">
    <w:name w:val="4459DA15206843DB9B26A0D5858E471F"/>
    <w:rsid w:val="00497CA7"/>
    <w:pPr>
      <w:spacing w:line="259" w:lineRule="auto"/>
    </w:pPr>
    <w:rPr>
      <w:kern w:val="0"/>
      <w:sz w:val="22"/>
      <w:szCs w:val="22"/>
      <w:lang w:val="en-CA" w:eastAsia="en-CA"/>
      <w14:ligatures w14:val="none"/>
    </w:rPr>
  </w:style>
  <w:style w:type="paragraph" w:customStyle="1" w:styleId="C090A56FDE3946C8B2BB3A06F28D19AA">
    <w:name w:val="C090A56FDE3946C8B2BB3A06F28D19AA"/>
    <w:rsid w:val="00497CA7"/>
    <w:pPr>
      <w:spacing w:line="259" w:lineRule="auto"/>
    </w:pPr>
    <w:rPr>
      <w:kern w:val="0"/>
      <w:sz w:val="22"/>
      <w:szCs w:val="22"/>
      <w:lang w:val="en-CA" w:eastAsia="en-CA"/>
      <w14:ligatures w14:val="none"/>
    </w:rPr>
  </w:style>
  <w:style w:type="paragraph" w:customStyle="1" w:styleId="6C9AC3CD62CB43FCB0019E3199379E87">
    <w:name w:val="6C9AC3CD62CB43FCB0019E3199379E87"/>
    <w:rsid w:val="00497CA7"/>
    <w:pPr>
      <w:spacing w:line="259" w:lineRule="auto"/>
    </w:pPr>
    <w:rPr>
      <w:kern w:val="0"/>
      <w:sz w:val="22"/>
      <w:szCs w:val="22"/>
      <w:lang w:val="en-CA" w:eastAsia="en-CA"/>
      <w14:ligatures w14:val="none"/>
    </w:rPr>
  </w:style>
  <w:style w:type="paragraph" w:customStyle="1" w:styleId="D06865681BA84E919D87515E0AB6C8C9">
    <w:name w:val="D06865681BA84E919D87515E0AB6C8C9"/>
    <w:rsid w:val="00497CA7"/>
    <w:pPr>
      <w:spacing w:line="259" w:lineRule="auto"/>
    </w:pPr>
    <w:rPr>
      <w:kern w:val="0"/>
      <w:sz w:val="22"/>
      <w:szCs w:val="22"/>
      <w:lang w:val="en-CA" w:eastAsia="en-CA"/>
      <w14:ligatures w14:val="none"/>
    </w:rPr>
  </w:style>
  <w:style w:type="paragraph" w:customStyle="1" w:styleId="D5009C81FEED47B38A3C80FC8BFFAE03">
    <w:name w:val="D5009C81FEED47B38A3C80FC8BFFAE03"/>
    <w:rsid w:val="00497CA7"/>
    <w:pPr>
      <w:spacing w:line="259" w:lineRule="auto"/>
    </w:pPr>
    <w:rPr>
      <w:kern w:val="0"/>
      <w:sz w:val="22"/>
      <w:szCs w:val="22"/>
      <w:lang w:val="en-CA" w:eastAsia="en-CA"/>
      <w14:ligatures w14:val="none"/>
    </w:rPr>
  </w:style>
  <w:style w:type="paragraph" w:customStyle="1" w:styleId="06A64699E50A4CEFBFC22403376DC26B">
    <w:name w:val="06A64699E50A4CEFBFC22403376DC26B"/>
    <w:rsid w:val="00497CA7"/>
    <w:pPr>
      <w:spacing w:line="259" w:lineRule="auto"/>
    </w:pPr>
    <w:rPr>
      <w:kern w:val="0"/>
      <w:sz w:val="22"/>
      <w:szCs w:val="22"/>
      <w:lang w:val="en-CA" w:eastAsia="en-CA"/>
      <w14:ligatures w14:val="none"/>
    </w:rPr>
  </w:style>
  <w:style w:type="paragraph" w:customStyle="1" w:styleId="94038C7442A9452FB498DA4DFFE83180">
    <w:name w:val="94038C7442A9452FB498DA4DFFE83180"/>
    <w:rsid w:val="00497CA7"/>
    <w:pPr>
      <w:spacing w:line="259" w:lineRule="auto"/>
    </w:pPr>
    <w:rPr>
      <w:kern w:val="0"/>
      <w:sz w:val="22"/>
      <w:szCs w:val="22"/>
      <w:lang w:val="en-CA" w:eastAsia="en-CA"/>
      <w14:ligatures w14:val="none"/>
    </w:rPr>
  </w:style>
  <w:style w:type="paragraph" w:customStyle="1" w:styleId="9B5C30117EE144D991D19798361E17ED">
    <w:name w:val="9B5C30117EE144D991D19798361E17ED"/>
    <w:rsid w:val="00497CA7"/>
    <w:pPr>
      <w:spacing w:line="259" w:lineRule="auto"/>
    </w:pPr>
    <w:rPr>
      <w:kern w:val="0"/>
      <w:sz w:val="22"/>
      <w:szCs w:val="22"/>
      <w:lang w:val="en-CA" w:eastAsia="en-CA"/>
      <w14:ligatures w14:val="none"/>
    </w:rPr>
  </w:style>
  <w:style w:type="paragraph" w:customStyle="1" w:styleId="91F274F81C5F44DE88B8730EC7DB84E0">
    <w:name w:val="91F274F81C5F44DE88B8730EC7DB84E0"/>
    <w:rsid w:val="00497CA7"/>
    <w:pPr>
      <w:spacing w:line="259" w:lineRule="auto"/>
    </w:pPr>
    <w:rPr>
      <w:kern w:val="0"/>
      <w:sz w:val="22"/>
      <w:szCs w:val="22"/>
      <w:lang w:val="en-CA" w:eastAsia="en-CA"/>
      <w14:ligatures w14:val="none"/>
    </w:rPr>
  </w:style>
  <w:style w:type="paragraph" w:customStyle="1" w:styleId="75A7CD5BDA4E49C5936AEE0BF9EA46A6">
    <w:name w:val="75A7CD5BDA4E49C5936AEE0BF9EA46A6"/>
    <w:rsid w:val="00497CA7"/>
    <w:pPr>
      <w:spacing w:line="259" w:lineRule="auto"/>
    </w:pPr>
    <w:rPr>
      <w:kern w:val="0"/>
      <w:sz w:val="22"/>
      <w:szCs w:val="22"/>
      <w:lang w:val="en-CA" w:eastAsia="en-CA"/>
      <w14:ligatures w14:val="none"/>
    </w:rPr>
  </w:style>
  <w:style w:type="paragraph" w:customStyle="1" w:styleId="1636F1D08B4E4421BF34232CB31E36D7">
    <w:name w:val="1636F1D08B4E4421BF34232CB31E36D7"/>
    <w:rsid w:val="00497CA7"/>
    <w:pPr>
      <w:spacing w:line="259" w:lineRule="auto"/>
    </w:pPr>
    <w:rPr>
      <w:kern w:val="0"/>
      <w:sz w:val="22"/>
      <w:szCs w:val="22"/>
      <w:lang w:val="en-CA" w:eastAsia="en-CA"/>
      <w14:ligatures w14:val="none"/>
    </w:rPr>
  </w:style>
  <w:style w:type="paragraph" w:customStyle="1" w:styleId="992D82A28ACB42569118634A98267D5D">
    <w:name w:val="992D82A28ACB42569118634A98267D5D"/>
    <w:rsid w:val="00497CA7"/>
    <w:pPr>
      <w:spacing w:line="259" w:lineRule="auto"/>
    </w:pPr>
    <w:rPr>
      <w:kern w:val="0"/>
      <w:sz w:val="22"/>
      <w:szCs w:val="22"/>
      <w:lang w:val="en-CA" w:eastAsia="en-CA"/>
      <w14:ligatures w14:val="none"/>
    </w:rPr>
  </w:style>
  <w:style w:type="paragraph" w:customStyle="1" w:styleId="B0BFD48DBCA44B74B736E4B285ADB7B2">
    <w:name w:val="B0BFD48DBCA44B74B736E4B285ADB7B2"/>
    <w:rsid w:val="00497CA7"/>
    <w:pPr>
      <w:spacing w:line="259" w:lineRule="auto"/>
    </w:pPr>
    <w:rPr>
      <w:kern w:val="0"/>
      <w:sz w:val="22"/>
      <w:szCs w:val="22"/>
      <w:lang w:val="en-CA" w:eastAsia="en-CA"/>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48572-9999-49EE-A03B-F998DB6B3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QW Template CAN ULC-S536-2019-REV1.dotx</Template>
  <TotalTime>41</TotalTime>
  <Pages>89</Pages>
  <Words>26718</Words>
  <Characters>152299</Characters>
  <Application>Microsoft Office Word</Application>
  <DocSecurity>0</DocSecurity>
  <Lines>1269</Lines>
  <Paragraphs>357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Taylor Bjarnason</dc:creator>
  <cp:lastModifiedBy>Ryan Baker</cp:lastModifiedBy>
  <cp:revision>4</cp:revision>
  <cp:lastPrinted>2024-10-11T17:33:00Z</cp:lastPrinted>
  <dcterms:created xsi:type="dcterms:W3CDTF">2024-10-29T18:29:00Z</dcterms:created>
  <dcterms:modified xsi:type="dcterms:W3CDTF">2024-11-06T22:57:00Z</dcterms:modified>
</cp:coreProperties>
</file>